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w:t>
      </w:r>
      <w:r>
        <w:rPr>
          <w:lang w:val="ne_NP" w:bidi="ne_NP"/>
        </w:rPr>
      </w:r>
    </w:p>
    <w:p>
      <w:pPr/>
      <w:r>
        <w:rPr>
          <w:lang w:val="ne_NP" w:bidi="ne_NP"/>
        </w:rPr>
      </w:r>
      <w:r>
        <w:rPr>
          <w:b/>
          <w:lang w:val="ne_NP" w:bidi="ne_NP"/>
        </w:rPr>
        <w:t>Familiarization, Internalization, Articulation (FIA) Translation Guide</w:t>
      </w:r>
      <w:r>
        <w:rPr>
          <w:lang w:val="ne_NP" w:bidi="ne_NP"/>
        </w:rPr>
        <w:t xml:space="preserve"> © 2025 Word Collective Released under CC BY-SA 4.0 license. </w:t>
      </w:r>
      <w:r>
        <w:rPr>
          <w:lang w:val="ne_NP" w:bidi="ne_NP"/>
        </w:rPr>
        <w:t>Familiarization, Internalization, Articulation (FIA) Translation Guide</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LUK</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Luke 1:1–4</w:t>
      </w:r>
      <w:r>
        <w:rPr>
          <w:lang w:val="ne_NP" w:bidi="ne_NP"/>
        </w:rPr>
      </w:r>
    </w:p>
    <w:p>
      <w:pPr>
        <w:pStyle w:val="Heading3"/>
      </w:pPr>
      <w:r>
        <w:rPr>
          <w:lang w:val="ne_NP" w:bidi="ne_NP"/>
        </w:rPr>
        <w:t>Step 1</w:t>
      </w:r>
    </w:p>
    <w:p>
      <w:pPr/>
      <w:r>
        <w:rPr>
          <w:lang w:val="ne_NP" w:bidi="ne_NP"/>
        </w:rPr>
      </w:r>
      <w:r>
        <w:rPr>
          <w:lang w:val="ne_NP" w:bidi="ne_NP"/>
        </w:rPr>
        <w:t>लूका १:१–४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घटेका सबै घटनाहरूको बारेमा लूकाले थियोफिलसलाई लेख्न चाहन्छन्। के भएको थियो भनेर थियोफिलसलाई थाहा भए पनि लूका आफ्नो जानकारी पूर्ण छ भनेर पक्का गर्न चाहन्छ। लूकाले थियोफिलसलाई "सबैभन्दा आदरणीय " वा "सबैभन्दा उत्कृष्ट " भनेर बोलाउँछन् किनभने उनी उच्च पदमा भएको महत्त्वपूर्ण व्यक्ति थिए र अरू धेरै मानिसहरूलाई प्रभाव पार्न सक्थे।</w:t>
      </w:r>
    </w:p>
    <w:p>
      <w:pPr/>
      <w:r>
        <w:rPr>
          <w:lang w:val="ne_NP" w:bidi="ne_NP"/>
        </w:rPr>
      </w:r>
      <w:r>
        <w:rPr>
          <w:lang w:val="ne_NP" w:bidi="ne_NP"/>
        </w:rPr>
        <w:t>तपाईंको संस्कृतिमा प्रभावशाली मानिसहरूको विशेषताहरू के के हुन्छन्?</w:t>
      </w:r>
    </w:p>
    <w:p>
      <w:pPr/>
      <w:r>
        <w:rPr>
          <w:lang w:val="ne_NP" w:bidi="ne_NP"/>
        </w:rPr>
      </w:r>
      <w:r>
        <w:rPr>
          <w:lang w:val="ne_NP" w:bidi="ne_NP"/>
        </w:rPr>
        <w:t>यहि घटनाहरूको बारेमा पहिले नै धेरै मानिसहरुले लेखिसकेका छन् भनेर लुकालाई थाहा भएता पनि उनीले के भयो भन्ने कुरा सबैभन्दा राम्रो तरिकाले लेख्न चाहन्छन्। लूकाले थियोफिलसलाई घटेका घटनाहरूको बारेमा निश्चित गराउन चाहन्छन्।</w:t>
      </w:r>
    </w:p>
    <w:p>
      <w:pPr/>
      <w:r>
        <w:rPr>
          <w:lang w:val="ne_NP" w:bidi="ne_NP"/>
        </w:rPr>
      </w:r>
      <w:r>
        <w:rPr>
          <w:lang w:val="ne_NP" w:bidi="ne_NP"/>
        </w:rPr>
        <w:t>तपाईंको संस्कृतिमा सामान्यतया विगतमा भएका घटनाहरूलाई कसरी सम्झन्छन्? कुनै घटनाको बारेमा समाचार सुन्न कस्तो प्रकारका मानिसहरूको कुरा सुन्छन्?</w:t>
      </w:r>
    </w:p>
    <w:p>
      <w:pPr/>
      <w:r>
        <w:rPr>
          <w:lang w:val="ne_NP" w:bidi="ne_NP"/>
        </w:rPr>
      </w:r>
      <w:r>
        <w:rPr>
          <w:lang w:val="ne_NP" w:bidi="ne_NP"/>
        </w:rPr>
        <w:t>लूका आफ्ना पाठकहरूले उहाँको कथा सत्य हो भनेर भरोसा गरून भन्ने चाहन्छन्। यसलाई पूरा गर्न उनले यो ठ्याक्कै सही विवरण हो भनेर उल्लेख गर्छन्। त्यतिबेला यथार्थ हुनु भनेको भएका घटनाहरूलाई कालक्रम अनुसार कथा बताउनु थियो।</w:t>
      </w:r>
    </w:p>
    <w:p>
      <w:pPr/>
      <w:r>
        <w:rPr>
          <w:lang w:val="ne_NP" w:bidi="ne_NP"/>
        </w:rPr>
      </w:r>
      <w:r>
        <w:rPr>
          <w:lang w:val="ne_NP" w:bidi="ne_NP"/>
        </w:rPr>
        <w:t>तपाईंको संस्कृतिमा मानिसहरूले कथा सत्य हो वा कथा-कल्पनिक, मजाक, दन्ते कथा हो भनेर कसरी पहिचान गर्छन्?</w:t>
      </w:r>
    </w:p>
    <w:p>
      <w:pPr/>
      <w:r>
        <w:rPr>
          <w:lang w:val="ne_NP" w:bidi="ne_NP"/>
        </w:rPr>
      </w:r>
      <w:r>
        <w:rPr>
          <w:lang w:val="ne_NP" w:bidi="ne_NP"/>
        </w:rPr>
        <w:t>लूकाले सुरुदेखि नै सबै घटनाहरूलाई ध्यानपूर्वक अनुसन्धान गरेका छन् र सबैलाई यो कुरा थाहा होस् भनेर सुनिश्चित गरेका छन्। उनी यी घटनाहरूलाई शुद्धता प्रदान गर्ने एक इतिहासकारको रूपमा लेख्न चाहन्छन्।</w:t>
      </w:r>
    </w:p>
    <w:p>
      <w:pPr/>
      <w:r>
        <w:rPr>
          <w:lang w:val="ne_NP" w:bidi="ne_NP"/>
        </w:rPr>
      </w:r>
      <w:r>
        <w:rPr>
          <w:lang w:val="ne_NP" w:bidi="ne_NP"/>
        </w:rPr>
        <w:t>उनले लेखेका सबै कुरा त्यस्ता साक्षीहरूबाट हस्तान्तरण गरिएको हो जसका आँखा पवित्र आत्माद्वारा परमेश्वरको कामले खोलिएको छ भनेर हामीलाई बताउँछन्। लूकाले यी मानिसहरूलाई प्रत्यक्ष साक्षी भनेका छन्।</w:t>
      </w:r>
    </w:p>
    <w:p>
      <w:pPr/>
      <w:r>
        <w:rPr>
          <w:lang w:val="ne_NP" w:bidi="ne_NP"/>
        </w:rPr>
      </w:r>
      <w:r>
        <w:rPr>
          <w:lang w:val="ne_NP" w:bidi="ne_NP"/>
        </w:rPr>
        <w:t>तपाईंको संस्कृतिका मानिसहरूले ऐतिहासिक घटनाहरूको भरपर्दो कथा वाचकलाई कसरी पहिचान गर्छन्?</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धेरै मानिसहरूले घटेका सबै घटनाहरूको बारेमा लेखेका छन्। येशूका नजिकका अनुयायीहरू यी घटनाहरूको साक्षी थिए र तिनीहरूले देखेका सबै कुरालाई निरन्तर रूपमा बताउँदै आएका छन्।</w:t>
      </w:r>
    </w:p>
    <w:p>
      <w:pPr/>
      <w:r>
        <w:rPr>
          <w:lang w:val="ne_NP" w:bidi="ne_NP"/>
        </w:rPr>
      </w:r>
      <w:r>
        <w:rPr>
          <w:b/>
          <w:lang w:val="ne_NP" w:bidi="ne_NP"/>
        </w:rPr>
        <w:t>दोस्रो दृश्य:</w:t>
      </w:r>
      <w:r>
        <w:rPr>
          <w:lang w:val="ne_NP" w:bidi="ne_NP"/>
        </w:rPr>
        <w:t xml:space="preserve"> सावधानीपूर्वक अनुसन्धानपछि, लूकाले उच्च प्रतिष्ठा भएको थियोफिलसको लागि सबै कथाहरूलाई व्यवस्थित रूपमा संकलन गर्ने निर्णय गर्छन्। लूकाले थियोफिलसले आफूलाई पहिले नै थाहा भएको सत्यको बारेमा निश्चित हुन सकून् भनेर कथा लेख्छन्।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थियोफिलस, एक उच्च प्रतिष्ठा भएको व्यक्ति</w:t>
      </w:r>
    </w:p>
    <w:p>
      <w:pPr>
        <w:pStyle w:val="ListBullet"/>
        <w:spacing w:line="240" w:lineRule="auto"/>
        <w:ind w:left="720"/>
      </w:pPr>
      <w:r>
        <w:rPr>
          <w:lang w:val="ne_NP" w:bidi="ne_NP"/>
        </w:rPr>
      </w:r>
      <w:r>
        <w:rPr>
          <w:lang w:val="ne_NP" w:bidi="ne_NP"/>
        </w:rPr>
        <w:t>लूका, पुस्तकका लेखक</w:t>
      </w:r>
    </w:p>
    <w:p>
      <w:pPr>
        <w:pStyle w:val="ListBullet"/>
        <w:spacing w:line="240" w:lineRule="auto"/>
        <w:ind w:left="720"/>
      </w:pPr>
      <w:r>
        <w:rPr>
          <w:lang w:val="ne_NP" w:bidi="ne_NP"/>
        </w:rPr>
      </w:r>
      <w:r>
        <w:rPr>
          <w:lang w:val="ne_NP" w:bidi="ne_NP"/>
        </w:rPr>
        <w:t>प्रत्यक्ष साक्षीहरू, येशूका चेलाहरू</w:t>
      </w:r>
    </w:p>
    <w:p>
      <w:pPr>
        <w:pStyle w:val="ListBullet"/>
        <w:spacing w:line="240" w:lineRule="auto"/>
        <w:ind w:left="720"/>
      </w:pPr>
      <w:r>
        <w:rPr>
          <w:lang w:val="ne_NP" w:bidi="ne_NP"/>
        </w:rPr>
      </w:r>
      <w:r>
        <w:rPr>
          <w:lang w:val="ne_NP" w:bidi="ne_NP"/>
        </w:rPr>
        <w:t>धेरै मानिसहरू, येशूको बारेमा कथालाई संकलन गर्ने मानिसहरू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धेरै मानिसहरू भनेर उल्लेख गर्नाले ठूलो संख्यामा रहेका मानिसहरूलाई संकेत गर्दैन। उनको काम साँचो थियो भनेर प्रमाणित गर्न सक्ने, यस्तै कथा सुनाउने अरू मानिसहरू पनि छन् भनेर लूकालाई थाहा छ। यी सबै लेखहरू येशूका नजिकका अनुयायीहरूको कथाहरू वा कथाहरूमा आधारित छन्, जसले लूकाले लेखिरहेका घटनाहरूको प्रत्यक्ष विवरण दिन सक्थे।</w:t>
      </w:r>
    </w:p>
    <w:p>
      <w:pPr/>
      <w:r>
        <w:rPr>
          <w:lang w:val="ne_NP" w:bidi="ne_NP"/>
        </w:rPr>
      </w:r>
      <w:r>
        <w:rPr>
          <w:lang w:val="ne_NP" w:bidi="ne_NP"/>
        </w:rPr>
        <w:t xml:space="preserve"> उनले यसको शुद्धतालाई जोड दिन सकुन् भनेर लूकाले यस पुस्तकलाई इतिहासकारको शैलीमा लेख्छन् भनेर सम्झनु आवस्यक छ। लूकाले थियोफिलसलाई सबैभन्दा आदरणीय भनेका छन्; यो कुरा उनको उच्च पदमा जोड दिनकालागि थियो। थियोफिलसलाई येशूको बारेमा पहिले नै थाहा छ, र उनले येशूको बारेमा कथाहरू सुनेका छन्। तर लूका थियोफिलसको ज्ञान सही र व्यवस्थित छ भनेर सुनिश्चित गर्न चाहन्छन्।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थियोफिलस, उच्च पद भएको मानिस</w:t>
      </w:r>
    </w:p>
    <w:p>
      <w:pPr>
        <w:pStyle w:val="ListBullet"/>
        <w:spacing w:line="240" w:lineRule="auto"/>
        <w:ind w:left="720"/>
      </w:pPr>
      <w:r>
        <w:rPr>
          <w:lang w:val="ne_NP" w:bidi="ne_NP"/>
        </w:rPr>
      </w:r>
      <w:r>
        <w:rPr>
          <w:lang w:val="ne_NP" w:bidi="ne_NP"/>
        </w:rPr>
        <w:t>पुस्तकका लेखक लूका</w:t>
      </w:r>
    </w:p>
    <w:p>
      <w:pPr>
        <w:pStyle w:val="ListBullet"/>
        <w:spacing w:line="240" w:lineRule="auto"/>
        <w:ind w:left="720"/>
      </w:pPr>
      <w:r>
        <w:rPr>
          <w:lang w:val="ne_NP" w:bidi="ne_NP"/>
        </w:rPr>
      </w:r>
      <w:r>
        <w:rPr>
          <w:lang w:val="ne_NP" w:bidi="ne_NP"/>
        </w:rPr>
        <w:t>प्रत्यक्ष साक्षीहरू, येशूका चेलाहरू</w:t>
      </w:r>
    </w:p>
    <w:p>
      <w:pPr>
        <w:pStyle w:val="ListBullet"/>
        <w:spacing w:line="240" w:lineRule="auto"/>
        <w:ind w:left="720"/>
      </w:pPr>
      <w:r>
        <w:rPr>
          <w:lang w:val="ne_NP" w:bidi="ne_NP"/>
        </w:rPr>
      </w:r>
      <w:r>
        <w:rPr>
          <w:lang w:val="ne_NP" w:bidi="ne_NP"/>
        </w:rPr>
        <w:t>धेरै मानिसहरू, येशूको बारेमा कथालाई संकलन गर्ने मानिसहरू</w:t>
      </w:r>
    </w:p>
    <w:p>
      <w:pPr/>
      <w:r>
        <w:rPr>
          <w:lang w:val="ne_NP" w:bidi="ne_NP"/>
        </w:rPr>
      </w:r>
      <w:r>
        <w:rPr>
          <w:lang w:val="ne_NP" w:bidi="ne_NP"/>
        </w:rPr>
        <w:t>टोलीलाई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"धेरै मानिसहरूले" ति घटनाहरूलाई लेखिसकेका छन् जुन येशूका सबै भन्दा नजिकका अनुयायीहरू जो प्रत्यक्ष साक्षीहरूबाट हस्तान्तरण गरिएको हो भनेर टोलीले अभिनय गर्छन् भन्ने कुरालाई सुनिश्चित गर्नुहोस्।</w:t>
      </w:r>
    </w:p>
    <w:p>
      <w:pPr/>
      <w:r>
        <w:rPr>
          <w:lang w:val="ne_NP" w:bidi="ne_NP"/>
        </w:rPr>
      </w:r>
      <w:r>
        <w:rPr>
          <w:lang w:val="ne_NP" w:bidi="ne_NP"/>
        </w:rPr>
        <w:t>जब लूकाले यो व्यवस्थित कथा लेख्ने निर्णय गर्छन्, तब उनले स्रोतहरू र अन्य लेखहरूका बारेमा सावधानीपूर्वक अनुसन्धान गर्छन्। उनले कथालाई घटना क्रम अनुसारनै सही प्रकारले भनेका छन् भन्ने कुरामा उनी निश्चित छन। थियोफिलसलाई पहिले नै भएको ज्ञानको बारेमा उनि निश्चित हुन सकुन् भनेर उनले यसो गर्छन्।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धेरै मानिसहरूले घटित घटनाहरूको बारेमा लेखिरहेका छन्। तिनीहरूमध्ये केहीले येशूका पहिलो अनुयायीहरूको कुरा सुनेर कथा थाहा पाउँछन्।</w:t>
      </w:r>
    </w:p>
    <w:p>
      <w:pPr/>
      <w:r>
        <w:rPr>
          <w:lang w:val="ne_NP" w:bidi="ne_NP"/>
        </w:rPr>
      </w:r>
      <w:r>
        <w:rPr>
          <w:lang w:val="ne_NP" w:bidi="ne_NP"/>
        </w:rPr>
        <w:t>अभिनय रोक्नुहोस्: लेखकहरूलाई सोध्नुहोस्, "तपाईंलाई कस्तो महसुस भइरहेको छ?" "मिशनमा छु," "मानिसहरूले येशूको बारेमा जानुन भन्ने आशा गर्छु" "होसियारी छु" भन्ने शव्दहरु सुन्नुहोस्। कार्य पुन: सुरु गर्नुहोस्।</w:t>
      </w:r>
    </w:p>
    <w:p>
      <w:pPr/>
      <w:r>
        <w:rPr>
          <w:lang w:val="ne_NP" w:bidi="ne_NP"/>
        </w:rPr>
      </w:r>
      <w:r>
        <w:rPr>
          <w:lang w:val="ne_NP" w:bidi="ne_NP"/>
        </w:rPr>
        <w:t>थियोफिलस सत्यलाई जान्ने एक महत्त्वपूर्ण मानिस हुन्। थियोफिलस सत्यको बारेमा निश्चित होऊन् भनेर लूका चाहन्छन्। यो गर्न, लूकाले घटनाहरूको कथाको श्रोतहरू खोजिरहेका छन्। थियोफिलसलाई दिनको लागि उनले सबै कुरा अनुसन्धान गर्छन् र संकलन गर्छन्।</w:t>
      </w:r>
    </w:p>
    <w:p>
      <w:pPr/>
      <w:r>
        <w:rPr>
          <w:lang w:val="ne_NP" w:bidi="ne_NP"/>
        </w:rPr>
      </w:r>
      <w:r>
        <w:rPr>
          <w:lang w:val="ne_NP" w:bidi="ne_NP"/>
        </w:rPr>
        <w:t>अभिनय रोक्नुहोस्: थियोफिलसको भूमिका खेल्ने कलाकारलाई सोध्नुहोस्, "तपाईं कस्तो महसुस गर्दै हुनुहुन्छ?" "सम्मानित," "आदरणीय व्यक्ति," "जिज्ञासु" भन्ने शब्दहरू सुन्नुहोस्। लूकाको अभिनय गर्नेलाई सोध्नुहोस्, "तपाईं कस्तो महसुस गर्दै हुनुहुन्छ?" "पूरा भएको," "राहत पाएको" "आशावादी छु" जस्ता शब्दहरू सुन्नुहोस्।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धेरै मानिसहरूले परमेश्वरका मानिसहरूका बीचमा हालसालै भएका सबै कुराहरूको विवरण लेखेका छन्। लूकाले "</w:t>
      </w:r>
      <w:r>
        <w:rPr>
          <w:b/>
          <w:lang w:val="ne_NP" w:bidi="ne_NP"/>
        </w:rPr>
        <w:t>हाम्रो बीचमा पूरा भएका घटनाहरू</w:t>
      </w:r>
      <w:r>
        <w:rPr>
          <w:lang w:val="ne_NP" w:bidi="ne_NP"/>
        </w:rPr>
        <w:t>" भनेर उल्लेख गर्दा, परमेश्वरले कसरी मुक्तिदाताको बारेमा आफ्नो प्रतिज्ञाहरू पूरा गर्नुभयो र अगमवक्ताहरूले भनेका सबै कुरा पूरा भएको छ भन्ने बारेमा कुरा गर्छन्।</w:t>
      </w:r>
    </w:p>
    <w:p>
      <w:pPr/>
      <w:r>
        <w:rPr>
          <w:lang w:val="ne_NP" w:bidi="ne_NP"/>
        </w:rPr>
      </w:r>
      <w:r>
        <w:rPr>
          <w:lang w:val="ne_NP" w:bidi="ne_NP"/>
        </w:rPr>
        <w:t>लूकाले "</w:t>
      </w:r>
      <w:r>
        <w:rPr>
          <w:b/>
          <w:lang w:val="ne_NP" w:bidi="ne_NP"/>
        </w:rPr>
        <w:t>प्रत्यक्ष साक्षीहरू र वचनका सेवकहरू</w:t>
      </w:r>
      <w:r>
        <w:rPr>
          <w:lang w:val="ne_NP" w:bidi="ne_NP"/>
        </w:rPr>
        <w:t xml:space="preserve">" को विवरण प्रयोग गरेर आफ्नो कथा सुनाउँछन्। यसको अर्थ उहाँले येशूसँग भएका मानिसहरूसँग कुरा गर्नुभयो - उहाँले यशूको नजिकको अनुयायीहरूसँग जो </w:t>
      </w:r>
      <w:r>
        <w:rPr>
          <w:lang w:val="ne_NP" w:bidi="ne_NP"/>
        </w:rPr>
        <w:t>गालीलदेखि</w:t>
      </w:r>
      <w:r>
        <w:rPr>
          <w:lang w:val="ne_NP" w:bidi="ne_NP"/>
        </w:rPr>
        <w:t xml:space="preserve"> उहाँको पुनरुत्थान पछि तिनीहरूकहाँ देखा पर्दासम्म उहाँसँगै थिए।</w:t>
      </w:r>
    </w:p>
    <w:p>
      <w:pPr/>
      <w:r>
        <w:rPr>
          <w:lang w:val="ne_NP" w:bidi="ne_NP"/>
        </w:rPr>
      </w:r>
      <w:r>
        <w:rPr>
          <w:lang w:val="ne_NP" w:bidi="ne_NP"/>
        </w:rPr>
        <w:t>लूकाले थियोफिलसलाई भन्छन् कि उनले सुरुदेखि नै सबै कुरा धेरै सावधानीपूर्वक अनुसन्धान गरेका छन् र उनले उहाँका लागि एकदम सही विवरण लेख्ने निर्णय गरेका छन्। उहाँले थियोफिलसलाई "</w:t>
      </w:r>
      <w:r>
        <w:rPr>
          <w:b/>
          <w:lang w:val="ne_NP" w:bidi="ne_NP"/>
        </w:rPr>
        <w:t>सबैभन्दा उत्कृष्ट व्यक्ति</w:t>
      </w:r>
      <w:r>
        <w:rPr>
          <w:lang w:val="ne_NP" w:bidi="ne_NP"/>
        </w:rPr>
        <w:t>" भनेर बोलाउनुहुन्छ किनभने उनी धेरै महत्त्वपूर्ण मानिस थिए र उनलाई धेरै मानिसहरूको जिम्मा थियो। लूकालाई थाहा छ कि थियोफिलसको धेरै मानिसहरूमाथि प्रभाव छ, त्यसैले येशूको बारेमा उनलाई सिकाइएको सबै कुराको सत्यताको बारेमा उनी निश्चित हुन् भन्ने चाहन्छन्।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w:t>
      </w:r>
    </w:p>
    <w:p>
      <w:pPr/>
      <w:r>
        <w:rPr>
          <w:lang w:val="ne_NP" w:bidi="ne_NP"/>
        </w:rPr>
      </w:r>
      <w:r>
        <w:rPr>
          <w:lang w:val="ne_NP" w:bidi="ne_NP"/>
        </w:rPr>
        <w:t xml:space="preserve">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1:5–25</w:t>
      </w:r>
      <w:r>
        <w:rPr>
          <w:lang w:val="ne_NP" w:bidi="ne_NP"/>
        </w:rPr>
      </w:r>
    </w:p>
    <w:p>
      <w:pPr>
        <w:pStyle w:val="Heading3"/>
      </w:pPr>
      <w:r>
        <w:rPr>
          <w:lang w:val="ne_NP" w:bidi="ne_NP"/>
        </w:rPr>
        <w:t>Step 1</w:t>
      </w:r>
    </w:p>
    <w:p>
      <w:pPr/>
      <w:r>
        <w:rPr>
          <w:lang w:val="ne_NP" w:bidi="ne_NP"/>
        </w:rPr>
      </w:r>
      <w:r>
        <w:rPr>
          <w:lang w:val="ne_NP" w:bidi="ne_NP"/>
        </w:rPr>
        <w:t>लूका १:५–२५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सबै भन्दा सजिलोसँग बुझिने संस्करणमा पाठलाई एकपटक सुन्नुहोस्।</w:t>
      </w:r>
    </w:p>
    <w:p>
      <w:pPr/>
      <w:r>
        <w:rPr>
          <w:lang w:val="ne_NP" w:bidi="ne_NP"/>
        </w:rPr>
      </w:r>
      <w:r>
        <w:rPr>
          <w:lang w:val="ne_NP" w:bidi="ne_NP"/>
        </w:rPr>
        <w:t>लूकाले येशूको जन्म हुनुअघि के भयो भनेर पाठकहरूलाई बताएर आफ्नो कथा सुरु गर्छन्। प्रभुको स्वर्गदूतले जकरियालाई भन्छ कि उनकी पत्नीले छोरा जन्माउनेछिन्, जसले प्रभुको लागि मार्ग तयार गर्नेछ। परमेश्वरले आफ्ना मानिसहरूसँगको आफ्नो प्रतिज्ञा पूरा गर्नुहुन्छ र गर्भधारण हुन असम्भवलाई सम्भव बनाएर आफ्नो शक्ति देखाउनुहुन्छ।</w:t>
      </w:r>
    </w:p>
    <w:p>
      <w:pPr/>
      <w:r>
        <w:rPr>
          <w:lang w:val="ne_NP" w:bidi="ne_NP"/>
        </w:rPr>
      </w:r>
      <w:r>
        <w:rPr>
          <w:lang w:val="ne_NP" w:bidi="ne_NP"/>
        </w:rPr>
        <w:t>लूकाको कथा परमेश्वरका विशेष मानिसहरू - यहूदीहरूको बारेको कथा हो। तिनीहरू मिश्रमा ४०० वर्षसम्म दासहरू थिए, तर परमेश्वरले तिनीहरूलाई विशेष भूमिमा लैजानुभयो। बाटोमा उहाँले तिनीहरूलाई केही व्यवस्थाहरू दिनुभयो। ती व्यवस्थाहरू परमेश्वरको उपस्थिति रहने विशेष बाक्सामा थियो। यहूदीहरूले त्यो बाक्सको लागि पाल (बास) बनाए, र पछि तिनीहरूले मन्दिर भनिने विशेष भवन बनाए। तिनीहरूले बाक्सलाई मन्दिरमा राखेर मन्दिरमा परमेश्वरको आराधना गरे। यो एउटा घर थियो जहाँ परमेश्वर आफ्ना मानिसहरूको बीचमा बसोबास गर्नुभयो। जब शत्रु सेनाले तिनीहरूलाई जिते तब पहिलो मन्दिर नष्ट भएको थियो। पछि, अर्को शत्रु सेना, रोमीहरूले यहूदीहरूलाई पराजित गरे। तिनीहरूले यहूदी राजा हेरोदलाई नियुक्त गरे। हेरोद मन्दिरलाई पुनर्निर्माण गर्न चाहन्थे। मानिसहरूले परमेश्वरको आराधना गर्न सकुन् र विशेष पूजाहारीहरूले परमेश्वरको बलिदानहरू ल्याउन सकुन् भनेर मन्दिर एउटा निश्चित तरिकाले निर्माण गरिएको थियो।</w:t>
      </w:r>
    </w:p>
    <w:p>
      <w:pPr/>
      <w:r>
        <w:rPr>
          <w:lang w:val="ne_NP" w:bidi="ne_NP"/>
        </w:rPr>
      </w:r>
      <w:r>
        <w:rPr>
          <w:lang w:val="ne_NP" w:bidi="ne_NP"/>
        </w:rPr>
        <w:t>जकरिया ती पूजाहारीहरू मध्ये एक थिए र उहाँकी पत्नी एलीशिबा थिइन्। उनले बच्चा पाउन सकिनन्। यहूदी संस्कृतिमा, विवाहित महिला बाँझी हुनु लज्जास्पद कुरा थियो, किनभने बच्चाहरूलाई आशीष मानिन्थ्यो।</w:t>
      </w:r>
    </w:p>
    <w:p>
      <w:pPr/>
      <w:r>
        <w:rPr>
          <w:lang w:val="ne_NP" w:bidi="ne_NP"/>
        </w:rPr>
      </w:r>
      <w:r>
        <w:rPr>
          <w:lang w:val="ne_NP" w:bidi="ne_NP"/>
        </w:rPr>
        <w:t>तपाईंको संस्कृतिमा बच्चा जन्माउन नसक्ने विवाहित महिलाहरूलाई कसरी हेरिन्छ भनेर तपाईंको टोलीसँग छलफल गर्नुहोस्। के बाँझी हुनुले लाज वा निराशा ल्याउँछ? यदि हो भने किन?</w:t>
      </w:r>
    </w:p>
    <w:p>
      <w:pPr/>
      <w:r>
        <w:rPr>
          <w:lang w:val="ne_NP" w:bidi="ne_NP"/>
        </w:rPr>
      </w:r>
      <w:r>
        <w:rPr>
          <w:lang w:val="ne_NP" w:bidi="ne_NP"/>
        </w:rPr>
        <w:t>जकरिया परमेश्वरलाई धूप चढाउने आफ्नो कर्तव्य पूरा गर्न मन्दिरमा प्रवेश गरे। केही पूजाहारीहरूलाई मात्र मन्दिरको यस विशेष भागमा प्रवेश गर्न अनुमति दिइएको थियो। मानिसहरू बाहिर मन्दिरको चोकमा बसेर परमेश्वरलाई प्रार्थना गरिरहेका थिए। मन्दिरको बनावटलाई हेर्दा हामीलाई सबै जना कहाँ उभिएका थिए भनेर राम्रोसँग बुझ्न मद्दत गर्न सक्छ।</w:t>
      </w:r>
    </w:p>
    <w:p>
      <w:pPr/>
      <w:r>
        <w:rPr>
          <w:lang w:val="ne_NP" w:bidi="ne_NP"/>
        </w:rPr>
      </w:r>
      <w:r>
        <w:rPr>
          <w:lang w:val="ne_NP" w:bidi="ne_NP"/>
        </w:rPr>
        <w:t>मन्दिरको संरचनाको स्वरूप र पवित्रस्थान कस्तो देखिन्थ्यो भन्ने दुबैको तस्वीरहरू देखाउनुहोस् ताकि कथा कहाँ घटेको थियो र मानिसहरू कसरी बसेका थिए भन्ने देखाउन सकियोस्।</w:t>
      </w:r>
    </w:p>
    <w:p>
      <w:pPr/>
      <w:r>
        <w:rPr>
          <w:lang w:val="ne_NP" w:bidi="ne_NP"/>
        </w:rPr>
      </w:r>
      <w:r>
        <w:rPr>
          <w:lang w:val="ne_NP" w:bidi="ne_NP"/>
        </w:rPr>
        <w:t>परमेश्वरले पूजाहारीहरूलाई नियुक्त गर्नुभयो जो मात्र मन्दिरमा सेवा गर्थे र बलिदानहरू प्रभुलाई चढाउँथे। यहूदीहरूले परमेश्वर उपस्थित हुनुहुन्थ्यो र मन्दिरमा बसोबास गर्नुहुन्थ्यो भनेर विश्वास गर्थे। जकरिया 'परमेश्वरको सामुन्नेमा थिए' किनभने उनी परमेश्वरको उपस्थितिमा काम गर्ने पूजाहारी थिए। [मानिसहरूले धूपको वेदी रहेको मन्दिरको भागमा प्रवेश गर्न सकेनन्। यस विशेष उद्देश्यको लागि परमेश्वरले छुट्टाएका मानिसहरूलाई मात्र मन्दिरको त्यो भागमा प्रवेश गर्न अनुमति दिइएको थियो।</w:t>
      </w:r>
    </w:p>
    <w:p>
      <w:pPr/>
      <w:r>
        <w:rPr>
          <w:lang w:val="ne_NP" w:bidi="ne_NP"/>
        </w:rPr>
      </w:r>
      <w:r>
        <w:rPr>
          <w:lang w:val="ne_NP" w:bidi="ne_NP"/>
        </w:rPr>
        <w:t>[पूजाहारीहरूले धूपबलिलाई कसले दिने भनेर निर्णय गर्न चिट्ठा हाले। चिठ्ठा हाल्नु मानव तर्क वा इच्छामा आधारित नभई निर्णय गर्ने एउटा तरिका थियो। मानिसहरूले समूहबाट फाल्न वा छान्न निर्णयहरू लिन वस्तुहरू प्रयोग गर्थे। यस कथामा तिनीहरूले कस्तो प्रकारको बस्तुहरू प्रयोग गरे भनेर हामीलाई थाहा छैन, तर यो साना ढुङ्गाहरू हुन सक्छन्। कहिलेकाँही तिनीहरूले कागजको टुक्राहरूमा नाम लेख्थे, भाँडामा राख्थे, र त्यसपछि भाँडाबाट नाम निकाल्थे। पुजाहारी जस्को ढुङ्गा निश्चित तरिकाले खसेको थियो वा जसको नाम पहिले रोजिएको थियो त्यो चुनिने व्यक्ति थियो। यस बलिदानको लागि जकरियालाई रोजेका थिए। परमेश्वरले यो बलिदान गर्न उहाँलाई प्रत्यक्ष रूपमा रोज्नुभयो।</w:t>
      </w:r>
    </w:p>
    <w:p>
      <w:pPr/>
      <w:r>
        <w:rPr>
          <w:lang w:val="ne_NP" w:bidi="ne_NP"/>
        </w:rPr>
      </w:r>
      <w:r>
        <w:rPr>
          <w:lang w:val="ne_NP" w:bidi="ne_NP"/>
        </w:rPr>
        <w:t>[पूजाहारीहरूले मानिसहरूको प्रार्थनाको चिन्ह स्वरूप परमेश्वरलाई धूप चढाउँथे]{मार्क} पूजाहारीले विशेष गरी परमेश्वरलाई चढाउन बनाइएको मिठो सुगन्धित मसलाहरूलाई धूप वेदीमा जलाउँथे। जकरियाले धूपलाई जलाउँदै थिए, त्यतिबेला मानिसहरू बाहिर इस्राएल जातिको मुक्तिका लागि प्रार्थना गरिरहेका थिए। परमेश्वरले तिनीहरूको प्रार्थनाहरूको जवाफ दिनुहुन्छ। उनले जकरियालाई छोरा दिने मात्र प्रतिज्ञा गर्दैनन्, तर उनले जकरियालाई उक्त छोराले प्रभुको आगमनको बाटो तयार पार्नेछन्, जसले शान्ति र न्याय ल्याउनेछन् भनेर भन्छन्। उहाँको छोराले मानिसहरूलाई पश्चात्ताप गर्न वा परमेश्वरप्रतिको अनाज्ञाकारिताबाट फर्कन भन्नेछन्, ताकि तिनीहरू उहाँसँग सही सम्बन्ध राख्न सकुन्। यसको अर्थ यूहन्नाले मानिसहरूलाई परमेश्वर स्वयंले तिनीहरूको प्रार्थनाको जवाफ दिन सकून् भनेर तयार पार्नेछन्।</w:t>
      </w:r>
    </w:p>
    <w:p>
      <w:pPr/>
      <w:r>
        <w:rPr>
          <w:lang w:val="ne_NP" w:bidi="ne_NP"/>
        </w:rPr>
      </w:r>
      <w:r>
        <w:rPr>
          <w:lang w:val="ne_NP" w:bidi="ne_NP"/>
        </w:rPr>
        <w:t>धूपको वेदी कस्तो देखिन्छ र यो मन्दिर भित्र कहाँ रहन्थ्यो भन्ने कुरा तस्वीर देखाउनुहोस्।</w:t>
      </w:r>
    </w:p>
    <w:p>
      <w:pPr/>
      <w:r>
        <w:rPr>
          <w:lang w:val="ne_NP" w:bidi="ne_NP"/>
        </w:rPr>
      </w:r>
      <w:r>
        <w:rPr>
          <w:lang w:val="ne_NP" w:bidi="ne_NP"/>
        </w:rPr>
        <w:t>जब स्वर्गदूतले जकरियालाई उनको छोराको नाम यूहन्ना राखिनेछ भनेर भन्छन्, यो आज्ञाको रूपमा दिइएको छ भन्ने कुरालाई ध्यान दिनु महत्त्वपूर्ण छ। यो यहूदी संस्कृतिको विरुद्धमा थियो किनभने सामान्यतया बुबाले बच्चाहरूको नामको निर्णय गर्थे। परमेश्वरले उनको नाम दिनु र उहाँलाई खमिरी दाखमद्य नपिउन आज्ञा दिनुले यहूदीहरूका लागि उहाँ विशेष प्रकारले परमेश्वरमा समर्पित हुनु भएको स्पष्ट संकेत थियो।</w:t>
      </w:r>
    </w:p>
    <w:p>
      <w:pPr/>
      <w:r>
        <w:rPr>
          <w:lang w:val="ne_NP" w:bidi="ne_NP"/>
        </w:rPr>
      </w:r>
      <w:r>
        <w:rPr>
          <w:lang w:val="ne_NP" w:bidi="ne_NP"/>
        </w:rPr>
        <w:t>तपाईंको संस्कृतिमा बच्चाहरूको नाम कसरी दिइन्छ भनेर तपाईंको टोलीसँग छलफल गर्नुहोस्। के यहूदीहरूको जस्तै नामहरूको विशेष महत्त्व छ? यूहन्नाको नामको अर्थ "प्रभु दयालु हुनुहुन्छ।" यदि तपाईंलाई यो राम्रो अनुवाद हो भन्ने लाग्छ भने तपाईंको टोलीले यूहन्नाको नामको सट्टामा यो अर्थ प्रयोग गर्न रोज्न सक्छन्।</w:t>
      </w:r>
    </w:p>
    <w:p>
      <w:pPr/>
      <w:r>
        <w:rPr>
          <w:lang w:val="ne_NP" w:bidi="ne_NP"/>
        </w:rPr>
      </w:r>
      <w:r>
        <w:rPr>
          <w:lang w:val="ne_NP" w:bidi="ne_NP"/>
        </w:rPr>
        <w:t>एलिया फर्केर आउनेछन् भनेर अगमवक्ता मलाकीले भनेको बेलादेखि यहूदीहरू एलियाको भविष्यवाणी पूरा हुनेकुरालाई पर्खिरहेका छन्। यसको अर्थ एलिया जस्तै कोहि आउँदै हुनुहुन्छ जसले इस्राएलका मानिसहरूलाई आफ्नो मन र इच्छाले कसरी फेरि परमेश्वरलाई पछ्याउने र आज्ञा पालन गर्ने भनेर देखाउनु हुनेछ। त्यसैले जब स्वर्गदूतले यूहन्ना "एलियाको आत्मा र शक्ति भएको मानिस हुनेछन्" भनेर भन्छन्, यो परमेश्वरले पूरा भएको अर्को भविष्यवाणी थियो।</w:t>
      </w:r>
    </w:p>
    <w:p>
      <w:pPr/>
      <w:r>
        <w:rPr>
          <w:lang w:val="ne_NP" w:bidi="ne_NP"/>
        </w:rPr>
      </w:r>
      <w:r>
        <w:rPr>
          <w:lang w:val="ne_NP" w:bidi="ne_NP"/>
        </w:rPr>
        <w:t>जब जकरियाले आफ्नो पत्नी उमेरको कारणले गर्भवती हुन सक्छिन् भन्नेकुरामा शंका गर्छन्, तब उनको वचन सत्य हुन नआएसम्म जकरियाले बोल्न सक्ने छैनन भनेर स्वर्गदूतले उनलाई भन्छन्। स्वर्गदूतले जकरियालाई भनेका सबै कुरा परमेश्वरको समयमा हुनेछन् भनेर भन्नुहुन्छ। त्यसैले जकरियाले मन्दिर छोड्छन् र यति लामो समयसम्म मन्दिर भित्र बसेकोमा बाहिरका मानिसहरू अचम्ममा परे। उहाँलाई दर्शन भएको हुनुपर्छ भनेर तिनीहरूले उहाँको चालबाट थाहा पाउन सक्छन्। बोल्न नसक्ने अवस्थामा, जकरिया आफ्नो एक हप्ताको सेवा पूरा गरेपछि आफ्नो घरमा फर्किन्छ।</w:t>
      </w:r>
    </w:p>
    <w:p>
      <w:pPr/>
      <w:r>
        <w:rPr>
          <w:lang w:val="ne_NP" w:bidi="ne_NP"/>
        </w:rPr>
      </w:r>
      <w:r>
        <w:rPr>
          <w:lang w:val="ne_NP" w:bidi="ne_NP"/>
        </w:rPr>
        <w:t>केही समयपछि, एलीशिबा गर्भवती हुन्छिन्। उनी आफ्नो घर भित्र शान्त जीवन बिताउँछिन् र गर्भवती भएको पहिलो पाँच महिना सार्वजनिक रूपमा बाहिर जाँदिनन्। परमेश्वरले उनलाई बच्चा दिएर उनमाथि दया देखाउनुभएको छ भनेर उनी भन्छिन्। उनले अब बच्चा हुन नसक्ने लाजको महसुस गर्नुपर्ने छैन।</w:t>
      </w:r>
    </w:p>
    <w:p>
      <w:pPr/>
      <w:r>
        <w:rPr>
          <w:lang w:val="ne_NP" w:bidi="ne_NP"/>
        </w:rPr>
      </w:r>
      <w:r>
        <w:rPr>
          <w:lang w:val="ne_NP" w:bidi="ne_NP"/>
        </w:rPr>
        <w:t>यस कथाले पुरानो नियमलाई नयाँ नियमसँग जोड्छ। हामीले सुरुमा देख्न सक्छौं, यहूदीहरूले मन्दिरमा धूप चढाएर परमेश्वरको व्यवस्था पालन गरिरहेका थिए। कथाको अन्तसम्म आईपुग्दा, हामी देख्छौं कि परमेश्वरले मानिसहरू उहाँतर्फ फर्कन सकून् र साँच्चै आफ्ना मानिसहरूमाथि शासन गर्न सकून् भनेर बाटो तयार गरिरहनु भएको छ। मसीहले यहूदीहरूको प्रार्थनाहरूको जवाफ दिनेछन्, तिनीहरूलाई मात्र होइन, तर सबै जातिहरूलाई मुक्ति दिनेछन्।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यस दृश्यले समय अवधिको परिचय दिन्छ र जकरिया र उहाँकी पत्नी एलीशिबाको वर्णन गर्छ। जकरिया पूजाहारी हुन् र उनकी पत्नी एलीशिबाले बच्चा जन्माउन सक्दिनन्।</w:t>
      </w:r>
    </w:p>
    <w:p>
      <w:pPr/>
      <w:r>
        <w:rPr>
          <w:lang w:val="ne_NP" w:bidi="ne_NP"/>
        </w:rPr>
      </w:r>
      <w:r>
        <w:rPr>
          <w:b/>
          <w:lang w:val="ne_NP" w:bidi="ne_NP"/>
        </w:rPr>
        <w:t>दोस्रो दृश्य</w:t>
      </w:r>
      <w:r>
        <w:rPr>
          <w:lang w:val="ne_NP" w:bidi="ne_NP"/>
        </w:rPr>
        <w:t>: दोस्रो दृश्यमा, जकरिया धूप बाल्न मन्दिरमा जान्छन् र मानिसहरू बाहिर प्रार्थना गर्न उभिएका छन्।</w:t>
      </w:r>
    </w:p>
    <w:p>
      <w:pPr/>
      <w:r>
        <w:rPr>
          <w:lang w:val="ne_NP" w:bidi="ne_NP"/>
        </w:rPr>
      </w:r>
      <w:r>
        <w:rPr>
          <w:b/>
          <w:lang w:val="ne_NP" w:bidi="ne_NP"/>
        </w:rPr>
        <w:t>तेस्रो दृश्य:</w:t>
      </w:r>
      <w:r>
        <w:rPr>
          <w:lang w:val="ne_NP" w:bidi="ne_NP"/>
        </w:rPr>
        <w:t xml:space="preserve"> जकरिया मन्दिरमा रहेका बेला एउटा स्वर्गदूत देखा पर्छ। उनकी पत्नीले छोरा जन्माउनेछिन् भनेर स्वर्गदूतले जकरियालाई भन्छन्। जब जकरियाले यो हुने कुराको चिन्ह माग्छन्, तब स्वर्गदूतले उसको आफ्नो छोरा नजन्मेसम्म उनी बोल्न सक्नेछैनन् भनेर भन्छन्।</w:t>
      </w:r>
    </w:p>
    <w:p>
      <w:pPr/>
      <w:r>
        <w:rPr>
          <w:lang w:val="ne_NP" w:bidi="ne_NP"/>
        </w:rPr>
      </w:r>
      <w:r>
        <w:rPr>
          <w:b/>
          <w:lang w:val="ne_NP" w:bidi="ne_NP"/>
        </w:rPr>
        <w:t>चौथो दृश्य</w:t>
      </w:r>
      <w:r>
        <w:rPr>
          <w:lang w:val="ne_NP" w:bidi="ne_NP"/>
        </w:rPr>
        <w:t>: जकरिया मन्दिरबाट बाहिर आउँछन् र उनी बोल्न सक्दैनन्। जकरियाले हातका चालहरू प्रयोग गरेर मानिसहरूलाई उनले दर्शन देखेको बताए। एक हप्ताको सेवा समाप्त भएपछि, उहाँ घर फर्किनुहुन्छ।</w:t>
      </w:r>
    </w:p>
    <w:p>
      <w:pPr/>
      <w:r>
        <w:rPr>
          <w:lang w:val="ne_NP" w:bidi="ne_NP"/>
        </w:rPr>
      </w:r>
      <w:r>
        <w:rPr>
          <w:b/>
          <w:lang w:val="ne_NP" w:bidi="ne_NP"/>
        </w:rPr>
        <w:t>पाँचौ दृश्य</w:t>
      </w:r>
      <w:r>
        <w:rPr>
          <w:lang w:val="ne_NP" w:bidi="ne_NP"/>
        </w:rPr>
        <w:t>: एलीशिबा गर्भवती हुन्छिन् र पाँच महिनासम्म एकान्तमा जान्छिन्। एलीशिबाले आफूप्रति परमेश्वरको दयालाई चिन्छिन्।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यहूदियाको राजा हेरोद</w:t>
      </w:r>
    </w:p>
    <w:p>
      <w:pPr>
        <w:pStyle w:val="ListBullet"/>
        <w:spacing w:line="240" w:lineRule="auto"/>
        <w:ind w:left="720"/>
      </w:pPr>
      <w:r>
        <w:rPr>
          <w:lang w:val="ne_NP" w:bidi="ne_NP"/>
        </w:rPr>
      </w:r>
      <w:r>
        <w:rPr>
          <w:lang w:val="ne_NP" w:bidi="ne_NP"/>
        </w:rPr>
        <w:t>जकरिया</w:t>
      </w:r>
    </w:p>
    <w:p>
      <w:pPr>
        <w:pStyle w:val="ListBullet"/>
        <w:spacing w:line="240" w:lineRule="auto"/>
        <w:ind w:left="720"/>
      </w:pPr>
      <w:r>
        <w:rPr>
          <w:lang w:val="ne_NP" w:bidi="ne_NP"/>
        </w:rPr>
      </w:r>
      <w:r>
        <w:rPr>
          <w:lang w:val="ne_NP" w:bidi="ne_NP"/>
        </w:rPr>
        <w:t>एलीशिबा</w:t>
      </w:r>
    </w:p>
    <w:p>
      <w:pPr>
        <w:pStyle w:val="ListBullet"/>
        <w:spacing w:line="240" w:lineRule="auto"/>
        <w:ind w:left="720"/>
      </w:pPr>
      <w:r>
        <w:rPr>
          <w:lang w:val="ne_NP" w:bidi="ne_NP"/>
        </w:rPr>
      </w:r>
      <w:r>
        <w:rPr>
          <w:lang w:val="ne_NP" w:bidi="ne_NP"/>
        </w:rPr>
        <w:t>प्रभुको स्वर्गदूत गब्रिएल</w:t>
      </w:r>
    </w:p>
    <w:p>
      <w:pPr>
        <w:pStyle w:val="ListBullet"/>
        <w:spacing w:line="240" w:lineRule="auto"/>
        <w:ind w:left="720"/>
      </w:pPr>
      <w:r>
        <w:rPr>
          <w:lang w:val="ne_NP" w:bidi="ne_NP"/>
        </w:rPr>
      </w:r>
      <w:r>
        <w:rPr>
          <w:lang w:val="ne_NP" w:bidi="ne_NP"/>
        </w:rPr>
        <w:t>बाहिर पर्खिरहेका मानिसहरू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 xml:space="preserve"> घटनाहरू कहिले भइरहेका छन् भनेर देखाउन समयरेखामा यहूदियाका राजा हेरोदको उल्लेख गरिएको छ। यस क्षेत्रमा शासन गर्ने रोमीहरूले हेरोदलाई नियुक्त गरे।</w:t>
      </w:r>
    </w:p>
    <w:p>
      <w:pPr/>
      <w:r>
        <w:rPr>
          <w:lang w:val="ne_NP" w:bidi="ne_NP"/>
        </w:rPr>
      </w:r>
      <w:r>
        <w:rPr>
          <w:lang w:val="ne_NP" w:bidi="ne_NP"/>
        </w:rPr>
        <w:t>यो कुरा सम्झनु महत्त्वपूर्ण छ कि यस कथाको कृयाकलाप मन्दिरको केन्द्रीय भवनमा हुन्छ, जुन यहूदीहरूको सबैभन्दा महत्त्वपूर्ण ठाउँहरू मध्ये एक हो, जहाँ परमेश्वर पूजाहारीसँग कुराकानी गर्न तल आउनुहुन्थ्यो। मन्दिरको यस भागमा पूजाहारीहरूलाई मात्र प्रवेश गर्न अनुमति थियो।</w:t>
      </w:r>
    </w:p>
    <w:p>
      <w:pPr/>
      <w:r>
        <w:rPr>
          <w:lang w:val="ne_NP" w:bidi="ne_NP"/>
        </w:rPr>
      </w:r>
      <w:r>
        <w:rPr>
          <w:lang w:val="ne_NP" w:bidi="ne_NP"/>
        </w:rPr>
        <w:t>जकरियालाई यहूदी पूजाहारीको रूपमा र बच्चा जन्माउन नसक्ने उहाँकी पत्नी एलीशिबाको उमेरलाई जोड दिन यसको वर्णन गर्नु महत्त्वपूर्ण छ। तिनीहरू दुबै पूजाहारीहरू बन्न समर्पित परिवारहरूका हुन्।</w:t>
      </w:r>
    </w:p>
    <w:p>
      <w:pPr/>
      <w:r>
        <w:rPr>
          <w:lang w:val="ne_NP" w:bidi="ne_NP"/>
        </w:rPr>
      </w:r>
      <w:r>
        <w:rPr>
          <w:lang w:val="ne_NP" w:bidi="ne_NP"/>
        </w:rPr>
        <w:t>जकरियालाई परमेश्वरको सेवाको रूपमा धूप चढाउनु आवश्यक थियो किनभने त्यो विशेष कामको लागि उनको नाममा चिठ्ठा पर्यो। उहाँले भेटी चाडाउँदै गर्दा, मानिसहरूको ठूलो समूह बाहिर प्रार्थना गरिरहेका थिए।</w:t>
      </w:r>
    </w:p>
    <w:p>
      <w:pPr/>
      <w:r>
        <w:rPr>
          <w:lang w:val="ne_NP" w:bidi="ne_NP"/>
        </w:rPr>
      </w:r>
      <w:r>
        <w:rPr>
          <w:lang w:val="ne_NP" w:bidi="ne_NP"/>
        </w:rPr>
        <w:t xml:space="preserve">"त्यसपछि प्रभुको स्वर्गदूत धूप चढाउन ठाउँको </w:t>
      </w:r>
      <w:r>
        <w:rPr>
          <w:b/>
          <w:lang w:val="ne_NP" w:bidi="ne_NP"/>
        </w:rPr>
        <w:t>दायाँ छेउमा</w:t>
      </w:r>
      <w:r>
        <w:rPr>
          <w:lang w:val="ne_NP" w:bidi="ne_NP"/>
        </w:rPr>
        <w:t xml:space="preserve"> देखा परे..." दायाँ छेउले सम्मानको ठाउँलाई जनाउँछ, यसले स्वर्गदूत महत्त्वपूर्ण थिए भन्नेकुरामा जोड दिन्छ। फलस्वरूप, जकरियाले ठूलो डर महसुस गर्छन्।</w:t>
      </w:r>
    </w:p>
    <w:p>
      <w:pPr/>
      <w:r>
        <w:rPr>
          <w:lang w:val="ne_NP" w:bidi="ne_NP"/>
        </w:rPr>
      </w:r>
      <w:r>
        <w:rPr>
          <w:lang w:val="ne_NP" w:bidi="ne_NP"/>
        </w:rPr>
        <w:t>स्वर्गदूतले जकरियालाई अब नडराउन भन्छन् र उनको प्रार्थना सुनिएको मात्र होइन, पूरा गरिएको पनि छ भनेर भन्छन्। त्यसपछि स्वर्गदूतले उसको पत्नीले उसलाई छोरा दिनेछिन् भनेर निश्चितता व्यक्त गर्छन् र उहाँको नाम के हुनेछ भनेर पनि उहाँलाई बताउँछन्। उनमा कति आनन्द हुनेछ र उनले कहिल्यै रक्सी छोनेछैनन् भनेर पनि स्वर्गदूतले वर्णन गर्छन्। अन्तमा, उनका छोरा एलियामा भएको आत्माको प्रभावमा पर्नेछ भनेर स्वर्गदूतले उहाँलाई भन्छन्।</w:t>
      </w:r>
    </w:p>
    <w:p>
      <w:pPr/>
      <w:r>
        <w:rPr>
          <w:lang w:val="ne_NP" w:bidi="ne_NP"/>
        </w:rPr>
      </w:r>
      <w:r>
        <w:rPr>
          <w:lang w:val="ne_NP" w:bidi="ne_NP"/>
        </w:rPr>
        <w:t>जकरियाले स्वर्गदूतले भनेको कुरा हुनेछ भन्ने कुराको चिन्ह मागे, किनभने उनी र उनकी पत्नी बूढा भइसकेका थिए। त्यसपछि स्वर्गदूतले उहाँलाई उसको नाम, उहाँको हैसियत र उहाँलाई परमेश्वरबाट सुसमाचार ल्याउने उध्येश्यको बारेमा बताउँछन्। जकरियाले यो समाचारलाई विश्वास नगरेको परिणाम स्वरूप बच्चा नजन्मिएसम्म उनी बोल्न सक्दैनन्। उहाँले दिएको प्रतिज्ञाहरू पूरा हुनेछन् भनेर स्वर्गदूतले उहाँलाई आश्वासन दिन्छन्।</w:t>
      </w:r>
    </w:p>
    <w:p>
      <w:pPr/>
      <w:r>
        <w:rPr>
          <w:lang w:val="ne_NP" w:bidi="ne_NP"/>
        </w:rPr>
      </w:r>
      <w:r>
        <w:rPr>
          <w:lang w:val="ne_NP" w:bidi="ne_NP"/>
        </w:rPr>
        <w:t>मानिसहरू बाहिर पर्खिरहेका थिए र उहाँलाई किन यति लामो समय लागिरहेको छ भनेर सोचिरहेका थिए। जब जकरिया बाहिर आउँछन्, उनले के भयो भनेर संकेतहरू दिएर व्याख्या गर्ने प्रयास गर्छन्। उहाँले भित्रै कुनै प्रकारको दर्शन पाएको हुनुपर्छ भनेर मानिसहरूले बुझे। उनलाई नियुक्त गरिएको सेवाको एक हप्ता सकिए पछि जकरिया आफ्नो घरमा फर्के।</w:t>
      </w:r>
    </w:p>
    <w:p>
      <w:pPr/>
      <w:r>
        <w:rPr>
          <w:lang w:val="ne_NP" w:bidi="ne_NP"/>
        </w:rPr>
      </w:r>
      <w:r>
        <w:rPr>
          <w:lang w:val="ne_NP" w:bidi="ne_NP"/>
        </w:rPr>
        <w:t>अन्तिम घटनापछि, एलीशिबा गर्भवती हुन्छिन्, र उनले बाँझीपनको कलंकलाई हटाएर परमेश्वर उनीप्रति कति दयालु हुनुभयो भनेर तिनिले बुझिन।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यहूदियाको राजा हेरोद</w:t>
      </w:r>
    </w:p>
    <w:p>
      <w:pPr>
        <w:pStyle w:val="ListBullet"/>
        <w:spacing w:line="240" w:lineRule="auto"/>
        <w:ind w:left="720"/>
      </w:pPr>
      <w:r>
        <w:rPr>
          <w:lang w:val="ne_NP" w:bidi="ne_NP"/>
        </w:rPr>
      </w:r>
      <w:r>
        <w:rPr>
          <w:lang w:val="ne_NP" w:bidi="ne_NP"/>
        </w:rPr>
        <w:t>जकरिया, यहूदी पूजाहारी</w:t>
      </w:r>
    </w:p>
    <w:p>
      <w:pPr>
        <w:pStyle w:val="ListBullet"/>
        <w:spacing w:line="240" w:lineRule="auto"/>
        <w:ind w:left="720"/>
      </w:pPr>
      <w:r>
        <w:rPr>
          <w:lang w:val="ne_NP" w:bidi="ne_NP"/>
        </w:rPr>
      </w:r>
      <w:r>
        <w:rPr>
          <w:lang w:val="ne_NP" w:bidi="ne_NP"/>
        </w:rPr>
        <w:t>जकरियाको पत्नी एलीशिबा</w:t>
      </w:r>
    </w:p>
    <w:p>
      <w:pPr>
        <w:pStyle w:val="ListBullet"/>
        <w:spacing w:line="240" w:lineRule="auto"/>
        <w:ind w:left="720"/>
      </w:pPr>
      <w:r>
        <w:rPr>
          <w:lang w:val="ne_NP" w:bidi="ne_NP"/>
        </w:rPr>
      </w:r>
      <w:r>
        <w:rPr>
          <w:lang w:val="ne_NP" w:bidi="ne_NP"/>
        </w:rPr>
        <w:t>गब्रिएल, प्रभुको स्वर्गदूत</w:t>
      </w:r>
    </w:p>
    <w:p>
      <w:pPr>
        <w:pStyle w:val="ListBullet"/>
        <w:spacing w:line="240" w:lineRule="auto"/>
        <w:ind w:left="720"/>
      </w:pPr>
      <w:r>
        <w:rPr>
          <w:lang w:val="ne_NP" w:bidi="ne_NP"/>
        </w:rPr>
      </w:r>
      <w:r>
        <w:rPr>
          <w:lang w:val="ne_NP" w:bidi="ne_NP"/>
        </w:rPr>
        <w:t>बाहिर पर्खिरहेका मानिसहरू</w:t>
      </w:r>
    </w:p>
    <w:p>
      <w:pPr/>
      <w:r>
        <w:rPr>
          <w:lang w:val="ne_NP" w:bidi="ne_NP"/>
        </w:rPr>
      </w:r>
      <w:r>
        <w:rPr>
          <w:lang w:val="ne_NP" w:bidi="ne_NP"/>
        </w:rPr>
        <w:t>टोलीले कथालाई दुई पटक अभिनय गर्नु।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जकरियालाई एलीशिबासँग विवाह गरेको यहूदी पूजाहारीको रूपमा वर्णन गरे जस्तै अभिनय गर्छन् भन्ने कुरा निश्चित गर्नुहोस्। दुवै जना बृद्ध छन् र यहूदीहरूको व्यवस्था र नियमहरू पालना गर्छन तर एलीशिबा गर्भवति हुन नसकेकोले तिनिहरूको कुनै संतान थिएन भनेर याद गर्नुहोस्।</w:t>
      </w:r>
    </w:p>
    <w:p>
      <w:pPr/>
      <w:r>
        <w:rPr>
          <w:lang w:val="ne_NP" w:bidi="ne_NP"/>
        </w:rPr>
      </w:r>
      <w:r>
        <w:rPr>
          <w:lang w:val="ne_NP" w:bidi="ne_NP"/>
        </w:rPr>
        <w:t>जकरिया आफ्नो पालो (वा पूजाहारीहरूको समूह) अनुसार चिठ्ठा परेर मन्दिर भित्र प्रवेश गर्छन्, त्यसैले उनि काममा थिए। कथाको क्रमले भ्रम पैदा गर्न सक्छ किनभने यसले जकरिया मन्दिरमा जान्छ भनेर भनेपछि चिठ्ठा हालेर छान्ने प्रक्रिया उल्लेख गर्छ।</w:t>
      </w:r>
    </w:p>
    <w:p>
      <w:pPr/>
      <w:r>
        <w:rPr>
          <w:lang w:val="ne_NP" w:bidi="ne_NP"/>
        </w:rPr>
      </w:r>
      <w:r>
        <w:rPr>
          <w:lang w:val="ne_NP" w:bidi="ne_NP"/>
        </w:rPr>
        <w:t>टोलीले कथालाई अभिनय गर्दा घटनासँग अझ बढी मेल खाने गरी कथालाई फेरि कालक्रममा मिलाउन चाहन गर्न सक्छन्: जकरियाको समूहले आफ्नो हप्ताको ड्युटीको समयमा सेवा गरेको थियो, त्यसैले यहूदी परम्परा अनुसार तिनीहरूले चिट्ठा हालेर जकरियालाई मन्दिरमा जान र धूप बाल्न रोजेका थिए।</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 xml:space="preserve">राजा हेरोदको समयमा रहेका जकरिया र एलीशिबाको अभिनय गर्नुहोस्, जो यहूदीहरूको व्यवस्थाको आज्ञाकारी छन्, तर बच्चा छैनन् किनभने उनी गर्भधारण गर्न सक्दिनन् ... </w:t>
      </w:r>
      <w:r>
        <w:rPr>
          <w:b/>
          <w:lang w:val="ne_NP" w:bidi="ne_NP"/>
        </w:rPr>
        <w:t>अभिनय रोक्नुहोस्।</w:t>
      </w:r>
      <w:r>
        <w:rPr>
          <w:lang w:val="ne_NP" w:bidi="ne_NP"/>
        </w:rPr>
        <w:t xml:space="preserve"> एलीशिबाको भूमिका खेल्ने कलाकारलाई सोध्नुहोस्, "तपाईंलाई कस्तो महसुस भइरहेको छ?" "दुखी छु," "लज्जित छु," "बहिष्कृत भएको छु," "अपहेलित छु," "हताश छु," "अपर्याप्त छु" अभिनयलाई पुन: सुरु गर्नुहोस्।</w:t>
      </w:r>
    </w:p>
    <w:p>
      <w:pPr/>
      <w:r>
        <w:rPr>
          <w:lang w:val="ne_NP" w:bidi="ne_NP"/>
        </w:rPr>
      </w:r>
      <w:r>
        <w:rPr>
          <w:lang w:val="ne_NP" w:bidi="ne_NP"/>
        </w:rPr>
        <w:t xml:space="preserve">जकरियालाई मन्दिरमा धूप बालेर परमेश्वरको सेवा गर्न चिट्ठा हालेर रोजेका छन्, बाँकी सबै जना बाहिर प्रार्थना गरिरहेका छन्। जकरियाले धूपलाई जलाउँदै गर्दा, प्रभुको स्वर्गदूत वेदीको दायाँ छेउमा उहाँकहाँ देखा पर्छन्। यो घटना सारै भावशाली हुनुपर्थ्यो, किनभने जकरिया जान्दथे कि यो ठाउँमा पूजाहारीहरू मात्र जान सक्थे र दायाँ तिर सम्मानजनक ठाउँ थियो, त्यसैले स्वर्गदूत धेरै महत्त्वपूर्ण थियो। </w:t>
      </w:r>
      <w:r>
        <w:rPr>
          <w:b/>
          <w:lang w:val="ne_NP" w:bidi="ne_NP"/>
        </w:rPr>
        <w:t>अभिनय रोक्नुहोस्।</w:t>
      </w:r>
      <w:r>
        <w:rPr>
          <w:lang w:val="ne_NP" w:bidi="ne_NP"/>
        </w:rPr>
        <w:t xml:space="preserve"> जकरियाको भूमिका खेल्ने कलाकारलाई सोध्नुहोस्, "तपाईंलाई कस्तो महसुस भइरहेको छ?" "डर," "सम्मानित," "जिज्ञासु," "आश्चर्यचकित," "अवाक," "चकित," अभिनयलाई पुन: सुरु गर्नुहोस्।</w:t>
      </w:r>
    </w:p>
    <w:p>
      <w:pPr/>
      <w:r>
        <w:rPr>
          <w:lang w:val="ne_NP" w:bidi="ne_NP"/>
        </w:rPr>
      </w:r>
      <w:r>
        <w:rPr>
          <w:lang w:val="ne_NP" w:bidi="ne_NP"/>
        </w:rPr>
        <w:t xml:space="preserve">स्वर्गदूतले जकरियालाई उनको छोरा हुनेछ भन्ने सुसमाचार ल्याउँछन् र उहाँको नाम के हुनेछ भनेर पनि बताउँछन्। उनको छोराले के गर्नेछन्, उहाँलाई के गर्न निषेध गरिएको छ, र उहाँसँग एलियाको आत्मा र शक्ति हुनेछ भनेर स्वर्गदूतले जकरियालाई भन्छन्। </w:t>
      </w:r>
      <w:r>
        <w:rPr>
          <w:b/>
          <w:lang w:val="ne_NP" w:bidi="ne_NP"/>
        </w:rPr>
        <w:t>अभिनय रोक्नुहोस्।</w:t>
      </w:r>
      <w:r>
        <w:rPr>
          <w:lang w:val="ne_NP" w:bidi="ne_NP"/>
        </w:rPr>
        <w:t xml:space="preserve"> जकरियाको भूमिका खेल्ने कलाकारलाई सोध्नुहोस्, "तपाईंलाई कस्तो महसुस भइरहेको छ?" (तपाईं भित्र के सोचिरहनु भएको छ/भन्दै हुनुहुन्छ?) "अलमलमा परेको छु," "यो समाचार के हो," "के म राम्रोसँग सुनिरहेको छु?," "यो कसरी हुन सक्छ?," "अचम्ममा परे," "आश्चर्य चकित परे", अभिनयलाई पुन: सुरु गर्नुहोस्।</w:t>
      </w:r>
    </w:p>
    <w:p>
      <w:pPr/>
      <w:r>
        <w:rPr>
          <w:lang w:val="ne_NP" w:bidi="ne_NP"/>
        </w:rPr>
      </w:r>
      <w:r>
        <w:rPr>
          <w:lang w:val="ne_NP" w:bidi="ne_NP"/>
        </w:rPr>
        <w:t xml:space="preserve">त्यसपछि जकरियाले स्वर्गदूतलाई सोध्छन् यो बताएका सबैकुरा कसरी हुनेछ किनभने उनी र उनकी पत्नीले बच्चा जन्माउने उमेर पार गरिसकेका छन्। स्वर्गदूतले आफ्नो नाम र पद बताउँछन् र जकरियाको अविश्वासको परिणाम स्वरूप बच्चा जन्मिएपछि मात्र उनी बोल्न सक्नेछन् भनेर बताउँछन्। यस प्रकारले, स्वर्गदूतले भनेको कुरा हुनेछ भनेर देखाउँछन्। </w:t>
      </w:r>
      <w:r>
        <w:rPr>
          <w:b/>
          <w:lang w:val="ne_NP" w:bidi="ne_NP"/>
        </w:rPr>
        <w:t>अभिनय रोक्नुहोस्।</w:t>
      </w:r>
      <w:r>
        <w:rPr>
          <w:lang w:val="ne_NP" w:bidi="ne_NP"/>
        </w:rPr>
        <w:t xml:space="preserve"> जकरियाको भूमिका खेल्ने कलाकारलाई सोध्नुहोस्, "तपाईंलाई कस्तो महसुस भइरहेको छ?" (तपाईं भित्र के सोचिरहनु भएको छ/भन्दै हुनुहुन्छ?) सुन्नुहोस्, "मैले प्रभुको स्वर्गदूतलाई कसरी शङ्का गर्न सक्थे?" "म अत्यन्तै दुखी छु, प्रभु!" "धिक्कार मलाई" "प्रभु, मेरो अविश्वासलाई मद्दत गर्नुहोस्" अभिनयलाई फेरि सुरु गर्नुहोस्।</w:t>
      </w:r>
    </w:p>
    <w:p>
      <w:pPr/>
      <w:r>
        <w:rPr>
          <w:lang w:val="ne_NP" w:bidi="ne_NP"/>
        </w:rPr>
      </w:r>
      <w:r>
        <w:rPr>
          <w:lang w:val="ne_NP" w:bidi="ne_NP"/>
        </w:rPr>
        <w:t>मानिसहरू मन्दिरको चोक बाहिर पर्खिरहेका छन्। उहाँले किन यति लामो समय लिनुभएको छ भनेर तिनीहरू सोचिरहेका छन्। जब जकरिया बाहिर आउँछन्, उनी बोल्न सक्दैनन्, तर उनले संकेतको माध्यमबाट के भयो भनेर बताउँछन्। मानिसहरूको सबैभन्दा राम्रो अनुमान यो हो कि उनले पवित्रस्थानमा दर्शन देखे।</w:t>
      </w:r>
    </w:p>
    <w:p>
      <w:pPr/>
      <w:r>
        <w:rPr>
          <w:lang w:val="ne_NP" w:bidi="ne_NP"/>
        </w:rPr>
      </w:r>
      <w:r>
        <w:rPr>
          <w:b/>
          <w:lang w:val="ne_NP" w:bidi="ne_NP"/>
        </w:rPr>
        <w:t>अभिनय रोक्नुहोस्।</w:t>
      </w:r>
      <w:r>
        <w:rPr>
          <w:lang w:val="ne_NP" w:bidi="ne_NP"/>
        </w:rPr>
        <w:t xml:space="preserve"> पर्खिरहेका मानिसहरूको भूमिका खेल्ने कलाकारलाई सोध्नुहोस्, "तपाईं कस्तो महसुस गर्दै हुनुहुन्छ?" (तपाईं भित्र के सोचिरहनु भएको छ/भन्दै हुनुहुन्छ?) "अन्तमा," "उहाँ जीवित हुनुहुन्छ," "डराएको छु," "जिज्ञासु छु" भनाईलाई सुन्नुहोस्। अभिनय पुन: सुरु गर्नुहोस्।</w:t>
      </w:r>
    </w:p>
    <w:p>
      <w:pPr/>
      <w:r>
        <w:rPr>
          <w:lang w:val="ne_NP" w:bidi="ne_NP"/>
        </w:rPr>
      </w:r>
      <w:r>
        <w:rPr>
          <w:lang w:val="ne_NP" w:bidi="ne_NP"/>
        </w:rPr>
        <w:t xml:space="preserve">एलीशिबा गर्भवती हुन्छिन्, र पाँच महिनासम्म एकान्तमा रहन्छिन्। उनी परमेश्वरको प्रशंसा गर्दै भन्छिन् कि परमेश्वरले छोरा दिएर उनीको लाज हटाइदिनुभयो। </w:t>
      </w:r>
      <w:r>
        <w:rPr>
          <w:b/>
          <w:lang w:val="ne_NP" w:bidi="ne_NP"/>
        </w:rPr>
        <w:t>अभिनय रोक्नुहोस्।</w:t>
      </w:r>
      <w:r>
        <w:rPr>
          <w:lang w:val="ne_NP" w:bidi="ne_NP"/>
        </w:rPr>
        <w:t xml:space="preserve"> एलीशिबाको भूमिका खेल्ने कलाकारलाई सोध्नुहोस्, "तपाईंलाई कस्तो महसुस भइरहेको छ?" (तपाईं भित्र के सोचिरहनु भएको छ/भन्दै हुनुहुन्छ?) "खुसी," "धन्य," "परमेश्वरले मलाई कहिल्यै बिर्सनु भएन," "उहाँ विश्वासयोग्य हुनुहुन्छ," "उहाँले असम्भव कुरा गर्न सक्नुहुन्छ" भन्ने कुरा सुन्नुहोस्।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लूकाले हामीलाई आफ्ना विशेष मानिसहरू - यहूदीहरूको कथा सुनाउँछन्। रोमीहरूले तिनीहरूलाई जितेका थिए, तर तिनीहरूले मन्दिर भनिने विशेष ठाउँमा परमेश्वरको आराधना गर्थे। यो कथा त्यतिबेलाको हो जुनबेला</w:t>
      </w:r>
      <w:r>
        <w:rPr>
          <w:b/>
          <w:lang w:val="ne_NP" w:bidi="ne_NP"/>
        </w:rPr>
        <w:t>महान हेरोद यहूदियाको राजा थिए</w:t>
      </w:r>
      <w:r>
        <w:rPr>
          <w:lang w:val="ne_NP" w:bidi="ne_NP"/>
        </w:rPr>
        <w:t xml:space="preserve"> राजा हेरोद यहूदी थिए जसलाई रोमीहरूले यहूदियामा शासन गर्न रोमिहरूबाट रोजेका थिए। उनले ३७–४ ईसा पूर्वसम्म सेवा गरे।</w:t>
      </w:r>
    </w:p>
    <w:p>
      <w:pPr/>
      <w:r>
        <w:rPr>
          <w:lang w:val="ne_NP" w:bidi="ne_NP"/>
        </w:rPr>
      </w:r>
      <w:r>
        <w:rPr>
          <w:lang w:val="ne_NP" w:bidi="ne_NP"/>
        </w:rPr>
        <w:t xml:space="preserve">यहूदी पूजाहारीहरूलाई परमेश्वरका मानिसहरूको बलिदानहरू चढाउन र परमेश्वरलाई भेट्न मन्दिरमा प्रवेश गर्न विशेष रूपमा छानिएका थिए। </w:t>
      </w:r>
      <w:r>
        <w:rPr>
          <w:b/>
          <w:lang w:val="ne_NP" w:bidi="ne_NP"/>
        </w:rPr>
        <w:t>अबियाको समूहको जकरिया</w:t>
      </w:r>
      <w:r>
        <w:rPr>
          <w:lang w:val="ne_NP" w:bidi="ne_NP"/>
        </w:rPr>
        <w:t xml:space="preserve"> यी पूजाहारीहरू मध्ये एक थिए र वर्षको दुई हप्तासम्म आफ्नो कर्तव्य पुरा गर्थे। हिब्रूमा, जकरियाको अर्थ "परमप्रभुले सम्झनुहुन्छ" हो। जकरियाले </w:t>
      </w:r>
      <w:r>
        <w:rPr>
          <w:b/>
          <w:lang w:val="ne_NP" w:bidi="ne_NP"/>
        </w:rPr>
        <w:t>हारूनको वंशकी एलीशिबासँग</w:t>
      </w:r>
      <w:r>
        <w:rPr>
          <w:lang w:val="ne_NP" w:bidi="ne_NP"/>
        </w:rPr>
        <w:t xml:space="preserve"> विवाह गरेका थिए। उनी हारूनको सन्तान वा "पूजाहारीको छोरी" थिइन्। यसको अर्थ उनी पनि पूजाहारीहरूको परिवारकी थिइन्। यहूदी संस्कृतिमा, जकरिया जस्ता पूजाहारीहरूले इस्राएली मूलका कन्याहरूसँग विवाह गर्ने अपेक्षा गरिन्थ्यो, तर पूजाहारीकी छोरीसँग विवाह गर्नु अझ उपयुक्त मानिन्थ्यो।</w:t>
      </w:r>
    </w:p>
    <w:p>
      <w:pPr/>
      <w:r>
        <w:rPr>
          <w:lang w:val="ne_NP" w:bidi="ne_NP"/>
        </w:rPr>
      </w:r>
      <w:r>
        <w:rPr>
          <w:lang w:val="ne_NP" w:bidi="ne_NP"/>
        </w:rPr>
        <w:t xml:space="preserve">जकरिया र एलीशिबाले आफ्नो जीवन </w:t>
      </w:r>
      <w:r>
        <w:rPr>
          <w:b/>
          <w:lang w:val="ne_NP" w:bidi="ne_NP"/>
        </w:rPr>
        <w:t>परमेश्वरको नजरमा धर्मी</w:t>
      </w:r>
      <w:r>
        <w:rPr>
          <w:lang w:val="ne_NP" w:bidi="ne_NP"/>
        </w:rPr>
        <w:t xml:space="preserve"> हुने तरिकाले बाँचे। ग्रीक शब्द </w:t>
      </w:r>
      <w:r>
        <w:rPr>
          <w:b/>
          <w:lang w:val="ne_NP" w:bidi="ne_NP"/>
        </w:rPr>
        <w:t>डिकियोस</w:t>
      </w:r>
      <w:r>
        <w:rPr>
          <w:lang w:val="ne_NP" w:bidi="ne_NP"/>
        </w:rPr>
        <w:t xml:space="preserve"> ('ईमान्दार' वा 'धर्मी') ले परमेश्वरको इच्छा र उहाँको व्यवस्थाको आज्ञाकारी भएर बाँच्ने र कार्य गर्ने व्यक्तिलाई जनाउँछ। यसको अर्थ पूजाहारी बर्गका सदस्य जकरिया र इलीशिबा दुबैले परमेश्वरको आज्ञा पालन गरे। परमेश्वरले न्यायकर्ताको रूपमा काम गर्नुहुन्छ र तिनीहरूलाई धर्मी देख्नुहुन्छ। </w:t>
      </w:r>
      <w:r>
        <w:rPr>
          <w:b/>
          <w:lang w:val="ne_NP" w:bidi="ne_NP"/>
        </w:rPr>
        <w:t>प्रभुको</w:t>
      </w:r>
      <w:r>
        <w:rPr>
          <w:b/>
          <w:lang w:val="ne_NP" w:bidi="ne_NP"/>
        </w:rPr>
        <w:t xml:space="preserve"> आज्ञाहरू र नियमहरूले</w:t>
      </w:r>
      <w:r>
        <w:rPr>
          <w:lang w:val="ne_NP" w:bidi="ne_NP"/>
        </w:rPr>
        <w:t xml:space="preserve"> परमेश्वरले आफ्ना मानिसहरूलाई पालन गर्न र पालन गर्न दिएको व्यवस्थाहरूलाई जनाउँछ। आफ्नै औलाले चट्टानको पाटीहरूमा लेखेर परमेश्वरले मोशा मार्फत आफ्ना मानिसहरूलाई व्यवस्थाहरू दिनुभयो। सबै व्यवस्थाहरू पालन गर्ने मानिसलाई परमेश्वरको दृष्टिमा निर्दोष मानिन्थ्यो। जकरिया र एलीशिबाले परमेश्वरको अगाडि धर्मी जीवन बिताए तापनि एलीशिबाले बच्चा जन्माउन सकिनन्।</w:t>
      </w:r>
    </w:p>
    <w:p>
      <w:pPr/>
      <w:r>
        <w:rPr>
          <w:lang w:val="ne_NP" w:bidi="ne_NP"/>
        </w:rPr>
      </w:r>
      <w:r>
        <w:rPr>
          <w:lang w:val="ne_NP" w:bidi="ne_NP"/>
        </w:rPr>
        <w:t xml:space="preserve">त्यसैले जकरियाले पूजाहारीको रूपमा </w:t>
      </w:r>
      <w:r>
        <w:rPr>
          <w:b/>
          <w:lang w:val="ne_NP" w:bidi="ne_NP"/>
        </w:rPr>
        <w:t>परमेश्वरको सेवा गरिरहेका</w:t>
      </w:r>
      <w:r>
        <w:rPr>
          <w:lang w:val="ne_NP" w:bidi="ne_NP"/>
        </w:rPr>
        <w:t xml:space="preserve"> थिए। यहूदी संस्कृतिमा पूजाहारीहरूले परमेश्वर र मानिसहरूको बीचमा मध्यस्थको रूपमा परमेश्वरको सेवा गर्थे। मन्दिरमा तिनीहरूले मानिसहरूको तर्फबाट परमेश्वरलाई धेरै प्रकारका बलिदानहरू चढाए। तिनीहरूले वर्षमा दुई हप्तामा आफ्नो कर्तव्य निर्वाह गरे। जकरिया </w:t>
      </w:r>
      <w:r>
        <w:rPr>
          <w:b/>
          <w:lang w:val="ne_NP" w:bidi="ne_NP"/>
        </w:rPr>
        <w:t>प्रभुको मन्दिरमा</w:t>
      </w:r>
      <w:r>
        <w:rPr>
          <w:lang w:val="ne_NP" w:bidi="ne_NP"/>
        </w:rPr>
        <w:t xml:space="preserve"> सेवा गरिरहेका थिए। मन्दिर यहूदाको क्षेत्र यरूशलेम शहरमा अवस्थित थियो। पद ९ मा प्रयोग भएको</w:t>
      </w:r>
      <w:r>
        <w:rPr>
          <w:b/>
          <w:lang w:val="ne_NP" w:bidi="ne_NP"/>
        </w:rPr>
        <w:t>मन्दिर</w:t>
      </w:r>
      <w:r>
        <w:rPr>
          <w:lang w:val="ne_NP" w:bidi="ne_NP"/>
        </w:rPr>
        <w:t>शब्दले मन्दिरको भवनको सबैभन्दा पवित्र ठाउँहरूलाई जनाउँछ, समग्र मन्दिरलाई होइन। यो एउटा विशेष ठाउँ थियो जहाँ पूजाहारीहरू परमेश्वरसँग भेट्थे र मानिसहरूको लागि बलिदानहरू चढाउँथे।</w:t>
      </w:r>
    </w:p>
    <w:p>
      <w:pPr/>
      <w:r>
        <w:rPr>
          <w:lang w:val="ne_NP" w:bidi="ne_NP"/>
        </w:rPr>
      </w:r>
      <w:r>
        <w:rPr>
          <w:lang w:val="ne_NP" w:bidi="ne_NP"/>
        </w:rPr>
        <w:t>यदि तपाईंले पहिले नै देखाउनु भएको छैन भने अनुवादकहरूलाई मन्दिरको बनोट कस्तो देखिन्थ्यो भन्नलाई फोटोहरू देखाउनुहोस्। यहूदी पूजाहारीहरूले मानिसहरूको तर्फबाट बलिदानहरू चढाउने र परमेश्वरलाई भेट्ने ठाउँको लागि तपाईंले कुन शब्द प्रयोग गर्नुहुनेछ भनेर छलफल गर्नुहोस्। तपाईंको अनुवादमा यस शब्दलाई निरन्तरता दिने कुरालाई निश्चित गर्नुहोस्। "तपाईंको भाषामा "मण्डली" र "मन्दिर" को बीचको भिन्नता के छ?" भनेर तपाईंले प्रश्न सोध्न सक्नुहुन्छ, अनुवादकहरूलाई सबैभन्दा राम्रो शब्द रोज्न मद्दत गर्नुहोस।</w:t>
      </w:r>
    </w:p>
    <w:p>
      <w:pPr/>
      <w:r>
        <w:rPr>
          <w:lang w:val="ne_NP" w:bidi="ne_NP"/>
        </w:rPr>
      </w:r>
      <w:r>
        <w:rPr>
          <w:lang w:val="ne_NP" w:bidi="ne_NP"/>
        </w:rPr>
        <w:t xml:space="preserve">जकरियाले मन्दिरको पवित्रस्थानको सेवा स्वइच्छाले नभइ पूजाहारीहरूले चिट्ठा हानेको कारणले गरिरहेका थिए। धूपबलि कसले दिने भनेर निर्णय गर्न </w:t>
      </w:r>
      <w:r>
        <w:rPr>
          <w:b/>
          <w:lang w:val="ne_NP" w:bidi="ne_NP"/>
        </w:rPr>
        <w:t>चिट्ठा हाल्ने</w:t>
      </w:r>
      <w:r>
        <w:rPr>
          <w:lang w:val="ne_NP" w:bidi="ne_NP"/>
        </w:rPr>
        <w:t xml:space="preserve"> चलन थियो। यो मानव तर्क वा छनोटहरूमा आधारित नभई निर्णय लिने एउटा तरिका हो। समूहबाट फाल्ने वा छान्ने निर्णय गर्न मानिसहरूले वस्तुहरूको पनि प्रयोग गर्थे। तिनीहरूले कस्तो प्रकारको बस्तुहरू प्रयोग गरे भनेर हामीलाई थाहा छैन, तर यो साना ढुङ्गाहरू हुन सक्छन्। कहिलेकाँही तिनीहरूले कागजको टुक्राहरूमा नाम लेख्थे, भाँडामा राख्थे, र त्यसपछि भाँडाबाट नाम निकाल्थे। जसको ढुङ्गा विशेष तरिकाले खस्यो वा जसको नाम पहिले छानियो, त्यही पूजाहारी छानिन्थ्यो। केही भाषाहरूमा यो जानकारी स्पष्ट रूपमा प्रस्तुत गर्नु उपयोगी हुन सक्छ। [यस अवस्थामा, जकरियालाई रोजेका छन्। धूप चढाउन परमेश्वरले उहाँलाई सीधै रोज्नुहुन्छ।</w:t>
      </w:r>
    </w:p>
    <w:p>
      <w:pPr/>
      <w:r>
        <w:rPr>
          <w:lang w:val="ne_NP" w:bidi="ne_NP"/>
        </w:rPr>
      </w:r>
      <w:r>
        <w:rPr>
          <w:lang w:val="ne_NP" w:bidi="ne_NP"/>
        </w:rPr>
        <w:t xml:space="preserve">[जकरिया </w:t>
      </w:r>
      <w:r>
        <w:rPr>
          <w:b/>
          <w:lang w:val="ne_NP" w:bidi="ne_NP"/>
        </w:rPr>
        <w:t>पवित्रस्थानमा</w:t>
      </w:r>
      <w:r>
        <w:rPr>
          <w:lang w:val="ne_NP" w:bidi="ne_NP"/>
        </w:rPr>
        <w:t xml:space="preserve"> वा मन्दिरको भित्री भागमा प्रवेश गर्छन्, जहाँ केही विशेष पूजाहारीहरूले परमेश्वरलाई भेट्न मात्र होइन तर परमेश्वरका मानिसहरूको तर्फबाट बलिदानहरू चढाउन जान सक्थे। पवित्रस्थानमा पवित्र स्थान र महा पवित्रस्थान रहेको थियो जहाँ पूजाहारीहरूले भित्र परमेश्वरको आज्ञाहरू भएको विशेष बाक्सालाई राख्थे। जकरियाले </w:t>
      </w:r>
      <w:r>
        <w:rPr>
          <w:b/>
          <w:lang w:val="ne_NP" w:bidi="ne_NP"/>
        </w:rPr>
        <w:t>धूप</w:t>
      </w:r>
      <w:r>
        <w:rPr>
          <w:lang w:val="ne_NP" w:bidi="ne_NP"/>
        </w:rPr>
        <w:t xml:space="preserve"> वेदीमा परमेश्वरलाई धूप वा सुगन्धित मसला चढाइरहेका बेला स्वर्गदूत देखा पर्दछन्।</w:t>
      </w:r>
    </w:p>
    <w:p>
      <w:pPr/>
      <w:r>
        <w:rPr>
          <w:lang w:val="ne_NP" w:bidi="ne_NP"/>
        </w:rPr>
      </w:r>
      <w:r>
        <w:rPr>
          <w:b/>
          <w:lang w:val="ne_NP" w:bidi="ne_NP"/>
        </w:rPr>
        <w:t>प्रभुको स्वर्गदूतले</w:t>
      </w:r>
      <w:r>
        <w:rPr>
          <w:lang w:val="ne_NP" w:bidi="ne_NP"/>
        </w:rPr>
        <w:t xml:space="preserve"> विशेष रूपमा परमेश्वरबाट पठाइएको स्वर्गदूतलाई जनाउँछ। स्वर्गदूत अलौकिक, आत्मिक प्राणी हो जो परमेश्वरको दूत हो। स्वर्गदूतहरू मानव रूपमा देखा पर्छन्, तिनीहरू येशू जस्तै शक्तिशाली छैनन्, र तिनीहरू प्राय: विशेष सन्देश वा विशेष काम गर्न आउँछन्। यदि तपाईंको भाषामा गैर-विश्वासीले बुझ्ने स्वर्गदूतको लागि कुनै शब्द छैन भने तपाईंले यसलाई परमेश्वरको दूत, परमेश्वरले पठाएको दूत, वा सायद परमेश्वरको राजदूतको रूपमा अनुवाद गर्न सक्नुहुन्छ। तर, त्यो अगमवक्ताले पनि त्यही अर्थ दिन्छ भन्ने कुरामा सचेत रहनुहोस्। तपाईंले "परमेश्वरको दूत" को वर्णन गर्नलाई आत्मालाई समावेश गर्न आवश्यक पर्न पनि सक्छ।</w:t>
      </w:r>
    </w:p>
    <w:p>
      <w:pPr/>
      <w:r>
        <w:rPr>
          <w:lang w:val="ne_NP" w:bidi="ne_NP"/>
        </w:rPr>
      </w:r>
      <w:r>
        <w:rPr>
          <w:lang w:val="ne_NP" w:bidi="ne_NP"/>
        </w:rPr>
        <w:t xml:space="preserve">जब लूकाले </w:t>
      </w:r>
      <w:r>
        <w:rPr>
          <w:b/>
          <w:lang w:val="ne_NP" w:bidi="ne_NP"/>
        </w:rPr>
        <w:t>प्रभु</w:t>
      </w:r>
      <w:r>
        <w:rPr>
          <w:lang w:val="ne_NP" w:bidi="ne_NP"/>
        </w:rPr>
        <w:t xml:space="preserve"> भन्छन्, यसको अर्थ मालिक, सर्वोच्च शिर, वा मालिकको रूपमा अनुवाद गर्न सकिन्छ। साधारण रुपमा हेर्दा, यो महाशय भने जस्तै आदरणीय मानिसको लागि प्रयोग हुने उपाधि हो। यसले कुनै व्यक्ति वा कुनै कुरामाथि अधिकार भएको व्यक्तिलाई जनाउँछ।</w:t>
      </w:r>
    </w:p>
    <w:p>
      <w:pPr/>
      <w:r>
        <w:rPr>
          <w:lang w:val="ne_NP" w:bidi="ne_NP"/>
        </w:rPr>
      </w:r>
      <w:r>
        <w:rPr>
          <w:lang w:val="ne_NP" w:bidi="ne_NP"/>
        </w:rPr>
        <w:t xml:space="preserve">स्वर्गदूतले जकरियालाई "डराउनु पर्दैन" भनेर सान्त्वना दिन्छन् र उहाँलाई खुसीको समाचार सुनाउँछन् कि उहाँकी पत्नीले यूहन्ना नामको छोरा जन्माउनेछिन्। त्यसपछि स्वर्गदूतले जकरियालाई उनको छोरा को हुनेछ र उनले के गर्नेछन् भनेर भन्छन्। उहाँको सन्देशको एउटा भाग यो हो कि यूहन्नालाई अलग गरिनेछ र </w:t>
      </w:r>
      <w:r>
        <w:rPr>
          <w:b/>
          <w:lang w:val="ne_NP" w:bidi="ne_NP"/>
        </w:rPr>
        <w:t>उनले कहिल्यै दाखमद्य वा अन्य मादक पेय पदार्थ छुनु हुँदैन।</w:t>
      </w:r>
      <w:r>
        <w:rPr>
          <w:lang w:val="ne_NP" w:bidi="ne_NP"/>
        </w:rPr>
        <w:t xml:space="preserve"> यस आज्ञालाई यहूदीहरूले गन्ती ६:१–४ मा दिइएको नासरीको नियमको एउटा भागको रूपमा स्वीकार गर्थे। जसले यसलाई पछ्याउँथे उनीहरू विशेष प्रकारले परमेश्वरमा समर्पित भएको कुरा यसले मानिसहरूलाई देखाउँथ्यो।</w:t>
      </w:r>
    </w:p>
    <w:p>
      <w:pPr/>
      <w:r>
        <w:rPr>
          <w:lang w:val="ne_NP" w:bidi="ne_NP"/>
        </w:rPr>
      </w:r>
      <w:r>
        <w:rPr>
          <w:lang w:val="ne_NP" w:bidi="ne_NP"/>
        </w:rPr>
        <w:t xml:space="preserve">यूहन्ना </w:t>
      </w:r>
      <w:r>
        <w:rPr>
          <w:b/>
          <w:lang w:val="ne_NP" w:bidi="ne_NP"/>
        </w:rPr>
        <w:t>पवित्र आत्माले</w:t>
      </w:r>
      <w:r>
        <w:rPr>
          <w:lang w:val="ne_NP" w:bidi="ne_NP"/>
        </w:rPr>
        <w:t xml:space="preserve"> </w:t>
      </w:r>
      <w:r>
        <w:rPr>
          <w:b/>
          <w:lang w:val="ne_NP" w:bidi="ne_NP"/>
        </w:rPr>
        <w:t>भरिनेछन्</w:t>
      </w:r>
      <w:r>
        <w:rPr>
          <w:lang w:val="ne_NP" w:bidi="ne_NP"/>
        </w:rPr>
        <w:t xml:space="preserve"> भनेर स्वर्गदूतले पनि भन्छन्। हिब्रू शब्द रूआख आत्माको भौतिक अर्थ 'हावा' वा 'श्वास' हुन सक्छ। यसको अर्थ परमेश्वरले कुनै व्यक्तिलाई असाधारण कुराहरू गर्न दिने 'शक्ति' वा 'अधिकार' पनि हुन सक्छ। परमेश्वरको आत्मा (वा परमेश्वरको पवित्र आत्मा) कसैमा भित्र (वा माथि) आउँदा परमेश्वरले मानिसहरूलाई बरदानहरू दिनुहुन्छ। परमेश्वरको आत्माले मानिसहरूलाई केही गर्न सुसज्जित पार्नुहुन्छ। उदाहरणको लागि, त्यो व्यक्तिलाई परमेश्वरको सन्देश बोक्न आग्रह गर्न सकिन्छ। धेरैजसो, परमेश्वरको आत्माले त्यो व्यक्तिलाई निर्देशन दिनुहुनेछ वा त्यो व्यक्तिलाई के गर्नुपर्छ भनेर ठ्याक्कै बताउनुहुनेछ। परमेश्वरको आत्माले भरिएको व्यक्तिले परमेश्वरको सन्देश मानिसहरूमा वा व्यक्तिहरूमा लिएर जान्छ। जब परमेश्वरको आत्माको शक्तिद्वारा सन्देश आउँथ्यो तब त्यो सत्य थियो र सत्य सावित हुनेथियो। परमेश्वरको आत्मा भएको व्यक्तिमा ईश्वरीय बुद्धि र अधिकार (विशेष गरी राजाहरू र अगमवक्ताहरू) हुन्छ। नयाँ नियममा पवित्रको अवधारणाले परमेश्वरसँग सम्बन्धित मानिसहरू वा चिजहरूलाई जनाउँछ, जो उहाँमा समर्पित छन् वा उहाँ जस्तै छन्। त्यसैले यूहन्ना परमेश्वरको हुने वाला थिए र परमेश्वरको आत्माले भरिएका थिए। परमेश्वरले उहाँलाई इस्राएलका मानिसहरूकहाँ लैजानकालागि विशेष सन्देश दिनुहुन्थ्यो, र परमेश्वरको आत्माले उहाँलाई आवश्यक पर्ने काम गर्ने शक्ति दिनुहुन्थ्यो।</w:t>
      </w:r>
    </w:p>
    <w:p>
      <w:pPr/>
      <w:r>
        <w:rPr>
          <w:lang w:val="ne_NP" w:bidi="ne_NP"/>
        </w:rPr>
      </w:r>
      <w:r>
        <w:rPr>
          <w:lang w:val="ne_NP" w:bidi="ne_NP"/>
        </w:rPr>
        <w:t xml:space="preserve">उहाँको छोराले </w:t>
      </w:r>
      <w:r>
        <w:rPr>
          <w:b/>
          <w:lang w:val="ne_NP" w:bidi="ne_NP"/>
        </w:rPr>
        <w:t>एलियाको आत्मा र शक्ति</w:t>
      </w:r>
      <w:r>
        <w:rPr>
          <w:lang w:val="ne_NP" w:bidi="ne_NP"/>
        </w:rPr>
        <w:t xml:space="preserve"> पनि पाउनेछन् भनेर स्वर्गदूतले जकरियालाई भन्छन्।</w:t>
      </w:r>
    </w:p>
    <w:p>
      <w:pPr/>
      <w:r>
        <w:rPr>
          <w:lang w:val="ne_NP" w:bidi="ne_NP"/>
        </w:rPr>
      </w:r>
      <w:r>
        <w:rPr>
          <w:lang w:val="ne_NP" w:bidi="ne_NP"/>
        </w:rPr>
        <w:t xml:space="preserve">एलिया फर्केर आउनेछन् भनेर अगमवक्ता मलाकीले भनेको बेलादेखि यहूदीहरू एलियाको भविष्यवाणी पूरा हुनेकुरालाई पर्खिरहेका छन्। यस भविष्यवाणीले आउने व्यक्तिलाई जनाउँछ, जो एलियाजस्तै चरित्र र शक्तिमा हुनेछ र मानिसहरूको हृदयलाई परमेश्वरतिर फर्काउनेछ। यसको अर्थ एलियाको व्यक्तिगत आत्मा यूहन्नामा फर्किनेछ भन्ने चाँहि होइन। जब स्वर्गदूतले यूहन्नाले </w:t>
      </w:r>
      <w:r>
        <w:rPr>
          <w:b/>
          <w:lang w:val="ne_NP" w:bidi="ne_NP"/>
        </w:rPr>
        <w:t>मानिसहरूलाई प्रभुको आगमनको लागि तयार पार्नेछन्</w:t>
      </w:r>
      <w:r>
        <w:rPr>
          <w:lang w:val="ne_NP" w:bidi="ne_NP"/>
        </w:rPr>
        <w:t xml:space="preserve"> भनेर भन्छन्, तब यसलाई प्रभुको आगमनको लागि </w:t>
      </w:r>
      <w:r>
        <w:rPr>
          <w:b/>
          <w:lang w:val="ne_NP" w:bidi="ne_NP"/>
        </w:rPr>
        <w:t>तयार पार्ने</w:t>
      </w:r>
      <w:r>
        <w:rPr>
          <w:lang w:val="ne_NP" w:bidi="ne_NP"/>
        </w:rPr>
        <w:t xml:space="preserve"> भनेर पनि अनुवाद गर्न सकिन्छ। यस वाक्यांशले यूहन्नाको समग्र उद्देश्यलाई जनाउँछ, जुन अग्रगामी रूपमा प्रभुको अगाडि जानु थियो। यूहन्नालाई मानिसहरूलाई पाप गर्न छोड्न र आफ्नो परिवारसँग मिलाप गर्न र बुद्धिमानी र धर्मी जिवन बिताओ भन्नाकालागि पठाइएको थियो।</w:t>
      </w:r>
    </w:p>
    <w:p>
      <w:pPr/>
      <w:r>
        <w:rPr>
          <w:lang w:val="ne_NP" w:bidi="ne_NP"/>
        </w:rPr>
      </w:r>
      <w:r>
        <w:rPr>
          <w:lang w:val="ne_NP" w:bidi="ne_NP"/>
        </w:rPr>
        <w:t xml:space="preserve">जब जकरियाले स्वर्गदूतको शब्दहरूमा शंका गर्छन्, तब स्वर्गदूत (संदेशबाहक भनेर पनि अनुवाद गरिएको) ले आफू को हो भन्ने घोषणा गर्छन्। उसले आफ्नो नाम </w:t>
      </w:r>
      <w:r>
        <w:rPr>
          <w:b/>
          <w:lang w:val="ne_NP" w:bidi="ne_NP"/>
        </w:rPr>
        <w:t>गब्रिएल</w:t>
      </w:r>
      <w:r>
        <w:rPr>
          <w:lang w:val="ne_NP" w:bidi="ne_NP"/>
        </w:rPr>
        <w:t xml:space="preserve"> हो र उहाँ परमेश्वरको उपस्थितिमा उभिनु हुन्छ भनेर भन्नुहुन्छ। जकरियाको अविश्वासको खुल्ला हप्किको रूपमा स्वर्गदूतले आफ्नो नाम र पदको उल्लेख गर्छन्। गब्रिएल यहूदी समुदायमा प्रख्यात थिए किनभने उनी भविष्यवाणीको लेखमा देखा परेका थिए। परमेश्वरले आफ्नो सन्देश दिनको लागि आफूलाई पठाएको हो भनेर भन्दै गब्रिएलले आफ्नो अधिकारमा जोड दिन्छन्। परमेश्वरको उपस्थितिमा उभिएको कुराले परमेश्वरको सेवकको रूपमा उहाँको महत्त्वलाई देखाउँछ किनभने उहाँ सेवा गर्न नियमित वा सदाको निम्ति परमेश्वरको नजिकै उभिएका थिए।</w:t>
      </w:r>
    </w:p>
    <w:p>
      <w:pPr/>
      <w:r>
        <w:rPr>
          <w:lang w:val="ne_NP" w:bidi="ne_NP"/>
        </w:rPr>
      </w:r>
      <w:r>
        <w:rPr>
          <w:lang w:val="ne_NP" w:bidi="ne_NP"/>
        </w:rPr>
        <w:t>उनको अविश्वासको कारणले, उनको छोरा नजन्मेसम्म उनी बोल्न सक्नेछैनन् भनेर गब्रिएलले जकरियालाई भन्छन्। परमेश्वरको समयमा उहाँले भन्नुभएको सबै कुरा सत्य हुनेछन् भनेर उहाँले भन्नुहुन्छ। त्यसपछि जकरिया मन्दिरबाट बाहिर आउँछन्। जब उहाँले बोल्न सक्नुहुन्न र के भयो भनेर तिनीहरूलाई संकेत गर्न प्रयास गर्नुहुन्छ, तब तिनीहरूले उहाँले दर्शन देख्नुभएको छ भन्ने बुझ्छन्। दर्शनले ब्यूँझको बेलामा ब्यक्तिले पाएको ईश्वरीय प्रकाशको अलौकिक अनुभवलाई जनाउँछ, जबकि सपना भनेको मानिसहरू निद्रामा रहँदा परमेश्वरले देखाउने कुराहरू हुन्। यदि तपाईंको भाषामा दर्शन र सपनाको लागि एउटा शब्द मात्र छ भने तपाईं परमेश्वरको सन्देश प्राप्त गर्दा त्यो व्यक्ति जागा थियो वा सुतेको थियो भनेर स्पष्ट गर्न सक्नुहुन्छ।</w:t>
      </w:r>
    </w:p>
    <w:p>
      <w:pPr/>
      <w:r>
        <w:rPr>
          <w:lang w:val="ne_NP" w:bidi="ne_NP"/>
        </w:rPr>
      </w:r>
      <w:r>
        <w:rPr>
          <w:lang w:val="ne_NP" w:bidi="ne_NP"/>
        </w:rPr>
        <w:t xml:space="preserve">जकरियाले </w:t>
      </w:r>
      <w:r>
        <w:rPr>
          <w:b/>
          <w:lang w:val="ne_NP" w:bidi="ne_NP"/>
        </w:rPr>
        <w:t>मन्दिरमा आफ्नो सेवाको हप्ता</w:t>
      </w:r>
      <w:r>
        <w:rPr>
          <w:lang w:val="ne_NP" w:bidi="ne_NP"/>
        </w:rPr>
        <w:t xml:space="preserve"> पूरा गर्छन्। यहूदी पूजाहारीको रूपमा जकरियाले वर्षको दुई हप्ता मन्दिरमा मानिसहरूको तर्फबाट बलिदानहरू र भेटीहरू चढाउँथे। त्यसपछि उहाँ घर फर्किनुभयो। केही समयपछि, स्वर्गदूतले भनेको जस्तै एलीशिबा गर्भवती हुन्छिन्। एलीशिबा आफू गर्भवती भएको थाहा पाएपछि </w:t>
      </w:r>
      <w:r>
        <w:rPr>
          <w:b/>
          <w:lang w:val="ne_NP" w:bidi="ne_NP"/>
        </w:rPr>
        <w:t>पाँच महिनाको लागि एकान्तमा</w:t>
      </w:r>
      <w:r>
        <w:rPr>
          <w:lang w:val="ne_NP" w:bidi="ne_NP"/>
        </w:rPr>
        <w:t xml:space="preserve"> जान्छिन्। यसको अर्थ मूलतः उनले आफूलाई लुकाएकी थिइन्, वा शान्तिपूर्ण र निजी जीवन बिताईन भन्ने हो, यद्यपि पाठले किन भनेर व्याख्या गर्दैन। केहि गल्ति गरेकोमा लाज लागेर लुकेको भनेर अनुवाद नगर्न सावधान रहनुहोस्। एलीशिबाले बच्चा जन्माउन नसक्ने उनको लाज हटाएर परमेश्वर उनीप्रति दयालु भएको कुरा व्यक्त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1:26–38</w:t>
      </w:r>
      <w:r>
        <w:rPr>
          <w:lang w:val="ne_NP" w:bidi="ne_NP"/>
        </w:rPr>
      </w:r>
    </w:p>
    <w:p>
      <w:pPr>
        <w:pStyle w:val="Heading3"/>
      </w:pPr>
      <w:r>
        <w:rPr>
          <w:lang w:val="ne_NP" w:bidi="ne_NP"/>
        </w:rPr>
        <w:t>Step 1</w:t>
      </w:r>
    </w:p>
    <w:p>
      <w:pPr/>
      <w:r>
        <w:rPr>
          <w:lang w:val="ne_NP" w:bidi="ne_NP"/>
        </w:rPr>
      </w:r>
      <w:r>
        <w:rPr>
          <w:lang w:val="ne_NP" w:bidi="ne_NP"/>
        </w:rPr>
        <w:t>लूका १:२६–३८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असंभव गर्भधारणको बारेमा लूकाले बताएको यो दोस्रो कथा हो। लूकाले दुबै गर्भावस्थाको वरिपरि भएका धेरै समान घटनाहरू देखाएर दुई कथाहरूलाई जोड्छ। एलीशिबा छ महिनाको गर्भवति भएकोबेला परमेश्वरले गब्रिएल स्वर्गदूतलाई अर्को सन्देशसहित पठाउनुहुन्छ भन्नेकुराबाट कथा सुरु हुन्छ। यो पटकको सन्देश एलीशिबाको एक आफन्त मरियमको लागि हो। मरियम नासरत भनिने शहरमा बस्थिन्।</w:t>
      </w:r>
    </w:p>
    <w:p>
      <w:pPr/>
      <w:r>
        <w:rPr>
          <w:lang w:val="ne_NP" w:bidi="ne_NP"/>
        </w:rPr>
      </w:r>
      <w:r>
        <w:rPr>
          <w:lang w:val="ne_NP" w:bidi="ne_NP"/>
        </w:rPr>
        <w:t>यहूदीहरू गालीलको क्षेत्रमा भएको सानो शहर नासरतमा बसोबास गर्थे, तर तिनीहरूका आफ्नै मानिसहरूले तिनीहरूलाई घृणा गर्थे। परमेश्वरले आफ्ना स्वर्गदूत गब्रिएललाई त्यहाँ पठाउने निर्णय गर्नुभयो। तिनीहरूले पर्खिरहेका प्रतिज्ञा गरिएको मुक्तिदाता गालीलीबाट हुनेछन् भनेर यहूदीहरूले अगमवक्ता यशैयाबाट थाहा पाएका थिए। यस समयमा, यो क्षेत्र अझै रोमीहरूको नियन्त्रणमा थियो।</w:t>
      </w:r>
    </w:p>
    <w:p>
      <w:pPr/>
      <w:r>
        <w:rPr>
          <w:lang w:val="ne_NP" w:bidi="ne_NP"/>
        </w:rPr>
      </w:r>
      <w:r>
        <w:rPr>
          <w:lang w:val="ne_NP" w:bidi="ne_NP"/>
        </w:rPr>
        <w:t xml:space="preserve"> गालीलको क्षेत्र र नासरत शहर कहाँ रहेको छ भनेर अनुवादकहरूलाई इस्राएलको नक्सामा देखाउनुहोस्।</w:t>
      </w:r>
    </w:p>
    <w:p>
      <w:pPr/>
      <w:r>
        <w:rPr>
          <w:lang w:val="ne_NP" w:bidi="ne_NP"/>
        </w:rPr>
      </w:r>
      <w:r>
        <w:rPr>
          <w:lang w:val="ne_NP" w:bidi="ne_NP"/>
        </w:rPr>
        <w:t>त्यसैले गब्रिएल मरियम नाम गरेको जवान महिलाकहाँ देखा पर्छन्। मरियम कन्या थिइन्; उनले पहिले कुनै मानिससँग सुतेकी थिइनन्। उनी यूसुफ नाम गरेको मानिससँग मगनी भएकी थिइन्।</w:t>
      </w:r>
    </w:p>
    <w:p>
      <w:pPr/>
      <w:r>
        <w:rPr>
          <w:lang w:val="ne_NP" w:bidi="ne_NP"/>
        </w:rPr>
      </w:r>
      <w:r>
        <w:rPr>
          <w:lang w:val="ne_NP" w:bidi="ne_NP"/>
        </w:rPr>
        <w:t>यहूदी संस्कृतिमा, पुरुष र महिलाको आमाबुबाले विवाहको व्यवस्था गर्थे। महिलाहरू १२ वर्षको उमेरमै विवाह गर्न सक्थे। मगनी कानूनी रूपमा मान्य हुन्थ्यो र लगभग एक वर्षसम्म रहन्थ्यो। यो वर्षको अवधिमा, मरियम र उनको सम्पत्ति पहिले नै यूसुफको भैसकेको हुन सक्थ्यो। यदि उनले यस समयमा यूसुफप्रति विश्वासयोग्य रहिनन भने यहूदीहरूले यसलाई व्यभिचार मान्थे।</w:t>
      </w:r>
    </w:p>
    <w:p>
      <w:pPr/>
      <w:r>
        <w:rPr>
          <w:lang w:val="ne_NP" w:bidi="ne_NP"/>
        </w:rPr>
      </w:r>
      <w:r>
        <w:rPr>
          <w:lang w:val="ne_NP" w:bidi="ne_NP"/>
        </w:rPr>
        <w:t>तपाईंको टोलीसँग कुरा गर्नुहोस्। तपाईंको संस्कृतिमा, मगनी हुने पुरुष र महिलाको लागि के नियमहरू छन्?</w:t>
      </w:r>
    </w:p>
    <w:p>
      <w:pPr/>
      <w:r>
        <w:rPr>
          <w:lang w:val="ne_NP" w:bidi="ne_NP"/>
        </w:rPr>
      </w:r>
      <w:r>
        <w:rPr>
          <w:lang w:val="ne_NP" w:bidi="ne_NP"/>
        </w:rPr>
        <w:t>यूसुफ राजा दाऊदको परिवारका थिए। यो महत्त्वपूर्ण छ किनभने यहूदी अगमवक्ता यशैयाले राजा दाऊदको सन्तानले परमेश्वरका प्रजामाथि सधैं शासन गर्नेछन् भनेर भनेका थिए। मरियम भएको भित्रि ठाउँमा गब्रिएल देखा पर्छन्। उनीलाई अभिवादन गर्दै उहाँले बताउनुहुन्छ कि उनी परमेश्वरद्वारा अत्यन्त प्रिय हुनुहुन्छ। परमेश्वर तिनीसँग हुनुहुन्छ भनेर उहाँले भन्नुहुन्छ। यसले मरियमलाई दुःख दिन्छ। उनको संस्कृतिमा महिलाहरूलाई यति ठूलो रूपमा सम्बोधन गर्नु सामान्य थिएन। परमेश्वरले उनलाई अनुग्रह गर्नुभएको छ र उनले छोरा जन्माउनेछिन् भनेर गब्रिएलले भन्छन्। परमेश्वरले एक कन्यालाई छोरा दिने प्रतिज्ञा गर्नु भएको कुरा यहूदीहरूको लागि महत्त्वपूर्ण हुने थियो। उहाँ कन्याबाट जन्मिनु हुनेछ भन्ने यस कुराले मुक्तिदाताको बारेमा यशैयाको अर्को भविष्यवाणीलाई पूरा गर्छ। जसरी परमेश्वरले जकरियालाई छोराको नाम दिनुभयो, त्यसैगरी परमेश्वरले गब्रिएल मार्फत मरियमलाई छोराको नाम दिनुभयो। उहाँको नाम येशू हुनेछ, जसको अर्थ "परमप्रभुले बचाउनुहुन्छ" हो। येशूको परमेश्वरको लागि हिब्रू व्यक्तिगत नाम हो। त्यसपछि गब्रिएलले येशू को हुनुहुनेछ भनेर वर्णन गर्छन्।</w:t>
      </w:r>
    </w:p>
    <w:p>
      <w:pPr/>
      <w:r>
        <w:rPr>
          <w:lang w:val="ne_NP" w:bidi="ne_NP"/>
        </w:rPr>
      </w:r>
      <w:r>
        <w:rPr>
          <w:lang w:val="ne_NP" w:bidi="ne_NP"/>
        </w:rPr>
        <w:t>यहाँ रोक्नुहोस् र अनुवाद टोलीमा छलफल गर्नुहोस्: के तपाईंको संस्कृतिमा नामहरूको अर्थ हुन्छ? बच्चाहरूको नाम कसरी रोजिन्छ?</w:t>
      </w:r>
    </w:p>
    <w:p>
      <w:pPr/>
      <w:r>
        <w:rPr>
          <w:lang w:val="ne_NP" w:bidi="ne_NP"/>
        </w:rPr>
      </w:r>
      <w:r>
        <w:rPr>
          <w:lang w:val="ne_NP" w:bidi="ne_NP"/>
        </w:rPr>
        <w:t>गब्रिएलले येशू सर्वोच्च परमेश्वरको पुत्र हुनुहुनेछ भनेर भन्छन्। यसको अर्थ हो, उहाँ जन्मैदेखि नै "परमेश्वरको छोरा" हुनुहुनेछ। जब राजा दाऊदले इस्राएलमा शासन गरे, परमेश्वरले उहाँका सन्तानहरू सदाको लागि सिंहासनमा रहनेछन् भनेर प्रतिज्ञा गर्नुभयो। जब गब्रिएलले परमेश्वरले येशूलाई दाऊदको सिंहासन दिनुहुनेछ भनेर भन्दछन्, यस भनाईको मतलव उहाँको राज्य सदाको लागि रहनेछ भनेेको हो। यहूदी मानिसहरूले पर्खिरहेका मुक्तिदाता येशू हुनुहुनेछ र उहाँले याकूबको सन्तानहरूमाथि सदाको लागि शासन गर्नुहुनेछ भनेर यसले हामीलाई बताउँछ। याकूब यहूदी समुदायको महत्त्वपूर्ण पुर्खा थिए। परमेश्वरले याकूबको नाम परिवर्तन गरेर इस्राएल बनाउनुभयो। येशूको दिनमा यहूदी मानिसहरू सबै याकूबका १२ छोराहरूका सन्तान थिए। त्यसैले इस्राएलका १२ कुलहरू छन्।</w:t>
      </w:r>
    </w:p>
    <w:p>
      <w:pPr/>
      <w:r>
        <w:rPr>
          <w:lang w:val="ne_NP" w:bidi="ne_NP"/>
        </w:rPr>
      </w:r>
      <w:r>
        <w:rPr>
          <w:lang w:val="ne_NP" w:bidi="ne_NP"/>
        </w:rPr>
        <w:t>जकरिया जस्तै, मरियमले स्वर्गदूतको सन्देशलाई प्रश्न गर्छिन् र आफू कन्या भएकोले यो कसरी हुन सक्छ भनेर सोध्छिन्। पवित्र आत्मा तिनीमाथि आउनुहुनेछ र उनी गर्भवती हुनेछिन् भनेर गब्रिएलले उनिलाई भन्छन्। यसको अर्थ उनी पवित्र आत्माको शक्तिले गर्भवती भएकी थिइन् मानिसहरूको मद्दतले होइन भनेर जोड दिने कुरामा निश्चित हुनुहोस। "माथि आउनु" भन्ने वाक्यांश परमेश्वरको उपस्थितिले यहूदीको पुरानो आराधना गर्ने ठाउँ, पाललाई बादल "ढाक्ने" वा "छाया पार्ने" कुरामा पनि प्रयोग गरिने वाक्यांश हो। परमेश्वरको छोरालाई गर्भधारण गर्न सकुन भनेर मरियम माथि परमेश्वरको शक्ति वास गर्नुहुने थियो। येशू "पवित्र" वा अलग राखिएको हुनुहुनेछ किनभने उहाँ परमेश्वरको छोरा हुनुहुन्छ।</w:t>
      </w:r>
    </w:p>
    <w:p>
      <w:pPr/>
      <w:r>
        <w:rPr>
          <w:lang w:val="ne_NP" w:bidi="ne_NP"/>
        </w:rPr>
      </w:r>
      <w:r>
        <w:rPr>
          <w:lang w:val="ne_NP" w:bidi="ne_NP"/>
        </w:rPr>
        <w:t>गब्रिएलले एलीशिबा गर्भवती भएको शूभ समाचार मरियमलाई सुनाउँछन्। उहाँले उहाँको नातेदारको लागि पहिले नै असम्भव गर्भधारणलाई सम्भव बनाइसक्नु भएको छ भनेर देखाउनुहुन्छ। परमेश्वरका सबै वचनहरू शक्तिशाली छन् भनेर उहाँले उनीलाई सान्त्वना दिनुहुन्छ। परमेश्वरले उनलाई भन्नुभएको कुरा सत्य हुनेछ भनेर मरियमले नम्रतापूर्वक स्वीकार गर्छिन् र गब्रिएल त्यहाँबाट जान्छन्।</w:t>
      </w:r>
    </w:p>
    <w:p>
      <w:pPr/>
      <w:r>
        <w:rPr>
          <w:lang w:val="ne_NP" w:bidi="ne_NP"/>
        </w:rPr>
      </w:r>
      <w:r>
        <w:rPr>
          <w:lang w:val="ne_NP" w:bidi="ne_NP"/>
        </w:rPr>
        <w:t>यस कथाले येशू गालीलबाट आउने, दाऊदको सन्तान हुने र कन्याबाट जन्मिने भन्ने यहूदी भविष्यवाणीहरू पूरा गर्ने मुक्तिदाता हुनुहुन्थ्यो भनेर देखाउँछ।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परमेश्वरले गब्रिएललाई कन्या, मरियमसँग कुरा गर्न पठाउनुहुँदा एलीशिबा छ महिनाको गर्भवती हुन्छिन। जब स्वर्गदूतले उनलाई उनि अत्यन्तै कृपाप्राप्त भएकोकुरा बताउँछन् तब मरियम व्याकूल हुन्छिन्।</w:t>
      </w:r>
    </w:p>
    <w:p>
      <w:pPr/>
      <w:r>
        <w:rPr>
          <w:lang w:val="ne_NP" w:bidi="ne_NP"/>
        </w:rPr>
      </w:r>
      <w:r>
        <w:rPr>
          <w:b/>
          <w:lang w:val="ne_NP" w:bidi="ne_NP"/>
        </w:rPr>
        <w:t>दोस्रो दृश्य:</w:t>
      </w:r>
      <w:r>
        <w:rPr>
          <w:lang w:val="ne_NP" w:bidi="ne_NP"/>
        </w:rPr>
        <w:t xml:space="preserve"> मरियम अलमलमा परेकी छिन्। गब्रिएलले मरियमलाई पवित्र आत्माद्वारा उहाँले छोरा जन्माउनुहुनेछ र उहाँको नाम येशू हुनेछ भनेर भन्छन्। गब्रिएलले मरियमको उनकी आफन्त एलीशिबा पहिले नै गर्भवती छिन् र परमेश्वरको वचन कहिल्यै असफल हुँदैन भनेर भन्छन्। मरियमले नम्रतासाथ आफ्नो चमत्कारी गर्भावस्थालाई स्वीकार गर्छिन् र गब्रिएल त्याहाँबाट बिदा हुन्छन्।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गब्रिएल</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एलीशिबा</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गब्रिएल त्यही स्वर्गदूत हुन् जसले जकरियालाई उनकी पत्नी एलीशिबा गर्भवती हुनेछन् भनेर भनेका थिए भनेर सम्झनु महत्त्वपूर्ण हुन्छ।</w:t>
      </w:r>
    </w:p>
    <w:p>
      <w:pPr/>
      <w:r>
        <w:rPr>
          <w:lang w:val="ne_NP" w:bidi="ne_NP"/>
        </w:rPr>
      </w:r>
      <w:r>
        <w:rPr>
          <w:lang w:val="ne_NP" w:bidi="ne_NP"/>
        </w:rPr>
        <w:t>अभिनयको सुरुमा, एलीशिबा पहिले नै गर्भवती छिन् भनेर देखाउनु पर्छ। जब एलीशिबा छ महिनाको गर्भवती हुन्छिन्, परमेश्वरले गब्रिएल स्वर्गदूतलाई मरियम नाम गरेको कन्या कहाँ पठाउनुहुन्छ। मरियम गालीलको क्षेत्रको शहर नासरतमा बसोबास गर्छिन्। उनी राजा दाऊदको वंशका एक पुरुषसँग मगनी भएकी छिन्। गब्रिएलले उनलाई अभिवादन गर्दै परमेश्वरले उनलाई अनुग्रह गर्नुभएको छ भनी भन्छन्।</w:t>
      </w:r>
    </w:p>
    <w:p>
      <w:pPr/>
      <w:r>
        <w:rPr>
          <w:lang w:val="ne_NP" w:bidi="ne_NP"/>
        </w:rPr>
      </w:r>
      <w:r>
        <w:rPr>
          <w:lang w:val="ne_NP" w:bidi="ne_NP"/>
        </w:rPr>
        <w:t>मरियम अलमलमा परेकी छिन् र स्वर्गदूतले भनेको कुराको अर्थ बुझ्न खोजिरहेकी छिन्। यसको जवाफमा, स्वर्गदूतले उनलाई डराउनु पर्दैन भनेर भन्छन् र उनले जन्माउने छोरा येशूको योजना प्रकट गर्छन्।</w:t>
      </w:r>
    </w:p>
    <w:p>
      <w:pPr/>
      <w:r>
        <w:rPr>
          <w:lang w:val="ne_NP" w:bidi="ne_NP"/>
        </w:rPr>
      </w:r>
      <w:r>
        <w:rPr>
          <w:lang w:val="ne_NP" w:bidi="ne_NP"/>
        </w:rPr>
        <w:t>मरियमले स्वर्गदूतलाई आफू कन्या हुँ भनेर भन्छिन् र यी कुराहरू कसरी हुनेछन् भनेर सोध्छिन्। यो पवित्र आत्माद्वारा सबैभन्दा उच्च शक्तिको माध्यमबाट भएको हो भनेर स्वर्गदूतले व्याख्या गर्छन्।</w:t>
      </w:r>
    </w:p>
    <w:p>
      <w:pPr/>
      <w:r>
        <w:rPr>
          <w:lang w:val="ne_NP" w:bidi="ne_NP"/>
        </w:rPr>
      </w:r>
      <w:r>
        <w:rPr>
          <w:lang w:val="ne_NP" w:bidi="ne_NP"/>
        </w:rPr>
        <w:t>उनकी आफन्त एलीशिबा वृद्धावस्थामा पनि गर्भवती छिन् भनेर स्वर्गदूतले उनलाई भन्छन्, र यसको अर्थ हो परमेश्वरको वचन कहिल्यै असफल हुँदैन।</w:t>
      </w:r>
    </w:p>
    <w:p>
      <w:pPr/>
      <w:r>
        <w:rPr>
          <w:lang w:val="ne_NP" w:bidi="ne_NP"/>
        </w:rPr>
      </w:r>
      <w:r>
        <w:rPr>
          <w:lang w:val="ne_NP" w:bidi="ne_NP"/>
        </w:rPr>
        <w:t>मरियमको स्वीकारले नै उनको गर्भवती भएकी हुन् भन्ने संकेत नगर्ने कुरालाई निश्चित गर्नुहोस्। किनभने यी कुराहरू परमेश्वरको इच्छाअनुसार हुन्छन्। जब मरियमले "सबै कुरा ... साँचो होस्" भन्छिन्, उनले परमेश्वरको इच्छालाई स्वीकार गरिरहेकी छिन्।</w:t>
      </w:r>
    </w:p>
    <w:p>
      <w:pPr/>
      <w:r>
        <w:rPr>
          <w:lang w:val="ne_NP" w:bidi="ne_NP"/>
        </w:rPr>
      </w:r>
      <w:r>
        <w:rPr>
          <w:lang w:val="ne_NP" w:bidi="ne_NP"/>
        </w:rPr>
        <w:t>मरियमले आफू प्रभुको सेवक हुँ भनेर घोषणा गर्छिन् र स्वर्गदूतले आफ्नो बारेमा भनेको कुरालाई स्वीकार गर्छिन्।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गब्रिएल</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एलीशिबा</w:t>
      </w:r>
    </w:p>
    <w:p>
      <w:pPr/>
      <w:r>
        <w:rPr>
          <w:lang w:val="ne_NP" w:bidi="ne_NP"/>
        </w:rPr>
      </w:r>
      <w:r>
        <w:rPr>
          <w:lang w:val="ne_NP" w:bidi="ne_NP"/>
        </w:rPr>
        <w:t>टोलीले कथालाई दुई पटक अभिनय गर्नु।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एलीशिबा छ महिनाको गर्भवती भएकी र मरियम सानै उमेरकी र यूसुफसँग मगनी भएकी थिइन। योसेफ राजा दाऊदको सन्तान हुन् भनेर अभिनय गर्नुहोस्।</w:t>
      </w:r>
    </w:p>
    <w:p>
      <w:pPr/>
      <w:r>
        <w:rPr>
          <w:lang w:val="ne_NP" w:bidi="ne_NP"/>
        </w:rPr>
      </w:r>
      <w:r>
        <w:rPr>
          <w:lang w:val="ne_NP" w:bidi="ne_NP"/>
        </w:rPr>
        <w:t>जसले गब्रिएलको भूमिका खेल्छ, उसले जकरिया र मरियम दुबैलाई देखापरेझैं मरियमकहाँ पनि उही सन्देशवाहकको रुपमा निरन्तर अभिनय गरिरहेको छ भन्ने कुरा सुनिश्चित गर्नुहोस्।</w:t>
      </w:r>
    </w:p>
    <w:p>
      <w:pPr/>
      <w:r>
        <w:rPr>
          <w:lang w:val="ne_NP" w:bidi="ne_NP"/>
        </w:rPr>
      </w:r>
      <w:r>
        <w:rPr>
          <w:lang w:val="ne_NP" w:bidi="ne_NP"/>
        </w:rPr>
        <w:t>टोलीले कथालाई अभिनय गर्दा वास्तवमा जे भएको थियो त्यसलाई अझ राम्रोसँग झल्काउनेगरी कथाको क्रम फेरि मिलाउने चाहना गर्न सक्छन्: एलीशिबा छ महिनाको गर्भवती हुँदा, मरियम योसेफ (राजा दाऊदको सन्तान) सँग विवाह गर्न मगनी भएकी छिन्। यी दुई घटनाहरू एकै समयमा भइरहेका छन्, भन्नेकुरा अभिनयमा झल्केको हुनुपर्छ।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एलीशिबा गर्भवती भएकी र मरियमको यूसुफसँग मगनी भएको अभिनय गर्नुहोस्।</w:t>
      </w:r>
    </w:p>
    <w:p>
      <w:pPr/>
      <w:r>
        <w:rPr>
          <w:lang w:val="ne_NP" w:bidi="ne_NP"/>
        </w:rPr>
      </w:r>
      <w:r>
        <w:rPr>
          <w:lang w:val="ne_NP" w:bidi="ne_NP"/>
        </w:rPr>
        <w:t>अभिनय रोक्नुहोस्: मरियमको भुमिकागर्नेलाई सोध्नुहोस्, "तपाईंलाई कस्तो महसुस भइरहेको छ?" "म खुसी छु," "म उत्सुक छु," "म निराश छु," "म वैबााहिक जीवनको लागि तत्पर छु" भनेको सुन्नुहोस्। अभिनय पुन: सुरु गर्नुहोस्।</w:t>
      </w:r>
    </w:p>
    <w:p>
      <w:pPr/>
      <w:r>
        <w:rPr>
          <w:lang w:val="ne_NP" w:bidi="ne_NP"/>
        </w:rPr>
      </w:r>
      <w:r>
        <w:rPr>
          <w:lang w:val="ne_NP" w:bidi="ne_NP"/>
        </w:rPr>
        <w:t>त्यसपछि गब्रिएल स्वर्गदूत मरियमकहाँ देखा परे।</w:t>
      </w:r>
    </w:p>
    <w:p>
      <w:pPr/>
      <w:r>
        <w:rPr>
          <w:lang w:val="ne_NP" w:bidi="ne_NP"/>
        </w:rPr>
      </w:r>
      <w:r>
        <w:rPr>
          <w:lang w:val="ne_NP" w:bidi="ne_NP"/>
        </w:rPr>
        <w:t>अभिनय रोक्नुहोस्: मरियमको भूमिका खेल्ने अभिनेत्रीलाई सोध्नुहोस्, "तपाईंलाई कस्तो महसुस भइरहेको छ?" "म डराएको छु," "म बुझ्दिन," "के म सुतिरहेको छु?" "के यो वास्तविक हो?" कार्य पुन: सुरु गर्नुहोस्।</w:t>
      </w:r>
    </w:p>
    <w:p>
      <w:pPr/>
      <w:r>
        <w:rPr>
          <w:lang w:val="ne_NP" w:bidi="ne_NP"/>
        </w:rPr>
      </w:r>
      <w:r>
        <w:rPr>
          <w:lang w:val="ne_NP" w:bidi="ne_NP"/>
        </w:rPr>
        <w:t>स्वर्गदूतले उनलाई भन्छन्: "कृपापात्र महिला, प्रभु तिम्रो साथ हुनुहुन्छ।"</w:t>
      </w:r>
    </w:p>
    <w:p>
      <w:pPr/>
      <w:r>
        <w:rPr>
          <w:lang w:val="ne_NP" w:bidi="ne_NP"/>
        </w:rPr>
      </w:r>
      <w:r>
        <w:rPr>
          <w:lang w:val="ne_NP" w:bidi="ne_NP"/>
        </w:rPr>
        <w:t>अभिनय रोक्नुहोस्: मरियमको भूमिका खेल्ने कलाकारलाई सोध्नुहोस्, "तपाईंलाई कस्तो महसुस भइरहेको छ?" "म किन प्रिय भएको छु," "धेरै सम्मान गरिएको छ," "के स्वर्गदूतले साँच्चै मसँग कुरा गरिरहेका छन्?" "म डराएको छु।" कार्य पुन: सुरु गर्नुहोस्।</w:t>
      </w:r>
    </w:p>
    <w:p>
      <w:pPr/>
      <w:r>
        <w:rPr>
          <w:lang w:val="ne_NP" w:bidi="ne_NP"/>
        </w:rPr>
      </w:r>
      <w:r>
        <w:rPr>
          <w:lang w:val="ne_NP" w:bidi="ne_NP"/>
        </w:rPr>
        <w:t>मरियम अलमलमा छिन् र स्वर्गदूतको अर्थ के थियो भनेर सोचिरहेकी छिन्। त्यसपछि स्वर्गदूतले उनलाई डराउनु पर्दैन र उनले परमेश्वरको नजरमा अनुग्रह पाएकी छन् भनेर भन्छन्। उनले गर्भवती हुनेछन् र येशू नाम गरेको छोरालाई जन्म दिनेछन् भनेर उनले बताउँछन्। उहाँले परमेश्वरको उहाँकालागि बनाएको सबै योजनाहरू र उहाँको राज्यको अन्त कहिल्यै हुने छैन, भनेर व्याख्या गर्नुहुन्छ।</w:t>
      </w:r>
    </w:p>
    <w:p>
      <w:pPr/>
      <w:r>
        <w:rPr>
          <w:lang w:val="ne_NP" w:bidi="ne_NP"/>
        </w:rPr>
      </w:r>
      <w:r>
        <w:rPr>
          <w:lang w:val="ne_NP" w:bidi="ne_NP"/>
        </w:rPr>
        <w:t>अभिनय रोक्नुहोस्: मरियमको भूमिका खेल्ने कलाकारलाई सोध्नुहोस्, "तपाईंलाई कस्तो महसुस भइरहेको छ?" सुन्नुहोस्, "म अति दवावमा छु," "म अलमलमा परेको छु," "म सबै कुरा बुझ्दै छु," "मैले अझै विवाह गरेको छैन।" कार्य पुन: सुरु गर्नुहोस्।</w:t>
      </w:r>
    </w:p>
    <w:p>
      <w:pPr/>
      <w:r>
        <w:rPr>
          <w:lang w:val="ne_NP" w:bidi="ne_NP"/>
        </w:rPr>
      </w:r>
      <w:r>
        <w:rPr>
          <w:lang w:val="ne_NP" w:bidi="ne_NP"/>
        </w:rPr>
        <w:t>मरियमले स्वर्गदूतलाई सोधिन्, "यो कसरी हुन सक्छ? म कन्या हुँ।" त्यसपछि स्वर्गदूतले यो पवित्र आत्माद्वारा परमेश्वरको शक्तिको माध्यमबाट भएको हो भनेर व्याख्या गरे। साथै, स्वर्गदूतले उनीको छोरा पवित्र हुनेछ र परमेश्वरको छोरा भनिनेछ भनेर व्याख्या गर्छन्।</w:t>
      </w:r>
    </w:p>
    <w:p>
      <w:pPr/>
      <w:r>
        <w:rPr>
          <w:lang w:val="ne_NP" w:bidi="ne_NP"/>
        </w:rPr>
      </w:r>
      <w:r>
        <w:rPr>
          <w:lang w:val="ne_NP" w:bidi="ne_NP"/>
        </w:rPr>
        <w:t>अभिनय रोक्नुहोस्: मरियमको भूमिका खेल्ने कलाकारलाई सोध्नुहोस्, "तपाईंलाई कस्तो महसुस भइरहेको छ?" "म प्रभावित छु," "म अलमलमा परेको छु" "म अझ अलमलमा परेको छु" "म यसको लागि तयार छैन" भनेर सुन्नुहोस्। कार्य पुन: सुरु गर्नुहोस्।</w:t>
      </w:r>
    </w:p>
    <w:p>
      <w:pPr/>
      <w:r>
        <w:rPr>
          <w:lang w:val="ne_NP" w:bidi="ne_NP"/>
        </w:rPr>
      </w:r>
      <w:r>
        <w:rPr>
          <w:lang w:val="ne_NP" w:bidi="ne_NP"/>
        </w:rPr>
        <w:t>उनकी आफन्त एलीशिबा परमेश्वरको शक्तिले पहिले नै गर्भवती छिन् भनेर स्वर्गदूतले उनलाई बताउँछन्, यसले परमेश्वरको वचन कहिल्यै असफल हुँदैन भनेर देखाउँछ।</w:t>
      </w:r>
    </w:p>
    <w:p>
      <w:pPr/>
      <w:r>
        <w:rPr>
          <w:lang w:val="ne_NP" w:bidi="ne_NP"/>
        </w:rPr>
      </w:r>
      <w:r>
        <w:rPr>
          <w:lang w:val="ne_NP" w:bidi="ne_NP"/>
        </w:rPr>
        <w:t>अभिनय रोक्नुहोस्: मरियमको भूमिका खेल्ने कलाकारलाई सोध्नुहोस्, "तपाईंलाई कस्तो महसुस भइरहेको छ?" "म उत्साहित छु," "म एलीशिबाको कथा सुन्न उत्सुक छु," "म आभारी छु" भनेर सुन्नुहोस्। कार्य पुन: सुरु गर्नुहोस्।</w:t>
      </w:r>
    </w:p>
    <w:p>
      <w:pPr/>
      <w:r>
        <w:rPr>
          <w:lang w:val="ne_NP" w:bidi="ne_NP"/>
        </w:rPr>
      </w:r>
      <w:r>
        <w:rPr>
          <w:lang w:val="ne_NP" w:bidi="ne_NP"/>
        </w:rPr>
        <w:t>मरियमले भन्छिन्, "म प्रभुको सेवक हुँ। तपाईंले मेरो बारेमा भन्नुभएको सबै कुरा पूरा होस्। त्यसपछि स्वर्गदूत जान्छन्।</w:t>
      </w:r>
    </w:p>
    <w:p>
      <w:pPr/>
      <w:r>
        <w:rPr>
          <w:lang w:val="ne_NP" w:bidi="ne_NP"/>
        </w:rPr>
      </w:r>
      <w:r>
        <w:rPr>
          <w:lang w:val="ne_NP" w:bidi="ne_NP"/>
        </w:rPr>
        <w:t>अभिनय रोक्नुहोस्: मरियमको भूमिका खेल्ने कलाकारलाई सोध्नुहोस्, "तपाईंलाई कस्तो महसुस भइरहेको छ?" "म अचम्ममा छु," "तर म विवाहित होइन," "यूसुफले के भन्न लागेको छ?" "के म लज्जित हुनुपर्छ?"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यस पटक मरियम नाम गरेकी एक युवतिकालागि मात्र भनेर परमेश्वरले </w:t>
      </w:r>
      <w:r>
        <w:rPr>
          <w:b/>
          <w:lang w:val="ne_NP" w:bidi="ne_NP"/>
        </w:rPr>
        <w:t>गाब्रिएल</w:t>
      </w:r>
      <w:r>
        <w:rPr>
          <w:lang w:val="ne_NP" w:bidi="ne_NP"/>
        </w:rPr>
        <w:t xml:space="preserve"> स्वर्गदूतलाई अर्को सन्देशका साथ पठाउनुहुन्छ, तपाईंले लूकाको अन्य भागहरूमा अनुवाद गरे झैं </w:t>
      </w:r>
      <w:r>
        <w:rPr>
          <w:b/>
          <w:lang w:val="ne_NP" w:bidi="ne_NP"/>
        </w:rPr>
        <w:t>स्वर्गदूतलाई</w:t>
      </w:r>
      <w:r>
        <w:rPr>
          <w:lang w:val="ne_NP" w:bidi="ne_NP"/>
        </w:rPr>
        <w:t xml:space="preserve"> अनुवाद गर्नेकुरालाई निश्चित गर्नुहोस्। मरियम </w:t>
      </w:r>
      <w:r>
        <w:rPr>
          <w:b/>
          <w:lang w:val="ne_NP" w:bidi="ne_NP"/>
        </w:rPr>
        <w:t>नासरतमा</w:t>
      </w:r>
      <w:r>
        <w:rPr>
          <w:lang w:val="ne_NP" w:bidi="ne_NP"/>
        </w:rPr>
        <w:t xml:space="preserve"> बस्दथिन्, जुन गालीलको दक्षिणी मैदानमा अवस्थित सानो शहर थियो। सायद त्यहाँ केही सय बासिन्दाहरू मात्र थिए। </w:t>
      </w:r>
      <w:r>
        <w:rPr>
          <w:b/>
          <w:lang w:val="ne_NP" w:bidi="ne_NP"/>
        </w:rPr>
        <w:t>गालील</w:t>
      </w:r>
      <w:r>
        <w:rPr>
          <w:lang w:val="ne_NP" w:bidi="ne_NP"/>
        </w:rPr>
        <w:t xml:space="preserve"> इस्राएलको उत्तरी भागमा भएको जिल्ला वा प्रान्तको नाम थियो।</w:t>
      </w:r>
    </w:p>
    <w:p>
      <w:pPr/>
      <w:r>
        <w:rPr>
          <w:lang w:val="ne_NP" w:bidi="ne_NP"/>
        </w:rPr>
      </w:r>
      <w:r>
        <w:rPr>
          <w:lang w:val="ne_NP" w:bidi="ne_NP"/>
        </w:rPr>
        <w:t>यदि तपाईंले पहिले नै देखाउनुभएको छैन भने अनुवादकहरूलाई इस्राएलको नक्सामा गालील क्षेत्र र नासरत शहर कहाँ अवस्थित छन् भनेर देखाउनुहोस्।</w:t>
      </w:r>
    </w:p>
    <w:p>
      <w:pPr/>
      <w:r>
        <w:rPr>
          <w:lang w:val="ne_NP" w:bidi="ne_NP"/>
        </w:rPr>
      </w:r>
      <w:r>
        <w:rPr>
          <w:lang w:val="ne_NP" w:bidi="ne_NP"/>
        </w:rPr>
        <w:t xml:space="preserve">मरियम </w:t>
      </w:r>
      <w:r>
        <w:rPr>
          <w:b/>
          <w:lang w:val="ne_NP" w:bidi="ne_NP"/>
        </w:rPr>
        <w:t>कन्या</w:t>
      </w:r>
      <w:r>
        <w:rPr>
          <w:lang w:val="ne_NP" w:bidi="ne_NP"/>
        </w:rPr>
        <w:t xml:space="preserve"> थिइन्। यो शब्दले अहिलेसम्म विवाह नगरेको र कुनै मानिससँग यौन सम्बन्ध नराखेको एउटा सानी केटीलाई जनाउँछ। यहूदी संस्कृतिमा, केटीको विवाह गर्ने सामान्य उमेर १२ वर्ष हुनसक्छ। उनी </w:t>
      </w:r>
      <w:r>
        <w:rPr>
          <w:b/>
          <w:lang w:val="ne_NP" w:bidi="ne_NP"/>
        </w:rPr>
        <w:t>दाऊदको सन्तान</w:t>
      </w:r>
      <w:r>
        <w:rPr>
          <w:lang w:val="ne_NP" w:bidi="ne_NP"/>
        </w:rPr>
        <w:t xml:space="preserve"> यूसुफ नाम गरेको मानिससँग मगनी भएकी थिइन्। येशूलाई शाही वंशसँग जोड्ने एउटा तरिकाको रुपमा योसेफ राजा दाऊदको सन्तान थिए भनेर लूकाले उल्लेख गर्छन्। राजा </w:t>
      </w:r>
      <w:r>
        <w:rPr>
          <w:b/>
          <w:lang w:val="ne_NP" w:bidi="ne_NP"/>
        </w:rPr>
        <w:t>दाऊद</w:t>
      </w:r>
      <w:r>
        <w:rPr>
          <w:lang w:val="ne_NP" w:bidi="ne_NP"/>
        </w:rPr>
        <w:t xml:space="preserve"> इस्राएलको दोस्रो राजा थिए जसले ४० वर्षसम्म शासन गरे। उसलाई "परमेश्वरको हृदयको मानिस" भनेर भनिएको थियो। जब राजा दाऊदले परमेश्वरको लागि मन्दिर बनाउन चाहे, तब परमेश्वरले उहाँलाई यसको सट्टामा उहाँले दाऊदको लागि घर बनाउनेछु भन्नुभयो। ‘दाऊदका लागि वंश’ भन्नाले उहाँलाई इस्राएलमा सदाको लागि शासन गर्ने सन्तानहरूको एक वंश प्रदान गर्नेकुरालाई जनाउँछ। परमेश्वरले दाऊदलाई दिएको प्रतिज्ञाले आउने मुक्तिदाता येशूलाई संकेत गर्छ। योसेफ येशूको कानूनी "बुबा" भएकोले, त्यसैबाट येशू पनि दाउदको छोरा हुनुहुन्थ्यो भनेर यसले देखाउँछ।</w:t>
      </w:r>
    </w:p>
    <w:p>
      <w:pPr/>
      <w:r>
        <w:rPr>
          <w:lang w:val="ne_NP" w:bidi="ne_NP"/>
        </w:rPr>
      </w:r>
      <w:r>
        <w:rPr>
          <w:lang w:val="ne_NP" w:bidi="ne_NP"/>
        </w:rPr>
        <w:t xml:space="preserve">जब गब्रिएलले मरियमलाई अभिवादन गर्छन्, उनले </w:t>
      </w:r>
      <w:r>
        <w:rPr>
          <w:b/>
          <w:lang w:val="ne_NP" w:bidi="ne_NP"/>
        </w:rPr>
        <w:t>परमेश्वरबाट अनुग्रह पाएकी</w:t>
      </w:r>
      <w:r>
        <w:rPr>
          <w:lang w:val="ne_NP" w:bidi="ne_NP"/>
        </w:rPr>
        <w:t xml:space="preserve"> छिन् भनेर उनलाई भन्छन्। यो वाक्यांश महत्त्वपूर्ण छ, किनभने यसले परमेश्वरले मरियमलाई रोज्नु भएको थियो भनेर देखाउँछ। यसले परमेश्वरले केहि पुरुष र महिलाहरूलाई निगाह गर्नुहुन्छ र त्यो व्यक्तिको योग्यतामा आधारित हुँदैन भनेर जोड दिन्छ। परमेश्वरले मरियमलाई कृपा गर्नुभयो किनभने उहाँले उनलाई प्रतिज्ञा गरिएको मुक्तिदाताको आमाको रूपमा छान्नु भयो।</w:t>
      </w:r>
    </w:p>
    <w:p>
      <w:pPr/>
      <w:r>
        <w:rPr>
          <w:lang w:val="ne_NP" w:bidi="ne_NP"/>
        </w:rPr>
      </w:r>
      <w:r>
        <w:rPr>
          <w:lang w:val="ne_NP" w:bidi="ne_NP"/>
        </w:rPr>
        <w:t xml:space="preserve">स्वर्गदूतको अभिवादनलाई देखेर मरियम </w:t>
      </w:r>
      <w:r>
        <w:rPr>
          <w:b/>
          <w:lang w:val="ne_NP" w:bidi="ne_NP"/>
        </w:rPr>
        <w:t>अलमलमा</w:t>
      </w:r>
      <w:r>
        <w:rPr>
          <w:lang w:val="ne_NP" w:bidi="ne_NP"/>
        </w:rPr>
        <w:t xml:space="preserve"> परेकी थिइन्। उनी जस्तो व्यक्तिलाई यति उच्च सम्मानका साथ स्वागत गरिनु अनौठो हुन्थ्यो। यहूदीहरूका लागि महिलाहरूलाई यस प्रकारले सम्बोधन गर्नु सामान्य थिएन। अभिवादनले उनलाई परमेश्वरको सेवा गर्न रोजिएको थियो भनेर देखाउँछ। परमेश्वरले उनलाई छोरा दिनुहुनेछ र उहाँको नाम </w:t>
      </w:r>
      <w:r>
        <w:rPr>
          <w:b/>
          <w:lang w:val="ne_NP" w:bidi="ne_NP"/>
        </w:rPr>
        <w:t>येशू</w:t>
      </w:r>
      <w:r>
        <w:rPr>
          <w:lang w:val="ne_NP" w:bidi="ne_NP"/>
        </w:rPr>
        <w:t xml:space="preserve"> हुनेछ भनेर गब्रिएलले उनलाई भन्छन्। येशूको अर्थ "यहोवाले बचाउनुहुन्छ" वा "परमेश्वरले बचाउनुहुन्छ" भन्ने हो। उहाँ यहूदीहरूले पर्खिरहेको प्रतिज्ञा गरिएको मुक्तिदाता हुनु हुन्थ्यो। उहाँलाई </w:t>
      </w:r>
      <w:r>
        <w:rPr>
          <w:b/>
          <w:lang w:val="ne_NP" w:bidi="ne_NP"/>
        </w:rPr>
        <w:t>सर्वोच्चका पुत्र</w:t>
      </w:r>
      <w:r>
        <w:rPr>
          <w:lang w:val="ne_NP" w:bidi="ne_NP"/>
        </w:rPr>
        <w:t xml:space="preserve"> भनिनेछ भनेर स्वर्गदूतले मरियमलाई भन्छन्। यो वाक्यांश "परमेश्वरको छोरा" वाक्यांशसँग मिल्दोजुल्दो छ। सर्वोच्च चाहीँ परमेश्वरको पुरानो नियमको नाम हो, किनभने उहाँ सबैभन्दा उच्च हुनुहुन्छ र स्वर्गमा हुनुहुन्छ। "सर्वोच्च परमेश्वरले उहाँलाई आफ्नो छोरा भन्नुहुनेछन्" भनेर अनुवाद गर्न सम्भवतः सजिलो हुन सक्छ।</w:t>
      </w:r>
    </w:p>
    <w:p>
      <w:pPr/>
      <w:r>
        <w:rPr>
          <w:lang w:val="ne_NP" w:bidi="ne_NP"/>
        </w:rPr>
      </w:r>
      <w:r>
        <w:rPr>
          <w:lang w:val="ne_NP" w:bidi="ne_NP"/>
        </w:rPr>
        <w:t xml:space="preserve"> परमेश्वरले उहाँलाई </w:t>
      </w:r>
      <w:r>
        <w:rPr>
          <w:b/>
          <w:lang w:val="ne_NP" w:bidi="ne_NP"/>
        </w:rPr>
        <w:t>उहाँको पिता दाऊदको सिंहासन</w:t>
      </w:r>
      <w:r>
        <w:rPr>
          <w:lang w:val="ne_NP" w:bidi="ne_NP"/>
        </w:rPr>
        <w:t xml:space="preserve"> दिनुहुनेछ भनेर गब्रिएलले भन्छन्। यस वाक्यांशले येशू राजा दाऊदको सन्तान भएकोले शाही मुक्तिदाता हुनुहुनेछ भनेर देखाउँछ। सिंहासनको धेरै अर्थहरू छन्। यसको अर्थ राजा दाऊदले जस्तै येशूले इस्राएलमा शासन गर्नुहुनेछ भन्ने मात्र होइन, यसको अर्थ अधिकार पनि हो। पिता दाऊदलाई पुर्खा दाऊदको रूपमा अनुवाद गर्न सकिन्छ।</w:t>
      </w:r>
    </w:p>
    <w:p>
      <w:pPr/>
      <w:r>
        <w:rPr>
          <w:lang w:val="ne_NP" w:bidi="ne_NP"/>
        </w:rPr>
      </w:r>
      <w:r>
        <w:rPr>
          <w:lang w:val="ne_NP" w:bidi="ne_NP"/>
        </w:rPr>
        <w:t xml:space="preserve">उनी कन्या भएकोले यो कसरी हुनेछ भनेर मरियमले सोध्छिन्। गब्रिएलले उनलाई </w:t>
      </w:r>
      <w:r>
        <w:rPr>
          <w:b/>
          <w:lang w:val="ne_NP" w:bidi="ne_NP"/>
        </w:rPr>
        <w:t>पवित्र आत्मा तिमीमाथि आउनुहुनेछ</w:t>
      </w:r>
      <w:r>
        <w:rPr>
          <w:lang w:val="ne_NP" w:bidi="ne_NP"/>
        </w:rPr>
        <w:t xml:space="preserve"> भनेर भन्छन्। यसले स्वामित्व वा यौन सम्बन्धको अर्थ नलागोस् भनेर यस वाक्यांशलाई सावधानीकासाथ प्रयोग गर्नुपर्छ। तपाईंको भाषामा जुनसुकै बाक्यांश प्रयोग गरिएको भएपनि बच्चाको गर्भाधारण मानव कार्यहरूले होइन, परमेश्वरको उपस्थितिको शक्तिले भएको थियो भनेर देखाउनुपर्छ। </w:t>
      </w:r>
      <w:r>
        <w:rPr>
          <w:b/>
          <w:lang w:val="ne_NP" w:bidi="ne_NP"/>
        </w:rPr>
        <w:t>पवित्र आत्मा</w:t>
      </w:r>
      <w:r>
        <w:rPr>
          <w:lang w:val="ne_NP" w:bidi="ne_NP"/>
        </w:rPr>
        <w:t xml:space="preserve"> वा परमेश्वरको शक्ति मरियममाथि बास गर्नेछ र उनीले परमेश्वरको छोरालाई गर्भधारण गर्नेछिन्। तपाईंले लूकाको अन्य भागहरूमा अनुवाद गरे झैं पवित्र आत्मालाई अनुवाद गर्नेकुरामा निश्चित हुनुहोस्। </w:t>
      </w:r>
    </w:p>
    <w:p>
      <w:pPr/>
      <w:r>
        <w:rPr>
          <w:lang w:val="ne_NP" w:bidi="ne_NP"/>
        </w:rPr>
      </w:r>
      <w:r>
        <w:rPr>
          <w:lang w:val="ne_NP" w:bidi="ne_NP"/>
        </w:rPr>
        <w:t xml:space="preserve">जब गब्रिएलले बच्चा </w:t>
      </w:r>
      <w:r>
        <w:rPr>
          <w:b/>
          <w:lang w:val="ne_NP" w:bidi="ne_NP"/>
        </w:rPr>
        <w:t>पवित्र</w:t>
      </w:r>
      <w:r>
        <w:rPr>
          <w:lang w:val="ne_NP" w:bidi="ne_NP"/>
        </w:rPr>
        <w:t xml:space="preserve"> हुनेछ भनेर भन्छन्, तब यो शब्दले परमेश्वरको लागि विशेष उद्देश्यको लागि अलग गरिएको कुरालाई जनाउँछ। जब पवित्रले परमेश्वरलाई जनाउँछ, तब यसले उहाँ आफ्नो सृजना भन्दा फरक हुनुहुन्छ र नैतिक रूपमा सिद्ध हुनुहुन्छ भन्ने संकेत गर्छ। यसले उहाँको महिमा र शक्तिलाई जनाउँछ।</w:t>
      </w:r>
    </w:p>
    <w:p>
      <w:pPr/>
      <w:r>
        <w:rPr>
          <w:lang w:val="ne_NP" w:bidi="ne_NP"/>
        </w:rPr>
      </w:r>
      <w:r>
        <w:rPr>
          <w:lang w:val="ne_NP" w:bidi="ne_NP"/>
        </w:rPr>
        <w:t>यदि तपाईंको श्रोताहरूले पवित्र शब्दको पूर्ण परिभाषा बुझेनन् भने तपाईंले आफ्नो अनुवादमा छोटो वर्णन समावेश गर्न सक्नुहुन्छ।</w:t>
      </w:r>
    </w:p>
    <w:p>
      <w:pPr/>
      <w:r>
        <w:rPr>
          <w:lang w:val="ne_NP" w:bidi="ne_NP"/>
        </w:rPr>
      </w:r>
      <w:r>
        <w:rPr>
          <w:lang w:val="ne_NP" w:bidi="ne_NP"/>
        </w:rPr>
        <w:t xml:space="preserve">येशू पवित्र मात्र हुनुहुन्न, तर उहाँलाई </w:t>
      </w:r>
      <w:r>
        <w:rPr>
          <w:b/>
          <w:lang w:val="ne_NP" w:bidi="ne_NP"/>
        </w:rPr>
        <w:t>परमेश्वरको छोरा</w:t>
      </w:r>
      <w:r>
        <w:rPr>
          <w:lang w:val="ne_NP" w:bidi="ne_NP"/>
        </w:rPr>
        <w:t xml:space="preserve"> भनिनेछ। यस वाक्यांशले परमेश्वरसँगको येशूको विशेष सम्बन्धलाई देखाउँछ। उहाँ छोरा हुनुहुन्छ र परमेश्वर उहाँको पिता हुनुहुन्छ। येशू परमेश्वर र स्त्रीको शारीरिक मिलनको परिणाम होइन भन्ने कुरा स्पष्ट पार्नुपर्छ।</w:t>
      </w:r>
    </w:p>
    <w:p>
      <w:pPr/>
      <w:r>
        <w:rPr>
          <w:lang w:val="ne_NP" w:bidi="ne_NP"/>
        </w:rPr>
      </w:r>
      <w:r>
        <w:rPr>
          <w:lang w:val="ne_NP" w:bidi="ne_NP"/>
        </w:rPr>
        <w:t xml:space="preserve">गब्रिएलले मरियमलाई सन्तान जन्माउन असमर्थ उनकी आफन्त एलीशिबा अहिले छ महिनाको गर्भवती भएकी छिन् भन्ने कुराको सुभसमाचार सुनाउँछन्। परमेश्वरको लागि कुनै पनि कुरा असम्भव छैन, भनेर उनले जोड दिन्छन्। मरियमले आफूलाई दिएको परमेश्वरको सन्देशलाई नम्रताका साथ स्वीकार गर्छिन् र आफूलाई </w:t>
      </w:r>
      <w:r>
        <w:rPr>
          <w:b/>
          <w:lang w:val="ne_NP" w:bidi="ne_NP"/>
        </w:rPr>
        <w:t>प्रभुको सेविका</w:t>
      </w:r>
      <w:r>
        <w:rPr>
          <w:lang w:val="ne_NP" w:bidi="ne_NP"/>
        </w:rPr>
        <w:t xml:space="preserve"> भन्छिन्। यसको अर्थ उनी परमेश्वरको सेवा गर्न तयार र इच्छुक छिन्। यसलाई बाध्यकारी सेवाको रूपमा हेरिर्दैन, भन्ने कुरा निश्चित गर्नुहोस्। त्यसपछि स्वर्गदूत त्याँहाबाट जान्छन्।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1:39–56</w:t>
      </w:r>
      <w:r>
        <w:rPr>
          <w:lang w:val="ne_NP" w:bidi="ne_NP"/>
        </w:rPr>
      </w:r>
    </w:p>
    <w:p>
      <w:pPr>
        <w:pStyle w:val="Heading3"/>
      </w:pPr>
      <w:r>
        <w:rPr>
          <w:lang w:val="ne_NP" w:bidi="ne_NP"/>
        </w:rPr>
        <w:t>Step 1</w:t>
      </w:r>
    </w:p>
    <w:p>
      <w:pPr/>
      <w:r>
        <w:rPr>
          <w:lang w:val="ne_NP" w:bidi="ne_NP"/>
        </w:rPr>
      </w:r>
      <w:r>
        <w:rPr>
          <w:lang w:val="ne_NP" w:bidi="ne_NP"/>
        </w:rPr>
        <w:t>लूका १:३९–५६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 लूकाले येशूको जीवनको विवरणलाई घटनाक्रम अनुसार जारी राख्छन्। नासरतमा बस्ने मरियमले परमेश्वरको दूत गब्रिएलबाट सुन्नासाथै कथा सुरु हुन्छ। मरियम आफ्नो वृद्ध आफन्त एलीशिबालाई भेट्न हतारमा थिइन्, किनभने गब्रिएलले उनलाई तिनी अब बाँझी होइन, गर्भवती छिन् भनेर भनेका थिए। मरियम आफ्नो यात्राको लागि तयारी गर्छिन् र केही दिनपछि एलीशिबालाई भेट्न जान्छिन्। नासरतबाट यहूदियाको पहाडी देशसम्मको यात्रा १००–१५० किलोमिटर वा ७०–१०० माईलको बीचमा थियो। उनी हिंडिरहेकी थिइन् वा गधामा चढिरहेकी थिइन् भन्ने आधारमा यो उनलाई तीनदेखि पाँच दिन लाग्न सक्थ्यो।</w:t>
      </w:r>
    </w:p>
    <w:p>
      <w:pPr/>
      <w:r>
        <w:rPr>
          <w:lang w:val="ne_NP" w:bidi="ne_NP"/>
        </w:rPr>
      </w:r>
      <w:r>
        <w:rPr>
          <w:lang w:val="ne_NP" w:bidi="ne_NP"/>
        </w:rPr>
        <w:t xml:space="preserve"> मरियमले कति टाढासम्म यात्रा गर्नु परेको थियो भनेर अझ राम्रोसँग बुझ्नकालागी तपाईंको अनुवाद टोलीलाई नासरतबाट यहूदियासम्म जाने मार्गको विवरण दिने नक्सा देखाउनुहोस्।</w:t>
      </w:r>
    </w:p>
    <w:p>
      <w:pPr/>
      <w:r>
        <w:rPr>
          <w:lang w:val="ne_NP" w:bidi="ne_NP"/>
        </w:rPr>
      </w:r>
      <w:r>
        <w:rPr>
          <w:lang w:val="ne_NP" w:bidi="ne_NP"/>
        </w:rPr>
        <w:t xml:space="preserve"> एलीशिबा र जकरिया बसोबास गर्ने यहूदियाको पहाडी देशको शहरमा मरियम आइपुग्छिन्। उनी घरमा प्रवेश गर्छिन् र एलीशिबालाई अभिवादन गर्छिन्। यहूदी संस्कृतिमा सधैं जवान व्यक्तिले पहिले वृद्ध व्यक्तिलाई अभिवादन गर्थे। एलीशिबा पूजाहारीहरूको परिवारकी थिइन्। उनी उमेरले जेठी र सामाजिक हैसियतले उच्च थिइन्। मरियमको आवाज सुन्नासाथ एलिशिबाको बच्चा उनको गर्भभित्रै जोरले चल्यो। त्यसपछि एलीशिबा पवित्र आत्माले भरिएकी छिन् र उनले मरियमसँग बोल्न विशेष अन्तरदृष्टि प्राप्त गर्छिन्। यो कुरा यस प्रकारले व्यक्त गरिएको छ कि एलीशिबाले यी कुराहरू आफैमा थाहा नभएर पवित्र आत्माको निर्देशनबाट मात्र थाहा पाएकी थिइन्।</w:t>
      </w:r>
    </w:p>
    <w:p>
      <w:pPr/>
      <w:r>
        <w:rPr>
          <w:lang w:val="ne_NP" w:bidi="ne_NP"/>
        </w:rPr>
      </w:r>
      <w:r>
        <w:rPr>
          <w:lang w:val="ne_NP" w:bidi="ne_NP"/>
        </w:rPr>
        <w:t>यदि तपाईंको संस्कृतिमा गर्भको बारेमा कुरा गर्नु संवेदनशील छ भने, तपाईंले यसलाई "उनी भित्रको बच्चा" भनेर पनि अनुवाद गर्न सक्नुहुन्छ।</w:t>
      </w:r>
    </w:p>
    <w:p>
      <w:pPr/>
      <w:r>
        <w:rPr>
          <w:lang w:val="ne_NP" w:bidi="ne_NP"/>
        </w:rPr>
      </w:r>
      <w:r>
        <w:rPr>
          <w:lang w:val="ne_NP" w:bidi="ne_NP"/>
        </w:rPr>
        <w:t>ठूलो स्वरमा उनले उत्साहित भएर मरियमलाई अरू महिला भन्दा बढी आशीष दिएको र परमेश्वरले उनको बच्चालाई विशेष कृपा देखाउनु भएको छ भनेर बताउँछिन्। पवित्र आत्माले एलीशिबालाई मरियमको बच्चा तिनिहरूले प्रतिक्षा गरिरहेको प्रतिज्ञा गरिएको मुक्तिदाता हो भनेर प्रकट गर्छ। फेरि, यो एलीशिबालाई आफै थाहा हुने कुरा होइन। किन प्रतिज्ञा गरिएको मुक्तिदाताको आमा उनलाई भेट्न आएर यति सम्मानित गरिन भनेर एलीशिबा अचम्ममा परेर र विनम्र भएर सोधिन। मरियमको आवाज सुनेपछि उनको बच्चाले खुसीले भित्र जोडले हलचल गर्यो भनेर एलीशिबाले मरियमलाई भन्छिन्। मरियमले विश्वास गरेकोले उनीले आशीष पाइन् भनेर एलीशिबाले भन्छिन्। गब्रिएलले मरियमलाई भनेको कुरा मरियमले कसरी विश्वास गरिन् र स्वीकार गरिन् भन्ने बारेमा एलीशिबाले कुरा गर्छिन्।</w:t>
      </w:r>
    </w:p>
    <w:p>
      <w:pPr/>
      <w:r>
        <w:rPr>
          <w:lang w:val="ne_NP" w:bidi="ne_NP"/>
        </w:rPr>
      </w:r>
      <w:r>
        <w:rPr>
          <w:lang w:val="ne_NP" w:bidi="ne_NP"/>
        </w:rPr>
        <w:t>त्यसपछि मरियमले एलीशिबालाई जवाफ दिदै परमेश्वरले उनीमाथि र उहाँका मानिस इस्राएलमाथि देखाएको दयाको लागि प्रशंसा गरिन्।</w:t>
      </w:r>
    </w:p>
    <w:p>
      <w:pPr/>
      <w:r>
        <w:rPr>
          <w:lang w:val="ne_NP" w:bidi="ne_NP"/>
        </w:rPr>
      </w:r>
      <w:r>
        <w:rPr>
          <w:lang w:val="ne_NP" w:bidi="ne_NP"/>
        </w:rPr>
        <w:t>तिनीहरूसँग गीतहरू वा कविता जस्ता कलात्मक अभिव्यक्ति छ कि छैन भनेर तपाईंको टोलीलाई सोध्नुहोस्। गीत र कविताको बीचमा के फरक छ? यि प्रत्येकमा कस्तो प्रकारको भाषा प्रयोग गरिन्छ? के उनीहरू वास्तविक घटनाहरूको लागि गीत गाउने वा कविता सुनाउने गर्छन् कि काल्पनिक घटनाहरूको लागि मात्र हो? के यो गीतलाई कविताको रुपमा व्यक्तगर्नु उपयुक्त हुन्छ?</w:t>
      </w:r>
    </w:p>
    <w:p>
      <w:pPr/>
      <w:r>
        <w:rPr>
          <w:lang w:val="ne_NP" w:bidi="ne_NP"/>
        </w:rPr>
      </w:r>
      <w:r>
        <w:rPr>
          <w:lang w:val="ne_NP" w:bidi="ne_NP"/>
        </w:rPr>
        <w:t>मरियम भन्छिन्, उनको आत्मा मुक्तिदाता परमेश्वरमा हर्षित छ। उनी उहाँको प्रशंसा गर्छिन् किनभने परमेश्वरले उनलाई प्रतिज्ञा गरिएको मुक्तिदाताको आमाको रूपमा रोजेर उनीप्रति दयालु व्यवहार गर्नुभएको छ, यद्यपि उनी निम्न स्तरकी थिइन्। यस कुरालाई ध्यान दिनु महत्त्वपूर्ण हुन्छ कि निम्न वा नम्र स्थितिको अर्थ उनले आफू महत्त्वपूर्ण छैन भनेर स्वीकार गरिन्। उनी गरीब, जवान केटी मात्र थिइन्। परमेश्वरको उनीप्रतिको दयाले गर्दा भावी पुस्ताहरूले उनलाई धन्यका भनेर पुकारिरहनेछन्, यो उनले व्यक्तिगत रूपमा गरेको कुनै कुराले होइन भन्ने कुरा अनुवाद गर्न सुनिश्चित गर्नुहोस्। उहाँसँग डराउने मानिसहरूमाथि परमेश्वरले दया गर्नुहुन्छ भनेर मरियमले भन्छिन्। यसको अर्थ मानिसहरू उहाँसँग डराउँछन् भन्ने होइन। यसको अर्थ तिनीहरूले परमेश्वरलाई अत्यन्तै आदर गर्छन् र उहाँको आज्ञा पालन गर्छन् भन्ने हो। मानिसहरुले परमेश्वरलाई सम्मान गर्दा परमेश्वरले सबैमाथि र उनीहरूका सन्तानहरूमाथि दया गर्नुहुन्छ भनेर मरियमले भन्छिन्। मरियमले विगतको लागि मात्र परमेश्वरको प्रशंसा गर्दिनन्, तर उहाँले आफ्नो नजन्मिएको बच्चा, प्रतिज्ञा गरिएको मुक्तिदाता मार्फत भविष्यमा गर्नुहुने कामको लागि पनि प्रशंसा गर्छिन्।</w:t>
      </w:r>
    </w:p>
    <w:p>
      <w:pPr/>
      <w:r>
        <w:rPr>
          <w:lang w:val="ne_NP" w:bidi="ne_NP"/>
        </w:rPr>
      </w:r>
      <w:r>
        <w:rPr>
          <w:lang w:val="ne_NP" w:bidi="ne_NP"/>
        </w:rPr>
        <w:t>मरियमले तिनीहरूको पुर्खाको बारेमा उल्लेख गर्नु महत्त्वपूर्ण छ। परमेश्वरका मानिसहरूको नाम याकूबको नामबाट राखिएको थियो, जसलाई इस्राएल पनि भनिन्थ्यो। अब्राहाम उहाँको पुर्खा थिए। परमेश्वरले आफ्ना मानिसहरूलाई सधैं मद्दत गर्ने प्रतिज्ञा गर्नुभयो। उहाँले प्रतिज्ञा गरिएको मुक्तिदातालाई पठाएर तिनीहरूप्रति दया देखाउनु भयो भनेर मरियमले भनिरहेकी छिन्।</w:t>
      </w:r>
    </w:p>
    <w:p>
      <w:pPr/>
      <w:r>
        <w:rPr>
          <w:lang w:val="ne_NP" w:bidi="ne_NP"/>
        </w:rPr>
      </w:r>
      <w:r>
        <w:rPr>
          <w:lang w:val="ne_NP" w:bidi="ne_NP"/>
        </w:rPr>
        <w:t>तपाईंको संस्कृतिक दृष्टिकोणले मरियम वा परमेश्वरको आमालाई कसरी हेर्छ? यस कथाले हामीलाई परमेश्वरले मरियमलाई आशीष दिनुभयो भनेर बताउँछ। परमेश्वरले उनलाई कृपा र दया देखाउनुभयो। तपाईंको संस्कृतिमा यस्ता खाले अन्य कथाहरू कसरी सुनाउनुहुन्छ?</w:t>
      </w:r>
    </w:p>
    <w:p>
      <w:pPr/>
      <w:r>
        <w:rPr>
          <w:lang w:val="ne_NP" w:bidi="ne_NP"/>
        </w:rPr>
      </w:r>
      <w:r>
        <w:rPr>
          <w:lang w:val="ne_NP" w:bidi="ne_NP"/>
        </w:rPr>
        <w:t>मरियमले नासरत फर्किनु अघि एलीशिबासँग तीन महिना बिताइन्। किनभने मरियमको भेटमा एलीशिबा छ महिनाको गर्भवती थिइन्, त्यसैले एलीशिबाको बच्चा नजन्मेसम्म उनी त्यहीँ बसिरहेकी थिइन् भन्ने सम्भावना छ।</w:t>
      </w:r>
    </w:p>
    <w:p>
      <w:pPr/>
      <w:r>
        <w:rPr>
          <w:lang w:val="ne_NP" w:bidi="ne_NP"/>
        </w:rPr>
      </w:r>
      <w:r>
        <w:rPr>
          <w:lang w:val="ne_NP" w:bidi="ne_NP"/>
        </w:rPr>
        <w:t xml:space="preserve"> एलीशिबा र मरियमले परमेश्वरले आफ्नो प्रतिज्ञाहरू पूरा गरिरहनु भएको र इस्राएलका प्रार्थनाहरूको जवाफ दिइरहनु भएको कुरा उनीहरू दुबैको आश्चर्यपूर्ण गर्भधारणबाट बुझेका थिए भन्ने कुरा यस खण्डले देखाउँछ।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मरियम जकरियाको घरमा छिर्छिन् र एलीशिबालाई अभिवादन गर्छिन्।</w:t>
      </w:r>
    </w:p>
    <w:p>
      <w:pPr/>
      <w:r>
        <w:rPr>
          <w:lang w:val="ne_NP" w:bidi="ne_NP"/>
        </w:rPr>
      </w:r>
      <w:r>
        <w:rPr>
          <w:b/>
          <w:lang w:val="ne_NP" w:bidi="ne_NP"/>
        </w:rPr>
        <w:t>दोस्रो दृश्य:</w:t>
      </w:r>
      <w:r>
        <w:rPr>
          <w:lang w:val="ne_NP" w:bidi="ne_NP"/>
        </w:rPr>
        <w:t xml:space="preserve"> एलीशिबाको बच्चा मरियमको आवाज सुनेर जोडसँग चल्छ। पवित्र आत्माले भरिएर एलिशिबाले मरियमलाई आशीष दिइन्, र के भयो भनेर व्याख्या गरिन्।</w:t>
      </w:r>
    </w:p>
    <w:p>
      <w:pPr/>
      <w:r>
        <w:rPr>
          <w:lang w:val="ne_NP" w:bidi="ne_NP"/>
        </w:rPr>
      </w:r>
      <w:r>
        <w:rPr>
          <w:b/>
          <w:lang w:val="ne_NP" w:bidi="ne_NP"/>
        </w:rPr>
        <w:t>तेस्रो दृश्य:</w:t>
      </w:r>
      <w:r>
        <w:rPr>
          <w:lang w:val="ne_NP" w:bidi="ne_NP"/>
        </w:rPr>
        <w:t xml:space="preserve"> मरियमले परमेश्वरले उनको लागि गर्नुभएको कामको प्रशंसा गर्छिन्। त्यसपछि मरियमले परमेश्वरले आफ्ना मानिस, इस्राएलको लागि गर्नुभएको काम सम्झिन्छिन्।</w:t>
      </w:r>
    </w:p>
    <w:p>
      <w:pPr/>
      <w:r>
        <w:rPr>
          <w:lang w:val="ne_NP" w:bidi="ne_NP"/>
        </w:rPr>
      </w:r>
      <w:r>
        <w:rPr>
          <w:b/>
          <w:lang w:val="ne_NP" w:bidi="ne_NP"/>
        </w:rPr>
        <w:t>चौथो दृश्य:</w:t>
      </w:r>
      <w:r>
        <w:rPr>
          <w:lang w:val="ne_NP" w:bidi="ne_NP"/>
        </w:rPr>
        <w:t xml:space="preserve"> मरियम तीन महिना एलीजाबेथसँग बसिन् र त्यसपछि उनी घर फर्किन्।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एलीशिबा</w:t>
      </w:r>
    </w:p>
    <w:p>
      <w:pPr>
        <w:pStyle w:val="ListBullet"/>
        <w:spacing w:line="240" w:lineRule="auto"/>
        <w:ind w:left="720"/>
      </w:pPr>
      <w:r>
        <w:rPr>
          <w:lang w:val="ne_NP" w:bidi="ne_NP"/>
        </w:rPr>
      </w:r>
      <w:r>
        <w:rPr>
          <w:lang w:val="ne_NP" w:bidi="ne_NP"/>
        </w:rPr>
        <w:t>एलीशिबाको बच्चा</w:t>
      </w:r>
    </w:p>
    <w:p>
      <w:pPr>
        <w:pStyle w:val="ListBullet"/>
        <w:spacing w:line="240" w:lineRule="auto"/>
        <w:ind w:left="720"/>
      </w:pPr>
      <w:r>
        <w:rPr>
          <w:lang w:val="ne_NP" w:bidi="ne_NP"/>
        </w:rPr>
      </w:r>
      <w:r>
        <w:rPr>
          <w:lang w:val="ne_NP" w:bidi="ne_NP"/>
        </w:rPr>
        <w:t>मरियम</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मरियम एलीशिबालाई भेट्न जान्छिन्।</w:t>
      </w:r>
    </w:p>
    <w:p>
      <w:pPr/>
      <w:r>
        <w:rPr>
          <w:lang w:val="ne_NP" w:bidi="ne_NP"/>
        </w:rPr>
      </w:r>
      <w:r>
        <w:rPr>
          <w:lang w:val="ne_NP" w:bidi="ne_NP"/>
        </w:rPr>
        <w:t>एलीशिबाको गर्भवतीको बारेमा स्वर्गदूतले बताएको केही दिनपछि मरियम त्याहाँबाट निस्किन्छिन् भनेर सम्झनु महत्त्वपूर्ण छ। यस यात्रामा उनलाई तीन देखि पाँच दिन लाग्थ्यो।</w:t>
      </w:r>
    </w:p>
    <w:p>
      <w:pPr/>
      <w:r>
        <w:rPr>
          <w:lang w:val="ne_NP" w:bidi="ne_NP"/>
        </w:rPr>
      </w:r>
      <w:r>
        <w:rPr>
          <w:lang w:val="ne_NP" w:bidi="ne_NP"/>
        </w:rPr>
        <w:t>जब मरियम एलीशिबाको घरमा आइपुग्छिन्, उनले परम्परा अनुसार पहिले एलीशिबालाई अभिवादन गर्छिन्। त्यसपछि एलीशिबा भित्र रहेको बच्चा उनीसँग उफ्रिन्छ।</w:t>
      </w:r>
    </w:p>
    <w:p>
      <w:pPr/>
      <w:r>
        <w:rPr>
          <w:lang w:val="ne_NP" w:bidi="ne_NP"/>
        </w:rPr>
      </w:r>
      <w:r>
        <w:rPr>
          <w:lang w:val="ne_NP" w:bidi="ne_NP"/>
        </w:rPr>
        <w:t>एलीशिबाको भित्र बच्चाको जोडले चल्ने गति उनको भित्रको सामान्य बच्चाको गतिभन्दा धेरै फरक थियो।</w:t>
      </w:r>
    </w:p>
    <w:p>
      <w:pPr/>
      <w:r>
        <w:rPr>
          <w:lang w:val="ne_NP" w:bidi="ne_NP"/>
        </w:rPr>
      </w:r>
      <w:r>
        <w:rPr>
          <w:lang w:val="ne_NP" w:bidi="ne_NP"/>
        </w:rPr>
        <w:t>यस पछि, एलीशिबाले मरियमलाई सबै महिलाहरू भन्दा बढी आशीषीत छौ भनेर भन्छिन्, र एलीशिबाले मरियमलाई प्रभुको आमा भएकोले भेट्न पाउँदा आफूले सम्मानित महसुस गरेको बताउँछिन्।</w:t>
      </w:r>
    </w:p>
    <w:p>
      <w:pPr/>
      <w:r>
        <w:rPr>
          <w:lang w:val="ne_NP" w:bidi="ne_NP"/>
        </w:rPr>
      </w:r>
      <w:r>
        <w:rPr>
          <w:lang w:val="ne_NP" w:bidi="ne_NP"/>
        </w:rPr>
        <w:t>एलीशिबाले भनेका सबै कुरा पवित्र आत्माले भरिएको परिणाम हो। मरियमको बच्चाको बारेमा र मरियमले प्रभुको वचनहरूमा विश्वास गरेकी छन् भन्ने कुरा उनलाई थाहा हुने अर्को कुनै तरिका थिएन।</w:t>
      </w:r>
    </w:p>
    <w:p>
      <w:pPr/>
      <w:r>
        <w:rPr>
          <w:lang w:val="ne_NP" w:bidi="ne_NP"/>
        </w:rPr>
      </w:r>
      <w:r>
        <w:rPr>
          <w:lang w:val="ne_NP" w:bidi="ne_NP"/>
        </w:rPr>
        <w:t>परमेश्वरले उनी मार्फत गर्नुभएको कामको लागि मरियमले प्रभुलाई गीतमार्फत जवाफ दिन्छिन्।</w:t>
      </w:r>
    </w:p>
    <w:p>
      <w:pPr/>
      <w:r>
        <w:rPr>
          <w:lang w:val="ne_NP" w:bidi="ne_NP"/>
        </w:rPr>
      </w:r>
      <w:r>
        <w:rPr>
          <w:lang w:val="ne_NP" w:bidi="ne_NP"/>
        </w:rPr>
        <w:t>मरियमको प्रतिक्रियाले पहिलो पटक उनको जीवनमा परमेश्वर हुनुहुन्छ भन्ने कुराको पहिलो-पहिचान हो। मरियमले समाजमा उनको स्थान धेरै निम्न भएको तर परमेश्वरले उनलाई कसरी दया देखाउनु भएको छ भनेर पनि स्पष्ट गर्छिन्। त्यसपछि उनले परमेश्वरले आफ्नो कृपामा इतिहासभरी आफ्ना जनहरूप्रति कसरी व्यवहार गरिरहनु भएको छ भनेर बुझ्छिन्।</w:t>
      </w:r>
    </w:p>
    <w:p>
      <w:pPr/>
      <w:r>
        <w:rPr>
          <w:lang w:val="ne_NP" w:bidi="ne_NP"/>
        </w:rPr>
      </w:r>
      <w:r>
        <w:rPr>
          <w:lang w:val="ne_NP" w:bidi="ne_NP"/>
        </w:rPr>
        <w:t>त्यसपछि मरियम आफ्नो घरमा फर्किन्छिन्।</w:t>
      </w:r>
    </w:p>
    <w:p>
      <w:pPr/>
      <w:r>
        <w:rPr>
          <w:lang w:val="ne_NP" w:bidi="ne_NP"/>
        </w:rPr>
      </w:r>
      <w:r>
        <w:rPr>
          <w:lang w:val="ne_NP" w:bidi="ne_NP"/>
        </w:rPr>
        <w:t>उनी यूसुफको घर जाँदै छैन भनेर देखाउनु महत्त्वपूर्ण हुन्छ, किनभने उनी अझै मगनी मात्र भएकी छिन् र विवाह भएको 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एलीशिबा</w:t>
      </w:r>
    </w:p>
    <w:p>
      <w:pPr>
        <w:pStyle w:val="ListBullet"/>
        <w:spacing w:line="240" w:lineRule="auto"/>
        <w:ind w:left="720"/>
      </w:pPr>
      <w:r>
        <w:rPr>
          <w:lang w:val="ne_NP" w:bidi="ne_NP"/>
        </w:rPr>
      </w:r>
      <w:r>
        <w:rPr>
          <w:lang w:val="ne_NP" w:bidi="ne_NP"/>
        </w:rPr>
        <w:t>एलीशिबाको बच्चा</w:t>
      </w:r>
    </w:p>
    <w:p>
      <w:pPr>
        <w:pStyle w:val="ListBullet"/>
        <w:spacing w:line="240" w:lineRule="auto"/>
        <w:ind w:left="720"/>
      </w:pPr>
      <w:r>
        <w:rPr>
          <w:lang w:val="ne_NP" w:bidi="ne_NP"/>
        </w:rPr>
      </w:r>
      <w:r>
        <w:rPr>
          <w:lang w:val="ne_NP" w:bidi="ne_NP"/>
        </w:rPr>
        <w:t>मरियम</w:t>
      </w:r>
    </w:p>
    <w:p>
      <w:pPr/>
      <w:r>
        <w:rPr>
          <w:lang w:val="ne_NP" w:bidi="ne_NP"/>
        </w:rPr>
      </w:r>
      <w:r>
        <w:rPr>
          <w:lang w:val="ne_NP" w:bidi="ne_NP"/>
        </w:rPr>
        <w:t>टोलीले कथालाई दुई पटक अभिनय गर्नु।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एलीशिबा छ महिनाको गर्भवती भएको अभिनय गर्नेकुराको सुनिश्चित गर्नुहोस्। मरियमले लामो दूरीको यात्रा गर्छिन् र एलीशिबाको घर पुग्न तीन देखि पाँच दिन लगाउँछिन्।</w:t>
      </w:r>
    </w:p>
    <w:p>
      <w:pPr/>
      <w:r>
        <w:rPr>
          <w:lang w:val="ne_NP" w:bidi="ne_NP"/>
        </w:rPr>
      </w:r>
      <w:r>
        <w:rPr>
          <w:lang w:val="ne_NP" w:bidi="ne_NP"/>
        </w:rPr>
        <w:t xml:space="preserve"> मरियम आएर एलीशिबालाई अभिवादन गर्दा उनको पेटमा भएको बच्चा असाधारण रूपमा जोडले चल्छ। एलीशिबाले मरियमसँग कुरा गर्दा पवित्र आत्माको प्रेरणाबाट हुन्छ।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मरियम आफ्नो घर छोडेर धेरै दिनसम्म हिंडेर एलीशिबाको घरमा पुग्छिन्।</w:t>
      </w:r>
    </w:p>
    <w:p>
      <w:pPr/>
      <w:r>
        <w:rPr>
          <w:lang w:val="ne_NP" w:bidi="ne_NP"/>
        </w:rPr>
      </w:r>
      <w:r>
        <w:rPr>
          <w:lang w:val="ne_NP" w:bidi="ne_NP"/>
        </w:rPr>
        <w:t>अभिनय रोक्नुहोस्: मरियमको भूमिका निभाउने नायिकालाई सोध्नुहोस्, "तपाईंलाई कस्तो महसुस भइरहेको छ?" "म उत्सुक छु," "म पर्खिरहेको छु," "म मेरो दिदिलाई हेर्न उत्सुक छु," "म उत्साहित छु," "म स्वर्गदूतले भनेको सबै कुरा सम्झिरहेको छु।" भन्ने कुरा सुन्नुहोस्। कार्य पुन: सुरु गर्नुहोस्।</w:t>
      </w:r>
    </w:p>
    <w:p>
      <w:pPr/>
      <w:r>
        <w:rPr>
          <w:lang w:val="ne_NP" w:bidi="ne_NP"/>
        </w:rPr>
      </w:r>
      <w:r>
        <w:rPr>
          <w:lang w:val="ne_NP" w:bidi="ne_NP"/>
        </w:rPr>
        <w:t>मरियम आइपुग्छिन् र उनकी दिदि एलीशिबालाई अभिवादन गर्छिन्। एलीशिबाले मरियमको अभिवादन गर्दा उनी भित्र रहेको बच्चाको हलचलको महसुस गर्छिन्। यो एउटा चाल थियो, जुन उनले आशा गरेकी थिइन्।</w:t>
      </w:r>
    </w:p>
    <w:p>
      <w:pPr/>
      <w:r>
        <w:rPr>
          <w:lang w:val="ne_NP" w:bidi="ne_NP"/>
        </w:rPr>
      </w:r>
      <w:r>
        <w:rPr>
          <w:lang w:val="ne_NP" w:bidi="ne_NP"/>
        </w:rPr>
        <w:t>अभिनय रोक्नुहोस्: एलीशिबाको अभिनय गर्ने अभिनेत्रीलाई सोध्नुहोस्, "तपाईंलाई कस्तो महसुस भइरहेको छ?" सुन्नुहोस्: "म उत्साहित छु," "मैले पहिले यस्तो महसुस गरेको थिइन," "मलाई लाग्छ परमेश्वरले मलाई केही भन्न अगुवाई गरिरहनुभएको छ।" कार्य पुन: सुरु गर्नुहोस्।</w:t>
      </w:r>
    </w:p>
    <w:p>
      <w:pPr/>
      <w:r>
        <w:rPr>
          <w:lang w:val="ne_NP" w:bidi="ne_NP"/>
        </w:rPr>
      </w:r>
      <w:r>
        <w:rPr>
          <w:lang w:val="ne_NP" w:bidi="ne_NP"/>
        </w:rPr>
        <w:t>एलीशिबाले प्रश्न सोध्छिन्, "मेरो प्रभुको आमाले मलाई भेट्न आएर किन म यति सम्मानित भइरहेको छु?" मरियमले प्रभुको आज्ञा पालन गरिन र सबै महिलाहरू भन्दा बढि आशीषित भइन भनेर एलीशिबाले भन्छिन्।</w:t>
      </w:r>
    </w:p>
    <w:p>
      <w:pPr/>
      <w:r>
        <w:rPr>
          <w:lang w:val="ne_NP" w:bidi="ne_NP"/>
        </w:rPr>
      </w:r>
      <w:r>
        <w:rPr>
          <w:lang w:val="ne_NP" w:bidi="ne_NP"/>
        </w:rPr>
        <w:t>अभिनय रोक्नुहोस्: एलीशिबाको अभिनय गर्ने अभिनेत्रीलाई सोध्नुहोस्, "तपाईंलाई कस्तो महसुस भइरहेको छ?" सुन्नुहोस्: "म विश्वस्त छु," "म निश्चित महसुस गर्छु," "म सुरक्षित महसुस गर्छु," "म यो सपना होइन भन्ने महसुस गर्छु।" मरियमको भूमिका निभाउने अभिनेत्रीलाई सोध्नुहोस्, "तपाईंलाई कस्तो महसुस भइरहेको छ?" "नम्र छु," "अचम्ममा परेको छु," "परमेश्वरले मलाई बोलाउनु भएको कुरा गर्न म चाहन्छु।" भन्नेकुरा सुन्नुहोस्। कार्य पुन: सुरु गर्नुहोस्।</w:t>
      </w:r>
    </w:p>
    <w:p>
      <w:pPr/>
      <w:r>
        <w:rPr>
          <w:lang w:val="ne_NP" w:bidi="ne_NP"/>
        </w:rPr>
      </w:r>
      <w:r>
        <w:rPr>
          <w:lang w:val="ne_NP" w:bidi="ne_NP"/>
        </w:rPr>
        <w:t>त्यसको जवाफ मरियमले प्रशंसाको गीत गाएर दिइन्।</w:t>
      </w:r>
    </w:p>
    <w:p>
      <w:pPr/>
      <w:r>
        <w:rPr>
          <w:lang w:val="ne_NP" w:bidi="ne_NP"/>
        </w:rPr>
      </w:r>
      <w:r>
        <w:rPr>
          <w:lang w:val="ne_NP" w:bidi="ne_NP"/>
        </w:rPr>
        <w:t>अभिनय रोक्नुहोस्: एलीशिबाको अभिनय गर्ने अभिनेत्रीलाई सोध्नुहोस्, "तपाईंलाई कस्तो महसुस भइरहेको छ?" "अन्तमा यो भइरहेको छ भनेर म उत्साहित छु," "म विशेष अवसर प्राप्त गरेको महसुस गर्छु," "के हुन गइरहेको छ भन्नेकुरा जानेर म सम्मानित छु।" कार्य पुन: सुरु गर्नुहोस्।</w:t>
      </w:r>
    </w:p>
    <w:p>
      <w:pPr/>
      <w:r>
        <w:rPr>
          <w:lang w:val="ne_NP" w:bidi="ne_NP"/>
        </w:rPr>
      </w:r>
      <w:r>
        <w:rPr>
          <w:lang w:val="ne_NP" w:bidi="ne_NP"/>
        </w:rPr>
        <w:t>तीन महिनापछि मरियम घर फर्किन्छिन्।</w:t>
      </w:r>
    </w:p>
    <w:p>
      <w:pPr/>
      <w:r>
        <w:rPr>
          <w:lang w:val="ne_NP" w:bidi="ne_NP"/>
        </w:rPr>
      </w:r>
      <w:r>
        <w:rPr>
          <w:lang w:val="ne_NP" w:bidi="ne_NP"/>
        </w:rPr>
        <w:t>अभिनय रोक्नुहोस्: मरियमको भूमिका खेल्ने कलाकारलाई सोध्नुहोस्, "तपाईंलाई कस्तो महसुस भइरहेको छ?" "म योसेफको बारेमा चिन्तित छु," "एलीशिबाबाट पुष्टि भएकोमा म खुसी छु," "म येशूको भविष्यको बारेमा सोचिरहेको छु।" भन्ने कुरा सुन्नुहोस्।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गब्रिएलले मरियमलाई आफ्नो सन्देश दिएपछि, मरियम </w:t>
      </w:r>
      <w:r>
        <w:rPr>
          <w:b/>
          <w:lang w:val="ne_NP" w:bidi="ne_NP"/>
        </w:rPr>
        <w:t>नासरत</w:t>
      </w:r>
      <w:r>
        <w:rPr>
          <w:lang w:val="ne_NP" w:bidi="ne_NP"/>
        </w:rPr>
        <w:t xml:space="preserve"> छोडेर </w:t>
      </w:r>
      <w:r>
        <w:rPr>
          <w:b/>
          <w:lang w:val="ne_NP" w:bidi="ne_NP"/>
        </w:rPr>
        <w:t>यहूदियाको पहाडी क्षेत्र</w:t>
      </w:r>
      <w:r>
        <w:rPr>
          <w:lang w:val="ne_NP" w:bidi="ne_NP"/>
        </w:rPr>
        <w:t xml:space="preserve">मा आफ्नो नातेदार एलीशिबालाई भेट्न गइन्। </w:t>
      </w:r>
      <w:r>
        <w:rPr>
          <w:b/>
          <w:lang w:val="ne_NP" w:bidi="ne_NP"/>
        </w:rPr>
        <w:t>यहूदियाको</w:t>
      </w:r>
      <w:r>
        <w:rPr>
          <w:lang w:val="ne_NP" w:bidi="ne_NP"/>
        </w:rPr>
        <w:t xml:space="preserve"> क्षेत्र वा यहूदा, यहूदीहरू बसोबास गर्ने क्षेत्रहरू मध्ये एक थियो। जसरी हामिले पहिले सिक्यौं, यसलाई रोमीहरूले जिम्मा दिएका राजा हेरोदले शासन गरेका थिए। विशेष गरेर एलीशिबा यस क्षेत्रको पहाडी भागमा बसोबास गर्थिन्। नासरतबाट यहूदियाको यात्रामा मरियमलाई तीन देखि पाँच दिन लाग्थ्यो।</w:t>
      </w:r>
    </w:p>
    <w:p>
      <w:pPr/>
      <w:r>
        <w:rPr>
          <w:lang w:val="ne_NP" w:bidi="ne_NP"/>
        </w:rPr>
      </w:r>
      <w:r>
        <w:rPr>
          <w:lang w:val="ne_NP" w:bidi="ne_NP"/>
        </w:rPr>
        <w:t>अनुवादकहरूलाई यो क्षेत्र नक्सामा कहाँ छ भनेर देखाउनुहोस्।</w:t>
      </w:r>
    </w:p>
    <w:p>
      <w:pPr/>
      <w:r>
        <w:rPr>
          <w:lang w:val="ne_NP" w:bidi="ne_NP"/>
        </w:rPr>
      </w:r>
      <w:r>
        <w:rPr>
          <w:lang w:val="ne_NP" w:bidi="ne_NP"/>
        </w:rPr>
        <w:t xml:space="preserve">जब मरियम जकरियाको घरमा आइपुग्छिन्, उनी प्रवेश गर्छिन् र एलीशिबालाई अभिवादन गर्छिन्। उनको आवाज सुनेर एलीशिबा भित्रको बच्चाले दरो प्रकारले हलचल गर्छ र एलीशिबा </w:t>
      </w:r>
      <w:r>
        <w:rPr>
          <w:b/>
          <w:lang w:val="ne_NP" w:bidi="ne_NP"/>
        </w:rPr>
        <w:t>पवित्र आत्माले</w:t>
      </w:r>
      <w:r>
        <w:rPr>
          <w:lang w:val="ne_NP" w:bidi="ne_NP"/>
        </w:rPr>
        <w:t xml:space="preserve"> भरिन्छिन्। तपाईंले लूकाको अघिल्लो खण्डहरूमा </w:t>
      </w:r>
      <w:r>
        <w:rPr>
          <w:b/>
          <w:lang w:val="ne_NP" w:bidi="ne_NP"/>
        </w:rPr>
        <w:t>पवित्र आत्मा</w:t>
      </w:r>
      <w:r>
        <w:rPr>
          <w:lang w:val="ne_NP" w:bidi="ne_NP"/>
        </w:rPr>
        <w:t xml:space="preserve"> शब्दलाई अनुवाद गरेकै तरिकाले गर्ने कुरा निश्चित गर्नुहोस।</w:t>
      </w:r>
    </w:p>
    <w:p>
      <w:pPr/>
      <w:r>
        <w:rPr>
          <w:lang w:val="ne_NP" w:bidi="ne_NP"/>
        </w:rPr>
      </w:r>
      <w:r>
        <w:rPr>
          <w:lang w:val="ne_NP" w:bidi="ne_NP"/>
        </w:rPr>
        <w:t xml:space="preserve"> एलीशिबाले प्रश्न सोध्छिन्, </w:t>
      </w:r>
      <w:r>
        <w:rPr>
          <w:b/>
          <w:lang w:val="ne_NP" w:bidi="ne_NP"/>
        </w:rPr>
        <w:t>मेरो प्रभुको आमाले मलाई भेट्न आएर किन म यति सम्मानित भएको छु</w:t>
      </w:r>
      <w:r>
        <w:rPr>
          <w:lang w:val="ne_NP" w:bidi="ne_NP"/>
        </w:rPr>
        <w:t>? एलीशिबाले मरियमले यस प्रश्नको जवाफ दिनेछिन् भन्ने आशा गर्दिनन्। यो एलीशिबाको आफ्नो भावना व्यक्त गर्ने तरिका हो, जसमा उनले मरियमले आफूलाई भेट्न आएकोमा सम्मानित र आशीष भएको महसुस गरेको बताउँछिन्।</w:t>
      </w:r>
    </w:p>
    <w:p>
      <w:pPr/>
      <w:r>
        <w:rPr>
          <w:lang w:val="ne_NP" w:bidi="ne_NP"/>
        </w:rPr>
      </w:r>
      <w:r>
        <w:rPr>
          <w:lang w:val="ne_NP" w:bidi="ne_NP"/>
        </w:rPr>
        <w:t xml:space="preserve">एलीशिबाले मरियमलाई अरू सबै स्त्रीहरू भन्दा धन्य र </w:t>
      </w:r>
      <w:r>
        <w:rPr>
          <w:b/>
          <w:lang w:val="ne_NP" w:bidi="ne_NP"/>
        </w:rPr>
        <w:t xml:space="preserve"> मेरा प्रभुकी आमा</w:t>
      </w:r>
      <w:r>
        <w:rPr>
          <w:lang w:val="ne_NP" w:bidi="ne_NP"/>
        </w:rPr>
        <w:t xml:space="preserve"> भनेर बोलाउँछिन्। यस अवस्थामा </w:t>
      </w:r>
      <w:r>
        <w:rPr>
          <w:b/>
          <w:lang w:val="ne_NP" w:bidi="ne_NP"/>
        </w:rPr>
        <w:t>प्रभु</w:t>
      </w:r>
      <w:r>
        <w:rPr>
          <w:lang w:val="ne_NP" w:bidi="ne_NP"/>
        </w:rPr>
        <w:t xml:space="preserve"> शब्दले अधिकार प्राप्त ठूलो मालिक हुनेवाला मरियमको बच्चा येशूलाई जनाउँछ, यिनी "प्रभु" प्रतिज्ञा गरिएको मुक्तिदाता, </w:t>
      </w:r>
      <w:r>
        <w:rPr>
          <w:b/>
          <w:lang w:val="ne_NP" w:bidi="ne_NP"/>
        </w:rPr>
        <w:t>मसीह</w:t>
      </w:r>
      <w:r>
        <w:rPr>
          <w:lang w:val="ne_NP" w:bidi="ne_NP"/>
        </w:rPr>
        <w:t xml:space="preserve"> हुनेछन् भनेर एलीशिबालाई थाहा छ। यसले प्रतिज्ञा गरिएको मुक्तिदातालाई मरियमले बोकिरहेकी थिइन् भनेर एलिशीबाले विश्वास गरिन् भन्ने देखाउँछ। यो कुरा उनी आफैलाई थाहा थिएन, तर उनलाई पवित्र आत्माले दिएको विशेष बुद्धिको कुरा थियो। उनले मरियमको बच्चा उनको मुक्तिदाता हुन भनेर चिनिन्।</w:t>
      </w:r>
    </w:p>
    <w:p>
      <w:pPr/>
      <w:r>
        <w:rPr>
          <w:lang w:val="ne_NP" w:bidi="ne_NP"/>
        </w:rPr>
      </w:r>
      <w:r>
        <w:rPr>
          <w:lang w:val="ne_NP" w:bidi="ne_NP"/>
        </w:rPr>
        <w:t xml:space="preserve">एलीशिबाले मरियमले मुक्तिदातालाई बोकेकी छिन् भन्ने कुरा पुष्टि गरेपछि, मरियमले प्रशंसाको गीत गाउन वा कविता भन्न थाल्छिन्। उनी भन्छिन् कि उनको </w:t>
      </w:r>
      <w:r>
        <w:rPr>
          <w:b/>
          <w:lang w:val="ne_NP" w:bidi="ne_NP"/>
        </w:rPr>
        <w:t>प्राणले</w:t>
      </w:r>
      <w:r>
        <w:rPr>
          <w:lang w:val="ne_NP" w:bidi="ne_NP"/>
        </w:rPr>
        <w:t xml:space="preserve"> परमेश्वरको महिमा गर्छ र उनको </w:t>
      </w:r>
      <w:r>
        <w:rPr>
          <w:b/>
          <w:lang w:val="ne_NP" w:bidi="ne_NP"/>
        </w:rPr>
        <w:t>आत्मा</w:t>
      </w:r>
      <w:r>
        <w:rPr>
          <w:lang w:val="ne_NP" w:bidi="ne_NP"/>
        </w:rPr>
        <w:t xml:space="preserve"> आनन्दित हुन्छ। </w:t>
      </w:r>
      <w:r>
        <w:rPr>
          <w:b/>
          <w:lang w:val="ne_NP" w:bidi="ne_NP"/>
        </w:rPr>
        <w:t>प्राणको</w:t>
      </w:r>
      <w:r>
        <w:rPr>
          <w:lang w:val="ne_NP" w:bidi="ne_NP"/>
        </w:rPr>
        <w:t xml:space="preserve"> लागि प्रयोग गरिएको ग्रीक शब्दले व्यक्तिको सोच्ने र भावनाहरूको महसुस गर्ने पक्षलाई जनाउँछ। जब मरियमले "मेरो </w:t>
      </w:r>
      <w:r>
        <w:rPr>
          <w:b/>
          <w:lang w:val="ne_NP" w:bidi="ne_NP"/>
        </w:rPr>
        <w:t>आत्मा</w:t>
      </w:r>
      <w:r>
        <w:rPr>
          <w:lang w:val="ne_NP" w:bidi="ne_NP"/>
        </w:rPr>
        <w:t>" भन्छिन्, उनले आफ्नो आत्मिक अस्तित्वलाई जनाउँछिन्। दुबै शब्दहरूको अर्थ मरियम आफै हो। केही भाषाहरूमा, वाक्यांशलाई सिधै अनुवाद गर्न सजिलो हुन सक्छ। "म परमेश्वरमा आनन्दित छु।"</w:t>
      </w:r>
    </w:p>
    <w:p>
      <w:pPr/>
      <w:r>
        <w:rPr>
          <w:lang w:val="ne_NP" w:bidi="ne_NP"/>
        </w:rPr>
      </w:r>
      <w:r>
        <w:rPr>
          <w:lang w:val="ne_NP" w:bidi="ne_NP"/>
        </w:rPr>
        <w:t xml:space="preserve">मरियमले परमेश्वरलाई "मेरो </w:t>
      </w:r>
      <w:r>
        <w:rPr>
          <w:b/>
          <w:lang w:val="ne_NP" w:bidi="ne_NP"/>
        </w:rPr>
        <w:t>मुक्तिदाता</w:t>
      </w:r>
      <w:r>
        <w:rPr>
          <w:lang w:val="ne_NP" w:bidi="ne_NP"/>
        </w:rPr>
        <w:t xml:space="preserve">" भनेर बोलाउँछिन्, जसको अर्थ "मलाई </w:t>
      </w:r>
      <w:r>
        <w:rPr>
          <w:b/>
          <w:lang w:val="ne_NP" w:bidi="ne_NP"/>
        </w:rPr>
        <w:t>बचाउने</w:t>
      </w:r>
      <w:r>
        <w:rPr>
          <w:lang w:val="ne_NP" w:bidi="ne_NP"/>
        </w:rPr>
        <w:t xml:space="preserve">" हो। मरियमले परमेश्वरलाई आफूलाई बचाउने व्यक्तिको रूपमा देखीन्। उनले उहाँलाई </w:t>
      </w:r>
      <w:r>
        <w:rPr>
          <w:b/>
          <w:lang w:val="ne_NP" w:bidi="ne_NP"/>
        </w:rPr>
        <w:t xml:space="preserve"> एक मात्र शक्तिशाली</w:t>
      </w:r>
      <w:r>
        <w:rPr>
          <w:lang w:val="ne_NP" w:bidi="ne_NP"/>
        </w:rPr>
        <w:t xml:space="preserve"> भनेकी छिन्, जुन परमेश्वरको लागि अर्को उपाधि हो जसले उहाँ अरू कुनै पनि प्राणी भन्दा बढी शक्तिशाली र बलियो हुनुहुन्छ भनेर देखाउँछ। उनले परमेश्वरलाई पवित्र भनेर बोलाउँछिन् र उहाँले प्रत्येक पुस्तालाई </w:t>
      </w:r>
      <w:r>
        <w:rPr>
          <w:b/>
          <w:lang w:val="ne_NP" w:bidi="ne_NP"/>
        </w:rPr>
        <w:t>दया</w:t>
      </w:r>
      <w:r>
        <w:rPr>
          <w:lang w:val="ne_NP" w:bidi="ne_NP"/>
        </w:rPr>
        <w:t xml:space="preserve"> गर्नुहुन्छ भन्छिन्। </w:t>
      </w:r>
      <w:r>
        <w:rPr>
          <w:b/>
          <w:lang w:val="ne_NP" w:bidi="ne_NP"/>
        </w:rPr>
        <w:t>दया</w:t>
      </w:r>
      <w:r>
        <w:rPr>
          <w:lang w:val="ne_NP" w:bidi="ne_NP"/>
        </w:rPr>
        <w:t xml:space="preserve"> देखाउनु भनेको पीडित वा खाँचोमा परेकाहरूप्रति दया देखाउनु हो।</w:t>
      </w:r>
    </w:p>
    <w:p>
      <w:pPr/>
      <w:r>
        <w:rPr>
          <w:lang w:val="ne_NP" w:bidi="ne_NP"/>
        </w:rPr>
      </w:r>
      <w:r>
        <w:rPr>
          <w:lang w:val="ne_NP" w:bidi="ne_NP"/>
        </w:rPr>
        <w:t>दयाको लागि सबैभन्दा राम्रो शब्दका लागि तपाईंका अनुवादकहरूसँग छलफल गर्नुहोस्। यदि त्यहाँ सिधै अनुवाद गर्ने शब्द छैन भने यस अवधारणालाई देखाउने सांस्कृतिक कथा छ कि छैन भनेर तपाईंले सोध्न सक्नुहुन्छ।</w:t>
      </w:r>
    </w:p>
    <w:p>
      <w:pPr/>
      <w:r>
        <w:rPr>
          <w:lang w:val="ne_NP" w:bidi="ne_NP"/>
        </w:rPr>
      </w:r>
      <w:r>
        <w:rPr>
          <w:lang w:val="ne_NP" w:bidi="ne_NP"/>
        </w:rPr>
        <w:t xml:space="preserve">जब मरियमले </w:t>
      </w:r>
      <w:r>
        <w:rPr>
          <w:b/>
          <w:lang w:val="ne_NP" w:bidi="ne_NP"/>
        </w:rPr>
        <w:t>उहाँसँग डराउने</w:t>
      </w:r>
      <w:r>
        <w:rPr>
          <w:lang w:val="ne_NP" w:bidi="ne_NP"/>
        </w:rPr>
        <w:t xml:space="preserve">हरूमाथि परमेश्वरले दया गर्नुहुन्छ भनेर भन्छिन्, तब उनको अर्थ परमेश्वरलाई इज्जत गर्ने वा आदर गर्ने मानिसहरू हो। </w:t>
      </w:r>
      <w:r>
        <w:rPr>
          <w:b/>
          <w:lang w:val="ne_NP" w:bidi="ne_NP"/>
        </w:rPr>
        <w:t>परमेश्वरसँग डराउने</w:t>
      </w:r>
      <w:r>
        <w:rPr>
          <w:lang w:val="ne_NP" w:bidi="ne_NP"/>
        </w:rPr>
        <w:t xml:space="preserve"> मानिसहरूले उहाँ महान हुनुहुन्छ भनेर जान्दछन् र उहाँप्रति आज्ञाकारी र आदरणीय जीवन बिताउँछन्। परमेश्वरले </w:t>
      </w:r>
      <w:r>
        <w:rPr>
          <w:b/>
          <w:lang w:val="ne_NP" w:bidi="ne_NP"/>
        </w:rPr>
        <w:t>उहाँको शक्तिशाली हातले</w:t>
      </w:r>
      <w:r>
        <w:rPr>
          <w:lang w:val="ne_NP" w:bidi="ne_NP"/>
        </w:rPr>
        <w:t xml:space="preserve"> कसरी ठूलो कामहरू गर्नुभयो भन्ने बारेमा मरियमले कुरा गर्छिन्। यो वाक्यांशले उहाँको शारीरिक हातको बारेमा कुरा गर्दैन, तर परमेश्वरको शक्तिलाई जनाउँछ। उनले भन्छिन् कि परमेश्वरले आफ्नो शक्तिद्वारा धेरै शक्तिशाली कुराहरू गर्नुभएको छ।</w:t>
      </w:r>
    </w:p>
    <w:p>
      <w:pPr/>
      <w:r>
        <w:rPr>
          <w:lang w:val="ne_NP" w:bidi="ne_NP"/>
        </w:rPr>
      </w:r>
      <w:r>
        <w:rPr>
          <w:lang w:val="ne_NP" w:bidi="ne_NP"/>
        </w:rPr>
        <w:t xml:space="preserve">मरियमले बुझ्छिन् कि परमेश्वरले आफ्नो प्रतिज्ञा पूरा गर्नुभएको छ र इस्राएलका मानिसहरूप्रति दयालु हुनुहुन्छ। जब उनले </w:t>
      </w:r>
      <w:r>
        <w:rPr>
          <w:b/>
          <w:lang w:val="ne_NP" w:bidi="ne_NP"/>
        </w:rPr>
        <w:t>हाम्रा पुर्खाहरू</w:t>
      </w:r>
      <w:r>
        <w:rPr>
          <w:lang w:val="ne_NP" w:bidi="ne_NP"/>
        </w:rPr>
        <w:t xml:space="preserve"> वा </w:t>
      </w:r>
      <w:r>
        <w:rPr>
          <w:b/>
          <w:lang w:val="ne_NP" w:bidi="ne_NP"/>
        </w:rPr>
        <w:t>हाम्रा पिताहरू</w:t>
      </w:r>
      <w:r>
        <w:rPr>
          <w:lang w:val="ne_NP" w:bidi="ne_NP"/>
        </w:rPr>
        <w:t xml:space="preserve"> भन्छिन्, तब उनले यहूदीहरू वा समग्र इस्राएलीहरूलाई जनाउँछिन्। तिनीहरू सबै अब्राहामका सन्तान थिए र परमेश्वरले उहाँलाई दिएको प्रतिज्ञाले तिनीहरूलाई उहाँले चुनेको मानिसहरू बनाए। घर फर्किनु अघि मरियम तीन महिना एलीशिबासँग बस्छिन्।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1:57–80</w:t>
      </w:r>
      <w:r>
        <w:rPr>
          <w:lang w:val="ne_NP" w:bidi="ne_NP"/>
        </w:rPr>
      </w:r>
    </w:p>
    <w:p>
      <w:pPr>
        <w:pStyle w:val="Heading3"/>
      </w:pPr>
      <w:r>
        <w:rPr>
          <w:lang w:val="ne_NP" w:bidi="ne_NP"/>
        </w:rPr>
        <w:t>Step 1</w:t>
      </w:r>
    </w:p>
    <w:p>
      <w:pPr/>
      <w:r>
        <w:rPr>
          <w:lang w:val="ne_NP" w:bidi="ne_NP"/>
        </w:rPr>
      </w:r>
      <w:r>
        <w:rPr>
          <w:lang w:val="ne_NP" w:bidi="ne_NP"/>
        </w:rPr>
        <w:t>लूका १:५७–८०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लूकाले एलीशिबाको गर्भावस्थाको कथा जारी राख्छन्। मरियमले एलीशिबाको घर छोड्नेबेला उनी लगभग नौ महिनाको गर्भवती भएकी हुन सक्छ। लूकाले आफ्नो कथा एलीशिबाले एउटा छोरालाई जन्म दिएको कुरा बताउँदै सुरु गर्छ।</w:t>
      </w:r>
    </w:p>
    <w:p>
      <w:pPr/>
      <w:r>
        <w:rPr>
          <w:lang w:val="ne_NP" w:bidi="ne_NP"/>
        </w:rPr>
      </w:r>
      <w:r>
        <w:rPr>
          <w:lang w:val="ne_NP" w:bidi="ne_NP"/>
        </w:rPr>
        <w:t>जन्मको बारेमा सुनेर सबै अचम्ममा परेका छन्, किनभने एलीशिबा बच्चा जन्माउन असमर्थ थिइन् भनेर थाहा थियो। उनको नजिकै बसोबास गर्ने मानिसहरू र तिनीहरूका आफन्तहरू सबैजना परमेश्वरले उनको वृद्धावस्थामा उनलाई छोरा दिनुभएको छ भनेर उत्सव मनाउँछन्। यसले उनी प्रतिको परमेश्वरको दया सबैलाई देखाउन सक्थ्यो।</w:t>
      </w:r>
    </w:p>
    <w:p>
      <w:pPr/>
      <w:r>
        <w:rPr>
          <w:lang w:val="ne_NP" w:bidi="ne_NP"/>
        </w:rPr>
      </w:r>
      <w:r>
        <w:rPr>
          <w:lang w:val="ne_NP" w:bidi="ne_NP"/>
        </w:rPr>
        <w:t>यहूदी संस्कृतिमा, बालक जन्मिएको एक हप्तापछि खतना गरिन्थ्यो। यसको अर्थ बालकको लिंगको टुप्पाको छेउमा भएको छाला काटेर फाल्नु हो। परमेश्वरले आफ्ना चुनेका मानिसहरूसँग उहाँ सधैं रहनु हुनेछ भनेर प्रतिज्ञा गर्नुभएको थियो। खतना वा बच्चाको लिंगको छेउको छाला काट्नु भनेको उक्त बच्चा प्रतिज्ञाको एउटा भाग थियो भन्ने संकेत थियो। खतना पिताद्वारा वा यसमा विशेषज्ञता हासिल गरेको व्यक्तिद्वारा गरिन्थ्यो।</w:t>
      </w:r>
    </w:p>
    <w:p>
      <w:pPr/>
      <w:r>
        <w:rPr>
          <w:lang w:val="ne_NP" w:bidi="ne_NP"/>
        </w:rPr>
      </w:r>
      <w:r>
        <w:rPr>
          <w:lang w:val="ne_NP" w:bidi="ne_NP"/>
        </w:rPr>
        <w:t>के तपाईंको संस्कृतिमा कुनै खतना रीतिरिवाज वा अन्य रीतिरिवाज छन्? तपाईंको रीतिरिवाजहरू केको प्रतीक हुन्? यो बाइबलीय खतनाको रीतिरिवाजसँग कसरी उस्तै हुन सक्छ? आफ्नो अनुवादमा खतनाको बारेमा कसरी कुरा गर्नुहुन्छ?</w:t>
      </w:r>
    </w:p>
    <w:p>
      <w:pPr/>
      <w:r>
        <w:rPr>
          <w:lang w:val="ne_NP" w:bidi="ne_NP"/>
        </w:rPr>
      </w:r>
      <w:r>
        <w:rPr>
          <w:lang w:val="ne_NP" w:bidi="ne_NP"/>
        </w:rPr>
        <w:t>यो घटना जकरियाको घरमा भएको थियो, त्यसैले उहाँको परिवार र छिमेकीहरू उहाँको बच्चाको जीवनको यस विशेष समयमा उत्सव मनाउन आएको हुनु पर्छ। तिनीहरू बच्चाको खतनामा सहभागी हुन र हेर्न आएका थिए, तर आफै यो गर्न आएका थिएनन्।</w:t>
      </w:r>
    </w:p>
    <w:p>
      <w:pPr/>
      <w:r>
        <w:rPr>
          <w:lang w:val="ne_NP" w:bidi="ne_NP"/>
        </w:rPr>
      </w:r>
      <w:r>
        <w:rPr>
          <w:lang w:val="ne_NP" w:bidi="ne_NP"/>
        </w:rPr>
        <w:t>यहूदीहरूले आफ्ना छोराहरूलाई आफ्ना बुबा वा हजुरबुबाको नाम दिनु सामान्य कुरा थियो। जब मानिसहरूले बच्चाको नाम उसको बुबाको नाम जकरिया नै राख्न चाहे, तब एलीशीबाले कडा रूपमा अस्वीकार गरिन्। उनले भनिन्, उसको नाम यूहन्ना हो। यो कुरा पहिले नै निर्णय भएको थियो, किनभने परमेश्वरको स्वर्गदूतले बच्चाको नाम के हुनेछ भनेर तिनीहरूलाई बताएका थिए। यो कुरा मानिसहरूका लागि आश्चर्यजनक थियो किनभने तिनीहरूले उहाँको परिवारमा भएको कुनै एक व्यक्तिको नाममा राख्नेछन् भनेर सोचेका थिए। तिनीहरूले जकरियालाई उसले चाहेको छोराको नाम त्यही हो भनेर पक्का गर्न ईशारा गरे तर उनी अझै बोल्न सकेनन्। त्यसैले उनले आफ्नो छोराको नाम यूहन्ना हुनेछ भनेर एउटा पाटीमा लेखे, र मानिसहरू अचम्ममा परे।</w:t>
      </w:r>
    </w:p>
    <w:p>
      <w:pPr/>
      <w:r>
        <w:rPr>
          <w:lang w:val="ne_NP" w:bidi="ne_NP"/>
        </w:rPr>
      </w:r>
      <w:r>
        <w:rPr>
          <w:lang w:val="ne_NP" w:bidi="ne_NP"/>
        </w:rPr>
        <w:t>जकरियाले ती शब्दहरू लेखिसकेकै क्षण उनी बोल्न सके। पहिलो कुरा उहाँले परमेश्वरको प्रशंसा गर्नुहुन्छ। तिनीहरूको नजिकै बसोबास गर्ने सबै मानिसहरू यूहन्नाको जन्मको बारेमा सुनेर अचम्ममा परेका र डराएका थिए। यूहन्नाको समाचार सम्पूर्ण यहूदियामा छिटो फैलियो किनभने उहाँको जन्मसँग सम्वन्धित सबै विशेष घटनाहरूका कारण थियो। यी विशेष कुराहरूमा परमेश्वरको स्वर्गदूत मन्दिरमा जकरियाकहाँ देखा परेर उहाँलाई बोल्न असमर्थ बनाउनु, एलीशीबा वृद्धावस्थामा बाँझी भए पनि गर्भवती हुनु, र जकरियाले आफ्नो छोराको नाम यूहन्ना राख्दा फेरि बोल्न सक्नु जस्ता घटनाहरू समावेश थिए। यी घटनाहरूका कारणले, सबैजनाले थाहा पाए कि परमेश्वरको यूहन्नाका लागि विशेष उद्देश्य छ र यो के हुन सक्छ भनेर अचम्म मान्दै सोच्न थाले। "प्रभुको हात उहाँसँग थियो" भनेर भन्नुको अर्थ परमेश्वरले उहाँसँग विशेष तरिकाले मार्गदर्शन गर्नुभएको थियो।</w:t>
      </w:r>
    </w:p>
    <w:p>
      <w:pPr/>
      <w:r>
        <w:rPr>
          <w:lang w:val="ne_NP" w:bidi="ne_NP"/>
        </w:rPr>
      </w:r>
      <w:r>
        <w:rPr>
          <w:lang w:val="ne_NP" w:bidi="ne_NP"/>
        </w:rPr>
        <w:t>त्यसपछि अचानक पवित्र आत्माले जकरियालाई भरिदिनुहुन्छ र परमेश्वरबाट बोल्नको लागि विशेष सन्देश दिनुहुन्छ। किनभने जसरी यो संदेश लेखिएको छ, यसलाई भविष्यवाणी पनि भनिन्छ, यसलाई गीतको रूपमा अनुवाद गर्न सकिन्छ।</w:t>
      </w:r>
    </w:p>
    <w:p>
      <w:pPr/>
      <w:r>
        <w:rPr>
          <w:lang w:val="ne_NP" w:bidi="ne_NP"/>
        </w:rPr>
      </w:r>
      <w:r>
        <w:rPr>
          <w:lang w:val="ne_NP" w:bidi="ne_NP"/>
        </w:rPr>
        <w:t>यहाँ रोक्नुहोस् र टोलीमा छलफल गर्नुहोस्: तपाईंको संस्कृतिमा धार्मिक वा भविष्यवाणीको जानकारीलाई कसरी बताउँछ? जकरियाको सन्देश एउटा गीत हुन सक्छ। तपाईंको संस्कृतिमा यस्ता कुराहरूको बारेमा बताउने तरिकासँग यो कसरी फरक छ वा समान छ?</w:t>
      </w:r>
    </w:p>
    <w:p>
      <w:pPr/>
      <w:r>
        <w:rPr>
          <w:lang w:val="ne_NP" w:bidi="ne_NP"/>
        </w:rPr>
      </w:r>
      <w:r>
        <w:rPr>
          <w:lang w:val="ne_NP" w:bidi="ne_NP"/>
        </w:rPr>
        <w:t>जकरियाले परमेश्वरले आफ्नो प्रतिज्ञा पूरा गरेकोमा र आफ्नो रोजेका मानिसहरूलाई बचाउन सक्ने मुक्तिदाता पठाएकोमा परमेश्वरको प्रशंसा गरे। जकरियाले आफ्नो प्रशंसा भूतकालमा व्यक्त गरेका छन्, जसले गर्दा यो परमेश्वरले आफ्ना चुनेका मानिसहरूलाई पहिले नै बचाइसकेको जस्तो सुनिन्छ। तर जकरियाले वास्तवमा परमेश्वरले के गर्नुहुनेछ भन्ने बारेमा कुरा गरिरहेका छन्। उल्लेख गरिएका घटनाहरू निश्चित रूपमा हुनेछन् भनेर देखाउन यहूदी अगमवक्ताहरूले प्राय: यस प्रकारले बोल्थे। आफ्नो छोरा यूहन्नाले मुक्तिदाताको लागि बाटो तयार गर्नेछन् भनेर परमेश्वरको स्वर्गदूतबाट उनले थाहा पाएका थिए।</w:t>
      </w:r>
    </w:p>
    <w:p>
      <w:pPr/>
      <w:r>
        <w:rPr>
          <w:lang w:val="ne_NP" w:bidi="ne_NP"/>
        </w:rPr>
      </w:r>
      <w:r>
        <w:rPr>
          <w:lang w:val="ne_NP" w:bidi="ne_NP"/>
        </w:rPr>
        <w:t>जकरियाले "मुक्तिको सीङ" रूपक प्रयोग गरेर मुक्तिदाताको वर्णन गर्छन्। सीङ एउटा शक्तिशाली हतियार थियो जसलाई पशुहरूले शत्रुहरूलाई आक्रमण गर्न र आफूलाई बचाउन प्रयोग गर्थे। यो भन्नुको अर्थ जकरियाले मुक्तिदाता शक्तिशाली व्यक्ति हुनुहुनेछ जसले उहाँले चुनेका मानिसहरूलाई मुक्ति ल्याउनुहुनेछ भन्ने हो। जब उहाँले मुक्ति भन्नुहुन्छ, यसको अर्थ शत्रुहरू जस्तै शारीरिक खतरा र पाप र त्यसको दण्ड जस्ता आत्मिक खतराहरू दुबैबाट बचाउनु पनि हो। मुक्तिदाताले दुबै कुराबाट मुक्ति ल्याउनेछन्। जकरियाले मुक्तिदाता राजा दाऊदको सन्तान हुनेछ भनेर पुन: जोड दिए। उहाँले धेरै अघि अगमवक्ताहरू मार्फत गर्नुभएको प्रतिज्ञाहरूलाई पूरा गर्नुभएकोमा परमेश्वरको प्रशंसा गर्नुहुन्छ। परमेश्वरले आफ्नो प्रतिज्ञा पूरा गर्दै मुक्तिदाता पठाउने र उहाँको बाटो तयार गर्न मुक्तिदाता भन्दा अघि अरू व्यक्ति पठाउने काम गर्नुहुन्छ। यूहन्ना भर्खरै जन्मिएका थिए, यसको अर्थ मुक्तिदाताको जन्म चाँडै आउँदै थियो।</w:t>
      </w:r>
    </w:p>
    <w:p>
      <w:pPr/>
      <w:r>
        <w:rPr>
          <w:lang w:val="ne_NP" w:bidi="ne_NP"/>
        </w:rPr>
      </w:r>
      <w:r>
        <w:rPr>
          <w:lang w:val="ne_NP" w:bidi="ne_NP"/>
        </w:rPr>
        <w:t>जकरियाले आफ्नो भविष्यवाणीमा पुरानो नियमका धेरै घटनाहरूको उल्लेख गर्छन्, तर तिनीहरू घटना भएको क्रममा होइन। पहिले नै भएको घटनाको कथा यहाँ छ:</w:t>
      </w:r>
    </w:p>
    <w:p>
      <w:pPr/>
      <w:r>
        <w:rPr>
          <w:lang w:val="ne_NP" w:bidi="ne_NP"/>
        </w:rPr>
      </w:r>
      <w:r>
        <w:rPr>
          <w:lang w:val="ne_NP" w:bidi="ne_NP"/>
        </w:rPr>
        <w:t>परमेश्वरले अब्राहामलाई रोज्नुहुन्छ र उहाँका धेरै सन्तानहरू हुनेछन् भनेर भन्नुहुन्छ। परमेश्वरले अब्राहामलाई देखाएको भूमि आफ्ना सन्तानहरूलाई दिने प्रतिज्ञा गर्नुहुन्छ। उहाँले अब्राहामलाई भन्नुभयो कि उहाँले आफ्ना सन्तानहरूलाई तिनीहरूको शत्रुहरूबाट बचाउनुहुनेछ। यो उहाँले अब्राहामसँग गर्नुभएको करार थियो। करार भनेको दुई मानिसहरू बीचको सहमति हो जसले शान्ति वा मित्रता स्थापित गर्छ। अब्राहामका सन्तान यहूदीहरू पछि अन्य राष्ट्रहरूद्वारा पराजित भए। परमेश्वरले आफ्ना अगमवक्ताहरू वा दूतहरू मार्फत यहूदीहरूसँग कुरा गर्नुभयो। उहाँले तिनीहरूलाई आफ्नो प्रतिज्ञा पूरा गर्नुहुनेछ र मुक्तिदाता मार्फत तिनीहरूलाई तिनीहरूको शत्रुहरूबाट बचाउनुहुनेछ भनेर भन्नुभयो। अगमवक्ताहरूले मुक्तिदाता यहूदी राजा दाऊदको सन्तान हुनेछ भनेर पनि भने। त्यसैले यहूदीहरू मुक्तिदाताको लागि पर्खिरहेका थिए। परमेश्वरले मुक्तिदाताको लागि बाटो तयार गर्न यूहन्नालाई पठाउनुभएको थियो, यसको अर्थ मुक्तिदाता चाँडै जन्मिनुहुनेछ भन्ने हो। यो यहूदीहरूको प्रार्थनाहरूको जवाफ थियो र अब्राहामसँगको परमेश्वरले गरेको प्रतिज्ञाको पूर्णता थियो। त्यसैले जकरियाले परमेश्वरको प्रशंसा गर्छन्।</w:t>
      </w:r>
    </w:p>
    <w:p>
      <w:pPr/>
      <w:r>
        <w:rPr>
          <w:lang w:val="ne_NP" w:bidi="ne_NP"/>
        </w:rPr>
      </w:r>
      <w:r>
        <w:rPr>
          <w:lang w:val="ne_NP" w:bidi="ne_NP"/>
        </w:rPr>
        <w:t>रोक्नुहोस् र तपाईंको टोलीसँग जकरियाको भविष्यवाणीको क्रमको बारेमा छलफल गर्नुहोस्। कथालाई अझ स्पष्ट बनाउन भविष्यवाणीको क्रमलाई तपाईं कसरी परिवर्तन गर्न सक्नुहुन्छ?</w:t>
      </w:r>
    </w:p>
    <w:p>
      <w:pPr/>
      <w:r>
        <w:rPr>
          <w:lang w:val="ne_NP" w:bidi="ne_NP"/>
        </w:rPr>
      </w:r>
      <w:r>
        <w:rPr>
          <w:lang w:val="ne_NP" w:bidi="ne_NP"/>
        </w:rPr>
        <w:t>अब्राहामसँग गरेको प्रतिज्ञा पूरा गरेर उहाँका सन्तानलाई शत्रुहरूबाट मुक्त गरेकोमा जकरियाले परमेश्वरको प्रशंसा गर्छन्, ताकि तिनीहरूले सतावटको डर बिना उहाँको आराधना गर्न र सेवा गर्न सकुन्। परमेश्वरका मानिसहरूले पवित्रता र धार्मिकतामा उहाँको आराधना गर्न सक्नेछन्। "पवित्रता" को अर्थ परमेश्वरप्रति वफादार हुनु हो, जसमा उहाँलाई खुसी पार्ने काम गर्नु र उहाँलाई असन्तुष्ट पार्ने कार्यहरूबाट टाढा रहनु समावेश छ। "धार्मिकता" को अर्थ परमेश्वरको व्यवस्थाहरूसँग सहमत हुने र उहाँसँग सही सम्बन्ध राख्ने तरिकाले कार्य गर्नु हो।</w:t>
      </w:r>
    </w:p>
    <w:p>
      <w:pPr/>
      <w:r>
        <w:rPr>
          <w:lang w:val="ne_NP" w:bidi="ne_NP"/>
        </w:rPr>
      </w:r>
      <w:r>
        <w:rPr>
          <w:lang w:val="ne_NP" w:bidi="ne_NP"/>
        </w:rPr>
        <w:t>त्यसपछि जकरियाले आफ्नो ध्यान परिवर्तन गर्छन् र आफ्नो नवजात छोरा यूहन्नासँग कुरा गर्न थाल्छन्। जकरियाले उसलाई भन्छन् उनी परमेश्वरका अगमवक्ता हुनेछन् र मुक्तिदाताको लागि बाटो तयारी गर्नेछन्। जकरियाले परमेश्वरका स्वर्गदूतले भनेको कुरालाई दोहोर्याउँछन् र यूहन्ना परमेश्वरका मानिसहरूलाई प्रचार गर्ने दूत हुनेछन् भनेर भन्छन्। यूहन्नाले मानिसहरूलाई परमेश्वर न्याय र दण्डबाट बचाउन मुक्तिदाताको माध्यमबाट आउनुहुने कुरा बताउँदै तिनीहरूलाई तयार पार्थे।</w:t>
      </w:r>
    </w:p>
    <w:p>
      <w:pPr/>
      <w:r>
        <w:rPr>
          <w:lang w:val="ne_NP" w:bidi="ne_NP"/>
        </w:rPr>
      </w:r>
      <w:r>
        <w:rPr>
          <w:lang w:val="ne_NP" w:bidi="ne_NP"/>
        </w:rPr>
        <w:t>जकरियाले मुक्तिदातालाई उदाउँदो घामसँग तुलना गर्छन्। जसरी घामले अँध्यारो संसारमा उज्यालो ल्याउँछ, त्यसरी नै मुक्तिदाताले आत्मिक अन्धकारमा बाँचिरहेका मानिसहरूलाई मद्दत गर्नेछन्। मुक्ति भन्ने अर्को तरिका "शान्तिको बाटो" थियो र "मृत्युको छाया" को अर्थ मर्ने डरमा बाँच्नेहरू हुन्। जो चिन्तित वा मृत्युसँग डराएकाहरूलाई मुक्तिदाताले मुक्ति ल्याउनुहुनेछ भनेर जकरियाले भन्छन्। जकरियाको सन्देश समाप्त भएपछि, लूकाले यूहन्नाको बाल्यकालको सारांश दिन्छन्। बालक यूहन्नाको जीवनको यो वर्णन जकरियाको सन्देशको हिस्सा थिएन।</w:t>
      </w:r>
    </w:p>
    <w:p>
      <w:pPr/>
      <w:r>
        <w:rPr>
          <w:lang w:val="ne_NP" w:bidi="ne_NP"/>
        </w:rPr>
      </w:r>
      <w:r>
        <w:rPr>
          <w:lang w:val="ne_NP" w:bidi="ne_NP"/>
        </w:rPr>
        <w:t>त्यसैले यूहन्ना बलियो र आत्मविश्वासीकासाथ हुर्किन्छ। जहाँ एकदम कम मानिसहरू बस्ने मरुभूमिमा उहाँ बस्नुहुन्छ। परमेश्वरले रोजेका मानिसहरूलाई मुक्तिदाताको बारेमा सार्वजनिक रूपमा प्रचार गर्न थाल्नु अघिनै उनी त्यहाँ बस्छन्।</w:t>
      </w:r>
    </w:p>
    <w:p>
      <w:pPr/>
      <w:r>
        <w:rPr>
          <w:lang w:val="ne_NP" w:bidi="ne_NP"/>
        </w:rPr>
      </w:r>
      <w:r>
        <w:rPr>
          <w:lang w:val="ne_NP" w:bidi="ne_NP"/>
        </w:rPr>
        <w:t>यहूदियाको मरुभूमि कस्तो देखिन्थ्यो भनेर फोटो देखाउनुहोस्।</w:t>
      </w:r>
    </w:p>
    <w:p>
      <w:pPr/>
      <w:r>
        <w:rPr>
          <w:lang w:val="ne_NP" w:bidi="ne_NP"/>
        </w:rPr>
      </w:r>
      <w:r>
        <w:rPr>
          <w:lang w:val="ne_NP" w:bidi="ne_NP"/>
        </w:rPr>
        <w:t xml:space="preserve"> परमेश्वरले कसरी आफ्नो प्रतिज्ञा पूरा गर्नुभयो र एलीशीबालाई उनको वृद्ध अवस्थामा छोरा दिनुभएर र जकरियाले आफ्नो छोराको नाम यूहन्ना राख्दा उनको बोल्ने क्षमता पुनर्स्थापित गरेर परमेश्वरले आफ्नो शक्ति देखाउनुभयो भनेर यस खण्डले हामीलाई देखाउँछ। यस चमत्कारी जन्मद्वारा परमेश्वरले कसरी शक्तिशाली तरिकाले काम गरिरहनु भएको छ भन्ने समाचार यहूदाका मानिसहरूमा छिटै फैलियो।</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मानिसहरू एलीशिबासँग उनको छोराको जन्मको कारण खुसी हुन्छन्।</w:t>
      </w:r>
    </w:p>
    <w:p>
      <w:pPr/>
      <w:r>
        <w:rPr>
          <w:lang w:val="ne_NP" w:bidi="ne_NP"/>
        </w:rPr>
      </w:r>
      <w:r>
        <w:rPr>
          <w:b/>
          <w:lang w:val="ne_NP" w:bidi="ne_NP"/>
        </w:rPr>
        <w:t>दोस्रो दृश्य:</w:t>
      </w:r>
      <w:r>
        <w:rPr>
          <w:lang w:val="ne_NP" w:bidi="ne_NP"/>
        </w:rPr>
        <w:t xml:space="preserve"> बच्चाको नाम यूहन्ना राखिन्छ त्यसपछि जकरियाले बोल्न र परमेश्वरको प्रशंसा गर्न सक्छन्।</w:t>
      </w:r>
    </w:p>
    <w:p>
      <w:pPr/>
      <w:r>
        <w:rPr>
          <w:lang w:val="ne_NP" w:bidi="ne_NP"/>
        </w:rPr>
      </w:r>
      <w:r>
        <w:rPr>
          <w:b/>
          <w:lang w:val="ne_NP" w:bidi="ne_NP"/>
        </w:rPr>
        <w:t>तेस्रो दृश्य:</w:t>
      </w:r>
      <w:r>
        <w:rPr>
          <w:lang w:val="ne_NP" w:bidi="ne_NP"/>
        </w:rPr>
        <w:t xml:space="preserve"> घटनाहरू कसरी घटे भन्नेकुराले बालकमाथि प्रभुको हात छ भनेर मानिसहरूले बुझे। तिनीहरूले उक्त बालकको भविष्य कस्तो होला भनेर अचम्म मान्छन्।</w:t>
      </w:r>
    </w:p>
    <w:p>
      <w:pPr/>
      <w:r>
        <w:rPr>
          <w:lang w:val="ne_NP" w:bidi="ne_NP"/>
        </w:rPr>
      </w:r>
      <w:r>
        <w:rPr>
          <w:b/>
          <w:lang w:val="ne_NP" w:bidi="ne_NP"/>
        </w:rPr>
        <w:t>चौथो दृश्य:</w:t>
      </w:r>
      <w:r>
        <w:rPr>
          <w:lang w:val="ne_NP" w:bidi="ne_NP"/>
        </w:rPr>
        <w:t xml:space="preserve"> जकरियाले परमेश्वरको प्रशंसा गर्छन् र परमेश्वरले आफ्नो प्रतिज्ञा गरिएको मुक्तिदाता पठाएर आफ्नो प्रतिज्ञा पूरा गर्नुभएको छ भनेर बताउँछन्। जकरिया आफ्नो सानो छोराको भविष्यको बारेमा कुरा गरिरहन्छन्।</w:t>
      </w:r>
    </w:p>
    <w:p>
      <w:pPr/>
      <w:r>
        <w:rPr>
          <w:lang w:val="ne_NP" w:bidi="ne_NP"/>
        </w:rPr>
      </w:r>
      <w:r>
        <w:rPr>
          <w:b/>
          <w:lang w:val="ne_NP" w:bidi="ne_NP"/>
        </w:rPr>
        <w:t>पाँचौ दृश्य:</w:t>
      </w:r>
      <w:r>
        <w:rPr>
          <w:lang w:val="ne_NP" w:bidi="ne_NP"/>
        </w:rPr>
        <w:t xml:space="preserve"> यूहन्ना बढ्छन र आफ्नो सार्वजनिक सेवकाई सुरु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एलीशिबा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आफन्तहरू</w:t>
      </w:r>
    </w:p>
    <w:p>
      <w:pPr>
        <w:pStyle w:val="ListBullet"/>
        <w:spacing w:line="240" w:lineRule="auto"/>
        <w:ind w:left="720"/>
      </w:pPr>
      <w:r>
        <w:rPr>
          <w:lang w:val="ne_NP" w:bidi="ne_NP"/>
        </w:rPr>
      </w:r>
      <w:r>
        <w:rPr>
          <w:lang w:val="ne_NP" w:bidi="ne_NP"/>
        </w:rPr>
        <w:t>छिमेकीहरू</w:t>
      </w:r>
    </w:p>
    <w:p>
      <w:pPr>
        <w:pStyle w:val="ListBullet"/>
        <w:spacing w:line="240" w:lineRule="auto"/>
        <w:ind w:left="720"/>
      </w:pPr>
      <w:r>
        <w:rPr>
          <w:lang w:val="ne_NP" w:bidi="ne_NP"/>
        </w:rPr>
      </w:r>
      <w:r>
        <w:rPr>
          <w:lang w:val="ne_NP" w:bidi="ne_NP"/>
        </w:rPr>
        <w:t>जकरिया</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यहूदियाका पहाडका मानिस</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यस्तो हुँदा एलीशिबा उमेर बढ़िसकेकी थिइन्, भनेर सम्झनु महत्त्वपूर्ण छ। सबैले उनको गर्भवती अवस्थालाई प्रभुको दयाको रूपमा हेर्छन्।</w:t>
      </w:r>
    </w:p>
    <w:p>
      <w:pPr/>
      <w:r>
        <w:rPr>
          <w:lang w:val="ne_NP" w:bidi="ne_NP"/>
        </w:rPr>
      </w:r>
      <w:r>
        <w:rPr>
          <w:lang w:val="ne_NP" w:bidi="ne_NP"/>
        </w:rPr>
        <w:t>खतना एउटा बालकलाई यहूदी समुदायमा प्रस्तुत गर्ने समारोह थियो। यो यहूदीहरूको लागि धेरै महत्त्वपूर्ण थियो।</w:t>
      </w:r>
    </w:p>
    <w:p>
      <w:pPr/>
      <w:r>
        <w:rPr>
          <w:lang w:val="ne_NP" w:bidi="ne_NP"/>
        </w:rPr>
      </w:r>
      <w:r>
        <w:rPr>
          <w:lang w:val="ne_NP" w:bidi="ne_NP"/>
        </w:rPr>
        <w:t>त्यो समयमा छोरालाई सामान्यतया पिता वा नातेदारको नाम दिइन्थ्यो भनेर जान्नु महत्त्वपूर्ण छ। त्यसैले, उहाँलाई यूहन्नाको नाम दिने प्रस्ताव त्यहाँ भएका सबैको लागि धेरै छक्कपार्ने खालको थियो।</w:t>
      </w:r>
    </w:p>
    <w:p>
      <w:pPr/>
      <w:r>
        <w:rPr>
          <w:lang w:val="ne_NP" w:bidi="ne_NP"/>
        </w:rPr>
      </w:r>
      <w:r>
        <w:rPr>
          <w:lang w:val="ne_NP" w:bidi="ne_NP"/>
        </w:rPr>
        <w:t>उनको छोरा हुनेछ भन्ने स्वर्गदूतको घोषणामा प्रश्न गरेपछि जकरियाले बोल्न सकेनन् भन्ने कुरालाई मनमा राख्नु महत्त्वपूर्ण छ। त्यही कारण उहाँले लेख्ने पाटी माग्नुभयो।</w:t>
      </w:r>
    </w:p>
    <w:p>
      <w:pPr/>
      <w:r>
        <w:rPr>
          <w:lang w:val="ne_NP" w:bidi="ne_NP"/>
        </w:rPr>
      </w:r>
      <w:r>
        <w:rPr>
          <w:lang w:val="ne_NP" w:bidi="ne_NP"/>
        </w:rPr>
        <w:t>साथै, मानिसहरूले संकेतहरू प्रयोग गरेर जकरियासँग कुराकानी गर्छन्, यसको अर्थ उनले आफ्नी पत्नी एलीशिबाले आफ्नो छोराको नाम यूहन्नाको बताएको कुरा सुन्न सकेनन्। घटनाहरू हेर्दै गरेका मानिसहरू अचम्ममा परे, किनभने उनले एलिजाबेथले भनेको कुरा नसुनीकनै त्यही नाम लेखे।</w:t>
      </w:r>
    </w:p>
    <w:p>
      <w:pPr/>
      <w:r>
        <w:rPr>
          <w:lang w:val="ne_NP" w:bidi="ne_NP"/>
        </w:rPr>
      </w:r>
      <w:r>
        <w:rPr>
          <w:lang w:val="ne_NP" w:bidi="ne_NP"/>
        </w:rPr>
        <w:t>जकरियाले आफ्नो आवाज फिर्ता पाए र परमेश्वरको प्रशंसा गरे। के भयो भन्नेकुरा यहूदियाको पहाडी देशमा भएका सबैले सुने।</w:t>
      </w:r>
    </w:p>
    <w:p>
      <w:pPr/>
      <w:r>
        <w:rPr>
          <w:lang w:val="ne_NP" w:bidi="ne_NP"/>
        </w:rPr>
      </w:r>
      <w:r>
        <w:rPr>
          <w:lang w:val="ne_NP" w:bidi="ne_NP"/>
        </w:rPr>
        <w:t>जकरियाले बोल्ने क्षमता गुमाए र दर्शन पाए भन्ने कुरा मानिसहरूले सुने। त्यसपछि तिनीहरूले बच्चाको नाम राखेपछि उनको आवाज निको भएको कुरा सुने।</w:t>
      </w:r>
    </w:p>
    <w:p>
      <w:pPr/>
      <w:r>
        <w:rPr>
          <w:lang w:val="ne_NP" w:bidi="ne_NP"/>
        </w:rPr>
      </w:r>
      <w:r>
        <w:rPr>
          <w:lang w:val="ne_NP" w:bidi="ne_NP"/>
        </w:rPr>
        <w:t>सबै अचम्मका घटनाहरूका कारण, खवर फैलिँदै जाँदा मानिसहरू छक्क परे। यो जकरियाको भविष्यवाणी हुनुभन्दा अघि, भइरहेको बेला र पछि भयो। मानिसहरूले बच्चामाथि प्रभुको हात रहेको देखेका कारणले यूहन्नाको भविष्यको जीवनको बारेमा आश्चर्यमा परे। तिनीहरूले बच्चा विशेष छ भन्ने महसुस गरे।</w:t>
      </w:r>
    </w:p>
    <w:p>
      <w:pPr/>
      <w:r>
        <w:rPr>
          <w:lang w:val="ne_NP" w:bidi="ne_NP"/>
        </w:rPr>
      </w:r>
      <w:r>
        <w:rPr>
          <w:lang w:val="ne_NP" w:bidi="ne_NP"/>
        </w:rPr>
        <w:t>"प्रभुको हात" अभिव्यक्तिले शाब्दिक वा शारीरिक हातलाई जनाउँदैन, तर प्रभुले सबै घटनाहरूमा सक्रियरूपमा भाग लिइरहनु भएको छ भनेर सम्झनुहोस्।</w:t>
      </w:r>
    </w:p>
    <w:p>
      <w:pPr/>
      <w:r>
        <w:rPr>
          <w:lang w:val="ne_NP" w:bidi="ne_NP"/>
        </w:rPr>
      </w:r>
      <w:r>
        <w:rPr>
          <w:lang w:val="ne_NP" w:bidi="ne_NP"/>
        </w:rPr>
        <w:t>मानिसहरू एक अर्कासँग यूहन्नाको भविष्यको बारेमा सोध्दै गर्दा, जकरिया पवित्र आत्माले भरिन्छन् र भविष्यवाणी गर्न थाल्छन्।</w:t>
      </w:r>
    </w:p>
    <w:p>
      <w:pPr/>
      <w:r>
        <w:rPr>
          <w:lang w:val="ne_NP" w:bidi="ne_NP"/>
        </w:rPr>
      </w:r>
      <w:r>
        <w:rPr>
          <w:lang w:val="ne_NP" w:bidi="ne_NP"/>
        </w:rPr>
        <w:t>जकरियाको भविष्यको दोस्रो भागले यूहन्नाको भविष्यको प्रश्नको जवाफ दिन्छ भन्ने कुरा ध्यान दिनु महत्त्वपूर्ण छ। पवित्र आत्माले उहाँलाई भविष्यवाणी गर्न मद्दत गर्नुहुन्छ भनेर देखाउनु पनि महत्त्वपूर्ण छ।</w:t>
      </w:r>
    </w:p>
    <w:p>
      <w:pPr/>
      <w:r>
        <w:rPr>
          <w:lang w:val="ne_NP" w:bidi="ne_NP"/>
        </w:rPr>
      </w:r>
      <w:r>
        <w:rPr>
          <w:lang w:val="ne_NP" w:bidi="ne_NP"/>
        </w:rPr>
        <w:t>जकरियाले परमेश्वरको प्रशंसा गर्दै र इतिहासमा परमेश्वरले गर्नुभएको प्रतिज्ञाहरूलाई बयान गरेर आफ्नो भविष्यवाणीको सुरुवात गर्छन्।</w:t>
      </w:r>
    </w:p>
    <w:p>
      <w:pPr/>
      <w:r>
        <w:rPr>
          <w:lang w:val="ne_NP" w:bidi="ne_NP"/>
        </w:rPr>
      </w:r>
      <w:r>
        <w:rPr>
          <w:lang w:val="ne_NP" w:bidi="ne_NP"/>
        </w:rPr>
        <w:t>टोलीले जकरियाको भविष्यवाणीको पहिलो आधालाई पुरानो नियममा भएका घटनाहरूको कालक्रमसँग मेल खानेगरी पुन: व्यवस्थित गर्ने चाहना गर्न सक्छन्। घटनाहरूको कालक्रमलाई पछ्याउने भविष्यवाणीको एउटा उदाहरण यहाँ छ:</w:t>
      </w:r>
    </w:p>
    <w:p>
      <w:pPr/>
      <w:r>
        <w:rPr>
          <w:lang w:val="ne_NP" w:bidi="ne_NP"/>
        </w:rPr>
      </w:r>
      <w:r>
        <w:rPr>
          <w:lang w:val="ne_NP" w:bidi="ne_NP"/>
        </w:rPr>
        <w:t>"इस्राएलका परमेश्वरको प्रशंसा गर्नुहोस्।</w:t>
      </w:r>
    </w:p>
    <w:p>
      <w:pPr/>
      <w:r>
        <w:rPr>
          <w:lang w:val="ne_NP" w:bidi="ne_NP"/>
        </w:rPr>
      </w:r>
      <w:r>
        <w:rPr>
          <w:lang w:val="ne_NP" w:bidi="ne_NP"/>
        </w:rPr>
        <w:t>उहाँ हाम्रो पुर्खाहरूप्रति दयालु हुनु भएको छ</w:t>
      </w:r>
    </w:p>
    <w:p>
      <w:pPr/>
      <w:r>
        <w:rPr>
          <w:lang w:val="ne_NP" w:bidi="ne_NP"/>
        </w:rPr>
      </w:r>
      <w:r>
        <w:rPr>
          <w:lang w:val="ne_NP" w:bidi="ne_NP"/>
        </w:rPr>
        <w:t>उहाँको पवित्र करारलाई सम्झेर-</w:t>
      </w:r>
    </w:p>
    <w:p>
      <w:pPr/>
      <w:r>
        <w:rPr>
          <w:lang w:val="ne_NP" w:bidi="ne_NP"/>
        </w:rPr>
      </w:r>
      <w:r>
        <w:rPr>
          <w:lang w:val="ne_NP" w:bidi="ne_NP"/>
        </w:rPr>
        <w:t>उहाँले शपथ खाएर गर्नु भएको करार</w:t>
      </w:r>
    </w:p>
    <w:p>
      <w:pPr/>
      <w:r>
        <w:rPr>
          <w:lang w:val="ne_NP" w:bidi="ne_NP"/>
        </w:rPr>
      </w:r>
      <w:r>
        <w:rPr>
          <w:lang w:val="ne_NP" w:bidi="ne_NP"/>
        </w:rPr>
        <w:t>हाम्रो पुर्खा अब्राहामलाई।</w:t>
      </w:r>
    </w:p>
    <w:p>
      <w:pPr/>
      <w:r>
        <w:rPr>
          <w:lang w:val="ne_NP" w:bidi="ne_NP"/>
        </w:rPr>
      </w:r>
      <w:r>
        <w:rPr>
          <w:lang w:val="ne_NP" w:bidi="ne_NP"/>
        </w:rPr>
        <w:t>उहाँले हामीलाई शक्तिशाली मुक्तिदाता पठाउनु भएको छ</w:t>
      </w:r>
    </w:p>
    <w:p>
      <w:pPr/>
      <w:r>
        <w:rPr>
          <w:lang w:val="ne_NP" w:bidi="ne_NP"/>
        </w:rPr>
      </w:r>
      <w:r>
        <w:rPr>
          <w:lang w:val="ne_NP" w:bidi="ne_NP"/>
        </w:rPr>
        <w:t>उहाँको सेवक दाऊदको शाही वंशबाट,</w:t>
      </w:r>
    </w:p>
    <w:p>
      <w:pPr/>
      <w:r>
        <w:rPr>
          <w:lang w:val="ne_NP" w:bidi="ne_NP"/>
        </w:rPr>
      </w:r>
      <w:r>
        <w:rPr>
          <w:lang w:val="ne_NP" w:bidi="ne_NP"/>
        </w:rPr>
        <w:t>उहाँले प्रतिज्ञा गरे जस्तै</w:t>
      </w:r>
    </w:p>
    <w:p>
      <w:pPr/>
      <w:r>
        <w:rPr>
          <w:lang w:val="ne_NP" w:bidi="ne_NP"/>
        </w:rPr>
      </w:r>
      <w:r>
        <w:rPr>
          <w:lang w:val="ne_NP" w:bidi="ne_NP"/>
        </w:rPr>
        <w:t>धेरै समय अघि उहाँका पवित्र अगमवक्ताहरू मार्फत।</w:t>
      </w:r>
    </w:p>
    <w:p>
      <w:pPr/>
      <w:r>
        <w:rPr>
          <w:lang w:val="ne_NP" w:bidi="ne_NP"/>
        </w:rPr>
      </w:r>
      <w:r>
        <w:rPr>
          <w:lang w:val="ne_NP" w:bidi="ne_NP"/>
        </w:rPr>
        <w:t>अब हामी हाम्रो शत्रुहरूबाट बचाइनेछौ</w:t>
      </w:r>
    </w:p>
    <w:p>
      <w:pPr/>
      <w:r>
        <w:rPr>
          <w:lang w:val="ne_NP" w:bidi="ne_NP"/>
        </w:rPr>
      </w:r>
      <w:r>
        <w:rPr>
          <w:lang w:val="ne_NP" w:bidi="ne_NP"/>
        </w:rPr>
        <w:t>र हामीलाई घृणा गर्ने सबैबाट</w:t>
      </w:r>
    </w:p>
    <w:p>
      <w:pPr/>
      <w:r>
        <w:rPr>
          <w:lang w:val="ne_NP" w:bidi="ne_NP"/>
        </w:rPr>
      </w:r>
      <w:r>
        <w:rPr>
          <w:lang w:val="ne_NP" w:bidi="ne_NP"/>
        </w:rPr>
        <w:t>किनभने उहाँले आफ्ना मानिसलाई भेट्नु भएको छ र छुटाउनु भएको छ।</w:t>
      </w:r>
    </w:p>
    <w:p>
      <w:pPr/>
      <w:r>
        <w:rPr>
          <w:lang w:val="ne_NP" w:bidi="ne_NP"/>
        </w:rPr>
      </w:r>
      <w:r>
        <w:rPr>
          <w:lang w:val="ne_NP" w:bidi="ne_NP"/>
        </w:rPr>
        <w:t>हामीलाई हाम्रो शत्रुहरूबाट बचाइएको छ</w:t>
      </w:r>
    </w:p>
    <w:p>
      <w:pPr/>
      <w:r>
        <w:rPr>
          <w:lang w:val="ne_NP" w:bidi="ne_NP"/>
        </w:rPr>
      </w:r>
      <w:r>
        <w:rPr>
          <w:lang w:val="ne_NP" w:bidi="ne_NP"/>
        </w:rPr>
        <w:t>त्यसैले हामी बिना भय परमेश्वरको सेवा गर्न सक्छौं।</w:t>
      </w:r>
    </w:p>
    <w:p>
      <w:pPr/>
      <w:r>
        <w:rPr>
          <w:lang w:val="ne_NP" w:bidi="ne_NP"/>
        </w:rPr>
      </w:r>
      <w:r>
        <w:rPr>
          <w:lang w:val="ne_NP" w:bidi="ne_NP"/>
        </w:rPr>
        <w:t>पवित्रता र धार्मिकतामा</w:t>
      </w:r>
    </w:p>
    <w:p>
      <w:pPr/>
      <w:r>
        <w:rPr>
          <w:lang w:val="ne_NP" w:bidi="ne_NP"/>
        </w:rPr>
      </w:r>
      <w:r>
        <w:rPr>
          <w:lang w:val="ne_NP" w:bidi="ne_NP"/>
        </w:rPr>
        <w:t>जबसम्म हामी बाँच्छौं।</w:t>
      </w:r>
    </w:p>
    <w:p>
      <w:pPr/>
      <w:r>
        <w:rPr>
          <w:lang w:val="ne_NP" w:bidi="ne_NP"/>
        </w:rPr>
      </w:r>
      <w:r>
        <w:rPr>
          <w:lang w:val="ne_NP" w:bidi="ne_NP"/>
        </w:rPr>
        <w:t>जकरियाले अब्राहाम, दाऊद र अगमवक्ताहरूको उल्लेख गरेपछि, उनले भविष्यवाणीको अन्तिम भागमा आफ्नो छोराको भविष्यको बारेमा सोधिएका प्रश्नहरूको जवाफ दिन्छन्।</w:t>
      </w:r>
    </w:p>
    <w:p>
      <w:pPr/>
      <w:r>
        <w:rPr>
          <w:lang w:val="ne_NP" w:bidi="ne_NP"/>
        </w:rPr>
      </w:r>
      <w:r>
        <w:rPr>
          <w:lang w:val="ne_NP" w:bidi="ne_NP"/>
        </w:rPr>
        <w:t>उहाँले भन्नुहुन्छ कि उहाँको छोरा परमप्रधानको अगमवक्ता हुनेछ र उहाँले आफ्नो बाटो तयार गर्नुहुनेछ। यस प्रकारले, जकरियाले येशू यूहन्ना भन्दा उच्च हुनुहुन्छ भनेर स्पष्ट गर्छन्।</w:t>
      </w:r>
    </w:p>
    <w:p>
      <w:pPr/>
      <w:r>
        <w:rPr>
          <w:lang w:val="ne_NP" w:bidi="ne_NP"/>
        </w:rPr>
      </w:r>
      <w:r>
        <w:rPr>
          <w:lang w:val="ne_NP" w:bidi="ne_NP"/>
        </w:rPr>
        <w:t>यूहन्ना बढ्छन् र आत्मामा बलियो हुन्छन्।</w:t>
      </w:r>
    </w:p>
    <w:p>
      <w:pPr/>
      <w:r>
        <w:rPr>
          <w:lang w:val="ne_NP" w:bidi="ne_NP"/>
        </w:rPr>
      </w:r>
      <w:r>
        <w:rPr>
          <w:lang w:val="ne_NP" w:bidi="ne_NP"/>
        </w:rPr>
        <w:t xml:space="preserve"> यूहन्नामा भरिएको आत्माले नै उहाँको जीवनलाई आकार दिने र उहाँलाई सेवकाईको लागि तयार पार्ने शक्ति हो भनेर यसले देखाउँछ।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एलीशिबा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आफन्तहरू</w:t>
      </w:r>
    </w:p>
    <w:p>
      <w:pPr>
        <w:pStyle w:val="ListBullet"/>
        <w:spacing w:line="240" w:lineRule="auto"/>
        <w:ind w:left="720"/>
      </w:pPr>
      <w:r>
        <w:rPr>
          <w:lang w:val="ne_NP" w:bidi="ne_NP"/>
        </w:rPr>
      </w:r>
      <w:r>
        <w:rPr>
          <w:lang w:val="ne_NP" w:bidi="ne_NP"/>
        </w:rPr>
        <w:t>छिमेकीहरू</w:t>
      </w:r>
    </w:p>
    <w:p>
      <w:pPr>
        <w:pStyle w:val="ListBullet"/>
        <w:spacing w:line="240" w:lineRule="auto"/>
        <w:ind w:left="720"/>
      </w:pPr>
      <w:r>
        <w:rPr>
          <w:lang w:val="ne_NP" w:bidi="ne_NP"/>
        </w:rPr>
      </w:r>
      <w:r>
        <w:rPr>
          <w:lang w:val="ne_NP" w:bidi="ne_NP"/>
        </w:rPr>
        <w:t>जकरिया</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यहूदियाको पहाडहरूका मानिस</w:t>
      </w:r>
    </w:p>
    <w:p>
      <w:pPr/>
      <w:r>
        <w:rPr>
          <w:lang w:val="ne_NP" w:bidi="ne_NP"/>
        </w:rPr>
      </w:r>
      <w:r>
        <w:rPr>
          <w:lang w:val="ne_NP" w:bidi="ne_NP"/>
        </w:rPr>
        <w:t>टोलीले कथालाई दुई पटक अभिनय गर्नु।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जकरियाको बोल्न नसक्ने र सुन्न पनि नसक्ने अवस्थाको अभिनय गर्छन भन्ने कुरा सुनिश्चित गर्नुहोस्। उहाँसँगको कुराकानी संकेतहरू वा लेखन मार्फत भएको छ। त्यसैले जब आफन्तहरू र छिमेकीहरूले एलीशिबाको छोराको नाम यूहन्ना राख्ने निर्णयमा सोधपुछ गर्छन्, तब के भइरहेको छ भनेर जकरियाले सुन्न र बुझ्न सक्दैनन्। मानिसहरूले बच्चालाई के नाम दिन चाहनुहुन्छ भनेर उहाँलाई सोधे। एलीशिबाले पहिले नै यूहन्ना भनेकी छिन् भनेर उनलाई थाहा थिएन। जब उहाँले "उसको नाम यूहन्ना हो" भनेर लेख्नुहुन्छ, मानिसहरू अचम्ममा पर्छन्।</w:t>
      </w:r>
    </w:p>
    <w:p>
      <w:pPr/>
      <w:r>
        <w:rPr>
          <w:lang w:val="ne_NP" w:bidi="ne_NP"/>
        </w:rPr>
      </w:r>
      <w:r>
        <w:rPr>
          <w:lang w:val="ne_NP" w:bidi="ne_NP"/>
        </w:rPr>
        <w:t>कसरी जकरियाको बोली फर्कियो भनेर मानिसहरूले सुन्छन्, तब सबै छिमेकीहरूमा डर आउँछ। यो तिनीहरू जकरियासँग डराएका कारणले होईन तर तिनीहरूले देखेको चमत्कारको प्रतिक्रिया हो।</w:t>
      </w:r>
    </w:p>
    <w:p>
      <w:pPr/>
      <w:r>
        <w:rPr>
          <w:lang w:val="ne_NP" w:bidi="ne_NP"/>
        </w:rPr>
      </w:r>
      <w:r>
        <w:rPr>
          <w:lang w:val="ne_NP" w:bidi="ne_NP"/>
        </w:rPr>
        <w:t>जब यहूदियाको पहाडी देशका मानिसहरूले के भयो भनेर सुन्छन्, तब तिनीहरूका लागि केही असाधारण कुरा भइरहेको छ भनेर स्पष्ट हुन्छ। परमेश्वरको योजनामा इस्राएलको लागि यूहन्नाको भूमिका के हुनेछ भनेर तिनीहरू सोच्छन्। परमेश्वर यूहन्नाको जीवनमा सक्रिय रूपमा संलग्न हुनुहुन्छ भनेर तिनीहरूले स्पष्ट रूपमा देख्न सक्छन्।</w:t>
      </w:r>
    </w:p>
    <w:p>
      <w:pPr/>
      <w:r>
        <w:rPr>
          <w:lang w:val="ne_NP" w:bidi="ne_NP"/>
        </w:rPr>
      </w:r>
      <w:r>
        <w:rPr>
          <w:lang w:val="ne_NP" w:bidi="ne_NP"/>
        </w:rPr>
        <w:t>जब जकरियाले भविष्यवाणी गरिरहेका छन्, तब उनले पहिलो भाग सम्झिन्छन्, सबै यहूदीहरूले प्रतिज्ञा गरिएको मुक्तिदाताको बारेमा सुनेका छन्। जकरियाले आफ्नो भविष्यवाणी उनीहरूलाई सुनाइरहेको बेला परमेश्वरले आफ्ना मानिसहरूलाई प्रतिज्ञा दिनु भएको कुरा टोलीले अभिनय गर्छ भनेर सुनिश्चित गर्नुहोस्। आफ्नो सन्देशको दोस्रो भागमा, जकरियाले आफ्नो छोराको भविष्य र उनको भूमिकाको बारेमा कुरा गर्छन्।</w:t>
      </w:r>
    </w:p>
    <w:p>
      <w:pPr/>
      <w:r>
        <w:rPr>
          <w:lang w:val="ne_NP" w:bidi="ne_NP"/>
        </w:rPr>
      </w:r>
      <w:r>
        <w:rPr>
          <w:lang w:val="ne_NP" w:bidi="ne_NP"/>
        </w:rPr>
        <w:t>यूहन्ना बढ्दै जाँदा परमेश्वरसँगको घनिष्ठ सम्बन्धलाई टोलीले अभिनय गरेर देखाउने सुनिश्चित गर्नुहोस्। उ मरुभूमिमा हुँदा आत्माले कसरी उनको चरित्र र उनको सेवालाई आकार दिनुहुन्छ भनेर देखाउनुहोस्।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एलीशिबासँग छिमेकीहरू र आफन्तहरूले उनको छोराको जन्ममा खुसी मनाएको अभिनय गर्नुहोस्।</w:t>
      </w:r>
    </w:p>
    <w:p>
      <w:pPr/>
      <w:r>
        <w:rPr>
          <w:lang w:val="ne_NP" w:bidi="ne_NP"/>
        </w:rPr>
      </w:r>
      <w:r>
        <w:rPr>
          <w:lang w:val="ne_NP" w:bidi="ne_NP"/>
        </w:rPr>
        <w:t>अभिनय रोक्नुहोस्: एलीशिबाको अभिनेत्रीलाई सोध्नुहोस्, "तपाईंलाई कस्तो महसुस भइरहेको छ?" "म आशीषित छु," "म खुसी छु," "म आनन्दले भरिएको छु" सुन्नुहोस्। कार्य पुन: सुरु गर्नुहोस्।</w:t>
      </w:r>
    </w:p>
    <w:p>
      <w:pPr/>
      <w:r>
        <w:rPr>
          <w:lang w:val="ne_NP" w:bidi="ne_NP"/>
        </w:rPr>
      </w:r>
      <w:r>
        <w:rPr>
          <w:lang w:val="ne_NP" w:bidi="ne_NP"/>
        </w:rPr>
        <w:t>खतनाको दिन मानिसहरूले बच्चाको नाम उसको बुबाको नाममा राख्न लागेका थिए, तर उसको आमाले भनिन्, "होइन, उसको नाम यूहन्ना हो।" तिनीहरू अलमलमा परेका थिए किनभने तिनीहरूको परिवारमा कसैको नाम यूहन्ना थिएन, तर अन्तमा तिनीहरूले जकरियालाई उहाँको नाम के हुनेछ भनेर सोध्ने निर्णय गर्छन्।</w:t>
      </w:r>
    </w:p>
    <w:p>
      <w:pPr/>
      <w:r>
        <w:rPr>
          <w:lang w:val="ne_NP" w:bidi="ne_NP"/>
        </w:rPr>
      </w:r>
      <w:r>
        <w:rPr>
          <w:lang w:val="ne_NP" w:bidi="ne_NP"/>
        </w:rPr>
        <w:t>अभिनय रोक्नुहोस्: एलीशिबाको भूमिका खेल्ने अभिनेत्रीलाई सोध्नुहोस्, "तपाईंलाई कस्तो महसुस भइरहेको छ?" "मलाई लाग्छ मानिसहरूले मलाई विश्वास गर्दैनन्," "म रिसाएको छु," "म अलमलमा परेको छु" भनेर सुन्नुहोस्। कार्य पुन: सुरु गर्नुहोस्।</w:t>
      </w:r>
    </w:p>
    <w:p>
      <w:pPr/>
      <w:r>
        <w:rPr>
          <w:lang w:val="ne_NP" w:bidi="ne_NP"/>
        </w:rPr>
      </w:r>
      <w:r>
        <w:rPr>
          <w:lang w:val="ne_NP" w:bidi="ne_NP"/>
        </w:rPr>
        <w:t>के भइरहेको छ भनेर जकरियालाई थाहा छैन, र मानिसहरूले उसलाई आफ्नो छोराको नाम भन्न आग्रह गर्छन्। उसले "उसको नाम यूहन्ना हो" भनेर लेख्छन्। जकरियाले तुरुन्तै बोल्न र परमेश्वरको प्रशंसा गर्न सक्छन्।</w:t>
      </w:r>
    </w:p>
    <w:p>
      <w:pPr/>
      <w:r>
        <w:rPr>
          <w:lang w:val="ne_NP" w:bidi="ne_NP"/>
        </w:rPr>
      </w:r>
      <w:r>
        <w:rPr>
          <w:lang w:val="ne_NP" w:bidi="ne_NP"/>
        </w:rPr>
        <w:t>अभिनय रोक्नुहोस्: जकरियाको भूमिका खेल्ने कलाकारलाई सोध्नुहोस्, "तपाईंलाई कस्तो महसुस भइरहेको छ?" “अन्ततः म स्वर्गदूतले भनेको कुरा देख्न थालेको छु,” “म बोल्न सक्ने भएकाले राहत महसुस गरिरहेको छु,” “छोरा पाउँदा म खुसी छु,” “म के हुनेछ भनेर चासो लागेको छ।” कार्य पुन: सुरु गर्नुहोस्।</w:t>
      </w:r>
    </w:p>
    <w:p>
      <w:pPr/>
      <w:r>
        <w:rPr>
          <w:lang w:val="ne_NP" w:bidi="ne_NP"/>
        </w:rPr>
      </w:r>
      <w:r>
        <w:rPr>
          <w:lang w:val="ne_NP" w:bidi="ne_NP"/>
        </w:rPr>
        <w:t>छिमेकीहरू र यहूदियाको पहाडी देशमा बसोबास गर्ने सबैमा डर आउँछ। तिनीहरूले यूहन्नाको कथा सुन्छन् र बच्चाको भविष्यको बारेमा सोच्छन्।</w:t>
      </w:r>
    </w:p>
    <w:p>
      <w:pPr/>
      <w:r>
        <w:rPr>
          <w:lang w:val="ne_NP" w:bidi="ne_NP"/>
        </w:rPr>
      </w:r>
      <w:r>
        <w:rPr>
          <w:lang w:val="ne_NP" w:bidi="ne_NP"/>
        </w:rPr>
        <w:t>अभिनय रोक्नुहोस्: छिमेकीहरूको भूमिका खेल्ने कलाकारलाई सोध्नुहोस्, "तपाईंलाई कस्तो महसुस भइरहेको छ?" "म अचम्ममा छु," "म भविष्यको बारेमा जिज्ञासु छु," "म बच्चाको लागि खुसी छु," "म यो कुराको अर्थ के हो भनेर सोचिरहेको छु" भन्ने कुरा सुन्नुहोस्। कार्य पुन: सुरु गर्नुहोस्।</w:t>
      </w:r>
    </w:p>
    <w:p>
      <w:pPr/>
      <w:r>
        <w:rPr>
          <w:lang w:val="ne_NP" w:bidi="ne_NP"/>
        </w:rPr>
      </w:r>
      <w:r>
        <w:rPr>
          <w:lang w:val="ne_NP" w:bidi="ne_NP"/>
        </w:rPr>
        <w:t>जकरियाका भविष्यवाणीहरू। पहिले उहाँले आफ्ना मानिसहरूलाई परमेश्वरको प्रतिज्ञाहरू सम्झना दिलाउनु हुन्छ र तिनीहरूले परमेश्वरको सेवा कसरी गर्नेछन् भनेर बताउनुहुन्छ।</w:t>
      </w:r>
    </w:p>
    <w:p>
      <w:pPr/>
      <w:r>
        <w:rPr>
          <w:lang w:val="ne_NP" w:bidi="ne_NP"/>
        </w:rPr>
      </w:r>
      <w:r>
        <w:rPr>
          <w:lang w:val="ne_NP" w:bidi="ne_NP"/>
        </w:rPr>
        <w:t>अभिनय रोक्नुहोस्: जकरियाको भूमिका खेल्ने कलाकारलाई सोध्नुहोस्, "तपाईंलाई कस्तो महसुस भइरहेको छ?" "म उत्साहित छु," "म खुसी छु," "म आशावादी छु," "मुक्ति आउँदै छ भनेर थाहा पाउँदा म आशीषित भएको छु।" कार्य पुन: सुरु गर्नुहोस्।</w:t>
      </w:r>
    </w:p>
    <w:p>
      <w:pPr/>
      <w:r>
        <w:rPr>
          <w:lang w:val="ne_NP" w:bidi="ne_NP"/>
        </w:rPr>
      </w:r>
      <w:r>
        <w:rPr>
          <w:lang w:val="ne_NP" w:bidi="ne_NP"/>
        </w:rPr>
        <w:t>जकरियाले आफ्नो छोराको बारेमा भविष्यवाणी समाप्त गर्छन्।</w:t>
      </w:r>
    </w:p>
    <w:p>
      <w:pPr/>
      <w:r>
        <w:rPr>
          <w:lang w:val="ne_NP" w:bidi="ne_NP"/>
        </w:rPr>
      </w:r>
      <w:r>
        <w:rPr>
          <w:lang w:val="ne_NP" w:bidi="ne_NP"/>
        </w:rPr>
        <w:t>अभिनय रोक्नुहोस्: जकरियाको भूमिका खेल्ने कलाकारलाई सोध्नुहोस्, "तपाईंलाई कस्तो महसुस भइरहेको छ?" "म प्रभुको अगमवक्ताको पिता हुन पाउँदा सम्मानित भएको छु," "म प्रभुको योजनाको सानो भाग हुँ," "म के हुनेछ भनेर हेर्न चाहन्छु" "म दुखी छु किनभने सबै कुरा हुँदा म जीवित नहुन सक्छु।" भन्नेकुरा सुन्नुहोस। कार्य पुन: सुरु गर्नुहोस्।</w:t>
      </w:r>
    </w:p>
    <w:p>
      <w:pPr/>
      <w:r>
        <w:rPr>
          <w:lang w:val="ne_NP" w:bidi="ne_NP"/>
        </w:rPr>
      </w:r>
      <w:r>
        <w:rPr>
          <w:lang w:val="ne_NP" w:bidi="ne_NP"/>
        </w:rPr>
        <w:t>यूहन्ना परमेश्वरसँगको नजिकको सम्बन्धमा मरुभूमिमा बढ्छन्।</w:t>
      </w:r>
    </w:p>
    <w:p>
      <w:pPr/>
      <w:r>
        <w:rPr>
          <w:lang w:val="ne_NP" w:bidi="ne_NP"/>
        </w:rPr>
      </w:r>
      <w:r>
        <w:rPr>
          <w:lang w:val="ne_NP" w:bidi="ne_NP"/>
        </w:rPr>
        <w:t>अभिनय रोक्नुहोस्: यूहन्नाको भूमिका खेल्ने कलाकारलाई सोध्नुहोस्, "तपाईंलाई कस्तो महसुस भइरहेको छ?" "म मसीहलाई देख्न पाउँदा उत्साहित छु," "म यो अभियानको दबाब महसुस गर्छु," "म सुरू गर्ने सही समयको प्रतिक्षामा छु।" भनेको कुरालाई सुन्नुहोस। कार्य पुन: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परमेश्वरले भन्नुभएको जस्तै, एलीशिबाले बालकलाई जन्म दिन्छिन्। बच्चा जन्माउने कुरा सुनेपछि सबै अचम्ममा पर्छन किनभने उनी बच्चा जन्माउन सकेकी थिइनन्। जन्मिएको एक हप्तापछि बालकको </w:t>
      </w:r>
      <w:r>
        <w:rPr>
          <w:b/>
          <w:lang w:val="ne_NP" w:bidi="ne_NP"/>
        </w:rPr>
        <w:t>खतना गरिएको</w:t>
      </w:r>
      <w:r>
        <w:rPr>
          <w:lang w:val="ne_NP" w:bidi="ne_NP"/>
        </w:rPr>
        <w:t xml:space="preserve"> थियो। </w:t>
      </w:r>
      <w:r>
        <w:rPr>
          <w:b/>
          <w:lang w:val="ne_NP" w:bidi="ne_NP"/>
        </w:rPr>
        <w:t>खतना</w:t>
      </w:r>
      <w:r>
        <w:rPr>
          <w:lang w:val="ne_NP" w:bidi="ne_NP"/>
        </w:rPr>
        <w:t xml:space="preserve"> भनेको केटाको लिङ्गको अन्तिममा भएको खुकुलो छाला काट्ने यहूदी चलन हो। यो सामान्यतया बच्चा जन्मिएको एक हप्तापछि बुबा वा यसमा जानकार व्यक्तिले यो कार्य गर्थे। खतना भनेको त्यो केटो परमेश्वरले छान्नु भएको मानिस इस्राएलको एउटा भाग हो र परमेश्वरका प्रतिज्ञाहरू उसमा लागू हुन्छन् भन्ने कुराको संकेत थियो।</w:t>
      </w:r>
    </w:p>
    <w:p>
      <w:pPr/>
      <w:r>
        <w:rPr>
          <w:lang w:val="ne_NP" w:bidi="ne_NP"/>
        </w:rPr>
      </w:r>
      <w:r>
        <w:rPr>
          <w:lang w:val="ne_NP" w:bidi="ne_NP"/>
        </w:rPr>
        <w:t xml:space="preserve">जकरियाका धेरै छिमेकीहरू र परिवार यो रमाईलो समयलाई मनाउन उन्को घरमा आउँछन्। जब एलीशिबाले बच्चाको नाम यूहन्ना हो भनेर भन्छिन्, तब तिनीहरूले जकरियालाई सोध्छन्। जकरियाले </w:t>
      </w:r>
      <w:r>
        <w:rPr>
          <w:b/>
          <w:lang w:val="ne_NP" w:bidi="ne_NP"/>
        </w:rPr>
        <w:t>पाटी</w:t>
      </w:r>
      <w:r>
        <w:rPr>
          <w:lang w:val="ne_NP" w:bidi="ne_NP"/>
        </w:rPr>
        <w:t xml:space="preserve"> लिन्छन् र "यूहन्ना" नाम लेख्छन्। पाटी भनेको मैनले ढाकिएको सानो काठको फलेक थियो। मानिसहरूले कलम जस्तै आकारको चुच्चो वस्तुले मैनमा चिन्ह बनाएर लेख्न सक्थे। अचानक जकरियाको जिब्रो खोलियो, यसको अर्थ उनी अब फेरि बोल्न सक्छन भन्ने हो। उसले परमेश्वरको प्रशंसा गर्छ।</w:t>
      </w:r>
    </w:p>
    <w:p>
      <w:pPr/>
      <w:r>
        <w:rPr>
          <w:lang w:val="ne_NP" w:bidi="ne_NP"/>
        </w:rPr>
      </w:r>
      <w:r>
        <w:rPr>
          <w:lang w:val="ne_NP" w:bidi="ne_NP"/>
        </w:rPr>
        <w:t>यहाँ रोक्नुहोस् र अनुवाद टोलीलाई पाटीको फोटो देखाउनुहोस्।</w:t>
      </w:r>
    </w:p>
    <w:p>
      <w:pPr/>
      <w:r>
        <w:rPr>
          <w:lang w:val="ne_NP" w:bidi="ne_NP"/>
        </w:rPr>
      </w:r>
      <w:r>
        <w:rPr>
          <w:lang w:val="ne_NP" w:bidi="ne_NP"/>
        </w:rPr>
        <w:t>यूहन्नाको जन्मसँग सम्बन्धित धेरै विशेष घटनाहरू भएकोले, यूहन्नाको समाचार यहूदियाभरि फैलिन्छ।</w:t>
      </w:r>
    </w:p>
    <w:p>
      <w:pPr/>
      <w:r>
        <w:rPr>
          <w:lang w:val="ne_NP" w:bidi="ne_NP"/>
        </w:rPr>
      </w:r>
      <w:r>
        <w:rPr>
          <w:lang w:val="ne_NP" w:bidi="ne_NP"/>
        </w:rPr>
        <w:t xml:space="preserve">जब मानिसहरूले </w:t>
      </w:r>
      <w:r>
        <w:rPr>
          <w:b/>
          <w:lang w:val="ne_NP" w:bidi="ne_NP"/>
        </w:rPr>
        <w:t>प्रभुको हात</w:t>
      </w:r>
      <w:r>
        <w:rPr>
          <w:lang w:val="ne_NP" w:bidi="ne_NP"/>
        </w:rPr>
        <w:t xml:space="preserve"> यूहन्नामाथि छ भनेर भन्छन्, भने यसको अर्थ परमेश्वरले उहाँलाई मार्गदर्शन गरिरहनु भएको छ भन्ने हो। यहाँ </w:t>
      </w:r>
      <w:r>
        <w:rPr>
          <w:b/>
          <w:lang w:val="ne_NP" w:bidi="ne_NP"/>
        </w:rPr>
        <w:t>प्रभु</w:t>
      </w:r>
      <w:r>
        <w:rPr>
          <w:lang w:val="ne_NP" w:bidi="ne_NP"/>
        </w:rPr>
        <w:t xml:space="preserve"> भन्नाले परमेश्वरलाई जनाउँछ।</w:t>
      </w:r>
    </w:p>
    <w:p>
      <w:pPr/>
      <w:r>
        <w:rPr>
          <w:lang w:val="ne_NP" w:bidi="ne_NP"/>
        </w:rPr>
      </w:r>
      <w:r>
        <w:rPr>
          <w:lang w:val="ne_NP" w:bidi="ne_NP"/>
        </w:rPr>
        <w:t xml:space="preserve">त्यसपछि </w:t>
      </w:r>
      <w:r>
        <w:rPr>
          <w:b/>
          <w:lang w:val="ne_NP" w:bidi="ne_NP"/>
        </w:rPr>
        <w:t>पवित्र आत्माले</w:t>
      </w:r>
      <w:r>
        <w:rPr>
          <w:lang w:val="ne_NP" w:bidi="ne_NP"/>
        </w:rPr>
        <w:t xml:space="preserve"> जकरियालाई भर्नुहुन्छ र उहाँलाई </w:t>
      </w:r>
      <w:r>
        <w:rPr>
          <w:b/>
          <w:lang w:val="ne_NP" w:bidi="ne_NP"/>
        </w:rPr>
        <w:t>भविष्यवाणी</w:t>
      </w:r>
      <w:r>
        <w:rPr>
          <w:lang w:val="ne_NP" w:bidi="ne_NP"/>
        </w:rPr>
        <w:t xml:space="preserve"> दिन्छन्। </w:t>
      </w:r>
      <w:r>
        <w:rPr>
          <w:b/>
          <w:lang w:val="ne_NP" w:bidi="ne_NP"/>
        </w:rPr>
        <w:t>भविष्यवाणी</w:t>
      </w:r>
      <w:r>
        <w:rPr>
          <w:lang w:val="ne_NP" w:bidi="ne_NP"/>
        </w:rPr>
        <w:t xml:space="preserve"> भनेको परमेश्वरले अगमवक्तालाई सिधै सन्देश दिनुहुन्छ र त्यसपछि अगमवक्ताले परमेश्वरको तर्फबाट मानिसहरूलाई त्यो सन्देश बोल्छन्। तपाईंले लूकाको अन्य भागहरूमा गरेको तरिकाले </w:t>
      </w:r>
      <w:r>
        <w:rPr>
          <w:b/>
          <w:lang w:val="ne_NP" w:bidi="ne_NP"/>
        </w:rPr>
        <w:t>पवित्र आत्मालाई</w:t>
      </w:r>
      <w:r>
        <w:rPr>
          <w:lang w:val="ne_NP" w:bidi="ne_NP"/>
        </w:rPr>
        <w:t xml:space="preserve"> अनुवाद गर्नुहोस्।</w:t>
      </w:r>
    </w:p>
    <w:p>
      <w:pPr/>
      <w:r>
        <w:rPr>
          <w:lang w:val="ne_NP" w:bidi="ne_NP"/>
        </w:rPr>
      </w:r>
      <w:r>
        <w:rPr>
          <w:lang w:val="ne_NP" w:bidi="ne_NP"/>
        </w:rPr>
        <w:t xml:space="preserve">जकरियाले आफ्ना मानिसहरूलाई परमेश्वरले </w:t>
      </w:r>
      <w:r>
        <w:rPr>
          <w:b/>
          <w:lang w:val="ne_NP" w:bidi="ne_NP"/>
        </w:rPr>
        <w:t>छुटकारा</w:t>
      </w:r>
      <w:r>
        <w:rPr>
          <w:lang w:val="ne_NP" w:bidi="ne_NP"/>
        </w:rPr>
        <w:t xml:space="preserve"> दिएकोमा प्रशंसा गर्छन्। </w:t>
      </w:r>
      <w:r>
        <w:rPr>
          <w:b/>
          <w:lang w:val="ne_NP" w:bidi="ne_NP"/>
        </w:rPr>
        <w:t>छुटकारा दिएको</w:t>
      </w:r>
      <w:r>
        <w:rPr>
          <w:lang w:val="ne_NP" w:bidi="ne_NP"/>
        </w:rPr>
        <w:t xml:space="preserve"> भन्ने शब्द क्रियापद हो जसको अर्थ स्वतन्त्र हुनु वा छुटकारा दिनु हो। यस अवस्थामा, परमेश्वरले इस्राएललाई तिनीहरूको शत्रुहरूबाट बचाउँदै हुनुहुन्छ। अगमवक्ताहरूले धेरै अघि प्रतिज्ञा गरे जस्तै परमेश्वरले तिनीहरूलाई एक मुक्तिदाता पठाउँदै हुनुहुन्छ भनेर जकरियाले बुझ्छन्। जब तपाइले </w:t>
      </w:r>
      <w:r>
        <w:rPr>
          <w:b/>
          <w:lang w:val="ne_NP" w:bidi="ne_NP"/>
        </w:rPr>
        <w:t>अगमवक्ता</w:t>
      </w:r>
      <w:r>
        <w:rPr>
          <w:lang w:val="ne_NP" w:bidi="ne_NP"/>
        </w:rPr>
        <w:t xml:space="preserve"> शब्दलाई अनुवाद गर्नुहुन्छ, तब अगमवक्ताको भूमिकालाई पर्याप्त रूपमा वर्णन गर्ने शब्दको प्रयोग गर्ने कुरालाई निश्चित गर्नुहोस्।</w:t>
      </w:r>
    </w:p>
    <w:p>
      <w:pPr/>
      <w:r>
        <w:rPr>
          <w:lang w:val="ne_NP" w:bidi="ne_NP"/>
        </w:rPr>
      </w:r>
      <w:r>
        <w:rPr>
          <w:lang w:val="ne_NP" w:bidi="ne_NP"/>
        </w:rPr>
        <w:t xml:space="preserve"> एकजना अगमवक्ता:</w:t>
      </w:r>
    </w:p>
    <w:p>
      <w:pPr>
        <w:pStyle w:val="ListBullet"/>
        <w:spacing w:line="240" w:lineRule="auto"/>
        <w:ind w:left="720"/>
      </w:pPr>
      <w:r>
        <w:rPr>
          <w:lang w:val="ne_NP" w:bidi="ne_NP"/>
        </w:rPr>
      </w:r>
      <w:r>
        <w:rPr>
          <w:lang w:val="ne_NP" w:bidi="ne_NP"/>
        </w:rPr>
        <w:t>परमेश्वरबाट बोलावट प्राप्त गर्नुहुन्छ;</w:t>
      </w:r>
    </w:p>
    <w:p>
      <w:pPr>
        <w:pStyle w:val="ListBullet"/>
        <w:spacing w:line="240" w:lineRule="auto"/>
        <w:ind w:left="720"/>
      </w:pPr>
      <w:r>
        <w:rPr>
          <w:lang w:val="ne_NP" w:bidi="ne_NP"/>
        </w:rPr>
      </w:r>
      <w:r>
        <w:rPr>
          <w:lang w:val="ne_NP" w:bidi="ne_NP"/>
        </w:rPr>
        <w:t xml:space="preserve"> उहाँले परमेश्वरको सन्देशलाई मानिसहरूकहाँ लैजानुहुन्छ, किनभने उहाँलाई परमेश्वर आफैले यो दिनु भएको थियो;</w:t>
      </w:r>
    </w:p>
    <w:p>
      <w:pPr>
        <w:pStyle w:val="ListBullet"/>
        <w:spacing w:line="240" w:lineRule="auto"/>
        <w:ind w:left="720"/>
      </w:pPr>
      <w:r>
        <w:rPr>
          <w:lang w:val="ne_NP" w:bidi="ne_NP"/>
        </w:rPr>
      </w:r>
      <w:r>
        <w:rPr>
          <w:lang w:val="ne_NP" w:bidi="ne_NP"/>
        </w:rPr>
        <w:t>उहाँको प्राथमिकता परमेश्वरको वचनलाई मानिसहरूकहाँ ल्याउनु हो।</w:t>
      </w:r>
    </w:p>
    <w:p>
      <w:pPr/>
      <w:r>
        <w:rPr>
          <w:lang w:val="ne_NP" w:bidi="ne_NP"/>
        </w:rPr>
      </w:r>
      <w:r>
        <w:rPr>
          <w:lang w:val="ne_NP" w:bidi="ne_NP"/>
        </w:rPr>
        <w:t>यदि तपाईंले कुनै धार्मिक शब्द प्रयोग गर्नुहुन्छ भने, सामान्य श्रोताले बुझ्न सक्ने अर्थ भएको हुनुपर्छ भन्ने कुरा निश्चित गर्नुहोस्।</w:t>
      </w:r>
    </w:p>
    <w:p>
      <w:pPr/>
      <w:r>
        <w:rPr>
          <w:lang w:val="ne_NP" w:bidi="ne_NP"/>
        </w:rPr>
      </w:r>
      <w:r>
        <w:rPr>
          <w:lang w:val="ne_NP" w:bidi="ne_NP"/>
        </w:rPr>
        <w:t xml:space="preserve">जकरियाले भन्छन् कि परमेश्वरले आफ्नो पवित्र </w:t>
      </w:r>
      <w:r>
        <w:rPr>
          <w:b/>
          <w:lang w:val="ne_NP" w:bidi="ne_NP"/>
        </w:rPr>
        <w:t>करारलाई</w:t>
      </w:r>
      <w:r>
        <w:rPr>
          <w:lang w:val="ne_NP" w:bidi="ne_NP"/>
        </w:rPr>
        <w:t xml:space="preserve"> सम्झनु भएको छ। </w:t>
      </w:r>
      <w:r>
        <w:rPr>
          <w:b/>
          <w:lang w:val="ne_NP" w:bidi="ne_NP"/>
        </w:rPr>
        <w:t>करार</w:t>
      </w:r>
      <w:r>
        <w:rPr>
          <w:lang w:val="ne_NP" w:bidi="ne_NP"/>
        </w:rPr>
        <w:t xml:space="preserve"> भनेको दुई मानिसहरू बीचको सहमति हो जसले शान्ति वा मित्रता स्थापित गर्छ। दुबै मानिसहरू यस सम्झौतामा विश्वास योग्य रहन सहमत हुन्छन्। पवित्र वा पवित्र करार परमेश्वरले अब्राहाम र उहाँका सन्तानहरूलाई गर्नुभएको प्रतिज्ञा हो। परमेश्वरले यसलाई बनाउनु भएको कारणले यो पवित्र छ। परमेश्वरले </w:t>
      </w:r>
      <w:r>
        <w:rPr>
          <w:b/>
          <w:lang w:val="ne_NP" w:bidi="ne_NP"/>
        </w:rPr>
        <w:t>शपथ</w:t>
      </w:r>
      <w:r>
        <w:rPr>
          <w:lang w:val="ne_NP" w:bidi="ne_NP"/>
        </w:rPr>
        <w:t xml:space="preserve"> खानुभयो। भनेर जकरियाले भन्छन्। मानिसहरूले आफ्नो सहमतिलाई कायम राख्नुपर्छ र यसलाई परिवर्तन गर्न सकिदैन भनेर बुझुन भनेर प्रतिज्ञामा </w:t>
      </w:r>
      <w:r>
        <w:rPr>
          <w:b/>
          <w:lang w:val="ne_NP" w:bidi="ne_NP"/>
        </w:rPr>
        <w:t>शपथ</w:t>
      </w:r>
      <w:r>
        <w:rPr>
          <w:lang w:val="ne_NP" w:bidi="ne_NP"/>
        </w:rPr>
        <w:t xml:space="preserve"> थपिएको छ। शपथ बोल्ने व्यक्तिले आफ्नो प्रतिज्ञा पुरा नगरेमा परमेश्वरले आफूलाई दण्ड दिनुहोस् भनेर बिन्ती गर्छ।</w:t>
      </w:r>
    </w:p>
    <w:p>
      <w:pPr/>
      <w:r>
        <w:rPr>
          <w:lang w:val="ne_NP" w:bidi="ne_NP"/>
        </w:rPr>
      </w:r>
      <w:r>
        <w:rPr>
          <w:lang w:val="ne_NP" w:bidi="ne_NP"/>
        </w:rPr>
        <w:t xml:space="preserve"> बिना भय परमेश्वरको सेवा गर्न सक्छन् भनेर जकरियाले भन्छन्। आफ्नो छोरासँग कुरा गर्छन् र उनलाई </w:t>
      </w:r>
      <w:r>
        <w:rPr>
          <w:b/>
          <w:lang w:val="ne_NP" w:bidi="ne_NP"/>
        </w:rPr>
        <w:t>सर्वोच्चको</w:t>
      </w:r>
      <w:r>
        <w:rPr>
          <w:lang w:val="ne_NP" w:bidi="ne_NP"/>
        </w:rPr>
        <w:t xml:space="preserve"> अगमवक्ता भनिनेछ भनेर भन्छन्। यो कुराले सर्वोच्च परमेश्वरका वचनहरू बोल्ने व्यक्तिलाई जनाउँछ। कसरी </w:t>
      </w:r>
      <w:r>
        <w:rPr>
          <w:b/>
          <w:lang w:val="ne_NP" w:bidi="ne_NP"/>
        </w:rPr>
        <w:t>पाप क्षमाद्वारा</w:t>
      </w:r>
      <w:r>
        <w:rPr>
          <w:lang w:val="ne_NP" w:bidi="ne_NP"/>
        </w:rPr>
        <w:t xml:space="preserve"> मुक्ति पाउन सकिन्छ भनेर मानिसहरूलाई देखाउनु यूहन्नाको उद्देश्य हो भनेर जकरिया बताउँछन्। </w:t>
      </w:r>
      <w:r>
        <w:rPr>
          <w:b/>
          <w:lang w:val="ne_NP" w:bidi="ne_NP"/>
        </w:rPr>
        <w:t>पापलाई</w:t>
      </w:r>
      <w:r>
        <w:rPr>
          <w:lang w:val="ne_NP" w:bidi="ne_NP"/>
        </w:rPr>
        <w:t xml:space="preserve"> परमेश्वरको अनाज्ञाकारिताको कार्यको रूपमा अनुवाद गर्न सकिन्छ। </w:t>
      </w:r>
      <w:r>
        <w:rPr>
          <w:b/>
          <w:lang w:val="ne_NP" w:bidi="ne_NP"/>
        </w:rPr>
        <w:t>क्षमामा</w:t>
      </w:r>
      <w:r>
        <w:rPr>
          <w:lang w:val="ne_NP" w:bidi="ne_NP"/>
        </w:rPr>
        <w:t xml:space="preserve"> दुई जना मानिसहरू समावेश हुन्छन्, जसमध्ये एउटाले अर्कोलाई केही गलत गरेको हुन्छ। क्षमामामा, अन्याय परेको व्यक्तिले आफ्नो अधिकारलाई पन्छाउँछ र अर्कोलाई उसले पाउनु पर्ने सँजाय दिँदैन। उ बदला लिँदैन। यदि एकअर्कामा आफ्नो व्यवहारको निम्ति पश्चात्ताप गर्छन् र क्षमा स्वीकार गर्छन् भने तिनीहरू बीचको सम्बन्ध पुनर्स्थापित हुन्छ र दोष हट्छ। दुष्ट काम गर्न छोड्ने र परमेश्वरतिर फर्कने सबैलाई परमेश्वरमा क्षमा उपलब्ध छ। त्यसपछि तिनीहरूसँग परमेश्वरको सम्बन्ध पुनर्स्थापित हुन्छ। नयाँ नियममा "क्षमा" लाई वर्णन गर्न प्रयोग गरिएका केही भनाईहरू यहाँ छन्।</w:t>
      </w:r>
    </w:p>
    <w:p>
      <w:pPr>
        <w:pStyle w:val="ListBullet"/>
        <w:spacing w:line="240" w:lineRule="auto"/>
        <w:ind w:left="720"/>
      </w:pPr>
      <w:r>
        <w:rPr>
          <w:lang w:val="ne_NP" w:bidi="ne_NP"/>
        </w:rPr>
      </w:r>
      <w:r>
        <w:rPr>
          <w:lang w:val="ne_NP" w:bidi="ne_NP"/>
        </w:rPr>
        <w:t>कसैको पापलाई पुछ्न</w:t>
      </w:r>
    </w:p>
    <w:p>
      <w:pPr>
        <w:pStyle w:val="ListBullet"/>
        <w:spacing w:line="240" w:lineRule="auto"/>
        <w:ind w:left="720"/>
      </w:pPr>
      <w:r>
        <w:rPr>
          <w:lang w:val="ne_NP" w:bidi="ne_NP"/>
        </w:rPr>
      </w:r>
      <w:r>
        <w:rPr>
          <w:lang w:val="ne_NP" w:bidi="ne_NP"/>
        </w:rPr>
        <w:t>कसैको पाप उठाउन</w:t>
      </w:r>
    </w:p>
    <w:p>
      <w:pPr>
        <w:pStyle w:val="ListBullet"/>
        <w:spacing w:line="240" w:lineRule="auto"/>
        <w:ind w:left="720"/>
      </w:pPr>
      <w:r>
        <w:rPr>
          <w:lang w:val="ne_NP" w:bidi="ne_NP"/>
        </w:rPr>
      </w:r>
      <w:r>
        <w:rPr>
          <w:lang w:val="ne_NP" w:bidi="ne_NP"/>
        </w:rPr>
        <w:t>खुल्ला गर्न, छुटाउन</w:t>
      </w:r>
    </w:p>
    <w:p>
      <w:pPr>
        <w:pStyle w:val="ListBullet"/>
        <w:spacing w:line="240" w:lineRule="auto"/>
        <w:ind w:left="720"/>
      </w:pPr>
      <w:r>
        <w:rPr>
          <w:lang w:val="ne_NP" w:bidi="ne_NP"/>
        </w:rPr>
      </w:r>
      <w:r>
        <w:rPr>
          <w:lang w:val="ne_NP" w:bidi="ne_NP"/>
        </w:rPr>
        <w:t xml:space="preserve"> टाढा फ्याँक्न</w:t>
      </w:r>
    </w:p>
    <w:p>
      <w:pPr>
        <w:pStyle w:val="ListBullet"/>
        <w:spacing w:line="240" w:lineRule="auto"/>
        <w:ind w:left="720"/>
      </w:pPr>
      <w:r>
        <w:rPr>
          <w:lang w:val="ne_NP" w:bidi="ne_NP"/>
        </w:rPr>
      </w:r>
      <w:r>
        <w:rPr>
          <w:lang w:val="ne_NP" w:bidi="ne_NP"/>
        </w:rPr>
        <w:t>ढाक्न</w:t>
      </w:r>
    </w:p>
    <w:p>
      <w:pPr>
        <w:pStyle w:val="ListBullet"/>
        <w:spacing w:line="240" w:lineRule="auto"/>
        <w:ind w:left="720"/>
      </w:pPr>
      <w:r>
        <w:rPr>
          <w:lang w:val="ne_NP" w:bidi="ne_NP"/>
        </w:rPr>
      </w:r>
      <w:r>
        <w:rPr>
          <w:lang w:val="ne_NP" w:bidi="ne_NP"/>
        </w:rPr>
        <w:t>भएर जानु</w:t>
      </w:r>
    </w:p>
    <w:p>
      <w:pPr>
        <w:pStyle w:val="ListBullet"/>
        <w:spacing w:line="240" w:lineRule="auto"/>
        <w:ind w:left="720"/>
      </w:pPr>
      <w:r>
        <w:rPr>
          <w:lang w:val="ne_NP" w:bidi="ne_NP"/>
        </w:rPr>
      </w:r>
      <w:r>
        <w:rPr>
          <w:lang w:val="ne_NP" w:bidi="ne_NP"/>
        </w:rPr>
        <w:t>लैजानु</w:t>
      </w:r>
    </w:p>
    <w:p>
      <w:pPr>
        <w:pStyle w:val="ListBullet"/>
        <w:spacing w:line="240" w:lineRule="auto"/>
        <w:ind w:left="720"/>
      </w:pPr>
      <w:r>
        <w:rPr>
          <w:lang w:val="ne_NP" w:bidi="ne_NP"/>
        </w:rPr>
      </w:r>
      <w:r>
        <w:rPr>
          <w:lang w:val="ne_NP" w:bidi="ne_NP"/>
        </w:rPr>
        <w:t>अस्वीकार गर्न वा बेवास्ता गर्न</w:t>
      </w:r>
    </w:p>
    <w:p>
      <w:pPr/>
      <w:r>
        <w:rPr>
          <w:lang w:val="ne_NP" w:bidi="ne_NP"/>
        </w:rPr>
      </w:r>
      <w:r>
        <w:rPr>
          <w:lang w:val="ne_NP" w:bidi="ne_NP"/>
        </w:rPr>
        <w:t>तपाईंको भाषामा पनि यस्तै भनाई हुन सक्छ, र यदि छ भने तपाईंले आफ्नो श्रोताहरूको लागि शब्द चित्र बनाउन यसलाई प्रयोग गर्न सक्नुहुन्छ।</w:t>
      </w:r>
    </w:p>
    <w:p>
      <w:pPr/>
      <w:r>
        <w:rPr>
          <w:lang w:val="ne_NP" w:bidi="ne_NP"/>
        </w:rPr>
      </w:r>
      <w:r>
        <w:rPr>
          <w:lang w:val="ne_NP" w:bidi="ne_NP"/>
        </w:rPr>
        <w:t>शिक्षण उपकरण: एउटा पश्चिमी अफ्रिकी भाषामा, जब परमेश्वरले कसैलाई क्षमा गर्नुहुन्छ, उहाँले तिनीहरूको पापलाई पूर्ण रूपमा "काट्नुहुन्छ" ताकि तिनीहरूमा यसको अस्तित्व अब रहन्न। अनुवाद टोलीलाई कसैले कसैलाई क्षमा गरेको दृश्यको नक्कल वा अभिनय गराउने प्रयास गर्नुहोस्। तिनीहरूले क्षमा देखाउन कस्ता कार्यहरू गर्छन्, हेर्नुहोस्। दृश्यमा प्रत्येक पात्रको भावनाहरूको व्याख्या गर्न शिल्पकारहरूलाई आग्रह गर्नुहोस्।</w:t>
      </w:r>
    </w:p>
    <w:p>
      <w:pPr/>
      <w:r>
        <w:rPr>
          <w:lang w:val="ne_NP" w:bidi="ne_NP"/>
        </w:rPr>
      </w:r>
      <w:r>
        <w:rPr>
          <w:lang w:val="ne_NP" w:bidi="ne_NP"/>
        </w:rPr>
        <w:t>जकरियाले भने, "</w:t>
      </w:r>
      <w:r>
        <w:rPr>
          <w:b/>
          <w:lang w:val="ne_NP" w:bidi="ne_NP"/>
        </w:rPr>
        <w:t>स्वर्गबाट</w:t>
      </w:r>
      <w:r>
        <w:rPr>
          <w:lang w:val="ne_NP" w:bidi="ne_NP"/>
        </w:rPr>
        <w:t xml:space="preserve"> बिहानको ज्योति तिनीहरूमाथि छिर्न लागेको थियो। </w:t>
      </w:r>
      <w:r>
        <w:rPr>
          <w:b/>
          <w:lang w:val="ne_NP" w:bidi="ne_NP"/>
        </w:rPr>
        <w:t>स्वर्गले</w:t>
      </w:r>
      <w:r>
        <w:rPr>
          <w:lang w:val="ne_NP" w:bidi="ne_NP"/>
        </w:rPr>
        <w:t xml:space="preserve"> आकाशलाई वा परमेश्वर र उहाँका स्वर्गदूतहरू बसोबास गर्ने ठाउँलाई जनाउन सक्छ जुन सन्दर्भमा निर्भर गर्दछ। जब यसले परमेश्वर बास गर्ने ठाउँलाई जनाउँछ भने तब यो विश्वासीहरूको अन्तिम गन्तव्य पनि हो। </w:t>
      </w:r>
      <w:r>
        <w:rPr>
          <w:b/>
          <w:lang w:val="ne_NP" w:bidi="ne_NP"/>
        </w:rPr>
        <w:t>बिहानको ज्योति</w:t>
      </w:r>
      <w:r>
        <w:rPr>
          <w:lang w:val="ne_NP" w:bidi="ne_NP"/>
        </w:rPr>
        <w:t xml:space="preserve"> भनेको अलंकरीक अभिब्यक्ति हो यसले आत्मिक रूपमा अँध्यारो संसारमा ज्योति चम्काउने उध्दारकर्तालाई जनाउँछ। यो मुक्तिदाताले आत्मिक रूपमा अन्धकार संसारमा उज्यालो दिनेछन् र आफ्ना मानिसहरूलाई शान्तितिर मार्गदर्शन गर्नेछन् भनेर उहाँले भन्नुहुन्छ। जकरियाको सन्देश पछि, लूकाले हामीलाई यूहन्नाको बाल्यकालको बारेमा केही कुरा बताउँछन्। यूहन्ना </w:t>
      </w:r>
      <w:r>
        <w:rPr>
          <w:b/>
          <w:lang w:val="ne_NP" w:bidi="ne_NP"/>
        </w:rPr>
        <w:t>आत्मामा बलियो भए</w:t>
      </w:r>
      <w:r>
        <w:rPr>
          <w:lang w:val="ne_NP" w:bidi="ne_NP"/>
        </w:rPr>
        <w:t xml:space="preserve"> र मरुभूमिमा बसे भनेर उहाँले हामीलाई बताउनुहुन्छ। "आत्मामा बलियो हुनु" भनेको अर्थ यूहन्ना आत्मविश्वासमा बलियो भए र आफ्नो सोच र चरित्रमा परिपक्व भए भन्ने हो। </w:t>
      </w:r>
      <w:r>
        <w:rPr>
          <w:b/>
          <w:lang w:val="ne_NP" w:bidi="ne_NP"/>
        </w:rPr>
        <w:t>मरुभूमिले</w:t>
      </w:r>
      <w:r>
        <w:rPr>
          <w:lang w:val="ne_NP" w:bidi="ne_NP"/>
        </w:rPr>
        <w:t xml:space="preserve"> कोही पनि बसोबास नगर्ने र थोरै मात्र उब्जाउ हुने यर्दन नदीको छेउमा रहेको भूमिको क्षेत्रलाई जनाउँछ। बाइबलमा, परमेश्वरले प्राय: आफ्ना मानिसहरूलाई यस प्रकारका क्षेत्रहरूमा भेट्नुहुन्छ।</w:t>
      </w:r>
    </w:p>
    <w:p>
      <w:pPr/>
      <w:r>
        <w:rPr>
          <w:lang w:val="ne_NP" w:bidi="ne_NP"/>
        </w:rPr>
      </w:r>
      <w:r>
        <w:rPr>
          <w:lang w:val="ne_NP" w:bidi="ne_NP"/>
        </w:rPr>
        <w:t xml:space="preserve">लूकाले भन्छन्: यूहन्नाले आफ्नो </w:t>
      </w:r>
      <w:r>
        <w:rPr>
          <w:b/>
          <w:lang w:val="ne_NP" w:bidi="ne_NP"/>
        </w:rPr>
        <w:t>सार्वजनिक सेवकाई</w:t>
      </w:r>
      <w:r>
        <w:rPr>
          <w:lang w:val="ne_NP" w:bidi="ne_NP"/>
        </w:rPr>
        <w:t xml:space="preserve"> सुरु नगर्दासम्म मरुभूमिमा बसेका थिए: यसको अर्थ यूहन्नाले मुक्तिदाताको सन्देश परमेश्वरका मानिसहरूलाई प्रचार गरेर आफूलाई सार्वजनिक रूपमा नचिनाएसम्म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2:1–21</w:t>
      </w:r>
      <w:r>
        <w:rPr>
          <w:lang w:val="ne_NP" w:bidi="ne_NP"/>
        </w:rPr>
      </w:r>
    </w:p>
    <w:p>
      <w:pPr>
        <w:pStyle w:val="Heading3"/>
      </w:pPr>
      <w:r>
        <w:rPr>
          <w:lang w:val="ne_NP" w:bidi="ne_NP"/>
        </w:rPr>
        <w:t>Step 1</w:t>
      </w:r>
    </w:p>
    <w:p>
      <w:pPr/>
      <w:r>
        <w:rPr>
          <w:lang w:val="ne_NP" w:bidi="ne_NP"/>
        </w:rPr>
      </w:r>
      <w:r>
        <w:rPr>
          <w:lang w:val="ne_NP" w:bidi="ne_NP"/>
        </w:rPr>
        <w:t>लूका २:१–२१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यूहन्नाको जन्म प्रतिज्ञा गरिएको मुक्तिदाता चाँडै आउँदै हुनुहुन्छ भन्ने कुराको संकेत थियो। लूकाले यूहन्ना जन्मिएको केही समयपछि यूसुफ र मरियमको आफ्नो कथालाई जारी राख्छन्। कैसर अगस्टसले जनगणना गर्न आदेश दिन्छन् तिनीहरू नासरतमा बसिरहेका थिए। "कैसर" भनेको सम्राट भन्ने उपाधि हो। "अगस्टस" भनेको उच्च पदवी हो जसको अर्थ "उच्च" हुन्छ। यस कथामा, "कैसर अगस्टस" ले रोमी साम्राज्यको ठूलो राजालाई जनाउँछ। रोमी साम्राज्यले रोमीहरूले शासन गरेका सबै देशहरूलाई जनाउँछ।</w:t>
      </w:r>
    </w:p>
    <w:p>
      <w:pPr/>
      <w:r>
        <w:rPr>
          <w:lang w:val="ne_NP" w:bidi="ne_NP"/>
        </w:rPr>
      </w:r>
      <w:r>
        <w:rPr>
          <w:lang w:val="ne_NP" w:bidi="ne_NP"/>
        </w:rPr>
        <w:t>जनगणनाको अर्थ मानिसहरूको संख्या गनेर दर्ता गराउनु हो। रोमी जनगणनामा रोमी साम्राज्यमा बसोबास गर्ने सबैले आएर आफ्नो नाम पुस्तकमा लेख्नु पर्ने थियो। यसमा यहूदीहरू पनि समावेश थिए। कर उठाउने उद्देश्यले सम्राटले आफ्नो साम्राज्यका मानिसहरूलाई गन्ती गरे।</w:t>
      </w:r>
    </w:p>
    <w:p>
      <w:pPr/>
      <w:r>
        <w:rPr>
          <w:lang w:val="ne_NP" w:bidi="ne_NP"/>
        </w:rPr>
      </w:r>
      <w:r>
        <w:rPr>
          <w:lang w:val="ne_NP" w:bidi="ne_NP"/>
        </w:rPr>
        <w:t>लूकाले कुरेनियस सिरिया प्रान्तको राज्यपाल हुँदाको यो पहिलो जनगणना थियो भनेर भन्छन्। कुरेनियस एक रोमी नेता थिए जसले सम्राटको सेवा गर्थे। सिरिया रोमीहरूले शासन गरेको प्रान्तमध्ये एक थियो। सिरियामा यहूदिया र गालील दुबै भन्दा बढी शक्तिशाली थियो। इतिहासमा भएका घटनाहरू कहिले भएको थियो भनेर आफ्ना पाठकहरूले बुझ्न सकुन् भनेर लूकाले यो कुरा भन्छन्। यो पृष्ठभूमिको जानकारी हो।</w:t>
      </w:r>
    </w:p>
    <w:p>
      <w:pPr/>
      <w:r>
        <w:rPr>
          <w:lang w:val="ne_NP" w:bidi="ne_NP"/>
        </w:rPr>
      </w:r>
      <w:r>
        <w:rPr>
          <w:lang w:val="ne_NP" w:bidi="ne_NP"/>
        </w:rPr>
        <w:t>जनगणनाको लागि सबैलाई आफ्नो पुर्खा भएको शहरमा फर्केर जानु आवश्यक थियो। यूसुफले आफ्नो पुर्खा राजा दाऊद जन्मिएको बेथलेहेममा फर्केर आउनुपर्थ्यो। बेथलेहेमलाई "दाऊदको शहर" पनि भनिन्थ्यो। मुक्तिदाताको जन्म हुने ठाउँ बेथलेहेममा हो भनेर यहूदीहरूको अगमवक्ता मीकाबाट थाहा पाएका थिए। यूसुफले मरियमसँग यात्रा गरे किनभने मरियम गर्भवती हुँदा पनि उनीहरू अझै मगनीमा थिए। तिनीहरू नासरतबाट बेथलेहेममा गए, जुन तीन दिनको यात्रा थियो। तिनीहरू नासरत भन्दा लगभग ३०० मिटर अग्लो क्षेत्रमा यात्रा गरे।</w:t>
      </w:r>
    </w:p>
    <w:p>
      <w:pPr/>
      <w:r>
        <w:rPr>
          <w:lang w:val="ne_NP" w:bidi="ne_NP"/>
        </w:rPr>
      </w:r>
      <w:r>
        <w:rPr>
          <w:lang w:val="ne_NP" w:bidi="ne_NP"/>
        </w:rPr>
        <w:t>तपाईंको टोलीलाई मरियम र यूसुफले नासरतबाट बेथलेहेमसम्म लगेको यात्राको नक्सा देखाउनुहोस्। बच्चा जन्माउन नजिक पुगेकी महिलाको लागि यो यात्रा कति गाह्रो हुन सक्थ्यो भन्ने बारेमा सोच्नुहोस्।</w:t>
      </w:r>
    </w:p>
    <w:p>
      <w:pPr/>
      <w:r>
        <w:rPr>
          <w:lang w:val="ne_NP" w:bidi="ne_NP"/>
        </w:rPr>
      </w:r>
      <w:r>
        <w:rPr>
          <w:lang w:val="ne_NP" w:bidi="ne_NP"/>
        </w:rPr>
        <w:t>बेथलेहेममा हुँदा मरियमले आफ्नो जेठो बच्चा येशूलाई जन्म दिन्छिन्। उनले यहूदी रीतिरिवाज पछ्याउँछिन् र आफ्नो बच्चालाई कपडामा बेर्छिन्। यहूदीहरूले बच्चाहरूलाई न्यानो राख्न र हात र खुट्टालाई सीधा राख्न यस्तो गर्थे। बच्चालाई बेरिएको थियो—यसको अर्थ कपडाहरू बच्चाको वरिपरि धेरै पटक बेरेको थियो। सम्भवतः मरियम र योसेफ परिवार र साथीहरूसँग बसिरहेका थिए। धेरै पटक यहूदी घरहरूमा, पशुहरू र मानिसहरू एउटै घरमा बस्थे। पशुहरू घरको तल्लो भागमा राखिन्थे। जनगणनाको कारण घर भीडभाड भएको थियो, त्यसैले सम्भवतः मरियम र यूसुफ पाहुना कोठा भरिएको हुनाले घरको तल्लो भागमा पशुहरूसँग बसिरहेका थिए। मरियमले आफ्नो बच्चालाई डुँडमा राख्नु पर्यो। डुँड भनेको पशुहरूलाई दाना खुवाउने भाँडो हो। यो काठ वा कुँदिएको ढुङ्गाले बनेको थियो।</w:t>
      </w:r>
    </w:p>
    <w:p>
      <w:pPr/>
      <w:r>
        <w:rPr>
          <w:lang w:val="ne_NP" w:bidi="ne_NP"/>
        </w:rPr>
      </w:r>
      <w:r>
        <w:rPr>
          <w:lang w:val="ne_NP" w:bidi="ne_NP"/>
        </w:rPr>
        <w:t>रोक्नुहोस् र तपाईंको टोलीलाई तपाईंको भाषामा कसरी अनुवाद गर्ने भनेर राम्रोसँग बुझ्न डुँडको तस्वीर देखाउनुहोस्। यदि त्यहाँ कुनै समान शब्द छैन भने तपाईंले यसको सट्टामा वर्णन गर्न आवश्यक पर्न सक्छ।</w:t>
      </w:r>
    </w:p>
    <w:p>
      <w:pPr/>
      <w:r>
        <w:rPr>
          <w:lang w:val="ne_NP" w:bidi="ne_NP"/>
        </w:rPr>
      </w:r>
      <w:r>
        <w:rPr>
          <w:lang w:val="ne_NP" w:bidi="ne_NP"/>
        </w:rPr>
        <w:t>बेथलेहेम बाहिर गोठालाहरू आफ्नो भेडाहरूको बथानको हेरचाह गरिरहेका थिए। यो कुरा येशू जन्मिएको उही समयमा फरक ठाउँमा भइरहेको थियो। भेडाहरू ऊन र मासुको लागि हुर्काइएका घरपालुवा पशुहरू थिए।</w:t>
      </w:r>
    </w:p>
    <w:p>
      <w:pPr/>
      <w:r>
        <w:rPr>
          <w:lang w:val="ne_NP" w:bidi="ne_NP"/>
        </w:rPr>
      </w:r>
      <w:r>
        <w:rPr>
          <w:lang w:val="ne_NP" w:bidi="ne_NP"/>
        </w:rPr>
        <w:t>यदि तपाईंको भाषामा "भेडाहरू" को लागि कुनै शब्द छैन भने तपाईंले गोठालाहरूको अनुवादमा सामान्य शब्दको प्रयोग गरेर शब्द उधारो लिएर अर्थ देखाउन सक्नुहुन्छ। एउटा उदाहरण भेडाहरू भनिने पशुहरूको हेरचाह गर्ने मानिसहरू हुन सक्छन्। यदि तपाईंको क्षेत्रमा भेडाहरू छैनन् भने तपाईंले तस्वीर देखाउन सक्नुहुन्छ।</w:t>
      </w:r>
    </w:p>
    <w:p>
      <w:pPr/>
      <w:r>
        <w:rPr>
          <w:lang w:val="ne_NP" w:bidi="ne_NP"/>
        </w:rPr>
      </w:r>
      <w:r>
        <w:rPr>
          <w:lang w:val="ne_NP" w:bidi="ne_NP"/>
        </w:rPr>
        <w:t>इस्राएलमा, गोठालाहरू निम्न स्तरको थिए, र यहूदी मानिसहरूले तिनीहरूलाई घृणा गर्थे। तिनीहरूले आफ्नो पशुहरूलाई खुला खेतमा राख्थे र राति चोरहरू र जंगली पशुहरूबाट बचाउन जागा रहनु पर्थ्यो। सामान्यतया यहूदी गोठालाहरूले अप्रिलदेखि नोभेम्बरसम्म आफ्नो बगालहरूलाई यसरी बाहिर राख्थे। कथाले हामीलाई यो वर्षको कुन बेला थियो भनेर ठ्याक्कै बताउँदैन। हामीले यो जाडो हो वा चिसो मौसमको समय हो भनेर अनुमान गर्नु हुँदैन।</w:t>
      </w:r>
    </w:p>
    <w:p>
      <w:pPr/>
      <w:r>
        <w:rPr>
          <w:lang w:val="ne_NP" w:bidi="ne_NP"/>
        </w:rPr>
      </w:r>
      <w:r>
        <w:rPr>
          <w:lang w:val="ne_NP" w:bidi="ne_NP"/>
        </w:rPr>
        <w:t>रोक्नुहोस् र तपाईंको टोलीसँग छलफल गर्नुहोस्: तपाईंको संस्कृतिमा गोठालाहरूलाई कसरी हेरिन्छ? के तिनीहरू जानकारीको विश्वसनीय स्रोत हुन्? इस्राएलको ग्रामीण क्षेत्रमा गोठालाहरू आफ्ना खुला मैदानमा भएको तस्वीर देखाउनुहोस्।</w:t>
      </w:r>
    </w:p>
    <w:p>
      <w:pPr/>
      <w:r>
        <w:rPr>
          <w:lang w:val="ne_NP" w:bidi="ne_NP"/>
        </w:rPr>
      </w:r>
      <w:r>
        <w:rPr>
          <w:lang w:val="ne_NP" w:bidi="ne_NP"/>
        </w:rPr>
        <w:t>अचानक गोठालाहरूकहाँ प्रभुको स्वर्गदूत देखा पर्छन्। उनी विशेष प्रकारको चम्किलो उज्यालोले घेरिएका छन्, जसले परमेश्वरको शक्तिलाई देखाउँछ। गोठालाहरू डराएका छन्। स्वर्गदूतले गोठालाहरूलाई डराउनु नपर्ने बताउँछन् किनभने उनले सबै मानिसहरूलाई आनन्दित पार्ने सुसमाचार ल्याएका छन्। मुक्तिदाताको जन्मको समाचारले विश्वास गर्ने सबै मानिसहरूलाई आनन्दित बनाउँथ्यो। परमेश्वरले विशेष रूपमा यहूदीहरूका लागि मुक्तिदाता मसीह पठाउनुहुनेछ भनेर प्रतिज्ञा गर्नुभयो। मसीह वा मुक्तिदाताले यस सन्देशमा विश्वास गर्ने इस्राएलका मानिसहरू र अन्य राष्ट्रका सबै मानिसहरूलाई आनन्द ल्याउने थिए। यसले विश्वास नगर्नेहरूलाई आनन्द ल्याउँदैन।</w:t>
      </w:r>
    </w:p>
    <w:p>
      <w:pPr/>
      <w:r>
        <w:rPr>
          <w:lang w:val="ne_NP" w:bidi="ne_NP"/>
        </w:rPr>
      </w:r>
      <w:r>
        <w:rPr>
          <w:lang w:val="ne_NP" w:bidi="ne_NP"/>
        </w:rPr>
        <w:t>मुक्तिदाता, मसीह बेथलेहेममा जन्मिएका छन् भनेर स्वर्गदूतले घोषणा गर्छन्। "मसीह" र "ख्रीष्ट" को अर्थ हिब्रू भाषामा एउटै हो। यी शब्दहरूले परमेश्वरले अभिषिक्त गरेको वा विशेष कामको लागि नियुक्त गरेको व्यक्तिलाई जनाउँछ। पुरानो नियममा अगमवक्ताहरू, पूजाहारीहरू र राजाहरूलाई विशेष कार्यहरूको लागि अभिषिक्त गरिएको थियो। येशू ती सबै कुराहरू हुनुहुन्छ।</w:t>
      </w:r>
    </w:p>
    <w:p>
      <w:pPr/>
      <w:r>
        <w:rPr>
          <w:lang w:val="ne_NP" w:bidi="ne_NP"/>
        </w:rPr>
      </w:r>
      <w:r>
        <w:rPr>
          <w:lang w:val="ne_NP" w:bidi="ne_NP"/>
        </w:rPr>
        <w:t>गोठालाहरूलाई उहाँको वचनहरू सत्य छन् भनेर थाहा पाउन स्वर्गदूतले एउटा चिन्ह दिन्छन्। बच्चालाई कपडामा बेरेर डोँडमा पल्टिएको अवस्थामा देख्न सकिन्छ भनेर उनले भन्छन्। दोस्रो चिन्ह तब हुन्छ, जब स्वर्गदूतहरूको धेरै ठूलो समूह, स्वर्गका सेनाहरू अचानक देखा पर्छन्। तिनीहरूले येशूको जन्मको निम्ति परमेश्वरको प्रशंसा गर्छन्। केही भाषाहरूमा, तिनीहरूको प्रशंसालाई कविताको रूपमा अनुवाद गर्नु राम्रो हुन सक्छ। परमेश्वरले स्वर्गमा महिमा वा प्रशंसा प्राप्त गर्नुहुन्छ भनेर स्वर्गदूतहरूले भन्छन्। परमेश्वरले अनुग्रह गर्नुभएका मानिसहरूका लागि पृथ्वीमा शान्ति छ। स्वर्गदूतहरू परमेश्वरको प्रशंसा गरेपछि स्वर्गमा फर्किन्छन्। स्वर्गदूतले तिनीहरूलाई बताएको मुक्तिदातालाई हेर्न गोठालाहरू हतारिएर बेथलेहेममा जान्छन्। तिनीहरूले मुक्तिदातालाई खोजी गर्छन् र स्वर्गदूतले भनेजस्तै उहाँलाई मरियम र यूसुफसँग डुँडमा भेट्छन्।</w:t>
      </w:r>
    </w:p>
    <w:p>
      <w:pPr/>
      <w:r>
        <w:rPr>
          <w:lang w:val="ne_NP" w:bidi="ne_NP"/>
        </w:rPr>
      </w:r>
      <w:r>
        <w:rPr>
          <w:lang w:val="ne_NP" w:bidi="ne_NP"/>
        </w:rPr>
        <w:t>गोठालाहरूले आफ्नो कथा मरियम, यूसुफ र सुन्नेहरू सबैलाई सुनाउँछन्। गोठालाहरूले स्वर्गदूत देखा परेको र मुक्तिदातालाई कसरी पत्ता लगाउने भनेर बताएको आफ्नो कथा सुनाए। तिनीहरूको कथा सुन्ने सबै अचम्ममा परेका छन्। मरियमको प्रतिक्रिया फरक छ। उनले तिनीहरूले भनेको कुरामा ध्यानपूर्वक सोच्छिन् र तिनीहरूको वचनहरूलाई आफ्नो हृदयमा राख्छिन्। हृदय शब्द सांकेतिक छ। यहूदीहरूले विचारहरू र भावनाहरू हुने व्यक्तिको एउटा भागलाई जनाउन यसलाई प्रयोग गर्थे। अर्को शब्दमा, गोठालाहरूले भनेको कुरा मरियमलाई सम्झिन्छिन्।</w:t>
      </w:r>
    </w:p>
    <w:p>
      <w:pPr/>
      <w:r>
        <w:rPr>
          <w:lang w:val="ne_NP" w:bidi="ne_NP"/>
        </w:rPr>
      </w:r>
      <w:r>
        <w:rPr>
          <w:lang w:val="ne_NP" w:bidi="ne_NP"/>
        </w:rPr>
        <w:t>रोक्नुहोस् र तपाईंको टोलीसँग छलफल गर्नुहोस्: तपाईंको संस्कृतिले व्यक्तिको विचारहरू र भावनाहरू हुने भागलाई जनाउन कुन विशेष अभिव्यक्तिको प्रयोग गर्छ?</w:t>
      </w:r>
    </w:p>
    <w:p>
      <w:pPr/>
      <w:r>
        <w:rPr>
          <w:lang w:val="ne_NP" w:bidi="ne_NP"/>
        </w:rPr>
      </w:r>
      <w:r>
        <w:rPr>
          <w:lang w:val="ne_NP" w:bidi="ne_NP"/>
        </w:rPr>
        <w:t>गोठालाहरू परमेश्वरको सम्मान र प्रशंसा गर्दै आफ्नो बथानकहाँ फर्किन्छन्। उनीहरूले गोठमा भएको बच्चाको लागि, स्वर्गदूतहरूले उहाँको बारेमा भनेको कुराको लागि, र स्वर्गदूतहरूले परमेश्वरको प्रशंसा गरेको तरिकाको लागि उहाँको प्रशंसा गर्छन्। आठ दिनपछि बच्चाको खतना गरिन्छ र येशू नाम दिइन्छ। यो त्यही नाम थियो जुन नाम परमेश्वरले मरियमलाई येशू गर्भधारण हुनु अगिनै गब्रियल स्वर्गदूत मार्फत दिनुभएको थियो।</w:t>
      </w:r>
    </w:p>
    <w:p>
      <w:pPr/>
      <w:r>
        <w:rPr>
          <w:lang w:val="ne_NP" w:bidi="ne_NP"/>
        </w:rPr>
      </w:r>
      <w:r>
        <w:rPr>
          <w:lang w:val="ne_NP" w:bidi="ne_NP"/>
        </w:rPr>
        <w:t>यस कथामा, हामी परमेश्वरले आफ्ना मानिसहरूसँगको आफ्नो प्रतिज्ञा पूरा गर्नुभएको देख्छौं। उहाँले प्रतिज्ञा गरिएको मुक्तिदाता येशूलाई पठाउनुहुन्छ। यो सुसमाचार इस्राएलको लागि मात्र होइन, तर यसलाई विश्वास गर्ने सबै जातिहरूको लागि पनि हो। येशूको आमाबुबाको लागि पाहुनाघरमा ठाउँ नहुँदा संसारले येशूलाई अस्वीकार गरेको कथाको सुरुमा हामी देख्छौं। गोठालाहरू जस्ता साधारण र नम्र मानिसहरूका लागि परमेश्वरले आफूलाई कसरी प्रकट गर्नुहुन्छ भनेर पनि हामी देख्छौं।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रोमी सम्राटले आफ्नो साम्राज्यमा बसोबास गर्ने सबै मानिसहरूको गणना गर्न आदेश दिन्छन्। मानिसहरूले आफ्नो पुर्खाहरूको शहरमा नाम दर्ता गर्न यात्रा गर्नुपर्ने हुन्छ। त्यसैले योसेफ र मरियम नाम दर्ता गर्न नासरतबाट बेथलेहेममा यात्रा गर्छन्।</w:t>
      </w:r>
    </w:p>
    <w:p>
      <w:pPr/>
      <w:r>
        <w:rPr>
          <w:lang w:val="ne_NP" w:bidi="ne_NP"/>
        </w:rPr>
      </w:r>
      <w:r>
        <w:rPr>
          <w:b/>
          <w:lang w:val="ne_NP" w:bidi="ne_NP"/>
        </w:rPr>
        <w:t>दोस्रो दृश्य:</w:t>
      </w:r>
      <w:r>
        <w:rPr>
          <w:lang w:val="ne_NP" w:bidi="ne_NP"/>
        </w:rPr>
        <w:t xml:space="preserve"> बेथलेहेममा हुँदा मरियमको बच्चा जन्मिन्छ। आमाबुबाले बच्चालाई डुँडमा राख्छन् किनभने तिनीहरू बसिरहेका निजी घरमा कुनै ठाउँ हुँदैन।</w:t>
      </w:r>
    </w:p>
    <w:p>
      <w:pPr/>
      <w:r>
        <w:rPr>
          <w:lang w:val="ne_NP" w:bidi="ne_NP"/>
        </w:rPr>
      </w:r>
      <w:r>
        <w:rPr>
          <w:b/>
          <w:lang w:val="ne_NP" w:bidi="ne_NP"/>
        </w:rPr>
        <w:t>तेस्रो दृश्य:</w:t>
      </w:r>
      <w:r>
        <w:rPr>
          <w:lang w:val="ne_NP" w:bidi="ne_NP"/>
        </w:rPr>
        <w:t xml:space="preserve"> एउटा स्वर्गदूत देखा पर्छ र गोठालाहरूलाई मुक्तिदाताको जन्मको बारेमा सुसमाचार सुनाउँछ। स्वर्गदूतले तिनीहरूलाई बेथलेहेमको डुँडमा एउटा बच्चा भेटिनेछ भनी भन्छन्।</w:t>
      </w:r>
    </w:p>
    <w:p>
      <w:pPr/>
      <w:r>
        <w:rPr>
          <w:lang w:val="ne_NP" w:bidi="ne_NP"/>
        </w:rPr>
      </w:r>
      <w:r>
        <w:rPr>
          <w:b/>
          <w:lang w:val="ne_NP" w:bidi="ne_NP"/>
        </w:rPr>
        <w:t>चौथो दृश्य:</w:t>
      </w:r>
      <w:r>
        <w:rPr>
          <w:lang w:val="ne_NP" w:bidi="ne_NP"/>
        </w:rPr>
        <w:t xml:space="preserve"> गोठालाहरू बच्चा पत्ता लगाउन हतारमा गर्छन्। तिनीहरूले उहाँलाई मरियम र यूसुफसँग भेट्छन्। के भयो र स्वर्गदूतहरूले तिनिहरूलाई के भने भनेर तिनीहरूले सबैलाई बताउँछन्। मरियमले यी सबै कुराहरूलाई आफ्नो स्मृतिमा राख्छिन्।</w:t>
      </w:r>
    </w:p>
    <w:p>
      <w:pPr/>
      <w:r>
        <w:rPr>
          <w:lang w:val="ne_NP" w:bidi="ne_NP"/>
        </w:rPr>
      </w:r>
      <w:r>
        <w:rPr>
          <w:b/>
          <w:lang w:val="ne_NP" w:bidi="ne_NP"/>
        </w:rPr>
        <w:t>पाँचौ दृश्य:</w:t>
      </w:r>
      <w:r>
        <w:rPr>
          <w:lang w:val="ne_NP" w:bidi="ne_NP"/>
        </w:rPr>
        <w:t xml:space="preserve"> आठ दिनपछि बच्चाको खतना गरिन्छ र येशू नाम दिइन्छ।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रोमी सम्राट अगस्टस</w:t>
      </w:r>
    </w:p>
    <w:p>
      <w:pPr>
        <w:pStyle w:val="ListBullet"/>
        <w:spacing w:line="240" w:lineRule="auto"/>
        <w:ind w:left="720"/>
      </w:pPr>
      <w:r>
        <w:rPr>
          <w:lang w:val="ne_NP" w:bidi="ne_NP"/>
        </w:rPr>
      </w:r>
      <w:r>
        <w:rPr>
          <w:lang w:val="ne_NP" w:bidi="ne_NP"/>
        </w:rPr>
        <w:t>कुरेनियस, सिरियाका राज्यपाल</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गोठालाहरू</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येशू</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अगस्टस यहूदीमाथि मात्र होइन, रोमले जितेका अन्य राष्ट्रहरूमाथि पनि शासन गर्थे भनेर सम्झनु महत्त्वपूर्ण छ। सिरियाका राज्यपाल अगस्टसको अधिकारमा छन्। यहूदीहरू बस्ने यहूदियाको भूमिलाई मानिसहरूको गणना गर्ने उद्देश्यले सिरिया प्रान्तको एउटा भाग मानिन्थ्यो। अगस्टसले सबै मानिसहरूलाई तिनीहरूको मूल शहरमा गणना गर्न आदेश दिन्छन्। सबै जना आफ्ना पुर्खाहरूको शहरहरूमा फर्केर जान्छन्।</w:t>
      </w:r>
    </w:p>
    <w:p>
      <w:pPr/>
      <w:r>
        <w:rPr>
          <w:lang w:val="ne_NP" w:bidi="ne_NP"/>
        </w:rPr>
      </w:r>
      <w:r>
        <w:rPr>
          <w:lang w:val="ne_NP" w:bidi="ne_NP"/>
        </w:rPr>
        <w:t>यूसुफ दाऊदको सन्तान हुन्, त्यसैले उसलाई मरियमसँग बेथलेहेममा फर्केर जान आवश्यक छ।</w:t>
      </w:r>
    </w:p>
    <w:p>
      <w:pPr/>
      <w:r>
        <w:rPr>
          <w:lang w:val="ne_NP" w:bidi="ne_NP"/>
        </w:rPr>
      </w:r>
      <w:r>
        <w:rPr>
          <w:lang w:val="ne_NP" w:bidi="ne_NP"/>
        </w:rPr>
        <w:t>यस लामो यात्रामा लगभग तीन दिन लागेको थियो भनेर देखाउनु पर्छ।</w:t>
      </w:r>
    </w:p>
    <w:p>
      <w:pPr/>
      <w:r>
        <w:rPr>
          <w:lang w:val="ne_NP" w:bidi="ne_NP"/>
        </w:rPr>
      </w:r>
      <w:r>
        <w:rPr>
          <w:lang w:val="ne_NP" w:bidi="ne_NP"/>
        </w:rPr>
        <w:t>योसेफ र मरियम एक-अर्कासँग मगनी भएका छन् र उनी गर्भवती छिन्। तिनीहरू बेथलेहेममा आइपुग्छन्। तिनीहरू योसेफको मित्रहरू वा परिवारको घरमा बस्छन्। तर जनगणनाको कारण घर भीडभाडले भरिएको थियो। त्यसैले योसेफ र मरियम पशुहरूलाई राखिएको घरको तल्लो भागमा बस्नु पर्छ। केही समयपछि मरियम बच्चालाई जन्माउन तयार हुन्छिन्। बच्चा जन्मिएपछि उनले उसलाई कपडामा बेर्छिन् र डुँडमा राख्छिन्।</w:t>
      </w:r>
    </w:p>
    <w:p>
      <w:pPr/>
      <w:r>
        <w:rPr>
          <w:lang w:val="ne_NP" w:bidi="ne_NP"/>
        </w:rPr>
      </w:r>
      <w:r>
        <w:rPr>
          <w:lang w:val="ne_NP" w:bidi="ne_NP"/>
        </w:rPr>
        <w:t>त्यो रात बेथलेहेम बाहिर खेतमा गोठालाहरू आफ्नो बथानहरूसँग थिए। मौसमको उल्लेख गरिएको छैन भन्नेकुरामा ध्यान दिनु महत्त्वपूर्ण छ। मौसम यति हल्का थियो कि तिनीहरू राति बाहिर बस्न सक्थे।</w:t>
      </w:r>
    </w:p>
    <w:p>
      <w:pPr/>
      <w:r>
        <w:rPr>
          <w:lang w:val="ne_NP" w:bidi="ne_NP"/>
        </w:rPr>
      </w:r>
      <w:r>
        <w:rPr>
          <w:lang w:val="ne_NP" w:bidi="ne_NP"/>
        </w:rPr>
        <w:t>एक स्वर्गदूत देखा पर्छ र तिनीहरूलाई मुक्तिदाता मसीह बेथलेहेम शहर अर्थात् दाऊदको शहरमा जन्मिनु भएको छ भनेर बताउँछ।</w:t>
      </w:r>
    </w:p>
    <w:p>
      <w:pPr/>
      <w:r>
        <w:rPr>
          <w:lang w:val="ne_NP" w:bidi="ne_NP"/>
        </w:rPr>
      </w:r>
      <w:r>
        <w:rPr>
          <w:lang w:val="ne_NP" w:bidi="ne_NP"/>
        </w:rPr>
        <w:t>सबै यहूदीहरू यस मसीहको लागि पर्खिरहेका छन् भनेर सम्झनु महत्त्वपूर्ण छ। तिनी लुगाले बेरिएको र डुँडमा राखिएको हुनेछ भनेर स्वर्गदूतले तिनीहरूलाई भन्छन्। त्यो स्वर्गदूतले गोठालाहरूलाई बच्चा पत्ता लगाउन दिएको चिन्ह थियो। त्यसपछि कुरा गरिरहेका स्वर्गदूतहरूसँग अरू धेरै स्वर्गदूतहरू मिल्न आउँछन र परमेश्वरको प्रशंसा गर्छन्। स्वर्गदूतहरू स्वर्गमा फर्केपछि, गोठालाहरू आफूलाई बताएको कुराहरू हेर्न बेथलेहेममा जान्छन्।</w:t>
      </w:r>
    </w:p>
    <w:p>
      <w:pPr/>
      <w:r>
        <w:rPr>
          <w:lang w:val="ne_NP" w:bidi="ne_NP"/>
        </w:rPr>
      </w:r>
      <w:r>
        <w:rPr>
          <w:lang w:val="ne_NP" w:bidi="ne_NP"/>
        </w:rPr>
        <w:t>गोठालाहरू स्वर्गदूतले तिनीहरूलाई भनेको कुरा हेर्न हतारमा थिए भनेर देखाउनुहोस्।</w:t>
      </w:r>
    </w:p>
    <w:p>
      <w:pPr/>
      <w:r>
        <w:rPr>
          <w:lang w:val="ne_NP" w:bidi="ne_NP"/>
        </w:rPr>
      </w:r>
      <w:r>
        <w:rPr>
          <w:lang w:val="ne_NP" w:bidi="ne_NP"/>
        </w:rPr>
        <w:t>स्वर्गदूतले भनेको जस्तै तिनीहरूले मरियम र यूसुफलाई भेट्छन्। गोठालाहरू छोडेर जान्छन् र बाटोमा आफूले देखेको र सुनेको कुरा सबैलाई बताउँछन्। मरियमले यी सम्झनाहरूलाई आफूमा राख्छिन् र बारम्बार तिनीहरूको बारेमा सोच्छिन्। गोठालाहरू परमेश्वरको प्रशंसा गर्दै आफ्नो बगालकहाँ फर्केर जान्छन्।</w:t>
      </w:r>
    </w:p>
    <w:p>
      <w:pPr/>
      <w:r>
        <w:rPr>
          <w:lang w:val="ne_NP" w:bidi="ne_NP"/>
        </w:rPr>
      </w:r>
      <w:r>
        <w:rPr>
          <w:lang w:val="ne_NP" w:bidi="ne_NP"/>
        </w:rPr>
        <w:t>आठ दिनपछि बच्चाको खतना गरियो र येशू नाम राखियो।</w:t>
      </w:r>
    </w:p>
    <w:p>
      <w:pPr/>
      <w:r>
        <w:rPr>
          <w:lang w:val="ne_NP" w:bidi="ne_NP"/>
        </w:rPr>
      </w:r>
      <w:r>
        <w:rPr>
          <w:lang w:val="ne_NP" w:bidi="ne_NP"/>
        </w:rPr>
        <w:t>यूहन्नाको नाम दिएको बेलाको खतना जस्तै यो पनि त्यही प्रकारको खतना हो भनेर सम्झनु महत्त्वपूर्ण 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रोमी सम्राट अगस्टस</w:t>
      </w:r>
    </w:p>
    <w:p>
      <w:pPr>
        <w:pStyle w:val="ListBullet"/>
        <w:spacing w:line="240" w:lineRule="auto"/>
        <w:ind w:left="720"/>
      </w:pPr>
      <w:r>
        <w:rPr>
          <w:lang w:val="ne_NP" w:bidi="ne_NP"/>
        </w:rPr>
      </w:r>
      <w:r>
        <w:rPr>
          <w:lang w:val="ne_NP" w:bidi="ne_NP"/>
        </w:rPr>
        <w:t>कुरेनियस, सिरियाका राज्यपाल</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गोठालाहरू</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येशू</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राज्यपाल कुरेनियसमाथि सम्राट अगस्टस रहेको भूमिका निर्वाह गर्नेकुरा सुनिश्चित गर्नुहोस्। मरियम गर्भवती भएको अवस्थामा, योसेफ र मरियमले बेथलेहेम जाने लामो यात्राको अभिनय गर्नुहोस्। गोठालाहरूले बच्चालाई कपडाले बेरेर डूँडमा राखेको भेट्न हतारमा थिए भनेर देखाउनुहोस्।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अगस्टसले रोमी साम्राज्यका मानिसहरूलाई गन्ती गर्ने आदेश दिएको अभिनय गर्नुहोस्। सबै जना आफ्ना परिवार भएकाका शहरहरूमा फर्किरहेका छन्।</w:t>
      </w:r>
    </w:p>
    <w:p>
      <w:pPr/>
      <w:r>
        <w:rPr>
          <w:lang w:val="ne_NP" w:bidi="ne_NP"/>
        </w:rPr>
      </w:r>
      <w:r>
        <w:rPr>
          <w:lang w:val="ne_NP" w:bidi="ne_NP"/>
        </w:rPr>
        <w:t>अभिनय रोक्नुहोस्: फर्केर जानेका मानिसहरूलाई सोध्नुहोस्, "तपाईंलाई कस्तो महसुस भइरहेको छ?" "म चिन्तित छु," "म रिसाएको छु" "म थकित छु" भनेर सुन्नुहोस्। कार्य पुन: सुरु गर्नुहोस्।</w:t>
      </w:r>
    </w:p>
    <w:p>
      <w:pPr/>
      <w:r>
        <w:rPr>
          <w:lang w:val="ne_NP" w:bidi="ne_NP"/>
        </w:rPr>
      </w:r>
      <w:r>
        <w:rPr>
          <w:lang w:val="ne_NP" w:bidi="ne_NP"/>
        </w:rPr>
        <w:t>यूसुफ र मरियमको लामो यात्राको अभिनय गर्नुहोस्। यूसुफसँग मरियमको मंगेदारी भएको छ, र उनी गर्भवती छिन्। तिनीहरू बेथलेहेममा हुँदा, मरियमले बच्चा जन्माउने समय आएको छ। तिनीहरूले बस्न ठाउँ पाउँदैनन्। जन्मिएको बेला मरियमले बच्चालाई कपडाहरूमा बेर्छिन्, र उसलाई गोठको डुँडमा राख्छिन्।</w:t>
      </w:r>
    </w:p>
    <w:p>
      <w:pPr/>
      <w:r>
        <w:rPr>
          <w:lang w:val="ne_NP" w:bidi="ne_NP"/>
        </w:rPr>
      </w:r>
      <w:r>
        <w:rPr>
          <w:lang w:val="ne_NP" w:bidi="ne_NP"/>
        </w:rPr>
        <w:t>अभिनय रोक्नुहोस्: मरियमको भूमिका खेल्ने अभिनेत्रीलाई सोध्नुहोस्, "तपाईंलाई कस्तो महसुस भइरहेको छ?" सुन्नुहोस्, "म दुखी छु किनभने हामी एक्लै छौं। "हामी पशुहरूको नजिकै छौं, सुविधाजनक ठाउँमा होइन," "म थकित छु," "म खुसी छु।" कार्य पुन: सुरु गर्नुहोस्।</w:t>
      </w:r>
    </w:p>
    <w:p>
      <w:pPr/>
      <w:r>
        <w:rPr>
          <w:lang w:val="ne_NP" w:bidi="ne_NP"/>
        </w:rPr>
      </w:r>
      <w:r>
        <w:rPr>
          <w:lang w:val="ne_NP" w:bidi="ne_NP"/>
        </w:rPr>
        <w:t>खेतमा रहेका गोठालाहरूको बीचमा एक स्वर्गदूत देखा पर्दा त्यसको अभिनय गर्नुहोस्। तिनीहरू धेरै डराएका छन्। तर स्वर्गदूतले तिनीहरूलाई मुक्तिदाताको जन्मको सुसमाचार सुनाउँछन्। उहाँले तिनीहरूलाई उहाँलाई कसरी चिन्न सकिन्छ भनेर व्याख्या गर्नुहुन्छ। अचानक, अरू धेरै स्वर्गदूतहरू परमेश्वरको प्रशंसा गर्न सँगै आउँछन्।</w:t>
      </w:r>
    </w:p>
    <w:p>
      <w:pPr/>
      <w:r>
        <w:rPr>
          <w:lang w:val="ne_NP" w:bidi="ne_NP"/>
        </w:rPr>
      </w:r>
      <w:r>
        <w:rPr>
          <w:lang w:val="ne_NP" w:bidi="ne_NP"/>
        </w:rPr>
        <w:t>अभिनय रोक्नुहोस्: गोठालाहरूको भूमिका खेल्ने कलाकारहरूलाई सोध्नुहोस्, "तपाईंलाई कस्तो महसुस भइरहेको छ?" "म डराएको छु," "म उत्साहित छु," "म राहत पाएको छु," "म अचम्ममा परेको छु" भनेको सुन्नुहोस्। स्वर्गदूतहरूको भूमिका खेल्ने कलाकारहरूलाई सोध्नुहोस्, "तपाईं कस्तो महसुस गर्दै हुनुहुन्छ?" "म प्रशंसाले भरिएको छु," "म उत्साहित छु," "अन्तमा!" "अब उहाँ पृथ्वीमा हुनुहुन्छ भनेर म विश्वास गर्न सक्दिन।" कार्य पुन: सुरु गर्नुहोस्।</w:t>
      </w:r>
    </w:p>
    <w:p>
      <w:pPr/>
      <w:r>
        <w:rPr>
          <w:lang w:val="ne_NP" w:bidi="ne_NP"/>
        </w:rPr>
      </w:r>
      <w:r>
        <w:rPr>
          <w:lang w:val="ne_NP" w:bidi="ne_NP"/>
        </w:rPr>
        <w:t>गोठालाहरू स्वर्गदूतले तिनीहरूलाई भनेको कुरा हेर्न बेथलेहेममा जान हतारिन्छन्। तिनीहरूले बच्चालाई देखेपछि आफूले देखेको कुरा सबैलाई बताउँछन्। गोठालाहरूले भनेको कुराले सबै अचम्ममा परेका छन्। मरियमले यी कुराहरूलाई आफ्नो स्मृतिमा राख्छिन् र बेलाबेलामा तिनीहरूको बारेमा सोच्छिन्।</w:t>
      </w:r>
    </w:p>
    <w:p>
      <w:pPr/>
      <w:r>
        <w:rPr>
          <w:lang w:val="ne_NP" w:bidi="ne_NP"/>
        </w:rPr>
      </w:r>
      <w:r>
        <w:rPr>
          <w:lang w:val="ne_NP" w:bidi="ne_NP"/>
        </w:rPr>
        <w:t>अभिनय रोक्नुहोस्: मरियमको भूमिका खेल्ने अभिनेत्रीलाई सोध्नुहोस्, "तपाईंलाई कस्तो महसुस भइरहेको छ?" "म सोचनशील छु," "म अलि अलमलमा परेको छु," "म खुसी छु," "म अचम्ममा परेको छु।" गोठालाहरू र समाचार सुनेका मानिसहरूको भूमिका खेल्ने कलाकारहरूलाई सोध्नुहोस्, "तपाईं कस्तो महसुस गर्दै हुनुहुन्छ?" "परमेश्वरले मुक्तिदातालाई हेर्नकालागि मलाई रोज्नुभएकोमा म सम्मानित छु," "मुक्तिदाता गोठमा हुनुहुन्थ्यो भनेर म विश्वासै गर्न सक्दिन," "म परमेश्वरको योजना देखेर अचम्ममा परेको छु।" समाचार सुनेका मानिसहरूको भूमिका खेल्ने कलाकारहरूलाई सोध्नुहोस्, "तपाईं कस्तो महसुस गर्दै हुनुहुन्छ?" सुन्नुहोस्, "के यो सत्य हो?" "के मैले साँच्चै गोठालालाई भरोसा गर्नुपर्छ?" "म आशावादी छु," "म उत्सुक छु।" कार्य पुन: सुरु गर्नुहोस्।</w:t>
      </w:r>
    </w:p>
    <w:p>
      <w:pPr/>
      <w:r>
        <w:rPr>
          <w:lang w:val="ne_NP" w:bidi="ne_NP"/>
        </w:rPr>
      </w:r>
      <w:r>
        <w:rPr>
          <w:lang w:val="ne_NP" w:bidi="ne_NP"/>
        </w:rPr>
        <w:t>आठ दिनपछि बच्चाको खतना हुन्छ। बच्चाको नाम येशू राखिएको छ।</w:t>
      </w:r>
    </w:p>
    <w:p>
      <w:pPr/>
      <w:r>
        <w:rPr>
          <w:lang w:val="ne_NP" w:bidi="ne_NP"/>
        </w:rPr>
      </w:r>
      <w:r>
        <w:rPr>
          <w:lang w:val="ne_NP" w:bidi="ne_NP"/>
        </w:rPr>
        <w:t>अभिनय रोक्नुहोस्: यूसुफको भूमिका खेल्ने कलाकारलाई सोध्नुहोस्, "तपाईंलाई कस्तो महसुस भइरहेको छ?" सुन्नुहोस्, "म अभिभूत छु," "म खुसी छु," "म तनावग्रस्त छु," "म आउने कुराको लागि उत्साहित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यूहन्ना जन्मिएको बेलातिर, रोमी सम्राट अगस्टसले जनगणना गराउन आदेश दिए। </w:t>
      </w:r>
      <w:r>
        <w:rPr>
          <w:b/>
          <w:lang w:val="ne_NP" w:bidi="ne_NP"/>
        </w:rPr>
        <w:t>जनगणनाको</w:t>
      </w:r>
      <w:r>
        <w:rPr>
          <w:lang w:val="ne_NP" w:bidi="ne_NP"/>
        </w:rPr>
        <w:t xml:space="preserve"> अर्थ नामांकन गर्नु वा दर्ता गर्नु हो। सरकारी अधिकारीहरूले मानिसहरूको नाम पुस्तकमा लेख्नु पर्छ। यसले सम्राटलाई आफ्नो साम्राज्यमा कति मानिसहरू बसोबास गर्थे र कसले कर तिर्न पर्छ जान्न अनुमति दियो। जनगणना </w:t>
      </w:r>
      <w:r>
        <w:rPr>
          <w:b/>
          <w:lang w:val="ne_NP" w:bidi="ne_NP"/>
        </w:rPr>
        <w:t>सम्पूर्ण रोमी संसार</w:t>
      </w:r>
      <w:r>
        <w:rPr>
          <w:lang w:val="ne_NP" w:bidi="ne_NP"/>
        </w:rPr>
        <w:t xml:space="preserve"> वा रोमी साम्राज्यमा लागू भयो। यसको अर्थ इस्राएल सहित रोमीहरूले जितेका सबै देशहरूमा पनि हुन्छ। लूकाले हामीलाई जनगणना भएको समयको बारेमा बताउँछन्।</w:t>
      </w:r>
    </w:p>
    <w:p>
      <w:pPr/>
      <w:r>
        <w:rPr>
          <w:lang w:val="ne_NP" w:bidi="ne_NP"/>
        </w:rPr>
      </w:r>
      <w:r>
        <w:rPr>
          <w:lang w:val="ne_NP" w:bidi="ne_NP"/>
        </w:rPr>
        <w:t xml:space="preserve">जनगणनाको कारणले सबैले आफ्ना पुर्खाहरू भएको शहरहरूमा यात्रा गर्नुपर्छ। योसेफ </w:t>
      </w:r>
      <w:r>
        <w:rPr>
          <w:b/>
          <w:lang w:val="ne_NP" w:bidi="ne_NP"/>
        </w:rPr>
        <w:t>दाऊदको घराना र वंशका</w:t>
      </w:r>
      <w:r>
        <w:rPr>
          <w:lang w:val="ne_NP" w:bidi="ne_NP"/>
        </w:rPr>
        <w:t xml:space="preserve"> थिए। "घराना" र "वंश" को अर्थ एउटै हो। दुबै शब्दहरूको अर्थ योसेफ राजा दाऊदको सन्तान थिए भन्ने हो। दाऊद उहाँका पुर्खा हुन् भनेर जोड दिन दुई फरक तरिकाले भनिएको छ। मसीह दाऊदको सन्तान हुनेछ भनेर यहूदीहरूलाई पहिले नै थाहा थियो। </w:t>
      </w:r>
      <w:r>
        <w:rPr>
          <w:b/>
          <w:lang w:val="ne_NP" w:bidi="ne_NP"/>
        </w:rPr>
        <w:t>दाऊदको घराना</w:t>
      </w:r>
      <w:r>
        <w:rPr>
          <w:lang w:val="ne_NP" w:bidi="ne_NP"/>
        </w:rPr>
        <w:t xml:space="preserve"> मुख्य शब्दावलीमा छ।</w:t>
      </w:r>
    </w:p>
    <w:p>
      <w:pPr/>
      <w:r>
        <w:rPr>
          <w:lang w:val="ne_NP" w:bidi="ne_NP"/>
        </w:rPr>
      </w:r>
      <w:r>
        <w:rPr>
          <w:lang w:val="ne_NP" w:bidi="ne_NP"/>
        </w:rPr>
        <w:t xml:space="preserve">यूसुफले मरियमसँग </w:t>
      </w:r>
      <w:r>
        <w:rPr>
          <w:b/>
          <w:lang w:val="ne_NP" w:bidi="ne_NP"/>
        </w:rPr>
        <w:t>नासरतबाट</w:t>
      </w:r>
      <w:r>
        <w:rPr>
          <w:lang w:val="ne_NP" w:bidi="ne_NP"/>
        </w:rPr>
        <w:t xml:space="preserve"> </w:t>
      </w:r>
      <w:r>
        <w:rPr>
          <w:b/>
          <w:lang w:val="ne_NP" w:bidi="ne_NP"/>
        </w:rPr>
        <w:t>बेथलेहेम</w:t>
      </w:r>
      <w:r>
        <w:rPr>
          <w:lang w:val="ne_NP" w:bidi="ne_NP"/>
        </w:rPr>
        <w:t xml:space="preserve"> वा दाऊदको शहरसम्म यात्रा गर्नुपर्थ्यो। </w:t>
      </w:r>
      <w:r>
        <w:rPr>
          <w:b/>
          <w:lang w:val="ne_NP" w:bidi="ne_NP"/>
        </w:rPr>
        <w:t>बेथलेहेम</w:t>
      </w:r>
      <w:r>
        <w:rPr>
          <w:lang w:val="ne_NP" w:bidi="ne_NP"/>
        </w:rPr>
        <w:t xml:space="preserve"> मुख्य शब्दावलीमा छ। </w:t>
      </w:r>
      <w:r>
        <w:rPr>
          <w:b/>
          <w:lang w:val="ne_NP" w:bidi="ne_NP"/>
        </w:rPr>
        <w:t>मरियमले उहाँसँग विवाह गर्ने वाचागरेकी</w:t>
      </w:r>
      <w:r>
        <w:rPr>
          <w:lang w:val="ne_NP" w:bidi="ne_NP"/>
        </w:rPr>
        <w:t xml:space="preserve"> थिइन् र आफ्नो जेठो बच्चा बोकेर गर्भवती थिइन्। यहूदी संस्कृतिमा विवाहको प्रतिबद्धता कानूनी विवाहको सम्झौता थियो। विवाहको समारोहको एक भागको रूपमा, पुरूषले महिलालाई आफ्नो घरमा बस्न लैजान्थ्यो। योसेफले मरियमलाई बेथलेहेम लानु अघि आफ्ना पत्नीको रूपमा आफ्नै घरमा लगेका थिए भनेर मत्तीको सुसमाचारले संकेत गर्छ। उनीहरूले अहिलेसम्म यौन सम्बन्ध बनाएका थिएनन् भन्ने कुरा ध्यान दिनु महत्त्वपूर्ण छ। त्यसैले लूकाले तिनीहरू मगनी गरेका थिए वा विवाहको प्रतिज्ञा गरेका थिए भनेर भन्छन्।</w:t>
      </w:r>
    </w:p>
    <w:p>
      <w:pPr/>
      <w:r>
        <w:rPr>
          <w:lang w:val="ne_NP" w:bidi="ne_NP"/>
        </w:rPr>
      </w:r>
      <w:r>
        <w:rPr>
          <w:lang w:val="ne_NP" w:bidi="ne_NP"/>
        </w:rPr>
        <w:t xml:space="preserve">योसेफ र मरियमले तीन दिनको यात्रा गर्छन् र बेथलेहेममा आइपुग्छन्। त्यहाँ बस्दा मरियमको बच्चा जन्माउने समय आयो, तर तिनीहरूको लागि </w:t>
      </w:r>
      <w:r>
        <w:rPr>
          <w:b/>
          <w:lang w:val="ne_NP" w:bidi="ne_NP"/>
        </w:rPr>
        <w:t>पौवामा</w:t>
      </w:r>
      <w:r>
        <w:rPr>
          <w:lang w:val="ne_NP" w:bidi="ne_NP"/>
        </w:rPr>
        <w:t xml:space="preserve"> बस्ने ठाउँ थिएन। </w:t>
      </w:r>
      <w:r>
        <w:rPr>
          <w:b/>
          <w:lang w:val="ne_NP" w:bidi="ne_NP"/>
        </w:rPr>
        <w:t>पौवा</w:t>
      </w:r>
      <w:r>
        <w:rPr>
          <w:lang w:val="ne_NP" w:bidi="ne_NP"/>
        </w:rPr>
        <w:t xml:space="preserve"> भनेको यात्रीहरू बस्न सक्ने ठाउँको लागि सामान्य शब्द हो। यसको अर्थ पौवा, पाहुनाघर, वा घरको पाहुना कोठा हुन सक्छ। यस अवस्थामा, यसलाई पाहुना कोठाको रूपमा अनुवाद गर्न सकिन्छ। पाहुना कोठा निजी घरमा हुनेथियो, जसको अर्थ मरियम र यूसुफ मित्रहरू वा परिवारसँग बसिरहेका थिए। तर जनगणनाको कारण घर भीडभाडले भरिएको थियो। यहूदी घरहरूमा, पशुहरूलाई घरको तल्लो भागमा राखिन्थ्यो। मरियमले आफ्नो नवजात छोरालाई कपडामा बेर्छिन् र उसलाई डुँडमा राख्छिन्। यसले हामीलाई देखाउँछ कि उनी पशुहरूलाई राखिएको घरको एउटा भागमा बसिरहेकी थिइन्।</w:t>
      </w:r>
    </w:p>
    <w:p>
      <w:pPr/>
      <w:r>
        <w:rPr>
          <w:lang w:val="ne_NP" w:bidi="ne_NP"/>
        </w:rPr>
      </w:r>
      <w:r>
        <w:rPr>
          <w:lang w:val="ne_NP" w:bidi="ne_NP"/>
        </w:rPr>
        <w:t>यदि तपाईंले पहिले नै गर्नुभएको छैन भने तपाईंको टोलीलाई आफ्नो भाषामा अनुवाद गर्नकालागि राम्रोसँग बुझ्न डुँडको तस्वीर देखाउनुहोस्।</w:t>
      </w:r>
    </w:p>
    <w:p>
      <w:pPr/>
      <w:r>
        <w:rPr>
          <w:lang w:val="ne_NP" w:bidi="ne_NP"/>
        </w:rPr>
      </w:r>
      <w:r>
        <w:rPr>
          <w:lang w:val="ne_NP" w:bidi="ne_NP"/>
        </w:rPr>
        <w:t xml:space="preserve">त्यही समयमा, गोठालाहरू बेथलेहेम </w:t>
      </w:r>
      <w:r>
        <w:rPr>
          <w:b/>
          <w:lang w:val="ne_NP" w:bidi="ne_NP"/>
        </w:rPr>
        <w:t>बाहिर खेतहरूमा बसोबास गरिरहेका थिए</w:t>
      </w:r>
      <w:r>
        <w:rPr>
          <w:lang w:val="ne_NP" w:bidi="ne_NP"/>
        </w:rPr>
        <w:t>। यसलाई बाहिर बस्ने वा खुला ठाउँमा रहने रूपमा अनुवाद गर्न सकिन्छ। गोठालाहरूले आफ्नो भेडाहरूको हेरचाह गरिरहेका थिए र बेथलेहेम नजिकको क्षेत्रमा बसोबास गरिरहेका थिए। खेतको अर्थ घाँसे क्षेत्रहरू हो जहाँ भेडाहरू चर्न सक्छन्, तर खेती गरिएको खेतहरू होइन, भन्ने कुरालाई ध्यान दिनु महत्त्वपूर्ण छ।</w:t>
      </w:r>
    </w:p>
    <w:p>
      <w:pPr/>
      <w:r>
        <w:rPr>
          <w:lang w:val="ne_NP" w:bidi="ne_NP"/>
        </w:rPr>
      </w:r>
      <w:r>
        <w:rPr>
          <w:lang w:val="ne_NP" w:bidi="ne_NP"/>
        </w:rPr>
        <w:t>यदि तपाईंले पहिले नै गर्नुभएको छैन भने तपाईंको टोलीलाई ग्रामीण क्षेत्रका गोठालाहरूको तिनीहरूको भेडासहितको फोटो देखाउनुहोस्।</w:t>
      </w:r>
    </w:p>
    <w:p>
      <w:pPr/>
      <w:r>
        <w:rPr>
          <w:lang w:val="ne_NP" w:bidi="ne_NP"/>
        </w:rPr>
      </w:r>
      <w:r>
        <w:rPr>
          <w:lang w:val="ne_NP" w:bidi="ne_NP"/>
        </w:rPr>
        <w:t xml:space="preserve">अचानक प्रभुको </w:t>
      </w:r>
      <w:r>
        <w:rPr>
          <w:b/>
          <w:lang w:val="ne_NP" w:bidi="ne_NP"/>
        </w:rPr>
        <w:t>स्वर्गदूत</w:t>
      </w:r>
      <w:r>
        <w:rPr>
          <w:lang w:val="ne_NP" w:bidi="ne_NP"/>
        </w:rPr>
        <w:t xml:space="preserve"> देखा पर्छन् र गोठालाहरू डराउँछन्। "प्रभु" ले परमेश्वरलाई जनाउँछ। तपाईंले लूकाको अघिल्लो अनुवादहरूमा "स्वर्गदूत" को लागि प्रयोग गरेको शब्द नै प्रयोग गर्नुभएको छ भनेर निश्चित गर्नुहोस र </w:t>
      </w:r>
      <w:r>
        <w:rPr>
          <w:b/>
          <w:lang w:val="ne_NP" w:bidi="ne_NP"/>
        </w:rPr>
        <w:t>स्वर्गदूत</w:t>
      </w:r>
      <w:r>
        <w:rPr>
          <w:lang w:val="ne_NP" w:bidi="ne_NP"/>
        </w:rPr>
        <w:t xml:space="preserve"> मुख्य शब्दावलीमा छ भनेर सम्झनुहोस्। उहाँ </w:t>
      </w:r>
      <w:r>
        <w:rPr>
          <w:b/>
          <w:lang w:val="ne_NP" w:bidi="ne_NP"/>
        </w:rPr>
        <w:t>प्रभुको महिमाले</w:t>
      </w:r>
      <w:r>
        <w:rPr>
          <w:lang w:val="ne_NP" w:bidi="ne_NP"/>
        </w:rPr>
        <w:t xml:space="preserve"> चम्कनु भयो। </w:t>
      </w:r>
      <w:r>
        <w:rPr>
          <w:b/>
          <w:lang w:val="ne_NP" w:bidi="ne_NP"/>
        </w:rPr>
        <w:t>महिमाले</w:t>
      </w:r>
      <w:r>
        <w:rPr>
          <w:lang w:val="ne_NP" w:bidi="ne_NP"/>
        </w:rPr>
        <w:t xml:space="preserve"> प्रभुको महानतालाई जनाउँछ। परमेश्वरको महानता स्वर्गदूतको वरिपरि विशेष प्रकारको ज्योतिको रूपमा चम्कियो। </w:t>
      </w:r>
      <w:r>
        <w:rPr>
          <w:b/>
          <w:lang w:val="ne_NP" w:bidi="ne_NP"/>
        </w:rPr>
        <w:t>सबै मानिसहरूको लागि बडो आनन्दको सुसमाचार आएको छ</w:t>
      </w:r>
      <w:r>
        <w:rPr>
          <w:lang w:val="ne_NP" w:bidi="ne_NP"/>
        </w:rPr>
        <w:t xml:space="preserve"> भनेर स्वर्गदूतले तिनीहरूलाई भन्छन्। मसीहको जन्मको </w:t>
      </w:r>
      <w:r>
        <w:rPr>
          <w:b/>
          <w:lang w:val="ne_NP" w:bidi="ne_NP"/>
        </w:rPr>
        <w:t>सुभ-समाचारले</w:t>
      </w:r>
      <w:r>
        <w:rPr>
          <w:lang w:val="ne_NP" w:bidi="ne_NP"/>
        </w:rPr>
        <w:t xml:space="preserve"> यसलाई विश्वास गर्ने सबैलाई आनन्दित बनाउँथ्यो। विशेष गरी यहूदीहरूलाई मुक्तिदाताको प्रतिज्ञा गरिएको थियो। मसीह, प्रभुले इस्राएलका सबै मानिसहरू र सन्देशमा विश्वास गर्ने हरेक जातिका लागि आनन्द ल्याउनुहुनेछ भनेर स्वर्गदूतले भन्छन्। यसले विश्वास नगर्ने मानिसहरूलाई आनन्दको कुरा ल्याउँदैनथ्यो। यहाँ "प्रभु" ले मालिकलाई जनाउँछ। प्राय: यहूदीहरूले परमेश्वरलाई मालिकको रूपमा उल्लेख गर्थे।</w:t>
      </w:r>
    </w:p>
    <w:p>
      <w:pPr/>
      <w:r>
        <w:rPr>
          <w:lang w:val="ne_NP" w:bidi="ne_NP"/>
        </w:rPr>
      </w:r>
      <w:r>
        <w:rPr>
          <w:lang w:val="ne_NP" w:bidi="ne_NP"/>
        </w:rPr>
        <w:t xml:space="preserve">स्वर्गदूतले भन्छन्, </w:t>
      </w:r>
      <w:r>
        <w:rPr>
          <w:b/>
          <w:lang w:val="ne_NP" w:bidi="ne_NP"/>
        </w:rPr>
        <w:t>आज</w:t>
      </w:r>
      <w:r>
        <w:rPr>
          <w:lang w:val="ne_NP" w:bidi="ne_NP"/>
        </w:rPr>
        <w:t xml:space="preserve"> मुक्तिदाताको जन्मि भएको छ। यहूदी संस्कृतिमा, घाम डुब्ने बेलामा, लगभग राति ६ बजे तिर नयाँ दिनको सुरु हुन्छ, स्वर्गदूतले गोठालाहरूसँग रातमा कुरा गरे, त्यसैले येशू घाम अस्ताएपछि राति जन्मिनु भएको थियो भनेर स्पष्ट हुन्छ। तपाईंको भाषामा यसलाई "आजको रात" भनेर अनुवाद गर्न सजिलो हुन सक्छ।</w:t>
      </w:r>
    </w:p>
    <w:p>
      <w:pPr/>
      <w:r>
        <w:rPr>
          <w:lang w:val="ne_NP" w:bidi="ne_NP"/>
        </w:rPr>
      </w:r>
      <w:r>
        <w:rPr>
          <w:lang w:val="ne_NP" w:bidi="ne_NP"/>
        </w:rPr>
        <w:t xml:space="preserve">स्वर्गदूतले </w:t>
      </w:r>
      <w:r>
        <w:rPr>
          <w:b/>
          <w:lang w:val="ne_NP" w:bidi="ne_NP"/>
        </w:rPr>
        <w:t>मुक्तिदाता</w:t>
      </w:r>
      <w:r>
        <w:rPr>
          <w:lang w:val="ne_NP" w:bidi="ne_NP"/>
        </w:rPr>
        <w:t xml:space="preserve">लाई </w:t>
      </w:r>
      <w:r>
        <w:rPr>
          <w:b/>
          <w:lang w:val="ne_NP" w:bidi="ne_NP"/>
        </w:rPr>
        <w:t>ख्रीष्ट</w:t>
      </w:r>
      <w:r>
        <w:rPr>
          <w:lang w:val="ne_NP" w:bidi="ne_NP"/>
        </w:rPr>
        <w:t xml:space="preserve"> वा </w:t>
      </w:r>
      <w:r>
        <w:rPr>
          <w:b/>
          <w:lang w:val="ne_NP" w:bidi="ne_NP"/>
        </w:rPr>
        <w:t>मसीह</w:t>
      </w:r>
      <w:r>
        <w:rPr>
          <w:lang w:val="ne_NP" w:bidi="ne_NP"/>
        </w:rPr>
        <w:t xml:space="preserve"> भन्छन्। </w:t>
      </w:r>
      <w:r>
        <w:rPr>
          <w:b/>
          <w:lang w:val="ne_NP" w:bidi="ne_NP"/>
        </w:rPr>
        <w:t>मुक्तिदाताको</w:t>
      </w:r>
      <w:r>
        <w:rPr>
          <w:lang w:val="ne_NP" w:bidi="ne_NP"/>
        </w:rPr>
        <w:t xml:space="preserve"> अर्थ अरूलाई बचाउने वा हानीबाट उध्दारगर्ने व्यक्ति हो। यहूदीहरूले परमेश्वरले राजा र मुक्तिदाताको रूपमा पठाउने प्रतिज्ञा गर्नुभएको व्यक्तिलाई जनाउन </w:t>
      </w:r>
      <w:r>
        <w:rPr>
          <w:b/>
          <w:lang w:val="ne_NP" w:bidi="ne_NP"/>
        </w:rPr>
        <w:t>ख्रीष्ट</w:t>
      </w:r>
      <w:r>
        <w:rPr>
          <w:lang w:val="ne_NP" w:bidi="ne_NP"/>
        </w:rPr>
        <w:t xml:space="preserve"> उपाधिको प्रयोग गरे। यसको अर्थ पनि मसीहको अर्थ नै हो। </w:t>
      </w:r>
      <w:r>
        <w:rPr>
          <w:b/>
          <w:lang w:val="ne_NP" w:bidi="ne_NP"/>
        </w:rPr>
        <w:t>मसीह</w:t>
      </w:r>
      <w:r>
        <w:rPr>
          <w:lang w:val="ne_NP" w:bidi="ne_NP"/>
        </w:rPr>
        <w:t xml:space="preserve"> मुख्य शब्दावलीमा छ भनेर सम्झनुहोस्।</w:t>
      </w:r>
    </w:p>
    <w:p>
      <w:pPr/>
      <w:r>
        <w:rPr>
          <w:lang w:val="ne_NP" w:bidi="ne_NP"/>
        </w:rPr>
      </w:r>
      <w:r>
        <w:rPr>
          <w:lang w:val="ne_NP" w:bidi="ne_NP"/>
        </w:rPr>
        <w:t xml:space="preserve">स्वर्गदूतले बालकलाई पत्ता लगाउन तिनीहरूलाई चिन्ह दिए। बच्चालाई कपडामा बेरेर डुँडमा राखिएको हुनेछ। </w:t>
      </w:r>
      <w:r>
        <w:rPr>
          <w:b/>
          <w:lang w:val="ne_NP" w:bidi="ne_NP"/>
        </w:rPr>
        <w:t>स्वर्गीय सेनाको एउटा ठूलो समूह</w:t>
      </w:r>
      <w:r>
        <w:rPr>
          <w:lang w:val="ne_NP" w:bidi="ne_NP"/>
        </w:rPr>
        <w:t xml:space="preserve"> स्वर्गदूतसँग सामेल हुन्छन्। यसको अर्थ स्वर्गदूतहरूसँग सामेल हुन स्वर्गबाट ठूलो सङ्ख्यामा स्वर्गदूतहरू देखा पर्छन्। </w:t>
      </w:r>
      <w:r>
        <w:rPr>
          <w:b/>
          <w:lang w:val="ne_NP" w:bidi="ne_NP"/>
        </w:rPr>
        <w:t>सर्वोच्च परमेश्वरको महिमा, र पृथ्वीमा उहाँको निगाह भएका मानिसहरूलाई शान्ति</w:t>
      </w:r>
      <w:r>
        <w:rPr>
          <w:lang w:val="ne_NP" w:bidi="ne_NP"/>
        </w:rPr>
        <w:t xml:space="preserve"> भन्दै तिनीहरूले परमेश्वरको प्रशंसा गर्न थाल्छन्। यसलाई गीत वा कविताको रूपमा अनुवाद गर्न सजिलो हुन सक्छ। यस वाक्यांशको अर्थ परमेश्वरले स्वर्गमा महिमा वा प्रशंसा प्राप्त गर्नुहुन्छ भन्ने हो। परमेश्वरले अनुग्रह गर्नुभएका मानिसहरूलाई पृथ्वीमा शान्ति छ। प्राय: यहूदीहरूको </w:t>
      </w:r>
      <w:r>
        <w:rPr>
          <w:b/>
          <w:lang w:val="ne_NP" w:bidi="ne_NP"/>
        </w:rPr>
        <w:t>शान्तिको</w:t>
      </w:r>
      <w:r>
        <w:rPr>
          <w:lang w:val="ne_NP" w:bidi="ne_NP"/>
        </w:rPr>
        <w:t xml:space="preserve"> अर्थ परमेश्वर र मानिसहरूबीचको मेलमिलाप र मित्रता थियो। मुख्य शब्दावलीमा पनि </w:t>
      </w:r>
      <w:r>
        <w:rPr>
          <w:b/>
          <w:lang w:val="ne_NP" w:bidi="ne_NP"/>
        </w:rPr>
        <w:t>शान्ति</w:t>
      </w:r>
      <w:r>
        <w:rPr>
          <w:lang w:val="ne_NP" w:bidi="ne_NP"/>
        </w:rPr>
        <w:t xml:space="preserve"> पाउन सकिन्छ।</w:t>
      </w:r>
    </w:p>
    <w:p>
      <w:pPr/>
      <w:r>
        <w:rPr>
          <w:lang w:val="ne_NP" w:bidi="ne_NP"/>
        </w:rPr>
      </w:r>
      <w:r>
        <w:rPr>
          <w:lang w:val="ne_NP" w:bidi="ne_NP"/>
        </w:rPr>
        <w:t xml:space="preserve">स्वर्गदूतहरू परमेश्वरको बासस्थान </w:t>
      </w:r>
      <w:r>
        <w:rPr>
          <w:b/>
          <w:lang w:val="ne_NP" w:bidi="ne_NP"/>
        </w:rPr>
        <w:t>स्वर्गमा</w:t>
      </w:r>
      <w:r>
        <w:rPr>
          <w:lang w:val="ne_NP" w:bidi="ne_NP"/>
        </w:rPr>
        <w:t xml:space="preserve"> फर्किन्छन्, र गोठालाहरूले स्वर्गदूतले भनेको जस्तै बेथलेहेममा बच्चालाई पाउँछन्। तिनीहरूले आफ्नो कथा सुन्ने सबैलाई सुनाउँछन्। मरियमले तिनीहरूको शब्दहरूलाई आफ्नो दिमागमा राख्छिन् र प्राय: तिनीहरूको बारेमा सोच्छिन्। गोठालाहरू परमेश्वरको प्रशंसा गर्दै आफ्नो भेडाहरूकहाँ फर्किन्छन्। आठ दिनपछि, मरियमको बच्चाको यहूदी रीति रिवाज अनुसार </w:t>
      </w:r>
      <w:r>
        <w:rPr>
          <w:b/>
          <w:lang w:val="ne_NP" w:bidi="ne_NP"/>
        </w:rPr>
        <w:t>खतना</w:t>
      </w:r>
      <w:r>
        <w:rPr>
          <w:lang w:val="ne_NP" w:bidi="ne_NP"/>
        </w:rPr>
        <w:t xml:space="preserve"> गरिन्छ र उसलाई येशू नाम दिइन्छ। यो उहाँको गर्भधारण हुनु अघि परमेश्वरले गब्रिएल मार्फत उहाँलाई दिनुभएको नाम हो। </w:t>
      </w:r>
      <w:r>
        <w:rPr>
          <w:b/>
          <w:lang w:val="ne_NP" w:bidi="ne_NP"/>
        </w:rPr>
        <w:t>खतना</w:t>
      </w:r>
      <w:r>
        <w:rPr>
          <w:lang w:val="ne_NP" w:bidi="ne_NP"/>
        </w:rPr>
        <w:t xml:space="preserve"> मुख्य शब्दावलीमा छ भनेर सम्झनुहोस्।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2:22–40</w:t>
      </w:r>
      <w:r>
        <w:rPr>
          <w:lang w:val="ne_NP" w:bidi="ne_NP"/>
        </w:rPr>
      </w:r>
    </w:p>
    <w:p>
      <w:pPr>
        <w:pStyle w:val="Heading3"/>
      </w:pPr>
      <w:r>
        <w:rPr>
          <w:lang w:val="ne_NP" w:bidi="ne_NP"/>
        </w:rPr>
        <w:t>Step 1</w:t>
      </w:r>
    </w:p>
    <w:p>
      <w:pPr/>
      <w:r>
        <w:rPr>
          <w:lang w:val="ne_NP" w:bidi="ne_NP"/>
        </w:rPr>
      </w:r>
      <w:r>
        <w:rPr>
          <w:lang w:val="ne_NP" w:bidi="ne_NP"/>
        </w:rPr>
        <w:t>लूका २:२२–४०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येशूको जन्म र खतना भएपछि, मरियम र योसेफले मोशाको व्यवस्था अनुसार शुद्धिकरणको बलिदान चढाउनुपर्थ्यो। मरियमलाई जन्म दिएपछि फेरि शुद्ध हुन शुद्धिकरणको बलिदान आवश्यक थियो। तिनीहरू येशूसँग बेथलेहेमबाट यरूशलेमसम्म यात्रा गरेर मन्दिर जान गए।</w:t>
      </w:r>
    </w:p>
    <w:p>
      <w:pPr/>
      <w:r>
        <w:rPr>
          <w:lang w:val="ne_NP" w:bidi="ne_NP"/>
        </w:rPr>
      </w:r>
      <w:r>
        <w:rPr>
          <w:lang w:val="ne_NP" w:bidi="ne_NP"/>
        </w:rPr>
        <w:t>रोक्नुहोस् र तपाईंको टोलीलाई बेथलेहेमबाट यरूशलेमसम्मको मार्ग देखाउनुहोस्।</w:t>
      </w:r>
    </w:p>
    <w:p>
      <w:pPr/>
      <w:r>
        <w:rPr>
          <w:lang w:val="ne_NP" w:bidi="ne_NP"/>
        </w:rPr>
      </w:r>
      <w:r>
        <w:rPr>
          <w:lang w:val="ne_NP" w:bidi="ne_NP"/>
        </w:rPr>
        <w:t>मोशाको व्यवस्था भनेको परमेश्वरले मोशा मार्फत इस्राएलीहरूलाई दिनुभएको व्यवस्था थियो। परमेश्वरको व्यवस्थाले भनेको थियो, जब कुनै महिलाले छोरा जन्माउँछिन् तब उनी ४० दिनसम्म अशुद्ध हुन्छिन्। "शुद्ध" भनेको कुनै व्यक्ति परमेश्वरको सेवा गर्न योग्य हुने अवस्था हो। अशुद्ध शब्दले परमेश्वरको सेवाको लागि अयोग्य व्यक्तिलाई जनाउँछ। मानिसहरू आफ्नो क्रियाकलाप र स्वास्थ्य अवस्थाले गर्दा अशुद्ध वा फेरि शुद्ध हुन सक्छन्। परमेश्वरको व्यवस्थामा मरियमले बच्चा जन्मिएको ४० दिनसम्म पर्खनु पर्ने र त्यसपछि फेरि शुद्ध हुन बलिदान चढाउनु पर्ने थियो।</w:t>
      </w:r>
    </w:p>
    <w:p>
      <w:pPr/>
      <w:r>
        <w:rPr>
          <w:lang w:val="ne_NP" w:bidi="ne_NP"/>
        </w:rPr>
      </w:r>
      <w:r>
        <w:rPr>
          <w:lang w:val="ne_NP" w:bidi="ne_NP"/>
        </w:rPr>
        <w:t>योसेफलाई शुद्धिकरणको भेटी चढाउन आवश्यक थिएन, तर पनि उनी मरियमसँग जान्छन् किनभने यो परिवारको कुरा हो। तिनीहरू यरूशलेमको यात्रा गर्छन् किनभने त्यहाँ मन्दिर रहेको थियो। मन्दिर त्यो ठाउँ थियो जहाँ यहूदी पूजाहारीहरूले मानिसहरूको तर्फबाट परमेश्वरलाई बलिदानहरू चढाउँथे। मरियम र योसेफ पनि आफ्नो छोरालाई परमेश्वरको समक्ष प्रस्तुत गर्न गए। प्रत्येक जेठो छोरा परमेश्वरको हो वा परमेश्वरलाई समर्पित थियो भनेर मोशाको व्यवस्थाले भनेको थियो। मरियम र योसेफ परमेश्वरको आराधना गर्न र मोशाको व्यवस्थामा भएको कामहरू पूरा गर्न मन्दिरमा गए।</w:t>
      </w:r>
    </w:p>
    <w:p>
      <w:pPr/>
      <w:r>
        <w:rPr>
          <w:lang w:val="ne_NP" w:bidi="ne_NP"/>
        </w:rPr>
      </w:r>
      <w:r>
        <w:rPr>
          <w:lang w:val="ne_NP" w:bidi="ne_NP"/>
        </w:rPr>
        <w:t>तपाईंको संस्कृतिमा बच्चाको जन्मसँग सम्बन्धित परम्पराहरू के के छन्? पहिलो जन्मिएको बच्चा र पछिल्लो बच्चाहरूको लागि गरिने परम्पराहरू बीचको भिन्नता के छ?</w:t>
      </w:r>
    </w:p>
    <w:p>
      <w:pPr/>
      <w:r>
        <w:rPr>
          <w:lang w:val="ne_NP" w:bidi="ne_NP"/>
        </w:rPr>
      </w:r>
      <w:r>
        <w:rPr>
          <w:lang w:val="ne_NP" w:bidi="ne_NP"/>
        </w:rPr>
        <w:t>मरियम र योसेफले आफ्ना बलिदान दुई ढुकुर वा दुई परेवालाई मन्दिरका एकजना पूजाहारीलाई दिए। मरियम फेरि शुद्ध हुन सकुन् भनेर पूजाहारीले चराहरूलाई बिधि पूर्वक मारे। यहूदी व्यवस्था अनुसार, महिलाले थुमाको खर्च गर्न नसक्ने अवस्थामा मात्र ढुकुरहरू वा परेवाहरू शुद्धिकरणको बलिदानका लागि प्रयोग गरिन्थ्यो। बलिदानको लागि स्वीकार गरिने चराहरूका प्रकारहरूमा ढुकुर र परेवा मात्र थिए। यी दुबै चराहरू एउटै परिवारका सदस्य हुन्, जसलाई अंग्रेजीमा "ढुकुर" वा "परेवा" भनेर भनिन्छ।</w:t>
      </w:r>
    </w:p>
    <w:p>
      <w:pPr/>
      <w:r>
        <w:rPr>
          <w:lang w:val="ne_NP" w:bidi="ne_NP"/>
        </w:rPr>
      </w:r>
      <w:r>
        <w:rPr>
          <w:lang w:val="ne_NP" w:bidi="ne_NP"/>
        </w:rPr>
        <w:t>रोक्नुहोस् र ढुकुर र परेवाको तस्वीर देखाउनुहोस्।</w:t>
      </w:r>
    </w:p>
    <w:p>
      <w:pPr/>
      <w:r>
        <w:rPr>
          <w:lang w:val="ne_NP" w:bidi="ne_NP"/>
        </w:rPr>
      </w:r>
      <w:r>
        <w:rPr>
          <w:lang w:val="ne_NP" w:bidi="ne_NP"/>
        </w:rPr>
        <w:t>शिमोन यरूशलेममा बसोबास गर्ने मानिस थिए। उहाँ इस्राएललाई सान्त्वना दिन परमेश्वरले प्रतिज्ञा गरिएको मुक्तिदाता पठाउने प्रतीक्षा गरिरहनुभएको धर्मी मानिस हुनुहुन्थ्यो। "धर्मी" को अर्थ परमेश्वरसँग शिमोनको सही सम्बन्ध छ भनेको हो। पवित्र आत्माले शिमोनलाई मर्नु अघि मुक्तिदातालाई देख्नेछन् भनेर प्रकट गरेका थिए। योसेफ र मरियम त्यहाँ भएको दिन पवित्र आत्माले शिमोनलाई मन्दिरको एउटा चोकमा जान लगाउँछन्।</w:t>
      </w:r>
    </w:p>
    <w:p>
      <w:pPr/>
      <w:r>
        <w:rPr>
          <w:lang w:val="ne_NP" w:bidi="ne_NP"/>
        </w:rPr>
      </w:r>
      <w:r>
        <w:rPr>
          <w:lang w:val="ne_NP" w:bidi="ne_NP"/>
        </w:rPr>
        <w:t>शिमोनले येशू को हुनुहुन्छ भनेर चिन्छन् र परमेश्वरको प्रशंसा गर्दै उहाँलाई आफ्नो अङ्गालोमा लिन्छन्। अब आफू शान्तिमा मर्न सक्छु भनेर शिमोन भन्छन् किनभने परमेश्वरले आफ्नो प्रतिज्ञा पूरा गर्नुभएको छ र उहाँलाई मसीह हेर्ने अनुमति दिनुभएको छ। जब शिमोनले परमेश्वरको मुक्ति देखेको भन्छन्, तब यसलाई "प्रभुको ख्रीष्ट" वा "परमेश्वरको मसीह" भनेर पनि अनुवाद गर्न सकिन्छ। दुबै उपाधिहरूले एउटै व्यक्तिलाई जनाउँछ। शिमोनलाई थाहा थियो कि येशू ख्रीष्ट, जो इस्राएलको मुक्ति हुनुहुन्छ, परमेश्वरले तिनीहरूलाई बचाउन पठाउनु भएको व्यक्ति हुनुहुन्छ। शिमोन भन्छन्, यो मुक्ति सबै मानिसहरूका लागि हो, यहूदी र गैर यहूदी दुबैको लागि हो। शिमोनले येशूलाई सबै जातिहरूका लागि परमेश्वरलाई प्रकट गर्ने ज्योतिको रूपमा वर्णन गर्छन्। ज्योतिले मानिसहरूलाई देख्न सक्ने क्षमता दिन्छ, त्यसरी नै येशूले मानिसहरूलाई परमेश्वर र उहाँको चरित्रको बारेमा जान्न अनुमति दिनुहुनेछ। उहाँले भन्नुभएको कुराले योसेफ र मरियम अचम्ममा परेका छन्।</w:t>
      </w:r>
    </w:p>
    <w:p>
      <w:pPr/>
      <w:r>
        <w:rPr>
          <w:lang w:val="ne_NP" w:bidi="ne_NP"/>
        </w:rPr>
      </w:r>
      <w:r>
        <w:rPr>
          <w:lang w:val="ne_NP" w:bidi="ne_NP"/>
        </w:rPr>
        <w:t>त्यसपछि शिमोनले मरियमलाई भन्छन् कि येशू केही मानिसहरूलाई उठ्न र अरू धेरैलाई पतन गर्ने कारण बन्नुहुनेछ। बौरी उठ्ने मानिसहरू ति हुन् जसले येशूलाई मसीहको रूपमा स्वीकार गर्नेछन् र बचाइनेछन्। पतन भएका मानिसहरू येशूलाई अस्वीकार गर्ने र परमेश्वरको न्याय र विनाशको सामना गर्ने मानिसहरू हुन्। येशू परमेश्वरको चिन्ह हुनुहुन्छ र धेरैले उहाँलाई अस्वीकार गर्नेछन् भनेर शिमोन भन्छन्। यसको कारणले, धेरै मानिसहरूको विचार प्रकट हुनेछ। तरवारले मरियमको हृदयमा छेड्नेछ भनेर शिमोनले भन्छन्, यसको अर्थ मरियमलाई ठूलो दुख हुनेछ भनेको हो। यो भविष्यवाणी थियो। उहाँले भविष्यमा हुने कुरालाई जनाउँदै हुनुहुन्छ।</w:t>
      </w:r>
    </w:p>
    <w:p>
      <w:pPr/>
      <w:r>
        <w:rPr>
          <w:lang w:val="ne_NP" w:bidi="ne_NP"/>
        </w:rPr>
      </w:r>
      <w:r>
        <w:rPr>
          <w:lang w:val="ne_NP" w:bidi="ne_NP"/>
        </w:rPr>
        <w:t>रोक्नुहोस् र अनुवाद गर्ने तरिका राम्रोसँग बुझ्न तरवारको एक तस्वीर देखाउनुहोस्। तपाईंको संस्कृतिमा कसैलाई गहिरो दुख भएको छ वा हुनेछ भनेर व्याख्या गर्न कस्तो तरिका अपनाइन्छ?</w:t>
      </w:r>
    </w:p>
    <w:p>
      <w:pPr/>
      <w:r>
        <w:rPr>
          <w:lang w:val="ne_NP" w:bidi="ne_NP"/>
        </w:rPr>
      </w:r>
      <w:r>
        <w:rPr>
          <w:lang w:val="ne_NP" w:bidi="ne_NP"/>
        </w:rPr>
        <w:t>हन्ना एक वृद्ध महिला साथै एक यहूदी अगमवादिनी थिइन्। हन्ना पनि मन्दिरमा थिइन्। उनी ८४ वर्षकी थिइन् र आफ्नो पतिको मृत्युपछि विधवाको रूपमा बसेकी थिइन्। हन्नाले लगभग कहिल्यै मन्दिरको चोक छोडिनन्। उनले मन्दिरमा आराधना, प्रार्थना, र उपवास गर्ने गर्थिन। उपवास बस्नुको अर्थ उनले परमेश्वरको आराधनाको एउटा भागको रूपमा केही समयसम्म खाना खाइनन् भन्ने हो।</w:t>
      </w:r>
    </w:p>
    <w:p>
      <w:pPr/>
      <w:r>
        <w:rPr>
          <w:lang w:val="ne_NP" w:bidi="ne_NP"/>
        </w:rPr>
      </w:r>
      <w:r>
        <w:rPr>
          <w:lang w:val="ne_NP" w:bidi="ne_NP"/>
        </w:rPr>
        <w:t>शिमोन बोलिरहेको बेला, हन्ना मरियम र योसेफको नजिकै आउँछिन् र येशूलाई प्रतिज्ञा गरिएको मुक्तिदाताको रूपमा पठाएको लागि परमेश्वरको प्रशंसा गर्न थाल्छिन्। उनले येशू मसीह हुनुहुन्छ भनेर सबैलाई बताउँछिन्। मसीहले परमेश्वरले विशेष कामको लागि नियुक्त गरेको व्यक्तिलाई जनाउँछ। मरियम र योसेफले परमेश्वरको व्यवस्थाको सबै आवश्यकताहरू पूरा गरे। तिनीहरू नासरतको घरमा फर्किन्छन्। येशू बलियो हुनुभयो र धेरै बुद्धिमान हुनुभयो। येशू बढ्दै जाँदा परमेश्वरलाई खुसी पार्नुहुन्छ।</w:t>
      </w:r>
    </w:p>
    <w:p>
      <w:pPr/>
      <w:r>
        <w:rPr>
          <w:lang w:val="ne_NP" w:bidi="ne_NP"/>
        </w:rPr>
      </w:r>
      <w:r>
        <w:rPr>
          <w:lang w:val="ne_NP" w:bidi="ne_NP"/>
        </w:rPr>
        <w:t>यस कथाले मरियम र योसेफले येशूलाई परमेश्वरको समक्ष प्रस्तुत गरेर र मन्दिरमा शुद्धिकरणको बलिदान दिएर परमेश्वरको व्यवस्थाको आज्ञाकारी भएको देखाउँछ। हामीले दुई धर्मी मानिसहरूले यहूदीहरूले पर्खिरहेका मुक्तिदाता येशू हुनुहुन्छ भनेर पुष्टि गरेको देख्छौं।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मोशाको व्यवस्थाको आज्ञा अनुसार परमेश्वरलाई भेटी दिन सकुँ भनेर योसेफ र मरियमले आफ्नो बच्चालाई बेथलेहेमबाट यरूशलेममा लैजान्छन्। </w:t>
      </w:r>
    </w:p>
    <w:p>
      <w:pPr/>
      <w:r>
        <w:rPr>
          <w:lang w:val="ne_NP" w:bidi="ne_NP"/>
        </w:rPr>
      </w:r>
      <w:r>
        <w:rPr>
          <w:b/>
          <w:lang w:val="ne_NP" w:bidi="ne_NP"/>
        </w:rPr>
        <w:t>दोस्रो दृश्य:</w:t>
      </w:r>
      <w:r>
        <w:rPr>
          <w:lang w:val="ne_NP" w:bidi="ne_NP"/>
        </w:rPr>
        <w:t xml:space="preserve"> शिमोन मर्नु अघि प्रभुको मसीह हेर्न पर्खिरहेको मानिस थिए। उहाँले यरूशलेममा बसोबास गर्नुभयो। येशूलाई मन्दिरमा देख्दा उहाँले परमेश्वरको प्रशंसा गर्नुभयो। उहाँले आमाबुबालाई आशीष दिनुभयो र मरियमलाई बच्चाको भविष्यको बारेमा बताउनुभयो।</w:t>
      </w:r>
    </w:p>
    <w:p>
      <w:pPr/>
      <w:r>
        <w:rPr>
          <w:lang w:val="ne_NP" w:bidi="ne_NP"/>
        </w:rPr>
      </w:r>
      <w:r>
        <w:rPr>
          <w:b/>
          <w:lang w:val="ne_NP" w:bidi="ne_NP"/>
        </w:rPr>
        <w:t>तेस्रो दृश्य:</w:t>
      </w:r>
      <w:r>
        <w:rPr>
          <w:lang w:val="ne_NP" w:bidi="ne_NP"/>
        </w:rPr>
        <w:t xml:space="preserve"> हन्ना नाम गरेको अगमवक्ता पनि मन्दिरमा थिइन्। सिमोन बोलिरहेको बेला अन्ना मरियम र योसेफको नजिकै आउँछिन् र उनले परमेश्वरको प्रशंसा गर्छिन्। उनले मुक्तिदाताको लागि पर्खिरहेका सबैलाई बच्चाको बारेमा बताउँछिन्।</w:t>
      </w:r>
    </w:p>
    <w:p>
      <w:pPr/>
      <w:r>
        <w:rPr>
          <w:lang w:val="ne_NP" w:bidi="ne_NP"/>
        </w:rPr>
      </w:r>
      <w:r>
        <w:rPr>
          <w:b/>
          <w:lang w:val="ne_NP" w:bidi="ne_NP"/>
        </w:rPr>
        <w:t>चौथो दृश्य:</w:t>
      </w:r>
      <w:r>
        <w:rPr>
          <w:lang w:val="ne_NP" w:bidi="ne_NP"/>
        </w:rPr>
        <w:t xml:space="preserve"> येशू र उहाँका आमाबुबाले परमेश्वरको व्यवस्थाले आवश्यक सबै कुरा गरेपछि नासरत फर्किन्छन्। येशू स्वस्थ रुपमा हुर्कनुहुन्छ, र उहाँमा परमेश्वरको अनुग्रह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पुजारी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धेरैजना जो पतन हुन्छन् / उहाँको विरोध गर्छन्</w:t>
      </w:r>
    </w:p>
    <w:p>
      <w:pPr>
        <w:pStyle w:val="ListBullet"/>
        <w:spacing w:line="240" w:lineRule="auto"/>
        <w:ind w:left="720"/>
      </w:pPr>
      <w:r>
        <w:rPr>
          <w:lang w:val="ne_NP" w:bidi="ne_NP"/>
        </w:rPr>
      </w:r>
      <w:r>
        <w:rPr>
          <w:lang w:val="ne_NP" w:bidi="ne_NP"/>
        </w:rPr>
        <w:t>धेरै जना उठ्छन्</w:t>
      </w:r>
    </w:p>
    <w:p>
      <w:pPr>
        <w:pStyle w:val="ListBullet"/>
        <w:spacing w:line="240" w:lineRule="auto"/>
        <w:ind w:left="720"/>
      </w:pPr>
      <w:r>
        <w:rPr>
          <w:lang w:val="ne_NP" w:bidi="ne_NP"/>
        </w:rPr>
      </w:r>
      <w:r>
        <w:rPr>
          <w:lang w:val="ne_NP" w:bidi="ne_NP"/>
        </w:rPr>
        <w:t>हन्ना</w:t>
      </w:r>
    </w:p>
    <w:p>
      <w:pPr>
        <w:pStyle w:val="ListBullet"/>
        <w:spacing w:line="240" w:lineRule="auto"/>
        <w:ind w:left="720"/>
      </w:pPr>
      <w:r>
        <w:rPr>
          <w:lang w:val="ne_NP" w:bidi="ne_NP"/>
        </w:rPr>
      </w:r>
      <w:r>
        <w:rPr>
          <w:lang w:val="ne_NP" w:bidi="ne_NP"/>
        </w:rPr>
        <w:t>मन्दिरमा भएका मानिसहरू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यहूदी व्यवस्थाका अनुसार, येशूलाई जन्म दिएपछि ४० दिनसम्म मरियम अशुद्ध थिइन्, भनेर सम्झनु महत्त्वपूर्ण छ। ती ४० दिनपछि, मरियम फेरि शुद्ध हुन बलिदानहरू चढाउन यरूशलेमको मन्दिरमा जाँदै छिन्। साथै, मरियमले भेडाको पाठोलाई किन्न सक्दिनन् भनेर सम्झनु महत्त्वपूर्ण छ। तिनीहरूले यसको सट्टामा दुई चराहरू ल्याउँछन्। यूसुफ मरियमसँग आफ्नो जेठो छोरा येशूलाई मन्दिरमा परमेश्वरको अगाडि प्रस्तुत गर्न यात्रा गरिरहेका छन्। यसले परमेश्वरको व्यवस्थाले भनेको कुरा पछ्याउँछ।</w:t>
      </w:r>
    </w:p>
    <w:p>
      <w:pPr/>
      <w:r>
        <w:rPr>
          <w:lang w:val="ne_NP" w:bidi="ne_NP"/>
        </w:rPr>
      </w:r>
      <w:r>
        <w:rPr>
          <w:lang w:val="ne_NP" w:bidi="ne_NP"/>
        </w:rPr>
        <w:t>शिमोन धर्मी मानिस थिए। परमेश्वरसँग उहाँको सही सम्बन्ध थियो। शिमोन इस्राएललाई बचाउन प्रतिज्ञा गरिएको मुक्तिदाताको आगमनको लागि ठूलो इच्छाका साथ पर्खिरहेका थिए। पवित्र आत्माले शिमोनलाई मसीहलाई देख्दासम्म उनी मर्दैन भनेर भने।</w:t>
      </w:r>
    </w:p>
    <w:p>
      <w:pPr/>
      <w:r>
        <w:rPr>
          <w:lang w:val="ne_NP" w:bidi="ne_NP"/>
        </w:rPr>
      </w:r>
      <w:r>
        <w:rPr>
          <w:lang w:val="ne_NP" w:bidi="ne_NP"/>
        </w:rPr>
        <w:t>मरियम र योसेफ मन्दिरमा आउँदै गरेको दिन, पवित्र आत्माले शिमोनलाई त्यहाँ जान अगुवाई गर्नुभयो। शिमोनमा पवित्र आत्मा सक्रिय छन् भनेर सम्झनु महत्त्वपूर्ण छ। पवित्र आत्माले उहाँलाई मन्दिरमा मात्र नेतृत्व गर्नुहुन्न्, तर हरेक घटनामा पनि उहाँलाई नेतृत्व गर्नुहुन्छ।</w:t>
      </w:r>
    </w:p>
    <w:p>
      <w:pPr/>
      <w:r>
        <w:rPr>
          <w:lang w:val="ne_NP" w:bidi="ne_NP"/>
        </w:rPr>
      </w:r>
      <w:r>
        <w:rPr>
          <w:lang w:val="ne_NP" w:bidi="ne_NP"/>
        </w:rPr>
        <w:t>शिमियोन बच्चालाई आफ्नो हातमा लिन्छन् र परमेश्वरको प्रशंसा गर्छन्। आफू शान्तिमा मर्न सक्छु भनेर शिमोनले परमेश्वरलाई भन्छन् किनभने उनले सबै मानिसहरूको लागि मुक्ति देखेका छन्। येशूले जातिहरूलाई परमेश्वर को हुनुहुन्छ भनेर देखाउनुहुनेछ भनेर शिमोनले भन्छन्। यी शब्दहरूले येशूका आमाबुबालाई अचम्ममा पार्छन्। धेरै मानिसहरूले येशूलाई अस्वीकार गर्नेछन् र अरूले उहाँलाई स्वीकार गर्नेछन् भनेर शिमोनले मरियमलाई भन्छन्। साथै, शिमोनले मरियमलाई भन्छन् कि उनले आफ्नो छोरा अस्वीकार गरिने कारणले अत्यन्त ठूलो दुख महसुस गर्नेछिन।</w:t>
      </w:r>
    </w:p>
    <w:p>
      <w:pPr/>
      <w:r>
        <w:rPr>
          <w:lang w:val="ne_NP" w:bidi="ne_NP"/>
        </w:rPr>
      </w:r>
      <w:r>
        <w:rPr>
          <w:lang w:val="ne_NP" w:bidi="ne_NP"/>
        </w:rPr>
        <w:t>हन्ना अगमवक्ता थिइन्। Anna ८४ वर्षकी थिइन्, र उनका पतिको उनीहरूको विवाह भएको सात वर्षपछि मृत्यु भयो। उनले कहिल्यै मन्दिर छोडिनन्। उनी त्यहाँ दिन रात प्रार्थना गरिरहेकी र उपवास गरिरहेकी थिइन्। शिमोनले मरियम र योसेफसँग कुरा गरिरहेका बेला उनी नजिकै आउँछिन् र उनले परमेश्वरको प्रशंसा गर्छिन्। हन्नाले यरूशलेमलाई बचाउन परमेश्वर आउनुहुनेछ भनेर आशा गरेका मानिसहरूलाई येशूको बारेमा बताउनुभयो।</w:t>
      </w:r>
    </w:p>
    <w:p>
      <w:pPr/>
      <w:r>
        <w:rPr>
          <w:lang w:val="ne_NP" w:bidi="ne_NP"/>
        </w:rPr>
      </w:r>
      <w:r>
        <w:rPr>
          <w:lang w:val="ne_NP" w:bidi="ne_NP"/>
        </w:rPr>
        <w:t>येशूका आमाबुबाले व्यवस्था अनुसार गर्नुपर्ने काम पूरा गरेपछि, तिनीहरू नासरत फर्किन्छन्।</w:t>
      </w:r>
    </w:p>
    <w:p>
      <w:pPr/>
      <w:r>
        <w:rPr>
          <w:lang w:val="ne_NP" w:bidi="ne_NP"/>
        </w:rPr>
      </w:r>
      <w:r>
        <w:rPr>
          <w:lang w:val="ne_NP" w:bidi="ne_NP"/>
        </w:rPr>
        <w:t>येशूका आमाबुबाले व्यवस्थाले आवश्यक कुरा गरिरहेका छन् भनेर सम्झनु महत्त्वपूर्ण छ। तिनीहरूले चराहरूलाई पूजाहारीलाई दिन्छन्। मरियम फेरि शुद्ध होउन भनेर पूजाहारीले तिनीहरूको तर्फबाट बलिदान दिन्छन्।</w:t>
      </w:r>
    </w:p>
    <w:p>
      <w:pPr/>
      <w:r>
        <w:rPr>
          <w:lang w:val="ne_NP" w:bidi="ne_NP"/>
        </w:rPr>
      </w:r>
      <w:r>
        <w:rPr>
          <w:lang w:val="ne_NP" w:bidi="ne_NP"/>
        </w:rPr>
        <w:t>येशू नासरतमा हुर्कनुभयो र उहाँ बुद्धिले भरिएको हुनुभयो। परमेश्वर उहाँसँग हुनुहुन्थ्यो।</w:t>
      </w:r>
    </w:p>
    <w:p>
      <w:pPr/>
      <w:r>
        <w:rPr>
          <w:lang w:val="ne_NP" w:bidi="ne_NP"/>
        </w:rPr>
      </w:r>
      <w:r>
        <w:rPr>
          <w:lang w:val="ne_NP" w:bidi="ne_NP"/>
        </w:rPr>
        <w:t>टोलीले कथालाई पुन: कालक्रममा बनाउन र दृश्यहरूको क्रमलाई परिवर्तन गर्न सक्छन् जुन वास्तवमा भएको कुराको बारेमा अझ बढी प्रतिबिम्बित गर्न सक्छन्: अगमवक्ता हन्नाले धेरै वर्ष अघि आफ्नो पति गुमाएकी थिइन्। उनी लगभग सधैंजसो दिन र रात परमेश्वरको आराधना, प्रार्थना र उपवास गरेर यरूशलेमको मन्दिरमा छिन्। शिमोन यरूशलेमका मानिस हुन् जसले मसीहको आगमन र इस्राएललाई मुक्त गर्न पर्खिरहेका छन्। उहाँ मसीहलाई नदेखिकन मर्नुहुने छैन भनेर पवित्र आत्माले उहाँलाई प्रकट गर्नुभयो।</w:t>
      </w:r>
    </w:p>
    <w:p>
      <w:pPr/>
      <w:r>
        <w:rPr>
          <w:lang w:val="ne_NP" w:bidi="ne_NP"/>
        </w:rPr>
      </w:r>
      <w:r>
        <w:rPr>
          <w:lang w:val="ne_NP" w:bidi="ne_NP"/>
        </w:rPr>
        <w:t>मरियमले येशूलाई जन्म दिएको चालीस दिनपछि व्यवस्था अनुसार शुद्ध हुन आफ्नो भेटी प्रस्तुत गर्न मन्दिरमा जान पर्खिइन्। साथै, योसेफ मरियमसँग येशूलाई परमेश्वरको समक्ष प्रस्तुत गर्न जान्छ। त्यो दिन पवित्र आत्माले शिमोनलाई मन्दिरमा लैजानुभयो। उहाँले येशूलाई देख्नुहुन्छ र उहाँलाई आफ्नो हातमा लिनुहुन्छ। शिमोनले परमेश्वरको प्रशंसा गर्छन्। त्यसपछि उहाँले मरियमसँग कुरा गर्नुहुन्छ र उनलाई येशूको भविष्यको बारेमा र उनले भोग्ने दुखको बारेमा बताउनुहुन्छ। शिमोन बोलिरहेका बेला, हन्ना नजिकै आउँछिन्। यो सबै समयमा, हन्ना पहिले नै मन्दिरमा थिइन्। उनले परमेश्वरको प्रशंसा गर्न थालिन्। हन्नाले परमेश्वरले इस्राएललाई बचाउने प्रतीक्षा गरिरहेका सबै मानिसहरूलाई येशूको बारेमा कुरा गरिन्। व्यवस्थाले माग गरे अनुसार सबै आवश्यक कुरा आमाबुबाले गर्नुभयो, त्यसैले तिनीहरू नासरत फर्किए। येशू स्वस्थ भएर बृध्दि हुनुहुन्छ र परमेश्वरको अनुग्रह प्राप्त गर्नुहुन्छ।</w:t>
      </w:r>
    </w:p>
    <w:p>
      <w:pPr/>
      <w:r>
        <w:rPr>
          <w:lang w:val="ne_NP" w:bidi="ne_NP"/>
        </w:rPr>
      </w:r>
      <w:r>
        <w:rPr>
          <w:lang w:val="ne_NP" w:bidi="ne_NP"/>
        </w:rPr>
        <w:t>दृश्यहरू यस प्रकारको देखिन सक्छन्:</w:t>
      </w:r>
    </w:p>
    <w:p>
      <w:pPr/>
      <w:r>
        <w:rPr>
          <w:lang w:val="ne_NP" w:bidi="ne_NP"/>
        </w:rPr>
      </w:r>
      <w:r>
        <w:rPr>
          <w:b/>
          <w:lang w:val="ne_NP" w:bidi="ne_NP"/>
        </w:rPr>
        <w:t>पहिलो दृश्य:</w:t>
      </w:r>
      <w:r>
        <w:rPr>
          <w:lang w:val="ne_NP" w:bidi="ne_NP"/>
        </w:rPr>
        <w:t xml:space="preserve"> हन्ना नाम गरेको अगमवक्ता लगभग हरेक दिन परमेश्वरको आराधना गरिरहेका छिन्।</w:t>
      </w:r>
    </w:p>
    <w:p>
      <w:pPr/>
      <w:r>
        <w:rPr>
          <w:lang w:val="ne_NP" w:bidi="ne_NP"/>
        </w:rPr>
      </w:r>
      <w:r>
        <w:rPr>
          <w:b/>
          <w:lang w:val="ne_NP" w:bidi="ne_NP"/>
        </w:rPr>
        <w:t>दोस्रो दृश्य:</w:t>
      </w:r>
      <w:r>
        <w:rPr>
          <w:lang w:val="ne_NP" w:bidi="ne_NP"/>
        </w:rPr>
        <w:t xml:space="preserve"> शिमोन प्रभुको मसीहलाई हेर्न पर्खिरहेको मानिस थिए। पवित्र आत्माले उहाँलाई मरियम, योसेफ र येशू मन्दिरमा जाँदै गरेको सोही दिन मन्दिरमा उपस्थित हुन प्रेरित गर्नु हुन्छ।</w:t>
      </w:r>
    </w:p>
    <w:p>
      <w:pPr/>
      <w:r>
        <w:rPr>
          <w:lang w:val="ne_NP" w:bidi="ne_NP"/>
        </w:rPr>
      </w:r>
      <w:r>
        <w:rPr>
          <w:b/>
          <w:lang w:val="ne_NP" w:bidi="ne_NP"/>
        </w:rPr>
        <w:t>तेस्रो दृश्य:</w:t>
      </w:r>
      <w:r>
        <w:rPr>
          <w:lang w:val="ne_NP" w:bidi="ne_NP"/>
        </w:rPr>
        <w:t xml:space="preserve"> शुद्धिकरणको भेटीको लागि मन्दिरमा जान मरियमले येशूलाई जन्म दिएको ४० दिनसम्म पर्खिन्छिन्। मोशाको व्यवस्थाको आज्ञा अनुसार येशूलाई परमेश्वरको समक्ष प्रस्तुत गर्न सकुन् भनेर योसेफ तिनीसँग जान्छन्।</w:t>
      </w:r>
    </w:p>
    <w:p>
      <w:pPr/>
      <w:r>
        <w:rPr>
          <w:lang w:val="ne_NP" w:bidi="ne_NP"/>
        </w:rPr>
      </w:r>
      <w:r>
        <w:rPr>
          <w:b/>
          <w:lang w:val="ne_NP" w:bidi="ne_NP"/>
        </w:rPr>
        <w:t>चौथो दृश्य:</w:t>
      </w:r>
      <w:r>
        <w:rPr>
          <w:lang w:val="ne_NP" w:bidi="ne_NP"/>
        </w:rPr>
        <w:t xml:space="preserve"> शिमोनले बच्चालाई देख्दा परमेश्वरको प्रशंसा गर्नुहुन्छ, र उहाँले तिनीहरूलाई आशीष दिनुहुन्छ। उहाँले कविताको रूपमा आफ्नो प्रशंसा दिनुहुन्छ। उहाँले बच्चाको भविष्यको बारेमा मरियमलाई बताउनुहुन्छ। त्यसपछि हन्ना शिमोनले मरियम र योसेफसँग कुरा गरिरहेका बेला नजिकै आउँछिन्। उनले परमेश्वरको प्रशंसा गर्छिन् र बच्चा मुक्तिदाता भएको बारेमा मानिसहरूलाई बताउँछिन्।</w:t>
      </w:r>
    </w:p>
    <w:p>
      <w:pPr/>
      <w:r>
        <w:rPr>
          <w:lang w:val="ne_NP" w:bidi="ne_NP"/>
        </w:rPr>
      </w:r>
      <w:r>
        <w:rPr>
          <w:b/>
          <w:lang w:val="ne_NP" w:bidi="ne_NP"/>
        </w:rPr>
        <w:t>पाँचौ दृश्य:</w:t>
      </w:r>
      <w:r>
        <w:rPr>
          <w:lang w:val="ne_NP" w:bidi="ne_NP"/>
        </w:rPr>
        <w:t xml:space="preserve"> येशू र उहाँका आमाबुबाले व्यवस्थाले आवश्यक सबै कुरा गरेपछि नासरत फर्किन्छन्। येशू स्वस्थ रूपमा बढ्नुहुन्छ र परमेश्वरको अनुग्रह प्राप्त गर्नुहुन्छ।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पूजाहारी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धेरैजना जो पतन हुन्छन् / उहाँको विरोध गर्छन्</w:t>
      </w:r>
    </w:p>
    <w:p>
      <w:pPr>
        <w:pStyle w:val="ListBullet"/>
        <w:spacing w:line="240" w:lineRule="auto"/>
        <w:ind w:left="720"/>
      </w:pPr>
      <w:r>
        <w:rPr>
          <w:lang w:val="ne_NP" w:bidi="ne_NP"/>
        </w:rPr>
      </w:r>
      <w:r>
        <w:rPr>
          <w:lang w:val="ne_NP" w:bidi="ne_NP"/>
        </w:rPr>
        <w:t>धेरै जना उठ्छन्</w:t>
      </w:r>
    </w:p>
    <w:p>
      <w:pPr>
        <w:pStyle w:val="ListBullet"/>
        <w:spacing w:line="240" w:lineRule="auto"/>
        <w:ind w:left="720"/>
      </w:pPr>
      <w:r>
        <w:rPr>
          <w:lang w:val="ne_NP" w:bidi="ne_NP"/>
        </w:rPr>
      </w:r>
      <w:r>
        <w:rPr>
          <w:lang w:val="ne_NP" w:bidi="ne_NP"/>
        </w:rPr>
        <w:t>हन्ना</w:t>
      </w:r>
    </w:p>
    <w:p>
      <w:pPr>
        <w:pStyle w:val="ListBullet"/>
        <w:spacing w:line="240" w:lineRule="auto"/>
        <w:ind w:left="720"/>
      </w:pPr>
      <w:r>
        <w:rPr>
          <w:lang w:val="ne_NP" w:bidi="ne_NP"/>
        </w:rPr>
      </w:r>
      <w:r>
        <w:rPr>
          <w:lang w:val="ne_NP" w:bidi="ne_NP"/>
        </w:rPr>
        <w:t>मन्दिरमा भएका मानिसहरू</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मरियमले येशूलाई जन्म दिनु अघि पनि हन्ना सम्पूर्ण समय मन्दिरमा छिन् भन्ने कुरा अभिनय गरेर देखाउने छन भनेर सुनिश्चित गर्नुहोस्। हन्ना शिमोन र मरियम, योसेफ र येशूको आगमनभन्दा अघि त्यहाँ छिन्। पवित्र आत्माले शिमोनलाई बच्चालाई लैजान, परमेश्वरको प्रशंसा गर्न, र मरियमसँग कुरा गर्न मन्दिरमा मार्गदर्शन गरेको अभिनय गर्नुहोस्।</w:t>
      </w:r>
    </w:p>
    <w:p>
      <w:pPr/>
      <w:r>
        <w:rPr>
          <w:lang w:val="ne_NP" w:bidi="ne_NP"/>
        </w:rPr>
      </w:r>
      <w:r>
        <w:rPr>
          <w:lang w:val="ne_NP" w:bidi="ne_NP"/>
        </w:rPr>
        <w:t>शिमोनले येशूलाई देख्नासाथ उनले येशूलाई आफ्नो हातमा लिन्छन् भन्ने कुरा टोलीले अभिनय गरेर देखाउने छन भनेर सुनिश्चित गर्नुहोस्।</w:t>
      </w:r>
    </w:p>
    <w:p>
      <w:pPr/>
      <w:r>
        <w:rPr>
          <w:lang w:val="ne_NP" w:bidi="ne_NP"/>
        </w:rPr>
      </w:r>
      <w:r>
        <w:rPr>
          <w:lang w:val="ne_NP" w:bidi="ne_NP"/>
        </w:rPr>
        <w:t>शिमोनले अझै मरियम र योसेफसँग कुरा गरिरहेका बेला हन्ना आउँछिन् भनेर सम्झनुहोस्।</w:t>
      </w:r>
    </w:p>
    <w:p>
      <w:pPr/>
      <w:r>
        <w:rPr>
          <w:lang w:val="ne_NP" w:bidi="ne_NP"/>
        </w:rPr>
      </w:r>
      <w:r>
        <w:rPr>
          <w:lang w:val="ne_NP" w:bidi="ne_NP"/>
        </w:rPr>
        <w:t>मरियमले बलिदानको लागि दुई चराहरू पूजाहारीलाई दिएको कुरा टोलीले अभिनय गर्नेछन् भन्ने कुरा सुनिश्चित गर्नुहोस्। पूजाहारी भनेको धार्मिक विधिद्वारा चराहरूलाई बलिदान दिने व्यक्ति हो।</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हन्नाको अभिनय गर्नुहोस्। उनी ८४ वर्षीया अगमवादिनी हुन्। विवाह भएको केवल सात वर्ष पछिनै उनले आफ्नो पति गुमाएपछि उनी विधवाको रूपमा बसिन्। उनी लगभग हरेक दिन, दिन र रात मन्दिरमा हुन्छिन्, उपवास र प्रार्थनाको माध्यमबाट परमेश्वरको आराधना गर्छिन।</w:t>
      </w:r>
    </w:p>
    <w:p>
      <w:pPr/>
      <w:r>
        <w:rPr>
          <w:lang w:val="ne_NP" w:bidi="ne_NP"/>
        </w:rPr>
      </w:r>
      <w:r>
        <w:rPr>
          <w:lang w:val="ne_NP" w:bidi="ne_NP"/>
        </w:rPr>
        <w:t>अभिनय रोक्नुहोस्: हन्नाको भूमिका खेल्ने अभिनेत्रीलाई सोध्नुहोस्, "तपाईंलाई कस्तो महसुस भइरहेको छ?" तपाईंले सुन्न सक्नुहुन्छ, "परमेश्वर मेरो शक्ति हुनुहुन्छ," "म परमेश्वरलाई पर्खिरहेको छु।" कार्य पुन: सुरु गर्नुहोस्।</w:t>
      </w:r>
    </w:p>
    <w:p>
      <w:pPr/>
      <w:r>
        <w:rPr>
          <w:lang w:val="ne_NP" w:bidi="ne_NP"/>
        </w:rPr>
      </w:r>
      <w:r>
        <w:rPr>
          <w:lang w:val="ne_NP" w:bidi="ne_NP"/>
        </w:rPr>
        <w:t>शिमोन यरूशलेमका एउटा मानिस हुन्, जो मसीह आउन र इस्राएललाई मुक्त गरून भनेर पर्खिरहेका छन्। उहाँ मसीहलाई नदेखिकन मर्नुहुने छैन भनेर पवित्र आत्माले उहाँलाई प्रकट गर्नुभयो।</w:t>
      </w:r>
    </w:p>
    <w:p>
      <w:pPr/>
      <w:r>
        <w:rPr>
          <w:lang w:val="ne_NP" w:bidi="ne_NP"/>
        </w:rPr>
      </w:r>
      <w:r>
        <w:rPr>
          <w:lang w:val="ne_NP" w:bidi="ne_NP"/>
        </w:rPr>
        <w:t>अभिनय रोक्नुहोस्: शिमोनको भूमिका खेल्ने कलाकारलाई सोध्नुहोस्, "तपाईंलाई कस्तो महसुस भइरहेको छ?" तपाईंले सुन्न सक्नुहुन्छ, "म मसीहलाई देख्नेछु भनेर खुसी छु," "परमेश्वरले आफ्नो प्रतिज्ञा पूरा गर्नुहुनेछ भनेर म निश्चित छु" "म उहाँलाई कहिले देख्नेछु?" कार्य पुन: सुरु गर्नुहोस्।</w:t>
      </w:r>
    </w:p>
    <w:p>
      <w:pPr/>
      <w:r>
        <w:rPr>
          <w:lang w:val="ne_NP" w:bidi="ne_NP"/>
        </w:rPr>
      </w:r>
      <w:r>
        <w:rPr>
          <w:lang w:val="ne_NP" w:bidi="ne_NP"/>
        </w:rPr>
        <w:t>मरियमले शुद्धिकरणको भेटी चढाउनका लागि मन्दिरमा जान बालक जन्म दिएको ४० दिनसम्म पर्खिइन्। योसेफ तिनीसँग येशूलाई परमेश्वरको अगाडि प्रस्तुत गर्न सकुन् भनेर यरूशलेममा लैजान्छन्। पवित्र आत्माले शिमोनलाई मरियम, योसेफ र येशूको आगमनको समयमा मन्दिरमा उपस्थित हुन प्रेरित गर्नुहुन्छ।</w:t>
      </w:r>
    </w:p>
    <w:p>
      <w:pPr/>
      <w:r>
        <w:rPr>
          <w:lang w:val="ne_NP" w:bidi="ne_NP"/>
        </w:rPr>
      </w:r>
      <w:r>
        <w:rPr>
          <w:lang w:val="ne_NP" w:bidi="ne_NP"/>
        </w:rPr>
        <w:t>अभिनय रोक्नुहोस्: शिमोनको भूमिका खेल्ने कलाकारलाई सोध्नुहोस्, "तपाईंलाई कस्तो महसुस भइरहेको छ?" तपाईंले सुन्न सक्नुहुन्छ, "के आज त्यो दिन हो?" "म मसीहलाई देख्नेछु भनेर उत्साहित छु," "म आज त्यही दिन हो भनेर आशा गर्छु।" कार्य पुन: सुरु गर्नुहोस्।</w:t>
      </w:r>
    </w:p>
    <w:p>
      <w:pPr/>
      <w:r>
        <w:rPr>
          <w:lang w:val="ne_NP" w:bidi="ne_NP"/>
        </w:rPr>
      </w:r>
      <w:r>
        <w:rPr>
          <w:lang w:val="ne_NP" w:bidi="ne_NP"/>
        </w:rPr>
        <w:t>शिमोनले बच्चालाई देख्दा परमेश्वरको प्रशंसा गर्छन्। शिमोनले येशूलाई आफ्नो हातमा लिनुहुन्छ, र उहाँले उनीहरूलाई आशीष दिनुहुन्छ। त्यसपछि शिमोनले मरियमलाई बच्चाको भविष्यको बारेमा बताउँछन्, र उनले दुख महसुस गर्नेछिन् भन्छन्।</w:t>
      </w:r>
    </w:p>
    <w:p>
      <w:pPr/>
      <w:r>
        <w:rPr>
          <w:lang w:val="ne_NP" w:bidi="ne_NP"/>
        </w:rPr>
      </w:r>
      <w:r>
        <w:rPr>
          <w:lang w:val="ne_NP" w:bidi="ne_NP"/>
        </w:rPr>
        <w:t>अभिनय रोक्नुहोस्: मरियमको भूमिका खेल्ने अभिनेत्रीलाई सोध्नुहोस्, "तपाईंलाई कस्तो महसुस भइरहेको छ?" तपाईंले सुन्न सक्नुहुन्छ, "म परमेश्वरको योजनाहरूमा आनन्दित छु," "मानिसहरूले मेरो छोरालाई अस्वीकार गर्नेछन् भनेर म दुखी छु," "म अन्ततः दुखको अनुभव गर्न पर्ला भनेर मलाई डर लाग्छ।" कार्य पुन: सुरु गर्नुहोस्।</w:t>
      </w:r>
    </w:p>
    <w:p>
      <w:pPr/>
      <w:r>
        <w:rPr>
          <w:lang w:val="ne_NP" w:bidi="ne_NP"/>
        </w:rPr>
      </w:r>
      <w:r>
        <w:rPr>
          <w:lang w:val="ne_NP" w:bidi="ne_NP"/>
        </w:rPr>
        <w:t>त्यसपछि हन्ना शिमोनसँग आउँछिन्, उनी मरियम र योसेफसँग कुरा गरिरहेका बेला परमेश्वरको प्रशंसा गर्छिन्। उनले परमेश्वरले यरूशलेमलाई बचाउने प्रतीक्षा गरिरहेका मानिसहरूलाई बच्चाको बारेमा बताउँछिन्।</w:t>
      </w:r>
    </w:p>
    <w:p>
      <w:pPr/>
      <w:r>
        <w:rPr>
          <w:lang w:val="ne_NP" w:bidi="ne_NP"/>
        </w:rPr>
      </w:r>
      <w:r>
        <w:rPr>
          <w:lang w:val="ne_NP" w:bidi="ne_NP"/>
        </w:rPr>
        <w:t>अभिनय रोक्नुहोस्: हन्नाको भूमिका खेल्ने अभिनेत्रीलाई सोध्नुहोस्, "तपाईंलाई कस्तो महसुस भइरहेको छ?" तपाईंले सुन्न सक्नुहुन्छ, "मैले मसीहलाई देखेर खुसी छु," "अन्तमा, यी सम्पूर्ण वर्षहरू पर्खिएपछि," "म सबैलाई नबताइ रहन सक्दिन भन्ने महसुस गर्छु।" कार्य पुन: सुरु गर्नुहोस्।</w:t>
      </w:r>
    </w:p>
    <w:p>
      <w:pPr/>
      <w:r>
        <w:rPr>
          <w:lang w:val="ne_NP" w:bidi="ne_NP"/>
        </w:rPr>
      </w:r>
      <w:r>
        <w:rPr>
          <w:lang w:val="ne_NP" w:bidi="ne_NP"/>
        </w:rPr>
        <w:t>येशूका आमाबुबाले परमेश्वरको व्यवस्थाले आवश्यक ठानेका सबै कुरा गर्छन् र त्यसपछि तिनीहरू नासरत फर्किन्छन्। येशू स्वस्थ रूपमा हुर्कनुभयो, र उहाँमा परमेश्वरको अनुग्रह थियो।</w:t>
      </w:r>
    </w:p>
    <w:p>
      <w:pPr/>
      <w:r>
        <w:rPr>
          <w:lang w:val="ne_NP" w:bidi="ne_NP"/>
        </w:rPr>
      </w:r>
      <w:r>
        <w:rPr>
          <w:lang w:val="ne_NP" w:bidi="ne_NP"/>
        </w:rPr>
        <w:t>अभिनय रोक्नुहोस्: योसेफ र मरियमको भूमिका खेल्ने कलाकारलाई सोध्नुहोस्, "तपाईंलाई कस्तो महसुस भइरहेको छ?" तपाईंले सुन्न सक्नुहुन्छ, "म ठूलो जिम्मेवारी महसुस गर्छु," "अचम्ममा परेको छु," "मेरो छोराको लागि प्रेम," "येशूको बढेको हेर्न उत्साहित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मरियम येशूलाई जन्म दिएपछि योसेफसँग </w:t>
      </w:r>
      <w:r>
        <w:rPr>
          <w:b/>
          <w:lang w:val="ne_NP" w:bidi="ne_NP"/>
        </w:rPr>
        <w:t>यरूशलेममा</w:t>
      </w:r>
      <w:r>
        <w:rPr>
          <w:lang w:val="ne_NP" w:bidi="ne_NP"/>
        </w:rPr>
        <w:t xml:space="preserve"> जान्छिन्। तिनीहरू शुद्धिकरणको बलिदान गर्न </w:t>
      </w:r>
      <w:r>
        <w:rPr>
          <w:b/>
          <w:lang w:val="ne_NP" w:bidi="ne_NP"/>
        </w:rPr>
        <w:t>मन्दिरमा</w:t>
      </w:r>
      <w:r>
        <w:rPr>
          <w:lang w:val="ne_NP" w:bidi="ne_NP"/>
        </w:rPr>
        <w:t xml:space="preserve"> जान्छन्। यो यरूशलेममा विशेष ठाउँ थियो जहाँ पूजाहारीहरूले परमेश्वरलाई भेट्न र मानिसहरूको तर्फबाट बलिदानहरू चढाउन सक्थे। मरियम र योसेफ पूजाहारीहरू थिएनन्, त्यसैले तिनीहरू मन्दिरको चोकमा मात्र प्रवेश गर्न सक्थे, मुख्य भवनमा भने प्रवेश गर्न सक्दैनथे। तपाईंले लूकाको अघिल्लो खण्डहरूमा मन्दिरको लागि प्रयोग गरेको शब्द नै प्रयोग गर्नुभएको कुरा निश्चित गर्नुहोस्। तपाईंले मुख्य शब्दावलीमा </w:t>
      </w:r>
      <w:r>
        <w:rPr>
          <w:b/>
          <w:lang w:val="ne_NP" w:bidi="ne_NP"/>
        </w:rPr>
        <w:t>मन्दिरको</w:t>
      </w:r>
      <w:r>
        <w:rPr>
          <w:lang w:val="ne_NP" w:bidi="ne_NP"/>
        </w:rPr>
        <w:t xml:space="preserve"> पूर्ण परिभाषा पाउन सक्नुहुन्छ। मोशाको व्यवस्था अनुसार मरियमको </w:t>
      </w:r>
      <w:r>
        <w:rPr>
          <w:b/>
          <w:lang w:val="ne_NP" w:bidi="ne_NP"/>
        </w:rPr>
        <w:t>शुद्धिकरणको बलिदान</w:t>
      </w:r>
      <w:r>
        <w:rPr>
          <w:lang w:val="ne_NP" w:bidi="ne_NP"/>
        </w:rPr>
        <w:t xml:space="preserve"> आवश्यक थियो। "शुद्धिकरण" को अर्थ फेरि शुद्ध हुनु हो। </w:t>
      </w:r>
      <w:r>
        <w:rPr>
          <w:b/>
          <w:lang w:val="ne_NP" w:bidi="ne_NP"/>
        </w:rPr>
        <w:t>शुद्धिकरणको भेटी</w:t>
      </w:r>
      <w:r>
        <w:rPr>
          <w:lang w:val="ne_NP" w:bidi="ne_NP"/>
        </w:rPr>
        <w:t xml:space="preserve"> मुख्य शब्दावलीमा पाउन सकिन्छ। छोरालाई जन्म दिने कुनै पनि यहूदी महिलालाई बच्चा जन्मिएको चालीस दिनसम्म अशुद्ध मानिन्थ्यो। यस समयमा उनलाई कुनै पनि पवित्र कुरालाई छुन वा मन्दिरमा प्रवेश गर्न अनुमति थिएन। ४० दिनको अवधिलाई "उनको शुद्धिकरणको समय" भनिन्थ्यो। महिलाले बलिदान चढाएपछि मात्र फेरि शुद्ध हुन्छिन्। यसलाई शुद्धिकरणको भेटी भनेर चिनिन्थ्यो। बलिदान पछि, मरियमले फेरि सार्वजनिक रूपमा परमेश्वरको आराधना गर्न सक्नेथिइन्। "शुद्ध" वा "अशुद्ध" ले कुनै व्यक्ति परमेश्वरको सेवाको लागि योग्य वा अयोग्य भएको अवस्थालाई जनाउँछ। </w:t>
      </w:r>
      <w:r>
        <w:rPr>
          <w:b/>
          <w:lang w:val="ne_NP" w:bidi="ne_NP"/>
        </w:rPr>
        <w:t>मोशाको व्यवस्था</w:t>
      </w:r>
      <w:r>
        <w:rPr>
          <w:lang w:val="ne_NP" w:bidi="ne_NP"/>
        </w:rPr>
        <w:t xml:space="preserve"> भनेको परमेश्वरले मोशा मार्फत इस्राएलीहरूलाई दिनुभएको व्यवस्था हो।</w:t>
      </w:r>
    </w:p>
    <w:p>
      <w:pPr/>
      <w:r>
        <w:rPr>
          <w:lang w:val="ne_NP" w:bidi="ne_NP"/>
        </w:rPr>
      </w:r>
      <w:r>
        <w:rPr>
          <w:lang w:val="ne_NP" w:bidi="ne_NP"/>
        </w:rPr>
        <w:t>जब लूकाले "तिनीहरू"को शुद्धिकरणको भेटी भन्छन्, यसले योसेफ र मरियम दुबैलाई जनाउँछ। परमेश्वरको व्यवस्थाले योसेफलाई शुद्ध हुन आवश्यक थिएन। यो पारिवारिक कुरा भएकोले उहाँ आउनुभयो। यसलाई शुद्ध हुन आमा मात्र आवश्यक छ भन्नु सबैभन्दा स्वभाविक होस भन्ने तरिकाले अनुवाद गर्ने निश्चित गर्नुहोस्।</w:t>
      </w:r>
    </w:p>
    <w:p>
      <w:pPr/>
      <w:r>
        <w:rPr>
          <w:lang w:val="ne_NP" w:bidi="ne_NP"/>
        </w:rPr>
      </w:r>
      <w:r>
        <w:rPr>
          <w:lang w:val="ne_NP" w:bidi="ne_NP"/>
        </w:rPr>
        <w:t xml:space="preserve">मरियम र योसेफ बलिदान चढाउन मन्दिरमा यात्रा गरिरहेका मात्र थिएनन्, तर तिनीहरू </w:t>
      </w:r>
      <w:r>
        <w:rPr>
          <w:b/>
          <w:lang w:val="ne_NP" w:bidi="ne_NP"/>
        </w:rPr>
        <w:t>येशूलाई परमेश्वरको समक्ष प्रस्तुत गर्न</w:t>
      </w:r>
      <w:r>
        <w:rPr>
          <w:lang w:val="ne_NP" w:bidi="ne_NP"/>
        </w:rPr>
        <w:t xml:space="preserve"> पनि लागेका थिए। परमेश्वरको व्यवस्थाले भनेको छ कि यदि महिलाको पहिलो बच्चा छोरा हो भने त्यो </w:t>
      </w:r>
      <w:r>
        <w:rPr>
          <w:b/>
          <w:lang w:val="ne_NP" w:bidi="ne_NP"/>
        </w:rPr>
        <w:t>परमेश्वरको लागि पवित्र</w:t>
      </w:r>
      <w:r>
        <w:rPr>
          <w:lang w:val="ne_NP" w:bidi="ne_NP"/>
        </w:rPr>
        <w:t xml:space="preserve"> हुनुपर्छ। यसको अर्थ बच्चा परमेश्वरलाई समर्पित हुनेछ र परमेश्वरले बच्चालाई पवित्र पारिएको वा पवित्र भएको रूपमा हेर्नु हुनेछ। यसको अर्थ तिनीहरूले येशूलाई पूजाहारीकहाँ लगे ताकि येशू परमेश्वरको सेवाको लागि उहाँकै हुनुहुन्छ भनेर देखाउन सकियोस्। तपाईंले लूकाको अघिल्लो खण्डहरूमा </w:t>
      </w:r>
      <w:r>
        <w:rPr>
          <w:b/>
          <w:lang w:val="ne_NP" w:bidi="ne_NP"/>
        </w:rPr>
        <w:t>पवित्रको</w:t>
      </w:r>
      <w:r>
        <w:rPr>
          <w:lang w:val="ne_NP" w:bidi="ne_NP"/>
        </w:rPr>
        <w:t xml:space="preserve"> अनुवादको प्रयोग गर्नुभएको कुरा सुनिश्चित गर्नुहोस्। </w:t>
      </w:r>
      <w:r>
        <w:rPr>
          <w:b/>
          <w:lang w:val="ne_NP" w:bidi="ne_NP"/>
        </w:rPr>
        <w:t>पवित्र</w:t>
      </w:r>
      <w:r>
        <w:rPr>
          <w:lang w:val="ne_NP" w:bidi="ne_NP"/>
        </w:rPr>
        <w:t xml:space="preserve"> शब्द मुख्य शब्दावलीमा छ।</w:t>
      </w:r>
    </w:p>
    <w:p>
      <w:pPr/>
      <w:r>
        <w:rPr>
          <w:lang w:val="ne_NP" w:bidi="ne_NP"/>
        </w:rPr>
      </w:r>
      <w:r>
        <w:rPr>
          <w:lang w:val="ne_NP" w:bidi="ne_NP"/>
        </w:rPr>
        <w:t xml:space="preserve">मरियमलाई मन्दिरमा बलिदान चढाउन आवश्यक छ। </w:t>
      </w:r>
      <w:r>
        <w:rPr>
          <w:b/>
          <w:lang w:val="ne_NP" w:bidi="ne_NP"/>
        </w:rPr>
        <w:t>बलिदान</w:t>
      </w:r>
      <w:r>
        <w:rPr>
          <w:lang w:val="ne_NP" w:bidi="ne_NP"/>
        </w:rPr>
        <w:t xml:space="preserve"> परमेश्वरलाई धन्यवाद दिन वा उहाँबाट क्षमा माग्न चढाउने कुरा हो। तपाईंले लूकाको अघिल्लो खण्डहरूमा बलिदानको लागि प्रयोग गरेको परिभाषा नै प्रयोग गर्नुहोस्। </w:t>
      </w:r>
      <w:r>
        <w:rPr>
          <w:b/>
          <w:lang w:val="ne_NP" w:bidi="ne_NP"/>
        </w:rPr>
        <w:t>बलिदान</w:t>
      </w:r>
      <w:r>
        <w:rPr>
          <w:lang w:val="ne_NP" w:bidi="ne_NP"/>
        </w:rPr>
        <w:t xml:space="preserve"> मुख्य शब्दावलीमा छ। रगतको बलिदानको लागि धार्मिक विधिको समयमा पशुलाई मारिनु आवश्यक हुन्छ। पूजाहारीले पशुलाई परमेश्वरको उपहारको रूपमा मार्न र जलाउन पूजाहारीकहाँ ल्याउँथे, ताकि तिनीहरू परमेश्वरलाई पूर्ण रूपमा समर्पित छन् भनेर देखाउन सकियोस्। पशुको हत्याले तिनीहरूको पापलाई ढाक्नेछ र तिनीहरूलाई फेरि शुद्ध बनाउँनेछ।</w:t>
      </w:r>
    </w:p>
    <w:p>
      <w:pPr/>
      <w:r>
        <w:rPr>
          <w:lang w:val="ne_NP" w:bidi="ne_NP"/>
        </w:rPr>
      </w:r>
      <w:r>
        <w:rPr>
          <w:lang w:val="ne_NP" w:bidi="ne_NP"/>
        </w:rPr>
        <w:t xml:space="preserve">मरियमले दुई ढुकुर वा दुई परेवाको बलिदान दिनुपर्ने आवश्यकता थियो। परमेश्वरको व्यवस्थामा महिलाले भेडाको पाठो किन्ने आर्थिक क्षमता नभएको अवस्थामा यो आवश्यक थियो। </w:t>
      </w:r>
      <w:r>
        <w:rPr>
          <w:b/>
          <w:lang w:val="ne_NP" w:bidi="ne_NP"/>
        </w:rPr>
        <w:t>ढुकुर</w:t>
      </w:r>
      <w:r>
        <w:rPr>
          <w:lang w:val="ne_NP" w:bidi="ne_NP"/>
        </w:rPr>
        <w:t xml:space="preserve"> र </w:t>
      </w:r>
      <w:r>
        <w:rPr>
          <w:b/>
          <w:lang w:val="ne_NP" w:bidi="ne_NP"/>
        </w:rPr>
        <w:t>परेवा</w:t>
      </w:r>
      <w:r>
        <w:rPr>
          <w:lang w:val="ne_NP" w:bidi="ne_NP"/>
        </w:rPr>
        <w:t xml:space="preserve"> एउटै चरा परिवारका दुई प्रकारका चराहरू हुन्। ढुकुर परेवाको सानो प्रवासी प्रजाति हो। यी मरियमको समयमा घरपालुवा चराहरू थिए र बलिदानको लागि कानुनद्वारा अनुमति दिइएको एकमात्र प्रकारको चरा थियो। </w:t>
      </w:r>
      <w:r>
        <w:rPr>
          <w:b/>
          <w:lang w:val="ne_NP" w:bidi="ne_NP"/>
        </w:rPr>
        <w:t>ढुकुरलाई</w:t>
      </w:r>
      <w:r>
        <w:rPr>
          <w:lang w:val="ne_NP" w:bidi="ne_NP"/>
        </w:rPr>
        <w:t xml:space="preserve"> शुद्ध र शान्तिपूर्ण प्राणी मानिन्छ।</w:t>
      </w:r>
    </w:p>
    <w:p>
      <w:pPr/>
      <w:r>
        <w:rPr>
          <w:lang w:val="ne_NP" w:bidi="ne_NP"/>
        </w:rPr>
      </w:r>
      <w:r>
        <w:rPr>
          <w:lang w:val="ne_NP" w:bidi="ne_NP"/>
        </w:rPr>
        <w:t>रोक्नुहोस् र तपाईंको टोलीसँग छलफल गर्नुहोस्: यदि तपाईंको संस्कृतिमा ढुकुर वा परेवा छैन भने अझ राम्रो अनुवादका लागि यी दुई प्रकारका चराहरूको तस्वीर देखाउनुहोस्। यदि तपाईंसँग यस चराहरूको परिवारको वर्णन गर्न एउटा शब्द मात्र छ भने तपाईंले पहिले आफ्नो शब्द ढुकुर/परेवाको लागि प्रयोग गर्न सक्नुहुन्छ र त्यसपछि अर्को प्रकारको ढुकुर/परेवाको रूपमा वर्णन गर्न सक्नुहुन्छ।</w:t>
      </w:r>
    </w:p>
    <w:p>
      <w:pPr/>
      <w:r>
        <w:rPr>
          <w:lang w:val="ne_NP" w:bidi="ne_NP"/>
        </w:rPr>
      </w:r>
      <w:r>
        <w:rPr>
          <w:b/>
          <w:lang w:val="ne_NP" w:bidi="ne_NP"/>
        </w:rPr>
        <w:t>अहिले</w:t>
      </w:r>
      <w:r>
        <w:rPr>
          <w:lang w:val="ne_NP" w:bidi="ne_NP"/>
        </w:rPr>
        <w:t xml:space="preserve"> शिमियोन नाम गरेको मानिस यरूशलेममा बसोबास गर्थे। "अहिले" को अर्थ मरियम र योसेफ मन्दिरमा गएको समयमा शिमोन पहिले नै यरूशलेममा बसोबास गरिरहेका थिए भन्ने हो। लूकाले यसलाई पृष्ठभूमिको जानकारीको रूपमा लेख्छन्। कथामा यस नयाँ व्यक्तिलाई तपाईंको भाषामा स्वभाविक तरिकाले परिचय दिने कुरा निश्चित गर्नुहोस्। शिमोन परमेश्वरले पठाउनुहुने मसीहलाई प्रतीक्षा गर्ने धर्मी र भक्त मानिस थिए। जब कुनै व्यक्ति </w:t>
      </w:r>
      <w:r>
        <w:rPr>
          <w:b/>
          <w:lang w:val="ne_NP" w:bidi="ne_NP"/>
        </w:rPr>
        <w:t>धर्मी</w:t>
      </w:r>
      <w:r>
        <w:rPr>
          <w:lang w:val="ne_NP" w:bidi="ne_NP"/>
        </w:rPr>
        <w:t xml:space="preserve"> हुन्छ, तब तिनीहरूको परमेश्वरसँग सही सम्बन्ध हुन्छ। मुख्य शब्दावलीमा </w:t>
      </w:r>
      <w:r>
        <w:rPr>
          <w:b/>
          <w:lang w:val="ne_NP" w:bidi="ne_NP"/>
        </w:rPr>
        <w:t>धर्मी</w:t>
      </w:r>
      <w:r>
        <w:rPr>
          <w:lang w:val="ne_NP" w:bidi="ne_NP"/>
        </w:rPr>
        <w:t xml:space="preserve"> पाउन सकिन्छ। </w:t>
      </w:r>
      <w:r>
        <w:rPr>
          <w:b/>
          <w:lang w:val="ne_NP" w:bidi="ne_NP"/>
        </w:rPr>
        <w:t>भक्त</w:t>
      </w:r>
      <w:r>
        <w:rPr>
          <w:lang w:val="ne_NP" w:bidi="ne_NP"/>
        </w:rPr>
        <w:t xml:space="preserve"> भनेको परमेश्वरको लागि ठूलो आदर गर्ने र परमेश्वरकोलागि आवश्यक पर्ने कुरा गर्न सावधान रहने व्यक्ति हो। तपाईंले लूकाको अघिल्लो खण्डहरूमा धर्मी र मसीहको लागि प्रयोग गरेको शब्दहरू नै प्रयोग गर्नुभएको कुरा निश्चित गर्नुहोस्।</w:t>
      </w:r>
    </w:p>
    <w:p>
      <w:pPr/>
      <w:r>
        <w:rPr>
          <w:lang w:val="ne_NP" w:bidi="ne_NP"/>
        </w:rPr>
      </w:r>
      <w:r>
        <w:rPr>
          <w:lang w:val="ne_NP" w:bidi="ne_NP"/>
        </w:rPr>
        <w:t xml:space="preserve">पवित्र आत्माले शिमोनलाई प्रभुको </w:t>
      </w:r>
      <w:r>
        <w:rPr>
          <w:b/>
          <w:lang w:val="ne_NP" w:bidi="ne_NP"/>
        </w:rPr>
        <w:t>मसीहलाई</w:t>
      </w:r>
      <w:r>
        <w:rPr>
          <w:lang w:val="ne_NP" w:bidi="ne_NP"/>
        </w:rPr>
        <w:t xml:space="preserve"> नदेखिकन उनी मर्दैन भनेर भने। </w:t>
      </w:r>
      <w:r>
        <w:rPr>
          <w:b/>
          <w:lang w:val="ne_NP" w:bidi="ne_NP"/>
        </w:rPr>
        <w:t>प्रभुले</w:t>
      </w:r>
      <w:r>
        <w:rPr>
          <w:lang w:val="ne_NP" w:bidi="ne_NP"/>
        </w:rPr>
        <w:t xml:space="preserve"> परमेश्वरलाई जनाउँछ र "मसीह" ले परमेश्वरले राजा र मुक्तिदाताको रूपमा पठाएको नियुक्त व्यक्तिलाई जनाउँछ। प्रभुको मसीह वा प्रभुको ख्रीष्ट भन्ने अर्थ "परमेश्वरले नियुक्त गरेको वा प्रतिज्ञा गरिएको व्यक्ति" हो। </w:t>
      </w:r>
      <w:r>
        <w:rPr>
          <w:b/>
          <w:lang w:val="ne_NP" w:bidi="ne_NP"/>
        </w:rPr>
        <w:t>मसीहलाई</w:t>
      </w:r>
      <w:r>
        <w:rPr>
          <w:lang w:val="ne_NP" w:bidi="ne_NP"/>
        </w:rPr>
        <w:t xml:space="preserve"> मुख्य शब्दावलीमा पाउन सकिन्छ। पवित्र आत्माले शिमोनलाई मन्दिरमा अगुवाई गर्नुहुन्छ। तपाईंले लूकाको अन्य खण्डहरूमा </w:t>
      </w:r>
      <w:r>
        <w:rPr>
          <w:b/>
          <w:lang w:val="ne_NP" w:bidi="ne_NP"/>
        </w:rPr>
        <w:t>पवित्र आत्माको</w:t>
      </w:r>
      <w:r>
        <w:rPr>
          <w:lang w:val="ne_NP" w:bidi="ne_NP"/>
        </w:rPr>
        <w:t xml:space="preserve"> लागि प्रयोग गरेको शब्द वा वर्णनको रूपमा नै यहाँ प्रयोग गर्नुभएको कुरा निश्चित गर्नुहोस्। </w:t>
      </w:r>
      <w:r>
        <w:rPr>
          <w:b/>
          <w:lang w:val="ne_NP" w:bidi="ne_NP"/>
        </w:rPr>
        <w:t>पवित्र आत्मा</w:t>
      </w:r>
      <w:r>
        <w:rPr>
          <w:lang w:val="ne_NP" w:bidi="ne_NP"/>
        </w:rPr>
        <w:t xml:space="preserve"> मुख्य शब्दावलीमा पाउन सकिन्छ। जब शिमोनले येशूलाई देखे, उनले बच्चालाई आफ्नो हातमा </w:t>
      </w:r>
      <w:r>
        <w:rPr>
          <w:b/>
          <w:lang w:val="ne_NP" w:bidi="ne_NP"/>
        </w:rPr>
        <w:t>लिए।</w:t>
      </w:r>
      <w:r>
        <w:rPr>
          <w:lang w:val="ne_NP" w:bidi="ne_NP"/>
        </w:rPr>
        <w:t xml:space="preserve"> यस अवस्थामा "लिएको" लाई प्राप्त गरेको रूपमा अनुवाद गर्न सकिन्छ। यसको अर्थ योसेफ र मरियमले शिमोनलाई येशूलाई समात्न स्वेच्छाले अनुमति दिए।</w:t>
      </w:r>
    </w:p>
    <w:p>
      <w:pPr/>
      <w:r>
        <w:rPr>
          <w:lang w:val="ne_NP" w:bidi="ne_NP"/>
        </w:rPr>
      </w:r>
      <w:r>
        <w:rPr>
          <w:lang w:val="ne_NP" w:bidi="ne_NP"/>
        </w:rPr>
        <w:t xml:space="preserve">त्यसपछि शिमियोनले परमेश्वरको प्रशंसा गर्छन्। उहाँको प्रशंसा कविताको रूपमा बोलिएको छ। शिमोनले परमेश्वरलाई </w:t>
      </w:r>
      <w:r>
        <w:rPr>
          <w:b/>
          <w:lang w:val="ne_NP" w:bidi="ne_NP"/>
        </w:rPr>
        <w:t>सार्वभौम प्रभु</w:t>
      </w:r>
      <w:r>
        <w:rPr>
          <w:lang w:val="ne_NP" w:bidi="ne_NP"/>
        </w:rPr>
        <w:t xml:space="preserve"> भनेर बोलाउँछन्। यहाँ प्रयोग गरिएको ग्रीक शब्दलाई "मालिक" को रूपमा अनुवाद गर्न सकिन्छ। यो दासले आफ्नो मालिकलाई बोलाउने शब्द हो। शिमोनले परमेश्वरलाई भन्छन्, "अब तपाईंले आफ्नो </w:t>
      </w:r>
      <w:r>
        <w:rPr>
          <w:b/>
          <w:lang w:val="ne_NP" w:bidi="ne_NP"/>
        </w:rPr>
        <w:t>सेवकलाई शान्ति पूर्वक बिदा गर्न</w:t>
      </w:r>
      <w:r>
        <w:rPr>
          <w:lang w:val="ne_NP" w:bidi="ne_NP"/>
        </w:rPr>
        <w:t xml:space="preserve"> सक्नुहुन्छ।" यस वाक्यांशको अर्थ अब शिमोन शान्ति वा सन्तुष्टिमा मर्न सक्छन् भन्ने हो, किनभने परमेश्वरले आफ्नो प्रतिज्ञा पूरा गर्नुभयो। जब शिमोनले </w:t>
      </w:r>
      <w:r>
        <w:rPr>
          <w:b/>
          <w:lang w:val="ne_NP" w:bidi="ne_NP"/>
        </w:rPr>
        <w:t>तपाईंको मुक्ति</w:t>
      </w:r>
      <w:r>
        <w:rPr>
          <w:lang w:val="ne_NP" w:bidi="ne_NP"/>
        </w:rPr>
        <w:t xml:space="preserve"> भन्छन्, यो प्रभुको मसीह भन्ने अर्को तरिका मात्र हो। उहाँले मसीहलाई "तपाईंको मुक्ति" भनेर वर्णन गर्नुहुन्छ किनभने परमेश्वरले मानिसहरूलाई बचाउन पठाएको उहाँ नै हुनुहुन्थ्यो। शिमोनले परमेश्वरको मुक्ति सबै </w:t>
      </w:r>
      <w:r>
        <w:rPr>
          <w:b/>
          <w:lang w:val="ne_NP" w:bidi="ne_NP"/>
        </w:rPr>
        <w:t>मानिसहरूको नजरमा</w:t>
      </w:r>
      <w:r>
        <w:rPr>
          <w:lang w:val="ne_NP" w:bidi="ne_NP"/>
        </w:rPr>
        <w:t xml:space="preserve"> छ भनेर भन्छन्। यसको अर्थ यहूदी र अन्य जातिहरू दुबैले परमेश्वरको मुक्ति देख्नेछन् भन्ने हो। येशू </w:t>
      </w:r>
      <w:r>
        <w:rPr>
          <w:b/>
          <w:lang w:val="ne_NP" w:bidi="ne_NP"/>
        </w:rPr>
        <w:t>अन्यजातिहरूका प्रकाशकालागि ज्योति</w:t>
      </w:r>
      <w:r>
        <w:rPr>
          <w:lang w:val="ne_NP" w:bidi="ne_NP"/>
        </w:rPr>
        <w:t xml:space="preserve"> हुनुहुन्छ भनेर उहाँले भन्नुहुन्छ। येशू ज्योति जस्तै हुनुहुन्छ किनभने उहाँले परमेश्वर र उहाँको चरित्रलाई अन्यजातिहरू वा गैर-यहूदी मानिसहरूलाई प्रकट गर्नुहुनेछ। येशूले इस्राएलमा </w:t>
      </w:r>
      <w:r>
        <w:rPr>
          <w:b/>
          <w:lang w:val="ne_NP" w:bidi="ne_NP"/>
        </w:rPr>
        <w:t>महिमा</w:t>
      </w:r>
      <w:r>
        <w:rPr>
          <w:lang w:val="ne_NP" w:bidi="ne_NP"/>
        </w:rPr>
        <w:t xml:space="preserve"> वा सम्मान ल्याउनुहुनेछ।</w:t>
      </w:r>
    </w:p>
    <w:p>
      <w:pPr/>
      <w:r>
        <w:rPr>
          <w:lang w:val="ne_NP" w:bidi="ne_NP"/>
        </w:rPr>
      </w:r>
      <w:r>
        <w:rPr>
          <w:lang w:val="ne_NP" w:bidi="ne_NP"/>
        </w:rPr>
        <w:t>रोक्नुहोस् र तपाईंको टोलीसँग छलफल गर्नुहोस्: तपाईंले आफ्नो संस्कृतिमा चरम आनन्द र कृतज्ञता कसरी व्यक्त गर्नुहुन्छ? तपाईंले आफ्नो भाषामा परमेश्वरको प्रशंसा कसरी गर्नुहुन्छ?</w:t>
      </w:r>
    </w:p>
    <w:p>
      <w:pPr/>
      <w:r>
        <w:rPr>
          <w:lang w:val="ne_NP" w:bidi="ne_NP"/>
        </w:rPr>
      </w:r>
      <w:r>
        <w:rPr>
          <w:lang w:val="ne_NP" w:bidi="ne_NP"/>
        </w:rPr>
        <w:t xml:space="preserve">त्यसपछि शिमियोनले मरियमसँग कुरा गर्छन्। केही मानिस येशूलाई मुक्तिदाताको रूपमा स्वीकार गरेर उठ्नेछन् र अरू उहाँलाई अस्वीकार गरेको कारणले पतन हुनेछन् भनेर उहाँले उनलाई भन्छन्। येशू परमेश्वरको चिन्ह हुनुहुनेछ जसलाई धेरै मानिसहरूले अस्वीकार गर्नेछन्। यो अस्वीकारले धेरैका हृदयको विचारहरू देखाउनेछ। तपाईंले पहिले प्रयोग गरेको हृदयको अनुवादलाईनै प्रयोग गर्ने कुरा निश्चित गर्नुहोस्। जसलाई </w:t>
      </w:r>
      <w:r>
        <w:rPr>
          <w:b/>
          <w:lang w:val="ne_NP" w:bidi="ne_NP"/>
        </w:rPr>
        <w:t>एउटा तरवारले उनको प्राणलाई छेड्ने छ</w:t>
      </w:r>
      <w:r>
        <w:rPr>
          <w:lang w:val="ne_NP" w:bidi="ne_NP"/>
        </w:rPr>
        <w:t xml:space="preserve"> भनेर शिमियोनले भविष्यवाणी गर्छन्, वा परमेश्वरको सन्देश बोल्छन। शिमियोनले तुलना गरिरहेका छन्। तरवार लामो, सीधा डबल-धार भएको चक्कु थियो। </w:t>
      </w:r>
      <w:r>
        <w:rPr>
          <w:b/>
          <w:lang w:val="ne_NP" w:bidi="ne_NP"/>
        </w:rPr>
        <w:t>प्राणले</w:t>
      </w:r>
      <w:r>
        <w:rPr>
          <w:lang w:val="ne_NP" w:bidi="ne_NP"/>
        </w:rPr>
        <w:t xml:space="preserve"> भावनाहरू उत्पन्न हुने मानिसको भागलाई जनाउँछ। शिमियोनले भविष्यमा हुने घटनाहरूको बारेमा कुरा गरिरहेका छन् जब मानिसहरूले येशूलाई अस्वीकार गर्नेछन् र क्रूसमा टाँग्नेछन्। मरियमले महसुस गरेको दुख यति ठूलो हुनेछ कि उनले कसैले उनलाई तरवारले छेडेको जस्तै महसुस गर्नेछिन्।</w:t>
      </w:r>
    </w:p>
    <w:p>
      <w:pPr/>
      <w:r>
        <w:rPr>
          <w:lang w:val="ne_NP" w:bidi="ne_NP"/>
        </w:rPr>
      </w:r>
      <w:r>
        <w:rPr>
          <w:lang w:val="ne_NP" w:bidi="ne_NP"/>
        </w:rPr>
        <w:t xml:space="preserve">हन्ना विधवा र </w:t>
      </w:r>
      <w:r>
        <w:rPr>
          <w:b/>
          <w:lang w:val="ne_NP" w:bidi="ne_NP"/>
        </w:rPr>
        <w:t>अगमवादिनी</w:t>
      </w:r>
      <w:r>
        <w:rPr>
          <w:lang w:val="ne_NP" w:bidi="ne_NP"/>
        </w:rPr>
        <w:t xml:space="preserve"> थिइन्, जो मन्दिरमा बस्थिन्। अगमवादिनी भनेको महिला अगमवक्ता हुन्। तपाईंले लूकाको अन्य खण्डहरूमा गरे जस्तै अगमवक्तालाई अनुवाद गर्ने निश्चित गर्नुहोस्। </w:t>
      </w:r>
      <w:r>
        <w:rPr>
          <w:b/>
          <w:lang w:val="ne_NP" w:bidi="ne_NP"/>
        </w:rPr>
        <w:t>अगमवक्ता</w:t>
      </w:r>
      <w:r>
        <w:rPr>
          <w:lang w:val="ne_NP" w:bidi="ne_NP"/>
        </w:rPr>
        <w:t xml:space="preserve"> मुख्य शब्दावलीमा छन्। उनले कहिल्यै </w:t>
      </w:r>
      <w:r>
        <w:rPr>
          <w:b/>
          <w:lang w:val="ne_NP" w:bidi="ne_NP"/>
        </w:rPr>
        <w:t>मन्दिर छोडिननलाई</w:t>
      </w:r>
      <w:r>
        <w:rPr>
          <w:lang w:val="ne_NP" w:bidi="ne_NP"/>
        </w:rPr>
        <w:t xml:space="preserve"> अर्को प्रकारले भन्दा उनी धेरै जसो </w:t>
      </w:r>
      <w:r>
        <w:rPr>
          <w:b/>
          <w:lang w:val="ne_NP" w:bidi="ne_NP"/>
        </w:rPr>
        <w:t>मन्दिरमा</w:t>
      </w:r>
      <w:r>
        <w:rPr>
          <w:lang w:val="ne_NP" w:bidi="ne_NP"/>
        </w:rPr>
        <w:t xml:space="preserve"> थिइन्। उनले प्रार्थना, </w:t>
      </w:r>
      <w:r>
        <w:rPr>
          <w:b/>
          <w:lang w:val="ne_NP" w:bidi="ne_NP"/>
        </w:rPr>
        <w:t>उपवास,</w:t>
      </w:r>
      <w:r>
        <w:rPr>
          <w:lang w:val="ne_NP" w:bidi="ne_NP"/>
        </w:rPr>
        <w:t xml:space="preserve"> र परमेश्वरको आराधना गर्थिन्। </w:t>
      </w:r>
      <w:r>
        <w:rPr>
          <w:b/>
          <w:lang w:val="ne_NP" w:bidi="ne_NP"/>
        </w:rPr>
        <w:t xml:space="preserve"> उपवास</w:t>
      </w:r>
      <w:r>
        <w:rPr>
          <w:lang w:val="ne_NP" w:bidi="ne_NP"/>
        </w:rPr>
        <w:t>को अर्थ हन्नाले उहाँको आराधनाको एउटा भागको रूपमा परमेश्वर र उहाँको राज्यको बारेमा मात्र सोच्न सकुन् भनेर खाइनन्। तिनले शिमियोनले येशूको बारेमा भनेको सुनेर परमेश्वरको प्रशंसा गरिन्। उनले मसीहलाई पर्खिरहेका सबै यहूदीहरूलाई येशू मुक्तिदाता हुनुहुन्छ भन्ने बारेमा बताइन्।</w:t>
      </w:r>
    </w:p>
    <w:p>
      <w:pPr/>
      <w:r>
        <w:rPr>
          <w:lang w:val="ne_NP" w:bidi="ne_NP"/>
        </w:rPr>
      </w:r>
      <w:r>
        <w:rPr>
          <w:lang w:val="ne_NP" w:bidi="ne_NP"/>
        </w:rPr>
        <w:t xml:space="preserve">मरियम र योसेफले </w:t>
      </w:r>
      <w:r>
        <w:rPr>
          <w:b/>
          <w:lang w:val="ne_NP" w:bidi="ne_NP"/>
        </w:rPr>
        <w:t>प्रभुको व्यवस्थाका सबै आवश्यकताहरू पूरा गरे</w:t>
      </w:r>
      <w:r>
        <w:rPr>
          <w:lang w:val="ne_NP" w:bidi="ne_NP"/>
        </w:rPr>
        <w:t xml:space="preserve">। यसको अर्थ तिनीहरूले मरियमको लागि शुद्धिकरणको बलिदान दिएका थिए र तिनीहरूले येशूलाई परमेश्वरको समक्ष प्रस्तुत गरेका थिए भन्ने मात्र हो। तिनीहरू </w:t>
      </w:r>
      <w:r>
        <w:rPr>
          <w:b/>
          <w:lang w:val="ne_NP" w:bidi="ne_NP"/>
        </w:rPr>
        <w:t>नासरतमा</w:t>
      </w:r>
      <w:r>
        <w:rPr>
          <w:lang w:val="ne_NP" w:bidi="ne_NP"/>
        </w:rPr>
        <w:t xml:space="preserve"> भएको आफ्नो घरमा फर्के। येशू </w:t>
      </w:r>
      <w:r>
        <w:rPr>
          <w:b/>
          <w:lang w:val="ne_NP" w:bidi="ne_NP"/>
        </w:rPr>
        <w:t>बुद्धिमा</w:t>
      </w:r>
      <w:r>
        <w:rPr>
          <w:lang w:val="ne_NP" w:bidi="ne_NP"/>
        </w:rPr>
        <w:t xml:space="preserve"> बढ्नुहुन्छ र </w:t>
      </w:r>
      <w:r>
        <w:rPr>
          <w:b/>
          <w:lang w:val="ne_NP" w:bidi="ne_NP"/>
        </w:rPr>
        <w:t>परमेश्वरको अनुग्रह</w:t>
      </w:r>
      <w:r>
        <w:rPr>
          <w:lang w:val="ne_NP" w:bidi="ne_NP"/>
        </w:rPr>
        <w:t xml:space="preserve"> उहाँमा थियो। विशेष गरी आध्यात्मिक मामिलामा </w:t>
      </w:r>
      <w:r>
        <w:rPr>
          <w:b/>
          <w:lang w:val="ne_NP" w:bidi="ne_NP"/>
        </w:rPr>
        <w:t>बुद्धिले</w:t>
      </w:r>
      <w:r>
        <w:rPr>
          <w:lang w:val="ne_NP" w:bidi="ne_NP"/>
        </w:rPr>
        <w:t xml:space="preserve"> बुझ्ने क्षमता र अन्तर्दृष्टिलाई जनाउँछ। परमेश्वरको </w:t>
      </w:r>
      <w:r>
        <w:rPr>
          <w:b/>
          <w:lang w:val="ne_NP" w:bidi="ne_NP"/>
        </w:rPr>
        <w:t>अनुग्रहको</w:t>
      </w:r>
      <w:r>
        <w:rPr>
          <w:lang w:val="ne_NP" w:bidi="ne_NP"/>
        </w:rPr>
        <w:t xml:space="preserve"> अर्थ परमेश्वरले येशूलाई निरन्तर निगाह गर्नुभयो र आशीष दिनुभयो भन्ने हो। यस अवस्थामा, अनुग्रह भनेको परमेश्वरले कसैलाई निगाह देखाउनु हो किनभने उहाँले तिनीहरूलाई स्वीकार गर्नुहुन्छ वा राम्रो सोच्नुहुन्छ। परमेश्वरले येशूलाई स्विकार्नु हुन्छ र उहाँलाई विशेष कामको लागि रोज्नुभएको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2:41–52</w:t>
      </w:r>
      <w:r>
        <w:rPr>
          <w:lang w:val="ne_NP" w:bidi="ne_NP"/>
        </w:rPr>
      </w:r>
    </w:p>
    <w:p>
      <w:pPr>
        <w:pStyle w:val="Heading3"/>
      </w:pPr>
      <w:r>
        <w:rPr>
          <w:lang w:val="ne_NP" w:bidi="ne_NP"/>
        </w:rPr>
        <w:t>Step 1</w:t>
      </w:r>
    </w:p>
    <w:p>
      <w:pPr/>
      <w:r>
        <w:rPr>
          <w:lang w:val="ne_NP" w:bidi="ne_NP"/>
        </w:rPr>
      </w:r>
      <w:r>
        <w:rPr>
          <w:lang w:val="ne_NP" w:bidi="ne_NP"/>
        </w:rPr>
        <w:t>लूका २:४१–५२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 नासरतमा योसेफ र मरियमसँग हुर्कनुहुन्छ। येशू र उहाँका आमाबुबाले निस्तारको चाड मनाउन यरूशलेममा फर्किन्छन्। यो येशूलाई मन्दिरमा उपस्थित गराएको बाह्र वर्षपछि हुन्छ।</w:t>
      </w:r>
    </w:p>
    <w:p>
      <w:pPr/>
      <w:r>
        <w:rPr>
          <w:lang w:val="ne_NP" w:bidi="ne_NP"/>
        </w:rPr>
      </w:r>
      <w:r>
        <w:rPr>
          <w:lang w:val="ne_NP" w:bidi="ne_NP"/>
        </w:rPr>
        <w:t>प्रत्येक वर्ष, योसेफ र मरियमले निस्तारको उत्सव मनाउन यरूशलेममा यात्रा गरे। निस्तारको चाड यहूदी धार्मिक चाड हो। यो परमेश्वरले यहूदी पुर्खाहरूलाई मिश्रको दासत्वबाट मुक्त गर्नुभएको समयमा मनाइन्छ। मिश्रको राजाले यहूदीहरूलाई छोड्न अनुमति दिनुभयो किनभने परमेश्वरले एक रात मिश्रमा भएको प्रत्येक जेठो छोरालाई मार्न स्वर्गदूतलाई पठाउनुभयो। स्वर्गदूतले यहूदी जेठो छोरा कसैलाई पनि मारेनन्। उहाँले यहूदीहरूका जेठा छोराहरूलाई «छोडिदिनुभयो» र तिनीहरूलाई सुरक्षित राख्नुभयो। यस कारणले, निस्तारको चाड यहूदीहरूको लागि स्वतन्त्रताको उत्सव जस्तै थियो।</w:t>
      </w:r>
    </w:p>
    <w:p>
      <w:pPr/>
      <w:r>
        <w:rPr>
          <w:lang w:val="ne_NP" w:bidi="ne_NP"/>
        </w:rPr>
      </w:r>
      <w:r>
        <w:rPr>
          <w:lang w:val="ne_NP" w:bidi="ne_NP"/>
        </w:rPr>
        <w:t>रोक्नुहोस् र तपाईंको टोलीसँग छलफल गर्नुहोस्: के तपाईंको संस्कृतिले ठूला धार्मिक चाडहरू मनाउँछ? तपाईंले आफ्नो मनपर्ने चाडहरूलाई कसरी वर्णन गर्नुहुन्छ?</w:t>
      </w:r>
    </w:p>
    <w:p>
      <w:pPr/>
      <w:r>
        <w:rPr>
          <w:lang w:val="ne_NP" w:bidi="ne_NP"/>
        </w:rPr>
      </w:r>
      <w:r>
        <w:rPr>
          <w:lang w:val="ne_NP" w:bidi="ne_NP"/>
        </w:rPr>
        <w:t>येशूले आफ्ना आमाबुबासँग निस्तारको चाड मनाउँदा १२ वर्षका हुनुहुन्थ्यो। बाह्र वर्ष यहूदी केटाहरूको लागि महत्त्वपूर्ण उमेर थियो। यो एउटा यहूदी केटा "व्यवस्थाको छोरा" भएको उमेर थियो। यसको अर्थ उसलाई परमेश्वरको व्यवस्थाले के माग गर्छ भनेर थाहा थियो र यो अनुसार जिउन प्रयास गर्नु थियो। उनी १३ वर्षको हुँदा धार्मिक समुदायमा प्रवेशको लागि तयारी गरिरहेका थिए।</w:t>
      </w:r>
    </w:p>
    <w:p>
      <w:pPr/>
      <w:r>
        <w:rPr>
          <w:lang w:val="ne_NP" w:bidi="ne_NP"/>
        </w:rPr>
      </w:r>
      <w:r>
        <w:rPr>
          <w:lang w:val="ne_NP" w:bidi="ne_NP"/>
        </w:rPr>
        <w:t>के तपाईंको संस्कृतिमा बच्चाहरूको उमेरहरूको केही महत्त्वपूर्ण अर्थ छ? तपाईंको संस्कृतिमा, बच्चाहरूले कति उमेरमा धार्मिक कुराहरू बुझ्न थाल्छन्?</w:t>
      </w:r>
    </w:p>
    <w:p>
      <w:pPr/>
      <w:r>
        <w:rPr>
          <w:lang w:val="ne_NP" w:bidi="ne_NP"/>
        </w:rPr>
      </w:r>
      <w:r>
        <w:rPr>
          <w:lang w:val="ne_NP" w:bidi="ne_NP"/>
        </w:rPr>
        <w:t>निस्तारको चाड सात दिनको लागि थियो, तर तीर्थयात्रीहरू वा यरूशलेममा यात्रा गर्नुपर्ने यहूदीहरू दुई दिन मात्र बस्नु आवश्यक थियो। योसेफ र मरियमले नासरत फर्केने यात्रा गर्न थाल्छन्। तिनीहरूलाई येशू यरूशलेममा बस्नुभयो भनेर थाहा थिएन। सामान्यतया यहूदीहरू एकसाथ यात्रा गर्दा सानो समूहमा हिंड्थे। येशू यात्राको बेला आफन्तहरू वा मित्रहरूसँग हिंड्दै गर्नु सामान्य कुरा हुन्थ्यो। त्यसैले तिनीहरूले येशू हराइरहेको कुरा थाहा पाउनुअघि पूरै दिन यात्रा गर्न सके। समूहले एक दिनमा लगभग २०–२५ माईलको यात्रा गर्छ र तिनीहरूले राति शिविरमा बस्दा येशू हराइरहेको देख्छन्। योसेफ र मरियमले आफन्तहरू र मित्रहरूलाई सोध्छन्, तर येशू तिनीहरूसँग हुनुहुन्न।</w:t>
      </w:r>
    </w:p>
    <w:p>
      <w:pPr/>
      <w:r>
        <w:rPr>
          <w:lang w:val="ne_NP" w:bidi="ne_NP"/>
        </w:rPr>
      </w:r>
      <w:r>
        <w:rPr>
          <w:lang w:val="ne_NP" w:bidi="ne_NP"/>
        </w:rPr>
        <w:t>येशूका आमाबुबाले उहाँलाई तीन दिन पछि मात्र भेट्न सफल हुन्छन्। एक दिन तिनीहरूको यात्रा यरूशलेमदेखि परको थियो, दोस्रो दिन तिनीहरू यरूशलेमतिर फर्केको यात्रा थियो, र तेस्रो दिन तिनीहरूले येशूलाई मन्दिरको एउटा चोकमा भेटे। येशू धार्मिक शिक्षकहरूसँग बसिरहेका र कुराहरू सुन्दै र प्रश्न सोधिरहेका थिए। येशू र शिक्षकहरू बीचको कुराकानी सुनेका वरिपरिका मानिसहरू अचम्ममा परेका छन्। परमेश्वरको व्यवस्थालाई बुझ्ने क्षमता र शिक्षकहरूले उहाँलाई सोधेको प्रश्नको उहाँले दिएको जवाफलाई देखेर तिनीहरू अचम्ममा परेका छन्। योसेफ र मरियम अचम्ममा परेका छन्। सानो उमेरको यशूले शिक्षकहरूको समूहसँग बसेर धार्मिक कुराहरूको छलफल गर्नु सामान्य थिएन। मरियमले आश्चर्यचकित हुँदै येशूले उनलाई र योसेफलाई किन यस्तो व्यवहार गरेको भनेर सोध्छिन्। उनको अर्थ उहाँले तिनीहरूलाई नभनिकन किन जानुभयो भन्ने हो। मरियमले उहाँलाई भन्छिन् कि तिनीहरू उहाँलाई खोजिरहेका थिए किनभने तिनीहरू चिन्तित थिए।</w:t>
      </w:r>
    </w:p>
    <w:p>
      <w:pPr/>
      <w:r>
        <w:rPr>
          <w:lang w:val="ne_NP" w:bidi="ne_NP"/>
        </w:rPr>
      </w:r>
      <w:r>
        <w:rPr>
          <w:lang w:val="ne_NP" w:bidi="ne_NP"/>
        </w:rPr>
        <w:t xml:space="preserve">येशूले आलंकारीक प्रश्नहरू वा प्रश्नको जवाफ दिनुहुन्छ, जसको जवाफ तिनीहरूले थाहा पाउनुपर्छ भनेर उहाँले सोच्नुभयो। तिनीहरूले उहाँलाई किन खोजिरहेका थिए भनेर उहाँले सोध्नुहुन्छ। उहाँ किन मन्दिरमा प्रश्न सोध्दै थिए भन्ने कुरा स्पष्ट हुनुपर्ने थियो भन्ने उहाँको विचारमा छ। उहाँले मन्दिरलाई आफ्नो बुबाको घर वा परमेश्वरको घर भन्नुहुन्छ। यसले येशूले मन्दिरमा हुनु आवश्यक छ भन्ने सोच्नुभएको हुनसक्छ भन्ने संकेत गर्छ। तपाईंको संस्कृतिमा भएका मानिसहरूले "मेरो बुबा" भन्नाले योसेफलाई होइन परमेश्वरलाई जनाउँने छ भनेर बुझ्नेछन् भन्ने कुरा सुनिश्चित गर्नुहोस्। तापनि, यसलाई "मेरो </w:t>
      </w:r>
      <w:r>
        <w:rPr>
          <w:b/>
          <w:lang w:val="ne_NP" w:bidi="ne_NP"/>
        </w:rPr>
        <w:t>स्वर्गीय</w:t>
      </w:r>
      <w:r>
        <w:rPr>
          <w:lang w:val="ne_NP" w:bidi="ne_NP"/>
        </w:rPr>
        <w:t xml:space="preserve"> बुबाको घर" भनेर अनुवाद नगर्नुहोस्, किनभने योसेफ र मरियमले उहाँको प्रतिक्रिया बुझेनन्।</w:t>
      </w:r>
    </w:p>
    <w:p>
      <w:pPr/>
      <w:r>
        <w:rPr>
          <w:lang w:val="ne_NP" w:bidi="ne_NP"/>
        </w:rPr>
      </w:r>
      <w:r>
        <w:rPr>
          <w:lang w:val="ne_NP" w:bidi="ne_NP"/>
        </w:rPr>
        <w:t>रोक्नुहोस् र तपाईंको टोलीसँग छलफल गर्नुहोस्: तपाईंको संस्कृतिमा बच्चाहरूले आफ्नो आमाबुबासँग कसरी बोल्छन्? आमाबुबाले आफ्ना बच्चाहरूलाई कति स्वतन्त्रता दिन्छन्?</w:t>
      </w:r>
    </w:p>
    <w:p>
      <w:pPr/>
      <w:r>
        <w:rPr>
          <w:lang w:val="ne_NP" w:bidi="ne_NP"/>
        </w:rPr>
      </w:r>
      <w:r>
        <w:rPr>
          <w:lang w:val="ne_NP" w:bidi="ne_NP"/>
        </w:rPr>
        <w:t>येशू आफ्ना आमाबुबासँग नासरत फर्किनुहुन्छ, र उहाँ तिनीहरूको आज्ञाकारी हुनुहुन्छ। येशू बुद्धिमा बढ्नुहुन्छ वा परमेश्वरले भन्नुभएको कुरा र मानिसहरूले पालन गर्नु पर्ने कुराको बुझाइमा बढ्नुहुन्छ। उहाँ कदमा पनि बढ्नुहुन्छ। यसको अर्थ उहाँको शरीर शारीरिक रूपमा बढ्दै गएको थियो। येशूको बढ्दै जाँदा परमेश्वर र मानिसहरू दुबैले उहाँलाई स्वीकार गर्छन्।</w:t>
      </w:r>
    </w:p>
    <w:p>
      <w:pPr/>
      <w:r>
        <w:rPr>
          <w:lang w:val="ne_NP" w:bidi="ne_NP"/>
        </w:rPr>
      </w:r>
      <w:r>
        <w:rPr>
          <w:lang w:val="ne_NP" w:bidi="ne_NP"/>
        </w:rPr>
        <w:t>यस कथाले येशूको संघर्षलाई देखाउँछ। येशूले आफ्नो स्वर्गीय पितासँग नजिकको सम्बन्ध राख्ने आवश्यकताको महसुस गर्नुभयो। तर उहाँले आफ्ना आमाबुबाको आज्ञाकारी रहनुपर्छ भन्ने बाध्यता पनि महसुस गर्नुभयो। येशू परमेश्वरको व्यवस्था र चरित्रको बुझाईमा बढ्नुहुन्छ। मरियमले भइरहेका सबै कुराहरू सम्झिन्छिन् र प्राय: तिनीहरूको बारेमा सोच्छिन्।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मरियम र योसेफ प्रत्येक वर्ष यरूशलेममा भएको निस्तारको चाडमा सहभागी हुन्छन्। यस पटक, तिनीहरूले बाह्र वर्षको येशूलाई लिएर जान्छन्।</w:t>
      </w:r>
    </w:p>
    <w:p>
      <w:pPr/>
      <w:r>
        <w:rPr>
          <w:lang w:val="ne_NP" w:bidi="ne_NP"/>
        </w:rPr>
      </w:r>
      <w:r>
        <w:rPr>
          <w:b/>
          <w:lang w:val="ne_NP" w:bidi="ne_NP"/>
        </w:rPr>
        <w:t xml:space="preserve"> दोस्रो दृश्य:</w:t>
      </w:r>
      <w:r>
        <w:rPr>
          <w:lang w:val="ne_NP" w:bidi="ne_NP"/>
        </w:rPr>
        <w:t xml:space="preserve"> उत्सव समाप्त भएपछि, मरियम र योसेफ घर फर्किने यात्रा गर्न थाल्छन्। त्यही समयमा, येशू यरूशलेममा बस्नुहुन्छ।</w:t>
      </w:r>
    </w:p>
    <w:p>
      <w:pPr/>
      <w:r>
        <w:rPr>
          <w:lang w:val="ne_NP" w:bidi="ne_NP"/>
        </w:rPr>
      </w:r>
      <w:r>
        <w:rPr>
          <w:b/>
          <w:lang w:val="ne_NP" w:bidi="ne_NP"/>
        </w:rPr>
        <w:t>तेस्रो दृश्य:</w:t>
      </w:r>
      <w:r>
        <w:rPr>
          <w:lang w:val="ne_NP" w:bidi="ne_NP"/>
        </w:rPr>
        <w:t xml:space="preserve"> एक दिनको यात्रापछि, मरियम र योसेफ येशूलाई आफन्तहरू र मित्रहरूको बीचमा खोज्छन्। तिनीहरूले उहाँलाई भेट्दैनन्, त्यसैले तिनीहरू यरूशलेममा फर्केर जान्छन्।</w:t>
      </w:r>
    </w:p>
    <w:p>
      <w:pPr/>
      <w:r>
        <w:rPr>
          <w:lang w:val="ne_NP" w:bidi="ne_NP"/>
        </w:rPr>
      </w:r>
      <w:r>
        <w:rPr>
          <w:b/>
          <w:lang w:val="ne_NP" w:bidi="ne_NP"/>
        </w:rPr>
        <w:t>चौथो दृश्य:</w:t>
      </w:r>
      <w:r>
        <w:rPr>
          <w:lang w:val="ne_NP" w:bidi="ne_NP"/>
        </w:rPr>
        <w:t xml:space="preserve"> मरियम र यूसुफले यरूशलेम छोडेको तेस्रो दिनमा, तिनीहरूले येशूलाई मन्दिरमा धार्मिक गुरूहरूसँग कुरा गरिरहेको देख्छन्। उहाँको बुझाई र जवाफबाट मानिसहरू अचम्मित हुन्छन्। येशूका आमाबुबाले उहाँ किन बस्नुभयो भनेर सोध्छन्। मरियम र योसेफले येशूको जवाफ बुझ्दैनन्।</w:t>
      </w:r>
    </w:p>
    <w:p>
      <w:pPr/>
      <w:r>
        <w:rPr>
          <w:lang w:val="ne_NP" w:bidi="ne_NP"/>
        </w:rPr>
      </w:r>
      <w:r>
        <w:rPr>
          <w:b/>
          <w:lang w:val="ne_NP" w:bidi="ne_NP"/>
        </w:rPr>
        <w:t>पाँचौ दृश्य:</w:t>
      </w:r>
      <w:r>
        <w:rPr>
          <w:lang w:val="ne_NP" w:bidi="ne_NP"/>
        </w:rPr>
        <w:t xml:space="preserve"> येशू आफ्ना आमाबुबासँग घर फर्कनुहुन्छ। येशू आफ्ना आमाबुबाको आज्ञाकारी हुनुभयो। येशू स्वस्थ रूपमा बढ्दै जानुहुन्छ। उहाँले परमेश्वरलाई खुसी पार्नुहुन्छ र मानिसहरूले उहाँको सराहना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अन्य यात्रीहरू (परिवार र मित्रहरू)</w:t>
      </w:r>
    </w:p>
    <w:p>
      <w:pPr>
        <w:pStyle w:val="ListBullet"/>
        <w:spacing w:line="240" w:lineRule="auto"/>
        <w:ind w:left="720"/>
      </w:pPr>
      <w:r>
        <w:rPr>
          <w:lang w:val="ne_NP" w:bidi="ne_NP"/>
        </w:rPr>
      </w:r>
      <w:r>
        <w:rPr>
          <w:lang w:val="ne_NP" w:bidi="ne_NP"/>
        </w:rPr>
        <w:t>धार्मिक शिक्षकहरू</w:t>
      </w:r>
    </w:p>
    <w:p>
      <w:pPr>
        <w:pStyle w:val="ListBullet"/>
        <w:spacing w:line="240" w:lineRule="auto"/>
        <w:ind w:left="720"/>
      </w:pPr>
      <w:r>
        <w:rPr>
          <w:lang w:val="ne_NP" w:bidi="ne_NP"/>
        </w:rPr>
      </w:r>
      <w:r>
        <w:rPr>
          <w:lang w:val="ne_NP" w:bidi="ne_NP"/>
        </w:rPr>
        <w:t>मन्दिरमा भएका मानिसहरू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येशूका आमाबुबा प्रत्येक वर्ष निस्तारको चाडमा जान्थे भनेर सम्झनु महत्त्वपूर्ण छ। यसले परमेश्वरप्रतिको तिनीहरूको भक्तिलाई र तिनीहरूले आफ्नो रीतिरिवाज र परम्पराहरूलाई कायम राखेको देखाउँछ। यसले येशू परमेश्वरको लागि गहिरो आदरको वातावरणमा बढ्दै हुनुहुन्थ्यो भनेर पनि देखाउँछ।</w:t>
      </w:r>
    </w:p>
    <w:p>
      <w:pPr/>
      <w:r>
        <w:rPr>
          <w:lang w:val="ne_NP" w:bidi="ne_NP"/>
        </w:rPr>
      </w:r>
      <w:r>
        <w:rPr>
          <w:lang w:val="ne_NP" w:bidi="ne_NP"/>
        </w:rPr>
        <w:t>जब येशू १२ वर्षको हुनुभयो, मरियम र योसेफ मन्दिरमा गए। तिनीहरू कम्तिमा २ दिन यरूशलेममा बसे भनेर सम्झनु महत्त्वपूर्ण छ। त्यो समय निस्तारको चाड थियो जब हजारौं यहूदीहरू यरूशलेममा र बाहिर यात्रा गरिरहेका थिए। परमेश्वरको व्यवस्थामा मानिसहरूलाई भाग लिनु आवश्यक थियो, त्यसैले प्रत्येक यहूदी मानिसले उत्सव मनाउन यरूशलेमको यात्रा गर्नुपर्थ्यो। सामान्यतया तिनीहरू आफ्नो परिवारसँग यात्रा गर्थे।</w:t>
      </w:r>
    </w:p>
    <w:p>
      <w:pPr/>
      <w:r>
        <w:rPr>
          <w:lang w:val="ne_NP" w:bidi="ne_NP"/>
        </w:rPr>
      </w:r>
      <w:r>
        <w:rPr>
          <w:lang w:val="ne_NP" w:bidi="ne_NP"/>
        </w:rPr>
        <w:t>जब उत्सव समाप्त भयो, मरियम र योसेफ घर फर्कने आफ्नो बाटोको यात्रा सुरु गरे।</w:t>
      </w:r>
    </w:p>
    <w:p>
      <w:pPr/>
      <w:r>
        <w:rPr>
          <w:lang w:val="ne_NP" w:bidi="ne_NP"/>
        </w:rPr>
      </w:r>
      <w:r>
        <w:rPr>
          <w:lang w:val="ne_NP" w:bidi="ne_NP"/>
        </w:rPr>
        <w:t>मरियम र योसेफले परमेश्वरको व्यवस्था अनुसार निस्तारको चाडको आवश्यकताहरू पूरा गरे भनेर सम्झनु महत्त्वपूर्ण छ। तर येशू यरूशलेममा बस्नुहुन्छ।</w:t>
      </w:r>
    </w:p>
    <w:p>
      <w:pPr/>
      <w:r>
        <w:rPr>
          <w:lang w:val="ne_NP" w:bidi="ne_NP"/>
        </w:rPr>
      </w:r>
      <w:r>
        <w:rPr>
          <w:lang w:val="ne_NP" w:bidi="ne_NP"/>
        </w:rPr>
        <w:t>मरियम र योसेफले येशूलाई छोडेनन् भनेर ध्यान दिनु महत्त्वपूर्ण छ। यो पछाडि बस्ने येशूको आफ्नै निर्णय थियो। येशू आफ्ना आमाबुबाप्रति विद्रोही हुनु भएको नदेखाउनु पनि महत्त्वपूर्ण छ। यसको सट्टा, येशू आफ्नो जीवनको लागि परमेश्वरको उद्देश्यलाई पछ्याउँदै हुनुहुन्थ्यो।</w:t>
      </w:r>
    </w:p>
    <w:p>
      <w:pPr/>
      <w:r>
        <w:rPr>
          <w:lang w:val="ne_NP" w:bidi="ne_NP"/>
        </w:rPr>
      </w:r>
      <w:r>
        <w:rPr>
          <w:lang w:val="ne_NP" w:bidi="ne_NP"/>
        </w:rPr>
        <w:t>मरियम र योसेफ समूहमा अरू धेरै मानिसहरूसँग यात्रा गरिरहेका थिए। तिनीहरूले येशू अन्य यात्रीहरू, परिवार वा मित्रहरूसँग यात्रा गरिरहेको हुन सक्छ भनेर सोचे। राति तिनीहरूले येशू देखा पर्ने प्रतीक्षा गरिरहेका थिए तर उहाँ कहिल्यै देखा पर्नुभएन। तिनीहरूले येशूलाई देखेको छ कि छैन भनेर आफन्तहरू र मित्रहरूलाई सोध्छन्। तिनीहरूले उहाँलाई भेट्न सक्दैनन्, त्यसैले तिनीहरू यरूशलेममा फर्केर जान्छन्।</w:t>
      </w:r>
    </w:p>
    <w:p>
      <w:pPr/>
      <w:r>
        <w:rPr>
          <w:lang w:val="ne_NP" w:bidi="ne_NP"/>
        </w:rPr>
      </w:r>
      <w:r>
        <w:rPr>
          <w:lang w:val="ne_NP" w:bidi="ne_NP"/>
        </w:rPr>
        <w:t>रोक्नुहोस् र तपाईंको टोलीसँग छलफल गर्नुहोस्: तपाईंको संस्कृतिमा भएका मानिसहरूले कसरी यात्रा गर्छन्? मानिसहरू समूहमा यात्रा गरिरहेका बेला बच्चाहरूको निम्ति को जिम्मेवार हुन्छ?</w:t>
      </w:r>
    </w:p>
    <w:p>
      <w:pPr/>
      <w:r>
        <w:rPr>
          <w:lang w:val="ne_NP" w:bidi="ne_NP"/>
        </w:rPr>
      </w:r>
      <w:r>
        <w:rPr>
          <w:lang w:val="ne_NP" w:bidi="ne_NP"/>
        </w:rPr>
        <w:t>एक दिन यरूशलेमबाट टाढा यात्राको र अर्को दिन यरूशलेम फर्केको यात्रापछि, तिनीहरूले येशूलाई तेस्रो दिन भेट्छन्। उहाँ केही धार्मिक शिक्षकहरूसँग मन्दिरमा हुनुहुन्थ्यो। उहाँ सक्रिय रुपमा तिनीहरूसँग कुराकानी सुनिरहेको र प्रश्न सोध्दै हुनुहुन्थ्यो। सबैजना जो सुन्दै थिए, उहाँको समझदारी र कुराकानीबाट अचम्ममा परे।</w:t>
      </w:r>
    </w:p>
    <w:p>
      <w:pPr/>
      <w:r>
        <w:rPr>
          <w:lang w:val="ne_NP" w:bidi="ne_NP"/>
        </w:rPr>
      </w:r>
      <w:r>
        <w:rPr>
          <w:lang w:val="ne_NP" w:bidi="ne_NP"/>
        </w:rPr>
        <w:t>उहाँका आमाबुबा अचम्ममा परेका छन्। तिनीहरूले उहाँलाई सोध्छन् कि उहाँले तिनीहरूलाई किन यस्तो गर्नुभयो किनभने तिनीहरू उहाँको बारेमा धेरै चिन्तित थिए। उहाँले जवाफ दिनुभयो, "तपाईंले मलाई किन खोज्न आवश्यक थियो? के तपाईंलाई थाहा छैन म मेरो बुबाको घरमा हुनु पर्छ भनेर?"</w:t>
      </w:r>
    </w:p>
    <w:p>
      <w:pPr/>
      <w:r>
        <w:rPr>
          <w:lang w:val="ne_NP" w:bidi="ne_NP"/>
        </w:rPr>
      </w:r>
      <w:r>
        <w:rPr>
          <w:lang w:val="ne_NP" w:bidi="ne_NP"/>
        </w:rPr>
        <w:t>येशूले बिद्रोह प्रकारले जवाफ दिनुभएन, न त उहाँले आफ्ना आमाबुबाको अधिकारलाई चुनौती दिनु भयो, यो ध्यान दिनु महत्त्वपूर्ण छ। तर येशूले परमेश्वरसँगको आफ्नो विशेष सम्बन्ध र परमेश्वरको उद्देश्यको प्रतिबद्धता व्यक्त गर्नुहुन्छ।</w:t>
      </w:r>
    </w:p>
    <w:p>
      <w:pPr/>
      <w:r>
        <w:rPr>
          <w:lang w:val="ne_NP" w:bidi="ne_NP"/>
        </w:rPr>
      </w:r>
      <w:r>
        <w:rPr>
          <w:lang w:val="ne_NP" w:bidi="ne_NP"/>
        </w:rPr>
        <w:t>तिनीहरूले येशूको जवाफको अर्थ बुझ्दैनन्। येशू आफ्ना आमाबुबासँग आफ्नो घरमा फर्किनुहुन्छ। मरियमले यी सबै कुराहरूलाई आफ्नो स्मृतिमा राख्छिन् र प्राय: तिनीहरूको बारेमा सोच्छिन्। येशू स्वस्थ रूपमा बढ्नुहुन्छ र परमेश्वरको अनुग्रहमा पनि बढ्नुहुन्छ। उहाँले परमेश्वरलाई खुसी पार्नुहुन्छ र मानिसहरूले उहाँको सराहना गर्छन्।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अन्य यात्रीहरू (परिवार र मित्रहरू)</w:t>
      </w:r>
    </w:p>
    <w:p>
      <w:pPr>
        <w:pStyle w:val="ListBullet"/>
        <w:spacing w:line="240" w:lineRule="auto"/>
        <w:ind w:left="720"/>
      </w:pPr>
      <w:r>
        <w:rPr>
          <w:lang w:val="ne_NP" w:bidi="ne_NP"/>
        </w:rPr>
      </w:r>
      <w:r>
        <w:rPr>
          <w:lang w:val="ne_NP" w:bidi="ne_NP"/>
        </w:rPr>
        <w:t>धार्मिक शिक्षकहरू</w:t>
      </w:r>
    </w:p>
    <w:p>
      <w:pPr>
        <w:pStyle w:val="ListBullet"/>
        <w:spacing w:line="240" w:lineRule="auto"/>
        <w:ind w:left="720"/>
      </w:pPr>
      <w:r>
        <w:rPr>
          <w:lang w:val="ne_NP" w:bidi="ne_NP"/>
        </w:rPr>
      </w:r>
      <w:r>
        <w:rPr>
          <w:lang w:val="ne_NP" w:bidi="ne_NP"/>
        </w:rPr>
        <w:t>मन्दिरमा भएका मानिसहरू</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मरियम र योसेफ प्रत्येक वर्ष निस्तारको चाडको उत्सवको लागि यरूशलेम जाने कुरा अभिनय गरेर देखाउने सुनिश्चित गर्नुहोस्। साथै, यसले तिनीहरूलाई दुई दिन भन्दा बढी समय लिन्छ भनेर अभिनय गर्नुहोस्।</w:t>
      </w:r>
    </w:p>
    <w:p>
      <w:pPr/>
      <w:r>
        <w:rPr>
          <w:lang w:val="ne_NP" w:bidi="ne_NP"/>
        </w:rPr>
      </w:r>
      <w:r>
        <w:rPr>
          <w:lang w:val="ne_NP" w:bidi="ne_NP"/>
        </w:rPr>
        <w:t>मरियम र योसेफ निस्तारको उत्सवमा सक्रिय रूपमा संलग्न छन् भनेर देखाउनु हुनेछ भनेर निश्चित गर्नुहोस्। मरियम र यूसुफले यरूशलेम छोडेपछि उत्सव समाप्त हुन्छ। येशू समूहसँग आउँदै हुनुहुन्छ भनेर मरियम र योसेफ निश्चित छन् भनेर देखाउनुहोस्। तिनीहरूले येशूलाई पछाडि छोडिरहेका छन् भनेर तिनीहरूलाई थाहा छैन। यसको सट्टा, येशू जानाजानी पछाडि बस्नुहुन्छ। येशूसँग विद्रोही प्रवृत्ति छैन, तर उहाँ परमेश्वरको उद्देश्यमा केन्द्रित हुनुहुन्छ भनेर सम्झनुहोस्।</w:t>
      </w:r>
    </w:p>
    <w:p>
      <w:pPr/>
      <w:r>
        <w:rPr>
          <w:lang w:val="ne_NP" w:bidi="ne_NP"/>
        </w:rPr>
      </w:r>
      <w:r>
        <w:rPr>
          <w:lang w:val="ne_NP" w:bidi="ne_NP"/>
        </w:rPr>
        <w:t>यरूशलेमको फर्केने यात्रा पछि, मरियम र योसेफले येशूलाई मन्दिरमा धार्मिक शिक्षकहरूसँग कुरा गरिरहेको देख्छन्। मरियम र योसेफले येशूलाई भेट्दा र उहाँलाई पछाडि बसेको बारेमा सोध्दा उहाँ उदण्ड हुनुहुन्न भनेर टोलिले देखाउँछ भनि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प्रत्येक वर्ष यरूशलेम जाने आमाबुबाको अभिनय गर्नुहोस्। जब येशू १२ वर्षको हुनुहुन्छ, उहाँ तिनीहरूसँग जानुहुन्छ।</w:t>
      </w:r>
    </w:p>
    <w:p>
      <w:pPr/>
      <w:r>
        <w:rPr>
          <w:lang w:val="ne_NP" w:bidi="ne_NP"/>
        </w:rPr>
      </w:r>
      <w:r>
        <w:rPr>
          <w:lang w:val="ne_NP" w:bidi="ne_NP"/>
        </w:rPr>
        <w:t>अभिनय रोक्नुहोस्: येशूको अभिनय गर्नेलाई सोध्नुहोस्, "तपाईंलाई कस्तो महसुस भइरहेको छ?" सुन्नुहोस्, "म यस उत्सवमा मेरा आमाबुबासँग हुन पाउँदा खुसी छु," "म मन्दिर हेर्न उत्साहित छु," "मसँग धेरै प्रश्नहरू छन्," "म उत्सवमा आउने मानिसहरूको संख्याबाट प्रभावित छु।" कार्य पुन: सुरु गर्नुहोस्।</w:t>
      </w:r>
    </w:p>
    <w:p>
      <w:pPr/>
      <w:r>
        <w:rPr>
          <w:lang w:val="ne_NP" w:bidi="ne_NP"/>
        </w:rPr>
      </w:r>
      <w:r>
        <w:rPr>
          <w:lang w:val="ne_NP" w:bidi="ne_NP"/>
        </w:rPr>
        <w:t>निस्तारको चाड समाप्त भएको छ। त्यसैले मरियम र योसेफ घर फर्कने बाटोमा छन्। तिनीहरूले येशू एउटै समूहमा अन्य यात्रीहरूसँग हुनुहुन्छ भनेर अनुमान गर्छन्। तर साँझमा, येशू देखा पर्नुहुन्न। मरियम र योसेफले मित्रहरू र परिवारलाई सोध्दै छन् र उहाँलाई भेट्न सक्दैनन्। मरियम र योसेफ यरूशलेम फर्केर जान्छन्।</w:t>
      </w:r>
    </w:p>
    <w:p>
      <w:pPr/>
      <w:r>
        <w:rPr>
          <w:lang w:val="ne_NP" w:bidi="ne_NP"/>
        </w:rPr>
      </w:r>
      <w:r>
        <w:rPr>
          <w:lang w:val="ne_NP" w:bidi="ne_NP"/>
        </w:rPr>
        <w:t>अभिनय रोक्नुहोस्: यूसुफको भूमिका खेल्ने कलाकारलाई सोध्नुहोस्, "तपाईंलाई कस्तो महसुस भइरहेको छ?" सुन्नुहोस्, "म येशूलाई केही भयो भनेर डराएको छु," "म हताश भइरहेको छु," "म उहाँ अपरिचितहरूसँग एक्लो महसुस गर्नुहुनेछ भनेर कल्पना गरिरहेको छु" "म परमेश्वरलाई उचाल्ने उद्देश्यमा असफल भएको छु।" कार्य पुन: सुरु गर्नुहोस्।</w:t>
      </w:r>
    </w:p>
    <w:p>
      <w:pPr/>
      <w:r>
        <w:rPr>
          <w:lang w:val="ne_NP" w:bidi="ne_NP"/>
        </w:rPr>
      </w:r>
      <w:r>
        <w:rPr>
          <w:lang w:val="ne_NP" w:bidi="ne_NP"/>
        </w:rPr>
        <w:t>तेस्रो दिन, मरियम र योसेफले येशूलाई मन्दिरमा धार्मिक शिक्षकहरूसँग कुरा गरिरहेको भेट्छन्। उहाँलाई सुनेका सबै जना उहाँको बुझाई र जवाफले अचम्ममा परे।</w:t>
      </w:r>
    </w:p>
    <w:p>
      <w:pPr/>
      <w:r>
        <w:rPr>
          <w:lang w:val="ne_NP" w:bidi="ne_NP"/>
        </w:rPr>
      </w:r>
      <w:r>
        <w:rPr>
          <w:lang w:val="ne_NP" w:bidi="ne_NP"/>
        </w:rPr>
        <w:t>अभिनय रोक्नुहोस्: मरियमको भूमिका खेल्ने कलाकारलाई सोध्नुहोस्, "तपाईंलाई कस्तो महसुस भइरहेको छ?" सुन्नुहोस्, "के भइरहेको छ भनेर म अचम्ममा छु," "स्वर्गदूतले भनेको कुरा मलाई सम्झन्छु" "म राहत पाएको छु, मैले उहाँलाई भेट्एँ" "उहाँले पछाडि बसिरहेको छु भनेर मलाई नबताएको कारणले म निराश महसुस गर्छु।" कार्य पुन: सुरु गर्नुहोस्।</w:t>
      </w:r>
    </w:p>
    <w:p>
      <w:pPr/>
      <w:r>
        <w:rPr>
          <w:lang w:val="ne_NP" w:bidi="ne_NP"/>
        </w:rPr>
      </w:r>
      <w:r>
        <w:rPr>
          <w:lang w:val="ne_NP" w:bidi="ne_NP"/>
        </w:rPr>
        <w:t>येशूका आमाबुबालाई के सोच्ने भनेर थाहा छैन, र उहाँको आमाले सोध्छिन्: "तपाईंले हामीलाई किन यस्तो गर्नुभयो?" येशूले जवाफ दिनुहुन्छ, "तपाईंले किन मलाई खोजिरहनु भएको थियो?" के तपाईंलाई थाहा छैन म मेरो बुबाको घरमा हुनु पर्छ भनेर?" येशूको अर्थ के हो भनेर उहाँका आमाबुबाले बुझ्दैनन्।</w:t>
      </w:r>
    </w:p>
    <w:p>
      <w:pPr/>
      <w:r>
        <w:rPr>
          <w:lang w:val="ne_NP" w:bidi="ne_NP"/>
        </w:rPr>
      </w:r>
      <w:r>
        <w:rPr>
          <w:lang w:val="ne_NP" w:bidi="ne_NP"/>
        </w:rPr>
        <w:t>अभिनय रोक्नुहोस्: यूसुफको भूमिका खेल्ने कलाकारलाई सोध्नुहोस्, "तपाईंलाई कस्तो महसुस भइरहेको छ?" सुन्नुहोस्, "म अलमलमा परेको छु," "म आक्रोश परेको छु, मलाई थाहा छ म उहाँको पिता होइन, तर मैले उहाँलाई हुर्काएँ" "उहाँले यस्तो जवाफ दिनुभयो भनेर म अचम्ममा परेको छु" "के भन्नु पर्ने हो मलाई थाहा छैन।" येशूको भूमिका खेल्ने कलाकारलाई सोध्नुहोस्, "तपाईं कस्तो महसुस गर्दै हुनुहुन्छ?" सुन्नुहोस्, "के तिनीहरूले बुझ्दैनन्?" "मलाई मेरो बुबाको बारेमा थप सिक्न आवश्यक छ," "म मेरा आमाबुबासँग अभद्र हुन चाहन्न।" मरियमको भूमिका खेल्ने कलाकारलाई सोध्नुहोस्, "तपाईं कस्तो महसुस गर्दै हुनुहुन्छ?" सुन्नुहोस्, "अलमलमा परेको छु," "उहाँलाई मेरो आवश्यकता नहुन लागेकोमा म दुखी छु," "मलाई थाहा छ यो परमेश्वरको योजनाको एउटा भाग हो।" कार्य पुन: सुरु गर्नुहोस्।</w:t>
      </w:r>
    </w:p>
    <w:p>
      <w:pPr/>
      <w:r>
        <w:rPr>
          <w:lang w:val="ne_NP" w:bidi="ne_NP"/>
        </w:rPr>
      </w:r>
      <w:r>
        <w:rPr>
          <w:lang w:val="ne_NP" w:bidi="ne_NP"/>
        </w:rPr>
        <w:t>येशू आफ्ना आमाबुबासँग घर फर्कनुहुन्छ, र उहाँ तिनीहरूको आज्ञाकारी हुनुहुन्छ। येशू परमेश्वरलाई खुसी पार्ने हुर्किनुहुन्छ र मानिसहरूले येशूलाई आदर गर्छन्।</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योसेफ, मरियम र येशू </w:t>
      </w:r>
      <w:r>
        <w:rPr>
          <w:b/>
          <w:lang w:val="ne_NP" w:bidi="ne_NP"/>
        </w:rPr>
        <w:t>निस्तारको चाडको</w:t>
      </w:r>
      <w:r>
        <w:rPr>
          <w:lang w:val="ne_NP" w:bidi="ne_NP"/>
        </w:rPr>
        <w:t xml:space="preserve">लागि </w:t>
      </w:r>
      <w:r>
        <w:rPr>
          <w:lang w:val="ne_NP" w:bidi="ne_NP"/>
        </w:rPr>
        <w:t>नासरतबाट</w:t>
      </w:r>
      <w:r>
        <w:rPr>
          <w:lang w:val="ne_NP" w:bidi="ne_NP"/>
        </w:rPr>
        <w:t xml:space="preserve"> </w:t>
      </w:r>
      <w:r>
        <w:rPr>
          <w:lang w:val="ne_NP" w:bidi="ne_NP"/>
        </w:rPr>
        <w:t>यरूशलेमको</w:t>
      </w:r>
      <w:r>
        <w:rPr>
          <w:lang w:val="ne_NP" w:bidi="ne_NP"/>
        </w:rPr>
        <w:t xml:space="preserve"> यात्रा गर्छन्। </w:t>
      </w:r>
      <w:r>
        <w:rPr>
          <w:lang w:val="ne_NP" w:bidi="ne_NP"/>
        </w:rPr>
        <w:t>निस्तारको</w:t>
      </w:r>
      <w:r>
        <w:rPr>
          <w:lang w:val="ne_NP" w:bidi="ne_NP"/>
        </w:rPr>
        <w:t xml:space="preserve"> चाड यहूदी धार्मिक चाड थियो। यो सात दिनसम्म चल्यो र परमेश्वरले तिनीहरूका पुर्खाहरूलाई मिश्रको दासत्वबाट बचाएको समयको उत्सव मनाए। उहाँले मिश्रको राजालाई यहूदीहरूलाई छोड्न अनुमति दिन स्वर्गदूत पठाएर यो गर्नुभयो। एक रात प्रभुको स्वर्गदूत आए र मिश्रवासीहरूका सबै जेठो छोराहरूलाई मारे। तापनि, स्वर्गदूतले यहूदी जेठो छोराहरूलाई "छोडेर गए" र तिनीहरूको जीवन बचाए। निस्तारको चाड यहूदीहरूको लागि स्वतन्त्रताको उत्सव जस्तै हो।</w:t>
      </w:r>
    </w:p>
    <w:p>
      <w:pPr/>
      <w:r>
        <w:rPr>
          <w:lang w:val="ne_NP" w:bidi="ne_NP"/>
        </w:rPr>
      </w:r>
      <w:r>
        <w:rPr>
          <w:lang w:val="ne_NP" w:bidi="ne_NP"/>
        </w:rPr>
        <w:t xml:space="preserve">लूका भन्छन्, तिनीहरू </w:t>
      </w:r>
      <w:r>
        <w:rPr>
          <w:b/>
          <w:lang w:val="ne_NP" w:bidi="ne_NP"/>
        </w:rPr>
        <w:t>परम्परा अनुसार</w:t>
      </w:r>
      <w:r>
        <w:rPr>
          <w:lang w:val="ne_NP" w:bidi="ne_NP"/>
        </w:rPr>
        <w:t xml:space="preserve"> चाडमा उपस्थित भए। येशूको समयमा, सबै यहूदी मानिसहरू यरूशलेमको निस्तारको चाडमा उपस्थित हुन आवश्यक थियो। तिनीहरूले उत्सव समाप्त गरेपछि, योसेफ र मरियमले घर फर्कने यात्रा गर्न थाले। यात्राको एक दिनको अन्तमा, तिनीहरूले येशू तिनीहरूसँग हुनुहुन्न भनेर महसुस गरे। तिनीहरू येशूलाई खोज्न यरूशलेम फर्के।</w:t>
      </w:r>
    </w:p>
    <w:p>
      <w:pPr/>
      <w:r>
        <w:rPr>
          <w:lang w:val="ne_NP" w:bidi="ne_NP"/>
        </w:rPr>
      </w:r>
      <w:r>
        <w:rPr>
          <w:lang w:val="ne_NP" w:bidi="ne_NP"/>
        </w:rPr>
        <w:t xml:space="preserve">योसेफ र मरियमले येशूलाई मन्दिरको चोकमा </w:t>
      </w:r>
      <w:r>
        <w:rPr>
          <w:b/>
          <w:lang w:val="ne_NP" w:bidi="ne_NP"/>
        </w:rPr>
        <w:t>धार्मिक शिक्षक</w:t>
      </w:r>
      <w:r>
        <w:rPr>
          <w:lang w:val="ne_NP" w:bidi="ne_NP"/>
        </w:rPr>
        <w:t xml:space="preserve">हरूसँग बसिरहेको भेटे। मुख्य शब्दावलीमा </w:t>
      </w:r>
      <w:r>
        <w:rPr>
          <w:lang w:val="ne_NP" w:bidi="ne_NP"/>
        </w:rPr>
        <w:t>धार्मिक व्यवस्थाका शिक्षकहरू</w:t>
      </w:r>
      <w:r>
        <w:rPr>
          <w:lang w:val="ne_NP" w:bidi="ne_NP"/>
        </w:rPr>
        <w:t xml:space="preserve"> र </w:t>
      </w:r>
      <w:r>
        <w:rPr>
          <w:lang w:val="ne_NP" w:bidi="ne_NP"/>
        </w:rPr>
        <w:t>मन्दिर</w:t>
      </w:r>
      <w:r>
        <w:rPr>
          <w:lang w:val="ne_NP" w:bidi="ne_NP"/>
        </w:rPr>
        <w:t>लाई पाउन सकिन्छ। यी शिक्षकहरू परमेश्वरको व्यवस्थाका शिक्षकहरू थिए। सायद तिनीहरू इस्राएलका सबैभन्दा प्रसिद्ध धार्मिक शिक्षकहरू थिए। मरियमले येशूलाई तिनीहरूलाई नबताई किन छोड्नुभयो भनेर सोध्छिन्। येशूले उहाँको बुबाको घरमा हुनु पर्छ भनेर उनलाई किन थाहा थिएन, भनेर सोध्नुभयो।</w:t>
      </w:r>
    </w:p>
    <w:p>
      <w:pPr/>
      <w:r>
        <w:rPr>
          <w:lang w:val="ne_NP" w:bidi="ne_NP"/>
        </w:rPr>
      </w:r>
      <w:r>
        <w:rPr>
          <w:lang w:val="ne_NP" w:bidi="ne_NP"/>
        </w:rPr>
        <w:t xml:space="preserve">जब येशूले </w:t>
      </w:r>
      <w:r>
        <w:rPr>
          <w:b/>
          <w:lang w:val="ne_NP" w:bidi="ne_NP"/>
        </w:rPr>
        <w:t>मेरो बुबाको घर</w:t>
      </w:r>
      <w:r>
        <w:rPr>
          <w:lang w:val="ne_NP" w:bidi="ne_NP"/>
        </w:rPr>
        <w:t xml:space="preserve"> भन्नुहुन्छ, यसको अर्थ "मेरो स्वर्गीय बुबाको घर" वा "परमेश्वरको घर" हो। उहाँले मन्दिरको बारेमा कुरा गरिरहनु भएको थियो। यसलाई योसेफको घर भनेर अनुवाद गरिएको छैन भनेर निश्चित गर्नुहोस्।</w:t>
      </w:r>
    </w:p>
    <w:p>
      <w:pPr/>
      <w:r>
        <w:rPr>
          <w:lang w:val="ne_NP" w:bidi="ne_NP"/>
        </w:rPr>
      </w:r>
      <w:r>
        <w:rPr>
          <w:lang w:val="ne_NP" w:bidi="ne_NP"/>
        </w:rPr>
        <w:t xml:space="preserve">तर मरियम र योसेफले बुझेनन्। येशू आफ्ना आमाबुबासँग नासरत फर्किनुहुन्छ, र उहाँ तिनीहरूको आज्ञाकारी हुनुहुन्छ। मरियमले </w:t>
      </w:r>
      <w:r>
        <w:rPr>
          <w:b/>
          <w:lang w:val="ne_NP" w:bidi="ne_NP"/>
        </w:rPr>
        <w:t>यी सबै कुराहरूलाई आफ्नो हृदयमा राख्छिन्।</w:t>
      </w:r>
      <w:r>
        <w:rPr>
          <w:lang w:val="ne_NP" w:bidi="ne_NP"/>
        </w:rPr>
        <w:t xml:space="preserve"> यसको अर्थ मरियमले भर्खरै भएका सबै घटनाहरूलाई आफ्नो </w:t>
      </w:r>
      <w:r>
        <w:rPr>
          <w:lang w:val="ne_NP" w:bidi="ne_NP"/>
        </w:rPr>
        <w:t>हृदयमा</w:t>
      </w:r>
      <w:r>
        <w:rPr>
          <w:lang w:val="ne_NP" w:bidi="ne_NP"/>
        </w:rPr>
        <w:t xml:space="preserve"> राख्दै थिइन्। उनले ति कुराहरूलाई बिर्सन अनुमति दिइनन्। तपाईंले लूकाको अघिल्लो खण्डहरूमा गर्नुभएको तरिकाले "हृदय" लाई अनुवाद गर्नु निश्चित गर्नुहोस्।</w:t>
      </w:r>
    </w:p>
    <w:p>
      <w:pPr/>
      <w:r>
        <w:rPr>
          <w:lang w:val="ne_NP" w:bidi="ne_NP"/>
        </w:rPr>
      </w:r>
      <w:r>
        <w:rPr>
          <w:lang w:val="ne_NP" w:bidi="ne_NP"/>
        </w:rPr>
        <w:t xml:space="preserve">येशू </w:t>
      </w:r>
      <w:r>
        <w:rPr>
          <w:lang w:val="ne_NP" w:bidi="ne_NP"/>
        </w:rPr>
        <w:t>बुद्धि</w:t>
      </w:r>
      <w:r>
        <w:rPr>
          <w:lang w:val="ne_NP" w:bidi="ne_NP"/>
        </w:rPr>
        <w:t xml:space="preserve"> र </w:t>
      </w:r>
      <w:r>
        <w:rPr>
          <w:b/>
          <w:lang w:val="ne_NP" w:bidi="ne_NP"/>
        </w:rPr>
        <w:t>कदमा</w:t>
      </w:r>
      <w:r>
        <w:rPr>
          <w:lang w:val="ne_NP" w:bidi="ne_NP"/>
        </w:rPr>
        <w:t xml:space="preserve"> बढ्दै जानुहुन्छ। कदको अर्थ येशू शारीरिक रूपमा परिपक्व हुनुहुन्थ्यो र मानिस बन्दै हुनुहुन्थ्यो। उहाँ परमेश्वर र मानिसको </w:t>
      </w:r>
      <w:r>
        <w:rPr>
          <w:b/>
          <w:lang w:val="ne_NP" w:bidi="ne_NP"/>
        </w:rPr>
        <w:t>निगाहमा</w:t>
      </w:r>
      <w:r>
        <w:rPr>
          <w:lang w:val="ne_NP" w:bidi="ne_NP"/>
        </w:rPr>
        <w:t xml:space="preserve"> बढ्दै जानुहुन्छ। यसको अर्थ परमेश्वर र मानिसहरू दुबै उहाँबाट खुसी थिए र उहाँको सराहना गरे।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3:1–14</w:t>
      </w:r>
      <w:r>
        <w:rPr>
          <w:lang w:val="ne_NP" w:bidi="ne_NP"/>
        </w:rPr>
      </w:r>
    </w:p>
    <w:p>
      <w:pPr>
        <w:pStyle w:val="Heading3"/>
      </w:pPr>
      <w:r>
        <w:rPr>
          <w:lang w:val="ne_NP" w:bidi="ne_NP"/>
        </w:rPr>
        <w:t>Step 1</w:t>
      </w:r>
    </w:p>
    <w:p>
      <w:pPr/>
      <w:r>
        <w:rPr>
          <w:lang w:val="ne_NP" w:bidi="ne_NP"/>
        </w:rPr>
      </w:r>
      <w:r>
        <w:rPr>
          <w:lang w:val="ne_NP" w:bidi="ne_NP"/>
        </w:rPr>
        <w:t>लूका ३:१–१४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लूकाले येशूको जीवनमा भएको अर्को घटनाको साथ आफ्नो कथालाई जारी राख्छन्। यो कथा येशू मन्दिरमा उपस्थित भएको लगभग १८ वर्षपछिको हो। येशू र उहाँको भाइ यूहन्ना दुबै आफ्नो सार्वजनिक सेवकाई सुरु गर्दा लगभग ३० वर्षका छन्। यस कथाले यूहन्नाले प्रभु येशूको लागि बाटो तयार गर्ने आफ्नो उद्देश्य पूरा गरिरहेको देखाउँछ। यूहन्नाले यर्दन नदीको दुबै छेउमा भएको यहूदियाको मरुभूमिमा सिकाउँदै छन्। यर्दन नदी लगभग ३२० किलोमिटर लामो छ। मानिसहरू सजिलैसँग यसलाई पार गर्न सक्थे। सामान्यतया यो लगभग ३० मिटर चौडाई र ३ मिटर गहिरो हुन्छ।</w:t>
      </w:r>
    </w:p>
    <w:p>
      <w:pPr/>
      <w:r>
        <w:rPr>
          <w:lang w:val="ne_NP" w:bidi="ne_NP"/>
        </w:rPr>
      </w:r>
      <w:r>
        <w:rPr>
          <w:lang w:val="ne_NP" w:bidi="ne_NP"/>
        </w:rPr>
        <w:t>रोक्नुहोस् र तपाईंको टोलीलाई भूगोललाई राम्रोसँग बुझ्न यर्दन नदी र यहूदियाको मरुभूमिको तस्वीर देखाउनुहोस्।</w:t>
      </w:r>
    </w:p>
    <w:p>
      <w:pPr/>
      <w:r>
        <w:rPr>
          <w:lang w:val="ne_NP" w:bidi="ne_NP"/>
        </w:rPr>
      </w:r>
      <w:r>
        <w:rPr>
          <w:lang w:val="ne_NP" w:bidi="ne_NP"/>
        </w:rPr>
        <w:t>एउटा इतिहासकारले जस्तै, लूकाले पृष्ठभूमिको जानकारी दिन्छन् ताकि यो कथा कहिले हुन्छ भनेर मानिसहरूलाई थाहा होस्। यस समयमा, यो रोमी सम्राट तिबेरियस कैसरको शासनको पन्ध्रौं वर्ष थियो। उहाँले रोम शहरबाट रोमी साम्राज्यलाई शासन गर्नुभयो। रोमी साम्राज्यमा यहूदिया र गालीलका यहूदी प्रान्तहरू समावेश थिए। उहाँको पन्ध्रौं वर्ष ई.पू. २६ देखि २८ बीचको आसपास थियो। पोन्तियस पिलातस यहूदियाको राज्यपाल वा नेताको नाम थियो। उहाँ रोमी सम्राटको अधिकारको अन्तर्गत हुनुहुन्थ्यो।</w:t>
      </w:r>
    </w:p>
    <w:p>
      <w:pPr/>
      <w:r>
        <w:rPr>
          <w:lang w:val="ne_NP" w:bidi="ne_NP"/>
        </w:rPr>
      </w:r>
      <w:r>
        <w:rPr>
          <w:lang w:val="ne_NP" w:bidi="ne_NP"/>
        </w:rPr>
        <w:t>राजा हेरोद वा महान हेरोद गालीलको राजा थिए। येशू जन्मिएको केही समयपछि उहाँ मर्नुभयो। रोमी सम्राटले आफ्नो भूमिलाई चार भागमा विभाजित गरे। उहाँले हेरोदका केही छोराहरूलाई तिनीहरूमाथि शासन गर्न नियुक्त गर्नुभयो। गालीलको शासक हेरोद महान हेरोदको छोरा थिए। उहाँको पूरा नाम हेरोद एन्टिपस थियो। "टेट्रार" को अर्थ केवल उनले एक चौथाई क्षेत्रमा शासन गरे भन्ने हो। यस अवस्थामा, हेरोद एन्टिपस गालीलको शासक थिए। हेरोदको जेठो दाजु फिलिप थिए। तिनीहरू दुबै महान हेरोदका छोरा थिए, तर तिनीहरूका आमाहरू फरक थिए। फिलिपले इट्युरिया र ट्राकोनीसमा शासन गरे। यी गालीलको पूर्वतिरका दुई प्रान्तहरूको नाम थिए। त्यहाँ बसोबास गर्ने मानिसहरू अन्यजातिहरू थिए। लिस्सानियास नाम गरेको शासकले अबीलीनीको जिल्लामा शासन गरे, जुन गालीलको उत्तर र पूर्वमा भएको प्रान्त थियो। यूहन्नाले आफ्नो सेवकाई सुरु गर्दा राजनीतिक अवस्थालाई राम्रोसँग बुझ्न लूकाले यी शासकहरूको बारेमा हामीलाई बताउँछन्।</w:t>
      </w:r>
    </w:p>
    <w:p>
      <w:pPr/>
      <w:r>
        <w:rPr>
          <w:lang w:val="ne_NP" w:bidi="ne_NP"/>
        </w:rPr>
      </w:r>
      <w:r>
        <w:rPr>
          <w:lang w:val="ne_NP" w:bidi="ne_NP"/>
        </w:rPr>
        <w:t>रोक्नुहोस् र तपाईंको टोलीलाई गालील, इत्तुरिया, ट्रकोनीट र अबीलीनीको नक्सा देखाउनुहोस् - यस समयमा चार नेताहरूले शासन गरिरहेका चार क्षेत्रहरू। यर्दन नदी विभिन्न प्रान्तहरूको सम्बन्धमा कहाँ छ भनेर स्पष्ट रूपमा देखाउने निश्चित गर्नुहोस्।</w:t>
      </w:r>
    </w:p>
    <w:p>
      <w:pPr/>
      <w:r>
        <w:rPr>
          <w:lang w:val="ne_NP" w:bidi="ne_NP"/>
        </w:rPr>
      </w:r>
      <w:r>
        <w:rPr>
          <w:lang w:val="ne_NP" w:bidi="ne_NP"/>
        </w:rPr>
        <w:t>लूकाले हामीलाई धार्मिक अवस्थाको बारेमा पनि बताउँछन्। हन्नास र कैयाफा प्रधान पूजाहारीहरू हुन्। प्रधान पूजाहारी सबै यहूदी पूजाहारीहरूको अगुवा थिए। उहाँ यहूदी सर्वोच्च अदालतका नेता हुनुहुन्थ्यो। यस कारणले उहाँसँग ठूलो शक्ति र प्रभाव थियो। यहूदी परम्परा अनुसार, मुख्य पूजाहारीहरूले आफ्नो जीवनभर सेवा गर्थे। हन्नास प्रधान पूजाहारी थिए, तर रोमी राज्यपालले उनलाई आफ्नो पदबाट हटाए। उहाँको स्थानमा हन्नासको ज्वाइँ कैयाफालाई नियुक्त गरिएको थियो। लूकाले यहूदी रीति रिवाज पछ्याउँछन् र कैयाफा आधिकारिक प्रधान पूजाहारी भएता पनि हन्नालाई पूजाहारीको रूपमा उल्लेख गर्छन्। यो पृष्ठभूमिको जानकारी हो भनेर सम्झनुहोस्।</w:t>
      </w:r>
    </w:p>
    <w:p>
      <w:pPr/>
      <w:r>
        <w:rPr>
          <w:lang w:val="ne_NP" w:bidi="ne_NP"/>
        </w:rPr>
      </w:r>
      <w:r>
        <w:rPr>
          <w:lang w:val="ne_NP" w:bidi="ne_NP"/>
        </w:rPr>
        <w:t>परमेश्वरले यूहन्नासँग कुरा गर्नुहुन्छ। यूहन्ना अझै उजाडस्थानमा वा मरुभूमिमा बसिरहेका थिए। परमेश्वरको वचन यूहन्नाकहाँ आउँछ। यसको अर्थ परमेश्वरले यूहन्नालाई विशेष सन्देश दिनुहुन्छ। यूहन्नाले यर्दन नदीको वरिपरि भएका मानिसहरूलाई प्रचार गर्न सुरु गर्छन्। प्रचारले मानिसहरूलाई सार्वजनिक रूपमा महत्त्वपूर्ण कुरा बताउँछ। यूहन्नाले उहाँको कुरा सुन्न आएका भीडलाई परमेश्वरको सन्देश सुनाउँछन्। यूहन्नाको सन्देश यो हो कि तिनीहरूले पश्चात्ताप देखाउन बप्तिस्मा लिनुपर्छ। बप्तिस्माले कुनै व्यक्तिलाई शुद्ध गर्ने औपचारिक धुने प्रक्रियालाई जनाउँछ वा तिनीहरूलाई धार्मिक रूपमा शुद्ध बनाउँछ। बप्तिस्माले कसैले पाप गर्न छोड्न, परमेश्वरको आज्ञा उल्लङ्घन नगर्न, र परमेश्वरको आज्ञा पालन गर्न सुरु गर्न चाहेको देखाउँछ। पश्चात्तापको अर्थ केवल पापबाट फर्कनु र परमेश्वरतिर फर्कनु हो। यदि मानिसहरूले पश्चात्ताप गरे भने तिनीहरूको पापहरू क्षमा गरिनेछ।</w:t>
      </w:r>
    </w:p>
    <w:p>
      <w:pPr/>
      <w:r>
        <w:rPr>
          <w:lang w:val="ne_NP" w:bidi="ne_NP"/>
        </w:rPr>
      </w:r>
      <w:r>
        <w:rPr>
          <w:lang w:val="ne_NP" w:bidi="ne_NP"/>
        </w:rPr>
        <w:t>रोक्नुहोस् र तपाईंको टोलीसँग छलफल गर्नुहोस्: तपाईंको संस्कृतिका मानिसहरूले नयाँ जीवन शैली सुरु गरिरहेका छन् भनेर कसरी देखाउँछन्? के त्यहाँ संस्कारहरू छन्? तिनीहरूको वर्णन गर्नुहोस्।</w:t>
      </w:r>
    </w:p>
    <w:p>
      <w:pPr/>
      <w:r>
        <w:rPr>
          <w:lang w:val="ne_NP" w:bidi="ne_NP"/>
        </w:rPr>
      </w:r>
      <w:r>
        <w:rPr>
          <w:lang w:val="ne_NP" w:bidi="ne_NP"/>
        </w:rPr>
        <w:t>त्यसपछि लूकाले यशैयाको भविष्यवाणीलाई बाँड्छन् ताकि मानिसहरूले थाहा पाउन सकून् कि यूहन्नाले यसलाई पूरा गरेका थिए। यूहन्ना जन्मिनु भन्दा लगभग ७०० वर्ष अघि, अगमवक्ता यशैयाले उहाँको बारेमा हिब्रू भाषामा लेखे। प्रभु परमेश्वर आउँदै हुनुहुन्छ र तिनीहरू उहाँको लागि तयार हुनुपर्छ भनेर कसैले मानिसहरूलाई घोषणा गर्नेछन् भनेर उहाँले भन्नुभयो। हिब्रू कवितामा, एउटै अर्थ फरक शब्दहरूसँग दोहोर्याइएको थियो। यशैयाले एउटै कुरा भन्न धेरै तुलनाहरू प्रयोग गरे। यशैयाको सन्देश मानिसहरूले प्रभुको लागि बाटो तयार गर्नुपर्छ भन्ने थियो। राजा आफ्नो गाउँमा आउदा बाटो तयार गर्ने यहूदी रीति थियो। प्रभु वा यस अवस्थामा परमेश्वर स्वयं तिनीहरूकहाँ मसीहको रूपमा आउँदै हुनुहुन्थ्यो। बाटोलाई तयार पार्नु एउटा रूपक थियो। यसको अर्थ मानिसहरूले प्रभुको आगमनको लागि आफूलाई तयार गर्न पश्चात्ताप गर्नु आवश्यक थियो भन्ने थियो।</w:t>
      </w:r>
    </w:p>
    <w:p>
      <w:pPr/>
      <w:r>
        <w:rPr>
          <w:lang w:val="ne_NP" w:bidi="ne_NP"/>
        </w:rPr>
      </w:r>
      <w:r>
        <w:rPr>
          <w:lang w:val="ne_NP" w:bidi="ne_NP"/>
        </w:rPr>
        <w:t>सबै मानिसहरूले परमेश्वरको मुक्ति देख्नेछन् भनेर यशैयाले भन्छन्। शिमियोनले मुक्तिदाताको बारेमा बोल्दा 'मुक्ति' शब्द प्रयोग गरेको जस्तै यहाँ 'मुक्ति' शब्द प्रयोग गरिएको छ। सबैले मुक्ति देख्नेछन् किनभने तिनीहरूले येशूलाई देख्नेछन्। उहाँ मानिसहरूलाई बचाउन परमेश्वरले पठाएको मसीह हुनुहुन्छ।</w:t>
      </w:r>
    </w:p>
    <w:p>
      <w:pPr/>
      <w:r>
        <w:rPr>
          <w:lang w:val="ne_NP" w:bidi="ne_NP"/>
        </w:rPr>
      </w:r>
      <w:r>
        <w:rPr>
          <w:lang w:val="ne_NP" w:bidi="ne_NP"/>
        </w:rPr>
        <w:t>त्यसपछि लूकाले यूहन्नाले यो भविष्यवाणीलाई कसरी पूरा गरे भनेर बताउँछन्। यूहन्नाबाट बप्तिस्मा लिन भीडहरू यर्दन नदीमा आउँदै छन्। तर यूहन्नाले मानिसहरूलाई विषालु सर्प भनेर आलोचना गर्छन्। यहूदी संस्कृतिमा यो अपमान थियो जसले मानिसहरू दुष्ट थिए भन्ने संकेत गर्छ।</w:t>
      </w:r>
    </w:p>
    <w:p>
      <w:pPr/>
      <w:r>
        <w:rPr>
          <w:lang w:val="ne_NP" w:bidi="ne_NP"/>
        </w:rPr>
      </w:r>
      <w:r>
        <w:rPr>
          <w:lang w:val="ne_NP" w:bidi="ne_NP"/>
        </w:rPr>
        <w:t>रोक्नुहोस् र तपाईंको टोलीलाई सर्पको तस्वीर देखाउनुहोस्।</w:t>
      </w:r>
    </w:p>
    <w:p>
      <w:pPr/>
      <w:r>
        <w:rPr>
          <w:lang w:val="ne_NP" w:bidi="ne_NP"/>
        </w:rPr>
      </w:r>
      <w:r>
        <w:rPr>
          <w:lang w:val="ne_NP" w:bidi="ne_NP"/>
        </w:rPr>
        <w:t>तिनीहरू परमेश्वरको दण्डबाट बच्न बप्तिस्मा लिन मात्र आउँदै छन् भनेर यूहन्नाले तिनीहरूलाई भन्छन्, किनभने तिनीहरू साँच्चै परमेश्वरतिर फर्कन चाहेको होइन। तिनीहरूले साँच्चै पश्चात्ताप गरेका छन् वा परमेश्वरतिर फर्किएका छन् भनेर प्रमाणित गर्नुपर्छ भनेर उहाँले भन्नुहुन्छ। तिनीहरूले फल दिएर आफ्नो पश्चात्तापलाई प्रमाणित गर्न सक्छन्, जसको अर्थ परमेश्वरले तिनीहरूलाई चाहेको तरिकाले सोच्नु र कार्य गर्नु हो। परमेश्वरले आफ्ना मानिसहरूलाई अन्य सबै जातिहरू भन्दा बढी निगाह गर्नुभयो भनेर धेरै यहूदीहरूले विश्वास गर्थे। तर यूहन्नाले अब्राहामको सन्तान हुनाले तिनीहरूलाई परमेश्वरको न्याय र दण्डबाट बचाउने छैन भनेर भन्छन्। परमेश्वरले चाहेमा अब्राहामको सन्तानहरूलाई ढुङ्गाबाट बनाउन सक्नुहुन्छ भनेर उहाँले तिनीहरूलाई भन्छन्।</w:t>
      </w:r>
    </w:p>
    <w:p>
      <w:pPr/>
      <w:r>
        <w:rPr>
          <w:lang w:val="ne_NP" w:bidi="ne_NP"/>
        </w:rPr>
      </w:r>
      <w:r>
        <w:rPr>
          <w:lang w:val="ne_NP" w:bidi="ne_NP"/>
        </w:rPr>
        <w:t>यूहन्नाले रूखहरूलाई मानिसहरूसँग तुलना गर्छन्। बन्चरो रूखहरू काट्न तयार भएझैं परमेश्वर मानिसहरूको न्याय गर्न तयार हुनुहुन्छ भनेर उहाँले भन्नुहुन्छ। फलहरूले राम्रो विचारहरू र कार्यहरूलाई जनाउँछन्। परमेश्वर तिर नफर्किनेहरूलाई न्याय गर्न र दण्ड दिन उहाँ तयार हुनुहुन्छ भनेर यूहन्नाले भन्छन्। परमेश्वरतिर नफर्किएका मानिसहरूले राम्रो फल दिनेछैनन्। त्यसपछि मानिसहरूले पश्चात्ताप गरेका छन् भनेर देखाउन के गर्नुपर्छ भनेर सोध्न थाल्छन्। यूहन्नालाई यो प्रश्न सोध्ने मानिसहरूको तीन समूह भीड, कर उठाउनेहरू र सैनिकहरू हुन्।</w:t>
      </w:r>
    </w:p>
    <w:p>
      <w:pPr/>
      <w:r>
        <w:rPr>
          <w:lang w:val="ne_NP" w:bidi="ne_NP"/>
        </w:rPr>
      </w:r>
      <w:r>
        <w:rPr>
          <w:lang w:val="ne_NP" w:bidi="ne_NP"/>
        </w:rPr>
        <w:t>यूहन्नाले भीडलाई खाँचोमा परेकाहरूलाई अतिरिक्त कुर्ता वा कमीज दिन भन्छन्। उहाँले तिनीहरूलाई आवश्यक भन्दा बढी खाना भएको व्यक्तिले खाना नभएको व्यक्तिसँग बाँड्नुपर्छ भनेर भन्छन्।</w:t>
      </w:r>
    </w:p>
    <w:p>
      <w:pPr/>
      <w:r>
        <w:rPr>
          <w:lang w:val="ne_NP" w:bidi="ne_NP"/>
        </w:rPr>
      </w:r>
      <w:r>
        <w:rPr>
          <w:lang w:val="ne_NP" w:bidi="ne_NP"/>
        </w:rPr>
        <w:t>रोक्नुहोस् र तपाईंको टोलीलाई कुर्ताको तस्वीर देखाउनुहोस्।</w:t>
      </w:r>
    </w:p>
    <w:p>
      <w:pPr/>
      <w:r>
        <w:rPr>
          <w:lang w:val="ne_NP" w:bidi="ne_NP"/>
        </w:rPr>
      </w:r>
      <w:r>
        <w:rPr>
          <w:lang w:val="ne_NP" w:bidi="ne_NP"/>
        </w:rPr>
        <w:t>यूहन्नाले कर उठाउनेहरूलाई व्यवस्थाले आवश्यक ठानेको भन्दा बढी पैसा नलिनु भनेर भन्छन्। यहूदी संस्कृतिमा कर उठाउनेहरूलाई घृणा गर्थे किनभने तिनीहरूले रोमीहरूको लागि काम गर्थे। केही आफ्नो लागि राख्न सकुन् भनेर सामान्यतया तिनीहरूले आवश्यक भन्दा बढी पैसा सङ्कलन गर्थे।</w:t>
      </w:r>
    </w:p>
    <w:p>
      <w:pPr/>
      <w:r>
        <w:rPr>
          <w:lang w:val="ne_NP" w:bidi="ne_NP"/>
        </w:rPr>
      </w:r>
      <w:r>
        <w:rPr>
          <w:lang w:val="ne_NP" w:bidi="ne_NP"/>
        </w:rPr>
        <w:t>यूहन्नाले सैनिकहरूलाई मानिसहरूबाट पैसा लिन हिंसा वा झूटा आरोपको प्रयोग नगर्न भन्छन्। जब एक सैनिकले कसैलाई अपराधको झूटा आरोप लगाए, तिनीहरू अदालत गए। निर्दोष व्यक्तिले अपराधको लागि पैसा तिर्नु पर्नेछ। तिनीहरूलाई आरोप लगाउने सैनिकले त्यो पैसाको केही भाग पाउँथ्यो। यूहन्नाले तिनीहरूलाई आफूहरूले पाएको भुक्तानीमा सन्तुष्ट हुनु भनेर भन्छन्।</w:t>
      </w:r>
    </w:p>
    <w:p>
      <w:pPr/>
      <w:r>
        <w:rPr>
          <w:lang w:val="ne_NP" w:bidi="ne_NP"/>
        </w:rPr>
      </w:r>
      <w:r>
        <w:rPr>
          <w:lang w:val="ne_NP" w:bidi="ne_NP"/>
        </w:rPr>
        <w:t>यस कथाले यूहन्नाले मसीह-येशूको लागि बाटो तयार गर्ने आफ्नो उद्देश्य पूरा गरिरहेका छन् भनेर देखाउँछ। यसले यूहन्नाले मानिसहरूलाई परमेश्वरको सन्देश ल्याएको देखाउँछ। उहाँले तिनीहरूलाई परमेश्वरतिर फर्किसकेको देखाउन बप्तिस्मा लिन भन्नुहुन्छ। तिनीहरूले पश्चात्ताप गरेका छन् भनेर तिनीहरूको जिउने तरिकाले देखाउनु पर्छ भनेर उहाँले भन्नुहुन्छ।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यशैयाले यूहन्नाको बारेमा भविष्यवाणी गर्छन्।</w:t>
      </w:r>
    </w:p>
    <w:p>
      <w:pPr/>
      <w:r>
        <w:rPr>
          <w:lang w:val="ne_NP" w:bidi="ne_NP"/>
        </w:rPr>
      </w:r>
      <w:r>
        <w:rPr>
          <w:b/>
          <w:lang w:val="ne_NP" w:bidi="ne_NP"/>
        </w:rPr>
        <w:t>दोस्रो दृश्य:</w:t>
      </w:r>
      <w:r>
        <w:rPr>
          <w:lang w:val="ne_NP" w:bidi="ne_NP"/>
        </w:rPr>
        <w:t xml:space="preserve"> लूकाले यस कथाको समय सेट गर्न सम्राट, राज्यपाल र नेताहरूको परिचय दिन्छन्।</w:t>
      </w:r>
    </w:p>
    <w:p>
      <w:pPr/>
      <w:r>
        <w:rPr>
          <w:lang w:val="ne_NP" w:bidi="ne_NP"/>
        </w:rPr>
      </w:r>
      <w:r>
        <w:rPr>
          <w:b/>
          <w:lang w:val="ne_NP" w:bidi="ne_NP"/>
        </w:rPr>
        <w:t>तेस्रो दृश्य:</w:t>
      </w:r>
      <w:r>
        <w:rPr>
          <w:lang w:val="ne_NP" w:bidi="ne_NP"/>
        </w:rPr>
        <w:t xml:space="preserve"> परमेश्वरले जकरियाको छोरा यूहन्नासँग कुरा गर्नुहुन्छ। यूहन्नाले मानिसहरूलाई आफ्नो पापको पश्चात्ताप र परमेश्वरतिर फर्कने प्रतीकको रूपमा बप्तिस्मा लिन भन्छन्।</w:t>
      </w:r>
    </w:p>
    <w:p>
      <w:pPr/>
      <w:r>
        <w:rPr>
          <w:lang w:val="ne_NP" w:bidi="ne_NP"/>
        </w:rPr>
      </w:r>
      <w:r>
        <w:rPr>
          <w:b/>
          <w:lang w:val="ne_NP" w:bidi="ne_NP"/>
        </w:rPr>
        <w:t>चौथो दृश्य:</w:t>
      </w:r>
      <w:r>
        <w:rPr>
          <w:lang w:val="ne_NP" w:bidi="ne_NP"/>
        </w:rPr>
        <w:t xml:space="preserve"> यूहन्नाले मानिसहरूलाई तिनीहरूले जीवनशैलीले पश्चात्ताप गरेका छन् भनेर प्रमाणित गर्न भन्छन्। मानिसहरूले एउटा श्रृङ्खला प्रश्नहरू सोधेर जवाफ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यशैया</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कर उठाउनेहरू</w:t>
      </w:r>
    </w:p>
    <w:p>
      <w:pPr>
        <w:pStyle w:val="ListBullet"/>
        <w:spacing w:line="240" w:lineRule="auto"/>
        <w:ind w:left="720"/>
      </w:pPr>
      <w:r>
        <w:rPr>
          <w:lang w:val="ne_NP" w:bidi="ne_NP"/>
        </w:rPr>
      </w:r>
      <w:r>
        <w:rPr>
          <w:lang w:val="ne_NP" w:bidi="ne_NP"/>
        </w:rPr>
        <w:t>सैनिकहरू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अभिनय गर्दा सजिलो बनाउन कथाका दृश्यहरूलाई कालक्रममा पुनर्गठन गरिएको छ भनेर ध्यान दिनु महत्त्वपूर्ण छ।</w:t>
      </w:r>
    </w:p>
    <w:p>
      <w:pPr/>
      <w:r>
        <w:rPr>
          <w:lang w:val="ne_NP" w:bidi="ne_NP"/>
        </w:rPr>
      </w:r>
      <w:r>
        <w:rPr>
          <w:lang w:val="ne_NP" w:bidi="ne_NP"/>
        </w:rPr>
        <w:t>यशैयाले परमेश्वरको आगमनको बारेमा भविष्यवाणी गर्छन्। तिनीहरूले आफ्नो बाटोलाई सीधा बनाउनु पर्छ भनेर उहाँले मानिसहरूलाई बताउनुहुन्छ।</w:t>
      </w:r>
    </w:p>
    <w:p>
      <w:pPr/>
      <w:r>
        <w:rPr>
          <w:lang w:val="ne_NP" w:bidi="ne_NP"/>
        </w:rPr>
      </w:r>
      <w:r>
        <w:rPr>
          <w:lang w:val="ne_NP" w:bidi="ne_NP"/>
        </w:rPr>
        <w:t>यो भविष्यवाणी ७०० वर्ष अघि गरिएको थियो भनेर सम्झनु महत्त्वपूर्ण छ। यशैयाले भविष्यको बारेमा कुरा गरे। यूहन्नाको जीवन र कार्यहरूले यशैयाको भविष्यवाणी पूरा गरे।</w:t>
      </w:r>
    </w:p>
    <w:p>
      <w:pPr/>
      <w:r>
        <w:rPr>
          <w:lang w:val="ne_NP" w:bidi="ne_NP"/>
        </w:rPr>
      </w:r>
      <w:r>
        <w:rPr>
          <w:lang w:val="ne_NP" w:bidi="ne_NP"/>
        </w:rPr>
        <w:t>यी घटनाहरू तिबेरियस रोमी सम्राटको शासनकालमा भएका हुन्, जब पोन्तियस यहूदियाको प्रशासनमा थिए। हेरोद, फिलिप र लुसनियास शासकहरू थिए। हन्नास र कैयाफा प्रधान पूजाहारीहरू थिए।</w:t>
      </w:r>
    </w:p>
    <w:p>
      <w:pPr/>
      <w:r>
        <w:rPr>
          <w:lang w:val="ne_NP" w:bidi="ne_NP"/>
        </w:rPr>
      </w:r>
      <w:r>
        <w:rPr>
          <w:lang w:val="ne_NP" w:bidi="ne_NP"/>
        </w:rPr>
        <w:t>त्यो समयमा यूहन्ना उजाडस्थानमा बसिरहेका थिए। यूहन्नाले परमेश्वरबाट सन्देश प्राप्त गर्छन्। त्यसपछि यूहन्ना यर्दन नदीको दुबै किनारमा यात्रा गर्छन् र मानिसहरूलाई बप्तिस्मा लिन आग्रह गर्छन्। बप्तिस्मा तिनीहरूको पापको पश्चात्ताप र क्षमाको लागि परमेश्वरतिर फर्कने प्रतीक हो।</w:t>
      </w:r>
    </w:p>
    <w:p>
      <w:pPr/>
      <w:r>
        <w:rPr>
          <w:lang w:val="ne_NP" w:bidi="ne_NP"/>
        </w:rPr>
      </w:r>
      <w:r>
        <w:rPr>
          <w:lang w:val="ne_NP" w:bidi="ne_NP"/>
        </w:rPr>
        <w:t>बप्तिस्मा शब्दको अर्थ पानीमा डुब्नु हो भनेर सम्झनु महत्त्वपूर्ण छ। यर्दन नदी धेरै गहिरो थिएन र सजिलैसँग पार गर्न सकिन्थ्यो भनेर सम्झनु पनि महत्त्वपूर्ण छ।</w:t>
      </w:r>
    </w:p>
    <w:p>
      <w:pPr/>
      <w:r>
        <w:rPr>
          <w:lang w:val="ne_NP" w:bidi="ne_NP"/>
        </w:rPr>
      </w:r>
      <w:r>
        <w:rPr>
          <w:lang w:val="ne_NP" w:bidi="ne_NP"/>
        </w:rPr>
        <w:t>आफ्नो जीवनशैलीद्वारा पश्चात्ताप गरेको कुरा प्रमाणित गर्नु भनेर यूहन्नाले मानिसहरूलाई भन्छन्। यूहन्नाले तिनीहरू अब्राहामको सन्तान हुनाले मात्र तिनीहरूले मुक्ति पाएका छन् भनेर सोच्न नहुने कुरा जोड दिन्छन्।</w:t>
      </w:r>
    </w:p>
    <w:p>
      <w:pPr/>
      <w:r>
        <w:rPr>
          <w:lang w:val="ne_NP" w:bidi="ne_NP"/>
        </w:rPr>
      </w:r>
      <w:r>
        <w:rPr>
          <w:lang w:val="ne_NP" w:bidi="ne_NP"/>
        </w:rPr>
        <w:t>यूहन्नाले मानिसहरूलाई फलफूलका रूखहरूसँग कसरी तुलना गर्छन् भनेर लूकाले बताउँछन् भनेर सम्झनु महत्त्वपूर्ण छ। केही रूखहरूले फल दिन्छन्, अरूले फल दिदैनन्। तिनीहरू साँच्चै आफ्नो पुरानो तरिकाबाट फर्किएका छन् र परमेश्वरसँग तिनीहरूको नयाँ सम्बन्ध छ भन्ने चिन्हको रूपमा केही मानिसहरूले राम्रो कामहरू गर्छन्। केही मानिसहरू रीतिरिवाजहरूमा मात्र भरोसा गर्छन्। जीवन परिवर्तनको संकेतको रूपमा होइन, तर परमेश्वरलाई खुसी पार्ने कदमको रूपमा बप्तिस्मा बिधि हुन सक्छ। केही मानिसहरू विशेष सम्बन्धमा भरोसा गर्छन्। यहूदीहरूको मामलामा, अब्राहामका सन्तान हुनु विशेषाधिकारपूर्ण सम्बन्ध हो। रीतिरिवाजमा वा विशेष सम्बन्धमा भर पर्नु नै मानिसहरूलाई राम्रो चिजहरू वा राम्रो कामहरू गर्नबाट रोक्छ। यी मानिसहरूलाई फल नदिने रूखसँग तुलना गरिन्छ। परमेश्वरले मानिसहरूको न्याय फल नदिने रूखलाई काट्न आउने किसान जस्तै हो।</w:t>
      </w:r>
    </w:p>
    <w:p>
      <w:pPr/>
      <w:r>
        <w:rPr>
          <w:lang w:val="ne_NP" w:bidi="ne_NP"/>
        </w:rPr>
      </w:r>
      <w:r>
        <w:rPr>
          <w:lang w:val="ne_NP" w:bidi="ne_NP"/>
        </w:rPr>
        <w:t>केही मानिसहरूले अब्राहामको सन्तान हुनाले कुनै पनि न्यायबाट मुक्त भएको महसुस गरे भनेर सम्झनु महत्त्वपूर्ण छ।</w:t>
      </w:r>
    </w:p>
    <w:p>
      <w:pPr/>
      <w:r>
        <w:rPr>
          <w:lang w:val="ne_NP" w:bidi="ne_NP"/>
        </w:rPr>
      </w:r>
      <w:r>
        <w:rPr>
          <w:lang w:val="ne_NP" w:bidi="ne_NP"/>
        </w:rPr>
        <w:t>मानिसहरूले के गर्नुपर्छ भनेर सोध्छन्।</w:t>
      </w:r>
    </w:p>
    <w:p>
      <w:pPr/>
      <w:r>
        <w:rPr>
          <w:lang w:val="ne_NP" w:bidi="ne_NP"/>
        </w:rPr>
      </w:r>
      <w:r>
        <w:rPr>
          <w:lang w:val="ne_NP" w:bidi="ne_NP"/>
        </w:rPr>
        <w:t>तिनीहरूले साँच्चै पश्चात्ताप गरेका छन् भनेर देखाउन तिनीहरूले कुन फल देखाउन आवश्यक छ भनेर मानिसहरूले सोध्छन् भनेर सम्झनु महत्त्वपूर्ण छ।</w:t>
      </w:r>
    </w:p>
    <w:p>
      <w:pPr/>
      <w:r>
        <w:rPr>
          <w:lang w:val="ne_NP" w:bidi="ne_NP"/>
        </w:rPr>
      </w:r>
      <w:r>
        <w:rPr>
          <w:lang w:val="ne_NP" w:bidi="ne_NP"/>
        </w:rPr>
        <w:t>यूहन्नाले जवाफ दिन्छन्, यदि तपाईंसँग दुईवटा कमिज छन् भने एउटा पनि नभएकोलाई एउटा कमिज दिनुहोस्। भ्रष्ट कर उठाउनेहरू बप्तिस्मा लिन आए र तिनीहरूले के गर्नुपर्छ भनेर सोधे। यूहन्नाले उचित भन्दा बढी सङ्कलन नगर्न सुझाव दिन्छ। केही सैनिकहरूले पनि त्यही सोध्छन्। यूहन्नाले तिनीहरूलाई पैसा नमाग्नु र मानिसहरूलाई झूटा आरोप नलगाउनु भनेर भन्छन्।</w:t>
      </w:r>
    </w:p>
    <w:p>
      <w:pPr/>
      <w:r>
        <w:rPr>
          <w:lang w:val="ne_NP" w:bidi="ne_NP"/>
        </w:rPr>
      </w:r>
      <w:r>
        <w:rPr>
          <w:lang w:val="ne_NP" w:bidi="ne_NP"/>
        </w:rPr>
        <w:t>मानिसहरूले कर उठाउनेहरू मन पराउँदैनथे भन्ने कुरालाई चित्रण गर्नु महत्त्वपूर्ण छ। तिनीहरू घृणामा परेका थिए किनभने तिनीहरूले अर्को देशको लागि काम गरे र आवश्यक भन्दा बढी पैसा सङ्कलन गरे।</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यशैया</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कर उठाउनेहरू</w:t>
      </w:r>
    </w:p>
    <w:p>
      <w:pPr>
        <w:pStyle w:val="ListBullet"/>
        <w:spacing w:line="240" w:lineRule="auto"/>
        <w:ind w:left="720"/>
      </w:pPr>
      <w:r>
        <w:rPr>
          <w:lang w:val="ne_NP" w:bidi="ne_NP"/>
        </w:rPr>
      </w:r>
      <w:r>
        <w:rPr>
          <w:lang w:val="ne_NP" w:bidi="ne_NP"/>
        </w:rPr>
        <w:t>सैनिकहरू</w:t>
      </w:r>
    </w:p>
    <w:p>
      <w:pPr/>
      <w:r>
        <w:rPr>
          <w:lang w:val="ne_NP" w:bidi="ne_NP"/>
        </w:rPr>
      </w:r>
      <w:r>
        <w:rPr>
          <w:lang w:val="ne_NP" w:bidi="ne_NP"/>
        </w:rPr>
        <w:t>टोलीले कथालाई दुई पटक अभिनय गर्नु।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यशैयाले आफ्नो समयका मानिसहरूलाई यूहन्नाको बारेमा भविष्यवाणी सुनाएको कुरा सुनिश्चित गर्नुहोस्। भविष्यवाणीलाई अभिनय गर्न यो उपयोगी हुनेछ। मानिसहरूले बाटोलाई सफाई गरिरहेका छन् र तयार गरिरहेका छन्, किनभने राजा आउँदै हुनुहुन्छ। येशूको भूमिका निभाउने कलाकार राजा हुन सक्छ। त्यस समयमा मानिसहरूले उनीहरू को हुने हुन् भन्ने थाहा नपाएको देखाउन सकियोस् भनेर यूहन्ना र येशूको कलाकारहरूलाई ढाक्न सकिन्छ। तिनीहरूलाई आवाजले के भन्नेछ भनेर मात्र थाहा थियो। ७०० वर्षपछि, भविष्यवाणी पूरा भएको 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"मसिहकोलागि बाटो तयार गर" भनेर उजाडस्थानमा काराउनेको आवाजको बारेमा यशैयाले आफ्नो भविष्यवाणी सुनाएको अभिनय गर्नुहोस्।</w:t>
      </w:r>
    </w:p>
    <w:p>
      <w:pPr/>
      <w:r>
        <w:rPr>
          <w:lang w:val="ne_NP" w:bidi="ne_NP"/>
        </w:rPr>
      </w:r>
      <w:r>
        <w:rPr>
          <w:lang w:val="ne_NP" w:bidi="ne_NP"/>
        </w:rPr>
        <w:t>अभिनय रोक्नुहोस्: मानिसहरूको भूमिका खेल्ने कलाकारहरूलाई सोध्नुहोस्, "तपाईंलाई कस्तो महसुस भइरहेको छ?" तपाईंले सुन्न सक्नुहुन्छ, "उहाँ कहिले आउनुहुनेछ?" "परमेश्वरले हाम्रो लागि लड्नुहुनेछ भनेर म उत्साहित छु।" "म योग्य छैन। मलाई परमेश्वरतिर फर्केर आउनु आवश्यक छ।" कार्य पुन: सुरु गर्नुहोस्।</w:t>
      </w:r>
    </w:p>
    <w:p>
      <w:pPr/>
      <w:r>
        <w:rPr>
          <w:lang w:val="ne_NP" w:bidi="ne_NP"/>
        </w:rPr>
      </w:r>
      <w:r>
        <w:rPr>
          <w:lang w:val="ne_NP" w:bidi="ne_NP"/>
        </w:rPr>
        <w:t>त्यो समयमा तिबेरियस, पोन्तियस पिलातस, हेरोद, फिलिप र लुसनियाले यस क्षेत्रमा शासन गरे। हन्नास र कैयाफा प्रधान पूजाहारीहरू थिए। यूहन्ना मरुभूमिमा बसिरहेका छन्। यूहन्नाले परमेश्वरबाट सन्देश प्राप्त गर्छन्। यूहन्नाले मानिसहरूलाई पापको पश्चात्तापको प्रतीकको रूपमा बप्तिस्मा गरिनुपर्ने कुरा बताउन थाल्छन्। यूहन्नाले तिनीहरूलाई क्षमाको लागि परमेश्वरतिर फर्कन भन्छ।</w:t>
      </w:r>
    </w:p>
    <w:p>
      <w:pPr/>
      <w:r>
        <w:rPr>
          <w:lang w:val="ne_NP" w:bidi="ne_NP"/>
        </w:rPr>
      </w:r>
      <w:r>
        <w:rPr>
          <w:lang w:val="ne_NP" w:bidi="ne_NP"/>
        </w:rPr>
        <w:t>अभिनय रोक्नुहोस्: यूहन्नाको भूमिका खेल्ने कलाकारलाई सोध्नुहोस्, "तपाईंलाई कस्तो महसुस भइरहेको छ?" तपाईंले सुन्न सक्नुहुन्छ, "परमेश्वरको सन्देशलाई बाँड्न पाउँदा म सम्मान गरिएको छु।" "मानिसहरूले सुनिरहेका छन् र बप्तिस्मा लिइरहेका छन् भनेर म खुसी छु।" "मेरा मानिसहरूले परमेश्वरको सन्देशलाई साँच्चो प्रकारले बुझ्दैनन् भनेर म चिन्तित छु।" कार्य पुन: सुरु गर्नुहोस्।</w:t>
      </w:r>
    </w:p>
    <w:p>
      <w:pPr/>
      <w:r>
        <w:rPr>
          <w:lang w:val="ne_NP" w:bidi="ne_NP"/>
        </w:rPr>
      </w:r>
      <w:r>
        <w:rPr>
          <w:lang w:val="ne_NP" w:bidi="ne_NP"/>
        </w:rPr>
        <w:t>आफ्नो जीवनशैलीद्वारा पश्चात्ताप गरेको कुरा प्रमाणित गर्नु भनेर यूहन्नाले मानिसहरूलाई भन्छन्। यूहन्नाले यहूदीहरू अब्राहामको सन्तान भएकोले मात्र बचाइने छैनन् भनेर जोड दिन्छन्। परमेश्वरले मानिसहरूप्रति न्याय गर्नु भनेको फल नफल्ने रूखका हाँगाहरूलाई काट्नु जस्तै हो।</w:t>
      </w:r>
    </w:p>
    <w:p>
      <w:pPr/>
      <w:r>
        <w:rPr>
          <w:lang w:val="ne_NP" w:bidi="ne_NP"/>
        </w:rPr>
      </w:r>
      <w:r>
        <w:rPr>
          <w:lang w:val="ne_NP" w:bidi="ne_NP"/>
        </w:rPr>
        <w:t>अभिनय रोक्नुहोस्: श्रोताहरूको भुमिका खेल्ने कलाकारहरूलाई सोध्नुहोस्, "तपाईंलाई कस्तो महसुस भइरहेको छ?" तपाईंले सुन्न सक्नुहुन्छ, "अलमलमा परेको छु।" "चिन्तित।" "तर मैले सोचेको थिएँ कि परमेश्वरले अब्रामलाई दिएको प्रतिज्ञा पर्याप्त थियो।" कार्य पुन: सुरु गर्नुहोस्।</w:t>
      </w:r>
    </w:p>
    <w:p>
      <w:pPr/>
      <w:r>
        <w:rPr>
          <w:lang w:val="ne_NP" w:bidi="ne_NP"/>
        </w:rPr>
      </w:r>
      <w:r>
        <w:rPr>
          <w:lang w:val="ne_NP" w:bidi="ne_NP"/>
        </w:rPr>
        <w:t>मानिसहरूले के गर्नुपर्छ भनेर सोध्छन्। यूहन्नाले जवाफ दिन्छन्, यदि तपाईंसँग दुईवटा कमिज छन् भने एउटा पनि नभएकोलाई एउटा कमिज दिनुहोस्। "हामीले के गर्नुपर्छ?" भनेर भष्ट कर उठाउनेहरू बप्तिस्मा लिन आए र सोधे। तोकिएको भन्दा बढी कर नउठाउनु भनेर यूहन्नाले तिनीहरूलाई भन्छन्। केही सैनिकहरूले त्यसैगरि सोध्छन्। पैसा कमाउन हिंसा प्रयोग नगर्नु र मानिसहरूलाई झूटा आरोप नलगाउनु भनेर यूहन्नाले तिनीहरूलाई भन्छन्।</w:t>
      </w:r>
    </w:p>
    <w:p>
      <w:pPr/>
      <w:r>
        <w:rPr>
          <w:lang w:val="ne_NP" w:bidi="ne_NP"/>
        </w:rPr>
      </w:r>
      <w:r>
        <w:rPr>
          <w:lang w:val="ne_NP" w:bidi="ne_NP"/>
        </w:rPr>
        <w:t>अभिनय रोक्नुहोस्: कर उठाउनेहरूको भूमिका खेल्ने कलाकारहरूलाई सोध्नुहोस्, "तपाईंलाई कस्तो महसुस भइरहेको छ?" तपाईंले सुन्न सक्नुहुन्छ, "दोषी।" "असहज छ।" "मैले आफ्नो तरिका परिवर्तन गर्न आवश्यक छ।" "यो गाह्रो हुन लागेको छ।"</w:t>
      </w:r>
    </w:p>
    <w:p>
      <w:pPr/>
      <w:r>
        <w:rPr>
          <w:lang w:val="ne_NP" w:bidi="ne_NP"/>
        </w:rPr>
      </w:r>
      <w:r>
        <w:rPr>
          <w:lang w:val="ne_NP" w:bidi="ne_NP"/>
        </w:rPr>
        <w:t>अभिनय रोक्नुहोस्: सैनिकहरूको भूमिका खेल्ने कलाकारहरूलाई सोध्नुहोस्, "तपाईंलाई कस्तो महसुस भइरहेको छ?" तपाईंले सुन्न सक्नुहुन्छ, "दोषी।" उहाँले जुटाउनु हुन्छ भनेर मैले परमेश्वरमा भरोसा गर्नु आवश्यक छ।" "लज्जित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राजा हेरोद </w:t>
      </w:r>
      <w:r>
        <w:rPr>
          <w:b/>
          <w:lang w:val="ne_NP" w:bidi="ne_NP"/>
        </w:rPr>
        <w:t>गालीलको</w:t>
      </w:r>
      <w:r>
        <w:rPr>
          <w:lang w:val="ne_NP" w:bidi="ne_NP"/>
        </w:rPr>
        <w:t xml:space="preserve"> </w:t>
      </w:r>
      <w:r>
        <w:rPr>
          <w:b/>
          <w:lang w:val="ne_NP" w:bidi="ne_NP"/>
        </w:rPr>
        <w:t>चौथाइको शासक</w:t>
      </w:r>
      <w:r>
        <w:rPr>
          <w:lang w:val="ne_NP" w:bidi="ne_NP"/>
        </w:rPr>
        <w:t xml:space="preserve"> हुन्। चौथाइ भागको शासक भनेको एउटा क्षेत्रको चौथाई भागको सरकारी नेता हो। यस अवस्थामा, उहाँले आफ्ना पिता राजा हेरोदले मर्नु अघि शासन गरेको भूमिको चौथाई भागमा शासन गर्नुहुन्छ।</w:t>
      </w:r>
    </w:p>
    <w:p>
      <w:pPr/>
      <w:r>
        <w:rPr>
          <w:lang w:val="ne_NP" w:bidi="ne_NP"/>
        </w:rPr>
      </w:r>
      <w:r>
        <w:rPr>
          <w:lang w:val="ne_NP" w:bidi="ne_NP"/>
        </w:rPr>
        <w:t xml:space="preserve"> चौथाइको शासककालागि तपाईंको भाषामा सबैभन्दा राम्रो अनुवाद कुन हो भन्ने बारेमा सोच्नुहोस्। के तपाईंसँग त्यही अर्थ दिने शब्द छ? एउटा क्षेत्र वा धेरै क्षेत्रहरूमा शासन गर्ने व्यक्तिलाई कसरी वर्णन गर्नुहुन्छ?</w:t>
      </w:r>
    </w:p>
    <w:p>
      <w:pPr/>
      <w:r>
        <w:rPr>
          <w:lang w:val="ne_NP" w:bidi="ne_NP"/>
        </w:rPr>
      </w:r>
      <w:r>
        <w:rPr>
          <w:b/>
          <w:lang w:val="ne_NP" w:bidi="ne_NP"/>
        </w:rPr>
        <w:t>यूहन्नाकहाँ परमेश्वरको वचन आएको</w:t>
      </w:r>
      <w:r>
        <w:rPr>
          <w:lang w:val="ne_NP" w:bidi="ne_NP"/>
        </w:rPr>
        <w:t xml:space="preserve"> बेला राजा हेरोद गालीलमा शासन गरिरहेका थिए। यसको अर्थ परमेश्वरले यूहन्नासँग कुरा गर्नुहुन्छ र उहाँलाई सन्देश दिनुहुन्छ। यस समयमा </w:t>
      </w:r>
      <w:r>
        <w:rPr>
          <w:b/>
          <w:lang w:val="ne_NP" w:bidi="ne_NP"/>
        </w:rPr>
        <w:t>प्रधान पूजाहारी</w:t>
      </w:r>
      <w:r>
        <w:rPr>
          <w:lang w:val="ne_NP" w:bidi="ne_NP"/>
        </w:rPr>
        <w:t xml:space="preserve"> को छन् भनेर लूकाले हामीलाई बताउँछन्। प्रधान पूजाहारी सबै यहूदी पूजाहारीहरू र यहूदी सर्वोच्च अदालतका नेता थिए। यस कारणले उहाँसँग ठूलो शक्ति र प्रभाव थियो। यहूदी परम्परा अनुसार, मुख्य पूजाहारीहरूले आफ्नो जीवनभर सेवा गर्थे। मुख्य शब्दावलीमा </w:t>
      </w:r>
      <w:r>
        <w:rPr>
          <w:b/>
          <w:lang w:val="ne_NP" w:bidi="ne_NP"/>
        </w:rPr>
        <w:t>पूजाहारी</w:t>
      </w:r>
      <w:r>
        <w:rPr>
          <w:lang w:val="ne_NP" w:bidi="ne_NP"/>
        </w:rPr>
        <w:t xml:space="preserve"> पाउन सकिन्छ।</w:t>
      </w:r>
    </w:p>
    <w:p>
      <w:pPr/>
      <w:r>
        <w:rPr>
          <w:lang w:val="ne_NP" w:bidi="ne_NP"/>
        </w:rPr>
      </w:r>
      <w:r>
        <w:rPr>
          <w:lang w:val="ne_NP" w:bidi="ne_NP"/>
        </w:rPr>
        <w:t xml:space="preserve">यूहन्नाले यर्दन नदीको नजिकको </w:t>
      </w:r>
      <w:r>
        <w:rPr>
          <w:b/>
          <w:lang w:val="ne_NP" w:bidi="ne_NP"/>
        </w:rPr>
        <w:t>मरुभूमिमा</w:t>
      </w:r>
      <w:r>
        <w:rPr>
          <w:lang w:val="ne_NP" w:bidi="ne_NP"/>
        </w:rPr>
        <w:t xml:space="preserve"> प्रचार गर्न थाल्छन्। </w:t>
      </w:r>
      <w:r>
        <w:rPr>
          <w:b/>
          <w:lang w:val="ne_NP" w:bidi="ne_NP"/>
        </w:rPr>
        <w:t>मरुभूमिले</w:t>
      </w:r>
      <w:r>
        <w:rPr>
          <w:lang w:val="ne_NP" w:bidi="ne_NP"/>
        </w:rPr>
        <w:t xml:space="preserve"> उजाडस्थानको ठाउँलाई जनाउँछ। यसको अर्थ जंगली क्षेत्र हो जहाँ केही मानिसहरू बसोबास गर्थे। यो सुख्खा थियो र धेरै कम बोटबिरूवा उम्रिन्थ्यो। </w:t>
      </w:r>
      <w:r>
        <w:rPr>
          <w:b/>
          <w:lang w:val="ne_NP" w:bidi="ne_NP"/>
        </w:rPr>
        <w:t>प्रचार</w:t>
      </w:r>
      <w:r>
        <w:rPr>
          <w:lang w:val="ne_NP" w:bidi="ne_NP"/>
        </w:rPr>
        <w:t xml:space="preserve"> गर्नुको अर्थ मानिसहरूलाई सार्वजनिक रूपमा केही महत्त्वपूर्ण कुरा बताउनु मात्र हो। यस अवस्थामा, यूहन्नाले भीडलाई परमेश्वरको विशेष सन्देश सुनाउँदै थिए।</w:t>
      </w:r>
    </w:p>
    <w:p>
      <w:pPr/>
      <w:r>
        <w:rPr>
          <w:lang w:val="ne_NP" w:bidi="ne_NP"/>
        </w:rPr>
      </w:r>
      <w:r>
        <w:rPr>
          <w:lang w:val="ne_NP" w:bidi="ne_NP"/>
        </w:rPr>
        <w:t>यदि तपाईंले पहिले नै गर्नुभएको छैन भने रोक्नुहोस् र आफ्नो टोलीलाई यर्दन नदी र मरुभूमिको तस्वीरहरू देखाउनुहोस्।</w:t>
      </w:r>
    </w:p>
    <w:p>
      <w:pPr/>
      <w:r>
        <w:rPr>
          <w:lang w:val="ne_NP" w:bidi="ne_NP"/>
        </w:rPr>
      </w:r>
      <w:r>
        <w:rPr>
          <w:lang w:val="ne_NP" w:bidi="ne_NP"/>
        </w:rPr>
        <w:t xml:space="preserve">यूहन्नाको सन्देश </w:t>
      </w:r>
      <w:r>
        <w:rPr>
          <w:b/>
          <w:lang w:val="ne_NP" w:bidi="ne_NP"/>
        </w:rPr>
        <w:t>पश्चात्तापको बप्तिस्मा</w:t>
      </w:r>
      <w:r>
        <w:rPr>
          <w:lang w:val="ne_NP" w:bidi="ne_NP"/>
        </w:rPr>
        <w:t xml:space="preserve"> थियो। यसलाई भन्न सजिलो तरिका "पश्चात्ताप देखाउने बप्तिस्मा" हो। </w:t>
      </w:r>
      <w:r>
        <w:rPr>
          <w:b/>
          <w:lang w:val="ne_NP" w:bidi="ne_NP"/>
        </w:rPr>
        <w:t>बप्तिस्माले</w:t>
      </w:r>
      <w:r>
        <w:rPr>
          <w:lang w:val="ne_NP" w:bidi="ne_NP"/>
        </w:rPr>
        <w:t xml:space="preserve"> औपचारिक रुपमा धुने प्रक्रियालाई जनाउँछ यसले कुनै ब्यक्तिले आफ्नो पापबाट पश्चात्ताप गरेको छ भनेर देखाउँछ। </w:t>
      </w:r>
      <w:r>
        <w:rPr>
          <w:b/>
          <w:lang w:val="ne_NP" w:bidi="ne_NP"/>
        </w:rPr>
        <w:t>पश्चात्ताप</w:t>
      </w:r>
      <w:r>
        <w:rPr>
          <w:lang w:val="ne_NP" w:bidi="ne_NP"/>
        </w:rPr>
        <w:t xml:space="preserve"> भन्ने अर्थ पापबाट फर्कनु, परमेश्वरतिर फर्कनु र परमेश्वरको तरिकाहरू पछ्याउन सुरु गर्नु हो। त्यसैले यूहन्नाको सन्देश यो थियो कि मानिसहरू आफ्नो मार्गबाट फर्कन, परमेश्वरको क्षमा प्राप्त गर्न, र बप्तिस्मा लिन आवश्यक थियो। तपाईंले लूकाको अघिल्लो खण्डहरूमा गर्नुभएको तरिकाले </w:t>
      </w:r>
      <w:r>
        <w:rPr>
          <w:b/>
          <w:lang w:val="ne_NP" w:bidi="ne_NP"/>
        </w:rPr>
        <w:t>पश्चात्ताप</w:t>
      </w:r>
      <w:r>
        <w:rPr>
          <w:lang w:val="ne_NP" w:bidi="ne_NP"/>
        </w:rPr>
        <w:t xml:space="preserve"> र </w:t>
      </w:r>
      <w:r>
        <w:rPr>
          <w:b/>
          <w:lang w:val="ne_NP" w:bidi="ne_NP"/>
        </w:rPr>
        <w:t>बप्तिस्मालाई</w:t>
      </w:r>
      <w:r>
        <w:rPr>
          <w:lang w:val="ne_NP" w:bidi="ne_NP"/>
        </w:rPr>
        <w:t xml:space="preserve"> अनुवाद गर्नु निश्चित गर्नुहोस्। दुबै शब्दहरू मुख्य शब्दावलीमा पाउन सकिन्छ।</w:t>
      </w:r>
    </w:p>
    <w:p>
      <w:pPr/>
      <w:r>
        <w:rPr>
          <w:lang w:val="ne_NP" w:bidi="ne_NP"/>
        </w:rPr>
      </w:r>
      <w:r>
        <w:rPr>
          <w:lang w:val="ne_NP" w:bidi="ne_NP"/>
        </w:rPr>
        <w:t xml:space="preserve">त्यसपछि लूकाले यशैयाको भविष्यवाणी बाँड्छन् ताकि यूहन्नाले यसलाई पूरा गरे भनेर मानिसहरूले थाहा पाउन सक्नेछन्। यशैयाले एक </w:t>
      </w:r>
      <w:r>
        <w:rPr>
          <w:b/>
          <w:lang w:val="ne_NP" w:bidi="ne_NP"/>
        </w:rPr>
        <w:t>बोलाउनेको आवाजको</w:t>
      </w:r>
      <w:r>
        <w:rPr>
          <w:lang w:val="ne_NP" w:bidi="ne_NP"/>
        </w:rPr>
        <w:t xml:space="preserve"> बारेमा लेख्छन्। यसले ठूलो स्वरमा सन्देश घोषणा गर्ने व्यक्तिलाई जनाउँछ। आवाजले </w:t>
      </w:r>
      <w:r>
        <w:rPr>
          <w:b/>
          <w:lang w:val="ne_NP" w:bidi="ne_NP"/>
        </w:rPr>
        <w:t>प्रभुको</w:t>
      </w:r>
      <w:r>
        <w:rPr>
          <w:lang w:val="ne_NP" w:bidi="ne_NP"/>
        </w:rPr>
        <w:t xml:space="preserve"> आगमनको लागि तयारी गर्न बाटोलाई अझ राम्रो बनाउने बारेमा कुरा गर्छ। यस सन्दर्भमा, </w:t>
      </w:r>
      <w:r>
        <w:rPr>
          <w:b/>
          <w:lang w:val="ne_NP" w:bidi="ne_NP"/>
        </w:rPr>
        <w:t>प्रभुले</w:t>
      </w:r>
      <w:r>
        <w:rPr>
          <w:lang w:val="ne_NP" w:bidi="ne_NP"/>
        </w:rPr>
        <w:t xml:space="preserve"> परमेश्वर मसीहको रूपमा मानिसहरूकहाँ आउँदै गर्नुभएको कुरालाई उल्लेख गर्छ। यशैयाले बाटो तयार गर्ने रूपक प्रयोग गर्छन् जसको अर्थ मानिसहरूले पश्चात्ताप गर्नुपर्छ र मसीहको लागि तयार हुन परमेश्वरको आज्ञा पालन गर्नुपर्छ भन्ने हो। यशैयाको भविष्यवाणी हिब्रू कविताको रूपमा लेखिएको छ। एउटा बाटो कसरी तयार गर्ने, भनेर उनले धेरै उदाहरणहरू प्रयोग गर्छन्।</w:t>
      </w:r>
    </w:p>
    <w:p>
      <w:pPr/>
      <w:r>
        <w:rPr>
          <w:lang w:val="ne_NP" w:bidi="ne_NP"/>
        </w:rPr>
      </w:r>
      <w:r>
        <w:rPr>
          <w:b/>
          <w:lang w:val="ne_NP" w:bidi="ne_NP"/>
        </w:rPr>
        <w:t>प्रत्येक उपत्यका भरिनु पर्छ</w:t>
      </w:r>
      <w:r>
        <w:rPr>
          <w:lang w:val="ne_NP" w:bidi="ne_NP"/>
        </w:rPr>
        <w:t xml:space="preserve"> भन्ने रूपक वा उदाहरण हो जसको अर्थ बाटो समतल हुन सक्ने उपत्यकाहरू भर्नु पर्छ। उपत्यका भनेको पहाडहरू वा पहाडहरूको बीचको तल्लो जमिनको क्षेत्रलाई जनाउँछ। </w:t>
      </w:r>
      <w:r>
        <w:rPr>
          <w:b/>
          <w:lang w:val="ne_NP" w:bidi="ne_NP"/>
        </w:rPr>
        <w:t>प्रत्येक पहाड र डाँडा होचो बनेकोले</w:t>
      </w:r>
      <w:r>
        <w:rPr>
          <w:lang w:val="ne_NP" w:bidi="ne_NP"/>
        </w:rPr>
        <w:t xml:space="preserve"> पहाड वा डाँडाबाट माटो लिनु र तल्लो ठाउँमा राख्नु भनेर जनाउँछ ताकि बाटो समतल हुन सकोस्। "होचो बनेको " ले घमण्डी व्यक्तिलाई नम्र बन्ने कुरालाई पनि जनाउन सक्छ। जब उहाँले टेढो बाटोलाई </w:t>
      </w:r>
      <w:r>
        <w:rPr>
          <w:b/>
          <w:lang w:val="ne_NP" w:bidi="ne_NP"/>
        </w:rPr>
        <w:t>सीधा बनाउनुपर्छ भनेर भन्नुहुन्छ</w:t>
      </w:r>
      <w:r>
        <w:rPr>
          <w:lang w:val="ne_NP" w:bidi="ne_NP"/>
        </w:rPr>
        <w:t>, यसको अर्थ घुमेको र बाङ्गिएको बाटोलाई सीधा रेखामा बनाउनु पर्छ भन्ने हो। तर यसको दोहोरो अर्थ टेडिएको व्यक्ति सीधा हुनु पनि हो। यो केवल बेइमान वा अन्यायपूर्ण व्यक्ति धर्मी र इमान्दार बन्ने कुरा हो।</w:t>
      </w:r>
    </w:p>
    <w:p>
      <w:pPr/>
      <w:r>
        <w:rPr>
          <w:lang w:val="ne_NP" w:bidi="ne_NP"/>
        </w:rPr>
      </w:r>
      <w:r>
        <w:rPr>
          <w:lang w:val="ne_NP" w:bidi="ne_NP"/>
        </w:rPr>
        <w:t>रोक्नुहोस् र तपाईंको टोलीसँग छलफल गर्नुहोस्: तपाईं अन्यायपूर्ण मानिसहरू धर्मी हुने वा परमेश्वरसँग सही सम्बन्ध भएको बारेमा कसरी कुरा गर्नुहुन्छ? टेडो बाटो सीधा हुँदै गएको भने जस्तै गरेर तिनीहरूको बारेमा कुरा गर्न सक्नुहुन्छ? तपाईंले यस कावितात्मक भाषालाई कसरी अनुवाद गर्नुहुनेछ भन्ने बारेमा कुरा गर्नुहोस्। के तपाईंको भाषाले कहिल्यै यस्तो कुरा गर्छ? मानिसहरूलाई यात्रा गर्न सजिलो बनाउन सडक वा मार्ग तयार गर्ने बारेमा कुरा गर्ने तपाईंको भाषामा प्रयोग गर्ने तुलनाहरूको उदाहरणहरू दिनुहोस्।</w:t>
      </w:r>
    </w:p>
    <w:p>
      <w:pPr/>
      <w:r>
        <w:rPr>
          <w:lang w:val="ne_NP" w:bidi="ne_NP"/>
        </w:rPr>
      </w:r>
      <w:r>
        <w:rPr>
          <w:b/>
          <w:lang w:val="ne_NP" w:bidi="ne_NP"/>
        </w:rPr>
        <w:t>खाल्डा खुल्डी ठाउँहरूलाई चिल्लो बनाउनु</w:t>
      </w:r>
      <w:r>
        <w:rPr>
          <w:lang w:val="ne_NP" w:bidi="ne_NP"/>
        </w:rPr>
        <w:t xml:space="preserve"> भनेको खाल्डा खुल्डी, असमान बाटोहरूलाई चिल्लो र समतल सडक बनाउन मात्र हो। यशैयाले सबै मानिसजातिले </w:t>
      </w:r>
      <w:r>
        <w:rPr>
          <w:b/>
          <w:lang w:val="ne_NP" w:bidi="ne_NP"/>
        </w:rPr>
        <w:t>परमेश्वरको मुक्ति</w:t>
      </w:r>
      <w:r>
        <w:rPr>
          <w:lang w:val="ne_NP" w:bidi="ne_NP"/>
        </w:rPr>
        <w:t xml:space="preserve"> देख्नेछन् भनेर आफ्नो भविष्यवाणी समाप्त गर्छन्। शिमियोनले जस्तै, यशैयाले मुक्तिलाई ख्रीष्टको अर्थमा प्रयोग गर्छन्। येशू ख्रीष्ट हुनुहुन्थ्यो जसलाई परमेश्वरले मानिसहरूलाई तिनीहरूको जीवनमा पापको प्रभाव र शक्ति तथा परमेश्वरको न्यायको ननिभ्ने आगोबाट बचाउन र उद्धार गर्न नियुक्त गर्नुभएको थियो। जब मानिसहरूले येशूलाई देख्छन्, तिनीहरूले परमेश्वरको मुक्ति देख्नेछन्। </w:t>
      </w:r>
      <w:r>
        <w:rPr>
          <w:b/>
          <w:lang w:val="ne_NP" w:bidi="ne_NP"/>
        </w:rPr>
        <w:t>मुक्ति</w:t>
      </w:r>
      <w:r>
        <w:rPr>
          <w:lang w:val="ne_NP" w:bidi="ne_NP"/>
        </w:rPr>
        <w:t xml:space="preserve"> शब्द मुख्य शब्दावलीमा पाउन सकिन्छ।</w:t>
      </w:r>
    </w:p>
    <w:p>
      <w:pPr/>
      <w:r>
        <w:rPr>
          <w:lang w:val="ne_NP" w:bidi="ne_NP"/>
        </w:rPr>
      </w:r>
      <w:r>
        <w:rPr>
          <w:lang w:val="ne_NP" w:bidi="ne_NP"/>
        </w:rPr>
        <w:t xml:space="preserve">लूकले यशैयाको भविष्यवाणी बताउन समाप्त गर्छ। उहाँले यूहन्नाको कथा, अर्थात् यूहन्नाले भविष्यवाणी कसरी पूरा गरे भन्ने कुरा सुनाउन सुरु गर्नुहुन्छ। तपाईंले भविष्यवाणीबाट ऐतिहासिक कथामा हुने परिवर्तनलाई कसरी अनुवाद गर्नुहुन्छ? के तपाईंसँग भविष्यवाणी रोकिएको छ र इतिहास सुरु भएको छ भनेर देखाउने शब्दहरू छन्? जब यूहन्नाले भीडसँग कुरा गर्नुहुन्छ, उहाँले तिनीहरूलाई </w:t>
      </w:r>
      <w:r>
        <w:rPr>
          <w:b/>
          <w:lang w:val="ne_NP" w:bidi="ne_NP"/>
        </w:rPr>
        <w:t>सर्पको बच्चा</w:t>
      </w:r>
      <w:r>
        <w:rPr>
          <w:lang w:val="ne_NP" w:bidi="ne_NP"/>
        </w:rPr>
        <w:t xml:space="preserve"> भनेर बोलाउनुहुन्छ। यसले विषालु सर्पका बच्चाहरूको रूपमा अनुवाद गर्छ। यहूदी संस्कृतिमा, यो वाक्यांश अपमानजनक थियो जसले मानिसहरू दुष्ट थिए भन्ने संकेत गर्छ।</w:t>
      </w:r>
    </w:p>
    <w:p>
      <w:pPr/>
      <w:r>
        <w:rPr>
          <w:lang w:val="ne_NP" w:bidi="ne_NP"/>
        </w:rPr>
      </w:r>
      <w:r>
        <w:rPr>
          <w:lang w:val="ne_NP" w:bidi="ne_NP"/>
        </w:rPr>
        <w:t>रोक्नुहोस् र तपाईंको टोलीसँग छलफल गर्नुहोस्: तपाईंको संस्कृतिमा सर्पहरूलाई कस्तो रुपमा हेरिन्छ? यदि तपाईंको संस्कृतिमा यो वाक्यांश अपमानजनक थियो भनेर बुझ्दैन भने तपाईंले यसको अर्थ अझ स्पष्ट बनाउन यसलाई कसरी परिवर्तन गर्न सक्नुहुन्छ?</w:t>
      </w:r>
    </w:p>
    <w:p>
      <w:pPr/>
      <w:r>
        <w:rPr>
          <w:lang w:val="ne_NP" w:bidi="ne_NP"/>
        </w:rPr>
      </w:r>
      <w:r>
        <w:rPr>
          <w:lang w:val="ne_NP" w:bidi="ne_NP"/>
        </w:rPr>
        <w:t xml:space="preserve"> जब यूहन्नाले </w:t>
      </w:r>
      <w:r>
        <w:rPr>
          <w:b/>
          <w:lang w:val="ne_NP" w:bidi="ne_NP"/>
        </w:rPr>
        <w:t>तिमिलाई आउदै गरेको क्रोधबाट भाग्न कसले चेतावनी दियो</w:t>
      </w:r>
      <w:r>
        <w:rPr>
          <w:lang w:val="ne_NP" w:bidi="ne_NP"/>
        </w:rPr>
        <w:t xml:space="preserve"> भनेर मानिसहरूलाई सोध्छन्, यो अलंकारीको प्रश्न थियो। "क्रोध आउनु" को अर्थ कसैको रिसको परिणाम हुने दण्ड हो। यूहन्नाले मानिसहरू भविष्यमा परमेश्वरको दण्डबाट बच्न बप्तिस्मा लिन मात्र आउँदै थिए भनेर संकेत गरिरहेका थिए, तर तिनीहरूले साँच्चै पश्चात्ताप गरेका कारणले होइन। यूहन्नाले मानिसहरूको बारेमा कुरा गर्न रूखको उदाहरण प्रयोग गर्छन्। मानिसहरूको जीवनले राम्रो फल वा राम्रो कार्यहरू ल्याएर पश्चात्ताप गरेको देखाउनुपर्छ भनेर उहाँले भन्नुहुन्छ। धेरै यहूदीहरूले </w:t>
      </w:r>
      <w:r>
        <w:rPr>
          <w:b/>
          <w:lang w:val="ne_NP" w:bidi="ne_NP"/>
        </w:rPr>
        <w:t>अब्राहाम तिनीहरूको पिता</w:t>
      </w:r>
      <w:r>
        <w:rPr>
          <w:lang w:val="ne_NP" w:bidi="ne_NP"/>
        </w:rPr>
        <w:t xml:space="preserve"> वा पुर्खा हुनाले तिनीहरूलाई विशेष दर्जा दिएको हो भनेर सोचे। तिनीहरू </w:t>
      </w:r>
      <w:r>
        <w:rPr>
          <w:b/>
          <w:lang w:val="ne_NP" w:bidi="ne_NP"/>
        </w:rPr>
        <w:t>अब्राहामको</w:t>
      </w:r>
      <w:r>
        <w:rPr>
          <w:lang w:val="ne_NP" w:bidi="ne_NP"/>
        </w:rPr>
        <w:t xml:space="preserve"> सन्तान हुनाले परमेश्वरको न्यायबाट बच्न पर्याप्त हुँदैन भनेर यूहन्नाले भन्छन्। भीडले यूहन्नालाई तिनीहरूले पश्चात्ताप गरेका छन् भनेर कसरी देखाउने भनेर सोध्छ। तिनीहरूले उहाँलाई </w:t>
      </w:r>
      <w:r>
        <w:rPr>
          <w:b/>
          <w:lang w:val="ne_NP" w:bidi="ne_NP"/>
        </w:rPr>
        <w:t>गुरू</w:t>
      </w:r>
      <w:r>
        <w:rPr>
          <w:lang w:val="ne_NP" w:bidi="ne_NP"/>
        </w:rPr>
        <w:t xml:space="preserve"> भनेर बोलाउँछन्, जुन यहूदी धार्मिक नेताको लागि शिष्टपूर्ण उपाधि हो। मुख्य शब्दावलीमा </w:t>
      </w:r>
      <w:r>
        <w:rPr>
          <w:b/>
          <w:lang w:val="ne_NP" w:bidi="ne_NP"/>
        </w:rPr>
        <w:t>शिक्षक</w:t>
      </w:r>
      <w:r>
        <w:rPr>
          <w:lang w:val="ne_NP" w:bidi="ne_NP"/>
        </w:rPr>
        <w:t xml:space="preserve"> पाउन सकिन्छ।</w:t>
      </w:r>
    </w:p>
    <w:p>
      <w:pPr/>
      <w:r>
        <w:rPr>
          <w:lang w:val="ne_NP" w:bidi="ne_NP"/>
        </w:rPr>
      </w:r>
      <w:r>
        <w:rPr>
          <w:lang w:val="ne_NP" w:bidi="ne_NP"/>
        </w:rPr>
        <w:t xml:space="preserve">यदि तिनीहरूसँग थप </w:t>
      </w:r>
      <w:r>
        <w:rPr>
          <w:b/>
          <w:lang w:val="ne_NP" w:bidi="ne_NP"/>
        </w:rPr>
        <w:t>लुगा</w:t>
      </w:r>
      <w:r>
        <w:rPr>
          <w:lang w:val="ne_NP" w:bidi="ne_NP"/>
        </w:rPr>
        <w:t xml:space="preserve"> छ भने गरीबहरूलाई दिनु भनेर यूहन्नाले तिनीहरूलाई बताउँछन्। कुर्ता भनेको पुरुष र महिला दुबैले लगाउने लुगाको एक प्रकार हो। यसको नजिकको अनुवाद कमीज हो। </w:t>
      </w:r>
      <w:r>
        <w:rPr>
          <w:b/>
          <w:lang w:val="ne_NP" w:bidi="ne_NP"/>
        </w:rPr>
        <w:t>लुगा</w:t>
      </w:r>
      <w:r>
        <w:rPr>
          <w:lang w:val="ne_NP" w:bidi="ne_NP"/>
        </w:rPr>
        <w:t xml:space="preserve"> शब्द मुख्य शब्दावलीमा पाउन सकिन्छ।</w:t>
      </w:r>
    </w:p>
    <w:p>
      <w:pPr/>
      <w:r>
        <w:rPr>
          <w:lang w:val="ne_NP" w:bidi="ne_NP"/>
        </w:rPr>
      </w:r>
      <w:r>
        <w:rPr>
          <w:lang w:val="ne_NP" w:bidi="ne_NP"/>
        </w:rPr>
        <w:t>यदि तपाईंले पहिले नै गर्नुभएको छैन भने रोक्नुहोस् र तपाईंको टोलीलाई पोशाकको तस्वीर देखाउनुहोस्।</w:t>
      </w:r>
    </w:p>
    <w:p>
      <w:pPr/>
      <w:r>
        <w:rPr>
          <w:lang w:val="ne_NP" w:bidi="ne_NP"/>
        </w:rPr>
      </w:r>
      <w:r>
        <w:rPr>
          <w:lang w:val="ne_NP" w:bidi="ne_NP"/>
        </w:rPr>
        <w:t xml:space="preserve">कर उठाउनेहरूले यूहन्नालाई के गर्नुपर्छ भनेर पनि सोध्छन्। </w:t>
      </w:r>
      <w:r>
        <w:rPr>
          <w:b/>
          <w:lang w:val="ne_NP" w:bidi="ne_NP"/>
        </w:rPr>
        <w:t>कर उठाउनेहरू</w:t>
      </w:r>
      <w:r>
        <w:rPr>
          <w:lang w:val="ne_NP" w:bidi="ne_NP"/>
        </w:rPr>
        <w:t xml:space="preserve"> यहूदी मानिसहरू थिए जसले सरकारको लागि मानिसहरूबाट पैसा सङ्कलन गर्थे। यहूदीहरूलाई दमन गर्ने मानिसहरूको लागि काम गर्ने भएकोले तिनिहरूलाई घृणा गरिएको थियो । तिनीहरू आवश्यक भन्दा बढी पैसा सङ्कलन गर्न र आफ्नो लागि राख्ने ब्यक्तिको रुपमा पनि चिनिन्थे। जब यूहन्नाले सैनिकहरूलाई </w:t>
      </w:r>
      <w:r>
        <w:rPr>
          <w:b/>
          <w:lang w:val="ne_NP" w:bidi="ne_NP"/>
        </w:rPr>
        <w:t>पैसा नउठाउन</w:t>
      </w:r>
      <w:r>
        <w:rPr>
          <w:lang w:val="ne_NP" w:bidi="ne_NP"/>
        </w:rPr>
        <w:t xml:space="preserve"> आग्रह गर्छन् भनेर बताउँछ, यसको अर्थ "जबर्जस्ति पैसा नलिनु हो"। उहाँले तिनीहरूलाई मानिसहरूबाट पैसा लिनको लागि हिंसा प्रयोग नगर्नु भन्नुभएको थियो।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3:15–22</w:t>
      </w:r>
      <w:r>
        <w:rPr>
          <w:lang w:val="ne_NP" w:bidi="ne_NP"/>
        </w:rPr>
      </w:r>
    </w:p>
    <w:p>
      <w:pPr>
        <w:pStyle w:val="Heading3"/>
      </w:pPr>
      <w:r>
        <w:rPr>
          <w:lang w:val="ne_NP" w:bidi="ne_NP"/>
        </w:rPr>
        <w:t>Step 1</w:t>
      </w:r>
    </w:p>
    <w:p>
      <w:pPr/>
      <w:r>
        <w:rPr>
          <w:lang w:val="ne_NP" w:bidi="ne_NP"/>
        </w:rPr>
      </w:r>
      <w:r>
        <w:rPr>
          <w:lang w:val="ne_NP" w:bidi="ne_NP"/>
        </w:rPr>
        <w:t>लूका ३:१५–२२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लूकाले यर्दन नदीको दुबै किनाराको उजाडस्थानमा यूहन्नाले बप्तिस्मा दिएको कथालाई निरन्तरता दिन्छन्। तिनीहरूले पश्चात्ताप गरेका र परमेश्वरतिर फर्किएका छन् भनेर देखाउन भीड बप्तिस्मा लिन यूहन्नाकहाँ आउँछन्,</w:t>
      </w:r>
    </w:p>
    <w:p>
      <w:pPr/>
      <w:r>
        <w:rPr>
          <w:lang w:val="ne_NP" w:bidi="ne_NP"/>
        </w:rPr>
      </w:r>
      <w:r>
        <w:rPr>
          <w:lang w:val="ne_NP" w:bidi="ne_NP"/>
        </w:rPr>
        <w:t>सबैजना उत्सुकतापूर्वक मसीह वा ख्रीष्टलाई पर्खिरहेका हुनाले तिनीहरूले यूहन्नानै मसीह हुन सक्छन् भनेर सोच्न थाल्छन्। तर यूहन्नाले तिनीहरूलाई मसीह एउटा फरक व्यक्ति हुनुहुन्छ र उहाँ पछि आउनुहुनेछ भनेर भन्छन्। उहाँले भन्नुहुन्छ कि मसीहको उहाँभन्दा बढी शक्ति र अधिकार हुनेछ। यूहन्नाले तिनीहरूलाई भन्छन् कि आफू मसीहको चप्पल हटाउन योग्यका पनि छैन। यहूदी संस्कृतिमा, दासहरूले आफ्नो मालिकको चप्पल खोल्थे। यूहन्नाले आफू मसीहको दास हुन योग्य पनि छैनन् भनेर भनेका थिए।</w:t>
      </w:r>
    </w:p>
    <w:p>
      <w:pPr/>
      <w:r>
        <w:rPr>
          <w:lang w:val="ne_NP" w:bidi="ne_NP"/>
        </w:rPr>
      </w:r>
      <w:r>
        <w:rPr>
          <w:lang w:val="ne_NP" w:bidi="ne_NP"/>
        </w:rPr>
        <w:t>रोक्नुहोस् र तपाईंको टोलीलाई यहूदीका चप्पलहरूको तस्वीर देखाउनुहोस्। डोरी भन्नाले तिनीहरूलाई एकसाथ बाँध्न प्रयोग गरिने डोरीहरूलाई जनाउँछ।</w:t>
      </w:r>
    </w:p>
    <w:p>
      <w:pPr/>
      <w:r>
        <w:rPr>
          <w:lang w:val="ne_NP" w:bidi="ne_NP"/>
        </w:rPr>
      </w:r>
      <w:r>
        <w:rPr>
          <w:lang w:val="ne_NP" w:bidi="ne_NP"/>
        </w:rPr>
        <w:t>यूहन्नाले आफ्नो बप्तिस्मा मसीहको बप्तिस्मा भन्दा फरक छ भनेर पनि भन्छन्। उहाँको बप्तिस्मा पानीद्वारा गरिएको प्रतीकात्मक प्रदर्शन हो। कुनै ब्यक्तिले पश्चात्ताप गरेको छ भनेर यसले सार्वजनिक रूपमा देखाउँथ्यो। भविष्यमा मसीहको बप्तिस्मा पवित्र आत्मा र आगोले हुनेछ। यस सन्दर्भमा, बप्तिस्माको अर्थ धुनु जस्तै हो। मसीहको बप्तिस्माले मानिसका पापहरू शुद्ध भएका छन् भनेर देखाउनेछ। यूहन्नाको भनाईलाई दुई फरक तरिकाले व्याख्या गर्न सकिन्छ। मसीहको बप्तिस्माको एउटा व्याख्या मानिसहरूलाई पवित्र आत्मा र आगोले सफा गर्ने छ वा शुद्ध गर्नेछ भन्ने हो। पवित्र आत्माको बप्तिस्माको उहाँलाई स्वागत गर्ने व्यक्तिलाई पवित्र आत्माले नवीकरण गर्छ र सशक्त बनाउँछ भन्ने अर्थ हो। आगोले शुद्धिकरणको प्रतिनिधित्व गर्न सक्छ, वा अशुद्ध कुरालाई जलाउन र शुद्ध कुरालाई बचाउन सक्छ। अर्को व्याख्या यो छ कि मसीहको आगोको बप्तिस्मा पवित्र आत्माको बप्तिस्माबाट फरक थियो। आगोको बप्तिस्माले उहाँको उद्देश्यलाई नअँगाल्नेहरुमाथि परमेश्वरले गर्ने न्यायको प्रतिनिधित्व गर्न सक्छ। जे भए पनि यूहन्नाले आफ्नो बप्तिस्मा मसीहको बप्तिस्माको बाटो तयार गर्नकालागि थियो भन्नेकुरामा स्पष्ट छन्।</w:t>
      </w:r>
    </w:p>
    <w:p>
      <w:pPr/>
      <w:r>
        <w:rPr>
          <w:lang w:val="ne_NP" w:bidi="ne_NP"/>
        </w:rPr>
      </w:r>
      <w:r>
        <w:rPr>
          <w:lang w:val="ne_NP" w:bidi="ne_NP"/>
        </w:rPr>
        <w:t>त्यसपछि यूहन्नाले आफ्नो अन्न कटनी गर्ने किसानको तुलनालाई प्रयोग गरेर मसीहले पश्चात्ताप गर्नेहरूलाई नगर्ने मानिसहरूबाट कसरी अलग गर्नेछन् भनेर देखाउँछन्। यहूदी संस्कृतिमा, किसानहरूले गर्न दाइँ गरेर वा त्यसमाथि भारी कुरालाई गुडाएर बाली संकलन गर्थे। तिनीहरूले अन्नलाई निफन्ने पनि गर्थे। यसको अर्थ ठूलो काँटाको प्रयोग गरेर पराललाई माथि हावामा फाल्नु हो, जसले गर्दा पराल उडेर जान्छ र अन्नको दाना भुइँको खलामा सङ्कलन गर्न सकिन्छ। दुबै विधिहरू अन्नलाई पराल र भुसबाट अलग गर्न प्रयोग गरिएको थियो। अन्न चुट्ने खला भनेको अन्नका दानाहरूलाई अलग गर्नकालागि बाहिर रहको समतल क्षेत्रको नाम हो। त्यो क्षेत्रलाई सफा गर्न पराल र भुसलाई ननिभ्ने आगोमा जलाइन्थ्यो। यूहन्नाले भनेको ननिभ्ने आगोको अर्थ निभाउन नसकिने आगो हो। यसले पश्चात्ताप नगर्ने मानिसहरूको लागि अनन्त दण्डको प्रतिनिधित्व गर्छ। यूहन्नाले मानिसहरूलाई पश्चात्ताप गर्न र परमेश्वरको आज्ञा पालन गर्न प्रोत्साहन दिन्छन्। उनले परमेश्वरले तिनीहरूलाई बचाउन मसीहलाई पठाउनुभएको छ भन्ने राम्रो सुसमाचार सुनाउँछन्।</w:t>
      </w:r>
    </w:p>
    <w:p>
      <w:pPr/>
      <w:r>
        <w:rPr>
          <w:lang w:val="ne_NP" w:bidi="ne_NP"/>
        </w:rPr>
      </w:r>
      <w:r>
        <w:rPr>
          <w:lang w:val="ne_NP" w:bidi="ne_NP"/>
        </w:rPr>
        <w:t>रोक्नुहोस् र तपाईंको टोलीलाई किसानहरूले निफन्ने काँटा र खला प्रयोग गरेको भिडियो देखाउनुहोस् ताकि यस प्रक्रियालाई कसरी अनुवाद गर्ने भनेर अझ राम्रो विचार पाउन सकियोस। तपाईंको संस्कृतिमा फ्याँक्ने भागबाट राम्रो अनाजलाई अलग गर्ने यस्तै कुनै प्रक्रिया छ कि छैन भनेर छलफल गर्नुहोस्।</w:t>
      </w:r>
    </w:p>
    <w:p>
      <w:pPr/>
      <w:r>
        <w:rPr>
          <w:lang w:val="ne_NP" w:bidi="ne_NP"/>
        </w:rPr>
      </w:r>
      <w:r>
        <w:rPr>
          <w:lang w:val="ne_NP" w:bidi="ne_NP"/>
        </w:rPr>
        <w:t>यूहन्नाले शासक हेरोदको विरुद्धमा सार्वजनिक रूपमा बोलेका कुरा लूकाले हामीलाई बताउँछन्। आफ्नी पत्नीलाई छोडेर र आफ्नो सौतेनी भाइको पत्नी हेरोदियासँग विवाह गरेर पाप गरिरहेका थिए भनेर यूहन्नाले भन्छन्। उहाँले उनिलाई विवाह गर्नु परमेश्वरको व्यवस्थाको विरुद्धमा थियो। हेरोदले गरेका अरू धेरै गलत कुराहरूको बारेमा पनि यूहन्नाले कुरा गर्छन्। त्यसैले हेरोदले यूहन्नालाई जेलमा राख्न आदेश दिन्छन्।</w:t>
      </w:r>
    </w:p>
    <w:p>
      <w:pPr/>
      <w:r>
        <w:rPr>
          <w:lang w:val="ne_NP" w:bidi="ne_NP"/>
        </w:rPr>
      </w:r>
      <w:r>
        <w:rPr>
          <w:lang w:val="ne_NP" w:bidi="ne_NP"/>
        </w:rPr>
        <w:t>रोक्नुहोस् र तपाईंको टोलीसँग छलफल गर्नुहोस्: लूकाले घटेका घटनाहरूलाई क्रमबध्द् तरिकाले बताउँदैनन्। पहिला, यूहन्नाले येशूलाई बप्तिस्मा दिन्छन्। पछि, हेरोदले यूहन्नालाई उहाँको विरुद्धमा बोलेको कारण जेलमा हाल्छ। येशूको बप्तिस्मा यूहन्नाको पक्राउ हुनु अघि भएको थियो भनेर तपाईंले आफ्नो श्रोताहरूलाई कसरी स्पष्ट पार्नुहुन्छ? तपाईंले आफ्नो भाषामा कथा सुनाउँदै हुनुहुन्छ भने तपाईंले एउटा घटना अर्को घटना अघि भएको थियो भनेर कसरी देखाउनुहुन्छ? के तपाईंले सधैं घटनाहरूलाई क्रमबद्ध रूपमा बताउनुहुन्छ? वा तपाईंसँग पहिले भएको कुराको बारेमा कुरा गर्ने कुनै तरिका छ?</w:t>
      </w:r>
    </w:p>
    <w:p>
      <w:pPr/>
      <w:r>
        <w:rPr>
          <w:lang w:val="ne_NP" w:bidi="ne_NP"/>
        </w:rPr>
      </w:r>
      <w:r>
        <w:rPr>
          <w:lang w:val="ne_NP" w:bidi="ne_NP"/>
        </w:rPr>
        <w:t>एक दिन, येशू बप्तिस्मा लिन आउनुहुँदा यूहन्नाले भीडलाई बप्तिस्मा दिइरहेका हुन्छन्। यूहन्नाले येशूलाई बप्तिस्मा दिन्छन्। येशूले बप्तिस्मा लिएपछि स्वर्ग वा आकाश खुल्छ त्यसपछि उहाँले परमेश्वरलाई प्रार्थना गर्नुहुन्छ। पवित्र आत्मा ढुकुरको रूपमा ओर्लिन्छन् र येशूमा बस्छन्। परमेश्वरको आवाज स्वर्गबाट वा परमेश्वर बसोबास गर्ने ठाउँबाट आउँछ। उहाँले भन्नुहुन्छ, "तिमि मेरो छोरा हौ। म तिमीलाई प्रेम गर्छु। म तपाईंसँग खुसी छु।"</w:t>
      </w:r>
    </w:p>
    <w:p>
      <w:pPr/>
      <w:r>
        <w:rPr>
          <w:lang w:val="ne_NP" w:bidi="ne_NP"/>
        </w:rPr>
      </w:r>
      <w:r>
        <w:rPr>
          <w:lang w:val="ne_NP" w:bidi="ne_NP"/>
        </w:rPr>
        <w:t>रोक्नुहोस् र तपाईंको टोलीलाई पवित्र आत्मा परेवा को रूपमा कसरी देखा परे भनेर स्पष्ट रूपमा बुझ्नका लागि परेवाको तस्वीर देखाउनुहोस्।</w:t>
      </w:r>
    </w:p>
    <w:p>
      <w:pPr/>
      <w:r>
        <w:rPr>
          <w:lang w:val="ne_NP" w:bidi="ne_NP"/>
        </w:rPr>
      </w:r>
      <w:r>
        <w:rPr>
          <w:lang w:val="ne_NP" w:bidi="ne_NP"/>
        </w:rPr>
        <w:t>यस कथाले यूहन्नामाथि येशूको अधिकार र शक्ति छ भनेर देखाउँछ, किनभने यूहन्नाले आफू येशूको दास हुन योग्य छैन भनेर भन्छन्। जब परमेश्वरले बोल्नुहुन्छ र येशू उहाँको प्रिय छोरा हो भनेर पुष्टि गर्नुहुन्छ यसले येशूको बप्तिस्मा देखाउँछ,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के यूहन्नानै मसीह हुन् कि भनेर मानिसहरूले उनलाई सोध्छन् र यूहन्नाले मसीहको विशेषताहरूको व्याख्या गर्छन्।</w:t>
      </w:r>
    </w:p>
    <w:p>
      <w:pPr/>
      <w:r>
        <w:rPr>
          <w:lang w:val="ne_NP" w:bidi="ne_NP"/>
        </w:rPr>
      </w:r>
      <w:r>
        <w:rPr>
          <w:b/>
          <w:lang w:val="ne_NP" w:bidi="ne_NP"/>
        </w:rPr>
        <w:t>दोस्रो दृश्य:</w:t>
      </w:r>
      <w:r>
        <w:rPr>
          <w:lang w:val="ne_NP" w:bidi="ne_NP"/>
        </w:rPr>
        <w:t xml:space="preserve"> येशू बप्तिस्मा लिन आउनुहुन्छ। यूहन्नाले उहाँलाई बप्तिस्मा दिन्छ। परमेश्वरले येशूलाई उहाँको छोरा हुनुहुन्छ भन्नुहुन्छ र पवित्र आत्मा उहाँमाथि बस्नुहुन्छ।</w:t>
      </w:r>
    </w:p>
    <w:p>
      <w:pPr/>
      <w:r>
        <w:rPr>
          <w:lang w:val="ne_NP" w:bidi="ne_NP"/>
        </w:rPr>
      </w:r>
      <w:r>
        <w:rPr>
          <w:b/>
          <w:lang w:val="ne_NP" w:bidi="ne_NP"/>
        </w:rPr>
        <w:t>तेस्रो दृश्य:</w:t>
      </w:r>
      <w:r>
        <w:rPr>
          <w:lang w:val="ne_NP" w:bidi="ne_NP"/>
        </w:rPr>
        <w:t xml:space="preserve"> यूहन्नाले एकजना शासकको आलोचना गर्छन् र त्यसैकारण उनलाई जेलमा हालिन्छ।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हेरोद</w:t>
      </w:r>
    </w:p>
    <w:p>
      <w:pPr>
        <w:pStyle w:val="ListBullet"/>
        <w:spacing w:line="240" w:lineRule="auto"/>
        <w:ind w:left="720"/>
      </w:pPr>
      <w:r>
        <w:rPr>
          <w:lang w:val="ne_NP" w:bidi="ne_NP"/>
        </w:rPr>
      </w:r>
      <w:r>
        <w:rPr>
          <w:lang w:val="ne_NP" w:bidi="ne_NP"/>
        </w:rPr>
        <w:t>पवित्र आत्मा</w:t>
      </w:r>
    </w:p>
    <w:p>
      <w:pPr/>
      <w:r>
        <w:rPr>
          <w:lang w:val="ne_NP" w:bidi="ne_NP"/>
        </w:rPr>
      </w:r>
      <w:r>
        <w:rPr>
          <w:lang w:val="ne_NP" w:bidi="ne_NP"/>
        </w:rPr>
        <w:t>यस सत्रमा समूहले कथाको दृष्य योजना बनाउन, चित्र बनाउन वा सार्न मिल्ने वस्तुहरू (जस्तै ढुङ्गाहरू, लठ्ठिहरू, बच्चाहरूका खिलौना) प्रयोग गरेर कथा र त्यसमा भएका घटनाहरूलाई देखाउन सक्छ।</w:t>
      </w:r>
    </w:p>
    <w:p>
      <w:pPr/>
      <w:r>
        <w:rPr>
          <w:lang w:val="ne_NP" w:bidi="ne_NP"/>
        </w:rPr>
      </w:r>
      <w:r>
        <w:rPr>
          <w:lang w:val="ne_NP" w:bidi="ne_NP"/>
        </w:rPr>
        <w:t>कथाका दृश्यहरूलाई कालक्रममा पुनः व्यवस्थित गर्नु अभिनयको समयमा सजिलो बनाउन महत्त्वपूर्ण छ भन्ने कुरामा ध्यान दिनु आवश्यक छ।</w:t>
      </w:r>
    </w:p>
    <w:p>
      <w:pPr/>
      <w:r>
        <w:rPr>
          <w:lang w:val="ne_NP" w:bidi="ne_NP"/>
        </w:rPr>
      </w:r>
      <w:r>
        <w:rPr>
          <w:lang w:val="ne_NP" w:bidi="ne_NP"/>
        </w:rPr>
        <w:t>मानिसहरू मसीहलाई पर्खिरहेका थिए। यूहन्ना मसीह हुन् कि होइनन् भनेर मानिसहरू जान्न चाहन्थे। यूहन्नाले गर्ने कामको तुलनामा मसीहले के गर्नुहुनेछ भनेर यूहन्नाले व्याख्या गर्छन्। यूहन्नाले पश्चात्तापको चिन्हको रूपमा पानीले बप्तिस्मा दिएका थिए। तर मसीहले पवित्र आत्मा र आगोले बप्तिस्मा दिनेछन्।</w:t>
      </w:r>
    </w:p>
    <w:p>
      <w:pPr/>
      <w:r>
        <w:rPr>
          <w:lang w:val="ne_NP" w:bidi="ne_NP"/>
        </w:rPr>
      </w:r>
      <w:r>
        <w:rPr>
          <w:lang w:val="ne_NP" w:bidi="ne_NP"/>
        </w:rPr>
        <w:t>यूहन्नाले अन्न र भुसलाई अलग गर्ने किसानसँग यशूको तुलना गर्छन् भन्ने कुरा ध्यान दिनु महत्त्वपूर्ण छ। यूहन्नाले मानिसहरूलाई गहुँ र भुससँग तुलना गर्छन्। गहुँ बिभिन्न तरिकाले धेरै उपयोगी छ। भुस कहिल्यै ननिभ्ने आगोमा जानेछ। भुसलाई फेरि फर्काएर ल्याउने कुनै तरिका छैन। येशूसँग तिनीहरूलाई आगोबाट बचाउने शक्ति थियो भन्ने कुरा सुन्ने मानिसहरूका लागि शुभ-समाचार थियो।</w:t>
      </w:r>
    </w:p>
    <w:p>
      <w:pPr/>
      <w:r>
        <w:rPr>
          <w:lang w:val="ne_NP" w:bidi="ne_NP"/>
        </w:rPr>
      </w:r>
      <w:r>
        <w:rPr>
          <w:lang w:val="ne_NP" w:bidi="ne_NP"/>
        </w:rPr>
        <w:t>यूहन्नाले येशूलाई बप्तिस्मा दिन्छन् र येशू प्रार्थना गरिरहँदा पवित्र आत्मा येशूमाथि आउनुहुन्छ। स्वर्गबाट आएको आवाजले भन्छ, "तिमि मेरो छोरा हौ। म तिमीलाई प्रेम गर्छु। तिमिले मलाई धेरै आनन्द दियौ।"</w:t>
      </w:r>
    </w:p>
    <w:p>
      <w:pPr/>
      <w:r>
        <w:rPr>
          <w:lang w:val="ne_NP" w:bidi="ne_NP"/>
        </w:rPr>
      </w:r>
      <w:r>
        <w:rPr>
          <w:lang w:val="ne_NP" w:bidi="ne_NP"/>
        </w:rPr>
        <w:t>सिकाउँदै गर्दा, यूहन्नाले हेरोदको गल्तीको खुल्ला आलोचना गरे। त्यसैले हेरोदले यूहन्नालाई जेलमा हालेका 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हेरोद</w:t>
      </w:r>
    </w:p>
    <w:p>
      <w:pPr>
        <w:pStyle w:val="ListBullet"/>
        <w:spacing w:line="240" w:lineRule="auto"/>
        <w:ind w:left="720"/>
      </w:pPr>
      <w:r>
        <w:rPr>
          <w:lang w:val="ne_NP" w:bidi="ne_NP"/>
        </w:rPr>
      </w:r>
      <w:r>
        <w:rPr>
          <w:lang w:val="ne_NP" w:bidi="ne_NP"/>
        </w:rPr>
        <w:t>पवित्र आत्मा</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मानिसहरू मसीहलाई पर्खिरहेका थिए। यूहन्ना मसीह हुन् कि होइनन् भनेर मानिसहरू जान्न चाहन्थे। यूहन्नाले दिने बप्तिस्मा भन्दा फरक तरिकाले येशूले बप्तिस्मा दिनेछन् भनेर यूहन्नाले व्याख्या गर्छन्। यूहन्नाले पश्चात्तापको लागि पानीमा बप्तिस्मा दिँदै थिए। तर मसीहले पवित्र आत्मा र आगोले बप्तिस्मा दिनेछन्।</w:t>
      </w:r>
    </w:p>
    <w:p>
      <w:pPr/>
      <w:r>
        <w:rPr>
          <w:lang w:val="ne_NP" w:bidi="ne_NP"/>
        </w:rPr>
      </w:r>
      <w:r>
        <w:rPr>
          <w:lang w:val="ne_NP" w:bidi="ne_NP"/>
        </w:rPr>
        <w:t>यूहन्नाले मसीहले कसरी न्याय गर्नेछन् भनेर पनि व्याख्या गर्छन्, गहुँलाई भुसबाट अलग गर्ने र भुसलाई आगोमा हाल्ने किसानसँग येशूलाई तुलना गर्छन्। यूहन्नाले मानिसहरूलाई कहिल्यै ननिभ्ने आगोको चेतावनी दिन्छन्। यस प्रकारले यूहन्नाले सुसमाचार प्रस्तुत गरे। सुसमाचार यो हो कि मसीहसँग तिनीहरूलाई आगोबाट बचाउने शक्ति हुनेछ।</w:t>
      </w:r>
    </w:p>
    <w:p>
      <w:pPr/>
      <w:r>
        <w:rPr>
          <w:lang w:val="ne_NP" w:bidi="ne_NP"/>
        </w:rPr>
      </w:r>
      <w:r>
        <w:rPr>
          <w:lang w:val="ne_NP" w:bidi="ne_NP"/>
        </w:rPr>
        <w:t>अभिनय रोक्नुहोस्: श्रोताहरूका भूमिका खेल्ने कलाकारहरूलाई सोध्नुहोस्, "तपाईंलाई कस्तो महसुस भइरहेको छ?" तपाईंले सुन्न सक्नुहुन्छ, "तर मैले यूहन्ना मसीह हुन् भनेर सोचेका थिए।" "अलमलमा परेको छु।" "आशावादी छु।" "गम्भीर छु।" कार्य पुन: सुरु गर्नुहोस्।</w:t>
      </w:r>
    </w:p>
    <w:p>
      <w:pPr/>
      <w:r>
        <w:rPr>
          <w:lang w:val="ne_NP" w:bidi="ne_NP"/>
        </w:rPr>
      </w:r>
      <w:r>
        <w:rPr>
          <w:lang w:val="ne_NP" w:bidi="ne_NP"/>
        </w:rPr>
        <w:t>येशू बप्तिस्मा लिनुहुन्छ र उहाँले प्रार्थना गरिरहँदा पवित्र आत्मा येशूमाथि आउँछ। स्वर्गबाट आएको आवाजले भन्छ, "तिमी मेरो छोरा हौ। म तिमीलाई प्रेम गर्छु। तिमीले मलाई ठूलो आनन्द दिन्छौ।"</w:t>
      </w:r>
    </w:p>
    <w:p>
      <w:pPr/>
      <w:r>
        <w:rPr>
          <w:lang w:val="ne_NP" w:bidi="ne_NP"/>
        </w:rPr>
      </w:r>
      <w:r>
        <w:rPr>
          <w:lang w:val="ne_NP" w:bidi="ne_NP"/>
        </w:rPr>
        <w:t>अभिनय रोक्नुहोस्: यूहन्नाको भूमिका खेल्ने कलाकारलाई सोध्नुहोस्, "तपाईंलाई कस्तो महसुस भइरहेको छ?" तपाईंले सुन्न सक्नुहुन्छ, "म अचम्ममा छु।" "यो सम्पूर्ण समय येशूनै हुनुहुन्थ्यो!" "म सम्मानित छु।" "म आशावादी छु।" येशूको भूमिका खेल्ने कलाकारलाई सोध्नुहोस्, "तपाईं कस्तो महसुस गर्दै हुनुहुन्छ?" तपाईंले सुन्न सक्नुहुन्छ, "म आत्माले भरिएको छु।" "म आफ्नो सेवकाई सुरु गर्न तयार छु भन्ने महसुस गर्छु।" "म मेरो बुबालाई प्रेम गर्छु।" "म स्वर्गमा उहाँसँगै भएको समयलाई सम्झेर दुखी छु, तर म आज्ञा पालन गर्न खुसी छु।" कार्य पुन: सुरु गर्नुहोस्।</w:t>
      </w:r>
    </w:p>
    <w:p>
      <w:pPr/>
      <w:r>
        <w:rPr>
          <w:lang w:val="ne_NP" w:bidi="ne_NP"/>
        </w:rPr>
      </w:r>
      <w:r>
        <w:rPr>
          <w:lang w:val="ne_NP" w:bidi="ne_NP"/>
        </w:rPr>
        <w:t>यूहन्नाले पनि हेरोदको गल्तीको खुल्ला आलोचना गरे। त्यसैले हेरोदले यूहन्नालाई जेलमा हाल्छन्।</w:t>
      </w:r>
    </w:p>
    <w:p>
      <w:pPr/>
      <w:r>
        <w:rPr>
          <w:lang w:val="ne_NP" w:bidi="ne_NP"/>
        </w:rPr>
      </w:r>
      <w:r>
        <w:rPr>
          <w:lang w:val="ne_NP" w:bidi="ne_NP"/>
        </w:rPr>
        <w:t>अभिनय रोक्नुहोस्: मानिसहरूको भूमिका खेल्ने कलाकारहरूलाई सोध्नुहोस्, "तपाईंलाई कस्तो महसुस भइरहेको छ?" तपाईंले सुन्न सक्नुहुन्छ, "हेरोदसँग रिसाएको छु।" "यूहन्नाको बारेमा चिन्तित छु।" "निराश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सबै मानिसहरू </w:t>
      </w:r>
      <w:r>
        <w:rPr>
          <w:b/>
          <w:lang w:val="ne_NP" w:bidi="ne_NP"/>
        </w:rPr>
        <w:t>आफ्नो मनमा अचम्ममा परिरहेका थिए</w:t>
      </w:r>
      <w:r>
        <w:rPr>
          <w:lang w:val="ne_NP" w:bidi="ne_NP"/>
        </w:rPr>
        <w:t xml:space="preserve">, वा के यूहन्नानै </w:t>
      </w:r>
      <w:r>
        <w:rPr>
          <w:b/>
          <w:lang w:val="ne_NP" w:bidi="ne_NP"/>
        </w:rPr>
        <w:t>ख्रीष्ट</w:t>
      </w:r>
      <w:r>
        <w:rPr>
          <w:lang w:val="ne_NP" w:bidi="ne_NP"/>
        </w:rPr>
        <w:t xml:space="preserve"> हुन् त भनेर आफु-आफैलाई सोधीरहेका थिए। लूकाका अघिल्ला खण्डहरूमा ख्रीष्टलाई अनुवाद गरे जस्तै गर्नेकुराको निश्चित गर्नुहोस्। मुख्य शब्दावलीमा </w:t>
      </w:r>
      <w:r>
        <w:rPr>
          <w:b/>
          <w:lang w:val="ne_NP" w:bidi="ne_NP"/>
        </w:rPr>
        <w:t>ख्रीष्ट</w:t>
      </w:r>
      <w:r>
        <w:rPr>
          <w:lang w:val="ne_NP" w:bidi="ne_NP"/>
        </w:rPr>
        <w:t xml:space="preserve">लाई पाउन सकिन्छ। ख्रीष्ट उहाँपछि आउनेवाला अर्को एउटा व्यक्ति हुनुहुन्छ भनेर यूहन्नाले तिनीहरूलाई जवाफ दिन्छन्। उहाँसँग यूहन्नासँग भएको भन्दा बढी अधिकार र शक्ति हुनेछ। यूहन्नाले </w:t>
      </w:r>
      <w:r>
        <w:rPr>
          <w:b/>
          <w:lang w:val="ne_NP" w:bidi="ne_NP"/>
        </w:rPr>
        <w:t>जसको जुत्ताको फित्ता खोल्न म योग्यको छैन,</w:t>
      </w:r>
      <w:r>
        <w:rPr>
          <w:lang w:val="ne_NP" w:bidi="ne_NP"/>
        </w:rPr>
        <w:t>भन्ने वाक्यांश प्रयोग गर्छन्। चप्पलहरू छालाको टुक्राबाट बनेका एक प्रकारका जुत्ताहरू हुन्, जसले जुत्ताको तल्लो भाग बनाएको थियो। फित्ताहरू छालाका पट्टिहरू थिए जसले जुत्तालाई मानिसको खुट्टामा बाँध्थ्यो। यहूदी संस्कृतिमा, दासहरूले आफ्ना मालिकहरूको चप्पलको फित्ता खोल्थे।</w:t>
      </w:r>
    </w:p>
    <w:p>
      <w:pPr/>
      <w:r>
        <w:rPr>
          <w:lang w:val="ne_NP" w:bidi="ne_NP"/>
        </w:rPr>
      </w:r>
      <w:r>
        <w:rPr>
          <w:lang w:val="ne_NP" w:bidi="ne_NP"/>
        </w:rPr>
        <w:t>यदि तपाईंले पहिले नै देखाउनुभएको छैन भने, रोक्नुहोस् र तपाईंको टोलीलाई यहूदी चप्पलको एउटा तस्वीर देखाउनुहोस्।</w:t>
      </w:r>
    </w:p>
    <w:p>
      <w:pPr/>
      <w:r>
        <w:rPr>
          <w:lang w:val="ne_NP" w:bidi="ne_NP"/>
        </w:rPr>
      </w:r>
      <w:r>
        <w:rPr>
          <w:lang w:val="ne_NP" w:bidi="ne_NP"/>
        </w:rPr>
        <w:t xml:space="preserve">यूहन्नाले ख्रीष्ट उहाँ भन्दा धेरै महान हुनुहुन्छ र उहाँको दास हुन आफु </w:t>
      </w:r>
      <w:r>
        <w:rPr>
          <w:b/>
          <w:lang w:val="ne_NP" w:bidi="ne_NP"/>
        </w:rPr>
        <w:t>योग्य</w:t>
      </w:r>
      <w:r>
        <w:rPr>
          <w:lang w:val="ne_NP" w:bidi="ne_NP"/>
        </w:rPr>
        <w:t xml:space="preserve"> छैन भनेर भन्दै थिए। "योग्य" को अर्थ सक्षम वा पर्याप्त हुनु हो। यूहन्नालाई लाग्छ कि उनी येशूको सेवा गर्ने सम्मानको लागि पर्याप्त महत्त्वपूर्ण छैनन्। तपाईंको अनुवादले यूहन्ना नराम्रो वा दुष्ट थिए भनेर देखाउँदैन भन्नेकुरा निश्चित गर्नुहोस्। "योग्य" यूहन्नाको स्थितिमा लागू हुन्छ, उहाँको चरित्रमा होइन।</w:t>
      </w:r>
    </w:p>
    <w:p>
      <w:pPr/>
      <w:r>
        <w:rPr>
          <w:lang w:val="ne_NP" w:bidi="ne_NP"/>
        </w:rPr>
      </w:r>
      <w:r>
        <w:rPr>
          <w:lang w:val="ne_NP" w:bidi="ne_NP"/>
        </w:rPr>
        <w:t xml:space="preserve">यूहन्नाले भन्छनकि ख्रीष्टले मानिसहरूलाई बप्तिस्मा दिने तरिका यूहन्नाले मानिसहरूलाई बप्तिस्मा दिने तरिका भन्दां महान थियो। यूहन्नाले पानीले बप्तिस्मा गर्थे, तर ख्रीष्टले मानिसहरूलाई पवित्र आत्मा र आगोले बप्तिस्मा दिनुहुन्थ्यो। बप्तिस्मा शब्दले धुनु वा शुद्ध गर्नु जस्तै अर्थ दिन्छ भनेर याद गर्नुहोस्। यस सन्दर्भमा, बप्तिस्मालाई यस्तो तरिकाले प्रयोग गरिन्छ कि ख्रीष्टले आफ्नो बप्तिस्माद्वारा मानिसहरूलाई शफा गर्नुहुनेछ वा शुद्ध गर्नुहुनेछ। </w:t>
      </w:r>
      <w:r>
        <w:rPr>
          <w:b/>
          <w:lang w:val="ne_NP" w:bidi="ne_NP"/>
        </w:rPr>
        <w:t>बप्तिस्मा</w:t>
      </w:r>
      <w:r>
        <w:rPr>
          <w:lang w:val="ne_NP" w:bidi="ne_NP"/>
        </w:rPr>
        <w:t xml:space="preserve"> मुख्य शब्दावलीमा पाउन सकिन्छ। </w:t>
      </w:r>
      <w:r>
        <w:rPr>
          <w:b/>
          <w:lang w:val="ne_NP" w:bidi="ne_NP"/>
        </w:rPr>
        <w:t>पवित्र आत्मा र आगोद्वारा</w:t>
      </w:r>
      <w:r>
        <w:rPr>
          <w:lang w:val="ne_NP" w:bidi="ne_NP"/>
        </w:rPr>
        <w:t xml:space="preserve"> बाक्यांशलाई लाई दुई फरक तरिकाले व्याख्या गर्न सकिन्छ। एउटा व्याख्या यो हो कि ख्रीष्टको बप्तिस्माले मानिसहरूलाई पवित्र आत्मा र आगोले शुद्ध गर्नेछ। अर्को व्याख्या यो छ कि ख्रीष्टको आगोको बप्तिस्मा पवित्र आत्माको बप्तिस्मा भन्दा फरक थियो। आगोको बप्तिस्माले उहाँको उद्देश्यलाई स्वीकार नगर्ने मानिसहरूलाई परमेश्वरले गर्ने न्यायको प्रतिनिधित्व गर्न सक्छ। तपाईंको अनुवादले दुबै व्याख्यालाई अनुमति दिन्छ भन्ने कुरा निश्चित गर्नुहोस्। साथै, तपाईंले पवित्र आत्माको लागि पहिले प्रयोग गरेको शब्द नै प्रयोग गर्नु महत्त्वपूर्ण छ। </w:t>
      </w:r>
      <w:r>
        <w:rPr>
          <w:b/>
          <w:lang w:val="ne_NP" w:bidi="ne_NP"/>
        </w:rPr>
        <w:t>पवित्र आत्मा</w:t>
      </w:r>
      <w:r>
        <w:rPr>
          <w:lang w:val="ne_NP" w:bidi="ne_NP"/>
        </w:rPr>
        <w:t xml:space="preserve"> मुख्य शब्दावलीमा पाउन सकिन्छ।</w:t>
      </w:r>
    </w:p>
    <w:p>
      <w:pPr/>
      <w:r>
        <w:rPr>
          <w:lang w:val="ne_NP" w:bidi="ne_NP"/>
        </w:rPr>
      </w:r>
      <w:r>
        <w:rPr>
          <w:lang w:val="ne_NP" w:bidi="ne_NP"/>
        </w:rPr>
        <w:t xml:space="preserve">ख्रीष्टले पश्चात्ताप गर्ने मानिसहरूलाई नगर्ने मानिसहरूबाट कसरी अलग गर्नुहुनेछ भनेर वर्णन गर्न यूहन्नाले गहुँ कटनी गरिरहेको किसानको रूपक प्रयोग गर्छन्। </w:t>
      </w:r>
      <w:r>
        <w:rPr>
          <w:b/>
          <w:lang w:val="ne_NP" w:bidi="ne_NP"/>
        </w:rPr>
        <w:t>गहुँ</w:t>
      </w:r>
      <w:r>
        <w:rPr>
          <w:lang w:val="ne_NP" w:bidi="ne_NP"/>
        </w:rPr>
        <w:t xml:space="preserve"> एक प्रकारको अन्नको बोट हो। यसको डाँठ हुन्छ र डाँठको माथि बीउहरूको झुप्पा हुन्छन्, जसलाई गहुँको दाना भनिन्छ। </w:t>
      </w:r>
      <w:r>
        <w:rPr>
          <w:b/>
          <w:lang w:val="ne_NP" w:bidi="ne_NP"/>
        </w:rPr>
        <w:t>खला</w:t>
      </w:r>
      <w:r>
        <w:rPr>
          <w:lang w:val="ne_NP" w:bidi="ne_NP"/>
        </w:rPr>
        <w:t xml:space="preserve"> भनेको बाहिरको एउटा समतल क्षेत्र थियो जहाँ अन्नलाई भुस वा परालबाट अलग गरिन्थ्यो। अन्नलाई निफन्ने प्रक्रियाद्वारा छुट्याइएको थियो। </w:t>
      </w:r>
      <w:r>
        <w:rPr>
          <w:b/>
          <w:lang w:val="ne_NP" w:bidi="ne_NP"/>
        </w:rPr>
        <w:t>निफन्ने कांटा</w:t>
      </w:r>
      <w:r>
        <w:rPr>
          <w:lang w:val="ne_NP" w:bidi="ne_NP"/>
        </w:rPr>
        <w:t xml:space="preserve"> एउटा ठूलो कांटा जस्तै देखिने उपकरण थियो। यो अन्नलाई भुसबाट अलग गर्न अन्नलाई हावामा फाल्न प्रयोग गरिन्थ्यो। भुस खानाको लागि प्रयोग नहुने र पछिबाट जलाइने कुरा थियो। अन्नलाई सङ्कलन गरेर भण्डारण गरिएको थियो। काम नलाग्ने गहुँको बोटका भागलाई गरेजस्ते, पश्चात्ताप नगर्ने मानिसहरूलाई </w:t>
      </w:r>
      <w:r>
        <w:rPr>
          <w:b/>
          <w:lang w:val="ne_NP" w:bidi="ne_NP"/>
        </w:rPr>
        <w:t>कहिल्यै ननिभ्ने आगोमा</w:t>
      </w:r>
      <w:r>
        <w:rPr>
          <w:lang w:val="ne_NP" w:bidi="ne_NP"/>
        </w:rPr>
        <w:t xml:space="preserve"> फालिनेछन्। यसले पश्चात्ताप नगर्ने मानिसहरूको लागि अनन्त दण्डको प्रतिनिधित्व गर्छ।</w:t>
      </w:r>
    </w:p>
    <w:p>
      <w:pPr/>
      <w:r>
        <w:rPr>
          <w:lang w:val="ne_NP" w:bidi="ne_NP"/>
        </w:rPr>
      </w:r>
      <w:r>
        <w:rPr>
          <w:lang w:val="ne_NP" w:bidi="ne_NP"/>
        </w:rPr>
        <w:t>रोक्नुहोस् र गहुँको तस्वीर र निफन्ने कांटाको तस्वीर देखाउनुहोस्। यदि तपाईंले पहिले नै गर्नु भएको छैन भने निफनेको भिडियो देखाउनुहोस्। यदि तपाईंको क्षेत्रका मानिसहरू यस उपकरणसँग परिचित छैनन् भने यस उपकरणको उल्लेख गर्नुको सट्टा निफन्ने कार्यको वर्णन गर्नु राम्रो हुन सक्छ।</w:t>
      </w:r>
    </w:p>
    <w:p>
      <w:pPr/>
      <w:r>
        <w:rPr>
          <w:lang w:val="ne_NP" w:bidi="ne_NP"/>
        </w:rPr>
      </w:r>
      <w:r>
        <w:rPr>
          <w:lang w:val="ne_NP" w:bidi="ne_NP"/>
        </w:rPr>
        <w:t xml:space="preserve"> यूहन्नाले </w:t>
      </w:r>
      <w:r>
        <w:rPr>
          <w:b/>
          <w:lang w:val="ne_NP" w:bidi="ne_NP"/>
        </w:rPr>
        <w:t>सुसमाचार</w:t>
      </w:r>
      <w:r>
        <w:rPr>
          <w:lang w:val="ne_NP" w:bidi="ne_NP"/>
        </w:rPr>
        <w:t xml:space="preserve"> सुनाए भनेर लूकाले भन्छन्। यसले स्वर्गदूतहरूले गोठालाहरूलाई सुनाएको सुसमाचारलाई जनाउँछ। यो मानिसहरूलाई बचाउन परमेश्वरले ख्रीष्टलाई पठाउनु भएको छ भन्ने सन्देश हो। </w:t>
      </w:r>
      <w:r>
        <w:rPr>
          <w:b/>
          <w:lang w:val="ne_NP" w:bidi="ne_NP"/>
        </w:rPr>
        <w:t>शुभ समाचार</w:t>
      </w:r>
      <w:r>
        <w:rPr>
          <w:lang w:val="ne_NP" w:bidi="ne_NP"/>
        </w:rPr>
        <w:t xml:space="preserve"> शब्दावलीमा पाउन सकिन्छ। यूहन्नाले राजा हेरोदले गरिरहेका कुरा गलत थियो भनेर </w:t>
      </w:r>
      <w:r>
        <w:rPr>
          <w:b/>
          <w:lang w:val="ne_NP" w:bidi="ne_NP"/>
        </w:rPr>
        <w:t>हप्काउछन्</w:t>
      </w:r>
      <w:r>
        <w:rPr>
          <w:lang w:val="ne_NP" w:bidi="ne_NP"/>
        </w:rPr>
        <w:t xml:space="preserve"> वा भन्छन्। राजाले आफ्नो सौतेनी भाइको पत्नीसँग विवाह गर्नु परमेश्वरको व्यवस्थाको विरुद्धमा छ भनेर उनले भन्छन्। चौथाइ भागको शासक राजा हेरोदले यूहन्नालाई जेलमा राख्न आदेश दिन्छन्। </w:t>
      </w:r>
      <w:r>
        <w:rPr>
          <w:b/>
          <w:lang w:val="ne_NP" w:bidi="ne_NP"/>
        </w:rPr>
        <w:t>चौथाइ भागको शासक</w:t>
      </w:r>
      <w:r>
        <w:rPr>
          <w:lang w:val="ne_NP" w:bidi="ne_NP"/>
        </w:rPr>
        <w:t xml:space="preserve"> भनेको एउटा क्षेत्रको चौथाई भागको सरकारी नेता हो। लूकाका अघिल्ला खण्डहरूमा अनुवाद गरे जस्तै यसलाई अनुवाद गर्नेकुरा निश्चित गर्नुहोस्। यूहन्नालाई जेलमा पठाउनु अघि, येशू बप्तिस्मा लिन यूहन्नाकहाँ आउनुहुन्छ। लूकाले यी घटनाहरूलाई घटना घटेको क्रममा बताउँदैनन्। तपाईंको भाषामा कथालाई अझ बढी अर्थपूर्ण बनाउन क्रमलाई परिवर्तन गर्न सजिलो हुन सक्छ।</w:t>
      </w:r>
    </w:p>
    <w:p>
      <w:pPr/>
      <w:r>
        <w:rPr>
          <w:lang w:val="ne_NP" w:bidi="ne_NP"/>
        </w:rPr>
      </w:r>
      <w:r>
        <w:rPr>
          <w:lang w:val="ne_NP" w:bidi="ne_NP"/>
        </w:rPr>
        <w:t xml:space="preserve">बप्तिस्मा भएपछि, येशूले प्रार्थना गर्नुहुन्छ र स्वर्ग खोलिन्छ। यस सन्दर्भमा, स्वर्ग भन्नाले आकाश भने जस्तै अर्थ लाग्न सक्छ। पवित्र आत्मा स्वर्गबाट </w:t>
      </w:r>
      <w:r>
        <w:rPr>
          <w:b/>
          <w:lang w:val="ne_NP" w:bidi="ne_NP"/>
        </w:rPr>
        <w:t>ढुकुर जस्तै शारीरिक रूपमा</w:t>
      </w:r>
      <w:r>
        <w:rPr>
          <w:lang w:val="ne_NP" w:bidi="ne_NP"/>
        </w:rPr>
        <w:t xml:space="preserve"> तल ओर्लिनुहुन्छ। यसको अर्थ हुन्छ, पवित्र आत्माले </w:t>
      </w:r>
      <w:r>
        <w:rPr>
          <w:b/>
          <w:lang w:val="ne_NP" w:bidi="ne_NP"/>
        </w:rPr>
        <w:t>ढुकुरको</w:t>
      </w:r>
      <w:r>
        <w:rPr>
          <w:lang w:val="ne_NP" w:bidi="ne_NP"/>
        </w:rPr>
        <w:t xml:space="preserve"> रूप वा आकार लिनुभयो र येशूमाथि आराम बस्नु भयो।</w:t>
      </w:r>
    </w:p>
    <w:p>
      <w:pPr/>
      <w:r>
        <w:rPr>
          <w:lang w:val="ne_NP" w:bidi="ne_NP"/>
        </w:rPr>
      </w:r>
      <w:r>
        <w:rPr>
          <w:lang w:val="ne_NP" w:bidi="ne_NP"/>
        </w:rPr>
        <w:t>रोक्नुहोस् र तपाईंको टोलीलाई ढुकुरको तस्वीर देखाउनुहोस्।</w:t>
      </w:r>
    </w:p>
    <w:p>
      <w:pPr/>
      <w:r>
        <w:rPr>
          <w:lang w:val="ne_NP" w:bidi="ne_NP"/>
        </w:rPr>
      </w:r>
      <w:r>
        <w:rPr>
          <w:lang w:val="ne_NP" w:bidi="ne_NP"/>
        </w:rPr>
        <w:t>"स्वर्गबाट आवाज आयो" भनेर लूकाले भन्दा, यसले परमेश्वरको आवाजलाई जनाउँछ। यहाँ स्वर्ग शब्दले परमेश्वर बसोबास गर्ने ठाउँलाई जनाउँछ। परमेश्वरले येशूलाई भन्नुहुन्छ, "तिमी मेरो छोरा हौ। म तिमीलाई प्रेम गर्छु। म तिमिसँग खुसी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3:23–38</w:t>
      </w:r>
      <w:r>
        <w:rPr>
          <w:lang w:val="ne_NP" w:bidi="ne_NP"/>
        </w:rPr>
      </w:r>
    </w:p>
    <w:p>
      <w:pPr>
        <w:pStyle w:val="Heading3"/>
      </w:pPr>
      <w:r>
        <w:rPr>
          <w:lang w:val="ne_NP" w:bidi="ne_NP"/>
        </w:rPr>
        <w:t>Step 1</w:t>
      </w:r>
    </w:p>
    <w:p>
      <w:pPr/>
      <w:r>
        <w:rPr>
          <w:lang w:val="ne_NP" w:bidi="ne_NP"/>
        </w:rPr>
      </w:r>
      <w:r>
        <w:rPr>
          <w:lang w:val="ne_NP" w:bidi="ne_NP"/>
        </w:rPr>
        <w:t>लूका ३:२३–३८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जब येशूले बप्तिस्मा लिनुभयो, उहाँलाई पवित्र आत्माले शक्तिशाली बनाउनुभयो र परमेश्वरले स्विकृति दिनुभयो। तर लूकले आफ्नो कथालाई रोक्ने निर्णय गर्छन्। लूकाले येशूको वंशावलीलाई येशू परमेश्वरको छोरा हुनुहुन्छ भन्ने अर्को प्रमाणको रूपमा दिन्छ।</w:t>
      </w:r>
    </w:p>
    <w:p>
      <w:pPr/>
      <w:r>
        <w:rPr>
          <w:lang w:val="ne_NP" w:bidi="ne_NP"/>
        </w:rPr>
      </w:r>
      <w:r>
        <w:rPr>
          <w:lang w:val="ne_NP" w:bidi="ne_NP"/>
        </w:rPr>
        <w:t>लूकाले भन्छन् कि येशूले "आफ्नो सेवकाई सुरु गर्दा" लगभग ३० वर्षको हुनुहुन्थ्यो। यसको अर्थ उहाँले परमेश्वरको बारेमा सार्वजनिक रूपमा सिकाउन सुरु गर्नुहुन्छ। यहूदी संस्कृतिमा, ३० वर्षको उमेरले परिपक्वताको प्रतिनिधित्व गर्छ।</w:t>
      </w:r>
    </w:p>
    <w:p>
      <w:pPr/>
      <w:r>
        <w:rPr>
          <w:lang w:val="ne_NP" w:bidi="ne_NP"/>
        </w:rPr>
      </w:r>
      <w:r>
        <w:rPr>
          <w:lang w:val="ne_NP" w:bidi="ne_NP"/>
        </w:rPr>
        <w:t>त्यसपछि लूकाले येशूको वंशावली वा उहाँका पुर्खाहरूको सूची दिन्छ। उहाँले येशू परमेश्वरको छोरा हुनुहुन्छ भनेर देखाउन यो गर्नुहुन्छ। यो शब्दले येशू र परमेश्वर बीचको विशेष सम्बन्धलाई जनाउँछ। यहूदी संस्कृतिमा वंशावलीहरू महत्त्वपूर्ण थिए किनभने यसले एउटा व्यक्ति कस्तो परिवारको हो भनेर देखाउँथ्यो। तिनीहरूलाई उत्तराधिकार निर्धारित गर्न पनि प्रयोग गर्न सकिन्छ। येशू "योसेफको छोरा भनेर चिनिन्थ्यो" किनभने योसेफ उहाँको जैविक पिता थिएनन् भनेर लूकाले भन्छन्। परमेश्वरको छोराको रूपमा येशूको पहिचान योसेफ मार्फत पत्ता लगाउन आवश्यक छैन भनेर लूकालाई थाहा छ। येशूको पहिचान पवित्र आत्माको शक्तिद्वारा गर्भधारण गरिएको कुरामा आधारित छ। मानव वंशावली येशू परमेश्वरको छोरा मात्र होइन, तर उहाँ मानवतासँग एकता गर्नुहुन्थ्यो भनेर देखाउने अर्को तरिका थियो।</w:t>
      </w:r>
    </w:p>
    <w:p>
      <w:pPr/>
      <w:r>
        <w:rPr>
          <w:lang w:val="ne_NP" w:bidi="ne_NP"/>
        </w:rPr>
      </w:r>
      <w:r>
        <w:rPr>
          <w:lang w:val="ne_NP" w:bidi="ne_NP"/>
        </w:rPr>
        <w:t>रोक्नुहोस् र तपाईंको टोलीसँग छलफल गर्नुहोस्: तपाईंको संस्कृतिले वंशावलीलाई कसरी हेर्छ? तपाईंको संस्कृतिमा वंशावलीलाई प्रस्तुत गर्ने सबैभन्दा स्वभाविक तरिका के हो? येशूको वंशावली प्रस्तुत गर्न यो मोडेल प्रयोग गर्नुहोस्।</w:t>
      </w:r>
    </w:p>
    <w:p>
      <w:pPr/>
      <w:r>
        <w:rPr>
          <w:lang w:val="ne_NP" w:bidi="ne_NP"/>
        </w:rPr>
      </w:r>
      <w:r>
        <w:rPr>
          <w:lang w:val="ne_NP" w:bidi="ne_NP"/>
        </w:rPr>
        <w:t>लूकाले अब्राहाम र दाऊदलाई उहाँका पुर्खाहरूको सूचीमा समावेश गरेर येशू मसीह वा प्रतिज्ञा गरिएको मुक्तिदाता हुनुहुन्छ भन्ने कुरा प्रमाणित गर्न निरन्तर देखाउनुहुन्छ। यी दुबै मानिसहरू यहूदीहरूको लागि महत्त्वपूर्ण थिए। परमेश्वरले आफ्ना मानिसहरू अब्राहामसँग आफ्नो करार वा प्रतिज्ञा गर्नुभयो, र मसीह दाऊदको सन्तान हुनुहुनेछ। त्यसैले येशू परमेश्वरको प्रतिज्ञामा जरा गाडिएको हुनुहुन्छ र मसीह हुनुको भविष्यवाणी पूरा गर्नुहुन्छ।</w:t>
      </w:r>
    </w:p>
    <w:p>
      <w:pPr/>
      <w:r>
        <w:rPr>
          <w:lang w:val="ne_NP" w:bidi="ne_NP"/>
        </w:rPr>
      </w:r>
      <w:r>
        <w:rPr>
          <w:lang w:val="ne_NP" w:bidi="ne_NP"/>
        </w:rPr>
        <w:t>लूकाले येशूको पुर्खालाई आदमसम्म देखाउँछ, जसलाई लूकाले परमेश्वरको छोरा थिए भन्नुहुन्छ। आदम परमेश्वरको छोरा होइनन् उनी सूचीमा भएका मानिसहरू झै आफ्नो पुर्खाका छोरा थिए। आदम परमेश्वरको छोरा थिए किनभने परमेश्वरले उहाँलाई सृजना गर्नुभयो भनेर लूकाले भनिरहेका छन्। यसले लूकाले दिएको येशूका पुर्खाहरूको सूची पूरा गर्छ।</w:t>
      </w:r>
    </w:p>
    <w:p>
      <w:pPr/>
      <w:r>
        <w:rPr>
          <w:lang w:val="ne_NP" w:bidi="ne_NP"/>
        </w:rPr>
      </w:r>
      <w:r>
        <w:rPr>
          <w:lang w:val="ne_NP" w:bidi="ne_NP"/>
        </w:rPr>
        <w:t>लूकाको वंशावलीले येशूको वंश आदमसम्म पत्ता लगाउँदै उहाँ परमेश्वरको छोरा हुनुहुन्छ भन्ने देखाउँछ।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योसेफले गोठालाहरूको कुरा सुन्छन्, शिमियोन र हन्नाले येशूको भविष्यको बारेमा कुरा गर्छन्।</w:t>
      </w:r>
    </w:p>
    <w:p>
      <w:pPr/>
      <w:r>
        <w:rPr>
          <w:lang w:val="ne_NP" w:bidi="ne_NP"/>
        </w:rPr>
      </w:r>
      <w:r>
        <w:rPr>
          <w:b/>
          <w:lang w:val="ne_NP" w:bidi="ne_NP"/>
        </w:rPr>
        <w:t>दोस्रो दृश्य:</w:t>
      </w:r>
      <w:r>
        <w:rPr>
          <w:lang w:val="ne_NP" w:bidi="ne_NP"/>
        </w:rPr>
        <w:t xml:space="preserve"> परमेश्वरले दाऊदलाई उहाँका सन्तानहरू मध्ये एक जनाले सदाको लागि शासन गर्नेछ भन्ने प्रतिज्ञा गर्नुहुन्छ।</w:t>
      </w:r>
    </w:p>
    <w:p>
      <w:pPr/>
      <w:r>
        <w:rPr>
          <w:lang w:val="ne_NP" w:bidi="ne_NP"/>
        </w:rPr>
      </w:r>
      <w:r>
        <w:rPr>
          <w:b/>
          <w:lang w:val="ne_NP" w:bidi="ne_NP"/>
        </w:rPr>
        <w:t>तेस्रो दृश्य:</w:t>
      </w:r>
      <w:r>
        <w:rPr>
          <w:lang w:val="ne_NP" w:bidi="ne_NP"/>
        </w:rPr>
        <w:t xml:space="preserve"> परमेश्वरले अब्राहामलाई उहाँका सन्तानहरू मानिसहरूको समूह हुनेछन् र उहाँको लागि विशेष भूमि हुनेछ भन्ने प्रतिज्ञा गर्नुहुन्छ।</w:t>
      </w:r>
    </w:p>
    <w:p>
      <w:pPr/>
      <w:r>
        <w:rPr>
          <w:lang w:val="ne_NP" w:bidi="ne_NP"/>
        </w:rPr>
      </w:r>
      <w:r>
        <w:rPr>
          <w:b/>
          <w:lang w:val="ne_NP" w:bidi="ne_NP"/>
        </w:rPr>
        <w:t>चौथो दृश्य:</w:t>
      </w:r>
      <w:r>
        <w:rPr>
          <w:lang w:val="ne_NP" w:bidi="ne_NP"/>
        </w:rPr>
        <w:t xml:space="preserve"> परमेश्वरले आदमलाई जीवन दिनुहुन्छ।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लूका</w:t>
      </w:r>
    </w:p>
    <w:p>
      <w:pPr>
        <w:pStyle w:val="ListBullet"/>
        <w:spacing w:line="240" w:lineRule="auto"/>
        <w:ind w:left="720"/>
      </w:pPr>
      <w:r>
        <w:rPr>
          <w:lang w:val="ne_NP" w:bidi="ne_NP"/>
        </w:rPr>
      </w:r>
      <w:r>
        <w:rPr>
          <w:lang w:val="ne_NP" w:bidi="ne_NP"/>
        </w:rPr>
        <w:t>थियोफिलस</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दाऊद</w:t>
      </w:r>
    </w:p>
    <w:p>
      <w:pPr>
        <w:pStyle w:val="ListBullet"/>
        <w:spacing w:line="240" w:lineRule="auto"/>
        <w:ind w:left="720"/>
      </w:pPr>
      <w:r>
        <w:rPr>
          <w:lang w:val="ne_NP" w:bidi="ne_NP"/>
        </w:rPr>
      </w:r>
      <w:r>
        <w:rPr>
          <w:lang w:val="ne_NP" w:bidi="ne_NP"/>
        </w:rPr>
        <w:t>अब्राहाम</w:t>
      </w:r>
    </w:p>
    <w:p>
      <w:pPr/>
      <w:r>
        <w:rPr>
          <w:lang w:val="ne_NP" w:bidi="ne_NP"/>
        </w:rPr>
      </w:r>
      <w:r>
        <w:rPr>
          <w:lang w:val="ne_NP" w:bidi="ne_NP"/>
        </w:rPr>
        <w:t>यस सत्रमा समूहले कथाको दृष्य योजना बनाउन, चित्र बनाउन वा सार्न मिल्ने वस्तुहरू (जस्तै ढुङ्गाहरू, लठ्ठिहरू, बच्चाहरूका खिलौना) प्रयोग गरेर कथा र त्यसमा भएका घटनाहरूलाई देखाउन सक्छ।</w:t>
      </w:r>
    </w:p>
    <w:p>
      <w:pPr/>
      <w:r>
        <w:rPr>
          <w:lang w:val="ne_NP" w:bidi="ne_NP"/>
        </w:rPr>
      </w:r>
      <w:r>
        <w:rPr>
          <w:lang w:val="ne_NP" w:bidi="ne_NP"/>
        </w:rPr>
        <w:t>लूकाले येशूका प्रत्येक पुर्खाहरूको बारेमा थियोफिलसलाई बताउँछन्। उहाँले येशू परमेश्वरको छोरा हुनुहुन्छ भनेर देखाउन यो गर्नुहुन्छ। दृश्यहरूलाई चार भागमा विभाजित गरिएको छ। प्रत्येक दृश्यले एउटा विशेष पात्रको बारेमा अलि व्याख्या गर्छ।</w:t>
      </w:r>
    </w:p>
    <w:p>
      <w:pPr/>
      <w:r>
        <w:rPr>
          <w:lang w:val="ne_NP" w:bidi="ne_NP"/>
        </w:rPr>
      </w:r>
      <w:r>
        <w:rPr>
          <w:lang w:val="ne_NP" w:bidi="ne_NP"/>
        </w:rPr>
        <w:t>येशूको पिता योसेफ थिए भन्ने लूकाले व्याख्या गर्छन्।</w:t>
      </w:r>
    </w:p>
    <w:p>
      <w:pPr/>
      <w:r>
        <w:rPr>
          <w:lang w:val="ne_NP" w:bidi="ne_NP"/>
        </w:rPr>
      </w:r>
      <w:r>
        <w:rPr>
          <w:lang w:val="ne_NP" w:bidi="ne_NP"/>
        </w:rPr>
        <w:t>विभिन्न मानिसहरूको कुरा सुनिरहेका योसेफलाई हाइलाइट गर्नुहोस्, येशू को हुनुहुनेछ भनेर उहाँलाई बताउनुहोस्।</w:t>
      </w:r>
    </w:p>
    <w:p>
      <w:pPr/>
      <w:r>
        <w:rPr>
          <w:lang w:val="ne_NP" w:bidi="ne_NP"/>
        </w:rPr>
      </w:r>
      <w:r>
        <w:rPr>
          <w:lang w:val="ne_NP" w:bidi="ne_NP"/>
        </w:rPr>
        <w:t>लूकाले येशूका पुर्खाहरूको वंशलाई जारी राख्छन्। दाऊद योसेफको पुर्खा हुन्।</w:t>
      </w:r>
    </w:p>
    <w:p>
      <w:pPr/>
      <w:r>
        <w:rPr>
          <w:lang w:val="ne_NP" w:bidi="ne_NP"/>
        </w:rPr>
      </w:r>
      <w:r>
        <w:rPr>
          <w:lang w:val="ne_NP" w:bidi="ne_NP"/>
        </w:rPr>
        <w:t>परमेश्वरले दाऊदलाई उहाँको राज्य सदाको लागि हुनेछ भन्ने प्रतिज्ञा गर्नुभएको कुरालाई हाइलाइट गर्नुहोस्। उनका सन्तानहरूबाट राजा आउनुहुनेछ भनेर परमेश्वरले भन्नुहुन्छ। यस आउने राजाको शासन कहिल्यै अन्त्य हुने छैन भनेर परमेश्वरले भन्नुहुन्छ।</w:t>
      </w:r>
    </w:p>
    <w:p>
      <w:pPr/>
      <w:r>
        <w:rPr>
          <w:lang w:val="ne_NP" w:bidi="ne_NP"/>
        </w:rPr>
      </w:r>
      <w:r>
        <w:rPr>
          <w:lang w:val="ne_NP" w:bidi="ne_NP"/>
        </w:rPr>
        <w:t>लूकाले पुर्खाहरूको वंशलाई जारी राख्छन्। अब्राहाम दाऊदको पुर्खा हुन्।</w:t>
      </w:r>
    </w:p>
    <w:p>
      <w:pPr/>
      <w:r>
        <w:rPr>
          <w:lang w:val="ne_NP" w:bidi="ne_NP"/>
        </w:rPr>
      </w:r>
      <w:r>
        <w:rPr>
          <w:lang w:val="ne_NP" w:bidi="ne_NP"/>
        </w:rPr>
        <w:t>परमेश्वरले अब्राहामलाई धेरै सन्तानहरू दिने प्रतिज्ञा गर्नुभएको कुरालाई हाइलाइट गर्नुहोस्। ताराहरू भन्दा बढी! परमेश्वरले भन्नुहुन्छ तिनीहरू मानिसहरूको समूह हुनेछन् र विशेष भूमिको स्वामित्व गर्नेछन्।</w:t>
      </w:r>
    </w:p>
    <w:p>
      <w:pPr/>
      <w:r>
        <w:rPr>
          <w:lang w:val="ne_NP" w:bidi="ne_NP"/>
        </w:rPr>
      </w:r>
      <w:r>
        <w:rPr>
          <w:lang w:val="ne_NP" w:bidi="ne_NP"/>
        </w:rPr>
        <w:t>लूकाले पुर्खाहरूको वंशलाई जारी राख्छन्। आदम अब्राहामका पुर्खा हुन्।</w:t>
      </w:r>
    </w:p>
    <w:p>
      <w:pPr/>
      <w:r>
        <w:rPr>
          <w:lang w:val="ne_NP" w:bidi="ne_NP"/>
        </w:rPr>
      </w:r>
      <w:r>
        <w:rPr>
          <w:lang w:val="ne_NP" w:bidi="ne_NP"/>
        </w:rPr>
        <w:t>परमेश्वरले आदमलाई आकार दिनु र जीवनको सास दिनुभएको कुरालाई हाइलाइट गर्नुहोस्। आदम परमेश्वरको छोरा जस्तै हुन्छन् किनभने परमेश्वरले उहाँलाई सृजना गर्नुहुन्छ।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लूका</w:t>
      </w:r>
    </w:p>
    <w:p>
      <w:pPr>
        <w:pStyle w:val="ListBullet"/>
        <w:spacing w:line="240" w:lineRule="auto"/>
        <w:ind w:left="720"/>
      </w:pPr>
      <w:r>
        <w:rPr>
          <w:lang w:val="ne_NP" w:bidi="ne_NP"/>
        </w:rPr>
      </w:r>
      <w:r>
        <w:rPr>
          <w:lang w:val="ne_NP" w:bidi="ne_NP"/>
        </w:rPr>
        <w:t>थियोफिलस</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दाऊद</w:t>
      </w:r>
    </w:p>
    <w:p>
      <w:pPr>
        <w:pStyle w:val="ListBullet"/>
        <w:spacing w:line="240" w:lineRule="auto"/>
        <w:ind w:left="720"/>
      </w:pPr>
      <w:r>
        <w:rPr>
          <w:lang w:val="ne_NP" w:bidi="ne_NP"/>
        </w:rPr>
      </w:r>
      <w:r>
        <w:rPr>
          <w:lang w:val="ne_NP" w:bidi="ne_NP"/>
        </w:rPr>
        <w:t>अब्राहाम</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लूकाले थियोफिलसलाई येशूका पुर्खाहरूको वंशको विवरण प्रस्तुत गरेको अभिनय गर्ने सुनिश्चित गर्नुहोस्। लूकाले येशू परमेश्वरको छोरा हुनुहुन्छ भनेर देखाउन यस्तो गर्छन्। अन्य कलाकारहरूले केही विशेष पुर्खाहरूको प्रतिनिधित्व गर्छन्। यी पुर्खाहरूले परमेश्वरले मसीहको बारेमा गरेको प्रतिज्ञाहरू वा प्रतिज्ञा गरिएको मुक्तिदाताको बारेमा कथाहरू देखाउँछन्।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लूका प्रत्येक पुर्खाको बारेमा बताउने व्यक्ति हुन्। उहाँका श्रोता थियोफिलस हुन्।</w:t>
      </w:r>
    </w:p>
    <w:p>
      <w:pPr/>
      <w:r>
        <w:rPr>
          <w:lang w:val="ne_NP" w:bidi="ne_NP"/>
        </w:rPr>
      </w:r>
      <w:r>
        <w:rPr>
          <w:lang w:val="ne_NP" w:bidi="ne_NP"/>
        </w:rPr>
        <w:t>लूकाले येशूका पुर्खाहरूको वंशलाई थियोफिलसलाई बताएको अभिनय गर्नुहोस्। येशूको पिता योसेफ थिए। योसेफले येशूको भविष्यको बारेमा विभिन्न स्रोतहरूबाट सुने।</w:t>
      </w:r>
    </w:p>
    <w:p>
      <w:pPr/>
      <w:r>
        <w:rPr>
          <w:lang w:val="ne_NP" w:bidi="ne_NP"/>
        </w:rPr>
      </w:r>
      <w:r>
        <w:rPr>
          <w:lang w:val="ne_NP" w:bidi="ne_NP"/>
        </w:rPr>
        <w:t>लूकाले पुर्खाको वंशको बारेमा बताउँछन्। दाऊद योसेफका पुर्खा हुन्। परमेश्वरले दाऊदलाई उहाँको राज्य सदाको लागि रहनेछ भनेर प्रतिज्ञा गर्नुहुन्छ। उनका सन्तानहरूबाट राजा आउनुहुनेछ भनेर परमेश्वरले भन्नुहुन्छ। यस आउने राजाको शासन कहिल्यै अन्त्य हुने छैन।</w:t>
      </w:r>
    </w:p>
    <w:p>
      <w:pPr/>
      <w:r>
        <w:rPr>
          <w:lang w:val="ne_NP" w:bidi="ne_NP"/>
        </w:rPr>
      </w:r>
      <w:r>
        <w:rPr>
          <w:lang w:val="ne_NP" w:bidi="ne_NP"/>
        </w:rPr>
        <w:t>लूकाले पुर्खाको वंशको बारेमा बताउँछन्। अब्राहाम दाऊदको पुर्खा हुन्।</w:t>
      </w:r>
    </w:p>
    <w:p>
      <w:pPr/>
      <w:r>
        <w:rPr>
          <w:lang w:val="ne_NP" w:bidi="ne_NP"/>
        </w:rPr>
      </w:r>
      <w:r>
        <w:rPr>
          <w:lang w:val="ne_NP" w:bidi="ne_NP"/>
        </w:rPr>
        <w:t>परमेश्वरले अब्राहामलाई ताराहरू भन्दा बढी सन्तानहरू दिने प्रतिज्ञा गर्नुहुन्छ। उहाँका सन्तानहरू मानिसहरूको समूह हुनेछन् र विशेष भूमिको स्वामित्व गर्नेछन्।</w:t>
      </w:r>
    </w:p>
    <w:p>
      <w:pPr/>
      <w:r>
        <w:rPr>
          <w:lang w:val="ne_NP" w:bidi="ne_NP"/>
        </w:rPr>
      </w:r>
      <w:r>
        <w:rPr>
          <w:lang w:val="ne_NP" w:bidi="ne_NP"/>
        </w:rPr>
        <w:t>लूकाले पुर्खाको वंशको बारेमा बताउँछन्। आदम अब्राहामका पुर्खा हुन्।</w:t>
      </w:r>
    </w:p>
    <w:p>
      <w:pPr/>
      <w:r>
        <w:rPr>
          <w:lang w:val="ne_NP" w:bidi="ne_NP"/>
        </w:rPr>
      </w:r>
      <w:r>
        <w:rPr>
          <w:lang w:val="ne_NP" w:bidi="ne_NP"/>
        </w:rPr>
        <w:t>परमेश्वरले आदमलाई आकार दिनुहुन्छ र जीवनको स्वास दिनुहुन्छ। आदम सबै रूखहरूमा पुग्न सक्छ। परमेश्वरले उहाँलाई पुन: उत्पादन गर्न र पृथ्वीलाई भर्न भन्नुहुन्छ। आदम अनाज्ञाकारी हुन्छन्। आदम परमेश्वरबाट अलग भएका छन् र बगैचामा फर्केर आउन सक्दैनन्।</w:t>
      </w:r>
    </w:p>
    <w:p>
      <w:pPr/>
      <w:r>
        <w:rPr>
          <w:lang w:val="ne_NP" w:bidi="ne_NP"/>
        </w:rPr>
      </w:r>
      <w:r>
        <w:rPr>
          <w:lang w:val="ne_NP" w:bidi="ne_NP"/>
        </w:rPr>
        <w:t>अभिनय रोक्नुहोस्: लूकाको भूमिका खेल्ने कलाकारलाई सोध्नुहोस्, "तपाईंलाई कस्तो महसुस भइरहेको छ?" तपाईंले सुन्न सक्नुहुन्छ, "सबै कुरा जोडिएको छ", "यो केबल एउटा सम्पूर्ण कथा हो।" थियोफिलसको भूमिका खेल्ने कलाकारलाई सोध्नुहोस्, "तपाईंलाई कस्तो महसुस भइरहेको छ?" तपाईंले सुन्न सक्नुहुन्छ, "सबै कुराले येशू मसीह हुनुहुन्छ भनेर संकेत गर्छ", "उत्सुक छु," "म थप सुन्न चाहन्छु।"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जब येशू लगभग ३० वर्षको हुनुहुन्छ, उहाँले मानिसहरूलाई परमेश्वरको बारेमा सिकाउन सुरु गर्नुहुन्छ। लूकाले येशूको वंशावली वा पुर्खाहरूको सूची दिन आफ्नो कथालाई रोक्छन्। लूकाले आफ्नो सूचीमा </w:t>
      </w:r>
      <w:r>
        <w:rPr>
          <w:b/>
          <w:lang w:val="ne_NP" w:bidi="ne_NP"/>
        </w:rPr>
        <w:t>उनी छोरा थिए</w:t>
      </w:r>
      <w:r>
        <w:rPr>
          <w:lang w:val="ne_NP" w:bidi="ne_NP"/>
        </w:rPr>
        <w:t xml:space="preserve"> भन्नुको अर्थ एउटा व्यक्ति आफ्नो बुबाको छोरा थियो भन्ने कुराको प्रयोग गर्छन्। यो अर्थ योसेफसँगको येशूको सम्बन्धमा पहिलो पटक प्रयोग गरेपछि मात्र संकेत गरिएको छ। छोराको अर्थ नाति वा वंशज पनि हुन सक्छ। सूचीमा भएका सबैको ठ्याक्कै सम्बन्ध के हो भनेर विद्वानहरू निश्चित छैनन्।</w:t>
      </w:r>
    </w:p>
    <w:p>
      <w:pPr/>
      <w:r>
        <w:rPr>
          <w:lang w:val="ne_NP" w:bidi="ne_NP"/>
        </w:rPr>
      </w:r>
      <w:r>
        <w:rPr>
          <w:lang w:val="ne_NP" w:bidi="ne_NP"/>
        </w:rPr>
        <w:t xml:space="preserve">जब लूकाले </w:t>
      </w:r>
      <w:r>
        <w:rPr>
          <w:b/>
          <w:lang w:val="ne_NP" w:bidi="ne_NP"/>
        </w:rPr>
        <w:t>योसेफलाई यसरी सोचिएको थियो</w:t>
      </w:r>
      <w:r>
        <w:rPr>
          <w:lang w:val="ne_NP" w:bidi="ne_NP"/>
        </w:rPr>
        <w:t xml:space="preserve"> भनेर भन्छन्, यसको अर्थ योसेफ येशूको शारिरीक पिता होइन, तर उहाँको कानूनी पिता थिए भन्ने हो। येशू जन्मिएको बेलामा मरियम कन्या थिइन्। येशू पवित्र आत्माले गर्भधारण गर्नुभएको थियो भनेर केही मानिसहरूलाई थाहा हुन सक्छ, तर अरूले येशू योसेफको छोरा हुनुहुन्छ भनेर सोचेको हुन सक्छ।</w:t>
      </w:r>
    </w:p>
    <w:p>
      <w:pPr/>
      <w:r>
        <w:rPr>
          <w:lang w:val="ne_NP" w:bidi="ne_NP"/>
        </w:rPr>
      </w:r>
      <w:r>
        <w:rPr>
          <w:lang w:val="ne_NP" w:bidi="ne_NP"/>
        </w:rPr>
        <w:t xml:space="preserve">लूकाले </w:t>
      </w:r>
      <w:r>
        <w:rPr>
          <w:b/>
          <w:lang w:val="ne_NP" w:bidi="ne_NP"/>
        </w:rPr>
        <w:t>रामको छोराको</w:t>
      </w:r>
      <w:r>
        <w:rPr>
          <w:lang w:val="ne_NP" w:bidi="ne_NP"/>
        </w:rPr>
        <w:t xml:space="preserve"> उल्लेख गर्छन् केही अनुवादहरूमा, यसलाई दुई पुर्खाको रूपमा सूचीबद्ध गरिएको छ। अद्मिनको छोरा, अर्नीको छोरा। अर्नीको छोरालाई प्रयोग गर्न सिफारिस गरिन्छ। तापनि, यदि तपाईंको क्षेत्रको मुख्य राष्ट्रिय भाषाले दुई पुर्खाहरूको सन्दर्भ प्रयोग गर्छ भने तपाईंले यसलाई त्यस्तै राख्न सक्नुहुन्छ।</w:t>
      </w:r>
    </w:p>
    <w:p>
      <w:pPr/>
      <w:r>
        <w:rPr>
          <w:lang w:val="ne_NP" w:bidi="ne_NP"/>
        </w:rPr>
      </w:r>
      <w:r>
        <w:rPr>
          <w:lang w:val="ne_NP" w:bidi="ne_NP"/>
        </w:rPr>
        <w:t xml:space="preserve">लूकाले येशूको पुर्खालाई आदमसम्म पत्ता लगाउँछन्। उहाँले आदमलाई </w:t>
      </w:r>
      <w:r>
        <w:rPr>
          <w:b/>
          <w:lang w:val="ne_NP" w:bidi="ne_NP"/>
        </w:rPr>
        <w:t>परमेश्वरको छोरा</w:t>
      </w:r>
      <w:r>
        <w:rPr>
          <w:lang w:val="ne_NP" w:bidi="ne_NP"/>
        </w:rPr>
        <w:t xml:space="preserve"> भन्नुहुन्छ। आदम र परमेश्वर बीचको सम्बन्ध सूचीमा भएका बाँकी मानिसहरू भन्दा फरक थियो। यो वाक्यांशले परमेश्वर आदमका सृष्टिकर्ता हुनुहुन्छ भनेर जनाउँछ। लूकाले येशू परमेश्वरको छोरा हुनुहुन्छ भनेर पुर्खाका माध्यमबाट देखाउँछन्। </w:t>
      </w:r>
      <w:r>
        <w:rPr>
          <w:b/>
          <w:lang w:val="ne_NP" w:bidi="ne_NP"/>
        </w:rPr>
        <w:t>परमेश्वरको छोरा</w:t>
      </w:r>
      <w:r>
        <w:rPr>
          <w:lang w:val="ne_NP" w:bidi="ne_NP"/>
        </w:rPr>
        <w:t xml:space="preserve"> शब्द इस्राएलको जाति, स्वर्गदूतहरू र राजा दाऊदको सन्तानहरू भएका राजाहरूको लागि प्रयोग गरिन्छ। लूकाले येशू परमेश्वरको स्वभाव कै हुनुहुन्छ भनेर देखाउन यो उपाधि प्रयोग गर्छन्। तिनीहरूको विशेष सम्बन्ध मानव पिता र छोरा बीचको सम्बन्ध जस्तै छ। येशू छोरा हुनुहुन्छ र परमेश्वर उहाँको पिता हुनुहुन्छ। येशू जन्मिनु अघि, उहाँ पहिले नै सदाको लागि आफ्ना पिताको छोराको रूपमा अस्तित्वमा हुनुहुन्थ्यो। </w:t>
      </w:r>
      <w:r>
        <w:rPr>
          <w:lang w:val="ne_NP" w:bidi="ne_NP"/>
        </w:rPr>
        <w:t>परमेश्वरको छोरा</w:t>
      </w:r>
      <w:r>
        <w:rPr>
          <w:lang w:val="ne_NP" w:bidi="ne_NP"/>
        </w:rPr>
        <w:t xml:space="preserve"> मुख्य शब्दावलीमा पाउन सकिन्छ।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अनियमित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4:1–13</w:t>
      </w:r>
      <w:r>
        <w:rPr>
          <w:lang w:val="ne_NP" w:bidi="ne_NP"/>
        </w:rPr>
      </w:r>
    </w:p>
    <w:p>
      <w:pPr>
        <w:pStyle w:val="Heading3"/>
      </w:pPr>
      <w:r>
        <w:rPr>
          <w:lang w:val="ne_NP" w:bidi="ne_NP"/>
        </w:rPr>
        <w:t>Step 1</w:t>
      </w:r>
    </w:p>
    <w:p>
      <w:pPr/>
      <w:r>
        <w:rPr>
          <w:lang w:val="ne_NP" w:bidi="ne_NP"/>
        </w:rPr>
      </w:r>
      <w:r>
        <w:rPr>
          <w:lang w:val="ne_NP" w:bidi="ne_NP"/>
        </w:rPr>
        <w:t>लूका ४:१–१३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यूहन्नाले येशूलाई बप्तिस्मा गरेपछि, लूकाले हामीलाई येशूको वंशावली प्रस्तुत गर्न रोकिए। उहाँले येशू परमेश्वरको छोरा हुनुहुन्छ भनेर देखाउनुभयो। यस खण्डमा, लूकाले येशूको यर्दन नदीबाट बाहिरिएपछिको जीवनको कथालाई जारी राख्छ।</w:t>
      </w:r>
    </w:p>
    <w:p>
      <w:pPr/>
      <w:r>
        <w:rPr>
          <w:lang w:val="ne_NP" w:bidi="ne_NP"/>
        </w:rPr>
      </w:r>
      <w:r>
        <w:rPr>
          <w:lang w:val="ne_NP" w:bidi="ne_NP"/>
        </w:rPr>
        <w:t>यो कथा यहूदीहरू धेरै नै परिचित अर्को कथाजस्तै छ। यो उजाडस्थानमा इस्राएलको जाँचको कथा हो। दुबै कथाहरूले परमेश्वरले उजाडस्थानमा नेतृत्व गर्नुभएको देखाउँछ, ४० संख्या समावेश छ, र परमेश्वरको "छोरा" को जाँच भइरहेको देखाउँछ। इस्राएल वा यहूदीहरूलाई पनि परमेश्वरको छोरा भनेर भनिन्थ्यो। परमेश्वरले इस्राएललाई धेरै दिन खाना बिना जान अनुमति दिनुभयो। उहाँले तिनीहरूलाई परमेश्वरको आराधना मात्र गर्न सिकाउँनुभयो। परमेश्वरले इस्राएललाई परमेश्वरको जाँच नगर्नु पनि भन्नुभयो, तर तिनीहरूले तीन परीक्षामा उहाँको आज्ञा उल्लङ्घन गरे। लूकाले देखाएको भिन्नता यो हो कि इस्राएल असफल भएको ठाउँमा येशू सफल हुनुहुन्छ भन्ने हो।</w:t>
      </w:r>
    </w:p>
    <w:p>
      <w:pPr/>
      <w:r>
        <w:rPr>
          <w:lang w:val="ne_NP" w:bidi="ne_NP"/>
        </w:rPr>
      </w:r>
      <w:r>
        <w:rPr>
          <w:lang w:val="ne_NP" w:bidi="ne_NP"/>
        </w:rPr>
        <w:t>यो कथा कहाँ हुन्छ भनेर राम्रोसँग बुझ्न तपाईंको अनुवादकहरूलाई उजाडस्थानको तस्वीर देखाउनुहोस्।</w:t>
      </w:r>
    </w:p>
    <w:p>
      <w:pPr/>
      <w:r>
        <w:rPr>
          <w:lang w:val="ne_NP" w:bidi="ne_NP"/>
        </w:rPr>
      </w:r>
      <w:r>
        <w:rPr>
          <w:lang w:val="ne_NP" w:bidi="ne_NP"/>
        </w:rPr>
        <w:t>येशू बप्तिस्मा पछि पवित्र आत्माले भरिएको हुनुहुन्छ भनेर लूकाले हामीलाई बताउँछन्। यसको अर्थ परमेश्वरको आत्मा येशूसँग हुनुहुन्थ्यो र परमेश्वरले उहाँलाई चाहेको कुरा गर्ने शक्ति उहाँलाई दिनुभयो भन्ने हो। पवित्र आत्माले उहाँलाई यर्दन नदीबाट उजाडस्थानमा लैजानुहुन्छ।</w:t>
      </w:r>
    </w:p>
    <w:p>
      <w:pPr/>
      <w:r>
        <w:rPr>
          <w:lang w:val="ne_NP" w:bidi="ne_NP"/>
        </w:rPr>
      </w:r>
      <w:r>
        <w:rPr>
          <w:lang w:val="ne_NP" w:bidi="ne_NP"/>
        </w:rPr>
        <w:t>रोक्नुहोस् र तपाईंको टोलीलाई यर्दन नदी र उजाडस्थान रहेको ठाउँको नक्सा देखाउनुहोस्। तपाईंले उजाडस्थान कस्तो देखिन्थ्यो भन्ने तस्वीर पनि देखाउन सक्नुहुन्छ।</w:t>
      </w:r>
    </w:p>
    <w:p>
      <w:pPr/>
      <w:r>
        <w:rPr>
          <w:lang w:val="ne_NP" w:bidi="ne_NP"/>
        </w:rPr>
      </w:r>
      <w:r>
        <w:rPr>
          <w:lang w:val="ne_NP" w:bidi="ne_NP"/>
        </w:rPr>
        <w:t>शैतान देखा पर्छ र येशूलाई ४० दिनसम्म उजाडस्थानमा हुँदा उहाँको परीक्षण गर्छ। शैतानले शैतानलाई जनाउँछ। उ सबै दुष्ट आत्माहरूको शासक वा नेता हो। हिब्रू भाषामा उसको नामको अर्थ शत्रु हो किनभने उ परमेश्वर र परमेश्वरका मानिसहरूको शत्रु हो। "परिक्षण" भनेको परमेश्वरले उहाँलाई नचाहनुभएको काम गर्न मनाउन प्रयास गर्ने कुरालाई जनाउँछ। शैतानले येशूलाई पापको लागि पुरस्कृत गरिनेछ भनेर भन्छ, तर उसले झूट बोल्छ। शैतानले येशूलाई पाप गर्न लगाउन पासोमा पार्न झूट बोल्छ।</w:t>
      </w:r>
    </w:p>
    <w:p>
      <w:pPr/>
      <w:r>
        <w:rPr>
          <w:lang w:val="ne_NP" w:bidi="ne_NP"/>
        </w:rPr>
      </w:r>
      <w:r>
        <w:rPr>
          <w:lang w:val="ne_NP" w:bidi="ne_NP"/>
        </w:rPr>
        <w:t>रोक्नुहोस् र तपाईंको टोलीसँग छलफल गर्नुहोस्: तपाईंको संस्कृतिमा दुष्ट आत्माहरूको शासकलाई कसरी हेरिन्छ? दुष्ट आत्माहरूको शासकले मानिसहरूसँग कसरी कुराकानी गर्छ? यो यहाँ शैतानलाई चित्रण गरिएको तरिका भन्दा कसरी फरक छ?</w:t>
      </w:r>
    </w:p>
    <w:p>
      <w:pPr/>
      <w:r>
        <w:rPr>
          <w:lang w:val="ne_NP" w:bidi="ne_NP"/>
        </w:rPr>
      </w:r>
      <w:r>
        <w:rPr>
          <w:lang w:val="ne_NP" w:bidi="ne_NP"/>
        </w:rPr>
        <w:t>येशू परीक्षामा पर्दा चालीस दिनसम्म खाना खानुहुन्न, त्यसैले उहाँ धेरै भोकाउनु हुन्छ। शैतानले येशूलाई आफू परमेश्वरको छोरा हुँ भनेर प्रमाणित गर्न एउटा ढुङ्गालाई रोटीको टुक्रा बनाउन चुनौती दिन्छ, यहाँ परमेश्वरको छोरा उपाधि हो जसको अर्थ येशू परमेश्वरकै स्वभावको हुनुहुन्छ। यसले तिनीहरूको सम्बन्धलाई पिता र छोराको मानव सम्बन्ध जस्तै व्यक्त गर्छ। येशू जन्मिनु अघि, उहाँ पहिले नै सदाको लागि आफ्ना पिता परमेश्वरको छोराको रूपमा अस्तित्वमा हुनुहुन्थ्यो। जब शैतानले भन्छ, "यदि तपाईं परमेश्वरको छोरा हुनुहुन्छ भने," उसले येशूलाई अलौकिक कुरा गरेर आफू को हो भनेर प्रमाणित गर्न चुनौती दिँदै छ। येशूले परमेश्वरले जुटाउने कुरामा भरोसा गर्नुको सट्टा आफ्नोलागि जुटाओस भन्ने उसले चाह्यो।</w:t>
      </w:r>
    </w:p>
    <w:p>
      <w:pPr/>
      <w:r>
        <w:rPr>
          <w:lang w:val="ne_NP" w:bidi="ne_NP"/>
        </w:rPr>
      </w:r>
      <w:r>
        <w:rPr>
          <w:lang w:val="ne_NP" w:bidi="ne_NP"/>
        </w:rPr>
        <w:t>येशूले शैतानको जवाफ व्यवस्थाको पुस्तकबाट हिब्रू धर्मशास्त्रलाई उद्धृत गर्नुहुन्छ। व्यवस्था मोशाले लेखेको पुस्तक मध्ये एक थियो। व्यवस्थामा, यो लेखिएको छ कि मानिस रोटीले मात्र बाँच्दैन। यसको अर्थ खाना भन्दा बढी महत्त्वपूर्ण कुरा हो। खानाले मात्रै साँचो जीवन दिदैन। त्यसैले शैतानले येशूलाई फरक तरिकाले परीक्षामा लगाउन प्रयास गर्छ।</w:t>
      </w:r>
    </w:p>
    <w:p>
      <w:pPr/>
      <w:r>
        <w:rPr>
          <w:lang w:val="ne_NP" w:bidi="ne_NP"/>
        </w:rPr>
      </w:r>
      <w:r>
        <w:rPr>
          <w:lang w:val="ne_NP" w:bidi="ne_NP"/>
        </w:rPr>
        <w:t>शैतानले येशूलाई उच्च ठाउँमा लैजान्छ। उहाँले येशूलाई एक पटकमा सबै जातिहरू र संसारका राज्यहरू देखाउँछ। यो अलौकिक घटना थियो। शैतानले येशूलाई सबै जातिहरूमाथि अधिकार वा शासन गर्ने अधिकार दिनेछु भनेर भन्छ। येशूले सबै जातिहरूको महिमा र महानता प्राप्त गर्नुहुनेछ भनेर उसले प्रतिज्ञा गर्छ। शैतानले येशूलाई यो अधिकार दिन सक्छ किनभने यो उसलाई दिइएको छ। उसले यो अधिकार कसले दियो भनेर भन्दैन्, उसले चाहेको जसलाई पनि यो दिन सक्छ भनेर मात्र भन्यो। यो अर्को झूट थियो। येशूले शैतानलाई आराधना गर्नुभयो भने मात्र उसलाई यो अधिकार दिनेछ भनेर शैतानले येशूलाई भन्छ। आराधनाको अर्थ आदर वा नम्रताका कारण कसैलाई झुक्नु हो। शैतानले येशूमाथि नियन्त्रण हासिल गर्न चाहन्छ।</w:t>
      </w:r>
    </w:p>
    <w:p>
      <w:pPr/>
      <w:r>
        <w:rPr>
          <w:lang w:val="ne_NP" w:bidi="ne_NP"/>
        </w:rPr>
      </w:r>
      <w:r>
        <w:rPr>
          <w:lang w:val="ne_NP" w:bidi="ne_NP"/>
        </w:rPr>
        <w:t>रोक्नुहोस् र तपाईंको टोलीलाई शैतानले येशूलाई लगेको उच्च ठाउँको तस्वीर देखाउनुहोस्।</w:t>
      </w:r>
    </w:p>
    <w:p>
      <w:pPr/>
      <w:r>
        <w:rPr>
          <w:lang w:val="ne_NP" w:bidi="ne_NP"/>
        </w:rPr>
      </w:r>
      <w:r>
        <w:rPr>
          <w:lang w:val="ne_NP" w:bidi="ne_NP"/>
        </w:rPr>
        <w:t>येशूले फेरि व्यवस्थाको पुस्तकबाट धर्मशास्त्रलाई उद्धृत गरेर जवाफ दिनुहुन्छ। तपाईंले प्रभु आफ्नो परमेश्वरको मात्र आराधना गर्नुपर्छ र उहाँको मात्र सेवा गर्नुपर्छ भनेर उहाँले भन्नुहुन्छ। यहाँ "आराधना" को अर्थ आदरसाथ झुक्नु हो र "सेवा गर्नु" भनेको परमेश्वरलाई सम्मान गर्न आराधनाको कार्यहरू गर्नु हो। प्रभु भनेको कुनै व्यक्ति वा कुनै कुरामाथि अधिकार भएको व्यक्ति हो। येशूको प्रतिक्रियाले देखाउँछ कि उहाँले शैतानले चाहएको कुरा गर्न अस्वीकार गरिरहनु भएको थियो। उहाँले परमेश्वरको मात्र आराधना गर्नुहुनेछ भनेर येशूले भन्नुहुन्छ।</w:t>
      </w:r>
    </w:p>
    <w:p>
      <w:pPr/>
      <w:r>
        <w:rPr>
          <w:lang w:val="ne_NP" w:bidi="ne_NP"/>
        </w:rPr>
      </w:r>
      <w:r>
        <w:rPr>
          <w:lang w:val="ne_NP" w:bidi="ne_NP"/>
        </w:rPr>
        <w:t>त्यसैले शैतानले येशूलाई फरक तरिकाले परीक्षामा पार्छ। यस पटक उसले येशूलाई यरूशलेम लैजान्छ। उसले उहाँलाई मन्दिर वा आराधना गर्ने ठाउँमा लैजान्छ, र उहाँलाई मन्दिरको सबैभन्दा उच्च भागमा राख्छ। यो बाहिरी पर्खालको धरहरा मध्ये एक थियो। यो १५० मिटर वा ४५० फिट अग्लो थियो। यो पर्याप्त अग्लो थियो कि यदि कसैले उफ्र्यो भने उसलाई गम्भीर रूपमा चोट लाग्न सक्थ्यो। येशू साँच्चै परमेश्वरको छोरा हुनुहुन्छ भन्ने दाबीलाई शैतानले फेरि चुनौती दिन्छ। यदि ऊ साँच्चै परमेश्वरको छोरा हो भने ऊ मन्दिरबाट हामफाल्न सक्छ र उसलाई चोट लाग्दैन भनेर उसले येशूलाई भन्छ। यस पटक, शैतानले भजनको पुस्तकबाट हिब्रू धर्मशास्त्र उद्धृत गर्छ। येशूलाई हानी हुनबाट स्वर्गदूतहरूले रोक्नेछन् भनेर उसले भन्छ। यस पदको सन्दर्भमा स्वर्गदूतहरूले कसैलाई आफ्नो हातमा उठाउँछन् ताकि हिंड्दा उनी चट्टानमा ठेस लागेर नढलून्। यसले कसैलाई लड्नबाट रोक्छ र चोट लाग्नबाट बचाउँछ। शैतानले यो पदलाई येशूमा लागू गर्छ। यदि येशू मन्दिरबाट हामफाल्नु भयो भने स्वर्गदूतहरूले उहाँलाई तलको चट्टानले हुने चोट बाट बचाउँने छन् भनेर शैतानले भन्छ।</w:t>
      </w:r>
    </w:p>
    <w:p>
      <w:pPr/>
      <w:r>
        <w:rPr>
          <w:lang w:val="ne_NP" w:bidi="ne_NP"/>
        </w:rPr>
      </w:r>
      <w:r>
        <w:rPr>
          <w:lang w:val="ne_NP" w:bidi="ne_NP"/>
        </w:rPr>
        <w:t>तपाईंको अनुवादकहरूलाई मन्दिरको गजुर कति अग्लो थियो भनेर बुझ्न फोटो देखाउनुहोस्।</w:t>
      </w:r>
    </w:p>
    <w:p>
      <w:pPr/>
      <w:r>
        <w:rPr>
          <w:lang w:val="ne_NP" w:bidi="ne_NP"/>
        </w:rPr>
      </w:r>
      <w:r>
        <w:rPr>
          <w:lang w:val="ne_NP" w:bidi="ne_NP"/>
        </w:rPr>
        <w:t>येशूले पहिले गरेको झै जवाफ दिनुहुन्छ। उहाँले धर्मशास्त्र व्यवस्थाबाट उद्धृत गर्नुहुन्छ। उहाँले शैतानलाई भन्नुहन्छ, "तैले प्रभु आफ्नो परमेश्वरको परीक्षा नगर्नु।" मन्दिरबाट हामफाल्नु पाप थियो किनभने यसले परमेश्वरको जाँच गर्थ्यो। येशूले परमेश्वरले उहाँलाई बचाउनुहुनेछ भनेर प्रमाणित गर्न खोज्दै परमेश्वरको विश्वासयोग्यताको परीक्षण गर्नुहुने थियो।</w:t>
      </w:r>
    </w:p>
    <w:p>
      <w:pPr/>
      <w:r>
        <w:rPr>
          <w:lang w:val="ne_NP" w:bidi="ne_NP"/>
        </w:rPr>
      </w:r>
      <w:r>
        <w:rPr>
          <w:lang w:val="ne_NP" w:bidi="ne_NP"/>
        </w:rPr>
        <w:t>शैतानले येशूलाई जाँच पूरा गरेपछि छोड्छ। येशूलाई फेरि जाँच गर्ने राम्रो अवसर नभएसम्म उसले छोटो समयको लागि मात्र छोड्छ। येशूको परीक्षामा हुनु यहूदी संस्कृतिमा महत्त्वपूर्ण छ। यहूदी परम्परामा, परमेश्वरप्रतिको वफादारी परीक्षण र प्रलोभन मार्फत जाँच गरिन्छ। यो कथाले येशू परमेश्वरप्रति आज्ञाकारी हुनु भएको देखाउँछ।</w:t>
      </w:r>
    </w:p>
    <w:p>
      <w:pPr/>
      <w:r>
        <w:rPr>
          <w:lang w:val="ne_NP" w:bidi="ne_NP"/>
        </w:rPr>
      </w:r>
      <w:r>
        <w:rPr>
          <w:lang w:val="ne_NP" w:bidi="ne_NP"/>
        </w:rPr>
        <w:t>यो कथा महत्त्वपूर्ण छ किनभने यसले येशूले तीन फरक तरिकाले पाप गर्ने प्रलोभनमा विजय हासिल गर्नुहुन्छ भनेर देखाउँछ। तीन पटक, येशूले शैतानले चाहेको कुरा गर्नुहुन्न। येशूले परमेश्वरप्रतिको बिश्वासयोग्य आज्ञाकारीता देखाउनुहुन्छ, जसले उहाँलाई सार्वजनिक सेवाको लागि तयार गर्छ।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 xml:space="preserve"> पहिलो दृश्य:</w:t>
      </w:r>
      <w:r>
        <w:rPr>
          <w:lang w:val="ne_NP" w:bidi="ne_NP"/>
        </w:rPr>
        <w:t xml:space="preserve"> येशू पवित्र आत्माले भरिएको हुनुहुन्छ। पवित्र आत्माले येशूलाई उजाडस्थानमा लैजानुहुन्छ। शैतानले येशूलाई ४० दिनसम्म उजाडस्थानमा परीक्षामा गराउँछ।</w:t>
      </w:r>
    </w:p>
    <w:p>
      <w:pPr/>
      <w:r>
        <w:rPr>
          <w:lang w:val="ne_NP" w:bidi="ne_NP"/>
        </w:rPr>
      </w:r>
      <w:r>
        <w:rPr>
          <w:b/>
          <w:lang w:val="ne_NP" w:bidi="ne_NP"/>
        </w:rPr>
        <w:t>दोस्रो दृश्य:</w:t>
      </w:r>
      <w:r>
        <w:rPr>
          <w:lang w:val="ne_NP" w:bidi="ne_NP"/>
        </w:rPr>
        <w:t xml:space="preserve"> येशू भोकाउनु हुन्छ। शैतानले येशूलाई परमेश्वरको छोराको रूपमा आफ्नो पहिचान प्रमाणित गर्न ढुङ्गालाई रोटीमा परिवर्तन गर्ने परिक्षामा पार्छ। येशूले शैतानले चाहेको कुरा गर्नुहुन्न।</w:t>
      </w:r>
    </w:p>
    <w:p>
      <w:pPr/>
      <w:r>
        <w:rPr>
          <w:lang w:val="ne_NP" w:bidi="ne_NP"/>
        </w:rPr>
      </w:r>
      <w:r>
        <w:rPr>
          <w:b/>
          <w:lang w:val="ne_NP" w:bidi="ne_NP"/>
        </w:rPr>
        <w:t>तेस्रो दृश्य:</w:t>
      </w:r>
      <w:r>
        <w:rPr>
          <w:lang w:val="ne_NP" w:bidi="ne_NP"/>
        </w:rPr>
        <w:t>यदि येशूले शैतानलाई आराधना गर्नुहुन्छ भने उसले येशूलाई संसारका सबै राज्यहरूको नियन्त्रण गर्न दिने प्रस्ताव गर्छ। येशूले शैतानले चाहेको कुरा गर्नुहुन्न।</w:t>
      </w:r>
    </w:p>
    <w:p>
      <w:pPr/>
      <w:r>
        <w:rPr>
          <w:lang w:val="ne_NP" w:bidi="ne_NP"/>
        </w:rPr>
      </w:r>
      <w:r>
        <w:rPr>
          <w:b/>
          <w:lang w:val="ne_NP" w:bidi="ne_NP"/>
        </w:rPr>
        <w:t>चौथो दृश्य:</w:t>
      </w:r>
      <w:r>
        <w:rPr>
          <w:lang w:val="ne_NP" w:bidi="ne_NP"/>
        </w:rPr>
        <w:t xml:space="preserve"> शैतानले येशूलाई यरूशलेम लैजान्छ। उसले येशूले मन्दिरबाट हामफालेर परमेश्वरको परीक्षा गरोस् भन्ने चाहन्छ, किनभने उसलाई थाहा छ कि येशूलाई चोट लाग्दैन। येशूले शैतानले चाहेको कुरा गर्नुहुन्न।</w:t>
      </w:r>
    </w:p>
    <w:p>
      <w:pPr/>
      <w:r>
        <w:rPr>
          <w:lang w:val="ne_NP" w:bidi="ne_NP"/>
        </w:rPr>
      </w:r>
      <w:r>
        <w:rPr>
          <w:b/>
          <w:lang w:val="ne_NP" w:bidi="ne_NP"/>
        </w:rPr>
        <w:t>पाँचौ दृश्य:</w:t>
      </w:r>
      <w:r>
        <w:rPr>
          <w:lang w:val="ne_NP" w:bidi="ne_NP"/>
        </w:rPr>
        <w:t xml:space="preserve"> शैतानले छोड्छ।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पवित्र आत्मा</w:t>
      </w:r>
    </w:p>
    <w:p>
      <w:pPr/>
      <w:r>
        <w:rPr>
          <w:lang w:val="ne_NP" w:bidi="ne_NP"/>
        </w:rPr>
      </w:r>
      <w:r>
        <w:rPr>
          <w:lang w:val="ne_NP" w:bidi="ne_NP"/>
        </w:rPr>
        <w:t>यस सत्रमा समूहले कथाको दृष्य योजना बनाउन, चित्र बनाउन वा सार्न मिल्ने वस्तुहरू (जस्तै ढुङ्गाहरू, लठ्ठिहरू, बच्चाहरूका खिलौना) प्रयोग गरेर कथा र त्यसमा भएका घटनाहरूलाई देखाउन सक्छ।</w:t>
      </w:r>
    </w:p>
    <w:p>
      <w:pPr/>
      <w:r>
        <w:rPr>
          <w:lang w:val="ne_NP" w:bidi="ne_NP"/>
        </w:rPr>
      </w:r>
      <w:r>
        <w:rPr>
          <w:lang w:val="ne_NP" w:bidi="ne_NP"/>
        </w:rPr>
        <w:t>येशूले भर्खरै बप्तिस्मा लिनुभएको थियो भनेर सम्झनु महत्त्वपूर्ण छ। स्वर्गबाट भएको आवाजले भन्यो। "तिमी मेरो छोरा हौ। म तिमीलाई प्रेम गर्छु।"</w:t>
      </w:r>
    </w:p>
    <w:p>
      <w:pPr/>
      <w:r>
        <w:rPr>
          <w:lang w:val="ne_NP" w:bidi="ne_NP"/>
        </w:rPr>
      </w:r>
      <w:r>
        <w:rPr>
          <w:lang w:val="ne_NP" w:bidi="ne_NP"/>
        </w:rPr>
        <w:t>येशू उजाडस्थानमा हुनुहुन्थ्यो भनेर शैतानले उहाँलाई उच्च ठाउँमा लगेको कुरा ध्यान दिनु पनि महत्त्वपूर्ण छ। कथाले यो कसरी भयो भनेर उल्लेख गर्दैन। तर कुनै न कुनै तरिकाले शैतानले पृथ्वीका सबै राज्यहरू देखाउँछ। यसलाई अलौकिक घटनाको रूपमा देखाउन सकिन्छ। फेरि, शैतानले येशूलाई यरूशलेमको मन्दिरको उच्च भागमा लैजान्छ। यी कार्यहरू पहल गर्ने शैतान हो।</w:t>
      </w:r>
    </w:p>
    <w:p>
      <w:pPr/>
      <w:r>
        <w:rPr>
          <w:lang w:val="ne_NP" w:bidi="ne_NP"/>
        </w:rPr>
      </w:r>
      <w:r>
        <w:rPr>
          <w:lang w:val="ne_NP" w:bidi="ne_NP"/>
        </w:rPr>
        <w:t>येशूसँग पवित्र आत्मा हुनुहुन्छ। पवित्र आत्माले येशूलाई उजाडस्थानमा जान लैजानुहुन्छ। उजाडस्थानमा येशूले ४० दिनसम्म खाना खानुहुन्न। येशू भोकाउनु हुन्छ। शैतान देखा पर्छ र येशूलाई परीक्षामा पार्छ। शैतानले येशूलाई ढुङ्गालाई रोटीमा परिवर्तन गरेर येशू साँच्चै परमेश्वरको छोरा हुनुहुन्छ भनेर देखाउन आग्रह गर्छ। येशूले धर्मशास्त्र उद्धृत गरेर जवाफ दिनुहुन्छ: "मानिसहरू रोटीले मात्र बाँच्दैन।"</w:t>
      </w:r>
    </w:p>
    <w:p>
      <w:pPr/>
      <w:r>
        <w:rPr>
          <w:lang w:val="ne_NP" w:bidi="ne_NP"/>
        </w:rPr>
      </w:r>
      <w:r>
        <w:rPr>
          <w:lang w:val="ne_NP" w:bidi="ne_NP"/>
        </w:rPr>
        <w:t>शैतानले येशूलाई उच्च ठाउँमा लैजान्छ। शैतानले येशूलाई पृथ्वीको सबै राज्यहरू देखाउँछ। शैतानले येशूलाई सबै जातिहरूमाथि अधिकार प्रदान गर्छ। शैतानले येशूलाई संसारको राज्यहरूको महिमाको बदलामा उहाँको आराधना गर्न आग्रह गर्छ। येशूले धर्मशास्त्र उद्धृत गर्दै जवाफ दिनुहुन्छ: "तिमीले परमेश्वरको मात्र आराधना गर्नुपर्छ र परमेश्वरको मात्र सेवा गर्नुपर्छ।"</w:t>
      </w:r>
    </w:p>
    <w:p>
      <w:pPr/>
      <w:r>
        <w:rPr>
          <w:lang w:val="ne_NP" w:bidi="ne_NP"/>
        </w:rPr>
      </w:r>
      <w:r>
        <w:rPr>
          <w:lang w:val="ne_NP" w:bidi="ne_NP"/>
        </w:rPr>
        <w:t>शैतानले येशूलाई यरूशलेमको मन्दिरको उच्च भागमा लैजान्छ। फेरि, शैतानले येशूलाई येशू परमेश्वरको छोरा हुनुहुन्छ भने चोट नलागिकन हामफालेर देखाउन आग्रह गर्छ। स्वर्गदूतहरूले येशूको रक्षा गर्नेछन भनेर शैतानले धर्मशास्त्र उद्धृत गर्छ। शैतानले येशूलाई विश्वस्त पार्न प्रयास गर्न यस्तो गर्छ। येशूले धर्मशास्त्र उद्धृत गरेर जवाफ दिनुहुन्छ, "परमेश्वरको विश्वासयोग्यताको परिक्षा लिएर परमेश्वरको विश्वासयोग्यतामा प्रश्न नगर"</w:t>
      </w:r>
    </w:p>
    <w:p>
      <w:pPr/>
      <w:r>
        <w:rPr>
          <w:lang w:val="ne_NP" w:bidi="ne_NP"/>
        </w:rPr>
      </w:r>
      <w:r>
        <w:rPr>
          <w:lang w:val="ne_NP" w:bidi="ne_NP"/>
        </w:rPr>
        <w:t>येशूले परमेश्वरप्रति आज्ञाकारिता प्रमाणित गरेपछि, शैतानले येशूको परीक्षा गर्न छोड्छ। शैतानले येशूलाई परीक्षामा पार्न अर्को अवसर नपाएसम्मकालागि छोड्छ।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पवित्र आत्मा</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स्वर्गबाट आएको आवाजले "तिमी मेरो छोरा हौ" भनेको तुरुन्तै पछि यो घटना भइरहेको छ भनेर टोलीले अभिनय गर्छ भन्ने सुनिश्चित गर्नुहोस्। म तिमीलाई प्रेम गर्छु।"</w:t>
      </w:r>
    </w:p>
    <w:p>
      <w:pPr/>
      <w:r>
        <w:rPr>
          <w:lang w:val="ne_NP" w:bidi="ne_NP"/>
        </w:rPr>
      </w:r>
      <w:r>
        <w:rPr>
          <w:lang w:val="ne_NP" w:bidi="ne_NP"/>
        </w:rPr>
        <w:t>टोलीले येशू ४० दिनसम्म मरुभूमिमा हुनुहुन्थ्यो भन्ने कुरा नाटकको रूपमा प्रस्तुत गरे भन्ने कुरा सुनिश्चित गर्नुहोस्। ती ४० दिनसम्म शैतानले येशूलाई परीक्षामा पार्छ र येशूले केही पनि खानुहुन्न।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पवित्र आत्माले भरिएको कुरा नाटकको रूपमा प्रस्तुत गर्नुहोस्। पवित्र आत्माले येशूलाई उजाडस्थानमा लैजानुहुन्छ। येशूले ४० दिनसम्म खाना खानुहुन्न। येशू भोकाउनु हुन्छ।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 सुन्न सक्नुहुन्छ, "म थकित र भोकाएको छु," "म शहरमा फर्केर जान तयार छु," "मेरो पिता विश्वासयोग्य हुनुहुन्छ।" कार्य पुन: सुरु गर्नुहोस्।</w:t>
      </w:r>
    </w:p>
    <w:p>
      <w:pPr/>
      <w:r>
        <w:rPr>
          <w:lang w:val="ne_NP" w:bidi="ne_NP"/>
        </w:rPr>
      </w:r>
      <w:r>
        <w:rPr>
          <w:lang w:val="ne_NP" w:bidi="ne_NP"/>
        </w:rPr>
        <w:t>शैतान देखा पर्छ र येशूलाई परीक्षामा पार्छ। शैतानले येशूलाई ढुङ्गालाई रोटीमा परिवर्तन गरेर येशू परमेश्वरको छोरा हुनुहुन्छ भनेर देखाउन आग्रह गर्छ। येशूले धर्मशास्त्र उद्धृत गरेर जवाफ दिनुहुन्छ: "मानिसहरू रोटीले मात्र बाँच्दैन।"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 सुन्न सक्नुहुन्छ, "मैले मेरो पिताको आवाज सुने। मलाई थाहा छ म परमेश्वरको छोरा हुँ," "मलाई आक्रमण गरिएको महसुस हुन्छ," "उसको विरोध गर्न म धर्मशास्त्रमा ध्यान दिनु आवश्यक छ।" कार्य पुन: सुरु गर्नुहोस्।</w:t>
      </w:r>
    </w:p>
    <w:p>
      <w:pPr/>
      <w:r>
        <w:rPr>
          <w:lang w:val="ne_NP" w:bidi="ne_NP"/>
        </w:rPr>
      </w:r>
      <w:r>
        <w:rPr>
          <w:lang w:val="ne_NP" w:bidi="ne_NP"/>
        </w:rPr>
        <w:t>शैतानले येशूलाई उच्च ठाउँमा लैजान्छ। शैतानले येशूलाई पृथ्वीमा भएको राज्यहरूको महिमाको बदलामा उहाँको आराधना गर्न आग्रह गर्छ। येशूले धर्मशास्त्र उद्धृत गर्दै जवाफ दिनुहुन्छ: "तिमीले परमेश्वरको मात्र आराधना गर्नुपर्छ र परमेश्वरको मात्र सेवा गर्नुपर्छ।"</w:t>
      </w:r>
    </w:p>
    <w:p>
      <w:pPr/>
      <w:r>
        <w:rPr>
          <w:lang w:val="ne_NP" w:bidi="ne_NP"/>
        </w:rPr>
      </w:r>
      <w:r>
        <w:rPr>
          <w:lang w:val="ne_NP" w:bidi="ne_NP"/>
        </w:rPr>
        <w:t>अभिनय रोक्नुहोस्: शैतानको भूमिका खेल्ने कलाकारलाई सोध्नुहोस्, "तपाईंलाई कस्तो महसुस भइरहेको छ?" तपाईंले यस्तो कुरा सुन्न सक्नुहुन्छ, "मैले यस पटक उहाँलाई पक्डिने सोचेको थिए," "येशूले राज्यहरूको महिमा किन चाहनुहुन्न?" "म धर्मशास्त्रको विरुद्धमा जित्न सक्दिन।" कार्य पुन: सुरु गर्नुहोस्।</w:t>
      </w:r>
    </w:p>
    <w:p>
      <w:pPr/>
      <w:r>
        <w:rPr>
          <w:lang w:val="ne_NP" w:bidi="ne_NP"/>
        </w:rPr>
      </w:r>
      <w:r>
        <w:rPr>
          <w:lang w:val="ne_NP" w:bidi="ne_NP"/>
        </w:rPr>
        <w:t>शैतानले येशूलाई यरूशलेमको मन्दिरको उच्च भागमा लैजान्छ। फेरि, शैतानले येशूलाई येशू परमेश्वरको छोरा हुनुहुन्छ भने चोट नलागिकन हामफालेर देखाउन आग्रह गर्छ। स्वर्गदूतहरूले येशूको रक्षा गर्नेछन भनेर शैतानले धर्मशास्त्र उद्धृत गर्छ। शैतानले येशूलाई हामफाल्नकालागि मनाउन यस्तो प्रयास गर्छ। येशूले धर्मशास्त्र उद्धृत गरेर जवाफ दिनुहुन्छ, "परमेश्वरको विश्वासयोग्यताको परिक्षा लिएर परमेश्वरको विश्वासयोग्यतामा प्रश्न नगर"</w:t>
      </w:r>
    </w:p>
    <w:p>
      <w:pPr/>
      <w:r>
        <w:rPr>
          <w:lang w:val="ne_NP" w:bidi="ne_NP"/>
        </w:rPr>
      </w:r>
      <w:r>
        <w:rPr>
          <w:lang w:val="ne_NP" w:bidi="ne_NP"/>
        </w:rPr>
        <w:t>अभिनय रोक्नुहोस्: शैतानको भूमिका खेल्ने कलाकारलाई सोध्नुहोस्, "तपाईंलाई कस्तो महसुस भइरहेको छ?" तपाईंले यस्तो कुरा सुन्न सक्नुहुन्छ, "येशू साँच्चै परमेश्वरको छोरा हुनुहुन्छ भनेर प्रमाणित गर्न दृढ हुनुहुन्छ," "परमेश्वरको प्रतिज्ञाहरू सत्य छन् भनेर उहाँलाई थाहा छ," "निराश।" येशूको भूमिका खेल्ने कलाकारलाई सोध्नुहोस्, "तपाईंलाई कस्तो महसुस भइरहेको छ?" तपाईंले यस्तो कुरा सुन्न सक्नुहुन्छ, "म मेरो पिताको शक्तिको लागि धेरै आभारी छु," "मलाई थाहा छ उसले मलाई प्रलोभन दिन अझै प्रयास गरिरहेको छ," "खाना खान र विश्राम गर्न तयार छु।" कार्य पुन: सुरु गर्नुहोस्।</w:t>
      </w:r>
    </w:p>
    <w:p>
      <w:pPr/>
      <w:r>
        <w:rPr>
          <w:lang w:val="ne_NP" w:bidi="ne_NP"/>
        </w:rPr>
      </w:r>
      <w:r>
        <w:rPr>
          <w:lang w:val="ne_NP" w:bidi="ne_NP"/>
        </w:rPr>
        <w:t>येशूले परमेश्वरको आज्ञाकारिता प्रमाणित गर्नुहुन्छ। शैतानले येशूलाई परीक्षामा पार्ने काम पूरा गर्छ। शैतानले येशूलाई परीक्षामा पार्न अर्को अवसर नपाएसम्मकालागि छोड्छ।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 </w:t>
      </w:r>
      <w:r>
        <w:rPr>
          <w:b/>
          <w:lang w:val="ne_NP" w:bidi="ne_NP"/>
        </w:rPr>
        <w:t>पवित्र आत्माले</w:t>
      </w:r>
      <w:r>
        <w:rPr>
          <w:lang w:val="ne_NP" w:bidi="ne_NP"/>
        </w:rPr>
        <w:t xml:space="preserve"> भरिएर यर्दन नदीबाट फर्किनुहुन्छ। तपाईंले लूकाको अघिल्लो खण्डहरूमा गरे जस्तै पवित्र आत्मालाई अनुवाद गर्नुभएको कुरा निश्चित गर्नुहोस्। </w:t>
      </w:r>
      <w:r>
        <w:rPr>
          <w:b/>
          <w:lang w:val="ne_NP" w:bidi="ne_NP"/>
        </w:rPr>
        <w:t>पवित्र आत्मा</w:t>
      </w:r>
      <w:r>
        <w:rPr>
          <w:lang w:val="ne_NP" w:bidi="ne_NP"/>
        </w:rPr>
        <w:t xml:space="preserve"> मुख्य शब्दावलीमा पाउन सकिन्छ। यो येशूलाई बप्तिस्मा दिइएको कथाको निरन्तरता हो।</w:t>
      </w:r>
    </w:p>
    <w:p>
      <w:pPr/>
      <w:r>
        <w:rPr>
          <w:lang w:val="ne_NP" w:bidi="ne_NP"/>
        </w:rPr>
      </w:r>
      <w:r>
        <w:rPr>
          <w:lang w:val="ne_NP" w:bidi="ne_NP"/>
        </w:rPr>
        <w:t>तपाईंको भाषामा यसलाई यस्तो संक्रमणकालीन रूपमा देखाउनु अझ स्वाभाविक हुन सक्छ, "यूहन्नाले येशूलाई बप्तिस्मा गरेपछि," आत्माले येशूलाई उजाडस्थानमा लैजानुहुन्छ।</w:t>
      </w:r>
    </w:p>
    <w:p>
      <w:pPr/>
      <w:r>
        <w:rPr>
          <w:lang w:val="ne_NP" w:bidi="ne_NP"/>
        </w:rPr>
      </w:r>
      <w:r>
        <w:rPr>
          <w:lang w:val="ne_NP" w:bidi="ne_NP"/>
        </w:rPr>
        <w:t xml:space="preserve">येशू </w:t>
      </w:r>
      <w:r>
        <w:rPr>
          <w:b/>
          <w:lang w:val="ne_NP" w:bidi="ne_NP"/>
        </w:rPr>
        <w:t>उजाडस्थान</w:t>
      </w:r>
      <w:r>
        <w:rPr>
          <w:lang w:val="ne_NP" w:bidi="ne_NP"/>
        </w:rPr>
        <w:t xml:space="preserve">माहुँदा शैतानले ४० दिनसम्म लगातार परीक्षामा पार्छ। तपाईंले उजाडस्थानको लागि पहिले प्रयोग गरेको अनुवाद प्रयोग गर्नुहोस्। </w:t>
      </w:r>
      <w:r>
        <w:rPr>
          <w:b/>
          <w:lang w:val="ne_NP" w:bidi="ne_NP"/>
        </w:rPr>
        <w:t>उजाडस्थान</w:t>
      </w:r>
      <w:r>
        <w:rPr>
          <w:lang w:val="ne_NP" w:bidi="ne_NP"/>
        </w:rPr>
        <w:t xml:space="preserve"> मुख्य शब्दावलीमा पाउन सकिन्छ। </w:t>
      </w:r>
      <w:r>
        <w:rPr>
          <w:b/>
          <w:lang w:val="ne_NP" w:bidi="ne_NP"/>
        </w:rPr>
        <w:t>शैतानले</w:t>
      </w:r>
      <w:r>
        <w:rPr>
          <w:lang w:val="ne_NP" w:bidi="ne_NP"/>
        </w:rPr>
        <w:t xml:space="preserve"> शैतानलाई जनाउँछ। यो नामले परमेश्वरले सृजना गर्नुभएको आत्मिक प्राणीलाई जनाउँछ। उ परमेश्वरको विरुद्धमा विद्रोह गर्ने निर्णय गर्ने दुष्ट आत्मिक प्राणीहरूको नेता हो। उ परमेश्वर र परमेश्वरका मानिसहरूको शत्रु हो। </w:t>
      </w:r>
      <w:r>
        <w:rPr>
          <w:b/>
          <w:lang w:val="ne_NP" w:bidi="ne_NP"/>
        </w:rPr>
        <w:t>शैतान</w:t>
      </w:r>
      <w:r>
        <w:rPr>
          <w:lang w:val="ne_NP" w:bidi="ne_NP"/>
        </w:rPr>
        <w:t xml:space="preserve"> वा </w:t>
      </w:r>
      <w:r>
        <w:rPr>
          <w:b/>
          <w:lang w:val="ne_NP" w:bidi="ne_NP"/>
        </w:rPr>
        <w:t>शैतान</w:t>
      </w:r>
      <w:r>
        <w:rPr>
          <w:lang w:val="ne_NP" w:bidi="ne_NP"/>
        </w:rPr>
        <w:t xml:space="preserve"> मुख्य शब्दावलीमा पाउन सकिन्छ।</w:t>
      </w:r>
    </w:p>
    <w:p>
      <w:pPr/>
      <w:r>
        <w:rPr>
          <w:lang w:val="ne_NP" w:bidi="ne_NP"/>
        </w:rPr>
      </w:r>
      <w:r>
        <w:rPr>
          <w:lang w:val="ne_NP" w:bidi="ne_NP"/>
        </w:rPr>
        <w:t>तपाईंको अनुवादकहरूसँग शैतानको लागि सबैभन्दा राम्रो शब्दको बारेमा छलफल गर्नुहोस्। यदि तपाईंको श्रोताहरूले शैतान शब्द बुझ्दैनन भने तपाईंले शैतानलाई "दुष्ट आत्माहरूको शासक" नामले वर्णन गर्न आवश्यक हुन सक्छ।</w:t>
      </w:r>
    </w:p>
    <w:p>
      <w:pPr/>
      <w:r>
        <w:rPr>
          <w:lang w:val="ne_NP" w:bidi="ne_NP"/>
        </w:rPr>
      </w:r>
      <w:r>
        <w:rPr>
          <w:lang w:val="ne_NP" w:bidi="ne_NP"/>
        </w:rPr>
        <w:t xml:space="preserve">येशूले ४० दिनसम्म खाना खानुहुन्न, त्यसैले उहाँ धेरै भोकाउनु हुन्छ। शैतानले येशूलाई आफू </w:t>
      </w:r>
      <w:r>
        <w:rPr>
          <w:b/>
          <w:lang w:val="ne_NP" w:bidi="ne_NP"/>
        </w:rPr>
        <w:t>परमेश्वरको छोरा</w:t>
      </w:r>
      <w:r>
        <w:rPr>
          <w:lang w:val="ne_NP" w:bidi="ne_NP"/>
        </w:rPr>
        <w:t xml:space="preserve"> हुँ भनेर प्रमाणित गरोस भन्ने चाहेर परीक्षामा पार्छ। परमेश्वरको छोरा येशूको परमेश्वरसँगको विशेष सम्बन्धलाई जनाउने उपाधि हो। यसले येशूमा परमेश्वरकै स्वभाव छ भनेर देखाउँछ। येशू जन्मिनु अघि, उहाँ पहिले नै सदाको लागि आफ्ना पिता परमेश्वरको छोराको रूपमा अस्तित्वमा हुनुहुन्थ्यो। तपाईंले लूकाको अघिल्लो खण्डहरूमा गरे जस्तै परमेश्वरको छोरालाई अनुवाद गर्नुभएको कुरा निश्चित गर्नुहोस्। </w:t>
      </w:r>
      <w:r>
        <w:rPr>
          <w:b/>
          <w:lang w:val="ne_NP" w:bidi="ne_NP"/>
        </w:rPr>
        <w:t>परमेश्वरको छोरा</w:t>
      </w:r>
      <w:r>
        <w:rPr>
          <w:lang w:val="ne_NP" w:bidi="ne_NP"/>
        </w:rPr>
        <w:t xml:space="preserve"> मुख्य शब्दावलीमा पाउन सकिन्छ। येशूले ढुङ्गालाई </w:t>
      </w:r>
      <w:r>
        <w:rPr>
          <w:b/>
          <w:lang w:val="ne_NP" w:bidi="ne_NP"/>
        </w:rPr>
        <w:t>रोटीमा</w:t>
      </w:r>
      <w:r>
        <w:rPr>
          <w:lang w:val="ne_NP" w:bidi="ne_NP"/>
        </w:rPr>
        <w:t xml:space="preserve"> परिवर्तन गरोस भन्ने शैतानले चाहन्छ। यसले यहूदीहरूले गहुँबाट बनाउने रोटीलाई जनाउँछ। यो गोलो र समतल थियो।</w:t>
      </w:r>
    </w:p>
    <w:p>
      <w:pPr/>
      <w:r>
        <w:rPr>
          <w:lang w:val="ne_NP" w:bidi="ne_NP"/>
        </w:rPr>
      </w:r>
      <w:r>
        <w:rPr>
          <w:lang w:val="ne_NP" w:bidi="ne_NP"/>
        </w:rPr>
        <w:t>रोक्नुहोस् र तपाईंको टोलीलाई यहूदीहरूले खाएको रोटीको तस्वीर देखाउनुहोस्।</w:t>
      </w:r>
    </w:p>
    <w:p>
      <w:pPr/>
      <w:r>
        <w:rPr>
          <w:lang w:val="ne_NP" w:bidi="ne_NP"/>
        </w:rPr>
      </w:r>
      <w:r>
        <w:rPr>
          <w:lang w:val="ne_NP" w:bidi="ne_NP"/>
        </w:rPr>
        <w:t xml:space="preserve">येशूले शैतानलाई धर्मशास्त्र उद्धृत गर्दै जवाफ दिनुहुन्छ। </w:t>
      </w:r>
      <w:r>
        <w:rPr>
          <w:b/>
          <w:lang w:val="ne_NP" w:bidi="ne_NP"/>
        </w:rPr>
        <w:t>मानिस रोटीले मात्र बाँच्दैन</w:t>
      </w:r>
      <w:r>
        <w:rPr>
          <w:lang w:val="ne_NP" w:bidi="ne_NP"/>
        </w:rPr>
        <w:t xml:space="preserve"> भनेर उहाँले भन्नुहुन्छ। यसको अर्थ खाना भन्दा बढी महत्त्वपूर्ण कुराहरू छन् भन्नु मात्र हो। रोटीले मात्र साँचो जीवन दिदैन। यस सन्दर्भमा, रोटीले सामान्य रूपमा खानालाई प्रतिनिधित्व गर्छ।</w:t>
      </w:r>
    </w:p>
    <w:p>
      <w:pPr/>
      <w:r>
        <w:rPr>
          <w:lang w:val="ne_NP" w:bidi="ne_NP"/>
        </w:rPr>
      </w:r>
      <w:r>
        <w:rPr>
          <w:lang w:val="ne_NP" w:bidi="ne_NP"/>
        </w:rPr>
        <w:t>यसलाई अनुवाद गर्दा मानिसहरूलाई बाँच्न रोटीको अलावा विभिन्न प्रकारको खाना आवश्यक हुन्छ भन्ने संकेत नगर्ने कुरा सुनिश्चित गर्नुहोस्।</w:t>
      </w:r>
    </w:p>
    <w:p>
      <w:pPr/>
      <w:r>
        <w:rPr>
          <w:lang w:val="ne_NP" w:bidi="ne_NP"/>
        </w:rPr>
      </w:r>
      <w:r>
        <w:rPr>
          <w:lang w:val="ne_NP" w:bidi="ne_NP"/>
        </w:rPr>
        <w:t xml:space="preserve">त्यसपछि शैतानले येशूलाई उच्च ठाउँमा लैजान्छ र </w:t>
      </w:r>
      <w:r>
        <w:rPr>
          <w:b/>
          <w:lang w:val="ne_NP" w:bidi="ne_NP"/>
        </w:rPr>
        <w:t>एकैछिनमा</w:t>
      </w:r>
      <w:r>
        <w:rPr>
          <w:lang w:val="ne_NP" w:bidi="ne_NP"/>
        </w:rPr>
        <w:t xml:space="preserve"> उहाँलाई संसारका सबै राज्यहरू देखाउँछ। यसको अर्थ येशूले सबै देशहरूलाई एकैपटकमा देख्नुभयो, त्यसैले यो अलौकिक घटना हुनुपर्छ। यदि येशूले त्यसलाई आराधना गर्नुहुन्छ भने उसले येशूलाई सबै देशहरूको अधिकार र वैभव वा महिमा दिनेछ भनेर शैतानले भन्छ। </w:t>
      </w:r>
      <w:r>
        <w:rPr>
          <w:b/>
          <w:lang w:val="ne_NP" w:bidi="ne_NP"/>
        </w:rPr>
        <w:t>आराधनाको</w:t>
      </w:r>
      <w:r>
        <w:rPr>
          <w:lang w:val="ne_NP" w:bidi="ne_NP"/>
        </w:rPr>
        <w:t xml:space="preserve"> अर्थ आदर वा सम्मान देखाउन कसैलाई झुक्नु हो। यस समयमा, मानिसहरू निहुरन्थे, घुँडा टेक्थे, वा राजाहरू वा मूर्तिहरूको अगाडि भुइँमा पल्टन्थे। </w:t>
      </w:r>
      <w:r>
        <w:rPr>
          <w:b/>
          <w:lang w:val="ne_NP" w:bidi="ne_NP"/>
        </w:rPr>
        <w:t>आराधना</w:t>
      </w:r>
      <w:r>
        <w:rPr>
          <w:lang w:val="ne_NP" w:bidi="ne_NP"/>
        </w:rPr>
        <w:t xml:space="preserve"> मुख्य शब्दावलीमा पाउन सकिन्छ। शैतान येशूको नेताको रूपमा देखिन चाहन्छ। तपाईंले प्रभु आफ्नो परमेश्वर र उहाँको मात्र आराधना गर्नुपर्छ भनेर येशूले जवाफ दिनुहुन्छ। यहाँ </w:t>
      </w:r>
      <w:r>
        <w:rPr>
          <w:b/>
          <w:lang w:val="ne_NP" w:bidi="ne_NP"/>
        </w:rPr>
        <w:t>प्रभु</w:t>
      </w:r>
      <w:r>
        <w:rPr>
          <w:lang w:val="ne_NP" w:bidi="ne_NP"/>
        </w:rPr>
        <w:t xml:space="preserve"> भनेको अधिकार भएको व्यक्ति हो। येशूले साँचो परमेश्वरको मात्र आराधना गर्नुहुनेछ भनेर भन्दै हुनुहुन्थ्यो। तपाईंले लूकाको अघिल्लो खण्डहरूमा गरे जस्तै प्रभुलाई अनुवाद गर्नुभएको कुरा निश्चित गर्नुहोस्। </w:t>
      </w:r>
      <w:r>
        <w:rPr>
          <w:b/>
          <w:lang w:val="ne_NP" w:bidi="ne_NP"/>
        </w:rPr>
        <w:t>प्रभु</w:t>
      </w:r>
      <w:r>
        <w:rPr>
          <w:lang w:val="ne_NP" w:bidi="ne_NP"/>
        </w:rPr>
        <w:t xml:space="preserve"> मुख्य शब्दावलीमा पाउन सकिन्छ।</w:t>
      </w:r>
    </w:p>
    <w:p>
      <w:pPr/>
      <w:r>
        <w:rPr>
          <w:lang w:val="ne_NP" w:bidi="ne_NP"/>
        </w:rPr>
      </w:r>
      <w:r>
        <w:rPr>
          <w:lang w:val="ne_NP" w:bidi="ne_NP"/>
        </w:rPr>
        <w:t xml:space="preserve">अन्तमा, शैतानले येशूलाई </w:t>
      </w:r>
      <w:r>
        <w:rPr>
          <w:b/>
          <w:lang w:val="ne_NP" w:bidi="ne_NP"/>
        </w:rPr>
        <w:t>यरूशलेममा</w:t>
      </w:r>
      <w:r>
        <w:rPr>
          <w:lang w:val="ne_NP" w:bidi="ne_NP"/>
        </w:rPr>
        <w:t xml:space="preserve"> लैजान्छ र उहाँलाई </w:t>
      </w:r>
      <w:r>
        <w:rPr>
          <w:b/>
          <w:lang w:val="ne_NP" w:bidi="ne_NP"/>
        </w:rPr>
        <w:t>मन्दिरको उच्च ठाउँमा</w:t>
      </w:r>
      <w:r>
        <w:rPr>
          <w:lang w:val="ne_NP" w:bidi="ne_NP"/>
        </w:rPr>
        <w:t xml:space="preserve"> राख्छ। तपाईंले लूकाको अघिल्लो खण्डहरूमा गरे जस्तै मन्दिरलाई अनुवाद गर्नुभएको कुरा निश्चित गर्नुहोस्। </w:t>
      </w:r>
      <w:r>
        <w:rPr>
          <w:b/>
          <w:lang w:val="ne_NP" w:bidi="ne_NP"/>
        </w:rPr>
        <w:t>मन्दिर</w:t>
      </w:r>
      <w:r>
        <w:rPr>
          <w:lang w:val="ne_NP" w:bidi="ne_NP"/>
        </w:rPr>
        <w:t xml:space="preserve"> मुख्य शब्दावलीमा पाउन सकिन्छ।</w:t>
      </w:r>
    </w:p>
    <w:p>
      <w:pPr/>
      <w:r>
        <w:rPr>
          <w:lang w:val="ne_NP" w:bidi="ne_NP"/>
        </w:rPr>
      </w:r>
      <w:r>
        <w:rPr>
          <w:lang w:val="ne_NP" w:bidi="ne_NP"/>
        </w:rPr>
        <w:t>रोक्नुहोस् र तपाईंको टोलीलाई मन्दिरको बाहिरी पर्खालको तस्वीर देखाउनुहोस्।</w:t>
      </w:r>
    </w:p>
    <w:p>
      <w:pPr/>
      <w:r>
        <w:rPr>
          <w:lang w:val="ne_NP" w:bidi="ne_NP"/>
        </w:rPr>
      </w:r>
      <w:r>
        <w:rPr>
          <w:lang w:val="ne_NP" w:bidi="ne_NP"/>
        </w:rPr>
        <w:t xml:space="preserve">उच्चतम बिन्दुले अर्को पर्खालको मन्दिरको धरहराको टुप्पोलाई जनाउँछ। यो लगभग १५० मिटर वा ४५० फिट अग्लो थियो। शैतानले येशूलाई </w:t>
      </w:r>
      <w:r>
        <w:rPr>
          <w:b/>
          <w:lang w:val="ne_NP" w:bidi="ne_NP"/>
        </w:rPr>
        <w:t>आफू यहाँबाट तल हाम फाल भन्छ।</w:t>
      </w:r>
      <w:r>
        <w:rPr>
          <w:lang w:val="ne_NP" w:bidi="ne_NP"/>
        </w:rPr>
        <w:t xml:space="preserve"> यसलाई अनुवाद गर्न सकिन्छ, "हामफाल्नुहोस्!" वा "तल हामफाल्नुहोस्!" यस पटक, शैतानले येशूलाई स्वर्गदूतहरूले उहाँलाई हानी हुनबाट बचाउनेछन् भनेर भन्न धर्मशास्त्र उद्धृत गर्छ। तपाईंको आफ्नो </w:t>
      </w:r>
      <w:r>
        <w:rPr>
          <w:b/>
          <w:lang w:val="ne_NP" w:bidi="ne_NP"/>
        </w:rPr>
        <w:t>खुट्टा ढुङ्गामा बजारिने</w:t>
      </w:r>
      <w:r>
        <w:rPr>
          <w:lang w:val="ne_NP" w:bidi="ne_NP"/>
        </w:rPr>
        <w:t xml:space="preserve"> छैन, स्वर्गदूतहरूले तपाईंलाई थाम्नेछन् भनेर यो पदले भन्छ। यसको अर्थ स्वर्गदूतहरूले व्यक्तिलाई उठाउँछन् ताकि उसको खुट्टा चट्टानमा नखसोस र उ नलडोस भन्नु मात्र हो। यदि तिनीहरू लडे भने तिनीहरूलाई चोट लाग्थ्यो।</w:t>
      </w:r>
    </w:p>
    <w:p>
      <w:pPr/>
      <w:r>
        <w:rPr>
          <w:lang w:val="ne_NP" w:bidi="ne_NP"/>
        </w:rPr>
      </w:r>
      <w:r>
        <w:rPr>
          <w:lang w:val="ne_NP" w:bidi="ne_NP"/>
        </w:rPr>
        <w:t>मन्दिरको धरहराको उचाइबाट हामफाल्ने व्यक्ति निश्चित रूपमा मर्छ। त्यसैले शैतानले येशूलाई हामफालेर परमेश्वरलाई परीक्षा लिन र परमेश्वरले उहाँलाई रक्षा गर्नुहुनेछ भनेर प्रमाणित गर्न चाहन्छ। तपाईंले प्रभु आफ्नो परमेश्वरलाई परीक्षामा पार्नु हुँदैन भनेर येशूले धर्मशास्त्रबाट जवाफ दिनुहुन्छ। परमेश्वरलाई प्रलोभन गर्नु पाप हो भनेर येशूलाई थाहा छ। शैतानले केही समयको लागि येशूलाई परीक्षामा पार्न छोड्छ र त्यसपछि त्यहाँबाट जान्छ।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अनियमित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4:14–30</w:t>
      </w:r>
      <w:r>
        <w:rPr>
          <w:lang w:val="ne_NP" w:bidi="ne_NP"/>
        </w:rPr>
      </w:r>
    </w:p>
    <w:p>
      <w:pPr>
        <w:pStyle w:val="Heading3"/>
      </w:pPr>
      <w:r>
        <w:rPr>
          <w:lang w:val="ne_NP" w:bidi="ne_NP"/>
        </w:rPr>
        <w:t>Step 1</w:t>
      </w:r>
    </w:p>
    <w:p>
      <w:pPr/>
      <w:r>
        <w:rPr>
          <w:lang w:val="ne_NP" w:bidi="ne_NP"/>
        </w:rPr>
      </w:r>
      <w:r>
        <w:rPr>
          <w:lang w:val="ne_NP" w:bidi="ne_NP"/>
        </w:rPr>
        <w:t>लूका ४:१४–३०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शैतानले येशूलाई परीक्षामा पारेको केही समयपछि, उहाँ यरूशलेमबाट गालीलको प्रान्तमा जानुहुन्छ। येशूले परमेश्वरको बारेमा सिकाएर आफ्नो सार्वजनिक सेवकाई सुरु गर्नुहुन्छ। लूकाले येशूको सार्वजनिक सेवकाईको व्यवस्थित विवरणमा पहिले नासरतमा भएको येशूको कथालाई राख्छन्। येशूले नासरतमा विश्रामको दिन सिकाउँनुहुन्छ, तर उहाँले आफ्नो गृहनगरमा कुनै पनि चमत्कार गर्नुहुन्न।</w:t>
      </w:r>
    </w:p>
    <w:p>
      <w:pPr/>
      <w:r>
        <w:rPr>
          <w:lang w:val="ne_NP" w:bidi="ne_NP"/>
        </w:rPr>
      </w:r>
      <w:r>
        <w:rPr>
          <w:lang w:val="ne_NP" w:bidi="ne_NP"/>
        </w:rPr>
        <w:t>रोक्नुहोस् र तपाईंको टोलीलाई येशूले यहूदियाबाट गालील लैजाने बाटोको नक्सा देखाउनुहोस्। कथालाई राम्रोसँग बुझ्न कफर्नहुम र नासरतको शहरहरू कहाँ छन् भनेर पत्ता लगाउनुहोस्।</w:t>
      </w:r>
    </w:p>
    <w:p>
      <w:pPr/>
      <w:r>
        <w:rPr>
          <w:lang w:val="ne_NP" w:bidi="ne_NP"/>
        </w:rPr>
      </w:r>
      <w:r>
        <w:rPr>
          <w:lang w:val="ne_NP" w:bidi="ne_NP"/>
        </w:rPr>
        <w:t>पवित्र आत्माले येशूलाई मार्गदर्शन गर्नुहुन्छ र परमेश्वरले चाहेको कुरा गर्न उहाँलाई शक्ति दिनुहुन्छ। येशूले गालीलको विभिन्न सभाघरहरूमा सिकाउँनुहुन्छ र मानिसहरूले उहाँको शिक्षाको लागि उहाँको प्रशंसा गर्छन्। सभाघरहरू भवन थिए जहाँ यहूदीहरू प्रार्थना गर्न, परमेश्वरको आराधना गर्न, धर्मशास्त्र पढ्न, र आफ्नो विश्वास अरूलाई सिकाउन भेला भएका थिए। गालीलमा भएका सबै मानिसहरूले येशूको बारेमा कुरा गरिरहेका छन्।</w:t>
      </w:r>
    </w:p>
    <w:p>
      <w:pPr/>
      <w:r>
        <w:rPr>
          <w:lang w:val="ne_NP" w:bidi="ne_NP"/>
        </w:rPr>
      </w:r>
      <w:r>
        <w:rPr>
          <w:lang w:val="ne_NP" w:bidi="ne_NP"/>
        </w:rPr>
        <w:t>रोक्नुहोस् र यहूदी उपासना स्थलको तस्वीर देखाउनुहोस्।</w:t>
      </w:r>
    </w:p>
    <w:p>
      <w:pPr/>
      <w:r>
        <w:rPr>
          <w:lang w:val="ne_NP" w:bidi="ne_NP"/>
        </w:rPr>
      </w:r>
      <w:r>
        <w:rPr>
          <w:lang w:val="ne_NP" w:bidi="ne_NP"/>
        </w:rPr>
        <w:t>येशू बालकको रूपमा हुर्किएको आफ्नो शहर नासरत फर्किनुहुन्छ। विश्रामको दिनमा उहाँ सभाघरमा जानुहुन्छ। विश्राम यहूदीहरूको लागि हप्ताको सातौं दिन हो। परमेश्वरले तिनीहरूलाई यो आज्ञा दिएको समयदेखि तिनीहरूले विश्राम दिनमा विश्राम गरे र आराधना गरे। सभाघरमा जान र प्रत्येक विश्रामको दिन सिकाउनु येशूको बानी थियो।</w:t>
      </w:r>
    </w:p>
    <w:p>
      <w:pPr/>
      <w:r>
        <w:rPr>
          <w:lang w:val="ne_NP" w:bidi="ne_NP"/>
        </w:rPr>
      </w:r>
      <w:r>
        <w:rPr>
          <w:lang w:val="ne_NP" w:bidi="ne_NP"/>
        </w:rPr>
        <w:t>आराधनाको सेवाको समयमा, येशू मण्डलीको अगाडि धर्मशास्त्रबाट पढ्न उभिनुहुन्छ। पढ्न उभिनु यहूदी रीति थियो। सभाघरमा सेवा गर्ने सेवकले येशूलाई पढ्नको लागि एउटा धर्मग्रन्थ हातमा दिन्छ। धर्मशास्त्रको मुठा भनेको लेखिएको छालाको वा कागजको मुठा थियो। मानिसहरूले मुठाको दुबै छेउलाई काठको ह्यान्डल्लहरूमा बेर्थे। यसलाई पढ्न सकियोस भनेर धर्मग्रन्थलाई खोल्न ह्याण्डलहरू प्रयोग गरिन्थ्यो।</w:t>
      </w:r>
    </w:p>
    <w:p>
      <w:pPr/>
      <w:r>
        <w:rPr>
          <w:lang w:val="ne_NP" w:bidi="ne_NP"/>
        </w:rPr>
      </w:r>
      <w:r>
        <w:rPr>
          <w:lang w:val="ne_NP" w:bidi="ne_NP"/>
        </w:rPr>
        <w:t>रोक्नुहोस् र धर्मशास्त्रको तस्वीर देखाउनुहोस्।</w:t>
      </w:r>
    </w:p>
    <w:p>
      <w:pPr/>
      <w:r>
        <w:rPr>
          <w:lang w:val="ne_NP" w:bidi="ne_NP"/>
        </w:rPr>
      </w:r>
      <w:r>
        <w:rPr>
          <w:lang w:val="ne_NP" w:bidi="ne_NP"/>
        </w:rPr>
        <w:t>येशूले यशैयामा मसीह वा प्रतिज्ञा गरिएको मुक्तिदाताको वर्णन गर्ने विशेष खण्डबाट पढ्नुहुन्छ। यस खण्डमा, मसीहले आफ्नो बारेमा कुरा गरिरहेका छन्। पवित्र आत्माले उहाँलाई शक्ति दिएको छ र परमेश्वरले अभिषिक्त गर्नुभएको छ वा विशेष रूपमा रोज्नु भएको छ भनेर मसीहले भन्छ। परमेश्वरले उहाँलाई गरीबहरूलाई सुसमाचार लैजान पठाउनुभएको छ भनेर उहाँले भन्नुहुन्छ। मसीहले कैदीहरूलाई मुक्त गर्नेछन्, अन्धो मानिसहरूलाई फेरि देख्न सक्नेछन्, र उत्पीडित वा भाँचिएका मानिसहरूलाई मुक्त गर्नेछन्। मानिसहरूको प्रत्येक समूहलाई शाब्दिक रूपमा मात्र होइन, तर आत्मिक अर्थमा पनि व्याख्या गर्न सकिन्छ। यो परमेश्वरको अनुग्रह वा दयाको वर्ष हो भनेर मसीहले दावी गर्छन्। यो वाक्यांशले यहूदीहरूलाई इस्राएलका मानिसहरूलाई स्वतन्त्रता र क्षमाको विशेष उत्सबको वर्षको रुपमा सम्झना दिलाउन सक्थ्यो। त्यसपछि येशूले मुठालाई मोड्नुहुन्छ, यसलाई सेवकलाई फिर्ता दिनुहुन्छ, र बस्नुहुन्छ। तर मानिसहरू अझै येशूमा केन्द्रित छन्, र उहाँले अर्को कुरा के भन्नुहुनेछ भनेर हेर्न पर्खिरहेका छन्।</w:t>
      </w:r>
    </w:p>
    <w:p>
      <w:pPr/>
      <w:r>
        <w:rPr>
          <w:lang w:val="ne_NP" w:bidi="ne_NP"/>
        </w:rPr>
      </w:r>
      <w:r>
        <w:rPr>
          <w:lang w:val="ne_NP" w:bidi="ne_NP"/>
        </w:rPr>
        <w:t>धर्मशास्त्रले भनेको कुरा उहाँले पढ्ने समयमा पुरा भइरहेको थियो भनेर येशूले भन्नुहुन्छ। यो भनेर येशूले मसीह हुँ भनेर दावी गर्नुहुन्छ। येशूको वचनहरूले मानिसहरूलाई अचम्ममा पार्छन्। येशूले मानिसहरूलाई प्रभावित पार्नुहुन्छ। तिनीहरूले परमेश्वरको अनुग्रह वा अयोग्य भएपनि पाएको कृपाको सन्देशप्रति सकारात्मक प्रतिक्रिया जनाउँछन्। तिनीहरूले सोध्छन्, "के यो योसेफको छोरा होइन?" उनीहरूले आफूले चिनेको केटाले अहिले यस्तो ज्ञानका साथ पढाउँछ भनेर विश्वास गर्न गाह्रो मान्छन्। लूकाले यसलाई उत्तर आउने अपेक्षा नगर्ने प्रश्नको रूपमा लेख्छन्। उहाँले व्यक्त गरिरहनु भएको छ कि नासरतका मानिसहरूले उहाँका पाठकहरूले पहिले नै थाहा पाएका कुरा बुझेनन्। येशूको पहिचान परमेश्वरको छोरा हो, योसेफको छोरा होइन।</w:t>
      </w:r>
    </w:p>
    <w:p>
      <w:pPr/>
      <w:r>
        <w:rPr>
          <w:lang w:val="ne_NP" w:bidi="ne_NP"/>
        </w:rPr>
      </w:r>
      <w:r>
        <w:rPr>
          <w:lang w:val="ne_NP" w:bidi="ne_NP"/>
        </w:rPr>
        <w:t>येशूले मानिसहरूलाई प्रख्यात भनाई सुनाउनुहुन्छ। यसको अर्थ विशेष क्षमता भएको व्यक्तिले आफू र आफ्नो मानिसहरूलाई मद्दत गर्नुपर्छ भन्ने हो। मानिसहरूले के सोचिरहेका छन् भनेर येशूलाई थाहा छ। उहाँले कफर्नहुममा गरे जस्तै नासरतमा तिनीहरूका लागि चमत्कारहरू गर्नुहुने छ भनेर तिनीहरूले आशा गर्छन्। तर येशूले तिनीहरूलाई कुनै पनि अगमवक्तालाई आफ्नो गृहनगरमा स्वीकार गरिदैन भनेर भन्नुहुन्छ। मानिसहरूले आफूसँग हुर्किएका व्यक्तिलाई परमेश्वरबाट पठाइएको व्यक्तिको रूपमा हेर्न गाह्रो हुन्छ। येशूले इस्राएलको विगतका प्रसिद्ध अगमवक्ताहरूको दुई उदाहरणहरू दिनुहुन्छ, जसले अन्यजातिहरूलाई वा आफ्नो मानिसहरूको सट्टामा यहूदी नभएकोहरूलाई मद्दत गरे। परमेश्वरले अनिकालको समयमा अन्यजाति विधवालाई मद्दत गर्न अगमवक्ता एलियालाई कसरी पठाउनुभयो भन्ने बारेमा येशूले कुरा गर्नुहुन्छ। परमेश्वरले एलियालाई इस्राएलको विधवाहरूकहाँ पठाउनुभएन। येशूले नामानलाई कुष्ठरोगबाट निको पार्ने अगमवक्ता एलीशाको बारेमा पनि वर्णन गर्नुहुन्छ। एलीशाले शुद्ध हुन आवश्यक रहेका सबै इस्राएलीहरूलाई होइन, नामानलाई निको पार्छन्। नामान एउटा अन्यजाति थिए जो सिरियाबाट, अर्को देशबाट, इस्राएलमा गए, र परमेश्वरले उनलाई निको पार्नुभयो। कुष्ठरोग एउटा छालाको रोग थियो जसले ब्यक्तिलाई अशुद्ध बनाउँथ्यो। सबै यहूदीहरू यी दुबै कथाहरूसँग धेरै परिचित थिए।</w:t>
      </w:r>
    </w:p>
    <w:p>
      <w:pPr/>
      <w:r>
        <w:rPr>
          <w:lang w:val="ne_NP" w:bidi="ne_NP"/>
        </w:rPr>
      </w:r>
      <w:r>
        <w:rPr>
          <w:lang w:val="ne_NP" w:bidi="ne_NP"/>
        </w:rPr>
        <w:t>रोक्नुहोस् र तपाईंको टोलीसँग छलफल गर्नुहोस्: यदि कुनै व्यक्ति तपाईंको समुदायमा छ भने उसले कस्तो जिम्मेवारी पाउँछ? आफ्नो समुदायलाई छोडेर आफ्नो क्षमता अरू कतै प्रयोग गर्ने मानिसहरूको बारेमा तिनिहरूले के सोच्छन्?</w:t>
      </w:r>
    </w:p>
    <w:p>
      <w:pPr/>
      <w:r>
        <w:rPr>
          <w:lang w:val="ne_NP" w:bidi="ne_NP"/>
        </w:rPr>
      </w:r>
      <w:r>
        <w:rPr>
          <w:lang w:val="ne_NP" w:bidi="ne_NP"/>
        </w:rPr>
        <w:t>सभाघरका मानिसहरू येशूको वचनहरूले धेरै रिसाए। उहाँको अर्थ नासरतमा चमत्कारहरू गर्नु हुने छैन भनेर तिनीहरूले बुझ्छन्। मानिसहरू उभिन्छन् र येशूलाई हिंसात्मक रूपमा व्यवहार गर्न थाल्छन्। तिनीहरूले येशूलाई घेर्छन् र उहाँलाई समात्छन्। तिनीहरूले जबरजस्ति येशूलाई शहरको भिरको छेउमा लैजान्छन्। तिनीहरूले येशूलाई भिरबाट धकेल्ने र त्यसपछि उहाँलाई ढुङ्गाले हानेर मार्ने योजना बनाउँछन्। तर येशू भीडलाई सुरक्षित रूपमा पार गरेर पर जान सक्नुहुन्छ। येशूले यो कसरी गर्न सक्नु भयो भनेर लूकाले बताउँदैन। मानिसहरूले उहाँलाई हानी गर्न सक्दैनन् भनेर मात्र स्पष्ट छ।</w:t>
      </w:r>
    </w:p>
    <w:p>
      <w:pPr/>
      <w:r>
        <w:rPr>
          <w:lang w:val="ne_NP" w:bidi="ne_NP"/>
        </w:rPr>
      </w:r>
      <w:r>
        <w:rPr>
          <w:lang w:val="ne_NP" w:bidi="ne_NP"/>
        </w:rPr>
        <w:t>यो कथाले येशूले पवित्र आत्माको शक्तिले परमेश्वरको छोराको रूपमा सिकाउँदै गरेको देखाउँछ। येशूको शिक्षा द्वारा, उहाँले आफू मसीह हुँ भनेर पुष्टि गर्नुहुन्छ। उहाँको सुसमाचार यहूदीहरूको लागि मात्र होइन, भनेर येशूले स्पष्ट पार्नुहुन्छ। येशूको सुसमाचार अन्यजाति विधवा र अन्यजाति कुष्ठरोगी जस्तै सबैभन्दा निम्न स्थितिका मानिसहरूका लागि पनि लागू हुन्छ। लूकाले मानिसहरूले येशूलाई अस्वीकार गर्ने विषयवस्तुलाई जारी राख्छन्। यस पटक येशूलाई उहाँका छिमेकीहरू र मित्रहरूले नासरतमा अस्वीकार गर्छन्।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येशू गालीलमा फर्किनु हुन्छ र सभाघरहरूमा सिकाउनुहुन्छ। सबैले उहाँको प्रशंसा गर्छन्।</w:t>
      </w:r>
    </w:p>
    <w:p>
      <w:pPr/>
      <w:r>
        <w:rPr>
          <w:lang w:val="ne_NP" w:bidi="ne_NP"/>
        </w:rPr>
      </w:r>
      <w:r>
        <w:rPr>
          <w:b/>
          <w:lang w:val="ne_NP" w:bidi="ne_NP"/>
        </w:rPr>
        <w:t>दोस्रो दृश्य:</w:t>
      </w:r>
      <w:r>
        <w:rPr>
          <w:lang w:val="ne_NP" w:bidi="ne_NP"/>
        </w:rPr>
        <w:t xml:space="preserve"> येशू आफ्नो गृहनगरमा फर्केर आउनुहुन्छ। येशू विश्रामको दिनमा सभाघरमा जानुहुन्छ। येशूले यशैयाको धर्मशास्त्रबाट एउटा खण्ड पढ्नुहुन्छ।</w:t>
      </w:r>
    </w:p>
    <w:p>
      <w:pPr/>
      <w:r>
        <w:rPr>
          <w:lang w:val="ne_NP" w:bidi="ne_NP"/>
        </w:rPr>
      </w:r>
      <w:r>
        <w:rPr>
          <w:b/>
          <w:lang w:val="ne_NP" w:bidi="ne_NP"/>
        </w:rPr>
        <w:t>तेस्रो दृश्य:</w:t>
      </w:r>
      <w:r>
        <w:rPr>
          <w:lang w:val="ne_NP" w:bidi="ne_NP"/>
        </w:rPr>
        <w:t xml:space="preserve"> येशूले मानिसहरूलाई "आज भविष्यवाणी पूरा भएको छ" भनेर भन्नुहुन्छ। मानिसहरू अचम्ममा परेका छन्। साथै, मानिसहरूले उहाँलाई प्रश्न गर्छन्।</w:t>
      </w:r>
    </w:p>
    <w:p>
      <w:pPr/>
      <w:r>
        <w:rPr>
          <w:lang w:val="ne_NP" w:bidi="ne_NP"/>
        </w:rPr>
      </w:r>
      <w:r>
        <w:rPr>
          <w:b/>
          <w:lang w:val="ne_NP" w:bidi="ne_NP"/>
        </w:rPr>
        <w:t>चौथो दृश्य:</w:t>
      </w:r>
      <w:r>
        <w:rPr>
          <w:lang w:val="ne_NP" w:bidi="ne_NP"/>
        </w:rPr>
        <w:t xml:space="preserve"> येशूले विगतमा अगमवक्ताहरूलाई के भयो भनेर व्याख्या गर्नुहुन्छ।</w:t>
      </w:r>
    </w:p>
    <w:p>
      <w:pPr/>
      <w:r>
        <w:rPr>
          <w:lang w:val="ne_NP" w:bidi="ne_NP"/>
        </w:rPr>
      </w:r>
      <w:r>
        <w:rPr>
          <w:b/>
          <w:lang w:val="ne_NP" w:bidi="ne_NP"/>
        </w:rPr>
        <w:t>पाँचौ दृश्य:</w:t>
      </w:r>
      <w:r>
        <w:rPr>
          <w:lang w:val="ne_NP" w:bidi="ne_NP"/>
        </w:rPr>
        <w:t xml:space="preserve"> मानिसहरू रिसाउँछन् र उहाँलाई भिरबाट फाल्ने प्रयास गर्छन्। तर येशू भाग्दै भीडको बीचबाट हिंड्नुहुन्छ।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नासरतका मानिसहरू</w:t>
      </w:r>
    </w:p>
    <w:p>
      <w:pPr>
        <w:pStyle w:val="ListBullet"/>
        <w:spacing w:line="240" w:lineRule="auto"/>
        <w:ind w:left="720"/>
      </w:pPr>
      <w:r>
        <w:rPr>
          <w:lang w:val="ne_NP" w:bidi="ne_NP"/>
        </w:rPr>
      </w:r>
      <w:r>
        <w:rPr>
          <w:lang w:val="ne_NP" w:bidi="ne_NP"/>
        </w:rPr>
        <w:t>सभाघरको सेवक</w:t>
      </w:r>
    </w:p>
    <w:p>
      <w:pPr>
        <w:pStyle w:val="ListBullet"/>
        <w:spacing w:line="240" w:lineRule="auto"/>
        <w:ind w:left="720"/>
      </w:pPr>
      <w:r>
        <w:rPr>
          <w:lang w:val="ne_NP" w:bidi="ne_NP"/>
        </w:rPr>
      </w:r>
      <w:r>
        <w:rPr>
          <w:lang w:val="ne_NP" w:bidi="ne_NP"/>
        </w:rPr>
        <w:t>कफर्नहुमका मानिसहरू</w:t>
      </w:r>
    </w:p>
    <w:p>
      <w:pPr>
        <w:pStyle w:val="ListBullet"/>
        <w:spacing w:line="240" w:lineRule="auto"/>
        <w:ind w:left="720"/>
      </w:pPr>
      <w:r>
        <w:rPr>
          <w:lang w:val="ne_NP" w:bidi="ne_NP"/>
        </w:rPr>
      </w:r>
      <w:r>
        <w:rPr>
          <w:lang w:val="ne_NP" w:bidi="ne_NP"/>
        </w:rPr>
        <w:t>एलिया</w:t>
      </w:r>
    </w:p>
    <w:p>
      <w:pPr>
        <w:pStyle w:val="ListBullet"/>
        <w:spacing w:line="240" w:lineRule="auto"/>
        <w:ind w:left="720"/>
      </w:pPr>
      <w:r>
        <w:rPr>
          <w:lang w:val="ne_NP" w:bidi="ne_NP"/>
        </w:rPr>
      </w:r>
      <w:r>
        <w:rPr>
          <w:lang w:val="ne_NP" w:bidi="ne_NP"/>
        </w:rPr>
        <w:t>इस्राएलकी विधवाहरू</w:t>
      </w:r>
    </w:p>
    <w:p>
      <w:pPr>
        <w:pStyle w:val="ListBullet"/>
        <w:spacing w:line="240" w:lineRule="auto"/>
        <w:ind w:left="720"/>
      </w:pPr>
      <w:r>
        <w:rPr>
          <w:lang w:val="ne_NP" w:bidi="ne_NP"/>
        </w:rPr>
      </w:r>
      <w:r>
        <w:rPr>
          <w:lang w:val="ne_NP" w:bidi="ne_NP"/>
        </w:rPr>
        <w:t>विदेशी विधवाहरू</w:t>
      </w:r>
    </w:p>
    <w:p>
      <w:pPr>
        <w:pStyle w:val="ListBullet"/>
        <w:spacing w:line="240" w:lineRule="auto"/>
        <w:ind w:left="720"/>
      </w:pPr>
      <w:r>
        <w:rPr>
          <w:lang w:val="ne_NP" w:bidi="ne_NP"/>
        </w:rPr>
      </w:r>
      <w:r>
        <w:rPr>
          <w:lang w:val="ne_NP" w:bidi="ne_NP"/>
        </w:rPr>
        <w:t>एलीशा</w:t>
      </w:r>
    </w:p>
    <w:p>
      <w:pPr>
        <w:pStyle w:val="ListBullet"/>
        <w:spacing w:line="240" w:lineRule="auto"/>
        <w:ind w:left="720"/>
      </w:pPr>
      <w:r>
        <w:rPr>
          <w:lang w:val="ne_NP" w:bidi="ne_NP"/>
        </w:rPr>
      </w:r>
      <w:r>
        <w:rPr>
          <w:lang w:val="ne_NP" w:bidi="ne_NP"/>
        </w:rPr>
        <w:t>इस्राएलका कुष्ठरोगीहरू</w:t>
      </w:r>
    </w:p>
    <w:p>
      <w:pPr>
        <w:pStyle w:val="ListBullet"/>
        <w:spacing w:line="240" w:lineRule="auto"/>
        <w:ind w:left="720"/>
      </w:pPr>
      <w:r>
        <w:rPr>
          <w:lang w:val="ne_NP" w:bidi="ne_NP"/>
        </w:rPr>
      </w:r>
      <w:r>
        <w:rPr>
          <w:lang w:val="ne_NP" w:bidi="ne_NP"/>
        </w:rPr>
        <w:t>नामान</w:t>
      </w:r>
    </w:p>
    <w:p>
      <w:pPr/>
      <w:r>
        <w:rPr>
          <w:lang w:val="ne_NP" w:bidi="ne_NP"/>
        </w:rPr>
      </w:r>
      <w:r>
        <w:rPr>
          <w:lang w:val="ne_NP" w:bidi="ne_NP"/>
        </w:rPr>
        <w:t>यस सत्रमा समूहले कथाको दृष्य योजना बनाउन, चित्र बनाउन वा सार्न मिल्ने वस्तुहरू (जस्तै ढुङ्गाहरू, लठ्ठिहरू, बच्चाहरूका खिलौना) प्रयोग गरेर कथा र त्यसमा भएका घटनाहरूलाई देखाउन सक्छ।</w:t>
      </w:r>
    </w:p>
    <w:p>
      <w:pPr/>
      <w:r>
        <w:rPr>
          <w:lang w:val="ne_NP" w:bidi="ne_NP"/>
        </w:rPr>
      </w:r>
      <w:r>
        <w:rPr>
          <w:lang w:val="ne_NP" w:bidi="ne_NP"/>
        </w:rPr>
        <w:t>येशू गालीलको क्षेत्रमा यात्रा गरिरहनु भएको थियो भनेर सम्झनु महत्त्वपूर्ण छ। यस विश्रामको दिनमा उहाँ फेरि नासरतमा सभाघरमा सिकाउँदै हुनुहुन्छ।</w:t>
      </w:r>
    </w:p>
    <w:p>
      <w:pPr/>
      <w:r>
        <w:rPr>
          <w:lang w:val="ne_NP" w:bidi="ne_NP"/>
        </w:rPr>
      </w:r>
      <w:r>
        <w:rPr>
          <w:lang w:val="ne_NP" w:bidi="ne_NP"/>
        </w:rPr>
        <w:t>येशूको गृहनगर पहाडको टुप्पोमा बनेको थियो भनेर सम्झनु महत्त्वपूर्ण छ। सबैले येशूलाई योसेफको छोराको रूपमा चिन्थे।</w:t>
      </w:r>
    </w:p>
    <w:p>
      <w:pPr/>
      <w:r>
        <w:rPr>
          <w:lang w:val="ne_NP" w:bidi="ne_NP"/>
        </w:rPr>
      </w:r>
      <w:r>
        <w:rPr>
          <w:lang w:val="ne_NP" w:bidi="ne_NP"/>
        </w:rPr>
        <w:t>शैतानले येशूलाई मरुभूमिमा परीक्षामा पारेपछि, उहाँ गालीलमा फर्किनु हुन्छ। येशू पवित्र आत्माले भरिएको हुनुहुन्छ। मानिसहरूले येशूको बारेमा कुरा गर्छन्, त्यसैले यस क्षेत्रका सबैले उहाँको बारेमा जानकार छन्। येशू धेरै जसो सभाघरहरूमा सिकाउन जानुहुन्छ। यो एउटा ठाउँ हो जहाँ यहूदीहरू धर्मशास्त्र सिक्न र परमेश्वरको आराधना गर्न भेला भएका थिए। मानिसहरूले येशूको प्रशंसा गर्छन्।</w:t>
      </w:r>
    </w:p>
    <w:p>
      <w:pPr/>
      <w:r>
        <w:rPr>
          <w:lang w:val="ne_NP" w:bidi="ne_NP"/>
        </w:rPr>
      </w:r>
      <w:r>
        <w:rPr>
          <w:lang w:val="ne_NP" w:bidi="ne_NP"/>
        </w:rPr>
        <w:t>येशू आफ्नो गृहनगरमा फर्किनु हुन्छ। उहाँले विश्रामको दिनमा सभाघरमा सिकाउँनुहुन्छ। येशू धर्मशास्त्र पढ्न उभिनुभयो।</w:t>
      </w:r>
    </w:p>
    <w:p>
      <w:pPr/>
      <w:r>
        <w:rPr>
          <w:lang w:val="ne_NP" w:bidi="ne_NP"/>
        </w:rPr>
      </w:r>
      <w:r>
        <w:rPr>
          <w:lang w:val="ne_NP" w:bidi="ne_NP"/>
        </w:rPr>
        <w:t>येशूले यशैयाको धर्मशास्त्र माग्नुभएन, तर सेवकले येशूलाई धर्मशास्त्र दिएको कुरामा ध्यान दिनु महत्त्वपूर्ण छ।</w:t>
      </w:r>
    </w:p>
    <w:p>
      <w:pPr/>
      <w:r>
        <w:rPr>
          <w:lang w:val="ne_NP" w:bidi="ne_NP"/>
        </w:rPr>
      </w:r>
      <w:r>
        <w:rPr>
          <w:lang w:val="ne_NP" w:bidi="ne_NP"/>
        </w:rPr>
        <w:t>सभाघरको सेवकले येशूलाई धर्मग्रन्थ दिन्छ। धर्मशास्त्रको मुठा यशैया अगमवक्ताको थियो। येशूले धर्मशास्त्रको त्यो भाग पढ्नुहुन्छ जहाँ यशैयाले मसीहको भविष्यको कार्यहरूको वर्णन गर्छन्।</w:t>
      </w:r>
    </w:p>
    <w:p>
      <w:pPr/>
      <w:r>
        <w:rPr>
          <w:lang w:val="ne_NP" w:bidi="ne_NP"/>
        </w:rPr>
      </w:r>
      <w:r>
        <w:rPr>
          <w:lang w:val="ne_NP" w:bidi="ne_NP"/>
        </w:rPr>
        <w:t>येशू बस्नुहुन्छ। सबैले उहाँलाई उत्सुकतापूर्वक पर्खेर हेर्छन्। त्यसपछि येशूले भन्नुहुन्छ, "तपाईंले आज सुनेको कुरा अहिले पूरा भइरहेको छ।"</w:t>
      </w:r>
    </w:p>
    <w:p>
      <w:pPr/>
      <w:r>
        <w:rPr>
          <w:lang w:val="ne_NP" w:bidi="ne_NP"/>
        </w:rPr>
      </w:r>
      <w:r>
        <w:rPr>
          <w:lang w:val="ne_NP" w:bidi="ne_NP"/>
        </w:rPr>
        <w:t>सबै जना उहाँको वचनहरूले अचम्ममा परेका छन्। तिनीहरूले येशूको प्रशंसा गर्छन्। तिनीहरूले भन्छन्, के यो योसेफको छोरा होइन?</w:t>
      </w:r>
    </w:p>
    <w:p>
      <w:pPr/>
      <w:r>
        <w:rPr>
          <w:lang w:val="ne_NP" w:bidi="ne_NP"/>
        </w:rPr>
      </w:r>
      <w:r>
        <w:rPr>
          <w:lang w:val="ne_NP" w:bidi="ne_NP"/>
        </w:rPr>
        <w:t>त्यसपछि येशूले जवाफ दिनुहुन्छ, "तपाईंले 'वैद्य आफूलाई निको पार्' भनेर हितोपदेशकको भनाई उद्धृत गर्नुहुने छ भन्ने कुरामा कुनै शंका छैन।" र 'तपाईंले कफर्नहुममा गरेका चमत्कारहरू यहाँ गर्नुहोस्।' भन्ने तपाईंको मतलव हो। तर म तिमीहरूलाई भन्छु, कुनै पनि अगमवक्तालाई आफ्नो शहरमा स्वीकार गरिदैन।"</w:t>
      </w:r>
    </w:p>
    <w:p>
      <w:pPr/>
      <w:r>
        <w:rPr>
          <w:lang w:val="ne_NP" w:bidi="ne_NP"/>
        </w:rPr>
      </w:r>
      <w:r>
        <w:rPr>
          <w:lang w:val="ne_NP" w:bidi="ne_NP"/>
        </w:rPr>
        <w:t>त्यसपछि येशूले मानिसहरूलाई धर्मशास्त्रबाट दुई कथाहरू सुनाउनुहुन्छ। दुबै कथाहरू परमेश्वरले आफ्ना अगमवक्ताहरूलाई यहूदी नभएको मानिसहरूलाई निको पार्न पठाउनु भएको कुराको उदाहरणहरू हुन्।</w:t>
      </w:r>
    </w:p>
    <w:p>
      <w:pPr/>
      <w:r>
        <w:rPr>
          <w:lang w:val="ne_NP" w:bidi="ne_NP"/>
        </w:rPr>
      </w:r>
      <w:r>
        <w:rPr>
          <w:lang w:val="ne_NP" w:bidi="ne_NP"/>
        </w:rPr>
        <w:t>यहूदीहरू अत्यन्त रिसाए किनभने येशूले तिनीहरूलाई राम्रोसँग थाहा भएको धर्मशास्त्र प्रयोग गरेर मानिसहरूको येशूप्रतिको विचारलाई स्पष्ट पार्नुभएको थियो भनेर सम्झनु पर्छ।</w:t>
      </w:r>
    </w:p>
    <w:p>
      <w:pPr/>
      <w:r>
        <w:rPr>
          <w:lang w:val="ne_NP" w:bidi="ne_NP"/>
        </w:rPr>
      </w:r>
      <w:r>
        <w:rPr>
          <w:lang w:val="ne_NP" w:bidi="ne_NP"/>
        </w:rPr>
        <w:t>जब मानिसहरूले यो सुने, तिनीहरू रिसाए। तिनीहरूले भीड बनाए र येशूलाई शहर भएको पहाडको छेउमा जान जबर्जस्ति गरे। तिनीहरूले उहाँलाई भिरबाट धकेल्न प्रयास गर्छन्, तर येशू भीडको बीचबाट जानुहुन्छ र नासरत छोड्नुहुन्छ।</w:t>
      </w:r>
    </w:p>
    <w:p>
      <w:pPr/>
      <w:r>
        <w:rPr>
          <w:lang w:val="ne_NP" w:bidi="ne_NP"/>
        </w:rPr>
      </w:r>
      <w:r>
        <w:rPr>
          <w:lang w:val="ne_NP" w:bidi="ne_NP"/>
        </w:rPr>
        <w:t>येशूको भाग्नु अलौकिक घटना हो भनेर सम्झनु महत्त्वपूर्ण छ। उहाँ कसरी भाग्नु हुन्छ भनेर हामीलाई थाहा छैन, परमेश्वरले उहाँलाई अनुमति दिनुहुन्छ भन्ने मात्र थाहा 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नासरतका मानिसहरू</w:t>
      </w:r>
    </w:p>
    <w:p>
      <w:pPr>
        <w:pStyle w:val="ListBullet"/>
        <w:spacing w:line="240" w:lineRule="auto"/>
        <w:ind w:left="720"/>
      </w:pPr>
      <w:r>
        <w:rPr>
          <w:lang w:val="ne_NP" w:bidi="ne_NP"/>
        </w:rPr>
      </w:r>
      <w:r>
        <w:rPr>
          <w:lang w:val="ne_NP" w:bidi="ne_NP"/>
        </w:rPr>
        <w:t>सभाघरको सेवक</w:t>
      </w:r>
    </w:p>
    <w:p>
      <w:pPr>
        <w:pStyle w:val="ListBullet"/>
        <w:spacing w:line="240" w:lineRule="auto"/>
        <w:ind w:left="720"/>
      </w:pPr>
      <w:r>
        <w:rPr>
          <w:lang w:val="ne_NP" w:bidi="ne_NP"/>
        </w:rPr>
      </w:r>
      <w:r>
        <w:rPr>
          <w:lang w:val="ne_NP" w:bidi="ne_NP"/>
        </w:rPr>
        <w:t>गालीलका मानिसहरू</w:t>
      </w:r>
    </w:p>
    <w:p>
      <w:pPr>
        <w:pStyle w:val="ListBullet"/>
        <w:spacing w:line="240" w:lineRule="auto"/>
        <w:ind w:left="720"/>
      </w:pPr>
      <w:r>
        <w:rPr>
          <w:lang w:val="ne_NP" w:bidi="ne_NP"/>
        </w:rPr>
      </w:r>
      <w:r>
        <w:rPr>
          <w:lang w:val="ne_NP" w:bidi="ne_NP"/>
        </w:rPr>
        <w:t>एलिया</w:t>
      </w:r>
    </w:p>
    <w:p>
      <w:pPr>
        <w:pStyle w:val="ListBullet"/>
        <w:spacing w:line="240" w:lineRule="auto"/>
        <w:ind w:left="720"/>
      </w:pPr>
      <w:r>
        <w:rPr>
          <w:lang w:val="ne_NP" w:bidi="ne_NP"/>
        </w:rPr>
      </w:r>
      <w:r>
        <w:rPr>
          <w:lang w:val="ne_NP" w:bidi="ne_NP"/>
        </w:rPr>
        <w:t>इस्राएलका विधवाहरू</w:t>
      </w:r>
    </w:p>
    <w:p>
      <w:pPr>
        <w:pStyle w:val="ListBullet"/>
        <w:spacing w:line="240" w:lineRule="auto"/>
        <w:ind w:left="720"/>
      </w:pPr>
      <w:r>
        <w:rPr>
          <w:lang w:val="ne_NP" w:bidi="ne_NP"/>
        </w:rPr>
      </w:r>
      <w:r>
        <w:rPr>
          <w:lang w:val="ne_NP" w:bidi="ne_NP"/>
        </w:rPr>
        <w:t>विदेशी विधवाहरू</w:t>
      </w:r>
    </w:p>
    <w:p>
      <w:pPr>
        <w:pStyle w:val="ListBullet"/>
        <w:spacing w:line="240" w:lineRule="auto"/>
        <w:ind w:left="720"/>
      </w:pPr>
      <w:r>
        <w:rPr>
          <w:lang w:val="ne_NP" w:bidi="ne_NP"/>
        </w:rPr>
      </w:r>
      <w:r>
        <w:rPr>
          <w:lang w:val="ne_NP" w:bidi="ne_NP"/>
        </w:rPr>
        <w:t>एलीशा</w:t>
      </w:r>
    </w:p>
    <w:p>
      <w:pPr>
        <w:pStyle w:val="ListBullet"/>
        <w:spacing w:line="240" w:lineRule="auto"/>
        <w:ind w:left="720"/>
      </w:pPr>
      <w:r>
        <w:rPr>
          <w:lang w:val="ne_NP" w:bidi="ne_NP"/>
        </w:rPr>
      </w:r>
      <w:r>
        <w:rPr>
          <w:lang w:val="ne_NP" w:bidi="ne_NP"/>
        </w:rPr>
        <w:t>इस्राएलका कुष्ठरोगीहरू</w:t>
      </w:r>
    </w:p>
    <w:p>
      <w:pPr>
        <w:pStyle w:val="ListBullet"/>
        <w:spacing w:line="240" w:lineRule="auto"/>
        <w:ind w:left="720"/>
      </w:pPr>
      <w:r>
        <w:rPr>
          <w:lang w:val="ne_NP" w:bidi="ne_NP"/>
        </w:rPr>
      </w:r>
      <w:r>
        <w:rPr>
          <w:lang w:val="ne_NP" w:bidi="ne_NP"/>
        </w:rPr>
        <w:t>नामान</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येशू कफर्नहुमबाट जादै गरेको र त्यहाँ केही चमत्कारहरू गरेको अभिनय गर्छ भन्ने कुरा सुनिश्चित गर्नुहोस्।</w:t>
      </w:r>
    </w:p>
    <w:p>
      <w:pPr/>
      <w:r>
        <w:rPr>
          <w:lang w:val="ne_NP" w:bidi="ne_NP"/>
        </w:rPr>
      </w:r>
      <w:r>
        <w:rPr>
          <w:lang w:val="ne_NP" w:bidi="ne_NP"/>
        </w:rPr>
        <w:t>यशैयाको भविष्यवाणीलाई अभिनय गर्न यो उपयोगी हुन सक्छ। येशूको पात्रले अनुहार नदेखाई यो भूमिका खेल्न सक्छ। यशैयाले भविष्यवाणी लेख्दा कसैलाई येशूको पहिचान थाहा थिएन भन्नेकुराको यसले प्रतिनिधित्व गर्न सक्छ।</w:t>
      </w:r>
    </w:p>
    <w:p>
      <w:pPr/>
      <w:r>
        <w:rPr>
          <w:lang w:val="ne_NP" w:bidi="ne_NP"/>
        </w:rPr>
      </w:r>
      <w:r>
        <w:rPr>
          <w:lang w:val="ne_NP" w:bidi="ne_NP"/>
        </w:rPr>
        <w:t>टोलीले अभिनय गर्दा मानिसहरूलाई "के यो योसेफको छोरा होइन?" भनेको सुनिश्चित गर्नुहोस्। यसले प्रशंसा र विरोध दुबै देखाउन सक्छ।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शैतानद्वारा परिक्षा गरिएपछि गालीलमा फर्किएको दृश्यको अभिनय गर्नुहोस्। येशू पवित्र आत्माले भरिएको हुनुहुन्छ। मानिसहरूले उहाँको बारेमा कुरा गर्छन्। यस क्षेत्रका मानिसहरूले येशूको बारेमा सुने। येशूले सभाघरहरूमा सिकाउँनुहुन्छ र मानिसहरूले उहाँको प्रशंसा गर्छन्।</w:t>
      </w:r>
    </w:p>
    <w:p>
      <w:pPr/>
      <w:r>
        <w:rPr>
          <w:lang w:val="ne_NP" w:bidi="ne_NP"/>
        </w:rPr>
      </w:r>
      <w:r>
        <w:rPr>
          <w:lang w:val="ne_NP" w:bidi="ne_NP"/>
        </w:rPr>
        <w:t>अभिनय रोक्नुहोस्: गालीलका मानिसहरूको भूमिका खेल्ने कलाकारलाई सोध्नुहोस्, "तपाईंलाई कस्तो महसुस भइरहेको छ?" तपाईंले सुन्न सक्नुहुन्छ, "येशूले सिकाउने तरिका अचम्मलाग्दो छ।" "प्रेरित भएको छु।" "म परमेश्वरतिर फर्किनु आवश्यक छ।" कार्य पुन: सुरु गर्नुहोस्।</w:t>
      </w:r>
    </w:p>
    <w:p>
      <w:pPr/>
      <w:r>
        <w:rPr>
          <w:lang w:val="ne_NP" w:bidi="ne_NP"/>
        </w:rPr>
      </w:r>
      <w:r>
        <w:rPr>
          <w:lang w:val="ne_NP" w:bidi="ne_NP"/>
        </w:rPr>
        <w:t>येशू आफ्नो गृहनगरमा फर्किनु हुन्छ। उहाँ सामान्यतया झै सभाघरमा जानुभयो र विश्रामको दिनमा धर्मशास्त्र पढ्नुभयो। येशूले यशैया अगमवक्ताको मुठा प्राप्त गर्नुहुन्छ। उहाँले पढ्नुहुन्छ: "परमेश्वरको आत्मा ममा छ। परमेश्वरले गरीबहरूलाई सुसमाचार लैजानकालागि मलाई रोज्नुभयो। कैदमा परेका मानिसहरूलाई मुक्त हुनेछन् भनेर भन्न परमेश्वरले मलाई पठाउनुभयो। देख्न नसक्ने मानिसहरूले देख्नेछन् र उत्पीडित मानिसहरूले स्वतन्त्रता प्राप्त गर्नेछन्। परमेश्वरले राम्रा कामहरू गर्नुहुने यो समय हो।"</w:t>
      </w:r>
    </w:p>
    <w:p>
      <w:pPr/>
      <w:r>
        <w:rPr>
          <w:lang w:val="ne_NP" w:bidi="ne_NP"/>
        </w:rPr>
      </w:r>
      <w:r>
        <w:rPr>
          <w:lang w:val="ne_NP" w:bidi="ne_NP"/>
        </w:rPr>
        <w:t>अभिनय रोक्नुहोस्: येशूको अभिनय गर्नेलाई सोध्नुहोस्, "तपाईंलाई कस्तो महसुस भइरहेको छ?" तपाईंले सुन्न सक्नुहुन्छ, "चुनेको।" "मेरो पिताको वचनहरूले प्रोत्साहित भएको छु।" यदि तिनीहरूले म साँच्चै को हुँ भनेर बुझ्न सक्थे भने कार्य पुन: सुरु गर्नुहोस्।</w:t>
      </w:r>
    </w:p>
    <w:p>
      <w:pPr/>
      <w:r>
        <w:rPr>
          <w:lang w:val="ne_NP" w:bidi="ne_NP"/>
        </w:rPr>
      </w:r>
      <w:r>
        <w:rPr>
          <w:lang w:val="ne_NP" w:bidi="ne_NP"/>
        </w:rPr>
        <w:t>त्यसपछि येशू बस्नुहुन्छ। सबैले उहाँलाई हेरिरहेका छन्, उहाँले अरू के भन्नुहुने छ भनेर सुन्न उत्सुकतापूर्वक पर्खिरहेका छन्। त्यसपछि येशूले भन्नुहुन्छ, "तपाईंले आज सुनेको कुरा अहिले पूरा भइरहेको छ।"</w:t>
      </w:r>
    </w:p>
    <w:p>
      <w:pPr/>
      <w:r>
        <w:rPr>
          <w:lang w:val="ne_NP" w:bidi="ne_NP"/>
        </w:rPr>
      </w:r>
      <w:r>
        <w:rPr>
          <w:lang w:val="ne_NP" w:bidi="ne_NP"/>
        </w:rPr>
        <w:t>उहाँले बोल्ने वचनहरूले सबै अचम्ममा परेका छन्। सबैले उहाँको प्रशंसा गर्छन्। तिनीहरूले भन्छन्, "यो कसरी हुन सक्छ?" के यो योसेफको छोरा होइन?"</w:t>
      </w:r>
    </w:p>
    <w:p>
      <w:pPr/>
      <w:r>
        <w:rPr>
          <w:lang w:val="ne_NP" w:bidi="ne_NP"/>
        </w:rPr>
      </w:r>
      <w:r>
        <w:rPr>
          <w:lang w:val="ne_NP" w:bidi="ne_NP"/>
        </w:rPr>
        <w:t>अभिनय रोक्नुहोस्: सभाघरका मानिसहरूको भूमिका खेल्ने कलाकारलाई सोध्नुहोस्, "तपाईंलाई कस्तो महसुस भइरहेको छ?" तपाईंले सुन्न सक्नुहुन्छ, "योसेफको छोरा मसीह कसरी हुन सक्छ?" "उहाँले यहाँ गर्नुहुने चमत्कारहरूको लागि म पर्ख्न सक्दिन।" "यदि उहाँ मसीह हुनुहुन्छ भने परमेश्वरले साँच्चै हामीलाई अनुग्रह गर्नुपर्छ।" कार्य पुन: सुरु गर्नुहोस्।</w:t>
      </w:r>
    </w:p>
    <w:p>
      <w:pPr/>
      <w:r>
        <w:rPr>
          <w:lang w:val="ne_NP" w:bidi="ne_NP"/>
        </w:rPr>
      </w:r>
      <w:r>
        <w:rPr>
          <w:lang w:val="ne_NP" w:bidi="ne_NP"/>
        </w:rPr>
        <w:t>त्यसपछि येशूले मानिसहरूलाई नासरतमा चमत्कारहरू नगरेको कारण उहाँलाई प्रश्न गर्नेछन् भनेर भन्नुहुन्छ। कुनै पनि अगमवक्तालाई आफ्नो शहरमा स्वीकार गरिदैन भनेर येशूले भन्नुहुन्छ। येशूले एलियाको समयको सीदोनको विधवाको उदाहरण दिनुहुन्छ। त्यसपछि येशूले निको भएको सिरियाली कुष्ठरोगी नामानको दोस्रो उदाहरण दिनुहुन्छ।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"दुखी छु।" अस्वीकार गरिएको। "परमेश्वरको मुक्ति सबैको लागि हो भनेर तिनीहरूले विश्वास गरोस भन्ने म चाहन्छु, तर तिनीहरूले विश्वास गर्दैन।" कार्य पुन: सुरु गर्नुहोस्।</w:t>
      </w:r>
    </w:p>
    <w:p>
      <w:pPr/>
      <w:r>
        <w:rPr>
          <w:lang w:val="ne_NP" w:bidi="ne_NP"/>
        </w:rPr>
      </w:r>
      <w:r>
        <w:rPr>
          <w:lang w:val="ne_NP" w:bidi="ne_NP"/>
        </w:rPr>
        <w:t>जब मानिसहरूले यो सुनेर येशूलाई भिरबाट धकेल्न प्रयास गर्छन्, तर येशू भीडको बीचबाट बाटो बनाउँदै जानुहुन्छ र नासरत छोड्नुहुन्छ।</w:t>
      </w:r>
    </w:p>
    <w:p>
      <w:pPr/>
      <w:r>
        <w:rPr>
          <w:lang w:val="ne_NP" w:bidi="ne_NP"/>
        </w:rPr>
      </w:r>
      <w:r>
        <w:rPr>
          <w:lang w:val="ne_NP" w:bidi="ne_NP"/>
        </w:rPr>
        <w:t>अभिनय रोक्नुहोस्: मानिसहरूको भूमिका खेल्ने कलाकारलाई सोध्नुहोस्, "तपाईंलाई कस्तो महसुस भइरहेको छ?" तपाईंले सुन्न सक्नुहुन्छ, "रिसाएको छु।" "येशू कहाँ जानुभयो?" "सायद हामीले बढी प्रतिक्रिया दिएका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शैतानको परीक्षामा परिसकेपछि, येशू </w:t>
      </w:r>
      <w:r>
        <w:rPr>
          <w:b/>
          <w:lang w:val="ne_NP" w:bidi="ne_NP"/>
        </w:rPr>
        <w:t>गालीलको</w:t>
      </w:r>
      <w:r>
        <w:rPr>
          <w:lang w:val="ne_NP" w:bidi="ne_NP"/>
        </w:rPr>
        <w:t xml:space="preserve"> प्रान्तमा फर्किनुहुन्छ। उहाँलाई पवित्र आत्माले अगुवाई गर्नुभयो। तपाईंले लूकाको अघिल्लो खण्डहरूमा गरे जस्तै </w:t>
      </w:r>
      <w:r>
        <w:rPr>
          <w:b/>
          <w:lang w:val="ne_NP" w:bidi="ne_NP"/>
        </w:rPr>
        <w:t>पवित्र आत्मालाई</w:t>
      </w:r>
      <w:r>
        <w:rPr>
          <w:lang w:val="ne_NP" w:bidi="ne_NP"/>
        </w:rPr>
        <w:t xml:space="preserve"> अनुवाद गर्नुभएको कुरा निश्चित गर्नुहोस्। </w:t>
      </w:r>
      <w:r>
        <w:rPr>
          <w:b/>
          <w:lang w:val="ne_NP" w:bidi="ne_NP"/>
        </w:rPr>
        <w:t>पवित्र आत्मा</w:t>
      </w:r>
      <w:r>
        <w:rPr>
          <w:lang w:val="ne_NP" w:bidi="ne_NP"/>
        </w:rPr>
        <w:t xml:space="preserve"> मुख्य शब्दावलीमा छ। येशूले गालीलका मानिसहरूको सभाघरहरूमा सिकाउनुहुन्छ। </w:t>
      </w:r>
      <w:r>
        <w:rPr>
          <w:b/>
          <w:lang w:val="ne_NP" w:bidi="ne_NP"/>
        </w:rPr>
        <w:t>सभाघरहरू</w:t>
      </w:r>
      <w:r>
        <w:rPr>
          <w:lang w:val="ne_NP" w:bidi="ne_NP"/>
        </w:rPr>
        <w:t xml:space="preserve"> भवन हुन् जहाँ गाउँका यहूदीहरू </w:t>
      </w:r>
      <w:r>
        <w:rPr>
          <w:b/>
          <w:lang w:val="ne_NP" w:bidi="ne_NP"/>
        </w:rPr>
        <w:t>यरूशलेमको</w:t>
      </w:r>
      <w:r>
        <w:rPr>
          <w:lang w:val="ne_NP" w:bidi="ne_NP"/>
        </w:rPr>
        <w:t xml:space="preserve"> मुख्य मन्दिरको सट्टामा आराधना गर्न भेला हुन सक्थे। मानिसहरूले सभाघरहरूमा बलिदानहरू चढाउँदैनथे। यहूदीहरूको स्थानीय मण्डलीहरू आफ्नो सभाघरमा प्रार्थना गर्न, आराधना गर्न, धर्मशास्त्र पढ्न, आफ्नो विश्वास सिकाउन र सांस्कृतिक गतिविधिहरूको लागि भेला हुन जान्थे। प्रत्येक सभाघरमा एल्डरहरूको समूह र एक प्रमुख नेता थियो। यी मानिसहरू पूजाहारीहरू वा शिक्षकहरू थिएनन्, तर तिनीहरूलाई आफ्नो समुदायमा धेरै सम्मान गरिन्थ्यो।</w:t>
      </w:r>
    </w:p>
    <w:p>
      <w:pPr/>
      <w:r>
        <w:rPr>
          <w:lang w:val="ne_NP" w:bidi="ne_NP"/>
        </w:rPr>
      </w:r>
      <w:r>
        <w:rPr>
          <w:lang w:val="ne_NP" w:bidi="ne_NP"/>
        </w:rPr>
        <w:t xml:space="preserve">यदि तपाईंले पहिले नै देखाउनु भएको छैन भने सभाघरको तस्वीर देखाउनुहोस्। तपाईंको सभाघरको अनुवाद मन्दिरको लागि प्रयोग गर्ने शब्द होइन भनेर निश्चित गर्नुहोस्। केही उदाहरणहरू "यहूदी प्रार्थना घरहरू" वा "आराधनाको लागि भवनहरू" हुन सक्छन्। तपाईंले लूकाको अघिल्लो खण्डहरूमा गरे जस्तै सभाघरलाई अनुवाद गर्नुभएको कुरा निश्चित गर्नुहोस्। </w:t>
      </w:r>
      <w:r>
        <w:rPr>
          <w:b/>
          <w:lang w:val="ne_NP" w:bidi="ne_NP"/>
        </w:rPr>
        <w:t>सभाघर</w:t>
      </w:r>
      <w:r>
        <w:rPr>
          <w:lang w:val="ne_NP" w:bidi="ne_NP"/>
        </w:rPr>
        <w:t xml:space="preserve"> मुख्य शब्दावलीमा पाउन सकिन्छ।</w:t>
      </w:r>
    </w:p>
    <w:p>
      <w:pPr/>
      <w:r>
        <w:rPr>
          <w:lang w:val="ne_NP" w:bidi="ne_NP"/>
        </w:rPr>
      </w:r>
      <w:r>
        <w:rPr>
          <w:lang w:val="ne_NP" w:bidi="ne_NP"/>
        </w:rPr>
        <w:t>सिकाउने उपकरण: सभाघर र मन्दिर बीचको भिन्नता देखाउने एउटा तरिका विभिन्न आकारको ढुङ्गाहरू सङ्कलन गर्नु हो। एउटा ढुङ्गा बाँकी ढुङ्गा भन्दा धेरै ठूलो होस् भनेर सुनिश्चित गर्नुहोस्। ठूलो ढुङ्गालाई सानो ढुङ्गाहरू भन्दा अलि उच्च ठाउँमा राख्नुहोस् र मानिसहरूले मन्दिरमा के गरे र सभाघरमा के गरे भनेर छलफल गर्दा यो चित्र शब्द प्रयोग गर्नुहोस्।</w:t>
      </w:r>
    </w:p>
    <w:p>
      <w:pPr/>
      <w:r>
        <w:rPr>
          <w:lang w:val="ne_NP" w:bidi="ne_NP"/>
        </w:rPr>
      </w:r>
      <w:r>
        <w:rPr>
          <w:lang w:val="ne_NP" w:bidi="ne_NP"/>
        </w:rPr>
        <w:t xml:space="preserve">लूकाले हामीलाई बताउँछन् कि येशूले प्रत्येक विश्रामको सभाघरमा सिकाउने बानी छ। </w:t>
      </w:r>
      <w:r>
        <w:rPr>
          <w:b/>
          <w:lang w:val="ne_NP" w:bidi="ne_NP"/>
        </w:rPr>
        <w:t>विश्रामको</w:t>
      </w:r>
      <w:r>
        <w:rPr>
          <w:lang w:val="ne_NP" w:bidi="ne_NP"/>
        </w:rPr>
        <w:t xml:space="preserve"> दिन यहूदीहरूको लागि विशेष दिन हो। यो हप्ताको सातौं र अन्तिम दिनको नाम हो। परमेश्वरले तिनीहरूलाई यो आज्ञा दिएको समयदेखि यहूदीहरूले विश्राम दिनलाई विश्राम र आराधनाको दिनको रूपमा हेरे। येशूको समयमा यस दिन कुन काम गर्न सकिन्छ र गर्न सकिदैन भनेर धेरै कडा नियमहरू थिए। विश्रामको दिन मानिसहरू परमेश्वरको आराधना गर्न सभाघरमा जान्थे। तपाईंले लूकाको अघिल्लो खण्डहरूमा गरे जस्तै विश्रामको दिनको अनुवाद गर्नुभएको कुरा निश्चित गर्नुहोस्। </w:t>
      </w:r>
      <w:r>
        <w:rPr>
          <w:b/>
          <w:lang w:val="ne_NP" w:bidi="ne_NP"/>
        </w:rPr>
        <w:t>विश्रामको</w:t>
      </w:r>
      <w:r>
        <w:rPr>
          <w:lang w:val="ne_NP" w:bidi="ne_NP"/>
        </w:rPr>
        <w:t xml:space="preserve"> शब्द मुख्य शब्दावलीमा पाउन सकिन्छ।</w:t>
      </w:r>
    </w:p>
    <w:p>
      <w:pPr/>
      <w:r>
        <w:rPr>
          <w:lang w:val="ne_NP" w:bidi="ne_NP"/>
        </w:rPr>
      </w:r>
      <w:r>
        <w:rPr>
          <w:lang w:val="ne_NP" w:bidi="ne_NP"/>
        </w:rPr>
        <w:t xml:space="preserve">येशूले विशेष गरी विश्रामको दिनमा </w:t>
      </w:r>
      <w:r>
        <w:rPr>
          <w:b/>
          <w:lang w:val="ne_NP" w:bidi="ne_NP"/>
        </w:rPr>
        <w:t>नासरतको</w:t>
      </w:r>
      <w:r>
        <w:rPr>
          <w:lang w:val="ne_NP" w:bidi="ne_NP"/>
        </w:rPr>
        <w:t xml:space="preserve"> सभाघरमा सिकाउँनुहुन्छ। सबैले उहाँलाई चिन्छन्। येशू उभिनुहुन्छ र धर्मशास्त्रबाट पढ्नुहुन्छ। </w:t>
      </w:r>
      <w:r>
        <w:rPr>
          <w:b/>
          <w:lang w:val="ne_NP" w:bidi="ne_NP"/>
        </w:rPr>
        <w:t>धर्मशास्त्रको मुठा</w:t>
      </w:r>
      <w:r>
        <w:rPr>
          <w:lang w:val="ne_NP" w:bidi="ne_NP"/>
        </w:rPr>
        <w:t xml:space="preserve"> विशेष रूपमा तयार गरिएको पशुको छाला वा छाला वा पपाइरस कागजको मुठा थियो जसमा मानिसहरूले लेख्थे। मुठाको दुबै छेउ काठको ह्यान्डलहरूले बेरेका थिए। स्क्रोललाई खोल्न र पढ्न सजिलो बनाउन ह्यान्डलहरू प्रयोग गरिन्थ्यो। कसैले पनि प्रयोग नगरेकोबेलामा मुठालाई बेरेर राखिएको हुन्थ्यो।</w:t>
      </w:r>
    </w:p>
    <w:p>
      <w:pPr/>
      <w:r>
        <w:rPr>
          <w:lang w:val="ne_NP" w:bidi="ne_NP"/>
        </w:rPr>
      </w:r>
      <w:r>
        <w:rPr>
          <w:lang w:val="ne_NP" w:bidi="ne_NP"/>
        </w:rPr>
        <w:t>यदि तपाईंले पहिले नै देखाउनु भएको छैन भने धर्मशास्त्रको मुठाको तस्वीर देखाउनुहोस्।</w:t>
      </w:r>
    </w:p>
    <w:p>
      <w:pPr/>
      <w:r>
        <w:rPr>
          <w:lang w:val="ne_NP" w:bidi="ne_NP"/>
        </w:rPr>
      </w:r>
      <w:r>
        <w:rPr>
          <w:lang w:val="ne_NP" w:bidi="ne_NP"/>
        </w:rPr>
        <w:t xml:space="preserve">मुठामा यशैया अगमवक्ताको वचनहरू छन्। तपाईंले लूकाको अघिल्लो खण्डहरूमा गरे जस्तै </w:t>
      </w:r>
      <w:r>
        <w:rPr>
          <w:b/>
          <w:lang w:val="ne_NP" w:bidi="ne_NP"/>
        </w:rPr>
        <w:t>अगमवक्तालाई</w:t>
      </w:r>
      <w:r>
        <w:rPr>
          <w:lang w:val="ne_NP" w:bidi="ne_NP"/>
        </w:rPr>
        <w:t xml:space="preserve"> अनुवाद गर्नुभएको कुरा निश्चित गर्नुहोस्। </w:t>
      </w:r>
      <w:r>
        <w:rPr>
          <w:b/>
          <w:lang w:val="ne_NP" w:bidi="ne_NP"/>
        </w:rPr>
        <w:t>अगमवक्ता</w:t>
      </w:r>
      <w:r>
        <w:rPr>
          <w:lang w:val="ne_NP" w:bidi="ne_NP"/>
        </w:rPr>
        <w:t xml:space="preserve"> मुख्य शब्दावलीमा छन्। येशूले यो </w:t>
      </w:r>
      <w:r>
        <w:rPr>
          <w:b/>
          <w:lang w:val="ne_NP" w:bidi="ne_NP"/>
        </w:rPr>
        <w:t>लेखिएको ठाउँ</w:t>
      </w:r>
      <w:r>
        <w:rPr>
          <w:lang w:val="ne_NP" w:bidi="ne_NP"/>
        </w:rPr>
        <w:t xml:space="preserve"> भेट्नु भयो भनेर लूकाले हामीलाई बताउँछन्। येशूले यशैयाबाट विशेष कुरा पढ्नुभयो र उहाँलाई दिइएको कुरा मात्र पढ्नुभएको छैन भनेर यसले देखाउँछ। येशूले विशेष रूपमा </w:t>
      </w:r>
      <w:r>
        <w:rPr>
          <w:b/>
          <w:lang w:val="ne_NP" w:bidi="ne_NP"/>
        </w:rPr>
        <w:t>मसीह</w:t>
      </w:r>
      <w:r>
        <w:rPr>
          <w:lang w:val="ne_NP" w:bidi="ne_NP"/>
        </w:rPr>
        <w:t xml:space="preserve"> वा प्रतिज्ञा गरिएको मुक्तिदाताको बारेमा भविष्यवाणी पढ्नुभयो, ताकि उहाँनै मसीह थिए भनेर भन्न सकियोस। तपाईंको अनुवादले येशूले यो भविष्यवाणी ठूलो स्वरमा पढ्नुभएको संकेत गर्छ भनेर निश्चित गर्नुहोस्। तपाईंले लूकाको अघिल्लो खण्डहरूमा मसीहको लागि प्रयोग गरेको अनुवाद नै प्रयोग गर्नुहोस्। </w:t>
      </w:r>
      <w:r>
        <w:rPr>
          <w:b/>
          <w:lang w:val="ne_NP" w:bidi="ne_NP"/>
        </w:rPr>
        <w:t>मसीह</w:t>
      </w:r>
      <w:r>
        <w:rPr>
          <w:lang w:val="ne_NP" w:bidi="ne_NP"/>
        </w:rPr>
        <w:t xml:space="preserve"> मुख्य शब्दावलीमा पाउन सकिन्छ।</w:t>
      </w:r>
    </w:p>
    <w:p>
      <w:pPr/>
      <w:r>
        <w:rPr>
          <w:lang w:val="ne_NP" w:bidi="ne_NP"/>
        </w:rPr>
      </w:r>
      <w:r>
        <w:rPr>
          <w:lang w:val="ne_NP" w:bidi="ne_NP"/>
        </w:rPr>
        <w:t xml:space="preserve">येशूले भन्नुहुन्छ कि परमेश्वरले मलाई </w:t>
      </w:r>
      <w:r>
        <w:rPr>
          <w:b/>
          <w:lang w:val="ne_NP" w:bidi="ne_NP"/>
        </w:rPr>
        <w:t>अभिषेक</w:t>
      </w:r>
      <w:r>
        <w:rPr>
          <w:lang w:val="ne_NP" w:bidi="ne_NP"/>
        </w:rPr>
        <w:t xml:space="preserve"> गर्नुभएको छ। सामान्यतया, अभिषेक भन्नाले कसैलाई बिशेष कामकालागि नियुक्त गर्न उसको टाउकोमा तेल खन्याउने कार्यलाई जनाउँछ। यहाँ यो शब्द लाक्षणिक रूपमा प्रयोग गरिएको छ। यसको अर्थ परमेश्वरले भविष्यवाणीमा सूचीबद्ध कुराहरू गर्न येशूलाई नियुक्त गर्नुभएको छ वा रोज्नु भएको छ। यसको अर्थ परमेश्वरले शाब्दिक रूपमा मसीहको टाउकोमा तेल खन्याउनु भयो भन्ने होइन। </w:t>
      </w:r>
      <w:r>
        <w:rPr>
          <w:b/>
          <w:lang w:val="ne_NP" w:bidi="ne_NP"/>
        </w:rPr>
        <w:t>अभिषेक</w:t>
      </w:r>
      <w:r>
        <w:rPr>
          <w:lang w:val="ne_NP" w:bidi="ne_NP"/>
        </w:rPr>
        <w:t xml:space="preserve"> मुख्य शब्दावलीमा पाउन सकिन्छ।</w:t>
      </w:r>
    </w:p>
    <w:p>
      <w:pPr/>
      <w:r>
        <w:rPr>
          <w:lang w:val="ne_NP" w:bidi="ne_NP"/>
        </w:rPr>
      </w:r>
      <w:r>
        <w:rPr>
          <w:lang w:val="ne_NP" w:bidi="ne_NP"/>
        </w:rPr>
        <w:t xml:space="preserve">मसीहले गर्नुहुने एउटा कुरा कैदीहरूको लागि स्वतन्त्रताको घोषणा गर्नु हो। </w:t>
      </w:r>
      <w:r>
        <w:rPr>
          <w:b/>
          <w:lang w:val="ne_NP" w:bidi="ne_NP"/>
        </w:rPr>
        <w:t>कैदीहरू</w:t>
      </w:r>
      <w:r>
        <w:rPr>
          <w:lang w:val="ne_NP" w:bidi="ne_NP"/>
        </w:rPr>
        <w:t xml:space="preserve"> अपराधको कारण जेलमा रहेका व्यक्तिहरूलाई जनाउँदैन। यसको सट्टा, यसले युद्धको समयमा पक्राउ परेका मानिसहरूलाई जनाउँछ र अर्को देशमा लगिन्छ। मसीहले यी कैदीहरूलाई तिनीहरूको लागि स्वतन्त्रता छ भनेर भन्नुहुनेछ। तिनीहरूलाई मुक्त गरिनेछ। </w:t>
      </w:r>
      <w:r>
        <w:rPr>
          <w:b/>
          <w:lang w:val="ne_NP" w:bidi="ne_NP"/>
        </w:rPr>
        <w:t>स्वतन्त्रतालाई</w:t>
      </w:r>
      <w:r>
        <w:rPr>
          <w:lang w:val="ne_NP" w:bidi="ne_NP"/>
        </w:rPr>
        <w:t xml:space="preserve"> प्राय: क्षमाको रूपमा अनुवाद गर्न सकिन्छ। त्यसैले यो सन्देशको आत्मिक अर्थ पनि हुन सक्छ। मसीहले पापमा कैदमा रहेका मानिसहरूलाई क्षमा गर्न सकिन्छ भनेर बताउँदै हुनुहुन्छ।</w:t>
      </w:r>
    </w:p>
    <w:p>
      <w:pPr/>
      <w:r>
        <w:rPr>
          <w:lang w:val="ne_NP" w:bidi="ne_NP"/>
        </w:rPr>
      </w:r>
      <w:r>
        <w:rPr>
          <w:lang w:val="ne_NP" w:bidi="ne_NP"/>
        </w:rPr>
        <w:t xml:space="preserve">मसीहले </w:t>
      </w:r>
      <w:r>
        <w:rPr>
          <w:b/>
          <w:lang w:val="ne_NP" w:bidi="ne_NP"/>
        </w:rPr>
        <w:t>प्रभुको अनुग्रहको वर्षको घोषणा</w:t>
      </w:r>
      <w:r>
        <w:rPr>
          <w:lang w:val="ne_NP" w:bidi="ne_NP"/>
        </w:rPr>
        <w:t xml:space="preserve"> पनि गर्नुहुनेछ भनेर यशैयाले लेख्छन्। यसको अर्थ यो प्रभुको अनुग्रहको वर्ष हो भनेर घोषणा गर्नु मात्र हो। यो वाक्यांश सुनेर यहूदीहरूले परमेश्वरको व्यवस्थाबाट उत्सबको वर्ष सम्झे। यो वर्ष इस्राएलीहरूको लागि स्वतन्त्रता र क्षमाको विशेष वर्ष थियो। उत्सबको वर्ष पुरानो नियममा यस्तो कुरा थियो जुन मसीहले मानिसहरूलाई परमेश्वरको क्षमाको घोषणा गर्नुहुने समयलाई संकेत गर्नुभयो।</w:t>
      </w:r>
    </w:p>
    <w:p>
      <w:pPr/>
      <w:r>
        <w:rPr>
          <w:lang w:val="ne_NP" w:bidi="ne_NP"/>
        </w:rPr>
      </w:r>
      <w:r>
        <w:rPr>
          <w:lang w:val="ne_NP" w:bidi="ne_NP"/>
        </w:rPr>
        <w:t xml:space="preserve">मानिसहरूले सुन्दा धर्मशास्त्र पूरा भइरहेको थियो भनेर येशूले भन्नुहुन्छ। </w:t>
      </w:r>
      <w:r>
        <w:rPr>
          <w:b/>
          <w:lang w:val="ne_NP" w:bidi="ne_NP"/>
        </w:rPr>
        <w:t>धर्मशास्त्रले</w:t>
      </w:r>
      <w:r>
        <w:rPr>
          <w:lang w:val="ne_NP" w:bidi="ne_NP"/>
        </w:rPr>
        <w:t xml:space="preserve"> अधिकार भएको यहूदी पवित्र लेखनहरूलाई जनाउँछ। </w:t>
      </w:r>
      <w:r>
        <w:rPr>
          <w:b/>
          <w:lang w:val="ne_NP" w:bidi="ne_NP"/>
        </w:rPr>
        <w:t>धर्मशास्त्रलाई</w:t>
      </w:r>
      <w:r>
        <w:rPr>
          <w:lang w:val="ne_NP" w:bidi="ne_NP"/>
        </w:rPr>
        <w:t xml:space="preserve"> मुख्य शब्दावलीमा पाउन सकिन्छ। येशूले मानिसहरूलाई आफू मसीह हुँ भनेर भन्नुहुन्छ। सबै जना उहाँको वचनहरूले अचम्ममा परेका छन्। येशूले तिनीहरूको विचारहरू जान्नुहुन्छ र हितोपदेशबाट उद्धृत गर्नुहुन्छ। </w:t>
      </w:r>
      <w:r>
        <w:rPr>
          <w:b/>
          <w:lang w:val="ne_NP" w:bidi="ne_NP"/>
        </w:rPr>
        <w:t>हितोपदेश</w:t>
      </w:r>
      <w:r>
        <w:rPr>
          <w:lang w:val="ne_NP" w:bidi="ne_NP"/>
        </w:rPr>
        <w:t xml:space="preserve"> भनेको धेरै मानिसहरूले सुनेको भनाई वा अभिव्यक्ति हो। मानिसहरूले के सोचिरहेका थिए भनेर वर्णन गर्न येशूले यो हितोपदेश प्रयोग गर्नुहुन्छ। नासरतमा तिनीहरूको लागि चमत्कारहरू गरोस भन्ने तिनीहरू चाहन्थे। </w:t>
      </w:r>
      <w:r>
        <w:rPr>
          <w:b/>
          <w:lang w:val="ne_NP" w:bidi="ne_NP"/>
        </w:rPr>
        <w:t>हितोपदेश</w:t>
      </w:r>
      <w:r>
        <w:rPr>
          <w:lang w:val="ne_NP" w:bidi="ne_NP"/>
        </w:rPr>
        <w:t xml:space="preserve"> मुख्य शब्दावलीमा पाउन सकिन्छ।</w:t>
      </w:r>
    </w:p>
    <w:p>
      <w:pPr/>
      <w:r>
        <w:rPr>
          <w:lang w:val="ne_NP" w:bidi="ne_NP"/>
        </w:rPr>
      </w:r>
      <w:r>
        <w:rPr>
          <w:lang w:val="ne_NP" w:bidi="ne_NP"/>
        </w:rPr>
        <w:t>तपाईंको भाषामा यो स्पष्ट पार्न आवश्यक हुन सक्छ कि मानिसहरूले के सोचेका थिए भन्ने कुरा येशूले उल्लेख गर्दै हुनुहुन्थ्यो। उहाँले हितोपदेश उद्धृत गर्न रोक्नुभयो।</w:t>
      </w:r>
    </w:p>
    <w:p>
      <w:pPr/>
      <w:r>
        <w:rPr>
          <w:lang w:val="ne_NP" w:bidi="ne_NP"/>
        </w:rPr>
      </w:r>
      <w:r>
        <w:rPr>
          <w:lang w:val="ne_NP" w:bidi="ne_NP"/>
        </w:rPr>
        <w:t xml:space="preserve">जब येशूले इस्राएलको विगतका अगमवक्ताको एलियाको बारेमा कुरा गर्नुहुन्छ, उहाँले </w:t>
      </w:r>
      <w:r>
        <w:rPr>
          <w:b/>
          <w:lang w:val="ne_NP" w:bidi="ne_NP"/>
        </w:rPr>
        <w:t>स्वर्ग बन्द गरियो</w:t>
      </w:r>
      <w:r>
        <w:rPr>
          <w:lang w:val="ne_NP" w:bidi="ne_NP"/>
        </w:rPr>
        <w:t xml:space="preserve"> भनेर भन्नुहुन्छ। यसको सरल अर्थ वर्षा भएन भनेको हो। एलियालाई सीदोनको क्षेत्रको </w:t>
      </w:r>
      <w:r>
        <w:rPr>
          <w:b/>
          <w:lang w:val="ne_NP" w:bidi="ne_NP"/>
        </w:rPr>
        <w:t>सारपाथमा</w:t>
      </w:r>
      <w:r>
        <w:rPr>
          <w:lang w:val="ne_NP" w:bidi="ne_NP"/>
        </w:rPr>
        <w:t xml:space="preserve"> बसोबास गर्ने विधवाकहाँ पठाइएको थियो भनेर येशूले भन्नुहुन्छ। यो इस्राएलको उत्तरमा अवस्थित अन्यजातिहरूको शहर थियो। यो सीदोन शहरको नजिकै थियो।</w:t>
      </w:r>
    </w:p>
    <w:p>
      <w:pPr/>
      <w:r>
        <w:rPr>
          <w:lang w:val="ne_NP" w:bidi="ne_NP"/>
        </w:rPr>
      </w:r>
      <w:r>
        <w:rPr>
          <w:lang w:val="ne_NP" w:bidi="ne_NP"/>
        </w:rPr>
        <w:t xml:space="preserve">येशूले इस्राएलको विगतका अर्को अगमवक्ता एलीशाले </w:t>
      </w:r>
      <w:r>
        <w:rPr>
          <w:b/>
          <w:lang w:val="ne_NP" w:bidi="ne_NP"/>
        </w:rPr>
        <w:t>कुष्ठरोगबाट</w:t>
      </w:r>
      <w:r>
        <w:rPr>
          <w:lang w:val="ne_NP" w:bidi="ne_NP"/>
        </w:rPr>
        <w:t xml:space="preserve"> ग्रसित नामानलाई निको पारेको बारेमा कुरा गर्नुहुन्छ। </w:t>
      </w:r>
      <w:r>
        <w:rPr>
          <w:b/>
          <w:lang w:val="ne_NP" w:bidi="ne_NP"/>
        </w:rPr>
        <w:t>कुष्ठरोगले</w:t>
      </w:r>
      <w:r>
        <w:rPr>
          <w:lang w:val="ne_NP" w:bidi="ne_NP"/>
        </w:rPr>
        <w:t xml:space="preserve"> धेरै प्रकारको छालाको रोगलाई जनाउँछ। यी रोगहरूले व्यक्तिलाई अशुद्ध बनाउँथ्यो र समुदायमा बाँच्न असमर्थ बनाउँथ्यो। यदि कसैले तिनीहरूलाई छोए भने तिनीहरू पनि अशुद्ध हुन्थे। यहूदी संस्कृतिमा, परमेश्वरको व्यवस्थाले तिनीहरूले च्यातेको लुगा लगाउनु पर्थ्यो, आफ्नो कपाल कोर्नुहुँदैन थियो, र सार्वजनिक रूपमा "अशुद्ध" भनेर कराउनु पर्थ्यो।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4:31–44</w:t>
      </w:r>
      <w:r>
        <w:rPr>
          <w:lang w:val="ne_NP" w:bidi="ne_NP"/>
        </w:rPr>
      </w:r>
    </w:p>
    <w:p>
      <w:pPr>
        <w:pStyle w:val="Heading3"/>
      </w:pPr>
      <w:r>
        <w:rPr>
          <w:lang w:val="ne_NP" w:bidi="ne_NP"/>
        </w:rPr>
        <w:t>Step 1</w:t>
      </w:r>
    </w:p>
    <w:p>
      <w:pPr/>
      <w:r>
        <w:rPr>
          <w:lang w:val="ne_NP" w:bidi="ne_NP"/>
        </w:rPr>
      </w:r>
      <w:r>
        <w:rPr>
          <w:lang w:val="ne_NP" w:bidi="ne_NP"/>
        </w:rPr>
        <w:t>लूका ४:३१–४४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किनभने नासरतका मानिसहरूले येशूलाई अस्वीकार गरे, त्यसैले उहाँ कफर्नहुममा फर्किनु हुन्छ। कफर्नहुममा, मानिसहरूले पहिले नै उहाँलाई स्वीकार गरेका थिए। पछि, उहाँले सुसमाचार प्रचार गर्न गालीलको विभिन्न शहरहरूमा निरन्तर यात्रा गर्नुहुनेछ।</w:t>
      </w:r>
    </w:p>
    <w:p>
      <w:pPr/>
      <w:r>
        <w:rPr>
          <w:lang w:val="ne_NP" w:bidi="ne_NP"/>
        </w:rPr>
      </w:r>
      <w:r>
        <w:rPr>
          <w:lang w:val="ne_NP" w:bidi="ne_NP"/>
        </w:rPr>
        <w:t>कफर्नहुम नासरत भन्दा ५८० मिटर तल छ, त्यसैले येशू शहरमा पुग्न तल यात्रा गर्नुपर्छ। कफर्नहुम नासरतबाट ३० किलोमिटर टाढा थियो। कफर्नहुम गालीलको तालको किनारमा थियो। नासरतमा जस्तै, येशूले विश्रामको दिन अर्थात् धार्मिक विश्राम र उपासना गर्ने दिनमा यहूदीहरूको प्रार्थनास्थल कफर्नहुमको सभाघरमा शिक्षा दिनुहुन्छ। कफर्नहुमका मानिसहरू येशूले सिकाउने तरिका देखेर अचम्ममा परेका छन्। उहाँले अधिकार वा आत्मविश्वासले आफूले भन्नु भएको कुरा सत्य हो भनेर सिकाउँनुहुन्छ।</w:t>
      </w:r>
    </w:p>
    <w:p>
      <w:pPr/>
      <w:r>
        <w:rPr>
          <w:lang w:val="ne_NP" w:bidi="ne_NP"/>
        </w:rPr>
      </w:r>
      <w:r>
        <w:rPr>
          <w:lang w:val="ne_NP" w:bidi="ne_NP"/>
        </w:rPr>
        <w:t>रोक्नुहोस् र नासरतबाट कफर्नहुमसम्मको येशूको मार्ग हेर्न नक्सा देखाउनुहोस्।</w:t>
      </w:r>
    </w:p>
    <w:p>
      <w:pPr/>
      <w:r>
        <w:rPr>
          <w:lang w:val="ne_NP" w:bidi="ne_NP"/>
        </w:rPr>
      </w:r>
      <w:r>
        <w:rPr>
          <w:lang w:val="ne_NP" w:bidi="ne_NP"/>
        </w:rPr>
        <w:t>येशूले सिकाउँदै गर्दा, भूतले ग्रस्त भएको मानिसले उहाँलाई कराउँछ। भूतहरू वा दुष्ट आत्माहरू शैतानको सेवा गर्ने आत्मिक प्राणीहरूलाई जनाउँछ र उनिहरू त्यसको अधिनमा हुन्छन्। तिनीहरू अशुद्ध आत्माहरू हुन् जसले मानिसहरूलाई नियन्त्रणमा राख्ने क्षमता हुन्छ। "कब्जामा" हुनु को अर्थ त्यो मानिसको विचारहरू र कार्यहरू दुष्ट आत्माको नियन्त्रण थिए भनेको हो।</w:t>
      </w:r>
    </w:p>
    <w:p>
      <w:pPr/>
      <w:r>
        <w:rPr>
          <w:lang w:val="ne_NP" w:bidi="ne_NP"/>
        </w:rPr>
      </w:r>
      <w:r>
        <w:rPr>
          <w:lang w:val="ne_NP" w:bidi="ne_NP"/>
        </w:rPr>
        <w:t>दुष्ट आत्माले त्यो मानिस मार्फत येशूसँग कुरा गर्छ। उसले येशूलाई "नासरतका येशू" भनेर बोलाउँछ। यो वाक्यांशको अर्थ येशू नासरतका हुनुहुन्थ्यो भन्ने हो। यहूदी संस्कृतिमा, मानिसहरूको एउटा मात्र व्यक्तिगत नाम हुन्थ्यो र त्यसपछि तिनीहरूलाई गृहनगरबाट पहिचान गरिन्थ्यो। दुष्ट आत्मा डरले कराउँछ, "हामीबाट तपाईंलाई के चाहियो?" यसको अर्थ येशूको दुष्ट आत्माहरूसँग कुनै कुरा समान छैन। दुष्ट आत्माले येशूले उसमा वा अन्य दुष्ट आत्माहरूमा हस्तक्षेप गर्नु हुँदैन भन्ने संकेत गर्दछ। दुष्ट आत्माले सोध्छ, "के तपाईं हामीलाई नष्ट गर्न आएको हो?" उसलाई थाहा छ कि येशू मसीह वा प्रतिज्ञा गरिएको मुक्तिदाता हुनुहुन्छ र उहाँसँग उसलाई नष्ट गर्ने शक्ति छ। यस सन्दर्भमा, नष्ट गर्नुको अर्थ दुष्ट आत्मालाई त्यो मानिसलाई छोड्न बाध्य बनाउनु र परमेश्वरको न्यायको लागि पर्खन एउटा ठाउँमा पठाउनु हो। दुष्ट आत्माले येशू पवित्र हुनुहुन्छ वा परमेश्वरले पठाएको व्यक्तिको रूपमा विशेष उद्देश्यको लागि अलग गर्नुभएको छ भनेर जान्दछ।</w:t>
      </w:r>
    </w:p>
    <w:p>
      <w:pPr/>
      <w:r>
        <w:rPr>
          <w:lang w:val="ne_NP" w:bidi="ne_NP"/>
        </w:rPr>
      </w:r>
      <w:r>
        <w:rPr>
          <w:lang w:val="ne_NP" w:bidi="ne_NP"/>
        </w:rPr>
        <w:t>रोक्नुहोस् र तपाईंको टोलीसँग छलफल गर्नुहोस्: तपाईंको संस्कृतिमा कसैलाई दुष्ट आत्माले नियन्त्रण गर्दा कसरी चिन्न सक्नुहुन्छ? के दुष्ट आत्माहरूले नियन्त्रणमा रहेका मानिसहरूलाई केही निश्चित शक्तिहरू दिन्छ?</w:t>
      </w:r>
    </w:p>
    <w:p>
      <w:pPr/>
      <w:r>
        <w:rPr>
          <w:lang w:val="ne_NP" w:bidi="ne_NP"/>
        </w:rPr>
      </w:r>
      <w:r>
        <w:rPr>
          <w:lang w:val="ne_NP" w:bidi="ne_NP"/>
        </w:rPr>
        <w:t>तर येशूले दुष्ट आत्मालाई शान्त रहन र त्यो मानिसबाट बाहिर आउन आज्ञा गर्नुहुन्छ। येशूले यस्तो गर्नुको एउटा कारण यो हो कि दुष्ट आत्माले आफू को हो भनेर जान्दछ। यस पहिचानको कारण मानिसहरूले येशूले दुष्ट आत्मासँग काम गरिरहेको छ भनेर सोचून् भन्ने उहाँले चाहनुहुन्न। दुष्ट आत्माले त्यो मानिसलाई सबै मानिसहरूको बीचमा लड्न बाध्य पार्छ। त्यसपछि यसले त्यो मानिसलाई कुनै हानी नगरी छोड्छ। सभाघरका मानिसहरू येशूको दुष्ट आत्मामाथि भएको शक्ति देखेर अचम्ममा परेका छन्। तिनीहरूले सोध्छन्, "यो शिक्षा के हो?" यो एउटा प्रश्न हो जसको जवाफ दिनुपर्ने थिएन। यसले येशूको वचनहरूप्रति उनिहरूको आश्चर्य व्यक्त गर्छ। यसको अर्थ मानिसहरूले येशूले के भनिरहेको थियो भनेर बुझेनन् भन्ने होइन। येशूसँग दुष्ट आत्माहरूलाई आज्ञा गर्ने अधिकार छ र तिनीहरूलाई आज्ञा पालन गर्ने तुल्याउने शक्ति छ भनेर मानिसहरूले देख्छन्। सभाघरका मानिसहरूले अन्य मानिसहरूलाई के भयो भनेर बताउँछन्। देशको त्यो भागका सबैले येशूले के गर्नुभयो भनेर चाँडै थाहा हुन्छ।</w:t>
      </w:r>
    </w:p>
    <w:p>
      <w:pPr/>
      <w:r>
        <w:rPr>
          <w:lang w:val="ne_NP" w:bidi="ne_NP"/>
        </w:rPr>
      </w:r>
      <w:r>
        <w:rPr>
          <w:lang w:val="ne_NP" w:bidi="ne_NP"/>
        </w:rPr>
        <w:t>येशू सभाघरबाट शिमोनको घरमा जानुहुन्छ, जसलाई पत्रुस पनि भनिन्थ्यो। शिमोनको घर सभाघरको धेरै नजिकै छ। शिमोन विवाहित छन्। उसको सासू उसँग बस्छिन्, तर उनी उच्च ज्वरोको कारण बिरामी छिन्। शिमोनको परिवार येशूले उनलाई निको गरून भन्ने चाहन्छन्। येशूले महिलातिर निहुरनु हुन्छ र ज्वरोलाई छोड्न आज्ञा गर्नुहुन्छ। महिलाको तापक्रम सामान्य अवस्थामा फर्किन्छ। उनी तुरुन्तै उभिन्छिन् र आतिथ्य र कृतज्ञताका साथ जवाफ दिन्छिन्। उनले येशू र आफ्नो घरका मानिसहरूलाई खाना खुवाउन सुरु गर्छिन्।</w:t>
      </w:r>
    </w:p>
    <w:p>
      <w:pPr/>
      <w:r>
        <w:rPr>
          <w:lang w:val="ne_NP" w:bidi="ne_NP"/>
        </w:rPr>
      </w:r>
      <w:r>
        <w:rPr>
          <w:lang w:val="ne_NP" w:bidi="ne_NP"/>
        </w:rPr>
        <w:t>जब घाम अस्तायो, यतिबेला साँझको लगभग छ बजेको थियो। यसको अर्थ यो बेला विश्राम सकिएको थियो। विश्रामको दिनमा काम नगर्नु भन्ने कडाई नियमहरूको कारणले, मानिसहरूले बिरामी व्यक्तिलाई बोकेर लानु पनि काम ठान्छन्। तिनीहरू बिरामी मानिसहरूलाई निको हुन येशूकहाँ ल्याउन विश्रामको दिन समाप्त हुने बेलासम्म पर्खछन्। येशूले प्रत्येक व्यक्तिलाई छुनुहुन्छ र तिनीहरूलाई निको पार्नुहुन्छ। येशूले धेरै दुष्ट आत्माहरूलाई मानिसहरूलाई छोडेर बाहिर आउन लगाउँनुहुन्छ। दुष्ट आत्माहरूले येशूलाई चिन्छन् र उहाँ परमेश्वरको छोरा हुनुहुन्छ भनेर कराउँछन्। तर येशूले दुष्ट आत्माहरूले मानिसहरूलाई उहाँ को हो भनेर बताउन अनुमति दिनुहुन्न। येशूले यो गर्नुको कारण त्यो कुरा असत्य भएकोले होइन्। उहाँले तिनीहरूलाई रोक्नुहुन्छ किनभने मानिसहरूले उहाँ मसीह हुनुहुन्छ भनेर चिन्नकालागि यो सही समय थिएन।</w:t>
      </w:r>
    </w:p>
    <w:p>
      <w:pPr/>
      <w:r>
        <w:rPr>
          <w:lang w:val="ne_NP" w:bidi="ne_NP"/>
        </w:rPr>
      </w:r>
      <w:r>
        <w:rPr>
          <w:lang w:val="ne_NP" w:bidi="ne_NP"/>
        </w:rPr>
        <w:t>अर्को दिन येशू त्यस ठाँउलाई छोडेर केही मानिसहरू मात्र बसोबास गर्ने क्षेत्रमा जानुहुन्छ। येशू प्रार्थना गर्न एक्लै हुन चाहनुहुन्थ्यो। कफर्नहुमको भीड उहाँले आफ्नो शहर छोडेको महसुस गर्छन् र तिनीहरूले उहाँलाई खोज्न सुरु गर्छन्। जब मानिसहरूले तिनीहरूलाई भेट्छन्, तिनीहरूले उहाँलाई कफर्नहुममा बस्न मनाउन प्रयास गर्छन्। तर येशूले तिनीहरूलाई परमेश्वरको राज्यको बारेमा सुसमाचार सुनाउन अन्य शहरहरूमा जानु पर्छ भनेर भन्नुहुन्छ। यहाँ "परमेश्वरको राज्य" ले परमेश्वरले मसीहमा विश्वास गरेर मानिसहरूको हृदय र जीवनमा शासन गर्नुभएको कुरालाई जनाउँछ। यही कारण परमेश्वरले उहाँलाई पठाएको हो भनेर येशूले भन्नुहुन्छ। त्यसैले येशूले कफर्नहुम छोड्नुहुन्छ। उहाँले विभिन्न शहरहरूमा तिनीहरूको सभाघरमा सिकाउनुहुन्छ।</w:t>
      </w:r>
    </w:p>
    <w:p>
      <w:pPr/>
      <w:r>
        <w:rPr>
          <w:lang w:val="ne_NP" w:bidi="ne_NP"/>
        </w:rPr>
      </w:r>
      <w:r>
        <w:rPr>
          <w:lang w:val="ne_NP" w:bidi="ne_NP"/>
        </w:rPr>
        <w:t>यो कथाले येशूले परमेश्वरले उहाँलाई पठाएको मिशन सुरु गर्न थालेको देखाउँछ। यशैयामा पढेजस्तै येशूको सेवकाईले तल्लो स्थितिका मानिसहरूलाई मद्दत गर्छ। यसमा दुष्ट आत्माहरूले ग्रस्त भएका मानिसहरू, बिरामी र महिला र पुरूषहरू पनि समावेश छन्। लूकाले येशू र परमेश्वरको कामलाई शैतान र उसका दुष्ट शक्तिहरूले विरोध गर्ने विषयलाई पनि अगाडि बढाउँछन्। यहाँ हामी देख्छौं कि परमेश्वरले येशूलाई सिकाउँन र दुष्ट आत्माहरूमाथिको दुबै अधिकार दिएको 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येशूले सभाघरमा सिकाउनुहुन्छ र मानिसहरू अचम्ममा परेका छन्। येशूले अधिकारका साथ बोल्नुहुन्छ।</w:t>
      </w:r>
    </w:p>
    <w:p>
      <w:pPr/>
      <w:r>
        <w:rPr>
          <w:lang w:val="ne_NP" w:bidi="ne_NP"/>
        </w:rPr>
      </w:r>
      <w:r>
        <w:rPr>
          <w:b/>
          <w:lang w:val="ne_NP" w:bidi="ne_NP"/>
        </w:rPr>
        <w:t>दोस्रो दृश्य:</w:t>
      </w:r>
      <w:r>
        <w:rPr>
          <w:lang w:val="ne_NP" w:bidi="ne_NP"/>
        </w:rPr>
        <w:t xml:space="preserve"> एक दिन, येशूले सभाघरमा सिकाउदै हुनुहुन्छ। दुष्ट आत्मा भएको मानिसले येशूलाई कराउँछ। येशूले दुष्ट आत्मालाई त्यो मानिसलाई छोड्न आज्ञा गर्नुहुन्छ। दुष्ट आत्माले छोड्छ। मानिसहरू येशूको शक्तिको बारेमा सोच्छन्। येशूको बारेमा समाचार सम्पूर्ण क्षेत्रमा फैलियो।</w:t>
      </w:r>
    </w:p>
    <w:p>
      <w:pPr/>
      <w:r>
        <w:rPr>
          <w:lang w:val="ne_NP" w:bidi="ne_NP"/>
        </w:rPr>
      </w:r>
      <w:r>
        <w:rPr>
          <w:b/>
          <w:lang w:val="ne_NP" w:bidi="ne_NP"/>
        </w:rPr>
        <w:t>तेस्रो दृश्य:</w:t>
      </w:r>
      <w:r>
        <w:rPr>
          <w:lang w:val="ne_NP" w:bidi="ne_NP"/>
        </w:rPr>
        <w:t xml:space="preserve"> येशू सभाघरबाट शिमोनको घरमा जानुहुन्छ। शिमोनको सासुलाई उच्च ज्वरो छ। येशूले उनलाई निको पार्नुहुन्छ र उनले तिनीहरूलाई खाना खुवाउन सुरु गर्छिन्।</w:t>
      </w:r>
    </w:p>
    <w:p>
      <w:pPr/>
      <w:r>
        <w:rPr>
          <w:lang w:val="ne_NP" w:bidi="ne_NP"/>
        </w:rPr>
      </w:r>
      <w:r>
        <w:rPr>
          <w:b/>
          <w:lang w:val="ne_NP" w:bidi="ne_NP"/>
        </w:rPr>
        <w:t>चौथो दृश्य:</w:t>
      </w:r>
      <w:r>
        <w:rPr>
          <w:lang w:val="ne_NP" w:bidi="ne_NP"/>
        </w:rPr>
        <w:t xml:space="preserve"> येशूले कफर्नहुम छोडेर एक्लै प्रार्थना गर्न सक्ने ठाउँमा जानुहुन्छ। मानिसहरूले उहाँलाई खोज्छन् र उहाँलाई भेट्छन्। मानिसहरूले उहाँलाई बस्न बिन्ती गर्छन्। येशूले किन अन्य शहरहरूमा जानु आवश्यक छ भनेर व्याख्या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दुष्ट आत्मा भएको मानिस</w:t>
      </w:r>
    </w:p>
    <w:p>
      <w:pPr>
        <w:pStyle w:val="ListBullet"/>
        <w:spacing w:line="240" w:lineRule="auto"/>
        <w:ind w:left="720"/>
      </w:pPr>
      <w:r>
        <w:rPr>
          <w:lang w:val="ne_NP" w:bidi="ne_NP"/>
        </w:rPr>
      </w:r>
      <w:r>
        <w:rPr>
          <w:lang w:val="ne_NP" w:bidi="ne_NP"/>
        </w:rPr>
        <w:t>दुष्ट आत्मा</w:t>
      </w:r>
    </w:p>
    <w:p>
      <w:pPr>
        <w:pStyle w:val="ListBullet"/>
        <w:spacing w:line="240" w:lineRule="auto"/>
        <w:ind w:left="720"/>
      </w:pPr>
      <w:r>
        <w:rPr>
          <w:lang w:val="ne_NP" w:bidi="ne_NP"/>
        </w:rPr>
      </w:r>
      <w:r>
        <w:rPr>
          <w:lang w:val="ne_NP" w:bidi="ne_NP"/>
        </w:rPr>
        <w:t>कफर्नहुमका मानिसहरू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शिमोनको सासू</w:t>
      </w:r>
    </w:p>
    <w:p>
      <w:pPr/>
      <w:r>
        <w:rPr>
          <w:lang w:val="ne_NP" w:bidi="ne_NP"/>
        </w:rPr>
      </w:r>
      <w:r>
        <w:rPr>
          <w:lang w:val="ne_NP" w:bidi="ne_NP"/>
        </w:rPr>
        <w:t>यस सत्रमा समूहले कथाको दृष्य योजना बनाउन, चित्र बनाउन वा सार्न मिल्ने वस्तुहरू (जस्तै ढुङ्गाहरू, लठ्ठिहरू, बच्चाहरूका खिलौना) प्रयोग गरेर कथा र त्यसमा भएका घटनाहरूलाई देखाउन सक्छ।</w:t>
      </w:r>
    </w:p>
    <w:p>
      <w:pPr/>
      <w:r>
        <w:rPr>
          <w:lang w:val="ne_NP" w:bidi="ne_NP"/>
        </w:rPr>
      </w:r>
      <w:r>
        <w:rPr>
          <w:lang w:val="ne_NP" w:bidi="ne_NP"/>
        </w:rPr>
        <w:t>येशू गालीलको शहर कफर्नहुममा जानुहुन्छ। येशूले विश्रामको दिनमा सिकाउनुहुन्छ र मानिसहरू अचम्ममा परेका छन्।</w:t>
      </w:r>
    </w:p>
    <w:p>
      <w:pPr/>
      <w:r>
        <w:rPr>
          <w:lang w:val="ne_NP" w:bidi="ne_NP"/>
        </w:rPr>
      </w:r>
      <w:r>
        <w:rPr>
          <w:lang w:val="ne_NP" w:bidi="ne_NP"/>
        </w:rPr>
        <w:t>दुष्ट आत्माले येशूलाई चिन्न सक्ने र त्यो मानिस मार्फत बोल्ने दुष्ट आत्माले नै हो भनेर सम्झनु महत्त्वपूर्ण छ। येशू को हो भनेर चिन्ने मानिस होइन।</w:t>
      </w:r>
    </w:p>
    <w:p>
      <w:pPr/>
      <w:r>
        <w:rPr>
          <w:lang w:val="ne_NP" w:bidi="ne_NP"/>
        </w:rPr>
      </w:r>
      <w:r>
        <w:rPr>
          <w:lang w:val="ne_NP" w:bidi="ne_NP"/>
        </w:rPr>
        <w:t>येशू सभाघरमा हुनुहुन्छ। दुष्ट आत्माको नियन्त्रणमा भएको मानिसले येशू को हो भनेर चिन्छ।</w:t>
      </w:r>
    </w:p>
    <w:p>
      <w:pPr/>
      <w:r>
        <w:rPr>
          <w:lang w:val="ne_NP" w:bidi="ne_NP"/>
        </w:rPr>
      </w:r>
      <w:r>
        <w:rPr>
          <w:lang w:val="ne_NP" w:bidi="ne_NP"/>
        </w:rPr>
        <w:t>दुष्ट आत्माले त्यो मानिसलाई नियन्त्रण गरिरहेको छ भनेर सम्झनुहोस्।</w:t>
      </w:r>
    </w:p>
    <w:p>
      <w:pPr/>
      <w:r>
        <w:rPr>
          <w:lang w:val="ne_NP" w:bidi="ne_NP"/>
        </w:rPr>
      </w:r>
      <w:r>
        <w:rPr>
          <w:lang w:val="ne_NP" w:bidi="ne_NP"/>
        </w:rPr>
        <w:t>येशूले दुष्ट आत्मालाई चुप रहन र त्यो मानिसबाट बाहिर आउन आदेश दिनुहुन्छ। त्यो मानिस लड्छ र सबैले दुष्ट आत्माले त्यो मानिसलाई छोडेको छ भनेर भन्न सक्छन्।</w:t>
      </w:r>
    </w:p>
    <w:p>
      <w:pPr/>
      <w:r>
        <w:rPr>
          <w:lang w:val="ne_NP" w:bidi="ne_NP"/>
        </w:rPr>
      </w:r>
      <w:r>
        <w:rPr>
          <w:lang w:val="ne_NP" w:bidi="ne_NP"/>
        </w:rPr>
        <w:t>मानिसहरू येशूको वचनहरूको अधिकार र शक्तिको बारेमा अचम्ममा पर्छन् किनभने तिनीहरूले येशूको आज्ञामा दुष्ट आत्माले छोडेको देखे। त्यसैले सम्पूर्ण क्षेत्रको प्रत्येक गाउँले येशूको बारेमा सुन्छन्।</w:t>
      </w:r>
    </w:p>
    <w:p>
      <w:pPr/>
      <w:r>
        <w:rPr>
          <w:lang w:val="ne_NP" w:bidi="ne_NP"/>
        </w:rPr>
      </w:r>
      <w:r>
        <w:rPr>
          <w:lang w:val="ne_NP" w:bidi="ne_NP"/>
        </w:rPr>
        <w:t>यस क्षणमा कुनै पनि गाउँलाई येशूको बारेमा थाहा थिएन, तर यो घटना पछि के भयो भन्ने समाचार फैलियो भन्ने कुरा महत्त्वपूर्ण छ।</w:t>
      </w:r>
    </w:p>
    <w:p>
      <w:pPr/>
      <w:r>
        <w:rPr>
          <w:lang w:val="ne_NP" w:bidi="ne_NP"/>
        </w:rPr>
      </w:r>
      <w:r>
        <w:rPr>
          <w:lang w:val="ne_NP" w:bidi="ne_NP"/>
        </w:rPr>
        <w:t>शिमोनको घर सभाघरबाट धेरै टाढा थिएन भनेर ध्यान दिनु महत्त्वपूर्ण छ। त्यसैले दुष्ट आत्मालाई भगाएको देखेको भीडले सायद येशूलाई पछ्याउँदै शिमोनको घरमा गए।</w:t>
      </w:r>
    </w:p>
    <w:p>
      <w:pPr/>
      <w:r>
        <w:rPr>
          <w:lang w:val="ne_NP" w:bidi="ne_NP"/>
        </w:rPr>
      </w:r>
      <w:r>
        <w:rPr>
          <w:lang w:val="ne_NP" w:bidi="ne_NP"/>
        </w:rPr>
        <w:t>येशूले सभाघर छोड्नुहुन्छ र शिमोनको घरमा जानुहुन्छ। सबैले येशूलाई शिमोनको सासुलाई निको गर्न आग्रह गर्छन्। उनी उच्च ज्वरोका कारण धेरै बिरामी थिइन्। येशू उनको छेउमा उभिनुहुन्छ र ज्वरोला छोड्न आज्ञा गर्नुहुन्छ। तुरुन्तै शिमोनको सासू निको हुन्छिन्। त्यसपछि उनी उभिएर तिनीहरूको लागि खाना बनाउँछिन्। राति मानिसहरूले बिरामी वा दुष्ट आत्मा भएको सबैलाई येशूकहाँ ल्याए। येशूले बिरामी निको पार्नुभयो र मानिसहरूलाई दुष्ट आत्माहरूबाट मुक्त गर्नुभयो।</w:t>
      </w:r>
    </w:p>
    <w:p>
      <w:pPr/>
      <w:r>
        <w:rPr>
          <w:lang w:val="ne_NP" w:bidi="ne_NP"/>
        </w:rPr>
      </w:r>
      <w:r>
        <w:rPr>
          <w:lang w:val="ne_NP" w:bidi="ne_NP"/>
        </w:rPr>
        <w:t>येशू भीडबाट भाग्नुभएको होइन, तर परमेश्वरसँग एक्लै समय बिताउन समर्पित हुनुहुन्छ भनेर सम्झनु आवश्यक छ।</w:t>
      </w:r>
    </w:p>
    <w:p>
      <w:pPr/>
      <w:r>
        <w:rPr>
          <w:lang w:val="ne_NP" w:bidi="ne_NP"/>
        </w:rPr>
      </w:r>
      <w:r>
        <w:rPr>
          <w:lang w:val="ne_NP" w:bidi="ne_NP"/>
        </w:rPr>
        <w:t>बिहान सबेरै, येशू एक्लै ठाउँमा जानुहुन्छ। मानिसहरूले येशूलाई सबै ठाउँमा खोज्छन्। अन्तमा तिनीहरूले उहाँलाई भेट्छन् र कफर्नहुम नछोड्न उहाँलाई बिन्ती गर्छन्। तर उहाँलाई धेरै अन्य शहरहरूमा परमेश्वरको राज्यको सुसमाचार सुनाउन पठाइएको थियो भनेर येशूले व्याख्या गर्नुहुन्छ। त्यसैले येशूले वरिपरि यात्रा गर्नुहुन्छ र सम्पूर्ण यहूदियाका सभाघरहरूमा सिकाउनुहुन्छ।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दुष्ट आत्मा भएको मानिस</w:t>
      </w:r>
    </w:p>
    <w:p>
      <w:pPr>
        <w:pStyle w:val="ListBullet"/>
        <w:spacing w:line="240" w:lineRule="auto"/>
        <w:ind w:left="720"/>
      </w:pPr>
      <w:r>
        <w:rPr>
          <w:lang w:val="ne_NP" w:bidi="ne_NP"/>
        </w:rPr>
      </w:r>
      <w:r>
        <w:rPr>
          <w:lang w:val="ne_NP" w:bidi="ne_NP"/>
        </w:rPr>
        <w:t>दुष्ट आत्मा</w:t>
      </w:r>
    </w:p>
    <w:p>
      <w:pPr>
        <w:pStyle w:val="ListBullet"/>
        <w:spacing w:line="240" w:lineRule="auto"/>
        <w:ind w:left="720"/>
      </w:pPr>
      <w:r>
        <w:rPr>
          <w:lang w:val="ne_NP" w:bidi="ne_NP"/>
        </w:rPr>
      </w:r>
      <w:r>
        <w:rPr>
          <w:lang w:val="ne_NP" w:bidi="ne_NP"/>
        </w:rPr>
        <w:t>कफर्नहुमका मानिसहरू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शिमोनको सासू</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दुष्ट आत्माले त्यो मानिसलाई नियन्त्रण गरिरहेको छ भनेर सम्झनुहोस्। यो यसरी देखाउन सकिन्छ कि दुष्ट आत्माको रूपमा अभिनय गरिरहेको व्यक्ति, नियन्त्रणमा परेको मानिसको पछाडि लुकेर उसका हातहरू चलाइरहेको हुन्छ। दुष्ट आत्माको रूपमा अभिनय गर्ने व्यक्तिले नियन्त्रण गरिएको मानिसको कानमा कानेखुस्सी गर्न सक्छ र येशूसँग डराएको देखाउन सक्छ।</w:t>
      </w:r>
    </w:p>
    <w:p>
      <w:pPr/>
      <w:r>
        <w:rPr>
          <w:lang w:val="ne_NP" w:bidi="ne_NP"/>
        </w:rPr>
      </w:r>
      <w:r>
        <w:rPr>
          <w:lang w:val="ne_NP" w:bidi="ne_NP"/>
        </w:rPr>
        <w:t>जब त्यो मानिस लड्छ, तब तपाईं दुष्ट आत्माको पात्रलाई त्यो मानिसलाई तल धकेल्न र दृश्य छोड्न लगाउन सक्नुहुन्छ।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गृहनगर छोडेपछि, उहाँ कफर्नहुममा जानुहुन्छ। येशूको शिक्षाले मानिसहरूलाई अचम्ममा पार्छ। दुष्ट आत्माहरू भएको मानिसले येशूलाई चिनेर उहाँलाई टाढा जान आग्रह गर्छ।</w:t>
      </w:r>
    </w:p>
    <w:p>
      <w:pPr/>
      <w:r>
        <w:rPr>
          <w:lang w:val="ne_NP" w:bidi="ne_NP"/>
        </w:rPr>
      </w:r>
      <w:r>
        <w:rPr>
          <w:lang w:val="ne_NP" w:bidi="ne_NP"/>
        </w:rPr>
        <w:t>अभिनय रोक्नुहोस्: मानिसहरूको भूमिका खेल्ने कलाकारहरूलाई सोध्नुहोस्, "तपाईंलाई कस्तो महसुस भइरहेको छ?" तपाईंले सुन्न सक्नुहुन्छ, "अचम्ममा परेको छु।" "उहाँले यस्तो अधिकारका साथ सिकाउनुहुन्छ!" "अन्तमा परमेश्वरले हामीलाई मुक्तिदाता पठाउनु भएको छ।" कार्य पुन: सुरु गर्नुहोस्।</w:t>
      </w:r>
    </w:p>
    <w:p>
      <w:pPr/>
      <w:r>
        <w:rPr>
          <w:lang w:val="ne_NP" w:bidi="ne_NP"/>
        </w:rPr>
      </w:r>
      <w:r>
        <w:rPr>
          <w:lang w:val="ne_NP" w:bidi="ne_NP"/>
        </w:rPr>
        <w:t>येशूले आत्मालाई त्यो मानिसलाई छोड्न आज्ञा गर्नुहुन्छ। दुष्ट आत्माले त्यो मानिसलाई छोड्छ। त्यो मानिसलाई अब चोट लागेको छैन।</w:t>
      </w:r>
    </w:p>
    <w:p>
      <w:pPr/>
      <w:r>
        <w:rPr>
          <w:lang w:val="ne_NP" w:bidi="ne_NP"/>
        </w:rPr>
      </w:r>
      <w:r>
        <w:rPr>
          <w:lang w:val="ne_NP" w:bidi="ne_NP"/>
        </w:rPr>
        <w:t>अभिनय रोक्नुहोस्: दुष्ट आत्माको भूमिका खेल्ने कलाकारलाई सोध्नुहोस्, "तपाईंलाई कस्तो महसुस भइरहेको छ?" तपाईंले सुन्न सक्नुहुन्छ, "म स्वतन्त्र छु!" "राहत।" "धन्यवाद, येशू।" "अब म मेरो परिवारमा फर्कन सक्छु।" कार्य पुन: सुरु गर्नुहोस्।</w:t>
      </w:r>
    </w:p>
    <w:p>
      <w:pPr/>
      <w:r>
        <w:rPr>
          <w:lang w:val="ne_NP" w:bidi="ne_NP"/>
        </w:rPr>
      </w:r>
      <w:r>
        <w:rPr>
          <w:lang w:val="ne_NP" w:bidi="ne_NP"/>
        </w:rPr>
        <w:t>मानिसहरू येशूको वचनहरूको अधिकार र शक्तिको बारेमा अचम्ममा पर्छन् किनभने तिनीहरूले येशूको आज्ञामा दुष्ट आत्माले छोडेको देखे। सम्पूर्ण क्षेत्रको प्रत्येक गाउँले येशूको बारेमा सुन्छन्।</w:t>
      </w:r>
    </w:p>
    <w:p>
      <w:pPr/>
      <w:r>
        <w:rPr>
          <w:lang w:val="ne_NP" w:bidi="ne_NP"/>
        </w:rPr>
      </w:r>
      <w:r>
        <w:rPr>
          <w:lang w:val="ne_NP" w:bidi="ne_NP"/>
        </w:rPr>
        <w:t>त्यसपछि येशू शिमोनको घरमा जानुहुन्छ। शिमोनको सासू उच्च ज्वरोका कारण बिरामी छिन्। मानिसहरूले येशूलाई उनलाई निको पार्न अनुरोध गर्छन्। येशूले उनलाई निको पार्नुहुन्छ र उनी तुरुन्तै खाना बनाउन उभिन्छिन्।</w:t>
      </w:r>
    </w:p>
    <w:p>
      <w:pPr/>
      <w:r>
        <w:rPr>
          <w:lang w:val="ne_NP" w:bidi="ne_NP"/>
        </w:rPr>
      </w:r>
      <w:r>
        <w:rPr>
          <w:lang w:val="ne_NP" w:bidi="ne_NP"/>
        </w:rPr>
        <w:t>अभिनय रोक्नुहोस्: शिमोनको सासुको भूमिका खेल्ने कलाकारलाई सोध्नुहोस्, "तपाईंलाई कस्तो महसुस भइरहेको छ?" तपाईंले सुन्न सक्नुहुन्छ, "नम्र।" "म येशूलाई कति आभारी छु भनेर देखाउन चाहन्छु।" "म धेरै खुसी छु कि शिमोन येशूको चेला हुन्।" कार्य पुन: सुरु गर्नुहोस्।</w:t>
      </w:r>
    </w:p>
    <w:p>
      <w:pPr/>
      <w:r>
        <w:rPr>
          <w:lang w:val="ne_NP" w:bidi="ne_NP"/>
        </w:rPr>
      </w:r>
      <w:r>
        <w:rPr>
          <w:lang w:val="ne_NP" w:bidi="ne_NP"/>
        </w:rPr>
        <w:t>राति मानिसहरूले बिरामी वा दुष्ट आत्माहरू लागेका सबै मानिसहरूलाई येशूकहाँ ल्याए। येशूले बिरामीलाई निको पार्नु भयो र मानिसहरूलाई दुष्ट आत्माहरूबाट मुक्त गर्नुभयो।</w:t>
      </w:r>
    </w:p>
    <w:p>
      <w:pPr/>
      <w:r>
        <w:rPr>
          <w:lang w:val="ne_NP" w:bidi="ne_NP"/>
        </w:rPr>
      </w:r>
      <w:r>
        <w:rPr>
          <w:lang w:val="ne_NP" w:bidi="ne_NP"/>
        </w:rPr>
        <w:t>येशू एक्लै कुनै ठाउँमा जानुहुन्छ। मानिसहरूले येशूलाई खोज्छन् र फेला पार्छन्। मानिसहरूले येशूलाई बस्न आग्रह गर्छन्। उहाँले सुसमाचार सुनाउन अन्य ठाउँहरूमा जान आवश्यक छ भनेर येशूले भन्नुहुन्छ। त्यसैले येशूले यहूदिया भरका सभाघरहरूमा यात्रा गर्नुहुन्छ र सिकाउनुहुन्छ।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"चुनेको।" "म परमेश्वरको शक्तिद्वारा मात्र अगाडि बढ्न सक्छु।" "म मानिसहरूको लागि दया महसुस गर्छु।"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 </w:t>
      </w:r>
      <w:r>
        <w:rPr>
          <w:lang w:val="ne_NP" w:bidi="ne_NP"/>
        </w:rPr>
        <w:t>नासरतबाट</w:t>
      </w:r>
      <w:r>
        <w:rPr>
          <w:lang w:val="ne_NP" w:bidi="ne_NP"/>
        </w:rPr>
        <w:t xml:space="preserve"> </w:t>
      </w:r>
      <w:r>
        <w:rPr>
          <w:lang w:val="ne_NP" w:bidi="ne_NP"/>
        </w:rPr>
        <w:t>कफर्नहुममा</w:t>
      </w:r>
      <w:r>
        <w:rPr>
          <w:lang w:val="ne_NP" w:bidi="ne_NP"/>
        </w:rPr>
        <w:t xml:space="preserve"> फर्किनु हुन्छ। </w:t>
      </w:r>
      <w:r>
        <w:rPr>
          <w:b/>
          <w:lang w:val="ne_NP" w:bidi="ne_NP"/>
        </w:rPr>
        <w:t>विश्रामको</w:t>
      </w:r>
      <w:r>
        <w:rPr>
          <w:lang w:val="ne_NP" w:bidi="ne_NP"/>
        </w:rPr>
        <w:t xml:space="preserve"> दिनमा उहाँले कफर्नहुमको </w:t>
      </w:r>
      <w:r>
        <w:rPr>
          <w:b/>
          <w:lang w:val="ne_NP" w:bidi="ne_NP"/>
        </w:rPr>
        <w:t>सभाघरमा</w:t>
      </w:r>
      <w:r>
        <w:rPr>
          <w:lang w:val="ne_NP" w:bidi="ne_NP"/>
        </w:rPr>
        <w:t xml:space="preserve"> मानिसहरूलाई सिकाउन थाल्नुभयो। तपाईंले लूकाको अघिल्लो खण्डहरूमा गरे जस्तै </w:t>
      </w:r>
      <w:r>
        <w:rPr>
          <w:lang w:val="ne_NP" w:bidi="ne_NP"/>
        </w:rPr>
        <w:t>सभाघर</w:t>
      </w:r>
      <w:r>
        <w:rPr>
          <w:lang w:val="ne_NP" w:bidi="ne_NP"/>
        </w:rPr>
        <w:t xml:space="preserve"> र </w:t>
      </w:r>
      <w:r>
        <w:rPr>
          <w:lang w:val="ne_NP" w:bidi="ne_NP"/>
        </w:rPr>
        <w:t>विश्रामको</w:t>
      </w:r>
      <w:r>
        <w:rPr>
          <w:lang w:val="ne_NP" w:bidi="ne_NP"/>
        </w:rPr>
        <w:t xml:space="preserve"> दिनको अनुवाद गर्नुभएको कुरा निश्चित गर्नुहोस्। दुबै शब्दहरू मुख्य शब्दावलीमा पाउन सकिन्छ। येशूको शिक्षामा मानिसहरू अचम्ममा परेका छन्, किनभने उहाँले </w:t>
      </w:r>
      <w:r>
        <w:rPr>
          <w:b/>
          <w:lang w:val="ne_NP" w:bidi="ne_NP"/>
        </w:rPr>
        <w:t>अधिकार</w:t>
      </w:r>
      <w:r>
        <w:rPr>
          <w:lang w:val="ne_NP" w:bidi="ne_NP"/>
        </w:rPr>
        <w:t xml:space="preserve">का साथ सिकाउँनुहुन्छ। लूकाले अधिकार शब्दको अर्थ कसैलाई कार्य गर्न दिइएको </w:t>
      </w:r>
      <w:r>
        <w:rPr>
          <w:lang w:val="ne_NP" w:bidi="ne_NP"/>
        </w:rPr>
        <w:t>अधिकार</w:t>
      </w:r>
      <w:r>
        <w:rPr>
          <w:lang w:val="ne_NP" w:bidi="ne_NP"/>
        </w:rPr>
        <w:t>को अर्थ प्रयोग गर्छन्। यो शक्ति भन्दा फरक छ किनभने शक्ति भनेको आफैमा केही गर्न सक्ने क्षमता हो।</w:t>
      </w:r>
    </w:p>
    <w:p>
      <w:pPr/>
      <w:r>
        <w:rPr>
          <w:lang w:val="ne_NP" w:bidi="ne_NP"/>
        </w:rPr>
      </w:r>
      <w:r>
        <w:rPr>
          <w:lang w:val="ne_NP" w:bidi="ne_NP"/>
        </w:rPr>
        <w:t>शिक्षण उपकरण: अधिकारको अर्थ के हो भनेर देखाउन तपाईंले टोलीको दैनिक जीवनबाट एउटा उदाहरण दिनु आवश्यक पर्न सक्छ। स्थानीय सरकार वा गाउँले जीवनको उदाहरण प्रयोग गर्न उपयोगी हुन सक्छ। सरकारी कर्मचारी केवल एक व्यक्ति मात्र हो। उससँग स्वविवेकले काम गर्न वा कुनैपनि कुरा लागू गर्न सक्ने शक्ति हुँदैन। यदि उहाँले नियमहरू लागू गर्ने प्रयास गर्नुहुन्छ भने पनि मानिसहरूले पालन गर्न वा नगर्न सक्छन्। तापनि, जब सरकारले उहाँलाई अधिकार दिन्छ, त्यसपछि उहाँले व्यवस्थाहरू कार्यान्वयन गर्न कार्य गर्न सक्नुहुन्छ।</w:t>
      </w:r>
    </w:p>
    <w:p>
      <w:pPr/>
      <w:r>
        <w:rPr>
          <w:lang w:val="ne_NP" w:bidi="ne_NP"/>
        </w:rPr>
      </w:r>
      <w:r>
        <w:rPr>
          <w:lang w:val="ne_NP" w:bidi="ne_NP"/>
        </w:rPr>
        <w:t xml:space="preserve">शिक्षा दिँदा, </w:t>
      </w:r>
      <w:r>
        <w:rPr>
          <w:b/>
          <w:lang w:val="ne_NP" w:bidi="ne_NP"/>
        </w:rPr>
        <w:t>भूतले</w:t>
      </w:r>
      <w:r>
        <w:rPr>
          <w:lang w:val="ne_NP" w:bidi="ne_NP"/>
        </w:rPr>
        <w:t xml:space="preserve"> ग्रस्त भएको मानिसले उहाँलाई कराउँछ। </w:t>
      </w:r>
      <w:r>
        <w:rPr>
          <w:lang w:val="ne_NP" w:bidi="ne_NP"/>
        </w:rPr>
        <w:t>भूत</w:t>
      </w:r>
      <w:r>
        <w:rPr>
          <w:lang w:val="ne_NP" w:bidi="ne_NP"/>
        </w:rPr>
        <w:t xml:space="preserve"> दुष्ट आत्मा</w:t>
      </w:r>
      <w:r>
        <w:rPr>
          <w:lang w:val="ne_NP" w:bidi="ne_NP"/>
        </w:rPr>
        <w:t xml:space="preserve"> हो। सबै दुष्ट आत्माहरू अशुद्ध छन् किनभने तिनीहरू परमेश्वरको सेवाको लागि अयोग्य छन्। दुष्ट आत्माहरू आत्मिक प्राणीहरू हुन् जसले </w:t>
      </w:r>
      <w:r>
        <w:rPr>
          <w:lang w:val="ne_NP" w:bidi="ne_NP"/>
        </w:rPr>
        <w:t>शैतानको</w:t>
      </w:r>
      <w:r>
        <w:rPr>
          <w:lang w:val="ne_NP" w:bidi="ne_NP"/>
        </w:rPr>
        <w:t xml:space="preserve"> सेवा गर्छन् र उसको अधिकारमा हुन्छन्। तिनीहरूसँग मानिसहरूलाई दबाउन र तिनीहरूको सोच र कार्यहरूमाथि नियन्त्रण गर्ने शक्ति छ। हामी बाइबलबाट जान्दछौं कि दुष्ट आत्माहरू परमेश्वरद्वारा सृजना गरिएका थिए र उहाँको आज्ञा उल्लङ्घन गर्न रोजे। तर, केही भाषाहरूमा यसलाई पर्याप्त रूपमा व्यक्त गर्न सक्ने शब्द हुँदैन।</w:t>
      </w:r>
    </w:p>
    <w:p>
      <w:pPr/>
      <w:r>
        <w:rPr>
          <w:lang w:val="ne_NP" w:bidi="ne_NP"/>
        </w:rPr>
      </w:r>
      <w:r>
        <w:rPr>
          <w:lang w:val="ne_NP" w:bidi="ne_NP"/>
        </w:rPr>
        <w:t>तपाईंको भाषामा एउटा शब्द रोज्न प्रयास गर्नुहोस् जसले दुष्ट र परमेश्वरको विरोधी आत्मालाई जनाउँछ। यदि त्यहाँ एउटा छ भने तपाईंले स्वतन्त्र आत्माको लागि तटस्थ शब्द पनि प्रयोग गर्न सक्नुहुन्छ र शैतानको आत्मा वा खराब/दुष्ट आत्मा जस्तै वर्णन थप्न सक्नुहुन्छ।</w:t>
      </w:r>
    </w:p>
    <w:p>
      <w:pPr/>
      <w:r>
        <w:rPr>
          <w:lang w:val="ne_NP" w:bidi="ne_NP"/>
        </w:rPr>
      </w:r>
      <w:r>
        <w:rPr>
          <w:lang w:val="ne_NP" w:bidi="ne_NP"/>
        </w:rPr>
        <w:t xml:space="preserve">दुष्ट आत्मा येशूले उसलाई </w:t>
      </w:r>
      <w:r>
        <w:rPr>
          <w:b/>
          <w:lang w:val="ne_NP" w:bidi="ne_NP"/>
        </w:rPr>
        <w:t xml:space="preserve">नष्ट </w:t>
      </w:r>
      <w:r>
        <w:rPr>
          <w:lang w:val="ne_NP" w:bidi="ne_NP"/>
        </w:rPr>
        <w:t xml:space="preserve">गर्नुहुनेछ भनेर डराउँछ। यसले येशूले त्यो मानिसको दुष्ट आत्मालाई बाहिर निकालेर परमेश्वरको अन्तिम न्याय नभएसम्म कैद गरिने स्थानमा पठाएको कुरालाई जनाउँछ। दुष्ट आत्मा येशूले आफ्नो शक्तिलाई नष्ट गर्नेछ भनेर डराउँछ। दुष्ट आत्माले येशूलाई </w:t>
      </w:r>
      <w:r>
        <w:rPr>
          <w:b/>
          <w:lang w:val="ne_NP" w:bidi="ne_NP"/>
        </w:rPr>
        <w:t>परमेश्वरको एक पवित्र,</w:t>
      </w:r>
      <w:r>
        <w:rPr>
          <w:lang w:val="ne_NP" w:bidi="ne_NP"/>
        </w:rPr>
        <w:t xml:space="preserve"> भनेर बोलाउँछ। तपाईंले </w:t>
      </w:r>
      <w:r>
        <w:rPr>
          <w:lang w:val="ne_NP" w:bidi="ne_NP"/>
        </w:rPr>
        <w:t>पवित्रलाई</w:t>
      </w:r>
      <w:r>
        <w:rPr>
          <w:lang w:val="ne_NP" w:bidi="ne_NP"/>
        </w:rPr>
        <w:t xml:space="preserve"> पहिले जस्तै अनुवाद गर्नुभएको छ भन्ने कुरा निश्चित गर्नुहोस्। येशूले दुष्ट आत्मालाई चुप रहन र त्यो मानिसबाट बाहिर आउन आज्ञा गर्नुहुन्छ। दुष्ट आत्माले छोड्छ। दुष्ट आत्माले चाहनुभएको कारणले होइन, तर येशूले आज्ञा दिनुभएको कारणले छोडे।</w:t>
      </w:r>
    </w:p>
    <w:p>
      <w:pPr/>
      <w:r>
        <w:rPr>
          <w:lang w:val="ne_NP" w:bidi="ne_NP"/>
        </w:rPr>
      </w:r>
      <w:r>
        <w:rPr>
          <w:lang w:val="ne_NP" w:bidi="ne_NP"/>
        </w:rPr>
        <w:t xml:space="preserve">येशू सभाघरबाट निस्किनुहुन्छ र शिमोनको घरमा जानुहुन्छ। लूकाले शिमोनको उल्लेख गरेको यो पहिलो पटक हो। लूकाले पछि उहाँलाई पत्रुसको रूपमा उल्लेख गर्नेछन्। तपाईंको अनुवादमा उहाँलाई पत्रुस पनि भनिन्थ्यो भन्ने कुरा थप्नु उपयोगी हुन सक्छ। शिमोनको सासू बिरामी छिन्। येशू निहुरनु हुन्छ र ज्वरोलाई हप्काउँनुहुन्छ। </w:t>
      </w:r>
      <w:r>
        <w:rPr>
          <w:b/>
          <w:lang w:val="ne_NP" w:bidi="ne_NP"/>
        </w:rPr>
        <w:t>हप्काउने</w:t>
      </w:r>
      <w:r>
        <w:rPr>
          <w:lang w:val="ne_NP" w:bidi="ne_NP"/>
        </w:rPr>
        <w:t xml:space="preserve"> अर्थ बलपूर्वक बोल्नु हो। येशूले ज्वरोलाई जाऊन् भनेर आज्ञा गर्नुहुन्छ र यो हुन्छ। लूकाले येशूले यस महिलालाई निको पार्नुभएको वर्णन येशूले दुष्ट आत्माहरूलाई निकाल्नुभएको वर्णन गर्ने तरिकासँग मिल्दोजुल्दो छ। तपाईंको अनुवादले सबै बिरामीहरू दुष्ट आत्माहरूका कारणले हुन्छन् भन्ने कुरा संकेत गर्दैन भन्ने कुरामा निश्चित गर्नुहोस्।</w:t>
      </w:r>
    </w:p>
    <w:p>
      <w:pPr/>
      <w:r>
        <w:rPr>
          <w:lang w:val="ne_NP" w:bidi="ne_NP"/>
        </w:rPr>
      </w:r>
      <w:r>
        <w:rPr>
          <w:lang w:val="ne_NP" w:bidi="ne_NP"/>
        </w:rPr>
        <w:t>येशूले मानिसहरूलाई निको पा</w:t>
      </w:r>
      <w:r>
        <w:rPr>
          <w:lang w:val="ne_NP" w:bidi="ne_NP"/>
        </w:rPr>
        <w:t>र्ने</w:t>
      </w:r>
      <w:r>
        <w:rPr>
          <w:lang w:val="ne_NP" w:bidi="ne_NP"/>
        </w:rPr>
        <w:t xml:space="preserve">, भूतहरूलाई निकाल्ने, र सुसमाचार प्रचार गर्नलाई जारी राख्नुहुन्छ। भूतहरूले उहाँ ख्रीष्ट वा </w:t>
      </w:r>
      <w:r>
        <w:rPr>
          <w:lang w:val="ne_NP" w:bidi="ne_NP"/>
        </w:rPr>
        <w:t>मसीह</w:t>
      </w:r>
      <w:r>
        <w:rPr>
          <w:lang w:val="ne_NP" w:bidi="ne_NP"/>
        </w:rPr>
        <w:t xml:space="preserve"> हुनुहुन्छ भनेर बुझ्छन्। तपाईंले अघिल्लो अनुवादहरूमा गरेको तरिकाले यसलाई अनुवाद गर्ने निश्चित गर्नुहोस्। येशूले तिनीहरूलाई बोल्न अनुमति दिनुहुन्न र तिनीहरूलाई टाढा पठाउनुहुन्छ। कफर्नहुमका मानिसहरू येशू बसेको चाहन्छन्, तर उहाँले अन्य शहरहरूमा </w:t>
      </w:r>
      <w:r>
        <w:rPr>
          <w:b/>
          <w:lang w:val="ne_NP" w:bidi="ne_NP"/>
        </w:rPr>
        <w:t>सुभ-समाचार</w:t>
      </w:r>
      <w:r>
        <w:rPr>
          <w:lang w:val="ne_NP" w:bidi="ne_NP"/>
        </w:rPr>
        <w:t xml:space="preserve"> प्रचार गर्नुपर्छ भनेर भन्नुहुन्छ। तपाईंले अघिल्लो अनुवादहरूमा गर्नुभएको तरिकाले </w:t>
      </w:r>
      <w:r>
        <w:rPr>
          <w:lang w:val="ne_NP" w:bidi="ne_NP"/>
        </w:rPr>
        <w:t>सुभ-समाचारलाई</w:t>
      </w:r>
      <w:r>
        <w:rPr>
          <w:lang w:val="ne_NP" w:bidi="ne_NP"/>
        </w:rPr>
        <w:t xml:space="preserve"> अनुवाद गर्नुहोस्।</w:t>
      </w:r>
    </w:p>
    <w:p>
      <w:pPr/>
      <w:r>
        <w:rPr>
          <w:lang w:val="ne_NP" w:bidi="ne_NP"/>
        </w:rPr>
      </w:r>
      <w:r>
        <w:rPr>
          <w:lang w:val="ne_NP" w:bidi="ne_NP"/>
        </w:rPr>
        <w:t xml:space="preserve">येशूले </w:t>
      </w:r>
      <w:r>
        <w:rPr>
          <w:b/>
          <w:lang w:val="ne_NP" w:bidi="ne_NP"/>
        </w:rPr>
        <w:t>परमेश्वरको राज्यको</w:t>
      </w:r>
      <w:r>
        <w:rPr>
          <w:lang w:val="ne_NP" w:bidi="ne_NP"/>
        </w:rPr>
        <w:t xml:space="preserve"> वाक्यांश प्रयोग गर्नुहुन्छ। यसले भौतिक राज्यलाई जनाउँदैन, तर परमेश्वर मानिसहरूको जीवन र हृदयमा शासन गर्न आउनुहुन्छ भन्ने समयलाई जनाउँछ। येशू मानिसहरूका लागि परमेश्वरको राज्यको एउटा भाग ल्याउन आउनुभयो। यसको अर्थ मानिसहरूले येशूलाई राजाको रूपमा पछ्याउँछन्, एक अर्कालाई मद्दत गर्छन्, र अरूलाई येशूको प्रेम फैलाउँछन्। पछि परमेश्वरले सिद्ध राज्य ल्याउनुहुनेछ। परमेश्वरले आफ्ना मानिसहरूमाथि पूर्ण रूपमा शासन गर्नुहुनेछ, जब त्यहाँ पीडा वा दुष्ट हुनेछैन, र सबै मानिसहरूले उहाँको आज्ञा पालन गर्नेछन्। जब येशूले परमेश्वरको राज्यको बारेमा कुरा गर्नुभयो, मानिसहरूले यो कुरा बुझेनन्, त्यसैले तिनीहरूलाई यो रहस्य जस्तो महसुस भयो। येशूले के भन्दै हुनुहुन्छ भनेर बुझ्न तिनीहरूले वास्तवमा उहाँको कुरा सुन्नु आवश्यक थियो। येशूले परमेश्वरको राज्यको यो रहस्यलाई आफ्नो दृष्टान्तहरू मार्फत व्याख्या गर्नुभयो। उहाँको कुरा सुन्दा र येशूको अनुसरण गरेर उहाँको आज्ञा पालन गर्दा, हामी परमेश्वरको राज्यको अनुभव गर्छौं। </w:t>
      </w:r>
      <w:r>
        <w:rPr>
          <w:lang w:val="ne_NP" w:bidi="ne_NP"/>
        </w:rPr>
        <w:t>परमेश्वरको राज्य</w:t>
      </w:r>
      <w:r>
        <w:rPr>
          <w:lang w:val="ne_NP" w:bidi="ne_NP"/>
        </w:rPr>
        <w:t xml:space="preserve"> मुख्य शब्दावलीमा पाउन सकिन्छ।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5:1–11</w:t>
      </w:r>
      <w:r>
        <w:rPr>
          <w:lang w:val="ne_NP" w:bidi="ne_NP"/>
        </w:rPr>
      </w:r>
    </w:p>
    <w:p>
      <w:pPr>
        <w:pStyle w:val="Heading3"/>
      </w:pPr>
      <w:r>
        <w:rPr>
          <w:lang w:val="ne_NP" w:bidi="ne_NP"/>
        </w:rPr>
        <w:t>Step 1</w:t>
      </w:r>
    </w:p>
    <w:p>
      <w:pPr/>
      <w:r>
        <w:rPr>
          <w:lang w:val="ne_NP" w:bidi="ne_NP"/>
        </w:rPr>
      </w:r>
      <w:r>
        <w:rPr>
          <w:lang w:val="ne_NP" w:bidi="ne_NP"/>
        </w:rPr>
        <w:t>लूका ५:१–११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येशूले गालीलको प्रान्तमा सिकाउँदै हुनुहुन्छ। यस कथामा, येशूले गालीलको समुद्रको छेउमा सिकाउँदै हुनुहुन्छ। चमत्कारी प्रकारले माछा पक्रेको कुराले शिमोन, याकूब र यूहन्नालाई आफ्नो काम छोडेर येशूलाई पछ्याउन अगुवाई गर्छ। </w:t>
      </w:r>
    </w:p>
    <w:p>
      <w:pPr/>
      <w:r>
        <w:rPr>
          <w:lang w:val="ne_NP" w:bidi="ne_NP"/>
        </w:rPr>
      </w:r>
      <w:r>
        <w:rPr>
          <w:lang w:val="ne_NP" w:bidi="ne_NP"/>
        </w:rPr>
        <w:t>येशूले गन्नेसरेतको तालको नजिकै भीडलाई सिकाउँदै हुनुहुन्छ। यो गालीलको समुद्रको अर्को नाम हो। गन्नेसरेत समुद्रको उत्तरपश्चिमी कुनाको क्षेत्र हो, त्यसैले कहिलेकाँही यस समुद्रलाई गन्नेसरेतको ताल भनेर पनि भनिन्छ। गालीलको समुद्र वा ताल एक भित्री ताजा पानीको जलाशय हो। यो लगभग २१ किलोमिटर लामो र ११ किलोमिटर चौडाई थियो। कफर्नहुम समुद्रको उत्तरी छेउमा छ, त्यसैले येशू यस शहरको नजिकै हुनुहुन्थ्यो।</w:t>
      </w:r>
    </w:p>
    <w:p>
      <w:pPr/>
      <w:r>
        <w:rPr>
          <w:lang w:val="ne_NP" w:bidi="ne_NP"/>
        </w:rPr>
      </w:r>
      <w:r>
        <w:rPr>
          <w:lang w:val="ne_NP" w:bidi="ne_NP"/>
        </w:rPr>
        <w:t>रोक्नुहोस् र गालीलको समुद्रको नक्सा देखाउनुहोस् र येशूले कफर्नहुमको सम्बन्धमा सिकाउँदै गरेको ठाउँको नक्सा देखाउनुहोस्।</w:t>
      </w:r>
    </w:p>
    <w:p>
      <w:pPr/>
      <w:r>
        <w:rPr>
          <w:lang w:val="ne_NP" w:bidi="ne_NP"/>
        </w:rPr>
      </w:r>
      <w:r>
        <w:rPr>
          <w:lang w:val="ne_NP" w:bidi="ne_NP"/>
        </w:rPr>
        <w:t>भीड येशूले सिकाउँदै गरेको कुरा सुन्न उहाँको नजिक जान प्रयास गरिरहेका छन्। येशूले परमेश्वरको वचन वा परमेश्वरको राज्यको सुसमाचार सिकाउँदै हुनुहुन्छ। येशूले किनारमा तानिएका दुई माछा मार्ने डुङ्गाहरू देख्नुहुन्छ। डुङ्गाहरू किनारमा थिए, ताकि तिनीहरू बगेर नजून्। यी डुङ्गाहरू काठका थिए र चार देखि पन्ध्र मानिसहरूलाई भित्र बोक्न सक्थे। डुङ्गाहरूको मालिक रहेका मछुवाहरूले तिनीहरूलाई छोडेर केही पर गए। मछुवाहरू मध्ये एक शिमोन थिए।</w:t>
      </w:r>
    </w:p>
    <w:p>
      <w:pPr/>
      <w:r>
        <w:rPr>
          <w:lang w:val="ne_NP" w:bidi="ne_NP"/>
        </w:rPr>
      </w:r>
      <w:r>
        <w:rPr>
          <w:lang w:val="ne_NP" w:bidi="ne_NP"/>
        </w:rPr>
        <w:t xml:space="preserve">रोक्नुहोस् र तपाईंको टोलीलाई </w:t>
      </w:r>
      <w:r>
        <w:rPr>
          <w:b/>
          <w:lang w:val="ne_NP" w:bidi="ne_NP"/>
        </w:rPr>
        <w:t>डुङ्गाको</w:t>
      </w:r>
      <w:r>
        <w:rPr>
          <w:lang w:val="ne_NP" w:bidi="ne_NP"/>
        </w:rPr>
        <w:t xml:space="preserve"> तस्वीर देखाउनुहोस्।</w:t>
      </w:r>
    </w:p>
    <w:p>
      <w:pPr/>
      <w:r>
        <w:rPr>
          <w:lang w:val="ne_NP" w:bidi="ne_NP"/>
        </w:rPr>
      </w:r>
      <w:r>
        <w:rPr>
          <w:lang w:val="ne_NP" w:bidi="ne_NP"/>
        </w:rPr>
        <w:t>मछुवाहरूले आफ्नो जाल सफा गरिरहेका छन्। यी जालहरूलाई ट्रामेल जाल भनिन्छ र राति माछा मार्न प्रयोग गरिन्छ। तिनीहरू सुतिबाट बनेका थिए, त्यसैले माछाले दिनमा तिनीहरूलाई देख्न सक्थे। सामान्यतया, यस प्रकारको जाल प्रयोग गर्न दुई देखि चार मानिसहरूको आवश्यकता पर्थ्यो। प्रत्येक बिहान यसलाई सफा गर्नुपर्थ्यो।</w:t>
      </w:r>
    </w:p>
    <w:p>
      <w:pPr/>
      <w:r>
        <w:rPr>
          <w:lang w:val="ne_NP" w:bidi="ne_NP"/>
        </w:rPr>
      </w:r>
      <w:r>
        <w:rPr>
          <w:lang w:val="ne_NP" w:bidi="ne_NP"/>
        </w:rPr>
        <w:t>रोक्नुहोस् र तपाईंको टोलीलाई ट्रामेल जालको तस्वीर देखाउनुहोस्।</w:t>
      </w:r>
    </w:p>
    <w:p>
      <w:pPr/>
      <w:r>
        <w:rPr>
          <w:lang w:val="ne_NP" w:bidi="ne_NP"/>
        </w:rPr>
      </w:r>
      <w:r>
        <w:rPr>
          <w:lang w:val="ne_NP" w:bidi="ne_NP"/>
        </w:rPr>
        <w:t>येशू शिमोनको डुङ्गामा जानुहुन्छ। येशूले कफर्नहुमको शिमोनलाई पहिले नै चिन्नुभएको थियो। येशूले शिमोनलाई आफ्नो डुङ्गालाई पूर्ण रूपमा पानीमा राख्न र किनारबाट केही दुरीमा धकेल्न भन्नुहुन्छ। येशूले यस्तो गर्नुहुन्छ ताकि भीडले उहाँलाई राम्रोसँग देख्न र सुन्न सकुन्। शिमोनले आज्ञा पालन गर्छन् र येशूले डुङ्गाबाट सिकाउनुहुन्छ। जब उहाँले सिकाइ सक्नुहुन्छ, येशूले शिमोनलाई डुङ्गालाई किनारबाट अझ गहिरो ठाउँमा सार्न भन्नुहुन्छ। येशूले शिमोनलाई माछा पक्रन आफ्नो जाल पानीमा हाल्न भन्नुहुन्छ। यी जाल हान्न कम्तिमा दुई मानिसहरूको आवश्यकता पर्छ, यसको अर्थ शिमोनको डुङ्गामा अरू मछुवाहरू थिए।</w:t>
      </w:r>
    </w:p>
    <w:p>
      <w:pPr/>
      <w:r>
        <w:rPr>
          <w:lang w:val="ne_NP" w:bidi="ne_NP"/>
        </w:rPr>
      </w:r>
      <w:r>
        <w:rPr>
          <w:lang w:val="ne_NP" w:bidi="ne_NP"/>
        </w:rPr>
        <w:t>रोक्नुहोस् र छलफल गर्नुहोस्: तपाईंको संस्कृतिमा कुनै पनि कुराको विशेषज्ञ हुनुको अर्थ के हो? कसैले तपाईंको संस्कृतिमा विशेषज्ञलाई कसरी सच्याउँछ?</w:t>
      </w:r>
    </w:p>
    <w:p>
      <w:pPr/>
      <w:r>
        <w:rPr>
          <w:lang w:val="ne_NP" w:bidi="ne_NP"/>
        </w:rPr>
      </w:r>
      <w:r>
        <w:rPr>
          <w:lang w:val="ne_NP" w:bidi="ne_NP"/>
        </w:rPr>
        <w:t>शिमोन एक कुशल र अनुभवी मछुवा हुन्। उसले रातभर माछा मार्दै गरेको छ र कुनै पनि माछा पक्रेको छैन। यदि मछुवाहरूले जाल तल हाले भने पनि कुनै माछा पक्रने छैनन् भनेर शिमोनलाई थाहा छ। तर शिमोनले येशूलाई "मालिक" भनेर बोलाउँछन् र उहाँको आज्ञा पालन गर्छन्। मालिक उच्च स्थितिका व्यक्तिलाई ठूलो आदर देखाउन प्रयोग गरिने उपाधि हो। यसले शिमोनले येशूलाई आदर गर्छ भनेर देखाउँछ। शिमोनले डुङ्गालाई टाढा सार्छन् र आफ्ना मछुवाहरूको सहायताले जाललाई तल झार्छन्। यति धेरै माछाहरू जालमा पक्राउ पर्छन् कि जाल च्यातिन थाल्छ। मछुवाहरूले अर्को डुङ्गालाई मद्दत गर्न आउन अनुरोध गर्छन्। सम्भवतः तिनीहरू अरू मछुवाहरूले कराएको सुन्न सक्ने जति धेरै टाढा थिए। याकूब र यूहन्ना शिमोनको व्यापारिक साझेदार हुन्। तिनीहरू मद्दत गर्न दोस्रो डुङ्गामा आउँछन्। जालमा यति धेरै माछाहरू छन् कि तिनीहरूले दुबै डुङ्गाहरू भरिन्छन्। डुङ्गाहरू माछाले यति भरिएका छन् कि तिनीहरू पानीले भरिन थाल्छन्।</w:t>
      </w:r>
    </w:p>
    <w:p>
      <w:pPr/>
      <w:r>
        <w:rPr>
          <w:lang w:val="ne_NP" w:bidi="ne_NP"/>
        </w:rPr>
      </w:r>
      <w:r>
        <w:rPr>
          <w:lang w:val="ne_NP" w:bidi="ne_NP"/>
        </w:rPr>
        <w:t>पत्रुस पनि भनिने शिमोनले डुङ्गामा कति माछाहरू छन् भनेर हेर्छन्। येशूले चमत्कार गर्नुभएको छ भनेर उसलाई थाहा छ। शिमोनले येशूलाई आदर देखाउन निहुरिन्छ। शिमोनले येशूलाई "प्रभु" भनेर बोलाउँछन्। प्रभु भनेको मालिकजस्तै हो, तर यसले बढी आदर देखाउँछ। यहूदीहरूले परमेश्वरलाई जनाउन प्रभु शब्द पनि प्रयोग गरे। परमेश्वरले येशू मार्फत काम गरिरहनु भएको छ भनेर शिमोनले बुझ्छन्। शिमोनले उहाँलाई टाढा जान भन्छन् किनभने ऊ पापी मानिस हो। यो शाब्दिक अनुरोध होइन। यसको सट्टा, शिमोनले येशूको नजिक हुन अयोग्य महसुस गर्छन् किनभने उसले उहाँलाई पवित्र रूपमा देख्छ वा परमेश्वरले विशेष उद्देश्यको लागि अलग गर्नुभएको छ। शिमोन आफूलाई अयोग्य ठान्छन् किनभने उनी पापी मानिस हुन्। उहाँ पवित्र येशूको उपस्थितिमा हुन डराउनुहुन्छ।</w:t>
      </w:r>
    </w:p>
    <w:p>
      <w:pPr/>
      <w:r>
        <w:rPr>
          <w:lang w:val="ne_NP" w:bidi="ne_NP"/>
        </w:rPr>
      </w:r>
      <w:r>
        <w:rPr>
          <w:lang w:val="ne_NP" w:bidi="ne_NP"/>
        </w:rPr>
        <w:t>रोक्नुहोस् र छलफल गर्नुहोस्: जब तपाईं धेरै शक्तिशाली व्यक्ति वा आफ्नो समुदायको महत्त्वपूर्ण नेताको अगाडि उभिनु भएको कुरा थाहा पाउँनुहुन्छ भने तपाईं कस्तो प्रतिक्रिया गर्नुहुन्छ? तपाईंको संस्कृतिमा आदर वा विभिन्न स्तरको आदर देखाउन प्रयोग गरिने विभिन्न शब्दहरू के के हुन्?</w:t>
      </w:r>
    </w:p>
    <w:p>
      <w:pPr/>
      <w:r>
        <w:rPr>
          <w:lang w:val="ne_NP" w:bidi="ne_NP"/>
        </w:rPr>
      </w:r>
      <w:r>
        <w:rPr>
          <w:lang w:val="ne_NP" w:bidi="ne_NP"/>
        </w:rPr>
        <w:t>सबै मछुवाहरू दिनको समयमा यति धेरै माछाहरू पक्राउ परेको चमत्कारले अचम्ममा परेका छन्। याकूब र यूहन्ना पनि अचम्ममा परेका छन्। तिनीहरू जब्दी नाम गरेको मानिसका छोराहरू थिए। येशूले शिमोनलाई भन्नुहुन्छ, "डराउनु पर्दैन। अबदेखि, तिमीले मानिसहरूलाई पक्रने छौ।" यो आलंकारीक भाषा हो। यसको अर्थ शिमोनले मछुवाको आफ्नो काम छोड्नेछन् भन्ने हो। यसको सट्टा, उहाँले मानिसहरूलाई परमेश्वरको राज्यमा ल्याउन थाल्नुहुनेछ। येशूले शिमोनसँग कुरा गर्नुहुन्छ, तर येशूलाई पछ्याउन चाहने अन्य मानिसहरूले पनि यी शब्दहरू सुने। त्यसैले मछुवाहरूले आफ्नो डुङ्गालाई किनारमा तान्छन्, सबै कुरा छोड्छन्, र येशूका अनुयायीहरू बन्छन्।</w:t>
      </w:r>
    </w:p>
    <w:p>
      <w:pPr/>
      <w:r>
        <w:rPr>
          <w:lang w:val="ne_NP" w:bidi="ne_NP"/>
        </w:rPr>
      </w:r>
      <w:r>
        <w:rPr>
          <w:lang w:val="ne_NP" w:bidi="ne_NP"/>
        </w:rPr>
        <w:t>रोक्नुहोस् र छलफल गर्नुहोस्: ठूलो सफलता प्राप्त गरेको ब्यक्तिले अचानक सबै कुरा छोड्छ भने उक्त व्यक्ति प्रति मानिसले के बिचार गर्छन्।</w:t>
      </w:r>
    </w:p>
    <w:p>
      <w:pPr/>
      <w:r>
        <w:rPr>
          <w:lang w:val="ne_NP" w:bidi="ne_NP"/>
        </w:rPr>
      </w:r>
      <w:r>
        <w:rPr>
          <w:lang w:val="ne_NP" w:bidi="ne_NP"/>
        </w:rPr>
        <w:t>लूकाले येशूको सेवकाईप्रति सकारात्मक प्रतिक्रिया देखाउन यो कथाको प्रयोग गर्छन्। नासरत र कफर्नहुमका मानिसहरू येशूलाई आफ्नो ठाउँमा राख्न चाहन्थे, तर शिमोनको प्रतिक्रिया फरक छ। शिमोनले आज्ञाकारिता, नम्रता र पापको स्वीकारोक्ति सहित प्रतिक्रिया गर्छन्। शिमोन, याकूब र यूहन्नाले येशूलाई पछ्याउन र उहाँको सेवकाईमा सक्रिय रूपमा भाग लिन सबै कुरा छोड्छन्।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येशूले गालीलको समुद्रको छेउमा प्रचार गर्नुहुन्छ। यति धेरै मानिसहरू छन् कि येशू शिमोनको डुङ्गामा चढ्नुहुन्छ। येशूले त्यहाँ भीडलाई सिकाउँनुहुन्छ।</w:t>
      </w:r>
    </w:p>
    <w:p>
      <w:pPr/>
      <w:r>
        <w:rPr>
          <w:lang w:val="ne_NP" w:bidi="ne_NP"/>
        </w:rPr>
      </w:r>
      <w:r>
        <w:rPr>
          <w:b/>
          <w:lang w:val="ne_NP" w:bidi="ne_NP"/>
        </w:rPr>
        <w:t>दोस्रो दृश्य:</w:t>
      </w:r>
      <w:r>
        <w:rPr>
          <w:lang w:val="ne_NP" w:bidi="ne_NP"/>
        </w:rPr>
        <w:t xml:space="preserve"> येशूले शिमोनलाई गएर माछा मार्न भन्नुहुन्छ। तिनीहरूले रात भर काम गरेर पनि कुनै एउटा माछा पक्रन नसकेको कुरा शिमोनले व्याख्या गर्छन्। तर शिमोनले येशूले अनुरोध गरेको कुरा गर्नेछ भनेर भन्छन्।</w:t>
      </w:r>
    </w:p>
    <w:p>
      <w:pPr/>
      <w:r>
        <w:rPr>
          <w:lang w:val="ne_NP" w:bidi="ne_NP"/>
        </w:rPr>
      </w:r>
      <w:r>
        <w:rPr>
          <w:b/>
          <w:lang w:val="ne_NP" w:bidi="ne_NP"/>
        </w:rPr>
        <w:t>तेस्रो दृश्य:</w:t>
      </w:r>
      <w:r>
        <w:rPr>
          <w:lang w:val="ne_NP" w:bidi="ne_NP"/>
        </w:rPr>
        <w:t xml:space="preserve"> जाल माछाले भरिएको छ। शिमोनले आफ्ना मित्रहरूलाई मद्दत माग्छ। दुईवटै डुङ्गाहरू डुब्न लागेका छन्।</w:t>
      </w:r>
    </w:p>
    <w:p>
      <w:pPr/>
      <w:r>
        <w:rPr>
          <w:lang w:val="ne_NP" w:bidi="ne_NP"/>
        </w:rPr>
      </w:r>
      <w:r>
        <w:rPr>
          <w:b/>
          <w:lang w:val="ne_NP" w:bidi="ne_NP"/>
        </w:rPr>
        <w:t>चौथो दृश्य:</w:t>
      </w:r>
      <w:r>
        <w:rPr>
          <w:lang w:val="ne_NP" w:bidi="ne_NP"/>
        </w:rPr>
        <w:t xml:space="preserve"> शिमोनले येशूलाई भन्छन्, "म तपाईंको नजिक हुन योग्य छैन।" येशूले जवाफ दिनुहुन्छ, "डराउनु पर्दैन, अब तिमीले मानिसहरूका लागि माछा पक्रने छौ।" शिमोन र अरूले येशूलाई पछ्याउन सबै कुरा छोडेर जान्छन्।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शिमोनका साथीहरू</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यस सत्रमा, समूहलाई स्टोरीबोर्ड बनाउन, चित्र कोर्न, वा कुनै प्रकारका वस्तुहरू (जस्तै ढुङ्गा, लठ्ठी, बच्चाहरूका खेलौनाहरू) प्रयोग गर्न लगाउनुहोस् जसले कथा र त्यसमा भएको क्रियाकलापलाई दृश्यात्मक बनाउन मद्दत गर्छ।</w:t>
      </w:r>
    </w:p>
    <w:p>
      <w:pPr/>
      <w:r>
        <w:rPr>
          <w:lang w:val="ne_NP" w:bidi="ne_NP"/>
        </w:rPr>
      </w:r>
      <w:r>
        <w:rPr>
          <w:lang w:val="ne_NP" w:bidi="ne_NP"/>
        </w:rPr>
        <w:t>येशूले गालीलको समुद्रको किनारमा सिकाउँदै हुनुहुन्छ। धेरै मानिसहरू परमेश्वरको वचन सुन्नकालागि जोडतोडले लागिरहेका छन्। येशूले किनारमा रहेका दुई डुङ्गाहरू मध्ये एकमा प्रवेश गर्नुहुन्छ। येशूले शिमोनलाई डुङ्गालाई समुद्रमा अलि धकेल्न भन्नुहुन्छ। त्यसपछि येशू डुङ्गाबाट सिकाउन बस्नुहुन्छ।</w:t>
      </w:r>
    </w:p>
    <w:p>
      <w:pPr/>
      <w:r>
        <w:rPr>
          <w:lang w:val="ne_NP" w:bidi="ne_NP"/>
        </w:rPr>
      </w:r>
      <w:r>
        <w:rPr>
          <w:lang w:val="ne_NP" w:bidi="ne_NP"/>
        </w:rPr>
        <w:t>शिमोन र उहाँका साथीहरू विशेषज्ञ मछुवाहरू हुन् भनेर सम्झनु महत्त्वपूर्ण छ। मानिसहरूले उहाँलाई राम्रोसँग देख्न र सुन्न सकुन् भनेर येशूले डुङ्गामा बस्नुभएको छ भनेर सम्झनु पनि महत्त्वपूर्ण छ। येशूले भाग्न यस्तो गर्नुहुन्न।</w:t>
      </w:r>
    </w:p>
    <w:p>
      <w:pPr/>
      <w:r>
        <w:rPr>
          <w:lang w:val="ne_NP" w:bidi="ne_NP"/>
        </w:rPr>
      </w:r>
      <w:r>
        <w:rPr>
          <w:lang w:val="ne_NP" w:bidi="ne_NP"/>
        </w:rPr>
        <w:t>येशूले भनाई समाप्त गर्नुभयो। येशूले शिमोनलाई गहिरो पानीमा जालहान भनेर भन्नुहुन्छ, ताकि तिनीहरूले जाल तल हानेर केही माछा पक्रन सकुन्। शिमोनले जवाफ दिन्छन्, "गुरू, हामीले रातभर काम गरेका छौं र एउटा पनि माछा पक्रेनौ, तर तपाईंले भन्नुभएको कारणले म तपाईंले भन्नुभएको कुरा गर्नेछु।"</w:t>
      </w:r>
    </w:p>
    <w:p>
      <w:pPr/>
      <w:r>
        <w:rPr>
          <w:lang w:val="ne_NP" w:bidi="ne_NP"/>
        </w:rPr>
      </w:r>
      <w:r>
        <w:rPr>
          <w:lang w:val="ne_NP" w:bidi="ne_NP"/>
        </w:rPr>
        <w:t>शिमोन र अन्य मछुवाहरूले आफ्नो जाल धुदै थिए भनेर सम्झनु महत्त्वपूर्ण छ। तिनीहरू फेरि माछा मार्न जान तयार भएनन्।</w:t>
      </w:r>
    </w:p>
    <w:p>
      <w:pPr/>
      <w:r>
        <w:rPr>
          <w:lang w:val="ne_NP" w:bidi="ne_NP"/>
        </w:rPr>
      </w:r>
      <w:r>
        <w:rPr>
          <w:lang w:val="ne_NP" w:bidi="ne_NP"/>
        </w:rPr>
        <w:t>शिमोन समुद्रको गहिराईमा जान्छन् र तिनीहरूको जालहरूलाई फ्याँक्छन्। अचानक जाल माछाले भरिएको छ। तिनीहरूले आफ्नो साझेदारहरूबाट मद्दत माग्छन्। दुई डुङ्गाहरूले पक्रेको माछाको मात्रा धेरै भएकाले डुब्न लागेको छन्।</w:t>
      </w:r>
    </w:p>
    <w:p>
      <w:pPr/>
      <w:r>
        <w:rPr>
          <w:lang w:val="ne_NP" w:bidi="ne_NP"/>
        </w:rPr>
      </w:r>
      <w:r>
        <w:rPr>
          <w:lang w:val="ne_NP" w:bidi="ne_NP"/>
        </w:rPr>
        <w:t>शिमोनले धेरै पटक जाल पुरै भरिएको देखेका छन्, तर यस पटक जस्तो कहिल्यै भरिएको थिएन भनेर सम्झनु महत्त्वपूर्ण छ।</w:t>
      </w:r>
    </w:p>
    <w:p>
      <w:pPr/>
      <w:r>
        <w:rPr>
          <w:lang w:val="ne_NP" w:bidi="ne_NP"/>
        </w:rPr>
      </w:r>
      <w:r>
        <w:rPr>
          <w:lang w:val="ne_NP" w:bidi="ne_NP"/>
        </w:rPr>
        <w:t>शिमोनले माछाको मात्रा देख्छन्। शिमोन आफ्नो घुँडा टेकेर येशूलाई आफू येशूको छेउमा हुन योग्य छैन भनेर भन्छन्। शिमोनले येशूलाई प्रभु भने। यति धेरै माछाले याकूब र यूहन्नालाई पनि अचम्ममा पारेको छ।</w:t>
      </w:r>
    </w:p>
    <w:p>
      <w:pPr/>
      <w:r>
        <w:rPr>
          <w:lang w:val="ne_NP" w:bidi="ne_NP"/>
        </w:rPr>
      </w:r>
      <w:r>
        <w:rPr>
          <w:lang w:val="ne_NP" w:bidi="ne_NP"/>
        </w:rPr>
        <w:t>येशूले शिमोनलाई डराउनु पर्दैन भनेर भन्नुहुन्छ। अब उसले मानिसहरूका लागि माछा पक्रने छ भनेर येशूले शिमोनलाई भन्नुहुन्छ। जब शिमोन, याकूब र यूहन्ना किनारमा जान्छन्, तिनीहरूले सबै कुरा छोडेर येशूलाई पछ्याउँछन्।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शिमोनका साथीहरू</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शिमोन र अन्य मछुवाहरूले आफ्नो जाल धुदै गरेको र येशू किनारमा हुँदा डुङ्गाहरू मध्ये एकमा प्रवेश गरिरहेको अभिनय गर्ने सुनिश्चित गर्नुहोस्।</w:t>
      </w:r>
    </w:p>
    <w:p>
      <w:pPr/>
      <w:r>
        <w:rPr>
          <w:lang w:val="ne_NP" w:bidi="ne_NP"/>
        </w:rPr>
      </w:r>
      <w:r>
        <w:rPr>
          <w:lang w:val="ne_NP" w:bidi="ne_NP"/>
        </w:rPr>
        <w:t>येशू, शिमोन, शिमोनका साथीहरू, याकूब र यूहन्ना डुङ्गामा हुँदा नै कुराकानी हुन्छ भनेर देखाउनुहोस्। जति चाँडो उनीहरू किनारमा पुग्छन्, उनीहरूले आफ्नो डुङ्गा र माछालाई छोडेर येशूलाई पछ्याउँछन्।</w:t>
      </w:r>
    </w:p>
    <w:p>
      <w:pPr/>
      <w:r>
        <w:rPr>
          <w:lang w:val="ne_NP" w:bidi="ne_NP"/>
        </w:rPr>
      </w:r>
      <w:r>
        <w:rPr>
          <w:lang w:val="ne_NP" w:bidi="ne_NP"/>
        </w:rPr>
        <w:t>येशूले शिमोनलाई भन्नुभए जस्तै दुई वा तीन साथीहरू गहिरो पानीमा माछा पकडन फेरि सबै कुरा तयार गर्न शिमोनसँग छन् भन्ने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गालीलको समुद्रको किनारमा सिकाउँदै हुनुहुन्छ। येशू डुङ्गामा जानुहुन्छ। येशूले शिमोनलाई डुङ्गालाई समुद्रमा अलि अगाडि धकेल्न भन्नुहुन्छ। त्यसपछि येशू डुङ्गाबाट सिकाउन बस्नुहुन्छ।</w:t>
      </w:r>
    </w:p>
    <w:p>
      <w:pPr/>
      <w:r>
        <w:rPr>
          <w:lang w:val="ne_NP" w:bidi="ne_NP"/>
        </w:rPr>
      </w:r>
      <w:r>
        <w:rPr>
          <w:lang w:val="ne_NP" w:bidi="ne_NP"/>
        </w:rPr>
        <w:t>अभिनय रोक्नुहोस्: शिमोनको भूमिका खेल्ने कलाकारलाई सोध्नुहोस्, "तपाईंलाई कस्तो महसुस भइरहेको छ?" तपाईंले सुन्न सक्नुहुन्छ, "थकित।" "येशूले के गर्नुहुन्छ?" "जिज्ञासु" कार्य पुन: सुरु गर्नुहोस्।</w:t>
      </w:r>
    </w:p>
    <w:p>
      <w:pPr/>
      <w:r>
        <w:rPr>
          <w:lang w:val="ne_NP" w:bidi="ne_NP"/>
        </w:rPr>
      </w:r>
      <w:r>
        <w:rPr>
          <w:lang w:val="ne_NP" w:bidi="ne_NP"/>
        </w:rPr>
        <w:t>जब येशूले शिक्षा समाप्त गर्नुहुन्छ, उहाँले शिमोनलाई गहिरो पानीमा जाल फ्याँक्न र केही माछा पक्रन आग्रह गर्नुहुन्छ। शिमोनले भन्छन्, "गुरु, हामीले रातभर काम गरेका छौं र एउटा पनि माछा पक्रेनौ, तर तपाईंले भन्नुभएको कारणले म तपाईंले भन्नुभएको कुरा गर्नेछु।"</w:t>
      </w:r>
    </w:p>
    <w:p>
      <w:pPr/>
      <w:r>
        <w:rPr>
          <w:lang w:val="ne_NP" w:bidi="ne_NP"/>
        </w:rPr>
      </w:r>
      <w:r>
        <w:rPr>
          <w:lang w:val="ne_NP" w:bidi="ne_NP"/>
        </w:rPr>
        <w:t>अभिनय रोक्नुहोस्: शिमोनको साथीहरूको भूमिका खेल्ने कलाकारहरूलाई सोध्नुहोस्, "तपाईंलाई कस्तो महसुस भइरहेको छ?" तपाईंले सुन्न सक्नुहुन्छ, "फेरि हुन्न।" "शिमोनले किन येशूलाई यति धेरै आदर गर्छन्?" "शंकालाग्दो छ।" "निराश छु।" कार्य पुन: सुरु गर्नुहोस्।</w:t>
      </w:r>
    </w:p>
    <w:p>
      <w:pPr/>
      <w:r>
        <w:rPr>
          <w:lang w:val="ne_NP" w:bidi="ne_NP"/>
        </w:rPr>
      </w:r>
      <w:r>
        <w:rPr>
          <w:lang w:val="ne_NP" w:bidi="ne_NP"/>
        </w:rPr>
        <w:t>शिमोनले येशूले भन्नुभएको कुरा गर्छ। त्यसपछि जालहरू माछाले भरिएका छन्। तिनीहरूले अर्को डुङ्गालाई आफूलाई मद्दत गर्न आग्रह गर्छन्। त्यहाँ यति धेरै माछाहरू छन् कि दुबै डुङ्गाहरू डूब्न लागेको छन्।</w:t>
      </w:r>
    </w:p>
    <w:p>
      <w:pPr/>
      <w:r>
        <w:rPr>
          <w:lang w:val="ne_NP" w:bidi="ne_NP"/>
        </w:rPr>
      </w:r>
      <w:r>
        <w:rPr>
          <w:lang w:val="ne_NP" w:bidi="ne_NP"/>
        </w:rPr>
        <w:t>अभिनय रोक्नुहोस्: याकूब र यूहन्नाको भूमिका खेल्ने कलाकारहरूलाई सोध्नुहोस्, "तपाईंलाई कस्तो महसुस भइरहेको छ?" तपाईंले सुन्न सक्नुहुन्छ, "अचम्ममा परेको छु।" "येशू साँच्चै परमेश्वरबाट पठाइएको हुनुहुन्छ।" "उहाँ जहाँ जानुहुन्छ म त्याहिँ जान चाहन्छु।" कार्य पुन: सुरु गर्नुहोस्।</w:t>
      </w:r>
    </w:p>
    <w:p>
      <w:pPr/>
      <w:r>
        <w:rPr>
          <w:lang w:val="ne_NP" w:bidi="ne_NP"/>
        </w:rPr>
      </w:r>
      <w:r>
        <w:rPr>
          <w:lang w:val="ne_NP" w:bidi="ne_NP"/>
        </w:rPr>
        <w:t>शिमोनले माछाको मात्रा देख्छन्। शिमोनले आफू येशूको नजिकै हुन योग्य छैन भनेर भन्छ। यति धेरै माछाले याकूब र यूहन्नालाई पनि अचम्ममा पारे।</w:t>
      </w:r>
    </w:p>
    <w:p>
      <w:pPr/>
      <w:r>
        <w:rPr>
          <w:lang w:val="ne_NP" w:bidi="ne_NP"/>
        </w:rPr>
      </w:r>
      <w:r>
        <w:rPr>
          <w:lang w:val="ne_NP" w:bidi="ne_NP"/>
        </w:rPr>
        <w:t>येशूले शिमोनलाई डराउनु पर्दैन भनेर भन्नुहुन्छ। अब उसले मानिसहरूका लागि माछा पक्रने छ भनेर येशूले शिमोनलाई भन्नुहुन्छ। जब शिमोन, याकूब र यूहन्ना किनारमा पुग्छन्, तिनीहरूले सबै कुरा छोडेर येशूलाई पछ्याउँछन्।</w:t>
      </w:r>
    </w:p>
    <w:p>
      <w:pPr/>
      <w:r>
        <w:rPr>
          <w:lang w:val="ne_NP" w:bidi="ne_NP"/>
        </w:rPr>
      </w:r>
      <w:r>
        <w:rPr>
          <w:lang w:val="ne_NP" w:bidi="ne_NP"/>
        </w:rPr>
        <w:t>अभिनय रोक्नुहोस्: शिमोनका साथीहरूको भूमिका खेल्ने कलाकारलाई सोध्नुहोस्, "तपाईंलाई कस्तो महसुस भइरहेको छ?" तपाईंले सुन्न सक्नुहुन्छ, "तिनीहरू कहाँ जाँदै छन्?" "यो अचम्म थियो!" "माछा के गर्ने?" कार्य पुन: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येशूले </w:t>
      </w:r>
      <w:r>
        <w:rPr>
          <w:b/>
          <w:lang w:val="ne_NP" w:bidi="ne_NP"/>
        </w:rPr>
        <w:t>गन्नेसरेतको तालको</w:t>
      </w:r>
      <w:r>
        <w:rPr>
          <w:lang w:val="ne_NP" w:bidi="ne_NP"/>
        </w:rPr>
        <w:t xml:space="preserve"> छेउमा सिकाउँदै हुनुहुन्छ। गन्नेसरेत </w:t>
      </w:r>
      <w:r>
        <w:rPr>
          <w:b/>
          <w:lang w:val="ne_NP" w:bidi="ne_NP"/>
        </w:rPr>
        <w:t>गालीलको समुद्रको</w:t>
      </w:r>
      <w:r>
        <w:rPr>
          <w:lang w:val="ne_NP" w:bidi="ne_NP"/>
        </w:rPr>
        <w:t xml:space="preserve"> उत्तरपश्चिमी कुनाको नाम हो। यस कारणले कहिलेकाँही सम्पूर्ण ताललाई गन्नेसरेत भनिन्छ। यसले धेरै मानिसहरू बसोबास गर्ने उर्वर क्षेत्रलाई जनाउँछ। </w:t>
      </w:r>
      <w:r>
        <w:rPr>
          <w:b/>
          <w:lang w:val="ne_NP" w:bidi="ne_NP"/>
        </w:rPr>
        <w:t>कफर्नहुम</w:t>
      </w:r>
      <w:r>
        <w:rPr>
          <w:lang w:val="ne_NP" w:bidi="ne_NP"/>
        </w:rPr>
        <w:t xml:space="preserve"> शहर नजिकै थियो।</w:t>
      </w:r>
    </w:p>
    <w:p>
      <w:pPr/>
      <w:r>
        <w:rPr>
          <w:lang w:val="ne_NP" w:bidi="ne_NP"/>
        </w:rPr>
      </w:r>
      <w:r>
        <w:rPr>
          <w:lang w:val="ne_NP" w:bidi="ne_NP"/>
        </w:rPr>
        <w:t>यदि तपाईंले पहिले नै गर्नुभएको छैन भने नक्सामा गालीलको समुद्र कहाँ छ भनेर देखाउनुहोस्।</w:t>
      </w:r>
    </w:p>
    <w:p>
      <w:pPr/>
      <w:r>
        <w:rPr>
          <w:lang w:val="ne_NP" w:bidi="ne_NP"/>
        </w:rPr>
      </w:r>
      <w:r>
        <w:rPr>
          <w:lang w:val="ne_NP" w:bidi="ne_NP"/>
        </w:rPr>
        <w:t xml:space="preserve">येशूले </w:t>
      </w:r>
      <w:r>
        <w:rPr>
          <w:b/>
          <w:lang w:val="ne_NP" w:bidi="ne_NP"/>
        </w:rPr>
        <w:t>डुङ्गाबाट</w:t>
      </w:r>
      <w:r>
        <w:rPr>
          <w:lang w:val="ne_NP" w:bidi="ne_NP"/>
        </w:rPr>
        <w:t xml:space="preserve"> सिकाउँनुहुन्छ ताकि भीडले उहाँको कुरा राम्रोसँग सुन्न सकुन्। यी </w:t>
      </w:r>
      <w:r>
        <w:rPr>
          <w:b/>
          <w:lang w:val="ne_NP" w:bidi="ne_NP"/>
        </w:rPr>
        <w:t>डुङ्गाहरू</w:t>
      </w:r>
      <w:r>
        <w:rPr>
          <w:lang w:val="ne_NP" w:bidi="ne_NP"/>
        </w:rPr>
        <w:t xml:space="preserve"> काठका थिए र माछा मार्न प्रयोग गरिन्थ्यो। येशू बसिरहेको डुङ्गा लगभग ८ मिटर लामो र २ १/२ मिटर चौडाईको थियो। यो लगभग १ १/४ मिटर गहिरो थियो। यी डुङ्गाहरू चार देखि पन्ध्र मानिसहरू भित्र बस्न सक्ने क्षमताका थिए।</w:t>
      </w:r>
    </w:p>
    <w:p>
      <w:pPr/>
      <w:r>
        <w:rPr>
          <w:lang w:val="ne_NP" w:bidi="ne_NP"/>
        </w:rPr>
      </w:r>
      <w:r>
        <w:rPr>
          <w:lang w:val="ne_NP" w:bidi="ne_NP"/>
        </w:rPr>
        <w:t xml:space="preserve">यदि तपाईंले पहिले नै गर्नुभएको छैन भने तपाईंको टोलीलाई </w:t>
      </w:r>
      <w:r>
        <w:rPr>
          <w:b/>
          <w:lang w:val="ne_NP" w:bidi="ne_NP"/>
        </w:rPr>
        <w:t>डुङ्गाको</w:t>
      </w:r>
      <w:r>
        <w:rPr>
          <w:lang w:val="ne_NP" w:bidi="ne_NP"/>
        </w:rPr>
        <w:t xml:space="preserve"> तस्वीर देखाउनुहोस्। डुङ्गाको आकार देखाउने तरिका छनौट गर्नुहोस्, सायद भुइँमा लट्ठिले आयामहरू कोरेर र मानिसहरूलाई कोरेको रेखाभित्र पस्न आग्रह गरेर गर्नुहोस्।</w:t>
      </w:r>
    </w:p>
    <w:p>
      <w:pPr/>
      <w:r>
        <w:rPr>
          <w:lang w:val="ne_NP" w:bidi="ne_NP"/>
        </w:rPr>
      </w:r>
      <w:r>
        <w:rPr>
          <w:lang w:val="ne_NP" w:bidi="ne_NP"/>
        </w:rPr>
        <w:t>यदि तपाईंको भाषामा "डुङ्गा" शब्द छैन भने तपाईंले यसलाई अनुवाद गर्न सक्ने केही तरिकाहरू छन्: पानी पार गर्नका लागि सवारी साधनहरू वा मानिसहरूलाई पानीमाथि बोक्ने कुरा भनेर गर्न सक्नुहुन्छ।</w:t>
      </w:r>
    </w:p>
    <w:p>
      <w:pPr/>
      <w:r>
        <w:rPr>
          <w:lang w:val="ne_NP" w:bidi="ne_NP"/>
        </w:rPr>
      </w:r>
      <w:r>
        <w:rPr>
          <w:lang w:val="ne_NP" w:bidi="ne_NP"/>
        </w:rPr>
        <w:t xml:space="preserve"> येशूले </w:t>
      </w:r>
      <w:r>
        <w:rPr>
          <w:b/>
          <w:lang w:val="ne_NP" w:bidi="ne_NP"/>
        </w:rPr>
        <w:t>परमेश्वरको वचन</w:t>
      </w:r>
      <w:r>
        <w:rPr>
          <w:lang w:val="ne_NP" w:bidi="ne_NP"/>
        </w:rPr>
        <w:t xml:space="preserve"> सिकाउदा भीडले सुन्छन्। यस वाक्यांशको अर्थ मानिसहरूले येशूले परमेश्वरले दिएको वचन वा सन्देशको शिक्षा सुने। अन्य शहरहरूले परमेश्वरको राज्यको </w:t>
      </w:r>
      <w:r>
        <w:rPr>
          <w:b/>
          <w:lang w:val="ne_NP" w:bidi="ne_NP"/>
        </w:rPr>
        <w:t>सुसमाचार</w:t>
      </w:r>
      <w:r>
        <w:rPr>
          <w:lang w:val="ne_NP" w:bidi="ne_NP"/>
        </w:rPr>
        <w:t xml:space="preserve"> सुन्न आवश्यक छ भनेर भन्नुभएको बेला येशूले उल्लेख गर्नुभएको सन्देश यही हो।</w:t>
      </w:r>
    </w:p>
    <w:p>
      <w:pPr/>
      <w:r>
        <w:rPr>
          <w:lang w:val="ne_NP" w:bidi="ne_NP"/>
        </w:rPr>
      </w:r>
      <w:r>
        <w:rPr>
          <w:lang w:val="ne_NP" w:bidi="ne_NP"/>
        </w:rPr>
        <w:t xml:space="preserve">येशूले शिमोनको डुङ्गाबाट सिकाउँदै हुनुहुन्छ। येशूले कफर्नहुमको शिमोनलाई पहिले नै चिन्नुभएको थियो। शिमोनलाई पत्रुस पनि भनिन्थ्यो। शिमोनले येशूलाई </w:t>
      </w:r>
      <w:r>
        <w:rPr>
          <w:b/>
          <w:lang w:val="ne_NP" w:bidi="ne_NP"/>
        </w:rPr>
        <w:t>मालिक</w:t>
      </w:r>
      <w:r>
        <w:rPr>
          <w:lang w:val="ne_NP" w:bidi="ne_NP"/>
        </w:rPr>
        <w:t xml:space="preserve"> भनेका छन्। मालिकको अर्थ प्रभु पनि हुन सक्छ। यहाँ यसलाई आदरणीय मानिसको उपाधिको रूपमा प्रयोग गरिन्छ, जस्तै महासय। यस उपाधिले शिमोनले येशूलाई आदर गर्छन् भनेर देखाउँछ। </w:t>
      </w:r>
      <w:r>
        <w:rPr>
          <w:b/>
          <w:lang w:val="ne_NP" w:bidi="ne_NP"/>
        </w:rPr>
        <w:t>मालिक</w:t>
      </w:r>
      <w:r>
        <w:rPr>
          <w:lang w:val="ne_NP" w:bidi="ne_NP"/>
        </w:rPr>
        <w:t>लाई मुख्य शब्दावलीमा पाउन सकिन्छ।</w:t>
      </w:r>
    </w:p>
    <w:p>
      <w:pPr/>
      <w:r>
        <w:rPr>
          <w:lang w:val="ne_NP" w:bidi="ne_NP"/>
        </w:rPr>
      </w:r>
      <w:r>
        <w:rPr>
          <w:lang w:val="ne_NP" w:bidi="ne_NP"/>
        </w:rPr>
        <w:t xml:space="preserve">शिमोनले आफ्ना </w:t>
      </w:r>
      <w:r>
        <w:rPr>
          <w:b/>
          <w:lang w:val="ne_NP" w:bidi="ne_NP"/>
        </w:rPr>
        <w:t>साझेदारहरूलाई</w:t>
      </w:r>
      <w:r>
        <w:rPr>
          <w:lang w:val="ne_NP" w:bidi="ne_NP"/>
        </w:rPr>
        <w:t xml:space="preserve"> माछामा निकाल्न मद्दत गर्न संकेत गर्छन्। साझेदारहरूले याकूब र यूहन्नालाई जनाउँछन् जो मछुवाहरू पनि थिए। तिनीहरू दोस्रो डुङ्गामा थिए र शिमोनसँग व्यापार साझेदारको रूपमा काम गरे।</w:t>
      </w:r>
    </w:p>
    <w:p>
      <w:pPr/>
      <w:r>
        <w:rPr>
          <w:lang w:val="ne_NP" w:bidi="ne_NP"/>
        </w:rPr>
      </w:r>
      <w:r>
        <w:rPr>
          <w:lang w:val="ne_NP" w:bidi="ne_NP"/>
        </w:rPr>
        <w:t xml:space="preserve">माछाको चमत्कार पछि, शिमोनले येशूलाई </w:t>
      </w:r>
      <w:r>
        <w:rPr>
          <w:b/>
          <w:lang w:val="ne_NP" w:bidi="ne_NP"/>
        </w:rPr>
        <w:t>प्रभु</w:t>
      </w:r>
      <w:r>
        <w:rPr>
          <w:lang w:val="ne_NP" w:bidi="ne_NP"/>
        </w:rPr>
        <w:t xml:space="preserve"> भनेर बोलाउँछन्। यसले मालिकलाई भन्दा बढी आदर देखाउँछ। येशू पवित्र हुनुहुन्छ र परमेश्वरले उहाँमार्फत काम गरिरहनु भएको छ भनेर शिमोनले बुझ्छन्। यसले शिमोनले येशूको अधिकारलाई स्वीकार गर्छन् भनेर देखाउँछ। यहूदीहरूले परमेश्वरलाई जनाउन प्रभुलाई पनि प्रयोग गर्छन्। मुख्य शब्दावलीमा </w:t>
      </w:r>
      <w:r>
        <w:rPr>
          <w:b/>
          <w:lang w:val="ne_NP" w:bidi="ne_NP"/>
        </w:rPr>
        <w:t>प्रभु</w:t>
      </w:r>
      <w:r>
        <w:rPr>
          <w:lang w:val="ne_NP" w:bidi="ne_NP"/>
        </w:rPr>
        <w:t xml:space="preserve"> पाउन सकिन्छ।</w:t>
      </w:r>
    </w:p>
    <w:p>
      <w:pPr/>
      <w:r>
        <w:rPr>
          <w:lang w:val="ne_NP" w:bidi="ne_NP"/>
        </w:rPr>
      </w:r>
      <w:r>
        <w:rPr>
          <w:lang w:val="ne_NP" w:bidi="ne_NP"/>
        </w:rPr>
        <w:t xml:space="preserve">शिमोनले उहाँ </w:t>
      </w:r>
      <w:r>
        <w:rPr>
          <w:b/>
          <w:lang w:val="ne_NP" w:bidi="ne_NP"/>
        </w:rPr>
        <w:t>पापी मानिस</w:t>
      </w:r>
      <w:r>
        <w:rPr>
          <w:lang w:val="ne_NP" w:bidi="ne_NP"/>
        </w:rPr>
        <w:t xml:space="preserve"> हुनुहुन्छ भनेर भन्छन्। यसको अर्थ परमेश्वरलाई बारम्बार अपमान गर्ने व्यक्ति हो। उहाँका विचारहरू र कार्यहरू परमेश्वरले चाहेको जस्ता छैनन्। यसले शिमोनको जीवनको विशेष अनाज्ञाकारितालाई जनाउँदैन। यसको सट्टा, शिमोनले आफूलाई अयोग्य महसुस गरे भन्ने कुरा यसले देखाउँछ। पवित्र र परमेश्वरले पठाएको येशूसँग तुलना गर्दा शिमोनले आफुलाई अशुद्ध महसुस गर्छन्। </w:t>
      </w:r>
      <w:r>
        <w:rPr>
          <w:b/>
          <w:lang w:val="ne_NP" w:bidi="ne_NP"/>
        </w:rPr>
        <w:t>पाप</w:t>
      </w:r>
      <w:r>
        <w:rPr>
          <w:lang w:val="ne_NP" w:bidi="ne_NP"/>
        </w:rPr>
        <w:t xml:space="preserve"> मुख्य शब्दावलीमा छ।</w:t>
      </w:r>
    </w:p>
    <w:p>
      <w:pPr/>
      <w:r>
        <w:rPr>
          <w:lang w:val="ne_NP" w:bidi="ne_NP"/>
        </w:rPr>
      </w:r>
      <w:r>
        <w:rPr>
          <w:lang w:val="ne_NP" w:bidi="ne_NP"/>
        </w:rPr>
        <w:t xml:space="preserve">लूकाले माछा र मानिसहरूको सम्बन्धमा "पक्रने" शब्दको प्रयोग गर्छन्। </w:t>
      </w:r>
      <w:r>
        <w:rPr>
          <w:b/>
          <w:lang w:val="ne_NP" w:bidi="ne_NP"/>
        </w:rPr>
        <w:t>मानिसहरूलाई पक्रनु</w:t>
      </w:r>
      <w:r>
        <w:rPr>
          <w:lang w:val="ne_NP" w:bidi="ne_NP"/>
        </w:rPr>
        <w:t>एक प्रकारको सांकेतिक भनाई हो जसको अर्थ मानिसहरूलाई परमेश्वरको राज्यमा ल्याउनु हो। यसले शिमोनले मानिसहरूलाई श्रम गर्न बाध्य पार्नेछन् भन्ने संकेत गर्दैन।</w:t>
      </w:r>
    </w:p>
    <w:p>
      <w:pPr/>
      <w:r>
        <w:rPr>
          <w:lang w:val="ne_NP" w:bidi="ne_NP"/>
        </w:rPr>
      </w:r>
      <w:r>
        <w:rPr>
          <w:lang w:val="ne_NP" w:bidi="ne_NP"/>
        </w:rPr>
        <w:t>यदि सम्भव छ भने, तपाईंको भाषामा मानिसहरू र माछामा लागू हुन सक्ने पक्रने शब्द प्रयोग गर्नुहोस्। यस शब्दको अर्थ हत्या वा पक्राउ गर्ने जस्ता नकारात्मक हुनु हुँदैन। यदि त्यहाँ उपयुक्त शब्द छैन भने "तपाईंले मानिसहरूलाई भेला गर्नुहुनेछ" भन्ने जस्तै कुरा भन्न सक्नुहुन्छ।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अनियमित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5:12–16</w:t>
      </w:r>
      <w:r>
        <w:rPr>
          <w:lang w:val="ne_NP" w:bidi="ne_NP"/>
        </w:rPr>
      </w:r>
    </w:p>
    <w:p>
      <w:pPr>
        <w:pStyle w:val="Heading3"/>
      </w:pPr>
      <w:r>
        <w:rPr>
          <w:lang w:val="ne_NP" w:bidi="ne_NP"/>
        </w:rPr>
        <w:t>Step 1</w:t>
      </w:r>
    </w:p>
    <w:p>
      <w:pPr/>
      <w:r>
        <w:rPr>
          <w:lang w:val="ne_NP" w:bidi="ne_NP"/>
        </w:rPr>
      </w:r>
      <w:r>
        <w:rPr>
          <w:lang w:val="ne_NP" w:bidi="ne_NP"/>
        </w:rPr>
        <w:t>लूका ५:१२–१६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 गालीलको शहरहरूमा सिकाउँदै हुनुहुन्छ। उहाँले मानिसहरूलाई सिकाउने मात्र होइन, निको पार्ने पनि गर्नुहुन्छ। यस कथामा, येशूले छालाको रोगबाट पीडित मानिसलाई निको पार्नुहुन्छ। येशूको प्रतिष्ठा बढ्छ, त्यसैले मानिसहरू उहाँको सिकाइ सुन्न र आफ्नो रोगहरूबाट निको हुन आउँछन्।</w:t>
      </w:r>
    </w:p>
    <w:p>
      <w:pPr/>
      <w:r>
        <w:rPr>
          <w:lang w:val="ne_NP" w:bidi="ne_NP"/>
        </w:rPr>
      </w:r>
      <w:r>
        <w:rPr>
          <w:lang w:val="ne_NP" w:bidi="ne_NP"/>
        </w:rPr>
        <w:t>येशू शहरमा हुनुहुन्छ, एउटा कुष्ठरोगी वा छालाको रोग भएको मानिस उहाँको नजिकै आउँछ। छालाको रोग त्यो मानिसको सम्पूर्ण शरीरमा थियो। यहूदी संस्कृतिमा, कुष्ठरोगले व्यक्तिलाई धार्मिक रूपमा अशुद्ध बनाउँथ्यो। यदि कसैले उहाँलाई छोए भने त्यो व्यक्ति पनि अशुद्ध हुन्थ्यो। उहाँलाई अशुद्ध भनेर चिनिन्थ्यो र अरूबाट अलग राखिन्थ्यो। लेवीको पुस्तक मोशाको व्यवस्थाको एक भाग हो। लेवीमा, मोशाले व्यवस्थामा बताउँछन् कि कुष्ठरोग भएका मानिसहरूले च्यातेको लुगा लगाउनुपर्छ, आफ्नो कपाल धुनुहुन्न, र दिनभर "अशुद्ध, अशुद्ध" भनेर कराउनुपर्छ। कुष्ठरोगीहरू समुदाय बाहिर एक्लै बस्थे।</w:t>
      </w:r>
    </w:p>
    <w:p>
      <w:pPr/>
      <w:r>
        <w:rPr>
          <w:lang w:val="ne_NP" w:bidi="ne_NP"/>
        </w:rPr>
      </w:r>
      <w:r>
        <w:rPr>
          <w:lang w:val="ne_NP" w:bidi="ne_NP"/>
        </w:rPr>
        <w:t>त्यो मानिसले येशूलाई देख्छ र निहुरिन्छ। उहाँले आफ्नो अनुहार भुइँमा झुकाउँछ। यसले त्यो मानिसको नम्रता र येशूप्रति ठूलो आदर देखाउँछ। त्यो मानिसले येशूसँग बिन्ती गर्छ। उसले भन्छ, "प्रभु, यदि तपाईं इच्छुक हुनुहुन्छ भने मलाई शुद्ध बनाउनुहोस्।" प्रभु अघिल्लो खण्डमा शिमोनले प्रयोग गरेको शब्द हो। यस सन्दर्भमा, प्रभु भनेको कुनै पनि कुरामा अधिकार भएको व्यक्तिको लागि प्रयोग गरिएको उपाधि हो। तर यसले यो पनि देखाउँछ कि त्यो मानिसले येशूमा ईश्वरीय क्षमता छ भनेर विश्वास गर्छ। येशूले उसलाई निको पार्न सक्नुहुन्छ भनेर त्यो मानिसले विश्वास गर्छ। येशू उसलाई निको पार्न इच्छुक हुनुहुन्छ वा छैन भनेर उसलाई थाहा छैन। यो येशूलाई निको पारेर शुद्ध बनाउन अनुरोध गर्ने विनम्र तरिका थियो।</w:t>
      </w:r>
    </w:p>
    <w:p>
      <w:pPr/>
      <w:r>
        <w:rPr>
          <w:lang w:val="ne_NP" w:bidi="ne_NP"/>
        </w:rPr>
      </w:r>
      <w:r>
        <w:rPr>
          <w:lang w:val="ne_NP" w:bidi="ne_NP"/>
        </w:rPr>
        <w:t>येशू त्यो मानिसलाई निको पार्न चाहनुहुन्छ। उहाँले त्यो मानिसलाई आफ्नो हातले छुनुहुन्छ र भन्नुहुन्छ, "शुद्ध होउ!" यस क्षणमा, येशूले त्यो मानिसलाई निको पार्दै हुनुहुन्छ र उसलाई धार्मिक रूपमा सफा वा शुद्ध बनाउँदै हुनुहुन्छ। तुरुन्तै कुष्ठरोगले त्यो मानिसलाई छोड्छ। यो महत्त्वपूर्ण छ। कुष्ठरोगी मानिसले येशूलाई छोएर उहाँ अशुद्ध बन्नुको सट्टा, येशूले छोएर त्यो मानिस शुद्ध बनाइन्छ। येशूले त्यो मानिसलाई स्वीकृति र समुदायमा पुन: प्रवेश दिनुहुन्छ। येशूले त्यो मानिसलाई आफ्नो निको भएको बारेमा कसैलाई नभन्नु भन्नुहुन्छ।</w:t>
      </w:r>
    </w:p>
    <w:p>
      <w:pPr/>
      <w:r>
        <w:rPr>
          <w:lang w:val="ne_NP" w:bidi="ne_NP"/>
        </w:rPr>
      </w:r>
      <w:r>
        <w:rPr>
          <w:lang w:val="ne_NP" w:bidi="ne_NP"/>
        </w:rPr>
        <w:t>रोक्नुहोस् र तपाईंको टोलीसँग छलफल गर्नुहोस्: तपाईंको संस्कृतिमा निको पार्नेहरूलाई कस्तो प्रकारले हेरिन्छ? तिनीहरूको शक्ति वा निको पार्ने क्षमता कहाँबाट आउँछ? कुनै व्यक्ति निको हुन्छ वा राम्रो बनाइन्छ त्यसबेला निकोपार्नेहरूले कसरी यसलाई व्यक्त गर्छन्?</w:t>
      </w:r>
    </w:p>
    <w:p>
      <w:pPr/>
      <w:r>
        <w:rPr>
          <w:lang w:val="ne_NP" w:bidi="ne_NP"/>
        </w:rPr>
      </w:r>
      <w:r>
        <w:rPr>
          <w:lang w:val="ne_NP" w:bidi="ne_NP"/>
        </w:rPr>
        <w:t>अशुद्ध व्यक्तिलाई छुनु मोशाको व्यवस्थाको उल्लंघन मानिन्थ्यो। तर येशूले त्यो मानिसलाई मोशाको व्यवस्था पालन गर्न भन्नुहुन्छ, उसलाई आफूलाई पूजाहारीलाई वा मानिसहरूको तर्फबाट परमेश्वरलाई बलिदानहरू चढाउने व्यक्तिलाई देखाउन भन्नुभयो। यो कुनै पनि पूजाहारीको मात्र थिएन, तर यरूशलेमको मन्दिरमा वा यहूदी आराधना गर्ने ठाउँमा सेवा गर्ने पूजाहारीको कुरा थियो। एउटा पूजाहारी मात्र थिए जसले त्यो मानिसलाई जाँच गर्न र उसलाई अब कुष्ठरोग छैन भन्ने पुष्टि गर्न सक्थे। यदि उनी शुद्ध भएमा पूजाहारीले त्यो मानिसको तर्फबाट बलिदानहरू चढाउँथे। त्यसपछि उसले आफ्नो समुदायमा पुन: प्रवेश गर्न सक्नेछ।</w:t>
      </w:r>
    </w:p>
    <w:p>
      <w:pPr/>
      <w:r>
        <w:rPr>
          <w:lang w:val="ne_NP" w:bidi="ne_NP"/>
        </w:rPr>
      </w:r>
      <w:r>
        <w:rPr>
          <w:lang w:val="ne_NP" w:bidi="ne_NP"/>
        </w:rPr>
        <w:t>येशू त्यो मानिसले गवाहीको रूपमा यो गर्न चाहनुहुन्छ। यसको अर्थ मानिसहरूलाई उहाँ साँच्चै निको हुनुहुन्थ्यो भनेर प्रमाणित गर्नु हो। शुद्ध भएपछि उसले आफ्नो परिवारसँग बस्न, सार्वजनिक रूपमा आराधना गर्न र आफ्नो समुदायसँग कुराकानी गर्न सक्नेछन्।</w:t>
      </w:r>
    </w:p>
    <w:p>
      <w:pPr/>
      <w:r>
        <w:rPr>
          <w:lang w:val="ne_NP" w:bidi="ne_NP"/>
        </w:rPr>
      </w:r>
      <w:r>
        <w:rPr>
          <w:lang w:val="ne_NP" w:bidi="ne_NP"/>
        </w:rPr>
        <w:t>येशूको समाचार फैलिन्छ र मानिसहरूको भीड उहाँको सिकाइ सुन्न र निको हुन उहाँकहाँ आउँछन्। येशू नियमित रूपमा भीडबाट टाढा परमेश्वरलाई एक्लै प्रार्थना गर्न जानुहुन्छ।</w:t>
      </w:r>
    </w:p>
    <w:p>
      <w:pPr/>
      <w:r>
        <w:rPr>
          <w:lang w:val="ne_NP" w:bidi="ne_NP"/>
        </w:rPr>
      </w:r>
      <w:r>
        <w:rPr>
          <w:lang w:val="ne_NP" w:bidi="ne_NP"/>
        </w:rPr>
        <w:t>यस कथाले बिरामीमाथि येशूको अधिकारलाई देखाउँछ। यसले येशूको प्रसिद्धि बढ्दै जाँदा उहाँलाई एक्लै प्रार्थनाको आवश्यकता पनि बढ्छ भनेर पनि देखाउँछ।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 शहरमा हुनुहुन्छ जहाँ एउटा मानिसको सम्पूर्ण शरीरमा कुष्ठरोग छ। कुष्ठरोगीले येशूलाई निको पार्न आग्रह गर्छ। येशूले कुष्ठरोगीलाई निको पारेपछि, येशूले कुष्ठरोगीलाई के भयो भनेर कसैलाई नबताउनु तर मोशाको व्यवस्थाले आवश्यक गरेको कुरा गर्न भन्नुहुन्छ।</w:t>
      </w:r>
    </w:p>
    <w:p>
      <w:pPr/>
      <w:r>
        <w:rPr>
          <w:lang w:val="ne_NP" w:bidi="ne_NP"/>
        </w:rPr>
      </w:r>
      <w:r>
        <w:rPr>
          <w:b/>
          <w:lang w:val="ne_NP" w:bidi="ne_NP"/>
        </w:rPr>
        <w:t>दोस्रो दृश्य:</w:t>
      </w:r>
      <w:r>
        <w:rPr>
          <w:lang w:val="ne_NP" w:bidi="ne_NP"/>
        </w:rPr>
        <w:t xml:space="preserve"> येशूको बारेमा समाचार फैलिन्छ। धेरै मानिसहरू येशूको सिकाइ सुन्न र निको हुन आउँछन्।</w:t>
      </w:r>
    </w:p>
    <w:p>
      <w:pPr/>
      <w:r>
        <w:rPr>
          <w:lang w:val="ne_NP" w:bidi="ne_NP"/>
        </w:rPr>
      </w:r>
      <w:r>
        <w:rPr>
          <w:b/>
          <w:lang w:val="ne_NP" w:bidi="ne_NP"/>
        </w:rPr>
        <w:t>तेस्रो दृश्य:</w:t>
      </w:r>
      <w:r>
        <w:rPr>
          <w:lang w:val="ne_NP" w:bidi="ne_NP"/>
        </w:rPr>
        <w:t xml:space="preserve">येशू प्राय: प्रार्थना गर्न उजाडस्थानमा जानुहुन्छ। </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कुष्ठरोग भएको मानिस</w:t>
      </w:r>
    </w:p>
    <w:p>
      <w:pPr>
        <w:pStyle w:val="ListBullet"/>
        <w:spacing w:line="240" w:lineRule="auto"/>
        <w:ind w:left="720"/>
      </w:pPr>
      <w:r>
        <w:rPr>
          <w:lang w:val="ne_NP" w:bidi="ne_NP"/>
        </w:rPr>
      </w:r>
      <w:r>
        <w:rPr>
          <w:lang w:val="ne_NP" w:bidi="ne_NP"/>
        </w:rPr>
        <w:t>येशूको कुरा सुन्न र निको हुन आउँने मानिसहरू</w:t>
      </w:r>
    </w:p>
    <w:p>
      <w:pPr/>
      <w:r>
        <w:rPr>
          <w:lang w:val="ne_NP" w:bidi="ne_NP"/>
        </w:rPr>
      </w:r>
      <w:r>
        <w:rPr>
          <w:lang w:val="ne_NP" w:bidi="ne_NP"/>
        </w:rPr>
        <w:t>यस सत्रमा समूहले कथाको दृष्य योजना बनाउन, चित्र बनाउन वा सार्न मिल्ने वस्तुहरू (जस्तै ढुङ्गाहरू, लठ्ठिहरू, बच्चाहरूका खिलौना) प्रयोग गरेर कथा र त्यसमा भएका घटनाहरूलाई देखाउन सक्छ।</w:t>
      </w:r>
    </w:p>
    <w:p>
      <w:pPr/>
      <w:r>
        <w:rPr>
          <w:lang w:val="ne_NP" w:bidi="ne_NP"/>
        </w:rPr>
      </w:r>
      <w:r>
        <w:rPr>
          <w:lang w:val="ne_NP" w:bidi="ne_NP"/>
        </w:rPr>
        <w:t>यहूदीहरूले छालाको रोगहरू भएको मानिसहरूलाई अशुद्ध ठान्छन् भनेर सम्झनु महत्त्वपूर्ण छ। यसको अर्थ कुष्ठरोग वा छालाका रोग भएका मानिसहरूले अन्य मानिसहरूसँग धेरै कम अन्तरक्रिया गर्थे। मानिसहरूले तिनीहरूलाई नछुन र तिनीहरूलाई समुदायहरूबाट बाहिर बस्नुपर्थ्यो।</w:t>
      </w:r>
    </w:p>
    <w:p>
      <w:pPr/>
      <w:r>
        <w:rPr>
          <w:lang w:val="ne_NP" w:bidi="ne_NP"/>
        </w:rPr>
      </w:r>
      <w:r>
        <w:rPr>
          <w:lang w:val="ne_NP" w:bidi="ne_NP"/>
        </w:rPr>
        <w:t>येशूले कुष्ठरोगी एक जनालाई भेट्नुहुन्छ। कुष्ठरोगीले येशूलाई देख्छ र येशूलाई नम्र आदर देखाउँछ। कुष्ठरोगीले येशूलाई निको पार्न बिन्ती गर्छ। कुष्ठरोगीले येशूलाई भन्छ, "यदि तपाईं चाहनुहुन्छ भने मलाई निको पार्न सक्नुहुन्छ।"</w:t>
      </w:r>
    </w:p>
    <w:p>
      <w:pPr/>
      <w:r>
        <w:rPr>
          <w:lang w:val="ne_NP" w:bidi="ne_NP"/>
        </w:rPr>
      </w:r>
      <w:r>
        <w:rPr>
          <w:lang w:val="ne_NP" w:bidi="ne_NP"/>
        </w:rPr>
        <w:t>यहूदी संस्कृतिमा कुनै व्यक्तिले कुष्ठरोगीलाई छुँदा अशुद्ध हुन्छ भनेर सम्झनु महत्त्वपूर्ण छ।</w:t>
      </w:r>
    </w:p>
    <w:p>
      <w:pPr/>
      <w:r>
        <w:rPr>
          <w:lang w:val="ne_NP" w:bidi="ne_NP"/>
        </w:rPr>
      </w:r>
      <w:r>
        <w:rPr>
          <w:lang w:val="ne_NP" w:bidi="ne_NP"/>
        </w:rPr>
        <w:t>येशूले त्यो मानिसलाई छुनुहुन्छ भन्नुहुन्छ, "म इच्छुक छु।" येशूले भन्नुहुन्छ, "निको होऊ!" तुरुन्तै कुष्ठरोगले त्यो मानिसलाई छोड्छ र त्यो मानिस शुद्ध हुन्छ।</w:t>
      </w:r>
    </w:p>
    <w:p>
      <w:pPr/>
      <w:r>
        <w:rPr>
          <w:lang w:val="ne_NP" w:bidi="ne_NP"/>
        </w:rPr>
      </w:r>
      <w:r>
        <w:rPr>
          <w:lang w:val="ne_NP" w:bidi="ne_NP"/>
        </w:rPr>
        <w:t>येशूले कुष्ठरोग भएको मानिसलाई के भयो भन्ने कुरा कसैलाई नबताउनु भन्नुहुन्छ। मोशाको व्यवस्थाले भनेको कुरा गरेर सार्वजनिक रूपमा शुद्ध हुनुको गवाही दिनु भनेर येशूले त्यो मानिसलाई भन्नुहुन्छ।</w:t>
      </w:r>
    </w:p>
    <w:p>
      <w:pPr/>
      <w:r>
        <w:rPr>
          <w:lang w:val="ne_NP" w:bidi="ne_NP"/>
        </w:rPr>
      </w:r>
      <w:r>
        <w:rPr>
          <w:lang w:val="ne_NP" w:bidi="ne_NP"/>
        </w:rPr>
        <w:t>धेरै ठाउँहरूमा येशूको बारेमा समाचार धेरै छिट्टै फैलियो। धेरै मानिसहरू येशूको शिक्षाहरू सुन्न र आफ्नो रोगहरू निको पार्न आए।</w:t>
      </w:r>
    </w:p>
    <w:p>
      <w:pPr/>
      <w:r>
        <w:rPr>
          <w:lang w:val="ne_NP" w:bidi="ne_NP"/>
        </w:rPr>
      </w:r>
      <w:r>
        <w:rPr>
          <w:lang w:val="ne_NP" w:bidi="ne_NP"/>
        </w:rPr>
        <w:t>येशू प्राय: उजाडस्थानमा प्रार्थना गर्न जानुहुन्छ।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कुष्ठरोग भएको मानिस</w:t>
      </w:r>
    </w:p>
    <w:p>
      <w:pPr>
        <w:pStyle w:val="ListBullet"/>
        <w:spacing w:line="240" w:lineRule="auto"/>
        <w:ind w:left="720"/>
      </w:pPr>
      <w:r>
        <w:rPr>
          <w:lang w:val="ne_NP" w:bidi="ne_NP"/>
        </w:rPr>
      </w:r>
      <w:r>
        <w:rPr>
          <w:lang w:val="ne_NP" w:bidi="ne_NP"/>
        </w:rPr>
        <w:t>येशूको कुरा सुन्न र निको हुन आउँदै गरेका मानिसहरू।</w:t>
      </w:r>
    </w:p>
    <w:p>
      <w:pPr/>
      <w:r>
        <w:rPr>
          <w:lang w:val="ne_NP" w:bidi="ne_NP"/>
        </w:rPr>
      </w:r>
      <w:r>
        <w:rPr>
          <w:lang w:val="ne_NP" w:bidi="ne_NP"/>
        </w:rPr>
        <w:t>टोलीले कथालाई दुई पटक अभिनय गर्नुहोस्।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कुष्ठरोगको पीडित मानिसलाई आफ्नो समुदायबाट अलग गरिएको अवस्थाको अभिनय गर्ने सुनिश्चित गर्नुहोस्। कुष्ठरोगीले यस अवस्थामा कुनै मद्दत पाउन सकेन।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कुष्ठरोगीले येशूकहाँ आउँदै गरेको अभिनय गर्नुहोस्। उ रोकिन्छ र येशूलाई दण्डवत गर्छ। उसले येशूलाई निको पार्न अनुरोध गर्छ।</w:t>
      </w:r>
    </w:p>
    <w:p>
      <w:pPr/>
      <w:r>
        <w:rPr>
          <w:lang w:val="ne_NP" w:bidi="ne_NP"/>
        </w:rPr>
      </w:r>
      <w:r>
        <w:rPr>
          <w:lang w:val="ne_NP" w:bidi="ne_NP"/>
        </w:rPr>
        <w:t>अभिनय रोक्नुहोस्: कुष्ठरोगीको भूमिका खेल्ने कलाकारलाई सोध्नुहोस्, "तपाईंलाई कस्तो महसुस भइरहेको छ?" तपाईंले सुन्न सक्नुहुन्छ, "लज्जित छु," "हताश छु," "मलाई थाहा छ येशू शक्तिशाली हुनुहुन्छ," "आशावादी छु।" कार्य पुन: सुरु गर्नुहोस्।</w:t>
      </w:r>
    </w:p>
    <w:p>
      <w:pPr/>
      <w:r>
        <w:rPr>
          <w:lang w:val="ne_NP" w:bidi="ne_NP"/>
        </w:rPr>
      </w:r>
      <w:r>
        <w:rPr>
          <w:lang w:val="ne_NP" w:bidi="ne_NP"/>
        </w:rPr>
        <w:t>येशूले उसलाई छुनुहुन्छ र भन्नुहुन्छ, "म तयार छु।" तुरुन्तै कुष्ठरोगले त्यो मानिसलाई छोड्छ।</w:t>
      </w:r>
    </w:p>
    <w:p>
      <w:pPr/>
      <w:r>
        <w:rPr>
          <w:lang w:val="ne_NP" w:bidi="ne_NP"/>
        </w:rPr>
      </w:r>
      <w:r>
        <w:rPr>
          <w:lang w:val="ne_NP" w:bidi="ne_NP"/>
        </w:rPr>
        <w:t>अभिनय रोक्नुहोस्: येशूको भूमिका खेल्ने कलाकारलाई सोध्नुहोस्, "तपाईंलाई कस्तो महसुस भइरहेको छ?" तपाईंले "प्रेमले भरिएको " "गरीब मानिस" "दयालु " "अवश्य पनि म तयार छु" भन्ने कुरा सुन्न सक्नुहुन्छ। कार्य पुन: सुरु गर्नुहोस्।</w:t>
      </w:r>
    </w:p>
    <w:p>
      <w:pPr/>
      <w:r>
        <w:rPr>
          <w:lang w:val="ne_NP" w:bidi="ne_NP"/>
        </w:rPr>
      </w:r>
      <w:r>
        <w:rPr>
          <w:lang w:val="ne_NP" w:bidi="ne_NP"/>
        </w:rPr>
        <w:t>कसैलाई नभन्नु भनेर येशूले कुष्ठरोग भएको मानिसलाई निर्देशन दिनुभएको छ। येशूले त्यो मानिसलाई छालाको रोगहरूको बारेमा व्यवस्थाले जे भन्छ, त्यो गर भनेर सार्वजनिक गवाही दिन भन्नुहुन्छ।</w:t>
      </w:r>
    </w:p>
    <w:p>
      <w:pPr/>
      <w:r>
        <w:rPr>
          <w:lang w:val="ne_NP" w:bidi="ne_NP"/>
        </w:rPr>
      </w:r>
      <w:r>
        <w:rPr>
          <w:lang w:val="ne_NP" w:bidi="ne_NP"/>
        </w:rPr>
        <w:t>यसको सट्टा, येशूले गर्नुभएको कुराको समाचार अझ छिटो फैलियो। धेरै मानिसहरू येशूले भन्नुभएको कुरा सुन्न र निको हुन आए।</w:t>
      </w:r>
    </w:p>
    <w:p>
      <w:pPr/>
      <w:r>
        <w:rPr>
          <w:lang w:val="ne_NP" w:bidi="ne_NP"/>
        </w:rPr>
      </w:r>
      <w:r>
        <w:rPr>
          <w:lang w:val="ne_NP" w:bidi="ne_NP"/>
        </w:rPr>
        <w:t>अभिनय रोक्नुहोस्: मानिसहरूको भूमिका खेल्ने कलाकारहरूलाई सोध्नुहोस्, "तपाईं कस्तो महसुस गर्दै हुनुहुन्छ?" तपाईंले सुन्न सक्नुहुन्छ, "यो सत्य थियो," "उहाँले मेरो हेरचाह गर्नुहुन्छ," "उहाँ अरू कसैलाई जस्तै बोल्दैनन्," "के म उहि ब्यक्तिलाई देखिरहेछु? कार्य पुन: सुरु गर्नुहोस्।</w:t>
      </w:r>
    </w:p>
    <w:p>
      <w:pPr/>
      <w:r>
        <w:rPr>
          <w:lang w:val="ne_NP" w:bidi="ne_NP"/>
        </w:rPr>
      </w:r>
      <w:r>
        <w:rPr>
          <w:lang w:val="ne_NP" w:bidi="ne_NP"/>
        </w:rPr>
        <w:t>येशू प्रार्थना गर्न उजाडस्थानमा एक्लै जानुहुन्छ।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"मलाई मेरो पितासँग कुरा गर्न आवश्यक छ," "यो लामो दिन थियो," "मलाई साँच्चै विश्राम आवश्यक छ," "धेरै मानिसहरूलाई देख्नु कति आनन्दको कुरा थियो।"</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b/>
          <w:lang w:val="ne_NP" w:bidi="ne_NP"/>
        </w:rPr>
        <w:t>कुष्ठरोगी</w:t>
      </w:r>
      <w:r>
        <w:rPr>
          <w:lang w:val="ne_NP" w:bidi="ne_NP"/>
        </w:rPr>
        <w:t xml:space="preserve"> मानिस येशूको नजिकै आउँछ। </w:t>
      </w:r>
      <w:r>
        <w:rPr>
          <w:b/>
          <w:lang w:val="ne_NP" w:bidi="ne_NP"/>
        </w:rPr>
        <w:t>कुष्ठरोग</w:t>
      </w:r>
      <w:r>
        <w:rPr>
          <w:lang w:val="ne_NP" w:bidi="ne_NP"/>
        </w:rPr>
        <w:t xml:space="preserve"> एउटा शब्द हो जसले विभिन्न प्रकारको छालाको रोगलाई जनाउन सक्छ। यी रोगहरूले मानिसलाई "अशुद्ध" बनायो, वा समुदायमा बस्न असमर्थ बनायो। यी मानिसहरूले सभाघरमा पर्दाको पछाडि मात्र आराधना गर्न सक्थे, र यदि कसैले तिनीहरूलाई छोए भने त्यो व्यक्ति पनि अशुद्ध हुन्थ्यो। लेवीको पुस्तकमा मोशाको व्यवस्थाले भनेको थियो कि तिनीहरूले च्यातेको लुगा लगाउनुपर्थ्यो, आफ्नो कपाल धुनुहुन्न, र सार्वजनिक रूपमा "अशुद्ध" भनेर कराउनु पर्थ्यो।</w:t>
      </w:r>
    </w:p>
    <w:p>
      <w:pPr/>
      <w:r>
        <w:rPr>
          <w:lang w:val="ne_NP" w:bidi="ne_NP"/>
        </w:rPr>
      </w:r>
      <w:r>
        <w:rPr>
          <w:lang w:val="ne_NP" w:bidi="ne_NP"/>
        </w:rPr>
        <w:t xml:space="preserve">त्यो मानिसले येशूले उनलाई शुद्ध बनाउन सक्नुहुन्छ भनेर भन्छ। यहूदी संस्कृतिमा, </w:t>
      </w:r>
      <w:r>
        <w:rPr>
          <w:b/>
          <w:lang w:val="ne_NP" w:bidi="ne_NP"/>
        </w:rPr>
        <w:t>शुद्ध</w:t>
      </w:r>
      <w:r>
        <w:rPr>
          <w:lang w:val="ne_NP" w:bidi="ne_NP"/>
        </w:rPr>
        <w:t xml:space="preserve"> शब्दले कुनै व्यक्ति परमेश्वरको सेवाको लागि योग्य भएको अवस्थालाई जनाउँछ। मानिसहरू आफ्नो क्रियाकलाप र स्वास्थ्य अवस्थाले गर्दा अशुद्ध वा फेरि शुद्ध हुन सक्छन्। तपाईंले अघिल्लो खण्डहरूमा गर्नुभएको तरिकाले यसलाई अनुवाद गर्ने निश्चित गर्नुहोस्। </w:t>
      </w:r>
      <w:r>
        <w:rPr>
          <w:b/>
          <w:lang w:val="ne_NP" w:bidi="ne_NP"/>
        </w:rPr>
        <w:t xml:space="preserve">शुद्ध </w:t>
      </w:r>
      <w:r>
        <w:rPr>
          <w:lang w:val="ne_NP" w:bidi="ne_NP"/>
        </w:rPr>
        <w:t>शब्द मुख्य शब्दावलीमा पाउन सकिन्छ। येशूले त्यो मानिसलाई छुनुहुन्छ र उसलाई कुष्ठरोगबाट निको पार्नुहुन्छ। यसले मानिसलाई फेरि शुद्ध बनाउँछ।</w:t>
      </w:r>
    </w:p>
    <w:p>
      <w:pPr/>
      <w:r>
        <w:rPr>
          <w:lang w:val="ne_NP" w:bidi="ne_NP"/>
        </w:rPr>
      </w:r>
      <w:r>
        <w:rPr>
          <w:lang w:val="ne_NP" w:bidi="ne_NP"/>
        </w:rPr>
        <w:t xml:space="preserve">तर मोशाको व्यवस्था अनुसार, </w:t>
      </w:r>
      <w:r>
        <w:rPr>
          <w:b/>
          <w:lang w:val="ne_NP" w:bidi="ne_NP"/>
        </w:rPr>
        <w:t>मन्दिरमा</w:t>
      </w:r>
      <w:r>
        <w:rPr>
          <w:lang w:val="ne_NP" w:bidi="ne_NP"/>
        </w:rPr>
        <w:t xml:space="preserve"> भएको पूजाहारीले मात्र त्यो मानिसलाई निरीक्षण गर्न सक्थे र धार्मिक रूपमा शुद्ध वा शुद्ध छ भनेर घोषणा गर्न सक्थे। तपाईंले लूकाको अघिल्लो खण्डहरूमा गरे जस्तै मन्दिरलाई अनुवाद गर्नुभएको कुरा निश्चित गर्नुहोस्। मन्दिर मुख्य शब्दावलीमा पाउन सकिन्छ।</w:t>
      </w:r>
    </w:p>
    <w:p>
      <w:pPr/>
      <w:r>
        <w:rPr>
          <w:lang w:val="ne_NP" w:bidi="ne_NP"/>
        </w:rPr>
      </w:r>
      <w:r>
        <w:rPr>
          <w:lang w:val="ne_NP" w:bidi="ne_NP"/>
        </w:rPr>
        <w:t xml:space="preserve">जब येशूले त्यो मानिसलाई </w:t>
      </w:r>
      <w:r>
        <w:rPr>
          <w:b/>
          <w:lang w:val="ne_NP" w:bidi="ne_NP"/>
        </w:rPr>
        <w:t>मोशाले आज्ञा गरेको बलिदानहरू चढाऊ</w:t>
      </w:r>
      <w:r>
        <w:rPr>
          <w:lang w:val="ne_NP" w:bidi="ne_NP"/>
        </w:rPr>
        <w:t xml:space="preserve"> भन्नुहुन्छ, तब उहाँले लेवीको व्यवस्थाको उल्लेख गरिरहनु भएको थियो। यी व्यवस्थाहरूमा कुष्ठरोगबाट निको हुन के गर्नुपर्छ भन्ने बारेमा विस्तृत निर्देशनहरू समावेश थिए। निको भएको मानिसले पूजाहारीलाई आफ्नो तर्फबाट चढाउन बलिदान ल्याउनुपर्छ। तपाईंले लूकाको अघिल्लो खण्डहरूमा गर्नुभएको तरिकाले </w:t>
      </w:r>
      <w:r>
        <w:rPr>
          <w:b/>
          <w:lang w:val="ne_NP" w:bidi="ne_NP"/>
        </w:rPr>
        <w:t>बलिदानको</w:t>
      </w:r>
      <w:r>
        <w:rPr>
          <w:lang w:val="ne_NP" w:bidi="ne_NP"/>
        </w:rPr>
        <w:t xml:space="preserve"> अनुवाद गर्ने निश्चित गर्नुहोस्। मुख्य शब्दावलीमा </w:t>
      </w:r>
      <w:r>
        <w:rPr>
          <w:b/>
          <w:lang w:val="ne_NP" w:bidi="ne_NP"/>
        </w:rPr>
        <w:t>बलिदान</w:t>
      </w:r>
      <w:r>
        <w:rPr>
          <w:lang w:val="ne_NP" w:bidi="ne_NP"/>
        </w:rPr>
        <w:t xml:space="preserve"> पाउन सकिन्छ।</w:t>
      </w:r>
    </w:p>
    <w:p>
      <w:pPr/>
      <w:r>
        <w:rPr>
          <w:lang w:val="ne_NP" w:bidi="ne_NP"/>
        </w:rPr>
      </w:r>
      <w:r>
        <w:rPr>
          <w:lang w:val="ne_NP" w:bidi="ne_NP"/>
        </w:rPr>
        <w:t xml:space="preserve">मानिसहरूले येशूको बारेमा समाचार फैलाए। भीडहरू निको हुन उहाँकहाँ आउँछन्। येशू प्रार्थना गर्न </w:t>
      </w:r>
      <w:r>
        <w:rPr>
          <w:b/>
          <w:lang w:val="ne_NP" w:bidi="ne_NP"/>
        </w:rPr>
        <w:t>एकान्त ठाउँहरूमा</w:t>
      </w:r>
      <w:r>
        <w:rPr>
          <w:lang w:val="ne_NP" w:bidi="ne_NP"/>
        </w:rPr>
        <w:t xml:space="preserve"> जानुहुन्छ। एकान्त ठाउँहरूलाई जंगली वा उजाड क्षेत्रहरूको रूपमा व्याख्या गर्न सकिन्छ जहाँ कुनै पनि व्यक्ति बसोबास गर्दैन। येशू भीडबाट टाढा जान र परमेश्वरलाई एक्लै प्रार्थना गर्न जाँदै हुनुहुन्थ्यो।</w:t>
      </w:r>
    </w:p>
    <w:p>
      <w:pPr/>
      <w:r>
        <w:rPr>
          <w:lang w:val="ne_NP" w:bidi="ne_NP"/>
        </w:rPr>
      </w:r>
      <w:r>
        <w:rPr>
          <w:lang w:val="ne_NP" w:bidi="ne_NP"/>
        </w:rPr>
        <w:t xml:space="preserve">रोक्नुहोस् र तपाईंको टोलीलाई </w:t>
      </w:r>
      <w:r>
        <w:rPr>
          <w:b/>
          <w:lang w:val="ne_NP" w:bidi="ne_NP"/>
        </w:rPr>
        <w:t>उजाडस्थानको</w:t>
      </w:r>
      <w:r>
        <w:rPr>
          <w:lang w:val="ne_NP" w:bidi="ne_NP"/>
        </w:rPr>
        <w:t xml:space="preserve">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5:17–26</w:t>
      </w:r>
      <w:r>
        <w:rPr>
          <w:lang w:val="ne_NP" w:bidi="ne_NP"/>
        </w:rPr>
      </w:r>
    </w:p>
    <w:p>
      <w:pPr>
        <w:pStyle w:val="Heading3"/>
      </w:pPr>
      <w:r>
        <w:rPr>
          <w:lang w:val="ne_NP" w:bidi="ne_NP"/>
        </w:rPr>
        <w:t>Step 1</w:t>
      </w:r>
    </w:p>
    <w:p>
      <w:pPr/>
      <w:r>
        <w:rPr>
          <w:lang w:val="ne_NP" w:bidi="ne_NP"/>
        </w:rPr>
      </w:r>
      <w:r>
        <w:rPr>
          <w:lang w:val="ne_NP" w:bidi="ne_NP"/>
        </w:rPr>
        <w:t>लूका ५:१७–२६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 सुसमाचार सिकाउँनुहुन्छ, मानिसहरूलाई निको पार्नुहुन्छ, र गालीलको क्षेत्रमा मानिसहरूलाई आफ्ना अनुयायीहरू हुन बोलाउनुहुन्छ। एक दिन, येशूले कफर्नहुमको घर भित्र सिकाउँदै हुनुहुन्छ। येशूले पक्षाघात भएको मानिसको पापलाई क्षमा गर्नुहुन्छ। यहूदी धार्मिक नेताहरूले येशूको अधिकारमाथी प्रश्न गर्छन्। येशुले पक्षाघात भएको व्यक्तिलाई निको पार्नुहुन्छ ताकि परमेश्वरले उहाँलाई पाप क्षमा गर्ने अधिकार दिनुभएको छ भन्ने प्रमाणित होस्।</w:t>
      </w:r>
    </w:p>
    <w:p>
      <w:pPr/>
      <w:r>
        <w:rPr>
          <w:lang w:val="ne_NP" w:bidi="ne_NP"/>
        </w:rPr>
      </w:r>
      <w:r>
        <w:rPr>
          <w:lang w:val="ne_NP" w:bidi="ne_NP"/>
        </w:rPr>
        <w:t>येशूले कफर्नहुमको घर भित्र सिकाउँदै हुनुहुन्छ। फरिसीहरू र व्यवस्थाका शिक्षकहरू येशूको कुरा सुन्नलाई इस्राएलका सबै ठाउँहरुबाट यात्रा गरेका छन्। फरिसी एक प्रकारको धार्मिक नेता हो। तिनीहरू धेरै प्रभावशाली थिए र मानिसहरूले उनीहरूलाई धर्मी ठान्थे, वा उनीहरूको परमेश्वरसँग सही सम्बन्ध छ भनेर सोच्थे। मानिसहरूले यस्तो सोचे, किनभने तिनीहरूले आफूलाई परमेश्वरको व्यवस्थामा समर्पित गर्थे। तिनीहरूले लिखित र मौखिक दुबै धार्मिक परम्परा र नियमहरू जान्दथे। केही फरिसीहरू परमेश्वरको व्यवस्थाका शिक्षकहरू पनि थिए। त्याहा उपस्थित धार्मिक नेताहरूको दोस्रो समूह व्यवस्थाका शिक्षकहरू थिए। यो शब्दले शास्त्रीहरूलाई जनाउँछ। शास्त्रीहरूले परमेश्वरको व्यवस्थाको अध्ययन गर्थे, सिकाउथे, र व्याख्या गर्थे। धार्मिक नेताहरू येशूको नजिकै बसिरहेका छन्।</w:t>
      </w:r>
    </w:p>
    <w:p>
      <w:pPr/>
      <w:r>
        <w:rPr>
          <w:lang w:val="ne_NP" w:bidi="ne_NP"/>
        </w:rPr>
      </w:r>
      <w:r>
        <w:rPr>
          <w:lang w:val="ne_NP" w:bidi="ne_NP"/>
        </w:rPr>
        <w:t>प्रभु वा परमेश्वरको शक्ति येशूसँग छ। यसले उहाँलाई मानिसहरूलाई निको पार्न सक्षम बनाउँछ, यो प्रमाणित गर्न कि उहाँसँग अधिकार छ वा परमेश्वरबाट कार्य गर्ने अधिकार छ। केही मानिसहरू पक्षाघात भएको मानिसलाई ओछ्याानमा बोकेर आइपुग्छन्। चटाई भन्नाले, खाट, सोफा, वा स्ट्रेचर पनि हुन सक्छ। धेरै गरीब इस्राएलीहरू बुनेको चटाईहरूमा सुत्थे। मानिसहरूले जे पनि प्रयोग गरे, त्यो कसैलाई बोक्न पर्याप्त हल्का थियो। चटाईमा भएको मानिसलाई पक्षाघात भएको थियो। पक्षाघात भएको अर्थ शरीरको केही वा सबै भागहरूलाई चलाउन नसक्नु हो। यस अवस्थामा, त्यो मानिसको खुट्टा पक्षाघात भएको छ। इस्राएलमा, धेरै पटक लङ्गडा भएका मानिसहरूलाई तिनीहरूको समुदायबाट अलग गरिन्थ्यो। तिनीहरू आफ्नो पक्षाघात भएको मित्रलाई येशूकहाँ निको हुनलाई ल्याउन चाहन्छन्। तर येशूले सिकाउँदै गरेको घरमा र वरिपरि धेरै मानिसहरू छन्।</w:t>
      </w:r>
    </w:p>
    <w:p>
      <w:pPr/>
      <w:r>
        <w:rPr>
          <w:lang w:val="ne_NP" w:bidi="ne_NP"/>
        </w:rPr>
      </w:r>
      <w:r>
        <w:rPr>
          <w:lang w:val="ne_NP" w:bidi="ne_NP"/>
        </w:rPr>
        <w:t>रोक्नुहोस् र तपाईंको टोलीसँग छलफल गर्नुहोस्: तपाईंको समुदायमा पक्षाघात भएको वा अशक्त मानिसहरूलाई कस्तो व्यवहार गरिन्छ? यदि तपाईंको समुदायमा पक्षाघात भएको व्यक्तिलाई कतै जान आवश्यक पर्यो भने उसलाई यातायात गर्ने कुन तरिकाहरू उपलब्ध छन्?</w:t>
      </w:r>
    </w:p>
    <w:p>
      <w:pPr/>
      <w:r>
        <w:rPr>
          <w:lang w:val="ne_NP" w:bidi="ne_NP"/>
        </w:rPr>
      </w:r>
      <w:r>
        <w:rPr>
          <w:lang w:val="ne_NP" w:bidi="ne_NP"/>
        </w:rPr>
        <w:t>तपाईंको टोलीलाई यहूदीहरुको सुत्ने चटाईको तस्वीर देखाउनुहोस्।</w:t>
      </w:r>
    </w:p>
    <w:p>
      <w:pPr/>
      <w:r>
        <w:rPr>
          <w:lang w:val="ne_NP" w:bidi="ne_NP"/>
        </w:rPr>
      </w:r>
      <w:r>
        <w:rPr>
          <w:lang w:val="ne_NP" w:bidi="ne_NP"/>
        </w:rPr>
        <w:t>मानिसहरूले आफ्नो मित्रलाई चटाईमा छानाको माथिसम्म बोकेर लान्छन्। कफर्नहुमका घरहरूमा समतल छानाहरू थिए र बाहिरी भागमा छानामा जाने सीढीहरू थिए। पुरुषहरूले त्यो मानिसको चटाई तल झार्न आफूसँग डोरी लिएर आए। सायद तिनीहरूले ओछ्यानको चार कुनाहरूमा डोरीलाई बाँधे। छानामा रहेका टाईलहरू वा पकाएको माटोका ईट्टाहरू हटाउन सजिलो हुन्थ्यो। लूकाले यो कथा थियोफिलसलाई लेख्नुभएको हो भनेर सम्झनुहोस्। लूकालाई थाहा छ कि थियोफिलस छतमा टाइलहरू भएका घरहरूसँग परिचित छन्। त्यसैले लूकाले थियोफिलसलाई कथा अझ राम्रोसँग बुझ्न मद्दत गर्न टाएल शब्दको प्रयोग गर्छ। तर, गालीलका घरहरू सामान्यतया हाँगाहरूले बनेका र माटोले लिपिएका हुन्थे। तपाईंको अनुवादमा छानामा प्वाल बनाउन सजिलो थियो भनेर बताउनु पर्छ।</w:t>
      </w:r>
    </w:p>
    <w:p>
      <w:pPr/>
      <w:r>
        <w:rPr>
          <w:lang w:val="ne_NP" w:bidi="ne_NP"/>
        </w:rPr>
      </w:r>
      <w:r>
        <w:rPr>
          <w:lang w:val="ne_NP" w:bidi="ne_NP"/>
        </w:rPr>
        <w:t>रोक्नुहोस् र तपाईंको टोलीसँग छलफल गर्नुहोस्: तपाईंको संस्कृतिमा कसैले पहिले नै भीडभाड भएको स्थानमा प्रवेश गर्न भीडबाट पार गर्नका लागि के के तरिकाहरू अपनाउँछन्?</w:t>
      </w:r>
    </w:p>
    <w:p>
      <w:pPr/>
      <w:r>
        <w:rPr>
          <w:lang w:val="ne_NP" w:bidi="ne_NP"/>
        </w:rPr>
      </w:r>
      <w:r>
        <w:rPr>
          <w:lang w:val="ne_NP" w:bidi="ne_NP"/>
        </w:rPr>
        <w:t>तपाईंको टोलीलाई विशिष्ट गालीली घरको तस्वीर देखाउनुहोस् ताकि तिनीहरूले छानालाई अझ राम्रोसँग कल्पना गर्न सकून्।</w:t>
      </w:r>
    </w:p>
    <w:p>
      <w:pPr/>
      <w:r>
        <w:rPr>
          <w:lang w:val="ne_NP" w:bidi="ne_NP"/>
        </w:rPr>
      </w:r>
      <w:r>
        <w:rPr>
          <w:lang w:val="ne_NP" w:bidi="ne_NP"/>
        </w:rPr>
        <w:t>ति मानिसहरूले आफ्नो मित्रलाई येशूको अगाडि नपुगेसम्म भीडको बीचमा ओराल्छन्। येशूले तिनीहरूले के गरे, त्यो देख्नुहुन्छ। येशूले आफ्नो मित्रलाई निको पार्न सक्नुहुन्छ भन्ने विश्वास भएकोले तिनीहरू आएका थिए भनेर येशूलाई थाहा छ। यस सन्दर्भमा, विश्वासले येशूमा विश्वास गर्ने र भरोसा गर्ने कार्यलाई जनाउँछ। पक्षाघात भएको मानिस र उसको मित्रहरू दुबैले येशूले उसलाई निको पार्न सक्नुहुन्छ भनेर विश्वास गर्छन्।</w:t>
      </w:r>
    </w:p>
    <w:p>
      <w:pPr/>
      <w:r>
        <w:rPr>
          <w:lang w:val="ne_NP" w:bidi="ne_NP"/>
        </w:rPr>
      </w:r>
      <w:r>
        <w:rPr>
          <w:lang w:val="ne_NP" w:bidi="ne_NP"/>
        </w:rPr>
        <w:t>येशूले त्यो मानिसलाई उसको पाप क्षमा भएको छ भनेर भन्नुहुन्छ। परमेश्वरको विरुद्धको त्यो मानिसको अनाज्ञाकारीता रद्द गरिएको छ वा हटाइएको छ भनेर येशूले भनीरहनु भएको छ। यसले येशूलाई पाप क्षमा गर्ने अधिकार परमेश्वरबाट प्राप्त छ भन्ने संकेत गर्छ। यसले येशू परमेश्वरको बराबर हुनुहुन्छ भनेर पनि संकेत गर्छ। धार्मिक नेताहरू र शास्त्रीहरूले आफ्नो दिमागमा येशूको आलोचना गर्न थाल्छन्। येशूले परमेश्वरको निन्दा गर्नुभएको छ किनभने उहाँले त्यो मानिसलाई उसको पाप क्षमा भएको छ भनेर भन्नुभयो भन्ने तिनीहरू सोच्छन्। ईश्वरको निन्दाको अर्थ परमेश्वरको विरुद्धमा बोल्नु वा उहाँलाई अनादर गर्नु हो। फरिसीहरूले आफ्नो रिस व्यक्त गर्नको लागि आफ्नो मनमा प्रश्नहरू उठाउँछन्। येशूले आफू परमेश्वर भएको दावी गर्नुभएको र पाप क्षमा गर्ने परमेश्वरको अधिकार छ भनेर तिनीहरू छक्क परेका छन्।</w:t>
      </w:r>
    </w:p>
    <w:p>
      <w:pPr/>
      <w:r>
        <w:rPr>
          <w:lang w:val="ne_NP" w:bidi="ne_NP"/>
        </w:rPr>
      </w:r>
      <w:r>
        <w:rPr>
          <w:lang w:val="ne_NP" w:bidi="ne_NP"/>
        </w:rPr>
        <w:t>तर येशूलाई फरिसीहरू र शास्त्रीहरूले के सोचिरहेका छन् भन्ने थाहा छ। यसले येशूले धेरै मानिसहरूको भित्री विचारहरू प्रकट गर्नुहुनेछ भन्ने शिमियोनको भविष्यवाणीलाई पूरा गर्छ। तिनीहरूले "आफ्नो हृदयमा तर्क गरिरहेका थिए" किनभने यहूदी मानिसहरूले सोच हृदयमा हुन्छ भनेर विश्वास गर्थे।</w:t>
      </w:r>
    </w:p>
    <w:p>
      <w:pPr/>
      <w:r>
        <w:rPr>
          <w:lang w:val="ne_NP" w:bidi="ne_NP"/>
        </w:rPr>
      </w:r>
      <w:r>
        <w:rPr>
          <w:lang w:val="ne_NP" w:bidi="ne_NP"/>
        </w:rPr>
        <w:t>तपाईंको संस्कृतिका मानिसहरूले आफैसँग मनमनै कुराकानी गरिरहेको व्यक्तिलाई कसरी वर्णन गर्छन्? तिनीहरूलाई हेर्ने व्यक्तिले कसरी यस्तो आन्तरिक कुराकानी भइरहेको छ भनेर शंका गर्न सक्छ?</w:t>
      </w:r>
    </w:p>
    <w:p>
      <w:pPr/>
      <w:r>
        <w:rPr>
          <w:lang w:val="ne_NP" w:bidi="ne_NP"/>
        </w:rPr>
      </w:r>
      <w:r>
        <w:rPr>
          <w:lang w:val="ne_NP" w:bidi="ne_NP"/>
        </w:rPr>
        <w:t>फरिसीहरूले जवाफ देलान भन्ने आशा नगरि येशूले प्रश्नहरूसँगै जवाफ दिनुहुन्छ। येशूले तिनीहरूलाई सोध्नुहुन्छ, "कसैलाई तिनीहरूको पाप क्षमा भएको छ भनेर भन्नु सजिलो वा निको पार्नु सजिलो छ?" परमेश्वरको शक्ति र अधिकार बिना दुबै कुरा गर्न असम्भव छ भनेर येशूले संकेत गर्नुहुन्छ। कसैले कसैको पाप क्षमा भएको छ भनेर भन्न सजिलो हुनेछ किनभने यो कुनै कुरा देख्न वा प्रमाणित गर्न सकिन्नथ्यो। कसैलाई निको पार्ने परिणाम तुरुन्तै देख्न सकिन्थ्यो। पाप क्षमा गर्ने अधिकार आफूसँग छ भनेर देखाउन येशूले उसलाई निको पार्नुहुनेछ भनेर भन्नुहुन्छ।</w:t>
      </w:r>
    </w:p>
    <w:p>
      <w:pPr/>
      <w:r>
        <w:rPr>
          <w:lang w:val="ne_NP" w:bidi="ne_NP"/>
        </w:rPr>
      </w:r>
      <w:r>
        <w:rPr>
          <w:lang w:val="ne_NP" w:bidi="ne_NP"/>
        </w:rPr>
        <w:t>उहाँ मानव हुनुहुन्छ र सबै मानिसहरूको प्रतिनिधित्व गर्नुहुन्छ भन्ने संकेत गर्न येशूले आफूलाई मानिसको छोरा भनेर बोलाउनुहुन्छ। तर येशू परमेश्वर पनि हुनुहुन्थ्यो र उहाँसँग परमेश्वरको अधिकार थियो। मानिसको छोरा त्यो व्यक्ति हो जसलाई यहूदी अगमवक्ता दानियलले आफ्नो दर्शनमा उल्लेख गरे। अगमवक्ता दानियलको यस दर्शनको बारेमा सबै यहूदी व्यक्तिहरूलाई थाहा थियो। दानियलको दर्शनमा, परमेश्वरले मानिसको छोरालाई सबै अधिकार र शक्ति दिनुहुन्छ।</w:t>
      </w:r>
    </w:p>
    <w:p>
      <w:pPr/>
      <w:r>
        <w:rPr>
          <w:lang w:val="ne_NP" w:bidi="ne_NP"/>
        </w:rPr>
      </w:r>
      <w:r>
        <w:rPr>
          <w:lang w:val="ne_NP" w:bidi="ne_NP"/>
        </w:rPr>
        <w:t>येशूले पक्षाघात भएको मानिसलाई उठेर आफ्नो ओछ्यान लिएर घर फर्कन भन्नुहुन्छ। येशूले बोल्ने बेलानै त्यो मानिस निको हुन्छ। यो येशूले पापलाई क्षमा गर्न सक्नुभयो भन्ने प्रमाण थियो। त्यो मानिस सबैको अगाडि उभिन्छ। आफ्नो ओछ्यान उठाउँछ र परमेश्वरको प्रशंसा गर्दै जान्छ। सबै जना अचम्म र भयले भरिएका छन्। उहाँ कति अचम्मको हुनुहुन्छ भन्ने बारेमा कुरा गरेर परमेश्वरको प्रशंसा गर्छन्। तिनीहरू येशू मार्फत देखाइएको परमेश्वरको शक्तिबाट अचम्ममा परेका छन्। त्यो दिन मानिसहरूले अचम्मका कुराहरू देखेका छन् भनेर भन्छन्। यसले येशूले त्यो मानिसलाई निको पारेको र धार्मिक नेताहरूको सामना गरेको कुरालाई जनाउँछ।</w:t>
      </w:r>
    </w:p>
    <w:p>
      <w:pPr/>
      <w:r>
        <w:rPr>
          <w:lang w:val="ne_NP" w:bidi="ne_NP"/>
        </w:rPr>
      </w:r>
      <w:r>
        <w:rPr>
          <w:lang w:val="ne_NP" w:bidi="ne_NP"/>
        </w:rPr>
        <w:t>यस कथाले येशूमा निको पार्ने शक्ति मात्र होइन, तर पापलाई क्षमा गर्ने अधिकार पनि छ भनेर देखाउँछ। येशूको सेवकाईमा बचन र कार्य दुबै समावेश छन् भनेर लूकाले देखाउँछन्। यस सन्दर्भमा, शिक्षा दिने र निको पार्ने। यस कथाले येशू र धार्मिक नेताहरूका बीचमा बढ्दो द्वन्द्व र टकरावलाई पनि देखाउँछ।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येशूले घरमा सिकाउँदै हुनुहुन्छ। धार्मिक नेताहरू र व्यवस्थाका शिक्षकहरू नजिकै बसिरहेका छन्।</w:t>
      </w:r>
    </w:p>
    <w:p>
      <w:pPr/>
      <w:r>
        <w:rPr>
          <w:lang w:val="ne_NP" w:bidi="ne_NP"/>
        </w:rPr>
      </w:r>
      <w:r>
        <w:rPr>
          <w:b/>
          <w:lang w:val="ne_NP" w:bidi="ne_NP"/>
        </w:rPr>
        <w:t>दोस्रो दृश्य:</w:t>
      </w:r>
      <w:r>
        <w:rPr>
          <w:lang w:val="ne_NP" w:bidi="ne_NP"/>
        </w:rPr>
        <w:t xml:space="preserve"> केही मानिसहरूले पक्षाघात भएको मानिसलाई येशूकहाँ छानाबाट झारेर ल्याउँछन्।</w:t>
      </w:r>
    </w:p>
    <w:p>
      <w:pPr/>
      <w:r>
        <w:rPr>
          <w:lang w:val="ne_NP" w:bidi="ne_NP"/>
        </w:rPr>
      </w:r>
      <w:r>
        <w:rPr>
          <w:b/>
          <w:lang w:val="ne_NP" w:bidi="ne_NP"/>
        </w:rPr>
        <w:t>तेस्रो दृश्य:</w:t>
      </w:r>
      <w:r>
        <w:rPr>
          <w:lang w:val="ne_NP" w:bidi="ne_NP"/>
        </w:rPr>
        <w:t xml:space="preserve"> येशूले तिनीहरूको विश्वास देख्नुहुन्छ र त्यो मानिसको पापलाई क्षमा गर्नुहुन्छ। धार्मिक नेताहरूले येशूलाई ईश्वरको निन्दा गर्ने व्यक्ति ठान्छन्।</w:t>
      </w:r>
    </w:p>
    <w:p>
      <w:pPr/>
      <w:r>
        <w:rPr>
          <w:lang w:val="ne_NP" w:bidi="ne_NP"/>
        </w:rPr>
      </w:r>
      <w:r>
        <w:rPr>
          <w:b/>
          <w:lang w:val="ne_NP" w:bidi="ne_NP"/>
        </w:rPr>
        <w:t>चौथो दृश्य:</w:t>
      </w:r>
      <w:r>
        <w:rPr>
          <w:lang w:val="ne_NP" w:bidi="ne_NP"/>
        </w:rPr>
        <w:t xml:space="preserve"> येशूले त्यो मानिसलाई उभिन र हिंड्न भन्नुहुन्छ र पापलाई क्षमा गर्ने आफ्नो अधिकार प्रमाणित गर्नुहुन्छ।</w:t>
      </w:r>
    </w:p>
    <w:p>
      <w:pPr/>
      <w:r>
        <w:rPr>
          <w:lang w:val="ne_NP" w:bidi="ne_NP"/>
        </w:rPr>
      </w:r>
      <w:r>
        <w:rPr>
          <w:b/>
          <w:lang w:val="ne_NP" w:bidi="ne_NP"/>
        </w:rPr>
        <w:t>पाँचौ दृश्य:</w:t>
      </w:r>
      <w:r>
        <w:rPr>
          <w:lang w:val="ne_NP" w:bidi="ne_NP"/>
        </w:rPr>
        <w:t xml:space="preserve"> त्यो मानिसले आफ्नो ओछ्यानसितै उफ्रिएको र परमेश्वरको प्रशंसा गर्दै घर गएको देख्दा सबै अचम्ममा परेका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सुन्ने मानिसहरू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पक्षाघात भएको मानिस</w:t>
      </w:r>
    </w:p>
    <w:p>
      <w:pPr>
        <w:pStyle w:val="ListBullet"/>
        <w:spacing w:line="240" w:lineRule="auto"/>
        <w:ind w:left="720"/>
      </w:pPr>
      <w:r>
        <w:rPr>
          <w:lang w:val="ne_NP" w:bidi="ne_NP"/>
        </w:rPr>
      </w:r>
      <w:r>
        <w:rPr>
          <w:lang w:val="ne_NP" w:bidi="ne_NP"/>
        </w:rPr>
        <w:t>पक्षाघात भएको मानिसलाई बोकेर ल्याउने मानिसहरू</w:t>
      </w:r>
    </w:p>
    <w:p>
      <w:pPr/>
      <w:r>
        <w:rPr>
          <w:lang w:val="ne_NP" w:bidi="ne_NP"/>
        </w:rPr>
      </w:r>
      <w:r>
        <w:rPr>
          <w:lang w:val="ne_NP" w:bidi="ne_NP"/>
        </w:rPr>
        <w:t>यस सत्रमा, समूहलाई स्टोरीबोर्ड बनाउन, चित्र कोर्न, वा कुनै प्रकारका वस्तुहरू (जस्तै ढुङ्गा, लठ्ठी, बच्चाहरूका खेलौनाहरू) प्रयोग गर्न लगाउनुहोस् जसले कथा र त्यसमा भएको क्रियाकलापलाई दृश्यात्मक बनाउन मद्दत गर्छ।</w:t>
      </w:r>
    </w:p>
    <w:p>
      <w:pPr/>
      <w:r>
        <w:rPr>
          <w:lang w:val="ne_NP" w:bidi="ne_NP"/>
        </w:rPr>
      </w:r>
      <w:r>
        <w:rPr>
          <w:lang w:val="ne_NP" w:bidi="ne_NP"/>
        </w:rPr>
        <w:t>येशूले घर भित्र सिकाउँदै हुनुहुन्थ्यो। परमेश्वरको व्यवस्थाका शिक्षकहरू र धार्मिक नेताहरू इस्राएलबाट उहाँको सिकाइ सुन्नलाई आएका थिए। यसमा गालील, यहूदिया र यरूशलेमका गाउँहरू समावेश थिए। तिनीहरू येशूले सिकाउँदै गरेको ठाउँको नजिकै बसिरहेका थिए।</w:t>
      </w:r>
    </w:p>
    <w:p>
      <w:pPr/>
      <w:r>
        <w:rPr>
          <w:lang w:val="ne_NP" w:bidi="ne_NP"/>
        </w:rPr>
      </w:r>
      <w:r>
        <w:rPr>
          <w:lang w:val="ne_NP" w:bidi="ne_NP"/>
        </w:rPr>
        <w:t>धार्मिक नेताहरूले येशूले परमेश्वरको व्यवस्थालाई पालन गरिरहनु भएको छ वा उहाँको शिक्षाको कारणले भङ्ग गरिरहनु भएको छ भनेर हेर्दै गरेको कुरा सम्झनु महत्त्वपूर्ण छ।</w:t>
      </w:r>
    </w:p>
    <w:p>
      <w:pPr/>
      <w:r>
        <w:rPr>
          <w:lang w:val="ne_NP" w:bidi="ne_NP"/>
        </w:rPr>
      </w:r>
      <w:r>
        <w:rPr>
          <w:lang w:val="ne_NP" w:bidi="ne_NP"/>
        </w:rPr>
        <w:t>केही मानिसहरूले पक्षाघात भएको मानिसलाई ओछ्यानमा ल्याउँछन्। तिनीहरू येशूसम्म पुग्न सकेनन् किनभने घरको वरिपरि धेरै मानिसहरू थिए। ती मानिसहरूले आफ्नो मित्रलाई बोकेर छानामा लान्छन् र छानामा एउटा प्वाल बनाउँछन्। मानिसहरूले पक्षाघात भएको मानिसलाई येशूको अगाडि मानिसहरूको बीचमा तल झार्छन्।</w:t>
      </w:r>
    </w:p>
    <w:p>
      <w:pPr/>
      <w:r>
        <w:rPr>
          <w:lang w:val="ne_NP" w:bidi="ne_NP"/>
        </w:rPr>
      </w:r>
      <w:r>
        <w:rPr>
          <w:lang w:val="ne_NP" w:bidi="ne_NP"/>
        </w:rPr>
        <w:t>गालीलीका घरहरूमा समतल छानाहरू र बाहिर छानासम्म जाने सीढीहरू थिए भनेर सम्झनु महत्त्वपूर्ण छ। यसरी तिनीहरू घरको माथितिर जान र आफ्नो मित्रलाई तल झार्न सक्षम भए। सायद मानिसहरूले येशूसम्म ओछ्यान झार्न मद्दत गर्न डोरीहरू साथमा ल्याएका थिए भनेर सम्झनु पनि महत्त्वपूर्ण छ।</w:t>
      </w:r>
    </w:p>
    <w:p>
      <w:pPr/>
      <w:r>
        <w:rPr>
          <w:lang w:val="ne_NP" w:bidi="ne_NP"/>
        </w:rPr>
      </w:r>
      <w:r>
        <w:rPr>
          <w:lang w:val="ne_NP" w:bidi="ne_NP"/>
        </w:rPr>
        <w:t>येशूले मानिसहरू र पक्षाघात भएको मानिसको विश्वास हेर्नुहुन्छ। येशूले पक्षाघात भएको मानिसलाई भन्नुहुन्छ, "म तिम्रो पापलाई क्षमा गर्छु।" धार्मिक नेताहरू र व्यवस्थाका शिक्षकहरूले येशूले ईश्वरको निन्दा गर्नुभयो भन्ने सोच्दछन् किनभने परमेश्वरले मात्र पापलाई क्षमा गर्न सक्नुहुन्छ।</w:t>
      </w:r>
    </w:p>
    <w:p>
      <w:pPr/>
      <w:r>
        <w:rPr>
          <w:lang w:val="ne_NP" w:bidi="ne_NP"/>
        </w:rPr>
      </w:r>
      <w:r>
        <w:rPr>
          <w:lang w:val="ne_NP" w:bidi="ne_NP"/>
        </w:rPr>
        <w:t>येशूलाई धार्मिक नेताहरू र व्यवस्थाका शिक्षकहरूको विचारहरू थाहा थियो। येशूले धार्मिक नेताहरू र व्यवस्थाका शिक्षकहरूलाई सोध्नुहुन्छ, "तपाईंले आफ्नो विचारमा किन पापको क्षमामा प्रश्न गर्नुहुन्छ?" येशूले तिनीहरूलाई सोध्नुभयो, "पक्षाघात भएको मानिसको पाप क्षमा गर्नु वा उसलाई हिंड्न आदेश दिनु कुन सजिलो छ?" येशूले पक्षाघात भएको मानिसलाई उभिन र आफ्नो ओछ्यान लिएर घर जान भन्नुहुन्छ र पाप क्षमा गर्ने आफ्नो अधिकार प्रमाणित गर्नुहुन्छ।</w:t>
      </w:r>
    </w:p>
    <w:p>
      <w:pPr/>
      <w:r>
        <w:rPr>
          <w:lang w:val="ne_NP" w:bidi="ne_NP"/>
        </w:rPr>
      </w:r>
      <w:r>
        <w:rPr>
          <w:lang w:val="ne_NP" w:bidi="ne_NP"/>
        </w:rPr>
        <w:t>येशूले मानिसहरूको लुकेको विचारहरू प्रकट गरेर शिमियोनको भविष्यवाणी पूरा गर्नुहुन्छ भनेर सम्झनु महत्त्वपूर्ण छ।</w:t>
      </w:r>
    </w:p>
    <w:p>
      <w:pPr/>
      <w:r>
        <w:rPr>
          <w:lang w:val="ne_NP" w:bidi="ne_NP"/>
        </w:rPr>
      </w:r>
      <w:r>
        <w:rPr>
          <w:lang w:val="ne_NP" w:bidi="ne_NP"/>
        </w:rPr>
        <w:t>सबैले त्यो मानिस उफ्रेको, आफ्नो ओछ्यान उठाएर परमेश्वरको प्रशंसा गर्दै घर गएको देखे। सबैले प्रशंसामा परमेश्वरको स्तुति गरे।</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सुन्ने मानिसहरू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पक्षाघात भएको मानिस</w:t>
      </w:r>
    </w:p>
    <w:p>
      <w:pPr>
        <w:pStyle w:val="ListBullet"/>
        <w:spacing w:line="240" w:lineRule="auto"/>
        <w:ind w:left="720"/>
      </w:pPr>
      <w:r>
        <w:rPr>
          <w:lang w:val="ne_NP" w:bidi="ne_NP"/>
        </w:rPr>
      </w:r>
      <w:r>
        <w:rPr>
          <w:lang w:val="ne_NP" w:bidi="ne_NP"/>
        </w:rPr>
        <w:t>पक्षाघात भएको मानिसलाई बोक्ने मानिसहरू</w:t>
      </w:r>
    </w:p>
    <w:p>
      <w:pPr/>
      <w:r>
        <w:rPr>
          <w:lang w:val="ne_NP" w:bidi="ne_NP"/>
        </w:rPr>
      </w:r>
      <w:r>
        <w:rPr>
          <w:lang w:val="ne_NP" w:bidi="ne_NP"/>
        </w:rPr>
        <w:t>टोलीले कथालाई दुई पटक अभिनय गर्नुहोस्।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कथाको महत्त्वपूर्ण वा कठिन भागहरू वा खण्डलाई अभिनय गर्नु पर्ने र छोड्न नहुने कुरामा सावधान रहनुहोस्। टोलीलाई कथाका भागहरू सम्झन मद्दत गर्नुहोस्।</w:t>
      </w:r>
    </w:p>
    <w:p>
      <w:pPr/>
      <w:r>
        <w:rPr>
          <w:lang w:val="ne_NP" w:bidi="ne_NP"/>
        </w:rPr>
      </w:r>
      <w:r>
        <w:rPr>
          <w:lang w:val="ne_NP" w:bidi="ne_NP"/>
        </w:rPr>
        <w:t>टोलीले मानिसहरूले टन्नै भरिएको घरमा येशूको शिक्षालाई अभिनय गर्ने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घर भित्र सिकाएको कुरा अभिनय गरेर देखाउनुहोस्। धार्मिक नेताहरू र परमेश्वरको व्यवस्थाका शिक्षकहरू बिभिन्न धेरै गाउँहरूबाट उहाँको कुरा सुन्नलाई आएका थिए। तिनीहरू येशूको नजिकै बसिरहेका छन्।</w:t>
      </w:r>
    </w:p>
    <w:p>
      <w:pPr/>
      <w:r>
        <w:rPr>
          <w:lang w:val="ne_NP" w:bidi="ne_NP"/>
        </w:rPr>
      </w:r>
      <w:r>
        <w:rPr>
          <w:lang w:val="ne_NP" w:bidi="ne_NP"/>
        </w:rPr>
        <w:t>अभिनय रोक्नुहोस्: धार्मिक नेताहरू र व्यवस्थाका शिक्षकहरूको भूमिका खेल्ने कलाकारहरूलाई सोध्नुहोस्, "तपाईंलाई कस्तो महसुस भइरहेको छ?" तपाईंले यस्तो कुरा सुन्न सक्नुहुन्छ, "म यस शिक्षकको बारेमा जिज्ञासु छु," "उहाँ झूटा अगमवक्ता हुनुहुन्छ वा हुनुहुन्न भनेर मलाई थाहा हुनु आवश्यक छ," "उहाँले सही सिकाउँनुहुन्छ जस्तो देखिन्छ।" कार्य पुन: सुरु गर्नुहोस्।</w:t>
      </w:r>
    </w:p>
    <w:p>
      <w:pPr/>
      <w:r>
        <w:rPr>
          <w:lang w:val="ne_NP" w:bidi="ne_NP"/>
        </w:rPr>
      </w:r>
      <w:r>
        <w:rPr>
          <w:lang w:val="ne_NP" w:bidi="ne_NP"/>
        </w:rPr>
        <w:t>केही मानिसहरूले पक्षाघात भएको मानिसलाई ल्याए। त्यहाँ यति धेरै मानिसहरू थिए कि तिनीहरूले त्यो मानिसलाई छानामा लगे र छाना खोले। तिनीहरूले पक्षाघात भएको मानिसलाई येशूको नजिकै झारे।</w:t>
      </w:r>
    </w:p>
    <w:p>
      <w:pPr/>
      <w:r>
        <w:rPr>
          <w:lang w:val="ne_NP" w:bidi="ne_NP"/>
        </w:rPr>
      </w:r>
      <w:r>
        <w:rPr>
          <w:lang w:val="ne_NP" w:bidi="ne_NP"/>
        </w:rPr>
        <w:t>अभिनय रोक्नुहोस्: पक्षाघात भएको मानिसलाई ल्याउने कलाकारहरूलाई सोध्नुहोस्, "तपाईंलाई कस्तो महसुस भइरहेको छ?" तपाईंले यस्तो कुरा सुन्न सक्नुहुन्छ, "येशूले उहाँलाई निको पार्न सक्नुहुन्छ," "दृढ निश्चय गर्छौं," "यो हाम्रो अन्तिम मौका हो," "यो गाह्रो छ, तर यसले काम गर्नेछ।" कार्य पुन: सुरु गर्नुहोस्।</w:t>
      </w:r>
    </w:p>
    <w:p>
      <w:pPr/>
      <w:r>
        <w:rPr>
          <w:lang w:val="ne_NP" w:bidi="ne_NP"/>
        </w:rPr>
      </w:r>
      <w:r>
        <w:rPr>
          <w:lang w:val="ne_NP" w:bidi="ne_NP"/>
        </w:rPr>
        <w:t>येशूले ती मानिसहरू र पक्षाघात भएको मानिसको विश्वास देख्नुहुन्छ। येशूले पक्षाघात भएको मानिसलाई भन्नुहुन्छ, "म तिम्रो पापलाई क्षमा गर्छु।" धार्मिक नेताहरू र व्यवस्थाका शिक्षकहरूले येशूले ईश्वरको निन्दा गर्नुभयो भन्ने सोच्दछन् किनभने परमेश्वरले मात्र पापलाई क्षमा गर्न सक्नुहुन्छ।</w:t>
      </w:r>
    </w:p>
    <w:p>
      <w:pPr/>
      <w:r>
        <w:rPr>
          <w:lang w:val="ne_NP" w:bidi="ne_NP"/>
        </w:rPr>
      </w:r>
      <w:r>
        <w:rPr>
          <w:lang w:val="ne_NP" w:bidi="ne_NP"/>
        </w:rPr>
        <w:t>अभिनय रोक्नुहोस्: पक्षाघात भएको मानिसको भूमिका खेल्ने कलाकारलाई सोध्नुहोस्, "तपाईंलाई कस्तो महसुस भइरहेको छ?" तपाईंले यस्तो कुरा सुन्न सक्नुहुन्छ, "येशूले मलाई निको पार्नुहुनेछ," "येशूको आँखाले दया देखाउँछ," "मैले मेरो पाप क्षमा हुनेछ भनेर अपेक्षा गरिन।" "म खुसी महसुस गर्छु।" धार्मिक नेताहरू र शिक्षकहरूको भूमिका खेल्ने कलाकारहरूलाई सोध्नुहोस्, "तपाईंलाई कस्तो महसुस भइरहेको छ?" तपाईंले यस्तो कुरा सुन्न सक्नुहुन्छ, "म रिसाएको छु," "म अलमलमा परेको छु, उहाँले किन यस्तो भन्नुभयो?" "उहाँले आफू परमेश्वर हुँ भनेर सोच्नुहुन्छ भन्ने कुरा म विश्वास गर्न सक्दिन।" जो कोहीले पनि "तिम्रो पाप क्षमा भएको छ।" भन्ने शब्दहरू भन्न सक्छ। कार्य पुन: सुरु गर्नुहोस्।</w:t>
      </w:r>
    </w:p>
    <w:p>
      <w:pPr/>
      <w:r>
        <w:rPr>
          <w:lang w:val="ne_NP" w:bidi="ne_NP"/>
        </w:rPr>
      </w:r>
      <w:r>
        <w:rPr>
          <w:lang w:val="ne_NP" w:bidi="ne_NP"/>
        </w:rPr>
        <w:t>येशूलाई धार्मिक नेताहरू र शिक्षकहरूको विचारहरू थाहा थियो। येशूले धार्मिक नेताहरू र व्यवस्थाका शिक्षकहरूलाई सोध्नुहुन्छ, "तपाईंले आफ्नो विचारमा किन पापको क्षमामा प्रश्न गर्नुहुन्छ?" येशूले तिनीहरूलाई सोध्नुभयो, "पक्षाघात भएको मानिसको पाप क्षमा गर्नु वा उसलाई हिंड्न आदेश दिनु कुन सजिलो 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 सुन्न सक्नुहुन्छ, "तिनीहरूले धेरै शंका गर्छन्," "निराश छन्," "तिनीहरूले चिन्हहरू देख्नु आवश्यक छ।" धार्मिक नेताहरू र शिक्षकहरूको भूमिका खेल्ने कलाकारहरूलाई सोध्नुहोस्, "तपाईंलाई कस्तो महसुस भइरहेको छ?" तपाईंले यस्तो कुरा सुन्न सक्नुहुन्छ, "येशूले मेरो विचारहरू जान्नु भएको छ भनेर म अचम्ममा परेको छु," "उहाँलाई हाम्रो विचारहरू जान्ने शक्ति कसले दियो?" "के येशूले यस पक्षाघात रोगीलाई निको पार्नुहुनेछ भनेर भन्नुहुन्छ?" "येशूले मानिसहरूलाई अलमलमा पार्न प्रयास गर्नुहुन्छ।" कार्य पुन: सुरु गर्नुहोस्।</w:t>
      </w:r>
    </w:p>
    <w:p>
      <w:pPr/>
      <w:r>
        <w:rPr>
          <w:lang w:val="ne_NP" w:bidi="ne_NP"/>
        </w:rPr>
      </w:r>
      <w:r>
        <w:rPr>
          <w:lang w:val="ne_NP" w:bidi="ne_NP"/>
        </w:rPr>
        <w:t>येशूले पक्षाघात भएको मानिसलाई आफ्नो ओछ्यान लिएर उठ्न र घर जान भन्नुहुन्छ, जसबाट उहाँले पापहरू क्षमा गर्ने आफ्नो अधिकार प्रमाणित गर्नुहुन्छ।</w:t>
      </w:r>
    </w:p>
    <w:p>
      <w:pPr/>
      <w:r>
        <w:rPr>
          <w:lang w:val="ne_NP" w:bidi="ne_NP"/>
        </w:rPr>
      </w:r>
      <w:r>
        <w:rPr>
          <w:lang w:val="ne_NP" w:bidi="ne_NP"/>
        </w:rPr>
        <w:t>अभिनय रोक्नुहोस्: पक्षाघात भएको मानिसको भूमिका खेल्ने कलाकारलाई सोध्नुहोस्, "तपाईंलाई कस्तो महसुस भइरहेको छ?" तपाईंले यस्तो कुरा सुन्न सक्नुहुन्छ, "म धेरै खुसी छु, येशूले मेरो पाप क्षमा गर्नुभयो र मलाई निको पार्नुभयो," "म परमेश्वरले प्रेम गर्नुभएको महसुस गर्छु," "अब म आफ्नो परिवार र समुदायमा फर्कन सक्छु," "म आभारी छु।" कार्य पुन: सुरु गर्नुहोस्।</w:t>
      </w:r>
    </w:p>
    <w:p>
      <w:pPr/>
      <w:r>
        <w:rPr>
          <w:lang w:val="ne_NP" w:bidi="ne_NP"/>
        </w:rPr>
      </w:r>
      <w:r>
        <w:rPr>
          <w:lang w:val="ne_NP" w:bidi="ne_NP"/>
        </w:rPr>
        <w:t>सबैले त्यो मानिसलाई उफ्रेको, आफ्नो ओछ्यान उठाएको र परमेश्वरको प्रशंसा गर्दै घर गएको देखे। सबैले प्रशंसामा परमेश्वरको स्तुति गरे।</w:t>
      </w:r>
    </w:p>
    <w:p>
      <w:pPr/>
      <w:r>
        <w:rPr>
          <w:lang w:val="ne_NP" w:bidi="ne_NP"/>
        </w:rPr>
      </w:r>
      <w:r>
        <w:rPr>
          <w:lang w:val="ne_NP" w:bidi="ne_NP"/>
        </w:rPr>
        <w:t>अभिनय रोक्नुहोस्: मानिसहरूको भूमिका खेल्ने कलाकारलाई सोध्नुहोस्, "तपाईंलाई कस्तो महसुस भइरहेको छ?" तपाईंले यस्तो कुरा सुन्न सक्नुहुन्छ, "म अचम्ममा परेको छु," "म सम्मान गरेको महसुस गर्छु," "परमेश्वरले हाम्रो बीचमा ठूला कुराहरू गर्नुभएको छ भनेर म आभारी छु," "सायद येशू साँच्चै मसीह हुनुहुन्छ!"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येशूले </w:t>
      </w:r>
      <w:r>
        <w:rPr>
          <w:lang w:val="ne_NP" w:bidi="ne_NP"/>
        </w:rPr>
        <w:t>कफर्नहुमको</w:t>
      </w:r>
      <w:r>
        <w:rPr>
          <w:lang w:val="ne_NP" w:bidi="ne_NP"/>
        </w:rPr>
        <w:t xml:space="preserve"> घरमा सिकाउँदै हुनुहुन्छ। फरिसीहरू र व्यवस्थाका शिक्षकहरू इस्राएलका सबै ठाउँबाट उहाँको कुरा सुन्नलाई आएका थिए। </w:t>
      </w:r>
      <w:r>
        <w:rPr>
          <w:b/>
          <w:lang w:val="ne_NP" w:bidi="ne_NP"/>
        </w:rPr>
        <w:t>"फरिसी"</w:t>
      </w:r>
      <w:r>
        <w:rPr>
          <w:lang w:val="ne_NP" w:bidi="ne_NP"/>
        </w:rPr>
        <w:t xml:space="preserve"> नामको अर्थ "अलग गरिएको" हो। तिनीहरूलाई इस्राएलका धार्मिक नेताहरूको सबैभन्दा प्रभावशाली समूहको रूपमा हेरिन्थ्यो। फरिसीहरू परमेश्वरको व्यवस्थामा समर्पित थिए। तिनीहरूले लिखित र मौखिक दुबै धार्मिक परम्परा र नियमहरू जान्दथे। केही फरिसीहरू परमेश्वरको व्यवस्थाका शिक्षकहरू पनि थिए, र यस कथामा यस कुराको बारेमा कुरा गरिएको छ। </w:t>
      </w:r>
      <w:r>
        <w:rPr>
          <w:lang w:val="ne_NP" w:bidi="ne_NP"/>
        </w:rPr>
        <w:t>फरिसीलाई</w:t>
      </w:r>
      <w:r>
        <w:rPr>
          <w:lang w:val="ne_NP" w:bidi="ne_NP"/>
        </w:rPr>
        <w:t xml:space="preserve"> मुख्य शब्दावलीमा पाउन सकिन्छ। </w:t>
      </w:r>
      <w:r>
        <w:rPr>
          <w:b/>
          <w:lang w:val="ne_NP" w:bidi="ne_NP"/>
        </w:rPr>
        <w:t>व्यवस्थाका शिक्षकहरूले</w:t>
      </w:r>
      <w:r>
        <w:rPr>
          <w:lang w:val="ne_NP" w:bidi="ne_NP"/>
        </w:rPr>
        <w:t xml:space="preserve"> शास्त्रीहरूलाई जनाउँछ। यी मानिसहरूको मूल काम मोशाको व्यवस्थाका प्रतिलिपिहरू लेख्नु थियो। तर येशूको समयमा तिनीहरूले परमेश्वरको व्यवस्थाको अध्ययन गरे, सिके, र व्याख्या गरे। व्यवस्थाका अधिकांश शिक्षकहरू फरिसीहरू थिए, तर सबै फरिसीहरू व्यवस्थाका शिक्षक थिएनन्। </w:t>
      </w:r>
      <w:r>
        <w:rPr>
          <w:lang w:val="ne_NP" w:bidi="ne_NP"/>
        </w:rPr>
        <w:t>व्यवस्थाका शिक्षकहरू</w:t>
      </w:r>
      <w:r>
        <w:rPr>
          <w:lang w:val="ne_NP" w:bidi="ne_NP"/>
        </w:rPr>
        <w:t xml:space="preserve"> मुख्य शब्दावलीमा छन्।</w:t>
      </w:r>
    </w:p>
    <w:p>
      <w:pPr/>
      <w:r>
        <w:rPr>
          <w:lang w:val="ne_NP" w:bidi="ne_NP"/>
        </w:rPr>
      </w:r>
      <w:r>
        <w:rPr>
          <w:lang w:val="ne_NP" w:bidi="ne_NP"/>
        </w:rPr>
        <w:t xml:space="preserve">प्रभुको शक्ति येशूसँग छ। यहाँ </w:t>
      </w:r>
      <w:r>
        <w:rPr>
          <w:b/>
          <w:lang w:val="ne_NP" w:bidi="ne_NP"/>
        </w:rPr>
        <w:t>प्रभुले</w:t>
      </w:r>
      <w:r>
        <w:rPr>
          <w:lang w:val="ne_NP" w:bidi="ne_NP"/>
        </w:rPr>
        <w:t xml:space="preserve"> परमेश्वर आफैलाई जनाउँछ। किनभने यहूदी मानिसहरूले परमेश्वरलाई धेरै सम्मान गरेको कारणले उहाँको नाम भन्न नचाहँदा परमेश्वरलाई यसरी नै संबोधन गर्थे। तपाईंले अघिल्लो खण्डहरूमा प्रभुलाई अनुवाद गरेको तरिकाले नै अनुवाद गर्न निश्चित गर्नुहोस्। मुख्य शब्दावलीमा </w:t>
      </w:r>
      <w:r>
        <w:rPr>
          <w:lang w:val="ne_NP" w:bidi="ne_NP"/>
        </w:rPr>
        <w:t>प्रभु</w:t>
      </w:r>
      <w:r>
        <w:rPr>
          <w:lang w:val="ne_NP" w:bidi="ne_NP"/>
        </w:rPr>
        <w:t xml:space="preserve"> पाउन सकिन्छ।</w:t>
      </w:r>
    </w:p>
    <w:p>
      <w:pPr/>
      <w:r>
        <w:rPr>
          <w:lang w:val="ne_NP" w:bidi="ne_NP"/>
        </w:rPr>
      </w:r>
      <w:r>
        <w:rPr>
          <w:lang w:val="ne_NP" w:bidi="ne_NP"/>
        </w:rPr>
        <w:t xml:space="preserve">केही मानिसहरूले </w:t>
      </w:r>
      <w:r>
        <w:rPr>
          <w:b/>
          <w:lang w:val="ne_NP" w:bidi="ne_NP"/>
        </w:rPr>
        <w:t>पक्षाघात भएको मानिसलाई ओछ्यानमा</w:t>
      </w:r>
      <w:r>
        <w:rPr>
          <w:lang w:val="ne_NP" w:bidi="ne_NP"/>
        </w:rPr>
        <w:t xml:space="preserve"> येशूकहाँ ल्याउँछन्। त्यो मानिस ओछ्यानमा पल्टिएको थियो किनभने उ बिरामी भएको थियो जसले गर्दा उसले आफ्नो खुट्टा सार्न सकेन। त्यो मानिसलाई जन्मदेखि नै यो रोग थियो वा थिएन भनेर लूकाले हामीलाई बताउँदैनन्, त्यसैले सायद उसमा जन्मिएपछि यो रोग बढेको थियो। </w:t>
      </w:r>
      <w:r>
        <w:rPr>
          <w:b/>
          <w:lang w:val="ne_NP" w:bidi="ne_NP"/>
        </w:rPr>
        <w:t>ओछ्यानले</w:t>
      </w:r>
      <w:r>
        <w:rPr>
          <w:lang w:val="ne_NP" w:bidi="ne_NP"/>
        </w:rPr>
        <w:t xml:space="preserve"> सुत्न प्रयोग गर्ने फर्नीचरको कुनै पनि टुक्रालाई जनाउँछ। यस अवस्थामा, यो मान्छेलाई बोक्न सक्ने जति हल्का हुनुपर्थ्यो। इस्राएलका अधिकांश गरीब मानिसहरू बुनेको ओछ्यानमा सुत्थे जसलाई बेर्न सकिन्थ्यो। यो कथामा उल्लेख गरिएको ओछ्यान यहि प्रकारको ओछ्यान हो।</w:t>
      </w:r>
    </w:p>
    <w:p>
      <w:pPr/>
      <w:r>
        <w:rPr>
          <w:lang w:val="ne_NP" w:bidi="ne_NP"/>
        </w:rPr>
      </w:r>
      <w:r>
        <w:rPr>
          <w:lang w:val="ne_NP" w:bidi="ne_NP"/>
        </w:rPr>
        <w:t xml:space="preserve">त्यो मानिसका मित्रहरूले येशूको अगाडि उसलाई तल झार्न छानामा प्वाल बनाउँछन्। येशूले तिनीहरूको </w:t>
      </w:r>
      <w:r>
        <w:rPr>
          <w:b/>
          <w:lang w:val="ne_NP" w:bidi="ne_NP"/>
        </w:rPr>
        <w:t>विश्वास</w:t>
      </w:r>
      <w:r>
        <w:rPr>
          <w:lang w:val="ne_NP" w:bidi="ne_NP"/>
        </w:rPr>
        <w:t xml:space="preserve"> देख्नुहुन्छ। </w:t>
      </w:r>
      <w:r>
        <w:rPr>
          <w:lang w:val="ne_NP" w:bidi="ne_NP"/>
        </w:rPr>
        <w:t>विश्वासले</w:t>
      </w:r>
      <w:r>
        <w:rPr>
          <w:lang w:val="ne_NP" w:bidi="ne_NP"/>
        </w:rPr>
        <w:t xml:space="preserve"> परमेश्वरको प्रतिज्ञाहरूप्रति मानिसहरूको प्रतिक्रियालाई जनाउँछ। यो परमेश्वरसँग सहमत हुनु मात्र होइन, तर परमेश्वरमा तपाईंको विश्वास र भरोसा राख्नु हो। पक्षाघात भएको मानिस र उसको मित्रहरूले येशूले उसलाई निको पार्न सक्नुहुन्छ भनेर विश्वास गर्छन्। कसलाई विश्वास गर्छ भन्ने कुरा स्पष्ट गर्नु महत्त्वपूर्ण छ। यस अवस्थामा, तिनीहरूले येशूमा विश्वास गर्छन्।</w:t>
      </w:r>
    </w:p>
    <w:p>
      <w:pPr/>
      <w:r>
        <w:rPr>
          <w:lang w:val="ne_NP" w:bidi="ne_NP"/>
        </w:rPr>
      </w:r>
      <w:r>
        <w:rPr>
          <w:lang w:val="ne_NP" w:bidi="ne_NP"/>
        </w:rPr>
        <w:t>शिक्षण सामाग्री: स्वयंसेवकलाई समय अघि नै यसमा तपाईंलाई सहयोग गर्न अनुरोध गर्नुहोस्। कोठाको बीचमा एउटा कुर्सी राख्नुहोस् र स्वयंसेवकलाई सोध्नुहोस्, "यो कुर्सी अस्तित्वमा छ भनेर तपाईं विश्वास गर्नुहुन्छ? के तपाईं विश्वास गर्नुहुन्छ कि यो कुर्सी हो? के तपाईं विश्वास गर्नुहुन्छ कि यो कुर्सी तपाईंलाई थाम्न सक्ने जति बलियो छ?" सहयोगीले यी सबै प्रश्नहरूको जवाफ "हो" भन्नुपर्छ। त्यसपछि सोध्नुहोस्, "मलाई थाहा छ तपाईं थकित हुनुहुन्छ, त्यसैले यहाँ बस्नको लागि यो कुर्सी छ।" सहयोगीले कुर्सीमा बस्न अस्वीकार गर्नुपर्छ। यसलाई धेरै पटक गर्नुहोस्, स्वयंसेवकले कुर्सी छ भनेर जानेतापनि र आफूलाई समाल्न पर्याप्त बलियो छ भनेर विश्वास गरेतापनि किन कुर्सीमा नबसेको भनेर सोध्नुहोस्। समूहलाई व्याख्या गर्नुहोस् कि यो विश्वासको के हो भन्ने बारेमा एउटा उदाहरण हो। यदि त्यो व्यक्ति कुर्सीमा बस्दैन भने उसलाई साँच्चै कुर्सीमा विश्वास छैन।</w:t>
      </w:r>
    </w:p>
    <w:p>
      <w:pPr/>
      <w:r>
        <w:rPr>
          <w:lang w:val="ne_NP" w:bidi="ne_NP"/>
        </w:rPr>
      </w:r>
      <w:r>
        <w:rPr>
          <w:lang w:val="ne_NP" w:bidi="ne_NP"/>
        </w:rPr>
        <w:t xml:space="preserve">येशूले त्यो मानिसलाई </w:t>
      </w:r>
      <w:r>
        <w:rPr>
          <w:b/>
          <w:lang w:val="ne_NP" w:bidi="ne_NP"/>
        </w:rPr>
        <w:t>मित्र</w:t>
      </w:r>
      <w:r>
        <w:rPr>
          <w:lang w:val="ne_NP" w:bidi="ne_NP"/>
        </w:rPr>
        <w:t xml:space="preserve"> भनेर बोलाउनुहुन्छ, जुन एक तटस्थ अभिवादन हो जसको अर्थ मानिस हो। येशूले उसलाई </w:t>
      </w:r>
      <w:r>
        <w:rPr>
          <w:b/>
          <w:lang w:val="ne_NP" w:bidi="ne_NP"/>
        </w:rPr>
        <w:t>तिम्रो पाप क्षमा भएको छ</w:t>
      </w:r>
      <w:r>
        <w:rPr>
          <w:lang w:val="ne_NP" w:bidi="ne_NP"/>
        </w:rPr>
        <w:t xml:space="preserve"> भनेर भन्नुहुन्छ। यो येशूले उस्का पापहरूलाई क्षमा गर्नुभयो भन्ने कुराको संकेत छ।</w:t>
      </w:r>
    </w:p>
    <w:p>
      <w:pPr/>
      <w:r>
        <w:rPr>
          <w:lang w:val="ne_NP" w:bidi="ne_NP"/>
        </w:rPr>
      </w:r>
      <w:r>
        <w:rPr>
          <w:lang w:val="ne_NP" w:bidi="ne_NP"/>
        </w:rPr>
        <w:t xml:space="preserve">तपाईंको भाषामा, तपाईंले पाप क्षमा कसले गर्‍यो भनेर भन्न आवश्यक पर्न सक्छ। यस अवस्थामा, तपाईंले यसलाई अनुवाद गर्न सक्नुहुन्छ, "म तिम्रो पापलाई क्षमा गर्छु" वा "परमेश्वरले तिम्रो पापलाई क्षमा गर्नुहुन्छ भनेर म तिमीलाई घोषणा गर्छु।" तपाईंले अघिल्लो खण्डहरूमा पाप र क्षमाको वर्णन गर्ने तरिकाले गर्नुभएको छ भन्ने कुरा निश्चित गर्नुहोस्। </w:t>
      </w:r>
      <w:r>
        <w:rPr>
          <w:lang w:val="ne_NP" w:bidi="ne_NP"/>
        </w:rPr>
        <w:t>पाप</w:t>
      </w:r>
      <w:r>
        <w:rPr>
          <w:lang w:val="ne_NP" w:bidi="ne_NP"/>
        </w:rPr>
        <w:t xml:space="preserve"> र </w:t>
      </w:r>
      <w:r>
        <w:rPr>
          <w:lang w:val="ne_NP" w:bidi="ne_NP"/>
        </w:rPr>
        <w:t>क्षमा</w:t>
      </w:r>
      <w:r>
        <w:rPr>
          <w:lang w:val="ne_NP" w:bidi="ne_NP"/>
        </w:rPr>
        <w:t xml:space="preserve"> दुबै शब्दहरू मुख्य शब्दावलीमा पाउन सकिन्छ।</w:t>
      </w:r>
    </w:p>
    <w:p>
      <w:pPr/>
      <w:r>
        <w:rPr>
          <w:lang w:val="ne_NP" w:bidi="ne_NP"/>
        </w:rPr>
      </w:r>
      <w:r>
        <w:rPr>
          <w:lang w:val="ne_NP" w:bidi="ne_NP"/>
        </w:rPr>
        <w:t xml:space="preserve">येशूले ईश्वरको निन्दा गरिरहनु भएको छ भनेर फरिसीहरूले सोच्छन्। </w:t>
      </w:r>
      <w:r>
        <w:rPr>
          <w:b/>
          <w:lang w:val="ne_NP" w:bidi="ne_NP"/>
        </w:rPr>
        <w:t>ईश्वरनिन्दा</w:t>
      </w:r>
      <w:r>
        <w:rPr>
          <w:lang w:val="ne_NP" w:bidi="ne_NP"/>
        </w:rPr>
        <w:t xml:space="preserve"> भनेको तपाईंको बोलीद्वारा परमेश्वरको अपमान गर्नु हो। फरिसीहरूले येशूले परमेश्वरलाई अनादर गरेको आरोप लगाए। पुरानो नियममा यो कुरा मृत्यु दण्ड योग्य थियो। मुख्य शब्दावलीमा </w:t>
      </w:r>
      <w:r>
        <w:rPr>
          <w:lang w:val="ne_NP" w:bidi="ne_NP"/>
        </w:rPr>
        <w:t>ईश्वर निन्दा</w:t>
      </w:r>
      <w:r>
        <w:rPr>
          <w:lang w:val="ne_NP" w:bidi="ne_NP"/>
        </w:rPr>
        <w:t xml:space="preserve"> पाउन सकिन्छ। फरिसीहरूले आफ्नो </w:t>
      </w:r>
      <w:r>
        <w:rPr>
          <w:b/>
          <w:lang w:val="ne_NP" w:bidi="ne_NP"/>
        </w:rPr>
        <w:t>हृदयमा के सोचिरहेका</w:t>
      </w:r>
      <w:r>
        <w:rPr>
          <w:lang w:val="ne_NP" w:bidi="ne_NP"/>
        </w:rPr>
        <w:t xml:space="preserve"> छन् भनेर येशूले जान्नु भएको छ भनेर भन्नुहुन्छ। तपाईंको भाषामा, कसैले सोच्ने कुरा वर्णन गर्न शरीरको फरक भाग वा अभिव्यक्तिको प्रयोग गर्न आवश्यक पर्न सक्छ।</w:t>
      </w:r>
    </w:p>
    <w:p>
      <w:pPr/>
      <w:r>
        <w:rPr>
          <w:lang w:val="ne_NP" w:bidi="ne_NP"/>
        </w:rPr>
      </w:r>
      <w:r>
        <w:rPr>
          <w:lang w:val="ne_NP" w:bidi="ne_NP"/>
        </w:rPr>
        <w:t xml:space="preserve">येशूले आफूलाई </w:t>
      </w:r>
      <w:r>
        <w:rPr>
          <w:b/>
          <w:lang w:val="ne_NP" w:bidi="ne_NP"/>
        </w:rPr>
        <w:t>मानिसको पुत्र</w:t>
      </w:r>
      <w:r>
        <w:rPr>
          <w:lang w:val="ne_NP" w:bidi="ne_NP"/>
        </w:rPr>
        <w:t xml:space="preserve"> भन्नुहुन्छ। यस वाक्यांशको अर्थ येशू मानव हुनुहुन्छ। "मानिसको छोरा" भनेको दानियलले आफ्नो दर्शनमा उल्लेख गरेको व्यक्ति हो। परमेश्वरले मानिसको छोरालाई सबै अधिकार र शक्ति दिनुहुन्छ। यस शब्दले मानिसहरूलाई येशू मानिस हो वा परमेश्वर हो भनेर निर्णय गर्न बाध्य पार्छ। तपाईंको अनुवादमा येशूले यस उपाधिलाई आफ्नो लागि प्रयोग गर्नुहुन्छ भन्ने कुरा स्पष्ट गर्नुहोस्। तपाईंले अघिल्लो खण्डहरूमा मानिसको छोराको लागि प्रयोग गरेको अनुवाद नै प्रयोग गर्नुहोस्। </w:t>
      </w:r>
      <w:r>
        <w:rPr>
          <w:lang w:val="ne_NP" w:bidi="ne_NP"/>
        </w:rPr>
        <w:t>मानिसको छोरा</w:t>
      </w:r>
      <w:r>
        <w:rPr>
          <w:lang w:val="ne_NP" w:bidi="ne_NP"/>
        </w:rPr>
        <w:t xml:space="preserve"> उपाधि मुख्य शब्दावलीमा पाउन सकिन्छ।</w:t>
      </w:r>
    </w:p>
    <w:p>
      <w:pPr/>
      <w:r>
        <w:rPr>
          <w:lang w:val="ne_NP" w:bidi="ne_NP"/>
        </w:rPr>
      </w:r>
      <w:r>
        <w:rPr>
          <w:lang w:val="ne_NP" w:bidi="ne_NP"/>
        </w:rPr>
        <w:t xml:space="preserve">पाप क्षमा गर्ने अधिकार आफूसँग छ भनेर प्रमाणित गर्न येशूले त्यो मानिसलाई निको पार्नुहुन्छ। मानिसहरू </w:t>
      </w:r>
      <w:r>
        <w:rPr>
          <w:b/>
          <w:lang w:val="ne_NP" w:bidi="ne_NP"/>
        </w:rPr>
        <w:t>अचम्ममा</w:t>
      </w:r>
      <w:r>
        <w:rPr>
          <w:lang w:val="ne_NP" w:bidi="ne_NP"/>
        </w:rPr>
        <w:t xml:space="preserve"> परेका छन्। यसको अर्थ मानिसहरूका सकारात्मक प्रतिक्रिया थियो। तिनीहरू त्यो मानिस निको भएको देखेर खुसी र अचम्ममा परे।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5:27–39</w:t>
      </w:r>
      <w:r>
        <w:rPr>
          <w:lang w:val="ne_NP" w:bidi="ne_NP"/>
        </w:rPr>
      </w:r>
    </w:p>
    <w:p>
      <w:pPr>
        <w:pStyle w:val="Heading3"/>
      </w:pPr>
      <w:r>
        <w:rPr>
          <w:lang w:val="ne_NP" w:bidi="ne_NP"/>
        </w:rPr>
        <w:t>Step 1</w:t>
      </w:r>
    </w:p>
    <w:p>
      <w:pPr/>
      <w:r>
        <w:rPr>
          <w:lang w:val="ne_NP" w:bidi="ne_NP"/>
        </w:rPr>
      </w:r>
      <w:r>
        <w:rPr>
          <w:lang w:val="ne_NP" w:bidi="ne_NP"/>
        </w:rPr>
        <w:t>लूका ५:२७–३९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 भर्खरै एउटा मानिसलाई निको पार्नु भएको छ र पाप क्षमा गर्ने अधिकार उहाँसँग छ भनेर प्रमाणित गर्नुभएको छ। यस कथामा, येशूले आफ्नो अधिकार प्रयोग गर्नुहुन्छ र लेवी नाम गरेको मानिसलाई क्षमा गर्नुहुन्छ। येशूले लेवीलाई आफ्ना अनुयायी हुन बोलाउनुहुन्छ। लेवीको प्रतिक्रिया भनेको सबै कुरा छोड्नु हो। लेवीले येशू र उहाँका चेलाहरूलाई आफ्नो घरमा खाना खान आमन्त्रण गर्छन्। येशूले धार्मिक नेताहरूसँग द्वन्द्वको सामना गर्नुभयो।</w:t>
      </w:r>
    </w:p>
    <w:p>
      <w:pPr/>
      <w:r>
        <w:rPr>
          <w:lang w:val="ne_NP" w:bidi="ne_NP"/>
        </w:rPr>
      </w:r>
      <w:r>
        <w:rPr>
          <w:lang w:val="ne_NP" w:bidi="ne_NP"/>
        </w:rPr>
        <w:t>पक्षाघात भएको मानिसलाई निको पारेपछि, येशू कफर्नहुम बाहिर जानुहुन्छ। येशूले एक यहूदी मानिसले रोमी सरकारको लागि कर वा पैसा सङ्कलन गरेको देख्नुहुन्छ। लूका र मर्कूसको सुसमाचारले यस व्यक्तिको लागि लेवी नाम प्रयोग गर्छन्। तर मत्तीको सुसमाचारले उहाँको नाम मत्ती हो भनेर भन्छ। कफर्नहुम सानो शहर हो, त्यसैले येशूका चेलाहरू शिमोन, याकूब र यूहन्नाले सायद लेवीलाई पहिले नै चिनेका थिए।</w:t>
      </w:r>
    </w:p>
    <w:p>
      <w:pPr/>
      <w:r>
        <w:rPr>
          <w:lang w:val="ne_NP" w:bidi="ne_NP"/>
        </w:rPr>
      </w:r>
      <w:r>
        <w:rPr>
          <w:lang w:val="ne_NP" w:bidi="ne_NP"/>
        </w:rPr>
        <w:t>कर उठाउनेहरूलाई यहूदी संस्कृतिमा घृणा गरिन्थ्यो। तिनीहरूले रोमी सरकारको लागि मानिसहरूबाट कर वा पैसा सङ्कलन गर्थे। यहूदीहरूलाई थाहा थियो कि तिनीहरूले आवश्यक भन्दा बढी पैसा सङ्कलन गर्छन् र थप पैसा आफूले राख्छन्। कर उठाउनेहरू समुदायबाट बहिष्कृत भएका थिए। तिनीहरू अदालतमा न्यायाधीश वा साक्षी हुन सक्दैनन्। तिनीहरूले सभाघरहरूमा आराधना गर्न सक्दैनथे। तिनीहरू आफ्नो परिवारको लागि लाजमर्दो मानिन्थे।</w:t>
      </w:r>
    </w:p>
    <w:p>
      <w:pPr/>
      <w:r>
        <w:rPr>
          <w:lang w:val="ne_NP" w:bidi="ne_NP"/>
        </w:rPr>
      </w:r>
      <w:r>
        <w:rPr>
          <w:lang w:val="ne_NP" w:bidi="ne_NP"/>
        </w:rPr>
        <w:t>रोक्नुहोस् र तपाईंको टोलीसँग छलफल गर्नुहोस्: कुन कुराहरूले तपाईंको समुदायमा कसैलाई बहिष्कृत बनाउँछ? तपाईंको संस्कृतिमा बाहिष्कारमा परेका मानिसहरूलाई कसरी व्यवहार गरिन्छ?</w:t>
      </w:r>
    </w:p>
    <w:p>
      <w:pPr/>
      <w:r>
        <w:rPr>
          <w:lang w:val="ne_NP" w:bidi="ne_NP"/>
        </w:rPr>
      </w:r>
      <w:r>
        <w:rPr>
          <w:lang w:val="ne_NP" w:bidi="ne_NP"/>
        </w:rPr>
        <w:t>कर बुथ भनेको यहूदीहरूले कर तिर्ने ठाउँ हो। सम्भवतः यो आश्रय मुनि एउटा सानो टेबल थियो जहाँ लेवी कर प्राप्त गर्न बसेका थिए। कर बुथहरू सामान्यतया शहरको बाहिर रहेका थिए किनभने मानिसहरूले सडक प्रयोग गर्न पैसा वा कर तिर्नु पर्थ्यो।</w:t>
      </w:r>
    </w:p>
    <w:p>
      <w:pPr/>
      <w:r>
        <w:rPr>
          <w:lang w:val="ne_NP" w:bidi="ne_NP"/>
        </w:rPr>
      </w:r>
      <w:r>
        <w:rPr>
          <w:lang w:val="ne_NP" w:bidi="ne_NP"/>
        </w:rPr>
        <w:t>रोक्नुहोस् र तपाईंको टोलीलाई कर संकलन गर्ने बूथको तस्वीर देखाउनुहोस्।</w:t>
      </w:r>
    </w:p>
    <w:p>
      <w:pPr/>
      <w:r>
        <w:rPr>
          <w:lang w:val="ne_NP" w:bidi="ne_NP"/>
        </w:rPr>
      </w:r>
      <w:r>
        <w:rPr>
          <w:lang w:val="ne_NP" w:bidi="ne_NP"/>
        </w:rPr>
        <w:t>येशूले लेवीलाई भन्नुहुन्छ, "मलाई पछ्याउ।" यस वाक्यांशको अर्थ येशूले लेवीलाई आफ्नो चेला बनोस भन्ने चाहनु हुन्छ। चेला भनेको सिकारू व्यक्ति हो जो सधैं आफ्नो शिक्षकसँग हुन्छ। चेलाले आफ्नो गुरूको वचनहरू र कार्यहरूबाट निरन्तर सिक्छन्। लेवीले येशूलाई पछ्याउन सबै कुरा छोड्ने निर्णय गर्छ। लेवीले कर उठाउनेको काम छोड्छन् र येशूको चेला हुन थाल्छन्। लूकाले लेवीको प्रतिक्रियालाई अन्य चेलाहरू - शिमोन, याकूब र यूहन्नासँग जोड्छन्। तिनीहरूले येशूलाई पछ्याउनकालागि सबै कुरा छोडे।</w:t>
      </w:r>
    </w:p>
    <w:p>
      <w:pPr/>
      <w:r>
        <w:rPr>
          <w:lang w:val="ne_NP" w:bidi="ne_NP"/>
        </w:rPr>
      </w:r>
      <w:r>
        <w:rPr>
          <w:lang w:val="ne_NP" w:bidi="ne_NP"/>
        </w:rPr>
        <w:t>लेवीले धेरै मानिसहरूलाई आफ्नो घरमा ठूलो भोज खान आमन्त्रण गर्छन्। लेवी मेजबान हुनुहुन्छ र येशू उहाँको सम्मानित अतिथि हुनुहुन्छ। यहूदी संस्कृतिमा, मेजमान गर्ने व्यक्ति धनी भएको कुराले चिनिन्थ्यो र सम्मान गरिएको अतिथि आफ्नो बुद्धिको लागि चिनिन्थ्यो। भोजमा आमन्त्रित भएका मानिसहरूलाई मित्र मानिन्थ्यो। अन्य कर उठाउनेहरू, लेवीका मित्रहरू र येशूका चेलाहरू सबै यस भोजमा एकसाथ छन्।</w:t>
      </w:r>
    </w:p>
    <w:p>
      <w:pPr/>
      <w:r>
        <w:rPr>
          <w:lang w:val="ne_NP" w:bidi="ne_NP"/>
        </w:rPr>
      </w:r>
      <w:r>
        <w:rPr>
          <w:lang w:val="ne_NP" w:bidi="ne_NP"/>
        </w:rPr>
        <w:t>रोक्नुहोस् र तपाईंको टोलीसँग छलफल गर्नुहोस्: तपाईंको संस्कृतिमा एकसाथ खाना खानुको अर्थ के हो? के कसैको घरमा आमन्त्रित हुनुको विशेष महत्त्व छ? तपाईंले खाना खाँदा कस्ता कुराहरूको बारेमा कुरा गरिन्छ?</w:t>
      </w:r>
    </w:p>
    <w:p>
      <w:pPr/>
      <w:r>
        <w:rPr>
          <w:lang w:val="ne_NP" w:bidi="ne_NP"/>
        </w:rPr>
      </w:r>
      <w:r>
        <w:rPr>
          <w:lang w:val="ne_NP" w:bidi="ne_NP"/>
        </w:rPr>
        <w:t>येशूले कर उठाउनेहरूसँग खाना खाइरहनु भएको छ भन्ने फरिसीहरूले सुन्दैछन्। तिनीहरूले येशूका चेलाहरूसँग गुनासो गर्छन्। फरिसीहरू रिसाएका छन् किनभने येशू परमेश्वरको व्यवस्थाको शिक्षक हुनुहुन्छ, र उहाँले पापीहरू वा नियमित परमेश्वरको आज्ञा उल्लङ्घन गर्ने मानिसहरूसँग खाना खानुहुन्छ। फरिसीहरूले लेवीका पाहुनाहरूलाई पापी भनेर बोलाउँछन् किनभने तिनीहरू कर उठाउनेहरू र बहिष्कृतहरू थिए। फरिसीहरूले कर उठाउनेहरू परमेश्वरप्रतिको विश्वासयोग्यताभन्दा बाहिर बसोबास गरिरहेका छन् भन्ने देख्छन्। तिनीहरू विश्वास गर्थे कि शुद्धता मन्दिरमा मात्र होइन, घरमा पनि राख्नुपर्छ। लेवीका पाहुनाहरूले खाना खानु अघि धार्मिक र औपचारिक रूपमा आफूलाई धोएनन्। फरिसीहरूले यी बहिष्कृत मानिसहरूसँग खाना खाएर येशू अशुद्ध हुनुहुन्छ वा परमेश्वरको सेवा गर्न अयोग्य हुनुहुन्छ भन्ने सोचे।</w:t>
      </w:r>
    </w:p>
    <w:p>
      <w:pPr/>
      <w:r>
        <w:rPr>
          <w:lang w:val="ne_NP" w:bidi="ne_NP"/>
        </w:rPr>
      </w:r>
      <w:r>
        <w:rPr>
          <w:lang w:val="ne_NP" w:bidi="ne_NP"/>
        </w:rPr>
        <w:t>येशूले धार्मिक नेताहरूलाई हितोपदेश वा प्रसिद्ध भनाईको साथ जवाफ दिनुहुन्छ। येशूले पापलाई बिरामीसँग तुलना गर्नुहुन्छ र बिरामी मानिसहरूलाई डाक्टर चाहिन्छ भनेर भन्नुहुन्छ। येशूले आफू डाक्टर हुँ भनेर भन्नुहुन्छ। उहाँको तुलनाको अर्थ आफूलाई धर्मी ठान्ने मानिसहरूले आफूलाई मद्दतको आवश्यक छ भनेर सोच्दैनन्। तर, पापीहरूलाई येशूको मद्दत आवश्यक छ भनेर थाहा छ। फरिसीहरूले आफू पहिले नै धर्मी छु भनेर सोचेको संकेत येशूले गर्नुहुन्छ। तिनीहरूले परमेश्वरसँग पहिले नै सही सम्बन्ध छ भन्ने सोचे। उहाँको उद्देश्य पापीहरूलाई पश्चात्ताप गर्न वा परमेश्वरतिर फर्कन बोलाउनु हो भनेर भन्नुहुन्छ। यसले उहाँ किन आफूलाई आवश्यक ठान्ने पापीहरूसँग खाना खानुहुन्छ भन्ने कुरा व्याख्या गर्छ।</w:t>
      </w:r>
    </w:p>
    <w:p>
      <w:pPr/>
      <w:r>
        <w:rPr>
          <w:lang w:val="ne_NP" w:bidi="ne_NP"/>
        </w:rPr>
      </w:r>
      <w:r>
        <w:rPr>
          <w:lang w:val="ne_NP" w:bidi="ne_NP"/>
        </w:rPr>
        <w:t>रोक्नुहोस् र तपाईंको टोलीसँग छलफल गर्नुहोस्: तपाईंको संस्कृतिमा बुद्धि वा जीवनको सल्लाह कसरी प्रदान गरिन्छ?</w:t>
      </w:r>
    </w:p>
    <w:p>
      <w:pPr/>
      <w:r>
        <w:rPr>
          <w:lang w:val="ne_NP" w:bidi="ne_NP"/>
        </w:rPr>
      </w:r>
      <w:r>
        <w:rPr>
          <w:lang w:val="ne_NP" w:bidi="ne_NP"/>
        </w:rPr>
        <w:t>पछि, कसैले येशूलाई उपवासको बारेमा प्रश्न सोध्छन्। उपवास भन्ने अर्थ परमेश्वरको आराधनाको एउटा भागको रूपमा खाना वा पेय पदार्थ बिना जानु हो। यूहन्नाका चेलाहरू र फरिसीहरूका अनुयायीहरू उपवास बस्छन्, जबकि येशूका अनुयायीहरूले खान्छन् र पिउँछन्। यूहन्नाले बप्तिस्मा दिने यूहन्नालाई जनाउँछन्। मानिसहरूले येशूका अनुयायीहरूले परमेश्वरप्रति गम्भीर भक्ति देखाउन नसकेको आरोप लगाउँथे। येशूले फेरि तिनीहरूलाई तुलना गरेर जवाफ दिनुहुन्छ। येशूले आफूलाई विवाह गर्ने मानिसको रूपमा र उहाँका चेलाहरूले उहाँको खुसी मनाउन आउने विवाहका पाहुनाहरूको रूपमा वर्णन गर्नुहुन्छ। दुलहा तिनीहरूसँग हुँदासम्म विवाहका पाहुनाहरूले उपवास बस्दैनन् भनेर येशूले भन्नुहुन्छ। दुलहा भनेको विवाह गर्ने मानिस हो। यहूदी संस्कृतिमा, यदि पाहुनाहरूले विवाहमा उपवास बस्थे भने तिनीहरूले आनन्दको सट्टा दुख देखाउँथे। येशूले भन्नुहुन्छ, उहाँका चेलाहरू उपवास बस्दैनन् किनभने येशू अझै तिनीहरूसँग हुनुहुन्छ। येशूले भविष्यमा उहाँलाई आफ्ना अनुयायीहरूबाट बलपूर्वक लगिनेछ भनेर संकेत गर्नुहुन्छ। उहाँ जाँदा उहाँका चेलाहरू आफ्नो दुख देखाउन उपवास बस्नुहुने थियो।</w:t>
      </w:r>
    </w:p>
    <w:p>
      <w:pPr/>
      <w:r>
        <w:rPr>
          <w:lang w:val="ne_NP" w:bidi="ne_NP"/>
        </w:rPr>
      </w:r>
      <w:r>
        <w:rPr>
          <w:lang w:val="ne_NP" w:bidi="ne_NP"/>
        </w:rPr>
        <w:t>रोक्नुहोस् र तपाईंको टोलीसँग छलफल गर्नुहोस्: यहूदी विवाहको समयमा, पाहुनाहरू विवाह गर्ने मानिससँग खुसी हुन र आनन्दित हुन आउँथे। तपाईंको संस्कृतिमा मानिसहरूले विवाहलाई कसरी मनाउँछन्?</w:t>
      </w:r>
    </w:p>
    <w:p>
      <w:pPr/>
      <w:r>
        <w:rPr>
          <w:lang w:val="ne_NP" w:bidi="ne_NP"/>
        </w:rPr>
      </w:r>
      <w:r>
        <w:rPr>
          <w:lang w:val="ne_NP" w:bidi="ne_NP"/>
        </w:rPr>
        <w:t>त्यसपछि येशूले परमेश्वरको लागि बाँच्ने नयाँ तरिका सिकाउँदै हुनुहुन्छ भनेर व्यक्त गर्न तीन दृष्टान्तहरू वा बुद्धिमान भनाईहरू प्रयोग गर्नुहुन्छ। येशूको नयाँ सिकाउने तरिका पुरानो यहूदी परम्पराहरूमा उपयुक्त हुने छैन।</w:t>
      </w:r>
    </w:p>
    <w:p>
      <w:pPr/>
      <w:r>
        <w:rPr>
          <w:lang w:val="ne_NP" w:bidi="ne_NP"/>
        </w:rPr>
      </w:r>
      <w:r>
        <w:rPr>
          <w:lang w:val="ne_NP" w:bidi="ne_NP"/>
        </w:rPr>
        <w:t>येशूले पुरानो तरिकाहरूलाई पुरानो कपडाको टुक्रासँग तुलना गर्नुहुन्छ। उसले आफ्नो नयाँ तरिकालाई नयाँ कपडाबाट काटिएको टुक्रा वा नयाँ कपडाको टालोसँग तुलना गर्छ। कसैले पनि नयाँ कपडाको टुक्रा पुरानो कपडामा सिलाउनका लागि त्यसबाट कपडा झिक्ने काम गर्दैन। जब कसैले कपडा धुन्थ्यो भने टालो खुम्चिन्थ्यो र पुरानो कपडाबाट च्यातिन्थ्यो। येशूले उहाँको शिक्षालाई मानिसहरूको पुरानो जीवन शैलीमा थप्न सकिदैन भनेर संकेत गर्नुहुन्छ।</w:t>
      </w:r>
    </w:p>
    <w:p>
      <w:pPr/>
      <w:r>
        <w:rPr>
          <w:lang w:val="ne_NP" w:bidi="ne_NP"/>
        </w:rPr>
      </w:r>
      <w:r>
        <w:rPr>
          <w:lang w:val="ne_NP" w:bidi="ne_NP"/>
        </w:rPr>
        <w:t>येशूले पुरानो तरिकाहरूलाई पुरानो दाखमद्यको छालासँग पनि तुलना गर्नुहुन्छ। दाखमद्यको छाला भनेको पशुहरूको छालाबाट बनेको भाँडा हो जुन मानिसहरूले दाखमद्य भण्डारण गर्न प्रयोग गर्थे। मद्य भनेको अङ्गुरबाट बनेको कुहाएको पेय पदार्थ हो। येशूले आफ्नो नयाँ तरिकालाई नयाँ दाखमद्यसँग तुलना गर्नुहुन्छ। नयाँ दाखमद्यलाई पुरानो दाखमद्यको छालामा राख्दा दाखमद्यको छाला फुट्छ भनेर यहूदीहरूलाई थाहा थियो। दाखमद्य खमिरिदै जाँदा नयाँ दाखमद्यको छालाहरू विस्तार भए, तर पुरानो दाखमद्यको छालाहरू पहिले नै विस्तार भैसकेका थिए।</w:t>
      </w:r>
    </w:p>
    <w:p>
      <w:pPr/>
      <w:r>
        <w:rPr>
          <w:lang w:val="ne_NP" w:bidi="ne_NP"/>
        </w:rPr>
      </w:r>
      <w:r>
        <w:rPr>
          <w:lang w:val="ne_NP" w:bidi="ne_NP"/>
        </w:rPr>
        <w:t>रोक्नुहोस् र यस अवधारणालाई राम्रोसँग बुझ्न दाख-मद्य राख्ने भाँडाको तस्वीर देखाउनुहोस्।</w:t>
      </w:r>
    </w:p>
    <w:p>
      <w:pPr/>
      <w:r>
        <w:rPr>
          <w:lang w:val="ne_NP" w:bidi="ne_NP"/>
        </w:rPr>
      </w:r>
      <w:r>
        <w:rPr>
          <w:lang w:val="ne_NP" w:bidi="ne_NP"/>
        </w:rPr>
        <w:t>त्यसपछि येशूले भन्नुहुन्छ कि पुरानो दाखमद्य पिउने मानिसहरूले नयाँ दाखमद्य पिउन चाहँदैनथे। उहाँले साँच्चै यहूदी धर्म सिकाउने पुरानो तरिकाबाट सन्तुष्ट भएका मानिसहरूको बारेमा कुरा गर्नुहुन्थ्यो। पुरानो दाखमद्य राम्रो छ। तर, येशूले पुरानो शिक्षाहरू राम्रो भएता पनि उहाँका नयाँ शिक्षाहरू पुरानो शिक्षाहरूको पूर्णता वा पुरानो शिक्षाहरूको अन्तिम परिणाम हुन् भनेर भन्दै हुनुहुन्छ।</w:t>
      </w:r>
    </w:p>
    <w:p>
      <w:pPr/>
      <w:r>
        <w:rPr>
          <w:lang w:val="ne_NP" w:bidi="ne_NP"/>
        </w:rPr>
      </w:r>
      <w:r>
        <w:rPr>
          <w:lang w:val="ne_NP" w:bidi="ne_NP"/>
        </w:rPr>
        <w:t>लूकाले सबै कुरा छोडेर येशूलाई पछ्याउने रूपमा पश्चात्तापलाई देखाउन यो कथाको प्रयोग गर्छन्। येशूले गरीबहरूलाई मद्दत गर्नु भएको विषयवस्तुलाई निरन्तरता दिइएको छ। येशूको कार्यहरूले उहाँको सन्देश सबैको लागि र बहिष्कृत भएका मानिसहरूको लागि पनि हो भनेर देखाउँछ। येशूले पुरानो तरिकामा अडिने धार्मिक नेताहरूसँग द्वन्द्वको सामना गर्नुभयो। यसले येशूका चेलाहरूलाई फेरि आलोचना हुने अर्को कथाको लागि तयारी गर्छ।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कफर्नहुमबाट बाहिर जानुहुन्छ। येशूले कर उठाउनेलाई भन्नुहुन्छ, "मलाई पछ्याउ" कर उठाउनेको नाम लेवी हो। लेवी येशूको अनुयायी हुन्छन्।</w:t>
      </w:r>
    </w:p>
    <w:p>
      <w:pPr/>
      <w:r>
        <w:rPr>
          <w:lang w:val="ne_NP" w:bidi="ne_NP"/>
        </w:rPr>
      </w:r>
      <w:r>
        <w:rPr>
          <w:b/>
          <w:lang w:val="ne_NP" w:bidi="ne_NP"/>
        </w:rPr>
        <w:t>दोस्रो दृश्य:</w:t>
      </w:r>
      <w:r>
        <w:rPr>
          <w:lang w:val="ne_NP" w:bidi="ne_NP"/>
        </w:rPr>
        <w:t xml:space="preserve"> लेवीले येशूलाई आदरणीय अतिथिको रूपमा भोज गर्छन्। लेवीका मित्रहरू येशूसँग टेबलमा छन्। मानिसहरूले लेवीका मित्रहरूलाई घृणा गर्छन्। लेवीका मित्रहरू कर उठाउनेहरू हुन्। धार्मिक नेताहरू र व्यवस्थाका शिक्षकहरूले येशू र उहाँका चेलाहरूले यस्तो खराब मानिसहरूसँग खाना खान्छन् र पिउँछन् भनेर प्रश्न गर्छन्। येशूले जवाफ दिँदै भन्नुहुन्छ कि स्वस्थ मानिसहरूलाई होइन, बिरामी मानिसहरूलाई मात्र डाक्टर आवश्यक छ। येशूले आफूलाई धर्मी ठान्ने वा परमेश्वरसँग सही सम्बन्ध छ भनेर सोच्ने मानिसहरूको लागि होइन, तर पापीहरूको लागि आउनु भएको हो भनेर भन्नुभयो।</w:t>
      </w:r>
    </w:p>
    <w:p>
      <w:pPr/>
      <w:r>
        <w:rPr>
          <w:lang w:val="ne_NP" w:bidi="ne_NP"/>
        </w:rPr>
      </w:r>
      <w:r>
        <w:rPr>
          <w:b/>
          <w:lang w:val="ne_NP" w:bidi="ne_NP"/>
        </w:rPr>
        <w:t>तेस्रो दृश्य:</w:t>
      </w:r>
      <w:r>
        <w:rPr>
          <w:lang w:val="ne_NP" w:bidi="ne_NP"/>
        </w:rPr>
        <w:t xml:space="preserve"> मानिसहरूले येशूलाई सोध्छन् कि उहाँका अनुयायीहरूले अरू अनुयायीहरू जस्तै किन उपवास गर्दैनन्। येशूले विवाहको उदाहरण प्रयोग गरेर जवाफ दिनुहुन्छ। विवाहमा, मानिसहरूले दुलहासँग खुसी मनाउँछन्, तर जब दुलहालाई लगिन्छ, तब मानिसहरू उपवास बस्नेछन्।</w:t>
      </w:r>
    </w:p>
    <w:p>
      <w:pPr/>
      <w:r>
        <w:rPr>
          <w:lang w:val="ne_NP" w:bidi="ne_NP"/>
        </w:rPr>
      </w:r>
      <w:r>
        <w:rPr>
          <w:b/>
          <w:lang w:val="ne_NP" w:bidi="ne_NP"/>
        </w:rPr>
        <w:t>चौथो दृश्य:</w:t>
      </w:r>
      <w:r>
        <w:rPr>
          <w:lang w:val="ne_NP" w:bidi="ne_NP"/>
        </w:rPr>
        <w:t xml:space="preserve"> येशूले तिनीहरूलाई पुरानो वस्त्रलाई ठीक गर्न नयाँ वस्त्रको टुक्रा प्रयोग गर्नाले नयाँ वस्त्र बिग्रिन्छ र पुरानो वस्त्रसँग मेल खाँदैन, भनेर भन्नुहुन्छ। येशूले यो पनि भन्नुहुन्छ कि पुरानो दाखमद्यको छालामा नयाँ दाखमद्य राख्दा पुरानो दाखमद्यको छाला बिग्रन्छ र नयाँ दाखमद्य पोखिन्छ। अन्तमा, येशूले तिनीहरूलाई पुरानो दाखमद्य पिउने मानिसहरूले नयाँ दाखमद्य चाहदैनन् भनेर भन्नुहुन्छ। यी तीन दृष्टान्तहरू हुन्।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कर तिर्न बाध्य यहूदीहरू</w:t>
      </w:r>
    </w:p>
    <w:p>
      <w:pPr>
        <w:pStyle w:val="ListBullet"/>
        <w:spacing w:line="240" w:lineRule="auto"/>
        <w:ind w:left="720"/>
      </w:pPr>
      <w:r>
        <w:rPr>
          <w:lang w:val="ne_NP" w:bidi="ne_NP"/>
        </w:rPr>
      </w:r>
      <w:r>
        <w:rPr>
          <w:lang w:val="ne_NP" w:bidi="ne_NP"/>
        </w:rPr>
        <w:t>लेवीका मित्रहरू</w:t>
      </w:r>
    </w:p>
    <w:p>
      <w:pPr>
        <w:pStyle w:val="ListBullet"/>
        <w:spacing w:line="240" w:lineRule="auto"/>
        <w:ind w:left="720"/>
      </w:pPr>
      <w:r>
        <w:rPr>
          <w:lang w:val="ne_NP" w:bidi="ne_NP"/>
        </w:rPr>
      </w:r>
      <w:r>
        <w:rPr>
          <w:lang w:val="ne_NP" w:bidi="ne_NP"/>
        </w:rPr>
        <w:t>फरिसीहरू र व्यवस्थाका शिक्षकहरू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दुलहा</w:t>
      </w:r>
    </w:p>
    <w:p>
      <w:pPr>
        <w:pStyle w:val="ListBullet"/>
        <w:spacing w:line="240" w:lineRule="auto"/>
        <w:ind w:left="720"/>
      </w:pPr>
      <w:r>
        <w:rPr>
          <w:lang w:val="ne_NP" w:bidi="ne_NP"/>
        </w:rPr>
      </w:r>
      <w:r>
        <w:rPr>
          <w:lang w:val="ne_NP" w:bidi="ne_NP"/>
        </w:rPr>
        <w:t>दुलाहाका मित्रहरू</w:t>
      </w:r>
    </w:p>
    <w:p>
      <w:pPr>
        <w:pStyle w:val="ListBullet"/>
        <w:spacing w:line="240" w:lineRule="auto"/>
        <w:ind w:left="720"/>
      </w:pPr>
      <w:r>
        <w:rPr>
          <w:lang w:val="ne_NP" w:bidi="ne_NP"/>
        </w:rPr>
      </w:r>
      <w:r>
        <w:rPr>
          <w:lang w:val="ne_NP" w:bidi="ne_NP"/>
        </w:rPr>
        <w:t>दर्जी</w:t>
      </w:r>
    </w:p>
    <w:p>
      <w:pPr>
        <w:pStyle w:val="ListBullet"/>
        <w:spacing w:line="240" w:lineRule="auto"/>
        <w:ind w:left="720"/>
      </w:pPr>
      <w:r>
        <w:rPr>
          <w:lang w:val="ne_NP" w:bidi="ne_NP"/>
        </w:rPr>
      </w:r>
      <w:r>
        <w:rPr>
          <w:lang w:val="ne_NP" w:bidi="ne_NP"/>
        </w:rPr>
        <w:t>दाखमद्य बनाउने</w:t>
      </w:r>
    </w:p>
    <w:p>
      <w:pPr/>
      <w:r>
        <w:rPr>
          <w:lang w:val="ne_NP" w:bidi="ne_NP"/>
        </w:rPr>
      </w:r>
      <w:r>
        <w:rPr>
          <w:lang w:val="ne_NP" w:bidi="ne_NP"/>
        </w:rPr>
        <w:t>यस सत्रमा, समूहका स्टोरीबोर्डलाई बनाउन वा कुनै प्रकारको हेरफेर (तपाईंले सार्न सक्ने वस्तुहरू जस्तै ढुङ्गा, लठियोहरू, बच्चाहरूको खेलौनाहरू) प्रयोग गर्नुहोस् र यसमा भएको कथा र अभिनयलाई दृश्यात्मक बनाउन भन्नुहोस्।</w:t>
      </w:r>
    </w:p>
    <w:p>
      <w:pPr/>
      <w:r>
        <w:rPr>
          <w:lang w:val="ne_NP" w:bidi="ne_NP"/>
        </w:rPr>
      </w:r>
      <w:r>
        <w:rPr>
          <w:lang w:val="ne_NP" w:bidi="ne_NP"/>
        </w:rPr>
        <w:t>येशूले पक्षाघात भएको मानिसको पाप क्षमा गर्नुभयो र उसलाई निको पार्नुभयो भनेर सम्झनु महत्त्वपूर्ण छ। मानिसहरूले आफूले देखेको कुराको लागि परमेश्वरको प्रशंसा गरिरहेका थिए।</w:t>
      </w:r>
    </w:p>
    <w:p>
      <w:pPr/>
      <w:r>
        <w:rPr>
          <w:lang w:val="ne_NP" w:bidi="ne_NP"/>
        </w:rPr>
      </w:r>
      <w:r>
        <w:rPr>
          <w:lang w:val="ne_NP" w:bidi="ne_NP"/>
        </w:rPr>
        <w:t>यहूदीहरूले कर उठाउनेहरूलाई घृणा गर्थे भनेर सम्झनु महत्त्वपूर्ण छ। कर उठाउनेहरूले रोमीहरूको लागि काम गर्थे। कर उठाउनेहरूले आफूले माग्नुपर्ने भन्दा बढी पैसा मागेका छन् भनेर मानिसहरूलाई थाहा थियो। येशूले लेवीलाई बोलाउनु अघि लेवी कर उठाउँदै बूथमा रहेका छन्।</w:t>
      </w:r>
    </w:p>
    <w:p>
      <w:pPr/>
      <w:r>
        <w:rPr>
          <w:lang w:val="ne_NP" w:bidi="ne_NP"/>
        </w:rPr>
      </w:r>
      <w:r>
        <w:rPr>
          <w:lang w:val="ne_NP" w:bidi="ne_NP"/>
        </w:rPr>
        <w:t>येशूले शहर छोड्दै हुनुहुन्छ। येशूले कर उठाउनेलाई देख्नुहुन्छ। येशूले कर उठाउनेलाई आफूलाई पछ्याउन भन्नुहुन्छ। लेवी कर उठाउनेको नाम हो। लेवीले सबै कुरा छोडेर येशूलाई पछ्याउँछन्।</w:t>
      </w:r>
    </w:p>
    <w:p>
      <w:pPr/>
      <w:r>
        <w:rPr>
          <w:lang w:val="ne_NP" w:bidi="ne_NP"/>
        </w:rPr>
      </w:r>
      <w:r>
        <w:rPr>
          <w:lang w:val="ne_NP" w:bidi="ne_NP"/>
        </w:rPr>
        <w:t>लेवीले आफ्नो घरमा येशूको लागि भोजको आयोजना गर्छन्। लेवीका मित्रहरू येशूसँग टेबलमा खाना खाइरहेका छन्। लेवीका मित्रहरू कर उठाउनेहरू र अन्य प्रकारका मानिसहरू हुन्। अधिकांश यहूदीहरूले कर उठाउनेहरू र लेवीका मित्रलाई घृणा गर्थे किनभने तिनीहरूले तिनीहरूलाई पापीको रूपमा देख्थे। तिनीहरू अशुद्ध छन् किनभने तिनीहरूले अन्यजातिहरूसँग सम्पर्क गरेका छन्। धार्मिक नेताहरूले आशा गरेजस्तै खाना खानुअघि तिनीहरूले आफूलाई धार्मिक रीतिले शुद्ध गरेनन्।</w:t>
      </w:r>
    </w:p>
    <w:p>
      <w:pPr/>
      <w:r>
        <w:rPr>
          <w:lang w:val="ne_NP" w:bidi="ne_NP"/>
        </w:rPr>
      </w:r>
      <w:r>
        <w:rPr>
          <w:lang w:val="ne_NP" w:bidi="ne_NP"/>
        </w:rPr>
        <w:t>चाड हुँदा फरिसीहरू र व्यवस्थाका शिक्षकहरू लेवीको घरमा थिएनन् भनेर सम्झनु महत्त्वपूर्ण छ। फरिसीहरू र व्यवस्थाका शिक्षकहरूले पापीहरूसँग समय बिताउँदा तिनीहरू अशुद्ध हुन्छन् वा परमेश्वरद्वारा स्वीकार गरिँदैनन् भनेर विश्वास गर्थे। फरिसीहरूले भोज पछि घर बाहिर चेलाहरूलाई सोधपुछ गरे।</w:t>
      </w:r>
    </w:p>
    <w:p>
      <w:pPr/>
      <w:r>
        <w:rPr>
          <w:lang w:val="ne_NP" w:bidi="ne_NP"/>
        </w:rPr>
      </w:r>
      <w:r>
        <w:rPr>
          <w:lang w:val="ne_NP" w:bidi="ne_NP"/>
        </w:rPr>
        <w:t>फरिसीहरू र व्यवस्थाका शिक्षकहरूले चेलाहरूलाई सोध्छन्, "येशूले किन पापीहरूसँग खाना खानुहुन्छ?" येशूले बिरामी मानिसहरूलाई डाक्टर आवश्यक छ भनेर भन्दै जवाफ दिनुहुन्छ। आफूलाई धर्मी ठान्ने मानिसहरूको लागि होइन, आफू पापीहरूको लागि आउनु भएको हो भनेर येशूले भन्नुभयो।</w:t>
      </w:r>
    </w:p>
    <w:p>
      <w:pPr/>
      <w:r>
        <w:rPr>
          <w:lang w:val="ne_NP" w:bidi="ne_NP"/>
        </w:rPr>
      </w:r>
      <w:r>
        <w:rPr>
          <w:lang w:val="ne_NP" w:bidi="ne_NP"/>
        </w:rPr>
        <w:t>यहूदी मानिसहरूले ठूलो नोक्सानी भएर वा राम्रो कुरा आउने आशा गरेर उपवास बसेका थिए भनेर सम्झनु महत्त्वपूर्ण छ। येशूको प्रतिक्रियाले येशू तिनीहरूसँग हुँदा उपवास बस्ने कुनै कारण छैन भनेर देखाउँछ।</w:t>
      </w:r>
    </w:p>
    <w:p>
      <w:pPr/>
      <w:r>
        <w:rPr>
          <w:lang w:val="ne_NP" w:bidi="ne_NP"/>
        </w:rPr>
      </w:r>
      <w:r>
        <w:rPr>
          <w:lang w:val="ne_NP" w:bidi="ne_NP"/>
        </w:rPr>
        <w:t>फरिसीहरू र शास्त्रीहरूले येशूलाई सोधे कि किन येशूका चेलाहरू खान्छन् र पिउँछन्, जबकि यूहन्नाका चेलाहरू र फरिसीहरूका चेलाहरू प्राय: उपवास बस्छन् र प्रार्थना गर्छन्।</w:t>
      </w:r>
    </w:p>
    <w:p>
      <w:pPr/>
      <w:r>
        <w:rPr>
          <w:lang w:val="ne_NP" w:bidi="ne_NP"/>
        </w:rPr>
      </w:r>
      <w:r>
        <w:rPr>
          <w:lang w:val="ne_NP" w:bidi="ne_NP"/>
        </w:rPr>
        <w:t>कसैले नयाँ कपडाको टुक्रा पुरानो वस्त्रमा जोड्न त्यसलाई बिगार्दैन भनेर सम्झनु महत्त्वपूर्ण छ। नयाँ दाखमद्य विस्तार हुन्छ र पहिले नै फराकिएको पुरानो दाखमद्यको छाला फुट्नेछ भनेर मानिसहरूलाई थाहा थियो।</w:t>
      </w:r>
    </w:p>
    <w:p>
      <w:pPr/>
      <w:r>
        <w:rPr>
          <w:lang w:val="ne_NP" w:bidi="ne_NP"/>
        </w:rPr>
      </w:r>
      <w:r>
        <w:rPr>
          <w:lang w:val="ne_NP" w:bidi="ne_NP"/>
        </w:rPr>
        <w:t>येशूले दुई उदाहरणहरू दिनुहुन्छ। नयाँ वस्त्रको टुक्रा प्रयोग गरेर पुरानो वस्त्रलाई ठीक गर्नाले नयाँ वस्त्रलाई बिगार्छ र यो पुरानो वस्त्रसँग मेल खाँदैन भनेर येशूले भन्नुहुन्छ। पुरानो दाखमद्यको छालामा नयाँ दाखमद्य भर्न प्रयोग गर्दा पुरानो दाखमद्यको छाला फुट्नेछ र दाखमद्य चुहुनेछ भनेर येशूले भन्नुहुन्छ। नयाँ दाखमद्य नयाँ दाखमद्ध राख्ने नयाँ छालामा हाल्नु पर्छ। यी उदाहरणहरूले पुरानो यहूदी धार्मिक शिक्षामा अडिएका मानिसहरूले येशूको नयाँ शिक्षालाई स्वीकार गर्दैनन् भनेर देखाउँछन्। पुरानो दाखमद्य पिउने मानिसहरूले नयाँ दाखमद्य चाहँदैनन् भनेर येशूले भन्नुहुन्छ।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लेवीका मित्रहरू</w:t>
      </w:r>
    </w:p>
    <w:p>
      <w:pPr>
        <w:pStyle w:val="ListBullet"/>
        <w:spacing w:line="240" w:lineRule="auto"/>
        <w:ind w:left="720"/>
      </w:pPr>
      <w:r>
        <w:rPr>
          <w:lang w:val="ne_NP" w:bidi="ne_NP"/>
        </w:rPr>
      </w:r>
      <w:r>
        <w:rPr>
          <w:lang w:val="ne_NP" w:bidi="ne_NP"/>
        </w:rPr>
        <w:t>कर लगाउने यहूदीहरू</w:t>
      </w:r>
    </w:p>
    <w:p>
      <w:pPr>
        <w:pStyle w:val="ListBullet"/>
        <w:spacing w:line="240" w:lineRule="auto"/>
        <w:ind w:left="720"/>
      </w:pPr>
      <w:r>
        <w:rPr>
          <w:lang w:val="ne_NP" w:bidi="ne_NP"/>
        </w:rPr>
      </w:r>
      <w:r>
        <w:rPr>
          <w:lang w:val="ne_NP" w:bidi="ne_NP"/>
        </w:rPr>
        <w:t>फरिसीहरू र व्यवस्थाका शिक्षकहरू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दुलहा</w:t>
      </w:r>
    </w:p>
    <w:p>
      <w:pPr>
        <w:pStyle w:val="ListBullet"/>
        <w:spacing w:line="240" w:lineRule="auto"/>
        <w:ind w:left="720"/>
      </w:pPr>
      <w:r>
        <w:rPr>
          <w:lang w:val="ne_NP" w:bidi="ne_NP"/>
        </w:rPr>
      </w:r>
      <w:r>
        <w:rPr>
          <w:lang w:val="ne_NP" w:bidi="ne_NP"/>
        </w:rPr>
        <w:t>दुलहका मित्रहरू</w:t>
      </w:r>
    </w:p>
    <w:p>
      <w:pPr>
        <w:pStyle w:val="ListBullet"/>
        <w:spacing w:line="240" w:lineRule="auto"/>
        <w:ind w:left="720"/>
      </w:pPr>
      <w:r>
        <w:rPr>
          <w:lang w:val="ne_NP" w:bidi="ne_NP"/>
        </w:rPr>
      </w:r>
      <w:r>
        <w:rPr>
          <w:lang w:val="ne_NP" w:bidi="ne_NP"/>
        </w:rPr>
        <w:t>दर्जी</w:t>
      </w:r>
    </w:p>
    <w:p>
      <w:pPr>
        <w:pStyle w:val="ListBullet"/>
        <w:spacing w:line="240" w:lineRule="auto"/>
        <w:ind w:left="720"/>
      </w:pPr>
      <w:r>
        <w:rPr>
          <w:lang w:val="ne_NP" w:bidi="ne_NP"/>
        </w:rPr>
      </w:r>
      <w:r>
        <w:rPr>
          <w:lang w:val="ne_NP" w:bidi="ne_NP"/>
        </w:rPr>
        <w:t>दाखमद्य बनाउने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लेवीलाई आफ्नो बूथमा बसेर कर उठाउँदै गरेको अभिनय गर्ने कुरा सुनिश्चित गर्नुहोस्। यहूदीहरूले लेवीलाई घृणा गर्छन्। कफर्नहुम सानो थियो, त्यसैले येशूका चेलाहरूले सम्भवतः लेवीलाई पहिले नै चिन्थे।</w:t>
      </w:r>
    </w:p>
    <w:p>
      <w:pPr/>
      <w:r>
        <w:rPr>
          <w:lang w:val="ne_NP" w:bidi="ne_NP"/>
        </w:rPr>
      </w:r>
      <w:r>
        <w:rPr>
          <w:lang w:val="ne_NP" w:bidi="ne_NP"/>
        </w:rPr>
        <w:t>टोलीले लेवीका मित्रहरूलाई बहिष्कृत भएका मानिसहरू, पापी मानिसहरू र कर उठाउनेहरूको रूपमा अभिनय गर्छन् भन्ने कुरा सुनिश्चित गर्नुहोस्। तिनीहरूले येशूसँग खाना खान्छन् र पिउँछन्।</w:t>
      </w:r>
    </w:p>
    <w:p>
      <w:pPr/>
      <w:r>
        <w:rPr>
          <w:lang w:val="ne_NP" w:bidi="ne_NP"/>
        </w:rPr>
      </w:r>
      <w:r>
        <w:rPr>
          <w:lang w:val="ne_NP" w:bidi="ne_NP"/>
        </w:rPr>
        <w:t>टोलीले घर बाहिरका फरिसीहरू र व्यवस्थाका शिक्षकहरूको भूमिका निर्वाह गर्छन् भन्ने कुरा सुनिश्चित गर्नुहोस्। भोज पछि, फरिसीहरू र व्यवस्थाका शिक्षकहरूले चेलाहरूलाई येशूको व्यवहार, पापीहरूसँग खाना खाएको र पिएको बारेमा सोधपुछ गर्छन्।</w:t>
      </w:r>
    </w:p>
    <w:p>
      <w:pPr/>
      <w:r>
        <w:rPr>
          <w:lang w:val="ne_NP" w:bidi="ne_NP"/>
        </w:rPr>
      </w:r>
      <w:r>
        <w:rPr>
          <w:lang w:val="ne_NP" w:bidi="ne_NP"/>
        </w:rPr>
        <w:t>टोलीले विवाहको पार्टीको अभिनय गर्ने र दुलाहासँग खाना खाने तथा पिउने मानिसहरूको अभिनय गर्ने कुरालाई सुनिश्चित गर्नुहोस्। त्यसपछि, जब दुलाहालाई लगिन्छ, ती नै मानिसहरूले दुख प्रकट गर्न उपवास बस्छन्। यो अभिनय येशूले उदाहरण दिँदै गरेको त्यही समयको हो।</w:t>
      </w:r>
    </w:p>
    <w:p>
      <w:pPr/>
      <w:r>
        <w:rPr>
          <w:lang w:val="ne_NP" w:bidi="ne_NP"/>
        </w:rPr>
      </w:r>
      <w:r>
        <w:rPr>
          <w:lang w:val="ne_NP" w:bidi="ne_NP"/>
        </w:rPr>
        <w:t>टोलीले आफ्नो पुरानो कपडा मर्मत गर्न प्रयास गर्ने व्यक्तिको अभिनय गर्ने कुरा सुनिश्चित गर्नुहोस्। यो व्यक्तिले पुरानो वस्त्रलाई ठीक गर्न नयाँ वस्त्रको टुक्रा काट्छ। तर नयाँ टालो पुरानो वस्त्रसँग मेल खाँदैन, र नयाँ वस्त्र बिग्रिएको छ। जब तिनीहरूले पुरानो वस्त्र धुन्छन्, तब टालो खुम्चिन्छ र पुरानो वस्त्र पनि बिग्रन्छ।</w:t>
      </w:r>
    </w:p>
    <w:p>
      <w:pPr/>
      <w:r>
        <w:rPr>
          <w:lang w:val="ne_NP" w:bidi="ne_NP"/>
        </w:rPr>
      </w:r>
      <w:r>
        <w:rPr>
          <w:lang w:val="ne_NP" w:bidi="ne_NP"/>
        </w:rPr>
        <w:t>टोलीले नयाँ दाखमद्य बनाउने र पुरानो दाखमद्यको छाला प्रयोग गर्ने व्यक्तिको भूमिका निर्वाह गर्छन् भन्ने कुरा सुनिश्चित गर्नुहोस्। समय बित्दै जाँदा, पुरानो दाखमद्यको छाला फुट्छ र नयाँ दाखमद्य पोखिन्छ। अरू मानिसहरूले पुरानो दाखमद्य पिउँछन् र नयाँ दाखमद्यलाई अस्वीकार गर्छन्।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लेवी आफ्नो बूथमा छन् र कर उठाउँदै छन् भन्ने अभिनय गर्नुहोस्। कर तिर्न जाने यहूदीहरू लेवीलाई मन पराउँदैनन्। लेवी बहिष्कृत गरिएको व्यक्ति हो।</w:t>
      </w:r>
    </w:p>
    <w:p>
      <w:pPr/>
      <w:r>
        <w:rPr>
          <w:lang w:val="ne_NP" w:bidi="ne_NP"/>
        </w:rPr>
      </w:r>
      <w:r>
        <w:rPr>
          <w:lang w:val="ne_NP" w:bidi="ne_NP"/>
        </w:rPr>
        <w:t>अभिनय रोक्नुहोस्: लेवीको भूमिका खेल्ने कलाकारलाई सोध्नुहोस्, "तपाईंलाई कस्तो महसुस भइरहेको छ?" तपाईंले यस्तो कुरा सुन्न सक्नुहुन्छ, "कहिलेकाँही म एक्लै महसुस गर्छु," "यो राम्रो काम हो जसले राम्रो भुक्तान गर्छ," "मलाई अरूले नपाएको लाभहरू छन्," "म यस कामको कारण मित्रहरू र परिवारमा फर्केर जान सक्दिन।" कार्य पुन: सुरु गर्नुहोस्।</w:t>
      </w:r>
    </w:p>
    <w:p>
      <w:pPr/>
      <w:r>
        <w:rPr>
          <w:lang w:val="ne_NP" w:bidi="ne_NP"/>
        </w:rPr>
      </w:r>
      <w:r>
        <w:rPr>
          <w:lang w:val="ne_NP" w:bidi="ne_NP"/>
        </w:rPr>
        <w:t>येशूले शहर छोड्दै हुनुहुन्छ। येशूले लेवीलाई देख्नुहुन्छ। येशूले लेवीलाई भन्नुहुन्छ, "मलाई पछ्याउ।" लेवीले सबै कुरा छोडेर येशूलाई पछ्याउँछन्।</w:t>
      </w:r>
    </w:p>
    <w:p>
      <w:pPr/>
      <w:r>
        <w:rPr>
          <w:lang w:val="ne_NP" w:bidi="ne_NP"/>
        </w:rPr>
      </w:r>
      <w:r>
        <w:rPr>
          <w:lang w:val="ne_NP" w:bidi="ne_NP"/>
        </w:rPr>
        <w:t>अभिनय रोक्नुहोस्: कर तिर्ने यहूदीहरूको भूमिका खेल्ने कलाकारहरूलाई सोध्नुहोस्, "तपाईंलाई कस्तो महसुस भइरहेको छ?" तपाईंले यस्तो कुरा सुन्न सक्नुहुन्छ, "उहाँले रोमीहरूको लागि काम गर्नुहुन्छ भनेर म विश्वास गर्न सक्दिन," "येशूले किन उहाँसँग कुरा गर्नुहुन्छ?" "मलाई लेवी मन पर्दैन," "पर्खनुहोस्, उहाँ कहाँ जाँदै हुनुहुन्छ?" कार्य पुन: सुरु गर्नुहोस्।</w:t>
      </w:r>
    </w:p>
    <w:p>
      <w:pPr/>
      <w:r>
        <w:rPr>
          <w:lang w:val="ne_NP" w:bidi="ne_NP"/>
        </w:rPr>
      </w:r>
      <w:r>
        <w:rPr>
          <w:lang w:val="ne_NP" w:bidi="ne_NP"/>
        </w:rPr>
        <w:t>लेवीले भोजको आयोजना गर्छन्। आदरणीय अतिथि येशू हुनुहुन्छ। लेवीका मित्रहरूले येशूसँग खाना खाइरहेका र पिइरहेका छन्। यहूदीहरूले लेवीका मित्रहरूलाई आदर गर्दैनन् किनभने तिनीहरू कर उठाउनेहरू हुन्। लेवीका अन्य मित्रहरू अपमानजनक र पापपूर्ण जीवन बिताउँछन् भनेर यहूदीहरूले ठान्छन्।</w:t>
      </w:r>
    </w:p>
    <w:p>
      <w:pPr/>
      <w:r>
        <w:rPr>
          <w:lang w:val="ne_NP" w:bidi="ne_NP"/>
        </w:rPr>
      </w:r>
      <w:r>
        <w:rPr>
          <w:lang w:val="ne_NP" w:bidi="ne_NP"/>
        </w:rPr>
        <w:t>अभिनय रोक्नुहोस्: लेवीका मित्रहरूको भूमिका खेल्ने कलाकारहरूलाई सोध्नुहोस्, "तपाईंलाई कस्तो महसुस भइरहेको छ?" तपाईंले यस्तो कुरा सुन्न सक्नुहुन्छ, "येशू हामीसँग हुनुहुन्छ भनेर म सम्मान गरेको महसुस गर्छु," "उहाँ अरू जस्तै होइन, उहाँ हामीसँग बस्नुहुन्छ," "येशूले भन्नुभएको कुराबाट म उत्सुक छु।" कार्य पुन: सुरु गर्नुहोस्।</w:t>
      </w:r>
    </w:p>
    <w:p>
      <w:pPr/>
      <w:r>
        <w:rPr>
          <w:lang w:val="ne_NP" w:bidi="ne_NP"/>
        </w:rPr>
      </w:r>
      <w:r>
        <w:rPr>
          <w:lang w:val="ne_NP" w:bidi="ne_NP"/>
        </w:rPr>
        <w:t>केही समय पछि, फरिसीहरू र व्यवस्थाका शिक्षकहरूले चेलाहरूलाई किन यस्तो खराब मानिसहरूसँग खाना खान्छन् र पिउँछन् भनेर सोध्छन्। येशूले तिनीहरूलाई बिरामी मानिसहरूलाई डाक्टरको आवश्यकता हुन्छ, स्वस्थ मानिसहरूलाई होइन भनेर बताउँदै जवाफ दिनुहुन्छ। पश्चात्ताप गर्नुपर्ने पापीहरूको लागि म आएको हुँ भनेर येशूले भन्नुहुन्छ, आफूलाई धर्मी ठान्ने मानिसहरूको लागि होइन।</w:t>
      </w:r>
    </w:p>
    <w:p>
      <w:pPr/>
      <w:r>
        <w:rPr>
          <w:lang w:val="ne_NP" w:bidi="ne_NP"/>
        </w:rPr>
      </w:r>
      <w:r>
        <w:rPr>
          <w:lang w:val="ne_NP" w:bidi="ne_NP"/>
        </w:rPr>
        <w:t>अभिनय रोक्नुहोस्: फरिसीहरू र व्यवस्थाका शिक्षकहरूको भूमिका खेल्ने कलाकारहरूलाई सोध्नुहोस्, "तपाईंलाई कस्तो महसुस भइरहेको छ?" तपाईंले यस्तो कुरा सुन्न सक्नुहुन्छ, "उहाँले आफूलाई अशुद्ध बनाउँदै हुनुहुन्छ भनेर म विश्वास गर्न सक्दिन।" "यो मानिसहरूको लागि नराम्रो उदाहरण हो।" "यो नयाँ शिक्षा खतरनाक छ।" कार्य पुन: सुरु गर्नुहोस्।</w:t>
      </w:r>
    </w:p>
    <w:p>
      <w:pPr/>
      <w:r>
        <w:rPr>
          <w:lang w:val="ne_NP" w:bidi="ne_NP"/>
        </w:rPr>
      </w:r>
      <w:r>
        <w:rPr>
          <w:lang w:val="ne_NP" w:bidi="ne_NP"/>
        </w:rPr>
        <w:t>केही मानिसहरूले येशूलाई सोध्छन् कि यूहन्नाका चेलाहरू र फरिसीहरूका चेलाहरू उपवास बस्दा किन उहाँका चेलाहरूले सधैं खान्छन् र पिउँछन्।</w:t>
      </w:r>
    </w:p>
    <w:p>
      <w:pPr/>
      <w:r>
        <w:rPr>
          <w:lang w:val="ne_NP" w:bidi="ne_NP"/>
        </w:rPr>
      </w:r>
      <w:r>
        <w:rPr>
          <w:lang w:val="ne_NP" w:bidi="ne_NP"/>
        </w:rPr>
        <w:t>दुलहा वा विवाह गर्ने मानिसको उदाहरण दिएर येशूले जवाफ दिनुहुन्छ। येशूले नयाँ कपडा प्रयोग गरेर पुरानो कपडा ठीक गर्ने उदाहरण दिनुहुन्छ। येशूले पुरानो दाखमद्यको छालामा नयाँ दाखमद्य राख्ने उदाहरण दिनुहुन्छ।</w:t>
      </w:r>
    </w:p>
    <w:p>
      <w:pPr/>
      <w:r>
        <w:rPr>
          <w:lang w:val="ne_NP" w:bidi="ne_NP"/>
        </w:rPr>
      </w:r>
      <w:r>
        <w:rPr>
          <w:lang w:val="ne_NP" w:bidi="ne_NP"/>
        </w:rPr>
        <w:t>अभिनय रोक्नुहोस्: फरिसीहरू र व्यवस्थाका शिक्षकहरूको भूमिका खेल्ने कलाकारहरूलाई सोध्नुहोस्, "तपाईंलाई कस्तो महसुस भइरहेको छ?" तपाईंले "रिसाएको छु" जस्ता कुरा सुन्न सक्नुहुन्छ। "हाम्रो शिक्षा परमेश्वरको नजरमा सही छ, तपाईंको होइन!" "येशूलाई रोक्नु आवश्यक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 </w:t>
      </w:r>
      <w:r>
        <w:rPr>
          <w:b/>
          <w:lang w:val="ne_NP" w:bidi="ne_NP"/>
        </w:rPr>
        <w:t>कफर्नहुमको</w:t>
      </w:r>
      <w:r>
        <w:rPr>
          <w:lang w:val="ne_NP" w:bidi="ne_NP"/>
        </w:rPr>
        <w:t xml:space="preserve"> नजिकै हुनुहुँदा लेवी नाम गरेको मानिसले कर उठाइरहेको देख्नुहुन्छ। </w:t>
      </w:r>
      <w:r>
        <w:rPr>
          <w:b/>
          <w:lang w:val="ne_NP" w:bidi="ne_NP"/>
        </w:rPr>
        <w:t>कर उठाउनेले</w:t>
      </w:r>
      <w:r>
        <w:rPr>
          <w:lang w:val="ne_NP" w:bidi="ne_NP"/>
        </w:rPr>
        <w:t xml:space="preserve"> सरकारको लागि पैसा वा कर उठाउने जागिरे ब्यक्तिको रूपमा जनाउँछ। यहूदी मानिसहरूले रोमी सरकारलाई सडक प्रयोग गर्न र देशभित्र वस्तुहरू वा उत्पादनहरू ल्याउन कर तिर्नु पर्थ्यो। यहूदीहरूले कर सङ्कलन गर्नेहरूलाई घृणा गर्थे, किनभने तिनीहरू आवश्यक भन्दा बढी पैसा सङ्कलन गर्थे र आफ्नो लागि राख्थे। कर उठाउनेहरू यहूदी समुदायमा बहिष्कृत भएका थिए र आफ्नो परिवारको लागि लज्जास्पद देखिन्थ्यो। तपाईंले अघिल्लो खण्डहरूमा कर उठाउनेलाई अनुवाद गर्ने तरिकाले नै अनुवाद गर्ने कुरा निश्चित गर्नुहोस्।</w:t>
      </w:r>
    </w:p>
    <w:p>
      <w:pPr/>
      <w:r>
        <w:rPr>
          <w:lang w:val="ne_NP" w:bidi="ne_NP"/>
        </w:rPr>
      </w:r>
      <w:r>
        <w:rPr>
          <w:lang w:val="ne_NP" w:bidi="ne_NP"/>
        </w:rPr>
        <w:t xml:space="preserve">कर उठाउनेहरूले </w:t>
      </w:r>
      <w:r>
        <w:rPr>
          <w:b/>
          <w:lang w:val="ne_NP" w:bidi="ne_NP"/>
        </w:rPr>
        <w:t>कर बुथमा</w:t>
      </w:r>
      <w:r>
        <w:rPr>
          <w:lang w:val="ne_NP" w:bidi="ne_NP"/>
        </w:rPr>
        <w:t xml:space="preserve"> काम गर्थे। त्यो बुथ सम्भवतः छहारी मुनि राखिएको सानो टेबल थियो जहाँ लेवी कर उठाउन बसेका थिए। अधिकांश समयमा, मुख्य शहरको बाहिर कर बुथहरू बनाइन्थे। यसले येशू कफर्नहुमबाट बाहिर जानुभयो र लेवीलाई देख्नुभयो भनेर व्याख्या गर्छ।</w:t>
      </w:r>
    </w:p>
    <w:p>
      <w:pPr/>
      <w:r>
        <w:rPr>
          <w:lang w:val="ne_NP" w:bidi="ne_NP"/>
        </w:rPr>
      </w:r>
      <w:r>
        <w:rPr>
          <w:lang w:val="ne_NP" w:bidi="ne_NP"/>
        </w:rPr>
        <w:t>यदि तपाईंले पहिले नै गर्नुभएको छैन भने तपाईंको टोलीलाई कर उठाउने बुथको तस्वीर देखाउनुहोस्।</w:t>
      </w:r>
    </w:p>
    <w:p>
      <w:pPr/>
      <w:r>
        <w:rPr>
          <w:lang w:val="ne_NP" w:bidi="ne_NP"/>
        </w:rPr>
      </w:r>
      <w:r>
        <w:rPr>
          <w:lang w:val="ne_NP" w:bidi="ne_NP"/>
        </w:rPr>
        <w:t xml:space="preserve">येशूले लेवीलाई भन्नुहुन्छ, "मलाई पछ्याउ।" यो येशूले लेवीलाई आफ्नो चेला हुन आग्रह गर्ने तरिका थियो। </w:t>
      </w:r>
      <w:r>
        <w:rPr>
          <w:b/>
          <w:lang w:val="ne_NP" w:bidi="ne_NP"/>
        </w:rPr>
        <w:t>चेलाको</w:t>
      </w:r>
      <w:r>
        <w:rPr>
          <w:lang w:val="ne_NP" w:bidi="ne_NP"/>
        </w:rPr>
        <w:t xml:space="preserve"> अर्थ सिकारू हो। यी सिक्नेहरू आफ्नो गुरु जहाँ जहाँ जानुहुन्थ्यो उनीहरू त्यही उहाँलाई पछ्याउँथे। तिनीहरूले उहाँको शिक्षाहरू र कामहरूबाट सिक्न आफूलाई प्रतिबद्ध गरे। येशूका नजिकका अनुयायीहरू उहाँको सार्वजनिक सेवकाईको धेरैजसो समय उहाँसँगै थिए। तिनीहरूले उहाँसँग यात्रा गरे, उहाँबाट सिके, र कहिलेकाँही राज्यको </w:t>
      </w:r>
      <w:r>
        <w:rPr>
          <w:b/>
          <w:lang w:val="ne_NP" w:bidi="ne_NP"/>
        </w:rPr>
        <w:t>सुसमाचार</w:t>
      </w:r>
      <w:r>
        <w:rPr>
          <w:lang w:val="ne_NP" w:bidi="ne_NP"/>
        </w:rPr>
        <w:t xml:space="preserve"> प्रचार गर्न र बिरामीलाई निको पार्न पठाइए। यस कथामा, चेलाहरूले शिमोन, याकूब, यूहन्ना र अब लेवीलाई जनाउँछ। </w:t>
      </w:r>
      <w:r>
        <w:rPr>
          <w:b/>
          <w:lang w:val="ne_NP" w:bidi="ne_NP"/>
        </w:rPr>
        <w:t>चेलाहरूलाई</w:t>
      </w:r>
      <w:r>
        <w:rPr>
          <w:lang w:val="ne_NP" w:bidi="ne_NP"/>
        </w:rPr>
        <w:t xml:space="preserve"> मुख्य शब्दावलीमा पाउन सकिन्छ।</w:t>
      </w:r>
    </w:p>
    <w:p>
      <w:pPr/>
      <w:r>
        <w:rPr>
          <w:lang w:val="ne_NP" w:bidi="ne_NP"/>
        </w:rPr>
      </w:r>
      <w:r>
        <w:rPr>
          <w:lang w:val="ne_NP" w:bidi="ne_NP"/>
        </w:rPr>
        <w:t>यदि तपाईंको भाषामा शिक्षकको समर्पित अनुयायीहरूको लागि बुझाउने शब्द छ भने तपाईं यहाँ त्यो शब्द प्रयोग गर्न सक्नुहुन्छ।</w:t>
      </w:r>
    </w:p>
    <w:p>
      <w:pPr/>
      <w:r>
        <w:rPr>
          <w:lang w:val="ne_NP" w:bidi="ne_NP"/>
        </w:rPr>
      </w:r>
      <w:r>
        <w:rPr>
          <w:lang w:val="ne_NP" w:bidi="ne_NP"/>
        </w:rPr>
        <w:t xml:space="preserve">लेवी उभिन्छ, </w:t>
      </w:r>
      <w:r>
        <w:rPr>
          <w:b/>
          <w:lang w:val="ne_NP" w:bidi="ne_NP"/>
        </w:rPr>
        <w:t>सबै कुरा छोडेर</w:t>
      </w:r>
      <w:r>
        <w:rPr>
          <w:lang w:val="ne_NP" w:bidi="ne_NP"/>
        </w:rPr>
        <w:t xml:space="preserve"> येशूलाई पछ्याउँछ। यसको अर्थ लेवीले कर उठाउनेको काम छोडेर येशूको चेला बन्न गए। यसलाई लेवीले आफ्नो सबै सम्पत्तिहरू छोडेको भनेर अनुवाद नगर्नुहोस्, किनभने कथाको अर्को भाग लेवीको घरमा हुने कुरा हामीलाई थाहा छ।</w:t>
      </w:r>
    </w:p>
    <w:p>
      <w:pPr/>
      <w:r>
        <w:rPr>
          <w:lang w:val="ne_NP" w:bidi="ne_NP"/>
        </w:rPr>
      </w:r>
      <w:r>
        <w:rPr>
          <w:lang w:val="ne_NP" w:bidi="ne_NP"/>
        </w:rPr>
        <w:t xml:space="preserve">लेवीले येशूको लागि </w:t>
      </w:r>
      <w:r>
        <w:rPr>
          <w:b/>
          <w:lang w:val="ne_NP" w:bidi="ne_NP"/>
        </w:rPr>
        <w:t>भोज</w:t>
      </w:r>
      <w:r>
        <w:rPr>
          <w:lang w:val="ne_NP" w:bidi="ne_NP"/>
        </w:rPr>
        <w:t xml:space="preserve"> वा ठूलो भोजको आयोजना गर्छन्। लेवीले आफ्ना मित्रहरू र अन्य कर उठाउनेहरूलाई आफ्नो घरमा खाना खान आमन्त्रण गर्छन्। मानिसहरू यस टेबलमा </w:t>
      </w:r>
      <w:r>
        <w:rPr>
          <w:b/>
          <w:lang w:val="ne_NP" w:bidi="ne_NP"/>
        </w:rPr>
        <w:t>ढल्किरहेका</w:t>
      </w:r>
      <w:r>
        <w:rPr>
          <w:lang w:val="ne_NP" w:bidi="ne_NP"/>
        </w:rPr>
        <w:t xml:space="preserve"> छन्। यस वाक्यांशको अर्थ तिनीहरूले टेबलमा खाना खाइरहेका थिए। यहूदी संस्कृतिमा, सामान्यतया मानिसहरू तल्लो टेबलमा एकसाथ खान्थे र भुइँको तकियामा बस्थे। </w:t>
      </w:r>
    </w:p>
    <w:p>
      <w:pPr/>
      <w:r>
        <w:rPr>
          <w:lang w:val="ne_NP" w:bidi="ne_NP"/>
        </w:rPr>
      </w:r>
      <w:r>
        <w:rPr>
          <w:b/>
          <w:lang w:val="ne_NP" w:bidi="ne_NP"/>
        </w:rPr>
        <w:t>फरिसीहरू</w:t>
      </w:r>
      <w:r>
        <w:rPr>
          <w:lang w:val="ne_NP" w:bidi="ne_NP"/>
        </w:rPr>
        <w:t xml:space="preserve"> र आफ्नो संप्रदायका </w:t>
      </w:r>
      <w:r>
        <w:rPr>
          <w:b/>
          <w:lang w:val="ne_NP" w:bidi="ne_NP"/>
        </w:rPr>
        <w:t>व्यवस्थाका शिक्षकहरू</w:t>
      </w:r>
      <w:r>
        <w:rPr>
          <w:lang w:val="ne_NP" w:bidi="ne_NP"/>
        </w:rPr>
        <w:t xml:space="preserve"> पनि उपस्थित छन्। यसको अर्थ फरिसीहरू र तिनीहरूका शास्त्रीहरू मात्र हो। तपाईंले अघिल्लो खण्डहरूमा </w:t>
      </w:r>
      <w:r>
        <w:rPr>
          <w:b/>
          <w:lang w:val="ne_NP" w:bidi="ne_NP"/>
        </w:rPr>
        <w:t>फरिसी,</w:t>
      </w:r>
      <w:r>
        <w:rPr>
          <w:lang w:val="ne_NP" w:bidi="ne_NP"/>
        </w:rPr>
        <w:t xml:space="preserve"> </w:t>
      </w:r>
      <w:r>
        <w:rPr>
          <w:b/>
          <w:lang w:val="ne_NP" w:bidi="ne_NP"/>
        </w:rPr>
        <w:t>शास्त्री</w:t>
      </w:r>
      <w:r>
        <w:rPr>
          <w:lang w:val="ne_NP" w:bidi="ne_NP"/>
        </w:rPr>
        <w:t xml:space="preserve"> वा </w:t>
      </w:r>
      <w:r>
        <w:rPr>
          <w:b/>
          <w:lang w:val="ne_NP" w:bidi="ne_NP"/>
        </w:rPr>
        <w:t>व्यवस्थाका शिक्षकहरूलाई</w:t>
      </w:r>
      <w:r>
        <w:rPr>
          <w:lang w:val="ne_NP" w:bidi="ne_NP"/>
        </w:rPr>
        <w:t xml:space="preserve"> अनुवाद गर्नुभएको तरिकाले अनुवाद गर्नुहोस्। दुबै शब्दहरू मुख्य शब्दावलीमा पाउन सकिन्छ। फरिसीहरू येशूले परमेश्वरको व्यवस्था पालन गरिरहनु भएको छ कि छैन भनेर हेर्न त्यहाँ छन्। तिनीहरूले चेलाहरूसँग </w:t>
      </w:r>
      <w:r>
        <w:rPr>
          <w:b/>
          <w:lang w:val="ne_NP" w:bidi="ne_NP"/>
        </w:rPr>
        <w:t>गनगन</w:t>
      </w:r>
      <w:r>
        <w:rPr>
          <w:lang w:val="ne_NP" w:bidi="ne_NP"/>
        </w:rPr>
        <w:t xml:space="preserve"> गर्न वा गुनासो गर्न थाल्छन्। फरिसीहरूले येशूलाई </w:t>
      </w:r>
      <w:r>
        <w:rPr>
          <w:b/>
          <w:lang w:val="ne_NP" w:bidi="ne_NP"/>
        </w:rPr>
        <w:t>पापीहरूसँग</w:t>
      </w:r>
      <w:r>
        <w:rPr>
          <w:lang w:val="ne_NP" w:bidi="ne_NP"/>
        </w:rPr>
        <w:t xml:space="preserve"> खाना खाएको कारण परमेश्वरको व्यवस्थाको शिक्षकको रूपमा न्याय गर्छन्। पापीहरू भनेको नियमित रूपमा परमेश्वरको व्यवस्थाको उल्लङ्घन गर्ने मानिसहरू हुन्। फरिसीहरूले परमेश्वरको व्यवस्थामा अरू धेरै नियमहरू थपे। तिनीहरूले यी नियमहरू पालन नगर्ने व्यक्तिलाई पापी भने। यी नियमहरू मध्ये एक यो थियो कि मानिसहरूले खाना खानु अघि धार्मिक र औपचारिक रूपमा आफूलाई धुनु पर्छ। लेवीका पाहुनाहरूले यो गरेनन्। फरिसीहरूले कर उठाउनेहरूलाई पनि पापी ठाने। तपाईंले अघिल्लो खण्डहरूमा पापीहरूलाई अनुवाद गरेको तरिकाले गर्ने निश्चित गर्नुहोस्। </w:t>
      </w:r>
      <w:r>
        <w:rPr>
          <w:b/>
          <w:lang w:val="ne_NP" w:bidi="ne_NP"/>
        </w:rPr>
        <w:t>पाप</w:t>
      </w:r>
      <w:r>
        <w:rPr>
          <w:lang w:val="ne_NP" w:bidi="ne_NP"/>
        </w:rPr>
        <w:t xml:space="preserve"> मुख्य शब्दावलीमा छ।</w:t>
      </w:r>
    </w:p>
    <w:p>
      <w:pPr/>
      <w:r>
        <w:rPr>
          <w:lang w:val="ne_NP" w:bidi="ne_NP"/>
        </w:rPr>
      </w:r>
      <w:r>
        <w:rPr>
          <w:lang w:val="ne_NP" w:bidi="ne_NP"/>
        </w:rPr>
        <w:t xml:space="preserve">येशूले पापलाई बीमारीसँग तुलना गरेर जवाफ दिनुहुन्छ। पापले बिरामी भएका मानिसहरूलाई </w:t>
      </w:r>
      <w:r>
        <w:rPr>
          <w:b/>
          <w:lang w:val="ne_NP" w:bidi="ne_NP"/>
        </w:rPr>
        <w:t>पश्चात्ताप</w:t>
      </w:r>
      <w:r>
        <w:rPr>
          <w:lang w:val="ne_NP" w:bidi="ne_NP"/>
        </w:rPr>
        <w:t xml:space="preserve"> गरेर उहाँसँग रहन बोलाउन आएको हो भनेर येशूले भन्नुहुन्छ। उहाँ </w:t>
      </w:r>
      <w:r>
        <w:rPr>
          <w:b/>
          <w:lang w:val="ne_NP" w:bidi="ne_NP"/>
        </w:rPr>
        <w:t>धर्मीहरूलाई</w:t>
      </w:r>
      <w:r>
        <w:rPr>
          <w:lang w:val="ne_NP" w:bidi="ne_NP"/>
        </w:rPr>
        <w:t xml:space="preserve"> बोलाउन आउनु भएन किनभने तिनीहरूलाई उहाँको मद्दतको आवश्यकता थिएन। तपाईंले अघिल्लो खण्डहरूमा </w:t>
      </w:r>
      <w:r>
        <w:rPr>
          <w:b/>
          <w:lang w:val="ne_NP" w:bidi="ne_NP"/>
        </w:rPr>
        <w:t>पश्चात्ताप</w:t>
      </w:r>
      <w:r>
        <w:rPr>
          <w:lang w:val="ne_NP" w:bidi="ne_NP"/>
        </w:rPr>
        <w:t xml:space="preserve"> र </w:t>
      </w:r>
      <w:r>
        <w:rPr>
          <w:b/>
          <w:lang w:val="ne_NP" w:bidi="ne_NP"/>
        </w:rPr>
        <w:t>धर्मीलाई</w:t>
      </w:r>
      <w:r>
        <w:rPr>
          <w:lang w:val="ne_NP" w:bidi="ne_NP"/>
        </w:rPr>
        <w:t xml:space="preserve"> अनुवाद गरेको तरिकाले गर्ने कुरा निश्चित गर्नुहोस्। दुबै शब्दहरू मुख्य शब्दावलीमा पाउन सकिन्छ।</w:t>
      </w:r>
    </w:p>
    <w:p>
      <w:pPr/>
      <w:r>
        <w:rPr>
          <w:lang w:val="ne_NP" w:bidi="ne_NP"/>
        </w:rPr>
      </w:r>
      <w:r>
        <w:rPr>
          <w:lang w:val="ne_NP" w:bidi="ne_NP"/>
        </w:rPr>
        <w:t xml:space="preserve">पछि, येशूका चेलाहरूलाई फेरि आलोचना गरिन्छ। यस पटक </w:t>
      </w:r>
      <w:r>
        <w:rPr>
          <w:b/>
          <w:lang w:val="ne_NP" w:bidi="ne_NP"/>
        </w:rPr>
        <w:t>उपवासको</w:t>
      </w:r>
      <w:r>
        <w:rPr>
          <w:lang w:val="ne_NP" w:bidi="ne_NP"/>
        </w:rPr>
        <w:t xml:space="preserve"> बारेमा छ। तपाईंले पहिले उपवासको अनुवाद नै प्रयोग गर्नुभएको छ भन्ने कुरा निश्चित गर्नुहोस्। </w:t>
      </w:r>
      <w:r>
        <w:rPr>
          <w:b/>
          <w:lang w:val="ne_NP" w:bidi="ne_NP"/>
        </w:rPr>
        <w:t>उपवास</w:t>
      </w:r>
      <w:r>
        <w:rPr>
          <w:lang w:val="ne_NP" w:bidi="ne_NP"/>
        </w:rPr>
        <w:t xml:space="preserve"> मुख्य शब्दावलीमा छ। येशूले एउटा प्रश्नको जवाफ दिनुहुन्छ जसको जवाफ प्राप्त हुने आशा गर्नुहुन्न किनभने जवाफ स्पष्ट छ। के विवाहमा </w:t>
      </w:r>
      <w:r>
        <w:rPr>
          <w:b/>
          <w:lang w:val="ne_NP" w:bidi="ne_NP"/>
        </w:rPr>
        <w:t>दुलहा</w:t>
      </w:r>
      <w:r>
        <w:rPr>
          <w:lang w:val="ne_NP" w:bidi="ne_NP"/>
        </w:rPr>
        <w:t xml:space="preserve"> वा विवाहित पुरुष तिनीहरूसँग हुँदा पाहुनाहरू दुखी हुन्छन्? जवाफ हुदैनन् भन्ने हो। उपवास बस्नुले अतिथिहरू दुखी छन् भन्ने संकेत गर्छ। येशूले आफूलाई विवाहित मानिससँग तुलना गर्नुहुन्छ। येशूलाई तिनीहरूबाट नलगेसम्म उहाँका चेलाहरू उपवास बस्नेछैनन्। त्यसपछि तिनीहरूले आफ्नो दुख देखाउन उपवास बस्नेछन्।</w:t>
      </w:r>
    </w:p>
    <w:p>
      <w:pPr/>
      <w:r>
        <w:rPr>
          <w:lang w:val="ne_NP" w:bidi="ne_NP"/>
        </w:rPr>
      </w:r>
      <w:r>
        <w:rPr>
          <w:lang w:val="ne_NP" w:bidi="ne_NP"/>
        </w:rPr>
        <w:t xml:space="preserve">त्यसपछि येशूले तीन </w:t>
      </w:r>
      <w:r>
        <w:rPr>
          <w:b/>
          <w:lang w:val="ne_NP" w:bidi="ne_NP"/>
        </w:rPr>
        <w:t>दृष्टान्तहरू</w:t>
      </w:r>
      <w:r>
        <w:rPr>
          <w:lang w:val="ne_NP" w:bidi="ne_NP"/>
        </w:rPr>
        <w:t xml:space="preserve"> सुनाउनुहुन्छ। दृष्टान्त विभिन्न प्रकारका बुद्धिमान वाणीलाई वर्णन गर्ने पद हो। तिनीहरूमा सांस्कृतिक कथाहरू वा बुद्धिमान भनाईहरू समावेश हुन सक्छन्। धेरै पटक दृष्टान्तले येशूले बताएको विशेष प्रकारको कथालाई जनाउँछ। कथाले परमेश्वरको बारेमा गहिरो कुराहरूको वर्णन गर्न दैनिक कुराहरूको प्रयोग गरेको थियो। वास्तवमा मानिसहरूले सुन्ने प्रयास नगरेसम्म दृष्टान्त प्राय: बुझ्न गाह्रो थियो। जब येशूले दृष्टान्त भन्नुहुन्छ, उहाँले मानिसहरूले तिनीहरूको मनोवृत्ति वा कार्यहरू परिवर्तन गर्नेछन् भनेर आशा गर्नुहुन्छ। यस अवस्थामा, दृष्टान्तले बुद्धिमान भनाईलाई जनाउँछ। मुख्य शब्दावलीमा </w:t>
      </w:r>
      <w:r>
        <w:rPr>
          <w:b/>
          <w:lang w:val="ne_NP" w:bidi="ne_NP"/>
        </w:rPr>
        <w:t>दृष्टान्त</w:t>
      </w:r>
      <w:r>
        <w:rPr>
          <w:lang w:val="ne_NP" w:bidi="ne_NP"/>
        </w:rPr>
        <w:t xml:space="preserve"> पाउन सकिन्छ।</w:t>
      </w:r>
    </w:p>
    <w:p>
      <w:pPr/>
      <w:r>
        <w:rPr>
          <w:lang w:val="ne_NP" w:bidi="ne_NP"/>
        </w:rPr>
      </w:r>
      <w:r>
        <w:rPr>
          <w:lang w:val="ne_NP" w:bidi="ne_NP"/>
        </w:rPr>
        <w:t xml:space="preserve">येशूले नयाँ वस्त्रबाट काटिएको टालोले पुरानो </w:t>
      </w:r>
      <w:r>
        <w:rPr>
          <w:b/>
          <w:lang w:val="ne_NP" w:bidi="ne_NP"/>
        </w:rPr>
        <w:t>वस्त्रलाई</w:t>
      </w:r>
      <w:r>
        <w:rPr>
          <w:lang w:val="ne_NP" w:bidi="ne_NP"/>
        </w:rPr>
        <w:t xml:space="preserve"> ठीक गर्ने उदाहरण प्रयोग गर्नुहुन्छ। वस्त्रको अर्थ कपडाको टुक्रा हो। </w:t>
      </w:r>
      <w:r>
        <w:rPr>
          <w:b/>
          <w:lang w:val="ne_NP" w:bidi="ne_NP"/>
        </w:rPr>
        <w:t>टालो</w:t>
      </w:r>
      <w:r>
        <w:rPr>
          <w:lang w:val="ne_NP" w:bidi="ne_NP"/>
        </w:rPr>
        <w:t xml:space="preserve"> भनेको कपडाको सानो टुक्रा हो, जसलाई च्यातिएको ठाउँमा त्यसमाथि अर्को कपडा राखेर सिलाइन्छ। नयाँ टालो काम गर्दैन किनभने पुरानो कपडा धुँदा यो खुम्चिनेछ र पुरानो कपडाबाट अलग भएर च्यातिनेछ। यो व्यावहारिक पनि थिएन, किनभने टालो काट्न नयाँ लुगा नष्ट गर्नुपर्छ।</w:t>
      </w:r>
    </w:p>
    <w:p>
      <w:pPr/>
      <w:r>
        <w:rPr>
          <w:lang w:val="ne_NP" w:bidi="ne_NP"/>
        </w:rPr>
      </w:r>
      <w:r>
        <w:rPr>
          <w:lang w:val="ne_NP" w:bidi="ne_NP"/>
        </w:rPr>
        <w:t xml:space="preserve">येशूले मद्य राख्ने छालाको थैलो बारेमा अर्को दृष्टान्त प्रयोग गर्नुहुन्छ। </w:t>
      </w:r>
      <w:r>
        <w:rPr>
          <w:b/>
          <w:lang w:val="ne_NP" w:bidi="ne_NP"/>
        </w:rPr>
        <w:t>दाखमद्य</w:t>
      </w:r>
      <w:r>
        <w:rPr>
          <w:lang w:val="ne_NP" w:bidi="ne_NP"/>
        </w:rPr>
        <w:t xml:space="preserve"> भनेको अङ्गुर कुहाएर बनाइएको पेय हो। </w:t>
      </w:r>
      <w:r>
        <w:rPr>
          <w:b/>
          <w:lang w:val="ne_NP" w:bidi="ne_NP"/>
        </w:rPr>
        <w:t>दाखमद्य राख्ने छालाको थैलो</w:t>
      </w:r>
      <w:r>
        <w:rPr>
          <w:lang w:val="ne_NP" w:bidi="ne_NP"/>
        </w:rPr>
        <w:t xml:space="preserve"> भनेको दाख-मद्य भण्डारण गर्न प्रयोग गरिने भाँडाहरू थिए। सामान्यतया यहूदीहरूले बाख्राको छालाबाट यी भाँडाहरू बनाउँथे। दाखमद्य खमिरिँदै जाँदा नयाँ दाखमद्यको छाला विस्तार हुनेछ, तर पुरानो दाखमद्यको छाला टुटिनेछ।</w:t>
      </w:r>
    </w:p>
    <w:p>
      <w:pPr/>
      <w:r>
        <w:rPr>
          <w:lang w:val="ne_NP" w:bidi="ne_NP"/>
        </w:rPr>
      </w:r>
      <w:r>
        <w:rPr>
          <w:lang w:val="ne_NP" w:bidi="ne_NP"/>
        </w:rPr>
        <w:t>यदि तपाईंले पहिले नै गर्नुभएको छैन भने तपाईंको टोलीलाई दाखमद्यको थैलोको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6:1–11</w:t>
      </w:r>
      <w:r>
        <w:rPr>
          <w:lang w:val="ne_NP" w:bidi="ne_NP"/>
        </w:rPr>
      </w:r>
    </w:p>
    <w:p>
      <w:pPr>
        <w:pStyle w:val="Heading3"/>
      </w:pPr>
      <w:r>
        <w:rPr>
          <w:lang w:val="ne_NP" w:bidi="ne_NP"/>
        </w:rPr>
        <w:t>Step 1</w:t>
      </w:r>
    </w:p>
    <w:p>
      <w:pPr/>
      <w:r>
        <w:rPr>
          <w:lang w:val="ne_NP" w:bidi="ne_NP"/>
        </w:rPr>
      </w:r>
      <w:r>
        <w:rPr>
          <w:lang w:val="ne_NP" w:bidi="ne_NP"/>
        </w:rPr>
        <w:t>लूका ६:१–११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धार्मिक नेताहरूले येशू र उहाँका चेलाहरूलाई समर्थन गर्दैनन् किनभने तिनीहरूले पापीहरूसँग खाना खान्थे। यस कथामा, लूकाले येशू र धार्मिक नेताहरू बीचको विवादको बारेमा दुई उस्तै घटनाहरू देखाउँछन्। तिनीहरूको असहमति परमेश्वरको व्यवस्थाले सबाथ, यहूदी विश्रामको दिन,को बारेमा के भन्छ भन्ने कुरामा छ। येशूले विश्रामको दिनमा एउटा मानिसलाई निको पार्नुहुन्छ। त्यो मानिसलाई निको पार्नुले देखाउँछ कि एउटा व्यक्तिले विश्रामको दिनमा के गर्न सक्छ वा के गर्न सक्दैन भनेर निर्णय गर्ने परमेश्वरबाटको अधिकार उहाँलाई छ।</w:t>
      </w:r>
    </w:p>
    <w:p>
      <w:pPr/>
      <w:r>
        <w:rPr>
          <w:lang w:val="ne_NP" w:bidi="ne_NP"/>
        </w:rPr>
      </w:r>
      <w:r>
        <w:rPr>
          <w:lang w:val="ne_NP" w:bidi="ne_NP"/>
        </w:rPr>
        <w:t>लूकाले हामीलाई येशू कहाँ हुनुहुन्छ भनेर ठ्याक्कै बताउँदैन, तर यो कुन दिन हो भनेर बढी ध्यान दिन्छ। यो यहूदीहरूको लागि विश्रामको दिन हो - सबाथ। परमेश्वरको व्यवस्थाले यहूदीहरूले यस दिन काम गर्नु हुँदैन भनेर भन्छ। येशू आफ्ना चेलाहरू वा अनुयायीहरूसँग अन्न उत्पादन गर्ने बालीको खेतमा हिंड्दै हुनुहुन्छ। तिनीहरूले बोटबिरुवालाई क्षति नगरी खेतहरूबाट पार गर्न मिल्ने बाटोहरू प्रयोग गरे। येशूका चेलाहरू भोकाएका छन्। तिनीहरू हिंड्दै गर्दा आफ्नो हातले सानो मात्रा बालाको टुप्पोलाई टिप्छन्। अन्नका दाना काँचो खान सकिन्थ्यो। चेलाहरूले अन्नको दाना वा बीउ खानु अघि भुृृस हटाउन आफ्नो हातमा अन्न रगड्छन्। व्यवस्थाको पुस्तकमा मोशाको व्यवस्थाले यहूदीहरूलाई अन्य यहूदीहरूको स्वामित्वको खेतहरूमा ठूलो परिमाणमा बाली कटनी नगरेसम्म यो काम गर्न अनुमति दिएको थियो।</w:t>
      </w:r>
    </w:p>
    <w:p>
      <w:pPr/>
      <w:r>
        <w:rPr>
          <w:lang w:val="ne_NP" w:bidi="ne_NP"/>
        </w:rPr>
      </w:r>
      <w:r>
        <w:rPr>
          <w:lang w:val="ne_NP" w:bidi="ne_NP"/>
        </w:rPr>
        <w:t>रोक्नुहोस् र माथि बीउ भएको अन्न बोटको तस्वीर देखाउनुहोस्। तपाईंको संस्कृतिमा यात्रा गर्दा मानिसहरूले कसरी खाना खान्छन्? के तिनीहरूलाई अरू मानिसहरूको खेतबाट खाना लिने अनुमति छ?</w:t>
      </w:r>
    </w:p>
    <w:p>
      <w:pPr/>
      <w:r>
        <w:rPr>
          <w:lang w:val="ne_NP" w:bidi="ne_NP"/>
        </w:rPr>
      </w:r>
      <w:r>
        <w:rPr>
          <w:lang w:val="ne_NP" w:bidi="ne_NP"/>
        </w:rPr>
        <w:t>केही फरिसीहरू वा धार्मिक नेताहरूले येशूका चेलाहरूले यो गरिरहेको देख्छन्। फरिसीहरूले चेलाहरूले विश्रामको नियमहरू भङ्ग गरेको आरोप लगाउने प्रश्न सोध्छन्। फरिसीहरूले अन्न टिप्नुलाई फसल काट्ने र अन्न चुट्ने जस्तै हो भन्ने ठान्छन्। यहूदी संस्कृतिमा, फसल कटनी र अन्न चुट्नु काम हो। तिनीहरूको विचारमा चेलाहरूले विश्रामको दिनमा काम गरेर परमेश्वरको व्यवस्था भङ्ग गरिरहेका छन्। फरिसीहरूले चेलाहरूलाई प्रश्न सोध्छन्, तर तिनीहरूले यो येशूको दोष हो भनी संकेत गर्छन्। यहूदी संस्कृतिमा, आफ्ना अनुयायीहरूको व्यवहारको लागि शिक्षक जिम्मेवार हुन्छ।</w:t>
      </w:r>
    </w:p>
    <w:p>
      <w:pPr/>
      <w:r>
        <w:rPr>
          <w:lang w:val="ne_NP" w:bidi="ne_NP"/>
        </w:rPr>
      </w:r>
      <w:r>
        <w:rPr>
          <w:lang w:val="ne_NP" w:bidi="ne_NP"/>
        </w:rPr>
        <w:t>रोक्नुहोस् र तपाईंको टोलीसँग छलफल गर्नुहोस्: तपाईंको संस्कृतिमा शिक्षक र विद्यार्थीबीचको सम्बन्ध कस्तो देखिन्छ?</w:t>
      </w:r>
    </w:p>
    <w:p>
      <w:pPr/>
      <w:r>
        <w:rPr>
          <w:lang w:val="ne_NP" w:bidi="ne_NP"/>
        </w:rPr>
      </w:r>
      <w:r>
        <w:rPr>
          <w:lang w:val="ne_NP" w:bidi="ne_NP"/>
        </w:rPr>
        <w:t>येशूले धर्मशास्त्र वा यहूदी पवित्र लेखबाट दाऊदको कथा सुनाएर यसको जवाफ दिनुहुन्छ। दाऊद यहूदीहरूको लागि प्रसिद्ध र आदरणीय पुर्खा थिए। उनि परमेश्वरले रोजेको इस्राएलका राजा थिए। यस कथामा, दाऊद अझै राजा भएका छैनन्। दाऊद र तिनका मानिसहरू भोकाएका छन्। दाऊद पवित्र पालमा जान्छन्, जहाँ यहूदी मानिसहरूले परमेश्वरलाई बलिदानहरू चढाउँथे र जहाँ परमेश्वरले तिनीहरूलाई आफ्नो उपस्थिति प्रकट गर्नुभएको थियो। दाऊदले प्रधान पूजाहारीसँग रोटी माग्छन्। उपलब्ध एक मात्र रोटी चढाईएको रोटी वा परमेश्वरलाई दिइएको रोटी थियो। परमेश्वरले पूजाहारीहरूलाई मात्र यो रोटी खान अनुमति दिनुभएको थियो। पूजाहारीले दाऊद र उहाँका मानिसहरूलाई खानको लागि त्यो रोटी दिन्छन्। दाऊदले अनुमति नभएको कुरा गरे, तर परमेश्वरले उहाँलाई दण्ड दिनुहुन्न। येशूले यस कथाबाट दाऊदले व्यवस्था भङ्ग गरिरहेका जस्तो देखिए तापनि उनी परमेश्वरको आज्ञाकारी भईरहेका थिए भनेर देखाउनुहुन्छ।</w:t>
      </w:r>
    </w:p>
    <w:p>
      <w:pPr/>
      <w:r>
        <w:rPr>
          <w:lang w:val="ne_NP" w:bidi="ne_NP"/>
        </w:rPr>
      </w:r>
      <w:r>
        <w:rPr>
          <w:lang w:val="ne_NP" w:bidi="ne_NP"/>
        </w:rPr>
        <w:t>रोक्नुहोस् र पवित्र पाल र पवित्र पालमा प्रयोग हुने यहूदी रोटीको तस्वीर देखाउनुहोस्।</w:t>
      </w:r>
    </w:p>
    <w:p>
      <w:pPr/>
      <w:r>
        <w:rPr>
          <w:lang w:val="ne_NP" w:bidi="ne_NP"/>
        </w:rPr>
      </w:r>
      <w:r>
        <w:rPr>
          <w:lang w:val="ne_NP" w:bidi="ne_NP"/>
        </w:rPr>
        <w:t>येशूले भन्नुहुन्छ कि उहाँसँग दाऊदको भन्दा बढी अधिकार वा कार्य गर्ने अधिकार छ। येशूले भन्नुहुन्छ कि मानिसको पुत्र सबाथ दिन वा यहूदी विश्रामको दिनको प्रभु हुनुहुन्छ। मानिसको पुत्र भन्दा येशूले आफ्नो बारेमा कुरा गर्नुहुन्छ। "प्रभु" को प्रयोगको अर्थ येशूसँग विश्रामको दिनमाथि अधिकार थियो भन्ने हो। येशूसँग यो अधिकार छ किनभने परमेश्वरले उहाँलाई पठाउनु भएको थियो। विश्रामको दिनमा के गर्ने सही वा गलत भनेर येशूले निर्णय गर्न सक्नुहुन्छ। फरिसीहरूले परमेश्वरको व्यवस्था जान्दथे, तर तिनीहरूले यसलाई साँचो अर्थमा बुझेनन्।</w:t>
      </w:r>
    </w:p>
    <w:p>
      <w:pPr/>
      <w:r>
        <w:rPr>
          <w:lang w:val="ne_NP" w:bidi="ne_NP"/>
        </w:rPr>
      </w:r>
      <w:r>
        <w:rPr>
          <w:lang w:val="ne_NP" w:bidi="ne_NP"/>
        </w:rPr>
        <w:t>त्यसपछि लूकाले विश्राम दिनको बारेमा यो कथासँग मिल्दो अर्को कथा सुनाउँछन्। येशूले सभाघरमा वा यहूदी आराधना गर्ने ठाउँमा सिकाउँदै हुनुहुन्छ। येशूको प्रत्येक विश्रामको दिनमा सभाघरमा सिकाउने बानी थियो। त्यहाँ एउटा मानिस छ जसले आफ्नो हात चलाउन सक्दैन। खुम्चिएको हुनुको अर्थ उनको औंलाहरूदेखि कुहिनोसम्म पक्षाघात भएको थियो उसले आफ्नो दायाँ हात वा पाखुरालाई सार्न सकेन।</w:t>
      </w:r>
    </w:p>
    <w:p>
      <w:pPr/>
      <w:r>
        <w:rPr>
          <w:lang w:val="ne_NP" w:bidi="ne_NP"/>
        </w:rPr>
      </w:r>
      <w:r>
        <w:rPr>
          <w:lang w:val="ne_NP" w:bidi="ne_NP"/>
        </w:rPr>
        <w:t>रोक्नुहोस् र तपाईंको टोलीलाई सभाघर भित्रको तस्वीर देखाउनुहोस्।</w:t>
      </w:r>
    </w:p>
    <w:p>
      <w:pPr/>
      <w:r>
        <w:rPr>
          <w:lang w:val="ne_NP" w:bidi="ne_NP"/>
        </w:rPr>
      </w:r>
      <w:r>
        <w:rPr>
          <w:lang w:val="ne_NP" w:bidi="ne_NP"/>
        </w:rPr>
        <w:t>फरिसीहरू र शास्त्रीहरू पनि उपस्थित छन्। तिनीहरूले येशूको कुरा सुनिरहेका छन् र उहाँले परमेश्वरको व्यवस्था भङ्ग गर्नुहुने प्रतीक्षा गरिरहेका छन्। फरिसीहरू येशूले व्यवस्था भङ्ग गरोस् भन्ने चाहन्छन्, ताकि तिनीहरूले अदालतमा कानूनी रूपमा उहाँलाई आरोप लगाउन सकुन्। फरिसीहरूले विश्रामको दिनमा निको पार्नु पाप हो भनेर विश्वास गर्थे। परमेश्वरको व्यवस्थाले यदि एउटा व्यक्ति मर्ने अवस्थाको भए मात्रै विश्रामको दिनमा निको पार्न अनुमति दिएको थियो। फरिसीहरूलाई येशूसँग निको पार्ने शक्ति छ भनेर थाहा छ। तर तिनीहरू विश्रामको दिनमा त्यो मानिसलाई निको पारेर येशूले व्यवस्था भङ्ग गर्नुहुन्छ कि भनेर हेर्न पर्खिरहेका छन्।</w:t>
      </w:r>
    </w:p>
    <w:p>
      <w:pPr/>
      <w:r>
        <w:rPr>
          <w:lang w:val="ne_NP" w:bidi="ne_NP"/>
        </w:rPr>
      </w:r>
      <w:r>
        <w:rPr>
          <w:lang w:val="ne_NP" w:bidi="ne_NP"/>
        </w:rPr>
        <w:t>धार्मिक नेताहरूले के सोचिरहेका छन् भनेर येशूलाई थाहा छ - उहाँलाई थाहा छ तिनीहरूले उहाँलाई असफल होस् भन्ने चाहन्छन्। येशूले त्यो मानिसलाई सभाघरको बीचमा उभिन भन्नुहुन्छ ताकि सबैले त्यसलाई देख्न सकुन्। येशूले फरिसीहरूको सोचहरूको जवाफ एउटा प्रश्नले दिनुहुन्छ। येशूले आफ्नो प्रश्नको उत्तरको अपेक्षा गर्नुहुन्न किनभने सबैलाई पहिले नै उत्तर थाहा छ। के विश्रामको दिनमा राम्रो गर्नु र जीवनहरू बचाउनु कानुनि छ वा दुष्ट काम गर्नु कानुनि छ? येशूले सोच्नुहुन्छ कि परमेश्वरको व्यवस्थाले विश्रामको दिनमा राम्रो गर्न अनुमति दिन्छ। उहाँले यो पनि सोच्नुहुन्छ कि यदि तपाईंसँग राम्रो गर्ने मौका छ भने, गर्नुपर्छ। यदि तपाईंले विश्रामको दिनमा राम्रो गर्न चाहनुहुन्न भने, तपाईंले साँच्चै खराब कार्य गरिरहनु भएको हुन्छ। विश्रामको दिनमा निको पार्ने कुरा कानूनी छ भनेर स्वीकार गर्न येशूले फरिसीहरूलाई चुनौती दिनुहुन्छ।</w:t>
      </w:r>
    </w:p>
    <w:p>
      <w:pPr/>
      <w:r>
        <w:rPr>
          <w:lang w:val="ne_NP" w:bidi="ne_NP"/>
        </w:rPr>
      </w:r>
      <w:r>
        <w:rPr>
          <w:lang w:val="ne_NP" w:bidi="ne_NP"/>
        </w:rPr>
        <w:t>येशूले त्यो मानिसलाई आफ्नो हात तन्काउन भन्नुहुन्छ। सामान्यतया, मानिसहरूले पक्षाघात भएको हात चलाउन सक्दैनन्। येशूले त्यो मानिसलाई असम्भव काम गर्न भन्नुभयो। त्यो मानिसले आज्ञापालन गर्छ र येशूले त्यसको हात पूर्ण रूपमा निको पार्नुहुन्छ। फरिसीहरू यति रिसाएका छन् कि तिनीहरूले स्पष्ट रूपमा सोच्न सक्दैनन्। तिनीहरूले येशूलाई के गर्नुपर्छ भन्ने बारेमा एक अर्कासँग कुरा गर्न थाल्छन्। मर्कूस र मत्तीको सुसमाचारले हामीलाई बताउँछ कि तिनीहरू यति रिसाएका छन् कि तिनीहरूले येशूलाई मार्न चाहन्छन्।</w:t>
      </w:r>
    </w:p>
    <w:p>
      <w:pPr/>
      <w:r>
        <w:rPr>
          <w:lang w:val="ne_NP" w:bidi="ne_NP"/>
        </w:rPr>
      </w:r>
      <w:r>
        <w:rPr>
          <w:lang w:val="ne_NP" w:bidi="ne_NP"/>
        </w:rPr>
        <w:t>यस कथाले येशू विश्राम दिनमाथिको प्रभु हुनुहुन्छ भनेर देखाउँछ। विश्रामको दिनमा सही र गलत के हो भनेर निर्णय गर्ने अधिकार येशूसँग छ। लूकाले धार्मिक नेताहरू र येशू र उहाँका चेलाहरूबीचको विवाद देखाउने क्रम जारि राख्छन्।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र उहाँका चेलाहरू विश्रामको दिनमा खेतमा हिंड्दै छन्। चेलाहरूले केही अनाजका बीउहरू टिप्छन् र तिनीहरूलाई खान्छन्। धार्मिक नेताहरूले तिनीहरूको कार्यमाथि प्रश्न गर्छन्। येशूले दाऊदको कथा सुनाएर जवाफ दिनुहुन्छ। येशूले भन्नुहुन्छ कि उहाँसँग दाऊदको भन्दा पनि ठूलो अधिकार छ।</w:t>
      </w:r>
    </w:p>
    <w:p>
      <w:pPr/>
      <w:r>
        <w:rPr>
          <w:lang w:val="ne_NP" w:bidi="ne_NP"/>
        </w:rPr>
      </w:r>
      <w:r>
        <w:rPr>
          <w:b/>
          <w:lang w:val="ne_NP" w:bidi="ne_NP"/>
        </w:rPr>
        <w:t>दोस्रो दृश्य:</w:t>
      </w:r>
      <w:r>
        <w:rPr>
          <w:lang w:val="ne_NP" w:bidi="ne_NP"/>
        </w:rPr>
        <w:t xml:space="preserve"> अर्को विश्रामको दिनमा येशूले सभाघरमा सिकाउँदै हुनुहुन्छ। धार्मिक नेताहरू त्यहाँ येशूले परमेश्वरको व्यवस्था भङ्ग गर्ने कुरालाई पर्खिरहेका छन्। येशूले हात पक्षाघात भएको मानिसलाई निको पारेर तिनीहरूको विचारहरूको जवाफ दिनुहुन्छ। धार्मिक नेताहरू रिसाएका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राजा दाऊद</w:t>
      </w:r>
    </w:p>
    <w:p>
      <w:pPr>
        <w:pStyle w:val="ListBullet"/>
        <w:spacing w:line="240" w:lineRule="auto"/>
        <w:ind w:left="720"/>
      </w:pPr>
      <w:r>
        <w:rPr>
          <w:lang w:val="ne_NP" w:bidi="ne_NP"/>
        </w:rPr>
      </w:r>
      <w:r>
        <w:rPr>
          <w:lang w:val="ne_NP" w:bidi="ne_NP"/>
        </w:rPr>
        <w:t>प्रधान पूजाहारी</w:t>
      </w:r>
    </w:p>
    <w:p>
      <w:pPr>
        <w:pStyle w:val="ListBullet"/>
        <w:spacing w:line="240" w:lineRule="auto"/>
        <w:ind w:left="720"/>
      </w:pPr>
      <w:r>
        <w:rPr>
          <w:lang w:val="ne_NP" w:bidi="ne_NP"/>
        </w:rPr>
      </w:r>
      <w:r>
        <w:rPr>
          <w:lang w:val="ne_NP" w:bidi="ne_NP"/>
        </w:rPr>
        <w:t>सभाघरमा भएका मानिसहरू</w:t>
      </w:r>
    </w:p>
    <w:p>
      <w:pPr>
        <w:pStyle w:val="ListBullet"/>
        <w:spacing w:line="240" w:lineRule="auto"/>
        <w:ind w:left="720"/>
      </w:pPr>
      <w:r>
        <w:rPr>
          <w:lang w:val="ne_NP" w:bidi="ne_NP"/>
        </w:rPr>
      </w:r>
      <w:r>
        <w:rPr>
          <w:lang w:val="ne_NP" w:bidi="ne_NP"/>
        </w:rPr>
        <w:t>हात पक्षाघात भएको मानिस</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 प्रेरित गर्नुहोस्।</w:t>
      </w:r>
    </w:p>
    <w:p>
      <w:pPr/>
      <w:r>
        <w:rPr>
          <w:lang w:val="ne_NP" w:bidi="ne_NP"/>
        </w:rPr>
      </w:r>
      <w:r>
        <w:rPr>
          <w:lang w:val="ne_NP" w:bidi="ne_NP"/>
        </w:rPr>
        <w:t>मोशालाई परमेश्वरले दिएको व्यवस्थाले यहूदीहरूलाई अन्य यहूदीहरूको खेतहरूबाट अन्न टिप्न अनुमति दिएको थियो भनेर सम्झनु महत्त्वपूर्ण छ। व्यवस्थाले तिनीहरूलाई ठूलो मात्रा बाली कटनी गर्न अनुमति दिदैनथ्यो।</w:t>
      </w:r>
    </w:p>
    <w:p>
      <w:pPr/>
      <w:r>
        <w:rPr>
          <w:lang w:val="ne_NP" w:bidi="ne_NP"/>
        </w:rPr>
      </w:r>
      <w:r>
        <w:rPr>
          <w:lang w:val="ne_NP" w:bidi="ne_NP"/>
        </w:rPr>
        <w:t>येशू आफ्ना चेलाहरूसँग विश्रामको दिनमा अन्नको खेतहरूबाट हिंड्दै हुनुहुन्छ। येशूका चेलाहरूले खानलाई केही अन्न लिन्छन्। येशूका चेलाहरूले भुस हटाउन आफ्नो हातमा अनाजलाई माड्छन्। येशूका चेलाहरूले अन्न खान्छन्।</w:t>
      </w:r>
    </w:p>
    <w:p>
      <w:pPr/>
      <w:r>
        <w:rPr>
          <w:lang w:val="ne_NP" w:bidi="ne_NP"/>
        </w:rPr>
      </w:r>
      <w:r>
        <w:rPr>
          <w:lang w:val="ne_NP" w:bidi="ne_NP"/>
        </w:rPr>
        <w:t>धार्मिक नेताहरूले मोशालाई परमेश्वरले दिएको व्यवस्थाहरूमा थप नियमहरू थपेका थिए भनेर सम्झनु महत्त्वपूर्ण छ। धार्मिक नेताहरूले अन्न टिप्नु पनि फसलको कटनी हो भनेर विचार गर्थे। यहूदी संस्कृतिमा फसल उठाउने पनि एउटा काम थियो। कतै, धार्मिक नेताहरूले येशूका चेलाहरूले के गरिरहेका छन् भनेर पत्ता लगाउँछन्।</w:t>
      </w:r>
    </w:p>
    <w:p>
      <w:pPr/>
      <w:r>
        <w:rPr>
          <w:lang w:val="ne_NP" w:bidi="ne_NP"/>
        </w:rPr>
      </w:r>
      <w:r>
        <w:rPr>
          <w:lang w:val="ne_NP" w:bidi="ne_NP"/>
        </w:rPr>
        <w:t>धार्मिक नेताहरूले येशूका चेलाहरूको आलोचना गर्छन्। तिनीहरूले चेलाहरूसँग कुरा गर्छन् र चेलाहरूले विश्रामको दिनमा काम गरिरहेका छन् भनेर बताउँछन्, जुन परमेश्वरको व्यवस्थाको विरुद्धमा हो।</w:t>
      </w:r>
    </w:p>
    <w:p>
      <w:pPr/>
      <w:r>
        <w:rPr>
          <w:lang w:val="ne_NP" w:bidi="ne_NP"/>
        </w:rPr>
      </w:r>
      <w:r>
        <w:rPr>
          <w:lang w:val="ne_NP" w:bidi="ne_NP"/>
        </w:rPr>
        <w:t>आफ्ना चेलाहरू वा अनुयायीहरूको कार्यको लागि शिक्षकहरू जिम्मेवार थिए भनेर सम्झनु महत्त्वपूर्ण छ। त्यसैले धार्मिक नेताहरूले साँच्चै येशूको आलोचना गरिरहेका छन्।</w:t>
      </w:r>
    </w:p>
    <w:p>
      <w:pPr/>
      <w:r>
        <w:rPr>
          <w:lang w:val="ne_NP" w:bidi="ne_NP"/>
        </w:rPr>
      </w:r>
      <w:r>
        <w:rPr>
          <w:lang w:val="ne_NP" w:bidi="ne_NP"/>
        </w:rPr>
        <w:t>धार्मिक नेताहरूले चेलाहरूसँग कुरा गरेपछि, येशूले दाऊदले धार्मिक नेताहरूको लागि मात्र राखिएको रोटी खाएको कथा सुनाएर तिनीहरूलाई जवाफ दिनुहुन्छ। येशूले दाऊदको भन्दा बढी अधिकार छ भनेर भन्नुहुन्छ।</w:t>
      </w:r>
    </w:p>
    <w:p>
      <w:pPr/>
      <w:r>
        <w:rPr>
          <w:lang w:val="ne_NP" w:bidi="ne_NP"/>
        </w:rPr>
      </w:r>
      <w:r>
        <w:rPr>
          <w:lang w:val="ne_NP" w:bidi="ne_NP"/>
        </w:rPr>
        <w:t>अर्को दिन, येशूले विश्रामको दिनमा सभाघरमा सिकाउँदै हुनुहुन्छ। धार्मिक नेताहरू त्यहाँ छन्।</w:t>
      </w:r>
    </w:p>
    <w:p>
      <w:pPr/>
      <w:r>
        <w:rPr>
          <w:lang w:val="ne_NP" w:bidi="ne_NP"/>
        </w:rPr>
      </w:r>
      <w:r>
        <w:rPr>
          <w:lang w:val="ne_NP" w:bidi="ne_NP"/>
        </w:rPr>
        <w:t>धार्मिक नेताहरूले येशूको शिक्षा सुन्न चाहेकोले उहाँलाई पछ्याएको र सुनेको होइन, तर अदालतमा येशूलाई आरोप लगाउने बाटो खोजिरहेका कारणले हो भनेर सम्झनु महत्त्वपूर्ण छ। तिनीहरू येशू असफल होस् र रोकियोस् भन्ने चाहन्छन्।</w:t>
      </w:r>
    </w:p>
    <w:p>
      <w:pPr/>
      <w:r>
        <w:rPr>
          <w:lang w:val="ne_NP" w:bidi="ne_NP"/>
        </w:rPr>
      </w:r>
      <w:r>
        <w:rPr>
          <w:lang w:val="ne_NP" w:bidi="ne_NP"/>
        </w:rPr>
        <w:t>येशू धार्मिक नेताहरूका विचार जान्नुहुन्छ। येशूले धार्मिक नेताहरूलाई अन्य यहूदीहरूको अगाडि प्रश्न सोध्नुहुन्छ। विश्रामको दिनमा राम्रो गर्न वा नराम्रो गर्न कुन अनुमति छ भनेर येशूले सोध्नुहुन्छ। हात पक्षाघात भएको मानिसलाई निको पारेर येशूले आफ्नो प्रश्नको जवाफ दिनुहुन्छ। धार्मिक नेताहरू धेरै रिसाउँछन्।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राजा दाऊद</w:t>
      </w:r>
    </w:p>
    <w:p>
      <w:pPr>
        <w:pStyle w:val="ListBullet"/>
        <w:spacing w:line="240" w:lineRule="auto"/>
        <w:ind w:left="720"/>
      </w:pPr>
      <w:r>
        <w:rPr>
          <w:lang w:val="ne_NP" w:bidi="ne_NP"/>
        </w:rPr>
      </w:r>
      <w:r>
        <w:rPr>
          <w:lang w:val="ne_NP" w:bidi="ne_NP"/>
        </w:rPr>
        <w:t>प्रधान पूजाहारी</w:t>
      </w:r>
    </w:p>
    <w:p>
      <w:pPr>
        <w:pStyle w:val="ListBullet"/>
        <w:spacing w:line="240" w:lineRule="auto"/>
        <w:ind w:left="720"/>
      </w:pPr>
      <w:r>
        <w:rPr>
          <w:lang w:val="ne_NP" w:bidi="ne_NP"/>
        </w:rPr>
      </w:r>
      <w:r>
        <w:rPr>
          <w:lang w:val="ne_NP" w:bidi="ne_NP"/>
        </w:rPr>
        <w:t>सभाघरमा भएका मानिसहरू</w:t>
      </w:r>
    </w:p>
    <w:p>
      <w:pPr>
        <w:pStyle w:val="ListBullet"/>
        <w:spacing w:line="240" w:lineRule="auto"/>
        <w:ind w:left="720"/>
      </w:pPr>
      <w:r>
        <w:rPr>
          <w:lang w:val="ne_NP" w:bidi="ne_NP"/>
        </w:rPr>
      </w:r>
      <w:r>
        <w:rPr>
          <w:lang w:val="ne_NP" w:bidi="ne_NP"/>
        </w:rPr>
        <w:t>हात पक्षाघात भएको मानिस</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चेलाहरूले अन्न टिपेको कुरा धार्मिक नेताहरूले पत्ता लगाएको अभिनय गर्नेकुरा सुनिश्चित गर्नुहोस्।</w:t>
      </w:r>
    </w:p>
    <w:p>
      <w:pPr/>
      <w:r>
        <w:rPr>
          <w:lang w:val="ne_NP" w:bidi="ne_NP"/>
        </w:rPr>
      </w:r>
      <w:r>
        <w:rPr>
          <w:lang w:val="ne_NP" w:bidi="ne_NP"/>
        </w:rPr>
        <w:t>येशूले बताउँदै गर्दा टोलीले दाऊदको कथा अभिनय गर्ने कुरा सुनिश्चित गर्नुहोस्।</w:t>
      </w:r>
    </w:p>
    <w:p>
      <w:pPr/>
      <w:r>
        <w:rPr>
          <w:lang w:val="ne_NP" w:bidi="ne_NP"/>
        </w:rPr>
      </w:r>
      <w:r>
        <w:rPr>
          <w:lang w:val="ne_NP" w:bidi="ne_NP"/>
        </w:rPr>
        <w:t>येशूले कसैलाई निको पार्नु हुनेछ भनेर पर्खिरहेका व्यवस्थाका शिक्षकहरू र धार्मिक नेताहरूको अभिनय गर्ने कुरा सुनिश्चित गर्नुहोस् तर तिनिहरूको मनसाय नदेखाइकन ।</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आफ्ना चेलाहरूसँग खेतमा हिंड्दै गरेको अभिनय गर्नुहोस्। चेलाहरू धेरै भोकाएका छन्। तिनीहरूले खानलाई केही अन्न टिप्छन्।</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"भोक लागेको छ" जस्ता कुरा सुन्न सक्नुहुन्छ। "थकित छु।" "येशूको अनुयायीको जीवन कठिन हुन सक्छ।" कार्य पुन: सुरु गर्नुहोस्।</w:t>
      </w:r>
    </w:p>
    <w:p>
      <w:pPr/>
      <w:r>
        <w:rPr>
          <w:lang w:val="ne_NP" w:bidi="ne_NP"/>
        </w:rPr>
      </w:r>
      <w:r>
        <w:rPr>
          <w:lang w:val="ne_NP" w:bidi="ne_NP"/>
        </w:rPr>
        <w:t>फरिसीहरूले चेलाहरूले खानको लागि अन्न टिपेको देखेको अभिनय गर्नुहोस्। फरिसीहरू चेलाहरूसँग सामना गर्छन् र विश्रामको दिनमा काम गर्नु गलत हो भनेर तिनीहरूलाई भन्छन्।</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"अचम्ममा परे" जस्ता कुरा सुन्न सक्नुहुन्छ। "तिनीहरूले किन हामीलाई न्याय गरिरहेका छन्?" "यदि यो गलत थियो भने येशूले हामीलाई भन्नुहुन्थ्यो।" कार्य पुन: सुरु गर्नुहोस्।</w:t>
      </w:r>
    </w:p>
    <w:p>
      <w:pPr/>
      <w:r>
        <w:rPr>
          <w:lang w:val="ne_NP" w:bidi="ne_NP"/>
        </w:rPr>
      </w:r>
      <w:r>
        <w:rPr>
          <w:lang w:val="ne_NP" w:bidi="ne_NP"/>
        </w:rPr>
        <w:t>येशूले फरिसीहरूलाई जवाफ दिनुहुन्छ। उहाँले तिनीहरूलाई दाऊदको कथा सुनाउनुहुन्छ। दाऊदको भन्दा बढी अधिकार छ भनेर उहाँले तिनीहरूलाई बताउनुहुन्छ।</w:t>
      </w:r>
    </w:p>
    <w:p>
      <w:pPr/>
      <w:r>
        <w:rPr>
          <w:lang w:val="ne_NP" w:bidi="ne_NP"/>
        </w:rPr>
      </w:r>
      <w:r>
        <w:rPr>
          <w:lang w:val="ne_NP" w:bidi="ne_NP"/>
        </w:rPr>
        <w:t>अभिनय रोक्नुहोस्: येशूको भूमिका खेल्ने कलाकारलाई सोध्नुहोस्, "तपाईंलाई कस्तो महसुस भइरहेको छ?" "तपाईंको प्रश्नहरूको जवाफ धर्मशास्त्रमा छन्।" भन्ने जस्ता कुरा सुन्न सक्नुहुन्छ। "यदि तपाईंले मात्र बुझ्न सक्नुहुन्थ्यो भने" "यो परमेश्वरको योजनाको भाग हो।" कार्य पुन: सुरु गर्नुहोस्।</w:t>
      </w:r>
    </w:p>
    <w:p>
      <w:pPr/>
      <w:r>
        <w:rPr>
          <w:lang w:val="ne_NP" w:bidi="ne_NP"/>
        </w:rPr>
      </w:r>
      <w:r>
        <w:rPr>
          <w:lang w:val="ne_NP" w:bidi="ne_NP"/>
        </w:rPr>
        <w:t>येशूले सभाघरमा सिकाउँदै हुनुहुन्छ। फरिसीहरू येशूले परमेश्वरको व्यवस्था भङ्ग गर्ला भनेर र्पर्खिरहेका छन्। येशूले तिनीहरूको सोच थाहा पाउनुहुन्छ र प्रश्न सोध्नुहुन्छ। विश्रामको दिनमाथि पनि उहाँको अधिकार छ भनेर देखाउन हात पक्षाघात भएको मानिसलाई निको पार्नुहुन्छ। फरिसीहरू रिसाएका छन् र येशूलाई रोक्न चाहन्छन्।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 सुन्न सक्नुहुन्छ, "परमेश्वरले मलाई सबै अधिकार दिनुभएको छ।" "तिनीहरूले बुझुन भनेर मैले तिनीहरूलाई देखाउनु पर्छ।" "ममा परमेश्वरको शक्तिको लागि उहाँप्रति आभारी छु।" निको भएको मानिसको भूमिका खेल्ने कलाकारलाई सोध्नुहोस्, "तपाईंलाई कस्तो महसुस भइरहेको छ?" तपाईंले यस्तो कुरा सुन्न सक्नुहुन्छ, "येशू शक्तिशाली हुनुहुन्छ।" "आभारी छु।" "अचम्ममा परेको छु।" "अचम्ममा परे।" चेलाहरूको भूमिका खेल्ने कलाकारहरूलाई सोध्नुहोस्, "तपाईं कस्तो महसुस गर्दै हुनुहुन्छ?" तपाईंले "अचम्ममा परे" जस्ता कुरा सुन्न सक्नुहुन्छ। "येशू फरिसीहरूलाई सच्याउन डराउनुहुन्न।" "म उहाँको अनुयायी हुन नम्र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 विश्रामको दिनमा वा यहूदीहरूको विश्रामको दिनमा अन्न खेतहरूमा हिंड्दै हुनुहुन्छ। </w:t>
      </w:r>
      <w:r>
        <w:rPr>
          <w:b/>
          <w:lang w:val="ne_NP" w:bidi="ne_NP"/>
        </w:rPr>
        <w:t>अन्नखेतहरू</w:t>
      </w:r>
      <w:r>
        <w:rPr>
          <w:lang w:val="ne_NP" w:bidi="ne_NP"/>
        </w:rPr>
        <w:t xml:space="preserve"> भनेको अन्न उत्पादनगर्ने विभिन्न प्रकारको बालीहरू उमार्न प्रयोग गरिने खेतहरू हुन्। यो खेत गहुँको वा जौको हुन सक्थ्यो। येशू आफ्ना </w:t>
      </w:r>
      <w:r>
        <w:rPr>
          <w:b/>
          <w:lang w:val="ne_NP" w:bidi="ne_NP"/>
        </w:rPr>
        <w:t>चेलाहरूसँग</w:t>
      </w:r>
      <w:r>
        <w:rPr>
          <w:lang w:val="ne_NP" w:bidi="ne_NP"/>
        </w:rPr>
        <w:t xml:space="preserve"> हिंड्दै हुनुहुन्छ। </w:t>
      </w:r>
      <w:r>
        <w:rPr>
          <w:b/>
          <w:lang w:val="ne_NP" w:bidi="ne_NP"/>
        </w:rPr>
        <w:t>चेलाहरूको</w:t>
      </w:r>
      <w:r>
        <w:rPr>
          <w:lang w:val="ne_NP" w:bidi="ne_NP"/>
        </w:rPr>
        <w:t xml:space="preserve"> परिभाषाको लागि मुख्य शब्दावलीमा हेर्नुहोस्। तपाईंले अघिल्लो खण्डहरूमा यो शब्दलाई अनुवाद गरेको तरिकाले नै अनुवाद गर्ने निश्चित गर्नुहोस्।</w:t>
      </w:r>
    </w:p>
    <w:p>
      <w:pPr/>
      <w:r>
        <w:rPr>
          <w:lang w:val="ne_NP" w:bidi="ne_NP"/>
        </w:rPr>
      </w:r>
      <w:r>
        <w:rPr>
          <w:lang w:val="ne_NP" w:bidi="ne_NP"/>
        </w:rPr>
        <w:t xml:space="preserve">येशू कहाँ हुनुहुन्छ भनेर हामीलाई थाहा छैन, तर लूकाले हामीलाई यो </w:t>
      </w:r>
      <w:r>
        <w:rPr>
          <w:b/>
          <w:lang w:val="ne_NP" w:bidi="ne_NP"/>
        </w:rPr>
        <w:t>सबाथ</w:t>
      </w:r>
      <w:r>
        <w:rPr>
          <w:lang w:val="ne_NP" w:bidi="ne_NP"/>
        </w:rPr>
        <w:t xml:space="preserve"> हो वा यहूदीहरूको विश्रामको दिन हो भनेर बताउँछन्। </w:t>
      </w:r>
      <w:r>
        <w:rPr>
          <w:b/>
          <w:lang w:val="ne_NP" w:bidi="ne_NP"/>
        </w:rPr>
        <w:t>विश्रामको</w:t>
      </w:r>
      <w:r>
        <w:rPr>
          <w:lang w:val="ne_NP" w:bidi="ne_NP"/>
        </w:rPr>
        <w:t xml:space="preserve"> पूर्ण परिभाषाको लागि मुख्य शब्दावलीमा हेर्नुहोस्। तपाईंले अघिल्लो खण्डहरूमा विश्रामको अनुवाद गर्नुभएको तरिकाले अनुवाद गर्नुहोस्।</w:t>
      </w:r>
    </w:p>
    <w:p>
      <w:pPr/>
      <w:r>
        <w:rPr>
          <w:lang w:val="ne_NP" w:bidi="ne_NP"/>
        </w:rPr>
      </w:r>
      <w:r>
        <w:rPr>
          <w:lang w:val="ne_NP" w:bidi="ne_NP"/>
        </w:rPr>
        <w:t xml:space="preserve">चेलाहरूले खेतबाट अनाजका बाला टिप्छन्। </w:t>
      </w:r>
      <w:r>
        <w:rPr>
          <w:b/>
          <w:lang w:val="ne_NP" w:bidi="ne_NP"/>
        </w:rPr>
        <w:t>अन्नको बाला</w:t>
      </w:r>
      <w:r>
        <w:rPr>
          <w:lang w:val="ne_NP" w:bidi="ne_NP"/>
        </w:rPr>
        <w:t xml:space="preserve"> अन्न बोटको माथिल्लो भागलाई जनाउँछ जहाँ बीउको गुच्छहरू उम्रन्छन्। बीउ वा </w:t>
      </w:r>
      <w:r>
        <w:rPr>
          <w:b/>
          <w:lang w:val="ne_NP" w:bidi="ne_NP"/>
        </w:rPr>
        <w:t>दाना</w:t>
      </w:r>
      <w:r>
        <w:rPr>
          <w:lang w:val="ne_NP" w:bidi="ne_NP"/>
        </w:rPr>
        <w:t xml:space="preserve"> काँचो खान सक्थे।</w:t>
      </w:r>
    </w:p>
    <w:p>
      <w:pPr/>
      <w:r>
        <w:rPr>
          <w:lang w:val="ne_NP" w:bidi="ne_NP"/>
        </w:rPr>
      </w:r>
      <w:r>
        <w:rPr>
          <w:lang w:val="ne_NP" w:bidi="ne_NP"/>
        </w:rPr>
        <w:t>यदि तपाईंले पहिले नै गर्नुभएको छैन भने रोक्नुहोस् र गहुँको तस्वीर देखाउनुहोस्।</w:t>
      </w:r>
    </w:p>
    <w:p>
      <w:pPr/>
      <w:r>
        <w:rPr>
          <w:lang w:val="ne_NP" w:bidi="ne_NP"/>
        </w:rPr>
      </w:r>
      <w:r>
        <w:rPr>
          <w:lang w:val="ne_NP" w:bidi="ne_NP"/>
        </w:rPr>
        <w:t xml:space="preserve">नजिकै रहेका केही फरिसीहरूले यो घटना देख्छन्। तपाईंले अघिल्लो खण्डहरूमा फरिसीलाई अनुवाद गर्नुभएको तरिकाले अनुवाद गर्ने निश्चित गर्नुहोस्। </w:t>
      </w:r>
      <w:r>
        <w:rPr>
          <w:b/>
          <w:lang w:val="ne_NP" w:bidi="ne_NP"/>
        </w:rPr>
        <w:t>फरिसीलाई</w:t>
      </w:r>
      <w:r>
        <w:rPr>
          <w:lang w:val="ne_NP" w:bidi="ne_NP"/>
        </w:rPr>
        <w:t xml:space="preserve"> मुख्य शब्दावलीमा पाउन सकिन्छ। लूकाले "</w:t>
      </w:r>
      <w:r>
        <w:rPr>
          <w:b/>
          <w:lang w:val="ne_NP" w:bidi="ne_NP"/>
        </w:rPr>
        <w:t>केही</w:t>
      </w:r>
      <w:r>
        <w:rPr>
          <w:lang w:val="ne_NP" w:bidi="ne_NP"/>
        </w:rPr>
        <w:t xml:space="preserve"> फरिसीहरू" भनेका छन्, किनभने सबै फरिसीहरूले येशू र उहाँका चेलाहरूको आलोचना गरे भन्ने कुराको संकेत गर्न चाहँदैनन्। फरिसीहरू निराश छन् किनभने तिनीहरूले येशू र उहाँका चेलाहरूले विश्रामको दिनमा </w:t>
      </w:r>
      <w:r>
        <w:rPr>
          <w:b/>
          <w:lang w:val="ne_NP" w:bidi="ne_NP"/>
        </w:rPr>
        <w:t>गैरकानूनी</w:t>
      </w:r>
      <w:r>
        <w:rPr>
          <w:lang w:val="ne_NP" w:bidi="ne_NP"/>
        </w:rPr>
        <w:t xml:space="preserve"> काम गरिरहेका छन् भन्ने सोच्छन्। कुनै कुरा कानूनी वा गैरकानूनी छ भनेर सोध्नु भनेको परमेश्वरको व्यवस्थाले यसलाई अनुमति दिएको छ कि छैन भनेर सोध्नु जस्तै हो। परमेश्वरले यहूदीहरूलाई आफ्नो व्यवस्था अनुसार जिउनकालागि दिनुभयो। धेरै पटक, धार्मिक नेताहरूले यी व्यवस्थाहरूको व्याख्या गर्थे र तिनीहरूको व्याख्यालाई परमेश्वरको व्यवस्थाको रूपमा व्यवहार गर्थे। परमेश्वरको व्यवस्थाले यहूदीहरूले विश्रामको दिनमा काम गर्नु हुँदैन भनेर भन्छ। फरिसीहरूले विश्रामको बारेमा परमेश्वरको व्यवस्थाको व्याख्या गरे, जसको अर्थ मानिसहरूले अन्न टिप्न सक्दैनन् भन्ने हो।</w:t>
      </w:r>
    </w:p>
    <w:p>
      <w:pPr/>
      <w:r>
        <w:rPr>
          <w:lang w:val="ne_NP" w:bidi="ne_NP"/>
        </w:rPr>
      </w:r>
      <w:r>
        <w:rPr>
          <w:lang w:val="ne_NP" w:bidi="ne_NP"/>
        </w:rPr>
        <w:t xml:space="preserve">जब येशूले फरिसीहरूलाई सोध्नुहुन्छ, </w:t>
      </w:r>
      <w:r>
        <w:rPr>
          <w:b/>
          <w:lang w:val="ne_NP" w:bidi="ne_NP"/>
        </w:rPr>
        <w:t>"के तपाईंले पढ्नुभएको छ ...?"</w:t>
      </w:r>
      <w:r>
        <w:rPr>
          <w:lang w:val="ne_NP" w:bidi="ne_NP"/>
        </w:rPr>
        <w:t xml:space="preserve">, उहाँले सोध्दै हुनुहुन्छ कि तिनीहरूले धर्मशास्त्र पढेका छन् कि छैन। </w:t>
      </w:r>
      <w:r>
        <w:rPr>
          <w:b/>
          <w:lang w:val="ne_NP" w:bidi="ne_NP"/>
        </w:rPr>
        <w:t>धर्मशास्त्रहरू</w:t>
      </w:r>
      <w:r>
        <w:rPr>
          <w:lang w:val="ne_NP" w:bidi="ne_NP"/>
        </w:rPr>
        <w:t xml:space="preserve"> यहूदीहरूको पवित्र लेखहरू थिए र यसमा तिनीहरूको पुर्खा दाऊदको कथा समावेश थियो। तपाईंले पहिले जस्तै धर्मशास्त्रलाई अनुवाद गर्नुभएको छ भन्ने कुरा निश्चित गर्नुहोस्। </w:t>
      </w:r>
      <w:r>
        <w:rPr>
          <w:b/>
          <w:lang w:val="ne_NP" w:bidi="ne_NP"/>
        </w:rPr>
        <w:t>धर्मशास्त्रलाई</w:t>
      </w:r>
      <w:r>
        <w:rPr>
          <w:lang w:val="ne_NP" w:bidi="ne_NP"/>
        </w:rPr>
        <w:t xml:space="preserve"> मुख्य शब्दावलीमा पाउन सकिन्छ।</w:t>
      </w:r>
    </w:p>
    <w:p>
      <w:pPr/>
      <w:r>
        <w:rPr>
          <w:lang w:val="ne_NP" w:bidi="ne_NP"/>
        </w:rPr>
      </w:r>
      <w:r>
        <w:rPr>
          <w:lang w:val="ne_NP" w:bidi="ne_NP"/>
        </w:rPr>
        <w:t xml:space="preserve">येशूले तिनीहरूको पुर्खा दाऊदको कथाबाट जवाफ दिनुहुन्छ। कथामा, दाऊद परमेश्वरको घरमा प्रवेश गर्छन्। </w:t>
      </w:r>
      <w:r>
        <w:rPr>
          <w:b/>
          <w:lang w:val="ne_NP" w:bidi="ne_NP"/>
        </w:rPr>
        <w:t>परमेश्वरको घरले</w:t>
      </w:r>
      <w:r>
        <w:rPr>
          <w:lang w:val="ne_NP" w:bidi="ne_NP"/>
        </w:rPr>
        <w:t xml:space="preserve"> ठूलो पाललाई जनाउँछ जुन एक ठाउँबाट अर्को ठाउँमा सार्थे र जसमा यहूदी पुर्खाहरूले परमेश्वरको आराधना गर्थे। परमेश्वरको घरलाई पाल वा पवित्र वासस्थान पनि भनिन्थ्यो। यो त्यो ठाउँ थियो जहाँ दाऊदको छोराले मन्दिर बनाउनु अघि पूजाहारीहरूले मानिसहरूको तर्फबाट बलिदानहरू गर्थे। </w:t>
      </w:r>
      <w:r>
        <w:rPr>
          <w:b/>
          <w:lang w:val="ne_NP" w:bidi="ne_NP"/>
        </w:rPr>
        <w:t>परमेश्वरको घर</w:t>
      </w:r>
      <w:r>
        <w:rPr>
          <w:lang w:val="ne_NP" w:bidi="ne_NP"/>
        </w:rPr>
        <w:t xml:space="preserve"> मुख्य शब्दावलीमा छ।</w:t>
      </w:r>
    </w:p>
    <w:p>
      <w:pPr/>
      <w:r>
        <w:rPr>
          <w:lang w:val="ne_NP" w:bidi="ne_NP"/>
        </w:rPr>
      </w:r>
      <w:r>
        <w:rPr>
          <w:lang w:val="ne_NP" w:bidi="ne_NP"/>
        </w:rPr>
        <w:t>यदि तपाईंले पहिले नै गर्नुभएको छैन भने रोकिएर परमेश्वरको घर वा पालको तस्वीर देखाउनुहोस्।</w:t>
      </w:r>
    </w:p>
    <w:p>
      <w:pPr/>
      <w:r>
        <w:rPr>
          <w:lang w:val="ne_NP" w:bidi="ne_NP"/>
        </w:rPr>
      </w:r>
      <w:r>
        <w:rPr>
          <w:lang w:val="ne_NP" w:bidi="ne_NP"/>
        </w:rPr>
        <w:t xml:space="preserve">परमेश्वरको व्यवस्थाले पूजाहारीहरूले उहाँलाई भेटीहरू चढाउनु आवश्यक थियो। </w:t>
      </w:r>
      <w:r>
        <w:rPr>
          <w:b/>
          <w:lang w:val="ne_NP" w:bidi="ne_NP"/>
        </w:rPr>
        <w:t>पवित्र रोटी</w:t>
      </w:r>
      <w:r>
        <w:rPr>
          <w:lang w:val="ne_NP" w:bidi="ne_NP"/>
        </w:rPr>
        <w:t xml:space="preserve"> वा </w:t>
      </w:r>
      <w:r>
        <w:rPr>
          <w:b/>
          <w:lang w:val="ne_NP" w:bidi="ne_NP"/>
        </w:rPr>
        <w:t>उपस्थितिको रोटीले</w:t>
      </w:r>
      <w:r>
        <w:rPr>
          <w:lang w:val="ne_NP" w:bidi="ne_NP"/>
        </w:rPr>
        <w:t xml:space="preserve"> पूजाहारीहरूले पवित्र पालको पवित्र ठाउँमा परमेश्वरलाई चढाएको रोटीलाई जनाउँछ। प्रत्येक विश्रामको दिन, रोटीलाई बदल्ने गर्थे र </w:t>
      </w:r>
      <w:r>
        <w:rPr>
          <w:b/>
          <w:lang w:val="ne_NP" w:bidi="ne_NP"/>
        </w:rPr>
        <w:t>पूजाहारीहरूलाई</w:t>
      </w:r>
      <w:r>
        <w:rPr>
          <w:lang w:val="ne_NP" w:bidi="ne_NP"/>
        </w:rPr>
        <w:t xml:space="preserve"> पुरानो रोटी खान अनुमति दिइन्थ्यो। परमेश्वरले पूजाहारीहरूलाई मात्र यो रोटी खान अनुमति दिनुभयो। तपाईंले अघिल्लो खण्डहरूमा पूजाहारीलाई अनुवाद गर्नुभएको तरिकाले अनुवाद गर्ने निश्चित गर्नुहोस्। मुख्य शब्दावलीमा </w:t>
      </w:r>
      <w:r>
        <w:rPr>
          <w:b/>
          <w:lang w:val="ne_NP" w:bidi="ne_NP"/>
        </w:rPr>
        <w:t>पूजाहारी</w:t>
      </w:r>
      <w:r>
        <w:rPr>
          <w:lang w:val="ne_NP" w:bidi="ne_NP"/>
        </w:rPr>
        <w:t xml:space="preserve"> पाउन सकिन्छ।</w:t>
      </w:r>
    </w:p>
    <w:p>
      <w:pPr/>
      <w:r>
        <w:rPr>
          <w:lang w:val="ne_NP" w:bidi="ne_NP"/>
        </w:rPr>
      </w:r>
      <w:r>
        <w:rPr>
          <w:lang w:val="ne_NP" w:bidi="ne_NP"/>
        </w:rPr>
        <w:t xml:space="preserve">विश्रामको दिनमा के कानूनी वा गैरकानूनी छ भन्ने बारेमा फरिसीहरूको प्रश्नको येशूले जवाफ दिनुभयो। उहाँ विश्रामको </w:t>
      </w:r>
      <w:r>
        <w:rPr>
          <w:b/>
          <w:lang w:val="ne_NP" w:bidi="ne_NP"/>
        </w:rPr>
        <w:t>प्रभु</w:t>
      </w:r>
      <w:r>
        <w:rPr>
          <w:lang w:val="ne_NP" w:bidi="ne_NP"/>
        </w:rPr>
        <w:t xml:space="preserve"> हुनुहुन्छ भनेर येशूले भन्नुहुन्छ। यहाँ </w:t>
      </w:r>
      <w:r>
        <w:rPr>
          <w:b/>
          <w:lang w:val="ne_NP" w:bidi="ne_NP"/>
        </w:rPr>
        <w:t>प्रभुले</w:t>
      </w:r>
      <w:r>
        <w:rPr>
          <w:lang w:val="ne_NP" w:bidi="ne_NP"/>
        </w:rPr>
        <w:t xml:space="preserve"> कुनै कुरामा अधिकार भएको व्यक्तिलाई जनाउँछ। येशूले आफूलाई </w:t>
      </w:r>
      <w:r>
        <w:rPr>
          <w:b/>
          <w:lang w:val="ne_NP" w:bidi="ne_NP"/>
        </w:rPr>
        <w:t>मानिसको पुत्र</w:t>
      </w:r>
      <w:r>
        <w:rPr>
          <w:lang w:val="ne_NP" w:bidi="ne_NP"/>
        </w:rPr>
        <w:t xml:space="preserve"> भन्नुहुन्छ।</w:t>
      </w:r>
    </w:p>
    <w:p>
      <w:pPr/>
      <w:r>
        <w:rPr>
          <w:lang w:val="ne_NP" w:bidi="ne_NP"/>
        </w:rPr>
      </w:r>
      <w:r>
        <w:rPr>
          <w:lang w:val="ne_NP" w:bidi="ne_NP"/>
        </w:rPr>
        <w:t>तपाईंले यसलाई अनुवाद गर्दा येशू आफ्नै बारेमा बोल्नुभएको हो भन्ने कुरामा स्पष्ट छु भनि निश्चित हुनुहोस्। तपाईंले अघिल्लो खण्डहरूमा प्रभु र मानिसको छोरालाई अनुवाद गर्नुभएको तरिकाले अनुवाद गर्नुहोस्। दुबै शब्दहरू मुख्य शब्दावलीमा पाउन सकिन्छ।</w:t>
      </w:r>
    </w:p>
    <w:p>
      <w:pPr/>
      <w:r>
        <w:rPr>
          <w:lang w:val="ne_NP" w:bidi="ne_NP"/>
        </w:rPr>
      </w:r>
      <w:r>
        <w:rPr>
          <w:lang w:val="ne_NP" w:bidi="ne_NP"/>
        </w:rPr>
        <w:t xml:space="preserve">दानियलमा </w:t>
      </w:r>
      <w:r>
        <w:rPr>
          <w:b/>
          <w:lang w:val="ne_NP" w:bidi="ne_NP"/>
        </w:rPr>
        <w:t>मानव पुत्र</w:t>
      </w:r>
      <w:r>
        <w:rPr>
          <w:lang w:val="ne_NP" w:bidi="ne_NP"/>
        </w:rPr>
        <w:t xml:space="preserve"> त्यो व्यक्ति हो जसलाई परमेश्वरले सबै अधिकार र शक्ति दिनुहुन्छ। सम्भवतः येशूलाई यो शब्द मन पर्छ किनभने यस उपाधिले साधारण मानव वा दानियल अगमवक्ताको दर्शनमा देखिएको अलौकिक प्राणीलाई जनाउन सक्छ। येशूले यो उपाधि प्रयोग गर्न मन पराउनु भयो किनभने यसले मानिसहरूलाई येशू मानिस हो वा परमेश्वर हो भनेर निर्णय गर्न बाध्य पार्छ। विश्रामको दिनमा मानिसहरूले के गर्न सक्थे र के गर्न सक्दैनथे भनेर निर्णय गर्ने अधिकार उहाँलाई छ भनेर येशूले भन्दै हुनुहुन्छ। येशूसँग यो अधिकार छ किनभने परमेश्वरले उहाँलाई पठाउनु भएको छ।</w:t>
      </w:r>
    </w:p>
    <w:p>
      <w:pPr/>
      <w:r>
        <w:rPr>
          <w:lang w:val="ne_NP" w:bidi="ne_NP"/>
        </w:rPr>
      </w:r>
      <w:r>
        <w:rPr>
          <w:lang w:val="ne_NP" w:bidi="ne_NP"/>
        </w:rPr>
        <w:t xml:space="preserve">लूकाले दोस्रो कथा सुनाउँछन् त्यो पनि विश्रामको दिनमा हुन्छ। उहाँले सभाघरमा वा यहूदी आराधना गर्ने ठाउँमा सिकाउँदै हुनुहुन्छ। तपाईंले अघिल्लो खण्डहरूमा </w:t>
      </w:r>
      <w:r>
        <w:rPr>
          <w:b/>
          <w:lang w:val="ne_NP" w:bidi="ne_NP"/>
        </w:rPr>
        <w:t>सभाघरलाई</w:t>
      </w:r>
      <w:r>
        <w:rPr>
          <w:lang w:val="ne_NP" w:bidi="ne_NP"/>
        </w:rPr>
        <w:t xml:space="preserve"> अनुवाद गर्नुभएको तरिकाले अनुवाद गर्ने निश्चित गर्नुहोस्। </w:t>
      </w:r>
      <w:r>
        <w:rPr>
          <w:b/>
          <w:lang w:val="ne_NP" w:bidi="ne_NP"/>
        </w:rPr>
        <w:t>सभाघर</w:t>
      </w:r>
      <w:r>
        <w:rPr>
          <w:lang w:val="ne_NP" w:bidi="ne_NP"/>
        </w:rPr>
        <w:t xml:space="preserve"> मुख्य शब्दावलीमा पाउन सकिन्छ।</w:t>
      </w:r>
    </w:p>
    <w:p>
      <w:pPr/>
      <w:r>
        <w:rPr>
          <w:lang w:val="ne_NP" w:bidi="ne_NP"/>
        </w:rPr>
      </w:r>
      <w:r>
        <w:rPr>
          <w:lang w:val="ne_NP" w:bidi="ne_NP"/>
        </w:rPr>
        <w:t>यदि तपाईंले पहिले नै गर्नुभएको छैन भने रोक्नुहोस् र सभाघरको भित्री भाग देखाउनुहोस्।</w:t>
      </w:r>
    </w:p>
    <w:p>
      <w:pPr/>
      <w:r>
        <w:rPr>
          <w:lang w:val="ne_NP" w:bidi="ne_NP"/>
        </w:rPr>
      </w:r>
      <w:r>
        <w:rPr>
          <w:lang w:val="ne_NP" w:bidi="ne_NP"/>
        </w:rPr>
        <w:t>त्यहाँ एउटा खुम्चिएको हात भएको मान्छे छ। यहाँ हातका लागि ग्रीक शब्दमा औलाहरू, हत्केला, नाडी र पाखुरा समावेश छ।</w:t>
      </w:r>
    </w:p>
    <w:p>
      <w:pPr/>
      <w:r>
        <w:rPr>
          <w:lang w:val="ne_NP" w:bidi="ne_NP"/>
        </w:rPr>
      </w:r>
      <w:r>
        <w:rPr>
          <w:lang w:val="ne_NP" w:bidi="ne_NP"/>
        </w:rPr>
        <w:t>प्रत्येक भाषाले शरीरका भागहरूलाई फरक तरिकाले परिभाषित गर्छ। यदि तपाईंसँग कुहिनोदेखि औंलाहरूसम्मको क्षेत्रलाई समावेश गर्ने शब्द छ भने तपाईंले त्यो शब्द यहाँ प्रयोग गर्न सक्नुहुन्छ। अन्यथा, तपाईंले हात र पाखुराको लागि सामान्य शब्द प्रयोग गर्न सक्नुहुन्छ।</w:t>
      </w:r>
    </w:p>
    <w:p>
      <w:pPr/>
      <w:r>
        <w:rPr>
          <w:lang w:val="ne_NP" w:bidi="ne_NP"/>
        </w:rPr>
      </w:r>
      <w:r>
        <w:rPr>
          <w:lang w:val="ne_NP" w:bidi="ne_NP"/>
        </w:rPr>
        <w:t xml:space="preserve">त्यो मानिसको हात </w:t>
      </w:r>
      <w:r>
        <w:rPr>
          <w:b/>
          <w:lang w:val="ne_NP" w:bidi="ne_NP"/>
        </w:rPr>
        <w:t>खुम्चिएको</w:t>
      </w:r>
      <w:r>
        <w:rPr>
          <w:lang w:val="ne_NP" w:bidi="ne_NP"/>
        </w:rPr>
        <w:t xml:space="preserve"> छ। खुम्चिएको शरीरका भागहरूको वर्णन गर्दा यसको अर्थ जीवनको नभएको वा पक्षाघात भएको हो। यो मानिसले आफ्नो दायाँ हात वा पाखुरालाई सार्न सकेन।</w:t>
      </w:r>
    </w:p>
    <w:p>
      <w:pPr/>
      <w:r>
        <w:rPr>
          <w:lang w:val="ne_NP" w:bidi="ne_NP"/>
        </w:rPr>
      </w:r>
      <w:r>
        <w:rPr>
          <w:lang w:val="ne_NP" w:bidi="ne_NP"/>
        </w:rPr>
        <w:t xml:space="preserve">फरिसीहरू येशूलाई </w:t>
      </w:r>
      <w:r>
        <w:rPr>
          <w:b/>
          <w:lang w:val="ne_NP" w:bidi="ne_NP"/>
        </w:rPr>
        <w:t>आरोप</w:t>
      </w:r>
      <w:r>
        <w:rPr>
          <w:lang w:val="ne_NP" w:bidi="ne_NP"/>
        </w:rPr>
        <w:t xml:space="preserve"> लगाउन चाहन्छन्। आरोप कानूनी शब्द हो। यसको अर्थ तिनीहरू येशूले परमेश्वरको व्यवस्था भङ्ग गरेको हेर्न चाहन्छन् ताकि तिनीहरूले अदालतमा उहाँको विरुद्धमा कानूनी आरोप लगाउन सकुन्।</w:t>
      </w:r>
    </w:p>
    <w:p>
      <w:pPr/>
      <w:r>
        <w:rPr>
          <w:lang w:val="ne_NP" w:bidi="ne_NP"/>
        </w:rPr>
      </w:r>
      <w:r>
        <w:rPr>
          <w:lang w:val="ne_NP" w:bidi="ne_NP"/>
        </w:rPr>
        <w:t xml:space="preserve">तिनीहरूले के सोचिरहेका छन् भनेर येशूलाई थाहा छ। उहाँले एउटा प्रश्न सोध्नुहुन्छ जसको जवाफ सबैलाई थाहा छ। "के विश्रामको दिन </w:t>
      </w:r>
      <w:r>
        <w:rPr>
          <w:b/>
          <w:lang w:val="ne_NP" w:bidi="ne_NP"/>
        </w:rPr>
        <w:t>राम्रो गर्ने दिन हो वा नराम्रो गर्ने</w:t>
      </w:r>
      <w:r>
        <w:rPr>
          <w:lang w:val="ne_NP" w:bidi="ne_NP"/>
        </w:rPr>
        <w:t xml:space="preserve"> दिन हो?" यी शब्दहरूले सही वा राम्रो के हो र दुष्ट वा गलत के हो भनेर वर्णन गर्छन्। तपाईंले मानिसहरूलाई मद्दत गर्ने वा हानी गर्ने शब्दको प्रयोग गर्न सक्नुहुन्छ। यो स्पष्ट छ कि परमेश्वरले विश्रामको दिन राम्रो उद्देश्यका लागि सिर्जना गर्नुभयो। येशूले त्यो मानिसको हात निको पार्नुलाई राम्रो कुरा भएको ठान्नुहुन्छ। येशूले त्यो मानिसको हातलाई निको पारेर आफू विश्रामको प्रभु हुँ भनेर देखाउनुहुन्छ।</w:t>
      </w:r>
    </w:p>
    <w:p>
      <w:pPr/>
      <w:r>
        <w:rPr>
          <w:lang w:val="ne_NP" w:bidi="ne_NP"/>
        </w:rPr>
      </w:r>
      <w:r>
        <w:rPr>
          <w:lang w:val="ne_NP" w:bidi="ne_NP"/>
        </w:rPr>
        <w:t xml:space="preserve">लूकाले भन्छन् कि फरिसीहरू </w:t>
      </w:r>
      <w:r>
        <w:rPr>
          <w:b/>
          <w:lang w:val="ne_NP" w:bidi="ne_NP"/>
        </w:rPr>
        <w:t>अतिनै क्रोधित</w:t>
      </w:r>
      <w:r>
        <w:rPr>
          <w:lang w:val="ne_NP" w:bidi="ne_NP"/>
        </w:rPr>
        <w:t xml:space="preserve"> थिए। यसको अर्थ तिनीहरू यति रिसाएका थिए कि तिनीहरूले स्पष्ट रूपमा सोच्न सकेनन्।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6:12–16</w:t>
      </w:r>
      <w:r>
        <w:rPr>
          <w:lang w:val="ne_NP" w:bidi="ne_NP"/>
        </w:rPr>
      </w:r>
    </w:p>
    <w:p>
      <w:pPr>
        <w:pStyle w:val="Heading3"/>
      </w:pPr>
      <w:r>
        <w:rPr>
          <w:lang w:val="ne_NP" w:bidi="ne_NP"/>
        </w:rPr>
        <w:t>Step 1</w:t>
      </w:r>
    </w:p>
    <w:p>
      <w:pPr/>
      <w:r>
        <w:rPr>
          <w:lang w:val="ne_NP" w:bidi="ne_NP"/>
        </w:rPr>
      </w:r>
      <w:r>
        <w:rPr>
          <w:lang w:val="ne_NP" w:bidi="ne_NP"/>
        </w:rPr>
        <w:t>लूका ६:१२–१६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 गालीलको सभाघरहरूमा सिकाउँदै र निकोपार्दै आउनु भएको छ। एक दिन, येशू एक्लै प्रार्थना गर्न पहाडमा जानुहुन्छ। येशूले रातभर प्रार्थना गर्नुहुन्छ। नेतृत्वको लागि तालिम दिन १२ चेलाहरूलाई रोज्न परमेश्वरले येशूलाई मार्गदर्शन गर्नुहुन्छ। लामो शिक्षा दिनु अघि येशूले यी नेताहरूलाई रोज्नुहुन्छ तिनीहरूलाई कसरी सोच्ने र कार्य गर्ने भनेर बताउनुहुन्छ।</w:t>
      </w:r>
    </w:p>
    <w:p>
      <w:pPr/>
      <w:r>
        <w:rPr>
          <w:lang w:val="ne_NP" w:bidi="ne_NP"/>
        </w:rPr>
      </w:r>
      <w:r>
        <w:rPr>
          <w:lang w:val="ne_NP" w:bidi="ne_NP"/>
        </w:rPr>
        <w:t>एक्लै बस्न र प्रार्थना गर्न येशू पहाडमा जानुहुन्छ। पहाडहरू सामान्यतया त्यो ठाउँ थिए जहाँ परमेश्वरले यहूदीहरूसँग भेट गर्नुहुन्थ्यो। यो पहाड गालीलको तालको वरिपरिको पहाडहरू मध्ये एक थियो।</w:t>
      </w:r>
    </w:p>
    <w:p>
      <w:pPr/>
      <w:r>
        <w:rPr>
          <w:lang w:val="ne_NP" w:bidi="ne_NP"/>
        </w:rPr>
      </w:r>
      <w:r>
        <w:rPr>
          <w:lang w:val="ne_NP" w:bidi="ne_NP"/>
        </w:rPr>
        <w:t>रोक्नुहोस् र गालीलको तालको वरिपरिको पहाडहरूको तस्वीर देखाउनुहोस्।</w:t>
      </w:r>
    </w:p>
    <w:p>
      <w:pPr/>
      <w:r>
        <w:rPr>
          <w:lang w:val="ne_NP" w:bidi="ne_NP"/>
        </w:rPr>
      </w:r>
      <w:r>
        <w:rPr>
          <w:lang w:val="ne_NP" w:bidi="ne_NP"/>
        </w:rPr>
        <w:t>येशूले रातभर प्रार्थना गर्नुहुन्छ। उहाँले परमेश्वरको मार्गदर्शन माग्दै हुनुहुन्छ। अर्को दिन, येशूले आफ्ना सबै चेलाहरूलाई आफ्नो वरिपरि भेला हुन बोलाउनुभयो। परमेश्वरले येशूलाई आफ्ना १२ चेलाहरूलाई प्रेरितहरू बन्न रोज्न निर्देशन दिनुहुन्छ। प्रेरित भनेको विशेष काम गर्न अधिकारका साथ पठाइएको व्यक्ति हो। येशूले यी १२ मानिसहरूलाई नेतृत्वको लागि तालिम दिन रोज्नुहुन्छ।</w:t>
      </w:r>
    </w:p>
    <w:p>
      <w:pPr/>
      <w:r>
        <w:rPr>
          <w:lang w:val="ne_NP" w:bidi="ne_NP"/>
        </w:rPr>
      </w:r>
      <w:r>
        <w:rPr>
          <w:lang w:val="ne_NP" w:bidi="ne_NP"/>
        </w:rPr>
        <w:t>रोक्नुहोस् र तपाईंको टोलीसँग छलफल गर्नुहोस्: तपाईंको संस्कृतिमा कसैले ठूलो निर्णय लिनको लागि कस्तो तयारी गर्छ?</w:t>
      </w:r>
    </w:p>
    <w:p>
      <w:pPr/>
      <w:r>
        <w:rPr>
          <w:lang w:val="ne_NP" w:bidi="ne_NP"/>
        </w:rPr>
      </w:r>
      <w:r>
        <w:rPr>
          <w:lang w:val="ne_NP" w:bidi="ne_NP"/>
        </w:rPr>
        <w:t>त्यसपछि लूकाले १२ प्रेरितहरूको नामको सूची दिन्छन्। लूकाले भन्छन् कि येशूले शिमोनलाई पत्रुसको नाम दिनुभयो। यो येशूले विगतमा गर्नुभएको कुरा हो। लूका र प्रेरितका पुस्तकहरूको अधिकांश भागमा शिमोनलाई पत्रुस नामले बोलाइने छ। पत्रुसको अर्थ "चट्टान" हो। यस नाम परिवर्तनले येशूसँगको शिमोनको नयाँ सम्बन्धलाई देखाउँछ। येशूले पत्रुसलाई उहाँका वचनहरू पछ्याउने व्यक्तिको रूपमा हेर्नुहुन्छ। १२ संख्या पनि महत्त्वपूर्ण छ किनभने इस्राएल १२ कुलहरू मिलेर बनेको थियो। किनभने इस्राएलका धार्मिक नेताहरूले येशूलाई अस्वीकार गरिरहेका थिए, त्यसैले येशूले १२ नयाँ आत्मिक नेताहरूलाई रोज्नुभयो।</w:t>
      </w:r>
    </w:p>
    <w:p>
      <w:pPr/>
      <w:r>
        <w:rPr>
          <w:lang w:val="ne_NP" w:bidi="ne_NP"/>
        </w:rPr>
      </w:r>
      <w:r>
        <w:rPr>
          <w:lang w:val="ne_NP" w:bidi="ne_NP"/>
        </w:rPr>
        <w:t>रोक्नुहोस् र तपाईंको टोलीसँग छलफल गर्नुहोस्: तपाईंको संस्कृतिमा नाम कसरी दिइन्छ? कसले व्यक्तिको नाम परिवर्तन गर्न सक्छ? आफ्नो नाम परिवर्तन गर्नुको कारणहरू के हुन्?</w:t>
      </w:r>
    </w:p>
    <w:p>
      <w:pPr/>
      <w:r>
        <w:rPr>
          <w:lang w:val="ne_NP" w:bidi="ne_NP"/>
        </w:rPr>
      </w:r>
      <w:r>
        <w:rPr>
          <w:lang w:val="ne_NP" w:bidi="ne_NP"/>
        </w:rPr>
        <w:t>लूकाले पहिले नै शिमोन, याकूब र यूहन्नाको परिचय दिएका छन्। लूकाले अन्द्रियासलाई प्रेरितको रूपमा पनि नाम दिन्छन्। अन्द्रियास पत्रुसको कान्छो भाइ हो। फिलिप र बारथोलोमाइ पनि चुनिएका छन्। बारथोलोमाइलाई नथनेलको रूपमा पनि चिनिन्छ। मत्ती र थोमा चुनिएका छन्। मत्तीलाई लेवी भनेर पनि चिनिन्छ। येशूले बोलाएको कर उठाउने ब्यक्ति उनै हो। त्यसपछि अल्फयसका छोरा याकूब पनि छ। लूकाले हामीलाई आफ्नो पिताको नाम बताउँछन् किनभने याकूब नाम गरेको दुई प्रेरितहरू छन्। येशूले शिमोन उग्रपन्थिलाई रोज्नुहुन्छ। शिमोनलाई उग्रपन्थिको रूपमा वर्णन गरिएको छ किनभने त्यहाँ शिमोन नाम भएका दुई प्रेरितहरू छन्। उग्रपन्थिको अर्थ उसले इस्राएललाई रोमी सरकारबाट मुक्त होस् भन्ने चाहेको हो। येशूले यहूदा नाम गरेका दुई मानिसहरूलाई पनि रोज्नुभयो। यहूदा नाम गरेको मानिसमध्ये एक जनाको नाम थेदियस पनि थियो। उहाँ याकूब नाम गरेको मानिसको छोरा हुनुहुन्थ्यो। तर, अर्को मानिस यहूदा इस्करियोत हुन्।</w:t>
      </w:r>
    </w:p>
    <w:p>
      <w:pPr/>
      <w:r>
        <w:rPr>
          <w:lang w:val="ne_NP" w:bidi="ne_NP"/>
        </w:rPr>
      </w:r>
      <w:r>
        <w:rPr>
          <w:lang w:val="ne_NP" w:bidi="ne_NP"/>
        </w:rPr>
        <w:t>रोक्नुहोस् र तपाईंको टोलीसँग छलफल गर्नुहोस्: तपाईंको संस्कृतिमा मानिसहरूले एउटै नाम भएको मानिसहरूको बारेमा कसरी कुरा गर्छन्?</w:t>
      </w:r>
    </w:p>
    <w:p>
      <w:pPr/>
      <w:r>
        <w:rPr>
          <w:lang w:val="ne_NP" w:bidi="ne_NP"/>
        </w:rPr>
      </w:r>
      <w:r>
        <w:rPr>
          <w:lang w:val="ne_NP" w:bidi="ne_NP"/>
        </w:rPr>
        <w:t>लूकाले यहूदा इस्करियोत गद्दार थिए भनेर जोड दिन्छन्। यसले भविष्यमा यहूदाले येशूलाई धोका दिने कुरालाई जनाउँछ। विश्वासघात भनेको त्यो व्यक्ति हो जसले कसैको मित्र भएको नाटक गर्छ तर त्यसपछि शत्रुलाई हानी पुर्याउन मद्दत गर्छ।</w:t>
      </w:r>
    </w:p>
    <w:p>
      <w:pPr/>
      <w:r>
        <w:rPr>
          <w:lang w:val="ne_NP" w:bidi="ne_NP"/>
        </w:rPr>
      </w:r>
      <w:r>
        <w:rPr>
          <w:lang w:val="ne_NP" w:bidi="ne_NP"/>
        </w:rPr>
        <w:t>यस कथामा, लूकाले येशूका १२ प्रेरितहरूको परिचय दिन्छन्। लूका र प्रेरितहरूको पुस्तकमा तिनीहरूको धेरै पटक उल्लेख गरिनेछ। लूकाले यस्तो महत्त्वपूर्ण निर्णय गर्नुअघि येशूले प्रार्थनालाई महत्त्व दिएको कुरालाई देखाउँछ। येशूले अनुयायीको रूपमा कसरी जीवन जिउने र कार्य गर्ने भन्ने तरिका सिकाउने आफ्नो प्रवचन दिनु भन्दा ठीक अघि प्रेरितहरू छानिन्छन्।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पुरै रात पहाडमा परमेश्वरलाई प्रार्थना गरेर बिताउनुभयो।</w:t>
      </w:r>
    </w:p>
    <w:p>
      <w:pPr/>
      <w:r>
        <w:rPr>
          <w:lang w:val="ne_NP" w:bidi="ne_NP"/>
        </w:rPr>
      </w:r>
      <w:r>
        <w:rPr>
          <w:b/>
          <w:lang w:val="ne_NP" w:bidi="ne_NP"/>
        </w:rPr>
        <w:t>दोस्रो दृश्य:</w:t>
      </w:r>
      <w:r>
        <w:rPr>
          <w:lang w:val="ne_NP" w:bidi="ne_NP"/>
        </w:rPr>
        <w:t xml:space="preserve"> येशूले आफ्ना अनुयायीहरूलाई बोलाउनु भयो र प्रेरितहरूको रूपमा बाह्र रोज्नुभयो।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शिमोन पत्रुस</w:t>
      </w:r>
    </w:p>
    <w:p>
      <w:pPr>
        <w:pStyle w:val="ListBullet"/>
        <w:spacing w:line="240" w:lineRule="auto"/>
        <w:ind w:left="720"/>
      </w:pPr>
      <w:r>
        <w:rPr>
          <w:lang w:val="ne_NP" w:bidi="ne_NP"/>
        </w:rPr>
      </w:r>
      <w:r>
        <w:rPr>
          <w:lang w:val="ne_NP" w:bidi="ne_NP"/>
        </w:rPr>
        <w:t>अन्द्रियास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फिलिप</w:t>
      </w:r>
    </w:p>
    <w:p>
      <w:pPr>
        <w:pStyle w:val="ListBullet"/>
        <w:spacing w:line="240" w:lineRule="auto"/>
        <w:ind w:left="720"/>
      </w:pPr>
      <w:r>
        <w:rPr>
          <w:lang w:val="ne_NP" w:bidi="ne_NP"/>
        </w:rPr>
      </w:r>
      <w:r>
        <w:rPr>
          <w:lang w:val="ne_NP" w:bidi="ne_NP"/>
        </w:rPr>
        <w:t>बारथोलोमाइ</w:t>
      </w:r>
    </w:p>
    <w:p>
      <w:pPr>
        <w:pStyle w:val="ListBullet"/>
        <w:spacing w:line="240" w:lineRule="auto"/>
        <w:ind w:left="720"/>
      </w:pPr>
      <w:r>
        <w:rPr>
          <w:lang w:val="ne_NP" w:bidi="ne_NP"/>
        </w:rPr>
      </w:r>
      <w:r>
        <w:rPr>
          <w:lang w:val="ne_NP" w:bidi="ne_NP"/>
        </w:rPr>
        <w:t>मत्ती (लेवी)</w:t>
      </w:r>
    </w:p>
    <w:p>
      <w:pPr>
        <w:pStyle w:val="ListBullet"/>
        <w:spacing w:line="240" w:lineRule="auto"/>
        <w:ind w:left="720"/>
      </w:pPr>
      <w:r>
        <w:rPr>
          <w:lang w:val="ne_NP" w:bidi="ne_NP"/>
        </w:rPr>
      </w:r>
      <w:r>
        <w:rPr>
          <w:lang w:val="ne_NP" w:bidi="ne_NP"/>
        </w:rPr>
        <w:t>थोमा</w:t>
      </w:r>
    </w:p>
    <w:p>
      <w:pPr>
        <w:pStyle w:val="ListBullet"/>
        <w:spacing w:line="240" w:lineRule="auto"/>
        <w:ind w:left="720"/>
      </w:pPr>
      <w:r>
        <w:rPr>
          <w:lang w:val="ne_NP" w:bidi="ne_NP"/>
        </w:rPr>
      </w:r>
      <w:r>
        <w:rPr>
          <w:lang w:val="ne_NP" w:bidi="ne_NP"/>
        </w:rPr>
        <w:t>याकूब (अल्फयसको छोरा)</w:t>
      </w:r>
    </w:p>
    <w:p>
      <w:pPr>
        <w:pStyle w:val="ListBullet"/>
        <w:spacing w:line="240" w:lineRule="auto"/>
        <w:ind w:left="720"/>
      </w:pPr>
      <w:r>
        <w:rPr>
          <w:lang w:val="ne_NP" w:bidi="ne_NP"/>
        </w:rPr>
      </w:r>
      <w:r>
        <w:rPr>
          <w:lang w:val="ne_NP" w:bidi="ne_NP"/>
        </w:rPr>
        <w:t>शिमोन उग्रपन्थी</w:t>
      </w:r>
    </w:p>
    <w:p>
      <w:pPr>
        <w:pStyle w:val="ListBullet"/>
        <w:spacing w:line="240" w:lineRule="auto"/>
        <w:ind w:left="720"/>
      </w:pPr>
      <w:r>
        <w:rPr>
          <w:lang w:val="ne_NP" w:bidi="ne_NP"/>
        </w:rPr>
      </w:r>
      <w:r>
        <w:rPr>
          <w:lang w:val="ne_NP" w:bidi="ne_NP"/>
        </w:rPr>
        <w:t>याकूबको छोरा यहूदा</w:t>
      </w:r>
    </w:p>
    <w:p>
      <w:pPr>
        <w:pStyle w:val="ListBullet"/>
        <w:spacing w:line="240" w:lineRule="auto"/>
        <w:ind w:left="720"/>
      </w:pPr>
      <w:r>
        <w:rPr>
          <w:lang w:val="ne_NP" w:bidi="ne_NP"/>
        </w:rPr>
      </w:r>
      <w:r>
        <w:rPr>
          <w:lang w:val="ne_NP" w:bidi="ne_NP"/>
        </w:rPr>
        <w:t>यहूदा इस्करियोत</w:t>
      </w:r>
    </w:p>
    <w:p>
      <w:pPr>
        <w:pStyle w:val="ListBullet"/>
        <w:spacing w:line="240" w:lineRule="auto"/>
        <w:ind w:left="720"/>
      </w:pPr>
      <w:r>
        <w:rPr>
          <w:lang w:val="ne_NP" w:bidi="ne_NP"/>
        </w:rPr>
      </w:r>
      <w:r>
        <w:rPr>
          <w:lang w:val="ne_NP" w:bidi="ne_NP"/>
        </w:rPr>
        <w:t>अन्य चेलाहरू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त्यहाँ बाह्र भन्दा बढी अनुयायीहरू थिए भनेर सम्झनु महत्त्वपूर्ण छ। येशूले धेरै चेलाहरू, वा अनुयायीहरूलाई बोलाउनुभयो, तर येशूले ती अनुयायीहरूमध्ये बाह्र जनालाई मात्र प्रेरितको रूपमा रोज्नुभयो।</w:t>
      </w:r>
    </w:p>
    <w:p>
      <w:pPr/>
      <w:r>
        <w:rPr>
          <w:lang w:val="ne_NP" w:bidi="ne_NP"/>
        </w:rPr>
      </w:r>
      <w:r>
        <w:rPr>
          <w:lang w:val="ne_NP" w:bidi="ne_NP"/>
        </w:rPr>
        <w:t>शिमोन पत्रुस, अन्द्रियास, याकूब र यूहन्ना मछुवाहरू थिए भनेर सम्झनु उपयोगी छ। तिनीहरूले एकसाथ काम गर्थे। अन्द्रियास शिमोनपेत्रुसको भाइ हुन्। तपाईंले अघिल्लो खण्डबाट याकूब र यूहन्ना भाइहरू भएको सम्झनुहुनेछ। तिनीहरूको पिताको नाम जब्दिया थियो।</w:t>
      </w:r>
    </w:p>
    <w:p>
      <w:pPr/>
      <w:r>
        <w:rPr>
          <w:lang w:val="ne_NP" w:bidi="ne_NP"/>
        </w:rPr>
      </w:r>
      <w:r>
        <w:rPr>
          <w:lang w:val="ne_NP" w:bidi="ne_NP"/>
        </w:rPr>
        <w:t>येशूले फिलिप, बारथोलोमाइ, मत्ती र थोमालाई पनि प्रेरितहरू हुन बोलाउनुहुन्छ भनेर सम्झनु उपयोगी छ। यो मत्ती त्यही कर उठाउने व्यक्ति हुन् जसलाई येशूले उहाँलाई पछ्याउन बोलाउनुभयो।</w:t>
      </w:r>
    </w:p>
    <w:p>
      <w:pPr/>
      <w:r>
        <w:rPr>
          <w:lang w:val="ne_NP" w:bidi="ne_NP"/>
        </w:rPr>
      </w:r>
      <w:r>
        <w:rPr>
          <w:lang w:val="ne_NP" w:bidi="ne_NP"/>
        </w:rPr>
        <w:t>येशूले याकूब, शिमोन, यहूदा र यहूदा इस्करियोतलाई पनि बोलाउनुहुन्छ भनेर सम्झनु उपयोगी छ। यहाँ उल्लेख गरिएको याकूब पहिले उल्लेख गरेको याकूब होइन। यो याकूब अल्फयस नामको मानिसको छोरा हुन्। यो शिमोन पहिले उल्लेख गरेको शिमोन होइन। यो शिमोन एक कट्टरपन्थी थिए, जसले इस्राएललाई रोमी सरकारबाट मुक्त भएको चाहन्थे। अन्तिम दुई यहूदा फरक छन्-एउटा याकूब नाम गरेको मानिसको छोरा हो, र अर्कोको नाम यहूदा इस्करियोत हो।</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शिमोन पत्रुस</w:t>
      </w:r>
    </w:p>
    <w:p>
      <w:pPr>
        <w:pStyle w:val="ListBullet"/>
        <w:spacing w:line="240" w:lineRule="auto"/>
        <w:ind w:left="720"/>
      </w:pPr>
      <w:r>
        <w:rPr>
          <w:lang w:val="ne_NP" w:bidi="ne_NP"/>
        </w:rPr>
      </w:r>
      <w:r>
        <w:rPr>
          <w:lang w:val="ne_NP" w:bidi="ne_NP"/>
        </w:rPr>
        <w:t>अन्द्रियास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फिलिप</w:t>
      </w:r>
    </w:p>
    <w:p>
      <w:pPr>
        <w:pStyle w:val="ListBullet"/>
        <w:spacing w:line="240" w:lineRule="auto"/>
        <w:ind w:left="720"/>
      </w:pPr>
      <w:r>
        <w:rPr>
          <w:lang w:val="ne_NP" w:bidi="ne_NP"/>
        </w:rPr>
      </w:r>
      <w:r>
        <w:rPr>
          <w:lang w:val="ne_NP" w:bidi="ne_NP"/>
        </w:rPr>
        <w:t>बारथोलोमाइ</w:t>
      </w:r>
    </w:p>
    <w:p>
      <w:pPr>
        <w:pStyle w:val="ListBullet"/>
        <w:spacing w:line="240" w:lineRule="auto"/>
        <w:ind w:left="720"/>
      </w:pPr>
      <w:r>
        <w:rPr>
          <w:lang w:val="ne_NP" w:bidi="ne_NP"/>
        </w:rPr>
      </w:r>
      <w:r>
        <w:rPr>
          <w:lang w:val="ne_NP" w:bidi="ne_NP"/>
        </w:rPr>
        <w:t>मत्ती (लेवी)</w:t>
      </w:r>
    </w:p>
    <w:p>
      <w:pPr>
        <w:pStyle w:val="ListBullet"/>
        <w:spacing w:line="240" w:lineRule="auto"/>
        <w:ind w:left="720"/>
      </w:pPr>
      <w:r>
        <w:rPr>
          <w:lang w:val="ne_NP" w:bidi="ne_NP"/>
        </w:rPr>
      </w:r>
      <w:r>
        <w:rPr>
          <w:lang w:val="ne_NP" w:bidi="ne_NP"/>
        </w:rPr>
        <w:t>थोमा</w:t>
      </w:r>
    </w:p>
    <w:p>
      <w:pPr>
        <w:pStyle w:val="ListBullet"/>
        <w:spacing w:line="240" w:lineRule="auto"/>
        <w:ind w:left="720"/>
      </w:pPr>
      <w:r>
        <w:rPr>
          <w:lang w:val="ne_NP" w:bidi="ne_NP"/>
        </w:rPr>
      </w:r>
      <w:r>
        <w:rPr>
          <w:lang w:val="ne_NP" w:bidi="ne_NP"/>
        </w:rPr>
        <w:t>याकूब (अल्फयसको छोरा)</w:t>
      </w:r>
    </w:p>
    <w:p>
      <w:pPr>
        <w:pStyle w:val="ListBullet"/>
        <w:spacing w:line="240" w:lineRule="auto"/>
        <w:ind w:left="720"/>
      </w:pPr>
      <w:r>
        <w:rPr>
          <w:lang w:val="ne_NP" w:bidi="ne_NP"/>
        </w:rPr>
      </w:r>
      <w:r>
        <w:rPr>
          <w:lang w:val="ne_NP" w:bidi="ne_NP"/>
        </w:rPr>
        <w:t>शिमोन उग्रपन्थी</w:t>
      </w:r>
    </w:p>
    <w:p>
      <w:pPr>
        <w:pStyle w:val="ListBullet"/>
        <w:spacing w:line="240" w:lineRule="auto"/>
        <w:ind w:left="720"/>
      </w:pPr>
      <w:r>
        <w:rPr>
          <w:lang w:val="ne_NP" w:bidi="ne_NP"/>
        </w:rPr>
      </w:r>
      <w:r>
        <w:rPr>
          <w:lang w:val="ne_NP" w:bidi="ne_NP"/>
        </w:rPr>
        <w:t>याकूबको छोरा यहूदा</w:t>
      </w:r>
    </w:p>
    <w:p>
      <w:pPr>
        <w:pStyle w:val="ListBullet"/>
        <w:spacing w:line="240" w:lineRule="auto"/>
        <w:ind w:left="720"/>
      </w:pPr>
      <w:r>
        <w:rPr>
          <w:lang w:val="ne_NP" w:bidi="ne_NP"/>
        </w:rPr>
      </w:r>
      <w:r>
        <w:rPr>
          <w:lang w:val="ne_NP" w:bidi="ne_NP"/>
        </w:rPr>
        <w:t>यहूदा इस्करियोत</w:t>
      </w:r>
    </w:p>
    <w:p>
      <w:pPr>
        <w:pStyle w:val="ListBullet"/>
        <w:spacing w:line="240" w:lineRule="auto"/>
        <w:ind w:left="720"/>
      </w:pPr>
      <w:r>
        <w:rPr>
          <w:lang w:val="ne_NP" w:bidi="ne_NP"/>
        </w:rPr>
      </w:r>
      <w:r>
        <w:rPr>
          <w:lang w:val="ne_NP" w:bidi="ne_NP"/>
        </w:rPr>
        <w:t>अन्य चेलाहरू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अनुयायीहरूको अभिनय गरेर उनीहरू बाह्र भन्दा धेरै थिए भनेर देखाउने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परमेश्वरलाई एक्लै प्रार्थना गर्नुभएको अभिनय गर्नुहोस्। उहाँले रातभर पहाडमा प्रार्थना गर्नुहुन्छ।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"मलाई थाहा छ परमेश्वरले मलाई सही निर्णय गर्न मद्दत गर्नुहुनेछ।" "आत्माले सशक्त भएको छु।" "म गए पछि पनि शिक्षालाई जारी राख्न अगुवाहरूलाई छोडिराख्नु महत्त्वपूर्ण छ।" कार्य पुन: सुरु गर्नुहोस्।</w:t>
      </w:r>
    </w:p>
    <w:p>
      <w:pPr/>
      <w:r>
        <w:rPr>
          <w:lang w:val="ne_NP" w:bidi="ne_NP"/>
        </w:rPr>
      </w:r>
      <w:r>
        <w:rPr>
          <w:lang w:val="ne_NP" w:bidi="ne_NP"/>
        </w:rPr>
        <w:t>येशूले आफ्ना धेरै चेलाहरूबाट १२ प्रेरितहरूलाई रोज्नु भएको अभिनय गर्नुहोस्। शिमोन छानिएका छन्।</w:t>
      </w:r>
    </w:p>
    <w:p>
      <w:pPr/>
      <w:r>
        <w:rPr>
          <w:lang w:val="ne_NP" w:bidi="ne_NP"/>
        </w:rPr>
      </w:r>
      <w:r>
        <w:rPr>
          <w:lang w:val="ne_NP" w:bidi="ne_NP"/>
        </w:rPr>
        <w:t>अभिनय रोक्नुहोस्: शिमोनको भूमिका खेल्ने कलाकारलाई सोध्नुहोस्, "तपाईंलाई कस्तो महसुस भइरहेको छ?" तपाईंले सुन्न सक्नुहुन्छ, "उहाँले मलाई रोज्नुभयो भन्ने कुरा म विश्वास गर्न सक्दिन।" "सम्मान गरिएको छु।" "नम्र छु।" कार्य पुन: सुरु गर्नुहोस्।</w:t>
      </w:r>
    </w:p>
    <w:p>
      <w:pPr/>
      <w:r>
        <w:rPr>
          <w:lang w:val="ne_NP" w:bidi="ne_NP"/>
        </w:rPr>
      </w:r>
      <w:r>
        <w:rPr>
          <w:lang w:val="ne_NP" w:bidi="ne_NP"/>
        </w:rPr>
        <w:t>येशूले प्रत्येक प्रेरितलाई नामले बोलाउनुहुन्छ।</w:t>
      </w:r>
    </w:p>
    <w:p>
      <w:pPr/>
      <w:r>
        <w:rPr>
          <w:lang w:val="ne_NP" w:bidi="ne_NP"/>
        </w:rPr>
      </w:r>
      <w:r>
        <w:rPr>
          <w:lang w:val="ne_NP" w:bidi="ne_NP"/>
        </w:rPr>
        <w:t>प्रेरितहरूलाई बोलाउँदा कुनै पनि बेला कलाकारलाई रोकेर नहिच्किचाइ सोध्नुहोस्, "तपाईंलाई कस्तो महसुस भइरहेको छ?"</w:t>
      </w:r>
    </w:p>
    <w:p>
      <w:pPr/>
      <w:r>
        <w:rPr>
          <w:lang w:val="ne_NP" w:bidi="ne_NP"/>
        </w:rPr>
      </w:r>
      <w:r>
        <w:rPr>
          <w:lang w:val="ne_NP" w:bidi="ne_NP"/>
        </w:rPr>
        <w:t>येशूले मत्तीलाई रोज्नुहुन्छ।</w:t>
      </w:r>
    </w:p>
    <w:p>
      <w:pPr/>
      <w:r>
        <w:rPr>
          <w:lang w:val="ne_NP" w:bidi="ne_NP"/>
        </w:rPr>
      </w:r>
      <w:r>
        <w:rPr>
          <w:lang w:val="ne_NP" w:bidi="ne_NP"/>
        </w:rPr>
        <w:t>अभिनय रोक्नुहोस्: अन्य चेलाहरूको भूमिका खेल्ने कलाकारहरूलाई सोध्नुहोस्, "तपाईंलाई कस्तो महसुस भइरहेको छ?" तपाईंले सुन्न सक्नुहुन्छ, "अचम्म।" "तर उ कर संकलक थियो!" "दुखी छु।" कार्य पुन: सुरु गर्नुहोस्।</w:t>
      </w:r>
    </w:p>
    <w:p>
      <w:pPr/>
      <w:r>
        <w:rPr>
          <w:lang w:val="ne_NP" w:bidi="ne_NP"/>
        </w:rPr>
      </w:r>
      <w:r>
        <w:rPr>
          <w:lang w:val="ne_NP" w:bidi="ne_NP"/>
        </w:rPr>
        <w:t>येशूले बाँकी १२ प्रेरितहरूलाई बोलाउनु हुन्छ।</w:t>
      </w:r>
    </w:p>
    <w:p>
      <w:pPr/>
      <w:r>
        <w:rPr>
          <w:lang w:val="ne_NP" w:bidi="ne_NP"/>
        </w:rPr>
      </w:r>
      <w:r>
        <w:rPr>
          <w:lang w:val="ne_NP" w:bidi="ne_NP"/>
        </w:rPr>
        <w:t>प्रेरितहरूलाई बोलाउँदा कुनै पनि बेला कलाकारलाई रोकेर नहिच्किचाइ सोध्नुहोस्, "तपाईंलाई कस्तो महसुस भइरहेको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 प्रार्थना गर्न पहाडमा जानुहुन्छ। यो पहाड </w:t>
      </w:r>
      <w:r>
        <w:rPr>
          <w:b/>
          <w:lang w:val="ne_NP" w:bidi="ne_NP"/>
        </w:rPr>
        <w:t>गालीलको समुद्र</w:t>
      </w:r>
      <w:r>
        <w:rPr>
          <w:lang w:val="ne_NP" w:bidi="ne_NP"/>
        </w:rPr>
        <w:t xml:space="preserve"> वरिपरि भएका पहाडहरू मध्ये एक थियो।</w:t>
      </w:r>
    </w:p>
    <w:p>
      <w:pPr/>
      <w:r>
        <w:rPr>
          <w:lang w:val="ne_NP" w:bidi="ne_NP"/>
        </w:rPr>
      </w:r>
      <w:r>
        <w:rPr>
          <w:lang w:val="ne_NP" w:bidi="ne_NP"/>
        </w:rPr>
        <w:t>यदि तपाईंले पहिले नै गर्नुभएको छैन भने रोक्नुहोस् र गालील समुद्र वरिपरिका पहाडहरूको तस्वीर देखाउनुहोस्।</w:t>
      </w:r>
    </w:p>
    <w:p>
      <w:pPr/>
      <w:r>
        <w:rPr>
          <w:lang w:val="ne_NP" w:bidi="ne_NP"/>
        </w:rPr>
      </w:r>
      <w:r>
        <w:rPr>
          <w:lang w:val="ne_NP" w:bidi="ne_NP"/>
        </w:rPr>
        <w:t xml:space="preserve">येशूले परमेश्वरले उहाँलाई मार्गदर्शन गरून भनेर रातभर </w:t>
      </w:r>
      <w:r>
        <w:rPr>
          <w:b/>
          <w:lang w:val="ne_NP" w:bidi="ne_NP"/>
        </w:rPr>
        <w:t>प्रार्थना</w:t>
      </w:r>
      <w:r>
        <w:rPr>
          <w:lang w:val="ne_NP" w:bidi="ne_NP"/>
        </w:rPr>
        <w:t xml:space="preserve"> गर्नुहुन्छ। </w:t>
      </w:r>
      <w:r>
        <w:rPr>
          <w:b/>
          <w:lang w:val="ne_NP" w:bidi="ne_NP"/>
        </w:rPr>
        <w:t>प्रार्थना</w:t>
      </w:r>
      <w:r>
        <w:rPr>
          <w:lang w:val="ne_NP" w:bidi="ne_NP"/>
        </w:rPr>
        <w:t xml:space="preserve"> मुख्य शब्दावलीमा छ। परमेश्वरले येशूलाई १२ चेलाहरूलाई प्रेरितहरू बन्न रोज्न निर्देशन दिनुहुन्छ। तपाईंले लूकाको अघिल्लो खण्डहरूमा प्रयोग गरेको </w:t>
      </w:r>
      <w:r>
        <w:rPr>
          <w:b/>
          <w:lang w:val="ne_NP" w:bidi="ne_NP"/>
        </w:rPr>
        <w:t>चेलाहरूको</w:t>
      </w:r>
      <w:r>
        <w:rPr>
          <w:lang w:val="ne_NP" w:bidi="ne_NP"/>
        </w:rPr>
        <w:t xml:space="preserve"> अनुवाद नै प्रयोग गर्नुभएको कुरा निश्चित गर्नुहोस्। </w:t>
      </w:r>
      <w:r>
        <w:rPr>
          <w:b/>
          <w:lang w:val="ne_NP" w:bidi="ne_NP"/>
        </w:rPr>
        <w:t>चेलाहरूलाई</w:t>
      </w:r>
      <w:r>
        <w:rPr>
          <w:lang w:val="ne_NP" w:bidi="ne_NP"/>
        </w:rPr>
        <w:t xml:space="preserve"> मुख्य शब्दावलीमा पाउन सकिन्छ। येशूले </w:t>
      </w:r>
      <w:r>
        <w:rPr>
          <w:b/>
          <w:lang w:val="ne_NP" w:bidi="ne_NP"/>
        </w:rPr>
        <w:t>प्रेरितहरूलाई</w:t>
      </w:r>
      <w:r>
        <w:rPr>
          <w:lang w:val="ne_NP" w:bidi="ne_NP"/>
        </w:rPr>
        <w:t xml:space="preserve"> आफ्नो प्रतिनिधिको रूपमा रोज्नुहुन्छ। प्रेरितको मुख्य काम </w:t>
      </w:r>
      <w:r>
        <w:rPr>
          <w:b/>
          <w:lang w:val="ne_NP" w:bidi="ne_NP"/>
        </w:rPr>
        <w:t>सुसमाचार</w:t>
      </w:r>
      <w:r>
        <w:rPr>
          <w:lang w:val="ne_NP" w:bidi="ne_NP"/>
        </w:rPr>
        <w:t xml:space="preserve"> प्रचार गर्नु, मण्डलीका संस्थापकहरू हुनु, मण्डलीमा आत्मिक अधिकारलाई कायम राख्नु, र अन्ततः येशू मरेकोबाट पुनरुत्थान हुनुभएको थियो भन्ने तथ्यको साक्षी हुनु हो।</w:t>
      </w:r>
    </w:p>
    <w:p>
      <w:pPr/>
      <w:r>
        <w:rPr>
          <w:lang w:val="ne_NP" w:bidi="ne_NP"/>
        </w:rPr>
      </w:r>
      <w:r>
        <w:rPr>
          <w:lang w:val="ne_NP" w:bidi="ne_NP"/>
        </w:rPr>
        <w:t>यदि तपाईंको भाषामा प्रेरितको लागि स्वीकृत शब्द छ जुन सबैले सजिलैसँग बुझ्न सक्छन् भने तपाईंले त्यो शब्द यहाँ प्रयोग गर्न सक्नुहुन्छ। तर, यदि तपाईंका श्रोताहरू विश्वासीहरू होइनन् वा नयाँ विश्वासीहरू हुन्, भने तिनीहरूलाई थप व्याख्याको आवश्यकता पर्न सक्छ, र फरक शब्द तिनीहरूका लागि उपयोगी हुन सक्छ। केही सुझावहरू यस प्रकार छन्:</w:t>
      </w:r>
    </w:p>
    <w:p>
      <w:pPr>
        <w:pStyle w:val="ListBullet"/>
        <w:spacing w:line="240" w:lineRule="auto"/>
        <w:ind w:left="720"/>
      </w:pPr>
      <w:r>
        <w:rPr>
          <w:lang w:val="ne_NP" w:bidi="ne_NP"/>
        </w:rPr>
      </w:r>
      <w:r>
        <w:rPr>
          <w:lang w:val="ne_NP" w:bidi="ne_NP"/>
        </w:rPr>
        <w:t>येशू ख्रीष्टका प्रतिनिधिहरू</w:t>
      </w:r>
    </w:p>
    <w:p>
      <w:pPr>
        <w:pStyle w:val="ListBullet"/>
        <w:spacing w:line="240" w:lineRule="auto"/>
        <w:ind w:left="720"/>
      </w:pPr>
      <w:r>
        <w:rPr>
          <w:lang w:val="ne_NP" w:bidi="ne_NP"/>
        </w:rPr>
      </w:r>
      <w:r>
        <w:rPr>
          <w:lang w:val="ne_NP" w:bidi="ne_NP"/>
        </w:rPr>
        <w:t>येशू ख्रीष्टका विशेष दूतहरू</w:t>
      </w:r>
    </w:p>
    <w:p>
      <w:pPr>
        <w:pStyle w:val="ListBullet"/>
        <w:spacing w:line="240" w:lineRule="auto"/>
        <w:ind w:left="720"/>
      </w:pPr>
      <w:r>
        <w:rPr>
          <w:lang w:val="ne_NP" w:bidi="ne_NP"/>
        </w:rPr>
      </w:r>
      <w:r>
        <w:rPr>
          <w:lang w:val="ne_NP" w:bidi="ne_NP"/>
        </w:rPr>
        <w:t>येशू ख्रीष्टले पठाएका मानिसहरू</w:t>
      </w:r>
    </w:p>
    <w:p>
      <w:pPr/>
      <w:r>
        <w:rPr>
          <w:lang w:val="ne_NP" w:bidi="ne_NP"/>
        </w:rPr>
      </w:r>
      <w:r>
        <w:rPr>
          <w:lang w:val="ne_NP" w:bidi="ne_NP"/>
        </w:rPr>
        <w:t xml:space="preserve">तापाईंले जुनसुकै शब्द छाने पनि यी मानिसहरू विश्वास र अधिकारमा छन् भनेर प्रयोग गर्नुपर्छ। </w:t>
      </w:r>
      <w:r>
        <w:rPr>
          <w:b/>
          <w:lang w:val="ne_NP" w:bidi="ne_NP"/>
        </w:rPr>
        <w:t>प्रेरितलाई</w:t>
      </w:r>
      <w:r>
        <w:rPr>
          <w:lang w:val="ne_NP" w:bidi="ne_NP"/>
        </w:rPr>
        <w:t xml:space="preserve"> मुख्य शब्दावलीमा पाउन सकिन्छ।</w:t>
      </w:r>
    </w:p>
    <w:p>
      <w:pPr/>
      <w:r>
        <w:rPr>
          <w:lang w:val="ne_NP" w:bidi="ne_NP"/>
        </w:rPr>
      </w:r>
      <w:r>
        <w:rPr>
          <w:lang w:val="ne_NP" w:bidi="ne_NP"/>
        </w:rPr>
        <w:t xml:space="preserve">लूकाले १२ प्रेरितहरूको सूची बनाउँछन्। प्रेरितहरू मध्ये एक यहूदा इस्करियोत हुन्। लूकाले यहूदा </w:t>
      </w:r>
      <w:r>
        <w:rPr>
          <w:b/>
          <w:lang w:val="ne_NP" w:bidi="ne_NP"/>
        </w:rPr>
        <w:t>विश्वासघाती</w:t>
      </w:r>
      <w:r>
        <w:rPr>
          <w:lang w:val="ne_NP" w:bidi="ne_NP"/>
        </w:rPr>
        <w:t xml:space="preserve"> हो भनेर भन्छन्। विश्वासघात भनेको त्यो व्यक्ति हो जसले कसैको मित्र भएको नाटक गर्छ र त्यसपछि मानिसहरूलाई हानी पुर्याउन मद्दत गर्छ। लूकाले भविष्यमा हुने घटनाहरूको बारेमा कुरा गरिरहेका थिए। यहूदाले उहाँलाई पक्राउ गर्न आफ्ना शत्रुहरूलाई मद्दत गरेर येशूलाई धोका दिनेछ।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अनियमित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6:17–19</w:t>
      </w:r>
      <w:r>
        <w:rPr>
          <w:lang w:val="ne_NP" w:bidi="ne_NP"/>
        </w:rPr>
      </w:r>
    </w:p>
    <w:p>
      <w:pPr>
        <w:pStyle w:val="Heading3"/>
      </w:pPr>
      <w:r>
        <w:rPr>
          <w:lang w:val="ne_NP" w:bidi="ne_NP"/>
        </w:rPr>
        <w:t>Step 1</w:t>
      </w:r>
    </w:p>
    <w:p>
      <w:pPr/>
      <w:r>
        <w:rPr>
          <w:lang w:val="ne_NP" w:bidi="ne_NP"/>
        </w:rPr>
      </w:r>
      <w:r>
        <w:rPr>
          <w:lang w:val="ne_NP" w:bidi="ne_NP"/>
        </w:rPr>
        <w:t>लूका ६:१७–१९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आफ्ना चेलाहरूसँग गालील समुद्रको नजिकै पहाडमा हुनुहुन्छ। आफ्ना अनुयायीहरूबाट १२ प्रेरितहरू वा प्रतिनिधिहरू छान्नका लागि येशूले भर्खरैमात्र रातभरि प्रार्थना गरिसक्नुभएको छ। तिनीहरू पहाडबाट तल समतल ठाउँमा जान्छन्। येशूको शिक्षा सुन्न र उहाँले बिरामीहरूलाई निको पारून् भनी त्यहाँ भीड जम्मा भएको छ।</w:t>
      </w:r>
    </w:p>
    <w:p>
      <w:pPr/>
      <w:r>
        <w:rPr>
          <w:lang w:val="ne_NP" w:bidi="ne_NP"/>
        </w:rPr>
      </w:r>
      <w:r>
        <w:rPr>
          <w:lang w:val="ne_NP" w:bidi="ne_NP"/>
        </w:rPr>
        <w:t>येशू आफ्ना चेलाहरू र उहाँका प्रेरितहरूसँग पहाडबाट तल आउनुहुन्छ। येशूले विशेष रूपमा प्रेरितहरूलाई उहाँको प्रतिनिधिको रूपमा रोज्नुभएको थियो। येशू समतल ठाउँमा रोकिनुहुन्छ। यसको अर्थ येशू तल ओर्लन रोकिनुभयो र मानिसहरू बस्न मिल्ने एउटा समतल ठाउँमा आउनुभयो। येशू मानिसहरूको ठूलो भीडलाई सिकाउनै लाग्नुभएको छ।</w:t>
      </w:r>
    </w:p>
    <w:p>
      <w:pPr/>
      <w:r>
        <w:rPr>
          <w:lang w:val="ne_NP" w:bidi="ne_NP"/>
        </w:rPr>
      </w:r>
      <w:r>
        <w:rPr>
          <w:lang w:val="ne_NP" w:bidi="ne_NP"/>
        </w:rPr>
        <w:t>रोक्नुहोस् र गालीलको पहाडहरूको समतल क्षेत्रको तस्वीर देखाउनुहोस् जहाँ भीड बस्न सक्थ्यो।</w:t>
      </w:r>
    </w:p>
    <w:p>
      <w:pPr/>
      <w:r>
        <w:rPr>
          <w:lang w:val="ne_NP" w:bidi="ne_NP"/>
        </w:rPr>
      </w:r>
      <w:r>
        <w:rPr>
          <w:lang w:val="ne_NP" w:bidi="ne_NP"/>
        </w:rPr>
        <w:t>त्यहाँ जम्मा भएको ठूलो भीड येशूलाई पर्खिरहेको छ। यो संख्या धेरैमा केही हजार मानिसहरू हुन सक्थ्यो। येशूका चेलाहरू वा अनुयायीहरूको ठूलो समूह पनि त्यहाँ छन्। यी चेलाहरू येशूले १२ प्रेरितहरूलाई रोज्दा उहाँसँग थिएनन्। मानिसहरू सम्पूर्ण यहूदियाबाट वा यहूदीहरूको भूमिबाट आएका थिए। मानिसहरू यरूशलेम अर्थात् यहूदीहरूको धार्मिक राजधानीबाट आएका थिए। मानिसहरू टायर र सिदोन नजिकैको क्षेत्र अर्थात् दुई अन्यजाति, अयहूदी शहरहरूबाट पनि आएका थिए। टायर र सिदोन भूमध्यसागरमा रहेका तटीय शहर थिए। यसले यहूदी र गैर-यहूदी दुबै येशूको शिक्षा सुन्न आएका थिए भन्ने संकेत गर्छ।</w:t>
      </w:r>
    </w:p>
    <w:p>
      <w:pPr/>
      <w:r>
        <w:rPr>
          <w:lang w:val="ne_NP" w:bidi="ne_NP"/>
        </w:rPr>
      </w:r>
      <w:r>
        <w:rPr>
          <w:lang w:val="ne_NP" w:bidi="ne_NP"/>
        </w:rPr>
        <w:t>रोक्नुहोस् र तपाईंको टोलीलाई टायर, सिदोन र गालील समुद्र कहाँ छन् भन्ने नक्सा देखाउनुहोस्। तपाईंको संस्कृतिमा खबर कसरी फैलिन्छ? कस्तो प्रकारको समाचार वा जानकारीले मानिसहरूलाई आफ्नो समुदायभन्दा बाहिर यात्रा गर्न प्रेरित गर्छ?</w:t>
      </w:r>
    </w:p>
    <w:p>
      <w:pPr/>
      <w:r>
        <w:rPr>
          <w:lang w:val="ne_NP" w:bidi="ne_NP"/>
        </w:rPr>
      </w:r>
      <w:r>
        <w:rPr>
          <w:lang w:val="ne_NP" w:bidi="ne_NP"/>
        </w:rPr>
        <w:t>येशूले बिरामीलाई निको पार्न सकुन भनेर मानिसहरू पनि आए। येशूले दुष्ट वा अशुद्ध आत्माहरूद्वारा नियन्त्रित मानिसहरूलाई मुक्त गर्नुहुन्छ। बिरामी भएका वा दुष्ट आत्माहरूको नियन्त्रणमा रहेका मानिसहरूले येशूलाई छुन चाहन्छन्।</w:t>
      </w:r>
    </w:p>
    <w:p>
      <w:pPr/>
      <w:r>
        <w:rPr>
          <w:lang w:val="ne_NP" w:bidi="ne_NP"/>
        </w:rPr>
      </w:r>
      <w:r>
        <w:rPr>
          <w:lang w:val="ne_NP" w:bidi="ne_NP"/>
        </w:rPr>
        <w:t>रोक्नुहोस् र तपाईंको टोलीसँग छलफल गर्नुहोस्: कसैलाई दुष्ट आत्माले नियन्त्रण गरेको छ भनेर तपाईंलाई कसरी थाहा हुन्छ? कोहि दुष्ट आत्माबाट निको भएको बेला कस्तो देखिन्छ? दुष्ट आत्मा लागेको व्यक्तिलाई निको पार्ने शक्ति कोसँग छ?</w:t>
      </w:r>
    </w:p>
    <w:p>
      <w:pPr/>
      <w:r>
        <w:rPr>
          <w:lang w:val="ne_NP" w:bidi="ne_NP"/>
        </w:rPr>
      </w:r>
      <w:r>
        <w:rPr>
          <w:lang w:val="ne_NP" w:bidi="ne_NP"/>
        </w:rPr>
        <w:t>मानिसहरूले येशूलाई छुँदा निको भए। जब येशूले कसैलाई निको पार्नुभयो, उहाँ त्यो व्यक्तिलाई निको पार्नुअघि जत्तिकै शक्तिशाली हुनुहुन्थ्यो। लूकाको अर्थ येशूले छुने सबैलाई शक्तिशाली रूपमा निको पार्नुभएको थियो भन्ने हो।</w:t>
      </w:r>
    </w:p>
    <w:p>
      <w:pPr/>
      <w:r>
        <w:rPr>
          <w:lang w:val="ne_NP" w:bidi="ne_NP"/>
        </w:rPr>
      </w:r>
      <w:r>
        <w:rPr>
          <w:lang w:val="ne_NP" w:bidi="ne_NP"/>
        </w:rPr>
        <w:t>लूकाले येशूका विशेष शिक्षाहरूको परिचय दिनु अघि येशू कहाँ हुनुहुन्छ र कोसँग कुरा गर्दै हुनुहुन्छ भनेर बताउन यो खण्डको प्रयोग गर्छन्। यी विशेष शिक्षाहरूलाई सामान्यतया "आशिर्वादहरू" भनेर उल्लेख गरिन्छ। येशूले आफ्ना चेलाहरूलाई आफ्ना अनुयायीको रूपमा कसरी सोच्ने र कार्य गर्ने भनेर सिकाउन तिनीहरूको प्रयोग गर्नुभयो।</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एउटा दृश्य छ।</w:t>
      </w:r>
    </w:p>
    <w:p>
      <w:pPr/>
      <w:r>
        <w:rPr>
          <w:lang w:val="ne_NP" w:bidi="ne_NP"/>
        </w:rPr>
      </w:r>
      <w:r>
        <w:rPr>
          <w:b/>
          <w:lang w:val="ne_NP" w:bidi="ne_NP"/>
        </w:rPr>
        <w:t>पहिलो दृश्य:</w:t>
      </w:r>
      <w:r>
        <w:rPr>
          <w:lang w:val="ne_NP" w:bidi="ne_NP"/>
        </w:rPr>
        <w:t xml:space="preserve"> जब येशू पहाडबाट तल आउनुहुन्छ, त्यहाँ ठूलो भीड हुन्छ। भीड येशूको कुरा सुन्न पर्खिरहेको छ। साथै, मानिसहरू रोग र दुष्ट आत्माहरूबाट निको हुन चाहन्छन्। सबैले येशूलाई छुन प्रयास गर्छन् किनभने येशूबाट निको पार्ने शक्ति बाहिर निस्किन्छ।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चेलाहरू</w:t>
      </w:r>
    </w:p>
    <w:p>
      <w:pPr>
        <w:pStyle w:val="ListBullet"/>
        <w:spacing w:line="240" w:lineRule="auto"/>
        <w:ind w:left="720"/>
      </w:pPr>
      <w:r>
        <w:rPr>
          <w:lang w:val="ne_NP" w:bidi="ne_NP"/>
        </w:rPr>
      </w:r>
      <w:r>
        <w:rPr>
          <w:lang w:val="ne_NP" w:bidi="ne_NP"/>
        </w:rPr>
        <w:t>उहाँसँगै पहाडबाट तल ओर्लेका उहाँका चेलाहरूको भीड</w:t>
      </w:r>
    </w:p>
    <w:p>
      <w:pPr>
        <w:pStyle w:val="ListBullet"/>
        <w:spacing w:line="240" w:lineRule="auto"/>
        <w:ind w:left="720"/>
      </w:pPr>
      <w:r>
        <w:rPr>
          <w:lang w:val="ne_NP" w:bidi="ne_NP"/>
        </w:rPr>
      </w:r>
      <w:r>
        <w:rPr>
          <w:lang w:val="ne_NP" w:bidi="ne_NP"/>
        </w:rPr>
        <w:t>उहाँलाई पर्खिरहेका उहाँका चेलाहरूको भीड</w:t>
      </w:r>
    </w:p>
    <w:p>
      <w:pPr>
        <w:pStyle w:val="ListBullet"/>
        <w:spacing w:line="240" w:lineRule="auto"/>
        <w:ind w:left="720"/>
      </w:pPr>
      <w:r>
        <w:rPr>
          <w:lang w:val="ne_NP" w:bidi="ne_NP"/>
        </w:rPr>
      </w:r>
      <w:r>
        <w:rPr>
          <w:lang w:val="ne_NP" w:bidi="ne_NP"/>
        </w:rPr>
        <w:t>हजारौं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भर्खरै बाह्र चेलाहरूलाई उहाँका प्रेरितहरूका रूपमा रोज्नुभएको छ भनेर सम्झनु महत्त्वपूर्ण छ। त्यसैले येशू आफ्ना केही चेलाहरू र १२ प्रेरितहरूसँग पहाडबाट तल आउँदै हुनुहुन्छ।</w:t>
      </w:r>
    </w:p>
    <w:p>
      <w:pPr/>
      <w:r>
        <w:rPr>
          <w:lang w:val="ne_NP" w:bidi="ne_NP"/>
        </w:rPr>
      </w:r>
      <w:r>
        <w:rPr>
          <w:lang w:val="ne_NP" w:bidi="ne_NP"/>
        </w:rPr>
        <w:t>येशूको निको पार्ने शक्तिसँग तुलना गरेर परमेश्वरको वचन सुनाईको महत्त्वलाई कम पार्नु हुँदैन भनेर सम्झनु महत्त्वपूर्ण छ।</w:t>
      </w:r>
    </w:p>
    <w:p>
      <w:pPr/>
      <w:r>
        <w:rPr>
          <w:lang w:val="ne_NP" w:bidi="ne_NP"/>
        </w:rPr>
      </w:r>
      <w:r>
        <w:rPr>
          <w:lang w:val="ne_NP" w:bidi="ne_NP"/>
        </w:rPr>
        <w:t>मानिसहरू येशूको कुरा सुन्न विभिन्न क्षेत्रहरूबाट आउँदै थिए।</w:t>
      </w:r>
    </w:p>
    <w:p>
      <w:pPr/>
      <w:r>
        <w:rPr>
          <w:lang w:val="ne_NP" w:bidi="ne_NP"/>
        </w:rPr>
      </w:r>
      <w:r>
        <w:rPr>
          <w:lang w:val="ne_NP" w:bidi="ne_NP"/>
        </w:rPr>
        <w:t>यी क्षेत्रहरूमा यरूशलेम समावेश थियो भनेर सम्झनु महत्त्वपूर्ण छ। यो यहूदीहरूको राजधानी शहर थियो जहाँ मन्दिर थियो। मानिसहरू अन्यजातिहरू बसोबास गर्ने क्षेत्रबाट पनि आएका थिए।</w:t>
      </w:r>
    </w:p>
    <w:p>
      <w:pPr/>
      <w:r>
        <w:rPr>
          <w:lang w:val="ne_NP" w:bidi="ne_NP"/>
        </w:rPr>
      </w:r>
      <w:r>
        <w:rPr>
          <w:lang w:val="ne_NP" w:bidi="ne_NP"/>
        </w:rPr>
        <w:t>धेरै मानिसहरूले येशूलाई छुने प्रयास गरे किनभने उहाँबाट निको पार्ने शक्ति निस्केको थियो। येशूले बिरामी सबैलाई निको पार्नुभयो। येशूले दुष्ट आत्माहरू लिएर आउनेहरूलाई पनि निको पार्नुभयो।</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एउटा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चेलाहरू</w:t>
      </w:r>
    </w:p>
    <w:p>
      <w:pPr>
        <w:pStyle w:val="ListBullet"/>
        <w:spacing w:line="240" w:lineRule="auto"/>
        <w:ind w:left="720"/>
      </w:pPr>
      <w:r>
        <w:rPr>
          <w:lang w:val="ne_NP" w:bidi="ne_NP"/>
        </w:rPr>
      </w:r>
      <w:r>
        <w:rPr>
          <w:lang w:val="ne_NP" w:bidi="ne_NP"/>
        </w:rPr>
        <w:t>उहाँसँगै पहाडबाट तल ओर्लेका उहाँका चेलाहरूको भीड</w:t>
      </w:r>
    </w:p>
    <w:p>
      <w:pPr>
        <w:pStyle w:val="ListBullet"/>
        <w:spacing w:line="240" w:lineRule="auto"/>
        <w:ind w:left="720"/>
      </w:pPr>
      <w:r>
        <w:rPr>
          <w:lang w:val="ne_NP" w:bidi="ne_NP"/>
        </w:rPr>
      </w:r>
      <w:r>
        <w:rPr>
          <w:lang w:val="ne_NP" w:bidi="ne_NP"/>
        </w:rPr>
        <w:t>उहाँलाई पर्खिरहेका उहाँका चेलाहरूको भीड</w:t>
      </w:r>
    </w:p>
    <w:p>
      <w:pPr>
        <w:pStyle w:val="ListBullet"/>
        <w:spacing w:line="240" w:lineRule="auto"/>
        <w:ind w:left="720"/>
      </w:pPr>
      <w:r>
        <w:rPr>
          <w:lang w:val="ne_NP" w:bidi="ne_NP"/>
        </w:rPr>
      </w:r>
      <w:r>
        <w:rPr>
          <w:lang w:val="ne_NP" w:bidi="ne_NP"/>
        </w:rPr>
        <w:t>हजारौं मानिसहरू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 पहाडबाट तल आउँदै गरेको अभिनय गर्नुभएको कुरा सुनिश्चित गर्नुहोस्।</w:t>
      </w:r>
    </w:p>
    <w:p>
      <w:pPr/>
      <w:r>
        <w:rPr>
          <w:lang w:val="ne_NP" w:bidi="ne_NP"/>
        </w:rPr>
      </w:r>
      <w:r>
        <w:rPr>
          <w:lang w:val="ne_NP" w:bidi="ne_NP"/>
        </w:rPr>
        <w:t>येशूसँग हिँडिरहेका उहाँका केही चेलाहरूको अभिनय गर्न नबिर्सनुहोस्। उहाँका चेलाहरूको भीड र सम्पूर्ण यहूदियाबाट आउने मानिसहरूको ठूलो समूहको प्रतिनिधित्व गर्नुहोस्। धेरै मानिसहरू टायर र सिदोनको तटबाट पनि आएका थिए, जहाँ अन्यजातिहरू बसोबास गर्थे।</w:t>
      </w:r>
    </w:p>
    <w:p>
      <w:pPr/>
      <w:r>
        <w:rPr>
          <w:lang w:val="ne_NP" w:bidi="ne_NP"/>
        </w:rPr>
      </w:r>
      <w:r>
        <w:rPr>
          <w:lang w:val="ne_NP" w:bidi="ne_NP"/>
        </w:rPr>
        <w:t>टोलीले चेलाहरूको भीड र येशूको कुरा सुन्न चाहने विशाल भीडको अभिनय गर्नेकुरा सुनिश्चित गर्नुहोस्। निको हुनका लागि भीडमा भएका बिरामीहरूले येशूलाई छोएको अभिनय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यस कथामा एउटा दृश्य छ।</w:t>
      </w:r>
    </w:p>
    <w:p>
      <w:pPr/>
      <w:r>
        <w:rPr>
          <w:lang w:val="ne_NP" w:bidi="ne_NP"/>
        </w:rPr>
      </w:r>
      <w:r>
        <w:rPr>
          <w:lang w:val="ne_NP" w:bidi="ne_NP"/>
        </w:rPr>
        <w:t>येशू पहाडबाट तल आउँदै गरेको अभिनय गर्नुहोस्। ठूलो भीड येशूको कुरा सुन्न आयो। मानिसहरू निको हुन येशूलाई छुन चाहन्छन्। येशूले दुष्ट आत्माहरू भएका मानिसहरूलाई निको पार्नुहुन्छ।</w:t>
      </w:r>
    </w:p>
    <w:p>
      <w:pPr/>
      <w:r>
        <w:rPr>
          <w:lang w:val="ne_NP" w:bidi="ne_NP"/>
        </w:rPr>
      </w:r>
      <w:r>
        <w:rPr>
          <w:lang w:val="ne_NP" w:bidi="ne_NP"/>
        </w:rPr>
        <w:t>अभिनय रोक्नुहोस्: प्रेरितहरूको भूमिका खेल्ने कलाकारहरूलाई सोध्नुहोस्, "तपाईंलाई कस्तो महसुस भइरहेको छ?" तपाईंले यस्तो कुरा सुन्न सक्नुहुन्छ, "म येशूबाट सिक्न धेरै उत्साहित छु," "म एक दिन मानिसहरूलाई निको पार्न सक्षम हुनेछु कि भनेर म सोच्दछु," र "यति धेरै मानिसहरू येशूको कुरा सुन्न आएका छन् भनेर म अचम्ममा परेको छु।" भीडको भूमिका खेल्ने कलाकारहरूलाई सोध्नुहोस्, "तपाईंलाई कस्तो लाग्छ?" तपाईंले यस्ता कुराहरू सुन्न सक्नुहुन्छ, "म येशूले के भन्नुहुन्छ सो सुन्न आतुर छु," "म उहाँलाई छुन सक्ने आशा गर्छु, मलाई उहाँको चंगाई आवश्यक छ," "येशूले मलाई निको पार्न समय निकाल्नुभएकोमा म धेरै आभारी छु" र "म दुष्ट प्रभावबाट मुक्त भएकोमा खुसी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पहाडबाट तल </w:t>
      </w:r>
      <w:r>
        <w:rPr>
          <w:b/>
          <w:lang w:val="ne_NP" w:bidi="ne_NP"/>
        </w:rPr>
        <w:t>गालील समुद्र</w:t>
      </w:r>
      <w:r>
        <w:rPr>
          <w:lang w:val="ne_NP" w:bidi="ne_NP"/>
        </w:rPr>
        <w:t xml:space="preserve"> नजिकैको समतल ठाउँमा आउनुहुन्छ। </w:t>
      </w:r>
      <w:r>
        <w:rPr>
          <w:b/>
          <w:lang w:val="ne_NP" w:bidi="ne_NP"/>
        </w:rPr>
        <w:t>गालील समुद्र</w:t>
      </w:r>
      <w:r>
        <w:rPr>
          <w:lang w:val="ne_NP" w:bidi="ne_NP"/>
        </w:rPr>
        <w:t xml:space="preserve"> मुख्य शब्दावलीमा छ। यस सन्दर्भमा, </w:t>
      </w:r>
      <w:r>
        <w:rPr>
          <w:b/>
          <w:lang w:val="ne_NP" w:bidi="ne_NP"/>
        </w:rPr>
        <w:t>समतल ठाउँ</w:t>
      </w:r>
      <w:r>
        <w:rPr>
          <w:lang w:val="ne_NP" w:bidi="ne_NP"/>
        </w:rPr>
        <w:t>को अर्थ सम्म जमिन हो जहाँ मानिसहरू भेला भएर बस्न सक्छन्। यो समतल थियो, तर यो ठाउँ अझै पहाडी क्षेत्रमा हुन सक्थ्यो।</w:t>
      </w:r>
    </w:p>
    <w:p>
      <w:pPr/>
      <w:r>
        <w:rPr>
          <w:lang w:val="ne_NP" w:bidi="ne_NP"/>
        </w:rPr>
      </w:r>
      <w:r>
        <w:rPr>
          <w:lang w:val="ne_NP" w:bidi="ne_NP"/>
        </w:rPr>
        <w:t>रोक्नुहोस् र तपाईंको टोलीलाई गालील समुद्र वरिपरिका पहाडहरूको तस्वीर देखाउनुहोस्।</w:t>
      </w:r>
    </w:p>
    <w:p>
      <w:pPr/>
      <w:r>
        <w:rPr>
          <w:lang w:val="ne_NP" w:bidi="ne_NP"/>
        </w:rPr>
      </w:r>
      <w:r>
        <w:rPr>
          <w:lang w:val="ne_NP" w:bidi="ne_NP"/>
        </w:rPr>
        <w:t xml:space="preserve">भीड येशूलाई पर्खिरहेको छ, जसमा येशूका </w:t>
      </w:r>
      <w:r>
        <w:rPr>
          <w:b/>
          <w:lang w:val="ne_NP" w:bidi="ne_NP"/>
        </w:rPr>
        <w:t>चेलाहरू</w:t>
      </w:r>
      <w:r>
        <w:rPr>
          <w:lang w:val="ne_NP" w:bidi="ne_NP"/>
        </w:rPr>
        <w:t xml:space="preserve"> वा अनुयायीहरूको समूह पनि समावेश छ। तपाईंले अघिल्लो खण्डहरूमा चेलाहरूको लागि प्रयोग गरेको शब्द नै प्रयोग गर्नुभएको कुरा निश्चित गर्नुहोस्। </w:t>
      </w:r>
      <w:r>
        <w:rPr>
          <w:b/>
          <w:lang w:val="ne_NP" w:bidi="ne_NP"/>
        </w:rPr>
        <w:t>चेलाहरू</w:t>
      </w:r>
      <w:r>
        <w:rPr>
          <w:lang w:val="ne_NP" w:bidi="ne_NP"/>
        </w:rPr>
        <w:t xml:space="preserve"> मुख्य शब्दावलीमा छ। लूकाले हामीलाई मानिसहरू सम्पूर्ण </w:t>
      </w:r>
      <w:r>
        <w:rPr>
          <w:b/>
          <w:lang w:val="ne_NP" w:bidi="ne_NP"/>
        </w:rPr>
        <w:t>यहूदिया</w:t>
      </w:r>
      <w:r>
        <w:rPr>
          <w:lang w:val="ne_NP" w:bidi="ne_NP"/>
        </w:rPr>
        <w:t xml:space="preserve">बाट आएका थिए भनेर बताउँछन्। यो सामान्य शब्द हो जसले यहूदीहरूको भूमिलाई जनाउँछ। मानिसहरू </w:t>
      </w:r>
      <w:r>
        <w:rPr>
          <w:b/>
          <w:lang w:val="ne_NP" w:bidi="ne_NP"/>
        </w:rPr>
        <w:t>यरूशलेमबाट</w:t>
      </w:r>
      <w:r>
        <w:rPr>
          <w:lang w:val="ne_NP" w:bidi="ne_NP"/>
        </w:rPr>
        <w:t xml:space="preserve"> आएका थिए। यो यहूदीहरूको धार्मिक राजधानी थियो जहाँ मन्दिर वा यहूदी आराधना गर्ने ठाउँ थियो। </w:t>
      </w:r>
      <w:r>
        <w:rPr>
          <w:b/>
          <w:lang w:val="ne_NP" w:bidi="ne_NP"/>
        </w:rPr>
        <w:t>यरूशलेम</w:t>
      </w:r>
      <w:r>
        <w:rPr>
          <w:lang w:val="ne_NP" w:bidi="ne_NP"/>
        </w:rPr>
        <w:t xml:space="preserve"> मुख्य शब्दावलीमा छ। मानिसहरू </w:t>
      </w:r>
      <w:r>
        <w:rPr>
          <w:b/>
          <w:lang w:val="ne_NP" w:bidi="ne_NP"/>
        </w:rPr>
        <w:t>टायर र सिदोनको</w:t>
      </w:r>
      <w:r>
        <w:rPr>
          <w:lang w:val="ne_NP" w:bidi="ne_NP"/>
        </w:rPr>
        <w:t xml:space="preserve"> तटबाट पनि आएका थिए। ती भूमध्यसागरको किनारमा इस्राएलको उत्तरमा रहेका दुई अन्यजाति शहरहरू थिए।</w:t>
      </w:r>
    </w:p>
    <w:p>
      <w:pPr/>
      <w:r>
        <w:rPr>
          <w:lang w:val="ne_NP" w:bidi="ne_NP"/>
        </w:rPr>
      </w:r>
      <w:r>
        <w:rPr>
          <w:lang w:val="ne_NP" w:bidi="ne_NP"/>
        </w:rPr>
        <w:t>रोक्नुहोस् र अनुवादकहरूलाई नक्सामा टायर र सिदोन कहाँ छन् देखाउनुहोस्। मानिसहरू येशूको कुरा सुन्न र निको हुन कति टाढाबाट यात्रा गरे भनेर सोच्नुहोस्।</w:t>
      </w:r>
    </w:p>
    <w:p>
      <w:pPr/>
      <w:r>
        <w:rPr>
          <w:lang w:val="ne_NP" w:bidi="ne_NP"/>
        </w:rPr>
      </w:r>
      <w:r>
        <w:rPr>
          <w:lang w:val="ne_NP" w:bidi="ne_NP"/>
        </w:rPr>
        <w:t xml:space="preserve">सबैले येशूलाई छुन चाहन्थे किनभने </w:t>
      </w:r>
      <w:r>
        <w:rPr>
          <w:b/>
          <w:lang w:val="ne_NP" w:bidi="ne_NP"/>
        </w:rPr>
        <w:t>उहाँबाट शक्ति निस्किरहेको थियो</w:t>
      </w:r>
      <w:r>
        <w:rPr>
          <w:lang w:val="ne_NP" w:bidi="ne_NP"/>
        </w:rPr>
        <w:t xml:space="preserve"> र त्यसले तिनीहरू सबैलाई निको पारिरहेको थियो। यो वाक्यांशले मानिसहरू किन येशूलाई छुन चाहन्छन् भनेर देखाउँछ।</w:t>
      </w:r>
    </w:p>
    <w:p>
      <w:pPr/>
      <w:r>
        <w:rPr>
          <w:lang w:val="ne_NP" w:bidi="ne_NP"/>
        </w:rPr>
      </w:r>
      <w:r>
        <w:rPr>
          <w:lang w:val="ne_NP" w:bidi="ne_NP"/>
        </w:rPr>
        <w:t>कसैलाई निको पारेपछि येशू कम शक्तिशाली हुनुभयो भन्ने अर्थ नलाग्ने गरी यसको अनुवाद गर्न ध्यान दिनुहोस्। यदि येशूबाट शक्ति आएको हो भनेर भन्न सम्भव छैन भने, तपाईंले यस्तो केही भन्न सक्नुहुन्छ, "येशूले सबैलाई शक्तिशाली रूपमा निको पार्दै हुनुहुन्थ्यो।"</w:t>
      </w:r>
    </w:p>
    <w:p>
      <w:pPr/>
      <w:r>
        <w:rPr>
          <w:lang w:val="ne_NP" w:bidi="ne_NP"/>
        </w:rPr>
      </w:r>
      <w:r>
        <w:rPr>
          <w:lang w:val="ne_NP" w:bidi="ne_NP"/>
        </w:rPr>
        <w:t xml:space="preserve">निको हुन चाहने मानिसहरूमा </w:t>
      </w:r>
      <w:r>
        <w:rPr>
          <w:b/>
          <w:lang w:val="ne_NP" w:bidi="ne_NP"/>
        </w:rPr>
        <w:t>दुष्ट आत्माहरूद्वारा सताइएकाहरू</w:t>
      </w:r>
      <w:r>
        <w:rPr>
          <w:lang w:val="ne_NP" w:bidi="ne_NP"/>
        </w:rPr>
        <w:t xml:space="preserve"> पनि थिए। यसले दुष्ट आत्माहरू वा </w:t>
      </w:r>
      <w:r>
        <w:rPr>
          <w:b/>
          <w:lang w:val="ne_NP" w:bidi="ne_NP"/>
        </w:rPr>
        <w:t>भूतहरू</w:t>
      </w:r>
      <w:r>
        <w:rPr>
          <w:lang w:val="ne_NP" w:bidi="ne_NP"/>
        </w:rPr>
        <w:t xml:space="preserve">द्वारा नियन्त्रित मानिसहरूलाई जनाउँछ। यी अशुद्ध आत्माहरूले मानिसहरूलाई परमेश्वरको सेवाको लागि अयोग्य बनाए। येशूले तिनीहरूलाई दुष्ट आत्माहरूको नियन्त्रणबाट मुक्त गरेर तिनीहरूलाई निको पार्नुभयो। तपाईंले अघिल्लो खण्डहरूमा दुष्ट आत्माहरूको लागि प्रयोग गरेको शब्द नै प्रयोग गर्नुभएको कुरा निश्चित गर्नुहोस्। </w:t>
      </w:r>
      <w:r>
        <w:rPr>
          <w:b/>
          <w:lang w:val="ne_NP" w:bidi="ne_NP"/>
        </w:rPr>
        <w:t>दुष्ट आत्मा</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6:20–26</w:t>
      </w:r>
      <w:r>
        <w:rPr>
          <w:lang w:val="ne_NP" w:bidi="ne_NP"/>
        </w:rPr>
      </w:r>
    </w:p>
    <w:p>
      <w:pPr>
        <w:pStyle w:val="Heading3"/>
      </w:pPr>
      <w:r>
        <w:rPr>
          <w:lang w:val="ne_NP" w:bidi="ne_NP"/>
        </w:rPr>
        <w:t>Step 1</w:t>
      </w:r>
    </w:p>
    <w:p>
      <w:pPr/>
      <w:r>
        <w:rPr>
          <w:lang w:val="ne_NP" w:bidi="ne_NP"/>
        </w:rPr>
      </w:r>
      <w:r>
        <w:rPr>
          <w:lang w:val="ne_NP" w:bidi="ne_NP"/>
        </w:rPr>
        <w:t>लूका ६:२०–२६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गालील समुद्र नजिकैको पहाडमा हुनुहुन्छ। उहाँ आफ्ना १२ प्रेरितहरू वा प्रतिनिधिहरू र उहाँका चेलाहरू वा अनुयायीहरूसँग हुनुहुन्छ। ठूलो भीड येशूको शिक्षा सुन्न आएको छ। येशूले पहिले नै धेरै बिरामी मानिसहरूलाई र दुष्ट आत्माहरू भएकाहरूलाई निको पार्नुभयो। धेरै मानिसहरूले येशूको यस विशेष शिक्षालाई "आशीर्वादहरू" भनेर बोलाउँछन्, जसको अर्थ धन्य वचन हो।</w:t>
      </w:r>
    </w:p>
    <w:p>
      <w:pPr/>
      <w:r>
        <w:rPr>
          <w:lang w:val="ne_NP" w:bidi="ne_NP"/>
        </w:rPr>
      </w:r>
      <w:r>
        <w:rPr>
          <w:lang w:val="ne_NP" w:bidi="ne_NP"/>
        </w:rPr>
        <w:t>येशू आफ्ना चेलाहरूतिर फर्किनुहुन्छ र तिनीहरूलाई सिकाउन थाल्नुहुन्छ। भीडले येशूको भाषण पनि सुनिरहेको छ र येशूका अनुयायीहरू मध्ये एक हुनुको अर्थ के हो भनेर सोचिरहेको छ। येशूले आफ्नो भाषण सुरु गर्नुहुन्छ र आफ्ना चेलाहरूलाई परमेश्वरले तिनीहरूलाई आशीष दिनुहुन्छ वा अनुग्रह गर्नुहुन्छ भनेर भन्नुहुन्छ। आशीषित हुनुले कुनै भावना वा आर्थिक स्थितिलाई जनाउँदैन। तर, परमेश्वरको अनुग्रह पाउने राम्रो अवस्थामा रहेको व्यक्तिमा सामान्यतया आनन्दको भावनाहरू हुन्छन्। समृद्धि वा स्वास्थ्यमा मात्र लागू हुने 'धन्य' वा 'आशिषित' शब्द प्रयोग नगर्नुहोस्। जब येशूले "तपाईं" शब्द प्रयोग गर्नुहुन्छ, उहाँले सामान्य अर्थमा बोल्दै हुनुहुन्छ। गरीब, भोकाएका र रोइरहेका मानिसहरू आशीषित छन् भनेर येशूले भन्नुहुन्छ। उहाँको अर्थ भीडमा रहेका सबै गरीब, भोकाएका र रोइरहेका छन् भन्ने होइन।</w:t>
      </w:r>
    </w:p>
    <w:p>
      <w:pPr/>
      <w:r>
        <w:rPr>
          <w:lang w:val="ne_NP" w:bidi="ne_NP"/>
        </w:rPr>
      </w:r>
      <w:r>
        <w:rPr>
          <w:lang w:val="ne_NP" w:bidi="ne_NP"/>
        </w:rPr>
        <w:t>रोक्नुहोस् र आफ्नो टोलीसँग छलफल गर्नुहोस्: तपाईं एकै पटकमा धेरै मानिसहरूसँग कसरी बोल्नुहुन्छ तर सन्देश प्रत्येक व्यक्तिलाई लागू हुने बनाउनुहुन्छ?</w:t>
      </w:r>
    </w:p>
    <w:p>
      <w:pPr/>
      <w:r>
        <w:rPr>
          <w:lang w:val="ne_NP" w:bidi="ne_NP"/>
        </w:rPr>
      </w:r>
      <w:r>
        <w:rPr>
          <w:lang w:val="ne_NP" w:bidi="ne_NP"/>
        </w:rPr>
        <w:t>गरीब शब्दले आफूलाई आवश्यक पर्ने कुरा नभएका मानिसहरूलाई जनाउँछ। गरीबलाई आध्यात्मिक रूपमा व्याख्या गर्न सकिन्छ भनेर केही विद्वानहरू पनि ठान्छन्। पुरानो नियममा, मानिसहरूले आफूलाई परमेश्वरको आवश्यकता छ भन्ने कुरा महसुस गर्ने व्यक्तिको वर्णन गर्न “गरीब” शब्द प्रयोग गर्थे। जब येशूले भन्नुहुन्छ, "परमेश्वरको राज्य तिमीहरूकै हो," यसको अर्थ तिमीहरू परमेश्वरको राज्यका नागरिक हौ भन्ने हो। यदि तिनीहरूले आफ्नो हृदयमा येशूलाई आफ्नो राजाको रूपमा पछ्याउँछन् भने तिनीहरूमाथि परमेश्वरको अनुग्रह हुनेछ भनेर येशूले तिनीहरूलाई बताउनुहुन्छ। यदि तिनीहरूले येशूलाई पछ्याउँछन् भने, तिनीहरू गरीब भए तापनि धनी हुनेछन् किनभने परमेश्वर तिनीहरूप्रति खुसी हुनुहुन्छ र तिनीहरूको राम्रो स्थिति हुन्छ।</w:t>
      </w:r>
    </w:p>
    <w:p>
      <w:pPr/>
      <w:r>
        <w:rPr>
          <w:lang w:val="ne_NP" w:bidi="ne_NP"/>
        </w:rPr>
      </w:r>
      <w:r>
        <w:rPr>
          <w:lang w:val="ne_NP" w:bidi="ne_NP"/>
        </w:rPr>
        <w:t>रोक्नुहोस् र तपाईंको टोलीसँग छलफल गर्नुहोस्: तपाईंले आफ्नो संस्कृतिमा कस्तो प्रकारको "गरीबहरू" को बारेमा कुरा गर्नुहुन्छ? के मानिसहरू पैसामा मात्र गरीब हुन्छन् वा अन्य कुराहरूमा पनि हुन्छन्? गरीब मानिसहरूलाई धनी मानिसहरू भन्दा कसरी फरक व्यवहार गरिन्छ?</w:t>
      </w:r>
    </w:p>
    <w:p>
      <w:pPr/>
      <w:r>
        <w:rPr>
          <w:lang w:val="ne_NP" w:bidi="ne_NP"/>
        </w:rPr>
      </w:r>
      <w:r>
        <w:rPr>
          <w:lang w:val="ne_NP" w:bidi="ne_NP"/>
        </w:rPr>
        <w:t>येशू भन्नुहुन्छ कि भोकाएकाहरू तृप्त हुनेछन्। केही विद्वानहरू 'भोकाएको' शब्दलाई आत्मिक अर्थमा परमेश्वरको लागि लालसा र उहाँसँगको राम्रो सम्बन्धको रूपमा व्याख्या गर्छन्। भरिपूर्ण हुनुको अर्थ परमेश्वरबाट सन्तुष्ट हुनु हुन सक्छ। येशूले भन्नुहुन्छ कि तिनीहरू भविष्यमा सन्तुष्ट वा भरिपूर्ण हुनेछन्, त्यसैले तिनीहरू आशीषित छन्।</w:t>
      </w:r>
    </w:p>
    <w:p>
      <w:pPr/>
      <w:r>
        <w:rPr>
          <w:lang w:val="ne_NP" w:bidi="ne_NP"/>
        </w:rPr>
      </w:r>
      <w:r>
        <w:rPr>
          <w:lang w:val="ne_NP" w:bidi="ne_NP"/>
        </w:rPr>
        <w:t>रुवाइले दुःख व्यक्त गर्छ। येशूले भन्नुहुन्छ कि अहिले रोइरहेका मानिसहरू भविष्यमा आनन्दले हाँस्नेछन् किनभने तिनीहरू परमेश्वरको राज्यको भाग हुन्।</w:t>
      </w:r>
    </w:p>
    <w:p>
      <w:pPr/>
      <w:r>
        <w:rPr>
          <w:lang w:val="ne_NP" w:bidi="ne_NP"/>
        </w:rPr>
      </w:r>
      <w:r>
        <w:rPr>
          <w:lang w:val="ne_NP" w:bidi="ne_NP"/>
        </w:rPr>
        <w:t>उहाँलाई पछ्याउने कारणले घृणा गरिएका मानिसहरू आशीषित हुन्छन् भनेर येशूले भन्नुहुन्छ। येशूले आफूलाई मानिसको पुत्र भनी सम्बोधन गर्नुहुन्छ। यो जसलाई परमेश्वरले सबै शक्ति र अधिकार दिनुभएको छ त्यो व्यक्तिको लागि प्रयोग गरिएको उपाधि थियो। येशू भन्नुहुन्छ कि आफ्ना अनुयायीहरूलाई स्वीकार नगरिँदा वा उनीहरूको अपमान गरिँदा, त्यस्तो महसुस नहुँदा पनि, परमेश्वरले उनीहरूलाई आशिष् दिनुहुन्छ। निरन्तर धार्मिक नेताहरूको न्याय र आलोचनाको सामना गरिरहेका येशूका चेलाहरूको लागि यो महत्त्वपूर्ण थियो। येशूले आफ्ना अनुयायीहरूलाई दुःख भोग्दा पनि आनन्दले उफ्रन भन्नुहुन्छ किनभने परमेश्वरले तिनीहरूको विश्वासयोग्यतालाई सम्मान गर्नुहुनेछ।</w:t>
      </w:r>
    </w:p>
    <w:p>
      <w:pPr/>
      <w:r>
        <w:rPr>
          <w:lang w:val="ne_NP" w:bidi="ne_NP"/>
        </w:rPr>
      </w:r>
      <w:r>
        <w:rPr>
          <w:lang w:val="ne_NP" w:bidi="ne_NP"/>
        </w:rPr>
        <w:t>रोक्नुहोस् र तपाईंको टोलीसँग छलफल गर्नुहोस्: यदि तपाईंको संस्कृतिमा खुसी व्यक्त गर्न उफ्रने चलन छैन भने, तपाईंले अति खुसीलाई कसरी वर्णन गर्नुहुन्छ?</w:t>
      </w:r>
    </w:p>
    <w:p>
      <w:pPr/>
      <w:r>
        <w:rPr>
          <w:lang w:val="ne_NP" w:bidi="ne_NP"/>
        </w:rPr>
      </w:r>
      <w:r>
        <w:rPr>
          <w:lang w:val="ne_NP" w:bidi="ne_NP"/>
        </w:rPr>
        <w:t>परमेश्वरले तिनीहरूलाई स्वर्गमा वा परमेश्वर बसोबास गर्ने ठाउँमा ठूलो पुरस्कार दिएर यो गर्नुहुनेछ। अगमवक्ताहरूसँग पनि दुर्व्यवहार गरिएको थियो भनेर येशूले तिनीहरूलाई सम्झाउनुहुन्छ।</w:t>
      </w:r>
    </w:p>
    <w:p>
      <w:pPr/>
      <w:r>
        <w:rPr>
          <w:lang w:val="ne_NP" w:bidi="ne_NP"/>
        </w:rPr>
      </w:r>
      <w:r>
        <w:rPr>
          <w:lang w:val="ne_NP" w:bidi="ne_NP"/>
        </w:rPr>
        <w:t>रोक्नुहोस् र तपाईंको टोलीसँग छलफल गर्नुहोस्: तपाईंको संस्कृतिमा विश्वासीहरूले कस्तो प्रकारको पीडाको सामना गर्छन्?</w:t>
      </w:r>
    </w:p>
    <w:p>
      <w:pPr/>
      <w:r>
        <w:rPr>
          <w:lang w:val="ne_NP" w:bidi="ne_NP"/>
        </w:rPr>
      </w:r>
      <w:r>
        <w:rPr>
          <w:lang w:val="ne_NP" w:bidi="ne_NP"/>
        </w:rPr>
        <w:t>त्यसपछि येशूले परमेश्वरलाई नखोज्ने मानिसहरूका लागि चार धिक्कारका कुराहरू भन्नुहुन्छ। यी चार धिक्कारहरू येशूले पहिले भन्नुभएका चार आशिष्‌हरूको विपरीत हुन्। जब येशूले "तिमीहरू" भन्नुहुन्छ, उहाँले सामान्य अर्थमा बोल्न जारी राख्नुभएको छ। शोकका वाणीहरूले परमेश्वरको न्यायको आगमनमा हुने कष्टलाई व्यक्त गर्दछन्। यो धनीहरूका लागि एउटा चेतावनी हो। धनी हुनु आर्थिक स्थितिमा मात्र लागू हुँदैन। यसको अर्थ अहंकारी, बेइमान वा गरीबहरूलाई दमन गर्ने मानिसहरू पनि हुन सक्छ। येशूले यी धिक्कारहरू मानिसहरूलाई आफ्नो चालचलन परिवर्तन गर्नुपर्छ भन्ने चेतावनीको रूपमा प्रयोग गर्नुहुन्छ। परमेश्वरको न्याय र क्रोधको अनुभव गर्नु परमेश्वरको आशीषको अनुभव गर्नुको विपरीत हो।</w:t>
      </w:r>
    </w:p>
    <w:p>
      <w:pPr/>
      <w:r>
        <w:rPr>
          <w:lang w:val="ne_NP" w:bidi="ne_NP"/>
        </w:rPr>
      </w:r>
      <w:r>
        <w:rPr>
          <w:lang w:val="ne_NP" w:bidi="ne_NP"/>
        </w:rPr>
        <w:t>येशूले धनी, तृप्त, हाँसिरहेका र अरूले प्रशंसा गरेका मानिसहरूलाई चेतावनी दिनुहुन्छ। यस जीवनमा धनीहरूसँग पहिले नै सुख-सुविधाहरू छन्। अघाएकाहरू आफूलाई सन्तुष्ट पार्नका लागि परमेश्वरको निम्ति भोकाउँदैनन्। अहिले हाँसिरहेका मानिसहरू पछि परमेश्वरको न्याय आउँदा हाँस्ने छैनन्। सांसारिक स्वीकृति खोज्नेहरूले परमेश्वरको स्वीकृति खोज्दैनन्। येशूले तिनीहरूलाई यहूदीहरूका पुर्खाहरूले प्रशंसा गरेका झूटा अगमवक्ताहरूसँग तुलना गर्नुहुन्छ। झुटा अगमवक्ताहरूले मानिसहरूलाई तिनीहरूसँग परमेश्वरको सन्देश छ भनेर भने, तर परमेश्वरले तिनीहरूसँग बोल्नुभएन। तर मानिसहरूले उनीहरूले भनेका कुरा मन पराए र ती झूटा अगमवक्ताहरूको बारेमा राम्रा कुराहरू बोले। येशूले भन्नुहुन्छ कि पृथ्वीमा गरीब, भोकाएका, दुखी र घृणा गरिएका मानिसहरूले स्वर्गमा आफ्नो पुरस्कार र राहत प्राप्त गर्नेछन्।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चेलाहरूतिर फर्किनुहुन्छ र तिनीहरू कठिनाइमा पनि आशीषित भएका छन् भनेर भन्नुहुन्छ। येशूले तिनीहरूलाई स्वर्गमा तिनीहरूकालागि पुरस्कारले प्रतीक्षा गरिरहेको छ भनेर भन्नुहुन्छ।</w:t>
      </w:r>
    </w:p>
    <w:p>
      <w:pPr/>
      <w:r>
        <w:rPr>
          <w:lang w:val="ne_NP" w:bidi="ne_NP"/>
        </w:rPr>
      </w:r>
      <w:r>
        <w:rPr>
          <w:b/>
          <w:lang w:val="ne_NP" w:bidi="ne_NP"/>
        </w:rPr>
        <w:t>दोस्रो दृश्य:</w:t>
      </w:r>
      <w:r>
        <w:rPr>
          <w:lang w:val="ne_NP" w:bidi="ne_NP"/>
        </w:rPr>
        <w:t xml:space="preserve"> येशूले धेरैमात्रामा आफ्नो मानव इच्छाहरूपूरा गरेका मानिसहरूकलाई दुखले पर्खिरहेको बारेमा गरेको कुरालाई जारी राख्नुहुन्छ।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अनुयायीहरू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आफ्ना चेलाहरूलाई प्रोत्साहन गर्नका लागि तिनीहरूसँग कुरा गर्नुहुन्छ भनेर सम्झनु महत्त्वपूर्ण छ। आशीषहरू तिनीहरूका लागि हुन् किनभने तिनीहरू परमेश्वरको राज्यका हुन्, जसको अर्थ तिनीहरू परमेश्वरको राज्यका नागरिक हुन्। वरिपरिका मानिसहरूले पनि सुनिरहेका छन्। यी मानिसहरू भविष्यमा अनुयायीहरू बन्न सक्छन्।</w:t>
      </w:r>
    </w:p>
    <w:p>
      <w:pPr/>
      <w:r>
        <w:rPr>
          <w:lang w:val="ne_NP" w:bidi="ne_NP"/>
        </w:rPr>
      </w:r>
      <w:r>
        <w:rPr>
          <w:lang w:val="ne_NP" w:bidi="ne_NP"/>
        </w:rPr>
        <w:t>येशू आफ्ना चेलाहरूतिर फर्किनुहुन्छ र कठिनाइहरूको बीचमा तिनीहरूलाई प्राप्त हुने आशीषहरू बताउनुहुन्छ। येशूले तिनीहरूलाई कठिनाइको बीचमा कसरी खुसी र आनन्दित रहनुपर्छ भनेर भन्नुहुन्छ। स्वर्गमा तिनीहरूका लागि ठूलो पुरस्कार प्रतीक्षा गरिरहेको छ।</w:t>
      </w:r>
    </w:p>
    <w:p>
      <w:pPr/>
      <w:r>
        <w:rPr>
          <w:lang w:val="ne_NP" w:bidi="ne_NP"/>
        </w:rPr>
      </w:r>
      <w:r>
        <w:rPr>
          <w:lang w:val="ne_NP" w:bidi="ne_NP"/>
        </w:rPr>
        <w:t>येशूले आफ्ना चेलाहरूलाई प्रोत्साहन दिएपछि येशूले परमेश्वरलाई नखोज्ने मानिसहरूसँग कुरा गर्नुहुन्छ भनेर सम्झनु महत्त्वपूर्ण छ। यी मानिसहरूले आफ्ना आवश्यकताहरू पूरा गर्न मात्र होइन, तर आफैँले आनन्द लिनका लागि प्रशस्त मात्रामा चीजबीजहरू प्राप्त गर्छन्। यी मानिसहरू दुखी हुनेछन् किनभने तिनीहरूको खुसी अस्थायी हो।</w:t>
      </w:r>
    </w:p>
    <w:p>
      <w:pPr/>
      <w:r>
        <w:rPr>
          <w:lang w:val="ne_NP" w:bidi="ne_NP"/>
        </w:rPr>
      </w:r>
      <w:r>
        <w:rPr>
          <w:lang w:val="ne_NP" w:bidi="ne_NP"/>
        </w:rPr>
        <w:t>येशूले धन, खाना, हाँसो र अरूबाट प्रशंसामा आत्म-सन्तुष्टि खोजिरहेका मानिसहरूलाई सम्बोधन गर्नुहुन्छ। येशूले तिनीहरूलाई खुसी पार्ने सबै कुराहरू दुखमा परिवर्तन हुनेछन् भनेर भन्नुहुन्छ। येशूले तिनीहरूलाई परमेश्वरबाट आउने न्यायको बारेमा चेतावनी दिनुहुन्छ, तिमीहरूलाई धिक्कार होस्।"</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येशूले आशीषहरूको उल्लेख गर्दा टोलीले येशूले चेलाहरूसँग कुरा गरिरहेको अभिनय गर्नेकुरा सुनिश्चित गर्नुहोस्। भीडले पनि सुनिरहेको छ भन्ने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यस कथामा दुई दृश्यहरू छन्।</w:t>
      </w:r>
    </w:p>
    <w:p>
      <w:pPr/>
      <w:r>
        <w:rPr>
          <w:lang w:val="ne_NP" w:bidi="ne_NP"/>
        </w:rPr>
      </w:r>
      <w:r>
        <w:rPr>
          <w:lang w:val="ne_NP" w:bidi="ne_NP"/>
        </w:rPr>
        <w:t>येशू आफ्ना चेलाहरूतिर फर्किनुहुन्छ र परमेश्वरले गरीबहरूलाई आशीष दिनुहुन्छ किनभने परमेश्वरको राज्य तिनीहरूको हो भनेर भन्नुहुन्छ। परमेश्वरले भोकाएकाहरूलाई आशिष् दिनुहुन्छ किनभने तिनीहरू तृप्त हुनेछन्। परमेश्वरले रोइरहेका मानिसहरूलाई आशीष दिनुहुन्छ किनभने तिनीहरू खुसी हुनेछन्। येशूले तिनीहरूलाई स्वर्गमा तिनीहरूलाई पर्खिरहेको आशीषहरूको बारेमा पनि भन्नुहुन्छ जब येशूलाई पछ्याएको कारण मानिसहरूले तिनीहरूलाई घृणा गर्छन्, स्वीकार गर्दैनन्, अपमान गर्छन् वा दुष्ट भनी निन्दा गर्छन्। यस्तो हुँदा येशूले आफ्ना चेलाहरूलाई खुसी रहन भन्नुहुन्छ किनभने स्वर्गमा तिनीहरूका लागि ठूलो पुरस्कार प्रतीक्षा गरिरहेको छ। येशूले तिनीहरूलाई पुराना अगमवक्ताहरूसँग कसरी नराम्रो व्यवहार गरिएको थियो भनेर सम्झाउनुहुन्छ।</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"येशूलाई पछ्याउनु गाह्रो छ, तर यो सार्थक छ," "येशूलाई पछ्याउँदा मैले पहिले नै भोक र दुःख अनुभव गरिसकेको छु" र "परमेश्वरले मलाई इनाम दिनुहुनेछ भन्ने कुराले म उत्साहित छु।" अभिनय पुन: सुरु गर्नुहोस्।</w:t>
      </w:r>
    </w:p>
    <w:p>
      <w:pPr/>
      <w:r>
        <w:rPr>
          <w:lang w:val="ne_NP" w:bidi="ne_NP"/>
        </w:rPr>
      </w:r>
      <w:r>
        <w:rPr>
          <w:lang w:val="ne_NP" w:bidi="ne_NP"/>
        </w:rPr>
        <w:t>अब येशूले परमेश्वरलाई खोज्नुको सट्टा आफ्ना मानवीय इच्छाहरू पूरा गर्ने मानिसहरूलाई सम्बोधन गर्नुहुन्छ। येशू भन्नुहुन्छ कि धनीहरूका लागि शोक पर्खिरहेको छ, किनभने तिनीहरूले पाउने एक मात्र सुख अहिले नै हो। येशूले प्रशस्त खानेकुरा भएका र अहिले समृद्ध भएका मानिसहरूलाई भविष्यमा दुःख आइपर्नेछ भनेर भन्नुहुन्छ। तिनीहरूमाथि अनिकालको समय आउनेछ। अहिले हाँस्ने मानिसहरूलाई येशूले भन्नुहुन्छ कि तिनीहरूका लागि दुःख पर्खिरहेको छ किनभने तिनीहरूको हाँसो शोकमा परिणत हुनेछ। येशूले अहिले प्रशंसा पाउने मानिसहरूलाई चेतावनी दिनुहुन्छ, किनकि तिनीहरूका पुर्खाहरूले पनि झूटा अगमवक्ताहरूको प्रशंसा गरेका थिए।</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"तर मलाई आराममा रहन मन पर्छ," "म कसरी परमेश्वरलाई खोजूँ?" र "म अपमानित भएँ।"</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आफ्ना </w:t>
      </w:r>
      <w:r>
        <w:rPr>
          <w:b/>
          <w:lang w:val="ne_NP" w:bidi="ne_NP"/>
        </w:rPr>
        <w:t>चेलाहरू</w:t>
      </w:r>
      <w:r>
        <w:rPr>
          <w:lang w:val="ne_NP" w:bidi="ne_NP"/>
        </w:rPr>
        <w:t xml:space="preserve"> वा अनुयायीहरूलाई भाषण दिनुहुन्छ। चेलाहरूलाई पहिले जस्तै अनुवाद गर्ने कुरा निश्चित गर्नुहोस्। </w:t>
      </w:r>
      <w:r>
        <w:rPr>
          <w:lang w:val="ne_NP" w:bidi="ne_NP"/>
        </w:rPr>
        <w:t>चेलाहरूलाई</w:t>
      </w:r>
      <w:r>
        <w:rPr>
          <w:lang w:val="ne_NP" w:bidi="ne_NP"/>
        </w:rPr>
        <w:t xml:space="preserve"> मुख्य शब्दावलीमा पाउन सकिन्छ। येशूले तिनिहरूलाई तिनीहरूले परमेश्वरको </w:t>
      </w:r>
      <w:r>
        <w:rPr>
          <w:b/>
          <w:lang w:val="ne_NP" w:bidi="ne_NP"/>
        </w:rPr>
        <w:t>आशिष</w:t>
      </w:r>
      <w:r>
        <w:rPr>
          <w:lang w:val="ne_NP" w:bidi="ne_NP"/>
        </w:rPr>
        <w:t xml:space="preserve"> वा अनुग्रह पाएका छन् भन्नुहुन्छ। </w:t>
      </w:r>
      <w:r>
        <w:rPr>
          <w:lang w:val="ne_NP" w:bidi="ne_NP"/>
        </w:rPr>
        <w:t>आशीषित</w:t>
      </w:r>
      <w:r>
        <w:rPr>
          <w:lang w:val="ne_NP" w:bidi="ne_NP"/>
        </w:rPr>
        <w:t xml:space="preserve"> मुख्य शब्दावलीमा छ। येशूले गरीब मानिसहरूलाई भन्नुहुन्छ, "</w:t>
      </w:r>
      <w:r>
        <w:rPr>
          <w:b/>
          <w:lang w:val="ne_NP" w:bidi="ne_NP"/>
        </w:rPr>
        <w:t>परमेश्वरको राज्य तिमीहरूको हो</w:t>
      </w:r>
      <w:r>
        <w:rPr>
          <w:lang w:val="ne_NP" w:bidi="ne_NP"/>
        </w:rPr>
        <w:t xml:space="preserve">।" परमेश्वरले कसैलाई निगाहा गर्नुहुँदा उनीहरू धनी हुन्छन्। यसको अर्थ तिनीहरू परमेश्वरको राज्यका नागरिक हुन् र तिनीहरूले त्यसका सबै आशीषहरू उत्तराधिकारको रुपमा प्राप्त गर्नेछन्। परमेश्वरको राज्यले तिनीहरूको परमेश्वरसँगको सम्बन्धलाई जनाउँछ। परमेश्वरले आफ्ना मानिसहरूको राजाको रूपमा हेरचाह गर्नुहुन्छ र रक्षा गर्नुहुन्छ। मानिसहरूले आफ्नो राजाको रूपमा उहाँको आज्ञापालन गर्छन्, भरोसा गर्छन् र उहाँको अधीनमा रहन्छन्। </w:t>
      </w:r>
      <w:r>
        <w:rPr>
          <w:lang w:val="ne_NP" w:bidi="ne_NP"/>
        </w:rPr>
        <w:t>परमेश्वरको राज्य</w:t>
      </w:r>
      <w:r>
        <w:rPr>
          <w:lang w:val="ne_NP" w:bidi="ne_NP"/>
        </w:rPr>
        <w:t xml:space="preserve"> मुख्य शब्दावलीमा पाउन सकिन्छ।</w:t>
      </w:r>
    </w:p>
    <w:p>
      <w:pPr/>
      <w:r>
        <w:rPr>
          <w:lang w:val="ne_NP" w:bidi="ne_NP"/>
        </w:rPr>
      </w:r>
      <w:r>
        <w:rPr>
          <w:lang w:val="ne_NP" w:bidi="ne_NP"/>
        </w:rPr>
        <w:t>जब येशूले "</w:t>
      </w:r>
      <w:r>
        <w:rPr>
          <w:b/>
          <w:lang w:val="ne_NP" w:bidi="ne_NP"/>
        </w:rPr>
        <w:t>अहिले रोइरहेका मानिसहरू</w:t>
      </w:r>
      <w:r>
        <w:rPr>
          <w:lang w:val="ne_NP" w:bidi="ne_NP"/>
        </w:rPr>
        <w:t>" को बारेमा कुरा गर्नुहुन्छ, उहाँको अर्थ दुखी वा शोक देखाउने मानिसहरू हो। उहाँले तिनीहरूलाई भन्नुहुन्छ कि तिनीहरू आशिषित भएका छन् र भविष्यमा हाँस्नेछन् किनभने तिनीहरू परमेश्वरको राज्यका हुन्।</w:t>
      </w:r>
    </w:p>
    <w:p>
      <w:pPr/>
      <w:r>
        <w:rPr>
          <w:lang w:val="ne_NP" w:bidi="ne_NP"/>
        </w:rPr>
      </w:r>
      <w:r>
        <w:rPr>
          <w:lang w:val="ne_NP" w:bidi="ne_NP"/>
        </w:rPr>
        <w:t xml:space="preserve">मानिसहरूले </w:t>
      </w:r>
      <w:r>
        <w:rPr>
          <w:b/>
          <w:lang w:val="ne_NP" w:bidi="ne_NP"/>
        </w:rPr>
        <w:t>तिमीहरूको नामलाई खराब भनेर तिरस्कार गर्दा</w:t>
      </w:r>
      <w:r>
        <w:rPr>
          <w:lang w:val="ne_NP" w:bidi="ne_NP"/>
        </w:rPr>
        <w:t xml:space="preserve"> तिमीहरू धन्य हौ भनी येशूले आफ्ना चेलाहरूलाई भन्नुहुन्छ। यस वाक्यांशको अर्थ कसैको विरुद्धमा उसलाई वा उसको प्रतिष्ठालाई हानी पुग्ने गरी बोल्नु हो। यहूदी संस्कृतिमा, कुनै व्यक्तिको नामले स्वयं त्यसै व्यक्तिलाई प्रतिनिधित्व गर्छ। येशूले भन्नुहुन्छ कि तिनीहरू अस्वीकार गरिनेछन् किनभने तिनीहरूले </w:t>
      </w:r>
      <w:r>
        <w:rPr>
          <w:b/>
          <w:lang w:val="ne_NP" w:bidi="ne_NP"/>
        </w:rPr>
        <w:t>मानिसको पुत्रलाई</w:t>
      </w:r>
      <w:r>
        <w:rPr>
          <w:lang w:val="ne_NP" w:bidi="ne_NP"/>
        </w:rPr>
        <w:t xml:space="preserve"> पछ्याउँछन्। यो येशूले आफूलाई वर्णन गर्न प्रयोग गर्ने उपाधि हो। तपाईंले अघिल्लो खण्डहरूमा मानिसको पुत्रको लागि प्रयोग गरेको अनुवाद नै प्रयोग गर्ने कुरा निश्चित गर्नुहोस्। </w:t>
      </w:r>
      <w:r>
        <w:rPr>
          <w:lang w:val="ne_NP" w:bidi="ne_NP"/>
        </w:rPr>
        <w:t>मानिसको पुत्र</w:t>
      </w:r>
      <w:r>
        <w:rPr>
          <w:lang w:val="ne_NP" w:bidi="ne_NP"/>
        </w:rPr>
        <w:t xml:space="preserve"> मुख्य शब्दावलीमा पाउन सकिन्छ।</w:t>
      </w:r>
    </w:p>
    <w:p>
      <w:pPr/>
      <w:r>
        <w:rPr>
          <w:lang w:val="ne_NP" w:bidi="ne_NP"/>
        </w:rPr>
      </w:r>
      <w:r>
        <w:rPr>
          <w:lang w:val="ne_NP" w:bidi="ne_NP"/>
        </w:rPr>
        <w:t xml:space="preserve">येशूले आफ्ना चेलाहरूलाई सताइँदा तिनिहरू खुसी रहनु र आनन्दसाथ उफ्रनु पर्छ भन्नुहुन्छ। </w:t>
      </w:r>
      <w:r>
        <w:rPr>
          <w:b/>
          <w:lang w:val="ne_NP" w:bidi="ne_NP"/>
        </w:rPr>
        <w:t>आनन्दले उफ्रनुको</w:t>
      </w:r>
      <w:r>
        <w:rPr>
          <w:lang w:val="ne_NP" w:bidi="ne_NP"/>
        </w:rPr>
        <w:t xml:space="preserve"> अर्थ आनन्दका कारण माथि-तल उफ्रनु हो।</w:t>
      </w:r>
    </w:p>
    <w:p>
      <w:pPr/>
      <w:r>
        <w:rPr>
          <w:lang w:val="ne_NP" w:bidi="ne_NP"/>
        </w:rPr>
      </w:r>
      <w:r>
        <w:rPr>
          <w:lang w:val="ne_NP" w:bidi="ne_NP"/>
        </w:rPr>
        <w:t xml:space="preserve">येशूले तिनीहरूमाथि नराम्रो व्यवहार गरिँदा तिनीहरू आनन्दित हुनुपर्छ भनेर भन्नुहुन्छ किनभने तिनीहरूले स्वर्गमा आफ्नो </w:t>
      </w:r>
      <w:r>
        <w:rPr>
          <w:b/>
          <w:lang w:val="ne_NP" w:bidi="ne_NP"/>
        </w:rPr>
        <w:t>ईनाम</w:t>
      </w:r>
      <w:r>
        <w:rPr>
          <w:lang w:val="ne_NP" w:bidi="ne_NP"/>
        </w:rPr>
        <w:t xml:space="preserve"> प्राप्त गर्नेछन्। इनाम भनेको मानिसहरूले गरेका कामको कारणले दिइने राम्रो कुरा हो। यस सन्दर्भमा, इनामको अर्थ येशूलाई पछ्याए बापत परमेश्वरबाट सम्मानित हुनु हो। </w:t>
      </w:r>
      <w:r>
        <w:rPr>
          <w:b/>
          <w:lang w:val="ne_NP" w:bidi="ne_NP"/>
        </w:rPr>
        <w:t>स्वर्गले</w:t>
      </w:r>
      <w:r>
        <w:rPr>
          <w:lang w:val="ne_NP" w:bidi="ne_NP"/>
        </w:rPr>
        <w:t xml:space="preserve"> परमेश्वर बसोबास गर्ने ठाउँलाई जनाउँछ। यसलाई पहिले जस्तै अनुवाद गर्ने कुरा निश्चित गर्नुहोस्। </w:t>
      </w:r>
      <w:r>
        <w:rPr>
          <w:lang w:val="ne_NP" w:bidi="ne_NP"/>
        </w:rPr>
        <w:t>स्वर्ग</w:t>
      </w:r>
      <w:r>
        <w:rPr>
          <w:lang w:val="ne_NP" w:bidi="ne_NP"/>
        </w:rPr>
        <w:t xml:space="preserve"> मुख्य शब्दावलीमा छ।</w:t>
      </w:r>
    </w:p>
    <w:p>
      <w:pPr/>
      <w:r>
        <w:rPr>
          <w:lang w:val="ne_NP" w:bidi="ne_NP"/>
        </w:rPr>
      </w:r>
      <w:r>
        <w:rPr>
          <w:lang w:val="ne_NP" w:bidi="ne_NP"/>
        </w:rPr>
        <w:t xml:space="preserve">येशूले आफ्ना चेलाहरूलाई भन्नुहुन्छ कि </w:t>
      </w:r>
      <w:r>
        <w:rPr>
          <w:b/>
          <w:lang w:val="ne_NP" w:bidi="ne_NP"/>
        </w:rPr>
        <w:t>तिनीहरूका पिताहरूले अगमवक्ताहरूलाई त्यसरी नै व्यवहार गरेका थिए</w:t>
      </w:r>
      <w:r>
        <w:rPr>
          <w:lang w:val="ne_NP" w:bidi="ne_NP"/>
        </w:rPr>
        <w:t xml:space="preserve">। यसको अर्थ मानिसहरूका पुर्खाहरूले पनि अगमवक्ताहरूसँग त्यस्तै दुर्व्यवहार गरे भन्नु हो। येशूले भन्दै हुनुहुन्छ कि मानिसहरूले उनीहरूलाई नराम्रो व्यवहार गर्नुले तिनीहरू </w:t>
      </w:r>
      <w:r>
        <w:rPr>
          <w:b/>
          <w:lang w:val="ne_NP" w:bidi="ne_NP"/>
        </w:rPr>
        <w:t>अगमवक्ताहरू</w:t>
      </w:r>
      <w:r>
        <w:rPr>
          <w:lang w:val="ne_NP" w:bidi="ne_NP"/>
        </w:rPr>
        <w:t xml:space="preserve"> जस्तै परमेश्वरका साँचो अनुयायीहरू हुन् भनेर प्रमाणित गर्छ। अगमवक्ताहरूलाई पहिले जस्तै अनुवाद गर्नुहोस्। </w:t>
      </w:r>
      <w:r>
        <w:rPr>
          <w:lang w:val="ne_NP" w:bidi="ne_NP"/>
        </w:rPr>
        <w:t>अगमवक्ता</w:t>
      </w:r>
      <w:r>
        <w:rPr>
          <w:lang w:val="ne_NP" w:bidi="ne_NP"/>
        </w:rPr>
        <w:t xml:space="preserve"> मुख्य शब्दावलीमा पाउन सकिन्छ।</w:t>
      </w:r>
    </w:p>
    <w:p>
      <w:pPr/>
      <w:r>
        <w:rPr>
          <w:lang w:val="ne_NP" w:bidi="ne_NP"/>
        </w:rPr>
      </w:r>
      <w:r>
        <w:rPr>
          <w:lang w:val="ne_NP" w:bidi="ne_NP"/>
        </w:rPr>
        <w:t xml:space="preserve">तिनीहरू कति आशिषित् छन् भनेर बताएपछि, येशूले तिनीहरूलाई धिक्कारका कुराहरू सुनाउनुहुन्छ। </w:t>
      </w:r>
      <w:r>
        <w:rPr>
          <w:b/>
          <w:lang w:val="ne_NP" w:bidi="ne_NP"/>
        </w:rPr>
        <w:t>धिक्कारले</w:t>
      </w:r>
      <w:r>
        <w:rPr>
          <w:lang w:val="ne_NP" w:bidi="ne_NP"/>
        </w:rPr>
        <w:t xml:space="preserve"> दुखको अवस्थालाई वर्णन गर्छ। येशूले परमेश्वरलाई मानिसहरूलाई श्राप दिनु भनेर बिन्ती गरिरहनुभएको छैन, तर उहाँले मानिसहरूलाई परमेश्वरको न्याय आउँदै छ भनेर चेतावनी दिइरहनुभएको छ। येशूले मानिसहरूलाई आफ्नो तौर तरिका परिवर्तन गर्न चेतावनी दिनुभएको छ।</w:t>
      </w:r>
    </w:p>
    <w:p>
      <w:pPr/>
      <w:r>
        <w:rPr>
          <w:lang w:val="ne_NP" w:bidi="ne_NP"/>
        </w:rPr>
      </w:r>
      <w:r>
        <w:rPr>
          <w:lang w:val="ne_NP" w:bidi="ne_NP"/>
        </w:rPr>
        <w:t>तपाईंले यसलाई आफ्नो भाषामा प्राकृतिक तरिकाले व्यक्त गर्न सक्नुहुन्छ। यो एकल शब्द वा शोक वा दुःख व्यक्त गर्ने छोटो वाक्यांश हुन सक्छ। एउटा उदाहरण हुन सक्छ, "तिमीलाई कस्ता दुःखहरू आइलाग्नेछन्।"</w:t>
      </w:r>
    </w:p>
    <w:p>
      <w:pPr/>
      <w:r>
        <w:rPr>
          <w:lang w:val="ne_NP" w:bidi="ne_NP"/>
        </w:rPr>
      </w:r>
      <w:r>
        <w:rPr>
          <w:lang w:val="ne_NP" w:bidi="ne_NP"/>
        </w:rPr>
        <w:t xml:space="preserve">येशूले </w:t>
      </w:r>
      <w:r>
        <w:rPr>
          <w:b/>
          <w:lang w:val="ne_NP" w:bidi="ne_NP"/>
        </w:rPr>
        <w:t>धनीहरूलाई</w:t>
      </w:r>
      <w:r>
        <w:rPr>
          <w:lang w:val="ne_NP" w:bidi="ne_NP"/>
        </w:rPr>
        <w:t xml:space="preserve"> चेतावनी दिनुहुन्छ। यसलाई धनाढ्य मानिसहरू भनेर अनुवाद गरिन्छ। तिनीहरूसँग चाहिने भन्दा धेरै बढी छ। सामान्यतया, धनी मानिसहरूसँग प्रभाव र ठूलो विशेषाधिकार हुन्थ्यो। येशूले भन्दै हुनुहुन्छ कि परमेश्वरमा भर पर्नुको सट्टा आफ्नो धनमा भर पर्ने ती धनीहरूले आफूले पाउने सबै सान्त्वना पहिले नै प्राप्त गरिसकेका छन्। येशूले भन्नुहुन्छ, </w:t>
      </w:r>
      <w:r>
        <w:rPr>
          <w:b/>
          <w:lang w:val="ne_NP" w:bidi="ne_NP"/>
        </w:rPr>
        <w:t>तिमीहरूले पहिले नै आफ्नो सान्त्वना प्राप्त गरिसकेका छौ</w:t>
      </w:r>
      <w:r>
        <w:rPr>
          <w:lang w:val="ne_NP" w:bidi="ne_NP"/>
        </w:rPr>
        <w:t>। येशूको भनाइको अर्थ यो हो कि पृथ्वीका धनी मानिसहरूको जीवन सुख-सुविधा र विलासिताले भरिएको हुन्छ। परमेश्वरले तिनीहरूलाई स्वर्गमा यो सान्त्वना दिनुहुने छैन।</w:t>
      </w:r>
    </w:p>
    <w:p>
      <w:pPr/>
      <w:r>
        <w:rPr>
          <w:lang w:val="ne_NP" w:bidi="ne_NP"/>
        </w:rPr>
      </w:r>
      <w:r>
        <w:rPr>
          <w:lang w:val="ne_NP" w:bidi="ne_NP"/>
        </w:rPr>
        <w:t xml:space="preserve">येशूले भन्नुहुन्छ, मानिसहरूले </w:t>
      </w:r>
      <w:r>
        <w:rPr>
          <w:b/>
          <w:lang w:val="ne_NP" w:bidi="ne_NP"/>
        </w:rPr>
        <w:t>झूटा अगमवक्ताहरूको</w:t>
      </w:r>
      <w:r>
        <w:rPr>
          <w:lang w:val="ne_NP" w:bidi="ne_NP"/>
        </w:rPr>
        <w:t xml:space="preserve"> बारेमा राम्रो कुरा गरे। झूटा अगमवक्ता भनेको त्यस्तो व्यक्ति हो जसले आफूले परमेश्वरबाट सन्देश पाएको भनी बताउँछ, तर वास्तवमा परमेश्वरले उसलाई केही पनि भन्नुभएको हुँदैन। तिनीहरू वास्तविक अगमवक्ताहरू थिएनन्। अगमवक्तालाई अघिल्लो खण्डहरूमा गरेजस्तै अनुवाद गर्ने कुरा निश्चित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Luke 6:27–36</w:t>
      </w:r>
      <w:r>
        <w:rPr>
          <w:lang w:val="ne_NP" w:bidi="ne_NP"/>
        </w:rPr>
      </w:r>
    </w:p>
    <w:p>
      <w:pPr>
        <w:pStyle w:val="Heading3"/>
      </w:pPr>
      <w:r>
        <w:rPr>
          <w:lang w:val="ne_NP" w:bidi="ne_NP"/>
        </w:rPr>
        <w:t>Step 1</w:t>
      </w:r>
    </w:p>
    <w:p>
      <w:pPr/>
      <w:r>
        <w:rPr>
          <w:lang w:val="ne_NP" w:bidi="ne_NP"/>
        </w:rPr>
      </w:r>
      <w:r>
        <w:rPr>
          <w:lang w:val="ne_NP" w:bidi="ne_NP"/>
        </w:rPr>
        <w:t>लूका ६:२७–३६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आफ्ना चेलाहरू र भीडलाई गालील समुद्र नजिकैको पहाडमा सिकाइरहनु भएको छ। येशूले भर्खरै आफ्ना चेलाहरूलाई आशिषहरूको बारेमा सिकाउनुभएको छ। उहाँले परमेश्वरका लागि नजिउने मानिसहरूलाई परमेश्वरबाट आउन लागेको न्यायको बारेमा पनि चेतावनी दिनुभयो। यस खण्डमा, येशूले आफ्ना अनुयायीहरूलाई आफ्ना शत्रुहरूलाई कसरी प्रेम गर्ने भनेर सिकाउनुहुन्छ।</w:t>
      </w:r>
    </w:p>
    <w:p>
      <w:pPr/>
      <w:r>
        <w:rPr>
          <w:lang w:val="ne_NP" w:bidi="ne_NP"/>
        </w:rPr>
      </w:r>
      <w:r>
        <w:rPr>
          <w:lang w:val="ne_NP" w:bidi="ne_NP"/>
        </w:rPr>
        <w:t>त्यसपछि येशूले भन्नुहुन्छ, "तर म तिमीहरू सुन्नेहरू जतिलाई भन्छु..." उहाँले भीडमा रहेका अनुयायीहरूलाई आफ्ना शत्रुहरूलाई कसरी व्यवहार गर्ने भनेर सिकाउन आफ्नो ध्यान केन्द्रित गर्नुहुन्छ। येशू भन्नुहुन्छ कि तिनीहरूले आफ्ना शत्रुहरूलाई प्रेम गर्नुपर्छ, असल गर्नुपर्छ, आशिष दिनुपर्छ र तिनीहरूका लागि प्रार्थना गर्नुपर्छ। आफ्ना शत्रुहरूले शारीरिक वा मौखिक रूपमा दुर्व्यवहार गरिरहेका बेला पनि यी कुराहरू गर भनेर येशू भन्नुहुन्छ। येशूले देखाउनुहुन्छ कि प्रेम गर्ने कुरा कसैले कस्तो महसुस गर्छ भन्नेमा होइन, तर व्यक्तिको कार्य र इच्छामा आधारित हुन्छ। यदि कसैलाई गालामा थप्पड लगाइएको छ भने तिनीहरूले अर्को गाला पनि थापिदिनु पर्छ भनेर येशूले भन्नुहुन्छ। यहूदी संस्कृतिमा, कुनै व्यक्तिले कसैको गालामा खुल्ला हातले हिर्काउनु ठूलो अपमान मानिन्थ्यो। येशूले आफ्ना अनुयायीहरूलाई फर्काएर नहान्नु वा बदला नलिनु भनेर भन्दै हुनुहुन्छ।</w:t>
      </w:r>
    </w:p>
    <w:p>
      <w:pPr/>
      <w:r>
        <w:rPr>
          <w:lang w:val="ne_NP" w:bidi="ne_NP"/>
        </w:rPr>
      </w:r>
      <w:r>
        <w:rPr>
          <w:lang w:val="ne_NP" w:bidi="ne_NP"/>
        </w:rPr>
        <w:t>रोक्नुहोस् र आफ्नो टोलीसँग छलफल गर्नुहोस्: तपाईंको संस्कृतिमा शत्रुहरूसँग कस्तो व्यवहार गरिन्छ? तपाई आफ्नो संस्कृतिले अपेक्षा गरेको भन्दा उल्टो तरिकाले आफ्नो शत्रुसँग कसरी व्यवहार गर्नुहुन्छ?</w:t>
      </w:r>
    </w:p>
    <w:p>
      <w:pPr/>
      <w:r>
        <w:rPr>
          <w:lang w:val="ne_NP" w:bidi="ne_NP"/>
        </w:rPr>
      </w:r>
      <w:r>
        <w:rPr>
          <w:lang w:val="ne_NP" w:bidi="ne_NP"/>
        </w:rPr>
        <w:t>त्यसपछि येशूले आफ्ना अनुयायीहरूले आफ्ना शत्रुहरूलाई कसरी प्रेम गर्न सक्छन् भन्ने उदाहरणहरू दिनुहुन्छ। यदि कुनै शत्रुले कसैको ओढ्ने वा बाहिरी कपडा लिन्छ भने, ती व्यक्तिले उसलाई आफ्नो कमिज वा भित्री वस्त्र पनि दिनुपर्छ। येशूले तिनीहरूलाई उदार हुनु र मानिसहरूले लगेका कुरा फिर्ता नमाग्नु भन्नुहुन्छ। येशू आफ्ना अनुयायीहरूले अरू मानिसहरूसँग त्यस्तै व्यवहार गरून् भन्ने चाहनुहुन्छ जस्तो व्यवहार उनीहरू आफूलाई गरिएको चाहन्छन्। सुनौला नियम भनेर पनि चिनिने यो शिक्षा यहूदी र ग्रीक नैतिकतामा सामान्य थियो। तर यो अभ्यास गरिएको थियो किनभने मानिसहरू अरूले पनि आफूसँग राम्रो व्यवहार गरून् भन्ने चाहन्थे। येशूले यस अवधारणामा नयाँ समझ ल्याउनुहुन्छ। व्यक्तिगत लाभको आशा नगरी मानिसहरूलाई राम्रो व्यवहार गर्नुपर्छ भनेर येशू भन्नुहुन्छ।</w:t>
      </w:r>
    </w:p>
    <w:p>
      <w:pPr/>
      <w:r>
        <w:rPr>
          <w:lang w:val="ne_NP" w:bidi="ne_NP"/>
        </w:rPr>
      </w:r>
      <w:r>
        <w:rPr>
          <w:lang w:val="ne_NP" w:bidi="ne_NP"/>
        </w:rPr>
        <w:t>रोक्नुहोस् र तपाईंको टोलीलाई ओड्ने वस्त्र र कमिजको तस्वीर देखाउनुहोस्।</w:t>
      </w:r>
    </w:p>
    <w:p>
      <w:pPr/>
      <w:r>
        <w:rPr>
          <w:lang w:val="ne_NP" w:bidi="ne_NP"/>
        </w:rPr>
      </w:r>
      <w:r>
        <w:rPr>
          <w:lang w:val="ne_NP" w:bidi="ne_NP"/>
        </w:rPr>
        <w:t>येशूले सोध्नुहुन्छ, "तपाईंलाई प्रेम गर्ने मानिसलाई प्रेम गर्दा वा तपाईंलाई भलो गर्नेहरूलाई भलो गर्दा तपाईंले किन प्रशंसा पाउने?" जवाफको अपेक्षा नगरिएका प्रश्नहरू सोधेर, येशूले सिकाउनुहुन्छ कि कसैले तपाईँलाई राम्रो व्यवहार गर्दा दयालु प्रतिक्रिया दिन सजिलो हुन्छ। पापीहरू वा परमेश्वरको आज्ञा उल्लङ्घन गर्ने बानी परेका मानिसहरूले पनि यो गर्छन्। तर येशूले आफ्ना अनुयायीहरूलाई प्रेम गर्न, असल गर्न र बदलामा केही आशा नगरी आफ्ना शत्रुहरूलाई पैसा दिन आज्ञा गर्नुहुन्छ। यदि तिनीहरूले यो गरे भने येशूका अनुयायीहरू सम्मानित हुनेछन्। येशूका अनुयायीहरूले आफ्ना पिता परमेश्वरकोजस्तै व्यवहार गरेर तिनीहरू परमेश्वरका छोराछोरी हुन् भनेर देखाउनेछन्।</w:t>
      </w:r>
    </w:p>
    <w:p>
      <w:pPr/>
      <w:r>
        <w:rPr>
          <w:lang w:val="ne_NP" w:bidi="ne_NP"/>
        </w:rPr>
      </w:r>
      <w:r>
        <w:rPr>
          <w:lang w:val="ne_NP" w:bidi="ne_NP"/>
        </w:rPr>
        <w:t>रोक्नुहोस् र आफ्नो टोलीसँग छलफल गर्नुहोस्: तपाईंको संस्कृतिमा पैसा उधारो लिनुलाई कस्तो रूपमा हेरिन्छ? कसैले आफूले लिएको पैसा फिर्ता गर्न नसकेमा के हुन्छ?</w:t>
      </w:r>
    </w:p>
    <w:p>
      <w:pPr/>
      <w:r>
        <w:rPr>
          <w:lang w:val="ne_NP" w:bidi="ne_NP"/>
        </w:rPr>
      </w:r>
      <w:r>
        <w:rPr>
          <w:lang w:val="ne_NP" w:bidi="ne_NP"/>
        </w:rPr>
        <w:t>तिनीहरूले आफ्ना शत्रुहरूलाई प्रेम गर्नुपर्छ भनेर येशूले भन्नुहुन्छ किनभने परमेश्वर त्यस्तै हुनुहुन्छ। परमेश्वर गुन नमान्ने र पाप वा अनाज्ञाकारिताले भरिएका मानिसहरूप्रति दयालु हुनुहुन्छ। परमेश्वरले तिनीहरूलाई दया देखाउनुभए जस्तै कठिन परिस्थितिहरूमा दया देखाउन येशूले तिनीहरूलाई भन्नुहुन्छ।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एउटा दृश्य छ।</w:t>
      </w:r>
    </w:p>
    <w:p>
      <w:pPr/>
      <w:r>
        <w:rPr>
          <w:lang w:val="ne_NP" w:bidi="ne_NP"/>
        </w:rPr>
      </w:r>
      <w:r>
        <w:rPr>
          <w:b/>
          <w:lang w:val="ne_NP" w:bidi="ne_NP"/>
        </w:rPr>
        <w:t>पहिलो दृश्य:</w:t>
      </w:r>
      <w:r>
        <w:rPr>
          <w:lang w:val="ne_NP" w:bidi="ne_NP"/>
        </w:rPr>
        <w:t xml:space="preserve"> येशूले सुन्न इच्छुक मानिसहरूसँग कुरा गर्नुहुन्छ। येशूले तिनीहरूलाई आफ्ना शत्रुहरूलाई प्रेम गर्न भन्नुहुन्छ। तिनीहरूले जीवनमा विभिन्न परिस्थितिहरूमा कसरी नयाँ अप्रत्याशित तरिकाले प्रतिक्रिया गर्नुपर्छ भनेर येशूले व्याख्या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परिस्थितिहरूमा प्रतिक्रिया दिने चेला</w:t>
      </w:r>
    </w:p>
    <w:p>
      <w:pPr>
        <w:pStyle w:val="ListBullet"/>
        <w:spacing w:line="240" w:lineRule="auto"/>
        <w:ind w:left="720"/>
      </w:pPr>
      <w:r>
        <w:rPr>
          <w:lang w:val="ne_NP" w:bidi="ne_NP"/>
        </w:rPr>
      </w:r>
      <w:r>
        <w:rPr>
          <w:lang w:val="ne_NP" w:bidi="ne_NP"/>
        </w:rPr>
        <w:t>घृणा गर्ने, सराप्ने, दुर्व्यवहार गर्ने, गालामा हिर्काउने, ओढ्ने लुगा लाने, सामानहरू लाने, फिर्ता हुने आशाले दिएको ऋण पचाउने व्यक्ति</w:t>
      </w:r>
    </w:p>
    <w:p>
      <w:pPr>
        <w:pStyle w:val="ListBullet"/>
        <w:spacing w:line="240" w:lineRule="auto"/>
        <w:ind w:left="720"/>
      </w:pPr>
      <w:r>
        <w:rPr>
          <w:lang w:val="ne_NP" w:bidi="ne_NP"/>
        </w:rPr>
      </w:r>
      <w:r>
        <w:rPr>
          <w:lang w:val="ne_NP" w:bidi="ne_NP"/>
        </w:rPr>
        <w:t>ऋण माग्ने व्यक्ति</w:t>
      </w:r>
    </w:p>
    <w:p>
      <w:pPr/>
      <w:r>
        <w:rPr>
          <w:lang w:val="ne_NP" w:bidi="ne_NP"/>
        </w:rPr>
      </w:r>
      <w:r>
        <w:rPr>
          <w:lang w:val="ne_NP" w:bidi="ne_NP"/>
        </w:rPr>
        <w:t>यो कुरा सम्झनु महत्त्वपूर्ण छ कि यस घडीमा येशूले श्रोताहरूका बीचमा भिन्नता देखाउनुहुन्छ। येशूले येशूका अनुयायीहरूलाई विभिन्न परिस्थितिहरूमा कसरी व्यवहार गर्ने भनेर निर्देशनहरू दिइरहनु भएको छ।</w:t>
      </w:r>
    </w:p>
    <w:p>
      <w:pPr/>
      <w:r>
        <w:rPr>
          <w:lang w:val="ne_NP" w:bidi="ne_NP"/>
        </w:rPr>
      </w:r>
      <w:r>
        <w:rPr>
          <w:lang w:val="ne_NP" w:bidi="ne_NP"/>
        </w:rPr>
        <w:t>यो कुरा सम्झनु महत्त्वपूर्ण छ कि येशूले उहाँको कुरा सुनिरहेका मानिसहरूलाई आफ्ना शत्रुहरूलाई कसरी व्यवहार गर्ने भनेर चारवटा आज्ञाहरू दिनुहुन्छ: प्रेम गर्नु, असल गर्नु, आशिष दिनु र प्रार्थना गर्नु। त्यसपछि येशूले मानिसहरूले यी आज्ञाहरू कसरी पालन गर्न सक्छन् भन्ने चार उदाहरणहरू दिनुहुन्छ: कसैले तपाईंलाई गालामा हिर्काउँदा अर्को गाला दिनुहोस्, कसैलाई आफ्नो लुगा लिनबाट नरोक्नुहोस्, माग्ने जोसुकैलाई दिनुहोस्, कुनै व्यक्तिले तपाईंबाट लिएको कुरा फिर्ता नमाग्नुहोस्। त्यसपछि येशूले सुनौलो नियम दिएर आज्ञाहरूलाई छोटकरीमा बताउनुहुन्छ। तिनीहरूले तपाईंसँग जस्तो व्यवहार गरून् भन्ने चाहनु हुन्छ त्यही तरिका अरूलाई पनि व्यवहार गर्नुहोस् भनेर येशू भन्नुहुन्छ।</w:t>
      </w:r>
    </w:p>
    <w:p>
      <w:pPr/>
      <w:r>
        <w:rPr>
          <w:lang w:val="ne_NP" w:bidi="ne_NP"/>
        </w:rPr>
      </w:r>
      <w:r>
        <w:rPr>
          <w:lang w:val="ne_NP" w:bidi="ne_NP"/>
        </w:rPr>
        <w:t>येशूले अरू तीन उदाहरणहरू दिनुहुन्छ भनेर सम्झनु महत्त्वपूर्ण छ। येशूले भन्नुहुन्छ कि पापीहरूले पनि आफूलाई प्रेम गर्ने मानिसहरूलाई प्रेम गर्छन्, आफूलाई भलो गर्ने मानिसहरूलाई भलो गर्छन्, र फिर्ता तिर्ने मानिसहरूलाई उधारो दिन्छन्। येशू व्याख्या गर्नुहुन्छ कि यी प्रत्येक परिस्थितिमा, यदि उहाँका अनुयायीहरूले पापीहरूले जस्तै व्यवहार गर्छन् भने, तिनीहरूले पापीहरू भन्दा फरक केही गरिरहेका हुँदैनन्। वास्तवमा, येशूले भन्नुहुन्छ कि उहाँका अनुयायीहरूले आफ्ना शत्रुहरूलाई प्रेम गर्नुपर्छ, असल गर्नुपर्छ र केही फिर्ता पाउने आशा नगरी ऋण दिनुपर्छ।</w:t>
      </w:r>
    </w:p>
    <w:p>
      <w:pPr/>
      <w:r>
        <w:rPr>
          <w:lang w:val="ne_NP" w:bidi="ne_NP"/>
        </w:rPr>
      </w:r>
      <w:r>
        <w:rPr>
          <w:lang w:val="ne_NP" w:bidi="ne_NP"/>
        </w:rPr>
        <w:t>येशूले भावनामा होइन, कामहरू गर्न आदेश दिनुहुन्छ भनेर सम्झनु महत्त्वपूर्ण छ।</w:t>
      </w:r>
    </w:p>
    <w:p>
      <w:pPr/>
      <w:r>
        <w:rPr>
          <w:lang w:val="ne_NP" w:bidi="ne_NP"/>
        </w:rPr>
      </w:r>
      <w:r>
        <w:rPr>
          <w:lang w:val="ne_NP" w:bidi="ne_NP"/>
        </w:rPr>
        <w:t>येशूले उहाँको कुरा सुन्ने मानिसहरूलाई भन्नुहुन्छ, "आफ्ना शत्रुहरूलाई प्रेम गर्नुहोस्।" येशूले हानिकारक मानिसहरूलाई कसरी प्रतिक्रिया दिने भनेर निर्देशनहरू दिनुहुन्छ। पापीहरूले पनि प्रेम गर्छन्, असल गर्छन् र तिनीहरूलाई नै ऋण दिन्छन् जसले सोही अनुरूप फिर्ता दिनेछन् भन्ने उनीहरूलाई थाहा हुन्छ भनी येशू व्याख्या गर्नुहुन्छ। येशूले तिनीहरूलाई बदलामा राम्रो हुने आशा नराखी असल गर्न निर्देशन दिनुहुन्छ।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एउटा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परिस्थितिहरूमा प्रतिक्रिया दिने व्यक्ति</w:t>
      </w:r>
    </w:p>
    <w:p>
      <w:pPr>
        <w:pStyle w:val="ListBullet"/>
        <w:spacing w:line="240" w:lineRule="auto"/>
        <w:ind w:left="720"/>
      </w:pPr>
      <w:r>
        <w:rPr>
          <w:lang w:val="ne_NP" w:bidi="ne_NP"/>
        </w:rPr>
      </w:r>
      <w:r>
        <w:rPr>
          <w:lang w:val="ne_NP" w:bidi="ne_NP"/>
        </w:rPr>
        <w:t>घृणा गर्ने, श्राप दिन्छ, दुर्व्यवहार गर्ने, गालामा हिर्काउने, लुगा लग्ने, सामानहरू लग्ने र फिर्ता पाउने आशा ऋण दिने शत्रु</w:t>
      </w:r>
    </w:p>
    <w:p>
      <w:pPr>
        <w:pStyle w:val="ListBullet"/>
        <w:spacing w:line="240" w:lineRule="auto"/>
        <w:ind w:left="720"/>
      </w:pPr>
      <w:r>
        <w:rPr>
          <w:lang w:val="ne_NP" w:bidi="ne_NP"/>
        </w:rPr>
      </w:r>
      <w:r>
        <w:rPr>
          <w:lang w:val="ne_NP" w:bidi="ne_NP"/>
        </w:rPr>
        <w:t>ऋण माग्ने व्यक्ति</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येशूले मानिसहरूलाई आफ्ना शत्रुहरूलाई प्रेम गर्न भन्नुभएको कुरालाई उहाँको चेला बन्ने सर्तको रूपमा नभई, उहाँका अनुयायीहरू भएकाले एउटा निर्देशनको रूपमा अभिनय गर्ने कुरा सुनिश्चित गर्नुहोस्।</w:t>
      </w:r>
    </w:p>
    <w:p>
      <w:pPr/>
      <w:r>
        <w:rPr>
          <w:lang w:val="ne_NP" w:bidi="ne_NP"/>
        </w:rPr>
      </w:r>
      <w:r>
        <w:rPr>
          <w:lang w:val="ne_NP" w:bidi="ne_NP"/>
        </w:rPr>
        <w:t>येशूले उल्लेख गरेअनुसार टोलीले शत्रुको रूपमा प्रत्येक कार्यको अभिनय गर्ने कुरा सुनिश्चित गर्नुहोस्। साथै, येशूले प्रतिक्रिया कस्तो हुनुपर्छ भनेर बताउनुभएको बेलामा उक्त अवस्थाको प्रतिक्रिया दिईरहेको व्यक्तिलाई देखाउनुहोस्।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सुन्ने मानिसहरूलाई भन्नुहुन्छ: "आफ्ना शत्रुहरूलाई प्रेम गर्नुहोस्, तपाईंलाई घृणा गर्नेहरूलाई भलो गर्नुहोस्, तपाईंलाई श्राप दिनेहरूलाई आशिष दिनुहोस्, र तपाईंलाई चोट पुर्याउने मानिसहरूको लागि प्रार्थना गर्नुहोस्।" येशू मानिसहरूलाई भन्नुहुन्छ, "यदि कसैले तपाईंलाई एउटा गालामा थप्पड हान्छ भने, अर्को गाला थापी दिनुहोस्; यदि कसैले तपाईंको कोट माग्छ भने त्यो व्यक्तिलाई तपाईंको कमिज दिनुहोस्।" माग्ने जो कसैलाई दिनुहोस्। यदि कसैले तपाईंबाट केही कुराहरू लिन्छ भने तिनीहरूलाई फिर्ता लिने प्रयास नगर्नुहोस्।" त्यसपछि येशूले तिनीहरूलाई भन्नुहुन्छ, "यदि तपाईंले तपाईंलाई प्रेम गर्ने मानिसहरूलाई मात्र प्रेम गर्नुहुन्छ, यदि तपाईंले तपाईंलाई भलो गर्ने मानिसहरूलाई मात्र भलो गर्नुहुन्छ भने, यदि तपाईंले फिर्ता गर्न सक्नेहरूलाई मात्र ऋण दिनुहुन्छ भने, त्यो गर्नुभएकोमा तपाईंको किन प्रशंसा हुने? पापीहरूले पनि यही प्रकारले गर्छन्।" येशूले तिनीहरूलाई भन्नुहुन्छ, "आफ्ना शत्रुहरूलाई प्रेम गर्नुहोस्, तिनीहरूलाई भलो गर्नुहोस्, र फिर्ता पाउने आशा नगरी तिनीहरूलाई ऋण दिनुहोस्, अनि तपाईंहरूले स्वर्गमा इनाम पाउनुहुनेछ।" त्यसपछि तिमीहरू परमेश्वरका सन्तान हुनेछौ।" परमेश्वरले अकृतज्ञ र दुष्ट मानिसहरू प्रति दया गर्नुहुन्छ। परमेश्वरले तिनीहरूलाई दया देखाउनुभएझैं तिनीहरूले पनि अरूलाई दया देखाऊन् भन्ने येशू चाहनुहुन्छ।</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"चेला हुनु गाह्रो देखिन्छ," "मैले कहिल्यै आफ्नो शत्रुलाई यस्तो व्यवहार गर्न सकिन" र "येशूको शिक्षा मैले सुनेका अरू सबै कुरा भन्दा धेरै फरक छ।" शत्रुको भूमिका खेल्ने कलाकारहरूलाई सोध्नुहोस्, "तपाईंलाई कस्तो महसुस भइरहेको छ?" तपाईंले यस्ता कुराहरू सुन्न सक्नुहुन्छ, "यो धेरै अप्रत्याशित छ," "मलाई लागेको थियो कि यो व्यक्तिले मलाई अपमान गर्नेछ," "सायद यो व्यक्तिले अझ ठूलो बदला लिने योजना बनाइरहेको छ," र "मैले यो व्यक्तिलाई यति नराम्रो व्यवहार गरेकोमा मलाई लाज लाग्छ।"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गालील समुद्र</w:t>
      </w:r>
      <w:r>
        <w:rPr>
          <w:lang w:val="ne_NP" w:bidi="ne_NP"/>
        </w:rPr>
        <w:t xml:space="preserve"> नजिकै आफ्ना </w:t>
      </w:r>
      <w:r>
        <w:rPr>
          <w:b/>
          <w:lang w:val="ne_NP" w:bidi="ne_NP"/>
        </w:rPr>
        <w:t>चेलाहरूलाई</w:t>
      </w:r>
      <w:r>
        <w:rPr>
          <w:lang w:val="ne_NP" w:bidi="ne_NP"/>
        </w:rPr>
        <w:t xml:space="preserve"> सिकाइरहनु भएको छ। </w:t>
      </w:r>
      <w:r>
        <w:rPr>
          <w:b/>
          <w:lang w:val="ne_NP" w:bidi="ne_NP"/>
        </w:rPr>
        <w:t>चेलाहरू</w:t>
      </w:r>
      <w:r>
        <w:rPr>
          <w:lang w:val="ne_NP" w:bidi="ne_NP"/>
        </w:rPr>
        <w:t xml:space="preserve"> र </w:t>
      </w:r>
      <w:r>
        <w:rPr>
          <w:b/>
          <w:lang w:val="ne_NP" w:bidi="ne_NP"/>
        </w:rPr>
        <w:t>गालील समुद्र</w:t>
      </w:r>
      <w:r>
        <w:rPr>
          <w:lang w:val="ne_NP" w:bidi="ne_NP"/>
        </w:rPr>
        <w:t>लाई पहिले जस्तै अनुवाद गर्ने कुरा निश्चित गर्नुहोस्। दुबै शब्दहरू मुख्य शब्दावलीमा पाउन सकिन्छ।</w:t>
      </w:r>
    </w:p>
    <w:p>
      <w:pPr/>
      <w:r>
        <w:rPr>
          <w:lang w:val="ne_NP" w:bidi="ne_NP"/>
        </w:rPr>
      </w:r>
      <w:r>
        <w:rPr>
          <w:lang w:val="ne_NP" w:bidi="ne_NP"/>
        </w:rPr>
        <w:t xml:space="preserve">येशू उहाँका अनुयायीहरूले आफ्ना शत्रुहरूलाई कसरी प्रेम गर्न सक्छन् भनेर व्याख्या गर्नुहुन्छ। उहाँले तिनीहरूलाई तपाईंलाई </w:t>
      </w:r>
      <w:r>
        <w:rPr>
          <w:b/>
          <w:lang w:val="ne_NP" w:bidi="ne_NP"/>
        </w:rPr>
        <w:t>श्राप</w:t>
      </w:r>
      <w:r>
        <w:rPr>
          <w:lang w:val="ne_NP" w:bidi="ne_NP"/>
        </w:rPr>
        <w:t xml:space="preserve"> दिनेहरूलाई आशिष दिनु भन्नुहुन्छ। </w:t>
      </w:r>
      <w:r>
        <w:rPr>
          <w:b/>
          <w:lang w:val="ne_NP" w:bidi="ne_NP"/>
        </w:rPr>
        <w:t>श्राप</w:t>
      </w:r>
      <w:r>
        <w:rPr>
          <w:lang w:val="ne_NP" w:bidi="ne_NP"/>
        </w:rPr>
        <w:t xml:space="preserve"> शब्दको अर्थ दण्ड र त्यो व्यक्तिलाई केही अप्रिय कुरा हुन लागेको छ भन्ने हुन्छ। कसैलाई श्राप दिनुको अर्थ कुनै व्यक्तिलाई अनिष्ट गर्न परमेश्वर वा आत्माहरूलाई पुकार्नु हो।</w:t>
      </w:r>
    </w:p>
    <w:p>
      <w:pPr/>
      <w:r>
        <w:rPr>
          <w:lang w:val="ne_NP" w:bidi="ne_NP"/>
        </w:rPr>
      </w:r>
      <w:r>
        <w:rPr>
          <w:lang w:val="ne_NP" w:bidi="ne_NP"/>
        </w:rPr>
        <w:t>तपाईंले रोज्नु भएको शब्दले जादू गरेको संकेत गर्दैन भन्ने कुरा निश्चित गर्नुहोस्।</w:t>
      </w:r>
    </w:p>
    <w:p>
      <w:pPr/>
      <w:r>
        <w:rPr>
          <w:lang w:val="ne_NP" w:bidi="ne_NP"/>
        </w:rPr>
      </w:r>
      <w:r>
        <w:rPr>
          <w:lang w:val="ne_NP" w:bidi="ne_NP"/>
        </w:rPr>
        <w:t xml:space="preserve">तपाईंका शत्रुहरूप्रति कसरी उदार हुने भन्नेकुरामा येशूले एउटा उदाहरण दिनुहुन्छ। उहाँ भन्नुहुन्छ, जब तिनीहरूले तपाईंको </w:t>
      </w:r>
      <w:r>
        <w:rPr>
          <w:b/>
          <w:lang w:val="ne_NP" w:bidi="ne_NP"/>
        </w:rPr>
        <w:t>बाहिरी लुगा</w:t>
      </w:r>
      <w:r>
        <w:rPr>
          <w:lang w:val="ne_NP" w:bidi="ne_NP"/>
        </w:rPr>
        <w:t xml:space="preserve"> लिन्छन्, तब तिनीहरूलाई तपाईंको </w:t>
      </w:r>
      <w:r>
        <w:rPr>
          <w:b/>
          <w:lang w:val="ne_NP" w:bidi="ne_NP"/>
        </w:rPr>
        <w:t>कमिज</w:t>
      </w:r>
      <w:r>
        <w:rPr>
          <w:lang w:val="ne_NP" w:bidi="ne_NP"/>
        </w:rPr>
        <w:t xml:space="preserve"> पनि लिन दिनुहोस्। </w:t>
      </w:r>
      <w:r>
        <w:rPr>
          <w:b/>
          <w:lang w:val="ne_NP" w:bidi="ne_NP"/>
        </w:rPr>
        <w:t>बाहिरी लुगा</w:t>
      </w:r>
      <w:r>
        <w:rPr>
          <w:lang w:val="ne_NP" w:bidi="ne_NP"/>
        </w:rPr>
        <w:t xml:space="preserve"> भनेको खुकिलो बाहिरी वस्त्र हो जुन वस्त्र वा लामो कोट जस्तै देखिन्छ। </w:t>
      </w:r>
      <w:r>
        <w:rPr>
          <w:b/>
          <w:lang w:val="ne_NP" w:bidi="ne_NP"/>
        </w:rPr>
        <w:t>कमिज</w:t>
      </w:r>
      <w:r>
        <w:rPr>
          <w:lang w:val="ne_NP" w:bidi="ne_NP"/>
        </w:rPr>
        <w:t xml:space="preserve"> एउटा सर्ट जस्तै हो र बाहिरी लुगा भित्र लगाईन्छ। तपाईंले कमिजलाई पहिले जस्तै अनुवाद गर्ने कुरा निश्चित गर्नुहोस्।</w:t>
      </w:r>
    </w:p>
    <w:p>
      <w:pPr/>
      <w:r>
        <w:rPr>
          <w:lang w:val="ne_NP" w:bidi="ne_NP"/>
        </w:rPr>
      </w:r>
      <w:r>
        <w:rPr>
          <w:lang w:val="ne_NP" w:bidi="ne_NP"/>
        </w:rPr>
        <w:t>यदि तपाईंले पहिले नै गर्नुभएको छैन भने बाहिरी लुगा र कमिजको फोटो देखाउनुहोस्।</w:t>
      </w:r>
    </w:p>
    <w:p>
      <w:pPr/>
      <w:r>
        <w:rPr>
          <w:lang w:val="ne_NP" w:bidi="ne_NP"/>
        </w:rPr>
      </w:r>
      <w:r>
        <w:rPr>
          <w:lang w:val="ne_NP" w:bidi="ne_NP"/>
        </w:rPr>
        <w:t xml:space="preserve">तपाईंलाई प्रेम गर्नेहरूलाई प्रेम गर्न सजिलो छ भनेर येशू भन्नुहुन्छ। उहाँले सोध्नुहुन्छ "त्यसबाट तपाईंलाई के </w:t>
      </w:r>
      <w:r>
        <w:rPr>
          <w:b/>
          <w:lang w:val="ne_NP" w:bidi="ne_NP"/>
        </w:rPr>
        <w:t>प्रतिष्ठा</w:t>
      </w:r>
      <w:r>
        <w:rPr>
          <w:lang w:val="ne_NP" w:bidi="ne_NP"/>
        </w:rPr>
        <w:t xml:space="preserve"> मिल्छ र?" यस सन्दर्भमा, प्रतिष्ठाको अर्थ मानिसहरू वा परमेश्वरको नजरमा राम्रो कहलिनु हो। तपाईंलाई प्रेम गर्ने मानिसहरूलाई प्रेम गर्नु कुनै विशेष कुरा होइन, येशूले भन्दै हुनुहुन्छ। यसले प्रशंसा दिलाउने छैन। </w:t>
      </w:r>
      <w:r>
        <w:rPr>
          <w:b/>
          <w:lang w:val="ne_NP" w:bidi="ne_NP"/>
        </w:rPr>
        <w:t>पापीहरू</w:t>
      </w:r>
      <w:r>
        <w:rPr>
          <w:lang w:val="ne_NP" w:bidi="ne_NP"/>
        </w:rPr>
        <w:t xml:space="preserve"> वा नियमित रूपमा परमेश्वरको आज्ञा उल्लङ्घन गर्नेहरूले पनि यस्तो गर्छन् भनेर येशू भन्नुहुन्छ। तपाईंले अघिल्लो खण्डहरूमा 'पापीहरू' शब्दको जुन अनुवाद प्रयोग गर्नुभएको थियो, यहाँ पनि त्यही प्रयोग गरेको कुरा निश्चित गर्नुहोस्। मुख्य शब्दावलीमा </w:t>
      </w:r>
      <w:r>
        <w:rPr>
          <w:b/>
          <w:lang w:val="ne_NP" w:bidi="ne_NP"/>
        </w:rPr>
        <w:t>पाप</w:t>
      </w:r>
      <w:r>
        <w:rPr>
          <w:lang w:val="ne_NP" w:bidi="ne_NP"/>
        </w:rPr>
        <w:t xml:space="preserve"> पाउन सकिन्छ।</w:t>
      </w:r>
    </w:p>
    <w:p>
      <w:pPr/>
      <w:r>
        <w:rPr>
          <w:lang w:val="ne_NP" w:bidi="ne_NP"/>
        </w:rPr>
      </w:r>
      <w:r>
        <w:rPr>
          <w:lang w:val="ne_NP" w:bidi="ne_NP"/>
        </w:rPr>
        <w:t xml:space="preserve">पापीहरूले पैसा उधारो दिन्छन् र </w:t>
      </w:r>
      <w:r>
        <w:rPr>
          <w:b/>
          <w:lang w:val="ne_NP" w:bidi="ne_NP"/>
        </w:rPr>
        <w:t>पूरै फिर्ता</w:t>
      </w:r>
      <w:r>
        <w:rPr>
          <w:lang w:val="ne_NP" w:bidi="ne_NP"/>
        </w:rPr>
        <w:t xml:space="preserve"> हुने आशा गर्छन् भनेर येशू भन्नुहुन्छ। यो वाक्यांशको अर्थ तिनीहरूले आफूले ऋण दिएको जति नै रकम फिर्ता पाउने आशा गर्छन् भन्ने हो।</w:t>
      </w:r>
    </w:p>
    <w:p>
      <w:pPr/>
      <w:r>
        <w:rPr>
          <w:lang w:val="ne_NP" w:bidi="ne_NP"/>
        </w:rPr>
      </w:r>
      <w:r>
        <w:rPr>
          <w:lang w:val="ne_NP" w:bidi="ne_NP"/>
        </w:rPr>
        <w:t xml:space="preserve">यदि उहाँका अनुयायीहरूले उहाँको आज्ञा पालन गर्छन् र आफ्ना शत्रुहरूलाई प्रेम गर्छन् भने तिनीहरू </w:t>
      </w:r>
      <w:r>
        <w:rPr>
          <w:b/>
          <w:lang w:val="ne_NP" w:bidi="ne_NP"/>
        </w:rPr>
        <w:t>सर्वोच्चका छोराहरू</w:t>
      </w:r>
      <w:r>
        <w:rPr>
          <w:lang w:val="ne_NP" w:bidi="ne_NP"/>
        </w:rPr>
        <w:t xml:space="preserve"> हुनेछन् भनेर येशूले भन्नुहुन्छ। यो वाक्यांशले परमेश्वरसँगको सम्बन्धलाई संकेत गर्छ। येशूका अनुयायीहरूले आफ्ना पिता परमेश्वरको जस्तै व्यवहार गर्नेछन्। यस अवस्थामा, छोराहरूले पुरुष र महिला दुवैलाई जनाउँछ। यसमा येशूका महिला चेलाहरू पनि समावेश छन्। "सबैभन्दा उच्च" परमेश्वरको उपाधि हो। आदर देखाउनको लागि परमेश्वरको नाम उच्चारण नगर्नु यहूदी रीति थियो। तपाईंले अघिल्लो खण्डहरूमा गर्नुभएको जस्तै "सर्वोच्च" लाई अनुवाद गर्नुहोस्।</w:t>
      </w:r>
    </w:p>
    <w:p>
      <w:pPr/>
      <w:r>
        <w:rPr>
          <w:lang w:val="ne_NP" w:bidi="ne_NP"/>
        </w:rPr>
      </w:r>
      <w:r>
        <w:rPr>
          <w:lang w:val="ne_NP" w:bidi="ne_NP"/>
        </w:rPr>
        <w:t xml:space="preserve">येशूले आफ्ना चेलाहरूलाई </w:t>
      </w:r>
      <w:r>
        <w:rPr>
          <w:b/>
          <w:lang w:val="ne_NP" w:bidi="ne_NP"/>
        </w:rPr>
        <w:t>दयालु</w:t>
      </w:r>
      <w:r>
        <w:rPr>
          <w:lang w:val="ne_NP" w:bidi="ne_NP"/>
        </w:rPr>
        <w:t xml:space="preserve"> हुन भन्नुहुन्छ। </w:t>
      </w:r>
      <w:r>
        <w:rPr>
          <w:b/>
          <w:lang w:val="ne_NP" w:bidi="ne_NP"/>
        </w:rPr>
        <w:t>दयालु</w:t>
      </w:r>
      <w:r>
        <w:rPr>
          <w:lang w:val="ne_NP" w:bidi="ne_NP"/>
        </w:rPr>
        <w:t xml:space="preserve"> हुनुको अर्थ कठिन परिस्थितिमा कसैप्रति दया देखाउनु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6:37–42</w:t>
      </w:r>
      <w:r>
        <w:rPr>
          <w:lang w:val="ne_NP" w:bidi="ne_NP"/>
        </w:rPr>
      </w:r>
    </w:p>
    <w:p>
      <w:pPr>
        <w:pStyle w:val="Heading3"/>
      </w:pPr>
      <w:r>
        <w:rPr>
          <w:lang w:val="ne_NP" w:bidi="ne_NP"/>
        </w:rPr>
        <w:t>Step 1</w:t>
      </w:r>
    </w:p>
    <w:p>
      <w:pPr/>
      <w:r>
        <w:rPr>
          <w:lang w:val="ne_NP" w:bidi="ne_NP"/>
        </w:rPr>
      </w:r>
      <w:r>
        <w:rPr>
          <w:lang w:val="ne_NP" w:bidi="ne_NP"/>
        </w:rPr>
        <w:t>लूका ६:३७–४२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गालील समुद्र नजिकै आफ्ना चेलाहरूलाई सिकाइरहनु भएको छ। येशूले तिनीहरूलाई कसरी जिउने र उहाँको अनुयायीका रूपमा कार्य गर्ने भनेर सिकाइरहनु भएको छ। येशूले तिनीहरूलाई आफ्ना शत्रुहरूलाई कसरी प्रेम गर्ने भनेर सिकाउनुभयो। अब येशूले तिनीहरूलाई गर्नुपर्ने दुईवटा कुरा र गर्न नहुने दुईवटा कुरा सिकाउनुहुन्छ। उहाँ तिनीहरूले प्रेम र दयाका साथ कार्य गरून् भन्ने चाहनुहुन्छ।</w:t>
      </w:r>
    </w:p>
    <w:p>
      <w:pPr/>
      <w:r>
        <w:rPr>
          <w:lang w:val="ne_NP" w:bidi="ne_NP"/>
        </w:rPr>
      </w:r>
      <w:r>
        <w:rPr>
          <w:lang w:val="ne_NP" w:bidi="ne_NP"/>
        </w:rPr>
        <w:t>येशूले उहाँका अनुयायीहरूलाई अरूलाई गर्ने व्यवहारकै आधारमा उनीहरूलाई पनि व्यवहार गरिनेछ भन्ने कुरामा जोड दिनुहुन्छ। उहाँले तिनीहरूलाई न्याय नगर्न वा कसैलाई गलत आरोप नलगाउन भन्नुहुन्छ। अदालतमा केही कुरा सही वा गलत छ भनेर न्याय गर्नुपर्ने वास्तविक अगुवाहरूलाई येशूले जनाउनुभएको थिएन। येशूले आफ्ना अनुयायीहरूलाई कसैको निन्दा नगर्न वा कसैले नराम्रो काम गरेको कारण उसलाई दोषी नभन्न पनि भन्नुहुन्छ। तिनीहरूले यी कुराहरू गर्नु हुँदैन भनेर येशूले भन्नुहुन्छ किनभने तिनीहरूलाई पनि त्यसरी नै व्यवहार गरिनेछ। मानिसलाई क्षमा गर्न पर्छ वा दण्ड नदिनु वा कसैको दोष मेटाउने कुरालाई रोज्नु पर्छ भनेर येशूले आफ्ना अनुयायीहरूलाई भन्नुहुन्छ। तिनीहरूले दिनु पर्छ वा खाँचोमा परेका मानिसहरूको निम्ति उदार हुनुपर्छ र परमेश्वरले तिनीहरूलाई पनि त्यस्तै गर्नुहुनेछ भनेर येशूले भन्नुहुन्छ।</w:t>
      </w:r>
    </w:p>
    <w:p>
      <w:pPr/>
      <w:r>
        <w:rPr>
          <w:lang w:val="ne_NP" w:bidi="ne_NP"/>
        </w:rPr>
      </w:r>
      <w:r>
        <w:rPr>
          <w:lang w:val="ne_NP" w:bidi="ne_NP"/>
        </w:rPr>
        <w:t>रोक्नुहोस् र आफ्नो टोलीसँग छलफल गर्नुहोस्: यदि तपाईंको संस्कृतिमा कसैलाई दोषीको रूपमा हेरिन्छ भने, उनीहरूलाई कस्तो व्यवहार गरिन्छ? कोही दोषी छ कि छैन भनेर निर्धारण गर्ने अधिकार कसलाई छ?</w:t>
      </w:r>
    </w:p>
    <w:p>
      <w:pPr/>
      <w:r>
        <w:rPr>
          <w:lang w:val="ne_NP" w:bidi="ne_NP"/>
        </w:rPr>
      </w:r>
      <w:r>
        <w:rPr>
          <w:lang w:val="ne_NP" w:bidi="ne_NP"/>
        </w:rPr>
        <w:t>त्यसपछि येशूले अन्न बेच्ने व्यापारीको उदाहरण प्रयोग गर्नुहुन्छ। त्यो व्यापारीले नाप्ने भाँडोमा अन्नलाई तलतिर थिच्थ्यो। अन्न मिलेर बसोस् भनेर उसले भाँडालाई हल्लाउँथ्यो। त्यसपछि उसले त्यो भाँडाबाट अन्न नपोखिन्न्जेलसम्म भर्ने गर्थ्यो। यसको अर्थ यदि तपाईंले उदारतापूर्वक दिनुहुन्छ भने त्यसको बदलामा तपाईंले उदार उपहारहरू प्राप्त गर्नुहुनेछ।</w:t>
      </w:r>
    </w:p>
    <w:p>
      <w:pPr/>
      <w:r>
        <w:rPr>
          <w:lang w:val="ne_NP" w:bidi="ne_NP"/>
        </w:rPr>
      </w:r>
      <w:r>
        <w:rPr>
          <w:lang w:val="ne_NP" w:bidi="ne_NP"/>
        </w:rPr>
        <w:t>रोक्नुहोस् र आफ्नो टोलीसँग छलफल गर्नुहोस्: तपाईंको संस्कृतिमा व्यापारीहरू वा बिक्रेताहरू कस्ता हुन्छन्? यदि तपाईंले तिनीहरूसँग दोहोर्याएर किन्नुहुन्छ भने के व्यापारीको व्यवहार परिवर्तन हुन्छ?</w:t>
      </w:r>
    </w:p>
    <w:p>
      <w:pPr/>
      <w:r>
        <w:rPr>
          <w:lang w:val="ne_NP" w:bidi="ne_NP"/>
        </w:rPr>
      </w:r>
      <w:r>
        <w:rPr>
          <w:lang w:val="ne_NP" w:bidi="ne_NP"/>
        </w:rPr>
        <w:t>येशूले आफ्ना अनुयायीहरूलाई दुई अन्धा मानिसहरूको बारेमा हितोपदेश वा बुद्धिमान भनाइद्वारा चेतावनी दिनुहुन्छ। येशूले तिनीहरूलाई अन्धा नेताहरूलाई नपछ्याउन चेतावनी दिनुहुन्छ, अन्यथा तिनीहरू खाडलमा पर्नेछन्। राम्रो शिक्षक पाउनु महत्त्वपूर्ण कुरा हो भनेर येशूले भन्नुहुन्छ। आफ्नो शिक्षकको राम्रो वा नराम्रो उदाहरणलाई विद्यार्थीले पछ्याउनेछन्।</w:t>
      </w:r>
    </w:p>
    <w:p>
      <w:pPr/>
      <w:r>
        <w:rPr>
          <w:lang w:val="ne_NP" w:bidi="ne_NP"/>
        </w:rPr>
      </w:r>
      <w:r>
        <w:rPr>
          <w:lang w:val="ne_NP" w:bidi="ne_NP"/>
        </w:rPr>
        <w:t>येशूले आफ्ना अनुयायीहरूलाई नेतृत्वको बारेमा सिकाउनुहुन्छ। यदि उहाँका चेलाहरू पहिले आफ्नै जीवनको जाँच गर्न इच्छुक छैनन् भने तिनीहरूले अरूलाई सिकाउन सक्दैनन्। उनीहरूले आफ्नो जीवनमा येशूको शिक्षासँग मेल नखाने कुराहरू परिवर्तन गर्न आवश्यक हुन्छ। त्यसपछि मात्र तिनीहरूले अरूलाई तिनीहरूको जीवनको जाँच गर्न र परिवर्तन गर्न मद्दत गर्न सक्छन्।</w:t>
      </w:r>
    </w:p>
    <w:p>
      <w:pPr/>
      <w:r>
        <w:rPr>
          <w:lang w:val="ne_NP" w:bidi="ne_NP"/>
        </w:rPr>
      </w:r>
      <w:r>
        <w:rPr>
          <w:lang w:val="ne_NP" w:bidi="ne_NP"/>
        </w:rPr>
        <w:t>रोक्नुहोस् र आफ्नो टोलीसँग छलफल गर्नुहोस्: तपाईंको संस्कृतिमा राम्रो नेताका गुणहरू के के हुन्? नेताहरूले एउटा कुरा भन्छन् तर त्यसको ठीक उल्टो गर्छन् भने मानिसहरूले उनीहरूलाई कसरी हेर्छन्?</w:t>
      </w:r>
    </w:p>
    <w:p>
      <w:pPr/>
      <w:r>
        <w:rPr>
          <w:lang w:val="ne_NP" w:bidi="ne_NP"/>
        </w:rPr>
      </w:r>
      <w:r>
        <w:rPr>
          <w:lang w:val="ne_NP" w:bidi="ne_NP"/>
        </w:rPr>
        <w:t>येशूले यस कुरालाई जोड दिनको लागि आँखामा काठको धुलोको उदाहरण प्रयोग गर्नुहुन्छ। आफ्नो जीवनका ठूला गल्तीहरू वा मुढाहरू हुँदाहुँदै पनि अरू मानिसहरूको जीवनका साना दोषहरू वा छेस्काहरू हेरेर दोष लगाउने कुराको येशूले तिनीहरूको आलोचना गर्नुहुन्छ। आफ्नै पापले अन्धो भएका मानिसहरूले अरूलाई मद्दत गर्न सक्दैनन्। येशूले कपटी शब्दलाई चेतावनीको रूपमा प्रयोग गर्नुभयो। कपटी भनेको उनीहरूले भनेको कुरासँग मेल नखाने तरिकाले व्यवहार गर्ने व्यक्ति हो।</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आफ्ना अनुयायीहरूलाई अरूको न्याय नगर्न वा निन्दा नगर्न भन्नुहुन्छ, अन्यथा तिनीहरूलाई पनि यस्तो हुनेछ।</w:t>
      </w:r>
    </w:p>
    <w:p>
      <w:pPr/>
      <w:r>
        <w:rPr>
          <w:lang w:val="ne_NP" w:bidi="ne_NP"/>
        </w:rPr>
      </w:r>
      <w:r>
        <w:rPr>
          <w:b/>
          <w:lang w:val="ne_NP" w:bidi="ne_NP"/>
        </w:rPr>
        <w:t>दोस्रो दृश्य:</w:t>
      </w:r>
      <w:r>
        <w:rPr>
          <w:lang w:val="ne_NP" w:bidi="ne_NP"/>
        </w:rPr>
        <w:t xml:space="preserve"> त्यसपछि येशूले दुई दृष्टान्तहरू दिनुहुन्छ। पहिलो दृष्टान्त एउटा अन्धो मानिसले अर्को अन्धो मानिसलाई बाटो देखाउने कुराको हो। दोस्रो दृष्टान्त आँखामा ठूलो वस्तु भएको व्यक्तिले आफ्नो मित्रको आँखाबाट सानो वस्तुलाई हटाउन प्रयास गर्ने कुराको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दुई अन्धा मानिसहरू</w:t>
      </w:r>
    </w:p>
    <w:p>
      <w:pPr>
        <w:pStyle w:val="ListBullet"/>
        <w:spacing w:line="240" w:lineRule="auto"/>
        <w:ind w:left="720"/>
      </w:pPr>
      <w:r>
        <w:rPr>
          <w:lang w:val="ne_NP" w:bidi="ne_NP"/>
        </w:rPr>
      </w:r>
      <w:r>
        <w:rPr>
          <w:lang w:val="ne_NP" w:bidi="ne_NP"/>
        </w:rPr>
        <w:t>आँखामा केही परेका दुई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मानव न्यायाधिशको बारेमा होइन, तर समग्र भीडसँग कुरा गर्दै हुनुहुन्छ भनेर सम्झनु महत्त्वपूर्ण छ।</w:t>
      </w:r>
    </w:p>
    <w:p>
      <w:pPr/>
      <w:r>
        <w:rPr>
          <w:lang w:val="ne_NP" w:bidi="ne_NP"/>
        </w:rPr>
      </w:r>
      <w:r>
        <w:rPr>
          <w:lang w:val="ne_NP" w:bidi="ne_NP"/>
        </w:rPr>
        <w:t>आँखामा भएको छेस्का र आँखामा भएको मुढा कसैको जीवनमा पापलाई जनाउने दृष्टान्तहरू हुन् भनेर सम्झनु महत्त्वपूर्ण छ।</w:t>
      </w:r>
    </w:p>
    <w:p>
      <w:pPr/>
      <w:r>
        <w:rPr>
          <w:lang w:val="ne_NP" w:bidi="ne_NP"/>
        </w:rPr>
      </w:r>
      <w:r>
        <w:rPr>
          <w:lang w:val="ne_NP" w:bidi="ne_NP"/>
        </w:rPr>
        <w:t>येशूले आफ्ना चेलाहरूलाई गर्न नहुने दुई कुरा र गर्नुपर्ने दुई कुरा भन्दै हुनुहुन्छ भनेर सम्झनु महत्त्वपूर्ण छ। येशूले तिनीहरूलाई प्रत्येक कामको परिणामहरू भन्नुहुन्छ। त्यसपछि येशूले प्रशस्त मात्रामा दिनु भनेको कस्तो हो भनेर व्याख्या गर्नुहुन्छ। यो अन्न बेच्ने विक्रेता जस्तै हो जसले अन्न नाप्ने भाँडामा राख्छ। त्यसपछि अन्न व्यापारीले त्यसलाई खाँद्नका लागि थिच्छ, अन्न मिलाउनका लागि हल्लाउँछ, र थुप्रो लागेर भाँडोबाट नपोखिएसम्म अझ बढी अन्न खन्याइरहन्छ।</w:t>
      </w:r>
    </w:p>
    <w:p>
      <w:pPr/>
      <w:r>
        <w:rPr>
          <w:lang w:val="ne_NP" w:bidi="ne_NP"/>
        </w:rPr>
      </w:r>
      <w:r>
        <w:rPr>
          <w:lang w:val="ne_NP" w:bidi="ne_NP"/>
        </w:rPr>
        <w:t>त्यसपछि येशूले नेतृत्वको बारेमा चेतावनी दिन प्रश्नहरू प्रयोग गर्नुहुन्छ। येशूले यी प्रश्नहरूको जवाफको आशा गर्नुहुन्न। अन्धा व्यक्तिले अर्को अन्धा व्यक्तिको नेतृत्व गर्नुले कुनै अर्थ राख्दैन किनभने दुवै लड्नेछन् भनेर व्यक्त गर्न येशूले यी प्रश्नहरू प्रयोग गर्नुहुन्छ। येशूले सही शिक्षकबाट राम्रोसँग तालिम पाउनुको महत्त्वलाई व्याख्या गर्नुहुन्छ, किनभने विद्यार्थी शिक्षकजस्तै हुनेछ।</w:t>
      </w:r>
    </w:p>
    <w:p>
      <w:pPr/>
      <w:r>
        <w:rPr>
          <w:lang w:val="ne_NP" w:bidi="ne_NP"/>
        </w:rPr>
      </w:r>
      <w:r>
        <w:rPr>
          <w:lang w:val="ne_NP" w:bidi="ne_NP"/>
        </w:rPr>
        <w:t>येशूले आफ्नो शिक्षालाई धेरै स्पष्ट पार्न फेरि प्रश्न प्रयोग गर्नुहुन्छ। येशूले आफ्नो आँखामा काठको ठूलो टुक्रा भएको व्यक्तिले अर्को व्यक्तिको आँखामा भएको सानो कण निकाल्न मद्दत गर्न खोजेको कुरालाई तुलना गरेर भिन्नता देखाउनुहुन्छ। अरू कसैलाई परिवर्तन होओ भन्नुअघि आफ्नो व्यवहार जाँच गर्न र परिवर्तन गर्न येशूले यो कुरा सुन्नेहरूलाई भन्नुहुन्छ।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दुई अन्धा मानिसहरू</w:t>
      </w:r>
    </w:p>
    <w:p>
      <w:pPr>
        <w:pStyle w:val="ListBullet"/>
        <w:spacing w:line="240" w:lineRule="auto"/>
        <w:ind w:left="720"/>
      </w:pPr>
      <w:r>
        <w:rPr>
          <w:lang w:val="ne_NP" w:bidi="ne_NP"/>
        </w:rPr>
      </w:r>
      <w:r>
        <w:rPr>
          <w:lang w:val="ne_NP" w:bidi="ne_NP"/>
        </w:rPr>
        <w:t>आँखामा केही परेका दुई मानिसहरू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एक अन्धा मानिसले अर्को अन्धा मानिसलाई डोर्याउँदै दुवैजना खाडलमा खस्दै गरेको अभिनय गर्ने कुरा सुनिश्चित गर्नुहोस्। आँखामा ठूलो वस्तु भएको र राम्रोसँग देख्न नसक्ने मानिसको अभिनय गर्नुहोस्। उहाँले अर्को मानिसको आँखाबाट धेरै सानो वस्तु निकाल्ने प्रयास गरिरहनुहुन्छ।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अनुयायीहरूको व्यवहारका लागि निर्देशनहरू दिन जारी राख्नुहुन्छ। येशूले तिनीहरूलाई न्याय नगर्न र अरूलाई निन्दा नगर्न भन्नुहुन्छ। त्यसो भए तिनीहरूको न्याय गरिने छैन र दोषी ठहर गरिने छैन। त्यसपछि येशूले आफ्ना अनुयायीहरूलाई अरूलाई क्षमा गर्न भन्नुहुन्छ ताकि परमेश्वरले उनीहरूलाई क्षमा गरून्। उहाँले तिनीहरूलाई दिनु भन्नुहुन्छ ताकि तिनीहरूले पाऊन्। येशू भन्नुहुन्छ, जुन नापले तिमीहरू नाप्छौ, त्यही नापले तिमीहरूलाई पनि नापिनेछ। राम्रो नाप एक बिक्रेता जस्तै हुनेछ जसले नाप्ने भाँडामा अन्न थिच्छ, त्यसलाई हल्लाउँछ, र त्यसपछि खन्याइरहन्छ ताकि यो पोखियोस्।</w:t>
      </w:r>
    </w:p>
    <w:p>
      <w:pPr/>
      <w:r>
        <w:rPr>
          <w:lang w:val="ne_NP" w:bidi="ne_NP"/>
        </w:rPr>
      </w:r>
      <w:r>
        <w:rPr>
          <w:lang w:val="ne_NP" w:bidi="ne_NP"/>
        </w:rPr>
        <w:t>येशूले एउटा अन्धो मानिसले अर्को अन्धो मानिसलाई डोर्याएको उदाहरण प्रयोग गर्दै प्रश्नको रूपमा नेतृत्वको बारेमा दृष्टान्त दिनुहुन्छ। दुवै लड्नेछन् भनेर येशूले व्याख्या गर्नुहुन्छ। येशूले पूर्ण रूपमा तालिम प्राप्त विद्यार्थी कसरी शिक्षकजस्तै हुन्छ भनेर व्याख्या गर्नुहुन्छ। येशू एउटा यस्तो मानिसको दृष्टान्त प्रयोग गर्नुहुन्छ, जसको आँखामा ठूलो वस्तु छ र उसले आफ्नो मित्रको आँखामा भएको सानो वस्तु निकाल्न मद्दत गर्ने प्रयास गरिरहेको छ। त्यसपछि येशूले यस प्रकारका मानिसहरूलाई कपटी भन्नुहुन्छ। येशूले तिनीहरूलाई स्पष्ट रूपमा देख्नका लागि पहिले ठूलो वस्तुको ख्याल राख्न भन्नुहुन्छ ताकि तिनीहरूले अर्को व्यक्तिलाई उसको आँखाबाट सानो वस्तु हटाउन मद्दत गर्न सकून्।</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"म अरूलाई जसरी न्याय गर्छु, त्यसरी नै मलाई न्याय गरियोस् भन्ने म चाहन्न," "मलाई परिवर्तन हुन आवश्यक छ।" "मलाई लाग्छ कि म अरूलाई मार्गदर्शन गर्ने अन्धा मानिसजस्तै रहँदै आएको छु," र "मैले आफ्ना साथीहरूलाई सुधार्ने प्रयास गर्न छोड्नुपर्छ।"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गालील समुद्र</w:t>
      </w:r>
      <w:r>
        <w:rPr>
          <w:lang w:val="ne_NP" w:bidi="ne_NP"/>
        </w:rPr>
        <w:t xml:space="preserve"> नजिकै आफ्ना </w:t>
      </w:r>
      <w:r>
        <w:rPr>
          <w:b/>
          <w:lang w:val="ne_NP" w:bidi="ne_NP"/>
        </w:rPr>
        <w:t>चेलाहरूलाई</w:t>
      </w:r>
      <w:r>
        <w:rPr>
          <w:lang w:val="ne_NP" w:bidi="ne_NP"/>
        </w:rPr>
        <w:t xml:space="preserve"> सिकाइरहनु भएको छ। </w:t>
      </w:r>
      <w:r>
        <w:rPr>
          <w:lang w:val="ne_NP" w:bidi="ne_NP"/>
        </w:rPr>
        <w:t>चेलाहरू</w:t>
      </w:r>
      <w:r>
        <w:rPr>
          <w:lang w:val="ne_NP" w:bidi="ne_NP"/>
        </w:rPr>
        <w:t xml:space="preserve"> र </w:t>
      </w:r>
      <w:r>
        <w:rPr>
          <w:lang w:val="ne_NP" w:bidi="ne_NP"/>
        </w:rPr>
        <w:t>गालील समुद्र</w:t>
      </w:r>
      <w:r>
        <w:rPr>
          <w:lang w:val="ne_NP" w:bidi="ne_NP"/>
        </w:rPr>
        <w:t>लाई पहिले जस्तै अनुवाद गर्ने कुरा निश्चित गर्नुहोस्। दुबै शब्दहरू मुख्य शब्दावलीमा पाउन सकिन्छ।</w:t>
      </w:r>
    </w:p>
    <w:p>
      <w:pPr/>
      <w:r>
        <w:rPr>
          <w:lang w:val="ne_NP" w:bidi="ne_NP"/>
        </w:rPr>
      </w:r>
      <w:r>
        <w:rPr>
          <w:lang w:val="ne_NP" w:bidi="ne_NP"/>
        </w:rPr>
        <w:t xml:space="preserve">येशूले आफ्ना चेलाहरूलाई कसैको </w:t>
      </w:r>
      <w:r>
        <w:rPr>
          <w:b/>
          <w:lang w:val="ne_NP" w:bidi="ne_NP"/>
        </w:rPr>
        <w:t>न्याय</w:t>
      </w:r>
      <w:r>
        <w:rPr>
          <w:lang w:val="ne_NP" w:bidi="ne_NP"/>
        </w:rPr>
        <w:t xml:space="preserve"> नगर्न वा कसैलाई गलत गरेको आरोप नलगाउन भन्नुहुन्छ। येशूले आफ्ना अनुयायीहरूले अन्यायपूर्ण रूपमा कसैको आलोचना गरून् भन्ने चाहनुहुन्नथ्यो। यो कुरा सही वा गलत हो भनेर अदालतमा निर्णय गर्नुपर्ने अगुवाहरूका लागि लागू हुँदैन।</w:t>
      </w:r>
    </w:p>
    <w:p>
      <w:pPr/>
      <w:r>
        <w:rPr>
          <w:lang w:val="ne_NP" w:bidi="ne_NP"/>
        </w:rPr>
      </w:r>
      <w:r>
        <w:rPr>
          <w:lang w:val="ne_NP" w:bidi="ne_NP"/>
        </w:rPr>
        <w:t xml:space="preserve">येशूले आफ्ना चेलाहरूलाई कसैले नराम्रो काम गरेको कारण उसलाई </w:t>
      </w:r>
      <w:r>
        <w:rPr>
          <w:b/>
          <w:lang w:val="ne_NP" w:bidi="ne_NP"/>
        </w:rPr>
        <w:t>निन्दा</w:t>
      </w:r>
      <w:r>
        <w:rPr>
          <w:lang w:val="ne_NP" w:bidi="ne_NP"/>
        </w:rPr>
        <w:t xml:space="preserve"> नगर्नु वा ऊ दोषी छ र दण्डको योग्य छ भनेर नभन्नु भन्नुहुन्छ। यसको सट्टा, चेलाहरूले </w:t>
      </w:r>
      <w:r>
        <w:rPr>
          <w:b/>
          <w:lang w:val="ne_NP" w:bidi="ne_NP"/>
        </w:rPr>
        <w:t>क्षमा</w:t>
      </w:r>
      <w:r>
        <w:rPr>
          <w:lang w:val="ne_NP" w:bidi="ne_NP"/>
        </w:rPr>
        <w:t xml:space="preserve"> गर्नुपर्छ। तपाईंले अघिल्लो खण्डहरूमा प्रयोग गरेको क्षमाको अनुवाद नै प्रयोग गर्ने कुरा निश्चित गर्नुहोस्। </w:t>
      </w:r>
      <w:r>
        <w:rPr>
          <w:lang w:val="ne_NP" w:bidi="ne_NP"/>
        </w:rPr>
        <w:t>क्षमा गर्नु</w:t>
      </w:r>
      <w:r>
        <w:rPr>
          <w:lang w:val="ne_NP" w:bidi="ne_NP"/>
        </w:rPr>
        <w:t xml:space="preserve"> मुख्य शब्दावलीमा छ।</w:t>
      </w:r>
    </w:p>
    <w:p>
      <w:pPr/>
      <w:r>
        <w:rPr>
          <w:lang w:val="ne_NP" w:bidi="ne_NP"/>
        </w:rPr>
      </w:r>
      <w:r>
        <w:rPr>
          <w:lang w:val="ne_NP" w:bidi="ne_NP"/>
        </w:rPr>
        <w:t xml:space="preserve">जब येशूले एक व्यापारीको उदाहरण दिनुहुन्छ। ती व्यापारीले अन्नलाई </w:t>
      </w:r>
      <w:r>
        <w:rPr>
          <w:b/>
          <w:lang w:val="ne_NP" w:bidi="ne_NP"/>
        </w:rPr>
        <w:t>तलतिर थिचे</w:t>
      </w:r>
      <w:r>
        <w:rPr>
          <w:lang w:val="ne_NP" w:bidi="ne_NP"/>
        </w:rPr>
        <w:t xml:space="preserve"> ताकि यसले सकेसम्म कम ठाउँ ओगटोस्। यसले उसलाई अझ बढी खन्याउन सम्भव बनायो। अन्नलाई </w:t>
      </w:r>
      <w:r>
        <w:rPr>
          <w:b/>
          <w:lang w:val="ne_NP" w:bidi="ne_NP"/>
        </w:rPr>
        <w:t>एकसाथ हल्लाइएको</w:t>
      </w:r>
      <w:r>
        <w:rPr>
          <w:lang w:val="ne_NP" w:bidi="ne_NP"/>
        </w:rPr>
        <w:t xml:space="preserve"> थियो ताकि यो राम्ररी खाँदियोस् र उसले भाँडा पूर्ण रूपमा भरिएको छ भनेर सुनिश्चित गर्न सकून्। </w:t>
      </w:r>
      <w:r>
        <w:rPr>
          <w:b/>
          <w:lang w:val="ne_NP" w:bidi="ne_NP"/>
        </w:rPr>
        <w:t>भरिएर पोखिनुको</w:t>
      </w:r>
      <w:r>
        <w:rPr>
          <w:lang w:val="ne_NP" w:bidi="ne_NP"/>
        </w:rPr>
        <w:t xml:space="preserve"> अर्थ व्यापारीले भाँडामा यति धेरै अन्न राख्यो कि त्यो बाहिर पोखिन थाल्यो भन्ने हो। येशूले भन्नुहुन्छ कि त्यो व्यापारीले यति धेरै अन्न दिन्छ कि यो तपाईंको </w:t>
      </w:r>
      <w:r>
        <w:rPr>
          <w:b/>
          <w:lang w:val="ne_NP" w:bidi="ne_NP"/>
        </w:rPr>
        <w:t>काखमा खन्याइनेछ</w:t>
      </w:r>
      <w:r>
        <w:rPr>
          <w:lang w:val="ne_NP" w:bidi="ne_NP"/>
        </w:rPr>
        <w:t>। यस सन्दर्भमा, काखले आफ्नो लबेदा वा पोशाकलाई पट्ट्याएर बनाएको खल्ती वा थैलीलाई जनाउँछ। अन्न किन्ने मानिसहरूले खल्ती बनाउनका लागि आफ्नो लामो पोसाकलाई दोबार्ने एउटा यहूदी चलन थियो। व्यापारीले अन्न खल्तीमा खन्याउँथ्यो र खरिदकर्ताले अन्नलाई यसैगरी बोकेर लान्थ्यो।</w:t>
      </w:r>
    </w:p>
    <w:p>
      <w:pPr/>
      <w:r>
        <w:rPr>
          <w:lang w:val="ne_NP" w:bidi="ne_NP"/>
        </w:rPr>
      </w:r>
      <w:r>
        <w:rPr>
          <w:lang w:val="ne_NP" w:bidi="ne_NP"/>
        </w:rPr>
        <w:t>यदि यो तपाईंको चलन छैन भने तपाईंले अन्न राख्ने भाँडोको लागि टोकरी जस्तै अझ सामान्य शब्द प्रयोग गर्न सक्नुहुन्छ।</w:t>
      </w:r>
    </w:p>
    <w:p>
      <w:pPr/>
      <w:r>
        <w:rPr>
          <w:lang w:val="ne_NP" w:bidi="ne_NP"/>
        </w:rPr>
      </w:r>
      <w:r>
        <w:rPr>
          <w:lang w:val="ne_NP" w:bidi="ne_NP"/>
        </w:rPr>
        <w:t xml:space="preserve">येशूले अरूलाई न्याय गर्ने बारेमा बताउन एउटा तुलनाको प्रयोग गर्नुहुन्छ। येशूले कसैको आँखामा अड्किने काठ, पराल वा धूलोको धेरै सानो टुक्रालाई बुझाउन तपाईंको भाइको आँखामा भएको </w:t>
      </w:r>
      <w:r>
        <w:rPr>
          <w:b/>
          <w:lang w:val="ne_NP" w:bidi="ne_NP"/>
        </w:rPr>
        <w:t>काठको धूलोको कण</w:t>
      </w:r>
      <w:r>
        <w:rPr>
          <w:lang w:val="ne_NP" w:bidi="ne_NP"/>
        </w:rPr>
        <w:t xml:space="preserve"> भन्ने वाक्यांश प्रयोग गर्नुहुन्छ। भाइले एउटै धार्मिक समुदायको व्यक्तिलाई जनाउँछ, रगतको नातेदारलाई होइन। येशूले एउटा छेस्कालाई कसैको जीवनमा भएको सानो पाप वा गल्तीसँग तुलना गर्दै हुनुहुन्छ। उहाँले व्यक्तिको दृष्टि रोक्ने काठको गह्रौं टुक्रा भन्ने अर्थ बुझाउन </w:t>
      </w:r>
      <w:r>
        <w:rPr>
          <w:b/>
          <w:lang w:val="ne_NP" w:bidi="ne_NP"/>
        </w:rPr>
        <w:t>तपाईंको आफ्नै आँखामा भएको मुढो</w:t>
      </w:r>
      <w:r>
        <w:rPr>
          <w:lang w:val="ne_NP" w:bidi="ne_NP"/>
        </w:rPr>
        <w:t xml:space="preserve"> भन्ने वाक्यांश पनि प्रयोग गर्नुहुन्छ। कसैको आँखामा काठको ठूलो टुक्रा रहनु असम्भव छ। येशूले सानो कुरा र ठूलो कुराबीचको भिन्नतालाई जोड दिनको लागि यस उदाहरणलाई बढाई चढाइ गर्नुहुन्छ। येशूले यस तुलना मार्फत भन्दै हुनुहुन्छ कि तपाईंले पहिले आफ्नो जीवनको जाँच नगरी आफ्नो मित्रलाई उसको गल्तीका लागि दोषी ठहर्याउनु गलत हो।</w:t>
      </w:r>
    </w:p>
    <w:p>
      <w:pPr/>
      <w:r>
        <w:rPr>
          <w:lang w:val="ne_NP" w:bidi="ne_NP"/>
        </w:rPr>
      </w:r>
      <w:r>
        <w:rPr>
          <w:lang w:val="ne_NP" w:bidi="ne_NP"/>
        </w:rPr>
        <w:t xml:space="preserve">येशूले </w:t>
      </w:r>
      <w:r>
        <w:rPr>
          <w:b/>
          <w:lang w:val="ne_NP" w:bidi="ne_NP"/>
        </w:rPr>
        <w:t>कपटी</w:t>
      </w:r>
      <w:r>
        <w:rPr>
          <w:lang w:val="ne_NP" w:bidi="ne_NP"/>
        </w:rPr>
        <w:t xml:space="preserve"> शब्दलाई चेतावनीको रूपमा प्रयोग गर्नुहुन्छ। यसको अर्थ आफू अर्कै व्यक्ति भएको नाटक गर्ने व्यक्ति हो। कपटी व्यक्तिले आफूले परमेश्वरलाई आदर गर्छु भनेर विश्वास गर्न सक्छ, तर उसले उहाँलाई साँच्चो प्रेम र आदर गर्दैन। </w:t>
      </w:r>
      <w:r>
        <w:rPr>
          <w:lang w:val="ne_NP" w:bidi="ne_NP"/>
        </w:rPr>
        <w:t>कपटी</w:t>
      </w:r>
      <w:r>
        <w:rPr>
          <w:lang w:val="ne_NP" w:bidi="ne_NP"/>
        </w:rPr>
        <w:t xml:space="preserve"> मुख्य शब्दावलीमा पाउन सकिन्छ।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6:43–49</w:t>
      </w:r>
      <w:r>
        <w:rPr>
          <w:lang w:val="ne_NP" w:bidi="ne_NP"/>
        </w:rPr>
      </w:r>
    </w:p>
    <w:p>
      <w:pPr>
        <w:pStyle w:val="Heading3"/>
      </w:pPr>
      <w:r>
        <w:rPr>
          <w:lang w:val="ne_NP" w:bidi="ne_NP"/>
        </w:rPr>
        <w:t>Step 1</w:t>
      </w:r>
    </w:p>
    <w:p>
      <w:pPr/>
      <w:r>
        <w:rPr>
          <w:lang w:val="ne_NP" w:bidi="ne_NP"/>
        </w:rPr>
      </w:r>
      <w:r>
        <w:rPr>
          <w:lang w:val="ne_NP" w:bidi="ne_NP"/>
        </w:rPr>
        <w:t>लूका ६:४३–४९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गालील समुद्र नजिकै आफ्ना चेलाहरूलाई सिकाइरहनु भएको छ। येशूले आफ्ना अनुयायीहरूलाई कसरी असल अगुवा बन्ने भनेर सिकाउनुभयो। कुनै व्यक्तिको कामले उसले साँच्चै येशूलाई पछ्याइरहेको छ कि छैन भनेर देखाउन येशू अहिले दुईवटा तुलनाहरू प्रयोग गर्नुहुन्छ। येशू मानिसहरूले उहाँका शिक्षाहरू सुन्न मात्र होइन, तर तिनीहरूको आज्ञा पालन पनि गरून् भन्ने चाहनुहुन्छ।</w:t>
      </w:r>
    </w:p>
    <w:p>
      <w:pPr/>
      <w:r>
        <w:rPr>
          <w:lang w:val="ne_NP" w:bidi="ne_NP"/>
        </w:rPr>
      </w:r>
      <w:r>
        <w:rPr>
          <w:lang w:val="ne_NP" w:bidi="ne_NP"/>
        </w:rPr>
        <w:t>येशूले एक व्यक्तिको कार्यले उहाँ कस्तो प्रकारको व्यक्ति हुनुहुन्छ भनेर देखाउन रूखहरूको उदाहरण प्रयोग गर्नुहुन्छ। राम्रो रूखले नराम्रो फल फलाउन सक्दैन भनेर येशूले भन्नुहुन्छ। नराम्रो रूखले राम्रो फल दिँदैन। यो राम्रो मानिसहरूले नराम्रो कार्य गर्नुहुन्न भनेर भन्ने अर्को तरिका थियो। येशूले भन्दै हुनुहुन्छ, एउटा व्यक्तिको कामले उनी साँच्चै को हुन् भनेर देखाउँछ।</w:t>
      </w:r>
    </w:p>
    <w:p>
      <w:pPr/>
      <w:r>
        <w:rPr>
          <w:lang w:val="ne_NP" w:bidi="ne_NP"/>
        </w:rPr>
      </w:r>
      <w:r>
        <w:rPr>
          <w:lang w:val="ne_NP" w:bidi="ne_NP"/>
        </w:rPr>
        <w:t>रोक्नुहोस् र आफ्नो टोलीसँग छलफल गर्नुहोस्: तपाईंको संस्कृतिमा "असल व्यक्ति" ले कस्ता प्रकारका कार्यहरू गर्छन्? तपाईंको संस्कृतिमा "खराब व्यक्ति" ले कस्तो प्रकारका कार्यहरू गर्छ?</w:t>
      </w:r>
    </w:p>
    <w:p>
      <w:pPr/>
      <w:r>
        <w:rPr>
          <w:lang w:val="ne_NP" w:bidi="ne_NP"/>
        </w:rPr>
      </w:r>
      <w:r>
        <w:rPr>
          <w:lang w:val="ne_NP" w:bidi="ne_NP"/>
        </w:rPr>
        <w:t>काँढाको बोटबाट नेभारा टिप्न सकिँदैन भनेर येशूले भन्नुहुन्छ। नेभारा रूखमा फल्ने फल हो। नेभारा काँढा भएको बोटबाट निस्किदैन, त्यसैले यो असम्भव थियो। येशूले सिउँडिको बोटबाट अङ्गुर टिप्ने उदाहरण पनि प्रयोग गर्नुहुन्छ। अङ्गुर झुप्पामा फल्ने मिठा फलहरू हुन्। काँडेदार झाडीहरू काँडा भएका अर्को खालका बोटबिरुवाहरू थिए। काँडेदार बोटहरूले फल दिँदैनन्। येशूले राम्रा मानिसहरूले असल कुराहरू गर्छन् र दुष्ट हृदयले नराम्रो कामहरू उत्पन्न गर्छन् भन्दै छोटकरीमा बताउनुहुन्छ। यहूदीहरूका लागि, हृदय व्यक्तिको त्यो भाग थियो जुन सोच्न, महसुस गर्न र निर्णय गर्न प्रयोग गरिन्थ्यो। येशूले एउटा व्यक्तिको सोच र विश्वासले उसले के भन्छ र कसरी कार्य गर्छ भन्ने कुरालाई नियन्त्रण गर्छ भनेर संकेत गर्नुहुन्छ।</w:t>
      </w:r>
    </w:p>
    <w:p>
      <w:pPr/>
      <w:r>
        <w:rPr>
          <w:lang w:val="ne_NP" w:bidi="ne_NP"/>
        </w:rPr>
      </w:r>
      <w:r>
        <w:rPr>
          <w:lang w:val="ne_NP" w:bidi="ne_NP"/>
        </w:rPr>
        <w:t>रोक्नुहोस् र आफ्नो टोलीलाई नेभाराको तस्वीर, अङ्गुरको तस्वीर र काँडेदार बोटको तस्वीर देखाउनुहोस्।</w:t>
      </w:r>
    </w:p>
    <w:p>
      <w:pPr/>
      <w:r>
        <w:rPr>
          <w:lang w:val="ne_NP" w:bidi="ne_NP"/>
        </w:rPr>
      </w:r>
      <w:r>
        <w:rPr>
          <w:lang w:val="ne_NP" w:bidi="ne_NP"/>
        </w:rPr>
        <w:t>धेरै मानिसहरूले उहाँलाई आदर गर्न उहाँलाई प्रभु वा मालिक भनेर बोलाउँछन्, तर तिनीहरूले उहाँका वचनहरू पालन गर्दैनन् भनेर येशूले भन्नुहुन्छ। येशूले परमेश्वरको बारेमा अझ गहिरो अर्थ सिकाउने दृष्टान्त वा छोटो कथा प्रयोग गर्नुहुन्छ।</w:t>
      </w:r>
    </w:p>
    <w:p>
      <w:pPr/>
      <w:r>
        <w:rPr>
          <w:lang w:val="ne_NP" w:bidi="ne_NP"/>
        </w:rPr>
      </w:r>
      <w:r>
        <w:rPr>
          <w:lang w:val="ne_NP" w:bidi="ne_NP"/>
        </w:rPr>
        <w:t>येशूले सुन्नु र आज्ञा पालन गर्नु बीचको भिन्नता सिकाउन दुई निर्माणकर्ताहरूको तुलनाको प्रयोग गर्नुहुन्छ। एउटा निर्माणकर्ताले गहिरो खन्यो भनेर उहाँले भन्नुहुन्छ। यसले ती मानिसले आफ्नो घरको जग बलियो बनाउन ठूलो प्रयास गरेको कुरा देखाउँछ। जग घरलाई थाम्ने आधार हो। ढुङ्गाले जमिनको सतहमुनि भएको ढुङ्गाको ठोस तहलाई जनाउँछ। यसले छरिएका ढुङ्गाहरूलाई जनाउँदैन। यसको गहिराई २० सेन्टिमिटरदेखि कैयौँ मिटरसम्म पनि हुन सक्छ। यसले देखाउँछ कि त्यो मानिसले आफ्नो घर बलियो र सुरक्षित बनाउन धेरै गहिरो खन्नु आवश्यक थियो।</w:t>
      </w:r>
    </w:p>
    <w:p>
      <w:pPr/>
      <w:r>
        <w:rPr>
          <w:lang w:val="ne_NP" w:bidi="ne_NP"/>
        </w:rPr>
      </w:r>
      <w:r>
        <w:rPr>
          <w:lang w:val="ne_NP" w:bidi="ne_NP"/>
        </w:rPr>
        <w:t>यदि तपाईंको क्षेत्रमा घरहरू फरक तरिकाले बनेका छन् भने तपाईंले आफ्नो संस्कृतिअनुसार दृष्टान्तलाई अनुकूलन गर्न सक्नुहुन्छ। एउटा मानिसले कसरी बलियो घर बनाउँछ भनेर वर्णन गर्नुहोस्। त्यसपछि गलत तरिकाले निर्माण गर्ने मानिसको वर्णन गर्नुहोस्।</w:t>
      </w:r>
    </w:p>
    <w:p>
      <w:pPr/>
      <w:r>
        <w:rPr>
          <w:lang w:val="ne_NP" w:bidi="ne_NP"/>
        </w:rPr>
      </w:r>
      <w:r>
        <w:rPr>
          <w:lang w:val="ne_NP" w:bidi="ne_NP"/>
        </w:rPr>
        <w:t>अर्को व्यक्तिले बालुवामा आफ्नो घर बनाउँछ। यसले येशूको कुरा सुन्छ तर उहाँका वचनहरू पालन गर्दैन भन्ने व्यक्तिको प्रतिनिधित्व गर्छ। आँधी आउँदा उसको घर पूर्ण रूपमा नष्ट हुनेछ। येशूले आफ्ना अनुयायीहरूले उहाँका शिक्षाहरू सुन्नु मात्र होइन, तर तिनीहरूको आज्ञा पालन पनि गर्नुपर्छ भनेर भन्नलाई यो दृष्टान्त प्रयोग गर्नुहुन्छ।</w:t>
      </w:r>
    </w:p>
    <w:p>
      <w:pPr/>
      <w:r>
        <w:rPr>
          <w:lang w:val="ne_NP" w:bidi="ne_NP"/>
        </w:rPr>
      </w:r>
      <w:r>
        <w:rPr>
          <w:lang w:val="ne_NP" w:bidi="ne_NP"/>
        </w:rPr>
        <w:t>रोक्नुहोस् र आफ्नो टोलीसँग छलफल गर्नुहोस्: तपाईंको क्षेत्रमा कस्ता प्रकारका आँधी वा प्राकृतिक प्रकोप आउँछन्? आँधी वा प्राकृतिक प्रकोप हुँदा राम्रोसँग नबनेका घरहरूलाई के हुन्छ?</w:t>
      </w:r>
    </w:p>
    <w:p>
      <w:pPr/>
      <w:r>
        <w:rPr>
          <w:lang w:val="ne_NP" w:bidi="ne_NP"/>
        </w:rPr>
      </w:r>
      <w:r>
        <w:rPr>
          <w:lang w:val="ne_NP" w:bidi="ne_NP"/>
        </w:rPr>
        <w:t>यो येशूको प्रवचनको अन्त्य थियो।</w:t>
      </w:r>
    </w:p>
    <w:p>
      <w:pPr/>
      <w:r>
        <w:rPr>
          <w:lang w:val="ne_NP" w:bidi="ne_NP"/>
        </w:rPr>
      </w:r>
      <w:r>
        <w:rPr>
          <w:lang w:val="ne_NP" w:bidi="ne_NP"/>
        </w:rPr>
        <w:t>येशूको सन्देशले उहाँ आफ्ना अनुयायीहरू अरूले सामान्यतया जिउने तरिकाभन्दा फरक ढंगले जिऊन् भन्ने चाहनुहुन्छ भनेर देखाउँछ। येशूले आफ्ना अनुयायीहरूलाई परमेश्वरलाई खुसी पार्ने तरिकाले कसरी काम गर्ने र सोच्ने भनेर सिकाउनुहुन्छ। यसमा शत्रुहरूलाई प्रेम गर्नु र सतावटको सामना गर्दा आनन्दका साथ प्रतिक्रिया दिनु समावेश थियो। येशूले आफ्ना अनुयायीहरूलाई सामना गर्न आँटेका कठिन परिस्थितिहरूको लागि तयार पार्दै हुनुहुन्छ।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राम्रो व्यक्तिले कसरी असल कुराहरू उत्पादन गर्छ र नराम्रो व्यक्तिले नराम्रो कुराहरू उत्पादन गर्छ भनेर व्याख्या गर्नुहुन्छ। येशूले यसलाई रूखहरूको बारेको दृष्टान्त दिएर व्याख्या गर्नुहुन्छ।</w:t>
      </w:r>
    </w:p>
    <w:p>
      <w:pPr/>
      <w:r>
        <w:rPr>
          <w:lang w:val="ne_NP" w:bidi="ne_NP"/>
        </w:rPr>
      </w:r>
      <w:r>
        <w:rPr>
          <w:b/>
          <w:lang w:val="ne_NP" w:bidi="ne_NP"/>
        </w:rPr>
        <w:t>दोस्रो दृश्य:</w:t>
      </w:r>
      <w:r>
        <w:rPr>
          <w:lang w:val="ne_NP" w:bidi="ne_NP"/>
        </w:rPr>
        <w:t xml:space="preserve"> येशूले उहाँलाई "प्रभु" भनेर बोलाउने तर उहाँले भन्नुभएको कुरा नगर्ने मानिसहरूलाई प्रश्न गर्नुहुन्छ। येशूले यो पाठ सिकाउन घर बनाउने दृष्टान्तहरू प्रयोग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 xml:space="preserve">रूखहरूसँग तुलना गरिएको दुई मानिसहरू </w:t>
      </w:r>
    </w:p>
    <w:p>
      <w:pPr>
        <w:pStyle w:val="ListBullet"/>
        <w:spacing w:line="240" w:lineRule="auto"/>
        <w:ind w:left="720"/>
      </w:pPr>
      <w:r>
        <w:rPr>
          <w:lang w:val="ne_NP" w:bidi="ne_NP"/>
        </w:rPr>
      </w:r>
      <w:r>
        <w:rPr>
          <w:lang w:val="ne_NP" w:bidi="ne_NP"/>
        </w:rPr>
        <w:t>दुई घर निर्माणकर्ताहरू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जब येशूले असल कुराहरू भण्डारण गर्नेकुराको उल्लेख गर्नुहुन्छ, यसको अर्थ असल थोकहरू राख्नु हो भनेर सम्झनु महत्त्वपूर्ण छ। यो उपयोगी वस्तुहरू वा राम्रो खाना जस्ता राम्रा कुराहरू राख्ने व्यक्तिजस्तै हो, जसले भविष्यमा ती वस्तुहरू प्रयोग गर्न वा त्यो खाना खान सक्षम हुनेछ। त्यही प्रकारले, आफ्नो हृदय वा दिमागमा राम्रा कुराहरू भण्डारण गर्ने मानिसले ती कुराहरूलाई व्यक्त गर्नेछ र राम्रा कामहरू गर्नेछ।</w:t>
      </w:r>
    </w:p>
    <w:p>
      <w:pPr/>
      <w:r>
        <w:rPr>
          <w:lang w:val="ne_NP" w:bidi="ne_NP"/>
        </w:rPr>
      </w:r>
      <w:r>
        <w:rPr>
          <w:lang w:val="ne_NP" w:bidi="ne_NP"/>
        </w:rPr>
        <w:t>येशूले हृदयबाट आएका विभिन्न नतिजाहरूको बारेमा कुरा गर्नुहुन्छ। यदि आफ्नो हृदयमा असल कुराहरू भण्डारण गरेको छ भने मानिसले असल कुराहरू नै निकाल्छ। यदि हृदयमा दुष्ट कुराहरू भण्डारण गरिन्छ भने उसले आफ्नो जीवनमा नराम्रो कुराहरू उत्पन्न गर्नेछ। येशूले भन्नुभयो, मुखले हृदयमा भएको कुरा बोल्छ।</w:t>
      </w:r>
    </w:p>
    <w:p>
      <w:pPr/>
      <w:r>
        <w:rPr>
          <w:lang w:val="ne_NP" w:bidi="ne_NP"/>
        </w:rPr>
      </w:r>
      <w:r>
        <w:rPr>
          <w:lang w:val="ne_NP" w:bidi="ne_NP"/>
        </w:rPr>
        <w:t>येशूले दुई मानिसले घर बनाएको दृष्टान्त प्रयोग गर्नुहुन्छ। उहाँको कुरा सुन्ने र उहाँले भन्नुभएको कुरा गर्नेहरू चट्टानमा घर बनाउने मानिसजस्तै हुन् र त्यो घर अडिग रहन्छ भनेर येशूले व्याख्या गर्नुहुन्छ। येशूको कुरा सुन्छ र उहाँले भन्नुभएको कुरा गर्दैन भने त्यो बालुवामा आफ्नो घर बनाउने व्यक्ति हो। आँधी आउँदा उसको घर नष्ट 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प्रेरितहरू वा १२ सबैभन्दा नजिकका चेलाहरू</w:t>
      </w:r>
    </w:p>
    <w:p>
      <w:pPr>
        <w:pStyle w:val="ListBullet"/>
        <w:spacing w:line="240" w:lineRule="auto"/>
        <w:ind w:left="720"/>
      </w:pPr>
      <w:r>
        <w:rPr>
          <w:lang w:val="ne_NP" w:bidi="ne_NP"/>
        </w:rPr>
      </w:r>
      <w:r>
        <w:rPr>
          <w:lang w:val="ne_NP" w:bidi="ne_NP"/>
        </w:rPr>
        <w:t>उहाँका चेलाहरूको भीड</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 xml:space="preserve">रूखहरूसँग तुलना गरिएको दुई मानिसहरू </w:t>
      </w:r>
    </w:p>
    <w:p>
      <w:pPr>
        <w:pStyle w:val="ListBullet"/>
        <w:spacing w:line="240" w:lineRule="auto"/>
        <w:ind w:left="720"/>
      </w:pPr>
      <w:r>
        <w:rPr>
          <w:lang w:val="ne_NP" w:bidi="ne_NP"/>
        </w:rPr>
      </w:r>
      <w:r>
        <w:rPr>
          <w:lang w:val="ne_NP" w:bidi="ne_NP"/>
        </w:rPr>
        <w:t>दुई घर निर्माणकर्ताहरू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मानिसलाई रूखहरूसँग तुलना गरिएको दृष्टान्तको अभिनय गर्ने कुरा सुनिश्चित गर्नुहोस्। टोलीले राम्रो फल दिने रूखहरू र नराम्रो फल दिने अर्को एउटा रूखको प्रतिनिधित्व गर्न केही वस्तुहरू प्रयोग गर्न आवश्यक पर्न सक्छ। एकै समयमा, असल कुराहरू उत्पादन गर्ने एउटा व्यक्ति र नराम्रो कुराहरू उत्पादन गर्ने अर्को व्यक्तिको प्रतिनिधित्व गर्नुहोस्। टोलीले त्यहाँ तुलना छ भन्ने कुरा स्पष्ट पार्नु आवश्यक छ।</w:t>
      </w:r>
    </w:p>
    <w:p>
      <w:pPr/>
      <w:r>
        <w:rPr>
          <w:lang w:val="ne_NP" w:bidi="ne_NP"/>
        </w:rPr>
      </w:r>
      <w:r>
        <w:rPr>
          <w:lang w:val="ne_NP" w:bidi="ne_NP"/>
        </w:rPr>
        <w:t>कुनै व्यक्तिले येशूको कुरा सुन्ने र उहाँले भन्नुभएको कुरा गर्ने वा नगर्ने बेलामा नै टोलीले घर बनाउने दृष्टान्तको अभिनय गर्ने कुरा सुनिश्चित गर्नुहोस्। जब ठोस जगमा निर्माण गर्ने व्यक्तिले काम गरिरहेको हुन्छ, तब येशूको कुरा सुन्ने र उहाँले भन्नुभएको कुरा पालन गर्ने व्यक्तिले पनि त्यही समयमा काम गरिरहेको छ भन्ने कुरा सुनिश्चित गर्नुहोस्। त्यसपछि, जब कुनै जग नबनाई निर्माण गर्ने व्यक्तिले काम गरिरहेको हुन्छ, तब सुन्ने तर आज्ञा पालन नगर्ने व्यक्तिले पनि त्यही समयमा काम गरिरहेको छ भन्ने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यस कथामा दुई दृश्यहरू छन्।</w:t>
      </w:r>
    </w:p>
    <w:p>
      <w:pPr/>
      <w:r>
        <w:rPr>
          <w:lang w:val="ne_NP" w:bidi="ne_NP"/>
        </w:rPr>
      </w:r>
      <w:r>
        <w:rPr>
          <w:lang w:val="ne_NP" w:bidi="ne_NP"/>
        </w:rPr>
        <w:t>येशूले असल वा खराब फल फलाउने रूखलाई असल वा खराब काम गर्ने व्यक्तिसँग तुलना गर्दै एउटा दृष्टान्त दिनुहुन्छ। एउटा व्यक्तिका कार्यहरूले उसको हृदयमा के छ भनेर प्रकट गर्छन्।</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"मेरो नियत राम्रो छ, तर म गलत गर्छु," "के म यहाँ सुन्न आउनु नै पर्याप्त छैन र?" र "म राम्रो फल फलाउन चाहन्छु।" अभिनय फेरि सुरु गर्नुहोस्।</w:t>
      </w:r>
    </w:p>
    <w:p>
      <w:pPr/>
      <w:r>
        <w:rPr>
          <w:lang w:val="ne_NP" w:bidi="ne_NP"/>
        </w:rPr>
      </w:r>
      <w:r>
        <w:rPr>
          <w:lang w:val="ne_NP" w:bidi="ne_NP"/>
        </w:rPr>
        <w:t>येशूले उहाँलाई प्रभु भनेर बोलाउने तर उहाँले भन्नुभएको कुरा नगर्ने मानिसहरूलाई प्रश्न गर्नुहुन्छ। येशू भन्नुहुन्छ, जो व्यक्ति उहाँकहाँ आउँछ, उहाँका कुरा सुन्छ र ती पालन गर्छ, ऊ बलियो जगमा घर बनाउने मानिसजस्तै हो। जब बाढी आउँछ, जगको कारणले घर अडिइरहन्छ। तर येशूले भन्नुभएको कुरा सुन्ने तर पालन नगर्ने व्यक्ति, कुनै जग नहाली घर बनाउने मानिसजस्तै हो। जब बाढी आउँछ, घर नष्ट हुन्छ।</w:t>
      </w:r>
    </w:p>
    <w:p>
      <w:pPr/>
      <w:r>
        <w:rPr>
          <w:lang w:val="ne_NP" w:bidi="ne_NP"/>
        </w:rPr>
      </w:r>
      <w:r>
        <w:rPr>
          <w:lang w:val="ne_NP" w:bidi="ne_NP"/>
        </w:rPr>
        <w:t>अभिनय रोक्नुहोस्: निर्माणकर्ताहरूको भूमिका खेल्ने कलाकारहरूलाई सोध्नुहोस्, "तपाईंलाई कस्तो महसुस भइरहेको छ?" तपाईंले यस्ता कुराहरू सुन्न सक्नुहुन्छ, "भाग्यवश, मैले निर्माण गर्न चट्टान फेला पारेँ," "बाढी अप्रत्याशित थियो," र "मैले कम्तिमा पनि घरमुनि राम्रो जग राख्नु पर्ने थियो।"</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गालील समुद्र</w:t>
      </w:r>
      <w:r>
        <w:rPr>
          <w:lang w:val="ne_NP" w:bidi="ne_NP"/>
        </w:rPr>
        <w:t xml:space="preserve"> नजिकै आफ्ना </w:t>
      </w:r>
      <w:r>
        <w:rPr>
          <w:b/>
          <w:lang w:val="ne_NP" w:bidi="ne_NP"/>
        </w:rPr>
        <w:t>चेलाहरूलाई</w:t>
      </w:r>
      <w:r>
        <w:rPr>
          <w:lang w:val="ne_NP" w:bidi="ne_NP"/>
        </w:rPr>
        <w:t xml:space="preserve"> सिकाइरहनु भएको छ। </w:t>
      </w:r>
      <w:r>
        <w:rPr>
          <w:b/>
          <w:lang w:val="ne_NP" w:bidi="ne_NP"/>
        </w:rPr>
        <w:t>चेलाहरू</w:t>
      </w:r>
      <w:r>
        <w:rPr>
          <w:lang w:val="ne_NP" w:bidi="ne_NP"/>
        </w:rPr>
        <w:t xml:space="preserve"> र </w:t>
      </w:r>
      <w:r>
        <w:rPr>
          <w:b/>
          <w:lang w:val="ne_NP" w:bidi="ne_NP"/>
        </w:rPr>
        <w:t>गालील समुद्र</w:t>
      </w:r>
      <w:r>
        <w:rPr>
          <w:lang w:val="ne_NP" w:bidi="ne_NP"/>
        </w:rPr>
        <w:t>लाई पहिले जस्तै अनुवाद गर्ने कुरा निश्चित गर्नुहोस्। दुबै शब्दहरू मुख्य शब्दावलीमा पाउन सकिन्छ।</w:t>
      </w:r>
    </w:p>
    <w:p>
      <w:pPr/>
      <w:r>
        <w:rPr>
          <w:lang w:val="ne_NP" w:bidi="ne_NP"/>
        </w:rPr>
      </w:r>
      <w:r>
        <w:rPr>
          <w:lang w:val="ne_NP" w:bidi="ne_NP"/>
        </w:rPr>
        <w:t xml:space="preserve">येशूले मानिसहरूलाई फलका रूखहरूसँग तुलना गर्नुहुन्छ। येशूले नेभाराको रूखको उदाहरण प्रयोग गर्नुहुन्छ। </w:t>
      </w:r>
      <w:r>
        <w:rPr>
          <w:b/>
          <w:lang w:val="ne_NP" w:bidi="ne_NP"/>
        </w:rPr>
        <w:t>नेभारा</w:t>
      </w:r>
      <w:r>
        <w:rPr>
          <w:lang w:val="ne_NP" w:bidi="ne_NP"/>
        </w:rPr>
        <w:t xml:space="preserve"> रूखमा फल्ने सानो, स्वादिष्ट फल हो। तिनीहरूमा काँडा हुँदैन। येशूले अङ्गुरको उदाहरण पनि प्रयोग गर्नुहुन्छ। </w:t>
      </w:r>
      <w:r>
        <w:rPr>
          <w:b/>
          <w:lang w:val="ne_NP" w:bidi="ne_NP"/>
        </w:rPr>
        <w:t>अङ्गुर</w:t>
      </w:r>
      <w:r>
        <w:rPr>
          <w:lang w:val="ne_NP" w:bidi="ne_NP"/>
        </w:rPr>
        <w:t xml:space="preserve"> झुप्पामा फल्ने मिठा फलहरू हुन्। तिनीहरूमा काँडा हुँदैन। </w:t>
      </w:r>
    </w:p>
    <w:p>
      <w:pPr/>
      <w:r>
        <w:rPr>
          <w:lang w:val="ne_NP" w:bidi="ne_NP"/>
        </w:rPr>
      </w:r>
      <w:r>
        <w:rPr>
          <w:lang w:val="ne_NP" w:bidi="ne_NP"/>
        </w:rPr>
        <w:t>यदि तपाईंले पहिले नै गर्नुभएको छैन भने रोक्नुहोस् र आफ्नो टोलीलाई नेभारा र अङ्गुरको तस्वीरहरू देखाउनुहोस्। यदि तपाईंको क्षेत्रमा नेभारा वा अङ्गुर छैन भने तपाईंले फलफूल जस्ता अझ सामान्य शब्दको प्रयोग गर्न सक्नुहुन्छ।</w:t>
      </w:r>
    </w:p>
    <w:p>
      <w:pPr/>
      <w:r>
        <w:rPr>
          <w:lang w:val="ne_NP" w:bidi="ne_NP"/>
        </w:rPr>
      </w:r>
      <w:r>
        <w:rPr>
          <w:lang w:val="ne_NP" w:bidi="ne_NP"/>
        </w:rPr>
        <w:t xml:space="preserve">उहाँ भन्नुहुन्छ कि </w:t>
      </w:r>
      <w:r>
        <w:rPr>
          <w:b/>
          <w:lang w:val="ne_NP" w:bidi="ne_NP"/>
        </w:rPr>
        <w:t>हृदयमा जे प्रशस्त छ, मुखले त्यही बोल्छ</w:t>
      </w:r>
      <w:r>
        <w:rPr>
          <w:lang w:val="ne_NP" w:bidi="ne_NP"/>
        </w:rPr>
        <w:t>। व्यापारीको उदाहरणजस्तै, यो यस्तो भाँडाको चित्र हो जुन यति भरिएको हुन्छ कि यो पोखिन थाल्छ। यस सन्दर्भमा, यसको अर्थ एउटा व्यक्तिले भन्ने कुरालाई उसका सोच र विश्वासहरूले नियन्त्रण गर्छन् भन्ने हो। यहूदीहरूका लागि, हृदय व्यक्तिको त्यो भाग थियो जुन उसले सोच्न, महसुस गर्न र निर्णय गर्न प्रयोग गर्थ्यो। व्यक्तिका वचनहरूले व्यक्तिका साँचो विचारहरू र चरित्रलाई झल्काउँछन्। यो येशूको रूखहरूको उदाहरणमा जोड दिनुपर्ने वाक्यांश हो।</w:t>
      </w:r>
    </w:p>
    <w:p>
      <w:pPr/>
      <w:r>
        <w:rPr>
          <w:lang w:val="ne_NP" w:bidi="ne_NP"/>
        </w:rPr>
      </w:r>
      <w:r>
        <w:rPr>
          <w:lang w:val="ne_NP" w:bidi="ne_NP"/>
        </w:rPr>
        <w:t xml:space="preserve">मानिसहरूले उहाँलाई </w:t>
      </w:r>
      <w:r>
        <w:rPr>
          <w:b/>
          <w:lang w:val="ne_NP" w:bidi="ne_NP"/>
        </w:rPr>
        <w:t>प्रभु, प्रभु</w:t>
      </w:r>
      <w:r>
        <w:rPr>
          <w:lang w:val="ne_NP" w:bidi="ne_NP"/>
        </w:rPr>
        <w:t xml:space="preserve"> भन्छन् भनेर येशू भन्नुहुन्छ। यहाँ यसको अर्थ "मालिक" वा अरूमाथि अधिकार भएको व्यक्ति हो। मानिसहरूले उहाँलाई आफ्नो मालिक भनेर बोलाए, तर तिनीहरूले उहाँका शिक्षाहरू पालन गरेनन्। तपाईंले पहिले जस्तै प्रभुलाई अनुवाद गर्नुहोस्। मुख्य शब्दावलीमा </w:t>
      </w:r>
      <w:r>
        <w:rPr>
          <w:b/>
          <w:lang w:val="ne_NP" w:bidi="ne_NP"/>
        </w:rPr>
        <w:t>प्रभु</w:t>
      </w:r>
      <w:r>
        <w:rPr>
          <w:lang w:val="ne_NP" w:bidi="ne_NP"/>
        </w:rPr>
        <w:t xml:space="preserve"> पाउन सकिन्छ।</w:t>
      </w:r>
    </w:p>
    <w:p>
      <w:pPr/>
      <w:r>
        <w:rPr>
          <w:lang w:val="ne_NP" w:bidi="ne_NP"/>
        </w:rPr>
      </w:r>
      <w:r>
        <w:rPr>
          <w:lang w:val="ne_NP" w:bidi="ne_NP"/>
        </w:rPr>
        <w:t xml:space="preserve">ती घरहरूलाई एउटा </w:t>
      </w:r>
      <w:r>
        <w:rPr>
          <w:b/>
          <w:lang w:val="ne_NP" w:bidi="ne_NP"/>
        </w:rPr>
        <w:t>बाढीको तीव्र बहावले</w:t>
      </w:r>
      <w:r>
        <w:rPr>
          <w:lang w:val="ne_NP" w:bidi="ne_NP"/>
        </w:rPr>
        <w:t xml:space="preserve"> जाँचियो। यसले बलियो, छिटो बग्ने नदी वा खोलालाई जनाउँछ। चट्टानमाथि बनेको घर बाढीको तीव्र बहावले हान्दा पनि बलियोसँग अडियो।</w:t>
      </w:r>
    </w:p>
    <w:p>
      <w:pPr/>
      <w:r>
        <w:rPr>
          <w:lang w:val="ne_NP" w:bidi="ne_NP"/>
        </w:rPr>
      </w:r>
      <w:r>
        <w:rPr>
          <w:lang w:val="ne_NP" w:bidi="ne_NP"/>
        </w:rPr>
        <w:t>यदि तपाईंले पहिले नै गर्नुभएको छैन भने रोक्नुहोस् र आफ्नो टोलीलाई बाढी वा पानीको तिब्र बहावको भिडियो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7:1–10</w:t>
      </w:r>
      <w:r>
        <w:rPr>
          <w:lang w:val="ne_NP" w:bidi="ne_NP"/>
        </w:rPr>
      </w:r>
    </w:p>
    <w:p>
      <w:pPr>
        <w:pStyle w:val="Heading3"/>
      </w:pPr>
      <w:r>
        <w:rPr>
          <w:lang w:val="ne_NP" w:bidi="ne_NP"/>
        </w:rPr>
        <w:t>Step 1</w:t>
      </w:r>
    </w:p>
    <w:p>
      <w:pPr/>
      <w:r>
        <w:rPr>
          <w:lang w:val="ne_NP" w:bidi="ne_NP"/>
        </w:rPr>
      </w:r>
      <w:r>
        <w:rPr>
          <w:lang w:val="ne_NP" w:bidi="ne_NP"/>
        </w:rPr>
        <w:t>लूका ७:१–१०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येशूको प्रवचनपछि, लूकाले येशूको सेवकाईको कथालाई जारी राख्छन्। लूकाले हामीलाई येशू कफर्नहुममा फर्किनुहुन्छ भनेर भन्छन्। लूकाले तिनीहरूको उल्लेख नगरेतापनि, हामी येशूका केही चेलाहरू उहाँसँग थिए भनेर आउने कथाहरूबाट थाहा पाउँछौं। लूकाले येशूलाई आफ्नो बिरामी नोकरलाई निको पार्न आग्रह गर्न यहूदी अगुवाहरूलाई पठाएको एक रोमी अफिसरको वर्णन गर्छन्। येशू रोमी अधिकारीको विश्वास देखेर अचम्म मान्नुहुन्छ।</w:t>
      </w:r>
    </w:p>
    <w:p>
      <w:pPr/>
      <w:r>
        <w:rPr>
          <w:lang w:val="ne_NP" w:bidi="ne_NP"/>
        </w:rPr>
      </w:r>
      <w:r>
        <w:rPr>
          <w:lang w:val="ne_NP" w:bidi="ne_NP"/>
        </w:rPr>
        <w:t>येशूले परमेश्वरले मानिसहरू कसरी जिएको चाहनुहुन्छ भन्ने बारेमा आफ्नो प्रवचन समाप्त गर्नुहुन्छ। येशू कफर्नहुममा फर्किनुहुन्छ। येशूले कफर्नहुमको सभाघरमा पहिले नै सिकाउनुभएको र यस शहरका धेरै मानिसहरूलाई निको पारिसक्नुभएको थियो। कफर्नहुम गालील समुद्रको छेउमा छ, त्यसैले येशूले धेरै टाढा यात्रा गर्नुपरेन। उहाँका केही चेलाहरू उहाँसँग छन्। कफर्नहुममा बसोबास गर्ने एक कप्तान छ जसको नोकर धेरै बिरामी छ। कप्तान भनेको १०० सैनिकहरूको जिम्मा भएको रोमी अफिसर हो। यो कप्तान अन्यजाति हो। तर, अधिकारीको सेवक बिरामी छ। सेवकका लागि प्रयोग हुने ग्रीक शब्दको अर्थ दास हो र यसले आफ्नो मालिकको स्वामित्वमा रहेको व्यक्तिलाई जनाउँछ। सेवकहरूसँग कुनै अधिकार थिएन र तिनीहरूले बिना पैसा आफ्नो मालिकको लागि काम गरे। लूकाले हामीलाई भन्छन् कि ती अधिकारीले यस सेवकलाई निगाह गर्छन् र उसलाई महत्त्वपूर्ण ठान्छन्। तर सेवक यति बिरामी छ कि ऊ मर्न लागेको छ।</w:t>
      </w:r>
    </w:p>
    <w:p>
      <w:pPr/>
      <w:r>
        <w:rPr>
          <w:lang w:val="ne_NP" w:bidi="ne_NP"/>
        </w:rPr>
      </w:r>
      <w:r>
        <w:rPr>
          <w:lang w:val="ne_NP" w:bidi="ne_NP"/>
        </w:rPr>
        <w:t>रोक्नुहोस् र रोमी कप्तानको तस्वीर देखाउनुहोस्।</w:t>
      </w:r>
    </w:p>
    <w:p>
      <w:pPr/>
      <w:r>
        <w:rPr>
          <w:lang w:val="ne_NP" w:bidi="ne_NP"/>
        </w:rPr>
      </w:r>
      <w:r>
        <w:rPr>
          <w:lang w:val="ne_NP" w:bidi="ne_NP"/>
        </w:rPr>
        <w:t>येशूले मानिसहरूलाई निको पारेको कुरा अधिकारीले सुने। येशू यहूदी हुनुहुन्छ भनेर उसलाई थाहा छ। अधिकारीले आफूलाई येशूकहाँ जान योग्य ठान्दैन। उसले आफ्नो तर्फबाट केही यहूदी एल्डरहरूलाई येशूकहाँ पठाउने निर्णय गर्छ। एल्डरहरूलाई वृद्ध मानिसहरूको रूपमा अनुवाद गरिएको छ। यहाँ यसले आफ्नो स्थानीय यहूदी समुदायका आदरणीय नेताहरूलाई जनाउँछ। ती अफिसर यहूदी नभएकोले, येशूसम्म आफ्नो पहुँच छैन भन्ने उनलाई लाग्छ। अधिकारीले येशूको मद्दत माग्न आफ्नो तर्फबाट एल्डरहरूलाई पठाउँछन्। उक्त अधिकारीले येशूले आफ्नो सेवकलाई निको पारिदिऊन् भन्ने चाहन्छन्।</w:t>
      </w:r>
    </w:p>
    <w:p>
      <w:pPr/>
      <w:r>
        <w:rPr>
          <w:lang w:val="ne_NP" w:bidi="ne_NP"/>
        </w:rPr>
      </w:r>
      <w:r>
        <w:rPr>
          <w:lang w:val="ne_NP" w:bidi="ne_NP"/>
        </w:rPr>
        <w:t>रोक्नुहोस् र आफ्नो टोलीसँग छलफल गर्नुहोस्: के कुराले तपाईंको समुदायमा कसैलाई बाहिरको वा विदेशी बनाउँछ? तपाईंको समुदायमा बाहिरी व्यक्तिले कसरी नेता वा शिक्षकसँग आदरपूर्वक पहुँच प्राप्त गर्छ?</w:t>
      </w:r>
    </w:p>
    <w:p>
      <w:pPr/>
      <w:r>
        <w:rPr>
          <w:lang w:val="ne_NP" w:bidi="ne_NP"/>
        </w:rPr>
      </w:r>
      <w:r>
        <w:rPr>
          <w:lang w:val="ne_NP" w:bidi="ne_NP"/>
        </w:rPr>
        <w:t>यहूदी एल्डरहरूले अधिकारीको सेवकलाई निको पारिदिनु भनेर येशूसँग बिन्ती गर्छन्। तिनीहरूले अधिकारी राम्रा मानिस हुन् भनेर बताउँछन्। उक्त अधिकारी यहूदी मानिसहरूप्रति मित्रवत् छन् भनेर अगुवाहरूले येशूलाई भन्छन्। येशूले पहिले सिकाउनुभएको कफर्नहुमको सभाघर वा यहूदी आराधना गर्ने ठाउँ बनाउन पनि ती अधिकारीले मद्दत गर्नुभएको छ भनेर तिनीहरू भन्छन्। यसको अर्थ उसले यसलाई भौतिक रूपमा बनाएको होइन तर उसले यसलाई बनाउन पैसा दिएको थियो वा रोमी सरकारबाट यसलाई बनाउन अनुमति पाएको थियो भन्ने अझ बढी सम्भावना छ। येशूले सेवकलाई निको पारिदिनु भन्ने तिनीहरूले गरेको अनुरोध सरल जस्तो देखिन्छ। तर यहूदी संस्कृतिमा, धार्मिक नेताहरू र शिक्षकहरू अन्यजाति वा यहूदी नभएको व्यक्तिको घरमा प्रवेश गर्दैनथे। यस्तो कार्यले तिनीहरूलाई धार्मिक रूपमा अशुद्ध वा परमेश्वरको सेवाको लागि अयोग्य बनाउनेछ भनेर तिनीहरू विश्वास गर्थे। सम्भवतः एल्डरहरूले येशू अधिकारीको घरमा जान चाहनुहुन्न भन्ने ठाने। तिनीहरूले किन ती अधिकारी येशूको समय र ध्यान पाउन योग्य छन् भनेर व्याख्या गर्छन्।</w:t>
      </w:r>
    </w:p>
    <w:p>
      <w:pPr/>
      <w:r>
        <w:rPr>
          <w:lang w:val="ne_NP" w:bidi="ne_NP"/>
        </w:rPr>
      </w:r>
      <w:r>
        <w:rPr>
          <w:lang w:val="ne_NP" w:bidi="ne_NP"/>
        </w:rPr>
        <w:t>येशू अधिकारीको घरमा जान सहमत हुनुहुन्छ। जब येशू घरको नजिकै पुग्नुहुन्छ, तब अधिकारीका केही मित्रहरूले एउटा खबरकासाथ उहाँलाई भेट्छन्। ती अधिकारीले तिनीहरूद्वारा येशूलाई यो खबर पठाए: "प्रभु, यहाँसम्म आउने कष्ट नगर्नुहोस्।" म तपाईंलाई आफ्नो घरमा पाहुनाको रूपमा पाउन योग्य छैन। किनभने म योग्य छैन, मैले आफू आउनुको सट्टा मानिसहरूलाई तपाईंकहाँ पठाएँ। एउटा शब्द मात्र बोल्नुहोस् र मलाई थाहा छ मेरो सेवक निको हुनेछ। म अधिकार बुझ्छु किनभने म मेरा अगुवाहरूको आज्ञा पालन गर्छु र मेरा सैनिकहरूले मेरो आज्ञा पालन गर्छन्। जब म आज्ञाहरू दिन्छु, तब तिनीहरूले मेरो आज्ञा पालन गर्छन् किनभने तिनीहरू मेरो अधीनमा छन्।"</w:t>
      </w:r>
    </w:p>
    <w:p>
      <w:pPr/>
      <w:r>
        <w:rPr>
          <w:lang w:val="ne_NP" w:bidi="ne_NP"/>
        </w:rPr>
      </w:r>
      <w:r>
        <w:rPr>
          <w:lang w:val="ne_NP" w:bidi="ne_NP"/>
        </w:rPr>
        <w:t>यस भाषणमा अधिकारीका मित्रले येशूलाई ती अधिकारीले भन्न लगाएको सन्देश सुनाउँछन्। उनले अधिकारीले भनेका कुराहरूलाई अधिकारी स्वयंले बोलिरहेको जस्तै गरी बताए।</w:t>
      </w:r>
    </w:p>
    <w:p>
      <w:pPr/>
      <w:r>
        <w:rPr>
          <w:lang w:val="ne_NP" w:bidi="ne_NP"/>
        </w:rPr>
      </w:r>
      <w:r>
        <w:rPr>
          <w:lang w:val="ne_NP" w:bidi="ne_NP"/>
        </w:rPr>
        <w:t>ती अधिकारीले येशूलाई जनाउन "प्रभु" को उपाधि प्रयोग गर्छन्। यसको अर्थ कुनै कुराको मालिक वा अधिकार पाएको व्यक्ति हो। ती अधिकारीले येशूलाई परमेश्वरबाट अधिकार पाएको व्यक्तिको रूपमा चिने। ती अधिकारीले येशू आफ्नो घरमा प्रवेश गरून् भन्ने चाहँदैनन्। उनी असभ्य थिएनन्। यहूदी गुरु येशू उनको घरमा प्रवेश गर्दा यहूदी रीतिरिवाज अनुसार अशुद्ध हुनुहुनेछ भनेर ती अधिकारीलाई थाहा छ। उहाँ अशुद्ध हुनुहुने थियो किनभने उक्त अधिकारी अन्यजाति वा अयहूदी हुन्। येशूको वचनले मात्र पनि टाढैबाट आफ्नो नोकरलाई निको पार्न सक्छ भन्ने कुरामा ती अधिकारी पक्का छन्। अधिकारको अधीनमा रहनु र अधिकार हुनु वा कार्य गर्ने अधिकार हुनु के हो भनेर आफूलाई थाहा भएको कुरा ती अधिकारीले येशूलाई भन्छन्। ती अधिकारीले आफ्ना वरिष्ठहरूको आज्ञा पालन गर्नुपर्थ्यो, र उनका सैनिकहरूले उनको आज्ञा पालन गर्नुपर्थ्यो। परमेश्वरले येशूलाई अधिकार दिनुभयो भनेर ती अधिकारीले विश्वास गर्छन्। येशूले कुनै कुरा होस् भनेर आज्ञा गर्दा त्यो पूरा हुन्छ भनेर उसलाई थाहा छ।</w:t>
      </w:r>
    </w:p>
    <w:p>
      <w:pPr/>
      <w:r>
        <w:rPr>
          <w:lang w:val="ne_NP" w:bidi="ne_NP"/>
        </w:rPr>
      </w:r>
      <w:r>
        <w:rPr>
          <w:lang w:val="ne_NP" w:bidi="ne_NP"/>
        </w:rPr>
        <w:t>रोक्नुहोस् र आफ्नो टोलीसँग छलफल गर्नुहोस्: तपाईंको संस्कृतिमा कोसँग अधिकार छ? यदि कसैले अधिकारीले दिएको आज्ञा पालन गरेन भने के हुन्छ? कुन परिस्थितिमा आज्ञा पालन गर्नु आवश्यक छ?</w:t>
      </w:r>
    </w:p>
    <w:p>
      <w:pPr/>
      <w:r>
        <w:rPr>
          <w:lang w:val="ne_NP" w:bidi="ne_NP"/>
        </w:rPr>
      </w:r>
      <w:r>
        <w:rPr>
          <w:lang w:val="ne_NP" w:bidi="ne_NP"/>
        </w:rPr>
        <w:t>अधिकारीहरूका वचनले येशूलाई खुसी र अचम्ममा पारिदिन्छन्। ती अधिकारीको उहाँमाथि त्यस्तो विश्वास देखेर येशू खुसी हुनुहुन्छ। येशू भीडतिर फर्किनुहुन्छ र तिनीहरूलाई भन्नुहुन्छ कि उहाँले इस्राएलमा पनि यस्तो ठूलो विश्वास देख्नुभएको छैन। इस्राएल भन्नाले येशूले समग्र यहूदी जातिलाई भन्नु भएको हो। येशूले यहूदीहरूले उहाँमाथि विश्वास गर्नेछन् भन्ने अपेक्षा गर्नुभयो, तर कुनै अन्यजाति वा अयहूदीले उहाँमाथि विश्वास गर्ला भन्ने उहाँले अपेक्षा गर्नुभएन। लूकाले यहूदीहरूको अविश्वास र अन्यजातिको आत्मविश्वासको तुलना गर्छन्। येशूको एउटा शब्दले आफ्नो नोकरलाई निको पार्न सक्छ भन्ने अधिकारीलाई थाहा थियो। जब अधिकारीका मित्रहरू अधिकारीको घरमा फर्किन्छन्, तब तिनीहरूले नोकर बिरामी होइन, तर निको भएको देख्छन्।</w:t>
      </w:r>
    </w:p>
    <w:p>
      <w:pPr/>
      <w:r>
        <w:rPr>
          <w:lang w:val="ne_NP" w:bidi="ne_NP"/>
        </w:rPr>
      </w:r>
      <w:r>
        <w:rPr>
          <w:lang w:val="ne_NP" w:bidi="ne_NP"/>
        </w:rPr>
        <w:t>लूकाले यहूदीहरू बाहेक अन्य मानिसहरूलाई पनि परमेश्वरको राज्यमा समावेश गर्ने बारेमा धेरै लेखेका छन्। यो येशूका बारेमा भएका कथाहरूमध्ये एउटा हो, जसलाई लूकाले येशू आफ्नो राज्यमा सबै मानिसहरूलाई समावेश गर्न चाहनुहुन्थ्यो भन्ने कुरा हामीलाई सम्झाउन प्रयोग गर्छन्। मानिसहरूले गर्नुपर्ने एउटा मात्र आवश्यक कुरा भनेको उहाँमाथि विश्वास गर्नु थियो। येशूले विशेष गरी अधिकारीको घरमा प्रवेश गर्न इच्छुक भएर र अधिकारीको विश्वासको प्रशंसा गरेर यो गर्नुहुन्छ। यो कथा अगमवक्ता एलीशाको कथासँग धेरै मिल्दोजुल्दो छ, जसले एक अन्यजाति सैनिकलाई पनि निको पारेका थिए। येशूले परमेश्वरबाटको आफ्नो अधिकार र मसीह वा प्रतिज्ञा गरिएको मुक्तिदाताको रूपमा आफ्नो पहिचान गराउँदै हुनुहुन्छ।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सहर बाहिर शिक्षा दिएपछि आफ्ना अनुयायीहरूसँग कफर्नहुममा प्रवेश गर्नुहुन्छ। यहूदी एल्डरहरू येशूकहाँ जान्छन्। तिनीहरूले एक जना कप्तानको तर्फबाट उनका बिरामी नोकरलाई निको पारिदिन येशूलाई आग्रह गर्छन्।</w:t>
      </w:r>
    </w:p>
    <w:p>
      <w:pPr/>
      <w:r>
        <w:rPr>
          <w:lang w:val="ne_NP" w:bidi="ne_NP"/>
        </w:rPr>
      </w:r>
      <w:r>
        <w:rPr>
          <w:b/>
          <w:lang w:val="ne_NP" w:bidi="ne_NP"/>
        </w:rPr>
        <w:t>दोस्रो दृश्य:</w:t>
      </w:r>
      <w:r>
        <w:rPr>
          <w:lang w:val="ne_NP" w:bidi="ne_NP"/>
        </w:rPr>
        <w:t xml:space="preserve"> येशू कप्तानको घरमा जान सहमत हुनुहुन्छ। उहाँ हिंड्दै गर्दा, कप्तानका मित्रहरूले एउटा खबरका साथ येशूलाई भेट्छन्। शताब्दी-अधिकारीले येशूलाई एउटा शब्द मात्र बोल्न बिन्ती गर्छन् र उनको नोकर निको हुनेछ।</w:t>
      </w:r>
    </w:p>
    <w:p>
      <w:pPr/>
      <w:r>
        <w:rPr>
          <w:lang w:val="ne_NP" w:bidi="ne_NP"/>
        </w:rPr>
      </w:r>
      <w:r>
        <w:rPr>
          <w:b/>
          <w:lang w:val="ne_NP" w:bidi="ne_NP"/>
        </w:rPr>
        <w:t>तेस्रो दृश्य:</w:t>
      </w:r>
      <w:r>
        <w:rPr>
          <w:lang w:val="ne_NP" w:bidi="ne_NP"/>
        </w:rPr>
        <w:t xml:space="preserve"> येशूले अचम्म मान्नुहुन्छ। उहाँले आफ्ना अनुयायीहरूलाई इस्राएलमा यस्तो विश्वास देखेको छैन भनेर भन्नुहुन्छ।</w:t>
      </w:r>
    </w:p>
    <w:p>
      <w:pPr/>
      <w:r>
        <w:rPr>
          <w:lang w:val="ne_NP" w:bidi="ne_NP"/>
        </w:rPr>
      </w:r>
      <w:r>
        <w:rPr>
          <w:b/>
          <w:lang w:val="ne_NP" w:bidi="ne_NP"/>
        </w:rPr>
        <w:t>चौथो दृश्य:</w:t>
      </w:r>
      <w:r>
        <w:rPr>
          <w:lang w:val="ne_NP" w:bidi="ne_NP"/>
        </w:rPr>
        <w:t xml:space="preserve"> कप्तानका मित्रहरू उसको घरमा फर्किन्छन् र नोकरलाई निको भएको देख्छन्।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कप्तान</w:t>
      </w:r>
    </w:p>
    <w:p>
      <w:pPr>
        <w:pStyle w:val="ListBullet"/>
        <w:spacing w:line="240" w:lineRule="auto"/>
        <w:ind w:left="720"/>
      </w:pPr>
      <w:r>
        <w:rPr>
          <w:lang w:val="ne_NP" w:bidi="ne_NP"/>
        </w:rPr>
      </w:r>
      <w:r>
        <w:rPr>
          <w:lang w:val="ne_NP" w:bidi="ne_NP"/>
        </w:rPr>
        <w:t>कप्तानको नोकर</w:t>
      </w:r>
    </w:p>
    <w:p>
      <w:pPr>
        <w:pStyle w:val="ListBullet"/>
        <w:spacing w:line="240" w:lineRule="auto"/>
        <w:ind w:left="720"/>
      </w:pPr>
      <w:r>
        <w:rPr>
          <w:lang w:val="ne_NP" w:bidi="ne_NP"/>
        </w:rPr>
      </w:r>
      <w:r>
        <w:rPr>
          <w:lang w:val="ne_NP" w:bidi="ne_NP"/>
        </w:rPr>
        <w:t>यहूदी अगुवाहरू</w:t>
      </w:r>
    </w:p>
    <w:p>
      <w:pPr>
        <w:pStyle w:val="ListBullet"/>
        <w:spacing w:line="240" w:lineRule="auto"/>
        <w:ind w:left="720"/>
      </w:pPr>
      <w:r>
        <w:rPr>
          <w:lang w:val="ne_NP" w:bidi="ne_NP"/>
        </w:rPr>
      </w:r>
      <w:r>
        <w:rPr>
          <w:lang w:val="ne_NP" w:bidi="ne_NP"/>
        </w:rPr>
        <w:t>कप्तानका मित्रहरू</w:t>
      </w:r>
    </w:p>
    <w:p>
      <w:pPr>
        <w:pStyle w:val="ListBullet"/>
        <w:spacing w:line="240" w:lineRule="auto"/>
        <w:ind w:left="720"/>
      </w:pPr>
      <w:r>
        <w:rPr>
          <w:lang w:val="ne_NP" w:bidi="ne_NP"/>
        </w:rPr>
      </w:r>
      <w:r>
        <w:rPr>
          <w:lang w:val="ne_NP" w:bidi="ne_NP"/>
        </w:rPr>
        <w:t>येशूका अनुयायीहरू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मानिसहरूलाई सिकाएपछि, येशू कफर्नहुममा फर्किनुहुन्छ।</w:t>
      </w:r>
    </w:p>
    <w:p>
      <w:pPr/>
      <w:r>
        <w:rPr>
          <w:lang w:val="ne_NP" w:bidi="ne_NP"/>
        </w:rPr>
      </w:r>
      <w:r>
        <w:rPr>
          <w:lang w:val="ne_NP" w:bidi="ne_NP"/>
        </w:rPr>
        <w:t>सामान्यतया यहूदीहरूलाई रोमीहरू मन पर्दैनथे भनेर सम्झनु आवश्यक छ। तर यस शहरका यहूदीहरूले यी रोमी अधिकारीलाई मन पराउँछन् किनभने उनी तिनीहरूप्रति मित्रवत रहँदै आएका छन्।</w:t>
      </w:r>
    </w:p>
    <w:p>
      <w:pPr/>
      <w:r>
        <w:rPr>
          <w:lang w:val="ne_NP" w:bidi="ne_NP"/>
        </w:rPr>
      </w:r>
      <w:r>
        <w:rPr>
          <w:lang w:val="ne_NP" w:bidi="ne_NP"/>
        </w:rPr>
        <w:t>त्यहाँ एक रोमी अधिकारी छन्। उहाँका नोकरहरूमध्ये एक जना बिरामी भई मृत्युको मुखमा पुगेका छन्। ती अधिकारीले येशू र उहाँले गरेका चमत्कारहरूको बारेमा सुनेका थिए। केही यहूदी अगुवाहरू येशूकहाँ आउँछन्। यहूदी अगुवाहरूले येशूलाई रोमी अधिकारीलाई मद्दत गर्न र उनको नोकरलाई निको पारिदिन आग्रह गर्छन्। ती अधिकारीले यहूदीहरूलाई कति प्रेम गर्थे भन्ने कुरालाई यहूदी अगुवाहरूले व्याख्या गरे।</w:t>
      </w:r>
    </w:p>
    <w:p>
      <w:pPr/>
      <w:r>
        <w:rPr>
          <w:lang w:val="ne_NP" w:bidi="ne_NP"/>
        </w:rPr>
      </w:r>
      <w:r>
        <w:rPr>
          <w:lang w:val="ne_NP" w:bidi="ne_NP"/>
        </w:rPr>
        <w:t xml:space="preserve"> ति रोमी अधिकारीले आफूलाई येशूको नजिक हुन अयोग्य ठान्छन्। त्यसैले उहाँले यहूदी अगुवाहरूलाई पठाउनुहुन्छ।</w:t>
      </w:r>
    </w:p>
    <w:p>
      <w:pPr/>
      <w:r>
        <w:rPr>
          <w:lang w:val="ne_NP" w:bidi="ne_NP"/>
        </w:rPr>
      </w:r>
      <w:r>
        <w:rPr>
          <w:lang w:val="ne_NP" w:bidi="ne_NP"/>
        </w:rPr>
        <w:t>येशू ती मानिसलाई मद्दत गर्न सहमत हुनुहुन्छ। उहाँ यहूदी अगुवाहरूसँग त्यस अधिकारीको घरतिर जान थाल्नुहुन्छ। रोमी अधिकारीले येशूलाई रोक्न केही साथीहरूलाई पठाउँछन्। ती अधिकारीले येशूलाई उसको आफ्नो घरमा सम्मान गर्न योग्य छैनन् भनेर मित्रहरूले येशूलाई भन्छन्।</w:t>
      </w:r>
    </w:p>
    <w:p>
      <w:pPr/>
      <w:r>
        <w:rPr>
          <w:lang w:val="ne_NP" w:bidi="ne_NP"/>
        </w:rPr>
      </w:r>
      <w:r>
        <w:rPr>
          <w:lang w:val="ne_NP" w:bidi="ne_NP"/>
        </w:rPr>
        <w:t>रोमी अधिकारीलाई आदेशले कसरी कामगर्छ भन्ने कुरासँग अत्यन्तै परिचित छन् भन्नेकुरा सम्झनु आवश्यक छ।</w:t>
      </w:r>
    </w:p>
    <w:p>
      <w:pPr/>
      <w:r>
        <w:rPr>
          <w:lang w:val="ne_NP" w:bidi="ne_NP"/>
        </w:rPr>
      </w:r>
      <w:r>
        <w:rPr>
          <w:lang w:val="ne_NP" w:bidi="ne_NP"/>
        </w:rPr>
        <w:t>रोमी अधिकारीले येशूलाई केवल बोलिदिन आग्रह गर्छन् जसले गर्दा उनको नोकर निको हुनेछ।</w:t>
      </w:r>
    </w:p>
    <w:p>
      <w:pPr/>
      <w:r>
        <w:rPr>
          <w:lang w:val="ne_NP" w:bidi="ne_NP"/>
        </w:rPr>
      </w:r>
      <w:r>
        <w:rPr>
          <w:lang w:val="ne_NP" w:bidi="ne_NP"/>
        </w:rPr>
        <w:t>रोमी अधिकारीले आफूमाथि भएको अख्तियार र सैनिकहरूमाथि आफ्नो अख्तियारलाई येशूले परमेश्वरबाट प्राप्त गर्नुभएको अख्तियारसँग तुलना गर्छन्।</w:t>
      </w:r>
    </w:p>
    <w:p>
      <w:pPr/>
      <w:r>
        <w:rPr>
          <w:lang w:val="ne_NP" w:bidi="ne_NP"/>
        </w:rPr>
      </w:r>
      <w:r>
        <w:rPr>
          <w:lang w:val="ne_NP" w:bidi="ne_NP"/>
        </w:rPr>
        <w:t>येशूले ती अधिकारीको अत्यन्तै स्पष्ट विश्वासलाई सार्वजनिक रूपमा प्रकट गर्दै हुनुहुन्छ भन्ने कुरा सम्झनु महत्त्वपूर्ण छ। येशूका वचनले ती अधिकारी र इस्राएलका यहूदीहरूबीचको तुलना देखाउँछन्।</w:t>
      </w:r>
    </w:p>
    <w:p>
      <w:pPr/>
      <w:r>
        <w:rPr>
          <w:lang w:val="ne_NP" w:bidi="ne_NP"/>
        </w:rPr>
      </w:r>
      <w:r>
        <w:rPr>
          <w:lang w:val="ne_NP" w:bidi="ne_NP"/>
        </w:rPr>
        <w:t>येशूले ती अधिकारीका मित्रहरूको सन्देश सुनेर अचम्म मान्नुहुन्छ। येशूले भीडलाई भन्नुहुन्छ कि उहाँले सम्पूर्ण इस्राएलमा यस्तो विश्वास देख्नुभएको छैन। जब अधिकारीका मित्रहरू अधिकारीको घरमा आइपुग्छन्, तब तिनीहरूले नोकर निको भएको देख्छन्।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कप्तान / रोमी अधिकारी</w:t>
      </w:r>
    </w:p>
    <w:p>
      <w:pPr>
        <w:pStyle w:val="ListBullet"/>
        <w:spacing w:line="240" w:lineRule="auto"/>
        <w:ind w:left="720"/>
      </w:pPr>
      <w:r>
        <w:rPr>
          <w:lang w:val="ne_NP" w:bidi="ne_NP"/>
        </w:rPr>
      </w:r>
      <w:r>
        <w:rPr>
          <w:lang w:val="ne_NP" w:bidi="ne_NP"/>
        </w:rPr>
        <w:t>कप्तानको नोकर</w:t>
      </w:r>
    </w:p>
    <w:p>
      <w:pPr>
        <w:pStyle w:val="ListBullet"/>
        <w:spacing w:line="240" w:lineRule="auto"/>
        <w:ind w:left="720"/>
      </w:pPr>
      <w:r>
        <w:rPr>
          <w:lang w:val="ne_NP" w:bidi="ne_NP"/>
        </w:rPr>
      </w:r>
      <w:r>
        <w:rPr>
          <w:lang w:val="ne_NP" w:bidi="ne_NP"/>
        </w:rPr>
        <w:t>यहूदी अगुवाहरू</w:t>
      </w:r>
    </w:p>
    <w:p>
      <w:pPr>
        <w:pStyle w:val="ListBullet"/>
        <w:spacing w:line="240" w:lineRule="auto"/>
        <w:ind w:left="720"/>
      </w:pPr>
      <w:r>
        <w:rPr>
          <w:lang w:val="ne_NP" w:bidi="ne_NP"/>
        </w:rPr>
      </w:r>
      <w:r>
        <w:rPr>
          <w:lang w:val="ne_NP" w:bidi="ne_NP"/>
        </w:rPr>
        <w:t>कप्तानका मित्रहरू</w:t>
      </w:r>
    </w:p>
    <w:p>
      <w:pPr>
        <w:pStyle w:val="ListBullet"/>
        <w:spacing w:line="240" w:lineRule="auto"/>
        <w:ind w:left="720"/>
      </w:pPr>
      <w:r>
        <w:rPr>
          <w:lang w:val="ne_NP" w:bidi="ne_NP"/>
        </w:rPr>
      </w:r>
      <w:r>
        <w:rPr>
          <w:lang w:val="ne_NP" w:bidi="ne_NP"/>
        </w:rPr>
        <w:t>येशूका अनुयायीहरू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कप्तान कहिल्यै येशूको नजिक नभएको, बरु आफ्नै घरमा रहेको अभिनय गर्ने कुरा सुनिश्चित गर्नुहोस्।</w:t>
      </w:r>
    </w:p>
    <w:p>
      <w:pPr/>
      <w:r>
        <w:rPr>
          <w:lang w:val="ne_NP" w:bidi="ne_NP"/>
        </w:rPr>
      </w:r>
      <w:r>
        <w:rPr>
          <w:lang w:val="ne_NP" w:bidi="ne_NP"/>
        </w:rPr>
        <w:t>टोलीले येशू भीडसँग कुरा गर्न फर्कनुभएको दृश्य अभिनय गर्ने कुरा सुनिश्चित गर्नुहोस्। यसले अधिकारीको विश्वासको महत्त्वमा जोड दिन्छ।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कफर्नहुममा हिंड्दै गरेको अभिनय गर्नुहोस्। उहाँलाई यहूदी अगुवाहरूले रोक्छन्। तिनीहरूले येशूलाई कप्तानको बारेमा बताउँछन्। तिनीहरूले उहाँलाई ती अधिकारीको नोकरलाई निको पारिदिन आग्रह गर्छन्, जसलाई ती अधिकारीले माया र आदर गर्छन्।</w:t>
      </w:r>
    </w:p>
    <w:p>
      <w:pPr/>
      <w:r>
        <w:rPr>
          <w:lang w:val="ne_NP" w:bidi="ne_NP"/>
        </w:rPr>
      </w:r>
      <w:r>
        <w:rPr>
          <w:lang w:val="ne_NP" w:bidi="ne_NP"/>
        </w:rPr>
        <w:t>अभिनय रोक्नुहोस्: पाका व्यक्तिहरूको भूमिका खेल्ने कलाकारहरूलाई सोध्नुहोस्, "तपाईंलाई कस्तो महसुस भइरहेको छ?" तपाईंले सुन्न सक्नुहुन्छ, "येशू आउनुहुनेछ भन्ने आशा गर्छु।" "मलाई थाहा छ यो अनौठो अनुरोध हो।" "यी अधिकारी हाम्रा मानिसहरूप्रति धेरै दयालु छन्। तिनी येशूको ध्यान पाउन योग्य छन्।" अभिनय फेरि सुरु गर्नुहोस्।</w:t>
      </w:r>
    </w:p>
    <w:p>
      <w:pPr/>
      <w:r>
        <w:rPr>
          <w:lang w:val="ne_NP" w:bidi="ne_NP"/>
        </w:rPr>
      </w:r>
      <w:r>
        <w:rPr>
          <w:lang w:val="ne_NP" w:bidi="ne_NP"/>
        </w:rPr>
        <w:t>येशू भीडका साथै उहाँका चेलाहरू र यहूदी अगुवाहरूसँग कप्तानको घरमा जाँदै गरेको अभिनय गर्नुहोस्। कप्तानले आफ्ना मित्रहरूलाई एउटा सन्देशका साथ येशूकहाँ पठाउँछन्। उनले येशूलाई नआउनुहोस्, तर एउटा शब्द मात्र भनिदिनुहोस् र मेरो नोकर निको हुनेछ भनी बिन्ती गर्छन्।</w:t>
      </w:r>
    </w:p>
    <w:p>
      <w:pPr/>
      <w:r>
        <w:rPr>
          <w:lang w:val="ne_NP" w:bidi="ne_NP"/>
        </w:rPr>
      </w:r>
      <w:r>
        <w:rPr>
          <w:lang w:val="ne_NP" w:bidi="ne_NP"/>
        </w:rPr>
        <w:t>अभिनय रोक्नुहोस्: कप्तानको भूमिका खेल्ने कलाकारलाई सोध्नुहोस्, "तपाईंलाई कस्तो महसुस भइरहेको छ?" तपाईंले सुन्न सक्नुहुन्छ, "येशू मेरो घरमा आउन लायक म छैन।" "येशूले परमेश्वरबाट अधिकार प्राप्त गर्नुभएको छ भन्ने मलाई थाहा छ।" "यदि उहाँले मात्र बोलिदिनुभयो भने मेरो नोकर निको हुनेछ।" अभिनय फेरि सुरु गर्नुहोस्।</w:t>
      </w:r>
    </w:p>
    <w:p>
      <w:pPr/>
      <w:r>
        <w:rPr>
          <w:lang w:val="ne_NP" w:bidi="ne_NP"/>
        </w:rPr>
      </w:r>
      <w:r>
        <w:rPr>
          <w:lang w:val="ne_NP" w:bidi="ne_NP"/>
        </w:rPr>
        <w:t>कप्तानका मित्रहरूको भूमिका खेल्ने कलाकारलाई सोध्नुहोस्, "तपाईंलाई कस्तो महसुस भइरहेको छ?" तपाईंले सुन्न सक्नुहुन्छ, "उहाँको नोकरलाई नि?" "कसैसँग पनि टाढैबाट निको पार्ने शक्ति छैन।" "उसले उहाँलाई घरमा आउन किन रोक्यो?" अभिनय फेरि सुरु गर्नुहोस्।</w:t>
      </w:r>
    </w:p>
    <w:p>
      <w:pPr/>
      <w:r>
        <w:rPr>
          <w:lang w:val="ne_NP" w:bidi="ne_NP"/>
        </w:rPr>
      </w:r>
      <w:r>
        <w:rPr>
          <w:lang w:val="ne_NP" w:bidi="ne_NP"/>
        </w:rPr>
        <w:t>येशूले अचम्म मान्नुभएको अभिनय गर्नुहोस्। इस्राएलमा उहाँले यस्तो विश्वास देख्नुभएको छैन भनी आफ्ना अनुयायीहरूलाई भन्नुहुन्छ।</w:t>
      </w:r>
    </w:p>
    <w:p>
      <w:pPr/>
      <w:r>
        <w:rPr>
          <w:lang w:val="ne_NP" w:bidi="ne_NP"/>
        </w:rPr>
      </w:r>
      <w:r>
        <w:rPr>
          <w:lang w:val="ne_NP" w:bidi="ne_NP"/>
        </w:rPr>
        <w:t>अभिनय रोक्नुहोस्: अनुयायीहरूको भूमिका खेल्ने कलाकारहरूलाई सोध्नुहोस्, "तपाईंलाई कस्तो महसुस भइरहेको छ?" तपाईंले सुन्न सक्नुहुन्छ, "अलमलमा परेको छु।" "एउटा अन्यजातिले कसरी परमेश्वरमा विश्वास गर्न सक्छ?" "के हामीले विश्वास देखाएका छैनौं?" अभिनय फेरि सुरु गर्नुहोस्।</w:t>
      </w:r>
    </w:p>
    <w:p>
      <w:pPr/>
      <w:r>
        <w:rPr>
          <w:lang w:val="ne_NP" w:bidi="ne_NP"/>
        </w:rPr>
      </w:r>
      <w:r>
        <w:rPr>
          <w:lang w:val="ne_NP" w:bidi="ne_NP"/>
        </w:rPr>
        <w:t>कप्तानका मित्रहरू कप्तानको घरमा फर्किन्छन् र नोकर पूर्ण रूपमा निको 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b/>
          <w:lang w:val="ne_NP" w:bidi="ne_NP"/>
        </w:rPr>
        <w:t>कफर्नहुममा</w:t>
      </w:r>
      <w:r>
        <w:rPr>
          <w:lang w:val="ne_NP" w:bidi="ne_NP"/>
        </w:rPr>
        <w:t xml:space="preserve"> फर्किनुहुन्छ। कफर्नहुममा एक जना </w:t>
      </w:r>
      <w:r>
        <w:rPr>
          <w:b/>
          <w:lang w:val="ne_NP" w:bidi="ne_NP"/>
        </w:rPr>
        <w:t>कप्तान</w:t>
      </w:r>
      <w:r>
        <w:rPr>
          <w:lang w:val="ne_NP" w:bidi="ne_NP"/>
        </w:rPr>
        <w:t xml:space="preserve"> बसोबास गर्छन्। कप्तान भनेको १०० सैनिकहरूको नेतृत्व गर्ने सेना अधिकारी हो। यो कप्तान अन्यजाति र रोमी थियो। तपाईंले पहिले प्रयोग गर्नुभएको शब्द नै प्रयोग गर्न सम्झनुहोस्। </w:t>
      </w:r>
      <w:r>
        <w:rPr>
          <w:b/>
          <w:lang w:val="ne_NP" w:bidi="ne_NP"/>
        </w:rPr>
        <w:t>कप्तान</w:t>
      </w:r>
      <w:r>
        <w:rPr>
          <w:lang w:val="ne_NP" w:bidi="ne_NP"/>
        </w:rPr>
        <w:t xml:space="preserve"> मुख्य शब्दावलीमा छ।</w:t>
      </w:r>
    </w:p>
    <w:p>
      <w:pPr/>
      <w:r>
        <w:rPr>
          <w:lang w:val="ne_NP" w:bidi="ne_NP"/>
        </w:rPr>
      </w:r>
      <w:r>
        <w:rPr>
          <w:lang w:val="ne_NP" w:bidi="ne_NP"/>
        </w:rPr>
        <w:t>यदि तपाईंले पहिले नै गर्नुभएको छैन भने रोक्नुहोस् र कप्तानको तस्वीर देखाउनुहोस्।</w:t>
      </w:r>
    </w:p>
    <w:p>
      <w:pPr/>
      <w:r>
        <w:rPr>
          <w:lang w:val="ne_NP" w:bidi="ne_NP"/>
        </w:rPr>
      </w:r>
      <w:r>
        <w:rPr>
          <w:lang w:val="ne_NP" w:bidi="ne_NP"/>
        </w:rPr>
        <w:t xml:space="preserve">कप्तानको नोकर बिरामी छ। ग्रीक शब्द </w:t>
      </w:r>
      <w:r>
        <w:rPr>
          <w:b/>
          <w:lang w:val="ne_NP" w:bidi="ne_NP"/>
        </w:rPr>
        <w:t>नोकर</w:t>
      </w:r>
      <w:r>
        <w:rPr>
          <w:lang w:val="ne_NP" w:bidi="ne_NP"/>
        </w:rPr>
        <w:t xml:space="preserve"> को अनुवाद दास हुन्छ। नोकरहरूसँग कुनै अधिकार थिएन र तिनीहरूले आफ्ना मालिकहरूको लागि बिना ज्याला काम गर्थे। </w:t>
      </w:r>
      <w:r>
        <w:rPr>
          <w:b/>
          <w:lang w:val="ne_NP" w:bidi="ne_NP"/>
        </w:rPr>
        <w:t>नोकर</w:t>
      </w:r>
      <w:r>
        <w:rPr>
          <w:lang w:val="ne_NP" w:bidi="ne_NP"/>
        </w:rPr>
        <w:t xml:space="preserve"> मुख्य शब्दावलीमा छ। तपाईंले अघिल्लो खण्डहरूमा प्रयोग गरेको शब्द नै प्रयोग गर्न सम्झनुहोस्।</w:t>
      </w:r>
    </w:p>
    <w:p>
      <w:pPr/>
      <w:r>
        <w:rPr>
          <w:lang w:val="ne_NP" w:bidi="ne_NP"/>
        </w:rPr>
      </w:r>
      <w:r>
        <w:rPr>
          <w:lang w:val="ne_NP" w:bidi="ne_NP"/>
        </w:rPr>
        <w:t xml:space="preserve">ती नोकरलाई कप्तानकले </w:t>
      </w:r>
      <w:r>
        <w:rPr>
          <w:b/>
          <w:lang w:val="ne_NP" w:bidi="ne_NP"/>
        </w:rPr>
        <w:t>धेरै बहुमूल्यका</w:t>
      </w:r>
      <w:r>
        <w:rPr>
          <w:lang w:val="ne_NP" w:bidi="ne_NP"/>
        </w:rPr>
        <w:t xml:space="preserve"> ठानेका थिए भनी लूकाले हामीलाई भन्छन्। यसको अर्थ उ बहुमूल्य सम्मानित र आदरणीय थिए। कप्तानले आफ्नो नोकरलाई प्रेम गर्थे र उसलाई महत्त्वपूर्ण ठान्थे।</w:t>
      </w:r>
    </w:p>
    <w:p>
      <w:pPr/>
      <w:r>
        <w:rPr>
          <w:lang w:val="ne_NP" w:bidi="ne_NP"/>
        </w:rPr>
      </w:r>
      <w:r>
        <w:rPr>
          <w:lang w:val="ne_NP" w:bidi="ne_NP"/>
        </w:rPr>
        <w:t>रोक्नुहोस् र आफ्नो टोलीसँग छलफल गर्नुहोस्: तपाईंको संस्कृतिमा यस्तो नोकरको बारेमा कसरी कुरा गर्नुहुन्छ? तपाईंले कस्ता शब्दहरू प्रयोग गर्नुहुन्छ?</w:t>
      </w:r>
    </w:p>
    <w:p>
      <w:pPr/>
      <w:r>
        <w:rPr>
          <w:lang w:val="ne_NP" w:bidi="ne_NP"/>
        </w:rPr>
      </w:r>
      <w:r>
        <w:rPr>
          <w:lang w:val="ne_NP" w:bidi="ne_NP"/>
        </w:rPr>
        <w:t xml:space="preserve">कप्तानले येशूसँग कुरा गर्न यहूदी अगुवाहरूलाई पठाउँछन्। किनभने उनले हाम्रो </w:t>
      </w:r>
      <w:r>
        <w:rPr>
          <w:b/>
          <w:lang w:val="ne_NP" w:bidi="ne_NP"/>
        </w:rPr>
        <w:t>राष्ट्र</w:t>
      </w:r>
      <w:r>
        <w:rPr>
          <w:lang w:val="ne_NP" w:bidi="ne_NP"/>
        </w:rPr>
        <w:t xml:space="preserve">लाई प्रेम गर्छन् भनेर तिनीहरूले कप्तानलाई मद्दत गरिदिन येशूलाई बिन्ती गर्छन्। यहाँ राष्ट्रले यहूदी मानिसहरूलाई जनाउँछ, राजनीतिक राज्यलाई होइन। </w:t>
      </w:r>
      <w:r>
        <w:rPr>
          <w:b/>
          <w:lang w:val="ne_NP" w:bidi="ne_NP"/>
        </w:rPr>
        <w:t>राष्ट्र</w:t>
      </w:r>
      <w:r>
        <w:rPr>
          <w:lang w:val="ne_NP" w:bidi="ne_NP"/>
        </w:rPr>
        <w:t xml:space="preserve"> मुख्य शब्दावलीमा छ। यसमा यहूदी </w:t>
      </w:r>
      <w:r>
        <w:rPr>
          <w:b/>
          <w:lang w:val="ne_NP" w:bidi="ne_NP"/>
        </w:rPr>
        <w:t>अगुवाहरू</w:t>
      </w:r>
      <w:r>
        <w:rPr>
          <w:lang w:val="ne_NP" w:bidi="ne_NP"/>
        </w:rPr>
        <w:t xml:space="preserve"> र येशू समावेश हुनुहुन्थ्यो। </w:t>
      </w:r>
      <w:r>
        <w:rPr>
          <w:b/>
          <w:lang w:val="ne_NP" w:bidi="ne_NP"/>
        </w:rPr>
        <w:t>एल्डरहरू</w:t>
      </w:r>
      <w:r>
        <w:rPr>
          <w:lang w:val="ne_NP" w:bidi="ne_NP"/>
        </w:rPr>
        <w:t xml:space="preserve"> मुख्य शब्दावलीमा छन्। रोमी अधिकारी मित्रवत छन् र यहूदी मानिसहरूलाई मद्दत गर्छन् भनी अगुवाहरूले भनिरहेका छन्। ती अधिकारीले यसलाई देखाउने एउटा तरिका भनेको यहूदीहरूलाई कफर्नहुमको सभाघर बनाउन मद्दत गर्नु थियो। तपाईंले अघिल्लो खण्डहरूमा </w:t>
      </w:r>
      <w:r>
        <w:rPr>
          <w:b/>
          <w:lang w:val="ne_NP" w:bidi="ne_NP"/>
        </w:rPr>
        <w:t>सभाघर</w:t>
      </w:r>
      <w:r>
        <w:rPr>
          <w:lang w:val="ne_NP" w:bidi="ne_NP"/>
        </w:rPr>
        <w:t xml:space="preserve">को लागि प्रयोग गर्नुभएको अनुवाद नै प्रयोग गर्ने कुरा निश्चित गर्नुहोस्। </w:t>
      </w:r>
      <w:r>
        <w:rPr>
          <w:b/>
          <w:lang w:val="ne_NP" w:bidi="ne_NP"/>
        </w:rPr>
        <w:t>सभाघर</w:t>
      </w:r>
      <w:r>
        <w:rPr>
          <w:lang w:val="ne_NP" w:bidi="ne_NP"/>
        </w:rPr>
        <w:t xml:space="preserve"> मुख्य शब्दावलीमा छ।</w:t>
      </w:r>
    </w:p>
    <w:p>
      <w:pPr/>
      <w:r>
        <w:rPr>
          <w:lang w:val="ne_NP" w:bidi="ne_NP"/>
        </w:rPr>
      </w:r>
      <w:r>
        <w:rPr>
          <w:lang w:val="ne_NP" w:bidi="ne_NP"/>
        </w:rPr>
        <w:t>येशू अधिकारीको घरमा जान सहमत हुनुहुन्छ। येशू आइपुग्नु अघि, ती कप्तानका मित्रहरूले येशूलाई कप्तानको सन्देश दिन भेट्छन्। कप्तानले भन्छन्, "</w:t>
      </w:r>
      <w:r>
        <w:rPr>
          <w:b/>
          <w:lang w:val="ne_NP" w:bidi="ne_NP"/>
        </w:rPr>
        <w:t>प्रभु</w:t>
      </w:r>
      <w:r>
        <w:rPr>
          <w:lang w:val="ne_NP" w:bidi="ne_NP"/>
        </w:rPr>
        <w:t xml:space="preserve">, कष्ट नगर्नुहोस्।" यहाँ प्रभु भन्नाले मालिक वा अधिकार भएको व्यक्ति बुझिन्छ। येशूलाई परमेश्वरबाट अधिकार प्राप्त छ भनी कप्तानले बुझ्छन्। </w:t>
      </w:r>
      <w:r>
        <w:rPr>
          <w:b/>
          <w:lang w:val="ne_NP" w:bidi="ne_NP"/>
        </w:rPr>
        <w:t>प्रभु</w:t>
      </w:r>
      <w:r>
        <w:rPr>
          <w:lang w:val="ne_NP" w:bidi="ne_NP"/>
        </w:rPr>
        <w:t xml:space="preserve"> मुख्य शब्दावलीमा पाउन सकिन्छ। </w:t>
      </w:r>
      <w:r>
        <w:rPr>
          <w:b/>
          <w:lang w:val="ne_NP" w:bidi="ne_NP"/>
        </w:rPr>
        <w:t>कष्ट नगर्नुहोस्</w:t>
      </w:r>
      <w:r>
        <w:rPr>
          <w:lang w:val="ne_NP" w:bidi="ne_NP"/>
        </w:rPr>
        <w:t xml:space="preserve"> भन्ने विनम्र तरिका "म तपाईंलाई दुःख वा असुविधा दिन चाहन्न" भन्नु हो। ती अधिकारी आफू अन्यजाति भएकोले येशू उनको घरमा प्रवेश गरेर धार्मिक रूपमा अशुद्ध वा परमेश्वरको सेवाको लागि अयोग्य होऊन् भन्ने चाहँदैनन्। ती अधिकारीलाई थाहा छ कि उनलाई घरमा प्रवेश गर्न आवश्यक छैन किनभने उनले आफ्नो नोकरलाई टाढैबाट निको पारिदिन सक्छन्। येशूसँग निको पार्ने परमेश्वरको </w:t>
      </w:r>
      <w:r>
        <w:rPr>
          <w:b/>
          <w:lang w:val="ne_NP" w:bidi="ne_NP"/>
        </w:rPr>
        <w:t>अधिकार</w:t>
      </w:r>
      <w:r>
        <w:rPr>
          <w:lang w:val="ne_NP" w:bidi="ne_NP"/>
        </w:rPr>
        <w:t xml:space="preserve"> छ भनेर ती अधिकारीले विश्वास गर्छन्। तपाईंले पहिले गरेझैँ अधिकारलाई सोहीअनुसार अनुवाद गर्ने निश्चित गर्नुहोस्। मुख्य शब्दावलीमा </w:t>
      </w:r>
      <w:r>
        <w:rPr>
          <w:b/>
          <w:lang w:val="ne_NP" w:bidi="ne_NP"/>
        </w:rPr>
        <w:t>अधिकार</w:t>
      </w:r>
      <w:r>
        <w:rPr>
          <w:lang w:val="ne_NP" w:bidi="ne_NP"/>
        </w:rPr>
        <w:t xml:space="preserve"> पाउन सकिन्छ।</w:t>
      </w:r>
    </w:p>
    <w:p>
      <w:pPr/>
      <w:r>
        <w:rPr>
          <w:lang w:val="ne_NP" w:bidi="ne_NP"/>
        </w:rPr>
      </w:r>
      <w:r>
        <w:rPr>
          <w:lang w:val="ne_NP" w:bidi="ne_NP"/>
        </w:rPr>
        <w:t xml:space="preserve">जब कप्तानले </w:t>
      </w:r>
      <w:r>
        <w:rPr>
          <w:b/>
          <w:lang w:val="ne_NP" w:bidi="ne_NP"/>
        </w:rPr>
        <w:t>मेरो छानामुनि आउनुहोस्</w:t>
      </w:r>
      <w:r>
        <w:rPr>
          <w:lang w:val="ne_NP" w:bidi="ne_NP"/>
        </w:rPr>
        <w:t xml:space="preserve"> भन्ने वाक्यांश प्रयोग गर्छन्, यसको अर्थ "मेरो घरमा प्रवेश गर्नुहोस्" भन्ने हुन्छ।</w:t>
      </w:r>
    </w:p>
    <w:p>
      <w:pPr/>
      <w:r>
        <w:rPr>
          <w:lang w:val="ne_NP" w:bidi="ne_NP"/>
        </w:rPr>
      </w:r>
      <w:r>
        <w:rPr>
          <w:lang w:val="ne_NP" w:bidi="ne_NP"/>
        </w:rPr>
        <w:t>अर्काको घरमा पाहुना भएर आउने कार्यलाई बुझाउन तपाईंको भाषामा प्रयोग हुने स्वाभाविक वाक्यांश प्रयोग गर्नुहोस्।</w:t>
      </w:r>
    </w:p>
    <w:p>
      <w:pPr/>
      <w:r>
        <w:rPr>
          <w:lang w:val="ne_NP" w:bidi="ne_NP"/>
        </w:rPr>
      </w:r>
      <w:r>
        <w:rPr>
          <w:lang w:val="ne_NP" w:bidi="ne_NP"/>
        </w:rPr>
        <w:t xml:space="preserve">येशू </w:t>
      </w:r>
      <w:r>
        <w:rPr>
          <w:b/>
          <w:lang w:val="ne_NP" w:bidi="ne_NP"/>
        </w:rPr>
        <w:t>अचम्ममा पर्नुहुन्छ</w:t>
      </w:r>
      <w:r>
        <w:rPr>
          <w:lang w:val="ne_NP" w:bidi="ne_NP"/>
        </w:rPr>
        <w:t xml:space="preserve">। यो सकारात्मक प्रतिक्रिया हो। कप्तानको विश्वासबाट उहाँ खुसी र अचम्म मान्नुहुन्छ। येशूले भन्नुहुन्छ, "मैले </w:t>
      </w:r>
      <w:r>
        <w:rPr>
          <w:b/>
          <w:lang w:val="ne_NP" w:bidi="ne_NP"/>
        </w:rPr>
        <w:t>इस्राएलमा</w:t>
      </w:r>
      <w:r>
        <w:rPr>
          <w:lang w:val="ne_NP" w:bidi="ne_NP"/>
        </w:rPr>
        <w:t xml:space="preserve"> यस्तो ठूलो </w:t>
      </w:r>
      <w:r>
        <w:rPr>
          <w:b/>
          <w:lang w:val="ne_NP" w:bidi="ne_NP"/>
        </w:rPr>
        <w:t>विश्वास</w:t>
      </w:r>
      <w:r>
        <w:rPr>
          <w:lang w:val="ne_NP" w:bidi="ne_NP"/>
        </w:rPr>
        <w:t xml:space="preserve"> भेट्टाएको छैन।" यहाँ विश्वासको अर्थ येशूले एक निश्चित कुरा गर्न सक्नुहुन्छ भन्ने विश्वास र भरोसा हो। तपाईंले पहिले गरेझैँ विश्वासलाई अनुवाद गर्ने निश्चित गर्नुहोस्। मुख्य शब्दावलीमा </w:t>
      </w:r>
      <w:r>
        <w:rPr>
          <w:b/>
          <w:lang w:val="ne_NP" w:bidi="ne_NP"/>
        </w:rPr>
        <w:t>विश्वास</w:t>
      </w:r>
      <w:r>
        <w:rPr>
          <w:lang w:val="ne_NP" w:bidi="ne_NP"/>
        </w:rPr>
        <w:t xml:space="preserve"> पाउन सकिन्छ। जब येशूले इस्राएल भन्नुहुन्छ, तब उहाँले समग्र यहूदी मानिसहरूलाई जनाउँदै हुनुहुन्छ। येशूले कसैलाई छुँदा निको पार्न सक्नुहुन्थ्यो भनेर यहूदीहरूले विश्वास गरे। तर ती अन्यजाति अधिकारीले येशूले एउटा शब्द मात्र बोलेर टाढैबाट निको पार्न सक्नुहुन्छ भनेर विश्वास गरे।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7:11–17</w:t>
      </w:r>
      <w:r>
        <w:rPr>
          <w:lang w:val="ne_NP" w:bidi="ne_NP"/>
        </w:rPr>
      </w:r>
    </w:p>
    <w:p>
      <w:pPr>
        <w:pStyle w:val="Heading3"/>
      </w:pPr>
      <w:r>
        <w:rPr>
          <w:lang w:val="ne_NP" w:bidi="ne_NP"/>
        </w:rPr>
        <w:t>Step 1</w:t>
      </w:r>
    </w:p>
    <w:p>
      <w:pPr/>
      <w:r>
        <w:rPr>
          <w:lang w:val="ne_NP" w:bidi="ne_NP"/>
        </w:rPr>
      </w:r>
      <w:r>
        <w:rPr>
          <w:lang w:val="ne_NP" w:bidi="ne_NP"/>
        </w:rPr>
        <w:t>लूका ७:११–१७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कप्तानको नोकरलाई निको पारेपछि, येशू र उहाँका चेलाहरू कफर्नहुमबाट नाइन भनिने गालीलको शहरमा यात्रा गर्छन्। लूकाले भर्खरै छोरा गुमाएकी एक विधवाप्रति येशूले देखाउनुभएको करुणामा ध्यान केन्द्रित गर्दछन्। येशूले उनको छोरालाई फेरि जीवित तुल्याउनुहुन्छ, र मानिसहरू अचम्म मान्छन्। येशूको ख्याति सम्पूर्ण यहूदिया र वरिपरिका क्षेत्रहरूमा निरन्तर फैलिरहेको छ।</w:t>
      </w:r>
    </w:p>
    <w:p>
      <w:pPr/>
      <w:r>
        <w:rPr>
          <w:lang w:val="ne_NP" w:bidi="ne_NP"/>
        </w:rPr>
      </w:r>
      <w:r>
        <w:rPr>
          <w:lang w:val="ne_NP" w:bidi="ne_NP"/>
        </w:rPr>
        <w:t>कप्तानको नोकरलाई निको पारेको केही समयपछि, येशू कफर्नहुमबाट नाइन भनिने शहरमा यात्रा गर्नुहुन्छ। येशूका चेलाहरू र ठूलो भीडले उहाँलाई पछ्याउँछन्। नासरतबाट नाइनको सानो शहर छ माइल वा ९.६ किलोमिटर मात्र टाढा थियो। यो कफर्नहुमबाट २५ माइल वा ४०.२ किलोमिटर थियो।</w:t>
      </w:r>
    </w:p>
    <w:p>
      <w:pPr/>
      <w:r>
        <w:rPr>
          <w:lang w:val="ne_NP" w:bidi="ne_NP"/>
        </w:rPr>
      </w:r>
      <w:r>
        <w:rPr>
          <w:lang w:val="ne_NP" w:bidi="ne_NP"/>
        </w:rPr>
        <w:t>रोक्नुहोस् र आफ्नो टोलीलाई नाइन, नासरत र कफर्नहुम कहाँ छन् भन्ने नक्सा देखाउनुहोस्। येशूले लिनुभएको हुन सक्ने बाटोलाई हाइलाइट गर्नुहोस्।</w:t>
      </w:r>
    </w:p>
    <w:p>
      <w:pPr/>
      <w:r>
        <w:rPr>
          <w:lang w:val="ne_NP" w:bidi="ne_NP"/>
        </w:rPr>
      </w:r>
      <w:r>
        <w:rPr>
          <w:lang w:val="ne_NP" w:bidi="ne_NP"/>
        </w:rPr>
        <w:t>येशू शहरको ढोकामा वा मानिसहरू शहरभित्र र बाहिर जाने प्रवेशद्वारमा आइपुग्नुहुन्छ। येशूले मानिसहरूले एउटा मृत व्यक्तिलाई गाड्नका लागि शहरबाहिर लैजाँदै गरेको देख्नुहुन्छ। मृतक व्यक्ति विधवाको एक मात्र छोरा थिए भन्ने कुरामा लूकाले विशेष ध्यान दिन्छन्। विधवा भनेको पति मरेको महिला हो। आफ्नो एक मात्र छोराको निधनमा शोक मनाउन समुदायका मानिसहरूको भीड उनीसँगै त्यहाँ छ। यहूदी संस्कृतिमा, बुबाको निधन हुँदा आमाको पालनपोषण गर्ने जिम्मेवारी छोराको हुन्थ्यो। पति वा छोरा बिना ती महिलाको कुनै सहारा थिएन। अब उनी आफ्नो समुदायमा धेरै निम्न सामाजिक स्तरकी थिइन्।</w:t>
      </w:r>
    </w:p>
    <w:p>
      <w:pPr/>
      <w:r>
        <w:rPr>
          <w:lang w:val="ne_NP" w:bidi="ne_NP"/>
        </w:rPr>
      </w:r>
      <w:r>
        <w:rPr>
          <w:lang w:val="ne_NP" w:bidi="ne_NP"/>
        </w:rPr>
        <w:t>रोक्नुहोस् र आफ्नो टोलीसँग छलफल गर्नुहोस्: तपाईंको संस्कृतिमा विधवाहरूलाई कस्तो व्यवहार गरिन्छ? तिनीहरूको हेरचाह गर्नका लागि को जिम्मेवार छ?</w:t>
      </w:r>
    </w:p>
    <w:p>
      <w:pPr/>
      <w:r>
        <w:rPr>
          <w:lang w:val="ne_NP" w:bidi="ne_NP"/>
        </w:rPr>
      </w:r>
      <w:r>
        <w:rPr>
          <w:lang w:val="ne_NP" w:bidi="ne_NP"/>
        </w:rPr>
        <w:t>लूकाले येशूलाई प्रभु वा अधिकार भएको व्यक्ति भनेर उल्लेख गर्छन्। यहूदीहरूले परमेश्वरलाई जनाउन पनि यो शब्द प्रयोग गर्थे। येशूले ती महिलालाई देख्नुहुन्छ, र उनीप्रति दया महसुस गर्नुहुन्छ। येशू उनलाई मद्दत गर्न चाहनुहुन्छ।</w:t>
      </w:r>
    </w:p>
    <w:p>
      <w:pPr/>
      <w:r>
        <w:rPr>
          <w:lang w:val="ne_NP" w:bidi="ne_NP"/>
        </w:rPr>
      </w:r>
      <w:r>
        <w:rPr>
          <w:lang w:val="ne_NP" w:bidi="ne_NP"/>
        </w:rPr>
        <w:t>येशूले महिलालाई भन्नुहुन्छ, "नरोऊ।" यसले महिला पहिले नै रोइरहेकी थिइन् भन्ने संकेत गर्छ। येशूलाई थाहा छ कि उहाँले उनको छोरालाई फेरि जीवित बनाउनुहुनेछ र उनलाई आनन्दित हुनुपर्ने कारण दिनुहुनेछ। त्यसपछि येशू मृत शरीरलाई बोक्न प्रयोग गरिने शवपेटिका वा स्ट्रेचर वा फलेकको नजिक जानुहुन्छ। उहाँले शवपेटिकालाई छुनुभयो र शव बोकिरहेका मानिसहरू हिँड्न छोडेर स्थिर भई उभिए। यो महत्त्वपूर्ण थियो। यहूदी संस्कृतिमा, मृत शरीरलाई छुनुले कसैलाई अशुद्ध वा परमेश्वरको सेवाको लागि अयोग्य बनाउँथ्यो।</w:t>
      </w:r>
    </w:p>
    <w:p>
      <w:pPr/>
      <w:r>
        <w:rPr>
          <w:lang w:val="ne_NP" w:bidi="ne_NP"/>
        </w:rPr>
      </w:r>
      <w:r>
        <w:rPr>
          <w:lang w:val="ne_NP" w:bidi="ne_NP"/>
        </w:rPr>
        <w:t>रोक्नुहोस् र आफ्नो टोलीलाई मृतकलाई बोक्न प्रयोग गरिने शवपेटिका/स्ट्रेचरको तस्वीर देखाउनुहोस्।</w:t>
      </w:r>
    </w:p>
    <w:p>
      <w:pPr/>
      <w:r>
        <w:rPr>
          <w:lang w:val="ne_NP" w:bidi="ne_NP"/>
        </w:rPr>
      </w:r>
      <w:r>
        <w:rPr>
          <w:lang w:val="ne_NP" w:bidi="ne_NP"/>
        </w:rPr>
        <w:t>येशूले मृत शरीरलाई भन्नुहुन्छ, "जवान मानिस, म तिमीलाई भन्दछु, उठ।" येशूले शवलाई "जवान मानिस" भन्नुहुन्छ। यहूदी संस्कृतिमा, यो शब्दले १४ वर्षभन्दा बढी उमेरको तर अझै विवाह नभएको केटालाई जनाउँछ। येशूले "म तिमीहरूलाई भन्दछु" भन्नुभएको हुनाले, यसले उहाँले आज्ञा दिइरहनुभएको छ भन्ने देखाउँछ। उहाँको आज्ञा मृत शरीरलाई फेरि जीवित बनाउन पर्याप्त शक्तिशाली थियो। येशूले जवान मानिसलाई फेरि जीवित बनाउनुहुन्छ, र उनी स्ट्रेचरमा उठेर बस्छन्। ती जवान मानिस बोल्न थाल्छन् र येशूले उनलाई उहाँकी आमाकहाँ सुम्पिनुहुन्छ।</w:t>
      </w:r>
    </w:p>
    <w:p>
      <w:pPr/>
      <w:r>
        <w:rPr>
          <w:lang w:val="ne_NP" w:bidi="ne_NP"/>
        </w:rPr>
      </w:r>
      <w:r>
        <w:rPr>
          <w:lang w:val="ne_NP" w:bidi="ne_NP"/>
        </w:rPr>
        <w:t>येशूसँग मृत व्यक्तिलाई फेरि जीवित बनाउने शक्ति छ भनेर मानिसहरूले डरको महसुस गर्छन् र आशंका गर्छन्। परमेश्वरले येशूलाई यो शक्ति दिनुभएको छ भनेर तिनीहरूलाई थाहा छ, त्यसैले तिनीहरूले परमेश्वरको प्रशंसा गर्न थाल्छन्। मानिसहरूले येशूलाई एक महान अगमवक्ता, वा उहाँका मानिसहरूका लागि परमेश्वरको प्रतिनिधि भन्छन्। येशूले तिनीहरूलाई अगमवक्ता एलियाको सम्झना दिलाउनुभएको हुनाले तिनीहरूले उहाँलाई एक महान अगमवक्ता भने।</w:t>
      </w:r>
    </w:p>
    <w:p>
      <w:pPr/>
      <w:r>
        <w:rPr>
          <w:lang w:val="ne_NP" w:bidi="ne_NP"/>
        </w:rPr>
      </w:r>
      <w:r>
        <w:rPr>
          <w:lang w:val="ne_NP" w:bidi="ne_NP"/>
        </w:rPr>
        <w:t>रोक्नुहोस् र आफ्नो टोलीसँग छलफल गर्नुहोस्: यदि कसैलाई फेरि जीवित बनाइयो भने तपाईंको शहरमा के होला?</w:t>
      </w:r>
    </w:p>
    <w:p>
      <w:pPr/>
      <w:r>
        <w:rPr>
          <w:lang w:val="ne_NP" w:bidi="ne_NP"/>
        </w:rPr>
      </w:r>
      <w:r>
        <w:rPr>
          <w:lang w:val="ne_NP" w:bidi="ne_NP"/>
        </w:rPr>
        <w:t>एलिया यहूदीहरूका लागि प्रसिद्ध अगमवक्ता थिए। उहाँ प्रसिद्ध हुनुको एउटा कारण यो थियो कि उहाँले परमेश्वरको शक्तिद्वारा विधवाको मृत छोरालाई फेरि जीवित बनाउनुभयो। एलियाले बच्चा फेरि जीवित होस् भनेर परमेश्वरलाई प्रार्थना गर्नुपर्यो। तर येशूले मृत शरीरसँग सिधै बोल्नुहुन्छ र केटालाई फेरि जीवित पार्नुहुन्छ। यसले येशूसँग परमेश्वरको अधिकार र शक्ति छ भनेर देखाउँछ। त्यसैले लूकाले उहाँलाई प्रभु भन्छन्।</w:t>
      </w:r>
    </w:p>
    <w:p>
      <w:pPr/>
      <w:r>
        <w:rPr>
          <w:lang w:val="ne_NP" w:bidi="ne_NP"/>
        </w:rPr>
      </w:r>
      <w:r>
        <w:rPr>
          <w:lang w:val="ne_NP" w:bidi="ne_NP"/>
        </w:rPr>
        <w:t>येशूलाई पठाएर परमेश्वर आफ्ना मानिसहरूलाई मद्दत गर्न आउनुभएको छ भनेर मानिसहरू भन्छन्। उहाँका मानिसहरूले यहूदीहरूलाई जनाउँछ। येशूको बारेको समाचार यहूदीहरूको सम्पूर्ण भूमि र यसको वरिपरिका ठाउँहरूमा फैलियो।</w:t>
      </w:r>
    </w:p>
    <w:p>
      <w:pPr/>
      <w:r>
        <w:rPr>
          <w:lang w:val="ne_NP" w:bidi="ne_NP"/>
        </w:rPr>
      </w:r>
      <w:r>
        <w:rPr>
          <w:lang w:val="ne_NP" w:bidi="ne_NP"/>
        </w:rPr>
        <w:t>लूकाले यस कथाबाट येशूसँग मृतकलाई बौरी उठाउने परमेश्वरको शक्ति र अधिकार छ भनेर देखाउँछन्। लूकाले येशूलाई प्रभु भनेर सम्बोधन गर्दै उहाँ एक अगमवक्ता मात्र नभई त्योभन्दा महान् हुनुहुन्छ भन्ने कुरा पनि देखाउँछन्। यस्तो ठूलो चमत्कारले गर्दा येशूको समाचार सम्पूर्ण यहूदिया र वरिपरिका क्षेत्रहरूमा फैलिन्छ।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कफर्नहुमबाट नाइनमा यात्रा गर्नुहुन्छ। ठूलो भीड र उहाँका चेलाहरूले उहाँलाई पछ्याउँछन्।</w:t>
      </w:r>
    </w:p>
    <w:p>
      <w:pPr/>
      <w:r>
        <w:rPr>
          <w:lang w:val="ne_NP" w:bidi="ne_NP"/>
        </w:rPr>
      </w:r>
      <w:r>
        <w:rPr>
          <w:b/>
          <w:lang w:val="ne_NP" w:bidi="ne_NP"/>
        </w:rPr>
        <w:t>दोस्रो दृश्य:</w:t>
      </w:r>
      <w:r>
        <w:rPr>
          <w:lang w:val="ne_NP" w:bidi="ne_NP"/>
        </w:rPr>
        <w:t xml:space="preserve"> येशू नाइनमा आइपुग्नुहुन्छ र सहरबाट एउटा मृत शरीर बाहिर निकालिँदै गरेको देख्नुहुन्छ। मृत शरीर विधवाको एक मात्र छोराको हो। भीड उनको वियोगमा शोक मनाइरहेको छ।</w:t>
      </w:r>
    </w:p>
    <w:p>
      <w:pPr/>
      <w:r>
        <w:rPr>
          <w:lang w:val="ne_NP" w:bidi="ne_NP"/>
        </w:rPr>
      </w:r>
      <w:r>
        <w:rPr>
          <w:b/>
          <w:lang w:val="ne_NP" w:bidi="ne_NP"/>
        </w:rPr>
        <w:t>तेस्रो दृश्य:</w:t>
      </w:r>
      <w:r>
        <w:rPr>
          <w:lang w:val="ne_NP" w:bidi="ne_NP"/>
        </w:rPr>
        <w:t xml:space="preserve"> येशूले महिलाप्रति दया जागेको महसुस गर्नुहुन्छ। उहाँले उनलाई नरोऊ भन्नुहुन्छ। येशूले शवपेटिकालाई छुनुहुन्छ र जवान मानिसलाई उठ भन्नुहुन्छ। जवान मानिस फेरि जीवित हुन्छ र उठेर बस्छ। उ बोल्न थाल्छ। येशूले उसलाई उसकी आमाकहाँ प्रस्तुत गर्नुहुन्छ।</w:t>
      </w:r>
    </w:p>
    <w:p>
      <w:pPr/>
      <w:r>
        <w:rPr>
          <w:lang w:val="ne_NP" w:bidi="ne_NP"/>
        </w:rPr>
      </w:r>
      <w:r>
        <w:rPr>
          <w:b/>
          <w:lang w:val="ne_NP" w:bidi="ne_NP"/>
        </w:rPr>
        <w:t>चौथो दृश्य:</w:t>
      </w:r>
      <w:r>
        <w:rPr>
          <w:lang w:val="ne_NP" w:bidi="ne_NP"/>
        </w:rPr>
        <w:t xml:space="preserve"> मानिसहरू अचम्म मान्छन्। तिनीहरूले परमेश्वरको प्रशंसा गर्छन्। तिनीहरूले येशूको बारेमा कुरा गर्न थाल्छन्, र उहाँको समाचार सम्पूर्ण यहूदियामा फैलिन्छ।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विधवा</w:t>
      </w:r>
    </w:p>
    <w:p>
      <w:pPr>
        <w:pStyle w:val="ListBullet"/>
        <w:spacing w:line="240" w:lineRule="auto"/>
        <w:ind w:left="720"/>
      </w:pPr>
      <w:r>
        <w:rPr>
          <w:lang w:val="ne_NP" w:bidi="ne_NP"/>
        </w:rPr>
      </w:r>
      <w:r>
        <w:rPr>
          <w:lang w:val="ne_NP" w:bidi="ne_NP"/>
        </w:rPr>
        <w:t>नाइनको भीड</w:t>
      </w:r>
    </w:p>
    <w:p>
      <w:pPr>
        <w:pStyle w:val="ListBullet"/>
        <w:spacing w:line="240" w:lineRule="auto"/>
        <w:ind w:left="720"/>
      </w:pPr>
      <w:r>
        <w:rPr>
          <w:lang w:val="ne_NP" w:bidi="ne_NP"/>
        </w:rPr>
      </w:r>
      <w:r>
        <w:rPr>
          <w:lang w:val="ne_NP" w:bidi="ne_NP"/>
        </w:rPr>
        <w:t>शवपेटी बोक्नेहरू</w:t>
      </w:r>
    </w:p>
    <w:p>
      <w:pPr>
        <w:pStyle w:val="ListBullet"/>
        <w:spacing w:line="240" w:lineRule="auto"/>
        <w:ind w:left="720"/>
      </w:pPr>
      <w:r>
        <w:rPr>
          <w:lang w:val="ne_NP" w:bidi="ne_NP"/>
        </w:rPr>
      </w:r>
      <w:r>
        <w:rPr>
          <w:lang w:val="ne_NP" w:bidi="ne_NP"/>
        </w:rPr>
        <w:t>सानो छोरा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उहाँलाई पछ्याउने ठूलो भीडको साथ गाउँ नजिक आइपुग्दै हुनुहुन्छ। उहाँ शहरको ढोकामा आइपुग्नुहुन्छ। यो नाइनको प्रवेश द्वार थियो जहाँ मानिसहरू शहरभित्र र बाहिर जान्थे। गाउँबाट मलामी बाहिर आइरहेका छन्।</w:t>
      </w:r>
    </w:p>
    <w:p>
      <w:pPr/>
      <w:r>
        <w:rPr>
          <w:lang w:val="ne_NP" w:bidi="ne_NP"/>
        </w:rPr>
      </w:r>
      <w:r>
        <w:rPr>
          <w:lang w:val="ne_NP" w:bidi="ne_NP"/>
        </w:rPr>
        <w:t>यो कुरा सम्झनु महत्त्वपूर्ण छ कि अब विधवाको समुदायमा उनको सामाजिक स्तर न्यून थियो किनभने उनको एक मात्र छोराको मृत्यु भएको थियो। उनको परिवारमा उनको हेरचाह गर्ने कोही पनि थिएन।</w:t>
      </w:r>
    </w:p>
    <w:p>
      <w:pPr/>
      <w:r>
        <w:rPr>
          <w:lang w:val="ne_NP" w:bidi="ne_NP"/>
        </w:rPr>
      </w:r>
      <w:r>
        <w:rPr>
          <w:lang w:val="ne_NP" w:bidi="ne_NP"/>
        </w:rPr>
        <w:t>विधवाको एक मात्र छोराको भर्खरै मृत्यु भयो। नाइनबाट आएको भीड उनीसँग छ। येशूले उनीप्रति धेरै करुणा महसुस गर्नुहुन्छ। येशूले उनलाई नरोऊ भन्नुहुन्छ।</w:t>
      </w:r>
    </w:p>
    <w:p>
      <w:pPr/>
      <w:r>
        <w:rPr>
          <w:lang w:val="ne_NP" w:bidi="ne_NP"/>
        </w:rPr>
      </w:r>
      <w:r>
        <w:rPr>
          <w:lang w:val="ne_NP" w:bidi="ne_NP"/>
        </w:rPr>
        <w:t>यो कुरा सम्झनु महत्त्वपूर्ण छ कि शवपेटिकालाई छुँदा यहूदी व्यवस्था अनुसार व्यक्ति अशुद्ध हुन्थ्यो। येशूले यस व्यवस्थालाई बेवास्ता गर्नुहुन्छ र शक्तिशाली रूपमा मृत शरीरमा जीवन फेरि ल्याउनुहुन्छ। यसले उहाँसँग परमेश्वरको शक्ति र अधिकार छ भनेर देखाउँछ।</w:t>
      </w:r>
    </w:p>
    <w:p>
      <w:pPr/>
      <w:r>
        <w:rPr>
          <w:lang w:val="ne_NP" w:bidi="ne_NP"/>
        </w:rPr>
      </w:r>
      <w:r>
        <w:rPr>
          <w:lang w:val="ne_NP" w:bidi="ne_NP"/>
        </w:rPr>
        <w:t>येशूले शवपेटिकालाई छुनुहुन्छ। शवपेटिका बोक्ने मानिसहरू रोकिन्छन्। येशूले मृत मानिससँग कुरा गर्नुहुन्छ। येशू भन्नुहुन्छ, "जवान मानिस उठ।" मृत केटा उठेर बोल्न थाल्यो। येशूले उसलाई उसकी आमालाई फिर्ता दिनुहुन्छ।</w:t>
      </w:r>
    </w:p>
    <w:p>
      <w:pPr/>
      <w:r>
        <w:rPr>
          <w:lang w:val="ne_NP" w:bidi="ne_NP"/>
        </w:rPr>
      </w:r>
      <w:r>
        <w:rPr>
          <w:lang w:val="ne_NP" w:bidi="ne_NP"/>
        </w:rPr>
        <w:t>यो कुरा सम्झनु महत्त्वपूर्ण छ कि येशूले शारीरिक रूपमा केटालाई उनकी आमालाई फिर्ता दिनुहुन्न। अब ऊ जीवित भएकोले येशूले उसलाई उसकी आमाकहाँ केवल प्रस्तुत गर्दै हुनुहुन्छ।</w:t>
      </w:r>
    </w:p>
    <w:p>
      <w:pPr/>
      <w:r>
        <w:rPr>
          <w:lang w:val="ne_NP" w:bidi="ne_NP"/>
        </w:rPr>
      </w:r>
      <w:r>
        <w:rPr>
          <w:lang w:val="ne_NP" w:bidi="ne_NP"/>
        </w:rPr>
        <w:t>भीडले आज परमेश्वरले तिनीहरूलाई भेट्नुभएको छ भनेर भन्दै परमेश्वरको प्रशंसा गर्छन्। यो समाचार यहूदिया र ग्रामीण क्षेत्रमा फैलियो।</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विधवा</w:t>
      </w:r>
    </w:p>
    <w:p>
      <w:pPr>
        <w:pStyle w:val="ListBullet"/>
        <w:spacing w:line="240" w:lineRule="auto"/>
        <w:ind w:left="720"/>
      </w:pPr>
      <w:r>
        <w:rPr>
          <w:lang w:val="ne_NP" w:bidi="ne_NP"/>
        </w:rPr>
      </w:r>
      <w:r>
        <w:rPr>
          <w:lang w:val="ne_NP" w:bidi="ne_NP"/>
        </w:rPr>
        <w:t>नाइनको भीड</w:t>
      </w:r>
    </w:p>
    <w:p>
      <w:pPr>
        <w:pStyle w:val="ListBullet"/>
        <w:spacing w:line="240" w:lineRule="auto"/>
        <w:ind w:left="720"/>
      </w:pPr>
      <w:r>
        <w:rPr>
          <w:lang w:val="ne_NP" w:bidi="ne_NP"/>
        </w:rPr>
      </w:r>
      <w:r>
        <w:rPr>
          <w:lang w:val="ne_NP" w:bidi="ne_NP"/>
        </w:rPr>
        <w:t>शवपेटी बोक्नेहरू</w:t>
      </w:r>
    </w:p>
    <w:p>
      <w:pPr>
        <w:pStyle w:val="ListBullet"/>
        <w:spacing w:line="240" w:lineRule="auto"/>
        <w:ind w:left="720"/>
      </w:pPr>
      <w:r>
        <w:rPr>
          <w:lang w:val="ne_NP" w:bidi="ne_NP"/>
        </w:rPr>
      </w:r>
      <w:r>
        <w:rPr>
          <w:lang w:val="ne_NP" w:bidi="ne_NP"/>
        </w:rPr>
        <w:t>सानो छोरा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दुई फरक भीडको अभिनय गर्ने कुरा सुनिश्चित गर्नुहोस्, एउटा येशूलाई पछ्याउने र अर्को नाइनको भीड।</w:t>
      </w:r>
    </w:p>
    <w:p>
      <w:pPr/>
      <w:r>
        <w:rPr>
          <w:lang w:val="ne_NP" w:bidi="ne_NP"/>
        </w:rPr>
      </w:r>
      <w:r>
        <w:rPr>
          <w:lang w:val="ne_NP" w:bidi="ne_NP"/>
        </w:rPr>
        <w:t>येशू शवपेटिकालाई छुन नजिक आउँदै हुनुहुन्छ भन्ने कुरामा भीड अचम्ममा परेको टोलीले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नाइनमा यात्रा गर्नुभएको अभिनय गर्नुहोस्। भीड र उहाँका चेलाहरूले उहाँलाई पछ्याउँछन्। येशूले मानिसहरूले शहरको ढोकाबाट मृत शरीर बाहिर बोकेर लग्दै गरेको देख्नुहुन्छ। उनी विधवाका एक मात्र छोरा हुन्।</w:t>
      </w:r>
    </w:p>
    <w:p>
      <w:pPr/>
      <w:r>
        <w:rPr>
          <w:lang w:val="ne_NP" w:bidi="ne_NP"/>
        </w:rPr>
      </w:r>
      <w:r>
        <w:rPr>
          <w:lang w:val="ne_NP" w:bidi="ne_NP"/>
        </w:rPr>
        <w:t>अभिनय रोक्नुहोस्: येशूको भूमिका खेल्ने कलाकारलाई सोध्नुहोस्, "तपाईंलाई कस्तो महसुस भइरहेको छ?" तपाईंले "कस्तो दयालाग्दो" जस्ता कुराहरू सुन्न सक्नुहुन्छ। "दया।" "म उनलाई मद्दत गर्न चाहन्छु।" अभिनय फेरि सुरु गर्नुहोस्।</w:t>
      </w:r>
    </w:p>
    <w:p>
      <w:pPr/>
      <w:r>
        <w:rPr>
          <w:lang w:val="ne_NP" w:bidi="ne_NP"/>
        </w:rPr>
      </w:r>
      <w:r>
        <w:rPr>
          <w:lang w:val="ne_NP" w:bidi="ne_NP"/>
        </w:rPr>
        <w:t>येशूले विधवालाई नरोऊ भन्नुभएको अभिनय गर्नुहोस्।</w:t>
      </w:r>
    </w:p>
    <w:p>
      <w:pPr/>
      <w:r>
        <w:rPr>
          <w:lang w:val="ne_NP" w:bidi="ne_NP"/>
        </w:rPr>
      </w:r>
      <w:r>
        <w:rPr>
          <w:lang w:val="ne_NP" w:bidi="ne_NP"/>
        </w:rPr>
        <w:t>अभिनय रोक्नुहोस्: विधवाको भूमिका खेल्ने कलाकारलाई सोध्नुहोस्, "तपाईंलाई कस्तो महसुस भइरहेको छ?" तपाईंले "आघात" जस्ता कुराहरू सुन्न सक्नुहुन्छ। "उहाँको अर्थ के हो?" "म कसरी नरोई रहन सक्छु? मेरो छोरा मरेको छ।" अभिनय फेरि सुरु गर्नुहोस्।</w:t>
      </w:r>
    </w:p>
    <w:p>
      <w:pPr/>
      <w:r>
        <w:rPr>
          <w:lang w:val="ne_NP" w:bidi="ne_NP"/>
        </w:rPr>
      </w:r>
      <w:r>
        <w:rPr>
          <w:lang w:val="ne_NP" w:bidi="ne_NP"/>
        </w:rPr>
        <w:t>येशूले शवपेटिकालाई छुनुभएको अभिनय गर्नुहोस्। शवपेटिका बोक्ने मानिसहरू हिंड्न रोकिन्छन्।</w:t>
      </w:r>
    </w:p>
    <w:p>
      <w:pPr/>
      <w:r>
        <w:rPr>
          <w:lang w:val="ne_NP" w:bidi="ne_NP"/>
        </w:rPr>
      </w:r>
      <w:r>
        <w:rPr>
          <w:lang w:val="ne_NP" w:bidi="ne_NP"/>
        </w:rPr>
        <w:t>अभिनय रोक्नुहोस्: शवपेटिका बोक्नेहरूको भूमिका खेल्ने कलाकारलाई सोध्नुहोस्, "तपाईंलाई कस्तो महसुस भइरहेको छ?" तपाईंले "आश्चर्य" जस्ता कुराहरू सुन्न सक्नुहुन्छ। "उहाँ किन अशुद्ध हुनुहुन्छ?" "उहाँ के गर्न लाग्नुभएको छ?" अभिनय फेरि सुरु गर्नुहोस्।</w:t>
      </w:r>
    </w:p>
    <w:p>
      <w:pPr/>
      <w:r>
        <w:rPr>
          <w:lang w:val="ne_NP" w:bidi="ne_NP"/>
        </w:rPr>
      </w:r>
      <w:r>
        <w:rPr>
          <w:lang w:val="ne_NP" w:bidi="ne_NP"/>
        </w:rPr>
        <w:t>येशूले जवान मानिसलाई उठ्न भन्नुभएको अभिनय गर्नुहोस्। जवान मानिस उठेर बस्छ र बोल्न थाल्छ। येशूले उसलाई उसकी आमाकहाँ प्रस्तुत गर्नुहुन्छ।</w:t>
      </w:r>
    </w:p>
    <w:p>
      <w:pPr/>
      <w:r>
        <w:rPr>
          <w:lang w:val="ne_NP" w:bidi="ne_NP"/>
        </w:rPr>
      </w:r>
      <w:r>
        <w:rPr>
          <w:lang w:val="ne_NP" w:bidi="ne_NP"/>
        </w:rPr>
        <w:t>अभिनय रोक्नुहोस्: विधवाको भूमिका खेल्ने कलाकारलाई सोध्नुहोस्, "तपाईंलाई कस्तो महसुस भइरहेको छ?" तपाईंले "अचम्ममा परे" जस्ता कुराहरू सुन्न सक्नुहुन्छ। "मैले देखिरहेको कुरामा विश्वास गर्न सक्दिन!" "परमेश्वरले येशूलाई मेरो छोरा मलाई फिर्ता दिने शक्ति दिनुभएकोमा म धेरै आभारी छु।" अभिनय फेरि सुरु गर्नुहोस्।</w:t>
      </w:r>
    </w:p>
    <w:p>
      <w:pPr/>
      <w:r>
        <w:rPr>
          <w:lang w:val="ne_NP" w:bidi="ne_NP"/>
        </w:rPr>
      </w:r>
      <w:r>
        <w:rPr>
          <w:lang w:val="ne_NP" w:bidi="ne_NP"/>
        </w:rPr>
        <w:t>येशूको कारण अचम्ममा परेको भीडको अभिनय गर्नुहोस्। तिनीहरूले परमेश्वरको प्रशंसा गर्छन्। तिनीहरूले येशूलाई महान अगमवक्ता भन्छन्। येशूको समाचार यहूदिया र वरिपरिका क्षेत्रहरूमा फैलिन्छ।</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"उनी ठ्याक्कै एलिया जस्तै छन्।" "येशू साँच्चै परमेश्वरबाट पठाइएको हुनुहुन्छ।" "आज के भयो भनेर मैले सबैलाई बताउनु पर्छ।"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b/>
          <w:lang w:val="ne_NP" w:bidi="ne_NP"/>
        </w:rPr>
        <w:t>कफर्नहुम</w:t>
      </w:r>
      <w:r>
        <w:rPr>
          <w:lang w:val="ne_NP" w:bidi="ne_NP"/>
        </w:rPr>
        <w:t xml:space="preserve">बाट नाइनमा यात्रा गर्नुहुन्छ। ठूलो भीड र उहाँका </w:t>
      </w:r>
      <w:r>
        <w:rPr>
          <w:b/>
          <w:lang w:val="ne_NP" w:bidi="ne_NP"/>
        </w:rPr>
        <w:t>चेलाहरू</w:t>
      </w:r>
      <w:r>
        <w:rPr>
          <w:lang w:val="ne_NP" w:bidi="ne_NP"/>
        </w:rPr>
        <w:t xml:space="preserve"> वा सबैभन्दा नजिकका अनुयायीहरू उहाँसँग छन्। तपाईंले अघिल्लो खण्डहरूमा गर्नुभएको तरिकाले चेलाहरूलाई अनुवाद गर्ने कुरा निश्चित गर्नुहोस्। </w:t>
      </w:r>
      <w:r>
        <w:rPr>
          <w:b/>
          <w:lang w:val="ne_NP" w:bidi="ne_NP"/>
        </w:rPr>
        <w:t>चेला</w:t>
      </w:r>
      <w:r>
        <w:rPr>
          <w:lang w:val="ne_NP" w:bidi="ne_NP"/>
        </w:rPr>
        <w:t xml:space="preserve"> मुख्य शब्दावलीमा छ।</w:t>
      </w:r>
    </w:p>
    <w:p>
      <w:pPr/>
      <w:r>
        <w:rPr>
          <w:lang w:val="ne_NP" w:bidi="ne_NP"/>
        </w:rPr>
      </w:r>
      <w:r>
        <w:rPr>
          <w:lang w:val="ne_NP" w:bidi="ne_NP"/>
        </w:rPr>
        <w:t>यदि तपाईंले पहिले नै गर्नुभएको छैन भने रोक्नुहोस् र आफ्नो टोलीलाई येशूले कफर्नहुमबाट नाइनसम्म हिँड्नुभएको बाटोको नक्सा देखाउनुहोस्।</w:t>
      </w:r>
    </w:p>
    <w:p>
      <w:pPr/>
      <w:r>
        <w:rPr>
          <w:lang w:val="ne_NP" w:bidi="ne_NP"/>
        </w:rPr>
      </w:r>
      <w:r>
        <w:rPr>
          <w:lang w:val="ne_NP" w:bidi="ne_NP"/>
        </w:rPr>
        <w:t xml:space="preserve">येशू नाइनको शहरको ढोकामा आइपुग्नुहुन्छ। </w:t>
      </w:r>
      <w:r>
        <w:rPr>
          <w:b/>
          <w:lang w:val="ne_NP" w:bidi="ne_NP"/>
        </w:rPr>
        <w:t>शहरको ढोकाले</w:t>
      </w:r>
      <w:r>
        <w:rPr>
          <w:lang w:val="ne_NP" w:bidi="ne_NP"/>
        </w:rPr>
        <w:t xml:space="preserve"> शहरको प्रवेशद्वारलाई जनाउँछ जहाँ मानिसहरू भित्र र बाहिर जान्थे। धेरै शहरहरूमा पर्खालहरू थिए र शहरको मूल ढोका पर्खालमा रहेको एउटा ढोका थियो। तर, नाइनको वर्तमान गाउँमा कहिल्यै पर्खाल भएको कुनै संकेत देखिँदैन, त्यसैले त्यो सायद एउटा प्रवेशद्वार मात्र थियो।</w:t>
      </w:r>
    </w:p>
    <w:p>
      <w:pPr/>
      <w:r>
        <w:rPr>
          <w:lang w:val="ne_NP" w:bidi="ne_NP"/>
        </w:rPr>
      </w:r>
      <w:r>
        <w:rPr>
          <w:lang w:val="ne_NP" w:bidi="ne_NP"/>
        </w:rPr>
        <w:t>यदि तपाईंले पहिले नै गर्नुभएको छैन भने रोक्नुहोस् र आफ्नो टोलीलाई शहरको ढोकाको तस्वीर देखाउनुहोस्।</w:t>
      </w:r>
    </w:p>
    <w:p>
      <w:pPr/>
      <w:r>
        <w:rPr>
          <w:lang w:val="ne_NP" w:bidi="ne_NP"/>
        </w:rPr>
      </w:r>
      <w:r>
        <w:rPr>
          <w:lang w:val="ne_NP" w:bidi="ne_NP"/>
        </w:rPr>
        <w:t xml:space="preserve">लूकाले आफ्ना श्रोताहरूको ध्यान खिच्न </w:t>
      </w:r>
      <w:r>
        <w:rPr>
          <w:b/>
          <w:lang w:val="ne_NP" w:bidi="ne_NP"/>
        </w:rPr>
        <w:t>हेर</w:t>
      </w:r>
      <w:r>
        <w:rPr>
          <w:lang w:val="ne_NP" w:bidi="ne_NP"/>
        </w:rPr>
        <w:t xml:space="preserve"> जस्तै अर्थ लाग्ने शब्द प्रयोग गर्छन्। यस शब्दको अर्थ उहाँ केही महत्त्वपूर्ण कुरा भन्न लाग्नुभएको छ भन्ने हुन्छ। लूका आफ्ना श्रोताहरूले येशूले मृतकलाई ब्युँताउनुहुने चमत्कारमा ध्यान दिऊन् भन्ने चाहन्छन्। प्रत्येक संस्करणमा यो शब्द समावेश हुँदैन, तर लूका मानिसहरूले ध्यान दिऊन् भन्ने चाहन्छन् भनेर देखाउने तपाईंले कुनै एउटा प्राकृतिक तरिका पत्ता लगाउन चाहन सक्नुहुन्छ।</w:t>
      </w:r>
    </w:p>
    <w:p>
      <w:pPr/>
      <w:r>
        <w:rPr>
          <w:lang w:val="ne_NP" w:bidi="ne_NP"/>
        </w:rPr>
      </w:r>
      <w:r>
        <w:rPr>
          <w:lang w:val="ne_NP" w:bidi="ne_NP"/>
        </w:rPr>
        <w:t xml:space="preserve">लूकाले येशूलाई </w:t>
      </w:r>
      <w:r>
        <w:rPr>
          <w:b/>
          <w:lang w:val="ne_NP" w:bidi="ne_NP"/>
        </w:rPr>
        <w:t>प्रभु</w:t>
      </w:r>
      <w:r>
        <w:rPr>
          <w:lang w:val="ne_NP" w:bidi="ne_NP"/>
        </w:rPr>
        <w:t xml:space="preserve"> भन्छन्। यसको अर्थ मालिक वा अधिकार भएको व्यक्ति हो। यहूदीहरूले परमेश्वरलाई जनाउन पनि यो शब्द प्रयोग गरे। तपाईंले अघिल्लो खण्डहरूमा प्रभुलाई अनुवाद गरेको तरिकाले नै अनुवाद गर्न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येशूले विधवा वा पति मरेको महिलालाई देख्नुहुन्छ। </w:t>
      </w:r>
      <w:r>
        <w:rPr>
          <w:b/>
          <w:lang w:val="ne_NP" w:bidi="ne_NP"/>
        </w:rPr>
        <w:t>उनलाई देखेर उहाँको मनमा दया पलायो</w:t>
      </w:r>
      <w:r>
        <w:rPr>
          <w:lang w:val="ne_NP" w:bidi="ne_NP"/>
        </w:rPr>
        <w:t>। यस वाक्यांशको अर्थ येशूलाई उनीप्रति दया पलायो भन्ने हुन्छ।</w:t>
      </w:r>
    </w:p>
    <w:p>
      <w:pPr/>
      <w:r>
        <w:rPr>
          <w:lang w:val="ne_NP" w:bidi="ne_NP"/>
        </w:rPr>
      </w:r>
      <w:r>
        <w:rPr>
          <w:lang w:val="ne_NP" w:bidi="ne_NP"/>
        </w:rPr>
        <w:t>के तपाईंको भाषामा यस्तो कुनै वाक्यांश वा टुक्का छ जसले कसैको परिस्थितिका कारण उनीप्रति दया वा सहानुभूति महसुस गरेको कुरा व्यक्त गर्छ? तपाईंले त्यो वाक्यांश यहाँ प्रयोग गर्न सक्नुहुन्छ।</w:t>
      </w:r>
    </w:p>
    <w:p>
      <w:pPr/>
      <w:r>
        <w:rPr>
          <w:lang w:val="ne_NP" w:bidi="ne_NP"/>
        </w:rPr>
      </w:r>
      <w:r>
        <w:rPr>
          <w:lang w:val="ne_NP" w:bidi="ne_NP"/>
        </w:rPr>
        <w:t xml:space="preserve">येशूले महिलालाई नरोऊ भन्नुहुन्छ। त्यसपछि उहाँले </w:t>
      </w:r>
      <w:r>
        <w:rPr>
          <w:b/>
          <w:lang w:val="ne_NP" w:bidi="ne_NP"/>
        </w:rPr>
        <w:t>शवपेटिका</w:t>
      </w:r>
      <w:r>
        <w:rPr>
          <w:lang w:val="ne_NP" w:bidi="ne_NP"/>
        </w:rPr>
        <w:t xml:space="preserve"> वा </w:t>
      </w:r>
      <w:r>
        <w:rPr>
          <w:b/>
          <w:lang w:val="ne_NP" w:bidi="ne_NP"/>
        </w:rPr>
        <w:t>शव बोक्ने खाट</w:t>
      </w:r>
      <w:r>
        <w:rPr>
          <w:lang w:val="ne_NP" w:bidi="ne_NP"/>
        </w:rPr>
        <w:t xml:space="preserve"> छुनुहुन्छ। यस सन्दर्भमा, शवपेटीले एउटा स्ट्रेचर वा फलेकलाई जनाउँछ जुन मृत व्यक्तिलाई उनलाई गाड्ने ठाउँसम्म लैजान प्रयोग गरिन्थ्यो। सायद यो काठको बाकस थिएन।</w:t>
      </w:r>
    </w:p>
    <w:p>
      <w:pPr/>
      <w:r>
        <w:rPr>
          <w:lang w:val="ne_NP" w:bidi="ne_NP"/>
        </w:rPr>
      </w:r>
      <w:r>
        <w:rPr>
          <w:lang w:val="ne_NP" w:bidi="ne_NP"/>
        </w:rPr>
        <w:t xml:space="preserve">येशूले मृत शरीरसँग कुरा गर्नुहुन्छ र त्यसलाई उठ्न आज्ञा गर्नुहुन्छ। </w:t>
      </w:r>
      <w:r>
        <w:rPr>
          <w:b/>
          <w:lang w:val="ne_NP" w:bidi="ne_NP"/>
        </w:rPr>
        <w:t>मृत मानिस उठेर बस्यो</w:t>
      </w:r>
      <w:r>
        <w:rPr>
          <w:lang w:val="ne_NP" w:bidi="ne_NP"/>
        </w:rPr>
        <w:t>। यस वाक्यांशको अर्थ येशूले त्यो मानिसलाई फेरि जीवित पार्नुहुन्छ र फलस्वरूप उनी उठेर बस्छन्। यसलाई उनी उठेर बस्दा पनि मरेकै थिए भन्ने संकेत गर्ने तरिकाले अनुवाद नगर्ने कुरा सुनिश्चित गर्नुहोस्।</w:t>
      </w:r>
    </w:p>
    <w:p>
      <w:pPr/>
      <w:r>
        <w:rPr>
          <w:lang w:val="ne_NP" w:bidi="ne_NP"/>
        </w:rPr>
      </w:r>
      <w:r>
        <w:rPr>
          <w:lang w:val="ne_NP" w:bidi="ne_NP"/>
        </w:rPr>
        <w:t xml:space="preserve">चमत्कारको कारणले, मानिसहरू अचम्ममा परेका छन्। तिनीहरूले येशूलाई महान अगमवक्ता भन्छन्। </w:t>
      </w:r>
      <w:r>
        <w:rPr>
          <w:b/>
          <w:lang w:val="ne_NP" w:bidi="ne_NP"/>
        </w:rPr>
        <w:t>ठूला अगमवक्ता</w:t>
      </w:r>
      <w:r>
        <w:rPr>
          <w:lang w:val="ne_NP" w:bidi="ne_NP"/>
        </w:rPr>
        <w:t xml:space="preserve"> भन्नाले अचम्मका चमत्कारहरू गर्न परमेश्वरको शक्ति प्रयोग गर्ने अगमवक्तालाई जनाउँछ। सायद यहूदीहरूले येशूलाई एलिया र एलीशासँग तुलना गरिरहेका थिए, ती दुवैले कसैलाई मरेकाहरूबाट ब्युँताएका थिए। तपाईंले अघिल्लो खण्डहरूमा गर्नुभएको तरिकाले अगमवक्तालाई अनुवाद गर्ने कुरा निश्चित गर्नुहोस्। </w:t>
      </w:r>
      <w:r>
        <w:rPr>
          <w:b/>
          <w:lang w:val="ne_NP" w:bidi="ne_NP"/>
        </w:rPr>
        <w:t>अगमवक्ता</w:t>
      </w:r>
      <w:r>
        <w:rPr>
          <w:lang w:val="ne_NP" w:bidi="ne_NP"/>
        </w:rPr>
        <w:t xml:space="preserve"> मुख्य शब्दावलीमा छ।</w:t>
      </w:r>
    </w:p>
    <w:p>
      <w:pPr/>
      <w:r>
        <w:rPr>
          <w:lang w:val="ne_NP" w:bidi="ne_NP"/>
        </w:rPr>
      </w:r>
      <w:r>
        <w:rPr>
          <w:b/>
          <w:lang w:val="ne_NP" w:bidi="ne_NP"/>
        </w:rPr>
        <w:t>परमेश्वर आफ्ना मानिसहरूलाई मद्दत गर्न आउनुभएको छ</w:t>
      </w:r>
      <w:r>
        <w:rPr>
          <w:lang w:val="ne_NP" w:bidi="ne_NP"/>
        </w:rPr>
        <w:t xml:space="preserve"> भनेर मानिसहरू भन्छन्। "उहाँका मानिसहरू" भन्नाले यहूदीहरूलाई जनाउँछ। परमेश्वरले येशू मार्फत तिनीहरूलाई मद्दत गरिरहनु भएको थियो भनेर मानिसहरूले स्वीकार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7:18–35</w:t>
      </w:r>
      <w:r>
        <w:rPr>
          <w:lang w:val="ne_NP" w:bidi="ne_NP"/>
        </w:rPr>
      </w:r>
    </w:p>
    <w:p>
      <w:pPr>
        <w:pStyle w:val="Heading3"/>
      </w:pPr>
      <w:r>
        <w:rPr>
          <w:lang w:val="ne_NP" w:bidi="ne_NP"/>
        </w:rPr>
        <w:t>Step 1</w:t>
      </w:r>
    </w:p>
    <w:p>
      <w:pPr/>
      <w:r>
        <w:rPr>
          <w:lang w:val="ne_NP" w:bidi="ne_NP"/>
        </w:rPr>
      </w:r>
      <w:r>
        <w:rPr>
          <w:lang w:val="ne_NP" w:bidi="ne_NP"/>
        </w:rPr>
        <w:t>लूका ७:१८–३५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गालीलको क्षेत्रमा धेरै चमत्कारहरू गर्नुभयो -उहाँले बिरामीहरूलाई निको पार्नुभयो, दुष्ट आत्माहरूलाई निकाल्नुभयो, र एउटा जवान मानिसलाई फेरि जीवित पार्नुभयो। यूहन्ना जेलमा हुँदा उनका अनुयायीहरूले उनलाई यी कुरा सुनाए। यूहन्नाले आफ्ना दुई अनुयायीहरूलाई येशू मसीह वा प्रतिज्ञा गरिएको मुक्तिदाता हुनुहुन्छ कि भनेर सोध्न पठाउँछन्। येशूले आफू प्रतिज्ञा गरिएको मुक्तिदाता हुँ भनेर संकेत गरेर जवाफ दिनुहुन्छ।</w:t>
      </w:r>
    </w:p>
    <w:p>
      <w:pPr/>
      <w:r>
        <w:rPr>
          <w:lang w:val="ne_NP" w:bidi="ne_NP"/>
        </w:rPr>
      </w:r>
      <w:r>
        <w:rPr>
          <w:lang w:val="ne_NP" w:bidi="ne_NP"/>
        </w:rPr>
        <w:t>येशूले नाइनमा एउटा जवान मानिसलाई फेरि जीवित पार्नुभएपछि समाचार छिटो फैलियो। यूहन्नाका चेलाहरू वा अनुयायीहरूले नाइनमा भएको कुरा सुनेर यूहन्नालाई त्यो कुरा सुनाए। गालीलका शासक राजा हेरोदले उनलाई त्यहाँ पठाएका कारण यूहन्ना जेलमा थिए भनेर तपाईंले अघिल्लो खण्डबाट सम्झनुहुनेछ।</w:t>
      </w:r>
    </w:p>
    <w:p>
      <w:pPr/>
      <w:r>
        <w:rPr>
          <w:lang w:val="ne_NP" w:bidi="ne_NP"/>
        </w:rPr>
      </w:r>
      <w:r>
        <w:rPr>
          <w:lang w:val="ne_NP" w:bidi="ne_NP"/>
        </w:rPr>
        <w:t>रोक्नुहोस् र आफ्नो टोलीलाई सोध्नुहोस्: तपाईंको संस्कृतिमा मानिसहरूलाई कसरी दण्ड दिइन्छ? दण्ड कसले दिन्छ?</w:t>
      </w:r>
    </w:p>
    <w:p>
      <w:pPr/>
      <w:r>
        <w:rPr>
          <w:lang w:val="ne_NP" w:bidi="ne_NP"/>
        </w:rPr>
      </w:r>
      <w:r>
        <w:rPr>
          <w:lang w:val="ne_NP" w:bidi="ne_NP"/>
        </w:rPr>
        <w:t>यूहन्नाले आफ्ना दुई अनुयायीहरूलाई प्रभु वा येशूकहाँ पठाउँछन्। लूकाले यो उपाधि मालिक वा अधिकार भएको व्यक्तिको अर्थ लगाउन प्रयोग गर्छन्। यहूदीहरूले परमेश्वरलाई जनाउन पनि यो शब्द प्रयोग गर्थे। अरूले येशूको पहिचानमा शङ्का गरेता पनि प्रभु भनेर लूकाले आफ्ना श्रोताहरूलाई येशू प्रतिज्ञा गरिएको मुक्तिदाता हुनुहुन्छ भनेर पुष्टि गर्छन्। यूहन्नाले आफ्ना अनुयायीहरूलाई येशू "आउनेवाला उहाँ नै हुनुहुन्छ" कि भनेर सोध्न पठाउँछन्। यो वाक्यांशले प्रतिज्ञा गरिएको मुक्तिदातालाई जनाउँछ। यूहन्ना एक अगमवक्ता वा परमेश्वरका सन्देशवाहक थिए, जसले आउनुहुने प्रतिज्ञा गरिएको मुक्तिदाताका लागि मानिसहरूलाई तयार पारे। येशू प्रतिज्ञा गरिएको मुक्तिदाता हो कि होइन भनेर यूहन्नाले शङ्का गर्छन्। यूहन्ना दोधारमा छन् किनभने येशू प्रतिज्ञा गरिएको मुक्तिदाता कस्तो हुनुहुनेछ भन्ने सामान्य आशाहरूसँग मेल खानुभएन। येशूले अन्यजातिहरू वा यहूदी नभएकाहरूमाथि न्याय ल्याउनुभएन, यहूदी धार्मिक नेताहरूले उहाँको सेवकाईको विरोध गरे। यूहन्नाले आफ्ना दुई अनुयायीहरूलाई येशूलाई सोध्न पठाउँछन् कि के यहूदीहरूले प्रतिज्ञा गरिएको मुक्तिदाता हुन आउने अरू कसैको प्रतीक्षा गर्नुपर्ने हो।</w:t>
      </w:r>
    </w:p>
    <w:p>
      <w:pPr/>
      <w:r>
        <w:rPr>
          <w:lang w:val="ne_NP" w:bidi="ne_NP"/>
        </w:rPr>
      </w:r>
      <w:r>
        <w:rPr>
          <w:lang w:val="ne_NP" w:bidi="ne_NP"/>
        </w:rPr>
        <w:t>यूहन्नालाई बप्तिस्मा दिने यूहन्ना भनेर चिनिन्थ्यो किनभने उनले विगतमा धेरै मानिसहरूलाई बप्तिस्मा दिएका थिए। "बप्तिस्मा दिने" ले मानिसहरूलाई बप्तिस्मा दिने व्यक्तिलाई जनाउँछ। यूहन्नाका अनुयायीहरूले यी प्रश्नहरू सोधेको बेला, येशूले बिरामी मानिसहरूलाई निको पार्नुहुन्छ, दुष्ट आत्माहरूलाई निकाल्नुहुन्छ, र उहाँले अन्धो मानिसहरूलाई फेरि देख्न तुल्याउनु हुन्छ। येशूले तिनीहरूको प्रश्नको जवाफ दिनु अघि यी कुराहरू गर्नुहुन्छ किनभने उहाँले तिनीहरूले चमत्कारहरू देखून् भन्ने चाहनुहुन्छ।</w:t>
      </w:r>
    </w:p>
    <w:p>
      <w:pPr/>
      <w:r>
        <w:rPr>
          <w:lang w:val="ne_NP" w:bidi="ne_NP"/>
        </w:rPr>
      </w:r>
      <w:r>
        <w:rPr>
          <w:lang w:val="ne_NP" w:bidi="ne_NP"/>
        </w:rPr>
        <w:t>येशूले यूहन्नाका अनुयायीहरू वा सन्देशवाहकहरूलाई तिनीहरूले देखेको र सुनेको कुरा यूहन्नालाई बताउन भन्नुहुन्छ। अन्धाहरूले देख्न सक्छन् भनेर येशू भन्नुहुन्छ। हिंड्न नसक्नेहरू अब हिंड्न सक्छन्। कुष्ठरोग वा छालाको रोग भएका मानिसहरू अब शुद्ध भएका छन्। सुन्न नसक्नेहरू अब सुन्छन्। मरेकाहरूलाई फेरि जीवित बनाइन्छ। येशू भन्नुहुन्छ कि उहाँ गरीबहरूलाई सुसमाचार सुनाउँदै हुनुहुन्छ। येशूले यी चमत्कारहरूलाई सूचीबद्ध गर्नुहुन्छ किनभने यी ती कुराहरू थिए जुन यशैयाले प्रतिज्ञा गरिएको मुक्तिदाताले गर्नेछ भनी बताएका थिए। यशैया प्रसिद्ध अगमवक्ता वा परमेश्वरको सन्देशवाहक थिए। येशूले यी कुराहरू कसले गरिरहेको छ भनेर भन्नुहुन्न, तर उहाँले नै यी कुराहरू गराइरहनुभएको छ भन्ने कुरा धेरै स्पष्ट छ। येशूले यस सूची मार्फत उहाँ प्रतिज्ञा गरिएको मुक्तिदाता हुनुहुन्छ भनेर संकेत गर्नुहुन्छ।</w:t>
      </w:r>
    </w:p>
    <w:p>
      <w:pPr/>
      <w:r>
        <w:rPr>
          <w:lang w:val="ne_NP" w:bidi="ne_NP"/>
        </w:rPr>
      </w:r>
      <w:r>
        <w:rPr>
          <w:lang w:val="ne_NP" w:bidi="ne_NP"/>
        </w:rPr>
        <w:t>रोक्नुहोस् र आफ्नो टोलीसँग छलफल गर्नुहोस्: कुनै घटना सम्झन आग्रह गर्दा साक्षीहरूको गवाही कति विश्वसनीय हुन्छ? तपाईंको संस्कृतिमा विगतमा भएका घटनाहरूको विश्वसनीय विवरणका लागि कसलाई सोध्नुहुन्छ?</w:t>
      </w:r>
    </w:p>
    <w:p>
      <w:pPr/>
      <w:r>
        <w:rPr>
          <w:lang w:val="ne_NP" w:bidi="ne_NP"/>
        </w:rPr>
      </w:r>
      <w:r>
        <w:rPr>
          <w:lang w:val="ne_NP" w:bidi="ne_NP"/>
        </w:rPr>
        <w:t>मेरो कारणले ठोकर नखाने वा शंका नगर्ने मानिस धन्य हो भनेर येशू भन्नुहुन्छ। यस वाक्यांशको अर्थ येशू प्रतिज्ञा गरिएको मुक्तिदाता हुनुहुन्छ भनेर शंका नगर्ने जोसुकैलाई परमेश्वरले अनुग्रह देखाउनुहुनेछ भन्ने हो। येशूले शिमियोनको भविष्यवाणी पूरा गर्न जारी राख्दै हुनुहुन्छ। शिमियोनले येशूको आमालाई भने, उहाँले धेरै मानिसहरूलाई ठोकर खानुभयो। येशूले धेरै मानिसहरूले उहाँबाट रिस खान्छन् भनेर संकेत गर्नुहुन्छ किनभने उहाँ तिनीहरूले आशा गरेको प्रतिज्ञा गरिएको मुक्तिदाता प्रकारको होइन। येशूले दुई अनुयायीहरूलाई जवाफसहित यूहन्नाकहाँ फिर्ता पठाउनुहुन्छ।</w:t>
      </w:r>
    </w:p>
    <w:p>
      <w:pPr/>
      <w:r>
        <w:rPr>
          <w:lang w:val="ne_NP" w:bidi="ne_NP"/>
        </w:rPr>
      </w:r>
      <w:r>
        <w:rPr>
          <w:lang w:val="ne_NP" w:bidi="ne_NP"/>
        </w:rPr>
        <w:t>दुई अनुयायीहरू गएपछि, येशूले मानिसहरूसँग यूहन्नाको बारेमा कुरा गर्नुभयो। येशू यूहन्नाले मरुभूमि वा उजाडस्थानमा प्रचार गरिरहेको समयलाई उल्लेख गर्नुहुन्छ। उहाँले मानिसहरूलाई तीनवटा प्रश्न सोध्नुहुन्छ र उत्तर पनि सुझाउनुहुन्छ। येशूले तिनीहरूलाई तिनीहरू किन मरुभूमिमा गए भनेर सोध्नुहुन्छ। के तिनीहरू हावाले हल्लिएको नरकट वा अग्लो बोट हेर्न गए? यो प्रश्नलाई दुई तरिकाले व्याख्या गर्न सकिन्छ। पहिलो व्याख्याले कमजोर चरित्र भएको मानिसलाई जनाउँछ जसले प्राय: आफ्नो विचार परिवर्तन गर्छ। यदि तपाईंले यो व्याख्या पालन गर्नुहुन्छ भने यो भन्न सजिलो हुन सक्छ, "तपाईं कस्तो प्रकारको व्यक्ति हेर्न मरुभूमिमा जानुभयो?" दोस्रो व्याख्या शाब्दिक छ र यसले हावामा यताउता हल्लिरहेको नर्कटको बोटलाई जनाउँछ। जुनसुकै व्याख्या भए तापनि, येशूको प्रश्नको जवाफ "होइन" थियो।</w:t>
      </w:r>
    </w:p>
    <w:p>
      <w:pPr/>
      <w:r>
        <w:rPr>
          <w:lang w:val="ne_NP" w:bidi="ne_NP"/>
        </w:rPr>
      </w:r>
      <w:r>
        <w:rPr>
          <w:lang w:val="ne_NP" w:bidi="ne_NP"/>
        </w:rPr>
        <w:t>रोक्नुहोस् र आफ्नो टोलीलाई मरुभूमि र नर्कटको तस्वीर देखाउनुहोस्।</w:t>
      </w:r>
    </w:p>
    <w:p>
      <w:pPr/>
      <w:r>
        <w:rPr>
          <w:lang w:val="ne_NP" w:bidi="ne_NP"/>
        </w:rPr>
      </w:r>
      <w:r>
        <w:rPr>
          <w:lang w:val="ne_NP" w:bidi="ne_NP"/>
        </w:rPr>
        <w:t>येशूले तिनीहरूलाई सोध्नुहुन्छ कि तिनीहरू महँगो लुगा लगाएको मानिसलाई हेर्न मरुभूमिमा गएका थिए। फेरि, संकेत गरिएको जवाफ 'होइन' भन्ने हो। येशूले तिनीहरूको ध्यान यस तथ्यतिर आकर्षित गर्नुहुन्छ कि राम्रो लुगा लगाउने मानिसहरू मरुभूमिमा बस्दैनन् वा त्यहाँ जाँदैनन्। यसको सट्टा, तिनीहरू ठूला, महँगो घरहरूमा बस्छन् जहाँ तिनीहरू आफ्नो धन-सम्पत्तिको मजा लिन्छन्।</w:t>
      </w:r>
    </w:p>
    <w:p>
      <w:pPr/>
      <w:r>
        <w:rPr>
          <w:lang w:val="ne_NP" w:bidi="ne_NP"/>
        </w:rPr>
      </w:r>
      <w:r>
        <w:rPr>
          <w:lang w:val="ne_NP" w:bidi="ne_NP"/>
        </w:rPr>
        <w:t>येशूले तेस्रो पटक प्रश्न सोध्नुहुन्छ, "तिमी के हेर्न आएका थियौ?", तर यस पटक उहाँले यसको सही उत्तर दिनुहुन्छ। मानिसहरू अगमवक्तालाई भेट्न मरुभूमिमा गए। येशू भन्नुहुन्छ कि यूहन्ना एक अगमवक्ताभन्दा पनि महान् थिए। प्रतिज्ञा गरिएको मुक्तिदाताको लागि बाटो तयार गर्न परमेश्वरले यूहन्नालाई विशेष रूपमा रोज्नुभयो। येशू भन्नुहुन्छ कि यूहन्ना ती हुन् जसको बारेमा अगमवक्ता मलाकीले सयौं वर्ष पहिले लेखेका थिए। मलाकीले परमेश्वरले प्रतिज्ञा गरिएको मुक्तिदातासँग कुरा गर्नुभएको बारेमा लेख्नुभयो। परमेश्वर भन्नुहुन्छ कि उहाँले प्रतिज्ञा गरिएको मुक्तिदाताको आगमनको लागि मानिसहरूलाई तयार गर्न एउटा सन्देशवाहक पठाउनुहुनेछ। यहूदी संस्कृतिमा, राजाले आफू आउँदै हुनुहुन्छ भनेर मानिसहरूलाई बताउन एउटा सन्देशवाहक रोज्ने गर्नुहुन्थ्यो। येशूले भन्दै हुनुहुन्छ कि यूहन्ना त्यो सन्देशवाहक हुन्। यूहन्नाले मानिसहरूलाई पश्चात्ताप गर्न वा परमेश्वरतिर फर्कन भन्दै तयार पार्नुभयो। मानिसहरूले पाप गर्न छोडे र परमेश्वरको आज्ञा पालन गर्न चाहे भन्नेकुरा देखाउन यूहन्नाद्वारा तिनीहरूलाई बप्तिस्मा दिइयो।</w:t>
      </w:r>
    </w:p>
    <w:p>
      <w:pPr/>
      <w:r>
        <w:rPr>
          <w:lang w:val="ne_NP" w:bidi="ne_NP"/>
        </w:rPr>
      </w:r>
      <w:r>
        <w:rPr>
          <w:lang w:val="ne_NP" w:bidi="ne_NP"/>
        </w:rPr>
        <w:t>रोक्नुहोस् र आफ्नो टोलीसँग छलफल गर्नुहोस्: तपाईंको संस्कृतिमा, कस्तो प्रकारको व्यक्तिलाई हेर्न मानिसहरूको भीड लाग्छ? तिनीहरू कस्तो लुगा लगाउँछन् वा कसरी बोल्छन्? तपाईंको संस्कृतिमा महत्त्वपूर्ण व्यक्तिको आगमनको घोषणा कसरी गरिन्छ?</w:t>
      </w:r>
    </w:p>
    <w:p>
      <w:pPr/>
      <w:r>
        <w:rPr>
          <w:lang w:val="ne_NP" w:bidi="ne_NP"/>
        </w:rPr>
      </w:r>
      <w:r>
        <w:rPr>
          <w:lang w:val="ne_NP" w:bidi="ne_NP"/>
        </w:rPr>
        <w:t>येशू भन्नुहुन्छ कि पृथ्वीमा यूहन्ना भन्दा ठूलो व्यक्ति कोही छैन। उहाँको अर्थ हो, प्रतिज्ञा गरिएको मुक्तिदाताको लागि बाटो तयार गर्ने महत्त्वपूर्ण भूमिका खेल्ने व्यक्ति उहाँ जस्तो अरू कोहि पनि थिएनन्। तर, येशू यो पनि भन्नुहुन्छ कि परमेश्वरको राज्यमा धेरै कम स्तर भएको व्यक्तिको पनि यूहन्ना भन्दा उच्च स्तर हुन्छ। येशूले संकेत गर्नुहुन्छ कि परमेश्वरले नयाँ तरिकाले मानिसहरूको शासन र हेरचाह गर्दै हुनुहुन्छ, जुन पुरानो तरिका भन्दा महान् छ। यो नयाँ उपायले प्रतिज्ञा गरिएको मुक्तिदातामा विश्वास गर्ने र परमेश्वरको शासनको अधीनमा रहने मानिसहरूलाई विशेषाधिकार र शक्ति दियो। येशूले भन्दै हुनुहुन्छ कि परमेश्वरको राज्यको नागरिक हुनु पृथ्वीको सबैभन्दा ठूलो अगमवक्ता हुनु भन्दा पनि अझ महान् कुरा हो।</w:t>
      </w:r>
    </w:p>
    <w:p>
      <w:pPr/>
      <w:r>
        <w:rPr>
          <w:lang w:val="ne_NP" w:bidi="ne_NP"/>
        </w:rPr>
      </w:r>
      <w:r>
        <w:rPr>
          <w:lang w:val="ne_NP" w:bidi="ne_NP"/>
        </w:rPr>
        <w:t>कर उठाउनेहरू सहित साधारण मानिसहरूले भने कि यूहन्नालाई पठाउनुमा परमेश्वर न्यायपूर्ण र सही हुनुहुन्थ्यो। परमेश्वरले तिनीहरूलाई यूहन्ना मार्फत पश्चात्ताप गर्न वा परमेश्वरतिर फर्कन र बप्तिस्मा लिन भन्नु सही थियो। तर फरिसीहरू वा धार्मिक नेताहरूले परमेश्वरको योजनालाई अस्वीकार गरे। तिनीहरूले पश्चात्ताप गर्न र बप्तिस्मा लिन अस्वीकार गरे।</w:t>
      </w:r>
    </w:p>
    <w:p>
      <w:pPr/>
      <w:r>
        <w:rPr>
          <w:lang w:val="ne_NP" w:bidi="ne_NP"/>
        </w:rPr>
      </w:r>
      <w:r>
        <w:rPr>
          <w:lang w:val="ne_NP" w:bidi="ne_NP"/>
        </w:rPr>
        <w:t>येशूले सोध्नुहुन्छ कि त्यो पुस्ताका मानिसहरू कस्ता छन् भनेर वर्णन गर्न उहाँले केको तुलना प्रयोग गर्न सक्नुहुन्छ। येशूले आफ्नो प्रश्नको जवाफ तिनीहरू बजारमा खेलिरहेका बच्चाहरू जस्तै हुन् भनेर दिनुहुन्छ। बच्चाहरू विवाहमा भएझै संगीत र नाचगानको नाटक गर्छन्, तर तिनीहरूका साथीहरू खेल्न मान्दैनन्। त्यसपछि बच्चाहरूले अन्तिम संस्कारमा भएजस्तो अभिनय गर्छन् जहाँ तिनीहरू शोकाकुल गीतहरू गाउँछन् र रुन्छन्, तर तिनीहरूका साथीहरू अझै पनि उनीहरूसँग खेल्दैनन्। तिनीहरू सन्तुष्ट हुन मान्दैनन्। येशूले भन्दै हुनुहुन्छ कि उहाँको समयका मानिसहरू उहाँसँग वा यूहन्नासँग सन्तुष्ट थिएनन्।</w:t>
      </w:r>
    </w:p>
    <w:p>
      <w:pPr/>
      <w:r>
        <w:rPr>
          <w:lang w:val="ne_NP" w:bidi="ne_NP"/>
        </w:rPr>
      </w:r>
      <w:r>
        <w:rPr>
          <w:lang w:val="ne_NP" w:bidi="ne_NP"/>
        </w:rPr>
        <w:t>रोक्नुहोस् र आफ्नो टोलीसँग छलफल गर्नुहोस्: तपाईंको संस्कृतिमा बच्चाहरू सामान्यतया कहाँ खेल्छन्? तिनीहरूले कस्तो प्रकारका खेलहरू खेल्छन्? यहूदी बजारको तस्वीर देखाउनुहोस्।</w:t>
      </w:r>
    </w:p>
    <w:p>
      <w:pPr/>
      <w:r>
        <w:rPr>
          <w:lang w:val="ne_NP" w:bidi="ne_NP"/>
        </w:rPr>
      </w:r>
      <w:r>
        <w:rPr>
          <w:lang w:val="ne_NP" w:bidi="ne_NP"/>
        </w:rPr>
        <w:t>येशूले यूहन्ना मरुभूमि वा उजाडस्थानमा प्रचार गर्दा कसरी जिउँथे भनेर वर्णन गर्नुहुन्छ। यूहन्नाले रोटी खाएनन् र दाखमद्य पिएनन्। यसको अर्थ उहाँले परमेश्वरप्रतिको आफ्नो समर्पण देखाउन साधारण खानेकुरा खानुभएन र नशालु पेय पदार्थ पिउनुभएन। येशूले मानिसहरूलाई भन्नुहुन्छ कि यूहन्ना यसरी जिएको हुनाले तिनीहरूले उनलाई अस्वीकार गरे। धार्मिक नेताहरूले भने कि यूहन्नामा दुष्टात्मा थियो किनभने उनले सामान्य व्यक्तिले जस्तो व्यवहार गरेनन्। यो वाक्यांशको अर्थ तिनीहरूले दुष्ट आत्माले उनका कार्यहरू नियन्त्रण गरिरहेको थियो भनेर सोचे। धार्मिक नेताहरूले यूहन्ना परमेश्वरको सन्देशवाहक हुन् भनेर विश्वास गरेनन्।</w:t>
      </w:r>
    </w:p>
    <w:p>
      <w:pPr/>
      <w:r>
        <w:rPr>
          <w:lang w:val="ne_NP" w:bidi="ne_NP"/>
        </w:rPr>
      </w:r>
      <w:r>
        <w:rPr>
          <w:lang w:val="ne_NP" w:bidi="ne_NP"/>
        </w:rPr>
        <w:t>येशू भन्नुहुन्छ कि मानिसको पुत्र रोटी खाँदै र दाखमद्य पिउँदै आएको छ। मानिसको पुत्र येशूले आफूलाई जनाउन प्रयोग गर्ने उपाधि हो। यसको अर्थ उहाँ मानव हुनुका साथै उहाँसँग परमेश्वरबाटको सबै शक्ति र अधिकार पनि छ। येशूले अन्य यहूदीहरूले जस्तै रोटी खानुभयो र दाखमद्य पिउनुभयो। तर मानिसहरूले उहाँलाई खन्चुवा वा धेरै खाना खाने व्यक्ति भने। तिनीहरूले उहाँलाई जड्याहा वा धेरै दाखमद्य पिउने व्यक्ति पनि भने। पापीहरू वा परमेश्वरप्रति निरन्तर अनाज्ञाकारी हुने मानिसहरूसँग मित्रता राखेकोमा मानिसहरूले येशूको आलोचना गरे। यसमा कर उठाउनेहरू पनि समावेश थिए। धार्मिक नेताहरूले यूहन्ना र येशू दुबैलाई फरक फरक तरिकाले अस्वीकार गरे।</w:t>
      </w:r>
    </w:p>
    <w:p>
      <w:pPr/>
      <w:r>
        <w:rPr>
          <w:lang w:val="ne_NP" w:bidi="ne_NP"/>
        </w:rPr>
      </w:r>
      <w:r>
        <w:rPr>
          <w:lang w:val="ne_NP" w:bidi="ne_NP"/>
        </w:rPr>
        <w:t>येशूले एउटा हितोपदेश वा बुद्धिमानी भनाइद्वारा आफ्नो र यूहन्नाको प्रतिवाद गर्नुहुन्छ। उहाँ बुद्धि वा समझको बारेमा कुरा गर्नुहुन्छ, मानौ त्यो कुनै ब्यक्ति हो। येशू भन्नुहुन्छ कि बुद्धिलाई त्यसका सन्तानहरूले नै सही प्रमाणित गर्छन्। येशूको भनाइको अर्थ यो हो कि साँच्चै बुद्धिमान मानिसहरूले आफ्नो जिउने तरिकाबाट आउने राम्रा परिणामद्वारा आफ्नो बुद्धि देखाउनेछन्।</w:t>
      </w:r>
    </w:p>
    <w:p>
      <w:pPr/>
      <w:r>
        <w:rPr>
          <w:lang w:val="ne_NP" w:bidi="ne_NP"/>
        </w:rPr>
      </w:r>
      <w:r>
        <w:rPr>
          <w:lang w:val="ne_NP" w:bidi="ne_NP"/>
        </w:rPr>
        <w:t>यस कथामा, येशूले बप्तिस्मा दिने यूहन्ना एक अगमवक्ता मात्र नभई मलाकीको भविष्यवाणीले उल्लेख गरेको व्यक्ति पनि हुन् भन्ने कुराको पुष्टि गर्नुहुन्छ। यूहन्ना ती व्यक्ति थिए जसले प्रतिज्ञा गरिएको मुक्तिदाताको आगमनको लागि मानिसहरूलाई तयार पारे। येशूले यूहन्नालाई दिएको जवाफमा यो पनि संकेत गर्नुभयो कि उहाँ नै त्यो प्रतिज्ञा गरिएको मुक्तिदाता हुनुहुन्छ जसका निम्ति यूहन्नाले मानिसहरूलाई तयार पारेका थिए। येशूले जोड दिनुहुन्छ कि धार्मिक नेताहरूले यूहन्ना र उहाँ दुबैलाई अस्वीकार गरे।</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येशूले के गर्दै आउनुभएको छ भनेर बप्तिस्मा दिने यूहन्नाका चेलाहरूले उनलाई बताउँछन्। यूहन्नाले आफ्ना दुई चेलाहरूलाई येशू मसीह हुनुहुन्छ वा तिनीहरूले अरू कसैको प्रतीक्षा गर्नुपर्ने हो भनी येशूलाई सोध्न पठाउँछन्। चेलाहरूले येशूलाई भेट्छन् र यो प्रश्न सोध्छन्।</w:t>
      </w:r>
    </w:p>
    <w:p>
      <w:pPr/>
      <w:r>
        <w:rPr>
          <w:lang w:val="ne_NP" w:bidi="ne_NP"/>
        </w:rPr>
      </w:r>
      <w:r>
        <w:rPr>
          <w:b/>
          <w:lang w:val="ne_NP" w:bidi="ne_NP"/>
        </w:rPr>
        <w:t>दोस्रो दृश्य:</w:t>
      </w:r>
      <w:r>
        <w:rPr>
          <w:lang w:val="ne_NP" w:bidi="ne_NP"/>
        </w:rPr>
        <w:t xml:space="preserve"> यूहन्नाका चेलाहरूले प्रश्न सोध्ने समयमा, येशूले मानिसहरूलाई रोगहरूबाट निको पार्दै, दुष्ट आत्माहरूलाई निकाल्दै र अन्धो मानिसहरूलाई दृष्टि दिँदै हुनुहुन्छ। येशूले यूहन्नाका चेलाहरूलाई उनीहरूले देखेका र सुनेका कुराहरू यूहन्नालाई बताइदेऊ भनी भन्नुहुन्छ। उहाँ भन्नुहुन्छ कि गरीबहरूले सुसमाचार सुनेका छन्। यूहन्नाका चेलाहरू जान्छन्।</w:t>
      </w:r>
    </w:p>
    <w:p>
      <w:pPr/>
      <w:r>
        <w:rPr>
          <w:lang w:val="ne_NP" w:bidi="ne_NP"/>
        </w:rPr>
      </w:r>
      <w:r>
        <w:rPr>
          <w:b/>
          <w:lang w:val="ne_NP" w:bidi="ne_NP"/>
        </w:rPr>
        <w:t>तेस्रो दृश्य:</w:t>
      </w:r>
      <w:r>
        <w:rPr>
          <w:lang w:val="ne_NP" w:bidi="ne_NP"/>
        </w:rPr>
        <w:t xml:space="preserve"> येशूले भीडसँग यूहन्नाको बारेमा कुरा गर्नुहुन्छ। तिनीहरू उजाडस्थानमा कस्तो प्रकारका मानिसलाई भेट्न गयौ त भनेर येशूले तिनीहरूलाई भन्नुहुन्छ। यूहन्ना अगमवक्ता थिए भनेर येशूले तिनीहरूलाई भन्नुहुन्छ। धर्मशास्त्रले उहाँलाई बाटो तयार पार्ने व्यक्तिको रूपमा बताउँछ भनेर येशूले वर्णन गर्नुहुन्छ।</w:t>
      </w:r>
    </w:p>
    <w:p>
      <w:pPr/>
      <w:r>
        <w:rPr>
          <w:lang w:val="ne_NP" w:bidi="ne_NP"/>
        </w:rPr>
      </w:r>
      <w:r>
        <w:rPr>
          <w:b/>
          <w:lang w:val="ne_NP" w:bidi="ne_NP"/>
        </w:rPr>
        <w:t>चौथो दृश्य:</w:t>
      </w:r>
      <w:r>
        <w:rPr>
          <w:lang w:val="ne_NP" w:bidi="ne_NP"/>
        </w:rPr>
        <w:t xml:space="preserve"> येशूले तिनीहरूलाई भन्नुहुन्छ कि अहिलेसम्म जन्मेकाहरूमध्ये यूहन्नाभन्दा महान् व्यक्ति कोही पनि छैन। तर येशूले तिनीहरूलाई भन्नुहुन्छ कि परमेश्वरको राज्यमा जो सबैभन्दा सानो छ, उनी यूहन्नाभन्दा महान् छ। परमेश्वरको मार्ग सही थियो भनेर सबै मानिसहरू सहमत भए। फरिसीहरू र धार्मिक विज्ञहरू परमेश्वरको योजनालाई अस्वीकार गर्छन्।</w:t>
      </w:r>
    </w:p>
    <w:p>
      <w:pPr/>
      <w:r>
        <w:rPr>
          <w:lang w:val="ne_NP" w:bidi="ne_NP"/>
        </w:rPr>
      </w:r>
      <w:r>
        <w:rPr>
          <w:b/>
          <w:lang w:val="ne_NP" w:bidi="ne_NP"/>
        </w:rPr>
        <w:t>पाँचौ दृश्य:</w:t>
      </w:r>
      <w:r>
        <w:rPr>
          <w:lang w:val="ne_NP" w:bidi="ne_NP"/>
        </w:rPr>
        <w:t xml:space="preserve"> येशूले यस पुस्तालाई बजाइएको सङ्गीतमा साथ नदिने बच्चाहरूसँग तुलना गर्नुहुन्छ। किनभने यूहन्नाले न दाखमद्य पिए न त रोटी नै खाए, तैपनि मानिसहरूले उनको आलोचना गरे। येशूले भोज र पेय पदार्थ खानुहुन्छ तैपनि मानिसहरूले उहाँको आलोचना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यूहन्नाका चेलाहरू</w:t>
      </w:r>
    </w:p>
    <w:p>
      <w:pPr>
        <w:pStyle w:val="ListBullet"/>
        <w:spacing w:line="240" w:lineRule="auto"/>
        <w:ind w:left="720"/>
      </w:pPr>
      <w:r>
        <w:rPr>
          <w:lang w:val="ne_NP" w:bidi="ne_NP"/>
        </w:rPr>
      </w:r>
      <w:r>
        <w:rPr>
          <w:lang w:val="ne_NP" w:bidi="ne_NP"/>
        </w:rPr>
        <w:t>निको भइरहेका मानिसहरू: अन्धा, बहिरा, कुष्ठरोगी, लङ्गडा, मृतकहरू र दुष्ट आत्माहरू।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फरिसीहरू र धार्मिक विज्ञहरू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कुरा सम्झनु महत्त्वपूर्ण छ कि बप्तिस्मा दिने यूहन्ना जेलमा हुँदा उनका चेलाहरू उनलाई येशूको समाचार सुनाउन आउँछन्।</w:t>
      </w:r>
    </w:p>
    <w:p>
      <w:pPr/>
      <w:r>
        <w:rPr>
          <w:lang w:val="ne_NP" w:bidi="ne_NP"/>
        </w:rPr>
      </w:r>
      <w:r>
        <w:rPr>
          <w:lang w:val="ne_NP" w:bidi="ne_NP"/>
        </w:rPr>
        <w:t>अधिकांश यहूदीहरू तिनीहरूलाई रोमबाट मुक्त गर्ने मसीहको प्रतीक्षा गरिरहेका थिए भनेर सम्झनु महत्त्वपूर्ण छ।</w:t>
      </w:r>
    </w:p>
    <w:p>
      <w:pPr/>
      <w:r>
        <w:rPr>
          <w:lang w:val="ne_NP" w:bidi="ne_NP"/>
        </w:rPr>
      </w:r>
      <w:r>
        <w:rPr>
          <w:lang w:val="ne_NP" w:bidi="ne_NP"/>
        </w:rPr>
        <w:t>यूहन्नाका चेलाहरू यूहन्नालाई भेट्न आउँछन्, येशूले के गरिरहनु भएको थियो भनेर उनलाई बताउँछन्। बप्तिस्मा दिने यूहन्नाले आफ्ना दुई चेलाहरूलाई येशू मसीह वा प्रतिज्ञा गरिएको मुक्तिदाता उहाँनै हुनुहुन्छ कि भनेर सोध्न पठाउँछन्। तिनीहरूले अरू कसैलाई पर्खनु पर्ने हो कि भनेर जान्न चाहन्छन्। चेलाहरूले येशूलाई भेटेर यो प्रश्न सोधे।</w:t>
      </w:r>
    </w:p>
    <w:p>
      <w:pPr/>
      <w:r>
        <w:rPr>
          <w:lang w:val="ne_NP" w:bidi="ne_NP"/>
        </w:rPr>
      </w:r>
      <w:r>
        <w:rPr>
          <w:lang w:val="ne_NP" w:bidi="ne_NP"/>
        </w:rPr>
        <w:t>येशूले तुरुन्तै जवाफ दिनुभएन भनेर सम्झनु महत्त्वपूर्ण छ। येशूले पहिले त्यही गर्नुहुन्छ जुन मसिहले मानिसहरूलाई निको पार्ने छन् भनेर पुरानो नियममा बताइएको छ।</w:t>
      </w:r>
    </w:p>
    <w:p>
      <w:pPr/>
      <w:r>
        <w:rPr>
          <w:lang w:val="ne_NP" w:bidi="ne_NP"/>
        </w:rPr>
      </w:r>
      <w:r>
        <w:rPr>
          <w:lang w:val="ne_NP" w:bidi="ne_NP"/>
        </w:rPr>
        <w:t>जुन बेला यूहन्नाका चेलाहरूले प्रश्न सोध्छन्, त्यस बेलामा येशूले मानिसहरूलाई रोगहरू र दुष्ट आत्माहरूबाट निको पारिरहनुभएको र अन्धोहरूलाई दृष्टि दिइरहनुभएको हुन्छ। येशूले यूहन्नाका चेलाहरूलाई तिनीहरूले देखेका, सुनेका कुराहरू र मानिसहरूलाई निको पारेको कुरा यूहन्नालाई बताइदेऊ भनी भन्नुहुन्छ। गरीबहरूले सुसमाचार सुने।</w:t>
      </w:r>
    </w:p>
    <w:p>
      <w:pPr/>
      <w:r>
        <w:rPr>
          <w:lang w:val="ne_NP" w:bidi="ne_NP"/>
        </w:rPr>
      </w:r>
      <w:r>
        <w:rPr>
          <w:lang w:val="ne_NP" w:bidi="ne_NP"/>
        </w:rPr>
        <w:t>यूहन्नाका चेलाहरू जान्छन्। येशूले भीडसँग यूहन्नाको बारेमा कुरा गर्नुहुन्छ। तिनीहरू उजाडस्थानमा कस्तो प्रकारका मानिसलाई भेट्न गयौ त भनेर येशूले तिनीहरूलाई भन्नुहुन्छ। के तिनीहरू हावाले एक छेउबाट अर्को छेउमा हल्लाउने नर्कट जस्तै कुनै कमजोर व्यक्तिलाई हेर्न गए? होइन। महँगो लुगा लगाएको कोही व्यक्ति? होइन। के तिनीहरूले अगमवक्तालाई खोजिरहेका थिए?</w:t>
      </w:r>
    </w:p>
    <w:p>
      <w:pPr/>
      <w:r>
        <w:rPr>
          <w:lang w:val="ne_NP" w:bidi="ne_NP"/>
        </w:rPr>
      </w:r>
      <w:r>
        <w:rPr>
          <w:lang w:val="ne_NP" w:bidi="ne_NP"/>
        </w:rPr>
        <w:t>अगमवक्ताहरू यहूदीहरूका लागि महत्त्वपूर्ण छन् भनेर सम्झनु महत्त्वपूर्ण छ किनभने तिनीहरूले मानिसहरूकहाँ परमेश्वरको वचन ल्याए।</w:t>
      </w:r>
    </w:p>
    <w:p>
      <w:pPr/>
      <w:r>
        <w:rPr>
          <w:lang w:val="ne_NP" w:bidi="ne_NP"/>
        </w:rPr>
      </w:r>
      <w:r>
        <w:rPr>
          <w:lang w:val="ne_NP" w:bidi="ne_NP"/>
        </w:rPr>
        <w:t>पृथ्वीमा अहिलेसम्म जन्मेकाहरूमध्ये यूहन्नाभन्दा महान् कोही पनि छैन भनेर येशूले तिनीहरूलाई भन्नुहुन्छ। तर येशूले तिनीहरूलाई भन्नुहुन्छ कि परमेश्वरको राज्यमा जो सबैभन्दा सानो छ, उनी यूहन्नाभन्दा महान् छ। परमेश्वरको मार्ग सही थियो भनेर सबै मानिसहरू सहमत भए। फरिसीहरू र धार्मिक विज्ञहरूले परमेश्वरको योजनालाई अस्वीकार गर्छन् किनभने तिनीहरूले यूहन्नाको बप्तिस्मालाई अस्वीकार गरे।</w:t>
      </w:r>
    </w:p>
    <w:p>
      <w:pPr/>
      <w:r>
        <w:rPr>
          <w:lang w:val="ne_NP" w:bidi="ne_NP"/>
        </w:rPr>
      </w:r>
      <w:r>
        <w:rPr>
          <w:lang w:val="ne_NP" w:bidi="ne_NP"/>
        </w:rPr>
        <w:t>येशूले यस पुस्तालाई बजाइएको सङ्गीतमा साथ नदिने बच्चाहरूसँग तुलना गर्नुहुन्छ। हामीले उत्सवका गीतहरू बजायौँ तर तिमीहरूले नाचेनौ, हामीले अन्तिम संस्कारका गीतहरू बजायौँ तर तिमीहरू रोएनौ भन्दै तिनीहरू गुनासो गर्छन्। यसै प्रकारले, यूहन्नाले न दाखमद्य पिए न त रोटी नै खाए, रपनि मानिसहरूले उनको आलोचना गरे। येशूले भोज र पेय पदार्थ खानुहुन्छ तैपनि मानिसहरूले उहाँको आलोचना गर्छन्।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 xml:space="preserve">बप्तिस्मा दिने यूहन्ना </w:t>
      </w:r>
    </w:p>
    <w:p>
      <w:pPr>
        <w:pStyle w:val="ListBullet"/>
        <w:spacing w:line="240" w:lineRule="auto"/>
        <w:ind w:left="720"/>
      </w:pPr>
      <w:r>
        <w:rPr>
          <w:lang w:val="ne_NP" w:bidi="ne_NP"/>
        </w:rPr>
      </w:r>
      <w:r>
        <w:rPr>
          <w:lang w:val="ne_NP" w:bidi="ne_NP"/>
        </w:rPr>
        <w:t>यूहन्नाका चेलाहरू</w:t>
      </w:r>
    </w:p>
    <w:p>
      <w:pPr>
        <w:pStyle w:val="ListBullet"/>
        <w:spacing w:line="240" w:lineRule="auto"/>
        <w:ind w:left="720"/>
      </w:pPr>
      <w:r>
        <w:rPr>
          <w:lang w:val="ne_NP" w:bidi="ne_NP"/>
        </w:rPr>
      </w:r>
      <w:r>
        <w:rPr>
          <w:lang w:val="ne_NP" w:bidi="ne_NP"/>
        </w:rPr>
        <w:t>निको भइरहेका मानिसहरू: अन्धा, बहिरा, कुष्ठरोगी, लङ्गडा, मृतकहरू र दुष्ट आत्माहरू।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फरिसीहरू र धार्मिक विज्ञहरू।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यूहन्नाका चेलाहरू येशूले गर्नुभएका कामहरू बताउन उहाँकहाँ आउँदा टोलीले यूहन्ना जेलमा रहेको अभिनय गर्ने कुरा सुनिश्चित गर्नुहोस्।</w:t>
      </w:r>
    </w:p>
    <w:p>
      <w:pPr/>
      <w:r>
        <w:rPr>
          <w:lang w:val="ne_NP" w:bidi="ne_NP"/>
        </w:rPr>
      </w:r>
      <w:r>
        <w:rPr>
          <w:lang w:val="ne_NP" w:bidi="ne_NP"/>
        </w:rPr>
        <w:t>टोलीले यूहन्नाका चेलाहरू येशूकहाँ आएको र उहाँ नै यहूदीहरूले प्रतीक्षा गरिरहेका मसीह हुनुहुन्छ कि भनेर सोधेको दृश्यको अभिनय गर्ने कुरा सुनिश्चित गर्नुहोस्। यूहन्नाका चेलाहरूले देख्ने गरी चमत्कारहरू नगरुन्जेल येशूले जवाफ दिनुहुन्न। त्यसपछि येशूले जवाफ दिनुहुन्छ।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यूहन्नाका चेलाहरूले तिनीहरूले देखेका कुरा यूहन्नालाई बताउन आएको अभिनय गर्नुहोस्। यूहन्नाले आफ्ना दुई चेलाहरूलाई बोलाउँछन् र येशू प्रतिज्ञा गरिएको मुक्तिदाता हुनुहुन्छ कि तिनीहरूले अरू कसैलाई खोज्नु आवश्यक छ भनेर सोध्न तिनीहरूलाई येशूकहाँ पठाउँछन्।</w:t>
      </w:r>
    </w:p>
    <w:p>
      <w:pPr/>
      <w:r>
        <w:rPr>
          <w:lang w:val="ne_NP" w:bidi="ne_NP"/>
        </w:rPr>
      </w:r>
      <w:r>
        <w:rPr>
          <w:lang w:val="ne_NP" w:bidi="ne_NP"/>
        </w:rPr>
        <w:t>अभिनय रोक्नुहोस्: बप्तिस्मा दिने यूहन्नाको भूमिका खेल्ने कलाकारलाई सोध्नुहोस्, "तपाईंलाई कस्तो महसुस भइरहेको छ?" तपाईंले यस्ता कुराहरू सुन्न सक्नुहुन्छ, "म पक्का थिएँ कि येशू नै मसीह हुनुहुन्थ्यो," "के म निस्चित हुन खोजेर गल्ती गरिरहेको छु?" "यदि त्यहाँ अरू कसैलाई मैले खोज्नु आवश्यक छ भने, मलाई थाहा हुनुपर्छ।" अभिनय फेरि सुरु गर्नुहोस्।</w:t>
      </w:r>
    </w:p>
    <w:p>
      <w:pPr/>
      <w:r>
        <w:rPr>
          <w:lang w:val="ne_NP" w:bidi="ne_NP"/>
        </w:rPr>
      </w:r>
      <w:r>
        <w:rPr>
          <w:lang w:val="ne_NP" w:bidi="ne_NP"/>
        </w:rPr>
        <w:t>यूहन्नाका चेलाहरूले येशूलाई भेट्छन्। यूहन्नाका चेलाहरूले येशूलाई आफूहरूलाई यूहन्नाले पठाउनुभएको हो भनी बताउँछन्। तिनीहरूले सोध्छन् कि उहाँ नै मानिसहरूले पर्खिरहेका मसीह हुनुहुन्छ, वा तिनीहरूले अरू कसैलाई खोज्नुपर्ने हो। त्यहि बेला येशूले मानिसहरूलाई तिनीहरूका रोगबाट निको पार्नुहुन्छ, दुष्ट आत्माहरूलाई निकाल्नुहुन्छ, र अन्धाहरूलाई दृष्टि दिनुहुन्छ। त्यसपछि येशूले तिनीहरूलाई उनीहरूले देखेका र सुनेका कुराहरू यूहन्नालाई गएर बताइदिन भन्नुहुन्छ। अन्धाहरू देख्छन्, लङ्गडाहरू हिंड्छन्, कुष्ठरोगीहरू निको हुन्छन्, बहिराहरू सुन्छन् र मरेकाहरू फेरि जीवित हुन्छन्। गरीबहरूले सुसमाचार सुनिरहेका 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"यूहन्नाले कठिन समय भोगिरहेका छन्," "के भइरहेको छ भनेर उनलाई थाहा हुनु आवश्यक छ," "धर्मशास्त्रले मलाई उजाडस्थानमा मद्दत गर्यो, यसले उनलाई मद्दत गर्नेछ," "म को हुँ भनेर उनले थाहा पाउनेछन्।" अभिनय फेरि सुरु गर्नुहोस्।</w:t>
      </w:r>
    </w:p>
    <w:p>
      <w:pPr/>
      <w:r>
        <w:rPr>
          <w:lang w:val="ne_NP" w:bidi="ne_NP"/>
        </w:rPr>
      </w:r>
      <w:r>
        <w:rPr>
          <w:lang w:val="ne_NP" w:bidi="ne_NP"/>
        </w:rPr>
        <w:t>यूहन्नाका चेलाहरू जान्छन्। येशूले भीडसँग यूहन्नाको बारेमा कुरा गर्नुभयो। येशूले भीडलाई सोध्नुहुन्छ "तिमीहरू उजाडस्थानमा कस्तो मानिसलाई हेर्न गएका थियौ?" जो एक छेउबाट अर्को छेउमा सर्ने नरकटजस्तै हो?" येशू भन्नुहुन्छ, "होइन।" येशूले सोधिरहनुभयो, "धनी व्यक्तिजस्तै लुगा लगाउने कोही व्यक्ति?" येशूले जवाफ दिनुभयो, "होइन।" त्यसपछि येशूले फेरि सोध्नुभयो, "के तिमीहरू अगमवक्तालाई खोजिरहेका थियौ?" येशू भन्नुहुन्छ, "हो।" उहाँ भन्नुहुन्छ, "यूहन्ना अगमवक्ताभन्दा महान छन्।" यूहन्नाले परमेश्वरको वचनले भनेको कुरा पूरा गर्छन्। यूहन्ना भन्दा महान कोही पनि छैन, तर स्वर्गको राज्यमा जो सबैभन्दा सानो छ, तिनी यूहन्ना भन्दा महान छन्।"</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"यूहन्नाले हामीलाई येशूतर्फ डोर्याएकोमा म खुसी छु," "यूहन्नाभन्दा अरू कोही कसरी महान् हुन सक्छ?" "म स्वर्गको राज्यमा कसरी हुन सक्छु?" अभिनय फेरि सुरु गर्नुहोस्।</w:t>
      </w:r>
    </w:p>
    <w:p>
      <w:pPr/>
      <w:r>
        <w:rPr>
          <w:lang w:val="ne_NP" w:bidi="ne_NP"/>
        </w:rPr>
      </w:r>
      <w:r>
        <w:rPr>
          <w:lang w:val="ne_NP" w:bidi="ne_NP"/>
        </w:rPr>
        <w:t>जब मानिसहरूले यो सुने, तिनीहरू परमेश्वरको मार्ग सही छ भनेर सहमत भए, किनभने तिनीहरूले यूहन्नाको बप्तिस्मा लिएका थिए। तर फरिसीहरू र धार्मिक विज्ञहरूले परमेश्वरको योजनालाई अस्वीकार गरे किनभने तिनीहरूले यूहन्नाको बप्तिस्मालाई अस्वीकार गरेका थिए।</w:t>
      </w:r>
    </w:p>
    <w:p>
      <w:pPr/>
      <w:r>
        <w:rPr>
          <w:lang w:val="ne_NP" w:bidi="ne_NP"/>
        </w:rPr>
      </w:r>
      <w:r>
        <w:rPr>
          <w:lang w:val="ne_NP" w:bidi="ne_NP"/>
        </w:rPr>
        <w:t>अभिनय रोक्नुहोस्: फरिसीहरू र धार्मिक विज्ञहरूको भूमिका खेल्ने कलाकारहरूलाई सोध्नुहोस्, "तपाईंलाई कस्तो महसुस भइरहेको छ?" तपाईंले यस्ता कुराहरू सुन्न सक्नुहुन्छ, "मलाई येशू गलत हुनुहुन्छ भन्ने लाग्छ"। "मलाई पश्चात्ताप गर्नुपर्दैन," "म क्रोधित महसुस गर्छु किनभने येशू भन्नुहुन्छ कि यूहन्ना सबैभन्दा महान् अगमवक्ता हुन्," "यदि म गलत थिएँ भने नि?" मैले यूहन्नाका वचनहरूमा विश्वास गरिन।" अभिनय फेरि सुरु गर्नुहोस्।</w:t>
      </w:r>
    </w:p>
    <w:p>
      <w:pPr/>
      <w:r>
        <w:rPr>
          <w:lang w:val="ne_NP" w:bidi="ne_NP"/>
        </w:rPr>
      </w:r>
      <w:r>
        <w:rPr>
          <w:lang w:val="ne_NP" w:bidi="ne_NP"/>
        </w:rPr>
        <w:t>येशूले यस पुस्तालाई केसित तुलना गर्न सकिन्छ भनी सोध्नुभयो। येशूले तिनीहरूलाई खेल खेलिरहेका बच्चाहरूसँग तुलना गर्नुहुन्छ। बच्चाहरू आफ्ना साथीहरूसँग गुनासो गर्छन् किनभने तिनीहरू आनन्दित गीतहरूको धुनमा नृत्य गर्दैनन्, र अन्तिम संस्कारको गीतहरूको धुनमा रूदैनन्। येशू भन्नुहुन्छ कि यूहन्नाले रोटी खाएनन् र दाखमद्य पिएनन् रपनि धार्मिक नेताहरूले उनीसँग दुष्टात्मा छ भन्छन्। येशू भोजभतेर गर्नुहुन्छ र पिउनुहुन्छ, अनि धार्मिक नेताहरूले येशू घिचुवा र जड्याहा हुनुहुन्छ भन्छन्।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"तिनीहरूले के गरिरहेका छन् भनेर बुझ्न म तिनीहरूलाई कसरी मद्दत गर्न सक्छु?" "म तिनीहरूलाई आवश्यक पर्ने सबै चिन्हहरू देखाउँदै आएको छु," "तिनीहरूले यूहन्ना को हुन् र म को हुँ भनेर स्पष्ट रूपमा देख्न नसकेकोमा म दुखी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यूहन्नाका चेलाहरू वा अनुयायीहरूले येशूले कसैलाई फेरि जीवित बनाउनुभएको छ भनी सुन्छन्। तिनीहरूले जेलमा यूहन्नालाई यो समाचार ल्याउँछन्।</w:t>
      </w:r>
    </w:p>
    <w:p>
      <w:pPr/>
      <w:r>
        <w:rPr>
          <w:lang w:val="ne_NP" w:bidi="ne_NP"/>
        </w:rPr>
      </w:r>
      <w:r>
        <w:rPr>
          <w:lang w:val="ne_NP" w:bidi="ne_NP"/>
        </w:rPr>
        <w:t xml:space="preserve">यूहन्नाले आफ्ना दुई अनुयायीहरूलाई </w:t>
      </w:r>
      <w:r>
        <w:rPr>
          <w:b/>
          <w:lang w:val="ne_NP" w:bidi="ne_NP"/>
        </w:rPr>
        <w:t>प्रभु</w:t>
      </w:r>
      <w:r>
        <w:rPr>
          <w:lang w:val="ne_NP" w:bidi="ne_NP"/>
        </w:rPr>
        <w:t xml:space="preserve"> वा येशूकहाँ पठाउँछन्। प्रभुको अर्थ मालिक वा अधिकार भएको व्यक्ति हो। लूकाले येशू परमेश्वर हुनुहुन्छ भनी पुष्टि गर्न यो उपाधि प्रयोग गर्छन्। तपाईंले अघिल्लो खण्डहरूमा प्रभुलाई अनुवाद गरेको तरिकाले नै अनुवाद गर्न निश्चित गर्नुहोस्। मुख्य शब्दावलीमा </w:t>
      </w:r>
      <w:r>
        <w:rPr>
          <w:b/>
          <w:lang w:val="ne_NP" w:bidi="ne_NP"/>
        </w:rPr>
        <w:t>प्रभु</w:t>
      </w:r>
      <w:r>
        <w:rPr>
          <w:lang w:val="ne_NP" w:bidi="ne_NP"/>
        </w:rPr>
        <w:t xml:space="preserve"> पाउन सकिन्छ।</w:t>
      </w:r>
    </w:p>
    <w:p>
      <w:pPr/>
      <w:r>
        <w:rPr>
          <w:lang w:val="ne_NP" w:bidi="ne_NP"/>
        </w:rPr>
      </w:r>
      <w:r>
        <w:rPr>
          <w:b/>
          <w:lang w:val="ne_NP" w:bidi="ne_NP"/>
        </w:rPr>
        <w:t>आउने व्यक्ति</w:t>
      </w:r>
      <w:r>
        <w:rPr>
          <w:lang w:val="ne_NP" w:bidi="ne_NP"/>
        </w:rPr>
        <w:t xml:space="preserve"> वा प्रतिज्ञा गरिएको मुक्तिदाता उहाँनै हुनुहुन्छ कि भनेर यूहन्नाका </w:t>
      </w:r>
      <w:r>
        <w:rPr>
          <w:b/>
          <w:lang w:val="ne_NP" w:bidi="ne_NP"/>
        </w:rPr>
        <w:t>चेलाहरूले</w:t>
      </w:r>
      <w:r>
        <w:rPr>
          <w:lang w:val="ne_NP" w:bidi="ne_NP"/>
        </w:rPr>
        <w:t xml:space="preserve"> येशूलाई सोध्छन्। चेलाहरूलाई पहिले जस्तै अनुवाद गर्ने कुरा निश्चित गर्नुहोस्। </w:t>
      </w:r>
      <w:r>
        <w:rPr>
          <w:b/>
          <w:lang w:val="ne_NP" w:bidi="ne_NP"/>
        </w:rPr>
        <w:t>चेला</w:t>
      </w:r>
      <w:r>
        <w:rPr>
          <w:lang w:val="ne_NP" w:bidi="ne_NP"/>
        </w:rPr>
        <w:t xml:space="preserve"> मुख्य शब्दावलीमा छ। जवाफ दिनुअघि, येशूले मानिसहरूलाई निको पार्नुहुन्छ र </w:t>
      </w:r>
      <w:r>
        <w:rPr>
          <w:b/>
          <w:lang w:val="ne_NP" w:bidi="ne_NP"/>
        </w:rPr>
        <w:t>दुष्ट आत्माहरूलाई</w:t>
      </w:r>
      <w:r>
        <w:rPr>
          <w:lang w:val="ne_NP" w:bidi="ne_NP"/>
        </w:rPr>
        <w:t xml:space="preserve"> निकाल्नुहुन्छ। तपाईंले अघिल्लो खण्डहरूमा जस्तै गरी दुष्ट आत्माहरूलाई अनुवाद गर्ने कुरा निश्चित गर्नुहोस्। </w:t>
      </w:r>
      <w:r>
        <w:rPr>
          <w:b/>
          <w:lang w:val="ne_NP" w:bidi="ne_NP"/>
        </w:rPr>
        <w:t>दुष्ट आत्मा</w:t>
      </w:r>
      <w:r>
        <w:rPr>
          <w:lang w:val="ne_NP" w:bidi="ne_NP"/>
        </w:rPr>
        <w:t xml:space="preserve"> मुख्य शब्दावलीमा पाउन सकिन्छ। तिनीहरूले देखेका र सुनेका कुराहरू यूहन्नालाई बताउनुपर्छ भनेर येशू भन्नुहुन्छ। त्यसपछि उहाँले आफ्नो सेवकाईमा गरेका कुराहरूको सूची दिनुहुन्छ। येशू भन्नुहुन्छ कि </w:t>
      </w:r>
      <w:r>
        <w:rPr>
          <w:b/>
          <w:lang w:val="ne_NP" w:bidi="ne_NP"/>
        </w:rPr>
        <w:t>कुष्ठरोग</w:t>
      </w:r>
      <w:r>
        <w:rPr>
          <w:lang w:val="ne_NP" w:bidi="ne_NP"/>
        </w:rPr>
        <w:t xml:space="preserve"> भएकाहरू शुद्ध पारिन्छन्। कुष्ठरोगले छालाका रोगहरूलाई जनाउँछ। </w:t>
      </w:r>
      <w:r>
        <w:rPr>
          <w:b/>
          <w:lang w:val="ne_NP" w:bidi="ne_NP"/>
        </w:rPr>
        <w:t>शुद्ध</w:t>
      </w:r>
      <w:r>
        <w:rPr>
          <w:lang w:val="ne_NP" w:bidi="ne_NP"/>
        </w:rPr>
        <w:t xml:space="preserve"> हुनुको अर्थ तिनीहरूलाई परमेश्वरको सेवा गर्न योग्य बनाइएको थियो। मुख्य शब्दावलीमा </w:t>
      </w:r>
      <w:r>
        <w:rPr>
          <w:b/>
          <w:lang w:val="ne_NP" w:bidi="ne_NP"/>
        </w:rPr>
        <w:t>कुष्ठरोग</w:t>
      </w:r>
      <w:r>
        <w:rPr>
          <w:lang w:val="ne_NP" w:bidi="ne_NP"/>
        </w:rPr>
        <w:t xml:space="preserve"> र </w:t>
      </w:r>
      <w:r>
        <w:rPr>
          <w:b/>
          <w:lang w:val="ne_NP" w:bidi="ne_NP"/>
        </w:rPr>
        <w:t>शुद्ध</w:t>
      </w:r>
      <w:r>
        <w:rPr>
          <w:lang w:val="ne_NP" w:bidi="ne_NP"/>
        </w:rPr>
        <w:t xml:space="preserve"> पाउन सकिन्छ। तपाईंले पहिले गरेजस्तै दुबै शब्दहरूलाई अनुवाद गर्ने कुरा निश्चित गर्नुहोस्।</w:t>
      </w:r>
    </w:p>
    <w:p>
      <w:pPr/>
      <w:r>
        <w:rPr>
          <w:lang w:val="ne_NP" w:bidi="ne_NP"/>
        </w:rPr>
      </w:r>
      <w:r>
        <w:rPr>
          <w:lang w:val="ne_NP" w:bidi="ne_NP"/>
        </w:rPr>
        <w:t xml:space="preserve">येशूले यो पनि भन्नुहुन्छ कि गरिबहरूलाई </w:t>
      </w:r>
      <w:r>
        <w:rPr>
          <w:b/>
          <w:lang w:val="ne_NP" w:bidi="ne_NP"/>
        </w:rPr>
        <w:t>सुसमाचार</w:t>
      </w:r>
      <w:r>
        <w:rPr>
          <w:lang w:val="ne_NP" w:bidi="ne_NP"/>
        </w:rPr>
        <w:t xml:space="preserve"> सुनाइन्छ। त्यो </w:t>
      </w:r>
      <w:r>
        <w:rPr>
          <w:b/>
          <w:lang w:val="ne_NP" w:bidi="ne_NP"/>
        </w:rPr>
        <w:t>सुसमाचार</w:t>
      </w:r>
      <w:r>
        <w:rPr>
          <w:lang w:val="ne_NP" w:bidi="ne_NP"/>
        </w:rPr>
        <w:t xml:space="preserve"> परमेश्वरको राज्य र परमेश्वरले गरीबहरूलाई मद्दत गर्न गर्नुहुने राम्रा कुराहरूको बारेमा थियो। तपाईंले अघिल्लो खण्डहरूमा गर्नुभएको तरिकाले सुसमाचारलाई अनुवाद गर्ने कुरा निश्चित गर्नुहोस्।</w:t>
      </w:r>
    </w:p>
    <w:p>
      <w:pPr/>
      <w:r>
        <w:rPr>
          <w:lang w:val="ne_NP" w:bidi="ne_NP"/>
        </w:rPr>
      </w:r>
      <w:r>
        <w:rPr>
          <w:lang w:val="ne_NP" w:bidi="ne_NP"/>
        </w:rPr>
        <w:t xml:space="preserve">येशू भन्नुहुन्छ "धन्य हो त्यो मानिस, जो मेरो कारणले ठेस खाँदैन।" </w:t>
      </w:r>
      <w:r>
        <w:rPr>
          <w:b/>
          <w:lang w:val="ne_NP" w:bidi="ne_NP"/>
        </w:rPr>
        <w:t>आशिषित</w:t>
      </w:r>
      <w:r>
        <w:rPr>
          <w:lang w:val="ne_NP" w:bidi="ne_NP"/>
        </w:rPr>
        <w:t xml:space="preserve">को अर्थ परमेश्वरले कसैलाई आफ्नो अनुग्रह वा दया देखाउनुहुन्छ भन्ने हो। </w:t>
      </w:r>
      <w:r>
        <w:rPr>
          <w:b/>
          <w:lang w:val="ne_NP" w:bidi="ne_NP"/>
        </w:rPr>
        <w:t>आशीषित</w:t>
      </w:r>
      <w:r>
        <w:rPr>
          <w:lang w:val="ne_NP" w:bidi="ne_NP"/>
        </w:rPr>
        <w:t xml:space="preserve"> मुख्य शब्दावलीमा छ। </w:t>
      </w:r>
      <w:r>
        <w:rPr>
          <w:b/>
          <w:lang w:val="ne_NP" w:bidi="ne_NP"/>
        </w:rPr>
        <w:t>पतन हुनु</w:t>
      </w:r>
      <w:r>
        <w:rPr>
          <w:lang w:val="ne_NP" w:bidi="ne_NP"/>
        </w:rPr>
        <w:t xml:space="preserve"> वा ठोकर खानुको अर्थ कसैप्रति शङ्का गर्नु वा चिढिनु हो। उहाँ प्रतिज्ञा गरिएको मुक्तिदाता हुनुहुन्छ भनेर शंका नगर्ने मानिसहरूलाई परमेश्वरले निगाह गर्नुहुनेछ भनेर येशूले भन्दै हुनुहुन्छ।</w:t>
      </w:r>
    </w:p>
    <w:p>
      <w:pPr/>
      <w:r>
        <w:rPr>
          <w:lang w:val="ne_NP" w:bidi="ne_NP"/>
        </w:rPr>
      </w:r>
      <w:r>
        <w:rPr>
          <w:lang w:val="ne_NP" w:bidi="ne_NP"/>
        </w:rPr>
        <w:t xml:space="preserve">येशूले भीडलाई तिनीहरू किन </w:t>
      </w:r>
      <w:r>
        <w:rPr>
          <w:b/>
          <w:lang w:val="ne_NP" w:bidi="ne_NP"/>
        </w:rPr>
        <w:t>मरुभूमिमा</w:t>
      </w:r>
      <w:r>
        <w:rPr>
          <w:lang w:val="ne_NP" w:bidi="ne_NP"/>
        </w:rPr>
        <w:t xml:space="preserve"> गए भनेर तीन पटक सोध्नुहुन्छ। तपाईंले अघिल्लो खण्डहरूमा गर्नुभएको तरिकाले मरुभूमिलाई अनुवाद गर्ने कुरा निश्चित गर्नुहोस्। </w:t>
      </w:r>
      <w:r>
        <w:rPr>
          <w:b/>
          <w:lang w:val="ne_NP" w:bidi="ne_NP"/>
        </w:rPr>
        <w:t>मरुभूमि</w:t>
      </w:r>
      <w:r>
        <w:rPr>
          <w:lang w:val="ne_NP" w:bidi="ne_NP"/>
        </w:rPr>
        <w:t xml:space="preserve"> मुख्य शब्दावलीमा पाउन सकिन्छ। येशूले मानिसहरू एकजना </w:t>
      </w:r>
      <w:r>
        <w:rPr>
          <w:b/>
          <w:lang w:val="ne_NP" w:bidi="ne_NP"/>
        </w:rPr>
        <w:t>अगमवक्तालाई</w:t>
      </w:r>
      <w:r>
        <w:rPr>
          <w:lang w:val="ne_NP" w:bidi="ne_NP"/>
        </w:rPr>
        <w:t xml:space="preserve"> भेट्न गएका थिए भनेर उनको प्रश्नको जवाफ दिनुहुन्छ। तपाईंले पहिले गरेजस्तै अगमवक्तालाई अनुवाद गर्नुहोस्। </w:t>
      </w:r>
      <w:r>
        <w:rPr>
          <w:b/>
          <w:lang w:val="ne_NP" w:bidi="ne_NP"/>
        </w:rPr>
        <w:t>अगमवक्ता</w:t>
      </w:r>
      <w:r>
        <w:rPr>
          <w:lang w:val="ne_NP" w:bidi="ne_NP"/>
        </w:rPr>
        <w:t xml:space="preserve"> मुख्य शब्दावलीमा पाउन सकिन्छ।</w:t>
      </w:r>
    </w:p>
    <w:p>
      <w:pPr/>
      <w:r>
        <w:rPr>
          <w:lang w:val="ne_NP" w:bidi="ne_NP"/>
        </w:rPr>
      </w:r>
      <w:r>
        <w:rPr>
          <w:lang w:val="ne_NP" w:bidi="ne_NP"/>
        </w:rPr>
        <w:t>यदि तपाईंले पहिले नै देखाउनु भएको छैन भने मरुभूमिको तस्वीर देखाउनुहोस्।</w:t>
      </w:r>
    </w:p>
    <w:p>
      <w:pPr/>
      <w:r>
        <w:rPr>
          <w:lang w:val="ne_NP" w:bidi="ne_NP"/>
        </w:rPr>
      </w:r>
      <w:r>
        <w:rPr>
          <w:lang w:val="ne_NP" w:bidi="ne_NP"/>
        </w:rPr>
        <w:t xml:space="preserve">येशूले मलाकीको धर्मशास्त्रमा यूहन्नाको बारेमा भनिएको कुरा उल्लेख गर्दै भन्नुभयो, "म तिम्रो अगाडि आफ्नो सन्देशवाहक पठाउनेछु।" एउटा </w:t>
      </w:r>
      <w:r>
        <w:rPr>
          <w:b/>
          <w:lang w:val="ne_NP" w:bidi="ne_NP"/>
        </w:rPr>
        <w:t>सन्देशवाहकले</w:t>
      </w:r>
      <w:r>
        <w:rPr>
          <w:lang w:val="ne_NP" w:bidi="ne_NP"/>
        </w:rPr>
        <w:t xml:space="preserve"> मानिसहरूलाई बाटो तयार गर किनभने राजा आउँदै छन् भने। यूहन्ना ती सन्देशवाहक थिए जसले यहूदीहरूलाई साँचो राजा—येशूको आगमनको लागि तयार पारेका थिए। सन्देशवाहकले राजाको लागि बाटो तयार पारे। यस तुलनाको अर्थ राजाको आगमनको लागि सडकहरू तयार गरिनेछ भन्ने हो। परमेश्वरले यूहन्नालाई मानिसहरूलाई पाप गर्न छोडेर परमेश्वरतिर फर्क भन्दै प्रतिज्ञा गरिएको मुक्तिदाताका लागि तयार पार्न पठाउनुभयो।</w:t>
      </w:r>
    </w:p>
    <w:p>
      <w:pPr/>
      <w:r>
        <w:rPr>
          <w:lang w:val="ne_NP" w:bidi="ne_NP"/>
        </w:rPr>
      </w:r>
      <w:r>
        <w:rPr>
          <w:lang w:val="ne_NP" w:bidi="ne_NP"/>
        </w:rPr>
        <w:t xml:space="preserve">येशूले </w:t>
      </w:r>
      <w:r>
        <w:rPr>
          <w:b/>
          <w:lang w:val="ne_NP" w:bidi="ne_NP"/>
        </w:rPr>
        <w:t>महिलाहरूबाट जन्मिएकाहरूमध्ये</w:t>
      </w:r>
      <w:r>
        <w:rPr>
          <w:lang w:val="ne_NP" w:bidi="ne_NP"/>
        </w:rPr>
        <w:t xml:space="preserve"> यूहन्ना सबैभन्दा महान् हुन् भनेर भन्नुहुन्छ। यसको अर्थ "सबै मानिसहरूका बीचमा" भन्ने हुन्छ। </w:t>
      </w:r>
      <w:r>
        <w:rPr>
          <w:b/>
          <w:lang w:val="ne_NP" w:bidi="ne_NP"/>
        </w:rPr>
        <w:t>सबैभन्दा महान्</w:t>
      </w:r>
      <w:r>
        <w:rPr>
          <w:lang w:val="ne_NP" w:bidi="ne_NP"/>
        </w:rPr>
        <w:t xml:space="preserve"> को अर्थ उहाँ सबैभन्दा महत्त्वपूर्ण हुनुहुन्थ्यो किनभने उहाँको भूमिका प्रतिज्ञा गरिएको मुक्तिदाताको लागि बाटो तयार पार्नु थियो। यसको अर्थ उहाँ येशूभन्दा महान् हुनुहुन्थ्यो भन्ने होइन।</w:t>
      </w:r>
    </w:p>
    <w:p>
      <w:pPr/>
      <w:r>
        <w:rPr>
          <w:lang w:val="ne_NP" w:bidi="ne_NP"/>
        </w:rPr>
      </w:r>
      <w:r>
        <w:rPr>
          <w:lang w:val="ne_NP" w:bidi="ne_NP"/>
        </w:rPr>
        <w:t xml:space="preserve">येशू भन्नुहुन्छ कि फरिसीहरू र मोशाका शिक्षाका विज्ञहरूले उनीहरूका लागि भएको परमेश्वरको योजनालाई अस्वीकार गरे। </w:t>
      </w:r>
      <w:r>
        <w:rPr>
          <w:b/>
          <w:lang w:val="ne_NP" w:bidi="ne_NP"/>
        </w:rPr>
        <w:t>मोशाका शिक्षाहरूका विज्ञहरू</w:t>
      </w:r>
      <w:r>
        <w:rPr>
          <w:lang w:val="ne_NP" w:bidi="ne_NP"/>
        </w:rPr>
        <w:t xml:space="preserve"> भन्नाले परमेश्वरको व्यवस्थाको अध्ययन गर्ने, सिकाउने र व्याख्या गर्ने विद्वानहरूलाई बुझाउँछ। लूकाले व्यवस्थाका शिक्षकहरूको रूपमा वर्णन गरेका मानिसहरू तिनीहरू नै हुनसक्ने ठूलो सम्भावना छ। परमेश्वरले चाहनुभएको कुरा गर्न धार्मिक नेताहरूले अस्वीकार गरे, भनेर येशूले भन्दै हुनुहुन्छ। तिनीहरूले परमेश्वरतिर फर्कन अस्वीकार गरे। तिनीहरू प्रतिज्ञा गरिएको मुक्तिदाताको आगमनमा उहाँको राज्यको एउटा हिस्सा हुन तयार थिएनन्। तपाईंले अघिल्लो खण्डहरूमा गर्नुभएको जस्तै गरी </w:t>
      </w:r>
      <w:r>
        <w:rPr>
          <w:b/>
          <w:lang w:val="ne_NP" w:bidi="ne_NP"/>
        </w:rPr>
        <w:t>फरिसीहरू</w:t>
      </w:r>
      <w:r>
        <w:rPr>
          <w:lang w:val="ne_NP" w:bidi="ne_NP"/>
        </w:rPr>
        <w:t xml:space="preserve">लाई अनुवाद गर्ने कुरा निश्चित गर्नुहोस्। मुख्य शब्दावलीमा </w:t>
      </w:r>
      <w:r>
        <w:rPr>
          <w:b/>
          <w:lang w:val="ne_NP" w:bidi="ne_NP"/>
        </w:rPr>
        <w:t>फरिसी</w:t>
      </w:r>
      <w:r>
        <w:rPr>
          <w:lang w:val="ne_NP" w:bidi="ne_NP"/>
        </w:rPr>
        <w:t xml:space="preserve"> पाउन सकिन्छ।</w:t>
      </w:r>
    </w:p>
    <w:p>
      <w:pPr/>
      <w:r>
        <w:rPr>
          <w:lang w:val="ne_NP" w:bidi="ne_NP"/>
        </w:rPr>
      </w:r>
      <w:r>
        <w:rPr>
          <w:lang w:val="ne_NP" w:bidi="ne_NP"/>
        </w:rPr>
        <w:t xml:space="preserve">येशूले बच्चाहरू </w:t>
      </w:r>
      <w:r>
        <w:rPr>
          <w:b/>
          <w:lang w:val="ne_NP" w:bidi="ne_NP"/>
        </w:rPr>
        <w:t>बजारमा</w:t>
      </w:r>
      <w:r>
        <w:rPr>
          <w:lang w:val="ne_NP" w:bidi="ne_NP"/>
        </w:rPr>
        <w:t xml:space="preserve"> खेलिरहेको एउटा उदाहरण प्रयोग गर्नुहुन्छ। यो त्यो ठाउँ थियो जहाँ मानिसहरूले सामानहरू किन्ने र बेच्ने गर्थे। यो एउटा ठूलो खुला क्षेत्र थियो जहाँ बच्चाहरू खेल्न सक्थे। यदि तपाईंको संस्कृतिमा यो सामान्य छैन भने बच्चाहरू सामान्यतया खेल्ने ठाउँलाई जनाउने शब्द प्रयोग गर्न सक्नुहुन्छ।</w:t>
      </w:r>
    </w:p>
    <w:p>
      <w:pPr/>
      <w:r>
        <w:rPr>
          <w:lang w:val="ne_NP" w:bidi="ne_NP"/>
        </w:rPr>
      </w:r>
      <w:r>
        <w:rPr>
          <w:lang w:val="ne_NP" w:bidi="ne_NP"/>
        </w:rPr>
        <w:t>यदि तपाईंले पहिले नै देखाउनु भएको छैन भने यहूदी बजारको तस्वीर देखाउनुहोस्।</w:t>
      </w:r>
    </w:p>
    <w:p>
      <w:pPr/>
      <w:r>
        <w:rPr>
          <w:lang w:val="ne_NP" w:bidi="ne_NP"/>
        </w:rPr>
      </w:r>
      <w:r>
        <w:rPr>
          <w:lang w:val="ne_NP" w:bidi="ne_NP"/>
        </w:rPr>
        <w:t xml:space="preserve">येशूको उदाहरणमा, बच्चाहरूले उनीहरूले </w:t>
      </w:r>
      <w:r>
        <w:rPr>
          <w:b/>
          <w:lang w:val="ne_NP" w:bidi="ne_NP"/>
        </w:rPr>
        <w:t>बाँसुरी</w:t>
      </w:r>
      <w:r>
        <w:rPr>
          <w:lang w:val="ne_NP" w:bidi="ne_NP"/>
        </w:rPr>
        <w:t xml:space="preserve"> बजाए भनेर भन्छन्। यो एउटा साङ्गीतिक साधन थियो जुन एउटा वा दुईवटा पाइपहरूबाट बनेको थियो। यो सामान्यतया काठ, नरकट, वा हड्डीले बनेको हुन्थ्यो। यसलाई पाइपहरूमा फुकेर बजाइन्थ्यो। बच्चाहरूले एउटा </w:t>
      </w:r>
      <w:r>
        <w:rPr>
          <w:b/>
          <w:lang w:val="ne_NP" w:bidi="ne_NP"/>
        </w:rPr>
        <w:t>शोकगीत</w:t>
      </w:r>
      <w:r>
        <w:rPr>
          <w:lang w:val="ne_NP" w:bidi="ne_NP"/>
        </w:rPr>
        <w:t>को पनि उल्लेख गर्छन्। यसले अन्तिम संस्कारमा गाइने शोकगीत वा शोकलाई जनाउँछ।</w:t>
      </w:r>
    </w:p>
    <w:p>
      <w:pPr/>
      <w:r>
        <w:rPr>
          <w:lang w:val="ne_NP" w:bidi="ne_NP"/>
        </w:rPr>
      </w:r>
      <w:r>
        <w:rPr>
          <w:lang w:val="ne_NP" w:bidi="ne_NP"/>
        </w:rPr>
        <w:t>बाँसुरीको तस्वीर देखाउनुहोस्।</w:t>
      </w:r>
    </w:p>
    <w:p>
      <w:pPr/>
      <w:r>
        <w:rPr>
          <w:lang w:val="ne_NP" w:bidi="ne_NP"/>
        </w:rPr>
      </w:r>
      <w:r>
        <w:rPr>
          <w:lang w:val="ne_NP" w:bidi="ne_NP"/>
        </w:rPr>
        <w:t xml:space="preserve">येशू भन्नुहुन्छ कि यूहन्नाले "रोटी खाएनन् वा दाखमद्य पिएनन्।" </w:t>
      </w:r>
      <w:r>
        <w:rPr>
          <w:b/>
          <w:lang w:val="ne_NP" w:bidi="ne_NP"/>
        </w:rPr>
        <w:t>रोटी</w:t>
      </w:r>
      <w:r>
        <w:rPr>
          <w:lang w:val="ne_NP" w:bidi="ne_NP"/>
        </w:rPr>
        <w:t xml:space="preserve"> को अर्थ सामान्यतया खाना हो र </w:t>
      </w:r>
      <w:r>
        <w:rPr>
          <w:b/>
          <w:lang w:val="ne_NP" w:bidi="ne_NP"/>
        </w:rPr>
        <w:t>दाखमद्य</w:t>
      </w:r>
      <w:r>
        <w:rPr>
          <w:lang w:val="ne_NP" w:bidi="ne_NP"/>
        </w:rPr>
        <w:t xml:space="preserve"> ले कुहाएर बनाइएको पेय पदार्थलाई जनाउँछ। यसको अर्थ यूहन्नाले केही खानेकुरा खाएनन् भन्ने होइन, तर उनले सामान्य खाना खाएनन् भन्ने हो। उहाँले सलह र जङ्गली मह खानुभयो भनेर मर्कूसको सुसमाचारले भन्छ। तपाईंले अघिल्लो खण्डहरूमा गर्नुभएको तरिकाले रोटी र </w:t>
      </w:r>
      <w:r>
        <w:rPr>
          <w:b/>
          <w:lang w:val="ne_NP" w:bidi="ne_NP"/>
        </w:rPr>
        <w:t>दाखमद्य</w:t>
      </w:r>
      <w:r>
        <w:rPr>
          <w:lang w:val="ne_NP" w:bidi="ne_NP"/>
        </w:rPr>
        <w:t>लाई अनुवाद गर्ने कुरा निश्चित गर्नुहोस्।</w:t>
      </w:r>
    </w:p>
    <w:p>
      <w:pPr/>
      <w:r>
        <w:rPr>
          <w:lang w:val="ne_NP" w:bidi="ne_NP"/>
        </w:rPr>
      </w:r>
      <w:r>
        <w:rPr>
          <w:lang w:val="ne_NP" w:bidi="ne_NP"/>
        </w:rPr>
        <w:t xml:space="preserve">येशूले आफूलाई </w:t>
      </w:r>
      <w:r>
        <w:rPr>
          <w:b/>
          <w:lang w:val="ne_NP" w:bidi="ne_NP"/>
        </w:rPr>
        <w:t>मानिसको पुत्र</w:t>
      </w:r>
      <w:r>
        <w:rPr>
          <w:lang w:val="ne_NP" w:bidi="ne_NP"/>
        </w:rPr>
        <w:t xml:space="preserve"> भन्नुहुन्छ। यस उपाधिको अर्थ उहाँ मानव हुनुहुन्थ्यो र उहाँ त्यस्तो व्यक्ति हुनुहुन्थ्यो जसलाई परमेश्वरले सबै शक्ति र अधिकार दिनुभएको थियो। तपाईंले अघिल्लो खण्डहरूमा गर्नुभएको तरिकाले मानिसको पुत्रलाई अनुवाद गर्ने कुरा निश्चित गर्नुहोस्। </w:t>
      </w:r>
      <w:r>
        <w:rPr>
          <w:b/>
          <w:lang w:val="ne_NP" w:bidi="ne_NP"/>
        </w:rPr>
        <w:t>मानिसको पुत्र</w:t>
      </w:r>
      <w:r>
        <w:rPr>
          <w:lang w:val="ne_NP" w:bidi="ne_NP"/>
        </w:rPr>
        <w:t xml:space="preserve"> मुख्य शब्दावलीमा पाउन सकिन्छ।</w:t>
      </w:r>
    </w:p>
    <w:p>
      <w:pPr/>
      <w:r>
        <w:rPr>
          <w:lang w:val="ne_NP" w:bidi="ne_NP"/>
        </w:rPr>
      </w:r>
      <w:r>
        <w:rPr>
          <w:lang w:val="ne_NP" w:bidi="ne_NP"/>
        </w:rPr>
        <w:t xml:space="preserve">येशू भन्नुहुन्छ कि मानिसहरूले उहाँलाई </w:t>
      </w:r>
      <w:r>
        <w:rPr>
          <w:b/>
          <w:lang w:val="ne_NP" w:bidi="ne_NP"/>
        </w:rPr>
        <w:t>खन्चुवा</w:t>
      </w:r>
      <w:r>
        <w:rPr>
          <w:lang w:val="ne_NP" w:bidi="ne_NP"/>
        </w:rPr>
        <w:t xml:space="preserve">, वा धेरै खाने व्यक्ति, र </w:t>
      </w:r>
      <w:r>
        <w:rPr>
          <w:b/>
          <w:lang w:val="ne_NP" w:bidi="ne_NP"/>
        </w:rPr>
        <w:t>जड्याहा</w:t>
      </w:r>
      <w:r>
        <w:rPr>
          <w:lang w:val="ne_NP" w:bidi="ne_NP"/>
        </w:rPr>
        <w:t xml:space="preserve">, वा धेरै दाखमद्य पिउने व्यक्ति भनेका थिए। ति अभिव्यक्तिहरू प्रशंसा थिएनन् तर येशूको आलोचना थिए। येशू भन्नुहुन्छ कि </w:t>
      </w:r>
      <w:r>
        <w:rPr>
          <w:b/>
          <w:lang w:val="ne_NP" w:bidi="ne_NP"/>
        </w:rPr>
        <w:t>बुद्धिलाई तिनका सन्तानहरूले नै सही प्रमाणित गर्छन्</w:t>
      </w:r>
      <w:r>
        <w:rPr>
          <w:lang w:val="ne_NP" w:bidi="ne_NP"/>
        </w:rPr>
        <w:t xml:space="preserve">। यसको अर्थ साँचो </w:t>
      </w:r>
      <w:r>
        <w:rPr>
          <w:b/>
          <w:lang w:val="ne_NP" w:bidi="ne_NP"/>
        </w:rPr>
        <w:t>बुद्धि</w:t>
      </w:r>
      <w:r>
        <w:rPr>
          <w:lang w:val="ne_NP" w:bidi="ne_NP"/>
        </w:rPr>
        <w:t xml:space="preserve"> वा समझ कसैको जीवनमा राम्रो चरित्र र राम्रो नतिजाहरूद्वारा देखिन्छ।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7:36–8:3</w:t>
      </w:r>
      <w:r>
        <w:rPr>
          <w:lang w:val="ne_NP" w:bidi="ne_NP"/>
        </w:rPr>
      </w:r>
    </w:p>
    <w:p>
      <w:pPr>
        <w:pStyle w:val="Heading3"/>
      </w:pPr>
      <w:r>
        <w:rPr>
          <w:lang w:val="ne_NP" w:bidi="ne_NP"/>
        </w:rPr>
        <w:t>Step 1</w:t>
      </w:r>
    </w:p>
    <w:p>
      <w:pPr/>
      <w:r>
        <w:rPr>
          <w:lang w:val="ne_NP" w:bidi="ne_NP"/>
        </w:rPr>
      </w:r>
      <w:r>
        <w:rPr>
          <w:lang w:val="ne_NP" w:bidi="ne_NP"/>
        </w:rPr>
        <w:t>लूका ७:३६–८:३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लूका ७.३६–८.३</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 बप्तिस्मा दिने यूहन्नाका प्रश्नहरूको जवाफ दिनुभएको केही समयपछि, शिमोन नाम गरेका एकजना फरिसीले येशूलाई आफ्नो घरमा निम्तो दिन्छन्। लूकाले उल्लेख गरेको अन्तिम शहर नाइन हो। येशू अझै यस शहरमा हुनुहुन्छ वा अन्य ठाउँहरूतिर गइसक्नुभयो भन्ने कुरा हामीलाई थाहा छैन। लूकाले हामीलाई यो अर्को घटना कहाँ हुन्छ भनेर बताउँदैनन्। शिमोनसँग खाना खाँदै गर्दा, एक पापी भनेर चिनिने महिला भित्र आउँछिन् र येशूका खुट्टा धुन्छिन्। लूकाले महिलाको विश्वास र येशूको पाप क्षमा गर्ने अधिकार देखाउन एउटा कथा प्रयोग गर्छन्।</w:t>
      </w:r>
    </w:p>
    <w:p>
      <w:pPr/>
      <w:r>
        <w:rPr>
          <w:lang w:val="ne_NP" w:bidi="ne_NP"/>
        </w:rPr>
      </w:r>
      <w:r>
        <w:rPr>
          <w:lang w:val="ne_NP" w:bidi="ne_NP"/>
        </w:rPr>
        <w:t>येशूले यूहन्नाका अनुयायीहरूलाई आफू प्रतिज्ञा गरिएको मुक्तिदाता भएको कुरा बताउनुभएपछि, एकजना फरिसी अर्थात् धार्मिक नेताले येशूलाई आफ्नो घरमा भोजनको लागि निमन्त्रणा गर्छ। फरिसीको नाम शिमोन हो। यहूदी रीतिरिवाज अनुसार, येशू होचो टेबलको छेउमा एउटा तकियामा पल्टिरहनुभएको थियो। उहाँका खुट्टाहरू टेबलबाट टाढा फैलिएका थिए किनभने खुट्टालाई फोहोर मानिन्थ्यो।</w:t>
      </w:r>
    </w:p>
    <w:p>
      <w:pPr/>
      <w:r>
        <w:rPr>
          <w:lang w:val="ne_NP" w:bidi="ne_NP"/>
        </w:rPr>
      </w:r>
      <w:r>
        <w:rPr>
          <w:lang w:val="ne_NP" w:bidi="ne_NP"/>
        </w:rPr>
        <w:t>रोक्नुहोस् र आफ्नो टोलीलाई एउटा यहूदी भोजन व्यवस्थाको तस्बिर देखाउनुहोस् जसमा मानिसहरू पल्टिने होचो टेबुल र सिरानीहरू समावेश छन्।</w:t>
      </w:r>
    </w:p>
    <w:p>
      <w:pPr/>
      <w:r>
        <w:rPr>
          <w:lang w:val="ne_NP" w:bidi="ne_NP"/>
        </w:rPr>
      </w:r>
      <w:r>
        <w:rPr>
          <w:lang w:val="ne_NP" w:bidi="ne_NP"/>
        </w:rPr>
        <w:t xml:space="preserve">एक धार्मिक शिक्षकको रूपमा, येशू आयोजक शिमोन र अन्य निमन्त्रित पाहुनाहरूसँग खाना खाइरहनुभएको थियो। यहूदी संस्कृतिमा, निमन्त्रणा नगरिएका मानिसहरू शिक्षकले भनेको कुरा सुन्न चुपचाप भित्र आउन सक्थे। तिनीहरू आमन्त्रित पाहुनाहरूसँग सामेल हुने अनुमति थिएन। सामान्यतया यस प्रकारको वातावरणमा महिलाहरू उपस्थित हुदैन थिए। </w:t>
      </w:r>
    </w:p>
    <w:p>
      <w:pPr/>
      <w:r>
        <w:rPr>
          <w:lang w:val="ne_NP" w:bidi="ne_NP"/>
        </w:rPr>
      </w:r>
      <w:r>
        <w:rPr>
          <w:lang w:val="ne_NP" w:bidi="ne_NP"/>
        </w:rPr>
        <w:t>रोक्नुहोस् र आफ्नो संस्कृतिमा मानिसहरूलाई घरमा निमन्त्रणा गर्ने रीतिरिवाजहरूको बारेमा छलफल गर्नुहोस्। तिनीहरू के गर्न वा के ल्याउन बाध्य छन्? एकपटक उनीहरू घर पुगेपछि, घरभित्र उनीहरूलाई के-कस्ता स्वतन्त्रताहरू हुन्छन्?</w:t>
      </w:r>
    </w:p>
    <w:p>
      <w:pPr/>
      <w:r>
        <w:rPr>
          <w:lang w:val="ne_NP" w:bidi="ne_NP"/>
        </w:rPr>
      </w:r>
      <w:r>
        <w:rPr>
          <w:lang w:val="ne_NP" w:bidi="ne_NP"/>
        </w:rPr>
        <w:t>तिनीहरू खाना खाइरहेका बेला, एक महिला घरमा प्रवेश गर्छिन्। उनले येशू शिमोनको घरमा हुनुहुन्छ भनेर सुनेकी थिइन्। यी महिलाको सहरमा खराब प्रतिष्ठा थियो र उनलाई एक पापीको रूपमा हेरिन्थ्यो। उनी सम्भवतः एक वेश्या थिइन्। फरिसीहरूले यस महिलालाई अशुद्ध वा परमेश्वरको सेवाको लागि अयोग्य ठाने। ती महिला को हुन् भनेर हामीलाई थाहा छैन, तर येशूले ती महिलालाई अघिल्लो भेटघाटबाटै चिन्नुहुन्छ भन्ने कुरा स्पष्ट छ। ती महिलाले महँगो सिङ्गमरमरको भाँडामा अत्तर, वा सुगन्धित तेल ल्याउँछिन्। भाँडाको लामो घाँटी थियो र अत्तर नचुहियोस् भनेर सिल गरिएको थियो। अत्तर खन्याउन घाँटी भाँच्नुपर्ने थियो। सिङ्गमरमर मिश्रबाट आएको एउटा सुन्दर सेतो र पहेंलो ढुङ्गा थियो। यस प्रकारको भाँडाको मूल्य ३०० दिनको ज्यालाबराबरको थियो।</w:t>
      </w:r>
    </w:p>
    <w:p>
      <w:pPr/>
      <w:r>
        <w:rPr>
          <w:lang w:val="ne_NP" w:bidi="ne_NP"/>
        </w:rPr>
      </w:r>
      <w:r>
        <w:rPr>
          <w:lang w:val="ne_NP" w:bidi="ne_NP"/>
        </w:rPr>
        <w:t>रोक्नुहोस् र आफ्नो टोलीलाई अत्तर भएको सिङ्गमरमरको भाँडाको तस्बिर देखाउनुहोस्। यस तस्बिरमा भएको भाँडा, ती महिलासँग भएको भाँडाभन्दा सम्भवतः अलि फरक छ। आफ्नो टोलीसँग छलफल गर्नुहोस्: तपाईंको संस्कृतिमा महिलाहरूलाई किन बहिष्कृत गरिन्छ? तिनीहरूलाई सार्वजनिक रूपमा कस्तो व्यवहार गरिन्छ? तपाईंको संस्कृतिमा कुनै महिलाले अब उप्रान्त बहिष्कृत नहुनका लागि केही गर्न सक्छिन्?</w:t>
      </w:r>
    </w:p>
    <w:p>
      <w:pPr/>
      <w:r>
        <w:rPr>
          <w:lang w:val="ne_NP" w:bidi="ne_NP"/>
        </w:rPr>
      </w:r>
      <w:r>
        <w:rPr>
          <w:lang w:val="ne_NP" w:bidi="ne_NP"/>
        </w:rPr>
        <w:t>ती महिला येशूको खुट्टामा रुँदै उभिन्छिन्। उनी धन्यवादी छिन् किनभने येशूले पहिले उनका पापहरू वा परमेश्वरको विरुद्धको अनाज्ञाकारितालाई क्षमा गर्नुभएको थियो। उनी येशूको गोडा नजिक घुँडा टेक्छिन् र उनका आँसुले उहाँका गोडा भिजाउन थाल्छन्। उनले आफ्नो कपाललाई तौलियाको रूपमा प्रयोग गर्छिन् र आँसु पुछ्छिन्। यहूदी संस्कृतिमा, कुनै महिलाले सार्वजनिक रूपमा आफ्नो कपाल फुकाउनु वा खुल्ला छोड्नु लाजको कुरा मानिन्थ्यो। ती महिलाले गहिरो नम्रता र आदर देखाउन येशूको खुट्टामा चुम्बन गर्न वा आफ्नो ओठले उहाँको खुट्टा छुन थाल्छिन्। उनी आफ्नो कृतज्ञता पनि देखाइरहेकी थिइन्।</w:t>
      </w:r>
    </w:p>
    <w:p>
      <w:pPr/>
      <w:r>
        <w:rPr>
          <w:lang w:val="ne_NP" w:bidi="ne_NP"/>
        </w:rPr>
      </w:r>
      <w:r>
        <w:rPr>
          <w:lang w:val="ne_NP" w:bidi="ne_NP"/>
        </w:rPr>
        <w:t>ती महिलाले येशूको खुट्टामा आफ्नो अत्तर खन्याएर र तेल दल्न सुरु गरेर उहाँलाई "अभिषेक" गर्छिन्। यस सन्दर्भमा, अभिषेक भन्ने कुराले धार्मिक कार्यलाई संकेत गर्दैन, तर ती महिलाले येशूलाई आदर गर्छिन् भनेर देखाउन यसलाई प्रयोग गरिन्छ। सामान्यतया, तेलले अभिषेक गर्ने कुरा टाउकोमा खन्याएर गरिन्थ्यो। ती महिलाले सायद येशूको टाउकोमा त्यो खन्याउन चाहेकी थिइन्। तर उनी भावनाले यति विह्वल छिन् कि उनले अन्ततः त्यो उहाँको खुट्टामा खन्याउँछिन्। येशूका खुट्टा धोएर, उहाँका खुट्टा चुम्बन गरेर र उहाँका खुट्टामा तेल खन्याएर ती महिलाले येशूप्रति आफ्नो आदर र प्रेम देखाउँछिन्।</w:t>
      </w:r>
    </w:p>
    <w:p>
      <w:pPr/>
      <w:r>
        <w:rPr>
          <w:lang w:val="ne_NP" w:bidi="ne_NP"/>
        </w:rPr>
      </w:r>
      <w:r>
        <w:rPr>
          <w:lang w:val="ne_NP" w:bidi="ne_NP"/>
        </w:rPr>
        <w:t>रोकिनुहोस् र तपाईंको टोलीसँग छलफल गर्नुहोस्। तपाईंको संस्कृतिमा कसैले अर्को व्यक्तिलाई कृतज्ञता वा आदर कसरी देखाउँछ? तपाईंको संस्कृतिमा, यदि कुनै महिलाले सार्वजनिक रूपमा कुनै पुरुषप्रति कृतज्ञता वा आदर प्रकट गरिन् भने उनलाई कुन रूपमा हेरिन्छ?</w:t>
      </w:r>
    </w:p>
    <w:p>
      <w:pPr/>
      <w:r>
        <w:rPr>
          <w:lang w:val="ne_NP" w:bidi="ne_NP"/>
        </w:rPr>
      </w:r>
      <w:r>
        <w:rPr>
          <w:lang w:val="ne_NP" w:bidi="ne_NP"/>
        </w:rPr>
        <w:t>शिमोनले येशूले ती महिलालाई उहाँका खुट्टा धुन अनुमति दिएको देख्छन्। सिमोनले येशू साँच्चै अगमवक्ता वा परमेश्वरको सन्देशवाहक होइनन् भन्ने सोच्छन्। शिमोनले यस्तो सोच्छन् किनभने एकजना अगमवक्तालाई ती महिला पापी थिइन् भन्ने कुरा थाहा हुने थियो। उनलाई छुने ती महिलाले उनलाई अशुद्ध बनाउनेछिन् भन्ने कुरा अगमवक्तालाई थाहा हुने थियो। येशूले परमेश्वरले पठाएको व्यक्तिजस्तै व्यवहार गर्नुहुन्छ भन्ने शिमोनलाई लाग्दैन।</w:t>
      </w:r>
    </w:p>
    <w:p>
      <w:pPr/>
      <w:r>
        <w:rPr>
          <w:lang w:val="ne_NP" w:bidi="ne_NP"/>
        </w:rPr>
      </w:r>
      <w:r>
        <w:rPr>
          <w:lang w:val="ne_NP" w:bidi="ne_NP"/>
        </w:rPr>
        <w:t>तर येशूलाई शिमोनका विचारहरू थाहा छ। येशूले शिमोनको मनको विचार बुझेर उनलाई एउटा दृष्टान्त, अर्थात् परमेश्वरको बारेमा गहिरा कुराहरू बुझाउने एउटा विशेष कथा सुनाउनुहुन्छ। येशूले दुई मानिसहरूको एउटा कथा सुनाउनुहुन्छ। त्यहाँ एक साहु, वा पैसा ऋण दिने काम गर्ने मानिस छ। एउटा साहुले आफूले दिएको भन्दा बढी पैसा फिर्ता पाउने आशामा कसैलाई पैसा दिन्छ। यो साहुले दुई मानिसहरूलाई पैसा ऋण दिन्छ। एक जना मानिसले ५०० दिनार अर्थात् चाँदीका सिक्काहरू तिर्नु पर्ने थियो। अर्को मानिसले ५० दिनार तिर्नु पर्ने थियो। जब तिनीहरूले तिर्न सकेनन्, तब पैसा ऋण दिने मानिसले दुवै मानिसहरूको ऋण, वा तिर्नुपर्ने पैसा मिनाहा गरिदियो। यसको अर्थ उहाँले दयालु भएर तिनीहरू दुबैलाई क्षमा गर्नुभयो।</w:t>
      </w:r>
    </w:p>
    <w:p>
      <w:pPr/>
      <w:r>
        <w:rPr>
          <w:lang w:val="ne_NP" w:bidi="ne_NP"/>
        </w:rPr>
      </w:r>
      <w:r>
        <w:rPr>
          <w:lang w:val="ne_NP" w:bidi="ne_NP"/>
        </w:rPr>
        <w:t>रोकिनुहोस् र तपाईंको टोलीसँग छलफल गर्नुहोस्। तपाईंको संस्कृतिमा पैसा उधारो लिने मानिसहरूका लागि केही अपेक्षाहरू के के हुन्? यदि कसैले आफूले लिएको ऋण फिर्ता गरेन भने त्यसको परिणाम के हुन्छ?</w:t>
      </w:r>
    </w:p>
    <w:p>
      <w:pPr/>
      <w:r>
        <w:rPr>
          <w:lang w:val="ne_NP" w:bidi="ne_NP"/>
        </w:rPr>
      </w:r>
      <w:r>
        <w:rPr>
          <w:lang w:val="ne_NP" w:bidi="ne_NP"/>
        </w:rPr>
        <w:t>ती मानिसहरू मध्ये कुन चाँहिले साहुलाई बढी प्रेम गर्थे भनेर येशूले शिमोनलाई सोध्नुहुन्छ। धेरै ऋण भएको मानिसले बढी प्रेम गर्यो भनी शिमोनले जवाफ दिन्छन्। येशूले उसलाई तिमीले भनेको सही हो भन्नुहुन्छ। जसको बढी ऋण माफी भएको थियो, त्यस मानिसको साहुप्रति बढी श्रद्धा र स्नेह हुन्छ। येशूले आफूलाई ऋणदातासँग र ऋणलाई पापसँग तुलना गर्नुहुन्छ। ती महिलाले येशूलाई धेरै प्रेम गरिन् किनभने उहाँले उनलाई धेरै पापहरू क्षमा गर्नुभएको थियो। शिमोनले येशूलाई थोरै मात्र प्रेम गरे किनभने उनले आफूलाई येशूबाट धेरै क्षमाको आवश्यकता छैन भन्ने सोचे।</w:t>
      </w:r>
    </w:p>
    <w:p>
      <w:pPr/>
      <w:r>
        <w:rPr>
          <w:lang w:val="ne_NP" w:bidi="ne_NP"/>
        </w:rPr>
      </w:r>
      <w:r>
        <w:rPr>
          <w:lang w:val="ne_NP" w:bidi="ne_NP"/>
        </w:rPr>
        <w:t>त्यसपछि येशू ती महिलातिर फर्किनुहुन्छ र शिमोनसँगको कुरा जारी राख्नुहुन्छ। येशूले ती महिलालाई शिमोनसँग तुलना गर्नुहुन्छ। येशू भन्नुहुन्छ कि शिमोनले उहाँलाई उहाँको खुट्टा धुन पानी दिएनन्। यहूदी संस्कृतिमा, पाहुनाहरूलाई उनीहरूको खुट्टाको धूलो धुन एउटा कचौरा पानी दिने चलन सामान्य थियो। धनी घरहरूमा, घरधनीले आफ्ना पाहुनाहरूलाई सम्मान गर्ने एउटा तरिकाको रूपमा नोकरहरूद्वारा उनीहरूको खुट्टा धुन लगाउँथे। त्यसपछि तिनीहरूले तौलियाले तिनीहरूलाई सुख्खा बनाउँथे। तर शिमोनले येशूलाई उहाँका खुट्टाहरू धुनलाई न पानी दिए न येशूका खुट्टाहरू धुन नोकर उपलब्ध गराए। यसको विपरीत, ती महिलाले येशूका खुट्टाहरू आफ्नो आँसुले धुन्छिन् र त्यसलाई आफ्नो कपालले सुकाउँछिन्।</w:t>
      </w:r>
    </w:p>
    <w:p>
      <w:pPr/>
      <w:r>
        <w:rPr>
          <w:lang w:val="ne_NP" w:bidi="ne_NP"/>
        </w:rPr>
      </w:r>
      <w:r>
        <w:rPr>
          <w:lang w:val="ne_NP" w:bidi="ne_NP"/>
        </w:rPr>
        <w:t>येशू भन्नुहुन्छ कि शिमोनले उहाँलाई चुम्बनले अभिवादन गरेनन्। यहूदी संस्कृतिमा, पुरुषहरूले एक अर्काको गालामा वा हातमा चुम्बन गरेर अभिवादन गर्ने रीति थियो। यसको विपरीत, ती महिलाले येशूका खुट्टामा चुम्बन गरिन्। यसले गालामा चुम्बन गर्नुभन्दा पनि ठूलो आदर र नम्रता देखायो। येशू भन्नुहुन्छ कि ती महिलाले उहाँ घरमा प्रवेश गरेदेखि उहाँका खुट्टामा चुम्बन गर्न छोडेकी छैनन्। यो वाक्यांशको अर्थ ती महिलाले येशू आइपुगेदेखि नै उहाँका खुट्टामा चुम्बन गरिरहेकी थिइन् भन्ने होइन। ती महिला गोडालाई पुछ्न र तेल घस्नका लागि रोकिइन्। शिमोनको तुलनामा ती महिलाका कार्यहरूलाई जोड दिन येशूले यसो भन्नुभएको हो।</w:t>
      </w:r>
    </w:p>
    <w:p>
      <w:pPr/>
      <w:r>
        <w:rPr>
          <w:lang w:val="ne_NP" w:bidi="ne_NP"/>
        </w:rPr>
      </w:r>
      <w:r>
        <w:rPr>
          <w:lang w:val="ne_NP" w:bidi="ne_NP"/>
        </w:rPr>
        <w:t>येशू भन्नुहुन्छ कि शिमोनले उहाँको टाउकोमा तेल खन्याएर उहाँलाई अभिषेक गरेनन्। यो पाहुनालाई सम्मान गर्न प्रयोग गरिने यहूदी रीतिरिवाज थियो। यसको विपरीत, ती महिलाले येशूका खुट्टामा तेल खन्याइन्। उनले प्रयोग गरेको तेल कसैको टाउकोमा खन्याउने तेल भन्दा धेरै महँगो थियो। येशू भन्नुहुन्छ कि ती महिलाले उहाँलाई धेरै प्रेम गर्छिन् किनभने उहाँले उनलाई धेरै पापहरू क्षमा गर्नुभएको छ। उनको कृतज्ञता र येशूप्रतिको प्रेमले येशूले उनका पापहरू क्षमा गर्नुभएको थियो भन्ने प्रमाणित गर्छ। शिमोनले उहाँलाई थोरै प्रेम गर्छन् भन्ने येशूले संकेत गर्नुहुन्छ किनभने तिनले आफूले कम पाप गरेका छन् र धेरै क्षमाको आवश्यकता छैन भन्ने सोच्छन्। ती महिलाका पापहरू क्षमा भएका छन् भनेर येशूले दोहोर्याउनुहुन्छ। उहाँले ती महिलालाई उनका पापहरू क्षमा भइसकेको कुरामा आश्वस्त पार्दै हुनुहुन्छ र अन्य पाहुनाहरूलाई उनी क्षमा भएको कुरा घोषणा गर्दै हुनुहुन्छ।</w:t>
      </w:r>
    </w:p>
    <w:p>
      <w:pPr/>
      <w:r>
        <w:rPr>
          <w:lang w:val="ne_NP" w:bidi="ne_NP"/>
        </w:rPr>
      </w:r>
      <w:r>
        <w:rPr>
          <w:lang w:val="ne_NP" w:bidi="ne_NP"/>
        </w:rPr>
        <w:t>टेबलमा रहेका मानिसहरू अचम्ममा पर्छन् र उहाँसँग पाप क्षमा गर्ने शक्ति छ भन्ने येशूको कुराप्रति असहमति जनाउँछन्। परमेश्वरसँग मात्र पाप क्षमा गर्ने शक्ति छ भन्नेमा तिनीहरू विश्वास गर्छन्। येशूले ती महिलालाई उनको विश्वासले उनलाई बचाएको छ भनेर भन्नुहुन्छ। विश्वासको अर्थ परमेश्वरमा भरोसा हो। ती स्त्रीको विश्वासको कारणले परमेश्वरले उनलाई उनको पापपूर्ण जीवनबाट बचाउनुभयो र उनलाई उनका पापका कारण दण्ड दिनुहुन्न भनेर येशूले भन्दै हुनुहुन्छ। येशूले ती महिलालाई शान्तिमा वा परमेश्वरको आशिषका साथ जानुहोस् भन्नुहुन्छ। ती महिला अब परमेश्वरसँगको सम्बन्धको आनन्द लिन सक्छिन् किनभने उनी अब विधिगत रूपमा अशुद्ध थिइनन्।</w:t>
      </w:r>
    </w:p>
    <w:p>
      <w:pPr/>
      <w:r>
        <w:rPr>
          <w:lang w:val="ne_NP" w:bidi="ne_NP"/>
        </w:rPr>
      </w:r>
      <w:r>
        <w:rPr>
          <w:lang w:val="ne_NP" w:bidi="ne_NP"/>
        </w:rPr>
        <w:t>यस पछि, येशू १२ प्रेरितहरू वा उहाँले प्रतिनिधिको रूपमा रोज्नुभएका मानिसहरूसँग यस क्षेत्रका विभिन्न शहरहरूमा यात्रा गर्नुहुन्छ। येशूले परमेश्वरको राज्यको बारेमा वा परमेश्वरले मानिसहरूमाथि तिनीहरूको राजाको रूपमा शासन गर्ने र हेरचाह गर्ने समाचारको बारेमा सिकाउनुहुन्छ। धेरै महिलाहरू पनि येशूसँग यात्रा गरिरहेका छन्। यीमध्ये केही महिलाहरू रोगहरू वा दुष्ट आत्माहरूबाट निको भएका थिए, जसले तिनीहरूलाई नियन्त्रणमा राखेका थिए। यी महिलाहरूमध्ये एक मरियम हुन्, जो मग्दलाकी थिइन्। लूकाले मरियमको शहरको उल्लेख गर्छन् ताकि एउटै नाम भएका अन्य महिलाहरूसँग कुनै अलमल नहोस्। येशूले मरियमबाट सात भूतहरू निकाल्नुभएको थियो। लूकाले योअन्नालाई उल्लेख गर्छन्। उनका पतिको काम सायद राजा हेरोदको व्यक्तिगत व्यवसाय व्यवस्थापन गर्नु थियो। लूकाले सुसन्नाको पनि उल्लेख गर्छन्। यी महिलाहरू येशू र १२ जनासँगै यात्रा गरे र आफ्नो पैसा प्रयोग गरेर उहाँहरूको आर्थिक आवश्यकताहरू पूरा गरे।</w:t>
      </w:r>
    </w:p>
    <w:p>
      <w:pPr/>
      <w:r>
        <w:rPr>
          <w:lang w:val="ne_NP" w:bidi="ne_NP"/>
        </w:rPr>
      </w:r>
      <w:r>
        <w:rPr>
          <w:lang w:val="ne_NP" w:bidi="ne_NP"/>
        </w:rPr>
        <w:t>लूकाले येशू को हुनुहुन्छ भनेर देखाउन यो कथा प्रयोग गर्छन्। येशू अगमवक्ताभन्दा बढी हुनुहुन्छ किनभने उहाँसँग पाप क्षमा गर्ने अधिकार छ। येशूमाथिको विश्वासद्वारा पापको क्षमाको विषय पनि देखाइएको छ। येशूले पछिल्ला कथाहरूमा विशेष खालका उखानहरू सिकाउनुअघि उहाँले देशभरि सिकाउँदै हिँड्दा उहाँसँग को-को यात्रा गरिरहेका छन् भनेर लूकाले उल्लेख गर्छन्।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एक फरिसीले येशूलाई आफ्नो घरमा रातको खाना खान आमन्त्रण गरे। येशू फरिसीको घरमा खाना खाइरहनुभएको बेला एक पापी महिला येशूका खुट्टामा आएर रुन्छिन्। उनका आँसुले येशूका खुट्टाहरू धुन्छिन्। उनले येशूका खुट्टाहरू पुछ्न आफ्नो कपाल प्रयोग गर्छिन्। उनले येशूका खुट्टामा चुम्बन गर्छिन् र तिनमा अत्तर खन्याउँछिन्।</w:t>
      </w:r>
    </w:p>
    <w:p>
      <w:pPr/>
      <w:r>
        <w:rPr>
          <w:lang w:val="ne_NP" w:bidi="ne_NP"/>
        </w:rPr>
      </w:r>
      <w:r>
        <w:rPr>
          <w:b/>
          <w:lang w:val="ne_NP" w:bidi="ne_NP"/>
        </w:rPr>
        <w:t>दोस्रो दृश्य:</w:t>
      </w:r>
      <w:r>
        <w:rPr>
          <w:lang w:val="ne_NP" w:bidi="ne_NP"/>
        </w:rPr>
        <w:t xml:space="preserve"> शिमोनले ती महिलाका कार्यहरू बेइज्जत खालका छन् भन्ने सोच्छन्। शिमोनलाई लाग्छ कि येशूले साँचो अगमवक्ताले जस्तो व्यवहार गरिरहनुभएको छैन। येशूले शिमोनलाई एक साहुको बारेमा उखान्त सुनाएर उहाँका विचारहरूको जवाफ दिनुहुन्छ। येशूले सोध्नुहुन्छ, "साहुलाई बढी कसले प्रेम गर्यो?" शिमोनले जवाफ दिन्छन्, "जसलाई सबैभन्दा बढी क्षमा दिइएको थियो।" येशू भन्नुहुन्छ कि उसको भनाई सही छ।</w:t>
      </w:r>
    </w:p>
    <w:p>
      <w:pPr/>
      <w:r>
        <w:rPr>
          <w:lang w:val="ne_NP" w:bidi="ne_NP"/>
        </w:rPr>
      </w:r>
      <w:r>
        <w:rPr>
          <w:b/>
          <w:lang w:val="ne_NP" w:bidi="ne_NP"/>
        </w:rPr>
        <w:t>तेस्रो दृश्य:</w:t>
      </w:r>
      <w:r>
        <w:rPr>
          <w:lang w:val="ne_NP" w:bidi="ne_NP"/>
        </w:rPr>
        <w:t xml:space="preserve"> येशूले ती महिलालाई शिमोनसँग तुलना गर्नुहुन्छ। येशूले संकेत गर्नुहुन्छ कि ती महिलाले उहाँलाई बढी प्रेम गर्छिन्। येशूले ती महिलाका पापहरू क्षमा भएका छन् भनेर पुष्टि गर्नुहुन्छ र उनलाई शान्तिमा जान भन्नुहुन्छ।</w:t>
      </w:r>
    </w:p>
    <w:p>
      <w:pPr/>
      <w:r>
        <w:rPr>
          <w:lang w:val="ne_NP" w:bidi="ne_NP"/>
        </w:rPr>
      </w:r>
      <w:r>
        <w:rPr>
          <w:b/>
          <w:lang w:val="ne_NP" w:bidi="ne_NP"/>
        </w:rPr>
        <w:t>चौथो दृश्य:</w:t>
      </w:r>
      <w:r>
        <w:rPr>
          <w:lang w:val="ne_NP" w:bidi="ne_NP"/>
        </w:rPr>
        <w:t xml:space="preserve"> येशूले आफ्ना १२ प्रेरितहरूसँग गाउँ गाउँमा सिकाउनुहुन्छ। महिलाहरूले उहाँलाई पछ्याउँछन् र उनीहरूलाई आर्थिक सहयोग प्रदान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 शिमोन</w:t>
      </w:r>
    </w:p>
    <w:p>
      <w:pPr>
        <w:pStyle w:val="ListBullet"/>
        <w:spacing w:line="240" w:lineRule="auto"/>
        <w:ind w:left="720"/>
      </w:pPr>
      <w:r>
        <w:rPr>
          <w:lang w:val="ne_NP" w:bidi="ne_NP"/>
        </w:rPr>
      </w:r>
      <w:r>
        <w:rPr>
          <w:lang w:val="ne_NP" w:bidi="ne_NP"/>
        </w:rPr>
        <w:t>पापी महिला</w:t>
      </w:r>
    </w:p>
    <w:p>
      <w:pPr>
        <w:pStyle w:val="ListBullet"/>
        <w:spacing w:line="240" w:lineRule="auto"/>
        <w:ind w:left="720"/>
      </w:pPr>
      <w:r>
        <w:rPr>
          <w:lang w:val="ne_NP" w:bidi="ne_NP"/>
        </w:rPr>
      </w:r>
      <w:r>
        <w:rPr>
          <w:lang w:val="ne_NP" w:bidi="ne_NP"/>
        </w:rPr>
        <w:t>पाहुनाहरू</w:t>
      </w:r>
    </w:p>
    <w:p>
      <w:pPr>
        <w:pStyle w:val="ListBullet"/>
        <w:spacing w:line="240" w:lineRule="auto"/>
        <w:ind w:left="720"/>
      </w:pPr>
      <w:r>
        <w:rPr>
          <w:lang w:val="ne_NP" w:bidi="ne_NP"/>
        </w:rPr>
      </w:r>
      <w:r>
        <w:rPr>
          <w:lang w:val="ne_NP" w:bidi="ne_NP"/>
        </w:rPr>
        <w:t>साहु</w:t>
      </w:r>
    </w:p>
    <w:p>
      <w:pPr>
        <w:pStyle w:val="ListBullet"/>
        <w:spacing w:line="240" w:lineRule="auto"/>
        <w:ind w:left="720"/>
      </w:pPr>
      <w:r>
        <w:rPr>
          <w:lang w:val="ne_NP" w:bidi="ne_NP"/>
        </w:rPr>
      </w:r>
      <w:r>
        <w:rPr>
          <w:lang w:val="ne_NP" w:bidi="ne_NP"/>
        </w:rPr>
        <w:t>दुई ऋणीहरू</w:t>
      </w:r>
    </w:p>
    <w:p>
      <w:pPr>
        <w:pStyle w:val="ListBullet"/>
        <w:spacing w:line="240" w:lineRule="auto"/>
        <w:ind w:left="720"/>
      </w:pPr>
      <w:r>
        <w:rPr>
          <w:lang w:val="ne_NP" w:bidi="ne_NP"/>
        </w:rPr>
      </w:r>
      <w:r>
        <w:rPr>
          <w:lang w:val="ne_NP" w:bidi="ne_NP"/>
        </w:rPr>
        <w:t>महिलाहरू (मरियम, योअन्ना, सुसन्ना सहित)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स्मरण राख्नु महत्त्वपूर्ण छ कि यहूदी संस्कृतिमा, जब कुनै शिक्षकलाई रातको खानामा आमन्त्रण गरिन्थ्यो, तब अन्य मानिसहरू चुपचाप उहाँको कुरा सुन्न घरमा आउन सक्थे।</w:t>
      </w:r>
    </w:p>
    <w:p>
      <w:pPr/>
      <w:r>
        <w:rPr>
          <w:lang w:val="ne_NP" w:bidi="ne_NP"/>
        </w:rPr>
      </w:r>
      <w:r>
        <w:rPr>
          <w:lang w:val="ne_NP" w:bidi="ne_NP"/>
        </w:rPr>
        <w:t>यस परिस्थितिमा एक महिलाको उपस्थिति धेरै असामान्य थियो भनेर सम्झनु महत्त्वपूर्ण छ।</w:t>
      </w:r>
    </w:p>
    <w:p>
      <w:pPr/>
      <w:r>
        <w:rPr>
          <w:lang w:val="ne_NP" w:bidi="ne_NP"/>
        </w:rPr>
      </w:r>
      <w:r>
        <w:rPr>
          <w:lang w:val="ne_NP" w:bidi="ne_NP"/>
        </w:rPr>
        <w:t>यो सम्झनु महत्त्वपूर्ण छ कि सामान्यतया घरबेटीले पाहुनाहरूलाई खुट्टा धुनका लागि पानी उपलब्ध गराउँछन्, र सम्भव भएमा सो कार्य गर्नका लागि नोकरको व्यवस्था गरिदिन्छन्।</w:t>
      </w:r>
    </w:p>
    <w:p>
      <w:pPr/>
      <w:r>
        <w:rPr>
          <w:lang w:val="ne_NP" w:bidi="ne_NP"/>
        </w:rPr>
      </w:r>
      <w:r>
        <w:rPr>
          <w:lang w:val="ne_NP" w:bidi="ne_NP"/>
        </w:rPr>
        <w:t>एक फरिसीले येशूलाई खाना खानका लागि आमन्त्रण गरे। येशू आउनुहुन्छ र भोजनका लागि टेबलको छेउमा ढल्किनुहुन्छ। पापी मानिने एक महिला येशूको पछाडि आउँछिन् र येशूका खुट्टामा आएर रुन्छिन्। उनका आँसुले येशूका खुट्टाहरू छुन्छन् र उनले ती पुछ्न आफ्नो कपाल प्रयोग गर्छिन्। उनले येशूका खुट्टामा चुम्बन गर्छिन् र येशूका खुट्टामा महँगो अत्तर खन्याउँछिन्।</w:t>
      </w:r>
    </w:p>
    <w:p>
      <w:pPr/>
      <w:r>
        <w:rPr>
          <w:lang w:val="ne_NP" w:bidi="ne_NP"/>
        </w:rPr>
      </w:r>
      <w:r>
        <w:rPr>
          <w:lang w:val="ne_NP" w:bidi="ne_NP"/>
        </w:rPr>
        <w:t>यदि येशू साँचो अगमवक्ता हुनुहुन्छ भने ती स्त्री पापी हुन् भन्ने कुरा उहाँलाई थाहा हुने थियो भनेर फरिसीले सोच्छन्।</w:t>
      </w:r>
    </w:p>
    <w:p>
      <w:pPr/>
      <w:r>
        <w:rPr>
          <w:lang w:val="ne_NP" w:bidi="ne_NP"/>
        </w:rPr>
      </w:r>
      <w:r>
        <w:rPr>
          <w:lang w:val="ne_NP" w:bidi="ne_NP"/>
        </w:rPr>
        <w:t>त्यसपछि येशूले फरिसीको नाम, शिमोन प्रयोग गर्नुहुन्छ, र तिनका विचारहरूको जवाफ दिनुहुन्छ। येशूले एउटा दृष्टान्त अर्थात् दैनिक परिस्थितिहरू प्रयोग गरेर पाठ सिकाउने कथाको माध्यमबाट जवाफ दिनुहुन्छ। आफ्नो संस्कृतिमा तपाईंले एउटा दृष्टान्त कसरी बताउनुहुन्छ भन्ने बारेमा सोच्नुहोस्।</w:t>
      </w:r>
    </w:p>
    <w:p>
      <w:pPr/>
      <w:r>
        <w:rPr>
          <w:lang w:val="ne_NP" w:bidi="ne_NP"/>
        </w:rPr>
      </w:r>
      <w:r>
        <w:rPr>
          <w:lang w:val="ne_NP" w:bidi="ne_NP"/>
        </w:rPr>
        <w:t>एकजना मानिसले दुई जनालाई ५०० चाँदीका टुक्रा र ५० चाँदीका टुक्रा ऋण दिए। तिनीहरूले उहाँलाई फिर्ता तिर्न सक्दैनन्। ऋणदाताले दुबै ऋण माफ गरे।</w:t>
      </w:r>
    </w:p>
    <w:p>
      <w:pPr/>
      <w:r>
        <w:rPr>
          <w:lang w:val="ne_NP" w:bidi="ne_NP"/>
        </w:rPr>
      </w:r>
      <w:r>
        <w:rPr>
          <w:lang w:val="ne_NP" w:bidi="ne_NP"/>
        </w:rPr>
        <w:t>त्यसपछि येशूले सोध्नुभयो, "ऋणदातालाई बढी कसले प्रेम गर्नेछ भन्ने तिमीलाई लाग्छ?"</w:t>
      </w:r>
    </w:p>
    <w:p>
      <w:pPr/>
      <w:r>
        <w:rPr>
          <w:lang w:val="ne_NP" w:bidi="ne_NP"/>
        </w:rPr>
      </w:r>
      <w:r>
        <w:rPr>
          <w:lang w:val="ne_NP" w:bidi="ne_NP"/>
        </w:rPr>
        <w:t>शिमोनले जवाफ दिए, "मलाई लाग्छ जसको ऋण बढी थियो।"</w:t>
      </w:r>
    </w:p>
    <w:p>
      <w:pPr/>
      <w:r>
        <w:rPr>
          <w:lang w:val="ne_NP" w:bidi="ne_NP"/>
        </w:rPr>
      </w:r>
      <w:r>
        <w:rPr>
          <w:lang w:val="ne_NP" w:bidi="ne_NP"/>
        </w:rPr>
        <w:t>येशू भन्नुहुन्छ कि उसको भनाई सही छ। त्यसपछि येशूले शिमोनलाई ती महिलाले शिमोनले नगरेको काम कसरी गरेकी थिइन् भनेर बताउनुहुन्छ। उनले येशूका खुट्टाहरू आँसुले धुइन् र आफ्नो कपालले तिनिलाई सुकाइन्। उनले अत्तर खन्याइन् र येशूका खुट्टामा चुम्बन गर्न छोडिनन्। शिमोनले येशूका खुट्टाहरू धुन पानीसमेत प्रस्ताव गरेनन्। शिमोनले विशेष पाहुनाको रूपमा येशूलाई सम्मान गर्न उहाँको टाउकोमा तेल लगाइदिएनन्।</w:t>
      </w:r>
    </w:p>
    <w:p>
      <w:pPr/>
      <w:r>
        <w:rPr>
          <w:lang w:val="ne_NP" w:bidi="ne_NP"/>
        </w:rPr>
      </w:r>
      <w:r>
        <w:rPr>
          <w:lang w:val="ne_NP" w:bidi="ne_NP"/>
        </w:rPr>
        <w:t>ती महिला शिमोनको घरमा उहाँकहाँ आउनुअघि नै भइसकेको कुनै कुराको बारेमा येशूले कुरा गरिरहनुभएको छ भनेर सम्झनु महत्त्वपूर्ण छ। येशू नै उहाँ हुनुहुन्छ जसले पहिले नै ती महिलालाई भेट्दा उनका पापहरू क्षमा गर्नुभएको थियो।</w:t>
      </w:r>
    </w:p>
    <w:p>
      <w:pPr/>
      <w:r>
        <w:rPr>
          <w:lang w:val="ne_NP" w:bidi="ne_NP"/>
        </w:rPr>
      </w:r>
      <w:r>
        <w:rPr>
          <w:lang w:val="ne_NP" w:bidi="ne_NP"/>
        </w:rPr>
        <w:t>ती महिलाका धेरै पापहरू छन् तर उनले आफ्ना पापका लागि क्षमा प्राप्त गरिसकेकी छिन् भनेर येशूले शिमोनलाई भन्नुहुन्छ। त्यसैले उनले येशूलाई धेरै प्रेम गर्छिन् भनेर येशू भन्नुहुन्छ। जसलाई थोरै क्षमा गरिन्छ, उसले थोरै मात्र प्रेम गर्छ। त्यसपछि येशूले ती महिलालाई उनका पापहरू क्षमा भएका छन् भनेर भन्नुहुन्छ।</w:t>
      </w:r>
    </w:p>
    <w:p>
      <w:pPr/>
      <w:r>
        <w:rPr>
          <w:lang w:val="ne_NP" w:bidi="ne_NP"/>
        </w:rPr>
      </w:r>
      <w:r>
        <w:rPr>
          <w:lang w:val="ne_NP" w:bidi="ne_NP"/>
        </w:rPr>
        <w:t>टेबलमा रहेका मानिसहरू अचम्ममा पर्छन्, "पाप क्षमा गर्ने यो व्यक्ति को हो?"</w:t>
      </w:r>
    </w:p>
    <w:p>
      <w:pPr/>
      <w:r>
        <w:rPr>
          <w:lang w:val="ne_NP" w:bidi="ne_NP"/>
        </w:rPr>
      </w:r>
      <w:r>
        <w:rPr>
          <w:lang w:val="ne_NP" w:bidi="ne_NP"/>
        </w:rPr>
        <w:t>येशूले उनलाई भन्नुहुन्छ, "तिम्रो विश्वासले तिमीलाई बचाएको छ, शान्तिसँग जाऊ।"</w:t>
      </w:r>
    </w:p>
    <w:p>
      <w:pPr/>
      <w:r>
        <w:rPr>
          <w:lang w:val="ne_NP" w:bidi="ne_NP"/>
        </w:rPr>
      </w:r>
      <w:r>
        <w:rPr>
          <w:lang w:val="ne_NP" w:bidi="ne_NP"/>
        </w:rPr>
        <w:t>येशू नजिकका गाउँहरू र शहरहरूमा परमेश्वरको राज्यको बारेमा सुसमाचार सुनाउन जानुहुन्छ। येशू आफ्ना बाह्र चेलाहरू र केही महिलाहरू र उहाँ र उहाँका चेलाहरूलाई सहयोग गर्न आफ्ना स्रोत-साधनहरूले योगदान गर्ने अरूहरूसँग जानुहुन्छ।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 शिमोन</w:t>
      </w:r>
    </w:p>
    <w:p>
      <w:pPr>
        <w:pStyle w:val="ListBullet"/>
        <w:spacing w:line="240" w:lineRule="auto"/>
        <w:ind w:left="720"/>
      </w:pPr>
      <w:r>
        <w:rPr>
          <w:lang w:val="ne_NP" w:bidi="ne_NP"/>
        </w:rPr>
      </w:r>
      <w:r>
        <w:rPr>
          <w:lang w:val="ne_NP" w:bidi="ne_NP"/>
        </w:rPr>
        <w:t>पापी महिला</w:t>
      </w:r>
    </w:p>
    <w:p>
      <w:pPr>
        <w:pStyle w:val="ListBullet"/>
        <w:spacing w:line="240" w:lineRule="auto"/>
        <w:ind w:left="720"/>
      </w:pPr>
      <w:r>
        <w:rPr>
          <w:lang w:val="ne_NP" w:bidi="ne_NP"/>
        </w:rPr>
      </w:r>
      <w:r>
        <w:rPr>
          <w:lang w:val="ne_NP" w:bidi="ne_NP"/>
        </w:rPr>
        <w:t>पाहुनाहरू</w:t>
      </w:r>
    </w:p>
    <w:p>
      <w:pPr>
        <w:pStyle w:val="ListBullet"/>
        <w:spacing w:line="240" w:lineRule="auto"/>
        <w:ind w:left="720"/>
      </w:pPr>
      <w:r>
        <w:rPr>
          <w:lang w:val="ne_NP" w:bidi="ne_NP"/>
        </w:rPr>
      </w:r>
      <w:r>
        <w:rPr>
          <w:lang w:val="ne_NP" w:bidi="ne_NP"/>
        </w:rPr>
        <w:t>साहु</w:t>
      </w:r>
    </w:p>
    <w:p>
      <w:pPr>
        <w:pStyle w:val="ListBullet"/>
        <w:spacing w:line="240" w:lineRule="auto"/>
        <w:ind w:left="720"/>
      </w:pPr>
      <w:r>
        <w:rPr>
          <w:lang w:val="ne_NP" w:bidi="ne_NP"/>
        </w:rPr>
      </w:r>
      <w:r>
        <w:rPr>
          <w:lang w:val="ne_NP" w:bidi="ne_NP"/>
        </w:rPr>
        <w:t>दुई ऋणीहरू</w:t>
      </w:r>
    </w:p>
    <w:p>
      <w:pPr>
        <w:pStyle w:val="ListBullet"/>
        <w:spacing w:line="240" w:lineRule="auto"/>
        <w:ind w:left="720"/>
      </w:pPr>
      <w:r>
        <w:rPr>
          <w:lang w:val="ne_NP" w:bidi="ne_NP"/>
        </w:rPr>
      </w:r>
      <w:r>
        <w:rPr>
          <w:lang w:val="ne_NP" w:bidi="ne_NP"/>
        </w:rPr>
        <w:t>महिलाहरू (मरियम, योअन्ना, सुसन्ना सहित)</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मानिसहरू खुट्टा टाढा राखी भुइँमा बसेर खाना खाइरहेको अभिनय गर्ने कुरा सुनिश्चित गर्नुहोस्।</w:t>
      </w:r>
    </w:p>
    <w:p>
      <w:pPr/>
      <w:r>
        <w:rPr>
          <w:lang w:val="ne_NP" w:bidi="ne_NP"/>
        </w:rPr>
      </w:r>
      <w:r>
        <w:rPr>
          <w:lang w:val="ne_NP" w:bidi="ne_NP"/>
        </w:rPr>
        <w:t>तिनीहरू पहिलेनै टेबलमा बसिसकेपछि महिला आएको दृश्यको अभिनय गर्ने कुरा सुनिश्चित गर्नुहोस्। उनी चुपचाप आउँछिन्। उनी येशूको पछाडि उहाँको गोडानिर छिन्।</w:t>
      </w:r>
    </w:p>
    <w:p>
      <w:pPr/>
      <w:r>
        <w:rPr>
          <w:lang w:val="ne_NP" w:bidi="ne_NP"/>
        </w:rPr>
      </w:r>
      <w:r>
        <w:rPr>
          <w:lang w:val="ne_NP" w:bidi="ne_NP"/>
        </w:rPr>
        <w:t>महिलाले सुन्दर भाँडा ल्याएको अभिनय टोलीले गर्ने कुरा सुनिश्चित गर्नुहोस्। भाँडा पूर्ण रूपले सिल गरिएको छ। यसलाई प्रयोग गर्नका लागि उनले यसलाई तोड्नु आवश्यक पर्छ।</w:t>
      </w:r>
    </w:p>
    <w:p>
      <w:pPr/>
      <w:r>
        <w:rPr>
          <w:lang w:val="ne_NP" w:bidi="ne_NP"/>
        </w:rPr>
      </w:r>
      <w:r>
        <w:rPr>
          <w:lang w:val="ne_NP" w:bidi="ne_NP"/>
        </w:rPr>
        <w:t>आफ्नो ठूलो ऋणको कारण आफूलाई के होला भन्ने कुरामा ऋणीहरू चिन्तित भएको अभिनय टोलीले गर्ने कुरा सुनिश्चित गर्नुहोस्। साहुले ऋणीहरूसँग आफूले चाहेको कुरा गर्न सक्थे।</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येशूलाई आफ्नो घरमा रातको खाना खान आमन्त्रण गर्ने फरिसीको अभिनय गर्नुहोस्। येशू फरिसीको घरमा जानुभयो र टेबलमा बस्नुभयो। अन्य पाहुनाहरू पनि त्यहाँ थिए।</w:t>
      </w:r>
    </w:p>
    <w:p>
      <w:pPr/>
      <w:r>
        <w:rPr>
          <w:lang w:val="ne_NP" w:bidi="ne_NP"/>
        </w:rPr>
      </w:r>
      <w:r>
        <w:rPr>
          <w:lang w:val="ne_NP" w:bidi="ne_NP"/>
        </w:rPr>
        <w:t>अभिनय रोक्नुहोस्: फरिसीको भूमिका खेल्ने कलाकारलाई सोध्नुहोस्, "तपाईंलाई कस्तो महसुस भइरहेको छ?" तपाईंले यस्ता कुराहरू सुन्न सक्नुहुन्छ, "म उत्साहित छु, शिक्षक मेरो घरमा हुनुहुन्छ," "म महत्त्वपूर्ण महसुस गर्छु," "म आफूलाई सम्मानित महसुस गर्छु," "मैले योभन्दा कमको अपेक्षा गर्ने थिइनँ।" अभिनय फेरि सुरु गर्नुहोस्।</w:t>
      </w:r>
    </w:p>
    <w:p>
      <w:pPr/>
      <w:r>
        <w:rPr>
          <w:lang w:val="ne_NP" w:bidi="ne_NP"/>
        </w:rPr>
      </w:r>
      <w:r>
        <w:rPr>
          <w:lang w:val="ne_NP" w:bidi="ne_NP"/>
        </w:rPr>
        <w:t>एक अनैतिक महिला आउँछिन् र घुँडा टेकेर येशुको खुट्टामा पस्रिन्छिन्। उनी रुन्छिन् र उनका आँसु येशूका खुट्टामा झर्छन्। उनले येशूका खुट्टाहरू पुछ्न आफ्नो कपाल प्रयोग गर्छिन्। उनले लगातार येशूका खुट्टाहरू चुम्बन गर्छिन्। त्यसपछि उनले महँगो अत्तरले भरिएको सुन्दर सिङ्गमरमरको भाँडा खोल्छिन्। उनले येशूको खुट्टामा अत्तर राख्छिन्।</w:t>
      </w:r>
    </w:p>
    <w:p>
      <w:pPr/>
      <w:r>
        <w:rPr>
          <w:lang w:val="ne_NP" w:bidi="ne_NP"/>
        </w:rPr>
      </w:r>
      <w:r>
        <w:rPr>
          <w:lang w:val="ne_NP" w:bidi="ne_NP"/>
        </w:rPr>
        <w:t>अभिनय रोक्नुहोस्: पाहुनाहरूको भूमिका खेल्ने कलाकारहरूलाई सोध्नुहोस्, "तपाईंलाई कस्तो महसुस भइरहेको छ?" तपाईंले यस्ता कुराहरू सुन्न सक्नुहुन्छ, "यदि उनले मलाई छुइन् भने म अशुद्ध हुने डरको महसुस गर्छु। शिमोनले उनलाई जान लगाउनुपर्छ," "येशूले उनलाई टाढा जाऊ भनेर किन भन्नुहुन्न?" "सायद येशूलाई उनी को हुन् भन्ने थाहा छैन," "म निराश छु।" मैले येशू अगमवक्ता हुनुहुन्छ भन्ने सोचे।" अभिनय फेरि सुरु गर्नुहोस्।</w:t>
      </w:r>
    </w:p>
    <w:p>
      <w:pPr/>
      <w:r>
        <w:rPr>
          <w:lang w:val="ne_NP" w:bidi="ne_NP"/>
        </w:rPr>
      </w:r>
      <w:r>
        <w:rPr>
          <w:lang w:val="ne_NP" w:bidi="ne_NP"/>
        </w:rPr>
        <w:t>फरिसीले यो देख्छ। यदि येशू अगमवक्ता हुनुहुन्छ भने उहाँलाई छुने महिला पापी हो भन्ने कुरा येशूलाई थाहा हुने थियो भन्ने उसलाई लाग्छ । येशूले फरिसीका विचारहरूको जवाफ दिनुभयो। येशूले उसलाई एउटा कथा सुनाउनुहुन्छ। एउटा साहुले एक मानिसलाई ५०० चाँदीका टुक्रा र अर्को मानिसलाई ५० चाँदीका टुक्रा ऋण दिन्छ। तिनीहरूमध्ये कसैले पनि उहाँलाई चुक्ता गर्न सकेनन्। त्यसैले पैसा ऋण दिने मानिसले दुवै मानिसहरूको ऋण माफ गरिदिए।</w:t>
      </w:r>
    </w:p>
    <w:p>
      <w:pPr/>
      <w:r>
        <w:rPr>
          <w:lang w:val="ne_NP" w:bidi="ne_NP"/>
        </w:rPr>
      </w:r>
      <w:r>
        <w:rPr>
          <w:lang w:val="ne_NP" w:bidi="ne_NP"/>
        </w:rPr>
        <w:t>अभिनय रोक्नुहोस्: ऋणीहरूको भूमिका खेल्ने कलाकारहरूलाई सोध्नुहोस्, "तपाईंहरूलाई कस्तो महसुस भइरहेको छ?" तपाईंले यस्ता कुराहरू सुन्न सक्नुहुन्छ, "साहुले मलाई दण्ड दिनेछ भन्ने डर थियो," "मैले आफ्नो ऋणबाट निस्कन कुनै उपाय छैन भन्ने सोचे," "अचम्ममा परे," "नम्र।" मैले उहाँलाई तिर्नुपर्ने ऋण अर्को मानिसको भन्दा १० गुणा बढी थियो, तैपनि उहाँले मलाई क्षमा गरिदिनुभयो।" अभिनय फेरि सुरु गर्नुहोस्।</w:t>
      </w:r>
    </w:p>
    <w:p>
      <w:pPr/>
      <w:r>
        <w:rPr>
          <w:lang w:val="ne_NP" w:bidi="ne_NP"/>
        </w:rPr>
      </w:r>
      <w:r>
        <w:rPr>
          <w:lang w:val="ne_NP" w:bidi="ne_NP"/>
        </w:rPr>
        <w:t>येशूले शिमोनलाई सोध्नुभयो, "तीमध्ये कसले साहुलाई बढी प्रेम गर्छ?" शिमोनले जवाफ दिए, "मलाई लाग्छ, जसको बढी ऋण थियो।" येशूले शिमोनलाई भन्नुभयो, "तिमीले सही भन्यौ।" त्यसपछि येशू महिलातिर फर्किनुभयो र शिमोनलाई उनले गरेका सबै कुराहरू हेर्नलाई भन्नुभयो। कसरी शिमोनले येशूलाई पानी दिएनन्, चुम्बनले अभिवादन गरेनन् र येशूको टाउकोमा तेल लगाइदिएनन् भन्ने कुरा येशूले उल्लेख गर्नुहुन्छ।</w:t>
      </w:r>
    </w:p>
    <w:p>
      <w:pPr/>
      <w:r>
        <w:rPr>
          <w:lang w:val="ne_NP" w:bidi="ne_NP"/>
        </w:rPr>
      </w:r>
      <w:r>
        <w:rPr>
          <w:lang w:val="ne_NP" w:bidi="ne_NP"/>
        </w:rPr>
        <w:t>अभिनय रोक्नुहोस्: शिमोनको भूमिका खेल्ने कलाकारलाई सोध्नुहोस्, "तपाईंलाई कस्तो महसुस भइरहेको छ?" तपाईंले यस्ता कुराहरू सुन्न सक्नुहुन्छ, "मैले येशूको लागि भोजन तयार गरेर आफ्नो तर्फबाट सक्दो गरेँ," "उहाँलाई मेरा विचारहरू कसरी थाहा भयो?" "म लज्जित छु," "येशूले सबैको अगाडि यी सबै कुरा भन्नुभएकोमा म लज्जित छु।" अभिनय फेरि सुरु गर्नुहोस्।</w:t>
      </w:r>
    </w:p>
    <w:p>
      <w:pPr/>
      <w:r>
        <w:rPr>
          <w:lang w:val="ne_NP" w:bidi="ne_NP"/>
        </w:rPr>
      </w:r>
      <w:r>
        <w:rPr>
          <w:lang w:val="ne_NP" w:bidi="ne_NP"/>
        </w:rPr>
        <w:t>येशू शिमोनसँग कुरा गरिरहनुहुन्छ र ती महिलाका धेरै पापहरू क्षमा भएका छन् भनेर उनलाई भन्नुहुन्छ। यही कारण उनले येशूप्रति धेरै प्रेम देखाउँछिन्। तर आफूलाई थोरै क्षमाको आवश्यकता छ भन्ने सोच्ने व्यक्तिले येशूप्रति थोरै प्रेम देखाउँछ।</w:t>
      </w:r>
    </w:p>
    <w:p>
      <w:pPr/>
      <w:r>
        <w:rPr>
          <w:lang w:val="ne_NP" w:bidi="ne_NP"/>
        </w:rPr>
      </w:r>
      <w:r>
        <w:rPr>
          <w:lang w:val="ne_NP" w:bidi="ne_NP"/>
        </w:rPr>
        <w:t>टेबलमा बसिरहेका मानिसहरूले सोचे, "पाप क्षमा गर्ने यो मानिस को हो?"</w:t>
      </w:r>
    </w:p>
    <w:p>
      <w:pPr/>
      <w:r>
        <w:rPr>
          <w:lang w:val="ne_NP" w:bidi="ne_NP"/>
        </w:rPr>
      </w:r>
      <w:r>
        <w:rPr>
          <w:lang w:val="ne_NP" w:bidi="ne_NP"/>
        </w:rPr>
        <w:t>त्यसपछि येशूले महिलालाई भन्नुहुन्छ, "तिम्रो विश्वासले तिमीलाई बचाएको छ, शान्तिसँग जाऊ।"</w:t>
      </w:r>
    </w:p>
    <w:p>
      <w:pPr/>
      <w:r>
        <w:rPr>
          <w:lang w:val="ne_NP" w:bidi="ne_NP"/>
        </w:rPr>
      </w:r>
      <w:r>
        <w:rPr>
          <w:lang w:val="ne_NP" w:bidi="ne_NP"/>
        </w:rPr>
        <w:t>अभिनय रोक्नुहोस्: महिलाको भूमिका खेल्ने कलाकारलाई सोध्नुहोस्, "तपाईंलाई कस्तो महसुस भइरहेको छ?" तपाईंले यस्ता कुराहरू सुन्न सक्नुहुन्छ, "येशूले सबैको अगाडि मलाई क्षमा गरिएको छ भन्दै हुनुहुन्छ," "येशूले मलाई अस्वीकार नगर्नुभएकोले म स्वीकार गरिएको महसुस गर्छु," "येशूले मलाई दिनुभएको शान्तिको अनुभव गर्न पाउँदा म खुसी छु।" अभिनय फेरि सुरु गर्नुहोस्।</w:t>
      </w:r>
    </w:p>
    <w:p>
      <w:pPr/>
      <w:r>
        <w:rPr>
          <w:lang w:val="ne_NP" w:bidi="ne_NP"/>
        </w:rPr>
      </w:r>
      <w:r>
        <w:rPr>
          <w:lang w:val="ne_NP" w:bidi="ne_NP"/>
        </w:rPr>
        <w:t>त्यसको केही समयपछि नै येशू विभिन्न शहरहरू र गाउँहरूमा गएर परमेश्वरको राज्यको सुसमाचार सुनाउन थाल्नुभयो। बाह्र चेलाहरू र केही महिलाहरू पनि येशूसँग छन्। येशूले यी महिलाहरूलाई दुष्ट आत्माहरू र रोगबाट निको पार्नुभएको छ। धेरै जनाले येशू र उहाँका चेलाहरूलाई सहयोग गर्न आफ्नो व्यक्तिगत पैसा दिइरहेका थिए।</w:t>
      </w:r>
    </w:p>
    <w:p>
      <w:pPr/>
      <w:r>
        <w:rPr>
          <w:lang w:val="ne_NP" w:bidi="ne_NP"/>
        </w:rPr>
      </w:r>
      <w:r>
        <w:rPr>
          <w:lang w:val="ne_NP" w:bidi="ne_NP"/>
        </w:rPr>
        <w:t>अभिनय रोक्नुहोस्: येशूलाई सहयोग गर्ने महिलाहरूको भूमिका खेल्ने कलाकारलाई सोध्नुहोस्, "तपाईंलाई कस्तो महसुस भइरहेको छ?" तपाईंले यस्ता कुराहरू सुन्न सक्नुहुन्छ, "येशूलाई मद्दत गर्न पाउनु मेरो लागि सम्मानको कुरा हो," "येशूले मेरो जीवन परिवर्तन गर्नुभयो," "म जसरी सक्छु, त्यसरी येशूको सेवा गर्न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येशूलाई एक </w:t>
      </w:r>
      <w:r>
        <w:rPr>
          <w:b/>
          <w:lang w:val="ne_NP" w:bidi="ne_NP"/>
        </w:rPr>
        <w:t>फरिसी</w:t>
      </w:r>
      <w:r>
        <w:rPr>
          <w:lang w:val="ne_NP" w:bidi="ne_NP"/>
        </w:rPr>
        <w:t xml:space="preserve"> वा धार्मिक नेताको घरमा खाना खान आमन्त्रण गरिएको छ। तपाईंले अघिल्लो खण्डहरूमा फरिसीलाई अनुवाद गर्नुभएको तरिकाले अनुवाद गर्ने निश्चित गर्नुहोस्। </w:t>
      </w:r>
      <w:r>
        <w:rPr>
          <w:b/>
          <w:lang w:val="ne_NP" w:bidi="ne_NP"/>
        </w:rPr>
        <w:t>फरिसी</w:t>
      </w:r>
      <w:r>
        <w:rPr>
          <w:lang w:val="ne_NP" w:bidi="ne_NP"/>
        </w:rPr>
        <w:t xml:space="preserve"> मुख्य शब्दावलीमा छ।</w:t>
      </w:r>
    </w:p>
    <w:p>
      <w:pPr/>
      <w:r>
        <w:rPr>
          <w:lang w:val="ne_NP" w:bidi="ne_NP"/>
        </w:rPr>
      </w:r>
      <w:r>
        <w:rPr>
          <w:lang w:val="ne_NP" w:bidi="ne_NP"/>
        </w:rPr>
        <w:t xml:space="preserve">भोजको बेला, येशू </w:t>
      </w:r>
      <w:r>
        <w:rPr>
          <w:b/>
          <w:lang w:val="ne_NP" w:bidi="ne_NP"/>
        </w:rPr>
        <w:t>टेबलमा ढल्केर बस्नुभएको छ</w:t>
      </w:r>
      <w:r>
        <w:rPr>
          <w:lang w:val="ne_NP" w:bidi="ne_NP"/>
        </w:rPr>
        <w:t>। यसको अर्थ उहाँ एउटा होचो टेबलको छेउमा तकियामा पल्टिरहनुभएको छ। बायाँ कुहिनोमा अडेस लागेर बायाँतर्फ ढल्केर सुत्ने चलन थियो। यस स्थितिमा तिनीहरूका खुट्टाहरू टेबलबाट ज्यादै टाढा हुन्थे। यसले ती महिलाका लागि येशूका खुट्टाहरूसम्म पुग्न सजिलो बनाउने थियो।</w:t>
      </w:r>
    </w:p>
    <w:p>
      <w:pPr/>
      <w:r>
        <w:rPr>
          <w:lang w:val="ne_NP" w:bidi="ne_NP"/>
        </w:rPr>
      </w:r>
      <w:r>
        <w:rPr>
          <w:lang w:val="ne_NP" w:bidi="ne_NP"/>
        </w:rPr>
        <w:t>यदि तपाईंले पहिले नै देखाउनुभएको छैन भने, रोक्नुहोस् र तपाईंको टोलीलाई यहूदी भोजन व्यवस्थाको एउटा तस्वीर देखाउनुहोस्।</w:t>
      </w:r>
    </w:p>
    <w:p>
      <w:pPr/>
      <w:r>
        <w:rPr>
          <w:lang w:val="ne_NP" w:bidi="ne_NP"/>
        </w:rPr>
      </w:r>
      <w:r>
        <w:rPr>
          <w:lang w:val="ne_NP" w:bidi="ne_NP"/>
        </w:rPr>
        <w:t xml:space="preserve">एक महिला </w:t>
      </w:r>
      <w:r>
        <w:rPr>
          <w:b/>
          <w:lang w:val="ne_NP" w:bidi="ne_NP"/>
        </w:rPr>
        <w:t>अत्तर भएको सिङ्गमरमरको भाँडो</w:t>
      </w:r>
      <w:r>
        <w:rPr>
          <w:lang w:val="ne_NP" w:bidi="ne_NP"/>
        </w:rPr>
        <w:t xml:space="preserve"> लिएर प्रवेश गर्छिन्। अलबस्टर मिश्रको सेतो र पहेंलो ढुङ्गा हो। त्यो भाँडो शिशी वा बोतल जस्तै एउटा महँगो थियो। यसको लामो घाँटी थियो र कुनै बिँड थिएन। अत्तर खन्याउन भाँडोको घाँटी फुटाउनुपर्ने थियो। भित्र भएको अत्तरले सुगन्धित तेललाई जनाउँछ। यो ३०० दिनार वा ३०० दिनको ज्याला बराबरको निकै महँगो पर्ने उपहार हुन जान्थ्यो।</w:t>
      </w:r>
    </w:p>
    <w:p>
      <w:pPr/>
      <w:r>
        <w:rPr>
          <w:lang w:val="ne_NP" w:bidi="ne_NP"/>
        </w:rPr>
      </w:r>
      <w:r>
        <w:rPr>
          <w:lang w:val="ne_NP" w:bidi="ne_NP"/>
        </w:rPr>
        <w:t xml:space="preserve">ती महिलाको व्यवहारले शिमोन छक्क परे। येशूले ती महिलालाई आफ्नो खुट्टा धुन दिनुभएको कुरामा उनी असन्तुष्ट हुन्छन्। येशूले </w:t>
      </w:r>
      <w:r>
        <w:rPr>
          <w:b/>
          <w:lang w:val="ne_NP" w:bidi="ne_NP"/>
        </w:rPr>
        <w:t>अगमवक्ता</w:t>
      </w:r>
      <w:r>
        <w:rPr>
          <w:lang w:val="ne_NP" w:bidi="ne_NP"/>
        </w:rPr>
        <w:t xml:space="preserve">जस्तै व्यवहार गरिरहनुभएको छ भन्ने शिमोनलाई लाग्दैन। तपाईंले पहिले गरेजस्तै अगमवक्तालाई अनुवाद गर्ने कुरा निश्चित गर्नुहोस्। </w:t>
      </w:r>
      <w:r>
        <w:rPr>
          <w:b/>
          <w:lang w:val="ne_NP" w:bidi="ne_NP"/>
        </w:rPr>
        <w:t>अगमवक्ता</w:t>
      </w:r>
      <w:r>
        <w:rPr>
          <w:lang w:val="ne_NP" w:bidi="ne_NP"/>
        </w:rPr>
        <w:t xml:space="preserve"> मुख्य शब्दावलीमा पाउन सकिन्छ।</w:t>
      </w:r>
    </w:p>
    <w:p>
      <w:pPr/>
      <w:r>
        <w:rPr>
          <w:lang w:val="ne_NP" w:bidi="ne_NP"/>
        </w:rPr>
      </w:r>
      <w:r>
        <w:rPr>
          <w:lang w:val="ne_NP" w:bidi="ne_NP"/>
        </w:rPr>
        <w:t xml:space="preserve">येशूले शिमोनलाई परमेश्वरको बारेमा पाठ सिकाउन एउटा </w:t>
      </w:r>
      <w:r>
        <w:rPr>
          <w:b/>
          <w:lang w:val="ne_NP" w:bidi="ne_NP"/>
        </w:rPr>
        <w:t>दृष्टान्त</w:t>
      </w:r>
      <w:r>
        <w:rPr>
          <w:lang w:val="ne_NP" w:bidi="ne_NP"/>
        </w:rPr>
        <w:t xml:space="preserve"> सुनाउनुहुन्छ। दृष्टान्त एउटा विशेष प्रकारको कथा हो, जसलाई मानिसहरूलाई परमेश्वरको बारेमा गहिरो कुराहरू सिकाउन प्रयोग गरिन्छ। </w:t>
      </w:r>
      <w:r>
        <w:rPr>
          <w:b/>
          <w:lang w:val="ne_NP" w:bidi="ne_NP"/>
        </w:rPr>
        <w:t>दृष्टान्त</w:t>
      </w:r>
      <w:r>
        <w:rPr>
          <w:lang w:val="ne_NP" w:bidi="ne_NP"/>
        </w:rPr>
        <w:t xml:space="preserve"> मुख्य शब्दावलीमा पाउन सकिन्छ। येशूको दृष्टान्त एक साहुको बारेमा हो। एक </w:t>
      </w:r>
      <w:r>
        <w:rPr>
          <w:b/>
          <w:lang w:val="ne_NP" w:bidi="ne_NP"/>
        </w:rPr>
        <w:t>साहु</w:t>
      </w:r>
      <w:r>
        <w:rPr>
          <w:lang w:val="ne_NP" w:bidi="ne_NP"/>
        </w:rPr>
        <w:t xml:space="preserve"> भनेको आफ्नो व्यवसायको रूपमा अरूलाई पैसा ऋण दिने व्यक्ति हो। पैसा ऋण लिने व्यक्तिले आफूले लिएको ऋण साथै ब्याज वा अतिरिक्त पैसा साहुलाई फिर्ता तिर्नुपर्छ। यस उदाहरणमा, ती मानिसहरूले </w:t>
      </w:r>
      <w:r>
        <w:rPr>
          <w:b/>
          <w:lang w:val="ne_NP" w:bidi="ne_NP"/>
        </w:rPr>
        <w:t>दिनार</w:t>
      </w:r>
      <w:r>
        <w:rPr>
          <w:lang w:val="ne_NP" w:bidi="ne_NP"/>
        </w:rPr>
        <w:t xml:space="preserve"> सापटी लिइरहेका छन्। </w:t>
      </w:r>
      <w:r>
        <w:rPr>
          <w:b/>
          <w:lang w:val="ne_NP" w:bidi="ne_NP"/>
        </w:rPr>
        <w:t>दिनारले</w:t>
      </w:r>
      <w:r>
        <w:rPr>
          <w:lang w:val="ne_NP" w:bidi="ne_NP"/>
        </w:rPr>
        <w:t xml:space="preserve"> रोमीहरूले पैसाको रूपमा प्रयोग गर्ने चाँदीका सिक्काहरूलाई जनाउँछ। एउटा सिक्का एक दिनको ज्याला बराबरको थियो।</w:t>
      </w:r>
    </w:p>
    <w:p>
      <w:pPr/>
      <w:r>
        <w:rPr>
          <w:lang w:val="ne_NP" w:bidi="ne_NP"/>
        </w:rPr>
      </w:r>
      <w:r>
        <w:rPr>
          <w:lang w:val="ne_NP" w:bidi="ne_NP"/>
        </w:rPr>
        <w:t>रोक्नुहोस् र आफ्नो टोलीलाई एक दिनारको तस्वीर देखाउनुहोस्।</w:t>
      </w:r>
    </w:p>
    <w:p>
      <w:pPr/>
      <w:r>
        <w:rPr>
          <w:lang w:val="ne_NP" w:bidi="ne_NP"/>
        </w:rPr>
      </w:r>
      <w:r>
        <w:rPr>
          <w:lang w:val="ne_NP" w:bidi="ne_NP"/>
        </w:rPr>
        <w:t xml:space="preserve">जब साहुले </w:t>
      </w:r>
      <w:r>
        <w:rPr>
          <w:b/>
          <w:lang w:val="ne_NP" w:bidi="ne_NP"/>
        </w:rPr>
        <w:t>ऋण मिनाहा गरिदिए</w:t>
      </w:r>
      <w:r>
        <w:rPr>
          <w:lang w:val="ne_NP" w:bidi="ne_NP"/>
        </w:rPr>
        <w:t xml:space="preserve">, यसको अर्थ ती दुवैमध्ये कसैले पनि साहुलाई फिर्ता तिर्नु परेन। मिनाहाले ले कुनै पनि प्रकारको दयालाई जनाउन सक्छ जुन त्यस्तो व्यक्तिलाई देखाइन्छ जसले यो प्राप्त गर्न केही गरेको हुँदैन। यदि सम्भव छ भने, तपाईंले "मिनाहा" को लागि यस्तो शब्द प्रयोग गर्न सक्नुहुन्छ जुन ऋण र पाप दुवैमा लागू हुन सक्छ। येशूले आफूलाई साहुसँग र पापलाई ऋणसँग तुलना गर्नुहुन्छ। तपाईंले अघिल्लो खण्डहरूमा गर्नुभएको तरिकाले </w:t>
      </w:r>
      <w:r>
        <w:rPr>
          <w:b/>
          <w:lang w:val="ne_NP" w:bidi="ne_NP"/>
        </w:rPr>
        <w:t>पाप</w:t>
      </w:r>
      <w:r>
        <w:rPr>
          <w:lang w:val="ne_NP" w:bidi="ne_NP"/>
        </w:rPr>
        <w:t xml:space="preserve"> र </w:t>
      </w:r>
      <w:r>
        <w:rPr>
          <w:b/>
          <w:lang w:val="ne_NP" w:bidi="ne_NP"/>
        </w:rPr>
        <w:t>क्षमा</w:t>
      </w:r>
      <w:r>
        <w:rPr>
          <w:lang w:val="ne_NP" w:bidi="ne_NP"/>
        </w:rPr>
        <w:t xml:space="preserve">लाई अनुवाद गर्ने कुरा निश्चित गर्नुहोस्। </w:t>
      </w:r>
      <w:r>
        <w:rPr>
          <w:b/>
          <w:lang w:val="ne_NP" w:bidi="ne_NP"/>
        </w:rPr>
        <w:t>पाप</w:t>
      </w:r>
      <w:r>
        <w:rPr>
          <w:lang w:val="ne_NP" w:bidi="ne_NP"/>
        </w:rPr>
        <w:t xml:space="preserve"> र </w:t>
      </w:r>
      <w:r>
        <w:rPr>
          <w:b/>
          <w:lang w:val="ne_NP" w:bidi="ne_NP"/>
        </w:rPr>
        <w:t>क्षमा</w:t>
      </w:r>
      <w:r>
        <w:rPr>
          <w:lang w:val="ne_NP" w:bidi="ne_NP"/>
        </w:rPr>
        <w:t xml:space="preserve"> मुख्य शब्दावलीमा पाउन सकिन्छ।</w:t>
      </w:r>
    </w:p>
    <w:p>
      <w:pPr/>
      <w:r>
        <w:rPr>
          <w:lang w:val="ne_NP" w:bidi="ne_NP"/>
        </w:rPr>
      </w:r>
      <w:r>
        <w:rPr>
          <w:lang w:val="ne_NP" w:bidi="ne_NP"/>
        </w:rPr>
        <w:t xml:space="preserve">येशू भन्नुहुन्छ कि ती महिलाको विश्वासले उनलाई </w:t>
      </w:r>
      <w:r>
        <w:rPr>
          <w:b/>
          <w:lang w:val="ne_NP" w:bidi="ne_NP"/>
        </w:rPr>
        <w:t>बचाएको</w:t>
      </w:r>
      <w:r>
        <w:rPr>
          <w:lang w:val="ne_NP" w:bidi="ne_NP"/>
        </w:rPr>
        <w:t xml:space="preserve"> छ। ‘बचाइएको’ को अर्थ निको पारिएको हुन सक्छ, तर यस सन्दर्भमा यसको अर्थ उद्धार गरिएको भन्ने हुन्छ। ती महिलाको विश्वासको कारण, परमेश्वरले उनलाई उनको पापपूर्ण जीवनबाट बचाउनुभयो र यसको लागि उनलाई दण्ड दिनुहुने थिएन। </w:t>
      </w:r>
      <w:r>
        <w:rPr>
          <w:b/>
          <w:lang w:val="ne_NP" w:bidi="ne_NP"/>
        </w:rPr>
        <w:t>बचाएको</w:t>
      </w:r>
      <w:r>
        <w:rPr>
          <w:lang w:val="ne_NP" w:bidi="ne_NP"/>
        </w:rPr>
        <w:t xml:space="preserve"> शब्द मुख्य शब्दावलीमा छ। </w:t>
      </w:r>
      <w:r>
        <w:rPr>
          <w:b/>
          <w:lang w:val="ne_NP" w:bidi="ne_NP"/>
        </w:rPr>
        <w:t>विश्वासले</w:t>
      </w:r>
      <w:r>
        <w:rPr>
          <w:lang w:val="ne_NP" w:bidi="ne_NP"/>
        </w:rPr>
        <w:t xml:space="preserve"> ती महिलाको परमेश्वरमा भएको भरोसालाई जनाउँछ। येशूले ती महिलालाई </w:t>
      </w:r>
      <w:r>
        <w:rPr>
          <w:b/>
          <w:lang w:val="ne_NP" w:bidi="ne_NP"/>
        </w:rPr>
        <w:t>शान्ति</w:t>
      </w:r>
      <w:r>
        <w:rPr>
          <w:lang w:val="ne_NP" w:bidi="ne_NP"/>
        </w:rPr>
        <w:t xml:space="preserve">सँग, वा परमेश्वरसँगको आफ्नो सम्बन्धमा सुरक्षाका साथ जान भन्नुहुन्छ। </w:t>
      </w:r>
      <w:r>
        <w:rPr>
          <w:b/>
          <w:lang w:val="ne_NP" w:bidi="ne_NP"/>
        </w:rPr>
        <w:t>विश्वास</w:t>
      </w:r>
      <w:r>
        <w:rPr>
          <w:lang w:val="ne_NP" w:bidi="ne_NP"/>
        </w:rPr>
        <w:t xml:space="preserve"> र </w:t>
      </w:r>
      <w:r>
        <w:rPr>
          <w:b/>
          <w:lang w:val="ne_NP" w:bidi="ne_NP"/>
        </w:rPr>
        <w:t>शान्ति</w:t>
      </w:r>
      <w:r>
        <w:rPr>
          <w:lang w:val="ne_NP" w:bidi="ne_NP"/>
        </w:rPr>
        <w:t xml:space="preserve"> मुख्य शब्दावलीमा पाउन सकिन्छ।</w:t>
      </w:r>
    </w:p>
    <w:p>
      <w:pPr/>
      <w:r>
        <w:rPr>
          <w:lang w:val="ne_NP" w:bidi="ne_NP"/>
        </w:rPr>
      </w:r>
      <w:r>
        <w:rPr>
          <w:lang w:val="ne_NP" w:bidi="ne_NP"/>
        </w:rPr>
        <w:t xml:space="preserve">येशू एक ठाउँबाट अर्को ठाउँमा यात्रा गर्दै </w:t>
      </w:r>
      <w:r>
        <w:rPr>
          <w:b/>
          <w:lang w:val="ne_NP" w:bidi="ne_NP"/>
        </w:rPr>
        <w:t>परमेश्वरको राज्य</w:t>
      </w:r>
      <w:r>
        <w:rPr>
          <w:lang w:val="ne_NP" w:bidi="ne_NP"/>
        </w:rPr>
        <w:t xml:space="preserve">को बारेमा </w:t>
      </w:r>
      <w:r>
        <w:rPr>
          <w:b/>
          <w:lang w:val="ne_NP" w:bidi="ne_NP"/>
        </w:rPr>
        <w:t>सुसमाचार</w:t>
      </w:r>
      <w:r>
        <w:rPr>
          <w:lang w:val="ne_NP" w:bidi="ne_NP"/>
        </w:rPr>
        <w:t xml:space="preserve"> प्रचार गरिरहनुहुन्छ। तपाईंले अघिल्लो खण्डहरूमा गर्नुभएको तरिकाले सुसमाचार र परमेश्वरको राज्यलाई अनुवाद गर्ने कुरा निश्चित गर्नुहोस्। दुबै शब्दहरू मुख्य शब्दावलीमा पाउन सकिन्छ।</w:t>
      </w:r>
    </w:p>
    <w:p>
      <w:pPr/>
      <w:r>
        <w:rPr>
          <w:lang w:val="ne_NP" w:bidi="ne_NP"/>
        </w:rPr>
      </w:r>
      <w:r>
        <w:rPr>
          <w:lang w:val="ne_NP" w:bidi="ne_NP"/>
        </w:rPr>
        <w:t xml:space="preserve">धेरै महिलाहरूले पनि येशूलाई पछ्याउँथे। तिनीहरूमध्ये एक मरियम हुन्। येशूले मरियमबाट सातवटा </w:t>
      </w:r>
      <w:r>
        <w:rPr>
          <w:b/>
          <w:lang w:val="ne_NP" w:bidi="ne_NP"/>
        </w:rPr>
        <w:t>भूतहरू</w:t>
      </w:r>
      <w:r>
        <w:rPr>
          <w:lang w:val="ne_NP" w:bidi="ne_NP"/>
        </w:rPr>
        <w:t xml:space="preserve"> निकाल्नुभयो। दुष्ट आत्माहरू एक व्यक्ति भित्र बसोबास गर्थे भन्ने कुरामा यहूदीहरू विश्वास गर्थे, त्यसैले येशूले तिनीहरूलाई निकाल्नुपर्यो। तपाईंले अघिल्लो खण्डहरूमा गर्नुभएको तरिकाले भूतलाई अनुवाद गर्ने कुरा निश्चित गर्नुहोस्। </w:t>
      </w:r>
      <w:r>
        <w:rPr>
          <w:b/>
          <w:lang w:val="ne_NP" w:bidi="ne_NP"/>
        </w:rPr>
        <w:t>भूतलाई</w:t>
      </w:r>
      <w:r>
        <w:rPr>
          <w:lang w:val="ne_NP" w:bidi="ne_NP"/>
        </w:rPr>
        <w:t xml:space="preserve"> मुख्य शब्दावलीमा पाउन सकिन्छ।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8:4–15</w:t>
      </w:r>
      <w:r>
        <w:rPr>
          <w:lang w:val="ne_NP" w:bidi="ne_NP"/>
        </w:rPr>
      </w:r>
    </w:p>
    <w:p>
      <w:pPr>
        <w:pStyle w:val="Heading3"/>
      </w:pPr>
      <w:r>
        <w:rPr>
          <w:lang w:val="ne_NP" w:bidi="ne_NP"/>
        </w:rPr>
        <w:t>Step 1</w:t>
      </w:r>
    </w:p>
    <w:p>
      <w:pPr/>
      <w:r>
        <w:rPr>
          <w:lang w:val="ne_NP" w:bidi="ne_NP"/>
        </w:rPr>
      </w:r>
      <w:r>
        <w:rPr>
          <w:lang w:val="ne_NP" w:bidi="ne_NP"/>
        </w:rPr>
        <w:t>लूका ८:४–१५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कथामा, लूकाले आफ्ना श्रोताहरूलाई येशूको दया र उहाँको पहिचानको पुष्टिको बारेमा बताउन छोडेर अर्को विषयतर्फ मोडिन्छन्। लूका अब येशूको सुसमाचार प्रचार र यसलाई अस्वीकार गर्दा हुने परिणाममा ध्यान दिन्छन्। येशूले दृष्टान्तहरू वा परमेश्वरको बारेमा गहिरो कुराहरू वर्णन गर्ने विशेष कथाहरू प्रयोग गरेर सिकाउनुहुन्छ।</w:t>
      </w:r>
    </w:p>
    <w:p>
      <w:pPr/>
      <w:r>
        <w:rPr>
          <w:lang w:val="ne_NP" w:bidi="ne_NP"/>
        </w:rPr>
      </w:r>
      <w:r>
        <w:rPr>
          <w:lang w:val="ne_NP" w:bidi="ne_NP"/>
        </w:rPr>
        <w:t>यो दृष्टान्त चार मध्ये तीन सुसमाचारमा पाउन सकिने केही कथाहरू मध्ये एक हो। यो विशेष छ किनभने यसमा एउटा व्याख्या समावेश छ। लूकाको कथाको संस्करण अलि फरक छ किनभने यो छोटो छ।</w:t>
      </w:r>
    </w:p>
    <w:p>
      <w:pPr/>
      <w:r>
        <w:rPr>
          <w:lang w:val="ne_NP" w:bidi="ne_NP"/>
        </w:rPr>
      </w:r>
      <w:r>
        <w:rPr>
          <w:lang w:val="ne_NP" w:bidi="ne_NP"/>
        </w:rPr>
        <w:t>येशू गालील क्षेत्रका गाउँ-गाउँमा सिकाउने कामलाई जारी राख्नुहुन्छ। येशूका चेलाहरू र उहाँलाई सहयोग गर्ने महिलाहरू उहाँसँग छन्। एउटा भीड उहाँका शिक्षाहरू सुन्न येशूको वरिपरि भेला हुन थाल्छ। मानिसहरू वरिपरिका धेरै गाउँहरूबाट आएका छन्। येशूले तिनीहरूलाई एउटा दृष्टान्त सुनाएर सिकाउनुहुन्छ।</w:t>
      </w:r>
    </w:p>
    <w:p>
      <w:pPr/>
      <w:r>
        <w:rPr>
          <w:lang w:val="ne_NP" w:bidi="ne_NP"/>
        </w:rPr>
      </w:r>
      <w:r>
        <w:rPr>
          <w:lang w:val="ne_NP" w:bidi="ne_NP"/>
        </w:rPr>
        <w:t>येशू भन्नुहुन्छ कि त्यहाँ एक किसान छ जो आफ्नो खेतमा बीउ रोप्न जान्छ। "रोप्नु" को अर्थ किसान हिंड्दै गर्दा आफ्नो अगाडि छेउ छेउमा बीउ छर्दै जानु हो। यो यहूदी किसानहरूले प्रयोग गर्ने एउटा सामान्य तरिका थियो जसले गर्दा उनीहरूलाई ठूलो क्षेत्र चाँडै रोप्न सम्भव हुन्थ्यो।</w:t>
      </w:r>
    </w:p>
    <w:p>
      <w:pPr/>
      <w:r>
        <w:rPr>
          <w:lang w:val="ne_NP" w:bidi="ne_NP"/>
        </w:rPr>
      </w:r>
      <w:r>
        <w:rPr>
          <w:lang w:val="ne_NP" w:bidi="ne_NP"/>
        </w:rPr>
        <w:t>यदि तपाईंको संस्कृतिमा यो सामान्य कुरा होइन भने रोक्नुहोस् र एक किसानले बीउ छर्दै गरेको तस्वीर देखाउनुहोस्। तपाईंको संस्कृतिमा बीउ छर्न कस्तो तरिकाहरू प्रयोग गरिन्छ? यस कथामा बीउ छर्नेले बीउ छरेको तरिकासँग ती कसरी समान वा फरक छन्?</w:t>
      </w:r>
    </w:p>
    <w:p>
      <w:pPr/>
      <w:r>
        <w:rPr>
          <w:lang w:val="ne_NP" w:bidi="ne_NP"/>
        </w:rPr>
      </w:r>
      <w:r>
        <w:rPr>
          <w:lang w:val="ne_NP" w:bidi="ne_NP"/>
        </w:rPr>
        <w:t>केही बीउ बाटोमा खसे। बाटोले एउटा गोरेटोलाई जनाउँछ जुन मानिसहरू खेतको बीचबाट वा छेउबाट हिँड्न प्रयोग गर्थे। धेरै मानिसहरू यसमाथि हिँड्ने भएकोले माटो कडा थियो। बाटोमा खस्ने बीउहरू मानिसहरू हिंड्दा कुल्चिन्छन्। आकाशमा उड्ने चराहरूले यी बीउहरू भोकाएर खाए।</w:t>
      </w:r>
    </w:p>
    <w:p>
      <w:pPr/>
      <w:r>
        <w:rPr>
          <w:lang w:val="ne_NP" w:bidi="ne_NP"/>
        </w:rPr>
      </w:r>
      <w:r>
        <w:rPr>
          <w:lang w:val="ne_NP" w:bidi="ne_NP"/>
        </w:rPr>
        <w:t>रोक्नुहोस् र एउटा खेतको गोरेटो बाटोमाथिको माटोको तस्विर देखाउनुहोस्।</w:t>
      </w:r>
    </w:p>
    <w:p>
      <w:pPr/>
      <w:r>
        <w:rPr>
          <w:lang w:val="ne_NP" w:bidi="ne_NP"/>
        </w:rPr>
      </w:r>
      <w:r>
        <w:rPr>
          <w:lang w:val="ne_NP" w:bidi="ne_NP"/>
        </w:rPr>
        <w:t>अरू बीउहरू चट्टानमा खस्छन्। यस सन्दर्भमा, माटोको मुनि चट्टानको एउटा पत्र थियो। माटो पातलो हुँदा चट्टान देखिन्थ्यो। चट्टानमा खसेका बीउहरू बिरुवाका रूपमा उम्रे, तर ती बिरुवाहरू मरे किनभने कम गहिरो माटोबाट तिनले पर्याप्त पानी पाएनन्। चट्टानको कारणले बोटबिरुवाहरूले हुर्कनकालागि माटोबाट आवश्यक पर्ने कुराहरू पाएनन्।</w:t>
      </w:r>
    </w:p>
    <w:p>
      <w:pPr/>
      <w:r>
        <w:rPr>
          <w:lang w:val="ne_NP" w:bidi="ne_NP"/>
        </w:rPr>
      </w:r>
      <w:r>
        <w:rPr>
          <w:lang w:val="ne_NP" w:bidi="ne_NP"/>
        </w:rPr>
        <w:t>रोक्नुहोस् र चट्टानी माटोको तस्बिर देखाउनुहोस्।</w:t>
      </w:r>
    </w:p>
    <w:p>
      <w:pPr/>
      <w:r>
        <w:rPr>
          <w:lang w:val="ne_NP" w:bidi="ne_NP"/>
        </w:rPr>
      </w:r>
      <w:r>
        <w:rPr>
          <w:lang w:val="ne_NP" w:bidi="ne_NP"/>
        </w:rPr>
        <w:t>अरू बीउहरू काँडा भएको ठाउँमा खस्छन्। यसको अर्थ काँडा वा काँडे बोटका बीउहरू भएको माटोमा हो। काँडा बलिया, छिटो बढ्ने बोटबिरुवाहरू हुन् जसले अन्नबालीसँग प्रतिस्पर्धा गर्छन् र किसानहरूलाई कष्ट पुर्याउँछन्। काँडाहरू अन्नबालिसँगै हुर्किए र तिनीहरूले गर्दा अन्नबालीलाई राम्रोसँग सप्रिनका लागि पर्याप्त ठाउँ, माटो, पानी वा घामको प्रकाश पुगेन। त्यसैले अन्नबाली मर्यो र उत्पादन दिएन।</w:t>
      </w:r>
    </w:p>
    <w:p>
      <w:pPr/>
      <w:r>
        <w:rPr>
          <w:lang w:val="ne_NP" w:bidi="ne_NP"/>
        </w:rPr>
      </w:r>
      <w:r>
        <w:rPr>
          <w:lang w:val="ne_NP" w:bidi="ne_NP"/>
        </w:rPr>
        <w:t>रोक्नुहोस् र काँडा भएको माटोको तस्बिर देखाउनुहोस्।</w:t>
      </w:r>
    </w:p>
    <w:p>
      <w:pPr/>
      <w:r>
        <w:rPr>
          <w:lang w:val="ne_NP" w:bidi="ne_NP"/>
        </w:rPr>
      </w:r>
      <w:r>
        <w:rPr>
          <w:lang w:val="ne_NP" w:bidi="ne_NP"/>
        </w:rPr>
        <w:t>केही बीउहरू राम्रो माटोमा खसे। राम्रोको अर्थ उर्वर वा उत्पादनशील हो। माटो खाँदिएको, कम गहिरो वा काँडा मिसिएको थिएन। राम्रो माटोले बीउहरूलाई अन्न फलाउने उत्पादनशील बिरुवाका रूपमा हुर्कन दिन्छ। उम्रिएका ती बिरुवाहरूमा किसानले रोपेका बीउहरूका तुलनामा १०० गुणा बढी बीउहरू थिए। यो इस्राएलमा एक असाधारण बाली हुने थियो। औसतमा रोपेको प्रत्येक बीउले लगभग १० अरू बीउहरू फलाउँथ्यो।</w:t>
      </w:r>
    </w:p>
    <w:p>
      <w:pPr/>
      <w:r>
        <w:rPr>
          <w:lang w:val="ne_NP" w:bidi="ne_NP"/>
        </w:rPr>
      </w:r>
      <w:r>
        <w:rPr>
          <w:lang w:val="ne_NP" w:bidi="ne_NP"/>
        </w:rPr>
        <w:t>रोक्नुहोस् र राम्रो माटोको तस्वीर देखाउनुहोस्। आफ्नो टोलीसँग छलफल गर्नुहोस्: तपाईंले आफ्नो संस्कृतिमा राम्रो माटोलाई कसरी वर्णन गर्नुहुन्छ? तपाईंले कुन क्षेत्रहरूमा खेती गर्नुपर्छ र कुन क्षेत्रहरूमा उत्पादन हुँदैन भनेर कसरी थाहा पाउनुहुन्छ?</w:t>
      </w:r>
    </w:p>
    <w:p>
      <w:pPr/>
      <w:r>
        <w:rPr>
          <w:lang w:val="ne_NP" w:bidi="ne_NP"/>
        </w:rPr>
      </w:r>
      <w:r>
        <w:rPr>
          <w:lang w:val="ne_NP" w:bidi="ne_NP"/>
        </w:rPr>
        <w:t>येशूले दृष्टान्त समाप्त गर्नुहुन्छ र भन्नुहुन्छ, "जसका कान छन् त्यसले सुनोस्।" भीडले उहाँले भन्नुभएको कुराहरूको बारेमा ध्यानपूर्वक सोच्नुपर्छ भनेर येशूले भन्दै हुनुहुन्छ। येशू तिनीहरूले कथाबाट सिकेका कुराहरूमा सोच्ने मात्र होइन, तर त्यसअनुसार काम पनि गरून् भन्ने चाहनुहुन्छ।</w:t>
      </w:r>
    </w:p>
    <w:p>
      <w:pPr/>
      <w:r>
        <w:rPr>
          <w:lang w:val="ne_NP" w:bidi="ne_NP"/>
        </w:rPr>
      </w:r>
      <w:r>
        <w:rPr>
          <w:lang w:val="ne_NP" w:bidi="ne_NP"/>
        </w:rPr>
        <w:t>रोक्नुहोस् र आफ्नो टोलीलाई सोध्नुहोस्: तपाईंको संस्कृतिमा एकजना शिक्षकले आफ्नो श्रोताको ध्यान तान्नका लागि के भन्नुहुन्छ?</w:t>
      </w:r>
    </w:p>
    <w:p>
      <w:pPr/>
      <w:r>
        <w:rPr>
          <w:lang w:val="ne_NP" w:bidi="ne_NP"/>
        </w:rPr>
      </w:r>
      <w:r>
        <w:rPr>
          <w:lang w:val="ne_NP" w:bidi="ne_NP"/>
        </w:rPr>
        <w:t>येशूका चेलाहरू वा अनुयायीहरूले उहाँलाई यो दृष्टान्तको अर्थ के हो भनेर सोध्छन्। येशूले आफ्ना चेलाहरूलाई कथा सुन्ने अन्य मानिसहरूसँग तुलना गर्नुहुन्छ। येशू भन्नुहुन्छ कि उहाँले दृष्टान्तहरूद्वारा सिकाउनुहुन्छ किनभने तिनीहरूमा परमेश्वरको राज्यका लुकेका सत्यहरू छन्। येशूले ती सत्यहरू केही मानिसहरूलाई मात्र प्रकट गर्नुहुन्छ। येशूले आफ्ना चेलाहरूलाई दृष्टान्तको अर्थ प्रकट गर्न रोज्नुहुन्छ। दृष्टान्त सुन्ने अन्य मानिसहरूले परमेश्वरको राज्यका सत्यताहरू बुझ्न सक्दैनथे।</w:t>
      </w:r>
    </w:p>
    <w:p>
      <w:pPr/>
      <w:r>
        <w:rPr>
          <w:lang w:val="ne_NP" w:bidi="ne_NP"/>
        </w:rPr>
      </w:r>
      <w:r>
        <w:rPr>
          <w:lang w:val="ne_NP" w:bidi="ne_NP"/>
        </w:rPr>
        <w:t>येशूले धर्मशास्त्र, वा यहूदी पवित्र लेखहरू उद्धृत गर्दै दृष्टान्तहरूमा सिकाउनुको कारण बताउनुहुन्छ। येशूले प्रसिद्ध अगमवक्ता वा परमेश्वरका सन्देशवाहक यशैयाबाट उद्धृत गर्नुहुन्छ। यशैयाले भने,</w:t>
      </w:r>
    </w:p>
    <w:p>
      <w:pPr/>
      <w:r>
        <w:rPr>
          <w:lang w:val="ne_NP" w:bidi="ne_NP"/>
        </w:rPr>
      </w:r>
      <w:r>
        <w:rPr>
          <w:lang w:val="ne_NP" w:bidi="ne_NP"/>
        </w:rPr>
        <w:t>"हेरे तापनि, तिनीहरूले देख्न नसकून्,"</w:t>
      </w:r>
    </w:p>
    <w:p>
      <w:pPr/>
      <w:r>
        <w:rPr>
          <w:lang w:val="ne_NP" w:bidi="ne_NP"/>
        </w:rPr>
      </w:r>
      <w:r>
        <w:rPr>
          <w:lang w:val="ne_NP" w:bidi="ne_NP"/>
        </w:rPr>
        <w:t xml:space="preserve">सुने तापनि, तिनीहरूले </w:t>
      </w:r>
    </w:p>
    <w:p>
      <w:pPr/>
      <w:r>
        <w:rPr>
          <w:lang w:val="ne_NP" w:bidi="ne_NP"/>
        </w:rPr>
      </w:r>
      <w:r>
        <w:rPr>
          <w:lang w:val="ne_NP" w:bidi="ne_NP"/>
        </w:rPr>
        <w:t>बुझ्न नसकुन"</w:t>
      </w:r>
    </w:p>
    <w:p>
      <w:pPr/>
      <w:r>
        <w:rPr>
          <w:lang w:val="ne_NP" w:bidi="ne_NP"/>
        </w:rPr>
      </w:r>
      <w:r>
        <w:rPr>
          <w:lang w:val="ne_NP" w:bidi="ne_NP"/>
        </w:rPr>
        <w:t>पहिलो सन्दर्भमा देख्नु भन्नाले कुनै व्यक्ति वा वस्तु जस्तै केही देख्नु हो। देख्नुको दोस्रो अर्थ देख्नु मात्र होइन, तर देखिने कुराको अर्थ बुझ्नु पनि हो। सुनाईमा पनि त्यही लागू हुन्छ। पहिलो सन्दर्भको अर्थ शारीरिक सुन्ने कार्य हो भने दोस्रो सन्दर्भको अर्थ सुनेको कुरा बुझ्नु हो। केही मानिसहरू विश्वास गर्न र उहाँको आज्ञा पालन गर्न चाहँदैनन् भनेर येशूले भन्दै हुनुहुन्छ। येशूले तिनीहरूलाई परमेश्वरको राज्यका सत्यहरू सिकाउनुहुने छैन।</w:t>
      </w:r>
    </w:p>
    <w:p>
      <w:pPr/>
      <w:r>
        <w:rPr>
          <w:lang w:val="ne_NP" w:bidi="ne_NP"/>
        </w:rPr>
      </w:r>
      <w:r>
        <w:rPr>
          <w:lang w:val="ne_NP" w:bidi="ne_NP"/>
        </w:rPr>
        <w:t>येशूले आफ्ना चेलाहरूलाई दृष्टान्त व्याख्या गर्नुहुन्छ। दृष्टान्तको आधारभूत व्याख्या यो हो कि बीउले परमेश्वरको सन्देशलाई प्रतिनिधित्व गर्छ, रोप्ने कार्यले मानिसहरूलाई सन्देश सुनाउने कुरालाई प्रतिनिधित्व गर्छ र विभिन्न प्रकारका माटोले मानिसहरूले सन्देश सुन्ने विभिन्न तरिकाहरूलाई प्रतिनिधित्व गर्छ।</w:t>
      </w:r>
    </w:p>
    <w:p>
      <w:pPr/>
      <w:r>
        <w:rPr>
          <w:lang w:val="ne_NP" w:bidi="ne_NP"/>
        </w:rPr>
      </w:r>
      <w:r>
        <w:rPr>
          <w:lang w:val="ne_NP" w:bidi="ne_NP"/>
        </w:rPr>
        <w:t>जमिनमा खसेका बीउहरूले मानिसहरूले सुनेको सन्देशलाई शैतानले खोसेर लैजाने कुरालाई बुझाउँछ भनी येशूले व्याख्या गर्नुहुन्छ। त्यसपछि येशूले व्याख्या गर्नुहुन्छ कि चट्टानी माटोमा खसेका बीउहरूले ती मानिसहरूलाई बुझाउँछन् जसले सन्देश आनन्दका साथ ग्रहण गर्छन् तर परीक्षा वा प्रलोभनको समयमा तिनीहरू पछि हट्छन्।</w:t>
      </w:r>
    </w:p>
    <w:p>
      <w:pPr/>
      <w:r>
        <w:rPr>
          <w:lang w:val="ne_NP" w:bidi="ne_NP"/>
        </w:rPr>
      </w:r>
      <w:r>
        <w:rPr>
          <w:lang w:val="ne_NP" w:bidi="ne_NP"/>
        </w:rPr>
        <w:t>रोक्नुहोस् र आफ्नो टोलीसँग छलफल गर्नुहोस्: तपाईंको संस्कृतिमा, मानिसहरूले कस्तो प्रकारका प्रलोभन वा परीक्षाहरूको सामना गर्छन्?</w:t>
      </w:r>
    </w:p>
    <w:p>
      <w:pPr/>
      <w:r>
        <w:rPr>
          <w:lang w:val="ne_NP" w:bidi="ne_NP"/>
        </w:rPr>
      </w:r>
      <w:r>
        <w:rPr>
          <w:lang w:val="ne_NP" w:bidi="ne_NP"/>
        </w:rPr>
        <w:t>त्यसपछि येशूले व्याख्या गर्नुहुन्छ कि काँडाका बीचमा खसेका बीउहरूले ती मानिसहरूलाई बुझाउँछन् जसले सन्देश त सुन्छन् तर चिन्ता र धनले थिचिएका हुन्छन्।</w:t>
      </w:r>
    </w:p>
    <w:p>
      <w:pPr/>
      <w:r>
        <w:rPr>
          <w:lang w:val="ne_NP" w:bidi="ne_NP"/>
        </w:rPr>
      </w:r>
      <w:r>
        <w:rPr>
          <w:lang w:val="ne_NP" w:bidi="ne_NP"/>
        </w:rPr>
        <w:t>रोक्नुहोस् र आफ्नो टोलीसँग छलफल गर्नुहोस्: तपाईंको संस्कृतिमा, तपाईंले धनलाई कसरी वर्णन गर्नुहुन्छ? तपाईंको संस्कृतिमा कुन परिस्थितिहरूले मानिसहरूलाई चिन्तित तुल्याउँछन्?</w:t>
      </w:r>
    </w:p>
    <w:p>
      <w:pPr/>
      <w:r>
        <w:rPr>
          <w:lang w:val="ne_NP" w:bidi="ne_NP"/>
        </w:rPr>
      </w:r>
      <w:r>
        <w:rPr>
          <w:lang w:val="ne_NP" w:bidi="ne_NP"/>
        </w:rPr>
        <w:t>यो याद राख्नु महत्त्वपूर्ण छ कि बीउ छरेपछि त्यसको अर्थका बारेमा धेरै फरक-फरक व्याख्याहरू छन्। केही विद्वानहरू विश्वास गर्छन् कि बीउहरूले परमेश्वरको सन्देशलाई जनाइरहन्छन् र माटोले मानिसहरूले परमेश्वरको सन्देश सुन्ने र प्रतिक्रिया दिने चारवटा फरक तरिकाहरूलाई प्रतिनिधित्व गर्छ। अन्य विद्वानहरू विश्वास गर्छन् कि माटोले विभिन्न प्रकारका मानिसहरूलाई जनाउँछ।</w:t>
      </w:r>
    </w:p>
    <w:p>
      <w:pPr/>
      <w:r>
        <w:rPr>
          <w:lang w:val="ne_NP" w:bidi="ne_NP"/>
        </w:rPr>
      </w:r>
      <w:r>
        <w:rPr>
          <w:lang w:val="ne_NP" w:bidi="ne_NP"/>
        </w:rPr>
        <w:t>येशूले आत्मिक रूपमा बढ्नु आवश्यक उहाँका आफ्ना अनुयायीहरूको बारेमा कुरा गरिरहनुभएको हो, वा परमेश्वरको सन्देश सुन्दै र स्वीकार गर्दै गरेका उहाँका अनुयायी नभएकाहरूका बारेमा हो भनेर उहाँले ब्याख्या गर्नु हुन्न। धेरै पटक, दृष्टान्तहरूको एउटा विशेष स्थिति वा समय अवधि भन्दा व्यापक अर्थ हुन्छ। दृष्टान्तलाई धर्मशास्त्रमा नभएको अर्थ वा व्याख्या नदिनुहोस्।</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मानिसहरू धेरै शहरहरूबाट येशूको कुरा सुन्न आउँछन्। येशूले भेला भएका मानिसहरूलाई दृष्टान्तको रूपमा एउटा कथा सुनाउनुहुन्छ।</w:t>
      </w:r>
    </w:p>
    <w:p>
      <w:pPr/>
      <w:r>
        <w:rPr>
          <w:lang w:val="ne_NP" w:bidi="ne_NP"/>
        </w:rPr>
      </w:r>
      <w:r>
        <w:rPr>
          <w:b/>
          <w:lang w:val="ne_NP" w:bidi="ne_NP"/>
        </w:rPr>
        <w:t>दोस्रो दृश्य:</w:t>
      </w:r>
      <w:r>
        <w:rPr>
          <w:lang w:val="ne_NP" w:bidi="ne_NP"/>
        </w:rPr>
        <w:t xml:space="preserve"> यो कथा एक किसानले रोप्नका लागि बीउ छरिरहेको बारेमा हो। येशूले खेतको विभिन्न क्षेत्रहरूमा खसेका बीउहरूलाई के भयो भनेर बताउनुहुन्छ। अन्तमा, येशू भन्नुहुन्छ कि जसका सुन्ने कान छन् त्यसले सुन्नुपर्छ र बुझ्नुपर्छ।</w:t>
      </w:r>
    </w:p>
    <w:p>
      <w:pPr/>
      <w:r>
        <w:rPr>
          <w:lang w:val="ne_NP" w:bidi="ne_NP"/>
        </w:rPr>
      </w:r>
      <w:r>
        <w:rPr>
          <w:b/>
          <w:lang w:val="ne_NP" w:bidi="ne_NP"/>
        </w:rPr>
        <w:t>तेस्रो दृश्य:</w:t>
      </w:r>
      <w:r>
        <w:rPr>
          <w:lang w:val="ne_NP" w:bidi="ne_NP"/>
        </w:rPr>
        <w:t xml:space="preserve"> येशूका चेलाहरूले येशूलाई दृष्टान्तको अर्थ सोध्छन्। येशूले तिनीहरूलाई दृष्टान्त बुझ्न अनुमति दिइएको छ भनेर व्याख्या गर्नुहुन्छ ताकि धर्मशास्त्र पूरा होस्।</w:t>
      </w:r>
    </w:p>
    <w:p>
      <w:pPr/>
      <w:r>
        <w:rPr>
          <w:lang w:val="ne_NP" w:bidi="ne_NP"/>
        </w:rPr>
      </w:r>
      <w:r>
        <w:rPr>
          <w:b/>
          <w:lang w:val="ne_NP" w:bidi="ne_NP"/>
        </w:rPr>
        <w:t>चौथो दृश्य:</w:t>
      </w:r>
      <w:r>
        <w:rPr>
          <w:lang w:val="ne_NP" w:bidi="ne_NP"/>
        </w:rPr>
        <w:t xml:space="preserve"> येशूले दृष्टान्तको अर्थको व्याख्या दिनुहुन्छ।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बाटोलाई प्रतिनिधित्व गर्ने व्यक्ति</w:t>
      </w:r>
    </w:p>
    <w:p>
      <w:pPr>
        <w:pStyle w:val="ListBullet"/>
        <w:spacing w:line="240" w:lineRule="auto"/>
        <w:ind w:left="720"/>
      </w:pPr>
      <w:r>
        <w:rPr>
          <w:lang w:val="ne_NP" w:bidi="ne_NP"/>
        </w:rPr>
      </w:r>
      <w:r>
        <w:rPr>
          <w:lang w:val="ne_NP" w:bidi="ne_NP"/>
        </w:rPr>
        <w:t>चट्टानहरूको क्षेत्रलाई प्रतिनिधित्व गर्ने व्यक्ति</w:t>
      </w:r>
    </w:p>
    <w:p>
      <w:pPr>
        <w:pStyle w:val="ListBullet"/>
        <w:spacing w:line="240" w:lineRule="auto"/>
        <w:ind w:left="720"/>
      </w:pPr>
      <w:r>
        <w:rPr>
          <w:lang w:val="ne_NP" w:bidi="ne_NP"/>
        </w:rPr>
      </w:r>
      <w:r>
        <w:rPr>
          <w:lang w:val="ne_NP" w:bidi="ne_NP"/>
        </w:rPr>
        <w:t>काँडा भएको क्षेत्रको प्रतिनिधित्व गर्ने व्यक्ति</w:t>
      </w:r>
    </w:p>
    <w:p>
      <w:pPr>
        <w:pStyle w:val="ListBullet"/>
        <w:spacing w:line="240" w:lineRule="auto"/>
        <w:ind w:left="720"/>
      </w:pPr>
      <w:r>
        <w:rPr>
          <w:lang w:val="ne_NP" w:bidi="ne_NP"/>
        </w:rPr>
      </w:r>
      <w:r>
        <w:rPr>
          <w:lang w:val="ne_NP" w:bidi="ne_NP"/>
        </w:rPr>
        <w:t>उर्वर माटो भएको क्षेत्रलाई प्रतिनिधित्व गर्ने व्यक्ति</w:t>
      </w:r>
    </w:p>
    <w:p>
      <w:pPr>
        <w:pStyle w:val="ListBullet"/>
        <w:spacing w:line="240" w:lineRule="auto"/>
        <w:ind w:left="720"/>
      </w:pPr>
      <w:r>
        <w:rPr>
          <w:lang w:val="ne_NP" w:bidi="ne_NP"/>
        </w:rPr>
      </w:r>
      <w:r>
        <w:rPr>
          <w:lang w:val="ne_NP" w:bidi="ne_NP"/>
        </w:rPr>
        <w:t>चराहरू</w:t>
      </w:r>
    </w:p>
    <w:p>
      <w:pPr>
        <w:pStyle w:val="ListBullet"/>
        <w:spacing w:line="240" w:lineRule="auto"/>
        <w:ind w:left="720"/>
      </w:pPr>
      <w:r>
        <w:rPr>
          <w:lang w:val="ne_NP" w:bidi="ne_NP"/>
        </w:rPr>
      </w:r>
      <w:r>
        <w:rPr>
          <w:lang w:val="ne_NP" w:bidi="ne_NP"/>
        </w:rPr>
        <w:t>शैतान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किसानका लागि हिँड्ने बाटो छ भन्ने कुरा सम्झनु महत्त्वपूर्ण छ। किसानले त्यो बाटोमा बीउहरू छरिदिनेछ। किनभने यो बाटो सधैं प्रयोग गरिन्छ, यो कडा छ।</w:t>
      </w:r>
    </w:p>
    <w:p>
      <w:pPr/>
      <w:r>
        <w:rPr>
          <w:lang w:val="ne_NP" w:bidi="ne_NP"/>
        </w:rPr>
      </w:r>
      <w:r>
        <w:rPr>
          <w:lang w:val="ne_NP" w:bidi="ne_NP"/>
        </w:rPr>
        <w:t>मानिसहरू धेरै शहरहरूबाट आउँदै छन् र येशूको कुरा सुन्न भेला भइरहेका छन्। त्यसपछि येशूले दृष्टान्तको रूपमा एउटा कथा सुनाउनुहुन्छ। दृष्टान्तमा, टोलीले बीउहरू पहिले विभिन्न माटोमा खसेको कुरा प्रतिनिधित्व गर्न पुनः कालक्रमबद्ध गर्न चाहन सक्छ। केही समय पछि, बाटोमा खसेकाहरू कुल्चिइन्छन् र त्यसपछि चराहरूले खान्छन्। चट्टानमा खसेका ती केही समयपछि उम्रन्छन् तर चिस्यानको अभावका कारण सुकेर जान्छन्। काँडाका बीचमा खसेकाहरू केही समय पछि बढ्छन् तर काँडाले तिनीहरूलाई मार्छ। उर्वर माटोमा खसेकाहरू केही समयपछि उम्रन्छन् र सय गुणा उत्पादन दिन्छन्।</w:t>
      </w:r>
    </w:p>
    <w:p>
      <w:pPr/>
      <w:r>
        <w:rPr>
          <w:lang w:val="ne_NP" w:bidi="ne_NP"/>
        </w:rPr>
      </w:r>
      <w:r>
        <w:rPr>
          <w:lang w:val="ne_NP" w:bidi="ne_NP"/>
        </w:rPr>
        <w:t>दृष्टान्त सुनाएपछि येशूले भन्नुभयो, "सुन्नका लागि कान भएको व्यक्तिले सुन्नुपर्छ र बुझ्नुपर्छ।"</w:t>
      </w:r>
    </w:p>
    <w:p>
      <w:pPr/>
      <w:r>
        <w:rPr>
          <w:lang w:val="ne_NP" w:bidi="ne_NP"/>
        </w:rPr>
      </w:r>
      <w:r>
        <w:rPr>
          <w:lang w:val="ne_NP" w:bidi="ne_NP"/>
        </w:rPr>
        <w:t>येशूका चेलाहरूले दृष्टान्तको अर्थ सोध्छन्। येशू आफ्ना चेलाहरूलाई उखानको अर्थ बुझाउन तिनीहरूतिर फर्किनुहुन्छ। येशूले आफ्ना चेलाहरूलाई भन्नुहुन्छ, "तपाईंलाई परमेश्वरको राज्यका रहस्यहरू बुझ्न अनुमति दिइएको छ।" येशू भन्नुहुन्छ कि उहाँले दृष्टान्तहरू प्रयोग गर्नुहुन्छ ताकि धर्मशास्त्र पूरा होस्। येशू भन्नुहुन्छ कि मानिसहरूले हेर्छन् तर तिनीहरूले साँच्चै देख्दैनन्, तिनीहरूले सुन्नेछन् तर वास्तवमा बुझ्दैनन्।</w:t>
      </w:r>
    </w:p>
    <w:p>
      <w:pPr/>
      <w:r>
        <w:rPr>
          <w:lang w:val="ne_NP" w:bidi="ne_NP"/>
        </w:rPr>
      </w:r>
      <w:r>
        <w:rPr>
          <w:lang w:val="ne_NP" w:bidi="ne_NP"/>
        </w:rPr>
        <w:t xml:space="preserve">येशूले दृष्टान्तको व्याख्या गर्नुहुन्छ। </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बाटोलाई प्रतिनिधित्व गर्ने व्यक्ति</w:t>
      </w:r>
    </w:p>
    <w:p>
      <w:pPr>
        <w:pStyle w:val="ListBullet"/>
        <w:spacing w:line="240" w:lineRule="auto"/>
        <w:ind w:left="720"/>
      </w:pPr>
      <w:r>
        <w:rPr>
          <w:lang w:val="ne_NP" w:bidi="ne_NP"/>
        </w:rPr>
      </w:r>
      <w:r>
        <w:rPr>
          <w:lang w:val="ne_NP" w:bidi="ne_NP"/>
        </w:rPr>
        <w:t>चट्टानहरूको क्षेत्रलाई प्रतिनिधित्व गर्ने व्यक्ति</w:t>
      </w:r>
    </w:p>
    <w:p>
      <w:pPr>
        <w:pStyle w:val="ListBullet"/>
        <w:spacing w:line="240" w:lineRule="auto"/>
        <w:ind w:left="720"/>
      </w:pPr>
      <w:r>
        <w:rPr>
          <w:lang w:val="ne_NP" w:bidi="ne_NP"/>
        </w:rPr>
      </w:r>
      <w:r>
        <w:rPr>
          <w:lang w:val="ne_NP" w:bidi="ne_NP"/>
        </w:rPr>
        <w:t>काँडा भएको क्षेत्रको प्रतिनिधित्व गर्ने व्यक्ति</w:t>
      </w:r>
    </w:p>
    <w:p>
      <w:pPr>
        <w:pStyle w:val="ListBullet"/>
        <w:spacing w:line="240" w:lineRule="auto"/>
        <w:ind w:left="720"/>
      </w:pPr>
      <w:r>
        <w:rPr>
          <w:lang w:val="ne_NP" w:bidi="ne_NP"/>
        </w:rPr>
      </w:r>
      <w:r>
        <w:rPr>
          <w:lang w:val="ne_NP" w:bidi="ne_NP"/>
        </w:rPr>
        <w:t>उर्वर माटो भएको क्षेत्रलाई प्रतिनिधित्व गर्ने व्यक्ति</w:t>
      </w:r>
    </w:p>
    <w:p>
      <w:pPr>
        <w:pStyle w:val="ListBullet"/>
        <w:spacing w:line="240" w:lineRule="auto"/>
        <w:ind w:left="720"/>
      </w:pPr>
      <w:r>
        <w:rPr>
          <w:lang w:val="ne_NP" w:bidi="ne_NP"/>
        </w:rPr>
      </w:r>
      <w:r>
        <w:rPr>
          <w:lang w:val="ne_NP" w:bidi="ne_NP"/>
        </w:rPr>
        <w:t>चराहरू</w:t>
      </w:r>
    </w:p>
    <w:p>
      <w:pPr>
        <w:pStyle w:val="ListBullet"/>
        <w:spacing w:line="240" w:lineRule="auto"/>
        <w:ind w:left="720"/>
      </w:pPr>
      <w:r>
        <w:rPr>
          <w:lang w:val="ne_NP" w:bidi="ne_NP"/>
        </w:rPr>
      </w:r>
      <w:r>
        <w:rPr>
          <w:lang w:val="ne_NP" w:bidi="ne_NP"/>
        </w:rPr>
        <w:t>शैतान</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विभिन्न शहरहरूबाट येशूको कुरा सुन्न आउने मानिसहरूको अभिनय गर्ने कुरा सुनिश्चित गर्नुहोस्। येशूले एउटा दृष्टान्त सुनाउनुहुन्छ।</w:t>
      </w:r>
    </w:p>
    <w:p>
      <w:pPr/>
      <w:r>
        <w:rPr>
          <w:lang w:val="ne_NP" w:bidi="ne_NP"/>
        </w:rPr>
      </w:r>
      <w:r>
        <w:rPr>
          <w:lang w:val="ne_NP" w:bidi="ne_NP"/>
        </w:rPr>
        <w:t>टोलीले किसान आफ्नो खेतको बाटोमा हिँड्दै, आफ्नो खेतमा रोप्नका लागि बीउहरू छर्दै गरेको अभिनय गर्ने कुरा सुनिश्चित गर्नुहोस्।</w:t>
      </w:r>
    </w:p>
    <w:p>
      <w:pPr/>
      <w:r>
        <w:rPr>
          <w:lang w:val="ne_NP" w:bidi="ne_NP"/>
        </w:rPr>
      </w:r>
      <w:r>
        <w:rPr>
          <w:lang w:val="ne_NP" w:bidi="ne_NP"/>
        </w:rPr>
        <w:t>किसानले बीउ छर्दा, केही बाटोमा खस्छन्, केही चट्टानमा खस्छन्, अरू काँडाहरूका बीचमा खस्छन्, र अरू उर्वर माटोमा खस्छन्। बीउहरू बढ्छन्। चराहरूले बाटोमा भएका बीउ खान्छन्। चट्टानका बिरुवाहरू चिस्यानको अभावका कारण मर्छन्। काँडा भएका बोटबिरुवाहरू मरे किनभने काँडाले तिनीहरूको वृद्धिलाई रोके। उर्वर माटोमा भएको बिरुवाहरूले रोपेको भन्दा सय गुणा बढी उत्पादन दिन्छन्।</w:t>
      </w:r>
    </w:p>
    <w:p>
      <w:pPr/>
      <w:r>
        <w:rPr>
          <w:lang w:val="ne_NP" w:bidi="ne_NP"/>
        </w:rPr>
      </w:r>
      <w:r>
        <w:rPr>
          <w:lang w:val="ne_NP" w:bidi="ne_NP"/>
        </w:rPr>
        <w:t>टोलीले एकपटक फेरि बीउ छर्ने व्यक्तिले बीउ छरेको अभिनय गर्ने कुरा सुनिश्चित गर्नुहोस्। तर यस पटक, येशूले दिनुभएको व्याख्याअनुसार विभिन्न प्रकारका मानिसहरूको भूमिकालाई एकै समयमा अभिनय गरेर देखाउनुहोस्।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विभिन्न शहरहरूबाट येशूको कुरा सुन्न आउने मानिसहरूको अभिनय गर्नुहोस्। येशूले एक किसानले बीउ छर्दै गरेको एउटा दृष्टान्त सुनाउनुहुन्छ।</w:t>
      </w:r>
    </w:p>
    <w:p>
      <w:pPr/>
      <w:r>
        <w:rPr>
          <w:lang w:val="ne_NP" w:bidi="ne_NP"/>
        </w:rPr>
      </w:r>
      <w:r>
        <w:rPr>
          <w:lang w:val="ne_NP" w:bidi="ne_NP"/>
        </w:rPr>
        <w:t>येशूले कथाको यो भाग सुनाउँदै गर्दा, खेतको प्रतिनिधित्व गर्ने चार मानिसहरूले बीउ प्राप्त गरिरहेका जस्तै गरेर अभिनय गर्नुहोस। बाटोको रूपमा रहने व्यक्तिको लागि, बीउ उसमाथि खस्छ तर बीउ सतहमा नै रहिरहन्छ। चट्टानी क्षेत्रको भूमिका निर्वाह गर्ने व्यक्तिको हकमा, बीउ उनीमाथि पर्न दिनुहोस् तर त्यो बीउ सतहमा छैन। यसले चट्टानहरूको बीचमा जरा लिने कुरालाई प्रतिनिधित्व गर्छ। काँडा भएको जमिनको भूमिका खेल्ने व्यक्तिको लागि, बीउलाई सतहमा पर्न दिनुहोस् तर त्यसपछि काँडाहरूको बीचमा जरा गाड्न दिनुहोस्। उर्वर माटो भएको क्षेत्रको रूपमा अभिनय गर्ने व्यक्तिको लागि, बीउलाई सतहमा पर्न दिनुहोस् र जरा पनि हाल्न दिनुहोस्। केही समय पछि, चराको भूमिका निर्वाह गर्ने कलाकार आउँछन् र बाटोमा भएका बीउहरू टिप्छन्। त्यसपछि त्यहाँ पानी नहुने भएकोले चट्टानी क्षेत्रमा उम्रेको बिरुवा मर्छ। त्यसपछि काँडाका बीचमा हुर्केको बोट मर्छ किनभने काँडाले बोटलाई बाँच्न दिँदैन। उर्वर माटोमा हुर्केका बोटले रोपेको कुराको सय गुणासम्म उत्पादन दिन्छ।</w:t>
      </w:r>
    </w:p>
    <w:p>
      <w:pPr/>
      <w:r>
        <w:rPr>
          <w:lang w:val="ne_NP" w:bidi="ne_NP"/>
        </w:rPr>
      </w:r>
      <w:r>
        <w:rPr>
          <w:lang w:val="ne_NP" w:bidi="ne_NP"/>
        </w:rPr>
        <w:t>जब येशूले समाप्त गर्नुहुन्छ, तब उहाँले भन्नुहुन्छ, "सुन्ने कान हुनेले सुनुन् र बुझुन्।"</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"येशूले हामीलाई भन्नुभएको कुरा मैले बुझे," "येशूले किन खेतीपातीको बारेमा कुरा गर्दै हुनुहुन्छ," "मलाई येशू बोलेको सुन्न मन पर्छ," "म अलमलमा परेको छु।" अभिनय फेरि सुरु गर्नुहोस्।</w:t>
      </w:r>
    </w:p>
    <w:p>
      <w:pPr/>
      <w:r>
        <w:rPr>
          <w:lang w:val="ne_NP" w:bidi="ne_NP"/>
        </w:rPr>
      </w:r>
      <w:r>
        <w:rPr>
          <w:lang w:val="ne_NP" w:bidi="ne_NP"/>
        </w:rPr>
        <w:t>चेलाहरूले येशूलाई दृष्टान्तको अर्थका बारेमा सोधेको अभिनय गर्नुहोस्। येशूले जवाफ दिनुहुन्छ कि चेलाहरूलाई परमेश्वरको राज्यका रहस्यहरू बुझ्ने अनुमति छ। येशूले तिनीहरूलाई यो पनि व्याख्या गर्नुभयो कि येशूले दृष्टान्तहरू प्रयोग गर्नुहुन्छ ताकि धर्मशास्त्र पूरा होस्। येशूले कुरा गर्नुभएको धर्मशास्त्रले भन्छ, "जब तिनीहरूले हेर्छन् तिनीहरूले देख्दैनन्, जब तिनीहरूले सुन्छन् तिनीहरूले बुझ्दैनन्।"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"येशूबाट व्याख्या सुन्न पाउँदा म आफूलाई सम्मानित महसुस गर्छु," "येशूले उहाँलाई नजिकबाट पछ्याउन मलाई रोज्नुभएकोमा म खुसी छु," "अब मैले येशूका कथाहरू ध्यानपूर्वक सुन्नुपर्छ भन्ने कुरा बुझेँ।" अभिनय फेरि सुरु गर्नुहोस्।</w:t>
      </w:r>
    </w:p>
    <w:p>
      <w:pPr/>
      <w:r>
        <w:rPr>
          <w:lang w:val="ne_NP" w:bidi="ne_NP"/>
        </w:rPr>
      </w:r>
      <w:r>
        <w:rPr>
          <w:lang w:val="ne_NP" w:bidi="ne_NP"/>
        </w:rPr>
        <w:t>येशूले दृष्टान्तको अर्थ व्याख्या गरेको अभिनय गर्नुहोस्। बाटोमा खसेका बीउहरूले सन्देश सुन्ने तर शैतानले परमेश्वरको वचन खोस्ने मानिसहरूको प्रतिनिधित्व गर्छन्। एकै समयमा, शैतानले बाटोलाई प्रतिनिधित्व गर्ने व्यक्तिबाट परमेश्वरको वचन खोसेको अभिनय गर्छन्।</w:t>
      </w:r>
    </w:p>
    <w:p>
      <w:pPr/>
      <w:r>
        <w:rPr>
          <w:lang w:val="ne_NP" w:bidi="ne_NP"/>
        </w:rPr>
      </w:r>
      <w:r>
        <w:rPr>
          <w:lang w:val="ne_NP" w:bidi="ne_NP"/>
        </w:rPr>
        <w:t>अभिनय रोक्नुहोस्: सन्देश सुन्ने तर शैतानले यसलाई खोस्ने व्यक्तिको भूमिका खेल्ने कलाकारलाई सोध्नुहोस्, "तपाईंलाई कस्तो महसुस भइरहेको छ?" तपाईंले यस्ता कुराहरू सुन्न सक्नुहुन्छ, "येशूले भन्नुभएको कुरा मैले कसरी बिर्सएँ," "केही छैन, अन्य शिक्षकहरू आउनेछन्," "त्यो सन्देश धेरै खराब व्यक्तिको लागि हो, मेरो लागि होइन।" अभिनय फेरि सुरु गर्नुहोस्।</w:t>
      </w:r>
    </w:p>
    <w:p>
      <w:pPr/>
      <w:r>
        <w:rPr>
          <w:lang w:val="ne_NP" w:bidi="ne_NP"/>
        </w:rPr>
      </w:r>
      <w:r>
        <w:rPr>
          <w:lang w:val="ne_NP" w:bidi="ne_NP"/>
        </w:rPr>
        <w:t>चट्टानमा खस्ने बीउहरूले सन्देश सुन्ने र यसलाई आनन्दका साथ ग्रहण गर्ने मानिसहरूको प्रतिनिधित्व गर्छन् तर प्रलोभन आउँदा तिनीहरू पछि हट्छन् भन्ने कुरा येशूले व्याख्या गर्नुभएको अभिनय गर्नुहोस्। एकै समयमा, चट्टानी माटोको अभिनय गर्ने व्यक्तिलाई आनन्दित भएको तर परीक्षाले गर्दा सानो वृद्धि हुनासाथ रोकिने र मर्ने कुरालाई पनि अभिनयमा देखाउन लगाउनुहोस्।</w:t>
      </w:r>
    </w:p>
    <w:p>
      <w:pPr/>
      <w:r>
        <w:rPr>
          <w:lang w:val="ne_NP" w:bidi="ne_NP"/>
        </w:rPr>
      </w:r>
      <w:r>
        <w:rPr>
          <w:lang w:val="ne_NP" w:bidi="ne_NP"/>
        </w:rPr>
        <w:t>अभिनय रोक्नुहोस्: प्रलोभनका कारण पतन हुने व्यक्तिको भूमिका खेल्ने कलाकारलाई सोध्नुहोस्, "तपाईंलाई कस्तो महसुस भइरहेको छ?" तपाईंले यस्ता कुराहरू सुन्न सक्नुहुन्छ, "म लामो समयदेखि यस्तै सन्देशको प्रतीक्षा गरिरहेको थिएँ," "मैले सन्देश त सुनेँ, तर मलाई परिवर्तन हुन आवश्यक छैन," "यो एउटा सुन्दर सन्देश थियो, तर मेरो आफ्नै जीवन छ।" अभिनय फेरि सुरु गर्नुहोस्।</w:t>
      </w:r>
    </w:p>
    <w:p>
      <w:pPr/>
      <w:r>
        <w:rPr>
          <w:lang w:val="ne_NP" w:bidi="ne_NP"/>
        </w:rPr>
      </w:r>
      <w:r>
        <w:rPr>
          <w:lang w:val="ne_NP" w:bidi="ne_NP"/>
        </w:rPr>
        <w:t>काँडाका बीचमा खसेका बीउहरूले सन्देश सुन्ने तर त्यसपछि यस जीवनका चिन्ता, धन र सुखविलासले तिनीहरूलाई परिपक्व हुनबाट रोक्छन् भनेर येशूले व्याख्या गर्नुभएको कुरा अभिनय गर्नुहोस्। त्यसै समयमा, काँडाघारीको माटोको अभिनय गर्ने व्यक्तिलाई सन्देश सुन्न लगाउनुहोस्। धनसम्पत्ति र सुखविलासलाई प्रेम गर्ने उक्त व्यक्तिको अभिनय गर्नुहोस्। कुनै फल फलाउनु अघि उक्त व्यक्ति कसरी मर्छ भन्ने अभिनय गर्नुहोस्।</w:t>
      </w:r>
    </w:p>
    <w:p>
      <w:pPr/>
      <w:r>
        <w:rPr>
          <w:lang w:val="ne_NP" w:bidi="ne_NP"/>
        </w:rPr>
      </w:r>
      <w:r>
        <w:rPr>
          <w:lang w:val="ne_NP" w:bidi="ne_NP"/>
        </w:rPr>
        <w:t>अभिनय रोक्नुहोस्: परिपक्व नभएको व्यक्तिको भूमिका खेल्ने कलाकारलाई सोध्नुहोस्, "तपाईंलाई कस्तो महसुस भइरहेको छ?" तपाईंले यस्ता कुराहरू सुन्न सक्नुहुन्छ, "येशूले भन्नुभएको कुरा सुने, तर मलाई आफ्नो स्थितिलाई कायम राख्नु आवश्यक छ," "मलाई पार्टीहरूमा जान मन पर्छ, सायद पछि म येशूले भन्नुभएको कुरा गर्न सक्छु," "मलाई पहिले आफ्नो सबै लक्ष्यहरूमा पुग्नु आवश्यक छ।" अभिनय फेरि सुरु गर्नुहोस्।</w:t>
      </w:r>
    </w:p>
    <w:p>
      <w:pPr/>
      <w:r>
        <w:rPr>
          <w:lang w:val="ne_NP" w:bidi="ne_NP"/>
        </w:rPr>
      </w:r>
      <w:r>
        <w:rPr>
          <w:lang w:val="ne_NP" w:bidi="ne_NP"/>
        </w:rPr>
        <w:t>येशूले उर्वर माटोमा खसेका बीउहरूले परमेश्वरको वचन सुन्ने, त्यसमा अडिग रहने र प्रशस्त फसल फलाउने इमानदार र असल हृदयका मानिसहरूको प्रतिनिधित्व गर्छन् भनी व्याख्या गर्नुभएको कुरालाई अभिनय गरेर देखाउनुहोस्। त्यसै समयमा, राम्रो माटोको अभिनय गर्ने व्यक्तिलाई परमेश्वरको वचन सुन्न र यसलाई जान नदिन लगाउनुहोस्। धेरै फलहरू फलाउने अभिनय गर्नुहोस्।</w:t>
      </w:r>
    </w:p>
    <w:p>
      <w:pPr/>
      <w:r>
        <w:rPr>
          <w:lang w:val="ne_NP" w:bidi="ne_NP"/>
        </w:rPr>
      </w:r>
      <w:r>
        <w:rPr>
          <w:lang w:val="ne_NP" w:bidi="ne_NP"/>
        </w:rPr>
        <w:t>अभिनय रोक्नुहोस्: भयंकर फसल फलाउने व्यक्तिको भूमिका खेल्ने कलाकारलाई सोध्नुहोस्, "तपाईंलाई कस्तो महसुस भइरहेको छ?" तपाईंले यस्ता कुराहरू सुन्न सक्नुहुन्छ, "म यतिन्जेल यसैको प्रतीक्षामा थिएँ," "म खुसी छु, येशूले मलाई जे अह्राउनुहुन्छ म त्यही गर्नेछु," "म अरूलाई येशूको बारेमा बताउन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एउटा दृष्टान्त प्रयोग गरेर भीडलाई सिकाउनुहुन्छ। एउटा </w:t>
      </w:r>
      <w:r>
        <w:rPr>
          <w:b/>
          <w:lang w:val="ne_NP" w:bidi="ne_NP"/>
        </w:rPr>
        <w:t>दृष्टान्त</w:t>
      </w:r>
      <w:r>
        <w:rPr>
          <w:lang w:val="ne_NP" w:bidi="ne_NP"/>
        </w:rPr>
        <w:t xml:space="preserve"> एक विशेष प्रकारको कथा हो जसले परमेश्वरका गहिरा कुराहरू वर्णन गर्न दैनिक जीवनका कुराहरू प्रयोग गर्दछ। मानिसहरूले साँच्चै सुन्ने प्रयास नगरेसम्म धेरै पटक दृष्टान्तहरू बुझ्न गाह्रो हुन्छ। तपाईंले अघिल्लो खण्डहरूमा गरेजस्तै दृष्टान्तलाई अनुवाद गर्ने कुरा निश्चित गर्नुहोस्। मुख्य शब्दावलीमा </w:t>
      </w:r>
      <w:r>
        <w:rPr>
          <w:b/>
          <w:lang w:val="ne_NP" w:bidi="ne_NP"/>
        </w:rPr>
        <w:t>दृष्टान्त</w:t>
      </w:r>
      <w:r>
        <w:rPr>
          <w:lang w:val="ne_NP" w:bidi="ne_NP"/>
        </w:rPr>
        <w:t xml:space="preserve"> पाउन सकिन्छ।</w:t>
      </w:r>
    </w:p>
    <w:p>
      <w:pPr/>
      <w:r>
        <w:rPr>
          <w:lang w:val="ne_NP" w:bidi="ne_NP"/>
        </w:rPr>
      </w:r>
      <w:r>
        <w:rPr>
          <w:lang w:val="ne_NP" w:bidi="ne_NP"/>
        </w:rPr>
        <w:t xml:space="preserve">दृष्टान्त बीउ छर्ने एक किसानको बारेमा हो। </w:t>
      </w:r>
      <w:r>
        <w:rPr>
          <w:b/>
          <w:lang w:val="ne_NP" w:bidi="ne_NP"/>
        </w:rPr>
        <w:t>छर्नु</w:t>
      </w:r>
      <w:r>
        <w:rPr>
          <w:lang w:val="ne_NP" w:bidi="ne_NP"/>
        </w:rPr>
        <w:t xml:space="preserve"> भनेको किसान हिँड्दै गर्दा बीउ यताउति छर्नु हो। यो यहूदी किसानहरूले अन्नबालीको बीउ रोप्ने सामान्य तरिका थियो। बीउ छर्ने काम किसानले पहिले नै जोतिसकेको जमिनमा वा बीउ छरेपछि जोत्ने जमिनमा गरिन्थ्यो। यो विधिले किसानहरूलाई ठूलो क्षेत्र छिट्टै रोप्न सम्भव बनायो।</w:t>
      </w:r>
    </w:p>
    <w:p>
      <w:pPr/>
      <w:r>
        <w:rPr>
          <w:lang w:val="ne_NP" w:bidi="ne_NP"/>
        </w:rPr>
      </w:r>
      <w:r>
        <w:rPr>
          <w:lang w:val="ne_NP" w:bidi="ne_NP"/>
        </w:rPr>
        <w:t xml:space="preserve">यदि तपाईंले पहिले नै देखाउनु भएको छैन भने रोक्नुहोस् र किसानले बीउ छरेको तस्वीर देखाउनुहोस्। </w:t>
      </w:r>
    </w:p>
    <w:p>
      <w:pPr/>
      <w:r>
        <w:rPr>
          <w:lang w:val="ne_NP" w:bidi="ne_NP"/>
        </w:rPr>
      </w:r>
      <w:r>
        <w:rPr>
          <w:lang w:val="ne_NP" w:bidi="ne_NP"/>
        </w:rPr>
        <w:t>येशूले आफ्नो दृष्टान्त यसो भन्दै समाप्त गर्नुहुन्छ, "</w:t>
      </w:r>
      <w:r>
        <w:rPr>
          <w:b/>
          <w:lang w:val="ne_NP" w:bidi="ne_NP"/>
        </w:rPr>
        <w:t>जसका सुन्ने कान छन्, उसले सुनोस्</w:t>
      </w:r>
      <w:r>
        <w:rPr>
          <w:lang w:val="ne_NP" w:bidi="ne_NP"/>
        </w:rPr>
        <w:t>।" येशू भीडले सुन्ने मात्र होइन, तर उहाँले भन्नुभएको कुरा बुझ्ने प्रयास गर्न ध्यानपूर्वक सुनून् भन्ने चाहनुहुन्छ। येशू मानिसहरूले दृष्टान्तबाट सिकेका कुरा सुनून् र त्यसअनुसार काम गरून् भन्ने चाहनुहुन्छ।</w:t>
      </w:r>
    </w:p>
    <w:p>
      <w:pPr/>
      <w:r>
        <w:rPr>
          <w:lang w:val="ne_NP" w:bidi="ne_NP"/>
        </w:rPr>
      </w:r>
      <w:r>
        <w:rPr>
          <w:lang w:val="ne_NP" w:bidi="ne_NP"/>
        </w:rPr>
        <w:t xml:space="preserve">येशूका </w:t>
      </w:r>
      <w:r>
        <w:rPr>
          <w:b/>
          <w:lang w:val="ne_NP" w:bidi="ne_NP"/>
        </w:rPr>
        <w:t>चेलाहरू</w:t>
      </w:r>
      <w:r>
        <w:rPr>
          <w:lang w:val="ne_NP" w:bidi="ne_NP"/>
        </w:rPr>
        <w:t xml:space="preserve"> वा अनुयायीहरूले उहाँलाई दृष्टान्तको अर्थ के हो भनेर सोध्छन्। तपाईंले अघिल्लो खण्डहरूमा गर्नुभएको तरिकाले चेलाहरूलाई अनुवाद गर्ने कुरा निश्चित गर्नुहोस्। </w:t>
      </w:r>
      <w:r>
        <w:rPr>
          <w:b/>
          <w:lang w:val="ne_NP" w:bidi="ne_NP"/>
        </w:rPr>
        <w:t>चेला</w:t>
      </w:r>
      <w:r>
        <w:rPr>
          <w:lang w:val="ne_NP" w:bidi="ne_NP"/>
        </w:rPr>
        <w:t xml:space="preserve"> मुख्य शब्दावलीमा छ।</w:t>
      </w:r>
    </w:p>
    <w:p>
      <w:pPr/>
      <w:r>
        <w:rPr>
          <w:lang w:val="ne_NP" w:bidi="ne_NP"/>
        </w:rPr>
      </w:r>
      <w:r>
        <w:rPr>
          <w:lang w:val="ne_NP" w:bidi="ne_NP"/>
        </w:rPr>
        <w:t xml:space="preserve">येशूले यसको अर्थ व्याख्या गरेर आफ्ना चेलाहरूलाई </w:t>
      </w:r>
      <w:r>
        <w:rPr>
          <w:b/>
          <w:lang w:val="ne_NP" w:bidi="ne_NP"/>
        </w:rPr>
        <w:t>परमेश्वरको राज्यका</w:t>
      </w:r>
      <w:r>
        <w:rPr>
          <w:lang w:val="ne_NP" w:bidi="ne_NP"/>
        </w:rPr>
        <w:t xml:space="preserve"> </w:t>
      </w:r>
      <w:r>
        <w:rPr>
          <w:b/>
          <w:lang w:val="ne_NP" w:bidi="ne_NP"/>
        </w:rPr>
        <w:t>रहस्यहरूको</w:t>
      </w:r>
      <w:r>
        <w:rPr>
          <w:lang w:val="ne_NP" w:bidi="ne_NP"/>
        </w:rPr>
        <w:t xml:space="preserve"> ज्ञान दिनुहुन्छ। यो रहस्य वा सत्य परमेश्वरको राज्यको बारेमा हो। परमेश्वरले मात्र यो रहस्य वा परमेश्वरको राज्यको सत्य प्रकट गर्न सक्नुहुन्छ। निश्चित गर्नुहोस् कि रहस्य शब्दलाई नकारात्मक अर्थमा अनुवाद गरिएको छैन।</w:t>
      </w:r>
    </w:p>
    <w:p>
      <w:pPr/>
      <w:r>
        <w:rPr>
          <w:lang w:val="ne_NP" w:bidi="ne_NP"/>
        </w:rPr>
      </w:r>
      <w:r>
        <w:rPr>
          <w:b/>
          <w:lang w:val="ne_NP" w:bidi="ne_NP"/>
        </w:rPr>
        <w:t>परमेश्वरको राज्यले</w:t>
      </w:r>
      <w:r>
        <w:rPr>
          <w:lang w:val="ne_NP" w:bidi="ne_NP"/>
        </w:rPr>
        <w:t xml:space="preserve"> परमेश्वरले आफ्ना मानिसहरूको हृदयमा तिनीहरूको राजाको रूपमा शासन गर्नुलाई जनाउँछ। यदि तिनीहरू राम्रो माटो हुन् भने, जसको अर्थ तिनीहरूले साँच्चै उहाँको कुरा सुनिरहेका छन् र उहाँमाथि साँच्चै विश्वास गर्छन् भने येशूले मानिसहरूलाई परमेश्वरका रहस्यहरू देखाउनुहुनेछ। यदि मानिसहरू खराब माटो जस्तै हुन् भने तिनीहरू अलमलमा पर्नेछन् वा येशूले भन्नुभएको कुरा बिर्सनेछन्। तपाईंले अघिल्लो खण्डहरूमा गरेजस्तै "परमेश्वरको राज्य" लाई अनुवाद गर्ने कुरा 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येशू भन्नुहुन्छ कि बीउ परमेश्वरको वचन हो। </w:t>
      </w:r>
      <w:r>
        <w:rPr>
          <w:b/>
          <w:lang w:val="ne_NP" w:bidi="ne_NP"/>
        </w:rPr>
        <w:t>बीउ</w:t>
      </w:r>
      <w:r>
        <w:rPr>
          <w:lang w:val="ne_NP" w:bidi="ne_NP"/>
        </w:rPr>
        <w:t xml:space="preserve"> मूल भाषामा एकवचन हो, तर यसले एकै प्रकारको बोटका धेरै बीउहरूलाई जनाउन सक्छ। यस संस्कृतिमा अन्नबालीको बीउ ज्यादै सामान्य कुरा थियो।</w:t>
      </w:r>
    </w:p>
    <w:p>
      <w:pPr/>
      <w:r>
        <w:rPr>
          <w:lang w:val="ne_NP" w:bidi="ne_NP"/>
        </w:rPr>
      </w:r>
      <w:r>
        <w:rPr>
          <w:lang w:val="ne_NP" w:bidi="ne_NP"/>
        </w:rPr>
        <w:t>रोक्नुहोस् र आफ्नो टोलीलाई अन्नबालीको बीउको तस्वीर देखाउनुहोस्।</w:t>
      </w:r>
    </w:p>
    <w:p>
      <w:pPr/>
      <w:r>
        <w:rPr>
          <w:lang w:val="ne_NP" w:bidi="ne_NP"/>
        </w:rPr>
      </w:r>
      <w:r>
        <w:rPr>
          <w:b/>
          <w:lang w:val="ne_NP" w:bidi="ne_NP"/>
        </w:rPr>
        <w:t>परमेश्वरको वचन</w:t>
      </w:r>
      <w:r>
        <w:rPr>
          <w:lang w:val="ne_NP" w:bidi="ne_NP"/>
        </w:rPr>
        <w:t xml:space="preserve"> भन्नाले परमेश्वरको सन्देश भन्ने बुझिन्छ। येशूले आफ्नो शिक्षालाई जनाउँदै हुनुहुन्छ। विशेष रूपमा, परमेश्वरको राज्यको शिक्षा।</w:t>
      </w:r>
    </w:p>
    <w:p>
      <w:pPr/>
      <w:r>
        <w:rPr>
          <w:lang w:val="ne_NP" w:bidi="ne_NP"/>
        </w:rPr>
      </w:r>
      <w:r>
        <w:rPr>
          <w:lang w:val="ne_NP" w:bidi="ne_NP"/>
        </w:rPr>
        <w:t xml:space="preserve">येशूले </w:t>
      </w:r>
      <w:r>
        <w:rPr>
          <w:b/>
          <w:lang w:val="ne_NP" w:bidi="ne_NP"/>
        </w:rPr>
        <w:t>शैतान</w:t>
      </w:r>
      <w:r>
        <w:rPr>
          <w:lang w:val="ne_NP" w:bidi="ne_NP"/>
        </w:rPr>
        <w:t xml:space="preserve"> आएको र मानिसहरूको हृदयबाट वचन खोसेको उल्लेख गर्नुहुन्छ। </w:t>
      </w:r>
      <w:r>
        <w:rPr>
          <w:b/>
          <w:lang w:val="ne_NP" w:bidi="ne_NP"/>
        </w:rPr>
        <w:t>शैतानले</w:t>
      </w:r>
      <w:r>
        <w:rPr>
          <w:lang w:val="ne_NP" w:bidi="ne_NP"/>
        </w:rPr>
        <w:t xml:space="preserve"> </w:t>
      </w:r>
      <w:r>
        <w:rPr>
          <w:b/>
          <w:lang w:val="ne_NP" w:bidi="ne_NP"/>
        </w:rPr>
        <w:t>शैतानलाई</w:t>
      </w:r>
      <w:r>
        <w:rPr>
          <w:lang w:val="ne_NP" w:bidi="ne_NP"/>
        </w:rPr>
        <w:t xml:space="preserve"> जनाउँछ जो सबै दुष्ट आत्माहरूको प्रमुख हो। तपाईंले अघिल्लो खण्डहरूमा गरेजस्तै शैतानलाई अनुवाद गर्ने कुरा निश्चित गर्नुहोस्। </w:t>
      </w:r>
      <w:r>
        <w:rPr>
          <w:b/>
          <w:lang w:val="ne_NP" w:bidi="ne_NP"/>
        </w:rPr>
        <w:t>शैतान</w:t>
      </w:r>
      <w:r>
        <w:rPr>
          <w:lang w:val="ne_NP" w:bidi="ne_NP"/>
        </w:rPr>
        <w:t xml:space="preserve"> मुख्य शब्दावलीमा पाउन सकिन्छ।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8:16–18</w:t>
      </w:r>
      <w:r>
        <w:rPr>
          <w:lang w:val="ne_NP" w:bidi="ne_NP"/>
        </w:rPr>
      </w:r>
    </w:p>
    <w:p>
      <w:pPr>
        <w:pStyle w:val="Heading3"/>
      </w:pPr>
      <w:r>
        <w:rPr>
          <w:lang w:val="ne_NP" w:bidi="ne_NP"/>
        </w:rPr>
        <w:t>Step 1</w:t>
      </w:r>
    </w:p>
    <w:p>
      <w:pPr/>
      <w:r>
        <w:rPr>
          <w:lang w:val="ne_NP" w:bidi="ne_NP"/>
        </w:rPr>
      </w:r>
      <w:r>
        <w:rPr>
          <w:lang w:val="ne_NP" w:bidi="ne_NP"/>
        </w:rPr>
        <w:t>लूका ८:१६–१८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लूकाले येशूले दिएको अर्को दृष्टान्त वा परमेश्वरको बारेमा गहिरो कुराहरू सिकाउने विशेष कथा सुनाउँछन्। येशूले पहिले सिकाएका दृष्टान्तहरूजस्तै यस दृष्टान्तले येशूका चेलाहरूलाई उहाँले सिकाउनुभएको कुरा ध्यानपूर्वक सुन्नुपर्छ भनेर सिकाउँछ। यी भनाईहरूले येशूले आफ्ना चेलाहरूलाई दृष्टान्तहरूको बारेमा भन्नुभएको कुरा पनि देखाउँछन्। केही मानिसहरूको लागि यो अर्थ लुकेको हुनेछ, तर उहाँका चेलाहरूले यसलाई बुझ्नुपर्छ।</w:t>
      </w:r>
    </w:p>
    <w:p>
      <w:pPr/>
      <w:r>
        <w:rPr>
          <w:lang w:val="ne_NP" w:bidi="ne_NP"/>
        </w:rPr>
      </w:r>
      <w:r>
        <w:rPr>
          <w:lang w:val="ne_NP" w:bidi="ne_NP"/>
        </w:rPr>
        <w:t>येशूले भर्खरै आफ्ना चेलाहरू वा अनुयायीहरू समावेश भएको भीडलाई चार किसिमको माटोको दृष्टान्त सुनाउनुभएको छ। येशूले आफ्ना चेलाहरूलाई दृष्टान्तको व्याख्या गर्नुभयो र उहाँले सिकाउनुभएको कुरा बुझ्न तिनीहरूले ध्यानपूर्वक सुन्नुपर्छ भन्नुभयो। त्यसपछि येशूले बत्तीको दृष्टान्त सुनाउनुहुन्छ।</w:t>
      </w:r>
    </w:p>
    <w:p>
      <w:pPr/>
      <w:r>
        <w:rPr>
          <w:lang w:val="ne_NP" w:bidi="ne_NP"/>
        </w:rPr>
      </w:r>
      <w:r>
        <w:rPr>
          <w:lang w:val="ne_NP" w:bidi="ne_NP"/>
        </w:rPr>
        <w:t>रोक्नुहोस् र आफ्नो टोलीसँग छलफल गर्नुहोस्: तपाईंको संस्कृतिमा महत्त्वपूर्ण पाठहरू कसरी सिकाइन्छ? के पाठहरूको अर्थ सधैं स्पष्ट हुन्छ वा तिनीहरू कहिलेकाहीँ लुकेका हुन्छन्? कस्ता प्रकारका मानिसहरूले लुकेको अर्थ बुझ्छन्?</w:t>
      </w:r>
    </w:p>
    <w:p>
      <w:pPr/>
      <w:r>
        <w:rPr>
          <w:lang w:val="ne_NP" w:bidi="ne_NP"/>
        </w:rPr>
      </w:r>
      <w:r>
        <w:rPr>
          <w:lang w:val="ne_NP" w:bidi="ne_NP"/>
        </w:rPr>
        <w:t>येशूले सम्पूर्ण भीडसँग वा आफ्ना चेलाहरूसँग मात्र कुरा गरिरहनु भएको छ भन्ने कुरा स्पष्ट छैन।</w:t>
      </w:r>
    </w:p>
    <w:p>
      <w:pPr/>
      <w:r>
        <w:rPr>
          <w:lang w:val="ne_NP" w:bidi="ne_NP"/>
        </w:rPr>
      </w:r>
      <w:r>
        <w:rPr>
          <w:lang w:val="ne_NP" w:bidi="ne_NP"/>
        </w:rPr>
        <w:t>येशूले कसैले पनि नगर्ने कार्यको वर्णन गरेर सुरु गर्नुहुन्छ। मानिसहरूले बत्ती बालेर उज्यालो लुक्ने ठाउँमा राख्ने थिएनन्। "माटोको भाँडा" र "ओछ्यान मुनि" उज्यालो लुकाइने ठाउँका उदाहरणहरू हुन्। यहूदी संस्कृतिमा, बत्ती भनेको जैतुनको तेल बाल्ने माटोको सानो बत्ती थियो। येशूको समयमा सबैको आफ्नो घरमा एउटा हुन्थ्यो। यसको विपरीत, येशू भन्नुहुन्छ कि मानिसहरूले आफ्नो बत्ती सामदानमा राख्छन् ताकि सबैले उज्यालो देख्न सकून्।</w:t>
      </w:r>
    </w:p>
    <w:p>
      <w:pPr/>
      <w:r>
        <w:rPr>
          <w:lang w:val="ne_NP" w:bidi="ne_NP"/>
        </w:rPr>
      </w:r>
      <w:r>
        <w:rPr>
          <w:lang w:val="ne_NP" w:bidi="ne_NP"/>
        </w:rPr>
        <w:t>रोक्नुहोस् र तेल बत्ती र सामदानको तस्वीर देखाउनुहोस्। आफ्नो टोलीसँग छलफल गर्नुहोस्, तपाईं आफ्नो संस्कृतिमा उज्यालो झल्किएको कुरा कसरी सुनिश्चित गर्नुहुन्छ? तपाईंको संस्कृतिमा उज्यालोलाई लुकाउन सकिने कस्ता तरिकाहरू छन्?</w:t>
      </w:r>
    </w:p>
    <w:p>
      <w:pPr/>
      <w:r>
        <w:rPr>
          <w:lang w:val="ne_NP" w:bidi="ne_NP"/>
        </w:rPr>
      </w:r>
      <w:r>
        <w:rPr>
          <w:lang w:val="ne_NP" w:bidi="ne_NP"/>
        </w:rPr>
        <w:t>परमेश्वरले प्रकट नगर्ने वा प्रकाशमा नल्याउने लुकेको कुरा छैन भनेर येशू भन्नुहुन्छ। उहाँले यो कुरा दुई फरक तरिकाले भन्नुहुन्छ। सम्भवतः यसले यो बुझाउँछ कि परमेश्वर आफ्नो सत्य माटोको भाँडामा राखिएको वा ओछ्यान मुनि लुकाइएको बत्ती जस्तै गोप्य रहोस् भन्ने चाहनुहुन्न। यो भनाइ येशूले परमेश्वरको राज्यको बारेमा दिएको शिक्षामा पनि लागू हुन्छ। परमेश्वरले आफ्नो समयमा मानिसहरूलाई आफ्नो राज्यको अर्थ प्रकट गर्नुहुनेछ।</w:t>
      </w:r>
    </w:p>
    <w:p>
      <w:pPr/>
      <w:r>
        <w:rPr>
          <w:lang w:val="ne_NP" w:bidi="ne_NP"/>
        </w:rPr>
      </w:r>
      <w:r>
        <w:rPr>
          <w:lang w:val="ne_NP" w:bidi="ne_NP"/>
        </w:rPr>
        <w:t>किनभने परमेश्वरले आफ्नो सत्य प्रकट गर्नुहुन्छ, त्यसैले येशू भन्नुहुन्छ कि मानिसहरूले उहाँको शिक्षालाई ध्यानपूर्वक सुन्नुपर्छ र त्यसमा विश्वास गर्न र त्यसको आज्ञा पालन गर्न तयार हुनुपर्छ। उहाँको कुरा सुन्ने र बढी बुझ्न चाहने मानिसहरूले बढी बुझ्नेछन्। यसको विपरीत, येशूको शिक्षालाई बुझ्न नचाहनेहरूले तिनीहरूले परमेश्वरको राज्य बुझेको ठान्नेछन् तर तिनीहरूले आफू गलत थिए भनेर पछि महसुस गर्नेछन्।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एक व्यक्तिले बत्ती राख्ने दृष्टान्त सुनाउनुहुन्छ। मानिसले बत्ती बालेर तिनीहरूले त्यसलाई माटोको भाँडाले ढाक्छन् भने घरमा आउने मानिसहरूले देख्न सक्दैनन्। त्यसपछि ती व्यक्तिले बत्तीलाई ओछ्यान मुनि राख्छन् भने आउने मानिसहरूले देख्न सक्दैनन्। त्यसपछि ती व्यक्तिले बत्ती लिन्छन् र बत्तीलाई स्ट्यान्डमा राख्छन्। घरमा प्रवेश गर्ने सबैले देख्न सक्छन्।</w:t>
      </w:r>
    </w:p>
    <w:p>
      <w:pPr/>
      <w:r>
        <w:rPr>
          <w:lang w:val="ne_NP" w:bidi="ne_NP"/>
        </w:rPr>
      </w:r>
      <w:r>
        <w:rPr>
          <w:b/>
          <w:lang w:val="ne_NP" w:bidi="ne_NP"/>
        </w:rPr>
        <w:t>दोस्रो दृश्य:</w:t>
      </w:r>
      <w:r>
        <w:rPr>
          <w:lang w:val="ne_NP" w:bidi="ne_NP"/>
        </w:rPr>
        <w:t xml:space="preserve"> येशू भन्नुहुन्छ कि जे लुकाइएको छ त्यो उज्यालोमा ल्याइनेछ र प्रकट गरिनेछ।</w:t>
      </w:r>
    </w:p>
    <w:p>
      <w:pPr/>
      <w:r>
        <w:rPr>
          <w:lang w:val="ne_NP" w:bidi="ne_NP"/>
        </w:rPr>
      </w:r>
      <w:r>
        <w:rPr>
          <w:b/>
          <w:lang w:val="ne_NP" w:bidi="ne_NP"/>
        </w:rPr>
        <w:t>तेस्रो दृश्य:</w:t>
      </w:r>
      <w:r>
        <w:rPr>
          <w:lang w:val="ne_NP" w:bidi="ne_NP"/>
        </w:rPr>
        <w:t xml:space="preserve"> येशूले मानिसहरूले बुझ्न सकून् भनेर आफ्नो शिक्षालाई ध्यानपूर्वक सुन्नु भन्नुहुन्छ। नसुन्ने मानिसहरूले आफूले बुझेको भन्ठानेका कुरा पनि गुमाउँछन्। </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सुनिरहेका व्यक्तिहरू</w:t>
      </w:r>
    </w:p>
    <w:p>
      <w:pPr>
        <w:pStyle w:val="ListBullet"/>
        <w:spacing w:line="240" w:lineRule="auto"/>
        <w:ind w:left="720"/>
      </w:pPr>
      <w:r>
        <w:rPr>
          <w:lang w:val="ne_NP" w:bidi="ne_NP"/>
        </w:rPr>
      </w:r>
      <w:r>
        <w:rPr>
          <w:lang w:val="ne_NP" w:bidi="ne_NP"/>
        </w:rPr>
        <w:t>बत्तीसाथमा हुने मानिसहरू</w:t>
      </w:r>
    </w:p>
    <w:p>
      <w:pPr>
        <w:pStyle w:val="ListBullet"/>
        <w:spacing w:line="240" w:lineRule="auto"/>
        <w:ind w:left="720"/>
      </w:pPr>
      <w:r>
        <w:rPr>
          <w:lang w:val="ne_NP" w:bidi="ne_NP"/>
        </w:rPr>
      </w:r>
      <w:r>
        <w:rPr>
          <w:lang w:val="ne_NP" w:bidi="ne_NP"/>
        </w:rPr>
        <w:t>येशूको कुरा सुन्ने व्यक्ति</w:t>
      </w:r>
    </w:p>
    <w:p>
      <w:pPr>
        <w:pStyle w:val="ListBullet"/>
        <w:spacing w:line="240" w:lineRule="auto"/>
        <w:ind w:left="720"/>
      </w:pPr>
      <w:r>
        <w:rPr>
          <w:lang w:val="ne_NP" w:bidi="ne_NP"/>
        </w:rPr>
      </w:r>
      <w:r>
        <w:rPr>
          <w:lang w:val="ne_NP" w:bidi="ne_NP"/>
        </w:rPr>
        <w:t>येशूको कुरा नसुन्ने व्यक्ति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आफ्ना चेलाहरूसँग मात्र वा सम्पूर्ण भीडसँग कुरा गरिरहनु भएको छ भन्ने कुरा स्पष्ट छैन भन्ने सम्झनु महत्त्वपूर्ण छ।</w:t>
      </w:r>
    </w:p>
    <w:p>
      <w:pPr/>
      <w:r>
        <w:rPr>
          <w:lang w:val="ne_NP" w:bidi="ne_NP"/>
        </w:rPr>
      </w:r>
      <w:r>
        <w:rPr>
          <w:lang w:val="ne_NP" w:bidi="ne_NP"/>
        </w:rPr>
        <w:t>येशूले गर्नु भनी सुझाव दिएका कुराहरू उहाँका श्रोताहरूले गर्ने थिएनन् भन्ने कुरा उहाँलाई थाहा थियो भनेर सम्झनु आवश्यक छ। कसैले पनि बत्ती बालेर त्यसबाट आउने प्रकाशलाई लुकाउँदैन। येशूले आफ्ना शिक्षाहरूको बारेमा एउटा कुरा स्पष्ट पार्न यो गर्नुहुन्छ।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सुनिरहेका व्यक्तिहरू</w:t>
      </w:r>
    </w:p>
    <w:p>
      <w:pPr>
        <w:pStyle w:val="ListBullet"/>
        <w:spacing w:line="240" w:lineRule="auto"/>
        <w:ind w:left="720"/>
      </w:pPr>
      <w:r>
        <w:rPr>
          <w:lang w:val="ne_NP" w:bidi="ne_NP"/>
        </w:rPr>
      </w:r>
      <w:r>
        <w:rPr>
          <w:lang w:val="ne_NP" w:bidi="ne_NP"/>
        </w:rPr>
        <w:t>बत्तीसाथमा हुने मानिसहरू</w:t>
      </w:r>
    </w:p>
    <w:p>
      <w:pPr>
        <w:pStyle w:val="ListBullet"/>
        <w:spacing w:line="240" w:lineRule="auto"/>
        <w:ind w:left="720"/>
      </w:pPr>
      <w:r>
        <w:rPr>
          <w:lang w:val="ne_NP" w:bidi="ne_NP"/>
        </w:rPr>
      </w:r>
      <w:r>
        <w:rPr>
          <w:lang w:val="ne_NP" w:bidi="ne_NP"/>
        </w:rPr>
        <w:t>येशूको कुरा सुन्ने व्यक्ति</w:t>
      </w:r>
    </w:p>
    <w:p>
      <w:pPr>
        <w:pStyle w:val="ListBullet"/>
        <w:spacing w:line="240" w:lineRule="auto"/>
        <w:ind w:left="720"/>
      </w:pPr>
      <w:r>
        <w:rPr>
          <w:lang w:val="ne_NP" w:bidi="ne_NP"/>
        </w:rPr>
      </w:r>
      <w:r>
        <w:rPr>
          <w:lang w:val="ne_NP" w:bidi="ne_NP"/>
        </w:rPr>
        <w:t>येशूको कुरा नसुन्ने व्यक्ति</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येशूको कुरा सुनिरहेका भीड र चेलाहरूको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बत्ती बालेर त्यसपछि त्यसलाई माटोको भाँडाले ढाक्ने व्यक्तिको अभिनय गर्नुहोस्। यस्तो भइरहेको बेला, येशूले कसैले पनि त्यसो नगर्ने कुरा स्पष्ट पार्नुहुन्छ। कोही घरभित्र आउँछ र केही पनि देख्न सक्दैन। त्यसपछि ती व्यक्तिले बत्तीलाई ओछ्यान मुनि राख्छन्। कसैले पनि त्यसो नगर्ने कुरा येशूले स्पष्ट पार्नुहुन्छ। कोही घरभित्र आउँछ र देख्न सक्दैन। एकजना व्यक्तिले बत्तीलाई बत्तिदानीमा राख्छ र त्यसपछि घरका प्रत्येक व्यक्तिले सबै कुरा देख्न सक्छन्। यो बत्तीको उद्देश्य प्रकाश दिनु हो भनेर येशूले स्पष्ट पार्नुहुन्छ।</w:t>
      </w:r>
    </w:p>
    <w:p>
      <w:pPr/>
      <w:r>
        <w:rPr>
          <w:lang w:val="ne_NP" w:bidi="ne_NP"/>
        </w:rPr>
      </w:r>
      <w:r>
        <w:rPr>
          <w:lang w:val="ne_NP" w:bidi="ne_NP"/>
        </w:rPr>
        <w:t>अभिनय रोक्नुहोस्: बत्ती लिएको व्यक्तिको भूमिका खेल्ने कलाकारलाई सोध्नुहोस्, "तपाईंलाई कस्तो महसुस भइरहेको छ?" तपाईंले यस्ता कुराहरू सुन्न सक्नुहुन्छ, "मलाई मेरा दुईवटा विचारहरूले काम नगरेको जस्तो महसुस हुन्छ," "बत्तीदानीमा रहेको बत्तीको सहायताले देख्न पाउँदा म खुसी छु," "मानिसहरू मेरो घरमा प्रवेश गर्दा भित्र देख्न सक्छन् भन्ने कुराले म खुसी छु।" अभिनय फेरि सुरु गर्नुहोस्।</w:t>
      </w:r>
    </w:p>
    <w:p>
      <w:pPr/>
      <w:r>
        <w:rPr>
          <w:lang w:val="ne_NP" w:bidi="ne_NP"/>
        </w:rPr>
      </w:r>
      <w:r>
        <w:rPr>
          <w:lang w:val="ne_NP" w:bidi="ne_NP"/>
        </w:rPr>
        <w:t>लुकेको कुनै पनि कुरा लुकेर रहने छैन भनेर येशूले भन्नुहुन्छ। प्रकाशको कारणले गोप्य कुरा प्रकट हुनेछ भनेर उहाँले भन्नुहुन्छ।</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"येशूले कुन रहस्यहरूको बारेमा कुरा गरिरहनु भएको हो म बुझ्दिन," "मलाई लाग्छ उहाँले मेरा रहस्यहरूको बारेमा कुरा गरिरहनु भएको छ। म लज्जित महसुस गर्छु," "म लुकेको कुरा जान्न चाहन्छु।" अभिनय फेरि सुरु गर्नुहोस्।</w:t>
      </w:r>
    </w:p>
    <w:p>
      <w:pPr/>
      <w:r>
        <w:rPr>
          <w:lang w:val="ne_NP" w:bidi="ne_NP"/>
        </w:rPr>
      </w:r>
      <w:r>
        <w:rPr>
          <w:lang w:val="ne_NP" w:bidi="ne_NP"/>
        </w:rPr>
        <w:t>येशूले तिनीहरूले कसरी सुन्छन् त्यसमा ध्यान दिनु भन्नुहुन्छ। सुन्ने व्यक्तिको बढी समझ हुनेछ। तर नसुन्ने व्यक्तिको हकमा भने, उसले आफूसँग भएको ठानेको समझदारी पनि उसबाट खोसिनेछ। येशूले यो भन्दै गर्दा, सुन्ने र समझ प्राप्त गरिरहेको कुरा प्रस्तुत गरेर उक्त व्यक्तिको अभिनय गर्नुहोस्। त्यसपछि नसुन्ने र आफूलाई समझदार ठान्ने व्यक्तिको अभिनय गर्नुहोस्। पछि गएर, तिनीहरूले त्यो समझ गुमाउँछन्।</w:t>
      </w:r>
    </w:p>
    <w:p>
      <w:pPr/>
      <w:r>
        <w:rPr>
          <w:lang w:val="ne_NP" w:bidi="ne_NP"/>
        </w:rPr>
      </w:r>
      <w:r>
        <w:rPr>
          <w:lang w:val="ne_NP" w:bidi="ne_NP"/>
        </w:rPr>
        <w:t>अभिनय रोक्नुहोस्: समझ गुमाउने व्यक्तिको भूमिका खेल्ने कलाकारलाई सोध्नुहोस्, "तपाईंलाई कस्तो महसुस भइरहेको छ?" तपाईंले यस्ता कुराहरू सुन्न सक्नुहुन्छ, "मलाई अब सुन्नु आवश्यक छैन," "मैले पहिले पनि यस्तो कुरा सुनेको छु," "येशूको शिक्षा मलाई लागू हुँदैन।"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कसैले पनि बत्ती माटोको भाँडामा वा ओछ्यान मुनि लुकाउँदैन भनेर येशूले भन्नुहुन्छ। यहूदी संस्कृतिमा, </w:t>
      </w:r>
      <w:r>
        <w:rPr>
          <w:b/>
          <w:lang w:val="ne_NP" w:bidi="ne_NP"/>
        </w:rPr>
        <w:t>बत्ती</w:t>
      </w:r>
      <w:r>
        <w:rPr>
          <w:lang w:val="ne_NP" w:bidi="ne_NP"/>
        </w:rPr>
        <w:t xml:space="preserve"> भन्नाले माटोले बनेको सानो </w:t>
      </w:r>
      <w:r>
        <w:rPr>
          <w:lang w:val="ne_NP" w:bidi="ne_NP"/>
        </w:rPr>
        <w:t>तेलको बत्तीलाई</w:t>
      </w:r>
      <w:r>
        <w:rPr>
          <w:lang w:val="ne_NP" w:bidi="ne_NP"/>
        </w:rPr>
        <w:t xml:space="preserve"> जनाउँछ। यसले जैतुनको तेल बाल्थ्यो। येशूको समयमा सबैको आफ्नो घरमा एउटा हुन्थ्यो।</w:t>
      </w:r>
    </w:p>
    <w:p>
      <w:pPr/>
      <w:r>
        <w:rPr>
          <w:lang w:val="ne_NP" w:bidi="ne_NP"/>
        </w:rPr>
      </w:r>
      <w:r>
        <w:rPr>
          <w:lang w:val="ne_NP" w:bidi="ne_NP"/>
        </w:rPr>
        <w:t>बत्ती कस्तो प्रकारको हो भन्ने भन्दा पनि यो बत्तीको अर्थ बढी महत्त्वपूर्ण छ। यदि तपाईंले आफ्नो संस्कृतिमा बत्तीको प्रयोग गर्नुहुन्न भने तपाईंले प्रकाश दिने कुरालाई जनाउने सामान्य शब्द प्रयोग गर्न सक्नुहुन्छ।</w:t>
      </w:r>
    </w:p>
    <w:p>
      <w:pPr/>
      <w:r>
        <w:rPr>
          <w:lang w:val="ne_NP" w:bidi="ne_NP"/>
        </w:rPr>
      </w:r>
      <w:r>
        <w:rPr>
          <w:lang w:val="ne_NP" w:bidi="ne_NP"/>
        </w:rPr>
        <w:t xml:space="preserve">जब येशूले </w:t>
      </w:r>
      <w:r>
        <w:rPr>
          <w:b/>
          <w:lang w:val="ne_NP" w:bidi="ne_NP"/>
        </w:rPr>
        <w:t>भाँडा</w:t>
      </w:r>
      <w:r>
        <w:rPr>
          <w:lang w:val="ne_NP" w:bidi="ne_NP"/>
        </w:rPr>
        <w:t>को उल्लेख गर्नुहुन्छ, उहाँको अर्थ उज्यालोलाई लुकाउन सक्ने कुनै पनि प्रकारको घैँटो, कचौरा वा भाँडो हो। भाँडाले देखिने, सिसाको भाँडालाई जनाउँदैन। यसको साटो, यसको अर्थ बत्तीलाई ढाक्ने र यसको उज्यालोलाई लुकाउने कुनै पनि भाँडा हो।</w:t>
      </w:r>
    </w:p>
    <w:p>
      <w:pPr/>
      <w:r>
        <w:rPr>
          <w:lang w:val="ne_NP" w:bidi="ne_NP"/>
        </w:rPr>
      </w:r>
      <w:r>
        <w:rPr>
          <w:lang w:val="ne_NP" w:bidi="ne_NP"/>
        </w:rPr>
        <w:t xml:space="preserve">यहूदी संस्कृतिमा </w:t>
      </w:r>
      <w:r>
        <w:rPr>
          <w:b/>
          <w:lang w:val="ne_NP" w:bidi="ne_NP"/>
        </w:rPr>
        <w:t>ओछ्यानहरू</w:t>
      </w:r>
      <w:r>
        <w:rPr>
          <w:lang w:val="ne_NP" w:bidi="ne_NP"/>
        </w:rPr>
        <w:t xml:space="preserve"> भन्नाले मानिसहरू सुत्न वा खानका लागि पल्टिने वा ढल्कने फर्निचरको एउटा टुक्रालाई जनाउँछ। सन्दर्भले ओछ्यान भुइँभन्दा केही माथि रहेको र त्यसमुनि बत्ती लुकाउन सकिने कुरा बुझाउँछ।</w:t>
      </w:r>
    </w:p>
    <w:p>
      <w:pPr/>
      <w:r>
        <w:rPr>
          <w:lang w:val="ne_NP" w:bidi="ne_NP"/>
        </w:rPr>
      </w:r>
      <w:r>
        <w:rPr>
          <w:lang w:val="ne_NP" w:bidi="ne_NP"/>
        </w:rPr>
        <w:t>यदि तपाईंको संस्कृतिमा ओछ्यान भुइँमा राखिन्छ भने यसलाई ओछ्यान भुइँभन्दा माथि उठेको संकेत पाइने तरिकाले अनुवाद गर्ने कुरा निश्चित गर्नुहोस्।</w:t>
      </w:r>
    </w:p>
    <w:p>
      <w:pPr/>
      <w:r>
        <w:rPr>
          <w:lang w:val="ne_NP" w:bidi="ne_NP"/>
        </w:rPr>
      </w:r>
      <w:r>
        <w:rPr>
          <w:lang w:val="ne_NP" w:bidi="ne_NP"/>
        </w:rPr>
        <w:t xml:space="preserve">येशू भन्नुहुन्छ कि मानिसहरूले बरु आफ्नो बत्ती </w:t>
      </w:r>
      <w:r>
        <w:rPr>
          <w:b/>
          <w:lang w:val="ne_NP" w:bidi="ne_NP"/>
        </w:rPr>
        <w:t>सामदानमा</w:t>
      </w:r>
      <w:r>
        <w:rPr>
          <w:lang w:val="ne_NP" w:bidi="ne_NP"/>
        </w:rPr>
        <w:t xml:space="preserve"> राख्छन्। यो एताउता सार्न मिल्ने एउटा फर्निचर थियो। सामदान सामान्यतया धातु वा काठले बनेको हुन्छ र बत्ती उठाउन र अड्याउन प्रयोग गरिन्थ्यो।</w:t>
      </w:r>
    </w:p>
    <w:p>
      <w:pPr/>
      <w:r>
        <w:rPr>
          <w:lang w:val="ne_NP" w:bidi="ne_NP"/>
        </w:rPr>
      </w:r>
      <w:r>
        <w:rPr>
          <w:lang w:val="ne_NP" w:bidi="ne_NP"/>
        </w:rPr>
        <w:t>यदि यस दृष्टान्तमा भएका तेल-बत्ती, सामदान, र अग्लो ओछ्यान जस्ता वस्तुहरू तपाईंको क्षेत्रमा सामान्य छैनन् भने तपाईंले यस्तै अन्य वस्तुहरू प्रयोग गर्न सक्नुहुन्छ। मानिसहरूले आफ्नो प्रकाशको स्रोतलाई ढाक्दैनन् वा लुकाउँदैनन् भन्ने कुराको अर्थ सधैं देखाउनुपर्छ।</w:t>
      </w:r>
    </w:p>
    <w:p>
      <w:pPr/>
      <w:r>
        <w:rPr>
          <w:lang w:val="ne_NP" w:bidi="ne_NP"/>
        </w:rPr>
      </w:r>
      <w:r>
        <w:rPr>
          <w:lang w:val="ne_NP" w:bidi="ne_NP"/>
        </w:rPr>
        <w:t xml:space="preserve">येशू भन्नुहुन्छ कि जोसँग छैन, उसले </w:t>
      </w:r>
      <w:r>
        <w:rPr>
          <w:b/>
          <w:lang w:val="ne_NP" w:bidi="ne_NP"/>
        </w:rPr>
        <w:t>आफूसँग छ भनी ठानेको कुरा पनि उसबाट खोसिनेछ</w:t>
      </w:r>
      <w:r>
        <w:rPr>
          <w:lang w:val="ne_NP" w:bidi="ne_NP"/>
        </w:rPr>
        <w:t>। कुनै व्यक्तिले अस्तित्वमै नभएको कुरा हटाउनु असम्भव जस्तो देखिने हुँदा यो कुरा बुझ्न गाह्रो हुन सक्छ। तर येशूले भन्दै हुनुहुन्छ कि ती मानिसहरूले आफूसँग भएको ठानेको थोरै ज्ञान वा समझ गुमाउनेछन्।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8:19–21</w:t>
      </w:r>
      <w:r>
        <w:rPr>
          <w:lang w:val="ne_NP" w:bidi="ne_NP"/>
        </w:rPr>
      </w:r>
    </w:p>
    <w:p>
      <w:pPr>
        <w:pStyle w:val="Heading3"/>
      </w:pPr>
      <w:r>
        <w:rPr>
          <w:lang w:val="ne_NP" w:bidi="ne_NP"/>
        </w:rPr>
        <w:t>Step 1</w:t>
      </w:r>
    </w:p>
    <w:p>
      <w:pPr/>
      <w:r>
        <w:rPr>
          <w:lang w:val="ne_NP" w:bidi="ne_NP"/>
        </w:rPr>
      </w:r>
      <w:r>
        <w:rPr>
          <w:lang w:val="ne_NP" w:bidi="ne_NP"/>
        </w:rPr>
        <w:t>लूका ८:१९–२१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गालीलको क्षेत्रमा भीडलाई सिकाउँदै हुनुहुन्छ। उहाँका चेलाहरू वा सबैभन्दा नजिकका अनुयायीहरू र उहाँलाई सहयोग गर्दै आएका महिलाहरूको एउटा समूह पनि त्यहाँ छन्। लूकाले हामीलाई येशू कहाँ हुनुहुन्छ भनेर ठ्याक्कै बताउँदैन, तर उहाँले दृष्टान्तहरू प्रयोग गरेर सिकाउँदै हुनुहुन्छ। दृष्टान्तहरू परमेश्वरको बारेमा गहिरो पाठ सिकाउने विशेष कथाहरू हुन्। येशूले मानिसहरूलाई उहाँका शिक्षाहरू सुन्नु मात्र होइन, तर ती पालना पनि गर्नुपर्छ भनेर सिकाउन दृष्टान्तहरू प्रयोग गर्नुभयो। येशूको परिवार उहाँसँग कुरा गर्न आउँछ। येशूले यसलाई भीडलाई सिकाउने तरिकाको रूपमा प्रयोग गर्नुहुन्छ। येशूका दृष्टान्तहरूले उहाँको आज्ञा पालन गर्नुको महत्त्वलाई देखाए। येशूले आफ्नो परिवारको आगमनलाई उहाँको आज्ञा पालन गर्नेहरूलाई उहाँले कुन रूपमा हेर्नुहुन्छ भनेर भीडलाई सिकाउन प्रयोग गर्नुहुन्छ।</w:t>
      </w:r>
    </w:p>
    <w:p>
      <w:pPr/>
      <w:r>
        <w:rPr>
          <w:lang w:val="ne_NP" w:bidi="ne_NP"/>
        </w:rPr>
      </w:r>
      <w:r>
        <w:rPr>
          <w:lang w:val="ne_NP" w:bidi="ne_NP"/>
        </w:rPr>
        <w:t>येशूले सिकाउँदै हुनुहुन्छ र उहाँको वरिपरि ठूलो भीड छ। येशूकी आमा, मरियम र उहाँका भाइहरू उहाँलाई भेट्न आए। हिब्रूमा, जैविक भाइ र काका-बडाका छोरा दुवैका लागि एउटै शब्द प्रयोग गरिन्छ। भाइहरू भन्नाले यूसुफका अन्य सन्तानहरूलाई बुझाउन सक्छ जो येशूभन्दा कान्छा थिए। तर यसले येशूका भाइ-खलकहरूलाई पनि जनाउन सक्छ। यदि तपाईं सक्नुहुन्छ भने दुबैलाई जनाउन सक्ने सामान्य शब्द प्रयोग गर्नु राम्रो छ।</w:t>
      </w:r>
    </w:p>
    <w:p>
      <w:pPr/>
      <w:r>
        <w:rPr>
          <w:lang w:val="ne_NP" w:bidi="ne_NP"/>
        </w:rPr>
      </w:r>
      <w:r>
        <w:rPr>
          <w:lang w:val="ne_NP" w:bidi="ne_NP"/>
        </w:rPr>
        <w:t>रोक्नुहोस् र आफ्नो टोलीसँग छलफल गर्नुहोस्: आफन्तहरू कति पटक वा कस्ता परिस्थितिहरूमा परिवारका अन्य सदस्यहरूलाई भेट्न जान्छन्?</w:t>
      </w:r>
    </w:p>
    <w:p>
      <w:pPr/>
      <w:r>
        <w:rPr>
          <w:lang w:val="ne_NP" w:bidi="ne_NP"/>
        </w:rPr>
      </w:r>
      <w:r>
        <w:rPr>
          <w:lang w:val="ne_NP" w:bidi="ne_NP"/>
        </w:rPr>
        <w:t>येशूकी आमा र भाइहरू उहाँसँग कुरा गर्न चाहन्छन्, तर भीडको कारण तिनीहरू उहाँकहाँ जान सक्दैनन्। यसले येशूले सिकाउँदै गर्दा धेरै मानिसहरू नजिकै र वरिपरि बसिरहेका थिए भनेर संकेत गर्छ। कसैले येशूलाई उहाँको परिवार बाहिर उभिएको छ र उहाँलाई भेट्न आएको छ भनेर भन्छ। यो व्यक्ति को हो भनेर हामीलाई थाहा छैन। यसले उहाँको परिवार भीडको बाहिरी भाग वा छेउमा उभिएको थियो भनेर संकेत गर्छ। येशूले खबर ल्याउनेलाई मात्र होइन, तर सम्पूर्ण भीडलाई जवाफ दिनुहुन्छ। उहाँले पाठ सिकाउन यस्तो गर्नुहुन्छ। येशू भन्नुहुन्छ कि जो व्यक्ति उहाँका शिक्षाहरू वा परमेश्वरको वचन सुन्छ र ती पालन गर्दछ, उनीहरू नै उहाँका आमा र भाइहरू हुन्। येशूले मानिसहरूलाई आफ्नो परिवार ठान्नका लागि तिनीहरू उहाँका आफन्त नै हुनुपर्छ भन्ने थिएन।</w:t>
      </w:r>
    </w:p>
    <w:p>
      <w:pPr/>
      <w:r>
        <w:rPr>
          <w:lang w:val="ne_NP" w:bidi="ne_NP"/>
        </w:rPr>
      </w:r>
      <w:r>
        <w:rPr>
          <w:lang w:val="ne_NP" w:bidi="ne_NP"/>
        </w:rPr>
        <w:t>रोक्नुहोस् र आफ्नो टोलीसँग छलफल गर्नुहोस्: को र कसरी कसैलाई परिवारको सदस्य मान्न सकिन्छ? तपाईंको संस्कृतिमा परिवार मानिनुको अर्थ के हो?</w:t>
      </w:r>
    </w:p>
    <w:p>
      <w:pPr/>
      <w:r>
        <w:rPr>
          <w:lang w:val="ne_NP" w:bidi="ne_NP"/>
        </w:rPr>
      </w:r>
      <w:r>
        <w:rPr>
          <w:lang w:val="ne_NP" w:bidi="ne_NP"/>
        </w:rPr>
        <w:t>लूकाले हामीलाई त्यसपछि के हुन्छ भनेर बताउँदैनन्। येशूको परिवार उहाँसँग कुरा गर्न सक्षम थियो वा थिएन भन्ने कुरा स्पष्ट पारिएको छैन। हामीलाई थाहा छ कि येशूले आफ्नो परिवारको आगमनलाई मानिसहरूलाई परमेश्वरको राज्यमा परिवार हुनु वा त्यसको अङ्ग हुनुको बारेमा सिकाउने एउटा माध्यमको रूपमा प्रयोग गर्नुहुन्छ। परिवार हुनु भनेको व्यक्तिको पुर्खाहरूमा आधारित होइन, तर यो कसैले येशूका शिक्षाहरू सुन्ने र पालन गर्ने कुरामा आधारित 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एउटा दृश्य छ।</w:t>
      </w:r>
    </w:p>
    <w:p>
      <w:pPr/>
      <w:r>
        <w:rPr>
          <w:lang w:val="ne_NP" w:bidi="ne_NP"/>
        </w:rPr>
      </w:r>
      <w:r>
        <w:rPr>
          <w:b/>
          <w:lang w:val="ne_NP" w:bidi="ne_NP"/>
        </w:rPr>
        <w:t>पहिलो दृश्य:</w:t>
      </w:r>
      <w:r>
        <w:rPr>
          <w:lang w:val="ne_NP" w:bidi="ne_NP"/>
        </w:rPr>
        <w:t xml:space="preserve"> येशूले सिकाउँदै गर्दा, येशूकी आमा र भाइहरू उहाँलाई भेट्न आउँछन्। कसैले येशूलाई उहाँको परिवार उहाँलाई भेट्न आएको कुरा बताउँछ। येशू भन्नुहुन्छ कि उहाँका भाइहरू र उहाँकी आमा ती हुन् जसले परमेश्वरको वचन सुन्छन् र त्यसलाई पालन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आमा</w:t>
      </w:r>
    </w:p>
    <w:p>
      <w:pPr>
        <w:pStyle w:val="ListBullet"/>
        <w:spacing w:line="240" w:lineRule="auto"/>
        <w:ind w:left="720"/>
      </w:pPr>
      <w:r>
        <w:rPr>
          <w:lang w:val="ne_NP" w:bidi="ne_NP"/>
        </w:rPr>
      </w:r>
      <w:r>
        <w:rPr>
          <w:lang w:val="ne_NP" w:bidi="ne_NP"/>
        </w:rPr>
        <w:t>येशूका भाइहरू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येशूले परमेश्वरको सन्तानको रूपमा कसरी व्यवहार गर्ने भनेर सिकाउँदै आउनुभएको छ। येशूले उहाँका अनुयायीहरूमा हुनुपर्ने मनोवृत्तिका उदाहरणहरू दिनुभयो।</w:t>
      </w:r>
    </w:p>
    <w:p>
      <w:pPr/>
      <w:r>
        <w:rPr>
          <w:lang w:val="ne_NP" w:bidi="ne_NP"/>
        </w:rPr>
      </w:r>
      <w:r>
        <w:rPr>
          <w:lang w:val="ne_NP" w:bidi="ne_NP"/>
        </w:rPr>
        <w:t>त्यहाँ येशूको कुरा सुन्ने भीड छ। येशूकी आमा र भाइहरू भीडको छेउमा छन्। तिनीहरू येशूसँग कुरा गर्न चाहन्छन् तर उहाँसम्म पुग्न सक्दैनन्। कसैले येशूलाई उहाँकी आमा र भाइहरू आइपुगेका छन् भनेर भन्छन्।</w:t>
      </w:r>
    </w:p>
    <w:p>
      <w:pPr/>
      <w:r>
        <w:rPr>
          <w:lang w:val="ne_NP" w:bidi="ne_NP"/>
        </w:rPr>
      </w:r>
      <w:r>
        <w:rPr>
          <w:lang w:val="ne_NP" w:bidi="ne_NP"/>
        </w:rPr>
        <w:t>यो सम्झनु महत्त्वपूर्ण छ कि येशूले यसलाई उहाँको परिवार हुनुको अर्थ के हो भन्ने बारेमा कुरा गर्ने मौकाको रूपमा प्रयोग गर्नुहुन्छ। उहाँका अनुयायीहरूका लागि परिवार शारीरिक सम्बन्धमा आधारित हुँदैन, बरु परमेश्वरको वचन सुन्ने र परमेश्वरको वचनले भनेअनुसार गर्ने कुरामा आधारित हुन्छ भनेर येशूले व्याख्या गर्नुहुन्छ। यस प्रकारले येशूले आफ्ना शिक्षाहरूलाई निष्कर्षमा ल्याउनुहुन्छ।</w:t>
      </w:r>
    </w:p>
    <w:p>
      <w:pPr/>
      <w:r>
        <w:rPr>
          <w:lang w:val="ne_NP" w:bidi="ne_NP"/>
        </w:rPr>
      </w:r>
      <w:r>
        <w:rPr>
          <w:lang w:val="ne_NP" w:bidi="ne_NP"/>
        </w:rPr>
        <w:t>यो सम्झनु महत्त्वपूर्ण छ कि येशूले आफ्नो परिवारलाई अनादर देखाउँदै हुनुहुन्न, बरु जे भयो त्यसलाई मानिसहरूलाई परमेश्वरको राज्यको बारेमा सिकाउने मौकाको रूपमा प्रयोग गर्दै हुनुहुन्छ।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एउटा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आमा</w:t>
      </w:r>
    </w:p>
    <w:p>
      <w:pPr>
        <w:pStyle w:val="ListBullet"/>
        <w:spacing w:line="240" w:lineRule="auto"/>
        <w:ind w:left="720"/>
      </w:pPr>
      <w:r>
        <w:rPr>
          <w:lang w:val="ne_NP" w:bidi="ne_NP"/>
        </w:rPr>
      </w:r>
      <w:r>
        <w:rPr>
          <w:lang w:val="ne_NP" w:bidi="ne_NP"/>
        </w:rPr>
        <w:t>येशूका भाइहरू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जब येशूकी आमा र भाइहरू उहाँलाई भेट्न आउँछन्, तब उहाँले सिकाउँदै हुनुहुन्छ भन्ने कुरा टोलीले अभिनय गर्ने कुरा पक्का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मानिसहरूको ठूलो भीडलाई सिकाउँदै हुनुहुन्छ, त्यही समयमा उहाँकी आमा र भाइहरू उहाँलाई भेट्न आउँछन्। कसैले येशूलाई भन्छन् कि उहाँकी आमा र भाइहरू बाहिर छन् र तिनीहरू उहाँलाई भेट्न चाहन्छन्। येशूले यसो भन्दै जवाफ दिनुहुन्छ कि परमेश्वरको वचन सुन्ने र त्यसलाई पालन गर्ने मानिसहरू येशूकी आमा र भाइहरू हुन्।</w:t>
      </w:r>
    </w:p>
    <w:p>
      <w:pPr/>
      <w:r>
        <w:rPr>
          <w:lang w:val="ne_NP" w:bidi="ne_NP"/>
        </w:rPr>
      </w:r>
      <w:r>
        <w:rPr>
          <w:lang w:val="ne_NP" w:bidi="ne_NP"/>
        </w:rPr>
        <w:t>अभिनय रोक्नुहोस्: येशूकी आमाको भूमिका खेल्ने कलाकारलाई सोध्नुहोस् "तपाईंलाई कस्तो महसुस भइरहेको छ?" तपाईंले यस्ता कुराहरू सुन्न सक्नुहुन्छ, "येशूले किन यस्तो कुरा भन्नुभयो? यसले मलाई उहाँ मन्दिरमा बस्नुभएको बेलाको सम्झना दिलाउँछ," "म यसलाई व्यक्तिगत रूपमा लिन सक्दिन। "येशूले सिकाउनको लागि यो परिस्थितिलाई प्रयोग गर्दै हुनुहुन्छ," "म येशूको नजिक हुन चाहन्छु ताकि म उहाँसँग कुरा गर्न सकूँ।" येशूका भाइहरूको भूमिका खेल्ने कलाकारलाई सोध्नुहोस्, "तपाईंलाई कस्तो महसुस भइरहेको छ?" तपाईंले यस्ता कुराहरू सुन्न सक्नुहुन्छ, "येशूले भन्नुभएको कुराको अर्थ के हो?" "किन यति धेरै मानिसहरूले येशूलाई पछ्याइरहेका छन्?" "येशू आफूलाई धेरै महत्त्वपूर्ण ठान्नुहुन्छ।" भीडको भूमिका खेल्ने कलाकारहरूलाई सोध्नुहोस् "तपाईंलाई कस्तो महसुस भइरहेको छ?" तपाईंले यस्ता कुराहरू सुन्न सक्नुहुन्छ, "यदि मैले परमेश्वरको वचन पालन गरेमा म उहाँको परिवार हुनेछु भन्नेकुराले म उत्साहित छु," "येशूको परिवार हुनुको अर्थ के होला भनी म विचार गर्दैछु?" "म निराश छु। परमेश्वरको वचनको पालन गर्नु असम्भव छ भन्ने महसुस 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भीडलाई सिकाउँदै हुनुहुन्छ। येशूका </w:t>
      </w:r>
      <w:r>
        <w:rPr>
          <w:b/>
          <w:lang w:val="ne_NP" w:bidi="ne_NP"/>
        </w:rPr>
        <w:t>आमा र भाइहरू</w:t>
      </w:r>
      <w:r>
        <w:rPr>
          <w:lang w:val="ne_NP" w:bidi="ne_NP"/>
        </w:rPr>
        <w:t xml:space="preserve"> आइपुग्छन् र येशूलाई भेट्न चाहन्छन्। "भाइ" को लागि प्रयोग हुने हिब्रू शब्द जैविक भाइ र काकाको छोरा दुबैको लागि प्रयोग गरिन्छ। यसले येशू पछि जन्मिएका योसेफ र मरियमका छोराहरूलाई जनाउन सक्छ। यसले येशूका काकाहरूका छोराहरुलाई जनाउन सक्छ, वा यसले अघिल्लो विवाहका योसेफका बच्चाहरूलाई जनाउन सक्छ।</w:t>
      </w:r>
    </w:p>
    <w:p>
      <w:pPr/>
      <w:r>
        <w:rPr>
          <w:lang w:val="ne_NP" w:bidi="ne_NP"/>
        </w:rPr>
      </w:r>
      <w:r>
        <w:rPr>
          <w:lang w:val="ne_NP" w:bidi="ne_NP"/>
        </w:rPr>
        <w:t>यदि तपाईंको भाषाले अनुमति दिन्छ भने फरक विचारहरूमा लागू हुन सक्ने अझ सामान्य शब्द रोज्नुहोस्। यदि तपाईंलाई दाइ वा भाइबीच फरक छुट्याउन आवश्यक छ भने, भाइ शब्द प्रयोग गर्नु उत्तम हुन्छ।</w:t>
      </w:r>
    </w:p>
    <w:p>
      <w:pPr/>
      <w:r>
        <w:rPr>
          <w:lang w:val="ne_NP" w:bidi="ne_NP"/>
        </w:rPr>
      </w:r>
      <w:r>
        <w:rPr>
          <w:lang w:val="ne_NP" w:bidi="ne_NP"/>
        </w:rPr>
        <w:t xml:space="preserve">येशूको परिवार </w:t>
      </w:r>
      <w:r>
        <w:rPr>
          <w:b/>
          <w:lang w:val="ne_NP" w:bidi="ne_NP"/>
        </w:rPr>
        <w:t>उहाँलाई भेट्न आए</w:t>
      </w:r>
      <w:r>
        <w:rPr>
          <w:lang w:val="ne_NP" w:bidi="ne_NP"/>
        </w:rPr>
        <w:t>। यसको अर्थ तिनीहरू येशूलाई भेट्न र उहाँसँग कुरा गर्न चाहन्थे। तिनीहरू उहाँलाई टाढैबाट हेर्न चाहँदैनथे।</w:t>
      </w:r>
    </w:p>
    <w:p>
      <w:pPr/>
      <w:r>
        <w:rPr>
          <w:lang w:val="ne_NP" w:bidi="ne_NP"/>
        </w:rPr>
      </w:r>
      <w:r>
        <w:rPr>
          <w:lang w:val="ne_NP" w:bidi="ne_NP"/>
        </w:rPr>
        <w:t xml:space="preserve">येशूले भन्नुभयो, "मेरी आमा र भाइहरू ती हुन् जसले </w:t>
      </w:r>
      <w:r>
        <w:rPr>
          <w:b/>
          <w:lang w:val="ne_NP" w:bidi="ne_NP"/>
        </w:rPr>
        <w:t>परमेश्वरको वचन सुन्छन्</w:t>
      </w:r>
      <w:r>
        <w:rPr>
          <w:lang w:val="ne_NP" w:bidi="ne_NP"/>
        </w:rPr>
        <w:t xml:space="preserve"> र यसलाई </w:t>
      </w:r>
      <w:r>
        <w:rPr>
          <w:b/>
          <w:lang w:val="ne_NP" w:bidi="ne_NP"/>
        </w:rPr>
        <w:t>अभ्यास गर्छन्</w:t>
      </w:r>
      <w:r>
        <w:rPr>
          <w:lang w:val="ne_NP" w:bidi="ne_NP"/>
        </w:rPr>
        <w:t>।" परमेश्वरको वचन एउटा वाक्यांश हो जसको अर्थ परमेश्वरबाट आउने सन्देश हो। यस अवस्थामा, यो येशूको शिक्षा थियो। "अभ्यास गर्नु" को अर्थ येशूले भन्नुभएको कुरा आज्ञा पालन गर्नु वा गर्नु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8:22–25</w:t>
      </w:r>
      <w:r>
        <w:rPr>
          <w:lang w:val="ne_NP" w:bidi="ne_NP"/>
        </w:rPr>
      </w:r>
    </w:p>
    <w:p>
      <w:pPr>
        <w:pStyle w:val="Heading3"/>
      </w:pPr>
      <w:r>
        <w:rPr>
          <w:lang w:val="ne_NP" w:bidi="ne_NP"/>
        </w:rPr>
        <w:t>Step 1</w:t>
      </w:r>
    </w:p>
    <w:p>
      <w:pPr/>
      <w:r>
        <w:rPr>
          <w:lang w:val="ne_NP" w:bidi="ne_NP"/>
        </w:rPr>
      </w:r>
      <w:r>
        <w:rPr>
          <w:lang w:val="ne_NP" w:bidi="ne_NP"/>
        </w:rPr>
        <w:t>लूका ८:२२–२५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कथाहरूमा, लूकाले येशूको शिक्षा र प्रचारमा ध्यान दिएका छन्। यस कथामा, लूकाले येशूको प्रकृतिमाथिको शक्तिलाई देखाउँछन्। येशू र उहाँका चेलाहरूले डुङ्गामा चढेर गालीलको समुद्र पार गर्छन्। आँधीले डुङ्गा लगभग डुब्नै लागेको बेला येशू सुतिरहनुभएको हुन्छ। येशूले आँधीलाई शान्त पारेर आफ्नो शक्ति देखाउनुहुन्छ।</w:t>
      </w:r>
    </w:p>
    <w:p>
      <w:pPr/>
      <w:r>
        <w:rPr>
          <w:lang w:val="ne_NP" w:bidi="ne_NP"/>
        </w:rPr>
      </w:r>
      <w:r>
        <w:rPr>
          <w:lang w:val="ne_NP" w:bidi="ne_NP"/>
        </w:rPr>
        <w:t>येशू आफ्ना चेलाहरूसँग गन्नेसरेत ताल वा गालीलको समुद्रमा हुनुहुन्छ। उहाँ पारि जान चाहनुहुन्छ भनेर आफ्ना चेलाहरू वा सबैभन्दा नजिकका अनुयायीहरूलाई भन्नुहुन्छ। यसको अर्थ तालको उत्तरपश्चिमी तटमा रहेको कफर्नहुमबाट उत्तरपूर्वी तटतर्फ पार गर्नु हुने थियो। यो त्यो क्षेत्र थियो जहाँ अन्यजातिहरू मात्र बसोबास गर्थे।</w:t>
      </w:r>
    </w:p>
    <w:p>
      <w:pPr/>
      <w:r>
        <w:rPr>
          <w:lang w:val="ne_NP" w:bidi="ne_NP"/>
        </w:rPr>
      </w:r>
      <w:r>
        <w:rPr>
          <w:lang w:val="ne_NP" w:bidi="ne_NP"/>
        </w:rPr>
        <w:t>रोक्नुहोस् र आफ्नो टोलीलाई गालीलको समुद्रको फोटो देखाउनुहोस्। येशू र उहाँका चेलाहरूले कुन बाटो लिनुहुन्थियो भनेर नक्सामा देखाउनुहोस्।</w:t>
      </w:r>
    </w:p>
    <w:p>
      <w:pPr/>
      <w:r>
        <w:rPr>
          <w:lang w:val="ne_NP" w:bidi="ne_NP"/>
        </w:rPr>
      </w:r>
      <w:r>
        <w:rPr>
          <w:lang w:val="ne_NP" w:bidi="ne_NP"/>
        </w:rPr>
        <w:t>येशू र उहाँका चेलाहरू डुङ्गामा चढ्छन् र तालको अर्को छेउतिर जान लाग्छन्। डुङ्गा सायद पाल र खियाउने डन्डा भएको काठको माछा मार्ने डुङ्गा थियो। यो सायद लगभग ९ मिटर लामो र २.५ मिटर चौडा, वा ३० फिट लामो र ८ फिट चौडा थियो।</w:t>
      </w:r>
    </w:p>
    <w:p>
      <w:pPr/>
      <w:r>
        <w:rPr>
          <w:lang w:val="ne_NP" w:bidi="ne_NP"/>
        </w:rPr>
      </w:r>
      <w:r>
        <w:rPr>
          <w:lang w:val="ne_NP" w:bidi="ne_NP"/>
        </w:rPr>
        <w:t xml:space="preserve">रोक्नुहोस् र आफ्नो टोलीलाई पाल र खियाउने डण्डा भएको </w:t>
      </w:r>
      <w:r>
        <w:rPr>
          <w:b/>
          <w:lang w:val="ne_NP" w:bidi="ne_NP"/>
        </w:rPr>
        <w:t>माछा मार्ने डुङ्गा</w:t>
      </w:r>
      <w:r>
        <w:rPr>
          <w:lang w:val="ne_NP" w:bidi="ne_NP"/>
        </w:rPr>
        <w:t>को तस्वीर देखाउनुहोस्।</w:t>
      </w:r>
    </w:p>
    <w:p>
      <w:pPr/>
      <w:r>
        <w:rPr>
          <w:lang w:val="ne_NP" w:bidi="ne_NP"/>
        </w:rPr>
      </w:r>
      <w:r>
        <w:rPr>
          <w:lang w:val="ne_NP" w:bidi="ne_NP"/>
        </w:rPr>
        <w:t>तिनीहरू जहाजमा आइपुगेका छन्, जसको अर्थ चेलाहरूले डुङ्गा सार्न हावाले पाइलामा राख्न वा डुङ्गा चलाउन भाँडाहरू प्रयोग गर्न सक्थ्यो। येशू डुङ्गामा सुत्नुहुन्छ। उहाँ आफ्ना चेलाहरूदेखि केही फिट मात्र टाढा पल्टिरहनुभएको छ। तालको वरिपरिका पहाडहरूबाट हुरी वा धेरै ठूलो हावा तल आउँछ। हावाले तालमा ठूला छालहरू पैदा गर्छ। छालहरू यति हिंसात्मक र ठूला थिए कि डुङ्गा पानीले भरिन थाल्यो। डुङ्गामा यति धेरै पानी थियो कि डुङ्गा डुब्न लागेको थियो। यदि डुङ्गा डुबेको भए, ती मानिसहरू पानीमा डुब्ने वा पानीमै मर्ने खतरामा थिए।</w:t>
      </w:r>
    </w:p>
    <w:p>
      <w:pPr/>
      <w:r>
        <w:rPr>
          <w:lang w:val="ne_NP" w:bidi="ne_NP"/>
        </w:rPr>
      </w:r>
      <w:r>
        <w:rPr>
          <w:lang w:val="ne_NP" w:bidi="ne_NP"/>
        </w:rPr>
        <w:t>रोक्नुहोस् र आफ्नो टोलीसँग छलफल गर्नुहोस्: तपाईंको संस्कृतिमा आँधीहरू कस्ता हुन्छन्? मानिसहरू आँधीमा परेको बेला कस्तो महसुस गर्छन्? बाहिर आँधीको बीचमा हुनका खतराहरू के हुन्?</w:t>
      </w:r>
    </w:p>
    <w:p>
      <w:pPr/>
      <w:r>
        <w:rPr>
          <w:lang w:val="ne_NP" w:bidi="ne_NP"/>
        </w:rPr>
      </w:r>
      <w:r>
        <w:rPr>
          <w:lang w:val="ne_NP" w:bidi="ne_NP"/>
        </w:rPr>
        <w:t>चेलाहरू येशूकहाँ आउँछन् र उहाँलाई ब्यूँझाउँछन्। तिनीहरू भन्छन्, "मालिक, मालिक।" यो आदर देखाउने उपाधि थियो र यसले अधिकार भएको व्यक्तिलाई जनाउँथ्यो। दुई पटक "प्रभु" भन्नुले चेलाहरूको घबराहट र हताशा देखाउँछ। तिनीहरूले येशूलाई भन्छन्, "हामी डुब्न लागेका छौं।" यस भनाइमा चेलाहरूले येशूलाई समावेश गर्छन्। चेलाहरू येशूले तिनीहरूलाई मद्दत र उद्धार गरून् भन्ने चाहन्छन्।</w:t>
      </w:r>
    </w:p>
    <w:p>
      <w:pPr/>
      <w:r>
        <w:rPr>
          <w:lang w:val="ne_NP" w:bidi="ne_NP"/>
        </w:rPr>
      </w:r>
      <w:r>
        <w:rPr>
          <w:lang w:val="ne_NP" w:bidi="ne_NP"/>
        </w:rPr>
        <w:t>येशू उठेर हावा र पानीलाई हप्काउनुहुन्छ। यस सन्दर्भमा, "हप्कानु" को अर्थ रोकिन आज्ञा दिनु हो। येशू हावा र पानीसँग मानिसहरूसँग जस्तै कडा रूपमा बोल्नुहुन्छ। तुरुन्तै हावा चल्न रोकियो र छालहरू शान्त भए। सबैतिर फेरि शान्त भयो, सबै कुरा शान्त र स्थिर थियो।</w:t>
      </w:r>
    </w:p>
    <w:p>
      <w:pPr/>
      <w:r>
        <w:rPr>
          <w:lang w:val="ne_NP" w:bidi="ne_NP"/>
        </w:rPr>
      </w:r>
      <w:r>
        <w:rPr>
          <w:lang w:val="ne_NP" w:bidi="ne_NP"/>
        </w:rPr>
        <w:t>रोक्नुहोस् र आफ्नो टोलीसँग छलफल गर्नुहोस्: तपाईंको संस्कृतिमा मानिसहरूले मौसमको बारेमा के विश्वास गर्छन्? के त्यहाँ मौसम नियन्त्रण गर्न सक्ने मानिसहरू छन्? मानिसहरूले मौसम परिवर्तन गर्न प्रयास गर्न के गर्छन्?</w:t>
      </w:r>
    </w:p>
    <w:p>
      <w:pPr/>
      <w:r>
        <w:rPr>
          <w:lang w:val="ne_NP" w:bidi="ne_NP"/>
        </w:rPr>
      </w:r>
      <w:r>
        <w:rPr>
          <w:lang w:val="ne_NP" w:bidi="ne_NP"/>
        </w:rPr>
        <w:t>येशूले आफ्ना चेलाहरूलाई सोध्नुहुन्छ, "तिमीहरूको विश्वास खोई?" येशूले आफ्ना चेलाहरूलाई उहाँमाथिको विश्वास अर्थात् भरोसा र दृढ निश्चयको कमीको लागि हप्काउन यो प्रश्न प्रयोग गर्नुभयो। येशूले संकेत गर्नुहुन्छ कि आँधीमा उहाँले तिनीहरूको रक्षा गर्नुहुनेछ भन्ने कुरामा चेलाहरूले भरोसा गर्नुपर्ने थियो। चेलाहरूको प्रतिक्रिया डर र अचम्मको थियो। येशूसँग आँधीलाई शान्त पार्ने यति शक्ति र अधिकार छ कि आँधीले उहाँको आज्ञा तुरुन्तै मान्छ भन्ने कुरामा तिनीहरू अचम्ममा परेका छन्। चेलाहरूले सोध्छन्, "यो को हो?" तिनीहरूलाई येशू को हुनुहुन्छ भनेर थाहा नपाएर होइन, तर उहाँले गर्नुभएको चमत्कारप्रति आफ्नो आश्चर्य व्यक्त गर्नका लागि हो।</w:t>
      </w:r>
    </w:p>
    <w:p>
      <w:pPr/>
      <w:r>
        <w:rPr>
          <w:lang w:val="ne_NP" w:bidi="ne_NP"/>
        </w:rPr>
      </w:r>
      <w:r>
        <w:rPr>
          <w:lang w:val="ne_NP" w:bidi="ne_NP"/>
        </w:rPr>
        <w:t>लूकाले प्रकृतिमाथि येशूको शक्ति र अधिकार देखाउन यो कथा प्रयोग गर्छन्। चेलाहरूले येशूको शक्ति र उद्देश्यलाई पूर्ण रूपमा महसुस गरेनन् भन्ने कुरा देखाउन पनि उहाँले यसलाई प्रयोग गर्नुहुन्छ। यो चमत्कार येशूले तालको अर्को छेउमा गर्नुहुने अर्को चमत्कारसँग घनिष्ट रुपमा सम्बन्धित 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आफ्ना चेलाहरूलाई उहाँसँगै ताल पार गरेर अर्को छेउ जानलाई भन्नुहुन्छ। तिनीहरू सबै डुङ्गामा चढ्छन्। चेलाहरूले डुङ्गा खियाउँदै गर्दा येशू झकाउनु हुन्छ।</w:t>
      </w:r>
    </w:p>
    <w:p>
      <w:pPr/>
      <w:r>
        <w:rPr>
          <w:lang w:val="ne_NP" w:bidi="ne_NP"/>
        </w:rPr>
      </w:r>
      <w:r>
        <w:rPr>
          <w:b/>
          <w:lang w:val="ne_NP" w:bidi="ne_NP"/>
        </w:rPr>
        <w:t>दोस्रो दृश्य:</w:t>
      </w:r>
      <w:r>
        <w:rPr>
          <w:lang w:val="ne_NP" w:bidi="ne_NP"/>
        </w:rPr>
        <w:t xml:space="preserve"> तालमा ठूलो आँधी आउन सुरु हुन्छ। पानीले डुङ्गा भरिरहेको छ। चेलाहरू साँचै नै खतरामा छन्।</w:t>
      </w:r>
    </w:p>
    <w:p>
      <w:pPr/>
      <w:r>
        <w:rPr>
          <w:lang w:val="ne_NP" w:bidi="ne_NP"/>
        </w:rPr>
      </w:r>
      <w:r>
        <w:rPr>
          <w:b/>
          <w:lang w:val="ne_NP" w:bidi="ne_NP"/>
        </w:rPr>
        <w:t>तेस्रो दृश्य:</w:t>
      </w:r>
      <w:r>
        <w:rPr>
          <w:lang w:val="ne_NP" w:bidi="ne_NP"/>
        </w:rPr>
        <w:t xml:space="preserve"> चेलाहरू हामी डुब्न लागेका छौँ भन्दै येशूलाई जगाउन गए। येशू ब्यूँझनुभयो र हावा र छालहरूलाई हप्कानुभयो। अब सबै कुरा शान्त छ। येशूले आफ्ना चेलाहरूलाई सोध्नुभयो, "तिमीहरूको विश्वास खोई?" चेलाहरूले एक अर्कालाई सोध्छन्, "यो मानिस को हो? छालहरू र हावाले उहाँको आज्ञा पालन गरे।"</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येशूका केही चेलाहरू सिपालु मछुवाहरू थिए भनेर सम्झनु महत्त्वपूर्ण छ।</w:t>
      </w:r>
    </w:p>
    <w:p>
      <w:pPr/>
      <w:r>
        <w:rPr>
          <w:lang w:val="ne_NP" w:bidi="ne_NP"/>
        </w:rPr>
      </w:r>
      <w:r>
        <w:rPr>
          <w:lang w:val="ne_NP" w:bidi="ne_NP"/>
        </w:rPr>
        <w:t>चेलाहरू येशूलाई ब्यूँझाउन जाँदा तिनीहरू उहाँबाट केही फिट मात्र टाढा थिए भनेर सम्झनु महत्त्वपूर्ण 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चेलाहरू आत्मविश्वासका साथ डुङ्गामा चढेको अभिनय गर्ने कुरा सुनिश्चित गर्नुहोस् किनभने तिनीहरूमध्ये केही मछुवाहरू थिए।</w:t>
      </w:r>
    </w:p>
    <w:p>
      <w:pPr/>
      <w:r>
        <w:rPr>
          <w:lang w:val="ne_NP" w:bidi="ne_NP"/>
        </w:rPr>
      </w:r>
      <w:r>
        <w:rPr>
          <w:lang w:val="ne_NP" w:bidi="ne_NP"/>
        </w:rPr>
        <w:t>धेरै धेरै मानिसहरूलाई सिकाएर र निको पारेपछि येशू थकित हुनुभएको कुराको टोलीले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चेलाहरूलाई तिनीहरू ताल तरेर अर्को छेउमा जानेछन् भनी बताउनुभएको दृश्यको अभिनय गर्नुहोस्। तिनीहरू सबै डुङ्गामा चढ्छन् र यात्रा शुरू गर्छन्। तिनीहरू जलयात्रा गर्दै गर्दा येशू झुपुक्क निदाउनुहुन्छ।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"मेरा चेलाहरू मेरो साथमा भएकोमा म खुसी छु," "म थाकेको छु। म जलयात्राको काम आफ्ना चेलाहरूलाई सुम्पनेछु," "म आराम गर्न पाएकोमा धेरै खुसी छु।" अभिनय फेरि सुरु गर्नुहोस्।</w:t>
      </w:r>
    </w:p>
    <w:p>
      <w:pPr/>
      <w:r>
        <w:rPr>
          <w:lang w:val="ne_NP" w:bidi="ne_NP"/>
        </w:rPr>
      </w:r>
      <w:r>
        <w:rPr>
          <w:lang w:val="ne_NP" w:bidi="ne_NP"/>
        </w:rPr>
        <w:t>चाँडै तालमा ठूलो आँधी आउन सुरु हुन्छ। पानीले डुङ्गा भरिरहेको थियो। चेलाहरू साँचै नै खतरामा छन्।</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"म हताश छु," "मैले यस्तो नराम्रो आँधी कहिल्यै देखेको थिइन," "येशू कसरी सुतिरहन सकेको होला? कार्य फेरि सुरु गर्नुहोस्।</w:t>
      </w:r>
    </w:p>
    <w:p>
      <w:pPr/>
      <w:r>
        <w:rPr>
          <w:lang w:val="ne_NP" w:bidi="ne_NP"/>
        </w:rPr>
      </w:r>
      <w:r>
        <w:rPr>
          <w:lang w:val="ne_NP" w:bidi="ne_NP"/>
        </w:rPr>
        <w:t>चेलाहरूले येशूलाई यसो भनेर ब्यूँझाए, "प्रभु, प्रभु, हामी डुब्न लागेका छौं।" जब येशू ब्यूँझनुभयो, उहाँले हावा र छालहरूलाई हप्काउनुभयो। आँधी रोकिन्छ र सबै कुरा शान्त हुन्छ। येशूले तिनीहरूलाई सोध्नुभयो, "तिमीहरूको विश्वास खोइ?" येशू को हो भनेर चेलाहरू अचम्ममा पर्छन् किनभने हावा र छालहरूले उहाँको आज्ञा पालन गर्छन्।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"तिनीहरू अझै कति समयसम्म शङ्का गर्नेछन्?" "विश्वस्त हुन तिनीहरूलाई अरू के हेर्न आवश्यक छ?" "मैले तिनीहरूलाई सिकाउँदै गर्नु आवश्यक छ।" मलाई थाहा छ तिनीहरूले सिक्नेछन्।" चेलाहरूको भूमिका खेल्ने कलाकारहरूलाई सोध्नुहोस्, "तपाईं कस्तो महसुस गर्दै हुनुहुन्छ?" तपाईंले यस्ता कुराहरू सुन्न सक्नुहुन्छ, "अचम्ममा परे," "येशूसँग यति धेरै शक्ति कसरी हुन सक्छ?" "येशूले मेरो हेरचाह गर्नुहुनेछ भन्ने कुरामा मैले भरोसा नगरेकोमा म लज्जित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आफ्ना चेलाहरूलाई आफू तालको अर्को छेउमा जान चाहेको कुरा बताउनुहुन्छ। </w:t>
      </w:r>
      <w:r>
        <w:rPr>
          <w:b/>
          <w:lang w:val="ne_NP" w:bidi="ne_NP"/>
        </w:rPr>
        <w:t>चेलाहरू</w:t>
      </w:r>
      <w:r>
        <w:rPr>
          <w:lang w:val="ne_NP" w:bidi="ne_NP"/>
        </w:rPr>
        <w:t xml:space="preserve"> भन्नाले येशूका सबैभन्दा नजिकका अनुयायीहरूलाई जनाउँछ। डुङ्गाको आकारको कारण, यो सम्भवतः १२ प्रेरितहरू मात्र थिए। तपाईंले अघिल्लो खण्डहरूमा गर्नुभएको तरिकाले चेलाहरूलाई अनुवाद गर्ने कुरा निश्चित गर्नुहोस्। </w:t>
      </w:r>
      <w:r>
        <w:rPr>
          <w:b/>
          <w:lang w:val="ne_NP" w:bidi="ne_NP"/>
        </w:rPr>
        <w:t>चेलाहरूलाई</w:t>
      </w:r>
      <w:r>
        <w:rPr>
          <w:lang w:val="ne_NP" w:bidi="ne_NP"/>
        </w:rPr>
        <w:t xml:space="preserve"> मुख्य शब्दावलीमा पाउन सकिन्छ।</w:t>
      </w:r>
    </w:p>
    <w:p>
      <w:pPr/>
      <w:r>
        <w:rPr>
          <w:lang w:val="ne_NP" w:bidi="ne_NP"/>
        </w:rPr>
      </w:r>
      <w:r>
        <w:rPr>
          <w:b/>
          <w:lang w:val="ne_NP" w:bidi="ne_NP"/>
        </w:rPr>
        <w:t>तालले</w:t>
      </w:r>
      <w:r>
        <w:rPr>
          <w:lang w:val="ne_NP" w:bidi="ne_NP"/>
        </w:rPr>
        <w:t xml:space="preserve"> गन्नेसरेत ताल वा गालीलको समुद्रलाई जनाउँछ। ताल लगभग २१ किलोमिटर लामो र १० किलोमिटर चौडा छ। येशू र उहाँका चेलाहरू </w:t>
      </w:r>
      <w:r>
        <w:rPr>
          <w:b/>
          <w:lang w:val="ne_NP" w:bidi="ne_NP"/>
        </w:rPr>
        <w:t>कफर्नहुम</w:t>
      </w:r>
      <w:r>
        <w:rPr>
          <w:lang w:val="ne_NP" w:bidi="ne_NP"/>
        </w:rPr>
        <w:t xml:space="preserve"> नजिकै डुङ्गामा चढेका थिए र तालको उत्तरपूर्वी तटतिर जाँदै थिए। तपाईंले अघिल्लो खण्डहरूमा गर्नुभएको तरिकाले गालीलको समुद्रलाई अनुवाद गर्ने कुरा निश्चित गर्नुहोस्। </w:t>
      </w:r>
      <w:r>
        <w:rPr>
          <w:b/>
          <w:lang w:val="ne_NP" w:bidi="ne_NP"/>
        </w:rPr>
        <w:t>गालीलको समुद्र</w:t>
      </w:r>
      <w:r>
        <w:rPr>
          <w:lang w:val="ne_NP" w:bidi="ne_NP"/>
        </w:rPr>
        <w:t xml:space="preserve"> मुख्य शब्दावलीमा पाउन सकिन्छ।</w:t>
      </w:r>
    </w:p>
    <w:p>
      <w:pPr/>
      <w:r>
        <w:rPr>
          <w:lang w:val="ne_NP" w:bidi="ne_NP"/>
        </w:rPr>
      </w:r>
      <w:r>
        <w:rPr>
          <w:lang w:val="ne_NP" w:bidi="ne_NP"/>
        </w:rPr>
        <w:t>यदि तपाईंले पहिले नै देखाउनुभएको छैन भने, रोक्नुहोस् र आफ्नो टोलीलाई नक्सा र तालको फोटोहरू देखाउनुहोस्। तपाईंले यो पानीको भागलाई कुन शब्द प्रयोग गर्नुहुनेछ भन्नेकुरामा छलफल गर्नुहोस्।</w:t>
      </w:r>
    </w:p>
    <w:p>
      <w:pPr/>
      <w:r>
        <w:rPr>
          <w:lang w:val="ne_NP" w:bidi="ne_NP"/>
        </w:rPr>
      </w:r>
      <w:r>
        <w:rPr>
          <w:lang w:val="ne_NP" w:bidi="ne_NP"/>
        </w:rPr>
        <w:t xml:space="preserve">येशू र उहाँका चेलाहरू </w:t>
      </w:r>
      <w:r>
        <w:rPr>
          <w:b/>
          <w:lang w:val="ne_NP" w:bidi="ne_NP"/>
        </w:rPr>
        <w:t>डुङ्गामा</w:t>
      </w:r>
      <w:r>
        <w:rPr>
          <w:lang w:val="ne_NP" w:bidi="ne_NP"/>
        </w:rPr>
        <w:t xml:space="preserve"> छन्। यो डुङ्गा सम्भवतः काठको माछा मार्ने डुङ्गा थियो। डुङ्गा लगभग ८ मिटर लामो र २ १/२ मिटर चौडा थियो। यो लगभग १ १/४ मिटर गहिरो थियो। त्यो आकारको डुङ्गामा आरामसँग तेह्र जना अटाउन सक्थ्यो। तपाईंले पहिले गरेजस्तै डुङ्गालाई अनुवाद गर्ने कुरा निश्चित गर्नुहोस्। </w:t>
      </w:r>
      <w:r>
        <w:rPr>
          <w:b/>
          <w:lang w:val="ne_NP" w:bidi="ne_NP"/>
        </w:rPr>
        <w:t>डुङ्गा</w:t>
      </w:r>
      <w:r>
        <w:rPr>
          <w:lang w:val="ne_NP" w:bidi="ne_NP"/>
        </w:rPr>
        <w:t xml:space="preserve"> मुख्य शब्दावलीमा छ।</w:t>
      </w:r>
    </w:p>
    <w:p>
      <w:pPr/>
      <w:r>
        <w:rPr>
          <w:lang w:val="ne_NP" w:bidi="ne_NP"/>
        </w:rPr>
      </w:r>
      <w:r>
        <w:rPr>
          <w:lang w:val="ne_NP" w:bidi="ne_NP"/>
        </w:rPr>
        <w:t xml:space="preserve">आफ्नो अनुवादकहरूलाई </w:t>
      </w:r>
      <w:r>
        <w:rPr>
          <w:b/>
          <w:lang w:val="ne_NP" w:bidi="ne_NP"/>
        </w:rPr>
        <w:t>डुङ्गा</w:t>
      </w:r>
      <w:r>
        <w:rPr>
          <w:lang w:val="ne_NP" w:bidi="ne_NP"/>
        </w:rPr>
        <w:t>को फोटो देखाउनुहोस् र डुङ्गाको आकार देखाउने एउटा तरिका रोज्नुहोस्, सायद एउटा लट्ठीले जमिनमा आयामहरू कोरेर र मानिसहरूलाई कोरिएको रेखाभित्र पस्न आग्रह गरेर गर्नुहोस्।</w:t>
      </w:r>
    </w:p>
    <w:p>
      <w:pPr/>
      <w:r>
        <w:rPr>
          <w:lang w:val="ne_NP" w:bidi="ne_NP"/>
        </w:rPr>
      </w:r>
      <w:r>
        <w:rPr>
          <w:lang w:val="ne_NP" w:bidi="ne_NP"/>
        </w:rPr>
        <w:t xml:space="preserve">येशू र उहाँका चेलाहरू डुङ्गामा यात्रा गर्छन्। </w:t>
      </w:r>
      <w:r>
        <w:rPr>
          <w:b/>
          <w:lang w:val="ne_NP" w:bidi="ne_NP"/>
        </w:rPr>
        <w:t>जलयात्रा</w:t>
      </w:r>
      <w:r>
        <w:rPr>
          <w:lang w:val="ne_NP" w:bidi="ne_NP"/>
        </w:rPr>
        <w:t xml:space="preserve"> भन्नाले पानीमा डुङ्गाद्वारा यात्रा गर्नु हो। चेलाहरूले हावाले डुङ्गा चलाउनका लागि पाल टाँग्न सक्थे वा खियाउने डन्डा प्रयोग गर्न सक्थे।</w:t>
      </w:r>
    </w:p>
    <w:p>
      <w:pPr/>
      <w:r>
        <w:rPr>
          <w:lang w:val="ne_NP" w:bidi="ne_NP"/>
        </w:rPr>
      </w:r>
      <w:r>
        <w:rPr>
          <w:lang w:val="ne_NP" w:bidi="ne_NP"/>
        </w:rPr>
        <w:t xml:space="preserve">तिनीहरू डुङ्गामा गइरहेका बेला, तालमा अचानक एउटा प्रचण्ड आँधीहुरी चल्यो। एउटा </w:t>
      </w:r>
      <w:r>
        <w:rPr>
          <w:b/>
          <w:lang w:val="ne_NP" w:bidi="ne_NP"/>
        </w:rPr>
        <w:t>हुरी</w:t>
      </w:r>
      <w:r>
        <w:rPr>
          <w:lang w:val="ne_NP" w:bidi="ne_NP"/>
        </w:rPr>
        <w:t xml:space="preserve"> धेरै शक्तिशाली हावा हो जुन तालको वरिपरिका पहाडहरूबाट तल आउने गर्थ्यो। पानीमाथि हावा जोडले चल्यो, जसले गर्दा ठूला छालहरू आए। छालहरूले गर्दा डुङ्गामा पानी आयो। त्यहाँ यति धेरै पानी थियो कि डुङ्गा </w:t>
      </w:r>
      <w:r>
        <w:rPr>
          <w:b/>
          <w:lang w:val="ne_NP" w:bidi="ne_NP"/>
        </w:rPr>
        <w:t>डुब्न लागेको</w:t>
      </w:r>
      <w:r>
        <w:rPr>
          <w:lang w:val="ne_NP" w:bidi="ne_NP"/>
        </w:rPr>
        <w:t xml:space="preserve"> थियो। यसको अर्थ डुङ्गा डुब्न लागेको थियो किनभने यो पानीले भरिँदै थियो।</w:t>
      </w:r>
    </w:p>
    <w:p>
      <w:pPr/>
      <w:r>
        <w:rPr>
          <w:lang w:val="ne_NP" w:bidi="ne_NP"/>
        </w:rPr>
      </w:r>
      <w:r>
        <w:rPr>
          <w:lang w:val="ne_NP" w:bidi="ne_NP"/>
        </w:rPr>
        <w:t xml:space="preserve">आँधीको बेला येशू डुङ्गामा सुतिरहनुभएको छ। उहाँका चेलाहरू उहाँलाई ब्यूँझाउन उहाँकहाँ जान्छन्। तिनीहरूले उहाँलाई प्रभु भन्छन्। </w:t>
      </w:r>
      <w:r>
        <w:rPr>
          <w:b/>
          <w:lang w:val="ne_NP" w:bidi="ne_NP"/>
        </w:rPr>
        <w:t>गुरू</w:t>
      </w:r>
      <w:r>
        <w:rPr>
          <w:lang w:val="ne_NP" w:bidi="ne_NP"/>
        </w:rPr>
        <w:t xml:space="preserve"> एउटा उपाधि हो जसले आदर देखाउँछ र अधिकार भएको व्यक्तिको लागि प्रयोग गरिन्छ। तपाईंले पहिले गरेजस्तै गुरू लाई सोही तरिकाले अनुवाद गर्ने कुरा निश्चित गर्नुहोस्। </w:t>
      </w:r>
      <w:r>
        <w:rPr>
          <w:b/>
          <w:lang w:val="ne_NP" w:bidi="ne_NP"/>
        </w:rPr>
        <w:t>गुरू</w:t>
      </w:r>
      <w:r>
        <w:rPr>
          <w:lang w:val="ne_NP" w:bidi="ne_NP"/>
        </w:rPr>
        <w:t xml:space="preserve"> शब्द मुख्य शब्दावलीमा छ।</w:t>
      </w:r>
    </w:p>
    <w:p>
      <w:pPr/>
      <w:r>
        <w:rPr>
          <w:lang w:val="ne_NP" w:bidi="ne_NP"/>
        </w:rPr>
      </w:r>
      <w:r>
        <w:rPr>
          <w:lang w:val="ne_NP" w:bidi="ne_NP"/>
        </w:rPr>
        <w:t xml:space="preserve">चेलाहरू आफू डुब्न लागेको छ भन्ने कुराले डराउँछन्। </w:t>
      </w:r>
      <w:r>
        <w:rPr>
          <w:b/>
          <w:lang w:val="ne_NP" w:bidi="ne_NP"/>
        </w:rPr>
        <w:t>डुब्नु</w:t>
      </w:r>
      <w:r>
        <w:rPr>
          <w:lang w:val="ne_NP" w:bidi="ne_NP"/>
        </w:rPr>
        <w:t xml:space="preserve">को अर्थ पानीमा डुबेर मर्नु हो। येशू ब्यूँझनुहुन्छ र आँधीलाई हप्काउनुहुन्छ। यस सन्दर्भमा, </w:t>
      </w:r>
      <w:r>
        <w:rPr>
          <w:b/>
          <w:lang w:val="ne_NP" w:bidi="ne_NP"/>
        </w:rPr>
        <w:t>हप्काउनु</w:t>
      </w:r>
      <w:r>
        <w:rPr>
          <w:lang w:val="ne_NP" w:bidi="ne_NP"/>
        </w:rPr>
        <w:t xml:space="preserve"> भन्नाले रोक्नको लागि आज्ञा दिनु भन्ने बुझिन्छ। यसले गल्ती गर्ने व्यक्तिप्रति कडा असहमति व्यक्त गर्न पनि सक्छ। येशू हावा र छालहरूसँग कुनै व्यक्तिलाई जस्तै गरी कुरा गर्नुहुन्छ।</w:t>
      </w:r>
    </w:p>
    <w:p>
      <w:pPr/>
      <w:r>
        <w:rPr>
          <w:lang w:val="ne_NP" w:bidi="ne_NP"/>
        </w:rPr>
      </w:r>
      <w:r>
        <w:rPr>
          <w:lang w:val="ne_NP" w:bidi="ne_NP"/>
        </w:rPr>
        <w:t xml:space="preserve">येशूले चेलाहरूको </w:t>
      </w:r>
      <w:r>
        <w:rPr>
          <w:b/>
          <w:lang w:val="ne_NP" w:bidi="ne_NP"/>
        </w:rPr>
        <w:t>विश्वास</w:t>
      </w:r>
      <w:r>
        <w:rPr>
          <w:lang w:val="ne_NP" w:bidi="ne_NP"/>
        </w:rPr>
        <w:t xml:space="preserve"> वा उहाँमाथिको भरोसामा प्रश्न गर्नुहुन्छ। तपाईंले पहिले गरेझैँ विश्वासलाई अनुवाद गर्ने निश्चित गर्नुहोस्। </w:t>
      </w:r>
      <w:r>
        <w:rPr>
          <w:b/>
          <w:lang w:val="ne_NP" w:bidi="ne_NP"/>
        </w:rPr>
        <w:t>विश्वास</w:t>
      </w:r>
      <w:r>
        <w:rPr>
          <w:lang w:val="ne_NP" w:bidi="ne_NP"/>
        </w:rPr>
        <w:t xml:space="preserve"> मुख्य शब्दावलीमा छ।</w:t>
      </w:r>
    </w:p>
    <w:p>
      <w:pPr/>
      <w:r>
        <w:rPr>
          <w:lang w:val="ne_NP" w:bidi="ne_NP"/>
        </w:rPr>
      </w:r>
      <w:r>
        <w:rPr>
          <w:lang w:val="ne_NP" w:bidi="ne_NP"/>
        </w:rPr>
        <w:t xml:space="preserve">चेलाहरू </w:t>
      </w:r>
      <w:r>
        <w:rPr>
          <w:b/>
          <w:lang w:val="ne_NP" w:bidi="ne_NP"/>
        </w:rPr>
        <w:t>डर र अचम्ममा</w:t>
      </w:r>
      <w:r>
        <w:rPr>
          <w:lang w:val="ne_NP" w:bidi="ne_NP"/>
        </w:rPr>
        <w:t xml:space="preserve"> परेर जवाफ दिन्छन्। चेलाहरू येशूको ठूलो शक्तिका कारण डराएका थिए। येशूले तिनीहरूलाई हानी गर्नुहुनेछ भन्ने कुरामा तिनीहरू डराएनन् तर हावा र छालहरूले येशूको आज्ञामा कसरी प्रतिक्रिया दिए भन्ने कुरामा अचम्ममा परे।</w:t>
      </w:r>
    </w:p>
    <w:p>
      <w:pPr/>
      <w:r>
        <w:rPr>
          <w:lang w:val="ne_NP" w:bidi="ne_NP"/>
        </w:rPr>
      </w:r>
      <w:r>
        <w:rPr>
          <w:lang w:val="ne_NP" w:bidi="ne_NP"/>
        </w:rPr>
        <w:t>जब चेलाहरूले सोध्छन्, "</w:t>
      </w:r>
      <w:r>
        <w:rPr>
          <w:b/>
          <w:lang w:val="ne_NP" w:bidi="ne_NP"/>
        </w:rPr>
        <w:t>यो को हो</w:t>
      </w:r>
      <w:r>
        <w:rPr>
          <w:lang w:val="ne_NP" w:bidi="ne_NP"/>
        </w:rPr>
        <w:t>?" तिनीहरूलाई येशू को हुनुहुन्छ भन्ने थाहा नभएकोले गर्दा होइन। तिनीहरूले येशूको शक्ति र अधिकारप्रति आफ्नो आश्चर्य देखाउन यो प्रश्न सोध्छन्।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8:26–39</w:t>
      </w:r>
      <w:r>
        <w:rPr>
          <w:lang w:val="ne_NP" w:bidi="ne_NP"/>
        </w:rPr>
      </w:r>
    </w:p>
    <w:p>
      <w:pPr>
        <w:pStyle w:val="Heading3"/>
      </w:pPr>
      <w:r>
        <w:rPr>
          <w:lang w:val="ne_NP" w:bidi="ne_NP"/>
        </w:rPr>
        <w:t>Step 1</w:t>
      </w:r>
    </w:p>
    <w:p>
      <w:pPr/>
      <w:r>
        <w:rPr>
          <w:lang w:val="ne_NP" w:bidi="ne_NP"/>
        </w:rPr>
      </w:r>
      <w:r>
        <w:rPr>
          <w:lang w:val="ne_NP" w:bidi="ne_NP"/>
        </w:rPr>
        <w:t>लूका ८:२६–३९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कथा येशूले गालीलको समुद्रमा डुङ्गाबाट आँधीलाई शान्त पारेको लगत्तै पछिको हो। लूकाले येशू र उहाँका चेलाहरू गालीलको समुद्र पार गरेपछिको आफ्नो कथालाई निरन्तरता दिन्छन्। येशू समुद्रको अर्को छेउमा आइपुग्नुहुन्छ जहाँ अन्यजातिहरू बसोबास गर्थे। येशूले दुष्टात्माहरू लागेको एक मानिसलाई भेट्नुहुन्छ र तिनीहरूलाई धपाउनुहुन्छ। अन्यजातिहरू डरका साथ जवाफ दिन्छन् र येशूलाई अस्वीकार गर्छन्। यस कथामा, लूकाले बीउ छर्ने दृष्टान्तका पाठहरू अन्यजातिहरूमा पनि लागू हुन्छन् भनेर देखाउँछन्।</w:t>
      </w:r>
    </w:p>
    <w:p>
      <w:pPr/>
      <w:r>
        <w:rPr>
          <w:lang w:val="ne_NP" w:bidi="ne_NP"/>
        </w:rPr>
      </w:r>
      <w:r>
        <w:rPr>
          <w:lang w:val="ne_NP" w:bidi="ne_NP"/>
        </w:rPr>
        <w:t xml:space="preserve">रोक्नुहोस् र आफ्नो टोलीलाई गालीलको समुद्र र </w:t>
      </w:r>
      <w:r>
        <w:rPr>
          <w:b/>
          <w:lang w:val="ne_NP" w:bidi="ne_NP"/>
        </w:rPr>
        <w:t>माछा मार्ने डुङ्गा</w:t>
      </w:r>
      <w:r>
        <w:rPr>
          <w:lang w:val="ne_NP" w:bidi="ne_NP"/>
        </w:rPr>
        <w:t>को फोटो देखाउनुहोस्।</w:t>
      </w:r>
    </w:p>
    <w:p>
      <w:pPr/>
      <w:r>
        <w:rPr>
          <w:lang w:val="ne_NP" w:bidi="ne_NP"/>
        </w:rPr>
      </w:r>
      <w:r>
        <w:rPr>
          <w:lang w:val="ne_NP" w:bidi="ne_NP"/>
        </w:rPr>
        <w:t>आँधीलाई शान्त पारेपछि, येशू र उहाँका चेलाहरू गालीलको समुद्रको उत्तरपूर्वी किनारमा आइपुग्छन्। यो गेरासेनीहरूको वा गेरासा शहरका मानिसहरूको इलाका थियो। त्यहाँ बसोबास गर्ने अधिकांश मानिसहरू अन्यजातिहरू वा गैर-यहूदीहरू थिए। यो क्षेत्र गालीलबाट समुद्रको विपरीत छेउमा थियो।</w:t>
      </w:r>
    </w:p>
    <w:p>
      <w:pPr/>
      <w:r>
        <w:rPr>
          <w:lang w:val="ne_NP" w:bidi="ne_NP"/>
        </w:rPr>
      </w:r>
      <w:r>
        <w:rPr>
          <w:lang w:val="ne_NP" w:bidi="ne_NP"/>
        </w:rPr>
        <w:t>रोक्नुहोस् र आफ्नो टोलीलाई गालीलको समुद्र, गालील र गेरासाको नक्सा देखाउनुहोस्। येशू र उहाँका चेलाहरूले लिएको बाटोलाई हाइलाइट गर्नुहोस्।</w:t>
      </w:r>
    </w:p>
    <w:p>
      <w:pPr/>
      <w:r>
        <w:rPr>
          <w:lang w:val="ne_NP" w:bidi="ne_NP"/>
        </w:rPr>
      </w:r>
      <w:r>
        <w:rPr>
          <w:lang w:val="ne_NP" w:bidi="ne_NP"/>
        </w:rPr>
        <w:t>लूकाले कथा सुनाउँदै गर्दा, उनले प्राय: विगतमा पहिले नै भइसकेको घटनाको पृष्ठभूमिको जानकारी थप्छन्। आफ्नो भाषामा क्रियाकलापहरू र पृष्ठभूमिको जानकारीबीचका भिन्नताहरू वर्णन गर्ने सबैभन्दा राम्रो उपायको बारेमा सोच्नुहोस्।</w:t>
      </w:r>
    </w:p>
    <w:p>
      <w:pPr/>
      <w:r>
        <w:rPr>
          <w:lang w:val="ne_NP" w:bidi="ne_NP"/>
        </w:rPr>
      </w:r>
      <w:r>
        <w:rPr>
          <w:lang w:val="ne_NP" w:bidi="ne_NP"/>
        </w:rPr>
        <w:t>येशू र उहाँका चेलाहरू वा सबैभन्दा नजिकका अनुयायीहरू डुङ्गाबाट बाहिर निस्केर सुख्खा भूमिमा जान्छन्। भूतहरू वा दुष्ट आत्माहरू लागेको त्यस शहरको एकजना मानिस येशू भएको ठाउँमा आउँछ। दुष्ट आत्मा लागेको भन्नुको अर्थ मानिसका कार्यहरू र विचारहरू दुष्ट आत्माहरूद्वारा नियन्त्रित थिए भन्ने हुन्छ। यो मानिस अन्यजाति थियो। किनभने त्यो मानिसलाई दुष्टात्मा लागेको थियो, यहूदीहरूले उसलाई अशुद्ध वा परमेश्वरको सेवा गर्न अयोग्य ठाने। त्यो मानिस सायद पहिले गेरासामा बस्थ्यो तर दुष्ट आत्माहरूको कारणले गर्दा ऊ अब त्यहाँ बस्दैनथ्यो। त्यसपछि लूकाले त्यो मानिसको पृष्ठभूमिबारे जानकारी दिन्छन्।</w:t>
      </w:r>
    </w:p>
    <w:p>
      <w:pPr/>
      <w:r>
        <w:rPr>
          <w:lang w:val="ne_NP" w:bidi="ne_NP"/>
        </w:rPr>
      </w:r>
      <w:r>
        <w:rPr>
          <w:lang w:val="ne_NP" w:bidi="ne_NP"/>
        </w:rPr>
        <w:t>रोक्नुहोस् र आफ्नो टोलीसँग छलफल गर्नुहोस्: तपाईंको संस्कृतिमा दुष्ट आत्माहरूद्वारा नियन्त्रित मानिसहरूलाई कसरी व्यवहार गरिन्छ? कोही दुष्ट आत्माको नियन्त्रणमा छ भनेर तपाईंले कसरी भन्न सक्नुहुन्छ?</w:t>
      </w:r>
    </w:p>
    <w:p>
      <w:pPr/>
      <w:r>
        <w:rPr>
          <w:lang w:val="ne_NP" w:bidi="ne_NP"/>
        </w:rPr>
      </w:r>
      <w:r>
        <w:rPr>
          <w:lang w:val="ne_NP" w:bidi="ne_NP"/>
        </w:rPr>
        <w:t>त्यो मानिसले लामो समयसम्म लुगा लगाएको थिएन वा घरमा बसेको थिएन। यसको सट्टा, उनी चिहानहरू वा मानिसहरूले मृत शरीर राख्ने गुफाहरूमा बस्ने गर्थे। यो अर्को विवरण थियो जसले त्यो मानिसलाई यहूदीहरूको दृष्टिमा अशुद्ध भएको संकेत गर्यो। दुष्ट आत्माहरूले त्यो मानिसलाई आफ्नो समुदाय र परिवारबाट अलग पारे।</w:t>
      </w:r>
    </w:p>
    <w:p>
      <w:pPr/>
      <w:r>
        <w:rPr>
          <w:lang w:val="ne_NP" w:bidi="ne_NP"/>
        </w:rPr>
      </w:r>
      <w:r>
        <w:rPr>
          <w:lang w:val="ne_NP" w:bidi="ne_NP"/>
        </w:rPr>
        <w:t>रोक्नुहोस् र आफ्नो टोलीलाई गाड्ने चिहानको फोटो देखाउनुहोस्। आफ्नो टोलीसँग छलफल गर्नुहोस्, तपाईंको संस्कृतिमा मानिसहरू मरेपछि उनीहरूलाई कहाँ राखिन्छ? मृतकहरूलाई राखिने ठाउँका बारेमा के कस्ता विश्वासहरू छन्?</w:t>
      </w:r>
    </w:p>
    <w:p>
      <w:pPr/>
      <w:r>
        <w:rPr>
          <w:lang w:val="ne_NP" w:bidi="ne_NP"/>
        </w:rPr>
      </w:r>
      <w:r>
        <w:rPr>
          <w:lang w:val="ne_NP" w:bidi="ne_NP"/>
        </w:rPr>
        <w:t>त्यो मानिसलाई नियन्त्रण गर्ने दुष्ट आत्माहरू येशूप्रति शत्रुतापूर्ण छन्। तिनीहरूले त्यो मानिसलाई कराउन र येशूको चरणमा पर्न लगाउँछन्। त्यो मानिसका दुष्ट आत्माहरूले येशूलाई सबैभन्दा उच्च परमेश्वरको पुत्र भन्छन् किनभने तिनीहरूले येशूसँग आफूभन्दा बढी शक्ति छ भन्ने कुरा बुझ्छन्। येशूले दुष्ट आत्माहरूलाई त्यो मानिसलाई छोड्न आज्ञा गरेपछि, दुष्ट आत्माहरूले येशूलाई तिनीहरूलाई यातना नदिन बिन्ती गर्छन्। यस सन्दर्भमा, यातना दिनुको अर्थ कष्ट र पीडा दिएर दण्ड दिनु हो।</w:t>
      </w:r>
    </w:p>
    <w:p>
      <w:pPr/>
      <w:r>
        <w:rPr>
          <w:lang w:val="ne_NP" w:bidi="ne_NP"/>
        </w:rPr>
      </w:r>
      <w:r>
        <w:rPr>
          <w:lang w:val="ne_NP" w:bidi="ne_NP"/>
        </w:rPr>
        <w:t>लूकाले त्यसपछि ती पुरुषको बारेमा पृष्ठभूमि जानकारी दिन्छन्। लूकाले विगतमा दुष्ट आत्माहरूले त्यो मानिसलाई धेरै पटक हिंसात्मक रूपमा नियन्त्रण गरेका थिए भनेर व्याख्या गर्छन्। जब त्यो मानिस दुष्ट आत्माहरूको नियन्त्रणमा हुन्थ्यो, उसलाई रोक्नका लागि शहरका मानिसहरूले उसको नाडी र खुट्टाहरूमा साङ्लाहरू बाँध्ने गर्थे। ऊ भाग्न र मानिसहरूलाई हानि पुर्याउन नसकोस् भनेर मानिसहरूले त्यो भूत लागेको मानिसलाई पहरा दिनुपर्थ्यो। तर त्यो मानिसभित्रका दुष्ट आत्माहरूले उसलाई यति बलियो बनाएका थिए कि उसले साङ्लाहरू चुँडाल्यो। तिनीहरूले त्यो मानिसलाई थोरै मानिसहरू बसोबास गर्ने ठाउँहरूमा जान र बस्न लगाए।</w:t>
      </w:r>
    </w:p>
    <w:p>
      <w:pPr/>
      <w:r>
        <w:rPr>
          <w:lang w:val="ne_NP" w:bidi="ne_NP"/>
        </w:rPr>
      </w:r>
      <w:r>
        <w:rPr>
          <w:lang w:val="ne_NP" w:bidi="ne_NP"/>
        </w:rPr>
        <w:t>रोक्नुहोस् र आफ्नो टोलीलाई साङ्लाको फोटो देखाउनुहोस्।</w:t>
      </w:r>
    </w:p>
    <w:p>
      <w:pPr/>
      <w:r>
        <w:rPr>
          <w:lang w:val="ne_NP" w:bidi="ne_NP"/>
        </w:rPr>
      </w:r>
      <w:r>
        <w:rPr>
          <w:lang w:val="ne_NP" w:bidi="ne_NP"/>
        </w:rPr>
        <w:t>त्यसपछि लूका कथामा फर्किन्छन्। येशूले त्यो मानिसको नाम के हो भनेर सोध्नुहुन्छ र दुष्ट आत्माहरू त्यो मानिसको माध्यमबाट येशूलाई जवाफ दिन्छन्। तिनीहरू भन्छन्, "फौज" फौज एउटा सैन्य शब्द हो जसले सेनामा रोमी सैनिकहरूको सबैभन्दा ठूलो एकाइलाई जनाउँछ। एउटा फौजमा चार हजार देखि छ हजार सैनिकहरू थिए। यसको अर्थ त्यो मानिसको भित्र चार देखि छ हजार दुष्ट आत्माहरू थिए भन्ने होइन। दुष्ट आत्माले आफूलाई फौज भन्छ किनभने उससँग त्यो मानिसलाई नियन्त्रण गरिरहेका अन्य धेरै दुष्ट आत्माहरू छन्। तिनीहरूलाई अथाह खाडलमा वा आफ्नो अन्तिम दण्ड पर्खनका लागि राखिएको ठाउँमा नपठाइदिन दुष्ट आत्माहरूले येशूलाई बारम्बार बिन्ती गर्छन्। यहूदीहरूले यो ठाउँ जमिनको धेरै मुनि कतै छ भनेर विश्वास गर्थे। त्यो अथाह खाडल नै "यातना" थियो, जसलाई भूतहरूले येशूसँग कुरा गर्दा उल्लेख गरिरहेका थिए।</w:t>
      </w:r>
    </w:p>
    <w:p>
      <w:pPr/>
      <w:r>
        <w:rPr>
          <w:lang w:val="ne_NP" w:bidi="ne_NP"/>
        </w:rPr>
      </w:r>
      <w:r>
        <w:rPr>
          <w:lang w:val="ne_NP" w:bidi="ne_NP"/>
        </w:rPr>
        <w:t>लूकाले फेरि नजिकैको पहाडको छेउमा सुँगुरहरू चरिरहेका थिए भन्ने पृष्ठभूमिको जानकारी दिन्छन्। येशूले उहाँका चेलाहरूसँग किनारमा उभिएको ठाउँबाट दुष्टात्मा लागेको मानिस र सुँगुरहरू देख्न सक्नुभयो। हामीलाई अन्य सुसमाचारहरूबाट थाहा छ कि त्यहाँ लगभग २,००० सुँगुरहरू थिए।</w:t>
      </w:r>
    </w:p>
    <w:p>
      <w:pPr/>
      <w:r>
        <w:rPr>
          <w:lang w:val="ne_NP" w:bidi="ne_NP"/>
        </w:rPr>
      </w:r>
      <w:r>
        <w:rPr>
          <w:lang w:val="ne_NP" w:bidi="ne_NP"/>
        </w:rPr>
        <w:t>रोक्नुहोस् र आफ्नो टोलीलाई सुँगुरहरूको फोटो देखाउनुहोस्।</w:t>
      </w:r>
    </w:p>
    <w:p>
      <w:pPr/>
      <w:r>
        <w:rPr>
          <w:lang w:val="ne_NP" w:bidi="ne_NP"/>
        </w:rPr>
      </w:r>
      <w:r>
        <w:rPr>
          <w:lang w:val="ne_NP" w:bidi="ne_NP"/>
        </w:rPr>
        <w:t>येशूले दुष्ट आत्माहरूलाई त्यो मानिसलाई छोड्न आज्ञा गर्नुभएको थियो, त्यसैले दुष्ट आत्माहरूले तिनीहरूलाई सुँगुरहरूमा जान अनुमति दिनुहोस् भनेर येशूलाई बिन्ती गर्छन्। येशूले तिनीहरूलाई सुँगुरहरूलाई नियन्त्रण गर्ने अनुमति दिनुहुन्छ। दुष्ट आत्माहरूले त्यो मानिसलाई छोड्छन् र सुँगुरहरूको समूहलाई ठाडो पहाडबाट तल दगुर्न लगाउँछन्। तिनीहरू यति छिटो दौड्छन् कि तिनीहरू तालमा खस्छन् र डुब्छन्, वा पानीमा मर्छन्। गोठालाहरू वा सुँगुरहरूको हेरचाह गर्ने मानिसहरूले के भयो देखे र डरले भागे। तिनीहरू अन्य शहरका मानिसहरू र गाउँका मानिसहरूलाई के भयो भनेर बताउन दगुडे। मानिसहरू गोठालाहरूको कुरा सुन्छन् र आफैँ हेर्न जान्छन्। तिनीहरू आइपुग्छन् र जो मानिस पहिले दुष्ट आत्माहरूद्वारा ग्रस्त थियो, उसलाई येशूको चरणमा बसिरहेको भेट्टाउँछन्। त्यो मानिस लुगा लगाएको र शान्तिपूर्वक बसिरहेको थियो। उहाँ अब उग्र र अनियन्त्रित थिएन, बरु आफ्नो होस-हवासमा थिए। यसको अर्थ उसले सामान्य रूपमा व्यवहार गरिरहेको थियो र अब पागल थिएन। यहूदी संस्कृतिमा, मानिसहरू प्राय: शिक्षकहरूको चरणमा बस्दथे। यसले तिनीहरूको आज्ञाकारिता र नम्रता देखायो।</w:t>
      </w:r>
    </w:p>
    <w:p>
      <w:pPr/>
      <w:r>
        <w:rPr>
          <w:lang w:val="ne_NP" w:bidi="ne_NP"/>
        </w:rPr>
      </w:r>
      <w:r>
        <w:rPr>
          <w:lang w:val="ne_NP" w:bidi="ne_NP"/>
        </w:rPr>
        <w:t>शहरका मानिसहरू येशूसँग डराएका थिए किनभने उहाँले त्यो मानिसलाई दुष्ट आत्माहरूबाट मुक्त गरेर अलौकिक शक्ति देखाउनुभएको थियो। जे भयो त्यो देख्ने मानिसहरूले भीडलाई येशूले दुष्ट आत्माहरूबाट त्यो मानिसलाई कसरी निको पार्नु भयो वा मुक्त गर्नुभयो भनेर बताए। यसमा गोठालाहरू र येशूका चेलाहरू दुबै समावेश हुन सक्थ्यो। त्यसैले त्यस क्षेत्रका मानिसहरू डराए र येशूलाई त्यहाँबाट जान आग्रह गरे। तिनीहरूको प्रतिक्रियाले देखाउँछ कि केही मानिसहरूले येशूको शक्ति देख्दा पनि, तिनीहरूले उहाँलाई प्रतिज्ञा गरिएको मुक्तिदाताको रूपमा विश्वास गरेनन् वा स्वीकार गरेनन्।</w:t>
      </w:r>
    </w:p>
    <w:p>
      <w:pPr/>
      <w:r>
        <w:rPr>
          <w:lang w:val="ne_NP" w:bidi="ne_NP"/>
        </w:rPr>
      </w:r>
      <w:r>
        <w:rPr>
          <w:lang w:val="ne_NP" w:bidi="ne_NP"/>
        </w:rPr>
        <w:t>येशू आफ्ना चेलाहरूसँग डुङ्गामा चढ्नुहुन्छ र प्रस्थान गर्न तयार हुनुहुन्छ। दुष्ट आत्माहरू लागेको मानिस येशूसँग जान र उहाँको अनुयायी हुन चाहन्छ। तर येशूले त्यो मानिसलाई यसको सट्टा एउटा काम दिनुभयो। येशू चाहनुहुन्छ कि त्यो मानिस आफ्नो सहरमा फर्केर जाओस् र परमेश्वरले उसको लागि के गर्नुभएको छ भनेर आफ्नो क्षेत्रका सबैलाई बताओस्। त्यो मानिसले आज्ञा पालन गर्छ र आफ्नो शहरमा फर्किन्छ। उहाँले सबैलाई येशूको सुसमाचार सुनाउनुहुन्छ।</w:t>
      </w:r>
    </w:p>
    <w:p>
      <w:pPr/>
      <w:r>
        <w:rPr>
          <w:lang w:val="ne_NP" w:bidi="ne_NP"/>
        </w:rPr>
      </w:r>
      <w:r>
        <w:rPr>
          <w:lang w:val="ne_NP" w:bidi="ne_NP"/>
        </w:rPr>
        <w:t>यस कथामा, लूकाले दुष्ट आत्माहरूमाथि येशूको शक्ति र अधिकार देखाउँछन्। लूकाले येशूका शिक्षाहरू र निको पार्ने काम यहूदीहरूको लागि मात्र होइन, तर अन्यजातिहरूको लागि पनि हो भनेर पनि देखाउँछन्। हामीले एउटा अन्यजाति येशूको अनुयायी भएको मात्र देख्दैनौँ, तर येशूले अरूलाई आफ्नो बारेमा बताउन अन्यजातिलाई पठाउनुभएको पनि देख्छौँ।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छ वटा दृश्यहरू छन्।</w:t>
      </w:r>
    </w:p>
    <w:p>
      <w:pPr/>
      <w:r>
        <w:rPr>
          <w:lang w:val="ne_NP" w:bidi="ne_NP"/>
        </w:rPr>
      </w:r>
      <w:r>
        <w:rPr>
          <w:b/>
          <w:lang w:val="ne_NP" w:bidi="ne_NP"/>
        </w:rPr>
        <w:t>पहिलो दृश्य:</w:t>
      </w:r>
      <w:r>
        <w:rPr>
          <w:lang w:val="ne_NP" w:bidi="ne_NP"/>
        </w:rPr>
        <w:t xml:space="preserve"> दुष्टात्मा लागेको एकजना मानिस चिहानघारीमा बसिरहेको छ। उसले आफूलाई काट्छ र लुगा लगाउँदैन। जब उसले सहरका मानिसहरूलाई दुःख दिन्छ, तिनीहरूले उसलाई साङ्लाले बाँध्छन् र उसको पहरा दिन्छन्। त्यो मानिस मानिसहरूबाट टाढा बस्न साङ्लाहरू तोडेर उम्कन्छ।</w:t>
      </w:r>
    </w:p>
    <w:p>
      <w:pPr/>
      <w:r>
        <w:rPr>
          <w:lang w:val="ne_NP" w:bidi="ne_NP"/>
        </w:rPr>
      </w:r>
      <w:r>
        <w:rPr>
          <w:b/>
          <w:lang w:val="ne_NP" w:bidi="ne_NP"/>
        </w:rPr>
        <w:t>दोस्रो दृश्य:</w:t>
      </w:r>
      <w:r>
        <w:rPr>
          <w:lang w:val="ne_NP" w:bidi="ne_NP"/>
        </w:rPr>
        <w:t xml:space="preserve"> येशू र उहाँका चेलाहरू गालीलको समुद्रमा डुङ्गामा छन्। तिनीहरू किनारमा आइपुग्छन्। येशू डुङ्गाबाट बाहिर निस्कनुहुन्छ। येशूले भूतहरूलाई त्यो मानिसबाट बाहिर निस्की आउनलाई भन्नुहुन्छ। भूत-ग्रस्त मानिस उहाँलाई भेट्न दगुर्छ। भूतहरू र येशूको कुराकानी छ।</w:t>
      </w:r>
    </w:p>
    <w:p>
      <w:pPr/>
      <w:r>
        <w:rPr>
          <w:lang w:val="ne_NP" w:bidi="ne_NP"/>
        </w:rPr>
      </w:r>
      <w:r>
        <w:rPr>
          <w:b/>
          <w:lang w:val="ne_NP" w:bidi="ne_NP"/>
        </w:rPr>
        <w:t>तेस्रो दृश्य:</w:t>
      </w:r>
      <w:r>
        <w:rPr>
          <w:lang w:val="ne_NP" w:bidi="ne_NP"/>
        </w:rPr>
        <w:t xml:space="preserve"> येशूले भूतहरूलाई त्यो मानिसलाई छोड्न र सुँगुरहरूमा प्रवेश गर्न अनुमति दिनुहुन्छ। भूतहरू सुँगुरहरूमा प्रवेश गर्छन् र तिनीहरूलाई पहाडबाट तल दगुर्न र तालमा डुब्न लगाउँछन्। गोठालाहरू दगुर्छन् र आफूले भेट्ने सबैलाई के भयो भनेर बताउँछन्।</w:t>
      </w:r>
    </w:p>
    <w:p>
      <w:pPr/>
      <w:r>
        <w:rPr>
          <w:lang w:val="ne_NP" w:bidi="ne_NP"/>
        </w:rPr>
      </w:r>
      <w:r>
        <w:rPr>
          <w:b/>
          <w:lang w:val="ne_NP" w:bidi="ne_NP"/>
        </w:rPr>
        <w:t>चौथो दृश्य:</w:t>
      </w:r>
      <w:r>
        <w:rPr>
          <w:lang w:val="ne_NP" w:bidi="ne_NP"/>
        </w:rPr>
        <w:t xml:space="preserve"> शहरका मानिसहरू बाहिर येशू त्यो मानिससँग भएको ठाउँमा आउँछन्। भूतहरू लागेको मानिस शान्त छ, लुगा लगाएको र येशूको पाउमा बसिरहेको छ। मानिसहरू डराएका छन् र येशूलाई त्यस ठाउँ छोड्न आग्रह गर्छन्।</w:t>
      </w:r>
    </w:p>
    <w:p>
      <w:pPr/>
      <w:r>
        <w:rPr>
          <w:lang w:val="ne_NP" w:bidi="ne_NP"/>
        </w:rPr>
      </w:r>
      <w:r>
        <w:rPr>
          <w:b/>
          <w:lang w:val="ne_NP" w:bidi="ne_NP"/>
        </w:rPr>
        <w:t>पाँचौ दृश्य:</w:t>
      </w:r>
      <w:r>
        <w:rPr>
          <w:lang w:val="ne_NP" w:bidi="ne_NP"/>
        </w:rPr>
        <w:t xml:space="preserve"> येशू र उहाँका चेलाहरू जानका लागि डुङ्गामा चढ्छन्। त्यो मानिसले येशूसँग जान पाऊँ भनी आग्रह गर्छ। येशूले उसलाई बस्न र के भयो भनेर सबैलाई बताउन भन्नुहुन्छ।</w:t>
      </w:r>
    </w:p>
    <w:p>
      <w:pPr/>
      <w:r>
        <w:rPr>
          <w:lang w:val="ne_NP" w:bidi="ne_NP"/>
        </w:rPr>
      </w:r>
      <w:r>
        <w:rPr>
          <w:b/>
          <w:lang w:val="ne_NP" w:bidi="ne_NP"/>
        </w:rPr>
        <w:t>छैटौं दृश्य:</w:t>
      </w:r>
      <w:r>
        <w:rPr>
          <w:lang w:val="ne_NP" w:bidi="ne_NP"/>
        </w:rPr>
        <w:t xml:space="preserve"> त्यो मानिस बस्छ र येशूको आज्ञा पालन गर्छ। उहाँले सबैलाई येशूले उसको लागि के गर्नुभयो भनेर बताउनुहुन्छ।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भूत-लागेको मानिस</w:t>
      </w:r>
    </w:p>
    <w:p>
      <w:pPr>
        <w:pStyle w:val="ListBullet"/>
        <w:spacing w:line="240" w:lineRule="auto"/>
        <w:ind w:left="720"/>
      </w:pPr>
      <w:r>
        <w:rPr>
          <w:lang w:val="ne_NP" w:bidi="ne_NP"/>
        </w:rPr>
      </w:r>
      <w:r>
        <w:rPr>
          <w:lang w:val="ne_NP" w:bidi="ne_NP"/>
        </w:rPr>
        <w:t>भूतहरू</w:t>
      </w:r>
    </w:p>
    <w:p>
      <w:pPr>
        <w:pStyle w:val="ListBullet"/>
        <w:spacing w:line="240" w:lineRule="auto"/>
        <w:ind w:left="720"/>
      </w:pPr>
      <w:r>
        <w:rPr>
          <w:lang w:val="ne_NP" w:bidi="ne_NP"/>
        </w:rPr>
      </w:r>
      <w:r>
        <w:rPr>
          <w:lang w:val="ne_NP" w:bidi="ne_NP"/>
        </w:rPr>
        <w:t>सुँगुरहरू</w:t>
      </w:r>
    </w:p>
    <w:p>
      <w:pPr>
        <w:pStyle w:val="ListBullet"/>
        <w:spacing w:line="240" w:lineRule="auto"/>
        <w:ind w:left="720"/>
      </w:pPr>
      <w:r>
        <w:rPr>
          <w:lang w:val="ne_NP" w:bidi="ne_NP"/>
        </w:rPr>
      </w:r>
      <w:r>
        <w:rPr>
          <w:lang w:val="ne_NP" w:bidi="ne_NP"/>
        </w:rPr>
        <w:t>गोठालाहरू</w:t>
      </w:r>
    </w:p>
    <w:p>
      <w:pPr>
        <w:pStyle w:val="ListBullet"/>
        <w:spacing w:line="240" w:lineRule="auto"/>
        <w:ind w:left="720"/>
      </w:pPr>
      <w:r>
        <w:rPr>
          <w:lang w:val="ne_NP" w:bidi="ne_NP"/>
        </w:rPr>
      </w:r>
      <w:r>
        <w:rPr>
          <w:lang w:val="ne_NP" w:bidi="ne_NP"/>
        </w:rPr>
        <w:t>शहरका मानिसहरू</w:t>
      </w:r>
    </w:p>
    <w:p>
      <w:pPr>
        <w:pStyle w:val="ListBullet"/>
        <w:spacing w:line="240" w:lineRule="auto"/>
        <w:ind w:left="720"/>
      </w:pPr>
      <w:r>
        <w:rPr>
          <w:lang w:val="ne_NP" w:bidi="ne_NP"/>
        </w:rPr>
      </w:r>
      <w:r>
        <w:rPr>
          <w:lang w:val="ne_NP" w:bidi="ne_NP"/>
        </w:rPr>
        <w:t>भूत-लागेको मानिसका पहरेदारहरू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ध्यान दिनु महत्त्वपूर्ण छ कि लूकाको विवरणको यस भागमा, लूका यस खण्डमा तीन पटक घटनाहरू वर्णन गर्ने क्रमबाट पृष्ठभूमिको जानकारी प्रस्तुत गर्नेतर्फ मोडिन्छन्। पहिलो दुई पटकको पृष्ठभूमिको जानकारी भूत-लागेको मानिसको जीवनको बारेमा हो। तेस्रो पटक सुँगुरहरूको बारेमा हो।</w:t>
      </w:r>
    </w:p>
    <w:p>
      <w:pPr/>
      <w:r>
        <w:rPr>
          <w:lang w:val="ne_NP" w:bidi="ne_NP"/>
        </w:rPr>
      </w:r>
      <w:r>
        <w:rPr>
          <w:lang w:val="ne_NP" w:bidi="ne_NP"/>
        </w:rPr>
        <w:t>येशूले आँधीलाई शान्त पारेपछि, येशू र उहाँका चेलाहरू तालको अर्को छेउमा आइपुगे।</w:t>
      </w:r>
    </w:p>
    <w:p>
      <w:pPr/>
      <w:r>
        <w:rPr>
          <w:lang w:val="ne_NP" w:bidi="ne_NP"/>
        </w:rPr>
      </w:r>
      <w:r>
        <w:rPr>
          <w:lang w:val="ne_NP" w:bidi="ne_NP"/>
        </w:rPr>
        <w:t>यो जान्नु महत्त्वपूर्ण छ कि केही भाषाहरूमा कुनै घटनाको कथाबाट पृष्ठभूमि जानकारीमा जान गाह्रो हुन सक्छ। लूकाले भूत-लागेको मानिस बसोबास गर्ने शहरको परिचय दिँदा टोलीले भूत-लागेको मानिसको बारेमा सबै पृष्ठभूमि जानकारीलाई समूहबद्ध गरेर पुन: कालक्रमबद्ध गर्न सक्छ।</w:t>
      </w:r>
    </w:p>
    <w:p>
      <w:pPr/>
      <w:r>
        <w:rPr>
          <w:lang w:val="ne_NP" w:bidi="ne_NP"/>
        </w:rPr>
      </w:r>
      <w:r>
        <w:rPr>
          <w:lang w:val="ne_NP" w:bidi="ne_NP"/>
        </w:rPr>
        <w:t>यो सम्झनु महत्त्वपूर्ण छ कि यहूदीहरूले मृत शरीरहरू भएको कारणले चिहानलाई अशुद्ध ठानेका थिए।</w:t>
      </w:r>
    </w:p>
    <w:p>
      <w:pPr/>
      <w:r>
        <w:rPr>
          <w:lang w:val="ne_NP" w:bidi="ne_NP"/>
        </w:rPr>
      </w:r>
      <w:r>
        <w:rPr>
          <w:lang w:val="ne_NP" w:bidi="ne_NP"/>
        </w:rPr>
        <w:t>यो सम्झनु महत्त्वपूर्ण छ कि साङ्लाहरू धातुका थिए, त्यसैले त्यो मानिसलाई तिनीहरूलाई बारम्बार तोड्न अलौकिक शक्तिको आवश्यकता थियो।</w:t>
      </w:r>
    </w:p>
    <w:p>
      <w:pPr/>
      <w:r>
        <w:rPr>
          <w:lang w:val="ne_NP" w:bidi="ne_NP"/>
        </w:rPr>
      </w:r>
      <w:r>
        <w:rPr>
          <w:lang w:val="ne_NP" w:bidi="ne_NP"/>
        </w:rPr>
        <w:t>त्यहाँ भूतहरू लागेको एक मानिस थियो। लामो समयदेखि उनी घरविहीन र नाङ्गो भई सहर बाहिरका चिहानहरूमा बसिरहेका थिए। यो आत्माले प्राय: उक्त मानिसलाई नियन्त्रण गर्थ्यो। जब उहाँलाई पहरेदारी गरेर साङ्लाहरू र साङ्लाहरू बाँध्नुपर्थ्यो, तब उहाँले तिनीहरूलाई तोड्नुभयो र पूर्ण रूपमा भूतको शक्तिको अधीनमा उजाडस्थानमा निस्कनुभयो।</w:t>
      </w:r>
    </w:p>
    <w:p>
      <w:pPr/>
      <w:r>
        <w:rPr>
          <w:lang w:val="ne_NP" w:bidi="ne_NP"/>
        </w:rPr>
      </w:r>
      <w:r>
        <w:rPr>
          <w:lang w:val="ne_NP" w:bidi="ne_NP"/>
        </w:rPr>
        <w:t>येशूका चेलाहरूको उल्लेख नगरिएको भए तापनि उहाँले त्यो मानिसलाई भेट्दा तिनीहरू उहाँसँगै हुन्छन् भन्ने कुरा सम्झनु महत्त्वपूर्ण छ।</w:t>
      </w:r>
    </w:p>
    <w:p>
      <w:pPr/>
      <w:r>
        <w:rPr>
          <w:lang w:val="ne_NP" w:bidi="ne_NP"/>
        </w:rPr>
      </w:r>
      <w:r>
        <w:rPr>
          <w:lang w:val="ne_NP" w:bidi="ne_NP"/>
        </w:rPr>
        <w:t>येशू डुङ्गाबाट बाहिर निस्कदै गर्दा, भूतहरू लागेको मानिस येशूलाई भेट्न बाहिर आयो।</w:t>
      </w:r>
    </w:p>
    <w:p>
      <w:pPr/>
      <w:r>
        <w:rPr>
          <w:lang w:val="ne_NP" w:bidi="ne_NP"/>
        </w:rPr>
      </w:r>
      <w:r>
        <w:rPr>
          <w:lang w:val="ne_NP" w:bidi="ne_NP"/>
        </w:rPr>
        <w:t>यो सम्झनु महत्त्वपूर्ण छ कि लूकाले व्याख्या गरेअनुसार भूतहरूले गुनासो गर्नुको कारण येशूले तिनीहरूलाई पहिले नै त्यस मानिसबाट बाहिर निस्कन भनिसक्नुभएको थियो भन्ने हो। भूतहरूले येशूलाई उजूरी गर्नु अघि उहाँले बाहिर निस्कन भन्नुभएको कार्यलाई देखाउन टोलीले यस भागलाई पुन: कालक्रमबद्ध गर्ने चाहना गर्न सक्छन्। यस अवस्थामा, यसलाई यसरी भन्न सकिन्छ: "जब येशूले भूतलाई मानिसलाई बाहिर आउन आग्रह गर्नुभएको थियो, भूतहरू लागेको मानिस येशूलाई भेट्न दगुर्दै आयो।"</w:t>
      </w:r>
    </w:p>
    <w:p>
      <w:pPr/>
      <w:r>
        <w:rPr>
          <w:lang w:val="ne_NP" w:bidi="ne_NP"/>
        </w:rPr>
      </w:r>
      <w:r>
        <w:rPr>
          <w:lang w:val="ne_NP" w:bidi="ne_NP"/>
        </w:rPr>
        <w:t>येशूले दुष्ट आत्मालाई त्यो मानिसबाट बाहिर निस्कनु आज्ञा गर्नुभयो।</w:t>
      </w:r>
    </w:p>
    <w:p>
      <w:pPr/>
      <w:r>
        <w:rPr>
          <w:lang w:val="ne_NP" w:bidi="ne_NP"/>
        </w:rPr>
      </w:r>
      <w:r>
        <w:rPr>
          <w:lang w:val="ne_NP" w:bidi="ne_NP"/>
        </w:rPr>
        <w:t>उसले येशूलाई देख्ने बित्तिकै, ऊ करायो र येशूको अगाडि लड्यो। त्यसपछि उनी चिच्याए, "हे सर्वोच्च परमेश्वरका पुत्र येशू, तपाईंले मलाई किन हस्तक्षेप गरिरहनुभएको छ?" कृपया, म तपाईंलाई बिन्ती गर्छु, मलाई यातना नदिनुहोस्!"</w:t>
      </w:r>
    </w:p>
    <w:p>
      <w:pPr/>
      <w:r>
        <w:rPr>
          <w:lang w:val="ne_NP" w:bidi="ne_NP"/>
        </w:rPr>
      </w:r>
      <w:r>
        <w:rPr>
          <w:lang w:val="ne_NP" w:bidi="ne_NP"/>
        </w:rPr>
        <w:t>यो सम्झनु महत्त्वपूर्ण छ कि यहूदीहरू सुँगुरहरूलाई अशुद्ध पशुका रूपमा ठान्थे।</w:t>
      </w:r>
    </w:p>
    <w:p>
      <w:pPr/>
      <w:r>
        <w:rPr>
          <w:lang w:val="ne_NP" w:bidi="ne_NP"/>
        </w:rPr>
      </w:r>
      <w:r>
        <w:rPr>
          <w:lang w:val="ne_NP" w:bidi="ne_NP"/>
        </w:rPr>
        <w:t>यो सम्झनु महत्त्वपूर्ण छ कि सुँगुरहरू पहिले नै नजिकैको पहाडको छेउमा चरिरहेका थिए, तिनीहरू तालको किनारमा थिएनन् जहाँ येशू र दुष्टात्मा लागेको मानिस उभिएका थिए।</w:t>
      </w:r>
    </w:p>
    <w:p>
      <w:pPr/>
      <w:r>
        <w:rPr>
          <w:lang w:val="ne_NP" w:bidi="ne_NP"/>
        </w:rPr>
      </w:r>
      <w:r>
        <w:rPr>
          <w:lang w:val="ne_NP" w:bidi="ne_NP"/>
        </w:rPr>
        <w:t>यो सम्झनु महत्त्वपूर्ण छ कि भूतहरूलाई केही गर्नु अघि उनीहरूले येशूसँग अनुमति माग्नुपर्थ्यो। यसले तिनीहरूमाथि येशूको अधिकारलाई देखाउँछ।</w:t>
      </w:r>
    </w:p>
    <w:p>
      <w:pPr/>
      <w:r>
        <w:rPr>
          <w:lang w:val="ne_NP" w:bidi="ne_NP"/>
        </w:rPr>
      </w:r>
      <w:r>
        <w:rPr>
          <w:lang w:val="ne_NP" w:bidi="ne_NP"/>
        </w:rPr>
        <w:t>येशूले त्यो मानिसको नाम सोध्नुहुन्छ। त्यो मानिसले फौज हुँ भनेर जवाफ दिन्छ किनभने त्यो मानिसभित्र धेरै भूतहरू थिए। भूतहरूले येशूलाई आफूहरूलाई पिँध नभएको खाडलमा नपठाउन आग्रह गर्छन्। भूतहरूले नजिकैको पहाडमा चरिरहेको सुँगुरहरूको एउटा ठूलो बथानमा रहेका सुँगुरहरूभित्र पस्न दिन येशूलाई आग्रह पनि गर्छन्।</w:t>
      </w:r>
    </w:p>
    <w:p>
      <w:pPr/>
      <w:r>
        <w:rPr>
          <w:lang w:val="ne_NP" w:bidi="ne_NP"/>
        </w:rPr>
      </w:r>
      <w:r>
        <w:rPr>
          <w:lang w:val="ne_NP" w:bidi="ne_NP"/>
        </w:rPr>
        <w:t>येशूले तिनीहरूलाई अनुमति दिनुभयो। भूतहरू त्यो मानिसबाट बाहिर निस्केर सुँगुरहरूमा प्रवेश गरे, र सम्पूर्ण बथान ठाडो पहाडबाट तल तालमा खसेर डुबे।</w:t>
      </w:r>
    </w:p>
    <w:p>
      <w:pPr/>
      <w:r>
        <w:rPr>
          <w:lang w:val="ne_NP" w:bidi="ne_NP"/>
        </w:rPr>
      </w:r>
      <w:r>
        <w:rPr>
          <w:lang w:val="ne_NP" w:bidi="ne_NP"/>
        </w:rPr>
        <w:t>गोठालाहरू आफूले देखेका कुरा मानिसहरूलाई बताउन दगुडे। मानिसहरू छिट्टै येशूलाई हेर्न आउँछन् र उहाँलाई घेर्छन्। मानिसहरू त्यो व्यक्ति दुष्ट आत्माहरूबाट मुक्त भएको देख्दा डराउँछन्। यस क्षेत्रका मानिसहरूले येशूलाई त्यहाँबाट गइदिन र उनीहरूलाई एक्लै छोडिदिन बिन्ती गरे।</w:t>
      </w:r>
    </w:p>
    <w:p>
      <w:pPr/>
      <w:r>
        <w:rPr>
          <w:lang w:val="ne_NP" w:bidi="ne_NP"/>
        </w:rPr>
      </w:r>
      <w:r>
        <w:rPr>
          <w:lang w:val="ne_NP" w:bidi="ne_NP"/>
        </w:rPr>
        <w:t>यो सम्झनु महत्त्वपूर्ण छ कि यदि टोलीले येशूका चेलाहरू येशूसँग डुङ्गाबाट बाहिर आएका थिए भनेर स्पष्ट पार्छ भने टोलीले येशूका चेलाहरू येशूसँगै डुङ्गामा फर्केका थिए भन्ने कुरा पनि स्पष्ट पार्नुपर्छ।</w:t>
      </w:r>
    </w:p>
    <w:p>
      <w:pPr/>
      <w:r>
        <w:rPr>
          <w:lang w:val="ne_NP" w:bidi="ne_NP"/>
        </w:rPr>
      </w:r>
      <w:r>
        <w:rPr>
          <w:lang w:val="ne_NP" w:bidi="ne_NP"/>
        </w:rPr>
        <w:t>त्यसैले येशू डुङ्गामा फर्कनुभयो। पहिले भूत लागेको मानिसले उहाँसँग जान बिन्ती गर्‍यो। तर येशूले उसलाई भन्नुभयो, "हुँदैन, आफ्नो परिवारकहाँ फर्क, र परमेश्वरले तिम्रो लागि गर्नुभएका सबै कुरा तिनीहरूलाई बताऊ।" त्यो मानिसले आज्ञा पालन गर्यो र येशूले उसका लागि गर्नुभएका महान कुराहरूको घोषणा गर्न शहरमा गयो।</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छ वटा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भूत-लागेको मानिस</w:t>
      </w:r>
    </w:p>
    <w:p>
      <w:pPr>
        <w:pStyle w:val="ListBullet"/>
        <w:spacing w:line="240" w:lineRule="auto"/>
        <w:ind w:left="720"/>
      </w:pPr>
      <w:r>
        <w:rPr>
          <w:lang w:val="ne_NP" w:bidi="ne_NP"/>
        </w:rPr>
      </w:r>
      <w:r>
        <w:rPr>
          <w:lang w:val="ne_NP" w:bidi="ne_NP"/>
        </w:rPr>
        <w:t>भूतहरू</w:t>
      </w:r>
    </w:p>
    <w:p>
      <w:pPr>
        <w:pStyle w:val="ListBullet"/>
        <w:spacing w:line="240" w:lineRule="auto"/>
        <w:ind w:left="720"/>
      </w:pPr>
      <w:r>
        <w:rPr>
          <w:lang w:val="ne_NP" w:bidi="ne_NP"/>
        </w:rPr>
      </w:r>
      <w:r>
        <w:rPr>
          <w:lang w:val="ne_NP" w:bidi="ne_NP"/>
        </w:rPr>
        <w:t>सुँगुरहरू</w:t>
      </w:r>
    </w:p>
    <w:p>
      <w:pPr>
        <w:pStyle w:val="ListBullet"/>
        <w:spacing w:line="240" w:lineRule="auto"/>
        <w:ind w:left="720"/>
      </w:pPr>
      <w:r>
        <w:rPr>
          <w:lang w:val="ne_NP" w:bidi="ne_NP"/>
        </w:rPr>
      </w:r>
      <w:r>
        <w:rPr>
          <w:lang w:val="ne_NP" w:bidi="ne_NP"/>
        </w:rPr>
        <w:t>गोठालाहरू</w:t>
      </w:r>
    </w:p>
    <w:p>
      <w:pPr>
        <w:pStyle w:val="ListBullet"/>
        <w:spacing w:line="240" w:lineRule="auto"/>
        <w:ind w:left="720"/>
      </w:pPr>
      <w:r>
        <w:rPr>
          <w:lang w:val="ne_NP" w:bidi="ne_NP"/>
        </w:rPr>
      </w:r>
      <w:r>
        <w:rPr>
          <w:lang w:val="ne_NP" w:bidi="ne_NP"/>
        </w:rPr>
        <w:t>शहरका मानिसहरू</w:t>
      </w:r>
    </w:p>
    <w:p>
      <w:pPr>
        <w:pStyle w:val="ListBullet"/>
        <w:spacing w:line="240" w:lineRule="auto"/>
        <w:ind w:left="720"/>
      </w:pPr>
      <w:r>
        <w:rPr>
          <w:lang w:val="ne_NP" w:bidi="ne_NP"/>
        </w:rPr>
      </w:r>
      <w:r>
        <w:rPr>
          <w:lang w:val="ne_NP" w:bidi="ne_NP"/>
        </w:rPr>
        <w:t>भूत-लागेको मानिसका पहरेदारहरू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अभिनयको सुरुदेखि नै लूकाले वर्णन गरेअनुसार भूत लागेको मानिसको व्यवहार र जीवनशैलीलाई दुरुस्तै उतार्ने कुरा सुनिश्चित गर्नुहोस्।</w:t>
      </w:r>
    </w:p>
    <w:p>
      <w:pPr/>
      <w:r>
        <w:rPr>
          <w:lang w:val="ne_NP" w:bidi="ne_NP"/>
        </w:rPr>
      </w:r>
      <w:r>
        <w:rPr>
          <w:lang w:val="ne_NP" w:bidi="ne_NP"/>
        </w:rPr>
        <w:t>टोलीले अभिनयको सुरुदेखि नै पहाडका छेउमा गोठालाहरूले सुँगुरहरूको हेरचाह गर्ने भूमिका खेल्ने कुरा सुनिश्चित गर्नुहोस्।</w:t>
      </w:r>
    </w:p>
    <w:p>
      <w:pPr/>
      <w:r>
        <w:rPr>
          <w:lang w:val="ne_NP" w:bidi="ne_NP"/>
        </w:rPr>
      </w:r>
      <w:r>
        <w:rPr>
          <w:lang w:val="ne_NP" w:bidi="ne_NP"/>
        </w:rPr>
        <w:t>टोलीले येशूसँग डुङ्गाबाट बाहिर निस्केका चेलाहरूको अभिनय गर्ने कुरा सुनिश्चित गर्नुहोस्। साथै, यदि चेलाहरू सुरुमा बाहिर आएका थिए भने, अन्तमा येशू जान लाग्नुहुँदा टोलीले चेलाहरू उहाँसँगै डुङ्गामा फर्किएको अभिनय गर्नुपर्छ।</w:t>
      </w:r>
    </w:p>
    <w:p>
      <w:pPr/>
      <w:r>
        <w:rPr>
          <w:lang w:val="ne_NP" w:bidi="ne_NP"/>
        </w:rPr>
      </w:r>
      <w:r>
        <w:rPr>
          <w:lang w:val="ne_NP" w:bidi="ne_NP"/>
        </w:rPr>
        <w:t>भूतहरूले येशूलाई गुनासो गर्नु अघि येशूले भूतहरूलाई त्यो मानिसबाट बाहिर निस्कन आज्ञा गर्नुभएको कुरा टोलीले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 xml:space="preserve">चिहानहरूमा बसोबास गर्ने भूतहरू लागेको मानिसको अभिनय गर्नुहोस्। शहरका मानिसहरूले उसलाई साङ्लाले बाँध्ने प्रयास गर्छन्, तर भूतहरूले उसलाई बलियो बनाउँछन् र ऊ फुत्किएर निस्कन्छ। उ शहरका मानिसहरूबाट टाढा बस्छ। </w:t>
      </w:r>
    </w:p>
    <w:p>
      <w:pPr/>
      <w:r>
        <w:rPr>
          <w:lang w:val="ne_NP" w:bidi="ne_NP"/>
        </w:rPr>
      </w:r>
      <w:r>
        <w:rPr>
          <w:lang w:val="ne_NP" w:bidi="ne_NP"/>
        </w:rPr>
        <w:t>अभिनय रोक्नुहोस्: प्रेतात्माले समातेको मानिसको भूमिका खेल्ने कलाकारलाई सोध्नुहोस्, "तपाईंलाई कस्तो महसुस भइरहेको छ?" तपाईंले "थकित," "एक्लो," "फसेको" र "आशाहीन" जस्ता कुराहरू सुन्न सक्नुहुन्छ। गाउँवासीहरूको भूमिका खेल्ने कलाकारहरूलाई सोध्नुहोस्, "तपाईंलाई कस्तो महसुस भइरहेको छ?" तपाईंले यस्ता कुराहरू सुन्न सक्नुहुन्छ, "डराएको छु," "मलाई आशा छ ऊ फर्केर आउँदैन," र "ऊ कसरी यति शक्तिशाली छ?" अभिनय फेरि सुरु गर्नुहोस्।</w:t>
      </w:r>
    </w:p>
    <w:p>
      <w:pPr/>
      <w:r>
        <w:rPr>
          <w:lang w:val="ne_NP" w:bidi="ne_NP"/>
        </w:rPr>
      </w:r>
      <w:r>
        <w:rPr>
          <w:lang w:val="ne_NP" w:bidi="ne_NP"/>
        </w:rPr>
        <w:t>येशू र उहाँका चेलाहरू किनारमा आइपुगेको अभिनय गर्नुहोस्। भूत-लागेको मानिस येशूतिर दगुर्छ र उहाँलाई कराउँछ।</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"डरलाग्दो," "यो मानिस पागल र अशुद्ध छ!" "के हामी खतरामा छौं?" र "येशूले के गर्नुहुनेछ?" अभिनय फेरि सुरु गर्नुहोस्।</w:t>
      </w:r>
    </w:p>
    <w:p>
      <w:pPr/>
      <w:r>
        <w:rPr>
          <w:lang w:val="ne_NP" w:bidi="ne_NP"/>
        </w:rPr>
      </w:r>
      <w:r>
        <w:rPr>
          <w:lang w:val="ne_NP" w:bidi="ne_NP"/>
        </w:rPr>
        <w:t>येशूले त्यो मानिससँग कुरा गर्नुभएको र उसको नाम सोध्नुभएको अभिनय गर्नुहोस्। भूतहरूले जवाफ दिन्छन् र सुँगुरहरूमा जान अनुमति माग्छन्। येशूले तिनीहरूलाई अनुमति दिनुहुन्छ र भूतहरूले सुँगुरहरूलाई भीरबाट खसालेर डुब्न लगाउँछन्। गोठालाहरू डराएका छन् र के भयो भनेर अरूलाई बताउन दगुर्छन्।</w:t>
      </w:r>
    </w:p>
    <w:p>
      <w:pPr/>
      <w:r>
        <w:rPr>
          <w:lang w:val="ne_NP" w:bidi="ne_NP"/>
        </w:rPr>
      </w:r>
      <w:r>
        <w:rPr>
          <w:lang w:val="ne_NP" w:bidi="ne_NP"/>
        </w:rPr>
        <w:t>अभिनय रोक्नुहोस्: गोठालाहरूको भूमिका खेल्ने कलाकारहरूलाई सोध्नुहोस्, "तपाईंलाई कस्तो महसुस भइरहेको छ?" तपाईंले यस्ता कुराहरू सुन्न सक्नुहुन्छ, "तिनीहरू सबै मरेका छन् भनेर मलाई विश्वास लाग्दैन।" अब मैले आफ्नो परिवारलाई कसरी खुवाउने?" "सुँगुरहरू पागल भए!" "रिसाए," र "त्यो मानिसले यो हुन लगायो!" अभिनय फेरि सुरु गर्नुहोस्।</w:t>
      </w:r>
    </w:p>
    <w:p>
      <w:pPr/>
      <w:r>
        <w:rPr>
          <w:lang w:val="ne_NP" w:bidi="ne_NP"/>
        </w:rPr>
      </w:r>
      <w:r>
        <w:rPr>
          <w:lang w:val="ne_NP" w:bidi="ne_NP"/>
        </w:rPr>
        <w:t>शहरका मानिसहरूले के भयो भन्ने सुनेर येशूलाई हेर्न बाहिर आएको अभिनय गर्नुहोस्। तिनीहरूले येशूको छेउमा बसिरहेको मानिसलाई शान्त र सही मनमा देख्छन्।</w:t>
      </w:r>
    </w:p>
    <w:p>
      <w:pPr/>
      <w:r>
        <w:rPr>
          <w:lang w:val="ne_NP" w:bidi="ne_NP"/>
        </w:rPr>
      </w:r>
      <w:r>
        <w:rPr>
          <w:lang w:val="ne_NP" w:bidi="ne_NP"/>
        </w:rPr>
        <w:t>अभिनय रोक्नुहोस्: भूत-लागेको मानिसको भूमिका खेल्ने कलाकारलाई सोध्नुहोस्, "तपाईंलाई कस्तो महसुस भइरहेको छ?" तपाईंले यस्ता कुराहरू सुन्न सक्नुहुन्छ, "मलाई धेरै राहत मिलेको छ। येशूले मलाई बचाउनुभयो!" "अन्तमा, मलाई फेरि आफू जस्तै महसुस हुन्छ," "येशू जहाँ जानुहुन्छ, म जान चाहन्छु," र "मैले यति धेरै शक्ति भएको कसैलाई कहिल्यै भेटेको छैन।" अभिनय फेरि सुरु गर्नुहोस्।</w:t>
      </w:r>
    </w:p>
    <w:p>
      <w:pPr/>
      <w:r>
        <w:rPr>
          <w:lang w:val="ne_NP" w:bidi="ne_NP"/>
        </w:rPr>
      </w:r>
      <w:r>
        <w:rPr>
          <w:lang w:val="ne_NP" w:bidi="ne_NP"/>
        </w:rPr>
        <w:t>शहरका मानिसहरू डराएको अभिनय गर्नुहोस्। तिनीहरूले येशूलाई जान आग्रह गर्छन्।</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"ऊ जाँदै छ भनेर म खुसी छु।" मलाई आशा छ उहाँले त्यो मानिसलाई आफूसँग लैजानुहुन्छ," "येशू धेरै शक्तिशाली हुनुहुन्छ," र "उहाँले त्यो मानिसलाई किन मद्दत गर्नुभयो?" अभिनय फेरि सुरु गर्नुहोस्।</w:t>
      </w:r>
    </w:p>
    <w:p>
      <w:pPr/>
      <w:r>
        <w:rPr>
          <w:lang w:val="ne_NP" w:bidi="ne_NP"/>
        </w:rPr>
      </w:r>
      <w:r>
        <w:rPr>
          <w:lang w:val="ne_NP" w:bidi="ne_NP"/>
        </w:rPr>
        <w:t>येशू प्रस्थान गर्नका लागि डुङ्गामा चढ्नुहुन्छ र भूत लागेको मानिस उहाँसँग जान चाहन्छ। येशूले उसलाई त्यहीँ बस्न र परमेश्वरले उसको लागि के गर्नुभएको छ भनेर अरूलाई बताउन भन्नुहुन्छ।</w:t>
      </w:r>
    </w:p>
    <w:p>
      <w:pPr/>
      <w:r>
        <w:rPr>
          <w:lang w:val="ne_NP" w:bidi="ne_NP"/>
        </w:rPr>
      </w:r>
      <w:r>
        <w:rPr>
          <w:lang w:val="ne_NP" w:bidi="ne_NP"/>
        </w:rPr>
        <w:t>अभिनय रोक्नुहोस्: भूत-लागेको मानिसको भूमिका खेल्ने कलाकारलाई सोध्नुहोस्, "तपाईंलाई कस्तो महसुस भइरहेको छ?" तपाईंले यस्ता कुराहरू सुन्न सक्नुहुन्छ, "म येशूसँग जान नसकेको कुरामा दुखी छु," "उहाँले मलाई कसरी निको पार्नुभयो भनेर अरूलाई बताउन उत्साहित छु," "म मेरो परिवारले येशूको बारेमा जानोस् भन्ने चाहन्छु," र "येशूले के गर्नुभयो भनेर म कहिल्यै बिर्सने 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र उहाँका </w:t>
      </w:r>
      <w:r>
        <w:rPr>
          <w:b/>
          <w:lang w:val="ne_NP" w:bidi="ne_NP"/>
        </w:rPr>
        <w:t>चेलाहरू</w:t>
      </w:r>
      <w:r>
        <w:rPr>
          <w:lang w:val="ne_NP" w:bidi="ne_NP"/>
        </w:rPr>
        <w:t xml:space="preserve"> </w:t>
      </w:r>
      <w:r>
        <w:rPr>
          <w:b/>
          <w:lang w:val="ne_NP" w:bidi="ne_NP"/>
        </w:rPr>
        <w:t>गेरासेनीहरूको क्षेत्रमा</w:t>
      </w:r>
      <w:r>
        <w:rPr>
          <w:lang w:val="ne_NP" w:bidi="ne_NP"/>
        </w:rPr>
        <w:t xml:space="preserve"> डुङ्गामा गए। तपाईंले पहिले गरेजस्तै चेलाहरूलाई अनुवाद गर्ने कुरा निश्चित गर्नुहोस्। </w:t>
      </w:r>
      <w:r>
        <w:rPr>
          <w:b/>
          <w:lang w:val="ne_NP" w:bidi="ne_NP"/>
        </w:rPr>
        <w:t>चेला</w:t>
      </w:r>
      <w:r>
        <w:rPr>
          <w:lang w:val="ne_NP" w:bidi="ne_NP"/>
        </w:rPr>
        <w:t xml:space="preserve"> मुख्य शब्दावलीमा छ। गेरासेनीहरूले गेरासा शहरमा बसोबास गर्ने मानिसहरूलाई जनाउँछ। यी मानिसहरू अन्यजातिहरू वा गैर-यहूदीहरू थिए। यो क्षेत्र गालीलको समुद्रको किनारमा, </w:t>
      </w:r>
      <w:r>
        <w:rPr>
          <w:b/>
          <w:lang w:val="ne_NP" w:bidi="ne_NP"/>
        </w:rPr>
        <w:t>गालील</w:t>
      </w:r>
      <w:r>
        <w:rPr>
          <w:lang w:val="ne_NP" w:bidi="ne_NP"/>
        </w:rPr>
        <w:t xml:space="preserve">को पारि वा विपरीत दिशामा अवस्थित थियो। </w:t>
      </w:r>
      <w:r>
        <w:rPr>
          <w:b/>
          <w:lang w:val="ne_NP" w:bidi="ne_NP"/>
        </w:rPr>
        <w:t>गालीलको समुद्र</w:t>
      </w:r>
      <w:r>
        <w:rPr>
          <w:lang w:val="ne_NP" w:bidi="ne_NP"/>
        </w:rPr>
        <w:t xml:space="preserve"> मुख्य शब्दावलीमा छ।</w:t>
      </w:r>
    </w:p>
    <w:p>
      <w:pPr/>
      <w:r>
        <w:rPr>
          <w:lang w:val="ne_NP" w:bidi="ne_NP"/>
        </w:rPr>
      </w:r>
      <w:r>
        <w:rPr>
          <w:lang w:val="ne_NP" w:bidi="ne_NP"/>
        </w:rPr>
        <w:t>रोक्नुहोस् र आफ्नो टोलीलाई गालील, गालीलको ताल र गेरासाको नक्सा देखाउनुहोस्।</w:t>
      </w:r>
    </w:p>
    <w:p>
      <w:pPr/>
      <w:r>
        <w:rPr>
          <w:lang w:val="ne_NP" w:bidi="ne_NP"/>
        </w:rPr>
      </w:r>
      <w:r>
        <w:rPr>
          <w:lang w:val="ne_NP" w:bidi="ne_NP"/>
        </w:rPr>
        <w:t xml:space="preserve">येशूले एक </w:t>
      </w:r>
      <w:r>
        <w:rPr>
          <w:b/>
          <w:lang w:val="ne_NP" w:bidi="ne_NP"/>
        </w:rPr>
        <w:t>भूत-लागेको मानिसलाई</w:t>
      </w:r>
      <w:r>
        <w:rPr>
          <w:lang w:val="ne_NP" w:bidi="ne_NP"/>
        </w:rPr>
        <w:t xml:space="preserve"> भेट्नुहुन्छ। यसको अर्थ धेरै दुष्ट वा अशुद्ध आत्माहरूले त्यो मानिसका विचारहरू र कार्यहरू नियन्त्रण गर्थे। तपाईंले अघिल्लो खण्डहरूमा गर्नुभएको तरिकाले भूतलाई अनुवाद गर्ने कुरा निश्चित गर्नुहोस्। </w:t>
      </w:r>
      <w:r>
        <w:rPr>
          <w:b/>
          <w:lang w:val="ne_NP" w:bidi="ne_NP"/>
        </w:rPr>
        <w:t>भूत</w:t>
      </w:r>
      <w:r>
        <w:rPr>
          <w:lang w:val="ne_NP" w:bidi="ne_NP"/>
        </w:rPr>
        <w:t xml:space="preserve"> र </w:t>
      </w:r>
      <w:r>
        <w:rPr>
          <w:b/>
          <w:lang w:val="ne_NP" w:bidi="ne_NP"/>
        </w:rPr>
        <w:t>दुष्ट आत्मा</w:t>
      </w:r>
      <w:r>
        <w:rPr>
          <w:lang w:val="ne_NP" w:bidi="ne_NP"/>
        </w:rPr>
        <w:t xml:space="preserve"> मुख्य शब्दावलीमा छन्।</w:t>
      </w:r>
    </w:p>
    <w:p>
      <w:pPr/>
      <w:r>
        <w:rPr>
          <w:lang w:val="ne_NP" w:bidi="ne_NP"/>
        </w:rPr>
      </w:r>
      <w:r>
        <w:rPr>
          <w:lang w:val="ne_NP" w:bidi="ne_NP"/>
        </w:rPr>
        <w:t xml:space="preserve">यो मानिस </w:t>
      </w:r>
      <w:r>
        <w:rPr>
          <w:b/>
          <w:lang w:val="ne_NP" w:bidi="ne_NP"/>
        </w:rPr>
        <w:t>चिहानहरूमा</w:t>
      </w:r>
      <w:r>
        <w:rPr>
          <w:lang w:val="ne_NP" w:bidi="ne_NP"/>
        </w:rPr>
        <w:t xml:space="preserve"> बसिरहेको थियो। यस सन्दर्भमा, चिहानहरूले या त गुफा वा पहाडी चट्टान खनेर बनाइएको सानो कोठालाई जनाउँछ। चिहानहरू मृत शरीरहरू राखिने ठाउँ थिए। कोही मृत शरीरलाई गाड्ने वा हड्डीहरू राख्ने ठाउँमा बसोबास गर्नु स्वाभाविक थिएन। यहूदीहरूले मृत शरीरहरूको कारणले यी ठाउँहरू अशुद्ध ठाने। </w:t>
      </w:r>
      <w:r>
        <w:rPr>
          <w:b/>
          <w:lang w:val="ne_NP" w:bidi="ne_NP"/>
        </w:rPr>
        <w:t>चिहानलाई</w:t>
      </w:r>
      <w:r>
        <w:rPr>
          <w:lang w:val="ne_NP" w:bidi="ne_NP"/>
        </w:rPr>
        <w:t xml:space="preserve"> मुख्य शब्दावलीमा पाउन सकिन्छ।</w:t>
      </w:r>
    </w:p>
    <w:p>
      <w:pPr/>
      <w:r>
        <w:rPr>
          <w:lang w:val="ne_NP" w:bidi="ne_NP"/>
        </w:rPr>
      </w:r>
      <w:r>
        <w:rPr>
          <w:lang w:val="ne_NP" w:bidi="ne_NP"/>
        </w:rPr>
        <w:t>यदि तपाईंले पहिले नै देखाउनुभएको छैन भने रोक्नुहोस् र आफ्नो टोलीलाई चिहानहरूको तस्वीर देखाउनुहोस्।</w:t>
      </w:r>
    </w:p>
    <w:p>
      <w:pPr/>
      <w:r>
        <w:rPr>
          <w:lang w:val="ne_NP" w:bidi="ne_NP"/>
        </w:rPr>
      </w:r>
      <w:r>
        <w:rPr>
          <w:lang w:val="ne_NP" w:bidi="ne_NP"/>
        </w:rPr>
        <w:t xml:space="preserve">भूतहरू लागेको मानिसले येशूलाई </w:t>
      </w:r>
      <w:r>
        <w:rPr>
          <w:b/>
          <w:lang w:val="ne_NP" w:bidi="ne_NP"/>
        </w:rPr>
        <w:t>सबैभन्दा उच्च परमेश्वरको पुत्र</w:t>
      </w:r>
      <w:r>
        <w:rPr>
          <w:lang w:val="ne_NP" w:bidi="ne_NP"/>
        </w:rPr>
        <w:t xml:space="preserve"> भन्छ। यो येशूलाई दिएको उपाधि हो। येशूलाई परमेश्वरको पुत्र भन्नुले परमेश्वरसँगको उहाँको सम्बन्ध पिता र छोराको सम्बन्ध जस्तै छ भनेर देखाउँछ। यसले येशूको प्रकृति परमेश्वरको जस्तै छ भनेर व्यक्त गर्दछ। सर्वोच्च परमेश्वरको अर्थ परमेश्वर अस्तित्वमा रहेका अन्य कुनै पनि शक्ति वा देवताभन्दा बढी शक्तिशाली र महान् हुनुहुन्छ भन्ने हो। </w:t>
      </w:r>
      <w:r>
        <w:rPr>
          <w:b/>
          <w:lang w:val="ne_NP" w:bidi="ne_NP"/>
        </w:rPr>
        <w:t>परमेश्वरको पुत्र</w:t>
      </w:r>
      <w:r>
        <w:rPr>
          <w:lang w:val="ne_NP" w:bidi="ne_NP"/>
        </w:rPr>
        <w:t xml:space="preserve"> मुख्य शब्दावलीमा छ।</w:t>
      </w:r>
    </w:p>
    <w:p>
      <w:pPr/>
      <w:r>
        <w:rPr>
          <w:lang w:val="ne_NP" w:bidi="ne_NP"/>
        </w:rPr>
      </w:r>
      <w:r>
        <w:rPr>
          <w:lang w:val="ne_NP" w:bidi="ne_NP"/>
        </w:rPr>
        <w:t xml:space="preserve">पहिला पहिला, त्यो मानिसलाई साङ्लामा राखिएको थियो। </w:t>
      </w:r>
      <w:r>
        <w:rPr>
          <w:b/>
          <w:lang w:val="ne_NP" w:bidi="ne_NP"/>
        </w:rPr>
        <w:t>साङ्लाहरू</w:t>
      </w:r>
      <w:r>
        <w:rPr>
          <w:lang w:val="ne_NP" w:bidi="ne_NP"/>
        </w:rPr>
        <w:t xml:space="preserve"> वा बन्धनहरूले कसैलाई नियन्त्रण गर्न प्रयोग गरिने कुरालाई जनाउँछन्। यो शब्द ती धातुका साङ्लाहरूका लागि प्रयोग गरिन्छ जुन मानिसको हात बाँध्न प्रयोग गरिन्थ्यो र ती धातुका नेलहरूका लागि प्रयोग गरिन्छ जुन उसका खुट्टाहरूलाई सँगै बाँध्न प्रयोग गरिन्थ्यो। भूतहरूले त्यो मानिसलाई यति बलियो बनाएका थिए कि उसले साङ्लाहरू तोडेर </w:t>
      </w:r>
      <w:r>
        <w:rPr>
          <w:b/>
          <w:lang w:val="ne_NP" w:bidi="ne_NP"/>
        </w:rPr>
        <w:t>एकान्त ठाउँहरू</w:t>
      </w:r>
      <w:r>
        <w:rPr>
          <w:lang w:val="ne_NP" w:bidi="ne_NP"/>
        </w:rPr>
        <w:t xml:space="preserve"> वा </w:t>
      </w:r>
      <w:r>
        <w:rPr>
          <w:b/>
          <w:lang w:val="ne_NP" w:bidi="ne_NP"/>
        </w:rPr>
        <w:t>उजाडस्थानमा</w:t>
      </w:r>
      <w:r>
        <w:rPr>
          <w:lang w:val="ne_NP" w:bidi="ne_NP"/>
        </w:rPr>
        <w:t xml:space="preserve"> भाग्ने गर्दथ्यो। तपाईंले पहिले गरेजस्तै उजाडस्थानलाई अनुवाद गर्ने कुरा निश्चित गर्नुहोस्। </w:t>
      </w:r>
      <w:r>
        <w:rPr>
          <w:b/>
          <w:lang w:val="ne_NP" w:bidi="ne_NP"/>
        </w:rPr>
        <w:t>उजाडस्थान</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आफ्नो टोलीलाई साङ्लाहरूको तस्वीर देखाउनुहोस्।</w:t>
      </w:r>
    </w:p>
    <w:p>
      <w:pPr/>
      <w:r>
        <w:rPr>
          <w:lang w:val="ne_NP" w:bidi="ne_NP"/>
        </w:rPr>
      </w:r>
      <w:r>
        <w:rPr>
          <w:lang w:val="ne_NP" w:bidi="ne_NP"/>
        </w:rPr>
        <w:t>जब येशूले त्यो मानिसको नाम सोध्नुहुन्छ, भूतहरूले जवाफ दिन्छन्, "</w:t>
      </w:r>
      <w:r>
        <w:rPr>
          <w:b/>
          <w:lang w:val="ne_NP" w:bidi="ne_NP"/>
        </w:rPr>
        <w:t>फौज</w:t>
      </w:r>
      <w:r>
        <w:rPr>
          <w:lang w:val="ne_NP" w:bidi="ne_NP"/>
        </w:rPr>
        <w:t xml:space="preserve">।" </w:t>
      </w:r>
      <w:r>
        <w:rPr>
          <w:b/>
          <w:lang w:val="ne_NP" w:bidi="ne_NP"/>
        </w:rPr>
        <w:t>फौज</w:t>
      </w:r>
      <w:r>
        <w:rPr>
          <w:lang w:val="ne_NP" w:bidi="ne_NP"/>
        </w:rPr>
        <w:t xml:space="preserve"> एक रोमी शब्द हो जसले ४,००० देखि ६,००० सैनिकहरूको समूहलाई जनाउँछ। भूतले आफूलाई यस्तो भन्यो किनभने त्यो मानिसमा धेरै भूतहरू थिए, न कि विशेष गरी ४,००० देखि ६,००० भूतहरू थिए भनेर।</w:t>
      </w:r>
    </w:p>
    <w:p>
      <w:pPr/>
      <w:r>
        <w:rPr>
          <w:lang w:val="ne_NP" w:bidi="ne_NP"/>
        </w:rPr>
      </w:r>
      <w:r>
        <w:rPr>
          <w:lang w:val="ne_NP" w:bidi="ne_NP"/>
        </w:rPr>
        <w:t xml:space="preserve">भूतहरूले येशूलाई आफूहरूलाई </w:t>
      </w:r>
      <w:r>
        <w:rPr>
          <w:b/>
          <w:lang w:val="ne_NP" w:bidi="ne_NP"/>
        </w:rPr>
        <w:t>अथाह खाडलमा</w:t>
      </w:r>
      <w:r>
        <w:rPr>
          <w:lang w:val="ne_NP" w:bidi="ne_NP"/>
        </w:rPr>
        <w:t xml:space="preserve"> नपठाइदिन बिन्ती गर्छन्। अथाह खाडलका लागि प्रयोग गरिने ग्रीक शब्दले पिँध नभएको धेरै गहिरो खाडलको रूपमा अनुवाद गर्दछ। यस सन्दर्भमा, यसले दुष्ट आत्माहरूलाई परमेश्वरको न्यायको प्रतीक्षा गर्न राखिएको ठाउँलाई जनाउँछ। यहूदीहरूले यो ठाउँ जमिनको धेरै मुनि कतै छ भनेर विश्वास गर्थे। भूतहरूले येशूसँग कुरा गर्दा उल्लेख गरिरहेको "यातना" नै अथाहा खाडल थियो।</w:t>
      </w:r>
    </w:p>
    <w:p>
      <w:pPr/>
      <w:r>
        <w:rPr>
          <w:lang w:val="ne_NP" w:bidi="ne_NP"/>
        </w:rPr>
      </w:r>
      <w:r>
        <w:rPr>
          <w:lang w:val="ne_NP" w:bidi="ne_NP"/>
        </w:rPr>
        <w:t xml:space="preserve">सुँगुरहरू डुब्एपछि, वा पानीमा मरेपछि, गोठालाहरूले शहरका मानिसहरूलाई के भयो भनेर बताउँछन्। शहरका मानिसहरू येशू भएको ठाउँमा आउँछन् र भूत लागेको मानिसलाई अब </w:t>
      </w:r>
      <w:r>
        <w:rPr>
          <w:b/>
          <w:lang w:val="ne_NP" w:bidi="ne_NP"/>
        </w:rPr>
        <w:t>होसमा</w:t>
      </w:r>
      <w:r>
        <w:rPr>
          <w:lang w:val="ne_NP" w:bidi="ne_NP"/>
        </w:rPr>
        <w:t xml:space="preserve"> देख्छन्। यसको अर्थ त्यो मानिसको मन सामान्य थियो, र ऊ अब पागल थिएन। उहाँका विचारहरू र कार्यहरू अब भूतहरूद्वारा नियन्त्रित थिएनन्। मानिसहरूले देखे कि त्यो मानिसलाई </w:t>
      </w:r>
      <w:r>
        <w:rPr>
          <w:b/>
          <w:lang w:val="ne_NP" w:bidi="ne_NP"/>
        </w:rPr>
        <w:t>निको पारिएको</w:t>
      </w:r>
      <w:r>
        <w:rPr>
          <w:lang w:val="ne_NP" w:bidi="ne_NP"/>
        </w:rPr>
        <w:t xml:space="preserve"> थियो। निको पारिएको त्यही शब्द हो जुन बाइबलमा बचाइएको वा उद्धार गरिएको भन्ने अर्थमा प्रयोग गरिएको छ। आत्मिक अर्थमा प्रयोग गरिएको, यसको अर्थ पापबाट बचाइएको हो। यस सन्दर्भमा, यसको अर्थ भूतहरूको नियन्त्रणबाट बचाइएको हो।</w:t>
      </w:r>
    </w:p>
    <w:p>
      <w:pPr/>
      <w:r>
        <w:rPr>
          <w:lang w:val="ne_NP" w:bidi="ne_NP"/>
        </w:rPr>
      </w:r>
      <w:r>
        <w:rPr>
          <w:lang w:val="ne_NP" w:bidi="ne_NP"/>
        </w:rPr>
        <w:t>यदि तपाईंको भाषामा कुनै शब्द छ जसको अर्थ पापबाट बचाइएको र भूतहरूबाट बचाइएको दुबै अर्थ हुन सक्छ भने तपाईंले त्यो शब्द यहाँ प्रयोग गर्न सक्नुहुन्छ।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8:40–56</w:t>
      </w:r>
      <w:r>
        <w:rPr>
          <w:lang w:val="ne_NP" w:bidi="ne_NP"/>
        </w:rPr>
      </w:r>
    </w:p>
    <w:p>
      <w:pPr>
        <w:pStyle w:val="Heading3"/>
      </w:pPr>
      <w:r>
        <w:rPr>
          <w:lang w:val="ne_NP" w:bidi="ne_NP"/>
        </w:rPr>
        <w:t>Step 1</w:t>
      </w:r>
    </w:p>
    <w:p>
      <w:pPr/>
      <w:r>
        <w:rPr>
          <w:lang w:val="ne_NP" w:bidi="ne_NP"/>
        </w:rPr>
      </w:r>
      <w:r>
        <w:rPr>
          <w:lang w:val="ne_NP" w:bidi="ne_NP"/>
        </w:rPr>
        <w:t>लूका ८:४०–५६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व्यक्तिहरू को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भर्खरै भूतहरूले ग्रस्त भएको एक अन्यजाति मानिस वा गैर यहूदीलाई निको पार्नुभएको छ। लूकाले येशू र उहाँका चेलाहरू गालील समुद्र पार गरेर गालील क्षेत्रमा आइपुगेपछिको तिनीहरूको कथालाई जारी राख्छन्। लूकाले एउटा कथाभित्र अर्को कथा सुनाउँछन् जसमा येशूले दुईवटा चमत्कार गर्नुहुन्छ। येशूका चमत्कारहरूले उहाँको विशेष शक्ति र अधिकार देखाउँछन् जुन परमेश्वरले उहाँलाई प्रतिज्ञा गरिएको मुक्तिदाताको रूपमा दिनुभएको हो।</w:t>
      </w:r>
    </w:p>
    <w:p>
      <w:pPr/>
      <w:r>
        <w:rPr>
          <w:lang w:val="ne_NP" w:bidi="ne_NP"/>
        </w:rPr>
      </w:r>
      <w:r>
        <w:rPr>
          <w:lang w:val="ne_NP" w:bidi="ne_NP"/>
        </w:rPr>
        <w:t>येशू र उहाँका चेलाहरू वा सबैभन्दा नजिकका अनुयायीहरू अन्यजातिहरू बसोबास गर्ने क्षेत्रबाट गालील समुद्र पार गरेर गालील क्षेत्रमा फर्किन्छन्। येशू आउनु हुँदा यहूदीहरूको भीड त्यहाँ उहाँलाई पर्खिरहेको छ। लूकाले येशू जुन ठाउँबाट निस्किनु भएको थियो त्यतै नजिकै आइपुग्नुभयो भन्ने कुरा संकेत गर्दछन् किनकि भीड आशावादी भइ उहाँलाई त्याहि कुरिरहेको छ। तिनीहरू येशू फर्किने प्रतीक्षा गरिरहेका र बाटो हेरिरहेका थिए। येशू गालील समुद्रको उत्तरपश्चिमी किनारमा आइपुग्नुहुन्छ। अधिकांश विद्वानहरू त्यो शहर कफर्नहुम थियो भन्ने ठान्छन्।</w:t>
      </w:r>
    </w:p>
    <w:p>
      <w:pPr/>
      <w:r>
        <w:rPr>
          <w:lang w:val="ne_NP" w:bidi="ne_NP"/>
        </w:rPr>
      </w:r>
      <w:r>
        <w:rPr>
          <w:lang w:val="ne_NP" w:bidi="ne_NP"/>
        </w:rPr>
        <w:t>रोक्नुहोस् र येशू र उहाँका चेलाहरूले गरासाबाट गालील समुद्रको उत्तरपश्चिमी किनारसम्म लिनु भएको बाटोको नक्सा देखाउनुहोस्।</w:t>
      </w:r>
    </w:p>
    <w:p>
      <w:pPr/>
      <w:r>
        <w:rPr>
          <w:lang w:val="ne_NP" w:bidi="ne_NP"/>
        </w:rPr>
      </w:r>
      <w:r>
        <w:rPr>
          <w:lang w:val="ne_NP" w:bidi="ne_NP"/>
        </w:rPr>
        <w:t>त्यहाँ एकजना महत्त्वपूर्ण मानिस हुनुहुन्छ जो भीडको एक हिस्सा हुनुहुन्छ। उहाँको नाम याइरस हो र उहाँ स्थानीय सभाघर वा यहूदी आराधना गर्ने ठाउँका अगुवा हुनुहुन्छ। प्रत्येक सभाघरमा एक वा दुई अगुवाहरू थिए जो सभाघरमा भवन रेखदेख गर्न र गतिविधिहरू संगठित गर्न जिम्मेवार थिए। अघिल्लो कथाहरूमा, लूकाले धार्मिक नेताहरूले कसरी येशूको विरोध गरे भनेर देखाए। यसको विपरीत, याइरस नम्रता पूर्वक येशूकहाँ आउँछन् र उहाँको खुट्टामा दण्डवत गर्छन्। यहूदी संस्कारमा, निहुरिएर अभिवादन गर्नुले गहिरो आदर र सम्मानलाई दर्शाउँछ। याइरसले येशूलाई आफ्नो घरमा आउन र आफ्नी छोरीलाई निको पार्न बिन्ती गर्छन्। उहाँकी छोरी लगभग १२ वर्षकी थिइन्, जुन उमेर यहूदी संस्कृतिमा वयस्क हुने र विवाह गर्न योग्य हुने उमेर थियो। याइरसले उहाँकी एक मात्र छोरी धेरै बिरामी र मर्नै लागेकी छिन् भनेर भन्छन्।</w:t>
      </w:r>
    </w:p>
    <w:p>
      <w:pPr/>
      <w:r>
        <w:rPr>
          <w:lang w:val="ne_NP" w:bidi="ne_NP"/>
        </w:rPr>
      </w:r>
      <w:r>
        <w:rPr>
          <w:lang w:val="ne_NP" w:bidi="ne_NP"/>
        </w:rPr>
        <w:t>येशू याइरससँग जान सहमत हुनुहुन्छ र उहाँ र उहाँका चेलाहरू याइरससँग उहाँको घरसम्म हिंड्न थाल्नुहुन्छ। शहरमा साँघुरा सडकहरू थिए। भीडमा यति धेरै मानिसहरू छन् कि तिनीहरूले येशूलाई झन्डै ठेलेर किचे। यो एउटा अलङ्कारिक अभिव्यक्ति हो जसको अर्थ मानिसहरू हिंड्दै गर्दा येशूको वरिपरि धेरै नजिकबाट थिचिरहेका थिए भनने हुन्छ। "किच्नु" भन्न प्रयोग गरिएको ग्रीक शब्दको अर्थ "निसासिनु" पनि हुन्छ। यहि शब्द येशूले काँडाहरुले बिरुवाहरूलाई निसासेको वर्णन गर्दा बिउ छर्ने व्यक्तिको दृष्टान्तमा प्रयोग गर्नुभएको थियो।</w:t>
      </w:r>
    </w:p>
    <w:p>
      <w:pPr/>
      <w:r>
        <w:rPr>
          <w:lang w:val="ne_NP" w:bidi="ne_NP"/>
        </w:rPr>
      </w:r>
      <w:r>
        <w:rPr>
          <w:lang w:val="ne_NP" w:bidi="ne_NP"/>
        </w:rPr>
        <w:t>रोक्नुहोस् र तपाईंको टोलीलाई कफर्नहुमको साँघुरा सडकहरूको तस्वीर देखाउनुहोस्।</w:t>
      </w:r>
    </w:p>
    <w:p>
      <w:pPr/>
      <w:r>
        <w:rPr>
          <w:lang w:val="ne_NP" w:bidi="ne_NP"/>
        </w:rPr>
      </w:r>
      <w:r>
        <w:rPr>
          <w:lang w:val="ne_NP" w:bidi="ne_NP"/>
        </w:rPr>
        <w:t>त्यसपछि लूकाले याइरसको कथाको बीचमा भीडमा भएकी एक महिलाको कथा सुनाउँछन्। लूकाले ती महिलाको बारेमा पृष्ठभूमि जानकारी दिन्छन्। उनी महिला रोगले पिडित थिइन्, जसकारण १२ वर्षदेखि लगातार उनको रगत बगिरहन्थ्यो। यहूदीहरूले रगत बगेका महिलाहरूलाई अशुद्ध वा परमेश्वरको सेवाको लागि अयोग्य ठान्थे। कसैले पनि उनलाई निको पार्न सकेका थिएनन्।</w:t>
      </w:r>
    </w:p>
    <w:p>
      <w:pPr/>
      <w:r>
        <w:rPr>
          <w:lang w:val="ne_NP" w:bidi="ne_NP"/>
        </w:rPr>
      </w:r>
      <w:r>
        <w:rPr>
          <w:lang w:val="ne_NP" w:bidi="ne_NP"/>
        </w:rPr>
        <w:t>रोक्नुहोस् र तपाईंको टोलीसँग छलफल गर्नुहोस्: तपाईंको संस्कृतिमा, कस्ता प्रकारका रोगहरूका कारण मानिसहरूलाई अरूबाट अलग राखिन्छ? यदि आफ्नो रोग निको पार्ने उपाय पत्ता लगाउन सकेन भने त्यो व्यक्ति कसरी बाँच्छ?</w:t>
      </w:r>
    </w:p>
    <w:p>
      <w:pPr/>
      <w:r>
        <w:rPr>
          <w:lang w:val="ne_NP" w:bidi="ne_NP"/>
        </w:rPr>
      </w:r>
      <w:r>
        <w:rPr>
          <w:lang w:val="ne_NP" w:bidi="ne_NP"/>
        </w:rPr>
        <w:t>ती महिला भीडको बीच हुँदै येशूको पछाडि सम्म आइपुग्छिन्। उनी कसैको नजरमा पर्न चाहँदिनन्। मर्कूसको सुसमाचारका अनुसार, ती महिलाले येशूको लुगाको किनारा, वा उहाँको लामो बाहिरी वस्त्र छुन्छिन्, किनभने उनी निको हुन चाहन्छिन्। लुगाको किनारा वा घेरा भन्नाले विशेषगरि यहूदी पुरुषहरूले सामान्यतया लगाउने लुगाको सुर्कनि वा झल्लरलाई जनाउन सक्छ। ती झल्लरहरुले ती मानिसहरूलाई परमेश्वरमा समर्पित रहन सम्झाउँथे।</w:t>
      </w:r>
    </w:p>
    <w:p>
      <w:pPr/>
      <w:r>
        <w:rPr>
          <w:lang w:val="ne_NP" w:bidi="ne_NP"/>
        </w:rPr>
      </w:r>
      <w:r>
        <w:rPr>
          <w:lang w:val="ne_NP" w:bidi="ne_NP"/>
        </w:rPr>
        <w:t>रोक्नुहोस् र यहूदी पुरुषको लुगाको झुप्पा वा झल्लरको तस्वीर देखाउनुहोस्।</w:t>
      </w:r>
    </w:p>
    <w:p>
      <w:pPr/>
      <w:r>
        <w:rPr>
          <w:lang w:val="ne_NP" w:bidi="ne_NP"/>
        </w:rPr>
      </w:r>
      <w:r>
        <w:rPr>
          <w:lang w:val="ne_NP" w:bidi="ne_NP"/>
        </w:rPr>
        <w:t>ती महिलाले येशूको लुगालाई छुने बित्तिकै, उनी निको भइन् र उनको रगत बग्न रोकियो। यो एउटा महत्त्वपूर्ण उल्टोपन हो। सामान्यतया, यहूदी संस्कृतिमा, जब कसैले अशुद्ध व्यक्तिलाई छुन्थ्यो, तब त्यो पनि अशुद्ध हुन्थ्यो। यसको सट्टा, ती महिलाले येशूलाई छुन्छिन् र उनलाई अशुद्ध बनाएको कुराबाट तुरुन्तै निको हुन्छिन्।</w:t>
      </w:r>
    </w:p>
    <w:p>
      <w:pPr/>
      <w:r>
        <w:rPr>
          <w:lang w:val="ne_NP" w:bidi="ne_NP"/>
        </w:rPr>
      </w:r>
      <w:r>
        <w:rPr>
          <w:lang w:val="ne_NP" w:bidi="ne_NP"/>
        </w:rPr>
        <w:t>रोक्नुहोस् र तपाईंको टोलीसँग छलफल गर्नुहोस्: तपाईंको संस्कृतिमा छुवाईलाई कसरी लिइन्छ? के केही मानिसहरूलाई मात्र छुन अनुमति दिइन्छ? धेरै मानिसहरू बसोबास गर्ने क्षेत्रमा भीडभाड भएको शहरमा हिंड्नुलाई तपाईं कसरी वर्णन गर्नुहुन्छ?</w:t>
      </w:r>
    </w:p>
    <w:p>
      <w:pPr/>
      <w:r>
        <w:rPr>
          <w:lang w:val="ne_NP" w:bidi="ne_NP"/>
        </w:rPr>
      </w:r>
      <w:r>
        <w:rPr>
          <w:lang w:val="ne_NP" w:bidi="ne_NP"/>
        </w:rPr>
        <w:t>येशूले आफ्ना वरिपरिका मानिसहरूसँग बोल्नु हुन्छ र सोध्नुहुन्छ, "मलाई कसले छोयो?" येशू चाहनुहुन्छ कि ती व्यक्ति अगाडि आऊन्। येशूका वरिपरिका मानिसहरू भन्छन् कि तिनीहरूले उहाँलाई छोएका छैनन्। येशूका चेला पत्रुसले येशूले किन यो प्रश्न सोध्दै हुनुहुन्छ भनेर बुझ्दैनन्। पत्रुसले येशूलाई "प्रभु" भनेर बोलाउँछन्, जसले आदर देखाउँछ। उहाँले येशूलाई भन्नुहुन्छ कि सबैले उहाँलाई छोइरहेका छन् किनभने भीडले सबै तिरबाट तिनीहरूलाई धक्का दिइरहेको थियो।</w:t>
      </w:r>
    </w:p>
    <w:p>
      <w:pPr/>
      <w:r>
        <w:rPr>
          <w:lang w:val="ne_NP" w:bidi="ne_NP"/>
        </w:rPr>
      </w:r>
      <w:r>
        <w:rPr>
          <w:lang w:val="ne_NP" w:bidi="ne_NP"/>
        </w:rPr>
        <w:t>येशूले पत्रुसलाई जवाफ दिनुहुन्छ र यो संकेत गर्नुहुन्छ कि कसैले उहाँलाई जानीजानी छोएको थियो, न कि संयोगवश। येशूले व्याख्या गर्नुहुन्छ कि उहाँले आफ्नो शरीरबाट निको पार्ने शक्ति निस्किएको महसुस गर्नुभयो वा थाहा पाउनुभयो। यो शक्तिले शारीरिक शक्तिलाई जनाउँदैन, तर परमेश्वरबाटको निको पार्ने र चमत्कार गर्ने शक्तिलाई जनाउँछ। यसको अर्थ येशू ती महिलालाई निको पार्नु अघिको भन्दा कम शक्तिशाली हुनुुुभयो भन्ने होइन।</w:t>
      </w:r>
    </w:p>
    <w:p>
      <w:pPr/>
      <w:r>
        <w:rPr>
          <w:lang w:val="ne_NP" w:bidi="ne_NP"/>
        </w:rPr>
      </w:r>
      <w:r>
        <w:rPr>
          <w:lang w:val="ne_NP" w:bidi="ne_NP"/>
        </w:rPr>
        <w:t>ती महिलाले येशूले उनको बारेमा कुरा गर्दै हुनुहुन्छ भनेर बुझ्छिन्। डरले काँप्दै उनले आफ्नो अनुहार जमिनमा येशूको खुट्टातिर झुकाउँछिन्। यसले ठूलो आदर र नम्रता देखायो। ती महिलाले भीडको अगाडि येशूलाई आफ्नो कथा सुनाइन्। ती महिलाले येशूको ओढ्ने छोएपछि कसरी उनी तुरुन्तै निको भइन् भनेर वर्णन गरिन्। येशूले जवाफ दिनुहुन्छ र उनलाई "छोरी" भनेर बोलाउनुहुन्छ, उनीप्रति आफ्नो वास्ता देखाउन। यो येशू जस्तो शिक्षकले कुनै महिलालाई दयाका साथ सम्बोधन गर्न प्रयोग गर्न उपयुक्त शब्द थियो। येशूले उनलाई भन्नुहुन्छ कि उनको विश्वास, वा येशूको शक्तिमाथि भएको विश्वासले उनलाई निको पारेको छ। किनभने ती महिलाले येशूलाई भरोसा गरिन्, उनी बचाइइन् वा आफ्नो रोगबाट मुक्त भइन्। त्यसपछि सामान्यतया छुट्टिने बेलामा भनिने यहुदी आशिर्वाद येशूले त्यस महिलालाई भन्नुहुन्छ। उहाँले तिनलाई भन्नुहुन्छ, "शान्तिसित जाऊ।"</w:t>
      </w:r>
    </w:p>
    <w:p>
      <w:pPr/>
      <w:r>
        <w:rPr>
          <w:lang w:val="ne_NP" w:bidi="ne_NP"/>
        </w:rPr>
      </w:r>
      <w:r>
        <w:rPr>
          <w:lang w:val="ne_NP" w:bidi="ne_NP"/>
        </w:rPr>
        <w:t>त्यसपछि लूकाले आफ्नो ध्यान याइरसतिर फर्काउँछन् र अगिल्लो कथालाई जारी राख्छन्। ती महिलासँग येशूको भेटको बेलामा याइरस भीडमा पर्खिरहेका थिए। येशूले अझै ती महिलासँग कुरा गरिरहनु भएको बेला, एउटा सन्देशवाहक आइपुग्छ र याइरसलाई उहाँकी छोरी मरिन् भनेर भन्छ। ती सन्देशवाहाकले याइरसलाई अब गुरूलाई कष्ट दिनु हुँदैन वा उहाँ याइरसको घरमा आउनुहुनेछ भन्ने आशा राख्नु हुँदैन भनेर सल्लाह दिन्छ। "गुरू" ले येशूलाई जनाउँछ र एउटा यहूदी धार्मिक नेताको लागि यो विनम्र उपाधि थियो। ती सन्देशवाहाकले येशूले मरेका मानिसहरूका लागि केही गर्न सक्नुहुन्न भन्ने अनुमान गर्यो।</w:t>
      </w:r>
    </w:p>
    <w:p>
      <w:pPr/>
      <w:r>
        <w:rPr>
          <w:lang w:val="ne_NP" w:bidi="ne_NP"/>
        </w:rPr>
      </w:r>
      <w:r>
        <w:rPr>
          <w:lang w:val="ne_NP" w:bidi="ne_NP"/>
        </w:rPr>
        <w:t>येशूले ती सन्देशवाहाकले याइरसलाई भनेको कुरा सुनेर याइरसलाई जवाफ दिनुभयो। येशूले याइरसलाई प्रोत्साहन दिनुहुन्छ र तिनलाई नडराउन तर त्यसको सट्टा येशूले तिनकी छोरीलाई अझैपनि मद्दत गर्न सक्नुहुन्छ भन्ने कुरामा विश्वास गर्न भन्नुहुन्छ। यदि याइरसले यो कुरा विश्वास गर्छन् भने उनको छोरी निको हुनेछिन् भनि येशूले भन्नुहुन्छ। येशू याइरसको घरमा आइपुग्नुहुन्छ। त्यहाँ ती सानी केटीको मृत्युमा शोक मनाइरहेका शोककुल व्यक्तिहरूको भीड थियो। यी मानिसहरू छिमेकीहरू, साथीहरू, आफन्तहरू वा पेशेवर शोककुल व्यक्तिहरु हुन सक्थे। यहूदी संस्कृतिमा, शोककहरूलाई धेरै ठूलो स्वरमा रुन र विलाप गर्न काममा लगाइन्थ्यो। येशूले मानिसहरूलाई रुन बन्द गर भन्नुहुन्छ, र ती केटीको लागि शोक गर्नुपर्दैन भन्नुहुन्छ। उनी केवल सुतिरहेकी छिन् भनेर येशूले भन्नुहुन्छ। येशूलाई ती बालिका साँच्चै मरिसकेकी छिन् भन्ने थाहा थियो, तर उनी सुतिरहेकी छिन् भनेर उहाँले भन्नुभयो किनभने उहाँले तिनलाई फेरि जिवित बनाउनुहुनेछ भन्ने उहाँलाई थाहा थियो।</w:t>
      </w:r>
    </w:p>
    <w:p>
      <w:pPr/>
      <w:r>
        <w:rPr>
          <w:lang w:val="ne_NP" w:bidi="ne_NP"/>
        </w:rPr>
      </w:r>
      <w:r>
        <w:rPr>
          <w:lang w:val="ne_NP" w:bidi="ne_NP"/>
        </w:rPr>
        <w:t>रोक्नुहोस् र आफ्नो टोलीसँग छलफल गर्नुहोस्: तपाईंको संस्कृतिमा मानिसहरूले कसरी मृतकको शोक मनाउँछन्? भर्खरै निधन भएको व्यक्तिको लागि तपाईंले कस्ता अभिव्यक्तिहरू प्रयोग गर्नुहुन्छ?</w:t>
      </w:r>
    </w:p>
    <w:p>
      <w:pPr/>
      <w:r>
        <w:rPr>
          <w:lang w:val="ne_NP" w:bidi="ne_NP"/>
        </w:rPr>
      </w:r>
      <w:r>
        <w:rPr>
          <w:lang w:val="ne_NP" w:bidi="ne_NP"/>
        </w:rPr>
        <w:t>शोककहरू रुँदैबाट हाँस्नमा छिट्टै बदलिन्छन्। तिनीहरू येशूमाथि हाँसे किनभने तिनीहरूले येशूले भन्नुभएको अर्थ बुझेनन्। तिनीहरूले उनी मूर्ख हुन् भन्ने ठाने किनभने ती केटी मरिसकिन् भनी तिनीहरु निश्चित थिए। त्यसपछि, पत्रुस, याकूब, यूहन्ना, याइरस र याइरसकी पत्नीलाई मात्र आफूसँग लिएर येशू ती केटीको शरीर भएको कोठामा प्रवेश गर्नुहुन्छ। येशू ती बालिकाकहाँ जानुहुन्छ, उनको हात समात्नुहुन्छ, र उनलाई उठ्न वा मृत्युबाट फेरि जीवित हुन भन्नुहुन्छ। ती बालिका मरेपछि उनको आत्माले उनलाई छोडिसकेको थियो तर त्यो फेरि उनीकहाँ फर्कियो, र उनी फेरि जीवित भइन्। ती सानी बालिका उभिन्छिन् र येशूले कसैलाई उनको निम्ति खाना ल्याउन आग्रह गर्नुहुन्छ। याइरस र उनकी पत्नी भयले भरिएका थिए र येशूले उनीहरुको छोरीलाई फेरि जीवित पारेर गर्नुभएको चमत्कार देखेर आश्चर्यचकित थिए। तर येशूले तिनीहरूलाई यो कुरा कसैलाई नबताउन भन्नुहुन्छ।</w:t>
      </w:r>
    </w:p>
    <w:p>
      <w:pPr/>
      <w:r>
        <w:rPr>
          <w:lang w:val="ne_NP" w:bidi="ne_NP"/>
        </w:rPr>
      </w:r>
      <w:r>
        <w:rPr>
          <w:lang w:val="ne_NP" w:bidi="ne_NP"/>
        </w:rPr>
        <w:t>लूकाले येशूले गर्नुभएका यी दुई चङ्गाइका चमत्कारका कथाहरूलाई जोड्छन्। दुबै घटनाहरूमा, येशूले अशुद्ध मानिसहरूलाई, रगत बग्ने व्यक्ति र मरेको व्यक्तिलाई छुनुभयो। तिनीहरूलाई निको पारेर येशू अशुद्ध हुनुभएन, बरु तिनीहरूलाई धार्मिक रूपमा शुद्ध पार्नुहुन्छ। दुबै कथाहरूमा, येशू भन्नुहुन्छ कि विश्वासले नै चङ्गाई वा मृत्युबाट उद्धार ल्याउँछ। ती महिलाले विश्वास गरिन् र येशूले उनलाई निको पार्नुभयो। याइरसले विश्वास गरे र येशूले तिनकी छोरीलाई फेरि जीवित पार्नुभयो।</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येशू गालीलको समुद्र पार गरेर आइपुग्नुहुन्छ। एउटा भीड पर्खिरहेको छ। भीडमा भएको एक महत्त्वपूर्ण मानिस, याइरसले येशूलाई आफूसँग आएर आफ्नी छोरीलाई छोई निको पार्न आग्रह गर्छन्। याइरसकी छोरी यति बिरामी छिन् कि उनी मर्न लागेकी छिन्।</w:t>
      </w:r>
    </w:p>
    <w:p>
      <w:pPr/>
      <w:r>
        <w:rPr>
          <w:lang w:val="ne_NP" w:bidi="ne_NP"/>
        </w:rPr>
      </w:r>
      <w:r>
        <w:rPr>
          <w:b/>
          <w:lang w:val="ne_NP" w:bidi="ne_NP"/>
        </w:rPr>
        <w:t>दोस्रो दृश्य:</w:t>
      </w:r>
      <w:r>
        <w:rPr>
          <w:lang w:val="ne_NP" w:bidi="ne_NP"/>
        </w:rPr>
        <w:t xml:space="preserve"> येशू आफ्ना चेलाहरू र याइरससँग याइरसको घरतिर हिँड्दै हुनुहुन्छ। भीडले उहाँलाई चारैतिरबाट थिचेको छ। भीडमा एक बिरामी महिलाले येशूको लुगा छुन्छिन्। येशूबाट शक्ति बग्छ र ती महिला तुरुन्तै निको हुन्छिन्।</w:t>
      </w:r>
    </w:p>
    <w:p>
      <w:pPr/>
      <w:r>
        <w:rPr>
          <w:lang w:val="ne_NP" w:bidi="ne_NP"/>
        </w:rPr>
      </w:r>
      <w:r>
        <w:rPr>
          <w:b/>
          <w:lang w:val="ne_NP" w:bidi="ne_NP"/>
        </w:rPr>
        <w:t>तेस्रो दृश्य:</w:t>
      </w:r>
      <w:r>
        <w:rPr>
          <w:lang w:val="ne_NP" w:bidi="ne_NP"/>
        </w:rPr>
        <w:t xml:space="preserve"> येशूले सोध्नुहुन्छ, "मलाई कसले छुयो?" भीडमा धेरै मानिसहरू छन्; सबैले उहाँलाई छुइरहेका छन् भनेर पत्रुसले येशूलाई भन्छन्। ती महिलाले येशूको अगाडि निहुरिन्छिन् र आफ्नो कथा सुनाउँछिन्। येशूले उनलाई शान्तिपूर्वक जान भन्नुहुन्छ।</w:t>
      </w:r>
    </w:p>
    <w:p>
      <w:pPr/>
      <w:r>
        <w:rPr>
          <w:lang w:val="ne_NP" w:bidi="ne_NP"/>
        </w:rPr>
      </w:r>
      <w:r>
        <w:rPr>
          <w:b/>
          <w:lang w:val="ne_NP" w:bidi="ne_NP"/>
        </w:rPr>
        <w:t>चौथो दृश्य:</w:t>
      </w:r>
      <w:r>
        <w:rPr>
          <w:lang w:val="ne_NP" w:bidi="ne_NP"/>
        </w:rPr>
        <w:t xml:space="preserve"> याइरसका एक सन्देशवाहक आइपुग्छन् र याइरसकी छोरीको मृत्यु भयो भनी उनलाई बताउँछन्। येशूले सन्देशवाहकको कुरा सुन्नु हुन्छ र याइरसलाई विश्वास राख्न भन्नुहुन्छ। उहाँहरू याइरसको घरतिर हिँड्न जारी राख्नुहुन्छ।</w:t>
      </w:r>
    </w:p>
    <w:p>
      <w:pPr/>
      <w:r>
        <w:rPr>
          <w:lang w:val="ne_NP" w:bidi="ne_NP"/>
        </w:rPr>
      </w:r>
      <w:r>
        <w:rPr>
          <w:b/>
          <w:lang w:val="ne_NP" w:bidi="ne_NP"/>
        </w:rPr>
        <w:t>पाँचौ दृश्य:</w:t>
      </w:r>
      <w:r>
        <w:rPr>
          <w:lang w:val="ne_NP" w:bidi="ne_NP"/>
        </w:rPr>
        <w:t xml:space="preserve"> येशूले पत्रुस, यूहन्ना र याकूबलाई आफूसँग लानुहुन्छ र उनीहरू याइरस र उनकी पत्नीसँगै याइरसको घरभित्र पस्छन्। घर भित्रका शोक मनाइरहेकाहरूले येशूको खिल्ली उडाउँछन्। येशूले ती केटीलाई उठ भन्नुहुन्छ। येशूले ती केटीलाई फेरि जीवन दिनुहुन्छ।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डुङ्गामा चेलाहरू</w:t>
      </w:r>
    </w:p>
    <w:p>
      <w:pPr>
        <w:pStyle w:val="ListBullet"/>
        <w:spacing w:line="240" w:lineRule="auto"/>
        <w:ind w:left="720"/>
      </w:pPr>
      <w:r>
        <w:rPr>
          <w:lang w:val="ne_NP" w:bidi="ne_NP"/>
        </w:rPr>
      </w:r>
      <w:r>
        <w:rPr>
          <w:lang w:val="ne_NP" w:bidi="ne_NP"/>
        </w:rPr>
        <w:t>येशूलाई पर्खिरहेको भीड</w:t>
      </w:r>
    </w:p>
    <w:p>
      <w:pPr>
        <w:pStyle w:val="ListBullet"/>
        <w:spacing w:line="240" w:lineRule="auto"/>
        <w:ind w:left="720"/>
      </w:pPr>
      <w:r>
        <w:rPr>
          <w:lang w:val="ne_NP" w:bidi="ne_NP"/>
        </w:rPr>
      </w:r>
      <w:r>
        <w:rPr>
          <w:lang w:val="ne_NP" w:bidi="ne_NP"/>
        </w:rPr>
        <w:t>याइरस</w:t>
      </w:r>
    </w:p>
    <w:p>
      <w:pPr>
        <w:pStyle w:val="ListBullet"/>
        <w:spacing w:line="240" w:lineRule="auto"/>
        <w:ind w:left="720"/>
      </w:pPr>
      <w:r>
        <w:rPr>
          <w:lang w:val="ne_NP" w:bidi="ne_NP"/>
        </w:rPr>
      </w:r>
      <w:r>
        <w:rPr>
          <w:lang w:val="ne_NP" w:bidi="ne_NP"/>
        </w:rPr>
        <w:t>याइरसकी छोरी</w:t>
      </w:r>
    </w:p>
    <w:p>
      <w:pPr>
        <w:pStyle w:val="ListBullet"/>
        <w:spacing w:line="240" w:lineRule="auto"/>
        <w:ind w:left="720"/>
      </w:pPr>
      <w:r>
        <w:rPr>
          <w:lang w:val="ne_NP" w:bidi="ne_NP"/>
        </w:rPr>
      </w:r>
      <w:r>
        <w:rPr>
          <w:lang w:val="ne_NP" w:bidi="ne_NP"/>
        </w:rPr>
        <w:t>रगत बग्ने समस्या भएकी महिला</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याइरसको घरको सन्देशवाहक</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सानी केटीकी आमा</w:t>
      </w:r>
    </w:p>
    <w:p>
      <w:pPr>
        <w:pStyle w:val="ListBullet"/>
        <w:spacing w:line="240" w:lineRule="auto"/>
        <w:ind w:left="720"/>
      </w:pPr>
      <w:r>
        <w:rPr>
          <w:lang w:val="ne_NP" w:bidi="ne_NP"/>
        </w:rPr>
      </w:r>
      <w:r>
        <w:rPr>
          <w:lang w:val="ne_NP" w:bidi="ne_NP"/>
        </w:rPr>
        <w:t>शोक गर्नेहरू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याद गर्नु जरुरी छ कि येशू तालको अर्को छेउबाट फर्किनुभयो जहाँ उहाँले एउटा मानिसलाई दुष्ट आत्माहरूबाट मुक्त गर्नुभयो।</w:t>
      </w:r>
    </w:p>
    <w:p>
      <w:pPr/>
      <w:r>
        <w:rPr>
          <w:lang w:val="ne_NP" w:bidi="ne_NP"/>
        </w:rPr>
      </w:r>
      <w:r>
        <w:rPr>
          <w:lang w:val="ne_NP" w:bidi="ne_NP"/>
        </w:rPr>
        <w:t>यो सम्झनु महत्त्वपूर्ण छ कि धार्मिक नेताहरूले सामान्यतया येशूको विरोध गर्थे। याइरस सामान्य धार्मिक नेताहरू भन्दा फरक थिए। याइरसले येशूको अगाडि आफूलाई नम्र बनाए।</w:t>
      </w:r>
    </w:p>
    <w:p>
      <w:pPr/>
      <w:r>
        <w:rPr>
          <w:lang w:val="ne_NP" w:bidi="ne_NP"/>
        </w:rPr>
      </w:r>
      <w:r>
        <w:rPr>
          <w:lang w:val="ne_NP" w:bidi="ne_NP"/>
        </w:rPr>
        <w:t>यो सम्झनु आवश्यक छ कि मानिसहरू येशूको आगमनको लागि पर्खिरहेका थिए। यी मानिसहरूले येशूलाई सुने वा अरूबाट येशूको बारेमा सुने।</w:t>
      </w:r>
    </w:p>
    <w:p>
      <w:pPr/>
      <w:r>
        <w:rPr>
          <w:lang w:val="ne_NP" w:bidi="ne_NP"/>
        </w:rPr>
      </w:r>
      <w:r>
        <w:rPr>
          <w:lang w:val="ne_NP" w:bidi="ne_NP"/>
        </w:rPr>
        <w:t>यो सम्झनु महत्त्वपूर्ण छ कि रगत बग्ने समस्या भएकी महिलालाई यहूदीहरूले अशुद्ध ठान्थे। यसको अर्थ यहूदीहरूले उनलाई छुन सक्दैनथे। मानिसहरू उनीसँग कुराकानी गर्नबाट पन्छिन्थे। उनी भीडमा हुनु हुँदैनथ्यो।</w:t>
      </w:r>
    </w:p>
    <w:p>
      <w:pPr/>
      <w:r>
        <w:rPr>
          <w:lang w:val="ne_NP" w:bidi="ne_NP"/>
        </w:rPr>
      </w:r>
      <w:r>
        <w:rPr>
          <w:lang w:val="ne_NP" w:bidi="ne_NP"/>
        </w:rPr>
        <w:t xml:space="preserve">यो सम्झनु महत्त्वपूर्ण छ कि जब कसैले पनि ती महिलालाई निको पार्न सकेन भनिन्छ, यसको अर्थ उनी चङ्गाई खोजिरहेकी थिइन्, तर उनले चङ्गाई पाउन सकिनन्। </w:t>
      </w:r>
    </w:p>
    <w:p>
      <w:pPr/>
      <w:r>
        <w:rPr>
          <w:lang w:val="ne_NP" w:bidi="ne_NP"/>
        </w:rPr>
      </w:r>
      <w:r>
        <w:rPr>
          <w:lang w:val="ne_NP" w:bidi="ne_NP"/>
        </w:rPr>
        <w:t>यो सम्झनु महत्त्वपूर्ण छ कि याइरसकी छोरीको मृत शरीर धार्मिक रूपमा अशुद्ध थियो। जसले मृत शरीरलाई छुन्थ्यो, त्यो व्यक्ति अशुद्ध हुन्थ्यो।</w:t>
      </w:r>
    </w:p>
    <w:p>
      <w:pPr/>
      <w:r>
        <w:rPr>
          <w:lang w:val="ne_NP" w:bidi="ne_NP"/>
        </w:rPr>
      </w:r>
      <w:r>
        <w:rPr>
          <w:lang w:val="ne_NP" w:bidi="ne_NP"/>
        </w:rPr>
        <w:t>टोलीले ती महिलाको अवस्था र सुरुमा मद्दत खोज्ने उनको प्रयास र मद्दत नपाएको कुरा देखाउन घटनाक्रमलाई पुन: मिलाउन चाहन सक्छ। साथै, टोलीले येशू किनारमा आइपुग्नु अघि ती सानी केटीको अवस्था देखाउन सक्छ।</w:t>
      </w:r>
    </w:p>
    <w:p>
      <w:pPr/>
      <w:r>
        <w:rPr>
          <w:lang w:val="ne_NP" w:bidi="ne_NP"/>
        </w:rPr>
      </w:r>
      <w:r>
        <w:rPr>
          <w:lang w:val="ne_NP" w:bidi="ne_NP"/>
        </w:rPr>
        <w:t>येशू याइरसको घरमा आइपुग्दाका घटनाहरूलाई फेरि क्रम मिलाउनु पनि उपयोगी हुन सक्छ। येशूले पहिले शोक गर्नेहरूसँग कुरा गर्नुहुन्छ, त्यसपछि उहाँले याइरस, याइरसकी पत्नी, पत्रुस, याकूब, र यूहन्नालाई केटीको शरीर भएको कोठामा लैजानुहुन्छ र उनलाई फेरि जीवित पार्नुहुन्छ।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डुङ्गामा चेलाहरू</w:t>
      </w:r>
    </w:p>
    <w:p>
      <w:pPr>
        <w:pStyle w:val="ListBullet"/>
        <w:spacing w:line="240" w:lineRule="auto"/>
        <w:ind w:left="720"/>
      </w:pPr>
      <w:r>
        <w:rPr>
          <w:lang w:val="ne_NP" w:bidi="ne_NP"/>
        </w:rPr>
      </w:r>
      <w:r>
        <w:rPr>
          <w:lang w:val="ne_NP" w:bidi="ne_NP"/>
        </w:rPr>
        <w:t>येशूलाई पर्खिरहेको भीड</w:t>
      </w:r>
    </w:p>
    <w:p>
      <w:pPr>
        <w:pStyle w:val="ListBullet"/>
        <w:spacing w:line="240" w:lineRule="auto"/>
        <w:ind w:left="720"/>
      </w:pPr>
      <w:r>
        <w:rPr>
          <w:lang w:val="ne_NP" w:bidi="ne_NP"/>
        </w:rPr>
      </w:r>
      <w:r>
        <w:rPr>
          <w:lang w:val="ne_NP" w:bidi="ne_NP"/>
        </w:rPr>
        <w:t>याइरस</w:t>
      </w:r>
    </w:p>
    <w:p>
      <w:pPr>
        <w:pStyle w:val="ListBullet"/>
        <w:spacing w:line="240" w:lineRule="auto"/>
        <w:ind w:left="720"/>
      </w:pPr>
      <w:r>
        <w:rPr>
          <w:lang w:val="ne_NP" w:bidi="ne_NP"/>
        </w:rPr>
      </w:r>
      <w:r>
        <w:rPr>
          <w:lang w:val="ne_NP" w:bidi="ne_NP"/>
        </w:rPr>
        <w:t>याइरसकी छोरी</w:t>
      </w:r>
    </w:p>
    <w:p>
      <w:pPr>
        <w:pStyle w:val="ListBullet"/>
        <w:spacing w:line="240" w:lineRule="auto"/>
        <w:ind w:left="720"/>
      </w:pPr>
      <w:r>
        <w:rPr>
          <w:lang w:val="ne_NP" w:bidi="ne_NP"/>
        </w:rPr>
      </w:r>
      <w:r>
        <w:rPr>
          <w:lang w:val="ne_NP" w:bidi="ne_NP"/>
        </w:rPr>
        <w:t>रगत बग्ने समस्या भएकी महिला</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याइरसको घरको सन्देशवाहक</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सानी केटीकी आमा</w:t>
      </w:r>
    </w:p>
    <w:p>
      <w:pPr>
        <w:pStyle w:val="ListBullet"/>
        <w:spacing w:line="240" w:lineRule="auto"/>
        <w:ind w:left="720"/>
      </w:pPr>
      <w:r>
        <w:rPr>
          <w:lang w:val="ne_NP" w:bidi="ne_NP"/>
        </w:rPr>
      </w:r>
      <w:r>
        <w:rPr>
          <w:lang w:val="ne_NP" w:bidi="ne_NP"/>
        </w:rPr>
        <w:t>शोक गर्नेहरू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सुनिश्चित गर्नुहोस् कि टोलीले येशूलाई थिचेको भीडको अभिनय गर्छ।</w:t>
      </w:r>
    </w:p>
    <w:p>
      <w:pPr/>
      <w:r>
        <w:rPr>
          <w:lang w:val="ne_NP" w:bidi="ne_NP"/>
        </w:rPr>
      </w:r>
      <w:r>
        <w:rPr>
          <w:lang w:val="ne_NP" w:bidi="ne_NP"/>
        </w:rPr>
        <w:t>सुनिश्चित गर्नुहोस् कि टोलीले सन्देशवाहकको अभिनय गर्छ जो येशू अझै ती महिलासँग कुरा गर्दैगर्दा आउँछ र याइरससँग कुरा गर्छ।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१२ वर्षसम्म निरन्तर रगत बग्ने महिलाको अभिनय गर्नुहोस्। उनी मद्दत खोजिरहेकी थिइन्, तर कसैले उनलाई मद्दत गर्न सकेनन्।</w:t>
      </w:r>
    </w:p>
    <w:p>
      <w:pPr/>
      <w:r>
        <w:rPr>
          <w:lang w:val="ne_NP" w:bidi="ne_NP"/>
        </w:rPr>
      </w:r>
      <w:r>
        <w:rPr>
          <w:lang w:val="ne_NP" w:bidi="ne_NP"/>
        </w:rPr>
        <w:t>अभिनय रोक्नुहोस्। रगत बग्ने समस्या भएकी महिलाको भूमिका खेल्ने अभिनेत्रीलाई सोध्नुहोस्, "तपाईंलाई कस्तो महसुस भइरहेको छ?" तपाईंले यस्ता कुराहरु सुन्नुहोला, "म दुखी छु। मलाई आफ्नो परिवार र साथीहरूको सम्झना आउँछ," "यो रोगसँग लड्दा लड्दा थाकेको छु," "म एक्लो छु।" अभिनय फेरि सुरु गर्नुहोस्।</w:t>
      </w:r>
    </w:p>
    <w:p>
      <w:pPr/>
      <w:r>
        <w:rPr>
          <w:lang w:val="ne_NP" w:bidi="ne_NP"/>
        </w:rPr>
      </w:r>
      <w:r>
        <w:rPr>
          <w:lang w:val="ne_NP" w:bidi="ne_NP"/>
        </w:rPr>
        <w:t>एक १२ वर्षीया केटी बिरामी छिन्। उनको पिता याइरस हुन्। उहाँ सभाघरको अगुवा हुनुहुन्छ। उनी उहाँकी एक मात्र छोरी हुन्।</w:t>
      </w:r>
    </w:p>
    <w:p>
      <w:pPr/>
      <w:r>
        <w:rPr>
          <w:lang w:val="ne_NP" w:bidi="ne_NP"/>
        </w:rPr>
      </w:r>
      <w:r>
        <w:rPr>
          <w:lang w:val="ne_NP" w:bidi="ne_NP"/>
        </w:rPr>
        <w:t>अभिनय रोक्नुहोस्: याइरसको भूमिका खेल्ने कलाकारलाई सोध्नुहोस्, "तपाईंलाई कस्तो महसुस भइरहेको छ?" तपाईंले यस्ता कुराहरू सुन्नु होला, "मलाई मेरी छोरीको लागि मद्दत चाहिएको छ," "म दुखीत छु, उनी अझै सानी छिन्," "म प्रभुको सेवा गर्छु भने उनी किन बिरामी छिन्?" अभिनय फेरि सुरु गर्नुहोस्।</w:t>
      </w:r>
    </w:p>
    <w:p>
      <w:pPr/>
      <w:r>
        <w:rPr>
          <w:lang w:val="ne_NP" w:bidi="ne_NP"/>
        </w:rPr>
      </w:r>
      <w:r>
        <w:rPr>
          <w:lang w:val="ne_NP" w:bidi="ne_NP"/>
        </w:rPr>
        <w:t>भीडले येशूलाई स्वागत गर्छ, त्यसपछि याइरस येशूको खुट्टामा परेर आफ्नो घरमा आउन येशूसँग बिन्ती गर्छन् किनभने उनकी १२ वर्षीया छोरी मर्नै लागेकी छिन्।</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होला, "येशू याइरसभन्दा बढी महत्त्वपूर्ण हुनुहुन्छ," "याइरसले येशूको अगाडि आफूलाई नम्र बनाएको कुराले म प्रभावित छु," "येशू मद्दत गर्न तयार हुनुहुन्छ।" अभिनय फेरि सुरु गर्नुहोस्।</w:t>
      </w:r>
    </w:p>
    <w:p>
      <w:pPr/>
      <w:r>
        <w:rPr>
          <w:lang w:val="ne_NP" w:bidi="ne_NP"/>
        </w:rPr>
      </w:r>
      <w:r>
        <w:rPr>
          <w:lang w:val="ne_NP" w:bidi="ne_NP"/>
        </w:rPr>
        <w:t>येशू याइरससँग तिनको घरतिर हिँड्नुहुन्छ। एउटा भीडले येशूलाई घेरिरहेको छ। रगत बग्ने समस्या भएकी महिला येशूको पछाडि आउँछिन् र उहाँको वस्त्रको छेउ छुन्छिन्। रगत बग्न तुरुन्तै रोकिन्छ।</w:t>
      </w:r>
    </w:p>
    <w:p>
      <w:pPr/>
      <w:r>
        <w:rPr>
          <w:lang w:val="ne_NP" w:bidi="ne_NP"/>
        </w:rPr>
      </w:r>
      <w:r>
        <w:rPr>
          <w:lang w:val="ne_NP" w:bidi="ne_NP"/>
        </w:rPr>
        <w:t>अभिनय रोक्नुहोस्: महिलाको भूमिका खेल्ने कलाकारलाई सोध्नुहोस्, "तपाईंलाई कस्तो महसुस भइरहेको छ?" तपाईंले यस्ता कुराहरू सुन्नु होला, "भर्खरै भएको कुरामा म अचम्ममा परेको छु," "अन्तमा मेरा प्रार्थनाहरूको सुनुवाइ भयो," "म येशूको शक्ति र अधिकारमा चकित छु।" अभिनय फेरि सुरु गर्नुहोस्।</w:t>
      </w:r>
    </w:p>
    <w:p>
      <w:pPr/>
      <w:r>
        <w:rPr>
          <w:lang w:val="ne_NP" w:bidi="ne_NP"/>
        </w:rPr>
      </w:r>
      <w:r>
        <w:rPr>
          <w:lang w:val="ne_NP" w:bidi="ne_NP"/>
        </w:rPr>
        <w:t>येशूले उहाँलाई कसले छोयो भनेर सोध्नुहुन्छ। सबैले यसलाई अस्वीकार गर्छन्। पत्रुसले येशूलाई भन्छन् कि पुरै भीडले उहाँलाई थिचिरहेको छ।</w:t>
      </w:r>
    </w:p>
    <w:p>
      <w:pPr/>
      <w:r>
        <w:rPr>
          <w:lang w:val="ne_NP" w:bidi="ne_NP"/>
        </w:rPr>
      </w:r>
      <w:r>
        <w:rPr>
          <w:lang w:val="ne_NP" w:bidi="ne_NP"/>
        </w:rPr>
        <w:t>अभिनय रोक्नुहोस्: येशूका चेलाहरूको भूमिका खेल्ने कलाकारहरूलाई सोध्नुहोस्, "तपाईंलाई कस्तो महसुस भइरहेको छ?" तपाईंले यस्ता कुराहरू सुन्नु होला, "येशूले यो सोध्नुभएकोमा अलमलमा परेको छु।" त्यहाँ धेरै मानिसहरू छन् भनेर उहाँलाई थाहा छ," "उहाँको प्रश्नको अर्को अर्थ हुनुपर्छ," "येशूलाई छुने व्यक्ति विशेष हुनुपर्छ।" अभिनय फेरि सुरु गर्नुहोस्।</w:t>
      </w:r>
    </w:p>
    <w:p>
      <w:pPr/>
      <w:r>
        <w:rPr>
          <w:lang w:val="ne_NP" w:bidi="ne_NP"/>
        </w:rPr>
      </w:r>
      <w:r>
        <w:rPr>
          <w:lang w:val="ne_NP" w:bidi="ne_NP"/>
        </w:rPr>
        <w:t>तर येशूले उहाँबाट निको पार्ने शक्ति बाहिर गएको हुनाले कसैले उहाँलाई जानीजानी छोएको हो भन्नुभयो। ती महिलालाई आफू लुकेर बस्न सक्दिनन् भन्ने थाहा थियो। उनी काँप्न थालिन् र येशूको अगाडि आफ्नो घुँडा टेकिन्। उनले किन येशूलाई छुइन् र उनी तुरुन्तै निको भइन् भन्ने व्याख्या सबैले सुने।</w:t>
      </w:r>
    </w:p>
    <w:p>
      <w:pPr/>
      <w:r>
        <w:rPr>
          <w:lang w:val="ne_NP" w:bidi="ne_NP"/>
        </w:rPr>
      </w:r>
      <w:r>
        <w:rPr>
          <w:lang w:val="ne_NP" w:bidi="ne_NP"/>
        </w:rPr>
        <w:t>अभिनय रोक्नुहोस्: याइरसको भूमिका खेल्ने कलाकारलाई सोध्नुहोस्, "तपाईंलाई कस्तो महसुस भइरहेको छ?" तपाईंले यस्ता कुराहरू सुन्नु होला: "म हताश छु, मेरी छोरी धेरै बिरामी छिन् र येशू सोध्नुहुन्छ कि उहाँलाई कसले छोयो?" "उहाँ अहिले नै रोकिनुभएकोले यो उहाँको लागि पक्कै पनि धेरै महत्त्वपूर्ण हुनुपर्छ," "येशूले मेरी छोरीलाई पनि निको पार्न सक्नुहुन्छ भन्ने मलाई आशा छ।" अभिनय फेरि सुरु गर्नुहोस्।</w:t>
      </w:r>
    </w:p>
    <w:p>
      <w:pPr/>
      <w:r>
        <w:rPr>
          <w:lang w:val="ne_NP" w:bidi="ne_NP"/>
        </w:rPr>
      </w:r>
      <w:r>
        <w:rPr>
          <w:lang w:val="ne_NP" w:bidi="ne_NP"/>
        </w:rPr>
        <w:t>येशूले ती महिलालाई भन्नुभयो, "छोरी, तिम्रो विश्वासले तिमीलाई निको बनाएको छ, शान्तिसँग जाऊ।"</w:t>
      </w:r>
    </w:p>
    <w:p>
      <w:pPr/>
      <w:r>
        <w:rPr>
          <w:lang w:val="ne_NP" w:bidi="ne_NP"/>
        </w:rPr>
      </w:r>
      <w:r>
        <w:rPr>
          <w:lang w:val="ne_NP" w:bidi="ne_NP"/>
        </w:rPr>
        <w:t>येशू ती महिलासँग कुरा गर्दैगर्दा एक सन्देशवाहक आए। सन्देशवाहकले याइरसलाई येशूलाई दुःख नदिन भने किनभने बच्चाको मृत्यु भएको थियो। जब येशूले बच्चाको बारेमा सुन्नुभयो, येशूले याइरसलाई भन्नुभयो, "नडराऊ।" विश्वास गर्नुहोस् र उनी बाँच्नेछिन्।" त्यसपछि येशू घरमा आउनुभयो। घरमा सबै जना ठूलो स्वरले रोइरहेका र दुःखी थिए। यसमा पेशेवर विलाप गर्नेहरू समावेश थिए। येशूले तिनीहरूलाई भन्नुभयो, "नरोऊ, उनी मरेकी छैनन्; उनी सुतिरहेकी छिन्।" मानिसहरू येशूमाथि हाँसे किनभने उनी मरिसकेकी थिइन् भन्ने कुरामा तिनीहरू निश्चित थिए।</w:t>
      </w:r>
    </w:p>
    <w:p>
      <w:pPr/>
      <w:r>
        <w:rPr>
          <w:lang w:val="ne_NP" w:bidi="ne_NP"/>
        </w:rPr>
      </w:r>
      <w:r>
        <w:rPr>
          <w:lang w:val="ne_NP" w:bidi="ne_NP"/>
        </w:rPr>
        <w:t>अभिनय रोक्नुहोस्: विलाप गर्नेहरूको भूमिका खेल्ने कलाकारहरूलाई सोध्नुहोस्, "तपाईंलाई कस्तो महसुस भइरहेको छ?" तपाईंले यस्ता कुराहरू सुन्नु होला, "यो मानिस हाम्रो शोकलाई बाधा दिन किन आउँछ?" "म अपमानित महसुस गर्छु।" म मरेको र सुतेको बीचको भिन्नता देख्न सक्छु," "यो मानिस पागल हुनुपर्छ।" अभिनय फेरि सुरु गर्नुहोस्।</w:t>
      </w:r>
    </w:p>
    <w:p>
      <w:pPr/>
      <w:r>
        <w:rPr>
          <w:lang w:val="ne_NP" w:bidi="ne_NP"/>
        </w:rPr>
      </w:r>
      <w:r>
        <w:rPr>
          <w:lang w:val="ne_NP" w:bidi="ne_NP"/>
        </w:rPr>
        <w:t>येशूले यूहन्ना, पत्रुस, याकूब, र बच्चाकी आमा र बुबाबाहेक कसैलाई पनि केटीको शरीर भएको कोठामा जान अनुमति दिनुभएन। त्यसपछि येशूले ती बालिकाको हात समात्नुभयो र उनलाई ब्यूँझ्न र उठ्न भन्नुभयो। तुरुन्तै उनको आत्मा उनीकहाँ फर्कियो र उनी उठिन्। त्यसपछि येशूले उनलाई खुवाउन निर्देशन दिनुभयो। के भयो भन्ने बारेमा कसैलाई नबताउन येशूले ती आमाबुबालाई भन्नुभयो।</w:t>
      </w:r>
    </w:p>
    <w:p>
      <w:pPr/>
      <w:r>
        <w:rPr>
          <w:lang w:val="ne_NP" w:bidi="ne_NP"/>
        </w:rPr>
      </w:r>
      <w:r>
        <w:rPr>
          <w:lang w:val="ne_NP" w:bidi="ne_NP"/>
        </w:rPr>
        <w:t>अभिनय रोक्नुहोस्: रोइरहेका आमाबुबाको भूमिका खेल्ने कलाकारहरूलाई सोध्नुहोस्, "तपाईंलाई कस्तो महसुस भइरहेको छ?" तपाईंले यस्ता कुराहरू सुन्नु होला, "आभारी छु," "म अचम्ममा परेको छु। येशू उनलाई निको पार्न सक्षम हुनुहुन्थ्यो भन्ने मलाई थाहा थियो, तर येशूले त्यो भन्दा बढी गर्नुभयो," "म लज्जित छु।" येशू ती महिलासँग कुरा गर्न रोकिनुभएकोमा म रिसाएको थिएँ।"</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जब येशू आफ्ना चेलाहरूसँग </w:t>
      </w:r>
      <w:r>
        <w:rPr>
          <w:b/>
          <w:lang w:val="ne_NP" w:bidi="ne_NP"/>
        </w:rPr>
        <w:t>गालीलमा</w:t>
      </w:r>
      <w:r>
        <w:rPr>
          <w:lang w:val="ne_NP" w:bidi="ne_NP"/>
        </w:rPr>
        <w:t xml:space="preserve"> फर्किनुहुन्छ, त्यहाँ भीडले उहाँलाई पर्खिरहेको हुन्छ। भीडमा भएका एक मानिसको नाम याइरस हो। याइरस </w:t>
      </w:r>
      <w:r>
        <w:rPr>
          <w:b/>
          <w:lang w:val="ne_NP" w:bidi="ne_NP"/>
        </w:rPr>
        <w:t>सभाघर</w:t>
      </w:r>
      <w:r>
        <w:rPr>
          <w:lang w:val="ne_NP" w:bidi="ne_NP"/>
        </w:rPr>
        <w:t xml:space="preserve"> वा यहूदीहरूको आराधना गर्ने ठाउँको शासक हुन्। प्रत्येक यहूदी शहरमा सभाघर थियो र प्रत्येक सभाघरमा एक वा बढी नेताहरू थिए। यी मानिसहरू सभाघरको भवनको हेरचाह गर्न जिम्मेवार थिए र गतिविधिहरू तथा सेवाहरूको व्यवस्था गर्ने जिम्मा उनीहरूकै थियो। यी मानिसहरू पूजाहारीहरू वा रब्बीहरू थिएनन्। तपाईंले अघिल्लो खण्डहरूमा गरेजस्तै सभाघरलाई अनुवाद गर्ने कुरा निश्चित गर्नुहोस्। </w:t>
      </w:r>
      <w:r>
        <w:rPr>
          <w:b/>
          <w:lang w:val="ne_NP" w:bidi="ne_NP"/>
        </w:rPr>
        <w:t>सभाघर</w:t>
      </w:r>
      <w:r>
        <w:rPr>
          <w:lang w:val="ne_NP" w:bidi="ne_NP"/>
        </w:rPr>
        <w:t xml:space="preserve"> मुख्य शब्दावलीमा छ।</w:t>
      </w:r>
    </w:p>
    <w:p>
      <w:pPr/>
      <w:r>
        <w:rPr>
          <w:lang w:val="ne_NP" w:bidi="ne_NP"/>
        </w:rPr>
      </w:r>
      <w:r>
        <w:rPr>
          <w:lang w:val="ne_NP" w:bidi="ne_NP"/>
        </w:rPr>
        <w:t xml:space="preserve">याइरस येशूकहाँ आउँछन् र </w:t>
      </w:r>
      <w:r>
        <w:rPr>
          <w:b/>
          <w:lang w:val="ne_NP" w:bidi="ne_NP"/>
        </w:rPr>
        <w:t>येशूको खुट्टामा पर्छन्</w:t>
      </w:r>
      <w:r>
        <w:rPr>
          <w:lang w:val="ne_NP" w:bidi="ne_NP"/>
        </w:rPr>
        <w:t>। यसको अर्थ उहाँले घुँडा टेक्नुभयो र आफ्नो अनुहार भुइँतिर पारेर ढोग्नुभयो। उहाँ संयोगले लड्नुभएन। यहूदी संस्कृतिमा, यस प्रकारको ढोगले उच्च पद भएको व्यक्तिलाई आदर र सम्मान देखाउँथ्यो। येशू मर्न लागेकी उनको छोरीलाई निको पार्न याइरसको घरमा जान सहमत हुनुहुन्छ।</w:t>
      </w:r>
    </w:p>
    <w:p>
      <w:pPr/>
      <w:r>
        <w:rPr>
          <w:lang w:val="ne_NP" w:bidi="ne_NP"/>
        </w:rPr>
      </w:r>
      <w:r>
        <w:rPr>
          <w:lang w:val="ne_NP" w:bidi="ne_NP"/>
        </w:rPr>
        <w:t xml:space="preserve">भीडमा एक महिला छिन्, जो </w:t>
      </w:r>
      <w:r>
        <w:rPr>
          <w:b/>
          <w:lang w:val="ne_NP" w:bidi="ne_NP"/>
        </w:rPr>
        <w:t>१२ वर्षदेखि रगत बग्ने समस्यामा थिइन्</w:t>
      </w:r>
      <w:r>
        <w:rPr>
          <w:lang w:val="ne_NP" w:bidi="ne_NP"/>
        </w:rPr>
        <w:t>। यसले पाठेघर वा गर्भाशयबाट रजश्वलामा बग्ने रगत निरन्तर असामान्य समयमा बग्नुलाई जनाउँछ। यसको अर्थ यहूदी सन्दर्भमा, ती महिलालाई १२ वर्षसम्म अशुद्ध वा परमेश्वरको सेवा गर्न अयोग्य ठानिएको थियो।</w:t>
      </w:r>
    </w:p>
    <w:p>
      <w:pPr/>
      <w:r>
        <w:rPr>
          <w:lang w:val="ne_NP" w:bidi="ne_NP"/>
        </w:rPr>
      </w:r>
      <w:r>
        <w:rPr>
          <w:lang w:val="ne_NP" w:bidi="ne_NP"/>
        </w:rPr>
        <w:t>तपाईंको संस्कृतिमा यस प्रकारको रोगको बारेमा कुरा गर्नु उचित छ कि छैन भनेर आफ्नो टोलीसँग छलफल गर्नुहोस्। यदि छैन भने, तपाईंले उनको अवस्थालाई अझ सामान्य शब्दहरूमा जनाउन सक्नुहुन्छ, जस्तै, "उनी निरन्तर रगत बग्ने समस्याले १२ वर्षसम्म कष्टमा थिइन्।"</w:t>
      </w:r>
    </w:p>
    <w:p>
      <w:pPr/>
      <w:r>
        <w:rPr>
          <w:lang w:val="ne_NP" w:bidi="ne_NP"/>
        </w:rPr>
      </w:r>
      <w:r>
        <w:rPr>
          <w:lang w:val="ne_NP" w:bidi="ne_NP"/>
        </w:rPr>
        <w:t xml:space="preserve">ती महिला येशूको पछाडि आउँछिन् र उहाँको </w:t>
      </w:r>
      <w:r>
        <w:rPr>
          <w:b/>
          <w:lang w:val="ne_NP" w:bidi="ne_NP"/>
        </w:rPr>
        <w:t>लुगाको किनारलाई</w:t>
      </w:r>
      <w:r>
        <w:rPr>
          <w:lang w:val="ne_NP" w:bidi="ne_NP"/>
        </w:rPr>
        <w:t xml:space="preserve"> छुन्छिन्। "लुगा" ले लामो बाहिरी लुगालाई जनाउँछ। तपाईंले पहिले गरेजस्तै लुगालाई अनुवाद गर्ने कुरा निश्चित गर्नुहोस्। </w:t>
      </w:r>
      <w:r>
        <w:rPr>
          <w:b/>
          <w:lang w:val="ne_NP" w:bidi="ne_NP"/>
        </w:rPr>
        <w:t>लुगा</w:t>
      </w:r>
      <w:r>
        <w:rPr>
          <w:lang w:val="ne_NP" w:bidi="ne_NP"/>
        </w:rPr>
        <w:t xml:space="preserve"> मुख्य शब्दावलीमा छ। विशेष गरी, लुगाको किनारले त्यो सुर्केनी वा झल्लरलाई जनाउँछ जुन कहिलेकाँही यहूदी पुरुषहरूले लगाउने लुगाको भाग हुन्थ्यो। ती झल्लरहरूले मानिसलाई आफू परमेश्वरमा समर्पित रहनुपर्छ भन्ने कुराको सम्झना गराउँथे।</w:t>
      </w:r>
    </w:p>
    <w:p>
      <w:pPr/>
      <w:r>
        <w:rPr>
          <w:lang w:val="ne_NP" w:bidi="ne_NP"/>
        </w:rPr>
      </w:r>
      <w:r>
        <w:rPr>
          <w:lang w:val="ne_NP" w:bidi="ne_NP"/>
        </w:rPr>
        <w:t>यदि तपाईंले पहिले नै देखाउनुभएको छैन भने रोक्नुहोस् र घेरामा झल्लर भएको लुगाको तस्बिर देखाउनुहोस्।</w:t>
      </w:r>
    </w:p>
    <w:p>
      <w:pPr/>
      <w:r>
        <w:rPr>
          <w:lang w:val="ne_NP" w:bidi="ne_NP"/>
        </w:rPr>
      </w:r>
      <w:r>
        <w:rPr>
          <w:lang w:val="ne_NP" w:bidi="ne_NP"/>
        </w:rPr>
        <w:t>ती महिला तुरुन्तै निको भइरहेकी थिइन्। येशू रोकिनुहुन्छ र उहाँलाई कसले छुयो भनेर सोध्नुहुन्छ। पत्रुसले जवाफ दिन्छन् र येशूलाई "</w:t>
      </w:r>
      <w:r>
        <w:rPr>
          <w:b/>
          <w:lang w:val="ne_NP" w:bidi="ne_NP"/>
        </w:rPr>
        <w:t>गुरु</w:t>
      </w:r>
      <w:r>
        <w:rPr>
          <w:lang w:val="ne_NP" w:bidi="ne_NP"/>
        </w:rPr>
        <w:t xml:space="preserve">" भनेर बोलाउँछन्। यो शब्दले आदर देखाउँछ र उच्च स्थिति भएको व्यक्तिलाई सम्बोधन गर्न प्रयोग गरिन्थ्यो। तपाईंले पहिले गरेजस्तै गुरू लाई सोही तरिकाले अनुवाद गर्ने कुरा निश्चित गर्नुहोस्। </w:t>
      </w:r>
      <w:r>
        <w:rPr>
          <w:b/>
          <w:lang w:val="ne_NP" w:bidi="ne_NP"/>
        </w:rPr>
        <w:t>गुरू</w:t>
      </w:r>
      <w:r>
        <w:rPr>
          <w:lang w:val="ne_NP" w:bidi="ne_NP"/>
        </w:rPr>
        <w:t xml:space="preserve"> मुख्य शब्दावलीमा पाउन सकिन्छ। भीडमा रहेका सबैले येशूलाई छुइरहेका छन् भनेर पत्रुसले संकेत गर्छन्। ती महिलाले आफूलाई प्रकट गर्छिन् र डरले काँप्दै उहाँका खुट्टामा ढोग्छिन्। उनले आफ्नो कथा सुनाएपछि, येशूले उनलाई "</w:t>
      </w:r>
      <w:r>
        <w:rPr>
          <w:b/>
          <w:lang w:val="ne_NP" w:bidi="ne_NP"/>
        </w:rPr>
        <w:t>छोरी</w:t>
      </w:r>
      <w:r>
        <w:rPr>
          <w:lang w:val="ne_NP" w:bidi="ne_NP"/>
        </w:rPr>
        <w:t>" भनी बोलाउनुहुन्छ। यो शब्दले ती महिलाको लागि येशूको दयालु चासोलाई देखाउँछ र उनलाई आश्वस्त पार्न भन्नुभएको थियो। शिक्षकले कुनै महिलासँग दयालु बोल्न प्रयोग गरिने यो उपयुक्त शब्द हो। यसको अर्थ ती महिला शाब्दिक रूपमा येशूकी छोरी थिइन् भन्ने होइन। ती महिला येशूभन्दा कान्छी थिइन् वा जेठी थिइन् भन्ने पनि स्पष्ट छैन।</w:t>
      </w:r>
    </w:p>
    <w:p>
      <w:pPr/>
      <w:r>
        <w:rPr>
          <w:lang w:val="ne_NP" w:bidi="ne_NP"/>
        </w:rPr>
      </w:r>
      <w:r>
        <w:rPr>
          <w:lang w:val="ne_NP" w:bidi="ne_NP"/>
        </w:rPr>
        <w:t>यदि तपाईंको संस्कृतिमा यस सन्दर्भमा छोरी भन्ने शब्द प्रयोग गर्नु स्वाभाविक छैन भने तपाईंले आफ्नो भाषाको उपयुक्त शब्द प्रयोग गर्न सक्नुहुन्छ।</w:t>
      </w:r>
    </w:p>
    <w:p>
      <w:pPr/>
      <w:r>
        <w:rPr>
          <w:lang w:val="ne_NP" w:bidi="ne_NP"/>
        </w:rPr>
      </w:r>
      <w:r>
        <w:rPr>
          <w:lang w:val="ne_NP" w:bidi="ne_NP"/>
        </w:rPr>
        <w:t>येशूले ती महिलालाई भन्नुहुन्छ, "</w:t>
      </w:r>
      <w:r>
        <w:rPr>
          <w:b/>
          <w:lang w:val="ne_NP" w:bidi="ne_NP"/>
        </w:rPr>
        <w:t>तिम्रो विश्वासले तिमीलाई निको पारेको छ</w:t>
      </w:r>
      <w:r>
        <w:rPr>
          <w:lang w:val="ne_NP" w:bidi="ne_NP"/>
        </w:rPr>
        <w:t xml:space="preserve">।" विश्वासले महिलाको येशूमाथि र उहाँको निको पार्ने क्षमतामाथिको विश्वास र भरोसालाई जनाउँछ। तपाईंले अघिल्लो खण्डहरूमा गरेजस्तै विश्वासलाई अनुवाद गर्ने कुरा निश्चित गर्नुहोस्। </w:t>
      </w:r>
      <w:r>
        <w:rPr>
          <w:b/>
          <w:lang w:val="ne_NP" w:bidi="ne_NP"/>
        </w:rPr>
        <w:t>विश्वास</w:t>
      </w:r>
      <w:r>
        <w:rPr>
          <w:lang w:val="ne_NP" w:bidi="ne_NP"/>
        </w:rPr>
        <w:t xml:space="preserve"> मुख्य शब्दावलीमा छ। </w:t>
      </w:r>
      <w:r>
        <w:rPr>
          <w:b/>
          <w:lang w:val="ne_NP" w:bidi="ne_NP"/>
        </w:rPr>
        <w:t>निको भएको</w:t>
      </w:r>
      <w:r>
        <w:rPr>
          <w:lang w:val="ne_NP" w:bidi="ne_NP"/>
        </w:rPr>
        <w:t xml:space="preserve"> का लागि प्रयोग गरिने ग्रीक शब्द र बाइबलमा सामान्यतया बचाइएको वा उद्धार गरिएको अर्थमा प्रयोग गरिने शब्द एउटै हो। यस सन्दर्भमा, यसको अर्थ रोगबाट बचाइनु हो।</w:t>
      </w:r>
    </w:p>
    <w:p>
      <w:pPr/>
      <w:r>
        <w:rPr>
          <w:lang w:val="ne_NP" w:bidi="ne_NP"/>
        </w:rPr>
      </w:r>
      <w:r>
        <w:rPr>
          <w:lang w:val="ne_NP" w:bidi="ne_NP"/>
        </w:rPr>
        <w:t>यदि तपाईंको भाषामा कुनै अभिव्यक्ति छ जसलाई पापबाट उद्धार र रोगबाट उद्धार दुबैका लागि प्रयोग गर्न सकिन्छ भने यसलाई यहाँ प्रयोग गर्नुहोस्।</w:t>
      </w:r>
    </w:p>
    <w:p>
      <w:pPr/>
      <w:r>
        <w:rPr>
          <w:lang w:val="ne_NP" w:bidi="ne_NP"/>
        </w:rPr>
      </w:r>
      <w:r>
        <w:rPr>
          <w:lang w:val="ne_NP" w:bidi="ne_NP"/>
        </w:rPr>
        <w:t xml:space="preserve">एकजना सन्देशवाहकले याइरसलाई उसकी छोरीको मृत्यु भएको कुरा बताउँछन्; उनले याइरसलाई शिक्षकलाई दुःख नदिनु भनेर भन्छन्। यहाँ, </w:t>
      </w:r>
      <w:r>
        <w:rPr>
          <w:b/>
          <w:lang w:val="ne_NP" w:bidi="ne_NP"/>
        </w:rPr>
        <w:t>शिक्षक</w:t>
      </w:r>
      <w:r>
        <w:rPr>
          <w:lang w:val="ne_NP" w:bidi="ne_NP"/>
        </w:rPr>
        <w:t xml:space="preserve">ले येशूलाई जनाउँछ। यो यहूदी धार्मिक अगुवाको लागि विनम्र उपाधि थियो। तपाईंले अघिल्लो खण्डहरूमा गरेजस्तै शिक्षकलाई अनुवाद गर्ने कुरा निश्चित गर्नुहोस्। </w:t>
      </w:r>
      <w:r>
        <w:rPr>
          <w:b/>
          <w:lang w:val="ne_NP" w:bidi="ne_NP"/>
        </w:rPr>
        <w:t>शिक्षक</w:t>
      </w:r>
      <w:r>
        <w:rPr>
          <w:lang w:val="ne_NP" w:bidi="ne_NP"/>
        </w:rPr>
        <w:t xml:space="preserve"> मुख्य शब्दावलीमा छ।</w:t>
      </w:r>
    </w:p>
    <w:p>
      <w:pPr/>
      <w:r>
        <w:rPr>
          <w:lang w:val="ne_NP" w:bidi="ne_NP"/>
        </w:rPr>
      </w:r>
      <w:r>
        <w:rPr>
          <w:lang w:val="ne_NP" w:bidi="ne_NP"/>
        </w:rPr>
        <w:t xml:space="preserve">येशूले याइरसलाई प्रोत्साहन गर्नुहुन्छ र उनलाई सिर्फ </w:t>
      </w:r>
      <w:r>
        <w:rPr>
          <w:b/>
          <w:lang w:val="ne_NP" w:bidi="ne_NP"/>
        </w:rPr>
        <w:t>विश्वास</w:t>
      </w:r>
      <w:r>
        <w:rPr>
          <w:lang w:val="ne_NP" w:bidi="ne_NP"/>
        </w:rPr>
        <w:t xml:space="preserve"> गर्न भन्नुहुन्छ। येशूले प्रस्टसँग कसलाई वा केमा विश्वास गर्नुपर्छ भन्ने बताउनुभएको छैन, तर याइरसले येशूले आफ्नी छोरीलाई मद्दत गर्न सक्नुहुन्छ भन्ने कुराको विश्वासलाई निरन्तरता दिनुपर्छ भन्ने संकेत गरिएको छ। येशूले याइरसलाई उहाँमा भरोसा हुनुपर्छ र डराउनु वा शङ्कालु हुनु हुँदैन भन्न खोज्नु भएको हो।</w:t>
      </w:r>
    </w:p>
    <w:p>
      <w:pPr/>
      <w:r>
        <w:rPr>
          <w:lang w:val="ne_NP" w:bidi="ne_NP"/>
        </w:rPr>
      </w:r>
      <w:r>
        <w:rPr>
          <w:lang w:val="ne_NP" w:bidi="ne_NP"/>
        </w:rPr>
        <w:t xml:space="preserve">येशू घरमा प्रवेश गर्नुहुन्छ। उहाँ सानी केटीको नजिकै जानुहुन्छ, उनको हात समात्नुहुन्छ, र उनलाई उठ्न भन्नुहुन्छ। केटीको </w:t>
      </w:r>
      <w:r>
        <w:rPr>
          <w:b/>
          <w:lang w:val="ne_NP" w:bidi="ne_NP"/>
        </w:rPr>
        <w:t>आत्मा फर्कियो</w:t>
      </w:r>
      <w:r>
        <w:rPr>
          <w:lang w:val="ne_NP" w:bidi="ne_NP"/>
        </w:rPr>
        <w:t>। यसको अर्थ ती केटी फेरि जीवित भइन्। जब उनी मरिन् तब उनको आत्माले उनलाई छोड्यो, तर जब त्यो फर्कियो तब उनी फेरि जीवित भइन्।</w:t>
      </w:r>
    </w:p>
    <w:p>
      <w:pPr/>
      <w:r>
        <w:rPr>
          <w:lang w:val="ne_NP" w:bidi="ne_NP"/>
        </w:rPr>
      </w:r>
      <w:r>
        <w:rPr>
          <w:lang w:val="ne_NP" w:bidi="ne_NP"/>
        </w:rPr>
        <w:t>आफ्नो टोलीसँग छलफल गर्नुहोस्। कुनै व्यक्तिको मृत्यु हुँदा उसको प्राण वा आत्माले शरीर छोड्ने कुरालाई जनाउन तपाईं कुन अभिव्यक्ति प्रयोग गर्नुहुन्छ? कोही व्यक्ति फेरि जीवनमा फर्केको वर्णन गर्न मिल्दो अभिव्यक्ति प्रयोग गर्ने बारेमा सोच्नुहोस्। एउटा उदाहरणको लागि, "उनको सास फर्कियो।"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9:1–17</w:t>
      </w:r>
      <w:r>
        <w:rPr>
          <w:lang w:val="ne_NP" w:bidi="ne_NP"/>
        </w:rPr>
      </w:r>
    </w:p>
    <w:p>
      <w:pPr>
        <w:pStyle w:val="Heading3"/>
      </w:pPr>
      <w:r>
        <w:rPr>
          <w:lang w:val="ne_NP" w:bidi="ne_NP"/>
        </w:rPr>
        <w:t>Step 1</w:t>
      </w:r>
    </w:p>
    <w:p>
      <w:pPr/>
      <w:r>
        <w:rPr>
          <w:lang w:val="ne_NP" w:bidi="ne_NP"/>
        </w:rPr>
      </w:r>
      <w:r>
        <w:rPr>
          <w:lang w:val="ne_NP" w:bidi="ne_NP"/>
        </w:rPr>
        <w:t>लूका ९:१–१७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एक सानी केटीलाई फेरि जीवित तुल्याउनु भएको केही समयपछि, येशूले आफूले चुन्नुभएका १२ प्रेरितहरूलाई वा पठाइएकाहरूलाई मानिसहरूलाई परमेश्वरको राज्यको बारेमा सिकाउन र मानिसहरूलाई निको पार्न पठाउनुहुन्छ। तिनीहरू फर्केपछि, बेथसैदा शहर बाहिर येशूले सिकाउनुहुने कुरा सुन्न भीड जम्मा हुन्छ। येशूले भीडलाई खुवाउन चमत्कार गर्नुहुन्छ। यस समयमा, हेरोद, गालीलको शासकले येशू साँच्चै को हुनुहुन्छ भनेर प्रश्न गर्न थाल्छन्।</w:t>
      </w:r>
    </w:p>
    <w:p>
      <w:pPr/>
      <w:r>
        <w:rPr>
          <w:lang w:val="ne_NP" w:bidi="ne_NP"/>
        </w:rPr>
      </w:r>
      <w:r>
        <w:rPr>
          <w:lang w:val="ne_NP" w:bidi="ne_NP"/>
        </w:rPr>
        <w:t>येशूले बाह्र जना वा प्रेरितहरूलाई एकसाथ भेला गर्नुहुन्छ। लूकाले येशूका १२ सबैभन्दा नजिकका अनुयायीहरूको एउटै समूहलाई जनाउन "प्रेरितहरू" र "चेलाहरू" प्रयोग गर्छन्। तर, लूकाले तिनीहरूलाई प्रेरितहरू वा पठाइएको व्यक्ति भनेर बोलाएर सुरु गर्छन्, किनभने येशूले तिनीहरूलाई विशेष मिसनमा पठाउनुभएको छ। येशूले प्रेरितहरूलाई के गर्न पठाउन लाग्नुभएको थियो त्यसको लागि तयार पार्न तिनीहरूलाई भेला गर्नुहुन्छ। येशूले तिनीहरूलाई शक्ति वा केही गर्ने क्षमता, र अधिकार वा केही गर्ने अधिकार दिनुहुन्छ। यो शक्ति र अधिकारले तिनीहरूलाई दुष्ट आत्माहरूद्वारा नियन्त्रित मानिसहरूलाई मुक्त गर्न र बिरामीहरूलाई निको पार्न अनुमति दिनेछ। येशू आफ्ना प्रेरितहरूले मानिसहरूलाई परमेश्वरको राज्यको बारेमा वा येशूलाई आफ्नो राजा मानी गरेको भरोसाद्वारा परमेश्वरले मानिसहरूको हृदयमा शासन गर्नुहुने बारेमा बताऊन् र मानिसहरूलाई निको पारून् भन्ने चाहनुहुन्छ।</w:t>
      </w:r>
    </w:p>
    <w:p>
      <w:pPr/>
      <w:r>
        <w:rPr>
          <w:lang w:val="ne_NP" w:bidi="ne_NP"/>
        </w:rPr>
      </w:r>
      <w:r>
        <w:rPr>
          <w:lang w:val="ne_NP" w:bidi="ne_NP"/>
        </w:rPr>
        <w:t>येशूले आफ्ना प्रेरितहरू विभिन्न शहरहरूमा जान अघि विशेष निर्देशनहरू दिनुहुन्छ। येशूले तिनीहरूलाई आफ्नो यात्रामा आफूसँग केही पनि नबोक्न भन्नुहुन्छ-न हिँड्ने लौरो, न झोला, न खाना, न पैसा र न अतिरिक्त कुर्ता वा लुगा। येशू सायद प्रेरितहरूलाई परमेश्वरमा मात्र निर्भर हुन प्रोत्साहन गर्न चाहनुहुन्थ्यो। उहाँ तिनीहरू अन्य यहूदीहरूको आतिथ्यमा भर परून् भन्ने चाहनुहुन्थ्यो।</w:t>
      </w:r>
    </w:p>
    <w:p>
      <w:pPr/>
      <w:r>
        <w:rPr>
          <w:lang w:val="ne_NP" w:bidi="ne_NP"/>
        </w:rPr>
      </w:r>
      <w:r>
        <w:rPr>
          <w:lang w:val="ne_NP" w:bidi="ne_NP"/>
        </w:rPr>
        <w:t>रोक्नुहोस् र आफ्नो टोलीलाई कुर्ताको फोटो देखाउनुहोस्। आफ्नो टोलीसँग छलफल गर्नुहोस्: तपाईंले आफ्नो संस्कृतिमा लामो यात्राको लागि कसरी तयारी गर्नुहुन्छ? तपाईंले आफूसँग कुन कुराहरू लिनुहुन्छ?</w:t>
      </w:r>
    </w:p>
    <w:p>
      <w:pPr/>
      <w:r>
        <w:rPr>
          <w:lang w:val="ne_NP" w:bidi="ne_NP"/>
        </w:rPr>
      </w:r>
      <w:r>
        <w:rPr>
          <w:lang w:val="ne_NP" w:bidi="ne_NP"/>
        </w:rPr>
        <w:t>येशूले आफ्ना प्रेरितहरूलाई तिनीहरू शहरमा भएको पूरा समय बस्न आमन्त्रण गरिएको पहिलो ठाउँमा बस्न पनि भन्नुहुन्छ। येशू तिनीहरूले छोडेर बस्नका लागि अझ राम्रो ठाउँ खोजेको चाहनुहुन्नथ्यो भन्ने यसले सङ्केत गर्छ।</w:t>
      </w:r>
    </w:p>
    <w:p>
      <w:pPr/>
      <w:r>
        <w:rPr>
          <w:lang w:val="ne_NP" w:bidi="ne_NP"/>
        </w:rPr>
      </w:r>
      <w:r>
        <w:rPr>
          <w:lang w:val="ne_NP" w:bidi="ne_NP"/>
        </w:rPr>
        <w:t>रोक्नुहोस् र आफ्नो टोलीसँग छलफल गर्नुहोस्: तपाईंको संस्कृतिमा आतिथ्य कसरी गरिन्छ? कुनै गाउँमा अपरिचितहरू आइपुग्दा र बस्न ठाउँ खोज्दा कस्तो व्यवहार गरिन्छ?</w:t>
      </w:r>
    </w:p>
    <w:p>
      <w:pPr/>
      <w:r>
        <w:rPr>
          <w:lang w:val="ne_NP" w:bidi="ne_NP"/>
        </w:rPr>
      </w:r>
      <w:r>
        <w:rPr>
          <w:lang w:val="ne_NP" w:bidi="ne_NP"/>
        </w:rPr>
        <w:t>तर, यदि कुनै शहरमा भएका मानिसहरूले प्रेरितको सन्देशलाई स्वीकार गरेनन् भने, येशूले आफ्ना प्रेरितहरूलाई आफ्ना खुट्टा वा चप्पलको धूलो टक्टकाउन भन्नुहुन्छ। यहूदी संस्कृतिमा, कुनै व्यक्तिले एउटा ठाउँको धूलो खुट्टाबाट टक्टकाउनुले त्यो व्यक्तिको त्यो ठाउँका मानिसहरूसँग कुनै सम्बन्ध नभएको जनाउँथ्यो। यसले ती मानिसहरू परमेश्वरका मानिसहरू थिएनन् भन्ने संकेत गर्थ्यो। यो गरेर, प्रेरितहरूले देखाए कि शहरले तिनीहरूको सन्देश स्वीकार नगरेको कारणले हुने परमेश्वरको न्यायको लागि तिनीहरू जिम्मेवार थिएनन्। प्रेरितहरूले येशूको आज्ञा पालन गरे। तिनीहरूले मानिसहरूलाई निको पार्न र मानिसहरूलाई परमेश्वरको राज्यको सुसमाचार सार्वजनिक रूपमा सुनाउँदै एउटा शहरबाट अर्को शहरमा यात्रा गर्थे।</w:t>
      </w:r>
    </w:p>
    <w:p>
      <w:pPr/>
      <w:r>
        <w:rPr>
          <w:lang w:val="ne_NP" w:bidi="ne_NP"/>
        </w:rPr>
      </w:r>
      <w:r>
        <w:rPr>
          <w:lang w:val="ne_NP" w:bidi="ne_NP"/>
        </w:rPr>
        <w:t>रोक्नुहोस् र आफ्नो टोलीलाई यहूदी चप्पलको फोटो देखाउनुहोस्। आफ्नो टोलीसँग छलफल गर्नुहोस्: तपाईंले आफ्नो संस्कृतिमा मानिसहरू वा शहरको अस्वीकार कसरी देखाउनुहुन्छ? तपाईं बसोबास गर्ने ठाउँमा कसैलाई सांस्कृतिक रूपमा अस्वीकार गरिएको छ भने उप्रति कस्तो व्यवहार गरिन्छ?</w:t>
      </w:r>
    </w:p>
    <w:p>
      <w:pPr/>
      <w:r>
        <w:rPr>
          <w:lang w:val="ne_NP" w:bidi="ne_NP"/>
        </w:rPr>
      </w:r>
      <w:r>
        <w:rPr>
          <w:lang w:val="ne_NP" w:bidi="ne_NP"/>
        </w:rPr>
        <w:t>"अहिले" शब्द प्रयोग गरेर लूकाले विषय परिवर्तन गरी गालीलका शासक हेरोदको बारेमा छलफल गर्छन्। "अहिले" शब्दले समयको एउटै क्षणमा हुनुलाई जनाउँदैन। चौथाईको शासक वा भूमिको एक चौथाई भागको शासक हेरोदले येशू र उहाँका प्रेरितहरूले गरिरहेका अचम्मका कुराहरूको बारेमा सुने। मानिसहरूले येशूको बारेमा विभिन्न कुराहरू भनिरहेका थिए। कसैले उहाँ एक अगमवक्ता वा परमेश्वरको सन्देशवाहक हुनुहुन्थ्यो भन्ने ठाने। अरूले येशू पुर्णजीवित भएका बप्तिस्मा दिने यूहन्ना हुनुहुन्थ्यो भन्ने ठाने। लूकाले यो उल्लेख नगरेतापनि यी घटनाहरू हुनुअघि हेरोदले बप्तिस्मा दिने यूहन्नालाई पहिले नै मारिसकेका थिए। हेरोद अलमलमा परेका थिए किनभने उनलाई थाहा थियो कि उनले आफ्ना सैनिकहरूलाई बप्तिस्मा दिने यूहन्नाको टाउको काट्न आदेश दिएका थिए। अन्य मानिसहरूले येशू साँच्चै यहूदी अगमवक्ता एलिया हुनुहुन्थ्यो जो येशू नामको व्यक्तिको रूपमा स्वर्गबाट फर्केर आउनुभएको थियो भन्ने विश्वास गर्थे। एलिया एक प्रसिद्ध यहूदी अगमवक्ता थिए जसले परमेश्वरको शक्तिद्वारा धेरै चमत्कारहरू गरे। एलिया कहिल्यै मरेनन् तर यसको सट्टा उनलाई रथमा वा घोडाहरूले तान्ने यातायातको साधनमा स्वर्ग लगिएको थियो। यहूदीहरूले मसीह आउनुअघि एलिया देखा पर्नेछन् भनेर विश्वास गर्थे। हेरोदले येशूको बारेमा के सोच्ने भन्ने कुरा बुझ्न सकेनन् र उहाँलाई भेट्न चाहन्थे।</w:t>
      </w:r>
    </w:p>
    <w:p>
      <w:pPr/>
      <w:r>
        <w:rPr>
          <w:lang w:val="ne_NP" w:bidi="ne_NP"/>
        </w:rPr>
      </w:r>
      <w:r>
        <w:rPr>
          <w:lang w:val="ne_NP" w:bidi="ne_NP"/>
        </w:rPr>
        <w:t>रोक्नुहोस् र आफ्नो टोलीसँग छलफल गर्नुहोस्: तपाईं बसोबास गर्ने ठाउँमा समाचार कसरी फैलिन्छ? मानिसहरूले घटेको कुनै घटनाको बारेमा सही जानकारी कसरी प्राप्त गर्छन्?</w:t>
      </w:r>
    </w:p>
    <w:p>
      <w:pPr/>
      <w:r>
        <w:rPr>
          <w:lang w:val="ne_NP" w:bidi="ne_NP"/>
        </w:rPr>
      </w:r>
      <w:r>
        <w:rPr>
          <w:lang w:val="ne_NP" w:bidi="ne_NP"/>
        </w:rPr>
        <w:t>प्रेरितहरू विभिन्न शहरहरूमा प्रचार गरेर र निको पारेर येशूकहाँ फर्कन्छन्। तिनीहरूले आफूले गरेका सबै कुरा येशूलाई बताउँछन्। येशूले आफ्ना प्रेरितहरूलाई उनीहरू एकसाथ एक्लै हुन सक्ने ठाउँमा लैजानुहुन्छ। उहाँले तिनीहरूलाई बेथसैदा भनिने शहरतिर लैजानुहुन्छ। यो शहर गालील समुद्रको उत्तरपूर्वी किनारमा अवस्थित थियो। येशूले आफ्ना प्रेरितहरूलाई शहरबाट केही टाढा एक शान्त र सुनसान ठाउँमा लैजानुभयो।</w:t>
      </w:r>
    </w:p>
    <w:p>
      <w:pPr/>
      <w:r>
        <w:rPr>
          <w:lang w:val="ne_NP" w:bidi="ne_NP"/>
        </w:rPr>
      </w:r>
      <w:r>
        <w:rPr>
          <w:lang w:val="ne_NP" w:bidi="ne_NP"/>
        </w:rPr>
        <w:t>रोक्नुहोस् र आफ्नो टोलीलाई नक्सामा बेथसैदा कहाँ छ भनेर देखाउनुहोस्।</w:t>
      </w:r>
    </w:p>
    <w:p>
      <w:pPr/>
      <w:r>
        <w:rPr>
          <w:lang w:val="ne_NP" w:bidi="ne_NP"/>
        </w:rPr>
      </w:r>
      <w:r>
        <w:rPr>
          <w:lang w:val="ne_NP" w:bidi="ne_NP"/>
        </w:rPr>
        <w:t>तर, मानिसहरूको भीडले येशू कहाँ हुनुहुन्छ भन्ने कुरा थाहा पाउँछन् र उहाँलाई पछ्याउँछन्। मत्ती र मर्कूसको सुसमाचारले येशू र चेलाहरूले डुङ्गामा गालील समुद्र पार गरिरहेको उल्लेख गर्छन्, त्यसैले तपाईंको अनुवादले भीड येशूको पछाडि हिँड्दै थियो भन्ने संकेत नगरेको कुरा निश्चित गर्नुहोस्। यसको अर्थ तिनीहरू येशू भएको ठाउँमा गए। येशूले भीडलाई स्वागत गर्नुहुन्छ। उहाँले आफ्ना प्रेरितहरूसँग एक्लै हुने योजना बनाउनुभएको भए तापनि उहाँले तिनीहरूलाई फिर्ता पठाउनुहुन्न। येशूले तिनीहरूलाई परमेश्वरको राज्यको बारेमा सिकाउन र बिरामीहरूलाई निको पार्न थाल्नुहुन्छ।</w:t>
      </w:r>
    </w:p>
    <w:p>
      <w:pPr/>
      <w:r>
        <w:rPr>
          <w:lang w:val="ne_NP" w:bidi="ne_NP"/>
        </w:rPr>
      </w:r>
      <w:r>
        <w:rPr>
          <w:lang w:val="ne_NP" w:bidi="ne_NP"/>
        </w:rPr>
        <w:t>पछि घाम अस्ताउँदा, मानिसहरूले सामान्यतया आफ्नो साँझको खाना खाने समयमा, १२ चेलाहरू येशूकहाँ आउँछन् र उहाँलाई भीडलाई बिदा दिन आग्रह गर्छन्। यो कुनै अशिष्ट अनुरोध थिएन, तर चेलाहरू येशूले मानिसहरूलाई आफ्नो शिक्षाबाट बिदा दिउन् भन्ने चाहन्थे ताकि तिनीहरू आफ्ना घरहरूमा फर्कन सकून्। चेलाहरू चाहन्थे कि भीड वरिपरिका गाउँहरू वा खेतबारीहरूमा गएर रातको लागि खाना र आश्रय किनून् वा पाऊन्। तिनीहरू भीडलाई पठाउन चाहन्थे किनभने येशूले सिकाउँदै गर्नुभएको ठाउँको नजिकै कोही पनि बसोबास गर्दैनथ्यो।</w:t>
      </w:r>
    </w:p>
    <w:p>
      <w:pPr/>
      <w:r>
        <w:rPr>
          <w:lang w:val="ne_NP" w:bidi="ne_NP"/>
        </w:rPr>
      </w:r>
      <w:r>
        <w:rPr>
          <w:lang w:val="ne_NP" w:bidi="ne_NP"/>
        </w:rPr>
        <w:t>येशूले आफ्ना चेलाहरूलाई भन्नुहुन्छ कि तिनीहरूले भीडलाई खानका लागि केही दिनुपर्छ। चेलाहरूले यो असम्भव अनुरोध हो भनेर संकेत गर्छन् किनभने तिनीहरूसँग पाँचवटा रोटीहरू र दुई माछा मात्र थिए। रोटीले जौबाट बनेका साना, गोल रोटीहरूलाई जनाउँछ। माछाले पहिले नै पकाएको वा नुन हालेको माछालाई जनाउँछ।</w:t>
      </w:r>
    </w:p>
    <w:p>
      <w:pPr/>
      <w:r>
        <w:rPr>
          <w:lang w:val="ne_NP" w:bidi="ne_NP"/>
        </w:rPr>
      </w:r>
      <w:r>
        <w:rPr>
          <w:lang w:val="ne_NP" w:bidi="ne_NP"/>
        </w:rPr>
        <w:t>रोक्नुहोस् र आफ्नो टोलीलाई यहूदी संस्कृतिमा रोटी र पकाएको माछा कस्तो देखिन्थ्यो भन्ने फोटोहरू देखाउनुहोस्। आफ्नो टोलीसँग छलफल गर्नुहोस्: कसैले असम्भव जस्तो देखिने अनुरोध गर्दा तपाईंको समुदायका मानिसहरूले कस्तो प्रतिक्रिया दिन्छन्?</w:t>
      </w:r>
    </w:p>
    <w:p>
      <w:pPr/>
      <w:r>
        <w:rPr>
          <w:lang w:val="ne_NP" w:bidi="ne_NP"/>
        </w:rPr>
      </w:r>
      <w:r>
        <w:rPr>
          <w:lang w:val="ne_NP" w:bidi="ne_NP"/>
        </w:rPr>
        <w:t>भीडलाई खुवाउने एक मात्र तरिका खाना किन्नु हो भनेर चेलाहरू भन्छन्। तर चेलाहरूलाई येशूले तिनीहरूबाट यस्तो अपेक्षा गर्नुभएको हो जस्तो लाग्दैन। तिनीहरूसँग सबैलाई खुवाउन पर्याप्त पैसा थिएन।</w:t>
      </w:r>
    </w:p>
    <w:p>
      <w:pPr/>
      <w:r>
        <w:rPr>
          <w:lang w:val="ne_NP" w:bidi="ne_NP"/>
        </w:rPr>
      </w:r>
      <w:r>
        <w:rPr>
          <w:lang w:val="ne_NP" w:bidi="ne_NP"/>
        </w:rPr>
        <w:t>त्यसपछि लूकाले चेलाहरूको जवाफको व्याख्या गर्न पृष्ठभूमिको जानकारी दिन्छन्। भीडमा ५,००० मानिसहरू थिए भनेर उहाँले हामीलाई भन्नुहुन्छ। यसमा उपस्थित रहेका महिला र बच्चाहरू चाहिँ समावेश छैनन्।</w:t>
      </w:r>
    </w:p>
    <w:p>
      <w:pPr/>
      <w:r>
        <w:rPr>
          <w:lang w:val="ne_NP" w:bidi="ne_NP"/>
        </w:rPr>
      </w:r>
      <w:r>
        <w:rPr>
          <w:lang w:val="ne_NP" w:bidi="ne_NP"/>
        </w:rPr>
        <w:t>येशूले चेलाहरूलाई भीडलाई ५० को समूहमा राख्न भन्नुहुन्छ। त्यसपछि येशूले रोटी र माछा लिनुहुन्छ र स्वर्गतिर वा परमेश्वर बसोबास गर्ने ठाउँतिर हेर्नुहुन्छ। यहूदी संस्कृतिमा मानिसहरूले प्रार्थना गरिरहेका बेला स्वर्गतिर हेर्नु सामान्य थियो। येशूले खानाको लागि परमेश्वरलाई धन्यवाद दिनुहुन्छ र त्यसपछि माछा र रोटीलाई टुक्रा पार्न थाल्नुहुन्छ। येशूले आफ्ना चेलाहरूलाई टुक्राहरू दिनुहुन्छ ताकि तिनीहरूले मानिसहरूको समूहलाई खाना दिन सकून्। येशूले सिध्याउनुहुँदा, सबै भीडले आफूले चाहेजति सबै खाना खाएका थिए। त्यहाँ यति धेरै खाना बाँकी थियो कि त्यसले १२ टोकरीहरू भर्यो।</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येशूले आफ्ना १२ चेलाहरूलाई एकसाथ भेला गर्नुहुन्छ, जसलाई कहिलेकाँही प्रेरितहरू वा पठाइएकाहरू भनिन्छ। उहाँले तिनीहरूलाई दुष्ट आत्माहरू धपाउन र बिरामीहरूलाई निको पार्न शक्ति र अधिकार दिनुहुन्छ। येशूले तिनीहरूलाई मानिसहरूलाई परमेश्वरको राज्यको बारेमा बताउन विभिन्न शहरहरूमा जान उनीहरूको यात्राका लागि विशेष निर्देशनहरू दिनुहुन्छ।</w:t>
      </w:r>
    </w:p>
    <w:p>
      <w:pPr/>
      <w:r>
        <w:rPr>
          <w:lang w:val="ne_NP" w:bidi="ne_NP"/>
        </w:rPr>
      </w:r>
      <w:r>
        <w:rPr>
          <w:b/>
          <w:lang w:val="ne_NP" w:bidi="ne_NP"/>
        </w:rPr>
        <w:t>दोस्रो दृश्य:</w:t>
      </w:r>
      <w:r>
        <w:rPr>
          <w:lang w:val="ne_NP" w:bidi="ne_NP"/>
        </w:rPr>
        <w:t xml:space="preserve"> चेलाहरूले आज्ञा पालन गर्छन्। तिनीहरूले आफूसँग केही लैजाँदैनन् र विभिन्न शहरहरूमा सुसमाचार सुनाउँछन् र बिरामीहरूलाई निको पार्छन्।</w:t>
      </w:r>
    </w:p>
    <w:p>
      <w:pPr/>
      <w:r>
        <w:rPr>
          <w:lang w:val="ne_NP" w:bidi="ne_NP"/>
        </w:rPr>
      </w:r>
      <w:r>
        <w:rPr>
          <w:b/>
          <w:lang w:val="ne_NP" w:bidi="ne_NP"/>
        </w:rPr>
        <w:t>तेस्रो दृश्य:</w:t>
      </w:r>
      <w:r>
        <w:rPr>
          <w:lang w:val="ne_NP" w:bidi="ne_NP"/>
        </w:rPr>
        <w:t xml:space="preserve"> चेलाहरूले येशूको आज्ञा पालन गरेपछि, येशू र प्रेरितहरूले के गरिरहेका छन् भन्ने बारेमा हेरोदले सुन्छन्। उनले येशू को हुनुहुन्छ भनेर प्रश्न गर्न थाल्नुहुन्छन्। हेरोद येशूलाई भेट्न चाहन्छन्।</w:t>
      </w:r>
    </w:p>
    <w:p>
      <w:pPr/>
      <w:r>
        <w:rPr>
          <w:lang w:val="ne_NP" w:bidi="ne_NP"/>
        </w:rPr>
      </w:r>
      <w:r>
        <w:rPr>
          <w:b/>
          <w:lang w:val="ne_NP" w:bidi="ne_NP"/>
        </w:rPr>
        <w:t>चौथो दृश्य:</w:t>
      </w:r>
      <w:r>
        <w:rPr>
          <w:lang w:val="ne_NP" w:bidi="ne_NP"/>
        </w:rPr>
        <w:t xml:space="preserve"> चेलाहरू येशूकहाँ फर्कन्छन् र उहाँलाई के भयो भनेर बताउँछन्। येशूले तिनीहरूलाई एक्लै बेथसैदातिर लैजानुहुन्छ। भीडले तिनीहरूलाई भेट्छ र येशूले तिनीहरूलाई सिकाउन थाल्नुहुन्छ।</w:t>
      </w:r>
    </w:p>
    <w:p>
      <w:pPr/>
      <w:r>
        <w:rPr>
          <w:lang w:val="ne_NP" w:bidi="ne_NP"/>
        </w:rPr>
      </w:r>
      <w:r>
        <w:rPr>
          <w:b/>
          <w:lang w:val="ne_NP" w:bidi="ne_NP"/>
        </w:rPr>
        <w:t>पाँचौ दृश्य:</w:t>
      </w:r>
      <w:r>
        <w:rPr>
          <w:lang w:val="ne_NP" w:bidi="ne_NP"/>
        </w:rPr>
        <w:t xml:space="preserve"> पछि, घाम अस्ताउँदै गर्दा, चेलाहरू भीडलाई घर पठाउन चाहन्छन् किनभने तिनीहरू थोरै मानिसहरू बसोबास गर्ने ठाउँमा छन्। येशूले चेलाहरूलाई भीडलाई खुवाउन भन्नुहुन्छ। चेलाहरू उनीहरूसँग पर्याप्त पैसा छैन भन्छन्। येशूले तिनीहरूसँग भएको खाना लिनुहुन्छ र यसको लागि परमेश्वरलाई धन्यवाद दिनुहुन्छ। उहाँले त्यसलाई टुक्रा पार्नुहुन्छ र चेलाहरूले भीडलाई ५० जनाको समूहमा खुवाउँछन्। ५,००० भन्दा बढी मानिसहरूलाई खुवाइन्छ र सन्तुष्ट हुन्छन्। १२ टोकरीहरू बाँकी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१२ प्रेरितहरू</w:t>
      </w:r>
    </w:p>
    <w:p>
      <w:pPr>
        <w:pStyle w:val="ListBullet"/>
        <w:spacing w:line="240" w:lineRule="auto"/>
        <w:ind w:left="720"/>
      </w:pPr>
      <w:r>
        <w:rPr>
          <w:lang w:val="ne_NP" w:bidi="ne_NP"/>
        </w:rPr>
      </w:r>
      <w:r>
        <w:rPr>
          <w:lang w:val="ne_NP" w:bidi="ne_NP"/>
        </w:rPr>
        <w:t>हेरोद, गालीलको शासक</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कथा हुनुअघि हेरोदले बप्तिस्मा दिने यूहन्नाको शिर पहिले नै हरण गरिसकेका थिए भनेर सम्झनु महत्त्वपूर्ण छ। लूकाले अन्तिम पटक यूहन्नाको उल्लेख गर्दा, यूहन्ना जेलमा थिए।</w:t>
      </w:r>
    </w:p>
    <w:p>
      <w:pPr/>
      <w:r>
        <w:rPr>
          <w:lang w:val="ne_NP" w:bidi="ne_NP"/>
        </w:rPr>
      </w:r>
      <w:r>
        <w:rPr>
          <w:lang w:val="ne_NP" w:bidi="ne_NP"/>
        </w:rPr>
        <w:t>कसैको खुट्टाको धूलो टक्टकाउनु कुनै सहरप्रतिको अस्वीकार प्रकट गर्ने एउटा यहूदी चलन थियो भन्ने कुरा सम्झनु महत्त्वपूर्ण छ। यो ती मानिसहरू परमेश्वरका मानिसहरू थिएनन् र परमेश्वरले तिनीहरूको न्याय गर्नुहुनेछ भन्ने कुराको प्रतीक थियो।</w:t>
      </w:r>
    </w:p>
    <w:p>
      <w:pPr/>
      <w:r>
        <w:rPr>
          <w:lang w:val="ne_NP" w:bidi="ne_NP"/>
        </w:rPr>
      </w:r>
      <w:r>
        <w:rPr>
          <w:lang w:val="ne_NP" w:bidi="ne_NP"/>
        </w:rPr>
        <w:t>येशूले आफ्ना चेलाहरूलाई बेथसैदा शहरतिर लैजाँदै हुनुहुन्थ्यो तर त्यसभित्र होइन भनेर सम्झनु महत्त्वपूर्ण छ। यसको सट्टा, उहाँहरू एक्लै हुन एउटा एकान्त ठाउँमा जाँदै हुनुहुन्थ्यो। हामीलाई यो थाहा छ किनभने यसले तिनीहरू थोरै मानिसहरू बसोबास गर्ने ठाउँमा थिए भनी बताउँछ।</w:t>
      </w:r>
    </w:p>
    <w:p>
      <w:pPr/>
      <w:r>
        <w:rPr>
          <w:lang w:val="ne_NP" w:bidi="ne_NP"/>
        </w:rPr>
      </w:r>
      <w:r>
        <w:rPr>
          <w:lang w:val="ne_NP" w:bidi="ne_NP"/>
        </w:rPr>
        <w:t>जब लूकाले त्यहाँ ५,००० पुरुषहरू थिए भन्छन्, तब यसको अर्थ येशूलाई सुन्नेहरूमा पुरुषहरू मात्र थिए भन्ने होइन भनेर सम्झनु महत्त्वपूर्ण छ।</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१२ प्रेरितहरू</w:t>
      </w:r>
    </w:p>
    <w:p>
      <w:pPr>
        <w:pStyle w:val="ListBullet"/>
        <w:spacing w:line="240" w:lineRule="auto"/>
        <w:ind w:left="720"/>
      </w:pPr>
      <w:r>
        <w:rPr>
          <w:lang w:val="ne_NP" w:bidi="ne_NP"/>
        </w:rPr>
      </w:r>
      <w:r>
        <w:rPr>
          <w:lang w:val="ne_NP" w:bidi="ne_NP"/>
        </w:rPr>
        <w:t>हेरोद, गालीलको शासक</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उनीहरूले येशूको अधिकारमा गर्न सक्ने कुराहरूको बारेमा उत्साहित भएका १२ प्रेरितहरू वा चेलाहरूको अभिनय टोलीले गर्छ भन्ने कुरा निश्चित गर्नुहोस्।</w:t>
      </w:r>
    </w:p>
    <w:p>
      <w:pPr/>
      <w:r>
        <w:rPr>
          <w:lang w:val="ne_NP" w:bidi="ne_NP"/>
        </w:rPr>
      </w:r>
      <w:r>
        <w:rPr>
          <w:lang w:val="ne_NP" w:bidi="ne_NP"/>
        </w:rPr>
        <w:t>निश्चित गर्नुहोस् कि टोलीले हेरोदको अभिनय गर्दा येशूको बारेमा वास्तविक जिज्ञासाका साथ सोध्छन्, "यो मानिस को हो?"</w:t>
      </w:r>
    </w:p>
    <w:p>
      <w:pPr/>
      <w:r>
        <w:rPr>
          <w:lang w:val="ne_NP" w:bidi="ne_NP"/>
        </w:rPr>
      </w:r>
      <w:r>
        <w:rPr>
          <w:lang w:val="ne_NP" w:bidi="ne_NP"/>
        </w:rPr>
        <w:t>येशूले तिनीहरूलाई भीडलाई खुवाउन भन्नुहुँदा चेलाहरू अचम्ममा परेको अभिनय टोलीले गर्ने कुरा 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चेलाहरूलाई आफूसँग केही नलैजान भन्नुभएको अभिनय गर्नुहोस्। येशूले तिनीहरूलाई उनीहरूलाई आतिथ्य दिन प्रस्ताव गर्ने पहिलो व्यक्तिसँग बस्न भन्नुहुन्छ। उहाँले तिनीहरूलाई आफ्नो सन्देशलाई अस्वीकार गर्ने शहरहरूको धूलो खुट्टाबाट टक्टकाउन पनि भन्नुहुन्छ।</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"डराएको। यदि मानिसहरू हिंसात्मक छन् र हाम्रो सन्देशलाई अस्वीकार गर्छन् भने नि?" "येशूले मलाई बाहिर पठाउनुभएको र आफ्नो शक्ति र अधिकार मलाई दिइरहनुभएकोमा म उत्साहित छु," वा "घबराएको छु।" यदि हामीसँग पर्याप्त खाना भएन भने ?" अभिनय फेरि सुरु गर्नुहोस्।</w:t>
      </w:r>
    </w:p>
    <w:p>
      <w:pPr/>
      <w:r>
        <w:rPr>
          <w:lang w:val="ne_NP" w:bidi="ne_NP"/>
        </w:rPr>
      </w:r>
      <w:r>
        <w:rPr>
          <w:lang w:val="ne_NP" w:bidi="ne_NP"/>
        </w:rPr>
        <w:t>येशूको बारेमा सुनेका कुराहरूले गर्दा हेरोद अचम्ममा परेको अभिनय गर्नुहोस्। मानिसहरूले तिनी बप्तिस्मा दिने यूहन्ना वा एलिया हुन् भनेर भनिरहेका थिए। अरू मानिसहरूले उहाँलाई मरेकाहरूबाट बिउँतिएर आएका एक अगमवक्ता हुन् भन्ने ठाने। हेरोदले आफू बप्तिस्मा दिने यूहन्ना हुन सक्दैन भनेर भन्छन् किनभने उनले यूहन्नाको टाउको काटे। हेरोदले आफूले येशूको बारेमा धेरै कथाहरू सुनेको कुरा बताए। हेरोदले सोध्छन्, "यो मानिस को हो?" हेरोद येशूलाई हेर्न चाहन्छन्।</w:t>
      </w:r>
    </w:p>
    <w:p>
      <w:pPr/>
      <w:r>
        <w:rPr>
          <w:lang w:val="ne_NP" w:bidi="ne_NP"/>
        </w:rPr>
      </w:r>
      <w:r>
        <w:rPr>
          <w:lang w:val="ne_NP" w:bidi="ne_NP"/>
        </w:rPr>
        <w:t>अभिनय रोक्नुहोस्: हेरोदको भूमिका खेल्ने कलाकारलाई सोध्नुहोस्, "तपाईंलाई कस्तो महसुस भइरहेको छ?" तपाईंले यस्तो कुरा सुन्न सक्नुहुन्छ, "अलमलमा परेको छु। येशूले गरिरहनुभएको कुराहरू कसले गर्न सक्छ?" "डराएको छु। मैले यूहन्नाको टाउको काटेर गलत गरेको छु," "मैले आफैले येशूको बारेमा पत्ता लगाउनु आवश्यक छ।" अभिनय फेरि सुरु गर्नुहोस्।</w:t>
      </w:r>
    </w:p>
    <w:p>
      <w:pPr/>
      <w:r>
        <w:rPr>
          <w:lang w:val="ne_NP" w:bidi="ne_NP"/>
        </w:rPr>
      </w:r>
      <w:r>
        <w:rPr>
          <w:lang w:val="ne_NP" w:bidi="ne_NP"/>
        </w:rPr>
        <w:t>चेलाहरू फर्केर आएको र आफूले गरेका सबै कुराहरू येशूलाई बताएको अभिनय गर्नुहोस्। येशूले चुपचाप बाह्र चेलाहरूलाई पर लैजानुहुन्छ। भीडले उनीहरू कहाँ जाँदैछन् भन्ने थाहा पाए र उनीहरूको पछि लागे। येशूले भीडलाई स्वागत गर्नुभयो र तिनीहरूलाई परमेश्वरको राज्यको बारेमा सिकाउनुभयो र बिरामीहरूलाई निको पार्नुभयो।</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"थकित छु।" हामीलाई येशूसँग केही समय एक्लै रहन आवश्यक छ," "दुखी छौ। येशूले तिनीहरूलाई किन टाढा पठाउनुहुन्न?" वा "येशू धेरै दयालु हुनुहुन्छ।" उहाँ कसरी लगातार अगाडि बढिरहन सक्नुहुन्छ?" भीडको भूमिका खेल्ने कलाकारहरूलाई सोध्नुहोस्। "तपाईंलाई कस्तो महसुस भइरहेको छ?" तपाईंले यस्ता कुराहरू सुन्न सक्नुहुन्छ, "उहाँले मलाई प्रेम गरेको महसुस गर्छु।" येशूले हाम्रो लागि समय निकाल्नुभयो," "म आफू मूल्यवान भएको महसुस गर्छु।" येशूले साँच्चै मेरा आवश्यकताहरूमा ध्यान दिनुहुन्छ," वा "म अचम्ममा परेको छु, येशूले अचम्मका कुराहरू भन्दै हुनुहुन्छ र हाम्रो बीचमा चमत्कारहरू गरिरहनुभएको छ।" अभिनय फेरि सुरु गर्नुहोस्।</w:t>
      </w:r>
    </w:p>
    <w:p>
      <w:pPr/>
      <w:r>
        <w:rPr>
          <w:lang w:val="ne_NP" w:bidi="ne_NP"/>
        </w:rPr>
      </w:r>
      <w:r>
        <w:rPr>
          <w:lang w:val="ne_NP" w:bidi="ne_NP"/>
        </w:rPr>
        <w:t>पछि चेलाहरूले येशूलाई मानिसहरूलाई खाना र वास खोज्न पठाइदिनुहोस् भन्छन् किनभने तिनीहरू एकान्त ठाउँमा छन्। तिनीहरूलाई खुवाओ भनेर येशूले आफ्ना चेलाहरूलाई भन्नुहुन्छ। चेलाहरूले उनीहरूसँग पाँच रोटी र दुई माछा मात्र छन् भनेर जवाफ दिन्छन्। सबैको लागि पुग्ने खाना किन्न जानुपर्छ कि भनेर चेलाहरूले येशूलाई सोध्छन्। त्यहाँ ५,००० मानिसहरू थिए।</w:t>
      </w:r>
    </w:p>
    <w:p>
      <w:pPr/>
      <w:r>
        <w:rPr>
          <w:lang w:val="ne_NP" w:bidi="ne_NP"/>
        </w:rPr>
      </w:r>
      <w:r>
        <w:rPr>
          <w:lang w:val="ne_NP" w:bidi="ne_NP"/>
        </w:rPr>
        <w:t>अभिनय रोक्नुहोस्: चेलाहरूलाई सोध्नुहोस्, "तपाईंहरूलाई कस्तो महसुस भइरहेको छ?" तपाईंले यस्ता कुराहरू सुन्न सक्नुहुन्छ, "म अलमलमा परेको छु।" हामी यति धेरै मानिसहरूको लागि पुग्ने खाना कसरी पाउन सक्छौं?" "म येशूले मानिसहरूलाई खुवाउन कसरी मद्दत गर्नुहुनेछ भन्ने बारेमा उत्सुक छु," वा "म भोकाएको छु र आराम गर्न तयार छु।" येशूले किन मानिसहरूलाई घर पठाउन दिनुहुन्न?" अभिनय फेरि सुरु गर्नुहोस्।</w:t>
      </w:r>
    </w:p>
    <w:p>
      <w:pPr/>
      <w:r>
        <w:rPr>
          <w:lang w:val="ne_NP" w:bidi="ne_NP"/>
        </w:rPr>
      </w:r>
      <w:r>
        <w:rPr>
          <w:lang w:val="ne_NP" w:bidi="ne_NP"/>
        </w:rPr>
        <w:t>येशूले माछा र रोटीको लागि प्रार्थना गर्नुभएको अभिनय गर्नुहोस्। येशूले चेलाहरूलाई भीडलाई ५०–५० जनाको समूहमा बसाल्न निर्देशन दिनुहुन्छ। त्यसपछि यशूले त्यसलाई टुक्रा-टुक्रा पारेेर मानिसहरूमा बाँड्नकालगि चेलाहरूलाई दिनुहुन्छ।</w:t>
      </w:r>
    </w:p>
    <w:p>
      <w:pPr/>
      <w:r>
        <w:rPr>
          <w:lang w:val="ne_NP" w:bidi="ne_NP"/>
        </w:rPr>
      </w:r>
      <w:r>
        <w:rPr>
          <w:lang w:val="ne_NP" w:bidi="ne_NP"/>
        </w:rPr>
        <w:t>अभिनय रोक्नुहोस्: भीडको भूमिका खेल्ने कलाकारहरूलाई सोध्नुहोस्, "तपाईंलाई कस्तो महसुस भइरहेको छ?" तपाईंले यस्ता कुराहरू सुन्न सक्नुहुन्छ, "जिज्ञासु छु।" येशूले खानालाई के गरिरहनुभएको छ?" "भोकाएको छु" वा "बेचैन छु।" हामी किन बसिरहेका छौं? "मलाई निस्केर रात बिताउन कतै ठाउँ खोज्नु पर्छ।" चेलाहरूको भूमिका खेल्ने कलाकारहरूलाई सोध्नुहोस्, "तपाईं कस्तो महसुस गर्दै हुनुहुन्छ?" तपाईंले यस्ता कुराहरू सुन्न सक्नुहुन्छ, "यसले कसरी काम गर्नेछ भन्ने कुरा मलाई थाहा छैन, तर पनि म येशूको आज्ञा पालन गर्नेछु," "खाना कहाँबाट आइरहन्छ?" "लज्जित छु।" मैले शङ्का गरेकोमा क्षमा चाहन्छु," वा "अचम्ममा परेको छु।" येशूले चमत्कार गर्ने कुराका लागि म सधैँ तयार हुनुपर्छ।" अभिनय फेरि सुरु गर्नुहोस्।</w:t>
      </w:r>
    </w:p>
    <w:p>
      <w:pPr/>
      <w:r>
        <w:rPr>
          <w:lang w:val="ne_NP" w:bidi="ne_NP"/>
        </w:rPr>
      </w:r>
      <w:r>
        <w:rPr>
          <w:lang w:val="ne_NP" w:bidi="ne_NP"/>
        </w:rPr>
        <w:t>अन्तमा, चेलाहरूले बाह्र टोकरी उब्रेका टुक्राहरू उठाए।</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बाह्र जनालाई</w:t>
      </w:r>
      <w:r>
        <w:rPr>
          <w:lang w:val="ne_NP" w:bidi="ne_NP"/>
        </w:rPr>
        <w:t xml:space="preserve"> एकसाथ बोलाउनुहुन्छ। "बाह्र" ले </w:t>
      </w:r>
      <w:r>
        <w:rPr>
          <w:b/>
          <w:lang w:val="ne_NP" w:bidi="ne_NP"/>
        </w:rPr>
        <w:t>प्रेरितहरू</w:t>
      </w:r>
      <w:r>
        <w:rPr>
          <w:lang w:val="ne_NP" w:bidi="ne_NP"/>
        </w:rPr>
        <w:t xml:space="preserve"> वा येशूले रोज्नुभएका प्रतिनिधिहरूलाई जनाउँछ। यी तिनै बाह्र चेलाहरू हुन्। तपाईंले अघिल्लो खण्डहरूमा गरेजस्तै प्रेरितहरूलाई अनुवाद गर्ने कुरा सुनिश्चित गर्नुहोस्। </w:t>
      </w:r>
      <w:r>
        <w:rPr>
          <w:lang w:val="ne_NP" w:bidi="ne_NP"/>
        </w:rPr>
        <w:t>प्रेरितहरू</w:t>
      </w:r>
      <w:r>
        <w:rPr>
          <w:lang w:val="ne_NP" w:bidi="ne_NP"/>
        </w:rPr>
        <w:t xml:space="preserve"> मुख्य शब्दावलीमा छन्। येशूले तिनीहरूलाई शक्ति वा केही गर्ने क्षमता, र </w:t>
      </w:r>
      <w:r>
        <w:rPr>
          <w:b/>
          <w:lang w:val="ne_NP" w:bidi="ne_NP"/>
        </w:rPr>
        <w:t>अधिकार</w:t>
      </w:r>
      <w:r>
        <w:rPr>
          <w:lang w:val="ne_NP" w:bidi="ne_NP"/>
        </w:rPr>
        <w:t xml:space="preserve"> वा केही गर्ने हक दिनुहुन्छ। यस अवस्थामा, यो मानिसहरूलाई निको पार्ने र भूतहरू धपाउने थियो। तपाईंले पहिले गरेझैँ अधिकारलाई सोहीअनुसार अनुवाद गर्ने निश्चित गर्नुहोस्। </w:t>
      </w:r>
      <w:r>
        <w:rPr>
          <w:lang w:val="ne_NP" w:bidi="ne_NP"/>
        </w:rPr>
        <w:t>अधिकार</w:t>
      </w:r>
      <w:r>
        <w:rPr>
          <w:lang w:val="ne_NP" w:bidi="ne_NP"/>
        </w:rPr>
        <w:t xml:space="preserve"> मुख्य शब्दावलीमा छ।</w:t>
      </w:r>
    </w:p>
    <w:p>
      <w:pPr/>
      <w:r>
        <w:rPr>
          <w:lang w:val="ne_NP" w:bidi="ne_NP"/>
        </w:rPr>
      </w:r>
      <w:r>
        <w:rPr>
          <w:b/>
          <w:lang w:val="ne_NP" w:bidi="ne_NP"/>
        </w:rPr>
        <w:t>भूतहरूले</w:t>
      </w:r>
      <w:r>
        <w:rPr>
          <w:lang w:val="ne_NP" w:bidi="ne_NP"/>
        </w:rPr>
        <w:t xml:space="preserve"> मानिसहरूको विचारहरू र कार्यहरूलाई नियन्त्रण गर्ने दुष्ट आत्माहरूलाई जनाउँछ। तपाईंले पहिले गरेजस्तै भूतहरूलाई अनुवाद गर्ने कुरा सुनिश्चित गर्नुहोस्। </w:t>
      </w:r>
      <w:r>
        <w:rPr>
          <w:lang w:val="ne_NP" w:bidi="ne_NP"/>
        </w:rPr>
        <w:t>भूत</w:t>
      </w:r>
      <w:r>
        <w:rPr>
          <w:lang w:val="ne_NP" w:bidi="ne_NP"/>
        </w:rPr>
        <w:t xml:space="preserve">, मुख्य शब्दावलीमा छ। येशूले प्रेरितहरूलाई </w:t>
      </w:r>
      <w:r>
        <w:rPr>
          <w:b/>
          <w:lang w:val="ne_NP" w:bidi="ne_NP"/>
        </w:rPr>
        <w:t>परमेश्वरको राज्यको</w:t>
      </w:r>
      <w:r>
        <w:rPr>
          <w:lang w:val="ne_NP" w:bidi="ne_NP"/>
        </w:rPr>
        <w:t xml:space="preserve"> घोषणा गर्न पठाउनुहुन्छ। परमेश्वरको राज्यले परमेश्वरले आफ्ना मानिसहरूको हृदयमा शासन गर्ने कुरालाई जनाउँछ। तपाईंले अघिल्लो खण्डहरूमा गरेजस्तै "परमेश्वरको राज्य" लाई अनुवाद गर्ने कुरा निश्चित गर्नुहोस्। </w:t>
      </w:r>
      <w:r>
        <w:rPr>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येशूले आफ्ना प्रेरितहरूलाई बाहिर पठाउनुअघि विशेष निर्देशनहरू दिनुहुन्छ। उहाँले तिनीहरूलाई लट्ठी, वा हिंड्नेबेला टेक्ने लट्ठी, वा लुगासाथमा नलानु भन्नुहुन्छ। </w:t>
      </w:r>
      <w:r>
        <w:rPr>
          <w:b/>
          <w:lang w:val="ne_NP" w:bidi="ne_NP"/>
        </w:rPr>
        <w:t>कुर्ता</w:t>
      </w:r>
      <w:r>
        <w:rPr>
          <w:lang w:val="ne_NP" w:bidi="ne_NP"/>
        </w:rPr>
        <w:t xml:space="preserve"> लुगा भनेको कमिज हो। तपाईंले अघिल्लो खण्डहरूमा गरेजस्तै कुर्तालाई अनुवाद गर्ने कुरा सुनिश्चित गर्नुहोस्। </w:t>
      </w:r>
      <w:r>
        <w:rPr>
          <w:lang w:val="ne_NP" w:bidi="ne_NP"/>
        </w:rPr>
        <w:t>कुर्ता</w:t>
      </w:r>
      <w:r>
        <w:rPr>
          <w:lang w:val="ne_NP" w:bidi="ne_NP"/>
        </w:rPr>
        <w:t xml:space="preserve"> लुगा मुख्य शब्दावलीमा छ।</w:t>
      </w:r>
    </w:p>
    <w:p>
      <w:pPr/>
      <w:r>
        <w:rPr>
          <w:lang w:val="ne_NP" w:bidi="ne_NP"/>
        </w:rPr>
      </w:r>
      <w:r>
        <w:rPr>
          <w:lang w:val="ne_NP" w:bidi="ne_NP"/>
        </w:rPr>
        <w:t xml:space="preserve"> </w:t>
      </w:r>
      <w:r>
        <w:rPr>
          <w:b/>
          <w:lang w:val="ne_NP" w:bidi="ne_NP"/>
        </w:rPr>
        <w:t>चौथाइ भागको शासक</w:t>
      </w:r>
      <w:r>
        <w:rPr>
          <w:lang w:val="ne_NP" w:bidi="ne_NP"/>
        </w:rPr>
        <w:t xml:space="preserve"> हेरोदले येशूको बारेमा सुन्छन्। चौथाइ भागको शासकको अर्थ उ राज्यको चौथाई भागको शासक हो। येशू </w:t>
      </w:r>
      <w:r>
        <w:rPr>
          <w:b/>
          <w:lang w:val="ne_NP" w:bidi="ne_NP"/>
        </w:rPr>
        <w:t>अगमवक्ता</w:t>
      </w:r>
      <w:r>
        <w:rPr>
          <w:lang w:val="ne_NP" w:bidi="ne_NP"/>
        </w:rPr>
        <w:t xml:space="preserve"> वा परमेश्वरको सन्देशवाहक हुन सक्छ भनेर हेरोदले सुन्छन्। तपाईंले पहिले गरेजस्तै अगमवक्तालाई अनुवाद गर्ने कुरा निश्चित गर्नुहोस्। </w:t>
      </w:r>
      <w:r>
        <w:rPr>
          <w:lang w:val="ne_NP" w:bidi="ne_NP"/>
        </w:rPr>
        <w:t>अगमवक्ता</w:t>
      </w:r>
      <w:r>
        <w:rPr>
          <w:lang w:val="ne_NP" w:bidi="ne_NP"/>
        </w:rPr>
        <w:t xml:space="preserve"> मुख्य शब्दावलीमा छ।</w:t>
      </w:r>
    </w:p>
    <w:p>
      <w:pPr/>
      <w:r>
        <w:rPr>
          <w:lang w:val="ne_NP" w:bidi="ne_NP"/>
        </w:rPr>
      </w:r>
      <w:r>
        <w:rPr>
          <w:lang w:val="ne_NP" w:bidi="ne_NP"/>
        </w:rPr>
        <w:t xml:space="preserve">जब लूकाले येशूले आफ्ना </w:t>
      </w:r>
      <w:r>
        <w:rPr>
          <w:b/>
          <w:lang w:val="ne_NP" w:bidi="ne_NP"/>
        </w:rPr>
        <w:t>चेलाहरू</w:t>
      </w:r>
      <w:r>
        <w:rPr>
          <w:lang w:val="ne_NP" w:bidi="ne_NP"/>
        </w:rPr>
        <w:t xml:space="preserve"> वा अनुयायीहरूसँग कुरा गर्नुहुन्छ भन्छन्, यसले विशेषगरि प्रेरितहरूलाई जनाउँछ। तपाईंले अघिल्लो खण्डहरूमा गर्नुभएको तरिकाले चेलाहरूलाई अनुवाद गर्ने कुरा निश्चित गर्नुहोस्। </w:t>
      </w:r>
      <w:r>
        <w:rPr>
          <w:lang w:val="ne_NP" w:bidi="ne_NP"/>
        </w:rPr>
        <w:t>चेला</w:t>
      </w:r>
      <w:r>
        <w:rPr>
          <w:lang w:val="ne_NP" w:bidi="ne_NP"/>
        </w:rPr>
        <w:t xml:space="preserve"> मुख्य शब्दावलीमा छ।</w:t>
      </w:r>
    </w:p>
    <w:p>
      <w:pPr/>
      <w:r>
        <w:rPr>
          <w:lang w:val="ne_NP" w:bidi="ne_NP"/>
        </w:rPr>
      </w:r>
      <w:r>
        <w:rPr>
          <w:lang w:val="ne_NP" w:bidi="ne_NP"/>
        </w:rPr>
        <w:t xml:space="preserve">येशूले </w:t>
      </w:r>
      <w:r>
        <w:rPr>
          <w:b/>
          <w:lang w:val="ne_NP" w:bidi="ne_NP"/>
        </w:rPr>
        <w:t>स्वर्गतिर</w:t>
      </w:r>
      <w:r>
        <w:rPr>
          <w:lang w:val="ne_NP" w:bidi="ne_NP"/>
        </w:rPr>
        <w:t xml:space="preserve"> वा परमेश्वर बसोबास गर्ने ठाउँतिर हेर्नुहुन्छ र प्रार्थना गर्नुहुन्छ। तपाईंले पहिले गरेजस्तै स्वर्गलाई अनुवाद गर्नुहोस्। </w:t>
      </w:r>
      <w:r>
        <w:rPr>
          <w:lang w:val="ne_NP" w:bidi="ne_NP"/>
        </w:rPr>
        <w:t>स्वर्ग</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9:18–27</w:t>
      </w:r>
      <w:r>
        <w:rPr>
          <w:lang w:val="ne_NP" w:bidi="ne_NP"/>
        </w:rPr>
      </w:r>
    </w:p>
    <w:p>
      <w:pPr>
        <w:pStyle w:val="Heading3"/>
      </w:pPr>
      <w:r>
        <w:rPr>
          <w:lang w:val="ne_NP" w:bidi="ne_NP"/>
        </w:rPr>
        <w:t>Step 1</w:t>
      </w:r>
    </w:p>
    <w:p>
      <w:pPr/>
      <w:r>
        <w:rPr>
          <w:lang w:val="ne_NP" w:bidi="ne_NP"/>
        </w:rPr>
      </w:r>
      <w:r>
        <w:rPr>
          <w:lang w:val="ne_NP" w:bidi="ne_NP"/>
        </w:rPr>
        <w:t>लूका ९:१८–२७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गालीलको शासक हेरोदले येशू को हुन् भनेर प्रश्न गरिरहेका थिए। येशूले आफ्नो शक्ति देखाउनुभयो र ५,००० भन्दा बढी मानिसहरूलाई खुवाएर चमत्कार गर्नुभयो। अब येशूले भीडबाट टाढा आफ्ना चेलाहरू वा अनुयायीहरूसँग छलफल गर्नुभएको छ। तिनीहरूले उहाँ को हो भन्ने ठान्छन् भनेर येशूले तिनीहरूलाई सोध्नुहुन्छ। येशूले उहाँलाई के हुनेछ भनेर तिनीहरूलाई भन्नुहुन्छ। त्यसपछि उहाँले कुनै व्यक्ति उहाँको अनुयायी हुन के गर्नुपर्छ भनेर व्याख्या गर्नुहुन्छ।</w:t>
      </w:r>
    </w:p>
    <w:p>
      <w:pPr/>
      <w:r>
        <w:rPr>
          <w:lang w:val="ne_NP" w:bidi="ne_NP"/>
        </w:rPr>
      </w:r>
      <w:r>
        <w:rPr>
          <w:lang w:val="ne_NP" w:bidi="ne_NP"/>
        </w:rPr>
        <w:t>जब लूकाले "अब यो भयो" वा "एकपटक जस्ता शब्दहरू प्रयोग गर्छन्, यो उहाँको नयाँ विषय सुरु गर्ने तरिका हो। लूकाले यो कथा कहिले भएको हो भनेर हामीलाई बताउँदैनन्, तर येशूले भीडदेखि टाढा गएर परमेश्वरसँग प्रार्थना गर्नुभएको वा कुरा गर्नुभएको कुरामा ध्यान केन्द्रित गर्छन्। येशू आफ्ना चेलाहरूको सानो समूह वा सबैभन्दा नजिकका अनुयायीहरूसँग मात्र हुनुहुन्छ। येशूले प्रार्थना समाप्त गर्नुहुन्छ र मानिसहरूले उहाँलाई को हुन् भनि ठानेका थिए भनेर आफ्ना चेलाहरूलाई सोध्नुहुन्छ। उहाँको नाम वा उहाँको गृहनगर तिनीहरूलाई थाहा छ कि छैन भनेर येशूले सोध्नुभएको थिएन। बरू, परमेश्वरको योजनामा उहाँको भूमिकाको बारेमा मानिसहरूले के सोच्छन् भनेर उहाँले सोध्दै हुनुहुन्थ्यो।</w:t>
      </w:r>
    </w:p>
    <w:p>
      <w:pPr/>
      <w:r>
        <w:rPr>
          <w:lang w:val="ne_NP" w:bidi="ne_NP"/>
        </w:rPr>
      </w:r>
      <w:r>
        <w:rPr>
          <w:lang w:val="ne_NP" w:bidi="ne_NP"/>
        </w:rPr>
        <w:t>रोक्नुहोस् र आफ्नो टोलीसँग छलफल गर्नुहोस्: तपाईंको संस्कृतिमा, कसैले आफूलाई अरूले कसरी हेर्छन् भनेर सोध्दा मानिसहरूले कस्तो प्रतिक्रिया दिन्छन्?</w:t>
      </w:r>
    </w:p>
    <w:p>
      <w:pPr/>
      <w:r>
        <w:rPr>
          <w:lang w:val="ne_NP" w:bidi="ne_NP"/>
        </w:rPr>
      </w:r>
      <w:r>
        <w:rPr>
          <w:lang w:val="ne_NP" w:bidi="ne_NP"/>
        </w:rPr>
        <w:t>हेरोदले सुनेको जानकारी अनुसार नै चेलाहरूले जवाफ दिन्छन्। मानिसहरूले येशू बप्तिस्मा दिने यूहन्ना हुन सक्छ भनेर भने। येशूको लागि मानिसहरूलाई तयार पार्न परमेश्वरले बप्तिस्मा दिने यूहन्नालाई पठाउनुभएको थियो। मानिसहरूलाई आफ्नो पापबाट शुद्ध पारिएको चिन्ह स्वरूप यूहन्नाले बप्तिस्मा दिएर वा पानी प्रयोग गरिने एउटा विशेष धार्मिक बिधि गरेर तयार पारेका थिए। उहाँ एलिया वा कहिल्यै नमर्ने तर सिधै स्वर्गमा वा परमेश्वर बसोबास गर्ने ठाउँमा जाने प्रसिद्ध यहूदी अगमवक्ता नै हुन् भनेर केही मानिसहरूले ठान्छन् भनेर चेलाहरूले येशूलाई भन्छन्। अरू मानिसहरूले चाहिँ येशूलाई धेरै अघि मरेर फेरि येशूकै रूपमा जीवित भई आएका एक यहूदी अगमवक्ता वा परमेश्वरको सन्देशवाहक ठान्छन् भनेर चेलाहरू भन्छन्।</w:t>
      </w:r>
    </w:p>
    <w:p>
      <w:pPr/>
      <w:r>
        <w:rPr>
          <w:lang w:val="ne_NP" w:bidi="ne_NP"/>
        </w:rPr>
      </w:r>
      <w:r>
        <w:rPr>
          <w:lang w:val="ne_NP" w:bidi="ne_NP"/>
        </w:rPr>
        <w:t>येशूले तिनीहरूको उत्तरमा भन्नुहुन्छ, "तर तिमीहरूले मलाई को हुँ भनेर भन्छौ?" यो सोधेर, येशूले आफ्ना चेलाहरूलाई उहाँ को हुनुहुन्छ भनी सोध्दै आफ्नो पहिचानका यी उत्तरहरूलाई अस्वीकार गर्नुहुन्छ। येशू परमेश्वरको ख्रीष्ट वा मसीह हुनुहुन्छ भनेर पत्रुसले जवाफ दिन्छन्। ख्रीष्ट भन्नाले परमेश्वरले पठाइदिने प्रतिज्ञा गर्नुभए अनुसार विशेष कामको लागि राजा र मुक्तिदाताको रूपमा नियूक्त गरिएका व्यक्तिलाई जनाउँछ। आफू मसीह हुँ भनेर मानिसहरूलाई नभन्न येशूले आफ्ना चेलाहरूलाई आज्ञा गर्नुहुन्छ। पत्रुसको जवाफ सत्य थियो, तर मानिसहरूले जान्नका लागि भने यो ठीक समय थिएन।</w:t>
      </w:r>
    </w:p>
    <w:p>
      <w:pPr/>
      <w:r>
        <w:rPr>
          <w:lang w:val="ne_NP" w:bidi="ne_NP"/>
        </w:rPr>
      </w:r>
      <w:r>
        <w:rPr>
          <w:lang w:val="ne_NP" w:bidi="ne_NP"/>
        </w:rPr>
        <w:t>मानिसहरुले उहाँ मसीह हुनुहुन्छ भनेर थाहा पाउन अघि मानिसको पुत्रले कष्ट भोग्नुपर्ने, मर्नुपर्ने र तेस्रो दिनमा फेरि जीवित हुनुपर्नेछ भनेर येशूले व्याख्या गर्नुहुन्छ। भविष्यमा येशूमाथि आईपर्ने कुराको विषयमा उहाँले बताइरहनु भएको छ। यी कुराहरू हुन आवश्यक थियो किनभने ती परमेश्वरको योजनाका एक भाग थिए। येशूले आफूलाई जनाउन "मानिसको पुत्र" भन्ने उपाधि प्रयोग गर्नुहुन्छ। येशूले एल्डरहरू, मुख्य पूजाहारीहरू र शास्त्रीहरूको उल्लेख गर्नुहुन्छ - यी तीन समूहहरूले यहूदी नेतृत्वको प्रतिनिधित्व गर्थे। तिनीहरूले उहाँलाई आफ्नो मसीहको रूपमा स्वीकार नगरी उहाँलाई अस्वीकार गर्नेछन् भनेर येशू भन्नुहुन्छ।</w:t>
      </w:r>
    </w:p>
    <w:p>
      <w:pPr/>
      <w:r>
        <w:rPr>
          <w:lang w:val="ne_NP" w:bidi="ne_NP"/>
        </w:rPr>
      </w:r>
      <w:r>
        <w:rPr>
          <w:lang w:val="ne_NP" w:bidi="ne_NP"/>
        </w:rPr>
        <w:t>त्यसपछि येशूले आफ्ना चेलाहरूको सानो समूहसँग मात्र बोल्न छोडेर उहाँलाई पछ्याउन चाहने सबै मानिसहरूसँग बोल्न थाल्नुभयो। नजिकै भीड थियो भनेर संकेत गरिएको छ। कुनै व्यक्ति उहाँको चेला हुन के गर्नुपर्छ भनेर येशूले आफ्ना चेलाहरू र त्यहाँ रहेका अन्य मानिसहरूलाई वर्णन गर्नुहुन्छ। उहाँले यी तीनवटा आज्ञाहरू दिनुहुन्छ: इन्कार गर्न, क्रूस उठाउन, र पछ्याउन। येशूको चेला हुन चाहने व्यक्तिले यी तीनै कुरा गर्नुपर्छ। उहाँलाई पछ्याउन चाहने मानिसहरूले आफूलाई इन्कार गर्नुपर्छ, वा आफूलाई खुसी पार्न अस्वीकार गर्नुपर्छ भनेर येशू भन्नुहुन्छ। चेलाले आफूलाई गर्न मन नलागे पनि आफ्नो गुरुले चाहेको कुरा गर्छ।</w:t>
      </w:r>
    </w:p>
    <w:p>
      <w:pPr/>
      <w:r>
        <w:rPr>
          <w:lang w:val="ne_NP" w:bidi="ne_NP"/>
        </w:rPr>
      </w:r>
      <w:r>
        <w:rPr>
          <w:lang w:val="ne_NP" w:bidi="ne_NP"/>
        </w:rPr>
        <w:t>रोक्नुहोस् र आफ्नो टोलीसँग छलफल गर्नुहोस्: तपाईंको संस्कृतिमा आफूलाई इन्कार गर्नु भनेको कस्तो हुन्छ? येशूको अनुयायीको रूपमा तपाईंले कुन चलन वा परम्पराहरूमा भाग लिन मिल्दैन?</w:t>
      </w:r>
    </w:p>
    <w:p>
      <w:pPr/>
      <w:r>
        <w:rPr>
          <w:lang w:val="ne_NP" w:bidi="ne_NP"/>
        </w:rPr>
      </w:r>
      <w:r>
        <w:rPr>
          <w:lang w:val="ne_NP" w:bidi="ne_NP"/>
        </w:rPr>
        <w:t>सम्भावित अनुयायीहरूले आफ्नो क्रूस उठाउनुपर्छ भनेर येशू भन्नुहुन्छ। दुई वटा काठका बीमहरूलाई काँटीले सँगै जोडेको काठलाई क्रूस भनिन्छ। रोमी संस्कृतिमा, दोषी ठहर गरिएको अपराधीले आफ्नो काठको क्रूस उठाएर उसलाई मृत्युदण्ड दिइने ठाउँसम्म बोकेर लैजानुपर्थ्यो। त्यसपछि रोमीहरूले त्यस अपराधीलाई मार्न क्रूसमा टाँग्थे। येशूले वास्तवमा, उहाँलाई पछ्याउन चाहने व्यक्तिले हरेक दिन आफूलाई खुसी राख्न अस्वीकार गर्नुपर्छ भनेर भन्दै हुनुहुन्थ्यो। येशूका शिक्षाहरू पालन गर्न तिनीहरूले कष्ट भोग्न तयार हुनुपर्छ।</w:t>
      </w:r>
    </w:p>
    <w:p>
      <w:pPr/>
      <w:r>
        <w:rPr>
          <w:lang w:val="ne_NP" w:bidi="ne_NP"/>
        </w:rPr>
      </w:r>
      <w:r>
        <w:rPr>
          <w:lang w:val="ne_NP" w:bidi="ne_NP"/>
        </w:rPr>
        <w:t>रोक्नुहोस् र आफ्नो टोलीलाई रोमी क्रूसमा टाँग्नका लागि प्रयोग गरिने काठको क्रूसको तस्वीर देखाउनुहोस्। तपाईंको समुदायमा अपराधीहरूलाई कसरी दण्ड दिइन्छ? यी मध्ये कुन प्रकारको दण्ड सार्वजनिक रूपमा गरिन्छ?</w:t>
      </w:r>
    </w:p>
    <w:p>
      <w:pPr/>
      <w:r>
        <w:rPr>
          <w:lang w:val="ne_NP" w:bidi="ne_NP"/>
        </w:rPr>
      </w:r>
      <w:r>
        <w:rPr>
          <w:lang w:val="ne_NP" w:bidi="ne_NP"/>
        </w:rPr>
        <w:t>येशूले भन्नुहुन्छ, "जसले आफ्नो जीवन बचाउन चाहन्छ उसले यसलाई गुमाउनेछ, तर जसले मेरो कारणले आफ्नो जीवन गुमाउँछ उसले यसलाई बचाउनेछ।" जीवनले यस संसारमा कुनै मानिसको आफ्नै जीवन शैलीलाई जनाउँछ। "यो" शब्दले व्यक्तिको परमेश्वरसँगको साँचो जीवनलाई जनाउँछ। येशूको निम्ति आफ्नो ज्यान दिने व्यक्तिले आफ्नै तरिकाले जीवन जिउने अधिकार त्यागेर बरू येशूलाई पछ्याउँछ। यदि कसैले "आफ्नो जीवन बचाउँछ" वा येशूको लागि कष्ट भोग्न तयार छैन भने तिनीहरू अंततः मर्नेछन् र पृथ्वीमा वा स्वर्गमा परमेश्वरसँग साँचो जीवन बिताउने अवसर गुमाउनेछन्।</w:t>
      </w:r>
    </w:p>
    <w:p>
      <w:pPr/>
      <w:r>
        <w:rPr>
          <w:lang w:val="ne_NP" w:bidi="ne_NP"/>
        </w:rPr>
      </w:r>
      <w:r>
        <w:rPr>
          <w:lang w:val="ne_NP" w:bidi="ne_NP"/>
        </w:rPr>
        <w:t>त्यसपछि येशूले सोध्नुहुन्छ, "कुनै मानिसले सारा संसार पाएर पनि आफ्नो जीवन नै गुमायो वा सर्वस्व गुमायो भने उसलाई के फाइदा हुन्छ? शाब्दिक रूपमा सारा संसार प्राप्त गर्नु भनेको संसारलाई आफ्नो बनाउनु हो। यसले धेरै सफल हुनु र धेरै पैसा कमाउनुलाई जनाउँछ जसले गर्दा व्यक्तिसँग धेरै भौतिक सामानहरू हुन्छन्। यदि कुनै मानिसले आफ्नो आत्म गुमाउँछ भने यसको अर्थ उसले आफ्नो प्राण वा कहिल्यै नमर्ने मानविय भाग गुमाउँछ। एउटा व्यक्तिले सदाको लागिआफ्नो जीवन परमेश्वरमा दिनु जतिको मूल्यवान कुरा पुरै सारा संसारमा अर्को छैन भनेर जोड दिन येशूले यो प्रश्न सोध्नुहुन्छ। येशूले यो प्रश्नको जवाफ पाउने आशा गर्नुभएन।</w:t>
      </w:r>
    </w:p>
    <w:p>
      <w:pPr/>
      <w:r>
        <w:rPr>
          <w:lang w:val="ne_NP" w:bidi="ne_NP"/>
        </w:rPr>
      </w:r>
      <w:r>
        <w:rPr>
          <w:lang w:val="ne_NP" w:bidi="ne_NP"/>
        </w:rPr>
        <w:t>रोक्नुहोस् र आफ्नो टोलीसँग छलफल गर्नुहोस्: तपाईंको संस्कृतिमा मानिसहरूले प्राण वा कहिल्यै नमर्ने मानव भागको बारेमा कसरी कुरा गर्छन्? प्राणको बारेमा सांस्कृतिक विश्वासहरू के के छन्?</w:t>
      </w:r>
    </w:p>
    <w:p>
      <w:pPr/>
      <w:r>
        <w:rPr>
          <w:lang w:val="ne_NP" w:bidi="ne_NP"/>
        </w:rPr>
      </w:r>
      <w:r>
        <w:rPr>
          <w:lang w:val="ne_NP" w:bidi="ne_NP"/>
        </w:rPr>
        <w:t>त्यसपछि येशूले भन्नुहुन्छ कि यस जीवनमा अरूबाट लज्जित हुन वा खिल्ली उडाइन नचाहने हुनाले उहाँलाई पछ्याउन नचाहने जो कोही पनि अन्तिम न्यायमा लज्जित हुनेछन्। मानिसहरूको वर्तमानको छनोटले परमेश्वरसँगको भविष्य निर्धारणमा असर गर्छ भन्दै हुनुहुन्छ। उहाँलाई नपछ्याउने व्यक्तिको मृत्युपछि के हुन्छ भनेर येशूले संकेत गर्दैहुनुहुन्छ। येशूले फेरी आफैलाई मानिसको पुत्र भनेर जनाउनुहुन्छ र उहाँका शिक्षाहरू स्वीकार नगर्ने व्यक्तिसँग उहाँ लज्जित हुनुहुनेछ भन्नुहुन्छ। यसको अर्थ येशू लज्जित हुनुहुनेछ भन्ने होइन। बरू, येशू पृथ्वीमा फर्केर उहाँमा रहेको परमेश्वरको महानता र शक्ति मानिसहरूलाई देखाउँदा त्यस्ता खाले मानिसहरू उहाँको होइन भनेर तिनीहरूलाई अस्वीकार गर्नुहुनेछ भनेको हो। पवित्र स्वर्गदूतहरू वा परमेश्वरलाई समर्पित गरिएका स्वर्गदूतहरूले पनि परमेश्वरको महानता र शक्ति देखाउँछन्। येशू फर्केर स्वर्गबाट पृथ्वीमा आउनुहुँदा यो सबै शक्ति र महानता देखाउनुहुनेछ।</w:t>
      </w:r>
    </w:p>
    <w:p>
      <w:pPr/>
      <w:r>
        <w:rPr>
          <w:lang w:val="ne_NP" w:bidi="ne_NP"/>
        </w:rPr>
      </w:r>
      <w:r>
        <w:rPr>
          <w:lang w:val="ne_NP" w:bidi="ne_NP"/>
        </w:rPr>
        <w:t>येशूले भन्नुहुन्छ, "म तिमीहरूलाई सत्य भन्छु।" यसको अर्थ आफ्ना श्रोताहरूले ध्यानपूर्वक सुनून् भनेर येशूले चाहनुहुन्छ भन्ने कुरामा यस वाक्यांशले जोड दिन्छ। यसको अर्थ येशूले भन्दै गरेको कुरा महत्त्वपूर्ण र पूर्ण रूपमा विश्वसनीय थियो भन्ने पनि हो। उहाँका केही चेलाहरूले परमेश्वरको राज्य नदेखेसम्म मृत्युको स्वाद चाख्नेछैनन् वा मर्नेछैनन् भनेर येशूले भन्नुहुन्छ। यसमा धेरै व्याख्याहरू भएतापनि येशूले ठ्याक्कै घटनाहरूको उल्लेख नगर्नुभएकोले परमेश्वरको राज्यलाई सामान्य तरिकाले अनुवाद गर्नु राम्रो हुन्छ। परमेश्वरको राज्यको अर्थ चेलाहरूले परमेश्वरलाई आफ्ना जनहरूमाथि नयाँ तरिकाले राजाको रूपमा शासन गरिरहनुभएको देख्नेछन् भन्ने हो।</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एकान्तमा प्रार्थना गरिरहनुभएको छ। यशूले प्रार्थना सकेपछि मानिसहरूले उहाँलाई को भन्छन् भनेर आफ्ना चेलाहरूलाई सोध्नुहुन्छ। भीडले के भन्छ भनेर चेलाहरूले येशूलाई सुनाउँछन्। त्यसपछि चेलाहरूले चाहीँ येशूलाई को हो भन्छौ त भनेर सोध्नुहुन्छ। येशू परमेश्वरको ख्रीष्ट वा परमेश्वरबाट पठाइएका प्रतिज्ञा गरिएको मुक्तिदाता हुनुहुन्छ भनेर पत्रुसले जवाफ दिन्छन्।</w:t>
      </w:r>
    </w:p>
    <w:p>
      <w:pPr/>
      <w:r>
        <w:rPr>
          <w:lang w:val="ne_NP" w:bidi="ne_NP"/>
        </w:rPr>
      </w:r>
      <w:r>
        <w:rPr>
          <w:b/>
          <w:lang w:val="ne_NP" w:bidi="ne_NP"/>
        </w:rPr>
        <w:t>दोस्रो दृश्य:</w:t>
      </w:r>
      <w:r>
        <w:rPr>
          <w:lang w:val="ne_NP" w:bidi="ne_NP"/>
        </w:rPr>
        <w:t xml:space="preserve"> कसैलाई नभन्नु भनेर येशूले आफ्ना चेलाहरूलाई भन्नुहुन्छ। येशूले भन्नुहुन्छ कि उहाँले कष्ट भोग्नुहुनेछ, उहाँलाई अस्वीकार गरिनेछ, र मारिनुहुनेछ, तर तेस्रो दिनमा फेरि जीवित हुनुहुनेछ।</w:t>
      </w:r>
    </w:p>
    <w:p>
      <w:pPr/>
      <w:r>
        <w:rPr>
          <w:lang w:val="ne_NP" w:bidi="ne_NP"/>
        </w:rPr>
      </w:r>
      <w:r>
        <w:rPr>
          <w:b/>
          <w:lang w:val="ne_NP" w:bidi="ne_NP"/>
        </w:rPr>
        <w:t>तेस्रो दृश्य:</w:t>
      </w:r>
      <w:r>
        <w:rPr>
          <w:lang w:val="ne_NP" w:bidi="ne_NP"/>
        </w:rPr>
        <w:t xml:space="preserve"> त्यसपछि येशूले वरिपरि रहेका सबै मानिसहरूसँग कुरा गर्नुहुन्छ। येशूले चेला हुनु भनेको के हो भनेर वर्णन गर्नुहुन्छ। येशूले तीन सर्तहरू दिनुहुन्छ: आफूलाई इन्कार गर्नु, येशूको लागि मर्न इच्छुक हुनु र येशूलाई पछ्याउनु। येशूको खातिर मानिसले जीवन गुमाउनु लाभ हो भनेर येशूले व्याख्या गर्नुहुन्छ। यदि कुनै व्यक्ति येशूसँग लाज मान्छ भने उहाँ पनि परमेश्वरपिताको अगाडि त्यस ब्यक्तिसँग लाज मान्नुहुनेछ भनेर येशूले व्याख्या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अन्य चेलाहरू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अघिल्लो खण्डमा, हेरोदले येशू को हुनुहुन्छ भनेर जान्न चाहेको कुरा हामिले बुझेका छौं भनेर सम्झनु महत्त्वपूर्ण छ। अहिलेसम्मै लूकाले हेरोदको प्रश्नलाई उत्तर नदिई राखेका थिए।</w:t>
      </w:r>
    </w:p>
    <w:p>
      <w:pPr/>
      <w:r>
        <w:rPr>
          <w:lang w:val="ne_NP" w:bidi="ne_NP"/>
        </w:rPr>
      </w:r>
      <w:r>
        <w:rPr>
          <w:lang w:val="ne_NP" w:bidi="ne_NP"/>
        </w:rPr>
        <w:t>येशूले ५,००० मानिसहरूलाई खुवाउनुभएको चमत्कारपछि यो घटना हुन्छ भनेर सम्झनु महत्त्वपूर्ण छ।</w:t>
      </w:r>
    </w:p>
    <w:p>
      <w:pPr/>
      <w:r>
        <w:rPr>
          <w:lang w:val="ne_NP" w:bidi="ne_NP"/>
        </w:rPr>
      </w:r>
      <w:r>
        <w:rPr>
          <w:lang w:val="ne_NP" w:bidi="ne_NP"/>
        </w:rPr>
        <w:t>येशूले एकान्तमा प्रार्थना गरिरहनुभएको छ। उहाँले प्रार्थना समाप्त गर्नुहुन्छ र मानिसहरूले उहाँलाई को भन्छन् भनेर आफ्ना चेलाहरूलाई सोध्नुहुन्छ। त्यसपछि येशूले चेलाहरूले उहाँलाई को भन्छन त भनेर सोध्नुहुन्छ। पत्रुसले जवाफ दिन्छन्, "ख्रीष्ट, प्रतिज्ञा गरिएको मुक्तिदाता।" कसैलाई नभन्नु भनेर येशूले तिनीहरूलाई आज्ञा गर्नुहुन्छ।</w:t>
      </w:r>
    </w:p>
    <w:p>
      <w:pPr/>
      <w:r>
        <w:rPr>
          <w:lang w:val="ne_NP" w:bidi="ne_NP"/>
        </w:rPr>
      </w:r>
      <w:r>
        <w:rPr>
          <w:lang w:val="ne_NP" w:bidi="ne_NP"/>
        </w:rPr>
        <w:t xml:space="preserve">येशूले आफ्ना चेलाहरूलाई पत्रुसको जवाफको बारेमा कसैलाई नभन्नु भन्नुको अर्थ पत्रुसको जवाफ गलत थियो भनेर होइन भन्ने कुरा ध्यान दिनु महत्त्वपूर्ण छ। यसको अर्थ मानिसहरूले जान्नका लागि यो उचित समय थिएन भन्ने मात्र हो। </w:t>
      </w:r>
    </w:p>
    <w:p>
      <w:pPr/>
      <w:r>
        <w:rPr>
          <w:lang w:val="ne_NP" w:bidi="ne_NP"/>
        </w:rPr>
      </w:r>
      <w:r>
        <w:rPr>
          <w:lang w:val="ne_NP" w:bidi="ne_NP"/>
        </w:rPr>
        <w:t>येशूले मानिसको पुत्रलाई के हुनेछ भनेर व्याख्या गर्नुहुन्छ: उहाँले कष्ट भोग्नुहुनेछ, मर्नुहुनेछ, र तेस्रो दिनमा फेरि जीवित हुनुहुनेछ। त्यसपछि येशू सबै भीडतिर फर्केर तिनीहरूसँग कुरा गर्नुहुन्छ।</w:t>
      </w:r>
    </w:p>
    <w:p>
      <w:pPr/>
      <w:r>
        <w:rPr>
          <w:lang w:val="ne_NP" w:bidi="ne_NP"/>
        </w:rPr>
      </w:r>
      <w:r>
        <w:rPr>
          <w:lang w:val="ne_NP" w:bidi="ne_NP"/>
        </w:rPr>
        <w:t>जब ख्रीष्ट, मसीह वा मानिसको पुत्र भनेर उल्लेख गरिन्छ, यसले येशूलाई जनाउँछ भनेर सम्झनु महत्त्वपूर्ण छ।</w:t>
      </w:r>
    </w:p>
    <w:p>
      <w:pPr/>
      <w:r>
        <w:rPr>
          <w:lang w:val="ne_NP" w:bidi="ne_NP"/>
        </w:rPr>
      </w:r>
      <w:r>
        <w:rPr>
          <w:lang w:val="ne_NP" w:bidi="ne_NP"/>
        </w:rPr>
        <w:t>येशूले सोध्नुहुन्छ, "सारा संसार पाएपनि आफै नै हरायो वा नष्ट भयो भने के फाइदा हुन्छ?"</w:t>
      </w:r>
    </w:p>
    <w:p>
      <w:pPr/>
      <w:r>
        <w:rPr>
          <w:lang w:val="ne_NP" w:bidi="ne_NP"/>
        </w:rPr>
      </w:r>
      <w:r>
        <w:rPr>
          <w:lang w:val="ne_NP" w:bidi="ne_NP"/>
        </w:rPr>
        <w:t>येशूले यो प्रश्न सोध्दा, सारा संसार पाउनुभन्दा परमेश्वरसँग अनन्त जीवन पाउनु राम्रो छ भनेर जोड दिनका लागि यसलाई प्रयोग गरिन्छ भनेर सम्झनु महत्त्वपूर्ण छ।</w:t>
      </w:r>
    </w:p>
    <w:p>
      <w:pPr/>
      <w:r>
        <w:rPr>
          <w:lang w:val="ne_NP" w:bidi="ne_NP"/>
        </w:rPr>
      </w:r>
      <w:r>
        <w:rPr>
          <w:lang w:val="ne_NP" w:bidi="ne_NP"/>
        </w:rPr>
        <w:t>येशूले आफ्ना चेलाहरूलाई भन्नुहुन्छ, "परमेश्वरको राज्य नदेखेसम्म केही मानिसहरू मर्नेछैनन्।"</w:t>
      </w:r>
    </w:p>
    <w:p>
      <w:pPr/>
      <w:r>
        <w:rPr>
          <w:lang w:val="ne_NP" w:bidi="ne_NP"/>
        </w:rPr>
      </w:r>
      <w:r>
        <w:rPr>
          <w:lang w:val="ne_NP" w:bidi="ne_NP"/>
        </w:rPr>
        <w:t>जब यो उल्लेख हुन्छ, तब परमेश्वरको राज्यलाई देख्नुको अर्थ के हो भन्ने कुराको धेरै व्याख्याहरू छन् भनेर सम्झनु महत्त्वपूर्ण छ। सामान्यतया, परमेश्वरको राज्य हेर्ने मानिसहरूले परमेश्वरले आफ्ना मानिसहरूमाथि नयाँ तरिकाले शासन गर्नुभएको कुरा देख्छन्। चेलाहरू र आजका मानिसहरूले अहिले पनि परमेश्वरको राज्यका केही भागहरू देख्छन्।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अन्य चेलाहरू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एकान्तमा प्रार्थना गर्नुभएको अभिनय गर्नुहोस्। उहाँका चेलाहरू उहाँसँग छन्। येशूले प्रार्थना समाप्त गर्नुहुन्छ र मानिसहरूले उहाँलाई को भन्छन् भनेर चेलाहरूलाई सोध्नुहुन्छ। उहाँका चेलाहरूले उत्तर दिए, " कसैले बप्तिस्मा दिने यूहन्ना, अरूले एलिया र अरू कसैले चाहिँ तपाईंलाई जीवित भई उठेका कुनै अगमवक्ता हुन् भन्छन्।" त्यसपछि येशूले तिनीहरूलाई सोध्नुहुन्छ, "तिमीहरूले मलाई को हुँ भन्ने ठान्छौ?" पत्रुसले जवाफ दिन्छन्, "तपाईं परमेश्वरको ख्रीष्ट हुनुहुन्छ।"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"आत्तिएको छौ, के यो परीक्षा हो?" "अलमलमा परेको छौ, मानिसहरूले उहाँको बारेमा के सोच्छन् भन्ने कुरामा येशूले चासो राख्नुहुन्छ?" "सायद मानिसहरू सही छन्," "उत्साहित छौ।" येशू नै ती व्यक्ति हुनुहुन्छ, जसलाई हामीले पर्खिरहेका थियौं," र "खुसी छौं, हामी स्वतन्त्र हुनेछौ।" अभिनय फेरि सुरु गर्नुहोस्।</w:t>
      </w:r>
    </w:p>
    <w:p>
      <w:pPr/>
      <w:r>
        <w:rPr>
          <w:lang w:val="ne_NP" w:bidi="ne_NP"/>
        </w:rPr>
      </w:r>
      <w:r>
        <w:rPr>
          <w:lang w:val="ne_NP" w:bidi="ne_NP"/>
        </w:rPr>
        <w:t>येशूले यो कुरा कसैलाई नभन्नु भन्नुभएको अभिनय गर्नुहोस्। मानिसको पुत्रले कष्ट भोग्नुपर्ने, अस्वीकार गरिने र मारिने छ भनेर येशूले तिनीहरूलाई भन्नुहुन्छ। तर तेस्रो दिनमा, उहाँ जीवित हुनुहुनेछ।</w:t>
      </w:r>
    </w:p>
    <w:p>
      <w:pPr/>
      <w:r>
        <w:rPr>
          <w:lang w:val="ne_NP" w:bidi="ne_NP"/>
        </w:rPr>
      </w:r>
      <w:r>
        <w:rPr>
          <w:lang w:val="ne_NP" w:bidi="ne_NP"/>
        </w:rPr>
        <w:t>अभिनय रोक्नुहोस्: पत्रुसको भूमिका खेल्ने कलाकारलाई सोध्नुहोस्, "तपाईंलाई कस्तो महसुस भइरहेको छ?" तपाईंले यस्ता कुराहरू सुन्न सक्नुहुन्छ, "उहाँले किन ती कुराहरू भन्नुभयो भनेर निराश छु?" " के येशूले आफ्नो बारेमा कुरा गर्नु भएको हो त भनेर अलमलमा परेको छु?" र "रिसाएको छु, उहाँले कष्ट भोग्नुहुनेछ भनेर म विश्वास गर्नै सक्दिन, म त्यो हुन दिन्न्।" अभिनय फेरि सुरु गर्नुहोस्।</w:t>
      </w:r>
    </w:p>
    <w:p>
      <w:pPr/>
      <w:r>
        <w:rPr>
          <w:lang w:val="ne_NP" w:bidi="ne_NP"/>
        </w:rPr>
      </w:r>
      <w:r>
        <w:rPr>
          <w:lang w:val="ne_NP" w:bidi="ne_NP"/>
        </w:rPr>
        <w:t>यदि कसैले उहाँको अनुयायी हुने निर्णय गर्छ भने त्यो व्यक्तिले आफूलाई अस्वीकार गर्नुपर्छ, मर्न तयार हुनुपर्छ, र येशूलाई सक्रिय रूपमा पछ्याउनुपर्छ भनेर येशूले सम्पूर्ण भीडलाई सिकाउँदै गरेको अभिनय गर्नुहोस्। "यदि कसैले आफ्नो जीवन बचाउने प्रयास गर्छ भने उसले यो गुमाउने छ।" भनेर ब्याख्यालाई जारी राख्नु हुन्छ। जसले येशूको लागि आफ्नो जीवन गुमाउँछ उसले आफ्नो जीवन बचाउनेछ भनेर येशूले व्याख्या गर्नुहुन्छ। सम्पूर्ण संसार प्राप्त गरेर पनि यदि कुनै व्यक्तिले आफूलाई गुमाउँछ भने, त्यसको कुनै अर्थ रहँदैन। यदि कोही येशू र उहाँका वचनहरूसँग लज्जित हुन्छ भने, येशू परमेश्वर र स्वर्गदूतहरूका अगाडि त्यस व्यक्तिसँग लज्जित हुनुहुनेछ।</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"येशूपछि म दुखी छु, येशूलाई पछ्याउनु गाह्रो जस्तो लाग्छ," "निराश छु, मसँग यी सबै गर्ने शक्ति छैन भनेर जान्दछु," "आशा गर्छु, येशूले असम्भव कुरा गर्न सक्नुहुन्छ भनेर देखाउनुभएको छ।" उहाँको मद्दतले म उहाँलाई पछ्याउन सक्छु," र "परमेश्वरको अगाडि उहाँ मसँग लज्जित भएको म चाहँदिन।" अभिनय फेरि सुरु गर्नुहोस्।</w:t>
      </w:r>
    </w:p>
    <w:p>
      <w:pPr/>
      <w:r>
        <w:rPr>
          <w:lang w:val="ne_NP" w:bidi="ne_NP"/>
        </w:rPr>
      </w:r>
      <w:r>
        <w:rPr>
          <w:lang w:val="ne_NP" w:bidi="ne_NP"/>
        </w:rPr>
        <w:t>येशूले अन्तमा भीडलाई भन्नुभएको अभिनय गर्नुहोस्, "तपाईंले मर्नुअघि तपाईंमध्ये कसैले परमेश्वरको राज्य देख्नुहुनेछ।"</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"उत्साहित छु, म परमेश्वरको राज्य देख्न सक्छु," "उत्साहित छु, म परमेश्वरको राज्य देख्नकालागि आफूलाई इन्कार गर्न सक्छु," र "अचम्ममा परेको छु, त्यो ठूलो प्रतिज्ञा हो।" मलाई लाग्छ मैले त्यो राज्य देख्छु?" भीडको भूमिका खेल्ने कलाकारहरूलाई सोध्नुहोस्, "तपाईंलाई कस्तो महसुस भइरहेको छ?" तपाईंले यस्ता कुराहरू सुन्न सक्नुहुन्छ, "म परमेश्वरको राज्य देख्न चाहन्छु," "यो असम्भव जस्तो देखिन्छ," र "अलमलमा परेको छु, के परमेश्वरको राज्य देख्न म उहाँको चेला हुनु पर्छ?"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प्रार्थना</w:t>
      </w:r>
      <w:r>
        <w:rPr>
          <w:lang w:val="ne_NP" w:bidi="ne_NP"/>
        </w:rPr>
        <w:t xml:space="preserve"> गरेपछि, वा परमेश्वरसँग कुरा गरेपछि, येशूले आफ्ना </w:t>
      </w:r>
      <w:r>
        <w:rPr>
          <w:b/>
          <w:lang w:val="ne_NP" w:bidi="ne_NP"/>
        </w:rPr>
        <w:t>चेलाहरू</w:t>
      </w:r>
      <w:r>
        <w:rPr>
          <w:lang w:val="ne_NP" w:bidi="ne_NP"/>
        </w:rPr>
        <w:t xml:space="preserve"> वा सबैभन्दा नजिकका अनुयायीहरूसँग कुरा गर्नुहुन्छ। तपाईंले पहिले गरेजस्तै </w:t>
      </w:r>
      <w:r>
        <w:rPr>
          <w:b/>
          <w:lang w:val="ne_NP" w:bidi="ne_NP"/>
        </w:rPr>
        <w:t>प्रार्थना</w:t>
      </w:r>
      <w:r>
        <w:rPr>
          <w:lang w:val="ne_NP" w:bidi="ne_NP"/>
        </w:rPr>
        <w:t xml:space="preserve"> र </w:t>
      </w:r>
      <w:r>
        <w:rPr>
          <w:b/>
          <w:lang w:val="ne_NP" w:bidi="ne_NP"/>
        </w:rPr>
        <w:t>चेला</w:t>
      </w:r>
      <w:r>
        <w:rPr>
          <w:lang w:val="ne_NP" w:bidi="ne_NP"/>
        </w:rPr>
        <w:t xml:space="preserve"> अनुवाद गर्ने कुरा सुनिश्चित गर्नुहोस्। दुवै शब्दहरू मुख्य शब्दावलीमा छन्।</w:t>
      </w:r>
    </w:p>
    <w:p>
      <w:pPr/>
      <w:r>
        <w:rPr>
          <w:lang w:val="ne_NP" w:bidi="ne_NP"/>
        </w:rPr>
      </w:r>
      <w:r>
        <w:rPr>
          <w:lang w:val="ne_NP" w:bidi="ne_NP"/>
        </w:rPr>
        <w:t xml:space="preserve">भीडले उहाँलाई को हो भन्छन् भनेर येशूले सोध्नुहुन्छ। एउटा उत्तर </w:t>
      </w:r>
      <w:r>
        <w:rPr>
          <w:b/>
          <w:lang w:val="ne_NP" w:bidi="ne_NP"/>
        </w:rPr>
        <w:t>अगमवक्ता</w:t>
      </w:r>
      <w:r>
        <w:rPr>
          <w:lang w:val="ne_NP" w:bidi="ne_NP"/>
        </w:rPr>
        <w:t xml:space="preserve"> वा परमेश्वरको सन्देशवाहक थियो। तपाईंले अघिल्लो खण्डहरूमा गर्नुभएको तरिकाले अगमवक्तालाई अनुवाद गर्ने कुरा निश्चित गर्नुहोस्। </w:t>
      </w:r>
      <w:r>
        <w:rPr>
          <w:b/>
          <w:lang w:val="ne_NP" w:bidi="ne_NP"/>
        </w:rPr>
        <w:t>अगमवक्ता</w:t>
      </w:r>
      <w:r>
        <w:rPr>
          <w:lang w:val="ne_NP" w:bidi="ne_NP"/>
        </w:rPr>
        <w:t xml:space="preserve"> मुख्य शब्दावलीमा छन्। तर येशू को हुनुहुन्छ भनेर पत्रुसलाई थाहा छ। येशू </w:t>
      </w:r>
      <w:r>
        <w:rPr>
          <w:b/>
          <w:lang w:val="ne_NP" w:bidi="ne_NP"/>
        </w:rPr>
        <w:t>ख्रीष्ट</w:t>
      </w:r>
      <w:r>
        <w:rPr>
          <w:lang w:val="ne_NP" w:bidi="ne_NP"/>
        </w:rPr>
        <w:t xml:space="preserve"> वा विशेष कामको लागि परमेश्वरले नियुक्त गर्नुभएको व्यक्ति हुनुहुन्छ भनेर उहाँले भन्नुहुन्छ। तपाईंले अघिल्लो खण्डहरूमा गरेजस्तै ख्रीष्टलाई अनुवाद गर्नुहोस्। </w:t>
      </w:r>
      <w:r>
        <w:rPr>
          <w:b/>
          <w:lang w:val="ne_NP" w:bidi="ne_NP"/>
        </w:rPr>
        <w:t>ख्रीष्ट</w:t>
      </w:r>
      <w:r>
        <w:rPr>
          <w:lang w:val="ne_NP" w:bidi="ne_NP"/>
        </w:rPr>
        <w:t xml:space="preserve"> मुख्य शब्दावलीमा हुनुहुन्छ।</w:t>
      </w:r>
    </w:p>
    <w:p>
      <w:pPr/>
      <w:r>
        <w:rPr>
          <w:lang w:val="ne_NP" w:bidi="ne_NP"/>
        </w:rPr>
      </w:r>
      <w:r>
        <w:rPr>
          <w:lang w:val="ne_NP" w:bidi="ne_NP"/>
        </w:rPr>
        <w:t xml:space="preserve">येशूले आफूलाई </w:t>
      </w:r>
      <w:r>
        <w:rPr>
          <w:b/>
          <w:lang w:val="ne_NP" w:bidi="ne_NP"/>
        </w:rPr>
        <w:t>मानिसको पुत्र</w:t>
      </w:r>
      <w:r>
        <w:rPr>
          <w:lang w:val="ne_NP" w:bidi="ne_NP"/>
        </w:rPr>
        <w:t xml:space="preserve"> वा परमेश्वरले सबै शक्ति र अधिकार दिनुभएको व्यक्ति भन्नुहुन्छ। तपाईंले पहिले गरेजस्तै मानिसको पुत्रलाई अनुवाद गर्ने कुरा सुनिश्चित गर्नुहोस्। </w:t>
      </w:r>
      <w:r>
        <w:rPr>
          <w:b/>
          <w:lang w:val="ne_NP" w:bidi="ne_NP"/>
        </w:rPr>
        <w:t>मानिसको पुत्र</w:t>
      </w:r>
      <w:r>
        <w:rPr>
          <w:lang w:val="ne_NP" w:bidi="ne_NP"/>
        </w:rPr>
        <w:t xml:space="preserve"> मुख्य शब्दावलीमा छ।</w:t>
      </w:r>
    </w:p>
    <w:p>
      <w:pPr/>
      <w:r>
        <w:rPr>
          <w:lang w:val="ne_NP" w:bidi="ne_NP"/>
        </w:rPr>
      </w:r>
      <w:r>
        <w:rPr>
          <w:lang w:val="ne_NP" w:bidi="ne_NP"/>
        </w:rPr>
        <w:t xml:space="preserve">येशूले भन्नुहुन्छ कि उहाँलाई </w:t>
      </w:r>
      <w:r>
        <w:rPr>
          <w:b/>
          <w:lang w:val="ne_NP" w:bidi="ne_NP"/>
        </w:rPr>
        <w:t>एल्डरहरू,</w:t>
      </w:r>
      <w:r>
        <w:rPr>
          <w:lang w:val="ne_NP" w:bidi="ne_NP"/>
        </w:rPr>
        <w:t xml:space="preserve"> मुख्य </w:t>
      </w:r>
      <w:r>
        <w:rPr>
          <w:b/>
          <w:lang w:val="ne_NP" w:bidi="ne_NP"/>
        </w:rPr>
        <w:t>पूजाहारीहरू</w:t>
      </w:r>
      <w:r>
        <w:rPr>
          <w:lang w:val="ne_NP" w:bidi="ne_NP"/>
        </w:rPr>
        <w:t xml:space="preserve"> र </w:t>
      </w:r>
      <w:r>
        <w:rPr>
          <w:b/>
          <w:lang w:val="ne_NP" w:bidi="ne_NP"/>
        </w:rPr>
        <w:t>व्यवस्थाका शिक्षकहरूले</w:t>
      </w:r>
      <w:r>
        <w:rPr>
          <w:lang w:val="ne_NP" w:bidi="ne_NP"/>
        </w:rPr>
        <w:t xml:space="preserve"> वा यहूदी नेतृत्वले अस्वीकार गर्नेछन्। </w:t>
      </w:r>
      <w:r>
        <w:rPr>
          <w:b/>
          <w:lang w:val="ne_NP" w:bidi="ne_NP"/>
        </w:rPr>
        <w:t>एल्डरहरू</w:t>
      </w:r>
      <w:r>
        <w:rPr>
          <w:lang w:val="ne_NP" w:bidi="ne_NP"/>
        </w:rPr>
        <w:t xml:space="preserve"> समुदायका सम्मानित नेताहरू थिए। मानिसहरूको तर्फबाट परमेश्वरलाई बलिदानहरू चढाउने यहूदी पूजाहारीहरूका अगुवा मुख्य </w:t>
      </w:r>
      <w:r>
        <w:rPr>
          <w:b/>
          <w:lang w:val="ne_NP" w:bidi="ne_NP"/>
        </w:rPr>
        <w:t>पूजाहारीहरू</w:t>
      </w:r>
      <w:r>
        <w:rPr>
          <w:lang w:val="ne_NP" w:bidi="ne_NP"/>
        </w:rPr>
        <w:t xml:space="preserve"> थिए। </w:t>
      </w:r>
      <w:r>
        <w:rPr>
          <w:b/>
          <w:lang w:val="ne_NP" w:bidi="ne_NP"/>
        </w:rPr>
        <w:t>व्यवस्थाका शिक्षकहरू</w:t>
      </w:r>
      <w:r>
        <w:rPr>
          <w:lang w:val="ne_NP" w:bidi="ne_NP"/>
        </w:rPr>
        <w:t xml:space="preserve"> मोशाको व्यवस्था अध्ययन गर्ने र व्याख्या गर्ने शास्त्रीहरू थिए। तपाईंले अघिल्लो खण्डहरूमा गरेजस्तै एल्डरहरू, पूजाहारीहरू र व्यवस्थाका शिक्षकहरूलाई अनुवाद गर्ने कुरा सुनिश्चित गर्नुहोस्। यी तीनै शब्दहरू मुख्य शब्दावलीमा पाउन सकिन्छ।</w:t>
      </w:r>
    </w:p>
    <w:p>
      <w:pPr/>
      <w:r>
        <w:rPr>
          <w:lang w:val="ne_NP" w:bidi="ne_NP"/>
        </w:rPr>
      </w:r>
      <w:r>
        <w:rPr>
          <w:lang w:val="ne_NP" w:bidi="ne_NP"/>
        </w:rPr>
        <w:t xml:space="preserve">उहाँलाई पछ्याउन चाहनेहरूले हरेक दिन आफ्नो </w:t>
      </w:r>
      <w:r>
        <w:rPr>
          <w:b/>
          <w:lang w:val="ne_NP" w:bidi="ne_NP"/>
        </w:rPr>
        <w:t>क्रूस</w:t>
      </w:r>
      <w:r>
        <w:rPr>
          <w:lang w:val="ne_NP" w:bidi="ne_NP"/>
        </w:rPr>
        <w:t xml:space="preserve"> बोक्नुपर्छ भनेर येशूले भन्नुहुन्छ। दुई काठका बीमहरूलाई एकसाथ जोडिएको काठले क्रूसलाई जनाउँछ। रोमीहरूले अपराधीहरूलाई मार्न क्रूसको प्रयोग गरे। रोमी सैनिकहरूले अपराधीका खुट्टा र पाखुराहरू बीममा फैलाएर त्यसमा किला ठोके। सास फेर्न नसकेपछि केही घण्टामा नै ती कैदीको मृत्यु भयो। यस प्रकारको मृत्युलाई क्रूसमा टाँग्ने भनिन्थ्यो। </w:t>
      </w:r>
      <w:r>
        <w:rPr>
          <w:b/>
          <w:lang w:val="ne_NP" w:bidi="ne_NP"/>
        </w:rPr>
        <w:t>क्रूस</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आफ्नो टोलीलाई क्रूसको तस्वीर देखाउनुहोस्।</w:t>
      </w:r>
    </w:p>
    <w:p>
      <w:pPr/>
      <w:r>
        <w:rPr>
          <w:lang w:val="ne_NP" w:bidi="ne_NP"/>
        </w:rPr>
      </w:r>
      <w:r>
        <w:rPr>
          <w:lang w:val="ne_NP" w:bidi="ne_NP"/>
        </w:rPr>
        <w:t xml:space="preserve">येशूले भन्नुहुन्छ कि उहाँ आफ्नो महिमामा फर्केर आउनुहुँदा पृथ्वीमा उहाँसँग लज्जित हुने मानिसहरूसँग उहाँ लज्जित हुनुहुनेछ। </w:t>
      </w:r>
      <w:r>
        <w:rPr>
          <w:b/>
          <w:lang w:val="ne_NP" w:bidi="ne_NP"/>
        </w:rPr>
        <w:t>महिमाले</w:t>
      </w:r>
      <w:r>
        <w:rPr>
          <w:lang w:val="ne_NP" w:bidi="ne_NP"/>
        </w:rPr>
        <w:t xml:space="preserve"> परमेश्वरको शक्ति र महानतालाई जनाउँछ - उहाँको चम्किरहेको चमकमा रहेको उपस्थिति। </w:t>
      </w:r>
      <w:r>
        <w:rPr>
          <w:b/>
          <w:lang w:val="ne_NP" w:bidi="ne_NP"/>
        </w:rPr>
        <w:t>महिमा</w:t>
      </w:r>
      <w:r>
        <w:rPr>
          <w:lang w:val="ne_NP" w:bidi="ne_NP"/>
        </w:rPr>
        <w:t xml:space="preserve"> मुख्य शब्दावलीमा छ। येशूले भन्नुहुन्छ कि उहाँ परमेश्वर र </w:t>
      </w:r>
      <w:r>
        <w:rPr>
          <w:b/>
          <w:lang w:val="ne_NP" w:bidi="ne_NP"/>
        </w:rPr>
        <w:t>पवित्र स्वर्गदूतहरू</w:t>
      </w:r>
      <w:r>
        <w:rPr>
          <w:lang w:val="ne_NP" w:bidi="ne_NP"/>
        </w:rPr>
        <w:t xml:space="preserve"> वा उहाँको उद्देश्यका लागि समर्पित भएका परमेश्वरका सन्देशवाहकहरूको जस्तै महिमामा आउनुहुनेछ। तपाईंले अघिल्लो खण्डहरूमा गरेजस्तै पवित्र र स्वर्गदूतलाई अनुवाद गर्ने कुरा सुनिश्चित गर्नुहोस्। </w:t>
      </w:r>
      <w:r>
        <w:rPr>
          <w:b/>
          <w:lang w:val="ne_NP" w:bidi="ne_NP"/>
        </w:rPr>
        <w:t>पवित्र</w:t>
      </w:r>
      <w:r>
        <w:rPr>
          <w:lang w:val="ne_NP" w:bidi="ne_NP"/>
        </w:rPr>
        <w:t xml:space="preserve"> र </w:t>
      </w:r>
      <w:r>
        <w:rPr>
          <w:b/>
          <w:lang w:val="ne_NP" w:bidi="ne_NP"/>
        </w:rPr>
        <w:t>स्वर्गदूत</w:t>
      </w:r>
      <w:r>
        <w:rPr>
          <w:lang w:val="ne_NP" w:bidi="ne_NP"/>
        </w:rPr>
        <w:t xml:space="preserve"> दुवै शब्दहरू मुख्य शब्दावलीमा छन्।</w:t>
      </w:r>
    </w:p>
    <w:p>
      <w:pPr/>
      <w:r>
        <w:rPr>
          <w:lang w:val="ne_NP" w:bidi="ne_NP"/>
        </w:rPr>
      </w:r>
      <w:r>
        <w:rPr>
          <w:lang w:val="ne_NP" w:bidi="ne_NP"/>
        </w:rPr>
        <w:t xml:space="preserve"> केही चेलाहरूले </w:t>
      </w:r>
      <w:r>
        <w:rPr>
          <w:b/>
          <w:lang w:val="ne_NP" w:bidi="ne_NP"/>
        </w:rPr>
        <w:t>परमेश्वरको राज्य</w:t>
      </w:r>
      <w:r>
        <w:rPr>
          <w:lang w:val="ne_NP" w:bidi="ne_NP"/>
        </w:rPr>
        <w:t xml:space="preserve">, वा परमेश्वरले आफ्ना मानिसहरूको हृदयमा राजाको रूपमा शासन गर्नुभएको नदेखी मर्नेछैनन् भनेर येशूले भन्नुहुन्छ। तपाईंले पहिले गरेजस्तै परमेश्वरको राज्यलाई अनुवाद गर्ने कुरा सुनिश्चित गर्नुहोस्। </w:t>
      </w:r>
      <w:r>
        <w:rPr>
          <w:b/>
          <w:lang w:val="ne_NP" w:bidi="ne_NP"/>
        </w:rPr>
        <w:t>परमेश्वरको राज्य</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9:28–36</w:t>
      </w:r>
      <w:r>
        <w:rPr>
          <w:lang w:val="ne_NP" w:bidi="ne_NP"/>
        </w:rPr>
      </w:r>
    </w:p>
    <w:p>
      <w:pPr>
        <w:pStyle w:val="Heading3"/>
      </w:pPr>
      <w:r>
        <w:rPr>
          <w:lang w:val="ne_NP" w:bidi="ne_NP"/>
        </w:rPr>
        <w:t>Step 1</w:t>
      </w:r>
    </w:p>
    <w:p>
      <w:pPr/>
      <w:r>
        <w:rPr>
          <w:lang w:val="ne_NP" w:bidi="ne_NP"/>
        </w:rPr>
      </w:r>
      <w:r>
        <w:rPr>
          <w:lang w:val="ne_NP" w:bidi="ne_NP"/>
        </w:rPr>
        <w:t>लूका ९:२८–३६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येशूले उहाँले कसरी कष्ट भोग्नु हुनेछ, मर्नु हुनेछ, र फेरि जीवित हुनुहुनेछ भन्ने बारेमा आफ्ना चेलाहरूसँग कुरा गर्नुभयो। येशूले उहाँ स्वर्गबाट पृथ्वीमा फर्कनुहुनेछ र मानिसहरूले उहाँको महिमा देख्नेछन् भनेर पनि तिनीहरूलाई भन्नुभयो। लगभग आठ दिनपछि, येशूले आफ्ना तीन चेलाहरू—पत्रुस, याकूब र यूहन्नालाई—प्रार्थना गर्न पहाडमा लैजानुहुन्छ। परमेश्वरले केही समयको लागि येशूमा आफ्नो महिमा वा शक्ति र वैभव देखाउनुहुन्छ। मोशा र एलिया पनि येशूसँग कुरा गर्न स्वर्गबाट देखा पर्छन्।</w:t>
      </w:r>
    </w:p>
    <w:p>
      <w:pPr/>
      <w:r>
        <w:rPr>
          <w:lang w:val="ne_NP" w:bidi="ne_NP"/>
        </w:rPr>
      </w:r>
      <w:r>
        <w:rPr>
          <w:lang w:val="ne_NP" w:bidi="ne_NP"/>
        </w:rPr>
        <w:t xml:space="preserve">परमेश्वरले येशूमार्फत आफ्नो शक्ति र महिमा कसरी देखाउनुहुनेछ र उहाँको चेला हुनुको अर्थ के हो भनेर येशूले कुरा गरेको लगभग आठ दिनपछिको यो कथा हो। येशूले पत्रुस, याकूब र यूहन्नालाई प्रार्थना गर्न पहाडमा लैजानुहुन्छ। लूकाले प्रार्थना र परमेश्वरले आफ्नो इच्छा प्रकट गर्नु बीचको सम्बन्ध देखाउँछन्। येशू पत्रुस, याकूब र यूहन्नासँग अग्लो पहाडमा चढ्नुहुन्छ। धेरै विद्वानहरूले यो हर्मोन पहाड थियो भनेर विश्वास गर्छन्, त्यसैले यो ठाडो चढाई थियो। हर्मोन पहाड ९३२० फिट वा २८१४ मिटर अग्लो छ र यो लेबनानको सीमामा रहेको छ। यहूदी संस्कृतिमा, पहाडहरू सामान्यतया ईश्वरीय प्रकाश हुने ठाउँ थिए। विशेष गरी, यो कथा प्रस्थानको पुस्तकमा मोशाले सीनै पहाडमा परमेश्वरसँग गरेको भेटसँग धेरै मिल्दोजुल्दो छ। </w:t>
      </w:r>
    </w:p>
    <w:p>
      <w:pPr/>
      <w:r>
        <w:rPr>
          <w:lang w:val="ne_NP" w:bidi="ne_NP"/>
        </w:rPr>
      </w:r>
      <w:r>
        <w:rPr>
          <w:lang w:val="ne_NP" w:bidi="ne_NP"/>
        </w:rPr>
        <w:t>रोक्नुहोस् र आफ्नो टोलीलाई हर्मोन पहाडको चुचुरोको तस्विर देखाउनुहोस् र यो नक्सामा कहाँ पर्छ सो देखाउनुहोस्।</w:t>
      </w:r>
    </w:p>
    <w:p>
      <w:pPr/>
      <w:r>
        <w:rPr>
          <w:lang w:val="ne_NP" w:bidi="ne_NP"/>
        </w:rPr>
      </w:r>
      <w:r>
        <w:rPr>
          <w:lang w:val="ne_NP" w:bidi="ne_NP"/>
        </w:rPr>
        <w:t>येशूले प्रार्थना गरिरहँदा, उहाँको अनुहार परिवर्तन हुन्छ र फरक देखिन्छ। यो चम्कन थाल्छ। येशूको लुगा चम्कन थाल्छ र चम्किलो सेतो हुन्छ। लूका र प्रेरितका पुस्तकहरूमा, लूकाले कसैको स्थिति देखाउन लुगाफाटाहरू प्रयोग गर्छन्। चम्किरहेका लुगाहरूले स्वर्गीय महिमा वा परमेश्वरको शक्ति र वैभव देखाउँथे। चेलाहरूले अझै पनि येशू ख्रीष्ट वा प्रतिज्ञा गरिएको मुक्तिदाता को हो भनेर साँच्चै बुझेका थिएनन्। यहाँ, येशू भित्रबाट वास्तवमा को हुनुहुन्छ भन्ने कुरा चेलाहरूलाई बाहिर प्रकट गरिँदैछ।</w:t>
      </w:r>
    </w:p>
    <w:p>
      <w:pPr/>
      <w:r>
        <w:rPr>
          <w:lang w:val="ne_NP" w:bidi="ne_NP"/>
        </w:rPr>
      </w:r>
      <w:r>
        <w:rPr>
          <w:lang w:val="ne_NP" w:bidi="ne_NP"/>
        </w:rPr>
        <w:t>रोक्नुहोस् र आफ्नो टोलीसँग छलफल गर्नुहोस्: तपाईंको संस्कृतिमा अलौकिक वा स्वर्गीय प्राणीहरूलाई कसरी वर्णन गरिन्छ? तपाईंको संस्कृतिमा मुख्य मानिसहरूले कस्तो लुगा लगाउँछन्? यो साधारण मानिसहरूभन्दा कसरी फरक छ?</w:t>
      </w:r>
    </w:p>
    <w:p>
      <w:pPr/>
      <w:r>
        <w:rPr>
          <w:lang w:val="ne_NP" w:bidi="ne_NP"/>
        </w:rPr>
      </w:r>
      <w:r>
        <w:rPr>
          <w:lang w:val="ne_NP" w:bidi="ne_NP"/>
        </w:rPr>
        <w:t xml:space="preserve">अचानक मोशा र एलिया देखा पर्छन्। तिनीहरू अगमवक्ताहरू वा परमेश्वरका सन्देशवाहकहरू थिए, जो येशू भन्दा धेरै अघिका थिए परमेश्वरले तिनीहरूलाई येशूसँग कुरा गर्न पहाडमा ल्याउनुभयो। मोशा धेरै समय अघि बसोबास गर्ने मानिस थिए। परमेश्वरले पहाडमा मोशासँग भेट गर्नुभयो र आफ्ना मानिसहरूको लागि आफ्नो व्यवस्था उहाँलाई दिनुभयो। पछि, एलिया अर्को प्रसिद्ध यहूदी अगमवक्ता थिए जसले परमेश्वरको शक्तिद्वारा धेरै चमत्कारहरू गरे। एलिया मरेनन् तर परमेश्वरले उहाँलाई स्वर्गमा लैजानुभयो। जब तिनीहरू देखा परे, तब मोशा र एलिया पनि चम्किलो र चहकिलो उज्यालोले घेरिएका थिए। तिनीहरूले येशू संसारबाट जाने वा प्रस्थान गर्ने बारेमा कुरा गरे यसले येशूको आउनै लागेको मृत्युलाई जनाउँथ्यो। यसले उहाँको पुनरुत्थान वा परमेश्वरले उहाँलाई फेरि जीवित पार्नुहुने कुरालाई पनि जनाउन सक्छ। येशूले परमेश्वरले आफूलाई गर्न पठाउनुभएको विशेष काम पूरा गर्न वा सम्पन्न गर्न लाग्नुभएको थियो। यसको अर्थ येशूको मृत्यु र पुनरुत्थान परमेश्वरको योजनाको एउटा भाग थियो। येशूको मृत्यु यहूदी धार्मिक राजधानी यरूशलेम शहरमा हुनेथियो। </w:t>
      </w:r>
    </w:p>
    <w:p>
      <w:pPr/>
      <w:r>
        <w:rPr>
          <w:lang w:val="ne_NP" w:bidi="ne_NP"/>
        </w:rPr>
      </w:r>
      <w:r>
        <w:rPr>
          <w:lang w:val="ne_NP" w:bidi="ne_NP"/>
        </w:rPr>
        <w:t>येशूले मोशा र एलियासँग कुरा गर्दा येशूका तीन चेलाहरू पत्रुस, याकूब र यूहन्ना सुतिरहेका थिए। जब तिनीहरू ब्यूँझे, तब तिनीहरूले मोशा र एलियालाई येशूसँग देखे। पत्रुस, याकूब र यूहन्नाले मोशा वा एलियालाई कहिल्यै देखेका थिएनन्, तर पनि चेलाहरूले कसरी हो दुवैलाई चिने। चेलाहरूले येशूलाई स्वर्गीय प्राणीजस्तै महिमामा चम्किरहेको देखे। पत्रुसले बोल्दा मोशा र एलिया त्यहाँबाट जानै लागेका थिए। पत्रुसले येशूलाई "मालिक" भनेर बोलाउँछन्, जुन आदर दर्शाउने एउटा पदवी हो। यसले पत्रुसको आफ्नो आत्मिक नेताको रूपमा येशूसँग नजिकको सम्बन्ध थियो भन्ने कुरालाई संकेत गर्छ। उनी र अन्य चेलाहरूले यस्तो अचम्मको घटना देख्न पाउनु राम्रो कुरा हो भनेर पत्रुसले भन्छन्। पत्रुसले उनी, याकूब र यूहन्नाले येशू, मोशा र एलियाका लागि तीनवटा आश्रयस्थलहरू बनाउनुपर्छ भन्ने सुझाव दिन्छन्। तिनीहरूले पहाडमा फेला पार्न सक्ने सामग्रीबाट यी आश्रयस्थलहरू बनाउने थिए। पत्रुस निद्रामा छन् र उनले आफूले के भन्दै थिए भन्ने नसोची बोल्छन्। पत्रुसले येशूलाई मोशा र एलियासँग बराबर बनाउने गल्ती पनि गरे, तर तिनीहरू बराबर थिएनन्। मोशा र एलिया परमेश्वरका चुनिएका सेवकहरू थिए तर येशू परमेश्वरको पुत्र र छानिएको जन हुनुहुन्छ।</w:t>
      </w:r>
    </w:p>
    <w:p>
      <w:pPr/>
      <w:r>
        <w:rPr>
          <w:lang w:val="ne_NP" w:bidi="ne_NP"/>
        </w:rPr>
      </w:r>
      <w:r>
        <w:rPr>
          <w:lang w:val="ne_NP" w:bidi="ne_NP"/>
        </w:rPr>
        <w:t>रोक्नुहोस् र आफ्नो टोलीसँग छलफल गर्नुहोस्: कोही महत्त्वपूर्ण व्यक्ति तपाईलाई भेट्न आउँदा तपाईंले आफ्नो घरमा कस्तो व्यवस्था गर्नुहुन्छ? तिनीहरूलाई स्वागत गरिएको महसुस गराउन तपाईंले विशेष केही गर्नुहुन्छ? तपाईंले अरू कसैको घरमा बस्ने आफ्नो इच्छा कसरी व्यक्त गर्नुहुन्छ?</w:t>
      </w:r>
    </w:p>
    <w:p>
      <w:pPr/>
      <w:r>
        <w:rPr>
          <w:lang w:val="ne_NP" w:bidi="ne_NP"/>
        </w:rPr>
      </w:r>
      <w:r>
        <w:rPr>
          <w:lang w:val="ne_NP" w:bidi="ne_NP"/>
        </w:rPr>
        <w:t>पत्रुसले बोल्दै गर्दा, एउटा बादल देखा पर्छ र तिनीहरूलाई ढाक्छ। बादलले परमेश्वरको उपस्थितिको प्रतिनिधित्व गर्छ। चेलाहरू डराएका थिए। परमेश्वरको आवाज बादलबाट आउँछ र भन्छ, "यो मेरो पुत्र हो, जसलाई मैले रोजेको छु।" उहाँको कुरा सुन।" परमेश्वरले येशूलाई रोज्नुभयो र उहाँलाई विशेष उद्देश्यका लागि नियुक्त गर्नुभयो। येशूले मात्र त्यो उद्देश्य पूरा गर्न सक्नुहुन्थ्यो किनभने उहाँ परमेश्वरको एक मात्र पुत्र हुनुहुन्थ्यो। "परमेश्वरको पुत्र" ले परमेश्वर र येशूबीचको सम्बन्धलाई जनाउँछ। यो मानवीय पिता र पुत्र बीचको सम्बन्धजस्तै हो। तर येशू पुत्रको रूपमा सधैँ परमेश्वरसँग अस्तित्वमा रहनु भएको छ। चेलाहरूले मोशा वा एलियाको कुरा होइन, येशूको मात्र कुरा सुन्नुपर्छ भनेर परमेश्वरले जोड दिनुहुन्छ। यस अवस्थामा, सुन्नुको अर्थ सुन्नु मात्र होइन, तर आज्ञा पालन गर्नु पनि हो।</w:t>
      </w:r>
    </w:p>
    <w:p>
      <w:pPr/>
      <w:r>
        <w:rPr>
          <w:lang w:val="ne_NP" w:bidi="ne_NP"/>
        </w:rPr>
      </w:r>
      <w:r>
        <w:rPr>
          <w:lang w:val="ne_NP" w:bidi="ne_NP"/>
        </w:rPr>
        <w:t>परमेश्वर बोल्नुभएपछि, चेलाहरूले मोशा र एलिया गइसकेको र येशू मात्र त्यहाँ हुनुभएको देखे। चेलाहरूले पहाडमा आफूले देखेका र सुनेका कुरा कसैलाई बताएनन्। येशूले विशेषगरी तिनीहरूलाई आफ्नो मृत्यु र फेरि बौरी उठाइ नभएसम्म कसैलाई पनि नभन्नु भन्नुभएको थियो भनेर मत्ती र मर्कूसका सुसमाचारहरूले भन्छन्। त्यसैले चेलाहरूले त्यो समयमा कसैलाई भनेनन्।</w:t>
      </w:r>
    </w:p>
    <w:p>
      <w:pPr/>
      <w:r>
        <w:rPr>
          <w:lang w:val="ne_NP" w:bidi="ne_NP"/>
        </w:rPr>
      </w:r>
      <w:r>
        <w:rPr>
          <w:lang w:val="ne_NP" w:bidi="ne_NP"/>
        </w:rPr>
        <w:t>रोक्नुहोस् र आफ्नो टोलीसँग छलफल गर्नुहोस्: तपाईंलाई लामो समयसम्म गोप्य राख्नुपरेको बेलाको बारेमा एउटा कथा सुनाउनुहोस्।</w:t>
      </w:r>
    </w:p>
    <w:p>
      <w:pPr/>
      <w:r>
        <w:rPr>
          <w:lang w:val="ne_NP" w:bidi="ne_NP"/>
        </w:rPr>
      </w:r>
      <w:r>
        <w:rPr>
          <w:lang w:val="ne_NP" w:bidi="ne_NP"/>
        </w:rPr>
        <w:t>लूकाले येशूको पहिचान र उद्देश्यको पुष्टि गर्न यो कथालाई प्रयोग गर्छन्। विशेष गरी, चेलाहरूले येशू को हुनुहुन्छ भनेर देख्छन् र सुन्छन्। मोशाले परमेश्वरको व्यवस्थाको प्रतिनिधित्व गर्छन् र एलियाले अगमवक्ताहरूको प्रतिनिधित्व गर्छन्। परमेश्वरको चुनिएको पुत्रको रूपमा येशूको अभियान भनेको परमेश्वरले मोशा र एलियाद्वारा सुरु गर्नुभएको कामलाई जारी राख्नु थियो। येशूले परमेश्वरको व्यवस्था पूर्ण रुपमा पालन गर्ने र सबै भविष्यवाणीहरू सत्य साबित गर्ने जीवन जिउनुभएको थियो। परमेश्वरको योजनाको एउटा भागको रूपमा येशूले यसलाई गर्नुभयो।</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प्रार्थना गर्न पहाडमा जानुहुन्छ। ‎ उहाँले पत्रुस, याकूब र यूहन्नालाई आफूसँग लैजानुहुन्छ।</w:t>
      </w:r>
    </w:p>
    <w:p>
      <w:pPr/>
      <w:r>
        <w:rPr>
          <w:lang w:val="ne_NP" w:bidi="ne_NP"/>
        </w:rPr>
      </w:r>
      <w:r>
        <w:rPr>
          <w:b/>
          <w:lang w:val="ne_NP" w:bidi="ne_NP"/>
        </w:rPr>
        <w:t>दोस्रो दृश्य:</w:t>
      </w:r>
      <w:r>
        <w:rPr>
          <w:lang w:val="ne_NP" w:bidi="ne_NP"/>
        </w:rPr>
        <w:t xml:space="preserve"> येशूले प्रार्थना गरिरहँदा, तीन चेलाहरू सुतिरहेका छन्। परमेश्वरको महिमा देखाउन येशूको अनुहार र रूप परिवर्तन हुन्छ। मोशा र एलिया देखा पर्छन् र येशूसँग उहाँको हुनेवाला मृत्युको बारेमा कुरा गर्न थाल्छन्।</w:t>
      </w:r>
    </w:p>
    <w:p>
      <w:pPr/>
      <w:r>
        <w:rPr>
          <w:lang w:val="ne_NP" w:bidi="ne_NP"/>
        </w:rPr>
      </w:r>
      <w:r>
        <w:rPr>
          <w:b/>
          <w:lang w:val="ne_NP" w:bidi="ne_NP"/>
        </w:rPr>
        <w:t>तेस्रो दृश्य:</w:t>
      </w:r>
      <w:r>
        <w:rPr>
          <w:lang w:val="ne_NP" w:bidi="ne_NP"/>
        </w:rPr>
        <w:t xml:space="preserve"> ती तीनै चेलाहरू ब्यूँझन्छन् र येशू, मोशा र एलियालाई परमेश्वरको महिमामा चम्किरहेको देख्छन्। पत्रूसले एक्कासी तिनीहरूका लागि तीनवटा आश्रयस्थलहरू बनाउनुपर्छ भन्छन्। बादलमा परमेश्वरको उपस्थितिले तिनीहरूलाई ढाक्छ। परमेश्वरले भन्नुहुन्छ, "यो मेरो पुत्र हो जसलाई मैले रोजेको छु।" उहाँको कुरा सुन।" </w:t>
      </w:r>
    </w:p>
    <w:p>
      <w:pPr/>
      <w:r>
        <w:rPr>
          <w:lang w:val="ne_NP" w:bidi="ne_NP"/>
        </w:rPr>
      </w:r>
      <w:r>
        <w:rPr>
          <w:b/>
          <w:lang w:val="ne_NP" w:bidi="ne_NP"/>
        </w:rPr>
        <w:t>चौथो दृश्य:</w:t>
      </w:r>
      <w:r>
        <w:rPr>
          <w:lang w:val="ne_NP" w:bidi="ne_NP"/>
        </w:rPr>
        <w:t xml:space="preserve"> चेलाहरूले येशूलाई एक्लै देख्छन्। येशूले त्यो समयमा के भयो भनेर कसैलाई नभन्नु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एलिया</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यहूदी इतिहासमा पहाडहरू भनेको परमेश्वरले आफूलाई प्रकट गर्नुभएको ठाउँ थियो भनेर सम्झनु महत्त्वपूर्ण छ।</w:t>
      </w:r>
    </w:p>
    <w:p>
      <w:pPr/>
      <w:r>
        <w:rPr>
          <w:lang w:val="ne_NP" w:bidi="ne_NP"/>
        </w:rPr>
      </w:r>
      <w:r>
        <w:rPr>
          <w:lang w:val="ne_NP" w:bidi="ne_NP"/>
        </w:rPr>
        <w:t>येशू प्रार्थना गर्न पहाडमा जानुहुन्छ। उहाँले पत्रुस, याकूब र यूहन्नालाई आफूसँग लैजानुहुन्छ। येशूले प्रार्थना गरिरहँदा, तीन चेलाहरू सुतिरहेका छन्। परमेश्वरको महिमा देखाउन येशूको अनुहार र रूप परिवर्तन हुन्छ।</w:t>
      </w:r>
    </w:p>
    <w:p>
      <w:pPr/>
      <w:r>
        <w:rPr>
          <w:lang w:val="ne_NP" w:bidi="ne_NP"/>
        </w:rPr>
      </w:r>
      <w:r>
        <w:rPr>
          <w:lang w:val="ne_NP" w:bidi="ne_NP"/>
        </w:rPr>
        <w:t xml:space="preserve">यहूदी संस्कृतिमा, लुगाहरू भनेको आफ्नो स्तर देखाउने एउटा उपाय हो भनेर सम्झनु महत्त्वपूर्ण छ। येशूको अनुहार र लुगाहरू परिवर्तन भएका छन्। यसले परमेश्वरको पुत्रको रूपमा येशूको वास्तविक स्तरलाई देखाइरहेको छ। </w:t>
      </w:r>
    </w:p>
    <w:p>
      <w:pPr/>
      <w:r>
        <w:rPr>
          <w:lang w:val="ne_NP" w:bidi="ne_NP"/>
        </w:rPr>
      </w:r>
      <w:r>
        <w:rPr>
          <w:lang w:val="ne_NP" w:bidi="ne_NP"/>
        </w:rPr>
        <w:t>मोशा र एलिया देखा पर्छन् र येशूसँग उहाँको हुनेवाला मृत्युको बारेमा कुरा गर्न थाल्छन्। ती तीनै चेलाहरू ब्यूँझन्छन् र येशू, मोशा र एलियालाई परमेश्वरको महिमामा चम्किरहेको देख्छन्।</w:t>
      </w:r>
    </w:p>
    <w:p>
      <w:pPr/>
      <w:r>
        <w:rPr>
          <w:lang w:val="ne_NP" w:bidi="ne_NP"/>
        </w:rPr>
      </w:r>
      <w:r>
        <w:rPr>
          <w:lang w:val="ne_NP" w:bidi="ne_NP"/>
        </w:rPr>
        <w:t>मोशा र एलिया यहूदी इतिहासमा धेरै महत्त्वपूर्ण मानिसहरू हुन् भनेर सम्झनु महत्त्वपूर्ण छ। तिनीहरू प्रेरितहरू भन्दा धेरै वर्ष अघि पृथ्वीमा बसोबास गर्थे। मोशाले परमेश्वरले आफ्ना मानिसहरूलाई दिनुभएको व्यवस्थाको प्रतिनिधित्व गर्छन्। एलियाले ती अगमवक्ताहरूको प्रतिनिधित्व गर्छन् जसलाई परमेश्वरले आफ्ना मानिसहरूलाई सन्देशहरू दिन प्रयोग गर्नु हुन्थ्यो। पत्रुस, याकूब र यूहन्नाले मोशा वा एलियालाई कहिल्यै देखेका थिएनन्, तर पत्रुस, याकूब र यूहन्नाले कुनै प्रकारले तिनीहरू दुवैलाई चिने।</w:t>
      </w:r>
    </w:p>
    <w:p>
      <w:pPr/>
      <w:r>
        <w:rPr>
          <w:lang w:val="ne_NP" w:bidi="ne_NP"/>
        </w:rPr>
      </w:r>
      <w:r>
        <w:rPr>
          <w:lang w:val="ne_NP" w:bidi="ne_NP"/>
        </w:rPr>
        <w:t>पत्रुसले नसोचिकनै बोल्छन्। तिनीहरूका लागि तीनवटा आश्रयस्थलहरू बनाउनुपर्छ भनेर पत्रूसले भन्छन्। बादलमा परमेश्वरको उपस्थितिले तिनीहरूलाई ढाक्छ। चेलाहरू डराएका छन्।</w:t>
      </w:r>
    </w:p>
    <w:p>
      <w:pPr/>
      <w:r>
        <w:rPr>
          <w:lang w:val="ne_NP" w:bidi="ne_NP"/>
        </w:rPr>
      </w:r>
      <w:r>
        <w:rPr>
          <w:lang w:val="ne_NP" w:bidi="ne_NP"/>
        </w:rPr>
        <w:t>घटनाहरू बीचको परिवर्तन धेरै छिटो हुन्छ भनेर ध्यान दिनु महत्त्वपूर्ण छ। मोशा र एलिया जाँदै गर्दा, पत्रुसले आश्रयस्थलहरू बनाउने प्रस्ताव गर्छन्। पत्रुसले बोलिरहेकै बेला, बादल आउँछ र परमेश्वरले चेलाहरूसँग कुरा गर्नुहुन्छ।</w:t>
      </w:r>
    </w:p>
    <w:p>
      <w:pPr/>
      <w:r>
        <w:rPr>
          <w:lang w:val="ne_NP" w:bidi="ne_NP"/>
        </w:rPr>
      </w:r>
      <w:r>
        <w:rPr>
          <w:lang w:val="ne_NP" w:bidi="ne_NP"/>
        </w:rPr>
        <w:t>यहूदी संस्कृतिमा बादलले परमेश्वरको उपस्थितिको प्रतिनिधित्व गर्छ भनेर सम्झनु महत्त्वपूर्ण छ। तिनीहरू परमेश्वरको उपस्थितिमा उभिन सक्दैनन् भन्ने कुरा यहूदीहरूलाई थाहा थियो, त्यसै कारणले तिनीहरू डराए।</w:t>
      </w:r>
    </w:p>
    <w:p>
      <w:pPr/>
      <w:r>
        <w:rPr>
          <w:lang w:val="ne_NP" w:bidi="ne_NP"/>
        </w:rPr>
      </w:r>
      <w:r>
        <w:rPr>
          <w:lang w:val="ne_NP" w:bidi="ne_NP"/>
        </w:rPr>
        <w:t xml:space="preserve">बादलबाट एउटा आवाज आउँछ र भन्छ, "यो मेरो पुत्र हो जसलाई मैले रोजेको छु।" उहाँको कुरा सुन।" </w:t>
      </w:r>
    </w:p>
    <w:p>
      <w:pPr/>
      <w:r>
        <w:rPr>
          <w:lang w:val="ne_NP" w:bidi="ne_NP"/>
        </w:rPr>
      </w:r>
      <w:r>
        <w:rPr>
          <w:lang w:val="ne_NP" w:bidi="ne_NP"/>
        </w:rPr>
        <w:t>आवाज बादलबाट आएको हो भनेर सम्झनु महत्त्वपूर्ण छ। यहूदीहरूलाई त्यो आवाज परमेश्वरको आवाज हो भनेर थाहा थियो।</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एलिया</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पत्रुस, याकूब र यूहन्ना सुतिरहेका र येशू, मोशा र एलियाबीचको कुराकानीको समयमा मुस्किलले बिउँझिरहेको अभिनय गर्ने कुरा सुनिश्चित गर्नुहोस्। पत्रुस, याकूब र यूहन्नाले येशूको यरूशलेममा हुने प्रस्थानको बारेमा साँच्चै सुनेका थिएनन्।</w:t>
      </w:r>
    </w:p>
    <w:p>
      <w:pPr/>
      <w:r>
        <w:rPr>
          <w:lang w:val="ne_NP" w:bidi="ne_NP"/>
        </w:rPr>
      </w:r>
      <w:r>
        <w:rPr>
          <w:lang w:val="ne_NP" w:bidi="ne_NP"/>
        </w:rPr>
        <w:t>मोशा र एलिया पहाडमा निस्कँदै गर्दा पत्रुस पूर्ण रूपमा ब्यूँझिएको अभिनय टोलीले गर्ने कुरा सुनिश्चित गर्नुहोस्। पत्रुसले त्यो क्षणलाई रोक्ने प्रयासमा चेलाहरूले तीनवटा आश्रयस्थलहरू बनाउनुपर्छ भन्ने प्रस्ताव गर्छन्।</w:t>
      </w:r>
    </w:p>
    <w:p>
      <w:pPr/>
      <w:r>
        <w:rPr>
          <w:lang w:val="ne_NP" w:bidi="ne_NP"/>
        </w:rPr>
      </w:r>
      <w:r>
        <w:rPr>
          <w:lang w:val="ne_NP" w:bidi="ne_NP"/>
        </w:rPr>
        <w:t>तिनीहरूमाथि बादल झर्दा टोलीले डरमा परेका पत्रुस, याकूब र यूहन्नाको भूमिका निर्वाह गर्ने कुरा सुनिश्चित गर्नुहोस्। बादलबाट बाहिर निस्केर आएको आवाज परमेश्वरको आवाज हो।</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पत्रुस, याकूब र यूहन्नासँगै डाँडामा जानुभएको अभिनय गर्नुहोस्। येशूले प्रार्थना गरिरहनुभएको छ र पत्रुस, याकूब र यूहन्ना सुतिरहेका छन् वा मुस्किलले जागा छन्।</w:t>
      </w:r>
    </w:p>
    <w:p>
      <w:pPr/>
      <w:r>
        <w:rPr>
          <w:lang w:val="ne_NP" w:bidi="ne_NP"/>
        </w:rPr>
      </w:r>
      <w:r>
        <w:rPr>
          <w:lang w:val="ne_NP" w:bidi="ne_NP"/>
        </w:rPr>
        <w:t>अभिनय रोक्नुहोस्: यूहन्नाको भूमिका खेल्ने कलाकारलाई सोध्नुहोस्, "तपाईंलाई कस्तो महसुस भइरहेको छ?" तपाईंले यस्ता कुराहरू सुन्न सक्नुहुन्छ, "म येशूसँग प्रार्थना गर्न पहाडमा जान उत्साहित छु।" "म धेरै थकित महसुस गर्छु," र "मलाई लाग्छ कि मैले येशूलाई निराश बनाइरहेको छु, म आफूलाई जागा राख्न सक्दिन।" अभिनय फेरि सुरु गर्नुहोस्।</w:t>
      </w:r>
    </w:p>
    <w:p>
      <w:pPr/>
      <w:r>
        <w:rPr>
          <w:lang w:val="ne_NP" w:bidi="ne_NP"/>
        </w:rPr>
      </w:r>
      <w:r>
        <w:rPr>
          <w:lang w:val="ne_NP" w:bidi="ne_NP"/>
        </w:rPr>
        <w:t>येशूको अनुहार परिवर्तन भएको अभिनय गर्नुहोस्। उहाँका लुगाहरू चम्किलो सेतो हुन्छन्। मोशा र एलियाले यरूशलेममा हुने येशूको प्रस्थानको बारेमा येशूसँग कुरा गरिरहेका छन्।</w:t>
      </w:r>
    </w:p>
    <w:p>
      <w:pPr/>
      <w:r>
        <w:rPr>
          <w:lang w:val="ne_NP" w:bidi="ne_NP"/>
        </w:rPr>
      </w:r>
      <w:r>
        <w:rPr>
          <w:lang w:val="ne_NP" w:bidi="ne_NP"/>
        </w:rPr>
        <w:t>अभिनय रोक्नुहोस्: मोशाको भूमिका खेल्ने कलाकारलाई सोध्नुहोस्, "तपाईंलाई कस्तो महसुस भइरहेको छ?" तपाईंले यस्ता कुराहरू सुन्न सक्नुहुन्छ, "परमेश्वरले आफ्नो एक मात्र पुत्रलाई सिद्ध जीवन बिताउन पठाउनुभयो भन्ने कुरा अचम्मको छ।" "येशू आफ्ना अनुयायीहरूका लागि सारै धैर्यवान नेता हुनुहुन्छ।" "अन्तमा! परमेश्वरको मापदण्ड पूरा गर्ने व्यक्ति!" एलियाको भूमिका खेल्ने कलाकारलाई सोध्नुहोस्, "तपाईंलाई कस्तो महसुस भइरहेको छ?" तपाईंले यस्ता कुराहरू सुन्न सक्नुहुन्छ, "परमेश्वरको योजना अन्तत पुरा हुँदैछ छ भन्ने कुरा अचम्मको कुरा हो।" "दुःखको कुरा, यो येशूको लागि कठिन यात्राजस्तै देखिन्छ।" अस्वीकार हुनु कस्तो हो भनेर मलाई थाहा छ।" "अन्तमा! मानिसहरूको लागि स्वतन्त्रता, मृत्युबाट स्वतन्त्रता!" अभिनय फेरि सुरु गर्नुहोस्।</w:t>
      </w:r>
    </w:p>
    <w:p>
      <w:pPr/>
      <w:r>
        <w:rPr>
          <w:lang w:val="ne_NP" w:bidi="ne_NP"/>
        </w:rPr>
      </w:r>
      <w:r>
        <w:rPr>
          <w:lang w:val="ne_NP" w:bidi="ne_NP"/>
        </w:rPr>
        <w:t>पत्रुस, याकूब र यूहन्ना पूर्ण रूपमा बिउँझिएको, तिनीहरूले येशूको महिमा देखेको र येशूको छेउमा दुईजना मानिसहरू उभिएको देखेको अभिनय गर्नुहोस्। मोशा र एलिया जान लाग्छन्। पत्रुसले छिट्टै बोल्छन्। पत्रुसलाई आफूले के भनिरहेको छु भन्ने थाहा थिएन। पत्रुसले येशूलाई भन्छन्, "गुरू, हामी यहाँ हुनु कस्तो अचम्मको कुरा छ। "आउनुहोस् तीनवटा आश्रयस्थलहरू बनाऔं: एउटा तपाईंको लागि, एउटा मोशाको लागि र एउटा एलियाको लागि।"</w:t>
      </w:r>
    </w:p>
    <w:p>
      <w:pPr/>
      <w:r>
        <w:rPr>
          <w:lang w:val="ne_NP" w:bidi="ne_NP"/>
        </w:rPr>
      </w:r>
      <w:r>
        <w:rPr>
          <w:lang w:val="ne_NP" w:bidi="ne_NP"/>
        </w:rPr>
        <w:t>अभिनय रोक्नुहोस्: पत्रुसको भूमिका खेल्ने कलाकारलाई सोध्नुहोस्, "तपाईंलाई कस्तो महसुस भइरहेको छ?" तपाईंले यस्ता कुराहरू सुन्न सक्नुहुन्छ, "येशूसँग दुई ठूला अगमवक्ताहरूलाई देख्न पाउँदा म उत्साहित छु," "यो क्षण समाप्त होऊन् भन्ने म चाहँदिन," र "म ती तीनै जनाको सम्मान गर्न केही गर्न चाहन्छु।" यूहन्नाको भूमिका खेल्ने कलाकारलाई सोध्नुहोस्, "तपाईंलाई कस्तो महसुस भइरहेको छ?" तपाईंले यस्ता कुराहरू सुन्न सक्नुहुन्छ, "यस्तो महत्त्वपूर्ण समयमा येशूसँग यहाँ हुन पाउनु मेरो लागि सम्मानको कुरा हो," "मलाई थाहा छैन यस्तो समयमा बोल्न पत्रुससँग कसरी यस्तो साहस छ," र "के भएको थियो भनेर अरूलाई भन्न म पर्खन सक्दिन।" याकूबको भूमिका खेल्ने कलाकारलाई सोध्नुहोस्, "तपाईंलाई कस्तो महसुस भइरहेको छ?" तपाईंले यस्ता कुराहरू सुन्न सक्नुहुन्छ, "म अचम्ममा परेको छु, येशू धेरै फरक देखिनुहुन्छ," "उत्साहित छु, पत्रुसको विचार महान छ, हामी यहाँ बसौँ," र "म शान्ति महसुस गर्छु, हामी यहाँ मोशा र एलियासँग छौं।" अभिनय फेरि सुरु गर्नुहोस्।</w:t>
      </w:r>
    </w:p>
    <w:p>
      <w:pPr/>
      <w:r>
        <w:rPr>
          <w:lang w:val="ne_NP" w:bidi="ne_NP"/>
        </w:rPr>
      </w:r>
      <w:r>
        <w:rPr>
          <w:lang w:val="ne_NP" w:bidi="ne_NP"/>
        </w:rPr>
        <w:t>पत्रुसले बोलिरहेकै बेला, बादलले तिनीहरूलाई ढाक्छ, र तिनीहरू धेरै डराउँछन्। बादलबाट एउटा आवाजले यसो भन्दै बोल्यो, "यी मेरा पुत्र हुन्, मेरा चुनिएका जन, उहाँको कुरा सुन।" आवाजले बोल्न सिध्याएपछि, येशू एक्लै हुनुहुन्थ्यो। चेलाहरूले यसको बारेमा कसैलाई केही भनेनन्।</w:t>
      </w:r>
    </w:p>
    <w:p>
      <w:pPr/>
      <w:r>
        <w:rPr>
          <w:lang w:val="ne_NP" w:bidi="ne_NP"/>
        </w:rPr>
      </w:r>
      <w:r>
        <w:rPr>
          <w:lang w:val="ne_NP" w:bidi="ne_NP"/>
        </w:rPr>
        <w:t>अभिनय रोक्नुहोस्: परमेश्वरको आवाजको भूमिका खेल्ने कलाकारलाई सोध्नुहोस्, "तपाईंलाई कस्तो महसुस भइरहेको छ?" तपाईंले यस्ता कुराहरू सुन्न सक्नुहुन्छ, "मलाई आफ्नो छोरामा गर्व छ," "मैले तिनीहरूको अविश्वासलाई सहनु पर्छ," र "उहाँका लागि मेरा योजनाहरू बुझ्न तिनीहरूले येशूको कुरा सुन्नु पर्छ।"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आफ्ना तीन </w:t>
      </w:r>
      <w:r>
        <w:rPr>
          <w:b/>
          <w:lang w:val="ne_NP" w:bidi="ne_NP"/>
        </w:rPr>
        <w:t>चेलाहरू</w:t>
      </w:r>
      <w:r>
        <w:rPr>
          <w:lang w:val="ne_NP" w:bidi="ne_NP"/>
        </w:rPr>
        <w:t xml:space="preserve"> वा अनुयायीहरूलाई पहाडमा लैजानुहुन्छ। तपाईंले अघिल्लो खण्डहरूमा गरेजस्तै चेलालाई अनुवाद गर्ने कुरा सुनिश्चित गर्नुहोस्। </w:t>
      </w:r>
      <w:r>
        <w:rPr>
          <w:lang w:val="ne_NP" w:bidi="ne_NP"/>
        </w:rPr>
        <w:t>चेला</w:t>
      </w:r>
      <w:r>
        <w:rPr>
          <w:lang w:val="ne_NP" w:bidi="ne_NP"/>
        </w:rPr>
        <w:t xml:space="preserve"> मुख्य शब्दावलीमा छ। येशू </w:t>
      </w:r>
      <w:r>
        <w:rPr>
          <w:b/>
          <w:lang w:val="ne_NP" w:bidi="ne_NP"/>
        </w:rPr>
        <w:t>प्रार्थना</w:t>
      </w:r>
      <w:r>
        <w:rPr>
          <w:lang w:val="ne_NP" w:bidi="ne_NP"/>
        </w:rPr>
        <w:t xml:space="preserve"> गर्न वा परमेश्वरसँग कुराकानी गर्न पहाडमा जानुहुन्छ। तपाईंले पहिले गरेजस्तै प्रार्थनालाई अनुवाद गर्ने कुरा सुनिश्चित गर्नुहोस्। </w:t>
      </w:r>
      <w:r>
        <w:rPr>
          <w:lang w:val="ne_NP" w:bidi="ne_NP"/>
        </w:rPr>
        <w:t>प्रार्थना</w:t>
      </w:r>
      <w:r>
        <w:rPr>
          <w:lang w:val="ne_NP" w:bidi="ne_NP"/>
        </w:rPr>
        <w:t xml:space="preserve"> मुख्य शब्दावलीमा छ। </w:t>
      </w:r>
    </w:p>
    <w:p>
      <w:pPr/>
      <w:r>
        <w:rPr>
          <w:lang w:val="ne_NP" w:bidi="ne_NP"/>
        </w:rPr>
      </w:r>
      <w:r>
        <w:rPr>
          <w:lang w:val="ne_NP" w:bidi="ne_NP"/>
        </w:rPr>
        <w:t xml:space="preserve">मोशा र एलिया देखा पर्छन् र येशूसँग </w:t>
      </w:r>
      <w:r>
        <w:rPr>
          <w:b/>
          <w:lang w:val="ne_NP" w:bidi="ne_NP"/>
        </w:rPr>
        <w:t>यरूशलेम</w:t>
      </w:r>
      <w:r>
        <w:rPr>
          <w:lang w:val="ne_NP" w:bidi="ne_NP"/>
        </w:rPr>
        <w:t xml:space="preserve"> वा यहूदीहरूको धार्मिक राजधानीमा उहाँको आउने मृत्युको बारेमा कुरा गर्छन्। तपाईंले अघिल्लो खण्डहरूमा गरेजस्तै यरूशलेमलाई अनुवाद गर्ने कुरा सुनिश्चित गर्नुहोस्। </w:t>
      </w:r>
      <w:r>
        <w:rPr>
          <w:lang w:val="ne_NP" w:bidi="ne_NP"/>
        </w:rPr>
        <w:t>यरूशलेम</w:t>
      </w:r>
      <w:r>
        <w:rPr>
          <w:lang w:val="ne_NP" w:bidi="ne_NP"/>
        </w:rPr>
        <w:t xml:space="preserve"> मुख्य शब्दावलीमा छ। </w:t>
      </w:r>
    </w:p>
    <w:p>
      <w:pPr/>
      <w:r>
        <w:rPr>
          <w:lang w:val="ne_NP" w:bidi="ne_NP"/>
        </w:rPr>
      </w:r>
      <w:r>
        <w:rPr>
          <w:lang w:val="ne_NP" w:bidi="ne_NP"/>
        </w:rPr>
        <w:t xml:space="preserve">जब पत्रुस र अन्य चेलाहरू ब्यूँझन्छन्, तिनीहरूले येशूलाई उहाँको आफ्नो </w:t>
      </w:r>
      <w:r>
        <w:rPr>
          <w:b/>
          <w:lang w:val="ne_NP" w:bidi="ne_NP"/>
        </w:rPr>
        <w:t>महिमामा</w:t>
      </w:r>
      <w:r>
        <w:rPr>
          <w:lang w:val="ne_NP" w:bidi="ne_NP"/>
        </w:rPr>
        <w:t xml:space="preserve"> देख्छन्। महिमाले परमेश्वरको शक्ति र वैभव वा परमेश्वरको उपस्थितिलाई जनाउँछ। तपाईंले पहिले गरेजस्तै महिमालाई अनुवाद गर्ने कुरा सुनिश्चित गर्नुहोस्। </w:t>
      </w:r>
      <w:r>
        <w:rPr>
          <w:lang w:val="ne_NP" w:bidi="ne_NP"/>
        </w:rPr>
        <w:t>महिमा</w:t>
      </w:r>
      <w:r>
        <w:rPr>
          <w:lang w:val="ne_NP" w:bidi="ne_NP"/>
        </w:rPr>
        <w:t xml:space="preserve"> मुख्य शब्दावलीमा छ।</w:t>
      </w:r>
    </w:p>
    <w:p>
      <w:pPr/>
      <w:r>
        <w:rPr>
          <w:lang w:val="ne_NP" w:bidi="ne_NP"/>
        </w:rPr>
      </w:r>
      <w:r>
        <w:rPr>
          <w:lang w:val="ne_NP" w:bidi="ne_NP"/>
        </w:rPr>
        <w:t xml:space="preserve">येशूसँग कुरा गर्न मोशा र एलिया देखा पर्छन्। मोशा ती व्यक्ति थिए जसलाई परमेश्वरले धेरै अघि आफ्नो व्यवस्था दिनुभएको थियो। एलिया एक अगमवक्ता थिए जसले धेरै वर्ष अघि परमेश्वरको शक्तिद्वारा धेरै चमत्कारहरू गरे। एलिया कहिल्यै मरेनन् तर परमेश्वरले उहाँलाई सिधै स्वर्गमा लैजानुभएको थियो। जब पत्रुसले मोशा र एलियालाई देख्छन्, तब उनले चेलाहरूलाई ती तीनै जनाको लागि </w:t>
      </w:r>
      <w:r>
        <w:rPr>
          <w:b/>
          <w:lang w:val="ne_NP" w:bidi="ne_NP"/>
        </w:rPr>
        <w:t>आश्रयस्थलहरू</w:t>
      </w:r>
      <w:r>
        <w:rPr>
          <w:lang w:val="ne_NP" w:bidi="ne_NP"/>
        </w:rPr>
        <w:t xml:space="preserve"> बनाउन सुझाव दिन्छन्। आश्रयस्थलहरू भनेको हाँगाहरू, पातहरू र सजिलै पाइने अन्य कुराहरूबाट बनेका अस्थायी बसोबासका ठाउँहरू थिए। ती छहारीका लागि र हावाहुरी रोक्न प्रयोग गरिन्थे।</w:t>
      </w:r>
    </w:p>
    <w:p>
      <w:pPr/>
      <w:r>
        <w:rPr>
          <w:lang w:val="ne_NP" w:bidi="ne_NP"/>
        </w:rPr>
      </w:r>
      <w:r>
        <w:rPr>
          <w:lang w:val="ne_NP" w:bidi="ne_NP"/>
        </w:rPr>
        <w:t xml:space="preserve">पत्रुसले येशूलाई "गुरु" भनेर बोलाउँछन्। </w:t>
      </w:r>
      <w:r>
        <w:rPr>
          <w:b/>
          <w:lang w:val="ne_NP" w:bidi="ne_NP"/>
        </w:rPr>
        <w:t>गुरू</w:t>
      </w:r>
      <w:r>
        <w:rPr>
          <w:lang w:val="ne_NP" w:bidi="ne_NP"/>
        </w:rPr>
        <w:t xml:space="preserve"> एउटा उपाधि हो जसले उच्च स्तरको व्यक्तिको लागि आदर देखाउँछ। तपाईंले पहिले गरेजस्तै गुरू लाई सोही तरिकाले अनुवाद गर्ने कुरा निश्चित गर्नुहोस्। </w:t>
      </w:r>
      <w:r>
        <w:rPr>
          <w:lang w:val="ne_NP" w:bidi="ne_NP"/>
        </w:rPr>
        <w:t>गुरू</w:t>
      </w:r>
      <w:r>
        <w:rPr>
          <w:lang w:val="ne_NP" w:bidi="ne_NP"/>
        </w:rPr>
        <w:t xml:space="preserve"> शब्द मुख्य शब्दावलीमा छ।</w:t>
      </w:r>
    </w:p>
    <w:p>
      <w:pPr/>
      <w:r>
        <w:rPr>
          <w:lang w:val="ne_NP" w:bidi="ne_NP"/>
        </w:rPr>
      </w:r>
      <w:r>
        <w:rPr>
          <w:lang w:val="ne_NP" w:bidi="ne_NP"/>
        </w:rPr>
        <w:t xml:space="preserve">जब बादल देखा पर्छ र परमेश्वरले त्यसबाट चेलाहरूसँग कुरा गर्नुहुन्छ, परमेश्वरले येशूलाई आफ्नो पुत्र भन्नुहुन्छ। </w:t>
      </w:r>
      <w:r>
        <w:rPr>
          <w:b/>
          <w:lang w:val="ne_NP" w:bidi="ne_NP"/>
        </w:rPr>
        <w:t>परमेश्वरको पुत्रले</w:t>
      </w:r>
      <w:r>
        <w:rPr>
          <w:lang w:val="ne_NP" w:bidi="ne_NP"/>
        </w:rPr>
        <w:t xml:space="preserve"> येशूलाई जनाउँछ र परमेश्वरसँगको उहाँको विशेष सम्बन्धलाई देखाउँछ। येशूसँग परमेश्वरको जस्तै चरित्र र स्वभाव छ। तपाईंले अघिल्लो खण्डहरूमा गरेजस्तै परमेश्वरको पुत्रलाई अनुवाद गर्ने कुरा सुनिश्चित गर्नुहोस्। </w:t>
      </w:r>
      <w:r>
        <w:rPr>
          <w:lang w:val="ne_NP" w:bidi="ne_NP"/>
        </w:rPr>
        <w:t>परमेश्वरको पुत्र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9:37–45</w:t>
      </w:r>
      <w:r>
        <w:rPr>
          <w:lang w:val="ne_NP" w:bidi="ne_NP"/>
        </w:rPr>
      </w:r>
    </w:p>
    <w:p>
      <w:pPr>
        <w:pStyle w:val="Heading3"/>
      </w:pPr>
      <w:r>
        <w:rPr>
          <w:lang w:val="ne_NP" w:bidi="ne_NP"/>
        </w:rPr>
        <w:t>Step 1</w:t>
      </w:r>
    </w:p>
    <w:p>
      <w:pPr/>
      <w:r>
        <w:rPr>
          <w:lang w:val="ne_NP" w:bidi="ne_NP"/>
        </w:rPr>
      </w:r>
      <w:r>
        <w:rPr>
          <w:lang w:val="ne_NP" w:bidi="ne_NP"/>
        </w:rPr>
        <w:t>लूका ९:३७–४५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आफ्ना चेलाहरूलाई भूतहरू धपाउने र रोगहरू निको पार्ने शक्ति दिनुभयो। उहाँले अग्लो पहाडमा पत्रुस, याकूब र यूहन्नालाई आफ्नो महिमा प्रकट गरेपछि, येशू अर्को दिन उहाँलाई पर्खिरहेको भीडलाई भेट्न पहाडबाट तल ओर्लिनुहुन्छ। एकजना मानिसले येशूलाई आफ्नो एउटै छोराबाट भूत धपाइदिन अनुरोध गर्छन् किनभने पहाडको फेदीमा बसेका चेलाहरूले त्यसो गर्न सकेका थिएनन्। येशूले भूतलाई धपाउनुहुन्छ र मानिसहरू अचम्ममा पर्छन्। येशूले मानिसहरूलाई विश्वास नगरेको कारण हप्काउनुहुन्छ र उहाँले तिनीहरूलाई छोड्दै हुनुहुन्छ भनेर चेलाहरूलाई सम्झाउनुहुन्छ।</w:t>
      </w:r>
    </w:p>
    <w:p>
      <w:pPr/>
      <w:r>
        <w:rPr>
          <w:lang w:val="ne_NP" w:bidi="ne_NP"/>
        </w:rPr>
      </w:r>
      <w:r>
        <w:rPr>
          <w:lang w:val="ne_NP" w:bidi="ne_NP"/>
        </w:rPr>
        <w:t>येशू र उहाँका नजिकका तीन चेलाहरू, पत्रुस, याकूब र यूहन्ना, प्रार्थना गर्न अग्लो पहाडमा पुरै रात बिताएर फर्किन्छन्।</w:t>
      </w:r>
    </w:p>
    <w:p>
      <w:pPr/>
      <w:r>
        <w:rPr>
          <w:lang w:val="ne_NP" w:bidi="ne_NP"/>
        </w:rPr>
      </w:r>
      <w:r>
        <w:rPr>
          <w:lang w:val="ne_NP" w:bidi="ne_NP"/>
        </w:rPr>
        <w:t>रोक्नुहोस् र हेब्रोन पहाडको तस्वीर देखाउनुहोस्।</w:t>
      </w:r>
    </w:p>
    <w:p>
      <w:pPr/>
      <w:r>
        <w:rPr>
          <w:lang w:val="ne_NP" w:bidi="ne_NP"/>
        </w:rPr>
      </w:r>
      <w:r>
        <w:rPr>
          <w:lang w:val="ne_NP" w:bidi="ne_NP"/>
        </w:rPr>
        <w:t>बिहान, तिनीहरू पहाडको फेदीमा येशूलाई पर्खिरहेको भीडकहाँ फर्किन्छन्। भीडमा भएका एकजना मानिसले येशूले सुनुन भनेर ठूलो स्वरमा बोल्छन्। ती मानिसले येशूलाई गुरु भनेर बोलाउँछन्, जुन यहूदी धार्मिक नेताहरूको लागि प्रयोग गरिने आदरणीय उपाधि हो। ती मानिसले येशूलाई आफ्नो छोरालाई निको पारिदिन वा उसलाई नियन्त्रण गरिरहेको भूत वा दुष्ट आत्मालाई धपाइदिन बिन्ती गर्छन्। यहूदी संस्कृति अनुसार दुष्ट आत्माले केटालाई अशुद्ध वा परमेश्वरको सेवाका लागि अयोग्य बनाएको थियो।</w:t>
      </w:r>
    </w:p>
    <w:p>
      <w:pPr/>
      <w:r>
        <w:rPr>
          <w:lang w:val="ne_NP" w:bidi="ne_NP"/>
        </w:rPr>
      </w:r>
      <w:r>
        <w:rPr>
          <w:lang w:val="ne_NP" w:bidi="ne_NP"/>
        </w:rPr>
        <w:t>केटो त्यो मानिसको एक मात्र छोरा हो। यहूदी संस्कृतिमा यो महत्त्वपूर्ण थियो किनभने केटा निको नभएमा त्यो मानिससँग उत्तराधिकार हस्तान्तरण गर्न र आफ्नो पारिवारिक वंशलाई निरन्तरता दिन कोही हुने थिएन। ती मानिसले आफ्नो छोराको अवस्था र उसलाई नियन्त्रण गरिरहेको दुष्ट आत्माले उसलाई के गर्न लगाएको थियो भनेर वर्णन गर्छन्। हरेक पटक दुष्ट आत्माले केटालाई नियन्त्रण गर्दा, ऊ चिच्याउने र उसलाई छारे रोग जस्तै काँप्ने समस्या हुने गर्थ्यो। छारे रोगका कारण केटा भुइँमा गुल्टिन्थ्यो, उसको शरीर अनियन्त्रित रूपमा झट्किन्थ्यो, र मुखबाट सेतो फिँज निस्कन्थ्यो। धेरैजसो समय केटालाई भूतले नियन्त्रण गर्थ्यो र उसलाई गम्भीर रूपमा चोट पुर्याउँदै थियो।</w:t>
      </w:r>
    </w:p>
    <w:p>
      <w:pPr/>
      <w:r>
        <w:rPr>
          <w:lang w:val="ne_NP" w:bidi="ne_NP"/>
        </w:rPr>
      </w:r>
      <w:r>
        <w:rPr>
          <w:lang w:val="ne_NP" w:bidi="ne_NP"/>
        </w:rPr>
        <w:t>रोक्नुहोस् र आफ्नो टोलीसँग छलफल गर्नुहोस्: यस खण्डमा केटाजस्तै लक्षणहरू भएको व्यक्तिलाई नियन्त्रण वा निको पार्न मानिसहरूले के गर्छन्? अरूले तिनीहरूलाई कसरी व्यवहार गर्छन्? तिनीहरूले कस्तो प्रकारका कुराहरू गर्न सक्दैनन्?</w:t>
      </w:r>
    </w:p>
    <w:p>
      <w:pPr/>
      <w:r>
        <w:rPr>
          <w:lang w:val="ne_NP" w:bidi="ne_NP"/>
        </w:rPr>
      </w:r>
      <w:r>
        <w:rPr>
          <w:lang w:val="ne_NP" w:bidi="ne_NP"/>
        </w:rPr>
        <w:t>ती मानिसले येशूलाई भन्छन् कि उनले उहाँका चेलाहरूलाई मद्दत गर्न बिन्ती गरेका थिए तर तिनीहरूले भूत धपाउन सकेका थिएनन्। यसले बाँकी रहेका नौ चेलाहरूले केटाबाट निस्केर जान दुष्ट आत्मालाई आज्ञा गर्ने प्रयास गरेको तर तिनीहरू सफल भएका थिएनन् भन्ने संकेत गर्छ। येशूले आफ्ना चेलाहरूलाई पहिले नै सबै भूतहरू धपाउन र बिरामीहरूलाई निको पार्न शक्ति र अधिकार दिनुभएको थियो भनेर तपाईंले सम्झनुहुनेछ।</w:t>
      </w:r>
    </w:p>
    <w:p>
      <w:pPr/>
      <w:r>
        <w:rPr>
          <w:lang w:val="ne_NP" w:bidi="ne_NP"/>
        </w:rPr>
      </w:r>
      <w:r>
        <w:rPr>
          <w:lang w:val="ne_NP" w:bidi="ne_NP"/>
        </w:rPr>
        <w:t>त्यसपछि येशूले आफ्ना चेलाहरू वा भीडसँग मात्र होइन, तर उहाँको कुरा सुन्ने सबै मानिसहरूसँग कुरा गर्नुहुन्छ। येशूले तिनीहरूलाई "अविश्वासी र भ्रष्ट पुस्ता" भन्नुहुन्छ। विकृत भन्नुको अर्थ नैतिक रूपमा गलत तरिकाहरू पछ्याउनु हो। मोशाले इस्राएलका मानिसहरू वा यहूदीहरूलाई वर्णन गर्न व्यवस्थाको पुस्तकमा यो वाक्यांश प्रयोग गरेका थिए। मोशासँग उजाडस्थानमा हुँदा, इस्राएलीहरू विश्वास गर्न र परमेश्वरमा भरोसा गर्न धेरै पटक असफल भए। येशूले मानिसहरू आफ्ना पुर्खाहरू जस्तै थिए भनेर संकेत गरिरहनुभएको हुन सक्छ। यस सन्दर्भमा, परमेश्वरले येशूद्वारा निको पार्न र चमत्कारहरू गर्न सक्नुहुन्छ भन्ने कुरामा मानिसहरूमा विश्वासको कमी थियो।</w:t>
      </w:r>
    </w:p>
    <w:p>
      <w:pPr/>
      <w:r>
        <w:rPr>
          <w:lang w:val="ne_NP" w:bidi="ne_NP"/>
        </w:rPr>
      </w:r>
      <w:r>
        <w:rPr>
          <w:lang w:val="ne_NP" w:bidi="ne_NP"/>
        </w:rPr>
        <w:t>त्यसपछि येशूले एउटा यस्तो प्रश्न सोध्नुहुन्छ जसको जवाफ दिइनेछ भन्ने उहाँले आशा गर्नुभएको छैन। येशूले उहाँ तिनीहरूसँग कति समय बस्नु पर्ने हो र तिनीहरूको अविश्वासलाई सहनु पर्ने हो भनेर सोध्दै हुनुहुन्छ। येशू मानिसहरूसँग खिन्न हुनुभएको थियो किनभने तिनीहरूले परमेश्वरमाथि भरोसा गरेनन् र उहाँमाथि पनि भरोसा गरेनन्। येशूले त्यो मानिसलाई केटा ल्याउन भन्नुहुन्छ, जो ६ देखि १३ वर्षको उमेरको छोरा थियो। जब केटा नजिक आउँछ, दुष्ट आत्माले उसलाई बेतोडले भुइँमा पछार्छ र उसलाई छारेरोगले काम्ने बनाउँछ। येशूले केटाबाट दुष्ट आत्मालाई निस्केर जान कडाइकासाथ आज्ञा गर्नुहुन्छ र त्यसले आज्ञा पालन गर्छ। येशूले केटालाई उसको बुबाको जिम्मा लगाउनुहुन्छ। येशूले कसरी परमेश्वरको शक्ति देखाउनुभयो भनेर भीड अचम्ममा परेको छ।</w:t>
      </w:r>
    </w:p>
    <w:p>
      <w:pPr/>
      <w:r>
        <w:rPr>
          <w:lang w:val="ne_NP" w:bidi="ne_NP"/>
        </w:rPr>
      </w:r>
      <w:r>
        <w:rPr>
          <w:lang w:val="ne_NP" w:bidi="ne_NP"/>
        </w:rPr>
        <w:t>त्यसपछि लूकाले येशू र उहाँका चेलाहरूबीच उहाँको हुन लागेको मृत्युको बारेमा भएको कुराकानीको वर्णन गर्छन्। लूकाले केटालाई निको पारेको चमत्कारपछि तुरुन्तै यो कुराकानी राख्छन्। चमत्कार देखेर मानिसहरूमा भएको अचम्म र आफूले भोग्नुपर्ने कष्टका बारेमा येशूलाई भएको ज्ञानबीच भिन्नता देखाउन यो गरिएको हो।</w:t>
      </w:r>
    </w:p>
    <w:p>
      <w:pPr/>
      <w:r>
        <w:rPr>
          <w:lang w:val="ne_NP" w:bidi="ne_NP"/>
        </w:rPr>
      </w:r>
      <w:r>
        <w:rPr>
          <w:lang w:val="ne_NP" w:bidi="ne_NP"/>
        </w:rPr>
        <w:t>येशूले आफ्ना चेलाहरूलाई ध्यानपूर्वक सुन भन्नुहुन्छ। येशूले आफूलाई मानिसको पुत्र अर्थात् परमेश्वरले सबै शक्ति र अधिकार दिनुभएको व्यक्तिको रूपमा चिनाउनुहुन्छ। येशूले भन्नुहुन्छ कि उहाँलाई धोका दिइनेछ, वा उहाँलाई हानी पुर्याउने कुनै अधिकारीकहाँ सुम्पिइनेछ। येशूले भविष्यमा हुने कुरालाई जनाउँदै हुनुहुन्छ।</w:t>
      </w:r>
    </w:p>
    <w:p>
      <w:pPr/>
      <w:r>
        <w:rPr>
          <w:lang w:val="ne_NP" w:bidi="ne_NP"/>
        </w:rPr>
      </w:r>
      <w:r>
        <w:rPr>
          <w:lang w:val="ne_NP" w:bidi="ne_NP"/>
        </w:rPr>
        <w:t>रोक्नुहोस् र आफ्नो टोलीसँग छलफल गर्नुहोस्: तपाईंको संस्कृतिमा, मानिसहरूले खराब समाचार कसरी सुनाउँछन्?</w:t>
      </w:r>
    </w:p>
    <w:p>
      <w:pPr/>
      <w:r>
        <w:rPr>
          <w:lang w:val="ne_NP" w:bidi="ne_NP"/>
        </w:rPr>
      </w:r>
      <w:r>
        <w:rPr>
          <w:lang w:val="ne_NP" w:bidi="ne_NP"/>
        </w:rPr>
        <w:t>यस पाठले येशूलाई कसले धोका दिनेछ भनेर बताउँदैन, तर हामी पछिका खण्डहरूबाट थाहा पाउँछौं कि यो येशूका चेलाहरूमध्ये एक यहूदा हो। यो कुराले परमेश्वरको योजनालाई पूरा गर्नेछ। तपाईंले यहाँ परमेश्वर वा यहूदाको उल्लेख गर्न आवश्यक छैन। तर येशूका यी शब्दहरूको अर्थ चेलाहरूबाट लुकेको थियो र तिनीहरूले बुझेनन्। चेलाहरू येशूलाई उहाँले के भन्न खोज्नुभएको हो भनेर सोध्न धेरै डराएका थिए।</w:t>
      </w:r>
    </w:p>
    <w:p>
      <w:pPr/>
      <w:r>
        <w:rPr>
          <w:lang w:val="ne_NP" w:bidi="ne_NP"/>
        </w:rPr>
      </w:r>
      <w:r>
        <w:rPr>
          <w:lang w:val="ne_NP" w:bidi="ne_NP"/>
        </w:rPr>
        <w:t>लूकाले येशूले संसारबाट जान वा जानको लागि तयारी गरिरहनुभएको छ भनेर देखाउँछन्। उहाँले आफ्ना चेलाहरूलाई पहिले नै उहाँले कष्ट भोग्नुहुनेछ, मर्नुहुनेछ, र फेरि जीवित हुनुहुनेछ भनेर भनिसक्नु भएको छ। अब उहाँलाई धोका दिइनेछ भनेर उहाँले तिनीहरूलाई भन्नुहुन्छ। येशूले चेलाहरूलाई शक्ति र अधिकार दिनुभएको भए तापनि, उहाँ जानुहुने कुराका लागि तिनीहरू अझै तयार छैनन्।</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पत्रुस, याकूब र यूहन्ना प्रार्थना गर्न गएका बेला चेलाहरूलाई पहाडको फेदीमा राखिन्छ। त्यहाँ भीड छ। भीडमा भएका एकजना मानिसले आफ्नो एउटै छोरालाई भूतबाट निको पार्न चेलाहरूलाई बिन्ती गर्छन्। चेलाहरूले भूतलाई निकाल्न आज्ञा गर्ने प्रयास गर्छन्, तर भूतले सुन्दैन र केटालाई सताउँदै जान्छ।</w:t>
      </w:r>
    </w:p>
    <w:p>
      <w:pPr/>
      <w:r>
        <w:rPr>
          <w:lang w:val="ne_NP" w:bidi="ne_NP"/>
        </w:rPr>
      </w:r>
      <w:r>
        <w:rPr>
          <w:b/>
          <w:lang w:val="ne_NP" w:bidi="ne_NP"/>
        </w:rPr>
        <w:t>दोस्रो दृश्य:</w:t>
      </w:r>
      <w:r>
        <w:rPr>
          <w:lang w:val="ne_NP" w:bidi="ne_NP"/>
        </w:rPr>
        <w:t xml:space="preserve"> येशू, पत्रुस, याकूब र यूहन्ना पहाडबाट फर्किन्छन्। एउटा भीड र साथै अन्य चेलाहरू तिनीहरूलाई पर्खिरहेका छन्। त्यो मानिस चिच्याउँछ र भूत लागेको आफ्नो छोरालाई निको पारिदिन येशूलाई बिन्ती गर्छ। चेलाहरूले उसलाई निको पार्न सकेनन् भनेर त्यो मानिसले येशूलाई भन्छ।</w:t>
      </w:r>
    </w:p>
    <w:p>
      <w:pPr/>
      <w:r>
        <w:rPr>
          <w:lang w:val="ne_NP" w:bidi="ne_NP"/>
        </w:rPr>
      </w:r>
      <w:r>
        <w:rPr>
          <w:b/>
          <w:lang w:val="ne_NP" w:bidi="ne_NP"/>
        </w:rPr>
        <w:t>तेस्रो दृश्य:</w:t>
      </w:r>
      <w:r>
        <w:rPr>
          <w:lang w:val="ne_NP" w:bidi="ne_NP"/>
        </w:rPr>
        <w:t xml:space="preserve"> येशूले मानिसहरूको अविश्वास कहिलेसम्म सहनु पर्ने हो भनेर सोध्नुहुन्छ। येशूले ती मानिसलाई उनको छोरालाई ल्याउ भन्नुहुन्छ। उनी नजिकै आउँदै गर्दा भूतले केटालाई भुइँमा पछार्छ। येशूले भूतलाई धपाउनुहुन्छ। येशूले केटालाई उसको बुबाकहाँ ल्याउनुहुन्छ र मानिसहरू अचम्मित हुन्छन्।</w:t>
      </w:r>
    </w:p>
    <w:p>
      <w:pPr/>
      <w:r>
        <w:rPr>
          <w:lang w:val="ne_NP" w:bidi="ne_NP"/>
        </w:rPr>
      </w:r>
      <w:r>
        <w:rPr>
          <w:b/>
          <w:lang w:val="ne_NP" w:bidi="ne_NP"/>
        </w:rPr>
        <w:t>चौथो दृश्य:</w:t>
      </w:r>
      <w:r>
        <w:rPr>
          <w:lang w:val="ne_NP" w:bidi="ne_NP"/>
        </w:rPr>
        <w:t xml:space="preserve"> येशूले आफ्ना चेलाहरूसँग मात्र कुरा गर्नुहुन्छ। उहाँलाई आफ्ना शत्रुहरूको हातमा सुम्पिइने समय नजिकै आइरहेको छ भनेर येशूले तिनीहरूलाई चेतावनी दिनुहुन्छ। तर उहाँका चेलाहरूले बुझ्दैनन्।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अन्य चेलाहरू पहाडको फेदीमा छोडिएका थिए।</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मद्दत माग्ने मानिस</w:t>
      </w:r>
    </w:p>
    <w:p>
      <w:pPr>
        <w:pStyle w:val="ListBullet"/>
        <w:spacing w:line="240" w:lineRule="auto"/>
        <w:ind w:left="720"/>
      </w:pPr>
      <w:r>
        <w:rPr>
          <w:lang w:val="ne_NP" w:bidi="ne_NP"/>
        </w:rPr>
      </w:r>
      <w:r>
        <w:rPr>
          <w:lang w:val="ne_NP" w:bidi="ne_NP"/>
        </w:rPr>
        <w:t>त्यो मानिसको छोरा</w:t>
      </w:r>
    </w:p>
    <w:p>
      <w:pPr>
        <w:pStyle w:val="ListBullet"/>
        <w:spacing w:line="240" w:lineRule="auto"/>
        <w:ind w:left="720"/>
      </w:pPr>
      <w:r>
        <w:rPr>
          <w:lang w:val="ne_NP" w:bidi="ne_NP"/>
        </w:rPr>
      </w:r>
      <w:r>
        <w:rPr>
          <w:lang w:val="ne_NP" w:bidi="ne_NP"/>
        </w:rPr>
        <w:t>छोरालाई नियन्त्रण गर्ने भूत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पत्रुस, याकूब र यूहन्नासँग प्रार्थना गर्न पहाडमा जानुहुन्छ। अन्य चेलाहरू पहाडको फेदीमा बस्छन्। भीडमा भएका एकजना मानिसले आफ्नो एक मात्र छोराबाट भूत धपाइदिन चेलाहरूलाई बिन्ती गर्छन्। चेलाहरूले प्रयास गर्छन् तर त्यसो गर्न सक्दैनन्।</w:t>
      </w:r>
    </w:p>
    <w:p>
      <w:pPr/>
      <w:r>
        <w:rPr>
          <w:lang w:val="ne_NP" w:bidi="ne_NP"/>
        </w:rPr>
      </w:r>
      <w:r>
        <w:rPr>
          <w:lang w:val="ne_NP" w:bidi="ne_NP"/>
        </w:rPr>
        <w:t>यो सम्झनु महत्त्वपूर्ण छ कि येशूले बाह्र चेलाहरूलाई गाउँहरूमा पठाउनुअघि नै उनीहरूलाई सबै रोगहरू निको पार्ने र सबै भूतहरू धपाउने शक्ति र अधिकार दिइसक्नुभएको थियो।</w:t>
      </w:r>
    </w:p>
    <w:p>
      <w:pPr/>
      <w:r>
        <w:rPr>
          <w:lang w:val="ne_NP" w:bidi="ne_NP"/>
        </w:rPr>
      </w:r>
      <w:r>
        <w:rPr>
          <w:lang w:val="ne_NP" w:bidi="ne_NP"/>
        </w:rPr>
        <w:t>येशू र तीन जना चेलाहरू पहाडबाट तल ओर्लनुहुन्छ। एउटा ठूलो भीडले येशूलाई भेट्छ। एकजना मानिसले येशूको मद्दत माग्छ। दुष्ट आत्माले आफ्नो छोरालाई नियन्त्रण गर्छ भनेर त्यो मानिसले व्याख्या गर्छ। ती मानिसले आफूले येशूका चेलाहरूबाट मद्दत मागेको तर तिनीहरूले दुष्ट आत्मालाई धपाउन नसकेको कुरा बताए।</w:t>
      </w:r>
    </w:p>
    <w:p>
      <w:pPr/>
      <w:r>
        <w:rPr>
          <w:lang w:val="ne_NP" w:bidi="ne_NP"/>
        </w:rPr>
      </w:r>
      <w:r>
        <w:rPr>
          <w:lang w:val="ne_NP" w:bidi="ne_NP"/>
        </w:rPr>
        <w:t>येशूले भन्नुहुन्छ, "अविश्वासी र टेढो पुस्ता, म कहिलेसम्म तिमीहरूसँग रहनुपर्ने र तिमीहरूलाई कहिलेसम्म सहनुपर्ने?" त्यसपछि येशूले केटालाई हेर्न खोज्नुभयो। येशूले दुष्ट आत्मालाई हप्काउनुहुन्छ र केटालाई निको पार्नुहुन्छ। येशूले केटालाई उसको बुबाको जिम्मा लगाउनुहुन्छ। परमेश्वरको शक्ति देखेर सबैजना छक्क परे।</w:t>
      </w:r>
    </w:p>
    <w:p>
      <w:pPr/>
      <w:r>
        <w:rPr>
          <w:lang w:val="ne_NP" w:bidi="ne_NP"/>
        </w:rPr>
      </w:r>
      <w:r>
        <w:rPr>
          <w:lang w:val="ne_NP" w:bidi="ne_NP"/>
        </w:rPr>
        <w:t>यस खण्डमा, लूकाले येशूले भूत धपाउनुभएको कारण अचम्ममा परेका मानिसहरू र येशूले आफ्ना चेलाहरूलाई कसैले उहाँलाई धोका दिनेछ भनी सम्झना गराउनुभएको बीचको भिन्नता देखाउँछन् भनेर सम्झनु महत्त्वपूर्ण छ।</w:t>
      </w:r>
    </w:p>
    <w:p>
      <w:pPr/>
      <w:r>
        <w:rPr>
          <w:lang w:val="ne_NP" w:bidi="ne_NP"/>
        </w:rPr>
      </w:r>
      <w:r>
        <w:rPr>
          <w:lang w:val="ne_NP" w:bidi="ne_NP"/>
        </w:rPr>
        <w:t>येशूले आफूलाई जनाउन "मानिसको पुत्र" को उपाधि प्रयोग गर्नुहुन्छ भनेर सम्झनु महत्त्वपूर्ण छ। येशूले धोका दिइएको जनाउन "सुम्पिनु" भन्नुहुन्छ।</w:t>
      </w:r>
    </w:p>
    <w:p>
      <w:pPr/>
      <w:r>
        <w:rPr>
          <w:lang w:val="ne_NP" w:bidi="ne_NP"/>
        </w:rPr>
      </w:r>
      <w:r>
        <w:rPr>
          <w:lang w:val="ne_NP" w:bidi="ne_NP"/>
        </w:rPr>
        <w:t>सबै मानिसहरू अचम्ममा परेका बेला, येशूले आफ्ना चेलाहरूलाई भन्नुभयो, "मेरा यी कुराहरू ध्यान दिएर सुन, मानिसको पुत्र मानिसहरूको हातमा सुम्पिइनेछ।"</w:t>
      </w:r>
    </w:p>
    <w:p>
      <w:pPr/>
      <w:r>
        <w:rPr>
          <w:lang w:val="ne_NP" w:bidi="ne_NP"/>
        </w:rPr>
      </w:r>
      <w:r>
        <w:rPr>
          <w:lang w:val="ne_NP" w:bidi="ne_NP"/>
        </w:rPr>
        <w:t>चेलाहरूले येशूका शब्दहरू बुझेका थिए तर तिनीहरूले अर्थ बुझेनन् किनभने तिनीहरूबाट अर्थ लुकाइएको थियो भनेर सम्झनु महत्त्वपूर्ण छ।</w:t>
      </w:r>
    </w:p>
    <w:p>
      <w:pPr/>
      <w:r>
        <w:rPr>
          <w:lang w:val="ne_NP" w:bidi="ne_NP"/>
        </w:rPr>
      </w:r>
      <w:r>
        <w:rPr>
          <w:lang w:val="ne_NP" w:bidi="ne_NP"/>
        </w:rPr>
        <w:t>येशूले भन्नुभएको कुरा चेलाहरूले बुझेनन्। येशूले भनेको अर्थ के हो भनेर सोध्न तिनीहरू डराएका थिए।</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अन्य चेलाहरू पहाडको फेदीमा रहे</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मद्दत माग्ने मानिस</w:t>
      </w:r>
    </w:p>
    <w:p>
      <w:pPr>
        <w:pStyle w:val="ListBullet"/>
        <w:spacing w:line="240" w:lineRule="auto"/>
        <w:ind w:left="720"/>
      </w:pPr>
      <w:r>
        <w:rPr>
          <w:lang w:val="ne_NP" w:bidi="ne_NP"/>
        </w:rPr>
      </w:r>
      <w:r>
        <w:rPr>
          <w:lang w:val="ne_NP" w:bidi="ne_NP"/>
        </w:rPr>
        <w:t>त्यो मानिसको छोरा</w:t>
      </w:r>
    </w:p>
    <w:p>
      <w:pPr>
        <w:pStyle w:val="ListBullet"/>
        <w:spacing w:line="240" w:lineRule="auto"/>
        <w:ind w:left="720"/>
      </w:pPr>
      <w:r>
        <w:rPr>
          <w:lang w:val="ne_NP" w:bidi="ne_NP"/>
        </w:rPr>
      </w:r>
      <w:r>
        <w:rPr>
          <w:lang w:val="ne_NP" w:bidi="ne_NP"/>
        </w:rPr>
        <w:t>छोरालाई नियन्त्रण गर्ने भूत</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उहाँका बाँकी चेलाहरू पहाडको फेदीमा हुँदा येशू पत्रुस, याकूब र यूहन्नासँग पहाडमा हुनुभएको अभिनय टोलीले गर्ने कुरा सुनिश्चित गर्नुहोस्।</w:t>
      </w:r>
    </w:p>
    <w:p>
      <w:pPr/>
      <w:r>
        <w:rPr>
          <w:lang w:val="ne_NP" w:bidi="ne_NP"/>
        </w:rPr>
      </w:r>
      <w:r>
        <w:rPr>
          <w:lang w:val="ne_NP" w:bidi="ne_NP"/>
        </w:rPr>
        <w:t>टोलीले येशूका चेलाहरूलाई मद्दत माग्ने मानिसको अभिनय गर्ने कुरा सुनिश्चित गर्नुहोस्। येशूका चेलाहरूले येशू आउनुअघि अशुद्ध आत्मालाई धपाउन प्रयास गरे तर तिनीहरू असफल भए।</w:t>
      </w:r>
    </w:p>
    <w:p>
      <w:pPr/>
      <w:r>
        <w:rPr>
          <w:lang w:val="ne_NP" w:bidi="ne_NP"/>
        </w:rPr>
      </w:r>
      <w:r>
        <w:rPr>
          <w:lang w:val="ne_NP" w:bidi="ne_NP"/>
        </w:rPr>
        <w:t>टोलीले येशूले भीड वा चेलाहरूलाई मात्र नभई सबैलाई सम्बोधन गर्नुभएको अभिनय गर्ने कुरा सुनिश्चित गर्नुहोस्।</w:t>
      </w:r>
    </w:p>
    <w:p>
      <w:pPr/>
      <w:r>
        <w:rPr>
          <w:lang w:val="ne_NP" w:bidi="ne_NP"/>
        </w:rPr>
      </w:r>
      <w:r>
        <w:rPr>
          <w:lang w:val="ne_NP" w:bidi="ne_NP"/>
        </w:rPr>
        <w:t>टोलीले छोरालाई नियन्त्रण गर्ने भूतको अभिनय गर्ने कुरा सुनिश्चित गर्नुहोस्। भूतको भूमिका गर्नेले नै केटाका कार्यहरू नियन्त्रण गर्नुपर्छ। त्यो भूत केटालाई भुइँमा पछार्ने व्यक्ति हुनुपर्छ।</w:t>
      </w:r>
    </w:p>
    <w:p>
      <w:pPr/>
      <w:r>
        <w:rPr>
          <w:lang w:val="ne_NP" w:bidi="ne_NP"/>
        </w:rPr>
      </w:r>
      <w:r>
        <w:rPr>
          <w:lang w:val="ne_NP" w:bidi="ne_NP"/>
        </w:rPr>
        <w:t>टोलीले छोराबाट भूत निस्किरहेको र येशूले बिना भूत उसलाई आफ्नो बुबालाई फिर्ता दिनुभएको अभिनय गर्ने कुरा सुनिश्चित गर्नुहोस्।</w:t>
      </w:r>
    </w:p>
    <w:p>
      <w:pPr/>
      <w:r>
        <w:rPr>
          <w:lang w:val="ne_NP" w:bidi="ne_NP"/>
        </w:rPr>
      </w:r>
      <w:r>
        <w:rPr>
          <w:lang w:val="ne_NP" w:bidi="ne_NP"/>
        </w:rPr>
        <w:t>मानिसहरू अचम्ममा परेको बेला येशू भीडबाट अलग भएर आफ्ना चेलाहरूसँग कुरा गर्नुभएको अभिनय टोलीले गर्ने कुरा सुनिश्चित गर्नुहोस्। येशूले आफूमाथि हुने विश्वासघातको बारेमा तिनीहरूलाई भन्नुहुन्छ।</w:t>
      </w:r>
    </w:p>
    <w:p>
      <w:pPr/>
      <w:r>
        <w:rPr>
          <w:lang w:val="ne_NP" w:bidi="ne_NP"/>
        </w:rPr>
      </w:r>
      <w:r>
        <w:rPr>
          <w:lang w:val="ne_NP" w:bidi="ne_NP"/>
        </w:rPr>
        <w:t>टोलीले यस विषयमा येशूलाई सोध्न डराएका चेलाहरूको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पत्रुस, याकूब र यूहन्ना अग्लो पहाडमा भएको अभिनय गर्नुहोस्। पहाडको फेदीमा एउटा भीड छ। एउटा मानिस आफ्नो छोराको लागि मद्दत माग्न आउँछ। उहाँको छोरा दुष्ट आत्माहरूद्वारा नियन्त्रित छ। यो मानिसले पहाडको फेदीमा रहेका येशूका चेलाहरूसँग मद्दत माग्छ। चेलाहरूले केटालाई मद्दत गर्न सक्दैनन्।</w:t>
      </w:r>
    </w:p>
    <w:p>
      <w:pPr/>
      <w:r>
        <w:rPr>
          <w:lang w:val="ne_NP" w:bidi="ne_NP"/>
        </w:rPr>
      </w:r>
      <w:r>
        <w:rPr>
          <w:lang w:val="ne_NP" w:bidi="ne_NP"/>
        </w:rPr>
        <w:t>अभिनय रोक्नुहोस्: येशूका चेलाहरूको भूमिका खेल्ने कलाकारहरूलाई सोध्नुहोस्, "तपाईंलाई कस्तो महसुस भइरहेको छ?" तपाईंले यस्ता कुराहरू सुन्न सक्नुहुन्छ, "म निराश छु, मैले सोचेको थिएँ कि येशूले हामीलाई भूतहरू धपाउने अधिकार दिनुभयो," "म लज्जित छु। येशूले के भन्नुहुनेछ?" र भीडले हाम्रो बारेमा के सोचिरहेको होला भनेर म अचम्ममा पर्छु?" अभिनय फेरि सुरु गर्नुहोस्।</w:t>
      </w:r>
    </w:p>
    <w:p>
      <w:pPr/>
      <w:r>
        <w:rPr>
          <w:lang w:val="ne_NP" w:bidi="ne_NP"/>
        </w:rPr>
      </w:r>
      <w:r>
        <w:rPr>
          <w:lang w:val="ne_NP" w:bidi="ne_NP"/>
        </w:rPr>
        <w:t>येशू, याकूब, पत्रुस र यूहन्ना पहाडबाट तल आउँछन्। ती मानिसले आफ्नो छोरालाई निको पार्न येशूलाई बिन्ती गर्छन्। चेलाहरूले उहाँलाई निको पार्न सकेनन् भनेर त्यो मानिसले भन्छ। येशूले "अविश्वासी र टेढो पुस्ता" भन्नुहुन्छ। येशूले केटालाई ल्याउन केटाको बुबालाई भन्नुहुन्छ।</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"म अपमानित भएको महसुस गर्छु।" येशूले हामीलाई किन त्यो भन्नुभयो?" "येशूले हामीलाई टेडा भन्नुभएकोमा म दुखी छु," र "म आशावादी भएको महसुस गर्छु। येशूले केटालाई बोलाउनुभयो।" अभिनय फेरि सुरु गर्नुहोस्।</w:t>
      </w:r>
    </w:p>
    <w:p>
      <w:pPr/>
      <w:r>
        <w:rPr>
          <w:lang w:val="ne_NP" w:bidi="ne_NP"/>
        </w:rPr>
      </w:r>
      <w:r>
        <w:rPr>
          <w:lang w:val="ne_NP" w:bidi="ne_NP"/>
        </w:rPr>
        <w:t>केटा येशूकहाँ जाने बाटोमा छ। भूतले उसलाई जमिनमा फ्याँक्छ र केटालाई छारे रोगको झड्का लाग्छ। येशूले भूतलाई निस्किजा भनी आज्ञा दिनुहुन्छ, र येशूले केटालाई निको पार्नुहुन्छ। येशूले केटालाई उसका बुबालाई फिर्ता दिनुहुन्छ। सबै अचम्ममा परेका छन्।</w:t>
      </w:r>
    </w:p>
    <w:p>
      <w:pPr/>
      <w:r>
        <w:rPr>
          <w:lang w:val="ne_NP" w:bidi="ne_NP"/>
        </w:rPr>
      </w:r>
      <w:r>
        <w:rPr>
          <w:lang w:val="ne_NP" w:bidi="ne_NP"/>
        </w:rPr>
        <w:t>अभिनय रोक्नुहोस्: बुबाको भूमिका खेल्ने कलाकारलाई सोध्नुहोस्, "तपाईंलाई कस्तो महसुस भइरहेको छ?" तपाईंले यस्ता कुराहरू सुन्न सक्नुहुन्छ, "येशूले मेरो छोरालाई मद्दत गर्नुभएकोमा म खुसी छु," "उहाँको निम्ति गरिएको यो सबै प्रतीक्षा सार्थक थियो," र "येशू नै साँच्चै समाधान हुनुहुन्थ्यो।" छोराको भूमिका खेल्ने कलाकारलाई सोध्नुहोस्, "तपाईंलाई कस्तो महसुस भइरहेको छ?" तपाईंले यस्ता कुराहरू सुन्न सक्नुहुन्छ, "राहत महसुस भयो।" "म भूतबाट मुक्त भएको छु," "अब म फेरि आफ्नो परिवारको नजिक हुन सक्छु" र "येशूले मलाई मद्दत गर्नुभएकोमा म धेरै आभारी छु।" अभिनय फेरि सुरु गर्नुहोस्।</w:t>
      </w:r>
    </w:p>
    <w:p>
      <w:pPr/>
      <w:r>
        <w:rPr>
          <w:lang w:val="ne_NP" w:bidi="ne_NP"/>
        </w:rPr>
      </w:r>
      <w:r>
        <w:rPr>
          <w:lang w:val="ne_NP" w:bidi="ne_NP"/>
        </w:rPr>
        <w:t>मानिसहरू अचम्ममा परेका बेला, येशूले आफ्ना चेलाहरूलाई छुट्टै बोलाएर आफूलाई मानिसहरूको हातमा सुम्पिइनेछ भनेर भन्नुहुन्छ। चेलाहरूले यो बुझ्दैनन्। यस बारेमा चेलाहरूले येशूलाई सोध्न डराउँछन्।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"तिनीहरूले अझै पनि मेरो अभियान बुझ्दैनन्। मैले तिनीहरूलाई धेरै पटक भनेको छु," "तिनीहरू किन सोध्न डराउँछन्? म तिनीहरूका प्रश्नहरूको जवाफ दिने थिएँ, र "कहिले सम्म तपाईंहरूले मलाई भरोसा गर्नुहुन्न?"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आफ्ना तीन चेलाहरूसँग पहाडबाट फर्किनुहुन्छ। एउटा भीड उहाँलाई पर्खिरहेको छ। भीडबाट एकजना मानिसले बोलाउँछ र उहाँलाई "</w:t>
      </w:r>
      <w:r>
        <w:rPr>
          <w:b/>
          <w:lang w:val="ne_NP" w:bidi="ne_NP"/>
        </w:rPr>
        <w:t>गुरु</w:t>
      </w:r>
      <w:r>
        <w:rPr>
          <w:lang w:val="ne_NP" w:bidi="ne_NP"/>
        </w:rPr>
        <w:t xml:space="preserve">" भनेर बोलाउँछ। गुरु यहूदी धार्मिक नेताको लागि आदरणीय उपाधि हो। तपाईंले अघिल्लो खण्डहरूमा गरेजस्तै गुरुलाई अनुवाद गर्ने कुरा सुनिश्चित गर्नुहोस्। </w:t>
      </w:r>
      <w:r>
        <w:rPr>
          <w:lang w:val="ne_NP" w:bidi="ne_NP"/>
        </w:rPr>
        <w:t>गुरु</w:t>
      </w:r>
      <w:r>
        <w:rPr>
          <w:lang w:val="ne_NP" w:bidi="ne_NP"/>
        </w:rPr>
        <w:t xml:space="preserve"> मुख्य शब्दावलीमा छ।</w:t>
      </w:r>
    </w:p>
    <w:p>
      <w:pPr/>
      <w:r>
        <w:rPr>
          <w:lang w:val="ne_NP" w:bidi="ne_NP"/>
        </w:rPr>
      </w:r>
      <w:r>
        <w:rPr>
          <w:lang w:val="ne_NP" w:bidi="ne_NP"/>
        </w:rPr>
        <w:t xml:space="preserve">त्यो मानिसले एउटा आत्माद्वारा नियन्त्रित आफ्नो छोरालाई निको पार्न येशूलाई आग्रह गर्छ। यहाँ, </w:t>
      </w:r>
      <w:r>
        <w:rPr>
          <w:b/>
          <w:lang w:val="ne_NP" w:bidi="ne_NP"/>
        </w:rPr>
        <w:t>आत्मा</w:t>
      </w:r>
      <w:r>
        <w:rPr>
          <w:lang w:val="ne_NP" w:bidi="ne_NP"/>
        </w:rPr>
        <w:t xml:space="preserve"> भन्नाले दुष्ट आत्मा वा दानवलाई जनाउँछ। दुष्ट आत्माहरू शैतानको सेवा गर्ने अशुद्ध आत्मिक प्राणीहरू हुन्। तिनीहरूले कुनै व्यक्तिका कामहरू र विचारहरूलाई नियन्त्रण गर्न सक्छन्। तपाईंले पहिले गरेजस्तै दुष्ट आत्मा वा भूतलाई अनुवाद गर्ने कुरा सुनिश्चित गर्नुहोस्। </w:t>
      </w:r>
      <w:r>
        <w:rPr>
          <w:lang w:val="ne_NP" w:bidi="ne_NP"/>
        </w:rPr>
        <w:t>दुष्ट आत्मा</w:t>
      </w:r>
      <w:r>
        <w:rPr>
          <w:lang w:val="ne_NP" w:bidi="ne_NP"/>
        </w:rPr>
        <w:t xml:space="preserve"> र </w:t>
      </w:r>
      <w:r>
        <w:rPr>
          <w:lang w:val="ne_NP" w:bidi="ne_NP"/>
        </w:rPr>
        <w:t>भूत</w:t>
      </w:r>
      <w:r>
        <w:rPr>
          <w:lang w:val="ne_NP" w:bidi="ne_NP"/>
        </w:rPr>
        <w:t xml:space="preserve"> मुख्य शब्दावलीमा पाउन सकिन्छ।</w:t>
      </w:r>
    </w:p>
    <w:p>
      <w:pPr/>
      <w:r>
        <w:rPr>
          <w:lang w:val="ne_NP" w:bidi="ne_NP"/>
        </w:rPr>
      </w:r>
      <w:r>
        <w:rPr>
          <w:lang w:val="ne_NP" w:bidi="ne_NP"/>
        </w:rPr>
        <w:t xml:space="preserve">उहाँका </w:t>
      </w:r>
      <w:r>
        <w:rPr>
          <w:b/>
          <w:lang w:val="ne_NP" w:bidi="ne_NP"/>
        </w:rPr>
        <w:t>चेलाहरू</w:t>
      </w:r>
      <w:r>
        <w:rPr>
          <w:lang w:val="ne_NP" w:bidi="ne_NP"/>
        </w:rPr>
        <w:t xml:space="preserve"> वा सबैभन्दा नजिकका अनुयायीहरूले दुष्ट आत्मालाई धपाउन सकेनन् भनेर त्यो मानिसले येशूलाई भन्छ। यसको अर्थ तिनीहरूले दुष्ट आत्मालाई निस्कन आज्ञा दिएका थिए तर सफल हुन सकेका थिएनन्। तपाईंले पहिले गरेजस्तै चेलालाई अनुवाद गर्ने कुरा सुनिश्चित गर्नुहोस्। </w:t>
      </w:r>
      <w:r>
        <w:rPr>
          <w:lang w:val="ne_NP" w:bidi="ne_NP"/>
        </w:rPr>
        <w:t>चेला</w:t>
      </w:r>
      <w:r>
        <w:rPr>
          <w:lang w:val="ne_NP" w:bidi="ne_NP"/>
        </w:rPr>
        <w:t xml:space="preserve"> मुख्य शब्दावलीमा छ।</w:t>
      </w:r>
    </w:p>
    <w:p>
      <w:pPr/>
      <w:r>
        <w:rPr>
          <w:lang w:val="ne_NP" w:bidi="ne_NP"/>
        </w:rPr>
      </w:r>
      <w:r>
        <w:rPr>
          <w:lang w:val="ne_NP" w:bidi="ne_NP"/>
        </w:rPr>
        <w:t xml:space="preserve">त्यसपछि येशूले आफ्ना चेलाहरू र भीडसहित सुन्ने सबैसँग कुरा गर्नुहुन्छ। उहाँले तिनीहरूलाई अविश्वासी र भ्रष्ट </w:t>
      </w:r>
      <w:r>
        <w:rPr>
          <w:b/>
          <w:lang w:val="ne_NP" w:bidi="ne_NP"/>
        </w:rPr>
        <w:t>पुस्ता</w:t>
      </w:r>
      <w:r>
        <w:rPr>
          <w:lang w:val="ne_NP" w:bidi="ne_NP"/>
        </w:rPr>
        <w:t xml:space="preserve"> भन्नुहुन्छ। पुस्ताले एकै समयमा बाँच्ने मानिसहरूलाई जनाउँछ। </w:t>
      </w:r>
      <w:r>
        <w:rPr>
          <w:lang w:val="ne_NP" w:bidi="ne_NP"/>
        </w:rPr>
        <w:t>पुस्ता</w:t>
      </w:r>
      <w:r>
        <w:rPr>
          <w:lang w:val="ne_NP" w:bidi="ne_NP"/>
        </w:rPr>
        <w:t xml:space="preserve"> मुख्य शब्दावलीमा छ।</w:t>
      </w:r>
    </w:p>
    <w:p>
      <w:pPr/>
      <w:r>
        <w:rPr>
          <w:lang w:val="ne_NP" w:bidi="ne_NP"/>
        </w:rPr>
      </w:r>
      <w:r>
        <w:rPr>
          <w:lang w:val="ne_NP" w:bidi="ne_NP"/>
        </w:rPr>
        <w:t xml:space="preserve">येशूले भूतलाई निस्केर जान आज्ञा गर्नुहुन्छ र केटालाई निको पार्नुहुन्छ। भीड अचम्ममा परेको छ। येशूले आफूलाई </w:t>
      </w:r>
      <w:r>
        <w:rPr>
          <w:b/>
          <w:lang w:val="ne_NP" w:bidi="ne_NP"/>
        </w:rPr>
        <w:t>मानिसको पुत्र</w:t>
      </w:r>
      <w:r>
        <w:rPr>
          <w:lang w:val="ne_NP" w:bidi="ne_NP"/>
        </w:rPr>
        <w:t xml:space="preserve"> भन्नुहुन्छ र भविष्यमा उहाँलाई आफ्ना शत्रुहरूको हातमा सुम्पिइनेछ भनेर आफ्ना चेलाहरूलाई भन्नुहुन्छ। मानिसको पुत्र भनेको येशूले आफूलाई परमेश्वरले सबै शक्ति र अधिकार दिनुभएको व्यक्तिको रूपमा वर्णन गर्न प्रयोग गर्ने एउटा उपाधि हो। तपाईंले पहिले गरेजस्तै मानिसको पुत्रलाई अनुवाद गर्ने कुरा सुनिश्चित गर्नुहोस्। </w:t>
      </w:r>
      <w:r>
        <w:rPr>
          <w:lang w:val="ne_NP" w:bidi="ne_NP"/>
        </w:rPr>
        <w:t>मानिसको पुत्र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9:46–62</w:t>
      </w:r>
      <w:r>
        <w:rPr>
          <w:lang w:val="ne_NP" w:bidi="ne_NP"/>
        </w:rPr>
      </w:r>
    </w:p>
    <w:p>
      <w:pPr>
        <w:pStyle w:val="Heading3"/>
      </w:pPr>
      <w:r>
        <w:rPr>
          <w:lang w:val="ne_NP" w:bidi="ne_NP"/>
        </w:rPr>
        <w:t>Step 1</w:t>
      </w:r>
    </w:p>
    <w:p>
      <w:pPr/>
      <w:r>
        <w:rPr>
          <w:lang w:val="ne_NP" w:bidi="ne_NP"/>
        </w:rPr>
      </w:r>
      <w:r>
        <w:rPr>
          <w:lang w:val="ne_NP" w:bidi="ne_NP"/>
        </w:rPr>
        <w:t>लूका ९:४६–६२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भूत लागेको केटालाई निको पारेपछि, चेलाहरू सबैभन्दा ठूलो को हो भन्ने बारेमा बहस गर्छन्, र येशूले तिनीहरूलाई नम्रताको बारेमा सिकाउनुहुन्छ। लूकाले यो कुराकानी कहाँ भएको हो भनेर हामीलाई बताउँदैनन्, तापनि मर्कूसले यसलाई कफर्नहुममा भएको उल्लेख गर्छन्। त्यसपछि येशू र उहाँका चेलाहरूले गालील क्षेत्रबाट यरूशलेमसम्मको यात्रा सुरु गर्छन्। येशूले उहाँलाई पछ्याउनुको मूल्य के हो भनेर सिकाउनुहुन्छ।</w:t>
      </w:r>
    </w:p>
    <w:p>
      <w:pPr/>
      <w:r>
        <w:rPr>
          <w:lang w:val="ne_NP" w:bidi="ne_NP"/>
        </w:rPr>
      </w:r>
      <w:r>
        <w:rPr>
          <w:lang w:val="ne_NP" w:bidi="ne_NP"/>
        </w:rPr>
        <w:t>चेलाहरू तिनीहरूमध्ये को सबैभन्दा ठूलो वा सबैभन्दा उच्च स्तरको हो भन्ने बारेमा बहस गरिरहेका थिए, तर येशूलाई तिनीहरूका विचारहरू थाहा थियो। येशूले नजिकै भएको बच्चालाई उहाँको छेउमा उभिन ल्याउनुहुन्छ। सानो बच्चा भन्नको लागि प्रयोग गरिएको ग्रीक शब्दले दस वर्षभन्दा कम उमेरको केटा वा केटीलाई जनाउँछ। येशूले व्याख्या गर्नुहुन्छ कि जसले यस्तो सानो बच्चालाई स्वागत गर्छ, वा स्वीकार गर्छ, उसले येशूलाई सम्मान गर्छ। रोमी संसारमा, बच्चाहरूको सामाजिक स्तर धेरै कम थियो। बच्चाहरूले सामान्यतया पाहुनाको खुट्टा धुने जस्ता आतिथ्यका कार्यहरू गर्नुपर्ने हुन्थ्यो। येशूले आफ्ना चेलाहरूले कुनै स्तर नभएका मानिसहरूलाई सम्मान गरून् भन्ने चाहनुहुन्छ भनेर देखाउन बच्चालाई प्रयोग गर्नुहुन्छ। येशूले भन्नुहुन्छ कि उहाँलाई स्वागत वा सम्मान गर्नु उहाँलाई पठाउनुहुने व्यक्ति वा परमेश्वरलाई स्वागत गर्नु जस्तै हो। येशूले मानिसहरूले कसरी सोच्छन् र परमेश्वरले कसरी सोच्नुहुन्छ भन्ने कुराको भिन्नताको बारेमा कुरा गर्नुहुन्छ। मानिसहरूले कोही कम महत्त्वपूर्ण छ भन्ने सोच्न सक्छन्, तर परमेश्वरको लागि, तिनीहरू सबैभन्दा महान् हुन सक्छन्।</w:t>
      </w:r>
    </w:p>
    <w:p>
      <w:pPr/>
      <w:r>
        <w:rPr>
          <w:lang w:val="ne_NP" w:bidi="ne_NP"/>
        </w:rPr>
      </w:r>
      <w:r>
        <w:rPr>
          <w:lang w:val="ne_NP" w:bidi="ne_NP"/>
        </w:rPr>
        <w:t>रोक्नुहोस् र आफ्नो टोलीसँग छलफल गर्नुहोस्: तपाईंको संस्कृतिमा के कस्ता प्रकारका मानिसहरूको उच्च सामाजिक स्तर छ? कुन मानिसहरूको कम सामाजिक स्तर छ? तिनीहरूलाई गरिने व्यवहारमा के भिन्नताहरू छन्?</w:t>
      </w:r>
    </w:p>
    <w:p>
      <w:pPr/>
      <w:r>
        <w:rPr>
          <w:lang w:val="ne_NP" w:bidi="ne_NP"/>
        </w:rPr>
      </w:r>
      <w:r>
        <w:rPr>
          <w:lang w:val="ne_NP" w:bidi="ne_NP"/>
        </w:rPr>
        <w:t>याकूबको भाइ र येशूको चेला, यूहन्नाले येशूलाई गुरु भनेर बोलाएर जवाफ दिन्छन्। यो एउटा आदरणीय उपाधि थियो जुन उच्च स्तरको व्यक्तिको लागि प्रयोग गरिन्थ्यो। १२ चेलाहरूमध्येमा नभएका एउटा व्यक्तिले येशूको नाममा मानिसहरूबाट भूतहरू वा दुष्ट आत्माहरूलाई धपाउँदै गरेको कुरा यूहन्नाले भन्छन्। तिनीहरूले येशू स्वयंको शक्ति र अधिकार प्रयोग गर्ने प्रयास गरिरहेका थिए। चेलाहरूले त्यो मानिसलाई भूतहरू धपाउन रोक भन्ने प्रयास गरे, तर उसले रोकेन। चेलाहरूले यसो गरे किनभने येशूका चेलाहरूका रूपमा तिनीहरूले आफैलाई दिएको जस्तो समान स्तर त्यस व्यक्तिको छ भन्ने तिनीहरूले ठानेनन्। तिनीहरूले येशूको नाममा असल कामहरू गर्ने व्यक्तिलाई रोक्नु हुँदैन भनेर येशू भन्नुहुन्छ। येशू भन्नुहुन्छ कि जो चेलाहरूको विरोध गर्दैन, त्यो तिनीहरूको पक्षमा छ।</w:t>
      </w:r>
    </w:p>
    <w:p>
      <w:pPr/>
      <w:r>
        <w:rPr>
          <w:lang w:val="ne_NP" w:bidi="ne_NP"/>
        </w:rPr>
      </w:r>
      <w:r>
        <w:rPr>
          <w:lang w:val="ne_NP" w:bidi="ne_NP"/>
        </w:rPr>
        <w:t>कथाको दिशा यहाँ परिवर्तन हुन्छ। येशू यहूदी धार्मिक राजधानी यरूशलेमतिर यात्रा गर्न थाल्नुहुन्छ। येशू त्यहाँ आफूले कष्ट भोग्नेछु भन्ने थाहा भएतापनि यरूशलेम जान दृढ हुनुहुन्छ। परमेश्वरले येशूलाई उहाँ बस्नुहुने स्वर्गमा फर्काएर लैजाने निश्चित समयको योजना पहिले नै बनाइसक्नुभएको छ। समय नजिकै आइरहेको छ। अर्को खण्डमा हामी येशूलाई पछ्याउने सम्बन्धमा विभिन्न प्रतिक्रियाहरू देख्छौं—केही सकारात्मक र केही नकारात्मक प्रतिक्रियाहरू। येशूले आफ्नो आगमनको लागि मानिसहरूलाई तयारी गर्न आफूभन्दा अघि केही मानिसहरूलाई पठाउनुहुन्छ। तिनीहरू सामरीहरूको बसोबास भएको गाउँमा आइपुग्छन्।</w:t>
      </w:r>
    </w:p>
    <w:p>
      <w:pPr/>
      <w:r>
        <w:rPr>
          <w:lang w:val="ne_NP" w:bidi="ne_NP"/>
        </w:rPr>
      </w:r>
      <w:r>
        <w:rPr>
          <w:lang w:val="ne_NP" w:bidi="ne_NP"/>
        </w:rPr>
        <w:t>रोक्नुहोस् र आफ्नो टोलीलाई गालील, यहूदिया, सामरिया र यरूशलेम शहर सहित इस्राएलको नक्सा देखाउनुहोस्।</w:t>
      </w:r>
    </w:p>
    <w:p>
      <w:pPr/>
      <w:r>
        <w:rPr>
          <w:lang w:val="ne_NP" w:bidi="ne_NP"/>
        </w:rPr>
      </w:r>
      <w:r>
        <w:rPr>
          <w:lang w:val="ne_NP" w:bidi="ne_NP"/>
        </w:rPr>
        <w:t>सामरिया गालील र यहूदियाको बीचको एउटा जिल्ला थियो। सामरीहरू आंशिक रूपमा यहूदी र आंशिक रूपमा अन्यजातिहरू वा गैर-यहूदीहरू थिए। सामरीहरूले यहूदीहरूले भन्दा फरक तरिकाले परमेश्वरको आराधना गर्थे। यरूशलेमको मन्दिरमा आराधना गर्नुको सट्टा, तिनीहरूले आफ्ना नजिकैको गीरीज्जीम पहाडमा आराधना गर्थे।</w:t>
      </w:r>
    </w:p>
    <w:p>
      <w:pPr/>
      <w:r>
        <w:rPr>
          <w:lang w:val="ne_NP" w:bidi="ne_NP"/>
        </w:rPr>
      </w:r>
      <w:r>
        <w:rPr>
          <w:lang w:val="ne_NP" w:bidi="ne_NP"/>
        </w:rPr>
        <w:t>यहूदीहरू यरूशलेममा आराधना गर्ने बाटोमा आफ्नो गाउँ भएर यात्रा गरून् भन्ने सामरीहरू चाहँदैनथे, त्यसैले तिनीहरूले येशूलाई अस्वीकार गर्छन्।</w:t>
      </w:r>
    </w:p>
    <w:p>
      <w:pPr/>
      <w:r>
        <w:rPr>
          <w:lang w:val="ne_NP" w:bidi="ne_NP"/>
        </w:rPr>
      </w:r>
      <w:r>
        <w:rPr>
          <w:lang w:val="ne_NP" w:bidi="ne_NP"/>
        </w:rPr>
        <w:t>येशू र उहाँका चेलाहरू बाटोमा हिँड्दै छन्। जब याकूब र यूहन्नाले सामरीहरूको प्रतिक्रियाको बारेमा सुन्छन्, तिनीहरूले सामरीहरूलाई नष्ट गर्न स्वर्गमा हुनुहुने परमेश्वरबाट आगो तल झर्ने आज्ञा दिएको येशूले चाहनुहुन्छ कि भनेर सोध्छन्। येशू तिनीहरूतिर फर्केर तिनीहरूलाई हप्काउनुहुन्छ, वा चेलाहरूले गर्न चाहेको कुरा गलत थियो भनेर स्पष्ट पार्नुहुन्छ। बरु, तिनीहरू अर्को गाउँमा यात्रा गर्छन्।</w:t>
      </w:r>
    </w:p>
    <w:p>
      <w:pPr/>
      <w:r>
        <w:rPr>
          <w:lang w:val="ne_NP" w:bidi="ne_NP"/>
        </w:rPr>
      </w:r>
      <w:r>
        <w:rPr>
          <w:lang w:val="ne_NP" w:bidi="ne_NP"/>
        </w:rPr>
        <w:t>सामरीहरूले उहाँलाई अस्वीकार गरे तापनि येशूले यरूशलेम जाने बाटोमा उहाँलाई पछ्याउन चाहने तीन मानिसहरूलाई भेट्नुहुन्छ। येशूले पहिलो व्यक्तिलाई उहाँको चेला हुनु कति गाह्रो छ भनी प्रतिक्रिया दिनुहुन्छ। फ्याउरोहरूसँग सुत्नका लागि प्वाल र चराहरूसँग गुँड छन्, तर मानिसको पुत्रको टाउको राख्ने कुनै ठाउँ छैन भनेर येशू भन्नुहुन्छ। फ्याउरोहरू साना कुकुरहरू जस्तै देखिने जंगली पशुहरू हुन्। तिनीहरू एक ठाउँबाट अर्को ठाउँमा सर्छन् तर जमिनको प्राकृतिक आश्रयस्थलहरूमा वा गुफाहरूमा बसोबास गर्छन्।</w:t>
      </w:r>
    </w:p>
    <w:p>
      <w:pPr/>
      <w:r>
        <w:rPr>
          <w:lang w:val="ne_NP" w:bidi="ne_NP"/>
        </w:rPr>
      </w:r>
      <w:r>
        <w:rPr>
          <w:lang w:val="ne_NP" w:bidi="ne_NP"/>
        </w:rPr>
        <w:t>रोक्नुहोस् र आफ्नो टोलीलाई फ्याउरोको तस्वीर देखाउनुहोस्।</w:t>
      </w:r>
    </w:p>
    <w:p>
      <w:pPr/>
      <w:r>
        <w:rPr>
          <w:lang w:val="ne_NP" w:bidi="ne_NP"/>
        </w:rPr>
      </w:r>
      <w:r>
        <w:rPr>
          <w:lang w:val="ne_NP" w:bidi="ne_NP"/>
        </w:rPr>
        <w:t>तर येशू आफू, मानिसको पुत्र र उहाँका चेलाहरूसँग घर भन्नका लागि कुनै ठाउँ छैन र नियमित सुत्ने कुनै ठाउँ छैन भन्नुहुन्छ। नासरतका मानिसहरू, सामरीहरू र अरू धेरैले येशूलाई पहिले नै अस्वीकार गरिसकेका थिए।</w:t>
      </w:r>
    </w:p>
    <w:p>
      <w:pPr/>
      <w:r>
        <w:rPr>
          <w:lang w:val="ne_NP" w:bidi="ne_NP"/>
        </w:rPr>
      </w:r>
      <w:r>
        <w:rPr>
          <w:lang w:val="ne_NP" w:bidi="ne_NP"/>
        </w:rPr>
        <w:t>अर्को उदाहरणमा, येशूले एक मानिसलाई उहाँको चेलाको रूपमा आउन र उहाँबाट सिक्न बोलाउनुहुन्छ। तर त्यो मानिस छोराको रूपमा आफ्नो कर्तव्य पूरा गर्न र पहिले आफ्नो बुबालाई गाड्न चाहन्थ्यो। उनका पिता मर्दै हुनुहुन्थ्यो, मरिसक्नुभएको थियो वा मर्न लाग्नुभएको थियो भन्ने हामीलाई थाहा छैन, तर आफ्नो कर्तव्य पूरा नभएसम्म त्यहीँ बस्नु आफ्नो जिम्मेवारी हो भन्ने कुरा ती व्यक्तिले महसुस गरेका थिए।</w:t>
      </w:r>
    </w:p>
    <w:p>
      <w:pPr/>
      <w:r>
        <w:rPr>
          <w:lang w:val="ne_NP" w:bidi="ne_NP"/>
        </w:rPr>
      </w:r>
      <w:r>
        <w:rPr>
          <w:lang w:val="ne_NP" w:bidi="ne_NP"/>
        </w:rPr>
        <w:t>रोक्नुहोस् र आफ्नो टोलीसँग छलफल गर्नुहोस्: तपाईंको संस्कृतिमा अन्त्येष्टिको कुरा आउँदा सन्तानको आफ्ना आमाबुबाप्रति के कस्ता जिम्मेवारीहरू हुन्छन्? तपाईंको संस्कृतिमा अन्तिम संस्कारहरू कस्तो देखिन्छ?</w:t>
      </w:r>
    </w:p>
    <w:p>
      <w:pPr/>
      <w:r>
        <w:rPr>
          <w:lang w:val="ne_NP" w:bidi="ne_NP"/>
        </w:rPr>
      </w:r>
      <w:r>
        <w:rPr>
          <w:lang w:val="ne_NP" w:bidi="ne_NP"/>
        </w:rPr>
        <w:t>येशू भन्नुहुन्छ, "मृतकहरूलाई आफ्नै मरेकाहरू गाड्न देऊ।" उहाँले यो शाब्दिक अर्थमा भन्नु भएको होइन किनकि मरेका मानिसहरूले वास्तवमा मरेकाहरूलाई गाड्न सक्दैनन्। आत्मिक रूपमा मरेका वा परमेश्वरसँग साँचो सम्बन्ध नभएका व्यक्तिहरूले आफू जस्तै शारीरिक रूपमा मरेकाहरूलाई गाड्न सक्छन् भनेर येशूले भन्दै हुनुहुन्थ्यो। येशूले त्यो मानिसलाई भन्नुहुन्छ कि उसले गर्न सक्ने सबैभन्दा महत्त्वपूर्ण कुरा भनेको मानिसहरूलाई परमेश्वर तिनीहरूको राजाको रूपमा राज्य गर्न आउनुहुने बारेमा सुसमाचार सुनाउनु हो।</w:t>
      </w:r>
    </w:p>
    <w:p>
      <w:pPr/>
      <w:r>
        <w:rPr>
          <w:lang w:val="ne_NP" w:bidi="ne_NP"/>
        </w:rPr>
      </w:r>
      <w:r>
        <w:rPr>
          <w:lang w:val="ne_NP" w:bidi="ne_NP"/>
        </w:rPr>
        <w:t>तेस्रो मानिस पनि येशूको नियमित चेला बन्न चाहन्छ। तर पहिला, त्यो मानिस चेला हुनुअघि आफ्नो परिवारलाई बिदाइ भन्न चाहन्छ। यसमा भोजहरू र भेटघाट गर्ने दिनहरू समावेश हुन सक्थ्यो। येशूले हलो प्रयोग गरी गरिने खेतीको उदाहरण दिनुहुन्छ। हलो भनेको बीउ रोप्नका लागि माटोलाई टुक्राउन प्रयोग गरिने धारिलो काठको एउटा उपकरण हो। यसलाई एउटा घोडा वा गोरुहरूले तान्थे र किसानले यसलाई सीधा रेखामा लैजान हलोलाई समात्थ्यो।</w:t>
      </w:r>
    </w:p>
    <w:p>
      <w:pPr/>
      <w:r>
        <w:rPr>
          <w:lang w:val="ne_NP" w:bidi="ne_NP"/>
        </w:rPr>
      </w:r>
      <w:r>
        <w:rPr>
          <w:lang w:val="ne_NP" w:bidi="ne_NP"/>
        </w:rPr>
        <w:t>रोक्नुहोस् र आफ्नो टोलीलाई हलो र यसले जमिनमा बनाउने रेखाहरूको भिडियो देखाउनुहोस्। तपाईंको संस्कृतिका मानिसहरूले बीउ रोप्नको लागि जमीन कसरी तयार गर्छन्? के तपाईंको सन्दर्भमा यस्तै कुनै खेतीपाती सम्बन्धी तुलना गर्न सकिन्छ?</w:t>
      </w:r>
    </w:p>
    <w:p>
      <w:pPr/>
      <w:r>
        <w:rPr>
          <w:lang w:val="ne_NP" w:bidi="ne_NP"/>
        </w:rPr>
      </w:r>
      <w:r>
        <w:rPr>
          <w:lang w:val="ne_NP" w:bidi="ne_NP"/>
        </w:rPr>
        <w:t>जोत्दा जोत्दै पछाडि हेर्ने व्यक्तिले जमिनमा बाङ्गा रेखाहरू बनाउँछ। त्यसै गरी, आफूले येशूलाई पछ्याउनेछु भनी बताउने तर आफ्नो अघिल्लो जीवन तरिकामा फर्कन चाहने व्यक्तिले परमेश्वरको राज्यमा उपयोगी काम गर्न सक्दैन। उसले परमेश्वरको राम्रोसँग सेवा गर्न र आज्ञा पालन गर्न सक्दैन। उसले मानिसहरूलाई परमेश्वरको राज्यको बारेमा सुसमाचार भन्न सक्दैन।</w:t>
      </w:r>
    </w:p>
    <w:p>
      <w:pPr/>
      <w:r>
        <w:rPr>
          <w:lang w:val="ne_NP" w:bidi="ne_NP"/>
        </w:rPr>
      </w:r>
      <w:r>
        <w:rPr>
          <w:lang w:val="ne_NP" w:bidi="ne_NP"/>
        </w:rPr>
        <w:t>धेरै विद्वानहरूले लूकाको यस खण्डलाई "यात्रा कथा" भन्छन् किनभने लूकाले यरूशलेमतिर यात्रा गर्ने येशूको छनोटमा ध्यान केन्द्रित गर्छन्। सबै मानिसहरूको लागि परमेश्वरको मुक्तिको योजना पूरा गर्ने र त्यसको कारणले तिरस्कृत हुने समय यही हो भनेर येशूलाई थाहा थियो। के तपाईंलाई येशूले मानिसहरूको हृदय प्रकट गर्नुहुनेछ भन्ने सिमोनको भविष्यवाणी सम्झना छ? अब हामी देख्न थाल्छौं कि केही मानिसहरूले येशूलाई अस्वीकार गर्नेछन्। येशूले आफ्ना चेलाहरूलाई उहाँले तिनीहरूलाई छोडेर जानुहुने बेलाका लागि तयार पार्ने प्रयास गरिरहेको पनि हामीले देख्न थाल्छौं।</w:t>
      </w:r>
      <w:r>
        <w:rPr>
          <w:lang w:val="ne_NP" w:bidi="ne_NP"/>
        </w:rPr>
      </w:r>
    </w:p>
    <w:p>
      <w:pPr>
        <w:pStyle w:val="Heading3"/>
      </w:pPr>
      <w:r>
        <w:rPr>
          <w:lang w:val="ne_NP" w:bidi="ne_NP"/>
        </w:rPr>
        <w:t>Step 3</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चेलाहरूले आफूमध्ये को सबैभन्दा ठूलो हो भन्ने बारेमा बहस गर्छन्। येशूले बच्चालाई उदाहरणको रूपमा प्रयोग गरेर नम्रता सिकाउनुहुन्छ। येशूले तिनीहरूलाई भन्नुहुन्छ कि तिनीहरूमध्ये जो सबैभन्दा सानो छ, उही नै सबैभन्दा ठूलो हो।</w:t>
      </w:r>
    </w:p>
    <w:p>
      <w:pPr/>
      <w:r>
        <w:rPr>
          <w:lang w:val="ne_NP" w:bidi="ne_NP"/>
        </w:rPr>
      </w:r>
      <w:r>
        <w:rPr>
          <w:b/>
          <w:lang w:val="ne_NP" w:bidi="ne_NP"/>
        </w:rPr>
        <w:t>दोस्रो दृश्य:</w:t>
      </w:r>
      <w:r>
        <w:rPr>
          <w:lang w:val="ne_NP" w:bidi="ne_NP"/>
        </w:rPr>
        <w:t xml:space="preserve"> यूहन्नाले भूतहरू धपाउन येशूको नाम प्रयोग गरिरहेको व्यक्तिलाई रोक्न अनुमति माग्छन्। जो तिम्रो विरुद्धमा छैन, त्यो तिम्रै पक्षमा छ त्यसैले उसलाई नरोक भनेर येशूले यूहन्नालाई भन्नुहुन्छ।</w:t>
      </w:r>
    </w:p>
    <w:p>
      <w:pPr/>
      <w:r>
        <w:rPr>
          <w:lang w:val="ne_NP" w:bidi="ne_NP"/>
        </w:rPr>
      </w:r>
      <w:r>
        <w:rPr>
          <w:b/>
          <w:lang w:val="ne_NP" w:bidi="ne_NP"/>
        </w:rPr>
        <w:t>तेस्रो दृश्य:</w:t>
      </w:r>
      <w:r>
        <w:rPr>
          <w:lang w:val="ne_NP" w:bidi="ne_NP"/>
        </w:rPr>
        <w:t xml:space="preserve"> येशू र उहाँका चेलाहरू यरूशलेम जाने बाटोमा छन्। एउटा सामरी गाउँले येशूलाई अस्वीकार गर्छ र उहाँ उनीहरूको शहर भएर यात्रा गरेको चाहँदैनन्। याकूब र यूहन्नाले गाउँ जलाउन स्वर्गबाट आगो बर्साउनु पर्छ कि भनेर येशूलाई सोध्छन्। येशूले याकूब र यूहन्नालाई हप्काउनुहुन्छ।</w:t>
      </w:r>
    </w:p>
    <w:p>
      <w:pPr/>
      <w:r>
        <w:rPr>
          <w:lang w:val="ne_NP" w:bidi="ne_NP"/>
        </w:rPr>
      </w:r>
      <w:r>
        <w:rPr>
          <w:b/>
          <w:lang w:val="ne_NP" w:bidi="ne_NP"/>
        </w:rPr>
        <w:t>चौथो दृश्य:</w:t>
      </w:r>
      <w:r>
        <w:rPr>
          <w:lang w:val="ne_NP" w:bidi="ne_NP"/>
        </w:rPr>
        <w:t xml:space="preserve"> येशूले सम्भावित अनुयायीहरूसँग तीनवटा कुराकानी गर्नुहुन्छ। उहाँको चेला हुनु गाह्रो छ भनेर येशूले व्याख्या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बच्चा</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सफलतापूर्वक भूतहरू धपाउने मानिस</w:t>
      </w:r>
    </w:p>
    <w:p>
      <w:pPr>
        <w:pStyle w:val="ListBullet"/>
        <w:spacing w:line="240" w:lineRule="auto"/>
        <w:ind w:left="720"/>
      </w:pPr>
      <w:r>
        <w:rPr>
          <w:lang w:val="ne_NP" w:bidi="ne_NP"/>
        </w:rPr>
      </w:r>
      <w:r>
        <w:rPr>
          <w:lang w:val="ne_NP" w:bidi="ne_NP"/>
        </w:rPr>
        <w:t>सन्देशवाहकहरू</w:t>
      </w:r>
    </w:p>
    <w:p>
      <w:pPr>
        <w:pStyle w:val="ListBullet"/>
        <w:spacing w:line="240" w:lineRule="auto"/>
        <w:ind w:left="720"/>
      </w:pPr>
      <w:r>
        <w:rPr>
          <w:lang w:val="ne_NP" w:bidi="ne_NP"/>
        </w:rPr>
      </w:r>
      <w:r>
        <w:rPr>
          <w:lang w:val="ne_NP" w:bidi="ne_NP"/>
        </w:rPr>
        <w:t>सामरीहरू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येशूलाई पछ्याउन चाहने तीन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लूकाले पहाडमा येशूको महिमाको बारेमा बताएका र येशूले दुष्टात्मा लागेको केटालाई निको पार्नुभएको वर्णन गर्नुभएको कुरा सम्झनु महत्त्वपूर्ण छ। दुवै घटनाहरूमा, साक्षीहरू अचम्ममा परेका थिए। यसपछि, येशूले आफ्नो हुन लागेको मृत्यु र धोका हुने बारेमा घोषणा गर्नुभयो, तर चेलाहरूले बुझेनन्। तिनीहरूले सोचेका थिए कि येशू यति महान हुनुहुन्छ कि उहाँलाई धोका दिन र उहाँको मृत्यु हुन सम्भव छैन।</w:t>
      </w:r>
    </w:p>
    <w:p>
      <w:pPr/>
      <w:r>
        <w:rPr>
          <w:lang w:val="ne_NP" w:bidi="ne_NP"/>
        </w:rPr>
      </w:r>
      <w:r>
        <w:rPr>
          <w:lang w:val="ne_NP" w:bidi="ne_NP"/>
        </w:rPr>
        <w:t>चेलाहरूले तिनीहरूमध्ये को सबैभन्दा ठूलो छ भन्ने बारेमा बहस गर्न थाले।</w:t>
      </w:r>
    </w:p>
    <w:p>
      <w:pPr/>
      <w:r>
        <w:rPr>
          <w:lang w:val="ne_NP" w:bidi="ne_NP"/>
        </w:rPr>
      </w:r>
      <w:r>
        <w:rPr>
          <w:lang w:val="ne_NP" w:bidi="ne_NP"/>
        </w:rPr>
        <w:t>त्यो समयमा, एउटा बालकको सामाजिक स्तर सबैभन्दा तल्लो तहमा हुन्थ्यो भनेर सम्झनु महत्त्वपूर्ण छ। येशूले बच्चालाई आफ्नो छेउमा राख्दा, उहाँले बच्चालाई सम्मानको स्थानमा राख्दै हुनुहुन्छ।</w:t>
      </w:r>
    </w:p>
    <w:p>
      <w:pPr/>
      <w:r>
        <w:rPr>
          <w:lang w:val="ne_NP" w:bidi="ne_NP"/>
        </w:rPr>
      </w:r>
      <w:r>
        <w:rPr>
          <w:lang w:val="ne_NP" w:bidi="ne_NP"/>
        </w:rPr>
        <w:t>चेलाहरूले के सोचिरहेका थिए भनेर येशूलाई थाहा थियो। येशूले एउटा बच्चालाई आफ्नो छेउमा राख्नुहुन्छ।</w:t>
      </w:r>
    </w:p>
    <w:p>
      <w:pPr/>
      <w:r>
        <w:rPr>
          <w:lang w:val="ne_NP" w:bidi="ne_NP"/>
        </w:rPr>
      </w:r>
      <w:r>
        <w:rPr>
          <w:lang w:val="ne_NP" w:bidi="ne_NP"/>
        </w:rPr>
        <w:t>समाजमा, मानिसहरूले आफ्नै स्तरको वा त्यो भन्दा उच्च स्तरको व्यक्तिलाई मात्र स्वागत गर्छन् भनेर सम्झनु महत्त्वपूर्ण छ। त्यसैले येशूलाई स्वागत गर्नका लागि तिनीहरू एउटा बालकजस्तै सानो वा नम्र हुनुपर्छ भनेर येशूले तिनीहरूलाई भन्दै हुनुहुन्छ। जसले येशूलाई स्वागत गर्छ, उसले परमेश्वर पितालाई स्वागत गर्छ।</w:t>
      </w:r>
    </w:p>
    <w:p>
      <w:pPr/>
      <w:r>
        <w:rPr>
          <w:lang w:val="ne_NP" w:bidi="ne_NP"/>
        </w:rPr>
      </w:r>
      <w:r>
        <w:rPr>
          <w:lang w:val="ne_NP" w:bidi="ne_NP"/>
        </w:rPr>
        <w:t>त्यसपछि येशूले भन्नुभयो, जसले मेरो नाममा यो बालकलाई स्वागत गर्छ, उसले मलाई स्वागत गर्छ, र जसले मलाई स्वागत गर्छ, उसले मलाई पठाउनुहुने पितालाई स्वागत गर्छ। तिमीहरूमध्ये जो सबैभन्दा सानो छ, त्यो सबैभन्दा ठूलो हो।</w:t>
      </w:r>
    </w:p>
    <w:p>
      <w:pPr/>
      <w:r>
        <w:rPr>
          <w:lang w:val="ne_NP" w:bidi="ne_NP"/>
        </w:rPr>
      </w:r>
      <w:r>
        <w:rPr>
          <w:lang w:val="ne_NP" w:bidi="ne_NP"/>
        </w:rPr>
        <w:t>त्यहाँ येशूसँग सधैँ रहने चेलाहरूको एउटा समूह थियो भनेर सम्झनु महत्त्वपूर्ण छ। चेलाहरूले आफ्नै समूह बाहिर परमेश्वरले काम गरिरहनुभएको थियो भन्ने सम्भावनालाई विचार गरेका थिएनन्।</w:t>
      </w:r>
    </w:p>
    <w:p>
      <w:pPr/>
      <w:r>
        <w:rPr>
          <w:lang w:val="ne_NP" w:bidi="ne_NP"/>
        </w:rPr>
      </w:r>
      <w:r>
        <w:rPr>
          <w:lang w:val="ne_NP" w:bidi="ne_NP"/>
        </w:rPr>
        <w:t>कसैले भूत धपाउन येशूको नाम प्रयोग गरिरहेको छ र येशूका चेलाहरूले उहाँलाई रोक्नु भनेका थिए भनेर यूहन्नाले येशूलाई भने। येशूले नरोक्नु भन्दै जवाफ दिनुभयो, किनभने जो तिम्रो विरुद्धमा छैन त्यो तिम्रै पक्षमा छ।</w:t>
      </w:r>
    </w:p>
    <w:p>
      <w:pPr/>
      <w:r>
        <w:rPr>
          <w:lang w:val="ne_NP" w:bidi="ne_NP"/>
        </w:rPr>
      </w:r>
      <w:r>
        <w:rPr>
          <w:lang w:val="ne_NP" w:bidi="ne_NP"/>
        </w:rPr>
        <w:t>येशूले आफ्ना चेलाहरूलाई उहाँले यरूशलेममा सामना गर्नुपर्ने मृत्यु र धोकाको बारेमा पहिले नै भनिसक्नुभएको छ भनेर सम्झनु महत्त्वपूर्ण छ। परमेश्वरको योजना पूरा हुने समय आइरहेको छ भनेर येशूलाई थाहा छ।</w:t>
      </w:r>
    </w:p>
    <w:p>
      <w:pPr/>
      <w:r>
        <w:rPr>
          <w:lang w:val="ne_NP" w:bidi="ne_NP"/>
        </w:rPr>
      </w:r>
      <w:r>
        <w:rPr>
          <w:lang w:val="ne_NP" w:bidi="ne_NP"/>
        </w:rPr>
        <w:t>येशू स्वर्गमा जाने समय नजिकै भएकोले, येशूले यरूशलेम जाने छनोट गर्नुहुन्छ। त्यसैले येशूले आफ्नो आगमनको तयारी गर्न एउटा सामरी गाउँमा समाचारवाहकहरूलाई पठाउनुभयो।</w:t>
      </w:r>
    </w:p>
    <w:p>
      <w:pPr/>
      <w:r>
        <w:rPr>
          <w:lang w:val="ne_NP" w:bidi="ne_NP"/>
        </w:rPr>
      </w:r>
      <w:r>
        <w:rPr>
          <w:lang w:val="ne_NP" w:bidi="ne_NP"/>
        </w:rPr>
        <w:t>सामरीहरू यहूदी थिएनन्, तिनीहरू आधा यहूदी र आधा अन्यजाति वा गैर यहूदी थिए भनेर सम्झनु महत्त्वपूर्ण छ। सामरीहरूले यहूदीहरूले भन्दा फरक तरिकाले परमेश्वरको आराधना गर्थे। यहूदीहरूले यरूशलेमको मन्दिरमा र सामरीहरूले पहाडमा परमेश्वरको आराधना गर्थे। सामरीहरू सामान्यतया यरूशलेममा आराधना गर्न आफ्नो गाउँ भएर जाने यहूदीहरूसँग रिसाउँथे।</w:t>
      </w:r>
    </w:p>
    <w:p>
      <w:pPr/>
      <w:r>
        <w:rPr>
          <w:lang w:val="ne_NP" w:bidi="ne_NP"/>
        </w:rPr>
      </w:r>
      <w:r>
        <w:rPr>
          <w:lang w:val="ne_NP" w:bidi="ne_NP"/>
        </w:rPr>
        <w:t>तर सामरी मानिसहरूले येशूलाई अस्वीकार गरे किनभने उहाँ यरूशलेम जाँदै हुनुहुन्थ्यो। याकूब र यूहन्नाले तिनीहरूलाई जलाउन स्वर्गबाट आगो बर्साउनु पर्छ कि भनेर येशूलाई सोधे। येशूले तिनीहरूलाई हप्काउनुभयो। त्यसपछि तिनीहरू अर्को गाउँमा सर्छन्।</w:t>
      </w:r>
    </w:p>
    <w:p>
      <w:pPr/>
      <w:r>
        <w:rPr>
          <w:lang w:val="ne_NP" w:bidi="ne_NP"/>
        </w:rPr>
      </w:r>
      <w:r>
        <w:rPr>
          <w:lang w:val="ne_NP" w:bidi="ne_NP"/>
        </w:rPr>
        <w:t>येशू यरूशलेम जाने बाटोमा हुनुहुन्छ र उहाँलाई पछ्याउन चाहने केही मानिसहरू त्यहाँ छन् भनेर सम्झनु महत्त्वपूर्ण छ। पहिलो व्यक्ति येशू जहाँ जानुहुन्छ, त्यहाँ जान उत्सुक छ, तर येशूलाई पछ्याउन गाह्रो हुनेछ भनेर येशूले उसलाई भन्नुहुन्छ। अर्का दुईजना पारिवारिक कर्तव्य पूरा गर्न चाहन्छन्, जसले गर्दा येशूलाई पछ्याउन उनीहरूलाई ढिला हुनेछ।</w:t>
      </w:r>
    </w:p>
    <w:p>
      <w:pPr/>
      <w:r>
        <w:rPr>
          <w:lang w:val="ne_NP" w:bidi="ne_NP"/>
        </w:rPr>
      </w:r>
      <w:r>
        <w:rPr>
          <w:lang w:val="ne_NP" w:bidi="ne_NP"/>
        </w:rPr>
        <w:t>येशू बाटोमा हुनुहुन्छ र एउटा व्यक्तिले उहाँलाई भन्छ, "तपाईं जहाँ जानुहुन्छ म तपाईंको पछि लाग्नेछु।" जनावरहरूसँग बस्ने ठाउँ छ तर येशूसँग आराम गर्ने कुनै ठाउँ छैन भनेर येशूले यस व्यक्तिलाई भन्नुहुन्छ।</w:t>
      </w:r>
    </w:p>
    <w:p>
      <w:pPr/>
      <w:r>
        <w:rPr>
          <w:lang w:val="ne_NP" w:bidi="ne_NP"/>
        </w:rPr>
      </w:r>
      <w:r>
        <w:rPr>
          <w:lang w:val="ne_NP" w:bidi="ne_NP"/>
        </w:rPr>
        <w:t>त्यसपछि येशूले अर्को मानिसलाई बोलाउनुभयो र भन्नुभयो, "मलाई पछ्याउ।" त्यो मानिस पहिले आफ्नो बुबालाई गाड्न चाहन्छ।</w:t>
      </w:r>
    </w:p>
    <w:p>
      <w:pPr/>
      <w:r>
        <w:rPr>
          <w:lang w:val="ne_NP" w:bidi="ne_NP"/>
        </w:rPr>
      </w:r>
      <w:r>
        <w:rPr>
          <w:lang w:val="ne_NP" w:bidi="ne_NP"/>
        </w:rPr>
        <w:t>येशूले उहाँलाई नपछ्याउनेहरूलाई "आत्मिक रूपमा मृत" भन्नुहुन्छ भनेर सम्झनु महत्त्वपूर्ण छ।</w:t>
      </w:r>
    </w:p>
    <w:p>
      <w:pPr/>
      <w:r>
        <w:rPr>
          <w:lang w:val="ne_NP" w:bidi="ne_NP"/>
        </w:rPr>
      </w:r>
      <w:r>
        <w:rPr>
          <w:lang w:val="ne_NP" w:bidi="ne_NP"/>
        </w:rPr>
        <w:t>येशूले यसो भन्दै जवाफ दिनुहुन्छ, "मरेकाहरूलाई आफ्नै मरेकाहरू गाड्न देऊ।" तिमी गएर परमेश्वरको राज्यको घोषणा गर।"</w:t>
      </w:r>
    </w:p>
    <w:p>
      <w:pPr/>
      <w:r>
        <w:rPr>
          <w:lang w:val="ne_NP" w:bidi="ne_NP"/>
        </w:rPr>
      </w:r>
      <w:r>
        <w:rPr>
          <w:lang w:val="ne_NP" w:bidi="ne_NP"/>
        </w:rPr>
        <w:t>त्यसपछि अर्को मानिसले भन्यो, "प्रभु, म तपाईंलाई पछ्याउनेछु, तर मलाई गएर मेरो परिवारलाई बिदाइ भन्न दिनुहोस्।"</w:t>
      </w:r>
    </w:p>
    <w:p>
      <w:pPr/>
      <w:r>
        <w:rPr>
          <w:lang w:val="ne_NP" w:bidi="ne_NP"/>
        </w:rPr>
      </w:r>
      <w:r>
        <w:rPr>
          <w:lang w:val="ne_NP" w:bidi="ne_NP"/>
        </w:rPr>
        <w:t>यदि कुनै व्यक्तिले खेत जोत्दा पछाडि फर्केर हेर्छ भने, उसले बिरुवाका लागि बनाइरहेका रेखाहरू सीधा हुने छैन भनेर सम्झनु महत्त्वपूर्ण छ।</w:t>
      </w:r>
    </w:p>
    <w:p>
      <w:pPr/>
      <w:r>
        <w:rPr>
          <w:lang w:val="ne_NP" w:bidi="ne_NP"/>
        </w:rPr>
      </w:r>
      <w:r>
        <w:rPr>
          <w:lang w:val="ne_NP" w:bidi="ne_NP"/>
        </w:rPr>
        <w:t>येशूले जवाफ दिनुहुन्छ, "हलोमा हात राखेर पछाडि हेर्ने कोही पनि परमेश्वरको राज्यको लागि योग्य हुँदैन।"</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बच्चा</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सफलतापूर्वक भूतहरू धपाउने मानिस</w:t>
      </w:r>
    </w:p>
    <w:p>
      <w:pPr>
        <w:pStyle w:val="ListBullet"/>
        <w:spacing w:line="240" w:lineRule="auto"/>
        <w:ind w:left="720"/>
      </w:pPr>
      <w:r>
        <w:rPr>
          <w:lang w:val="ne_NP" w:bidi="ne_NP"/>
        </w:rPr>
      </w:r>
      <w:r>
        <w:rPr>
          <w:lang w:val="ne_NP" w:bidi="ne_NP"/>
        </w:rPr>
        <w:t>सन्देशवाहकहरू</w:t>
      </w:r>
    </w:p>
    <w:p>
      <w:pPr>
        <w:pStyle w:val="ListBullet"/>
        <w:spacing w:line="240" w:lineRule="auto"/>
        <w:ind w:left="720"/>
      </w:pPr>
      <w:r>
        <w:rPr>
          <w:lang w:val="ne_NP" w:bidi="ne_NP"/>
        </w:rPr>
      </w:r>
      <w:r>
        <w:rPr>
          <w:lang w:val="ne_NP" w:bidi="ne_NP"/>
        </w:rPr>
        <w:t>सामरीहरू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येशूलाई पछ्याउन चाहने तीन मानिसहरू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येशूले बच्चालाई उहाँको छेउमा लैजाँदा चेलाहरू अचम्ममा परेको अभिनय टोलीले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चेलाहरूमध्ये को सबैभन्दा ठूलो हो भन्ने विषयमा उनीहरूबीच भएको विवादको अभिनय गर्नुहोस्। येशूले तिनीहरूका विचारहरू थाहा पाएर एउटा सानो बच्चालाई आफ्नो छेउमा राख्नुहुन्छ। येशूको नाममा त्यो बच्चालाई स्वागत गर्ने व्यक्तिले येशू आफैलाई स्वागत गरिरहेको छ भनेर येशूले तिनीहरूलाई भन्नुहुन्छ। उहाँले यो पनि भन्नुहुन्छ कि येशूलाई स्वीकार गर्ने व्यक्तिले येशूलाई पठाउनुहुने पितालाई पाउँछ।</w:t>
      </w:r>
    </w:p>
    <w:p>
      <w:pPr/>
      <w:r>
        <w:rPr>
          <w:lang w:val="ne_NP" w:bidi="ne_NP"/>
        </w:rPr>
      </w:r>
      <w:r>
        <w:rPr>
          <w:lang w:val="ne_NP" w:bidi="ne_NP"/>
        </w:rPr>
        <w:t>अभिनय रोक्नुहोस्: बच्चाको भूमिका खेल्ने कलाकारलाई सोध्नुहोस्, "तपाईंलाई कस्तो महसुस भइरहेको छ?" तपाईंले यस्ता कुराहरू सुन्न सक्नुहुन्छ, "खुसी छु।" येशूले ममा रुचि राख्नुहुन्छ," "सम्मानित भएको छु। " येशूले मलाई आफ्नो छेउमा राख्नुभयो," र "तिनीहरू सबैले किन मलाई यसरी हेरिरहेका छन्?" अभिनय फेरि सुरु गर्नुहोस्।</w:t>
      </w:r>
    </w:p>
    <w:p>
      <w:pPr/>
      <w:r>
        <w:rPr>
          <w:lang w:val="ne_NP" w:bidi="ne_NP"/>
        </w:rPr>
      </w:r>
      <w:r>
        <w:rPr>
          <w:lang w:val="ne_NP" w:bidi="ne_NP"/>
        </w:rPr>
        <w:t>तिनीहरूले येशूको नाममा भूतहरू धपाउने एकजना व्यक्तिलाई देखेका थिए भनेर यूहन्नाले येशूलाई भन्छन्। यूहन्नाले भने कि तिनीहरूले उनलाई रोक्ने प्रयास गरिरहेका थिए किनभने यो व्यक्ति चेलाहरूजस्तै अनुयायी थिएन। येशूले जवाफ दिनुभयो कि जो तिनीहरूको विरुद्धमा छैन, तिनीहरूकै पक्षमा छ।</w:t>
      </w:r>
    </w:p>
    <w:p>
      <w:pPr/>
      <w:r>
        <w:rPr>
          <w:lang w:val="ne_NP" w:bidi="ne_NP"/>
        </w:rPr>
      </w:r>
      <w:r>
        <w:rPr>
          <w:lang w:val="ne_NP" w:bidi="ne_NP"/>
        </w:rPr>
        <w:t>अभिनय रोक्नुहोस्: यूहन्नाको भूमिका खेल्ने कलाकारलाई सोध्नुहोस्, "तपाईंलाई कस्तो महसुस भइरहेको छ?" तपाईंले यस्ता कुराहरू सुन्न सक्नुहुन्छ, "लज्जित छु, मैले उहाँलाई रोक्ने इच्छा गर्नु हुँदैनथ्यो," "अलमलमा परेको छु, के येशूले अन्य मानिसहरूलाई शक्ति र अधिकार दिनुभयो?" र "मैले येशूलाई पछ्याउने हामी मात्र हौँ भन्ने सोचेको थिएँ।" अभिनय फेरि सुरु गर्नुहोस्।</w:t>
      </w:r>
    </w:p>
    <w:p>
      <w:pPr/>
      <w:r>
        <w:rPr>
          <w:lang w:val="ne_NP" w:bidi="ne_NP"/>
        </w:rPr>
      </w:r>
      <w:r>
        <w:rPr>
          <w:lang w:val="ne_NP" w:bidi="ne_NP"/>
        </w:rPr>
        <w:t>येशूको स्वर्गमा जाने दिन नजिकै थियो। येशू यरूशलेममा जान दृढ हुनुहुन्थ्यो। येशूले उहाँको अघि सन्देशवाहकहरू पठाउनुभयो। यी सन्देशवाहकहरू येशूको आगमनको लागि तयारी गर्न सामरी गाउँमा गए।</w:t>
      </w:r>
    </w:p>
    <w:p>
      <w:pPr/>
      <w:r>
        <w:rPr>
          <w:lang w:val="ne_NP" w:bidi="ne_NP"/>
        </w:rPr>
      </w:r>
      <w:r>
        <w:rPr>
          <w:lang w:val="ne_NP" w:bidi="ne_NP"/>
        </w:rPr>
        <w:t>अभिनय रोक्नुहोस्: सन्देशवाहकहरूको भूमिका खेल्ने कलाकारहरूलाई सोध्नुहोस्, "तपाईंलाई कस्तो महसुस भइरहेको छ?" तपाईंले यस्ता कुराहरू सुन्न सक्नुहुन्छ, "सबै कुरा तयार हुनेछ," "तयार पार्न हामी आफ्नो तर्फबाट सक्दो प्रयास गर्नेछौं," र "तिनीहरूले येशूलाई आफूकहाँ पाउँदा निकै रमाउनेछन्।" अभिनय फेरि सुरु गर्नुहोस्।</w:t>
      </w:r>
    </w:p>
    <w:p>
      <w:pPr/>
      <w:r>
        <w:rPr>
          <w:lang w:val="ne_NP" w:bidi="ne_NP"/>
        </w:rPr>
      </w:r>
      <w:r>
        <w:rPr>
          <w:lang w:val="ne_NP" w:bidi="ne_NP"/>
        </w:rPr>
        <w:t>सामरी गाउँका मानिसहरूले येशूलाई स्वागत गरेनन् किनभने उहाँ यरूशलेममा जान दृढ हुनुहुन्थ्यो। याकूब र यूहन्नाले यो देखेर येशूलाई सोधे, "के हामीले स्वर्गबाट आगो झारेर तिनीहरूलाई भष्म पारिदिउँ?" येशूले तिनीहरूलाई हप्काउनुभयो र त्यसपछि तिनीहरू अर्को गाउँमा गए।</w:t>
      </w:r>
    </w:p>
    <w:p>
      <w:pPr/>
      <w:r>
        <w:rPr>
          <w:lang w:val="ne_NP" w:bidi="ne_NP"/>
        </w:rPr>
      </w:r>
      <w:r>
        <w:rPr>
          <w:lang w:val="ne_NP" w:bidi="ne_NP"/>
        </w:rPr>
        <w:t>अभिनय रोक्नुहोस्: याकूबको भूमिका खेल्ने कलाकारलाई सोध्नुहोस्, "तपाईंलाई कस्तो महसुस भइरहेको छ?" तपाईंले यस्ता कुराहरू सुन्न सक्नुहुन्छ, " एकदम रिसाएको छु।" तिनीहरूले येशूलाई अस्वीकार गर्ने कत्रो आँट गरेका!" "अलमलमा परेका छन्, येशूले के गर्न सक्नुहुन्छ भन्ने कुरा के तिनीहरूले सुनेका छैनन्?" र "लाजमा परेको छु।" म येशूजस्तै दयालु हुनुपर्ने थियो।" अभिनय फेरि सुरु गर्नुहोस्।</w:t>
      </w:r>
    </w:p>
    <w:p>
      <w:pPr/>
      <w:r>
        <w:rPr>
          <w:lang w:val="ne_NP" w:bidi="ne_NP"/>
        </w:rPr>
      </w:r>
      <w:r>
        <w:rPr>
          <w:lang w:val="ne_NP" w:bidi="ne_NP"/>
        </w:rPr>
        <w:t>येशू र उहाँका चेलाहरू बाटोमा थिए। एक जनाले येशूलाई भन्छ, "तपाईं जहाँ जानुहुन्छ, म तपाईंलाई पछ्याउनेछु।" येशूले जवाफ दिनुहुन्छ, "चराहरू र फ्याउराहरूलाई आराम गर्ने ठाउँ छ, तर येशूलाई आराम गर्ने ठाउँ छैन।"</w:t>
      </w:r>
    </w:p>
    <w:p>
      <w:pPr/>
      <w:r>
        <w:rPr>
          <w:lang w:val="ne_NP" w:bidi="ne_NP"/>
        </w:rPr>
      </w:r>
      <w:r>
        <w:rPr>
          <w:lang w:val="ne_NP" w:bidi="ne_NP"/>
        </w:rPr>
        <w:t>येशूले एकजनालाई उहाँको पछि लाग्न भन्नुहुन्छ। यो व्यक्तिले भन्छ, "प्रभु, पहिले गएर मेरो बुबालाई गाड्न दिनुहोस्।" येशूले जवाफ दिनुहुन्छ, "मृतहरूले आफ्ना मृतकहरूलाई गाड्न देऊ, तर तिमी गएर परमेश्वरको राज्यको घोषणा गर।"</w:t>
      </w:r>
    </w:p>
    <w:p>
      <w:pPr/>
      <w:r>
        <w:rPr>
          <w:lang w:val="ne_NP" w:bidi="ne_NP"/>
        </w:rPr>
      </w:r>
      <w:r>
        <w:rPr>
          <w:lang w:val="ne_NP" w:bidi="ne_NP"/>
        </w:rPr>
        <w:t>अभिनय रोक्नुहोस्: त्यो मानिसको भूमिका खेल्ने कलाकारलाई सोध्नुहोस्, "तपाईंलाई कस्तो महसुस भइरहेको छ?" तपाईंले यस्ता कुराहरू सुन्न सक्नुहुन्छ, "हताश छु।" तर पहिले मैले मेरो बुबाको हेरचाह गर्नुपर्छ!" "अलमलमा परेको छु, येशूले मरेकाहरूलाई मरेकाहरूले नै गाड्न दिनु भन्नुभएको अर्थ के हो?" र "येशूलाई पछ्याउनुअघि मैले उहाँका शिक्षाहरू राम्रोसँग बुझ्नु आवश्यक छ।" अभिनय फेरि सुरु गर्नुहोस्।</w:t>
      </w:r>
    </w:p>
    <w:p>
      <w:pPr/>
      <w:r>
        <w:rPr>
          <w:lang w:val="ne_NP" w:bidi="ne_NP"/>
        </w:rPr>
      </w:r>
      <w:r>
        <w:rPr>
          <w:lang w:val="ne_NP" w:bidi="ne_NP"/>
        </w:rPr>
        <w:t>अर्को व्यक्तिले येशूलाई भन्छ, "म तपाईंलाई पछ्याउनेछु तर मलाई मेरो परिवारलाई बिदाइ भन्न दिनुहोस्।" येशूले जवाफ दिनुभयो, "जो आफ्नो हात हलौलमा राख्छ र पछाडि फर्किन्छ, त्यो परमेश्वरको राज्यको लागि योग्य हुँदैन।"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"येशू धेरै स्पष्ट हुनुहुन्छ। के उहाँ अझ बढी अनुयायीहरू बनाउन चाहनुहुन्न?" "परमेश्वरको राज्य परिवारको कर्तव्यहरू भन्दा बढी महत्त्वपूर्ण छ," र "हामीले सबथोक छोडेका छौं। "मलाई लाग्छ हामी परमेश्वरको राज्यको लागि योग्य छौं।" येशूको भूमिका खेल्ने कलाकारलाई सोध्नुहोस्, "तपाईं कस्तो महसुस गर्दै हुनुहुन्छ?" तपाईंले यस्ता कुराहरू सुन्न सक्नुहुन्छ, "मलाई पछ्याउन कति गाह्रो छ भनेर तिनीहरूले बुझ्दैनन्," "मैले के गर्नुपर्छ भन्ने थाहा पाउँदा मलाई दुःख लाग्छ," र "मेरो पिताको योजना पूरा गर्न सक्ने एक मात्र व्यक्ति म नै हुँ भन्ने मलाई थाहा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आफ्ना </w:t>
      </w:r>
      <w:r>
        <w:rPr>
          <w:b/>
          <w:lang w:val="ne_NP" w:bidi="ne_NP"/>
        </w:rPr>
        <w:t>चेलाहरू</w:t>
      </w:r>
      <w:r>
        <w:rPr>
          <w:lang w:val="ne_NP" w:bidi="ne_NP"/>
        </w:rPr>
        <w:t xml:space="preserve"> वा सबैभन्दा नजिकका अनुयायीहरूसँग हुनुहुन्छ। तपाईंले अघिल्लो खण्डहरूमा गरेजस्तै चेलाहरूलाई अनुवाद गर्ने कुरा सुनिश्चित गर्नुहोस्। </w:t>
      </w:r>
      <w:r>
        <w:rPr>
          <w:lang w:val="ne_NP" w:bidi="ne_NP"/>
        </w:rPr>
        <w:t>चेला</w:t>
      </w:r>
      <w:r>
        <w:rPr>
          <w:lang w:val="ne_NP" w:bidi="ne_NP"/>
        </w:rPr>
        <w:t xml:space="preserve"> मुख्य शब्दावलीमा छ। चेलाहरूले तिनीहरूमध्ये को चाहिँ सबैभन्दा ठूलो हो भनेर बहस गर्न थाले। येशूले नम्रता परमेश्वरको दृष्टिमा ठूलो हुने तरिका हो भनेर देखाउनुहुन्छ।</w:t>
      </w:r>
    </w:p>
    <w:p>
      <w:pPr/>
      <w:r>
        <w:rPr>
          <w:lang w:val="ne_NP" w:bidi="ne_NP"/>
        </w:rPr>
      </w:r>
      <w:r>
        <w:rPr>
          <w:lang w:val="ne_NP" w:bidi="ne_NP"/>
        </w:rPr>
        <w:t xml:space="preserve">यूहन्नाले जवाफ दिन्छन् र येशूलाई </w:t>
      </w:r>
      <w:r>
        <w:rPr>
          <w:b/>
          <w:lang w:val="ne_NP" w:bidi="ne_NP"/>
        </w:rPr>
        <w:t>गुरु</w:t>
      </w:r>
      <w:r>
        <w:rPr>
          <w:lang w:val="ne_NP" w:bidi="ne_NP"/>
        </w:rPr>
        <w:t xml:space="preserve"> भनेर बोलाउँछन्। यो एउटा उच्च स्तरको व्यक्तिलाई आदर देखाउने उपाधि थियो। तपाईंले पहिले गरेजस्तै गुरुलाई अनुवाद गर्ने कुरा सुनिश्चित गर्नुहोस्। </w:t>
      </w:r>
      <w:r>
        <w:rPr>
          <w:lang w:val="ne_NP" w:bidi="ne_NP"/>
        </w:rPr>
        <w:t>गुरू</w:t>
      </w:r>
      <w:r>
        <w:rPr>
          <w:lang w:val="ne_NP" w:bidi="ne_NP"/>
        </w:rPr>
        <w:t xml:space="preserve"> शब्द मुख्य शब्दावलीमा छ। तिनीहरूले येशूको नाममा </w:t>
      </w:r>
      <w:r>
        <w:rPr>
          <w:b/>
          <w:lang w:val="ne_NP" w:bidi="ne_NP"/>
        </w:rPr>
        <w:t>भूतहरू</w:t>
      </w:r>
      <w:r>
        <w:rPr>
          <w:lang w:val="ne_NP" w:bidi="ne_NP"/>
        </w:rPr>
        <w:t xml:space="preserve"> वा </w:t>
      </w:r>
      <w:r>
        <w:rPr>
          <w:b/>
          <w:lang w:val="ne_NP" w:bidi="ne_NP"/>
        </w:rPr>
        <w:t>दुष्ट आत्माहरूलाई</w:t>
      </w:r>
      <w:r>
        <w:rPr>
          <w:lang w:val="ne_NP" w:bidi="ne_NP"/>
        </w:rPr>
        <w:t xml:space="preserve"> धपाइरहेका व्यक्तिलाई रोक्ने प्रयास गरे भनेर यूहन्नाले भन्छन्। "धपाउनु" को अर्थ छोड्ने आज्ञा गर्नु हो। तपाईंले पहिले गरेजस्तै भूतलाई अनुवाद गर्ने कुरा सुनिश्चित गर्नुहोस्। </w:t>
      </w:r>
      <w:r>
        <w:rPr>
          <w:lang w:val="ne_NP" w:bidi="ne_NP"/>
        </w:rPr>
        <w:t>भूत</w:t>
      </w:r>
      <w:r>
        <w:rPr>
          <w:lang w:val="ne_NP" w:bidi="ne_NP"/>
        </w:rPr>
        <w:t>, मुख्य शब्दावलीमा छ। येशूले उसलाई भन्नुहुन्छ कि जो तिनीहरूको विरुद्धमा छैन, त्यो तिनीहरूकै पक्षमा छ।</w:t>
      </w:r>
    </w:p>
    <w:p>
      <w:pPr/>
      <w:r>
        <w:rPr>
          <w:lang w:val="ne_NP" w:bidi="ne_NP"/>
        </w:rPr>
      </w:r>
      <w:r>
        <w:rPr>
          <w:lang w:val="ne_NP" w:bidi="ne_NP"/>
        </w:rPr>
        <w:t xml:space="preserve">येशूको </w:t>
      </w:r>
      <w:r>
        <w:rPr>
          <w:b/>
          <w:lang w:val="ne_NP" w:bidi="ne_NP"/>
        </w:rPr>
        <w:t>स्वर्गमा</w:t>
      </w:r>
      <w:r>
        <w:rPr>
          <w:lang w:val="ne_NP" w:bidi="ne_NP"/>
        </w:rPr>
        <w:t xml:space="preserve"> वा परमेश्वर बसोबास गर्ने ठाउँमा फर्केर जाने समय नजिकै आइरहेको थियो। यो वाक्यांशले येशूको स्वर्गारोहण वा परमेश्वरले येशूलाई स्वर्गमा फिर्ता लैजानुहुने समयलाई जनाउँछ। तपाईंले पहिले गरेजस्तै स्वर्गलाई अनुवाद गर्ने कुरा सुनिश्चित गर्नुहोस्। </w:t>
      </w:r>
      <w:r>
        <w:rPr>
          <w:lang w:val="ne_NP" w:bidi="ne_NP"/>
        </w:rPr>
        <w:t>स्वर्ग</w:t>
      </w:r>
      <w:r>
        <w:rPr>
          <w:lang w:val="ne_NP" w:bidi="ne_NP"/>
        </w:rPr>
        <w:t xml:space="preserve"> मुख्य शब्दावलीमा छ। त्यसैले येशूले </w:t>
      </w:r>
      <w:r>
        <w:rPr>
          <w:b/>
          <w:lang w:val="ne_NP" w:bidi="ne_NP"/>
        </w:rPr>
        <w:t>यरूशलेम</w:t>
      </w:r>
      <w:r>
        <w:rPr>
          <w:lang w:val="ne_NP" w:bidi="ne_NP"/>
        </w:rPr>
        <w:t xml:space="preserve">, वा यहूदी धार्मिक राजधानीतिर आफ्नो यात्रा सुरु गर्ने निर्णय गर्नुहुन्छ, उहाँलाई थाहा थियो कि जहाँ उहाँको मृत्यु हुनेछ र उहाँ फेरि जीवित हुनुहुनेछ। </w:t>
      </w:r>
      <w:r>
        <w:rPr>
          <w:lang w:val="ne_NP" w:bidi="ne_NP"/>
        </w:rPr>
        <w:t>यरूशलेम</w:t>
      </w:r>
      <w:r>
        <w:rPr>
          <w:lang w:val="ne_NP" w:bidi="ne_NP"/>
        </w:rPr>
        <w:t xml:space="preserve"> मुख्य शब्दावलीमा छ। </w:t>
      </w:r>
    </w:p>
    <w:p>
      <w:pPr/>
      <w:r>
        <w:rPr>
          <w:lang w:val="ne_NP" w:bidi="ne_NP"/>
        </w:rPr>
      </w:r>
      <w:r>
        <w:rPr>
          <w:lang w:val="ne_NP" w:bidi="ne_NP"/>
        </w:rPr>
        <w:t xml:space="preserve">जब एउटा सामरी गाउँले यरूशलेम जाने बाटोमा येशूलाई अस्वीकार गर्छ, तब याकूब र यूहन्नाले येशूलाई </w:t>
      </w:r>
      <w:r>
        <w:rPr>
          <w:b/>
          <w:lang w:val="ne_NP" w:bidi="ne_NP"/>
        </w:rPr>
        <w:t>प्रभु</w:t>
      </w:r>
      <w:r>
        <w:rPr>
          <w:lang w:val="ne_NP" w:bidi="ne_NP"/>
        </w:rPr>
        <w:t xml:space="preserve"> भनी सम्बोधन गर्छन् र उहाँले ती सामरीहरूलाई स्वर्गबाट आगो बर्साएर मार्नका लागि परमेश्वरलाई भन्न चाहनुहुन्छ कि भनेर सोध्छन्। "प्रभु" एउटा आदरणीय उपाधि थियो जुन चेलाहरूले येशू परमेश्वर हुनुहुन्छ र तिनीहरूमाथि उहाँको अधिकार छ भनेर देखाउन प्रयोग गर्थे। तपाईंले अघिल्लो खण्डहरूमा प्रभुलाई अनुवाद गरेको तरिकाले नै अनुवाद गर्न निश्चित गर्नुहोस्। </w:t>
      </w:r>
      <w:r>
        <w:rPr>
          <w:lang w:val="ne_NP" w:bidi="ne_NP"/>
        </w:rPr>
        <w:t>प्रभु</w:t>
      </w:r>
      <w:r>
        <w:rPr>
          <w:lang w:val="ne_NP" w:bidi="ne_NP"/>
        </w:rPr>
        <w:t xml:space="preserve"> मुख्य शब्दावलीमा छ। येशूले तिनीहरूलाई हप्काउनुहुन्छ, वा तिनीहरूले सुझाव दिएको कुरा गलत थियो भनेर स्पष्ट पार्नुहुन्छ।</w:t>
      </w:r>
    </w:p>
    <w:p>
      <w:pPr/>
      <w:r>
        <w:rPr>
          <w:lang w:val="ne_NP" w:bidi="ne_NP"/>
        </w:rPr>
      </w:r>
      <w:r>
        <w:rPr>
          <w:lang w:val="ne_NP" w:bidi="ne_NP"/>
        </w:rPr>
        <w:t xml:space="preserve">जब कुनै मानिस येशूलाई पछ्याउन र उहाँको चेला हुन चाहन्छ, तब येशूले यसको निम्ति कति मूल्य चुकाउनु पर्नेछ भनेर व्याख्या गर्नुहुन्छ। येशूले आफूलाई </w:t>
      </w:r>
      <w:r>
        <w:rPr>
          <w:b/>
          <w:lang w:val="ne_NP" w:bidi="ne_NP"/>
        </w:rPr>
        <w:t>मानिसको पुत्र</w:t>
      </w:r>
      <w:r>
        <w:rPr>
          <w:lang w:val="ne_NP" w:bidi="ne_NP"/>
        </w:rPr>
        <w:t xml:space="preserve"> भन्नुहुन्छ, जुन उहाँले आफ्नो लागि प्रयोग गर्नुभएको एउटा यस्तो उपाधि हो जसले उहाँसँग सबै शक्ति र अधिकार छ भन्ने कुरालाई दर्शाउँछ। तपाईंले अघिल्लो खण्डहरूमा गर्नुभएको तरिकाले मानिसको पुत्रलाई अनुवाद गर्ने कुरा निश्चित गर्नुहोस्। </w:t>
      </w:r>
      <w:r>
        <w:rPr>
          <w:lang w:val="ne_NP" w:bidi="ne_NP"/>
        </w:rPr>
        <w:t>मानिसको पुत्र</w:t>
      </w:r>
      <w:r>
        <w:rPr>
          <w:lang w:val="ne_NP" w:bidi="ne_NP"/>
        </w:rPr>
        <w:t xml:space="preserve"> मुख्य शब्दावलीमा छ।</w:t>
      </w:r>
    </w:p>
    <w:p>
      <w:pPr/>
      <w:r>
        <w:rPr>
          <w:lang w:val="ne_NP" w:bidi="ne_NP"/>
        </w:rPr>
      </w:r>
      <w:r>
        <w:rPr>
          <w:lang w:val="ne_NP" w:bidi="ne_NP"/>
        </w:rPr>
        <w:t xml:space="preserve">अर्को एकजना मानिस येशूलाई पछ्याउन चाहन्छन् तर उनले आफ्नो बुबालाई नगाडुन्जेल पर्खनुपर्छ भन्छन्। येशूले उसलाई भन्नुहुन्छ, "मृतहरूले आफ्ना मरेकाहरूलाई गाड्न देऊ, तर तिमी गएर </w:t>
      </w:r>
      <w:r>
        <w:rPr>
          <w:b/>
          <w:lang w:val="ne_NP" w:bidi="ne_NP"/>
        </w:rPr>
        <w:t>परमेश्वरको राज्यको घोषणा गर</w:t>
      </w:r>
      <w:r>
        <w:rPr>
          <w:lang w:val="ne_NP" w:bidi="ne_NP"/>
        </w:rPr>
        <w:t xml:space="preserve">।" येशूलाई मसीह वा प्रतिज्ञा गरिएको मुक्तिदाताको रूपमा विश्वास गर्नाले मानिसहरूको हृदयमा परमेश्वरले राज्य गर्नुहुन्छ भन्ने कुरा गएर मानिसहरूलाई सार्वजनिक रूपमा बताउनु राम्रो छ भनेर येशूले त्यो मानिसलाई भन्दै हुनुहुन्थ्यो। तपाईंले अघिल्लो खण्डहरूमा गरेजस्तै "परमेश्वरको राज्य" लाई अनुवाद गर्ने कुरा निश्चित गर्नुहोस्। </w:t>
      </w:r>
      <w:r>
        <w:rPr>
          <w:lang w:val="ne_NP" w:bidi="ne_NP"/>
        </w:rPr>
        <w:t>परमेश्वरको राज्य</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10:1–16</w:t>
      </w:r>
      <w:r>
        <w:rPr>
          <w:lang w:val="ne_NP" w:bidi="ne_NP"/>
        </w:rPr>
      </w:r>
    </w:p>
    <w:p>
      <w:pPr>
        <w:pStyle w:val="Heading3"/>
      </w:pPr>
      <w:r>
        <w:rPr>
          <w:lang w:val="ne_NP" w:bidi="ne_NP"/>
        </w:rPr>
        <w:t>Step 1</w:t>
      </w:r>
    </w:p>
    <w:p>
      <w:pPr/>
      <w:r>
        <w:rPr>
          <w:lang w:val="ne_NP" w:bidi="ne_NP"/>
        </w:rPr>
      </w:r>
      <w:r>
        <w:rPr>
          <w:lang w:val="ne_NP" w:bidi="ne_NP"/>
        </w:rPr>
        <w:t>लूका १०:१–१६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येशूले आफ्ना १२ चेलाहरूलाई निको पार्न र परमेश्वरको राज्यको घोषणा गर्न विशेष निर्देशनहरू दिएर विभिन्न शहरहरूमा पठाउनुभयो। त्यसपछि येशूले आफ्ना चेलाहरूलाई उहाँको चेला हुनुको अर्थ के हो भनेर सिकाउनुभयो। अब, येशूले कुन सहरले येशूलाई स्वागत गर्नेछ भनेर पत्ता लगाउन ७२ चेलाहरूको अझ ठूलो समूहलाई धेरै सहरहरूमा पठाउनुहुन्छ। येशूले यी चेलाहरूलाई यरूशलेमतिर जाने बाटोमा पठाउनुहुन्छ।</w:t>
      </w:r>
    </w:p>
    <w:p>
      <w:pPr/>
      <w:r>
        <w:rPr>
          <w:lang w:val="ne_NP" w:bidi="ne_NP"/>
        </w:rPr>
      </w:r>
      <w:r>
        <w:rPr>
          <w:lang w:val="ne_NP" w:bidi="ne_NP"/>
        </w:rPr>
        <w:t>येशूले आफू जान लाग्नुभएका सहरहरूमा आफूभन्दा अघि पठाउन आफ्ना अन्य चेलाहरूमध्येबाट ७२ जनालाई रोज्नुहुन्छ। येशू आफैँ ३६ शहरहरूमा जानुहुन्न होला भनेर हामीलाई थाहा भए तापनि, परमेश्वरको राज्यको सन्देश स्वीकार गर्न कुन शहरहरू तयार छन् भनेर येशू हेर्न चाहनुहुन्छ। लूकाले येशूको लागि "प्रभु" उपाधि प्रयोग गर्छन्। यसको अर्थ मालिक वा अरूमाथि अधिकार भएको व्यक्तिको हो। येशूले आफ्ना चेलाहरूलाई दुई जनाको समूहमा पठाउनुहुन्छ। येशू जाने योजना गर्नुभएको प्रत्येक फरक-फरक शहरमा दुई-दुई जना चेलाहरू गए। येशूले तिनीहरूलाई जानुअघि विशेष निर्देशनहरू दिनुहुन्छ।</w:t>
      </w:r>
    </w:p>
    <w:p>
      <w:pPr/>
      <w:r>
        <w:rPr>
          <w:lang w:val="ne_NP" w:bidi="ne_NP"/>
        </w:rPr>
      </w:r>
      <w:r>
        <w:rPr>
          <w:lang w:val="ne_NP" w:bidi="ne_NP"/>
        </w:rPr>
        <w:t>येशूले परमेश्वरको राज्यको बारेमा सन्देश बाँड्नुलाई बाली काटनी गर्नुसँग तुलना गर्नुहुन्छ। येशू भन्नुहुन्छ कि त्यहाँ काट्न वा सङ्कलन गर्नका लागि धेरै बाली तयार छ, तर बाली काट्नका लागि खेतमा काम गर्ने कामदारहरू थोरै छन्। बालीले येशूको सन्देश सुन्न आवश्यक पर्ने मानिसहरूको प्रतिनिधित्व गर्छ। कामदारहरूले येशूको सन्देश अरूलाई सुनाउने मानिसहरूको प्रतिनिधित्व गर्छन्। येशूले आफ्ना चेलाहरूलाई खेतमा बाली बटुल्ने कामदारहरू जस्तै गरी पठाउँदै हुनुहुन्थ्यो। येशूका चेलाहरूले नयाँ चेलाहरूलाई जम्मा गर्थे।</w:t>
      </w:r>
    </w:p>
    <w:p>
      <w:pPr/>
      <w:r>
        <w:rPr>
          <w:lang w:val="ne_NP" w:bidi="ne_NP"/>
        </w:rPr>
      </w:r>
      <w:r>
        <w:rPr>
          <w:lang w:val="ne_NP" w:bidi="ne_NP"/>
        </w:rPr>
        <w:t>रोक्नुहोस् र आफ्नो टोलीसँग छलफल गर्नुहोस्: तपाईंको संस्कृतिमा खेतमा बाली भित्र्याउने कार्य कस्तो देखिन्छ? सामान्यतया एउटा ठूलो खेतमा बाली काट्न कति मानिसहरू लाग्छ? यदि बाली पर्याप्त छिटो सङ्कलन गरिएन भने के हुन्छ?</w:t>
      </w:r>
    </w:p>
    <w:p>
      <w:pPr/>
      <w:r>
        <w:rPr>
          <w:lang w:val="ne_NP" w:bidi="ne_NP"/>
        </w:rPr>
      </w:r>
      <w:r>
        <w:rPr>
          <w:lang w:val="ne_NP" w:bidi="ne_NP"/>
        </w:rPr>
        <w:t>येशूले तिनीहरूलाई अझ बढी कामदारहरू पठाइदिन फसलको प्रभुसँग माग्न वा बिन्ती गर्न भन्नुहुन्छ। "फसलको प्रभु" को दुई अर्थहरू छन्। बालीका प्रभु भनेका ती मालिक थिए जो कामदारहरूलाई बाली काट्न लगाउन जिम्मेवार थिए। तर धनी वा मालिकको लागि प्रयोग हुने ग्रीक शब्द त्यही शब्द थियो जुन यहूदीहरूले परमेश्वरलाई जनाउन प्रयोग गर्थे। लूकाले पहिले येशूलाई जनाउन प्रभु उपाधि प्रयोग गरेका भए तापनि, यस उदाहरणमा, प्रभुले परमेश्वरलाई जनाउनुहुन्छ। परमेश्वरलाई फसल खेतको मालिकसँग तुलना गरिन्छ। बाली काट्न अझ बढी कामदारहरू पठाइदिन खेतको मालिकलाई अनुरोध गर्न येशूले आफ्ना चेलाहरूलाई भन्नुहुन्छ। यसको अर्थ चेलाहरूले परमेश्वरलाई प्रार्थना गरून् र येशूको बारेमा अरूलाई बताउन मद्दत गर्न अझ बढी मानिसहरू पठाइदिन उहाँलाई आग्रह गरून् भन्ने येशू चाहनुहुन्छ।</w:t>
      </w:r>
    </w:p>
    <w:p>
      <w:pPr/>
      <w:r>
        <w:rPr>
          <w:lang w:val="ne_NP" w:bidi="ne_NP"/>
        </w:rPr>
      </w:r>
      <w:r>
        <w:rPr>
          <w:lang w:val="ne_NP" w:bidi="ne_NP"/>
        </w:rPr>
        <w:t>येशूले चेलाहरूलाई तिनीहरू थुमाहरू वा साना, असहाय भेडाहरू जस्तै हुन् भनेर चेतावनी दिनुहुन्छ। केही मानिसहरू ब्वाँसाहरू वा जंगली कुकुरहरू जस्ता हुन्छन्। ब्वाँसाहरूले साना जनावरहरूलाई हानि पुऱ्याउन खोजेझैँ तिनीहरूले चेलाहरूको विरोध गर्नेछन् र उनीहरूलाई हानि पुऱ्याउने प्रयास गर्नेछन्।</w:t>
      </w:r>
    </w:p>
    <w:p>
      <w:pPr/>
      <w:r>
        <w:rPr>
          <w:lang w:val="ne_NP" w:bidi="ne_NP"/>
        </w:rPr>
      </w:r>
      <w:r>
        <w:rPr>
          <w:lang w:val="ne_NP" w:bidi="ne_NP"/>
        </w:rPr>
        <w:t>रोक्नुहोस् र आफ्नो टोलीलाई एउटा थुमा र एउटा ब्वाँसोको फोटोहरू देखाउनुहोस्। यदि तपाईंको संस्कृतिमा यी जनावरहरू छैनन् भने, असुरक्षित जनावर र खतरनाक शिकारी जनावरलाई वर्णन गर्न तपाईं कुन जनावरहरू प्रयोग गर्नुहुन्छ?</w:t>
      </w:r>
    </w:p>
    <w:p>
      <w:pPr/>
      <w:r>
        <w:rPr>
          <w:lang w:val="ne_NP" w:bidi="ne_NP"/>
        </w:rPr>
      </w:r>
      <w:r>
        <w:rPr>
          <w:lang w:val="ne_NP" w:bidi="ne_NP"/>
        </w:rPr>
        <w:t>येशूले ७२ चेलाहरूलाई तिनै निर्देशनहरू दिनुहुन्छ जुन उहाँले आफ्ना १२ चेलाहरूलाई बाहिर पठाउनुअघि दिनुभएको थियो। येशूले तिनीहरूलाई आफ्नो यात्रामा थप केही पनि आफूसँग नलैजान भन्नुहुन्छ।</w:t>
      </w:r>
    </w:p>
    <w:p>
      <w:pPr/>
      <w:r>
        <w:rPr>
          <w:lang w:val="ne_NP" w:bidi="ne_NP"/>
        </w:rPr>
      </w:r>
      <w:r>
        <w:rPr>
          <w:lang w:val="ne_NP" w:bidi="ne_NP"/>
        </w:rPr>
        <w:t>त्यसपछि येशूले ७२ चेलाहरूलाई बाटोमा कसैलाई अभिवादन नगर्न भन्नुहुन्छ किनभने अभिवादन गर्न लामो समय लाग्थ्यो। उहाँले तिनीहरूलाई पठाउनुभएको शहरहरूमा पुग्न ढिला गरून् भन्ने उहाँले चाहनुहुन्न। चेलाहरू बस्ने एउटा घरमा आइपुग्दा, येशूले तिनीहरूले अरू केही गर्नुअघि पहिले त्यो घरलाई आशिष दिऊन् भन्ने चाहनुहुन्थ्यो। "यस घरमा शान्ति" एउटा सामान्य यहूदी अभिवादन थियो, जसको अर्थ वक्ताले परमेश्वरसँग त्यस घरका मानिसहरूलाई शान्ति दिएर आशिष् दिनका लागि बिन्ती गरिरहेका छन् भन्ने बुझिन्छ। यहूदी संस्कृतिमा, शान्तिको अर्थ युद्धको अनुपस्थिति र सुरक्षा, स्वास्थ्य र समृद्धि दुवै हो। उहाँसँग सम्बन्धमा भएका मानिसहरूको लागि परमेश्वर ती सबै कुराहरूको स्रोत हुनुहुन्छ।</w:t>
      </w:r>
    </w:p>
    <w:p>
      <w:pPr/>
      <w:r>
        <w:rPr>
          <w:lang w:val="ne_NP" w:bidi="ne_NP"/>
        </w:rPr>
      </w:r>
      <w:r>
        <w:rPr>
          <w:lang w:val="ne_NP" w:bidi="ne_NP"/>
        </w:rPr>
        <w:t>रोक्नुहोस् र आफ्नो टोलीसँग छलफल गर्नुहोस्: तपाईं कसैको घरमा प्रवेश गर्दा तपाईंको संस्कृतिमा कस्तो प्रकारको आशिषहरू वा अभिवादन गरिन्छ? तपाईंको संस्कृतिमा मानिसहरूले कसैलाई आफ्नो घरमा स्वागत गर्न के गर्छन्?</w:t>
      </w:r>
    </w:p>
    <w:p>
      <w:pPr/>
      <w:r>
        <w:rPr>
          <w:lang w:val="ne_NP" w:bidi="ne_NP"/>
        </w:rPr>
      </w:r>
      <w:r>
        <w:rPr>
          <w:lang w:val="ne_NP" w:bidi="ne_NP"/>
        </w:rPr>
        <w:t>यदि घरको अगुवा परमेश्वरसँग शान्ति चाहने मानिस हो भने, उहाँले चेलाहरूको आशिष पाउनुहुनेछ र चेलाहरूलाई आफ्नो घरमा बस्न दिनुहुनेछ भनेर येशूले आफ्ना चेलाहरूलाई भन्नुहुन्छ। यदि घरका अगुवाले चेलाहरूलाई स्वीकार गरेन भने त्यस घरका मानिसहरूले परमेश्वरको शान्तिको आशिष पाउने थिएनन्। जब चेलाहरूले एकजना शान्तिको मानिसलाई भेट्टाए, येशूले तिनीहरू त्यो शहरमा रहुन्जेल रातको समयमा त्यही घरमा सुतुन् भन्ने चाहनुहुन्थ्यो। "एक कामदार आफ्नो ज्यालाको योग्य हुन्छ" सायद येशूको समयमा एउटा सामान्य भनाइ थियो। उहाँका चेलाहरूले सिकाउँदै गरेको र शहरको सेवा गरिरहेका हुनाले उनीहरूबाट पैसा नकमाई खाना र पिउनु उचित थियो भन्ने संकेत गर्न येशूले यसको प्रयोग गर्नुहुन्छ।</w:t>
      </w:r>
    </w:p>
    <w:p>
      <w:pPr/>
      <w:r>
        <w:rPr>
          <w:lang w:val="ne_NP" w:bidi="ne_NP"/>
        </w:rPr>
      </w:r>
      <w:r>
        <w:rPr>
          <w:lang w:val="ne_NP" w:bidi="ne_NP"/>
        </w:rPr>
        <w:t>रोक्नुहोस् र आफ्नो टोलीसँग छलफल गर्नुहोस्: तपाईंले आफ्नो संस्कृतिमा शान्तिका मानिस वा महिलालाई कसरी पहिचान गर्नुहुन्छ? तपाईंको संस्कृतिमा शान्तिका मानिसहरूले कस्तो कार्यहरू गर्छन् जसले तिनीहरूले शान्तिलाई प्रेम गर्छन् भनेर देखाउँछन्?</w:t>
      </w:r>
    </w:p>
    <w:p>
      <w:pPr/>
      <w:r>
        <w:rPr>
          <w:lang w:val="ne_NP" w:bidi="ne_NP"/>
        </w:rPr>
      </w:r>
      <w:r>
        <w:rPr>
          <w:lang w:val="ne_NP" w:bidi="ne_NP"/>
        </w:rPr>
        <w:t>येशूले आफ्ना चेलाहरूलाई भन्नुहुन्छ कि यदि कुनै शहरले तिनीहरूलाई खुसीसाथ स्वागत गर्छ भने तिनीहरूले मानिसहरूले दिएका कुरा खानु पर्छ र त्यो शहरका बिरामीहरूलाई निको पार्नु पर्छ। येशू आफ्ना चेलाहरूले शहरका मानिसहरूलाई बताउन चाहनुहुनेछ कि परमेश्वर चाँडै तिनीहरूको हृदयमा राज्य गर्न आउनुहुनेछ भनेर भन्नुभएको थियो। येशूले आफ्नो शिक्षा र चमत्कारहरूद्वारा परमेश्वरको शक्ति देखाउनुभयो। यसले परमेश्वरको राज्य आएको थियो भनेर देखाउँथ्यो! यसको विपरीत, जब कुनै सहरले तिनीहरूलाई तिरस्कार गर्छ, तब येशूले तिनीहरूलाई सहरको यस्तो सार्वजनिक ठाउँमा जान भन्नुहुन्छ जहाँ धेरै मानिसहरूले तिनीहरूको कुरा सुन्न सक्छन्। तिनीहरूले आफ्नो खुट्टाबाट त्यो शहरको धूलो हटाउनुपर्छ भनेर येशू भन्नुहुन्छ। यो चिन्ह एउटा चेतावनी थियो—यदि तिनीहरूले आफ्नो चालचलन परिवर्तन गरेनन् र परमेश्वरलाई पछ्याएनन् भने परमेश्वर शहरको न्याय गर्न आउनुहुनेछ।</w:t>
      </w:r>
    </w:p>
    <w:p>
      <w:pPr/>
      <w:r>
        <w:rPr>
          <w:lang w:val="ne_NP" w:bidi="ne_NP"/>
        </w:rPr>
      </w:r>
      <w:r>
        <w:rPr>
          <w:lang w:val="ne_NP" w:bidi="ne_NP"/>
        </w:rPr>
        <w:t>अब येशूले परमेश्वर संसारको न्याय गर्न आउनुहुने दिनमा उहाँलाई अस्वीकार गर्ने सहरहरूलाई के हुनेछ भनेर बताउन थाल्नुहुन्छ। अब्राहामको समयमा धेरै वर्ष अघि, सदोम शहरका गैर-यहूदी मानिसहरूले ठूलो पाप गरेका थिए। तर यदि अब शहरहरूका मानिसहरूले येशूलाई अस्वीकार गरे भने तिनीहरूको न्याय सदोम भन्दा अझ कठोर हुनेछन्। टायर र सिदोन जस्ता अन्य गैर-यहूदी शहरहरूले पनि ठूलो पाप गरे, तर खोराजीन र बेथसेदाका यहूदी शहरहरूलाई अझ कठोरताले दण्ड दिइनेछ भनेर येशूले भन्नुहुन्छ! येशू दुखी हुनुहुन्छ, किनभने उहाँले खोराजीन र बेथसेदामा सिकाउनुभयो र चमत्कारहरू गर्नुभयो, तर तिनीहरूले पश्चात्ताप गरेनन् वा आफ्नो पापबाट अलग हुनुभएको थियो। तर येशूले टायर र सिदोनमा चमत्कारहरू गर्नुभयो भने तिनीहरूले पश्चात्ताप गर्ने थिए। तिनीहरूले पाप गरेकोमा दुखित भएको कुरा देखाउन तिनीहरूले खौलो लुगा लगाउँथे र आफ्नो टाउकोमा खरानी राख्थे।</w:t>
      </w:r>
    </w:p>
    <w:p>
      <w:pPr/>
      <w:r>
        <w:rPr>
          <w:lang w:val="ne_NP" w:bidi="ne_NP"/>
        </w:rPr>
      </w:r>
      <w:r>
        <w:rPr>
          <w:lang w:val="ne_NP" w:bidi="ne_NP"/>
        </w:rPr>
        <w:t>रोक्नुहोस् र बोटको तस्वीर देखाउनुहोस्। मानिसहरूले तपाईंको संस्कृतिमा बाहिरी रूपमा दुःख र पश्चात्ताप कसरी देखाउँछन्? तिनीहरूले के लगाएका छन्?</w:t>
      </w:r>
    </w:p>
    <w:p>
      <w:pPr/>
      <w:r>
        <w:rPr>
          <w:lang w:val="ne_NP" w:bidi="ne_NP"/>
        </w:rPr>
      </w:r>
      <w:r>
        <w:rPr>
          <w:lang w:val="ne_NP" w:bidi="ne_NP"/>
        </w:rPr>
        <w:t>कफर्नहुम शहरका मानिसहरूले पनि परमेश्वरले स्वर्गमा तिनीहरूलाई सम्मान गर्नुहुनेछ भन्ने सोच्छन्। तर येशू भन्नुहुन्छ कि त्यहाँ भएका धेरै मानिसहरूले उहाँलाई विश्वास नगरेकाले तिनीहरूलाई पाताल वा नरकमा फालिदिइनेछ। यसको अर्थ परमेश्वरले तिनीहरूलाई दण्ड दिनुहुनेछ र अपमानित गर्नुहुनेछ।</w:t>
      </w:r>
    </w:p>
    <w:p>
      <w:pPr/>
      <w:r>
        <w:rPr>
          <w:lang w:val="ne_NP" w:bidi="ne_NP"/>
        </w:rPr>
      </w:r>
      <w:r>
        <w:rPr>
          <w:lang w:val="ne_NP" w:bidi="ne_NP"/>
        </w:rPr>
        <w:t>येशूले आफ्नो शिक्षालाई सारांश दिनुहुन्छ। यदि कसैले चेलाहरूलाई स्वीकार गर्छ भने त्यो उनीहरूले येशूलाई स्वीकार गरे जस्तै हो भनेर उहाँ भन्नुहुन्छ। यदि तिनीहरूले येशूलाई अस्वीकार गर्छन् भने यो उहाँलाई अस्वीकार गरेको कुरा हो। येशूले यी निर्देशनहरू दिइसक्नुभएपछि ७२ चेलाहरूले आज्ञा पालन गरे र आफ्ना यात्रामा निस्किए।</w:t>
      </w:r>
      <w:r>
        <w:rPr>
          <w:lang w:val="ne_NP" w:bidi="ne_NP"/>
        </w:rPr>
      </w:r>
    </w:p>
    <w:p>
      <w:pPr>
        <w:pStyle w:val="Heading3"/>
      </w:pPr>
      <w:r>
        <w:rPr>
          <w:lang w:val="ne_NP" w:bidi="ne_NP"/>
        </w:rPr>
        <w:t>Step 3</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येशू र उहाँका चेलाहरू यरूशलेम जाँदै छन्। येशूले आफ्ना ७२ चेलाहरूलाई आफू जान चाहनुभएको सहरहरूमा आफूभन्दा अगाडि पठाउनका लागि एकसाथ जम्मा गर्नुहुन्छ। येशूले तिनीहरूलाई जानुअघि विशेष निर्देशनहरू दिनुहुन्छ।</w:t>
      </w:r>
    </w:p>
    <w:p>
      <w:pPr/>
      <w:r>
        <w:rPr>
          <w:lang w:val="ne_NP" w:bidi="ne_NP"/>
        </w:rPr>
      </w:r>
      <w:r>
        <w:rPr>
          <w:b/>
          <w:lang w:val="ne_NP" w:bidi="ne_NP"/>
        </w:rPr>
        <w:t>दोस्रो दृश्य:</w:t>
      </w:r>
      <w:r>
        <w:rPr>
          <w:lang w:val="ne_NP" w:bidi="ne_NP"/>
        </w:rPr>
        <w:t xml:space="preserve"> येशूले कटनीको उदाहरण प्रयोग गरेर चेलाहरूको कार्यभारलाई व्याख्या गर्नुहुन्छ। येशूले आफ्ना चेलाहरूलाई ब्वाँसाहरूको माझमा गइरहेका थुमाहरूसँग तुलना गर्नुहुन्छ।</w:t>
      </w:r>
    </w:p>
    <w:p>
      <w:pPr/>
      <w:r>
        <w:rPr>
          <w:lang w:val="ne_NP" w:bidi="ne_NP"/>
        </w:rPr>
      </w:r>
      <w:r>
        <w:rPr>
          <w:b/>
          <w:lang w:val="ne_NP" w:bidi="ne_NP"/>
        </w:rPr>
        <w:t>तेस्रो दृश्य:</w:t>
      </w:r>
      <w:r>
        <w:rPr>
          <w:lang w:val="ne_NP" w:bidi="ne_NP"/>
        </w:rPr>
        <w:t xml:space="preserve"> येशूले चेलाहरूलाई के नलैजाने र कुनै घरमा उनीहरूलाई स्वीकार गरिएपछि के गर्ने भन्ने कुरा सिकाउनुहुन्छ।</w:t>
      </w:r>
    </w:p>
    <w:p>
      <w:pPr/>
      <w:r>
        <w:rPr>
          <w:lang w:val="ne_NP" w:bidi="ne_NP"/>
        </w:rPr>
      </w:r>
      <w:r>
        <w:rPr>
          <w:b/>
          <w:lang w:val="ne_NP" w:bidi="ne_NP"/>
        </w:rPr>
        <w:t>चौथो दृश्य:</w:t>
      </w:r>
      <w:r>
        <w:rPr>
          <w:lang w:val="ne_NP" w:bidi="ne_NP"/>
        </w:rPr>
        <w:t xml:space="preserve"> तिनीहरूलाई अस्वीकार गरिँदा के गर्ने भनेर येशूले व्याख्या गर्नुहुन्छ। येशूले उहाँलाई अस्वीकार गर्ने ती शहरहरूलाई यहूदी इतिहासका प्रसिद्ध शहरहरूसँग तुलना गर्नुहुन्छ।</w:t>
      </w:r>
    </w:p>
    <w:p>
      <w:pPr/>
      <w:r>
        <w:rPr>
          <w:lang w:val="ne_NP" w:bidi="ne_NP"/>
        </w:rPr>
      </w:r>
      <w:r>
        <w:rPr>
          <w:b/>
          <w:lang w:val="ne_NP" w:bidi="ne_NP"/>
        </w:rPr>
        <w:t>पाँचौ दृश्य:</w:t>
      </w:r>
      <w:r>
        <w:rPr>
          <w:lang w:val="ne_NP" w:bidi="ne_NP"/>
        </w:rPr>
        <w:t xml:space="preserve"> जसले चेलाहरूका कुरा सुन्छ, उसले येशूको कुरा सुन्छ, र तिनीहरूलाई अस्वीकार गर्नेहरूले येशूलाई अस्वीकार गर्छन् र परमेश्वरलाई अस्वीकार गर्छन् भनेर येशूले आफ्ना चेलाहरूलाई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खेतका कामदार</w:t>
      </w:r>
    </w:p>
    <w:p>
      <w:pPr>
        <w:pStyle w:val="ListBullet"/>
        <w:spacing w:line="240" w:lineRule="auto"/>
        <w:ind w:left="720"/>
      </w:pPr>
      <w:r>
        <w:rPr>
          <w:lang w:val="ne_NP" w:bidi="ne_NP"/>
        </w:rPr>
      </w:r>
      <w:r>
        <w:rPr>
          <w:lang w:val="ne_NP" w:bidi="ne_NP"/>
        </w:rPr>
        <w:t>खेतको मालिक</w:t>
      </w:r>
    </w:p>
    <w:p>
      <w:pPr>
        <w:pStyle w:val="ListBullet"/>
        <w:spacing w:line="240" w:lineRule="auto"/>
        <w:ind w:left="720"/>
      </w:pPr>
      <w:r>
        <w:rPr>
          <w:lang w:val="ne_NP" w:bidi="ne_NP"/>
        </w:rPr>
      </w:r>
      <w:r>
        <w:rPr>
          <w:lang w:val="ne_NP" w:bidi="ne_NP"/>
        </w:rPr>
        <w:t>थुमा</w:t>
      </w:r>
    </w:p>
    <w:p>
      <w:pPr>
        <w:pStyle w:val="ListBullet"/>
        <w:spacing w:line="240" w:lineRule="auto"/>
        <w:ind w:left="720"/>
      </w:pPr>
      <w:r>
        <w:rPr>
          <w:lang w:val="ne_NP" w:bidi="ne_NP"/>
        </w:rPr>
      </w:r>
      <w:r>
        <w:rPr>
          <w:lang w:val="ne_NP" w:bidi="ne_NP"/>
        </w:rPr>
        <w:t>ब्वाँसाहरू</w:t>
      </w:r>
    </w:p>
    <w:p>
      <w:pPr>
        <w:pStyle w:val="ListBullet"/>
        <w:spacing w:line="240" w:lineRule="auto"/>
        <w:ind w:left="720"/>
      </w:pPr>
      <w:r>
        <w:rPr>
          <w:lang w:val="ne_NP" w:bidi="ne_NP"/>
        </w:rPr>
      </w:r>
      <w:r>
        <w:rPr>
          <w:lang w:val="ne_NP" w:bidi="ne_NP"/>
        </w:rPr>
        <w:t>७२ चेलाहरू</w:t>
      </w:r>
    </w:p>
    <w:p>
      <w:pPr>
        <w:pStyle w:val="ListBullet"/>
        <w:spacing w:line="240" w:lineRule="auto"/>
        <w:ind w:left="720"/>
      </w:pPr>
      <w:r>
        <w:rPr>
          <w:lang w:val="ne_NP" w:bidi="ne_NP"/>
        </w:rPr>
      </w:r>
      <w:r>
        <w:rPr>
          <w:lang w:val="ne_NP" w:bidi="ne_NP"/>
        </w:rPr>
        <w:t>शान्तिपूर्ण घरका मानिसहरू</w:t>
      </w:r>
    </w:p>
    <w:p>
      <w:pPr>
        <w:pStyle w:val="ListBullet"/>
        <w:spacing w:line="240" w:lineRule="auto"/>
        <w:ind w:left="720"/>
      </w:pPr>
      <w:r>
        <w:rPr>
          <w:lang w:val="ne_NP" w:bidi="ne_NP"/>
        </w:rPr>
      </w:r>
      <w:r>
        <w:rPr>
          <w:lang w:val="ne_NP" w:bidi="ne_NP"/>
        </w:rPr>
        <w:t>अशान्तिपूर्ण घरका मानिसहरू</w:t>
      </w:r>
    </w:p>
    <w:p>
      <w:pPr>
        <w:pStyle w:val="ListBullet"/>
        <w:spacing w:line="240" w:lineRule="auto"/>
        <w:ind w:left="720"/>
      </w:pPr>
      <w:r>
        <w:rPr>
          <w:lang w:val="ne_NP" w:bidi="ne_NP"/>
        </w:rPr>
      </w:r>
      <w:r>
        <w:rPr>
          <w:lang w:val="ne_NP" w:bidi="ne_NP"/>
        </w:rPr>
        <w:t>स्वीकार गर्ने शहरका मानिसहरू</w:t>
      </w:r>
    </w:p>
    <w:p>
      <w:pPr>
        <w:pStyle w:val="ListBullet"/>
        <w:spacing w:line="240" w:lineRule="auto"/>
        <w:ind w:left="720"/>
      </w:pPr>
      <w:r>
        <w:rPr>
          <w:lang w:val="ne_NP" w:bidi="ne_NP"/>
        </w:rPr>
      </w:r>
      <w:r>
        <w:rPr>
          <w:lang w:val="ne_NP" w:bidi="ne_NP"/>
        </w:rPr>
        <w:t>अस्वीकार गर्ने शहरका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चेला हुनुको अर्थ के हो भनेर पहिले नै व्याख्या गरिसक्नुभएको छ भनेर सम्झनु महत्त्वपूर्ण छ।</w:t>
      </w:r>
    </w:p>
    <w:p>
      <w:pPr/>
      <w:r>
        <w:rPr>
          <w:lang w:val="ne_NP" w:bidi="ne_NP"/>
        </w:rPr>
      </w:r>
      <w:r>
        <w:rPr>
          <w:lang w:val="ne_NP" w:bidi="ne_NP"/>
        </w:rPr>
        <w:t>येशूले आफ्ना ७२ चेलाहरूलाई जम्मा गर्नुभयो र उहाँ जानुहुने नगरहरू र ठाउँहरूमा तिनीहरूलाई आफूभन्दा अघि पठाउनुभयो।</w:t>
      </w:r>
    </w:p>
    <w:p>
      <w:pPr/>
      <w:r>
        <w:rPr>
          <w:lang w:val="ne_NP" w:bidi="ne_NP"/>
        </w:rPr>
      </w:r>
      <w:r>
        <w:rPr>
          <w:lang w:val="ne_NP" w:bidi="ne_NP"/>
        </w:rPr>
        <w:t>येशूले निर्देशनहरू दिएर र "फसलको प्रभु" ले परमेश्वरलाई जनाउने बाली काट्ने समयको उदाहरण प्रयोग गरेर सुरु गर्नुहुन्छ भनेर सम्झनु महत्त्वपूर्ण छ।</w:t>
      </w:r>
    </w:p>
    <w:p>
      <w:pPr/>
      <w:r>
        <w:rPr>
          <w:lang w:val="ne_NP" w:bidi="ne_NP"/>
        </w:rPr>
      </w:r>
      <w:r>
        <w:rPr>
          <w:lang w:val="ne_NP" w:bidi="ne_NP"/>
        </w:rPr>
        <w:t>येशूले भन्नुभयो, काट्नका लागि बाली धेरै छ तर यो काम गर्न कामदारहरू थोरै छन्। येशूले आफ्ना चेलाहरूलाई निर्देशनहरू दिनुहुन्छ।</w:t>
      </w:r>
    </w:p>
    <w:p>
      <w:pPr/>
      <w:r>
        <w:rPr>
          <w:lang w:val="ne_NP" w:bidi="ne_NP"/>
        </w:rPr>
      </w:r>
      <w:r>
        <w:rPr>
          <w:lang w:val="ne_NP" w:bidi="ne_NP"/>
        </w:rPr>
        <w:t>थुमाहरू साना पशुहरू हुन् जसलाई ब्वाँसाहरूले मौका पाउँदा आक्रमण गर्छन् भनेर सम्झनु महत्त्वपूर्ण छ। येशूले आफ्ना चेलाहरूलाई थुमाहरूसँग तुलना गर्नुहुन्छ।</w:t>
      </w:r>
    </w:p>
    <w:p>
      <w:pPr/>
      <w:r>
        <w:rPr>
          <w:lang w:val="ne_NP" w:bidi="ne_NP"/>
        </w:rPr>
      </w:r>
      <w:r>
        <w:rPr>
          <w:lang w:val="ne_NP" w:bidi="ne_NP"/>
        </w:rPr>
        <w:t>मानिसहरूलाई अभिवादन नगरेर उनीहरू असभ्य बनून् भनेर यशूले भनिरहनुभएको छैन भन्ने कुरा सम्झनु महत्त्वपूर्ण छ। बरु, येशूले तिनीहरूलाई बाटोमा मानिसहरूलाई अभिवादन गरेर ढिला नगर्न भन्दै हुनुहुन्छ। उहाँले तिनीहरूलाई दिनुभएको काम जरुरी थियो।</w:t>
      </w:r>
    </w:p>
    <w:p>
      <w:pPr/>
      <w:r>
        <w:rPr>
          <w:lang w:val="ne_NP" w:bidi="ne_NP"/>
        </w:rPr>
      </w:r>
      <w:r>
        <w:rPr>
          <w:lang w:val="ne_NP" w:bidi="ne_NP"/>
        </w:rPr>
        <w:t>चेलाहरूलाई स्वागत गरिँदा के गर्ने भन्ने बारेमा येशूले अब निर्देशनहरू दिनुहुन्छ भनेर सम्झनु महत्त्वपूर्ण छ। येशूले खेतबारीको कामको अघिल्लो तुलनालाई फेरि उल्लेख गर्नुहुन्छ।</w:t>
      </w:r>
    </w:p>
    <w:p>
      <w:pPr/>
      <w:r>
        <w:rPr>
          <w:lang w:val="ne_NP" w:bidi="ne_NP"/>
        </w:rPr>
      </w:r>
      <w:r>
        <w:rPr>
          <w:lang w:val="ne_NP" w:bidi="ne_NP"/>
        </w:rPr>
        <w:t>येशूले तिनीहरूलाई उनीहरूका लागि उपलब्ध गराइएका कुराहरू खाँदै र पिउँदै त्यही घरमा बस्नु भन्नुहुन्छ। येशू भन्नुहुन्छ कि कामदार आफ्नो ज्यालाको योग्य छ।</w:t>
      </w:r>
    </w:p>
    <w:p>
      <w:pPr/>
      <w:r>
        <w:rPr>
          <w:lang w:val="ne_NP" w:bidi="ne_NP"/>
        </w:rPr>
      </w:r>
      <w:r>
        <w:rPr>
          <w:lang w:val="ne_NP" w:bidi="ne_NP"/>
        </w:rPr>
        <w:t>येशूले एउटा गाउँमा चेलाहरूलाई अस्वीकार गर्दा उनीहरूका लागि निर्देशनहरू दिनुहुन्छ भनेर सम्झनु महत्त्वपूर्ण छ।</w:t>
      </w:r>
    </w:p>
    <w:p>
      <w:pPr/>
      <w:r>
        <w:rPr>
          <w:lang w:val="ne_NP" w:bidi="ne_NP"/>
        </w:rPr>
      </w:r>
      <w:r>
        <w:rPr>
          <w:lang w:val="ne_NP" w:bidi="ne_NP"/>
        </w:rPr>
        <w:t>खुट्टाहरूबाट धूलो झार्ने कामले उनीहरू परिवर्तन भएनन् भने त्यस शहरमा आउने परमेश्वरको दण्डको संकेत हो भनेर सम्झनु महत्त्वपूर्ण छ।</w:t>
      </w:r>
    </w:p>
    <w:p>
      <w:pPr/>
      <w:r>
        <w:rPr>
          <w:lang w:val="ne_NP" w:bidi="ne_NP"/>
        </w:rPr>
      </w:r>
      <w:r>
        <w:rPr>
          <w:lang w:val="ne_NP" w:bidi="ne_NP"/>
        </w:rPr>
        <w:t>यदि कुनै शहरले तिमीहरूलाई स्वागत गर्दैन भने सडकहरूमा जाऊ र "हाम्रा खुट्टाको धुलो पनि तिमीहरूको बिरूध्दमा झारिदिन्छौ" भन भनेर येशूले तिनीहरूलाई भन्नुहुन्छ।" परमेश्वरको राज्य नजिकै छ"</w:t>
      </w:r>
    </w:p>
    <w:p>
      <w:pPr/>
      <w:r>
        <w:rPr>
          <w:lang w:val="ne_NP" w:bidi="ne_NP"/>
        </w:rPr>
      </w:r>
      <w:r>
        <w:rPr>
          <w:lang w:val="ne_NP" w:bidi="ne_NP"/>
        </w:rPr>
        <w:t>यहूदीहरूलाई सदोमको कथा थाहा थियो भनेर सम्झनु महत्त्वपूर्ण छ। तिनीहरूको इतिहासमा, सदोम धेरै पाप गर्ने शहर थियो। यो भनाईले येशूलाई अस्वीकार गर्नाले सदोमको पाप भन्दा पनि अझ खराब तुल्याउँछ भनेको हो।</w:t>
      </w:r>
    </w:p>
    <w:p>
      <w:pPr/>
      <w:r>
        <w:rPr>
          <w:lang w:val="ne_NP" w:bidi="ne_NP"/>
        </w:rPr>
      </w:r>
      <w:r>
        <w:rPr>
          <w:lang w:val="ne_NP" w:bidi="ne_NP"/>
        </w:rPr>
        <w:t>येशूले "त्यो दिन" भन्दा, उहाँले परमेश्वरले सबै मानिसहरूको न्याय गर्नुहुने दिनको बारेमा कुरा गरिरहनुभएको छ भनेर सम्झनु महत्त्वपूर्ण छ।</w:t>
      </w:r>
    </w:p>
    <w:p>
      <w:pPr/>
      <w:r>
        <w:rPr>
          <w:lang w:val="ne_NP" w:bidi="ne_NP"/>
        </w:rPr>
      </w:r>
      <w:r>
        <w:rPr>
          <w:lang w:val="ne_NP" w:bidi="ne_NP"/>
        </w:rPr>
        <w:t>त्यस दिन येशूलाई अस्वीकार गर्ने शहरको तुलनामा सदोमको पाप अझ बढी सहनयोग्य हुनेछ भनेर येशूले तिनीहरूलाई भन्नुहुन्छ।</w:t>
      </w:r>
    </w:p>
    <w:p>
      <w:pPr/>
      <w:r>
        <w:rPr>
          <w:lang w:val="ne_NP" w:bidi="ne_NP"/>
        </w:rPr>
      </w:r>
      <w:r>
        <w:rPr>
          <w:lang w:val="ne_NP" w:bidi="ne_NP"/>
        </w:rPr>
        <w:t>येशूले आफूले भ्रमण गरेका दुई शहरहरूको उल्लेख गर्नुहुन्छ भनेर सम्झनु महत्त्वपूर्ण छ। बेथसैदा नजिकै, येशूले पाँच हजार मानिसहरूलाई खुवाउनुभयो। येशूले टायर र सिदोन नामक दुई गैरयहूदी शहरहरूको पनि उल्लेख गर्नुहुन्छ।</w:t>
      </w:r>
    </w:p>
    <w:p>
      <w:pPr/>
      <w:r>
        <w:rPr>
          <w:lang w:val="ne_NP" w:bidi="ne_NP"/>
        </w:rPr>
      </w:r>
      <w:r>
        <w:rPr>
          <w:lang w:val="ne_NP" w:bidi="ne_NP"/>
        </w:rPr>
        <w:t>येशूले टायर र सिदोनले न्यायको सामना गर्नेछैनन् भन्नुभएको होइन, तर यशू र उहाँका चेलाहरूलाई अस्वीकार गरेकाले बेथसेदा र खोराजिनले अझ ठूलो दण्ड भोग्नेछन् भन्नुभएको हो भनेर सम्झनु महत्त्वपूर्ण छ।</w:t>
      </w:r>
    </w:p>
    <w:p>
      <w:pPr/>
      <w:r>
        <w:rPr>
          <w:lang w:val="ne_NP" w:bidi="ne_NP"/>
        </w:rPr>
      </w:r>
      <w:r>
        <w:rPr>
          <w:lang w:val="ne_NP" w:bidi="ne_NP"/>
        </w:rPr>
        <w:t>येशूले चमत्कारहरू गर्नुभएको पहिलो शहरहरू मध्ये कफर्नहुम एउटा थियो भनेर सम्झनु महत्त्वपूर्ण छ। येशूलाई परमेश्वरको प्रतिज्ञा गरिएको मुक्तिदाताको रूपमा अझै पनि शहरका धेरै मानिसहरूले विश्वास गरेनन्।</w:t>
      </w:r>
    </w:p>
    <w:p>
      <w:pPr/>
      <w:r>
        <w:rPr>
          <w:lang w:val="ne_NP" w:bidi="ne_NP"/>
        </w:rPr>
      </w:r>
      <w:r>
        <w:rPr>
          <w:lang w:val="ne_NP" w:bidi="ne_NP"/>
        </w:rPr>
        <w:t>येशूले भन्नुहुन्छ, "तिमी कफर्नहुम, के स्वर्गसम्मै उचालिनेछौ?" "तिमीलाई दण्डको ठाउँमा तल ल्याइनेछ।"</w:t>
      </w:r>
    </w:p>
    <w:p>
      <w:pPr/>
      <w:r>
        <w:rPr>
          <w:lang w:val="ne_NP" w:bidi="ne_NP"/>
        </w:rPr>
      </w:r>
      <w:r>
        <w:rPr>
          <w:lang w:val="ne_NP" w:bidi="ne_NP"/>
        </w:rPr>
        <w:t>चेलाहरू बोल्दा येशूले उनीहरूलाई आफ्नो अधिकार दिइरहनुभएको छ भनेर सम्झनु महत्त्वपूर्ण छ। येशूलाई पठाउनुहुने नै परमेश्वर हुनुहुन्छ भनेर सम्झनु पनि महत्त्वपूर्ण छ।</w:t>
      </w:r>
      <w:r>
        <w:rPr>
          <w:lang w:val="ne_NP" w:bidi="ne_NP"/>
        </w:rPr>
      </w:r>
    </w:p>
    <w:p>
      <w:pPr>
        <w:pStyle w:val="Heading3"/>
      </w:pPr>
      <w:r>
        <w:rPr>
          <w:lang w:val="ne_NP" w:bidi="ne_NP"/>
        </w:rPr>
        <w:t>Step 4</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खेतका कामदार</w:t>
      </w:r>
    </w:p>
    <w:p>
      <w:pPr>
        <w:pStyle w:val="ListBullet"/>
        <w:spacing w:line="240" w:lineRule="auto"/>
        <w:ind w:left="720"/>
      </w:pPr>
      <w:r>
        <w:rPr>
          <w:lang w:val="ne_NP" w:bidi="ne_NP"/>
        </w:rPr>
      </w:r>
      <w:r>
        <w:rPr>
          <w:lang w:val="ne_NP" w:bidi="ne_NP"/>
        </w:rPr>
        <w:t>खेतको मालिक</w:t>
      </w:r>
    </w:p>
    <w:p>
      <w:pPr>
        <w:pStyle w:val="ListBullet"/>
        <w:spacing w:line="240" w:lineRule="auto"/>
        <w:ind w:left="720"/>
      </w:pPr>
      <w:r>
        <w:rPr>
          <w:lang w:val="ne_NP" w:bidi="ne_NP"/>
        </w:rPr>
      </w:r>
      <w:r>
        <w:rPr>
          <w:lang w:val="ne_NP" w:bidi="ne_NP"/>
        </w:rPr>
        <w:t>थुमा</w:t>
      </w:r>
    </w:p>
    <w:p>
      <w:pPr>
        <w:pStyle w:val="ListBullet"/>
        <w:spacing w:line="240" w:lineRule="auto"/>
        <w:ind w:left="720"/>
      </w:pPr>
      <w:r>
        <w:rPr>
          <w:lang w:val="ne_NP" w:bidi="ne_NP"/>
        </w:rPr>
      </w:r>
      <w:r>
        <w:rPr>
          <w:lang w:val="ne_NP" w:bidi="ne_NP"/>
        </w:rPr>
        <w:t>ब्वाँसाहरू</w:t>
      </w:r>
    </w:p>
    <w:p>
      <w:pPr>
        <w:pStyle w:val="ListBullet"/>
        <w:spacing w:line="240" w:lineRule="auto"/>
        <w:ind w:left="720"/>
      </w:pPr>
      <w:r>
        <w:rPr>
          <w:lang w:val="ne_NP" w:bidi="ne_NP"/>
        </w:rPr>
      </w:r>
      <w:r>
        <w:rPr>
          <w:lang w:val="ne_NP" w:bidi="ne_NP"/>
        </w:rPr>
        <w:t>७२ चेलाहरू</w:t>
      </w:r>
    </w:p>
    <w:p>
      <w:pPr>
        <w:pStyle w:val="ListBullet"/>
        <w:spacing w:line="240" w:lineRule="auto"/>
        <w:ind w:left="720"/>
      </w:pPr>
      <w:r>
        <w:rPr>
          <w:lang w:val="ne_NP" w:bidi="ne_NP"/>
        </w:rPr>
      </w:r>
      <w:r>
        <w:rPr>
          <w:lang w:val="ne_NP" w:bidi="ne_NP"/>
        </w:rPr>
        <w:t>शान्तिपूर्ण घरका मानिसहरू</w:t>
      </w:r>
    </w:p>
    <w:p>
      <w:pPr>
        <w:pStyle w:val="ListBullet"/>
        <w:spacing w:line="240" w:lineRule="auto"/>
        <w:ind w:left="720"/>
      </w:pPr>
      <w:r>
        <w:rPr>
          <w:lang w:val="ne_NP" w:bidi="ne_NP"/>
        </w:rPr>
      </w:r>
      <w:r>
        <w:rPr>
          <w:lang w:val="ne_NP" w:bidi="ne_NP"/>
        </w:rPr>
        <w:t>शान्तिपूर्ण घरमा भएका मानिसहरू</w:t>
      </w:r>
    </w:p>
    <w:p>
      <w:pPr>
        <w:pStyle w:val="ListBullet"/>
        <w:spacing w:line="240" w:lineRule="auto"/>
        <w:ind w:left="720"/>
      </w:pPr>
      <w:r>
        <w:rPr>
          <w:lang w:val="ne_NP" w:bidi="ne_NP"/>
        </w:rPr>
      </w:r>
      <w:r>
        <w:rPr>
          <w:lang w:val="ne_NP" w:bidi="ne_NP"/>
        </w:rPr>
        <w:t>स्वीकार गर्ने शहरका मानिसहरू</w:t>
      </w:r>
    </w:p>
    <w:p>
      <w:pPr>
        <w:pStyle w:val="ListBullet"/>
        <w:spacing w:line="240" w:lineRule="auto"/>
        <w:ind w:left="720"/>
      </w:pPr>
      <w:r>
        <w:rPr>
          <w:lang w:val="ne_NP" w:bidi="ne_NP"/>
        </w:rPr>
      </w:r>
      <w:r>
        <w:rPr>
          <w:lang w:val="ne_NP" w:bidi="ne_NP"/>
        </w:rPr>
        <w:t>अस्वीकार गर्ने शहरका मानिसहरू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टोलीले येशूका निर्देशनहरूलाई अभिनय गरेर देखाउन चाहन सक्छ। येशूले निर्देशनहरू दिँदै गर्दा, टोलीले येशूले पृष्ठभूमिमा व्याख्या गरिरहनुभएको अवस्थाको अभिनय गर्न सक्छ।</w:t>
      </w:r>
    </w:p>
    <w:p>
      <w:pPr/>
      <w:r>
        <w:rPr>
          <w:lang w:val="ne_NP" w:bidi="ne_NP"/>
        </w:rPr>
      </w:r>
      <w:r>
        <w:rPr>
          <w:lang w:val="ne_NP" w:bidi="ne_NP"/>
        </w:rPr>
        <w:t>येशूले आफ्ना चेलाहरूलाई निर्देशनहरू दिइरहनुभएको अभिनय गर्नुहोस् र त्यही समयमा टोलीले उहाँले दिनुभएको निर्देशनहरू अनुसार अभिनय गरोस्।</w:t>
      </w:r>
    </w:p>
    <w:p>
      <w:pPr/>
      <w:r>
        <w:rPr>
          <w:lang w:val="ne_NP" w:bidi="ne_NP"/>
        </w:rPr>
      </w:r>
      <w:r>
        <w:rPr>
          <w:lang w:val="ne_NP" w:bidi="ne_NP"/>
        </w:rPr>
        <w:t>खेतको काम गर्ने कामदारले खेतको ठूलो बालीलाई हेर्दै गरेको र त्यहाँ धेरै काम गर्न बाँकी रहेकोले अझ बढी कामदारहरू पठाइदिन खेतको मालिकलाई अनुरोध गरेको अभिनय गर्नुहोस्। सम्भव छ भने, ब्वाँसाहरूको बीचमा केही थुमाहरू गइरहेको अभिनय गर्नुहोस्। चेलाहरूले पैसाको झोला, यात्रा गर्ने झोला र थप जुत्ताहरू छोडेको अभिनय गर्नुहोस्। चेलाहरू बाटोमा जाँदै गर्दा तिनीहरू मानिसहरूलाई अभिवादन गर्न रोकिँदैनन्।</w:t>
      </w:r>
    </w:p>
    <w:p>
      <w:pPr/>
      <w:r>
        <w:rPr>
          <w:lang w:val="ne_NP" w:bidi="ne_NP"/>
        </w:rPr>
      </w:r>
      <w:r>
        <w:rPr>
          <w:lang w:val="ne_NP" w:bidi="ne_NP"/>
        </w:rPr>
        <w:t>अभिनय रोक्नुहोस्: खेतका कामदारको भूमिका खेल्ने कलाकारलाई सोध्नुहोस्, "तपाईंलाई कस्तो लाग्छ?" तपाईंले यस्ता कुराहरू सुन्न सक्नुहुन्छ, "खुसी छु, खेत ठूलो छ र बाली काट्नका लागि तयार छ," "निराश छु, हामीसँग बाली काट्न मद्दत गर्ने चाहेजति कामदारहरू छैनन्," र "खेतको मालिकले थप कामदारहरू पठाउनुहुनेछ भन्नेमा विश्वस्त छु, ।" आफ्ना सबै कुराहरू छोडेर हिँडेको चेलाको भूमिका खेल्ने कलाकारलाई सोध्नुहोस्, "तपाईंलाई कस्तो महसुस भइरहेको छ?" तपाईंले यस्ता कुराहरू सुन्न सक्नुहुन्छ, "मलाई यी कुराहरूको आवश्यकता पर्दैन भन्ने मलाई आशा छ," "परमेश्वरले दिनु हुनेछ भन्ने विश्वास गर्छु" र "म येशूको आज्ञा पालन गर्न उत्साहित छु।" अभिनय फेरि सुरु गर्नुहोस्।</w:t>
      </w:r>
    </w:p>
    <w:p>
      <w:pPr/>
      <w:r>
        <w:rPr>
          <w:lang w:val="ne_NP" w:bidi="ne_NP"/>
        </w:rPr>
      </w:r>
      <w:r>
        <w:rPr>
          <w:lang w:val="ne_NP" w:bidi="ne_NP"/>
        </w:rPr>
        <w:t>"तिमीहरूलाई शान्ति होस्" भनेर चेलाहरू एउटा घरमा प्रवेश गरेको अभिनय गर्नुहोस्। घरमा बस्ने मानिसहरू शान्तिपूर्ण छन्, तिनीहरूसँग शान्ति रहन्छ। चेलाहरूको अर्को जोडी मानिसहरू शान्तिपूर्ण नभएको घरमा गइरहेको अभिनय गर्नुहोस्। तिनीहरूको आशिष स्वीकार गरिँदैन र घर अशान्तिपूर्ण भैरहन्छ। चेलाहरू घर-घर नडुली, निम्तो दिने पहिलो व्यक्तिको स्वागत सत्कार स्वीकार गरेको अभिनय गर्नुहोस्। चेलाहरूले आफ्नो ज्याला स्वीकार गरे जस्तैगरि दिएका कुरा खाइरहेको अभिनय गर्नुहोस्।</w:t>
      </w:r>
    </w:p>
    <w:p>
      <w:pPr/>
      <w:r>
        <w:rPr>
          <w:lang w:val="ne_NP" w:bidi="ne_NP"/>
        </w:rPr>
      </w:r>
      <w:r>
        <w:rPr>
          <w:lang w:val="ne_NP" w:bidi="ne_NP"/>
        </w:rPr>
        <w:t>अभिनय रोक्नुहोस्: अशान्त घरका मानिसहरूको भूमिका निर्वाह गरिरहेका कलाकारलाई सोध्नुहोस्, "तपाईंलाई कस्तो महसुस भइरहेको छ?" तपाईंले यस्ता कुराहरू सुन्न सक्नुहुन्छ, "तिनीहरू के चाहन्छन्?" "मसँग आगन्तुकहरूको लागि समय छैन," र "के तिनीहरू अन्य शहरहरूमा समस्या पैदा गरिरहेका व्यक्तिका अनुयायीहरू होइनन्?" शान्तिपूर्ण घरका मानिसहरूको भूमिका निभाएका कलाकारलाई सोध्नुहोस्, "तपाईंलाई कस्तो महसुस भइरहेको छ?" तपाईंले यस्ता कुराहरू सुन्न सक्नुहुन्छ, "येशूका अनुयायीहरूले के भन्छन् भन्ने कुरा सुन्न पाउँदा म खुसी छु," "तिनीहरूका आशिषहरूको लागि म आभारी छु," र "परमेश्वरले साँच्चै येशूलाई प्रतिज्ञा गरिएको मुक्तिदाताको रूपमा पठाउनुभयो भनेर अब म बुझ्छु।" अभिनय फेरि सुरु गर्नुहोस्।</w:t>
      </w:r>
    </w:p>
    <w:p>
      <w:pPr/>
      <w:r>
        <w:rPr>
          <w:lang w:val="ne_NP" w:bidi="ne_NP"/>
        </w:rPr>
      </w:r>
      <w:r>
        <w:rPr>
          <w:lang w:val="ne_NP" w:bidi="ne_NP"/>
        </w:rPr>
        <w:t>चेलाहरू शहरमा प्रवेश गरेको अभिनय गर्नुहोस्। शहरले तिनीहरूलाई स्वागत गर्छ। चेलाहरूले आफ्नो अगाडि पस्केर दिएका जे पनि खान्छन्। चेलाहरूले बिरामीहरूलाई निको पार्छन् र परमेश्वरको राज्य नजिकै छ भनेर मानिसहरूलाई भन्छन्। अन्य चेलाहरूले तिनीहरूलाई अस्वीकार गर्ने शहरमा गइरहेको अभिनय गर्नुहोस्। तिनीहरू सडकहरूमा जान्छन् र भन्छन्, "हामी तपाईंलाई परमेश्वरको न्यायमा सुम्पिन्छौँ भनेर देखाउन हाम्रा खुट्टाको धूलो टक्टक्याउँछौँ, तर परमेश्वरको राज्य नजिकै छ भनेर तपाईंले थाहा पाउनु आवश्यक छ।"</w:t>
      </w:r>
    </w:p>
    <w:p>
      <w:pPr/>
      <w:r>
        <w:rPr>
          <w:lang w:val="ne_NP" w:bidi="ne_NP"/>
        </w:rPr>
      </w:r>
      <w:r>
        <w:rPr>
          <w:lang w:val="ne_NP" w:bidi="ne_NP"/>
        </w:rPr>
        <w:t>अभिनय रोक्नुहोस्: स्वीकार गर्ने शहरका मानिसहरूको भूमिका निभाइरहेका कलाकारहरूलाई सोध्नुहोस्, "तपाईंहरूलाई कस्तो महसुस भइरहेको छ?" तपाईंले यस्ता कुराहरू सुन्न सक्नुहुन्छ, "यो धेरै राम्रो समाचार हो।" "म येशूलाई भेट्न पर्खन सक्दिन," "हामी वर्षौंदेखि यसको लागि पर्खिरहेका छौं," र "परमेश्वरले हाम्रा प्रार्थनाहरू सुन्नुभयो, मानिसहरू निको भइरहेका छन्।" अस्वीकार गर्ने शहरका मानिसहरूको भूमिका खेलिरहेका कलाकारलाई सोध्नुहोस्, "तपाईंलाई कस्तो महसुस भइरहेको छ?" तपाईंले यस्ता कुराहरू सुन्न सक्नुहुन्छ, "यी मानिसहरूले झूट बोलेको कारण यिनीहरूलाई दण्ड दिनुपर्छ," "यो येशू एउटा उपद्रवी बाहेक अरू केही होइन," र "धार्मिक नेताहरूले विश्वास नगरेसम्म म तिनीहरूलाई विश्वास गर्ने छैन।" अभिनय फेरि सुरु गर्नुहोस्।</w:t>
      </w:r>
    </w:p>
    <w:p>
      <w:pPr/>
      <w:r>
        <w:rPr>
          <w:lang w:val="ne_NP" w:bidi="ne_NP"/>
        </w:rPr>
      </w:r>
      <w:r>
        <w:rPr>
          <w:lang w:val="ne_NP" w:bidi="ne_NP"/>
        </w:rPr>
        <w:t>येशूले आफ्ना चेलाहरूलाई न्यायको दिनमा तिनीहरूलाई अस्वीकार गर्ने शहरभन्दा सदोम कसरी राम्रो हुनेछ भनेर बताएर आफ्ना निर्देशनहरू समाप्त गरिदिएको अभिनय गर्नुहोस्। खोराज़िन र बेथसेदाका मानिसहरू दुखी हुनेछन् भनेर येशूले भन्नुहुन्छ। उहाँ भन्नुहुन्छ कि यदि ती सहरहरूमा येशूका चमत्कारहरू गरिएका भए अन्यजाति अर्थात् गैर-यहूदी सहरका मानिसहरू परमेश्वरतिर फर्किने थिए। न्यायको दिनमा टायर र सिदोन जस्ता गैर-यहूदी सहरहरूको अवस्था अझ अझ राम्रो हुने थियो। येशू भन्नुहुन्छ कि कफर्नहुम सम्मानित हुनुपर्ने कुनै कारण छैन, बरु यो मृतकहरूको स्थानमा जानेछ।</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"परमेश्वरको राज्य सबै यहूदीहरूको लागि हो भन्ने सोचेको थिएँ, तर सदोम धेरै पापी शहर थियो।" "सहरहरूले हामीलाई अस्वीकार गर्नेछैनन् भन्ने मलाई आशा छ" र "म टायर र सिदोन परमेश्वरतिर फर्किएको कल्पना गर्न सक्दिन।" अन्यजातिहरू हाम्रा मानिसहरू भन्दा कसरी कम पापी हुन सक्छन्?" येशूको भूमिका खेल्ने कलाकारलाई सोध्नुहोस्, "तपाईंलाई कस्तो महसुस भइरहेको छ?" तपाईंले यस्ता कुराहरू सुन्न सक्नुहुन्छ, "तिनीहरूले परमेश्वरको शक्ति देखे तर अझै पनि मलाई विश्वास नगरेकोमा म दुखी छु।" "तिनीहरूलाई ममाथि विश्वास गर्न अरू के चाहिन्छ?" र "मैले मेरो पितालाई भरोसा गर्नुपर्छ।" अभिनय फेरि सुरु गर्नुहोस्।</w:t>
      </w:r>
    </w:p>
    <w:p>
      <w:pPr/>
      <w:r>
        <w:rPr>
          <w:lang w:val="ne_NP" w:bidi="ne_NP"/>
        </w:rPr>
      </w:r>
      <w:r>
        <w:rPr>
          <w:lang w:val="ne_NP" w:bidi="ne_NP"/>
        </w:rPr>
        <w:t>तिनीहरूका सन्देशहरू स्वीकार गर्ने व्यक्तिले येशूलाई स्वीकार गरिरहेको छ भनेर येशूले आफ्ना चेलाहरूलाई भन्नुभएको अभिनय गर्नुहोस्। चेलाहरूलाई अस्वीकार गर्ने व्यक्तिले येशूलाई अस्वीकार गर्छ, र येशूलाई अस्वीकार गर्ने व्यक्तिले परमेश्वरलाई अस्वीकार गर्छ, किनभने येशूलाई पठाउने व्यक्ति परमेश्वर हुनुहुन्छ।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"मलाई थाहा छ तिनीहरूले मैले जस्तै सतावटको सामना गर्नेछन्," "अस्वीकार हुनु गाह्रो हुन सक्छ, तर तिनीहरूले मेरो पिताबाट शान्ति प्राप्त गर्नेछन्," र "मेरो सन्देश स्वीकार गर्ने केही मानिसहरूको लागि म आभारी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प्रभु</w:t>
      </w:r>
      <w:r>
        <w:rPr>
          <w:lang w:val="ne_NP" w:bidi="ne_NP"/>
        </w:rPr>
        <w:t xml:space="preserve"> वा येशूले विशेष कामको लागि ७२ </w:t>
      </w:r>
      <w:r>
        <w:rPr>
          <w:b/>
          <w:lang w:val="ne_NP" w:bidi="ne_NP"/>
        </w:rPr>
        <w:t>चेलाहरू</w:t>
      </w:r>
      <w:r>
        <w:rPr>
          <w:lang w:val="ne_NP" w:bidi="ne_NP"/>
        </w:rPr>
        <w:t xml:space="preserve"> वा अनुयायीहरू रोज्नुहुन्छ। लूकाले येशूलाई जनाउन "प्रभु" उपाधि प्रयोग गर्छन्। तपाईंले अघिल्लो खण्डहरूमा गरेजस्तै प्रभु र चेलाहरूलाई अनुवाद गर्ने कुरा सुनिश्चित गर्नुहोस्। </w:t>
      </w:r>
      <w:r>
        <w:rPr>
          <w:b/>
          <w:lang w:val="ne_NP" w:bidi="ne_NP"/>
        </w:rPr>
        <w:t>प्रभु</w:t>
      </w:r>
      <w:r>
        <w:rPr>
          <w:lang w:val="ne_NP" w:bidi="ne_NP"/>
        </w:rPr>
        <w:t xml:space="preserve"> र </w:t>
      </w:r>
      <w:r>
        <w:rPr>
          <w:b/>
          <w:lang w:val="ne_NP" w:bidi="ne_NP"/>
        </w:rPr>
        <w:t>चेला</w:t>
      </w:r>
      <w:r>
        <w:rPr>
          <w:lang w:val="ne_NP" w:bidi="ne_NP"/>
        </w:rPr>
        <w:t xml:space="preserve"> दुवै शब्दहरू मुख्य शब्दावलीमा छन्।</w:t>
      </w:r>
    </w:p>
    <w:p>
      <w:pPr/>
      <w:r>
        <w:rPr>
          <w:lang w:val="ne_NP" w:bidi="ne_NP"/>
        </w:rPr>
      </w:r>
      <w:r>
        <w:rPr>
          <w:lang w:val="ne_NP" w:bidi="ne_NP"/>
        </w:rPr>
        <w:t xml:space="preserve">येशूले चेलाहरूलाई अझ बढी कामदारहरू पठाइदिन फसलको प्रभुसँग </w:t>
      </w:r>
      <w:r>
        <w:rPr>
          <w:b/>
          <w:lang w:val="ne_NP" w:bidi="ne_NP"/>
        </w:rPr>
        <w:t>माग्न</w:t>
      </w:r>
      <w:r>
        <w:rPr>
          <w:lang w:val="ne_NP" w:bidi="ne_NP"/>
        </w:rPr>
        <w:t xml:space="preserve"> वा बिन्ती गर्न भन्नुहुन्छ। यहाँ, माग्नुको अर्थ बिन्ती वा प्रार्थना गर्नु हुन सक्छ। दुवै अर्थ लाग्न सक्ने सामान्य शब्द प्रयोग गर्नु सबैभन्दा राम्रो हुन्छ।</w:t>
      </w:r>
    </w:p>
    <w:p>
      <w:pPr/>
      <w:r>
        <w:rPr>
          <w:lang w:val="ne_NP" w:bidi="ne_NP"/>
        </w:rPr>
      </w:r>
      <w:r>
        <w:rPr>
          <w:lang w:val="ne_NP" w:bidi="ne_NP"/>
        </w:rPr>
        <w:t xml:space="preserve">येशूले आफू जान लाग्नुभएका सहरहरूमा आफूभन्दा अघि जानका लागि ७२ चेलाहरूलाई विशेष निर्देशनहरू दिनुहुन्छ। ती निर्देशनहरूमध्ये एउटा चेलाहरू बस्नलाई एउटा घर भित्र प्रवेश गर्दा "यस घरमा </w:t>
      </w:r>
      <w:r>
        <w:rPr>
          <w:b/>
          <w:lang w:val="ne_NP" w:bidi="ne_NP"/>
        </w:rPr>
        <w:t>शान्ति</w:t>
      </w:r>
      <w:r>
        <w:rPr>
          <w:lang w:val="ne_NP" w:bidi="ne_NP"/>
        </w:rPr>
        <w:t xml:space="preserve">" भन्नु थियो। तिनीहरू कुनै घरमा प्रवेश गर्दा गरिने यो एउटा परम्परागत यहूदी अभिवादन थियो। यसले वक्ताले घर भित्र बसोबास गर्ने मानिसहरूमा शान्ति ल्याइदिन परमेश्वरलाई बिन्ती गरिरहेको छ भन्ने संकेत गर्छ। शान्तिको यहूदी अवधारणाको अर्थ युद्धको अभाव र कल्याण, सुरक्षा, स्वास्थ्य र समृद्धि दुवै हो। उहाँसँग सम्बन्धमा भएका व्यक्तिहरूको लागि परमेश्वर यी सबै कुराहरूको स्रोत हुनुहुन्छ। "शान्ति" शब्दका सकेसम्म धेरै फरक अर्थहरू समावेश गर्ने शब्द प्रयोग गर्ने कुरा सुनिश्चित गर्नुहोस्। </w:t>
      </w:r>
      <w:r>
        <w:rPr>
          <w:b/>
          <w:lang w:val="ne_NP" w:bidi="ne_NP"/>
        </w:rPr>
        <w:t>शान्ति</w:t>
      </w:r>
      <w:r>
        <w:rPr>
          <w:lang w:val="ne_NP" w:bidi="ne_NP"/>
        </w:rPr>
        <w:t xml:space="preserve"> मुख्य शब्दावलीमा छ।</w:t>
      </w:r>
    </w:p>
    <w:p>
      <w:pPr/>
      <w:r>
        <w:rPr>
          <w:lang w:val="ne_NP" w:bidi="ne_NP"/>
        </w:rPr>
      </w:r>
      <w:r>
        <w:rPr>
          <w:lang w:val="ne_NP" w:bidi="ne_NP"/>
        </w:rPr>
        <w:t xml:space="preserve">येशूले आफ्ना चेलाहरूलाई बिरामीहरूलाई </w:t>
      </w:r>
      <w:r>
        <w:rPr>
          <w:b/>
          <w:lang w:val="ne_NP" w:bidi="ne_NP"/>
        </w:rPr>
        <w:t>निको पार्न</w:t>
      </w:r>
      <w:r>
        <w:rPr>
          <w:lang w:val="ne_NP" w:bidi="ne_NP"/>
        </w:rPr>
        <w:t xml:space="preserve"> र मानिसहरूलाई </w:t>
      </w:r>
      <w:r>
        <w:rPr>
          <w:b/>
          <w:lang w:val="ne_NP" w:bidi="ne_NP"/>
        </w:rPr>
        <w:t>परमेश्वरको राज्य</w:t>
      </w:r>
      <w:r>
        <w:rPr>
          <w:lang w:val="ne_NP" w:bidi="ne_NP"/>
        </w:rPr>
        <w:t xml:space="preserve"> तिनीहरूको नजिकै आएको छ भन भन्नुहुन्छ। यहाँ, निको पार्नुको अर्थ शारीरिक रूपमा बिरामी भएका मानिसहरूलाई पुनः स्वस्थ बनाउनु हो। परमेश्वरको राज्यले येशूमाथिको विश्वासद्वारा आफ्ना मानिसहरूको हृदयमा परमेश्वरले गर्ने शासनलाई जनाउँछ। तपाईंले पहिले गरेजस्तै निको पार्ने कुरा र परमेश्वरको राज्यलाई अनुवाद गर्ने कुरा सुनिश्चित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येशूले उहाँलाई अस्वीकार गर्ने शहरहरूको लागि आफ्नो दुःख व्यक्त गर्नुहुन्छ। तिनीहरूले येशूका </w:t>
      </w:r>
      <w:r>
        <w:rPr>
          <w:b/>
          <w:lang w:val="ne_NP" w:bidi="ne_NP"/>
        </w:rPr>
        <w:t>चमत्कारहरू</w:t>
      </w:r>
      <w:r>
        <w:rPr>
          <w:lang w:val="ne_NP" w:bidi="ne_NP"/>
        </w:rPr>
        <w:t xml:space="preserve"> देखे तर तिनीहरूले अझै पनि उहाँलाई विश्वास गरेनन्। चमत्कारहरूले परमेश्वरले मात्र गर्न सक्ने शक्तिशाली कार्यहरूलाई जनाउँछ। तपाईंले अघिल्लो खण्डहरूमा गरेजस्तै चमत्कारलाई अनुवाद गर्ने कुरा सुनिश्चित गर्नुहोस्। </w:t>
      </w:r>
      <w:r>
        <w:rPr>
          <w:b/>
          <w:lang w:val="ne_NP" w:bidi="ne_NP"/>
        </w:rPr>
        <w:t>चमत्कार</w:t>
      </w:r>
      <w:r>
        <w:rPr>
          <w:lang w:val="ne_NP" w:bidi="ne_NP"/>
        </w:rPr>
        <w:t xml:space="preserve"> मुख्य शब्दावलीमा छ। येशू भन्नुहुन्छ कि यदि गैर-यहूदी शहरहरूले ती चमत्कारहरू देखेका भए तिनीहरूले धेरै अघिनै </w:t>
      </w:r>
      <w:r>
        <w:rPr>
          <w:b/>
          <w:lang w:val="ne_NP" w:bidi="ne_NP"/>
        </w:rPr>
        <w:t>पश्चात्ताप</w:t>
      </w:r>
      <w:r>
        <w:rPr>
          <w:lang w:val="ne_NP" w:bidi="ne_NP"/>
        </w:rPr>
        <w:t xml:space="preserve"> गर्ने थिए। पश्चात्तापको अर्थ पाप गर्न छोड्नु र परमेश्वरको आज्ञा पालन गर्नु हो। तपाईंले पहिले गरेजस्तै पश्चात्तापलाई अनुवाद गर्ने कुरा सुनिश्चित गर्नुहोस्। </w:t>
      </w:r>
      <w:r>
        <w:rPr>
          <w:b/>
          <w:lang w:val="ne_NP" w:bidi="ne_NP"/>
        </w:rPr>
        <w:t>पश्चात्ताप</w:t>
      </w:r>
      <w:r>
        <w:rPr>
          <w:lang w:val="ne_NP" w:bidi="ne_NP"/>
        </w:rPr>
        <w:t xml:space="preserve"> मुख्य शब्दावलीमा छ।</w:t>
      </w:r>
    </w:p>
    <w:p>
      <w:pPr/>
      <w:r>
        <w:rPr>
          <w:lang w:val="ne_NP" w:bidi="ne_NP"/>
        </w:rPr>
      </w:r>
      <w:r>
        <w:rPr>
          <w:lang w:val="ne_NP" w:bidi="ne_NP"/>
        </w:rPr>
        <w:t xml:space="preserve">येशूले शोकलाई देखाउने एउटा तरिकाको रूपमा भाङ्ग्रा लगाउनुलाई उल्लेख गर्नुहुन्छ। </w:t>
      </w:r>
      <w:r>
        <w:rPr>
          <w:b/>
          <w:lang w:val="ne_NP" w:bidi="ne_NP"/>
        </w:rPr>
        <w:t>भाङ्ग्रा</w:t>
      </w:r>
      <w:r>
        <w:rPr>
          <w:lang w:val="ne_NP" w:bidi="ne_NP"/>
        </w:rPr>
        <w:t xml:space="preserve"> भन्नाले लगाउन धेरै असजिलो हुने खस्रो कपडालाई जनाउँछ। सामान्यतया यो पशुहरूको रौबाट बनाइन्थ्यो।</w:t>
      </w:r>
    </w:p>
    <w:p>
      <w:pPr/>
      <w:r>
        <w:rPr>
          <w:lang w:val="ne_NP" w:bidi="ne_NP"/>
        </w:rPr>
      </w:r>
      <w:r>
        <w:rPr>
          <w:lang w:val="ne_NP" w:bidi="ne_NP"/>
        </w:rPr>
        <w:t>यदि तपाईंले पहिले नै देखाउनुभएको छैन भने रोक्नुहोस् र भाङ्ग्राको तस्वीर देखाउनुहोस्।</w:t>
      </w:r>
    </w:p>
    <w:p>
      <w:pPr/>
      <w:r>
        <w:rPr>
          <w:lang w:val="ne_NP" w:bidi="ne_NP"/>
        </w:rPr>
      </w:r>
      <w:r>
        <w:rPr>
          <w:lang w:val="ne_NP" w:bidi="ne_NP"/>
        </w:rPr>
        <w:t xml:space="preserve">येशूले </w:t>
      </w:r>
      <w:r>
        <w:rPr>
          <w:b/>
          <w:lang w:val="ne_NP" w:bidi="ne_NP"/>
        </w:rPr>
        <w:t>गालीलमा</w:t>
      </w:r>
      <w:r>
        <w:rPr>
          <w:lang w:val="ne_NP" w:bidi="ne_NP"/>
        </w:rPr>
        <w:t xml:space="preserve"> आफुले धेरै सेवा गरेको ठाउँ </w:t>
      </w:r>
      <w:r>
        <w:rPr>
          <w:b/>
          <w:lang w:val="ne_NP" w:bidi="ne_NP"/>
        </w:rPr>
        <w:t>कफर्नहुम</w:t>
      </w:r>
      <w:r>
        <w:rPr>
          <w:lang w:val="ne_NP" w:bidi="ne_NP"/>
        </w:rPr>
        <w:t xml:space="preserve"> को बारेमा कुरा गर्नुहुन्छ। तिनीहरूलाई </w:t>
      </w:r>
      <w:r>
        <w:rPr>
          <w:b/>
          <w:lang w:val="ne_NP" w:bidi="ne_NP"/>
        </w:rPr>
        <w:t>स्वर्ग</w:t>
      </w:r>
      <w:r>
        <w:rPr>
          <w:lang w:val="ne_NP" w:bidi="ne_NP"/>
        </w:rPr>
        <w:t xml:space="preserve"> वा परमेश्वर बसोबास गर्ने ठाउँमा उचालिनेछ भन्ने कुरा तिनीहरूले सोच्छन् भनेर उहाँले भन्नुहुन्छ। बरु, येशू भन्नुहुन्छ कि तिनीहरूलाई पाताल वा नरकमा झारिनेछ। </w:t>
      </w:r>
      <w:r>
        <w:rPr>
          <w:b/>
          <w:lang w:val="ne_NP" w:bidi="ne_NP"/>
        </w:rPr>
        <w:t>पाताल</w:t>
      </w:r>
      <w:r>
        <w:rPr>
          <w:lang w:val="ne_NP" w:bidi="ne_NP"/>
        </w:rPr>
        <w:t xml:space="preserve">ले मृतकहरूको ठाउँ, दण्डको ठाउँ वा अधर्मी मृतकहरूको ठाउँलाई जनाउन सक्छ। यस सन्दर्भमा, यो स्वर्ग र सम्मानको विपरीत हो र सायद यसको अर्थ नरक हो, जहाँ अविश्वासीहरूलाई उनीहरूको मृत्युपछि दण्ड दिइन्छ र अपमानित गरिन्छ। तपाईंले अघिल्लो खण्डहरूमा गरेजस्तै स्वर्गलाई अनुवाद गर्ने कुरा सुनिश्चित गर्नुहोस्। </w:t>
      </w:r>
      <w:r>
        <w:rPr>
          <w:b/>
          <w:lang w:val="ne_NP" w:bidi="ne_NP"/>
        </w:rPr>
        <w:t>स्वर्ग</w:t>
      </w:r>
      <w:r>
        <w:rPr>
          <w:lang w:val="ne_NP" w:bidi="ne_NP"/>
        </w:rPr>
        <w:t xml:space="preserve"> र </w:t>
      </w:r>
      <w:r>
        <w:rPr>
          <w:b/>
          <w:lang w:val="ne_NP" w:bidi="ne_NP"/>
        </w:rPr>
        <w:t>पाताल</w:t>
      </w:r>
      <w:r>
        <w:rPr>
          <w:lang w:val="ne_NP" w:bidi="ne_NP"/>
        </w:rPr>
        <w:t xml:space="preserve">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10:17–24</w:t>
      </w:r>
      <w:r>
        <w:rPr>
          <w:lang w:val="ne_NP" w:bidi="ne_NP"/>
        </w:rPr>
      </w:r>
    </w:p>
    <w:p>
      <w:pPr>
        <w:pStyle w:val="Heading3"/>
      </w:pPr>
      <w:r>
        <w:rPr>
          <w:lang w:val="ne_NP" w:bidi="ne_NP"/>
        </w:rPr>
        <w:t>Step 1</w:t>
      </w:r>
    </w:p>
    <w:p>
      <w:pPr/>
      <w:r>
        <w:rPr>
          <w:lang w:val="ne_NP" w:bidi="ne_NP"/>
        </w:rPr>
      </w:r>
      <w:r>
        <w:rPr>
          <w:lang w:val="ne_NP" w:bidi="ne_NP"/>
        </w:rPr>
        <w:t>लूका १०:१७–२४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आफ्ना चेलाहरूसँग यरूशलेम जाने बाटोमा यात्रा गरिरहनुभएको छ जहाँ उहाँलाई थाहा छ कि आफू मर्नुहुनेछ र फेरि जीवित हुनुहुनेछ। येशूले आफू जान लाग्नुभएको सहरहरूमा जानका लागि विशेष निर्देशनहरू भएका ७२ चेलाहरू वा अनुयायीहरूलाई पठाउनुभयो। विभिन्न शहरहरूमा भएको कुराका लागि चेलाहरू येशूकहाँ फर्केर आनन्द लिएर यो कथा सुरु हुन्छ।</w:t>
      </w:r>
    </w:p>
    <w:p>
      <w:pPr/>
      <w:r>
        <w:rPr>
          <w:lang w:val="ne_NP" w:bidi="ne_NP"/>
        </w:rPr>
      </w:r>
      <w:r>
        <w:rPr>
          <w:lang w:val="ne_NP" w:bidi="ne_NP"/>
        </w:rPr>
        <w:t>७२ चेलाहरू येशू हुनुभन्दा अघि आफूले देखेका विभिन्न शहरहरूबाट येशूकहाँ फर्केका छन्। तिनीहरूको यात्रामा जे भएको थियो त्यसको बारेमा तिनीहरू धेरै खुसी थिए। तिनीहरूले येशूको नाम प्रयोग गरेको कारणले तिनीहरूले जहाँ गए त्यहाँ भूतहरू वा दुष्ट आत्माहरू धपाउन सकेका छन् भनेर येशूलाई भन्छन्। यसको अर्थ भूतहरूले येशूले आफ्ना चेलाहरूलाई दिनुभएको अधिकारलाई चिने। जब चेलाहरूले भूतहरूलाई निस्केर जान बताउन येशूको नामको शक्ति प्रयोग गरे, तब भूतहरूले आज्ञा पालन गर्नुपर्थ्यो।</w:t>
      </w:r>
    </w:p>
    <w:p>
      <w:pPr/>
      <w:r>
        <w:rPr>
          <w:lang w:val="ne_NP" w:bidi="ne_NP"/>
        </w:rPr>
      </w:r>
      <w:r>
        <w:rPr>
          <w:lang w:val="ne_NP" w:bidi="ne_NP"/>
        </w:rPr>
        <w:t>येशूले चेलाहरूलाई जवाफ दिनुहुन्छ र शैतान वा सबै भूतहरूको नेतामाथि आफूसँग पहिले नै शक्ति छ भन्ने संकेत गर्नुहुन्छ। येशू भन्नुहुन्छ, "मैले शैतानलाई स्वर्गबाट वा आकाशबाट बिजुली जस्तै खसेको देखेँ।" चेलाहरूले येशूको नाममा भूतहरू धपाउँदा गर्दा सबै दुष्ट आत्माहरूको नेता शैतानले आफ्नो शक्ति गुमाउँछ भनेर येशूले भन्दै हुनुहुन्छ। यस कथामा, शैतानले जमिनमा बज्रिएको बिजुलीको गतिमा छिट्टै आफ्नो शक्ति गुमाउँछ।</w:t>
      </w:r>
    </w:p>
    <w:p>
      <w:pPr/>
      <w:r>
        <w:rPr>
          <w:lang w:val="ne_NP" w:bidi="ne_NP"/>
        </w:rPr>
      </w:r>
      <w:r>
        <w:rPr>
          <w:lang w:val="ne_NP" w:bidi="ne_NP"/>
        </w:rPr>
        <w:t>रोक्नुहोस् र आफ्नो टोलीसँग छलफल गर्नुहोस्: तपाईंको संस्कृतिमा सबै दुष्ट आत्माहरूको नेतालाई कसरी देख्नुहुन्छ? यस नेताभन्दा बढी शक्तिशाली को छ र/वा उहाँलाई कसरी रोक्न सकिन्छ?</w:t>
      </w:r>
    </w:p>
    <w:p>
      <w:pPr/>
      <w:r>
        <w:rPr>
          <w:lang w:val="ne_NP" w:bidi="ne_NP"/>
        </w:rPr>
      </w:r>
      <w:r>
        <w:rPr>
          <w:lang w:val="ne_NP" w:bidi="ne_NP"/>
        </w:rPr>
        <w:t>येशूले आफ्ना चेलाहरूलाई भन्नुहुन्छ कि तिनीहरू आफ्नो यात्रामा जानुअघि उहाँले तिनीहरूलाई उहाँको प्रतिनिधित्व गर्ने र आफूले नसक्ने कुराहरू गर्ने अधिकार दिनुभयो। ती कुराहरूमध्ये एउटा विषालु सर्पहरू र बिच्छीहरूमा पाउनु थियो। धेरै पटक, बाइबलमा शैतानलाई जनाउन सर्पलाई प्रयोग गरिन्छ। बिच्छीहरू साना हुन्, २० सेन्टिमिटर वा ८ इन्चसम्म लामो हुने कठोर प्राणीहरू हुन्। तिनीहरूको पुच्छरमा आठ खुट्टा र डस्ने खोल बोत्स छन्, जसले गम्भीर पीडाको कारण हुन सक्छ। येशूले यी पशुहरूलाई चेलाहरूमाथि कदम उठाउने वा भूतहरूलाई हराउने कुरासँग तुलनाको रूपमा प्रयोग गर्नुहुन्छ। सर्पहरू र बिच्छीजस्तै भूतहरू खतरनाक छन् र तिनीहरूले मानिसहरूलाई घातक बनाउँछन्।</w:t>
      </w:r>
    </w:p>
    <w:p>
      <w:pPr/>
      <w:r>
        <w:rPr>
          <w:lang w:val="ne_NP" w:bidi="ne_NP"/>
        </w:rPr>
      </w:r>
      <w:r>
        <w:rPr>
          <w:lang w:val="ne_NP" w:bidi="ne_NP"/>
        </w:rPr>
        <w:t>रोक्नुहोस् र आफ्नो टोलीलाई बिच्छी र सर्पको तस्वीर देखाउनुहोस्। यदि तपाईंको क्षेत्रमा बिच्छीहरू छैनन् भने तपाईंले "खतरनाक डस्ने प्राणीहरू" जस्ता अझ सामान्य वाक्यांश प्रयोग गर्न सक्नुहुन्छ।</w:t>
      </w:r>
    </w:p>
    <w:p>
      <w:pPr/>
      <w:r>
        <w:rPr>
          <w:lang w:val="ne_NP" w:bidi="ne_NP"/>
        </w:rPr>
      </w:r>
      <w:r>
        <w:rPr>
          <w:lang w:val="ne_NP" w:bidi="ne_NP"/>
        </w:rPr>
        <w:t>येशूले आफ्ना चेलाहरूलाई उहाँले तिनीहरूलाई शत्रु वा शैतानको शक्ति भन्दा ठूलो शक्ति दिनुभएको छ भनेर पनि भन्नुहुन्छ। शैतानलाई शत्रु भनिन्छ किनभने उसले परमेश्वर, येशू र उहाँका सबै अनुयायीहरूको विरोध गर्छ। येशूले तिनीहरूलाई यो शक्ति दिनुभएको कारण, शत्रुले चेलाहरूलाई हानी गर्ने छैन।</w:t>
      </w:r>
    </w:p>
    <w:p>
      <w:pPr/>
      <w:r>
        <w:rPr>
          <w:lang w:val="ne_NP" w:bidi="ne_NP"/>
        </w:rPr>
      </w:r>
      <w:r>
        <w:rPr>
          <w:lang w:val="ne_NP" w:bidi="ne_NP"/>
        </w:rPr>
        <w:t>त्यसपछि येशूले तिनीहरू आनन्द हुनुपर्ने वा खुसी हुनुपर्ने दुई कुराहरूको तुलना गर्नुहुन्छ। जब येशूले चेलाहरूलाई "आत्माहरू तिमीहरूको अधिकारमा भएकोमा रमाउनु हुँदैन" भन्नुहुन्छ, उहाँले भन्नुभएको हो, कि भूतहरूले तिनीहरूको आज्ञा पालन गरेकोमा चेलाहरू खुसी हुनुहुन्न। बरु, येशूले भन्दै हुनुहुन्छ कि तिनीहरूका नाम स्वर्गमा वा परमेश्वर बसोबास गर्ने ठाउँमा लेखिएको कुरामा तिनीहरू अझ खुसी हुनुपर्छ। यस अभिव्यक्तिको अर्थ चेलाहरूको नाम परमेश्वरले रेकर्ड गर्नुभएको छ भन्ने हो। परमेश्वरले तिनीहरूको नामहरू स्वर्गमा लेख्नुभएको छ। यसको अर्थ परमेश्वरले उहाँसँग सदासर्वदा बस्ने सबै मानिसहरूको नाम कतै लेख्नुभएको छ।</w:t>
      </w:r>
    </w:p>
    <w:p>
      <w:pPr/>
      <w:r>
        <w:rPr>
          <w:lang w:val="ne_NP" w:bidi="ne_NP"/>
        </w:rPr>
      </w:r>
      <w:r>
        <w:rPr>
          <w:lang w:val="ne_NP" w:bidi="ne_NP"/>
        </w:rPr>
        <w:t>रोक्नुहोस् र आफ्नो टोलीसँग छलफल गर्नुहोस्: तपाईंको संस्कृतिमा, अधिकारीहरू वा नेताहरूले कुनै समुदायमा बसोबास गर्ने मानिसहरूलाई कसरी रेकर्ड राख्छन्?</w:t>
      </w:r>
    </w:p>
    <w:p>
      <w:pPr/>
      <w:r>
        <w:rPr>
          <w:lang w:val="ne_NP" w:bidi="ne_NP"/>
        </w:rPr>
      </w:r>
      <w:r>
        <w:rPr>
          <w:lang w:val="ne_NP" w:bidi="ne_NP"/>
        </w:rPr>
        <w:t>येशूले आफ्ना चेलाहरूसँग कुरा गरिरहनुभएको बेला, परमेश्वरको आत्माले येशूलाई आनन्दले भरिएको वा धेरै खुसी बनाउनुहुन्छ।</w:t>
      </w:r>
    </w:p>
    <w:p>
      <w:pPr/>
      <w:r>
        <w:rPr>
          <w:lang w:val="ne_NP" w:bidi="ne_NP"/>
        </w:rPr>
      </w:r>
      <w:r>
        <w:rPr>
          <w:lang w:val="ne_NP" w:bidi="ne_NP"/>
        </w:rPr>
        <w:t>येशूले परमेश्वरसँग कुरा गर्नुहुन्छ र उहाँलाई उहाँका पिता, स्वर्ग र पृथ्वीको प्रभु भन्नुहुन्छ। येशू खुसी हुनुहुन्छ र नम्र र साधारण मानिसहरूलाई परमेश्वरको राज्यको बारेमा सत्यहरू देखाएकोमा परमेश्वरलाई धन्यवाद दिनुहुन्छ, जसले मानिसहरू साना बालकजस्ता छन्। यी नम्र र साधारण मानिसहरू बाहिर निस्केका ७२ चेलाहरू हुन्। तिनीहरू येशूको शिक्षा सुन्न इच्छुक थिए, त्यसैले परमेश्वरले तिनीहरूलाई ज्ञान दिनुभयो। तर परमेश्वरले आफूलाई बुद्धिमानी ठान्ने मानिसहरूलाई आफ्नो राज्यको बारेमा ज्ञान दिनुभएको थिएन।</w:t>
      </w:r>
    </w:p>
    <w:p>
      <w:pPr/>
      <w:r>
        <w:rPr>
          <w:lang w:val="ne_NP" w:bidi="ne_NP"/>
        </w:rPr>
      </w:r>
      <w:r>
        <w:rPr>
          <w:lang w:val="ne_NP" w:bidi="ne_NP"/>
        </w:rPr>
        <w:t>रोक्नुहोस् र आफ्नो टोलीसँग छलफल गर्नुहोस्: तपाईंको संस्कृतिमा बच्चाहरूलाई कसरी हेरिन्छ? तिनीहरूको कस्तो प्रकारको सामाजिक स्थिति छ? तपाईंको संस्कृतिमा बच्चासँग तुलना गरिनुको अर्थ के हो?</w:t>
      </w:r>
    </w:p>
    <w:p>
      <w:pPr/>
      <w:r>
        <w:rPr>
          <w:lang w:val="ne_NP" w:bidi="ne_NP"/>
        </w:rPr>
      </w:r>
      <w:r>
        <w:rPr>
          <w:lang w:val="ne_NP" w:bidi="ne_NP"/>
        </w:rPr>
        <w:t>त्यसपछि येशूले आफ्ना चेलाहरू र त्यहाँ भएका अन्य मानिसहरूसँग कुरा गर्न थाल्नुहुन्छ। परमेश्वरले आफूमा भएका सबै ज्ञान, शक्ति र अधिकार उहाँलाई दिनुभएको छ भनेर येशू भन्नुहुन्छ। यसले येशूलाई यो ज्ञान र अधिकार प्रकट गर्न वा आफू चाहनुहुने जसलाई यो ज्ञान र अधिकार बाँड्न अनुमति दिनुभयो। येशू भन्नुहुन्छ कि परमेश्वर, उहाँका पिता बाहेक कसैले पनि परमेश्वरसँगको उहाँको सम्बन्धलाई पूर्ण रूपमा बुझ्दैन। र केवल येशू, पुत्रलाई उहाँको पिता को हुनुहुन्छ भनेर साँच्चै थाहा छ। तर, पुत्रको रूपमा, येशूले उहाँले जसलाई रोज्नुहुन्छ उहाँले साँच्चै परमेश्वरलाई प्रकट गर्न सक्नुहुन्छ वा उहाँलाई साँच्चै चिन्न सक्नुहुन्छ।</w:t>
      </w:r>
    </w:p>
    <w:p>
      <w:pPr/>
      <w:r>
        <w:rPr>
          <w:lang w:val="ne_NP" w:bidi="ne_NP"/>
        </w:rPr>
      </w:r>
      <w:r>
        <w:rPr>
          <w:lang w:val="ne_NP" w:bidi="ne_NP"/>
        </w:rPr>
        <w:t>फेरि, येशूले आफ्नो श्रोतालाई परिवर्तन गर्नुहुन्छ र चेलाहरूसँग मात्र कुरा गर्नुहुन्छ। यसको अर्थ उहाँ भीडबाट टाढा हुनुहुन्छ र निस्केर निस्केर बोल्नुहुन्छ भन्ने हुन सक्छ। येशूले तिनीहरूलाई धन्य भए वा तिनीहरूले परमेश्वरबाट ठूलो सम्मान पाएका छन् भनेर भन्नुहुन्छ। तिनीहरू धन्य छन् किनभने तिनीहरू यो पूरै समय येशूसँग यात्रा गर्दै आएका छन् र उहाँले गर्नुभएका सबै चमत्कारहरू देखेका छन्! विगतका महत्त्वपूर्ण नेताहरू, जस्तै राजाहरू र अगमवक्ताहरू वा परमेश्वरका सन्देशवाहकहरूसँग पनि येशूलाई हेर्ने मौका थिएन। यी नेताहरू येशूलाई भेट्न र येशूले सिकाउनुभएको कुरा सुन्न चाहन्थे किनभने उहाँ मसीह वा परमेश्वरको प्रतिज्ञा गरिएको मुक्तिदाता हुनुहुन्छ। तर येशू जन्मनुभन्दा धेरै अघि तिनीहरू मरे।</w:t>
      </w:r>
    </w:p>
    <w:p>
      <w:pPr/>
      <w:r>
        <w:rPr>
          <w:lang w:val="ne_NP" w:bidi="ne_NP"/>
        </w:rPr>
      </w:r>
      <w:r>
        <w:rPr>
          <w:lang w:val="ne_NP" w:bidi="ne_NP"/>
        </w:rPr>
        <w:t>यस खण्डले चेलाहरूको ठूलो समूहलाई येशूको मिशनको एउटा भाग हुनुभएको देखाउँछ। तिनीहरूले उहाँका प्रतिनिधिहरूको रूपमा र उहाँको अधिकारको रूपमा व्यवहार गर्छन्। येशूको सन्देशलाई स्वीकार गरियो वा अस्वीकार गरियो भन्ने कुराको वास्ता नगरी सबैलाई परमेश्वरको राज्यको बारेमा बताउनुको महत्त्व तिनीहरूले बुझ्छन्।</w:t>
      </w:r>
      <w:r>
        <w:rPr>
          <w:lang w:val="ne_NP" w:bidi="ne_NP"/>
        </w:rPr>
      </w:r>
    </w:p>
    <w:p>
      <w:pPr>
        <w:pStyle w:val="Heading3"/>
      </w:pPr>
      <w:r>
        <w:rPr>
          <w:lang w:val="ne_NP" w:bidi="ne_NP"/>
        </w:rPr>
        <w:t>Step 3</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७२ चेलाहरूले येशूको आज्ञा पालन गरे र त्यसपछि फर्के। चेलाहरू अचम्ममा परेका छन् किनभने दुष्टात्माहरूले येशूको नामको अधिकारलाई चिने। येशूले शैतानलाई झर्दै गरेको देख्नुभयो भनेर तिनीहरूलाई भन्नुहुन्छ। येशूले तिनीहरूलाई येशूले दिनुभएको अधिकारको बारेमा भन्नुहुन्छ। येशूले तिनीहरूलाई चोट लाग्ने छैन भनेर भन्नुहुन्छ। येशूले तिनीहरूलाई भन्नुहुन्छ कि भूतहरूले तिनीहरूको आज्ञा पालन गरेकोमा होइन, तर परमेश्वरले तिनीहरूको नाम लेख्नुभएकोमा चेलाहरूले आनन्द मनाउनुपर्छ।</w:t>
      </w:r>
    </w:p>
    <w:p>
      <w:pPr/>
      <w:r>
        <w:rPr>
          <w:lang w:val="ne_NP" w:bidi="ne_NP"/>
        </w:rPr>
      </w:r>
      <w:r>
        <w:rPr>
          <w:b/>
          <w:lang w:val="ne_NP" w:bidi="ne_NP"/>
        </w:rPr>
        <w:t>दोस्रो दृश्य:</w:t>
      </w:r>
      <w:r>
        <w:rPr>
          <w:lang w:val="ne_NP" w:bidi="ne_NP"/>
        </w:rPr>
        <w:t xml:space="preserve"> येशूले यी कुराहरू बुद्धिमानी र चलाखहरूबाट लुकाउनुभएकोमा र बालकजस्ता मानिसहरूलाई प्रकट गरिदिनुभएकोमा परमेश्वरलाई धन्यवाद दिँदै प्रार्थना गर्नुहुन्छ।</w:t>
      </w:r>
    </w:p>
    <w:p>
      <w:pPr/>
      <w:r>
        <w:rPr>
          <w:lang w:val="ne_NP" w:bidi="ne_NP"/>
        </w:rPr>
      </w:r>
      <w:r>
        <w:rPr>
          <w:b/>
          <w:lang w:val="ne_NP" w:bidi="ne_NP"/>
        </w:rPr>
        <w:t>तेस्रो दृश्य:</w:t>
      </w:r>
      <w:r>
        <w:rPr>
          <w:lang w:val="ne_NP" w:bidi="ne_NP"/>
        </w:rPr>
        <w:t xml:space="preserve"> पिताबाहेक कसैले पनि पुत्रलाई चिन्दैन र पुत्रबाहेक अनि पुत्रले जसलाई पिता प्रकट गर्न रोज्नुहुन्छ, उनीहरूबाहेक कसैले पनि पितालाई चिन्दैन भनी येशूले भीडलाई भन्नुहुन्छ।</w:t>
      </w:r>
    </w:p>
    <w:p>
      <w:pPr/>
      <w:r>
        <w:rPr>
          <w:lang w:val="ne_NP" w:bidi="ne_NP"/>
        </w:rPr>
      </w:r>
      <w:r>
        <w:rPr>
          <w:b/>
          <w:lang w:val="ne_NP" w:bidi="ne_NP"/>
        </w:rPr>
        <w:t>चौथो दृश्य:</w:t>
      </w:r>
      <w:r>
        <w:rPr>
          <w:lang w:val="ne_NP" w:bidi="ne_NP"/>
        </w:rPr>
        <w:t xml:space="preserve"> येशू आफ्ना चेलाहरू एक्लै हुँदा तिनीहरूतर्फ फर्कनुहुन्छ र तिनीहरूलाई भन्नुहुन्छ कि तिनीहरू धन्य हुन् किनभने तिनीहरूले ती कुराहरू देखेका छन् जुन राजाहरू र अगमवक्ताहरूले देख्न चाहेका थिए तर देखेनन्।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दुष्ट आत्माहरू</w:t>
      </w:r>
    </w:p>
    <w:p>
      <w:pPr>
        <w:pStyle w:val="ListBullet"/>
        <w:spacing w:line="240" w:lineRule="auto"/>
        <w:ind w:left="720"/>
      </w:pPr>
      <w:r>
        <w:rPr>
          <w:lang w:val="ne_NP" w:bidi="ne_NP"/>
        </w:rPr>
      </w:r>
      <w:r>
        <w:rPr>
          <w:lang w:val="ne_NP" w:bidi="ne_NP"/>
        </w:rPr>
        <w:t>दुष्ट आत्माहरूको प्रतिनिधित्व गर्ने बिच्छीहरू र सर्पहरू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चेलाहरू पठाइएका थिए र येशूले तिनीहरूलाई आज्ञा गर्नुभएको कुरा तिनीहरूले गरेका छन् भनेर सम्झनु महत्त्वपूर्ण छ। टोलीले चेलाहरूले येशूको नाममा भूतहरूलाई मानिसहरूबाट निस्कन आज्ञा दिएको नाटक गर्न सक्छ। टोलीले चेलाहरूले सर्प र बिच्छीका रूपमा रहेका दुष्ट आत्माहरूको बीचमा कुनै हानी वा चोटबिना हिँडेको अभिनय गर्न सक्छ।</w:t>
      </w:r>
    </w:p>
    <w:p>
      <w:pPr/>
      <w:r>
        <w:rPr>
          <w:lang w:val="ne_NP" w:bidi="ne_NP"/>
        </w:rPr>
      </w:r>
      <w:r>
        <w:rPr>
          <w:lang w:val="ne_NP" w:bidi="ne_NP"/>
        </w:rPr>
        <w:t>चेलाहरूले येशूको नाम प्रयोग गर्दा येशूको अधिकारमा जोड दिएका थिए भनेर सम्झनु महत्त्वपूर्ण छ।</w:t>
      </w:r>
    </w:p>
    <w:p>
      <w:pPr/>
      <w:r>
        <w:rPr>
          <w:lang w:val="ne_NP" w:bidi="ne_NP"/>
        </w:rPr>
      </w:r>
      <w:r>
        <w:rPr>
          <w:lang w:val="ne_NP" w:bidi="ne_NP"/>
        </w:rPr>
        <w:t>ती बहत्तर जना आनन्दका साथ फर्केर आए र येशूको नाममा भूतहरूले आज्ञा पालन गरेको कुरा बताए।</w:t>
      </w:r>
    </w:p>
    <w:p>
      <w:pPr/>
      <w:r>
        <w:rPr>
          <w:lang w:val="ne_NP" w:bidi="ne_NP"/>
        </w:rPr>
      </w:r>
      <w:r>
        <w:rPr>
          <w:lang w:val="ne_NP" w:bidi="ne_NP"/>
        </w:rPr>
        <w:t>सर्पहरू र बिच्छीहरू दुष्ट, शैतान र भूतहरूका संकेत हुन् भनेर सम्झनु महत्त्वपूर्ण छ। येशूले तिनीहरूसँग शैतान र भूतहरूलाई नाश गर्ने शक्ति छ भन्ने संकेत गर्नुहुन्न, तर तिनीहरूले कुनै चोट नलागीकन तिनीहरूलाई जित्नेछन्।</w:t>
      </w:r>
    </w:p>
    <w:p>
      <w:pPr/>
      <w:r>
        <w:rPr>
          <w:lang w:val="ne_NP" w:bidi="ne_NP"/>
        </w:rPr>
      </w:r>
      <w:r>
        <w:rPr>
          <w:lang w:val="ne_NP" w:bidi="ne_NP"/>
        </w:rPr>
        <w:t>उहाँले शैतानलाई अचानक बिजुली जस्तै झर्दै गरेको देख्नुभयो भनेर तिनीहरूलाई भन्नुहुन्छ। येशूले तिनीहरूलाई शत्रुको सबै शक्तिमाथि अधिकार दिनुभएको छ र तिनीहरूले सर्प र बिच्छीहरूको बीचमा हिँड्दा कुल्चने छन् भनेर भन्नुहुन्छ। कुनै कुराले तिनीहरूलाई चोट पुर्याउने छैन भनेर पनि येशूले भन्नुहुन्छ।</w:t>
      </w:r>
    </w:p>
    <w:p>
      <w:pPr/>
      <w:r>
        <w:rPr>
          <w:lang w:val="ne_NP" w:bidi="ne_NP"/>
        </w:rPr>
      </w:r>
      <w:r>
        <w:rPr>
          <w:lang w:val="ne_NP" w:bidi="ne_NP"/>
        </w:rPr>
        <w:t>येशूले तिनीहरूको नाम स्वर्गमा लेखिएको छ भन्दा, यसको अर्थ तिनीहरूको नामको रेकर्ड परमेश्वरसँग छ भन्ने कुरा सम्झनु महत्त्वपूर्ण छ।</w:t>
      </w:r>
    </w:p>
    <w:p>
      <w:pPr/>
      <w:r>
        <w:rPr>
          <w:lang w:val="ne_NP" w:bidi="ne_NP"/>
        </w:rPr>
      </w:r>
      <w:r>
        <w:rPr>
          <w:lang w:val="ne_NP" w:bidi="ne_NP"/>
        </w:rPr>
        <w:t>येशूले तिनीहरूलाई दुष्ट आत्माहरूले तिनीहरूको आज्ञा पालन गरेकोमा होइन, बरु तिनीहरूको नाम स्वर्गमा लेखिएकोमा आनन्द मनाउनु पर्छ भन्नुहुन्छ।</w:t>
      </w:r>
    </w:p>
    <w:p>
      <w:pPr/>
      <w:r>
        <w:rPr>
          <w:lang w:val="ne_NP" w:bidi="ne_NP"/>
        </w:rPr>
      </w:r>
      <w:r>
        <w:rPr>
          <w:lang w:val="ne_NP" w:bidi="ne_NP"/>
        </w:rPr>
        <w:t>येशू रमाउनुहुँदा पहिलो भागमा येशू स्वर्गमा हुनुहुने आफ्ना पितासँग कुरा गर्दै हुनुहुन्छ भनेर सम्झनु महत्त्वपूर्ण छ। पिता कसलाई प्रकट गर्ने भनेर येशूले नै छान्नुहुन्छ भनेर येशूले आफ्ना श्रोताहरूलाई व्याख्या गर्नुहुन्छ। परमेश्वरको आत्माले येशूलाई आनन्द दिनुहुन्छ र उहाँले आफ्नो पितालाई प्रार्थना गर्नुहुन्छ। परमेश्वरले आफ्नो ज्ञान आफू बुद्धिमानी छु भन्ने ठान्ने मानिसहरूबाट लुकाउनुभएकोमा र बालकजस्ता मानिसहरूलाई यो प्रकट गर्नुभएकोमा येशूले परमेश्वरलाई धन्यवाद दिनुहुन्छ। परमेश्वर साँच्चै को हुनुहुन्छ भन्ने कुरा उहाँलाई मात्र थाहा छ र परमेश्वरले मात्र येशूलाई आफ्नो पुत्रको रूपमा पूर्ण रुपमा बुझ्नुहुन्छ भनेर येशूले आफ्ना श्रोताहरूलाई व्याख्या गर्नुहुन्छ। कसलाई परमेश्वर प्रकट गर्ने भनेर येशूले नै रोज्नुहुन्छ।</w:t>
      </w:r>
    </w:p>
    <w:p>
      <w:pPr/>
      <w:r>
        <w:rPr>
          <w:lang w:val="ne_NP" w:bidi="ne_NP"/>
        </w:rPr>
      </w:r>
      <w:r>
        <w:rPr>
          <w:lang w:val="ne_NP" w:bidi="ne_NP"/>
        </w:rPr>
        <w:t>येशू आफ्ना चेलाहरूसँग एक्लै हुनुहुँदा, येशूले तिनीहरूलाई भन्नुहुन्छ कि चेलाहरू धन्य हुन् किनभने अगमवक्ताहरू र राजाहरूले जे देख्न र सुन्न चाहेका थिए तर पाएनन्, ती कुराहरू चेलाहरूले देखेका र सुनेका छन्।</w:t>
      </w:r>
      <w:r>
        <w:rPr>
          <w:lang w:val="ne_NP" w:bidi="ne_NP"/>
        </w:rPr>
      </w:r>
    </w:p>
    <w:p>
      <w:pPr>
        <w:pStyle w:val="Heading3"/>
      </w:pPr>
      <w:r>
        <w:rPr>
          <w:lang w:val="ne_NP" w:bidi="ne_NP"/>
        </w:rPr>
        <w:t>Step 4</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दुष्ट आत्माहरू</w:t>
      </w:r>
    </w:p>
    <w:p>
      <w:pPr>
        <w:pStyle w:val="ListBullet"/>
        <w:spacing w:line="240" w:lineRule="auto"/>
        <w:ind w:left="720"/>
      </w:pPr>
      <w:r>
        <w:rPr>
          <w:lang w:val="ne_NP" w:bidi="ne_NP"/>
        </w:rPr>
      </w:r>
      <w:r>
        <w:rPr>
          <w:lang w:val="ne_NP" w:bidi="ne_NP"/>
        </w:rPr>
        <w:t>दुष्ट आत्माहरूको प्रतिनिधित्व गर्ने बिच्छीहरू र सर्पहरू</w:t>
      </w:r>
    </w:p>
    <w:p>
      <w:pPr>
        <w:pStyle w:val="ListBullet"/>
        <w:spacing w:line="240" w:lineRule="auto"/>
        <w:ind w:left="720"/>
      </w:pPr>
      <w:r>
        <w:rPr>
          <w:lang w:val="ne_NP" w:bidi="ne_NP"/>
        </w:rPr>
      </w:r>
      <w:r>
        <w:rPr>
          <w:lang w:val="ne_NP" w:bidi="ne_NP"/>
        </w:rPr>
        <w:t>भीड</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चेलाहरूले भूतहरू धपाउन येशूको नाम प्रयोग गरेको अभिनय गर्ने कुरा निश्चित गर्नुहोस्।</w:t>
      </w:r>
    </w:p>
    <w:p>
      <w:pPr/>
      <w:r>
        <w:rPr>
          <w:lang w:val="ne_NP" w:bidi="ne_NP"/>
        </w:rPr>
      </w:r>
      <w:r>
        <w:rPr>
          <w:lang w:val="ne_NP" w:bidi="ne_NP"/>
        </w:rPr>
        <w:t>टोलीले चेलाहरू सर्पहरू र बिच्छीहरूको बीचमा हिँड्दै गरेको अभिनय गर्ने कुरा सुनिश्चित गर्नुहोस्। सर्पहरू र बिच्छीहरूले दुष्ट आत्माहरूजस्तै व्यवहार गर्ने मानिसहरूलाई जनाउन सक्छन् जसले चेलाहरूलाई आक्रमण गर्न प्रयास गर्छन् तर तिनीहरूलाई चोट पुर्याउन सक्दैनन्।</w:t>
      </w:r>
    </w:p>
    <w:p>
      <w:pPr/>
      <w:r>
        <w:rPr>
          <w:lang w:val="ne_NP" w:bidi="ne_NP"/>
        </w:rPr>
      </w:r>
      <w:r>
        <w:rPr>
          <w:lang w:val="ne_NP" w:bidi="ne_NP"/>
        </w:rPr>
        <w:t>पवित्र आत्माले येशूलाई पितासँग प्रार्थना गर्न प्रेरणा दिइरहनुभएको दृश्यलाई टोलीले नाटक गर्ने कुरा सुनिश्चित गर्नुहोस्। टोलीले यस अवस्थालाई कसरी देखाउने भनेर निर्णय गर्न सक्छ। यदि सम्भव छ भने, येशूले प्रार्थना गरिरहनुहुँदा एक व्यक्तिले उहाँलाई साउती मार्दै पवित्र आत्माको भूमिका निर्वाह गर्न सक्छ।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चेलाहरूले येशूका आज्ञाहरू पालन गरेको र त्यसपछि आनन्दका साथ फर्केको नाटक गर्नुहोस्। येशूको नाम प्रयोग गर्दा दुष्टात्माहरूले कसरी तिनीहरूको आज्ञा पालन गरे भनेर तिनीहरूले येशूलाई भन्छन्।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"तिनीहरूको विश्वास थियो भन्ने कुराले म उत्साहित छु," "तिनीहरू धेरै खुसी छन्, मलाई आशा छ कि यसले तिनीहरूलाई आउने कुराको लागि तयार हुन मद्दत गर्नेछ," "मलाई आशा छ कि शत्रुले तिनीहरूलाई कुनै हानि पुर्याएन भन्ने कुरा तिनीहरूले बिर्सने छैनन्।" चेलाहरूको भूमिका खेल्ने कलाकारलाई सोध्नुहोस्, "तपाईंलाई कस्तो महसुस भइरहेको छ?" तपाईंले यस्ता कुराहरू सुन्न सक्नुहुन्छ, "हामीसँग भएको शक्तिमा म अचम्ममा परेको छु," "येशूले आफ्नो महत्त्वपूर्ण अभियानमा मद्दत गर्न मलाई रोज्नुभएकोमा म खुसी र सम्मानित छु," "मानिसहरूले येशू को हुनुहुन्छ भनेर चिन्न थालेकोमा म उत्साहित छु।" नाटक फेरि सुरु गर्नुहोस्।</w:t>
      </w:r>
    </w:p>
    <w:p>
      <w:pPr/>
      <w:r>
        <w:rPr>
          <w:lang w:val="ne_NP" w:bidi="ne_NP"/>
        </w:rPr>
      </w:r>
      <w:r>
        <w:rPr>
          <w:lang w:val="ne_NP" w:bidi="ne_NP"/>
        </w:rPr>
        <w:t>शत्रुको सबै शक्तिमाथि उनीहरूको अधिकार छ र बिच्छी वा सर्पले तिनीहरूलाई कुनै हानि गर्ने छैन भन्ने बारेमा येशूले तिनीहरूलाई बताउनुभएको कुराको अभिनय गर्नुहोस्।</w:t>
      </w:r>
    </w:p>
    <w:p>
      <w:pPr/>
      <w:r>
        <w:rPr>
          <w:lang w:val="ne_NP" w:bidi="ne_NP"/>
        </w:rPr>
      </w:r>
      <w:r>
        <w:rPr>
          <w:lang w:val="ne_NP" w:bidi="ne_NP"/>
        </w:rPr>
        <w:t>अभिनय रोक्नुहोस्: दुष्ट आत्माहरूको भूमिका खेल्ने कलाकारलाई सोध्नुहोस्, "तपाईंलाई कस्तो महसुस भइरहेको छ?" तपाईंले यस्ता कुराहरू सुन्न सक्नुहुन्छ, "तिनीहरू कसरी यति शक्तिशाली छन्?" "म तिनीहरूका आज्ञाहरूको विरोध गर्न सक्दिन," र "मैले छोड्नुपर्ने भयो भनेर म रिसाएको छु।" नाटक फेरि सुरु गर्नुहोस्।</w:t>
      </w:r>
    </w:p>
    <w:p>
      <w:pPr/>
      <w:r>
        <w:rPr>
          <w:lang w:val="ne_NP" w:bidi="ne_NP"/>
        </w:rPr>
      </w:r>
      <w:r>
        <w:rPr>
          <w:lang w:val="ne_NP" w:bidi="ne_NP"/>
        </w:rPr>
        <w:t>दुष्ट आत्माहरूले तिनीहरूको आज्ञा पालन गरे भनेर होइन, तर तिनीहरूका नामहरू स्वर्गमा लेखिएका कारणले तिनीहरूले आनन्द मनाउनुपर्छ भनेर येशूले आफ्ना चेलाहरूलाई भन्नुभएको नाटक गर्नुहोस्।</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यस्ता कुराहरू सुन्न सक्नुहुन्छ, "येशू सही हुनुहुन्छ।" परमेश्वरसँग सदाको लागि बाँच्नुभन्दा राम्रो अरू केही छैन," "म स्वर्ग पुगुन्जेलसम्म पर्खन सक्दिन," र "येशूले मलाई सधैँ सबैभन्दा महत्त्वपूर्ण कुरा सम्झाउनुहुन्छ भन्ने कुरामा म खुसी छु।" नाटक फेरि सुरु गर्नुहोस्।</w:t>
      </w:r>
    </w:p>
    <w:p>
      <w:pPr/>
      <w:r>
        <w:rPr>
          <w:lang w:val="ne_NP" w:bidi="ne_NP"/>
        </w:rPr>
      </w:r>
      <w:r>
        <w:rPr>
          <w:lang w:val="ne_NP" w:bidi="ne_NP"/>
        </w:rPr>
        <w:t>येशूले पवित्र आत्माको आनन्दले प्रेरित भएर प्रार्थना गरिरहनुभएको नाटक गर्नुहोस्। येशूले परमेश्वरलाई धन्यवाद दिनुहुन्छ किनभने परमेश्वरले यी कुराहरू आफूलाई बुद्धिमानी र चलाख ठान्ने मानिसहरूबाट लुकानुहुन्छ। परमेश्वरले यी कुराहरू बालक जस्ता मानिसहरूलाई देखाउन रोज्नु भएको छ।</w:t>
      </w:r>
    </w:p>
    <w:p>
      <w:pPr/>
      <w:r>
        <w:rPr>
          <w:lang w:val="ne_NP" w:bidi="ne_NP"/>
        </w:rPr>
      </w:r>
      <w:r>
        <w:rPr>
          <w:lang w:val="ne_NP" w:bidi="ne_NP"/>
        </w:rPr>
        <w:t>अभिनय रोक्नुहोस्: पवित्र आत्माको भूमिका खेल्ने कलाकारलाई सोध्नुहोस्, "तपाईंलाई कस्तो महसुस भइरहेको छ?" तपाईंले यस्ता कुराहरू सुन्न सक्नुहुन्छ, "येशूले चेलाहरूलाई परमेश्वरको योजनाको लागि तयारी गरिरहनुभएको छ भन्ने कुराले म आनन्दले भरिएको छु," "परमेश्वर पिता र येशू पुत्रसँग सम्बन्धमा हुन पाउँदा म खुसी छु," र "येशूले आफूलाई नम्र बनाउनुभएको र अरूलाई परमेश्वरको बारेमा सिकाउनुभएकोमा म गर्व गर्छु।" नाटक फेरि सुरु गर्नुहोस्।</w:t>
      </w:r>
    </w:p>
    <w:p>
      <w:pPr/>
      <w:r>
        <w:rPr>
          <w:lang w:val="ne_NP" w:bidi="ne_NP"/>
        </w:rPr>
      </w:r>
      <w:r>
        <w:rPr>
          <w:lang w:val="ne_NP" w:bidi="ne_NP"/>
        </w:rPr>
        <w:t>येशूले आफ्ना वरिपरिका मानिसहरूलाई उहाँका पिताले उहाँलाई सबै ज्ञान र अधिकार दिनुभएको छ भनेर भन्नुभएको नाटक गर्नुहोस्। पिता बाहेक कसैले छोरालाई चिन्दैन भनेर येशूले तिनीहरूलाई भन्नुहुन्छ। उहाँ भन्नुहुन्छ कि पुत्र र पुत्रले पितालाई प्रकट गर्न रोजेका व्यक्तिहरू बाहेक अरू कसैले पनि पितालाई चिन्दैनन्।</w:t>
      </w:r>
    </w:p>
    <w:p>
      <w:pPr/>
      <w:r>
        <w:rPr>
          <w:lang w:val="ne_NP" w:bidi="ne_NP"/>
        </w:rPr>
      </w:r>
      <w:r>
        <w:rPr>
          <w:lang w:val="ne_NP" w:bidi="ne_NP"/>
        </w:rPr>
        <w:t>नाटक रोक्नुहोस्: सुन्ने मानिसहरूको भूमिका खेल्ने कलाकारलाई सोध्नुहोस्, "तपाईंलाई कस्तो महसुस भइरहेको छ?" तपाईंले यस्ता कुराहरू सुन्न सक्नुहुन्छ, "म अलमलमा परेको छु," "येशूले मलाई पिता देखाइदिउन भन्ने म चाहन्छु," र "येशूले किन सधैँ घुमाउरो तरिकाले बोल्नुहुन्छ?" नाटक फेरि सुरु गर्नुहोस्।</w:t>
      </w:r>
    </w:p>
    <w:p>
      <w:pPr/>
      <w:r>
        <w:rPr>
          <w:lang w:val="ne_NP" w:bidi="ne_NP"/>
        </w:rPr>
      </w:r>
      <w:r>
        <w:rPr>
          <w:lang w:val="ne_NP" w:bidi="ne_NP"/>
        </w:rPr>
        <w:t>येशू आफ्ना चेलाहरूसँग एक्लै हुनुभएको र उनीहरूलाई तिनीहरू धन्य हुन् भनी बताउनुभएको नाटक गर्नुहोस्, किनभने उनीहरूले ती कुराहरू देखेका र सुनेका छन् जुन राजाहरू र अगमवक्ताहरूले देख्न र सुन्न चाहेका थिए, तर उनीहरूले देख्न र सुन्न पाएनन्।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"सम्मानित छु," "येशूले मलाई रोज्नुभयो भनेर म विश्वास गर्न सक्दिन," र "त्यो सत्य हो!" धर्मशास्त्रहरूले सधैँ प्रतिज्ञा गरिएको मुक्तिदाताको बारेमा बताएका छन्। "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पठाएका, ७२ </w:t>
      </w:r>
      <w:r>
        <w:rPr>
          <w:b/>
          <w:lang w:val="ne_NP" w:bidi="ne_NP"/>
        </w:rPr>
        <w:t>चेलाहरू</w:t>
      </w:r>
      <w:r>
        <w:rPr>
          <w:lang w:val="ne_NP" w:bidi="ne_NP"/>
        </w:rPr>
        <w:t xml:space="preserve"> वा येशूका अनुयायीहरू आनन्दका साथ फर्किन्छन्। तपाईंले अघिल्लो खण्डहरूमा गरेजस्तै चेलालाई अनुवाद गर्ने कुरा सुनिश्चित गर्नुहोस्। </w:t>
      </w:r>
      <w:r>
        <w:rPr>
          <w:lang w:val="ne_NP" w:bidi="ne_NP"/>
        </w:rPr>
        <w:t>चेला</w:t>
      </w:r>
      <w:r>
        <w:rPr>
          <w:lang w:val="ne_NP" w:bidi="ne_NP"/>
        </w:rPr>
        <w:t xml:space="preserve"> मुख्य शब्दावलीमा छ। चेलाहरू उत्साहित छन् र येशूलाई </w:t>
      </w:r>
      <w:r>
        <w:rPr>
          <w:b/>
          <w:lang w:val="ne_NP" w:bidi="ne_NP"/>
        </w:rPr>
        <w:t>प्रभु</w:t>
      </w:r>
      <w:r>
        <w:rPr>
          <w:lang w:val="ne_NP" w:bidi="ne_NP"/>
        </w:rPr>
        <w:t xml:space="preserve"> भनेर बोलाउँछन्। यो सम्मानित उपाधिको अर्थ गुरु वा अधिकार भएको व्यक्ति भनेको जस्तै हो। यो यहूदीहरूले परमेश्वरलाई संबोधन गर्न प्रयोग गर्ने शब्द हो। तपाईंले पहिले गरेजस्तै प्रभुलाई अनुवाद गर्ने कुरा सुनिश्चित गर्नुहोस्। </w:t>
      </w:r>
      <w:r>
        <w:rPr>
          <w:lang w:val="ne_NP" w:bidi="ne_NP"/>
        </w:rPr>
        <w:t>प्रभु</w:t>
      </w:r>
      <w:r>
        <w:rPr>
          <w:lang w:val="ne_NP" w:bidi="ne_NP"/>
        </w:rPr>
        <w:t xml:space="preserve"> मुख्य शब्दावलीमा छ।</w:t>
      </w:r>
    </w:p>
    <w:p>
      <w:pPr/>
      <w:r>
        <w:rPr>
          <w:lang w:val="ne_NP" w:bidi="ne_NP"/>
        </w:rPr>
      </w:r>
      <w:r>
        <w:rPr>
          <w:lang w:val="ne_NP" w:bidi="ne_NP"/>
        </w:rPr>
        <w:t xml:space="preserve">चेलाहरू उत्साहित छन् किनभने तिनीहरूले येशूको शक्तिशाली नाम प्रयोग गर्दा </w:t>
      </w:r>
      <w:r>
        <w:rPr>
          <w:b/>
          <w:lang w:val="ne_NP" w:bidi="ne_NP"/>
        </w:rPr>
        <w:t>भूतहरू</w:t>
      </w:r>
      <w:r>
        <w:rPr>
          <w:lang w:val="ne_NP" w:bidi="ne_NP"/>
        </w:rPr>
        <w:t xml:space="preserve"> वा दुष्ट आत्माहरू तिनीहरूको अधीनमा भए। तपाईंले पहिले गरेजस्तै भूतलाई अनुवाद गर्ने कुरा सुनिश्चित गर्नुहोस्। </w:t>
      </w:r>
      <w:r>
        <w:rPr>
          <w:lang w:val="ne_NP" w:bidi="ne_NP"/>
        </w:rPr>
        <w:t>भूत</w:t>
      </w:r>
      <w:r>
        <w:rPr>
          <w:lang w:val="ne_NP" w:bidi="ne_NP"/>
        </w:rPr>
        <w:t xml:space="preserve">, मुख्य शब्दावलीमा छ। </w:t>
      </w:r>
    </w:p>
    <w:p>
      <w:pPr/>
      <w:r>
        <w:rPr>
          <w:lang w:val="ne_NP" w:bidi="ne_NP"/>
        </w:rPr>
      </w:r>
      <w:r>
        <w:rPr>
          <w:lang w:val="ne_NP" w:bidi="ne_NP"/>
        </w:rPr>
        <w:t xml:space="preserve">येशूले </w:t>
      </w:r>
      <w:r>
        <w:rPr>
          <w:b/>
          <w:lang w:val="ne_NP" w:bidi="ne_NP"/>
        </w:rPr>
        <w:t>शैतानलाई</w:t>
      </w:r>
      <w:r>
        <w:rPr>
          <w:lang w:val="ne_NP" w:bidi="ne_NP"/>
        </w:rPr>
        <w:t xml:space="preserve"> </w:t>
      </w:r>
      <w:r>
        <w:rPr>
          <w:b/>
          <w:lang w:val="ne_NP" w:bidi="ne_NP"/>
        </w:rPr>
        <w:t>स्वर्गबाट</w:t>
      </w:r>
      <w:r>
        <w:rPr>
          <w:lang w:val="ne_NP" w:bidi="ne_NP"/>
        </w:rPr>
        <w:t xml:space="preserve"> बिजुली जस्तै खसेको देखे भनेर जवाफ दिनुहुन्छ। शैतान सबै दुष्ट आत्माहरूको प्रमुख हो र परमेश्वर बसोबास गर्ने ठाउँ स्वर्ग हो। यस सन्दर्भमा, स्वर्ग भनेको त्यो आकाश हो जहाँबाट बिजुली खस्छ। तपाईंले अघिल्लो खण्डहरूमा गरेजस्तै शैतान र स्वर्गलाई अनुवाद गर्ने कुरा सुनिश्चित गर्नुहोस्। </w:t>
      </w:r>
      <w:r>
        <w:rPr>
          <w:lang w:val="ne_NP" w:bidi="ne_NP"/>
        </w:rPr>
        <w:t>शैतान</w:t>
      </w:r>
      <w:r>
        <w:rPr>
          <w:lang w:val="ne_NP" w:bidi="ne_NP"/>
        </w:rPr>
        <w:t xml:space="preserve"> र </w:t>
      </w:r>
      <w:r>
        <w:rPr>
          <w:lang w:val="ne_NP" w:bidi="ne_NP"/>
        </w:rPr>
        <w:t>स्वर्ग</w:t>
      </w:r>
      <w:r>
        <w:rPr>
          <w:lang w:val="ne_NP" w:bidi="ne_NP"/>
        </w:rPr>
        <w:t xml:space="preserve"> दुवै शब्दहरू मुख्य शब्दावलीमा छन्। येशूले शैतानलाई छिट्टै पराजित भएको देखे भन्दै हुनुहुन्छ।</w:t>
      </w:r>
    </w:p>
    <w:p>
      <w:pPr/>
      <w:r>
        <w:rPr>
          <w:lang w:val="ne_NP" w:bidi="ne_NP"/>
        </w:rPr>
      </w:r>
      <w:r>
        <w:rPr>
          <w:lang w:val="ne_NP" w:bidi="ne_NP"/>
        </w:rPr>
        <w:t xml:space="preserve">चेलाहरूलाई विभिन्न सहरहरूमा जानुअघि उनीहरूलाई </w:t>
      </w:r>
      <w:r>
        <w:rPr>
          <w:b/>
          <w:lang w:val="ne_NP" w:bidi="ne_NP"/>
        </w:rPr>
        <w:t>अधिकार</w:t>
      </w:r>
      <w:r>
        <w:rPr>
          <w:lang w:val="ne_NP" w:bidi="ne_NP"/>
        </w:rPr>
        <w:t xml:space="preserve"> वा काम गर्ने अधिकार दिनुभयो। तपाईंले पहिले गरेझैँ अधिकारलाई सोहीअनुसार अनुवाद गर्ने निश्चित गर्नुहोस्। </w:t>
      </w:r>
      <w:r>
        <w:rPr>
          <w:lang w:val="ne_NP" w:bidi="ne_NP"/>
        </w:rPr>
        <w:t>अधिकार</w:t>
      </w:r>
      <w:r>
        <w:rPr>
          <w:lang w:val="ne_NP" w:bidi="ne_NP"/>
        </w:rPr>
        <w:t xml:space="preserve"> मुख्य शब्दावलीमा छ। चेलाहरूको नाम </w:t>
      </w:r>
      <w:r>
        <w:rPr>
          <w:b/>
          <w:lang w:val="ne_NP" w:bidi="ne_NP"/>
        </w:rPr>
        <w:t>स्वर्गमा</w:t>
      </w:r>
      <w:r>
        <w:rPr>
          <w:lang w:val="ne_NP" w:bidi="ne_NP"/>
        </w:rPr>
        <w:t xml:space="preserve"> लेखिएको छ भनेर येशू भन्नुहुन्छ। यहाँ, उहाँले परमेश्वर बसोबास गर्ने ठाउँलाई जनाउँदै हुनुहुन्छ। तपाईंले पहिले गरेजस्तै स्वर्गलाई अनुवाद गर्ने कुरा सुनिश्चित गर्नुहोस्। </w:t>
      </w:r>
      <w:r>
        <w:rPr>
          <w:lang w:val="ne_NP" w:bidi="ne_NP"/>
        </w:rPr>
        <w:t>स्वर्ग</w:t>
      </w:r>
      <w:r>
        <w:rPr>
          <w:lang w:val="ne_NP" w:bidi="ne_NP"/>
        </w:rPr>
        <w:t xml:space="preserve"> मुख्य शब्दावलीमा छ।</w:t>
      </w:r>
    </w:p>
    <w:p>
      <w:pPr/>
      <w:r>
        <w:rPr>
          <w:lang w:val="ne_NP" w:bidi="ne_NP"/>
        </w:rPr>
      </w:r>
      <w:r>
        <w:rPr>
          <w:lang w:val="ne_NP" w:bidi="ne_NP"/>
        </w:rPr>
        <w:t xml:space="preserve">येशू </w:t>
      </w:r>
      <w:r>
        <w:rPr>
          <w:b/>
          <w:lang w:val="ne_NP" w:bidi="ne_NP"/>
        </w:rPr>
        <w:t>पवित्र आत्माबाट</w:t>
      </w:r>
      <w:r>
        <w:rPr>
          <w:lang w:val="ne_NP" w:bidi="ne_NP"/>
        </w:rPr>
        <w:t xml:space="preserve"> आनन्दले भरिएको हुनुहुन्थ्यो भनेर लूकाले भन्छन्। पवित्र आत्माले परमेश्वरको आत्मालाई जनाउँछ। परमेश्वरको आत्माले मानिसहरूलाई विशेष बुद्धि, शक्ति र असाधारण कामहरू गर्ने अधिकार दिन सक्छ। तपाईंले पहिले गरेजस्तै पवित्र आत्मालाई अनुवाद गर्ने कुरा सुनिश्चित गर्नुहोस्। </w:t>
      </w:r>
      <w:r>
        <w:rPr>
          <w:lang w:val="ne_NP" w:bidi="ne_NP"/>
        </w:rPr>
        <w:t>पवित्र आत्मा</w:t>
      </w:r>
      <w:r>
        <w:rPr>
          <w:lang w:val="ne_NP" w:bidi="ne_NP"/>
        </w:rPr>
        <w:t xml:space="preserve"> मुख्य शब्दावलीमा छ।</w:t>
      </w:r>
    </w:p>
    <w:p>
      <w:pPr/>
      <w:r>
        <w:rPr>
          <w:lang w:val="ne_NP" w:bidi="ne_NP"/>
        </w:rPr>
      </w:r>
      <w:r>
        <w:rPr>
          <w:lang w:val="ne_NP" w:bidi="ne_NP"/>
        </w:rPr>
        <w:t xml:space="preserve">येशूले आफ्ना चेलाहरूलाई </w:t>
      </w:r>
      <w:r>
        <w:rPr>
          <w:b/>
          <w:lang w:val="ne_NP" w:bidi="ne_NP"/>
        </w:rPr>
        <w:t>धन्य</w:t>
      </w:r>
      <w:r>
        <w:rPr>
          <w:lang w:val="ne_NP" w:bidi="ne_NP"/>
        </w:rPr>
        <w:t xml:space="preserve"> भन्नुहुन्छ किनभने तिनीहरूले उहाँलाई चमत्कारहरू गरेको देखेका छन् र उहाँका शिक्षाहरू सुनेका छन्। धन्य हुनुको अर्थ परमेश्वरले तिनीहरूलाई आफ्नो अनुग्रह देखाउनुभयो। तपाईंले पहिले गरेजस्तै आशिषलाई अनुवाद गर्ने कुरा सुनिश्चित गर्नुहोस्। </w:t>
      </w:r>
      <w:r>
        <w:rPr>
          <w:lang w:val="ne_NP" w:bidi="ne_NP"/>
        </w:rPr>
        <w:t>आशिष</w:t>
      </w:r>
      <w:r>
        <w:rPr>
          <w:lang w:val="ne_NP" w:bidi="ne_NP"/>
        </w:rPr>
        <w:t xml:space="preserve"> मुख्य शब्दावलीमा छ। येशू भन्नुहुन्छ कि धेरै </w:t>
      </w:r>
      <w:r>
        <w:rPr>
          <w:b/>
          <w:lang w:val="ne_NP" w:bidi="ne_NP"/>
        </w:rPr>
        <w:t>अगमवक्ताहरू</w:t>
      </w:r>
      <w:r>
        <w:rPr>
          <w:lang w:val="ne_NP" w:bidi="ne_NP"/>
        </w:rPr>
        <w:t xml:space="preserve"> वा परमेश्वरका सन्देशवाहकहरू र राजाहरू चेलाहरूले देखेका र सुनेका कुरा देख्न र सुन्न चाहन्थे। तपाईंले अघिल्लो खण्डहरूमा गर्नुभएको तरिकाले अगमवक्तालाई अनुवाद गर्ने कुरा निश्चित गर्नुहोस्। </w:t>
      </w:r>
      <w:r>
        <w:rPr>
          <w:lang w:val="ne_NP" w:bidi="ne_NP"/>
        </w:rPr>
        <w:t>अगमवक्ता</w:t>
      </w:r>
      <w:r>
        <w:rPr>
          <w:lang w:val="ne_NP" w:bidi="ne_NP"/>
        </w:rPr>
        <w:t xml:space="preserve"> मुख्य शब्दावलीमा छ।</w:t>
      </w:r>
    </w:p>
    <w:p>
      <w:pPr/>
      <w:r>
        <w:rPr>
          <w:lang w:val="ne_NP" w:bidi="ne_NP"/>
        </w:rPr>
      </w:r>
      <w:r>
        <w:rPr>
          <w:lang w:val="ne_NP" w:bidi="ne_NP"/>
        </w:rPr>
        <w:t xml:space="preserve">जब येशूले परमेश्वरलाई आफ्नो पिताको रूपमा बताउनु हुन्छ, उहाँले आफूलाई पुत्र भन्नुहुन्छ। यसले </w:t>
      </w:r>
      <w:r>
        <w:rPr>
          <w:b/>
          <w:lang w:val="ne_NP" w:bidi="ne_NP"/>
        </w:rPr>
        <w:t>परमेश्वरको पुत्रलाई</w:t>
      </w:r>
      <w:r>
        <w:rPr>
          <w:lang w:val="ne_NP" w:bidi="ne_NP"/>
        </w:rPr>
        <w:t xml:space="preserve"> जनाउँछ। यो उपाधिले येशूसँग परमेश्वरको जस्तै स्वभाव र चरित्र छ भनेर देखाउँछ। तपाईंले पहिले गरेजस्तै परमेश्वरको पुत्रलाई अनुवाद गर्ने कुरा सुनिश्चित गर्नुहोस्। </w:t>
      </w:r>
      <w:r>
        <w:rPr>
          <w:lang w:val="ne_NP" w:bidi="ne_NP"/>
        </w:rPr>
        <w:t>परमेश्वरको पुत्र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10:25–37</w:t>
      </w:r>
      <w:r>
        <w:rPr>
          <w:lang w:val="ne_NP" w:bidi="ne_NP"/>
        </w:rPr>
      </w:r>
    </w:p>
    <w:p>
      <w:pPr>
        <w:pStyle w:val="Heading3"/>
      </w:pPr>
      <w:r>
        <w:rPr>
          <w:lang w:val="ne_NP" w:bidi="ne_NP"/>
        </w:rPr>
        <w:t>Step 1</w:t>
      </w:r>
    </w:p>
    <w:p>
      <w:pPr/>
      <w:r>
        <w:rPr>
          <w:lang w:val="ne_NP" w:bidi="ne_NP"/>
        </w:rPr>
      </w:r>
      <w:r>
        <w:rPr>
          <w:lang w:val="ne_NP" w:bidi="ne_NP"/>
        </w:rPr>
        <w:t>लूका १०:२५–३७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७२ चेलाहरू आफ्नो अभियानबाट फर्केका थिए र येशूलाई के भएको थियो भनेर सुनाए। येशू र उहाँका चेलाहरू यरूशलेमतिरको आफ्नो यात्रालाई जारी राख्नुहुन्छ। बाटोमा, येशू केही मानिसहरूलाई सिकाउन रोकिनुहुन्छ र यहूदी धार्मिक व्यवस्थाका एक विज्ञसँग छलफल गर्नुहुन्छ। येशूले त्यो मानिसको प्रश्नको जवाफ दिन एउटा दृष्टान्त वा विशेष कथा प्रयोग गर्नुहुन्छ।</w:t>
      </w:r>
    </w:p>
    <w:p>
      <w:pPr/>
      <w:r>
        <w:rPr>
          <w:lang w:val="ne_NP" w:bidi="ne_NP"/>
        </w:rPr>
      </w:r>
      <w:r>
        <w:rPr>
          <w:lang w:val="ne_NP" w:bidi="ne_NP"/>
        </w:rPr>
        <w:t>लूकाले "एउटा अवसरमा" वा केही अनुवादहरूमा "र हेर!" बाट सुरु गर्दछन्। यी वाक्यांशहरूले एउटा नयाँ घटनाको परिचय दिन्छन् जसलाई लूकाले जोड दिन र आफ्ना श्रोताहरूले ध्यान दिइरहेका छन् भन्ने कुरा सुनिश्चित गर्न चाहन्छन्। लूकाले व्यवस्थाका एक जानकारलाई कथाको एउटा महत्त्वपूर्ण व्यक्तिको रूपमा परिचय दिइरहेका छन्। व्यवस्थाका जानकार भन्नाले परमेश्वरको व्यवस्था अध्ययन गर्ने, व्याख्या गर्ने र मानिसहरूलाई सिकाउने व्यक्तिलाई बुझिन्थ्यो। "परमेश्वरको व्यवस्था" ले पुरानो करारका पहिलो पाँच पुस्तकहरूलाई जनाउँछ जसले परमेश्वरले मोशालाई दिनुभएको व्यवस्थाको व्याख्या गर्थे। व्यवस्थाका यी विशेषज्ञ त्यही समूहका थिए जसलाई लूकाले "व्यवस्थाका शिक्षकहरू" भन्छन्।</w:t>
      </w:r>
    </w:p>
    <w:p>
      <w:pPr/>
      <w:r>
        <w:rPr>
          <w:lang w:val="ne_NP" w:bidi="ne_NP"/>
        </w:rPr>
      </w:r>
      <w:r>
        <w:rPr>
          <w:lang w:val="ne_NP" w:bidi="ne_NP"/>
        </w:rPr>
        <w:t>येशू मानिसहरूको एउटा समूहलाई सिकाउँदै हुनुहुन्थ्यो, त्यही बेला एकजना व्यवस्थाको शास्त्री उठेर उभिए। सामान्यतया विद्यार्थीहरू शिक्षकको कुरा सुन्दा बस्ने गर्थे। जब कसैले प्रश्न सोध्न चाहन्थ्यो, तब तिनीहरू उभिन्थे।</w:t>
      </w:r>
    </w:p>
    <w:p>
      <w:pPr/>
      <w:r>
        <w:rPr>
          <w:lang w:val="ne_NP" w:bidi="ne_NP"/>
        </w:rPr>
      </w:r>
      <w:r>
        <w:rPr>
          <w:lang w:val="ne_NP" w:bidi="ne_NP"/>
        </w:rPr>
        <w:t>रोक्नुहोस् र आफ्नो टोलीसँग छलफल गर्नुहोस्: तपाईंको संस्कृतिमा आदरणीय शिक्षक र उहाँका श्रोताहरूका लागि सामाजिक मान्यताहरू के कस्ता छन्? कसैले प्रश्न सोध्ने वा शिक्षकले भनिरहेको कुरालाई चुनौती दिने उपयुक्त तरिका के हो?</w:t>
      </w:r>
    </w:p>
    <w:p>
      <w:pPr/>
      <w:r>
        <w:rPr>
          <w:lang w:val="ne_NP" w:bidi="ne_NP"/>
        </w:rPr>
      </w:r>
      <w:r>
        <w:rPr>
          <w:lang w:val="ne_NP" w:bidi="ne_NP"/>
        </w:rPr>
        <w:t>ती विज्ञ येशूको परमेश्वरको व्यवस्था सिकाउने र व्याख्या गर्ने क्षमताको जाँच गर्न चाहन्छन्। व्यवस्थाको विज्ञले येशूलाई "गुरु" भनेर बोलाउँछन्। यो यहूदी धार्मिक अगुवाको लागि विनम्र उपाधि थियो। परमेश्वरसँगको अनन्त जीवन उत्तराधिकारमा पाउन वा प्राप्त गर्न आफूले के गर्नुपर्छ भनेर त्यो मानिस जान्न चाहन्छ। यसले स्वर्गमा वा परमेश्वर बसोबास गर्ने ठाउँमा परमेश्वरसँग सदाको लागि रहने कुरालाई जनाउँछ।</w:t>
      </w:r>
    </w:p>
    <w:p>
      <w:pPr/>
      <w:r>
        <w:rPr>
          <w:lang w:val="ne_NP" w:bidi="ne_NP"/>
        </w:rPr>
      </w:r>
      <w:r>
        <w:rPr>
          <w:lang w:val="ne_NP" w:bidi="ne_NP"/>
        </w:rPr>
        <w:t>येशूले त्यो मानिसको प्रश्नको जवाफ अर्को प्रश्नले दिनुहुन्छ। येशूले सोध्नुहुन्छ, "व्यवस्थामा के लेखिएको छ?" जब येशूले सोध्नुहुन्छ, "तिमी यसलाई कसरी पढ्छौ?" उहाँले त्यस मानिसलाई यस विषयमा परमेश्वरको व्यवस्थाले के भन्छ जस्तो लाग्छ भनेर व्याख्या गर्न भन्दै हुनुहुन्छ। विज्ञले व्यवस्थाको एउटा पुस्तकबाट उद्धृत गरेर जवाफ दिन्छन्। तपाईंले आफ्नो सम्पूर्ण हृदय, प्राण, शक्ति र मनले प्रभु आफ्नो परमेश्वरलाई प्रेम गर्नुपर्छ भनेर उहाँ भन्नुहुन्छ। जब कसैले परमेश्वरलाई आफ्नो सम्पूर्ण हृदय, प्राण, शक्ति र मनले प्रेम गर्छ, उसले परमेश्वरलाई आफ्ना सबै क्षमताहरूले प्रेम गर्छ। यो सबै यहूदी मानिसहरूको लागि आज्ञा थियो। परमेश्वरको व्यक्तिगत नाम प्रभु थियो। 'प्रभु तपाईंका परमेश्वर' भन्नाले त्यस्तो परमेश्वरलाई बुझाउँछ जससँग मानिसहरूको सम्बन्ध हुन्छ।</w:t>
      </w:r>
    </w:p>
    <w:p>
      <w:pPr/>
      <w:r>
        <w:rPr>
          <w:lang w:val="ne_NP" w:bidi="ne_NP"/>
        </w:rPr>
      </w:r>
      <w:r>
        <w:rPr>
          <w:lang w:val="ne_NP" w:bidi="ne_NP"/>
        </w:rPr>
        <w:t>विज्ञले व्यवस्थाको अर्को पुस्तक लेवीबाट पनि उद्धृत गर्छन्। तपाईंले आफूलाई प्रेम गर्नुजस्तै आफ्नो छिमेकीलाई वा नजिकै बसोबास गर्ने व्यक्तिलाई प्रेम गर्नुपर्छ भनेर यस व्यवस्थाले भन्छ। धेरै यहूदीहरूले छिमेकीको अर्थ अन्य यहूदीहरू मात्र हो भन्ने सोचेका थिए।</w:t>
      </w:r>
    </w:p>
    <w:p>
      <w:pPr/>
      <w:r>
        <w:rPr>
          <w:lang w:val="ne_NP" w:bidi="ne_NP"/>
        </w:rPr>
      </w:r>
      <w:r>
        <w:rPr>
          <w:lang w:val="ne_NP" w:bidi="ne_NP"/>
        </w:rPr>
        <w:t>येशूले जवाफ दिएर भन्नुहुन्छ, त्यो मानिसले सही जवाफ दिएको छ। येशूले त्यो मानिसलाई आफूले उद्धृत गरेका आज्ञाहरू पालन गर्न भन्नुहुन्छ र फलस्वरूप, उनी परमेश्वरसँग सदाको लागि जीवित रहनेछन्। त्यो मानिस येशूसँग सहमत भयो, तर उसले आफूलाई बुद्धिमानी देखाउन चाहन्थ्यो, त्यसैले उसले अर्को प्रश्न सोध्यो। "मेरो छिमेकी को हो?" कसलाई प्रेम देखाउनु पर्छ भन्ने बारेमा येशूले के सोच्नुभयो भन्ने कुरा त्यो मानिसले जान्न चाहन्थ्यो।</w:t>
      </w:r>
    </w:p>
    <w:p>
      <w:pPr/>
      <w:r>
        <w:rPr>
          <w:lang w:val="ne_NP" w:bidi="ne_NP"/>
        </w:rPr>
      </w:r>
      <w:r>
        <w:rPr>
          <w:lang w:val="ne_NP" w:bidi="ne_NP"/>
        </w:rPr>
        <w:t>रोक्नुहोस् र आफ्नो टोलीसँग छलफल गर्नुहोस्: तपाईंको संस्कृतिमा कुनै व्यक्तिले आफूलाई अझ बुद्धिमान भएको कसरी देखाउँछन्? बुद्धिमानी व्यक्तिसँग कस्तो प्रकारको ज्ञान वा अनुभव हुन्छ?</w:t>
      </w:r>
    </w:p>
    <w:p>
      <w:pPr/>
      <w:r>
        <w:rPr>
          <w:lang w:val="ne_NP" w:bidi="ne_NP"/>
        </w:rPr>
      </w:r>
      <w:r>
        <w:rPr>
          <w:lang w:val="ne_NP" w:bidi="ne_NP"/>
        </w:rPr>
        <w:t>येशूले एउटा दृष्टान्त सुनाएर त्यो मानिसको प्रश्नको जवाफ दिनुहुन्छ। दृष्टान्त एक विशेष प्रकारको कथा हो। परमेश्वरको गहिरो अर्थ सिकाउन येशूले यसलाई भन्नुभयो। मानिसहरूले ध्यान दिएर सुनेनन् भने दृष्टान्तहरू बुझ्न गाह्रो हुन्थ्यो। येशूले सुनाउनुभएको कथा यरूशलेमबाट यरिहोतर्फ यात्रा गरिरहेको एउटा मानिसको बारेमा हो। यरीहो यरूशलेमबाट २७ किलोमिटर वा १७ माइल टाढा थियो र यर्दन नदीको नजिकै रहेको थियो। यरूशलेम पहाडमा थियो। बाटोमा यात्रा गर्ने जो कोही ओरालो झर्नुपर्ने थियो। यरीहो जाने बाटो ठाडो थियो र चट्टानी तथा निर्जन क्षेत्रहरू भएर गएको थियो, जहाँ चोरहरू लुकेर यात्रीहरूलाई आक्रमण गर्न पर्खिरहन्थे।</w:t>
      </w:r>
    </w:p>
    <w:p>
      <w:pPr/>
      <w:r>
        <w:rPr>
          <w:lang w:val="ne_NP" w:bidi="ne_NP"/>
        </w:rPr>
      </w:r>
      <w:r>
        <w:rPr>
          <w:lang w:val="ne_NP" w:bidi="ne_NP"/>
        </w:rPr>
        <w:t>रोक्नुहोस् र आफ्नो टोलीलाई यरूशलेमदेखि यरीहोसम्मको बाटोको नक्सा देखाउनुहोस्। चट्टानी, एकान्त बाटोको तस्वीर देखाउनुहोस्।</w:t>
      </w:r>
    </w:p>
    <w:p>
      <w:pPr/>
      <w:r>
        <w:rPr>
          <w:lang w:val="ne_NP" w:bidi="ne_NP"/>
        </w:rPr>
      </w:r>
      <w:r>
        <w:rPr>
          <w:lang w:val="ne_NP" w:bidi="ne_NP"/>
        </w:rPr>
        <w:t>त्यो मानिस यरीहोतिर जाँदै गरेको बेला डाँकूहरूले उसलाई आक्रमण गरे। तिनीहरूले उसलाई कुटपिट गरे र उसबाट उसका लुगासहित सबै कुरा खोसे। उनी बाटोको छेउमा मुस्किलले जीवित अवस्थामा लडिरहेका थिए । पहिले एकजना पूजाहारी हिँड्छन्, बाटो पार गर्छन्, र अर्कोतिर जान्छन्। त्यसपछि पूजाहारीहरूलाई मद्दत गर्ने एक लेवी, जो धार्मिक कामदार थिए, तिनी पनि अर्कोतिरबाट तर्केर गए। यी दुवै मानिसहरू उच्च स्तरका धार्मिक कामदारहरू थिए। यो कथा सुनिरहेका केही मानिसहरूले यी विशेष मानिसहरू समस्यामा परेको एउटा मानिसलाई मद्दत गर्न रोकिनु आवश्यक थिएन भन्ने कुरामा सहमत थिए।</w:t>
      </w:r>
    </w:p>
    <w:p>
      <w:pPr/>
      <w:r>
        <w:rPr>
          <w:lang w:val="ne_NP" w:bidi="ne_NP"/>
        </w:rPr>
      </w:r>
      <w:r>
        <w:rPr>
          <w:lang w:val="ne_NP" w:bidi="ne_NP"/>
        </w:rPr>
        <w:t>त्यसपछि एउटा सामरी मानिस त्यो बाटोमा भएर गयो। सामरीहरू र यहूदीहरू एक अर्कालाई घृणा गर्थे किनभने सामरीहरू विदेशीसँग विवाह गर्ने यहूदीहरूका सन्तान थिए।</w:t>
      </w:r>
    </w:p>
    <w:p>
      <w:pPr/>
      <w:r>
        <w:rPr>
          <w:lang w:val="ne_NP" w:bidi="ne_NP"/>
        </w:rPr>
      </w:r>
      <w:r>
        <w:rPr>
          <w:lang w:val="ne_NP" w:bidi="ne_NP"/>
        </w:rPr>
        <w:t>जब सामरीले घाइते मानिसलाई देखे, उसलाई उ प्रति दया लाग्यो। सामरी त्यो मानिसको नजिकै आयो र उसको घाउको उपचार गर्यो। यसको अर्थ उसले घाउहरूमा तेल र दाखमद्य खन्याइदियो। त्यस समयमा, मानिसहरूले जैतुनको तेल र दाखमद्यलाई औषधीको रूपमा प्रयोग गर्थे। दाखमद्यमा भएको रक्सीले घाउ सफा गर्यो। त्यसपछि उसले घाउको वरिपरि कपडाका टुक्राहरूले बेर्यो।</w:t>
      </w:r>
    </w:p>
    <w:p>
      <w:pPr/>
      <w:r>
        <w:rPr>
          <w:lang w:val="ne_NP" w:bidi="ne_NP"/>
        </w:rPr>
      </w:r>
      <w:r>
        <w:rPr>
          <w:lang w:val="ne_NP" w:bidi="ne_NP"/>
        </w:rPr>
        <w:t>रोक्नुहोस् र आफ्नो टोलीसँग छलफल गर्नुहोस्: तपाईंको संस्कृतिमा मानिसहरूले घाउको उपचार कसरी गर्छन्? यदि मानिसहरूले तेल र दाखमद्य प्रयोग गर्दैनन् भने तपाईं बसोबास गर्ने ठाउँमा मानिसहरूले वैकल्पिक औषधिको रूपमा के प्रयोग गर्छन्?</w:t>
      </w:r>
    </w:p>
    <w:p>
      <w:pPr/>
      <w:r>
        <w:rPr>
          <w:lang w:val="ne_NP" w:bidi="ne_NP"/>
        </w:rPr>
      </w:r>
      <w:r>
        <w:rPr>
          <w:lang w:val="ne_NP" w:bidi="ne_NP"/>
        </w:rPr>
        <w:t>त्यसपछि सामरीले घाइते मानिसलाई आफ्नो गधामा चढायो। गधा भनेको सामानहरू वा व्यक्ति बोक्न सक्ने एउटा पशु हो।</w:t>
      </w:r>
    </w:p>
    <w:p>
      <w:pPr/>
      <w:r>
        <w:rPr>
          <w:lang w:val="ne_NP" w:bidi="ne_NP"/>
        </w:rPr>
      </w:r>
      <w:r>
        <w:rPr>
          <w:lang w:val="ne_NP" w:bidi="ne_NP"/>
        </w:rPr>
        <w:t>यदि तपाईं बसोबास गर्ने ठाउँमा यी पशुहरू पाइँदैनन् भने रोक्नुहोस् र गधाको तस्वीर देखाउनुहोस्।</w:t>
      </w:r>
    </w:p>
    <w:p>
      <w:pPr/>
      <w:r>
        <w:rPr>
          <w:lang w:val="ne_NP" w:bidi="ne_NP"/>
        </w:rPr>
      </w:r>
      <w:r>
        <w:rPr>
          <w:lang w:val="ne_NP" w:bidi="ne_NP"/>
        </w:rPr>
        <w:t>त्यसपछि सामरीले गधालाई एउटा पौवा वा पाहुनाघरतिर लग्यो। सराय एउटा यस्तो ठाउँ थियो जहाँ यात्रीहरूले पैसा तिरेर आराम गर्न र खाना खान सक्थे। सामरीले सरायमा त्यस मानिसको हेरचाह गरिरह्यो। सामरीले रात बिताए, र त्यसपछि घाइते मानिसको हेरचाह गर्ने काम जारी राख्न सरायको मालिकलाई पैसा तिरे। सामरीले सरायको मालिकलाई दुई दिनार वा दुई रोमी चाँदीका सिक्का तिरे। यो दुई दिनको कामको बराबर थियो। त्यस मानिसको हेरचाह गर्नका लागि पाहुनाघरको मालिकले दुईवटा सिक्काभन्दा बढी खर्च गर्नेछ कि छैन भन्ने कुरा सामरीलाई थाहा थिएन। उहाँ फर्केर आउनुहुँदा जे बढी खर्च हुन्छ, त्यसको भुक्तानी उहाँले गरिदिने कुरा सरायाको मालिकलाई बताउनुभयो। यसरी दृष्टान्त समाप्त हुन्छ।</w:t>
      </w:r>
    </w:p>
    <w:p>
      <w:pPr/>
      <w:r>
        <w:rPr>
          <w:lang w:val="ne_NP" w:bidi="ne_NP"/>
        </w:rPr>
      </w:r>
      <w:r>
        <w:rPr>
          <w:lang w:val="ne_NP" w:bidi="ne_NP"/>
        </w:rPr>
        <w:t>त्यसपछि येशूले तीन जनामध्ये घाइते मानिसको छिमेकी को थियो भनेर विज्ञलाई सोध्नुहुन्छ। विज्ञले जवाफ दिन्छन् कि वास्तविक छिमेकी त्यो मानिस सामरी थियो जसले कष्ट भोगिरहेका वा खाँचोमा परेकाहरूप्रति दया वा करुणा देखायो। येशूले त्यो विशेषज्ञलाई गएर सामरी मानिसको जस्तै व्यवहार गर्न भन्नुहुन्छ।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छ वटा दृश्यहरू छन्।</w:t>
      </w:r>
    </w:p>
    <w:p>
      <w:pPr/>
      <w:r>
        <w:rPr>
          <w:lang w:val="ne_NP" w:bidi="ne_NP"/>
        </w:rPr>
      </w:r>
      <w:r>
        <w:rPr>
          <w:b/>
          <w:lang w:val="ne_NP" w:bidi="ne_NP"/>
        </w:rPr>
        <w:t>पहिलो दृश्य:</w:t>
      </w:r>
      <w:r>
        <w:rPr>
          <w:lang w:val="ne_NP" w:bidi="ne_NP"/>
        </w:rPr>
        <w:t xml:space="preserve"> येशू र उहाँका चेलाहरू यरूशलेम जाने बाटोमा हुनुहुन्छ। येशू भीडलाई सिकाउन रोकिनुहुन्छ। भीडमा व्यवस्थाका एक विज्ञ छन्।</w:t>
      </w:r>
    </w:p>
    <w:p>
      <w:pPr/>
      <w:r>
        <w:rPr>
          <w:lang w:val="ne_NP" w:bidi="ne_NP"/>
        </w:rPr>
      </w:r>
      <w:r>
        <w:rPr>
          <w:b/>
          <w:lang w:val="ne_NP" w:bidi="ne_NP"/>
        </w:rPr>
        <w:t>दोस्रो दृश्य:</w:t>
      </w:r>
      <w:r>
        <w:rPr>
          <w:lang w:val="ne_NP" w:bidi="ne_NP"/>
        </w:rPr>
        <w:t xml:space="preserve"> एक विज्ञ उभिन्छन् र येशूलाई जाँच्न उहाँलाई एउटा प्रश्न सोध्छन्। येशूले अर्को प्रश्नद्वारा जवाफ दिनुहुन्छ। विज्ञले सही जवाफ दिन्छन् र तिनीहरू दुवै सहमत हुन्छन्। त्यसपछि विज्ञले सोध्छन्, "मेरो छिमेकी को हो?" येशूले एउटा दृष्टान्त सुनाएर जवाफ दिनुहुन्छ।</w:t>
      </w:r>
    </w:p>
    <w:p>
      <w:pPr/>
      <w:r>
        <w:rPr>
          <w:lang w:val="ne_NP" w:bidi="ne_NP"/>
        </w:rPr>
      </w:r>
      <w:r>
        <w:rPr>
          <w:b/>
          <w:lang w:val="ne_NP" w:bidi="ne_NP"/>
        </w:rPr>
        <w:t>तेस्रो दृश्य:</w:t>
      </w:r>
      <w:r>
        <w:rPr>
          <w:lang w:val="ne_NP" w:bidi="ne_NP"/>
        </w:rPr>
        <w:t xml:space="preserve"> एकजना यात्री यरूशलेमबाट यरीहोतर्फको बाटोमा हिँड्दै गर्दा उनीमाथि आक्रमण हुन्छ, उनलाई कुटपिट गरिन्छ र लुटिन्छ। चोरहरूले उनलाई बिना लुगा र गम्भीर रूपले घाइते अवस्थामा बाटोमा छोड्छन्।</w:t>
      </w:r>
    </w:p>
    <w:p>
      <w:pPr/>
      <w:r>
        <w:rPr>
          <w:lang w:val="ne_NP" w:bidi="ne_NP"/>
        </w:rPr>
      </w:r>
      <w:r>
        <w:rPr>
          <w:b/>
          <w:lang w:val="ne_NP" w:bidi="ne_NP"/>
        </w:rPr>
        <w:t>चौथो दृश्य:</w:t>
      </w:r>
      <w:r>
        <w:rPr>
          <w:lang w:val="ne_NP" w:bidi="ne_NP"/>
        </w:rPr>
        <w:t xml:space="preserve"> एकजना यहूदी पूजाहारी घाइते भएको मानिसको छेउबाट हिँड्छन्, बाटो काट्छन् र उसलाई मद्दत गर्दैनन्। त्यसपछि एकजना लेवीले पनि त्यसै गर्छन्। अन्तमा, एकजना सामरीले त्यो मानिसलाई देख्छ, उसलाई मद्दत गर्छ, र उसलाई पौवामा लैजान्छ।</w:t>
      </w:r>
    </w:p>
    <w:p>
      <w:pPr/>
      <w:r>
        <w:rPr>
          <w:lang w:val="ne_NP" w:bidi="ne_NP"/>
        </w:rPr>
      </w:r>
      <w:r>
        <w:rPr>
          <w:b/>
          <w:lang w:val="ne_NP" w:bidi="ne_NP"/>
        </w:rPr>
        <w:t>पाँचौ दृश्य:</w:t>
      </w:r>
      <w:r>
        <w:rPr>
          <w:lang w:val="ne_NP" w:bidi="ne_NP"/>
        </w:rPr>
        <w:t xml:space="preserve"> सामरी व्यक्ति पौवामा आइपुग्छ। उ घाइते मानिससँग रातभर बस्छ। अर्को दिन उनले ती मानिसको हेरचाह गर्न पौवाको मालिकलाई पैसा तिर्छन्।</w:t>
      </w:r>
    </w:p>
    <w:p>
      <w:pPr/>
      <w:r>
        <w:rPr>
          <w:lang w:val="ne_NP" w:bidi="ne_NP"/>
        </w:rPr>
      </w:r>
      <w:r>
        <w:rPr>
          <w:b/>
          <w:lang w:val="ne_NP" w:bidi="ne_NP"/>
        </w:rPr>
        <w:t>छैटौं दृश्य:</w:t>
      </w:r>
      <w:r>
        <w:rPr>
          <w:lang w:val="ne_NP" w:bidi="ne_NP"/>
        </w:rPr>
        <w:t xml:space="preserve"> येशूले कुन मानिस असल छिमेकी हो भनेर विज्ञलाई सोध्नुहुन्छ। विज्ञले जवाफ दिन्छन्, "दया भएको व्यक्ति।" येशूले उसलाई गएर त्यस्तै व्यवहार गर्न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कानुनका जानकार</w:t>
      </w:r>
    </w:p>
    <w:p>
      <w:pPr>
        <w:pStyle w:val="ListBullet"/>
        <w:spacing w:line="240" w:lineRule="auto"/>
        <w:ind w:left="720"/>
      </w:pPr>
      <w:r>
        <w:rPr>
          <w:lang w:val="ne_NP" w:bidi="ne_NP"/>
        </w:rPr>
      </w:r>
      <w:r>
        <w:rPr>
          <w:lang w:val="ne_NP" w:bidi="ne_NP"/>
        </w:rPr>
        <w:t>यात्री</w:t>
      </w:r>
    </w:p>
    <w:p>
      <w:pPr>
        <w:pStyle w:val="ListBullet"/>
        <w:spacing w:line="240" w:lineRule="auto"/>
        <w:ind w:left="720"/>
      </w:pPr>
      <w:r>
        <w:rPr>
          <w:lang w:val="ne_NP" w:bidi="ne_NP"/>
        </w:rPr>
      </w:r>
      <w:r>
        <w:rPr>
          <w:lang w:val="ne_NP" w:bidi="ne_NP"/>
        </w:rPr>
        <w:t>पूजाहारी</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सामरी</w:t>
      </w:r>
    </w:p>
    <w:p>
      <w:pPr>
        <w:pStyle w:val="ListBullet"/>
        <w:spacing w:line="240" w:lineRule="auto"/>
        <w:ind w:left="720"/>
      </w:pPr>
      <w:r>
        <w:rPr>
          <w:lang w:val="ne_NP" w:bidi="ne_NP"/>
        </w:rPr>
      </w:r>
      <w:r>
        <w:rPr>
          <w:lang w:val="ne_NP" w:bidi="ne_NP"/>
        </w:rPr>
        <w:t>पौवाको मालिक</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यहूदी संस्कृतिमा, कुनै शिक्षकले बोल्दै गर्दा मानिसहरू नम्रता र सिक्ने उत्सुकता देखाउन बस्थे।</w:t>
      </w:r>
    </w:p>
    <w:p>
      <w:pPr/>
      <w:r>
        <w:rPr>
          <w:lang w:val="ne_NP" w:bidi="ne_NP"/>
        </w:rPr>
      </w:r>
      <w:r>
        <w:rPr>
          <w:lang w:val="ne_NP" w:bidi="ne_NP"/>
        </w:rPr>
        <w:t>येशू आफ्ना चेलाहरूसँग हुनुहुन्छ। उहाँ भीडलाई सिकाउन रोकिनुहुन्छ। तिनीहरू उहाँको कुरा बसेर सुनिरहेका बेला व्यवस्थाका एक विज्ञ उभिएर परमेश्वरसँग अनन्त जीवन पाउन आफूले के गर्नुपर्छ भनेर येशूलाई सोध्छन्।</w:t>
      </w:r>
    </w:p>
    <w:p>
      <w:pPr/>
      <w:r>
        <w:rPr>
          <w:lang w:val="ne_NP" w:bidi="ne_NP"/>
        </w:rPr>
      </w:r>
      <w:r>
        <w:rPr>
          <w:lang w:val="ne_NP" w:bidi="ne_NP"/>
        </w:rPr>
        <w:t>व्यवस्थाका विज्ञ व्यवस्थाका शिक्षकहरूकै समूहको एउटा भाग थिए भनेर सम्झनु महत्त्वपूर्ण छ। धार्मिक नेताहरूको यस समूहले परमेश्वरको व्यवस्था अध्ययन गर्थ्यो, व्याख्या गर्थ्यो र सिकाउँथ्यो। येशूमाथि आउने अस्वीकार र कष्टको कारण यो समूहका मानिसहरू हुनेछन् भनेर लूकाले हामीलाई पहिले नै चेतावनी दिएका थिए।</w:t>
      </w:r>
    </w:p>
    <w:p>
      <w:pPr/>
      <w:r>
        <w:rPr>
          <w:lang w:val="ne_NP" w:bidi="ne_NP"/>
        </w:rPr>
      </w:r>
      <w:r>
        <w:rPr>
          <w:lang w:val="ne_NP" w:bidi="ne_NP"/>
        </w:rPr>
        <w:t>येशूले उसलाई सोध्नुहुन्छ, "परमेश्वरको व्यवस्थाले के भन्छ?" विज्ञले येशूलाई परमेश्वरको व्यवस्था उद्धृत गरेर जवाफ दिन्छन्। येशूले भन्नुहुन्छ कि उनले सही जवाफ दिएका छन्। तर ती विज्ञ बुद्धिमानी देखिन चाहन्थे, त्यसैले उनले येशूलाई आफ्नो छिमेकी को हो भनेर सोध्छन्। येशूले एउटा दृष्टान्त सुनाएर जवाफ दिनुहुन्छ।</w:t>
      </w:r>
    </w:p>
    <w:p>
      <w:pPr/>
      <w:r>
        <w:rPr>
          <w:lang w:val="ne_NP" w:bidi="ne_NP"/>
        </w:rPr>
      </w:r>
      <w:r>
        <w:rPr>
          <w:lang w:val="ne_NP" w:bidi="ne_NP"/>
        </w:rPr>
        <w:t>येशूले परमेश्वरको बारेमा गहिरो अर्थ सिकाउन दृष्टान्तहरू वा छोटा कथाहरू प्रयोग गर्नुभएको कुरा सम्झनु महत्त्वपूर्ण छ। येशूले विज्ञको प्रश्नको जवाफ दिन दृष्टान्त सुनाउनुहुन्छ। येशूका दृष्टान्तहरू वास्तवमै बुझ्नका लागि मानिसहरूले ध्यानपूर्वक सुन्नु आवश्यक थियो।</w:t>
      </w:r>
    </w:p>
    <w:p>
      <w:pPr/>
      <w:r>
        <w:rPr>
          <w:lang w:val="ne_NP" w:bidi="ne_NP"/>
        </w:rPr>
      </w:r>
      <w:r>
        <w:rPr>
          <w:lang w:val="ne_NP" w:bidi="ne_NP"/>
        </w:rPr>
        <w:t>येशूको दृष्टान्त यरूशलेमबाट यरीहोसम्मको बाटोमा डाँकूहरूले आक्रमण गर्ने यात्रीको बारेमा हो।</w:t>
      </w:r>
    </w:p>
    <w:p>
      <w:pPr/>
      <w:r>
        <w:rPr>
          <w:lang w:val="ne_NP" w:bidi="ne_NP"/>
        </w:rPr>
      </w:r>
      <w:r>
        <w:rPr>
          <w:lang w:val="ne_NP" w:bidi="ne_NP"/>
        </w:rPr>
        <w:t>यरूशलेमबाट यरीहोसम्मको बाटो ओरालो र खतरनाक छ भनेर सम्झनु महत्त्वपूर्ण छ।</w:t>
      </w:r>
    </w:p>
    <w:p>
      <w:pPr/>
      <w:r>
        <w:rPr>
          <w:lang w:val="ne_NP" w:bidi="ne_NP"/>
        </w:rPr>
      </w:r>
      <w:r>
        <w:rPr>
          <w:lang w:val="ne_NP" w:bidi="ne_NP"/>
        </w:rPr>
        <w:t>एकजना पूजाहारी र एकजना लेवीले घाइते मानिसलाई देख्छन् तर पहिले बाटो काट्छन्, त्यसपछि मद्दत नगरी उनी भएरै अघि बढ्छन्।</w:t>
      </w:r>
    </w:p>
    <w:p>
      <w:pPr/>
      <w:r>
        <w:rPr>
          <w:lang w:val="ne_NP" w:bidi="ne_NP"/>
        </w:rPr>
      </w:r>
      <w:r>
        <w:rPr>
          <w:lang w:val="ne_NP" w:bidi="ne_NP"/>
        </w:rPr>
        <w:t>यो सम्झनु महत्त्वपूर्ण छ कि यरूशलेम यहूदी आराधना गर्ने ठाउँ वा मन्दिर भएको ठाउँ हो। यसको अर्थ पूजाहारी र लेवी सायद मन्दिरमा आफ्नो कर्तव्य पूरा गरेर बाटोमा यात्रा गरिरहेका थिए।</w:t>
      </w:r>
    </w:p>
    <w:p>
      <w:pPr/>
      <w:r>
        <w:rPr>
          <w:lang w:val="ne_NP" w:bidi="ne_NP"/>
        </w:rPr>
      </w:r>
      <w:r>
        <w:rPr>
          <w:lang w:val="ne_NP" w:bidi="ne_NP"/>
        </w:rPr>
        <w:t>एक सामरी त्यही बाटोमा यात्रा गरिरहेको थियो। जब उनले त्यो मानिसलाई देखे, उनले घाउहरूमा पट्टी बाँधिदिए र तेल अनि मद्य लगाएर ती घाउहरूको उपचार गरे। ती मानिसले तेल र दाखमद्य खन्याएपछि पट्टीहरू घाउहरूमा लगाएको हुनु पर्छ। सामरीले कुन क्रममा त्यो मानिसको हेरचाह गरेका थिए भनेर बुझ्न सजिलो बनाउन तपाईंलाई घटनाहरू पुन: व्यवस्थित गर्न सजिलो हुन सक्छ।</w:t>
      </w:r>
    </w:p>
    <w:p>
      <w:pPr/>
      <w:r>
        <w:rPr>
          <w:lang w:val="ne_NP" w:bidi="ne_NP"/>
        </w:rPr>
      </w:r>
      <w:r>
        <w:rPr>
          <w:lang w:val="ne_NP" w:bidi="ne_NP"/>
        </w:rPr>
        <w:t>मानिसहरूले तेल र दाखमद्यलाई औषधीको रूपमा प्रयोग गर्थे भनेर सम्झनु महत्त्वपूर्ण छ। सामरीले घाउको वरिपरि कपडालाई पट्टीको रूपमा बाँध्नुअघि घाउहरू सफा गर्न पहिले त्यसमा तेल र दाखमद्य खन्याए।</w:t>
      </w:r>
    </w:p>
    <w:p>
      <w:pPr/>
      <w:r>
        <w:rPr>
          <w:lang w:val="ne_NP" w:bidi="ne_NP"/>
        </w:rPr>
      </w:r>
      <w:r>
        <w:rPr>
          <w:lang w:val="ne_NP" w:bidi="ne_NP"/>
        </w:rPr>
        <w:t>सामरीले ती मानिसलाई आफ्नो गधामा राखेर एउटा पाहुना घरमा लैजान्छन्। तिनी रात बस्छन्। अर्को बिहान सामरीले त्यो मानिसको हेरचाह गर्न पौवाको मालिकलाई पैसा तिर्छन्। उनी भन्छन् कि आफूले दिएको पैसाले त्यो मानिसलाई मद्दत गर्न पर्याप्त भएन भने उनी फर्केर पौवाको मालिकलाई थप रकम तिर्नेछन्।</w:t>
      </w:r>
    </w:p>
    <w:p>
      <w:pPr/>
      <w:r>
        <w:rPr>
          <w:lang w:val="ne_NP" w:bidi="ne_NP"/>
        </w:rPr>
      </w:r>
      <w:r>
        <w:rPr>
          <w:lang w:val="ne_NP" w:bidi="ne_NP"/>
        </w:rPr>
        <w:t>दृष्टान्त यहाँ रोकिन्छ भनेर सम्झनु महत्त्वपूर्ण छ। अब, येशूले कथा सुनाउन रोक्नुहुन्छ र धार्मिक विज्ञलाई सोध्नुहुन्छ, "यी तीन मध्ये कुन असल छिमेकी थियो?"</w:t>
      </w:r>
    </w:p>
    <w:p>
      <w:pPr/>
      <w:r>
        <w:rPr>
          <w:lang w:val="ne_NP" w:bidi="ne_NP"/>
        </w:rPr>
      </w:r>
      <w:r>
        <w:rPr>
          <w:lang w:val="ne_NP" w:bidi="ne_NP"/>
        </w:rPr>
        <w:t>येशूले कथामा असल छिमेकी को थियो भनेर विज्ञलाई सोध्नुहुन्छ। विज्ञले जवाफ दिन्छन्, "दया देखाउने मानिस।"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छ वटा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कानुनका जानकार</w:t>
      </w:r>
    </w:p>
    <w:p>
      <w:pPr>
        <w:pStyle w:val="ListBullet"/>
        <w:spacing w:line="240" w:lineRule="auto"/>
        <w:ind w:left="720"/>
      </w:pPr>
      <w:r>
        <w:rPr>
          <w:lang w:val="ne_NP" w:bidi="ne_NP"/>
        </w:rPr>
      </w:r>
      <w:r>
        <w:rPr>
          <w:lang w:val="ne_NP" w:bidi="ne_NP"/>
        </w:rPr>
        <w:t>यात्री</w:t>
      </w:r>
    </w:p>
    <w:p>
      <w:pPr>
        <w:pStyle w:val="ListBullet"/>
        <w:spacing w:line="240" w:lineRule="auto"/>
        <w:ind w:left="720"/>
      </w:pPr>
      <w:r>
        <w:rPr>
          <w:lang w:val="ne_NP" w:bidi="ne_NP"/>
        </w:rPr>
      </w:r>
      <w:r>
        <w:rPr>
          <w:lang w:val="ne_NP" w:bidi="ne_NP"/>
        </w:rPr>
        <w:t>पूजाहारी</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सामरी</w:t>
      </w:r>
    </w:p>
    <w:p>
      <w:pPr>
        <w:pStyle w:val="ListBullet"/>
        <w:spacing w:line="240" w:lineRule="auto"/>
        <w:ind w:left="720"/>
      </w:pPr>
      <w:r>
        <w:rPr>
          <w:lang w:val="ne_NP" w:bidi="ne_NP"/>
        </w:rPr>
      </w:r>
      <w:r>
        <w:rPr>
          <w:lang w:val="ne_NP" w:bidi="ne_NP"/>
        </w:rPr>
        <w:t>पौवाको मालिक</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येशूले एउटा कथा सुनाएर व्यवस्थाको ज्ञाताको प्रश्नको जवाफ दिँदै भीडलाई सिकाउँदै गरेको अभिनय गर्ने कुरा सुनिश्चित गर्नुहोस्। भीड र व्यवस्थाका शास्त्रीले अझै हेरिरहेकै अवस्थामा येशूले सुनाउनुभएको जस्तो गरि कलाकारहरूले यस दृष्टान्तलाई नाटकीय रूप दिन सक्छन्।</w:t>
      </w:r>
    </w:p>
    <w:p>
      <w:pPr/>
      <w:r>
        <w:rPr>
          <w:lang w:val="ne_NP" w:bidi="ne_NP"/>
        </w:rPr>
      </w:r>
      <w:r>
        <w:rPr>
          <w:lang w:val="ne_NP" w:bidi="ne_NP"/>
        </w:rPr>
        <w:t>येशूको कथामा सामरीको उल्लेख गर्दा भीडले घृणा गरेको वा मन नपराएको प्रतिक्रियाको नाटक गर्ने कुरा सुनिश्चित गर्नुहोस्। त्यसपछि सामरीले त्यो मानिसलाई मद्दत गर्न अडिँदा तिनीहरू अचम्ममा परेको नाटक गर्नुहोस्।</w:t>
      </w:r>
    </w:p>
    <w:p>
      <w:pPr/>
      <w:r>
        <w:rPr>
          <w:lang w:val="ne_NP" w:bidi="ne_NP"/>
        </w:rPr>
      </w:r>
      <w:r>
        <w:rPr>
          <w:lang w:val="ne_NP" w:bidi="ne_NP"/>
        </w:rPr>
        <w:t>सामरीले मानिसका घाउहरूको हेरचाह गरिरहँदा टोलीले ती सामरीका कार्यहरूलाई पुनः कालक्रमबद्ध गर्न चाहन सक्छ। पहिले उहाँले घाउहरूमा तेल र दाखमद्य खन्याउनुभयो, त्यसपछि उहाँले घाउको वरिपरि कपडा बेर्नुभयो।</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चेलाहरूसँग यात्रा गरिरहनुभएको नाटक गर्नुहोस्। उहाँ भीडलाई सिकाउन रोकिनुहुन्छ। तिनीहरू बसेर उहाँको कुरा सुनिरहेका छन्, त्यति नै बेला व्यवस्थाका एक जानकार उभिन्छन्। उसले येशूको जाँच गर्छ र परमेश्वरसँग अनन्त जीवन पाउन के गर्न आवश्यक छ भनेर उहाँलाई सोध्छ।</w:t>
      </w:r>
    </w:p>
    <w:p>
      <w:pPr/>
      <w:r>
        <w:rPr>
          <w:lang w:val="ne_NP" w:bidi="ne_NP"/>
        </w:rPr>
      </w:r>
      <w:r>
        <w:rPr>
          <w:lang w:val="ne_NP" w:bidi="ne_NP"/>
        </w:rPr>
        <w:t>नाटक रोक्नुहोस्: विज्ञको भूमिका खेल्ने कलाकारलाई सोध्नुहोस्, "तपाईंलाई कस्तो महसुस भइरहेको छ?" तपाईंले यस्ता कुराहरू सुन्न सक्नुहुन्छ, "मलाई आशा छ कि उहाँले केही भन्नुहुन्छ जसले मानिसहरूलाई उहाँ गलत हुनुहुन्छ भनेर देखाउनेछ," "सायद अन्तमा मैले येशूलाई गल्ती गर्न लगाउन सक्छु," र "उहाँले के भन्नुहुनेछ भनेर म उत्सुक छु।" अभिनय फेरि सुरु गर्नुहोस्।</w:t>
      </w:r>
    </w:p>
    <w:p>
      <w:pPr/>
      <w:r>
        <w:rPr>
          <w:lang w:val="ne_NP" w:bidi="ne_NP"/>
        </w:rPr>
      </w:r>
      <w:r>
        <w:rPr>
          <w:lang w:val="ne_NP" w:bidi="ne_NP"/>
        </w:rPr>
        <w:t>येशूले उसलाई सोध्नुहुन्छ, "परमेश्वरको व्यवस्थाले के भन्छ?" विज्ञले येशूलाई परमेश्वरको व्यवस्था उद्धृत गरेर जवाफ दिन्छन्। येशूले भन्नुहुन्छ कि उनले सही जवाफ दिएका छन्। तर ती विज्ञ बुद्धिमानी देखिन चाहन्थे, त्यसैले उनले येशूलाई आफ्नो छिमेकी को हो भनेर सोध्छन्। येशूले एउटा यात्रीको बारेमा एउटा कथा सुनाएर जवाफ दिनुहुन्छ। डाँकूहरूले यरूशलेमबाट यरीहोसम्मको बाटोमा यात्रीलाई आक्रमण गर्छन्। एक पूजाहारी र एउटा लेवीले घाइते मानिसलाई देख्छन् तर कुनै मद्दत नगरी तर्केर जान्छन्।</w:t>
      </w:r>
    </w:p>
    <w:p>
      <w:pPr/>
      <w:r>
        <w:rPr>
          <w:lang w:val="ne_NP" w:bidi="ne_NP"/>
        </w:rPr>
      </w:r>
      <w:r>
        <w:rPr>
          <w:lang w:val="ne_NP" w:bidi="ne_NP"/>
        </w:rPr>
        <w:t>नाटक रोक्नुहोस्: पूजाहारीको भूमिका खेल्ने कलाकारलाई सोध्नुहोस्, "तपाईंलाई कस्तो महसुस भइरहेको छ?" तपाईंले यस्ता कुराहरू सुन्न सक्नुहुन्छ, "यो बाटो खतरनाक थियो भन्ने मलाई थाहा थियो!" "मैले अघि बढिरहनु पर्छ," "असुविधा भयो।" "म उसलाई छुएर अशुद्ध हुन चाहँदिन," र "त्यो गरीब मानिस।" अरू कसैले उहाँलाई मद्दत गर्नेछ भन्नेमा म निश्चित छु।" बाटोको छेउमा भएको मानिसको भूमिका खेल्ने कलाकारलाई सोध्नुहोस्, "तपाईंलाई कस्तो महसुस भइरहेको छ?" तपाईंले यस्ता कुराहरू सुन्न सक्नुहुन्छ, "हताश छु।" पक्कै तिनीहरूले मलाई मद्दत गर्न चाहन्छन्!" "आशाहीन छु, कसैले पनि मलाई मद्दत गर्ने छैन," र "चोट लागेको र डराएको छु।" अभिनय फेरि सुरु गर्नुहोस्।</w:t>
      </w:r>
    </w:p>
    <w:p>
      <w:pPr/>
      <w:r>
        <w:rPr>
          <w:lang w:val="ne_NP" w:bidi="ne_NP"/>
        </w:rPr>
      </w:r>
      <w:r>
        <w:rPr>
          <w:lang w:val="ne_NP" w:bidi="ne_NP"/>
        </w:rPr>
        <w:t>एक सामरी त्यही बाटोमा यात्रा गरिरहेको थियो। जब उनले त्यो मानिसलाई देखे, उनले घाउहरूमा पट्टी बाँधिदिए र तेल अनि मद्य लगाएर ती घाउहरूको उपचार गरे।</w:t>
      </w:r>
    </w:p>
    <w:p>
      <w:pPr/>
      <w:r>
        <w:rPr>
          <w:lang w:val="ne_NP" w:bidi="ne_NP"/>
        </w:rPr>
      </w:r>
      <w:r>
        <w:rPr>
          <w:lang w:val="ne_NP" w:bidi="ne_NP"/>
        </w:rPr>
        <w:t>अभिनय रोक्नुहोस्: सामरीको भूमिका खेल्ने कलाकारलाई सोध्नुहोस्, "तपाईंलाई कस्तो महसुस भइरहेको छ?" तपाईंले यस्ता कुराहरू सुन्न सक्नुहुन्छ, "मलाई उहाँप्रति दया लाग्छ।" "उसलाई मद्दत चाहिन्छ," "यस सडकमा धेरै मानिसहरू घाइते भएको देख्दा म दुखी छु," र "मलाई आशा छ कि उनी निको हुनेछन्।" अभिनय फेरि सुरु गर्नुहोस्।</w:t>
      </w:r>
    </w:p>
    <w:p>
      <w:pPr/>
      <w:r>
        <w:rPr>
          <w:lang w:val="ne_NP" w:bidi="ne_NP"/>
        </w:rPr>
      </w:r>
      <w:r>
        <w:rPr>
          <w:lang w:val="ne_NP" w:bidi="ne_NP"/>
        </w:rPr>
        <w:t>सामरीले ती मानिसलाई आफ्नो गधामा राखेर एउटा पाहुना घरमा लैजान्छन्। उ रात बस्छ र त्यसपछि त्यो मानिसको हेरचाह गर्न पाहुना घरको मालिकलाई पैसा तिर्छ। उनी भन्छन् कि आफूले दिएको पैसाले त्यो मानिसलाई मद्दत गर्न पर्याप्त भएन भने उनी फर्केर पौवाको मालिकलाई थप रकम तिर्नेछन्।</w:t>
      </w:r>
    </w:p>
    <w:p>
      <w:pPr/>
      <w:r>
        <w:rPr>
          <w:lang w:val="ne_NP" w:bidi="ne_NP"/>
        </w:rPr>
      </w:r>
      <w:r>
        <w:rPr>
          <w:lang w:val="ne_NP" w:bidi="ne_NP"/>
        </w:rPr>
        <w:t>नाटक रोक्नुहोस्: भीडको भूमिका खेल्ने कलाकारलाई सोध्नुहोस्, "तपाईंलाई कस्तो महसुस भइरहेको छ?" तपाईंले यस्ता कुराहरू सुन्न सक्नुहुन्छ, "सामरीले कसैलाई मद्दत गर्न चाहेको कुरा म कल्पनै गर्न सक्दिन," "येशूले के भन्न खोज्दै हुनुहुन्छ?" र "येशूले एउटा सामरीको प्रशंसा गरिरहनुभएको छ भनेर म विश्वास गर्न सक्दिनँ।" विज्ञको भूमिका खेल्ने कलाकारलाई सोध्नुहोस्, "तपाईंलाई कस्तो महसुस भइरहेको छ?" तपाईंले यस्तो कुरा सुन्न सक्नुहुन्छ, "निराश भएको छु" "येशूले के भन्नुहुनेछ भन्ने मलाई थाहा छ," "येशूले मबाट चाहेजस्तो जवाफ नदिई म कसरी बस्न सक्छु र?" र "येशू बोल्दा धेरै होसियार हुनुहुन्छ।" नाटक फेरि सुरु गर्नुहोस्।</w:t>
      </w:r>
    </w:p>
    <w:p>
      <w:pPr/>
      <w:r>
        <w:rPr>
          <w:lang w:val="ne_NP" w:bidi="ne_NP"/>
        </w:rPr>
      </w:r>
      <w:r>
        <w:rPr>
          <w:lang w:val="ne_NP" w:bidi="ne_NP"/>
        </w:rPr>
        <w:t>येशूले धर्मशास्त्रको जानकारलाई सोध्नुहुन्छ, "कथामा असल छिमेकी को थियो?" विज्ञले जवाफ दिन्छन्, "दया देखाउने मानिस।"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यरूशलेम जाने बाटोमा हुनुहुन्छ। उहाँले भीडलाई सिकाउँदै हुनुहुन्छ। एक </w:t>
      </w:r>
      <w:r>
        <w:rPr>
          <w:b/>
          <w:lang w:val="ne_NP" w:bidi="ne_NP"/>
        </w:rPr>
        <w:t>व्यवस्थाका विज्ञ</w:t>
      </w:r>
      <w:r>
        <w:rPr>
          <w:lang w:val="ne_NP" w:bidi="ne_NP"/>
        </w:rPr>
        <w:t xml:space="preserve"> येशूलाई प्रश्न सोध्न उभिन्छ। व्यवस्थाका विज्ञ भनेको परमेश्वरको व्यवस्थाको अध्ययन गर्ने, व्याख्या गर्ने र मानिसहरूलाई सिकाउने व्यक्ति थियो। परमेश्वरको व्यवस्थाले पुरानो करारका पहिलो पाँच पुस्तकहरूलाई जनाउँछ, जसमा परमेश्वरले मोशालाई यहूदी मानिसहरूका लागि दिनुभएको व्यवस्था समावेश छ। यी विज्ञको उपस्थितिले उनी येशूले परमेश्वरको व्यवस्था सही रूपमा सिकाउँदै हुनुहुन्छ कि छैन भनेर हेर्न त्यहाँ आएका थिए भन्ने कुरा देखाउँछ। व्यवस्थाका विज्ञ यही व्यवस्थाका शिक्षकहरू भनिने मानिसहरूको समूहका थिए। </w:t>
      </w:r>
      <w:r>
        <w:rPr>
          <w:lang w:val="ne_NP" w:bidi="ne_NP"/>
        </w:rPr>
        <w:t>व्यवस्थाका शिक्षकहरू</w:t>
      </w:r>
      <w:r>
        <w:rPr>
          <w:lang w:val="ne_NP" w:bidi="ne_NP"/>
        </w:rPr>
        <w:t xml:space="preserve"> मुख्य शब्दावलीमा पाउन सकिन्छ।</w:t>
      </w:r>
    </w:p>
    <w:p>
      <w:pPr/>
      <w:r>
        <w:rPr>
          <w:lang w:val="ne_NP" w:bidi="ne_NP"/>
        </w:rPr>
      </w:r>
      <w:r>
        <w:rPr>
          <w:lang w:val="ne_NP" w:bidi="ne_NP"/>
        </w:rPr>
        <w:t>केही अनुवादहरूले व्यवस्थाका विज्ञको सट्टा वकिल शब्द प्रयोग गर्छन्। यो विज्ञ वर्तमानकालको वकिलभन्दा फरक छ भनेर सम्झनुहोस् किनभने व्यवस्थाले धार्मिक व्यवस्था वा मोशाको व्यवस्थालाई जनाउँछ।</w:t>
      </w:r>
    </w:p>
    <w:p>
      <w:pPr/>
      <w:r>
        <w:rPr>
          <w:lang w:val="ne_NP" w:bidi="ne_NP"/>
        </w:rPr>
      </w:r>
      <w:r>
        <w:rPr>
          <w:lang w:val="ne_NP" w:bidi="ne_NP"/>
        </w:rPr>
        <w:t>विज्ञले येशूलाई जाँच्न चाहे तापनि उनले येशूलाई "</w:t>
      </w:r>
      <w:r>
        <w:rPr>
          <w:b/>
          <w:lang w:val="ne_NP" w:bidi="ne_NP"/>
        </w:rPr>
        <w:t>शिक्षक</w:t>
      </w:r>
      <w:r>
        <w:rPr>
          <w:lang w:val="ne_NP" w:bidi="ne_NP"/>
        </w:rPr>
        <w:t xml:space="preserve">" भनेर बोलाउँछन्, जुन यहूदी धार्मिक नेताहरूका लागि विनम्र उपाधि थियो। तपाईंले अघिल्लो खण्डहरूमा गरेजस्तै शिक्षकलाई अनुवाद गर्ने कुरा सुनिश्चित गर्नुहोस्। </w:t>
      </w:r>
      <w:r>
        <w:rPr>
          <w:lang w:val="ne_NP" w:bidi="ne_NP"/>
        </w:rPr>
        <w:t>शिक्षक</w:t>
      </w:r>
      <w:r>
        <w:rPr>
          <w:lang w:val="ne_NP" w:bidi="ne_NP"/>
        </w:rPr>
        <w:t xml:space="preserve"> मुख्य शब्दावलीमा छ।</w:t>
      </w:r>
    </w:p>
    <w:p>
      <w:pPr/>
      <w:r>
        <w:rPr>
          <w:lang w:val="ne_NP" w:bidi="ne_NP"/>
        </w:rPr>
      </w:r>
      <w:r>
        <w:rPr>
          <w:lang w:val="ne_NP" w:bidi="ne_NP"/>
        </w:rPr>
        <w:t xml:space="preserve">विज्ञले येशूलाई </w:t>
      </w:r>
      <w:r>
        <w:rPr>
          <w:b/>
          <w:lang w:val="ne_NP" w:bidi="ne_NP"/>
        </w:rPr>
        <w:t>अनन्त जीवन</w:t>
      </w:r>
      <w:r>
        <w:rPr>
          <w:lang w:val="ne_NP" w:bidi="ne_NP"/>
        </w:rPr>
        <w:t xml:space="preserve"> प्राप्त गर्न के गर्नुपर्छ भनेर सोध्छन्। अनन्त जीवन भनेको कहिल्यै समाप्त नहुने जीवन हो। यहाँ, यसको विशेष अर्थ परमेश्वर बसोबास गर्ने ठाउँ, स्वर्गमा उहाँसँग सदाको लागि बाँच्नु हो। </w:t>
      </w:r>
      <w:r>
        <w:rPr>
          <w:lang w:val="ne_NP" w:bidi="ne_NP"/>
        </w:rPr>
        <w:t>अनन्त जीवन</w:t>
      </w:r>
      <w:r>
        <w:rPr>
          <w:lang w:val="ne_NP" w:bidi="ne_NP"/>
        </w:rPr>
        <w:t xml:space="preserve"> मुख्य शब्दावलीमा छ।</w:t>
      </w:r>
    </w:p>
    <w:p>
      <w:pPr/>
      <w:r>
        <w:rPr>
          <w:lang w:val="ne_NP" w:bidi="ne_NP"/>
        </w:rPr>
      </w:r>
      <w:r>
        <w:rPr>
          <w:lang w:val="ne_NP" w:bidi="ne_NP"/>
        </w:rPr>
        <w:t xml:space="preserve">येशूले तिनको प्रश्नको बारेमा </w:t>
      </w:r>
      <w:r>
        <w:rPr>
          <w:b/>
          <w:lang w:val="ne_NP" w:bidi="ne_NP"/>
        </w:rPr>
        <w:t>व्यवस्था</w:t>
      </w:r>
      <w:r>
        <w:rPr>
          <w:lang w:val="ne_NP" w:bidi="ne_NP"/>
        </w:rPr>
        <w:t xml:space="preserve">ले के भन्छ भनेर विज्ञलाई सोध्नुहुन्छ। तपाईंले पहिले गरेजस्तै "व्यवस्था" लाई अनुवाद गर्ने कुरा सुनिश्चित गर्नुहोस्। </w:t>
      </w:r>
      <w:r>
        <w:rPr>
          <w:lang w:val="ne_NP" w:bidi="ne_NP"/>
        </w:rPr>
        <w:t>व्यवस्था</w:t>
      </w:r>
      <w:r>
        <w:rPr>
          <w:lang w:val="ne_NP" w:bidi="ne_NP"/>
        </w:rPr>
        <w:t xml:space="preserve"> मुख्य शब्दावलीमा छ।</w:t>
      </w:r>
    </w:p>
    <w:p>
      <w:pPr/>
      <w:r>
        <w:rPr>
          <w:lang w:val="ne_NP" w:bidi="ne_NP"/>
        </w:rPr>
      </w:r>
      <w:r>
        <w:rPr>
          <w:lang w:val="ne_NP" w:bidi="ne_NP"/>
        </w:rPr>
        <w:t xml:space="preserve">विज्ञले जवाफ दिन्छन् कि तपाईंले </w:t>
      </w:r>
      <w:r>
        <w:rPr>
          <w:b/>
          <w:lang w:val="ne_NP" w:bidi="ne_NP"/>
        </w:rPr>
        <w:t>प्रभु</w:t>
      </w:r>
      <w:r>
        <w:rPr>
          <w:lang w:val="ne_NP" w:bidi="ne_NP"/>
        </w:rPr>
        <w:t xml:space="preserve"> आफ्नो परमेश्वरलाई </w:t>
      </w:r>
      <w:r>
        <w:rPr>
          <w:b/>
          <w:lang w:val="ne_NP" w:bidi="ne_NP"/>
        </w:rPr>
        <w:t>आफ्नो सम्पूर्ण हृदय, आफ्नो प्राण, आफ्नो शक्ति र आफ्नो मनले</w:t>
      </w:r>
      <w:r>
        <w:rPr>
          <w:lang w:val="ne_NP" w:bidi="ne_NP"/>
        </w:rPr>
        <w:t xml:space="preserve"> प्रेम गर्नुपर्छ वा आफ्नो सम्पूर्ण अस्तित्वले परमेश्वरलाई प्रेम गर्नुपर्छ। यी चार शब्दहरूले व्यक्तिका विशेष भागहरू वर्णन गर्न खोजेका होइनन्। बरु, तिनीहरूले व्यक्तिको व्यक्तित्व र क्षमताको रूपमा एकसाथ काम गर्छन्।</w:t>
      </w:r>
    </w:p>
    <w:p>
      <w:pPr/>
      <w:r>
        <w:rPr>
          <w:lang w:val="ne_NP" w:bidi="ne_NP"/>
        </w:rPr>
      </w:r>
      <w:r>
        <w:rPr>
          <w:lang w:val="ne_NP" w:bidi="ne_NP"/>
        </w:rPr>
        <w:t>तपाईंको भाषामा, यसलाई वर्णन गर्ने व्यक्तिका चार भन्दा बढी भागहरू हुन सक्छन्। आफ्नो भाषामा स्वाभाविक महसुस गर्ने अभिव्यक्ति प्रयोग गर्ने कुरा सुनिश्चित गर्नुहोस्। यसको महत्त्वपूर्ण भाग भनेको एउटा व्यक्तिले आफ्नो सम्पूर्ण अस्तित्वले परमेश्वरलाई प्रेम गर्नुपर्छ भनेर बताउनु हो।</w:t>
      </w:r>
    </w:p>
    <w:p>
      <w:pPr/>
      <w:r>
        <w:rPr>
          <w:lang w:val="ne_NP" w:bidi="ne_NP"/>
        </w:rPr>
      </w:r>
      <w:r>
        <w:rPr>
          <w:lang w:val="ne_NP" w:bidi="ne_NP"/>
        </w:rPr>
        <w:t xml:space="preserve">यहाँ, </w:t>
      </w:r>
      <w:r>
        <w:rPr>
          <w:b/>
          <w:lang w:val="ne_NP" w:bidi="ne_NP"/>
        </w:rPr>
        <w:t>प्रभु</w:t>
      </w:r>
      <w:r>
        <w:rPr>
          <w:lang w:val="ne_NP" w:bidi="ne_NP"/>
        </w:rPr>
        <w:t xml:space="preserve"> परमेश्वरको व्यक्तिगत नाम हो। तपाईंले अघिल्लो खण्डहरूमा प्रभुलाई अनुवाद गरेको तरिकाले नै अनुवाद गर्न निश्चित गर्नुहोस्। </w:t>
      </w:r>
      <w:r>
        <w:rPr>
          <w:lang w:val="ne_NP" w:bidi="ne_NP"/>
        </w:rPr>
        <w:t>प्रभु</w:t>
      </w:r>
      <w:r>
        <w:rPr>
          <w:lang w:val="ne_NP" w:bidi="ne_NP"/>
        </w:rPr>
        <w:t xml:space="preserve"> मुख्य शब्दावलीमा छ।</w:t>
      </w:r>
    </w:p>
    <w:p>
      <w:pPr/>
      <w:r>
        <w:rPr>
          <w:lang w:val="ne_NP" w:bidi="ne_NP"/>
        </w:rPr>
      </w:r>
      <w:r>
        <w:rPr>
          <w:lang w:val="ne_NP" w:bidi="ne_NP"/>
        </w:rPr>
        <w:t xml:space="preserve">विज्ञले तपाईंको </w:t>
      </w:r>
      <w:r>
        <w:rPr>
          <w:b/>
          <w:lang w:val="ne_NP" w:bidi="ne_NP"/>
        </w:rPr>
        <w:t>छिमेकीलाई</w:t>
      </w:r>
      <w:r>
        <w:rPr>
          <w:lang w:val="ne_NP" w:bidi="ne_NP"/>
        </w:rPr>
        <w:t xml:space="preserve"> प्रेम गर्न पनि भन्छन्। छिमेकीको अर्थ नजिकै बसोबास गर्ने कुनै पनि व्यक्ति हुन सक्छ। यसले एउटै भाषा बोल्ने सामाजिक समूहका मानिसहरूलाई पनि जनाउन सक्छ। यहूदीहरूले यसलाई साथी यहूदीहरूलाई मात्र जनाउँछ भन्ने ठान्थे। यसको अर्थ तिनीहरूले अरू यहूदीहरूलाई प्रेम गर्नुपर्छ भन्ने मात्र सोचेका थिए। तर, येशूले आफ्नो दृष्टान्तमा छिमेकीले अन्य कुनै मानिस जनाउन सक्छ भनेर प्रकट गर्नुहुन्छ। छिमेकीलाई सामान्य तरिकाले अनुवाद गर्ने कुरा सुनिश्चित गर्नुहोस्।</w:t>
      </w:r>
    </w:p>
    <w:p>
      <w:pPr/>
      <w:r>
        <w:rPr>
          <w:lang w:val="ne_NP" w:bidi="ne_NP"/>
        </w:rPr>
      </w:r>
      <w:r>
        <w:rPr>
          <w:lang w:val="ne_NP" w:bidi="ne_NP"/>
        </w:rPr>
        <w:t xml:space="preserve">आफ्नो कथामा, येशूले </w:t>
      </w:r>
      <w:r>
        <w:rPr>
          <w:b/>
          <w:lang w:val="ne_NP" w:bidi="ne_NP"/>
        </w:rPr>
        <w:t>यरूशलेम</w:t>
      </w:r>
      <w:r>
        <w:rPr>
          <w:lang w:val="ne_NP" w:bidi="ne_NP"/>
        </w:rPr>
        <w:t xml:space="preserve">बाट यरीहोको यात्रा गरिरहेका एकजना मानिसको वर्णन गर्नुहुन्छ, जो डाँकूहरूद्वारा आक्रमणमा पर्छन्। यरूशलेम यहूदी धार्मिक राजधानी हो जहाँ मन्दिर रहेको छ। तपाईंले अघिल्लो खण्डहरूमा गरेजस्तै यरूशलेमलाई अनुवाद गर्ने कुरा सुनिश्चित गर्नुहोस्। </w:t>
      </w:r>
      <w:r>
        <w:rPr>
          <w:lang w:val="ne_NP" w:bidi="ne_NP"/>
        </w:rPr>
        <w:t>यरूशलेम</w:t>
      </w:r>
      <w:r>
        <w:rPr>
          <w:lang w:val="ne_NP" w:bidi="ne_NP"/>
        </w:rPr>
        <w:t xml:space="preserve"> मुख्य शब्दावलीमा छ। </w:t>
      </w:r>
    </w:p>
    <w:p>
      <w:pPr/>
      <w:r>
        <w:rPr>
          <w:lang w:val="ne_NP" w:bidi="ne_NP"/>
        </w:rPr>
      </w:r>
      <w:r>
        <w:rPr>
          <w:lang w:val="ne_NP" w:bidi="ne_NP"/>
        </w:rPr>
        <w:t xml:space="preserve">येशू भन्नुहुन्छ कि एकजना </w:t>
      </w:r>
      <w:r>
        <w:rPr>
          <w:b/>
          <w:lang w:val="ne_NP" w:bidi="ne_NP"/>
        </w:rPr>
        <w:t>पूजाहारी</w:t>
      </w:r>
      <w:r>
        <w:rPr>
          <w:lang w:val="ne_NP" w:bidi="ne_NP"/>
        </w:rPr>
        <w:t xml:space="preserve"> घाइते मानिसको छेउबाट हिँड्छन् र उसलाई मद्दत गर्दैनन्। सम्भवतः पूजाहारी मन्दिरमा आफ्नो कर्तव्य पूरा गरेर शहरबाट बाहिर यात्रा गरिरहेका थिए। तपाईंले अघिल्लो खण्डहरूमा पूजाहारीलाई अनुवाद गर्नुभएको तरिकाले अनुवाद गर्ने निश्चित गर्नुहोस्। </w:t>
      </w:r>
      <w:r>
        <w:rPr>
          <w:lang w:val="ne_NP" w:bidi="ne_NP"/>
        </w:rPr>
        <w:t>पूजाहारी</w:t>
      </w:r>
      <w:r>
        <w:rPr>
          <w:lang w:val="ne_NP" w:bidi="ne_NP"/>
        </w:rPr>
        <w:t xml:space="preserve"> मुख्य शब्दावलीमा छ।</w:t>
      </w:r>
    </w:p>
    <w:p>
      <w:pPr/>
      <w:r>
        <w:rPr>
          <w:lang w:val="ne_NP" w:bidi="ne_NP"/>
        </w:rPr>
      </w:r>
      <w:r>
        <w:rPr>
          <w:lang w:val="ne_NP" w:bidi="ne_NP"/>
        </w:rPr>
        <w:t xml:space="preserve">एकजना </w:t>
      </w:r>
      <w:r>
        <w:rPr>
          <w:b/>
          <w:lang w:val="ne_NP" w:bidi="ne_NP"/>
        </w:rPr>
        <w:t>लेवी</w:t>
      </w:r>
      <w:r>
        <w:rPr>
          <w:lang w:val="ne_NP" w:bidi="ne_NP"/>
        </w:rPr>
        <w:t xml:space="preserve"> पनि मद्दत नगरी त्यो मानिसको छेउबाट हिँड्छन्। </w:t>
      </w:r>
      <w:r>
        <w:rPr>
          <w:lang w:val="ne_NP" w:bidi="ne_NP"/>
        </w:rPr>
        <w:t>लेवीहरू</w:t>
      </w:r>
      <w:r>
        <w:rPr>
          <w:lang w:val="ne_NP" w:bidi="ne_NP"/>
        </w:rPr>
        <w:t xml:space="preserve"> मन्दिरमा पूजाहारीहरूलाई मद्दत गर्ने धार्मिक कामदारहरू थिए। तिनीहरू लेवी भनिने इस्राएलका १२ कुलहरू मध्ये एकका थिए। लेवीहरू याकूबको छोरा लेवीका सन्तानहरू थिए। यहूदी संस्कृतिमा, लेवीहरूको उच्च स्थान थियो तर पूजाहारीको जतिको उच्च थिएन।</w:t>
      </w:r>
    </w:p>
    <w:p>
      <w:pPr/>
      <w:r>
        <w:rPr>
          <w:lang w:val="ne_NP" w:bidi="ne_NP"/>
        </w:rPr>
      </w:r>
      <w:r>
        <w:rPr>
          <w:lang w:val="ne_NP" w:bidi="ne_NP"/>
        </w:rPr>
        <w:t xml:space="preserve">कथामा सामरी मानिसले घाइते भएको मानिसलाई दया देखाउँछ र उसलाई मद्दत गर्छ। उहाँले त्यो मानिसलाई </w:t>
      </w:r>
      <w:r>
        <w:rPr>
          <w:b/>
          <w:lang w:val="ne_NP" w:bidi="ne_NP"/>
        </w:rPr>
        <w:t>पौवा</w:t>
      </w:r>
      <w:r>
        <w:rPr>
          <w:lang w:val="ne_NP" w:bidi="ne_NP"/>
        </w:rPr>
        <w:t xml:space="preserve"> वा पाहुनाघरमा लैजानुहुन्छ। तपाईंले अघिल्लो खण्डहरूमा गरेजस्तै पौवालाई अनुवाद गर्ने कुरा सुनिश्चित गर्नुहोस्। </w:t>
      </w:r>
      <w:r>
        <w:rPr>
          <w:lang w:val="ne_NP" w:bidi="ne_NP"/>
        </w:rPr>
        <w:t>पौवा</w:t>
      </w:r>
      <w:r>
        <w:rPr>
          <w:lang w:val="ne_NP" w:bidi="ne_NP"/>
        </w:rPr>
        <w:t xml:space="preserve"> मुख्य शब्दावलीमा छ। सामरीले त्यो मानिसको हेरचाह गर्न पौवाको मालिकलाई दुई चाँदीका सिक्का वा दिनारीहरू तिर्छ। सामरीले त्यो मानिसको हेरचाह गर्न पौवाको मालिकलाई दुई चाँदीका सिक्का वा </w:t>
      </w:r>
      <w:r>
        <w:rPr>
          <w:b/>
          <w:lang w:val="ne_NP" w:bidi="ne_NP"/>
        </w:rPr>
        <w:t>दिनारीहरू</w:t>
      </w:r>
      <w:r>
        <w:rPr>
          <w:lang w:val="ne_NP" w:bidi="ne_NP"/>
        </w:rPr>
        <w:t xml:space="preserve"> तिर्छन्। </w:t>
      </w:r>
      <w:r>
        <w:rPr>
          <w:lang w:val="ne_NP" w:bidi="ne_NP"/>
        </w:rPr>
        <w:t>दिनार</w:t>
      </w:r>
      <w:r>
        <w:rPr>
          <w:lang w:val="ne_NP" w:bidi="ne_NP"/>
        </w:rPr>
        <w:t xml:space="preserve"> मुख्य शब्दावलीमा छ।</w:t>
      </w:r>
    </w:p>
    <w:p>
      <w:pPr/>
      <w:r>
        <w:rPr>
          <w:lang w:val="ne_NP" w:bidi="ne_NP"/>
        </w:rPr>
      </w:r>
      <w:r>
        <w:rPr>
          <w:lang w:val="ne_NP" w:bidi="ne_NP"/>
        </w:rPr>
        <w:t xml:space="preserve">जब येशूले असल छिमेकी को हो भनेर विज्ञलाई सोध्नुभयो, तब विज्ञले दया देखाउने मानिस हो भनेर जवाफ दिए। </w:t>
      </w:r>
      <w:r>
        <w:rPr>
          <w:b/>
          <w:lang w:val="ne_NP" w:bidi="ne_NP"/>
        </w:rPr>
        <w:t>दया</w:t>
      </w:r>
      <w:r>
        <w:rPr>
          <w:lang w:val="ne_NP" w:bidi="ne_NP"/>
        </w:rPr>
        <w:t xml:space="preserve"> भन्नाले कष्ट भोगिरहेका वा खाँचोमा परेकाहरूप्रति करुणा राख्नु हो। तपाईंले अघिल्लो खण्डहरूमा गरेजस्तै दयालाई अनुवाद गर्ने कुरा सुनिश्चित गर्नुहोस्। </w:t>
      </w:r>
      <w:r>
        <w:rPr>
          <w:lang w:val="ne_NP" w:bidi="ne_NP"/>
        </w:rPr>
        <w:t>दया</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10:38–42</w:t>
      </w:r>
      <w:r>
        <w:rPr>
          <w:lang w:val="ne_NP" w:bidi="ne_NP"/>
        </w:rPr>
      </w:r>
    </w:p>
    <w:p>
      <w:pPr>
        <w:pStyle w:val="Heading3"/>
      </w:pPr>
      <w:r>
        <w:rPr>
          <w:lang w:val="ne_NP" w:bidi="ne_NP"/>
        </w:rPr>
        <w:t>Step 1</w:t>
      </w:r>
    </w:p>
    <w:p>
      <w:pPr/>
      <w:r>
        <w:rPr>
          <w:lang w:val="ne_NP" w:bidi="ne_NP"/>
        </w:rPr>
      </w:r>
      <w:r>
        <w:rPr>
          <w:lang w:val="ne_NP" w:bidi="ne_NP"/>
        </w:rPr>
        <w:t>लूका १०:३८–४२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येशूले यहूदी मानिसहरू मात्र होइन, हरेक व्यक्ति हाम्रा छिमेकी हुन् भनेर व्यवस्थाका एक जानकारलाई सिकाउनुभयो। पछि, येशू र उहाँका चेलाहरू वा अनुयायीहरू यरूशलेम जाने बाटोमा सहर-सहर हुँदै यात्रा गरिरहनुभएको थियो। आफ्नो यात्राको क्रममा, तिनीहरू दुई दिदीबहिनी, मरियम र मार्थाको घरमा जान्छन्।</w:t>
      </w:r>
    </w:p>
    <w:p>
      <w:pPr/>
      <w:r>
        <w:rPr>
          <w:lang w:val="ne_NP" w:bidi="ne_NP"/>
        </w:rPr>
      </w:r>
      <w:r>
        <w:rPr>
          <w:lang w:val="ne_NP" w:bidi="ne_NP"/>
        </w:rPr>
        <w:t>येशू र उहाँका चेलाहरू यरूशलेम जाने बाटोमा हुनुहुन्छ र उहाँहरू एउटा घरमा रोकिनुहुन्छ। मार्थाको घर बेथानीमा थियो भनेर हामीलाई यूहन्नाको सुसमाचारबाट थाहा छ।</w:t>
      </w:r>
    </w:p>
    <w:p>
      <w:pPr/>
      <w:r>
        <w:rPr>
          <w:lang w:val="ne_NP" w:bidi="ne_NP"/>
        </w:rPr>
      </w:r>
      <w:r>
        <w:rPr>
          <w:lang w:val="ne_NP" w:bidi="ne_NP"/>
        </w:rPr>
        <w:t>रोक्नुहोस् र आफ्नो टोलीलाई नक्सामा यरूशलेमको तुलनामा बेथानी कहाँ पर्छ भनेर देखाउनुहोस्।</w:t>
      </w:r>
    </w:p>
    <w:p>
      <w:pPr/>
      <w:r>
        <w:rPr>
          <w:lang w:val="ne_NP" w:bidi="ne_NP"/>
        </w:rPr>
      </w:r>
      <w:r>
        <w:rPr>
          <w:lang w:val="ne_NP" w:bidi="ne_NP"/>
        </w:rPr>
        <w:t>मार्थाले येशू र उहाँका चेलाहरूलाई पाहुनाको रूपमा आफ्नो घरमा बस्न आमन्त्रण गरिन्। जसरी येशूले आफ्ना चेलाहरूलाई पठाउँदा गर्न सिकाउनुभएको थियो, त्यसरी नै उहाँ र उहाँका चेलाहरू मार्थासँग बस्नुभयो। मार्थाको मरियम नाम गरेकी एक कान्छी बहिनी छिन्, जो एउटै घरमा बस्थिन्। तिनीहरूको लाजरस भनिने भाइ थियो भनेर हामीलाई यूहन्नाको सुसमाचारबाट थाहा छ। मार्थाले तुरुन्तै तिनीहरूको लागि खाना तयार गर्न थाल्छिन्। उनी सेवा गरिरहेकी बेला, येशूले आफ्ना चेलाहरू सहित घरका मानिसहरूलाई सिकाउनुभयो। मरियम येशूको पाउमा बसिन् र उहाँका शिक्षाहरू सुनिन्। लूकाले यस कथामा येशूलाई "प्रभु" भनेर बोलाउँछन्। यहाँ, प्रभु येशूको लागि एउटा उपाधि हो जसको अर्थ मालिक वा अधिकार भएको व्यक्ति हो। यहूदी संस्कृतिमा, विद्यार्थीहरू वा चेलाहरू नम्रता र सिक्ने उत्सुकता देखाउन शिक्षकको पाउमा बस्थे।</w:t>
      </w:r>
    </w:p>
    <w:p>
      <w:pPr/>
      <w:r>
        <w:rPr>
          <w:lang w:val="ne_NP" w:bidi="ne_NP"/>
        </w:rPr>
      </w:r>
      <w:r>
        <w:rPr>
          <w:lang w:val="ne_NP" w:bidi="ne_NP"/>
        </w:rPr>
        <w:t>लूकाले दुई दिदीबहिनीहरूले गरिरहेका कुराहरूको बीचको भिन्नता देखाउन "तर" शब्द प्रयोग गर्दछन्। दिदीहरूले विभिन्न कुराहरूलाई महत्त्वपूर्ण ठानेका थिए। जब मरियम येशूको कुरा सुनिरहेकी थिइन्, मार्था भने गर्नुपर्ने सबै कामले गर्दा चिन्तित र व्यस्त थिइन्। यस काममा तिनीहरूका पाहुनाहरूलाई सम्मान गर्न खाना तयार पार्ने र पस्कने कुरा समावेश हुन्थ्यो। आफ्नो व्यस्तताको कारण, मार्था येशूका शिक्षाहरू सुन्न असमर्थ थिइन्।</w:t>
      </w:r>
    </w:p>
    <w:p>
      <w:pPr/>
      <w:r>
        <w:rPr>
          <w:lang w:val="ne_NP" w:bidi="ne_NP"/>
        </w:rPr>
      </w:r>
      <w:r>
        <w:rPr>
          <w:lang w:val="ne_NP" w:bidi="ne_NP"/>
        </w:rPr>
        <w:t>रोक्नुहोस् र आफ्नो टोलीसँग छलफल गर्नुहोस्: तपाईंको संस्कृतिमा, कसैलाई स्वागत गर्दा महिलाहरूको जिम्मेवारीहरू के के हुन्छन्? यदि कोही मानिस अचानक रूपमा उनको घरमा आए भने एउटा घरकी महिलालाई कस्तो महसुस हुन्छ?</w:t>
      </w:r>
    </w:p>
    <w:p>
      <w:pPr/>
      <w:r>
        <w:rPr>
          <w:lang w:val="ne_NP" w:bidi="ne_NP"/>
        </w:rPr>
      </w:r>
      <w:r>
        <w:rPr>
          <w:lang w:val="ne_NP" w:bidi="ne_NP"/>
        </w:rPr>
        <w:t>मार्था येशूकहाँ आउँछिन् र उहाँले जवाफ दिनुहुनेछ भन्ने आशा नगरेकी एउटा प्रश्न सोध्छिन्। उनले केही समयदेखि एक्लै काम गरिरहेकी छिन्। मार्थाले येशूलाई प्रभु वा मालिक भनेर सम्बोधन गर्छिन् र मरियमले काममा मद्दत नगरेको कुरामा उहाँलाई चासो छ कि छैन भनेर सोध्छिन्। येशूले आफ्नी बहिनीलाई काममा मद्दत गर्न नपठाई दिनुभएकोमा आफ्नो निराशा व्यक्त गर्न मार्थाले यो प्रश्न सोध्छिन्। मार्थालाई यो अन्यायपूर्ण छ भन्ने महसुस हुन्छ र येशूले मरियमलाई उनलाई मद्दत गर्न भन्नुहुनेछ भन्ने आशा गर्छिन्। तपाईंको अनुवादले मार्थाले येशूलाई केही गर्न आदेश दिएको होइन, तर विनम्र अनुरोध व्यक्त गरेको कुरा सुनिश्चित गर्नुहोस्।</w:t>
      </w:r>
    </w:p>
    <w:p>
      <w:pPr/>
      <w:r>
        <w:rPr>
          <w:lang w:val="ne_NP" w:bidi="ne_NP"/>
        </w:rPr>
      </w:r>
      <w:r>
        <w:rPr>
          <w:lang w:val="ne_NP" w:bidi="ne_NP"/>
        </w:rPr>
        <w:t>रोक्नुहोस् र आफ्नो टोलीसँग छलफल गर्नुहोस्: तपाईंको संस्कृतिमा, जब मानिसहरूले आधिकारिक व्यक्तिसँग गुनासो गर्छन्, तब तपाईं उनीहरूका बारेमा के सोच्नुहुन्छ?</w:t>
      </w:r>
    </w:p>
    <w:p>
      <w:pPr/>
      <w:r>
        <w:rPr>
          <w:lang w:val="ne_NP" w:bidi="ne_NP"/>
        </w:rPr>
      </w:r>
      <w:r>
        <w:rPr>
          <w:lang w:val="ne_NP" w:bidi="ne_NP"/>
        </w:rPr>
        <w:t>येशूले मार्थाको नाम दुई पटक बोलाएर जवाफ दिनुहुन्छ। उहाँले उनलाई नम्र रूपमा सच्याउँदै उनीप्रतिको आफ्नो माया र चासो देखाउन यसो गर्नुहुन्छ। उनी धेरै कुराहरूको बारेमा चिन्तित र निराश छिन् भनेर येशूले उनलाई भन्नुहुन्छ। यद्यपि, येशूले उनलाई भन्नुहुन्छ कि व्यक्तिको जीवनमा एउटा मात्र कुरा साँच्चै महत्त्वपूर्ण हुन्छ। येशूले यो के हो भनेर स्पष्ट रूपमा बताउनुभएको छैन तापनि, सन्दर्भले उहाँले मरियमले रोजेको कुरा—परमेश्वर र उहाँको राज्यको बारेमा येशूको शिक्षा सुन्नु वा परमेश्वरले नयाँ तरिकाले मानिसहरूको हृदयमा शासन गर्नुहुने विषयमा कुरा गरिरहनुभएको थियो भन्ने देखाउँछ। मरियमले अरू काम भन्दा पहिले उहाँको कुरा सुन्न रोजेकी छिन् भनेर येशू भन्नुहुन्छ। यो गर्नुपर्ने राम्रो कुरा हो। येशूको कुरा सुन्नु एउटा सुअवसर हो, र मरियमबाट यो कसैले पनि खोस्नु हुँदैन। यसले के बुझाउँछ भने मरियम येशूको कुरा सुन्न चाहन्थिन्, उहाँले उनलाई काममा सघाउन बाध्य पार्नुहुने थिएन।</w:t>
      </w:r>
      <w:r>
        <w:rPr>
          <w:lang w:val="ne_NP" w:bidi="ne_NP"/>
        </w:rPr>
      </w:r>
    </w:p>
    <w:p>
      <w:pPr>
        <w:pStyle w:val="Heading3"/>
      </w:pPr>
      <w:r>
        <w:rPr>
          <w:lang w:val="ne_NP" w:bidi="ne_NP"/>
        </w:rPr>
        <w:t>Step 3</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 र उहाँका चेलाहरू यरूशलेमतर्फ जाँदै हुनुहुन्छ। तिनीहरू मार्थाको घरमा रोकिन्छन्। मार्थाले येशू र उहाँका चेलाहरूलाई आफ्ना पाहुनाको रूपमा स्वागत गर्छिन्। मार्थाकी बहिनी मरियम पनि त्यही घरमा बस्दछिन्।</w:t>
      </w:r>
    </w:p>
    <w:p>
      <w:pPr/>
      <w:r>
        <w:rPr>
          <w:lang w:val="ne_NP" w:bidi="ne_NP"/>
        </w:rPr>
      </w:r>
      <w:r>
        <w:rPr>
          <w:b/>
          <w:lang w:val="ne_NP" w:bidi="ne_NP"/>
        </w:rPr>
        <w:t>दोस्रो दृश्य:</w:t>
      </w:r>
      <w:r>
        <w:rPr>
          <w:lang w:val="ne_NP" w:bidi="ne_NP"/>
        </w:rPr>
        <w:t xml:space="preserve"> मार्थाले काम गर्दा र ठूलो भोज तयार गर्दा येशूले घरभित्र रहेका मानिसहरूलाई सिकाउनुहुन्छ। मरियम येशूको पाउमा बसेर उहाँका शिक्षाहरू सुनिरहेकी छिन्।</w:t>
      </w:r>
    </w:p>
    <w:p>
      <w:pPr/>
      <w:r>
        <w:rPr>
          <w:lang w:val="ne_NP" w:bidi="ne_NP"/>
        </w:rPr>
      </w:r>
      <w:r>
        <w:rPr>
          <w:b/>
          <w:lang w:val="ne_NP" w:bidi="ne_NP"/>
        </w:rPr>
        <w:t>तेस्रो दृश्य:</w:t>
      </w:r>
      <w:r>
        <w:rPr>
          <w:lang w:val="ne_NP" w:bidi="ne_NP"/>
        </w:rPr>
        <w:t xml:space="preserve"> मार्था निराश छिन्। आफ्नी बहिनीले आफूलाई मद्दत नगरेकोमा के उहाँलाई मतलव छैन भनी मार्थाले येशूलाई सोध्छिन्। मरियमले असल कुरा रोजेकी छिन् भनेर येशूले उनलाई जवाफ दिनुहुन्छ।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मार्था</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लूकाले तिनीहरूको उल्लेख नगरे तापनि, चेलाहरू अझै येशूसँगै छन् भनेर सम्झनु महत्त्वपूर्ण छ।</w:t>
      </w:r>
    </w:p>
    <w:p>
      <w:pPr/>
      <w:r>
        <w:rPr>
          <w:lang w:val="ne_NP" w:bidi="ne_NP"/>
        </w:rPr>
      </w:r>
      <w:r>
        <w:rPr>
          <w:lang w:val="ne_NP" w:bidi="ne_NP"/>
        </w:rPr>
        <w:t>येशू यरूशलेम जाने बाटोमा हुनुहुन्छ। उहाँ मार्थाको घरमा रोकिनुहुन्छ। मार्थाले येशू र उहाँका चेलाहरूलाई आफ्ना पाहुनाको रूपमा स्वागत गर्छिन्। मार्थाकी बहिनी मरियम पनि त्यही घरमा बस्दछिन्।</w:t>
      </w:r>
    </w:p>
    <w:p>
      <w:pPr/>
      <w:r>
        <w:rPr>
          <w:lang w:val="ne_NP" w:bidi="ne_NP"/>
        </w:rPr>
      </w:r>
      <w:r>
        <w:rPr>
          <w:lang w:val="ne_NP" w:bidi="ne_NP"/>
        </w:rPr>
        <w:t>येशूले आफ्ना चेलाहरूलाई कुनै घरले स्वागत गर्दा के गर्ने भनेर भर्खरै सिकाउनुभएको छ भन्ने कुरा सम्झनु महत्त्वपूर्ण छ। मार्था येशू र उहाँका चेलाहरूलाई स्वागत गर्ने एउटा घरानाको उदाहरण हुन्।</w:t>
      </w:r>
    </w:p>
    <w:p>
      <w:pPr/>
      <w:r>
        <w:rPr>
          <w:lang w:val="ne_NP" w:bidi="ne_NP"/>
        </w:rPr>
      </w:r>
      <w:r>
        <w:rPr>
          <w:lang w:val="ne_NP" w:bidi="ne_NP"/>
        </w:rPr>
        <w:t>मार्थाले काम गरिरहेको र ठूलो भोज तयार पार्दै गरेको बेला येशूले घरभित्र रहेका मानिसहरूलाई सिकाउनुहुन्छ। मरियमले येशूका शिक्षाहरू सुनिरहेकी छिन्।</w:t>
      </w:r>
    </w:p>
    <w:p>
      <w:pPr/>
      <w:r>
        <w:rPr>
          <w:lang w:val="ne_NP" w:bidi="ne_NP"/>
        </w:rPr>
      </w:r>
      <w:r>
        <w:rPr>
          <w:lang w:val="ne_NP" w:bidi="ne_NP"/>
        </w:rPr>
        <w:t>येशूले घरमा भएका समूहलाई सिकाउँदा मरियम सायद उहाँको पाउको नजिकै भुइँमा बसिरहेकी थिइन् भनेर सम्झनु महत्त्वपूर्ण छ।</w:t>
      </w:r>
    </w:p>
    <w:p>
      <w:pPr/>
      <w:r>
        <w:rPr>
          <w:lang w:val="ne_NP" w:bidi="ne_NP"/>
        </w:rPr>
      </w:r>
      <w:r>
        <w:rPr>
          <w:lang w:val="ne_NP" w:bidi="ne_NP"/>
        </w:rPr>
        <w:t>सँगै खाना खानु यहूदी सेवा सत्कारको एउटा महत्त्वपूर्ण भाग थियो भनेर सम्झनु महत्त्वपूर्ण छ। यो येशू जस्तै विशेष पाहुनाहरूलाई सम्मान गर्ने एउटा तरिका थियो।</w:t>
      </w:r>
    </w:p>
    <w:p>
      <w:pPr/>
      <w:r>
        <w:rPr>
          <w:lang w:val="ne_NP" w:bidi="ne_NP"/>
        </w:rPr>
      </w:r>
      <w:r>
        <w:rPr>
          <w:lang w:val="ne_NP" w:bidi="ne_NP"/>
        </w:rPr>
        <w:t>मार्था निराश छिन्। आफ्नी बहिनीले उनलाई मद्दत नगरेको कुरामा उहाँलाई वास्ता छ कि छैन भनेर मार्थाले येशूलाई सोध्छिन्।</w:t>
      </w:r>
    </w:p>
    <w:p>
      <w:pPr/>
      <w:r>
        <w:rPr>
          <w:lang w:val="ne_NP" w:bidi="ne_NP"/>
        </w:rPr>
      </w:r>
      <w:r>
        <w:rPr>
          <w:lang w:val="ne_NP" w:bidi="ne_NP"/>
        </w:rPr>
        <w:t>यो सम्झनु महत्त्वपूर्ण छ कि मार्थाले येशूलाई यो प्रश्न सोध्छिन् किनभने उनले येशूले मरियमलाई काममा मद्दत गर्न भन्नुहुन्छ भन्ने आशा गरेकी छिन्।</w:t>
      </w:r>
    </w:p>
    <w:p>
      <w:pPr/>
      <w:r>
        <w:rPr>
          <w:lang w:val="ne_NP" w:bidi="ne_NP"/>
        </w:rPr>
      </w:r>
      <w:r>
        <w:rPr>
          <w:lang w:val="ne_NP" w:bidi="ne_NP"/>
        </w:rPr>
        <w:t>मरियमले सबैभन्दा महत्त्वपूर्ण कुरा रोजेकी छिन् भनेर येशूले उनलाई जवाफ दिनुहुन्छ। मरियमले येशूको लागि कामहरू गर्ने चिन्ता गर्नुको सट्टा उहाँको कुरा सुन्न रोजेकी छिन्।</w:t>
      </w:r>
      <w:r>
        <w:rPr>
          <w:lang w:val="ne_NP" w:bidi="ne_NP"/>
        </w:rPr>
      </w:r>
    </w:p>
    <w:p>
      <w:pPr>
        <w:pStyle w:val="Heading3"/>
      </w:pPr>
      <w:r>
        <w:rPr>
          <w:lang w:val="ne_NP" w:bidi="ne_NP"/>
        </w:rPr>
        <w:t>Step 4</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मार्था</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जब मार्थाले चेलाहरूलाई पाहुनाको रूपमा निम्तो दिन्छिन्, तब उनीहरू घरमा गएको र येशूसँगै भित्र पसेको कुरालाई टोलीले अभिनयद्वारा प्रस्तुत गर्ने कुरा सुनिश्चित गर्नुहोस्।</w:t>
      </w:r>
    </w:p>
    <w:p>
      <w:pPr/>
      <w:r>
        <w:rPr>
          <w:lang w:val="ne_NP" w:bidi="ne_NP"/>
        </w:rPr>
      </w:r>
      <w:r>
        <w:rPr>
          <w:lang w:val="ne_NP" w:bidi="ne_NP"/>
        </w:rPr>
        <w:t>मरियम येशूको पाउमा बसेर उहाँको हरेक शब्द सुनिरहेको बेला मार्थाले आफ्नो सम्मानित पाहुनाको लागि ठूलो भोजको तयारीमा कडा परिश्रम गरिरहेको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र उहाँका चेलाहरू यरूशलेमतर्फ यात्रा गरिरहेको अभिनय गर्नुहोस्। तिनीहरू एउटा घरमा रोकिन्छन्। त्यस घरको मालिक, मार्थाले तिनीहरूलाई आफ्नो पाहुनाको रूपमा भित्र स्वागत गर्छिन्।</w:t>
      </w:r>
    </w:p>
    <w:p>
      <w:pPr/>
      <w:r>
        <w:rPr>
          <w:lang w:val="ne_NP" w:bidi="ne_NP"/>
        </w:rPr>
      </w:r>
      <w:r>
        <w:rPr>
          <w:lang w:val="ne_NP" w:bidi="ne_NP"/>
        </w:rPr>
        <w:t>अभिनय रोक्नुहोस्: मार्थाको भूमिका खेल्ने कलाकारलाई सोध्नुहोस्, "तपाईंलाई कस्तो महसुस भइरहेको छ?" तपाईंले यस्ता कुराहरू सुन्न सक्नुहुन्छ, "येशू मेरो घरमा हुनुभएकोमा म धेरै उत्साहित छु!" "म एउटा ठूलो भोज पकाएर उहाँलाई सम्मान गर्न चाहन्छु," र "म एकैपटक यति धेरै मानिसहरूलाई खुवाउन व्यस्त हुनु आवश्यक छ।" "म ति पाहुनाकालागि तयार थिइन।" अभिनय फेरि सुरु गर्नुहोस्।</w:t>
      </w:r>
    </w:p>
    <w:p>
      <w:pPr/>
      <w:r>
        <w:rPr>
          <w:lang w:val="ne_NP" w:bidi="ne_NP"/>
        </w:rPr>
      </w:r>
      <w:r>
        <w:rPr>
          <w:lang w:val="ne_NP" w:bidi="ne_NP"/>
        </w:rPr>
        <w:t>मार्थाले काम गर्दा र ठूलो भोज तयारी गर्दा येशूले घरमा मानिसहरूलाई सिकाउँदै गर्नुभएको अभिनय गर्नुहोस्। मार्थाकी बहिनी मरियमले सघाइरहेकी छैनन्। बरु, उनी येशूको पाउमा बसेर उहाँले भन्नुभएका हरेक शब्द सुनिरहेकी थिइन्।</w:t>
      </w:r>
    </w:p>
    <w:p>
      <w:pPr/>
      <w:r>
        <w:rPr>
          <w:lang w:val="ne_NP" w:bidi="ne_NP"/>
        </w:rPr>
      </w:r>
      <w:r>
        <w:rPr>
          <w:lang w:val="ne_NP" w:bidi="ne_NP"/>
        </w:rPr>
        <w:t>अभिनय रोक्नुहोस्: मरियमको भूमिका खेल्ने कलाकारलाई सोध्नुहोस्, "तपाईंलाई कस्तो महसुस भइरहेको छ?" तपाईंले यस्ता कुराहरू सुन्न सक्नुहुन्छ, " येशूलेजस्तै सिकाएको कहिल्यै सुनेको थिइनँ," "वास्तवमा, उहाँ हामीले पर्खिरहेका व्यक्ति—परमेश्वरको प्रतिज्ञा गरिएको मुक्तिदाता हुनुपर्छ," र "उहाँको उपस्थितिमा हुन पाउँदा म कति धन्य छु।" "उहाँ जहाँ जानुहुन्छ, म उहाँलाई पछ्याउन चाहन्छु।" मार्थाको भूमिका खेल्ने कलाकारलाई सोध्नुहोस्, "तपाईंलाई कस्तो महसुस भइरहेको छ?" तपाईंले यस्तो कुरा सुन्न सक्नुहुन्छ, "निराश भएको छु" मरियमले किन मलाई मद्दत गरिरहेकी छैन?" "तनावग्रस्त छु। "मैले मेरो घरमा यति धेरै मानिसहरू हुनेछन् भन्ने आशा गरेकी थिइनँ," र "निराश छु।" "म पनि येशूको कुरा सुन्न चाहन्छु तर सबै काम कसै न कसैले त गर्नैपर्छ।" अभिनय फेरि सुरु गर्नुहोस्।</w:t>
      </w:r>
    </w:p>
    <w:p>
      <w:pPr/>
      <w:r>
        <w:rPr>
          <w:lang w:val="ne_NP" w:bidi="ne_NP"/>
        </w:rPr>
      </w:r>
      <w:r>
        <w:rPr>
          <w:lang w:val="ne_NP" w:bidi="ne_NP"/>
        </w:rPr>
        <w:t>मार्था निराश छिन्। आफ्नी बहिनीले आफूलाई मद्दत नगरेकोमा के उहाँलाई मतलव छैन भनी मार्थाले येशूलाई सोध्छिन्। मरियमले सबैभन्दा महत्त्वपूर्ण कुरा रोजेकी छिन् भनेर येशूले उनलाई जवाफ दिनुहुन्छ। मरियमले येशूको लागि कामहरू गर्ने चिन्ता गर्नुको सट्टा उहाँको कुरा सुन्न रोजेकी छिन्।</w:t>
      </w:r>
    </w:p>
    <w:p>
      <w:pPr/>
      <w:r>
        <w:rPr>
          <w:lang w:val="ne_NP" w:bidi="ne_NP"/>
        </w:rPr>
      </w:r>
      <w:r>
        <w:rPr>
          <w:lang w:val="ne_NP" w:bidi="ne_NP"/>
        </w:rPr>
        <w:t>अभिनय रोक्नुहोस्: मार्थाको भूमिका खेल्ने कलाकारलाई सोध्नुहोस्, "तपाईंलाई कस्तो महसुस भइरहेको छ?" तपाईंले यस्ता कुराहरू सुन्न सक्नुहुन्छ, "लज्जित छु।" येशू सही हुनुहुन्छ, म उहाँको सेवा गर्ने प्रयासमा यति धेरै व्यस्त थिएँ कि मैले उहाँको भेटघाटको आनन्द लिइरहेको थिइनँ," "लज्जित छु।" "मैले हतारमा बोलेँ, तर मलाई जवाफ दिँदा येशू धेरै दयालु हुनुहुन्थ्यो," र "सायद मैले येशूको कुरा अझ धेरै पटक सुन्न आवश्यक छ।" येशूको भूमिका खेल्ने कलाकारलाई सोध्नुहोस्, "तपाईंलाई कस्तो महसुस भइरहेको छ?" तपाईंले यस्ता कुराहरू सुन्न सक्नुहुन्छ, "मार्थाले मेरो सत्कार गर्न चाहन्छिन् भनेर मलाई थाहा छ, तर उनी चिन्ता गरून् भन्ने म चाहँदिन," "मार्थाले हाम्रो लागि आफ्नो घर खुला गरिन् भनेर म आभारी छु," र "सबैभन्दा महत्त्वपूर्ण कुरा के हो भनेर मार्थाले बुझून् भन्ने म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र उहाँका </w:t>
      </w:r>
      <w:r>
        <w:rPr>
          <w:b/>
          <w:lang w:val="ne_NP" w:bidi="ne_NP"/>
        </w:rPr>
        <w:t>चेलाहरू</w:t>
      </w:r>
      <w:r>
        <w:rPr>
          <w:lang w:val="ne_NP" w:bidi="ne_NP"/>
        </w:rPr>
        <w:t xml:space="preserve"> वा अनुयायीहरू यात्रा गरिरहेका बेला एउटा घरमा रोकिन्छन्। त्यो घर मार्था नाम गरेको महिलाको थियो। तपाईंले पहिले गरेजस्तै चेलाहरूलाई अनुवाद गर्ने कुरा निश्चित गर्नुहोस्। </w:t>
      </w:r>
      <w:r>
        <w:rPr>
          <w:lang w:val="ne_NP" w:bidi="ne_NP"/>
        </w:rPr>
        <w:t>चेला</w:t>
      </w:r>
      <w:r>
        <w:rPr>
          <w:lang w:val="ne_NP" w:bidi="ne_NP"/>
        </w:rPr>
        <w:t xml:space="preserve"> मुख्य शब्दावलीमा छ। तिनीहरू मन्दिर भएको यहूदी राजधानी यरूशलेमतिर यात्रा गरिरहेका छन्। </w:t>
      </w:r>
      <w:r>
        <w:rPr>
          <w:lang w:val="ne_NP" w:bidi="ne_NP"/>
        </w:rPr>
        <w:t>यरूशलेम</w:t>
      </w:r>
      <w:r>
        <w:rPr>
          <w:lang w:val="ne_NP" w:bidi="ne_NP"/>
        </w:rPr>
        <w:t xml:space="preserve"> मुख्य शब्दावलीमा छ। </w:t>
      </w:r>
    </w:p>
    <w:p>
      <w:pPr/>
      <w:r>
        <w:rPr>
          <w:lang w:val="ne_NP" w:bidi="ne_NP"/>
        </w:rPr>
      </w:r>
      <w:r>
        <w:rPr>
          <w:lang w:val="ne_NP" w:bidi="ne_NP"/>
        </w:rPr>
        <w:t xml:space="preserve">मार्थाले </w:t>
      </w:r>
      <w:r>
        <w:rPr>
          <w:b/>
          <w:lang w:val="ne_NP" w:bidi="ne_NP"/>
        </w:rPr>
        <w:t>तिनीहरूको लागि आफ्नो घर खुला गर्छिन्</w:t>
      </w:r>
      <w:r>
        <w:rPr>
          <w:lang w:val="ne_NP" w:bidi="ne_NP"/>
        </w:rPr>
        <w:t xml:space="preserve">, वा आफ्नो घरमा तिनीहरूलाई स्वागत गर्छिन् र भोजन बनाएर तिनीहरूको सेवा गर्न थाल्छिन्। उनको मरियम नाम गरेको एउटी बहिनी छिन्। येशूले घरमा सिकाउँदै गर्दा, मरियम प्रभुको पाउमा बसिरहेकी छिन्। </w:t>
      </w:r>
      <w:r>
        <w:rPr>
          <w:b/>
          <w:lang w:val="ne_NP" w:bidi="ne_NP"/>
        </w:rPr>
        <w:t>प्रभुले</w:t>
      </w:r>
      <w:r>
        <w:rPr>
          <w:lang w:val="ne_NP" w:bidi="ne_NP"/>
        </w:rPr>
        <w:t xml:space="preserve"> येशूलाई जनाउँछ र यसको अर्थ मालिक वा अधिकार भएको व्यक्ति हो। तपाईंले पहिले गरेजस्तै प्रभुलाई अनुवाद गर्ने कुरा निश्चित गर्नुहोस्। </w:t>
      </w:r>
      <w:r>
        <w:rPr>
          <w:lang w:val="ne_NP" w:bidi="ne_NP"/>
        </w:rPr>
        <w:t>प्रभु</w:t>
      </w:r>
      <w:r>
        <w:rPr>
          <w:lang w:val="ne_NP" w:bidi="ne_NP"/>
        </w:rPr>
        <w:t xml:space="preserve"> मुख्य शब्दावलीमा छ।</w:t>
      </w:r>
    </w:p>
    <w:p>
      <w:pPr/>
      <w:r>
        <w:rPr>
          <w:lang w:val="ne_NP" w:bidi="ne_NP"/>
        </w:rPr>
      </w:r>
      <w:r>
        <w:rPr>
          <w:lang w:val="ne_NP" w:bidi="ne_NP"/>
        </w:rPr>
        <w:t>मरियमले उनलाई मद्दत गरिनन् भनेर मार्था निराश हुन्छिन्। येशूले उनलाई भन्नुहुन्छ, "</w:t>
      </w:r>
      <w:r>
        <w:rPr>
          <w:b/>
          <w:lang w:val="ne_NP" w:bidi="ne_NP"/>
        </w:rPr>
        <w:t>एउटा कुरा मात्र आवश्यक छ</w:t>
      </w:r>
      <w:r>
        <w:rPr>
          <w:lang w:val="ne_NP" w:bidi="ne_NP"/>
        </w:rPr>
        <w:t>।" मानिसले गर्न सक्ने सबैभन्दा महत्त्वपूर्ण कुरा भनेको उहाँको कुरा सुन्नु हो भनेर येशूले मार्थालाई भन्दै हुनुहुन्छ भन्नेकुरा सन्दर्भले संकेत गर्छ। चिन्ता गर्नु र धेरै कुराहरू गर्नु भन्दा उहाँको कुरा सुन्नु बढी महत्त्वपूर्ण छ भनेर येशूले संकेत गर्नुहुन्छ।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11:1–13</w:t>
      </w:r>
      <w:r>
        <w:rPr>
          <w:lang w:val="ne_NP" w:bidi="ne_NP"/>
        </w:rPr>
      </w:r>
    </w:p>
    <w:p>
      <w:pPr>
        <w:pStyle w:val="Heading3"/>
      </w:pPr>
      <w:r>
        <w:rPr>
          <w:lang w:val="ne_NP" w:bidi="ne_NP"/>
        </w:rPr>
        <w:t>Step 1</w:t>
      </w:r>
    </w:p>
    <w:p>
      <w:pPr/>
      <w:r>
        <w:rPr>
          <w:lang w:val="ne_NP" w:bidi="ne_NP"/>
        </w:rPr>
      </w:r>
      <w:r>
        <w:rPr>
          <w:lang w:val="ne_NP" w:bidi="ne_NP"/>
        </w:rPr>
        <w:t>लूका ११:१–१३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 र उहाँका चेलाहरू वा अनुयायीहरू मार्था र मरियमको घरमा बसेका थिए। येशूले मार्थालाई उहाँका शिक्षाहरू सुन्नुको महत्त्वको बारेमा सिकाउनुभयो। अब, येशूले आफ्ना चेलाहरूलाई प्रार्थनाको बारेमा सिकाउनुहुन्छ।</w:t>
      </w:r>
    </w:p>
    <w:p>
      <w:pPr/>
      <w:r>
        <w:rPr>
          <w:lang w:val="ne_NP" w:bidi="ne_NP"/>
        </w:rPr>
      </w:r>
      <w:r>
        <w:rPr>
          <w:lang w:val="ne_NP" w:bidi="ne_NP"/>
        </w:rPr>
        <w:t>लूकाले हामीलाई यो कथा कहाँ वा कहिले घटेको थियो भनी बताउँदैनन्। येशूले प्रार्थना गरिरहनुभएको छ वा परमेश्वरसँग कुरा गरिरहनुभएको छ। येशूले यति धेरै नियमित रूपमा प्रार्थना गर्नुहुन्थ्यो, त्यसैले उहाँका चेलाहरू उहाँले तिनीहरूलाई कसरी प्रार्थना गर्ने भनेर सिकाउनु भएको चाहन्थे। यहूदी संस्कृतिमा, एकजना धार्मिक शिक्षकले आफ्ना विद्यार्थीहरूलाई प्रायः प्रयोग गर्न साधारण प्रार्थना सिकाउनु सामान्य थियो। बप्तिस्मा दिने यूहन्नाले आफ्ना अनुयायीहरूलाई कसरी प्रार्थना गर्ने भनेर सिकाएका थिए, त्यसैले येशूका चेलाहरू येशूले तिनीहरूलाई कसरी प्रार्थना गर्ने भनेर सिकाउनुभएको चाहन्छन्। येशूले तिनीहरूलाई नमूना प्रार्थना दिएर जवाफ दिनुहुन्छ। यो येशूका चेलाहरूले प्रार्थना गर्नुपर्ने कुराहरूको एउटा उदाहरण थियो। धेरै मानिसहरूले यस प्रार्थनालाई "प्रभुको प्रार्थना" भन्छन्। त्यही प्रार्थना मत्तीको सुसमाचारमा पाउन सकिन्छ, तर लूकाको संस्करण छोटो छ।</w:t>
      </w:r>
    </w:p>
    <w:p>
      <w:pPr/>
      <w:r>
        <w:rPr>
          <w:lang w:val="ne_NP" w:bidi="ne_NP"/>
        </w:rPr>
      </w:r>
      <w:r>
        <w:rPr>
          <w:lang w:val="ne_NP" w:bidi="ne_NP"/>
        </w:rPr>
        <w:t>रोक्नुहोस् र आफ्नो टोलीसँग छलफल गर्नुहोस्: तपाईंको संस्कृतिमा मानिसहरूले कसरी प्रार्थना गर्छन्?</w:t>
      </w:r>
    </w:p>
    <w:p>
      <w:pPr/>
      <w:r>
        <w:rPr>
          <w:lang w:val="ne_NP" w:bidi="ne_NP"/>
        </w:rPr>
      </w:r>
      <w:r>
        <w:rPr>
          <w:lang w:val="ne_NP" w:bidi="ne_NP"/>
        </w:rPr>
        <w:t>येशूले परमेश्वरलाई "पिता" भनेर बोलाएर आफ्नो प्रार्थना सुरु गर्नुहुन्छ। येशूले परमेश्वरको लागि यो उपाधि उहाँलाई पछ्याउनेहरूका लागि मात्र एउटा नमुनाको रूपमा प्रयोग गर्नुहुन्छ। येशू र उहाँका अनुयायीहरूसँग मात्र परमेश्वरको लागि यो उपाधि प्रयोग गर्ने सुअवसर र अधिकार छ। त्यसपछि येशूले प्रार्थना गर्नुहुन्छ, "तपाईंको नाउँ पवित्र गरियोस्।" 'Hallow' को अर्थ कुनै कुरालाई पवित्र बनाउनु हो। यहूदी संस्कृतिमा, व्यक्तिको नामलाई सम्मान गर्नु भनेको त्यो व्यक्ति स्वयम्लाई सम्मान गर्नु जस्तै हो। परमेश्वरले आफ्नो नामलाई सम्मानित गराउनुहोस् वा पवित्र भनी मान्यता दिलाउनुहोस् भन्ने येशू चाहनुहुन्छ। पवित्रको अर्थ उहाँको सृजनाबाट फरक हुनु र नैतिक रूपमा सिद्ध हुनु हो। परमेश्वरले मानिसहरूलाई आफू पवित्र हुनुहुन्छ भनेर प्रकट गरेर आफ्नो नाम पवित्र बनाउनुहुन्छ। मानिसहरूले उहाँको आज्ञा पालन गरेर र उहाँको आराधना गरेर परमेश्वरको नामलाई पवित्र बनाउँछन्।</w:t>
      </w:r>
    </w:p>
    <w:p>
      <w:pPr/>
      <w:r>
        <w:rPr>
          <w:lang w:val="ne_NP" w:bidi="ne_NP"/>
        </w:rPr>
      </w:r>
      <w:r>
        <w:rPr>
          <w:lang w:val="ne_NP" w:bidi="ne_NP"/>
        </w:rPr>
        <w:t>रोक्नुहोस् र आफ्नो टोलीसँग छलफल गर्नुहोस्: तपाईंको संस्कृतिमा मानिसहरूले परमेश्वरको बारेमा कसरी कुरा गर्छन्? उनीहरूले परमेश्वरलाई वर्णन गर्न कुन उपाधि वा शब्दहरू प्रयोग गर्छन्?</w:t>
      </w:r>
    </w:p>
    <w:p>
      <w:pPr/>
      <w:r>
        <w:rPr>
          <w:lang w:val="ne_NP" w:bidi="ne_NP"/>
        </w:rPr>
      </w:r>
      <w:r>
        <w:rPr>
          <w:lang w:val="ne_NP" w:bidi="ne_NP"/>
        </w:rPr>
        <w:t>येशूले परमेश्वरको राज्य आओस् भनेर प्रार्थना गर्नुहुन्छ। परमेश्वरको राज्यले मानिसहरूको हृदयमा परमेश्वरको शासन गर्नुलाई जनाउँछ भनेर हामीलाई अघिल्लो खण्डहरूबाट थाहा छ। मानिसहरूले येशूलाई प्रतिज्ञा गरिएको मुक्तिदाताको रूपमा स्वीकार गर्दै गर्दा यो कुरा वर्तमानमा भइरहेको थियो। तर येशूले भविष्यमा परमेश्वरले सबै पृथ्वीमा आफ्नो शासन स्थापित गर्नुहुँदा के हुनेछ भन्ने बारेमा पनि कुरा गरिरहनुभएको छ। त्यसपछि येशूले प्रार्थना गर्नुहुन्छ कि परमेश्वरले प्रत्येक दिनलाई आवश्यक खाना उपलब्ध गराउनुहुनेछ। यहूदी संस्कृतिमा, रोटीले सबै खानालाई प्रतिनिधित्व गर्छ।</w:t>
      </w:r>
    </w:p>
    <w:p>
      <w:pPr/>
      <w:r>
        <w:rPr>
          <w:lang w:val="ne_NP" w:bidi="ne_NP"/>
        </w:rPr>
      </w:r>
      <w:r>
        <w:rPr>
          <w:lang w:val="ne_NP" w:bidi="ne_NP"/>
        </w:rPr>
        <w:t>येशूले "हाम्रा पापहरू क्षमा गरिदिनुहोस्" भनी परमेश्वरलाई अनुरोध गर्नुहुन्छ। यो उहाँका चेलाहरूको लागि एउटा नमूना हो, किनकि येशूले कहिल्यै पाप गर्नुभएन। ऋण शब्दले सामान्यतया कसैलाई पैसा तिर्नु पर्ने कुरालाई जनाउँछ, तर धेरै पटक यहूदीहरूले ऋण शब्दलाई पापको अर्थमा प्रयोग गर्थे। कसैको पाप क्षमा गर्नुको अर्थ परमेश्वरले कसैलाई उसले गरेका दुष्ट कामहरूको लागि दण्ड नदिने निर्णय गर्नुहुन्छ। परमेश्वरले त्यो व्यक्तिको अपराध वा ऋण रद्द गर्नुहुन्छ र तिनीहरू उहाँप्रति कहिल्यै अनाज्ञाकारी नभएझैं व्यवहार गर्नुहुन्छ। उहाँका अनुयायीहरूले विश्वासका साथ परमेश्वरसँग क्षमा माग्न सक्छन् किनभने पापी मानिसहरूले पनि अरूलाई क्षमा दिन्छन् भनेर येशूले संकेत गर्नुहुन्छ।</w:t>
      </w:r>
    </w:p>
    <w:p>
      <w:pPr/>
      <w:r>
        <w:rPr>
          <w:lang w:val="ne_NP" w:bidi="ne_NP"/>
        </w:rPr>
      </w:r>
      <w:r>
        <w:rPr>
          <w:lang w:val="ne_NP" w:bidi="ne_NP"/>
        </w:rPr>
        <w:t>रोक्नुहोस् र आफ्नो टोलीसँग छलफल गर्नुहोस्: तपाईंको संस्कृतिमा ऋण दिने व्यक्तिले ऋणीलाई कस्तो व्यवहार गर्छन्? यदि कुनै व्यक्तिले आफ्नो ऋण चुक्ता गर्न असमर्थ भयो भने के हुन्छ?</w:t>
      </w:r>
    </w:p>
    <w:p>
      <w:pPr/>
      <w:r>
        <w:rPr>
          <w:lang w:val="ne_NP" w:bidi="ne_NP"/>
        </w:rPr>
      </w:r>
      <w:r>
        <w:rPr>
          <w:lang w:val="ne_NP" w:bidi="ne_NP"/>
        </w:rPr>
        <w:t>येशूले परमेश्वरलाई तिनीहरूको सुरक्षा गर्न, वा तिनीहरूको जीवनलाई पाप गर्न प्रलोभनमा पार्ने अवस्था वा मानिसहरूबाट टाढा डोऱ्याइदिन अनुरोध गर्नुहुन्छ। यसको अर्थ परमेश्वर आफैले मानिसहरूको परीक्षण गर्नुहुन्छ भन्ने होइन।</w:t>
      </w:r>
    </w:p>
    <w:p>
      <w:pPr/>
      <w:r>
        <w:rPr>
          <w:lang w:val="ne_NP" w:bidi="ne_NP"/>
        </w:rPr>
      </w:r>
      <w:r>
        <w:rPr>
          <w:lang w:val="ne_NP" w:bidi="ne_NP"/>
        </w:rPr>
        <w:t>येशूले आफ्नो प्रार्थना समाप्त गर्नुहुन्छ र आफ्ना चेलाहरूलाई एउटा कथा सुनाउनुहुन्छ। ग्रीक भाषामा, "मानौँ तिमीहरूमध्ये कोही" भन्ने वाक्यांश वास्तवमा एउटा प्रश्न हो। येशूले एउटा यस्तो प्रश्नबाट कथा सुरु गर्नुहुन्छ, जसको उत्तरको उहाँले अपेक्षा गर्नुभएको हुँदैन। यो परिचयले येशूले बताउनुभएको कथा वास्तवमा घटेको घटना होइन भन्ने कुरालाई सङ्केत गर्दछ। येशू एउटा मानिसले आफ्नो साथीसँग रोटी मागेको कथा बताउनुहुन्छ। उक्त मानिसको एकजना अप्रत्याशित पाहुना थिए, जो उनको घरमा बस्ने योजना बनाइरहेका थिए। उहाँसँग आफ्नो पाहुनालाई खुवाउन पर्याप्त खाना थिएन। यहूदी संस्कृतिमा, पाहुना सत्कार गर्नेहरू आफ्ना पाहुनाहरूलाई खुवाउन बाध्य हुन्थे। येशूले आफ्ना चेलाहरूलाई सोध्नुहुन्छ कि घरभित्रको मानिसले "मलाई दुःख नदेऊ" भनेर जवाफ दिनेछ कि छैन। चेलाहरूलाई जवाफ "होइन" हो भन्ने थाहा थियो। घर भित्रको साथीले मध्यरात भए तापनि उसले मागेको कुरा उसलाई दिन्छ। सामान्यतया, यहूदी परिवारहरू चटाईमा एउटै कोठामा सुत्ने गर्थे। राति सबै सुतिरहेका बेला ढोका खोल्नु ठूलो असुविधाको कुरा थियो। येशू भन्नुहुन्छ कि यदि घर भित्रको मानिसले मित्रताको कारणले मद्दत गरेन भने पनि, आफ्नो इज्जत जोगाउन वा सरमबाट बच्न उसले निश्चित रूपमा मद्दत गर्नेछ। पाहुनालाई सत्कार गर्न खानाको आवश्यकता परेको छिमेकीलाई मद्दत नगर्नु लज्जास्पद हुनेछ। यसले सम्पूर्ण शहरलाई लाज ल्याउनेछ।</w:t>
      </w:r>
    </w:p>
    <w:p>
      <w:pPr/>
      <w:r>
        <w:rPr>
          <w:lang w:val="ne_NP" w:bidi="ne_NP"/>
        </w:rPr>
      </w:r>
      <w:r>
        <w:rPr>
          <w:lang w:val="ne_NP" w:bidi="ne_NP"/>
        </w:rPr>
        <w:t>रोक्नुहोस् र आफ्नो टोलीसँग छलफल गर्नुहोस्: तपाईंको संस्कृतिमा एक पाहुना सत्कार गर्ने व्यक्तिले आफ्ना पाहुनाहरूका लागि के-के कुरा उपलब्ध गराउनुपर्छ भन्ने अपेक्षा गरिन्छ? तिनीहरू आफ्ना पाहुनाहरूलाई खुवाउन खाना सापटी लिन कहाँ जान सक्छन्?</w:t>
      </w:r>
    </w:p>
    <w:p>
      <w:pPr/>
      <w:r>
        <w:rPr>
          <w:lang w:val="ne_NP" w:bidi="ne_NP"/>
        </w:rPr>
      </w:r>
      <w:r>
        <w:rPr>
          <w:lang w:val="ne_NP" w:bidi="ne_NP"/>
        </w:rPr>
        <w:t>येशूले जोड दिनका लागि "म तिमीहरूलाई भन्दछु" भन्ने वाक्यांश प्रयोग गर्नुहुन्छ। उहाँ आफ्ना चेलाहरूले ध्यान दिऊन् भन्ने चाहनुहुन्छ। येशूले आफ्ना चेलाहरूलाई यस कथाबाट के सिकोस् भन्ने चाहनुहुन्छ सो भन्नुहुन्छ। मानिसहरूले प्रार्थनाद्वारा उहाँसँग माग्दा परमेश्वरले तिनीहरूलाई चाहिने कुरा दिनुहुनेछ भनेर येशूले तीन फरक तरिकाले संकेत गर्नुहुन्छ। "ढक्ढकाऊ र तिमीहरूको लागि ढोका खोलिनेछ" ले परमेश्वरसँग केही माग्नुलाई ढोकामा ढक्ढक्याउनुसँग तुलना गर्दछ। यहूदी संस्कृतिमा, मानिसहरू कसैको घरमा आउँदा ढोकामा ढक्ढक्याउन्थे। येशू भन्नुहुन्छ कि परमेश्वरले ढोका खोल्नुहुनेछ वा ढक्ढक्याउनेहरूको प्रार्थनाको जवाफ दिनुहुनेछ।</w:t>
      </w:r>
    </w:p>
    <w:p>
      <w:pPr/>
      <w:r>
        <w:rPr>
          <w:lang w:val="ne_NP" w:bidi="ne_NP"/>
        </w:rPr>
      </w:r>
      <w:r>
        <w:rPr>
          <w:lang w:val="ne_NP" w:bidi="ne_NP"/>
        </w:rPr>
        <w:t>येशूले मानव पिता र उहाँको बच्चाका दुई उदाहरणहरू दिनुहुन्छ। येशूले यस्ता प्रश्नहरू सोधेर यी उदाहरणहरू दिनुहुन्छ जसको उत्तरको उहाँले अपेक्षा गर्नुहुन्न किनभने जवाफ स्पष्ट छ। आफ्नो बच्चाले केही असल खानेकुरा माग्दा मानव पिताले उसलाई हानिकारक कुरा, जस्तै सर्प वा बिच्छी दिँदैन। सर्पहरू र बिच्छीहरू खतरनाक थिए र खानका लागि ठीक थिएनन्।</w:t>
      </w:r>
    </w:p>
    <w:p>
      <w:pPr/>
      <w:r>
        <w:rPr>
          <w:lang w:val="ne_NP" w:bidi="ne_NP"/>
        </w:rPr>
      </w:r>
      <w:r>
        <w:rPr>
          <w:lang w:val="ne_NP" w:bidi="ne_NP"/>
        </w:rPr>
        <w:t>यदि यी जनावरहरू तपाईंको क्षेत्रमा बसोबास गर्दैनन् भने रोक्नुहोस् र सर्प र बिच्छीको तस्वीर देखाउनुहोस्।</w:t>
      </w:r>
    </w:p>
    <w:p>
      <w:pPr/>
      <w:r>
        <w:rPr>
          <w:lang w:val="ne_NP" w:bidi="ne_NP"/>
        </w:rPr>
      </w:r>
      <w:r>
        <w:rPr>
          <w:lang w:val="ne_NP" w:bidi="ne_NP"/>
        </w:rPr>
        <w:t>येशू भन्नुहुन्छ कि पापी मानिसहरूले आफ्ना छोराछोरीहरूलाई कसरी असल उपहारहरू दिने भनेर जान्दछन्। त्यसैले परमेश्वर, जो स्वर्गीय पिता हुनुहुन्छ, उहाँसँग माग्नेहरूलाई असल उपहारहरू दिन अझ बढी इच्छुक हुनुहुन्छ। स्वर्गले परमेश्वर बसोबास गर्ने ठाउँलाई जनाउँछ। परमेश्वर उहाँसँग माग्नेहरूलाई सबैभन्दा राम्रो वरदान – उहाँको आफ्नै आत्मा दिन चाहनुहुन्छ।</w:t>
      </w:r>
      <w:r>
        <w:rPr>
          <w:lang w:val="ne_NP" w:bidi="ne_NP"/>
        </w:rPr>
      </w:r>
    </w:p>
    <w:p>
      <w:pPr>
        <w:pStyle w:val="Heading3"/>
      </w:pPr>
      <w:r>
        <w:rPr>
          <w:lang w:val="ne_NP" w:bidi="ne_NP"/>
        </w:rPr>
        <w:t>Step 3</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येशूले प्रार्थना गरिरहनुभएको छ। येशूले प्रार्थना सिध्याउनुहुन्छ र एकजना चेला उहाँकहाँ आउँछ। कसरी प्रार्थना गर्ने भनेर सिकाइदिन चेलाले येशूलाई अनुरोध गर्छन्। येशूले तिनीहरूलाई प्रार्थनाको उदाहरण दिनुहुन्छ।</w:t>
      </w:r>
    </w:p>
    <w:p>
      <w:pPr/>
      <w:r>
        <w:rPr>
          <w:lang w:val="ne_NP" w:bidi="ne_NP"/>
        </w:rPr>
      </w:r>
      <w:r>
        <w:rPr>
          <w:b/>
          <w:lang w:val="ne_NP" w:bidi="ne_NP"/>
        </w:rPr>
        <w:t xml:space="preserve">दोस्रो दृश्य: </w:t>
      </w:r>
      <w:r>
        <w:rPr>
          <w:lang w:val="ne_NP" w:bidi="ne_NP"/>
        </w:rPr>
        <w:t xml:space="preserve"> पाउनालाई सेवासत्कार गर्न भनेर साथीसँग रोटी मागिरहेको एउटा मानिसको उदाहरण येशूले दिनुहुन्छ। साथीले त्यो मानिसले मागेको कुरा असजिलो भए पनि दिन्छ।</w:t>
      </w:r>
    </w:p>
    <w:p>
      <w:pPr/>
      <w:r>
        <w:rPr>
          <w:lang w:val="ne_NP" w:bidi="ne_NP"/>
        </w:rPr>
      </w:r>
      <w:r>
        <w:rPr>
          <w:b/>
          <w:lang w:val="ne_NP" w:bidi="ne_NP"/>
        </w:rPr>
        <w:t>तेस्रो दृश्य:</w:t>
      </w:r>
      <w:r>
        <w:rPr>
          <w:lang w:val="ne_NP" w:bidi="ne_NP"/>
        </w:rPr>
        <w:t xml:space="preserve"> येशूले आफूले दिनुभएको उदाहरणको निष्कर्ष दिनुहुन्छ। येशूले तीन फरक तरिकाले निष्कर्षलाई दोहोर्याउनुहुन्छ।</w:t>
      </w:r>
    </w:p>
    <w:p>
      <w:pPr/>
      <w:r>
        <w:rPr>
          <w:lang w:val="ne_NP" w:bidi="ne_NP"/>
        </w:rPr>
      </w:r>
      <w:r>
        <w:rPr>
          <w:b/>
          <w:lang w:val="ne_NP" w:bidi="ne_NP"/>
        </w:rPr>
        <w:t>चौथो दृश्य:</w:t>
      </w:r>
      <w:r>
        <w:rPr>
          <w:lang w:val="ne_NP" w:bidi="ne_NP"/>
        </w:rPr>
        <w:t xml:space="preserve"> पापी पिताहरुले पनि आफ्ना नानीहरूलाई असल कुराहरू दिन्छन् भनेर येशूले व्याख्या गर्नुहुन्छ। स्वर्गमा भएका पिताले उहाँसँग माग्ने मानिसहरूलाई पवित्र आत्मा दिनुहुनेछ भनेर येशू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रोटी माग्ने व्यक्ति</w:t>
      </w:r>
    </w:p>
    <w:p>
      <w:pPr>
        <w:pStyle w:val="ListBullet"/>
        <w:spacing w:line="240" w:lineRule="auto"/>
        <w:ind w:left="720"/>
      </w:pPr>
      <w:r>
        <w:rPr>
          <w:lang w:val="ne_NP" w:bidi="ne_NP"/>
        </w:rPr>
      </w:r>
      <w:r>
        <w:rPr>
          <w:lang w:val="ne_NP" w:bidi="ne_NP"/>
        </w:rPr>
        <w:t>आगन्तुक</w:t>
      </w:r>
    </w:p>
    <w:p>
      <w:pPr>
        <w:pStyle w:val="ListBullet"/>
        <w:spacing w:line="240" w:lineRule="auto"/>
        <w:ind w:left="720"/>
      </w:pPr>
      <w:r>
        <w:rPr>
          <w:lang w:val="ne_NP" w:bidi="ne_NP"/>
        </w:rPr>
      </w:r>
      <w:r>
        <w:rPr>
          <w:lang w:val="ne_NP" w:bidi="ne_NP"/>
        </w:rPr>
        <w:t>रोटी साथमा हुने साथी</w:t>
      </w:r>
    </w:p>
    <w:p>
      <w:pPr>
        <w:pStyle w:val="ListBullet"/>
        <w:spacing w:line="240" w:lineRule="auto"/>
        <w:ind w:left="720"/>
      </w:pPr>
      <w:r>
        <w:rPr>
          <w:lang w:val="ne_NP" w:bidi="ne_NP"/>
        </w:rPr>
      </w:r>
      <w:r>
        <w:rPr>
          <w:lang w:val="ne_NP" w:bidi="ne_NP"/>
        </w:rPr>
        <w:t>रोटी साथमा हुने साथीको परिवार</w:t>
      </w:r>
    </w:p>
    <w:p>
      <w:pPr>
        <w:pStyle w:val="ListBullet"/>
        <w:spacing w:line="240" w:lineRule="auto"/>
        <w:ind w:left="720"/>
      </w:pPr>
      <w:r>
        <w:rPr>
          <w:lang w:val="ne_NP" w:bidi="ne_NP"/>
        </w:rPr>
      </w:r>
      <w:r>
        <w:rPr>
          <w:lang w:val="ne_NP" w:bidi="ne_NP"/>
        </w:rPr>
        <w:t>सोध्ने, खोज्ने र ढक्ढक्याउने व्यक्ति</w:t>
      </w:r>
    </w:p>
    <w:p>
      <w:pPr>
        <w:pStyle w:val="ListBullet"/>
        <w:spacing w:line="240" w:lineRule="auto"/>
        <w:ind w:left="720"/>
      </w:pPr>
      <w:r>
        <w:rPr>
          <w:lang w:val="ne_NP" w:bidi="ne_NP"/>
        </w:rPr>
      </w:r>
      <w:r>
        <w:rPr>
          <w:lang w:val="ne_NP" w:bidi="ne_NP"/>
        </w:rPr>
        <w:t>पिता</w:t>
      </w:r>
    </w:p>
    <w:p>
      <w:pPr>
        <w:pStyle w:val="ListBullet"/>
        <w:spacing w:line="240" w:lineRule="auto"/>
        <w:ind w:left="720"/>
      </w:pPr>
      <w:r>
        <w:rPr>
          <w:lang w:val="ne_NP" w:bidi="ne_NP"/>
        </w:rPr>
      </w:r>
      <w:r>
        <w:rPr>
          <w:lang w:val="ne_NP" w:bidi="ne_NP"/>
        </w:rPr>
        <w:t>माछा र अण्डा माग्ने एउटा बच्चा</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चेलाहरूले प्रार्थना गर्ने कुनै सूत्र मागिरहेका छैनन्, बरु येशूका चेलाहरूका लागि विशेष खालको एउटा प्रार्थना मागिरहेका छन्। बप्तिस्मा दिने यूहन्नाले पनि आफ्ना चेलाहरूलाई एउटा विशेष प्रार्थना सिकाए।</w:t>
      </w:r>
    </w:p>
    <w:p>
      <w:pPr/>
      <w:r>
        <w:rPr>
          <w:lang w:val="ne_NP" w:bidi="ne_NP"/>
        </w:rPr>
      </w:r>
      <w:r>
        <w:rPr>
          <w:lang w:val="ne_NP" w:bidi="ne_NP"/>
        </w:rPr>
        <w:t>येशूले सम्भवतः एकान्त क्षेत्रमा प्रार्थना गरिरहनुभएको छ। येशूले प्रार्थना सिध्याउनुभयो, र उहाँका चेलाहरू मध्ये एउटाले चेलाहरूलाई प्रार्थना गर्न सिकाइदिन उहाँलाई अनुरोध गरे।</w:t>
      </w:r>
    </w:p>
    <w:p>
      <w:pPr/>
      <w:r>
        <w:rPr>
          <w:lang w:val="ne_NP" w:bidi="ne_NP"/>
        </w:rPr>
      </w:r>
      <w:r>
        <w:rPr>
          <w:lang w:val="ne_NP" w:bidi="ne_NP"/>
        </w:rPr>
        <w:t>येशूले जब "तिमीहरूले प्रार्थना गर्नुपर्छ" भन्नुहुन्छ, तब यो कुरा सम्झनु महत्त्वपूर्ण छ कि उहाँले यहाँ 'तिमीहरू' शब्दलाई बहुवचनमा प्रयोग गर्नुभएको छ। अभिनय गर्दा, कुनै शब्द, हात-गति वा कार्य प्रयोग गर्नुहोस् जसले यो सबै चेलाहरूमा लागू हुन्छ भनेर देखाउँछ।</w:t>
      </w:r>
    </w:p>
    <w:p>
      <w:pPr/>
      <w:r>
        <w:rPr>
          <w:lang w:val="ne_NP" w:bidi="ne_NP"/>
        </w:rPr>
      </w:r>
      <w:r>
        <w:rPr>
          <w:lang w:val="ne_NP" w:bidi="ne_NP"/>
        </w:rPr>
        <w:t>त्यसपछि येशूले तिनीहरूलाई कसरी प्रार्थना गर्ने भनेर एउटा उदाहरण देखाउनुहुन्छ।</w:t>
      </w:r>
    </w:p>
    <w:p>
      <w:pPr/>
      <w:r>
        <w:rPr>
          <w:lang w:val="ne_NP" w:bidi="ne_NP"/>
        </w:rPr>
      </w:r>
      <w:r>
        <w:rPr>
          <w:lang w:val="ne_NP" w:bidi="ne_NP"/>
        </w:rPr>
        <w:t>येशूले "हामीलाई हाम्रा पापहरू क्षमा गर्नुहोस्" भन्नुहुँदा, उहाँले आफ्नैलागि क्षमा माग्नुभएको होइन किनभने उहाँले पाप गर्नु भएको थिएन भनेर सम्झनु महत्त्वपूर्ण छ।</w:t>
      </w:r>
    </w:p>
    <w:p>
      <w:pPr/>
      <w:r>
        <w:rPr>
          <w:lang w:val="ne_NP" w:bidi="ne_NP"/>
        </w:rPr>
      </w:r>
      <w:r>
        <w:rPr>
          <w:lang w:val="ne_NP" w:bidi="ne_NP"/>
        </w:rPr>
        <w:t>येशूले आफ्ना अनुयायीहरूलाई प्रार्थना गर्न सिकाउँदा पिता शब्दमा दिनु भएको जोडलाई सम्झनु महत्त्वपूर्ण छ। येशूले प्रार्थनालाई अझ राम्रोसँग व्याख्या गर्न पिताको उदाहरण प्रयोग गर्नुहुन्छ। येशूका अनुयायीहरूले परमेश्वरलाई "पिता" भनेर बोलाउन सक्छन्।</w:t>
      </w:r>
    </w:p>
    <w:p>
      <w:pPr/>
      <w:r>
        <w:rPr>
          <w:lang w:val="ne_NP" w:bidi="ne_NP"/>
        </w:rPr>
      </w:r>
      <w:r>
        <w:rPr>
          <w:lang w:val="ne_NP" w:bidi="ne_NP"/>
        </w:rPr>
        <w:t>प्रार्थनाको तीन भागहरू छन् भनेर सम्झनु महत्त्वपूर्ण छ। येशूले पितालाई सम्मान गर्नुहुन्छ। येशूले राज्य चाँडै आओस् भनेर अनुरोध गर्नुहुन्छ। राज्यले परमेश्वरको राज्यको वर्तमान विस्तारलाई र भविष्यमा परमेश्वरले सबै मानिसहरूमाथि शासन गर्नुहुने समयलाई पनि जनाउँछ। अन्तमा येशूले तीन मानव आवश्यकताहरू – खाना, क्षमा र प्रलोभन विरुद्धको सुरक्षाको उल्लेख गर्नुहुन्छ।</w:t>
      </w:r>
    </w:p>
    <w:p>
      <w:pPr/>
      <w:r>
        <w:rPr>
          <w:lang w:val="ne_NP" w:bidi="ne_NP"/>
        </w:rPr>
      </w:r>
      <w:r>
        <w:rPr>
          <w:lang w:val="ne_NP" w:bidi="ne_NP"/>
        </w:rPr>
        <w:t>दर्शकहरूलाई यहूदी सेवा सत्कारको नियमहरूको बारेमा थाहा छ भनेर सम्झनु महत्त्वपूर्ण छ। पाहुना बोलाउनेले पाहुनाको लागि केही खानेकुरा खुवाउन बाध्य हुन्थ्यो।</w:t>
      </w:r>
    </w:p>
    <w:p>
      <w:pPr/>
      <w:r>
        <w:rPr>
          <w:lang w:val="ne_NP" w:bidi="ne_NP"/>
        </w:rPr>
      </w:r>
      <w:r>
        <w:rPr>
          <w:lang w:val="ne_NP" w:bidi="ne_NP"/>
        </w:rPr>
        <w:t>टोलीले येशूले बताउनुभएको कथाको पहिलो भागलाई पुनः कालक्रमबद्ध गर्न चाहन सक्छ। कल्पना गर्नुहोस् कि एकजना साथी उहाँको चेलाहरूमध्ये एकजनालाई भेट्न आउँछन्। चेला उक्त क्षेत्रको आफ्नो एउटा साथीकहाँ जान्छ र आफूकहाँ पाहुना आएको कुरा बताउँछ। चेलाले आफूसँग खानेकुरा केही छैन भनेर बताउँछन्। चेलाले तीनवटा रोटी पैंचो माग्छ।</w:t>
      </w:r>
    </w:p>
    <w:p>
      <w:pPr/>
      <w:r>
        <w:rPr>
          <w:lang w:val="ne_NP" w:bidi="ne_NP"/>
        </w:rPr>
      </w:r>
      <w:r>
        <w:rPr>
          <w:lang w:val="ne_NP" w:bidi="ne_NP"/>
        </w:rPr>
        <w:t>सामान्यतया सम्पूर्ण परिवार गुन्द्रीमा एउटै कोठामा सुत्ने गर्थे भनेर सम्झनु महत्त्वपूर्ण छ। राति सबै सुतिरहेका बेला ढोका खोल्नु कसैका लागि ठूलो असुविधाको कुरा थियो।</w:t>
      </w:r>
    </w:p>
    <w:p>
      <w:pPr/>
      <w:r>
        <w:rPr>
          <w:lang w:val="ne_NP" w:bidi="ne_NP"/>
        </w:rPr>
      </w:r>
      <w:r>
        <w:rPr>
          <w:lang w:val="ne_NP" w:bidi="ne_NP"/>
        </w:rPr>
        <w:t>येशूले माग, खोज र ढकढक गर भनेर आदेश दिनु भएको होइन, तर त्यसो गर्न निमन्त्रणा दिनु भएको हो भनेर सम्झनु महत्त्वपूर्ण छ।</w:t>
      </w:r>
    </w:p>
    <w:p>
      <w:pPr/>
      <w:r>
        <w:rPr>
          <w:lang w:val="ne_NP" w:bidi="ne_NP"/>
        </w:rPr>
      </w:r>
      <w:r>
        <w:rPr>
          <w:lang w:val="ne_NP" w:bidi="ne_NP"/>
        </w:rPr>
        <w:t>येशूले एउटा बुबाले आफ्ना सन्तानहरूको हेरचाह कसरी गर्छ भनेर देखाउनुहुन्छ भन्ने कुरा सम्झनु महत्त्वपूर्ण छ।</w:t>
      </w:r>
    </w:p>
    <w:p>
      <w:pPr/>
      <w:r>
        <w:rPr>
          <w:lang w:val="ne_NP" w:bidi="ne_NP"/>
        </w:rPr>
      </w:r>
      <w:r>
        <w:rPr>
          <w:lang w:val="ne_NP" w:bidi="ne_NP"/>
        </w:rPr>
        <w:t>अन्तमा, येशूले परमेश्वर कसरी स्वर्गीय पिता हुनुहुन्छ भनेर व्याख्या गर्नुहुन्छ।</w:t>
      </w:r>
      <w:r>
        <w:rPr>
          <w:lang w:val="ne_NP" w:bidi="ne_NP"/>
        </w:rPr>
      </w:r>
    </w:p>
    <w:p>
      <w:pPr>
        <w:pStyle w:val="Heading3"/>
      </w:pPr>
      <w:r>
        <w:rPr>
          <w:lang w:val="ne_NP" w:bidi="ne_NP"/>
        </w:rPr>
        <w:t>Step 4</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रोटी माग्ने व्यक्ति</w:t>
      </w:r>
    </w:p>
    <w:p>
      <w:pPr>
        <w:pStyle w:val="ListBullet"/>
        <w:spacing w:line="240" w:lineRule="auto"/>
        <w:ind w:left="720"/>
      </w:pPr>
      <w:r>
        <w:rPr>
          <w:lang w:val="ne_NP" w:bidi="ne_NP"/>
        </w:rPr>
      </w:r>
      <w:r>
        <w:rPr>
          <w:lang w:val="ne_NP" w:bidi="ne_NP"/>
        </w:rPr>
        <w:t>आगन्तुक</w:t>
      </w:r>
    </w:p>
    <w:p>
      <w:pPr>
        <w:pStyle w:val="ListBullet"/>
        <w:spacing w:line="240" w:lineRule="auto"/>
        <w:ind w:left="720"/>
      </w:pPr>
      <w:r>
        <w:rPr>
          <w:lang w:val="ne_NP" w:bidi="ne_NP"/>
        </w:rPr>
      </w:r>
      <w:r>
        <w:rPr>
          <w:lang w:val="ne_NP" w:bidi="ne_NP"/>
        </w:rPr>
        <w:t>रोटी साथमा हुने साथी</w:t>
      </w:r>
    </w:p>
    <w:p>
      <w:pPr>
        <w:pStyle w:val="ListBullet"/>
        <w:spacing w:line="240" w:lineRule="auto"/>
        <w:ind w:left="720"/>
      </w:pPr>
      <w:r>
        <w:rPr>
          <w:lang w:val="ne_NP" w:bidi="ne_NP"/>
        </w:rPr>
      </w:r>
      <w:r>
        <w:rPr>
          <w:lang w:val="ne_NP" w:bidi="ne_NP"/>
        </w:rPr>
        <w:t>रोटी साथमा हुने साथीको परिवार</w:t>
      </w:r>
    </w:p>
    <w:p>
      <w:pPr>
        <w:pStyle w:val="ListBullet"/>
        <w:spacing w:line="240" w:lineRule="auto"/>
        <w:ind w:left="720"/>
      </w:pPr>
      <w:r>
        <w:rPr>
          <w:lang w:val="ne_NP" w:bidi="ne_NP"/>
        </w:rPr>
      </w:r>
      <w:r>
        <w:rPr>
          <w:lang w:val="ne_NP" w:bidi="ne_NP"/>
        </w:rPr>
        <w:t>सोध्ने, खोज्ने र ढक्ढक्याउने व्यक्ति</w:t>
      </w:r>
    </w:p>
    <w:p>
      <w:pPr>
        <w:pStyle w:val="ListBullet"/>
        <w:spacing w:line="240" w:lineRule="auto"/>
        <w:ind w:left="720"/>
      </w:pPr>
      <w:r>
        <w:rPr>
          <w:lang w:val="ne_NP" w:bidi="ne_NP"/>
        </w:rPr>
      </w:r>
      <w:r>
        <w:rPr>
          <w:lang w:val="ne_NP" w:bidi="ne_NP"/>
        </w:rPr>
        <w:t>पिता</w:t>
      </w:r>
    </w:p>
    <w:p>
      <w:pPr>
        <w:pStyle w:val="ListBullet"/>
        <w:spacing w:line="240" w:lineRule="auto"/>
        <w:ind w:left="720"/>
      </w:pPr>
      <w:r>
        <w:rPr>
          <w:lang w:val="ne_NP" w:bidi="ne_NP"/>
        </w:rPr>
      </w:r>
      <w:r>
        <w:rPr>
          <w:lang w:val="ne_NP" w:bidi="ne_NP"/>
        </w:rPr>
        <w:t>माछा र अण्डा माग्ने एउटा बच्चा</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सुरुमा येशूले एक्लै प्रार्थना गरेको अभिनय गर्ने कुरा सुनिश्चित गर्नुहोस्।</w:t>
      </w:r>
    </w:p>
    <w:p>
      <w:pPr/>
      <w:r>
        <w:rPr>
          <w:lang w:val="ne_NP" w:bidi="ne_NP"/>
        </w:rPr>
      </w:r>
      <w:r>
        <w:rPr>
          <w:lang w:val="ne_NP" w:bidi="ne_NP"/>
        </w:rPr>
        <w:t>चेलाहरूलाई कसरी प्रार्थना गर्ने भनेर सिकाइदिन अनुरोध गर्न येशूकहाँ एक मात्र चेला आएको कुरा सुनिश्चित गर्नुहोस्।</w:t>
      </w:r>
    </w:p>
    <w:p>
      <w:pPr/>
      <w:r>
        <w:rPr>
          <w:lang w:val="ne_NP" w:bidi="ne_NP"/>
        </w:rPr>
      </w:r>
      <w:r>
        <w:rPr>
          <w:lang w:val="ne_NP" w:bidi="ne_NP"/>
        </w:rPr>
        <w:t>टोलीले येशूले आफ्ना चेलाहरूलाई प्रार्थनाको नमुना दिनुभएको अभिनय गर्ने कुरा सुनिश्चित गर्नुहोस्। येशूले कहिल्यै पाप नगर्नुभएको हुनाले उहाँले आफ्ना पापहरूको क्षमा मागिरहनुभएको होइन भन्ने कुरा स्पष्ट होस्। बरु, येशूले आफ्ना चेलाहरूलाई क्षमा कसरी माग्ने भनेर देखाइरहनुभएको छ।</w:t>
      </w:r>
    </w:p>
    <w:p>
      <w:pPr/>
      <w:r>
        <w:rPr>
          <w:lang w:val="ne_NP" w:bidi="ne_NP"/>
        </w:rPr>
      </w:r>
      <w:r>
        <w:rPr>
          <w:lang w:val="ne_NP" w:bidi="ne_NP"/>
        </w:rPr>
        <w:t>टोलीले रोटी भएको त्यो मानिस र उसको सबै परिवार भुइँभरि फैलिएर गुन्द्रीमा सुतिरहेकोले गर्दा उसलाई रोटी दिन गाह्रो भएको अभिनय गर्ने कुरा सुनिश्चित गर्नुहोस्।</w:t>
      </w:r>
    </w:p>
    <w:p>
      <w:pPr/>
      <w:r>
        <w:rPr>
          <w:lang w:val="ne_NP" w:bidi="ne_NP"/>
        </w:rPr>
      </w:r>
      <w:r>
        <w:rPr>
          <w:lang w:val="ne_NP" w:bidi="ne_NP"/>
        </w:rPr>
        <w:t>टोलीले बुबासँग आफ्नै बच्चालाई माछा वा सर्प दिने विकल्पहरू भएको अभिनय गर्ने कुरा सुनिश्चित गर्नुहोस्। बुबाले माछा दिनुहुन्छ। त्यसै गरी, एकजना बुबासँग अण्डा वा बिच्छी दिने विकल्पहरू हुन्छन्। बुबाले आफ्नो बच्चालाई अण्डा दिनुहुन्छ।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प्रार्थना गर्नुभएको अभिनय गर्नुहोस्। एकजना चेला येशूकहाँ आउँछन्। यूहन्नाले आफ्ना चेलाहरूलाई प्रार्थना गर्न सिकाएका थिए भनेर चेलाले भने। त्यसैले उसले तिनीहरूलाई कसरी प्रार्थना गर्ने भनेर सिकाइदिन येशूलाई अनुरोध गर्छ।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"म परमेश्वरसँग कसरी कुरा गर्ने भनेर जान्न चाहन्छु," "येशू सधैँ प्रार्थना हुन्छ।" "हामी येशूजस्तै हुन चाहन्छौं," र "येशूले किन हामीलाई अहिलेसम्म प्रार्थना गर्न सिकाउनुभएको छैन?" अभिनय फेरि सुरु गर्नुहोस्।</w:t>
      </w:r>
    </w:p>
    <w:p>
      <w:pPr/>
      <w:r>
        <w:rPr>
          <w:lang w:val="ne_NP" w:bidi="ne_NP"/>
        </w:rPr>
      </w:r>
      <w:r>
        <w:rPr>
          <w:lang w:val="ne_NP" w:bidi="ne_NP"/>
        </w:rPr>
        <w:t>येशूले तिनीहरूलाई कसरी प्रार्थना गर्नुपर्छ भनेर भन्नुहुन्छ।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"तिनीहरू सिक्न चाहन्छन् भनेर म खुसी छु," "तिनीहरूले प्रार्थनाको सही मनोवृत्ति जान्नु आवश्यक छ," र "परमेश्वर तिनीहरूको पिता हुनुहुन्छ भनेर थाहा पाएर तिनीहरू आत्मविश्वासी होऊन् भन्ने म चाहन्छु।" अभिनय फेरि सुरु गर्नुहोस्।</w:t>
      </w:r>
    </w:p>
    <w:p>
      <w:pPr/>
      <w:r>
        <w:rPr>
          <w:lang w:val="ne_NP" w:bidi="ne_NP"/>
        </w:rPr>
      </w:r>
      <w:r>
        <w:rPr>
          <w:lang w:val="ne_NP" w:bidi="ne_NP"/>
        </w:rPr>
        <w:t>येशूले तिनीहरूलाई एउटा कथा सुनाएर प्रार्थनाको बारेमा अझ बढी सिकाउनुहुन्छ। उहाँले आफ्ना चेलाहरूलाई उनीहरूमध्ये कसैलाई भेट्न एउटा साथी आउँदै गरेको कल्पना गर्न भन्नुहुन्छ, र ती चेला त्यस इलाकामा भएको आफ्नो साथीकहाँ जान्छन्। चेलाले आफ्नो आगन्तुकको लागि कुनै खाना छैन भनेर बताउँछ। चेलाले आफ्नो साथीसँग तीनवटा रोटी माग्छ।</w:t>
      </w:r>
    </w:p>
    <w:p>
      <w:pPr/>
      <w:r>
        <w:rPr>
          <w:lang w:val="ne_NP" w:bidi="ne_NP"/>
        </w:rPr>
      </w:r>
      <w:r>
        <w:rPr>
          <w:lang w:val="ne_NP" w:bidi="ne_NP"/>
        </w:rPr>
        <w:t>अभिनय रोक्नुहोस्: चेलाको भूमिका खेल्ने कलाकारलाई सोध्नुहोस्, "तपाईंलाई कस्तो महसुस भइरहेको छ?" तपाईंले यस्ता कुराहरू सुन्न सक्नुहुन्छ, "म हताश छु, मसँग मेरो पाहुनाको लागि कुनै खाना छैन," "म लज्जित महसुस गर्छु, यदि मैले उनीहरूलाई खुवाइन भने मेरा पाहुनाहरूले मेरो बारेमा के सोच्नुहोला?" र "म आशावादी भएको महसुस गर्छु। "मेरो साथीले मलाई मद्दत गर्न सक्नेछ भन्ने मलाई लाग्छ।" अभिनय फेरि सुरु गर्नुहोस्।</w:t>
      </w:r>
    </w:p>
    <w:p>
      <w:pPr/>
      <w:r>
        <w:rPr>
          <w:lang w:val="ne_NP" w:bidi="ne_NP"/>
        </w:rPr>
      </w:r>
      <w:r>
        <w:rPr>
          <w:lang w:val="ne_NP" w:bidi="ne_NP"/>
        </w:rPr>
        <w:t>चेलाको साथीले घरभित्रबाट ढोका थुनिएको छ र सबै जना ओछ्यानमा छन् भनी जवाफ दिन्छ। साथीले आफूले मद्दत गर्न नसक्ने कुरा बताउँछ। उक्त चेलाले रोटी नपाएसम्म मागिरहन्छ। त्यही समयमा येशूले यो कथा व्याख्या गर्दै भन्नुहुन्छ कि यदि तिनीहरूले लामो समयसम्म ढक्ढक्याइरहे भने, ती साथीले ती चेलालाई मित्रताको कारणले नभई लाजमर्दो व्यवहार गर्न नचाहने हुनाले रोटी दिनेछन्।</w:t>
      </w:r>
    </w:p>
    <w:p>
      <w:pPr/>
      <w:r>
        <w:rPr>
          <w:lang w:val="ne_NP" w:bidi="ne_NP"/>
        </w:rPr>
      </w:r>
      <w:r>
        <w:rPr>
          <w:lang w:val="ne_NP" w:bidi="ne_NP"/>
        </w:rPr>
        <w:t>अभिनय रोक्नुहोस्: साथीको भूमिका खेल्ने कलाकारलाई सोध्नुहोस्, "तपाईंलाई कस्तो महसुस भइरहेको छ?" तपाईंले यस्ता कुराहरू सुन्न सक्नुहुन्छ, "म रिसाएको महसुस गर्दैछु, यो सहयोग माग्ने समय होइन," "निराश छु।" मेरो परिवार पहिले नै सुतिरहेको छ; उसले उनीहरूलाई ब्यूँझाउनेछ," र "यदि मैले यो साथीलाई मद्दत नगरेमा आगन्तुकले हामी पाहुनाको सत्कार नगर्ने मान्छे हौँ भन्ने सोच्नेछ।" अभिनय फेरि सुरु गर्नुहोस्।</w:t>
      </w:r>
    </w:p>
    <w:p>
      <w:pPr/>
      <w:r>
        <w:rPr>
          <w:lang w:val="ne_NP" w:bidi="ne_NP"/>
        </w:rPr>
      </w:r>
      <w:r>
        <w:rPr>
          <w:lang w:val="ne_NP" w:bidi="ne_NP"/>
        </w:rPr>
        <w:t>मान्छेले मागिरहनुपर्छ, खोजी रहनुपर्छ र ढक्ढक्याई रहनुपर्छ किनभने त्यस व्यक्तिले पाउनेछ, भेट्टाउनेछ र ढोका खोलिनेछ भनेर येशूले व्याख्या गर्नुहुन्छ।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"हामीले निरन्तर सोधिरहन सक्छौं भन्ने कुरामा म खुसी छु," "परमेश्वर, मेरो पिता मसँग धेरै धैर्यवान् हुनुहुँदो रहेछ," र "परमेश्वरले मेरा प्रार्थनाहरू सुन्नुहुन्छ भन्ने कुरामा म आफूलाई धन्य महसुस गर्छु।" अभिनय फेरि सुरु गर्नुहोस्।</w:t>
      </w:r>
    </w:p>
    <w:p>
      <w:pPr/>
      <w:r>
        <w:rPr>
          <w:lang w:val="ne_NP" w:bidi="ne_NP"/>
        </w:rPr>
      </w:r>
      <w:r>
        <w:rPr>
          <w:lang w:val="ne_NP" w:bidi="ne_NP"/>
        </w:rPr>
        <w:t>यदि कुनै बच्चाले माछा वा अण्डा माग्छ भने सांसारिक पापी बुबाहरूले पनि सर्प वा बिच्छी दिदैनन् भनेर येशूले एक बुबाको व्यवहारको व्याख्या गर्नुहुन्छ। तिनीहरूले पनि कसरी राम्रो उपहारहरू दिने भनेर जान्दछन्। स्वर्गीय पिताले उहाँसँग माग्ने मानिसहरूलाई पवित्र आत्मा दिनुहुनेछ भन्ने कुरा निश्चित 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"उनीहरू प्रार्थनाको बारेमा सिक्न चाहन्छन् भनेर म उत्साहित छु," "मेरा अनुयायीहरूले परमेश्वर तिनीहरूको पिता पनि हुनुहुन्छ भनेर जानून् भन्ने म चाहन्छु," र "पवित्र आत्मा परमेश्वरबाट पाउन सक्ने सबैभन्दा उत्तम वरदान हो भनेर तिनीहरूले बुझून् भन्ने म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प्रार्थना</w:t>
      </w:r>
      <w:r>
        <w:rPr>
          <w:lang w:val="ne_NP" w:bidi="ne_NP"/>
        </w:rPr>
        <w:t xml:space="preserve"> गरिरहनुभएको वा परमेश्वरसँग कुराकानी गरिरहनुभएको छ। तपाईंले पहिले गरेजस्तै प्रार्थनालाई अनुवाद गर्ने कुरा सुनिश्चित गर्नुहोस्। </w:t>
      </w:r>
      <w:r>
        <w:rPr>
          <w:b/>
          <w:lang w:val="ne_NP" w:bidi="ne_NP"/>
        </w:rPr>
        <w:t>प्रार्थना</w:t>
      </w:r>
      <w:r>
        <w:rPr>
          <w:lang w:val="ne_NP" w:bidi="ne_NP"/>
        </w:rPr>
        <w:t xml:space="preserve"> मुख्य शब्दावलीमा छ। येशू </w:t>
      </w:r>
      <w:r>
        <w:rPr>
          <w:b/>
          <w:lang w:val="ne_NP" w:bidi="ne_NP"/>
        </w:rPr>
        <w:t>आफ्ना</w:t>
      </w:r>
      <w:r>
        <w:rPr>
          <w:lang w:val="ne_NP" w:bidi="ne_NP"/>
        </w:rPr>
        <w:t xml:space="preserve"> चेलाहरू वा अनुयायीहरूसँग हुनुहुन्छ। तपाईंले पहिले गरेजस्तै चेलालाई अनुवाद गर्ने कुरा सुनिश्चित गर्नुहोस्। </w:t>
      </w:r>
      <w:r>
        <w:rPr>
          <w:b/>
          <w:lang w:val="ne_NP" w:bidi="ne_NP"/>
        </w:rPr>
        <w:t>चेला</w:t>
      </w:r>
      <w:r>
        <w:rPr>
          <w:lang w:val="ne_NP" w:bidi="ne_NP"/>
        </w:rPr>
        <w:t xml:space="preserve"> मुख्य शब्दावलीमा छ।</w:t>
      </w:r>
    </w:p>
    <w:p>
      <w:pPr/>
      <w:r>
        <w:rPr>
          <w:lang w:val="ne_NP" w:bidi="ne_NP"/>
        </w:rPr>
      </w:r>
      <w:r>
        <w:rPr>
          <w:lang w:val="ne_NP" w:bidi="ne_NP"/>
        </w:rPr>
        <w:t xml:space="preserve">चेलाहरूले येशूलाई </w:t>
      </w:r>
      <w:r>
        <w:rPr>
          <w:b/>
          <w:lang w:val="ne_NP" w:bidi="ne_NP"/>
        </w:rPr>
        <w:t>प्रभु</w:t>
      </w:r>
      <w:r>
        <w:rPr>
          <w:lang w:val="ne_NP" w:bidi="ne_NP"/>
        </w:rPr>
        <w:t xml:space="preserve"> भनेर बोलाउँछन् र उहाँलाई कसरी प्रार्थना गर्ने भनेर सोध्छन्। प्रभु भनेको अधिकार भएको व्यक्तिको लागि आदरणीय उपाधि हो।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येशूले आफ्ना चेलाहरूलाई प्रार्थना गर्दा अनुसरण गर्न एउटा ढाँचा दिनुहुन्छ। उहाँले परमेश्वरलाई पिता भनेर बोलाउनुहुन्छ र "तपाईंको नाम पवित्र मानियोस्" भनेर भन्नुहुन्छ। </w:t>
      </w:r>
      <w:r>
        <w:rPr>
          <w:b/>
          <w:lang w:val="ne_NP" w:bidi="ne_NP"/>
        </w:rPr>
        <w:t>पवित्र पारिएको</w:t>
      </w:r>
      <w:r>
        <w:rPr>
          <w:lang w:val="ne_NP" w:bidi="ne_NP"/>
        </w:rPr>
        <w:t xml:space="preserve"> होस भन्नाले </w:t>
      </w:r>
      <w:r>
        <w:rPr>
          <w:b/>
          <w:lang w:val="ne_NP" w:bidi="ne_NP"/>
        </w:rPr>
        <w:t>पवित्र</w:t>
      </w:r>
      <w:r>
        <w:rPr>
          <w:lang w:val="ne_NP" w:bidi="ne_NP"/>
        </w:rPr>
        <w:t xml:space="preserve"> बनाउनु भन्ने बुझिन्छ। जब पवित्र शब्दले परमेश्वरलाई जनाउँछ, यसको अर्थ नैतिक रूपमा सिद्ध भन्ने हुन्छ र यसले उहाँको शक्ति र महिमालाई बुझाउँछ। तपाईंले अघिल्लो खण्डहरूमा गरेजस्तै पवित्रलाई अनुवाद गर्ने कुरा सुनिश्चित गर्नुहोस्। </w:t>
      </w:r>
      <w:r>
        <w:rPr>
          <w:b/>
          <w:lang w:val="ne_NP" w:bidi="ne_NP"/>
        </w:rPr>
        <w:t>पवित्र</w:t>
      </w:r>
      <w:r>
        <w:rPr>
          <w:lang w:val="ne_NP" w:bidi="ne_NP"/>
        </w:rPr>
        <w:t xml:space="preserve"> शब्द मुख्य शब्दावलीमा छ।</w:t>
      </w:r>
    </w:p>
    <w:p>
      <w:pPr/>
      <w:r>
        <w:rPr>
          <w:lang w:val="ne_NP" w:bidi="ne_NP"/>
        </w:rPr>
      </w:r>
      <w:r>
        <w:rPr>
          <w:lang w:val="ne_NP" w:bidi="ne_NP"/>
        </w:rPr>
        <w:t xml:space="preserve">येशूले "तपाईंको राज्य आओस्" भनेर प्रार्थना गर्नुहुन्छ। राज्यले </w:t>
      </w:r>
      <w:r>
        <w:rPr>
          <w:b/>
          <w:lang w:val="ne_NP" w:bidi="ne_NP"/>
        </w:rPr>
        <w:t>परमेश्वरको राज्य</w:t>
      </w:r>
      <w:r>
        <w:rPr>
          <w:lang w:val="ne_NP" w:bidi="ne_NP"/>
        </w:rPr>
        <w:t xml:space="preserve"> वा परमेश्वरले आफ्ना मानिसहरूको हृदयमा शासन गर्ने कुरालाई जनाउँछ। विशेष गरी, येशूले उहाँको मृत्यु र पुनरुत्थान पछिको भविष्यलाई जनाउँदै हुनुहुन्छ। एक दिन येशू फर्केर आउनुहुनेछ र परमेश्वरको सिद्ध राज्यमा सम्पूर्ण पृथ्वीमा शासन गर्नुहुनेछ। त्यहाँ अब कुनै कष्ट वा दुष्टता हुनेछैन र सबै मानिसहरूले उहाँको आज्ञा पालन गर्नेछन्। तपाईंले पहिले गरेजस्तै परमेश्वरको राज्यलाई अनुवाद गर्ने कुरा सुनिश्चित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जब येशूले "हामीलाई हाम्रो दैनिक </w:t>
      </w:r>
      <w:r>
        <w:rPr>
          <w:b/>
          <w:lang w:val="ne_NP" w:bidi="ne_NP"/>
        </w:rPr>
        <w:t>रोटी</w:t>
      </w:r>
      <w:r>
        <w:rPr>
          <w:lang w:val="ne_NP" w:bidi="ne_NP"/>
        </w:rPr>
        <w:t xml:space="preserve"> दिनुहोस्" भन्नुहुन्छ, उहाँको भनाइको अर्थ खाना हो। यहूदी संस्कृतिमा रोटी प्रायः खाइने भएकोले सामान्य रूपमा खानाको अर्थमा रोटी शब्द प्रयोग गर्नु सामान्य थियो।</w:t>
      </w:r>
    </w:p>
    <w:p>
      <w:pPr/>
      <w:r>
        <w:rPr>
          <w:lang w:val="ne_NP" w:bidi="ne_NP"/>
        </w:rPr>
      </w:r>
      <w:r>
        <w:rPr>
          <w:lang w:val="ne_NP" w:bidi="ne_NP"/>
        </w:rPr>
        <w:t xml:space="preserve"> "हामीलाई हाम्रा </w:t>
      </w:r>
      <w:r>
        <w:rPr>
          <w:b/>
          <w:lang w:val="ne_NP" w:bidi="ne_NP"/>
        </w:rPr>
        <w:t>पापहरू</w:t>
      </w:r>
      <w:r>
        <w:rPr>
          <w:lang w:val="ne_NP" w:bidi="ne_NP"/>
        </w:rPr>
        <w:t xml:space="preserve"> ," वा परमेश्वरप्रतिको अनाज्ञाकारिताको </w:t>
      </w:r>
      <w:r>
        <w:rPr>
          <w:b/>
          <w:lang w:val="ne_NP" w:bidi="ne_NP"/>
        </w:rPr>
        <w:t>क्षमा</w:t>
      </w:r>
      <w:r>
        <w:rPr>
          <w:lang w:val="ne_NP" w:bidi="ne_NP"/>
        </w:rPr>
        <w:t xml:space="preserve"> गर्नुहोस् भनेर येशूले प्रार्थना गर्नुहुन्छ। जब परमेश्वरले कसैलाई उसले पाउनुपर्ने सजाय नदिने निर्णय गर्नुहुन्छ, तब उहाँले क्षमा गर्नुहुन्छ। दुष्ट काम गर्न छोडेर परमेश्वरतिर फर्कने सबै मानिसहरूको लागि परमेश्वरमा क्षमा उपलब्ध छ। त्यसपछि तिनीहरूसँग परमेश्वरको सम्बन्ध पुनर्स्थापित हुन्छ। यहूदी संस्कृतिमा, जब कसैले पाप गर्थ्यो वा अर्को व्यक्तिप्रति केही गलत गर्थ्यो, तब तिनीहरू त्यो व्यक्तिप्रति ऋणी हुन्थे । जब कुनै व्यक्तिले अर्कोलाई क्षमा दिन्छ, तब क्षमा पाउने व्यक्तिले उसलाई अब कुनै ऋण तिर्न बाँकी रहँदैन। तपाईंले पहिले गरेजस्तै क्षमा र पापलाई अनुवाद गर्ने कुरा सुनिश्चित गर्नुहोस्। </w:t>
      </w:r>
      <w:r>
        <w:rPr>
          <w:b/>
          <w:lang w:val="ne_NP" w:bidi="ne_NP"/>
        </w:rPr>
        <w:t>क्षमा</w:t>
      </w:r>
      <w:r>
        <w:rPr>
          <w:lang w:val="ne_NP" w:bidi="ne_NP"/>
        </w:rPr>
        <w:t xml:space="preserve"> र </w:t>
      </w:r>
      <w:r>
        <w:rPr>
          <w:b/>
          <w:lang w:val="ne_NP" w:bidi="ne_NP"/>
        </w:rPr>
        <w:t>पाप</w:t>
      </w:r>
      <w:r>
        <w:rPr>
          <w:lang w:val="ne_NP" w:bidi="ne_NP"/>
        </w:rPr>
        <w:t xml:space="preserve"> दुवै शब्दहरू मुख्य शब्दावलीमा छन्।</w:t>
      </w:r>
    </w:p>
    <w:p>
      <w:pPr/>
      <w:r>
        <w:rPr>
          <w:lang w:val="ne_NP" w:bidi="ne_NP"/>
        </w:rPr>
      </w:r>
      <w:r>
        <w:rPr>
          <w:lang w:val="ne_NP" w:bidi="ne_NP"/>
        </w:rPr>
        <w:t>क्षमालाई अझ राम्रोसँग बुझ्नको लागि, तपाईंको अनुवाद टोलीलाई कुनै एउटाले अरू कसैलाई क्षमा दिएको दृश्यको नाटक गर्न लगाउनुहोस्। तिनीहरूले क्षमा देखाउन के कस्ता कार्यहरू गर्छन्, हेर्नुहोस्। दृश्यमा प्रत्येक पात्रको भावनाहरूको व्याख्या गर्न शिल्पकारहरूलाई आग्रह गर्नुहोस्।</w:t>
      </w:r>
    </w:p>
    <w:p>
      <w:pPr/>
      <w:r>
        <w:rPr>
          <w:lang w:val="ne_NP" w:bidi="ne_NP"/>
        </w:rPr>
      </w:r>
      <w:r>
        <w:rPr>
          <w:lang w:val="ne_NP" w:bidi="ne_NP"/>
        </w:rPr>
        <w:t xml:space="preserve">आफ्नो छिमेकीसँग तीनवटा </w:t>
      </w:r>
      <w:r>
        <w:rPr>
          <w:b/>
          <w:lang w:val="ne_NP" w:bidi="ne_NP"/>
        </w:rPr>
        <w:t>रोटी</w:t>
      </w:r>
      <w:r>
        <w:rPr>
          <w:lang w:val="ne_NP" w:bidi="ne_NP"/>
        </w:rPr>
        <w:t xml:space="preserve"> मागेको एउटा मानिसको बारेमा येशूले कथा सुनाउनुहुन्छ। यहाँ, रोटीले च्याप्टो रोटीलाई जनाउँछ जुन सामान्यतया भोजनको मुख्य भाग हुन्थ्यो । सामान्यरुपमा यसले मुख्य खानालाई जनाउँदैन।</w:t>
      </w:r>
    </w:p>
    <w:p>
      <w:pPr/>
      <w:r>
        <w:rPr>
          <w:lang w:val="ne_NP" w:bidi="ne_NP"/>
        </w:rPr>
      </w:r>
      <w:r>
        <w:rPr>
          <w:lang w:val="ne_NP" w:bidi="ne_NP"/>
        </w:rPr>
        <w:t xml:space="preserve">येशू भन्नुहुन्छ कि घरको मानिसले ढोकामा भएको मानिसलाई उसको </w:t>
      </w:r>
      <w:r>
        <w:rPr>
          <w:b/>
          <w:lang w:val="ne_NP" w:bidi="ne_NP"/>
        </w:rPr>
        <w:t>साहस</w:t>
      </w:r>
      <w:r>
        <w:rPr>
          <w:lang w:val="ne_NP" w:bidi="ne_NP"/>
        </w:rPr>
        <w:t xml:space="preserve"> वा बिना लाज मागिरहेको कारणले उसले दिनेछ। केही विद्वानहरू यो शब्द ढक्ढक्याउने मानिस र उसको निरन्तर ढक्ढक्याइरहने दृढताको निम्ति लागू हुन्छ भन्ने ठान्छन्। तर, यहूदी संस्कृतिका अनुसार, निर्लज्जताले घरको मानिसलाई वर्णन गरिरहेको हुने सम्भावना बढी छ किनभने उनी लाजबाट बच्न चाहन्थे। एक व्यक्तिको सेवा सत्कारले सम्पूर्ण यहूदी समुदायको सेवा सत्कारको प्रतिनिधित्व गर्थ्यो। यदि भित्र भएको त्यस मानिसले आफ्नो साथीलाई रोटी दिएन भने उसको सहरका मानिसहरूले उसलाई लाजको विषय मान्ने थिए। उसले आफ्नो साथीलाई आफ्नो पाहुनाको रुपमा राम्रो सेवा सत्कार गर्न मद्दत नगरेर शरम ल्याउने थिए।</w:t>
      </w:r>
    </w:p>
    <w:p>
      <w:pPr/>
      <w:r>
        <w:rPr>
          <w:lang w:val="ne_NP" w:bidi="ne_NP"/>
        </w:rPr>
      </w:r>
      <w:r>
        <w:rPr>
          <w:lang w:val="ne_NP" w:bidi="ne_NP"/>
        </w:rPr>
        <w:t xml:space="preserve">पापी मानिसहरूले पनि आफ्ना नानीहरूले खाना माग्दा </w:t>
      </w:r>
      <w:r>
        <w:rPr>
          <w:b/>
          <w:lang w:val="ne_NP" w:bidi="ne_NP"/>
        </w:rPr>
        <w:t>सर्प</w:t>
      </w:r>
      <w:r>
        <w:rPr>
          <w:lang w:val="ne_NP" w:bidi="ne_NP"/>
        </w:rPr>
        <w:t xml:space="preserve"> र </w:t>
      </w:r>
      <w:r>
        <w:rPr>
          <w:b/>
          <w:lang w:val="ne_NP" w:bidi="ne_NP"/>
        </w:rPr>
        <w:t>बिच्छी</w:t>
      </w:r>
      <w:r>
        <w:rPr>
          <w:lang w:val="ne_NP" w:bidi="ne_NP"/>
        </w:rPr>
        <w:t>जस्ता हानिकारक उपहारहरू दिँदैनन् भनेर येशू भन्नुहुन्छ। सर्पहरू विषालु थिए र बिच्छीहरू साना, कडा खोल भएका प्राणीहरू हुन् जसको पुच्छरमा डस्ने काँडो हुन्छ। दुवै जनावरहरू खतरनाक छन् र खानका लागि ठीक छैन।</w:t>
      </w:r>
    </w:p>
    <w:p>
      <w:pPr/>
      <w:r>
        <w:rPr>
          <w:lang w:val="ne_NP" w:bidi="ne_NP"/>
        </w:rPr>
      </w:r>
      <w:r>
        <w:rPr>
          <w:lang w:val="ne_NP" w:bidi="ne_NP"/>
        </w:rPr>
        <w:t>यदि तपाईंले पहिले नै देखाउनुभएको छैन भने रोक्नुहोस् र आफ्नो टोलीलाई सर्प र बिच्छीको तस्वीर देखाउनुहोस्।</w:t>
      </w:r>
    </w:p>
    <w:p>
      <w:pPr/>
      <w:r>
        <w:rPr>
          <w:lang w:val="ne_NP" w:bidi="ne_NP"/>
        </w:rPr>
      </w:r>
      <w:r>
        <w:rPr>
          <w:lang w:val="ne_NP" w:bidi="ne_NP"/>
        </w:rPr>
        <w:t xml:space="preserve">येशूले पार्थिव पुर्खाहरूलाई तिनीहरूको स्वर्गीय पिता वा </w:t>
      </w:r>
      <w:r>
        <w:rPr>
          <w:b/>
          <w:lang w:val="ne_NP" w:bidi="ne_NP"/>
        </w:rPr>
        <w:t>स्वर्गमा</w:t>
      </w:r>
      <w:r>
        <w:rPr>
          <w:lang w:val="ne_NP" w:bidi="ne_NP"/>
        </w:rPr>
        <w:t xml:space="preserve"> हुने परमेश्वरसँग तुलना गर्नुहुन्छ। स्वर्ग भनेको परमेश्वर बसोबास गर्ने ठाउँ हो। </w:t>
      </w:r>
      <w:r>
        <w:rPr>
          <w:b/>
          <w:lang w:val="ne_NP" w:bidi="ne_NP"/>
        </w:rPr>
        <w:t>स्वर्ग</w:t>
      </w:r>
      <w:r>
        <w:rPr>
          <w:lang w:val="ne_NP" w:bidi="ne_NP"/>
        </w:rPr>
        <w:t xml:space="preserve"> मुख्य शब्दावलीमा छ। येशू भन्नुहुन्छ कि परमेश्वरले माग्नेहरूलाई </w:t>
      </w:r>
      <w:r>
        <w:rPr>
          <w:b/>
          <w:lang w:val="ne_NP" w:bidi="ne_NP"/>
        </w:rPr>
        <w:t>पवित्र आत्मा</w:t>
      </w:r>
      <w:r>
        <w:rPr>
          <w:lang w:val="ne_NP" w:bidi="ne_NP"/>
        </w:rPr>
        <w:t xml:space="preserve"> वा परमेश्वरको आत्मा दिनुहुनेछ। तपाईंले पहिले गरेजस्तै पवित्र आत्मालाई अनुवाद गर्ने कुरा सुनिश्चित गर्नुहोस्। </w:t>
      </w:r>
      <w:r>
        <w:rPr>
          <w:b/>
          <w:lang w:val="ne_NP" w:bidi="ne_NP"/>
        </w:rPr>
        <w:t>पवित्र आत्मा</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11:14–32</w:t>
      </w:r>
      <w:r>
        <w:rPr>
          <w:lang w:val="ne_NP" w:bidi="ne_NP"/>
        </w:rPr>
      </w:r>
    </w:p>
    <w:p>
      <w:pPr>
        <w:pStyle w:val="Heading3"/>
      </w:pPr>
      <w:r>
        <w:rPr>
          <w:lang w:val="ne_NP" w:bidi="ne_NP"/>
        </w:rPr>
        <w:t>Step 1</w:t>
      </w:r>
    </w:p>
    <w:p>
      <w:pPr/>
      <w:r>
        <w:rPr>
          <w:lang w:val="ne_NP" w:bidi="ne_NP"/>
        </w:rPr>
      </w:r>
      <w:r>
        <w:rPr>
          <w:lang w:val="ne_NP" w:bidi="ne_NP"/>
        </w:rPr>
        <w:t>लूका ११:१४–३२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र उहाँका चेलाहरू वा अनुयायीहरू यरूशलेमतिर यात्रा गरिरहेका छन्। अघिल्लो कथामा, येशूले आफ्ना चेलाहरूलाई प्रार्थनाको बारेमा सिकाउनुभयो। अब, येशूले भीडको एउटा मानिसबाट दुष्ट आत्मालाई धपाउनुहुन्छ र मानिसहरूले उहाँले शैतानको शक्ति प्रयोग गरिरहनुभएको छ भन्ने सोच्छन्। अन्य मानिसहरूले चिन्ह माग्छन्। येशूले तिनीहरूको सोचलाई सही गर्नुहुन्छ र आफू शैतानभन्दा बलियो हुँ भनेर देखाउने एउटा कथा सुनाउनुहुन्छ। येशूले योनाको चिन्ह दिनुहुन्छ।</w:t>
      </w:r>
    </w:p>
    <w:p>
      <w:pPr/>
      <w:r>
        <w:rPr>
          <w:lang w:val="ne_NP" w:bidi="ne_NP"/>
        </w:rPr>
      </w:r>
      <w:r>
        <w:rPr>
          <w:lang w:val="ne_NP" w:bidi="ne_NP"/>
        </w:rPr>
        <w:t>लूकाले यो कथा कहिले वा कहाँ घटेको थियो भनेर हामीलाई बताउँदैनन्। त्यहाँ एउटा भूत वा दुष्ट आत्माले थियो, जसले एउटा मानिसलाई नियन्त्रण गरिरहेको थियो र उसलाई गुँगा बनाउँदै थियो वा बोल्न सक्ने बनाउँथ्यो। येशूले दुष्ट आत्मालाई धपाउनुभयो र त्यो मानिस फेरि बोल्न सक्थ्यो। भीडमा भएका मानिसहरूले फरक तरिकाले प्रतिक्रिया दिन्छन्। पहिले जस्तै, केही मानिसहरू अचम्ममा परेका छन्, तर अरूले येशूले भूत-प्रेतलाई धपाउन बालजिबुल वा शैतानको शक्ति प्रयोग गरिरहनुभएको छ भनेर भन्छन्। यसको अर्थ येशू झूटा अगमवक्ता हुनुहुन्थ्यो र उहाँले परमेश्वरको शक्ति प्रयोग गरिरहनुभएको थियो। भीडमा अरूहरू येशूलाई जाँच गर्न वा उहाँलाई गलत भनेर प्रमाणित गर्ने प्रयास गर्न चाहन्थे। तिनीहरूले स्वर्गबाट वा परमेश्वर बसोबास गर्ने ठाउँबाट चिन्ह मागेर यो गरे। यस अवस्थामा, स्वर्गले परमेश्वर स्वयंको प्रतिनिधित्व गर्छ। येशूले आफ्नो शक्ति परमेश्वरबाट आएको हो भनेर प्रमाणित गर्न एउटा चमत्कार गरून् भन्ने यी मानिसहरू चाहन्थे।</w:t>
      </w:r>
    </w:p>
    <w:p>
      <w:pPr/>
      <w:r>
        <w:rPr>
          <w:lang w:val="ne_NP" w:bidi="ne_NP"/>
        </w:rPr>
      </w:r>
      <w:r>
        <w:rPr>
          <w:lang w:val="ne_NP" w:bidi="ne_NP"/>
        </w:rPr>
        <w:t>रोक्नुहोस् र आफ्नो टोलीसँग छलफल गर्नुहोस्: तपाईंको संस्कृतिमा आत्मिक संसारमा सबैभन्दा शक्तिशाली को छ? कसैले परमेश्वरबाट कुनै कुराको बारेमा सङ्केत पाएको बेलाको एउटा कथा सुनाउनुहोस्। परमेश्वरबाट आएका कस्ता कुराहरूलाई मानिसहरूले "चिन्ह" भनी ठान्छन्?</w:t>
      </w:r>
    </w:p>
    <w:p>
      <w:pPr/>
      <w:r>
        <w:rPr>
          <w:lang w:val="ne_NP" w:bidi="ne_NP"/>
        </w:rPr>
      </w:r>
      <w:r>
        <w:rPr>
          <w:lang w:val="ne_NP" w:bidi="ne_NP"/>
        </w:rPr>
        <w:t>मानिसहरूले के भनिरहेका थिए र तिनीहरूका नबताइएका मनका बिचारहरू के थिए भनेर येशूलाई थाहा थियो। यदि उहाँले शैतानको शक्ति प्रयोग गरिरहनुभएको थियो भने शैतानले आफ्नै दुष्ट आत्माहरूसँग लडिरहेको हुन्थ्यो, किनभने शैतान सबै दुष्ट आत्माहरूको शासक हो भन्दै येशू आफ्नो बचाउ गर्नुहुन्छ। यो विभाजनले शैतानको घर वा राज्यलाई नष्ट गर्नेथियो। जब येशूले सोध्नुहुन्छ, "शैतानको राज्य कसरी उभिन सक्छ?" येशूले शैतानको शासन कसरी निरन्तर जारी रहन सक्छ भनेर सोध्दै हुनुहुन्छ। येशूले आफ्नो प्रश्नको जवाफ पाउने आशा गर्नुभएको थिएन।</w:t>
      </w:r>
    </w:p>
    <w:p>
      <w:pPr/>
      <w:r>
        <w:rPr>
          <w:lang w:val="ne_NP" w:bidi="ne_NP"/>
        </w:rPr>
      </w:r>
      <w:r>
        <w:rPr>
          <w:lang w:val="ne_NP" w:bidi="ne_NP"/>
        </w:rPr>
        <w:t>येशू भन्नुहुन्छ, यदि उहाँले शैतानको शक्ति प्रयोग गरिरहनुभएको थियो भने उहाँका आरोप लगाउनेहरूले भूतहरू धपाउने आफ्ना अनुयायीहरूलाई चाहिँ किन शैतानको शक्ति प्रयोग गरेको आरोप नलगाएका हुन् भन्ने कुरा स्पष्ट पार्नुपर्ने हुन्थ्यो। मत्तीका अनुसार, येशूका आलोचकहरू फरिसीहरू वा धार्मिक नेताहरू थिए। येशूले सायद धार्मिक नेताहरूका अनुयायीहरूलाई जनाउँदै हुनुहुन्थ्यो। अनुयायीहरूले धार्मिक नेताहरूले तिनीहरूलाई देखाएजस्तै भूतहरू धपाइरहेका छन्, र येशूले पनि त्यही गरिरहनुभएको छ। त्यसैले, यदि नेताहरूले यो शैतानको शक्तिद्वारा भएको हो भनी भन्छन् भने, अनुयायीहरूले धार्मिक नेताहरूलाई त्यसरी नै न्याय गर्नेछन् जसरी ती नेताहरूले येशूलाई न्याय गरिरहेका छन्।</w:t>
      </w:r>
    </w:p>
    <w:p>
      <w:pPr/>
      <w:r>
        <w:rPr>
          <w:lang w:val="ne_NP" w:bidi="ne_NP"/>
        </w:rPr>
      </w:r>
      <w:r>
        <w:rPr>
          <w:lang w:val="ne_NP" w:bidi="ne_NP"/>
        </w:rPr>
        <w:t>रोक्नुहोस् र आफ्नो टोलीसँग छलफल गर्नुहोस्: तपाईंको संस्कृतिमा, दुष्ट आत्माहरूमाथि कस्तो प्रकारका मानिसहरूको शक्ति छ?</w:t>
      </w:r>
    </w:p>
    <w:p>
      <w:pPr/>
      <w:r>
        <w:rPr>
          <w:lang w:val="ne_NP" w:bidi="ne_NP"/>
        </w:rPr>
      </w:r>
      <w:r>
        <w:rPr>
          <w:lang w:val="ne_NP" w:bidi="ne_NP"/>
        </w:rPr>
        <w:t>यदि उहाँले परमेश्वरको औंलाले भूतहरू धपाउँदै हुनुहुन्छ भने परमेश्वरको राज्य मानिसहरूको नजिकै आएको छ भनेर येशू भन्नुहुन्छ। परमेश्वरको औंला सामान्यतया प्रयोग गरिने वाक्यांश थियो जसको अर्थ परमेश्वरको सक्रिय शक्ति हो। परमेश्वरले आफूसँग बोल्नुभएको मानिसहरूको हृदयमा पहिले नै शासन गर्न थालिनुभएको छ भनेर येशूले भन्दै हुनुहुन्थ्यो। परमेश्वरले येशूमार्फत आफ्नो शक्ति र अधिकार प्रयोग गरिरहनुभएको थियो, र त्यही कारणले येशूले भूतलाई धपाउन सक्नुभयो।</w:t>
      </w:r>
    </w:p>
    <w:p>
      <w:pPr/>
      <w:r>
        <w:rPr>
          <w:lang w:val="ne_NP" w:bidi="ne_NP"/>
        </w:rPr>
      </w:r>
      <w:r>
        <w:rPr>
          <w:lang w:val="ne_NP" w:bidi="ne_NP"/>
        </w:rPr>
        <w:t>येशूले आफ्नो बारेमा र शैतानको बारेमा सिकाउने एउटा तरिकाको रूपमा दुई बलिया मानिसहरूको बारेमा भन्नुहुन्छ। येशूले शैतानलाई कवच लगाएको र हतियारहरू बोकेको एक बलियो मानिससँग तुलना गर्नुहुन्छ। उहाँले आफूसँग भएको मानिसहरूको रक्षा गर्नुहुन्छ।</w:t>
      </w:r>
    </w:p>
    <w:p>
      <w:pPr/>
      <w:r>
        <w:rPr>
          <w:lang w:val="ne_NP" w:bidi="ne_NP"/>
        </w:rPr>
      </w:r>
      <w:r>
        <w:rPr>
          <w:lang w:val="ne_NP" w:bidi="ne_NP"/>
        </w:rPr>
        <w:t>यदि तपाईंको संस्कृतिमा यो सामान्य अवधारणा छैन भने रोक्नुहोस् र हतियारको फोटो देखाउनुहोस्।</w:t>
      </w:r>
    </w:p>
    <w:p>
      <w:pPr/>
      <w:r>
        <w:rPr>
          <w:lang w:val="ne_NP" w:bidi="ne_NP"/>
        </w:rPr>
      </w:r>
      <w:r>
        <w:rPr>
          <w:lang w:val="ne_NP" w:bidi="ne_NP"/>
        </w:rPr>
        <w:t>येशूले आफूलाई त्यो अझ बलियो मानिससँग तुलना गर्नुहुन्छ जसले बलियो मानिससँग लडेर जित्छ। उहाँले बलियो मानिसको कवच र हतियारहरू खोस्नुहुन्छ र लूटका सामानहरू वा पराजित शत्रुको सम्पत्ति बाँड्नुहुन्छ। त्यसै गरी, येशूले मानिसहरूमाथि रहेको शैतानको शक्ति खोस्नुहुन्छ। भूतहरू धपाएर येशूले आफू भूतहरू र तिनीहरूका शासक शैतानभन्दा बढी शक्तिशाली छु भनेर देखाउनुभयो। येशूले भूत निस्केर गएपछि त्यो व्यक्तिलाई आशिषहरू ल्याउनुहुन्छ। तुलना प्रयोग गरेपछि, येशूले येशूको मित्र नभएको, उहाँको साथी शैतानको मित्र हो भनेर संकेत गर्नुहुन्छ। येशूले मानिसहरूलाई परमेश्वरतिर जम्मा गर्न मद्दत नगर्ने मानिसहरूले वास्तवमा तिनीहरूलाई परमेश्वरबाट टाढा धकेलिरहेका छन् भनेर भन्न जम्मा गर्ने र छर्बिनेको उदाहरण पनि प्रयोग गर्नुहुन्छ।</w:t>
      </w:r>
    </w:p>
    <w:p>
      <w:pPr/>
      <w:r>
        <w:rPr>
          <w:lang w:val="ne_NP" w:bidi="ne_NP"/>
        </w:rPr>
      </w:r>
      <w:r>
        <w:rPr>
          <w:lang w:val="ne_NP" w:bidi="ne_NP"/>
        </w:rPr>
        <w:t>त्यसपछि येशूले दुष्ट आत्माहरूबाट छुटकारा पाइएका मानिसहरूको बारेमा भन्नुभयो। जब दुष्ट आत्माले कुनै व्यक्तिलाई छोड्छ, यो एकान्त ठाउँहरूमा घुम्छ र बस्न चाहँदैन। बरु, दुष्ट आत्मा आफूले पहिले नियन्त्रण गरिरहेको व्यक्तिकहाँ फर्कन चाहन्छ। येशूले आत्मिक रूपमा खाली भएको र आत्माका लागि उपलब्ध हुने एउटा शुद्ध घरलाई तुलना गर्नुहुन्छ, चाहे त्यो असल हो वा खराब हो। जब दुष्ट आत्मा त्यो पहिले बसोबास गर्ने व्यक्तिकहाँ फर्किन्छ, र त्यो व्यक्तिलाई आत्मिक रूपमा खाली ठाउँमा भेट्छ, तब त्यो अघि बढिरहन्छ र अहिलेभन्दा अझ दुष्ट आत्माहरू ल्याउँछ। सबै आठ आत्माहरूले त्यो व्यक्तिलाई नियन्त्रण गर्छन्, वा घरमा बसोबास गर्छन् र तिनीहरूले दुष्टात्मा लागेको व्यक्तिलाई अझ खराब कुराहरू बनाउँछन्।</w:t>
      </w:r>
    </w:p>
    <w:p>
      <w:pPr/>
      <w:r>
        <w:rPr>
          <w:lang w:val="ne_NP" w:bidi="ne_NP"/>
        </w:rPr>
      </w:r>
      <w:r>
        <w:rPr>
          <w:lang w:val="ne_NP" w:bidi="ne_NP"/>
        </w:rPr>
        <w:t>रोक्नुहोस् र आफ्नो टोलीसँग छलफल गर्नुहोस्: तपाईंको संस्कृतिमा मानिसहरूले आत्माहरूको बारेमा के विश्वास गर्छन्? आत्माहरू कहाँ बसोबास गर्छन्? त्यहाँ कुन प्रकारका आत्माहरू छन् र तिनीहरूले मानिसहरूलाई के गर्न लगाउँछन्?</w:t>
      </w:r>
    </w:p>
    <w:p>
      <w:pPr/>
      <w:r>
        <w:rPr>
          <w:lang w:val="ne_NP" w:bidi="ne_NP"/>
        </w:rPr>
      </w:r>
      <w:r>
        <w:rPr>
          <w:lang w:val="ne_NP" w:bidi="ne_NP"/>
        </w:rPr>
        <w:t>येशूले सिकाउँदै गर्दा, एक महिलाले येशूकी आमा धन्य छिन् वा परमेश्वरको अनुग्रह पाउँछिन्, भनेर ठूलो स्वरमा कराइरहेकी थिइन्। उनले येशूको प्रशंसा गरिरहेकी थिइन्। येशू यससँग सहमत हुनुहुन्न, तर उहाँलाई अझ महत्त्वपूर्ण कुरा के थियो भनेर बताएर आदरका साथ उसलाई सुधार गर्नुहुन्छ।</w:t>
      </w:r>
    </w:p>
    <w:p>
      <w:pPr/>
      <w:r>
        <w:rPr>
          <w:lang w:val="ne_NP" w:bidi="ne_NP"/>
        </w:rPr>
      </w:r>
      <w:r>
        <w:rPr>
          <w:lang w:val="ne_NP" w:bidi="ne_NP"/>
        </w:rPr>
        <w:t>धेरै भन्दा धेरै मानिसहरू येशूको कुरा सुन्न आए। तिनीहरूलाई दुष्ट भन्दै आफू परमेश्वरको तर्फबाट हुनुहुन्छ भनेर प्रमाणित गर्न उहाँसँग चिन्ह माग्ने मानिसहरूलाई येशूले जवाफ दिनुभयो। उहाँले तिनीहरूका लागि पहिले नै चमत्कारहरू गरिसक्नुभएको थियो तर उहाँ परमेश्वरबाट आउनुभएको हो भनेर तिनीहरूले विश्वास गरेनन्। येशू भन्नुहुन्छ कि परमेश्वरले तिनीहरूलाई अविश्वासको कारण दण्ड दिनुहुनेछ। येशूले योनाको चिन्ह दिनुहुन्छ। योना येशू भन्दा धेरै अघिका अगमवक्ता थिए। एउटा ठूलो माछाले उसलाई निल्यो, तर तीन दिनपछि परमेश्वरले माछालाई जमिनमा ओकल्न लगाउनु भयो। योनाको अनुभव भविष्यमा येशूलाई के हुनेछ भन्ने कुरासँगको तुलना हो भनेर मत्तीको सुसमाचारले भन्छ। येशू फेरि जीवित हुनुअघि तीन दिनसम्म मर्नुहुनेछ र उहाँलाई गाड्नुहुनेछ। योनाको अनुभवले निनवेका मानिसहरूलाई उनको सन्देश परमेश्वरबाट भएको थियो भनेर प्रमाणित गरे। येशूले योनालाई मानिसको पुत्रसँग तुलना गर्नुहुन्छ। परमेश्वरले योनालाई मृत्युबाट बचाउनुभयो, र परमेश्वरले येशूलाई फेरि बाँच्न लगाएर बचाउनुहुनेछ। यी चमत्कारहरूले योना र येशूले परमेश्वरको अधिकारमा बोल्नुभयो भन्ने कुराको चिन्हहरू थिए।</w:t>
      </w:r>
    </w:p>
    <w:p>
      <w:pPr/>
      <w:r>
        <w:rPr>
          <w:lang w:val="ne_NP" w:bidi="ne_NP"/>
        </w:rPr>
      </w:r>
      <w:r>
        <w:rPr>
          <w:lang w:val="ne_NP" w:bidi="ne_NP"/>
        </w:rPr>
        <w:t>शबाको रानी सुनेर सुनेर प्रतिक्रिया दिन मात्र एउटा विदेशी देशबाट आइन्, भनेर येशूले तिनीहरूलाई सम्झाउनुहुन्छ। सुलेमान आफ्नो बुद्धिको कारणले चिनिने यहूदी राजा थिए। रानीले आफ्नो देशबाट धेरै टाढा यात्रा गर्नुपर्यो।</w:t>
      </w:r>
    </w:p>
    <w:p>
      <w:pPr/>
      <w:r>
        <w:rPr>
          <w:lang w:val="ne_NP" w:bidi="ne_NP"/>
        </w:rPr>
      </w:r>
      <w:r>
        <w:rPr>
          <w:lang w:val="ne_NP" w:bidi="ne_NP"/>
        </w:rPr>
        <w:t>रोक्नुहोस् र आफ्नो टोलीलाई इस्राएल, निनवे र शबाको नक्सा देखाउनुहोस्।</w:t>
      </w:r>
    </w:p>
    <w:p>
      <w:pPr/>
      <w:r>
        <w:rPr>
          <w:lang w:val="ne_NP" w:bidi="ne_NP"/>
        </w:rPr>
      </w:r>
      <w:r>
        <w:rPr>
          <w:lang w:val="ne_NP" w:bidi="ne_NP"/>
        </w:rPr>
        <w:t>येशू भन्नुहुन्छ कि रानी र निनवेका मानिसहरूले न्यायको दिनमा वा संसारको अन्तमा परमेश्वरले सबैको न्याय गर्नुहुँदा येशूमाथि विश्वास नगर्ने मानिसहरूलाई दोष लगाउन उभिनेछन्। येशूका समयका मानिसहरूले परमेश्वरले आफूलाई अझ ठूलो तरिकाले प्रकट गर्नुभएको देख्ने सुअवसर पाएका थिए, तर तिनीहरूले अझै विश्वास गरेनन्।</w:t>
      </w:r>
      <w:r>
        <w:rPr>
          <w:lang w:val="ne_NP" w:bidi="ne_NP"/>
        </w:rPr>
      </w:r>
    </w:p>
    <w:p>
      <w:pPr>
        <w:pStyle w:val="Heading3"/>
      </w:pPr>
      <w:r>
        <w:rPr>
          <w:lang w:val="ne_NP" w:bidi="ne_NP"/>
        </w:rPr>
        <w:t>Step 3</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र उहाँका चेलाहरू यरूशलेमतिर यात्रा गरिरहेका छन्। एउटा भीड जम्मा हुन्छ। एउटा भूतले एउटा मानिसलाई सताउँछ र उसलाई बोल्न नसक्ने बनाउँछ। येशूले भूतलाई धपाउनुहुन्छ र त्यो मानिसले फेरि बोल्न सक्छ। भीडका तीन फरक प्रतिक्रियाहरू छन्।</w:t>
      </w:r>
    </w:p>
    <w:p>
      <w:pPr/>
      <w:r>
        <w:rPr>
          <w:lang w:val="ne_NP" w:bidi="ne_NP"/>
        </w:rPr>
      </w:r>
      <w:r>
        <w:rPr>
          <w:b/>
          <w:lang w:val="ne_NP" w:bidi="ne_NP"/>
        </w:rPr>
        <w:t>दोस्रो दृश्य:</w:t>
      </w:r>
      <w:r>
        <w:rPr>
          <w:lang w:val="ne_NP" w:bidi="ne_NP"/>
        </w:rPr>
        <w:t xml:space="preserve"> येशूले आफूले शैतानको शक्ति प्रयोग गरिरहनुभएको छ भन्ने सोच्ने मानिसहरूलाई जवाफ दिनुहुन्छ। येशूले दुई बलिया मानिसहरूको उदाहरण प्रयोग गर्नुहुन्छ।</w:t>
      </w:r>
    </w:p>
    <w:p>
      <w:pPr/>
      <w:r>
        <w:rPr>
          <w:lang w:val="ne_NP" w:bidi="ne_NP"/>
        </w:rPr>
      </w:r>
      <w:r>
        <w:rPr>
          <w:b/>
          <w:lang w:val="ne_NP" w:bidi="ne_NP"/>
        </w:rPr>
        <w:t>तेस्रो दृश्य:</w:t>
      </w:r>
      <w:r>
        <w:rPr>
          <w:lang w:val="ne_NP" w:bidi="ne_NP"/>
        </w:rPr>
        <w:t xml:space="preserve"> येशूले कुनै समयमा भूत लागेका मानिसहरूको बारेमा कुरा गर्नुहुन्छ। भूत एउटा मानिसबाट निस्केर उजाडस्थानमा जान्छ। यो आफूले पहिले नियन्त्रण गरेको व्यक्तिकहाँ फर्केर आउँछ, उसलाई सफा पाउँछ, त्यसपछि त्यो व्यक्तिमा वास गर्न अरू सात दुष्ट आत्माहरू ल्याउँछ। एक महिला कराउँछिन् र येशूका शिक्षाहरूको प्रशंसा गर्छिन्। के कुरा अझ बढी महत्त्वपूर्ण छ भनेर येशूले उनलाई भन्नुहुन्छ।</w:t>
      </w:r>
    </w:p>
    <w:p>
      <w:pPr/>
      <w:r>
        <w:rPr>
          <w:lang w:val="ne_NP" w:bidi="ne_NP"/>
        </w:rPr>
      </w:r>
      <w:r>
        <w:rPr>
          <w:b/>
          <w:lang w:val="ne_NP" w:bidi="ne_NP"/>
        </w:rPr>
        <w:t>चौथो दृश्य:</w:t>
      </w:r>
      <w:r>
        <w:rPr>
          <w:lang w:val="ne_NP" w:bidi="ne_NP"/>
        </w:rPr>
        <w:t xml:space="preserve"> येशूले योनाको चिन्हको बारेमा कुरा गर्नुहुन्छ। योना निनवेका मानिसहरूकहाँ जान्छन् र तिनीहरूले उहाँको सन्देश सुन्छन्। शेबाकी रानी सुलेमानकहाँ जान्छिन् र उहाँको सन्देश सुन्छिन्। येशूले मानिसहरूसँग कुरा गर्नुहुन्छ, तर तिनीहरूले उहाँको सन्देश सुन्दैनन्।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भूत-लागेको मानिस</w:t>
      </w:r>
    </w:p>
    <w:p>
      <w:pPr>
        <w:pStyle w:val="ListBullet"/>
        <w:spacing w:line="240" w:lineRule="auto"/>
        <w:ind w:left="720"/>
      </w:pPr>
      <w:r>
        <w:rPr>
          <w:lang w:val="ne_NP" w:bidi="ne_NP"/>
        </w:rPr>
      </w:r>
      <w:r>
        <w:rPr>
          <w:lang w:val="ne_NP" w:bidi="ne_NP"/>
        </w:rPr>
        <w:t>भूत</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धार्मिक नेताहरूलाई पछ्याउनेहरू</w:t>
      </w:r>
    </w:p>
    <w:p>
      <w:pPr>
        <w:pStyle w:val="ListBullet"/>
        <w:spacing w:line="240" w:lineRule="auto"/>
        <w:ind w:left="720"/>
      </w:pPr>
      <w:r>
        <w:rPr>
          <w:lang w:val="ne_NP" w:bidi="ne_NP"/>
        </w:rPr>
      </w:r>
      <w:r>
        <w:rPr>
          <w:lang w:val="ne_NP" w:bidi="ne_NP"/>
        </w:rPr>
        <w:t>चिन्ह माग्नेहरू</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आठ दुष्ट आत्माहरू</w:t>
      </w:r>
    </w:p>
    <w:p>
      <w:pPr>
        <w:pStyle w:val="ListBullet"/>
        <w:spacing w:line="240" w:lineRule="auto"/>
        <w:ind w:left="720"/>
      </w:pPr>
      <w:r>
        <w:rPr>
          <w:lang w:val="ne_NP" w:bidi="ne_NP"/>
        </w:rPr>
      </w:r>
      <w:r>
        <w:rPr>
          <w:lang w:val="ne_NP" w:bidi="ne_NP"/>
        </w:rPr>
        <w:t>भूतले फर्केर बास गरेको मानिस</w:t>
      </w:r>
    </w:p>
    <w:p>
      <w:pPr>
        <w:pStyle w:val="ListBullet"/>
        <w:spacing w:line="240" w:lineRule="auto"/>
        <w:ind w:left="720"/>
      </w:pPr>
      <w:r>
        <w:rPr>
          <w:lang w:val="ne_NP" w:bidi="ne_NP"/>
        </w:rPr>
      </w:r>
      <w:r>
        <w:rPr>
          <w:lang w:val="ne_NP" w:bidi="ne_NP"/>
        </w:rPr>
        <w:t>पुकारा गर्ने महिला</w:t>
      </w:r>
    </w:p>
    <w:p>
      <w:pPr>
        <w:pStyle w:val="ListBullet"/>
        <w:spacing w:line="240" w:lineRule="auto"/>
        <w:ind w:left="720"/>
      </w:pPr>
      <w:r>
        <w:rPr>
          <w:lang w:val="ne_NP" w:bidi="ne_NP"/>
        </w:rPr>
      </w:r>
      <w:r>
        <w:rPr>
          <w:lang w:val="ne_NP" w:bidi="ne_NP"/>
        </w:rPr>
        <w:t>निनवेका मानिसहरू</w:t>
      </w:r>
    </w:p>
    <w:p>
      <w:pPr>
        <w:pStyle w:val="ListBullet"/>
        <w:spacing w:line="240" w:lineRule="auto"/>
        <w:ind w:left="720"/>
      </w:pPr>
      <w:r>
        <w:rPr>
          <w:lang w:val="ne_NP" w:bidi="ne_NP"/>
        </w:rPr>
      </w:r>
      <w:r>
        <w:rPr>
          <w:lang w:val="ne_NP" w:bidi="ne_NP"/>
        </w:rPr>
        <w:t>योना</w:t>
      </w:r>
    </w:p>
    <w:p>
      <w:pPr>
        <w:pStyle w:val="ListBullet"/>
        <w:spacing w:line="240" w:lineRule="auto"/>
        <w:ind w:left="720"/>
      </w:pPr>
      <w:r>
        <w:rPr>
          <w:lang w:val="ne_NP" w:bidi="ne_NP"/>
        </w:rPr>
      </w:r>
      <w:r>
        <w:rPr>
          <w:lang w:val="ne_NP" w:bidi="ne_NP"/>
        </w:rPr>
        <w:t>सुलेमान</w:t>
      </w:r>
    </w:p>
    <w:p>
      <w:pPr>
        <w:pStyle w:val="ListBullet"/>
        <w:spacing w:line="240" w:lineRule="auto"/>
        <w:ind w:left="720"/>
      </w:pPr>
      <w:r>
        <w:rPr>
          <w:lang w:val="ne_NP" w:bidi="ne_NP"/>
        </w:rPr>
      </w:r>
      <w:r>
        <w:rPr>
          <w:lang w:val="ne_NP" w:bidi="ne_NP"/>
        </w:rPr>
        <w:t>शेबाकी रानी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भूतको कारणले त्यो मानिस बोल्न सक्दैन भनेर सम्झनु महत्त्वपूर्ण छ।</w:t>
      </w:r>
    </w:p>
    <w:p>
      <w:pPr/>
      <w:r>
        <w:rPr>
          <w:lang w:val="ne_NP" w:bidi="ne_NP"/>
        </w:rPr>
      </w:r>
      <w:r>
        <w:rPr>
          <w:lang w:val="ne_NP" w:bidi="ne_NP"/>
        </w:rPr>
        <w:t xml:space="preserve">यो सम्झनु महत्त्वपूर्ण छ कि दोस्रो दृश्य येशूले मानिसहरूले के सोचिरहेका छन् भन्ने कुरा थाहा पाएर त्यसको प्रतिक्रिया दिनुभएको कुराबाट सुरु हुन्छ। कुनै घर वा राज्यलाई आफ्नै विरुद्धमा विभाजित गर्न सकिँदैन भनेर येशूले व्याख्या गर्नुहुन्छ। त्यसपछि येशूले आफूले विषय परिवर्तन गरिरहनुभएको छ भनेर देखाउन "अब" जस्तो शब्द प्रयोग गर्नुहुन्छ। यदि उहाँले भूतहरू धपाउन शैतानको शक्ति प्रयोग गरिरहनुभएको छ भन्ने तिनीहरूले सोच्छन् भने तिनीहरूले पनि भूतहरू धपाउन कुनै प्रकारको शक्ति प्रयोग गरिरहेको हुनुपर्छ भनेर येशूले औंल्याउनुहुन्छ। तिनीहरूले भूतहरू धपाउन प्रयोग गरिरहेको त्यो शक्ति कसले दिइरहेको छ? भूतहरू धपाउने धार्मिक नेताहरूका अनुयायीहरूले येशूको बारेमा धार्मिक नेताहरूले भनेको कुरा गलत छ भनेर प्रमाणित गर्नेछन्। त्यसपछि येशू एउटा संयोजक शब्द </w:t>
      </w:r>
      <w:r>
        <w:rPr>
          <w:b/>
          <w:lang w:val="ne_NP" w:bidi="ne_NP"/>
        </w:rPr>
        <w:t>तर</w:t>
      </w:r>
      <w:r>
        <w:rPr>
          <w:lang w:val="ne_NP" w:bidi="ne_NP"/>
        </w:rPr>
        <w:t xml:space="preserve"> का साथ आफ्नो मुख्य बुँदामा आउनुहुन्छ। यदि येशूले परमेश्वरको शक्तिद्वारा भूतहरू धपाउनुहुन्छ भने, परमेश्वरको राज्य आइसकेको छ।</w:t>
      </w:r>
    </w:p>
    <w:p>
      <w:pPr/>
      <w:r>
        <w:rPr>
          <w:lang w:val="ne_NP" w:bidi="ne_NP"/>
        </w:rPr>
      </w:r>
      <w:r>
        <w:rPr>
          <w:lang w:val="ne_NP" w:bidi="ne_NP"/>
        </w:rPr>
        <w:t>यहाँ रोक्नुहोस् र येशूको तर्क सुन्नुहोस्। कसैले तर्कमा नयाँ बुँदाहरू प्रस्तुत गर्दैछ भनेर तपाईं आफ्नो भाषामा कसरी देखाउनुहुन्छ?</w:t>
      </w:r>
    </w:p>
    <w:p>
      <w:pPr/>
      <w:r>
        <w:rPr>
          <w:lang w:val="ne_NP" w:bidi="ne_NP"/>
        </w:rPr>
      </w:r>
      <w:r>
        <w:rPr>
          <w:lang w:val="ne_NP" w:bidi="ne_NP"/>
        </w:rPr>
        <w:t>येशूले जब दुई बलिया मानिसहरूको बारेमा कुरा गर्नुहुन्छ, उहाँले शैतानलाई आफूसँग तुलना गरिरहनुभएको छ भनेर सम्झनु महत्त्वपूर्ण छ। येशूको उदाहरणले दुई प्रतिस्पर्धी राज्यहरू, शैतानको राज्य र परमेश्वरको राज्यलाई औंल्याउँछ। शैतानलाई दुष्टात्माको शक्तिहरूको सेनापतिको रूपमा र येशूलाई युद्धभूमिमा त्यसलाई हराउने र त्यसका सम्पत्तिहरू लुट्ने व्यक्तिको रूपमा चित्रण गरिन्छ। येशूले अन्तमा परमेश्वरको राज्य वा परमेश्वरको घरको विजय हुनेछ भनेर देखाउनुहुन्छ।</w:t>
      </w:r>
    </w:p>
    <w:p>
      <w:pPr/>
      <w:r>
        <w:rPr>
          <w:lang w:val="ne_NP" w:bidi="ne_NP"/>
        </w:rPr>
      </w:r>
      <w:r>
        <w:rPr>
          <w:lang w:val="ne_NP" w:bidi="ne_NP"/>
        </w:rPr>
        <w:t>चिन्ह माग्ने मानिसहरूले येशूलाई जाँच्न चाहन्छन् भनेर सम्झनु महत्त्वपूर्ण छ। येशूले परमेश्वरको शक्ति प्रयोग गरिरहनुभएको छ भनेर तिनीहरूले साँच्चै विश्वास गर्दैनन्।</w:t>
      </w:r>
    </w:p>
    <w:p>
      <w:pPr/>
      <w:r>
        <w:rPr>
          <w:lang w:val="ne_NP" w:bidi="ne_NP"/>
        </w:rPr>
      </w:r>
      <w:r>
        <w:rPr>
          <w:lang w:val="ne_NP" w:bidi="ne_NP"/>
        </w:rPr>
        <w:t>येशूले एउटा व्यक्तिको भित्री भागलाई एउटा घरसँग तुलना गर्नुहुन्छ भनेर सम्झनु महत्त्वपूर्ण छ। यदि कुनै व्यक्ति परमेश्वरको आत्माको घर होइन भने त्यो व्यक्ति दुष्ट आत्माहरूको घर बन्न सक्छ।</w:t>
      </w:r>
    </w:p>
    <w:p>
      <w:pPr/>
      <w:r>
        <w:rPr>
          <w:lang w:val="ne_NP" w:bidi="ne_NP"/>
        </w:rPr>
      </w:r>
      <w:r>
        <w:rPr>
          <w:lang w:val="ne_NP" w:bidi="ne_NP"/>
        </w:rPr>
        <w:t>परमेश्वरले माछालाई किनारमा बान्ता गर्न लगाउनुअघि योना समुद्रको फेदीमा एउटा ठूलो माछाभित्र तीन दिन बिताएका थिए भनेर सम्झनु महत्त्वपूर्ण छ। भविष्यमा, परमेश्वरले उहाँलाई फेरि जीवन दिनुअघि येशू तीन दिनसम्म चिहानमा रहनुहुनेछ। यो योनाको चिन्ह हो।</w:t>
      </w:r>
    </w:p>
    <w:p>
      <w:pPr/>
      <w:r>
        <w:rPr>
          <w:lang w:val="ne_NP" w:bidi="ne_NP"/>
        </w:rPr>
      </w:r>
      <w:r>
        <w:rPr>
          <w:lang w:val="ne_NP" w:bidi="ne_NP"/>
        </w:rPr>
        <w:t>निनवेका मानिसहरू र शेबाको रानी अन्यजातिहरू वा गैर-यहूदीहरू थिए भनेर सम्झनु महत्त्वपूर्ण छ। येशूले निनवेका मानिसहरू र शबाको रानीको बारेमा कुरा गर्न त्यही वर्णन प्रयोग गर्नुहुन्छ। दुवै घटनाहरूमा तिनीहरू "न्यायमा उठेर आउनेछन्" र येशूले "यहाँ अझ ठूलो कुरा छ" भन्नुहुन्छ।</w:t>
      </w:r>
      <w:r>
        <w:rPr>
          <w:lang w:val="ne_NP" w:bidi="ne_NP"/>
        </w:rPr>
      </w:r>
    </w:p>
    <w:p>
      <w:pPr>
        <w:pStyle w:val="Heading3"/>
      </w:pPr>
      <w:r>
        <w:rPr>
          <w:lang w:val="ne_NP" w:bidi="ne_NP"/>
        </w:rPr>
        <w:t>Step 4</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भूत-लागेको मानिस</w:t>
      </w:r>
    </w:p>
    <w:p>
      <w:pPr>
        <w:pStyle w:val="ListBullet"/>
        <w:spacing w:line="240" w:lineRule="auto"/>
        <w:ind w:left="720"/>
      </w:pPr>
      <w:r>
        <w:rPr>
          <w:lang w:val="ne_NP" w:bidi="ne_NP"/>
        </w:rPr>
      </w:r>
      <w:r>
        <w:rPr>
          <w:lang w:val="ne_NP" w:bidi="ne_NP"/>
        </w:rPr>
        <w:t>भूत</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धार्मिक नेताहरूलाई पछ्याउनेहरू</w:t>
      </w:r>
    </w:p>
    <w:p>
      <w:pPr>
        <w:pStyle w:val="ListBullet"/>
        <w:spacing w:line="240" w:lineRule="auto"/>
        <w:ind w:left="720"/>
      </w:pPr>
      <w:r>
        <w:rPr>
          <w:lang w:val="ne_NP" w:bidi="ne_NP"/>
        </w:rPr>
      </w:r>
      <w:r>
        <w:rPr>
          <w:lang w:val="ne_NP" w:bidi="ne_NP"/>
        </w:rPr>
        <w:t>चिन्ह माग्नेहरू</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आठ दुष्ट आत्माहरू</w:t>
      </w:r>
    </w:p>
    <w:p>
      <w:pPr>
        <w:pStyle w:val="ListBullet"/>
        <w:spacing w:line="240" w:lineRule="auto"/>
        <w:ind w:left="720"/>
      </w:pPr>
      <w:r>
        <w:rPr>
          <w:lang w:val="ne_NP" w:bidi="ne_NP"/>
        </w:rPr>
      </w:r>
      <w:r>
        <w:rPr>
          <w:lang w:val="ne_NP" w:bidi="ne_NP"/>
        </w:rPr>
        <w:t>भूतले फर्केर बास गरेको मानिस</w:t>
      </w:r>
    </w:p>
    <w:p>
      <w:pPr>
        <w:pStyle w:val="ListBullet"/>
        <w:spacing w:line="240" w:lineRule="auto"/>
        <w:ind w:left="720"/>
      </w:pPr>
      <w:r>
        <w:rPr>
          <w:lang w:val="ne_NP" w:bidi="ne_NP"/>
        </w:rPr>
      </w:r>
      <w:r>
        <w:rPr>
          <w:lang w:val="ne_NP" w:bidi="ne_NP"/>
        </w:rPr>
        <w:t>पुकारा गर्ने महिला</w:t>
      </w:r>
    </w:p>
    <w:p>
      <w:pPr>
        <w:pStyle w:val="ListBullet"/>
        <w:spacing w:line="240" w:lineRule="auto"/>
        <w:ind w:left="720"/>
      </w:pPr>
      <w:r>
        <w:rPr>
          <w:lang w:val="ne_NP" w:bidi="ne_NP"/>
        </w:rPr>
      </w:r>
      <w:r>
        <w:rPr>
          <w:lang w:val="ne_NP" w:bidi="ne_NP"/>
        </w:rPr>
        <w:t>निनवेका मानिसहरू</w:t>
      </w:r>
    </w:p>
    <w:p>
      <w:pPr>
        <w:pStyle w:val="ListBullet"/>
        <w:spacing w:line="240" w:lineRule="auto"/>
        <w:ind w:left="720"/>
      </w:pPr>
      <w:r>
        <w:rPr>
          <w:lang w:val="ne_NP" w:bidi="ne_NP"/>
        </w:rPr>
      </w:r>
      <w:r>
        <w:rPr>
          <w:lang w:val="ne_NP" w:bidi="ne_NP"/>
        </w:rPr>
        <w:t>योना</w:t>
      </w:r>
    </w:p>
    <w:p>
      <w:pPr>
        <w:pStyle w:val="ListBullet"/>
        <w:spacing w:line="240" w:lineRule="auto"/>
        <w:ind w:left="720"/>
      </w:pPr>
      <w:r>
        <w:rPr>
          <w:lang w:val="ne_NP" w:bidi="ne_NP"/>
        </w:rPr>
      </w:r>
      <w:r>
        <w:rPr>
          <w:lang w:val="ne_NP" w:bidi="ne_NP"/>
        </w:rPr>
        <w:t>सुलेमान</w:t>
      </w:r>
    </w:p>
    <w:p>
      <w:pPr>
        <w:pStyle w:val="ListBullet"/>
        <w:spacing w:line="240" w:lineRule="auto"/>
        <w:ind w:left="720"/>
      </w:pPr>
      <w:r>
        <w:rPr>
          <w:lang w:val="ne_NP" w:bidi="ne_NP"/>
        </w:rPr>
      </w:r>
      <w:r>
        <w:rPr>
          <w:lang w:val="ne_NP" w:bidi="ne_NP"/>
        </w:rPr>
        <w:t>शेबाकी रानी</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येशूले भीडलाई वर्णन गर्नुभएअनुसार टोलीले उहाँका उदाहरणहरूलाई प्रस्तुत गर्ने कुरा सुनिश्चित गर्नुहोस्। उदाहरणको लागि, येशूले भीडसँग कुरा गरिरहँदा टोलीले दुई बलिया मानिसहरू लड्दै गरेको नाटक गर्न सक्छ। त्यसपछि तिनीहरूले हालसालै एकजना व्यक्तिबाट धपाइएको भूतको नाटक गर्न सक्छन्। भूत उजाडस्थानमा जान्छ र त्यस व्यक्तिकहाँ फर्केर आउँछ। त्यसपछि तिनीहरूले त्यही व्यक्तिलाई नियन्त्रण गर्न अझ ७ दुष्ट आत्माहरूलाई ल्याउँछन्। अन्तमा, टोलीले योनाले निनवेका मानिसहरूलाई प्रचार गरेको र तिनीहरू परमेश्वरतिर फर्किएको, अनि शेबाकी रानीले राजा सुलेमानको कुरा सुन्न धेरै टाढाबाट यात्रा गरेको नाटक गर्न सक्छन्।</w:t>
      </w:r>
    </w:p>
    <w:p>
      <w:pPr/>
      <w:r>
        <w:rPr>
          <w:lang w:val="ne_NP" w:bidi="ne_NP"/>
        </w:rPr>
      </w:r>
      <w:r>
        <w:rPr>
          <w:lang w:val="ne_NP" w:bidi="ne_NP"/>
        </w:rPr>
        <w:t>येशूले सुलेमानभन्दा ठूलो व्यक्ति यहाँ भएको विषयमा कुरा गर्दा उहाँ भीडतिर फर्कनुहुन्छ भन्ने कुरा सुनिश्चित गर्नुहोस्।</w:t>
      </w:r>
    </w:p>
    <w:p>
      <w:pPr/>
      <w:r>
        <w:rPr>
          <w:lang w:val="ne_NP" w:bidi="ne_NP"/>
        </w:rPr>
      </w:r>
      <w:r>
        <w:rPr>
          <w:lang w:val="ne_NP" w:bidi="ne_NP"/>
        </w:rPr>
        <w:t>वास्तवमा के भएको थियो भन्ने कुरालाई अझ राम्ररी झल्काउनका लागि टोलीले कथालाई नाटक गरेर देखाउने क्रममा यसलाई पुनः कालक्रमबद्ध गर्न चाहन सक्छ। टोलीले बोल्न नसक्ने मानिसलाई दुष्टात्मा लागेको देखाउन सक्छ। येशूले भूतलाई धपाउनु हुन्छ र त्यो मानिस फेरि बोल्न सक्छ। भीडको मिश्रित प्रतिक्रिया छ, र येशूले तिनीहरूलाई सिकाउन थाल्नुहुन्छ।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भूत लागेर बोल्न नसक्ने मानिसको नाटक गर्नुहोस। येशूले त्यो मानिसबाट भूतलाई धपाउनुहुन्छ र ऊ फेरि बोल्न सक्छ। भीडका केही मानिसहरू अचम्ममा परेका छन्। अरूहरूले चाहिँ येशूले शैतानको शक्ति प्रयोग गरिरहनुभएको छ भन्ने सोच्छन्। अरूहरू भने येशूले परमेश्वरको शक्ति प्रयोग गरिरहनुभएको छ भनी प्रमाणित गर्न उहाँले कुनै चिन्ह देखाएको चाहन्छन्।</w:t>
      </w:r>
    </w:p>
    <w:p>
      <w:pPr/>
      <w:r>
        <w:rPr>
          <w:lang w:val="ne_NP" w:bidi="ne_NP"/>
        </w:rPr>
      </w:r>
      <w:r>
        <w:rPr>
          <w:lang w:val="ne_NP" w:bidi="ne_NP"/>
        </w:rPr>
        <w:t>नाटक रोक्नुहोस्: बोल्न सक्ने मानिसको भूमिका खेल्ने कलाकारलाई सोध्नुहोस्, "तपाईंलाई कस्तो महसुस भइरहेको छ?" तपाईंले यस्ता कुराहरू सुन्न सक्नुहुन्छ, "म अन्तमा भूतको शक्तिबाट मुक्त भएको छु," "येशूले शैतानको शक्ति प्रयोग गर्नुहुन्छ भनेर तिनीहरूले कसरी सोच्न सक्छन्?" "मलाई उहाँको शक्ति थाहा छ र येशूको शक्तिको तुलनामा यो केही पनि होइन," र "धन्यवादी छु।" येशूले गर्नुभएको कामको लागि म परमेश्वरको प्रशंसा गर्नेछु।" नाटक फेरि सुरु गर्नुहोस्।</w:t>
      </w:r>
    </w:p>
    <w:p>
      <w:pPr/>
      <w:r>
        <w:rPr>
          <w:lang w:val="ne_NP" w:bidi="ne_NP"/>
        </w:rPr>
      </w:r>
      <w:r>
        <w:rPr>
          <w:lang w:val="ne_NP" w:bidi="ne_NP"/>
        </w:rPr>
        <w:t>येशूले आफ्नो बचाउ गर्दै एउटा घरमा बस्ने मानिसहरू आपसमा झगडा गर्छन् भने त्यो घर टिक्न सक्दैन भनी भन्नुभएको कुराको अभिनय गर्नुहोस्। शैतानले आफ्ना भूतहरूसँग लडेर आफ्नो राज्यलाई विभाजित गर्ने कुराको कुनै अर्थ राख्दैन भनेर येशू भन्नुहुन्छ। उनीहरूले शैतानको शक्ति प्रयोग गरेर भूत धपाउने आफ्ना अनुयायीहरूलाई चाहिँ किन दोष लगाउँदैनन् भनेर येशूले धार्मिक नेताहरूलाई प्रश्न गर्नुहुन्छ।</w:t>
      </w:r>
    </w:p>
    <w:p>
      <w:pPr/>
      <w:r>
        <w:rPr>
          <w:lang w:val="ne_NP" w:bidi="ne_NP"/>
        </w:rPr>
      </w:r>
      <w:r>
        <w:rPr>
          <w:lang w:val="ne_NP" w:bidi="ne_NP"/>
        </w:rPr>
        <w:t>नाटक रोक्नुहोस्: आरोप लगाउनेहरूको भूमिका खेल्ने कलाकारलाई सोध्नुहोस्, "तपाईंलाई कस्तो महसुस भइरहेको छ?" तपाईंले यस्तो कुरा सुन्न सक्नुहुन्छ, "निराश भएको छु" येशूसँग सधैँ सबै कुराको जवाफ छ!" "मानिसहरूले उहाँले शैतानको शक्ति प्रयोग गरिरहनुभएको छ भनेर मलाई विश्वास गर्नेछन् भन्ने कुरा मैले निश्चित रूपमा सोचें," र "मेरा अनुयायीहरूले परमेश्वरको शक्ति प्रयोग गर्छन् भनेर मलाई थाहा छ।" तिनीहरूले मलाई प्रश्न गरून् भन्ने म चाहन्न। नाटक फेरि सुरु गर्नुहोस्।</w:t>
      </w:r>
    </w:p>
    <w:p>
      <w:pPr/>
      <w:r>
        <w:rPr>
          <w:lang w:val="ne_NP" w:bidi="ne_NP"/>
        </w:rPr>
      </w:r>
      <w:r>
        <w:rPr>
          <w:lang w:val="ne_NP" w:bidi="ne_NP"/>
        </w:rPr>
        <w:t>येशूले बलिया मानिसहरू लडाइँ गरिरहेको उदाहरण दिनुभएको नाटक गर्नुहोस्। बलियो मानिसले कवच र हतियारहरू भएको मानिसलाई जित्छ। उसले रक्षा गरेका मानिसहरू मुक्त भए। येशू भन्नुहुन्छ कि जो उहाँसँग हुँदैन, त्यो उहाँको विरुद्धमा हुन्छ।</w:t>
      </w:r>
    </w:p>
    <w:p>
      <w:pPr/>
      <w:r>
        <w:rPr>
          <w:lang w:val="ne_NP" w:bidi="ne_NP"/>
        </w:rPr>
      </w:r>
      <w:r>
        <w:rPr>
          <w:lang w:val="ne_NP" w:bidi="ne_NP"/>
        </w:rPr>
        <w:t>नाटक रोक्नुहोस्: मुक्त भएको मानिसको भूमिका खेल्ने कलाकारलाई सोध्नुहोस्, "तपाईंलाई कस्तो महसुस भइरहेको छ?" तपाईंले यस्ता कुराहरू सुन्न सक्नुहुन्छ, "आनन्दित छु!" हामी अन्ततः स्वतन्त्र भयौं!" "मैले शैतानभन्दा बलियो कुनै व्यक्ति हुन सक्छ भन्ने कहिल्यै सोचेको थिइनँ," र "म बलियो मानिसलाई पछ्याउन चाहन्छु। म उहाँसँग सुरक्षित महसुस गर्छु।" नाटक फेरि सुरु गर्नुहोस्।</w:t>
      </w:r>
    </w:p>
    <w:p>
      <w:pPr/>
      <w:r>
        <w:rPr>
          <w:lang w:val="ne_NP" w:bidi="ne_NP"/>
        </w:rPr>
      </w:r>
      <w:r>
        <w:rPr>
          <w:lang w:val="ne_NP" w:bidi="ne_NP"/>
        </w:rPr>
        <w:t>येशूले एकजना मानिसबाट भूत धपाएको उदाहरण दिनुभएको नाटक गर्नुहोस्। भूत उजाडस्थानमा जान्छ, फर्केर आउँछ, अनि आफू पहिले बस्ने गरेको त्यही व्यक्तिभित्र पस्न आफूसँगै अरू सातवटा दुष्ट आत्माहरू लिएर आउँछ। त्यो व्यक्ति पहिलेको भन्दा झन् खराब छ।</w:t>
      </w:r>
    </w:p>
    <w:p>
      <w:pPr/>
      <w:r>
        <w:rPr>
          <w:lang w:val="ne_NP" w:bidi="ne_NP"/>
        </w:rPr>
      </w:r>
      <w:r>
        <w:rPr>
          <w:lang w:val="ne_NP" w:bidi="ne_NP"/>
        </w:rPr>
        <w:t>नाटक रोक्नुहोस्: पहिले भूत लागेको व्यक्तिको भूमिका खेल्ने कलाकारलाई सोध्नुहोस्, "तपाईंलाई कस्तो महसुस हुन्छ?" तपाईंले यस्ता कुराहरू सुन्न सक्नुहुन्छ, "यो ममा बसोबास गर्ने भूत भन्दा खराब हुने कुरा म कल्पना गर्न सक्दिन," "मलाई डर छ।" "भूतहरू मकहाँ फर्केर आउन् भन्ने म चाहन्न," र "हताश छु।" म परमेश्वरको आत्मा पाउन चाहन्छु। उहाँ शैतानभन्दा धेरै शक्तिशाली हुनुहुन्छ।" नाटक फेरि सुरु गर्नुहोस्।</w:t>
      </w:r>
    </w:p>
    <w:p>
      <w:pPr/>
      <w:r>
        <w:rPr>
          <w:lang w:val="ne_NP" w:bidi="ne_NP"/>
        </w:rPr>
      </w:r>
      <w:r>
        <w:rPr>
          <w:lang w:val="ne_NP" w:bidi="ne_NP"/>
        </w:rPr>
        <w:t>येशूकी आमा धन्य हुनुहुन्छ भनेर एउटी महिलाले कराएको नाटक गर्नुहोस्। परमेश्वरको वचन सुन्नु र त्यसको आज्ञा पालन गर्नु अझ महत्त्वपूर्ण छ भनेर येशूले उनलाई भन्नुहुन्छ। येशूले चिन्ह माग्ने मानिसहरूलाई दुष्ट भन्नु हुन्छ। उहाँले तिनीहरूलाई योनाको चिन्ह दिनुहुन्छ। योना र सोलोमनभन्दा महान् कोही यहाँ छ भनेर येशूले भन्नुहुन्छ।</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"निराश छु।" उहाँले किन हामीलाई दुष्ट भन्नुभयो?" "रिसाएको छु। येशूले कसरी परमेश्वरमा भएको अन्यजातिको विश्वासको प्रशंसा गर्न सक्नुहुन्छ?" र "अलमलमा परेको छु। इस्राएलको सबैभन्दा बुद्धिमानी राजाभन्दा ठूलो को हुन सक्छ? येशूले कुन चिन्हको बारेमा कुरा गर्नुहुन्छ?"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गुँगा भएको मानिसबाट एउटा </w:t>
      </w:r>
      <w:r>
        <w:rPr>
          <w:b/>
          <w:lang w:val="ne_NP" w:bidi="ne_NP"/>
        </w:rPr>
        <w:t>भूत</w:t>
      </w:r>
      <w:r>
        <w:rPr>
          <w:lang w:val="ne_NP" w:bidi="ne_NP"/>
        </w:rPr>
        <w:t xml:space="preserve"> वा </w:t>
      </w:r>
      <w:r>
        <w:rPr>
          <w:b/>
          <w:lang w:val="ne_NP" w:bidi="ne_NP"/>
        </w:rPr>
        <w:t>दुष्ट आत्मालाई</w:t>
      </w:r>
      <w:r>
        <w:rPr>
          <w:lang w:val="ne_NP" w:bidi="ne_NP"/>
        </w:rPr>
        <w:t xml:space="preserve"> धपाउनुहुन्छ। तपाईंले अघिल्लो खण्डहरूमा गर्नुभएको तरिकाले भूतलाई अनुवाद गर्ने कुरा निश्चित गर्नुहोस्। </w:t>
      </w:r>
      <w:r>
        <w:rPr>
          <w:b/>
          <w:lang w:val="ne_NP" w:bidi="ne_NP"/>
        </w:rPr>
        <w:t>भूत</w:t>
      </w:r>
      <w:r>
        <w:rPr>
          <w:lang w:val="ne_NP" w:bidi="ne_NP"/>
        </w:rPr>
        <w:t xml:space="preserve">, मुख्य शब्दावलीमा छ। येशूको चमत्कारमा भीडको मिश्रित प्रतिक्रिया छ। केही मानिसहरूले येशूले </w:t>
      </w:r>
      <w:r>
        <w:rPr>
          <w:b/>
          <w:lang w:val="ne_NP" w:bidi="ne_NP"/>
        </w:rPr>
        <w:t>भूतहरूको शासक बालजिबुलको</w:t>
      </w:r>
      <w:r>
        <w:rPr>
          <w:lang w:val="ne_NP" w:bidi="ne_NP"/>
        </w:rPr>
        <w:t xml:space="preserve"> शक्ति प्रयोग गरिरहनुभएको छ भन्ने सोचे। बालजिबुलले एउटा मूर्तिपूजकहरूको देवतालाई जनाउँछ, तर मानिसहरूले यसलाई सबै दुष्ट आत्माहरूको प्रमुख र परमेश्वरको शत्रु </w:t>
      </w:r>
      <w:r>
        <w:rPr>
          <w:b/>
          <w:lang w:val="ne_NP" w:bidi="ne_NP"/>
        </w:rPr>
        <w:t>शैतानलाई</w:t>
      </w:r>
      <w:r>
        <w:rPr>
          <w:lang w:val="ne_NP" w:bidi="ne_NP"/>
        </w:rPr>
        <w:t xml:space="preserve"> जनाउन प्रयोग गरे। तपाईंले पहिले गरेजस्तै शैतानलाई अनुवाद गर्ने कुरा सुनिश्चित गर्नुहोस्। </w:t>
      </w:r>
      <w:r>
        <w:rPr>
          <w:b/>
          <w:lang w:val="ne_NP" w:bidi="ne_NP"/>
        </w:rPr>
        <w:t>शैतान</w:t>
      </w:r>
      <w:r>
        <w:rPr>
          <w:lang w:val="ne_NP" w:bidi="ne_NP"/>
        </w:rPr>
        <w:t xml:space="preserve"> मुख्य शब्दावलीमा छ।</w:t>
      </w:r>
    </w:p>
    <w:p>
      <w:pPr/>
      <w:r>
        <w:rPr>
          <w:lang w:val="ne_NP" w:bidi="ne_NP"/>
        </w:rPr>
      </w:r>
      <w:r>
        <w:rPr>
          <w:lang w:val="ne_NP" w:bidi="ne_NP"/>
        </w:rPr>
        <w:t>यदि तपाईंको भाषामा बालजिबुलको सट्टामा शैतानको शब्द राख्न सजिलो हुन्छ भने आफ्ना अनुवादकहरूसँग छलफल गर्नुहोस्।</w:t>
      </w:r>
    </w:p>
    <w:p>
      <w:pPr/>
      <w:r>
        <w:rPr>
          <w:lang w:val="ne_NP" w:bidi="ne_NP"/>
        </w:rPr>
      </w:r>
      <w:r>
        <w:rPr>
          <w:lang w:val="ne_NP" w:bidi="ne_NP"/>
        </w:rPr>
        <w:t xml:space="preserve">भीडका अन्य मानिसहरूले </w:t>
      </w:r>
      <w:r>
        <w:rPr>
          <w:b/>
          <w:lang w:val="ne_NP" w:bidi="ne_NP"/>
        </w:rPr>
        <w:t>स्वर्गबाट</w:t>
      </w:r>
      <w:r>
        <w:rPr>
          <w:lang w:val="ne_NP" w:bidi="ne_NP"/>
        </w:rPr>
        <w:t xml:space="preserve"> वा परमेश्वर बसोबास गर्ने ठाउँबाट </w:t>
      </w:r>
      <w:r>
        <w:rPr>
          <w:b/>
          <w:lang w:val="ne_NP" w:bidi="ne_NP"/>
        </w:rPr>
        <w:t xml:space="preserve">चिन्ह </w:t>
      </w:r>
      <w:r>
        <w:rPr>
          <w:lang w:val="ne_NP" w:bidi="ne_NP"/>
        </w:rPr>
        <w:t xml:space="preserve">माग्दै येशूको जाँच गरे। यस सन्दर्भमा, स्वर्गले परमेश्वरलाई जनाउँछ। चिन्ह भनेको यो कुरा सत्य हो वा यो कुरा हुनेछ भन्ने संकेत हो। यी मानिसहरू येशूले परमेश्वरको शक्ति प्रयोग गरिरहनुभएको छ भनेर प्रमाणित गर्न उहाँले एउटा चमत्कार गरून् भन्ने चाहन्थे। तपाईंले अघिल्लो खण्डहरूमा गरेजस्तै चिन्ह र स्वर्गलाई अनुवाद गर्ने कुरा सुनिश्चित गर्नुहोस्। </w:t>
      </w:r>
      <w:r>
        <w:rPr>
          <w:b/>
          <w:lang w:val="ne_NP" w:bidi="ne_NP"/>
        </w:rPr>
        <w:t>चिन्ह</w:t>
      </w:r>
      <w:r>
        <w:rPr>
          <w:lang w:val="ne_NP" w:bidi="ne_NP"/>
        </w:rPr>
        <w:t xml:space="preserve"> र </w:t>
      </w:r>
      <w:r>
        <w:rPr>
          <w:b/>
          <w:lang w:val="ne_NP" w:bidi="ne_NP"/>
        </w:rPr>
        <w:t>स्वर्ग</w:t>
      </w:r>
      <w:r>
        <w:rPr>
          <w:lang w:val="ne_NP" w:bidi="ne_NP"/>
        </w:rPr>
        <w:t xml:space="preserve"> दुवै शब्दहरू मुख्य शब्दावलीमा छन्।</w:t>
      </w:r>
    </w:p>
    <w:p>
      <w:pPr/>
      <w:r>
        <w:rPr>
          <w:lang w:val="ne_NP" w:bidi="ne_NP"/>
        </w:rPr>
      </w:r>
      <w:r>
        <w:rPr>
          <w:lang w:val="ne_NP" w:bidi="ne_NP"/>
        </w:rPr>
        <w:t xml:space="preserve">येशूले आफै विरुद्ध विभाजित भएको </w:t>
      </w:r>
      <w:r>
        <w:rPr>
          <w:b/>
          <w:lang w:val="ne_NP" w:bidi="ne_NP"/>
        </w:rPr>
        <w:t>राज्य</w:t>
      </w:r>
      <w:r>
        <w:rPr>
          <w:lang w:val="ne_NP" w:bidi="ne_NP"/>
        </w:rPr>
        <w:t xml:space="preserve">को बारेमा कुरा गर्नुहुन्छ। यसले देशका विभिन्न समूहहरू एक अर्काको विरुद्धमा लड्ने देशलाई जनाउन सक्छ। तर येशूले एउटा राजाको शासन भएको देशलाई जनाउनु भएको होइन। बरु उहाँले सामान्य रूपमा बोलिरहनुभएको छ। आफ्नै विरुद्धमा लड्ने कुनै पनि देश वा कुल उजाड हुनेछ वा त्यो देशमा केही जीवित मानिसहरू मात्र बाँकी रहनेछन्। शैतानको राज्यले उसको शक्ति र सबै भूतहरूमाथि उसको शासनलाई जनाउँछ। यदि शैतानले आफ्ना भूतहरूका विरुद्धमा लड्छ भने, उसले आफ्नै राज्यलाई विभाजित गर्दैछ। तपाईंले अघिल्लो खण्डहरूमा गरेजस्तै राज्यलाई अनुवाद गर्ने कुरा सुनिश्चित गर्नुहोस्। </w:t>
      </w:r>
      <w:r>
        <w:rPr>
          <w:b/>
          <w:lang w:val="ne_NP" w:bidi="ne_NP"/>
        </w:rPr>
        <w:t>राज्य</w:t>
      </w:r>
      <w:r>
        <w:rPr>
          <w:lang w:val="ne_NP" w:bidi="ne_NP"/>
        </w:rPr>
        <w:t xml:space="preserve"> मुख्य शब्दावलीमा छ।</w:t>
      </w:r>
    </w:p>
    <w:p>
      <w:pPr/>
      <w:r>
        <w:rPr>
          <w:lang w:val="ne_NP" w:bidi="ne_NP"/>
        </w:rPr>
      </w:r>
      <w:r>
        <w:rPr>
          <w:lang w:val="ne_NP" w:bidi="ne_NP"/>
        </w:rPr>
        <w:t xml:space="preserve">यदि उहाँले परमेश्वरको शक्ति प्रयोग गरिरहनुभएको छ भने </w:t>
      </w:r>
      <w:r>
        <w:rPr>
          <w:b/>
          <w:lang w:val="ne_NP" w:bidi="ne_NP"/>
        </w:rPr>
        <w:t>परमेश्वरको राज्य</w:t>
      </w:r>
      <w:r>
        <w:rPr>
          <w:lang w:val="ne_NP" w:bidi="ne_NP"/>
        </w:rPr>
        <w:t xml:space="preserve"> तिनीहरूको नजिकै आएको छ भनेर येशू भन्नुहुन्छ। यहाँ, परमेश्वरको राज्यले येशूलाई प्रतिज्ञा गरिएको मुक्तिदाताको रूपमा विश्वास गरेर मानिसहरूको हृदयमा परमेश्वरले शासन गर्ने कुरालाई जनाउँछ। तपाईंले पहिले गरेजस्तै परमेश्वरको राज्यलाई अनुवाद गर्ने कुरा सुनिश्चित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येशू भन्नुहुन्छ, "</w:t>
      </w:r>
      <w:r>
        <w:rPr>
          <w:b/>
          <w:lang w:val="ne_NP" w:bidi="ne_NP"/>
        </w:rPr>
        <w:t>जसले मसित बटुल्दैन, उसले छरपस्ट पार्छ</w:t>
      </w:r>
      <w:r>
        <w:rPr>
          <w:lang w:val="ne_NP" w:bidi="ne_NP"/>
        </w:rPr>
        <w:t>।" येशूले यसको शाब्दिक अर्थ लगाउनुभएको होइन, बरु जसले मानिसहरूलाई परमेश्वरतिर बोलाइरहेको थिएन, उसले वास्तवमा तिनीहरूलाई परमेश्वरबाट टाढा धकेलिरहेको थियो भन्ने कुरालाई संकेत गर्नुभयो।</w:t>
      </w:r>
    </w:p>
    <w:p>
      <w:pPr/>
      <w:r>
        <w:rPr>
          <w:lang w:val="ne_NP" w:bidi="ne_NP"/>
        </w:rPr>
      </w:r>
      <w:r>
        <w:rPr>
          <w:lang w:val="ne_NP" w:bidi="ne_NP"/>
        </w:rPr>
        <w:t>यस चित्रणलाई अनुवाद गर्ने सबैभन्दा राम्रो तरिकाबारे आफ्ना अनुवादकहरूसँग छलफल गर्नुहोस्। तपाईंले भेडाहरू भेला पार्ने वा बाली भित्र्याउने जस्ता अझ विशेष उदाहरण प्रयोग गर्न सक्नुहुन्छ। वा 'बटुल्नु' लाई अझ सामान्य रूपमा अनुवाद गर्नु राम्रो हुन सक्छ, जस्तै, "जसले मसँग काम गरिरहेको छैन, उसले मेरो विरुद्धमा काम गरिरहेको छ।"</w:t>
      </w:r>
    </w:p>
    <w:p>
      <w:pPr/>
      <w:r>
        <w:rPr>
          <w:lang w:val="ne_NP" w:bidi="ne_NP"/>
        </w:rPr>
      </w:r>
      <w:r>
        <w:rPr>
          <w:lang w:val="ne_NP" w:bidi="ne_NP"/>
        </w:rPr>
        <w:t>जब येशूले "</w:t>
      </w:r>
      <w:r>
        <w:rPr>
          <w:b/>
          <w:lang w:val="ne_NP" w:bidi="ne_NP"/>
        </w:rPr>
        <w:t>अशुद्ध आत्मा</w:t>
      </w:r>
      <w:r>
        <w:rPr>
          <w:lang w:val="ne_NP" w:bidi="ne_NP"/>
        </w:rPr>
        <w:t xml:space="preserve">" भन्नुहुन्छ, यसले फेरि यहूदी संस्कृतिमा अशुद्ध वा परमेश्वरको सेवाका लागि अयोग्य ठानिने एउटा भूत वा दुष्ट आत्मालाई जनाउँछ। येशू भन्नुहुन्छ कि जब दुष्ट आत्मा पहिले नियन्त्रण गरिरहेको व्यक्तिकहाँ फर्किन्छ, तब उसले घर </w:t>
      </w:r>
      <w:r>
        <w:rPr>
          <w:b/>
          <w:lang w:val="ne_NP" w:bidi="ne_NP"/>
        </w:rPr>
        <w:t>सफा भएको</w:t>
      </w:r>
      <w:r>
        <w:rPr>
          <w:lang w:val="ne_NP" w:bidi="ne_NP"/>
        </w:rPr>
        <w:t xml:space="preserve"> भेट्छ। घर बढार्नुको अर्थ कुचोले भुइँ सफा गर्नु हो।</w:t>
      </w:r>
    </w:p>
    <w:p>
      <w:pPr/>
      <w:r>
        <w:rPr>
          <w:lang w:val="ne_NP" w:bidi="ne_NP"/>
        </w:rPr>
      </w:r>
      <w:r>
        <w:rPr>
          <w:lang w:val="ne_NP" w:bidi="ne_NP"/>
        </w:rPr>
        <w:t xml:space="preserve">भीडमा भएकी एकजना महिलाले कराएर भन्छिन् कि येशूकी आमा </w:t>
      </w:r>
      <w:r>
        <w:rPr>
          <w:b/>
          <w:lang w:val="ne_NP" w:bidi="ne_NP"/>
        </w:rPr>
        <w:t>धन्य</w:t>
      </w:r>
      <w:r>
        <w:rPr>
          <w:lang w:val="ne_NP" w:bidi="ne_NP"/>
        </w:rPr>
        <w:t xml:space="preserve"> हुनुहुन्छ, वा उहाँमाथि परमेश्वरको निगाह छ। तपाईंले पहिले गरेजस्तै आशिषित भएकोलाई अनुवाद गर्ने कुरा निश्चित गर्नुहोस्। </w:t>
      </w:r>
      <w:r>
        <w:rPr>
          <w:b/>
          <w:lang w:val="ne_NP" w:bidi="ne_NP"/>
        </w:rPr>
        <w:t>आशीषित</w:t>
      </w:r>
      <w:r>
        <w:rPr>
          <w:lang w:val="ne_NP" w:bidi="ne_NP"/>
        </w:rPr>
        <w:t xml:space="preserve"> मुख्य शब्दावलीमा छ। </w:t>
      </w:r>
      <w:r>
        <w:rPr>
          <w:b/>
          <w:lang w:val="ne_NP" w:bidi="ne_NP"/>
        </w:rPr>
        <w:t>परमेश्वरको वचन</w:t>
      </w:r>
      <w:r>
        <w:rPr>
          <w:lang w:val="ne_NP" w:bidi="ne_NP"/>
        </w:rPr>
        <w:t xml:space="preserve"> सुन्ने र त्यसलाई पालन गर्ने मानिसहरू धन्य छन् भन्दै येशूले उनलाई सच्चाउनु हुन्छ। परमेश्वरको वचनले येशू र लिखित धर्मशास्त्रहरू मार्फत परमेश्वरले भन्नुभएको सन्देशलाई जनाउँछ। तपाईंले पहिले गरेजस्तै परमेश्वरको वचनलाई अनुवाद गर्ने कुरा सुनिश्चित गर्नुहोस्। </w:t>
      </w:r>
      <w:r>
        <w:rPr>
          <w:b/>
          <w:lang w:val="ne_NP" w:bidi="ne_NP"/>
        </w:rPr>
        <w:t>परमेश्वरको वचन</w:t>
      </w:r>
      <w:r>
        <w:rPr>
          <w:lang w:val="ne_NP" w:bidi="ne_NP"/>
        </w:rPr>
        <w:t xml:space="preserve"> मुख्य शब्दावलीमा छ।</w:t>
      </w:r>
    </w:p>
    <w:p>
      <w:pPr/>
      <w:r>
        <w:rPr>
          <w:lang w:val="ne_NP" w:bidi="ne_NP"/>
        </w:rPr>
      </w:r>
      <w:r>
        <w:rPr>
          <w:lang w:val="ne_NP" w:bidi="ne_NP"/>
        </w:rPr>
        <w:t xml:space="preserve">येशूले भन्नुहुन्छ, "यो दुष्ट </w:t>
      </w:r>
      <w:r>
        <w:rPr>
          <w:b/>
          <w:lang w:val="ne_NP" w:bidi="ne_NP"/>
        </w:rPr>
        <w:t>पुस्ता</w:t>
      </w:r>
      <w:r>
        <w:rPr>
          <w:lang w:val="ne_NP" w:bidi="ne_NP"/>
        </w:rPr>
        <w:t xml:space="preserve"> हो।" यहाँ, पुस्ताले एक अर्कासँग सँगै बाँच्ने मानिसहरूलाई जनाउँछ। तपाईंले अघिल्लो खण्डहरूमा गरेजस्तै पुस्तालाई अनुवाद गर्ने कुरा सुनिश्चित गर्नुहोस्। </w:t>
      </w:r>
      <w:r>
        <w:rPr>
          <w:b/>
          <w:lang w:val="ne_NP" w:bidi="ne_NP"/>
        </w:rPr>
        <w:t>पुस्ता</w:t>
      </w:r>
      <w:r>
        <w:rPr>
          <w:lang w:val="ne_NP" w:bidi="ne_NP"/>
        </w:rPr>
        <w:t xml:space="preserve"> मुख्य शब्दावलीमा छ।</w:t>
      </w:r>
    </w:p>
    <w:p>
      <w:pPr/>
      <w:r>
        <w:rPr>
          <w:lang w:val="ne_NP" w:bidi="ne_NP"/>
        </w:rPr>
      </w:r>
      <w:r>
        <w:rPr>
          <w:lang w:val="ne_NP" w:bidi="ne_NP"/>
        </w:rPr>
        <w:t xml:space="preserve">येशूले योनाको बारेमा कुरा गर्नुहुन्छ, जसलाई </w:t>
      </w:r>
      <w:r>
        <w:rPr>
          <w:b/>
          <w:lang w:val="ne_NP" w:bidi="ne_NP"/>
        </w:rPr>
        <w:t>निनवेका बासिन्दाहरू</w:t>
      </w:r>
      <w:r>
        <w:rPr>
          <w:lang w:val="ne_NP" w:bidi="ne_NP"/>
        </w:rPr>
        <w:t xml:space="preserve"> वा निनवे शहरमा बस्ने मानिसहरूलाई प्रचार गर्न पठाइएको थियो। निनवे अश्शूरको राजधानी थियो र इस्राएलको उत्तरपूर्वमा रहेको थियो। येशू भन्नुहुन्छ कि योना निनवेका मानिसहरूका लागि चिन्ह भएजस्तै </w:t>
      </w:r>
      <w:r>
        <w:rPr>
          <w:b/>
          <w:lang w:val="ne_NP" w:bidi="ne_NP"/>
        </w:rPr>
        <w:t>मानिसको पुत्र</w:t>
      </w:r>
      <w:r>
        <w:rPr>
          <w:lang w:val="ne_NP" w:bidi="ne_NP"/>
        </w:rPr>
        <w:t xml:space="preserve"> उहाँको पुस्ताका लागि चिन्ह हुनुहुनेछ। येशूले आफूलाई सबै शक्ति र अधिकार भएको व्यक्तिको रूपमा जनाउन मानिसको पुत्रको उपाधि प्रयोग गर्नुहुन्छ। तपाईंले अघिल्लो खण्डहरूमा गर्नुभएको तरिकाले मानिसको पुत्रलाई अनुवाद गर्ने कुरा निश्चित गर्नुहोस्। </w:t>
      </w:r>
      <w:r>
        <w:rPr>
          <w:b/>
          <w:lang w:val="ne_NP" w:bidi="ne_NP"/>
        </w:rPr>
        <w:t>मानिसको पुत्र</w:t>
      </w:r>
      <w:r>
        <w:rPr>
          <w:lang w:val="ne_NP" w:bidi="ne_NP"/>
        </w:rPr>
        <w:t xml:space="preserve"> मुख्य शब्दावलीमा छ।</w:t>
      </w:r>
    </w:p>
    <w:p>
      <w:pPr/>
      <w:r>
        <w:rPr>
          <w:lang w:val="ne_NP" w:bidi="ne_NP"/>
        </w:rPr>
      </w:r>
      <w:r>
        <w:rPr>
          <w:lang w:val="ne_NP" w:bidi="ne_NP"/>
        </w:rPr>
        <w:t xml:space="preserve">येशूले </w:t>
      </w:r>
      <w:r>
        <w:rPr>
          <w:b/>
          <w:lang w:val="ne_NP" w:bidi="ne_NP"/>
        </w:rPr>
        <w:t>दक्षिणकी रानी</w:t>
      </w:r>
      <w:r>
        <w:rPr>
          <w:lang w:val="ne_NP" w:bidi="ne_NP"/>
        </w:rPr>
        <w:t xml:space="preserve"> वा शबाकी रानीको पनि उल्लेख गर्नुहुन्छ। उनी लगभग १००० वर्ष अघि जीवित थिइन् र इस्राएलको दक्षिणमा अवस्थित एउटा देशमा शासन गर्थिन्। उनले सायद हालको इथियोपिया रहेको देशमा शासन गरिन्। जब येशूले भन्नुहुन्छ कि उनी </w:t>
      </w:r>
      <w:r>
        <w:rPr>
          <w:b/>
          <w:lang w:val="ne_NP" w:bidi="ne_NP"/>
        </w:rPr>
        <w:t>पृथ्वीको पल्लो छेउ</w:t>
      </w:r>
      <w:r>
        <w:rPr>
          <w:lang w:val="ne_NP" w:bidi="ne_NP"/>
        </w:rPr>
        <w:t>बाट आएकी थिइन्, तब उहाँको अर्थ उनी धेरै टाढाबाट आएकी थिइन् भन्ने मात्र हो।</w:t>
      </w:r>
    </w:p>
    <w:p>
      <w:pPr/>
      <w:r>
        <w:rPr>
          <w:lang w:val="ne_NP" w:bidi="ne_NP"/>
        </w:rPr>
      </w:r>
      <w:r>
        <w:rPr>
          <w:lang w:val="ne_NP" w:bidi="ne_NP"/>
        </w:rPr>
        <w:t>यदि तपाईंले पहिले नै देखाउनुभएको छैन भने रोक्नुहोस् र आफ्नो टोलीलाई इस्राएल, निनवे र शबाको नक्सा देखाउनुहोस्।</w:t>
      </w:r>
    </w:p>
    <w:p>
      <w:pPr/>
      <w:r>
        <w:rPr>
          <w:lang w:val="ne_NP" w:bidi="ne_NP"/>
        </w:rPr>
      </w:r>
      <w:r>
        <w:rPr>
          <w:lang w:val="ne_NP" w:bidi="ne_NP"/>
        </w:rPr>
        <w:t xml:space="preserve">उनी राजा सुलेमानको </w:t>
      </w:r>
      <w:r>
        <w:rPr>
          <w:b/>
          <w:lang w:val="ne_NP" w:bidi="ne_NP"/>
        </w:rPr>
        <w:t>बुद्धि</w:t>
      </w:r>
      <w:r>
        <w:rPr>
          <w:lang w:val="ne_NP" w:bidi="ne_NP"/>
        </w:rPr>
        <w:t xml:space="preserve"> वा उहाँका सत्य विचारहरू सुन्न आएकी थिइन्। परमेश्वरले मात्र व्यक्तिलाई बुद्धि दिन सक्नुहुन्छ। </w:t>
      </w:r>
      <w:r>
        <w:rPr>
          <w:b/>
          <w:lang w:val="ne_NP" w:bidi="ne_NP"/>
        </w:rPr>
        <w:t>बुद्धि</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11:33–54</w:t>
      </w:r>
      <w:r>
        <w:rPr>
          <w:lang w:val="ne_NP" w:bidi="ne_NP"/>
        </w:rPr>
      </w:r>
    </w:p>
    <w:p>
      <w:pPr>
        <w:pStyle w:val="Heading3"/>
      </w:pPr>
      <w:r>
        <w:rPr>
          <w:lang w:val="ne_NP" w:bidi="ne_NP"/>
        </w:rPr>
        <w:t>Step 1</w:t>
      </w:r>
    </w:p>
    <w:p>
      <w:pPr/>
      <w:r>
        <w:rPr>
          <w:lang w:val="ne_NP" w:bidi="ne_NP"/>
        </w:rPr>
      </w:r>
      <w:r>
        <w:rPr>
          <w:lang w:val="ne_NP" w:bidi="ne_NP"/>
        </w:rPr>
        <w:t xml:space="preserve"> लूका ११:३३–५४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आफ्ना चेलाहरूसँग यरूशलेमको बाटोमा भीडलाई सिकाउँदै हुनुहुन्छ। अघिल्लो कथामा, उहाँले एउटा भूतलाई धपाउनुभयो र उहाँले शैतानको शक्ति प्रयोग गरेको हो भनेर मानिसहरूले भने। येशूले आफू शैतानभन्दा बढी शक्तिशाली भएको कुरा वर्णन गर्नुभयो। येशू भन्नुहुन्छ कि परमेश्वरले उहाँलाई अझ महान् व्यक्तिको रूपमा पठाउनुभयो, तर तिनीहरूले उहाँलाई स्वीकार गर्न इन्कार गर्छन्। यस कथामा, एक धार्मिक नेताले येशूलाई आफ्नो घरमा निमन्त्रणा गर्छन्। येशूले धार्मिक नेताहरूलाई उहाँका शिक्षाहरूमा विश्वास नगरेको कारण हप्काउनुहुन्छ, र तिनीहरू रिसाउँछन्।</w:t>
      </w:r>
    </w:p>
    <w:p>
      <w:pPr/>
      <w:r>
        <w:rPr>
          <w:lang w:val="ne_NP" w:bidi="ne_NP"/>
        </w:rPr>
      </w:r>
      <w:r>
        <w:rPr>
          <w:lang w:val="ne_NP" w:bidi="ne_NP"/>
        </w:rPr>
        <w:t>येशूले भीडलाई निरन्तर सिकाउनु हुन्छ। येशूले आफ्ना शिक्षाहरूबारे र मानिसहरूले त्यसलाई कसरी ग्रहण गर्छन् भन्ने कुरा बताउन बत्तीका दुई तुलनाहरू प्रयोग गर्नुहुन्छ। येशूको समयमा, बत्ती एउटा सानो भाँडो थियो जसमा मानिसहरूले तेल हाल्थे। यसमा एउटा सलेदो थियो जुन उनीहरूले राति आफ्नो घर उज्यालो पार्न बाल्थे।</w:t>
      </w:r>
    </w:p>
    <w:p>
      <w:pPr/>
      <w:r>
        <w:rPr>
          <w:lang w:val="ne_NP" w:bidi="ne_NP"/>
        </w:rPr>
      </w:r>
      <w:r>
        <w:rPr>
          <w:lang w:val="ne_NP" w:bidi="ne_NP"/>
        </w:rPr>
        <w:t>रोक्नुहोस् र आफ्नो टोलीलाई तेल बत्तीको तस्वीर देखाउनुहोस्।</w:t>
      </w:r>
    </w:p>
    <w:p>
      <w:pPr/>
      <w:r>
        <w:rPr>
          <w:lang w:val="ne_NP" w:bidi="ne_NP"/>
        </w:rPr>
      </w:r>
      <w:r>
        <w:rPr>
          <w:lang w:val="ne_NP" w:bidi="ne_NP"/>
        </w:rPr>
        <w:t>सामदानमा राखिएको बत्ती येशूले पहिले प्रयोग गर्नुभएको एउटा तुलना थियो, तर उहाँले यहाँ एउटा फरक आत्मिक सत्य सिकाउन यसको प्रयोग गर्नुहुन्छ। बत्ती र उज्यालोले येशू र उहाँका शिक्षाहरूको प्रतिनिधित्व गर्छन्। जसरी एउटा बत्तीले कोठालाई उज्यालो पार्छ त्यसरी नै येशूको जीवन र शिक्षाहरूले उहाँका वरिपरिका मानिसहरूलाई परमेश्वरलाई प्रकट गर्छन्। मानिसहरूले उहाँलाई देख्न र सुन्न सक्नेगरी येशूले सार्वजनिक रूपमा सिकाउनुभयो। उहाँका शिक्षाहरू एउटा कचौरा मुनि राखिएको बत्तीजस्तै लुकेका थिएनन्। दोस्रो उदाहरणमा, येशूले कुनै व्यक्तिको आँखा वा उहाँप्रतिको तिनीहरूको दृष्टिकोणलाई बत्तीसँग तुलना गर्नुहुन्छ। बत्तीले एक व्यक्तिलाई उज्यालो वा आत्मिक समझ दिन्छ। जब कुनै व्यक्तिको आँखा स्वस्थ हुन्छ, उसले येशूको सन्देशलाई स्वीकार गर्छ र उज्यालोले भरिन्छ। तिनीहरूले येशूको सत्य बुझ्छन् र त्यसअनुसार कार्य गर्छन्। खराब दृष्टि भएका मानिसहरूले येशूको शिक्षालाई अस्वीकार गर्छन् र येशूको बारेमा सत्य स्वीकार गर्न असमर्थ हुन्छन्। आफूसँग भएको भन्ठानिएको ज्योति कतै वास्तवमा अन्धकार त होइन भन्ने कुरामा निश्चित हुन येशूले मानिसहरूलाई चेतावनी दिनुहुन्छ। येशू उहाँको बारेमा उनीहरूलाई थाहा भएको कुरा सही छ भन्नेमा तिनीहरू निश्चित होऊन् भन्ने चाहनुहुन्छ। यदि कुनै व्यक्ति परमेश्वरको ज्योतिले भरिन्छ र उसले येशू सम्बन्धी सत्यलाई सही रूपमा बुझ्छ भने उसको सम्पूर्ण जीवन एक व्यक्तिमा चम्किरहेको बलियो ज्योति जस्तै उज्यालो हुनेछ।</w:t>
      </w:r>
    </w:p>
    <w:p>
      <w:pPr/>
      <w:r>
        <w:rPr>
          <w:lang w:val="ne_NP" w:bidi="ne_NP"/>
        </w:rPr>
      </w:r>
      <w:r>
        <w:rPr>
          <w:lang w:val="ne_NP" w:bidi="ne_NP"/>
        </w:rPr>
        <w:t>रोक्नुहोस् र आफ्नो टोलीसँग छलफल गर्नुहोस्: तपाईंको संस्कृतिमा मानिसहरूले "उज्यालो" र "अन्धकार" को बारेमा कसरी कुरा गर्छन्? तपाईंको संस्कृतिका मानिसहरूले शिक्षा र समझको बारेमा कुरा गर्न अन्य कुन संकेतहरू प्रयोग गर्छन्?</w:t>
      </w:r>
    </w:p>
    <w:p>
      <w:pPr/>
      <w:r>
        <w:rPr>
          <w:lang w:val="ne_NP" w:bidi="ne_NP"/>
        </w:rPr>
      </w:r>
      <w:r>
        <w:rPr>
          <w:lang w:val="ne_NP" w:bidi="ne_NP"/>
        </w:rPr>
        <w:t>जब येशू आफ्नो शिक्षा दिने क्रममा रोकिनुहुन्छ, एक फरिसी वा धार्मिक नेताले येशूलाई आफ्नो घरमा भोजनको लागि आमन्त्रण गर्नुहुन्छ। येशू बोल्ने अपेक्षा गरिएको सम्मानित पाहुना हुनुहुन्थ्यो। यहूदी परम्परा अनुसार, उहाँ एउटा होचो टेबलको छेउमा तकियामा अडेस लागेर बस्नुभयो। खाना खानुअघि आफ्नो हात र पाखुरा पानीले धुने फरिसीहरूको चलन थियो। तिनीहरूले आफूलाई शुद्ध वा परमेश्वरको सेवाका लागि योग्य बनाउन यस्तो गरे। येशूले हात धुनुभएको छैन भन्ने देख्दा फरिसी अचम्ममा पर्छ। प्रभु वा येशूले फरिसीका विचारहरूको जवाफ दिनुहुन्छ। येशू भन्नुहुन्छ कि फरिसीहरू बाहिरी रीतिरिवाजको शुद्धिकरणको बारेमा चिन्तित छन् तर तिनीहरूले आफ्नो हृदय र मनमा भएका लोभ र दुष्टतालाई बेवास्ता गर्छन्। येशूले यसलाई फरिसीहरूले आफ्नो कचौरा र भाँडाहरू बाहिरी भाग धुने तर भित्री भाग सफा गर्न असफल भएको कुरासँग तुलना गर्नुहुन्छ।</w:t>
      </w:r>
    </w:p>
    <w:p>
      <w:pPr/>
      <w:r>
        <w:rPr>
          <w:lang w:val="ne_NP" w:bidi="ne_NP"/>
        </w:rPr>
      </w:r>
      <w:r>
        <w:rPr>
          <w:lang w:val="ne_NP" w:bidi="ne_NP"/>
        </w:rPr>
        <w:t>येशूले फरिसीहरूलाई मूर्ख वा स्पष्ट रूपमा सोच्न नसक्ने मानिसहरू भन्नुहुन्छ। येशूले एउटा यस्तो प्रश्न सोध्नुहुन्छ जसको उत्तरको उहाँले अपेक्षा गर्नुभएको छैन, "के परमेश्वरले मानिसहरूको भित्री र बाहिरी दुवै भाग बनाउनुभएन?" कुनै व्यक्तिको भित्री भागले उसको मन, स्नेह र इच्छालाई जनाउँछ, जबकि बाहिरी भागले भौतिक शरीरलाई जनाउँछ। येशूले कुनै व्यक्ति भित्री रूपदेखि शुद्ध वा परमेश्वरको सेवाका लागि योग्य हुनु परमेश्वरको लागि महत्त्वपूर्ण छ भनेर संकेत गरिरहनुभएको थियो। धार्मिक शुद्धताको बारेमा चिन्ता गर्नुको सट्टा, तिनीहरूले आफूसँग भएको कुरा गरीबहरूलाई मद्दत गर्न प्रयोग गर्नुपर्छ। येशू भन्नुहुन्छ कि यदि तिनीहरू गरीबहरूप्रति उदार छन् भने तिनीहरूले हात धोए वा नधोए पनि परमेश्वर तिनीहरूसँग खुसी हुनुहुनेछ।</w:t>
      </w:r>
    </w:p>
    <w:p>
      <w:pPr/>
      <w:r>
        <w:rPr>
          <w:lang w:val="ne_NP" w:bidi="ne_NP"/>
        </w:rPr>
      </w:r>
      <w:r>
        <w:rPr>
          <w:lang w:val="ne_NP" w:bidi="ne_NP"/>
        </w:rPr>
        <w:t>रोक्नुहोस् र आफ्नो टोलीसँग छलफल गर्नुहोस्: तपाईंको संस्कृतिमा सरसफाइका मापदण्डहरू के के हुन्? सफा नभएका मानिसहरूलाई अरूले कसरी व्यवहार गर्छन्? कोही आत्मिक रूपमा शुद्ध कसरी हुन्छ?</w:t>
      </w:r>
    </w:p>
    <w:p>
      <w:pPr/>
      <w:r>
        <w:rPr>
          <w:lang w:val="ne_NP" w:bidi="ne_NP"/>
        </w:rPr>
      </w:r>
      <w:r>
        <w:rPr>
          <w:lang w:val="ne_NP" w:bidi="ne_NP"/>
        </w:rPr>
        <w:t>फरिसीहरूमाथि परमेश्वरबाट हुने दण्डका कारण दुःख व्यक्त गर्न येशूले "धिक्कार" भन्नुहुन्छ। फरिसीहरू आफ्नो पुदिना, दमपाते र बगैँचाका अन्य जडिबुटीहरूको दशांश दिन वा दसौँ भाग परमेश्वरलाई चढाउन होसियार थिए, तर तिनीहरूले अरूलाई न्याय वा प्रेमका साथ व्यवहार गरेनन्। परमेश्वरको व्यवस्था अनुसार, यहूदीहरूले आफ्नो पशुहरू, अन्नको बाली वा बगैचाको फलहरूबाट पाएको कुराको दशांश परमेश्वरलाई दिनु पर्ने थियो। मानिसहरूलाई राम्रो व्यवहार गर्नु साना बोटबिरुवाहरूको दशांश दिनुभन्दा बढि महत्त्वपूर्ण थियो भनेर येशू भन्दै हुनुहुन्थ्यो। फरिसीहरूले दशांश दिने क्रममा मानिसहरूलाई निष्पक्ष रूपमा व्यवहार गर्नु आवश्यक थियो। फरिसीहरूको अहंकारको कारणले येशू दुःख व्यक्त गर्नुहुन्छ: तिनीहरूले यहूदी उपासनाका ठाउँहरूमा आदरका आसनहरूमा बस्न र सार्वजनिक रूपमा मानिसहरूद्वारा आदरका साथ अभिवादन गरिनु मन पराउँथे।</w:t>
      </w:r>
    </w:p>
    <w:p>
      <w:pPr/>
      <w:r>
        <w:rPr>
          <w:lang w:val="ne_NP" w:bidi="ne_NP"/>
        </w:rPr>
      </w:r>
      <w:r>
        <w:rPr>
          <w:lang w:val="ne_NP" w:bidi="ne_NP"/>
        </w:rPr>
        <w:t>येशूले फरिसीहरूलाई चिह्न नभएका चिहानहरूसँग तुलना गर्नुहुन्छ। येशूले गाड्ने गुफाहरूलाई नभई मुनि शरीरहरू गाडिएका ठाउँ बुझाउने चिहानहरूलाई जनाउँदै हुनुहुन्छ। सामान्यतया, मानिसहरूले ती कहाँ छन् भनेर थाहा पाउन सकून् भनेर चिहानहरूलाई सेतो रङ लगाइन्थ्यो।</w:t>
      </w:r>
    </w:p>
    <w:p>
      <w:pPr/>
      <w:r>
        <w:rPr>
          <w:lang w:val="ne_NP" w:bidi="ne_NP"/>
        </w:rPr>
      </w:r>
      <w:r>
        <w:rPr>
          <w:lang w:val="ne_NP" w:bidi="ne_NP"/>
        </w:rPr>
        <w:t>रोक्नुहोस् र आफ्नो टोलीलाई यहूदी चिहानको तस्वीर देखाउनुहोस्। तपाईंको संस्कृतिमा चिहानहरूलाई कसरी चिन्ह लगाइन्छ?</w:t>
      </w:r>
    </w:p>
    <w:p>
      <w:pPr/>
      <w:r>
        <w:rPr>
          <w:lang w:val="ne_NP" w:bidi="ne_NP"/>
        </w:rPr>
      </w:r>
      <w:r>
        <w:rPr>
          <w:lang w:val="ne_NP" w:bidi="ne_NP"/>
        </w:rPr>
        <w:t>येशूले चिन्ह नलगाएका चिहानहरूलाई जनाउँदै हुनुहुन्थ्यो। जब मानिसहरू यी चिहानहरूमाथि हिँड्थे र तल एक मरेको व्यक्ति छ भनेर थाहा पाउँदैनथे भने तिनीहरू अन्जानमा अशुद्ध वा परमेश्वरको सेवाका लागि अयोग्य बन्थे। चिहानलाई छुएपछि, एक यहूदी सात दिनसम्म अशुद्ध हुन्थ्यो। फरिसीहरू यी चिन्ह नभएका चिहानहरूजस्तै थिए किनभने तिनीहरूले आफ्नो आदर गर्ने मानिसहरूलाई अनजानमा अशुद्ध तुल्याउँथे। यी मानिसहरूले फरिसीहरूको दुष्ट सोच र व्यवहार गर्ने तरिकाहरू सिके।</w:t>
      </w:r>
    </w:p>
    <w:p>
      <w:pPr/>
      <w:r>
        <w:rPr>
          <w:lang w:val="ne_NP" w:bidi="ne_NP"/>
        </w:rPr>
      </w:r>
      <w:r>
        <w:rPr>
          <w:lang w:val="ne_NP" w:bidi="ne_NP"/>
        </w:rPr>
        <w:t>व्यवस्थाका एक शिक्षक वा परमेश्वरको व्यवस्थाको व्याख्या गर्ने विज्ञ व्यक्तिले येशूलाई उहाँले तिनीहरूलाई पनि लज्जित पार्दै हुनुहुन्छ भनेर भने। व्यवस्थाका धेरै शिक्षकहरू फरिसीहरू पनि थिए। तर येशू भन्नुहुन्छ कि परमेश्वरले व्यवस्थाका शिक्षकहरूलाई पनि दण्ड दिनुहुनेछ। धेरै गह्रौ भारी बोकाउने व्यक्तिले जस्तै, तिनीहरूले परमेश्वरलाई खुसी पार्न धेरै कठिन नियमहरू पालन गर्नुपर्छ भनेर मानिसहरूलाई सिकाउँथे। परमेश्वरले आफ्नो व्यवस्था पालन गर्नका लागि दिनुभयो, तर विज्ञहरूले परमेश्वरको व्यवस्थामा अरू धेरै नियमहरू थपे, जसले पालन गर्न गाह्रो बनायो। व्यवस्थाका विज्ञहरूले औंला उठाएनन्, वा अरूलाई ती नियमहरू पालन गर्न मद्दत गर्ने कुनै प्रयास गरेनन्।</w:t>
      </w:r>
    </w:p>
    <w:p>
      <w:pPr/>
      <w:r>
        <w:rPr>
          <w:lang w:val="ne_NP" w:bidi="ne_NP"/>
        </w:rPr>
      </w:r>
      <w:r>
        <w:rPr>
          <w:lang w:val="ne_NP" w:bidi="ne_NP"/>
        </w:rPr>
        <w:t>रोक्नुहोस् र आफ्नो टोलीसँग छलफल गर्नुहोस्: तपाईंको संस्कृतिमा, कानूनहरू वा नियमहरू कसले बनाउँछ? कसैले कानुन तोडिरहेको छ कि छैन भनेर कसले निर्णय गर्छ? मानिसहरूले विभिन्न परिस्थितिहरूमा कानुनलाई कसरी व्याख्या गर्छन्?</w:t>
      </w:r>
    </w:p>
    <w:p>
      <w:pPr/>
      <w:r>
        <w:rPr>
          <w:lang w:val="ne_NP" w:bidi="ne_NP"/>
        </w:rPr>
      </w:r>
      <w:r>
        <w:rPr>
          <w:lang w:val="ne_NP" w:bidi="ne_NP"/>
        </w:rPr>
        <w:t>अगमवक्ताहरू अर्थात् परमेश्वरका दूतहरूको शिक्षा पालन गरेर उनीहरूलाई सम्मान नगरेको तर उनीहरूका लागि चिहानहरू बनाएकोमा येशू ती विज्ञहरूको आलोचना गर्नुहुन्छ। अगमवक्ताहरूका चिहानहरू भव्य ढुङ्गाका स्मारकहरू थिए जुन येशूले फरिसीहरूलाई चिन्ह नभएका चिहानहरू भनेर वर्णन गर्नुभएको भन्दा धेरै फरक थिए। यसको सट्टा, विज्ञहरूले अगमवक्ताहरू मरिसकेको हुनुपर्छ भन्ने कुरा माने। परमेश्वरले बुद्धिमानी पूर्वक भन्नुभयो कि उहाँले आफ्ना मानिसहरूकहाँ थप अगमवक्ताहरू र प्रेरितहरू वा पठाइएका मानिसहरूलाई पठाउनुहुनेछ, तर इस्राएलले कसैलाई सताउनेछ र अरूलाई मार्नेछ। येशू भन्नुहुन्छ कि हाबिलको मृत्यु र जकरियाको मृत्युबीचका सबै अगमवक्ताहरूको मृत्युका लागि परमेश्वरले येशूको समयमा बसोबास गर्ने मानिसहरूलाई न्याय गर्नुहुनेछ। मारिने पहिलो व्यक्ति आदमको छोरा हाबिल थिए र परमेश्वरको वचन बोलेको कारणले यहूदीहरूद्वारा मारिएका अन्तिम व्यक्ति पूजाहारी जकरिया थिए। यहूदी पुर्खाहरूले बलिदानको वेदी र मन्दिरको भवनको बीचमा मन्दिरको चोकमा जकरियालाई मारे। येशूले ज्ञानलाई ताल्चा लगाइएको घरसँग तुलना गर्नुहुन्छ। साँचोले परमेश्वरलाई चिन्ने उपायलाई प्रतिनिधित्व गर्दछ। धार्मिक नेताहरूले मानिसहरूलाई परमेश्वरलाई चिन्नबाट रोकेर तिनीहरूबाट चाबी खोसे। येशू भन्नुहुन्छ कि ती विज्ञहरूले वास्तवमा परमेश्वरलाई चिनेका थिएनन्।</w:t>
      </w:r>
    </w:p>
    <w:p>
      <w:pPr/>
      <w:r>
        <w:rPr>
          <w:lang w:val="ne_NP" w:bidi="ne_NP"/>
        </w:rPr>
      </w:r>
      <w:r>
        <w:rPr>
          <w:lang w:val="ne_NP" w:bidi="ne_NP"/>
        </w:rPr>
        <w:t>येशू फरिसीको घरबाट निस्कनुहुन्छ। धार्मिक नेताहरू रिसाएका थिए। त्यो दिनदेखि, तिनीहरूले येशूलाई आफ्नो शत्रु जस्तै व्यवहार गरे। उहाँले केही गलत कुरा बोलेको फेला पारेर उहाँलाई फसाउने प्रयास गर्दै तिनीहरूले येशूलाई कठिन प्रश्नहरू सोधे।</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यरूशलेमको बाटोमा आफ्ना चेलाहरूसँगै भीडलाई सिकाउँदै हुनुहुन्छ। एक फरिसीले येशूलाई आफ्नो घरमा खाना खान आमन्त्रण गर्छन्। येशू सहमत हुनुहुन्छ र उहाँको घरमा जानुहुन्छ।</w:t>
      </w:r>
    </w:p>
    <w:p>
      <w:pPr/>
      <w:r>
        <w:rPr>
          <w:lang w:val="ne_NP" w:bidi="ne_NP"/>
        </w:rPr>
      </w:r>
      <w:r>
        <w:rPr>
          <w:b/>
          <w:lang w:val="ne_NP" w:bidi="ne_NP"/>
        </w:rPr>
        <w:t>दोस्रो दृश्य:</w:t>
      </w:r>
      <w:r>
        <w:rPr>
          <w:lang w:val="ne_NP" w:bidi="ne_NP"/>
        </w:rPr>
        <w:t xml:space="preserve"> येशू फरिसीको घरको टेबलमा हुनुहुन्छ। उहाँले हात नधोई खाना खानुहुन्छ। फरिसी अचम्ममा परेको छ। येशूले फरिसीहरूलाई अशुद्ध भाँडाहरू र चिन्ह नभएका चिहानहरूसँग तुलना गरेर तिनीहरूलाई हप्काउनुहुन्छ।</w:t>
      </w:r>
    </w:p>
    <w:p>
      <w:pPr/>
      <w:r>
        <w:rPr>
          <w:lang w:val="ne_NP" w:bidi="ne_NP"/>
        </w:rPr>
      </w:r>
      <w:r>
        <w:rPr>
          <w:b/>
          <w:lang w:val="ne_NP" w:bidi="ne_NP"/>
        </w:rPr>
        <w:t>तेस्रो दृश्य:</w:t>
      </w:r>
      <w:r>
        <w:rPr>
          <w:lang w:val="ne_NP" w:bidi="ne_NP"/>
        </w:rPr>
        <w:t xml:space="preserve"> येशूले व्यवस्थाका विज्ञहरूलाई पनि अपमान गरिरहनुभएको छ भनेर व्यवस्थाका एक विज्ञले भन्छन्। अगमवक्ताहरूलाई विश्वास नगरेको र उहाँलाई विश्वास नगरेको कारण येशूले व्यवस्थाका विज्ञहरूको आलोचना गर्नुहुन्छ। येशू भन्नुहुन्छ कि सबै अगमवक्ताहरूको मृत्युको जिम्मेवार तिनीहरूको पुस्ता हुनेछ।</w:t>
      </w:r>
    </w:p>
    <w:p>
      <w:pPr/>
      <w:r>
        <w:rPr>
          <w:lang w:val="ne_NP" w:bidi="ne_NP"/>
        </w:rPr>
      </w:r>
      <w:r>
        <w:rPr>
          <w:b/>
          <w:lang w:val="ne_NP" w:bidi="ne_NP"/>
        </w:rPr>
        <w:t>चौथो दृश्य:</w:t>
      </w:r>
      <w:r>
        <w:rPr>
          <w:lang w:val="ne_NP" w:bidi="ne_NP"/>
        </w:rPr>
        <w:t xml:space="preserve"> येशू फरिसीको घरबाट निस्कनुहुन्छ र धार्मिक नेताहरू रिसाउँछन्। त्यो दिनदेखि, तिनीहरूले येशूलाई आफ्नो शत्रुको रूपमा हेर्छन्। उहाँको भनाइमा खोट फेला पार्ने प्रयास गर्दै तिनीहरूले उहाँलाई कठिन प्रश्नहरू सोध्छन्।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येशूलाई आमन्त्रण गर्ने फरिसी</w:t>
      </w:r>
    </w:p>
    <w:p>
      <w:pPr>
        <w:pStyle w:val="ListBullet"/>
        <w:spacing w:line="240" w:lineRule="auto"/>
        <w:ind w:left="720"/>
      </w:pPr>
      <w:r>
        <w:rPr>
          <w:lang w:val="ne_NP" w:bidi="ne_NP"/>
        </w:rPr>
      </w:r>
      <w:r>
        <w:rPr>
          <w:lang w:val="ne_NP" w:bidi="ne_NP"/>
        </w:rPr>
        <w:t>कानुनका जानकार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बत्तीको उदाहरण दिएर भीडलाई सिकाउँदै हुनुहुन्छ।</w:t>
      </w:r>
    </w:p>
    <w:p>
      <w:pPr/>
      <w:r>
        <w:rPr>
          <w:lang w:val="ne_NP" w:bidi="ne_NP"/>
        </w:rPr>
      </w:r>
      <w:r>
        <w:rPr>
          <w:lang w:val="ne_NP" w:bidi="ne_NP"/>
        </w:rPr>
        <w:t>येशूले बत्तीको काम उज्यालो दिनु हो भनेर व्याख्या गरिरहनुभएको छ भन्ने कुरा सम्झनु महत्त्वपूर्ण छ। यस तुलनामा, बत्ती येशू हुनुहुन्छ र उज्यालो उहाँका शिक्षाहरू हुन्। स्वस्थ आँखाले बत्ती देख्ने र आफ्नो जीवनमा उज्यालो प्राप्त गर्ने व्यक्तिलाई प्रतिनिधित्व गर्दछ। अस्वस्थ आँखाले अन्धकार मात्र प्राप्त गर्छ किनभने उसले येशूका शिक्षाहरू स्वीकार गर्दैन।</w:t>
      </w:r>
    </w:p>
    <w:p>
      <w:pPr/>
      <w:r>
        <w:rPr>
          <w:lang w:val="ne_NP" w:bidi="ne_NP"/>
        </w:rPr>
      </w:r>
      <w:r>
        <w:rPr>
          <w:lang w:val="ne_NP" w:bidi="ne_NP"/>
        </w:rPr>
        <w:t>येशूले शिक्षा समाप्त गर्नुहुन्छ, र एक फरिसीले उहाँलाई आफ्नो घरमा खाना खान निम्तो गर्छ। सबै जना खाना खान लागेका छन्, तर येशूले हात धुनुहुन्न। फरिसीहरू अचम्ममा परेका छन्।</w:t>
      </w:r>
    </w:p>
    <w:p>
      <w:pPr/>
      <w:r>
        <w:rPr>
          <w:lang w:val="ne_NP" w:bidi="ne_NP"/>
        </w:rPr>
      </w:r>
      <w:r>
        <w:rPr>
          <w:lang w:val="ne_NP" w:bidi="ne_NP"/>
        </w:rPr>
        <w:t>यहूदीहरूले हात धुने परम्परा पालन गरेका थिए भन्ने कुरा सम्झनु महत्त्वपूर्ण छ। फरिसीहरू यस रीतिरिवाजमा धेरै कट्टर थिए, तर तिनीहरूले शुद्ध हुनुको अर्थ के हो भनेर बुझेनन्। येशूले तिनीहरूलाई साँच्चै शुद्ध वा परमेश्वरको सेवाका लागि योग्य हुनुको अर्थ के हो भनेर भन्नुहुन्छ।</w:t>
      </w:r>
    </w:p>
    <w:p>
      <w:pPr/>
      <w:r>
        <w:rPr>
          <w:lang w:val="ne_NP" w:bidi="ne_NP"/>
        </w:rPr>
      </w:r>
      <w:r>
        <w:rPr>
          <w:lang w:val="ne_NP" w:bidi="ne_NP"/>
        </w:rPr>
        <w:t>येशूलाई फरिसीका विचारहरू थाहा छ। येशूले धार्मिक नेताहरूलाई निर्दोष व्यवहार गरेर तर दुष्ट हृदयको भएकोमा हप्काउनुहुन्छ। येशू भन्नुहुन्छ कि तिनीहरूले मानिसहरूलाई गलत बाटोमा लैजान्छन्।</w:t>
      </w:r>
    </w:p>
    <w:p>
      <w:pPr/>
      <w:r>
        <w:rPr>
          <w:lang w:val="ne_NP" w:bidi="ne_NP"/>
        </w:rPr>
      </w:r>
      <w:r>
        <w:rPr>
          <w:lang w:val="ne_NP" w:bidi="ne_NP"/>
        </w:rPr>
        <w:t>फरिसीहरूले दशांश दिनुपर्छ भनेर येशूले जोड दिनुभएको छ भन्ने कुरा सम्झनु महत्त्वपूर्ण छ। तर, येशूले तिनीहरूलाई भन्नुहुन्छ कि दशांश दिनुले न्याय र परमेश्वरको प्रेमलाई प्रतिस्थापन गर्दैन।</w:t>
      </w:r>
    </w:p>
    <w:p>
      <w:pPr/>
      <w:r>
        <w:rPr>
          <w:lang w:val="ne_NP" w:bidi="ne_NP"/>
        </w:rPr>
      </w:r>
      <w:r>
        <w:rPr>
          <w:lang w:val="ne_NP" w:bidi="ne_NP"/>
        </w:rPr>
        <w:t>यो सम्झनु महत्त्वपूर्ण छ कि यहूदी संस्कृतिमा चिहानमाथि टेक्दा तिनीहरू सात दिनसम्म अशुद्ध हुन्थे किनभने तिनीहरू मृत शरीरमाथि टेकिरहेका हुन्थे। येशूले फरिसीहरूलाई अशुद्ध र भित्रबाट मरेका भन्न यो अवधारणा प्रयोग गर्नुहुन्छ।</w:t>
      </w:r>
    </w:p>
    <w:p>
      <w:pPr/>
      <w:r>
        <w:rPr>
          <w:lang w:val="ne_NP" w:bidi="ne_NP"/>
        </w:rPr>
      </w:r>
      <w:r>
        <w:rPr>
          <w:lang w:val="ne_NP" w:bidi="ne_NP"/>
        </w:rPr>
        <w:t>व्यवस्थाका एक विज्ञले येशूलाई उहाँले व्यवस्थाका विज्ञहरूलाई पनि अपमान गरिरहनुभएको छ भनेर भन्छन्। येशूले यहूदी अगमवक्ताहरूलाई मारेको कारण परमेश्वरले तिनीहरूको न्याय गर्नुहुनेछ भनेर जवाफ दिनुहुन्छ। येशू भन्नुहुन्छ कि तिनीहरूले मानिसहरूलाई परमेश्वरको राज्यको सत्यबाट टाढा राख्छन् किनभने तिनीहरूले परमेश्वरको व्यवस्था पालन गर्न धेरै गाह्रो बनाउँछन्।</w:t>
      </w:r>
    </w:p>
    <w:p>
      <w:pPr/>
      <w:r>
        <w:rPr>
          <w:lang w:val="ne_NP" w:bidi="ne_NP"/>
        </w:rPr>
      </w:r>
      <w:r>
        <w:rPr>
          <w:lang w:val="ne_NP" w:bidi="ne_NP"/>
        </w:rPr>
        <w:t>व्यवस्थाका विज्ञहरूले मानिसहरूको लागि परमेश्वरको व्यवस्थाको व्याख्या गर्छन् भन्ने कुरा सम्झनु महत्त्वपूर्ण छ। यस प्रकारले तिनीहरूले मानिसहरूलाई परमेश्वरको व्यवस्था पालन गर्न मद्दत गर्ने नियमहरू वा व्यवहार गर्ने तरिकाहरू दिए। तर तिनीहरूले यति धेरै अतिरिक्त कानूनहरू थपेको कारणले यो मानिसहरूको लागि ठूलो बोझ बन्यो। तिनीहरूले रत्तिभर पनि मद्दत गरेनन्।</w:t>
      </w:r>
    </w:p>
    <w:p>
      <w:pPr/>
      <w:r>
        <w:rPr>
          <w:lang w:val="ne_NP" w:bidi="ne_NP"/>
        </w:rPr>
      </w:r>
      <w:r>
        <w:rPr>
          <w:lang w:val="ne_NP" w:bidi="ne_NP"/>
        </w:rPr>
        <w:t>यो सम्झनु महत्त्वपूर्ण छ कि येशूले धार्मिक नेताहरूलाई तिनीहरूले अगमवक्ताहरूलाई आदर गर्ने नाटक गरे तापनि उनीहरूले सिकाएका कुराहरू पालन गर्दैनन् वा ध्यान दिँदैनन् भनेर भन्दै हुनुहुन्छ। त्यसैले परमेश्वरले तिनीहरूका पुर्खाहरूले जस्तै अगमवक्ताहरूलाई हत्याराको रूपमा न्याय गर्नुहुनेछ।</w:t>
      </w:r>
    </w:p>
    <w:p>
      <w:pPr/>
      <w:r>
        <w:rPr>
          <w:lang w:val="ne_NP" w:bidi="ne_NP"/>
        </w:rPr>
      </w:r>
      <w:r>
        <w:rPr>
          <w:lang w:val="ne_NP" w:bidi="ne_NP"/>
        </w:rPr>
        <w:t>यो सम्झनु महत्त्वपूर्ण छ कि जब येशूले धार्मिक व्यवस्थाका विज्ञहरूले ज्ञानको चाबी हटाउँछन् भन्नुहुन्छ, तब येशूले अगमवक्ताहरूले उहाँको बारेमा के भनेका थिए भन्ने कुरा तिनीहरूलाई थाहा छ तर तिनीहरूले अगमवक्ताहरूलाई विश्वास गर्दैनन् भन्न खोज्नुभएको हो। तिनीहरूले त्यो ज्ञान मानिसहरूसँग बाँड्दैनन्।</w:t>
      </w:r>
    </w:p>
    <w:p>
      <w:pPr/>
      <w:r>
        <w:rPr>
          <w:lang w:val="ne_NP" w:bidi="ne_NP"/>
        </w:rPr>
      </w:r>
      <w:r>
        <w:rPr>
          <w:lang w:val="ne_NP" w:bidi="ne_NP"/>
        </w:rPr>
        <w:t>येशू घरबाट निस्कनुहुन्छ र धार्मिक नेताहरू धेरै रिसाउँछन्।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येशूलाई आमन्त्रण गर्ने फरिसी</w:t>
      </w:r>
    </w:p>
    <w:p>
      <w:pPr>
        <w:pStyle w:val="ListBullet"/>
        <w:spacing w:line="240" w:lineRule="auto"/>
        <w:ind w:left="720"/>
      </w:pPr>
      <w:r>
        <w:rPr>
          <w:lang w:val="ne_NP" w:bidi="ne_NP"/>
        </w:rPr>
      </w:r>
      <w:r>
        <w:rPr>
          <w:lang w:val="ne_NP" w:bidi="ne_NP"/>
        </w:rPr>
        <w:t>कानुनका जानकार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उज्यालोले अन्धकार कसरी हटाउँछ भनेर देखाउन टोलीले सामाग्रीहरू प्रयोग गर्ने कुरा सुनिश्चित गर्नुहोस्। टोलीले सबै झ्यालहरू ढाक्न र कोठाका सबै बत्तीहरू निभाउन सक्छ। त्यसपछि कसैले मैनबत्ती, दियो वा टर्च बाल्न सक्छ र कसरी फेरि सबैले देख्न सक्छन् भनेर देखाउन सक्छ।</w:t>
      </w:r>
    </w:p>
    <w:p>
      <w:pPr/>
      <w:r>
        <w:rPr>
          <w:lang w:val="ne_NP" w:bidi="ne_NP"/>
        </w:rPr>
      </w:r>
      <w:r>
        <w:rPr>
          <w:lang w:val="ne_NP" w:bidi="ne_NP"/>
        </w:rPr>
        <w:t>एउटा व्यक्तिलाई अस्वस्थ आँखाले कसरी अन्धकारमा हिँडाउँछ भनेर देखाउनुहोस्। कुनै व्यक्तिले आँखा बन्द गरेर हिँड्दा यो गर्न सकिन्छ।</w:t>
      </w:r>
    </w:p>
    <w:p>
      <w:pPr/>
      <w:r>
        <w:rPr>
          <w:lang w:val="ne_NP" w:bidi="ne_NP"/>
        </w:rPr>
      </w:r>
      <w:r>
        <w:rPr>
          <w:lang w:val="ne_NP" w:bidi="ne_NP"/>
        </w:rPr>
        <w:t>टोलीले खाना खानु अघि धार्मिक नेताहरूले पानीले हात र पाखुरा धोएको अभिनय गर्ने कुरा सुनिश्चित गर्नुहोस्। येशूले खाना खानुअघि हात धुनुहुँदैन र धार्मिक नेताहरू छक्क पर्छन्।</w:t>
      </w:r>
    </w:p>
    <w:p>
      <w:pPr/>
      <w:r>
        <w:rPr>
          <w:lang w:val="ne_NP" w:bidi="ne_NP"/>
        </w:rPr>
      </w:r>
      <w:r>
        <w:rPr>
          <w:lang w:val="ne_NP" w:bidi="ne_NP"/>
        </w:rPr>
        <w:t>टोलीले कचौरा वा थाललाई सामग्रीको रूपमा प्रयोग गर्ने कुरा सुनिश्चित गर्नुहोस्। फरिसीले बाहिरी भाग धेरै राम्रोसँग सफा गर्न सक्छ, तर भित्री भाग धेरै फोहोर हुन्छ। त्यही समयमा, गरीबहरूलाई मद्दत गर्दा तिनीहरू पूर्ण रूपमा शुद्ध हुनेछन् भनेर येशुले भनेको कुरा टोलीले अभिनय गर्ने कुरा सुनिश्चित गर्नुहोस्।</w:t>
      </w:r>
    </w:p>
    <w:p>
      <w:pPr/>
      <w:r>
        <w:rPr>
          <w:lang w:val="ne_NP" w:bidi="ne_NP"/>
        </w:rPr>
      </w:r>
      <w:r>
        <w:rPr>
          <w:lang w:val="ne_NP" w:bidi="ne_NP"/>
        </w:rPr>
        <w:t>फरिसीहरूले सावधानीपूर्वक साना सागपातहरूको दशांश दिए तापनि गरीबहरूलाई मद्दत नगरेर अन्याय गरेको टोलीले अभिनय गर्ने कुरा सुनिश्चित गर्नुहोस्। येशूले तिनीहरूलाई भन्नुहुन्छ कि फरिसीहरूले दशांश दिन्छन् तर गरीबहरूलाई मद्दत गर्दैनन्, जुन अझ महत्त्वपूर्ण कुरा हो।</w:t>
      </w:r>
    </w:p>
    <w:p>
      <w:pPr/>
      <w:r>
        <w:rPr>
          <w:lang w:val="ne_NP" w:bidi="ne_NP"/>
        </w:rPr>
      </w:r>
      <w:r>
        <w:rPr>
          <w:lang w:val="ne_NP" w:bidi="ne_NP"/>
        </w:rPr>
        <w:t xml:space="preserve"> सार्वजनिक रूपमा सम्मानित हुन खोज्ने तर भित्र गोप्य रूपमा अशुद्ध हुने फरिसीहरूको भूमिकालाई टोलीले अभिनय गर्ने कुरा सुनिश्चित गर्नुहोस्। येशूले तिनीहरूलाई चिन्ह नभएका चिहानहरूसँग तुलना गर्नुहुन्छ जसले तिनीहरूमाथि टेक्नेहरूलाई अशुद्ध बनाउँछन्।</w:t>
      </w:r>
    </w:p>
    <w:p>
      <w:pPr/>
      <w:r>
        <w:rPr>
          <w:lang w:val="ne_NP" w:bidi="ne_NP"/>
        </w:rPr>
      </w:r>
      <w:r>
        <w:rPr>
          <w:lang w:val="ne_NP" w:bidi="ne_NP"/>
        </w:rPr>
        <w:t>टोलीले धार्मिक व्यवस्थाका एक विज्ञ व्यक्ति येशूद्वारा अपमानित भएको महसुस गरी रिसाएको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घरमा देख्नका लागि एक बत्तीको बारेमा सिकाउँदै गरेको अभिनय गर्नुहोस्। येशूले पहिले बत्तीलाई आफू र उहाँको शिक्षाहरूसँग तुलना गर्नुहुन्छ। त्यसपछि येशूले आँखालाई बत्तीसँग तुलना गर्नुहुन्छ। अस्वस्थ आँखाले शरीरभित्र अन्धकार ल्याउँछ भनेर येशूले व्याख्या गर्नुहुन्छ।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"मलाई येशूको उदाहरण मन पर्छ।" मलाई थाहा छ उहाँका शिक्षाहरूले मरो जीवनको कुराहरू मलाई प्रकट गरे," " म चाहान्छुकी मानिसहरूले येशू साँच्चै को हुनुहुन्छ भनेर बुझ्न सकुन्" र "दुखद। त्यसैले धेरै मानिसहरूले येशूलाई स्वीकार गर्दैनन् किनभने तिनीहरूले अन्धकारमा बस्न रोज्छन्।" अभिनय फेरि सुरु गर्नुहोस्।</w:t>
      </w:r>
    </w:p>
    <w:p>
      <w:pPr/>
      <w:r>
        <w:rPr>
          <w:lang w:val="ne_NP" w:bidi="ne_NP"/>
        </w:rPr>
      </w:r>
      <w:r>
        <w:rPr>
          <w:lang w:val="ne_NP" w:bidi="ne_NP"/>
        </w:rPr>
        <w:t>फरिसीले येशूलाई आफ्नो घरमा भोजको लागि आमन्त्रण गरेको अभिनय गर्नुहोस्। येशूले फरिसीहरूले जस्तै टेबलमा बस्नुअघि हात धुनुभएन।</w:t>
      </w:r>
    </w:p>
    <w:p>
      <w:pPr/>
      <w:r>
        <w:rPr>
          <w:lang w:val="ne_NP" w:bidi="ne_NP"/>
        </w:rPr>
      </w:r>
      <w:r>
        <w:rPr>
          <w:lang w:val="ne_NP" w:bidi="ne_NP"/>
        </w:rPr>
        <w:t>अभिनय रोक्नुहोस्: फरिसीको भूमिका खेल्ने कलाकारलाई सोध्नुहोस्, "तपाईंलाई कस्तो महसुस भइरहेको छ?" तपाईंले यस्ता कुराहरू सुन्न सक्नुहुन्छ, "छक्क परेको छु।" व्यवस्था पालन नगर्ने तर उहाँ धार्मिक शिक्षक हुँ भनेर उहाँले कसरी भन्न सक्नुहुन्छ?" "येशूले हामी भन्दा धेरै फरक व्यवहार गर्नुहुन्छ।" उहाँ मलाई थाहा भएको कुनै पनि धार्मिक शिक्षकहरू जस्तै हुनुहुन्न," र "निराश हुनुहुन्छ। उहाँले हाम्रो कानूनहरू पालन नगर्नुहुँदा पनि यति धेरै मानिसहरूले उहाँलाई पछ्याउँछन् भनेर म विश्वास गर्न सक्दिन।" अभिनय फेरि सुरु गर्नुहोस्।</w:t>
      </w:r>
    </w:p>
    <w:p>
      <w:pPr/>
      <w:r>
        <w:rPr>
          <w:lang w:val="ne_NP" w:bidi="ne_NP"/>
        </w:rPr>
      </w:r>
      <w:r>
        <w:rPr>
          <w:lang w:val="ne_NP" w:bidi="ne_NP"/>
        </w:rPr>
        <w:t>तिनीहरू कचौराको बाहिरी भाग सफा गर्न सारै होसियारी गर्छन् तर भित्री फोहोर छोड्छन् भनेर येशूले भन्नुभएको कुरा अभिनय गर्नुहोस्। तिनीहरूले दशांश दिए तापनि न्यायलाई बेवास्ता गर्ने हुनाले तिनीहरूलाई शोकले पर्खिरहेको छ भनेर येशूले फरिसीहरूलाई भन्नुहुन्छ। गरीबहरूलाई दिएर तिनीहरू साँच्चै शुद्ध होओ भनेर तिनीहरूलाई भन्नुहुन्छ। येशू भन्नुहुन्छ कि तिनीहरूले मानिसहरूलाई अनजानमै चिन्ह नभएका चिहानहरूजस्तै अशुद्ध बनाउँछन्।</w:t>
      </w:r>
    </w:p>
    <w:p>
      <w:pPr/>
      <w:r>
        <w:rPr>
          <w:lang w:val="ne_NP" w:bidi="ne_NP"/>
        </w:rPr>
      </w:r>
      <w:r>
        <w:rPr>
          <w:lang w:val="ne_NP" w:bidi="ne_NP"/>
        </w:rPr>
        <w:t>अभिनय रोक्नुहोस्: धार्मिक नेताहरूको भूमिका खेल्ने कलाकारलाई सोध्नुहोस्, "तपाईंलाई कस्तो महसुस भइरहेको छ?" तपाईंले यस्ता कुराहरू सुन्न सक्नुहुन्छ, "आक्रोश। उहाँले हामी सबैलाई अपमान गरिरहनुभएको छ," "तर म ईश्वरिय जीवन बिताउँछु। म मानिसहरूको लागि राम्रो उदाहरण हुँ!" र "येशूले सम्मानित पाहुना हुँदा यस्तो भन्नुभयो भनेर म विश्वास गर्न सक्दिन।" अभिनय फेरि सुरु गर्नुहोस्।</w:t>
      </w:r>
    </w:p>
    <w:p>
      <w:pPr/>
      <w:r>
        <w:rPr>
          <w:lang w:val="ne_NP" w:bidi="ne_NP"/>
        </w:rPr>
      </w:r>
      <w:r>
        <w:rPr>
          <w:lang w:val="ne_NP" w:bidi="ne_NP"/>
        </w:rPr>
        <w:t xml:space="preserve"> येशूका वचनहरूले अपमानित भएको महसुस गरे। येशूले तिनीहरूलाई भन्नुहुन्छ कि शोकले तिनीहरूलाई पनि पर्खिरहेको छ किनभने व्यवस्थाको व्याख्या गरेर तिनीहरूले मानिसहरूमाथि भारी बोझ राख्छन्। तिनीहरूले मानिसहरूलाई परमेश्वरको व्यवस्था पालन गर्न मद्दत गर्दैनन्। येशूले तिनीहरूलाई भन्नुहुन्छ कि तिनीहरू यहूदी इतिहासका अगमवक्ताहरूको हत्याका दोषी छन्। </w:t>
      </w:r>
    </w:p>
    <w:p>
      <w:pPr/>
      <w:r>
        <w:rPr>
          <w:lang w:val="ne_NP" w:bidi="ne_NP"/>
        </w:rPr>
      </w:r>
      <w:r>
        <w:rPr>
          <w:lang w:val="ne_NP" w:bidi="ne_NP"/>
        </w:rPr>
        <w:t>अभिनय रोक्नुहोस्: व्यवस्थाका विज्ञहरूको भूमिका खेल्ने कलाकारलाई सोध्नुहोस्, "तपाईंलाई कस्तो महसुस भइरहेको छ?" तपाईंले यस्ता कुराहरू सुन्न सक्नुहुन्छ, "उहाँले त्यो कसरी भन्न सक्नुहुन्छ? म सबै अगमवक्ताहरूलाई उद्धृत गर्न सक्छु," "तर परमेश्वरको व्यवस्था पालन गर्नुपर्ने राम्रो कुरा हो! यदि मानिसहरू पर्याप्त रूपमा पवित्र छैनन् भने यो मेरो गल्ती होइन," र "हामीलाई न्याय गर्ने येशू को हुनुहुन्छ? परमेश्वरले मात्र हाम्रो न्याय गर्न सक्नुहुन्छ।" अभिनय फेरि सुरु गर्नुहोस्।</w:t>
      </w:r>
    </w:p>
    <w:p>
      <w:pPr/>
      <w:r>
        <w:rPr>
          <w:lang w:val="ne_NP" w:bidi="ne_NP"/>
        </w:rPr>
      </w:r>
      <w:r>
        <w:rPr>
          <w:lang w:val="ne_NP" w:bidi="ne_NP"/>
        </w:rPr>
        <w:t xml:space="preserve"> तिनीहरूले मानिसहरूबाट ज्ञानको चाबी खोस्छन् भनेर येशूले तिनीहरूलाई भन्नुहुन्छ। येशूले तिनीहरूलाई भन्नुहुन्छ कि तिनीहरू स्वर्गको राज्यमा प्रवेश गर्नेछैनन् र तिनीहरूले अरूलाई प्रवेश गर्नबाट रोकिरहेका 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"दुखी छु।" परमेश्वरले सुरुमा किन व्यवस्था दिनुभयो भन्ने कुरा तिनीहरू बुझ्दैनन्," "रिसाएका छु। अरूलाई मद्दत र प्रेम नगरी उनीहरूले आफूलाई राम्रो देखाउन व्यवस्थाको प्रयोग गर्छन्," र "मेरो पिताको योजनाको एउटा भागको रूपमा उनीहरूले मलाई अस्वीकार गर्नुपर्छ भन्ने मलाई थाहा छ।" अभिनय फेरि सुरु गर्नुहोस्।</w:t>
      </w:r>
    </w:p>
    <w:p>
      <w:pPr/>
      <w:r>
        <w:rPr>
          <w:lang w:val="ne_NP" w:bidi="ne_NP"/>
        </w:rPr>
      </w:r>
      <w:r>
        <w:rPr>
          <w:lang w:val="ne_NP" w:bidi="ne_NP"/>
        </w:rPr>
        <w:t>फरिसीहरू र व्यवस्थाका विज्ञहरू रिसाएका छन्। तिनीहरूले धेरै प्रश्नहरू सोधेर येशूलाई फसाउने प्रयास गर्छन्।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 र उहाँका शिक्षाहरूलाई </w:t>
      </w:r>
      <w:r>
        <w:rPr>
          <w:b/>
          <w:lang w:val="ne_NP" w:bidi="ne_NP"/>
        </w:rPr>
        <w:t>बत्तीसँग</w:t>
      </w:r>
      <w:r>
        <w:rPr>
          <w:lang w:val="ne_NP" w:bidi="ne_NP"/>
        </w:rPr>
        <w:t xml:space="preserve"> तुलना गरेर भीडलाई सिकाउनुहुन्छ। येशूको समयमा, बत्तीले </w:t>
      </w:r>
      <w:r>
        <w:rPr>
          <w:b/>
          <w:lang w:val="ne_NP" w:bidi="ne_NP"/>
        </w:rPr>
        <w:t>तेल बत्तीलाई</w:t>
      </w:r>
      <w:r>
        <w:rPr>
          <w:lang w:val="ne_NP" w:bidi="ne_NP"/>
        </w:rPr>
        <w:t xml:space="preserve"> जनाउँथ्यो। यहूदीहरूले सानो भाँडामा तेल हाल्थे र त्यसमा एउटा सलेदो हुन्थ्यो जसलाई उनीहरूले राति बाल्थे। घरलाई उज्यालो दिन बत्तीलाई कतै उच्च ठाउँमा राखिएको थियो। तपाईंले पहिले गरेजस्तै बत्तीलाई अनुवाद गर्ने कुरा निश्चित गर्नुहोस्।</w:t>
      </w:r>
    </w:p>
    <w:p>
      <w:pPr/>
      <w:r>
        <w:rPr>
          <w:lang w:val="ne_NP" w:bidi="ne_NP"/>
        </w:rPr>
      </w:r>
      <w:r>
        <w:rPr>
          <w:lang w:val="ne_NP" w:bidi="ne_NP"/>
        </w:rPr>
        <w:t>यदि तपाईंले पहिले नै देखाउनुभएको छैन भने रोक्नुहोस् र आफ्नो टोलीलाई तेल बत्तीको तस्वीर देखाउनुहोस्। यदि तपाईंको संस्कृतिमा बत्तीको लागि कुनै शब्द छैन भने तपाईंले मैनबत्ती, लालटिन वा मसाललाई जनाउने शब्द प्रयोग गर्न सक्नुहुन्छ।</w:t>
      </w:r>
    </w:p>
    <w:p>
      <w:pPr/>
      <w:r>
        <w:rPr>
          <w:lang w:val="ne_NP" w:bidi="ne_NP"/>
        </w:rPr>
      </w:r>
      <w:r>
        <w:rPr>
          <w:lang w:val="ne_NP" w:bidi="ne_NP"/>
        </w:rPr>
        <w:t xml:space="preserve">जब येशूले शिक्षा दिन समाप्त गर्नुहुन्छ, एक </w:t>
      </w:r>
      <w:r>
        <w:rPr>
          <w:b/>
          <w:lang w:val="ne_NP" w:bidi="ne_NP"/>
        </w:rPr>
        <w:t>फरिसी</w:t>
      </w:r>
      <w:r>
        <w:rPr>
          <w:lang w:val="ne_NP" w:bidi="ne_NP"/>
        </w:rPr>
        <w:t xml:space="preserve">, वा एक यहूदी धार्मिक नेताले, येशूलाई आफ्नो घरमा खाना खान निमन्त्रणा गर्नुहुन्छ। तपाईंले पहिले गरेजस्तै फरिसीलाई अनुवाद गर्ने कुरा निश्चित गर्नुहोस्। </w:t>
      </w:r>
      <w:r>
        <w:rPr>
          <w:b/>
          <w:lang w:val="ne_NP" w:bidi="ne_NP"/>
        </w:rPr>
        <w:t>फरिसी</w:t>
      </w:r>
      <w:r>
        <w:rPr>
          <w:lang w:val="ne_NP" w:bidi="ne_NP"/>
        </w:rPr>
        <w:t xml:space="preserve"> मुख्य शब्दावलीमा छ। लूकाले फरिसीका विचारहरूको जवाफ दिँदा येशूलाई जनाउन </w:t>
      </w:r>
      <w:r>
        <w:rPr>
          <w:b/>
          <w:lang w:val="ne_NP" w:bidi="ne_NP"/>
        </w:rPr>
        <w:t>प्रभु</w:t>
      </w:r>
      <w:r>
        <w:rPr>
          <w:lang w:val="ne_NP" w:bidi="ne_NP"/>
        </w:rPr>
        <w:t xml:space="preserve"> उपाधि प्रयोग गर्छन्। प्रभुको अर्थ "मालिक" वा "अधिकार भएको व्यक्ति" हो। यहूदीहरूले परमेश्वरलाई जनाउन प्रभु शब्द पनि प्रयोग गरे।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फरिसीहरूलाई उनीहरू बाहिरी रूपमा </w:t>
      </w:r>
      <w:r>
        <w:rPr>
          <w:b/>
          <w:lang w:val="ne_NP" w:bidi="ne_NP"/>
        </w:rPr>
        <w:t>शुद्ध</w:t>
      </w:r>
      <w:r>
        <w:rPr>
          <w:lang w:val="ne_NP" w:bidi="ne_NP"/>
        </w:rPr>
        <w:t xml:space="preserve"> हुन मन पराउँछन्, तर भित्र तिनीहरू </w:t>
      </w:r>
      <w:r>
        <w:rPr>
          <w:b/>
          <w:lang w:val="ne_NP" w:bidi="ne_NP"/>
        </w:rPr>
        <w:t>लोभ</w:t>
      </w:r>
      <w:r>
        <w:rPr>
          <w:lang w:val="ne_NP" w:bidi="ne_NP"/>
        </w:rPr>
        <w:t xml:space="preserve"> र दुष्टताले भरिएका छन् भनेर भन्न येशूले एउटा तुलना प्रयोग गर्नुहुन्छ। यहाँ, शुद्ध हुनुको अर्थ पवित्र पार्नु वा धार्मिक विधिअनुसार शुद्ध बनाउनु हो। यदि कोही शुद्ध छ भने उनी परमेश्वरको सेवाका लागि योग्य हुन्छन्। तपाईंले पहिले गरेजस्तै शुद्ध अनुवाद गर्ने कुरा निश्चित गर्नुहोस्। </w:t>
      </w:r>
      <w:r>
        <w:rPr>
          <w:b/>
          <w:lang w:val="ne_NP" w:bidi="ne_NP"/>
        </w:rPr>
        <w:t>शुद्ध</w:t>
      </w:r>
      <w:r>
        <w:rPr>
          <w:lang w:val="ne_NP" w:bidi="ne_NP"/>
        </w:rPr>
        <w:t xml:space="preserve"> मुख्य शब्दावलीमा छ। जब येशूले फरिसीहरू लोभले भरिएका छन् भन्नुहुन्छ, उहाँको अर्थ मानिसहरूका कुराहरू हिंसात्मक रूपमा लिने इच्छा छ भन्ने हो।</w:t>
      </w:r>
    </w:p>
    <w:p>
      <w:pPr/>
      <w:r>
        <w:rPr>
          <w:lang w:val="ne_NP" w:bidi="ne_NP"/>
        </w:rPr>
      </w:r>
      <w:r>
        <w:rPr>
          <w:lang w:val="ne_NP" w:bidi="ne_NP"/>
        </w:rPr>
        <w:t xml:space="preserve">जब येशूले </w:t>
      </w:r>
      <w:r>
        <w:rPr>
          <w:b/>
          <w:lang w:val="ne_NP" w:bidi="ne_NP"/>
        </w:rPr>
        <w:t xml:space="preserve">धिक्कार </w:t>
      </w:r>
      <w:r>
        <w:rPr>
          <w:lang w:val="ne_NP" w:bidi="ne_NP"/>
        </w:rPr>
        <w:t xml:space="preserve">शब्द प्रयोग गर्नुहुन्छ, उहाँले परमेश्वरको आउने न्यायमा दुःख व्यक्त गरिरहनुभएको छ। तपाईंले पहिले गरेजस्तै धिक्कारलाई अनुवाद गर्ने कुरा निश्चित गर्नुहोस्। येशू भन्नुहुन्छ कि फरिसीहरूले आफ्नो </w:t>
      </w:r>
      <w:r>
        <w:rPr>
          <w:b/>
          <w:lang w:val="ne_NP" w:bidi="ne_NP"/>
        </w:rPr>
        <w:t>पुदिना</w:t>
      </w:r>
      <w:r>
        <w:rPr>
          <w:lang w:val="ne_NP" w:bidi="ne_NP"/>
        </w:rPr>
        <w:t xml:space="preserve"> र </w:t>
      </w:r>
      <w:r>
        <w:rPr>
          <w:b/>
          <w:lang w:val="ne_NP" w:bidi="ne_NP"/>
        </w:rPr>
        <w:t>दमपाते</w:t>
      </w:r>
      <w:r>
        <w:rPr>
          <w:lang w:val="ne_NP" w:bidi="ne_NP"/>
        </w:rPr>
        <w:t>को दशांश दिए तर तिनीहरूले मानिसहरूलाई निष्पक्ष व्यवहार गर्दैनन्। पुदिना र दमपाते जडिबुटीहरू वा साना बोटबिरुवाहरू थिए जसलाई मानिसहरूले आफ्नो खानामा स्वाद बढाउन प्रयोग गर्थे। तिनीहरूलाई औषधिको रूपमा पनि प्रयोग गरिन्थ्यो।</w:t>
      </w:r>
    </w:p>
    <w:p>
      <w:pPr/>
      <w:r>
        <w:rPr>
          <w:lang w:val="ne_NP" w:bidi="ne_NP"/>
        </w:rPr>
      </w:r>
      <w:r>
        <w:rPr>
          <w:lang w:val="ne_NP" w:bidi="ne_NP"/>
        </w:rPr>
        <w:t xml:space="preserve">येशू भन्नुहुन्छ कि फरिसीहरूले </w:t>
      </w:r>
      <w:r>
        <w:rPr>
          <w:b/>
          <w:lang w:val="ne_NP" w:bidi="ne_NP"/>
        </w:rPr>
        <w:t>सभाघरहरू</w:t>
      </w:r>
      <w:r>
        <w:rPr>
          <w:lang w:val="ne_NP" w:bidi="ne_NP"/>
        </w:rPr>
        <w:t xml:space="preserve"> वा यहूदी आराधना गर्ने ठाउँहरूमा आदरका आसनहरूमा बस्न मन पराउँछन्। तपाईंले पहिले गरेजस्तै सभाघरलाई अनुवाद गर्ने कुरा निश्चित गर्नुहोस्। </w:t>
      </w:r>
      <w:r>
        <w:rPr>
          <w:b/>
          <w:lang w:val="ne_NP" w:bidi="ne_NP"/>
        </w:rPr>
        <w:t>सभाघर</w:t>
      </w:r>
      <w:r>
        <w:rPr>
          <w:lang w:val="ne_NP" w:bidi="ne_NP"/>
        </w:rPr>
        <w:t xml:space="preserve"> मुख्य शब्दावलीमा छ। येशूले </w:t>
      </w:r>
      <w:r>
        <w:rPr>
          <w:b/>
          <w:lang w:val="ne_NP" w:bidi="ne_NP"/>
        </w:rPr>
        <w:t>व्यवस्थाका एक विज्ञ</w:t>
      </w:r>
      <w:r>
        <w:rPr>
          <w:lang w:val="ne_NP" w:bidi="ne_NP"/>
        </w:rPr>
        <w:t xml:space="preserve"> फरिसीलाई हप्काउनुभएपछि तिनीहरूलाई अपमान गरिरहनुभएको छ भनेर भन्छन्। व्यवस्थाका विज्ञहरूले परमेश्वरको व्यवस्था अध्ययन गर्थे, व्याख्या गर्थे र मानिसहरूलाई सिकाउँथे। व्यवस्थाका विज्ञहरूले व्यवस्थाका शिक्षकहरू भनिने मानिसहरूको समूहलाई जनाउँछन्। तपाईंले अघिल्लो खण्डहरूमा गरेजस्तै व्यवस्थाका शिक्षकहरूलाई अनुवाद गर्ने कुरा निश्चित गर्नुहोस्। </w:t>
      </w:r>
      <w:r>
        <w:rPr>
          <w:b/>
          <w:lang w:val="ne_NP" w:bidi="ne_NP"/>
        </w:rPr>
        <w:t>व्यवस्थाका शिक्षकहरू</w:t>
      </w:r>
      <w:r>
        <w:rPr>
          <w:lang w:val="ne_NP" w:bidi="ne_NP"/>
        </w:rPr>
        <w:t xml:space="preserve"> मुख्य शब्दावलीमा छन्।</w:t>
      </w:r>
    </w:p>
    <w:p>
      <w:pPr/>
      <w:r>
        <w:rPr>
          <w:lang w:val="ne_NP" w:bidi="ne_NP"/>
        </w:rPr>
      </w:r>
      <w:r>
        <w:rPr>
          <w:lang w:val="ne_NP" w:bidi="ne_NP"/>
        </w:rPr>
        <w:t xml:space="preserve">व्यवस्थाका विज्ञले येशूलाई </w:t>
      </w:r>
      <w:r>
        <w:rPr>
          <w:b/>
          <w:lang w:val="ne_NP" w:bidi="ne_NP"/>
        </w:rPr>
        <w:t xml:space="preserve">गुरु </w:t>
      </w:r>
      <w:r>
        <w:rPr>
          <w:lang w:val="ne_NP" w:bidi="ne_NP"/>
        </w:rPr>
        <w:t xml:space="preserve">भनेर सम्बोधन गर्छन्। शिक्षक एक यहूदी धार्मिक नेताका लागि दिइएको विनम्र उपाधि थियो। तपाईंले पहिले गरेजस्तै गुरू शब्दलाई अनुवाद गर्ने कुरा निश्चित गर्नुहोस्। </w:t>
      </w:r>
      <w:r>
        <w:rPr>
          <w:b/>
          <w:lang w:val="ne_NP" w:bidi="ne_NP"/>
        </w:rPr>
        <w:t>गूरू</w:t>
      </w:r>
      <w:r>
        <w:rPr>
          <w:lang w:val="ne_NP" w:bidi="ne_NP"/>
        </w:rPr>
        <w:t xml:space="preserve"> मुख्य शब्दावलीमा छन्। येशू भन्नुहुन्छ कि धार्मिक नेताहरूले </w:t>
      </w:r>
      <w:r>
        <w:rPr>
          <w:b/>
          <w:lang w:val="ne_NP" w:bidi="ne_NP"/>
        </w:rPr>
        <w:t>अगमवक्ताहरू</w:t>
      </w:r>
      <w:r>
        <w:rPr>
          <w:lang w:val="ne_NP" w:bidi="ne_NP"/>
        </w:rPr>
        <w:t xml:space="preserve"> वा परमेश्वरका दूतहरूका निम्ति </w:t>
      </w:r>
      <w:r>
        <w:rPr>
          <w:b/>
          <w:lang w:val="ne_NP" w:bidi="ne_NP"/>
        </w:rPr>
        <w:t>चिहानहरू</w:t>
      </w:r>
      <w:r>
        <w:rPr>
          <w:lang w:val="ne_NP" w:bidi="ne_NP"/>
        </w:rPr>
        <w:t xml:space="preserve"> बनाए। यहाँ, चिहानले एउटा भव्य ढुङ्गाको स्मारकलाई जनाउँछ। यो गाड्ने गुफाभन्दा फरक थियो। तपाईंले पहिले गरेजस्तै अगमवक्तालाई अनुवाद गर्ने कुरा निश्चित गर्नुहोस्। </w:t>
      </w:r>
      <w:r>
        <w:rPr>
          <w:b/>
          <w:lang w:val="ne_NP" w:bidi="ne_NP"/>
        </w:rPr>
        <w:t>अगमवक्ता</w:t>
      </w:r>
      <w:r>
        <w:rPr>
          <w:lang w:val="ne_NP" w:bidi="ne_NP"/>
        </w:rPr>
        <w:t xml:space="preserve"> मुख्य शब्दावलीमा छन्। येशू भन्नुहुन्छ कि तिनीहरूका </w:t>
      </w:r>
      <w:r>
        <w:rPr>
          <w:b/>
          <w:lang w:val="ne_NP" w:bidi="ne_NP"/>
        </w:rPr>
        <w:t>पिता पुर्खा</w:t>
      </w:r>
      <w:r>
        <w:rPr>
          <w:lang w:val="ne_NP" w:bidi="ne_NP"/>
        </w:rPr>
        <w:t xml:space="preserve"> वा तिनीहरूका पुर्खाहरूले अगमवक्ताहरूलाई मार्नु सही थियो भन्ने ठानेर तिनीहरूले चिहानहरू बनाए।</w:t>
      </w:r>
    </w:p>
    <w:p>
      <w:pPr/>
      <w:r>
        <w:rPr>
          <w:lang w:val="ne_NP" w:bidi="ne_NP"/>
        </w:rPr>
      </w:r>
      <w:r>
        <w:rPr>
          <w:lang w:val="ne_NP" w:bidi="ne_NP"/>
        </w:rPr>
        <w:t xml:space="preserve">येशूले "परमेश्वरले आफ्नो </w:t>
      </w:r>
      <w:r>
        <w:rPr>
          <w:b/>
          <w:lang w:val="ne_NP" w:bidi="ne_NP"/>
        </w:rPr>
        <w:t>बुद्धिमा</w:t>
      </w:r>
      <w:r>
        <w:rPr>
          <w:lang w:val="ne_NP" w:bidi="ne_NP"/>
        </w:rPr>
        <w:t xml:space="preserve"> भन्नुभयो" भन्ने वाक्यांश प्रयोग गर्नुहुन्छ। उहाँले परमेश्वरको बुद्धिलाई एउटा व्यक्तिलाई जस्तै गरी वर्णन गर्नुहुन्छ। बुद्धिले सत्य विचारहरूलाई जनाउँछ। परमेश्वरलाई सबै कुरा थाहा छ त्यसैले साँचो बुद्धि उहाँबाट मात्र आउन सक्छ। तपाईंले पहिले गरेजस्तै बुद्धिलाई अनुवाद गर्ने कुरा निश्चित गर्नुहोस्। </w:t>
      </w:r>
      <w:r>
        <w:rPr>
          <w:b/>
          <w:lang w:val="ne_NP" w:bidi="ne_NP"/>
        </w:rPr>
        <w:t>बुद्धि</w:t>
      </w:r>
      <w:r>
        <w:rPr>
          <w:lang w:val="ne_NP" w:bidi="ne_NP"/>
        </w:rPr>
        <w:t xml:space="preserve"> मुख्य शब्दावलीमा छ। परमेश्वरले बुद्धिमानीपूर्वक भन्नुभयो कि उहाँले थप अगमवक्ताहरू र </w:t>
      </w:r>
      <w:r>
        <w:rPr>
          <w:b/>
          <w:lang w:val="ne_NP" w:bidi="ne_NP"/>
        </w:rPr>
        <w:t>प्रेरितहरू</w:t>
      </w:r>
      <w:r>
        <w:rPr>
          <w:lang w:val="ne_NP" w:bidi="ne_NP"/>
        </w:rPr>
        <w:t xml:space="preserve"> वा पठाइएकाहरूलाई पठाउनुहुनेछ, तर तिनीहरू पनि सताइनेछन् र कोही त मारिनेछन्। तपाईंले अघिल्लो खण्डहरूमा गरेजस्तै प्रेरितलाई अनुवाद गर्ने कुरा निश्चित गर्नुहोस्। </w:t>
      </w:r>
      <w:r>
        <w:rPr>
          <w:b/>
          <w:lang w:val="ne_NP" w:bidi="ne_NP"/>
        </w:rPr>
        <w:t>प्रेरित</w:t>
      </w:r>
      <w:r>
        <w:rPr>
          <w:lang w:val="ne_NP" w:bidi="ne_NP"/>
        </w:rPr>
        <w:t xml:space="preserve"> मुख्य शब्दावलीमा छ।</w:t>
      </w:r>
    </w:p>
    <w:p>
      <w:pPr/>
      <w:r>
        <w:rPr>
          <w:lang w:val="ne_NP" w:bidi="ne_NP"/>
        </w:rPr>
      </w:r>
      <w:r>
        <w:rPr>
          <w:lang w:val="ne_NP" w:bidi="ne_NP"/>
        </w:rPr>
        <w:t xml:space="preserve">येशू भन्नुहुन्छ कि त्यो </w:t>
      </w:r>
      <w:r>
        <w:rPr>
          <w:b/>
          <w:lang w:val="ne_NP" w:bidi="ne_NP"/>
        </w:rPr>
        <w:t>पुस्ताका</w:t>
      </w:r>
      <w:r>
        <w:rPr>
          <w:lang w:val="ne_NP" w:bidi="ne_NP"/>
        </w:rPr>
        <w:t xml:space="preserve"> मानिसहरू वा त्यो समयमा बसोबास गर्ने सबै मानिसहरू सबै अगमवक्ताहरूको मृत्युका लागि जिम्मेवार हुनेछन्। तपाईंले पहिले गरेजस्तै पुस्तालाई अनुवाद गर्ने कुरा निश्चित गर्नुहोस्। </w:t>
      </w:r>
      <w:r>
        <w:rPr>
          <w:b/>
          <w:lang w:val="ne_NP" w:bidi="ne_NP"/>
        </w:rPr>
        <w:t>पुस्ता</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12:1–12</w:t>
      </w:r>
      <w:r>
        <w:rPr>
          <w:lang w:val="ne_NP" w:bidi="ne_NP"/>
        </w:rPr>
      </w:r>
    </w:p>
    <w:p>
      <w:pPr>
        <w:pStyle w:val="Heading3"/>
      </w:pPr>
      <w:r>
        <w:rPr>
          <w:lang w:val="ne_NP" w:bidi="ne_NP"/>
        </w:rPr>
        <w:t>Step 1</w:t>
      </w:r>
    </w:p>
    <w:p>
      <w:pPr/>
      <w:r>
        <w:rPr>
          <w:lang w:val="ne_NP" w:bidi="ne_NP"/>
        </w:rPr>
      </w:r>
      <w:r>
        <w:rPr>
          <w:lang w:val="ne_NP" w:bidi="ne_NP"/>
        </w:rPr>
        <w:t>लूका १२:१–१२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येशूले एकजना फरिसी वा धार्मिक नेताको घरमा खाना खाँदै गर्दा धार्मिक नेताहरूको आलोचना गर्नुभयो। येशू निस्कनुभएपछि धार्मिक नेताहरू उहाँसँग रिसाएका थिए र उहाँलाई दण्ड दिने उपाय पत्ता लगाउन चाहन्थे। हजारौं मानिसहरू घर बाहिर येशूको नजिक हुन प्रयास गरिरहेका छन्। येशू आफ्ना चेलाहरूतिर फर्किनुहुन्छ र तिनीहरूलाई सतावटको बारेमा अर्थात् उहाँलाई पछ्याएको कारणले अरूहरूले उनीहरूलाई दिने कष्टको बारेमा सिकाउनुहुन्छ।</w:t>
      </w:r>
    </w:p>
    <w:p>
      <w:pPr/>
      <w:r>
        <w:rPr>
          <w:lang w:val="ne_NP" w:bidi="ne_NP"/>
        </w:rPr>
      </w:r>
      <w:r>
        <w:rPr>
          <w:lang w:val="ne_NP" w:bidi="ne_NP"/>
        </w:rPr>
        <w:t>फरिसीको घरभित्र, येशूले धार्मिक नेताहरूलाई उहाँमाथि विश्वास नगरेको र तिनीहरूलाई पछ्याउने मानिसहरूलाई गलत बाटोमा डोऱ्याएकोमा हप्काउनुभयो। धार्मिक नेताहरू धेरै रिसाएका थिए र येशूलाई दण्ड दिने उपाय पत्ता लगाउन चाहन्थे। त्यही समयमा येशू घरभित्र हुनुहुन्थ्यो, बाहिर भीड बढ्दै गयो र हजारौं मानिसहरू येशूको नजिक पुग्ने प्रयासमा एक-अर्कामाथि कुल्चिँदै थिए। लूकाले धार्मिक नेताहरूले येशूलाई स्वीकार नगरेता पनि येशू मानिसहरूबीच लोकप्रिय हुनुहुन्थ्यो भनेर थियोफिलसलाई देखाउन भीडलाई प्रयोग गर्छन्। येशू पहिले आफ्ना चेलाहरूतिर फर्किनुहुन्छ र भीडसँग कुरा गर्नुअघि तिनीहरूलाई सतावटको बारेमा सिकाउनुहुन्छ। येशूले आफ्ना चेलाहरूलाई सिकाउँदै गर्दा भीडले उहाँको कुरा सुन्न सक्थ्यो।</w:t>
      </w:r>
    </w:p>
    <w:p>
      <w:pPr/>
      <w:r>
        <w:rPr>
          <w:lang w:val="ne_NP" w:bidi="ne_NP"/>
        </w:rPr>
      </w:r>
      <w:r>
        <w:rPr>
          <w:lang w:val="ne_NP" w:bidi="ne_NP"/>
        </w:rPr>
        <w:t>रोक्नुहोस् र आफ्नो टोलीसँग छलफल गर्नुहोस्, तपाईंको संस्कृतिमा भीडलाई कसरी हेरिन्छ? के तिनीहरू उपयोगी वा हानिकारक छन्? तपाईं बसोबास गर्ने ठाउँमा के कारणले भीड जम्मा हुन्छ?</w:t>
      </w:r>
    </w:p>
    <w:p>
      <w:pPr/>
      <w:r>
        <w:rPr>
          <w:lang w:val="ne_NP" w:bidi="ne_NP"/>
        </w:rPr>
      </w:r>
      <w:r>
        <w:rPr>
          <w:lang w:val="ne_NP" w:bidi="ne_NP"/>
        </w:rPr>
        <w:t>येशूले आफ्ना चेलाहरूलाई पाखण्डको बारेमा वा आफू वास्तवमा जस्तो छ त्योभन्दा फरक भएको नाटक गर्ने व्यक्तिको बारेमा चेतावनी दिनुहुन्छ। येशूले फरिसीहरू वा धार्मिक नेताहरूको पाखण्डलाई खमीरसँग तुलना गर्नुहुन्छ। कुनै व्यक्तिले रोटीकोलागि मुछिएको पीठोलाई फैलाउन र फुलाउन खमिर थप्छ। येशूले यसलाई ती फरिसीहरूसँग तुलना गर्नुभयो जसले आफू निर्दोष भएको र परमेश्वरलाई प्रेम गर्ने कुरा गर्थे र सोही अनुसारको व्यवहार गर्थे, तर तिनीहरूका वास्तविक प्रेरणाहरू भने पापपूर्ण थिए। जसरी खमीर पीठोमा छिट्टै फैलिन्छ, त्यसरी नै फरिसीहरूको मनोवृत्तिले तिनीहरूलाई पछ्याउनेहरूलाई छिट्टै प्रभाव पार्न सक्छ। येशूले एउटै कुरा व्यक्त गर्न दुई प्रसिद्ध यहूदी भनाइहरू प्रयोग गर्नुहुन्छ—कि कुनै व्यक्तिले लुकाएको कुरा परमेश्वरले प्रकट गरिदिनुहुनेछ। न्यायको दिनमा परमेश्वरले प्रत्येक व्यक्तिको साँचो प्रेरणाहरू वा मनसाय प्रकट गर्नुहुनेछ।</w:t>
      </w:r>
    </w:p>
    <w:p>
      <w:pPr/>
      <w:r>
        <w:rPr>
          <w:lang w:val="ne_NP" w:bidi="ne_NP"/>
        </w:rPr>
      </w:r>
      <w:r>
        <w:rPr>
          <w:lang w:val="ne_NP" w:bidi="ne_NP"/>
        </w:rPr>
        <w:t>रोक्नुहोस् र आफ्नो टोलीसँग छलफल गर्नुहोस्: तपाईंको संस्कृतिमा, मानिसहरूले गोप्य रूपमा गरेको कुनै काम पत्ता लाग्दा र सार्वजनिक हुँदा कस्तो प्रतिक्रिया दिन्छन्?</w:t>
      </w:r>
    </w:p>
    <w:p>
      <w:pPr/>
      <w:r>
        <w:rPr>
          <w:lang w:val="ne_NP" w:bidi="ne_NP"/>
        </w:rPr>
      </w:r>
      <w:r>
        <w:rPr>
          <w:lang w:val="ne_NP" w:bidi="ne_NP"/>
        </w:rPr>
        <w:t>जब येशूले भन्नुहुन्छ "तिमीहरूले अन्धकारमा भनेका कुरा दिनको उज्यालोमा सुनिनेछन्," उहाँको अर्थ चेलाहरूले गोप्य रूपमा भनेका कुरा धेरै मानिसहरूले सार्वजनिक रूपमा सुन्नेछन् भन्ने हो। येशूले सांस्कृतिक उदाहरण प्रयोग गर्नुहुन्छ-तपाईंले भित्री कोठामा फुसफुसाउनुभएको कुरा छानाबाट कराइनेछ। यहूदी संस्कृतिमा, भित्री कोठाले घर भित्रको कोठालाई जनाउँछ। यहूदी घरका पर्खालहरू पातला हुन्थे ताकि बाटोमा हिँड्ने मानिसहरूले भित्र के भनिएको छ भनेर सुन्न सकून्। यहूदी घरहरूको छाना समतल थियो। जब कोही समुदायलाई महत्त्वपूर्ण कुरा घोषणा गर्न चाहन्थे, तब तिनीहरू छानामा उभिन्थे र सडकमा भएका मानिसहरूसँग ठूलो स्वरमा बोल्थे।</w:t>
      </w:r>
    </w:p>
    <w:p>
      <w:pPr/>
      <w:r>
        <w:rPr>
          <w:lang w:val="ne_NP" w:bidi="ne_NP"/>
        </w:rPr>
      </w:r>
      <w:r>
        <w:rPr>
          <w:lang w:val="ne_NP" w:bidi="ne_NP"/>
        </w:rPr>
        <w:t>रोक्नुहोस् र आफ्नो टोलीलाई सम्म छाना भएको एउटा विशेष यहूदी घर देखाउनुहोस्।</w:t>
      </w:r>
    </w:p>
    <w:p>
      <w:pPr/>
      <w:r>
        <w:rPr>
          <w:lang w:val="ne_NP" w:bidi="ne_NP"/>
        </w:rPr>
      </w:r>
      <w:r>
        <w:rPr>
          <w:lang w:val="ne_NP" w:bidi="ne_NP"/>
        </w:rPr>
        <w:t>येशू आफूले भन्न लाग्नुभएको कुरामा जोड दिनका लागि "म तिमीहरूलाई भन्दछु" भन्नुहुन्छ। येशूले सुन्ने सबैलाई भन्नुहुन्छ कि तिनीहरूले शरीरलाई मात्र हानी गर्ने वा मार्न सक्ने मानिसहरूसँग डराउनु हुँदैन किनभने कुनै व्यक्तिको मृत्युपछि ऊ कहाँ जान्छ भन्ने कुरालाई तिनीहरूले प्रभाव पार्न सक्दैनन्। यसको सट्टा, तिनीहरूले दण्ड पाउन योग्य मानिसहरूलाई गेहेन्ना वा नरकमा फालेर दण्ड दिने शक्ति र अधिकार भएको परमेश्वरसँग डराउनुपर्छ। डरको यो प्रयोगले परमेश्वरको क्रोधको डरलाई जनाउँछ।</w:t>
      </w:r>
    </w:p>
    <w:p>
      <w:pPr/>
      <w:r>
        <w:rPr>
          <w:lang w:val="ne_NP" w:bidi="ne_NP"/>
        </w:rPr>
      </w:r>
      <w:r>
        <w:rPr>
          <w:lang w:val="ne_NP" w:bidi="ne_NP"/>
        </w:rPr>
        <w:t>त्यसपछि येशूले जवाफको अपेक्षा नगरिएको एउटा प्रश्न सोधेर आफ्ना चेलाहरूलाई प्रोत्साहन दिनुहुन्छ, "के पाँचवटा भँगेरा दुई पैसामा बिक्री हुँदैनन् र?" भँगेराहरू साना चराहरू थिए जुन बजारमा खानका लागि बेचिन्थे। पेनीहरू रोमी सिक्काहरू थिए जुन एक दिनको ज्यालाको एक-सोह्रौं भाग मात्र थिए। येशूले भँगेराको मूल्य धेरै कम थियो तापनि, परमेश्वरले प्रत्येकको हेरचाह गर्नुभयो भनेर औंल्याउँदै हुनुहुन्छ।</w:t>
      </w:r>
    </w:p>
    <w:p>
      <w:pPr/>
      <w:r>
        <w:rPr>
          <w:lang w:val="ne_NP" w:bidi="ne_NP"/>
        </w:rPr>
      </w:r>
      <w:r>
        <w:rPr>
          <w:lang w:val="ne_NP" w:bidi="ne_NP"/>
        </w:rPr>
        <w:t>रोक्नुहोस् र आफ्नो टोलीलाई भँगेराको फोटो देखाउनुहोस्।</w:t>
      </w:r>
    </w:p>
    <w:p>
      <w:pPr/>
      <w:r>
        <w:rPr>
          <w:lang w:val="ne_NP" w:bidi="ne_NP"/>
        </w:rPr>
      </w:r>
      <w:r>
        <w:rPr>
          <w:lang w:val="ne_NP" w:bidi="ne_NP"/>
        </w:rPr>
        <w:t>जब येशूले "साँच्चै भन्नुहुन्छ," उहाँले परमेश्वरले भँगेराहरूको हेरचाह कसरी गर्नुहुन्छ र परमेश्वरले चेलाहरूको हेरचाह कसरी गर्नुहुन्छ भन्ने कुराको तुलना गरिरहनुभएको छ। परमेश्वरले चेलाहरूलाई भँगेराहरू भन्दा धेरै मूल्यवान् ठान्नु भयो। उहाँलाई त तिनीहरूको टाउकोमा कति कपाल छ भन्ने समेत थाहा थियो! येशूले तिनीहरूलाई यो भन्नुहुन्छ ताकि तिनीहरू पृथ्वीमा सतावटसँग डराउने छैनन् तर परमेश्वरले तिनीहरूको हेरचाह गर्नुहुनेछ भन्ने कुरामा भरोसा गरून्।</w:t>
      </w:r>
    </w:p>
    <w:p>
      <w:pPr/>
      <w:r>
        <w:rPr>
          <w:lang w:val="ne_NP" w:bidi="ne_NP"/>
        </w:rPr>
      </w:r>
      <w:r>
        <w:rPr>
          <w:lang w:val="ne_NP" w:bidi="ne_NP"/>
        </w:rPr>
        <w:t>येशूले त्यो व्यक्तिको बारेमा कुरा गर्नुहुन्छ जसले प्रतिज्ञा गरिएको मुक्तिदाता वा येशूलाई पछ्याउँछन् भनी सार्वजनिक रूपमा घोषणा गर्छन्। परमेश्वर र उहाँका स्वर्गदूतहरूको उपस्थितिमा, मानिसको पुत्र वा येशूले त्यो व्यक्तिलाई आफ्नो भनी बोलाउनुहुनेछ। येशूले आफूलाई मानिसको पुत्र भनेर जनाउनुहुन्छ ताकि उहाँ साँच्चै मानव हुनुहुन्थ्यो र सबै मानिसहरूको प्रतिनिधित्व गर्नुभयो। तर साथसाथै, येशू परमेश्वरबाट आउनुभएको थियो र उहाँसँग परमेश्वरको अधिकार थियो। कुनै व्यक्तिले येशूलाई स्विकार गर्छ भने त्यो केवल सार्वजनिक रूपमा आफू येशूको अनुयायी हुँ भनेर भन्नु मात्र होइन, तर परमेश्वरका आज्ञाहरू पालन गर्दै जीवन बिताउनु पनि हो। तर जसले येशूलाई सार्वजनिक रूपमा अस्वीकार गर्छन्, येशूले तिनीहरूलाई परमेश्वर र उहाँका स्वर्गदूतहरूको अगाडि अस्वीकार गर्नुहुनेछ, जसको अनन्त परिणाम हुन्छ। येशूको विरुद्धमा बोल्ने वा उहाँलाई इन्कार गर्ने मानिसहरू यदि परमेश्वरतिर फर्किए भने उनीहरूलाई अझै पनि परमेश्वरद्वारा क्षमा गरिन सकिन्थ्यो। तर यदि कसैले परमेश्वरको आत्मालाई अनादर गरे भने परमेश्वरले तिनीहरूलाई क्षमा गर्नुहुने छैन। परमेश्वरको आत्मालाई अपमान गर्ने मानिसहरूको एउटा उदाहरण भनेको उहाँको काम देखेर पनि त्यसलाई शैतानको शक्ति भन्नेहरू थिए भनेर मत्तीको सुसमाचारले भन्छ। यो तब भयो जब येशूले बोल्न नसक्ने मानिसबाट भूतलाई धपाउनुभयो।</w:t>
      </w:r>
    </w:p>
    <w:p>
      <w:pPr/>
      <w:r>
        <w:rPr>
          <w:lang w:val="ne_NP" w:bidi="ne_NP"/>
        </w:rPr>
      </w:r>
      <w:r>
        <w:rPr>
          <w:lang w:val="ne_NP" w:bidi="ne_NP"/>
        </w:rPr>
        <w:t>रोक्नुहोस् र आफ्नो टोलीसँग छलफल गर्नुहोस्: तपाईंको संस्कृतिमा, मानिसहरू अस्वीकार गरिँदा कस्तो प्रतिक्रिया दिन्छन्? मानिसहरूले आफ्नो सम्बन्धलाई कसरी सुधार गर्न सक्छन्? कुन परिस्थितिहरूमा सम्बन्ध सुधार गर्न सकिँदैन?</w:t>
      </w:r>
    </w:p>
    <w:p>
      <w:pPr/>
      <w:r>
        <w:rPr>
          <w:lang w:val="ne_NP" w:bidi="ne_NP"/>
        </w:rPr>
      </w:r>
      <w:r>
        <w:rPr>
          <w:lang w:val="ne_NP" w:bidi="ne_NP"/>
        </w:rPr>
        <w:t>येशूले आफ्ना चेलाहरूलाई पक्राउ गरिँदा र सभाघरहरू वा यहूदी सभा गर्ने ठाउँहरूमा मुद्दा चलाइँदा चिन्ता नगर्नु भन्नुहुन्छ। यसले यो जनाउँथ्यो कि भविष्यमा धार्मिक नेताहरू चेलाहरूप्रति शत्रुतापूर्ण व्यवहार गर्नेछन्। यहूदी नेताहरूले येशूप्रति वफादार भएकोले तिनीहरूलाई दण्ड दिनुपर्छ कि भनेर निर्णय गर्न तिनीहरूलाई सभाघरमा लैजान्थे।</w:t>
      </w:r>
    </w:p>
    <w:p>
      <w:pPr/>
      <w:r>
        <w:rPr>
          <w:lang w:val="ne_NP" w:bidi="ne_NP"/>
        </w:rPr>
      </w:r>
      <w:r>
        <w:rPr>
          <w:lang w:val="ne_NP" w:bidi="ne_NP"/>
        </w:rPr>
        <w:t>रोक्नुहोस् र आफ्नो टोलीलाई सभाघरको फोटो देखाउनुहोस्।</w:t>
      </w:r>
    </w:p>
    <w:p>
      <w:pPr/>
      <w:r>
        <w:rPr>
          <w:lang w:val="ne_NP" w:bidi="ne_NP"/>
        </w:rPr>
      </w:r>
      <w:r>
        <w:rPr>
          <w:lang w:val="ne_NP" w:bidi="ne_NP"/>
        </w:rPr>
        <w:t>येशूले तिनीहरूलाई अदालतमा आफ्नो बचाउ कसरी गर्ने भन्ने बारेमा चिन्ता नगर्नु भन्नुहुन्छ किनभने परमेश्वरको आत्माले त्यस क्षणमा के भन्नु पर्ने हो सो थाहा गर्न तिनीहरूलाई मद्दत गर्नुहुनेछ।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फरिसीको घरमा हुँदा भीड बाहिर जम्मा भयो। येशू बाहिर आउनुहुन्छ र आफ्ना चेलाहरूलाई पाखण्डको बारेमा सिकाउनुहुन्छ।</w:t>
      </w:r>
    </w:p>
    <w:p>
      <w:pPr/>
      <w:r>
        <w:rPr>
          <w:lang w:val="ne_NP" w:bidi="ne_NP"/>
        </w:rPr>
      </w:r>
      <w:r>
        <w:rPr>
          <w:b/>
          <w:lang w:val="ne_NP" w:bidi="ne_NP"/>
        </w:rPr>
        <w:t>दोस्रो दृश्य:</w:t>
      </w:r>
      <w:r>
        <w:rPr>
          <w:lang w:val="ne_NP" w:bidi="ne_NP"/>
        </w:rPr>
        <w:t xml:space="preserve"> येशूले चेलाहरूलाई परमेश्वरसँग डराउनुपर्छ भनेर सिकाउनुहुन्छ। येशूले तिनीहरू कति बहुमूल्य छन् भन्ने पनि भन्नुहुन्छ।</w:t>
      </w:r>
    </w:p>
    <w:p>
      <w:pPr/>
      <w:r>
        <w:rPr>
          <w:lang w:val="ne_NP" w:bidi="ne_NP"/>
        </w:rPr>
      </w:r>
      <w:r>
        <w:rPr>
          <w:b/>
          <w:lang w:val="ne_NP" w:bidi="ne_NP"/>
        </w:rPr>
        <w:t>तेस्रो दृश्य:</w:t>
      </w:r>
      <w:r>
        <w:rPr>
          <w:lang w:val="ne_NP" w:bidi="ne_NP"/>
        </w:rPr>
        <w:t xml:space="preserve"> येशूले आफ्ना चेलाहरूलाई अरूको अगाडि उहाँलाई स्वीकार गर्ने बारेमा सिकाउनुहुन्छ। येशूले पवित्र आत्मालाई अस्वीकार गर्नु भनेको क्षमा नहुने कुरा हो भनेर व्याख्या गर्नुहुन्छ।</w:t>
      </w:r>
    </w:p>
    <w:p>
      <w:pPr/>
      <w:r>
        <w:rPr>
          <w:lang w:val="ne_NP" w:bidi="ne_NP"/>
        </w:rPr>
      </w:r>
      <w:r>
        <w:rPr>
          <w:b/>
          <w:lang w:val="ne_NP" w:bidi="ne_NP"/>
        </w:rPr>
        <w:t>चौथो दृश्य:</w:t>
      </w:r>
      <w:r>
        <w:rPr>
          <w:lang w:val="ne_NP" w:bidi="ne_NP"/>
        </w:rPr>
        <w:t xml:space="preserve"> येशूले उहाँका चेलाहरूले सभाघरहरूमा शासकहरू र अधिकारीहरूको अगाडि परीक्षाको सामना गर्दा कसरी व्यवहार गर्ने भनेर सिकाउनुहुन्छ। येशूले तिनीहरूलाई नडराओ भन्नुहुन्छ किनभने पवित्र आत्माले तिनीहरूलाई के भन्नुपर्छ सो बताउनुहुनेछ।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ठूलो भीड</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स्वर्गदूतहरू</w:t>
      </w:r>
    </w:p>
    <w:p>
      <w:pPr>
        <w:pStyle w:val="ListBullet"/>
        <w:spacing w:line="240" w:lineRule="auto"/>
        <w:ind w:left="720"/>
      </w:pPr>
      <w:r>
        <w:rPr>
          <w:lang w:val="ne_NP" w:bidi="ne_NP"/>
        </w:rPr>
      </w:r>
      <w:r>
        <w:rPr>
          <w:lang w:val="ne_NP" w:bidi="ne_NP"/>
        </w:rPr>
        <w:t>येशूलाई अस्वीकार गर्ने व्यक्ति</w:t>
      </w:r>
    </w:p>
    <w:p>
      <w:pPr>
        <w:pStyle w:val="ListBullet"/>
        <w:spacing w:line="240" w:lineRule="auto"/>
        <w:ind w:left="720"/>
      </w:pPr>
      <w:r>
        <w:rPr>
          <w:lang w:val="ne_NP" w:bidi="ne_NP"/>
        </w:rPr>
      </w:r>
      <w:r>
        <w:rPr>
          <w:lang w:val="ne_NP" w:bidi="ne_NP"/>
        </w:rPr>
        <w:t>येशूलाई चिन्ने व्यक्ति</w:t>
      </w:r>
    </w:p>
    <w:p>
      <w:pPr>
        <w:pStyle w:val="ListBullet"/>
        <w:spacing w:line="240" w:lineRule="auto"/>
        <w:ind w:left="720"/>
      </w:pPr>
      <w:r>
        <w:rPr>
          <w:lang w:val="ne_NP" w:bidi="ne_NP"/>
        </w:rPr>
      </w:r>
      <w:r>
        <w:rPr>
          <w:lang w:val="ne_NP" w:bidi="ne_NP"/>
        </w:rPr>
        <w:t>पवित्र आत्मा</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 xml:space="preserve"> एकै समयमा दुई घटनाहरू भइरहेका छन् भनेर सम्झनु महत्त्वपूर्ण छ। मानिसहरू बाहिर जम्मा हुँदा येशू घर भित्र धार्मिक नेताहरूसँग हुनुहुन्छ।</w:t>
      </w:r>
    </w:p>
    <w:p>
      <w:pPr/>
      <w:r>
        <w:rPr>
          <w:lang w:val="ne_NP" w:bidi="ne_NP"/>
        </w:rPr>
      </w:r>
      <w:r>
        <w:rPr>
          <w:lang w:val="ne_NP" w:bidi="ne_NP"/>
        </w:rPr>
        <w:t>येशू फरिसीको घरबाट निस्कनुहुन्छ र आफ्ना चेलाहरूलाई पाखण्डको बारेमा सिकाउन थाल्नुहुन्छ। ठूलो भीड नजिकै सुनिरहेको छ।</w:t>
      </w:r>
    </w:p>
    <w:p>
      <w:pPr/>
      <w:r>
        <w:rPr>
          <w:lang w:val="ne_NP" w:bidi="ne_NP"/>
        </w:rPr>
      </w:r>
      <w:r>
        <w:rPr>
          <w:lang w:val="ne_NP" w:bidi="ne_NP"/>
        </w:rPr>
        <w:t>येशूले आफ्ना चेलाहरूलाई कपटले उनीहरूलाई पनि प्रभाव पार्न सक्छ भनी बताउनुभएको कुरा सम्झनु महत्त्वपूर्ण छ। त्यसैले तिनीहरू होशियार हुनुपर्छ किनभने गोप्य रूपमा गरिने कुरा सार्वजनिक रूपमा प्रकट गरिनेछ।</w:t>
      </w:r>
    </w:p>
    <w:p>
      <w:pPr/>
      <w:r>
        <w:rPr>
          <w:lang w:val="ne_NP" w:bidi="ne_NP"/>
        </w:rPr>
      </w:r>
      <w:r>
        <w:rPr>
          <w:lang w:val="ne_NP" w:bidi="ne_NP"/>
        </w:rPr>
        <w:t>परमेश्वरले चेलाहरूलाई महत्व दिनुहुन्छ भनेर येशूले सिकाउनुहुन्छ। यदि परमेश्वरले भँगेराको हेरचाह गर्नुहुन्छ भने उहाँले निश्चित रूपमा तिनीहरूको हेरचाह गर्नुहुनेछ।</w:t>
      </w:r>
    </w:p>
    <w:p>
      <w:pPr/>
      <w:r>
        <w:rPr>
          <w:lang w:val="ne_NP" w:bidi="ne_NP"/>
        </w:rPr>
      </w:r>
      <w:r>
        <w:rPr>
          <w:lang w:val="ne_NP" w:bidi="ne_NP"/>
        </w:rPr>
        <w:t>भँगेराहरू खानका लागि बजारमा बेचिएका थिए भनेर सम्झनु महत्त्वपूर्ण छ। ती राम्रा र सस्ता खानेकुरा थिए। येशू भन्नुहुन्छ कि परमेश्वरले भँगेराहरू खानका लागि बेचिए तापनि तिनीहरूलाई बिर्सनुहुन्न।</w:t>
      </w:r>
    </w:p>
    <w:p>
      <w:pPr/>
      <w:r>
        <w:rPr>
          <w:lang w:val="ne_NP" w:bidi="ne_NP"/>
        </w:rPr>
      </w:r>
      <w:r>
        <w:rPr>
          <w:lang w:val="ne_NP" w:bidi="ne_NP"/>
        </w:rPr>
        <w:t>येशू भन्नुहुन्छ कि यदि कसैले उहाँलाई सार्वजनिक रूपमा स्वीकार गर्छ भने उहाँले परमेश्वर र स्वर्गदूतहरूको अगाडि तिनीहरू उहाँका हुन् भनी भन्नुहुनेछ। तर जसले पृथ्वीमा येशूलाई इन्कार गर्छ, येशूले पनि उसलाई स्वर्गमा इन्कार गर्नुहुनेछ। येशू भन्नुहुन्छ कि परमेश्वरले उहाँलाई अस्वीकार गर्नेहरूलाई क्षमा गर्न सक्नुहुन्छ, तर परमेश्वरले पवित्र आत्मालाई अस्वीकार गर्नेहरूलाई क्षमा गर्नुहुने छैन।</w:t>
      </w:r>
    </w:p>
    <w:p>
      <w:pPr/>
      <w:r>
        <w:rPr>
          <w:lang w:val="ne_NP" w:bidi="ne_NP"/>
        </w:rPr>
      </w:r>
      <w:r>
        <w:rPr>
          <w:lang w:val="ne_NP" w:bidi="ne_NP"/>
        </w:rPr>
        <w:t>येशूले पृथ्वीका मानिसहरूको अगाडि उहाँलाई अस्वीकार गर्ने वा स्वीकार गर्ने कुराको अनन्त परिणामहरूको बारेमा कुरा गरिरहनुभएको छ भनेर सम्झनु महत्त्वपूर्ण छ। येशूको विरुद्धमा बोल्नु भन्दा पनि गम्भीर कुरा पवित्र आत्मालाई इन्कार गर्नु अक्षम्य कुरा हो भनेर येशूले यो पनि भन्नुहुन्छ।</w:t>
      </w:r>
    </w:p>
    <w:p>
      <w:pPr/>
      <w:r>
        <w:rPr>
          <w:lang w:val="ne_NP" w:bidi="ne_NP"/>
        </w:rPr>
      </w:r>
      <w:r>
        <w:rPr>
          <w:lang w:val="ne_NP" w:bidi="ne_NP"/>
        </w:rPr>
        <w:t>येशूले चेलाहरूलाई तिनीहरूले परीक्षाको सामना गर्नेछन् भनेर भन्नुहुन्छ, तर उहाँले भन्नुहुन्छ कि पवित्र आत्माले त्यसै समयमा के भन्नुपर्छ भनेर तिनीहरूलाई सिकाउनुहुनेछ।</w:t>
      </w:r>
    </w:p>
    <w:p>
      <w:pPr/>
      <w:r>
        <w:rPr>
          <w:lang w:val="ne_NP" w:bidi="ne_NP"/>
        </w:rPr>
      </w:r>
      <w:r>
        <w:rPr>
          <w:lang w:val="ne_NP" w:bidi="ne_NP"/>
        </w:rPr>
        <w:t>येशूले तिनीहरूलाई पवित्र आत्माले सही शब्दहरू भन्न डोर्याउनुहुनेछ भन्दै हुनुहुन्छ भन्ने कुरा सम्झनु महत्त्वपूर्ण छ। जब येशूले सिकाउनु भन्नुहुन्छ, उहाँको अर्थ कक्षाकोठामा विद्यार्थीहरूलाई सिकाउनु होइन, तर सङ्कष्टको समयमा चेलाहरूलाई बोल्ने शब्दहरू दिनु हो।</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ठूलो भीड</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स्वर्गदूतहरू</w:t>
      </w:r>
    </w:p>
    <w:p>
      <w:pPr>
        <w:pStyle w:val="ListBullet"/>
        <w:spacing w:line="240" w:lineRule="auto"/>
        <w:ind w:left="720"/>
      </w:pPr>
      <w:r>
        <w:rPr>
          <w:lang w:val="ne_NP" w:bidi="ne_NP"/>
        </w:rPr>
      </w:r>
      <w:r>
        <w:rPr>
          <w:lang w:val="ne_NP" w:bidi="ne_NP"/>
        </w:rPr>
        <w:t>येशूलाई अस्वीकार गर्ने व्यक्ति</w:t>
      </w:r>
    </w:p>
    <w:p>
      <w:pPr>
        <w:pStyle w:val="ListBullet"/>
        <w:spacing w:line="240" w:lineRule="auto"/>
        <w:ind w:left="720"/>
      </w:pPr>
      <w:r>
        <w:rPr>
          <w:lang w:val="ne_NP" w:bidi="ne_NP"/>
        </w:rPr>
      </w:r>
      <w:r>
        <w:rPr>
          <w:lang w:val="ne_NP" w:bidi="ne_NP"/>
        </w:rPr>
        <w:t>येशूलाई चिन्ने व्यक्ति</w:t>
      </w:r>
    </w:p>
    <w:p>
      <w:pPr>
        <w:pStyle w:val="ListBullet"/>
        <w:spacing w:line="240" w:lineRule="auto"/>
        <w:ind w:left="720"/>
      </w:pPr>
      <w:r>
        <w:rPr>
          <w:lang w:val="ne_NP" w:bidi="ne_NP"/>
        </w:rPr>
      </w:r>
      <w:r>
        <w:rPr>
          <w:lang w:val="ne_NP" w:bidi="ne_NP"/>
        </w:rPr>
        <w:t>पवित्र आत्मा</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 फरिसीको घरमा हुँदा मानिसहरू जम्मा भएको अभिनय गर्ने कुरा सुनिश्चित गर्नुहोस्। टोलीले येशू आफ्ना चेलाहरूसँग कुरा गरिरहनुभएको बेला आफैँलाई आदर गरियोस् भन्ने चाहने तर गोप्य रूपमा मानिसहरूको अनादर गर्ने फरिसीको अभिनय गर्न सक्छ। जब येशूले गोप्य रूपमा भनिएका कुराहरू परमेश्वरले प्रकट गर्नुहुनेछ भन्ने बारेमा सिकाउनुहुन्छ, तब टोलीले एकजना फरिसीले कानेखुसी गरेको र अर्को कसैले उसले भनेको कुरा सबैलाई कराएर सुनाएको अभिनय गर्न सक्छन्।</w:t>
      </w:r>
    </w:p>
    <w:p>
      <w:pPr/>
      <w:r>
        <w:rPr>
          <w:lang w:val="ne_NP" w:bidi="ne_NP"/>
        </w:rPr>
      </w:r>
      <w:r>
        <w:rPr>
          <w:lang w:val="ne_NP" w:bidi="ne_NP"/>
        </w:rPr>
        <w:t>टोलीले कसैले येशूलाई अस्वीकार गरेको र कसैले उहाँलाई चिनेको अभिनय गर्ने कुरा सुनिश्चित गर्नुहोस्। त्यसपछि येशूले परमेश्वर र उहाँका स्वर्गदूतहरूको अगाडि उहाँलाई अस्वीकार गर्ने व्यक्तिलाई कसरी अस्वीकार गर्नुहुन्छ भनेर देखाउनुहोस्। येशूले परमेश्वर र उहाँका स्वर्गदूतहरूको अगाडि उहाँलाई चिन्ने व्यक्तिलाई चिन्नुभएको पनि देखाउनुहोस्।</w:t>
      </w:r>
    </w:p>
    <w:p>
      <w:pPr/>
      <w:r>
        <w:rPr>
          <w:lang w:val="ne_NP" w:bidi="ne_NP"/>
        </w:rPr>
      </w:r>
      <w:r>
        <w:rPr>
          <w:lang w:val="ne_NP" w:bidi="ne_NP"/>
        </w:rPr>
        <w:t>टोलीले पवित्र आत्मालाई अस्वीकार गरेको कुरालाई प्रतिनिधित्व गर्नका लागि पवित्र आत्माले कुनै व्यक्तिको जीवन डोर्याउन खोज्नुभएको तर ती व्यक्तिले पवित्र आत्माको प्रतिरोध गरेको दृश्यको अभिनय गर्ने कुरा सुनिश्चित गर्नुहोस्।</w:t>
      </w:r>
    </w:p>
    <w:p>
      <w:pPr/>
      <w:r>
        <w:rPr>
          <w:lang w:val="ne_NP" w:bidi="ne_NP"/>
        </w:rPr>
      </w:r>
      <w:r>
        <w:rPr>
          <w:lang w:val="ne_NP" w:bidi="ne_NP"/>
        </w:rPr>
        <w:t>टोलीले चेलाहरूमध्ये एकजनामाथि अदालतमा मुद्दा चलिरहेको बेला पवित्र आत्माले उनलाई शब्दहरू कानेखुशी गरिरहनुभएको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धार्मिक नेताहरूसँग खाना खाँदै गर्दा ठूलो भीड बाहिर जम्मा भएको अभिनय गर्नुहोस्। येशू घरबाट निस्कनुहुन्छ र सबै मानिसहरू वरिपरि जम्मा हुन्छन्। येशूले पहिले आफ्ना अनुयायीहरूसँग कुरा गर्नुभयो र तिनीहरूलाई फरिसीहरूको खमिरको बारेमा होशियार रहनु भन्नुभयो, जुन तिनीहरूको पाखण्ड हो। येशूले जोड दिनुहुन्छ कि गोप्यमा रहेका सबै कुरा परमेश्वरले प्रकट गर्नुहुनेछ, र बन्द ढोका पछाडि भनिएका सबै कुरा सार्वजनिक रूपमा सुनिनेछन्।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 हामी फरिसीहरू जस्तै छौं भन्ने मलाइ लाग्दैन," "मानिसहरूले मेरो रहस्यहरू थाहा पाउनेछन् भन्ने कुराले म लाजमा परेको छु," र "मैले गर्ने सबै कुरामा खुल्ला हुनु आवश्यक छ।" अभिनय फेरि सुरु गर्नुहोस्।</w:t>
      </w:r>
    </w:p>
    <w:p>
      <w:pPr/>
      <w:r>
        <w:rPr>
          <w:lang w:val="ne_NP" w:bidi="ne_NP"/>
        </w:rPr>
      </w:r>
      <w:r>
        <w:rPr>
          <w:lang w:val="ne_NP" w:bidi="ne_NP"/>
        </w:rPr>
        <w:t xml:space="preserve"> शरीरलाई मार्ने व्यक्तिसँग नडराउनु तर प्राणलाई मार्न सक्ने र त्यसलाई नरकमा फ्याँक्ने शक्ति भएको परमेश्वरसँग डराउनु भनेर येशूले आफ्ना चेलाहरूलाई भन्नुभएको अभिनय गर्नुहोस्। येशूले व्याख्या गर्नुहुन्छ कि परमेश्वरले धेरै कम मूल्य भएका साधारण चराहरूको हेरचाह गर्नुहुन्छ। परमेश्वरको लागि मानिसहरू ती चराहरू भन्दा बढी महत्त्वपूर्ण छन्। परमेश्वरले तिनीहरूको टाउकोमा भएको प्रत्येक कपाल जान्नुहुन्छ भनेर येशूले भन्नुहुन्छ। येशूले तिनीहरूलाई डराउनु पर्दैन भन्नुहुन्छ।</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"म नरकमा जान चाहँदिन," "म आफूलाई मूल्यवान् महसुस गर्छु," र "परमेश्वरले मलाई म आफैले भन्दा राम्रोसँग चिन्नुहुन्छ।" अभिनय फेरि सुरु गर्नुहोस्।</w:t>
      </w:r>
    </w:p>
    <w:p>
      <w:pPr/>
      <w:r>
        <w:rPr>
          <w:lang w:val="ne_NP" w:bidi="ne_NP"/>
        </w:rPr>
      </w:r>
      <w:r>
        <w:rPr>
          <w:lang w:val="ne_NP" w:bidi="ne_NP"/>
        </w:rPr>
        <w:t>"जसले यहाँ पृथ्वीमा मलाई चिन्छ, म उसलाई परमेश्वरका स्वर्गदूतहरूको अगाडि चिन्नेछु भनेर यशूले व्याख्या गर्नुभएको अभिनय गर्नुहोस्। यदि कसैले यहाँ पृथ्वीमा मलाई अस्वीकार गर्छ भने म परमेश्वरका स्वर्गदूतहरूको अगाडि उसलाई अस्वीकार गर्नेछु। येशूको विरुद्धमा बोल्ने व्यक्तिलाई क्षमा गर्न सकिन्छ, तर पवित्र आत्मालाई अपमान गर्ने व्यक्तिलाई क्षमा गरिने छैन।"</w:t>
      </w:r>
    </w:p>
    <w:p>
      <w:pPr/>
      <w:r>
        <w:rPr>
          <w:lang w:val="ne_NP" w:bidi="ne_NP"/>
        </w:rPr>
      </w:r>
      <w:r>
        <w:rPr>
          <w:lang w:val="ne_NP" w:bidi="ne_NP"/>
        </w:rPr>
        <w:t>अभिनय रोक्नुहोस्: स्वर्गदूतहरूको भूमिका खेल्ने कलाकारलाई सोध्नुहोस्, "तपाईंलाई कस्तो महसुस भइरहेको छ?" तपाईंले यस्ता कुराहरू सुन्न सक्नुहुन्छ, "केही मानिसहरू येशूलाई पछ्याउन चाहँदैनन् भनेर म विश्वास गर्न सक्दिन," "तिनीहरूले येशूलाई अस्वीकार गरे, येशूले तिनीहरूलाई यहाँ चिन्नुहुनेछ भन्ने कुरा तिनीहरूले कसरी आशा गर्न सक्छन्?" अनि "हामी खुसी छौं कि तिनीहरूले आफ्ना परीक्षाहरू र कठिनाइहरूमा येशूलाई कहिल्यै इन्कार गरेनन्। " येशूले तिनीहरूलाई यहाँ चिन्नुभएको कुरा कति आनन्दित भयो।" अभिनय फेरि सुरु गर्नुहोस्।</w:t>
      </w:r>
    </w:p>
    <w:p>
      <w:pPr/>
      <w:r>
        <w:rPr>
          <w:lang w:val="ne_NP" w:bidi="ne_NP"/>
        </w:rPr>
      </w:r>
      <w:r>
        <w:rPr>
          <w:lang w:val="ne_NP" w:bidi="ne_NP"/>
        </w:rPr>
        <w:t>येशूले आफ्ना चेलाहरूलाई जब तिनीहरूलाई न्यायको लागि लगिन्छ, तब के भन्ने भनेर चिन्ता नगर्नु, किनकि पवित्र आत्माले त्यसै घडीमा तिनीहरूलाई के भन्नुपर्छ भनेर सिकाउनुहुनेछ भनी भन्नुभएको कुराको अभिनय गर्नुहोस्।</w:t>
      </w:r>
    </w:p>
    <w:p>
      <w:pPr/>
      <w:r>
        <w:rPr>
          <w:lang w:val="ne_NP" w:bidi="ne_NP"/>
        </w:rPr>
      </w:r>
      <w:r>
        <w:rPr>
          <w:lang w:val="ne_NP" w:bidi="ne_NP"/>
        </w:rPr>
        <w:t>अभिनय रोक्नुहोस्: पवित्र आत्माको भूमिका खेल्ने कलाकारलाई सोध्नुहोस्, "तपाईंलाई कस्तो महसुस भइरहेको छ?" तपाईंले यस्ता कुराहरू सुन्न सक्नुहुन्छ, "येशूले भन्नुभएको कुराहरूमा तिनीहरूले ध्यान दिए भनेर म खुसी छु, अब तिनीहरूले यी शब्दहरू प्रयोग गर्न सक्छन्," "म येशूसँग खुसी छु।" तिनीहरूले मेरो नेतृत्व पछ्याउनेछन्," र "यस बेलाम तिनीहरूले सुन्नु र दोहोऱ्याउनु आवश्यक छ।" मुद्दामा चेलाको भूमिका खेल्ने कलाकारलाई सोध्नुहोस्, "तपाईंलाई कस्तो महसुस भइरहेको छ?" तपाईंले यस्ता कुराहरू सुन्न सक्नुहुन्छ, "म डराएको छु, तर येशूले मलाई भन्नुभएको कुरा म सम्झन्छु," "येशूले जस्तै कष्ट भोग्न पाउनु मेरो लागि सम्मानको कुरा हो," र "मैले के भन्नुपर्छ भन्ने कुरामा म विश्वस्त छु, किनभने पवित्र आत्माले मलाई उहाँका वचनहरू दिइरहनुभएको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धार्मिक नेताहरूको आलोचना गरेपछि, येशूले आफ्ना </w:t>
      </w:r>
      <w:r>
        <w:rPr>
          <w:b/>
          <w:lang w:val="ne_NP" w:bidi="ne_NP"/>
        </w:rPr>
        <w:t>चेलाहरू</w:t>
      </w:r>
      <w:r>
        <w:rPr>
          <w:lang w:val="ne_NP" w:bidi="ne_NP"/>
        </w:rPr>
        <w:t xml:space="preserve"> वा अनुयायीहरूलाई </w:t>
      </w:r>
      <w:r>
        <w:rPr>
          <w:b/>
          <w:lang w:val="ne_NP" w:bidi="ne_NP"/>
        </w:rPr>
        <w:t>सतावट</w:t>
      </w:r>
      <w:r>
        <w:rPr>
          <w:lang w:val="ne_NP" w:bidi="ne_NP"/>
        </w:rPr>
        <w:t xml:space="preserve">, वा अन्य मानिसहरूले परमेश्वरका मानिसहरूलाई कष्ट दिने कुराको बारेमा सिकाउनुभयो। तपाईंले पहिले गरेजस्तै चेलाहरूलाई अनुवाद गर्ने कुरा निश्चित गर्नुहोस्। </w:t>
      </w:r>
      <w:r>
        <w:rPr>
          <w:lang w:val="ne_NP" w:bidi="ne_NP"/>
        </w:rPr>
        <w:t>चेला</w:t>
      </w:r>
      <w:r>
        <w:rPr>
          <w:lang w:val="ne_NP" w:bidi="ne_NP"/>
        </w:rPr>
        <w:t xml:space="preserve"> र </w:t>
      </w:r>
      <w:r>
        <w:rPr>
          <w:lang w:val="ne_NP" w:bidi="ne_NP"/>
        </w:rPr>
        <w:t>सतावट</w:t>
      </w:r>
      <w:r>
        <w:rPr>
          <w:lang w:val="ne_NP" w:bidi="ne_NP"/>
        </w:rPr>
        <w:t xml:space="preserve"> मुख्य शब्दावलीमा छन्।</w:t>
      </w:r>
    </w:p>
    <w:p>
      <w:pPr/>
      <w:r>
        <w:rPr>
          <w:lang w:val="ne_NP" w:bidi="ne_NP"/>
        </w:rPr>
      </w:r>
      <w:r>
        <w:rPr>
          <w:lang w:val="ne_NP" w:bidi="ne_NP"/>
        </w:rPr>
        <w:t xml:space="preserve">येशूले आफ्ना चेलाहरूलाई </w:t>
      </w:r>
      <w:r>
        <w:rPr>
          <w:b/>
          <w:lang w:val="ne_NP" w:bidi="ne_NP"/>
        </w:rPr>
        <w:t>फरिसीहरू</w:t>
      </w:r>
      <w:r>
        <w:rPr>
          <w:lang w:val="ne_NP" w:bidi="ne_NP"/>
        </w:rPr>
        <w:t xml:space="preserve"> वा यहूदी धार्मिक नेताहरूले जस्तै </w:t>
      </w:r>
      <w:r>
        <w:rPr>
          <w:b/>
          <w:lang w:val="ne_NP" w:bidi="ne_NP"/>
        </w:rPr>
        <w:t>कपट</w:t>
      </w:r>
      <w:r>
        <w:rPr>
          <w:lang w:val="ne_NP" w:bidi="ne_NP"/>
        </w:rPr>
        <w:t xml:space="preserve"> नगर्न चेतावनी दिनुहुन्छ। कपटी भनेको ईमानदार नभएको व्यक्ति हो। तिनीहरू केही भन्छन् तर तिनीहरूले साँच्चै त्यसमा विश्वास गर्दैनन्। तपाईंले पहिले गरेजस्तै फरिसी र कपटलाई अनुवाद गर्ने कुरा निश्चित गर्नुहोस्। </w:t>
      </w:r>
      <w:r>
        <w:rPr>
          <w:lang w:val="ne_NP" w:bidi="ne_NP"/>
        </w:rPr>
        <w:t>फरिसी</w:t>
      </w:r>
      <w:r>
        <w:rPr>
          <w:lang w:val="ne_NP" w:bidi="ne_NP"/>
        </w:rPr>
        <w:t xml:space="preserve"> र </w:t>
      </w:r>
      <w:r>
        <w:rPr>
          <w:lang w:val="ne_NP" w:bidi="ne_NP"/>
        </w:rPr>
        <w:t>कपट</w:t>
      </w:r>
      <w:r>
        <w:rPr>
          <w:lang w:val="ne_NP" w:bidi="ne_NP"/>
        </w:rPr>
        <w:t xml:space="preserve"> दुबै शब्दहरू मुख्य शब्दावलीमा छन्।</w:t>
      </w:r>
    </w:p>
    <w:p>
      <w:pPr/>
      <w:r>
        <w:rPr>
          <w:lang w:val="ne_NP" w:bidi="ne_NP"/>
        </w:rPr>
      </w:r>
      <w:r>
        <w:rPr>
          <w:lang w:val="ne_NP" w:bidi="ne_NP"/>
        </w:rPr>
        <w:t xml:space="preserve">येशूले आफ्ना अनुयायीहरूलाई भन्नुहुन्छ कि तिनीहरूले हानि पुर्याउने र मार्ने मानिसहरूसँग डराउनु हुँदैन किनभने मृत्युपछि येशूका अनुयायीहरू कहाँ जान्छन् भन्ने कुरा ती मानिसहरूले निर्धारण गर्न सक्दैनन्। तर, तिनीहरूले परमेश्वरसँग </w:t>
      </w:r>
      <w:r>
        <w:rPr>
          <w:b/>
          <w:lang w:val="ne_NP" w:bidi="ne_NP"/>
        </w:rPr>
        <w:t>डराउनुपर्छ</w:t>
      </w:r>
      <w:r>
        <w:rPr>
          <w:lang w:val="ne_NP" w:bidi="ne_NP"/>
        </w:rPr>
        <w:t xml:space="preserve">। यहाँ, </w:t>
      </w:r>
      <w:r>
        <w:rPr>
          <w:lang w:val="ne_NP" w:bidi="ne_NP"/>
        </w:rPr>
        <w:t>डर</w:t>
      </w:r>
      <w:r>
        <w:rPr>
          <w:lang w:val="ne_NP" w:bidi="ne_NP"/>
        </w:rPr>
        <w:t xml:space="preserve"> भन्नाले परमेश्वरप्रतिको विस्मय र श्रद्धामा रहनु र त्यही डरका कारण परमेश्वरको आज्ञाकारितामा जिउनु हो। येशूले आफ्ना अनुयायीहरूलाई भन्नुहुन्छ कि मानिसहरूलाई </w:t>
      </w:r>
      <w:r>
        <w:rPr>
          <w:b/>
          <w:lang w:val="ne_NP" w:bidi="ne_NP"/>
        </w:rPr>
        <w:t>नरक</w:t>
      </w:r>
      <w:r>
        <w:rPr>
          <w:lang w:val="ne_NP" w:bidi="ne_NP"/>
        </w:rPr>
        <w:t xml:space="preserve">मा पठाउने </w:t>
      </w:r>
      <w:r>
        <w:rPr>
          <w:b/>
          <w:lang w:val="ne_NP" w:bidi="ne_NP"/>
        </w:rPr>
        <w:t>अधिकार</w:t>
      </w:r>
      <w:r>
        <w:rPr>
          <w:lang w:val="ne_NP" w:bidi="ne_NP"/>
        </w:rPr>
        <w:t xml:space="preserve">, वा सो कार्य गर्ने हक परमेश्वरसँग मात्र छ। तपाईंले पहिले गरेजस्तै अधिकारलाई अनुवाद गर्ने कुरा निश्चित गर्नुहोस्। </w:t>
      </w:r>
      <w:r>
        <w:rPr>
          <w:lang w:val="ne_NP" w:bidi="ne_NP"/>
        </w:rPr>
        <w:t>अधिकार</w:t>
      </w:r>
      <w:r>
        <w:rPr>
          <w:lang w:val="ne_NP" w:bidi="ne_NP"/>
        </w:rPr>
        <w:t xml:space="preserve"> मुख्य शब्दावलीमा छ।</w:t>
      </w:r>
    </w:p>
    <w:p>
      <w:pPr/>
      <w:r>
        <w:rPr>
          <w:lang w:val="ne_NP" w:bidi="ne_NP"/>
        </w:rPr>
      </w:r>
      <w:r>
        <w:rPr>
          <w:lang w:val="ne_NP" w:bidi="ne_NP"/>
        </w:rPr>
        <w:t xml:space="preserve">यहाँ, </w:t>
      </w:r>
      <w:r>
        <w:rPr>
          <w:b/>
          <w:lang w:val="ne_NP" w:bidi="ne_NP"/>
        </w:rPr>
        <w:t>नरक</w:t>
      </w:r>
      <w:r>
        <w:rPr>
          <w:lang w:val="ne_NP" w:bidi="ne_NP"/>
        </w:rPr>
        <w:t xml:space="preserve"> शब्दले वास्तवमा हिन्नोम उपत्यकाको हिब्रू नामलाई जनाउँछ। यो </w:t>
      </w:r>
      <w:r>
        <w:rPr>
          <w:lang w:val="ne_NP" w:bidi="ne_NP"/>
        </w:rPr>
        <w:t>यरूशलेमको</w:t>
      </w:r>
      <w:r>
        <w:rPr>
          <w:lang w:val="ne_NP" w:bidi="ne_NP"/>
        </w:rPr>
        <w:t xml:space="preserve"> दक्षिणमा भएको एउटा उपत्यका थियो जहाँ मानिसहरूले फोहोर र अपराधीहरूको शवहरू फ्याँक्थे। यहूदीहरूको लागि, उपत्यका परमेश्वरले दुष्ट मानिसहरूको मृत्युपछि तिनीहरूलाई दण्ड दिनुहुने ठाउँको प्रतीक थियो। तपाईंले अघिल्लो खण्डहरूमा गरेजस्तै नरकलाई अनुवाद गर्ने कुरा निश्चित गर्नुहोस्। </w:t>
      </w:r>
      <w:r>
        <w:rPr>
          <w:lang w:val="ne_NP" w:bidi="ne_NP"/>
        </w:rPr>
        <w:t>नरक</w:t>
      </w:r>
      <w:r>
        <w:rPr>
          <w:lang w:val="ne_NP" w:bidi="ne_NP"/>
        </w:rPr>
        <w:t xml:space="preserve"> मुख्य शब्दावलीमा छ।</w:t>
      </w:r>
    </w:p>
    <w:p>
      <w:pPr/>
      <w:r>
        <w:rPr>
          <w:lang w:val="ne_NP" w:bidi="ne_NP"/>
        </w:rPr>
      </w:r>
      <w:r>
        <w:rPr>
          <w:lang w:val="ne_NP" w:bidi="ne_NP"/>
        </w:rPr>
        <w:t xml:space="preserve">येशू भन्नुहुन्छ कि जसले आफू येशूलाई पछ्याउँछु र उहाँका शिक्षाहरू पालन गर्छु भनी सार्वजनिक रूपमा स्वीकार गर्दछ, </w:t>
      </w:r>
      <w:r>
        <w:rPr>
          <w:b/>
          <w:lang w:val="ne_NP" w:bidi="ne_NP"/>
        </w:rPr>
        <w:t>मानिसको पुत्र</w:t>
      </w:r>
      <w:r>
        <w:rPr>
          <w:lang w:val="ne_NP" w:bidi="ne_NP"/>
        </w:rPr>
        <w:t xml:space="preserve"> पनि परमेश्वर र </w:t>
      </w:r>
      <w:r>
        <w:rPr>
          <w:b/>
          <w:lang w:val="ne_NP" w:bidi="ne_NP"/>
        </w:rPr>
        <w:t>स्वर्गदूतहरू</w:t>
      </w:r>
      <w:r>
        <w:rPr>
          <w:lang w:val="ne_NP" w:bidi="ne_NP"/>
        </w:rPr>
        <w:t xml:space="preserve"> का अगाडि उभिनेछ र त्यो व्यक्ति उहाँकै हो भनी भन्नेछ। यहाँ, मानिसको पुत्र भन्नाले येशूलाई सबै शक्ति र अधिकार भएको व्यक्तिको रूपमा जनाउने एउटा उपाधि हो। स्वर्गदूतहरूले परमेश्वरका सन्देशवाहक आत्मिक प्राणीहरूलाई जनाउँछन्। मानिसको पुत्र र स्वर्गदूतहरूलाई तपाईंले पहिले अनुवाद गरेकै तरिकाले अनुवाद गर्ने कुरामा निश्चित हुनुहोस्। </w:t>
      </w:r>
      <w:r>
        <w:rPr>
          <w:lang w:val="ne_NP" w:bidi="ne_NP"/>
        </w:rPr>
        <w:t>मानिसको पुत्र</w:t>
      </w:r>
      <w:r>
        <w:rPr>
          <w:lang w:val="ne_NP" w:bidi="ne_NP"/>
        </w:rPr>
        <w:t xml:space="preserve"> र </w:t>
      </w:r>
      <w:r>
        <w:rPr>
          <w:lang w:val="ne_NP" w:bidi="ne_NP"/>
        </w:rPr>
        <w:t>स्वर्गदूतहरू</w:t>
      </w:r>
      <w:r>
        <w:rPr>
          <w:lang w:val="ne_NP" w:bidi="ne_NP"/>
        </w:rPr>
        <w:t>, यी दुवै शब्दहरू मुख्य शब्दावलीमा छन्।</w:t>
      </w:r>
    </w:p>
    <w:p>
      <w:pPr/>
      <w:r>
        <w:rPr>
          <w:lang w:val="ne_NP" w:bidi="ne_NP"/>
        </w:rPr>
      </w:r>
      <w:r>
        <w:rPr>
          <w:lang w:val="ne_NP" w:bidi="ne_NP"/>
        </w:rPr>
        <w:t xml:space="preserve"> येशूलाई अस्वीकार गर्ने व्यक्तिलाई परमेश्वरले </w:t>
      </w:r>
      <w:r>
        <w:rPr>
          <w:b/>
          <w:lang w:val="ne_NP" w:bidi="ne_NP"/>
        </w:rPr>
        <w:t>क्षमा</w:t>
      </w:r>
      <w:r>
        <w:rPr>
          <w:lang w:val="ne_NP" w:bidi="ne_NP"/>
        </w:rPr>
        <w:t xml:space="preserve"> गर्न सक्नुहुन्छ भनेर येशूले सिकाउनुहुन्छ। क्षमा गर्नुको अर्थ यदि कुनै व्यक्तिले दुष्ट काम गर्न छोड्छ र उहाँतिर फर्किन्छ भने परमेश्वरले उसलाई उसको कर्म अनुसारको दण्ड दिनुहुने छैन। तर, येशू भन्नुहुन्छ कि </w:t>
      </w:r>
      <w:r>
        <w:rPr>
          <w:b/>
          <w:lang w:val="ne_NP" w:bidi="ne_NP"/>
        </w:rPr>
        <w:t>पवित्र आत्मा</w:t>
      </w:r>
      <w:r>
        <w:rPr>
          <w:lang w:val="ne_NP" w:bidi="ne_NP"/>
        </w:rPr>
        <w:t xml:space="preserve"> वा परमेश्वरको आत्माको </w:t>
      </w:r>
      <w:r>
        <w:rPr>
          <w:b/>
          <w:lang w:val="ne_NP" w:bidi="ne_NP"/>
        </w:rPr>
        <w:t>निन्दा गर्ने</w:t>
      </w:r>
      <w:r>
        <w:rPr>
          <w:lang w:val="ne_NP" w:bidi="ne_NP"/>
        </w:rPr>
        <w:t xml:space="preserve"> मानिसहरूलाई क्षमा गरिने छैन। ईश्वरनिन्दा भनेको परमेश्वरलाई अनादर गर्नु हो। परमेश्वरको आत्मालाई अनादर गर्ने एउटा उदाहरण परमेश्वरको आत्माको कामलाई हेरेर र यो शैतान वा परमेश्वरको शत्रुको शक्तिमार्फत भयो भनी भन्नु हुन सक्छ। तपाईंले अघिल्लो खण्डहरूमा गरेजस्तै क्षमा, ईश्वरनिन्दा र पवित्र आत्मालाई अनुवाद गर्ने कुरा निश्चित गर्नुहोस्। यी तीनै शब्दहरू, </w:t>
      </w:r>
      <w:r>
        <w:rPr>
          <w:lang w:val="ne_NP" w:bidi="ne_NP"/>
        </w:rPr>
        <w:t>क्षमा</w:t>
      </w:r>
      <w:r>
        <w:rPr>
          <w:lang w:val="ne_NP" w:bidi="ne_NP"/>
        </w:rPr>
        <w:t xml:space="preserve">, </w:t>
      </w:r>
      <w:r>
        <w:rPr>
          <w:lang w:val="ne_NP" w:bidi="ne_NP"/>
        </w:rPr>
        <w:t>ईश्वरनिन्दा</w:t>
      </w:r>
      <w:r>
        <w:rPr>
          <w:lang w:val="ne_NP" w:bidi="ne_NP"/>
        </w:rPr>
        <w:t xml:space="preserve">, र </w:t>
      </w:r>
      <w:r>
        <w:rPr>
          <w:lang w:val="ne_NP" w:bidi="ne_NP"/>
        </w:rPr>
        <w:t>पवित्र आत्मा</w:t>
      </w:r>
      <w:r>
        <w:rPr>
          <w:lang w:val="ne_NP" w:bidi="ne_NP"/>
        </w:rPr>
        <w:t>, मुख्य शब्दावलीमा छन्।</w:t>
      </w:r>
    </w:p>
    <w:p>
      <w:pPr/>
      <w:r>
        <w:rPr>
          <w:lang w:val="ne_NP" w:bidi="ne_NP"/>
        </w:rPr>
      </w:r>
      <w:r>
        <w:rPr>
          <w:lang w:val="ne_NP" w:bidi="ne_NP"/>
        </w:rPr>
        <w:t xml:space="preserve">येशू भन्नुहुन्छ कि चेलाहरूलाई </w:t>
      </w:r>
      <w:r>
        <w:rPr>
          <w:b/>
          <w:lang w:val="ne_NP" w:bidi="ne_NP"/>
        </w:rPr>
        <w:t>सभाघरहरू</w:t>
      </w:r>
      <w:r>
        <w:rPr>
          <w:lang w:val="ne_NP" w:bidi="ne_NP"/>
        </w:rPr>
        <w:t xml:space="preserve"> वा यहूदी आराधना गर्ने ठाउँहरूमा मुद्दा चलाइँदा तिनीहरूले चिन्ता गर्नु हुँदैन। तपाईंले पहिले गरेजस्तै सभाघरलाई अनुवाद गर्ने कुरा निश्चित गर्नुहोस्। </w:t>
      </w:r>
      <w:r>
        <w:rPr>
          <w:lang w:val="ne_NP" w:bidi="ne_NP"/>
        </w:rPr>
        <w:t>सभाघर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12:13–21</w:t>
      </w:r>
      <w:r>
        <w:rPr>
          <w:lang w:val="ne_NP" w:bidi="ne_NP"/>
        </w:rPr>
      </w:r>
    </w:p>
    <w:p>
      <w:pPr>
        <w:pStyle w:val="Heading3"/>
      </w:pPr>
      <w:r>
        <w:rPr>
          <w:lang w:val="ne_NP" w:bidi="ne_NP"/>
        </w:rPr>
        <w:t>Step 1</w:t>
      </w:r>
    </w:p>
    <w:p>
      <w:pPr/>
      <w:r>
        <w:rPr>
          <w:lang w:val="ne_NP" w:bidi="ne_NP"/>
        </w:rPr>
      </w:r>
      <w:r>
        <w:rPr>
          <w:lang w:val="ne_NP" w:bidi="ne_NP"/>
        </w:rPr>
        <w:t>लूका १२:१३–२१ सुन्नुहोस् र यसलाई आफ्नो हृदयमा राख्नुहोस्। पाठलाई तीन पटक सुन्नुहोस् (सम्भव छ भने तीन फरक अनुवादहरूमा)। त्यसपछि टोलीले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पछिल्लो कथामा, येशूले उहाँलाई दण्ड दिने उपाय पत्ता लगाउन चाहने रिसाहा धार्मिक नेताहरूको घर छोड्नुभयो। त्यही समयमा, हजारौं मानिसहरू येशूको नजिक हुन प्रयास गर्दै घर बाहिर जम्मा भए। येशूले पहिले आफ्ना चेलाहरूलाई सतावटको बारेमा सिकाउन र फरिसीहरूको कपटको बारेमा चेतावनी दिन समय लिनुहुन्छ। उहाँले सिकाउँदै गर्दा, भीडको एउटा मानिसले उहाँलाई बोलाउँछ र उहाँले जग्गाको विवाद समाधान गरिदिऊन् भन्ने चाहना राख्छ। येशूले एउटा दृष्टान्त वा छोटो कथा प्रयोग गरेर लोभको बारेमा सिकाउन त्यो मानिसको प्रश्नको प्रयोग गर्नुहुन्छ।</w:t>
      </w:r>
    </w:p>
    <w:p>
      <w:pPr/>
      <w:r>
        <w:rPr>
          <w:lang w:val="ne_NP" w:bidi="ne_NP"/>
        </w:rPr>
      </w:r>
      <w:r>
        <w:rPr>
          <w:lang w:val="ne_NP" w:bidi="ne_NP"/>
        </w:rPr>
        <w:t>त्यो मानिसले येशूलाई रोक्छ र उहाँलाई "गुरू" वा यहूदी धार्मिक नेताका लागि यो विनम्र उपाधि भनेर बोलाउँछ। त्यो मानिसको एउटा जेठो भाइ छ र उसको पिता मरे। यहूदी संस्कृतिमा, जब कुनै मानिसको मृत्यु हुन्थ्यो, उसले आफ्नो उत्तराधिकार, वा आफ्नो सबै जग्गा, पैसा र सम्पत्तिहरू आफ्ना छोराहरूका लागि छोड्थ्यो। सामान्यतया, जेठा छोराले अन्य छोराहरूले भन्दा दुई गुणा बढी पाउँथे। भीडमा भएको मानिसले उसको दाइले अंश नबाँडेकोमा गुनासो गरिरहेको थियो। त्यो मानिस येशूले आफ्नो अधिकार अर्थात् कार्य गर्ने अधिकार प्रयोग गरेर आफूले पाउनुपर्ने अंश दिलाइदिऊन् भन्ने चाहन्छ।</w:t>
      </w:r>
    </w:p>
    <w:p>
      <w:pPr/>
      <w:r>
        <w:rPr>
          <w:lang w:val="ne_NP" w:bidi="ne_NP"/>
        </w:rPr>
      </w:r>
      <w:r>
        <w:rPr>
          <w:lang w:val="ne_NP" w:bidi="ne_NP"/>
        </w:rPr>
        <w:t>रोक्नुहोस् र आफ्नो टोलीसँग छलफल गर्नुहोस्: कुनै व्यक्तिको मृत्यु हुँदा उसको धनसम्पत्तिको के हुन्छ? यदि कुनै व्यक्तिको मृत्यु हुँदा कुनै विवाद भयो भने तपाईंको संस्कृतिका मानिसहरूले कसले के पाउने भनेर कसरी निर्णय गर्छन्?</w:t>
      </w:r>
    </w:p>
    <w:p>
      <w:pPr/>
      <w:r>
        <w:rPr>
          <w:lang w:val="ne_NP" w:bidi="ne_NP"/>
        </w:rPr>
      </w:r>
      <w:r>
        <w:rPr>
          <w:lang w:val="ne_NP" w:bidi="ne_NP"/>
        </w:rPr>
        <w:t>येशू भन्नुहुन्छ, "हे मानिस, मलाई तिमीहरूको न्यायकर्ता वा मध्यस्थ कसले बनायो?" न्यायाधीश र मध्यस्थ भनेका जग्गा विवादहरू समाधान गर्ने र सम्पत्तिलाई सही रूपमा विभाजित गर्ने अधिकार भएका मानिसहरू थिए। येशूको प्रश्नको उद्देश्य जवाफ पाउनु थिएन, तर यसले उहाँले त्यो मानिसको अनुरोधलाई मन पराउनुभएको थिएन भन्ने संकेत गर्थ्यो। येशूले उसलाई "मानिस" भन्नुहुन्छ, जुन कुनै अपरिचित व्यक्तिलाई सम्बोधन गर्ने सामान्य तरिका थियो। मानिसहरू सामान्यतया असहमतिहरू सुल्झाउन धार्मिक नेताहरूकहाँ जान्थे, तर येशूले यो भूमिका स्वीकार गर्नुभएन।</w:t>
      </w:r>
    </w:p>
    <w:p>
      <w:pPr/>
      <w:r>
        <w:rPr>
          <w:lang w:val="ne_NP" w:bidi="ne_NP"/>
        </w:rPr>
      </w:r>
      <w:r>
        <w:rPr>
          <w:lang w:val="ne_NP" w:bidi="ne_NP"/>
        </w:rPr>
        <w:t>येशूले उहाँलाई सुन्ने सबै मानिसहरूसँग कुरा गर्नुहुन्छ र तिनीहरूलाई चेतावनी दिनुहुन्छ। येशूले तिनीहरूलाई कुनै पनि प्रकारले लोभी नहुन होशियार रहन कडा चेतावनी दिनुहुन्छ। लोभले अझ अरू धेरै कुराहरू प्राप्त गर्ने तीव्र इच्छालाई जनाउँछ। लोभले बढी पैसा चाहनुलाई मात्र होइन, अन्य मानिसहरूले तपाईंलाई महत्त्वपूर्ण व्यक्तिका रूपमा हेरून भन्ने तीव्र इच्छालाई पनि जनाउँछ। त्यो मानिसको हकमा, थप जमीनको मालिक हुनाले उसलाई समुदायमा अझ उच्च स्थानको आनन्द दिलाउने थियो। येशूले संकेत गर्नुहुन्छ कि धेरै कुराहरूको मालिक हुनाले कुनै व्यक्तिको जीवनलाई अझ बहुमूल्य वा महत्त्वपूर्ण बनाउँदैन।</w:t>
      </w:r>
    </w:p>
    <w:p>
      <w:pPr/>
      <w:r>
        <w:rPr>
          <w:lang w:val="ne_NP" w:bidi="ne_NP"/>
        </w:rPr>
      </w:r>
      <w:r>
        <w:rPr>
          <w:lang w:val="ne_NP" w:bidi="ne_NP"/>
        </w:rPr>
        <w:t>येशूले एक लोभी किसानको बारेमा एउटा दृष्टान्त वा छोटो कथा सुनाउनुहुन्छ। त्यहाँ एउटा धेरै धनी मानिस थियो जसको ठूलो मात्रामा अन्न फलाउने खेतहरू थिए। ती खेतहरू सायद गहुँ वा जौका अन्नखेतहरू थिए। त्यो मानिसको खेतले यति राम्रो बाली फलाएको हुनाले, उसले त्यसलाई के गर्ने भनेर निर्णय गर्नुपर्यो। त्यो मानिससँग भण्डारहरू वा सामानहरू राख्न प्रयोग गरिने भवनहरू थिए, तर ती यति भरिएका थिए कि उसको बाली राख्नका लागि कतै ठाउँ थिएन।</w:t>
      </w:r>
    </w:p>
    <w:p>
      <w:pPr/>
      <w:r>
        <w:rPr>
          <w:lang w:val="ne_NP" w:bidi="ne_NP"/>
        </w:rPr>
      </w:r>
      <w:r>
        <w:rPr>
          <w:lang w:val="ne_NP" w:bidi="ne_NP"/>
        </w:rPr>
        <w:t>रोक्नुहोस् र भण्डारको तस्वीर देखाउनुहोस्। तपाईंको संस्कृतिका मानिसहरूले खानेकुरा वा सरसामानहरू कसरी भण्डारण गर्छन्?</w:t>
      </w:r>
    </w:p>
    <w:p>
      <w:pPr/>
      <w:r>
        <w:rPr>
          <w:lang w:val="ne_NP" w:bidi="ne_NP"/>
        </w:rPr>
      </w:r>
      <w:r>
        <w:rPr>
          <w:lang w:val="ne_NP" w:bidi="ne_NP"/>
        </w:rPr>
        <w:t>त्यो मानिसले मनमनै सोच्छ कि उसले आफ्ना नोकरहरूलाई भण्डारहरू भत्काउन र त्यसको ठाउँमा ठूला भण्डारहरू बनाउन भन्नेछ ताकि उसले आफ्नो सबै अन्न र सम्पत्तिहरू भण्डारण गर्न सकोस्। त्यो मानिसले आफूलाई धेरै वर्षसम्म पुग्ने प्रशस्त राम्रा कुराहरू भण्डारण गरिएका नयाँ भण्डारहरू भएपछि भविष्यमा आफैलाई बधाई दिनेछु भनेर मनमनै सोच्यो। यदि उसले यस्तो गर्छ भने उसले खान, पिउन र खुशी हुन सक्छ भनेर त्यो मानिसले सोच्छ। अर्को शब्दमा, ऊ भविष्यमा सजिलो जीवन बिताउन र पार्टीहरू र भोजहरूमा आनन्द लिन सक्नेछ।</w:t>
      </w:r>
    </w:p>
    <w:p>
      <w:pPr/>
      <w:r>
        <w:rPr>
          <w:lang w:val="ne_NP" w:bidi="ne_NP"/>
        </w:rPr>
      </w:r>
      <w:r>
        <w:rPr>
          <w:lang w:val="ne_NP" w:bidi="ne_NP"/>
        </w:rPr>
        <w:t>रोक्नुहोस् र आफ्नो टोलीसँग छलफल गर्नुहोस्: तपाईंको संस्कृतिमा आफ्नो मनमनै कुरा गर्ने व्यक्तिलाई तपाईं कसरी वर्णन गर्नुहुन्छ? मानिसहरूले तपाईंको संस्कृतिमा भविष्यको लागि कसरी योजना गर्छन्?</w:t>
      </w:r>
    </w:p>
    <w:p>
      <w:pPr/>
      <w:r>
        <w:rPr>
          <w:lang w:val="ne_NP" w:bidi="ne_NP"/>
        </w:rPr>
      </w:r>
      <w:r>
        <w:rPr>
          <w:lang w:val="ne_NP" w:bidi="ne_NP"/>
        </w:rPr>
        <w:t>तर परमेश्वरका वचनहरूले त्यो मानिस आफैले बिचार गरिरहेको कुरामा बाधा पुर्याउँछ। परमेश्वरले उसलाई मूर्ख वा स्पष्ट विचार नगर्ने व्यक्ति भन्नुहुन्छ। जब परमेश्वरले भन्नुहुन्छ "तिम्रो प्राणको लेखा लिइनेछ," परमेश्वरले त्यो मानिसलाई त्यो राति उहाँले उसको जीवन लिनुहुनेछ वा त्यो मानिस मर्नेछ भनेर भन्दै हुनुहुन्छ। परमेश्वरले सोध्नुहुन्छ, "तिमीले आफ्नो लागि तयार पारेको कुरा कसले पाउनेछ?" त्यो मानिसले आफूलाई भनेर साँचेका सबै सम्पत्तिहरू अरू कसैको हुनेछन् भन्ने कुरामा जोड दिनका लागि उहाँले यो प्रश्न सोध्नुहुन्छ। येशूले दृष्टान्त समाप्त गर्नुहुन्छ र आफ्ना चेलाहरू र भीडलाई निष्कर्ष दिनुहुन्छ।</w:t>
      </w:r>
    </w:p>
    <w:p>
      <w:pPr/>
      <w:r>
        <w:rPr>
          <w:lang w:val="ne_NP" w:bidi="ne_NP"/>
        </w:rPr>
      </w:r>
      <w:r>
        <w:rPr>
          <w:lang w:val="ne_NP" w:bidi="ne_NP"/>
        </w:rPr>
        <w:t>येशू भन्नुहुन्छ कि पृथ्वीमा आफ्नो लागि धनसम्पत्ति सञ्चय गर्ने व्यक्तिको अन्त्य धनी किसानको जस्तै हुनेछ। तिनीहरू मर्नेछन्, आफ्नो भौतिक सम्पत्तिहरू अरू कसैलाई छोड्नेछन्, र परमेश्वरले तिनीहरूलाई मूर्ख ठान्नुहुनेछ। येशू भन्नुहुन्छ कि तिनीहरू परमेश्वरको दृष्टिमा धनी नभएकाले त्यस किसानजस्तै हुन्। यसको अर्थ परमेश्वरले बहुमूल्य ठान्ने कुरा तिनीहरूले गर्दैनन्। तिनीहरूले परमेश्वरमा भरोसा गर्दैनन् र आफ्नो धन सम्पत्ति परमेश्वर र अरूको सेवा गर्न प्रयोग गर्दैनन्।</w:t>
      </w:r>
    </w:p>
    <w:p>
      <w:pPr/>
      <w:r>
        <w:rPr>
          <w:lang w:val="ne_NP" w:bidi="ne_NP"/>
        </w:rPr>
      </w:r>
      <w:r>
        <w:rPr>
          <w:lang w:val="ne_NP" w:bidi="ne_NP"/>
        </w:rPr>
        <w:t>रोक्नुहोस् र आफ्नो टोलीसँग छलफल गर्नुहोस्: तपाईंको संस्कृतिमा मानिसहरूले आफूसँग भएका कुराहरूद्वारा परमेश्वर र अरूको सेवा गर्ने के कस्ता तरिकाहरू 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आफ्ना चेलाहरूलाई सिकाइरहनुभएको बेला भीडमा भएको एक व्यक्तिले अंशबन्डाको विवाद मिलाइदिन आग्रह गर्दै उहाँलाई बाधा पुर्‍याउँछ। येशूले भाइहरूका बीचमा मध्यस्थको भूमिकालाई अस्वीकार गर्नुहुन्छ। येशूले सबैलाई लोभको बारेमा चेतावनी दिनुभयो।</w:t>
      </w:r>
    </w:p>
    <w:p>
      <w:pPr/>
      <w:r>
        <w:rPr>
          <w:lang w:val="ne_NP" w:bidi="ne_NP"/>
        </w:rPr>
      </w:r>
      <w:r>
        <w:rPr>
          <w:b/>
          <w:lang w:val="ne_NP" w:bidi="ne_NP"/>
        </w:rPr>
        <w:t>दोस्रो दृश्य:</w:t>
      </w:r>
      <w:r>
        <w:rPr>
          <w:lang w:val="ne_NP" w:bidi="ne_NP"/>
        </w:rPr>
        <w:t xml:space="preserve"> येशूले एक धनी मानिसको बारेमा एउटा दृष्टान्त सुनाउनुहुन्छ। धनी मानिसको जमीनले प्रशस्त फसल उब्जायो। धनी मानिसले सबै बाली र आफ्ना सम्पत्तिहरू भण्डारण गर्न आफ्ना भकारीहरू भत्काउने र पुनः निर्माण गर्ने योजना बनायो। परमेश्वरले उसलाई बोलाउनु हुन्छ र सोध्नुहुन्छ, उसले छोडेर गएका सबै कुरा कसले पाउने छ? येशूले यो भन्दै टुङ्ग्याउनुहुन्छ कि धनी मानिस आफ्नो लागि धन सञ्चय गर्ने र परमेश्वरमा भरोसा नगर्ने व्यक्तिजस्तै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ठूलो भीड</w:t>
      </w:r>
    </w:p>
    <w:p>
      <w:pPr>
        <w:pStyle w:val="ListBullet"/>
        <w:spacing w:line="240" w:lineRule="auto"/>
        <w:ind w:left="720"/>
      </w:pPr>
      <w:r>
        <w:rPr>
          <w:lang w:val="ne_NP" w:bidi="ne_NP"/>
        </w:rPr>
      </w:r>
      <w:r>
        <w:rPr>
          <w:lang w:val="ne_NP" w:bidi="ne_NP"/>
        </w:rPr>
        <w:t>भीडको व्यक्ति</w:t>
      </w:r>
    </w:p>
    <w:p>
      <w:pPr>
        <w:pStyle w:val="ListBullet"/>
        <w:spacing w:line="240" w:lineRule="auto"/>
        <w:ind w:left="720"/>
      </w:pPr>
      <w:r>
        <w:rPr>
          <w:lang w:val="ne_NP" w:bidi="ne_NP"/>
        </w:rPr>
      </w:r>
      <w:r>
        <w:rPr>
          <w:lang w:val="ne_NP" w:bidi="ne_NP"/>
        </w:rPr>
        <w:t>त्यो व्यक्तिको भाइ</w:t>
      </w:r>
    </w:p>
    <w:p>
      <w:pPr>
        <w:pStyle w:val="ListBullet"/>
        <w:spacing w:line="240" w:lineRule="auto"/>
        <w:ind w:left="720"/>
      </w:pPr>
      <w:r>
        <w:rPr>
          <w:lang w:val="ne_NP" w:bidi="ne_NP"/>
        </w:rPr>
      </w:r>
      <w:r>
        <w:rPr>
          <w:lang w:val="ne_NP" w:bidi="ne_NP"/>
        </w:rPr>
        <w:t>धनी मानिस</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 अझै पनि अघिल्लो अशंकै भीड हो।</w:t>
      </w:r>
    </w:p>
    <w:p>
      <w:pPr/>
      <w:r>
        <w:rPr>
          <w:lang w:val="ne_NP" w:bidi="ne_NP"/>
        </w:rPr>
      </w:r>
      <w:r>
        <w:rPr>
          <w:lang w:val="ne_NP" w:bidi="ne_NP"/>
        </w:rPr>
        <w:t>यो सम्झनु महत्त्वपूर्ण छ कि ती व्यक्तिले येशूलाई आफ्नो भाइलाई अंशबन्डाको बारेमा व्यवस्थाले जे भन्छ, अर्थात् त्यस मानिसका बुबाले छोडेर गएका पैसा, सरसामान र सम्पत्तिको बारेमा व्यवस्थाले जे भन्छ त्यही गर्न भनिदिन आग्रह गरिरहेका छन्।</w:t>
      </w:r>
    </w:p>
    <w:p>
      <w:pPr/>
      <w:r>
        <w:rPr>
          <w:lang w:val="ne_NP" w:bidi="ne_NP"/>
        </w:rPr>
      </w:r>
      <w:r>
        <w:rPr>
          <w:lang w:val="ne_NP" w:bidi="ne_NP"/>
        </w:rPr>
        <w:t>भीडको एक व्यक्तिले येशूलाई आफ्नो भाइलाई अंश भाग लगाइदिन भनिदिन आग्रह गर्छ।</w:t>
      </w:r>
    </w:p>
    <w:p>
      <w:pPr/>
      <w:r>
        <w:rPr>
          <w:lang w:val="ne_NP" w:bidi="ne_NP"/>
        </w:rPr>
      </w:r>
      <w:r>
        <w:rPr>
          <w:lang w:val="ne_NP" w:bidi="ne_NP"/>
        </w:rPr>
        <w:t>येशूले कुनै विवाद हुँदा राम्रो न्याय गर्ने अवधारणालाई अस्वीकार गरिरहनुभएको छैन भनेर सम्झनु महत्त्वपूर्ण छ। यसको सट्टा, उहाँले उसको लोभको कारणले त्यो मानिसको अनुरोधलाई अस्वीकार गर्नुहुन्छ।</w:t>
      </w:r>
    </w:p>
    <w:p>
      <w:pPr/>
      <w:r>
        <w:rPr>
          <w:lang w:val="ne_NP" w:bidi="ne_NP"/>
        </w:rPr>
      </w:r>
      <w:r>
        <w:rPr>
          <w:lang w:val="ne_NP" w:bidi="ne_NP"/>
        </w:rPr>
        <w:t>येशूले त्यो मानिसलाई भन्नुहुन्छ कि उहाँ यस्तो प्रकारको विवादको लागि न्यायाधीश नियुक्त हुनुभएको होइन। येशूले तिनीहरूलाई जीवन सम्पत्तिभन्दा बढी हो र लोभबाट जोगिनू भनेर भन्नुहुन्छ।</w:t>
      </w:r>
    </w:p>
    <w:p>
      <w:pPr/>
      <w:r>
        <w:rPr>
          <w:lang w:val="ne_NP" w:bidi="ne_NP"/>
        </w:rPr>
      </w:r>
      <w:r>
        <w:rPr>
          <w:lang w:val="ne_NP" w:bidi="ne_NP"/>
        </w:rPr>
        <w:t>धनी मानिससँग आफ्नो उत्पादन भण्डारण गर्ने ठाउँ थियो, तर सबै बाली राख्ने ठाउँ थिएन भनेर सम्झनु महत्त्वपूर्ण छ। त्यो मानिससँग आफ्ना भण्डारहरूमा अटाउन सक्ने भन्दा बढी बाली थियो।</w:t>
      </w:r>
    </w:p>
    <w:p>
      <w:pPr/>
      <w:r>
        <w:rPr>
          <w:lang w:val="ne_NP" w:bidi="ne_NP"/>
        </w:rPr>
      </w:r>
      <w:r>
        <w:rPr>
          <w:lang w:val="ne_NP" w:bidi="ne_NP"/>
        </w:rPr>
        <w:t>येशूले एक धनी मानिसको कथा सुनाउनुहुन्छ। यो धनी मानिससँग जमीनको एउटा टुक्रा थियो। उत्पादन प्रशस्त थियो। त्यो मानिसले भण्डारहरू भत्काउने र आफ्नो बाली भण्डारण गर्न ठूला भण्डारहरू बनाउने सोच राख्छ।</w:t>
      </w:r>
    </w:p>
    <w:p>
      <w:pPr/>
      <w:r>
        <w:rPr>
          <w:lang w:val="ne_NP" w:bidi="ne_NP"/>
        </w:rPr>
      </w:r>
      <w:r>
        <w:rPr>
          <w:lang w:val="ne_NP" w:bidi="ne_NP"/>
        </w:rPr>
        <w:t>धनी मानिसको लक्ष्य उसले भविष्यमा आफूले जम्मा गरेको कुरामा आनन्द पाउनु थियो भनेर सम्झनु महत्त्वपूर्ण छ।</w:t>
      </w:r>
    </w:p>
    <w:p>
      <w:pPr/>
      <w:r>
        <w:rPr>
          <w:lang w:val="ne_NP" w:bidi="ne_NP"/>
        </w:rPr>
      </w:r>
      <w:r>
        <w:rPr>
          <w:lang w:val="ne_NP" w:bidi="ne_NP"/>
        </w:rPr>
        <w:t>त्यसपछि त्यो मानिसले भन्यो कि उससँग जीवनको आनन्द लिनका लागि पर्याप्त छ र उसले काम गर्नु पर्दैन।</w:t>
      </w:r>
    </w:p>
    <w:p>
      <w:pPr/>
      <w:r>
        <w:rPr>
          <w:lang w:val="ne_NP" w:bidi="ne_NP"/>
        </w:rPr>
      </w:r>
      <w:r>
        <w:rPr>
          <w:lang w:val="ne_NP" w:bidi="ne_NP"/>
        </w:rPr>
        <w:t>परमेश्वरले उनी मर्नेछन् भनेर उनलाई भन्दै हुनुहुन्छ भनेर सम्झनु महत्त्वपूर्ण छ। परमेश्वरले तिनका सबै सम्पत्तिहरू अरू कसैको हुनेछन् भनेर देखाउन एउटा प्रश्न प्रयोग गर्नुहुन्छ।</w:t>
      </w:r>
    </w:p>
    <w:p>
      <w:pPr/>
      <w:r>
        <w:rPr>
          <w:lang w:val="ne_NP" w:bidi="ne_NP"/>
        </w:rPr>
      </w:r>
      <w:r>
        <w:rPr>
          <w:lang w:val="ne_NP" w:bidi="ne_NP"/>
        </w:rPr>
        <w:t>त्यसपछि दृष्टान्तमा परमेश्वरले त्यो मानिसलाई भन्नुहुन्छ कि त्यही रात उहाँले उसको प्राण माग्नुहुनेछ। परमेश्वरले उसलाई उसका सबै कुराहरू कसले पाउने छ भनेर सोध्नुहुन्छ।</w:t>
      </w:r>
    </w:p>
    <w:p>
      <w:pPr/>
      <w:r>
        <w:rPr>
          <w:lang w:val="ne_NP" w:bidi="ne_NP"/>
        </w:rPr>
      </w:r>
      <w:r>
        <w:rPr>
          <w:lang w:val="ne_NP" w:bidi="ne_NP"/>
        </w:rPr>
        <w:t>अन्तमा, येशू भन्नुहुन्छ कि जसले आफ्नो लागि धन-सम्पत्ति थुपार्छ तर परमेश्वरको दृष्टिमा धनी हुँदैन, त्यो व्यक्ति यही धनी मानिसजस्तै हो।</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ठूलो भीड</w:t>
      </w:r>
    </w:p>
    <w:p>
      <w:pPr>
        <w:pStyle w:val="ListBullet"/>
        <w:spacing w:line="240" w:lineRule="auto"/>
        <w:ind w:left="720"/>
      </w:pPr>
      <w:r>
        <w:rPr>
          <w:lang w:val="ne_NP" w:bidi="ne_NP"/>
        </w:rPr>
      </w:r>
      <w:r>
        <w:rPr>
          <w:lang w:val="ne_NP" w:bidi="ne_NP"/>
        </w:rPr>
        <w:t>भीडको व्यक्ति</w:t>
      </w:r>
    </w:p>
    <w:p>
      <w:pPr>
        <w:pStyle w:val="ListBullet"/>
        <w:spacing w:line="240" w:lineRule="auto"/>
        <w:ind w:left="720"/>
      </w:pPr>
      <w:r>
        <w:rPr>
          <w:lang w:val="ne_NP" w:bidi="ne_NP"/>
        </w:rPr>
      </w:r>
      <w:r>
        <w:rPr>
          <w:lang w:val="ne_NP" w:bidi="ne_NP"/>
        </w:rPr>
        <w:t>त्यो व्यक्तिको भाइ</w:t>
      </w:r>
    </w:p>
    <w:p>
      <w:pPr>
        <w:pStyle w:val="ListBullet"/>
        <w:spacing w:line="240" w:lineRule="auto"/>
        <w:ind w:left="720"/>
      </w:pPr>
      <w:r>
        <w:rPr>
          <w:lang w:val="ne_NP" w:bidi="ne_NP"/>
        </w:rPr>
      </w:r>
      <w:r>
        <w:rPr>
          <w:lang w:val="ne_NP" w:bidi="ne_NP"/>
        </w:rPr>
        <w:t>धनी मानिस</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अघिल्लो खण्डमा आएको त्यही भीडको अभिनय गर्ने कुरा सुनिश्चित गर्नुहोस्।</w:t>
      </w:r>
    </w:p>
    <w:p>
      <w:pPr/>
      <w:r>
        <w:rPr>
          <w:lang w:val="ne_NP" w:bidi="ne_NP"/>
        </w:rPr>
      </w:r>
      <w:r>
        <w:rPr>
          <w:lang w:val="ne_NP" w:bidi="ne_NP"/>
        </w:rPr>
        <w:t>टोलीले भीडको त्यो व्यक्तिको भूमिका न्यायका लागि भीख मागिरहेको नभई भौतिक कुराहरूको इच्छा राखेको व्यक्तिको रूपमा अभिनय गर्ने कुरा सुनिश्चित गर्नुहोस्।</w:t>
      </w:r>
    </w:p>
    <w:p>
      <w:pPr/>
      <w:r>
        <w:rPr>
          <w:lang w:val="ne_NP" w:bidi="ne_NP"/>
        </w:rPr>
      </w:r>
      <w:r>
        <w:rPr>
          <w:lang w:val="ne_NP" w:bidi="ne_NP"/>
        </w:rPr>
        <w:t>टोलीले येशूले तिनीहरूलाई लोभको विरुद्धमा चेतावनी दिनमा ध्यान केन्द्रित गरिरहनुभएको अभिनय गर्ने कुरा सुनिश्चित गर्नुहोस्। येशूले इमान्दार अनुरोधलाई अस्वीकार गर्नुहुन्न।</w:t>
      </w:r>
    </w:p>
    <w:p>
      <w:pPr/>
      <w:r>
        <w:rPr>
          <w:lang w:val="ne_NP" w:bidi="ne_NP"/>
        </w:rPr>
      </w:r>
      <w:r>
        <w:rPr>
          <w:lang w:val="ne_NP" w:bidi="ne_NP"/>
        </w:rPr>
        <w:t>येशूले दृष्टान्त सुनाउँदै गर्दा, टोलीले त्यो धनी मानिस आफूमा मात्र केन्द्रित भएको र आफ्नो धनसम्पत्तिको मोजमस्तीमा मग्न भएको अभिनय गर्ने कुरा सुनिश्चित गर्नुहोस्।</w:t>
      </w:r>
    </w:p>
    <w:p>
      <w:pPr/>
      <w:r>
        <w:rPr>
          <w:lang w:val="ne_NP" w:bidi="ne_NP"/>
        </w:rPr>
      </w:r>
      <w:r>
        <w:rPr>
          <w:lang w:val="ne_NP" w:bidi="ne_NP"/>
        </w:rPr>
        <w:t>टोलीले परमेश्वरले उहाँका सबै थोकहरू कसले पाउनेछन् भनी सोध्नुभएको दृश्यको अभिनय गर्ने कुरा सुनिश्चित गर्नुहोस्। परमेश्वरले उहाँको प्रश्नको जवाफको अपेक्षा गर्नुहुन्न।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 xml:space="preserve">आफ्नो भाइलाई अंश बाँड भनेर भनिदिन येशूलाई बिन्ति गर्ने व्यक्तिको अभिनय गर्नुहोस्। येशूले त्यो परिस्थितिको न्याय गर्न अस्वीकार गर्नुहुन्छ। येशूले भीडलाई भन्नुहुन्छ कि तिनीहरूले लोभबाट जोगिनु पर्छ किनभने जीवन मानिससँग भएका कुराहरूमा निर्भर गर्दैन। </w:t>
      </w:r>
    </w:p>
    <w:p>
      <w:pPr/>
      <w:r>
        <w:rPr>
          <w:lang w:val="ne_NP" w:bidi="ne_NP"/>
        </w:rPr>
      </w:r>
      <w:r>
        <w:rPr>
          <w:lang w:val="ne_NP" w:bidi="ne_NP"/>
        </w:rPr>
        <w:t>अभिनय रोक्नुहोस्: येशूलाई बाधा पार्ने मानिसको भूमिका खेल्ने कलाकारलाई सोध्नुहोस्, "तपाईंलाई कस्तो महसुस भइरहेको छ?" तपाईंले यस्ता कुराहरू सुन्न सक्नुहुन्छ, "म बुझ्दिन।" मैले मेरो अंश पाउनु उचित छ। के येशूले न्यायको वास्ता गर्नुहुन्न?" "येशूले म लोभी हुँ भन्ने सङ्केत गर्नुभएकोमा म अपमानित महसुस गर्छु," र "मलाई आफ्नो गल्तीको महसुस भएको छ, सायद मेरो मनसाय शुद्ध छैन।" अभिनय फेरि सुरु गर्नुहोस्।</w:t>
      </w:r>
    </w:p>
    <w:p>
      <w:pPr/>
      <w:r>
        <w:rPr>
          <w:lang w:val="ne_NP" w:bidi="ne_NP"/>
        </w:rPr>
      </w:r>
      <w:r>
        <w:rPr>
          <w:lang w:val="ne_NP" w:bidi="ne_NP"/>
        </w:rPr>
        <w:t>येशूले तिनीहरूलाई एउटा दृष्टान्त सुनाउनुभएको अभिनय गर्नुहोस्। येशूले जमीनले प्रशस्त बाली उब्जाउने एक धनी मानिसको बारेमा भन्नुहुन्छ। यो धनी मानिसले आफूसँग भएका सबै बाली र कुराहरू कसरी भण्डारण गर्ने भनेर सोच्यो। त्यसपछि उसले आफ्ना भवनहरू भत्काउने र तिनीहरूको ठाउँमा ठूला भवनहरू बनाउने योजना बनायो। उसले सबै फसल र कुराहरू त्यहाँ भण्डारण गर्ने योजना बनायो। त्यो मानिसले मनमनै सोच्दछ र उसले भन्नेछ, "मसँग धेरै वर्षसम्म बाँच्नका लागि पर्याप्त थोकहरू छन्। म आराम गर्नेछु, खानेछु, पिउनेछु र खुसी हुनेछु।"</w:t>
      </w:r>
    </w:p>
    <w:p>
      <w:pPr/>
      <w:r>
        <w:rPr>
          <w:lang w:val="ne_NP" w:bidi="ne_NP"/>
        </w:rPr>
      </w:r>
      <w:r>
        <w:rPr>
          <w:lang w:val="ne_NP" w:bidi="ne_NP"/>
        </w:rPr>
        <w:t>अभिनय रोक्नुहोस्: धनी मानिसको भूमिका खेल्ने कलाकारलाई सोध्नुहोस्, "तपाईंलाई कस्तो महसुस भइरहेको छ?" तपाईंले यस्ता कुराहरू सुन्न सक्नुहुन्छ, "मलाई पूरा भएको महसुस हुन्छ, यो सबै कडा परिश्रमले मलाई आराम गर्ने मौका दिनेछ," "मलाई लाग्छ मैले पर्याप्त गरिसकें, र यो विश्राम गर्ने समय हो," र "म अब जीवनको आनन्द लिन योग्य छु।" अभिनय फेरि सुरु गर्नुहोस्।</w:t>
      </w:r>
    </w:p>
    <w:p>
      <w:pPr/>
      <w:r>
        <w:rPr>
          <w:lang w:val="ne_NP" w:bidi="ne_NP"/>
        </w:rPr>
      </w:r>
      <w:r>
        <w:rPr>
          <w:lang w:val="ne_NP" w:bidi="ne_NP"/>
        </w:rPr>
        <w:t>येशूले उक्त दृष्टान्त सुनाउन जारी राख्नुभएको अभिनय गर्नुहोस्। येशू भन्नुहुन्छ कि परमेश्वरले त्यो मानिसलाई तिमी मूर्ख हौ भन्नुहुन्छ। परमेश्वर भन्नुहुन्छ, "आज राति तिमी मर्नेछौ।" तपाईंले तयार पार्नुभएका कुराहरू कसले पाउनेछन्?" येशूले आफ्नो लागि धन-सम्पत्ति थुपार्ने र परमेश्वरको दृष्टिमा धनी नहुने व्यक्ति कथाको धनी मानिसजस्तै हो भनेर भन्दै समाप्त गर्नुहुन्छ।</w:t>
      </w:r>
    </w:p>
    <w:p>
      <w:pPr/>
      <w:r>
        <w:rPr>
          <w:lang w:val="ne_NP" w:bidi="ne_NP"/>
        </w:rPr>
      </w:r>
      <w:r>
        <w:rPr>
          <w:lang w:val="ne_NP" w:bidi="ne_NP"/>
        </w:rPr>
        <w:t>अभिनय रोक्नुहोस्: परमेश्वरको भूमिका खेल्ने कलाकारलाई सोध्नुहोस्, "तपाईंलाई कस्तो महसुस भइरहेको छ?" तपाईंले यस्ता कुराहरू सुन्न सक्नुहुन्छ, "ती सबै कुराहरूले तपाईंलाई खुसी दिनेछन् भन्ने तपाईंले किन सोच्नुहुन्छ?" "तिमीले प्रशस्त बाली पाउँदा मलाई सम्झेनौ" र "आज रातिसम्म तिमीलाई आफ्ना व्यावहार परिवर्तन गर्ने समय 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आफ्ना अनुयायीहरूलाई सिकाउँदै हुनुहुन्छ, त्यही बेला एकजना मानिसले उहाँलाई रोकेर "गुरू" भनी बोलाउँछ। </w:t>
      </w:r>
      <w:r>
        <w:rPr>
          <w:b/>
          <w:lang w:val="ne_NP" w:bidi="ne_NP"/>
        </w:rPr>
        <w:t>शिक्षक</w:t>
      </w:r>
      <w:r>
        <w:rPr>
          <w:lang w:val="ne_NP" w:bidi="ne_NP"/>
        </w:rPr>
        <w:t xml:space="preserve"> एक यहूदी धार्मिक नेताका लागि दिइएको विनम्र उपाधि थियो। तपाईंले पहिले गरेजस्तै चेला र शिक्षकलाई अनुवाद गर्ने कुरा निश्चित गर्नुहोस्। </w:t>
      </w:r>
      <w:r>
        <w:rPr>
          <w:b/>
          <w:lang w:val="ne_NP" w:bidi="ne_NP"/>
        </w:rPr>
        <w:t>चेला</w:t>
      </w:r>
      <w:r>
        <w:rPr>
          <w:lang w:val="ne_NP" w:bidi="ne_NP"/>
        </w:rPr>
        <w:t xml:space="preserve"> र </w:t>
      </w:r>
      <w:r>
        <w:rPr>
          <w:b/>
          <w:lang w:val="ne_NP" w:bidi="ne_NP"/>
        </w:rPr>
        <w:t>शिक्षक</w:t>
      </w:r>
      <w:r>
        <w:rPr>
          <w:lang w:val="ne_NP" w:bidi="ne_NP"/>
        </w:rPr>
        <w:t xml:space="preserve"> दुबै शब्दहरू मुख्य शब्दावलीमा छन्।</w:t>
      </w:r>
    </w:p>
    <w:p>
      <w:pPr/>
      <w:r>
        <w:rPr>
          <w:lang w:val="ne_NP" w:bidi="ne_NP"/>
        </w:rPr>
      </w:r>
      <w:r>
        <w:rPr>
          <w:lang w:val="ne_NP" w:bidi="ne_NP"/>
        </w:rPr>
        <w:t xml:space="preserve">त्यो मानिसले येशूलाई आफ्नो भाइलाई </w:t>
      </w:r>
      <w:r>
        <w:rPr>
          <w:b/>
          <w:lang w:val="ne_NP" w:bidi="ne_NP"/>
        </w:rPr>
        <w:t>अंश</w:t>
      </w:r>
      <w:r>
        <w:rPr>
          <w:lang w:val="ne_NP" w:bidi="ne_NP"/>
        </w:rPr>
        <w:t xml:space="preserve"> वा आफ्नो पिताको जग्गा, पैसा र सम्पत्तिको भाग दिलाई दिन भन्न आग्रह गर्छ। तपाईंले पहिले गरेजस्तै उत्तराधिकारलाई अनुवाद गर्ने कुरा निश्चित गर्नुहोस्। येशूले उसलाई भन्नुहुन्छ कि उहाँले जमिनको विवादहरूको न्याय गर्नुहुन्न।</w:t>
      </w:r>
    </w:p>
    <w:p>
      <w:pPr/>
      <w:r>
        <w:rPr>
          <w:lang w:val="ne_NP" w:bidi="ne_NP"/>
        </w:rPr>
      </w:r>
      <w:r>
        <w:rPr>
          <w:lang w:val="ne_NP" w:bidi="ne_NP"/>
        </w:rPr>
        <w:t>जब येशूले जवाफ दिनुहुन्छ, उहाँले त्यो मानिसलाई "मानिस" भन्नुहुन्छ। यहूदी संस्कृतिमा, यो एउटा नचिनेको व्यक्तिलाई सम्बोधन गर्ने तरिका थियो। यो अनादरको थिएन, तर यस सन्दर्भमा, यसले येशूले त्यो मानिसको अनुरोधलाई अस्वीकार गर्नुभयो भन्ने संकेत गर्छ।</w:t>
      </w:r>
    </w:p>
    <w:p>
      <w:pPr/>
      <w:r>
        <w:rPr>
          <w:lang w:val="ne_NP" w:bidi="ne_NP"/>
        </w:rPr>
      </w:r>
      <w:r>
        <w:rPr>
          <w:lang w:val="ne_NP" w:bidi="ne_NP"/>
        </w:rPr>
        <w:t>यस सन्दर्भमा आफ्नो भाषामा कुनै अपरिचित व्यक्तिका लागि सम्बोधनको सबैभन्दा उपयुक्त रूप के हुन्छ भन्ने बारेमा आफ्नो टोलीसँग छलफल गर्नुहोस्।</w:t>
      </w:r>
    </w:p>
    <w:p>
      <w:pPr/>
      <w:r>
        <w:rPr>
          <w:lang w:val="ne_NP" w:bidi="ne_NP"/>
        </w:rPr>
      </w:r>
      <w:r>
        <w:rPr>
          <w:lang w:val="ne_NP" w:bidi="ne_NP"/>
        </w:rPr>
        <w:t xml:space="preserve">यसको सट्टा, येशूले परमेश्वरको बारेमा गहिरो सत्यहरू सिकाउन एउटा </w:t>
      </w:r>
      <w:r>
        <w:rPr>
          <w:b/>
          <w:lang w:val="ne_NP" w:bidi="ne_NP"/>
        </w:rPr>
        <w:t>दृष्टान्त</w:t>
      </w:r>
      <w:r>
        <w:rPr>
          <w:lang w:val="ne_NP" w:bidi="ne_NP"/>
        </w:rPr>
        <w:t xml:space="preserve"> वा छोटो कथा सुनाउनुहुन्छ। तपाईंले अघिल्लो खण्डहरूमा गरेजस्तै दृष्टान्तलाई अनुवाद गर्ने कुरा निश्चित गर्नुहोस्। </w:t>
      </w:r>
      <w:r>
        <w:rPr>
          <w:b/>
          <w:lang w:val="ne_NP" w:bidi="ne_NP"/>
        </w:rPr>
        <w:t>दृष्टान्त</w:t>
      </w:r>
      <w:r>
        <w:rPr>
          <w:lang w:val="ne_NP" w:bidi="ne_NP"/>
        </w:rPr>
        <w:t xml:space="preserve"> मुख्य शब्दावलीमा छ।</w:t>
      </w:r>
    </w:p>
    <w:p>
      <w:pPr/>
      <w:r>
        <w:rPr>
          <w:lang w:val="ne_NP" w:bidi="ne_NP"/>
        </w:rPr>
      </w:r>
      <w:r>
        <w:rPr>
          <w:lang w:val="ne_NP" w:bidi="ne_NP"/>
        </w:rPr>
        <w:t xml:space="preserve">कथामा लोभी किसान आफ्ना </w:t>
      </w:r>
      <w:r>
        <w:rPr>
          <w:b/>
          <w:lang w:val="ne_NP" w:bidi="ne_NP"/>
        </w:rPr>
        <w:t>भण्डारहरू</w:t>
      </w:r>
      <w:r>
        <w:rPr>
          <w:lang w:val="ne_NP" w:bidi="ne_NP"/>
        </w:rPr>
        <w:t xml:space="preserve"> भत्काउन र अझ ठूला बनाउन चाहन्छ। भण्डारहरू बाली र सम्पत्तिहरू भण्डारण गर्न प्रयोग गरिने भवनहरू थिए।</w:t>
      </w:r>
    </w:p>
    <w:p>
      <w:pPr/>
      <w:r>
        <w:rPr>
          <w:lang w:val="ne_NP" w:bidi="ne_NP"/>
        </w:rPr>
      </w:r>
      <w:r>
        <w:rPr>
          <w:lang w:val="ne_NP" w:bidi="ne_NP"/>
        </w:rPr>
        <w:t>यदि तपाईंले पहिले नै देखाउनुभएको छैन भने रोक्नुहोस् र भण्डारको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12:22–34</w:t>
      </w:r>
      <w:r>
        <w:rPr>
          <w:lang w:val="ne_NP" w:bidi="ne_NP"/>
        </w:rPr>
      </w:r>
    </w:p>
    <w:p>
      <w:pPr>
        <w:pStyle w:val="Heading3"/>
      </w:pPr>
      <w:r>
        <w:rPr>
          <w:lang w:val="ne_NP" w:bidi="ne_NP"/>
        </w:rPr>
        <w:t>Step 1</w:t>
      </w:r>
    </w:p>
    <w:p>
      <w:pPr/>
      <w:r>
        <w:rPr>
          <w:lang w:val="ne_NP" w:bidi="ne_NP"/>
        </w:rPr>
      </w:r>
      <w:r>
        <w:rPr>
          <w:lang w:val="ne_NP" w:bidi="ne_NP"/>
        </w:rPr>
        <w:t>लूका १२:२२–३४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यसअघि येशूले आफ्ना चेलाहरू र ठूलो भीडलाई एक किसानको कथा प्रयोग गरेर लोभको बारेमा सिकाउनुभयो। किसानले आफ्नो जीवनका लागि परमेश्वरमा भरोसा गरेनन् र यसको सट्टामा आफ्नो सबै धन-सम्पत्ति आफ्नै लागि बचाउन खोजे। अब, येशूले आफ्ना चेलाहरूलाई आफ्ना लागि जुटाउने विषयमा चिन्ता नगर्नु भनेर सिकाउनुहुन्छ किनभने परमेश्वरले उनीहरूको हेरचाह गर्नुहुनेछ र हरेक कुरामा उनीहरूको आवश्यकता पूरा गरिदिनुहुनेछ।</w:t>
      </w:r>
    </w:p>
    <w:p>
      <w:pPr/>
      <w:r>
        <w:rPr>
          <w:lang w:val="ne_NP" w:bidi="ne_NP"/>
        </w:rPr>
      </w:r>
      <w:r>
        <w:rPr>
          <w:lang w:val="ne_NP" w:bidi="ne_NP"/>
        </w:rPr>
        <w:t>येशू आफ्ना चेलाहरू वा सबैभन्दा नजिकका अनुयायीहरूसँग बोलिरहनुभएको थियो, तर ठूलो भीड पनि उहाँका शिक्षाहरू सुन्दै नजिकै थियो। येशूले आफ्ना अनुयायीहरूलाई मूर्ख किसानको कथा सुनाएपछि महत्त्वपूर्ण सल्लाह दिनुहुन्छ। चेलाहरूले आफू के खाने वा कस्तो लुगा लगाउने भन्ने बारेमा चिन्ता गर्नु आवश्यक छैन। येशूले संकेत गर्नुहुन्छ कि परमेश्वरले तिनीहरूलाई जीवन दिनुभएको हुनाले, तिनीहरूले खाना र लुगा जस्ता कम महत्त्वपूर्ण कुराहरूका लागि पनि उहाँमा निश्चित रूपमा भरोसा गर्न सक्छन्।</w:t>
      </w:r>
    </w:p>
    <w:p>
      <w:pPr/>
      <w:r>
        <w:rPr>
          <w:lang w:val="ne_NP" w:bidi="ne_NP"/>
        </w:rPr>
      </w:r>
      <w:r>
        <w:rPr>
          <w:lang w:val="ne_NP" w:bidi="ne_NP"/>
        </w:rPr>
        <w:t>रोक्नुहोस् र आफ्नो टोलीसँग छलफल गर्नुहोस्: तपाईंको संस्कृतिमा मानिसहरूले भविष्यका आवश्यकताहरूका लागि कसरी तयारी गर्छन्? मानिसहरूले आफ्नो भविष्यको बारेमा कहिले र किन सोच्छन्?</w:t>
      </w:r>
    </w:p>
    <w:p>
      <w:pPr/>
      <w:r>
        <w:rPr>
          <w:lang w:val="ne_NP" w:bidi="ne_NP"/>
        </w:rPr>
      </w:r>
      <w:r>
        <w:rPr>
          <w:lang w:val="ne_NP" w:bidi="ne_NP"/>
        </w:rPr>
        <w:t>अघिल्लो शिक्षामा, येशूले आफ्ना चेलाहरूलाई तिनीहरू चराहरू भन्दा बढी महत्त्वपूर्ण छन् र परमेश्वरलाई तिनीहरूको टाउकोको कपालको संख्या थाहा छ भनेर भन्नुभयो। फेरि, येशूले आफ्ना चेलाहरूलाई परमेश्वरले तिनीहरूलाई मूल्यवान ठान्नुहुन्छ र परमेश्वरले तिनीहरूका शारीरिक आवश्यकताहरू पूरा गर्नुहुनेछ भनेर सिकाउनुहुन्छ। येशूले काग वा ठूला, काला चराहरूको उदाहरण प्रयोग गर्नुहुन्छ, जसलाई यहूदीहरूले खान नहुने भएकोले कुनै मूल्य नभएको ठान्थे। कागहरूले बीउ रोपेनन् वा कटनी गरेनन्। बीउ छर्नु भनेको हातले बीउ छर्ने कार्य हो भने काट्नु भनेको खेतबाट पाकेको बाली सङ्कलन गर्नु हो। कागहरूले आफ्नो लागि खाना आफैं जुटाउँदैनन्। तर परमेश्वरले अझै पनि तिनीहरूलाई खाना दिएर तिनीहरूको हेरचाह गर्नुहुन्छ। येशू भन्नुहुन्छ कि चेलाहरू परमेश्वरको लागि चराहरू भन्दा धेरै मूल्यवान छन्।</w:t>
      </w:r>
    </w:p>
    <w:p>
      <w:pPr/>
      <w:r>
        <w:rPr>
          <w:lang w:val="ne_NP" w:bidi="ne_NP"/>
        </w:rPr>
      </w:r>
      <w:r>
        <w:rPr>
          <w:lang w:val="ne_NP" w:bidi="ne_NP"/>
        </w:rPr>
        <w:t>रोक्नुहोस् र आफ्नो टोलीलाई काग र भण्डारको तस्वीर देखाउनुहोस्।</w:t>
      </w:r>
    </w:p>
    <w:p>
      <w:pPr/>
      <w:r>
        <w:rPr>
          <w:lang w:val="ne_NP" w:bidi="ne_NP"/>
        </w:rPr>
      </w:r>
      <w:r>
        <w:rPr>
          <w:lang w:val="ne_NP" w:bidi="ne_NP"/>
        </w:rPr>
        <w:t>येशूले कसैले पनि चिन्ता गरेर आफ्नो आयुमा एक हात वा एक घण्टा पनि थप्न सक्दैन भनेर जोड दिन एउटा प्रश्न सोध्नुहुन्छ। एक हात भनेको लगभग ४५ सेन्टिमिटर वा १८ इन्च लम्बाइको नाप हो। यस सन्दर्भमा, यसले छोटो समय जस्तै एक घण्टालाई जनाउँछ। येशूले आफ्ना चेलाहरूलाई यसो भनी सोधेर कोमलतापूर्वक हप्काउनुहुन्छ, "तिमीहरू बाँकी कुराको बारेमा किन चिन्ता गर्छौ?" चिन्ता गर्नु बेकार थियो भनेर जोड दिनकालागि हो। यदि कुनै व्यक्तिले आफ्नो जीवनमा एक घण्टा थप्नु जस्तै सानो कुरा गर्न सक्दैन भने उसले अन्य कुराहरूको बारेमा चिन्ता गर्नु हुँदैन।</w:t>
      </w:r>
    </w:p>
    <w:p>
      <w:pPr/>
      <w:r>
        <w:rPr>
          <w:lang w:val="ne_NP" w:bidi="ne_NP"/>
        </w:rPr>
      </w:r>
      <w:r>
        <w:rPr>
          <w:lang w:val="ne_NP" w:bidi="ne_NP"/>
        </w:rPr>
        <w:t>रोक्नुहोस् र आफ्नो टोलीसँग छलफल गर्नुहोस्: तपाईंको संस्कृतिमा मानिसहरूले आफ्नो जीवन लम्ब्याउन वा लामो समय बाँच्न के गर्छन्?</w:t>
      </w:r>
    </w:p>
    <w:p>
      <w:pPr/>
      <w:r>
        <w:rPr>
          <w:lang w:val="ne_NP" w:bidi="ne_NP"/>
        </w:rPr>
      </w:r>
      <w:r>
        <w:rPr>
          <w:lang w:val="ne_NP" w:bidi="ne_NP"/>
        </w:rPr>
        <w:t>येशूले अर्को उदाहरण प्रयोग गर्नुहुन्छ। यस पटक उहाँले लिली, वा जङ्गलमा फुल्ने सुन्दर फूलहरूको बारेमा कुरा गर्नुहुन्छ। येशूले सायद तिनीहरूको बारेमा कुरा गर्दा नजिकैका केही फूलहरूलाई औंल्याउनुभयो।</w:t>
      </w:r>
    </w:p>
    <w:p>
      <w:pPr/>
      <w:r>
        <w:rPr>
          <w:lang w:val="ne_NP" w:bidi="ne_NP"/>
        </w:rPr>
      </w:r>
      <w:r>
        <w:rPr>
          <w:lang w:val="ne_NP" w:bidi="ne_NP"/>
        </w:rPr>
        <w:t>रोक्नुहोस् र आफ्नो टोलीलाई इस्राएलको घाँसमा हुर्केको जंगली फूलको तस्वीर देखाउनुहोस्।</w:t>
      </w:r>
    </w:p>
    <w:p>
      <w:pPr/>
      <w:r>
        <w:rPr>
          <w:lang w:val="ne_NP" w:bidi="ne_NP"/>
        </w:rPr>
      </w:r>
      <w:r>
        <w:rPr>
          <w:lang w:val="ne_NP" w:bidi="ne_NP"/>
        </w:rPr>
        <w:t>येशू भन्नुहुन्छ कि फूलहरूले लुगा बुन्ने धागो बनाउन न त परिश्रम गरे न त धागो नै काते। तैपनि येशू भन्नुहुन्छ, ती फूलहरू राजा सुलेमानभन्दा पनि अझ बढी सुन्दर रूपमा सजिएका थिए! यो आश्चर्यजनक थियो किनभने राजा सुलेमान इस्राएलका सबै राजाहरूमध्ये सबैभन्दा धनी र बुद्धिमान्‌का रूपमा यहूदीहरूमाझ सुप्रसिद्ध थिए। सुलेमान येशूको समयभन्दा धेरै अघि जीवित थिए, तर उनले महँगो र सुन्दर वस्त्र लगाएर आफ्नो धन कसरी प्रदर्शन गर्थे भन्ने कुरा सबैलाई थाहा थियो।</w:t>
      </w:r>
    </w:p>
    <w:p>
      <w:pPr/>
      <w:r>
        <w:rPr>
          <w:lang w:val="ne_NP" w:bidi="ne_NP"/>
        </w:rPr>
      </w:r>
      <w:r>
        <w:rPr>
          <w:lang w:val="ne_NP" w:bidi="ne_NP"/>
        </w:rPr>
        <w:t>येशूले सिकाउनुहुन्छ कि यदि परमेश्वरले महत्त्वहीन जंगली बोटबिरुवाहरूलाई महान सौन्दर्य दिनुहुन्छ भने, उहाँले निश्चित रूपमा चेलाहरू, आफ्ना सन्तानहरूको लागि पनि व्यवस्था गर्नुहुनेछ। जब येशूले "परमेश्वरले मैदानको घाँसलाई पहिऱ्याउनुहुन्छ" भन्नुहुन्छ, तब उहाँको अर्थ परमेश्वरले जङ्गली घाँसलाई सुन्दर बनाउनुहुन्छ भन्ने हुन्छ। खेतको घाँसले खेतमा उम्रने साना, जंगली बोटबिरुवाहरूलाई जनाउँछ। सुन्दरता अप्रत्याशित थियो किनभने जंगली फूल फुल्ने घाँस धेरै समय बाँच्दैनथ्यो। जब येशू भन्नुहुन्छ, "आज यहाँ छ र भोलि आगोमा फ्याँकिन्छ," उहाँको अर्थ घाँस एक दिन मात्र बाँच्छ भन्ने होइन, तर यो छोटो समयको लागि मात्र रहन्छ भन्ने हो। इस्राएलमा, गर्मीका कारण बोटबिरुवाहरू छिट्टै सुक्थे। त्यसपछि मानिसहरूले तिनीहरूलाई इन्धनको रूपमा आगो बाल्न प्रयोग गर्थे। येशू भन्नुहुन्छ कि यदि परमेश्वरले यस्ता अस्थायी बोटबिरुवाहरूको हेरचाह गर्नुहुन्छ भने उहाँले निश्चित रूपमा चेलाहरूलाई लुगा उपलब्ध गराउनुहुनेछ। येशूले तिनीहरूलाई अझ बढी विश्वास वा परमेश्वरमा भरोसा नगरेकोमा हप्काउनुहुन्छ।</w:t>
      </w:r>
    </w:p>
    <w:p>
      <w:pPr/>
      <w:r>
        <w:rPr>
          <w:lang w:val="ne_NP" w:bidi="ne_NP"/>
        </w:rPr>
      </w:r>
      <w:r>
        <w:rPr>
          <w:lang w:val="ne_NP" w:bidi="ne_NP"/>
        </w:rPr>
        <w:t>येशूले आफ्ना अनुयायीहरूलाई खाना र लुगाको बारेमा सधैं चिन्तित नरहन भन्नुहुन्छ। यदि तिनीहरू ती कुराहरूको बारेमा चिन्ता गर्थे भने चेलाहरू मूर्तिपूजक संसार वा परमेश्वरमा भरोसा नगर्ने जातिहरूका मानिसहरू जस्तै हुन्थे। येशू भन्नुहुन्छ कि चेलाहरू परमेश्वरमा भरोसा नगर्ने मानिसहरूभन्दा फरक छन्। चेलाहरूले परमेश्वरलाई आफ्नो स्वर्गका पिताको रूपमा उनीहरूलाई के चाहिन्छ भनेर जान्नुहुने र आफ्ना सन्तानको रूपमा उनीहरूको हेरचाह गर्नुहुनेछ भनेर भरोसा गर्न सक्थे।</w:t>
      </w:r>
    </w:p>
    <w:p>
      <w:pPr/>
      <w:r>
        <w:rPr>
          <w:lang w:val="ne_NP" w:bidi="ne_NP"/>
        </w:rPr>
      </w:r>
      <w:r>
        <w:rPr>
          <w:lang w:val="ne_NP" w:bidi="ne_NP"/>
        </w:rPr>
        <w:t>यसको सट्टा, येशू आफ्ना अनुयायीहरूलाई परमेश्वरको राज्य अर्थात् मानिसहरूको हृदयमा हुने परमेश्वरको शासनमा ध्यान केन्द्रित गर्न भन्नुहुन्छ। तिनीहरू परमेश्वरको शासनमा बस्न चाहनुपर्छ र अरूलाई पनि त्यसै गर्न मदत गर्नुपर्छ। जब चेलाहरू परमेश्वरको शासन अन्तर्गत बस्छन्, तब उहाँले तिनीहरूका शारीरिक आवश्यकताहरू पूरा गर्नुहुन्छ। येशूले आफ्ना चेलाहरूलाई भन्नुहुन्छ, "नडराओ।" राम्रो गोठाला भएका भेडाहरू जस्तै, परमेश्वरले तिनीहरूको हेरचाह गर्नुहुनेछ भनेर चेलाहरूले भरोसा गर्न सक्थे। येशूले आफ्ना चेलाहरूलाई बथान वा भेडाहरूको सानो समूहसँग तुलना गर्नुहुन्छ, किनभने भेडाहरूका धेरै शत्रुहरू हुन्छन् र तिनीहरूलाई सुरक्षा गर्न कसैको आवश्यकता पर्छ।</w:t>
      </w:r>
    </w:p>
    <w:p>
      <w:pPr/>
      <w:r>
        <w:rPr>
          <w:lang w:val="ne_NP" w:bidi="ne_NP"/>
        </w:rPr>
      </w:r>
      <w:r>
        <w:rPr>
          <w:lang w:val="ne_NP" w:bidi="ne_NP"/>
        </w:rPr>
        <w:t>रोक्नुहोस् र आफ्नो टोलीलाई भेडाहरूको बथानसँग गोठालाको तस्वीर देखाउनुहोस्।</w:t>
      </w:r>
    </w:p>
    <w:p>
      <w:pPr/>
      <w:r>
        <w:rPr>
          <w:lang w:val="ne_NP" w:bidi="ne_NP"/>
        </w:rPr>
      </w:r>
      <w:r>
        <w:rPr>
          <w:lang w:val="ne_NP" w:bidi="ne_NP"/>
        </w:rPr>
        <w:t>येशूले तिनीहरूलाई सान्त्वना दिनुहुन्छ कि भविष्यमा तिनीहरूले जस्तोसुकै कठिनाइहरूको सामना गर्नुपरे तापनि परमेश्वरले तिनीहरूको हेरचाह गर्नुहुनेछ। परमेश्वरले यो गर्नुहुनेछ किनभने तिनीहरूलाई रोज्न र तिनीहरूलाई आफ्नो राज्यमा प्रवेश गर्न दिन उहाँलाई मन पर्यो।</w:t>
      </w:r>
    </w:p>
    <w:p>
      <w:pPr/>
      <w:r>
        <w:rPr>
          <w:lang w:val="ne_NP" w:bidi="ne_NP"/>
        </w:rPr>
      </w:r>
      <w:r>
        <w:rPr>
          <w:lang w:val="ne_NP" w:bidi="ne_NP"/>
        </w:rPr>
        <w:t>येशूले आफ्ना चेलाहरूलाई आफ्ना सरसामानहरू बेच्न र त्यो पैसा गरिबहरू वा अभावमा परेकाहरूलाई दिन भन्नुहुन्छ। येशूले संकेत गर्नुहुन्छ कि तिनीहरूले यो गर्न सक्छन् किनभने तिनीहरूले आफूलाई चाहिने कुराहरू उपलब्ध गराउनका लागि परमेश्वरलाई आफ्नो राजा र गोठालाको रूपमा भरोसा गर्छन्। येशू भन्नुहुन्छ, "आफ्ना लागि कहिल्यै नफाट्ने थैलीहरू तयार पार।" थैली साना झोलाहरू थिए जहाँ मानिसहरूले आफ्नो पैसा राख्थे। जब थैलाहरू पुराना भएर फाट्थे, वा तिनीहरूमा प्वाल हुन्थे, तब तिनीहरू पैसा भण्डारण गर्नका लागि उपयोगी हुँदैनथे।</w:t>
      </w:r>
    </w:p>
    <w:p>
      <w:pPr/>
      <w:r>
        <w:rPr>
          <w:lang w:val="ne_NP" w:bidi="ne_NP"/>
        </w:rPr>
      </w:r>
      <w:r>
        <w:rPr>
          <w:lang w:val="ne_NP" w:bidi="ne_NP"/>
        </w:rPr>
        <w:t>रोक्नुहोस् र थैलीको तस्वीर देखाउनुहोस्। तपाईंको संस्कृतिमा मानिसहरूले आफ्नो पैसा कहाँ भण्डारण गर्छन्?</w:t>
      </w:r>
    </w:p>
    <w:p>
      <w:pPr/>
      <w:r>
        <w:rPr>
          <w:lang w:val="ne_NP" w:bidi="ne_NP"/>
        </w:rPr>
      </w:r>
      <w:r>
        <w:rPr>
          <w:lang w:val="ne_NP" w:bidi="ne_NP"/>
        </w:rPr>
        <w:t>यदि चेलाहरूले गरीबहरूलाई दिन्थे भने तिनीहरूले कहिल्यै नहराउने धन प्राप्त गर्ने थिए। तिनीहरूले स्वर्गमा धन-सम्पत्ति वा परमेश्वर बसोबास गर्ने ठाउँमा आत्मिक आशिषहरू प्राप्त गर्ने थिए। यस प्रकारको धन कहिल्यै कम हुने छैन वा सकिने छैन। येशू भन्नुहुन्छ कि कुनै पनि चोरले चोर्न सक्दैन र कुनै कीराले यी स्वर्गीय धनलाई नष्ट गर्न सक्दैन। पुतलीहरू उड्ने कीरा हुन् जसले लुगामा प्वाल पार्छन्।</w:t>
      </w:r>
    </w:p>
    <w:p>
      <w:pPr/>
      <w:r>
        <w:rPr>
          <w:lang w:val="ne_NP" w:bidi="ne_NP"/>
        </w:rPr>
      </w:r>
      <w:r>
        <w:rPr>
          <w:lang w:val="ne_NP" w:bidi="ne_NP"/>
        </w:rPr>
        <w:t>रोक्नुहोस् र आफ्नो टोलीलाई एउटा पुतलीको तस्वीर देखाउनुहोस्।</w:t>
      </w:r>
    </w:p>
    <w:p>
      <w:pPr/>
      <w:r>
        <w:rPr>
          <w:lang w:val="ne_NP" w:bidi="ne_NP"/>
        </w:rPr>
      </w:r>
      <w:r>
        <w:rPr>
          <w:lang w:val="ne_NP" w:bidi="ne_NP"/>
        </w:rPr>
        <w:t>येशू भन्नुहुन्छ कि उहाँका अनुयायीहरूले पृथ्वीमा भन्दा पनि आफ्नो धन-सम्पत्ति स्वर्गमा भण्डारण गर्नुपर्छ किनभने जहाँ तिनीहरूको धन-सम्पत्ति हुन्छ, त्यहाँ तिनीहरूको हृदय पनि हुन्छ। जब येशूले "हृदय" भन्नुहुन्छ, उहाँले विचारहरू र भावनाहरू हुने व्यक्तिको त्यो भागलाई जनाउँदै हुनुहुन्छ। यदि कुनै व्यक्तिले आफ्नो धन पृथ्वीमा थुपार्छ भने उसको हृदय लोभी हुन्छ र उसले आफ्नो धन बढाउन चाहन्छ। तर यदि कुनै व्यक्तिको धन स्वर्गमा छ भने, तिनीहरूले स्वर्गको बारेमा सोच्छन् र आफूलाई परमेश्वर र उहाँको राज्यमा समर्पित गर्छन्।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आफ्ना चेलाहरूलाई जीवनको बारेमा र तिनीहरूले के खाने वा के लगाउने भन्ने बारेमा चिन्तित नहुन भन्नुहुन्छ, किनभने जीवन ती कुराहरू भन्दा बढी हो। येशूले मानव जीवन भन्दा कम मूल्यका जीवनहरूको पनि परमेश्वरले कसरी हेरचाह गर्नुहुन्छ भनेर देखाउन तीन उदाहरणहरू प्रस्तुत गर्नुहुन्छ।</w:t>
      </w:r>
    </w:p>
    <w:p>
      <w:pPr/>
      <w:r>
        <w:rPr>
          <w:lang w:val="ne_NP" w:bidi="ne_NP"/>
        </w:rPr>
      </w:r>
      <w:r>
        <w:rPr>
          <w:b/>
          <w:lang w:val="ne_NP" w:bidi="ne_NP"/>
        </w:rPr>
        <w:t>दोस्रो दृश्य:</w:t>
      </w:r>
      <w:r>
        <w:rPr>
          <w:lang w:val="ne_NP" w:bidi="ne_NP"/>
        </w:rPr>
        <w:t xml:space="preserve"> येशूले आफ्ना चेलाहरूलाई आफूले के खाने र कस्तो लुगा लगाउने भन्ने बारेमा सधैं चिन्तित रहने अविश्वासी जातिहरू जस्तै नहुनु भन्नुहुन्छ।</w:t>
      </w:r>
    </w:p>
    <w:p>
      <w:pPr/>
      <w:r>
        <w:rPr>
          <w:lang w:val="ne_NP" w:bidi="ne_NP"/>
        </w:rPr>
      </w:r>
      <w:r>
        <w:rPr>
          <w:b/>
          <w:lang w:val="ne_NP" w:bidi="ne_NP"/>
        </w:rPr>
        <w:t>तेस्रो दृश्य:</w:t>
      </w:r>
      <w:r>
        <w:rPr>
          <w:lang w:val="ne_NP" w:bidi="ne_NP"/>
        </w:rPr>
        <w:t xml:space="preserve"> येशूले आफ्ना चेलाहरूलाई भविष्यको बारेमा चिन्ता गर्नुको सट्टा तिनीहरूले के गर्नुपर्छ भनेर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चिन्तित व्यक्ति</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ठूला कागहरू</w:t>
      </w:r>
    </w:p>
    <w:p>
      <w:pPr>
        <w:pStyle w:val="ListBullet"/>
        <w:spacing w:line="240" w:lineRule="auto"/>
        <w:ind w:left="720"/>
      </w:pPr>
      <w:r>
        <w:rPr>
          <w:lang w:val="ne_NP" w:bidi="ne_NP"/>
        </w:rPr>
      </w:r>
      <w:r>
        <w:rPr>
          <w:lang w:val="ne_NP" w:bidi="ne_NP"/>
        </w:rPr>
        <w:t>लिली फुल</w:t>
      </w:r>
    </w:p>
    <w:p>
      <w:pPr>
        <w:pStyle w:val="ListBullet"/>
        <w:spacing w:line="240" w:lineRule="auto"/>
        <w:ind w:left="720"/>
      </w:pPr>
      <w:r>
        <w:rPr>
          <w:lang w:val="ne_NP" w:bidi="ne_NP"/>
        </w:rPr>
      </w:r>
      <w:r>
        <w:rPr>
          <w:lang w:val="ne_NP" w:bidi="ne_NP"/>
        </w:rPr>
        <w:t>घाँस</w:t>
      </w:r>
    </w:p>
    <w:p>
      <w:pPr>
        <w:pStyle w:val="ListBullet"/>
        <w:spacing w:line="240" w:lineRule="auto"/>
        <w:ind w:left="720"/>
      </w:pPr>
      <w:r>
        <w:rPr>
          <w:lang w:val="ne_NP" w:bidi="ne_NP"/>
        </w:rPr>
      </w:r>
      <w:r>
        <w:rPr>
          <w:lang w:val="ne_NP" w:bidi="ne_NP"/>
        </w:rPr>
        <w:t xml:space="preserve"> घाँस आगोमा फ्याँक्ने व्यक्ति</w:t>
      </w:r>
    </w:p>
    <w:p>
      <w:pPr>
        <w:pStyle w:val="ListBullet"/>
        <w:spacing w:line="240" w:lineRule="auto"/>
        <w:ind w:left="720"/>
      </w:pPr>
      <w:r>
        <w:rPr>
          <w:lang w:val="ne_NP" w:bidi="ne_NP"/>
        </w:rPr>
      </w:r>
      <w:r>
        <w:rPr>
          <w:lang w:val="ne_NP" w:bidi="ne_NP"/>
        </w:rPr>
        <w:t>सुलेमान</w:t>
      </w:r>
    </w:p>
    <w:p>
      <w:pPr>
        <w:pStyle w:val="ListBullet"/>
        <w:spacing w:line="240" w:lineRule="auto"/>
        <w:ind w:left="720"/>
      </w:pPr>
      <w:r>
        <w:rPr>
          <w:lang w:val="ne_NP" w:bidi="ne_NP"/>
        </w:rPr>
      </w:r>
      <w:r>
        <w:rPr>
          <w:lang w:val="ne_NP" w:bidi="ne_NP"/>
        </w:rPr>
        <w:t>खाना र लुगा खोजिरहेको व्यक्ति</w:t>
      </w:r>
    </w:p>
    <w:p>
      <w:pPr>
        <w:pStyle w:val="ListBullet"/>
        <w:spacing w:line="240" w:lineRule="auto"/>
        <w:ind w:left="720"/>
      </w:pPr>
      <w:r>
        <w:rPr>
          <w:lang w:val="ne_NP" w:bidi="ne_NP"/>
        </w:rPr>
      </w:r>
      <w:r>
        <w:rPr>
          <w:lang w:val="ne_NP" w:bidi="ne_NP"/>
        </w:rPr>
        <w:t xml:space="preserve"> सम्पत्ति बेच्ने चेला</w:t>
      </w:r>
    </w:p>
    <w:p>
      <w:pPr>
        <w:pStyle w:val="ListBullet"/>
        <w:spacing w:line="240" w:lineRule="auto"/>
        <w:ind w:left="720"/>
      </w:pPr>
      <w:r>
        <w:rPr>
          <w:lang w:val="ne_NP" w:bidi="ne_NP"/>
        </w:rPr>
      </w:r>
      <w:r>
        <w:rPr>
          <w:lang w:val="ne_NP" w:bidi="ne_NP"/>
        </w:rPr>
        <w:t>खाँचोमा परेको व्यक्ति (गरीब)</w:t>
      </w:r>
    </w:p>
    <w:p>
      <w:pPr>
        <w:pStyle w:val="ListBullet"/>
        <w:spacing w:line="240" w:lineRule="auto"/>
        <w:ind w:left="720"/>
      </w:pPr>
      <w:r>
        <w:rPr>
          <w:lang w:val="ne_NP" w:bidi="ne_NP"/>
        </w:rPr>
      </w:r>
      <w:r>
        <w:rPr>
          <w:lang w:val="ne_NP" w:bidi="ne_NP"/>
        </w:rPr>
        <w:t>चोर</w:t>
      </w:r>
    </w:p>
    <w:p>
      <w:pPr>
        <w:pStyle w:val="ListBullet"/>
        <w:spacing w:line="240" w:lineRule="auto"/>
        <w:ind w:left="720"/>
      </w:pPr>
      <w:r>
        <w:rPr>
          <w:lang w:val="ne_NP" w:bidi="ne_NP"/>
        </w:rPr>
      </w:r>
      <w:r>
        <w:rPr>
          <w:lang w:val="ne_NP" w:bidi="ne_NP"/>
        </w:rPr>
        <w:t>पुतली किरा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पछिल्लो खण्डको अन्तमा, येशूले पृथ्वीमा धन-सम्पत्ति भण्डारण गर्ने तर आफ्नो भविष्य वा धनको बारेमा परमेश्वरमा भरोसा नगर्ने एउटा मानिसको बारेमा कुरा गरिरहनुभएको थियो। यो खण्ड येशूले अन्तिम खण्डको अन्तमा व्याख्या गर्नुभएको विषयको निरन्तरता हो।</w:t>
      </w:r>
    </w:p>
    <w:p>
      <w:pPr/>
      <w:r>
        <w:rPr>
          <w:lang w:val="ne_NP" w:bidi="ne_NP"/>
        </w:rPr>
      </w:r>
      <w:r>
        <w:rPr>
          <w:lang w:val="ne_NP" w:bidi="ne_NP"/>
        </w:rPr>
        <w:t>येशू आफ्ना चेलाहरूसँग कुरा गर्न फर्किनुहुन्छ भनेर सम्झनु महत्त्वपूर्ण छ। उहाँले "त्यसैले" जस्तो शब्द प्रयोग गर्दै आफूले पहिले भनेका कुराको परिणाम बताउँदै सुरुवात गर्नुहुन्छ। येशूले आफ्ना चेलाहरूलाई जीवनको बारेमा र तिनीहरूले के खाने वा के लगाउने भन्ने बारेमा चिन्तित नहुन भन्नुहुन्छ। जीवन त्योभन्दा बढी हो भनेर येशू भन्नुहुन्छ।</w:t>
      </w:r>
    </w:p>
    <w:p>
      <w:pPr/>
      <w:r>
        <w:rPr>
          <w:lang w:val="ne_NP" w:bidi="ne_NP"/>
        </w:rPr>
      </w:r>
      <w:r>
        <w:rPr>
          <w:lang w:val="ne_NP" w:bidi="ne_NP"/>
        </w:rPr>
        <w:t>येशूले मानिसहरूलाई कागहरू वा जंगली फूलहरूको बारेमा नयाँ जानकारी दिइरहनुभएको छैन भनेर सम्झनु महत्त्वपूर्ण छ। उहाँले तिनीहरूको खिल्ली उडाउनुभएको वा तिनीहरूलाई अज्ञानी भन्नुभएको छैन। यसको सट्टा, उहाँले परमेश्वरले आफ्ना मानिसहरूको अझ बढी हेरचाह गर्नुहुनेछ भनेर जोड दिन आफ्नो सृजनाका उदाहरणहरू प्रयोग गरिरहनुभएको छ।</w:t>
      </w:r>
    </w:p>
    <w:p>
      <w:pPr/>
      <w:r>
        <w:rPr>
          <w:lang w:val="ne_NP" w:bidi="ne_NP"/>
        </w:rPr>
      </w:r>
      <w:r>
        <w:rPr>
          <w:lang w:val="ne_NP" w:bidi="ne_NP"/>
        </w:rPr>
        <w:t>यो सम्झनु महत्त्वपूर्ण छ कि जब येशूले कागहरूले न त बीउ छर्छन्, न कटनी गर्छन्, न त खाना भण्डार नै गर्छन् भन्नुभयो, उहाँले परमेश्वरले तिनीहरूलाई खुवाउन ती गतिविधिहरूको आवश्यकता पर्दैन भनेर देखाउनुभएको थियो। येशूले मानिसहरूलाई भन्नुहुन्छ कि तिनीहरू परमेश्वरको लागि चराहरू भन्दा बढी मूल्यवान छन्।</w:t>
      </w:r>
    </w:p>
    <w:p>
      <w:pPr/>
      <w:r>
        <w:rPr>
          <w:lang w:val="ne_NP" w:bidi="ne_NP"/>
        </w:rPr>
      </w:r>
      <w:r>
        <w:rPr>
          <w:lang w:val="ne_NP" w:bidi="ne_NP"/>
        </w:rPr>
        <w:t>येशूले उत्तरको आशा नगरिएका दुईवटा प्रश्नहरू सोध्नुहुन्छ भन्ने कुरा सम्झनु महत्त्वपूर्ण छ। के चिन्ताले जीवनमा एक घण्टा थप्न सक्छ भनेर येशूले सोध्नुहुन्छ। किनभने कसैले पनि यस्तो कुरा गर्न सक्दैन, येशूले सोध्नुहुन्छ, "बाँकी थोकको बारेमा किन चिन्तित हुने?"</w:t>
      </w:r>
    </w:p>
    <w:p>
      <w:pPr/>
      <w:r>
        <w:rPr>
          <w:lang w:val="ne_NP" w:bidi="ne_NP"/>
        </w:rPr>
      </w:r>
      <w:r>
        <w:rPr>
          <w:lang w:val="ne_NP" w:bidi="ne_NP"/>
        </w:rPr>
        <w:t>यो सम्झनु महत्त्वपूर्ण छ कि जब येशूले लिलीका फूलहरूले लुगा बनाउन परिश्रम गर्दैनन् भनेर औंल्याउनुहुन्छ, तब उहाँले तिनीहरूको हेरचाह गर्ने परमेश्वर हुनुहुन्छ भनेर देखाउन खोज्नुभएको हो। येशूले ती लिली फुलहरूलाई राजा सुलेमानसँग तुलना गर्नुहुन्छ। सुलेमानले लिलीको फूल जस्तै लुगा लगाएका थिएनन्। घाँस अन्तमा जलाइने भएता पनि परमेश्वरले घाँसलाई पहिराउनुहुन्छ भनेर येशूले औंल्याउनुहुन्छ।</w:t>
      </w:r>
    </w:p>
    <w:p>
      <w:pPr/>
      <w:r>
        <w:rPr>
          <w:lang w:val="ne_NP" w:bidi="ne_NP"/>
        </w:rPr>
      </w:r>
      <w:r>
        <w:rPr>
          <w:lang w:val="ne_NP" w:bidi="ne_NP"/>
        </w:rPr>
        <w:t>येशूले आफ्ना चेलाहरूलाई ती कुराहरू प्राप्त गर्न खोज्ने अन्य जातिहरूले जस्तै के खाने, के पिउने वा कस्तो लुगा लगाउने भन्ने कुराको खोजी नगर्नु भन्नुहुन्छ।</w:t>
      </w:r>
    </w:p>
    <w:p>
      <w:pPr/>
      <w:r>
        <w:rPr>
          <w:lang w:val="ne_NP" w:bidi="ne_NP"/>
        </w:rPr>
      </w:r>
      <w:r>
        <w:rPr>
          <w:lang w:val="ne_NP" w:bidi="ne_NP"/>
        </w:rPr>
        <w:t>अन्तमा, येशूले "बरु" जस्तो शब्द प्रयोग गरेर व्यवहारको भिन्नता प्रस्तुत गर्नुहुन्छ। उहाँले आफ्ना चेलाहरूलाई परमेश्वरको राज्यको हेरचाह गर र परमेश्वरले तिनीहरूलाई चाहिने अन्य सबै कुराहरू उपलब्ध गराउनुहुनेछ भनेर भन्नुहुन्छ।</w:t>
      </w:r>
    </w:p>
    <w:p>
      <w:pPr/>
      <w:r>
        <w:rPr>
          <w:lang w:val="ne_NP" w:bidi="ne_NP"/>
        </w:rPr>
      </w:r>
      <w:r>
        <w:rPr>
          <w:lang w:val="ne_NP" w:bidi="ne_NP"/>
        </w:rPr>
        <w:t>यो सम्झनु महत्त्वपूर्ण छ कि जब येशूले "सानो बगाल" भन्नुहुन्छ, यो भेडा गोठालाको भए जस्तै तिनीहरू राज्यका हुन् भनेर तिनीहरूलाई बताउने एउटा तरिका हो।</w:t>
      </w:r>
    </w:p>
    <w:p>
      <w:pPr/>
      <w:r>
        <w:rPr>
          <w:lang w:val="ne_NP" w:bidi="ne_NP"/>
        </w:rPr>
      </w:r>
      <w:r>
        <w:rPr>
          <w:lang w:val="ne_NP" w:bidi="ne_NP"/>
        </w:rPr>
        <w:t>येशूले तिनीहरूलाई नडराउ भन्नुहुन्छ किनभने पिता तिनीहरूलाई राज्य दिन खुसी हुनुहुन्छ।</w:t>
      </w:r>
    </w:p>
    <w:p>
      <w:pPr/>
      <w:r>
        <w:rPr>
          <w:lang w:val="ne_NP" w:bidi="ne_NP"/>
        </w:rPr>
      </w:r>
      <w:r>
        <w:rPr>
          <w:lang w:val="ne_NP" w:bidi="ne_NP"/>
        </w:rPr>
        <w:t>यो कुरा सम्झनु महत्त्वपूर्ण छ कि येशूले सामान्य विचारहरू प्रयोग गरेर र तिनीहरूलाई आत्मिक कुराहरूसँग तुलना गरेर व्यावहारिक प्रयोगका साथ यो खण्ड समाप्त गर्नुहुन्छ।</w:t>
      </w:r>
    </w:p>
    <w:p>
      <w:pPr/>
      <w:r>
        <w:rPr>
          <w:lang w:val="ne_NP" w:bidi="ne_NP"/>
        </w:rPr>
      </w:r>
      <w:r>
        <w:rPr>
          <w:lang w:val="ne_NP" w:bidi="ne_NP"/>
        </w:rPr>
        <w:t>येशूले तिनीहरूलाई आफ्नो सम्पत्ति बेचेर खाँचोमा परेका मानिसहरूलाई दिनु भन्नुहुन्छ। येशूले तिनीहरूलाई पुरानो नहुने वा नफाट्ने पैसा राख्ने थैलीहरू लिनु भन्नुहुन्छ। यी पैसाका थैलीहरूमा स्वर्गमा कहिल्यै नसकिने धन-सम्पत्ति हुनेछ, जहाँ यसलाई न त कुनै चोरहरूले न त कीराहरूले नै नष्ट गर्न सक्छन्।</w:t>
      </w:r>
    </w:p>
    <w:p>
      <w:pPr/>
      <w:r>
        <w:rPr>
          <w:lang w:val="ne_NP" w:bidi="ne_NP"/>
        </w:rPr>
      </w:r>
      <w:r>
        <w:rPr>
          <w:lang w:val="ne_NP" w:bidi="ne_NP"/>
        </w:rPr>
        <w:t>जब येशूले "तिम्रो हृदय पनि त्यहाँ हुनेछ" भन्नुहुन्छ, तब यो सम्झनु महत्त्वपूर्ण छ कि यसको अर्थ व्यक्तिको इच्छा र ध्यान त्यहीँ हुन्छ जहाँ उसको धन-सम्पत्ति 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चिन्तित व्यक्ति</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ठूला कागहरू</w:t>
      </w:r>
    </w:p>
    <w:p>
      <w:pPr>
        <w:pStyle w:val="ListBullet"/>
        <w:spacing w:line="240" w:lineRule="auto"/>
        <w:ind w:left="720"/>
      </w:pPr>
      <w:r>
        <w:rPr>
          <w:lang w:val="ne_NP" w:bidi="ne_NP"/>
        </w:rPr>
      </w:r>
      <w:r>
        <w:rPr>
          <w:lang w:val="ne_NP" w:bidi="ne_NP"/>
        </w:rPr>
        <w:t>लिली फुल</w:t>
      </w:r>
    </w:p>
    <w:p>
      <w:pPr>
        <w:pStyle w:val="ListBullet"/>
        <w:spacing w:line="240" w:lineRule="auto"/>
        <w:ind w:left="720"/>
      </w:pPr>
      <w:r>
        <w:rPr>
          <w:lang w:val="ne_NP" w:bidi="ne_NP"/>
        </w:rPr>
      </w:r>
      <w:r>
        <w:rPr>
          <w:lang w:val="ne_NP" w:bidi="ne_NP"/>
        </w:rPr>
        <w:t>घाँस</w:t>
      </w:r>
    </w:p>
    <w:p>
      <w:pPr>
        <w:pStyle w:val="ListBullet"/>
        <w:spacing w:line="240" w:lineRule="auto"/>
        <w:ind w:left="720"/>
      </w:pPr>
      <w:r>
        <w:rPr>
          <w:lang w:val="ne_NP" w:bidi="ne_NP"/>
        </w:rPr>
      </w:r>
      <w:r>
        <w:rPr>
          <w:lang w:val="ne_NP" w:bidi="ne_NP"/>
        </w:rPr>
        <w:t xml:space="preserve"> घाँस आगोमा फ्याँक्ने व्यक्ति</w:t>
      </w:r>
    </w:p>
    <w:p>
      <w:pPr>
        <w:pStyle w:val="ListBullet"/>
        <w:spacing w:line="240" w:lineRule="auto"/>
        <w:ind w:left="720"/>
      </w:pPr>
      <w:r>
        <w:rPr>
          <w:lang w:val="ne_NP" w:bidi="ne_NP"/>
        </w:rPr>
      </w:r>
      <w:r>
        <w:rPr>
          <w:lang w:val="ne_NP" w:bidi="ne_NP"/>
        </w:rPr>
        <w:t>सुलेमान</w:t>
      </w:r>
    </w:p>
    <w:p>
      <w:pPr>
        <w:pStyle w:val="ListBullet"/>
        <w:spacing w:line="240" w:lineRule="auto"/>
        <w:ind w:left="720"/>
      </w:pPr>
      <w:r>
        <w:rPr>
          <w:lang w:val="ne_NP" w:bidi="ne_NP"/>
        </w:rPr>
      </w:r>
      <w:r>
        <w:rPr>
          <w:lang w:val="ne_NP" w:bidi="ne_NP"/>
        </w:rPr>
        <w:t>खान, पिउन र लुगा लगाउन खोजिरहेको व्यक्ति</w:t>
      </w:r>
    </w:p>
    <w:p>
      <w:pPr>
        <w:pStyle w:val="ListBullet"/>
        <w:spacing w:line="240" w:lineRule="auto"/>
        <w:ind w:left="720"/>
      </w:pPr>
      <w:r>
        <w:rPr>
          <w:lang w:val="ne_NP" w:bidi="ne_NP"/>
        </w:rPr>
      </w:r>
      <w:r>
        <w:rPr>
          <w:lang w:val="ne_NP" w:bidi="ne_NP"/>
        </w:rPr>
        <w:t xml:space="preserve"> सम्पत्ति बेच्ने चेला</w:t>
      </w:r>
    </w:p>
    <w:p>
      <w:pPr>
        <w:pStyle w:val="ListBullet"/>
        <w:spacing w:line="240" w:lineRule="auto"/>
        <w:ind w:left="720"/>
      </w:pPr>
      <w:r>
        <w:rPr>
          <w:lang w:val="ne_NP" w:bidi="ne_NP"/>
        </w:rPr>
      </w:r>
      <w:r>
        <w:rPr>
          <w:lang w:val="ne_NP" w:bidi="ne_NP"/>
        </w:rPr>
        <w:t>खाँचोमा परेको व्यक्ति (गरीब)</w:t>
      </w:r>
    </w:p>
    <w:p>
      <w:pPr>
        <w:pStyle w:val="ListBullet"/>
        <w:spacing w:line="240" w:lineRule="auto"/>
        <w:ind w:left="720"/>
      </w:pPr>
      <w:r>
        <w:rPr>
          <w:lang w:val="ne_NP" w:bidi="ne_NP"/>
        </w:rPr>
      </w:r>
      <w:r>
        <w:rPr>
          <w:lang w:val="ne_NP" w:bidi="ne_NP"/>
        </w:rPr>
        <w:t>चोर</w:t>
      </w:r>
    </w:p>
    <w:p>
      <w:pPr>
        <w:pStyle w:val="ListBullet"/>
        <w:spacing w:line="240" w:lineRule="auto"/>
        <w:ind w:left="720"/>
      </w:pPr>
      <w:r>
        <w:rPr>
          <w:lang w:val="ne_NP" w:bidi="ne_NP"/>
        </w:rPr>
      </w:r>
      <w:r>
        <w:rPr>
          <w:lang w:val="ne_NP" w:bidi="ne_NP"/>
        </w:rPr>
        <w:t>पुतली किरा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येशूले आफ्ना चेलाहरूलाई चिन्तित नहुन भनिरहनुभएको बेला टोलीले खानेकुरा र लुगा खोजिरहेको कुनै चिन्तित व्यक्तिको अभिनय गर्ने कुरा सुनिश्चित गर्नुहोस्।</w:t>
      </w:r>
    </w:p>
    <w:p>
      <w:pPr/>
      <w:r>
        <w:rPr>
          <w:lang w:val="ne_NP" w:bidi="ne_NP"/>
        </w:rPr>
      </w:r>
      <w:r>
        <w:rPr>
          <w:lang w:val="ne_NP" w:bidi="ne_NP"/>
        </w:rPr>
        <w:t>टोलीले चराहरूलाई खुवाइरहेको र राजा सोलोमनको छेउमा लिलीहरूको तुलना गरिएको दृश्यको अभिनय गर्ने कुरा सुनिश्चित गर्नुहोस्। घाँसको छेउमा हिँड्ने र यो कति सुन्दर छ भनेर टिप्पणी गर्ने व्यक्तिको अभिनय गर्नुहोस्। पछि, त्यही व्यक्तिले घाँस ओइलाएको र मरेको भेट्छ, त्यसैले उसले यसलाई आगोमा फ्याँक्छ। येशू बोलिरहँदा यो गर्नुहोस्। टोलीले चराहरू र लिलीहरूले प्रयोग नगर्ने औजारहरूको प्रतिनिधित्व गर्न केही सामग्रीहरू प्रयोग गर्न सक्छ। चराहरू र लिलीहरूले उपकरणहरू देख्छन् तर तिनीहरूले तिनीहरूलाई प्रयोग गर्दैनन्।</w:t>
      </w:r>
    </w:p>
    <w:p>
      <w:pPr/>
      <w:r>
        <w:rPr>
          <w:lang w:val="ne_NP" w:bidi="ne_NP"/>
        </w:rPr>
      </w:r>
      <w:r>
        <w:rPr>
          <w:lang w:val="ne_NP" w:bidi="ne_NP"/>
        </w:rPr>
        <w:t>टोलीले सुरुमा जस्तै चिन्तित व्यक्तिको अभिनय गर्ने कुरालाई सुनिश्चित गर्नुहोस्। येशू बोलिरहँदा, येशूले चेलाहरूलाई तिनीहरू जस्तै नहुन भन्नका लागि इसारा गर्न सक्नुहुन्छ।</w:t>
      </w:r>
    </w:p>
    <w:p>
      <w:pPr/>
      <w:r>
        <w:rPr>
          <w:lang w:val="ne_NP" w:bidi="ne_NP"/>
        </w:rPr>
      </w:r>
      <w:r>
        <w:rPr>
          <w:lang w:val="ne_NP" w:bidi="ne_NP"/>
        </w:rPr>
        <w:t>टोलीले एक चेलाले आफ्नो सम्पत्ति बेचेर खाँचोमा परेको व्यक्तिलाई मद्दत गरेको अभिनय गर्ने कुरा सुनिश्चित गर्नुहोस्। टोलीले परमेश्वरको छेउमा एउटा पैसाको झोला भरिएको देखाउनको लागि एउटा सामग्री प्रयोग गर्न सक्छ जहाँ कीराहरू वा चोरहरू पुग्न वा नष्ट गर्न सक्दैनन्।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चेलाहरूलाई चिन्तित नहुन भन्नुभएको अभिनय गर्नुहोस् किनभने जीवन खानाभन्दा र शरीर लुगाभन्दा महत्त्वपूर्ण छ। येशूले कागहरूको उदाहरण दिनुहुन्छ। तिनीहरूले बाली काट्दैनन् वा बीउ रोप्दैनन्, तर परमेश्वरले तिनीहरूको हेरचाह गर्नुहुन्छ। येशू भन्नुहुन्छ कि चेलाहरू चराहरू भन्दा बढी मूल्यवान छन्। येशू भन्नुहुन्छ कि यदि तिनीहरूले चिन्ता गरेर आफ्नो जीवनमा एक घण्टा पनि थप्न सक्दैनन् भने तिनीहरूले बाँकी कुराको बारेमा किन चिन्ता गर्ने?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होला, "म लज्जित छु।" "हामी येशूसँग यात्रा गर्दा खाना कहाँ पाउने होला भनेर म सधैँ चिन्तित हुन्छु," "येशू सही हुनुहुन्छ।" यदि उहाँले माछा र रोटी बढाउन सक्नुहुन्छ भने मलाई भौतिक कुराहरूको बारेमा चिन्ता गर्नु आवश्यक छैन" र "चिन्ता नगर्नु गाह्रो छ, येशूले हामीलाई सताइनेछौँ भनेर भर्खरै चेतावनी दिनुभएको छ"। अभिनय फेरि सुरु गर्नुहोस्।</w:t>
      </w:r>
    </w:p>
    <w:p>
      <w:pPr/>
      <w:r>
        <w:rPr>
          <w:lang w:val="ne_NP" w:bidi="ne_NP"/>
        </w:rPr>
      </w:r>
      <w:r>
        <w:rPr>
          <w:lang w:val="ne_NP" w:bidi="ne_NP"/>
        </w:rPr>
        <w:t>कसरी जंगली फूलहरूले आफ्नो लुगा आफैँ बनाउँदैनन् तर तिनीहरू राजा सोलोमनभन्दा पनि बढी सुन्दर ढङ्गले सजिएका हुन्छन् भनेर येशूले आफ्ना चेलाहरूलाई बताउनुभएको अभिनय गर्नुहोस्। येशू भन्नुहुन्छ कि यदि परमेश्वरले अस्थायी फूलहरूको हेरचाह गर्नुहुन्छ भने उहाँले निश्चित रूपमा तपाईंहरूको हेरचाह गर्नुहुनेछ। येशूले तिनीहरूको थोरैमात्र विश्वास भएको कुरा बताउनुहुन्छ।</w:t>
      </w:r>
    </w:p>
    <w:p>
      <w:pPr/>
      <w:r>
        <w:rPr>
          <w:lang w:val="ne_NP" w:bidi="ne_NP"/>
        </w:rPr>
      </w:r>
      <w:r>
        <w:rPr>
          <w:lang w:val="ne_NP" w:bidi="ne_NP"/>
        </w:rPr>
        <w:t>अभिनय रोक्नुहोस्: भीडको भूमिका खेल्ने कलाकारलाई सोध्नुहोस्, "तपाईंलाई कस्तो महसुस भइरहेको छ?" तपाईंले "चकित परेको छु" जस्ता कुराहरू सुन्न सक्नुहुन्छ। फूलहरू राजा सोलोमनभन्दा कसरी बढी सुन्दर हुन सक्छन्?" "अलमलमा परेको छु। येशूका चेलाहरूले आफ्नो घर छोडे र तिनीहरूले धेरै सरसामान लिएर यात्रा गरेनन्। तिनीहरूलाई खाना र लुगाको चिन्ता कसरी नहुन सक्छ र?" र "येशू सही हुनुहुन्छ। परमेश्वरले मलाई चराहरू र फूलहरू भन्दा बढी महत्व दिनुहुन्छ।" अभिनय फेरि सुरु गर्नुहोस्।</w:t>
      </w:r>
    </w:p>
    <w:p>
      <w:pPr/>
      <w:r>
        <w:rPr>
          <w:lang w:val="ne_NP" w:bidi="ne_NP"/>
        </w:rPr>
      </w:r>
      <w:r>
        <w:rPr>
          <w:lang w:val="ne_NP" w:bidi="ne_NP"/>
        </w:rPr>
        <w:t>येशूले आफ्ना चेलाहरूलाई अविश्वासी जातिहरूले जस्तो थोकहरूको इच्छा नगर्नु तर परमेश्वरको आज्ञाकारी हुने चाहना गर्नु भन्नुभएको अभिनय गर्नुहोस्। यदि तिनीहरूले परमेश्वरको राज्यलाई पहिलो स्थानमा राख्छन् भने परमेश्वरले तिनीहरूलाई चाहिने अन्य सबै कुराहरू उपलब्ध गराउनुहुनेछ किनभने उहाँ तिनीहरूको पिता हुनुहुन्छ।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होला, "मैले परमेश्वरलाई पिता भनेर पुकार्न पाउँदा सम्मानित छु," "दृढ छु" मैले येशूलाई पछ्याउनमा ध्यान केन्द्रित गर्नु आवश्यक छ। उहाँले मलाई आवश्यक पर्ने सबै कुरा उपलब्ध गराउन कहिल्यै चुक्नुभएको छैन," र "मानिसहरूले म र विदेशी राष्ट्रको व्यक्तिको बीचको भिन्नता देखून् भन्ने म चाहन्छु।" म येशूलाई पछ्याउने भएकोले चिन्तित छैन भनेर मानिसहरूले देखून् भन्ने म चाहन्छु।" अभिनय फेरि सुरु गर्नुहोस्।</w:t>
      </w:r>
    </w:p>
    <w:p>
      <w:pPr/>
      <w:r>
        <w:rPr>
          <w:lang w:val="ne_NP" w:bidi="ne_NP"/>
        </w:rPr>
      </w:r>
      <w:r>
        <w:rPr>
          <w:lang w:val="ne_NP" w:bidi="ne_NP"/>
        </w:rPr>
        <w:t>येशूले आफ्ना चेलाहरूलाई नडराउनु भन्नुभएको अभिनय गर्नुहोस्। उहाँले तिनीहरूलाई आफ्ना थोकहरू बेच्न र त्यो पैसा गरीबहरूलाई दान दिनु भन्नुहुन्छ। येशूले तिनीहरूलाई नष्ट नहुने थैलीहरू लिनु र आफ्नो धन-सम्पत्ति स्वर्गमा परमेश्वरकहाँ भण्डारण गर्नु जहाँ चोरहरू वा कीराहरूले नष्ट गर्न सक्दैनन् भनेर भन्नुहुन्छ।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सुन्नुहोला, "यदि तिनीहरूले जीवन कति अस्थायी छ भनेर बुझ्न सक्थे भने," "प्रेम पूर्ण हुन्थ्यो।" तिनीहरूले ममाथि भरोसा गर्नु आवश्यक छ र यति धेरै डराउनु हुँदैन," र "धैर्यवान हुनुपर्छ।" मेरा अनुयायीहरू बढ्दै जानु र पैसाभन्दा बढी परमेश्वरलाई चाहना गर्न सिक्नु आवश्यक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आफ्ना </w:t>
      </w:r>
      <w:r>
        <w:rPr>
          <w:b/>
          <w:lang w:val="ne_NP" w:bidi="ne_NP"/>
        </w:rPr>
        <w:t xml:space="preserve">चेलाहरू </w:t>
      </w:r>
      <w:r>
        <w:rPr>
          <w:lang w:val="ne_NP" w:bidi="ne_NP"/>
        </w:rPr>
        <w:t xml:space="preserve">वा अनुयायीहरूलाई धेरै ठूलो भीडको नजिकै सिकाउँदै हुनुहुन्छ। चेलाहरूलाई पहिले जस्तै अनुवाद गर्ने कुरा निश्चित गर्नुहोस्। </w:t>
      </w:r>
      <w:r>
        <w:rPr>
          <w:b/>
          <w:lang w:val="ne_NP" w:bidi="ne_NP"/>
        </w:rPr>
        <w:t>चेला</w:t>
      </w:r>
      <w:r>
        <w:rPr>
          <w:lang w:val="ne_NP" w:bidi="ne_NP"/>
        </w:rPr>
        <w:t xml:space="preserve"> मुख्य शब्दावलीमा छ। येशू भन्नुहुन्छ कि तिनीहरूले आफ्नो जीवनको चिन्ता गर्नु हुँदैन किनभने यदि परमेश्वरले कागहरूको हेरचाह गर्नुहुन्छ भने उहाँले निश्चित रूपमा तिनीहरूको हेरचाह गर्नुहुनेछ। </w:t>
      </w:r>
      <w:r>
        <w:rPr>
          <w:b/>
          <w:lang w:val="ne_NP" w:bidi="ne_NP"/>
        </w:rPr>
        <w:t>ठूलो कागले</w:t>
      </w:r>
      <w:r>
        <w:rPr>
          <w:lang w:val="ne_NP" w:bidi="ne_NP"/>
        </w:rPr>
        <w:t xml:space="preserve"> काग परिवारमा पर्ने कुनै पनि चरालाई जनाउँछ। तिनीहरू ठूला, काला चराहरू हुन् जो यहूदीहरूका लागि कुनै मूल्यका थिएनन् किनभने तिनीहरूलाई अशुद्ध मानिन्थे र खान मिल्दैनथे।</w:t>
      </w:r>
    </w:p>
    <w:p>
      <w:pPr/>
      <w:r>
        <w:rPr>
          <w:lang w:val="ne_NP" w:bidi="ne_NP"/>
        </w:rPr>
      </w:r>
      <w:r>
        <w:rPr>
          <w:lang w:val="ne_NP" w:bidi="ne_NP"/>
        </w:rPr>
        <w:t>यदि तपाईंले पहिले नै देखाउनुभएको छैन भने रोक्नुहोस् र आफ्नो टोलीलाई ठूलो कागको तस्वीर देखाउनुहोस्।</w:t>
      </w:r>
    </w:p>
    <w:p>
      <w:pPr/>
      <w:r>
        <w:rPr>
          <w:lang w:val="ne_NP" w:bidi="ne_NP"/>
        </w:rPr>
      </w:r>
      <w:r>
        <w:rPr>
          <w:lang w:val="ne_NP" w:bidi="ne_NP"/>
        </w:rPr>
        <w:t xml:space="preserve">येशू भन्नुहुन्छ कि कागहरूले न त </w:t>
      </w:r>
      <w:r>
        <w:rPr>
          <w:b/>
          <w:lang w:val="ne_NP" w:bidi="ne_NP"/>
        </w:rPr>
        <w:t>बीउ छर्छन्</w:t>
      </w:r>
      <w:r>
        <w:rPr>
          <w:lang w:val="ne_NP" w:bidi="ne_NP"/>
        </w:rPr>
        <w:t xml:space="preserve"> न त </w:t>
      </w:r>
      <w:r>
        <w:rPr>
          <w:b/>
          <w:lang w:val="ne_NP" w:bidi="ne_NP"/>
        </w:rPr>
        <w:t>कटनी नै गर्छन्</w:t>
      </w:r>
      <w:r>
        <w:rPr>
          <w:lang w:val="ne_NP" w:bidi="ne_NP"/>
        </w:rPr>
        <w:t xml:space="preserve">। बीउ रोप्नु भनेको बीउ छर्दै हातले जमीनमा छर्दै गर्दा हो। बाली काट्नु भनेको पाकेको बाली खेतबाट भित्र्याउन तयार भएपछि त्यसलाई काट्नु हो। तपाईंले पहिले गरेजस्तै रोप्ने र बाली काट्ने यी विधिहरू अनुवाद गर्ने कुरा निश्चित गर्नुहोस्। कागहरूले आफ्नो खाना गोदाम वा </w:t>
      </w:r>
      <w:r>
        <w:rPr>
          <w:b/>
          <w:lang w:val="ne_NP" w:bidi="ne_NP"/>
        </w:rPr>
        <w:t>भण्डारण</w:t>
      </w:r>
      <w:r>
        <w:rPr>
          <w:lang w:val="ne_NP" w:bidi="ne_NP"/>
        </w:rPr>
        <w:t xml:space="preserve"> वा अन्न भण्डारण गर्न प्रयोग गरिने भवनहरूमा भण्डारण गर्दैनन्। तपाईंले पहिले गरेजस्तै भण्डारलाई अनुवाद गर्ने कुरा निश्चित गर्नुहोस्।</w:t>
      </w:r>
    </w:p>
    <w:p>
      <w:pPr/>
      <w:r>
        <w:rPr>
          <w:lang w:val="ne_NP" w:bidi="ne_NP"/>
        </w:rPr>
      </w:r>
      <w:r>
        <w:rPr>
          <w:lang w:val="ne_NP" w:bidi="ne_NP"/>
        </w:rPr>
        <w:t>यदि तपाईंले पहिले नै देखाउनुभएको छैन भने रोक्नुहोस् र आफ्नो टोलीलाई भण्डारको तस्वीर देखाउनुहोस्।</w:t>
      </w:r>
    </w:p>
    <w:p>
      <w:pPr/>
      <w:r>
        <w:rPr>
          <w:lang w:val="ne_NP" w:bidi="ne_NP"/>
        </w:rPr>
      </w:r>
      <w:r>
        <w:rPr>
          <w:lang w:val="ne_NP" w:bidi="ne_NP"/>
        </w:rPr>
        <w:t xml:space="preserve">येशूले चेलाहरूलाई भन्नुहुन्छ कि तिनीहरूले यसको बारेमा चिन्ता गरेर आफ्नो जीवनमा </w:t>
      </w:r>
      <w:r>
        <w:rPr>
          <w:b/>
          <w:lang w:val="ne_NP" w:bidi="ne_NP"/>
        </w:rPr>
        <w:t>एक हात</w:t>
      </w:r>
      <w:r>
        <w:rPr>
          <w:lang w:val="ne_NP" w:bidi="ne_NP"/>
        </w:rPr>
        <w:t xml:space="preserve"> थप्न सक्दैनन्। एक हात लगभग ४५ सेन्टिमिटर वा १८ इन्च लम्बाइको नाप हो। यस सन्दर्भमा, यसले एक घण्टा जतिकै छोटो समयलाई जनाउँछ। </w:t>
      </w:r>
      <w:r>
        <w:rPr>
          <w:b/>
          <w:lang w:val="ne_NP" w:bidi="ne_NP"/>
        </w:rPr>
        <w:t>एक हात</w:t>
      </w:r>
      <w:r>
        <w:rPr>
          <w:lang w:val="ne_NP" w:bidi="ne_NP"/>
        </w:rPr>
        <w:t xml:space="preserve"> मुख्य शब्दावलीमा छ। येशू भन्नुहुन्छ कि खेतका </w:t>
      </w:r>
      <w:r>
        <w:rPr>
          <w:b/>
          <w:lang w:val="ne_NP" w:bidi="ne_NP"/>
        </w:rPr>
        <w:t>लिलीहरू</w:t>
      </w:r>
      <w:r>
        <w:rPr>
          <w:lang w:val="ne_NP" w:bidi="ne_NP"/>
        </w:rPr>
        <w:t xml:space="preserve"> राजा सोलोमन र उनका सबै </w:t>
      </w:r>
      <w:r>
        <w:rPr>
          <w:b/>
          <w:lang w:val="ne_NP" w:bidi="ne_NP"/>
        </w:rPr>
        <w:t>वैभव</w:t>
      </w:r>
      <w:r>
        <w:rPr>
          <w:lang w:val="ne_NP" w:bidi="ne_NP"/>
        </w:rPr>
        <w:t xml:space="preserve"> भन्दा पनि बढी सुन्दरताले सजिएका थिए। लिलीको रूपमा अनुवाद गरिएको शब्दले कुनै एउटा विशेष फूललाई जनाउन सक्छ, तर यसले सामान्यतया इस्राएलका कुनै पनि सुन्दर जंगली फूलहरूलाई पनि जनाउँछ। वैभवलाई प्राय: महिमाको रूपमा अनुवाद गरिन्छ, यद्यपि यस सन्दर्भमा, यसले राजा सोलोमानको धन र शक्तिलाई जनाउँछ। यसमा उहाँले राजाको रूपमा लगाउने सुन्दर वस्त्रहरू समावेश थिए।</w:t>
      </w:r>
    </w:p>
    <w:p>
      <w:pPr/>
      <w:r>
        <w:rPr>
          <w:lang w:val="ne_NP" w:bidi="ne_NP"/>
        </w:rPr>
      </w:r>
      <w:r>
        <w:rPr>
          <w:lang w:val="ne_NP" w:bidi="ne_NP"/>
        </w:rPr>
        <w:t xml:space="preserve"> उहाँका चेलाहरूको परमेश्वरमा थोरै </w:t>
      </w:r>
      <w:r>
        <w:rPr>
          <w:b/>
          <w:lang w:val="ne_NP" w:bidi="ne_NP"/>
        </w:rPr>
        <w:t>विश्वास</w:t>
      </w:r>
      <w:r>
        <w:rPr>
          <w:lang w:val="ne_NP" w:bidi="ne_NP"/>
        </w:rPr>
        <w:t xml:space="preserve"> वा भरोसा छ भनेर येशू भन्नुहुन्छ। तपाईंले पहिले गरेजस्तै विश्वासलाई अनुवाद गर्ने कुरा निश्चित गर्नुहोस्। </w:t>
      </w:r>
      <w:r>
        <w:rPr>
          <w:b/>
          <w:lang w:val="ne_NP" w:bidi="ne_NP"/>
        </w:rPr>
        <w:t>विश्वास</w:t>
      </w:r>
      <w:r>
        <w:rPr>
          <w:lang w:val="ne_NP" w:bidi="ne_NP"/>
        </w:rPr>
        <w:t xml:space="preserve"> मुख्य शब्दावलीमा छ। जब येशूले भन्नुहुन्छ, "आफ्नो </w:t>
      </w:r>
      <w:r>
        <w:rPr>
          <w:b/>
          <w:lang w:val="ne_NP" w:bidi="ne_NP"/>
        </w:rPr>
        <w:t>हृदय</w:t>
      </w:r>
      <w:r>
        <w:rPr>
          <w:lang w:val="ne_NP" w:bidi="ne_NP"/>
        </w:rPr>
        <w:t xml:space="preserve"> त्यहाँ नलगाऊ," उहाँको भनाइको अर्थ कुनै कुरालाई पछ्याउनु वा त्यसलाई आफ्नो जीवनको लक्ष्य नबनाउनु हो। यहूदीहरूको लागि, हृदय त्यो ठाउँ थियो जहाँ व्यक्तिको भावनाहरू र निर्णयहरू हुन्थे। तपाईंले पहिले गरेजस्तै हृदयलाई अनुवाद गर्ने कुरा निश्चित गर्नुहोस्। </w:t>
      </w:r>
      <w:r>
        <w:rPr>
          <w:b/>
          <w:lang w:val="ne_NP" w:bidi="ne_NP"/>
        </w:rPr>
        <w:t>हृदय</w:t>
      </w:r>
      <w:r>
        <w:rPr>
          <w:lang w:val="ne_NP" w:bidi="ne_NP"/>
        </w:rPr>
        <w:t xml:space="preserve"> मुख्य शब्दावलीमा छ।</w:t>
      </w:r>
    </w:p>
    <w:p>
      <w:pPr/>
      <w:r>
        <w:rPr>
          <w:lang w:val="ne_NP" w:bidi="ne_NP"/>
        </w:rPr>
      </w:r>
      <w:r>
        <w:rPr>
          <w:lang w:val="ne_NP" w:bidi="ne_NP"/>
        </w:rPr>
        <w:t xml:space="preserve">येशू भन्नुहुन्छ कि उहाँका अनुयायीहरूले पहिले </w:t>
      </w:r>
      <w:r>
        <w:rPr>
          <w:b/>
          <w:lang w:val="ne_NP" w:bidi="ne_NP"/>
        </w:rPr>
        <w:t>राज्य</w:t>
      </w:r>
      <w:r>
        <w:rPr>
          <w:lang w:val="ne_NP" w:bidi="ne_NP"/>
        </w:rPr>
        <w:t xml:space="preserve"> वा </w:t>
      </w:r>
      <w:r>
        <w:rPr>
          <w:b/>
          <w:lang w:val="ne_NP" w:bidi="ne_NP"/>
        </w:rPr>
        <w:t>परमेश्वरको राज्यको</w:t>
      </w:r>
      <w:r>
        <w:rPr>
          <w:lang w:val="ne_NP" w:bidi="ne_NP"/>
        </w:rPr>
        <w:t xml:space="preserve"> चाहना गर्नुपर्छ, र परमेश्वरले तिनीहरूका सबै आवश्यकताहरू पूरा गर्नुहुनेछ। तपाईंले पहिले गरेजस्तै राज्यलाई अनुवाद गर्ने कुरा 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येशूले आफ्ना चेलाहरूलाई बगाल वा </w:t>
      </w:r>
      <w:r>
        <w:rPr>
          <w:b/>
          <w:lang w:val="ne_NP" w:bidi="ne_NP"/>
        </w:rPr>
        <w:t>भेडाको</w:t>
      </w:r>
      <w:r>
        <w:rPr>
          <w:lang w:val="ne_NP" w:bidi="ne_NP"/>
        </w:rPr>
        <w:t xml:space="preserve"> सानो समूह भन्नुहुन्छ। यो कुनै अपमान थिएन, तर चेलाहरूको हेरचाह गरिनुपर्छ भन्ने कुरालाई देखाउने एउटा तुलना थियो। तपाईंले पहिले गरेजस्तै भेडालाई अनुवाद गर्ने कुरा निश्चित गर्नुहोस्।</w:t>
      </w:r>
    </w:p>
    <w:p>
      <w:pPr/>
      <w:r>
        <w:rPr>
          <w:lang w:val="ne_NP" w:bidi="ne_NP"/>
        </w:rPr>
      </w:r>
      <w:r>
        <w:rPr>
          <w:lang w:val="ne_NP" w:bidi="ne_NP"/>
        </w:rPr>
        <w:t>यदि तपाईंले पहिले नै देखाउनुभएको छैन भने रोक्नुहोस् र आफ्नो टोलीलाई भेडाको बथान र गोठालाको तस्वीर देखाउनुहोस्।</w:t>
      </w:r>
    </w:p>
    <w:p>
      <w:pPr/>
      <w:r>
        <w:rPr>
          <w:lang w:val="ne_NP" w:bidi="ne_NP"/>
        </w:rPr>
      </w:r>
      <w:r>
        <w:rPr>
          <w:lang w:val="ne_NP" w:bidi="ne_NP"/>
        </w:rPr>
        <w:t xml:space="preserve">येशू भन्नुहुन्छ कि गरीबहरूलाई दान दिएर उहाँका अनुयायीहरूले कहिल्यै नफाट्ने </w:t>
      </w:r>
      <w:r>
        <w:rPr>
          <w:b/>
          <w:lang w:val="ne_NP" w:bidi="ne_NP"/>
        </w:rPr>
        <w:t>थैलीहरू</w:t>
      </w:r>
      <w:r>
        <w:rPr>
          <w:lang w:val="ne_NP" w:bidi="ne_NP"/>
        </w:rPr>
        <w:t xml:space="preserve"> प्राप्त गर्छन्। थैलीले साना झोला वा छाला वा कपडाले बनेको थैलीहरूलाई जनाउन सक्छ। यी झोलाहरूमा पुरुष र महिला दुबैले पैसा बोक्थे। यस सन्दर्भमा, येशूले थैली भित्रका सामग्रीहरूलाई जनाउन थैली शब्द प्रयोग गर्नुहुन्छ।</w:t>
      </w:r>
    </w:p>
    <w:p>
      <w:pPr/>
      <w:r>
        <w:rPr>
          <w:lang w:val="ne_NP" w:bidi="ne_NP"/>
        </w:rPr>
      </w:r>
      <w:r>
        <w:rPr>
          <w:lang w:val="ne_NP" w:bidi="ne_NP"/>
        </w:rPr>
        <w:t>यदि तपाईंले पहिले नै देखाउनुभएको छैन भने रोक्नुहोस् र थैलीको तस्वीर देखाउनुहोस्।</w:t>
      </w:r>
    </w:p>
    <w:p>
      <w:pPr/>
      <w:r>
        <w:rPr>
          <w:lang w:val="ne_NP" w:bidi="ne_NP"/>
        </w:rPr>
      </w:r>
      <w:r>
        <w:rPr>
          <w:lang w:val="ne_NP" w:bidi="ne_NP"/>
        </w:rPr>
        <w:t xml:space="preserve">येशू भन्नुहुन्छ कि तिनीहरूले आफ्नो धन </w:t>
      </w:r>
      <w:r>
        <w:rPr>
          <w:b/>
          <w:lang w:val="ne_NP" w:bidi="ne_NP"/>
        </w:rPr>
        <w:t>स्वर्गमा</w:t>
      </w:r>
      <w:r>
        <w:rPr>
          <w:lang w:val="ne_NP" w:bidi="ne_NP"/>
        </w:rPr>
        <w:t xml:space="preserve"> वा परमेश्वर बसोबास गर्ने ठाउँमा भण्डारण गर्नुपर्छ। तपाईंले अघिल्लो खण्डहरूमा गरेजस्तै स्वर्गलाई अनुवाद गर्ने कुरा निश्चित गर्नुहोस्। </w:t>
      </w:r>
      <w:r>
        <w:rPr>
          <w:b/>
          <w:lang w:val="ne_NP" w:bidi="ne_NP"/>
        </w:rPr>
        <w:t>स्वर्ग</w:t>
      </w:r>
      <w:r>
        <w:rPr>
          <w:lang w:val="ne_NP" w:bidi="ne_NP"/>
        </w:rPr>
        <w:t xml:space="preserve"> मुख्य शब्दावलीमा छ। उहाँले भन्नुहुन्छ कि कुनै पनि कीराले स्वर्गमा तिनीहरूको धनलाई नष्ट </w:t>
      </w:r>
      <w:r>
        <w:rPr>
          <w:b/>
          <w:lang w:val="ne_NP" w:bidi="ne_NP"/>
        </w:rPr>
        <w:t>गर्दैन</w:t>
      </w:r>
      <w:r>
        <w:rPr>
          <w:lang w:val="ne_NP" w:bidi="ne_NP"/>
        </w:rPr>
        <w:t>। किराले एक उड्ने कीरालाई जनाउँछ जसले लुगामा प्वाल पार्छ।</w:t>
      </w:r>
    </w:p>
    <w:p>
      <w:pPr/>
      <w:r>
        <w:rPr>
          <w:lang w:val="ne_NP" w:bidi="ne_NP"/>
        </w:rPr>
      </w:r>
      <w:r>
        <w:rPr>
          <w:lang w:val="ne_NP" w:bidi="ne_NP"/>
        </w:rPr>
        <w:t>यदि तपाईंले पहिले नै देखाउनुभएको छैन भने रोक्नुहोस् र किरा पुतलीको तस्वीर देखाउनुहोस्। यदि तपाईं बसोबास गर्ने ठाउँमा पुतली कीराहरू छैनन् भने, फट्याङ्ग्रा वा धमिरा जस्ता लुगा नष्ट गर्ने कीराको लागि विशेष शब्द प्रयोग गर्न सजिलो हुन सक्छ। वा तपाईंले "चपाउने किरा " जस्तो अझ सामान्य व्याख्या प्रयोग गर्न सक्नुहुन्छ।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12:35–48</w:t>
      </w:r>
      <w:r>
        <w:rPr>
          <w:lang w:val="ne_NP" w:bidi="ne_NP"/>
        </w:rPr>
      </w:r>
    </w:p>
    <w:p>
      <w:pPr>
        <w:pStyle w:val="Heading3"/>
      </w:pPr>
      <w:r>
        <w:rPr>
          <w:lang w:val="ne_NP" w:bidi="ne_NP"/>
        </w:rPr>
        <w:t>Step 1</w:t>
      </w:r>
    </w:p>
    <w:p>
      <w:pPr/>
      <w:r>
        <w:rPr>
          <w:lang w:val="ne_NP" w:bidi="ne_NP"/>
        </w:rPr>
      </w:r>
      <w:r>
        <w:rPr>
          <w:lang w:val="ne_NP" w:bidi="ne_NP"/>
        </w:rPr>
        <w:t>लूका १२:३५–४८ सुन्नुहोस् र यसलाई आफ्नो हृदयमा राख्नुहोस्। पाठलाई तीन पटक सुन्नुहोस् (सम्भव छ भने तीन फरक अनुवादहरूमा)। त्यसपछि टोलीले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आफ्ना चेलाहरू र उहाँको कुरा सुनिरहेको ठूलो भीडलाई चिन्ता नगर्न र उनीहरूको हेरचाहको लागि परमेश्वरमा भरोसा गर्न सिकाउनुभएको छ। येशूले भविष्यमा उहाँ पृथ्वीमा नफर्कुन्जेल आफ्ना चेलाहरूलाई आफ्नो काम विश्वासका साथ गर्न प्रोत्साहन दिन तीन फरक उदाहरणहरू प्रयोग गर्दै शिक्षालाई जारी राख्नुहुन्छ। येशूले आफ्ना चेलाहरूलाई आउने विभाजनको बारेमा चेतावनी दिनुहुन्छ र भीडलाई परमेश्वरको न्यायको बारेमा चेतावनी दिन एक कथाको प्रयोग गर्नुहुन्छ।</w:t>
      </w:r>
    </w:p>
    <w:p>
      <w:pPr/>
      <w:r>
        <w:rPr>
          <w:lang w:val="ne_NP" w:bidi="ne_NP"/>
        </w:rPr>
      </w:r>
      <w:r>
        <w:rPr>
          <w:lang w:val="ne_NP" w:bidi="ne_NP"/>
        </w:rPr>
        <w:t>येशूले आफ्ना चेलाहरूलाई अति ठूलो भीडको छेउमा सिकाउनुहुन्छ। उहाँले आफ्ना चेलाहरूलाई भविष्यमा उहाँ पृथ्वीमा फर्कनुहुने कुरामा तयार रहन भन्नलाई तीनवटा उदाहरणहरू प्रयोग गर्नुहुन्छ: सेवाका लागि लुगा लगाएर तयार हुनुहोस्, आफ्ना बत्तीहरू बाल्दै राखिरहनुहोस्, र आफ्नो मालिक फर्कने प्रतीक्षा गरिरहेका नोकरहरूजस्तै हुनुहोस्। येशूले विशेष गरी विवाहबाट फर्किने आफ्नो मालिकलाई पर्खिरहेका यहूदी नोकरहरूको व्यवहारको वर्णन गरिरहनुभएको छ। यहूदी विवाह समारोहहरू राति अबेरसम्म चल्थे, त्यसैले नोकरहरू काम गर्न तयार हुनका लागि आफ्ना पोशाकहरूलाई पटुका वा पेटीभित्र घुसारेर राख्नु आवश्यक थियो। मालिक नफर्केसम्म नोकरहरूले पनि रातभरि बत्ती बालिराखे। नोकरहरू जस्तै, येशूले आफ्ना चेलाहरू कामको लागि तयार होऊन् भन्ने चाहनुहुन्छ।</w:t>
      </w:r>
    </w:p>
    <w:p>
      <w:pPr/>
      <w:r>
        <w:rPr>
          <w:lang w:val="ne_NP" w:bidi="ne_NP"/>
        </w:rPr>
      </w:r>
      <w:r>
        <w:rPr>
          <w:lang w:val="ne_NP" w:bidi="ne_NP"/>
        </w:rPr>
        <w:t>रोक्नुहोस् र आफ्नो टोलीलाई एउटा तेल बत्तीको तस्बिर र आफ्नो पटुकामा दौरा घुसारेको एक व्यक्तिको तस्बिर देखाउनुहोस्। तपाईंको संस्कृतिमा मानिसहरूले काम गर्न तयार छन् भनेर देखाउन कस्तो लुगा लगाउँछन्?</w:t>
      </w:r>
    </w:p>
    <w:p>
      <w:pPr/>
      <w:r>
        <w:rPr>
          <w:lang w:val="ne_NP" w:bidi="ne_NP"/>
        </w:rPr>
      </w:r>
      <w:r>
        <w:rPr>
          <w:lang w:val="ne_NP" w:bidi="ne_NP"/>
        </w:rPr>
        <w:t>मालिकले घरमा ढक्ढक्याउँदा उसलाई घर भित्र पस्न दिनकालागी नोकर तयार हुन यस्तो व्यवहार गर्छ भनेर येशू भन्नुहुन्छ। यहूदी संस्कृतिमा, कुनै व्यक्तिले आफ्नो आगमनको जानकारी दिन ढोका ढक्ढक्याउँथ्यो। येशूले भन्नुहुन्छ कि आफ्नो मालिकको आगमनको लागि तयार रहेका नोकरहरू धन्य वा विशेष निगाह प्राप्त व्यक्ति हुन्। नोकरको अर्थ दास पनि हो र यसले आफ्नो मालिकको स्वामित्वमा रहेको र कुनै ज्याला नपाउने व्यक्तिलाई जनाउँछ। येशू जोड दिनुहुन्छ कि मालिकले आफ्नो पटुकामा लुगा घुसारेर र नोकरहरू टेबलमा पल्टिरहेका बेला उनीहरूलाई खाना खुवाएर इनाम दिनुहुनेछ। यहूदी संस्कृतिमा होचो टेबलमा अडेस लागेर बस्नु औपचारिक खाना खाने एउटा खास तरिका थियो। जब येशूले रातको दोस्रो वा तेस्रो घडी भन्नुहुन्छ, उहाँले पहरेदारहरूले काम गर्ने समयलाई जनाउँदै हुनुहुन्छ। यो लगभग मध्यरातदेखि झिसमिसे उज्यालो हुनुभन्दा केही अघिसम्मको समय थियो। यी समयमा नोकरहरूको लागि जागा रहन विशेष गरी गाह्रो थियो। मालिक आइपुग्दा जागा रहेको र काम गर्न तयार भएकोमा मालिकले नोकरहरूलाई आशिष दिनुहुनेछ भनेर येशू भन्नुहुन्छ।</w:t>
      </w:r>
    </w:p>
    <w:p>
      <w:pPr/>
      <w:r>
        <w:rPr>
          <w:lang w:val="ne_NP" w:bidi="ne_NP"/>
        </w:rPr>
      </w:r>
      <w:r>
        <w:rPr>
          <w:lang w:val="ne_NP" w:bidi="ne_NP"/>
        </w:rPr>
        <w:t>यस उदाहरणमा, येशूले एक व्यक्तिको बारेमा कुरा गर्नुहुन्छ जसको घरमा चोरी भएको थियो। यो चाहिँ मालिकलाई पर्खिरहेका नोकरहरूको निरन्तरता होइन। त्यो मानिसले डकैतीलाई रोक्न सकेन किनभने त्यो चोर कुन समयमा आउँछ भनेर उसलाई थाहा थिएन। जब येशूले चेलाहरूलाई एउटा असल घरको मालिक जस्तै तयार हुनुपर्छ भन्नुहुन्छ, तब उहाँको अर्थ यो हो कि उनीहरू निरन्तर तयार रहनुपर्छ किनभने मानिसको पुत्र वा येशू, कुनै पनि समयमा आउन सक्नुहुन्छ। येशू स्वर्गबाट, वा परमेश्वर बस्नुहुने ठाउँबाट, पृथ्वीमा फर्किनुहुनेछ भन्ने संकेत गरिएको छ। कसैले नसोचेको समयमा उहाँ फर्कनुहुनेछ भनेर येशू भन्नुहुन्छ।</w:t>
      </w:r>
    </w:p>
    <w:p>
      <w:pPr/>
      <w:r>
        <w:rPr>
          <w:lang w:val="ne_NP" w:bidi="ne_NP"/>
        </w:rPr>
      </w:r>
      <w:r>
        <w:rPr>
          <w:lang w:val="ne_NP" w:bidi="ne_NP"/>
        </w:rPr>
        <w:t>उहाँको दृष्टान्त वा उहाँको छोटो कथा, सबैको लागि हो वा उहाँका चेलाहरूको लागि मात्र हो भनेर पत्रुसले येशूलाई सोध्छन् । येशूले पत्रुसको प्रश्नको जवाफ अर्को दृष्टान्तद्वारा दिनुहुन्छ। येशूले एउटा लामो प्रश्न सोध्नुहुन्छ, "त्यसो भए बुद्धिमानी र विश्वासयोग्य व्यवस्थापक को हो...?" उहाँको अर्को कथालाई परिचय दिनको लागि। उहाँले यसको जवाफ पाइने आशा गर्नुहुन्न। येशूले वफादार भन्नुको अर्थ भरोसायोग्य हुनु हो। यहूदी संस्कृतिमा, मालिकले आफू टाढा यात्रा गर्दा प्रायः आफ्ना सेवकहरूको रेखदेख गर्नका लागि एकजना व्यवस्थापक रोज्ने गर्थे। यस सन्दर्भमा, प्रबन्धक पनि एक सेवक नै हो। प्रबन्धकको जिम्मेवारीमा नोकरहरूलाई उनीहरूको नियमित भोजनको भाग दिनु समावेश थियो। यस संस्कृतिमा, मालिकहरूले नोकरहरूलाई दैनिक, साप्ताहिक वा मासिक रूपमा खानाको निश्चित भागहरू दिन्थे। येशूको कथामा, मालिक फर्किनुहुन्छ र उहाँको आज्ञा पालन गर्ने र उहाँको आगमनको लागि तयारी गर्ने नोकरलाई आशिष दिनुहुन्छ। तर मालिकले त्यसो नगर्ने नोकरलाई कडा दण्ड दिन्छन्। येशू भन्नुहुन्छ कि यस अनाज्ञाकारी नोकरले अविश्वासीहरू वा मालिकले भरोसा गर्न नसक्ने मानिसहरूसँगै एउटै ठाउँ वा उही दशा भोग्नेछ। यद्यपि, केही नोकरहरूले गलत गर्छन्, तर यो उनीहरूले मालिकले के चाहन्छ भन्ने नबुझेको कारणले हो। मालिकले यी नोकरहरूलाई त्यति कठोर रूपमा दण्ड दिने छैनन्।</w:t>
      </w:r>
    </w:p>
    <w:p>
      <w:pPr/>
      <w:r>
        <w:rPr>
          <w:lang w:val="ne_NP" w:bidi="ne_NP"/>
        </w:rPr>
      </w:r>
      <w:r>
        <w:rPr>
          <w:lang w:val="ne_NP" w:bidi="ne_NP"/>
        </w:rPr>
        <w:t>रोक्नुहोस् र आफ्नो टोलीसँग छलफल गर्नुहोस्: तपाईंको संस्कृतिमा, जब कसैलाई मद्दत गर्नका लागि भनेर काममा राखिन्छ तर उसले आफ्नो जिम्मेवारी पूरा गर्दैन भने उसलाई के हुन्छ?</w:t>
      </w:r>
    </w:p>
    <w:p>
      <w:pPr/>
      <w:r>
        <w:rPr>
          <w:lang w:val="ne_NP" w:bidi="ne_NP"/>
        </w:rPr>
      </w:r>
      <w:r>
        <w:rPr>
          <w:lang w:val="ne_NP" w:bidi="ne_NP"/>
        </w:rPr>
        <w:t>यस उदाहरणमा, जब कुनै मालिकले आफ्नो नोकरलाई विशेष सुविधाहरू दिन्छन्, तब उनले त्यो नोकरले उनको राम्रोसँग सेवा गरोस् भन्ने आशा गर्छन्। यो परमेश्वर जस्तै हो। जब उहाँले आफ्ना मानिसहरूलाई उपहारहरू र आशिषहरू दिनुहुन्छ, तब परमेश्वरले तिनीहरूलाई दिनुभएको कुरामा तिनीहरू विश्वासयोग्य हुने आशा उहाँले गर्नुहुन्छ। येशूले यो सिद्धान्तलाई जोड दिएर दुई पटक दोहोर्याउनुहुन्छ। यहूदी हितोपदेश वा बुद्धिमानी भनाइहरूमा, दोहोर्याउनुलाई राम्रो शैली मानिन्थ्यो। उहाँले चेलाहरू सहित आफ्ना सबै सेवकहरूसँग कुरा गरिरहनुभएको छ भनेर पत्रुसलाई स्पष्ट पार्नुहुन्छ।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तयार हुने विषयमा तीनवटा उदाहरणहरू दिनुहुन्छ। पहिलो उदाहरणमा, घरको मालिक विवाहको भोजमा भाग लिन जान्छ। धेरै ढिला भए पनि उसको नोकरले आफ्नो मालिकको फिर्तीलाई पर्खन्छ। नोकरले बत्ती तयार राख्छ र आफ्नो मालिकलाई पर्खिरहेको बेला सेवा गर्नका लागि लुगा लगाएर तयार हुन्छ। मालिक आइपुग्छ र नोकरले उनलाई घरमा प्रवेश गर्न दिन्छ। मालिकले टेबलमा खाना खुवाएर नोकरलाई इनाम दिन्छन्।</w:t>
      </w:r>
    </w:p>
    <w:p>
      <w:pPr/>
      <w:r>
        <w:rPr>
          <w:lang w:val="ne_NP" w:bidi="ne_NP"/>
        </w:rPr>
      </w:r>
      <w:r>
        <w:rPr>
          <w:b/>
          <w:lang w:val="ne_NP" w:bidi="ne_NP"/>
        </w:rPr>
        <w:t>दोस्रो दृश्य:</w:t>
      </w:r>
      <w:r>
        <w:rPr>
          <w:lang w:val="ne_NP" w:bidi="ne_NP"/>
        </w:rPr>
        <w:t xml:space="preserve"> येशूले चोरले घर लुटेको एउटा उदाहरण दिनुहुन्छ। घर मालिकलाई चोर कुन बेला आउनेछ भन्ने थाहा हुँदैन, त्यसैले उसको घर चोरी हुन्छ। येशू भन्नुहुन्छ कि उहाँ फेरि आउने कुरा पनि यस्तै हुनेछ; यो कहिले हुन्छ भनेर कसैलाई थाहा हुनेछैन।</w:t>
      </w:r>
    </w:p>
    <w:p>
      <w:pPr/>
      <w:r>
        <w:rPr>
          <w:lang w:val="ne_NP" w:bidi="ne_NP"/>
        </w:rPr>
      </w:r>
      <w:r>
        <w:rPr>
          <w:b/>
          <w:lang w:val="ne_NP" w:bidi="ne_NP"/>
        </w:rPr>
        <w:t>तेस्रो दृश्य:</w:t>
      </w:r>
      <w:r>
        <w:rPr>
          <w:lang w:val="ne_NP" w:bidi="ne_NP"/>
        </w:rPr>
        <w:t xml:space="preserve"> येशूले मालिकले आफ्ना नोकरहरू मध्ये एकलाई प्रबन्धकको रूपमा जिम्मा दिएको एउटा उदाहरण दिनुहुन्छ। राम्रो प्रबन्धकले आफ्नो मालिकले भनेको कुरा गर्छ र नोकरहरूलाई राम्रोसँग व्यवहार गर्छ। खराब प्रबन्धकले नोकरहरूलाई कुट्छ र मात्तिन्छ। उहाँको आज्ञा पालन गर्ने प्रबन्धकलाई मालिकले इनाम दिनेछ भनेर येशू भन्नुहुन्छ। अनजानमा उहाँको आज्ञा नमान्ने प्रबन्धकलाई मालिकले दण्ड दिनुहुनेछ। तर जानीजानी उहाँको आज्ञा पालन नगर्ने प्रबन्धकलाई उहाँले अझ कडा दण्ड दिनुहुनेछ।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चनाखो नोकर</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सतर्क घर मालिक</w:t>
      </w:r>
    </w:p>
    <w:p>
      <w:pPr>
        <w:pStyle w:val="ListBullet"/>
        <w:spacing w:line="240" w:lineRule="auto"/>
        <w:ind w:left="720"/>
      </w:pPr>
      <w:r>
        <w:rPr>
          <w:lang w:val="ne_NP" w:bidi="ne_NP"/>
        </w:rPr>
      </w:r>
      <w:r>
        <w:rPr>
          <w:lang w:val="ne_NP" w:bidi="ne_NP"/>
        </w:rPr>
        <w:t>चोर</w:t>
      </w:r>
    </w:p>
    <w:p>
      <w:pPr>
        <w:pStyle w:val="ListBullet"/>
        <w:spacing w:line="240" w:lineRule="auto"/>
        <w:ind w:left="720"/>
      </w:pPr>
      <w:r>
        <w:rPr>
          <w:lang w:val="ne_NP" w:bidi="ne_NP"/>
        </w:rPr>
      </w:r>
      <w:r>
        <w:rPr>
          <w:lang w:val="ne_NP" w:bidi="ne_NP"/>
        </w:rPr>
        <w:t>विश्वासयोग्य नोकर</w:t>
      </w:r>
    </w:p>
    <w:p>
      <w:pPr>
        <w:pStyle w:val="ListBullet"/>
        <w:spacing w:line="240" w:lineRule="auto"/>
        <w:ind w:left="720"/>
      </w:pPr>
      <w:r>
        <w:rPr>
          <w:lang w:val="ne_NP" w:bidi="ne_NP"/>
        </w:rPr>
      </w:r>
      <w:r>
        <w:rPr>
          <w:lang w:val="ne_NP" w:bidi="ne_NP"/>
        </w:rPr>
        <w:t>अन्य नोकरहरू</w:t>
      </w:r>
    </w:p>
    <w:p>
      <w:pPr>
        <w:pStyle w:val="ListBullet"/>
        <w:spacing w:line="240" w:lineRule="auto"/>
        <w:ind w:left="720"/>
      </w:pPr>
      <w:r>
        <w:rPr>
          <w:lang w:val="ne_NP" w:bidi="ne_NP"/>
        </w:rPr>
      </w:r>
      <w:r>
        <w:rPr>
          <w:lang w:val="ne_NP" w:bidi="ne_NP"/>
        </w:rPr>
        <w:t>अविश्वासी नोकर</w:t>
      </w:r>
    </w:p>
    <w:p>
      <w:pPr>
        <w:pStyle w:val="ListBullet"/>
        <w:spacing w:line="240" w:lineRule="auto"/>
        <w:ind w:left="720"/>
      </w:pPr>
      <w:r>
        <w:rPr>
          <w:lang w:val="ne_NP" w:bidi="ne_NP"/>
        </w:rPr>
      </w:r>
      <w:r>
        <w:rPr>
          <w:lang w:val="ne_NP" w:bidi="ne_NP"/>
        </w:rPr>
        <w:t>अन्जान नोकर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प्रश्नहरूको जवाफ दिइरहनुभएको र धेरै कुराहरूको व्याख्या गरिरहनुभएको छ भनेर सम्झनु महत्त्वपूर्ण छ। येशूले आफ्नो भाषणका विशेष बुँदाहरू व्याख्या गर्न कथाहरू प्रयोग गर्नुहुन्छ।</w:t>
      </w:r>
    </w:p>
    <w:p>
      <w:pPr/>
      <w:r>
        <w:rPr>
          <w:lang w:val="ne_NP" w:bidi="ne_NP"/>
        </w:rPr>
      </w:r>
      <w:r>
        <w:rPr>
          <w:lang w:val="ne_NP" w:bidi="ne_NP"/>
        </w:rPr>
        <w:t>येशूले स्वर्गमा धन-सम्पत्ति कसरी भण्डारण गर्ने भनेर भर्खरै व्याख्या गर्नुभएको छ भनेर सम्झनु महत्त्वपूर्ण छ। येशूले आफ्ना चेलाहरूलाई आफ्नो मालिकलाई पर्खिरहेको नोकरजस्तै तयार हुनु भन्नुहुन्छ।</w:t>
      </w:r>
    </w:p>
    <w:p>
      <w:pPr/>
      <w:r>
        <w:rPr>
          <w:lang w:val="ne_NP" w:bidi="ne_NP"/>
        </w:rPr>
      </w:r>
      <w:r>
        <w:rPr>
          <w:lang w:val="ne_NP" w:bidi="ne_NP"/>
        </w:rPr>
        <w:t>यो सम्झनु महत्त्वपूर्ण छ कि येशूले चोर कहिले आउँछ भन्ने घरको मालिकलाई थाहा हुँदैन भनेर सङ्केत गरिरहनुभएको छ, त्यसैले ती मालिकलाई सधैँ सचेत रहनु आवश्यक छ।</w:t>
      </w:r>
    </w:p>
    <w:p>
      <w:pPr/>
      <w:r>
        <w:rPr>
          <w:lang w:val="ne_NP" w:bidi="ne_NP"/>
        </w:rPr>
      </w:r>
      <w:r>
        <w:rPr>
          <w:lang w:val="ne_NP" w:bidi="ne_NP"/>
        </w:rPr>
        <w:t>सन्देश सबैको लागि हो वा चेलाहरूको लागि मात्र हो भनेर पत्रुसले येशूलाई सोध्छन् भनेर सम्झनु महत्त्वपूर्ण छ, किनभने उहाँहरू भीडको नजिकै हुँदा येशू आफ्ना चेलाहरूसँग कुरा गरिरहनुभएको छ।</w:t>
      </w:r>
    </w:p>
    <w:p>
      <w:pPr/>
      <w:r>
        <w:rPr>
          <w:lang w:val="ne_NP" w:bidi="ne_NP"/>
        </w:rPr>
      </w:r>
      <w:r>
        <w:rPr>
          <w:lang w:val="ne_NP" w:bidi="ne_NP"/>
        </w:rPr>
        <w:t>यि दृष्टान्तहरू चेलाहरूको लागि मात्र हो वा सबैको लागि हो भनेर पत्रुसले येशूलाई सोध्छन्। येशूले पत्रुसको प्रश्नको जवाफ दिन एउटा मालिकले आफ्ना अन्य नोकरहरूको रेखदेख गर्न एकजना नोकरलाई जिम्मा दिएको उदाहरण दिनुहुन्छ।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चनाखो नोकर</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होशियार घरको मालिक</w:t>
      </w:r>
    </w:p>
    <w:p>
      <w:pPr>
        <w:pStyle w:val="ListBullet"/>
        <w:spacing w:line="240" w:lineRule="auto"/>
        <w:ind w:left="720"/>
      </w:pPr>
      <w:r>
        <w:rPr>
          <w:lang w:val="ne_NP" w:bidi="ne_NP"/>
        </w:rPr>
      </w:r>
      <w:r>
        <w:rPr>
          <w:lang w:val="ne_NP" w:bidi="ne_NP"/>
        </w:rPr>
        <w:t>चोर</w:t>
      </w:r>
    </w:p>
    <w:p>
      <w:pPr>
        <w:pStyle w:val="ListBullet"/>
        <w:spacing w:line="240" w:lineRule="auto"/>
        <w:ind w:left="720"/>
      </w:pPr>
      <w:r>
        <w:rPr>
          <w:lang w:val="ne_NP" w:bidi="ne_NP"/>
        </w:rPr>
      </w:r>
      <w:r>
        <w:rPr>
          <w:lang w:val="ne_NP" w:bidi="ne_NP"/>
        </w:rPr>
        <w:t>विश्वासयोग्य नोकर</w:t>
      </w:r>
    </w:p>
    <w:p>
      <w:pPr>
        <w:pStyle w:val="ListBullet"/>
        <w:spacing w:line="240" w:lineRule="auto"/>
        <w:ind w:left="720"/>
      </w:pPr>
      <w:r>
        <w:rPr>
          <w:lang w:val="ne_NP" w:bidi="ne_NP"/>
        </w:rPr>
      </w:r>
      <w:r>
        <w:rPr>
          <w:lang w:val="ne_NP" w:bidi="ne_NP"/>
        </w:rPr>
        <w:t>अन्य नोकरहरू</w:t>
      </w:r>
    </w:p>
    <w:p>
      <w:pPr>
        <w:pStyle w:val="ListBullet"/>
        <w:spacing w:line="240" w:lineRule="auto"/>
        <w:ind w:left="720"/>
      </w:pPr>
      <w:r>
        <w:rPr>
          <w:lang w:val="ne_NP" w:bidi="ne_NP"/>
        </w:rPr>
      </w:r>
      <w:r>
        <w:rPr>
          <w:lang w:val="ne_NP" w:bidi="ne_NP"/>
        </w:rPr>
        <w:t>अविश्वासी नोकर</w:t>
      </w:r>
    </w:p>
    <w:p>
      <w:pPr>
        <w:pStyle w:val="ListBullet"/>
        <w:spacing w:line="240" w:lineRule="auto"/>
        <w:ind w:left="720"/>
      </w:pPr>
      <w:r>
        <w:rPr>
          <w:lang w:val="ne_NP" w:bidi="ne_NP"/>
        </w:rPr>
      </w:r>
      <w:r>
        <w:rPr>
          <w:lang w:val="ne_NP" w:bidi="ne_NP"/>
        </w:rPr>
        <w:t>अन्जान नोकर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येशूले आफ्ना चेलाहरूसँग भीडको नजिकै कुरा गरिरहेको अभिनय गर्ने कुरा सुनिश्चित गर्नुहोस्।</w:t>
      </w:r>
    </w:p>
    <w:p>
      <w:pPr/>
      <w:r>
        <w:rPr>
          <w:lang w:val="ne_NP" w:bidi="ne_NP"/>
        </w:rPr>
      </w:r>
      <w:r>
        <w:rPr>
          <w:lang w:val="ne_NP" w:bidi="ne_NP"/>
        </w:rPr>
        <w:t>टोलीले तिनीहरूलाई येशूले मालिकका लागि तयार रहेका नोकरहरूको बारेमा बताउनुभएको अभिनय गर्ने कुरा सुनिश्चित गर्नुहोस्। एकै समयमा, टोलीले मालिकलाई पर्खिरहेका सतर्क नोकरहरूको अभिनय गर्न लगाउनुहोस्।</w:t>
      </w:r>
    </w:p>
    <w:p>
      <w:pPr/>
      <w:r>
        <w:rPr>
          <w:lang w:val="ne_NP" w:bidi="ne_NP"/>
        </w:rPr>
      </w:r>
      <w:r>
        <w:rPr>
          <w:lang w:val="ne_NP" w:bidi="ne_NP"/>
        </w:rPr>
        <w:t>येशूले घरको मालिकको बारेमा सिकाउँदै गर्दा, चोर कहिले आउँछ भनेर थाहा पाउने र चोरलाई पर्खिरहेको घरको मालिकको भूमिकालाई टोलीले अभिनय गर्ने कुरा सुनिश्चित गर्नुहोस्। चोरले केही पनि लाँदैन। त्यसपछि त्यही मालिकलाई चोर कहिले आउँछ भन्ने थाहा हुँदैन, त्यसैले उनी चोर आउन सक्ने हुनाले कुनै पनि समयमा तयार रहन्छन्।</w:t>
      </w:r>
    </w:p>
    <w:p>
      <w:pPr/>
      <w:r>
        <w:rPr>
          <w:lang w:val="ne_NP" w:bidi="ne_NP"/>
        </w:rPr>
      </w:r>
      <w:r>
        <w:rPr>
          <w:lang w:val="ne_NP" w:bidi="ne_NP"/>
        </w:rPr>
        <w:t>उदाहरण चेलाहरूको लागि वा सम्पूर्ण भीडको लागि हो भनेर पत्रुसले येशूलाई सोधेको कुरा टोलीले अभिनय गर्ने कुरा सुनिश्चित गर्नुहोस्।</w:t>
      </w:r>
    </w:p>
    <w:p>
      <w:pPr/>
      <w:r>
        <w:rPr>
          <w:lang w:val="ne_NP" w:bidi="ne_NP"/>
        </w:rPr>
      </w:r>
      <w:r>
        <w:rPr>
          <w:lang w:val="ne_NP" w:bidi="ne_NP"/>
        </w:rPr>
        <w:t>टोलीले येशूले कथा सुनाएर जवाफ दिनुभएको अभिनय गर्ने कुरा सुनिश्चित गर्नुहोस्। येशूले कथा भन्नुभएको जस्तैगरी अभिनय गर्नुहोस्। अन्य नोकरहरूको अगाडि विश्वासयोग्य रहने नोकरको अभिनय गर्नुहोस्। तिनीहरूलाई आवश्यक पर्दा उहाँले भोजन दिनुहुन्छ। साथै, टोलीले अविश्वासी नोकरको अभिनय गर्नुपर्छ। त्यसपछि त्यो विश्वासयोग्य सेवकले मालिकले के चाहनुहुन्छ भन्ने कुरा थाहा पाएर सोहीअनुसार गर्ने सेवकको रूपमा काम गर्न सक्छ। त्यसपछि टोलीले मालिकले के चाहन्छ भन्ने कुरा नजानेको नोकरको अभिनय गर्छ।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सतर्क नोकरको कथा सुनाउनुभएको अभिनय गर्नुहोस्।</w:t>
      </w:r>
    </w:p>
    <w:p>
      <w:pPr/>
      <w:r>
        <w:rPr>
          <w:lang w:val="ne_NP" w:bidi="ne_NP"/>
        </w:rPr>
      </w:r>
      <w:r>
        <w:rPr>
          <w:lang w:val="ne_NP" w:bidi="ne_NP"/>
        </w:rPr>
        <w:t>अभिनय रोक्नुहोस्: विश्वासयोग्य नोकरको भूमिका खेल्ने कलाकारलाई सोध्नुहोस्, "तपाईंलाई कस्तो महसुस भइरहेको छ?" तपाईंले यस्ता कुराहरू सुन्न सक्नुहुन्छ, "म जागा रहनुपर्छ। म आफ्नो मालिकलाई निराश पार्न चाहँदिन," "म वफादार छु। मेरा मालिक आइपुग्दा उहाँले बाहिर पर्खनु पर्ने कुरा म चाहँदिन," र "म थकित छु, तर मेरा मालिक नआइपुगेसम्म म सुत्ने छैन।"</w:t>
      </w:r>
    </w:p>
    <w:p>
      <w:pPr/>
      <w:r>
        <w:rPr>
          <w:lang w:val="ne_NP" w:bidi="ne_NP"/>
        </w:rPr>
      </w:r>
      <w:r>
        <w:rPr>
          <w:lang w:val="ne_NP" w:bidi="ne_NP"/>
        </w:rPr>
        <w:t>येशूले सतर्क घर मालिकको कथा सुनाउनुभएको अभिनय गर्नुहोस्।</w:t>
      </w:r>
    </w:p>
    <w:p>
      <w:pPr/>
      <w:r>
        <w:rPr>
          <w:lang w:val="ne_NP" w:bidi="ne_NP"/>
        </w:rPr>
      </w:r>
      <w:r>
        <w:rPr>
          <w:lang w:val="ne_NP" w:bidi="ne_NP"/>
        </w:rPr>
        <w:t>अभिनय रोक्नुहोस्: घरको मालिकको भूमिका खेल्ने कलाकारलाई सोध्नुहोस्, "तपाईंलाई कस्तो महसुस भइरहेको छ?" तपाईंले यस्ता कुराहरू सुन्न सक्नुहुन्छ, "मलाई त यो भयो भन्ने विश्वासै लागिरहेको छैन।" म तयार हुनुपर्ने थियो," "यदि चोरले कहिले लुट्ने योजना बनाएको थियो भन्ने कुरा मात्र मलाई थाहा भएको भए, मैले उसलाई रोक्न सक्थेँ," र "दुःखद। "मेरा सबै सामान हराए।" अभिनय फेरि सुरु गर्नुहोस्।</w:t>
      </w:r>
    </w:p>
    <w:p>
      <w:pPr/>
      <w:r>
        <w:rPr>
          <w:lang w:val="ne_NP" w:bidi="ne_NP"/>
        </w:rPr>
      </w:r>
      <w:r>
        <w:rPr>
          <w:lang w:val="ne_NP" w:bidi="ne_NP"/>
        </w:rPr>
        <w:t>यो कथा चेलाहरूको लागि मात्र शिक्षा हो वा भीडको लागि पनि हो भनेर पत्रुसले येशूलाई सोधेको अभिनय गर्नुहोस्।</w:t>
      </w:r>
    </w:p>
    <w:p>
      <w:pPr/>
      <w:r>
        <w:rPr>
          <w:lang w:val="ne_NP" w:bidi="ne_NP"/>
        </w:rPr>
      </w:r>
      <w:r>
        <w:rPr>
          <w:lang w:val="ne_NP" w:bidi="ne_NP"/>
        </w:rPr>
        <w:t>अभिनय रोक्नुहोस्: पत्रुसको भूमिका खेल्ने कलाकारलाई सोध्नुहोस्, "तपाईंलाई कस्तो महसुस भइरहेको छ?" तपाईंले यस्तो कुरा सुन्न सक्नुहुन्छ, "अलमलमा परेको छु। के हामीमध्ये केही अविश्वासी नोकरहरू हौं?" "येशूले वास्तवमा के भन्न खोज्नुभएको हो भन्ने कुरा म पक्का गर्न चाहन्छु," र "चाखलाग्दो छ।" यदि येशू हामीसँग हुनुहुन्छ भने हामीले केको लागि पर्खनुपर्छ?" अभिनय फेरि सुरु गर्नुहोस्।</w:t>
      </w:r>
    </w:p>
    <w:p>
      <w:pPr/>
      <w:r>
        <w:rPr>
          <w:lang w:val="ne_NP" w:bidi="ne_NP"/>
        </w:rPr>
      </w:r>
      <w:r>
        <w:rPr>
          <w:lang w:val="ne_NP" w:bidi="ne_NP"/>
        </w:rPr>
        <w:t>येशूले घरको जिम्मेवारीमा रहेको र मालिक आइपुग्दा मालिकले अपेक्षा गरेअनुसार व्यवहार गर्ने एउटा विश्वासयोग्य नोकरको कथा सुनाएर जवाफ दिनुहुन्छ। मालिकले उसलाई आफ्ना सबै थोकहरूमाथि नियुक्त गर्दछ। त्यसपछि येशूले आशा गरे अनुसार काम नगर्ने अविश्वासी नोकरको कथालाई जारी राख्नुहुन्छ र मालिक आइपुग्नुहुन्छ। मालिकले उसलाई दण्ड दिन्छ र उसलाई अविश्वासीहरूसँगै पठाउँछ। मालिकको इच्छा थाहा पाउने तर सो अनुसार नगर्ने नोकरले कडा दण्ड पाउनेछ भनेर येशूले भनिरहनु भएको छ। तर मालिकले के अपेक्षा गरेका थिए भन्ने कुरा थाहा नपाएर गल्ती गर्ने नोकरले कम कठोर सजाय पाउनेछ।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"चुनौतीपूर्ण। " हामीले मानिसहरूको राम्रोसँग हेरचाह गर्नुपर्छ," "येशूले भीडलाई र हामीलाई सिकाउनुभएको कुरा गाह्रो काम हो," र "अन्य नोकरहरूको हेरचाह गर्न येशूले हामीमाथि भरोसा गर्नुभएको कुरा हाम्रोलागि ठूलो सम्मान हो।"</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आफ्ना अनुयायीहरू र भीडलाई सिकाउँदै हुनुहुन्छ। आफ्ना अनुयायीहरूलाई उहाँको फिर्तीको लागि तयार रहन सिकाउन उहाँले धेरै </w:t>
      </w:r>
      <w:r>
        <w:rPr>
          <w:b/>
          <w:lang w:val="ne_NP" w:bidi="ne_NP"/>
        </w:rPr>
        <w:t>नोकरहरू</w:t>
      </w:r>
      <w:r>
        <w:rPr>
          <w:lang w:val="ne_NP" w:bidi="ne_NP"/>
        </w:rPr>
        <w:t xml:space="preserve"> वा </w:t>
      </w:r>
      <w:r>
        <w:rPr>
          <w:b/>
          <w:lang w:val="ne_NP" w:bidi="ne_NP"/>
        </w:rPr>
        <w:t>दासहरू</w:t>
      </w:r>
      <w:r>
        <w:rPr>
          <w:lang w:val="ne_NP" w:bidi="ne_NP"/>
        </w:rPr>
        <w:t xml:space="preserve"> भएको एक </w:t>
      </w:r>
      <w:r>
        <w:rPr>
          <w:b/>
          <w:lang w:val="ne_NP" w:bidi="ne_NP"/>
        </w:rPr>
        <w:t>मालिकको</w:t>
      </w:r>
      <w:r>
        <w:rPr>
          <w:lang w:val="ne_NP" w:bidi="ne_NP"/>
        </w:rPr>
        <w:t xml:space="preserve"> कथा प्रयोग गर्नुहुन्छ। यस अवस्थामा, "मालिक" ले आफ्ना नोकरहरूमाथि अधिकार भएको उच्च पद भएको मानिसलाई जनाउँछ। "नोकरहरू" ले आफ्ना मालिकहरूको स्वामित्वमा रहेका, कुनै अधिकार नभएका र कुनै ज्याला नपाउने कमाराहरूलाई जनाउँछ। तपाईंले पहिले गरेजस्तै मालिक लाई सोही तरिकाले अनुवाद गर्ने कुरा निश्चित गर्नुहोस्। </w:t>
      </w:r>
      <w:r>
        <w:rPr>
          <w:lang w:val="ne_NP" w:bidi="ne_NP"/>
        </w:rPr>
        <w:t>मालिक</w:t>
      </w:r>
      <w:r>
        <w:rPr>
          <w:lang w:val="ne_NP" w:bidi="ne_NP"/>
        </w:rPr>
        <w:t xml:space="preserve">, </w:t>
      </w:r>
      <w:r>
        <w:rPr>
          <w:lang w:val="ne_NP" w:bidi="ne_NP"/>
        </w:rPr>
        <w:t>नोकर</w:t>
      </w:r>
      <w:r>
        <w:rPr>
          <w:lang w:val="ne_NP" w:bidi="ne_NP"/>
        </w:rPr>
        <w:t xml:space="preserve"> र </w:t>
      </w:r>
      <w:r>
        <w:rPr>
          <w:lang w:val="ne_NP" w:bidi="ne_NP"/>
        </w:rPr>
        <w:t>दास</w:t>
      </w:r>
      <w:r>
        <w:rPr>
          <w:lang w:val="ne_NP" w:bidi="ne_NP"/>
        </w:rPr>
        <w:t xml:space="preserve"> मुख्य शब्दावलीमा छन्।</w:t>
      </w:r>
    </w:p>
    <w:p>
      <w:pPr/>
      <w:r>
        <w:rPr>
          <w:lang w:val="ne_NP" w:bidi="ne_NP"/>
        </w:rPr>
      </w:r>
      <w:r>
        <w:rPr>
          <w:lang w:val="ne_NP" w:bidi="ne_NP"/>
        </w:rPr>
        <w:t xml:space="preserve">जब येशूले "ती नोकरहरूको लागि राम्रो हुनेछ..." भन्नुहुन्छ, यसको अनुवाद ती नोकरहरू </w:t>
      </w:r>
      <w:r>
        <w:rPr>
          <w:b/>
          <w:lang w:val="ne_NP" w:bidi="ne_NP"/>
        </w:rPr>
        <w:t>आशिषित</w:t>
      </w:r>
      <w:r>
        <w:rPr>
          <w:lang w:val="ne_NP" w:bidi="ne_NP"/>
        </w:rPr>
        <w:t xml:space="preserve"> हुन् भन्ने हुन्छ। यहाँ, आशिषित हुनुको अर्थ नोकरहरूले मालिकको विशेष कृपा पाउँछन्। यो येशूका शिक्षाहरूको आज्ञाकारिताका कारण आशिषित वा परमेश्वरको कृपा पाएका येशूका अनुयायीहरूको तुलना हो। तपाईंले पहिले गरेजस्तै आशिषित भएकोलाई अनुवाद गर्ने कुरा निश्चित गर्नुहोस्। </w:t>
      </w:r>
      <w:r>
        <w:rPr>
          <w:lang w:val="ne_NP" w:bidi="ne_NP"/>
        </w:rPr>
        <w:t>आशीषित</w:t>
      </w:r>
      <w:r>
        <w:rPr>
          <w:lang w:val="ne_NP" w:bidi="ne_NP"/>
        </w:rPr>
        <w:t xml:space="preserve"> मुख्य शब्दावलीमा छ।</w:t>
      </w:r>
    </w:p>
    <w:p>
      <w:pPr/>
      <w:r>
        <w:rPr>
          <w:lang w:val="ne_NP" w:bidi="ne_NP"/>
        </w:rPr>
      </w:r>
      <w:r>
        <w:rPr>
          <w:lang w:val="ne_NP" w:bidi="ne_NP"/>
        </w:rPr>
        <w:t xml:space="preserve">रातको चोरझैँ मानिसको पुत्र नसोचेको बेला फर्कनुहुनेछ भनेर येशूले भन्नुहुन्छ। </w:t>
      </w:r>
      <w:r>
        <w:rPr>
          <w:b/>
          <w:lang w:val="ne_NP" w:bidi="ne_NP"/>
        </w:rPr>
        <w:t>मानिसको पुत्र</w:t>
      </w:r>
      <w:r>
        <w:rPr>
          <w:lang w:val="ne_NP" w:bidi="ne_NP"/>
        </w:rPr>
        <w:t xml:space="preserve"> येशू स्वयंलाई जनाउने उपाधि हो जसले उहाँसँग सबै शक्ति र अधिकार छ भनेर देखाउँछ। तपाईंले अघिल्लो खण्डहरूमा गरेजस्तै मानिसको पुत्र शब्दलाई अनुवाद गर्ने कुरा निश्चित गर्नुहोस्। </w:t>
      </w:r>
      <w:r>
        <w:rPr>
          <w:lang w:val="ne_NP" w:bidi="ne_NP"/>
        </w:rPr>
        <w:t>मानिसको पुत्र</w:t>
      </w:r>
      <w:r>
        <w:rPr>
          <w:lang w:val="ne_NP" w:bidi="ne_NP"/>
        </w:rPr>
        <w:t xml:space="preserve"> मुख्य शब्दावलीमा छ।</w:t>
      </w:r>
    </w:p>
    <w:p>
      <w:pPr/>
      <w:r>
        <w:rPr>
          <w:lang w:val="ne_NP" w:bidi="ne_NP"/>
        </w:rPr>
      </w:r>
      <w:r>
        <w:rPr>
          <w:lang w:val="ne_NP" w:bidi="ne_NP"/>
        </w:rPr>
        <w:t xml:space="preserve">पत्रुसले येशूलाई </w:t>
      </w:r>
      <w:r>
        <w:rPr>
          <w:b/>
          <w:lang w:val="ne_NP" w:bidi="ne_NP"/>
        </w:rPr>
        <w:t>प्रभु</w:t>
      </w:r>
      <w:r>
        <w:rPr>
          <w:lang w:val="ne_NP" w:bidi="ne_NP"/>
        </w:rPr>
        <w:t xml:space="preserve"> भनेर बोलाउँछन्, र लूकाले प्रभु अर्थात् येशूलाई पत्रुसको प्रश्नको जवाफ दिँदै गरेको रूपमा वर्णन गर्छन्। "प्रभु" ले ठूलो आदर व्यक्त गर्छ र यसको अर्थ मालिकको जस्तै हो। तपाईंले पहिले गरेजस्तै प्रभुलाई अनुवाद गर्ने कुरा निश्चित गर्नुहोस्। </w:t>
      </w:r>
      <w:r>
        <w:rPr>
          <w:lang w:val="ne_NP" w:bidi="ne_NP"/>
        </w:rPr>
        <w:t>प्रभु</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12:49–59</w:t>
      </w:r>
      <w:r>
        <w:rPr>
          <w:lang w:val="ne_NP" w:bidi="ne_NP"/>
        </w:rPr>
      </w:r>
    </w:p>
    <w:p>
      <w:pPr>
        <w:pStyle w:val="Heading3"/>
      </w:pPr>
      <w:r>
        <w:rPr>
          <w:lang w:val="ne_NP" w:bidi="ne_NP"/>
        </w:rPr>
        <w:t>Step 1</w:t>
      </w:r>
    </w:p>
    <w:p>
      <w:pPr/>
      <w:r>
        <w:rPr>
          <w:lang w:val="ne_NP" w:bidi="ne_NP"/>
        </w:rPr>
      </w:r>
      <w:r>
        <w:rPr>
          <w:lang w:val="ne_NP" w:bidi="ne_NP"/>
        </w:rPr>
        <w:t>लूका १२:४९–५९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भविष्यमा उहाँ पृथ्वीमा नफर्कुन्जेलसम्म आफ्ना अनुयायीहरूलाई आफ्नो काम विश्वासका साथ गर्न प्रोत्साहन दिन तीनवटा फरक उदाहरणहरू प्रयोग गर्नुभएको छ। अब, येशूले आफ्ना चेलाहरूलाई आउने विभाजनको बारेमा चेतावनी दिनुहुन्छ र भीडलाई परमेश्वरको न्यायको बारेमा चेतावनी दिन कथा प्रयोग गर्नुहुन्छ।</w:t>
      </w:r>
    </w:p>
    <w:p>
      <w:pPr/>
      <w:r>
        <w:rPr>
          <w:lang w:val="ne_NP" w:bidi="ne_NP"/>
        </w:rPr>
      </w:r>
      <w:r>
        <w:rPr>
          <w:lang w:val="ne_NP" w:bidi="ne_NP"/>
        </w:rPr>
        <w:t>येशूले आफ्ना चेलाहरूलाई अति ठूलो भीडको छेउमा सिकाउनुहुन्छ। येशूले शब्द तस्वीर प्रयोग गरेर तिनीहरूलाई चेतावनी दिनुहुन्छ। उहाँ भन्नुहुन्छ कि उहाँ पृथ्वीमा आगो ल्याउन आउनुभएको हो। आगोले परमेश्वरको न्याय, परमेश्वरद्वारा दुष्टता हटाउने, वा येशूको सन्देशको बारेमा परिवारहरूबीचको मतभेदबाट आएको विभाजनको प्रतीक हुन सक्छ। आगो पहिले नै फैलिएको भए हुन्थ्यो भन्ने चाहना उहाँले गर्नुहुन्छ भनेर येशू भन्नुहुन्छ। तर यो फैलिनुभन्दा अघि, येशूको बप्तिस्मा हुन आवश्यक छ। यसले पानीलाई जनाउँदैन। यहाँ, बप्तिस्माले कठोर अनुभवलाई सहनुलाई जनाउँछ। येशूले आफूले भोग्नुहुने त्यस कष्टलाई जनाउँदै हुनुहुन्छ जसले शुद्धिकरण ल्याउने थियो। उहाँ यसबाट चिन्तित र तनावग्रस्त हुनुहुन्छ। येशूले एउटा यस्तो प्रश्न सोध्नुहुन्छ जसको उहाँले जवाफको अपेक्षा गर्नुहुन्न, ताकि उहाँ शान्ति अर्थात् युद्धको अभाव ल्याउन होइन, तर विभाजन ल्याउन आउनुभएको हो भन्ने कुरामा जोड दिन सकियोस्। येशूले तिनीहरूले येशूलाई पछ्याउने छन् वा छैनन् भन्ने आधारमा विभाजित एउटै घरमा परिवारहरूको वर्णन गर्नुहुन्छ।</w:t>
      </w:r>
    </w:p>
    <w:p>
      <w:pPr/>
      <w:r>
        <w:rPr>
          <w:lang w:val="ne_NP" w:bidi="ne_NP"/>
        </w:rPr>
      </w:r>
      <w:r>
        <w:rPr>
          <w:lang w:val="ne_NP" w:bidi="ne_NP"/>
        </w:rPr>
        <w:t>रोक्नुहोस् र आफ्नो टोलीसँग छलफल गर्नुहोस्: तपाईंको संस्कृतिमा अविश्वासीहरूको परिवारसँग बसोबास गर्ने व्यक्तिले येशूलाई पछ्याउन थाल्दा के हुन्छ?</w:t>
      </w:r>
    </w:p>
    <w:p>
      <w:pPr/>
      <w:r>
        <w:rPr>
          <w:lang w:val="ne_NP" w:bidi="ne_NP"/>
        </w:rPr>
      </w:r>
      <w:r>
        <w:rPr>
          <w:lang w:val="ne_NP" w:bidi="ne_NP"/>
        </w:rPr>
        <w:t>त्यसपछि येशूले भीडसँग कुरा गर्नुहुन्छ र तिनीहरूलाई हप्काउनुहुन्छ। इस्राएलमा, वर्षा भूमध्यसागरबाट आउँथ्यो, त्यसैले जब मानिसहरूले पश्चिममा कालो बादल देख्थे, तब वर्षा हुन लागेको छ भन्ने उनीहरूलाई थाहा हुन्थ्यो। तातो र सुख्खा मौसम दक्षिणबाट आयो किनभने त्यहाँ ठूलो मरुभूमि छ। त्यसैले जब बतास दक्षिणबाट आउँथ्यो, तब मानिसहरू गर्मी मौसम आउँदै छ भन्ने थाहा पाउँथे। यस तरिकाले, तिनीहरूले मौसमको संकेतहरू बुझ्न सक्थे। येशूले तिनीहरूलाई कपटी वा तिनीहरूले भनेको कुरामा वास्तवमा विश्वास नगर्ने मानिसहरू भन्नुहुन्छ। येशू भन्नुहुन्छ कि तिनीहरूले मौसमको चिन्हहरूको व्याख्या गर्न सक्छन्, तर परमेश्वरले उहाँलाई प्रतिज्ञा गरिएको मुक्तिदाताको रूपमा पठाउनु भएको चमत्कारहरू वा संकेतहरूमा तिनीहरूले विश्वास गर्दैनन्।</w:t>
      </w:r>
    </w:p>
    <w:p>
      <w:pPr/>
      <w:r>
        <w:rPr>
          <w:lang w:val="ne_NP" w:bidi="ne_NP"/>
        </w:rPr>
      </w:r>
      <w:r>
        <w:rPr>
          <w:lang w:val="ne_NP" w:bidi="ne_NP"/>
        </w:rPr>
        <w:t>रोक्नुहोस् र भूमध्यसागर र मरुभूमि कहाँ छन् भनेर हाइलाइट गर्दै इस्राएलको नक्सा देखाउनुहोस्। मानिसहरूले तपाईं बसोबास गर्ने ठाउँमा कस्तो प्रकारको मौसम संकेतहरू पढ्छन् वा व्याख्या गर्छन्?</w:t>
      </w:r>
    </w:p>
    <w:p>
      <w:pPr/>
      <w:r>
        <w:rPr>
          <w:lang w:val="ne_NP" w:bidi="ne_NP"/>
        </w:rPr>
      </w:r>
      <w:r>
        <w:rPr>
          <w:lang w:val="ne_NP" w:bidi="ne_NP"/>
        </w:rPr>
        <w:t>येशूले मानिसहरूलाई हप्काउनुहुन्छ किनभने तिनीहरूले आफ्नो लागि न्याय गरेनन्, वा कुनै कुराको बारेमा ध्यानपूर्वक सोचेर निर्णय गरेनन्। परमेश्वरले मानिसहरूको न्याय गर्नुअघि उहाँसँग मेलमिलाप गर्नका लागि चेतावनी दिन येशूले एउटा दृष्टान्त प्रयोग गर्नुहुन्छ। येशूले आफ्नो शत्रुहरूसँग यात्रा गरिरहेको व्यक्तिको वा अदालतमा तिनीहरूलाई आरोप लगाउन चाहने व्यक्तिको वर्णन गर्नुहुन्छ। मजिस्ट्रेटले नागरिक विवाद समाधान गर्ने अदालतको न्यायाधीशलाई जनाउँछ। त्यो व्यक्ति अदालतमा आइपुग्नुअघि र न्यायाधीशले अधिकारीलाई उसलाई जेलमा हाल्न आदेश दिनुअघि बाटोमै उसको ऋण समाधान गर्नु बेस हुन्छ भनेर येशू भन्नुहुन्छ। ती अधिकारी न्यायाधीशका आदेशहरू कार्यान्वयन गर्ने व्यक्ति थिए। यो जेलर वा प्रहरी हुन सक्छ। यदि तिनीहरूलाई जेलमा हालिन्छ भने तिनीहरूले आफ्नो ऋण पूरै नतिरेसम्म तिनीहरू जेलबाट बाहिर निस्कने छैनन् भनेर येशू भन्नुहुन्छ। यस सन्दर्भमा, ऋण भन्नाले सम्भवतः मानिसले आफ्नो आरोप लगाउने व्यक्तिलाई तिर्नुपर्ने पैसालाई जनाउँछ।</w:t>
      </w:r>
    </w:p>
    <w:p>
      <w:pPr/>
      <w:r>
        <w:rPr>
          <w:lang w:val="ne_NP" w:bidi="ne_NP"/>
        </w:rPr>
      </w:r>
      <w:r>
        <w:rPr>
          <w:lang w:val="ne_NP" w:bidi="ne_NP"/>
        </w:rPr>
        <w:t>रोक्नुहोस् र आफ्नो टोलीसँग छलफल गर्नुहोस्: तपाईंको संस्कृतिमा विवादहरू कसले समाधान गर्छ? ऋण तिर्न नसक्ने मानिसहरूलाई कसरी दण्ड दिइन्छ?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आफ्ना चेलाहरूलाई उहाँ विभाजन ल्याउन आउनुभएको छ भनेर भन्नुहुन्छ। एउटा घरमा पाँच मानिसहरू एक अर्काको विरुद्धमा विभाजित छन्। केही परिवारका सदस्यहरू येशूको सन्देशमा विश्वास गर्छन् तर अरूले गर्दैनन्।</w:t>
      </w:r>
    </w:p>
    <w:p>
      <w:pPr/>
      <w:r>
        <w:rPr>
          <w:lang w:val="ne_NP" w:bidi="ne_NP"/>
        </w:rPr>
      </w:r>
      <w:r>
        <w:rPr>
          <w:b/>
          <w:lang w:val="ne_NP" w:bidi="ne_NP"/>
        </w:rPr>
        <w:t>दोस्रो दृश्य:</w:t>
      </w:r>
      <w:r>
        <w:rPr>
          <w:lang w:val="ne_NP" w:bidi="ne_NP"/>
        </w:rPr>
        <w:t xml:space="preserve"> येशूले भीडलाई भन्नुहुन्छ कि तिनीहरूले मौसमका चिन्हहरूको व्याख्या गर्न सक्छन्, तर तिनीहरूले त्यो क्षणमा के भइरहेको छ भन्ने चिन्हहरूको व्याख्या गर्न सक्दैनन्।</w:t>
      </w:r>
    </w:p>
    <w:p>
      <w:pPr/>
      <w:r>
        <w:rPr>
          <w:lang w:val="ne_NP" w:bidi="ne_NP"/>
        </w:rPr>
      </w:r>
      <w:r>
        <w:rPr>
          <w:b/>
          <w:lang w:val="ne_NP" w:bidi="ne_NP"/>
        </w:rPr>
        <w:t>तेस्रो दृश्य:</w:t>
      </w:r>
      <w:r>
        <w:rPr>
          <w:lang w:val="ne_NP" w:bidi="ne_NP"/>
        </w:rPr>
        <w:t xml:space="preserve"> येशूले गम्भीर परिणाम भोग्नुअघि विवाद समाधान गर्ने व्यक्तिको उदाहरण दिनुहुन्छ।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एउटै घरका पाँच जना विभाजित मानिसहरू</w:t>
      </w:r>
    </w:p>
    <w:p>
      <w:pPr>
        <w:pStyle w:val="ListBullet"/>
        <w:spacing w:line="240" w:lineRule="auto"/>
        <w:ind w:left="720"/>
      </w:pPr>
      <w:r>
        <w:rPr>
          <w:lang w:val="ne_NP" w:bidi="ne_NP"/>
        </w:rPr>
      </w:r>
      <w:r>
        <w:rPr>
          <w:lang w:val="ne_NP" w:bidi="ne_NP"/>
        </w:rPr>
        <w:t>पिता</w:t>
      </w:r>
    </w:p>
    <w:p>
      <w:pPr>
        <w:pStyle w:val="ListBullet"/>
        <w:spacing w:line="240" w:lineRule="auto"/>
        <w:ind w:left="720"/>
      </w:pPr>
      <w:r>
        <w:rPr>
          <w:lang w:val="ne_NP" w:bidi="ne_NP"/>
        </w:rPr>
      </w:r>
      <w:r>
        <w:rPr>
          <w:lang w:val="ne_NP" w:bidi="ne_NP"/>
        </w:rPr>
        <w:t>पुत्र</w:t>
      </w:r>
    </w:p>
    <w:p>
      <w:pPr>
        <w:pStyle w:val="ListBullet"/>
        <w:spacing w:line="240" w:lineRule="auto"/>
        <w:ind w:left="720"/>
      </w:pPr>
      <w:r>
        <w:rPr>
          <w:lang w:val="ne_NP" w:bidi="ne_NP"/>
        </w:rPr>
      </w:r>
      <w:r>
        <w:rPr>
          <w:lang w:val="ne_NP" w:bidi="ne_NP"/>
        </w:rPr>
        <w:t>आमा</w:t>
      </w:r>
    </w:p>
    <w:p>
      <w:pPr>
        <w:pStyle w:val="ListBullet"/>
        <w:spacing w:line="240" w:lineRule="auto"/>
        <w:ind w:left="720"/>
      </w:pPr>
      <w:r>
        <w:rPr>
          <w:lang w:val="ne_NP" w:bidi="ne_NP"/>
        </w:rPr>
      </w:r>
      <w:r>
        <w:rPr>
          <w:lang w:val="ne_NP" w:bidi="ne_NP"/>
        </w:rPr>
        <w:t>छोरी</w:t>
      </w:r>
    </w:p>
    <w:p>
      <w:pPr>
        <w:pStyle w:val="ListBullet"/>
        <w:spacing w:line="240" w:lineRule="auto"/>
        <w:ind w:left="720"/>
      </w:pPr>
      <w:r>
        <w:rPr>
          <w:lang w:val="ne_NP" w:bidi="ne_NP"/>
        </w:rPr>
      </w:r>
      <w:r>
        <w:rPr>
          <w:lang w:val="ne_NP" w:bidi="ne_NP"/>
        </w:rPr>
        <w:t>सासू</w:t>
      </w:r>
    </w:p>
    <w:p>
      <w:pPr>
        <w:pStyle w:val="ListBullet"/>
        <w:spacing w:line="240" w:lineRule="auto"/>
        <w:ind w:left="720"/>
      </w:pPr>
      <w:r>
        <w:rPr>
          <w:lang w:val="ne_NP" w:bidi="ne_NP"/>
        </w:rPr>
      </w:r>
      <w:r>
        <w:rPr>
          <w:lang w:val="ne_NP" w:bidi="ne_NP"/>
        </w:rPr>
        <w:t>बुहारी</w:t>
      </w:r>
    </w:p>
    <w:p>
      <w:pPr>
        <w:pStyle w:val="ListBullet"/>
        <w:spacing w:line="240" w:lineRule="auto"/>
        <w:ind w:left="720"/>
      </w:pPr>
      <w:r>
        <w:rPr>
          <w:lang w:val="ne_NP" w:bidi="ne_NP"/>
        </w:rPr>
      </w:r>
      <w:r>
        <w:rPr>
          <w:lang w:val="ne_NP" w:bidi="ne_NP"/>
        </w:rPr>
        <w:t>मौसमको भविष्यवाणी गर्ने व्यक्ति</w:t>
      </w:r>
    </w:p>
    <w:p>
      <w:pPr>
        <w:pStyle w:val="ListBullet"/>
        <w:spacing w:line="240" w:lineRule="auto"/>
        <w:ind w:left="720"/>
      </w:pPr>
      <w:r>
        <w:rPr>
          <w:lang w:val="ne_NP" w:bidi="ne_NP"/>
        </w:rPr>
      </w:r>
      <w:r>
        <w:rPr>
          <w:lang w:val="ne_NP" w:bidi="ne_NP"/>
        </w:rPr>
        <w:t>आरोप लगाउने व्यक्ति</w:t>
      </w:r>
    </w:p>
    <w:p>
      <w:pPr>
        <w:pStyle w:val="ListBullet"/>
        <w:spacing w:line="240" w:lineRule="auto"/>
        <w:ind w:left="720"/>
      </w:pPr>
      <w:r>
        <w:rPr>
          <w:lang w:val="ne_NP" w:bidi="ne_NP"/>
        </w:rPr>
      </w:r>
      <w:r>
        <w:rPr>
          <w:lang w:val="ne_NP" w:bidi="ne_NP"/>
        </w:rPr>
        <w:t>मिलापत्र गर्ने कसूरदार</w:t>
      </w:r>
    </w:p>
    <w:p>
      <w:pPr>
        <w:pStyle w:val="ListBullet"/>
        <w:spacing w:line="240" w:lineRule="auto"/>
        <w:ind w:left="720"/>
      </w:pPr>
      <w:r>
        <w:rPr>
          <w:lang w:val="ne_NP" w:bidi="ne_NP"/>
        </w:rPr>
      </w:r>
      <w:r>
        <w:rPr>
          <w:lang w:val="ne_NP" w:bidi="ne_NP"/>
        </w:rPr>
        <w:t>मिलापत्र नगर्ने कसुरदार</w:t>
      </w:r>
    </w:p>
    <w:p>
      <w:pPr>
        <w:pStyle w:val="ListBullet"/>
        <w:spacing w:line="240" w:lineRule="auto"/>
        <w:ind w:left="720"/>
      </w:pPr>
      <w:r>
        <w:rPr>
          <w:lang w:val="ne_NP" w:bidi="ne_NP"/>
        </w:rPr>
      </w:r>
      <w:r>
        <w:rPr>
          <w:lang w:val="ne_NP" w:bidi="ne_NP"/>
        </w:rPr>
        <w:t>न्यायाधीश</w:t>
      </w:r>
    </w:p>
    <w:p>
      <w:pPr>
        <w:pStyle w:val="ListBullet"/>
        <w:spacing w:line="240" w:lineRule="auto"/>
        <w:ind w:left="720"/>
      </w:pPr>
      <w:r>
        <w:rPr>
          <w:lang w:val="ne_NP" w:bidi="ne_NP"/>
        </w:rPr>
      </w:r>
      <w:r>
        <w:rPr>
          <w:lang w:val="ne_NP" w:bidi="ne_NP"/>
        </w:rPr>
        <w:t>अधिकारी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आफ्ना चेलाहरू र ठूलो भीडसँग हुनुहुन्छ भनेर सम्झनु महत्त्वपूर्ण छ। उहाँले आफ्ना चेलाहरूलाई सिकाएका सबै कुरा भीडले सुन्न सक्छ।</w:t>
      </w:r>
    </w:p>
    <w:p>
      <w:pPr/>
      <w:r>
        <w:rPr>
          <w:lang w:val="ne_NP" w:bidi="ne_NP"/>
        </w:rPr>
      </w:r>
      <w:r>
        <w:rPr>
          <w:lang w:val="ne_NP" w:bidi="ne_NP"/>
        </w:rPr>
        <w:t>आगो सम्भवतः पापको न्याय, विभाजन वा द्वन्द्व, वा शुद्धिको प्रतीक हो भनेर सम्झनु महत्त्वपूर्ण छ। आगोको विचार एक बलियो र भष्म गर्ने वा अचानक हुने घटना हो।</w:t>
      </w:r>
    </w:p>
    <w:p>
      <w:pPr/>
      <w:r>
        <w:rPr>
          <w:lang w:val="ne_NP" w:bidi="ne_NP"/>
        </w:rPr>
      </w:r>
      <w:r>
        <w:rPr>
          <w:lang w:val="ne_NP" w:bidi="ne_NP"/>
        </w:rPr>
        <w:t>उहाँ पृथ्वीमा आगो जस्तै आउनुभएको छ र उहाँले परिवारमा विभाजन ल्याउनुहुनेछ भनेर येशू भन्नुहुन्छ। येशू भन्नुहुन्छ कि परिवारहरू आफ्नै घरमा विभाजित हुनेछन्।</w:t>
      </w:r>
    </w:p>
    <w:p>
      <w:pPr/>
      <w:r>
        <w:rPr>
          <w:lang w:val="ne_NP" w:bidi="ne_NP"/>
        </w:rPr>
      </w:r>
      <w:r>
        <w:rPr>
          <w:lang w:val="ne_NP" w:bidi="ne_NP"/>
        </w:rPr>
        <w:t>येशूले मौसमको व्याख्या गर्ने क्रममा पनि भीडसँग नै कुरा गरिरहनुभएको छ भन्ने कुरा सम्झनु महत्त्वपूर्ण छ।</w:t>
      </w:r>
    </w:p>
    <w:p>
      <w:pPr/>
      <w:r>
        <w:rPr>
          <w:lang w:val="ne_NP" w:bidi="ne_NP"/>
        </w:rPr>
      </w:r>
      <w:r>
        <w:rPr>
          <w:lang w:val="ne_NP" w:bidi="ne_NP"/>
        </w:rPr>
        <w:t>मौसमको यस प्रकारको व्याख्या विशेषगरी येशू रहेको क्षेत्रसँग सम्बन्धित छ भनेर सम्झनु महत्त्वपूर्ण छ।</w:t>
      </w:r>
    </w:p>
    <w:p>
      <w:pPr/>
      <w:r>
        <w:rPr>
          <w:lang w:val="ne_NP" w:bidi="ne_NP"/>
        </w:rPr>
      </w:r>
      <w:r>
        <w:rPr>
          <w:lang w:val="ne_NP" w:bidi="ne_NP"/>
        </w:rPr>
        <w:t>येशूले दुई फरक परिस्थितिहरूमा संकेतहरूको व्याख्या गर्ने क्षमताको तुलना गरिरहनुभएको छ भनेर सम्झनु महत्त्वपूर्ण छ। तिनीहरू व्याख्या गर्न असमर्थ थिए भनेर येशूले भन्नुभएको होइन, तर तिनीहरू येशूले देखाउनुभएका चिन्हहरूको व्याख्या गर्न चाहँदैनथे भन्ने हो।</w:t>
      </w:r>
    </w:p>
    <w:p>
      <w:pPr/>
      <w:r>
        <w:rPr>
          <w:lang w:val="ne_NP" w:bidi="ne_NP"/>
        </w:rPr>
      </w:r>
      <w:r>
        <w:rPr>
          <w:lang w:val="ne_NP" w:bidi="ne_NP"/>
        </w:rPr>
        <w:t>मानिसहरूले चिन्हहरूको व्याख्या गर्ने विषयमा येशूले कुरा गर्नुहुन्छ। तिनीहरू आफू बस्ने ठाउँको मौसमको व्याख्या गर्न सक्छन् तर परमेश्वरले तिनीहरूको अगाडि येशूमार्फत के गरिरहनुभएको छ भन्ने कुरा तिनीहरूले बुझ्न सक्दैनन्!</w:t>
      </w:r>
    </w:p>
    <w:p>
      <w:pPr/>
      <w:r>
        <w:rPr>
          <w:lang w:val="ne_NP" w:bidi="ne_NP"/>
        </w:rPr>
      </w:r>
      <w:r>
        <w:rPr>
          <w:lang w:val="ne_NP" w:bidi="ne_NP"/>
        </w:rPr>
        <w:t>यो सम्झनु महत्त्वपूर्ण छ कि येशूले तिनीहरूको व्याख्या गर्ने क्षमताको तुलना गर्न छोडेर एउटा छोटो कथा सुनाउन थाल्नुहुन्छ। उहाँले यसो गर्नुको कारण उनीहरूले आफ्ना समस्याहरू मिलाउनु पर्छ नत्र गम्भीर नतिजाहरू भोग्नु पर्नेछ भनेर बताउनु हो।</w:t>
      </w:r>
    </w:p>
    <w:p>
      <w:pPr/>
      <w:r>
        <w:rPr>
          <w:lang w:val="ne_NP" w:bidi="ne_NP"/>
        </w:rPr>
      </w:r>
      <w:r>
        <w:rPr>
          <w:lang w:val="ne_NP" w:bidi="ne_NP"/>
        </w:rPr>
        <w:t>न्यायाधीशले उनलाई जेलमा हाल्नुअघि आफ्नो ऋणको मिलापत्र गर्ने व्यक्तिको बारेमा येशूले एउटा कथा सुनाउनुहुन्छ।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एउटै घरका पाँचजना आपसमा विभाजितहरू</w:t>
      </w:r>
    </w:p>
    <w:p>
      <w:pPr>
        <w:pStyle w:val="ListBullet"/>
        <w:spacing w:line="240" w:lineRule="auto"/>
        <w:ind w:left="720"/>
      </w:pPr>
      <w:r>
        <w:rPr>
          <w:lang w:val="ne_NP" w:bidi="ne_NP"/>
        </w:rPr>
      </w:r>
      <w:r>
        <w:rPr>
          <w:lang w:val="ne_NP" w:bidi="ne_NP"/>
        </w:rPr>
        <w:t>पिता</w:t>
      </w:r>
    </w:p>
    <w:p>
      <w:pPr>
        <w:pStyle w:val="ListBullet"/>
        <w:spacing w:line="240" w:lineRule="auto"/>
        <w:ind w:left="720"/>
      </w:pPr>
      <w:r>
        <w:rPr>
          <w:lang w:val="ne_NP" w:bidi="ne_NP"/>
        </w:rPr>
      </w:r>
      <w:r>
        <w:rPr>
          <w:lang w:val="ne_NP" w:bidi="ne_NP"/>
        </w:rPr>
        <w:t>पुत्र</w:t>
      </w:r>
    </w:p>
    <w:p>
      <w:pPr>
        <w:pStyle w:val="ListBullet"/>
        <w:spacing w:line="240" w:lineRule="auto"/>
        <w:ind w:left="720"/>
      </w:pPr>
      <w:r>
        <w:rPr>
          <w:lang w:val="ne_NP" w:bidi="ne_NP"/>
        </w:rPr>
      </w:r>
      <w:r>
        <w:rPr>
          <w:lang w:val="ne_NP" w:bidi="ne_NP"/>
        </w:rPr>
        <w:t>आमा</w:t>
      </w:r>
    </w:p>
    <w:p>
      <w:pPr>
        <w:pStyle w:val="ListBullet"/>
        <w:spacing w:line="240" w:lineRule="auto"/>
        <w:ind w:left="720"/>
      </w:pPr>
      <w:r>
        <w:rPr>
          <w:lang w:val="ne_NP" w:bidi="ne_NP"/>
        </w:rPr>
      </w:r>
      <w:r>
        <w:rPr>
          <w:lang w:val="ne_NP" w:bidi="ne_NP"/>
        </w:rPr>
        <w:t>छोरी</w:t>
      </w:r>
    </w:p>
    <w:p>
      <w:pPr>
        <w:pStyle w:val="ListBullet"/>
        <w:spacing w:line="240" w:lineRule="auto"/>
        <w:ind w:left="720"/>
      </w:pPr>
      <w:r>
        <w:rPr>
          <w:lang w:val="ne_NP" w:bidi="ne_NP"/>
        </w:rPr>
      </w:r>
      <w:r>
        <w:rPr>
          <w:lang w:val="ne_NP" w:bidi="ne_NP"/>
        </w:rPr>
        <w:t>सासू</w:t>
      </w:r>
    </w:p>
    <w:p>
      <w:pPr>
        <w:pStyle w:val="ListBullet"/>
        <w:spacing w:line="240" w:lineRule="auto"/>
        <w:ind w:left="720"/>
      </w:pPr>
      <w:r>
        <w:rPr>
          <w:lang w:val="ne_NP" w:bidi="ne_NP"/>
        </w:rPr>
      </w:r>
      <w:r>
        <w:rPr>
          <w:lang w:val="ne_NP" w:bidi="ne_NP"/>
        </w:rPr>
        <w:t>बुहारी</w:t>
      </w:r>
    </w:p>
    <w:p>
      <w:pPr>
        <w:pStyle w:val="ListBullet"/>
        <w:spacing w:line="240" w:lineRule="auto"/>
        <w:ind w:left="720"/>
      </w:pPr>
      <w:r>
        <w:rPr>
          <w:lang w:val="ne_NP" w:bidi="ne_NP"/>
        </w:rPr>
      </w:r>
      <w:r>
        <w:rPr>
          <w:lang w:val="ne_NP" w:bidi="ne_NP"/>
        </w:rPr>
        <w:t>मौसमको भविष्यवाणी गर्ने व्यक्ति</w:t>
      </w:r>
    </w:p>
    <w:p>
      <w:pPr>
        <w:pStyle w:val="ListBullet"/>
        <w:spacing w:line="240" w:lineRule="auto"/>
        <w:ind w:left="720"/>
      </w:pPr>
      <w:r>
        <w:rPr>
          <w:lang w:val="ne_NP" w:bidi="ne_NP"/>
        </w:rPr>
      </w:r>
      <w:r>
        <w:rPr>
          <w:lang w:val="ne_NP" w:bidi="ne_NP"/>
        </w:rPr>
        <w:t>आरोप लगाउने व्यक्ति</w:t>
      </w:r>
    </w:p>
    <w:p>
      <w:pPr>
        <w:pStyle w:val="ListBullet"/>
        <w:spacing w:line="240" w:lineRule="auto"/>
        <w:ind w:left="720"/>
      </w:pPr>
      <w:r>
        <w:rPr>
          <w:lang w:val="ne_NP" w:bidi="ne_NP"/>
        </w:rPr>
      </w:r>
      <w:r>
        <w:rPr>
          <w:lang w:val="ne_NP" w:bidi="ne_NP"/>
        </w:rPr>
        <w:t>मिलापत्र गर्ने कसूरदार</w:t>
      </w:r>
    </w:p>
    <w:p>
      <w:pPr>
        <w:pStyle w:val="ListBullet"/>
        <w:spacing w:line="240" w:lineRule="auto"/>
        <w:ind w:left="720"/>
      </w:pPr>
      <w:r>
        <w:rPr>
          <w:lang w:val="ne_NP" w:bidi="ne_NP"/>
        </w:rPr>
      </w:r>
      <w:r>
        <w:rPr>
          <w:lang w:val="ne_NP" w:bidi="ne_NP"/>
        </w:rPr>
        <w:t>मिलापत्र नगर्ने कसुरदार</w:t>
      </w:r>
    </w:p>
    <w:p>
      <w:pPr>
        <w:pStyle w:val="ListBullet"/>
        <w:spacing w:line="240" w:lineRule="auto"/>
        <w:ind w:left="720"/>
      </w:pPr>
      <w:r>
        <w:rPr>
          <w:lang w:val="ne_NP" w:bidi="ne_NP"/>
        </w:rPr>
      </w:r>
      <w:r>
        <w:rPr>
          <w:lang w:val="ne_NP" w:bidi="ne_NP"/>
        </w:rPr>
        <w:t>न्यायाधीश</w:t>
      </w:r>
    </w:p>
    <w:p>
      <w:pPr>
        <w:pStyle w:val="ListBullet"/>
        <w:spacing w:line="240" w:lineRule="auto"/>
        <w:ind w:left="720"/>
      </w:pPr>
      <w:r>
        <w:rPr>
          <w:lang w:val="ne_NP" w:bidi="ne_NP"/>
        </w:rPr>
      </w:r>
      <w:r>
        <w:rPr>
          <w:lang w:val="ne_NP" w:bidi="ne_NP"/>
        </w:rPr>
        <w:t>अधिकारी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येशूले आफ्ना चेलाहरूसँग भीडको नजिकै कुरा गरिरहेको अभिनय गर्ने कुरा सुनिश्चित गर्नुहोस्।</w:t>
      </w:r>
    </w:p>
    <w:p>
      <w:pPr/>
      <w:r>
        <w:rPr>
          <w:lang w:val="ne_NP" w:bidi="ne_NP"/>
        </w:rPr>
      </w:r>
      <w:r>
        <w:rPr>
          <w:lang w:val="ne_NP" w:bidi="ne_NP"/>
        </w:rPr>
        <w:t>येशूले "म तिमीहरूलाई भन्दछु, बरु विभाजन" भन्नुभएपछि उहाँले वर्णन गर्नुभएको कुरा टोलीले अभिनय गर्छ भन्ने कुरा निश्चित गर्नुहोस्। पाँच जना सदस्यहरूको परिवार विभाजित र शान्तिपूर्ण नभएको अभिनय गर्नुहोस्।</w:t>
      </w:r>
    </w:p>
    <w:p>
      <w:pPr/>
      <w:r>
        <w:rPr>
          <w:lang w:val="ne_NP" w:bidi="ne_NP"/>
        </w:rPr>
      </w:r>
      <w:r>
        <w:rPr>
          <w:lang w:val="ne_NP" w:bidi="ne_NP"/>
        </w:rPr>
        <w:t>टोलीले आकाशलाई हेरेर मौसम कस्तो हुनेछ भन्ने भविष्यवाणी गर्ने व्यक्तिको भूमिका खेल्छ भन्ने कुरा निश्चित गर्नुहोस्। तिनीहरूको भविष्यवाणी सही छ।</w:t>
      </w:r>
    </w:p>
    <w:p>
      <w:pPr/>
      <w:r>
        <w:rPr>
          <w:lang w:val="ne_NP" w:bidi="ne_NP"/>
        </w:rPr>
      </w:r>
      <w:r>
        <w:rPr>
          <w:lang w:val="ne_NP" w:bidi="ne_NP"/>
        </w:rPr>
        <w:t>टोलीले आफूसँग कति ऋण छ भन्ने थाहा भएको एक हताश व्यक्तिको भूमिका निर्वाह गर्ने कुरालाई निश्चित गर्नुहोस्। समस्या समाधान गर्न प्रयास गर्ने व्यक्तिको अभिनय गर्नुहोस्। त्यसपछि, मिलापत्र नगर्ने र न्यायाधीशले उसलाई जेलमा हाल्ने अधिकारीलाई सुम्पिएको अभिनय टोलीले गर्छन्।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पृथ्वीमा आगो जस्तै आउनुभएको छ, र उहाँले परिवारमा विभाजन ल्याउनुहुनेछ भनेर भन्नुभएको अभिनय गर्नुहोस्। येशू भन्नुहुन्छ कि परिवारहरू आफ्नै घरमा विभाजित हुनेछन्।</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 सुन्न सक्नुहुन्छ, "अलमलमा परेको छु। मैले प्रतिज्ञा गरिएको मुक्तिदाताले रोमीहरूलाई पराजित गरेर शान्ति ल्याउनुहुनेछ भनेर सोचेको थिएँ?" "यो सम्भव छैन। " मेरो परिवार कहिल्यै टुट्ने छैन," र "भरोसा गरिएको छ।" मैले मेरो परिवारमा येशूलाई पछ्याउँदा हुने विभाजन पहिले नै देखेको छु। विभाजित घर भित्र परिवारका सदस्यहरूको भूमिका खेल्ने कलाकारहरूलाई सोध्नुहोस्, "तपाईंलाई कस्तो महसुस भइरहेको छ?" तपाईंले "रिसाएको, " जस्ता कुरा सुन्न सक्नुहुन्छ। तिनीहरूले किन येशूलाई पछ्याउँछन्? धार्मिक नेताहरूले पनि उहाँ प्रतिज्ञा गरिएको मुक्तिदाता हुनुहुन्छ भनेर सोच्दैनन्," "हताश छु। मेरो परिवारले किन येशूमा विश्वास गर्दैनन्? परमेश्वरले तिनीहरूको न्याय गर्नुहुनेछ भनेर तिनीहरूले बुझ्दैनन्?" र "चोट।" "जब मेरो परिवार मेरो विरुद्धमा हुन्छ तब येशूलाई पछ्याउनु गाह्रो हुन्छ।" अभिनय फेरि सुरु गर्नुहोस्।</w:t>
      </w:r>
    </w:p>
    <w:p>
      <w:pPr/>
      <w:r>
        <w:rPr>
          <w:lang w:val="ne_NP" w:bidi="ne_NP"/>
        </w:rPr>
      </w:r>
      <w:r>
        <w:rPr>
          <w:lang w:val="ne_NP" w:bidi="ne_NP"/>
        </w:rPr>
        <w:t>मानिसहरूले चिन्हहरूको व्याख्या गर्ने विषयमा येशूले कुरा गर्नुभएको अभिनय गर्नुहोस्। तिनीहरू आफू बस्ने ठाउँको मौसमको व्याख्या गर्न सक्छन्, तर परमेश्वरले तिनीहरूको अगाडि येशूमार्फत के गरिरहनुभएको छ भन्ने कुरा तिनीहरूले बुझ्न सक्दैनन्!</w:t>
      </w:r>
    </w:p>
    <w:p>
      <w:pPr/>
      <w:r>
        <w:rPr>
          <w:lang w:val="ne_NP" w:bidi="ne_NP"/>
        </w:rPr>
      </w:r>
      <w:r>
        <w:rPr>
          <w:lang w:val="ne_NP" w:bidi="ne_NP"/>
        </w:rPr>
        <w:t>अभिनय रोक्नुहोस्: मौसमको भविष्यवाणी गर्ने व्यक्तिको भूमिका खेल्ने कलाकारलाई सोध्नुहोस्, "तपाईंलाई कस्तो महसुस भइरहेको छ?" तपाईंले यस्ता कुराहरू सुन्न सक्नुहुन्छ, "अवश्य पनि म मौसमको भविष्यवाणी गर्न सक्छु।" "म मेरो पूरै जीवन यहाँ बसेको छु," "जब बादल त्यो दिशाबाट आउँछ, तब वर्षा हुनेछ भन्ने कुरा सबैलाई थाहा हुन्छ," र "मेरो अगाडि के भइरहेको छ भन्ने कुरा मैले बुझिरहेको छैन भन्नुमा उहाँको आशय के हो?" म उहाँलाई देख्छु।" अभिनय फेरि सुरु गर्नुहोस्।</w:t>
      </w:r>
    </w:p>
    <w:p>
      <w:pPr/>
      <w:r>
        <w:rPr>
          <w:lang w:val="ne_NP" w:bidi="ne_NP"/>
        </w:rPr>
      </w:r>
      <w:r>
        <w:rPr>
          <w:lang w:val="ne_NP" w:bidi="ne_NP"/>
        </w:rPr>
        <w:t>न्यायाधीशले उनलाई जेलमा हाल्नुअघि आफ्नो ऋण समाधान गर्नुभएको व्यक्तिको बारेमा येशूले सुनाउनुभएको एउटा कथा अभिनय गर्नुहोस्।</w:t>
      </w:r>
    </w:p>
    <w:p>
      <w:pPr/>
      <w:r>
        <w:rPr>
          <w:lang w:val="ne_NP" w:bidi="ne_NP"/>
        </w:rPr>
      </w:r>
      <w:r>
        <w:rPr>
          <w:lang w:val="ne_NP" w:bidi="ne_NP"/>
        </w:rPr>
        <w:t>अभिनय रोक्नुहोस्: भीडको कुनै व्यक्तिको भूमिका खेल्ने कलाकारलाई सोध्नुहोस्, "तपाईंलाई कस्तो महसुस भइरहेको छ?" तपाईंले यस्ता कुराहरू सुन्न सक्नुहुन्छ, "म दण्डबाट डराउँछु," "म आफ्नो सम्बन्ध मिलाउन चाहन्छु," र "न्यायाधीशको सामना गर्नुअघि मसँग अझै यसलाई सुधार्न समय छ भनेर म खुसी छु।" जेलमा हालिएको व्यक्तिको भूमिका खेल्ने कलाकारलाई सोध्नुहोस्, "तपाईंलाई कस्तो महसुस भइरहेको छ?" तपाईंले यस्ता कुराहरू सुन्न सक्नुहुन्छ, "पछिल्लो कुरा।" मैले अदालत जानुअघि आफ्नो ऋण मिलाउनुभएको हुनुपर्ने थियो," "आशाहीन।" अब म आफ्नो ऋण कसरी चुक्ता गर्नेछु भनेर मलाई थाहा छैन," र "म यति धेरै अहंकारी नभएको भए र मैले मद्दत मागेको भए हुन्थ्यो भन्ने मलाई लाग्छ।"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आफ्ना अनुयायीहरू र भीडलाई सिकाउँदै हुनुहुन्छ। येशू भन्नुहुन्छ कि उहाँले भविष्यमा </w:t>
      </w:r>
      <w:r>
        <w:rPr>
          <w:b/>
          <w:lang w:val="ne_NP" w:bidi="ne_NP"/>
        </w:rPr>
        <w:t>बप्तिस्मा लिनुपर्नेछ</w:t>
      </w:r>
      <w:r>
        <w:rPr>
          <w:lang w:val="ne_NP" w:bidi="ne_NP"/>
        </w:rPr>
        <w:t xml:space="preserve">। यो बप्तिस्मा पानीलाई जनाउँदैन तर कुनै कुराको अनुभव गरेर धार्मिक शुद्धिको प्रतीक हो। येशूले भविष्यमा उहाँले सहनुहुने भयानक कष्टलाई जनाउँदै हुनुहुन्छ। </w:t>
      </w:r>
      <w:r>
        <w:rPr>
          <w:lang w:val="ne_NP" w:bidi="ne_NP"/>
        </w:rPr>
        <w:t>बप्तिस्मा</w:t>
      </w:r>
      <w:r>
        <w:rPr>
          <w:lang w:val="ne_NP" w:bidi="ne_NP"/>
        </w:rPr>
        <w:t>को मूल सन्दर्भ मुख्य शब्दावलीमा पाउन सकिन्छ।</w:t>
      </w:r>
    </w:p>
    <w:p>
      <w:pPr/>
      <w:r>
        <w:rPr>
          <w:lang w:val="ne_NP" w:bidi="ne_NP"/>
        </w:rPr>
      </w:r>
      <w:r>
        <w:rPr>
          <w:lang w:val="ne_NP" w:bidi="ne_NP"/>
        </w:rPr>
        <w:t>यदि तपाईंको भाषामा यस सन्दर्भको लागि पानीको लागि प्रयोग गर्नुभएको शब्द नै प्रयोग गर्न सम्भव छैन भने, यहाँ केही सम्भावित अनुवादहरू छन्: एक शुद्धीकरण दीक्षा वा कष्टको शुद्धीकरण स्नान।</w:t>
      </w:r>
    </w:p>
    <w:p>
      <w:pPr/>
      <w:r>
        <w:rPr>
          <w:lang w:val="ne_NP" w:bidi="ne_NP"/>
        </w:rPr>
      </w:r>
      <w:r>
        <w:rPr>
          <w:lang w:val="ne_NP" w:bidi="ne_NP"/>
        </w:rPr>
        <w:t xml:space="preserve">येशूले भीडलाई </w:t>
      </w:r>
      <w:r>
        <w:rPr>
          <w:b/>
          <w:lang w:val="ne_NP" w:bidi="ne_NP"/>
        </w:rPr>
        <w:t>पाखण्डी</w:t>
      </w:r>
      <w:r>
        <w:rPr>
          <w:lang w:val="ne_NP" w:bidi="ne_NP"/>
        </w:rPr>
        <w:t xml:space="preserve"> भन्नुहुन्छ किनभने तिनीहरूले मौसमको संकेतहरूको व्याख्या गर्न सक्छन् तर तिनीहरूले येशूले तिनीहरूको अगाडि के गरिरहनुभएको छ भन्ने बुझ्न सक्दैनन्। पाखण्डी भन्नुको अर्थ इमान्दार नभएको व्यक्ति हो। तपाईंले पहिले गरेजस्तै कपटीलाई अनुवाद गर्ने कुरा निश्चित गर्नुहोस्। </w:t>
      </w:r>
      <w:r>
        <w:rPr>
          <w:lang w:val="ne_NP" w:bidi="ne_NP"/>
        </w:rPr>
        <w:t>पाखण्ड</w:t>
      </w:r>
      <w:r>
        <w:rPr>
          <w:lang w:val="ne_NP" w:bidi="ne_NP"/>
        </w:rPr>
        <w:t xml:space="preserve"> मुख्य शब्दावलीमा छ।</w:t>
      </w:r>
    </w:p>
    <w:p>
      <w:pPr/>
      <w:r>
        <w:rPr>
          <w:lang w:val="ne_NP" w:bidi="ne_NP"/>
        </w:rPr>
      </w:r>
      <w:r>
        <w:rPr>
          <w:lang w:val="ne_NP" w:bidi="ne_NP"/>
        </w:rPr>
        <w:t xml:space="preserve">येशूले ऋण तिर्न बाँकी भएको एउटा मानिसलाई जेलमा हाल्न आदेश दिने न्यायाधीशको उदाहरण दिनुहुन्छ। येशू भन्नुहुन्छ कि अन्तिम पैसासम्मको आफ्नो सबै ऋण चुक्ता नगरेसम्म ऊ जेलबाट बाहिर निस्कन पाउने छैन। एक </w:t>
      </w:r>
      <w:r>
        <w:rPr>
          <w:b/>
          <w:lang w:val="ne_NP" w:bidi="ne_NP"/>
        </w:rPr>
        <w:t>पैसा</w:t>
      </w:r>
      <w:r>
        <w:rPr>
          <w:lang w:val="ne_NP" w:bidi="ne_NP"/>
        </w:rPr>
        <w:t xml:space="preserve"> एउटा रोमी सिक्का हो जसको सबैभन्दा सानो मूल्य हुन्छ। तपाईंले पहिले गरेजस्तै पैसालाई अनुवाद गर्ने कुरा निश्चित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13:1–9</w:t>
      </w:r>
      <w:r>
        <w:rPr>
          <w:lang w:val="ne_NP" w:bidi="ne_NP"/>
        </w:rPr>
      </w:r>
    </w:p>
    <w:p>
      <w:pPr>
        <w:pStyle w:val="Heading3"/>
      </w:pPr>
      <w:r>
        <w:rPr>
          <w:lang w:val="ne_NP" w:bidi="ne_NP"/>
        </w:rPr>
        <w:t>Step 1</w:t>
      </w:r>
    </w:p>
    <w:p>
      <w:pPr/>
      <w:r>
        <w:rPr>
          <w:lang w:val="ne_NP" w:bidi="ne_NP"/>
        </w:rPr>
      </w:r>
      <w:r>
        <w:rPr>
          <w:lang w:val="ne_NP" w:bidi="ne_NP"/>
        </w:rPr>
        <w:t>लूका १३:१–९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आफ्ना चेलाहरू र धेरै ठूलो भीडलाई सिकाउँदै आउनुभएको छ। परमेश्वरले तिनीहरूको न्याय गर्नुअघि तिनीहरू परमेश्वरतिर फर्कनु पर्छ भनेर उहाँले भीडलाई सिकाउनुभयो। यस कथामा, एक रोमी नेताले गालीलका यहूदीहरूको हत्या गरेको कुरा कसैले येशूलाई रिपोर्ट गर्छन्। येशूले पश्चात्ताप अर्थात् परमेश्वरतिर फर्कनुपर्ने आवश्यकता र परमेश्वरको न्यायको निश्चितताको बारेमा सिकाउँदै जवाफ दिनुहुन्छ।</w:t>
      </w:r>
    </w:p>
    <w:p>
      <w:pPr/>
      <w:r>
        <w:rPr>
          <w:lang w:val="ne_NP" w:bidi="ne_NP"/>
        </w:rPr>
      </w:r>
      <w:r>
        <w:rPr>
          <w:lang w:val="ne_NP" w:bidi="ne_NP"/>
        </w:rPr>
        <w:t>येशूले आफ्ना चेलाहरू वा अनुयायीहरूसँग ठूलो भीडलाई सिकाउँदै हुनुहुन्छ। भीडबाट येशूका कुरा सुनिरहेको एउटा व्यक्तिले उहाँलाई खबर गर्छ। यहूदी मानिसहरूलाई मार्न रोमी राज्यपाल, पिलातले आफ्ना सैनिकहरूलाई आदेश दिएका थिए भनेर तिनीहरूले येशूलाई बताउँछन्। सिपाहीहरूले ती मानिसहरूलाई मन्दिरमा बलिदान चढाउँदै गरेको बेला मारेका हुनाले, तिनीहरूको रगत बलिदान गरिएका पशुहरूको रगतसँग मिसियो। ती यहूदी मानिसहरू गालील क्षेत्रका थिए, येशू पनि त्यहीँको हुनुहुन्थ्यो, तर ती मानिसहरू यरूशलेममा मारिएका थिए।</w:t>
      </w:r>
    </w:p>
    <w:p>
      <w:pPr/>
      <w:r>
        <w:rPr>
          <w:lang w:val="ne_NP" w:bidi="ne_NP"/>
        </w:rPr>
      </w:r>
      <w:r>
        <w:rPr>
          <w:lang w:val="ne_NP" w:bidi="ne_NP"/>
        </w:rPr>
        <w:t>रोक्नुहोस् र आफ्नो टोलीसँग छलफल गर्नुहोस्: तपाईंको समुदायमा दुखद खबर कसरी फैलिन्छ? तपाईं बसोबास गर्ने ठाउँमा मानिसहरूले दुखद घटनाप्रति कस्तो प्रतिक्रिया दिन्छन्?</w:t>
      </w:r>
    </w:p>
    <w:p>
      <w:pPr/>
      <w:r>
        <w:rPr>
          <w:lang w:val="ne_NP" w:bidi="ne_NP"/>
        </w:rPr>
      </w:r>
      <w:r>
        <w:rPr>
          <w:lang w:val="ne_NP" w:bidi="ne_NP"/>
        </w:rPr>
        <w:t>येशूले मानिसहरूको विचारहरू जान्नुभएको हुनाले, उहाँले एउटा यस्तो प्रश्नद्वारा जवाफ दिनुभयो जसको तिनीहरूले उत्तर दिनेछन् भन्ने उहाँले अपेक्षा गर्नुभएको थिएन। के तिनीहरूले साँच्चै नै ती मरेका मानिसहरू गालीलका अन्य यहूदीहरू भन्दा अझ खराब पापीहरू थिए भन्ने सोचेका थिए? पापी भन्नाले नियमित रूपमा परमेश्वरको व्यवस्था नमान्ने व्यक्तिलाई जनाउँछ। मानिसहरूले ती मरेका व्यक्तिहरूले गालीलका अरू मानिसहरूले भन्दा धेरै गम्भीर पाप गरेका वा धेरै पटक पाप गरेका हुनाले कष्ट भोगेका हुन् भन्ने ठानेका थिए। यहूदी संस्कृतिमा, पापको कारणले खराब कुराहरू हुन्थे भन्ने एउटा सामान्य विश्वास थियो। कसैको मृत्यु जति भयानक हुन्थ्यो, उसको जीवनमा पाप त्यति नै भयानक भएको थियो भनेर तिनीहरूले सोचे। येशूले यो विश्वासलाई चुनौती दिन यो प्रश्न सोध्नुहुन्छ।</w:t>
      </w:r>
    </w:p>
    <w:p>
      <w:pPr/>
      <w:r>
        <w:rPr>
          <w:lang w:val="ne_NP" w:bidi="ne_NP"/>
        </w:rPr>
      </w:r>
      <w:r>
        <w:rPr>
          <w:lang w:val="ne_NP" w:bidi="ne_NP"/>
        </w:rPr>
        <w:t>रोक्नुहोस् र आफ्नो टोलीसँग छलफल गर्नुहोस्: तपाईंको संस्कृतिमा मानिसहरूले कुनै व्यक्ति कसरी मर्छ भन्ने बारेमा के विश्वास गर्छन्? के कारणले गर्दा कुनै व्यक्ति अर्को व्यक्तिभन्दा बढी हिंसात्मक तरिकाले मर्छ?</w:t>
      </w:r>
    </w:p>
    <w:p>
      <w:pPr/>
      <w:r>
        <w:rPr>
          <w:lang w:val="ne_NP" w:bidi="ne_NP"/>
        </w:rPr>
      </w:r>
      <w:r>
        <w:rPr>
          <w:lang w:val="ne_NP" w:bidi="ne_NP"/>
        </w:rPr>
        <w:t>येशूले आफ्नो प्रश्नको जवाफ दिनुहुन्छ। मानिसहरूको त्यो धारणा पूर्ण रूपमा गलत थियो भनेर जोड दिन उहाँ "म तिमीहरूलाई भन्दछु" भन्नुहुन्छ। येशूले तिनीहरूलाई पश्चात्ताप गर्न, अर्थात् पाप गर्न छोड्न, परमेश्वरतर्फ फर्कन र उहाँको आज्ञा पालन गर्न चेतावनी दिनुभयो, नत्रभने तिनीहरूले पनि ती गालीलहरूले जस्तै दुःख भोग्नेछौ र मर्नेछौ भन्नु भयो। येशूको वचनलाई दुई तरिकाले व्याख्या गर्न सकिन्छ। एउटा व्याख्या यो हो कि तिनीहरूले परमेश्वरको न्यायको पनि सामना गर्नेछन् र आफ्ना पापहरूको माफी नपाई मर्नेछन्। अर्को व्याख्या यो हो कि तिनीहरूले हिंसात्मक, शारीरिक मृत्यु भोग्नेछन् र एउटा जातिको रूपमा विनाशको अनुभव गर्नेछन्। यसले इ.सं. ७० मा रोमीहरूले यरूशलेमलाई नष्ट गर्दा धेरै यहूदीहरूलाई वास्तवमा के भएको थियो भन्ने कुरालाई जनाउन सक्छ। येशूले पश्चात्तापमा जोड दिनुभएको हुनाले अनुवादहरूलाई अझ सामान्य राख्नु राम्रो छ। पाप गर्न रोक्ने र परमेश्वरतिर फर्कने कुनै व्यक्तिले अनन्त मृत्युको अनुभव गर्दैन, तर यसको अर्थ उनी हिंसात्मक शारीरिक मृत्युबाट बच्नेछन् भन्ने होइन।</w:t>
      </w:r>
    </w:p>
    <w:p>
      <w:pPr/>
      <w:r>
        <w:rPr>
          <w:lang w:val="ne_NP" w:bidi="ne_NP"/>
        </w:rPr>
      </w:r>
      <w:r>
        <w:rPr>
          <w:lang w:val="ne_NP" w:bidi="ne_NP"/>
        </w:rPr>
        <w:t>त्यसपछि येशूले उहाँका श्रोताहरूलाई पहिले नै थाहा भएको एउटा हालसालै भएको दुखद घटनाको बारेमा कुरा गर्नुहुन्छ। येशूले सिलोआम धरहरा तिनीहरूमाथि खसेर भएको दुर्घटनामा मरेका १८ मानिसहरूको बारेमा कुरा गर्नुहुन्छ। सिलोआम एउटा पोखरी र यरूशलेमको त्यो पोखरी वरिपरि भएको छिमेकको नाम हो। सिलोआम धरहरा सायद एउटा अग्लो भवन थियो जुन शहरको पर्खालको एउटा भाग थियो।</w:t>
      </w:r>
    </w:p>
    <w:p>
      <w:pPr/>
      <w:r>
        <w:rPr>
          <w:lang w:val="ne_NP" w:bidi="ne_NP"/>
        </w:rPr>
      </w:r>
      <w:r>
        <w:rPr>
          <w:lang w:val="ne_NP" w:bidi="ne_NP"/>
        </w:rPr>
        <w:t>रोक्नुहोस् र यरूशलेमको वरिपरिको पर्खालमा एउटा धरहराको तस्वीर देखाउनुहोस्।</w:t>
      </w:r>
    </w:p>
    <w:p>
      <w:pPr/>
      <w:r>
        <w:rPr>
          <w:lang w:val="ne_NP" w:bidi="ne_NP"/>
        </w:rPr>
      </w:r>
      <w:r>
        <w:rPr>
          <w:lang w:val="ne_NP" w:bidi="ne_NP"/>
        </w:rPr>
        <w:t>यरूशलेममा मरेका मानिसहरू त्यहाँ बसोबास गर्ने अरू भन्दा बढी पापीहरू थिए भन्ने मानिसहरूको गलत विश्वासलाई चुनौती दिन जारी राख्न येशूले त्यस्तै खाले एउटा प्रश्न सोध्नुहुन्छ। येशू फेरि भन्नुहुन्छ कि तिनीहरूका अनुमानहरू गलत छन्। परमेश्वरले पश्चात्ताप नगर्ने सबैलाई अनन्त मृत्युद्वारा न्याय गर्नुहुनेछ भन्ने कुरामा जोड दिन उहाँले फेरी दोहोर्याएर भन्ने तरिकाको प्रयोग गर्नुहुन्छ।</w:t>
      </w:r>
    </w:p>
    <w:p>
      <w:pPr/>
      <w:r>
        <w:rPr>
          <w:lang w:val="ne_NP" w:bidi="ne_NP"/>
        </w:rPr>
      </w:r>
      <w:r>
        <w:rPr>
          <w:lang w:val="ne_NP" w:bidi="ne_NP"/>
        </w:rPr>
        <w:t>त्यसपछि येशूले पश्चात्ताप र परमेश्वरको आउनेवाला न्यायलाई औंल्याउन एउटा दृष्टान्त वा छोटो कथा सुनाउनुहुन्छ। यो कथा नेभाराको रूख भएको एउटा मानिसको बारेमा हो। इस्राएलमा नेभाराका रूखहरू हुनु सामान्य थियो र यसले खान मिल्ने फल दिन्थे। एउटा मानिसले आफ्नो दाखबारीमा, अर्थात् अङ्गुर उत्पादन गर्न अङ्गुरका बोटहरू लगाइएको खेतमा, एउटा नेभाराको रूख रोप्यो।</w:t>
      </w:r>
    </w:p>
    <w:p>
      <w:pPr/>
      <w:r>
        <w:rPr>
          <w:lang w:val="ne_NP" w:bidi="ne_NP"/>
        </w:rPr>
      </w:r>
      <w:r>
        <w:rPr>
          <w:lang w:val="ne_NP" w:bidi="ne_NP"/>
        </w:rPr>
        <w:t>रोक्नुहोस् र आफ्नो टोलीलाई फल भएको नेभाराको रूखको तस्बिर र अङ्गुरको दाखमा अङ्गुरको तस्बिर देखाउनुहोस्।</w:t>
      </w:r>
    </w:p>
    <w:p>
      <w:pPr/>
      <w:r>
        <w:rPr>
          <w:lang w:val="ne_NP" w:bidi="ne_NP"/>
        </w:rPr>
      </w:r>
      <w:r>
        <w:rPr>
          <w:lang w:val="ne_NP" w:bidi="ne_NP"/>
        </w:rPr>
        <w:t>मालिकले रूखलाई तीन वर्षसम्म जाँच गरे, तर त्यसले कहिल्यै फल फलाएन। उ त्यसका जरासहित सम्पूर्ण रूख काट्न तयार छ। दाखबारीको राम्रो माटो अब नेभाराको रूखले थप ओगट्न हुँदैन भन्ने आफ्नो विचार व्यक्त गर्न उहाँले एउटा प्रश्न सोध्नुहुन्छ। तर दाखबारीको हेरचाह गर्ने माली वा अङ्गुरको बोट हेरचाह गर्ने जिम्मा पाएको नोकरले त्यो मानिसलाई आदरपूर्वक त्यो रूखलाई अर्को एक वर्ष बाँच्न दिन अनुरोध गर्छ। नोकरले भन्छ कि उसले रूखको विशेष हेरचाह गर्नेछ। उहाँले रूखको फेद वरिपरिको माटोलाई खुकुलो पार्नेछ र यसको गुणस्तर सुधार रासायनिक मल वा गोवर मल राख्नुहुनेछ। यसले रूखलाई अझ राम्रो हुर्कन र फल उत्पादन गर्न मद्दत गर्नेछ। यदि यसले फल दिन्छ भने आफूले रूख नकाट्ने कुरा नोकर बताउँछ। यदि एक वर्षमा कुनै फल फलेन भने उसले रूख काट्नेछ। मानिसहरूले पश्चात्ताप गर्ने र फलदायक जीवन बिताउन सुरु गर्ने समय यही हो भनेर येशूले संकेत गर्नुहुन्छ। सबैले पाप गर्छन् र परमेश्वरको न्यायका योग्य छन्। तर परमेश्वर पनि दयालु हुनुहुन्छ। परमेश्वरको कृपाको कारण, कहिलेकाँही उहाँले आफ्नो न्यायलाई अस्थायी रूपमा रोक्नुहुन्छ।</w:t>
      </w:r>
    </w:p>
    <w:p>
      <w:pPr/>
      <w:r>
        <w:rPr>
          <w:lang w:val="ne_NP" w:bidi="ne_NP"/>
        </w:rPr>
      </w:r>
      <w:r>
        <w:rPr>
          <w:lang w:val="ne_NP" w:bidi="ne_NP"/>
        </w:rPr>
        <w:t>उहाँले दुःख भोग्नुहुनेछ र मर्नुहुनेछ भन्ने थाहा पाएर येशू यरूशलेमतिर जाँदै हुनुहुन्छ भन्ने हामीलाई अघिल्ला कथाहरूबाट थाहा हुन्छ। यस कथामा, यरूशलेम मृत्युले घेरिएको एउटा खतरनाक ठाउँको रुपमा रहँदै आएको छ। तर प्रकोप र परमेश्वरको न्याय एउटै कुरा होइनन् भनेर येशूले जोड दिनुहुन्छ। कुनै व्यक्तिको पापले सधैं दुखद घटना पैदा गर्दैन।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आफ्ना चेलाहरू र भीडलाई सिकाउँदै हुनुहुन्छ। भीडमा भएका एकजनाले येशूलाई यरूशलेममा बलिदान दिइरहेका गालीलका यहूदीहरूलाई पिलातसले मारेको कुरा बताउँछन्। मानिसहरूले तिनीहरू अझ खराब पापीहरू भएकोले त्यसरी मरेका हुन् भन्ने ठान्छन्। येशूले तिनीहरूको सोच सुधार्न प्रश्नहरू सोध्नुहुन्छ। येशूले पश्चात्तापको बारेमा सिकाउन गालीलमा के भयो र यरूशलेममा भएको दुर्घटनाका उदाहरणहरू प्रयोग गर्नुहुन्छ।</w:t>
      </w:r>
    </w:p>
    <w:p>
      <w:pPr/>
      <w:r>
        <w:rPr>
          <w:lang w:val="ne_NP" w:bidi="ne_NP"/>
        </w:rPr>
      </w:r>
      <w:r>
        <w:rPr>
          <w:b/>
          <w:lang w:val="ne_NP" w:bidi="ne_NP"/>
        </w:rPr>
        <w:t>दोस्रो दृश्य:</w:t>
      </w:r>
      <w:r>
        <w:rPr>
          <w:lang w:val="ne_NP" w:bidi="ne_NP"/>
        </w:rPr>
        <w:t xml:space="preserve"> धेरै ढिला हुनुअघि सबै परमेश्वरतिर फर्कनु आवश्यक छ भनेर येशूले एउटा दृष्टान्त प्रयोग गरेर सिकाउनुहुन्छ। फल नफलाउने नेभाराको रूख हुर्काउने मानिसको बारेमा येशूले सिकाउनुहुन्छ।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येशूलाई खबर दिने व्यक्ति</w:t>
      </w:r>
    </w:p>
    <w:p>
      <w:pPr>
        <w:pStyle w:val="ListBullet"/>
        <w:spacing w:line="240" w:lineRule="auto"/>
        <w:ind w:left="720"/>
      </w:pPr>
      <w:r>
        <w:rPr>
          <w:lang w:val="ne_NP" w:bidi="ne_NP"/>
        </w:rPr>
      </w:r>
      <w:r>
        <w:rPr>
          <w:lang w:val="ne_NP" w:bidi="ne_NP"/>
        </w:rPr>
        <w:t>बगैचा हुने मानिस</w:t>
      </w:r>
    </w:p>
    <w:p>
      <w:pPr>
        <w:pStyle w:val="ListBullet"/>
        <w:spacing w:line="240" w:lineRule="auto"/>
        <w:ind w:left="720"/>
      </w:pPr>
      <w:r>
        <w:rPr>
          <w:lang w:val="ne_NP" w:bidi="ne_NP"/>
        </w:rPr>
      </w:r>
      <w:r>
        <w:rPr>
          <w:lang w:val="ne_NP" w:bidi="ne_NP"/>
        </w:rPr>
        <w:t>नेभाराको रूख</w:t>
      </w:r>
    </w:p>
    <w:p>
      <w:pPr>
        <w:pStyle w:val="ListBullet"/>
        <w:spacing w:line="240" w:lineRule="auto"/>
        <w:ind w:left="720"/>
      </w:pPr>
      <w:r>
        <w:rPr>
          <w:lang w:val="ne_NP" w:bidi="ne_NP"/>
        </w:rPr>
      </w:r>
      <w:r>
        <w:rPr>
          <w:lang w:val="ne_NP" w:bidi="ne_NP"/>
        </w:rPr>
        <w:t>माली</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भीडलाई सिकाउँदै गर्दा कसैले उहाँलाई रोमी राज्यपाल पिलातले यरूशलेममा यहूदीहरूको हत्या गरेको खबर सुनाउँछ। पिलातले तिनीहरूको रगत तिनीहरूको बलिदानको रगतसँग मिसाए भनेर ती व्यक्तिले भन्छन्। यहूदीहरू गालीलका थिए।</w:t>
      </w:r>
    </w:p>
    <w:p>
      <w:pPr/>
      <w:r>
        <w:rPr>
          <w:lang w:val="ne_NP" w:bidi="ne_NP"/>
        </w:rPr>
      </w:r>
      <w:r>
        <w:rPr>
          <w:lang w:val="ne_NP" w:bidi="ne_NP"/>
        </w:rPr>
        <w:t>"अहिले" जस्तो शब्द समयको चिन्हको रूपमा होइन, तर नयाँ घटना भइरहेको छ भन्ने संकेत गर्न प्रयोग गरिन्छ भनेर सम्झनु महत्त्वपूर्ण छ।</w:t>
      </w:r>
    </w:p>
    <w:p>
      <w:pPr/>
      <w:r>
        <w:rPr>
          <w:lang w:val="ne_NP" w:bidi="ne_NP"/>
        </w:rPr>
      </w:r>
      <w:r>
        <w:rPr>
          <w:lang w:val="ne_NP" w:bidi="ne_NP"/>
        </w:rPr>
        <w:t>येशू गालील क्षेत्रका हुनुहुन्थ्यो भनेर सम्झनु महत्त्वपूर्ण छ।</w:t>
      </w:r>
    </w:p>
    <w:p>
      <w:pPr/>
      <w:r>
        <w:rPr>
          <w:lang w:val="ne_NP" w:bidi="ne_NP"/>
        </w:rPr>
      </w:r>
      <w:r>
        <w:rPr>
          <w:lang w:val="ne_NP" w:bidi="ne_NP"/>
        </w:rPr>
        <w:t>यहूदीहरूले यरूशलेमको मन्दिरमा पशु बलिदानहरू चढाउँथे भनेर सम्झनु महत्त्वपूर्ण छ। तिनीहरूले परमेश्वरलाई धन्यवाद दिन वा आफ्नो अनाज्ञाकारिताका लागि उहाँसँग क्षमा माग्न यसो गरे। यहूदीहरूले बलिदान दिइरहेका बेला सैनिकहरूले उनीहरूलाई मारेको हुनाले, उनीहरूको रगत पशुहरूको रगतसँग मिसियो।</w:t>
      </w:r>
    </w:p>
    <w:p>
      <w:pPr/>
      <w:r>
        <w:rPr>
          <w:lang w:val="ne_NP" w:bidi="ne_NP"/>
        </w:rPr>
      </w:r>
      <w:r>
        <w:rPr>
          <w:lang w:val="ne_NP" w:bidi="ne_NP"/>
        </w:rPr>
        <w:t>यहूदीहरू अझ खराब पापीहरू भएकोले त्यसरी मरेका हुन् भन्ने मानिसहरूले ठान्छन्। येशूले तिनीहरूको सोच सुधार्न प्रश्नहरू सोध्नुहुन्छ। येशूले तिनीहरूलाई पश्चात्तापको बारेमा सिकाउन गालीलमा के भयो र यरूशलेममा भएको दुर्घटनाका उदाहरणहरू प्रयोग गर्नुहुन्छ।</w:t>
      </w:r>
    </w:p>
    <w:p>
      <w:pPr/>
      <w:r>
        <w:rPr>
          <w:lang w:val="ne_NP" w:bidi="ne_NP"/>
        </w:rPr>
      </w:r>
      <w:r>
        <w:rPr>
          <w:lang w:val="ne_NP" w:bidi="ne_NP"/>
        </w:rPr>
        <w:t>येशूले मानिसहरूको गलत सोचलाई समाधान गर्न प्रश्नहरू प्रयोग गर्नुहुन्छ भनेर सम्झनु महत्त्वपूर्ण छ। दुखद मृत्यु भएका मानिसहरू अरूभन्दा बढी पापी थिए वा उनीहरूले धेरै पाप गरेका थिए भनी तिनीहरूले ठाने। येशूले तिनीहरूलाई यो धारणा गलत छ भनेर भन्नुहुन्छ।</w:t>
      </w:r>
    </w:p>
    <w:p>
      <w:pPr/>
      <w:r>
        <w:rPr>
          <w:lang w:val="ne_NP" w:bidi="ne_NP"/>
        </w:rPr>
      </w:r>
      <w:r>
        <w:rPr>
          <w:lang w:val="ne_NP" w:bidi="ne_NP"/>
        </w:rPr>
        <w:t>येशूले मानिसहरू कसरी मरे भन्ने कुरालाई कम महत्त्व दिइरहनु भएको छैन भनेर सम्झनु महत्त्वपूर्ण छ। तर दुवै परिस्थितिहरूमा, येशूले मानिसहरूको विचारलाई पश्चात्तापको महत्त्व, अर्थात् पापबाट फर्केर परमेश्वरतर्फ लाग्ने कुरामा पुनः केन्द्रित गर्नुभयो।</w:t>
      </w:r>
    </w:p>
    <w:p>
      <w:pPr/>
      <w:r>
        <w:rPr>
          <w:lang w:val="ne_NP" w:bidi="ne_NP"/>
        </w:rPr>
      </w:r>
      <w:r>
        <w:rPr>
          <w:lang w:val="ne_NP" w:bidi="ne_NP"/>
        </w:rPr>
        <w:t>मानिसहरू त्यही तरिकाले नष्ट हुनेछन् वा मर्नेछन् भनेर येशू भन्नुहुन्छ।</w:t>
      </w:r>
    </w:p>
    <w:p>
      <w:pPr/>
      <w:r>
        <w:rPr>
          <w:lang w:val="ne_NP" w:bidi="ne_NP"/>
        </w:rPr>
      </w:r>
      <w:r>
        <w:rPr>
          <w:lang w:val="ne_NP" w:bidi="ne_NP"/>
        </w:rPr>
        <w:t>तिनीहरू पनि त्यसै गरी मर्नेछन् भनेर येशूले भन्नुभएको होइन, बरु पश्चात्ताप नगर्नेहरूको भयानक आत्मिक मृत्यु हुनेछ भन्ने कुरामा येशूले जोड दिनुभएको छ भनेर सम्झनु महत्त्वपूर्ण हुन्छ।</w:t>
      </w:r>
    </w:p>
    <w:p>
      <w:pPr/>
      <w:r>
        <w:rPr>
          <w:lang w:val="ne_NP" w:bidi="ne_NP"/>
        </w:rPr>
      </w:r>
      <w:r>
        <w:rPr>
          <w:lang w:val="ne_NP" w:bidi="ne_NP"/>
        </w:rPr>
        <w:t>येशूले वास्तविक जीवनका घटनाहरूबाट फर्केर पश्चात्तापको बारेमा सिकाउन एउटा कथा भन्नुहुन्छ भनेर सम्झिनु महत्वपूर्ण छ।</w:t>
      </w:r>
    </w:p>
    <w:p>
      <w:pPr/>
      <w:r>
        <w:rPr>
          <w:lang w:val="ne_NP" w:bidi="ne_NP"/>
        </w:rPr>
      </w:r>
      <w:r>
        <w:rPr>
          <w:lang w:val="ne_NP" w:bidi="ne_NP"/>
        </w:rPr>
        <w:t>येशूले यो कथा परमेश्वरको न्याय मात्र होइन, पश्चात्तापको आशा पनि देखाउन प्रयोग गर्नुहुन्छ भनेर सम्झनु महत्त्वपूर्ण छ। मालीले रूखलाई काट्नुको सट्टा फल फलाउने समय दिन्छन्। त्यही प्रकारले, परमेश्वरले मानिसहरूलाई पाप गर्न छोड्न र उहाँको आज्ञा पालन गर्न समय दिएर उनीहरूलाई दया देखाउनुहुन्छ। तर, यदि तिनीहरूले परमेश्वरको आज्ञा पालन गरेनन् भने फल नफलाउने रूख काटिए झैं तिनीहरूले परमेश्वरको न्यायको सामना गर्नेछन्।</w:t>
      </w:r>
    </w:p>
    <w:p>
      <w:pPr/>
      <w:r>
        <w:rPr>
          <w:lang w:val="ne_NP" w:bidi="ne_NP"/>
        </w:rPr>
      </w:r>
      <w:r>
        <w:rPr>
          <w:lang w:val="ne_NP" w:bidi="ne_NP"/>
        </w:rPr>
        <w:t>धेरै ढिला नगरी सबै मानिसहरू परमेश्वरतिर फर्कनु आवश्यक छ भनेर येशूले एउटा दृष्टान्त प्रयोग गरेर सिकाउनुहुन्छ। फल नफलाउने नेभाराको रूख हुर्काउने मानिसको बारेमा येशूले सिकाउनुहुन्छ।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येशूलाई खबर दिने व्यक्ति</w:t>
      </w:r>
    </w:p>
    <w:p>
      <w:pPr>
        <w:pStyle w:val="ListBullet"/>
        <w:spacing w:line="240" w:lineRule="auto"/>
        <w:ind w:left="720"/>
      </w:pPr>
      <w:r>
        <w:rPr>
          <w:lang w:val="ne_NP" w:bidi="ne_NP"/>
        </w:rPr>
      </w:r>
      <w:r>
        <w:rPr>
          <w:lang w:val="ne_NP" w:bidi="ne_NP"/>
        </w:rPr>
        <w:t>बगैचा हुने मानिस</w:t>
      </w:r>
    </w:p>
    <w:p>
      <w:pPr>
        <w:pStyle w:val="ListBullet"/>
        <w:spacing w:line="240" w:lineRule="auto"/>
        <w:ind w:left="720"/>
      </w:pPr>
      <w:r>
        <w:rPr>
          <w:lang w:val="ne_NP" w:bidi="ne_NP"/>
        </w:rPr>
      </w:r>
      <w:r>
        <w:rPr>
          <w:lang w:val="ne_NP" w:bidi="ne_NP"/>
        </w:rPr>
        <w:t>नेभाराको रूख</w:t>
      </w:r>
    </w:p>
    <w:p>
      <w:pPr>
        <w:pStyle w:val="ListBullet"/>
        <w:spacing w:line="240" w:lineRule="auto"/>
        <w:ind w:left="720"/>
      </w:pPr>
      <w:r>
        <w:rPr>
          <w:lang w:val="ne_NP" w:bidi="ne_NP"/>
        </w:rPr>
      </w:r>
      <w:r>
        <w:rPr>
          <w:lang w:val="ne_NP" w:bidi="ne_NP"/>
        </w:rPr>
        <w:t>माली</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येशूले केही गालीलीहरूको हत्याको बारेमा एउटा व्यक्तिको टिप्पणीको जवाफ दिँदै गरेको अभिनय टोलीले गर्ने कुरा निश्चित गर्नुहोस्। येशूले तिनीहरूलाई अरू दुखद मृत्युको बारेमा सम्झाउनुहुन्छ। दुवै अवस्थामा, येशूले मृत्युमा ध्यान केन्द्रित गर्नुहुन्न, तर भयानक आध्यात्मिक मृत्युको अनुभव नगर्नका लागि सबैलाई पश्चात्तापको आवश्यकता छ भन्ने कुरामा ध्यान केन्द्रित गर्नुहुन्छ।</w:t>
      </w:r>
    </w:p>
    <w:p>
      <w:pPr/>
      <w:r>
        <w:rPr>
          <w:lang w:val="ne_NP" w:bidi="ne_NP"/>
        </w:rPr>
      </w:r>
      <w:r>
        <w:rPr>
          <w:lang w:val="ne_NP" w:bidi="ne_NP"/>
        </w:rPr>
        <w:t>येशूले बताउँदै गर्दा टोलीले त्यो दृष्टान्त अभिनय गर्छ भन्ने कुरा निश्चित गर्नुहोस्। कथाको अभिनय गर्दा, टोलीले भविष्यमा रूखले फल फलाउने सम्भावना देखाउन सक्छ।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गालीलहरूले बलिदान चढाउँदै गर्दा पिलातले मारेको कुराको बारेमा भीडमा कसैले येशूलाई बताएको अभिनय गर्नुहोस्। येशूले जवाफ दिनु आवश्यक नभएको एउटा प्रश्न सोधेर टिप्पणीलाई अर्कैतिर मोड्नुहुन्छ। "के तिनीहरूले यसरी कष्ट भोगेको कारणले अरूभन्दा खराब पापी हुन् त?" त्यसपछि येशूले तिनीहरूलाई पश्चात्ताप गर वा तिनीहरू जस्तै नष्ट होओ भन्नुहुन्छ। येशूले तिनीहरूमाथि धरहरा खसेर मरेका मानिसहरूको अर्को उदाहरण प्रयोग गर्नुहुन्छ र त्यही प्रकारको प्रश्न सोध्नुहुन्छ। येशूले त्यही तरिकाले जवाफ दिनुहुन्छ; उहाँले तिनीहरूलाई पश्चात्ताप गर नत्र त्यसै गरी मर भन्नुहुन्छ।</w:t>
      </w:r>
    </w:p>
    <w:p>
      <w:pPr/>
      <w:r>
        <w:rPr>
          <w:lang w:val="ne_NP" w:bidi="ne_NP"/>
        </w:rPr>
      </w:r>
      <w:r>
        <w:rPr>
          <w:lang w:val="ne_NP" w:bidi="ne_NP"/>
        </w:rPr>
        <w:t>अभिनय रोक्नुहोस्: येशूलाई खबर गर्ने व्यक्तिको भूमिका खेल्ने कलाकारलाई सोध्नुहोस्, "तपाईंलाई कस्तो महसुस भइरहेको छ?" तपाईंले यस्तो कुरा सुन्न सक्नुहुन्छ, "म अलमल्लमा परेको छु। "मैले सोचेको थिएँ कि त्यस्तो भयानक मृत्यु केवल एक भयानक पापीलाई हुन सक्छ," "मलाई चित्त बुझेन, के येशूले तिनीहरू हामीभन्दा खराब थिएनन् भन्न खोज्नुभएको हो?" र "म लज्जित भएको महसुस गर्छु।" मलाई म तिनीहरूभन्दा राम्रो छु जस्तो लागेको थियो।" भीडमा एउटा व्यक्तिको भूमिका खेल्ने कलाकारलाई सोध्नुहोस्, "तपाईंलाई कस्तो महसुस भइरहेको छ?" तपाईंले यस्ता कुराहरू सुन्न सक्नुहुन्छ, "येशू सही हुनुहुन्छ।" मैले पाप गर्न छोड्नु र परमेश्वरतिर फर्कनुपर्छ," "म डराएको छु।" "मृत्यु कहिले आउनेछ भन्ने मलाई कहिल्यै थाहा हुँदैन," र "म गलत थिएँ, म अरूभन्दा राम्रो छैन।" अभिनय फेरि सुरु गर्नुहोस्।</w:t>
      </w:r>
    </w:p>
    <w:p>
      <w:pPr/>
      <w:r>
        <w:rPr>
          <w:lang w:val="ne_NP" w:bidi="ne_NP"/>
        </w:rPr>
      </w:r>
      <w:r>
        <w:rPr>
          <w:lang w:val="ne_NP" w:bidi="ne_NP"/>
        </w:rPr>
        <w:t>येशूले फल नफलाउने नेभाराको रूखको बारेमा एउटा दृष्टान्त सुनाउनुभएको अभिनय गर्नुहोस्। दाखबारीको मालिकले यसलाई काट्ने निर्णय गर्छ। तर खेतमा काम गर्ने कामदारले भविष्यमा फल फलाउनेछ भन्ने आशामा नेभाराको रूखलाई मल दिन थप एक वर्षको समय माग्यो। त्यसो नभए, मालिकले रूख काट्नेछन्।</w:t>
      </w:r>
    </w:p>
    <w:p>
      <w:pPr/>
      <w:r>
        <w:rPr>
          <w:lang w:val="ne_NP" w:bidi="ne_NP"/>
        </w:rPr>
      </w:r>
      <w:r>
        <w:rPr>
          <w:lang w:val="ne_NP" w:bidi="ne_NP"/>
        </w:rPr>
        <w:t>अभिनय रोक्नुहोस्: दाखबारीको मालिकको भूमिका खेल्ने कलाकारलाई सोध्नुहोस्, "तपाईंलाई कस्तो महसुस भइरहेको छ?" तपाईंले यस्तो कुरा सुन्न सक्नुहुन्छ, "निराश भएको छु" ‘‘यो बोटले मलाई पहिले नै फल दिइसक्नुपर्ने थियो,’’ ‘‘म अझै पनि यो बोट मेरो खेतमा होस् भन्ने चाहन्छु, तर यदि यसले फल फलाउँदैन भने यसले अन्य बोटबिरुवाहरूले प्रयोग गर्न सक्ने ठाउँ ओगटिरहेको छ,’’ र ‘‘मलाई दया लाग्छ, मालीले यसले फल दिनेछ भन्ने आशामा बोटको हेरचाह गर्नेछ।’’ चेलाहरूकाे भूमिका खेल्ने कलाकारलाई सोध्नुहोस्, "तपाईंलाई कस्तो महसुस भइरहेको छ?" तपाईंले यस्ता कुराहरू सुन्न सक्नुहुन्छ, "मैले फलाउनै पर्ने फल के हो भनेर म जान्न चाहन्छु," "परमेश्वर मप्रति धैर्य राख्नुहुन्छ भन्ने कुराले मलाई राहत महसुस हुन्छ," र "मैले अरूलाई दिन सक्नेगरी फल फलाउन म अझ बढ्नु आवश्यक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भीडलाई सिकाउँदै हुनुहुन्छ। </w:t>
      </w:r>
      <w:r>
        <w:rPr>
          <w:b/>
          <w:lang w:val="ne_NP" w:bidi="ne_NP"/>
        </w:rPr>
        <w:t>गालील</w:t>
      </w:r>
      <w:r>
        <w:rPr>
          <w:lang w:val="ne_NP" w:bidi="ne_NP"/>
        </w:rPr>
        <w:t xml:space="preserve">का यहूदीहरूले परमेश्वरलाई </w:t>
      </w:r>
      <w:r>
        <w:rPr>
          <w:b/>
          <w:lang w:val="ne_NP" w:bidi="ne_NP"/>
        </w:rPr>
        <w:t>बलिदान</w:t>
      </w:r>
      <w:r>
        <w:rPr>
          <w:lang w:val="ne_NP" w:bidi="ne_NP"/>
        </w:rPr>
        <w:t xml:space="preserve"> चढाउँदै गर्दा तिनीहरूलाई मार्न पिलातसले आफ्ना सैनिकहरूलाई आदेश दिएका थिए भनेर भीडमा कसैले येशूलाई बताउँछ। यहाँ, "बलिदान" ले पशुलाई मारेर जलाएर गरिने रगतको बलिदानलाई जनाउँछ। यहूदीहरूले </w:t>
      </w:r>
      <w:r>
        <w:rPr>
          <w:b/>
          <w:lang w:val="ne_NP" w:bidi="ne_NP"/>
        </w:rPr>
        <w:t>यरूशलेम</w:t>
      </w:r>
      <w:r>
        <w:rPr>
          <w:lang w:val="ne_NP" w:bidi="ne_NP"/>
        </w:rPr>
        <w:t xml:space="preserve">को मन्दिरमा परमेश्वरलाई बलिदानहरू चढाउँथे। तपाईंले पहिले गरेजस्तै बलिदानलाई अनुवाद गर्ने कुरा निश्चित गर्नुहोस्। </w:t>
      </w:r>
      <w:r>
        <w:rPr>
          <w:b/>
          <w:lang w:val="ne_NP" w:bidi="ne_NP"/>
        </w:rPr>
        <w:t>बलिदान</w:t>
      </w:r>
      <w:r>
        <w:rPr>
          <w:lang w:val="ne_NP" w:bidi="ne_NP"/>
        </w:rPr>
        <w:t xml:space="preserve"> र </w:t>
      </w:r>
      <w:r>
        <w:rPr>
          <w:b/>
          <w:lang w:val="ne_NP" w:bidi="ne_NP"/>
        </w:rPr>
        <w:t>यरूशलेम</w:t>
      </w:r>
      <w:r>
        <w:rPr>
          <w:lang w:val="ne_NP" w:bidi="ne_NP"/>
        </w:rPr>
        <w:t xml:space="preserve"> मुख्य शब्दावलीमा छन्।</w:t>
      </w:r>
    </w:p>
    <w:p>
      <w:pPr/>
      <w:r>
        <w:rPr>
          <w:lang w:val="ne_NP" w:bidi="ne_NP"/>
        </w:rPr>
      </w:r>
      <w:r>
        <w:rPr>
          <w:lang w:val="ne_NP" w:bidi="ne_NP"/>
        </w:rPr>
        <w:t xml:space="preserve">मानिसहरूले मरेका यहूदीहरू अझ खराब </w:t>
      </w:r>
      <w:r>
        <w:rPr>
          <w:b/>
          <w:lang w:val="ne_NP" w:bidi="ne_NP"/>
        </w:rPr>
        <w:t>पापीहरू</w:t>
      </w:r>
      <w:r>
        <w:rPr>
          <w:lang w:val="ne_NP" w:bidi="ne_NP"/>
        </w:rPr>
        <w:t xml:space="preserve"> थिए भन्ने सोचेका थिए भनेर येशूले भन्नुहुँदा, पापीले परमेश्वरको व्यवस्थालाई स्वभावैले वा बानीकै रूपमा नमान्ने व्यक्तिलाई जनाउँछ। तपाईंले पहिले गरेजस्तै पापीलाई अनुवाद गर्ने कुरा निश्चित गर्नुहोस्। </w:t>
      </w:r>
      <w:r>
        <w:rPr>
          <w:b/>
          <w:lang w:val="ne_NP" w:bidi="ne_NP"/>
        </w:rPr>
        <w:t>पाप</w:t>
      </w:r>
      <w:r>
        <w:rPr>
          <w:lang w:val="ne_NP" w:bidi="ne_NP"/>
        </w:rPr>
        <w:t xml:space="preserve"> मुख्य शब्दावलीमा छ।</w:t>
      </w:r>
    </w:p>
    <w:p>
      <w:pPr/>
      <w:r>
        <w:rPr>
          <w:lang w:val="ne_NP" w:bidi="ne_NP"/>
        </w:rPr>
      </w:r>
      <w:r>
        <w:rPr>
          <w:lang w:val="ne_NP" w:bidi="ne_NP"/>
        </w:rPr>
        <w:t xml:space="preserve">परमेश्वरले तिनीहरूलाई अनन्त मृत्युको न्याय गर्नुअघि तिनीहरूले </w:t>
      </w:r>
      <w:r>
        <w:rPr>
          <w:b/>
          <w:lang w:val="ne_NP" w:bidi="ne_NP"/>
        </w:rPr>
        <w:t>पश्चात्ताप</w:t>
      </w:r>
      <w:r>
        <w:rPr>
          <w:lang w:val="ne_NP" w:bidi="ne_NP"/>
        </w:rPr>
        <w:t xml:space="preserve"> गर्नुपर्छ भनेर येशूले मानिसहरूलाई चेतावनी दिनुहुन्छ। पश्चात्ताप गर्नुको अर्थ पाप गर्न छोड्नु, परमेश्वरतिर फर्कनु र उहाँको आज्ञा पालन गर्नु हो। तपाईंले अघिल्लो खण्डहरूमा गरेजस्तै सभाघरलाई अनुवाद गर्ने कुरा निश्चित गर्नुहोस्। </w:t>
      </w:r>
      <w:r>
        <w:rPr>
          <w:b/>
          <w:lang w:val="ne_NP" w:bidi="ne_NP"/>
        </w:rPr>
        <w:t>पश्चात्ताप</w:t>
      </w:r>
      <w:r>
        <w:rPr>
          <w:lang w:val="ne_NP" w:bidi="ne_NP"/>
        </w:rPr>
        <w:t xml:space="preserve"> मुख्य शब्दावलीमा छ।</w:t>
      </w:r>
    </w:p>
    <w:p>
      <w:pPr/>
      <w:r>
        <w:rPr>
          <w:lang w:val="ne_NP" w:bidi="ne_NP"/>
        </w:rPr>
      </w:r>
      <w:r>
        <w:rPr>
          <w:lang w:val="ne_NP" w:bidi="ne_NP"/>
        </w:rPr>
        <w:t xml:space="preserve">येशूले त्यही प्रश्न सोध्नुहुन्छ तर उहाँले यरूशलेमको दुर्घटनाको बारेमा कुरा गर्दा फरक तरिकाले बोल्नुहुन्छ। उहाँले भीडलाई सोध्नुहुन्छ, के उनीहरूलाई लाग्छ कि मरेका यहूदीहरू यरूशलेममा बस्ने अन्य यहूदीहरू भन्दा </w:t>
      </w:r>
      <w:r>
        <w:rPr>
          <w:b/>
          <w:lang w:val="ne_NP" w:bidi="ne_NP"/>
        </w:rPr>
        <w:t>बढी दोषी</w:t>
      </w:r>
      <w:r>
        <w:rPr>
          <w:lang w:val="ne_NP" w:bidi="ne_NP"/>
        </w:rPr>
        <w:t xml:space="preserve"> थिए? यहाँ, बढी दोषीहरूलाई ऋणीहरूको रूपमा अनुवाद गर्न सकिन्छ। धेरै पटक, यहूदीहरूले पाप बुझाउनका लागि ऋण शब्दको प्रयोग गर्थे। यस सन्दर्भमा, येशूले पापलाई परमेश्वरलाई तिर्नुपर्ने ऋणको रूपमा वर्णन गर्नुहुन्छ। भीडले ती मानिसहरू अरूभन्दा ठूला पापी थिए भनी ठानेका थिए भन्ने कुरालाई यसरी पनि भन्न सकिन्छ।</w:t>
      </w:r>
    </w:p>
    <w:p>
      <w:pPr/>
      <w:r>
        <w:rPr>
          <w:lang w:val="ne_NP" w:bidi="ne_NP"/>
        </w:rPr>
      </w:r>
      <w:r>
        <w:rPr>
          <w:lang w:val="ne_NP" w:bidi="ne_NP"/>
        </w:rPr>
        <w:t xml:space="preserve">येशूले भीडलाई एउटा </w:t>
      </w:r>
      <w:r>
        <w:rPr>
          <w:b/>
          <w:lang w:val="ne_NP" w:bidi="ne_NP"/>
        </w:rPr>
        <w:t>दृष्टान्त</w:t>
      </w:r>
      <w:r>
        <w:rPr>
          <w:lang w:val="ne_NP" w:bidi="ne_NP"/>
        </w:rPr>
        <w:t xml:space="preserve"> वा छोटो कथाद्वारा सिकाउनुहुन्छ। तपाईंले अघिल्लो खण्डहरूमा गरेजस्तै दृष्टान्तलाई अनुवाद गर्ने कुरा निश्चित गर्नुहोस्। </w:t>
      </w:r>
      <w:r>
        <w:rPr>
          <w:b/>
          <w:lang w:val="ne_NP" w:bidi="ne_NP"/>
        </w:rPr>
        <w:t>दृष्टान्त</w:t>
      </w:r>
      <w:r>
        <w:rPr>
          <w:lang w:val="ne_NP" w:bidi="ne_NP"/>
        </w:rPr>
        <w:t xml:space="preserve"> मुख्य शब्दावलीमा छ।</w:t>
      </w:r>
    </w:p>
    <w:p>
      <w:pPr/>
      <w:r>
        <w:rPr>
          <w:lang w:val="ne_NP" w:bidi="ne_NP"/>
        </w:rPr>
      </w:r>
      <w:r>
        <w:rPr>
          <w:lang w:val="ne_NP" w:bidi="ne_NP"/>
        </w:rPr>
        <w:t xml:space="preserve">दृष्टान्त दाखबारीमा उम्रिरहेको एउटा </w:t>
      </w:r>
      <w:r>
        <w:rPr>
          <w:b/>
          <w:lang w:val="ne_NP" w:bidi="ne_NP"/>
        </w:rPr>
        <w:t>नेभाराको रूखको</w:t>
      </w:r>
      <w:r>
        <w:rPr>
          <w:lang w:val="ne_NP" w:bidi="ne_NP"/>
        </w:rPr>
        <w:t xml:space="preserve"> बारेमा हो। </w:t>
      </w:r>
      <w:r>
        <w:rPr>
          <w:b/>
          <w:lang w:val="ne_NP" w:bidi="ne_NP"/>
        </w:rPr>
        <w:t>नेभाराका रूखहरू</w:t>
      </w:r>
      <w:r>
        <w:rPr>
          <w:lang w:val="ne_NP" w:bidi="ne_NP"/>
        </w:rPr>
        <w:t xml:space="preserve"> इस्राएलमा सामान्य थिए र तिनीहरूले नेभारा भनिने साना, खान योग्य फलहरू फलाउँथे।</w:t>
      </w:r>
    </w:p>
    <w:p>
      <w:pPr/>
      <w:r>
        <w:rPr>
          <w:lang w:val="ne_NP" w:bidi="ne_NP"/>
        </w:rPr>
      </w:r>
      <w:r>
        <w:rPr>
          <w:lang w:val="ne_NP" w:bidi="ne_NP"/>
        </w:rPr>
        <w:t>यदि तपाईंले पहिले नै देखाउनुभएको छैन भने रोक्नुहोस् र फल फलाउने नेभाराको रूखको तस्वीर देखाउनुहोस्।</w:t>
      </w:r>
    </w:p>
    <w:p>
      <w:pPr/>
      <w:r>
        <w:rPr>
          <w:lang w:val="ne_NP" w:bidi="ne_NP"/>
        </w:rPr>
      </w:r>
      <w:r>
        <w:rPr>
          <w:lang w:val="ne_NP" w:bidi="ne_NP"/>
        </w:rPr>
        <w:t xml:space="preserve">रूख एउटा </w:t>
      </w:r>
      <w:r>
        <w:rPr>
          <w:b/>
          <w:lang w:val="ne_NP" w:bidi="ne_NP"/>
        </w:rPr>
        <w:t>दाखबारीमा</w:t>
      </w:r>
      <w:r>
        <w:rPr>
          <w:lang w:val="ne_NP" w:bidi="ne_NP"/>
        </w:rPr>
        <w:t xml:space="preserve">, वा दाखबोटले अङ्गुर भनिने फल दिने खेतमा बढ्दै थियो। तपाईंले पहिले गरेजस्तै दाखबारीलाई अनुवाद गर्ने कुरा निश्चित गर्नुहोस्। </w:t>
      </w:r>
      <w:r>
        <w:rPr>
          <w:b/>
          <w:lang w:val="ne_NP" w:bidi="ne_NP"/>
        </w:rPr>
        <w:t>दाखबारी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13:10–17</w:t>
      </w:r>
      <w:r>
        <w:rPr>
          <w:lang w:val="ne_NP" w:bidi="ne_NP"/>
        </w:rPr>
      </w:r>
    </w:p>
    <w:p>
      <w:pPr>
        <w:pStyle w:val="Heading3"/>
      </w:pPr>
      <w:r>
        <w:rPr>
          <w:lang w:val="ne_NP" w:bidi="ne_NP"/>
        </w:rPr>
        <w:t>Step 1</w:t>
      </w:r>
    </w:p>
    <w:p>
      <w:pPr/>
      <w:r>
        <w:rPr>
          <w:lang w:val="ne_NP" w:bidi="ne_NP"/>
        </w:rPr>
      </w:r>
      <w:r>
        <w:rPr>
          <w:lang w:val="ne_NP" w:bidi="ne_NP"/>
        </w:rPr>
        <w:t>लूका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अघिल्लो कथामा, येशूले भीडलाई पश्चात्तापको आवश्यकता र परमेश्वरको आउने न्यायको बारेमा सिकाउनुभयो। यस कथामा, येशूले विश्रामदिन अर्थात् विश्रामको धार्मिक दिनमा सभाघरमा सिकाउनुहुन्छ, र कुप्री परेकी एक महिलालाई निको पार्नुहुन्छ। यसले धार्मिक नेतालाई रिस उठाउँछ। </w:t>
      </w:r>
    </w:p>
    <w:p>
      <w:pPr/>
      <w:r>
        <w:rPr>
          <w:lang w:val="ne_NP" w:bidi="ne_NP"/>
        </w:rPr>
      </w:r>
      <w:r>
        <w:rPr>
          <w:lang w:val="ne_NP" w:bidi="ne_NP"/>
        </w:rPr>
        <w:t>येशू र उहाँका चेलाहरू यरूशलेमतिर आफ्नो यात्रा जारी राख्छन् जहाँ उहाँको मृत्यु हुनेछ भन्ने येशूलाई थाहा छ। लूकाले यो कथा कहिले घट्छ भनेर बताउँदैनन्, तर उनको ध्यान यो कहाँ हुन्छ र कुन दिनमा हुन्छ भन्ने कुरामा केन्द्रित छ। येशूले सभाघरमा वा यहूदी आराधना गर्ने ठाउँमा सिकाउँदै हुनुहुन्छ। येशूले यरूशलेम जाने निर्णय गरेपछि सभाघरमा उहाँले शिक्षा दिनुभएको कुरा लूकाले बताएको यो पहिलो पटक हो। यो कथाले लूकाका श्रोताहरूलाई गालीलमा येशूको सेवकाइको सम्झना दिलाउँछ जहाँ उहाँले गरीबहरूका लागि सुसमाचार र परमेश्वरको राज्यको सुसमाचारको बारेमा सिकाउनुभएको थियो।</w:t>
      </w:r>
    </w:p>
    <w:p>
      <w:pPr/>
      <w:r>
        <w:rPr>
          <w:lang w:val="ne_NP" w:bidi="ne_NP"/>
        </w:rPr>
      </w:r>
      <w:r>
        <w:rPr>
          <w:lang w:val="ne_NP" w:bidi="ne_NP"/>
        </w:rPr>
        <w:t>येशूले विश्रामदिनमा वा यहूदी विश्राम र आराधना गर्ने दिनमा सिकाउँदै हुनुहुन्छ। परमेश्वरले तिनीहरूलाई यो आज्ञा दिनुभएको भएकोले यहूदीहरूले विश्रामको दिन पालन गरे। तर येशूको समयमा, धार्मिक नेताहरूले यस दिनमा कस्तो प्रकारको काम गर्न सकिन्छ वा गर्न सकिदैन भन्ने बारेमा धेरै कडा, विशेष नियमहरू थपे।</w:t>
      </w:r>
    </w:p>
    <w:p>
      <w:pPr/>
      <w:r>
        <w:rPr>
          <w:lang w:val="ne_NP" w:bidi="ne_NP"/>
        </w:rPr>
      </w:r>
      <w:r>
        <w:rPr>
          <w:lang w:val="ne_NP" w:bidi="ne_NP"/>
        </w:rPr>
        <w:t>रोक्नुहोस् र आफ्नो टोलीसँग छलफल गर्नुहोस्: तपाईंको संस्कृतिमा मानिसहरू कसरी आराम गर्छन्? परमेश्वर वा अन्य देवताहरूलाई सम्मान गर्ने विशेष विश्रामका दिनहरू वा नियमित दिनहरूको बारेमा कुरा गर्नुहोस्। तपाईंले ती दिनहरूमा के गर्नुहुन्छ?</w:t>
      </w:r>
    </w:p>
    <w:p>
      <w:pPr/>
      <w:r>
        <w:rPr>
          <w:lang w:val="ne_NP" w:bidi="ne_NP"/>
        </w:rPr>
      </w:r>
      <w:r>
        <w:rPr>
          <w:lang w:val="ne_NP" w:bidi="ne_NP"/>
        </w:rPr>
        <w:t>१८ वर्षदेखि लङ्गडी वा कुप्रो परेकी एक महिला सभाघरमा येशूको कुरा सुनिरहेकी थिइन्। एउटा दुष्ट आत्माले गर्दा ती महिलालाई यस्तो बिमारी भएको थियो जसले उनलाई आफ्नो ढाड सिधा पार्न दिँदैनथ्यो। ती महिला सिधा उभिन सकिनन् किनभने उनको ढाड धेरै कुप्रिएको थियो। येशू सभाघरको अगाडि उभिनुभएको छ। येशूले ती महिलालाई उहाँकहाँ बोलाउनु हुन्छ ताकि उहाँले उनीमाथि हात राख्न सकून्। येशूले उनलाई "नारी" भन्नुहुन्छ, जुन यहूदी संस्कृतिमा कुनै स्त्रीसँग बोल्ने एउटा दयालु तरिका थियो।</w:t>
      </w:r>
    </w:p>
    <w:p>
      <w:pPr/>
      <w:r>
        <w:rPr>
          <w:lang w:val="ne_NP" w:bidi="ne_NP"/>
        </w:rPr>
      </w:r>
      <w:r>
        <w:rPr>
          <w:lang w:val="ne_NP" w:bidi="ne_NP"/>
        </w:rPr>
        <w:t>रोक्नुहोस् र आफ्नो टोलीसँग छलफल गर्नुहोस्: तपाईंले आफ्नो संस्कृतिमा नाम थाहा नभएकी महिलालाई सम्मानजनक र दयालु तरिकाले कसरी सम्बोधन गर्नुहुन्छ?</w:t>
      </w:r>
    </w:p>
    <w:p>
      <w:pPr/>
      <w:r>
        <w:rPr>
          <w:lang w:val="ne_NP" w:bidi="ne_NP"/>
        </w:rPr>
      </w:r>
      <w:r>
        <w:rPr>
          <w:lang w:val="ne_NP" w:bidi="ne_NP"/>
        </w:rPr>
        <w:t>येशू भन्नुहुन्छ कि उनी आफ्नो रोगबाट मुक्त भएकी छिन्, वा पूर्ण रूपमा निको भएकी छिन्। येशूले ती महिलालाई, सम्भवतः ढाडमा, छुनुहुन्छ र उनी तुरुन्तै सिधा उभिन्छिन्। येशूले निम्न स्तरकी एकजना महिलालाई अगाडि बोलाउनुभयो भन्ने कुरा अचम्मको छ। उहाँले उनलाई सम्मान गरिरहनुभएको छ। उहाँले उनलाई शारीरिक रूपमा निको पार्दै हुनुहुन्छ, तर उनलाई उनको समुदायमा पनि फर्काउँदै हुनुहुन्छ। ती महिलाले परमेश्वरको प्रशंसा गर्छिन् किनभने उनले परमेश्वरले येशूमार्फत काम गर्नुभएको कुरा थाहा पाउँछिन्। यो परमेश्वरको राज्यले शैतानको राज्यलाई हराएको एउटा उदाहरण हो।</w:t>
      </w:r>
    </w:p>
    <w:p>
      <w:pPr/>
      <w:r>
        <w:rPr>
          <w:lang w:val="ne_NP" w:bidi="ne_NP"/>
        </w:rPr>
      </w:r>
      <w:r>
        <w:rPr>
          <w:lang w:val="ne_NP" w:bidi="ne_NP"/>
        </w:rPr>
        <w:t>सभाघरको अगुवा वा भवनको हेरचाह गर्ने र गतिविधिहरूलाई व्यवस्थित गर्ने जिम्मा पाएको व्यक्ति क्रोधित वा धेरै रिसाएको थियो। यहूदी नेताहरू विश्रामको दिनमा निको पार्नुलाई गलत ठान्थे किनभने उनीहरू निको पार्नुलाई काम हो भन्ने ठान्थे। सभाघरको नेताले येशूको अधिकारलाई सार्वजनिक रूपमा चुनौती दिन्छन् र आफूलाई धर्मशास्त्रको साँचो व्याख्याकर्ताको रूपमा पुनः पुष्टि गर्छन्। नेता मानिसहरूतिर फर्कन्छन् र उनीहरूलाई भन्छन् कि परमेश्वरले उनीहरूलाई छ दिन काम गर्नका लागि अनुमति दिनुभएको छ। मानिसहरूले ती दिनहरूमा येशूद्वारा निको पार्न आफ्ना बिरामीहरूलाई ल्याउन सक्छन्, तर सातौं दिनमा अर्थात् विश्रामको दिनमा चाहिँ हुँदैन भनेर उसले भन्छ। परमेश्वरले मोशालाई दिनुभएको व्यवस्थाको एउटा खण्ड उद्धृत गर्दै नेताले यसो गर्छन्।</w:t>
      </w:r>
    </w:p>
    <w:p>
      <w:pPr/>
      <w:r>
        <w:rPr>
          <w:lang w:val="ne_NP" w:bidi="ne_NP"/>
        </w:rPr>
      </w:r>
      <w:r>
        <w:rPr>
          <w:lang w:val="ne_NP" w:bidi="ne_NP"/>
        </w:rPr>
        <w:t>रोक्नुहोस् र आफ्नो टोलीसँग छलफल गर्नुहोस्: तपाईंको संस्कृतिमा मानिसहरूले सार्वजनिक रूपमा कुनै अधिकारीको आलोचना कसरी गर्छन्? आफ्नो आलोचना हुँदा अधिकारीहरूले कस्तो प्रतिक्रिया दिन्छन्?</w:t>
      </w:r>
    </w:p>
    <w:p>
      <w:pPr/>
      <w:r>
        <w:rPr>
          <w:lang w:val="ne_NP" w:bidi="ne_NP"/>
        </w:rPr>
      </w:r>
      <w:r>
        <w:rPr>
          <w:lang w:val="ne_NP" w:bidi="ne_NP"/>
        </w:rPr>
        <w:t>प्रभु वा येशूले नेतालाई र त्यस्तै सोच्नेहरूलाई जवाफ दिनुहुन्छ। लूकाले आफ्ना श्रोताहरूलाई येशू परमेश्वरले चुन्नुभएको जन हुनुहुन्थ्यो र उहाँसँग परमेश्वरको इच्छाको व्याख्या गर्ने साँचो अधिकार थियो भन्ने कुरा सम्झाउन प्रभु वा मालिकको उपाधि प्रयोग गर्छन्। येशूले तिनीहरूलाई पाखण्डी भन्नुहुन्छ, अर्थात् त्यस्ता मानिसहरू जसको बोली र व्यवहार मिल्दैन। यस सन्दर्भमा, यसले अरूले आफ्नो भन्दा फरक मापदण्ड पछ्याऊन् भन्ने अपेक्षा गर्ने मानिसहरूलाई जनाउँछ। परमेश्वरको व्यवस्थाले पशुहरूलाई विश्रामको दिनमा काम गर्ने अनुमति दिएको थिएन भनेर येशूले तिनीहरूलाई सम्झाउनुहुन्छ। विश्रामको दिनमा आफैँले आफ्ना पशुहरूको हेरचाह गर्ने तर अरूको आलोचना गर्ने ती नेतालाई येशूले हप्काउनुहुन्छ। मानिसहरूलाई सच्याइरहेको जस्तो गरी तर वास्तवमा येशूको आलोचना गरिरहेकोमा ती नेतालाई येशूले हप्काउनुहुन्छ।</w:t>
      </w:r>
    </w:p>
    <w:p>
      <w:pPr/>
      <w:r>
        <w:rPr>
          <w:lang w:val="ne_NP" w:bidi="ne_NP"/>
        </w:rPr>
      </w:r>
      <w:r>
        <w:rPr>
          <w:lang w:val="ne_NP" w:bidi="ne_NP"/>
        </w:rPr>
        <w:t xml:space="preserve"> तिनीहरूले जवाफ दिनेछन् भन्ने आशा नराखी येशूले तिनीहरूलाई एउटा प्रश्न सोध्नुहुन्छ। के तिनीहरूले विश्रामको दिनमा आफ्नो गोरू वा गधालाई गोठ वा खुवाउने डुँडबाट फुकाएर पानी खुवाउन लैजाँदैनथे र? गोरू भन्नाले गाई जस्तो देखिने कुनै पनि जनावरलाई बुझिन्छ।</w:t>
      </w:r>
    </w:p>
    <w:p>
      <w:pPr/>
      <w:r>
        <w:rPr>
          <w:lang w:val="ne_NP" w:bidi="ne_NP"/>
        </w:rPr>
      </w:r>
      <w:r>
        <w:rPr>
          <w:lang w:val="ne_NP" w:bidi="ne_NP"/>
        </w:rPr>
        <w:t>यदि तपाईंको संस्कृतिमा यी पशुहरू छैनन् भने रोक्नुहोस् र आफ्नो टोलीलाई एउटा साँढे र गधाको तस्वीर देखाउनुहोस्।</w:t>
      </w:r>
    </w:p>
    <w:p>
      <w:pPr/>
      <w:r>
        <w:rPr>
          <w:lang w:val="ne_NP" w:bidi="ne_NP"/>
        </w:rPr>
      </w:r>
      <w:r>
        <w:rPr>
          <w:lang w:val="ne_NP" w:bidi="ne_NP"/>
        </w:rPr>
        <w:t>पशुहरूलाई फुकाउनु र पानी खुवाउन लैजानुलाई यहूदीहरूले काम मान्थे, तर यो आवश्यक भएकोले उनीहरूले यसमा छुट दिएका थिए। मानिसहरूले जवाफ दिनेछन् भन्ने आशा नराखी येशूले अर्को प्रश्न सोध्नुहुन्छ। विश्रामको दिनमा ती महिलालाई निको पार्नु स्पष्ट रूपमा सही थियो भन्ने कुरामा उनी जोड दिन चाहन्छन्। यदि पशुहरूलाई तिनीहरूको आवश्यकताका हेरचाह गर्नका लागि खुट्टामा राख्नु आवश्यक थियो भने, विश्रामको दिनमा बहुमूल्य व्यक्तिलाई उसको रोगबाट खुट्टा राख्नु अझ कति आवश्यक थियो? उनी मुल्यवान र बहुमूल्य छिन् भन्ने कुरामा जोड दिन येशूले ती महिलालाई अब्राहामकी छोरी भनेर बोलाउनुहुन्छ। 'छोरी' भन्नुको अर्थ उनी अब्राहामकी सन्तान थिइन्। यहूदी मानिसहरूको अर्को नाम अब्राहामका सन्तान भन्ने थियो। परमेश्वरले उनलाई आफ्नो विशेष मानिसहरूको एउटा अंशको रूपमा हेर्नुहुन्छ भनेर येशूले देखाउन चाहनुहुन्छ।</w:t>
      </w:r>
    </w:p>
    <w:p>
      <w:pPr/>
      <w:r>
        <w:rPr>
          <w:lang w:val="ne_NP" w:bidi="ne_NP"/>
        </w:rPr>
      </w:r>
      <w:r>
        <w:rPr>
          <w:lang w:val="ne_NP" w:bidi="ne_NP"/>
        </w:rPr>
        <w:t>सबै दुष्ट आत्माहरूको अगुवा शैतानको कारणले ती महिला कुप्रो भएकी थिइन् भनेर येशू भन्नुहुन्छ। शैतानले उनलाई १८ वर्ष लामो समयसम्म बाँधिएको झैं स्वतन्त्र रूपमा हिंड्न नसक्ने बनाएको थियो। डोरीले बाँधिएको पशुलाई फुकाइदिए झैं आफूले ती स्त्रीलाई मुक्त गरेको कुरा बताउन येशूले एउटा शब्द चित्र प्रयोग गर्नुहुन्छ। उनीहरू गलत थिए भनेर येशूले सबैको अगाडि देखाउनुभएकोले येशूका विरोधीहरू लज्जित भए। तर भीडमा अरू सबै येशूले गरिरहनुभएको चमत्कारहरू देखेर खुसी थिए।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र उहाँका चेलाहरू यरूशलेम जाँदै छन्। येशू विश्रामको दिनमा सभाघरमा सिकाउनका लागि रोकिनुहुन्छ। येशूले एक कुँजी भएकी स्त्रीलाई निको पार्नुहुन्छ र उनले परमेश्वरको प्रशंसा गर्छिन्।</w:t>
      </w:r>
    </w:p>
    <w:p>
      <w:pPr/>
      <w:r>
        <w:rPr>
          <w:lang w:val="ne_NP" w:bidi="ne_NP"/>
        </w:rPr>
      </w:r>
      <w:r>
        <w:rPr>
          <w:b/>
          <w:lang w:val="ne_NP" w:bidi="ne_NP"/>
        </w:rPr>
        <w:t>दोस्रो दृश्य:</w:t>
      </w:r>
      <w:r>
        <w:rPr>
          <w:lang w:val="ne_NP" w:bidi="ne_NP"/>
        </w:rPr>
        <w:t xml:space="preserve"> यहूदी आराधना गर्ने ठाउँको शासकले घुमाउरो पाराले येशूको आलोचना गर्दछ। येशूले मानिसहरूले आफ्ना पशुहरूप्रति गरेका कामहरूलाई उहाँले ती महिलाप्रति गरेका कामहरूसँग तुलना गर्नुहुन्छ। येशूको जवाफले उहाँका विरोधीहरूलाई लज्जित बनाएको थियो र मानिसहरू येशूले गरेका कुराहरूका लागि आनन्दित भए।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अपाङ्ग भएकी महिला</w:t>
      </w:r>
    </w:p>
    <w:p>
      <w:pPr>
        <w:pStyle w:val="ListBullet"/>
        <w:spacing w:line="240" w:lineRule="auto"/>
        <w:ind w:left="720"/>
      </w:pPr>
      <w:r>
        <w:rPr>
          <w:lang w:val="ne_NP" w:bidi="ne_NP"/>
        </w:rPr>
      </w:r>
      <w:r>
        <w:rPr>
          <w:lang w:val="ne_NP" w:bidi="ne_NP"/>
        </w:rPr>
        <w:t>सभाघरको शासक</w:t>
      </w:r>
    </w:p>
    <w:p>
      <w:pPr>
        <w:pStyle w:val="ListBullet"/>
        <w:spacing w:line="240" w:lineRule="auto"/>
        <w:ind w:left="720"/>
      </w:pPr>
      <w:r>
        <w:rPr>
          <w:lang w:val="ne_NP" w:bidi="ne_NP"/>
        </w:rPr>
      </w:r>
      <w:r>
        <w:rPr>
          <w:lang w:val="ne_NP" w:bidi="ne_NP"/>
        </w:rPr>
        <w:t>दर्शक</w:t>
      </w:r>
    </w:p>
    <w:p>
      <w:pPr>
        <w:pStyle w:val="ListBullet"/>
        <w:spacing w:line="240" w:lineRule="auto"/>
        <w:ind w:left="720"/>
      </w:pPr>
      <w:r>
        <w:rPr>
          <w:lang w:val="ne_NP" w:bidi="ne_NP"/>
        </w:rPr>
      </w:r>
      <w:r>
        <w:rPr>
          <w:lang w:val="ne_NP" w:bidi="ne_NP"/>
        </w:rPr>
        <w:t>गोरु</w:t>
      </w:r>
    </w:p>
    <w:p>
      <w:pPr>
        <w:pStyle w:val="ListBullet"/>
        <w:spacing w:line="240" w:lineRule="auto"/>
        <w:ind w:left="720"/>
      </w:pPr>
      <w:r>
        <w:rPr>
          <w:lang w:val="ne_NP" w:bidi="ne_NP"/>
        </w:rPr>
      </w:r>
      <w:r>
        <w:rPr>
          <w:lang w:val="ne_NP" w:bidi="ne_NP"/>
        </w:rPr>
        <w:t>गधा</w:t>
      </w:r>
    </w:p>
    <w:p>
      <w:pPr>
        <w:pStyle w:val="ListBullet"/>
        <w:spacing w:line="240" w:lineRule="auto"/>
        <w:ind w:left="720"/>
      </w:pPr>
      <w:r>
        <w:rPr>
          <w:lang w:val="ne_NP" w:bidi="ne_NP"/>
        </w:rPr>
      </w:r>
      <w:r>
        <w:rPr>
          <w:lang w:val="ne_NP" w:bidi="ne_NP"/>
        </w:rPr>
        <w:t>शैतान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विश्रामको दिन यहूदीहरूको आरामको दिन थियो भनेर सम्झनु महत्त्वपूर्ण छ। तर यहूदीहरूलाई विश्रामको दिनमा काम नगर्नलाई सहयोग गर्ने भनिएका अरू धेरै नियमहरू ती धार्मिक नेताहरूले लागू गरेका थिए। ती नियमहरू परमेश्वरको व्यवस्थाको कुनै भाग थिएनन्।</w:t>
      </w:r>
    </w:p>
    <w:p>
      <w:pPr/>
      <w:r>
        <w:rPr>
          <w:lang w:val="ne_NP" w:bidi="ne_NP"/>
        </w:rPr>
      </w:r>
      <w:r>
        <w:rPr>
          <w:lang w:val="ne_NP" w:bidi="ne_NP"/>
        </w:rPr>
        <w:t>येशू र उहाँका चेलाहरू यरूशलेम जाँदै छन्। येशू विश्रामको दिनमा सभाघरमा सिकाउनका लागि रोकिनुहुन्छ। येशूले एक कुँजी भएकी स्त्रीलाई निको पार्नुहुन्छ र उनले परमेश्वरको प्रशंसा गर्छिन्।</w:t>
      </w:r>
    </w:p>
    <w:p>
      <w:pPr/>
      <w:r>
        <w:rPr>
          <w:lang w:val="ne_NP" w:bidi="ne_NP"/>
        </w:rPr>
      </w:r>
      <w:r>
        <w:rPr>
          <w:lang w:val="ne_NP" w:bidi="ne_NP"/>
        </w:rPr>
        <w:t>येशूले सभाघरमा सिकाउँदै गरेको कुराबाट कथा सुरु हुन्छ भनेर सम्झनु महत्त्वपूर्ण छ। येशू अगाडि उभिनुभएको छ, र मानिसहरू बसेर उहाँले सिकाउनुभएको कुरा सुनिरहेका छन्।</w:t>
      </w:r>
    </w:p>
    <w:p>
      <w:pPr/>
      <w:r>
        <w:rPr>
          <w:lang w:val="ne_NP" w:bidi="ne_NP"/>
        </w:rPr>
      </w:r>
      <w:r>
        <w:rPr>
          <w:lang w:val="ne_NP" w:bidi="ne_NP"/>
        </w:rPr>
        <w:t>ती महिला सामाजिक रुपमा तल्लो स्तरको भएकाले उनी सायद सभाघरको पछाडि बसिरहेकी थिइन् भनेर सम्झनु महत्त्वपूर्ण छ। जब येशूले उनलाई अगाडि बोलाउनुभयो, उहाँसम्म पुग्नका लागि उनले बसिरहेका अरू मानिसहरूलाई उछिनेर जानुपर्ने हुन्थ्यो।</w:t>
      </w:r>
    </w:p>
    <w:p>
      <w:pPr/>
      <w:r>
        <w:rPr>
          <w:lang w:val="ne_NP" w:bidi="ne_NP"/>
        </w:rPr>
      </w:r>
      <w:r>
        <w:rPr>
          <w:lang w:val="ne_NP" w:bidi="ne_NP"/>
        </w:rPr>
        <w:t>ती महिलालाई शैतानले बाँधेको थियो जसले गर्दा उनलाई १८ वर्षसम्म कुप्रो बनाएको थियो भनेर येशूले स्पष्ट पार्नुभएको छ भन्नेकुरा सम्झनु महत्त्वपूर्ण छ।</w:t>
      </w:r>
    </w:p>
    <w:p>
      <w:pPr/>
      <w:r>
        <w:rPr>
          <w:lang w:val="ne_NP" w:bidi="ne_NP"/>
        </w:rPr>
      </w:r>
      <w:r>
        <w:rPr>
          <w:lang w:val="ne_NP" w:bidi="ne_NP"/>
        </w:rPr>
        <w:t>सभाघरको शासकले निको भएको कुरा स्वीकार गरे, तर उनको ध्यान येशूले देखाएका चिन्हहरूमा नभई विश्रामको दिन पालन गर्ने कुरामा थियो भनेर सम्झनु महत्त्वपूर्ण छ।</w:t>
      </w:r>
    </w:p>
    <w:p>
      <w:pPr/>
      <w:r>
        <w:rPr>
          <w:lang w:val="ne_NP" w:bidi="ne_NP"/>
        </w:rPr>
      </w:r>
      <w:r>
        <w:rPr>
          <w:lang w:val="ne_NP" w:bidi="ne_NP"/>
        </w:rPr>
        <w:t>ती महिलाको अवस्था ज्यान जोखिममा पार्ने खालको थिएन भनेर सम्झनु महत्त्वपूर्ण छ। त्यसैले शासकले मोशालाई दिइएको परमेश्वरको व्यवस्थाको एउटा खण्ड उद्धृत गर्छन्। पशुहरूले पनि विश्रामको दिनमा काम गर्न पाउदैनन् भनेर येशूले तिनीहरूका कामहरूलाई मोशाको व्यवस्थासँग तुलना गरेर जवाफ दिनुहुन्छ। तर एक दिन पर्खँदा तिनीहरूको जीवनमा खतरा नहुने भए तापनि यहूदीहरूले आफ्ना पशुहरूलाई फुकाएर पानी खुवाउन लैजान्थे।</w:t>
      </w:r>
    </w:p>
    <w:p>
      <w:pPr/>
      <w:r>
        <w:rPr>
          <w:lang w:val="ne_NP" w:bidi="ne_NP"/>
        </w:rPr>
      </w:r>
      <w:r>
        <w:rPr>
          <w:lang w:val="ne_NP" w:bidi="ne_NP"/>
        </w:rPr>
        <w:t>मानिसहरूलाई अरू छ दिनमा निको हुन सकिन्छ भन्दै सभाघरका अगुवाले घुमाउरो पाराले येशूको आलोचना गर्छन्। मानिसहरूले आफ्ना पशुहरूप्रति गरेका कामहरूलाई यशूले ती महिलालाई निको पार्ने कामसँग तुलना गर्नुहुन्छ। येशूको जवाफले शासक र उनलेजस्तै सोच्नेहरूलाई सार्वजनिक रूपमा लज्जित तुल्यायो। येशूले गरेको चमत्कारको लागि सुनिरहेका अन्य मानिसहरू खुसी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अपाङ्ग भएकी महिला</w:t>
      </w:r>
    </w:p>
    <w:p>
      <w:pPr>
        <w:pStyle w:val="ListBullet"/>
        <w:spacing w:line="240" w:lineRule="auto"/>
        <w:ind w:left="720"/>
      </w:pPr>
      <w:r>
        <w:rPr>
          <w:lang w:val="ne_NP" w:bidi="ne_NP"/>
        </w:rPr>
      </w:r>
      <w:r>
        <w:rPr>
          <w:lang w:val="ne_NP" w:bidi="ne_NP"/>
        </w:rPr>
        <w:t>सभाघरको शासक</w:t>
      </w:r>
    </w:p>
    <w:p>
      <w:pPr>
        <w:pStyle w:val="ListBullet"/>
        <w:spacing w:line="240" w:lineRule="auto"/>
        <w:ind w:left="720"/>
      </w:pPr>
      <w:r>
        <w:rPr>
          <w:lang w:val="ne_NP" w:bidi="ne_NP"/>
        </w:rPr>
      </w:r>
      <w:r>
        <w:rPr>
          <w:lang w:val="ne_NP" w:bidi="ne_NP"/>
        </w:rPr>
        <w:t>दर्शक</w:t>
      </w:r>
    </w:p>
    <w:p>
      <w:pPr>
        <w:pStyle w:val="ListBullet"/>
        <w:spacing w:line="240" w:lineRule="auto"/>
        <w:ind w:left="720"/>
      </w:pPr>
      <w:r>
        <w:rPr>
          <w:lang w:val="ne_NP" w:bidi="ne_NP"/>
        </w:rPr>
      </w:r>
      <w:r>
        <w:rPr>
          <w:lang w:val="ne_NP" w:bidi="ne_NP"/>
        </w:rPr>
        <w:t>गोरु</w:t>
      </w:r>
    </w:p>
    <w:p>
      <w:pPr>
        <w:pStyle w:val="ListBullet"/>
        <w:spacing w:line="240" w:lineRule="auto"/>
        <w:ind w:left="720"/>
      </w:pPr>
      <w:r>
        <w:rPr>
          <w:lang w:val="ne_NP" w:bidi="ne_NP"/>
        </w:rPr>
      </w:r>
      <w:r>
        <w:rPr>
          <w:lang w:val="ne_NP" w:bidi="ne_NP"/>
        </w:rPr>
        <w:t>गधा</w:t>
      </w:r>
    </w:p>
    <w:p>
      <w:pPr>
        <w:pStyle w:val="ListBullet"/>
        <w:spacing w:line="240" w:lineRule="auto"/>
        <w:ind w:left="720"/>
      </w:pPr>
      <w:r>
        <w:rPr>
          <w:lang w:val="ne_NP" w:bidi="ne_NP"/>
        </w:rPr>
      </w:r>
      <w:r>
        <w:rPr>
          <w:lang w:val="ne_NP" w:bidi="ne_NP"/>
        </w:rPr>
        <w:t>शैतान</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शैतानले ती महिलालाई १८ वर्षसम्म कुप्राएर राखेको कुरालाई टोलीले अभिनय गर्ने कुरा सुनिश्चित गर्नुहोस्। त्यही समयमा, टोलीले गोरु र गधालाई केही घण्टासम्मका लागि मात्र बाँधिएको अभिनय गर्न सक्छ।</w:t>
      </w:r>
    </w:p>
    <w:p>
      <w:pPr/>
      <w:r>
        <w:rPr>
          <w:lang w:val="ne_NP" w:bidi="ne_NP"/>
        </w:rPr>
      </w:r>
      <w:r>
        <w:rPr>
          <w:lang w:val="ne_NP" w:bidi="ne_NP"/>
        </w:rPr>
        <w:t>येशूले विश्रामको दिनमा ती महिलालाई निको पारेपछि, मोशालाई दिइएको परमेश्वरको व्यवस्थाको मानिसहरूलाई सम्झना दिलाउँदै स्वधर्मी रूपमा उभिएका सभाघरका शासकको भूमिका टोलीले अभिनय गर्ने कुरा सुनिश्चित गर्नुहोस्।</w:t>
      </w:r>
    </w:p>
    <w:p>
      <w:pPr/>
      <w:r>
        <w:rPr>
          <w:lang w:val="ne_NP" w:bidi="ne_NP"/>
        </w:rPr>
      </w:r>
      <w:r>
        <w:rPr>
          <w:lang w:val="ne_NP" w:bidi="ne_NP"/>
        </w:rPr>
        <w:t>टोलीले विश्रामको दिनमा गोरु र गधालाई पानी खुवाउन लाने व्यक्तिको अभिनय गर्ने कुरा सुनिश्चित गर्नुहोस्। उहि पात्रनै सभाघरको शासक हुन सक्छ।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विश्रामको दिनमा सभाघरमा सिकाउँदै गरेको अभिनय गर्नुहोस्। १८ वर्षदेखि लङ्गडी भएकी एक महिलालाई येशूले अगाडि बोलाउनुभयो।</w:t>
      </w:r>
    </w:p>
    <w:p>
      <w:pPr/>
      <w:r>
        <w:rPr>
          <w:lang w:val="ne_NP" w:bidi="ne_NP"/>
        </w:rPr>
      </w:r>
      <w:r>
        <w:rPr>
          <w:lang w:val="ne_NP" w:bidi="ne_NP"/>
        </w:rPr>
        <w:t>अभिनय रोक्नुहोस्: ती महिलाको भूमिका खेल्ने कलाकारलाई सोध्नुहोस्, "तपाईंलाई कस्तो महसुस भइरहेको छ?" तपाईंले यस्ता कुराहरू सुन्न सक्नुहुन्छ, "लज्जित छु।" सबैले मलाई हेरून् भन्ने म चाहँदिन," "अचम्ममा परेको छु।" "येशू म सम्मानको स्थानमा भएको चाहनुहुन्छ भन्ने कुरा म विश्वास गर्न सक्दिन," र "यसले मलाई छोएको छ"। उहाँले मलाई ख्याल गर्नुभयो।" अभिनय फेरि सुरु गर्नुहोस्।</w:t>
      </w:r>
    </w:p>
    <w:p>
      <w:pPr/>
      <w:r>
        <w:rPr>
          <w:lang w:val="ne_NP" w:bidi="ne_NP"/>
        </w:rPr>
      </w:r>
      <w:r>
        <w:rPr>
          <w:lang w:val="ne_NP" w:bidi="ne_NP"/>
        </w:rPr>
        <w:t>येशूले ती महिलामाथि आफ्नो हात राख्नुभएको र उनी सिधा उभिएको अभिनय गर्नुहोस्। उनले परमेश्वरको प्रशंसा गर्छिन्।</w:t>
      </w:r>
    </w:p>
    <w:p>
      <w:pPr/>
      <w:r>
        <w:rPr>
          <w:lang w:val="ne_NP" w:bidi="ne_NP"/>
        </w:rPr>
      </w:r>
      <w:r>
        <w:rPr>
          <w:lang w:val="ne_NP" w:bidi="ne_NP"/>
        </w:rPr>
        <w:t>अभिनय रोक्नुहोस्: ती महिलाको भूमिका खेल्ने कलाकारलाई सोध्नुहोस्, "तपाईंलाई कस्तो महसुस भइरहेको छ?" तपाईंले यस्ता कुराहरू सुन्न सक्नुहुन्छ, "म बल्ल स्वतन्त्र भएँ!" मेरो बोझ हटेको छ। अब, म आफ्नो समुदायमा सहभागी हुन सक्छु," "आनन्दित छु! येशूले मेरो लागि के गर्नुभयो भन्ने कुरा सबैले जानुन भन्ने चाहन्छु," र " म अचम्ममा परेको छु। मलाई अपाङ्ग राख्ने व्यक्तिभन्दा येशू धेरै शक्तिशाली हुनुहुन्छ।" शासकको भूमिका खेल्ने कलाकारलाई सोध्नुहोस्, "तपाईंलाई कस्तो महसुस भइरहेको छ?" तपाईंले यस्ता कुराहरू सुन्न सक्नुहुन्छ, "आक्रोश। येशूले मानिसहरूलाई हाम्रा नियमहरू भङ्ग गर्न प्रोत्साहन दिइरहनुभएको छ," "मैले मानिसहरूलाई नियन्त्रण गर्नुपर्छ। येशूलाई सुधार्नु आवश्यक छ," र "म दुखित छु। ती महिलाले भोलिसम्म पर्खन सक्थिन्!" अभिनय फेरि सुरु गर्नुहोस्।</w:t>
      </w:r>
    </w:p>
    <w:p>
      <w:pPr/>
      <w:r>
        <w:rPr>
          <w:lang w:val="ne_NP" w:bidi="ne_NP"/>
        </w:rPr>
      </w:r>
      <w:r>
        <w:rPr>
          <w:lang w:val="ne_NP" w:bidi="ne_NP"/>
        </w:rPr>
        <w:t>सभाघरमा मानिसहरूको आलोचना गर्ने शासकको अभिनय गर्नुहोस्। यदि तिनीहरू निको हुन चाहन्छन् भने विश्रामको दिनमा नआउनु भनेर उनले तिनीहरूलाई भन्छन्। तिनीहरू पाखण्डी हुन् किनभने तिनीहरूले आफ्ना पशुहरूलाई पानी खुवाउन लैजानलाई फुकाउँछन् भनेर येशूले जवाफ दिनुहुन्छ। स्त्री ती पशुहरू भन्दा बढी मूल्यवान् छिन् भनेर येशू भन्नुहुन्छ। येशूका शत्रुहरू लज्जित छन्, तर येशूले गरिरहनुभएका सबै कामहरूबाट मानिसहरू खुसी छन्।</w:t>
      </w:r>
    </w:p>
    <w:p>
      <w:pPr/>
      <w:r>
        <w:rPr>
          <w:lang w:val="ne_NP" w:bidi="ne_NP"/>
        </w:rPr>
      </w:r>
      <w:r>
        <w:rPr>
          <w:lang w:val="ne_NP" w:bidi="ne_NP"/>
        </w:rPr>
        <w:t>अभिनय रोक्नुहोस्: येशूको भूमिका खेल्ने कलाकारलाई सोध्नुहोस्, "तपाईंलाई कस्तो महसुस भइरहेको छ?" तपाईंले "रिसाएको छु" जस्ता कुरा सुन्न सक्नुहुन्छ। तिनीहरूले मानिसहरूको हेरचाह गर्नुपर्छ, तर तिनीहरूले उनीहरूलाई परमेश्वरको व्यवस्था पालन गर्न कठिन मात्र बनाउँछन्," "दयालु छु। ती महिला स्वतन्त्र भएकोमा म खुसी छु," र "आशावादी छु। म तिनीहरूका लागि परमेश्वरको व्यवस्था चाँडै पूरा गर्नेछु।"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b/>
          <w:lang w:val="ne_NP" w:bidi="ne_NP"/>
        </w:rPr>
        <w:t>सभाघर</w:t>
      </w:r>
      <w:r>
        <w:rPr>
          <w:lang w:val="ne_NP" w:bidi="ne_NP"/>
        </w:rPr>
        <w:t xml:space="preserve">, वा यहूदीहरूको उपासना गर्ने ठाउँमा, </w:t>
      </w:r>
      <w:r>
        <w:rPr>
          <w:b/>
          <w:lang w:val="ne_NP" w:bidi="ne_NP"/>
        </w:rPr>
        <w:t>विश्रामको दिन</w:t>
      </w:r>
      <w:r>
        <w:rPr>
          <w:lang w:val="ne_NP" w:bidi="ne_NP"/>
        </w:rPr>
        <w:t xml:space="preserve">, वा यहूदीहरूको आराम र उपासना गर्ने दिनमा सिकाउँदै हुनुहुन्छ। तपाईंले अघिल्लो खण्डहरूमा गरेजस्तै सभाघर र विश्रामको दिनलाई अनुवाद गर्ने कुरा सुनिश्चित गर्नुहोस्। दुवै शब्दहरू, </w:t>
      </w:r>
      <w:r>
        <w:rPr>
          <w:b/>
          <w:lang w:val="ne_NP" w:bidi="ne_NP"/>
        </w:rPr>
        <w:t>सभाघर</w:t>
      </w:r>
      <w:r>
        <w:rPr>
          <w:lang w:val="ne_NP" w:bidi="ne_NP"/>
        </w:rPr>
        <w:t xml:space="preserve"> र </w:t>
      </w:r>
      <w:r>
        <w:rPr>
          <w:b/>
          <w:lang w:val="ne_NP" w:bidi="ne_NP"/>
        </w:rPr>
        <w:t>विश्रामको दिन</w:t>
      </w:r>
      <w:r>
        <w:rPr>
          <w:lang w:val="ne_NP" w:bidi="ne_NP"/>
        </w:rPr>
        <w:t>, मुख्य शब्दावलीमा छन्।</w:t>
      </w:r>
    </w:p>
    <w:p>
      <w:pPr/>
      <w:r>
        <w:rPr>
          <w:lang w:val="ne_NP" w:bidi="ne_NP"/>
        </w:rPr>
      </w:r>
      <w:r>
        <w:rPr>
          <w:lang w:val="ne_NP" w:bidi="ne_NP"/>
        </w:rPr>
        <w:t>यदि तपाईंको टोलीलाई सन्दर्भको आवश्यकता छ भने रोक्नुहोस् र सभाघरको तस्वीर देखाउनुहोस्।</w:t>
      </w:r>
    </w:p>
    <w:p>
      <w:pPr/>
      <w:r>
        <w:rPr>
          <w:lang w:val="ne_NP" w:bidi="ne_NP"/>
        </w:rPr>
      </w:r>
      <w:r>
        <w:rPr>
          <w:lang w:val="ne_NP" w:bidi="ne_NP"/>
        </w:rPr>
        <w:t xml:space="preserve">रोगको कारणले </w:t>
      </w:r>
      <w:r>
        <w:rPr>
          <w:b/>
          <w:lang w:val="ne_NP" w:bidi="ne_NP"/>
        </w:rPr>
        <w:t>अपाङ्ग</w:t>
      </w:r>
      <w:r>
        <w:rPr>
          <w:lang w:val="ne_NP" w:bidi="ne_NP"/>
        </w:rPr>
        <w:t xml:space="preserve"> भएकी एक महिला सभाघरमा छिन्। यहाँ, अपाङ्गता भएकी वा कुप्री भएकी महिलाको ढाड बाङ्गिएको वा कुप्रो भएकोले सिधा उभिन नसकेको कुरालाई जनाउँछ। महिलाको रोगको कारण </w:t>
      </w:r>
      <w:r>
        <w:rPr>
          <w:b/>
          <w:lang w:val="ne_NP" w:bidi="ne_NP"/>
        </w:rPr>
        <w:t>आत्मा</w:t>
      </w:r>
      <w:r>
        <w:rPr>
          <w:lang w:val="ne_NP" w:bidi="ne_NP"/>
        </w:rPr>
        <w:t xml:space="preserve"> वा दुष्ट आत्मा हो। तपाईंले पहिले गरेजस्तै आत्मालाई अनुवाद गर्ने कुरा सुनिश्चित गर्नुहोस्। </w:t>
      </w:r>
      <w:r>
        <w:rPr>
          <w:b/>
          <w:lang w:val="ne_NP" w:bidi="ne_NP"/>
        </w:rPr>
        <w:t>दुष्ट आत्मा</w:t>
      </w:r>
      <w:r>
        <w:rPr>
          <w:lang w:val="ne_NP" w:bidi="ne_NP"/>
        </w:rPr>
        <w:t xml:space="preserve"> मुख्य शब्दावलीमा छ।</w:t>
      </w:r>
    </w:p>
    <w:p>
      <w:pPr/>
      <w:r>
        <w:rPr>
          <w:lang w:val="ne_NP" w:bidi="ne_NP"/>
        </w:rPr>
      </w:r>
      <w:r>
        <w:rPr>
          <w:lang w:val="ne_NP" w:bidi="ne_NP"/>
        </w:rPr>
        <w:t xml:space="preserve">येशूले विश्रामको दिनमा निको पार्नुभएकोले </w:t>
      </w:r>
      <w:r>
        <w:rPr>
          <w:b/>
          <w:lang w:val="ne_NP" w:bidi="ne_NP"/>
        </w:rPr>
        <w:t>सभाघरका शासक</w:t>
      </w:r>
      <w:r>
        <w:rPr>
          <w:lang w:val="ne_NP" w:bidi="ne_NP"/>
        </w:rPr>
        <w:t xml:space="preserve"> रिसाएका छन्। प्रत्येक सभाघरमा एक वा सो भन्दा बढी अगुवाहरू हुन्थे। भवनको हेरचाह गर्न र गतिविधिहरू र आराधना सेवाहरूको व्यवस्था गर्न नेताहरू जिम्मेवार हुन्थे। उनीहरू पूजाहारीहरू थिएनन् र मानिसहरूको तर्फबाट बलिदानहरू चढाउँदैनथे।</w:t>
      </w:r>
    </w:p>
    <w:p>
      <w:pPr/>
      <w:r>
        <w:rPr>
          <w:lang w:val="ne_NP" w:bidi="ne_NP"/>
        </w:rPr>
      </w:r>
      <w:r>
        <w:rPr>
          <w:lang w:val="ne_NP" w:bidi="ne_NP"/>
        </w:rPr>
        <w:t xml:space="preserve">लूकाले येशूलाई </w:t>
      </w:r>
      <w:r>
        <w:rPr>
          <w:b/>
          <w:lang w:val="ne_NP" w:bidi="ne_NP"/>
        </w:rPr>
        <w:t>प्रभु</w:t>
      </w:r>
      <w:r>
        <w:rPr>
          <w:lang w:val="ne_NP" w:bidi="ne_NP"/>
        </w:rPr>
        <w:t xml:space="preserve"> भनेर बोलाउँछन्। परमेश्वरको व्यवस्थाको व्याख्या गर्न परमेश्वरबाट साँचो अधिकार भएको व्यक्ति येशू हुनुहुन्छ भन्ने कुरालाई यो उपाधिले औंल्याउँछ।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शैतानले ती महिलालाई १८ वर्षसम्म बाँधेर राखेको थियो भनेर येशू भन्नुहुन्छ। </w:t>
      </w:r>
      <w:r>
        <w:rPr>
          <w:b/>
          <w:lang w:val="ne_NP" w:bidi="ne_NP"/>
        </w:rPr>
        <w:t>शैतान</w:t>
      </w:r>
      <w:r>
        <w:rPr>
          <w:lang w:val="ne_NP" w:bidi="ne_NP"/>
        </w:rPr>
        <w:t xml:space="preserve"> भन्नाले सबै दुष्ट आत्माहरूको प्रमुख र परमेश्वर र उहाँका मानिसहरूको शत्रुलाई बुझाउँछ। तपाईंले पहिले गरेजस्तै शैतानलाई अनुवाद गर्ने कुरा सुनिश्चित गर्नुहोस्। </w:t>
      </w:r>
      <w:r>
        <w:rPr>
          <w:b/>
          <w:lang w:val="ne_NP" w:bidi="ne_NP"/>
        </w:rPr>
        <w:t>शैतान</w:t>
      </w:r>
      <w:r>
        <w:rPr>
          <w:lang w:val="ne_NP" w:bidi="ne_NP"/>
        </w:rPr>
        <w:t xml:space="preserve"> मुख्य शब्दावलीमा छ।</w:t>
      </w:r>
    </w:p>
    <w:p>
      <w:pPr/>
      <w:r>
        <w:rPr>
          <w:lang w:val="ne_NP" w:bidi="ne_NP"/>
        </w:rPr>
      </w:r>
      <w:r>
        <w:rPr>
          <w:lang w:val="ne_NP" w:bidi="ne_NP"/>
        </w:rPr>
        <w:t xml:space="preserve">येशूले ती महिलालाई </w:t>
      </w:r>
      <w:r>
        <w:rPr>
          <w:b/>
          <w:lang w:val="ne_NP" w:bidi="ne_NP"/>
        </w:rPr>
        <w:t>अब्राहामको सन्तान</w:t>
      </w:r>
      <w:r>
        <w:rPr>
          <w:lang w:val="ne_NP" w:bidi="ne_NP"/>
        </w:rPr>
        <w:t xml:space="preserve"> भन्नुहुन्छ। </w:t>
      </w:r>
      <w:r>
        <w:rPr>
          <w:b/>
          <w:lang w:val="ne_NP" w:bidi="ne_NP"/>
        </w:rPr>
        <w:t>अब्राहाम</w:t>
      </w:r>
      <w:r>
        <w:rPr>
          <w:lang w:val="ne_NP" w:bidi="ne_NP"/>
        </w:rPr>
        <w:t xml:space="preserve"> तिनीहरूका पुर्खा भएको हुनाले यो यहूदी मानिसहरूका लागि अर्को नाम थियो। परमेश्वरले ती महिलालाई आफ्ना विशेष मानिसहरूमध्ये एकको रूपमा स्वीकार गर्नुहुन्छ भनेर येशूले भन्दै हुनुहुन्थ्यो।</w:t>
      </w:r>
    </w:p>
    <w:p>
      <w:pPr/>
      <w:r>
        <w:rPr>
          <w:lang w:val="ne_NP" w:bidi="ne_NP"/>
        </w:rPr>
      </w:r>
      <w:r>
        <w:rPr>
          <w:lang w:val="ne_NP" w:bidi="ne_NP"/>
        </w:rPr>
        <w:t xml:space="preserve">येशूले सभाघरका अगुवा र उनीजस्तै सोच्नेहरूलाई </w:t>
      </w:r>
      <w:r>
        <w:rPr>
          <w:b/>
          <w:lang w:val="ne_NP" w:bidi="ne_NP"/>
        </w:rPr>
        <w:t>पाखण्डी</w:t>
      </w:r>
      <w:r>
        <w:rPr>
          <w:lang w:val="ne_NP" w:bidi="ne_NP"/>
        </w:rPr>
        <w:t xml:space="preserve"> भन्नुहुन्छ, अर्थात् ती मानिसहरू जसले अरूले एउटा तरिकाले जिऊन् भन्ने अपेक्षा गर्छन् तर उनीहरू आफैँ त्यसरी जिउँदैनन्। तपाईंले अघिल्लो खण्डहरूमा गरेजस्तै पाखण्डीलाई अनुवाद गर्ने कुरा सुनिश्चित गर्नुहोस्। </w:t>
      </w:r>
      <w:r>
        <w:rPr>
          <w:b/>
          <w:lang w:val="ne_NP" w:bidi="ne_NP"/>
        </w:rPr>
        <w:t>पाखण्डी</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13:18–21</w:t>
      </w:r>
      <w:r>
        <w:rPr>
          <w:lang w:val="ne_NP" w:bidi="ne_NP"/>
        </w:rPr>
      </w:r>
    </w:p>
    <w:p>
      <w:pPr>
        <w:pStyle w:val="Heading3"/>
      </w:pPr>
      <w:r>
        <w:rPr>
          <w:lang w:val="ne_NP" w:bidi="ne_NP"/>
        </w:rPr>
        <w:t>Step 1</w:t>
      </w:r>
    </w:p>
    <w:p>
      <w:pPr/>
      <w:r>
        <w:rPr>
          <w:lang w:val="ne_NP" w:bidi="ne_NP"/>
        </w:rPr>
      </w:r>
      <w:r>
        <w:rPr>
          <w:lang w:val="ne_NP" w:bidi="ne_NP"/>
        </w:rPr>
        <w:t>लूका १३:१८–२१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कथाले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येशूले यहूदी विश्रामको दिनमा सभाघर वा यहूदी आराधना गर्ने ठाउँमा एक लङ्गडी महिलालाई निको पार्नुभयो। पछि, सभाघरका अगुवाले येशूको शिक्षाको आलोचना गरे। येशूले सभाघरको अगुवाको सामना गर्नुभयो र विश्रामको दिनमा ती महिलालाई निको पार्नु गलत थिएन भनेर भन्नुभयो। अब, येशूले परमेश्वरको राज्यको बारेमा दुई दृष्टान्तहरू सुनाउनुहुन्छ।</w:t>
      </w:r>
    </w:p>
    <w:p>
      <w:pPr/>
      <w:r>
        <w:rPr>
          <w:lang w:val="ne_NP" w:bidi="ne_NP"/>
        </w:rPr>
      </w:r>
      <w:r>
        <w:rPr>
          <w:lang w:val="ne_NP" w:bidi="ne_NP"/>
        </w:rPr>
        <w:t>येशूले ती दुई दृष्टान्तहरू सभाघरमा भन्नुभयो वा पछि, उहाँले कुँजी स्त्रीलाई निको पारेपछि भन्नुभएको थियो भन्ने कुरा लूकाले हामीलाई बताउँदैनन्। परमेश्वरको राज्य, वा मानिसहरूको हृदयमा परमेश्वरको शासनका बारेमा येशूका शिक्षाहरू उहाँले गर्नुभएको निको पार्ने कामसँग सम्बन्धित थिए भन्ने कुरा यसको विषयवस्तुबाट स्पष्ट हुन्छ। धार्मिक नेताहरूका अनुसार, येशूले निको पार्ने काम अव्यावहारिक थियो किनभने यो एउटा सभाघरमा थियो। निको पार्ने काम उचित समयमा भएको थिएन किनभने यो विश्रामको दिनमा भएको थियो। र धार्मिक नेताहरूका अनुसार, येशूको चङ्गाइ गलत किसिमको व्यक्तितर्फ लक्षित थियो किनभने उनी एक बहिष्कृत महिला थिइन्। तर येशूले परमेश्वरको राज्य कस्तो हुन्छ भनेर वर्णन गर्दै धार्मिक नेताहरूका विश्वाससँग तुलना गर्नुहुन्छ। उहाँले परमेश्वरको राज्यलाई राजसी चित्रणबाट होइन बरू गाउँको दैनिक जीवनका चित्रणहरूबाट वर्णन गर्नुहुन्छ।</w:t>
      </w:r>
    </w:p>
    <w:p>
      <w:pPr/>
      <w:r>
        <w:rPr>
          <w:lang w:val="ne_NP" w:bidi="ne_NP"/>
        </w:rPr>
      </w:r>
      <w:r>
        <w:rPr>
          <w:lang w:val="ne_NP" w:bidi="ne_NP"/>
        </w:rPr>
        <w:t>येशूको पहिलो दृष्टान्तले परमेश्वरको राज्यलाई रायोको बीउसँग तुलना गर्छ ताकि परमेश्वरको राज्य कसरी बढ्छ र विस्तार हुन्छ भनेर देखाउन सकियोस्। येशूले एउटै अर्थ भएका दुई प्रश्नहरू सोधेर सुरु गर्नुहुन्छ। यो दोहोर्याइले उहाँले भन्न लागेको कुरामा जोड दिन्छ र उहाँको शिक्षामा एउटा नयाँ विषयवस्तुको परिचय दिन्छ। यहूदीहरूका लागि, रायोको बीउ सबै भन्दा सानो कुराको प्रतीक थियो। बीउ सानो भए तापनि, जब कसैले बीउ रोप्यो, यो तीन मिटर वा दस फिट अग्लो रूखको रूपमा बढ्यो। रायोको बीउजस्तै, परमेश्वरको राज्य धेरै सानो रूपमा सुरु हुन्छ, तर समयसँगै यो धेरै ठूलो हुन्छ। रूख यति अग्लो हुन्छ कि उड्न सक्ने चराहरूले यसका हाँगाहरूमा गुँड बनाउँछन्।</w:t>
      </w:r>
    </w:p>
    <w:p>
      <w:pPr/>
      <w:r>
        <w:rPr>
          <w:lang w:val="ne_NP" w:bidi="ne_NP"/>
        </w:rPr>
      </w:r>
      <w:r>
        <w:rPr>
          <w:lang w:val="ne_NP" w:bidi="ne_NP"/>
        </w:rPr>
        <w:t>रोक्नुहोस् र आफ्नो टोलीलाई तोरीको बीउ र यो बढ्नलागेको रूखको एउटा तस्वीर देखाउनुहोस्।</w:t>
      </w:r>
    </w:p>
    <w:p>
      <w:pPr/>
      <w:r>
        <w:rPr>
          <w:lang w:val="ne_NP" w:bidi="ne_NP"/>
        </w:rPr>
      </w:r>
      <w:r>
        <w:rPr>
          <w:lang w:val="ne_NP" w:bidi="ne_NP"/>
        </w:rPr>
        <w:t>येशूले दोस्रो दृष्टान्त सुनाएर अर्को तुलना गर्नुहुन्छ। येशूले पहिले जस्तै प्रश्न सोध्नुहुन्छ, "मैले परमेश्वरको राज्यलाई केसँग तुलना गरूँ?" र प्रश्नको जवाफ आउने आशा गर्नुहुन्न। यसको सट्टा, उहाँले परमेश्वरको राज्यलाई खमिरसँग तुलना गरेर जवाफ दिनुहुन्छ। दृष्टान्तमा, एक महिलाले रोटी बनाइरहेकी छिन्। उनले धेरै मात्राको पीठोमा थोरै मात्रामा खमिर, वा रोटीको पीठोलाई फुलाउन र बढाउन प्रयोग गरिने पदार्थलाई थप्छिन्। विद्वानहरूलाई "सीह" भन्ने नाप्ने भाँडाको आधुनिक नापमा ठ्याक्कै कति हुन्छ भनेर थाहा छैन। १०० भन्दा बढी मानिसहरूलाई खुवाउन रोटी पकाउन यो पिठो पर्याप्त हुने थियो भन्ने कुरा हामीलाई थाहा छ! खमिरले सबै पीठोलाई राम्रोसँग प्रभाव नपारेसम्म यो पीठोभरि फैलिइरहन्छ। सामान्यतया यो हुन धेरै घण्टा लाग्थ्यो। केही मानिसहरूको जीवनमा परेको परमेश्वरको शासनको प्रभाव सम्पूर्ण संसारमा फैलिने तरिका पनि यही हो ।</w:t>
      </w:r>
    </w:p>
    <w:p>
      <w:pPr/>
      <w:r>
        <w:rPr>
          <w:lang w:val="ne_NP" w:bidi="ne_NP"/>
        </w:rPr>
      </w:r>
      <w:r>
        <w:rPr>
          <w:lang w:val="ne_NP" w:bidi="ne_NP"/>
        </w:rPr>
        <w:t>रोक्नुहोस् र आफ्नो टोलीलाई रोटी बनाउन खमिरलाई पिठोमा मुछ्दै गरेको एक महिलाको फोटो देखाउनुहोस्। आफ्नो टोलीसँग छलफल गर्नुहोस्। तपाईं बसोबास गर्ने ठाउँमा मानिसहरूले कसरी रोटी बनाउँछन्? प्रक्रियाको वर्णन गर्नुहोस्।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सिकाउँदै हुनुहुन्छ। उहाँले परमेश्वरको राज्यलाई रायोको बीउसँग तुलना गर्नुहुन्छ। एक मालीले रायोको बीउ रोप्छ। समयसँगै, यो बढेर एउटा ठूलो रूख बन्छ र चराहरूले यसमा गुँड लगाउँछन्।</w:t>
      </w:r>
    </w:p>
    <w:p>
      <w:pPr/>
      <w:r>
        <w:rPr>
          <w:lang w:val="ne_NP" w:bidi="ne_NP"/>
        </w:rPr>
      </w:r>
      <w:r>
        <w:rPr>
          <w:b/>
          <w:lang w:val="ne_NP" w:bidi="ne_NP"/>
        </w:rPr>
        <w:t>दोस्रो दृश्य:</w:t>
      </w:r>
      <w:r>
        <w:rPr>
          <w:lang w:val="ne_NP" w:bidi="ne_NP"/>
        </w:rPr>
        <w:t xml:space="preserve"> येशूले परमेश्वरको राज्यलाई खमिरसँग तुलना गर्नुहुन्छ। एक महिला सानो खमिर र ठूलो मात्रा पीठो लिँदै काम गर्छिन्। उनले रोटी बनाउँछिन् र १०० जनालाई खुवाउन यो पर्याप्त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येशूको कुरा सुन्नेहरू</w:t>
      </w:r>
    </w:p>
    <w:p>
      <w:pPr>
        <w:pStyle w:val="ListBullet"/>
        <w:spacing w:line="240" w:lineRule="auto"/>
        <w:ind w:left="720"/>
      </w:pPr>
      <w:r>
        <w:rPr>
          <w:lang w:val="ne_NP" w:bidi="ne_NP"/>
        </w:rPr>
      </w:r>
      <w:r>
        <w:rPr>
          <w:lang w:val="ne_NP" w:bidi="ne_NP"/>
        </w:rPr>
        <w:t>माली</w:t>
      </w:r>
    </w:p>
    <w:p>
      <w:pPr>
        <w:pStyle w:val="ListBullet"/>
        <w:spacing w:line="240" w:lineRule="auto"/>
        <w:ind w:left="720"/>
      </w:pPr>
      <w:r>
        <w:rPr>
          <w:lang w:val="ne_NP" w:bidi="ne_NP"/>
        </w:rPr>
      </w:r>
      <w:r>
        <w:rPr>
          <w:lang w:val="ne_NP" w:bidi="ne_NP"/>
        </w:rPr>
        <w:t>पीठो मुछ्दै गरेकी महिला</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यहूदी विश्रामको दिनमा सानो दर्जाकी एक महिलालाई निको पार्नुभएपछि तुरुन्तै येशूले ती दृष्टान्तहरू सिकाउनुभएको थियो भन्ने कुरा सम्झनु महत्त्वपूर्ण छ। धार्मिक नेताहरूले उहाँबाट यस्तो कुराको अपेक्षा गरेका थिएनन्।</w:t>
      </w:r>
    </w:p>
    <w:p>
      <w:pPr/>
      <w:r>
        <w:rPr>
          <w:lang w:val="ne_NP" w:bidi="ne_NP"/>
        </w:rPr>
      </w:r>
      <w:r>
        <w:rPr>
          <w:lang w:val="ne_NP" w:bidi="ne_NP"/>
        </w:rPr>
        <w:t>येशूले परमेश्वरको राज्य मानिसहरूले सोचेभन्दा कसरी फरक छ भन्ने बारेमा सिकाउँदै हुनुहुन्छ भन्ने कुरा सम्झनु महत्त्वपूर्ण छ। उहाँले गाउँमा बस्ने साधारण मानिसहरूले बुझ्न सक्ने खालका तुलनाहरू प्रयोग गर्नुहुन्छ।</w:t>
      </w:r>
    </w:p>
    <w:p>
      <w:pPr/>
      <w:r>
        <w:rPr>
          <w:lang w:val="ne_NP" w:bidi="ne_NP"/>
        </w:rPr>
      </w:r>
      <w:r>
        <w:rPr>
          <w:lang w:val="ne_NP" w:bidi="ne_NP"/>
        </w:rPr>
        <w:t>येशूले सोध्नुहुन्छ, "परमेश्वरको राज्य कस्तो हो?" मैले यसलाई केसँग तुलना गर्न सक्छु?"</w:t>
      </w:r>
    </w:p>
    <w:p>
      <w:pPr/>
      <w:r>
        <w:rPr>
          <w:lang w:val="ne_NP" w:bidi="ne_NP"/>
        </w:rPr>
      </w:r>
      <w:r>
        <w:rPr>
          <w:lang w:val="ne_NP" w:bidi="ne_NP"/>
        </w:rPr>
        <w:t>येशूले एउटा प्रश्नको सुरुवात गर्नुहुन्छ भन्ने कुरा उहाँले दर्शकहरूले जवाफको अपेक्षा गर्नुहुन्न। दुवै दृष्टान्तहरूमा, येशूले आफूलाई एउटा प्रश्न सोध्नुहुन्छ। यसलाई येशू सोच्दै हुनुहुन्छ भन्ने देखाउन सकिन्छ।</w:t>
      </w:r>
    </w:p>
    <w:p>
      <w:pPr/>
      <w:r>
        <w:rPr>
          <w:lang w:val="ne_NP" w:bidi="ne_NP"/>
        </w:rPr>
      </w:r>
      <w:r>
        <w:rPr>
          <w:lang w:val="ne_NP" w:bidi="ne_NP"/>
        </w:rPr>
        <w:t>येशूले परमेश्वरको राज्यलाई रायो दानासँग तुलना गर्नुहुन्छ। एक मालीले रायोको बीउ रोप्छ। समयसँगै, यो बढेर एउटा ठूलो रूख बन्छ र चराहरूले यसमा गुँड बनाउँछन्। त्यसपछि येशूले परमेश्वरको राज्यलाई खमिरसँग तुलना गर्नुहुन्छ। एक महिला सानो खमिर र ठूलो मात्रा पीठो लिँदै काम गर्छिन्। उनले रोटी बनाउँछिन् र १०० जनालाई खुवाउन यो पर्याप्त छ।</w:t>
      </w:r>
    </w:p>
    <w:p>
      <w:pPr/>
      <w:r>
        <w:rPr>
          <w:lang w:val="ne_NP" w:bidi="ne_NP"/>
        </w:rPr>
      </w:r>
      <w:r>
        <w:rPr>
          <w:lang w:val="ne_NP" w:bidi="ne_NP"/>
        </w:rPr>
        <w:t>येशूले पहिले खमिरको तुलना प्रयोग गर्नुभएको थियो भन्ने कुरा सम्झनु महत्त्वपूर्ण छ। अघिल्लो पटक, येशूले धार्मिक नेताहरूको पाखण्डलाई जनाउन खमिर प्रयोग गर्नुभयो। अब, उहाँले यसलाई परमेश्वरको राज्यको एउटा राम्रो तुलनाको रूपमा प्रयोग गर्नुहुन्छ।</w:t>
      </w:r>
    </w:p>
    <w:p>
      <w:pPr/>
      <w:r>
        <w:rPr>
          <w:lang w:val="ne_NP" w:bidi="ne_NP"/>
        </w:rPr>
      </w:r>
      <w:r>
        <w:rPr>
          <w:lang w:val="ne_NP" w:bidi="ne_NP"/>
        </w:rPr>
        <w:t>यो सम्झनु महत्त्वपूर्ण छ कि दुवै दृष्टान्तहरूले धेरै सानो कुराले कसरी ठूलो प्रभाव पार्छ भनेर देखाउँछन्। येशूले यी दुई कथाहरू प्रयोग गरेर परमेश्वरको राज्य कस्तो हुन्छ भनेर बताउनुभयो; यो सानो रूपमा सुरु हुनेछ तर समयसँगै कसैले सोचेभन्दा ठूलो 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येशूको कुरा सुन्नेहरू</w:t>
      </w:r>
    </w:p>
    <w:p>
      <w:pPr>
        <w:pStyle w:val="ListBullet"/>
        <w:spacing w:line="240" w:lineRule="auto"/>
        <w:ind w:left="720"/>
      </w:pPr>
      <w:r>
        <w:rPr>
          <w:lang w:val="ne_NP" w:bidi="ne_NP"/>
        </w:rPr>
      </w:r>
      <w:r>
        <w:rPr>
          <w:lang w:val="ne_NP" w:bidi="ne_NP"/>
        </w:rPr>
        <w:t>माली</w:t>
      </w:r>
    </w:p>
    <w:p>
      <w:pPr>
        <w:pStyle w:val="ListBullet"/>
        <w:spacing w:line="240" w:lineRule="auto"/>
        <w:ind w:left="720"/>
      </w:pPr>
      <w:r>
        <w:rPr>
          <w:lang w:val="ne_NP" w:bidi="ne_NP"/>
        </w:rPr>
      </w:r>
      <w:r>
        <w:rPr>
          <w:lang w:val="ne_NP" w:bidi="ne_NP"/>
        </w:rPr>
        <w:t>पीठो मुछ्दै गरेकी महिला</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रायोको बीउ रोप्ने मालीको अभिनय गर्ने कुरा निश्चित गर्नुहोस्। रायोको बीउ कसरी रूख भयो र चराहरूले यसका हाँगाहरूमा गुँड बनाउँछन् भनेर देखाउन टोलीले हाँगा वा कुचो जस्ता सामग्रीहरू प्रयोग गर्न सक्छ।</w:t>
      </w:r>
    </w:p>
    <w:p>
      <w:pPr/>
      <w:r>
        <w:rPr>
          <w:lang w:val="ne_NP" w:bidi="ne_NP"/>
        </w:rPr>
      </w:r>
      <w:r>
        <w:rPr>
          <w:lang w:val="ne_NP" w:bidi="ne_NP"/>
        </w:rPr>
        <w:t>टोलीले रोटी बनाउन खमिर प्रयोग गरिरहेकी एक महिलाको अभिनय गरेको कुरा सुनिश्चित गर्नुहोस्। खमिरले सबै पीठोलाई प्रभाव पारेको छ भनेर देखाउन टोलीले साना ढुङ्गासहितको माटो वा रङ मिसाइएको पीठोजस्ता सामग्रीहरू प्रयोग गर्न सक्छ।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रायोको बीउ बढेर ठूलो रूख बनेको उदाहरण दिनुभएको अभिनय गर्नुहोस्।</w:t>
      </w:r>
    </w:p>
    <w:p>
      <w:pPr/>
      <w:r>
        <w:rPr>
          <w:lang w:val="ne_NP" w:bidi="ne_NP"/>
        </w:rPr>
      </w:r>
      <w:r>
        <w:rPr>
          <w:lang w:val="ne_NP" w:bidi="ne_NP"/>
        </w:rPr>
        <w:t>अभिनय रोक्नुहोस्: मालीको भूमिका खेल्ने कलाकारलाई सोध्नुहोस्, "तपाईंलाई कस्तो महसुस भइरहेको छ?" तपाईंले यस्ता कुराहरू सुन्न सक्नुहुन्छ, "यो सानो बीउ कसरी यति धेरै अग्लो भयो भन्ने देखेर म प्रभावित छु," "त्यो बीउ मरेन, तर स्वस्थ रूखको रूपमा बढेकोमा म खुसी छु," र "शान्तिपूर्ण। चराहरूलाई हेर्न पाउनु सुन्दर कुरा हो।" अभिनय फेरि सुरु गर्नुहोस्।</w:t>
      </w:r>
    </w:p>
    <w:p>
      <w:pPr/>
      <w:r>
        <w:rPr>
          <w:lang w:val="ne_NP" w:bidi="ne_NP"/>
        </w:rPr>
      </w:r>
      <w:r>
        <w:rPr>
          <w:lang w:val="ne_NP" w:bidi="ne_NP"/>
        </w:rPr>
        <w:t>येशूले सबै पीठोलाई प्रभाव पार्ने खमिरको थोरै मात्राको उदाहरण दिनुभएको अभिनय गर्नुहोस्।</w:t>
      </w:r>
    </w:p>
    <w:p>
      <w:pPr/>
      <w:r>
        <w:rPr>
          <w:lang w:val="ne_NP" w:bidi="ne_NP"/>
        </w:rPr>
      </w:r>
      <w:r>
        <w:rPr>
          <w:lang w:val="ne_NP" w:bidi="ne_NP"/>
        </w:rPr>
        <w:t>अभिनय रोक्नुहोस्: दर्शकहरूको भूमिका खेल्ने कलाकारलाई सोध्नुहोस्, "तपाईंलाई कस्तो महसुस भइरहेको छ?" तपाईंले यस्ता कुराहरू सुन्न सक्नुहुन्छ, "आशावादी छौ।" परमेश्वरको राज्य बढ्नेछ!" "के हामीले पर्खिरहेका क्रान्ति यही हो?" र "येशूले मैले बुझ्न सक्ने उदाहरणहरू प्रयोग गर्नुभएकोमा म खुसी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सिकाउँदै हुनुहुन्छ र </w:t>
      </w:r>
      <w:r>
        <w:rPr>
          <w:b/>
          <w:lang w:val="ne_NP" w:bidi="ne_NP"/>
        </w:rPr>
        <w:t>परमेश्वरको राज्यलाई</w:t>
      </w:r>
      <w:r>
        <w:rPr>
          <w:lang w:val="ne_NP" w:bidi="ne_NP"/>
        </w:rPr>
        <w:t xml:space="preserve"> दुई फरक कुराहरूसँग तुलना गर्नुहुन्छ। "परमेश्वरको राज्य" ले परमेश्वरले नयाँ तरिकाले मानिसहरूको हृदयमा शासन गर्ने कुरालाई जनाउँछ। तपाईंले पहिले गरेजस्तै परमेश्वरको राज्यलाई अनुवाद गर्ने कुरा 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येशूले परमेश्वरको राज्यलाई </w:t>
      </w:r>
      <w:r>
        <w:rPr>
          <w:b/>
          <w:lang w:val="ne_NP" w:bidi="ne_NP"/>
        </w:rPr>
        <w:t>रायो दाना</w:t>
      </w:r>
      <w:r>
        <w:rPr>
          <w:lang w:val="ne_NP" w:bidi="ne_NP"/>
        </w:rPr>
        <w:t>सँग तुलना गर्नुहुन्छ। यहूदीहरूले तोरीको बीउलाई सानोपनको प्रतीक मान्थे।</w:t>
      </w:r>
    </w:p>
    <w:p>
      <w:pPr/>
      <w:r>
        <w:rPr>
          <w:lang w:val="ne_NP" w:bidi="ne_NP"/>
        </w:rPr>
      </w:r>
      <w:r>
        <w:rPr>
          <w:lang w:val="ne_NP" w:bidi="ne_NP"/>
        </w:rPr>
        <w:t>यदि तपाईंले पहिले नै देखाउनुभएको छैन भने, रोक्नुहोस् र आफ्नो टोलीलाई रायोको दानाको तस्वीर देखाउनुहोस् र यो बढेर कस्तो हुन्छ त्यससँग तुलना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13:22–30</w:t>
      </w:r>
      <w:r>
        <w:rPr>
          <w:lang w:val="ne_NP" w:bidi="ne_NP"/>
        </w:rPr>
      </w:r>
    </w:p>
    <w:p>
      <w:pPr>
        <w:pStyle w:val="Heading3"/>
      </w:pPr>
      <w:r>
        <w:rPr>
          <w:lang w:val="ne_NP" w:bidi="ne_NP"/>
        </w:rPr>
        <w:t>Step 1</w:t>
      </w:r>
    </w:p>
    <w:p>
      <w:pPr/>
      <w:r>
        <w:rPr>
          <w:lang w:val="ne_NP" w:bidi="ne_NP"/>
        </w:rPr>
      </w:r>
      <w:r>
        <w:rPr>
          <w:lang w:val="ne_NP" w:bidi="ne_NP"/>
        </w:rPr>
        <w:t>लूका १३:२२–३०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येशूले एक लङ्गडी महिलालाई निको पार्नुभयो र त्यसपछि परमेश्वरको राज्य कस्तो हुन्छ भनेर सिकाउनुभयो। यस कथामा, येशू र उहाँका चेलाहरूले यरूशलेमतिर आफ्नो यात्रालाई जारी राख्छन् जहाँ उहाँको मृत्यु हुनेछ भन्ने कुरा उहाँलाई थाहा छ। बाटोमा, येशू गाउँहरूमा रोकिनुहुन्छ र मानिसहरूलाई सिकाउनुहुन्छ। केही मानिसहरूले मात्र मुक्ति पाउनेछन् कि भनेर कसैले उहाँलाई सोध्छ।</w:t>
      </w:r>
    </w:p>
    <w:p>
      <w:pPr/>
      <w:r>
        <w:rPr>
          <w:lang w:val="ne_NP" w:bidi="ne_NP"/>
        </w:rPr>
      </w:r>
      <w:r>
        <w:rPr>
          <w:lang w:val="ne_NP" w:bidi="ne_NP"/>
        </w:rPr>
        <w:t>येशू र उहाँका चेलाहरू यरूशलेम जान गाउँहरू भएर यात्रा गर्छन्। प्रत्येक शहरमा, येशू मानिसहरूलाई सिकाउन रोकिनुभयो। एक पटक, एकजना व्यक्तिले येशूलाई सोधे, "प्रभु, के थोरै मानिसहरू मात्र बचाइनेछन्?" यहाँ, बचाइयो भन्नुको अर्थ पापको दण्ड वा परमेश्वरप्रतिको अनाज्ञाकारिताबाट बचाइनु वा छुटकारा पाउनु हो। लूकाले हामीलाई यो व्यक्ति को हो भनेर बताउँदैनन्, जसले गर्दा येशूको जवाफ सबैका लागि हो भन्ने कुरा संकेत गर्छ।</w:t>
      </w:r>
    </w:p>
    <w:p>
      <w:pPr/>
      <w:r>
        <w:rPr>
          <w:lang w:val="ne_NP" w:bidi="ne_NP"/>
        </w:rPr>
      </w:r>
      <w:r>
        <w:rPr>
          <w:lang w:val="ne_NP" w:bidi="ne_NP"/>
        </w:rPr>
        <w:t>येशूले मुक्ति पाउने थोरै मानिसहरूको बारेमा होइन, तर मुक्ति नपाउने धेरै मानिसहरूको बारेमा कुरा गरेर जवाफ दिनुहुन्छ। येशूले परमेश्वरको राज्य, वा मानिसहरूको हृदयमा परमेश्वरले गर्ने शासनलाई, साँघुरो ढोका भएको घरसँग तुलना गर्नुहुन्छ। परमेश्वरको राज्य र साँघुरो ढोका दुवै भित्र पस्न गाह्रो छ।</w:t>
      </w:r>
    </w:p>
    <w:p>
      <w:pPr/>
      <w:r>
        <w:rPr>
          <w:lang w:val="ne_NP" w:bidi="ne_NP"/>
        </w:rPr>
      </w:r>
      <w:r>
        <w:rPr>
          <w:lang w:val="ne_NP" w:bidi="ne_NP"/>
        </w:rPr>
        <w:t>रोक्नुहोस् र यहूदी घरको अगाडि ढोकाको तस्वीर देखाउनुहोस्। आफ्नो टोलीसँग छलफल गर्नुहोस्: तपाईंको संस्कृतिमा घरका प्रवेशद्वारहरू कस्ता देखिन्छन्? कसैले आफ्नो आगमनको घोषणा कसरी गर्छ? एकैपटक कति मानिसहरू घरमा पस्न सक्छन्?</w:t>
      </w:r>
    </w:p>
    <w:p>
      <w:pPr/>
      <w:r>
        <w:rPr>
          <w:lang w:val="ne_NP" w:bidi="ne_NP"/>
        </w:rPr>
      </w:r>
      <w:r>
        <w:rPr>
          <w:lang w:val="ne_NP" w:bidi="ne_NP"/>
        </w:rPr>
        <w:t>मानिसहरूले परमेश्वरको राज्यमा प्रवेश गर्न संघर्ष गर्नुपर्छ, वा कडा परिश्रम गर्नुपर्छ भनेर येशू भन्नुहुन्छ। मानिसहरू असल कामहरू गरेर परमेश्वरको राज्यमा प्रवेश गर्छन् भन्ने कुरा होइन। धेरै मानिसहरू परमेश्वरको राज्यमा प्रवेश गर्न चाहनेछन्, तर ढोका बन्द हुने भएकोले तिनीहरू पस्न सक्नेछैनन् भनेर येशूले व्याख्या गर्नुहुन्छ। घरको मालिकले ढोका बन्द गरे। उहाँ मात्र हुनुहुन्छ जसले ढोका खोल्न र मानिसहरूलाई भित्र पस्न अनुमति दिन सक्नुहुन्छ। एक पटक मालिक उठेर ढोका बन्द गरेपछि कोही पनि भित्र पस्न सक्ने छैन भनेर येशू भन्नुहुन्छ। येशूले मानिसहरूलाई परमेश्वरको आज्ञा पालन गर्न प्रयास गर्न आग्रह गरिरहनुभएको छ ताकि भविष्यमा तिनीहरू परमेश्वरको राज्यमा प्रवेश गर्न सकून्।</w:t>
      </w:r>
    </w:p>
    <w:p>
      <w:pPr/>
      <w:r>
        <w:rPr>
          <w:lang w:val="ne_NP" w:bidi="ne_NP"/>
        </w:rPr>
      </w:r>
      <w:r>
        <w:rPr>
          <w:lang w:val="ne_NP" w:bidi="ne_NP"/>
        </w:rPr>
        <w:t>मालिकले ढोका बन्द गरेपछि भित्र पस्ने प्रयास गर्ने मानिसहरू बाहिर ढक्ढक्याउँदै र कराउँदै उभिन्छन्। येशूको समयमा, मानिसहरू भित्र पस्नका लागि ढोका ढक्ढक्याउने गर्थे। घरधनीले बाहिरका मानिसहरू कुन परिवारका हुन् भन्ने आफूलाई थाहा नभएको भन्दै जवाफ दिन्छन्। यसले उहाँको तिनीहरूसँग कुनै सम्बन्ध थिएन भन्ने कुरा संकेत गर्छ। मालिकले मानिसहरू कहाँबाट आएका थिए भनेर उल्लेख गरिरहेका थिएनन्। बाहिरका मानिसहरूले मालिकले उनीहरूलाई चिन्छन् भनोस् भन्ने चाहन्छन्। उनीहरूले सँगै खाना खाएका छौँ भनेर भन्दै यो प्रमाणित गर्ने प्रयास गर्छन्। यहूदी संस्कृतिमा, यो मित्रताको चिन्ह थियो। यशूले उनीहरू बसोबास गर्ने शहरहरूमा पनि सिकाए भनेर तिनीहरू भन्छन्।</w:t>
      </w:r>
    </w:p>
    <w:p>
      <w:pPr/>
      <w:r>
        <w:rPr>
          <w:lang w:val="ne_NP" w:bidi="ne_NP"/>
        </w:rPr>
      </w:r>
      <w:r>
        <w:rPr>
          <w:lang w:val="ne_NP" w:bidi="ne_NP"/>
        </w:rPr>
        <w:t>रोक्नुहोस् र आफ्नो टोलीसँग छलफल गर्नुहोस्: तपाईंको संस्कृतिमा मानिसहरूले कसैलाई चिन्छन् भनेर कसरी प्रमाणित गर्छन्? तपाईं बस्ने ठाउँमा कस्ता प्रकारका साझा अनुभवहरूले विश्वास निर्माण गर्छन्?</w:t>
      </w:r>
    </w:p>
    <w:p>
      <w:pPr/>
      <w:r>
        <w:rPr>
          <w:lang w:val="ne_NP" w:bidi="ne_NP"/>
        </w:rPr>
      </w:r>
      <w:r>
        <w:rPr>
          <w:lang w:val="ne_NP" w:bidi="ne_NP"/>
        </w:rPr>
        <w:t>अरू मानिसहरू भित्र पस्न चाहन्थे किनभने तिनीहरूले येशूले सिकाउनुभएको सुनेका थिए। तिनीहरूलाई भित्र पस्न अनुमति दिइने छैन। मालिकले बाहिरका मानिसहरूलाई भन्नेछ कि उसले वास्तवमा तिनीहरूलाई चिन्दैन। मालिकले बाहिरका मानिसहरूलाई अस्वीकार गर्छन् र उनीहरूलाई जान आग्रह गर्छन्। उहाँले तिनीहरूलाई दुष्ट काम गर्नेहरू वा गल्ती गर्ने बानी परेकाहरू भन्नुहुन्छ।</w:t>
      </w:r>
    </w:p>
    <w:p>
      <w:pPr/>
      <w:r>
        <w:rPr>
          <w:lang w:val="ne_NP" w:bidi="ne_NP"/>
        </w:rPr>
      </w:r>
      <w:r>
        <w:rPr>
          <w:lang w:val="ne_NP" w:bidi="ne_NP"/>
        </w:rPr>
        <w:t>त्यसपछि येशूले घरको मालिकको कथा सुनाउन छोडेर सिधै परमेश्वरको राज्यको बारेमा बोल्न थाल्नुहुन्छ। येशूले मानिसहरूका दुई समूहहरूको बारेमा कुरा गर्नुहुन्छ: परमेश्वरको राज्यको हिस्सेदार मानिसहरू र परमेश्वरको राज्य बाहिर दण्डको ठाउँमा हुने मानिसहरू। परमेश्वरको राज्य बाहिर रहेका मानिसहरू रुनेछन् र आफ्ना दाँत किट्नेछन्, अथवा क्रोध, तीतोपन र आक्रोशको अभिव्यक्तिको रूपमा आफ्ना दाँतहरू एकसाथ रगड्नेछन्।</w:t>
      </w:r>
    </w:p>
    <w:p>
      <w:pPr/>
      <w:r>
        <w:rPr>
          <w:lang w:val="ne_NP" w:bidi="ne_NP"/>
        </w:rPr>
      </w:r>
      <w:r>
        <w:rPr>
          <w:lang w:val="ne_NP" w:bidi="ne_NP"/>
        </w:rPr>
        <w:t>रोक्नुहोस् र आफ्नो टोलीसँग छलफल गर्नुहोस्: तपाईंको संस्कृतिमा मानिसहरूले रिस, तीतोपन, वा आक्रोश कसरी व्यक्त गर्छन्? तिनीहरूको शारीरिक हाउभाउको वर्णन गर्नुहोस्।</w:t>
      </w:r>
    </w:p>
    <w:p>
      <w:pPr/>
      <w:r>
        <w:rPr>
          <w:lang w:val="ne_NP" w:bidi="ne_NP"/>
        </w:rPr>
      </w:r>
      <w:r>
        <w:rPr>
          <w:lang w:val="ne_NP" w:bidi="ne_NP"/>
        </w:rPr>
        <w:t>येशू भन्नुहुन्छ कि भविष्यमा, परमेश्वरको राज्य बाहिरका मानिसहरूले आफ्ना पुर्खाहरू र अगमवक्ताहरू वा परमेश्वरका सन्देशवाहकहरू जसले परमेश्वरमा विश्वास गर्थे र उहाँको आज्ञा पालन गर्थे तिनीहरूलाई परमेश्वरको राज्यमा देख्नेछन्। तिनीहरू आफ्ना पुर्खाहरू अब्राहाम, याकूब, र इसहाक, अगमवक्ताहरू, परमेश्वरका सन्देशवाहकहरू जो मरेका थिए, उनीहरूसँग सामेल हुन सक्नेछैनन्। यसको सट्टा, येशूमा विश्वास नगरेको कारण तिनीहरूलाई परमेश्वरको राज्यबाट निकालिनेछ। निकालिनुको अर्थ बहिष्कृत हुनु वा निष्कासित हुनु हो।</w:t>
      </w:r>
    </w:p>
    <w:p>
      <w:pPr/>
      <w:r>
        <w:rPr>
          <w:lang w:val="ne_NP" w:bidi="ne_NP"/>
        </w:rPr>
      </w:r>
      <w:r>
        <w:rPr>
          <w:lang w:val="ne_NP" w:bidi="ne_NP"/>
        </w:rPr>
        <w:t>जब प्रतिज्ञा गरिएको मुक्तिदाता आउनुहुनेछ, तब त्यहाँ एउटा ठूलो भोज हुनेछ भनेर यहूदीहरूले विश्वास गर्थे। गैर यहूदीहरू सहितका मानिसहरू सबै दिशाहरूबाट टेबलमा भोजखान आउनेछन् भन्नकालागी येशूले यो उदाहरण प्रयोग गर्नुहुन्छ। यसको अर्थ परमेश्वरको राज्यको भोजको एउटा भाग हुनु हो। त्यसपछि येशूले नसोचेको कुरा भन्नुहुन्छ। परमेश्वरले आफ्नो राज्यमा केही मानिसहरूलाई धेरै महत्त्वपूर्ण ठान्नुहुनेछ जसलाई यहूदीहरूले आदर गरेनन वा महत्त्वपूर्ण ठानेन भनेर येशू भन्नुहुन्छ। यसमा अन्यजातिहरू वा गैर यहूदीहरू पनि पर्दथे। येशूले यसको विपरीत कुरा पनि सत्य हो भनेर भन्नुहुन्छ: पृथ्वीमा उच्च स्थान भएका मानिसहरू परमेश्वरको राज्यमा तल्लो स्तरका हुनेछन्।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यरूशलेम जाने बाटोमा पर्ने शहरहरूमा सिकाउँदै हुनुहुन्छ। केही मानिसहरूले मात्र मुक्ति पाउनेछन् कि भनेर कसैले येशूलाई सोध्छ।</w:t>
      </w:r>
    </w:p>
    <w:p>
      <w:pPr/>
      <w:r>
        <w:rPr>
          <w:lang w:val="ne_NP" w:bidi="ne_NP"/>
        </w:rPr>
      </w:r>
      <w:r>
        <w:rPr>
          <w:b/>
          <w:lang w:val="ne_NP" w:bidi="ne_NP"/>
        </w:rPr>
        <w:t>दोस्रो दृश्य:</w:t>
      </w:r>
      <w:r>
        <w:rPr>
          <w:lang w:val="ne_NP" w:bidi="ne_NP"/>
        </w:rPr>
        <w:t xml:space="preserve"> परमेश्वरको राज्यमा प्रवेश गर्नकालागि साँघुरो ढोकाबाट पस्न कडा परिश्रम गर भनेर येशूले भीडलाई भन्नुहुन्छ। यदि तिनीहरू परमेश्वरको राज्यमा प्रवेश गर्न नसकेमा के हुनेछ भनेर येशूले तिनीहरूलाई भन्नुहुन्छ। साँघुरो ढोकाबाट प्रवेश नगर्ने मानिसहरूको बारेमा येशूले कुरा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दर्शक</w:t>
      </w:r>
    </w:p>
    <w:p>
      <w:pPr>
        <w:pStyle w:val="ListBullet"/>
        <w:spacing w:line="240" w:lineRule="auto"/>
        <w:ind w:left="720"/>
      </w:pPr>
      <w:r>
        <w:rPr>
          <w:lang w:val="ne_NP" w:bidi="ne_NP"/>
        </w:rPr>
      </w:r>
      <w:r>
        <w:rPr>
          <w:lang w:val="ne_NP" w:bidi="ne_NP"/>
        </w:rPr>
        <w:t>येशूलाई प्रश्न गर्ने व्यक्ति</w:t>
      </w:r>
    </w:p>
    <w:p>
      <w:pPr>
        <w:pStyle w:val="ListBullet"/>
        <w:spacing w:line="240" w:lineRule="auto"/>
        <w:ind w:left="720"/>
      </w:pPr>
      <w:r>
        <w:rPr>
          <w:lang w:val="ne_NP" w:bidi="ne_NP"/>
        </w:rPr>
      </w:r>
      <w:r>
        <w:rPr>
          <w:lang w:val="ne_NP" w:bidi="ne_NP"/>
        </w:rPr>
        <w:t>घरको मालिक</w:t>
      </w:r>
    </w:p>
    <w:p>
      <w:pPr>
        <w:pStyle w:val="ListBullet"/>
        <w:spacing w:line="240" w:lineRule="auto"/>
        <w:ind w:left="720"/>
      </w:pPr>
      <w:r>
        <w:rPr>
          <w:lang w:val="ne_NP" w:bidi="ne_NP"/>
        </w:rPr>
      </w:r>
      <w:r>
        <w:rPr>
          <w:lang w:val="ne_NP" w:bidi="ne_NP"/>
        </w:rPr>
        <w:t>भित्रका मानिसहरू</w:t>
      </w:r>
    </w:p>
    <w:p>
      <w:pPr>
        <w:pStyle w:val="ListBullet"/>
        <w:spacing w:line="240" w:lineRule="auto"/>
        <w:ind w:left="720"/>
      </w:pPr>
      <w:r>
        <w:rPr>
          <w:lang w:val="ne_NP" w:bidi="ne_NP"/>
        </w:rPr>
      </w:r>
      <w:r>
        <w:rPr>
          <w:lang w:val="ne_NP" w:bidi="ne_NP"/>
        </w:rPr>
        <w:t>बाहिरका मानिसहरू</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सबै ठाउँहरूका अन्यजातिहरू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सिकाउँदैगर्दा कसको मुक्ति हुनेछ भनेर कोहि व्यक्तिले येशूलाई प्रश्न सोध्छ। येशूले एउटा घरको मालिक र एउटा साँघुरो ढोकाको बारेमा एउटा दृष्टान्त सुनाएर जवाफ दिनुहुन्छ।</w:t>
      </w:r>
    </w:p>
    <w:p>
      <w:pPr/>
      <w:r>
        <w:rPr>
          <w:lang w:val="ne_NP" w:bidi="ne_NP"/>
        </w:rPr>
      </w:r>
      <w:r>
        <w:rPr>
          <w:lang w:val="ne_NP" w:bidi="ne_NP"/>
        </w:rPr>
        <w:t>ढोकाको विचारले ढोका कहिले खोल्ने वा बन्द गर्ने कुराको नियन्त्रण मालिकमा हुन्छ भनेर सम्झनु महत्त्वपूर्ण छ।</w:t>
      </w:r>
    </w:p>
    <w:p>
      <w:pPr/>
      <w:r>
        <w:rPr>
          <w:lang w:val="ne_NP" w:bidi="ne_NP"/>
        </w:rPr>
      </w:r>
      <w:r>
        <w:rPr>
          <w:lang w:val="ne_NP" w:bidi="ne_NP"/>
        </w:rPr>
        <w:t>साँघुरो ढोकाबाट जानुले मालिकको नजिक हुनु, मालिकलाई पछ्याउने निर्णय लिनुलाई संकेत गर्छ भनेर सम्झनु महत्त्वपूर्ण छ।</w:t>
      </w:r>
    </w:p>
    <w:p>
      <w:pPr/>
      <w:r>
        <w:rPr>
          <w:lang w:val="ne_NP" w:bidi="ne_NP"/>
        </w:rPr>
      </w:r>
      <w:r>
        <w:rPr>
          <w:lang w:val="ne_NP" w:bidi="ne_NP"/>
        </w:rPr>
        <w:t>धेरै मानिसहरू भित्र पस्न प्रयास गर्छन् तर घरको मालिकले ढोका बन्द गरेको हुनाले तिनीहरू पस्न सक्दैनन्। जब तिनीहरूले मालिकलाई आफू चिनाउने प्रयास गर्छन्, तर उनले चिन्दैनन्। उसले ढोका बन्द राख्छ र उनीहरूलाई जान भन्छ। तिनीहरू दुखित छन् किनभने तिनीहरूले आफ्ना पुर्खाहरूलाई अयहूदीहरूसँग परमेश्वरको राज्यको भोजमा देख्छन् तर तिनीहरू आफैँ भने त्यहाँ उपस्थित हुन सक्दैनन्।</w:t>
      </w:r>
    </w:p>
    <w:p>
      <w:pPr/>
      <w:r>
        <w:rPr>
          <w:lang w:val="ne_NP" w:bidi="ne_NP"/>
        </w:rPr>
      </w:r>
      <w:r>
        <w:rPr>
          <w:lang w:val="ne_NP" w:bidi="ne_NP"/>
        </w:rPr>
        <w:t>यहूदीहरूका लागि अब्राहाम, इसहाक र याकूबसँगको भोज भनेको परमेश्वरको राज्यको हिस्सा हुँदा उनिहरूले इच्छा गर्ने कुरा थियो भनेर सम्झनु महत्त्वपूर्ण छ।</w:t>
      </w:r>
    </w:p>
    <w:p>
      <w:pPr/>
      <w:r>
        <w:rPr>
          <w:lang w:val="ne_NP" w:bidi="ne_NP"/>
        </w:rPr>
      </w:r>
      <w:r>
        <w:rPr>
          <w:lang w:val="ne_NP" w:bidi="ne_NP"/>
        </w:rPr>
        <w:t>जब येशूले पूर्व, पश्चिम, दक्षिण र उत्तरबाट आउने मानिसहरू भन्नुहुन्छ तब उहाँको अर्थ संसारभरका मानिसहरू, हरेक जाति हुन् भन्ने कुरा सम्झनु महत्त्वपूर्ण छ। तिनीहरू परमेश्वरको राज्यमा भोजमा सहभागी हुनेछन्।</w:t>
      </w:r>
    </w:p>
    <w:p>
      <w:pPr/>
      <w:r>
        <w:rPr>
          <w:lang w:val="ne_NP" w:bidi="ne_NP"/>
        </w:rPr>
      </w:r>
      <w:r>
        <w:rPr>
          <w:lang w:val="ne_NP" w:bidi="ne_NP"/>
        </w:rPr>
        <w:t>यहूदीहरूका लागि अन्यजातिहरू वा गैर यहूदीहरूसँग भोजन बाँड्नु भनेको अपमानजनक कुरा थियो भनेर सम्झनु महत्त्वपूर्ण छ।</w:t>
      </w:r>
    </w:p>
    <w:p>
      <w:pPr/>
      <w:r>
        <w:rPr>
          <w:lang w:val="ne_NP" w:bidi="ne_NP"/>
        </w:rPr>
      </w:r>
      <w:r>
        <w:rPr>
          <w:lang w:val="ne_NP" w:bidi="ne_NP"/>
        </w:rPr>
        <w:t>येशूले आफ्ना श्रोताहरूलाई ध्यानपूर्वक सुन भन्नका लागि "साँच्चै" वा "हेर" जस्ता शब्द प्रयोग गर्नुहुन्छ भन्ने कुरा सम्झनु महत्त्वपूर्ण छ। येशूले आफूले नसोचेको कुरा भन्न लागेको हो भनेर जोड दिइरहनुभएको थियो। परमेश्वरको राज्यमा महत्त्वको क्रम पृथ्वीको भन्दा ठीक विपरीत हुनेछ भनेर येशूले तिनीहरूलाई भन्नुहुन्छ।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दर्शक</w:t>
      </w:r>
    </w:p>
    <w:p>
      <w:pPr>
        <w:pStyle w:val="ListBullet"/>
        <w:spacing w:line="240" w:lineRule="auto"/>
        <w:ind w:left="720"/>
      </w:pPr>
      <w:r>
        <w:rPr>
          <w:lang w:val="ne_NP" w:bidi="ne_NP"/>
        </w:rPr>
      </w:r>
      <w:r>
        <w:rPr>
          <w:lang w:val="ne_NP" w:bidi="ne_NP"/>
        </w:rPr>
        <w:t>येशूलाई प्रश्न गर्ने व्यक्ति</w:t>
      </w:r>
    </w:p>
    <w:p>
      <w:pPr>
        <w:pStyle w:val="ListBullet"/>
        <w:spacing w:line="240" w:lineRule="auto"/>
        <w:ind w:left="720"/>
      </w:pPr>
      <w:r>
        <w:rPr>
          <w:lang w:val="ne_NP" w:bidi="ne_NP"/>
        </w:rPr>
      </w:r>
      <w:r>
        <w:rPr>
          <w:lang w:val="ne_NP" w:bidi="ne_NP"/>
        </w:rPr>
        <w:t>घरको मालिक</w:t>
      </w:r>
    </w:p>
    <w:p>
      <w:pPr>
        <w:pStyle w:val="ListBullet"/>
        <w:spacing w:line="240" w:lineRule="auto"/>
        <w:ind w:left="720"/>
      </w:pPr>
      <w:r>
        <w:rPr>
          <w:lang w:val="ne_NP" w:bidi="ne_NP"/>
        </w:rPr>
      </w:r>
      <w:r>
        <w:rPr>
          <w:lang w:val="ne_NP" w:bidi="ne_NP"/>
        </w:rPr>
        <w:t>भित्रका मानिसहरू</w:t>
      </w:r>
    </w:p>
    <w:p>
      <w:pPr>
        <w:pStyle w:val="ListBullet"/>
        <w:spacing w:line="240" w:lineRule="auto"/>
        <w:ind w:left="720"/>
      </w:pPr>
      <w:r>
        <w:rPr>
          <w:lang w:val="ne_NP" w:bidi="ne_NP"/>
        </w:rPr>
      </w:r>
      <w:r>
        <w:rPr>
          <w:lang w:val="ne_NP" w:bidi="ne_NP"/>
        </w:rPr>
        <w:t>बाहिरका मानिसहरू</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सबै ठाउँहरूका अन्यजातिहरू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घरको मालिकलाई केही मानिसहरूसँग खाइरहेको र पिइरहेको देखाएर टोलीले अभिनय सुरु गर्ने कुरा सुनिश्चित गर्नुहोस्। उहाँले दृष्टान्त सुनाउँदै गर्दा तिनीहरूले येशूतिर पिठ्युँ फर्काएका छन्। पछि, घरको मालिक सडकमा मानिसहरूलाई सिकाउन बाहिर जान्छ। जब उहाँ आफ्नो घर फर्कनुहुन्छ, केही मानिसहरू फर्कन्छन् र मालिकलाई पछ्याउँछन्, तर अरूहरूले भने पछ्याउँदैनन्। मालिक केही समय पर्खन्छन्, तर त्यसपछि उनले ढोका बन्द गर्छन्।</w:t>
      </w:r>
    </w:p>
    <w:p>
      <w:pPr/>
      <w:r>
        <w:rPr>
          <w:lang w:val="ne_NP" w:bidi="ne_NP"/>
        </w:rPr>
      </w:r>
      <w:r>
        <w:rPr>
          <w:lang w:val="ne_NP" w:bidi="ne_NP"/>
        </w:rPr>
        <w:t>टोलीले साँघुरो ढोकाबाट भित्र पस्न प्रयास गर्ने मानिसहरूको अभिनय गर्ने कुरा सुनिश्चित गर्नुहोस्।</w:t>
      </w:r>
    </w:p>
    <w:p>
      <w:pPr/>
      <w:r>
        <w:rPr>
          <w:lang w:val="ne_NP" w:bidi="ne_NP"/>
        </w:rPr>
      </w:r>
      <w:r>
        <w:rPr>
          <w:lang w:val="ne_NP" w:bidi="ne_NP"/>
        </w:rPr>
        <w:t>टोलीले केही समयपछि घरको मालिकले ढोका बन्द गर्ने अभिनय गर्ने कुरा सुनिश्चित गर्नुहोस्। बाहिर छोडिएका मानिसहरू दुखी र रिसाएका छन्। तिनीहरूले घर भित्र एउटा टेबलमा हेर्छन् जहाँ अब्राहाम, इसहाक, र याकूबले मालिकसँग खाइरहेका छन्।</w:t>
      </w:r>
    </w:p>
    <w:p>
      <w:pPr/>
      <w:r>
        <w:rPr>
          <w:lang w:val="ne_NP" w:bidi="ne_NP"/>
        </w:rPr>
      </w:r>
      <w:r>
        <w:rPr>
          <w:lang w:val="ne_NP" w:bidi="ne_NP"/>
        </w:rPr>
        <w:t>टोलीले सबै ठाउँबाट टेबलमा बस्न मानिसहरू आउँदै गरेको देखाउने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र उहाँका चेलाहरू यरूशलेम जाँदै गर्दा शहरहरू भएर सिकाउँदै गरेको अभिनय गर्नुहोस्। कुनै एउटा शहरमा कसैले येशूलाई थोरै मानिसहरूले मात्र मुक्ति पाउनेछन् कि भनेर सोध्छ।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"मलाई आत्मविश्वास लाग्छ।" "हामी ती थोरैमध्येका हौं," "अलमलमा पर्दै, मैले सोचेको थिएँ कि येशू इस्राएलका सबैलाई बचाउन आउनुभएको हो," र "येशूले यस प्रश्नको जवाफ कसरी दिनुहुनेछ?" उहाँसँग सधैँ जवाफ दिने एउटा अप्रत्याशित तरिका हुन्छ।" अभिनय फेरि सुरु गर्नुहोस्।</w:t>
      </w:r>
    </w:p>
    <w:p>
      <w:pPr/>
      <w:r>
        <w:rPr>
          <w:lang w:val="ne_NP" w:bidi="ne_NP"/>
        </w:rPr>
      </w:r>
      <w:r>
        <w:rPr>
          <w:lang w:val="ne_NP" w:bidi="ne_NP"/>
        </w:rPr>
        <w:t>येशूले उहाँको कुरा सुन्ने सबैलाई साँघुरो ढोकाबाट भित्र पस्ने प्रयास गर्न भन्नुहुन्छ। धेरै मानिसहरूले भित्र पस्न प्रयास गर्छन् तर उनीहरू पस्न सक्ने छैनन् भनेर उहाँले भन्नुहुन्छ। येशू भन्नुहुन्छ, "जब घरको मालिकले ढोका बन्द गर्छ, तपाईं बाहिर बस्न सक्नुहुन्छ ढोकामा ढक्ढक्याउँदैढक्ढक्याउन सक्नुहुन्छ, तर घरको मालिकले 'मैले तिमीहरूलाई चिनेछैन' भन्नेछ।" तिमीहरूले भन्नेछौ, 'तर हामीले तपाईंको उपस्थितिमा खायौँ र पियौँ।' तर मालिकले जवाफ दिनेछ, 'तिमी को हौ भन्ने मलाई थाहा छैन।' तिमीहरू, दुष्ट काम गर्नेहरू टाढा जाऊ।'</w:t>
      </w:r>
    </w:p>
    <w:p>
      <w:pPr/>
      <w:r>
        <w:rPr>
          <w:lang w:val="ne_NP" w:bidi="ne_NP"/>
        </w:rPr>
      </w:r>
      <w:r>
        <w:rPr>
          <w:lang w:val="ne_NP" w:bidi="ne_NP"/>
        </w:rPr>
        <w:t>कार्य रोक्नुहोस्: दर्शकको भूमिका खेलिरहेका कलाकारलाई सोध्नुहोस्, "तपाईंलाई कस्तो महसुस भइरहेको छ?" तपाईंले यस्ता कुराहरू सुन्न सक्नुहुन्छ, "मलाई केवल येशूसँग हुनु आवश्यक छ भन्ने लाग्थ्यो," "चिन्तित छु।" परमेश्वरको राज्यमा प्रवेश गर्न यति गाह्रो छ भनेर मलाई थाहा थिएन," र "रिसाएको छु।" हामी परमेश्वरका मानिसहरू हौ। परमेश्वरले हामीलाई चिन्नु हुने छैन भनेर येशूले कसरी भन्न सक्नुहुन्छ?" अभिनय फेरि सुरु गर्नुहोस्।</w:t>
      </w:r>
    </w:p>
    <w:p>
      <w:pPr/>
      <w:r>
        <w:rPr>
          <w:lang w:val="ne_NP" w:bidi="ne_NP"/>
        </w:rPr>
      </w:r>
      <w:r>
        <w:rPr>
          <w:lang w:val="ne_NP" w:bidi="ne_NP"/>
        </w:rPr>
        <w:t>येशूले निरन्तर सिकाउनुहुन्छ। उहाँले भन्नुहुन्छ, जब तिमीले अब्राहाम, इसहाक र याकूबलाई परमेश्वरको राज्यमा टेबलमा खाना खाएको देख्नेछौ, तर तिमी सामेल हुन सक्ने छैनौ तब तिमी धेरै दुखी हुनेछौ र रिसाउनेछौ।" मानिसहरू संसारभरबाट आउनेछन्, सबै जातिहरूबाट आउनेछन्। तिनीहरूले परमेश्वरको राज्यको टेबलमा खाना खानेछन्। ध्यानपूर्वक सुन्नुहोस्, जसलाई तपाईंले अन्तिम ठान्नुहुन्छ उनीहरू पहिलो हुनेछन्, र जसलाई तपाईंले पहिलो हुनुपर्छ भन्ने ठान्नुहुन्छ उनीहरू अन्तिम हुनेछन्।"</w:t>
      </w:r>
    </w:p>
    <w:p>
      <w:pPr/>
      <w:r>
        <w:rPr>
          <w:lang w:val="ne_NP" w:bidi="ne_NP"/>
        </w:rPr>
      </w:r>
      <w:r>
        <w:rPr>
          <w:lang w:val="ne_NP" w:bidi="ne_NP"/>
        </w:rPr>
        <w:t>अभिनय रोक्नुहोस्: बाहिरका मानिसहरूको भूमिका खेल्ने कलाकारलाई सोध्नुहोस्, "तपाईंलाई कस्तो महसुस भइरहेको छ?" तपाईंले यस्तो कुरा सुन्न सक्नुहुन्छ, "निराश भएको छु" अब्राहामका सन्तान नभएका मानिसहरूलाई किन भित्र पस्न अनुमति दिइन्छ?" "मैले पहिलो हुनका लागि सक्दो प्रयास गरेँ, म किन अन्तिम हुनुपर्ने?" र "कस्तो दुःखको कुरा, मैले येशूको कुरा सुन्ने मात्र होइन, उहाँले भन्नुभएको कुरा पालन पनि गरेको भए हुन्थ्यो।" अन्यजातिहरूको भूमिका खेल्ने कलाकारलाई सोध्नुहोस्, "तपाईंलाई कस्तो महसुस भइरहेको छ?" तपाईंले यस्ता कुराहरू सुन्न सक्नुहुन्छ, "खुसी छु।" मैले कहिल्यै यस्तो भोजमा सहभागी हुने कल्पना पनि गरेको थिइनँ," "घरको मालिकले मलाई उपस्थित हुने प्रबन्ध मिलाइदिनुभएकोमा म खुसी छु," र "उहाँका आफ्ना धेरै मानिसहरूले उहाँले भन्नुभएको कुरा किन पालन गरेनन्?" अब्राहामको भूमिका खेल्ने कलाकारलाई सोध्नुहोस्, "तपाईंलाई कस्तो महसुस भइरहेको छ?" तपाईंले यस्ता कुराहरू सुन्न सक्नुहुन्छ, "दुखी छु।" "यदि मेरा सबै सन्तानले मात्र परमेश्वरको प्रतिज्ञा गरिएको मुक्तिदातामा विश्वास गरिदिए कस्तो हुन्थ्यो!" "परमेश्वर विश्वासयोग्य हुनुहुन्छ।" म र अरू धेरैलाई साँचो प्रतिज्ञा गरिएको भूमिमा ल्याएर उहाँले आफ्नो प्रतिज्ञा पूरा गरिरहनुभएको छ," र "विनम्र छु। मैले कहिल्यै कल्पना गर्न नसक्ने तरिकाले परमेश्वरले आफ्नो छोरालाई अर्पण गर्न सक्नुभयो।"</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र उहाँका चेलाहरू वा अनुयायीहरू </w:t>
      </w:r>
      <w:r>
        <w:rPr>
          <w:b/>
          <w:lang w:val="ne_NP" w:bidi="ne_NP"/>
        </w:rPr>
        <w:t>यरूशलेम</w:t>
      </w:r>
      <w:r>
        <w:rPr>
          <w:lang w:val="ne_NP" w:bidi="ne_NP"/>
        </w:rPr>
        <w:t xml:space="preserve"> वा यहूदीहरूको धार्मिक राजधानी भएर जाँदै छन्। </w:t>
      </w:r>
      <w:r>
        <w:rPr>
          <w:lang w:val="ne_NP" w:bidi="ne_NP"/>
        </w:rPr>
        <w:t>यरूशलेम</w:t>
      </w:r>
      <w:r>
        <w:rPr>
          <w:lang w:val="ne_NP" w:bidi="ne_NP"/>
        </w:rPr>
        <w:t xml:space="preserve"> मुख्य शब्दावलीमा छ। </w:t>
      </w:r>
    </w:p>
    <w:p>
      <w:pPr/>
      <w:r>
        <w:rPr>
          <w:lang w:val="ne_NP" w:bidi="ne_NP"/>
        </w:rPr>
      </w:r>
      <w:r>
        <w:rPr>
          <w:lang w:val="ne_NP" w:bidi="ne_NP"/>
        </w:rPr>
        <w:t>येशूले एउटा शहरमा सिकाउँदै गर्दा, कसैले उहाँलाई सोध्छ, "</w:t>
      </w:r>
      <w:r>
        <w:rPr>
          <w:b/>
          <w:lang w:val="ne_NP" w:bidi="ne_NP"/>
        </w:rPr>
        <w:t>प्रभु</w:t>
      </w:r>
      <w:r>
        <w:rPr>
          <w:lang w:val="ne_NP" w:bidi="ne_NP"/>
        </w:rPr>
        <w:t xml:space="preserve">, के केही मानिसहरूले मात्र </w:t>
      </w:r>
      <w:r>
        <w:rPr>
          <w:b/>
          <w:lang w:val="ne_NP" w:bidi="ne_NP"/>
        </w:rPr>
        <w:t>मुक्ति</w:t>
      </w:r>
      <w:r>
        <w:rPr>
          <w:lang w:val="ne_NP" w:bidi="ne_NP"/>
        </w:rPr>
        <w:t xml:space="preserve"> पाउने छन्?" यहाँ, प्रभु एउटा आदरणीय उपाधि हो जसको अर्थ मालिक भन्ने नै हुन्छ। बचाउनु भनेको परमेश्वरको पापको दण्ड वा परमेश्वरप्रतिको अनाज्ञाकारिताबाट उद्धार हुनु हो। प्रभु र उद्धार शब्दलाई पहिले गरेजस्तै अनुवाद गर्न सुनिश्चित गर्नुहोस्। </w:t>
      </w:r>
      <w:r>
        <w:rPr>
          <w:lang w:val="ne_NP" w:bidi="ne_NP"/>
        </w:rPr>
        <w:t>प्रभु</w:t>
      </w:r>
      <w:r>
        <w:rPr>
          <w:lang w:val="ne_NP" w:bidi="ne_NP"/>
        </w:rPr>
        <w:t xml:space="preserve"> र </w:t>
      </w:r>
      <w:r>
        <w:rPr>
          <w:lang w:val="ne_NP" w:bidi="ne_NP"/>
        </w:rPr>
        <w:t>मुक्ति</w:t>
      </w:r>
      <w:r>
        <w:rPr>
          <w:lang w:val="ne_NP" w:bidi="ne_NP"/>
        </w:rPr>
        <w:t xml:space="preserve"> मुख्य शब्दावलीमा छन्।</w:t>
      </w:r>
    </w:p>
    <w:p>
      <w:pPr/>
      <w:r>
        <w:rPr>
          <w:lang w:val="ne_NP" w:bidi="ne_NP"/>
        </w:rPr>
      </w:r>
      <w:r>
        <w:rPr>
          <w:lang w:val="ne_NP" w:bidi="ne_NP"/>
        </w:rPr>
        <w:t xml:space="preserve">घरको मालिकको बारेमा येशूले सुनाउनुभएको कथामा, मालिकले बाहिरका मानिसहरूलाई </w:t>
      </w:r>
      <w:r>
        <w:rPr>
          <w:b/>
          <w:lang w:val="ne_NP" w:bidi="ne_NP"/>
        </w:rPr>
        <w:t>कुकर्मीहरू</w:t>
      </w:r>
      <w:r>
        <w:rPr>
          <w:lang w:val="ne_NP" w:bidi="ne_NP"/>
        </w:rPr>
        <w:t xml:space="preserve"> भन्छन् र तिनीहरूलाई टाढा जान भन्छन्। दुष्ट मानिसहरूले गलत कुरा गर्ने मानिसहरूलाई जनाउँछन्। </w:t>
      </w:r>
      <w:r>
        <w:rPr>
          <w:lang w:val="ne_NP" w:bidi="ne_NP"/>
        </w:rPr>
        <w:t>दुष्ट</w:t>
      </w:r>
      <w:r>
        <w:rPr>
          <w:lang w:val="ne_NP" w:bidi="ne_NP"/>
        </w:rPr>
        <w:t xml:space="preserve"> शब्द मुख्य शब्दावलीमा छ।</w:t>
      </w:r>
    </w:p>
    <w:p>
      <w:pPr/>
      <w:r>
        <w:rPr>
          <w:lang w:val="ne_NP" w:bidi="ne_NP"/>
        </w:rPr>
      </w:r>
      <w:r>
        <w:rPr>
          <w:lang w:val="ne_NP" w:bidi="ne_NP"/>
        </w:rPr>
        <w:t xml:space="preserve">येशू भन्नुहुन्छ कि निकालिएका मानिसहरूले आफ्ना पुर्खाहरू र परमेश्वरका सन्देशवाहकहरू अर्थात् </w:t>
      </w:r>
      <w:r>
        <w:rPr>
          <w:b/>
          <w:lang w:val="ne_NP" w:bidi="ne_NP"/>
        </w:rPr>
        <w:t>अगमवक्ताहरू</w:t>
      </w:r>
      <w:r>
        <w:rPr>
          <w:lang w:val="ne_NP" w:bidi="ne_NP"/>
        </w:rPr>
        <w:t xml:space="preserve">लाई परमेश्वरले शासन गर्ने ठाउँ, </w:t>
      </w:r>
      <w:r>
        <w:rPr>
          <w:b/>
          <w:lang w:val="ne_NP" w:bidi="ne_NP"/>
        </w:rPr>
        <w:t>परमेश्वरको राज्य</w:t>
      </w:r>
      <w:r>
        <w:rPr>
          <w:lang w:val="ne_NP" w:bidi="ne_NP"/>
        </w:rPr>
        <w:t xml:space="preserve">मा देख्नेछन्। तिनीहरू उनीहरूसँग सामेल हुन सक्ने छैनन्। तपाईंले अघिल्लो खण्डहरूमा गरेजस्तै अगमवक्ताहरू र परमेश्वरको राज्यलाई अनुवाद गर्नेकुरा सुनिश्चित गर्नुहोस्। </w:t>
      </w:r>
      <w:r>
        <w:rPr>
          <w:lang w:val="ne_NP" w:bidi="ne_NP"/>
        </w:rPr>
        <w:t>अगमवक्ताहरू</w:t>
      </w:r>
      <w:r>
        <w:rPr>
          <w:lang w:val="ne_NP" w:bidi="ne_NP"/>
        </w:rPr>
        <w:t xml:space="preserve"> र </w:t>
      </w:r>
      <w:r>
        <w:rPr>
          <w:lang w:val="ne_NP" w:bidi="ne_NP"/>
        </w:rPr>
        <w:t>परमेश्वरको राज्य</w:t>
      </w:r>
      <w:r>
        <w:rPr>
          <w:lang w:val="ne_NP" w:bidi="ne_NP"/>
        </w:rPr>
        <w:t xml:space="preserve"> दुवै शब्दहरू मुख्य शब्दावलीमा छन्।</w:t>
      </w:r>
    </w:p>
    <w:p>
      <w:pPr/>
      <w:r>
        <w:rPr>
          <w:lang w:val="ne_NP" w:bidi="ne_NP"/>
        </w:rPr>
      </w:r>
      <w:r>
        <w:rPr>
          <w:lang w:val="ne_NP" w:bidi="ne_NP"/>
        </w:rPr>
        <w:t xml:space="preserve">परमेश्वरको राज्यको भोजमा सहभागी हुन मानिसहरू उत्तर, दक्षिण, पूर्व र पश्चिम </w:t>
      </w:r>
      <w:r>
        <w:rPr>
          <w:b/>
          <w:lang w:val="ne_NP" w:bidi="ne_NP"/>
        </w:rPr>
        <w:t>सबै दिशाहरू</w:t>
      </w:r>
      <w:r>
        <w:rPr>
          <w:lang w:val="ne_NP" w:bidi="ne_NP"/>
        </w:rPr>
        <w:t xml:space="preserve"> बाट आउनेछन् भनेर येशू भन्नुहुन्छ। मानिसहरू इस्राएलबाट मात्र होइन, तर संसारभरबाट आउनेछन् भन्ने येशूको भनाइको अर्थ हो।</w:t>
      </w:r>
    </w:p>
    <w:p>
      <w:pPr/>
      <w:r>
        <w:rPr>
          <w:lang w:val="ne_NP" w:bidi="ne_NP"/>
        </w:rPr>
      </w:r>
      <w:r>
        <w:rPr>
          <w:lang w:val="ne_NP" w:bidi="ne_NP"/>
        </w:rPr>
        <w:t>रोक्नुहोस् र आफ्नो टोलीसँग छलफल गर्नुहोस्: तपाईंको संस्कृतिमा मानिसहरूले दिशाहरूका बारेमा कसरी कुरा गर्छन्? मानिसहरू संसारभरबाट आउनेछन् भनेर तपाईंको अनुवादले देखाउँछ भन्ने कुरा सुनिश्चित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13:31–35</w:t>
      </w:r>
      <w:r>
        <w:rPr>
          <w:lang w:val="ne_NP" w:bidi="ne_NP"/>
        </w:rPr>
      </w:r>
    </w:p>
    <w:p>
      <w:pPr>
        <w:pStyle w:val="Heading3"/>
      </w:pPr>
      <w:r>
        <w:rPr>
          <w:lang w:val="ne_NP" w:bidi="ne_NP"/>
        </w:rPr>
        <w:t>Step 1</w:t>
      </w:r>
    </w:p>
    <w:p>
      <w:pPr/>
      <w:r>
        <w:rPr>
          <w:lang w:val="ne_NP" w:bidi="ne_NP"/>
        </w:rPr>
      </w:r>
      <w:r>
        <w:rPr>
          <w:lang w:val="ne_NP" w:bidi="ne_NP"/>
        </w:rPr>
        <w:t>लूका १३:३१–३५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 र उहाँका चेलाहरू यरूशलेम जाँदै थिए। येशू रोकिनुभयो र बाटोमा विभिन्न गाउँहरूमा सिकाउनुभयो। एउटा ठाउँमा, येशूले कसले मुक्ति पाउनेछ भन्ने प्रश्नको जवाफ दिनुभयो। त्यसको केही समयपछि, केही धार्मिक नेताहरूले येशूलाई त्यहाँबाट जान चेतावनी दिन्छन् किनभने हेरोदले उहाँलाई मार्न चाहन्थे।</w:t>
      </w:r>
    </w:p>
    <w:p>
      <w:pPr/>
      <w:r>
        <w:rPr>
          <w:lang w:val="ne_NP" w:bidi="ne_NP"/>
        </w:rPr>
      </w:r>
      <w:r>
        <w:rPr>
          <w:lang w:val="ne_NP" w:bidi="ne_NP"/>
        </w:rPr>
        <w:t>येशू आफ्ना चेलाहरू वा सबैभन्दा नजिकका अनुयायीहरूसँग हुनुहुन्छ र यरूशलेम जाने बाटोमा एउटा सहरमा मानिसहरूलाई सिकाउँदै हुनुहुन्छ। परमेश्वरको राज्य साँघुरो ढोका भएको घरजस्तै हो भनेर येशूले सिकाउनुभएलगत्तै, केही फरिसीहरू वा धार्मिक नेताहरूले येशूलाई त्यहाँबाट जानुहोस् भन्छन्। गालीलको राज्यपाल हेरोदले उहाँलाई मार्न चाहन्छ भनेर तिनीहरूले येशूलाई भन्छन्। तपाईंले अघिल्लो खण्डबाट सम्झनुहुनेछ कि हेरोद एन्टिपस त्यही शासक थिए जसले बप्तिस्मा दिने यूहन्नाको टाउको काटेर मारेका थिए। फरिसीहरूले यो आज्ञाको रूपमा होइन, विनम्र चेतावनीको रूपमा भन्छन्। यी फरिसीहरूले येशूलाई दिएको चेतावनीमा उनीहरू इमानदार थिए वा उहाँ टाढा जाऊन् भन्ने मात्र चाहन्थे भन्ने कुरा हामीलाई थाहा छैन।</w:t>
      </w:r>
    </w:p>
    <w:p>
      <w:pPr/>
      <w:r>
        <w:rPr>
          <w:lang w:val="ne_NP" w:bidi="ne_NP"/>
        </w:rPr>
      </w:r>
      <w:r>
        <w:rPr>
          <w:lang w:val="ne_NP" w:bidi="ne_NP"/>
        </w:rPr>
        <w:t>रोक्नुहोस् र आफ्नो टोलीसँग छलफल गर्नुहोस्: तपाईंको संस्कृतिमा, मानिसहरूले अरूलाई यो समुदाय छोड्नुहोस भनेर कसरी विनम्र रूपमा भन्छन्?</w:t>
      </w:r>
    </w:p>
    <w:p>
      <w:pPr/>
      <w:r>
        <w:rPr>
          <w:lang w:val="ne_NP" w:bidi="ne_NP"/>
        </w:rPr>
      </w:r>
      <w:r>
        <w:rPr>
          <w:lang w:val="ne_NP" w:bidi="ne_NP"/>
        </w:rPr>
        <w:t>येशूले फरिसीहरूलाई हेरोदको निम्ति सन्देश दिएर जवाफ दिनुहुन्छ। येशूले हेरोदलाई फ्याउरोसँग तुलना गर्नुहुन्छ। येशूले पहिले फ्याउरोको उदाहरण प्रयोग गर्नुभएको भए तापनि यस फ्याउरोसँगको तुलनाको अर्थ फरक छ। येशूले हेरोद चतुर थिए वा उनी फ्याउरो उस्तै विनाशकारी थिए भनेर भनेको हुनसक्छ।</w:t>
      </w:r>
    </w:p>
    <w:p>
      <w:pPr/>
      <w:r>
        <w:rPr>
          <w:lang w:val="ne_NP" w:bidi="ne_NP"/>
        </w:rPr>
      </w:r>
      <w:r>
        <w:rPr>
          <w:lang w:val="ne_NP" w:bidi="ne_NP"/>
        </w:rPr>
        <w:t>रोक्नुहोस् र आफ्नो टोलीलाई फ्याउरोको तस्वीर देखाउनुहोस्। आफ्नो टोलीसँग छलफल गर्नुहोस्: तपाईंको संस्कृतिमा कुन पशुलाई चलाख भनेर वर्णन गरिन्छ?</w:t>
      </w:r>
    </w:p>
    <w:p>
      <w:pPr/>
      <w:r>
        <w:rPr>
          <w:lang w:val="ne_NP" w:bidi="ne_NP"/>
        </w:rPr>
      </w:r>
      <w:r>
        <w:rPr>
          <w:lang w:val="ne_NP" w:bidi="ne_NP"/>
        </w:rPr>
        <w:t>उनले समाप्त हुनुअघि केही समयसम्म आफ्नो सेवकाइलाई जारी राख्नेछन् भनेर फरिसीहरूले हेरोदलाई भनोस् भन्ने चाहनुहुन्छ। येशूको भनाइको अर्थ उहाँले मानिसहरूलाई निको पार्न र तिनीहरूबाट दुष्ट आत्माहरू धपाउन जारी राख्नुहुनेछ भन्ने हो। जब येशूले "आज र भोलि" भन्नुहुन्छ, उहाँको शाब्दिक अर्थ अरू दुई दिन भन्ने होइन। यसको सट्टा, उहाँको अर्थ छोटो अवधिको लागि हो। आखिरमा, येशू "आफ्नो लक्ष्यमा पुग्नुहुने थियो"। हुनसक्छ, येशूले यरूशलेममा हुने आफ्नो मृत्युलाई उल्लेख गरिरहनुभएको थियो। क्रूसमा मर्नु भनेको मानिसहरूलाई परमेश्वरप्रतिको अनाज्ञाकारिताबाट बचाउनको लागि येशूले गर्नुभएको अन्तिम कार्य थियो।</w:t>
      </w:r>
    </w:p>
    <w:p>
      <w:pPr/>
      <w:r>
        <w:rPr>
          <w:lang w:val="ne_NP" w:bidi="ne_NP"/>
        </w:rPr>
      </w:r>
      <w:r>
        <w:rPr>
          <w:lang w:val="ne_NP" w:bidi="ne_NP"/>
        </w:rPr>
        <w:t>परमेश्वरले आफूलाई पठाउनुभएको उद्देश्य पूरा गर्न उहाँ यरूशलेमतिर यात्रा गरिरहनुपर्छ भन्ने कुरा दोहोर्याएर येशूले यसमा जोड दिनुहुन्छ। येशू यरूशलेममा मर्नु परमेश्वरको योजना थियो। येशूले भन्नुहुन्छ कि यरूशलेम त्यो ठाउँ हो जहाँ अगमवक्ताहरू वा परमेश्वरका सन्देशवाहकहरू मर्छन्। यो विडम्बना थियो, वा अपेक्षा गरिएको कुराको विपरीत कुरा थियो, किनभने यरूशलेमलाई पवित्र ठाउँ वा परमेश्वरको लागि अलग राखिएको ठाउँको रूपमा हेरिन्थ्यो। यहूदीहरूको मुख्य आराधनास्थल, मन्दिर, यरूशलेममा रहेको थियो। तर, यति धेरै अगमवक्ताहरू यरूशलेममा मरिएका थिए कि यो अगमवक्ताहरू मरेको ठाउँ भनेर चिनिन्थ्यो। येशूले आफू अगमवक्ता भएको र यरूशलेमका मानिसहरूले उहाँलाई मार्नेछन् भनेर संकेत गरिरहनुभएको थियो।</w:t>
      </w:r>
    </w:p>
    <w:p>
      <w:pPr/>
      <w:r>
        <w:rPr>
          <w:lang w:val="ne_NP" w:bidi="ne_NP"/>
        </w:rPr>
      </w:r>
      <w:r>
        <w:rPr>
          <w:lang w:val="ne_NP" w:bidi="ne_NP"/>
        </w:rPr>
        <w:t>रोक्नुहोस् र आफ्नो टोलीसँग छलफल गर्नुहोस्: तपाईंको क्षेत्रमा, कुन ठाउँहरूलाई पवित्र मानिन्छ, वा परमेश्वरको लागि अलग ठानिन्छ? मानिसहरूले तपाईंको क्षेत्रको पवित्र ठाउँहरूमा के होस् वा के नहोस् भन्ने आशा गर्छन्?</w:t>
      </w:r>
    </w:p>
    <w:p>
      <w:pPr/>
      <w:r>
        <w:rPr>
          <w:lang w:val="ne_NP" w:bidi="ne_NP"/>
        </w:rPr>
      </w:r>
      <w:r>
        <w:rPr>
          <w:lang w:val="ne_NP" w:bidi="ne_NP"/>
        </w:rPr>
        <w:t>त्यसपछि येशूले यरूशलेम शहरसँग ठूलो दुःखका साथ व्यक्तिसँग बोलेझैँ बोल्नुहुन्छ। येशूले भन्नुहुन्छ, "हे यरूशलेम, यरूशलेम।" शहरको नाम दोहोर्याउनुले दुःख र असन्तुष्टि व्यक्त गर्दछ।</w:t>
      </w:r>
    </w:p>
    <w:p>
      <w:pPr/>
      <w:r>
        <w:rPr>
          <w:lang w:val="ne_NP" w:bidi="ne_NP"/>
        </w:rPr>
      </w:r>
      <w:r>
        <w:rPr>
          <w:lang w:val="ne_NP" w:bidi="ne_NP"/>
        </w:rPr>
        <w:t>रोक्नुहोस् र आफ्नो टोलीसँग छलफल गर्नुहोस्: तपाईंको संस्कृतिमा मानिसहरूले कसरी विलाप गर्छन् वा शोककासाथ बोल्छन्?</w:t>
      </w:r>
    </w:p>
    <w:p>
      <w:pPr/>
      <w:r>
        <w:rPr>
          <w:lang w:val="ne_NP" w:bidi="ne_NP"/>
        </w:rPr>
      </w:r>
      <w:r>
        <w:rPr>
          <w:lang w:val="ne_NP" w:bidi="ne_NP"/>
        </w:rPr>
        <w:t>मत्ती र मर्कूसको सुसमाचारमा, येशूले तिनै शब्दहरू भन्नुभयो, तर येशूले ती शब्दहरू भन्नुभएको बेला उहाँ मन्दिरमा हुनुहुन्थ्यो। येशूले त्यही कुरा पटक पटक भन्नुभएको हुन सक्छ। येशूले यरूशलेमका मानिसहरूसँग कुरा गर्नुहुन्छ र परमेश्वरले पठाएका अगमवक्ताहरूलाई मार्ने मानिसहरूको रूपमा तिनीहरूलाई वर्णन गर्नुहुन्छ। यहूदी धार्मिक नेताहरूले सामान्यतया अपराधीहरूलाई नमरेसम्म ढुङ्गा हानेर मार्ने गर्थे। जब येशूले आफू "तिमीहरूका सन्तानहरूलाई एकसाथ भेला गर्न" चाहन्छु भन्नुहुन्छ, तब उहाँले यरूशलेमका मानिसहरूलाई जनाउँदै हुनुहुन्छ। येशू यरूशलेमका मानिसहरूलाई खतरा र न्यायबाट बचाउन चाहनुहुन्थ्यो भनेर बुझाउन उहाँले एउटी कुखुरी र उसका चल्लाहरूको तुलना गर्नुहुन्छ। फ्याउरोको विपरीत, कुखुरीले नष्ट होइन, रक्षा गर्न चाहन्छे। तर यरूशलेमका मानिसहरूले आफु येशूद्वारा सुरक्षित हुने कुरालाई अस्वीकार गरे। तिनीहरूले येशूलाई प्रतिज्ञा गरिएको मुक्तिदाताको रूपमा भरोसा गरेनन्। त्यसकारण, तिनीहरूले परमेश्वरको भविष्यमा हुने न्यायबाट बच्न येशूको सुरक्षा पाउने थिएनन्।</w:t>
      </w:r>
    </w:p>
    <w:p>
      <w:pPr/>
      <w:r>
        <w:rPr>
          <w:lang w:val="ne_NP" w:bidi="ne_NP"/>
        </w:rPr>
      </w:r>
      <w:r>
        <w:rPr>
          <w:lang w:val="ne_NP" w:bidi="ne_NP"/>
        </w:rPr>
        <w:t>रोक्नुहोस् र कुखुरीले आफ्ना पखेटामुनि आफ्ना चल्लाहरू राखेको तस्वीर देखाउनुहोस्।</w:t>
      </w:r>
    </w:p>
    <w:p>
      <w:pPr/>
      <w:r>
        <w:rPr>
          <w:lang w:val="ne_NP" w:bidi="ne_NP"/>
        </w:rPr>
      </w:r>
      <w:r>
        <w:rPr>
          <w:lang w:val="ne_NP" w:bidi="ne_NP"/>
        </w:rPr>
        <w:t>येशूले भविष्यमा के हुनेछ भन्ने बारेमा बोलेर भविष्यवाणी गर्नुहुन्छ। उहाँले भन्नुहुन्छ, "तिम्रो घर उजाड हुनेछ।" येशूलाई प्रतिज्ञा गरिएको मुक्तिदाताको रूपमा स्वीकार नगरेको कारण, परमेश्वरले यरूशलेमका मानिसहरू र त्यसमा भएको मन्दिरलाई त्याग्नुहुने थियो। परमेश्वरले अब तिनीहरूको रक्षा गर्नुहुने थिएन। येशूको मृत्यु भएको लगभग ४० वर्षपछि रोमीहरूले यरूशलेमलाई नष्ट गर्दा यो कुरा भएको हो भनेर अधिकांश विद्वानहरू विश्वास गर्छन्।</w:t>
      </w:r>
    </w:p>
    <w:p>
      <w:pPr/>
      <w:r>
        <w:rPr>
          <w:lang w:val="ne_NP" w:bidi="ne_NP"/>
        </w:rPr>
      </w:r>
      <w:r>
        <w:rPr>
          <w:lang w:val="ne_NP" w:bidi="ne_NP"/>
        </w:rPr>
        <w:t>मानिसहरूले उहाँलाई स्वागत नगरेसम्म उहाँलाई फेरि देख्नेछैनन् भनेर येशूले भन्नुहुन्छ। यसले येशूको यरूशलेममा प्रवेशलाई जनाउन सक्छ, येशू स्वर्गबाट पृथ्वीमा फर्किआउने कुरालाई जनाउन सक्छ, वा यहूदीहरूले येशूलाई प्रतिज्ञा गरिएको मुक्तिदाताको रूपमा स्वीकार गर्ने समयलाई जनाउन सक्छ। येशूले भजनको पुस्तकबाट धर्मशास्त्र उद्धृत गरेर तिनीहरूले के भन्नेछन् भन्ने भविष्यवाणी गर्नुहुन्छ। येशूले भन्नुहुन्छ, "प्रभुको नाममा आउने व्यक्ति धन्य हो।" यस उद्धरणले येशूलाई परमेश्वरले आशिष् दिनुभएको वा अनुग्रह देखाउनुभएको प्रतिज्ञा गरिएको मुक्तिदाताको रूपमा प्रशंसा गर्दछ। "प्रभुको नाममा आउने" भन्ने वाक्यांश यहूदीहरूले प्रतिज्ञा गरिएको मुक्तिदातालाई जनाउन प्रयोग गर्ने एउटा उपाधि थियो। यसको अर्थ प्रभुको प्रतिनिधिको रूपमा आउनेको व्यक्ति हो। प्रभुले परमेश्वरको व्यक्तिगत नाम, याहवेलाई जनाउनुहुन्छ। भविष्यमा जब उहाँ यरूशलेममा प्रवेश गर्नुहुने थियो, तब परमेश्वरले उहाँमार्फत गरेका सबै चमत्कारहरूका लागि मानिसहरूले प्रशंसा गर्नेछन् भनेर येशूलाई थाहा थियो। तर अन्तमा, तिनीहरूले अगमवक्ताहरूलाई मारेझैँ येशूको पनि हत्या गर्नेथिए।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हेरोद उहाँलाई मार्न चाहन्छन्, त्यसैले यहाँबाट जानुहोस् भनेर फरिसीहरूले येशूलाई भन्छन्। येशूले फरिसीहरूलाई हेरोदको लागि एउटा सन्देश दिनुहुन्छ। येशू भन्नुहुन्छ कि उहाँले मर्नुअघि केही समय आफ्नो सेवकाइलाई जारी राख्नुहुनेछ। उहाँभन्दा अघि आएका अगमवक्ताहरू जस्तै, येशूले भन्नुहुन्छ कि उहाँलाई यरूशलेम बाहेक अन्य कुनै ठाउँमा मारिने छैन।</w:t>
      </w:r>
    </w:p>
    <w:p>
      <w:pPr/>
      <w:r>
        <w:rPr>
          <w:lang w:val="ne_NP" w:bidi="ne_NP"/>
        </w:rPr>
      </w:r>
      <w:r>
        <w:rPr>
          <w:b/>
          <w:lang w:val="ne_NP" w:bidi="ne_NP"/>
        </w:rPr>
        <w:t>दोस्रो दृश्य:</w:t>
      </w:r>
      <w:r>
        <w:rPr>
          <w:lang w:val="ne_NP" w:bidi="ne_NP"/>
        </w:rPr>
        <w:t xml:space="preserve"> त्यहाँ बस्ने मानिसहरूले अगमवक्ताहरूलाई मारेका हुनाले येशू यरूशलेमको निम्ति शोक गर्नुहुन्छ। "प्रभुको नाममा आउने धन्यको हो" भनेर मानिसहरूले नभनेसम्म उहाँलाई फेरि देख्नेछैनन् भनेर येशू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मारिएका अगमवक्ताहरू</w:t>
      </w:r>
    </w:p>
    <w:p>
      <w:pPr>
        <w:pStyle w:val="ListBullet"/>
        <w:spacing w:line="240" w:lineRule="auto"/>
        <w:ind w:left="720"/>
      </w:pPr>
      <w:r>
        <w:rPr>
          <w:lang w:val="ne_NP" w:bidi="ne_NP"/>
        </w:rPr>
      </w:r>
      <w:r>
        <w:rPr>
          <w:lang w:val="ne_NP" w:bidi="ne_NP"/>
        </w:rPr>
        <w:t>यरूशलेमका मानिसहरू</w:t>
      </w:r>
    </w:p>
    <w:p>
      <w:pPr>
        <w:pStyle w:val="ListBullet"/>
        <w:spacing w:line="240" w:lineRule="auto"/>
        <w:ind w:left="720"/>
      </w:pPr>
      <w:r>
        <w:rPr>
          <w:lang w:val="ne_NP" w:bidi="ne_NP"/>
        </w:rPr>
      </w:r>
      <w:r>
        <w:rPr>
          <w:lang w:val="ne_NP" w:bidi="ne_NP"/>
        </w:rPr>
        <w:t>कुखुरी</w:t>
      </w:r>
    </w:p>
    <w:p>
      <w:pPr>
        <w:pStyle w:val="ListBullet"/>
        <w:spacing w:line="240" w:lineRule="auto"/>
        <w:ind w:left="720"/>
      </w:pPr>
      <w:r>
        <w:rPr>
          <w:lang w:val="ne_NP" w:bidi="ne_NP"/>
        </w:rPr>
      </w:r>
      <w:r>
        <w:rPr>
          <w:lang w:val="ne_NP" w:bidi="ne_NP"/>
        </w:rPr>
        <w:t>चल्लाहरू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यरूशलेम तिर यात्रा गरिरहनुभएको छ भनेर सम्झनु महत्त्वपूर्ण छ।</w:t>
      </w:r>
    </w:p>
    <w:p>
      <w:pPr/>
      <w:r>
        <w:rPr>
          <w:lang w:val="ne_NP" w:bidi="ne_NP"/>
        </w:rPr>
      </w:r>
      <w:r>
        <w:rPr>
          <w:lang w:val="ne_NP" w:bidi="ne_NP"/>
        </w:rPr>
        <w:t>हेरोदले उहाँलाई मार्न चाहन्छ भन्दै फरिसीहरूले येशूलाई छोडेर जान भनेको कुरा सम्झनु महत्त्वपूर्ण छ। उहाँले आफ्ना कामहरू गरिरहनुहुनेछ भनेर येशूले जवाफ दिनुहुन्छ।</w:t>
      </w:r>
    </w:p>
    <w:p>
      <w:pPr/>
      <w:r>
        <w:rPr>
          <w:lang w:val="ne_NP" w:bidi="ne_NP"/>
        </w:rPr>
      </w:r>
      <w:r>
        <w:rPr>
          <w:lang w:val="ne_NP" w:bidi="ne_NP"/>
        </w:rPr>
        <w:t>येशूले "फ्याउरो" भनेर हेरोदलाई जनाउँदै हुनुहुन्छ भन्ने कुरा सम्झनु महत्त्वपूर्ण छ।</w:t>
      </w:r>
    </w:p>
    <w:p>
      <w:pPr/>
      <w:r>
        <w:rPr>
          <w:lang w:val="ne_NP" w:bidi="ne_NP"/>
        </w:rPr>
      </w:r>
      <w:r>
        <w:rPr>
          <w:lang w:val="ne_NP" w:bidi="ne_NP"/>
        </w:rPr>
        <w:t>येशूले अझै केही समयसम्म चिन्हहरू र चमत्कारहरू गर्नुहुनेछ भनेर देखाउन येशूले "आज, भोलि र अर्को दिन" भन्नुहुन्छ भन्ने कुरा सम्झनु महत्त्वपूर्ण छ।</w:t>
      </w:r>
    </w:p>
    <w:p>
      <w:pPr/>
      <w:r>
        <w:rPr>
          <w:lang w:val="ne_NP" w:bidi="ne_NP"/>
        </w:rPr>
      </w:r>
      <w:r>
        <w:rPr>
          <w:lang w:val="ne_NP" w:bidi="ne_NP"/>
        </w:rPr>
        <w:t>यहूदीहरूले परमेश्वरको आराधना गर्ने पवित्र शहर यरूशलेममा तिनीहरूका पुर्खाहरूले अगमवक्ताहरू वा परमेश्वरका सन्देशवाहकहरूलाई मारेका थिए भनेर येशूले फरिसीहरूलाई सम्झाइरहनुभएको छ भन्ने कुरा सम्झनु महत्त्वपूर्ण छ। जब येशूले भन्नुहुन्छ, "यो हुनै सक्दैन कि कुनै अगमवक्ता यरूशलेम बाहिर मरोस्," उहाँले यरूशलेम अगमवक्ताहरूलाई सताउने शहरको रूपमा चिनिन्थ्यो भन्ने कुरालाई व्यङ्ग्य वा बढाईचढाई गरेर भन्नुभएको हो। उहाँले अगमवक्ताहरूले गरेकै कदमहरू पछ्याउनुहुनेछ भनेर येशूले भन्दै हुनुहुन्छ। हेरोदका धम्कीहरूले केही फरक पारेन।</w:t>
      </w:r>
    </w:p>
    <w:p>
      <w:pPr/>
      <w:r>
        <w:rPr>
          <w:lang w:val="ne_NP" w:bidi="ne_NP"/>
        </w:rPr>
      </w:r>
      <w:r>
        <w:rPr>
          <w:lang w:val="ne_NP" w:bidi="ne_NP"/>
        </w:rPr>
        <w:t>रोक्नुहोस् र आफ्नो टोलीसँग छलफल गर्नुहोस्: तपाईंले आफ्नो भाषामा अतिरंजित वा व्यङ्ग्य व्यक्त गर्न कुन शब्दहरू वा वाक्यांशहरू प्रयोग गर्नुहुन्छ?</w:t>
      </w:r>
    </w:p>
    <w:p>
      <w:pPr/>
      <w:r>
        <w:rPr>
          <w:lang w:val="ne_NP" w:bidi="ne_NP"/>
        </w:rPr>
      </w:r>
      <w:r>
        <w:rPr>
          <w:lang w:val="ne_NP" w:bidi="ne_NP"/>
        </w:rPr>
        <w:t>येशूले कुनै व्यक्तिसँग कुरा गरेजस्तै यरूशलेमसँग कुरा गरिरहनुभएको छ भन्ने कुरा सम्झनु महत्त्वपूर्ण छ। शहरले मानिसहरूलाई मार्न सक्छ भनेर येशूले यरूशलेमको बारेमा कुरा गर्नुहुन्छ। साथै, उहाँले यरूशलेमलाई येशूलाई त्यहाँका मानिसहरूको रक्षा गर्न नदिने क्षमता भएझैँ गरी उल्लेख गर्नुहुन्छ।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मारिएका अगमवक्ताहरू</w:t>
      </w:r>
    </w:p>
    <w:p>
      <w:pPr>
        <w:pStyle w:val="ListBullet"/>
        <w:spacing w:line="240" w:lineRule="auto"/>
        <w:ind w:left="720"/>
      </w:pPr>
      <w:r>
        <w:rPr>
          <w:lang w:val="ne_NP" w:bidi="ne_NP"/>
        </w:rPr>
      </w:r>
      <w:r>
        <w:rPr>
          <w:lang w:val="ne_NP" w:bidi="ne_NP"/>
        </w:rPr>
        <w:t>यरूशलेमका मानिसहरू</w:t>
      </w:r>
    </w:p>
    <w:p>
      <w:pPr>
        <w:pStyle w:val="ListBullet"/>
        <w:spacing w:line="240" w:lineRule="auto"/>
        <w:ind w:left="720"/>
      </w:pPr>
      <w:r>
        <w:rPr>
          <w:lang w:val="ne_NP" w:bidi="ne_NP"/>
        </w:rPr>
      </w:r>
      <w:r>
        <w:rPr>
          <w:lang w:val="ne_NP" w:bidi="ne_NP"/>
        </w:rPr>
        <w:t>कुखुरी</w:t>
      </w:r>
    </w:p>
    <w:p>
      <w:pPr>
        <w:pStyle w:val="ListBullet"/>
        <w:spacing w:line="240" w:lineRule="auto"/>
        <w:ind w:left="720"/>
      </w:pPr>
      <w:r>
        <w:rPr>
          <w:lang w:val="ne_NP" w:bidi="ne_NP"/>
        </w:rPr>
      </w:r>
      <w:r>
        <w:rPr>
          <w:lang w:val="ne_NP" w:bidi="ne_NP"/>
        </w:rPr>
        <w:t>चल्लाहरू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फरिसीहरूले येशूलाई टाढा जान भन्दै गरेको कुराको टोलीले अभिनय गर्ने कुरा सुनिश्चित गर्नुहोस्।</w:t>
      </w:r>
    </w:p>
    <w:p>
      <w:pPr/>
      <w:r>
        <w:rPr>
          <w:lang w:val="ne_NP" w:bidi="ne_NP"/>
        </w:rPr>
      </w:r>
      <w:r>
        <w:rPr>
          <w:lang w:val="ne_NP" w:bidi="ne_NP"/>
        </w:rPr>
        <w:t>येशूले ती कार्यहरूको वर्णन गरिरहँदा टोलीले केही अगमवक्ताहरू र केही सन्देशवाहकहरू यरूशलेममा ढुङ्गाले मारिएको अभिनय गर्ने कुराको सुनिश्चित गर्नुहोस्।</w:t>
      </w:r>
    </w:p>
    <w:p>
      <w:pPr/>
      <w:r>
        <w:rPr>
          <w:lang w:val="ne_NP" w:bidi="ne_NP"/>
        </w:rPr>
      </w:r>
      <w:r>
        <w:rPr>
          <w:lang w:val="ne_NP" w:bidi="ne_NP"/>
        </w:rPr>
        <w:t>टोलीले येशूले विलाप गरेको वा दुखित आवाजले "हे यरूशलेम..." भन्नुभएको अभिनय गर्ने कुरा सुनिश्चित गर्नुहोस्।</w:t>
      </w:r>
    </w:p>
    <w:p>
      <w:pPr/>
      <w:r>
        <w:rPr>
          <w:lang w:val="ne_NP" w:bidi="ne_NP"/>
        </w:rPr>
      </w:r>
      <w:r>
        <w:rPr>
          <w:lang w:val="ne_NP" w:bidi="ne_NP"/>
        </w:rPr>
        <w:t>एउटा कुखुरीले आफ्ना चल्लाहरूलाई आफ्नो पखेटामुनि जम्मा गर्न खोजिरहेको तर चल्लाहरूले भागेर त्यसलाई अस्वीकार गरेको कुरा टोलीले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हेरोदले तपाईंलाई मार्न चाहन्छन्, त्यसैले यहाँबाट जानुहोस् भनेर फरिसीहरूले येशूलाई भनेको कुराको अभिनय गर्नुहोस्। येशूले जवाफ दिनुहुन्छ कि उहाँले चमत्कारहरू गर्न जारी राख्नुहुनेछ किनभने कुनै पनि अगमवक्ता यरूशलेम बाहिर मर्न सक्दैन। येशूले दुखित भएर भन्नुहुन्छ कि यरूशलेम त्यो शहर हो जसले परमेश्वरका सन्देशवाहकहरूलाई मार्छ र यरूशलेममा पठाइएका मानिसहरूलाई ढुङ्गा हान्छ।</w:t>
      </w:r>
    </w:p>
    <w:p>
      <w:pPr/>
      <w:r>
        <w:rPr>
          <w:lang w:val="ne_NP" w:bidi="ne_NP"/>
        </w:rPr>
      </w:r>
      <w:r>
        <w:rPr>
          <w:lang w:val="ne_NP" w:bidi="ne_NP"/>
        </w:rPr>
        <w:t>अभिनय रोक्नुहोस्: फरिसीहरूको भूमिका खेल्ने कलाकारलाई सोध्नुहोस्, "तपाईंलाई कस्तो महसुस भइरहेको छ?" तपाईंले यस्तो कुरा सुन्न सक्नुहुन्छ, "अलमलमा परेको छु। उहाँ किन यति धेरै ढुक्क हुनुभएको छ?" "रिसाउनुको मेरो उद्देश्य उहाँलाई छिट्टै जान लगाउनु थियो," र "अपमानित गर्नु थियो। " "हाम्रा पुर्खाहरूले केही अगमवक्ताहरूलाई मारे, तर हामी तिनीहरू जस्तै छैनौं भनेर मलाई थाहा छ।" येशूको भूमिका खेल्ने कलाकारलाई सोध्नुहोस्, "तपाईंलाई कस्तो महसुस भइरहेको छ?" तपाईंले यस्ता कुराहरू सुन्न सक्नुहुन्छ, "मन टुटेको छ।" "मेरा मानिसहरूले परमेश्वरको सन्देश र सन्देशवाहकहरूलाई निरन्तर अस्वीकार गरिरहेका छन्," "भारी महसुस गर्छु।" मलाई थाहा छ मेरो मृत्यु चाँडै आउँदै छ,” र “डराएको छैन।” मलाई थाहा छ सबैकुरा मेरो पिताको नियन्त्रणमा छ।" अभिनय फेरि सुरु गर्नुहोस्।</w:t>
      </w:r>
    </w:p>
    <w:p>
      <w:pPr/>
      <w:r>
        <w:rPr>
          <w:lang w:val="ne_NP" w:bidi="ne_NP"/>
        </w:rPr>
      </w:r>
      <w:r>
        <w:rPr>
          <w:lang w:val="ne_NP" w:bidi="ne_NP"/>
        </w:rPr>
        <w:t>एउटा कुखुरीले आफ्ना चल्लाहरूलाई जम्मा गर्न प्रयास गरिरहे झैँ उहाँले यरूशलेमका मानिसहरूलाई जम्मा गर्न प्रयास गरिरहनुभएको छ भनेर येशूले भन्नुभएको अभिनय गर्नुहोस्। तिनीहरू तयार थिएनन् भनेर येशूले तिनीहरूलाई भन्नुहुन्छ। अन्तमा, "प्रभुको नाममा आउने धन्यको हो" भनेर तिनीहरूले नभनेसम्म तिनीहरूले उहाँलाई देख्नेछैनन् भनेर येशूले भन्नुहुन्छ।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 सुन्न सक्नुहुन्छ, "अलमलमा परेको छु। येशूले किन मर्ने विषयमा कुरा गरिरहनुभएको छ?" "दुखद, मलाइ याद छ कि येशूलाई विभिन्न अवसरहरूमा कसरी अस्वीकार गरिएको थियो," र "एउटा समय यस्तो हुनेछ जब मानिसहरूले "प्रभुको नाममा आउने धन्यको हो" भनेर भन्नेछन् भनेर उत्साहित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मानिसहरूको एउटा समूहलाई सिकाएपछि, केही </w:t>
      </w:r>
      <w:r>
        <w:rPr>
          <w:b/>
          <w:lang w:val="ne_NP" w:bidi="ne_NP"/>
        </w:rPr>
        <w:t>फरिसीहरू</w:t>
      </w:r>
      <w:r>
        <w:rPr>
          <w:lang w:val="ne_NP" w:bidi="ne_NP"/>
        </w:rPr>
        <w:t xml:space="preserve"> वा धार्मिक नेताहरूले हेरोदले उहाँलाई मार्न चाहन्छन् भनेर येशूलाई चेतावनी दिन्छन्। तपाईंले पहिले गरेजस्तै फरिसीलाई अनुवाद गर्ने कुरा निश्चित गर्नुहोस्। </w:t>
      </w:r>
      <w:r>
        <w:rPr>
          <w:lang w:val="ne_NP" w:bidi="ne_NP"/>
        </w:rPr>
        <w:t>फरिसी</w:t>
      </w:r>
      <w:r>
        <w:rPr>
          <w:lang w:val="ne_NP" w:bidi="ne_NP"/>
        </w:rPr>
        <w:t xml:space="preserve"> मुख्य शब्दावलीमा छ।</w:t>
      </w:r>
    </w:p>
    <w:p>
      <w:pPr/>
      <w:r>
        <w:rPr>
          <w:lang w:val="ne_NP" w:bidi="ne_NP"/>
        </w:rPr>
      </w:r>
      <w:r>
        <w:rPr>
          <w:lang w:val="ne_NP" w:bidi="ne_NP"/>
        </w:rPr>
        <w:t xml:space="preserve">उहाँले मानिसहरूलाई निको पार्न र मानिसहरूबाट </w:t>
      </w:r>
      <w:r>
        <w:rPr>
          <w:b/>
          <w:lang w:val="ne_NP" w:bidi="ne_NP"/>
        </w:rPr>
        <w:t>भूतहरू</w:t>
      </w:r>
      <w:r>
        <w:rPr>
          <w:lang w:val="ne_NP" w:bidi="ne_NP"/>
        </w:rPr>
        <w:t xml:space="preserve"> वा दुष्ट आत्माहरूलाई धपाउने काम निरन्तर गर्नुहुनेछ भनेर येशूले तिनीहरूलाई भन्नुहुन्छ। तपाईंले अघिल्लो खण्डहरूमा गर्नुभएको तरिकाले भूतलाई अनुवाद गर्ने कुरा निश्चित गर्नुहोस्। </w:t>
      </w:r>
      <w:r>
        <w:rPr>
          <w:lang w:val="ne_NP" w:bidi="ne_NP"/>
        </w:rPr>
        <w:t>भूत</w:t>
      </w:r>
      <w:r>
        <w:rPr>
          <w:lang w:val="ne_NP" w:bidi="ne_NP"/>
        </w:rPr>
        <w:t xml:space="preserve">, मुख्य शब्दावलीमा छ। येशू भन्नुहुन्छ कि उहाँले </w:t>
      </w:r>
      <w:r>
        <w:rPr>
          <w:b/>
          <w:lang w:val="ne_NP" w:bidi="ne_NP"/>
        </w:rPr>
        <w:t>यरूशलेम</w:t>
      </w:r>
      <w:r>
        <w:rPr>
          <w:lang w:val="ne_NP" w:bidi="ne_NP"/>
        </w:rPr>
        <w:t xml:space="preserve">, वा यहूदी धार्मिक राजधानी नपुगुञ्जेलसम्म यसो गरिरहनुहुनेछ, जहाँ उहाँको मृत्यु हुनेछ भन्ने उहाँलाई थाहा थियो। </w:t>
      </w:r>
      <w:r>
        <w:rPr>
          <w:lang w:val="ne_NP" w:bidi="ne_NP"/>
        </w:rPr>
        <w:t>यरूशलेम</w:t>
      </w:r>
      <w:r>
        <w:rPr>
          <w:lang w:val="ne_NP" w:bidi="ne_NP"/>
        </w:rPr>
        <w:t xml:space="preserve"> मुख्य शब्दावलीमा छ। </w:t>
      </w:r>
    </w:p>
    <w:p>
      <w:pPr/>
      <w:r>
        <w:rPr>
          <w:lang w:val="ne_NP" w:bidi="ne_NP"/>
        </w:rPr>
      </w:r>
      <w:r>
        <w:rPr>
          <w:lang w:val="ne_NP" w:bidi="ne_NP"/>
        </w:rPr>
        <w:t xml:space="preserve">येशू भन्नुहुन्छ कि यरूशलेम त्यो शहर हो जहाँ मानिसहरूले </w:t>
      </w:r>
      <w:r>
        <w:rPr>
          <w:b/>
          <w:lang w:val="ne_NP" w:bidi="ne_NP"/>
        </w:rPr>
        <w:t>अगमवक्ताहरू</w:t>
      </w:r>
      <w:r>
        <w:rPr>
          <w:lang w:val="ne_NP" w:bidi="ne_NP"/>
        </w:rPr>
        <w:t xml:space="preserve"> वा परमेश्वरका सन्देशवाहकहरूको हत्या गर्छन्। तपाईंले पहिले गरेजस्तै अगमवक्तालाई अनुवाद गर्ने कुरा निश्चित गर्नुहोस्। </w:t>
      </w:r>
      <w:r>
        <w:rPr>
          <w:lang w:val="ne_NP" w:bidi="ne_NP"/>
        </w:rPr>
        <w:t>अगमवक्ता</w:t>
      </w:r>
      <w:r>
        <w:rPr>
          <w:lang w:val="ne_NP" w:bidi="ne_NP"/>
        </w:rPr>
        <w:t xml:space="preserve"> मुख्य शब्दावलीमा छ।</w:t>
      </w:r>
    </w:p>
    <w:p>
      <w:pPr/>
      <w:r>
        <w:rPr>
          <w:lang w:val="ne_NP" w:bidi="ne_NP"/>
        </w:rPr>
      </w:r>
      <w:r>
        <w:rPr>
          <w:lang w:val="ne_NP" w:bidi="ne_NP"/>
        </w:rPr>
        <w:t xml:space="preserve">येशू भन्नुहुन्छ कि जबसम्म मानिसहरूले उहाँलाई स्वागत गर्ने समय आउँदैन, तबसम्म तिनीहरूले उहाँलाई फेरि देख्नेछैनन्। तिनीहरूले उहाँलाई उहाँ </w:t>
      </w:r>
      <w:r>
        <w:rPr>
          <w:b/>
          <w:lang w:val="ne_NP" w:bidi="ne_NP"/>
        </w:rPr>
        <w:t>आशिषित</w:t>
      </w:r>
      <w:r>
        <w:rPr>
          <w:lang w:val="ne_NP" w:bidi="ne_NP"/>
        </w:rPr>
        <w:t xml:space="preserve"> हुनुहुन्छ वा परमेश्वरको अनुग्रह पाएका व्यक्ति हुनुहुन्छ भन्दै स्वागत गर्नेछन्। तपाईंले पहिले गरेजस्तै आशिषित भएकोलाई अनुवाद गर्ने कुरा निश्चित गर्नुहोस्। </w:t>
      </w:r>
      <w:r>
        <w:rPr>
          <w:lang w:val="ne_NP" w:bidi="ne_NP"/>
        </w:rPr>
        <w:t>आशीषित</w:t>
      </w:r>
      <w:r>
        <w:rPr>
          <w:lang w:val="ne_NP" w:bidi="ne_NP"/>
        </w:rPr>
        <w:t xml:space="preserve"> मुख्य शब्दावलीमा छ। "जो </w:t>
      </w:r>
      <w:r>
        <w:rPr>
          <w:b/>
          <w:lang w:val="ne_NP" w:bidi="ne_NP"/>
        </w:rPr>
        <w:t>प्रभुको</w:t>
      </w:r>
      <w:r>
        <w:rPr>
          <w:lang w:val="ne_NP" w:bidi="ne_NP"/>
        </w:rPr>
        <w:t xml:space="preserve"> नाममा आउनुहुन्छ" एउटा उपाधि हो जसले प्रतिज्ञा गरिएको मुक्तिदातालाई जनाउँछ। यहाँ, प्रभुले परमेश्वर आफैलाई जनाउँनुहुन्छ किनभने यहूदीहरूले आदरको कारणले परमेश्वरको वास्तविक नाम, याहवे, प्रयोग गर्दैनथे। तपाईंले पहिले गरेजस्तै प्रभुलाई अनुवाद गर्ने कुरा निश्चित गर्नुहोस्। </w:t>
      </w:r>
      <w:r>
        <w:rPr>
          <w:lang w:val="ne_NP" w:bidi="ne_NP"/>
        </w:rPr>
        <w:t>प्रभु</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14:1–14</w:t>
      </w:r>
      <w:r>
        <w:rPr>
          <w:lang w:val="ne_NP" w:bidi="ne_NP"/>
        </w:rPr>
      </w:r>
    </w:p>
    <w:p>
      <w:pPr>
        <w:pStyle w:val="Heading3"/>
      </w:pPr>
      <w:r>
        <w:rPr>
          <w:lang w:val="ne_NP" w:bidi="ne_NP"/>
        </w:rPr>
        <w:t>Step 1</w:t>
      </w:r>
    </w:p>
    <w:p>
      <w:pPr/>
      <w:r>
        <w:rPr>
          <w:lang w:val="ne_NP" w:bidi="ne_NP"/>
        </w:rPr>
      </w:r>
      <w:r>
        <w:rPr>
          <w:lang w:val="ne_NP" w:bidi="ne_NP"/>
        </w:rPr>
        <w:t>लूका १४:१–१४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र उहाँका चेलाहरू यरूशलेमतर्फ आफ्नो यात्रा जारी राख्छन्। अघिल्लो कथामा, धार्मिक नेताहरूले येशूलाई हेरोदले उहाँलाई मार्न चाहेको चेतावनी दिए। येशूले भन्नुभयो कि उहाँले यरूशलेममा मर्ने समय नआएसम्म मानिसहरूलाई निको पार्न जारी राख्नुहुनेछ। अब, येशू विश्राम-दिन अर्थात् यहूदीहरूको विश्राम गर्ने दिनमा एक जना धार्मिक नेताको घरमा खाना खानुहुन्छ।</w:t>
      </w:r>
    </w:p>
    <w:p>
      <w:pPr/>
      <w:r>
        <w:rPr>
          <w:lang w:val="ne_NP" w:bidi="ne_NP"/>
        </w:rPr>
      </w:r>
      <w:r>
        <w:rPr>
          <w:lang w:val="ne_NP" w:bidi="ne_NP"/>
        </w:rPr>
        <w:t>यरूशलेमको बाटोमा, येशूले सायद विश्रामको दिनमा सिकाउने आफ्नो बानीलाई जारी राख्नुभयो। यहूदीहरूले सभाघरमा सेवा गरेपछि एकसाथ खाना खाने चलन थियो। एक महत्त्वपूर्ण फरिसी वा धार्मिक नेताले येशूलाई आफ्नो घरमा निमन्त्रणा गर्छन्। यहूदी संस्कृतिमा एकसाथ खाना बाँड्नु महत्त्वपूर्ण थियो र यसले आयोजक र आमन्त्रित व्यक्तिहरूको सामाजिक स्थितिलाई झल्काउँथ्यो। येशूलाई आमन्त्रण गर्ने फरिसी महत्त्वपूर्ण थिए किनभने उनी अन्य फरिसीहरूको अगुवा थिए। फरिसीले आफू जस्तै वा उच्च सामाजिक स्थितिका व्यक्तिहरूलाई मात्र आमन्त्रण गर्थ्यो, त्यसैले फरिसीहरूले बिरामी मानिसलाई भोजमा किन हुन अनुमति दिए भनेर हामीलाई थाहा छैन। अघिल्लो खण्डहरूमा, लूकाले प्राय: येशूले घरेलु सामाजिक स्थिति भएका मानिसहरूलाई पनि समावेश गर्ने सेटिङको रूपमा टेबललाई चित्रण गर्छन्, जो धार्मिक नेताहरूका अनुसार गलत मानिसहरू थिए।</w:t>
      </w:r>
    </w:p>
    <w:p>
      <w:pPr/>
      <w:r>
        <w:rPr>
          <w:lang w:val="ne_NP" w:bidi="ne_NP"/>
        </w:rPr>
      </w:r>
      <w:r>
        <w:rPr>
          <w:lang w:val="ne_NP" w:bidi="ne_NP"/>
        </w:rPr>
        <w:t>रोक्नुहोस् र आफ्नो टोलीसँग छलफल गर्नुहोस्: केही मानिसहरू तपाईंको संस्कृतिमा कस्तो प्रकारका घटनाहरूमा भाग नलिन सक्छन् किनभने तिनीहरू पर्याप्त धनी छैनन् वा कम सामाजिक स्थितिबाट आएका हुन्?</w:t>
      </w:r>
    </w:p>
    <w:p>
      <w:pPr/>
      <w:r>
        <w:rPr>
          <w:lang w:val="ne_NP" w:bidi="ne_NP"/>
        </w:rPr>
      </w:r>
      <w:r>
        <w:rPr>
          <w:lang w:val="ne_NP" w:bidi="ne_NP"/>
        </w:rPr>
        <w:t>अन्तिम पटक येशूले धार्मिक नेताहरूसँग कुरा गर्दा, येशूले तिनीहरूलाई रिसाउनु भयो र उहाँलाई गलत काम गर्ने आरोप लगाउने तरिकाहरू पत्ता लगाउन षड्यन्त्र गरिरहनुभयो। लूकाले धार्मिक नेताहरूले येशूलाई ध्यानपूर्वक हेरिरहेका थिए भनेर भन्दै हामीलाई यो शत्रुताको सम्झना दिलाउँछन्। येशूको अगाडि एउटा मानिस छ, फुर्ती, वा पानीले हुनाले खुट्टाको असामान्य सुनिने येशूले विश्रामको दिनमा कसैलाई निको पार्ने बारेमा परमेश्वरको व्यवस्थाले के भनेको छ भनेर प्रस्तुत गरिरहेका सबै फरिसीहरू र व्यवस्थाका विज्ञहरूलाई सोध्नुहुन्छ। येशूले जानकारी माग्नुभएन, तर तिनीहरूले आफ्नो विचारहरू सार्वजनिक रूपमा दिऊन् भन्ने उहाँले चाहनुहुन्छ। तर धार्मिक नेताहरूले जवाफ दिँदैनन्, सायद तिनीहरूले दिने जुनसुकै जवाफका कारण आलोचना हुने डरले गर्दा होला। येशूले त्यो मानिसलाई छुनुहुन्छ, उसलाई निको पार्नुहुन्छ, र उसलाई छोड्न र घर जान अनुमति दिनुहुन्छ।</w:t>
      </w:r>
    </w:p>
    <w:p>
      <w:pPr/>
      <w:r>
        <w:rPr>
          <w:lang w:val="ne_NP" w:bidi="ne_NP"/>
        </w:rPr>
      </w:r>
      <w:r>
        <w:rPr>
          <w:lang w:val="ne_NP" w:bidi="ne_NP"/>
        </w:rPr>
        <w:t>येशूले विश्रामको दिनको बारेमा सिकाउन आफ्नो निको पार्ने कार्यलाई प्रयोग गर्नुहुन्छ। येशूले विश्रामको दिनमा आफ्नो छोरा वा गोरु कुवामा खसेमा धार्मिक नेताहरूले तिनीहरूलाई मद्दत गर्नेछन् भन्ने सङ्केत गर्न एउटा प्रश्न सोध्नुहुन्छ। गोरुले गाई जस्तो कुनै पनि पशुलाई जनाउन सक्छ। कुवा भनेको मानिसहरूले जमिनबाट पानी निकाल्न खन्ने एउटा गहिरो प्वाल हो। यदि कोही भित्र खस्यो भने, तिनीहरू आफैँ बाहिर निस्कन सक्ने थिएनन्। कसैले तिनीहरूलाई तुरुन्तै मद्दत गर्नुपर्ने थियो र अर्को दिनसम्म पर्खनु हुँदैनथ्यो किनभने त्यो व्यक्ति वा पशु डुब्न सक्थ्यो।</w:t>
      </w:r>
    </w:p>
    <w:p>
      <w:pPr/>
      <w:r>
        <w:rPr>
          <w:lang w:val="ne_NP" w:bidi="ne_NP"/>
        </w:rPr>
      </w:r>
      <w:r>
        <w:rPr>
          <w:lang w:val="ne_NP" w:bidi="ne_NP"/>
        </w:rPr>
        <w:t>रोक्नुहोस् र आफ्नो टोलीलाई कुवा र गोरुको तस्वीर देखाउनुहोस्।</w:t>
      </w:r>
    </w:p>
    <w:p>
      <w:pPr/>
      <w:r>
        <w:rPr>
          <w:lang w:val="ne_NP" w:bidi="ne_NP"/>
        </w:rPr>
      </w:r>
      <w:r>
        <w:rPr>
          <w:lang w:val="ne_NP" w:bidi="ne_NP"/>
        </w:rPr>
        <w:t>धार्मिक नेताहरू चुप छन् किनभने मानिसहरूले आफू येशूसँग सहमत भएको ठानून् भन्ने तिनीहरू चाहँदैनथे। येशूले त्यस मानिसलाई निको पारेर सही गर्नुभयो भन्ने कुरा तिनीहरू स्वीकार गर्न चाहँदैनथे। मौन रहेर, धार्मिक नेताहरूले येशू एक अधिकारसम्पन्न शिक्षक हुनुहुन्छ भनेर प्रमाणित गर्छन्। धार्मिक नेताहरू येशूसँग बहस गर्न असमर्थ छन्। फरिसीको घरमा हुँदा, येशूले पाहुनाहरू कसरी आइपुगे र उनीहरूले कहाँ बस्ने भन्ने कुरा कसरी निर्णय गरे भन्ने कुरा याद गर्नुभयो। तिनीहरू सबै आदरका आसनहरू वा सबैभन्दा महत्त्वपूर्ण मानिसहरू बस्ने सिटमा बस्न चाहन्थे।</w:t>
      </w:r>
    </w:p>
    <w:p>
      <w:pPr/>
      <w:r>
        <w:rPr>
          <w:lang w:val="ne_NP" w:bidi="ne_NP"/>
        </w:rPr>
      </w:r>
      <w:r>
        <w:rPr>
          <w:lang w:val="ne_NP" w:bidi="ne_NP"/>
        </w:rPr>
        <w:t>रोक्नुहोस् र आफ्नो टोलीसँग छलफल गर्नुहोस्: तपाईंको संस्कृतिमा, कसैको घरमा खानाका लागि आमन्त्रित हुँदा मानिसहरूले कहाँ बस्ने भनेर कसरी रोज्छन्? बस्ने व्यवस्थाहरू कस्तो देखिन्छन् र किन?</w:t>
      </w:r>
    </w:p>
    <w:p>
      <w:pPr/>
      <w:r>
        <w:rPr>
          <w:lang w:val="ne_NP" w:bidi="ne_NP"/>
        </w:rPr>
      </w:r>
      <w:r>
        <w:rPr>
          <w:lang w:val="ne_NP" w:bidi="ne_NP"/>
        </w:rPr>
        <w:t>येशूले पाहुनाहरूलाई एउटा दृष्टान्त वा छोटो कथा सुनाएर सल्लाह दिनुहुन्छ। कथाको सन्दर्भ यहूदी विवाहको भोज हो। परिवारहरूले भोजहरूलाई औपचारिक कार्यक्रमको रूपमा मनाउँथे जहाँ पाहुनाहरूलाई उनीहरूको महत्त्व अनुसार बसाइएको हुन्थ्यो। सबैभन्दा महत्त्वपूर्ण पाहुना आयोजकको सबैभन्दा नजिक बस्छ। येशू आफ्ना श्रोताहरूले कसैले यस प्रकारको भोजमा तिनीहरूलाई आमन्त्रण गरे भने तिनीहरूले के गर्ने भन्ने बारेमा सोचून् भन्ने चाहनुहुन्छ। येशू भन्नुहुन्छ कि यदि कुनै व्यक्तिले आफ्नो लागि आदरको ठाउँ रोज्छ भने, उसलाई निमन्त्रणा गर्ने आयोजकले अझ महत्त्वपूर्ण व्यक्तिको लागि उसलाई आफ्नो आसन छोड्न लगाउन सक्छ। आयोजकले पाहुनालाई सार्वजनिक रूपमा लज्जित पार्ने थिए, र उनीहरूले सबैभन्दा खराब सिटमा वा आयोजकबाट सबैभन्दा टाढाको सिटमा बस्नुपर्ने हुन्थ्यो। यसको सट्टा, तिनीहरूले सबैभन्दा कम महत्त्वपूर्ण सिट रोज्नुपर्छ ताकि जब आयोजकले तिनीहरूलाई देख्छन्, उनले तिनीहरूलाई मित्र भन्नेछन् र अझ महत्त्वपूर्ण सिटमा जान भन्नेछन्। अन्य सबै पाहुनाहरूले आयोजकले उनीहरूलाई सम्मान गरिरहेको देख्नेछन्। येशूले आफैँलाई आदर गर्ने सबै लज्जित हुनेछन् भनेर सिकाउन यो उदाहरणको प्रयोग गर्नुहुन्छ। तर आफूलाई नम्र पार्ने र स्वेच्छाले कम स्थितिको स्थान लिनेहरूलाई परमेश्वरले सम्मान गर्नुहुनेछ।</w:t>
      </w:r>
    </w:p>
    <w:p>
      <w:pPr/>
      <w:r>
        <w:rPr>
          <w:lang w:val="ne_NP" w:bidi="ne_NP"/>
        </w:rPr>
      </w:r>
      <w:r>
        <w:rPr>
          <w:lang w:val="ne_NP" w:bidi="ne_NP"/>
        </w:rPr>
        <w:t>रोक्नुहोस् र आफ्नो टोलीसँग छलफल गर्नुहोस्: तपाईंको संस्कृतिमा कुनै व्यक्तिको सामाजिक स्थिति कस्तो प्रकारका कुराहरूले निर्धारण गर्छन्? कुनै व्यक्तिले आफ्नो सामाजिक स्थितिलाई कसरी घटाउन सक्छ?</w:t>
      </w:r>
    </w:p>
    <w:p>
      <w:pPr/>
      <w:r>
        <w:rPr>
          <w:lang w:val="ne_NP" w:bidi="ne_NP"/>
        </w:rPr>
      </w:r>
      <w:r>
        <w:rPr>
          <w:lang w:val="ne_NP" w:bidi="ne_NP"/>
        </w:rPr>
        <w:t>येशूले आफ्नो आयोजक वा उहाँलाई निमन्त्रणा गर्ने फरिसीलाई भन्नुहुन्छ कि ती आयोजकले आफ्नो घरमा भोजनको लागि परिवार र धनी छिमेकीहरूलाई मात्र निमन्त्रणा गर्नु हुँदैन। धेरै पटक आयोजकहरूले ती मानिसहरूलाई मात्र निमन्त्रणा गर्थे जसले उनीहरूलाई पनि आफ्नै घरमा भोजका लागि निम्त्याउनेछन् भन्ने उनीहरूलाई थाहा हुन्थ्यो। निमन्त्रणा स्वीकार गरेर, पाहुनालाई थाहा हुन्थ्यो कि उनी आयोजकप्रति कर्तव्यबद्ध थिए। येशू भन्नुहुन्छ कि यदि तिनीहरूले धनीहरूलाई मात्र निमन्त्रणा गर्छन् भने अन्य मानिसहरूको घरमा खानु नै तिनीहरूको एक मात्र इनाम हुनेछ। यसको सट्टा, येशू भन्नुहुन्छ कि तिनीहरूले गरीब, अपाङ्ग, अन्धा र लङ्गडा वा राम्ररी हिँड्न नसक्नेहरूलाई निम्तो दिनुपर्छ। यी त्यस्ता मानिसहरू थिए जो धार्मिक नेताहरूलाई आफ्नै रात्रभोजमा निम्तो दिन नसक्ने गरी अति गरिब वा धेरै कमजोर थिए। येशू भन्नुहुन्छ कि गरीबहरूलाई समावेश गरेकोमा परमेश्वरले तिनीहरूलाई आशिष् वा इनाम दिनुहुनेछ। धर्मीको पुनरुत्थानले भविष्यमा हुने यस्तो समयलाई जनाउँछ जब परमेश्वरले सबै धर्मी मानिसहरू वा परमेश्वरको नजरमा सही भएकाहरूलाई फेरि जीवित पार्नुहुनेछ।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विश्रामको दिनमा सिकाउँदै हुनुहुन्छ। एकजना प्रमुख फरिसीले येशूलाई आफ्नो घरमा खाना खान आमन्त्रण गरे। येशू धार्मिक नेताहरू र बिरामी मानिसले घेरिएका छन्। येशूले विश्रामको दिनमा निको पार्नु कानूनी छ कि छैन भनेर सोध्नुहुन्छ। धार्मिक नेताहरूले जवाफ दिँदैनन्। येशूले त्यो मानिसलाई निको पार्नुहुन्छ र इनारको उदाहरण प्रयोग गरेर तिनीहरूलाई विश्रामको दिनमा निको पार्ने बारेमा सिकाउनुहुन्छ।</w:t>
      </w:r>
    </w:p>
    <w:p>
      <w:pPr/>
      <w:r>
        <w:rPr>
          <w:lang w:val="ne_NP" w:bidi="ne_NP"/>
        </w:rPr>
      </w:r>
      <w:r>
        <w:rPr>
          <w:b/>
          <w:lang w:val="ne_NP" w:bidi="ne_NP"/>
        </w:rPr>
        <w:t>दोस्रो दृश्य:</w:t>
      </w:r>
      <w:r>
        <w:rPr>
          <w:lang w:val="ne_NP" w:bidi="ne_NP"/>
        </w:rPr>
        <w:t xml:space="preserve"> येशूले पाहुनाहरूले आफ्नो सिटहरू रोज्दै गरेको देख्नुहुन्छ। उहाँले तिनीहरूलाई नम्रता सिकाउन विवाहको भोजको बारेमा एउटा दृष्टान्त सुनाउनुहुन्छ।</w:t>
      </w:r>
    </w:p>
    <w:p>
      <w:pPr/>
      <w:r>
        <w:rPr>
          <w:lang w:val="ne_NP" w:bidi="ne_NP"/>
        </w:rPr>
      </w:r>
      <w:r>
        <w:rPr>
          <w:b/>
          <w:lang w:val="ne_NP" w:bidi="ne_NP"/>
        </w:rPr>
        <w:t>तेस्रो दृश्य:</w:t>
      </w:r>
      <w:r>
        <w:rPr>
          <w:lang w:val="ne_NP" w:bidi="ne_NP"/>
        </w:rPr>
        <w:t xml:space="preserve"> येशूले आयोजकलाई सल्लाह दिनुहुन्छ र भन्नुहुन्छ कि उनीहरूले बदलामा केही फिर्ता गर्न नसक्ने भए तापनि उनले गरिबहरूलाई आफ्नो भोजमा बोलाउनु पर्छ।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आयोजक (फरिसी)</w:t>
      </w:r>
    </w:p>
    <w:p>
      <w:pPr>
        <w:pStyle w:val="ListBullet"/>
        <w:spacing w:line="240" w:lineRule="auto"/>
        <w:ind w:left="720"/>
      </w:pPr>
      <w:r>
        <w:rPr>
          <w:lang w:val="ne_NP" w:bidi="ne_NP"/>
        </w:rPr>
      </w:r>
      <w:r>
        <w:rPr>
          <w:lang w:val="ne_NP" w:bidi="ne_NP"/>
        </w:rPr>
        <w:t>सुन्निने रोग भएको व्यक्ति</w:t>
      </w:r>
    </w:p>
    <w:p>
      <w:pPr>
        <w:pStyle w:val="ListBullet"/>
        <w:spacing w:line="240" w:lineRule="auto"/>
        <w:ind w:left="720"/>
      </w:pPr>
      <w:r>
        <w:rPr>
          <w:lang w:val="ne_NP" w:bidi="ne_NP"/>
        </w:rPr>
      </w:r>
      <w:r>
        <w:rPr>
          <w:lang w:val="ne_NP" w:bidi="ne_NP"/>
        </w:rPr>
        <w:t>पाहुनाहरू (अन्य फरिसीहरू र व्यवस्थाका विज्ञहरू)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विश्रामको दिनमा सिकाउँदै र चमत्कारहरू गर्दै आउनुभएको छ भनेर सम्झनु महत्त्वपूर्ण छ।</w:t>
      </w:r>
    </w:p>
    <w:p>
      <w:pPr/>
      <w:r>
        <w:rPr>
          <w:lang w:val="ne_NP" w:bidi="ne_NP"/>
        </w:rPr>
      </w:r>
      <w:r>
        <w:rPr>
          <w:lang w:val="ne_NP" w:bidi="ne_NP"/>
        </w:rPr>
        <w:t>भोजमा एक बिरामी मानिस येशूको अगाडि बसिरहेका छन् भनेर सम्झनु महत्त्वपूर्ण छ। उ त्यो फरिसीको घरमा कसरी पुग्यो, हामीलाई थाहा छैन, किनकि उसको उपस्थितिले धार्मिक अगुवाहरूलाई अशुद्ध बनाउने थियो।</w:t>
      </w:r>
    </w:p>
    <w:p>
      <w:pPr/>
      <w:r>
        <w:rPr>
          <w:lang w:val="ne_NP" w:bidi="ne_NP"/>
        </w:rPr>
      </w:r>
      <w:r>
        <w:rPr>
          <w:lang w:val="ne_NP" w:bidi="ne_NP"/>
        </w:rPr>
        <w:t>धार्मिक नेताहरूले के सोचिरहेका छन् भनेर येशूलाई थाहा छ भनेर सम्झनु महत्त्वपूर्ण छ। येशूले उनीहरूको व्यवहारको जवाफ दिँदै, विश्रामको दिनमा निको पार्नु मिल्छ कि मिल्दैन भनेर सोध्नुभयो। येशूले गोरु वा बच्चालाई इनारबाट बाहिर निकाल्न गरिने कामको उदाहरण प्रयोग गरेर विश्रामको दिनमा निको पार्नु गलत थिएन भनेर देखाउनुहुन्छ।</w:t>
      </w:r>
    </w:p>
    <w:p>
      <w:pPr/>
      <w:r>
        <w:rPr>
          <w:lang w:val="ne_NP" w:bidi="ne_NP"/>
        </w:rPr>
      </w:r>
      <w:r>
        <w:rPr>
          <w:lang w:val="ne_NP" w:bidi="ne_NP"/>
        </w:rPr>
        <w:t>धार्मिक नेताहरूले येशूलाई ध्यानपूर्वक हेरिरहेका थिए र येशूले पनि तिनीहरूलाई ध्यानपूर्वक हेर्नु भयो अनि मानिसहरूले अगाडीको सिट छानिरहेको देखेर उहाँले एउटा कथा भन्नु भयो भनेर सम्झनु महत्त्वपूर्ण छ।</w:t>
      </w:r>
    </w:p>
    <w:p>
      <w:pPr/>
      <w:r>
        <w:rPr>
          <w:lang w:val="ne_NP" w:bidi="ne_NP"/>
        </w:rPr>
      </w:r>
      <w:r>
        <w:rPr>
          <w:lang w:val="ne_NP" w:bidi="ne_NP"/>
        </w:rPr>
        <w:t>सबै पाहुनाहरू सबैभन्दा आदरणीय सीटमा बस्न चाहन्थे, तर येशूले तिनीहरूलाई नम्र हुनुपर्छ भनेर बताउन यो कथा प्रयोग गर्नुहुन्छ।</w:t>
      </w:r>
    </w:p>
    <w:p>
      <w:pPr/>
      <w:r>
        <w:rPr>
          <w:lang w:val="ne_NP" w:bidi="ne_NP"/>
        </w:rPr>
      </w:r>
      <w:r>
        <w:rPr>
          <w:lang w:val="ne_NP" w:bidi="ne_NP"/>
        </w:rPr>
        <w:t>यहूदी संस्कृतिमा, आयोजकको नजिकै बस्नुलाई सम्मानको ठाउँ मानिन्थ्यो भनेर सम्झनु महत्त्वपूर्ण छ।</w:t>
      </w:r>
    </w:p>
    <w:p>
      <w:pPr/>
      <w:r>
        <w:rPr>
          <w:lang w:val="ne_NP" w:bidi="ne_NP"/>
        </w:rPr>
      </w:r>
      <w:r>
        <w:rPr>
          <w:lang w:val="ne_NP" w:bidi="ne_NP"/>
        </w:rPr>
        <w:t>आफुले भोजमा बोलाएर गुन तिर्न नसक्ने समाजबाट निकालिएका मानिसहरूलाई भोजमा बोलाउन येशूले आफ्नो भोजको आयोजकलाई सल्लाह दिनुहुन्छ।</w:t>
      </w:r>
    </w:p>
    <w:p>
      <w:pPr/>
      <w:r>
        <w:rPr>
          <w:lang w:val="ne_NP" w:bidi="ne_NP"/>
        </w:rPr>
      </w:r>
      <w:r>
        <w:rPr>
          <w:lang w:val="ne_NP" w:bidi="ne_NP"/>
        </w:rPr>
        <w:t>यहूदी संस्कृतिमा गरीब, अपाङ्ग, लङ्गडा र अन्धाहरू सामाजिक रूपमा अस्वीकार गरिएका थिए भनेर सम्झनु महत्त्वपूर्ण छ। तिनीहरूले आफ्ना समुदायहरूमा पूर्ण रूपमा भाग लिन सक्दैनथे र फरिसीहरूलाई पनि भोजमा बोलाउन सक्ने थिएनन् किनभने तिनीहरू अति गरीब वा अति कमजोर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आयोजक (फरिसी)</w:t>
      </w:r>
    </w:p>
    <w:p>
      <w:pPr>
        <w:pStyle w:val="ListBullet"/>
        <w:spacing w:line="240" w:lineRule="auto"/>
        <w:ind w:left="720"/>
      </w:pPr>
      <w:r>
        <w:rPr>
          <w:lang w:val="ne_NP" w:bidi="ne_NP"/>
        </w:rPr>
      </w:r>
      <w:r>
        <w:rPr>
          <w:lang w:val="ne_NP" w:bidi="ne_NP"/>
        </w:rPr>
        <w:t>सुन्निने रोग भएको व्यक्ति</w:t>
      </w:r>
    </w:p>
    <w:p>
      <w:pPr>
        <w:pStyle w:val="ListBullet"/>
        <w:spacing w:line="240" w:lineRule="auto"/>
        <w:ind w:left="720"/>
      </w:pPr>
      <w:r>
        <w:rPr>
          <w:lang w:val="ne_NP" w:bidi="ne_NP"/>
        </w:rPr>
      </w:r>
      <w:r>
        <w:rPr>
          <w:lang w:val="ne_NP" w:bidi="ne_NP"/>
        </w:rPr>
        <w:t>पाहुनाहरू (अन्य फरिसीहरू र व्यवस्थाका विज्ञहरू)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येशूले केही गल्ती गर्छ कि भनेर हेरिरहेको धार्मिक नेताहरूको अभिनय गर्ने कुरा सुनिश्चित गर्नुहोस्। पाहुनाहरूले आफ्नो ठाउँहरू रोज्दा येशूले हेरिरहनुभएको नाटक गर्नुहोस्। तिनीहरू सबैले आयोजकको छेउमा सबैभन्दा राम्रो सिटहरू पाउने कोसिस गर्छन्।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एउटा ठूलो फरिसीले येशूलाई आफ्नो घरमा खाना खान बोलाएको नाटक गर्नुहोस्। अरू पाहुनाहरू चाहिँ अन्य धार्मिक अगुवाहरू र एक जना बिरामी परेको मानिस हुन्। उहाँले केही गलत गर्नुहुनेछ कि भनेर हेर्न सबैले येशूलाई नजिकबाट हेरिरहेका छन्। विश्रामको दिनमा निको पार्ने कुरा कानूनी छ कि छैन भनेर येशूले तिनीहरूलाई सोध्नुहुन्छ, तर धार्मिक नेताहरू चुपचाप छन्।</w:t>
      </w:r>
    </w:p>
    <w:p>
      <w:pPr/>
      <w:r>
        <w:rPr>
          <w:lang w:val="ne_NP" w:bidi="ne_NP"/>
        </w:rPr>
      </w:r>
      <w:r>
        <w:rPr>
          <w:lang w:val="ne_NP" w:bidi="ne_NP"/>
        </w:rPr>
        <w:t>नाटक रोक्नुहोस्: आयोजकको भूमिका खेल्ने कलाकारलाई सोध्नुहोस्, "तपाईंलाई कस्तो लाग्छ?" तपाईंले "आशावादी छु।" जस्ता कुराहरू सुन्न सक्नुहुन्छ। सायद अब म येशूलाई केही गलत बोलेको फेला पार्न सक्छु," "म येशूको प्रश्नको जवाफ दिन चाहन्न। उनले मेरा पाहुनाहरूको अगाडि मलाई नराम्रो देखाउन सक्छन्," र "अनौठो छ। परमेश्वरको व्यवस्थाले विश्रामको दिनमा निको पार्नु गलत हो भनेर स्पष्ट रूपमा भन्दैन।" अभिनय फेरि सुरु गर्नुहोस्।</w:t>
      </w:r>
    </w:p>
    <w:p>
      <w:pPr/>
      <w:r>
        <w:rPr>
          <w:lang w:val="ne_NP" w:bidi="ne_NP"/>
        </w:rPr>
      </w:r>
      <w:r>
        <w:rPr>
          <w:lang w:val="ne_NP" w:bidi="ne_NP"/>
        </w:rPr>
        <w:t>येशूले त्यो मानिसलाई निको पारेर घर पठाएको अभिनय गर्नुहोस्। येशूले विश्रामको दिनमा निको पार्नु गलत होइन भन्ने कुरा बुझाउन विश्रामको दिनमा इनारबाट गोरु वा बच्चालाई बाहिर निकाल्ने उदाहरण प्रयोग गर्नुहुन्छ। येशूले सबै पाहुनाहरूले सम्मानको कुर्सीहरू रोज्ने प्रयास गरिरहेको देख्नुहुन्छ। उहाँले नम्रताको बारेमा सिकाउनलाई विवाहको भोजको बारेमा कथा सुनाउनुहुन्छ।</w:t>
      </w:r>
    </w:p>
    <w:p>
      <w:pPr/>
      <w:r>
        <w:rPr>
          <w:lang w:val="ne_NP" w:bidi="ne_NP"/>
        </w:rPr>
      </w:r>
      <w:r>
        <w:rPr>
          <w:lang w:val="ne_NP" w:bidi="ne_NP"/>
        </w:rPr>
        <w:t>मानिसहरूलाई येशूले विवाहको भोजको बारेमा बताउनुभएको कथाको अभिनय गर्न लगाउनुहोस्।</w:t>
      </w:r>
    </w:p>
    <w:p>
      <w:pPr/>
      <w:r>
        <w:rPr>
          <w:lang w:val="ne_NP" w:bidi="ne_NP"/>
        </w:rPr>
      </w:r>
      <w:r>
        <w:rPr>
          <w:lang w:val="ne_NP" w:bidi="ne_NP"/>
        </w:rPr>
        <w:t>नाटक रोक्नुहोस्: अझ महत्त्वपूर्ण व्यक्तिका लागि आफ्नो सिट छोड्ने व्यक्तिको भूमिका निर्वाह गरिरहेका कलाकारलाई सोध्नुहोस्, "तपाईंलाई कस्तो महसुस भइरहेको छ?" तपाईंले यस्ता कुराहरू सुन्नु होला, "लज्जित छु।" सबैले मलाई कम महत्त्वपूर्ण सिटमा सर्नुपरेको देख्छन्," "अपमानित भएको छु। म आयोजकका लागि त्योभन्दा बढी महत्त्वपूर्ण थिएँ!" भन्ने सोचेको थिएँ। र "दुखित छु" म आयोजकलाई मेरो घरमा फेरि बोलाउनेछैन।" अभिनय फेरि सुरु गर्नुहोस्।</w:t>
      </w:r>
    </w:p>
    <w:p>
      <w:pPr/>
      <w:r>
        <w:rPr>
          <w:lang w:val="ne_NP" w:bidi="ne_NP"/>
        </w:rPr>
      </w:r>
      <w:r>
        <w:rPr>
          <w:lang w:val="ne_NP" w:bidi="ne_NP"/>
        </w:rPr>
        <w:t>आयोजकबाट राम्रो सीट पाउने व्यक्तिको भूमिका खेल्ने कलाकारलाई सोध्नुहोस्, "तपाईंलाई कस्तो लाग्छ?" तपाईंले यस्ता कुराहरू सुन्नु होला, "सम्मानित छु।" "आयोजकले मलाई मान दिनुहुन्छ," "म हाम्रो मित्रताको लागि आभारी छु," र "म खुसी छु कि मैले आफैँलाई सम्मान गर्ने र अरू सबैको अगाडि मूर्ख देखिने निर्णय गरिनँ।"</w:t>
      </w:r>
    </w:p>
    <w:p>
      <w:pPr/>
      <w:r>
        <w:rPr>
          <w:lang w:val="ne_NP" w:bidi="ne_NP"/>
        </w:rPr>
      </w:r>
      <w:r>
        <w:rPr>
          <w:lang w:val="ne_NP" w:bidi="ne_NP"/>
        </w:rPr>
        <w:t>येशूले आयोजकलाई आफ्ना मित्रहरू र आफूले महत्त्वपूर्ण ठानेका मानिसहरूलाई मात्र होइन, तर गरीब, अपाङ्ग, अन्धा र लङ्गडालाई पनि निम्तो दिनुपर्छ भनेर भन्नुभएको कुराको अभिनय गर्नुहोस्। येशू भन्नुहुन्छ कि बहिस्कार भएका मानिसहरूलाई सत्कार गरेको कारण परमेश्वरले उसलाई प्रतिफल दिनुहुनेछ।</w:t>
      </w:r>
    </w:p>
    <w:p>
      <w:pPr/>
      <w:r>
        <w:rPr>
          <w:lang w:val="ne_NP" w:bidi="ne_NP"/>
        </w:rPr>
      </w:r>
      <w:r>
        <w:rPr>
          <w:lang w:val="ne_NP" w:bidi="ne_NP"/>
        </w:rPr>
        <w:t>नाटक रोक्नुहोस्: आयोजकको भूमिका खेल्ने कलाकारलाई सोध्नुहोस्, "तपाईंलाई कस्तो लाग्छ?" तपाईंले यस्ता कुराहरू सुन्न सक्नुहुन्छ, "अपमानित महसुस भयो। येशू मेरो पाहुना हुनुहुन्छ! मैले मेरो आफ्नै घरमा कसलाई बोलाउनुपर्छ भनेर उहाँले मलाई भनिरहनु हुँदैन," "त्यो त वाहियात कुरा हो।" ती मानिसहरूलाई मेरो घरमा आमन्त्रण गर्नाले मलाई खराब देखिने बनाउनेछ" र "विचारशील छु।" के येशू सही हुनुहुन्छ? सायद मैले गरिबहरूलाई समावेश गरेर परमेश्वरलाई आदर गर्ने प्रयास गर्नुपर्छ। " अभिनय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विश्रामको दिन अर्थात् </w:t>
      </w:r>
      <w:r>
        <w:rPr>
          <w:b/>
          <w:lang w:val="ne_NP" w:bidi="ne_NP"/>
        </w:rPr>
        <w:t>शबाथका</w:t>
      </w:r>
      <w:r>
        <w:rPr>
          <w:lang w:val="ne_NP" w:bidi="ne_NP"/>
        </w:rPr>
        <w:t xml:space="preserve"> दिनमा एक </w:t>
      </w:r>
      <w:r>
        <w:rPr>
          <w:b/>
          <w:lang w:val="ne_NP" w:bidi="ne_NP"/>
        </w:rPr>
        <w:t>फरिसी</w:t>
      </w:r>
      <w:r>
        <w:rPr>
          <w:lang w:val="ne_NP" w:bidi="ne_NP"/>
        </w:rPr>
        <w:t xml:space="preserve"> वा धार्मिक नेताको घरमा खाना खानुहुन्छ। फरिसी महत्त्वपूर्ण व्यक्ति थिए किनभने उनी अन्य फरिसीहरूको अगुवा थिए। उहाँले </w:t>
      </w:r>
      <w:r>
        <w:rPr>
          <w:b/>
          <w:lang w:val="ne_NP" w:bidi="ne_NP"/>
        </w:rPr>
        <w:t>विज्ञहरू</w:t>
      </w:r>
      <w:r>
        <w:rPr>
          <w:lang w:val="ne_NP" w:bidi="ne_NP"/>
        </w:rPr>
        <w:t xml:space="preserve"> वा </w:t>
      </w:r>
      <w:r>
        <w:rPr>
          <w:b/>
          <w:lang w:val="ne_NP" w:bidi="ne_NP"/>
        </w:rPr>
        <w:t>व्यवस्थाका शिक्षकहरू</w:t>
      </w:r>
      <w:r>
        <w:rPr>
          <w:lang w:val="ne_NP" w:bidi="ne_NP"/>
        </w:rPr>
        <w:t xml:space="preserve"> वा परमेश्वरको व्यवस्थाको व्याख्या गर्ने र सिकाउने व्यक्तिहरू सहित अन्य धेरै धार्मिक नेताहरूलाई आफ्नो घरमा आमन्त्रण गर्नुभएको थियो। तिनीहरू सबै येशूले परमेश्वरको व्यवस्था भङ्ग गर्नुहुनेछ कि भनेर उहाँलाई होसियारीसाथ हेरिरहेका थिए। तपाईंले अघिल्लो खण्डहरूमा गरेजस्तै फरिसी, विश्राम दिन र व्यवस्थाका शिक्षकहरूलाई अनुवाद गर्ने कुरा निश्चित गर्नुहोस्। तीनैवटा शब्दहरू, </w:t>
      </w:r>
      <w:r>
        <w:rPr>
          <w:b/>
          <w:lang w:val="ne_NP" w:bidi="ne_NP"/>
        </w:rPr>
        <w:t>फरिसी</w:t>
      </w:r>
      <w:r>
        <w:rPr>
          <w:lang w:val="ne_NP" w:bidi="ne_NP"/>
        </w:rPr>
        <w:t xml:space="preserve">, </w:t>
      </w:r>
      <w:r>
        <w:rPr>
          <w:b/>
          <w:lang w:val="ne_NP" w:bidi="ne_NP"/>
        </w:rPr>
        <w:t>विश्रामदिन</w:t>
      </w:r>
      <w:r>
        <w:rPr>
          <w:lang w:val="ne_NP" w:bidi="ne_NP"/>
        </w:rPr>
        <w:t xml:space="preserve">, र </w:t>
      </w:r>
      <w:r>
        <w:rPr>
          <w:b/>
          <w:lang w:val="ne_NP" w:bidi="ne_NP"/>
        </w:rPr>
        <w:t>शिक्षकहरू</w:t>
      </w:r>
      <w:r>
        <w:rPr>
          <w:lang w:val="ne_NP" w:bidi="ne_NP"/>
        </w:rPr>
        <w:t>, मुख्य शब्दावलीमा छन्।</w:t>
      </w:r>
    </w:p>
    <w:p>
      <w:pPr/>
      <w:r>
        <w:rPr>
          <w:lang w:val="ne_NP" w:bidi="ne_NP"/>
        </w:rPr>
      </w:r>
      <w:r>
        <w:rPr>
          <w:b/>
          <w:lang w:val="ne_NP" w:bidi="ne_NP"/>
        </w:rPr>
        <w:t xml:space="preserve">सुन्निने रोग </w:t>
      </w:r>
      <w:r>
        <w:rPr>
          <w:lang w:val="ne_NP" w:bidi="ne_NP"/>
        </w:rPr>
        <w:t>भएको एउटा मानिस येशूको अगाडि बसिरहेको छ। सुन्निने रोग एउटा यस्तो बिमारी हो जसले गर्दा व्यक्तिको खुट्टा र हातहरू पानीले भरिएर सुन्निने गर्छ। बिरामी भएकोले त्यस मानिसको उपस्थितिले धार्मिक नेताहरूलाई अशुद्ध वा परमेश्वरको सेवाका लागि अयोग्य बनाउने थियो।</w:t>
      </w:r>
    </w:p>
    <w:p>
      <w:pPr/>
      <w:r>
        <w:rPr>
          <w:lang w:val="ne_NP" w:bidi="ne_NP"/>
        </w:rPr>
      </w:r>
      <w:r>
        <w:rPr>
          <w:lang w:val="ne_NP" w:bidi="ne_NP"/>
        </w:rPr>
        <w:t xml:space="preserve">येशूले तिनीहरूलाई सोध्नुहुन्छ कि विश्रामको दिनमा कुनै मानिसलाई निको पार्नु </w:t>
      </w:r>
      <w:r>
        <w:rPr>
          <w:b/>
          <w:lang w:val="ne_NP" w:bidi="ne_NP"/>
        </w:rPr>
        <w:t>उचित</w:t>
      </w:r>
      <w:r>
        <w:rPr>
          <w:lang w:val="ne_NP" w:bidi="ne_NP"/>
        </w:rPr>
        <w:t xml:space="preserve"> छ कि छैन। उहाँले विश्रामको दिनमा निको पार्ने बारेमा परमेश्वरको व्यवस्थाले के भन्छ भनेर धार्मिक नेताहरूलाई सोध्दै हुनुहुन्थ्यो। व्यवस्थाले परमेश्वरले मोशालाई आफ्ना मानिसहरूको लागि दिएका नियमहरूलाई जनाउँछ। तपाईंले पहिले गरेजस्तै व्यवस्थालाई अनुवाद गर्ने कुरा निश्चित गर्नुहोस्। </w:t>
      </w:r>
      <w:r>
        <w:rPr>
          <w:b/>
          <w:lang w:val="ne_NP" w:bidi="ne_NP"/>
        </w:rPr>
        <w:t>व्यवस्था</w:t>
      </w:r>
      <w:r>
        <w:rPr>
          <w:lang w:val="ne_NP" w:bidi="ne_NP"/>
        </w:rPr>
        <w:t xml:space="preserve"> मुख्य शब्दावलीमा छ।</w:t>
      </w:r>
    </w:p>
    <w:p>
      <w:pPr/>
      <w:r>
        <w:rPr>
          <w:lang w:val="ne_NP" w:bidi="ne_NP"/>
        </w:rPr>
      </w:r>
      <w:r>
        <w:rPr>
          <w:lang w:val="ne_NP" w:bidi="ne_NP"/>
        </w:rPr>
        <w:t xml:space="preserve">येशूले त्यो मानिसलाई निको पार्नुहुन्छ र यदि तिनीहरूका आफ्ना बच्चाहरू वा </w:t>
      </w:r>
      <w:r>
        <w:rPr>
          <w:b/>
          <w:lang w:val="ne_NP" w:bidi="ne_NP"/>
        </w:rPr>
        <w:t>गोरु</w:t>
      </w:r>
      <w:r>
        <w:rPr>
          <w:lang w:val="ne_NP" w:bidi="ne_NP"/>
        </w:rPr>
        <w:t xml:space="preserve">हरू विश्रामको दिनमा </w:t>
      </w:r>
      <w:r>
        <w:rPr>
          <w:b/>
          <w:lang w:val="ne_NP" w:bidi="ne_NP"/>
        </w:rPr>
        <w:t>इनार</w:t>
      </w:r>
      <w:r>
        <w:rPr>
          <w:lang w:val="ne_NP" w:bidi="ne_NP"/>
        </w:rPr>
        <w:t>मा फसेको भए तिनीहरूले बचाउने थिए भन्नुहुन्छ। गोरुहरूले गाई जस्तै कुनै पनि पशुलाई जनाउँछन्। यो प्राय: खेतमा काम गर्ने पशुलाई जनाउन प्रयोग गरिन्छ। इनार भनेको जमिनको पानीको स्रोतबाट पानी निकाल्न मानिसहरूले खनेको गहिरो खाडललाई जनाउँछ।</w:t>
      </w:r>
    </w:p>
    <w:p>
      <w:pPr/>
      <w:r>
        <w:rPr>
          <w:lang w:val="ne_NP" w:bidi="ne_NP"/>
        </w:rPr>
      </w:r>
      <w:r>
        <w:rPr>
          <w:lang w:val="ne_NP" w:bidi="ne_NP"/>
        </w:rPr>
        <w:t>यदि तपाईंले पहिले नै देखाउनुभएको छैन भने रोक्नुहोस् र गोरू र कुवाको तस्वीर देखाउनुहोस्।</w:t>
      </w:r>
    </w:p>
    <w:p>
      <w:pPr/>
      <w:r>
        <w:rPr>
          <w:lang w:val="ne_NP" w:bidi="ne_NP"/>
        </w:rPr>
      </w:r>
      <w:r>
        <w:rPr>
          <w:lang w:val="ne_NP" w:bidi="ne_NP"/>
        </w:rPr>
        <w:t xml:space="preserve">येशू भन्नुहुन्छ कि यदि धार्मिक नेताहरूले गरीबहरूलाई तिनीहरूको घरमा निम्तो गरेर समावेश गर्छन् भने </w:t>
      </w:r>
      <w:r>
        <w:rPr>
          <w:b/>
          <w:lang w:val="ne_NP" w:bidi="ne_NP"/>
        </w:rPr>
        <w:t>धर्मीहरूको पुनरुत्थानमा</w:t>
      </w:r>
      <w:r>
        <w:rPr>
          <w:lang w:val="ne_NP" w:bidi="ne_NP"/>
        </w:rPr>
        <w:t xml:space="preserve"> परमेश्वरले तिनीहरूलाई प्रतिफल दिनुहुनेछ। पुनरुत्थान भन्नाले भविष्यमा परमेश्वरले मानिसहरूलाई मृत्यूपछि उही व्यक्ति भएर फेरि जिवित बनाउने समयलाई जनाउँछ। येशूले विशेष गरी, मरेकाहरूबाट बौरी उठेका </w:t>
      </w:r>
      <w:r>
        <w:rPr>
          <w:b/>
          <w:lang w:val="ne_NP" w:bidi="ne_NP"/>
        </w:rPr>
        <w:t>धर्मी</w:t>
      </w:r>
      <w:r>
        <w:rPr>
          <w:lang w:val="ne_NP" w:bidi="ne_NP"/>
        </w:rPr>
        <w:t xml:space="preserve"> वा परमेश्वरसँग सही सम्बन्ध राख्ने मानिसहरूलाई जनाउनुहुन्छ। तपाईंले पहिले गरेजस्तै धर्मी अनुवाद गर्ने कुरा निश्चित गर्नुहोस्। </w:t>
      </w:r>
      <w:r>
        <w:rPr>
          <w:b/>
          <w:lang w:val="ne_NP" w:bidi="ne_NP"/>
        </w:rPr>
        <w:t>पुनरुत्थान</w:t>
      </w:r>
      <w:r>
        <w:rPr>
          <w:lang w:val="ne_NP" w:bidi="ne_NP"/>
        </w:rPr>
        <w:t xml:space="preserve"> र </w:t>
      </w:r>
      <w:r>
        <w:rPr>
          <w:b/>
          <w:lang w:val="ne_NP" w:bidi="ne_NP"/>
        </w:rPr>
        <w:t>धर्मी</w:t>
      </w:r>
      <w:r>
        <w:rPr>
          <w:lang w:val="ne_NP" w:bidi="ne_NP"/>
        </w:rPr>
        <w:t xml:space="preserve">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14:15–24</w:t>
      </w:r>
      <w:r>
        <w:rPr>
          <w:lang w:val="ne_NP" w:bidi="ne_NP"/>
        </w:rPr>
      </w:r>
    </w:p>
    <w:p>
      <w:pPr>
        <w:pStyle w:val="Heading3"/>
      </w:pPr>
      <w:r>
        <w:rPr>
          <w:lang w:val="ne_NP" w:bidi="ne_NP"/>
        </w:rPr>
        <w:t>Step 1</w:t>
      </w:r>
    </w:p>
    <w:p>
      <w:pPr/>
      <w:r>
        <w:rPr>
          <w:lang w:val="ne_NP" w:bidi="ne_NP"/>
        </w:rPr>
      </w:r>
      <w:r>
        <w:rPr>
          <w:lang w:val="ne_NP" w:bidi="ne_NP"/>
        </w:rPr>
        <w:t>लूका १४:१५–२४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यसअघि, येशू विश्रामदिन अर्थात् यहूदीहरूको विश्राम गर्ने दिनमा एक धार्मिक नेताको घरमा हुनुहुन्थ्यो। येशूले बिरामी मानिसलाई निको पार्नुभयो र धार्मिक नेताहरूलाई तिनीहरूले गरीबहरूलाई पाउना सत्कार देखाउनुपर्छ भनेर सिकाउनुभयो। अब एउटा मानिसले परमेश्वरको राज्यको चाडको बारेमा कुरा गर्छ। येशूले कथा सुनाएर तिनलाई जवाफ दिनुहुन्छ।</w:t>
      </w:r>
    </w:p>
    <w:p>
      <w:pPr/>
      <w:r>
        <w:rPr>
          <w:lang w:val="ne_NP" w:bidi="ne_NP"/>
        </w:rPr>
      </w:r>
      <w:r>
        <w:rPr>
          <w:lang w:val="ne_NP" w:bidi="ne_NP"/>
        </w:rPr>
        <w:t>येशूले धार्मिक अगुवाहरूलाई गरीबहरूलाई पनि आफ्नो घरमा स्वागत गर्न सिकाइसकेपछि, उहाँसँगै खाना खाइरहेका एकजना मानिसले भने, परमेश्वरको राज्यको भोजमा खाने व्यक्ति धन्यको हो, वा उसले परमेश्वरबाट ठूलो सम्मान पाएको हुन्छ। प्रतिज्ञा गरिएको मुक्तिदाता आउँदा त्यहाँ ठूलो भोज हुनेछ भनेर धेरै यहूदीहरूले विश्वास गर्थे। परमेश्वरप्रति विश्वासयोग्य मानिसहरू भोजमा आउने थिए र प्रतिज्ञा गरिएको मुक्तिदाताको शासनमुनि रहेर परमेश्वरको आशिषको आनन्द लिने थिए। येशूले त्यो मानिसलाई गहिरो अर्थ भएको एउटा दृष्टान्त वा कथा सुनाएर जवाफ दिनुहुन्छ।</w:t>
      </w:r>
    </w:p>
    <w:p>
      <w:pPr/>
      <w:r>
        <w:rPr>
          <w:lang w:val="ne_NP" w:bidi="ne_NP"/>
        </w:rPr>
      </w:r>
      <w:r>
        <w:rPr>
          <w:lang w:val="ne_NP" w:bidi="ne_NP"/>
        </w:rPr>
        <w:t>कथामा, एउटा मानिसले आफ्नो घरमा एउटा भोज वा ठूलो भोजनको योजना गरिरहेको थियो। खाना तयार भएकोले आमन्त्रित पाहुनाहरूलाई आउनु भन्न उहाँले आफ्ना नोकरहरूलाई पठाउनुहुन्छ। तर पहिले नै जाने प्रतिबद्धता जनाइसकेका भए तापनि सबै पाहुनाहरूले नोकरहरूलाई आफू जान नसक्ने कारणहरू बताए। एकजनाले खेत किनेका थिए र त्यो हेर्न चाहन्थे, अर्कोले पाँच हल, वा जोडी, गोरू किनेका थिए र तिनीहरूले कति राम्रोसँग काम गर्छन् भनेर हेर्न चाहन्थे, र अर्कोले आफूले हालसालै विवाह गरेको बताए। यीमध्ये कुनै पनि बहानाहरू पाहुनाहरू भोजमा नआउने वास्तविक कारणहरू थिएनन्। पहिले नहेरी कसैले पनि खेत वा गोरुहरू किन्दैन। विवाहित हुनु पनि मान्य बहाना थिएन। सांस्कृतिक रूपमा, धनी पाहुनाहरूका यी बहानाले आयोजकलाई सार्वजनिक रूपमा अपमानित गर्ने थियो। तिनीहरूको अस्वीकारले यो संकेत गर्दछ कि आयोजकको सामाजिक स्तर उनीहरूका लागि भोजमा सहभागी हुन पर्याप्त उच्च थिएन।</w:t>
      </w:r>
    </w:p>
    <w:p>
      <w:pPr/>
      <w:r>
        <w:rPr>
          <w:lang w:val="ne_NP" w:bidi="ne_NP"/>
        </w:rPr>
      </w:r>
      <w:r>
        <w:rPr>
          <w:lang w:val="ne_NP" w:bidi="ne_NP"/>
        </w:rPr>
        <w:t>रोक्नुहोस् र आफ्नो टोलीसँग छलफल गर्नुहोस्: सार्वजनिक तिरस्कारले तपाईंको संस्कृतिमा कसैको सामाजिक स्थितिलाई कसरी असर गर्छ?</w:t>
      </w:r>
    </w:p>
    <w:p>
      <w:pPr/>
      <w:r>
        <w:rPr>
          <w:lang w:val="ne_NP" w:bidi="ne_NP"/>
        </w:rPr>
      </w:r>
      <w:r>
        <w:rPr>
          <w:lang w:val="ne_NP" w:bidi="ne_NP"/>
        </w:rPr>
        <w:t>जब नोकरहरूले यी बहानाहरू मालिकलाई बताए, उहाँ धेरै रिसाउनुभयो। मालिकले भिखारी र बहिष्कृत व्यक्तिहरू बस्ने सार्वजनिक बाटोहरूमा जाउ भनेर नोकरहरूलाई आदेश दिन्छन्। नोकरहरूले गरीब, अपाङ्ग, अन्धाहरू र लङ्गडालाई आफ्नो भोजमा आमन्त्रण गरोस् भन्ने उहाँ चाहनुहुन्छ। यि तिनै मानिसहरू हुन् जसको हेरचाह गर्न येशूले धार्मिक नेताहरूलाई पहिले नै सल्लाह दिनुभएको थियो। धार्मिक अगुवाहरूले यस समूहका मानिसहरूलाई परमेश्वरका जनको पूर्ण सदस्यताबाट बाहिर राखेका थिए। नोकरहरूले मालिकको आज्ञा पालन गरे, तापनि अझै धेरै पाहुनाहरूको लागि ठाउँ थियो। त्यसैले मालिकले तिनीहरूलाई शहर बाहिर र गाउँका सडकहरूमा जान र अझ बढी पाहुनाहरू खोज्न भन्छन्। यि गाउँका खेतहरू छुट्ट्याउने बारहरू थिए।</w:t>
      </w:r>
    </w:p>
    <w:p>
      <w:pPr/>
      <w:r>
        <w:rPr>
          <w:lang w:val="ne_NP" w:bidi="ne_NP"/>
        </w:rPr>
      </w:r>
      <w:r>
        <w:rPr>
          <w:lang w:val="ne_NP" w:bidi="ne_NP"/>
        </w:rPr>
        <w:t>रोक्नुहोस् र आफ्नो टोलीलाई गाउँका खेतहरूलाई छुट्ट्याउने झाडीको बारको तस्वीर देखाउनुहोस्।</w:t>
      </w:r>
    </w:p>
    <w:p>
      <w:pPr/>
      <w:r>
        <w:rPr>
          <w:lang w:val="ne_NP" w:bidi="ne_NP"/>
        </w:rPr>
      </w:r>
      <w:r>
        <w:rPr>
          <w:lang w:val="ne_NP" w:bidi="ne_NP"/>
        </w:rPr>
        <w:t>गरीब मानिसहरू भोजमा आउन हिचकिचाएका हुन सक्छन् किनभने तिनीहरू आयोजकलाई आफ्नो घरमा फर्काएर निम्तो दिन नसक्ने गरी गरिब थिए। नोकरहरूले आफूले भेटेका मानिसहरूलाई जसरी भएपनि आउन मनाउनु पर्ने हुन्थ्यो। मालिकले यो गर्नुहुन्छ किनभने उहाँ आफ्नो टेबलमा भएको हरेक सीट भरिएको होस् भन्ने चाहनुहुन्छ। आफ्नो निमन्त्रणालाई अस्वीकार गर्ने मूल पाहुनाहरूमध्ये कसैलाई पनि भोजमा सहभागी हुन वा कुनै पनि खाना खान दिइने छैन भनेर मालिकले कडा शब्दमा भन्छन्।</w:t>
      </w:r>
    </w:p>
    <w:p>
      <w:pPr/>
      <w:r>
        <w:rPr>
          <w:lang w:val="ne_NP" w:bidi="ne_NP"/>
        </w:rPr>
      </w:r>
      <w:r>
        <w:rPr>
          <w:lang w:val="ne_NP" w:bidi="ne_NP"/>
        </w:rPr>
        <w:t>येशूले परमेश्वरको राज्यको एउटा भाग हुनका लागि उहाँको निमन्त्रणा स्वीकार गर्नुको महत्त्व सिकाउन यो दृष्टान्त प्रयोग गर्नुहुन्छ। परमेश्वरको निमन्त्रणालाई अस्वीकार गर्ने मानिसहरू परमेश्वरको राज्यको एउटा भाग हुन रुचि नभएका मानिसहरू हुन्। निमन्त्रणा स्वीकार गर्नेहरू परमेश्वरको राज्यको भाग हुन पाउँदा खुसी छन्। तिनीहरूले सामाजिक स्थितिको बारेमा वास्ता गर्दैनन् बरु समाजबाट बहिष्कृत गरिएकाहरूलाई प्रेम र उदारता देखाउँछन्।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विश्रामको दिनमा फरिसीको घरमा अन्य पाहुनाहरूसँग टेबलमा हुनुहुन्छ। एक मानिसले टेबलमा टिप्पणी गर्छ। येशूले एकजना मालिकले भोजको आयोजना गरेर पाहुनाहरूलाई आमन्त्रण गर्न आफ्ना नोकरहरू पठाउने एउटा दृष्टान्त सुनाएर त्यसलाई जवाफ दिनुहुन्छ।</w:t>
      </w:r>
    </w:p>
    <w:p>
      <w:pPr/>
      <w:r>
        <w:rPr>
          <w:lang w:val="ne_NP" w:bidi="ne_NP"/>
        </w:rPr>
      </w:r>
      <w:r>
        <w:rPr>
          <w:b/>
          <w:lang w:val="ne_NP" w:bidi="ne_NP"/>
        </w:rPr>
        <w:t>दोस्रो दृश्य:</w:t>
      </w:r>
      <w:r>
        <w:rPr>
          <w:lang w:val="ne_NP" w:bidi="ne_NP"/>
        </w:rPr>
        <w:t xml:space="preserve"> मालिकले आफ्नो घरमा खानाको लागि महत्त्वपूर्ण पाहुनाहरूलाई निमन्त्रणा पठाउँछन्। पाहुनाहरूले उहाँको निमन्त्रणालाई स्वीकार गर्छन्। जब खाना तयार हुन्छ, आयोजकले आफ्ना नोकरहरूलाई पाहुनाहरूलाई आउन भन्न पठाउँछ।</w:t>
      </w:r>
    </w:p>
    <w:p>
      <w:pPr/>
      <w:r>
        <w:rPr>
          <w:lang w:val="ne_NP" w:bidi="ne_NP"/>
        </w:rPr>
      </w:r>
      <w:r>
        <w:rPr>
          <w:b/>
          <w:lang w:val="ne_NP" w:bidi="ne_NP"/>
        </w:rPr>
        <w:t>तेस्रो दृश्य:</w:t>
      </w:r>
      <w:r>
        <w:rPr>
          <w:lang w:val="ne_NP" w:bidi="ne_NP"/>
        </w:rPr>
        <w:t xml:space="preserve"> एकजना पाहुनाले आफ्नो जग्गा हेर्न जानुपर्ने भएकोले आउन सक्दिनँ भन्छन्। अर्को पाहुनाले आफू आउन नसक्ने र आफ्ना गोरुहरू हेर्न जाने कुरा बताउँछन्। अर्को पाहुनाले आफू आउन नसक्ने र आफ्नी पत्नीसँग समय बिताउने कुरा बताउँछन्। कोही पनि आउँदैनन् भनेर नोकरहरूले मालिकलाई भन्छन्। मालिक रिसाउनुभएको छ।</w:t>
      </w:r>
    </w:p>
    <w:p>
      <w:pPr/>
      <w:r>
        <w:rPr>
          <w:lang w:val="ne_NP" w:bidi="ne_NP"/>
        </w:rPr>
      </w:r>
      <w:r>
        <w:rPr>
          <w:b/>
          <w:lang w:val="ne_NP" w:bidi="ne_NP"/>
        </w:rPr>
        <w:t>चौथो दृश्य:</w:t>
      </w:r>
      <w:r>
        <w:rPr>
          <w:lang w:val="ne_NP" w:bidi="ne_NP"/>
        </w:rPr>
        <w:t xml:space="preserve"> मालिकले आफ्ना नोकरहरूलाई अझ बढी पाहुनाहरू खोज्न सडकहरू र ग्रामीण बाटाहरूमा पठाउँछ। नोकरहरूले गरीब, अपाङ्ग, लङ्गडा र अन्धाहरूलाई आफ्नो मालिकको भोजमा आउन मनाउँछन्। मालिकको घर र टेबल भरिएका छन्। नआउने पाहुनाहरूले उहाँको भोजमा कहिल्यै खाना चाख्न पाउने छैनन् भनेर मालिकले भन्छन्।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आयोजक (फरिसी)</w:t>
      </w:r>
    </w:p>
    <w:p>
      <w:pPr>
        <w:pStyle w:val="ListBullet"/>
        <w:spacing w:line="240" w:lineRule="auto"/>
        <w:ind w:left="720"/>
      </w:pPr>
      <w:r>
        <w:rPr>
          <w:lang w:val="ne_NP" w:bidi="ne_NP"/>
        </w:rPr>
      </w:r>
      <w:r>
        <w:rPr>
          <w:lang w:val="ne_NP" w:bidi="ne_NP"/>
        </w:rPr>
        <w:t>पाहुनाहरू (अन्य फरिसीहरू र व्यवस्थाका विज्ञहरू)</w:t>
      </w:r>
    </w:p>
    <w:p>
      <w:pPr>
        <w:pStyle w:val="ListBullet"/>
        <w:spacing w:line="240" w:lineRule="auto"/>
        <w:ind w:left="720"/>
      </w:pPr>
      <w:r>
        <w:rPr>
          <w:lang w:val="ne_NP" w:bidi="ne_NP"/>
        </w:rPr>
      </w:r>
      <w:r>
        <w:rPr>
          <w:lang w:val="ne_NP" w:bidi="ne_NP"/>
        </w:rPr>
        <w:t>टिप्पणी गर्ने पाहुना</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नोकरहरू</w:t>
      </w:r>
    </w:p>
    <w:p>
      <w:pPr>
        <w:pStyle w:val="ListBullet"/>
        <w:spacing w:line="240" w:lineRule="auto"/>
        <w:ind w:left="720"/>
      </w:pPr>
      <w:r>
        <w:rPr>
          <w:lang w:val="ne_NP" w:bidi="ne_NP"/>
        </w:rPr>
      </w:r>
      <w:r>
        <w:rPr>
          <w:lang w:val="ne_NP" w:bidi="ne_NP"/>
        </w:rPr>
        <w:t>अस्वीकार गर्ने पाहुनाहरू</w:t>
      </w:r>
    </w:p>
    <w:p>
      <w:pPr>
        <w:pStyle w:val="ListBullet"/>
        <w:spacing w:line="240" w:lineRule="auto"/>
        <w:ind w:left="720"/>
      </w:pPr>
      <w:r>
        <w:rPr>
          <w:lang w:val="ne_NP" w:bidi="ne_NP"/>
        </w:rPr>
      </w:r>
      <w:r>
        <w:rPr>
          <w:lang w:val="ne_NP" w:bidi="ne_NP"/>
        </w:rPr>
        <w:t>आउन विश्वस्त भएका पाहुनाहरू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विश्रामको दिनमा फरिसीको घरमा अन्य पाहुनाहरूसँग टेबलमा बसिरहनुभएको छ भनेर सम्झनु महत्त्वपूर्ण छ। येशूले भर्खरै एक मानिसलाई निको पार्नुभएको छ र धार्मिक नेताहरूलाई तिनीहरूले गरीबहरूलाई आफ्नो घरमा खानाको लागि आमन्त्रण गर्नुपर्छ भनेर सिकाउनुभएको छ।</w:t>
      </w:r>
    </w:p>
    <w:p>
      <w:pPr/>
      <w:r>
        <w:rPr>
          <w:lang w:val="ne_NP" w:bidi="ne_NP"/>
        </w:rPr>
      </w:r>
      <w:r>
        <w:rPr>
          <w:lang w:val="ne_NP" w:bidi="ne_NP"/>
        </w:rPr>
        <w:t>टेबलमा बस्ने एकजना पाहुनाले परमेश्वरको राज्यको भोजमा खाने जोकोही धन्य हुन् भनी भन्छन्।</w:t>
      </w:r>
    </w:p>
    <w:p>
      <w:pPr/>
      <w:r>
        <w:rPr>
          <w:lang w:val="ne_NP" w:bidi="ne_NP"/>
        </w:rPr>
      </w:r>
      <w:r>
        <w:rPr>
          <w:lang w:val="ne_NP" w:bidi="ne_NP"/>
        </w:rPr>
        <w:t>यो कुरा सम्झनु महत्त्वपूर्ण छ कि यहूदीहरू अब्राहामका सन्तान भएकाले परमेश्वरको राज्यमा प्रतिज्ञा गरिएको मुक्तिदाताको भोजमा आफूहरूलाई आमन्त्रण गरिनेछ भन्ने विश्वास गर्थे। तर येशू भन्नुहुन्छ कि यदि तिनीहरूले येशू र गरिबहरूलाई समावेश गर्नुपर्छ भन्ने उहाँका शिक्षाहरूलाई स्वीकार गरेर परमेश्वरको आज्ञा पालन गर्दैनन् भने यो सत्य होइन।</w:t>
      </w:r>
    </w:p>
    <w:p>
      <w:pPr/>
      <w:r>
        <w:rPr>
          <w:lang w:val="ne_NP" w:bidi="ne_NP"/>
        </w:rPr>
      </w:r>
      <w:r>
        <w:rPr>
          <w:lang w:val="ne_NP" w:bidi="ne_NP"/>
        </w:rPr>
        <w:t>येशूले एकजना मालिकले भोजको लागि निमन्त्रणा पठाएको बारेमा एउटा दृष्टान्त भनेर जवाफ दिनुहुन्छ।</w:t>
      </w:r>
    </w:p>
    <w:p>
      <w:pPr/>
      <w:r>
        <w:rPr>
          <w:lang w:val="ne_NP" w:bidi="ne_NP"/>
        </w:rPr>
      </w:r>
      <w:r>
        <w:rPr>
          <w:lang w:val="ne_NP" w:bidi="ne_NP"/>
        </w:rPr>
        <w:t>कसैको भोजको निम्तो अस्वीकार गर्दा आयोजकको बेइज्जत हुन्थ्यो, विशेष गरी यदि त्यो पाहुना धनी थियो भने भन्ने कुरा सम्झनु महत्वपूर्ण छ।</w:t>
      </w:r>
    </w:p>
    <w:p>
      <w:pPr/>
      <w:r>
        <w:rPr>
          <w:lang w:val="ne_NP" w:bidi="ne_NP"/>
        </w:rPr>
      </w:r>
      <w:r>
        <w:rPr>
          <w:lang w:val="ne_NP" w:bidi="ne_NP"/>
        </w:rPr>
        <w:t>पाहुनाहरू नआउनुका कारणहरू सांस्कृतिक रूपमा मान्य छैनन् भनेर सम्झनु महत्त्वपूर्ण छ।</w:t>
      </w:r>
    </w:p>
    <w:p>
      <w:pPr/>
      <w:r>
        <w:rPr>
          <w:lang w:val="ne_NP" w:bidi="ne_NP"/>
        </w:rPr>
      </w:r>
      <w:r>
        <w:rPr>
          <w:lang w:val="ne_NP" w:bidi="ne_NP"/>
        </w:rPr>
        <w:t>आफ्नो भोजमा नसोचेका मानिसहरूलाई समावेश गरेर परमेश्वरले बहिष्कृत मानिसहरूको हेरचाह गर्नुहुन्छ र तिनीहरूलाई आफ्नो राज्यमा समावेश गर्नुहुनेछ भनेर येशूले धार्मिक नेताहरूलाई देखाउनुहुन्छ भनेर सम्झनु महत्त्वपूर्ण 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आयोजक (फरिसी)</w:t>
      </w:r>
    </w:p>
    <w:p>
      <w:pPr>
        <w:pStyle w:val="ListBullet"/>
        <w:spacing w:line="240" w:lineRule="auto"/>
        <w:ind w:left="720"/>
      </w:pPr>
      <w:r>
        <w:rPr>
          <w:lang w:val="ne_NP" w:bidi="ne_NP"/>
        </w:rPr>
      </w:r>
      <w:r>
        <w:rPr>
          <w:lang w:val="ne_NP" w:bidi="ne_NP"/>
        </w:rPr>
        <w:t>पाहुनाहरू (अन्य फरिसीहरू र व्यवस्थाका विज्ञहरू)</w:t>
      </w:r>
    </w:p>
    <w:p>
      <w:pPr>
        <w:pStyle w:val="ListBullet"/>
        <w:spacing w:line="240" w:lineRule="auto"/>
        <w:ind w:left="720"/>
      </w:pPr>
      <w:r>
        <w:rPr>
          <w:lang w:val="ne_NP" w:bidi="ne_NP"/>
        </w:rPr>
      </w:r>
      <w:r>
        <w:rPr>
          <w:lang w:val="ne_NP" w:bidi="ne_NP"/>
        </w:rPr>
        <w:t>टिप्पणी गर्ने पाहुना</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नोकरहरू</w:t>
      </w:r>
    </w:p>
    <w:p>
      <w:pPr>
        <w:pStyle w:val="ListBullet"/>
        <w:spacing w:line="240" w:lineRule="auto"/>
        <w:ind w:left="720"/>
      </w:pPr>
      <w:r>
        <w:rPr>
          <w:lang w:val="ne_NP" w:bidi="ne_NP"/>
        </w:rPr>
      </w:r>
      <w:r>
        <w:rPr>
          <w:lang w:val="ne_NP" w:bidi="ne_NP"/>
        </w:rPr>
        <w:t>अस्वीकार गर्ने पाहुनाहरू</w:t>
      </w:r>
    </w:p>
    <w:p>
      <w:pPr>
        <w:pStyle w:val="ListBullet"/>
        <w:spacing w:line="240" w:lineRule="auto"/>
        <w:ind w:left="720"/>
      </w:pPr>
      <w:r>
        <w:rPr>
          <w:lang w:val="ne_NP" w:bidi="ne_NP"/>
        </w:rPr>
      </w:r>
      <w:r>
        <w:rPr>
          <w:lang w:val="ne_NP" w:bidi="ne_NP"/>
        </w:rPr>
        <w:t>आउन विश्वस्त भएका पाहुनाहरू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निमन्त्रणा स्वीकार गर्ने र भोज तयार हुँदा भोजमा जान अस्वीकार गर्ने पाहुनाहरूको भूमिका खेल्ने कुरा सुनिश्चित गर्नुहोस्।</w:t>
      </w:r>
    </w:p>
    <w:p>
      <w:pPr/>
      <w:r>
        <w:rPr>
          <w:lang w:val="ne_NP" w:bidi="ne_NP"/>
        </w:rPr>
      </w:r>
      <w:r>
        <w:rPr>
          <w:lang w:val="ne_NP" w:bidi="ne_NP"/>
        </w:rPr>
        <w:t>भर्खरै आउन राजी भएका मानिसहरूले घर भरिएको दृश्य टोलीले अभिनयमार्फत प्रस्तुत गर्ने कुरा सुनिश्चित गर्नुहोस्। यीमध्ये केही मानिसहरू आफू बहिष्कृत भएको देखाउन लङ्गडाउँदै हिँड्न वा अन्धो भएर डोहोर्‍याइन सक्छन्।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एकजना पाहुनाले परमेश्वरको राज्यको भोजमा उपस्थित हुने व्यक्ति धन्य हो भनेर भन्छन्। येशूले उहाँको टिप्पणीको जवाफमा एउटा दृष्टान्त सुनाउनुहुन्छ।</w:t>
      </w:r>
    </w:p>
    <w:p>
      <w:pPr/>
      <w:r>
        <w:rPr>
          <w:lang w:val="ne_NP" w:bidi="ne_NP"/>
        </w:rPr>
      </w:r>
      <w:r>
        <w:rPr>
          <w:lang w:val="ne_NP" w:bidi="ne_NP"/>
        </w:rPr>
        <w:t>अब आयोजकले पाहुनाहरूलाई भोजमा आमन्त्रण गर्न आफ्ना नोकरहरू पठाएको अभिनय गर्नुहोस्। धेरै धनी पाहुनाहरूले उहाँको निमन्त्रणा स्वीकार गर्छन्।</w:t>
      </w:r>
    </w:p>
    <w:p>
      <w:pPr/>
      <w:r>
        <w:rPr>
          <w:lang w:val="ne_NP" w:bidi="ne_NP"/>
        </w:rPr>
      </w:r>
      <w:r>
        <w:rPr>
          <w:lang w:val="ne_NP" w:bidi="ne_NP"/>
        </w:rPr>
        <w:t>नाटक रोक्नुहोस्: आयोजकको भूमिका खेल्ने कलाकारलाई सोध्नुहोस्, "तपाईंलाई कस्तो लाग्छ?" तपाईंले "आशावादी छु।" जस्ता कुराहरू सुन्न सक्नुहुन्छ। म मेरो घरमा यस्ता महत्त्वपूर्ण पाहुनाहरू पाउँदा उत्साहित छु," "तयार। " "अब मेरा नोकरहरूलाई भोजको लागि कति खाना र पिउने कुरा तयार पार्न लगाउने भन्ने मलाई थाहा छ," र "भविष्यमा मेरा पाहुनाहरूको घरमा निमन्त्रणा पाउन म उत्सुक छु।" अभिनय फेरि सुरु गर्नुहोस्।</w:t>
      </w:r>
    </w:p>
    <w:p>
      <w:pPr/>
      <w:r>
        <w:rPr>
          <w:lang w:val="ne_NP" w:bidi="ne_NP"/>
        </w:rPr>
      </w:r>
      <w:r>
        <w:rPr>
          <w:lang w:val="ne_NP" w:bidi="ne_NP"/>
        </w:rPr>
        <w:t>आयोजकले पाहुनाहरूलाई खाना तयार छ भनी बोलाउन आफ्ना नोकरहरूलाई फेरि बाहिर पठाएको नाटक गर्नुहोस्। आफ्नो जमिनको निरीक्षण गर्नुपर्ने भएकोले एकजना पाहुनाले आफू आउन नसक्ने कुरा बताउँछन्। आफ्नो गोरूको निरीक्षण गर्नुपर्ने भएकोले अर्को पाहुनाले आफू आउन नसक्ने कुरा बताउँछन्। अर्का एकजना पाहुनाले आफ्नो भर्खरै विवाह भएको हुनाले आउन नसक्ने कुरा बताउनुहुन्छ।</w:t>
      </w:r>
    </w:p>
    <w:p>
      <w:pPr/>
      <w:r>
        <w:rPr>
          <w:lang w:val="ne_NP" w:bidi="ne_NP"/>
        </w:rPr>
      </w:r>
      <w:r>
        <w:rPr>
          <w:lang w:val="ne_NP" w:bidi="ne_NP"/>
        </w:rPr>
        <w:t>अभिनय रोक्नुहोस्: येशूको कथा सुन्ने पाहुनाहरूको भूमिका खेल्ने कलाकारहरूलाई सोध्नुहोस्, "तपाईंहरूलाई कस्तो महसुस भइरहेको छ?" तपाईंले यस्ता कुराहरू सुन्न सक्नुहुन्छ, "छक्क परेको छु।" "तिनीहरूले यस्ता मूर्खतापूर्ण कारणहरूले उहाँको निमन्त्रणालाई अस्वीकार गरेको म विश्वास गर्न सक्दिन," "मलाई आयोजकप्रति दुःख लागेको छ।" "उहाँ धेरै लज्जित हुनुभएको हुनुपर्छ," र "सायद आयोजक आफ्ना पाहुनाहरू जत्तिकै महत्त्वपूर्ण थिएनन्।" अभिनय फेरि सुरु गर्नुहोस्।</w:t>
      </w:r>
    </w:p>
    <w:p>
      <w:pPr/>
      <w:r>
        <w:rPr>
          <w:lang w:val="ne_NP" w:bidi="ne_NP"/>
        </w:rPr>
      </w:r>
      <w:r>
        <w:rPr>
          <w:lang w:val="ne_NP" w:bidi="ne_NP"/>
        </w:rPr>
        <w:t>आयोजक रिसाएको अभिनय गर्नुहोस्। उहाँले आफ्ना नोकरहरूलाई सडकहरू र ग्रामीण बाटोहरूमा पठाउनुहुन्छ। नोकरहरूले गरिब, लङ्गडा, अन्धा र अपाङ्गहरूलाई भेट्टाउँछन् र तिनीहरूलाई भोजमा आउन मनाउँछन्। तिनीहरू आयोजकको घरमा प्रवेश गर्छन् र उहाँको टेबलमा खाना खान्छन्। प्रत्येक सिट भरिएको छ। उहाँलाई अस्वीकार गर्ने पाहुनाहरूले कहिल्यै पनि उहाँको खाना चाख्ने पाउने छैनन् भनेर आयोजकले भन्छन्।</w:t>
      </w:r>
    </w:p>
    <w:p>
      <w:pPr/>
      <w:r>
        <w:rPr>
          <w:lang w:val="ne_NP" w:bidi="ne_NP"/>
        </w:rPr>
      </w:r>
      <w:r>
        <w:rPr>
          <w:lang w:val="ne_NP" w:bidi="ne_NP"/>
        </w:rPr>
        <w:t>अभिनय रोक्नुहोस्: टेबलमा गरीब मानिसको भूमिका खेल्ने कलाकारलाई सोध्नुहोस्, "तपाईंलाई कस्तो महसुस भइरहेको छ?" तपाईंले यस्ता कुराहरू सुन्नु होला, "नम्र।" मैले यति राम्रो घरमा निम्तो पाउने कुराको कल्पना पनि गरेकी थिइन," "चिन्तित छु। "म आयोजकलाई फिर्ता तिर्न सक्दिन" र "समावेश गरिएको। " ध्यान दिनु र हेरचाह गर्नु राम्रो कुरा हो।" येशूको कथा सुन्ने एक धार्मिक नेतालाई सोध्नुहोस्, "तपाईंलाई कस्तो महसुस भइरहेको छ?" तपाईंले यस्ता कुराहरू सुन्नु होला, "यस प्रकारका मानिसहरूलाई मेरो घरमा आमन्त्रण गरेको कुरा म कल्पना गर्न सक्दिन।" सायद उहाँको अर्थ गैर यहूदीहरू परमेश्वरको भोजमा हुनेछन् भन्ने होइन ?" "रिसाएको छु। येशूले कसलाई जनाउँदै हुनुहुन्छ?" र "विचारशील।" सायद मैले अगमवक्ताका वचनहरू अझ राम्रोसँग पढ्नु आवश्यक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टेबलमा बसिरहेको एउटा मानिसले </w:t>
      </w:r>
      <w:r>
        <w:rPr>
          <w:b/>
          <w:lang w:val="ne_NP" w:bidi="ne_NP"/>
        </w:rPr>
        <w:t>परमेश्वरको राज्यमा</w:t>
      </w:r>
      <w:r>
        <w:rPr>
          <w:lang w:val="ne_NP" w:bidi="ne_NP"/>
        </w:rPr>
        <w:t xml:space="preserve"> भोज खानेहरू </w:t>
      </w:r>
      <w:r>
        <w:rPr>
          <w:b/>
          <w:lang w:val="ne_NP" w:bidi="ne_NP"/>
        </w:rPr>
        <w:t>धन्य</w:t>
      </w:r>
      <w:r>
        <w:rPr>
          <w:lang w:val="ne_NP" w:bidi="ne_NP"/>
        </w:rPr>
        <w:t xml:space="preserve"> हुन् भनेर भन्छ। परमेश्वरको राज्यले परमेश्वरले मानिसहरूको हृदयमा तिनीहरूको राजाको रूपमा शासन गर्ने कुरालाई जनाउँछ। आशिषित भन्नाले परमेश्वरले कसैलाई अनुग्रह वा आदर गर्ने कुरालाई जनाउँछ। त्यो मानिसले विश्वास गर्थ्यो कि जब प्रतिज्ञा गरिएको मुक्तिदाता शासन गर्न आउनुहुनेछ, उहाँले एउटा ठूलो भोज आयोजना गर्नुहुनेछ र त्यसमा सहभागी हुनेहरू आशिषित हुनेछन्। तपाईंले पहिले गरेजस्तै 'परमेश्वरको राज्य' र 'आशिषित' शब्दहरूलाई सोहीअनुसार अनुवाद गर्ने कुरा निश्चित गर्नुहोस्। </w:t>
      </w:r>
      <w:r>
        <w:rPr>
          <w:lang w:val="ne_NP" w:bidi="ne_NP"/>
        </w:rPr>
        <w:t>परमेश्वरको राज्य</w:t>
      </w:r>
      <w:r>
        <w:rPr>
          <w:lang w:val="ne_NP" w:bidi="ne_NP"/>
        </w:rPr>
        <w:t xml:space="preserve"> र </w:t>
      </w:r>
      <w:r>
        <w:rPr>
          <w:lang w:val="ne_NP" w:bidi="ne_NP"/>
        </w:rPr>
        <w:t xml:space="preserve">धन्य </w:t>
      </w:r>
      <w:r>
        <w:rPr>
          <w:lang w:val="ne_NP" w:bidi="ne_NP"/>
        </w:rPr>
        <w:t>दुवै शब्दहरू मुख्य शब्दावलीमा छन्।</w:t>
      </w:r>
    </w:p>
    <w:p>
      <w:pPr/>
      <w:r>
        <w:rPr>
          <w:lang w:val="ne_NP" w:bidi="ne_NP"/>
        </w:rPr>
      </w:r>
      <w:r>
        <w:rPr>
          <w:lang w:val="ne_NP" w:bidi="ne_NP"/>
        </w:rPr>
        <w:t xml:space="preserve">येशूले त्यो मानिसको टिप्पणीको जवाफ दिन एउटा </w:t>
      </w:r>
      <w:r>
        <w:rPr>
          <w:b/>
          <w:lang w:val="ne_NP" w:bidi="ne_NP"/>
        </w:rPr>
        <w:t>दृष्टान्त</w:t>
      </w:r>
      <w:r>
        <w:rPr>
          <w:lang w:val="ne_NP" w:bidi="ne_NP"/>
        </w:rPr>
        <w:t xml:space="preserve"> वा छोटो कथा सुनाउनुहुन्छ। कथा एक </w:t>
      </w:r>
      <w:r>
        <w:rPr>
          <w:b/>
          <w:lang w:val="ne_NP" w:bidi="ne_NP"/>
        </w:rPr>
        <w:t>मालिक</w:t>
      </w:r>
      <w:r>
        <w:rPr>
          <w:lang w:val="ne_NP" w:bidi="ne_NP"/>
        </w:rPr>
        <w:t xml:space="preserve"> वा अधिकार भएको मानिसको बारेमा हो, जसले आफ्ना सेवकहरूलाई मानिसहरूलाई आफ्नो भोज वा ठूलो उत्सवमा आमन्त्रण गर्न आज्ञा गर्छ। तपाईंले अघिल्लो खण्डहरूमा गरेजस्तै दृष्टान्त र मालिकलाई अनुवाद गर्ने कुरा निश्चित गर्नुहोस्। दुबै शब्दहरू, </w:t>
      </w:r>
      <w:r>
        <w:rPr>
          <w:lang w:val="ne_NP" w:bidi="ne_NP"/>
        </w:rPr>
        <w:t>दृष्टान्त</w:t>
      </w:r>
      <w:r>
        <w:rPr>
          <w:lang w:val="ne_NP" w:bidi="ne_NP"/>
        </w:rPr>
        <w:t xml:space="preserve"> र </w:t>
      </w:r>
      <w:r>
        <w:rPr>
          <w:lang w:val="ne_NP" w:bidi="ne_NP"/>
        </w:rPr>
        <w:t>गुरु</w:t>
      </w:r>
      <w:r>
        <w:rPr>
          <w:lang w:val="ne_NP" w:bidi="ne_NP"/>
        </w:rPr>
        <w:t>,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14:25–35</w:t>
      </w:r>
      <w:r>
        <w:rPr>
          <w:lang w:val="ne_NP" w:bidi="ne_NP"/>
        </w:rPr>
      </w:r>
    </w:p>
    <w:p>
      <w:pPr>
        <w:pStyle w:val="Heading3"/>
      </w:pPr>
      <w:r>
        <w:rPr>
          <w:lang w:val="ne_NP" w:bidi="ne_NP"/>
        </w:rPr>
        <w:t>Step 1</w:t>
      </w:r>
    </w:p>
    <w:p>
      <w:pPr/>
      <w:r>
        <w:rPr>
          <w:lang w:val="ne_NP" w:bidi="ne_NP"/>
        </w:rPr>
      </w:r>
      <w:r>
        <w:rPr>
          <w:lang w:val="ne_NP" w:bidi="ne_NP"/>
        </w:rPr>
        <w:t>लूका १४:२५–३५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येशूले विश्रामको दिनमा फरिसीको घरमा धार्मिक नेताहरूलाई सिकाउनुभयो। येशूले तिनीहरूलाई उहाँको राज्यमा सामेल हुन परमेश्वरको निमन्त्रणालाई अस्वीकार गर्ने बारेमा चेतावनी दिनुभयो। येशूले आफ्ना चेलाहरूसँग यरूशलेमतिर यात्रा गरिरहनुभएको छ जहाँ उहाँ मर्नुहुनेछ भन्ने कुरा उहाँलाई थाहा छ। उहाँ जहाँ जानुहुन्छ ठूलो भीडले उहाँलाई पछ्याउँछ।</w:t>
      </w:r>
    </w:p>
    <w:p>
      <w:pPr/>
      <w:r>
        <w:rPr>
          <w:lang w:val="ne_NP" w:bidi="ne_NP"/>
        </w:rPr>
      </w:r>
      <w:r>
        <w:rPr>
          <w:lang w:val="ne_NP" w:bidi="ne_NP"/>
        </w:rPr>
        <w:t>येशू आफ्ना चेलाहरू वा उहाँका सबैभन्दा नजिकका अनुयायीहरूसँग एक बस्तीबाट अर्को बस्तीमा हिँड्दै हुनुहुन्छ। "अब" शब्द समयको अभिव्यक्तिको रूपमा होइन, तर नयाँ घटनाको परिचय गराउन प्रयोग गरिन्छ। मानिसहरूको ठूलो भीडले उहाँलाई पछ्याउँदै छ। येशू रोकिनुहुन्छ र साँच्चै उहाँको चेला हुन चाहनेहरूलाई सिकाउन फर्किनुहुन्छ। चेलाहरू भन्नाले आफ्नो शिक्षकसँग विशेष सम्बन्धमा रहेका सिक्नेहरूलाई जनाउँछ भनेर हामीलाई अघिल्ला खण्डहरूबाट थाहा छ। शिक्षक जहाँ जानुहुन्थ्यो, चेलाले उहाँलाई त्यहीँ पछ्याउँथे। तिनीहरूले शिक्षकबाट सिक्न र उहाँका शिक्षाहरू र उदाहरण बमोजिम जिउन आफ्ना जीवन समर्पित गरे। येशू भन्नुहुन्छ कि यदि कोही उहाँकहाँ आउँछ र उहाँको चेला हुन चाहन्छ भने तिनीहरूले आफ्नो परिवारलाई घृणा गर्नुपर्छ। यहाँ, येशूले तिनीहरूले येशूलाई प्रेम गरेभन्दा कम आफ्नो परिवारलाई प्रेम गर्नुपर्छ भन्ने बुझाउन 'घृणा' शब्द प्रयोग गर्नुहुन्छ। यहूदी संस्कृतिमा, कुनै व्यक्ति महत्त्वपूर्ण छ वा छैन भनेर निर्णय गर्न मानिसहरूले त्यस व्यक्तिको परिवार र पुर्खाहरूलाई हेर्थे। येशूले तिनीहरूले उहाँलाई आफूलाई भन्दा पनि बढी प्रेम गर्नुपर्छ भनेर जोड दिनुहुन्छ। यसको अर्थ आवश्यक परेको खण्डमा तिनीहरू येशूका लागि मर्न इच्छुक हुनुपर्छ भन्ने हुन्छ। जब येशूले "जोसुकै" भन्नुहुन्छ, उहाँले आफ्नो निमन्त्रणा सबैका लागि खुला छ भन्ने सङ्केत गरिरहनुभएको छ। तर यदि कसैले येशूका लागि यस प्रकारको प्रेम गर्दैन भने ऊ उहाँको चेला हुन सक्दैन।</w:t>
      </w:r>
    </w:p>
    <w:p>
      <w:pPr/>
      <w:r>
        <w:rPr>
          <w:lang w:val="ne_NP" w:bidi="ne_NP"/>
        </w:rPr>
      </w:r>
      <w:r>
        <w:rPr>
          <w:lang w:val="ne_NP" w:bidi="ne_NP"/>
        </w:rPr>
        <w:t>रोक्नुहोस् र आफ्नो टोलीसँग छलफल गर्नुहोस्: तपाईंको संस्कृतिमा कसैको पहिचान कसरी परिभाषित गरिन्छ? यदि कुनै व्यक्ति उसलाई महत्त्वपूर्ण बनाउने कुराहरूबाट विमुख भयो भने के हुन्छ?</w:t>
      </w:r>
    </w:p>
    <w:p>
      <w:pPr/>
      <w:r>
        <w:rPr>
          <w:lang w:val="ne_NP" w:bidi="ne_NP"/>
        </w:rPr>
      </w:r>
      <w:r>
        <w:rPr>
          <w:lang w:val="ne_NP" w:bidi="ne_NP"/>
        </w:rPr>
        <w:t>त्यसै गरी, जसले आफ्नो क्रूस बोक्दैन, उ येशूको चेला हुन सक्दैन। रोमीहरूले क्रूसमा अपराधीहरूलाई मारे। अपराधीहरूले आफू मर्ने ठाउँसम्म क्रूसको काठको भाग बोक्नुपर्थ्यो। येशू आफू चाँडै यसरी नै मर्नुहुनेछ भन्ने कुरा थाहा पाएर यो वाक्यांश प्रयोग गर्नुहुन्छ। येशूले संकेत गर्नुहुन्छ कि उहाँको चेला हुन चाहने व्यक्ति उहाँको आज्ञा पालन गर्न कष्ट भोग्न र मर्न पनि इच्छुक हुनुपर्छ।</w:t>
      </w:r>
    </w:p>
    <w:p>
      <w:pPr/>
      <w:r>
        <w:rPr>
          <w:lang w:val="ne_NP" w:bidi="ne_NP"/>
        </w:rPr>
      </w:r>
      <w:r>
        <w:rPr>
          <w:lang w:val="ne_NP" w:bidi="ne_NP"/>
        </w:rPr>
        <w:t>रोक्नुहोस् र क्रूसको किरण बोकेको मानिसको तस्वीर देखाउनुहोस्।</w:t>
      </w:r>
    </w:p>
    <w:p>
      <w:pPr/>
      <w:r>
        <w:rPr>
          <w:lang w:val="ne_NP" w:bidi="ne_NP"/>
        </w:rPr>
      </w:r>
      <w:r>
        <w:rPr>
          <w:lang w:val="ne_NP" w:bidi="ne_NP"/>
        </w:rPr>
        <w:t>येशूले एउटा दृष्टान्त वा छोटो कथा सुनाउनुहुन्छ, कुनै व्यक्तिले उहाँको चेला हुनु अघि कठिनाइहरू र कष्टको बारेमा ध्यानपूर्वक सोच्नुपर्छ भनेर जोड दिन हो। येशूले सोध्नुहुन्छ, "के तिमीहरू पहिले बस्ने र यसलाई पूरा गर्न पर्याप्त पैसा छ कि छैन भनेर हेरि मूल्यको मूल्यांकन गर्ने छैनौ?" जवाफ हो हो भनेर जोड दिन हो। धरहरा बनाउन सुरु गर्नुअघि सबैले त्यो कति खर्च हुनेछ भन्ने कुराको जानकारी गराउथे। धरहरा एउटा अग्लो, महँगो भवनलाई धेरै मानिसहरूले दाख बारीहरू वा अङ्गुर बोट रोप्न प्रयोग गर्ने खेतहरू प्रयोग गर्ने भवनलाई जनाउन सक्छ।</w:t>
      </w:r>
    </w:p>
    <w:p>
      <w:pPr/>
      <w:r>
        <w:rPr>
          <w:lang w:val="ne_NP" w:bidi="ne_NP"/>
        </w:rPr>
      </w:r>
      <w:r>
        <w:rPr>
          <w:lang w:val="ne_NP" w:bidi="ne_NP"/>
        </w:rPr>
        <w:t>रोक्नुहोस् र दाख बारीको प्रहरीधरनको तस्वीर देखाउनुहोस्। आफ्नो टोलीसँग छलफल गर्नुहोस्। मानिसहरूले पैसाको बारेमा गैरजिम्मेवार भइसकेको कुरा देखाउन कस्तो प्रकारका कुराहरू गर्छन्? तपाईंको समुदायमा कुन परियोजनाहरू पूरा भएपछि पनि पूरा गर्नुपर्छ?</w:t>
      </w:r>
    </w:p>
    <w:p>
      <w:pPr/>
      <w:r>
        <w:rPr>
          <w:lang w:val="ne_NP" w:bidi="ne_NP"/>
        </w:rPr>
      </w:r>
      <w:r>
        <w:rPr>
          <w:lang w:val="ne_NP" w:bidi="ne_NP"/>
        </w:rPr>
        <w:t>यदि तिनीहरूले लागत हिसाब गर्दैनन् भने त्यो व्यक्तिले जग वा आधार बनाउनेछ, तर धरहरा समाप्त गर्न तिनीहरूसँग पर्याप्त पैसा हुँदैन। यसले मानिसहरूलाई निर्माणकर्तालाई खिल्ली उडाउन वा सार्वजनिक रूपमा लज्जित पार्ने थियो। मानिसहरू निर्माणकर्तालाई हाँस्छन् र उहाँलाई उपहास गरेर जनाउँछन्।</w:t>
      </w:r>
    </w:p>
    <w:p>
      <w:pPr/>
      <w:r>
        <w:rPr>
          <w:lang w:val="ne_NP" w:bidi="ne_NP"/>
        </w:rPr>
      </w:r>
      <w:r>
        <w:rPr>
          <w:lang w:val="ne_NP" w:bidi="ne_NP"/>
        </w:rPr>
        <w:t>त्यसपछि येशूले त्यही कुरा सिकाउन अर्को दृष्टान्त सुनाउनुहुन्छ। येशूले सोध्नुहुन्छ, "के उसले २०,००० मानिसहरूसँग आफ्नो विरुद्धमा आउने व्यक्तिको विरोध गर्न आफू १०,००० मानिसहरूसँग सक्षम छ कि छैन भनेर विचार गर्न पहिले बस्ने छैन?" जवाफ हो हो भनेर जोड दिन हो। अवश्य पनि कुनै राजा युद्धमा जानुअघि आफ्नो सेनाले शत्रु सेनालाई पराजित गर्न सक्छ कि भनेर निर्णय गर्न पहिले आफ्ना सल्लाहकारहरूसँग बस्नुहुने थियो। यस उदाहरणमा, शत्रु राजा पहिलो राजामाथि आक्रमण गर्न आउँदै हुनुहुन्छ। राजाले शत्रुसँग लड्ने वा आत्मसमर्पण गर्ने सामना गर्ने निर्णय गर्नुपर्छ। यदि राजाले आफू जित्न नसक्ने निर्णय गर्थे भने उहाँले त्यहाँ शान्ति होस् भनेर शत्रु राजालाई उहाँ के चाहनुहुन्छ भनी सोध्न एउटा प्रतिनिधिमण्डल वा मानिसहरूको सानो समूह पठाउनुहुन्थ्यो। यो दृष्टान्तले कुनै व्यक्तिले महत्त्वपूर्ण निर्णय गर्नु अघि ध्यानपूर्वक सोच्नु पर्छ भनेर संकेत गर्छ। येशू सम्भावित चेलाहरूले उहाँलाई पछ्याउनु अघि ध्यानपूर्वक विचार गरुन् भन्ने चाहनुहुन्छ। येशूले तिनीहरूलाई येशूलाई पछ्याउनबाट रोक्ने कुनै पनि कुरा छोड्नु पर्नेछ भनेर भन्नुहुन्छ।</w:t>
      </w:r>
    </w:p>
    <w:p>
      <w:pPr/>
      <w:r>
        <w:rPr>
          <w:lang w:val="ne_NP" w:bidi="ne_NP"/>
        </w:rPr>
      </w:r>
      <w:r>
        <w:rPr>
          <w:lang w:val="ne_NP" w:bidi="ne_NP"/>
        </w:rPr>
        <w:t>रोक्नुहोस् र आफ्नो टोलीसँग छलफल गर्नुहोस्: तपाईंको समुदायका सदस्यहरू युद्धमा गएको वा लगभग युद्धमा जान लागेको समयको वर्णन गर्नुहोस्। शान्ति वार्ता कसरी गरियो?</w:t>
      </w:r>
    </w:p>
    <w:p>
      <w:pPr/>
      <w:r>
        <w:rPr>
          <w:lang w:val="ne_NP" w:bidi="ne_NP"/>
        </w:rPr>
      </w:r>
      <w:r>
        <w:rPr>
          <w:lang w:val="ne_NP" w:bidi="ne_NP"/>
        </w:rPr>
        <w:t>त्यसपछि येशूले आफ्ना चेलाहरूलाई नुनसँग तुलना गर्नुहुन्छ। नुन बहुमूल्य थियो किनभने यसले खानालाई मिठो बनाउँथ्यो र खानालाई बिग्रनबाट जोगाउँथ्यो। येशूले सोध्नुहुन्छ, "के नुनलाई फेरि नुनिलो बनाउन सकिन्छ?" जवाफ पाउनको लागि होइन, तर जवाफ 'होइन' हो भन्ने कुरामा जोड दिनका लागि। यदि नुनलाई उचित रूपमा प्रशोधन गरिएको वा बनाइएको थिएन भने, यसले आफ्नो स्वाद गुमाउँथ्यो। माटो सुधार्न मल बनाउनका लागि समेत यो काम लाग्ने थिएन। नुनलाई मलको रूपमा दुई तरिकाले प्रयोग गर्न सकिन्छ। यसलाई सिधै माटोमा थप्न सकिन्छ, वा यसलाई पछि माटोमा राख्न मलको थुप्रोमा थप्न सकिन्छ। यसको सट्टा, मानिसहरूले स्वादविहीन नुन फ्याँक्छन्। येशू भन्नुहुन्छ, "जसको सुन्ने कान छन्, उसले सुनोस्।" यो येशूले आफ्ना श्रोताहरूलाई ध्यानपूर्वक सुन्न आग्रह गर्ने अर्को तरिका थियो। येशू तिनीहरूले उहाँका वचनहरू सुन्ने मात्र होइन, तर सिकेका कुराहरूका बारेमा सोच्ने र प्रतिक्रिया दिउन् भन्ने चाहनुहुन्छ।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आफ्ना चेलाहरूसँग यात्रा गरिरहनुभएको छ र एउटा ठूलो भीडले उहाँलाई पछ्याइरहेको छ। येशू भीडतिर फर्किनुहुन्छ र यदि तिनीहरू साँच्चै उहाँका चेलाहरू हुन चाहन्छन् भने तिनीहरूले आफ्नो परिवारलाई घृणा गर्नुपर्छ र आफ्नो क्रूस बोक्नुपर्छ भनेर तिनीहरूलाई सिकाउनुहुन्छ।</w:t>
      </w:r>
    </w:p>
    <w:p>
      <w:pPr/>
      <w:r>
        <w:rPr>
          <w:lang w:val="ne_NP" w:bidi="ne_NP"/>
        </w:rPr>
      </w:r>
      <w:r>
        <w:rPr>
          <w:b/>
          <w:lang w:val="ne_NP" w:bidi="ne_NP"/>
        </w:rPr>
        <w:t>दोस्रो दृश्य:</w:t>
      </w:r>
      <w:r>
        <w:rPr>
          <w:lang w:val="ne_NP" w:bidi="ne_NP"/>
        </w:rPr>
        <w:t xml:space="preserve"> येशूले भीडलाई उहाँको चेला बन्नुअघि ध्यानपूर्वक सोच्नुपर्छ भनेर सिकाउनुहुन्छ। उहाँले यो पाठ सिकाउन तीन दृष्टान्तहरू प्रयोग गर्नुहुन्छ। तिनीहरूले उहाँका दृष्टान्तहरूबाट सिकेको कुरा सुन्ने मात्र होइन, तर लागू पनि गर्नुपर्छ भनेर येशूले भीडलाई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येशूका चेला हुन चाहनेहरू</w:t>
      </w:r>
    </w:p>
    <w:p>
      <w:pPr>
        <w:pStyle w:val="ListBullet"/>
        <w:spacing w:line="240" w:lineRule="auto"/>
        <w:ind w:left="720"/>
      </w:pPr>
      <w:r>
        <w:rPr>
          <w:lang w:val="ne_NP" w:bidi="ne_NP"/>
        </w:rPr>
      </w:r>
      <w:r>
        <w:rPr>
          <w:lang w:val="ne_NP" w:bidi="ne_NP"/>
        </w:rPr>
        <w:t>योजना बनाएर धरहरा बनाउने व्यक्ति</w:t>
      </w:r>
    </w:p>
    <w:p>
      <w:pPr>
        <w:pStyle w:val="ListBullet"/>
        <w:spacing w:line="240" w:lineRule="auto"/>
        <w:ind w:left="720"/>
      </w:pPr>
      <w:r>
        <w:rPr>
          <w:lang w:val="ne_NP" w:bidi="ne_NP"/>
        </w:rPr>
      </w:r>
      <w:r>
        <w:rPr>
          <w:lang w:val="ne_NP" w:bidi="ne_NP"/>
        </w:rPr>
        <w:t>योजना नबनाउने र आफ्नो धरहरा समाप्त गर्न नसक्ने व्यक्ति</w:t>
      </w:r>
    </w:p>
    <w:p>
      <w:pPr>
        <w:pStyle w:val="ListBullet"/>
        <w:spacing w:line="240" w:lineRule="auto"/>
        <w:ind w:left="720"/>
      </w:pPr>
      <w:r>
        <w:rPr>
          <w:lang w:val="ne_NP" w:bidi="ne_NP"/>
        </w:rPr>
      </w:r>
      <w:r>
        <w:rPr>
          <w:lang w:val="ne_NP" w:bidi="ne_NP"/>
        </w:rPr>
        <w:t>आफ्नो धरहरा समाप्त गर्न नसक्ने मानिसको खिल्ली उडाउने मानिसहरू</w:t>
      </w:r>
    </w:p>
    <w:p>
      <w:pPr>
        <w:pStyle w:val="ListBullet"/>
        <w:spacing w:line="240" w:lineRule="auto"/>
        <w:ind w:left="720"/>
      </w:pPr>
      <w:r>
        <w:rPr>
          <w:lang w:val="ne_NP" w:bidi="ne_NP"/>
        </w:rPr>
      </w:r>
      <w:r>
        <w:rPr>
          <w:lang w:val="ne_NP" w:bidi="ne_NP"/>
        </w:rPr>
        <w:t>सल्लाहकारहरूसँग भेट्ने राजा</w:t>
      </w:r>
    </w:p>
    <w:p>
      <w:pPr>
        <w:pStyle w:val="ListBullet"/>
        <w:spacing w:line="240" w:lineRule="auto"/>
        <w:ind w:left="720"/>
      </w:pPr>
      <w:r>
        <w:rPr>
          <w:lang w:val="ne_NP" w:bidi="ne_NP"/>
        </w:rPr>
      </w:r>
      <w:r>
        <w:rPr>
          <w:lang w:val="ne_NP" w:bidi="ne_NP"/>
        </w:rPr>
        <w:t>सल्लाहकारहरूसँग नभेट्ने राजा</w:t>
      </w:r>
    </w:p>
    <w:p>
      <w:pPr>
        <w:pStyle w:val="ListBullet"/>
        <w:spacing w:line="240" w:lineRule="auto"/>
        <w:ind w:left="720"/>
      </w:pPr>
      <w:r>
        <w:rPr>
          <w:lang w:val="ne_NP" w:bidi="ne_NP"/>
        </w:rPr>
      </w:r>
      <w:r>
        <w:rPr>
          <w:lang w:val="ne_NP" w:bidi="ne_NP"/>
        </w:rPr>
        <w:t>शत्रु राजा</w:t>
      </w:r>
    </w:p>
    <w:p>
      <w:pPr>
        <w:pStyle w:val="ListBullet"/>
        <w:spacing w:line="240" w:lineRule="auto"/>
        <w:ind w:left="720"/>
      </w:pPr>
      <w:r>
        <w:rPr>
          <w:lang w:val="ne_NP" w:bidi="ne_NP"/>
        </w:rPr>
      </w:r>
      <w:r>
        <w:rPr>
          <w:lang w:val="ne_NP" w:bidi="ne_NP"/>
        </w:rPr>
        <w:t>स्वाद नहुने नुन फ्याँक्ने व्यक्ति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यस समयमा धेरै मानिसहरू येशूलाई पछ्याइरहेका थिए, तर तिनीहरू सबै उहाँका चेलाहरू थिएनन् भन्ने कुरा सम्झनु महत्त्वपूर्ण छ।</w:t>
      </w:r>
    </w:p>
    <w:p>
      <w:pPr/>
      <w:r>
        <w:rPr>
          <w:lang w:val="ne_NP" w:bidi="ne_NP"/>
        </w:rPr>
      </w:r>
      <w:r>
        <w:rPr>
          <w:lang w:val="ne_NP" w:bidi="ne_NP"/>
        </w:rPr>
        <w:t>"अब" शब्दले नयाँ घटना सुरु गर्छ। येशू भीडतिर फर्किनुहुन्छ र उहाँको चेला हुनका लागि के मूल्य चुकाउनुपर्छ भनेर तिनीहरूलाई सिकाउनुहुन्छ।</w:t>
      </w:r>
    </w:p>
    <w:p>
      <w:pPr/>
      <w:r>
        <w:rPr>
          <w:lang w:val="ne_NP" w:bidi="ne_NP"/>
        </w:rPr>
      </w:r>
      <w:r>
        <w:rPr>
          <w:lang w:val="ne_NP" w:bidi="ne_NP"/>
        </w:rPr>
        <w:t>यो सम्झनु महत्त्वपूर्ण छ कि येशूको अर्थ उहाँका चेला हुन चाहने मानिसहरूले आफ्नो परिवारलाई घृणा गर्नुपर्छ भन्ने होइन। यसको सट्टा, उहाँको अर्थ तिनीहरूले येशूलाई भन्दा आफ्नो परिवारलाई कम प्रेम गर्नुपर्छ भन्ने हो। येशूप्रतिको तिनीहरूको प्रेम यति महान हुने थियो कि यसको तुलनामा परिवारप्रतिको तिनीहरूको प्रेम सानो हुने थियो। त्यसै गरी, कुनै व्यक्तिले येशूलाई आफूलाई भन्दा बढी प्रेम गर्नु पर्ने थियो।</w:t>
      </w:r>
    </w:p>
    <w:p>
      <w:pPr/>
      <w:r>
        <w:rPr>
          <w:lang w:val="ne_NP" w:bidi="ne_NP"/>
        </w:rPr>
      </w:r>
      <w:r>
        <w:rPr>
          <w:lang w:val="ne_NP" w:bidi="ne_NP"/>
        </w:rPr>
        <w:t>यो सम्झनु महत्त्वपूर्ण छ कि जब येशूले क्रूस बोक्ने बारेमा कुरा गर्नुहुन्छ, उहाँ धेरै चाँडै क्रूसमा मर्नुहुनेछ भन्ने कुरा उहाँलाई थाहा छ।</w:t>
      </w:r>
    </w:p>
    <w:p>
      <w:pPr/>
      <w:r>
        <w:rPr>
          <w:lang w:val="ne_NP" w:bidi="ne_NP"/>
        </w:rPr>
      </w:r>
      <w:r>
        <w:rPr>
          <w:lang w:val="ne_NP" w:bidi="ne_NP"/>
        </w:rPr>
        <w:t>त्यसपछि येशूले तीन साना दृष्टान्तहरू वा छोटा कथाहरू सुनाउनुहुन्छ।</w:t>
      </w:r>
    </w:p>
    <w:p>
      <w:pPr/>
      <w:r>
        <w:rPr>
          <w:lang w:val="ne_NP" w:bidi="ne_NP"/>
        </w:rPr>
      </w:r>
      <w:r>
        <w:rPr>
          <w:lang w:val="ne_NP" w:bidi="ne_NP"/>
        </w:rPr>
        <w:t>रोक्नुहोस् र आफ्नो टोलीसँग छलफल गर्नुहोस्: तपाईंको भाषामा मानिसहरू एउटा शैक्षिक उदाहरणबाट अर्कोमा कसरी जान्छन्? तिनीहरूले कुन जोड्ने शब्दहरू प्रयोग गर्छन्? उदाहरणहरूको सूची सहित कथा सुनाउने प्रयास गर्नुहोस्, र तिनीहरूलाई कसरी सँगै जोड्ने भन्ने कुरा ध्यान दिनुहोस्।</w:t>
      </w:r>
    </w:p>
    <w:p>
      <w:pPr/>
      <w:r>
        <w:rPr>
          <w:lang w:val="ne_NP" w:bidi="ne_NP"/>
        </w:rPr>
      </w:r>
      <w:r>
        <w:rPr>
          <w:lang w:val="ne_NP" w:bidi="ne_NP"/>
        </w:rPr>
        <w:t>येशूले कुनै काम गर्नुअघि ध्यानपूर्वक सोच्ने महत्त्वको बारेमा सिकाउन एउटा मानिसले धरहरा बनाएको उदाहरण प्रयोग गर्नुहुन्छ।</w:t>
      </w:r>
    </w:p>
    <w:p>
      <w:pPr/>
      <w:r>
        <w:rPr>
          <w:lang w:val="ne_NP" w:bidi="ne_NP"/>
        </w:rPr>
      </w:r>
      <w:r>
        <w:rPr>
          <w:lang w:val="ne_NP" w:bidi="ne_NP"/>
        </w:rPr>
        <w:t>यो कुरा सम्झनु महत्त्वपूर्ण छ कि येशूले यस्ता प्रश्नहरू सोध्नुहुन्छ जसको उत्तर उहाँले अपेक्षा गर्नुहुन्न किनभने ती उत्तरहरू उहाँका श्रोताहरूका लागि स्पष्ट थिए।</w:t>
      </w:r>
    </w:p>
    <w:p>
      <w:pPr/>
      <w:r>
        <w:rPr>
          <w:lang w:val="ne_NP" w:bidi="ne_NP"/>
        </w:rPr>
      </w:r>
      <w:r>
        <w:rPr>
          <w:lang w:val="ne_NP" w:bidi="ne_NP"/>
        </w:rPr>
        <w:t>जग एउटा संरचनाको आधार थियो जसले यसलाई दृढ र बलियो बनायो भन्ने कुरा सम्झनु महत्त्वपूर्ण छ।</w:t>
      </w:r>
    </w:p>
    <w:p>
      <w:pPr/>
      <w:r>
        <w:rPr>
          <w:lang w:val="ne_NP" w:bidi="ne_NP"/>
        </w:rPr>
      </w:r>
      <w:r>
        <w:rPr>
          <w:lang w:val="ne_NP" w:bidi="ne_NP"/>
        </w:rPr>
        <w:t>मानिसहरूले निर्माणकर्तालाई खिल्ली उडाउने तरिकाले सम्बोधन गर्छन् भन्ने कुरा सम्झनु महत्त्वपूर्ण छ।</w:t>
      </w:r>
    </w:p>
    <w:p>
      <w:pPr/>
      <w:r>
        <w:rPr>
          <w:lang w:val="ne_NP" w:bidi="ne_NP"/>
        </w:rPr>
      </w:r>
      <w:r>
        <w:rPr>
          <w:lang w:val="ne_NP" w:bidi="ne_NP"/>
        </w:rPr>
        <w:t>यो सम्झनु महत्त्वपूर्ण छ कि जब येशूले "आफूसँग भएका सबै कुरा त्याग्नु" भन्नुहुन्छ, तब उहाँको तात्पर्य कुनै व्यक्तिले येशूको आज्ञा पालन गर्नबाट रोक्ने कुनै पनि कुरा आफूसँग नराख्नु हो।</w:t>
      </w:r>
    </w:p>
    <w:p>
      <w:pPr/>
      <w:r>
        <w:rPr>
          <w:lang w:val="ne_NP" w:bidi="ne_NP"/>
        </w:rPr>
      </w:r>
      <w:r>
        <w:rPr>
          <w:lang w:val="ne_NP" w:bidi="ne_NP"/>
        </w:rPr>
        <w:t>यदि नुनलाई सही रूपमा प्रशोधन गरिएन भने यसले आफ्नो स्वाद गुमाउँछ भनेर सम्झनु महत्त्वपूर्ण छ। येशूले संकेत गर्नुभएको छ कि उहाँका श्रोताहरूले उहाँलाई पछ्याउन रोज्नुअघि उहाँको चेला हुनुको अर्थ के हो भनेर बुझ्ने कुरामा होशियार हुनु पर्छ।</w:t>
      </w:r>
    </w:p>
    <w:p>
      <w:pPr/>
      <w:r>
        <w:rPr>
          <w:lang w:val="ne_NP" w:bidi="ne_NP"/>
        </w:rPr>
      </w:r>
      <w:r>
        <w:rPr>
          <w:lang w:val="ne_NP" w:bidi="ne_NP"/>
        </w:rPr>
        <w:t>येशू भन्नुहुन्छ, "सुन्ने कान हुनेहरूले सुनून्।"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येशूका चेला हुन चाहनेहरू</w:t>
      </w:r>
    </w:p>
    <w:p>
      <w:pPr>
        <w:pStyle w:val="ListBullet"/>
        <w:spacing w:line="240" w:lineRule="auto"/>
        <w:ind w:left="720"/>
      </w:pPr>
      <w:r>
        <w:rPr>
          <w:lang w:val="ne_NP" w:bidi="ne_NP"/>
        </w:rPr>
      </w:r>
      <w:r>
        <w:rPr>
          <w:lang w:val="ne_NP" w:bidi="ne_NP"/>
        </w:rPr>
        <w:t>योजना बनाएर धरहरा बनाउने व्यक्ति</w:t>
      </w:r>
    </w:p>
    <w:p>
      <w:pPr>
        <w:pStyle w:val="ListBullet"/>
        <w:spacing w:line="240" w:lineRule="auto"/>
        <w:ind w:left="720"/>
      </w:pPr>
      <w:r>
        <w:rPr>
          <w:lang w:val="ne_NP" w:bidi="ne_NP"/>
        </w:rPr>
      </w:r>
      <w:r>
        <w:rPr>
          <w:lang w:val="ne_NP" w:bidi="ne_NP"/>
        </w:rPr>
        <w:t>योजना नबनाउने र आफ्नो धरहरा समाप्त गर्न नसक्ने व्यक्ति</w:t>
      </w:r>
    </w:p>
    <w:p>
      <w:pPr>
        <w:pStyle w:val="ListBullet"/>
        <w:spacing w:line="240" w:lineRule="auto"/>
        <w:ind w:left="720"/>
      </w:pPr>
      <w:r>
        <w:rPr>
          <w:lang w:val="ne_NP" w:bidi="ne_NP"/>
        </w:rPr>
      </w:r>
      <w:r>
        <w:rPr>
          <w:lang w:val="ne_NP" w:bidi="ne_NP"/>
        </w:rPr>
        <w:t>आफ्नो धरहरा समाप्त गर्न नसक्ने मानिसको खिल्ली उडाउने मानिसहरू</w:t>
      </w:r>
    </w:p>
    <w:p>
      <w:pPr>
        <w:pStyle w:val="ListBullet"/>
        <w:spacing w:line="240" w:lineRule="auto"/>
        <w:ind w:left="720"/>
      </w:pPr>
      <w:r>
        <w:rPr>
          <w:lang w:val="ne_NP" w:bidi="ne_NP"/>
        </w:rPr>
      </w:r>
      <w:r>
        <w:rPr>
          <w:lang w:val="ne_NP" w:bidi="ne_NP"/>
        </w:rPr>
        <w:t>सल्लाहकारहरूसँग भेट्ने राजा</w:t>
      </w:r>
    </w:p>
    <w:p>
      <w:pPr>
        <w:pStyle w:val="ListBullet"/>
        <w:spacing w:line="240" w:lineRule="auto"/>
        <w:ind w:left="720"/>
      </w:pPr>
      <w:r>
        <w:rPr>
          <w:lang w:val="ne_NP" w:bidi="ne_NP"/>
        </w:rPr>
      </w:r>
      <w:r>
        <w:rPr>
          <w:lang w:val="ne_NP" w:bidi="ne_NP"/>
        </w:rPr>
        <w:t>सल्लाहकारहरूसँग नभेट्ने राजा</w:t>
      </w:r>
    </w:p>
    <w:p>
      <w:pPr>
        <w:pStyle w:val="ListBullet"/>
        <w:spacing w:line="240" w:lineRule="auto"/>
        <w:ind w:left="720"/>
      </w:pPr>
      <w:r>
        <w:rPr>
          <w:lang w:val="ne_NP" w:bidi="ne_NP"/>
        </w:rPr>
      </w:r>
      <w:r>
        <w:rPr>
          <w:lang w:val="ne_NP" w:bidi="ne_NP"/>
        </w:rPr>
        <w:t>शत्रु राजा</w:t>
      </w:r>
    </w:p>
    <w:p>
      <w:pPr>
        <w:pStyle w:val="ListBullet"/>
        <w:spacing w:line="240" w:lineRule="auto"/>
        <w:ind w:left="720"/>
      </w:pPr>
      <w:r>
        <w:rPr>
          <w:lang w:val="ne_NP" w:bidi="ne_NP"/>
        </w:rPr>
      </w:r>
      <w:r>
        <w:rPr>
          <w:lang w:val="ne_NP" w:bidi="ne_NP"/>
        </w:rPr>
        <w:t>स्वाद नहुने नुन फ्याँक्ने व्यक्ति</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 र येशूका चेलाहरूलाई पछ्याउने ठूलो भीडको अभिनय गर्ने कुरा सुनिश्चित गर्नुहोस्।</w:t>
      </w:r>
    </w:p>
    <w:p>
      <w:pPr/>
      <w:r>
        <w:rPr>
          <w:lang w:val="ne_NP" w:bidi="ne_NP"/>
        </w:rPr>
      </w:r>
      <w:r>
        <w:rPr>
          <w:lang w:val="ne_NP" w:bidi="ne_NP"/>
        </w:rPr>
        <w:t>येशूले आफ्नो प्रवचन दिँदै र दृष्टान्तहरू सुनाउँदै गर्दा टोलीले येशूलाई पछ्याउन आफ्नो परिवारलाई छोड्ने चेलाहरूमध्ये एक जनाको अभिनय गर्ने कुरा सुनिश्चित गर्नुहोस्।</w:t>
      </w:r>
    </w:p>
    <w:p>
      <w:pPr/>
      <w:r>
        <w:rPr>
          <w:lang w:val="ne_NP" w:bidi="ne_NP"/>
        </w:rPr>
      </w:r>
      <w:r>
        <w:rPr>
          <w:lang w:val="ne_NP" w:bidi="ne_NP"/>
        </w:rPr>
        <w:t>राम्रोसँग योजना बनाएर आफ्नो धरहरा बनाउने व्यक्तिको भूमिका टोलीले खेल्ने कुरा सुनिश्चित गर्नुहोस्। टोलीले बन्दै गरेको एउटा धरहरालाई प्रतिनिधित्व गर्ने सामग्रीहरूको प्रयोग गर्न सक्छ।</w:t>
      </w:r>
    </w:p>
    <w:p>
      <w:pPr/>
      <w:r>
        <w:rPr>
          <w:lang w:val="ne_NP" w:bidi="ne_NP"/>
        </w:rPr>
      </w:r>
      <w:r>
        <w:rPr>
          <w:lang w:val="ne_NP" w:bidi="ne_NP"/>
        </w:rPr>
        <w:t>टोलीले टेबलमा बसेर आफूमाथि आक्रमण गर्न लागेको अर्को राष्ट्रको विरुद्ध आफ्नो रक्षाको योजना बनाइरहेको एक राजाको भूमिका अभिनय गर्ने कुरा सुनिश्चित गर्नुहोस्। टोलीले शत्रु राजा विरुद्धको लडाइँलाई प्रतिनिधित्व गर्न बुद्धिचालका गोटी वा ढुङ्गा जस्ता सामग्रीहरू प्रयोग गर्न सक्छ।</w:t>
      </w:r>
    </w:p>
    <w:p>
      <w:pPr/>
      <w:r>
        <w:rPr>
          <w:lang w:val="ne_NP" w:bidi="ne_NP"/>
        </w:rPr>
      </w:r>
      <w:r>
        <w:rPr>
          <w:lang w:val="ne_NP" w:bidi="ne_NP"/>
        </w:rPr>
        <w:t>टोलीले नुन बनाउने व्यक्तिको भूमिका खेल्ने कुरा सुनिश्चित गर्नुहोस्। यो व्यक्तिले राम्रो खालको नुन पाएको र खुसी भएको देखाउन सक्छ। त्यसपछि त्यो व्यक्तिले अर्को खेप बनाउँछ र प्रक्रिया बिग्रिन्छ अनि नुनमा कुनै स्वाद हुँदैन।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आफ्ना चेलाहरूसँग यरूशलेमको यात्रा गरिरहेको अभिनय गर्नुहोस्। ठूलो भीडले उहाँलाई पछ्याउँछ। येशू भीडलाई सिकाउन फर्किनुहुन्छ। यदि तिनीहरू उहाँका चेला हुन चाहन्छन् भने तिनीहरूले आफ्नो परिवारलाई घृणा गर्नुपर्छ र आफ्नो क्रूस बोक्नुपर्छ भनेर उहाँले तिनीहरूलाई भन्नुहुन्छ।</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 सुन्न सक्नुहुन्छ, "अलमलमा परेको छु। तर म मेरो परिवारलाई किन घृणा गरूँ र?" "म क्रूसमा मर्न डराउँछु" र "निराश छु।" येशूलाई पछ्याउनु गाह्रो जस्तो सुनिन्छ।" येशूको चेलाको भूमिका खेल्ने कलाकारलाई सोध्नुहोस्, "तपाईंलाई कस्तो महसुस भइरहेको छ?" तपाईंले यस्ता कुराहरू सुन्न सक्नुहुन्छ, "दृढ छु। मलाई थाहा छ कि सतावट आउनेछ तर येशूले प्रतिज्ञा गर्नुभएको छ कि पवित्र आत्मा मसँग रहनुहुनेछ," "येशू सत्य हुनुहुन्छ। मेरो परिवारलाई छोड्न गाह्रो थियो" र "अरूले पनि येशूलाई पछ्याउनेछन् भन्ने म आशा गर्छु।" अभिनय फेरि सुरु गर्नुहोस्।</w:t>
      </w:r>
    </w:p>
    <w:p>
      <w:pPr/>
      <w:r>
        <w:rPr>
          <w:lang w:val="ne_NP" w:bidi="ne_NP"/>
        </w:rPr>
      </w:r>
      <w:r>
        <w:rPr>
          <w:lang w:val="ne_NP" w:bidi="ne_NP"/>
        </w:rPr>
        <w:t>येशूले एक व्यक्तिले धरहरा बनाउने बारेमा कुरा गर्नुभएको अभिनय गर्नुहोस्। लागत अनुमान गर्ने व्यक्तिले आफ्नो धरहरा पूरा गर्न सक्छ। योजना नगर्ने व्यक्तिले जग राख्छ तर समाप्त गर्न असमर्थ हुन्छ। त्यसपछि मानिसहरूले उहाँको खिल्ली उडाउँछन्।</w:t>
      </w:r>
    </w:p>
    <w:p>
      <w:pPr/>
      <w:r>
        <w:rPr>
          <w:lang w:val="ne_NP" w:bidi="ne_NP"/>
        </w:rPr>
      </w:r>
      <w:r>
        <w:rPr>
          <w:lang w:val="ne_NP" w:bidi="ne_NP"/>
        </w:rPr>
        <w:t>अभिनय रोक्नुहोस्: योजना नगर्ने व्यक्तिको भूमिका खेल्ने कलाकारलाई सोध्नुहोस्, "तपाईंलाई कस्तो महसुस हुन्छ?" तपाईंले यस्ता कुराहरू सुन्न सक्नुहुन्छ, "पछिल्लो कुरा।" मैले अझ राम्रो योजना बनाउनुपर्थ्यो," "लज्जित छु। मेरो खराब निर्णय अब सार्वजनिक छ," र "हताश छु। मलाई धरहरा पूरा गर्न थप पैसा जुटाउनु पर्नेछ।" अभिनय फेरि सुरु गर्नुहोस्।</w:t>
      </w:r>
    </w:p>
    <w:p>
      <w:pPr/>
      <w:r>
        <w:rPr>
          <w:lang w:val="ne_NP" w:bidi="ne_NP"/>
        </w:rPr>
      </w:r>
      <w:r>
        <w:rPr>
          <w:lang w:val="ne_NP" w:bidi="ne_NP"/>
        </w:rPr>
        <w:t>राजाले आफ्नो रक्षा गर्ने कि आत्मसमर्पण गर्ने भन्ने निर्णय गरिरहेको बारेमा येशूले कुरा गर्नुभएको प्रसङ्गलाई अभिनय गरेर देखाउनुहोस्। येशू भन्नुहुन्छ कि सबै कुरा नछोड्ने मानिसहरू उहाँका चेला हुन सक्दैनन्। येशूले नुनले आफ्नो स्वाद गुमाएको बारेमा सिकाउनुहुन्छ। येशू भन्नुहुन्छ "सुन्ने कान भएकाहरूले सुनून्।"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"दुखी छु।" धेरै मानिसहरूले गलत कारणहरूले मलाई पछ्याउँछन्," "दया। "एक पटक तिनीहरूले आफ्ना कुराहरूमा टाँसिरहन छोडेपछि, तिनीहरूले आफूलाई चाहिने सबै कुरा प्रदान गर्ने आफ्नो स्वर्गीय पिताको रूपमा परमेश्वरलाई अनुभव गर्न सक्छन्," र "मलाई पछ्याउन कति गाह्रो छ भन्ने कुरा तिनीहरूले थाहा पाऊन् भन्ने म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b/>
          <w:lang w:val="ne_NP" w:bidi="ne_NP"/>
        </w:rPr>
        <w:t>यरूशलेमतर्फ</w:t>
      </w:r>
      <w:r>
        <w:rPr>
          <w:lang w:val="ne_NP" w:bidi="ne_NP"/>
        </w:rPr>
        <w:t xml:space="preserve"> यात्रा गरिरहनुभएको छ र ठूलो भीडले उहाँलाई पछ्याइरहेको छ। येशू फर्किनुहुन्छ र उहाँको </w:t>
      </w:r>
      <w:r>
        <w:rPr>
          <w:b/>
          <w:lang w:val="ne_NP" w:bidi="ne_NP"/>
        </w:rPr>
        <w:t>चेला</w:t>
      </w:r>
      <w:r>
        <w:rPr>
          <w:lang w:val="ne_NP" w:bidi="ne_NP"/>
        </w:rPr>
        <w:t xml:space="preserve"> वा अनुयायी हुनका लागि के मूल्य चुकाउनुपर्छ भनेर तिनीहरूलाई सिकाउनुहुन्छ। यहूदी संस्कृतिमा, चेला भन्नाले ती शिक्षार्थीहरूलाई बुझिन्छ जसले आफ्ना गुरु जहाँ गए पनि उनलाई पछ्याउँथे। तिनीहरूले आफ्ना गुरुका शिक्षा र उदाहरणअनुसार सिक्न र जिउनका लागि आफ्नो जीवन समर्पित गरे। येशूले आफ्ना चुनिएका १२ प्रेरितहरूमध्ये एक बन्ने बारेमा कुरा गरिरहनुभएको थिएन, जो चेलाहरू पनि थिए। तपाईंले पहिले गरेजस्तै चेलालाई अनुवाद गर्ने कुरा सुनिश्चित गर्नुहोस्। </w:t>
      </w:r>
      <w:r>
        <w:rPr>
          <w:b/>
          <w:lang w:val="ne_NP" w:bidi="ne_NP"/>
        </w:rPr>
        <w:t>चेला</w:t>
      </w:r>
      <w:r>
        <w:rPr>
          <w:lang w:val="ne_NP" w:bidi="ne_NP"/>
        </w:rPr>
        <w:t xml:space="preserve"> मुख्य शब्दावलीमा छ।</w:t>
      </w:r>
    </w:p>
    <w:p>
      <w:pPr/>
      <w:r>
        <w:rPr>
          <w:lang w:val="ne_NP" w:bidi="ne_NP"/>
        </w:rPr>
      </w:r>
      <w:r>
        <w:rPr>
          <w:lang w:val="ne_NP" w:bidi="ne_NP"/>
        </w:rPr>
        <w:t xml:space="preserve">येशू भन्नुहुन्छ कि प्रतिज्ञा गरिएको मुक्तिदाताको रूपमा उहाँलाई पछ्याउने र उहाँमा विश्वास गर्ने मानिसहरूले आफ्नो </w:t>
      </w:r>
      <w:r>
        <w:rPr>
          <w:b/>
          <w:lang w:val="ne_NP" w:bidi="ne_NP"/>
        </w:rPr>
        <w:t>क्रूस</w:t>
      </w:r>
      <w:r>
        <w:rPr>
          <w:lang w:val="ne_NP" w:bidi="ne_NP"/>
        </w:rPr>
        <w:t xml:space="preserve"> उठाउनुपर्छ र उहाँलाई पछ्याउनुपर्छ। क्रूसले काठको त्यो तेर्सो मुढालाई जनाउँछ जुन रोमीहरूले अपराधीहरूलाई उनीहरू मर्ने ठाउँसम्म बोक्न बाध्य पार्थे। तपाईंले पहिले गरेजस्तै क्रूसलाई सोही तरिकाले अनुवाद गर्ने कुरा निश्चित गर्नुहोस्। </w:t>
      </w:r>
      <w:r>
        <w:rPr>
          <w:b/>
          <w:lang w:val="ne_NP" w:bidi="ne_NP"/>
        </w:rPr>
        <w:t>क्रूस</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आफ्नो टोलीलाई क्रूसको बिम बोकेको मानिसको तस्वीर देखाउनुहोस्।</w:t>
      </w:r>
    </w:p>
    <w:p>
      <w:pPr/>
      <w:r>
        <w:rPr>
          <w:lang w:val="ne_NP" w:bidi="ne_NP"/>
        </w:rPr>
      </w:r>
      <w:r>
        <w:rPr>
          <w:lang w:val="ne_NP" w:bidi="ne_NP"/>
        </w:rPr>
        <w:t xml:space="preserve">येशूले उहाँलाई पछ्याउने निर्णय गर्नुअघि मानिसहरूले ध्यानपूर्वक सोच्नुपर्छ भन्ने संकेत गर्न छोटो कथा प्रयोग गर्नुहुन्छ। उहाँले पहिले लागतको हिसाब नगरी टावर बनाउने व्यक्तिसँग यसलाई तुलना गर्नुहुन्छ। पैसा सकिनु अघि तिनीहरूले धरहराको </w:t>
      </w:r>
      <w:r>
        <w:rPr>
          <w:b/>
          <w:lang w:val="ne_NP" w:bidi="ne_NP"/>
        </w:rPr>
        <w:t>जग</w:t>
      </w:r>
      <w:r>
        <w:rPr>
          <w:lang w:val="ne_NP" w:bidi="ne_NP"/>
        </w:rPr>
        <w:t xml:space="preserve"> वा आधार मात्र बनाउन सक्छन् र त्यसपछि कामलाई निरन्तरता दिन सक्दैनन्। येशूले कसरी बलियो जग भएका घरहरू भुइँमा खनेर चट्टानको तह सम्म पुगेर बनाइन्छ भनेर पहिले नै सिकाउनु भएको थियो। यदि प्राकृतिक प्रकोप हुन्छ भने यसले घरको संरचनालाई बलियो राख्छ।</w:t>
      </w:r>
    </w:p>
    <w:p>
      <w:pPr/>
      <w:r>
        <w:rPr>
          <w:lang w:val="ne_NP" w:bidi="ne_NP"/>
        </w:rPr>
      </w:r>
      <w:r>
        <w:rPr>
          <w:lang w:val="ne_NP" w:bidi="ne_NP"/>
        </w:rPr>
        <w:t>यदि तपाईंको संस्कृतिमा मानिसहरूले जग बसालेर घर बनाउँदैनन् भने, घर पूर्ण रूपमा सम्पन्न हुनुअघिको पहिलो तहका लागि प्रयोग हुने निर्माण शब्दावलीबारे छलफल गर्नुहोस्।</w:t>
      </w:r>
    </w:p>
    <w:p>
      <w:pPr/>
      <w:r>
        <w:rPr>
          <w:lang w:val="ne_NP" w:bidi="ne_NP"/>
        </w:rPr>
      </w:r>
      <w:r>
        <w:rPr>
          <w:lang w:val="ne_NP" w:bidi="ne_NP"/>
        </w:rPr>
        <w:t xml:space="preserve">येशूले दुई युद्धरत </w:t>
      </w:r>
      <w:r>
        <w:rPr>
          <w:b/>
          <w:lang w:val="ne_NP" w:bidi="ne_NP"/>
        </w:rPr>
        <w:t>राजाहरू</w:t>
      </w:r>
      <w:r>
        <w:rPr>
          <w:lang w:val="ne_NP" w:bidi="ne_NP"/>
        </w:rPr>
        <w:t xml:space="preserve"> अथवा एक अर्काको विरुद्धमा रहेका क्षेत्रका नेताहरूको बारेमा अर्को कथा सुनाउनुहुन्छ। येशू भन्नुहुन्छ कि यदि </w:t>
      </w:r>
      <w:r>
        <w:rPr>
          <w:b/>
          <w:lang w:val="ne_NP" w:bidi="ne_NP"/>
        </w:rPr>
        <w:t>राजाले</w:t>
      </w:r>
      <w:r>
        <w:rPr>
          <w:lang w:val="ne_NP" w:bidi="ne_NP"/>
        </w:rPr>
        <w:t xml:space="preserve"> बसेर पहिले के गर्ने भनेर विचार गरेनन् भने उनले आत्मसमर्पण गर्नुपर्नेछ, वा </w:t>
      </w:r>
      <w:r>
        <w:rPr>
          <w:b/>
          <w:lang w:val="ne_NP" w:bidi="ne_NP"/>
        </w:rPr>
        <w:t>शान्ति</w:t>
      </w:r>
      <w:r>
        <w:rPr>
          <w:lang w:val="ne_NP" w:bidi="ne_NP"/>
        </w:rPr>
        <w:t xml:space="preserve"> कायम गर्नका लागि शत्रु राजाले के चाहन्छन् भनी सोध्नुपर्नेछ। यहाँ, शान्ति भनेको युद्ध नहुनु हो। तपाईंले अघिल्लो खण्डहरूमा गरेजस्तै शान्तिलाई अनुवाद गर्ने कुरा निश्चित गर्नुहोस्। </w:t>
      </w:r>
      <w:r>
        <w:rPr>
          <w:b/>
          <w:lang w:val="ne_NP" w:bidi="ne_NP"/>
        </w:rPr>
        <w:t>शान्ति</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15:1–10</w:t>
      </w:r>
      <w:r>
        <w:rPr>
          <w:lang w:val="ne_NP" w:bidi="ne_NP"/>
        </w:rPr>
      </w:r>
    </w:p>
    <w:p>
      <w:pPr>
        <w:pStyle w:val="Heading3"/>
      </w:pPr>
      <w:r>
        <w:rPr>
          <w:lang w:val="ne_NP" w:bidi="ne_NP"/>
        </w:rPr>
        <w:t>Step 1</w:t>
      </w:r>
    </w:p>
    <w:p>
      <w:pPr/>
      <w:r>
        <w:rPr>
          <w:lang w:val="ne_NP" w:bidi="ne_NP"/>
        </w:rPr>
      </w:r>
      <w:r>
        <w:rPr>
          <w:lang w:val="ne_NP" w:bidi="ne_NP"/>
        </w:rPr>
        <w:t>लूका १५:१–१०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येशूले यरूशलेम जाँदै गर्दा भीडलाई उहाँको चेला हुनका लागि कति मूल्य चुकाउनु पर्छ भनेर सिकाउनुभयो। येशूले तिनीहरूलाई उहाँका अनुयायी हुनुअघि तिनीहरूले ध्यानपूर्वक सोच्नु आवश्यक छ भनेर सिकाउन दृष्टान्तहरू प्रयोग गर्नुभयो। अब येशूले पापीहरूसँग समय बिताएको कारण उहाँको न्याय गर्ने धार्मिक नेताहरूलाई जवाफ दिनुहुन्छ।</w:t>
      </w:r>
    </w:p>
    <w:p>
      <w:pPr/>
      <w:r>
        <w:rPr>
          <w:lang w:val="ne_NP" w:bidi="ne_NP"/>
        </w:rPr>
      </w:r>
      <w:r>
        <w:rPr>
          <w:lang w:val="ne_NP" w:bidi="ne_NP"/>
        </w:rPr>
        <w:t>यस कथामा येशू कहाँ हुनुहुन्छ भनेर हामीलाई थाहा छैन। तर हामीलाई के थाहा छ भने येशू र उहाँका चेलाहरू वा नजिकका अनुयायीहरू यरूशलेमतर्फ जाँदैछन् र एउटा ठूलो भीडले उहाँलाई पछ्याइरहेको छ। अब शब्दले नयाँ घटनाको सुरुवातलाई जनाउँछ। यो समयको शब्द होइन। येशूले सिकाउन थाल्नुहुन्छ र धेरै कर उठाउनेहरू र नाम चलेका पापीहरू उहाँको कुरा अझ राम्ररी सुन्न येशूको वरिपरि भेला हुन्छन्। कर उठाउनेहरू यहूदी मानिसहरू थिए जसले अन्य यहूदीहरूबाट रोमी सरकारको लागि पैसा सङ्कलन गर्थे। तिनीहरूलाई पापी वा निरन्तर परमेश्वरको आज्ञा उल्लङ्घन गर्ने मानिसहरूको रूपमा हेरिन्थ्यो। धेरै यहूदीहरूले तिनीहरूसँग संगत गर्न अस्वीकार गरे। फरिसीहरू र व्यवस्थाका शिक्षकहरू वा यहूदी धार्मिक नेताहरू पनि उपस्थित थिए। येशू पापीहरूसँग सङ्गत गर्नुहुन्थ्यो भनेर तिनीहरूले गनगन गरे, वा गुनासो गरे। जब तिनीहरूले येशूलाई "यो मानिस" भन्छन्, तिनीहरूले उहाँप्रतिको आफ्नो असहमत प्रकट गर्छन्। तिनीहरू रिसाएका थिए किनभने येशूले पापीहरूलाई आफ्नो साथमा पाउँदा खुसी प्रकट गर्नुभयो र तिनीहरूको घरमा खानासमेत खानुभयो। तपाईंले सम्झनुभएझैं, यहूदी संस्कृतिमा एक साथ खाना बाँड्नु स्वीकृति र मित्रताको प्रतीक थियो।</w:t>
      </w:r>
    </w:p>
    <w:p>
      <w:pPr/>
      <w:r>
        <w:rPr>
          <w:lang w:val="ne_NP" w:bidi="ne_NP"/>
        </w:rPr>
      </w:r>
      <w:r>
        <w:rPr>
          <w:lang w:val="ne_NP" w:bidi="ne_NP"/>
        </w:rPr>
        <w:t>रोक्नुहोस् र आफ्नो टोलीसँग छलफल गर्नुहोस्: तपाईंको संस्कृतिमा सामाजिक रूपमा कस्ता पेशाहरू स्वीकार गरिँदैन? सामाजिक रूपमा स्वीकार नगरिएको व्यक्तिले तपाईंको संस्कृतिमा आदरणीय मानिने व्यक्तिसँग सङ्गत गर्छ भने के हुन्छ?</w:t>
      </w:r>
    </w:p>
    <w:p>
      <w:pPr/>
      <w:r>
        <w:rPr>
          <w:lang w:val="ne_NP" w:bidi="ne_NP"/>
        </w:rPr>
      </w:r>
      <w:r>
        <w:rPr>
          <w:lang w:val="ne_NP" w:bidi="ne_NP"/>
        </w:rPr>
        <w:t>येशूले धार्मिक नेताहरूको आलोचनाको जवाफ दिन तीन सम्बन्धित कथाहरू प्रयोग गर्नुहुन्छ। सबै तीन कथाहरूमा एउटा मुख्य पात्र छ जसले केही हराउँछ, त्यसलाई फेरी भेट्छ र हराएको कुरा फिर्ता पाएकोमा उत्सव मनाउँछ। हराएका कुराहरूले पापी मानिसहरूको प्रतिनिधित्व गर्छन्। कथाहरूले एक पापी व्यक्तिले पश्चात्ताप गर्दा र उहाँसँगको असल सम्बन्धमा पुनर्स्थापित हुँदा परमेश्वरले महसुस गर्नुहुने आनन्दलाई प्रकट गर्छन्।</w:t>
      </w:r>
    </w:p>
    <w:p>
      <w:pPr/>
      <w:r>
        <w:rPr>
          <w:lang w:val="ne_NP" w:bidi="ne_NP"/>
        </w:rPr>
      </w:r>
      <w:r>
        <w:rPr>
          <w:lang w:val="ne_NP" w:bidi="ne_NP"/>
        </w:rPr>
        <w:t>येशूले आफ्नो पहिलो दृष्टान्त लामो प्रश्न सोधेर सुरु गर्नुहुन्छ: "मानौं कसैसँग १०० भेडाहरू छन्, के उसले ९९ भेडाहरूलाई खुला मैदानमा छोडेर हराएको भेडालाई खोज्न जाँदैन र?" येशूले जवाफको आशा गर्नुभएन किनभने जवाफ हो भन्ने सबैलाई थाहा थियो। यहूदी संस्कृतिमा, गोठालाहरूले आफ्ना भेडाहरूलाई पहाडका चरन क्षेत्रहरूमा चराउँछन् जहाँ भेडाहरूले आराम गर्न र घाँस खान सक्छन्। गोठालाहरूले राति आफ्ना भेडाहरूलाई खोरमा सुरक्षित राख्थे, त्यसैले हराएको भेडाको लागि आफ्नो बगाल छोड्ने व्यक्ति क्रूर वा मूर्ख थिएन। गोठालाले हराएको भेडा नभेटुन्जेलसम्म खोजिरहन्थ्यो। त्यसपछि उसले भेडाको पेटलाई आफ्नो घाँटीको पछाडिको भागमा राखेर र यसका खुट्टाहरू अगाडि समातेर बोक्थ्यो।</w:t>
      </w:r>
    </w:p>
    <w:p>
      <w:pPr/>
      <w:r>
        <w:rPr>
          <w:lang w:val="ne_NP" w:bidi="ne_NP"/>
        </w:rPr>
      </w:r>
      <w:r>
        <w:rPr>
          <w:lang w:val="ne_NP" w:bidi="ne_NP"/>
        </w:rPr>
        <w:t>रोक्नुहोस् र इस्राएलको पहाडहरूमा भेडा बोक्ने यहूदी गोठालाको तस्वीर देखाउनुहोस्। तपाईंको संस्कृतिमा, कुनै पशु हराउँदा सामान्य प्रतिक्रिया के हुन्छ?</w:t>
      </w:r>
    </w:p>
    <w:p>
      <w:pPr/>
      <w:r>
        <w:rPr>
          <w:lang w:val="ne_NP" w:bidi="ne_NP"/>
        </w:rPr>
      </w:r>
      <w:r>
        <w:rPr>
          <w:lang w:val="ne_NP" w:bidi="ne_NP"/>
        </w:rPr>
        <w:t>गोठालाले आफ्ना साथीहरू र छिमेकीहरूलाई एकसाथ बोलाएर उत्सव मनाउँछ, जुन सम्भवतः भोजको लागि हो। उसले आफ्नो हराएको भेडा भेट्टाएकोमा तिनीहरू उसँग खुसी होऊन् भन्ने चाहन्छ। "म तिमीहरूलाई भन्छु" भन्ने वाक्यांशको अर्थ येशू महत्त्वपूर्ण कुरा भन्न लाग्नुभएको छ भन्ने हो। जब येशूले भन्नुहुन्छ, "त्यसै गरी," उहाँले दृष्टान्तको अर्थ दिन लाग्नुभएको छ भनेर देखाइरहनुभएको छ। जब कुनै पापीले पश्चात्ताप गर्छ, तब गोठालाले जस्तै परमेश्वर र उहाँका स्वर्गदूतहरूले स्वर्गमा वा परमेश्वर बसोबास गर्ने ठाउँमा उत्सव मनाउँछन्। उहाँ ९९ धर्मी मानिसहरू वा पश्चात्ताप गर्न आवश्यक नभएका व्यक्तिहरूको बारेमा भन्दा एक पापीले उहाँतिर फर्केको कुरामा परमेश्वर बढी खुसी हुनुहुन्छ। येशूले आफू धर्मी ठान्ने मानिसहरू वा परमेश्वरसँग पहिले नै राम्रो सम्बन्ध भएका मानिसहरूलाई जनाउनुभएको हो कि भनेर हामीलाई थाहा छैन। तपाईंको अनुवादलाई दुबै व्याख्याहरूका लागि खुला छोड्नु उत्तम हो।</w:t>
      </w:r>
    </w:p>
    <w:p>
      <w:pPr/>
      <w:r>
        <w:rPr>
          <w:lang w:val="ne_NP" w:bidi="ne_NP"/>
        </w:rPr>
      </w:r>
      <w:r>
        <w:rPr>
          <w:lang w:val="ne_NP" w:bidi="ne_NP"/>
        </w:rPr>
        <w:t>येशूले हराएको सिक्काको बारेमा एउटा दृष्टान्त बताउन उस्तै शब्दहरू र वाक्यांशहरू प्रयोग गर्नुहुन्छ। येशूले एक महिला, सम्भवतः विधवाले हराएको बहुमूल्य सिक्का निश्चित रूपमा खोज्नेछिन् भनेर जोड दिन एउटा प्रश्नको प्रयोग गर्नुहुन्छ। जब येशूले उनीसँग १० चाँदीका सिक्काहरू थिए भन्नुहुन्छ, उहाँले एक दिनको ज्याला बराबरको ग्रीक सिक्कालाई जनाउँदै हुनुहुन्छ। ती महिलाले बत्ती वा तेल र सलेदो भरिएको सानो भाँडो बाल्छिन्। उनले कुचोले भुइँ बढार्छिन् र हराएको सिक्का नभेटुन्जेल ध्यान दिएर खोज्छिन्। गोठालाले जस्तै, उनले आफ्नो हराएको सिक्का भेट्टाएकोमा आफूसँगै रमाउन आफ्ना मित्रहरू र छिमेकीहरूलाई बोलाउँछिन्। येशूले जोड दिनुहुन्छ कि त्यही तरीकाले, परमेश्वर र उहाँका स्वर्गदूतहरू कुनै पापीले पश्चात्ताप गर्दा आनन्दित हुन्छन्।</w:t>
      </w:r>
    </w:p>
    <w:p>
      <w:pPr/>
      <w:r>
        <w:rPr>
          <w:lang w:val="ne_NP" w:bidi="ne_NP"/>
        </w:rPr>
      </w:r>
      <w:r>
        <w:rPr>
          <w:lang w:val="ne_NP" w:bidi="ne_NP"/>
        </w:rPr>
        <w:t>रोक्नुहोस् र आफ्नो टोलीलाई तेल बत्ती र चाँदीको सिक्काको तस्वीर देखाउनुहोस्।</w:t>
      </w:r>
    </w:p>
    <w:p>
      <w:pPr/>
      <w:r>
        <w:rPr>
          <w:lang w:val="ne_NP" w:bidi="ne_NP"/>
        </w:rPr>
      </w:r>
      <w:r>
        <w:rPr>
          <w:lang w:val="ne_NP" w:bidi="ne_NP"/>
        </w:rPr>
        <w:t>अर्को कथामा, येशूले एक पापीले पश्चात्ताप गर्दा र उहाँतिर फर्किँदा परमेश्वरले कस्तो महसुस गर्नुहुन्छ भनेर सिकाउन तेस्रो र अन्तिम दृष्टान्त सुनाउनुहुन्छ। येशू पापीहरूको नजिक भएकोमा उहाँको आलोचना गर्ने धार्मिक नेताहरूको जवाफमा यी तीनवटै दृष्टान्तहरू एकै समयमा सुनाइएका थिए।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सिकाउँदै हुनुहुन्छ। उहाँ कर उठाउनेहरू र पापीहरू सहित भीडले घेरिएको हुनुहुन्छ। येशूले पापीहरूलाई स्वीकार गरिरहनुभएको छ भनेर धार्मिक नेताहरूले गुनासो गर्छन्।</w:t>
      </w:r>
    </w:p>
    <w:p>
      <w:pPr/>
      <w:r>
        <w:rPr>
          <w:lang w:val="ne_NP" w:bidi="ne_NP"/>
        </w:rPr>
      </w:r>
      <w:r>
        <w:rPr>
          <w:b/>
          <w:lang w:val="ne_NP" w:bidi="ne_NP"/>
        </w:rPr>
        <w:t>दोस्रो दृश्य:</w:t>
      </w:r>
      <w:r>
        <w:rPr>
          <w:lang w:val="ne_NP" w:bidi="ne_NP"/>
        </w:rPr>
        <w:t xml:space="preserve"> येशूले गोठालाको बारेमा एउटा दृष्टान्त सुनाउनुहुन्छ। एकजना गोठालाले हराएको भेडा खोज्न ९९ भेडा छोड्छ। उसले हराएको भेडा पत्ता लगाउँछ र साथीहरूलाई उत्सव मनाउन बोलाउँछ। येशू भन्नुहुन्छ कि एक पापीले पश्चात्ताप गर्दा गोठालाले जस्तै परमेश्वर आनन्दित हुनुहुन्छ।</w:t>
      </w:r>
    </w:p>
    <w:p>
      <w:pPr/>
      <w:r>
        <w:rPr>
          <w:lang w:val="ne_NP" w:bidi="ne_NP"/>
        </w:rPr>
      </w:r>
      <w:r>
        <w:rPr>
          <w:b/>
          <w:lang w:val="ne_NP" w:bidi="ne_NP"/>
        </w:rPr>
        <w:t>तेस्रो दृश्य:</w:t>
      </w:r>
      <w:r>
        <w:rPr>
          <w:lang w:val="ne_NP" w:bidi="ne_NP"/>
        </w:rPr>
        <w:t xml:space="preserve"> येशूले हराएको सिक्काको बारेमा एउटा दृष्टान्त सुनाउनुहुन्छ। एक महिलाले आफ्ना दस चाँदीका सिक्काहरूमध्ये एउटा हराउँछिन्। उनले बत्ती बाल्छिन् र सिक्का भेट्टाउँछिन्। उनले आफ्ना साथीहरूलाई उत्सव मनाउन बोलाउँछिन्। येशू भन्नुहुन्छ कि एक पापीले पश्चात्ताप गर्दा ती महिलाले जस्तै परमेश्वर र स्वर्गदूतहरू आनन्द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 र व्यवस्थाका शिक्षकहरू</w:t>
      </w:r>
    </w:p>
    <w:p>
      <w:pPr>
        <w:pStyle w:val="ListBullet"/>
        <w:spacing w:line="240" w:lineRule="auto"/>
        <w:ind w:left="720"/>
      </w:pPr>
      <w:r>
        <w:rPr>
          <w:lang w:val="ne_NP" w:bidi="ne_NP"/>
        </w:rPr>
      </w:r>
      <w:r>
        <w:rPr>
          <w:lang w:val="ne_NP" w:bidi="ne_NP"/>
        </w:rPr>
        <w:t>कर उठाउनेहरू</w:t>
      </w:r>
    </w:p>
    <w:p>
      <w:pPr>
        <w:pStyle w:val="ListBullet"/>
        <w:spacing w:line="240" w:lineRule="auto"/>
        <w:ind w:left="720"/>
      </w:pPr>
      <w:r>
        <w:rPr>
          <w:lang w:val="ne_NP" w:bidi="ne_NP"/>
        </w:rPr>
      </w:r>
      <w:r>
        <w:rPr>
          <w:lang w:val="ne_NP" w:bidi="ne_NP"/>
        </w:rPr>
        <w:t>पापीहरू</w:t>
      </w:r>
    </w:p>
    <w:p>
      <w:pPr>
        <w:pStyle w:val="ListBullet"/>
        <w:spacing w:line="240" w:lineRule="auto"/>
        <w:ind w:left="720"/>
      </w:pPr>
      <w:r>
        <w:rPr>
          <w:lang w:val="ne_NP" w:bidi="ne_NP"/>
        </w:rPr>
      </w:r>
      <w:r>
        <w:rPr>
          <w:lang w:val="ne_NP" w:bidi="ne_NP"/>
        </w:rPr>
        <w:t>गोठालो</w:t>
      </w:r>
    </w:p>
    <w:p>
      <w:pPr>
        <w:pStyle w:val="ListBullet"/>
        <w:spacing w:line="240" w:lineRule="auto"/>
        <w:ind w:left="720"/>
      </w:pPr>
      <w:r>
        <w:rPr>
          <w:lang w:val="ne_NP" w:bidi="ne_NP"/>
        </w:rPr>
      </w:r>
      <w:r>
        <w:rPr>
          <w:lang w:val="ne_NP" w:bidi="ne_NP"/>
        </w:rPr>
        <w:t>भेडा (९९ र हराएको भेडा)</w:t>
      </w:r>
    </w:p>
    <w:p>
      <w:pPr>
        <w:pStyle w:val="ListBullet"/>
        <w:spacing w:line="240" w:lineRule="auto"/>
        <w:ind w:left="720"/>
      </w:pPr>
      <w:r>
        <w:rPr>
          <w:lang w:val="ne_NP" w:bidi="ne_NP"/>
        </w:rPr>
      </w:r>
      <w:r>
        <w:rPr>
          <w:lang w:val="ne_NP" w:bidi="ne_NP"/>
        </w:rPr>
        <w:t>गोठालाका साथीहरू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महिला</w:t>
      </w:r>
    </w:p>
    <w:p>
      <w:pPr>
        <w:pStyle w:val="ListBullet"/>
        <w:spacing w:line="240" w:lineRule="auto"/>
        <w:ind w:left="720"/>
      </w:pPr>
      <w:r>
        <w:rPr>
          <w:lang w:val="ne_NP" w:bidi="ne_NP"/>
        </w:rPr>
      </w:r>
      <w:r>
        <w:rPr>
          <w:lang w:val="ne_NP" w:bidi="ne_NP"/>
        </w:rPr>
        <w:t>महिलाका साथीहरू</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पश्चात्ताप गर्ने पापी</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पापीहरूलाई सामान्यतया अन्य यहूदीहरूले बेवास्ता गर्थे र अस्वीकार गर्थे भन्ने कुरा सम्झनु महत्त्वपूर्ण छ। तिनीहरूलाई आफ्नो समुदायमा पूर्ण रूपमा भाग लिन अनुमति थिएन।</w:t>
      </w:r>
    </w:p>
    <w:p>
      <w:pPr/>
      <w:r>
        <w:rPr>
          <w:lang w:val="ne_NP" w:bidi="ne_NP"/>
        </w:rPr>
      </w:r>
      <w:r>
        <w:rPr>
          <w:lang w:val="ne_NP" w:bidi="ne_NP"/>
        </w:rPr>
        <w:t>येशूले सुनाउनुभएका प्रत्येक दृष्टान्तमा हराएको कुराको महत्त्व क्रमिक रूपमा बढ्दै जान्छ भन्ने कुरा सम्झनु महत्त्वपूर्ण छ। पहिलो कथामा, ९९ भेडाहरू मध्ये १ हराएको छ। तर ती महिलाको १० मध्ये १ सिक्का हराएको थियो। र अन्तमा, अर्को कथामा, एक बुबाका २ छोराहरू मध्ये १ जना हराए।</w:t>
      </w:r>
    </w:p>
    <w:p>
      <w:pPr/>
      <w:r>
        <w:rPr>
          <w:lang w:val="ne_NP" w:bidi="ne_NP"/>
        </w:rPr>
      </w:r>
      <w:r>
        <w:rPr>
          <w:lang w:val="ne_NP" w:bidi="ne_NP"/>
        </w:rPr>
        <w:t>येशूले हराएको भेडाको कथा एउटा प्रश्नको साथ सुरु गर्नुहुन्छ भनेर सम्झनु महत्त्वपूर्ण छ। येशूले मानिसहरूले उहाँको प्रश्नको जवाफ दिऊन् भन्ने आशा गर्नुभएको थिएन किनभने जवाफ "हो" भन्ने कुरा सबैलाई पहिले नै थाहा थियो। येशूले जोड दिइरहनुभएको थियो कि हो, सबै जना हराएको भेडो खोज्न जाने नै थिए!</w:t>
      </w:r>
    </w:p>
    <w:p>
      <w:pPr/>
      <w:r>
        <w:rPr>
          <w:lang w:val="ne_NP" w:bidi="ne_NP"/>
        </w:rPr>
      </w:r>
      <w:r>
        <w:rPr>
          <w:lang w:val="ne_NP" w:bidi="ne_NP"/>
        </w:rPr>
        <w:t>यो सम्झनु महत्त्वपूर्ण छ कि जब येशूले "म तिमीहरूलाई भन्दछु" भन्नुहुन्छ, उहाँले केही महत्त्वपूर्ण कुरा भन्न लाग्नुभएको कुरामा जोड दिइरहनुभएको हुन्छ र उहाँ आफ्ना श्रोताहरूले ध्यानपूर्वक सुनून् भन्ने चाहनुहुन्छ। "त्यसै गरी" वाक्यांशले येशू आफ्ना श्रोताहरूलाई दृष्टान्तको मुख्य बुँदा सुनाउन लाग्नुभएको छ भनेर संकेत गर्छ।</w:t>
      </w:r>
    </w:p>
    <w:p>
      <w:pPr/>
      <w:r>
        <w:rPr>
          <w:lang w:val="ne_NP" w:bidi="ne_NP"/>
        </w:rPr>
      </w:r>
      <w:r>
        <w:rPr>
          <w:lang w:val="ne_NP" w:bidi="ne_NP"/>
        </w:rPr>
        <w:t>येशूले हराएको सिक्काको दृष्टान्त सुरु गर्न अर्को प्रश्न प्रयोग गर्नुहुन्छ भनेर सम्झनु महत्त्वपूर्ण छ। फेरि, येशूलाई थाहा छ कि उहाँका श्रोताहरूलाई जवाफ 'हो' भन्ने कुरा पहिले नै थाहा छ। उहाँले ती महिलाले आफ्नो हराएको सिक्का अवश्य खोज्नेछिन् भन्ने कुरामा जोड दिन यो प्रश्न प्रयोग गर्नुहुन्छ। सांस्कृतिक रूपमा, यी येशूका श्रोताहरूका लागि स्पष्ट उत्तरहरू थिए।</w:t>
      </w:r>
    </w:p>
    <w:p>
      <w:pPr/>
      <w:r>
        <w:rPr>
          <w:lang w:val="ne_NP" w:bidi="ne_NP"/>
        </w:rPr>
      </w:r>
      <w:r>
        <w:rPr>
          <w:lang w:val="ne_NP" w:bidi="ne_NP"/>
        </w:rPr>
        <w:t>यो सम्झनु महत्त्वपूर्ण छ कि जब ती महिलाले आफ्ना साथीहरूलाई आफूसँग खुसी मनाउन बोलाउँछिन्, तिनीहरू अन्य महिलाहरू थिए किनभने उनी सम्भवतः एक विधवा थिइन्।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 र व्यवस्थाका शिक्षकहरू</w:t>
      </w:r>
    </w:p>
    <w:p>
      <w:pPr>
        <w:pStyle w:val="ListBullet"/>
        <w:spacing w:line="240" w:lineRule="auto"/>
        <w:ind w:left="720"/>
      </w:pPr>
      <w:r>
        <w:rPr>
          <w:lang w:val="ne_NP" w:bidi="ne_NP"/>
        </w:rPr>
      </w:r>
      <w:r>
        <w:rPr>
          <w:lang w:val="ne_NP" w:bidi="ne_NP"/>
        </w:rPr>
        <w:t>कर उठाउनेहरू</w:t>
      </w:r>
    </w:p>
    <w:p>
      <w:pPr>
        <w:pStyle w:val="ListBullet"/>
        <w:spacing w:line="240" w:lineRule="auto"/>
        <w:ind w:left="720"/>
      </w:pPr>
      <w:r>
        <w:rPr>
          <w:lang w:val="ne_NP" w:bidi="ne_NP"/>
        </w:rPr>
      </w:r>
      <w:r>
        <w:rPr>
          <w:lang w:val="ne_NP" w:bidi="ne_NP"/>
        </w:rPr>
        <w:t>पापीहरू</w:t>
      </w:r>
    </w:p>
    <w:p>
      <w:pPr>
        <w:pStyle w:val="ListBullet"/>
        <w:spacing w:line="240" w:lineRule="auto"/>
        <w:ind w:left="720"/>
      </w:pPr>
      <w:r>
        <w:rPr>
          <w:lang w:val="ne_NP" w:bidi="ne_NP"/>
        </w:rPr>
      </w:r>
      <w:r>
        <w:rPr>
          <w:lang w:val="ne_NP" w:bidi="ne_NP"/>
        </w:rPr>
        <w:t>गोठालो</w:t>
      </w:r>
    </w:p>
    <w:p>
      <w:pPr>
        <w:pStyle w:val="ListBullet"/>
        <w:spacing w:line="240" w:lineRule="auto"/>
        <w:ind w:left="720"/>
      </w:pPr>
      <w:r>
        <w:rPr>
          <w:lang w:val="ne_NP" w:bidi="ne_NP"/>
        </w:rPr>
      </w:r>
      <w:r>
        <w:rPr>
          <w:lang w:val="ne_NP" w:bidi="ne_NP"/>
        </w:rPr>
        <w:t>भेडा (९९ र हराएको भेडा)</w:t>
      </w:r>
    </w:p>
    <w:p>
      <w:pPr>
        <w:pStyle w:val="ListBullet"/>
        <w:spacing w:line="240" w:lineRule="auto"/>
        <w:ind w:left="720"/>
      </w:pPr>
      <w:r>
        <w:rPr>
          <w:lang w:val="ne_NP" w:bidi="ne_NP"/>
        </w:rPr>
      </w:r>
      <w:r>
        <w:rPr>
          <w:lang w:val="ne_NP" w:bidi="ne_NP"/>
        </w:rPr>
        <w:t>गोठालाका साथीहरू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महिला</w:t>
      </w:r>
    </w:p>
    <w:p>
      <w:pPr>
        <w:pStyle w:val="ListBullet"/>
        <w:spacing w:line="240" w:lineRule="auto"/>
        <w:ind w:left="720"/>
      </w:pPr>
      <w:r>
        <w:rPr>
          <w:lang w:val="ne_NP" w:bidi="ne_NP"/>
        </w:rPr>
      </w:r>
      <w:r>
        <w:rPr>
          <w:lang w:val="ne_NP" w:bidi="ne_NP"/>
        </w:rPr>
        <w:t>महिलाका साथीहरू</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पश्चात्ताप गर्ने पापी</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गोठालाले आफ्नो हराएको भेडा भेट्टाउन आफ्नो सम्पूर्ण प्रयास गरेको अभिनय गर्ने कुरा सुनिश्चित गर्नुहोस्। उहाँले यो नभेट्टाएसम्म रोकिनुहुने छैन।</w:t>
      </w:r>
    </w:p>
    <w:p>
      <w:pPr/>
      <w:r>
        <w:rPr>
          <w:lang w:val="ne_NP" w:bidi="ne_NP"/>
        </w:rPr>
      </w:r>
      <w:r>
        <w:rPr>
          <w:lang w:val="ne_NP" w:bidi="ne_NP"/>
        </w:rPr>
        <w:t>एक पापी उहाँतिर फर्किएको कुरामा परमेश्वर आनन्दित भइरहेकै समयमा टोलीले आफ्नो हराएको भेडा पाएकोमा गोठालो रमाएको अभिनय गर्ने कुरा सुनिश्चित गर्नुहोस्। त्यसै गरी, जसरी परमेश्वर र उहाँका स्वर्गदूतहरू एक पापी उहाँतिर फर्कँदा रमाउँछन्, त्यसरी नै ती स्त्रीले आफ्नो हराएको सिक्का भेट्टाउँदा रमाएको अभिनय गर्नुहोस्। यी येशूको वरिपरि भेला भएका केही व्यक्तिहरू नै हुन सक्छन्।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सिकाउनुभएको र पापीहरू तथा कर उठाउनेहरू उहाँको कुरा सुन्न उहाँको वरिपरि जम्मा भएको अभिनय गर्नुहोस्। फरिसीहरू र व्यवस्थाका शिक्षकहरूले येशूले पापीहरूलाई स्वीकार गरिरहनुभएको छ भनेर गुनासो गर्छन्।</w:t>
      </w:r>
    </w:p>
    <w:p>
      <w:pPr/>
      <w:r>
        <w:rPr>
          <w:lang w:val="ne_NP" w:bidi="ne_NP"/>
        </w:rPr>
      </w:r>
      <w:r>
        <w:rPr>
          <w:lang w:val="ne_NP" w:bidi="ne_NP"/>
        </w:rPr>
        <w:t>अभिनय रोक्नुहोस्: कर उठाउनेको भूमिका खेल्ने कलाकारलाई सोध्नुहोस्, "तपाईंलाई कस्तो महसुस भइरहेको छ?" तपाईंले यस्ता कुराहरू सुन्नु होला, "नम्र।" “येशूले मलाई स्वीकार गर्नुहुन्छ,” “येशू परमेश्वरको अधिकारका साथ बोल्नुहुन्छ।” म उहाँलाई पछ्याउन चाहन्छु" र "जिज्ञासु।" येशू अन्य धार्मिक नेताहरूबाट धेरै फरक हुनुहुन्छ।" धार्मिक नेताहरूको भूमिका खेल्ने कलाकारलाई सोध्नुहोस्, "तपाईंलाई कस्तो महसुस भइरहेको छ?" तपाईंले यस्ता कुराहरू सुन्न सक्नुहुन्छ, "छक्क परेको छु।" के येशूलाई त्यो व्यक्ति को हो भनेर थाहा छैन?" "वाक्क। येशू आफूलाई धार्मिक शिक्षक भन्न र पापीहरूको मित्र कसरी हुन सक्नुहुन्छ? उनी अशुद्ध बन्दैछन्," र "हताश। म येशूलाई परमेश्वरको व्यवस्था अनुसार केही गल्ती गरिरहेको समात्न चाहन्छु।" अभिनय फेरि सुरु गर्नुहोस्।</w:t>
      </w:r>
    </w:p>
    <w:p>
      <w:pPr/>
      <w:r>
        <w:rPr>
          <w:lang w:val="ne_NP" w:bidi="ne_NP"/>
        </w:rPr>
      </w:r>
      <w:r>
        <w:rPr>
          <w:lang w:val="ne_NP" w:bidi="ne_NP"/>
        </w:rPr>
        <w:t>येशूले हराएको भेडाको दृष्टान्त सुनाउनुभएको अभिनय गर्नुहोस्। गोठालाले हराएको भेडा भेट्दा आफ्ना साथीहरूसँग रमाइलो गर्छ। येशू भन्नुहुन्छ कि यो एक पापीले पश्चात्ताप गर्दा आनन्द गर्ने परमेश्वर जस्तै हो।</w:t>
      </w:r>
    </w:p>
    <w:p>
      <w:pPr/>
      <w:r>
        <w:rPr>
          <w:lang w:val="ne_NP" w:bidi="ne_NP"/>
        </w:rPr>
      </w:r>
      <w:r>
        <w:rPr>
          <w:lang w:val="ne_NP" w:bidi="ne_NP"/>
        </w:rPr>
        <w:t>अभिनय रोक्नुहोस्: गोठालाको भूमिका खेल्ने कलाकारलाई सोध्नुहोस्, "तपाईंलाई कस्तो महसुस भइरहेको छ?" तपाईंले यस्ता कुराहरू सुन्न सक्नुहुन्छ, "खुसी छु।" "मैले मेरो हराएको भेडा भेट्टाएकोमा म धेरै खुसी छु," "मायालु।" प्रत्येक भेडाले मलाई महत्त्व दिन्छ" र "उत्साहित छु।" यो मेरा साथीहरूसँग उत्सव मनाउने कारण हो।" अभिनय फेरि सुरु गर्नुहोस्।</w:t>
      </w:r>
    </w:p>
    <w:p>
      <w:pPr/>
      <w:r>
        <w:rPr>
          <w:lang w:val="ne_NP" w:bidi="ne_NP"/>
        </w:rPr>
      </w:r>
      <w:r>
        <w:rPr>
          <w:lang w:val="ne_NP" w:bidi="ne_NP"/>
        </w:rPr>
        <w:t>येशूले हराएको सिक्काको दृष्टान्त सुनाउनुभएको अभिनय गर्नुहोस्। ती महिलाले हराएको सिक्का भेट्दा आफ्ना साथीहरूसँग उत्सव मनाउँछिन्। येशू भन्नुहुन्छ कि यो एक पापीले पश्चात्ताप गर्दा आनन्द गर्ने परमेश्वर जस्तै हो।</w:t>
      </w:r>
    </w:p>
    <w:p>
      <w:pPr/>
      <w:r>
        <w:rPr>
          <w:lang w:val="ne_NP" w:bidi="ne_NP"/>
        </w:rPr>
      </w:r>
      <w:r>
        <w:rPr>
          <w:lang w:val="ne_NP" w:bidi="ne_NP"/>
        </w:rPr>
        <w:t>अभिनय रोक्नुहोस्: ती महिलाको भूमिका खेल्ने कलाकारलाई सोध्नुहोस्, "तपाईंलाई कस्तो महसुस भइरहेको छ?" तपाईंले यस्ता कुराहरू सुन्न सक्नुहुन्छ, "राहत महसुस भयो।" "यदि मैले मेरो हराएको सिक्का नभेटेको भए सरसामानको लागि कसरी पैसा तिर्ने थिएँ होला मलाई थाहा छैन," "खुसी।" "म मेरो हराएको सिक्का भेट्टाएकोमा उत्सव मनाउन चाहन्छु," र "आभारी छु।" "म यसलाई पाउन सकेकोमा धेरै खुसी छु।" अभिनय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सिकाउँदै हुनुहुन्छ, र </w:t>
      </w:r>
      <w:r>
        <w:rPr>
          <w:b/>
          <w:lang w:val="ne_NP" w:bidi="ne_NP"/>
        </w:rPr>
        <w:t>कर उठाउनेहरू</w:t>
      </w:r>
      <w:r>
        <w:rPr>
          <w:lang w:val="ne_NP" w:bidi="ne_NP"/>
        </w:rPr>
        <w:t xml:space="preserve"> र </w:t>
      </w:r>
      <w:r>
        <w:rPr>
          <w:b/>
          <w:lang w:val="ne_NP" w:bidi="ne_NP"/>
        </w:rPr>
        <w:t>पापीहरू</w:t>
      </w:r>
      <w:r>
        <w:rPr>
          <w:lang w:val="ne_NP" w:bidi="ne_NP"/>
        </w:rPr>
        <w:t xml:space="preserve"> उहाँको वरिपरि भेला हुन्छन्। कर उठाउनेहरू यहूदी मानिसहरू थिए जसले रोमी सरकारको लागि अन्य यहूदीहरूबाट कर वा पैसा सङ्कलन गर्ने काम गर्थे। तिनीहरू यहूदीहरूद्वारा तिरस्कृत थिए र पापी ठानिन्थे। पापीहरूले बानीवश परमेश्वरको आज्ञापालन नगर्ने जोसुकैलाई जनाउँछ। 'कर उठाउने' र 'पापी' शब्दहरूलाई तपाईंले पहिले अनुवाद गरेकै तरिकाले अनुवाद गर्ने कुरा निश्चित गर्नुहोस्। </w:t>
      </w:r>
      <w:r>
        <w:rPr>
          <w:b/>
          <w:lang w:val="ne_NP" w:bidi="ne_NP"/>
        </w:rPr>
        <w:t>पापी</w:t>
      </w:r>
      <w:r>
        <w:rPr>
          <w:lang w:val="ne_NP" w:bidi="ne_NP"/>
        </w:rPr>
        <w:t xml:space="preserve"> मुख्य शब्दावलीमा छ।</w:t>
      </w:r>
    </w:p>
    <w:p>
      <w:pPr/>
      <w:r>
        <w:rPr>
          <w:lang w:val="ne_NP" w:bidi="ne_NP"/>
        </w:rPr>
      </w:r>
      <w:r>
        <w:rPr>
          <w:b/>
          <w:lang w:val="ne_NP" w:bidi="ne_NP"/>
        </w:rPr>
        <w:t>फरिसीहरू</w:t>
      </w:r>
      <w:r>
        <w:rPr>
          <w:lang w:val="ne_NP" w:bidi="ne_NP"/>
        </w:rPr>
        <w:t xml:space="preserve"> र </w:t>
      </w:r>
      <w:r>
        <w:rPr>
          <w:b/>
          <w:lang w:val="ne_NP" w:bidi="ne_NP"/>
        </w:rPr>
        <w:t>व्यवस्थाका शिक्षकहरू</w:t>
      </w:r>
      <w:r>
        <w:rPr>
          <w:lang w:val="ne_NP" w:bidi="ne_NP"/>
        </w:rPr>
        <w:t xml:space="preserve"> वा यहूदी धार्मिक नेताहरूले येशूले पापीहरूलाई स्वीकार गरिरहनुभएको देखेकोले गुनासो गर्छन्। फरिसी र व्यवस्थाका शिक्षकहरूलाई तपाईंले पहिले जस्तै अनुवाद गर्ने कुरा निश्चित गर्नुहोस्। </w:t>
      </w:r>
      <w:r>
        <w:rPr>
          <w:b/>
          <w:lang w:val="ne_NP" w:bidi="ne_NP"/>
        </w:rPr>
        <w:t>फरिसी</w:t>
      </w:r>
      <w:r>
        <w:rPr>
          <w:lang w:val="ne_NP" w:bidi="ne_NP"/>
        </w:rPr>
        <w:t xml:space="preserve"> र </w:t>
      </w:r>
      <w:r>
        <w:rPr>
          <w:b/>
          <w:lang w:val="ne_NP" w:bidi="ne_NP"/>
        </w:rPr>
        <w:t>व्यवस्थाका शिक्षकहरू</w:t>
      </w:r>
      <w:r>
        <w:rPr>
          <w:lang w:val="ne_NP" w:bidi="ne_NP"/>
        </w:rPr>
        <w:t>, यी दुबै शब्दहरू मुख्य शब्दावलीमा छन्।</w:t>
      </w:r>
    </w:p>
    <w:p>
      <w:pPr/>
      <w:r>
        <w:rPr>
          <w:lang w:val="ne_NP" w:bidi="ne_NP"/>
        </w:rPr>
      </w:r>
      <w:r>
        <w:rPr>
          <w:lang w:val="ne_NP" w:bidi="ne_NP"/>
        </w:rPr>
        <w:t xml:space="preserve">येशूले तिनीहरूको विचारहरू जान्नुहुन्छ र तीन </w:t>
      </w:r>
      <w:r>
        <w:rPr>
          <w:b/>
          <w:lang w:val="ne_NP" w:bidi="ne_NP"/>
        </w:rPr>
        <w:t>दृष्टान्तहरू</w:t>
      </w:r>
      <w:r>
        <w:rPr>
          <w:lang w:val="ne_NP" w:bidi="ne_NP"/>
        </w:rPr>
        <w:t xml:space="preserve">, वा परमेश्वरको बारेमा गहिरो अर्थ प्रकट गर्ने छोटा कथाहरू सुनाउनुहुन्छ। तपाईंले अघिल्लो खण्डहरूमा गरेजस्तै दृष्टान्तलाई अनुवाद गर्ने कुरा निश्चित गर्नुहोस्। </w:t>
      </w:r>
      <w:r>
        <w:rPr>
          <w:b/>
          <w:lang w:val="ne_NP" w:bidi="ne_NP"/>
        </w:rPr>
        <w:t>दृष्टान्त</w:t>
      </w:r>
      <w:r>
        <w:rPr>
          <w:lang w:val="ne_NP" w:bidi="ne_NP"/>
        </w:rPr>
        <w:t xml:space="preserve"> मुख्य शब्दावलीमा छ।</w:t>
      </w:r>
    </w:p>
    <w:p>
      <w:pPr/>
      <w:r>
        <w:rPr>
          <w:lang w:val="ne_NP" w:bidi="ne_NP"/>
        </w:rPr>
      </w:r>
      <w:r>
        <w:rPr>
          <w:lang w:val="ne_NP" w:bidi="ne_NP"/>
        </w:rPr>
        <w:t xml:space="preserve">पहिलो कथा भेडा गुमाउने गोठालाको बारेमा हो। जब उसले भेडा भेट्टाउँछ, तब गोठालो रमाउँछ। यो एक पापीले </w:t>
      </w:r>
      <w:r>
        <w:rPr>
          <w:b/>
          <w:lang w:val="ne_NP" w:bidi="ne_NP"/>
        </w:rPr>
        <w:t>पश्चात्ताप</w:t>
      </w:r>
      <w:r>
        <w:rPr>
          <w:lang w:val="ne_NP" w:bidi="ne_NP"/>
        </w:rPr>
        <w:t xml:space="preserve"> गर्दा </w:t>
      </w:r>
      <w:r>
        <w:rPr>
          <w:b/>
          <w:lang w:val="ne_NP" w:bidi="ne_NP"/>
        </w:rPr>
        <w:t>स्वर्गमा</w:t>
      </w:r>
      <w:r>
        <w:rPr>
          <w:lang w:val="ne_NP" w:bidi="ne_NP"/>
        </w:rPr>
        <w:t xml:space="preserve"> आनन्दित हुने परमेश्वर जस्तै हो भनेर येशू भन्नुहुन्छ। यहाँ, स्वर्गले परमेश्वर बसोबास गर्ने ठाउँलाई जनाउँछ। पश्चात्ताप भन्नाले कुनै व्यक्तिले पाप गर्न छोड्ने र परमेश्वरसँगको सम्बन्ध पुनर्स्थापित गर्न उहाँतिर फर्कने निर्णय गर्नु हो। स्वर्ग र पश्चात्ताप शब्दहरूलाई तपाईंले पहिले गरेजस्तै गरी अनुवाद गर्ने कुरा निश्चित गर्नुहोस्। दुबै शब्दहरू, </w:t>
      </w:r>
      <w:r>
        <w:rPr>
          <w:b/>
          <w:lang w:val="ne_NP" w:bidi="ne_NP"/>
        </w:rPr>
        <w:t>स्वर्ग</w:t>
      </w:r>
      <w:r>
        <w:rPr>
          <w:lang w:val="ne_NP" w:bidi="ne_NP"/>
        </w:rPr>
        <w:t xml:space="preserve"> र </w:t>
      </w:r>
      <w:r>
        <w:rPr>
          <w:b/>
          <w:lang w:val="ne_NP" w:bidi="ne_NP"/>
        </w:rPr>
        <w:t>पश्चात्ताप</w:t>
      </w:r>
      <w:r>
        <w:rPr>
          <w:lang w:val="ne_NP" w:bidi="ne_NP"/>
        </w:rPr>
        <w:t>, मुख्य शब्दावलीमा छन्।</w:t>
      </w:r>
    </w:p>
    <w:p>
      <w:pPr/>
      <w:r>
        <w:rPr>
          <w:lang w:val="ne_NP" w:bidi="ne_NP"/>
        </w:rPr>
      </w:r>
      <w:r>
        <w:rPr>
          <w:lang w:val="ne_NP" w:bidi="ne_NP"/>
        </w:rPr>
        <w:t xml:space="preserve">येशू भन्नुहुन्छ कि पश्चात्ताप गर्ने एक पापीसँग पश्चात्ताप गर्न आवश्यक नभएका ९९ </w:t>
      </w:r>
      <w:r>
        <w:rPr>
          <w:b/>
          <w:lang w:val="ne_NP" w:bidi="ne_NP"/>
        </w:rPr>
        <w:t>धर्मी</w:t>
      </w:r>
      <w:r>
        <w:rPr>
          <w:lang w:val="ne_NP" w:bidi="ne_NP"/>
        </w:rPr>
        <w:t xml:space="preserve"> मानिसहरू भन्दा परमेश्वर अझ बढी खुसी हुनुहुनेछ। यहाँ, धर्मी भन्नाले परमेश्वरको स्तर अनुसार जीवन बिताउने मानिसहरूलाई जनाउँछ। येशूले आफू धर्मी हुँ भन्ने ठान्नेहरू वा पहिले नै पश्चात्ताप गरिसकेका र परमेश्वरको नजरमा धर्मी ठहरिएका मानिसहरूलाई सङ्केत गरिरहनुभएको हुन सक्छ। तपाईंको अनुवादलाई दुबै व्याख्याहरूका लागि खुला छोड्नु उत्तम हो। तपाईंले पहिले गरेजस्तै धर्मी अनुवाद गर्ने कुरा निश्चित गर्नुहोस्। </w:t>
      </w:r>
      <w:r>
        <w:rPr>
          <w:b/>
          <w:lang w:val="ne_NP" w:bidi="ne_NP"/>
        </w:rPr>
        <w:t>धर्मी</w:t>
      </w:r>
      <w:r>
        <w:rPr>
          <w:lang w:val="ne_NP" w:bidi="ne_NP"/>
        </w:rPr>
        <w:t xml:space="preserve"> मुख्य शब्दावलीमा छ।</w:t>
      </w:r>
    </w:p>
    <w:p>
      <w:pPr/>
      <w:r>
        <w:rPr>
          <w:lang w:val="ne_NP" w:bidi="ne_NP"/>
        </w:rPr>
      </w:r>
      <w:r>
        <w:rPr>
          <w:lang w:val="ne_NP" w:bidi="ne_NP"/>
        </w:rPr>
        <w:t xml:space="preserve">येशूले अर्की एक महिलाको बारेमा कथा सुनाउनुहुन्छ जसले आफ्ना १० </w:t>
      </w:r>
      <w:r>
        <w:rPr>
          <w:b/>
          <w:lang w:val="ne_NP" w:bidi="ne_NP"/>
        </w:rPr>
        <w:t>चाँदीका सिक्काहरू</w:t>
      </w:r>
      <w:r>
        <w:rPr>
          <w:lang w:val="ne_NP" w:bidi="ne_NP"/>
        </w:rPr>
        <w:t xml:space="preserve"> मध्ये एउटा हराउँछिन्। चाँदीका सिक्काहरूले </w:t>
      </w:r>
      <w:r>
        <w:rPr>
          <w:b/>
          <w:lang w:val="ne_NP" w:bidi="ne_NP"/>
        </w:rPr>
        <w:t>ड्राक्मा</w:t>
      </w:r>
      <w:r>
        <w:rPr>
          <w:lang w:val="ne_NP" w:bidi="ne_NP"/>
        </w:rPr>
        <w:t xml:space="preserve">, वा ग्रीक चाँदीका सिक्काहरूलाई जनाउँछन् जुन सामान्य कामदारको एक दिनको ज्याला बराबर थिए। ती महिलाले आफ्नो हराएको सिक्का खोज्नका लागि </w:t>
      </w:r>
      <w:r>
        <w:rPr>
          <w:b/>
          <w:lang w:val="ne_NP" w:bidi="ne_NP"/>
        </w:rPr>
        <w:t>दियो</w:t>
      </w:r>
      <w:r>
        <w:rPr>
          <w:lang w:val="ne_NP" w:bidi="ne_NP"/>
        </w:rPr>
        <w:t xml:space="preserve"> बाल्छिन्। </w:t>
      </w:r>
      <w:r>
        <w:rPr>
          <w:b/>
          <w:lang w:val="ne_NP" w:bidi="ne_NP"/>
        </w:rPr>
        <w:t>दियो</w:t>
      </w:r>
      <w:r>
        <w:rPr>
          <w:lang w:val="ne_NP" w:bidi="ne_NP"/>
        </w:rPr>
        <w:t xml:space="preserve"> भन्नाले तेलले भरिएको एउटा सानो भाँडोलाई बुझाउँछ जुन सलेदोको सहायताले बालिन्थ्यो। तपाईंले पहिले गरेजस्तै बत्तीलाई अनुवाद गर्ने कुरा निश्चित गर्नुहोस्।</w:t>
      </w:r>
    </w:p>
    <w:p>
      <w:pPr/>
      <w:r>
        <w:rPr>
          <w:lang w:val="ne_NP" w:bidi="ne_NP"/>
        </w:rPr>
      </w:r>
      <w:r>
        <w:rPr>
          <w:lang w:val="ne_NP" w:bidi="ne_NP"/>
        </w:rPr>
        <w:t>रोक्नुहोस् र आफ्नो टोलीलाई ड्राख्माको तस्वीर र सन्दर्भका लागि दियोको तस्वीर देखाउनुहोस्।</w:t>
      </w:r>
    </w:p>
    <w:p>
      <w:pPr/>
      <w:r>
        <w:rPr>
          <w:lang w:val="ne_NP" w:bidi="ne_NP"/>
        </w:rPr>
      </w:r>
      <w:r>
        <w:rPr>
          <w:lang w:val="ne_NP" w:bidi="ne_NP"/>
        </w:rPr>
        <w:t xml:space="preserve">येशू भन्नुहुन्छ कि एक पापीले पश्चात्ताप गर्दा परमेश्वरको उपस्थितिमा </w:t>
      </w:r>
      <w:r>
        <w:rPr>
          <w:b/>
          <w:lang w:val="ne_NP" w:bidi="ne_NP"/>
        </w:rPr>
        <w:t>स्वर्गदूतहरू</w:t>
      </w:r>
      <w:r>
        <w:rPr>
          <w:lang w:val="ne_NP" w:bidi="ne_NP"/>
        </w:rPr>
        <w:t xml:space="preserve"> आनन्दित भएजस्तै ती महिला सिक्का भेट्टाउँदा आनन्दित हुन्छिन्। स्वर्गदूतहरूले परमेश्वरका सन्देशवाहक अलौकिक प्राणीहरूलाई जनाउँछन्। तपाईंले अघिल्लो खण्डहरूमा गरेजस्तै स्वर्गदूतलाई अनुवाद गर्ने कुरा निश्चित गर्नुहोस्। </w:t>
      </w:r>
      <w:r>
        <w:rPr>
          <w:b/>
          <w:lang w:val="ne_NP" w:bidi="ne_NP"/>
        </w:rPr>
        <w:t>स्वर्गदूत</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15:11–32</w:t>
      </w:r>
      <w:r>
        <w:rPr>
          <w:lang w:val="ne_NP" w:bidi="ne_NP"/>
        </w:rPr>
      </w:r>
    </w:p>
    <w:p>
      <w:pPr>
        <w:pStyle w:val="Heading3"/>
      </w:pPr>
      <w:r>
        <w:rPr>
          <w:lang w:val="ne_NP" w:bidi="ne_NP"/>
        </w:rPr>
        <w:t>Step 1</w:t>
      </w:r>
    </w:p>
    <w:p>
      <w:pPr/>
      <w:r>
        <w:rPr>
          <w:lang w:val="ne_NP" w:bidi="ne_NP"/>
        </w:rPr>
      </w:r>
      <w:r>
        <w:rPr>
          <w:lang w:val="ne_NP" w:bidi="ne_NP"/>
        </w:rPr>
        <w:t>लूका १५:११–३२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पछिल्लो कथामा, येशू आफ्ना चेलाहरू र एउटा ठूलो भीडका साथ यरूशलेम जाँदै हुनुहुन्थ्यो। येशूले पापीहरूसँग समय बिताएको कारण उहाँको न्याय गर्ने धार्मिक नेताहरूलाई जवाफ दिन दुईवटा दृष्टान्तहरू सुनाउनुभयो। दृष्टान्तहरू हराएको भेडा र हराएको सिक्काको बारेमा थिए। अब, येशूले एउटा मानिस र उसका दुई छोराहरूको बारेमा आफ्नो तेस्रो र अन्तिम दृष्टान्त सुनाएर सिकाउन जारी राख्नुहुन्छ।</w:t>
      </w:r>
    </w:p>
    <w:p>
      <w:pPr/>
      <w:r>
        <w:rPr>
          <w:lang w:val="ne_NP" w:bidi="ne_NP"/>
        </w:rPr>
      </w:r>
      <w:r>
        <w:rPr>
          <w:lang w:val="ne_NP" w:bidi="ne_NP"/>
        </w:rPr>
        <w:t>येशूको तेस्रो दृष्टान्त दुई छोराहरू भएको मानिसको बारेमा हो। कान्छो छोराले विनम्र रूपमा आफ्नो बुबासँग सम्पत्तिको हिस्सा माग्छ। यो पारिवारिक सम्पत्तिको एउटा अंश थियो जुन छोराहरूले उनीहरूका पिता धेरै वृद्ध हुँदा वा बितेपछि प्राप्त गर्थे। तर कान्छो छोरा पर्खन चाहँदैन। यो उहाँको बुबाप्रति धेरै अपमानजनक थियो। यहूदी संस्कृतिमा, जेठा छोराले कुनै पनि अन्य छोराको भन्दा दुई गुणा सम्पत्ति पाउँथ्यो। त्यसैले बुबाले सम्भवतः आफ्नो सम्पत्तिको एक-तिहाइ भाग आफ्नो कान्छो छोरालाई दिए। कान्छो छोराले पैसाको लागि आफ्नो सबै सम्पत्ति चाँडै बेचे, जुन उसको बुबाको लागि अझ अनादरपूर्ण थियो। कान्छो छोराले आफ्ना सामानहरू पोको पारे र घरबाट टाढाको देशमा गयो। जब येशूले भन्नुहुन्छ कि उसले "छाडा जीवन बिताएर आफ्नो सबै धनसम्पत्ति उडायो," उहाँको अर्थ छोराले जुवा खेल्ने, रक्सी पिउने र भोजभतेर गर्ने जस्ता कुराहरूमा आफ्नो पैसा मूर्खतापूर्वक खर्च गर्यो भन्ने हो।</w:t>
      </w:r>
    </w:p>
    <w:p>
      <w:pPr/>
      <w:r>
        <w:rPr>
          <w:lang w:val="ne_NP" w:bidi="ne_NP"/>
        </w:rPr>
      </w:r>
      <w:r>
        <w:rPr>
          <w:lang w:val="ne_NP" w:bidi="ne_NP"/>
        </w:rPr>
        <w:t>जब छोराले आफ्नो सबै पैसा सिध्यायो, तब देशमा अनिकाल परेकोले उनी भोकाउन थाले। अनिकालले कुनै क्षेत्रमा मानिस वा पशुका लागि खानेकुराको चरम अभाव भएको समयलाई जनाउँछ। उनले त्यो देशमा बसोबास गर्ने सुँगुर पाल्ने किसानको लागि काम गर्ने निर्णय गरे। अधिकांश यहूदीहरूले सुँगुरहरूलाई घृणा गर्थे किनभने तिनीहरूले तिनीहरूलाई अशुद्ध वा खान नमिल्ने ठान्थे। त्यो मानिस यति हताश थियो कि ऊ सुँगुरको आहारासमेत खान तयार हुने गरी भोकाएको थियो! यसमा रूखका फलका कोसाहरू थिए जुन सामान्यतया पशुहरूलाई खुवाउन मात्र प्रयोग गरिन्थ्यो। तर कसैले पनि त्यो मानिसलाई खान केही दिँदैन, कोसाहरू पनि होइन।</w:t>
      </w:r>
    </w:p>
    <w:p>
      <w:pPr/>
      <w:r>
        <w:rPr>
          <w:lang w:val="ne_NP" w:bidi="ne_NP"/>
        </w:rPr>
      </w:r>
      <w:r>
        <w:rPr>
          <w:lang w:val="ne_NP" w:bidi="ne_NP"/>
        </w:rPr>
        <w:t>रोक्नुहोस् र आफ्नो टोलीलाई सुँगुरहरू र कारोब फलहरूको तस्वीर देखाउनुहोस्। तपाईंको संस्कृतिमा कुन जनावरहरूलाई अशुद्ध मानिन्छ? यदि कुनै व्यक्तिले यी पशुहरूसँग काम गर्नुपर्यो भने उसलाई कस्तो महसुस हुन्थ्यो होला?</w:t>
      </w:r>
    </w:p>
    <w:p>
      <w:pPr/>
      <w:r>
        <w:rPr>
          <w:lang w:val="ne_NP" w:bidi="ne_NP"/>
        </w:rPr>
      </w:r>
      <w:r>
        <w:rPr>
          <w:lang w:val="ne_NP" w:bidi="ne_NP"/>
        </w:rPr>
        <w:t>जब त्यो मानिस होसमा आउँछ, वा अझ स्पष्ट रूपमा सोच्न थाल्छ, तब कथाले नयाँ मोड लिन्छ। आफ्नो बुबाका ज्यालादारीमा काम गर्ने कामदारहरूसँग प्रशस्त खाना छ भनेर छोरालाई थाहा छ। उसले घर फर्कने र बुबाको फार्ममा काम गर्न पाउँछु कि भनेर सोध्ने निर्णय गर्छ। ऊ आफू अब छोरा भनिने सम्मानको योग्य छैन भन्ने महसुस गर्छ। भाडामा लिएका मानिसहरूले दासहरूलाई होइन, तर ज्यालाको लागि काम गर्ने स्वतन्त्र मानिसहरूलाई जनाउँछन्। जब छोराले आफूले के भन्नेछु भनी सोच्छ, उसले भन्छ, "मैले स्वर्गको विरूद्ध र तपाईंको विरुद्धमा पाप गरेको छु।" स्वर्ग परमेश्वरलाई जनाउने अर्को तरिका थियो। छोराले आफूले परमेश्वर र आफ्नो बुबाको विरुद्धमा गल्ती गरेको भन्दै थियो। छोराले आफूले गरेको काम यति गलत थियो कि आफ्नो बुबाले आफूलाई छोराको रूपमा व्यवहार गर्नुहुन्छ भन्ने आशा गर्न सकिँदैन भन्ने सोच्यो।</w:t>
      </w:r>
    </w:p>
    <w:p>
      <w:pPr/>
      <w:r>
        <w:rPr>
          <w:lang w:val="ne_NP" w:bidi="ne_NP"/>
        </w:rPr>
      </w:r>
      <w:r>
        <w:rPr>
          <w:lang w:val="ne_NP" w:bidi="ne_NP"/>
        </w:rPr>
        <w:t>रोक्नुहोस् र आफ्नो टोलीसँग छलफल गर्नुहोस्: तपाईंको संस्कृतिमा, जब कोही अपमानजनक तरिकाले छोडेर आफ्नो परिवारमा फर्किन्छ, तब मानिसहरूले उसलाई कस्तो व्यवहार गर्छन्?</w:t>
      </w:r>
    </w:p>
    <w:p>
      <w:pPr/>
      <w:r>
        <w:rPr>
          <w:lang w:val="ne_NP" w:bidi="ne_NP"/>
        </w:rPr>
      </w:r>
      <w:r>
        <w:rPr>
          <w:lang w:val="ne_NP" w:bidi="ne_NP"/>
        </w:rPr>
        <w:t>त्यसपछि येशूले आफ्नो ध्यान बुबातिर मोड्नुहुन्छ। बुबाले आफ्नो छोरा आउँदै गरेको देख्नुहुन्छ र उसलाई टाढादेखि चिन्नुहुन्छ। दया देखाउने तीव्र इच्छाले भरिएका पिता दगुर्छन् र आफ्नो छोरालाई अभिवादन गर्छन्। कुनै वृद्ध मानिसले त्यसरी दगुर्नु स्वभाव विपरीत हुने थियो। यहूदी संस्कृतिमा, परिवारलाई अङ्गालो हालेर र प्रत्येक गालामा एकपटक चुम्बन गरेर अभिवादन गर्नु सामान्य थियो। छोराले आफ्नो तयार पारेको भाषण सुरु गर्छ तर उसको बुबाले उसलाई रोक्नुहुन्छ। बुबाले आफ्नो छोराले आशा गरेको कुराको विपरीत गर्छन्। बुबाले आफ्ना नोकरहरूलाई आफ्नो छोरालाई तुरुन्तै सबैभन्दा राम्रो लुगा, औंठी र जुत्ताहरू लगाइदिन भन्नुहुन्छ। यसको अर्थ तिनीहरूले ढिला गरून् भन्ने उहाँ चाहनुहुन्न। यी सबै छोरालाई आदर र प्रेम देखाउने सांस्कृतिक तरिकाहरू थिए।</w:t>
      </w:r>
    </w:p>
    <w:p>
      <w:pPr/>
      <w:r>
        <w:rPr>
          <w:lang w:val="ne_NP" w:bidi="ne_NP"/>
        </w:rPr>
      </w:r>
      <w:r>
        <w:rPr>
          <w:lang w:val="ne_NP" w:bidi="ne_NP"/>
        </w:rPr>
        <w:t>रोक्नुहोस् र आफ्नो टोलीलाई एउटा लामो पोशाक र यहूदी चप्पलको तस्वीर देखाउनुहोस्। आफ्नो टोलीसँग छलफल गर्नुहोस्, तपाईंको संस्कृतिमा कसैलाई सम्मान प्रकट गर्न कस्ता लुगा वा गहनाहरू लगाइन्छन्?</w:t>
      </w:r>
    </w:p>
    <w:p>
      <w:pPr/>
      <w:r>
        <w:rPr>
          <w:lang w:val="ne_NP" w:bidi="ne_NP"/>
        </w:rPr>
      </w:r>
      <w:r>
        <w:rPr>
          <w:lang w:val="ne_NP" w:bidi="ne_NP"/>
        </w:rPr>
        <w:t>बुबाले आफ्ना सेवकहरूलाई मोटो बाछा अर्थात् जवान गाई ल्याउन भन्नुहुन्छ। धनी यहूदी परिवारहरूले सामान्यतया एउटा सानो बाछालाई थप अन्न खुवाउँथे ताकि त्यो मोटाओस्। तिनीहरूले यसलाई विशेष अवसरहरूमा मार्न र खानका लागि राखे। पिता आफ्नो छोराको फिर्तीको उत्सव मनाउन सँगै मिलेर ठूलो भोज खान चाहनुहुन्छ। पिता भन्नुहुन्छ, "मेरो यो छोरा मरेको थियो र फेरि जीवित भएको छ," जसको अर्थ उनको छोरा मरेर फेरि जीवित भएको व्यक्ति जस्तै थियो भन्ने हुन्छ। पिताले उनलाई फेरि कहिल्यै देख्ने आशा गरेका थिएनन्। बुबाले उसलाई हराएको र भेटिएको कुरासँग तुलना गर्नुहुन्छ।</w:t>
      </w:r>
    </w:p>
    <w:p>
      <w:pPr/>
      <w:r>
        <w:rPr>
          <w:lang w:val="ne_NP" w:bidi="ne_NP"/>
        </w:rPr>
      </w:r>
      <w:r>
        <w:rPr>
          <w:lang w:val="ne_NP" w:bidi="ne_NP"/>
        </w:rPr>
        <w:t>त्यही समयमा, जेठो छोरा आफ्नो बुबाको खेतमा काम गरिरहेको थियो। जब उहाँ फर्किनुहुन्छ र उत्सवको आवाज सुन्नुहुन्छ, उहाँले आफ्नो भाइको पुनरागमनको खुसीयाली मनाइँदै गरेको थाहा पाउनुहुन्छ। जेठा छोरा रिसाएको छ र घरमा जान अस्वीकार गर्छ। घरमा प्रवेश गर्न अस्वीकार गरेर, जेठा भाइले आफ्नो भाइसँग खाना बाँड्न अस्वीकार गरिरहेका थिए। यहूदी संस्कृतिमा, यो आफ्नो भाइलाई टाढा राख्ने वा अस्वीकार गर्ने तरिका थियो। जब उनका बुबाले उनलाई भित्र आउन आग्रह गर्नुहुन्छ, छोराले अनादरपूर्वक जवाफ दिन्छ र उहाँलाई पिता भनेर बोलाउँदैन। उसले वर्षौंसम्म दासले जस्तै काम गरेको र आफ्नो बुबाको आज्ञा कहिल्यै उल्लंघन नगरे तापनि, उसको बुबाले भोजको लागि उसलाई कहिल्यै केही नदिएको, एउटा बाख्राको पाठो समेत नदिएको भनी गुनासो गर्छ। बाख्राका पाठाहरू मोटा बाछाभन्दा कम मूल्यवान् थिए। जेठा छोराले कान्छो छोरालाई खराब प्रतिष्ठा भएका महिलाहरूमा आफ्नो बुबाको पैसा खेर फालेको आरोप लगाउँछ।</w:t>
      </w:r>
    </w:p>
    <w:p>
      <w:pPr/>
      <w:r>
        <w:rPr>
          <w:lang w:val="ne_NP" w:bidi="ne_NP"/>
        </w:rPr>
      </w:r>
      <w:r>
        <w:rPr>
          <w:lang w:val="ne_NP" w:bidi="ne_NP"/>
        </w:rPr>
        <w:t>बुबाले जेठो छोरालाई दयालु जवाफ दिनुहुन्छ। उहाँले आफ्नो छोरालाई भन्नुहुन्छ कि उनी कहिल्यै छोडेर गएनन्, त्यसैले उनी फर्किएको उत्सव मनाउन आवश्यक थिएन। पिताको सबै सम्पत्ति पहिले नै उनकै थियो। पिता भन्छन् कि आफ्नो छोराले आफ्नो भाइको खुसीयाली मनाउनुपर्छ किनभने ऊ हराएको थियो र अब भेटिएको छ। पिता भन्नुहुन्छ कि उहाँ मर्नुभएको थियो र अब जीवित हुनुहुन्छ। उनको भनाइको अर्थ उनको छोरा साँच्चै मरेको थियो भन्ने होइन, तर उनी मरेको जस्तै थिए भन्ने हो। तर फरिसीहरू जस्तै, जेठा भाइले उत्सव मनाउन अस्वीकार गरिरहेका थिए। जेठा भाइ आफ्नो आज्ञाकारिता र छोराको स्तरको पहिचान होस् भन्ने चाहन्थे। तर पिताले उनलाई स्वीकार गर्नुभएजस्तै उनले पनि आफ्नो कान्छो भाइलाई स्वीकार गरून् भन्ने पिता चाहनुहुन्छ। हराएका तर अब भेटिएकाहरूलाई स्वीकार गर्न पिताले दिनुभएको निमन्त्रणासँगै यो दृष्टान्त खुल्ला रूपमा टुङ्गिन्छ।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येशूले सिकाउँदै हुनुहुन्छ। उहाँ कर उठाउनेहरू र पापीहरू सहित भीडले घेरिएको हुनुहुन्छ। येशूले पापीहरूलाई स्वीकार गरिरहनुभएको छ भनेर धार्मिक नेताहरूले गुनासो गर्छन्। येशूले दुई दृष्टान्तहरू सुनाएर सिकाउनुहुन्छ।</w:t>
      </w:r>
    </w:p>
    <w:p>
      <w:pPr/>
      <w:r>
        <w:rPr>
          <w:lang w:val="ne_NP" w:bidi="ne_NP"/>
        </w:rPr>
      </w:r>
      <w:r>
        <w:rPr>
          <w:b/>
          <w:lang w:val="ne_NP" w:bidi="ne_NP"/>
        </w:rPr>
        <w:t>दोस्रो दृश्य:</w:t>
      </w:r>
      <w:r>
        <w:rPr>
          <w:lang w:val="ne_NP" w:bidi="ne_NP"/>
        </w:rPr>
        <w:t xml:space="preserve"> येशूले दुई छोराहरू भएको एउटा मानिसको बारेमा तेस्रो दृष्टान्त सुनाउनुहुन्छ। कान्छो छोराले आफ्नो अंश छिट्टै माग्छ। उ जमीन बेचेर टाढा जान्छ। उसले आफ्नो सबै पैसा खर्च गर्छ, र देशमा अनिकाल परेकोले ऊ भोको छ। उ सुँगुर किसानकहाँ काम गर्छ, तर उ अझै भोकै छ।</w:t>
      </w:r>
    </w:p>
    <w:p>
      <w:pPr/>
      <w:r>
        <w:rPr>
          <w:lang w:val="ne_NP" w:bidi="ne_NP"/>
        </w:rPr>
      </w:r>
      <w:r>
        <w:rPr>
          <w:b/>
          <w:lang w:val="ne_NP" w:bidi="ne_NP"/>
        </w:rPr>
        <w:t>तेस्रो दृश्य:</w:t>
      </w:r>
      <w:r>
        <w:rPr>
          <w:lang w:val="ne_NP" w:bidi="ne_NP"/>
        </w:rPr>
        <w:t xml:space="preserve"> कान्छो छोराले आफ्नो बुबाकहाँ फर्कन र उहाँको लागि काम गर्ने निर्णय गर्छ। बुबाले उसलाई फर्केर आउँदै गरेको देख्छन् र उसलाई अभिवादन गर्न दगुर्छन्। बुबाले खुसीसाथ उसलाई स्वागत गर्नुहुन्छ र उसलाई आदर गर्नुहुन्छ। बुबाले कान्छो भाइको लागि ठूलो भोज दिनुहुन्छ।</w:t>
      </w:r>
    </w:p>
    <w:p>
      <w:pPr/>
      <w:r>
        <w:rPr>
          <w:lang w:val="ne_NP" w:bidi="ne_NP"/>
        </w:rPr>
      </w:r>
      <w:r>
        <w:rPr>
          <w:b/>
          <w:lang w:val="ne_NP" w:bidi="ne_NP"/>
        </w:rPr>
        <w:t>चौथो दृश्य:</w:t>
      </w:r>
      <w:r>
        <w:rPr>
          <w:lang w:val="ne_NP" w:bidi="ne_NP"/>
        </w:rPr>
        <w:t xml:space="preserve"> दाइ खेतबाट फर्किनुहुन्छ। एउटा नोकरले उनका बुबाले उनका भाइको आगमनको उत्सव मनाउँदै हुनुहुन्छ भनेर उनलाई भन्छ। उ रिसाएको छ र उत्सवमा सामेल हुन अस्वीकार गर्छ। उसको बुबाले उसलाई भन्छन् कि ऊ खुसी हुनुपर्छ किनभने उसको भाइ हराएको थियो तर अब भेटिएको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 र व्यवस्थाका शिक्षकहरू</w:t>
      </w:r>
    </w:p>
    <w:p>
      <w:pPr>
        <w:pStyle w:val="ListBullet"/>
        <w:spacing w:line="240" w:lineRule="auto"/>
        <w:ind w:left="720"/>
      </w:pPr>
      <w:r>
        <w:rPr>
          <w:lang w:val="ne_NP" w:bidi="ne_NP"/>
        </w:rPr>
      </w:r>
      <w:r>
        <w:rPr>
          <w:lang w:val="ne_NP" w:bidi="ne_NP"/>
        </w:rPr>
        <w:t>कर उठाउनेहरू</w:t>
      </w:r>
    </w:p>
    <w:p>
      <w:pPr>
        <w:pStyle w:val="ListBullet"/>
        <w:spacing w:line="240" w:lineRule="auto"/>
        <w:ind w:left="720"/>
      </w:pPr>
      <w:r>
        <w:rPr>
          <w:lang w:val="ne_NP" w:bidi="ne_NP"/>
        </w:rPr>
      </w:r>
      <w:r>
        <w:rPr>
          <w:lang w:val="ne_NP" w:bidi="ne_NP"/>
        </w:rPr>
        <w:t>पापीहरू</w:t>
      </w:r>
    </w:p>
    <w:p>
      <w:pPr>
        <w:pStyle w:val="ListBullet"/>
        <w:spacing w:line="240" w:lineRule="auto"/>
        <w:ind w:left="720"/>
      </w:pPr>
      <w:r>
        <w:rPr>
          <w:lang w:val="ne_NP" w:bidi="ne_NP"/>
        </w:rPr>
      </w:r>
      <w:r>
        <w:rPr>
          <w:lang w:val="ne_NP" w:bidi="ne_NP"/>
        </w:rPr>
        <w:t>पिता</w:t>
      </w:r>
    </w:p>
    <w:p>
      <w:pPr>
        <w:pStyle w:val="ListBullet"/>
        <w:spacing w:line="240" w:lineRule="auto"/>
        <w:ind w:left="720"/>
      </w:pPr>
      <w:r>
        <w:rPr>
          <w:lang w:val="ne_NP" w:bidi="ne_NP"/>
        </w:rPr>
      </w:r>
      <w:r>
        <w:rPr>
          <w:lang w:val="ne_NP" w:bidi="ne_NP"/>
        </w:rPr>
        <w:t>कान्छो छोरा</w:t>
      </w:r>
    </w:p>
    <w:p>
      <w:pPr>
        <w:pStyle w:val="ListBullet"/>
        <w:spacing w:line="240" w:lineRule="auto"/>
        <w:ind w:left="720"/>
      </w:pPr>
      <w:r>
        <w:rPr>
          <w:lang w:val="ne_NP" w:bidi="ne_NP"/>
        </w:rPr>
      </w:r>
      <w:r>
        <w:rPr>
          <w:lang w:val="ne_NP" w:bidi="ne_NP"/>
        </w:rPr>
        <w:t>जेठो छोरा</w:t>
      </w:r>
    </w:p>
    <w:p>
      <w:pPr>
        <w:pStyle w:val="ListBullet"/>
        <w:spacing w:line="240" w:lineRule="auto"/>
        <w:ind w:left="720"/>
      </w:pPr>
      <w:r>
        <w:rPr>
          <w:lang w:val="ne_NP" w:bidi="ne_NP"/>
        </w:rPr>
      </w:r>
      <w:r>
        <w:rPr>
          <w:lang w:val="ne_NP" w:bidi="ne_NP"/>
        </w:rPr>
        <w:t>पिताका नोकरहरू</w:t>
      </w:r>
    </w:p>
    <w:p>
      <w:pPr>
        <w:pStyle w:val="ListBullet"/>
        <w:spacing w:line="240" w:lineRule="auto"/>
        <w:ind w:left="720"/>
      </w:pPr>
      <w:r>
        <w:rPr>
          <w:lang w:val="ne_NP" w:bidi="ne_NP"/>
        </w:rPr>
      </w:r>
      <w:r>
        <w:rPr>
          <w:lang w:val="ne_NP" w:bidi="ne_NP"/>
        </w:rPr>
        <w:t>सुँगुर पाल्ने किसान</w:t>
      </w:r>
    </w:p>
    <w:p>
      <w:pPr>
        <w:pStyle w:val="ListBullet"/>
        <w:spacing w:line="240" w:lineRule="auto"/>
        <w:ind w:left="720"/>
      </w:pPr>
      <w:r>
        <w:rPr>
          <w:lang w:val="ne_NP" w:bidi="ne_NP"/>
        </w:rPr>
      </w:r>
      <w:r>
        <w:rPr>
          <w:lang w:val="ne_NP" w:bidi="ne_NP"/>
        </w:rPr>
        <w:t>सुँगुरहरू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पापीहरू उहाँतिर फर्किँदा परमेश्वर आनन्दित हुनुहुन्छ भनेर जोड दिन येशूले सिकाउनुभएको यो तेस्रो दृष्टान्त हो भनेर सम्झनु महत्त्वपूर्ण छ।</w:t>
      </w:r>
    </w:p>
    <w:p>
      <w:pPr/>
      <w:r>
        <w:rPr>
          <w:lang w:val="ne_NP" w:bidi="ne_NP"/>
        </w:rPr>
      </w:r>
      <w:r>
        <w:rPr>
          <w:lang w:val="ne_NP" w:bidi="ne_NP"/>
        </w:rPr>
        <w:t>छोरा भोकाएको थियो र उससँग खाने कुरा थिएन किनभने देशमा अनिकाल थियो भनेर सम्झनु महत्त्वपूर्ण छ।</w:t>
      </w:r>
    </w:p>
    <w:p>
      <w:pPr/>
      <w:r>
        <w:rPr>
          <w:lang w:val="ne_NP" w:bidi="ne_NP"/>
        </w:rPr>
      </w:r>
      <w:r>
        <w:rPr>
          <w:lang w:val="ne_NP" w:bidi="ne_NP"/>
        </w:rPr>
        <w:t>यहूदीहरूका लागि सुँगुरहरू अशुद्ध र घृणित थिए भन्ने कुरा सम्झनु महत्त्वपूर्ण छ। परमेश्वरको व्यवस्था अनुसार, यहूदीहरूले तिनीहरूलाई खान सक्दैनथे। त्यो मानिस सुँगुर किसानको लागि काम गर्न सहमत हुन धेरै हताश भएको हुनुपर्छ।</w:t>
      </w:r>
    </w:p>
    <w:p>
      <w:pPr/>
      <w:r>
        <w:rPr>
          <w:lang w:val="ne_NP" w:bidi="ne_NP"/>
        </w:rPr>
      </w:r>
      <w:r>
        <w:rPr>
          <w:lang w:val="ne_NP" w:bidi="ne_NP"/>
        </w:rPr>
        <w:t>यो सम्झनु महत्त्वपूर्ण छ कि जब येशूले छोरा होसमा आयो भन्नुभयो, तब यो कथाको एउटा निर्णायक मोड थियो। यसमा जोड दिनु आवश्यक छ।</w:t>
      </w:r>
    </w:p>
    <w:p>
      <w:pPr/>
      <w:r>
        <w:rPr>
          <w:lang w:val="ne_NP" w:bidi="ne_NP"/>
        </w:rPr>
      </w:r>
      <w:r>
        <w:rPr>
          <w:lang w:val="ne_NP" w:bidi="ne_NP"/>
        </w:rPr>
        <w:t>जब छोराले "मैले स्वर्गको विरूद्ध पाप गरेको छु" भन्छ, तब स्वर्गले स्वयम् परमेश्वरलाई प्रतिनिधित्व गर्छ भन्ने कुरा सम्झनु महत्त्वपूर्ण छ। छोराको अर्थ उसले परमेश्वरको नजरमा गल्ती गरेको थियो भन्ने हो।</w:t>
      </w:r>
    </w:p>
    <w:p>
      <w:pPr/>
      <w:r>
        <w:rPr>
          <w:lang w:val="ne_NP" w:bidi="ne_NP"/>
        </w:rPr>
      </w:r>
      <w:r>
        <w:rPr>
          <w:lang w:val="ne_NP" w:bidi="ne_NP"/>
        </w:rPr>
        <w:t>पिताको वस्त्र, उहाँको औंठी र चप्पल लगाउनु सबै यहूदी संस्कृतिमा आदरका प्रतीकहरू थिए भनेर सम्झनु महत्त्वपूर्ण छ। मोटो बाच्छो काट्नु आदर देखाउने र जवान छोराको उत्सव मनाउने अझ ठूलो तरिका थियो। तुलनात्मक रूपमा पाठापाठीहरू त्यति महत्त्वपूर्ण वा बहुमूल्य थिएनन्।</w:t>
      </w:r>
    </w:p>
    <w:p>
      <w:pPr/>
      <w:r>
        <w:rPr>
          <w:lang w:val="ne_NP" w:bidi="ne_NP"/>
        </w:rPr>
      </w:r>
      <w:r>
        <w:rPr>
          <w:lang w:val="ne_NP" w:bidi="ne_NP"/>
        </w:rPr>
        <w:t>एकै समयमा दुई कुराहरू भइरहेका छन् भनेर सम्झनु महत्त्वपूर्ण छ। जेठा भाइ खेतमा काम गरिरहेको बेला सानो छोरा फर्किन्छ र उसको बुबाले अभिवादन गर्छ।</w:t>
      </w:r>
    </w:p>
    <w:p>
      <w:pPr/>
      <w:r>
        <w:rPr>
          <w:lang w:val="ne_NP" w:bidi="ne_NP"/>
        </w:rPr>
      </w:r>
      <w:r>
        <w:rPr>
          <w:lang w:val="ne_NP" w:bidi="ne_NP"/>
        </w:rPr>
        <w:t>जेठो भाइले घरमा प्रवेश गर्न र आफ्नो भाइसित खाना खान अस्वीकार गरेर उसलाई तिरस्कार र त्याग गर्छ भन्ने कुरा सम्झनु महत्त्वपूर्ण छ। जेठो छोराले आफ्नो बुबालाई बुबा भनेर सम्बोधन नगरेर पनि अनादर प्रकट गर्दछ।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 र व्यवस्थाका शिक्षकहरू</w:t>
      </w:r>
    </w:p>
    <w:p>
      <w:pPr>
        <w:pStyle w:val="ListBullet"/>
        <w:spacing w:line="240" w:lineRule="auto"/>
        <w:ind w:left="720"/>
      </w:pPr>
      <w:r>
        <w:rPr>
          <w:lang w:val="ne_NP" w:bidi="ne_NP"/>
        </w:rPr>
      </w:r>
      <w:r>
        <w:rPr>
          <w:lang w:val="ne_NP" w:bidi="ne_NP"/>
        </w:rPr>
        <w:t>कर उठाउनेहरू</w:t>
      </w:r>
    </w:p>
    <w:p>
      <w:pPr>
        <w:pStyle w:val="ListBullet"/>
        <w:spacing w:line="240" w:lineRule="auto"/>
        <w:ind w:left="720"/>
      </w:pPr>
      <w:r>
        <w:rPr>
          <w:lang w:val="ne_NP" w:bidi="ne_NP"/>
        </w:rPr>
      </w:r>
      <w:r>
        <w:rPr>
          <w:lang w:val="ne_NP" w:bidi="ne_NP"/>
        </w:rPr>
        <w:t>पापीहरू</w:t>
      </w:r>
    </w:p>
    <w:p>
      <w:pPr>
        <w:pStyle w:val="ListBullet"/>
        <w:spacing w:line="240" w:lineRule="auto"/>
        <w:ind w:left="720"/>
      </w:pPr>
      <w:r>
        <w:rPr>
          <w:lang w:val="ne_NP" w:bidi="ne_NP"/>
        </w:rPr>
      </w:r>
      <w:r>
        <w:rPr>
          <w:lang w:val="ne_NP" w:bidi="ne_NP"/>
        </w:rPr>
        <w:t>पिता</w:t>
      </w:r>
    </w:p>
    <w:p>
      <w:pPr>
        <w:pStyle w:val="ListBullet"/>
        <w:spacing w:line="240" w:lineRule="auto"/>
        <w:ind w:left="720"/>
      </w:pPr>
      <w:r>
        <w:rPr>
          <w:lang w:val="ne_NP" w:bidi="ne_NP"/>
        </w:rPr>
      </w:r>
      <w:r>
        <w:rPr>
          <w:lang w:val="ne_NP" w:bidi="ne_NP"/>
        </w:rPr>
        <w:t>कान्छो छोरा</w:t>
      </w:r>
    </w:p>
    <w:p>
      <w:pPr>
        <w:pStyle w:val="ListBullet"/>
        <w:spacing w:line="240" w:lineRule="auto"/>
        <w:ind w:left="720"/>
      </w:pPr>
      <w:r>
        <w:rPr>
          <w:lang w:val="ne_NP" w:bidi="ne_NP"/>
        </w:rPr>
      </w:r>
      <w:r>
        <w:rPr>
          <w:lang w:val="ne_NP" w:bidi="ne_NP"/>
        </w:rPr>
        <w:t>जेठो छोरा</w:t>
      </w:r>
    </w:p>
    <w:p>
      <w:pPr>
        <w:pStyle w:val="ListBullet"/>
        <w:spacing w:line="240" w:lineRule="auto"/>
        <w:ind w:left="720"/>
      </w:pPr>
      <w:r>
        <w:rPr>
          <w:lang w:val="ne_NP" w:bidi="ne_NP"/>
        </w:rPr>
      </w:r>
      <w:r>
        <w:rPr>
          <w:lang w:val="ne_NP" w:bidi="ne_NP"/>
        </w:rPr>
        <w:t>पिताका नोकरहरू</w:t>
      </w:r>
    </w:p>
    <w:p>
      <w:pPr>
        <w:pStyle w:val="ListBullet"/>
        <w:spacing w:line="240" w:lineRule="auto"/>
        <w:ind w:left="720"/>
      </w:pPr>
      <w:r>
        <w:rPr>
          <w:lang w:val="ne_NP" w:bidi="ne_NP"/>
        </w:rPr>
      </w:r>
      <w:r>
        <w:rPr>
          <w:lang w:val="ne_NP" w:bidi="ne_NP"/>
        </w:rPr>
        <w:t>सुँगुर पालक</w:t>
      </w:r>
    </w:p>
    <w:p>
      <w:pPr>
        <w:pStyle w:val="ListBullet"/>
        <w:spacing w:line="240" w:lineRule="auto"/>
        <w:ind w:left="720"/>
      </w:pPr>
      <w:r>
        <w:rPr>
          <w:lang w:val="ne_NP" w:bidi="ne_NP"/>
        </w:rPr>
      </w:r>
      <w:r>
        <w:rPr>
          <w:lang w:val="ne_NP" w:bidi="ne_NP"/>
        </w:rPr>
        <w:t>सुँगुरहरू</w:t>
      </w:r>
    </w:p>
    <w:p>
      <w:pPr/>
      <w:r>
        <w:rPr>
          <w:lang w:val="ne_NP" w:bidi="ne_NP"/>
        </w:rPr>
      </w:r>
      <w:r>
        <w:rPr>
          <w:lang w:val="ne_NP" w:bidi="ne_NP"/>
        </w:rPr>
        <w:t>टोलीले कथालाई दुई पटक अभिनय गर्नु 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गोठालाले आफ्नो हराएको भेडा भेट्टाउन आफ्नो सम्पूर्ण प्रयास गरेको अभिनय गर्ने कुरा सुनिश्चित गर्नुहोस्। उहाँले यो नभेट्टाएसम्म रोकिनुहुने छैन।</w:t>
      </w:r>
    </w:p>
    <w:p>
      <w:pPr/>
      <w:r>
        <w:rPr>
          <w:lang w:val="ne_NP" w:bidi="ne_NP"/>
        </w:rPr>
      </w:r>
      <w:r>
        <w:rPr>
          <w:lang w:val="ne_NP" w:bidi="ne_NP"/>
        </w:rPr>
        <w:t>एक पापी उहाँतिर फर्किएको कुरामा परमेश्वर आनन्दित भइरहेकै समयमा टोलीले आफ्नो हराएको भेडा पाएकोमा गोठालो रमाएको अभिनय गर्ने कुरा सुनिश्चित गर्नुहोस्। त्यसै गरी, जसरी परमेश्वर र उहाँका स्वर्गदूतहरू एक पापी उहाँतिर फर्कँदा रमाउँछन्, त्यसरी नै ती स्त्रीले आफ्नो हराएको सिक्का भेट्टाउँदा रमाएको अभिनय गर्नुहोस्। यी येशूको वरिपरि भेला भएका केही व्यक्तिहरू नै हुन सक्छन्।</w:t>
      </w:r>
    </w:p>
    <w:p>
      <w:pPr/>
      <w:r>
        <w:rPr>
          <w:lang w:val="ne_NP" w:bidi="ne_NP"/>
        </w:rPr>
      </w:r>
      <w:r>
        <w:rPr>
          <w:lang w:val="ne_NP" w:bidi="ne_NP"/>
        </w:rPr>
        <w:t>कान्छो भाइले आफ्नो अंश चाँडै मागेर छोडेर जाँदा जेठो भाइ छक्क परेको र रिसाएको अभिनय टोलीले गर्ने कुरा सुनिश्चित गर्नुहोस्।</w:t>
      </w:r>
    </w:p>
    <w:p>
      <w:pPr/>
      <w:r>
        <w:rPr>
          <w:lang w:val="ne_NP" w:bidi="ne_NP"/>
        </w:rPr>
      </w:r>
      <w:r>
        <w:rPr>
          <w:lang w:val="ne_NP" w:bidi="ne_NP"/>
        </w:rPr>
        <w:t>जेठो भाइले बुबाको लागि काम गरिरहेको समयमा कान्छो भाइले आफ्नो पैसा गलत तरिकाले खर्च गरिरहेको अभिनय टोलीले गरेको कुरा सुनिश्चित गर्नुहोस्।</w:t>
      </w:r>
    </w:p>
    <w:p>
      <w:pPr/>
      <w:r>
        <w:rPr>
          <w:lang w:val="ne_NP" w:bidi="ne_NP"/>
        </w:rPr>
      </w:r>
      <w:r>
        <w:rPr>
          <w:lang w:val="ne_NP" w:bidi="ne_NP"/>
        </w:rPr>
        <w:t>टोलीले कान्छो भाइ धेरै भोको भएको अभिनय गर्ने कुरा सुनिश्चित गर्नुहोस्। उनी सुँगुरहरूदेखि घृणा गर्छन्, तर उनी यति भोकाएका छन् कि उनले सुँगुर पाल्ने किसानको लागि काम गर्ने निर्णय गरे।</w:t>
      </w:r>
    </w:p>
    <w:p>
      <w:pPr/>
      <w:r>
        <w:rPr>
          <w:lang w:val="ne_NP" w:bidi="ne_NP"/>
        </w:rPr>
      </w:r>
      <w:r>
        <w:rPr>
          <w:lang w:val="ne_NP" w:bidi="ne_NP"/>
        </w:rPr>
        <w:t>जब कान्छो भाइले सुँगुरहरूको खानालाई लोभलाग्दो देख्न थाल्छ, तब उसले आफ्नो होस पाएको कुरा टोलीले अभिनय गर्ने कुरा सुनिश्चित गर्नुहोस्। उहाँले आफ्नो बुबाकहाँ फर्केर जाने निर्णय गर्नुहुन्छ।</w:t>
      </w:r>
    </w:p>
    <w:p>
      <w:pPr/>
      <w:r>
        <w:rPr>
          <w:lang w:val="ne_NP" w:bidi="ne_NP"/>
        </w:rPr>
      </w:r>
      <w:r>
        <w:rPr>
          <w:lang w:val="ne_NP" w:bidi="ne_NP"/>
        </w:rPr>
        <w:t>टोलीले यो कुरा सुनिश्चित गरोस् कि उनीहरूले कान्छो भाइले आफ्नो बुबाको सबैभन्दा राम्रो वस्त्र, औंलामा औंठी र खुट्टामा चप्पल लगाएर आफ्नो परिवारसँग भोज मनाइरहेको अभिनय गरुन्। त्यही समयमा, खेतमा काम गरिरहेका दाजुको अभिनय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सिकाउँदै गर्नुभएको र पापीहरू तथा कर उठाउनेहरू उहाँको कुरा सुन्न उहाँको वरिपरि जम्मा भएको अभिनय गर्नुहोस्। फरिसीहरू र व्यवस्थाका शिक्षकहरूले येशूले पापीहरूलाई स्वीकार गरिरहनुभएको छ भनेर गुनासो गर्छन्। येशूले दुई छोराहरू भएको मानिसको तेस्रो दृष्टान्त सुनाउनुहुन्छ। कान्छो छोराले आफ्नो अंश छिट्टै माग्छ। उहाँ पैसाको लागि बुबाको सम्पत्ति बेच्नुहुन्छ र त्यसपछि टाढा जानुहुन्छ।</w:t>
      </w:r>
    </w:p>
    <w:p>
      <w:pPr/>
      <w:r>
        <w:rPr>
          <w:lang w:val="ne_NP" w:bidi="ne_NP"/>
        </w:rPr>
      </w:r>
      <w:r>
        <w:rPr>
          <w:lang w:val="ne_NP" w:bidi="ne_NP"/>
        </w:rPr>
        <w:t>अभिनय रोक्नुहोस्: बुबाको भूमिका खेल्ने कलाकारलाई सोध्नुहोस्, "तपाईंलाई कस्तो महसुस भइरहेको छ?" तपाईंले यस्ता कुराहरू सुन्न सक्नुहुन्छ, "दुखी छु।" परिवार कति महत्त्वपूर्ण छ भनेर उहाँले बुझ्नुहुन्न," "अपमानित। "मेरो छोराले म मरे हुन्थ्यो भन्ने चाहन्छ," र "निराश"। मेरो छोराले आफ्नो पैतृक सम्पत्तिको महत्त्व समेत बुझेन।" अभिनय फेरि सुरु गर्नुहोस्।</w:t>
      </w:r>
    </w:p>
    <w:p>
      <w:pPr/>
      <w:r>
        <w:rPr>
          <w:lang w:val="ne_NP" w:bidi="ne_NP"/>
        </w:rPr>
      </w:r>
      <w:r>
        <w:rPr>
          <w:lang w:val="ne_NP" w:bidi="ne_NP"/>
        </w:rPr>
        <w:t>कान्छो छोराले आफ्नो सबै पैसा गलत तरिकाले जिउन खर्च गरेको अभिनय गर्नुहोस्। अनिकाल आउँछ र ऊ भोकाएको र घरबाट टाढा पैसा नभएको अवस्थामा पुग्छ।</w:t>
      </w:r>
    </w:p>
    <w:p>
      <w:pPr/>
      <w:r>
        <w:rPr>
          <w:lang w:val="ne_NP" w:bidi="ne_NP"/>
        </w:rPr>
      </w:r>
      <w:r>
        <w:rPr>
          <w:lang w:val="ne_NP" w:bidi="ne_NP"/>
        </w:rPr>
        <w:t>अभिनय रोक्नुहोस्: सानो छोराको भूमिका खेल्ने कलाकारलाई सोध्नुहोस्, "तपाईंलाई कस्तो महसुस भइरहेको छ?" तपाईंले यस्ता कुराहरू सुन्नु होला, "एक्लो।" म आफ्नो परिवारलाई सम्झन्छु," "पछुतो।" मैले मेरो सबै पैसा यति चाँडै खर्च गर्नु हुँदैनथ्यो" र "हताश छु" मलाई यति धेरै भोक लागेको छ कि म खानाको लागि जे पनि गर्न सक्छु।" अभिनय फेरि सुरु गर्नुहोस्।</w:t>
      </w:r>
    </w:p>
    <w:p>
      <w:pPr/>
      <w:r>
        <w:rPr>
          <w:lang w:val="ne_NP" w:bidi="ne_NP"/>
        </w:rPr>
      </w:r>
      <w:r>
        <w:rPr>
          <w:lang w:val="ne_NP" w:bidi="ne_NP"/>
        </w:rPr>
        <w:t>सुँगुर किसानको लागि काम गर्ने सानो छोराको अभिनय गर्नुहोस्। ऊ यति भोको छ कि उसले सुँगुरको खानाको इच्छा गर्न थाल्छ। उनले आफ्नो बुबाकहाँ फर्कने र उहाँको ज्यालादारी नोकर बन्न आग्रह गर्ने निर्णय गर्छन्। आफूले परमेश्वर र आफ्नो बुबाको विरुद्धमा गल्ती गरेको हो भनेर उसलाई थाहा छ। उहाँले घरको यात्रा सुरु गर्नुहुन्छ।</w:t>
      </w:r>
    </w:p>
    <w:p>
      <w:pPr/>
      <w:r>
        <w:rPr>
          <w:lang w:val="ne_NP" w:bidi="ne_NP"/>
        </w:rPr>
      </w:r>
      <w:r>
        <w:rPr>
          <w:lang w:val="ne_NP" w:bidi="ne_NP"/>
        </w:rPr>
        <w:t>अभिनय रोक्नुहोस्: सानो छोराको भूमिका खेल्ने कलाकारलाई सोध्नुहोस्, "तपाईंलाई कस्तो महसुस भइरहेको छ?" तपाईंले यस्ता कुराहरू सुन्न सक्नुहुन्छ, "दृढ छु। "मेरो बुबाले मलाई आफ्नो छोरा नभने तापनि म उहाँका लागि काम गर्नेछु," "लज्जित। "मैले मेरो बुबाको पैसा खेर फालेकोमा म लज्जित छु," र "चिन्तित छु।" मेरो परिवारले मेरो बारेमा के सोच्ने होला?" अभिनय फेरि सुरु गर्नुहोस्।</w:t>
      </w:r>
    </w:p>
    <w:p>
      <w:pPr/>
      <w:r>
        <w:rPr>
          <w:lang w:val="ne_NP" w:bidi="ne_NP"/>
        </w:rPr>
      </w:r>
      <w:r>
        <w:rPr>
          <w:lang w:val="ne_NP" w:bidi="ne_NP"/>
        </w:rPr>
        <w:t>आफ्नो सानो छोरा टाढाबाट आइरहेको देख्दा बुबाले गर्ने प्रतिक्रियाको अभिनय गर्नुहोस्। बुबाले उहाँलाई चिन्नुहुन्छ र उहाँलाई अभिवादन गर्न दगुर्नुहुन्छ। उहाँले आफ्नो सानो छोरालाई एउटा वस्त्र, एउटा औँठी र खुट्टामा चप्पल लगाइदिएर सम्मान गर्नुहुन्छ। बुबाले आफ्ना नोकरहरूलाई भन्नुहुन्छ कि उहाँको छोरा फर्किएकाले उनीहरूले एउटा ठूलो उत्सव मनाउनेछन्।</w:t>
      </w:r>
    </w:p>
    <w:p>
      <w:pPr/>
      <w:r>
        <w:rPr>
          <w:lang w:val="ne_NP" w:bidi="ne_NP"/>
        </w:rPr>
      </w:r>
      <w:r>
        <w:rPr>
          <w:lang w:val="ne_NP" w:bidi="ne_NP"/>
        </w:rPr>
        <w:t>अभिनय रोक्नुहोस्: सानो छोराको भूमिका खेल्ने कलाकारलाई सोध्नुहोस्, "तपाईंलाई कस्तो महसुस भइरहेको छ?" तपाईंले यस्ता कुराहरू सुन्न सक्नुहुन्छ, "अविश्वास। "मेरो बुबा कति खुसी हुनुहुन्छ भनेर म विश्वास गर्न सक्दिन," "विनम्र।" "मैले गरेका सबै दुष्ट्याइँका बाबजुद पनि उहाँले मलाई स्वीकार गर्नुभयो" र "मेरो पिताले मलाई दिइरहनुभएको यो आदरको म योग्य छैन।" नाटक फेरि सुरु गर्नुहोस्। बुबाको भूमिका खेल्ने कलाकारलाई सोध्नुहोस्, "तपाईंलाई कस्तो महसुस भइरहेको छ?" तपाईंले यस्ता कुराहरू सुन्नु होला, "राहत हो। मेरो छोरा फेरि घरमा छ," "हर्षित छु।" यहि नै उत्सब मनाउने कारण हो," र "बिचार गरेको छु। उहाँ धेरै पातलो देखिनुहुन्छ। म उहाँको लागि भोजको आयोजना गर्नेछु।" अभिनय फेरि सुरु गर्नुहोस्।</w:t>
      </w:r>
    </w:p>
    <w:p>
      <w:pPr/>
      <w:r>
        <w:rPr>
          <w:lang w:val="ne_NP" w:bidi="ne_NP"/>
        </w:rPr>
      </w:r>
      <w:r>
        <w:rPr>
          <w:lang w:val="ne_NP" w:bidi="ne_NP"/>
        </w:rPr>
        <w:t>खेतमा काम गर्ने जेठो भाइको अभिनय गर्नुहोस्। उ घर फर्किन्छ र उत्सवको आवाज सुन्छ। उनले थाहा पाउँछन् कि उनका भाइ फर्किएका छन् र उनका बुबाले उनलाई सम्मान गर्न एउटा मोटो बाच्छो काट्न लगाउनुभएको छ। जेठा भाइले भित्र जान र उत्सव मनाउन अस्वीकार गर्छन्। बुबाले उसलाई भन्छ कि ऊ खुसी हुनुपर्छ किनभने उसको भाइ हराएको थियो तर अब ऊ भेटिएको छ।</w:t>
      </w:r>
    </w:p>
    <w:p>
      <w:pPr/>
      <w:r>
        <w:rPr>
          <w:lang w:val="ne_NP" w:bidi="ne_NP"/>
        </w:rPr>
      </w:r>
      <w:r>
        <w:rPr>
          <w:lang w:val="ne_NP" w:bidi="ne_NP"/>
        </w:rPr>
        <w:t>अभिनय रोक्नुहोस्: जेठो छोराको भूमिका खेल्ने कलाकारलाई सोध्नुहोस्, "तपाईंलाई कस्तो महसुस भइरहेको छ?" तपाईंले यस्ता कुराहरू सुन्न सक्नुहुन्छ, "निराश छु।" मेरो भाइ सम्मानित हुन योग्य छैन," "ईर्ष्यालु।" "म मेरो बुबाले सार्वजनिक रूपमा मेरो आज्ञाकारितालाई स्वीकार गरून् भन्ने चाहन्छु" र "मेरो भाइ फर्केर आएकोमा म खुसी छु, तर उसको लागि खुसी मनाउन गाह्रो छ।" दृष्टान्त सुन्ने धार्मिक नेताहरूको भूमिका खेल्ने कलाकारलाई सोध्नुहोस्, "तपाईंलाई कस्तो महसुस भइरहेको छ?" तपाईंले यस्ता कुराहरू सुन्न सक्नुहुन्छ, "पापीहरूको प्रशंसा गर्नु गलत हो!" "उसले परमेश्वरको विरुद्धमा पाप गर्दा पनि पिताले किन उसको खुसीयाली मनाउनुहुन्थ्यो र?" र "अस्थिर।" येशूले हामीलाई आलोचना गर्न सधैं चतुर कथाहरू प्रयोग गर्नुहुन्छ।"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दुई छोराहरू भएको मानिसको बारेमा एउटा दृष्टान्त वा छोटो कथा सुनाउनुहुन्छ। कान्छो छोराले आफ्नो अंश चाँडै माग्छ र त्यसपछि टाढा जान्छ। अनिकाल लागेपछि र उसले एउटा </w:t>
      </w:r>
      <w:r>
        <w:rPr>
          <w:b/>
          <w:lang w:val="ne_NP" w:bidi="ne_NP"/>
        </w:rPr>
        <w:t>सुँगुर</w:t>
      </w:r>
      <w:r>
        <w:rPr>
          <w:lang w:val="ne_NP" w:bidi="ne_NP"/>
        </w:rPr>
        <w:t xml:space="preserve"> पालक किसानकोमा काम गरेपछि, कान्छो छोराले घर फर्कने निर्णय गर्छ। यहूदीहरू सुँगुरहरूलाई अशुद्ध ठान्थे किनभने तिनीहरूलाई खान मिल्दैनथ्यो।</w:t>
      </w:r>
    </w:p>
    <w:p>
      <w:pPr/>
      <w:r>
        <w:rPr>
          <w:lang w:val="ne_NP" w:bidi="ne_NP"/>
        </w:rPr>
      </w:r>
      <w:r>
        <w:rPr>
          <w:lang w:val="ne_NP" w:bidi="ne_NP"/>
        </w:rPr>
        <w:t>यदि तपाईंले पहिले नै देखाउनुभएको छैन भने रोक्नुहोस् र सुँगुरको तस्वीर देखाउनुहोस्।</w:t>
      </w:r>
    </w:p>
    <w:p>
      <w:pPr/>
      <w:r>
        <w:rPr>
          <w:lang w:val="ne_NP" w:bidi="ne_NP"/>
        </w:rPr>
      </w:r>
      <w:r>
        <w:rPr>
          <w:lang w:val="ne_NP" w:bidi="ne_NP"/>
        </w:rPr>
        <w:t xml:space="preserve">कान्छो छोरा घर फर्किन्छ र उसको बुबाले उसलाई अभिवादन गर्नुहुन्छ। जब कान्छो छोराले, "मैले </w:t>
      </w:r>
      <w:r>
        <w:rPr>
          <w:b/>
          <w:lang w:val="ne_NP" w:bidi="ne_NP"/>
        </w:rPr>
        <w:t>स्वर्ग</w:t>
      </w:r>
      <w:r>
        <w:rPr>
          <w:lang w:val="ne_NP" w:bidi="ne_NP"/>
        </w:rPr>
        <w:t xml:space="preserve">को विरुद्धमा र तपाईंको विरुद्धमा पाप गरेको छु" भन्छ, यस सन्दर्भमा, स्वर्गले परमेश्वर आफैलाई जनाउँछ। त्यो मानिसले आफूले परमेश्वर र आफ्ना पिताको विरुद्धमा गलत काम गरेको कुरा भनिरहेको थियो। तपाईंले पहिले गरेजस्तै स्वर्गलाई अनुवाद गर्ने कुरा सुनिश्चित गर्नुहोस्। </w:t>
      </w:r>
      <w:r>
        <w:rPr>
          <w:b/>
          <w:lang w:val="ne_NP" w:bidi="ne_NP"/>
        </w:rPr>
        <w:t>स्वर्ग</w:t>
      </w:r>
      <w:r>
        <w:rPr>
          <w:lang w:val="ne_NP" w:bidi="ne_NP"/>
        </w:rPr>
        <w:t xml:space="preserve"> मुख्य शब्दावलीमा छ।</w:t>
      </w:r>
    </w:p>
    <w:p>
      <w:pPr/>
      <w:r>
        <w:rPr>
          <w:lang w:val="ne_NP" w:bidi="ne_NP"/>
        </w:rPr>
      </w:r>
      <w:r>
        <w:rPr>
          <w:lang w:val="ne_NP" w:bidi="ne_NP"/>
        </w:rPr>
        <w:t xml:space="preserve">बुबाले आफ्ना सेवकहरूलाई आफ्नो छोराको सम्मान गर्नका लागि उसलाई सबैभन्दा राम्रो वस्त्र, चप्पल र औंठी लगाइदिन आज्ञा गर्नुहुन्छ। </w:t>
      </w:r>
      <w:r>
        <w:rPr>
          <w:b/>
          <w:lang w:val="ne_NP" w:bidi="ne_NP"/>
        </w:rPr>
        <w:t>नोकर</w:t>
      </w:r>
      <w:r>
        <w:rPr>
          <w:lang w:val="ne_NP" w:bidi="ne_NP"/>
        </w:rPr>
        <w:t xml:space="preserve"> भन्नाले आफ्नो मालिकको घरमा बस्ने र आफ्नो मालिकका आवश्यकताहरू पूरा गर्ने व्यक्तिलाई बुझिन्छ। तपाईंले पहिले गरेजस्तै नोकरलाई अनुवाद गर्ने कुरा निश्चित गर्नुहोस्। </w:t>
      </w:r>
      <w:r>
        <w:rPr>
          <w:b/>
          <w:lang w:val="ne_NP" w:bidi="ne_NP"/>
        </w:rPr>
        <w:t>नोकर</w:t>
      </w:r>
      <w:r>
        <w:rPr>
          <w:lang w:val="ne_NP" w:bidi="ne_NP"/>
        </w:rPr>
        <w:t xml:space="preserve"> मुख्य शब्दावलीमा छ।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16:1–15</w:t>
      </w:r>
      <w:r>
        <w:rPr>
          <w:lang w:val="ne_NP" w:bidi="ne_NP"/>
        </w:rPr>
      </w:r>
    </w:p>
    <w:p>
      <w:pPr>
        <w:pStyle w:val="Heading3"/>
      </w:pPr>
      <w:r>
        <w:rPr>
          <w:lang w:val="ne_NP" w:bidi="ne_NP"/>
        </w:rPr>
        <w:t>Step 1</w:t>
      </w:r>
    </w:p>
    <w:p>
      <w:pPr/>
      <w:r>
        <w:rPr>
          <w:lang w:val="ne_NP" w:bidi="ne_NP"/>
        </w:rPr>
      </w:r>
      <w:r>
        <w:rPr>
          <w:lang w:val="ne_NP" w:bidi="ne_NP"/>
        </w:rPr>
        <w:t>लूका १६:१–१५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दृष्टान्तहरूमा सिकाउन जारी राख्नुभएको छ। एउटा दृष्टान्त गहिरो अर्थ व्याख्या गर्न दैनिक परिस्थितिहरू प्रयोग गर्ने कथा हो भनेर सम्झनुहोस्। येशूले यो दृष्टान्त आफ्ना चेलाहरू वा उहाँका अनुयायीहरूलाई सम्बोधन गर्नुहुन्छ। तर, फरिसीहरू वा धार्मिक नेताहरूले अझै पनि सबै कुरा सुन्दै छन् भनेर येशूलाई थाहा छ। येशूले चेलाहरूलाई फरिसीहरूले उच्च सम्मान दिने मनोवृत्तिलाई निरुत्साहित पार्न एउटा दृष्टान्त सुनाउनुहुन्छ। दृष्टान्तले चेलाहरूलाई आफूलाई पैसाको दास हुन नदिन पैसाको राम्रो प्रबन्धकहरू हुन सिकाउँछ।</w:t>
      </w:r>
    </w:p>
    <w:p>
      <w:pPr/>
      <w:r>
        <w:rPr>
          <w:lang w:val="ne_NP" w:bidi="ne_NP"/>
        </w:rPr>
      </w:r>
      <w:r>
        <w:rPr>
          <w:lang w:val="ne_NP" w:bidi="ne_NP"/>
        </w:rPr>
        <w:t>येशूले एकजना धनी मानिसको कथा सुनाउनुहुन्छ, जसको ती धनी मानिसका सबै सम्पत्ति हेरचाह गर्ने एकजना प्रबन्धक थिए। प्रबन्धक भनेको घरपरिवार चलाउने जिम्मा भएको व्यक्ति हो। यो सम्भावना छ कि ती धनी मानिसले धेरै यात्रा गर्थे र त्यसैले उनलाई आफ्ना कामकाज व्यवस्थापन गर्न कसैको आवश्यकता पर्थ्यो। धनी मानिसका लागि प्रबन्धकको धेरै कानूनी जिम्मेवारी थियो। किसानहरूलाई पैसा ऋण दिने र त्यसपछि ऋण उठाउने कामको लागि प्रबन्धक जिम्मेवार थिए। एउटा यहूदी मानिसले अर्को यहूदीसँग ब्याज लिन सक्दैनथ्यो। तर, धेरैजसो सम्भावना के छ भने प्रबन्धक किसानहरूको बालीबाट ब्याज लिन सहमत भए।</w:t>
      </w:r>
    </w:p>
    <w:p>
      <w:pPr/>
      <w:r>
        <w:rPr>
          <w:lang w:val="ne_NP" w:bidi="ne_NP"/>
        </w:rPr>
      </w:r>
      <w:r>
        <w:rPr>
          <w:lang w:val="ne_NP" w:bidi="ne_NP"/>
        </w:rPr>
        <w:t>कसैले, कसले हो भनिएको छैन, प्रबन्धकलाई धनी मानिसको सम्पत्ति खेर फालेको आरोप लगाउँछ। धनी मानिसले सोध्छ, "मैले तपाईंको बारेमा सुनेको यो के हो?" उहाँले यस प्रश्नको जवाफको आशा गरिरहनुभएको छैन। यो प्रश्नले धनी मानिस र प्रबन्धक दुवैलाई धनी मानिसले के भन्न खोजेको हो भन्ने कुरा थाहा छ भन्ने मान्यता राख्दछ। कथाले आरोप सत्य छ वा छैन भनेर बताउँदैन। धनी मानिस र प्रबन्धकले आरोपप्रति प्रतिक्रिया दिने तरिकाले यो सत्य हो जस्तो देखिन्छ।</w:t>
      </w:r>
    </w:p>
    <w:p>
      <w:pPr/>
      <w:r>
        <w:rPr>
          <w:lang w:val="ne_NP" w:bidi="ne_NP"/>
        </w:rPr>
      </w:r>
      <w:r>
        <w:rPr>
          <w:lang w:val="ne_NP" w:bidi="ne_NP"/>
        </w:rPr>
        <w:t>रोक्नुहोस् र टोलीको रूपमा छलफल गर्नुहोस्: के तपाईंको संस्कृतिमा कसैले अर्को व्यक्तिको घरको हेरचाह गर्ने भूमिका हुन्छ? त्यो व्यक्तिको जिम्मा के छ र उससँग कति अधिकार छ भनेर छलफल गर्नुहोस्?</w:t>
      </w:r>
    </w:p>
    <w:p>
      <w:pPr/>
      <w:r>
        <w:rPr>
          <w:lang w:val="ne_NP" w:bidi="ne_NP"/>
        </w:rPr>
      </w:r>
      <w:r>
        <w:rPr>
          <w:lang w:val="ne_NP" w:bidi="ne_NP"/>
        </w:rPr>
        <w:t>धनी मानिसले खाताहरूको प्रतिवेदन दिन प्रबन्धकलाई भन्छ। रिपोर्टले धनी मानिसलाई प्रबन्धकले के प्राप्त गरे, के खर्च गरे र अझै के तिर्न बाँकी थियो भन्ने कुरा बताउनुपर्ने थियो। त्यसपछि धनी मानिसले प्रबन्धकलाई अबदेखि उसले प्रबन्धकको रूपमा काम गर्न नपाउने कुरा बताउँछन्।</w:t>
      </w:r>
    </w:p>
    <w:p>
      <w:pPr/>
      <w:r>
        <w:rPr>
          <w:lang w:val="ne_NP" w:bidi="ne_NP"/>
        </w:rPr>
      </w:r>
      <w:r>
        <w:rPr>
          <w:lang w:val="ne_NP" w:bidi="ne_NP"/>
        </w:rPr>
        <w:t>रोक्नुहोस् र टोलीको रूपमा छलफल गर्नुहोस्: तपाईंको संस्कृतिमा कसैले गलत कुरा गरेको आरोप लगाउँदा के हुन्छ? समुदायले त्यो व्यक्तिलाई कसरी व्यवहार गर्छ? त्यो व्यक्तिका मित्रहरूले कस्तो प्रतिक्रिया दिन्छन्? उहाँको काम वा उहाँको पैसालाई के हुन्छ?</w:t>
      </w:r>
    </w:p>
    <w:p>
      <w:pPr/>
      <w:r>
        <w:rPr>
          <w:lang w:val="ne_NP" w:bidi="ne_NP"/>
        </w:rPr>
      </w:r>
      <w:r>
        <w:rPr>
          <w:lang w:val="ne_NP" w:bidi="ne_NP"/>
        </w:rPr>
        <w:t>प्रबन्धकले आफूलाई भन्छ, "मैले के गर्नुपर्छ?" प्रबन्धकले उसको भविष्यलाई हेरिरहेको छ, उसले दिने खातामा होइन। व्यवस्थापन पदले प्रबन्धकलाई बस्ने ठाउँ र उच्च सामाजिक स्थिति दिने हुन्थ्यो। जब प्रबन्धकले यो जागिर गुमाउँछ, उसले एकैपटक आफ्नो स्थान र घर दुवै गुमाउने थियो। प्रबन्धकसँग काम गर्ने कुनै अन्य विकल्प छैन। प्रबन्धकले खेतीको लागि जमीनमा खन्ने जस्तै कडा शारीरिक श्रम गर्न सक्दैन, र उनी भीख माग्नमा अति गर्व गर्छन्। यी कामहरूले प्रबन्धकलाई धेरै तल्लो वर्गमा राख्ने थियो। यदि म्यानेजरले भीख माग्ने हो भने यहूदी परम्परामा अशुद्ध हुन्थ्यो। अरूले प्रबन्धकका समस्याहरूको बारेमा सुन्नेछन्, त्यसैले व्यवस्थापकले त्यही स्थितिमा रहेर अरू कसैको लागि अर्को जागिर पाउन सक्ने सम्भावना कम छ।</w:t>
      </w:r>
    </w:p>
    <w:p>
      <w:pPr/>
      <w:r>
        <w:rPr>
          <w:lang w:val="ne_NP" w:bidi="ne_NP"/>
        </w:rPr>
      </w:r>
      <w:r>
        <w:rPr>
          <w:lang w:val="ne_NP" w:bidi="ne_NP"/>
        </w:rPr>
        <w:t>प्रबन्धक एउटा योजना ल्याउँछ जसले उसको जागिर गुमाएपछि अरूले उहाँप्रति दयालु हुनेछन् भन्ने कुरा सुनिश्चित गर्नेछ। धनी मानिसलाई ऋण तिर्ने मानिसहरूलाई एक एक पछि एक भनेर प्रबन्धकले बोलाउँछन्। त्यसपछि प्रबन्धकले धनी मानिसलाई खाता खोज्नु अघि तिनीहरूको प्रत्येक ऋण घटाए।</w:t>
      </w:r>
    </w:p>
    <w:p>
      <w:pPr/>
      <w:r>
        <w:rPr>
          <w:lang w:val="ne_NP" w:bidi="ne_NP"/>
        </w:rPr>
      </w:r>
      <w:r>
        <w:rPr>
          <w:lang w:val="ne_NP" w:bidi="ne_NP"/>
        </w:rPr>
        <w:t>कथाले हामीलाई ऋण कम भएको दुई मानिसहरूको बारेमा मात्र बताउँछ, तर त्यहाँ अझ धेरै थियो भन्ने मानिन्छ। तिनीहरूको ऋण ठूलो छ भनेर हामीलाई थाहा छ, तर हामीलाई ठ्याक्कै कति राशि थाहा छैन। एउटा संस्करणमा ८०० ग्यालन तेल र १००० बुशेल गहुँको बताउँछ। प्रबन्धकले ती मानिसहरूलाई छिट्टै बस्न भन्छन्। प्रबन्धकले यो छिट्टै र गोप्य रूपमा गरिरहेको छ। ऋण कम गर्न प्रबन्धकले गर्ने कुरा कानूनी वा नैतिक थियो कि भनेर दृष्टान्तले हामीलाई बताउँदैन।</w:t>
      </w:r>
    </w:p>
    <w:p>
      <w:pPr/>
      <w:r>
        <w:rPr>
          <w:lang w:val="ne_NP" w:bidi="ne_NP"/>
        </w:rPr>
      </w:r>
      <w:r>
        <w:rPr>
          <w:lang w:val="ne_NP" w:bidi="ne_NP"/>
        </w:rPr>
        <w:t>त्यो संस्कृतिमा, प्रबन्धकले ऋणमा परेकाहरूका लागि अनुग्रह गर्थे, र त्यसपछि ऋण लिनेहरूले सानो कुराको बदलामा प्रबन्धकलाई केही भन्थे। जब उहाँले अब बसोबास गर्ने ठाउँ नभएर तिनीहरूले उहाँलाई आतिथ्य देखाउनेछन् भनेर प्रबन्धकले विश्वास गर्छन्। प्रबन्धकले उसको भविष्य सुरक्षित गरेको छ।</w:t>
      </w:r>
    </w:p>
    <w:p>
      <w:pPr/>
      <w:r>
        <w:rPr>
          <w:lang w:val="ne_NP" w:bidi="ne_NP"/>
        </w:rPr>
      </w:r>
      <w:r>
        <w:rPr>
          <w:lang w:val="ne_NP" w:bidi="ne_NP"/>
        </w:rPr>
        <w:t>रोक्नुहोस् र टोलीको रूपमा छलफल गर्नुहोस्: के तपाईंको संस्कृतिमा आपसी आदान-प्रदान गर्ने आशा छ? त्यो कस्तो देखिन्छ? कसैले तपाईंलाई अनुग्रह गरे वा तपाईंले तिनीहरूलाई अनुग्रह गरे भन्ने बेलाको कथा सुनाउनुहोस्। त्यसपछि तपाईं वा तिनीहरूबाट के आशा गरिने थियो?</w:t>
      </w:r>
    </w:p>
    <w:p>
      <w:pPr/>
      <w:r>
        <w:rPr>
          <w:lang w:val="ne_NP" w:bidi="ne_NP"/>
        </w:rPr>
      </w:r>
      <w:r>
        <w:rPr>
          <w:lang w:val="ne_NP" w:bidi="ne_NP"/>
        </w:rPr>
        <w:t>धनी मानिससँग प्रबन्धकको लाभ र ऋणीहरूको लाभको लागि ऋण कम गर्ने प्रबन्धकको विचारको सराहना गर्नु बाहेक अन्य कुनै विकल्प छैन। अधिकांश संस्करणहरूले प्रबन्धकले "चतुर्थी" व्यवहार गरे भनेर भन्छन्। चतुर हुनुको अर्थ कुनै परिस्थितिमा अंतर्दृष्टि र समझका साथ व्यवहार गर्नु हो। समझदार कुरा नैतिक रूपमा राम्रो वा खराब होइन, तर यसले परिस्थितिको मूल्यांकन गर्न र इच्छित परिणाम प्राप्त गर्न उचित रूपमा कार्य गर्न सक्छ। धनी मानिसले यी ठाउँहरूमा चतुर भएकोमा प्रबन्धकको प्रशंसा गरे तापनि येशूले ती प्रबन्धकलाई अयोग्य भन्नुहुन्छ। प्रबन्धकले मानिसहरूको ऋण कम गरेको बेलामा मात्र होइन, उनी आफ्नो काममा अयोग्य थिए भनेर येशूले भन्दै हुनुहुन्छ।</w:t>
      </w:r>
    </w:p>
    <w:p>
      <w:pPr/>
      <w:r>
        <w:rPr>
          <w:lang w:val="ne_NP" w:bidi="ne_NP"/>
        </w:rPr>
      </w:r>
      <w:r>
        <w:rPr>
          <w:lang w:val="ne_NP" w:bidi="ne_NP"/>
        </w:rPr>
        <w:t>येशूले मानिसहरूको दुई समूहको तुलना गर्नुहुन्छ। एउटा समूह "यस युगका छोराहरू" वा संसारका तरिका पछ्याउने मानिसहरू हुन्। अर्को समूह "ज्योतिका छोराहरू" वा परमेश्वरको राज्यको तरिकाहरू पछ्याउने मानिसहरू हुन्। संसारका तरिकाहरू पछ्याउने मानिसहरू संसार प्रणाली प्रयोग गर्न राम्रोसँग हुन्। हामीले इमान्दार नभएकोलाई औचित्य देखाउन अन्यायपूर्ण प्रबन्धकको उदाहरण लिनु हुँदैन। तर, अन्यायपूर्ण प्रबन्धक बुद्धिमान थिए, र परमेश्वरको राज्यलाई पछ्याउने मानिसहरूले कहिलेकाँही बुद्धिमान मानिसहरूबाट सिक्न सक्छन्।</w:t>
      </w:r>
    </w:p>
    <w:p>
      <w:pPr/>
      <w:r>
        <w:rPr>
          <w:lang w:val="ne_NP" w:bidi="ne_NP"/>
        </w:rPr>
      </w:r>
      <w:r>
        <w:rPr>
          <w:lang w:val="ne_NP" w:bidi="ne_NP"/>
        </w:rPr>
        <w:t>रोक्नुहोस् र टोलीको रूपमा छलफल गर्नुहोस्: के तपाईंको संस्कृतिमा नतिजा प्राप्त गर्न समझ र होशियार योजना प्रयोग गर्ने दुनियाँ भएका पुरुषहरू वा महिलाहरू छन्? एउटा बेइमान व्यक्तिले केही गर्यो र आफूलाई केही प्राप्त गर्न लगाएको समयको बारेमा कथा सुनाउनुहोस्।</w:t>
      </w:r>
    </w:p>
    <w:p>
      <w:pPr/>
      <w:r>
        <w:rPr>
          <w:lang w:val="ne_NP" w:bidi="ne_NP"/>
        </w:rPr>
      </w:r>
      <w:r>
        <w:rPr>
          <w:lang w:val="ne_NP" w:bidi="ne_NP"/>
        </w:rPr>
        <w:t>येशूले यो बिन्दु बनाउनुहुन्छ कि दृष्टान्तले चेलाहरूलाई "अन्याय धन" वा यस संसारको धन, अरूलाई मद्दत गर्न वा "मित्र बनाउने" भनेर प्रयोग गर्न सिकाउँछ। येशूले गरीबहरूलाई मद्दत गर्न र अनन्त नहुने धन प्रयोग गर्ने कुरा अरूलाई अनन्त होस् भन्ने कुराको बारेमा कुरा गरिरहनुभएको छ भन्ने धेरैले सोच्छन्। येशूले पैसा खराब हो तर पैसा यस संसारको एउटा भाग हो भनेर भन्नुभएको छैन। पैसा अनन्त हुँदैन।</w:t>
      </w:r>
    </w:p>
    <w:p>
      <w:pPr/>
      <w:r>
        <w:rPr>
          <w:lang w:val="ne_NP" w:bidi="ne_NP"/>
        </w:rPr>
      </w:r>
      <w:r>
        <w:rPr>
          <w:lang w:val="ne_NP" w:bidi="ne_NP"/>
        </w:rPr>
        <w:t>त्यसपछि येशू घोषणा गर्नुहुन्छ कि साना कुराहरूमा विश्वासी व्यक्तिहरूले अझ बढी कुरामा भरोसा गर्न सकिन्छ, र सानोसँग अन्यायपूर्ण व्यवहार गर्नेहरूले पनि अझ बढी अन्यायपूर्ण व्यवहार गर्नेछन्। वफादार हुनु भनेको भरोसायोग्य र सुस्त हुनु हो। येशूले दुईवटा प्रश्नहरू सोध्नुहुन्छ र जवाफको आशा गर्नुहुन्न। येशूले सोध्नुहुन्छ, "यदि तिमीहरू अन्याय नगर्ने धन वा संसारको धनमा वफादार भएन भने साँचो धनमा तिमीलाई कसले भरोसा गर्नेछ?" यी साँचो धन परमेश्वरको राज्य वा आत्मिक बुद्धि र येशूसँगको सम्बन्ध हुन्। त्यसै गरी, "यदि तपाईं अरू कसैको सम्पत्तिमा वफादार रहन सक्नुहुन्न भने कसैले पनि तपाईंलाई आफ्नो सम्पत्तिमा दिन सक्दैन।"</w:t>
      </w:r>
    </w:p>
    <w:p>
      <w:pPr/>
      <w:r>
        <w:rPr>
          <w:lang w:val="ne_NP" w:bidi="ne_NP"/>
        </w:rPr>
      </w:r>
      <w:r>
        <w:rPr>
          <w:lang w:val="ne_NP" w:bidi="ne_NP"/>
        </w:rPr>
        <w:t>त्यसपछि येशूले मुख्य बुझाउ मध्ये एक बाँडेर दृष्टान्तको यो खण्डलाई समाप्त गर्नुहुन्छ। कसैले पनि दुई मालिकहरूको सेवा गर्न सक्दैन, त्यसैले कसैले पनि परमेश्वर र पैसाको सेवा गर्न सक्दैन। दृष्टान्तमा भएको प्रबन्धक धनी मानिसको सेवा गर्नुभन्दा पनि पैसामा बढी ध्यान दिएका थिए। यदि पैसा तिनीहरूको मालिक हो भने तिनीहरूले परमेश्वरको सेवा गरिरहेका छैनन् भनेर चेलाहरू र फरिसीहरूले बुझ्ने येशूले आशा गर्नुहुन्छ।</w:t>
      </w:r>
    </w:p>
    <w:p>
      <w:pPr/>
      <w:r>
        <w:rPr>
          <w:lang w:val="ne_NP" w:bidi="ne_NP"/>
        </w:rPr>
      </w:r>
      <w:r>
        <w:rPr>
          <w:lang w:val="ne_NP" w:bidi="ne_NP"/>
        </w:rPr>
        <w:t>पैसालाई प्रेम गर्ने फरिसीहरूले येशूले भन्नुभएको सबै कुरा सुने र येशूको कारण येशूलाई खिल्ली बनाए। येशूले तिनीहरूलाई भन्नुभयो कि तिनीहरूले आफूलाई मानिसहरूको अगाडि राम्रो देखाउछन्, तर परमेश्वरले तिनीहरूको हृदय के हो भनेर जान्नुहुन्छ। विश्व प्रणालीले हेरचाह गर्ने कुरालाई परमेश्वरले घृणा गर्नुहुन्छ।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येशूले आफ्ना चेलाहरूलाई एकजना प्रबन्धक भएको धनी मानिसको बारेमा एउटा दृष्टान्त सुनाउनुहुन्छ। धनी मानिसको सम्पत्तिको गलत व्यवस्थापन गरेको आरोप प्रबन्धकलाई लगाइएको छ। धनी मानिसले प्रबन्धकको सामना गर्छ र उसलाई के गरिएको छ त्यसको विवरण दिन भन्छ। धनी मानिसले प्रबन्धकलाई भन्छन् कि अब उनले धनी मानिसको लागि काम गर्ने छैनन्।</w:t>
      </w:r>
    </w:p>
    <w:p>
      <w:pPr/>
      <w:r>
        <w:rPr>
          <w:lang w:val="ne_NP" w:bidi="ne_NP"/>
        </w:rPr>
      </w:r>
      <w:r>
        <w:rPr>
          <w:b/>
          <w:lang w:val="ne_NP" w:bidi="ne_NP"/>
        </w:rPr>
        <w:t>दोस्रो दृश्य:</w:t>
      </w:r>
      <w:r>
        <w:rPr>
          <w:lang w:val="ne_NP" w:bidi="ne_NP"/>
        </w:rPr>
        <w:t xml:space="preserve"> प्रबन्धकले आफ्नो हेरचाह गर्न के गर्ने होला भनेर सोच्छन्। प्रबन्धकलाई एउटा विचार आउँछ र उनले धनी मानिसको ऋण तिर्न बाँकी भएका सबैलाई बोलाउँछन्। प्रबन्धकले आफ्नो ऋणलाई महत्त्वपूर्ण रूपमा कम गर्छन्। धनी मानिसको ऋण भएकाहरूले अब बदलामा प्रबन्धकलाई पनि गुन तिर्नुपर्ने भएको छ। उहाँलाई तिनीहरूको घरमा बस्न अनुमति दिएर तिनीहरू उहाँप्रति सत्कारपूर्ण हुनेछन् भनेर प्रबन्धकले विश्वास गर्छन्। धनी मानिसले यो स्थितिलाई सम्हाल्न प्रबन्धक कति चतुर थिए भन्ने कुराको कदर गर्छन्।</w:t>
      </w:r>
    </w:p>
    <w:p>
      <w:pPr/>
      <w:r>
        <w:rPr>
          <w:lang w:val="ne_NP" w:bidi="ne_NP"/>
        </w:rPr>
      </w:r>
      <w:r>
        <w:rPr>
          <w:b/>
          <w:lang w:val="ne_NP" w:bidi="ne_NP"/>
        </w:rPr>
        <w:t>तेस्रो दृश्य:</w:t>
      </w:r>
      <w:r>
        <w:rPr>
          <w:lang w:val="ne_NP" w:bidi="ne_NP"/>
        </w:rPr>
        <w:t xml:space="preserve"> येशूले प्रबन्धकले परिस्थितिको कसरी मूल्याङ्कन गरे र त्यसमा कसरी चलाखीपूर्ण ढङ्गले काम गरे भन्ने बारेमा टिप्पणी गर्नुहुन्छ। त्यसपछि उहाँ भन्नुहुन्छ कि जो साना कुरामा विश्वासी हुन्छन्, उनीहरूलाई धेरै कुराको जिम्मा दिन सकिन्छ र जो साना कुरामा विश्वासी हुँदैनन्, उनीहरूलाई धेरै कुराको जिम्मा दिन सकिँदैन। येशूले आर्थिक व्यवस्थाको विश्वासी प्रबन्धक हुनुको बारेमा दुईवटा प्रश्नहरू सोध्नुहुन्छ। उहाँले जवाफको आशा गर्नुहुन्न। येशूले चेलाहरूलाई भन्नुहुन्छ कि तिनीहरूले परमेश्वर र पैसालाई प्रेम गर्न सक्दैनन्।</w:t>
      </w:r>
    </w:p>
    <w:p>
      <w:pPr/>
      <w:r>
        <w:rPr>
          <w:lang w:val="ne_NP" w:bidi="ne_NP"/>
        </w:rPr>
      </w:r>
      <w:r>
        <w:rPr>
          <w:b/>
          <w:lang w:val="ne_NP" w:bidi="ne_NP"/>
        </w:rPr>
        <w:t>चौथो दृश्य:</w:t>
      </w:r>
      <w:r>
        <w:rPr>
          <w:lang w:val="ne_NP" w:bidi="ne_NP"/>
        </w:rPr>
        <w:t xml:space="preserve"> फरिसीहरूले येशूले यो भन्नुभएको सुन्छन् र येशूमाथि हाँस्छन्। येशूले तिनीहरूलाई हप्काउनुहुन्छ र भन्नुहुन्छ कि तिनीहरूले बाहिरी रूपमा राम्रो देखिने प्रयास गरे तापनि परमेश्वरले तिनीहरूको हृदयको कुरा जान्नुहुन्छ।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w:t>
      </w:r>
    </w:p>
    <w:p>
      <w:pPr/>
      <w:r>
        <w:rPr>
          <w:lang w:val="ne_NP" w:bidi="ne_NP"/>
        </w:rPr>
      </w:r>
      <w:r>
        <w:rPr>
          <w:lang w:val="ne_NP" w:bidi="ne_NP"/>
        </w:rPr>
        <w:t>यस दृष्टान्तका पात्रहरू यस प्रकार छन्:</w:t>
      </w:r>
    </w:p>
    <w:p>
      <w:pPr>
        <w:pStyle w:val="ListBullet"/>
        <w:spacing w:line="240" w:lineRule="auto"/>
        <w:ind w:left="720"/>
      </w:pPr>
      <w:r>
        <w:rPr>
          <w:lang w:val="ne_NP" w:bidi="ne_NP"/>
        </w:rPr>
      </w:r>
      <w:r>
        <w:rPr>
          <w:lang w:val="ne_NP" w:bidi="ne_NP"/>
        </w:rPr>
        <w:t>धनी मानिस</w:t>
      </w:r>
    </w:p>
    <w:p>
      <w:pPr>
        <w:pStyle w:val="ListBullet"/>
        <w:spacing w:line="240" w:lineRule="auto"/>
        <w:ind w:left="720"/>
      </w:pPr>
      <w:r>
        <w:rPr>
          <w:lang w:val="ne_NP" w:bidi="ne_NP"/>
        </w:rPr>
      </w:r>
      <w:r>
        <w:rPr>
          <w:lang w:val="ne_NP" w:bidi="ne_NP"/>
        </w:rPr>
        <w:t>प्रबन्धक</w:t>
      </w:r>
    </w:p>
    <w:p>
      <w:pPr>
        <w:pStyle w:val="ListBullet"/>
        <w:spacing w:line="240" w:lineRule="auto"/>
        <w:ind w:left="720"/>
      </w:pPr>
      <w:r>
        <w:rPr>
          <w:lang w:val="ne_NP" w:bidi="ne_NP"/>
        </w:rPr>
      </w:r>
      <w:r>
        <w:rPr>
          <w:lang w:val="ne_NP" w:bidi="ne_NP"/>
        </w:rPr>
        <w:t>प्रबन्धकलाई आरोप लगाउने व्यक्ति</w:t>
      </w:r>
    </w:p>
    <w:p>
      <w:pPr>
        <w:pStyle w:val="ListBullet"/>
        <w:spacing w:line="240" w:lineRule="auto"/>
        <w:ind w:left="720"/>
      </w:pPr>
      <w:r>
        <w:rPr>
          <w:lang w:val="ne_NP" w:bidi="ne_NP"/>
        </w:rPr>
      </w:r>
      <w:r>
        <w:rPr>
          <w:lang w:val="ne_NP" w:bidi="ne_NP"/>
        </w:rPr>
        <w:t>धनी मानिसको ऋण तिर्न बाँकी भएकाहरू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एउटा दृष्टान्त सुनाउनुभएको छ र विशेष गरी येशूका चेलाहरूलाई सम्बोधन गर्नुहुन्छ। येशू उहाँको वरिपरि रहेका चेलाहरू र फरिसीहरू दुवैको साथमा सिकाउँदै हुनुहुन्छ। येशूले व्यवसाय राम्रोसँग नहेर्ने एक प्रबन्धकसँग एक धनी मानिसको दृष्टान्त सुनाउनुहुन्छ।</w:t>
      </w:r>
    </w:p>
    <w:p>
      <w:pPr/>
      <w:r>
        <w:rPr>
          <w:lang w:val="ne_NP" w:bidi="ne_NP"/>
        </w:rPr>
      </w:r>
      <w:r>
        <w:rPr>
          <w:lang w:val="ne_NP" w:bidi="ne_NP"/>
        </w:rPr>
        <w:t>यो कस्तो देखिने थियो भनेर छलफल गर्नुहोस्। तपाईंलाई प्रबन्धकले के गरे वा गरेनन् जस्तो लाग्छ?</w:t>
      </w:r>
    </w:p>
    <w:p>
      <w:pPr/>
      <w:r>
        <w:rPr>
          <w:lang w:val="ne_NP" w:bidi="ne_NP"/>
        </w:rPr>
      </w:r>
      <w:r>
        <w:rPr>
          <w:lang w:val="ne_NP" w:bidi="ne_NP"/>
        </w:rPr>
        <w:t>धनी मानिसले प्रबन्धककहाँ आरोप ल्याउँछ। किनभने प्रबन्धक घरको लागि जिम्मेवार हुन्छन्, यो धनी मानिसको घरमा वा वरिपरि भएको थियो भनेर हामी मान्न सक्छौं।</w:t>
      </w:r>
    </w:p>
    <w:p>
      <w:pPr/>
      <w:r>
        <w:rPr>
          <w:lang w:val="ne_NP" w:bidi="ne_NP"/>
        </w:rPr>
      </w:r>
      <w:r>
        <w:rPr>
          <w:lang w:val="ne_NP" w:bidi="ne_NP"/>
        </w:rPr>
        <w:t>आफ्नो जीवन अझ खराब हुने गरी परिवर्तन हुन लागेको कुरा प्रबन्धकले बुझ्छन्। त्यसपछि प्रबन्धकले धनी मानिसको ऋण तिर्न बाँकी भएकाहरूलाई बोलाउँछन् र तिनीहरूलाई तिनीहरूको ऋण कम गर्न लगाउँछन्। त्यसपछि ऋणीहरू प्रबन्धकको गुनमा रहनेछन्। धनी मानिसले प्रबन्धकले स्वयं प्रबन्धककै भविष्यका आवश्यकताहरूको हेरचाह गर्न देखाएको चतुर्याइँको सराहना गर्छ।</w:t>
      </w:r>
    </w:p>
    <w:p>
      <w:pPr/>
      <w:r>
        <w:rPr>
          <w:lang w:val="ne_NP" w:bidi="ne_NP"/>
        </w:rPr>
      </w:r>
      <w:r>
        <w:rPr>
          <w:lang w:val="ne_NP" w:bidi="ne_NP"/>
        </w:rPr>
        <w:t>के तपाईंको संस्कृतिमा नक्कली पैसा प्रयोग गर्ने खेल छ? खाताहरू कसरी राफसाफ गरिएका थिए भन्ने कुरामा छलफल गर्न र त्यसको चरणबद्ध अभ्यास गर्नका लागि नक्कली पैसा वा पैसाको प्रतिनिधित्व गर्ने पातहरू जस्ता चिजहरू प्रयोग गर्नुहोस्।</w:t>
      </w:r>
    </w:p>
    <w:p>
      <w:pPr/>
      <w:r>
        <w:rPr>
          <w:lang w:val="ne_NP" w:bidi="ne_NP"/>
        </w:rPr>
      </w:r>
      <w:r>
        <w:rPr>
          <w:lang w:val="ne_NP" w:bidi="ne_NP"/>
        </w:rPr>
        <w:t>त्यसपछि येशूले ज्योतिका सन्तानहरूका लागि यही चलाखीको आवश्यकतामाथि टिप्पणी गर्नुहुन्छ। येशूले थोरै कुरामा विश्वासी हुनेहरू कसरी विश्वासी रहिरहन्छन् र थोरै कुरामा विश्वासी नहुनेहरू धेरै कुरामा पनि विश्वासी हुँदैनन् भन्ने बारेमा टिप्पणी गर्नुहुन्छ। येशूले चेलाहरूलाई दिइएका कुराहरूमा तिनीहरू चतुर र वफादार हुनु आवश्यक छ र तिनीहरूले एकै समयमा दुई फरक मालिकहरूको सेवा गर्न सक्दैनन् भनेर औंल्याउनुहुन्छ। येशू भन्नुहुन्छ कि चेलाहरूले परमेश्वर र पैसाको सेवा गर्न सक्दैनन्।</w:t>
      </w:r>
    </w:p>
    <w:p>
      <w:pPr/>
      <w:r>
        <w:rPr>
          <w:lang w:val="ne_NP" w:bidi="ne_NP"/>
        </w:rPr>
      </w:r>
      <w:r>
        <w:rPr>
          <w:lang w:val="ne_NP" w:bidi="ne_NP"/>
        </w:rPr>
        <w:t>त्यहाँ पूरै समय बसेर सुनिरहेका फरिसीहरूले येशूले भन्नुभएको कुराको लागि उहाँको खिल्ली उडाउँछन्। फरिसीहरू पैसालाई प्रेम गर्नेहरूका रूपमा चिनिन्छन्। येशूले तिनीहरूलाई भन्नुहुन्छ कि तिनीहरू मानिसहरूको लागि राम्रो देखिन सक्छन् तर परमेश्वरले तिनीहरूको हृदय जान्नुहुन्छ।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फरिसीहरू</w:t>
      </w:r>
    </w:p>
    <w:p>
      <w:pPr/>
      <w:r>
        <w:rPr>
          <w:lang w:val="ne_NP" w:bidi="ne_NP"/>
        </w:rPr>
      </w:r>
      <w:r>
        <w:rPr>
          <w:lang w:val="ne_NP" w:bidi="ne_NP"/>
        </w:rPr>
        <w:t>यस दृष्टान्तका पात्रहरू यस प्रकार छन्:</w:t>
      </w:r>
    </w:p>
    <w:p>
      <w:pPr>
        <w:pStyle w:val="ListBullet"/>
        <w:spacing w:line="240" w:lineRule="auto"/>
        <w:ind w:left="720"/>
      </w:pPr>
      <w:r>
        <w:rPr>
          <w:lang w:val="ne_NP" w:bidi="ne_NP"/>
        </w:rPr>
      </w:r>
      <w:r>
        <w:rPr>
          <w:lang w:val="ne_NP" w:bidi="ne_NP"/>
        </w:rPr>
        <w:t>धनी मानिस</w:t>
      </w:r>
    </w:p>
    <w:p>
      <w:pPr>
        <w:pStyle w:val="ListBullet"/>
        <w:spacing w:line="240" w:lineRule="auto"/>
        <w:ind w:left="720"/>
      </w:pPr>
      <w:r>
        <w:rPr>
          <w:lang w:val="ne_NP" w:bidi="ne_NP"/>
        </w:rPr>
      </w:r>
      <w:r>
        <w:rPr>
          <w:lang w:val="ne_NP" w:bidi="ne_NP"/>
        </w:rPr>
        <w:t>प्रबन्धक</w:t>
      </w:r>
    </w:p>
    <w:p>
      <w:pPr>
        <w:pStyle w:val="ListBullet"/>
        <w:spacing w:line="240" w:lineRule="auto"/>
        <w:ind w:left="720"/>
      </w:pPr>
      <w:r>
        <w:rPr>
          <w:lang w:val="ne_NP" w:bidi="ne_NP"/>
        </w:rPr>
      </w:r>
      <w:r>
        <w:rPr>
          <w:lang w:val="ne_NP" w:bidi="ne_NP"/>
        </w:rPr>
        <w:t>प्रबन्धकलाई आरोप लगाउने व्यक्ति</w:t>
      </w:r>
    </w:p>
    <w:p>
      <w:pPr>
        <w:pStyle w:val="ListBullet"/>
        <w:spacing w:line="240" w:lineRule="auto"/>
        <w:ind w:left="720"/>
      </w:pPr>
      <w:r>
        <w:rPr>
          <w:lang w:val="ne_NP" w:bidi="ne_NP"/>
        </w:rPr>
      </w:r>
      <w:r>
        <w:rPr>
          <w:lang w:val="ne_NP" w:bidi="ne_NP"/>
        </w:rPr>
        <w:t>धनी मानिसको ऋण तिर्न बाँकी भएकाहरू</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येशूले बताइरहनुभएको दृष्टान्त अभिनय गर्ने कुरा निश्चित गर्नुहोस्।</w:t>
      </w:r>
    </w:p>
    <w:p>
      <w:pPr/>
      <w:r>
        <w:rPr>
          <w:lang w:val="ne_NP" w:bidi="ne_NP"/>
        </w:rPr>
      </w:r>
      <w:r>
        <w:rPr>
          <w:lang w:val="ne_NP" w:bidi="ne_NP"/>
        </w:rPr>
        <w:t>येशू आफ्ना चेलाहरूसँग कुरा गरिरहनुभएको छ। येशूले आफ्नो घरको प्रबन्धक भएको एक धनी मानिसको बारेमा एउटा दृष्टान्त सुनाउनुहुन्छ। मानिसहरूले प्रबन्धक बेइमान छ भनेर धनी मानिसलाई भन्छन्। धनी मानिसले आरोपलाई प्रबन्धककहाँ ल्याउँछन्।</w:t>
      </w:r>
    </w:p>
    <w:p>
      <w:pPr/>
      <w:r>
        <w:rPr>
          <w:lang w:val="ne_NP" w:bidi="ne_NP"/>
        </w:rPr>
      </w:r>
      <w:r>
        <w:rPr>
          <w:lang w:val="ne_NP" w:bidi="ne_NP"/>
        </w:rPr>
        <w:t>आफ्नो जीवन अझ खराब हुने गरी परिवर्तन हुन लागेको कुरा प्रबन्धकले बुझ्छन्। त्यसपछि प्रबन्धकले धनी मानिसको ऋण तिर्न बाँकी भएकाहरूलाई बोलाउँछन् र तिनीहरूलाई तिनीहरूको ऋण कम गर्न लगाउँछन्।</w:t>
      </w:r>
    </w:p>
    <w:p>
      <w:pPr/>
      <w:r>
        <w:rPr>
          <w:lang w:val="ne_NP" w:bidi="ne_NP"/>
        </w:rPr>
      </w:r>
      <w:r>
        <w:rPr>
          <w:lang w:val="ne_NP" w:bidi="ne_NP"/>
        </w:rPr>
        <w:t>अभिनय रोक्नुहोस्: ऋणीहरूको भूमिका खेल्ने मानिसहरूलाई तिनीहरूको ऋण कम भएपछि तिनीहरूले कस्तो महसुस गर्छन् भनेर सोध्नुहोस्। यस्ता कुराहरू सुन्नुहोस्, "राहत महसुस भयो!" "मैले धेरै तिर्नु नपर्ने भएकोमा म धेरै खुसी छु," "मेरो ऋण मिलाइदिनु भएकोमा प्रबन्धकप्रति धन्यवादी छु।" नाटक फेरि सुरु गर्नुहोस्।</w:t>
      </w:r>
    </w:p>
    <w:p>
      <w:pPr/>
      <w:r>
        <w:rPr>
          <w:lang w:val="ne_NP" w:bidi="ne_NP"/>
        </w:rPr>
      </w:r>
      <w:r>
        <w:rPr>
          <w:lang w:val="ne_NP" w:bidi="ne_NP"/>
        </w:rPr>
        <w:t>त्यसपछि ऋणीहरू प्रबन्धकको गुनमा रहनेछन्। धनी मानिसले प्रबन्धक स्वयंले आफ्नै भविष्यका आवश्यकताहरूको हेरचाह गर्न देखाएको चतुर्याइँको सराहना गर्छ।</w:t>
      </w:r>
    </w:p>
    <w:p>
      <w:pPr/>
      <w:r>
        <w:rPr>
          <w:lang w:val="ne_NP" w:bidi="ne_NP"/>
        </w:rPr>
      </w:r>
      <w:r>
        <w:rPr>
          <w:lang w:val="ne_NP" w:bidi="ne_NP"/>
        </w:rPr>
        <w:t>त्यसपछि येशूले ज्योतिका सन्तानहरूको लागि परिस्थितिको आकलन गर्ने र इच्छा गरेको परिणाम ल्याउने यस्तै क्षमताको आवश्यकता छ भनेर टिप्पणी गर्नुहुन्छ। कसरी थोरै कुरामा विश्वासयोग्य हुनेहरू विश्वासयोग्य रहिरहन्छन् र थोरै कुरामा विश्वासयोग्य नहुनेहरू धेरै कुरामा पनि विश्वासयोग्य हुँदैनन् भन्ने बारेमा येशूले टिप्पणी गर्नुहुन्छ। येशूले चेलाहरूलाई दिइएका कुराहरूमा तिनीहरू चतुर र वफादार हुनु आवश्यक छ र तिनीहरूले एकै समयमा दुई फरक मालिकहरूको सेवा गर्न सक्दैनन् भनेर औंल्याउनुहुन्छ। येशू भन्नुहुन्छ कि चेलाहरूले परमेश्वर र पैसाको सेवा गर्न सक्दैनन्।</w:t>
      </w:r>
    </w:p>
    <w:p>
      <w:pPr/>
      <w:r>
        <w:rPr>
          <w:lang w:val="ne_NP" w:bidi="ne_NP"/>
        </w:rPr>
      </w:r>
      <w:r>
        <w:rPr>
          <w:lang w:val="ne_NP" w:bidi="ne_NP"/>
        </w:rPr>
        <w:t>अभिनय रोक्नुहोस्: चेलाहरूलाई तिनीहरूले के महसुस गरिरहेका वा के सोचिरहेका छन् भनेर सोध्नुहोस्। यस्ता कुराहरू सुन्नुहोस्, "निश्चित रूपमा येशूले आफ्ना टिप्पणीहरू फरिसीहरूतिर लक्षित गर्दै हुनुहुन्छ।" "म कहिल्यै पनि पैसालाई परमेश्वरभन्दा माथि राख्ने छैन भन्ने आशा गर्दछु।" "म परमेश्वरभन्दा पैसालाई बढी महत्त्व दिनेछु कि भनेर डराएको छु।" "म डराएको छु किनभने यदि मैले पैसाको खोजी गरिनँ भने पनि परमेश्वरले मेरो लागि प्रबन्ध गरिदिनुहुनेछ भन्ने आशा राख्दछु।" अभिनय फेरि सुरु गर्नुहोस्।</w:t>
      </w:r>
    </w:p>
    <w:p>
      <w:pPr/>
      <w:r>
        <w:rPr>
          <w:lang w:val="ne_NP" w:bidi="ne_NP"/>
        </w:rPr>
      </w:r>
      <w:r>
        <w:rPr>
          <w:lang w:val="ne_NP" w:bidi="ne_NP"/>
        </w:rPr>
        <w:t>त्यहाँ पूरै समय बसेर सुनिरहेका फरिसीहरूले येशूले भन्नुभएको कुराको खिल्ली उडाउँछन्। फरिसीहरू पैसालाई प्रेम गर्नेहरूका रूपमा चिनिन्छन्। येशूले तिनीहरूलाई भन्नुहुन्छ कि तिनीहरू मानिसहरूको सामु राम्रो देखिन सक्छन् तर परमेश्वरले तिनीहरूको हृदय जान्नुहुन्छ।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सिधै </w:t>
      </w:r>
      <w:r>
        <w:rPr>
          <w:b/>
          <w:lang w:val="ne_NP" w:bidi="ne_NP"/>
        </w:rPr>
        <w:t>चेलाहरूसँग</w:t>
      </w:r>
      <w:r>
        <w:rPr>
          <w:lang w:val="ne_NP" w:bidi="ne_NP"/>
        </w:rPr>
        <w:t xml:space="preserve"> बोल्नुहुन्छ। येशूका चेलाहरू उहाँको सबैभन्दा नजिकका अनुयायीहरू हुन्। तपाईंले चेलाहरूको लागि पहिले प्रयोग गरेको शब्द नै प्रयोग गर्नुहोस्। </w:t>
      </w:r>
      <w:r>
        <w:rPr>
          <w:lang w:val="ne_NP" w:bidi="ne_NP"/>
        </w:rPr>
        <w:t>चेलाहरू</w:t>
      </w:r>
      <w:r>
        <w:rPr>
          <w:lang w:val="ne_NP" w:bidi="ne_NP"/>
        </w:rPr>
        <w:t>को परिभाषाको लागि मुख्य शब्दावली हेर्नुहोस्।</w:t>
      </w:r>
    </w:p>
    <w:p>
      <w:pPr/>
      <w:r>
        <w:rPr>
          <w:lang w:val="ne_NP" w:bidi="ne_NP"/>
        </w:rPr>
      </w:r>
      <w:r>
        <w:rPr>
          <w:lang w:val="ne_NP" w:bidi="ne_NP"/>
        </w:rPr>
        <w:t xml:space="preserve">येशूले एक धनी मानिसको बारेमा एउटा दृष्टान्त सुनाउनुहुन्छ जसको एक जना </w:t>
      </w:r>
      <w:r>
        <w:rPr>
          <w:b/>
          <w:lang w:val="ne_NP" w:bidi="ne_NP"/>
        </w:rPr>
        <w:t>व्यवस्थापक</w:t>
      </w:r>
      <w:r>
        <w:rPr>
          <w:lang w:val="ne_NP" w:bidi="ne_NP"/>
        </w:rPr>
        <w:t xml:space="preserve"> हुन्छ। व्यवस्थापक भनेको घर र अरूको आर्थिक मामिलाको जिम्मा लिने व्यक्ति हो। व्यवस्थापक बेइमान भएको आरोप लगाइएको छ। धनी मानिसले यसको बारेमा व्यवस्थापकको सामना गर्छ। धनी मानिसले प्रबन्धकलाई खाताहरू मिलाउन भन्छन् किनभने व्यवस्थापक बर्खास्त भएका छन्।</w:t>
      </w:r>
    </w:p>
    <w:p>
      <w:pPr/>
      <w:r>
        <w:rPr>
          <w:lang w:val="ne_NP" w:bidi="ne_NP"/>
        </w:rPr>
      </w:r>
      <w:r>
        <w:rPr>
          <w:lang w:val="ne_NP" w:bidi="ne_NP"/>
        </w:rPr>
        <w:t xml:space="preserve">व्यवस्थापकले धनी मानिसको ऋण तिर्न बाँकी भएका धेरै मानिसहरूको ऋण कम गर्छन्। यसले यी मानिसहरू प्रबन्धकको कृपाको ऋणी हुनेछन् भन्ने कुरा सुनिश्चित गर्छ। प्रबन्धकले </w:t>
      </w:r>
      <w:r>
        <w:rPr>
          <w:b/>
          <w:lang w:val="ne_NP" w:bidi="ne_NP"/>
        </w:rPr>
        <w:t>चतुरतापूर्वक</w:t>
      </w:r>
      <w:r>
        <w:rPr>
          <w:lang w:val="ne_NP" w:bidi="ne_NP"/>
        </w:rPr>
        <w:t xml:space="preserve"> व्यवहार गरे भन्ने कुरालाई धनी मानिसले सराहना गर्छ। चतुर हुनुको अर्थ कुनै परिस्थितिमा अंतर्दृष्टि र समझका साथ व्यवहार गर्नु हो। चतुरता भन्नेकुरा नैतिक रूपमा राम्रो वा नराम्रो होइन, तर यसले परिस्थितिको मूल्यांकन गर्न र इच्छा गरेको नतिजा प्राप्त गर्न उचित रूपमा कार्य गर्न सक्छ।</w:t>
      </w:r>
    </w:p>
    <w:p>
      <w:pPr/>
      <w:r>
        <w:rPr>
          <w:lang w:val="ne_NP" w:bidi="ne_NP"/>
        </w:rPr>
      </w:r>
      <w:r>
        <w:rPr>
          <w:lang w:val="ne_NP" w:bidi="ne_NP"/>
        </w:rPr>
        <w:t xml:space="preserve">येशूले मानिसहरूको </w:t>
      </w:r>
      <w:r>
        <w:rPr>
          <w:b/>
          <w:lang w:val="ne_NP" w:bidi="ne_NP"/>
        </w:rPr>
        <w:t>विश्वासयोग्यतामा</w:t>
      </w:r>
      <w:r>
        <w:rPr>
          <w:lang w:val="ne_NP" w:bidi="ne_NP"/>
        </w:rPr>
        <w:t xml:space="preserve"> कहिले भरोसा गर्न सकिन्छ भन्ने बारेमा कुरा गर्नुहुन्छ। वफादारी भनेको भरोसायोग्य र भरपर्दो हुनु हो। येशू भन्नुहुन्छ कि चेलाहरूले दुई मालिकहरूको सेवा गर्न सक्दैनन्। येशू भन्नुहुन्छ कि तिनीहरूले परमेश्वर र धनको सेवा गर्न सक्दैनन्।</w:t>
      </w:r>
    </w:p>
    <w:p>
      <w:pPr/>
      <w:r>
        <w:rPr>
          <w:lang w:val="ne_NP" w:bidi="ne_NP"/>
        </w:rPr>
      </w:r>
      <w:r>
        <w:rPr>
          <w:b/>
          <w:lang w:val="ne_NP" w:bidi="ne_NP"/>
        </w:rPr>
        <w:t>फरिसीहरू</w:t>
      </w:r>
      <w:r>
        <w:rPr>
          <w:lang w:val="ne_NP" w:bidi="ne_NP"/>
        </w:rPr>
        <w:t xml:space="preserve"> वा त्यस दिनका धार्मिक शासकहरूले येशूलाई यो भन्नुभएकोमा हाँसे। फरिसीहरू पैसा प्रेमीको रुपमा चिनिन्थे। येशूले फरिसीहरूलाई भन्नुहुन्छ, तिनीहरू आफ्नो वरिपरिको संसारमा राम्रो देखिन प्रयास गर्न सक्छन्, तर परमेश्वरले तिनीहरूको हृदय जान्नुहुन्छ। तपाईंले पहिले गरेजस्तै फरिसीहरूलाई अनुवाद गर्नुहोस्। </w:t>
      </w:r>
      <w:r>
        <w:rPr>
          <w:lang w:val="ne_NP" w:bidi="ne_NP"/>
        </w:rPr>
        <w:t>फरिसीहरू</w:t>
      </w:r>
      <w:r>
        <w:rPr>
          <w:lang w:val="ne_NP" w:bidi="ne_NP"/>
        </w:rPr>
        <w:t>को परिभाषाको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16:16–18</w:t>
      </w:r>
      <w:r>
        <w:rPr>
          <w:lang w:val="ne_NP" w:bidi="ne_NP"/>
        </w:rPr>
      </w:r>
    </w:p>
    <w:p>
      <w:pPr>
        <w:pStyle w:val="Heading3"/>
      </w:pPr>
      <w:r>
        <w:rPr>
          <w:lang w:val="ne_NP" w:bidi="ne_NP"/>
        </w:rPr>
        <w:t>Step 1</w:t>
      </w:r>
    </w:p>
    <w:p>
      <w:pPr/>
      <w:r>
        <w:rPr>
          <w:lang w:val="ne_NP" w:bidi="ne_NP"/>
        </w:rPr>
      </w:r>
      <w:r>
        <w:rPr>
          <w:lang w:val="ne_NP" w:bidi="ne_NP"/>
        </w:rPr>
        <w:t>लूका १६:१६–१८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चेलाहरू र फरिसीहरूसँग तिनीहरूले परमेश्वर भन्दा अरू मालिकहरूलाई कसरी प्रेम गर्छन् भन्ने बारेमा कुरा गरिरहनुभएको छ। परमेश्वरले उनीहरूको बारेमा के सोच्नुहुन्छ भन्ने भन्दा मानिसहरूले उनीहरूको बारेमा के सोच्छन् भन्ने कुरामा बढी ध्यान नदिन उहाँले उनीहरूलाई चेतावनी पनि दिनुभएको छ। येशूले मोशा र अगमवक्ताहरूले दिएका व्यवस्था र शिक्षाहरूलाई खारेज गरिरहनुभएको वा ती कुराहरूको खण्डन गरिरहनुभएको छैन भनेर येशूले तिनीहरूलाई जानकारी दिइरहनुभएको छ। बरु, मानिसहरूले परमेश्वरको राज्यको बारेमा येशूका शिक्षाहरूको प्रकाशमा मोशा र अगमवक्ताहरूका व्यवस्थाहरू र शिक्षाहरू बुझ्नु आवश्यक छ। परमेश्वरले मोशालाई दिनुभएका व्यवस्थाहरूलाई प्राय: व्यवस्था मात्र भनिन्थ्यो। र अगमवक्ताहरूका अन्य शिक्षाहरूलाई मात्र अगमवक्ताहरू भनिन्थ्यो। परमेश्वरको राज्य भनेको उहाँलाई पछ्याउने मानिसहरूको हृदयमा हुने परमेश्वरको शासन र प्रभुत्व हो, जुन एक दिन सम्पूर्ण पृथ्वीमा पूर्ण रूपमा स्थापित हुनेछ।</w:t>
      </w:r>
    </w:p>
    <w:p>
      <w:pPr/>
      <w:r>
        <w:rPr>
          <w:lang w:val="ne_NP" w:bidi="ne_NP"/>
        </w:rPr>
      </w:r>
      <w:r>
        <w:rPr>
          <w:lang w:val="ne_NP" w:bidi="ne_NP"/>
        </w:rPr>
        <w:t>येशूले पुरानो नियमको व्यवस्था र अगमवक्ताहरू र येशूले प्रचार गरिरहनुभएको परमेश्वरको राज्यको सुसमाचार बीचको भिन्नता देखाउँदै हुनुहुन्छ। मानिसहरूले परमेश्वरको राज्यको बारेमा सुन्न थालेको बप्तिस्मा दिने यूहन्नाको समयदेखि हो सबैले परमेश्वरको राज्यमा जबरजस्ती प्रवेश गरिरहेका छन् भनेर येशू भन्नुहुन्छ। यस भनाइको भनाईको धेरै सम्भावित अर्थहरू छन्। "बाध्य पार्नु" शब्दको अर्थ हिंसा प्रयोग गर्नु हो। येशूले भन्न खोज्नुभएको हुनसक्छ कि मानिसहरूले पृथ्वीमा आफूले ठानेको परमेश्वरको राज्य स्थापना गर्न हिंसा वा सैन्य बल प्रयोग गर्छन्। मानिसहरू परमेश्वरको राज्यमा प्रवेश गर्न साँच्चै कडा संघर्ष वा प्रयास गर्छन् भनेर येशूले भन्दै हुनुहुन्छ भनेर केही विश्वास गर्छन्। अधिकांश मानिसहरू यो विश्वास गर्छन् कि येशूले त्यस अन्यायी प्रबन्धकका कार्यहरूसँगको सम्बन्धमा जोड दिइरहनुभएको छ, जो हतास भए तापनि दृढतापूर्वक र बुद्धिमानीपूर्वक प्रस्तुत भएको थियो। येशूले यो पनि भन्दै हुनुहुन्छ कि जब मानिसहरूले आफूले कुन मालिकको सेवा गर्ने छनोट गर्छन्, तब तिनीहरूले महत्त्वपूर्ण निर्णय गरिरहेका हुन्छन्। यो पनि भन्न सकिन्छ, "परमेश्वरको राज्यको सुसमाचारको लाभ चाहने सबैले यसलाई प्राप्त गर्न कडा कदम चाल्नु पर्छ।" सायद येशूले उहाँका अनुयायीहरूबाट परमेश्वरको राज्य "चोरेर लैजाने" फरिसीहरूसँग सिधै कुरा गरिरहनुभएको हुनसक्छ। फरिसीहरूले मानिसहरूलाई बाहिरी रूपमा राम्रो देखाउने कुराहरू गर्न निर्देशन दिए, तर तिनीहरूका भित्री विचारहरू वा प्रेरणाहरू परिवर्तन गरेनन्। येशूले सबै जना परमेश्वरको राज्यमा प्रवेश गर्न उत्सुक छन् भनेर यो पनि भन्नुभयो। यो कुरा मुख्य यहूदी धार्मिक नेताहरू फरिसीहरूका लागि अपमानजनक हुने थियो, किनभने परमेश्वरको राज्यमा प्रवेश गर्नका लागि आफूहरू मात्र पर्याप्त धर्मी भएको कुरा तिनीहरू ठान्थे।</w:t>
      </w:r>
    </w:p>
    <w:p>
      <w:pPr/>
      <w:r>
        <w:rPr>
          <w:lang w:val="ne_NP" w:bidi="ne_NP"/>
        </w:rPr>
      </w:r>
      <w:r>
        <w:rPr>
          <w:lang w:val="ne_NP" w:bidi="ne_NP"/>
        </w:rPr>
        <w:t>रोक्नुहोस् र टोलीको रूपमा छलफल गर्नुहोस्: तपाईंको मण्डली वा समुदायमा, परमेश्वरको राज्यमा के हुन्छ भन्ने मानिसहरूले सोच्छन्? मानिसहरूले परमेश्वरको राज्यमा प्रवेश गर्न प्रयास गर्ने येशू बाहेकका अन्य केही तरिकाहरू के के हुन्?</w:t>
      </w:r>
    </w:p>
    <w:p>
      <w:pPr/>
      <w:r>
        <w:rPr>
          <w:lang w:val="ne_NP" w:bidi="ne_NP"/>
        </w:rPr>
      </w:r>
      <w:r>
        <w:rPr>
          <w:lang w:val="ne_NP" w:bidi="ne_NP"/>
        </w:rPr>
        <w:t>येशूले व्यवस्था लामो समयसम्म रहने छ भनेर जोड दिनुहुन्छ। व्यवस्थामा लेखिएको सानोभन्दा सानो अक्षरको चिन्ह मेटिनुभन्दा स्वर्ग र पृथ्वी बितेर जान वा नष्ट हुनु सजिलो हुनेछ भनेर येशू भन्नुहुन्छ।</w:t>
      </w:r>
    </w:p>
    <w:p>
      <w:pPr/>
      <w:r>
        <w:rPr>
          <w:lang w:val="ne_NP" w:bidi="ne_NP"/>
        </w:rPr>
      </w:r>
      <w:r>
        <w:rPr>
          <w:lang w:val="ne_NP" w:bidi="ne_NP"/>
        </w:rPr>
        <w:t>त्यसपछि येशूले सम्बन्ध विच्छेदको एउटा व्यवस्थाको व्याख्या गर्नुहुन्छ जसले फरिसीहरूलाई अचम्ममा पारेको हुन सक्छ। यदि उचित कारण भएमा र उचित प्रक्रियाहरू पुरा गरेमा यहूदीहरुलाई आफ्ना पत्नीलाई छोडने र पुन: विवाह गर्ने अनुमति दिइन्थ्यो। फरिसीहरूले व्यवस्थाको अर्थ फराकिलो बनाए ताकि तिनीहरूले चाहेअनुसार खराब कामहरू गरिरहन सकून्। संस्कृति यस्तो बनिसकेको थियो कि यहूदीहरू छोडपत्र र पुनः विवाह गरिरहेका थिए किनभने तिनीहरू आफ्नी पत्नी नभएकी अन्य महिलातर्फ आकर्षित भइरहेका थिए। येशूले अर्कोसँग विवाह गर्नका लागि कसैलाई छोडपत्र दिने विरुद्धमा कठोर अडान लिइरहनुभएको थियो, यसलाई व्यभिचार वा विवाह सम्बन्धमा बेइमानीको संज्ञा दिइरहनुभएको थियो।</w:t>
      </w:r>
    </w:p>
    <w:p>
      <w:pPr/>
      <w:r>
        <w:rPr>
          <w:lang w:val="ne_NP" w:bidi="ne_NP"/>
        </w:rPr>
      </w:r>
      <w:r>
        <w:rPr>
          <w:lang w:val="ne_NP" w:bidi="ne_NP"/>
        </w:rPr>
        <w:t>रोक्नुहोस् र टोलीको रूपमा छलफल गर्नुहोस्: तपाईंको संस्कृतिमा रहेको यस्तो कानूनको बारेमा कुरा गर्नुहोस् जसलाई सरकार वा धार्मिक नेताहरूले लागू गर्न त्यति कडाइ गर्दैनन्, किनभने यसले उनीहरूको चाहनालाई फाइदा पुर्‍याउँछ। यसले तपाईंको संस्कृतिलाई प्रभाव पार्ने कुरालाई तपाईंले कसरी हेर्नुहुन्छ?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१ दृश्य छ।</w:t>
      </w:r>
    </w:p>
    <w:p>
      <w:pPr/>
      <w:r>
        <w:rPr>
          <w:lang w:val="ne_NP" w:bidi="ne_NP"/>
        </w:rPr>
      </w:r>
      <w:r>
        <w:rPr>
          <w:b/>
          <w:lang w:val="ne_NP" w:bidi="ne_NP"/>
        </w:rPr>
        <w:t>पहिलो दृश्य:</w:t>
      </w:r>
      <w:r>
        <w:rPr>
          <w:lang w:val="ne_NP" w:bidi="ne_NP"/>
        </w:rPr>
        <w:t xml:space="preserve"> येशू चेलाहरूले सुन्ने गरी फरिसीहरूसँग कुरा गरिरहनुभएको छ। येशूले फरिसीहरूलाई भन्नुहुन्छ कि बप्तिस्मा दिने यूहन्नाको समयसम्म मानिसहरूले मोशाको व्यवस्था र अगमवक्ताहरूका शिक्षाहरूको प्रचार गरे। येशू भन्नुहुन्छ, त्यसबेलादेखि उहाँले परमेश्वरको राज्यको सुसमाचार प्रचार गर्नुभएको छ। धेरै मानिसहरू परमेश्वरको राज्यमा प्रवेश गर्न उत्सुकताका साथ प्रयास गरिरहेका छन्। येशूले व्यवस्था अझै महत्त्वपूर्ण छ र यो हटेको छैन भन्ने कुरा फरिसीहरूलाई स्पष्ट पार्नुहुन्छ। येशूले फरिसीहरूलाई भन्नुहुन्छ कि कुनै मानिसले आफ्नी पत्नीलाई त्याग गरेर अर्की स्त्रीसँग विवाह गर्नु व्यभिचार गर्नु हो, र सम्बन्धविच्छेद गरेकी महिलासँग विवाह गर्ने मानिसले पनि व्यभिचार गर्दछ।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 (येशूको कुरा सुन्ने)</w:t>
      </w:r>
    </w:p>
    <w:p>
      <w:pPr>
        <w:pStyle w:val="ListBullet"/>
        <w:spacing w:line="240" w:lineRule="auto"/>
        <w:ind w:left="720"/>
      </w:pPr>
      <w:r>
        <w:rPr>
          <w:lang w:val="ne_NP" w:bidi="ne_NP"/>
        </w:rPr>
      </w:r>
      <w:r>
        <w:rPr>
          <w:lang w:val="ne_NP" w:bidi="ne_NP"/>
        </w:rPr>
        <w:t>बप्तिस्मा दिने यूहन्नाको उल्लेख गरिएको छ</w:t>
      </w:r>
    </w:p>
    <w:p>
      <w:pPr>
        <w:pStyle w:val="ListBullet"/>
        <w:spacing w:line="240" w:lineRule="auto"/>
        <w:ind w:left="720"/>
      </w:pPr>
      <w:r>
        <w:rPr>
          <w:lang w:val="ne_NP" w:bidi="ne_NP"/>
        </w:rPr>
      </w:r>
      <w:r>
        <w:rPr>
          <w:lang w:val="ne_NP" w:bidi="ne_NP"/>
        </w:rPr>
        <w:t>परमेश्वरको राज्यमा जबरजस्ती प्रवेश गर्ने मानिसहरू</w:t>
      </w:r>
    </w:p>
    <w:p>
      <w:pPr>
        <w:pStyle w:val="ListBullet"/>
        <w:spacing w:line="240" w:lineRule="auto"/>
        <w:ind w:left="720"/>
      </w:pPr>
      <w:r>
        <w:rPr>
          <w:lang w:val="ne_NP" w:bidi="ne_NP"/>
        </w:rPr>
      </w:r>
      <w:r>
        <w:rPr>
          <w:lang w:val="ne_NP" w:bidi="ne_NP"/>
        </w:rPr>
        <w:t>विवाह भएका र सम्बन्धविच्छेद भएका पुरुष र महिलाहरू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अझै फरिसीहरूसँग कुरा गरिरहनुभएको छ। फरिसीहरूले येशूलाई पैसाको बारेमा कुरा गरेकोमा खिल्ली उडाएपछि, उहाँले आफ्ना टिप्पणीहरू तिनीहरूतर्फ लक्षित गर्नुभयो। येशूले परमेश्वरको राज्यको सुसमाचार व्यवस्था र अगमवक्ताहरूबाट अलग छैन र सबैले परमेश्वरको राज्यमा प्रवेश गर्न मरिहत्ते गरिरहेका छन् भनेर व्याख्या गरिरहनुभएको छ। व्यवस्थाको अझै पनि आफ्नो ठाउँ छ र यो अनन्त छ भनेर येशू भन्नुहुन्छ। व्यवस्थामा लेखिएको सबैभन्दा सानो चिन्ह हराउनु भन्दा सम्पूर्ण सृष्टि र स्वर्ग नष्ट हुनु सजिलो हुनेछ भनेर येशू भन्नुहुन्छ।</w:t>
      </w:r>
    </w:p>
    <w:p>
      <w:pPr/>
      <w:r>
        <w:rPr>
          <w:lang w:val="ne_NP" w:bidi="ne_NP"/>
        </w:rPr>
      </w:r>
      <w:r>
        <w:rPr>
          <w:lang w:val="ne_NP" w:bidi="ne_NP"/>
        </w:rPr>
        <w:t>टोलीको रूपमा, तपाईंले चिन्ह बनाउन सक्ने केही कुरा लिनुहोस्: माटोमा एउटा लट्ठी, कंक्रीटमा एउटा फूल, वा उपलब्ध छ भने कलम/पेन्सिल र कागज। तपाईंले सक्नुभएसम्म माटोमा, कङ्क्रिटमा वा कागजमा सबैभन्दा सानो देखिने चिन्ह बनाउनुहोस्। व्यवस्थाको त्यो चिन्ह टरेर जानु भन्दा सम्पूर्ण सृष्टिको लागि लोप हुन सजिलो हुनेछ भनेर येशू भन्नुहुन्छ।</w:t>
      </w:r>
    </w:p>
    <w:p>
      <w:pPr/>
      <w:r>
        <w:rPr>
          <w:lang w:val="ne_NP" w:bidi="ne_NP"/>
        </w:rPr>
      </w:r>
      <w:r>
        <w:rPr>
          <w:lang w:val="ne_NP" w:bidi="ne_NP"/>
        </w:rPr>
        <w:t>येशूले व्यवस्थाको अझ कठोर व्याख्या दिनुहुन्छ। व्यवस्था कसरी महत्त्वपूर्ण छ भनेर देखाउन उहाँले एउटा उदाहरण दिनुहुन्छ।</w:t>
      </w:r>
    </w:p>
    <w:p>
      <w:pPr/>
      <w:r>
        <w:rPr>
          <w:lang w:val="ne_NP" w:bidi="ne_NP"/>
        </w:rPr>
      </w:r>
      <w:r>
        <w:rPr>
          <w:lang w:val="ne_NP" w:bidi="ne_NP"/>
        </w:rPr>
        <w:t>तपाईंको संस्कृतिमा कुनै कुरा स्पष्ट पार्न कसरी उदाहरणहरू दिइन्छ?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१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 (येशूको कुरा सुन्ने)</w:t>
      </w:r>
    </w:p>
    <w:p>
      <w:pPr>
        <w:pStyle w:val="ListBullet"/>
        <w:spacing w:line="240" w:lineRule="auto"/>
        <w:ind w:left="720"/>
      </w:pPr>
      <w:r>
        <w:rPr>
          <w:lang w:val="ne_NP" w:bidi="ne_NP"/>
        </w:rPr>
      </w:r>
      <w:r>
        <w:rPr>
          <w:lang w:val="ne_NP" w:bidi="ne_NP"/>
        </w:rPr>
        <w:t>बप्तिस्मा दिने यूहन्नाको उल्लेख गरिएको छ</w:t>
      </w:r>
    </w:p>
    <w:p>
      <w:pPr>
        <w:pStyle w:val="ListBullet"/>
        <w:spacing w:line="240" w:lineRule="auto"/>
        <w:ind w:left="720"/>
      </w:pPr>
      <w:r>
        <w:rPr>
          <w:lang w:val="ne_NP" w:bidi="ne_NP"/>
        </w:rPr>
      </w:r>
      <w:r>
        <w:rPr>
          <w:lang w:val="ne_NP" w:bidi="ne_NP"/>
        </w:rPr>
        <w:t>परमेश्वरको राज्यमा जबरजस्ती प्रवेश गर्ने मानिसहरू</w:t>
      </w:r>
    </w:p>
    <w:p>
      <w:pPr>
        <w:pStyle w:val="ListBullet"/>
        <w:spacing w:line="240" w:lineRule="auto"/>
        <w:ind w:left="720"/>
      </w:pPr>
      <w:r>
        <w:rPr>
          <w:lang w:val="ne_NP" w:bidi="ne_NP"/>
        </w:rPr>
      </w:r>
      <w:r>
        <w:rPr>
          <w:lang w:val="ne_NP" w:bidi="ne_NP"/>
        </w:rPr>
        <w:t>विवाहित र सम्बन्धविच्छेद भएका पुरुष र महिलाहरू</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चेलाहरूले सुन्ने गरी फरिसीहरूसँग कुरा गरिरहनुभएको छ। येशूले फरिसीहरूलाई भन्नुहुन्छ कि बप्तिस्मा दिने यूहन्नाको समयसम्म मानिसहरूले व्यवस्था र अगमवक्ताहरूको घोषणा गरे। येशू भन्नुहुन्छ कि त्यस बेलादेखि परमेश्वरको राज्यको सुसमाचार प्रचार गरिँदै आएको छ। धेरैले हिंसात्मक रूपमा बलपूर्वक वा उत्सुकतापूर्वक परमेश्वरको राज्यमा प्रवेश गर्ने प्रयास गरिरहेका छन्। येशूले व्यवस्था अझै महत्त्वपूर्ण छ र यो हटेर गएको छैन भन्ने कुरा फरिसीहरूलाई स्पष्ट पार्नुहुन्छ। येशूले फरिसीहरूलाई भन्नुहुन्छ कि कुनै मानिसले आफ्नी पत्नीलाई त्याग गरेर अर्की स्त्रीसँग विवाह गर्नु व्यभिचार गर्नु हो, र सम्बन्धविच्छेद गरेकी महिलासँग विवाह गर्ने मानिसले पनि व्यभिचार गर्दछ।</w:t>
      </w:r>
    </w:p>
    <w:p>
      <w:pPr/>
      <w:r>
        <w:rPr>
          <w:lang w:val="ne_NP" w:bidi="ne_NP"/>
        </w:rPr>
      </w:r>
      <w:r>
        <w:rPr>
          <w:lang w:val="ne_NP" w:bidi="ne_NP"/>
        </w:rPr>
        <w:t>अभिनय रोक्नुहोस्: फरिसीहरूको भूमिका खेल्ने मानिसहरूलाई उनीहरूले कस्तो महसुस गर्दैछन् भनेर सोध्नुहोस्। यस्ता कुराहरू सुन्नुहोस्, जस्तै, "येशू परमेश्वरका व्यवस्थाहरूसँग प्रतिस्पर्धा गरिरहनुभएको जस्तो देखिँदा उनीहरू रिसाएका छन्।" येशू आफूलाई हामीभन्दा ठूलो ठान्छ!" "येशूले पापीहरूलाई समेत जोसुकैलाई पनि परमेश्वरको राज्यमा प्रवेश गर्न दिनुहुन्छ भन्ने कुरामा रिसाए!"</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चेलाहरूले सुन्ने गरी फरिसीहरूसँग कुरा गरिरहनुभएको छ। </w:t>
      </w:r>
      <w:r>
        <w:rPr>
          <w:lang w:val="ne_NP" w:bidi="ne_NP"/>
        </w:rPr>
        <w:t>फरिसीहरू</w:t>
      </w:r>
      <w:r>
        <w:rPr>
          <w:lang w:val="ne_NP" w:bidi="ne_NP"/>
        </w:rPr>
        <w:t xml:space="preserve"> यहूदी धार्मिक शिक्षकहरू हुन्। ती </w:t>
      </w:r>
      <w:r>
        <w:rPr>
          <w:lang w:val="ne_NP" w:bidi="ne_NP"/>
        </w:rPr>
        <w:t>चेलाहरू</w:t>
      </w:r>
      <w:r>
        <w:rPr>
          <w:lang w:val="ne_NP" w:bidi="ne_NP"/>
        </w:rPr>
        <w:t xml:space="preserve"> येशूका सबैभन्दा नजिकका अनुयायीहरू हुन्। येशूले फरिसीहरूलाई भन्नुहुन्छ कि </w:t>
      </w:r>
      <w:r>
        <w:rPr>
          <w:b/>
          <w:lang w:val="ne_NP" w:bidi="ne_NP"/>
        </w:rPr>
        <w:t>व्यवस्था र अगमवक्ताहरू</w:t>
      </w:r>
      <w:r>
        <w:rPr>
          <w:lang w:val="ne_NP" w:bidi="ne_NP"/>
        </w:rPr>
        <w:t xml:space="preserve">, </w:t>
      </w:r>
      <w:r>
        <w:rPr>
          <w:b/>
          <w:lang w:val="ne_NP" w:bidi="ne_NP"/>
        </w:rPr>
        <w:t>बप्तिस्मा दिने यूहन्ना</w:t>
      </w:r>
      <w:r>
        <w:rPr>
          <w:lang w:val="ne_NP" w:bidi="ne_NP"/>
        </w:rPr>
        <w:t xml:space="preserve">को समयसम्म प्रचार गरिएका थिए। पुरानो नियमभरि व्यवस्था र अगमवक्ताहरू नै परमेश्वरले आफ्ना मानिसहरू इस्राएलीहरूलाई दिनुभएका सन्देशहरू थिए। परमेश्वरले मोशालाई व्यवस्थाहरू दिनुभयो र ती आगामी पुस्ताहरूलाई हस्तान्तरण गरियो। अगमवक्ताहरू परमेश्वरका सन्देशहरू उहाँका मानिसहरूलाई सुनाउने व्यक्तिहरू थिए। </w:t>
      </w:r>
      <w:r>
        <w:rPr>
          <w:lang w:val="ne_NP" w:bidi="ne_NP"/>
        </w:rPr>
        <w:t>व्यवस्था</w:t>
      </w:r>
      <w:r>
        <w:rPr>
          <w:lang w:val="ne_NP" w:bidi="ne_NP"/>
        </w:rPr>
        <w:t xml:space="preserve"> र </w:t>
      </w:r>
      <w:r>
        <w:rPr>
          <w:lang w:val="ne_NP" w:bidi="ne_NP"/>
        </w:rPr>
        <w:t>अगमवक्ताहरू</w:t>
      </w:r>
      <w:r>
        <w:rPr>
          <w:lang w:val="ne_NP" w:bidi="ne_NP"/>
        </w:rPr>
        <w:t xml:space="preserve"> दुवैका लागि मुख्य शब्दावली हेर्नुहोस्। </w:t>
      </w:r>
      <w:r>
        <w:rPr>
          <w:lang w:val="ne_NP" w:bidi="ne_NP"/>
        </w:rPr>
        <w:t>बप्तिस्मा दिने यूहन्ना</w:t>
      </w:r>
      <w:r>
        <w:rPr>
          <w:lang w:val="ne_NP" w:bidi="ne_NP"/>
        </w:rPr>
        <w:t xml:space="preserve"> ती व्यक्ति थिए जसले मानिसहरूलाई आफ्ना पापहरूबाट पश्चात्ताप गर्न र बप्तिस्मा लिन लगाएर येशू र परमेश्वरको राज्यको लागि बाटो तयार पारे। तपाईंले बप्तिस्मा दिने यूहन्नाको लागि पहिले प्रयोग गरेका शब्दहरू नै प्रयोग गर्नुहोस्।</w:t>
      </w:r>
    </w:p>
    <w:p>
      <w:pPr/>
      <w:r>
        <w:rPr>
          <w:lang w:val="ne_NP" w:bidi="ne_NP"/>
        </w:rPr>
      </w:r>
      <w:r>
        <w:rPr>
          <w:lang w:val="ne_NP" w:bidi="ne_NP"/>
        </w:rPr>
        <w:t xml:space="preserve">येशू भन्नुहुन्छ कि त्यस बेलादेखि </w:t>
      </w:r>
      <w:r>
        <w:rPr>
          <w:b/>
          <w:lang w:val="ne_NP" w:bidi="ne_NP"/>
        </w:rPr>
        <w:t>परमेश्वरको राज्य</w:t>
      </w:r>
      <w:r>
        <w:rPr>
          <w:lang w:val="ne_NP" w:bidi="ne_NP"/>
        </w:rPr>
        <w:t xml:space="preserve">को </w:t>
      </w:r>
      <w:r>
        <w:rPr>
          <w:lang w:val="ne_NP" w:bidi="ne_NP"/>
        </w:rPr>
        <w:t>सुसमाचार</w:t>
      </w:r>
      <w:r>
        <w:rPr>
          <w:lang w:val="ne_NP" w:bidi="ne_NP"/>
        </w:rPr>
        <w:t xml:space="preserve"> प्रचार गरिँदै आएको छ। परमेश्वरको राज्य त्यो समय हो जब परमेश्वरले सबै कुरामा शासन र राज्य गर्नुहुन्छ। तपाईंले लूकाको पुस्तकमा परमेश्वरको राज्यको लागि प्रयोग गरेको शब्द नै प्रयोग गर्नुहोस्। </w:t>
      </w:r>
      <w:r>
        <w:rPr>
          <w:lang w:val="ne_NP" w:bidi="ne_NP"/>
        </w:rPr>
        <w:t>परमेश्वरको राज्य</w:t>
      </w:r>
      <w:r>
        <w:rPr>
          <w:lang w:val="ne_NP" w:bidi="ne_NP"/>
        </w:rPr>
        <w:t xml:space="preserve"> को परिभाषाको लागि मुख्य शब्दावली हेर्नुहोस्।</w:t>
      </w:r>
    </w:p>
    <w:p>
      <w:pPr/>
      <w:r>
        <w:rPr>
          <w:lang w:val="ne_NP" w:bidi="ne_NP"/>
        </w:rPr>
      </w:r>
      <w:r>
        <w:rPr>
          <w:lang w:val="ne_NP" w:bidi="ne_NP"/>
        </w:rPr>
        <w:t xml:space="preserve">धेरै मानिसहरू परमेश्वरको राज्यमा प्रवेश गर्न उत्सुकताका साथ प्रयास गरिरहेका छन्। येशूले व्यवस्था अझै महत्त्वपूर्ण छ र यो खारेज भएको छैन भन्ने कुरा फरिसीहरूलाई स्पष्ट पार्नुहुन्छ। येशूले फरिसीहरूलाई भन्नुहुन्छ कि पत्नीलाई छोडपत्र दिएर अर्की विवाह गर्नु </w:t>
      </w:r>
      <w:r>
        <w:rPr>
          <w:b/>
          <w:lang w:val="ne_NP" w:bidi="ne_NP"/>
        </w:rPr>
        <w:t>व्यभिचार</w:t>
      </w:r>
      <w:r>
        <w:rPr>
          <w:lang w:val="ne_NP" w:bidi="ne_NP"/>
        </w:rPr>
        <w:t xml:space="preserve"> हो, र छोडपत्र पाएका महिलासँग विवाह गर्नु व्यभिचार हो। व्यभिचार भनेको कुनै पति वा पत्नीले आफ्नो पति वा पत्नी नभएको अन्य व्यक्तिसँग यौन सम्बन्ध राख्नु हो। मुख्य शब्दावलीमा </w:t>
      </w:r>
      <w:r>
        <w:rPr>
          <w:lang w:val="ne_NP" w:bidi="ne_NP"/>
        </w:rPr>
        <w:t>व्यभिचार</w:t>
      </w:r>
      <w:r>
        <w:rPr>
          <w:lang w:val="ne_NP" w:bidi="ne_NP"/>
        </w:rPr>
        <w:t>को परिभाषा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16:19–31</w:t>
      </w:r>
      <w:r>
        <w:rPr>
          <w:lang w:val="ne_NP" w:bidi="ne_NP"/>
        </w:rPr>
      </w:r>
    </w:p>
    <w:p>
      <w:pPr>
        <w:pStyle w:val="Heading3"/>
      </w:pPr>
      <w:r>
        <w:rPr>
          <w:lang w:val="ne_NP" w:bidi="ne_NP"/>
        </w:rPr>
        <w:t>Step 1</w:t>
      </w:r>
    </w:p>
    <w:p>
      <w:pPr/>
      <w:r>
        <w:rPr>
          <w:lang w:val="ne_NP" w:bidi="ne_NP"/>
        </w:rPr>
      </w:r>
      <w:r>
        <w:rPr>
          <w:lang w:val="ne_NP" w:bidi="ne_NP"/>
        </w:rPr>
        <w:t>लूका १६:१९–३१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फरिसीहरूलाई अर्को दृष्टान्त सुनाउनुभएको छ। सम्झनुहोस्, एउटा दृष्टान्त एउटा कथा हो जसले गहिरो कुरा बुझाउन दैनिक परिस्थितिहरूको प्रयोग गर्दछ। फरिसीहरू त्यस समयका यहूदी धार्मिक शिक्षकहरू हुन्। फरिसीहरू पैसालाई प्रेम गर्ने भनेर चिनिन्थे र तिनीहरू प्राय: येशूका शिक्षाहरूलाई मन पराउँदैनथे। चेलाहरूले पनि अझै येशूको कुरा सुनिरहेका छन्। चेलाहरू येशूका सबैभन्दा नजिकको अनुयायीहरू हुन्। येशूले दृष्टान्तहरूको यस श्रृंखलामा सांसारिक धन र आत्मिक धनको विषयलाई जारी राख्दै हुनुहुन्छ।</w:t>
      </w:r>
    </w:p>
    <w:p>
      <w:pPr/>
      <w:r>
        <w:rPr>
          <w:lang w:val="ne_NP" w:bidi="ne_NP"/>
        </w:rPr>
      </w:r>
      <w:r>
        <w:rPr>
          <w:lang w:val="ne_NP" w:bidi="ne_NP"/>
        </w:rPr>
        <w:t>यो दृष्टान्तले धनी मानिस र गरीब मानिसको भिन्नता देखाउँछ। ती धनी मानिस सधैं बैजनी लुगा र मलमलका कपडा लगाउँथे। बैजनी लुगाको रङ धेरै महँगो थियो र यसलाई राजपरिवारको रङका रूपमा पनि चिनिन्थ्यो। राम्रो लिनन धनी मानिसको भित्री वस्त्र हो। सेतो लिनेनका लुगाहरूले सर्वोच्च वर्गको सदस्यलाई संकेत गर्थे। बैजनी वस्त्रभित्र सेतो लुगा लगाउनु उच्चतम धनको प्रतीक थियो। उहाँले यी हरेक दिन लगाउनुहुन्थ्यो। धनी मानिस प्रत्येक दिन विलासितामा बस्थ्यो। धनी मानिसले प्रत्येक दिन भोज गर्ने गरेको हुन सक्छ।</w:t>
      </w:r>
    </w:p>
    <w:p>
      <w:pPr/>
      <w:r>
        <w:rPr>
          <w:lang w:val="ne_NP" w:bidi="ne_NP"/>
        </w:rPr>
      </w:r>
      <w:r>
        <w:rPr>
          <w:lang w:val="ne_NP" w:bidi="ne_NP"/>
        </w:rPr>
        <w:t>रोक्नुहोस् र टोलीको रूपमा छलफल गर्नुहोस्: धनी मानिसहरूले कसरी आफ्नो धन देखाउँछन्? तपाईंको संस्कृतिमा अधिकांश धनी मानिसहरूले कस्तो व्यवहार गर्छन्?</w:t>
      </w:r>
    </w:p>
    <w:p>
      <w:pPr/>
      <w:r>
        <w:rPr>
          <w:lang w:val="ne_NP" w:bidi="ne_NP"/>
        </w:rPr>
      </w:r>
      <w:r>
        <w:rPr>
          <w:lang w:val="ne_NP" w:bidi="ne_NP"/>
        </w:rPr>
        <w:t>धनी मानिसको विपरीत, गरीब मानिसको नाम छ। येशूका दृष्टान्तहरूमध्ये एउटामा नाम दिइएको एक मात्र पात्र लाजरस हुन्। लाजरस नामको अर्थ "परमेश्वरले मद्दत गर्ने व्यक्ति" वा "परमेश्वरले मद्दत गर्नुभएको छ" भन्ने हुन्छ।</w:t>
      </w:r>
    </w:p>
    <w:p>
      <w:pPr/>
      <w:r>
        <w:rPr>
          <w:lang w:val="ne_NP" w:bidi="ne_NP"/>
        </w:rPr>
      </w:r>
      <w:r>
        <w:rPr>
          <w:lang w:val="ne_NP" w:bidi="ne_NP"/>
        </w:rPr>
        <w:t>लाजरलाई धनी मानिसको मूलढोकामा राखिएको थियो। "राखिएको थियो" शब्दको अर्थ लापरवाहीपूर्वक तल फ्याँकिनु र त्यहाँ छोडिनु हो। यो शब्द बिरामी भएका कारण ओछ्यानमा थलिएका मानिसहरूको लागि पनि प्रयोग गरिन्छ। अगाडिको ढोकाबाट गेट टाढा हुने थियो जसले धनी मानिससँग घर मात्र होइन, ठूलो सम्पत्ति छ भनेर संकेत गर्थ्यो। लाजरस धनी मानिसको घरभित्र र बाहिर जाने कुनै पनि व्यक्तिको नजरमा पर्ने ठाउँमा हुन्थ्यो। त्यहाँ लाजरसको लुगाको कुनै उल्लेख छैन भन्ने कुरामा ध्यान दिनुहोस्। धनी मानिसको विपरीत, लाजरस शरीरभरि नै खुला घाउहरूले ढाकिएको थियो। लाजरसलाई माग्नका लागि त्यहाँ राखिएको छ। लाजरसलाई बहिष्कृत र अशुद्ध वा रोग वा कार्यहरूको कारण समुदायले स्वीकार नगरेको व्यक्ति मानिन्छ।</w:t>
      </w:r>
    </w:p>
    <w:p>
      <w:pPr/>
      <w:r>
        <w:rPr>
          <w:lang w:val="ne_NP" w:bidi="ne_NP"/>
        </w:rPr>
      </w:r>
      <w:r>
        <w:rPr>
          <w:lang w:val="ne_NP" w:bidi="ne_NP"/>
        </w:rPr>
        <w:t>रोक्नुहोस् र टोलीको रूपमा छलफल गर्नुहोस्: तपाईंको संस्कृतिमा विभिन्न वर्गहरू वा जातहरूको वर्णन गर्नुहोस्। तपाईंले भिन्नता कसरी छुटाउन सक्नुहुन्छ? तपाईंको संस्कृतिमा गरीब वा तल्लो वर्गहरूलाई कसरी व्यवहार गरिन्छ?</w:t>
      </w:r>
    </w:p>
    <w:p>
      <w:pPr/>
      <w:r>
        <w:rPr>
          <w:lang w:val="ne_NP" w:bidi="ne_NP"/>
        </w:rPr>
      </w:r>
      <w:r>
        <w:rPr>
          <w:lang w:val="ne_NP" w:bidi="ne_NP"/>
        </w:rPr>
        <w:t>धनी मानिसले भोज खाइरहँदा, लाजरस भने धनी मानिसको टेबलबाट खस्ने रोटीका टुक्राहरू खाएर आफ्नो पेट भर्न चाहन्थे। लाजरस धनी मानिसको टेबलको नजिकै छैनन्। लाजरस खानाको सानो टुक्राको लागि मात्र पनि तड्पिरहन्छन्। यसमा रोटीका टुक्राहरू समावेश हुन्थे जसलाई रुमालको रूपमा प्रयोग गरिन्थ्यो र त्यसपछि टेबलबाट फ्याँकिन्थ्यो। त्यति मात्र होइन, कुकुरहरू पनि आएर लाजरसका घाउहरू चाट्ने गर्थे। केही संस्कृतिहरूमा कुकुरहरूलाई परिवारको भाग मानिन्छ। यस दृष्टान्तमा यी कुकुरहरू सायद ती हुन् जसले जता पायो त्यतै खानाको खोजी गर्थे र तिनीहरुलाई मानिसहरूले हेरचाह गर्दैनथे।</w:t>
      </w:r>
    </w:p>
    <w:p>
      <w:pPr/>
      <w:r>
        <w:rPr>
          <w:lang w:val="ne_NP" w:bidi="ne_NP"/>
        </w:rPr>
      </w:r>
      <w:r>
        <w:rPr>
          <w:lang w:val="ne_NP" w:bidi="ne_NP"/>
        </w:rPr>
        <w:t>रोक्नुहोस् र टोलीको रूपमा छलफल गर्नुहोस्: कुकुरहरूको तस्वीर हेर्नुहोस्। तपाईंको संस्कृतिमा यस्तै कुनै पनि पशुको वर्णन गर्नुहोस्।</w:t>
      </w:r>
    </w:p>
    <w:p>
      <w:pPr/>
      <w:r>
        <w:rPr>
          <w:lang w:val="ne_NP" w:bidi="ne_NP"/>
        </w:rPr>
      </w:r>
      <w:r>
        <w:rPr>
          <w:lang w:val="ne_NP" w:bidi="ne_NP"/>
        </w:rPr>
        <w:t>लाजरसको मृत्यु हुन्छ। लाजरसको शरीर सायद गाडिएको छैन, जुन यहूदी संस्कृतिमा उनलाई श्राप दिएको जस्तै मानिन्छ। तर, स्वर्गदूतहरू आएर लाजरसलाई अब्राहामको काखमा वा स्वर्गको भोजमा अब्राहामको छेउमा लैजान्छन्। स्वर्गदूतहरू अलौकिक आत्मिक प्राणीहरू हुन् जो परमेश्वरका सन्देशवाहकहरू हुन्। अब्राहाम परमेश्वरले छान्नुभएका मानिसहरू, यहूदी मानिसहरूका पुर्खा थिए। परमेश्वरले अब्राहामलाई आफ्नो घर छोड्न र परमेश्वरले अब्राहामलाई देखाउने भूमिमा जान भन्नुभयो। परमेश्वरले अब्राहामलाई आशिष दिनुभयो र अब्राहामले परमेश्वरमा विश्वास गरेकोले परमेश्वरसँग उनको सही सम्बन्ध थियो भनेर भन्नुभयो।</w:t>
      </w:r>
    </w:p>
    <w:p>
      <w:pPr/>
      <w:r>
        <w:rPr>
          <w:lang w:val="ne_NP" w:bidi="ne_NP"/>
        </w:rPr>
      </w:r>
      <w:r>
        <w:rPr>
          <w:lang w:val="ne_NP" w:bidi="ne_NP"/>
        </w:rPr>
        <w:t>लाजरस अब्राहामसँग स्वर्गमा ठूलो भोजमा छन्। यो आदरको पद हो। यो लाजरसको पार्थिव जीवनको बिल्कुल विपरीत हो जहाँ लाजरसले कसैको खानाको जुठो टुक्रा पनि खान सकेनन्। लाजरस किन आदरको ठाउँमा पुगे भन्ने कुनै सङ्केत छैन। यो लाजरसको गरीबीको कारण मात्र थियो भनेर हामीले अनुमान गर्नु हुँदैन।</w:t>
      </w:r>
    </w:p>
    <w:p>
      <w:pPr/>
      <w:r>
        <w:rPr>
          <w:lang w:val="ne_NP" w:bidi="ne_NP"/>
        </w:rPr>
      </w:r>
      <w:r>
        <w:rPr>
          <w:lang w:val="ne_NP" w:bidi="ne_NP"/>
        </w:rPr>
        <w:t>धनी मानिस पनि मर्छ। धनी मानिसलाई गाडिएको छ, यसले धनी मानिसको पार्थिव धनलाई एकपटक फेरि देखाउँछ। धनी मानिस र लाजरस दुवै परलोकमा पुग्छन्, यद्यपि तिनीहरू अझै पनि एक अर्काबाट ठूलो दूरीले छुट्टिएका हुन्छन्। लाजरसले परलोकलाई रमाइलो र शान्तिपूर्ण रूपमा अनुभव गर्छन्। धनी मानिसले यातना र कष्टको अनुभव गर्छ, किनभने उसले परमेश्वरसँग सम्बन्ध नभएको एक अधर्मी व्यक्तिले जस्तै मृत्युपछिको जीवनको अनुभव गर्छ। अधिकांश बाइबल विद्वानहरू विश्वास गर्छन् कि अन्तिम न्याय नभएसम्म परलोक नै त्यो ठाउँ हो जहाँ धर्मी र अधर्मी दुवै प्रकारका मृतकहरू जान्छन्।</w:t>
      </w:r>
    </w:p>
    <w:p>
      <w:pPr/>
      <w:r>
        <w:rPr>
          <w:lang w:val="ne_NP" w:bidi="ne_NP"/>
        </w:rPr>
      </w:r>
      <w:r>
        <w:rPr>
          <w:lang w:val="ne_NP" w:bidi="ne_NP"/>
        </w:rPr>
        <w:t>रोक्नुहोस् र टोलीको रूपमा छलफल गर्नुहोस्: मानिसहरू मर्दा के हुन्छ भन्ने बारेमा तपाईंको संस्कृतिमा भएका विश्वासहरू के छन्?</w:t>
      </w:r>
    </w:p>
    <w:p>
      <w:pPr/>
      <w:r>
        <w:rPr>
          <w:lang w:val="ne_NP" w:bidi="ne_NP"/>
        </w:rPr>
      </w:r>
      <w:r>
        <w:rPr>
          <w:lang w:val="ne_NP" w:bidi="ne_NP"/>
        </w:rPr>
        <w:t>धनी मानिसले माथितिर हेर्यो र अब्राहाम र लाजरसलाई टाढा देख्यो। दुष्ट मानिसहरू र धर्मी मानिसहरू परलोकमा एक अर्काबाट अलग भएका छन्। तर, दृष्टान्तको लागि दुई व्यक्तिको बीचमा सञ्चार आवश्यक छ। तर, ध्यान दिनुहोस् कि लाजरस यस दृष्टान्तमा कहिल्यै बोल्दैनन्। धनी मानिस र अब्राहामले मात्र एक अर्कासँग कुरा गर्छन्।</w:t>
      </w:r>
    </w:p>
    <w:p>
      <w:pPr/>
      <w:r>
        <w:rPr>
          <w:lang w:val="ne_NP" w:bidi="ne_NP"/>
        </w:rPr>
      </w:r>
      <w:r>
        <w:rPr>
          <w:lang w:val="ne_NP" w:bidi="ne_NP"/>
        </w:rPr>
        <w:t>धनी मानिसले अब्राहामलाई "पिता अब्राहाम" भनेर बोलाउँदै कराउँछ। धनी मानिस अझै पनि आफूलाई अब्राहामका "सन्तान" मध्ये एक बनाउने प्रयास गरिरहेको छ। अब्राहाम परम्परागत रूपमा अपरिचितहरूका लागि आतिथ्य सत्कारको एक नमुनाका रूपमा चिनिन्थे। स्पष्ट रूपमा धनी मानिसको हकमा यो कुरा लागू हुँदैन। अब्राहामलाई यहूदी मानिसहरू र धर्मको पिता मानिने भएकोले अब्राहामको अधिकार र महत्त्व रहेको छ। धनी मानिसले अब्राहामलाई दया माग्छ किनभने धनी मानिस पीडामा छ। दया भनेको खाँचो परेको र असहाय भएको बेला गरिने कृपापूर्ण सहायता हो। चरम सास्ती भनेको यातनाका कारण हुने गम्भीर कष्ट वा पीडा हो। धनी मानिसले अब्राहामलाई आफ्नो जिब्रो चिसो पार्नका लागि लाजरसको औँलामा पानीमा डुबाएर पठाउन आग्रह गर्छ। त्यो धनी मानिसलाई यो पूरा समय लाजरसको नाम थाहा थियो, तर जीवनमा एक पटक पनि उसलाई मद्दत गरेन। गरीबहरूले धनीका लागि काम गरिदिनुपर्छ भनेर धनी मानिसले अझै पनि विश्वास गर्छन् जस्तो देखिन्छ।</w:t>
      </w:r>
    </w:p>
    <w:p>
      <w:pPr/>
      <w:r>
        <w:rPr>
          <w:lang w:val="ne_NP" w:bidi="ne_NP"/>
        </w:rPr>
      </w:r>
      <w:r>
        <w:rPr>
          <w:lang w:val="ne_NP" w:bidi="ne_NP"/>
        </w:rPr>
        <w:t>अब्राहामले धनी मानिसलाई "छोरा" वा "सन्तान" भन्छन्। यसले धनी मानिस अझै पनि अब्राहामको सन्तानहरू मध्ये एक हो भनेर देखाउँछ। यो दयाको शब्द पनि हो। परमेश्वरले परमेश्वरलाई बेवास्ता गर्नेहरूलाई पनि दया देखाउनुहुन्छ। अब्राहामले धनी मानिसलाई यो सम्झन भन्छन् कि धनी मानिसले जीवनमा असल कुराहरू पाएका थिए र लाजरसले खराब कुराहरू पाएका थिए, तर अब यसको विपरीत भएको छ। "सम्झनुहोस्" शब्दको अर्थ यो हो कि यो धनी मानिसले पहिले नै थाहा पाउनुपर्ने जानकारी हो। अब्राहामले यो पनि व्याख्या गर्छन् कि तिनीहरूको बीचको ठूलो खाडल, वा पिँध नभएको प्वाल जस्तो ठूलो दूरी, कुनै पनि पक्षबाट पार गर्न सकिँदैन।</w:t>
      </w:r>
    </w:p>
    <w:p>
      <w:pPr/>
      <w:r>
        <w:rPr>
          <w:lang w:val="ne_NP" w:bidi="ne_NP"/>
        </w:rPr>
      </w:r>
      <w:r>
        <w:rPr>
          <w:lang w:val="ne_NP" w:bidi="ne_NP"/>
        </w:rPr>
        <w:t>रोक्नुहोस् र विशाल खाडलको तस्वीर हेर्नुहोस्।</w:t>
      </w:r>
    </w:p>
    <w:p>
      <w:pPr/>
      <w:r>
        <w:rPr>
          <w:lang w:val="ne_NP" w:bidi="ne_NP"/>
        </w:rPr>
      </w:r>
      <w:r>
        <w:rPr>
          <w:lang w:val="ne_NP" w:bidi="ne_NP"/>
        </w:rPr>
        <w:t>धनी मानिसले अब्राहामलाई लाजरसलाई आफ्नो बुबाको घराना, विशेष गरी आफ्ना ५ भाइहरूलाई चेतावनी दिन पठाउन सकिन्छ कि भनी सोध्छन् ताकि तिनीहरू पनि त्यस यातनाको ठाउँमा नआऊन्। भाइहरूले मोशा र अगमवक्ताहरूको कुरा सुन्नुपर्छ भन्ने अब्राहामको प्रतिक्रियाले भाइहरूसँग पहिले नै पर्याप्त चेतावनी छ भन्ने कुरालाई सङ्केत गर्छ। त्यसपछि धनी मानिसले अब्राहामलाई "होइन" भन्छ, जसले धनी मानिसले अब्राहाम गलत छन् भन्ने विश्वास गर्छ भन्ने सङ्केत गर्छ। धनी मानिसले भन्छन् कि यदि मरेकाहरूबाट कोही भाइहरूकहाँ गएमा तिनीहरूले पश्चात्ताप गर्नेछन्। यदि तिनीहरूले मोशा र अगमवक्ताहरूको कुरा सुन्दैनन् भने कोही मरेकाबाट बौरी उठे पनि तिनीहरू विश्वस्त हुने छैनन् भनेर अब्राहामले बताउँछन्। अब्राहामले विशेष रूपमा पुनरुत्थानको उल्लेख गर्छन्, जबकि धनी मानिसले मरेकाहरूबाट आएको एउटा सन्देशवाहकको मात्र उल्लेख गर्छन्। येशूको दृष्टान्तले येशूको भविष्यको मृत्यु र पुनरुत्थानलाई औंल्याउँछ। येशूले भन्दै हुनुहुन्छ कि यदि फरिसीहरूले मोशा र अगमवक्ताहरूको कुरा सुन्दैनन् भने, येशू मरेकाहरूबाट बिउँतनुहुँदा पनि तिनीहरूले विश्वास गर्ने छैनन्। येशूको पुनरुत्थानले तिनीहरूमा कुनै प्रभाव पार्ने छैन किनभने, बाहिरी रूपमा तिनीहरू जस्तोसुकै देखिए तापनि, तिनीहरूले परमेश्वरको आवाजप्रति आफ्नो हृदयलाई पहिले नै कठोर बनाइसकेका छन्।</w:t>
      </w:r>
    </w:p>
    <w:p>
      <w:pPr/>
      <w:r>
        <w:rPr>
          <w:lang w:val="ne_NP" w:bidi="ne_NP"/>
        </w:rPr>
      </w:r>
      <w:r>
        <w:rPr>
          <w:lang w:val="ne_NP" w:bidi="ne_NP"/>
        </w:rPr>
        <w:t>रोक्नुहोस् र टोलीमा छलफल गर्नुहोस्: तपाईंको संस्कृतिमा, मानिसहरूलाई परमेश्वरलाई पछ्याउन के कुराले विश्वस्त पारेको देख्नुभएको छ? मानिसहरूलाई परमेश्वरलाई पछ्याउनबाट रोक्ने कुरा तपाईंले के देख्नुभएको 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येशूले एउटा धनी मानिस र गरीब मानिसको तुलना गर्दै र तिनीहरूबीचको भिन्नता देखाउँदै एउटा दृष्टान्त सुनाउनुहुँदैछ। येशूले धनी मानिसको धन र विलासी जीवनको बारेमा कुरा गर्नुहुन्छ। त्यसपछि येशूले लाजरस नाम गरेको एक गरीब मानिसको बारेमा बताउनुहुन्छ, जो धनी मानिसको ढोकामा भीख माग्ने गर्थ्यो र जसको शरीर घाउले ढाकिएको थियो। लाजरस धनी मानिसको टेबलका टुक्राहरू खान पाउने इच्छा गर्छ। तर यसको सट्टामा कुकुरहरू आउँछन् र उहाँको घाउ चाट्छन्।</w:t>
      </w:r>
    </w:p>
    <w:p>
      <w:pPr/>
      <w:r>
        <w:rPr>
          <w:lang w:val="ne_NP" w:bidi="ne_NP"/>
        </w:rPr>
      </w:r>
      <w:r>
        <w:rPr>
          <w:b/>
          <w:lang w:val="ne_NP" w:bidi="ne_NP"/>
        </w:rPr>
        <w:t>दोस्रो दृश्य:</w:t>
      </w:r>
      <w:r>
        <w:rPr>
          <w:lang w:val="ne_NP" w:bidi="ne_NP"/>
        </w:rPr>
        <w:t xml:space="preserve"> लाजर र धनी मानिस दुबैको मृत्यु हुन्छ। स्वर्गदूतहरूद्वारा लाजरस अब्राहामकहाँ लगिए। धनी मानिसलाई गाडियो र ऊ यातना भोग्न गयो।</w:t>
      </w:r>
    </w:p>
    <w:p>
      <w:pPr/>
      <w:r>
        <w:rPr>
          <w:lang w:val="ne_NP" w:bidi="ne_NP"/>
        </w:rPr>
      </w:r>
      <w:r>
        <w:rPr>
          <w:b/>
          <w:lang w:val="ne_NP" w:bidi="ne_NP"/>
        </w:rPr>
        <w:t>तेस्रो दृश्य:</w:t>
      </w:r>
      <w:r>
        <w:rPr>
          <w:lang w:val="ne_NP" w:bidi="ne_NP"/>
        </w:rPr>
        <w:t xml:space="preserve"> धनी मानिसले माथितिर हेर्छ र अब्राहाम र लाजरलाई देख्छ। धनी मानिसले अब्राहामलाई आफूमाथि दया गर्न र लाजरसलाई आफ्नो औँला पानीमा डुबाएर आफ्नो जिब्रो चिसो बनाउन पठाइदिन आग्रह गर्छ। अब्राहामले हुन्न भन्छन् किनभने तिनीहरू जीवित हुँदा लाजरसले खराब कुराहरू भोगेका थिए र धनी मानिसले राम्रा कुराहरू पाएका थिए। अब भूमिकाहरू उल्ट्याइएका छन्। त्यसपछि धनी मानिसले लाजरसलाई आफ्ना भाइहरूकहाँ चेतावनी दिन पठाउन अनुरोध गर्छ ताकि भाइहरू पनि त्यसरी नै यातनामा नपरून्। तिनीहरूलाई चेतावनी दिन तिनीहरूसँग मोशा र अगमवक्ताहरू छन् भनेर अब्राहामले उसलाई भन्छन्। त्यो पर्याप्त छैन भनेर धनी मानिसले तर्क गर्छ। यदि कोही मरेकाहरूमध्येबाट पठाइएमा आफ्ना भाइहरूले पक्कै सुन्ने थिए भनेर धनी मानिस भन्छ। अब्राहामले धनी मानिसलाई भन्छन् कि यदि भाइहरूले मोशा र अगमवक्ताहरूको कुरा सुन्दैनन् भने, कोही मरेकाहरूबाट बिउँतिएर जाँदा पनि तिनीहरूले निश्चित रूपमा सुन्ने छैनन्।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(कथा सुनाउँदै) येशू</w:t>
      </w:r>
    </w:p>
    <w:p>
      <w:pPr>
        <w:pStyle w:val="ListBullet"/>
        <w:spacing w:line="240" w:lineRule="auto"/>
        <w:ind w:left="720"/>
      </w:pPr>
      <w:r>
        <w:rPr>
          <w:lang w:val="ne_NP" w:bidi="ne_NP"/>
        </w:rPr>
      </w:r>
      <w:r>
        <w:rPr>
          <w:lang w:val="ne_NP" w:bidi="ne_NP"/>
        </w:rPr>
        <w:t>(दृष्टान्त सुन्दै गरेका) फरिसीहरू र चेलाहरू</w:t>
      </w:r>
    </w:p>
    <w:p>
      <w:pPr/>
      <w:r>
        <w:rPr>
          <w:lang w:val="ne_NP" w:bidi="ne_NP"/>
        </w:rPr>
      </w:r>
      <w:r>
        <w:rPr>
          <w:lang w:val="ne_NP" w:bidi="ne_NP"/>
        </w:rPr>
        <w:t>दृष्टान्तका पात्रहरू यस प्रकार छन्:</w:t>
      </w:r>
    </w:p>
    <w:p>
      <w:pPr>
        <w:pStyle w:val="ListBullet"/>
        <w:spacing w:line="240" w:lineRule="auto"/>
        <w:ind w:left="720"/>
      </w:pPr>
      <w:r>
        <w:rPr>
          <w:lang w:val="ne_NP" w:bidi="ne_NP"/>
        </w:rPr>
      </w:r>
      <w:r>
        <w:rPr>
          <w:lang w:val="ne_NP" w:bidi="ne_NP"/>
        </w:rPr>
        <w:t>धनी मानिस</w:t>
      </w:r>
    </w:p>
    <w:p>
      <w:pPr>
        <w:pStyle w:val="ListBullet"/>
        <w:spacing w:line="240" w:lineRule="auto"/>
        <w:ind w:left="720"/>
      </w:pPr>
      <w:r>
        <w:rPr>
          <w:lang w:val="ne_NP" w:bidi="ne_NP"/>
        </w:rPr>
      </w:r>
      <w:r>
        <w:rPr>
          <w:lang w:val="ne_NP" w:bidi="ne_NP"/>
        </w:rPr>
        <w:t>लाजरस</w:t>
      </w:r>
    </w:p>
    <w:p>
      <w:pPr>
        <w:pStyle w:val="ListBullet"/>
        <w:spacing w:line="240" w:lineRule="auto"/>
        <w:ind w:left="720"/>
      </w:pPr>
      <w:r>
        <w:rPr>
          <w:lang w:val="ne_NP" w:bidi="ne_NP"/>
        </w:rPr>
      </w:r>
      <w:r>
        <w:rPr>
          <w:lang w:val="ne_NP" w:bidi="ne_NP"/>
        </w:rPr>
        <w:t>कुकुरहरू</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अब्राहाम</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फरिसीहरू र चेलाहरूलाई अर्को दृष्टान्त सुनाउँदै हुनुहुन्छ। येशूले एक धनी मानिसको बारेमा कथा सुरु गर्नुहुन्छ, जसले आफूले लगाउने लुगाद्वारा आफ्नो भव्य धन प्रदर्शन गर्थ्यो। उहाँले बानीवश वा नियमित रूपमा बैजनी रङले रङ्गिएका लुगाहरू लगाउनुहुन्थ्यो। यो रङ लेबनानको टायरबाट आएको थियो र धेरै महँगो थियो किनभने रङ निकाल्न लामो समय लाग्थ्यो।</w:t>
      </w:r>
    </w:p>
    <w:p>
      <w:pPr/>
      <w:r>
        <w:rPr>
          <w:lang w:val="ne_NP" w:bidi="ne_NP"/>
        </w:rPr>
      </w:r>
      <w:r>
        <w:rPr>
          <w:lang w:val="ne_NP" w:bidi="ne_NP"/>
        </w:rPr>
        <w:t>टायरको बैजनी रङ लगाएको लुगाको तस्वीरहरू हेर्नुहोस्।</w:t>
      </w:r>
    </w:p>
    <w:p>
      <w:pPr/>
      <w:r>
        <w:rPr>
          <w:lang w:val="ne_NP" w:bidi="ne_NP"/>
        </w:rPr>
      </w:r>
      <w:r>
        <w:rPr>
          <w:lang w:val="ne_NP" w:bidi="ne_NP"/>
        </w:rPr>
        <w:t>धनी मानिसले मलमलको राम्रो भित्री लुगा पनि लगाउँथे। प्रत्येक दिन धनी मानिसले भोज खान्थ्यो। हामी मान्छौं कि ती धनी मानिसले आफ्नो घरमा आफ्नै टेबलमा भोज गरे। कथामा पछि धनी मानिसको टेबलको उल्लेख छ। धनी मानिसको जीवन बाहिरबाट अद्भुत देखिन्थ्यो।</w:t>
      </w:r>
    </w:p>
    <w:p>
      <w:pPr/>
      <w:r>
        <w:rPr>
          <w:lang w:val="ne_NP" w:bidi="ne_NP"/>
        </w:rPr>
      </w:r>
      <w:r>
        <w:rPr>
          <w:lang w:val="ne_NP" w:bidi="ne_NP"/>
        </w:rPr>
        <w:t>लाजरस नाम गरेका एक गरीब मानिस धनी मानिसको सम्पत्तिको ढोकामा छोडिएका थिए। लाजरस घाउै घाउले भरिएको थियो र कसैले उसलाई धनी मानिसको टेबलबाट खसेका टुक्राटाक्री खुवाओस् भन्ने चाहन्थ्यो। तर, टेबलबाट खसेका टुक्राटाक्रीहरू पाउनुको सट्टा, कुकुरहरू लाजरसका घाउहरू चाट्न आए। "तर" वा "यसबाहेक" जस्ता शब्दहरूले लाजरसले चाहेको कुरा र वास्तवमा के भयो भन्ने बीचको भिन्नता देखाउँछन्।</w:t>
      </w:r>
    </w:p>
    <w:p>
      <w:pPr/>
      <w:r>
        <w:rPr>
          <w:lang w:val="ne_NP" w:bidi="ne_NP"/>
        </w:rPr>
      </w:r>
      <w:r>
        <w:rPr>
          <w:lang w:val="ne_NP" w:bidi="ne_NP"/>
        </w:rPr>
        <w:t>त्यो गरीब मानिस मर्यो र स्वर्गदूतहरूद्वारा अब्राहामको छेउमा लगियो। धनी मानिस पनि मरे र उनलाई गाडियो। पातालबाट, जहाँ धनी मानिसले कष्ट भोगिरहेका थिए, उनले माथितिर हेरे र अब्राहाम र लाजरसलाई धेरै टाढा देखे। धनी मानिसले "पिता अब्राहाम" भनेर कराए।</w:t>
      </w:r>
    </w:p>
    <w:p>
      <w:pPr/>
      <w:r>
        <w:rPr>
          <w:lang w:val="ne_NP" w:bidi="ne_NP"/>
        </w:rPr>
      </w:r>
      <w:r>
        <w:rPr>
          <w:lang w:val="ne_NP" w:bidi="ne_NP"/>
        </w:rPr>
        <w:t>रोक्नुहोस् र टोलीको रूपमा एक अर्काबाट टाढा हिँड्नुहोस्। यदि तिमीहरू चिच्याइरहेका छौ भने एकअर्कालाई सुन्न सकिने गरी तिमीहरू कति टाढासम्म हुन सक्छौ?</w:t>
      </w:r>
    </w:p>
    <w:p>
      <w:pPr/>
      <w:r>
        <w:rPr>
          <w:lang w:val="ne_NP" w:bidi="ne_NP"/>
        </w:rPr>
      </w:r>
      <w:r>
        <w:rPr>
          <w:lang w:val="ne_NP" w:bidi="ne_NP"/>
        </w:rPr>
        <w:t>धनी मानिसले लाजरससँग कहिल्यै कुरा गर्दैन। धनी मानिसले अब्राहामसँग मात्र कुरा गर्छ। अब्राहामलाई आफ्नो बुबाको रूपमा दावी गर्न धनी मानिस यहूदी भएको हुनुपर्छ। धनी मानिसले अब्राहामसँग कुराकानी गर्छन्, जसमा उनले पहिले आफ्नो लागि र त्यसपछि आफ्ना भाइहरूको लागि दयाको याचना गर्छन्। धनी मानिसले आफ्नो यातना कम गर्नका लागि लाजरसलाई प्रयोग गरियोस् भन्ने आग्रह गर्छ। अब्राहामले उसलाई "होइन" भन्छन् किनभने अब लाजरस सुखचैनमा छन्। त्यसपछि धनी मानिसले लाजरस आफ्ना भाइहरूलाई चेतावनी दिन जान्छन् कि भनी सोध्छ र यदि कोही मरेकाहरूबाट बौरेर गयो भने तिनीहरूले सुन्नेछन् भनी जिद्दी गर्छ। अब्राहामले स्पष्ट पार्छन् कि यदि तिनीहरूले मोशा र अगमवक्ताहरूको कुरा सुन्दैनन् भने कोही मृतकबाट ब्युँतिएर आए तापनि तिनीहरूले सुन्ने छैनन्।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(दृष्टान्त सुन्दै गरेका) फरिसीहरू र चेलाहरू</w:t>
      </w:r>
    </w:p>
    <w:p>
      <w:pPr/>
      <w:r>
        <w:rPr>
          <w:lang w:val="ne_NP" w:bidi="ne_NP"/>
        </w:rPr>
      </w:r>
      <w:r>
        <w:rPr>
          <w:lang w:val="ne_NP" w:bidi="ne_NP"/>
        </w:rPr>
        <w:t>दृष्टान्तका पात्रहरू यस प्रकार छन्:</w:t>
      </w:r>
    </w:p>
    <w:p>
      <w:pPr>
        <w:pStyle w:val="ListBullet"/>
        <w:spacing w:line="240" w:lineRule="auto"/>
        <w:ind w:left="720"/>
      </w:pPr>
      <w:r>
        <w:rPr>
          <w:lang w:val="ne_NP" w:bidi="ne_NP"/>
        </w:rPr>
      </w:r>
      <w:r>
        <w:rPr>
          <w:lang w:val="ne_NP" w:bidi="ne_NP"/>
        </w:rPr>
        <w:t>धनी मानिस</w:t>
      </w:r>
    </w:p>
    <w:p>
      <w:pPr>
        <w:pStyle w:val="ListBullet"/>
        <w:spacing w:line="240" w:lineRule="auto"/>
        <w:ind w:left="720"/>
      </w:pPr>
      <w:r>
        <w:rPr>
          <w:lang w:val="ne_NP" w:bidi="ne_NP"/>
        </w:rPr>
      </w:r>
      <w:r>
        <w:rPr>
          <w:lang w:val="ne_NP" w:bidi="ne_NP"/>
        </w:rPr>
        <w:t>लाजरस</w:t>
      </w:r>
    </w:p>
    <w:p>
      <w:pPr>
        <w:pStyle w:val="ListBullet"/>
        <w:spacing w:line="240" w:lineRule="auto"/>
        <w:ind w:left="720"/>
      </w:pPr>
      <w:r>
        <w:rPr>
          <w:lang w:val="ne_NP" w:bidi="ne_NP"/>
        </w:rPr>
      </w:r>
      <w:r>
        <w:rPr>
          <w:lang w:val="ne_NP" w:bidi="ne_NP"/>
        </w:rPr>
        <w:t>कुकुरहरू</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अब्राहाम</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येशूले यो दृष्टान्त सुनाउँदै हुनुहुन्छ भनेर सम्झनुहोस्।</w:t>
      </w:r>
    </w:p>
    <w:p>
      <w:pPr/>
      <w:r>
        <w:rPr>
          <w:lang w:val="ne_NP" w:bidi="ne_NP"/>
        </w:rPr>
      </w:r>
      <w:r>
        <w:rPr>
          <w:lang w:val="ne_NP" w:bidi="ne_NP"/>
        </w:rPr>
        <w:t>येशूले धनी मानिस र गरीब मानिसको तुलना र भिन्नता गर्ने एउटा दृष्टान्त सुनाउनुभएको छ। येशूले धनी मानिसको धन र विलासी जीवनको बारेमा कुरा गर्नुहुन्छ। त्यसपछि येशूले लाजरस नाम गरेको एक गरीब मानिसको बारेमा बताउनुहुन्छ, जो धनी मानिसको ढोकामा भीख माग्ने गर्थ्यो र जसको शरीर घाउले ढाकिएको थियो। लाजरस धनी मानिसको टेबलका टुक्राहरू खान पाउने इच्छा गर्छ। तर यसको सट्टामा कुकुरहरू आउँछन् र उहाँको घाउ चाट्छन्।</w:t>
      </w:r>
    </w:p>
    <w:p>
      <w:pPr/>
      <w:r>
        <w:rPr>
          <w:lang w:val="ne_NP" w:bidi="ne_NP"/>
        </w:rPr>
      </w:r>
      <w:r>
        <w:rPr>
          <w:lang w:val="ne_NP" w:bidi="ne_NP"/>
        </w:rPr>
        <w:t>अभिनय रोक्नुहोस्: लाजरसको भूमिका खेल्ने कलाकारलाई कस्तो महसुस भइरहेको छ भनेर सोध्नुहोस्। यस्ता कुराहरू सुन्नुहोस्, "मेरो शरीरमा भएका घाउखटिराहरूको कारण बिरामी र पीडामा छु।" "आफ्नो हेरचाह आफैँ गर्न नसकेकोमा म निराश छु।" "लज्जित, दुखी, लाजमर्दो। कसैले पनि हेरचाह नगर्ने एक बहिष्कृत व्यक्ति जस्तै।" अभिनय फेरि सुरु गर्नुहोस्।</w:t>
      </w:r>
    </w:p>
    <w:p>
      <w:pPr/>
      <w:r>
        <w:rPr>
          <w:lang w:val="ne_NP" w:bidi="ne_NP"/>
        </w:rPr>
      </w:r>
      <w:r>
        <w:rPr>
          <w:lang w:val="ne_NP" w:bidi="ne_NP"/>
        </w:rPr>
        <w:t>दुबै मानिसहरू मरे। लाजरलाई स्वर्गदूतहरूले अब्राहामको काखमा पुर्याए। धनी मानिस पनि मर्यो र उसलाई गाडियो। उनी पातालमा पीडामा थिए, जबकि लाजरसले अब्राहामको साथमा सान्त्वना पाइरहेका थिए।</w:t>
      </w:r>
    </w:p>
    <w:p>
      <w:pPr/>
      <w:r>
        <w:rPr>
          <w:lang w:val="ne_NP" w:bidi="ne_NP"/>
        </w:rPr>
      </w:r>
      <w:r>
        <w:rPr>
          <w:lang w:val="ne_NP" w:bidi="ne_NP"/>
        </w:rPr>
        <w:t>अभिनय रोक्नुहोस्: धनी मानिस र लाजरसको भूमिका खेलिरहेका मानिसहरूलाई उनीहरूलाई कस्तो महसुस भइरहेको छ भनेर सोध्नुहोस्। धनी मानिसबाट यस्ता कुराहरू सुन्नुहोस्, "मलाई यति धेरै पीडा भइरहेको छ, मलाई राहत चाहिएको छ!" "यो त कस्तो अन्याय हो! " यो भोग्न मैले के गरेँ?" लाजरसबाट यस्ता कुराहरू सुन्नुहोस्, "पूर्ण रूपमा राहत पाएको र शान्त।" "म अब पीडा वा कष्टमा छैन।" "माया गरिएको र मूल्यवान ठानिएको!" अभिनय फेरि सुरु गर्नुहोस्।</w:t>
      </w:r>
    </w:p>
    <w:p>
      <w:pPr/>
      <w:r>
        <w:rPr>
          <w:lang w:val="ne_NP" w:bidi="ne_NP"/>
        </w:rPr>
      </w:r>
      <w:r>
        <w:rPr>
          <w:lang w:val="ne_NP" w:bidi="ne_NP"/>
        </w:rPr>
        <w:t>धनी मानिसले माथि हेर्छ र अब्राहाम र लाजरसलाई देख्छ र अब्राहामसँग दया माग्छ। अब्राहामले धनी मानिसलाई उनी र लाजरस पृथ्वीमा हुँदाको तुलनामा अहिले उनीहरूको अवस्था उल्टिएको कुरा सम्झाउनुहुन्छ। अब्राहामले धनी मानिसलाई यो पनि भन्छन् कि त्यहाँ एउटा ठूलो खाडल छ जुन दुवैतर्फबाट कसैले पनि पार गर्न सक्दैन।</w:t>
      </w:r>
    </w:p>
    <w:p>
      <w:pPr/>
      <w:r>
        <w:rPr>
          <w:lang w:val="ne_NP" w:bidi="ne_NP"/>
        </w:rPr>
      </w:r>
      <w:r>
        <w:rPr>
          <w:lang w:val="ne_NP" w:bidi="ne_NP"/>
        </w:rPr>
        <w:t>धनी मानिसले अब्राहामलाई लाजरलाई आफ्ना ५ भाइहरूकहाँ चेतावनी दिन पठाउन भन्छ। अब्राहामले धनी मानिसलाई भन्छन् कि भाइहरूले मोशा र अगमवक्ताहरूको कुरा सुन्नुपर्छ ।</w:t>
      </w:r>
    </w:p>
    <w:p>
      <w:pPr/>
      <w:r>
        <w:rPr>
          <w:lang w:val="ne_NP" w:bidi="ne_NP"/>
        </w:rPr>
      </w:r>
      <w:r>
        <w:rPr>
          <w:lang w:val="ne_NP" w:bidi="ne_NP"/>
        </w:rPr>
        <w:t>यदि मरेकाहरूमध्ये कोही उसका ५ भाइहरूकहाँ जान्छ भने तिनीहरूले निश्चित रूपमा सुन्नेछन् र पश्चात्ताप गर्नेछन् भनेर धनी मानिस भन्छ। अब्राहाम जोड दिन्छन् कि यदि तिनीहरूले मोशा र अगमवक्ताहरूको कुरा सुन्दैनन् भने, कोही मरेकाहरूबाट बिउँतिएर आउँदा पनि तिनीहरूले सुन्ने छैनन्।</w:t>
      </w:r>
    </w:p>
    <w:p>
      <w:pPr/>
      <w:r>
        <w:rPr>
          <w:lang w:val="ne_NP" w:bidi="ne_NP"/>
        </w:rPr>
      </w:r>
      <w:r>
        <w:rPr>
          <w:lang w:val="ne_NP" w:bidi="ne_NP"/>
        </w:rPr>
        <w:t>अभिनय रोक्नुहोस्: धनी मानिसको भूमिका खेल्ने कलाकारलाई कस्तो महसुस भइरहेको छ भनेर सोध्नुहोस्। यस्ता कुराहरू सुन्नुहोस्, "पराजित किनभने मैले गर्न सक्ने केही छैन जस्तो देखिन्छ।" "म दुख र पीडामा छु र म आशा गर्दछु कि यो चाँडै रोकिनेछ।" "लाजरस जहाँ छ, त्यसमा डाह लागेको छ।" "खाँचोमा परेकाहरूप्रति दयालु नहुने मेरो निर्णयमा म पश्चात्ताप गरिरहेको छु। अब म खाँचोमा परेको बेला दया प्राप्त गरिरहेको 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धेरै धनी मानिसको लुगा र उसको भव्य भोजहरूले देखाएको एक धनी मानिसको दृष्टान्त सुनाउनुहुन्छ। लाजरस नाम गरेको एक गरीब मानिसलाई ती धनी मानिसको महलको ढोकामा राखिएको थियो। लाजरस आफ्नो सम्पूर्ण शरीरमा घाउखटिरा आएर बिरामी थिए। लाजरस धनी मानिसको टेबलबाट खसेका खानाका टुक्राको समेत लालसा गर्थे। यसको सट्टा, कुकुरहरूले उहाँको घाउ चाट्थे।</w:t>
      </w:r>
    </w:p>
    <w:p>
      <w:pPr/>
      <w:r>
        <w:rPr>
          <w:lang w:val="ne_NP" w:bidi="ne_NP"/>
        </w:rPr>
      </w:r>
      <w:r>
        <w:rPr>
          <w:lang w:val="ne_NP" w:bidi="ne_NP"/>
        </w:rPr>
        <w:t xml:space="preserve">दुबै मानिसहरू मरे। लाजरलाई </w:t>
      </w:r>
      <w:r>
        <w:rPr>
          <w:b/>
          <w:lang w:val="ne_NP" w:bidi="ne_NP"/>
        </w:rPr>
        <w:t>स्वर्गदूतहरूले</w:t>
      </w:r>
      <w:r>
        <w:rPr>
          <w:lang w:val="ne_NP" w:bidi="ne_NP"/>
        </w:rPr>
        <w:t xml:space="preserve"> </w:t>
      </w:r>
      <w:r>
        <w:rPr>
          <w:b/>
          <w:lang w:val="ne_NP" w:bidi="ne_NP"/>
        </w:rPr>
        <w:t>अब्राहामको काखमा</w:t>
      </w:r>
      <w:r>
        <w:rPr>
          <w:lang w:val="ne_NP" w:bidi="ne_NP"/>
        </w:rPr>
        <w:t xml:space="preserve"> पुर्याए। स्वर्गदूतहरू परमेश्वरका अलौकिक आत्मिक सन्देशवाहकहरू हुन्। तपाईंले स्वर्गदूतहरूको लागि पहिले प्रयोग गर्नुभएको शब्द नै प्रयोग गर्नुहोस्। </w:t>
      </w:r>
      <w:r>
        <w:rPr>
          <w:b/>
          <w:lang w:val="ne_NP" w:bidi="ne_NP"/>
        </w:rPr>
        <w:t>स्वर्गदूतहरूको</w:t>
      </w:r>
      <w:r>
        <w:rPr>
          <w:lang w:val="ne_NP" w:bidi="ne_NP"/>
        </w:rPr>
        <w:t xml:space="preserve"> परिभाषाको लागि मुख्य शब्दावलीमा हेर्नुहोस्। </w:t>
      </w:r>
      <w:r>
        <w:rPr>
          <w:b/>
          <w:lang w:val="ne_NP" w:bidi="ne_NP"/>
        </w:rPr>
        <w:t>अब्राहाम</w:t>
      </w:r>
      <w:r>
        <w:rPr>
          <w:lang w:val="ne_NP" w:bidi="ne_NP"/>
        </w:rPr>
        <w:t xml:space="preserve"> यहूदी धर्मको पिता हुन् र परमेश्वरले ठूलो जाति बनाउने प्रतिज्ञा गर्नुभएको व्यक्ति हुन्।</w:t>
      </w:r>
    </w:p>
    <w:p>
      <w:pPr/>
      <w:r>
        <w:rPr>
          <w:lang w:val="ne_NP" w:bidi="ne_NP"/>
        </w:rPr>
      </w:r>
      <w:r>
        <w:rPr>
          <w:lang w:val="ne_NP" w:bidi="ne_NP"/>
        </w:rPr>
        <w:t xml:space="preserve">धनी मानिस पनि मर्यो र उसलाई गाडियो। उहाँ </w:t>
      </w:r>
      <w:r>
        <w:rPr>
          <w:b/>
          <w:lang w:val="ne_NP" w:bidi="ne_NP"/>
        </w:rPr>
        <w:t>पाताल</w:t>
      </w:r>
      <w:r>
        <w:rPr>
          <w:lang w:val="ne_NP" w:bidi="ne_NP"/>
        </w:rPr>
        <w:t xml:space="preserve"> हुनुहुन्थ्यो। </w:t>
      </w:r>
      <w:r>
        <w:rPr>
          <w:b/>
          <w:lang w:val="ne_NP" w:bidi="ne_NP"/>
        </w:rPr>
        <w:t>पाताल</w:t>
      </w:r>
      <w:r>
        <w:rPr>
          <w:lang w:val="ne_NP" w:bidi="ne_NP"/>
        </w:rPr>
        <w:t xml:space="preserve"> येशूलाई नपछ्याउनेहरूका लागि कष्टको अन्तिम स्थान होइन। यो अन्तिम न्याय नआएसम्म धर्मी र अधर्मी दुवै मानिसहरू मरेपछि जाने ठाउँ हो भनेर विश्वास गरिन्छ।</w:t>
      </w:r>
    </w:p>
    <w:p>
      <w:pPr/>
      <w:r>
        <w:rPr>
          <w:lang w:val="ne_NP" w:bidi="ne_NP"/>
        </w:rPr>
      </w:r>
      <w:r>
        <w:rPr>
          <w:lang w:val="ne_NP" w:bidi="ne_NP"/>
        </w:rPr>
        <w:t xml:space="preserve">धनी मानिसले माथि हेर्छ र अब्राहाम र लाजरलाई देख्छ र अब्राहामलाई </w:t>
      </w:r>
      <w:r>
        <w:rPr>
          <w:b/>
          <w:lang w:val="ne_NP" w:bidi="ne_NP"/>
        </w:rPr>
        <w:t>दयाको</w:t>
      </w:r>
      <w:r>
        <w:rPr>
          <w:lang w:val="ne_NP" w:bidi="ne_NP"/>
        </w:rPr>
        <w:t xml:space="preserve"> निम्ति बिन्ती गर्छ किनभने धनी मानिस </w:t>
      </w:r>
      <w:r>
        <w:rPr>
          <w:b/>
          <w:lang w:val="ne_NP" w:bidi="ne_NP"/>
        </w:rPr>
        <w:t>कष्टमा</w:t>
      </w:r>
      <w:r>
        <w:rPr>
          <w:lang w:val="ne_NP" w:bidi="ne_NP"/>
        </w:rPr>
        <w:t xml:space="preserve"> छ। दया भनेको गम्भीर खाँचोमा परेको व्यक्तिप्रति सद्भाव वा करुणा देखाउनु हो। </w:t>
      </w:r>
      <w:r>
        <w:rPr>
          <w:b/>
          <w:lang w:val="ne_NP" w:bidi="ne_NP"/>
        </w:rPr>
        <w:t>दया</w:t>
      </w:r>
      <w:r>
        <w:rPr>
          <w:lang w:val="ne_NP" w:bidi="ne_NP"/>
        </w:rPr>
        <w:t>को परिभाषाको लागि मुख्य शब्दावली हेर्नुहोस्। यातना भनेको चरम सास्तीका कारण हुने गम्भीर पीडा र छटपटी हो।</w:t>
      </w:r>
    </w:p>
    <w:p>
      <w:pPr/>
      <w:r>
        <w:rPr>
          <w:lang w:val="ne_NP" w:bidi="ne_NP"/>
        </w:rPr>
      </w:r>
      <w:r>
        <w:rPr>
          <w:lang w:val="ne_NP" w:bidi="ne_NP"/>
        </w:rPr>
        <w:t xml:space="preserve">अब्राहामले धनी मानिसलाई उनी र लाजरस पृथ्वीमा हुँदाको तुलनामा अहिले उनीहरूको अवस्था उल्टिएको कुरा सम्झाउनुहुन्छ। अब्राहामले धनी मानिसलाई यो पनि भन्छन् कि त्यहाँ एउटा ठूलो </w:t>
      </w:r>
      <w:r>
        <w:rPr>
          <w:b/>
          <w:lang w:val="ne_NP" w:bidi="ne_NP"/>
        </w:rPr>
        <w:t>खाडल</w:t>
      </w:r>
      <w:r>
        <w:rPr>
          <w:lang w:val="ne_NP" w:bidi="ne_NP"/>
        </w:rPr>
        <w:t xml:space="preserve"> छ जुन कुनै पनि पक्षबाट पार गर्न सकिँदैन। खाडल एक पार गर्न नसकिने दूरी हो।</w:t>
      </w:r>
    </w:p>
    <w:p>
      <w:pPr/>
      <w:r>
        <w:rPr>
          <w:lang w:val="ne_NP" w:bidi="ne_NP"/>
        </w:rPr>
      </w:r>
      <w:r>
        <w:rPr>
          <w:lang w:val="ne_NP" w:bidi="ne_NP"/>
        </w:rPr>
        <w:t>त्यो ठूलो खाडलको तस्वीरलाई फेरि हेर्नुहोस्।</w:t>
      </w:r>
    </w:p>
    <w:p>
      <w:pPr/>
      <w:r>
        <w:rPr>
          <w:lang w:val="ne_NP" w:bidi="ne_NP"/>
        </w:rPr>
      </w:r>
      <w:r>
        <w:rPr>
          <w:lang w:val="ne_NP" w:bidi="ne_NP"/>
        </w:rPr>
        <w:t xml:space="preserve">धनी मानिसले अब्राहामलाई लाजरलाई आफ्ना ५ भाइहरूकहाँ चेतावनी दिन पठाउन भन्छ। अब्राहामले धनी मानिसलाई भन्छन् कि भाइहरूले </w:t>
      </w:r>
      <w:r>
        <w:rPr>
          <w:b/>
          <w:lang w:val="ne_NP" w:bidi="ne_NP"/>
        </w:rPr>
        <w:t>मोशा र अगमवक्ताहरूको कुरा सुन्नुपर्छ</w:t>
      </w:r>
      <w:r>
        <w:rPr>
          <w:lang w:val="ne_NP" w:bidi="ne_NP"/>
        </w:rPr>
        <w:t xml:space="preserve"> । मोशा र अगमवक्ताहरूका लागि अर्को शब्द </w:t>
      </w:r>
      <w:r>
        <w:rPr>
          <w:b/>
          <w:lang w:val="ne_NP" w:bidi="ne_NP"/>
        </w:rPr>
        <w:t>व्यवस्था र अगमवक्ताहरू</w:t>
      </w:r>
      <w:r>
        <w:rPr>
          <w:lang w:val="ne_NP" w:bidi="ne_NP"/>
        </w:rPr>
        <w:t xml:space="preserve"> हो। </w:t>
      </w:r>
      <w:r>
        <w:rPr>
          <w:b/>
          <w:lang w:val="ne_NP" w:bidi="ne_NP"/>
        </w:rPr>
        <w:t>व्यवस्था</w:t>
      </w:r>
      <w:r>
        <w:rPr>
          <w:lang w:val="ne_NP" w:bidi="ne_NP"/>
        </w:rPr>
        <w:t xml:space="preserve"> र </w:t>
      </w:r>
      <w:r>
        <w:rPr>
          <w:b/>
          <w:lang w:val="ne_NP" w:bidi="ne_NP"/>
        </w:rPr>
        <w:t>अगमवक्ता</w:t>
      </w:r>
      <w:r>
        <w:rPr>
          <w:lang w:val="ne_NP" w:bidi="ne_NP"/>
        </w:rPr>
        <w:t>को पूर्ण परिभाषाको लागि मुख्य शब्दावली हेर्नुहोस्।</w:t>
      </w:r>
    </w:p>
    <w:p>
      <w:pPr/>
      <w:r>
        <w:rPr>
          <w:lang w:val="ne_NP" w:bidi="ne_NP"/>
        </w:rPr>
      </w:r>
      <w:r>
        <w:rPr>
          <w:lang w:val="ne_NP" w:bidi="ne_NP"/>
        </w:rPr>
        <w:t xml:space="preserve">धनी मानिस भन्छ कि यदि मरेकाहरूमध्ये कोही उसका ५ भाइहरूकहाँ जान्छ भने, तिनीहरूले निश्चित रूपमा सुन्नेछन् र आफ्ना </w:t>
      </w:r>
      <w:r>
        <w:rPr>
          <w:b/>
          <w:lang w:val="ne_NP" w:bidi="ne_NP"/>
        </w:rPr>
        <w:t>पापहरूबाट</w:t>
      </w:r>
      <w:r>
        <w:rPr>
          <w:lang w:val="ne_NP" w:bidi="ne_NP"/>
        </w:rPr>
        <w:t xml:space="preserve"> </w:t>
      </w:r>
      <w:r>
        <w:rPr>
          <w:b/>
          <w:lang w:val="ne_NP" w:bidi="ne_NP"/>
        </w:rPr>
        <w:t>पश्चाताप</w:t>
      </w:r>
      <w:r>
        <w:rPr>
          <w:lang w:val="ne_NP" w:bidi="ne_NP"/>
        </w:rPr>
        <w:t xml:space="preserve"> गर्नेछन्। अब्राहाम दृढताका साथ भन्छन् कि यदि तिनीहरूले मोशा र अगमवक्ताहरूको कुरा सुन्दैनन् भने, कोही मरेकाहरूबाट बिउँतिएर आउँदा पनि तिनीहरूले सुन्ने छैनन्। पश्चात्ताप गर्नु भनेको तपाईंले गरिरहनुभएको कामबाट फरक दिशामा फर्किनु हो। </w:t>
      </w:r>
      <w:r>
        <w:rPr>
          <w:b/>
          <w:lang w:val="ne_NP" w:bidi="ne_NP"/>
        </w:rPr>
        <w:t>पाप</w:t>
      </w:r>
      <w:r>
        <w:rPr>
          <w:lang w:val="ne_NP" w:bidi="ne_NP"/>
        </w:rPr>
        <w:t xml:space="preserve"> र </w:t>
      </w:r>
      <w:r>
        <w:rPr>
          <w:b/>
          <w:lang w:val="ne_NP" w:bidi="ne_NP"/>
        </w:rPr>
        <w:t>पश्चात्ताप</w:t>
      </w:r>
      <w:r>
        <w:rPr>
          <w:lang w:val="ne_NP" w:bidi="ne_NP"/>
        </w:rPr>
        <w:t>को परिभाषाको लागि मुख्य शब्दावलीमा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17:1–10</w:t>
      </w:r>
      <w:r>
        <w:rPr>
          <w:lang w:val="ne_NP" w:bidi="ne_NP"/>
        </w:rPr>
      </w:r>
    </w:p>
    <w:p>
      <w:pPr>
        <w:pStyle w:val="Heading3"/>
      </w:pPr>
      <w:r>
        <w:rPr>
          <w:lang w:val="ne_NP" w:bidi="ne_NP"/>
        </w:rPr>
        <w:t>Step 1</w:t>
      </w:r>
    </w:p>
    <w:p>
      <w:pPr/>
      <w:r>
        <w:rPr>
          <w:lang w:val="ne_NP" w:bidi="ne_NP"/>
        </w:rPr>
      </w:r>
      <w:r>
        <w:rPr>
          <w:lang w:val="ne_NP" w:bidi="ne_NP"/>
        </w:rPr>
        <w:t>लूका १७:१–१०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आफ्ना चेलाहरूलाई सम्बोधन गर्नुहुन्छ। चेलाहरू येशूलाई पछ्याउने मानिसहरू हुन्। यहाँ यसले येशूका १२ सबैभन्दा नजिकका चेलाहरूभन्दा बढीलाई जनाउँछ। लूकाले पछि सबैभन्दा नजिकका १२ चेलाहरूलाई "प्रेरितहरू" भनेर यसलाई थप स्पष्ट पार्छन्। फरिसीहरू अझै भीडमा छन् र त्यसैले तिनीहरूले येशूले भन्नुभएको सबै कुरा सुनिरहेका छन्। येशूले अघिल्लो खण्डहरूबाट आफ्नो शिक्षालाई जारी राख्दै हुनुहुन्छ भनेर हामी मान्छौं। तर, पाठमा समय वा ठाउँको कुनै संकेत छैन।</w:t>
      </w:r>
    </w:p>
    <w:p>
      <w:pPr/>
      <w:r>
        <w:rPr>
          <w:lang w:val="ne_NP" w:bidi="ne_NP"/>
        </w:rPr>
      </w:r>
      <w:r>
        <w:rPr>
          <w:lang w:val="ne_NP" w:bidi="ne_NP"/>
        </w:rPr>
        <w:t>येशूले आफ्ना चेलाहरूलाई पाप गर्ने प्रलोभन बिल्कुल आउनेछ भनेर भन्नुहुन्छ। केही संस्करणहरूले पापको प्रलोभनलाई "ठेस लाग्ने कुरा" को रूपमा अनुवाद गर्छन्। "ठोकरको कारण" भन्ने शब्द एउटा पासो वा धराप हो जुन कसैले जनावर समात्न प्रयोग गर्दछ।</w:t>
      </w:r>
    </w:p>
    <w:p>
      <w:pPr/>
      <w:r>
        <w:rPr>
          <w:lang w:val="ne_NP" w:bidi="ne_NP"/>
        </w:rPr>
      </w:r>
      <w:r>
        <w:rPr>
          <w:lang w:val="ne_NP" w:bidi="ne_NP"/>
        </w:rPr>
        <w:t>रोक्नुहोस् र पशु पासोको तस्वीर हेर्नुहोस्।</w:t>
      </w:r>
    </w:p>
    <w:p>
      <w:pPr/>
      <w:r>
        <w:rPr>
          <w:lang w:val="ne_NP" w:bidi="ne_NP"/>
        </w:rPr>
      </w:r>
      <w:r>
        <w:rPr>
          <w:lang w:val="ne_NP" w:bidi="ne_NP"/>
        </w:rPr>
        <w:t>अरूलाई पाप गराउनेहरूले ठूलो कठिनाई र संकट सहने छन् भनेर येशूले चेलाहरूलाई भन्नुहुन्छ। येशू भन्नुहुन्छ कि यी सानाहरूलाई पाप गर्न लगाउनेहरूका निम्ति तिनीहरूको घाँटीमा एउटा जाँतोको ढुङ्गा बाँधेर समुद्रमा फ्याँकिनु नै तिनीहरूका लागि उत्तम वा अझ अनुकूल हुनेछ। "यी सानाहरू" ले असुरक्षित मानिसहरू, धेरै कुराहरू नजानेका मानिसहरू वा तल्लो स्तरका मानिसहरूलाई जनाउँछ। जाँतो भनेको मिलमा घुम्ने बेला अन्न पिँध्न प्रयोग गरिने धेरै ठूलो ढुङ्गा हो। जाँतो ढुङ्गाको तौल लगभग १५०० किलोग्राम छ।</w:t>
      </w:r>
    </w:p>
    <w:p>
      <w:pPr/>
      <w:r>
        <w:rPr>
          <w:lang w:val="ne_NP" w:bidi="ne_NP"/>
        </w:rPr>
      </w:r>
      <w:r>
        <w:rPr>
          <w:lang w:val="ne_NP" w:bidi="ne_NP"/>
        </w:rPr>
        <w:t>रोक्नुहोस् र चक्की ढुङ्गाको तस्वीर हेर्नुहोस्।</w:t>
      </w:r>
    </w:p>
    <w:p>
      <w:pPr/>
      <w:r>
        <w:rPr>
          <w:lang w:val="ne_NP" w:bidi="ne_NP"/>
        </w:rPr>
      </w:r>
      <w:r>
        <w:rPr>
          <w:lang w:val="ne_NP" w:bidi="ne_NP"/>
        </w:rPr>
        <w:t>येशूले चेलाहरूलाई चेतावनी दिनुहुन्छ। उहाँले तिनीहरूलाई होशियार रहन भन्नुहुन्छ। यदि तिनीहरूका भाइहरूमध्ये एक जनाले वा अन्य विश्वासीले तिनीहरूको विरुद्धमा पाप गर्छ भने, चेलाहरूलाई उसलाई हप्काउन वा कडा असहमति प्रकट गर्न भनिन्छ। तपाईंले उसलाई हप्काएपछि त्यो भाइले पश्चात्ताप गर्छ भने उसलाई क्षमा गर्नुहोस्। पश्चात्ताप भनेको कुनै विशेष व्यवहारबाट अलग हुनु र कुराहरू फरक ढंगले गर्नु हो। क्षमा भनेको कुनै व्यक्तिले आफूलाई अन्याय गर्नेलाई दण्ड दिने अधिकार त्याग्ने अवस्था हो। येशू भन्नुहुन्छ कि यदि त्यो व्यक्तिले चेलाहरू विरुद्ध ७ पटक अपराध गर्छ र ७ पटक पश्चात्ताप गर्छ भने पनि चेलाहरूले उसलाई प्रत्येक पटक क्षमा गर्नुपर्छ। सात अङ्कले कसैले अरू कसैलाई धेरै धेरै पटक अन्याय गर्छ भन्ने कुरालाई बुझाउँछ।</w:t>
      </w:r>
    </w:p>
    <w:p>
      <w:pPr/>
      <w:r>
        <w:rPr>
          <w:lang w:val="ne_NP" w:bidi="ne_NP"/>
        </w:rPr>
      </w:r>
      <w:r>
        <w:rPr>
          <w:lang w:val="ne_NP" w:bidi="ne_NP"/>
        </w:rPr>
        <w:t>रोक्नुहोस् र टोलीको रूपमा छलफल गर्नुहोस्: कसैले अर्को व्यक्तिमाथि अन्याय गरेको र उसले पश्चात्ताप गरेपछि ती व्यक्तिले उसलाई क्षमा दिएको कुनै घटनाको बारेमा कथा सुनाउनुहोस्। जब तपाईंको संस्कृतिमा कसैले अर्को व्यक्तिलाई चोट पुर्याउँछ, तब उनीहरूले आफ्नो व्यवहारको लागि क्षमाप्रार्थी भएको कसरी देखाउँछन्? तिनीहरूले क्षमा गर्छन् भनेर अर्को व्यक्तिले कसरी देखाउँछ?</w:t>
      </w:r>
    </w:p>
    <w:p>
      <w:pPr/>
      <w:r>
        <w:rPr>
          <w:lang w:val="ne_NP" w:bidi="ne_NP"/>
        </w:rPr>
      </w:r>
      <w:r>
        <w:rPr>
          <w:lang w:val="ne_NP" w:bidi="ne_NP"/>
        </w:rPr>
        <w:t>अब लूकाले येशूका सबैभन्दा नजिकका अनुयायीहरूलाई "प्रेरितहरू" भन्छन् किनभने "प्रेरितहरू" को अर्थ विशेष दूतहरू हो। प्रेरितहरूले प्रभु वा येशूलाई उनीहरूको विश्वास वा येशूमाथिको भरोसा बढाउन आग्रह गरे। लूकाले येशूलाई परमेश्वरको रूपमा पुष्टि गर्न येशूलाई प्रभु भनेर सम्बोधन गर्छन्। प्रेरितहरूले एक अर्काका अपराधहरू क्षमा गर्ने आज्ञाप्रति प्रतिक्रिया दिइरहेका जस्तो देखिन्छ। प्रेरितहरू येशूलाई अझ बढी भरोसा गर्न र मानिसहरूले गल्ती गर्दा पनि क्षमा गरेर उहाँलाई पछ्याउन अझ वफादार हुन चाहन्छन्। लूकाले फेरि येशूलाई प्रभु भनी सम्बोधन गर्छन्। येशूले प्रेरितहरूलाई भन्नुहुन्छ कि यदि तिनीहरूको विश्वास एउटा तोरीको दाना जत्तिकै सानो भए पनि तिनीहरूले किम्बुको रूखलाई 'आफै उखेलिएर समुद्रमा फालिए' भन्न सक्थे, र त्यो हुने थियो। येशूले प्रेरितहरूलाई तिनीहरूसँग त्यति ठूलो विश्वास छैन भनेर भनिरहनुभएको छैन। येशूले भन्दै हुनुहुन्छ कि विश्वासको आकार महत्त्वपूर्ण छैन, बरु त्यो विश्वासको अभ्यास आवश्यक छ। त्यो संस्कृतिमा रायोको बीउले प्रायः सबैभन्दा साना वा सबैभन्दा कम मात्रा भएका कुराहरूको प्रतीकका रूपमा काम गर्थ्यो। किम्बुको रूख लगभग ६ मिटर जति अग्लो हुने र धेरै बलियो जरा भएको रूख थियो। येशूले "यो शहतूतको रूख" भन्नुभएको तथ्यले तिनीहरूको नजिकै एउटा रूख हुनुपर्छ भन्ने कुरालाई संकेत गर्छ।</w:t>
      </w:r>
    </w:p>
    <w:p>
      <w:pPr/>
      <w:r>
        <w:rPr>
          <w:lang w:val="ne_NP" w:bidi="ne_NP"/>
        </w:rPr>
      </w:r>
      <w:r>
        <w:rPr>
          <w:lang w:val="ne_NP" w:bidi="ne_NP"/>
        </w:rPr>
        <w:t>रोक्नुहोस् र टोलीको रूपमा छलफल गर्नुहोस्: रोक्नुहोस् र तोरीको बीउ र किम्बुको रूखको तस्वीर हेर्नुहोस्। तपाईंको संस्कृतिको सबैभन्दा सानो बीउ मध्ये एक के हो? तपाईंले सबैभन्दा सानो कुरालाई कसरी वर्णन गर्नुहुन्छ? तपाईंले धेरै ठूलो र बलियो कुरालाई कसरी वर्णन गर्नुहुन्छ?</w:t>
      </w:r>
    </w:p>
    <w:p>
      <w:pPr/>
      <w:r>
        <w:rPr>
          <w:lang w:val="ne_NP" w:bidi="ne_NP"/>
        </w:rPr>
      </w:r>
      <w:r>
        <w:rPr>
          <w:lang w:val="ne_NP" w:bidi="ne_NP"/>
        </w:rPr>
        <w:t>त्यसपछि येशूले नकारात्मक जवाफको आशा गर्ने लामो प्रश्नको रूपमा एउटा दृष्टान्त सुनाउनुहुन्छ। फेरि, दृष्टान्त एउटा यस्तो कथा हो जसले दैनिक परिस्थितिको प्रयोग गरेर गहिरो आध्यात्मिक कुरा बुझाउँछ। येशूले खेत जोतेर वा भेडाहरू चराएर फर्केको नोकरको उदाहरण प्रयोग गर्नुहुन्छ। येशूले सोध्नुहुन्छ कि तिनीहरूमध्ये कति जनाले आफ्नो नोकरलाई भित्र आउन र तिनीहरूसँग खाना खान भन्थे। अधिकांश मानिसहरूले कोही पनि होइन भन्ने थिए। तिनीहरूले नोकरलाई लुगा फेर्न र मालिकलाई मालिकको खाना पस्कन भन्थे। त्यसपछि मालिकले खाइसकेपछि नोकरले खान सक्छ। येशूले फेरि नकारात्मक जवाफको आशा गर्ने अर्को प्रश्न सोध्नुहुन्छ। के मालिकले नोकरलाई उसले अह्राएको काम गरेकोमा "धन्यवाद" दिन्छ र? यहाँ धन्यवाद भनेको मौखिक कृतज्ञता मात्र होइन, बरु मालिकलाई नोकरको ऋणी बनाउनु हो। येशूले तिनीहरूलाई भन्नुहुन्छ कि आफूलाई दिइएको काम पूरा गरेपछि तिनीहरूले आफूलाई "बेकामका दासहरू" ठान्नुपर्छ। अयोग्य हुनुलाई विशेष व्यवहार वा विशेष अनुग्रहको पात्र नभएको मानिन्छ। यो विशेष गरी फरिसीहरूको यहूदी मनोवृत्तिमाथि गरिएको एउटा प्रहार हो। यदि कसैले राम्रा कामहरू गर्छ भने परमेश्वरले तिनीहरूलाई इनाम दिनुपर्छ भनेर तिनीहरूले बहस गरे।</w:t>
      </w:r>
    </w:p>
    <w:p>
      <w:pPr/>
      <w:r>
        <w:rPr>
          <w:lang w:val="ne_NP" w:bidi="ne_NP"/>
        </w:rPr>
      </w:r>
      <w:r>
        <w:rPr>
          <w:lang w:val="ne_NP" w:bidi="ne_NP"/>
        </w:rPr>
        <w:t>रोक्नुहोस् र टोलीको रूपमा छलफल गर्नुहोस्: तपाईंको संस्कृतिमा परमेश्वरले परमेश्वरको लागि राम्रा काम गर्ने मानिसहरूलाई कसरी जवाफ दिनुहुन्छ भन्ने तपाईंलाई लाग्छ? तपाईं उहाँप्रति आज्ञाकारी हुनुभएकोले परमेश्वरले तपाईंलाई कुनै खास तरिकाले आशिष दिनुहुनेछ भनी तपाईंले सोच्नुभएको समयको बारेमा एउटा कथा सुनाउनुहोस्।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येशूले चेलाहरूलाई सम्बोधन गर्नुहुन्छ। येशूले तिनीहरूलाई भन्नुहुन्छ कि मानिसहरूलाई पाप गर्ने कुराहरू निश्चित रूपमा आउनेछन्। तर ती मानिसहरूलाई धिक्कार छ, जसले अरूलाई प्रलोभनमा पार्छन् र पाप गर्न लगाउँछन्। यी कमजोर व्यक्तिहरूमध्ये कसैलाई ठोकर खुवाउनुभन्दा आफ्नो घाँटीमा एउटा ठूलो ढुङ्गा झुण्ड्याएर समुद्रमा फालिएर मर्नु तिनीहरूका लागि उत्तम हुनेछ।</w:t>
      </w:r>
    </w:p>
    <w:p>
      <w:pPr/>
      <w:r>
        <w:rPr>
          <w:lang w:val="ne_NP" w:bidi="ne_NP"/>
        </w:rPr>
      </w:r>
      <w:r>
        <w:rPr>
          <w:b/>
          <w:lang w:val="ne_NP" w:bidi="ne_NP"/>
        </w:rPr>
        <w:t>दोस्रो दृश्य:</w:t>
      </w:r>
      <w:r>
        <w:rPr>
          <w:lang w:val="ne_NP" w:bidi="ne_NP"/>
        </w:rPr>
        <w:t xml:space="preserve"> येशूले चेलाहरूलाई होसियार रहन चेतावनी दिनुहुन्छ र ख्रीष्टमा भएका कुनै भाइले पाप गरेमा उसलाई हप्काउन भन्नुहुन्छ। तिनीहरू विरुद्ध जति पटक पाप गरिए तापनि तिनीहरूले क्षमाको जीवन बिताउनुपर्छ। प्रेरितहरूले येशूलाई आफ्नो विश्वास बढाउन आग्रह गर्छन्।</w:t>
      </w:r>
    </w:p>
    <w:p>
      <w:pPr/>
      <w:r>
        <w:rPr>
          <w:lang w:val="ne_NP" w:bidi="ne_NP"/>
        </w:rPr>
      </w:r>
      <w:r>
        <w:rPr>
          <w:b/>
          <w:lang w:val="ne_NP" w:bidi="ne_NP"/>
        </w:rPr>
        <w:t>तेस्रो दृश्य:</w:t>
      </w:r>
      <w:r>
        <w:rPr>
          <w:lang w:val="ne_NP" w:bidi="ne_NP"/>
        </w:rPr>
        <w:t xml:space="preserve"> येशूले चेलाहरूलाई भन्नुहुन्छ कि यदि तिनीहरूले तोरीको दाना जत्तिको विश्वास राख्छन् भने तिनीहरूले एउटा धेरै बलियो अग्लो रूखलाई जरादेखि उखेलिएर समुद्रमा गएर रोपिइजा भन्न सक्छन् र त्यसले आज्ञा पालन गर्नेछ।</w:t>
      </w:r>
    </w:p>
    <w:p>
      <w:pPr/>
      <w:r>
        <w:rPr>
          <w:lang w:val="ne_NP" w:bidi="ne_NP"/>
        </w:rPr>
      </w:r>
      <w:r>
        <w:rPr>
          <w:b/>
          <w:lang w:val="ne_NP" w:bidi="ne_NP"/>
        </w:rPr>
        <w:t>चौथो दृश्य:</w:t>
      </w:r>
      <w:r>
        <w:rPr>
          <w:lang w:val="ne_NP" w:bidi="ne_NP"/>
        </w:rPr>
        <w:t xml:space="preserve"> येशूले आफूबाट अपेक्षित कर्तव्य पूरा गर्ने नोकरलाई कसरी विशेष धन्यवाद वा मान्यताको आवश्यक पर्दैन भन्ने बारेमा कुरा गर्नुहुन्छ। त्यसै गरी, चेलाहरूले आफूलाई दिइएको आज्ञा पालन गरेकोमा प्रशंसाको लागि अयोग्य ठान्नुपर्छ।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चेलाहरूको समूह</w:t>
      </w:r>
    </w:p>
    <w:p>
      <w:pPr>
        <w:pStyle w:val="ListBullet"/>
        <w:spacing w:line="240" w:lineRule="auto"/>
        <w:ind w:left="720"/>
      </w:pPr>
      <w:r>
        <w:rPr>
          <w:lang w:val="ne_NP" w:bidi="ne_NP"/>
        </w:rPr>
      </w:r>
      <w:r>
        <w:rPr>
          <w:lang w:val="ne_NP" w:bidi="ne_NP"/>
        </w:rPr>
        <w:t>अरूलाई पाप गर्न लगाउने मानिसहरू</w:t>
      </w:r>
    </w:p>
    <w:p>
      <w:pPr>
        <w:pStyle w:val="ListBullet"/>
        <w:spacing w:line="240" w:lineRule="auto"/>
        <w:ind w:left="720"/>
      </w:pPr>
      <w:r>
        <w:rPr>
          <w:lang w:val="ne_NP" w:bidi="ne_NP"/>
        </w:rPr>
      </w:r>
      <w:r>
        <w:rPr>
          <w:lang w:val="ne_NP" w:bidi="ne_NP"/>
        </w:rPr>
        <w:t>साना नानीहरू</w:t>
      </w:r>
    </w:p>
    <w:p>
      <w:pPr>
        <w:pStyle w:val="ListBullet"/>
        <w:spacing w:line="240" w:lineRule="auto"/>
        <w:ind w:left="720"/>
      </w:pPr>
      <w:r>
        <w:rPr>
          <w:lang w:val="ne_NP" w:bidi="ne_NP"/>
        </w:rPr>
      </w:r>
      <w:r>
        <w:rPr>
          <w:lang w:val="ne_NP" w:bidi="ne_NP"/>
        </w:rPr>
        <w:t>ख्रीष्टमा भाइ/बहिनी</w:t>
      </w:r>
    </w:p>
    <w:p>
      <w:pPr>
        <w:pStyle w:val="ListBullet"/>
        <w:spacing w:line="240" w:lineRule="auto"/>
        <w:ind w:left="720"/>
      </w:pPr>
      <w:r>
        <w:rPr>
          <w:lang w:val="ne_NP" w:bidi="ne_NP"/>
        </w:rPr>
      </w:r>
      <w:r>
        <w:rPr>
          <w:lang w:val="ne_NP" w:bidi="ne_NP"/>
        </w:rPr>
        <w:t>प्रेरितहरू (१२)</w:t>
      </w:r>
    </w:p>
    <w:p>
      <w:pPr>
        <w:pStyle w:val="ListBullet"/>
        <w:spacing w:line="240" w:lineRule="auto"/>
        <w:ind w:left="720"/>
      </w:pPr>
      <w:r>
        <w:rPr>
          <w:lang w:val="ne_NP" w:bidi="ne_NP"/>
        </w:rPr>
      </w:r>
      <w:r>
        <w:rPr>
          <w:lang w:val="ne_NP" w:bidi="ne_NP"/>
        </w:rPr>
        <w:t>किम्बुको रूख</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मालिक</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चेलाहरूलाई सम्बोधन गर्नुहुन्छ। केही संस्करणहरू "एक दिन येशूले आफ्ना चेलाहरूलाई भन्नुहुन्छ" बाट सुरु हुन्छन्, जसले कुनै निश्चित समय वा दिन नतोकिएको कुरा संकेत गर्छन्। केही संस्करणहरू "उहाँले चेलाहरूलाई भन्नुभयो" बाट सुरु हुन्छन्, जसको अर्थ येशू चेलाहरूसँग कुरा गरिरहनुभएको थियो। अन्य संस्करणहरू "र येशूले चेलाहरूलाई भन्नुभयो" बाट सुरु हुन्छन्। यसले अघिल्लो दृश्य र सेटिङको निरन्तरता जनाउँछ। येशूले चेलाहरूलाई भन्नुहुन्छ कि मानिसहरूलाई पापमा फसाउने कुराहरू नआउनु असम्भव छ। तर धिक्कार छ त्यस व्यक्तिलाई, जसद्वारा ती आउँछन्। "धिक्कार मानिसहरूलाई" भन्ने अर्थ मानिसहरूकहाँ खराब कुराहरू आउनेछन् भन्ने हो। अरूलाई पाप गर्न लगाउने मानिसहरूका लागि कमजोरहरूमध्ये कसैलाई ठेस पुऱ्याउनुभन्दा आफ्नो घाँटीमा एउटा ठूलो ढुङ्गा झुण्ड्याएर समुद्रमा फालिएर मर्नु नै धेरै उत्तम हुनेछ।</w:t>
      </w:r>
    </w:p>
    <w:p>
      <w:pPr/>
      <w:r>
        <w:rPr>
          <w:lang w:val="ne_NP" w:bidi="ne_NP"/>
        </w:rPr>
      </w:r>
      <w:r>
        <w:rPr>
          <w:lang w:val="ne_NP" w:bidi="ne_NP"/>
        </w:rPr>
        <w:t>टोलीको रूपमा, एउटा यस्तो ठाउँ बनाउनुहोस् जहाँ तपाईंले त्यो ठाउँभरि ढुङ्गा, कुर्सी, बक्स, टेबल जस्ता कुनै पनि प्रकारका अवरोधहरू राख्न सक्नुहुन्छ। जोडी बनाउनुहोस्। एक व्यक्तिको आँखामा पट्टी बाँध्न लगाउनुहोस् र अर्कोलाई चाहिँ देख्न दिनुहोस्। हेर्ने व्यक्तिलाई आँखामा पट्टी बाँधिएको व्यक्तिलाई अवरोधहरूका बीचबाट कुनै पनि अवरोधमा नठोकिईकन ठाउँको एक छेउबाट अर्को छेउमा डोर्याउन लगाउनुहोस्। आफ्नो आवाजले मात्र उनीहरूलाई पहिले कहाँ जाने भनेर बताउँदै डोऱ्याउनुहोस्। त्यसपछि भूमिका बदल्नुहोस् र दोस्रो व्यक्तिले उनीहरूलाई हात समाती डोऱ्याउँछ। नेतृत्व गर्न कति सजिलो वा गाह्रो थियो भनेर छलफल गर्नुहोस्। के हात समातेर वा आवाजको माध्यमबाट नेतृत्व गर्न सजिलो थियो?</w:t>
      </w:r>
    </w:p>
    <w:p>
      <w:pPr/>
      <w:r>
        <w:rPr>
          <w:lang w:val="ne_NP" w:bidi="ne_NP"/>
        </w:rPr>
      </w:r>
      <w:r>
        <w:rPr>
          <w:lang w:val="ne_NP" w:bidi="ne_NP"/>
        </w:rPr>
        <w:t>येशूले चेलाहरूलाई सचेत रहन र यदि कुनै अर्को विश्वासीले तिनीहरूका विरुद्धमा पाप गरेमा उसलाई हप्काउन चेतावनी दिनुहुन्छ। यदि त्यो विश्वासीले तिनीहरूको विरुद्धमा दिनमा ७ पटक पाप गर्छ र प्रत्येक पटक पश्चात्ताप गर्न आउँछ भने पनि चेलाहरूले क्षमा गर्नुपर्छ। प्रेरितहरूले प्रभु येशूलाई भन्छन्, "हाम्रो विश्वासलाई बढाउनुहोस्।"</w:t>
      </w:r>
    </w:p>
    <w:p>
      <w:pPr/>
      <w:r>
        <w:rPr>
          <w:lang w:val="ne_NP" w:bidi="ne_NP"/>
        </w:rPr>
      </w:r>
      <w:r>
        <w:rPr>
          <w:lang w:val="ne_NP" w:bidi="ne_NP"/>
        </w:rPr>
        <w:t xml:space="preserve">तिनीहरूसँग रायोको दाना जत्तिकै </w:t>
      </w:r>
      <w:r>
        <w:rPr>
          <w:b/>
          <w:lang w:val="ne_NP" w:bidi="ne_NP"/>
        </w:rPr>
        <w:t>यदि</w:t>
      </w:r>
      <w:r>
        <w:rPr>
          <w:lang w:val="ne_NP" w:bidi="ne_NP"/>
        </w:rPr>
        <w:t xml:space="preserve"> विश्वास थियो भने त्यसले तिनीहरूको विश्वास ठूलो छैन भन्ने सङ्केत गर्छ भन्ने येशूको टिप्पणीको आशय होइन। येशूले तिनीहरूलाई भन्दै हुनुहुन्छ कि तिनीहरूसँग भएको त्यो विश्वासलाई तिनीहरूले कार्यमा उतार्न आवश्यक छ। येशू चेलाहरूलाई भन्नुहुन्छ कि यदि तिनीहरूले तोरीको दाना जत्रो विश्वास राखे भने तिनीहरूले एउटा धेरै बलियो अग्लो रूखलाई 'जरासहित उखेलिएर समुद्रमा गएर रोपिइजा' भन्न सक्छन् र त्यसले आज्ञा पालन गर्नेछ। येशूले "यो किम्बुको रूख" भन्ने वाक्यांश प्रयोग गर्नुहुन्छ, जसको अर्थ सायद तिनीहरूको धेरै नजिकै एउटा छ।</w:t>
      </w:r>
    </w:p>
    <w:p>
      <w:pPr/>
      <w:r>
        <w:rPr>
          <w:lang w:val="ne_NP" w:bidi="ne_NP"/>
        </w:rPr>
      </w:r>
      <w:r>
        <w:rPr>
          <w:lang w:val="ne_NP" w:bidi="ne_NP"/>
        </w:rPr>
        <w:t>रायो को बीउ र किम्बुको रूखको तस्वीर फेरि हेर्नुहोस्।</w:t>
      </w:r>
    </w:p>
    <w:p>
      <w:pPr/>
      <w:r>
        <w:rPr>
          <w:lang w:val="ne_NP" w:bidi="ne_NP"/>
        </w:rPr>
      </w:r>
      <w:r>
        <w:rPr>
          <w:lang w:val="ne_NP" w:bidi="ne_NP"/>
        </w:rPr>
        <w:t>येशू यस बारेमा कुरा गर्नुहुन्छ कि कसरी आफ्नो अपेक्षित कर्तव्य पूरा गर्ने नोकरलाई विशेष धन्यवाद वा पहिचान दिनु आवश्यक हुँदैन। त्यसै गरी, चेलाहरूले आफूलाई दिइएको आज्ञा पालन गरेकोमा प्रशंसाको लागि अयोग्य ठान्नुपर्छ।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चेलाहरूको समूह</w:t>
      </w:r>
    </w:p>
    <w:p>
      <w:pPr>
        <w:pStyle w:val="ListBullet"/>
        <w:spacing w:line="240" w:lineRule="auto"/>
        <w:ind w:left="720"/>
      </w:pPr>
      <w:r>
        <w:rPr>
          <w:lang w:val="ne_NP" w:bidi="ne_NP"/>
        </w:rPr>
      </w:r>
      <w:r>
        <w:rPr>
          <w:lang w:val="ne_NP" w:bidi="ne_NP"/>
        </w:rPr>
        <w:t>अरूलाई पाप गराउने मानिसहरू, जसको घाँटीमा ठूलो ढुङ्गा बाँधिएको हुन्छ</w:t>
      </w:r>
    </w:p>
    <w:p>
      <w:pPr>
        <w:pStyle w:val="ListBullet"/>
        <w:spacing w:line="240" w:lineRule="auto"/>
        <w:ind w:left="720"/>
      </w:pPr>
      <w:r>
        <w:rPr>
          <w:lang w:val="ne_NP" w:bidi="ne_NP"/>
        </w:rPr>
      </w:r>
      <w:r>
        <w:rPr>
          <w:lang w:val="ne_NP" w:bidi="ne_NP"/>
        </w:rPr>
        <w:t>साना नानीहरू</w:t>
      </w:r>
    </w:p>
    <w:p>
      <w:pPr>
        <w:pStyle w:val="ListBullet"/>
        <w:spacing w:line="240" w:lineRule="auto"/>
        <w:ind w:left="720"/>
      </w:pPr>
      <w:r>
        <w:rPr>
          <w:lang w:val="ne_NP" w:bidi="ne_NP"/>
        </w:rPr>
      </w:r>
      <w:r>
        <w:rPr>
          <w:lang w:val="ne_NP" w:bidi="ne_NP"/>
        </w:rPr>
        <w:t>ख्रीष्टमा भाइ/बहिनी</w:t>
      </w:r>
    </w:p>
    <w:p>
      <w:pPr>
        <w:pStyle w:val="ListBullet"/>
        <w:spacing w:line="240" w:lineRule="auto"/>
        <w:ind w:left="720"/>
      </w:pPr>
      <w:r>
        <w:rPr>
          <w:lang w:val="ne_NP" w:bidi="ne_NP"/>
        </w:rPr>
      </w:r>
      <w:r>
        <w:rPr>
          <w:lang w:val="ne_NP" w:bidi="ne_NP"/>
        </w:rPr>
        <w:t>प्रेरितहरू (१२)</w:t>
      </w:r>
    </w:p>
    <w:p>
      <w:pPr>
        <w:pStyle w:val="ListBullet"/>
        <w:spacing w:line="240" w:lineRule="auto"/>
        <w:ind w:left="720"/>
      </w:pPr>
      <w:r>
        <w:rPr>
          <w:lang w:val="ne_NP" w:bidi="ne_NP"/>
        </w:rPr>
      </w:r>
      <w:r>
        <w:rPr>
          <w:lang w:val="ne_NP" w:bidi="ne_NP"/>
        </w:rPr>
        <w:t>किम्बुको रूख</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मालिक</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येशूले चेलाहरूलाई के भन्दै हुनुहुन्छ, सोहीअनुसार अभिनय गर्ने कुरा निश्चित गर्नुहोस्।</w:t>
      </w:r>
    </w:p>
    <w:p>
      <w:pPr/>
      <w:r>
        <w:rPr>
          <w:lang w:val="ne_NP" w:bidi="ne_NP"/>
        </w:rPr>
      </w:r>
      <w:r>
        <w:rPr>
          <w:lang w:val="ne_NP" w:bidi="ne_NP"/>
        </w:rPr>
        <w:t>येशूले चेलाहरूलाई सम्बोधन गर्नुहुन्छ। येशूले तिनीहरूलाई भन्नुहुन्छ कि मानिसहरूलाई पापमा फसाउने कुराहरू नआउनु असम्भव छ। तर धिक्कार छ त्यस व्यक्तिलाई, जसद्वारा ती आउँछन्। यी सानाहरूमध्ये कसैलाई ठोकर खुवाउनुभन्दा त आफ्नो घाँटीमा एउटा ठूलो ढुङ्गा झुण्ड्याएर समुद्रमा फ्याँकिनु र मर्नु नै तिनीहरूका लागि उत्तम हुनेछ।</w:t>
      </w:r>
    </w:p>
    <w:p>
      <w:pPr/>
      <w:r>
        <w:rPr>
          <w:lang w:val="ne_NP" w:bidi="ne_NP"/>
        </w:rPr>
      </w:r>
      <w:r>
        <w:rPr>
          <w:lang w:val="ne_NP" w:bidi="ne_NP"/>
        </w:rPr>
        <w:t xml:space="preserve">येशूले चेलाहरूलाई सचेत रहन र यदि कुनै अर्को विश्वासीले तिनीहरूका विरुद्धमा पाप गरेमा उसलाई हप्काउन चेतावनी दिनुहुन्छ। यदि त्यो विश्वासीले तिनीहरूको विरुद्धमा दिनमा ७ पटक पाप गर्छ र प्रत्येक पटक पश्चात्ताप गर्न आउँछ भने पनि चेलाहरूले क्षमा गर्नुपर्छ। </w:t>
      </w:r>
    </w:p>
    <w:p>
      <w:pPr/>
      <w:r>
        <w:rPr>
          <w:lang w:val="ne_NP" w:bidi="ne_NP"/>
        </w:rPr>
      </w:r>
      <w:r>
        <w:rPr>
          <w:lang w:val="ne_NP" w:bidi="ne_NP"/>
        </w:rPr>
        <w:t>अभिनय रोक्नुहोस्: चेलाहरूको भूमिका खेल्नेहरूलाई कस्तो महसुस भइरहेको छ भनेर सोध्नुहोस्। यस्ता कुराहरू सुन्नुहोस्, "मलाई गलत गर्ने व्यक्तिसँग म कति चाँडै रिसाउन पुग्छु भन्ने कुराले म व्याकुल छु।" "येशूले भन्नुभएको कुरालाई म साँच्चै पालना गर्न सक्छु भन्ने कुरामा म निश्चित छैन।" "व्यावहारिक रूपमा त्यो कसरी गर्ने भन्ने बारेमा चिन्तित छु।" अभिनय फेरि सुरु गर्नुहोस्।</w:t>
      </w:r>
    </w:p>
    <w:p>
      <w:pPr/>
      <w:r>
        <w:rPr>
          <w:lang w:val="ne_NP" w:bidi="ne_NP"/>
        </w:rPr>
      </w:r>
      <w:r>
        <w:rPr>
          <w:lang w:val="ne_NP" w:bidi="ne_NP"/>
        </w:rPr>
        <w:t>प्रेरितहरूले प्रभुलाई भन्छन्, "हाम्रो विश्वासलाई बढाउनुहोस्।" येशू चेलाहरूलाई भन्नुहुन्छ कि यदि तिनीहरूले तोरीको दाना जत्रो विश्वास राखे भने तिनीहरूले एउटा धेरै बलियो अग्लो रूखलाई 'जरासहित उखेलिएर समुद्रमा रोपिइजा' भन्न सक्छन् र त्यसले आज्ञा पालन गर्नेछ।</w:t>
      </w:r>
    </w:p>
    <w:p>
      <w:pPr/>
      <w:r>
        <w:rPr>
          <w:lang w:val="ne_NP" w:bidi="ne_NP"/>
        </w:rPr>
      </w:r>
      <w:r>
        <w:rPr>
          <w:lang w:val="ne_NP" w:bidi="ne_NP"/>
        </w:rPr>
        <w:t>अभिनय रोक्नुहोस्: चेलाहरूको भूमिका खेल्ने कलाकारहरूलाई कस्तो महसुस भइरहेको छ भनेर सोध्नुहोस्। यस्ता कुराहरू सुन्नुहोस्, "हामीले यस्ता कुराहरू गर्न सक्यौं भनेर म त छक्क परें।" "म यसलाई प्रयास गर्न चाहन्छु।"</w:t>
      </w:r>
    </w:p>
    <w:p>
      <w:pPr/>
      <w:r>
        <w:rPr>
          <w:lang w:val="ne_NP" w:bidi="ne_NP"/>
        </w:rPr>
      </w:r>
      <w:r>
        <w:rPr>
          <w:lang w:val="ne_NP" w:bidi="ne_NP"/>
        </w:rPr>
        <w:t>येशू यस बारेमा कुरा गर्नुहुन्छ कि कसरी आफ्नो अपेक्षित कर्तव्य पूरा गर्ने नोकरलाई विशेष धन्यवाद वा पहिचान दिनु आवश्यक हुँदैन। त्यसै गरी, चेलाहरूले आफूलाई दिइएको आज्ञा पालन गरेकोमा प्रशंसाको लागि अयोग्य ठान्नुपर्छ।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चेलाहरूलाई</w:t>
      </w:r>
      <w:r>
        <w:rPr>
          <w:lang w:val="ne_NP" w:bidi="ne_NP"/>
        </w:rPr>
        <w:t xml:space="preserve"> सम्बोधन गर्नुहुन्छ। ती </w:t>
      </w:r>
      <w:r>
        <w:rPr>
          <w:lang w:val="ne_NP" w:bidi="ne_NP"/>
        </w:rPr>
        <w:t>चेलाहरू</w:t>
      </w:r>
      <w:r>
        <w:rPr>
          <w:lang w:val="ne_NP" w:bidi="ne_NP"/>
        </w:rPr>
        <w:t xml:space="preserve"> येशूका अनुयायीहरू हुन्। यस सन्दर्भले येशूले सम्बोधन गरिरहनुभएका व्यक्तिहरू १२ जना चेलाहरू मात्र नभएर अरू पनि थिए भन्ने सङ्केत गर्छ। येशूले चेलाहरूलाई भन्नुहुन्छ कि </w:t>
      </w:r>
      <w:r>
        <w:rPr>
          <w:b/>
          <w:lang w:val="ne_NP" w:bidi="ne_NP"/>
        </w:rPr>
        <w:t>ठोकरलाग्ने ढुङ्गा</w:t>
      </w:r>
      <w:r>
        <w:rPr>
          <w:lang w:val="ne_NP" w:bidi="ne_NP"/>
        </w:rPr>
        <w:t xml:space="preserve"> निश्चित रूपमा आउनेछन्। ठोकर लाग्ने ढुङ्गा भन्नाले खास गरी जनावरहरू समात्न प्रयोग गरिने पासोलाई बुझिन्छ। येशूले यो शब्दलाई मानिसहरूलाई पाप गराउने कुनै कुरा बुझाउन प्रयोग गर्नुहुन्छ।</w:t>
      </w:r>
    </w:p>
    <w:p>
      <w:pPr/>
      <w:r>
        <w:rPr>
          <w:lang w:val="ne_NP" w:bidi="ne_NP"/>
        </w:rPr>
      </w:r>
      <w:r>
        <w:rPr>
          <w:lang w:val="ne_NP" w:bidi="ne_NP"/>
        </w:rPr>
        <w:t xml:space="preserve">अरूलाई पाप गराउनेहरूले ठूलो कठिनाई र संकट सहने छन् भनेर येशूले चेलाहरूलाई भन्नुहुन्छ। येशू भन्नुहुन्छ कि </w:t>
      </w:r>
      <w:r>
        <w:rPr>
          <w:b/>
          <w:lang w:val="ne_NP" w:bidi="ne_NP"/>
        </w:rPr>
        <w:t>यी सानाहरूलाई</w:t>
      </w:r>
      <w:r>
        <w:rPr>
          <w:lang w:val="ne_NP" w:bidi="ne_NP"/>
        </w:rPr>
        <w:t xml:space="preserve"> पाप गर्न लगाउनेहरूको लागि तिनीहरूको घाँटीमा </w:t>
      </w:r>
      <w:r>
        <w:rPr>
          <w:b/>
          <w:lang w:val="ne_NP" w:bidi="ne_NP"/>
        </w:rPr>
        <w:t>जाँतो</w:t>
      </w:r>
      <w:r>
        <w:rPr>
          <w:lang w:val="ne_NP" w:bidi="ne_NP"/>
        </w:rPr>
        <w:t xml:space="preserve"> बाँध्नु र समुद्रमा फ्याँकिनु पनि राम्रो वा अझ अनुकूल हुनेछ । "यी सानाहरू" ले कमजोर वा महत्त्वहीन स्थिति भएका मानिसहरूलाई जनाउँछ। जाँतो भनेको मिलमा घुम्ने बेला अन्न पिँध्न प्रयोग गरिने धेरै ठूलो ढुङ्गा हो। जाँतो ढुङ्गाको तौल लगभग १५०० किलोग्राम छ।</w:t>
      </w:r>
    </w:p>
    <w:p>
      <w:pPr/>
      <w:r>
        <w:rPr>
          <w:lang w:val="ne_NP" w:bidi="ne_NP"/>
        </w:rPr>
      </w:r>
      <w:r>
        <w:rPr>
          <w:lang w:val="ne_NP" w:bidi="ne_NP"/>
        </w:rPr>
        <w:t xml:space="preserve">येशूले चेलाहरूलाई चेतावनी दिनुहुन्छ। उहाँले तिनीहरूलाई होशियार रहन भन्नुहुन्छ। यदि तिनीहरूका भाइहरू मध्ये एक जनाले वा अन्य विश्वासीले तिनीहरूको विरुद्धमा </w:t>
      </w:r>
      <w:r>
        <w:rPr>
          <w:b/>
          <w:lang w:val="ne_NP" w:bidi="ne_NP"/>
        </w:rPr>
        <w:t>पाप गर्छ</w:t>
      </w:r>
      <w:r>
        <w:rPr>
          <w:lang w:val="ne_NP" w:bidi="ne_NP"/>
        </w:rPr>
        <w:t xml:space="preserve"> भने, चेलाहरूलाई त्यो व्यक्तिलाई </w:t>
      </w:r>
      <w:r>
        <w:rPr>
          <w:b/>
          <w:lang w:val="ne_NP" w:bidi="ne_NP"/>
        </w:rPr>
        <w:t>हप्काउन</w:t>
      </w:r>
      <w:r>
        <w:rPr>
          <w:lang w:val="ne_NP" w:bidi="ne_NP"/>
        </w:rPr>
        <w:t xml:space="preserve"> भनिएको छ। पाप परमेश्वरको विरुद्धको अनाज्ञाकारिताको कार्य हो। </w:t>
      </w:r>
      <w:r>
        <w:rPr>
          <w:lang w:val="ne_NP" w:bidi="ne_NP"/>
        </w:rPr>
        <w:t>पाप</w:t>
      </w:r>
      <w:r>
        <w:rPr>
          <w:lang w:val="ne_NP" w:bidi="ne_NP"/>
        </w:rPr>
        <w:t xml:space="preserve"> को परिभाषाको लागि मुख्य शब्दावली हेर्नुहोस्। हप्काउनु भनेको कसैको वा तिनीहरूको कार्यहरूप्रति कडा अस्वीकृति व्यक्त गर्नु हो। यदि हप्काएपछि त्यो भाइले </w:t>
      </w:r>
      <w:r>
        <w:rPr>
          <w:b/>
          <w:lang w:val="ne_NP" w:bidi="ne_NP"/>
        </w:rPr>
        <w:t>पश्चात्ताप</w:t>
      </w:r>
      <w:r>
        <w:rPr>
          <w:lang w:val="ne_NP" w:bidi="ne_NP"/>
        </w:rPr>
        <w:t xml:space="preserve"> गर्छ भने उसलाई </w:t>
      </w:r>
      <w:r>
        <w:rPr>
          <w:b/>
          <w:lang w:val="ne_NP" w:bidi="ne_NP"/>
        </w:rPr>
        <w:t>क्षमा</w:t>
      </w:r>
      <w:r>
        <w:rPr>
          <w:lang w:val="ne_NP" w:bidi="ne_NP"/>
        </w:rPr>
        <w:t xml:space="preserve"> गर। पश्चात्ताप भनेको कुनै विशेष व्यवहारबाट अलग हुनु र कुराहरू फरक ढंगले गर्नु हो। क्षमा भनेको कुनै व्यक्तिले आफूलाई अन्याय गर्नेलाई दण्ड दिने अधिकार त्याग्ने अवस्था हो। तपाईंले पश्चात्ताप र क्षमा दुबैलाई अनुवाद गर्न लूकामा पहिले प्रयोग गरेको शब्द नै प्रयोग गर्नुहोस्। </w:t>
      </w:r>
      <w:r>
        <w:rPr>
          <w:lang w:val="ne_NP" w:bidi="ne_NP"/>
        </w:rPr>
        <w:t>पश्चात्ताप</w:t>
      </w:r>
      <w:r>
        <w:rPr>
          <w:lang w:val="ne_NP" w:bidi="ne_NP"/>
        </w:rPr>
        <w:t xml:space="preserve"> र </w:t>
      </w:r>
      <w:r>
        <w:rPr>
          <w:lang w:val="ne_NP" w:bidi="ne_NP"/>
        </w:rPr>
        <w:t>क्षमा</w:t>
      </w:r>
      <w:r>
        <w:rPr>
          <w:lang w:val="ne_NP" w:bidi="ne_NP"/>
        </w:rPr>
        <w:t xml:space="preserve"> दुबैको परिभाषाको लागि मुख्य शब्दावलीमा हेर्नुहोस्।</w:t>
      </w:r>
    </w:p>
    <w:p>
      <w:pPr/>
      <w:r>
        <w:rPr>
          <w:lang w:val="ne_NP" w:bidi="ne_NP"/>
        </w:rPr>
      </w:r>
      <w:r>
        <w:rPr>
          <w:lang w:val="ne_NP" w:bidi="ne_NP"/>
        </w:rPr>
        <w:t>येशू भन्नुहुन्छ कि यदि त्यो व्यक्तिले चेलाहरू विरुद्ध ७ पटक अपराध गर्छ र ७ पटक पश्चात्ताप गर्छ भने पनि चेलाहरूले उसलाई प्रत्येक पटक क्षमा गर्नुपर्छ।</w:t>
      </w:r>
    </w:p>
    <w:p>
      <w:pPr/>
      <w:r>
        <w:rPr>
          <w:lang w:val="ne_NP" w:bidi="ne_NP"/>
        </w:rPr>
      </w:r>
      <w:r>
        <w:rPr>
          <w:lang w:val="ne_NP" w:bidi="ne_NP"/>
        </w:rPr>
        <w:t xml:space="preserve">लूकाले चेलाहरूको ठूलो समूहमा रहेका येशूका १२ सबैभन्दा नजिकका अनुयायीहरूलाई बुझाउन </w:t>
      </w:r>
      <w:r>
        <w:rPr>
          <w:b/>
          <w:lang w:val="ne_NP" w:bidi="ne_NP"/>
        </w:rPr>
        <w:t>प्रेरितहरू</w:t>
      </w:r>
      <w:r>
        <w:rPr>
          <w:lang w:val="ne_NP" w:bidi="ne_NP"/>
        </w:rPr>
        <w:t xml:space="preserve"> शब्द प्रयोग गर्छन्। प्रेरितहरू येशूका विशेष दूतहरू हुन्। </w:t>
      </w:r>
      <w:r>
        <w:rPr>
          <w:lang w:val="ne_NP" w:bidi="ne_NP"/>
        </w:rPr>
        <w:t>प्रेरितहरू</w:t>
      </w:r>
      <w:r>
        <w:rPr>
          <w:lang w:val="ne_NP" w:bidi="ne_NP"/>
        </w:rPr>
        <w:t xml:space="preserve">को परिभाषाको लागि मुख्य शब्दावली हेर्नुहोस्। प्रेरितहरूले प्रभुलाई आफ्नो </w:t>
      </w:r>
      <w:r>
        <w:rPr>
          <w:lang w:val="ne_NP" w:bidi="ne_NP"/>
        </w:rPr>
        <w:t>विश्वास</w:t>
      </w:r>
      <w:r>
        <w:rPr>
          <w:lang w:val="ne_NP" w:bidi="ne_NP"/>
        </w:rPr>
        <w:t xml:space="preserve"> वृद्धि गर्न मद्दत गर्न बिन्ती गर्छन् भनेर लूका भन्छन्। येशूले प्रेरितहरूलाई भन्नुहुन्छ कि यदि तिनीहरूको </w:t>
      </w:r>
      <w:r>
        <w:rPr>
          <w:b/>
          <w:lang w:val="ne_NP" w:bidi="ne_NP"/>
        </w:rPr>
        <w:t>विश्वास</w:t>
      </w:r>
      <w:r>
        <w:rPr>
          <w:lang w:val="ne_NP" w:bidi="ne_NP"/>
        </w:rPr>
        <w:t xml:space="preserve"> रायोको दाना जत्तिकै सानो भए पनि तिनीहरूले किम्बुको रूखलाई उखेलिएर समुद्रमा फालिन भन्न सक्थे, र त्यस्तै हुने थियो।</w:t>
      </w:r>
    </w:p>
    <w:p>
      <w:pPr/>
      <w:r>
        <w:rPr>
          <w:lang w:val="ne_NP" w:bidi="ne_NP"/>
        </w:rPr>
      </w:r>
      <w:r>
        <w:rPr>
          <w:lang w:val="ne_NP" w:bidi="ne_NP"/>
        </w:rPr>
        <w:t xml:space="preserve">त्यसपछि येशूले खेत जोत्ने वा भेडाहरूको हेरचाह गर्ने काम सकेको एक </w:t>
      </w:r>
      <w:r>
        <w:rPr>
          <w:lang w:val="ne_NP" w:bidi="ne_NP"/>
        </w:rPr>
        <w:t>नोकर</w:t>
      </w:r>
      <w:r>
        <w:rPr>
          <w:lang w:val="ne_NP" w:bidi="ne_NP"/>
        </w:rPr>
        <w:t>को स्थितिको प्रयोग गरेर एउटा कथा सुनाउनुहुन्छ। येशूले सोध्नुहुन्छ कि तिनीहरूमध्ये कति जनाले आफ्नो नोकरलाई भित्र आउन र तिनीहरूसँग खाना खान भन्थे। अनुमानित प्रतिक्रिया तिनीहरूमध्ये कुनै पनि होइन। तिनीहरूले नोकरलाई लुगा फेर्न र मालिकलाई मालिकको खाना पस्कन भन्थे। त्यसपछि मालिकले खाइसकेपछि नोकरले खान सक्छ। येशूले फेरि नकारात्मक जवाफको आशा गर्ने अर्को प्रश्न सोध्नुहुन्छ। के मालिकले नोकरलाई उसलाई अह्राइएको काम गरेकोमा "धन्यवाद" दिनुहुन्थ्यो र? येशूले तिनीहरूलाई भन्नुहुन्छ कि आफूलाई दिइएको काम पूरा गरेपछि तिनीहरूले आफूलाई "अयोग्य नोकरहरू" ठान्नुपर्छ।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17:11–19</w:t>
      </w:r>
      <w:r>
        <w:rPr>
          <w:lang w:val="ne_NP" w:bidi="ne_NP"/>
        </w:rPr>
      </w:r>
    </w:p>
    <w:p>
      <w:pPr>
        <w:pStyle w:val="Heading3"/>
      </w:pPr>
      <w:r>
        <w:rPr>
          <w:lang w:val="ne_NP" w:bidi="ne_NP"/>
        </w:rPr>
        <w:t>Step 1</w:t>
      </w:r>
    </w:p>
    <w:p>
      <w:pPr/>
      <w:r>
        <w:rPr>
          <w:lang w:val="ne_NP" w:bidi="ne_NP"/>
        </w:rPr>
      </w:r>
      <w:r>
        <w:rPr>
          <w:lang w:val="ne_NP" w:bidi="ne_NP"/>
        </w:rPr>
        <w:t>लूका १७:११–१९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गालीलबाट यरूशलेम जाने बाटोमा हुनुहुन्छ। यो येशूको यरूशलेमको अन्तिम यात्रा हो। यरूशलेमको यो यात्रा येशूको मृत्युमा समाप्त हुनेछ। बाटोमा, येशू सामरिया क्षेत्र र गालील क्षेत्रको बीचमा जाँदै हुनुहुन्छ। येशू कहाँ हुनुहुन्थ्यो भनेर हामीलाई यकिनका साथ थाहा छैन तर येशू दुई बीचको सीमा पार गरिरहनुभएको थियो भनेर हामी मान्दछौं। लूकाले सामरिया र गालील दुबैको उल्लेख गर्छन् ताकि येशू यहूदी र अन्यजातिहरू दुबै रहेको क्षेत्रमा हुनुहुन्छ भनेर हामीलाई थाहा होस्। यहूदीहरूले सामरियालाई सकेसम्म बेवास्ता गरे। यहूदीहरू र सामरीहरूले एक अर्कालाई मन पराउँदैनथे। सामरीहरू यहूदीहरू थिए जसले मूर्तिपूजकहरू, अर्थात् गैर-यहूदीहरूसँग विवाह गरेका थिए। सामरीहरूले पर्वतमा जोड दिए। गेराजिम पर्वत त्यो ठाउँ थियो जहाँ तिनीहरूले परमेश्वरको आराधना गरून् भन्ने मोशा चाहन्थे। सामरीहरूले यरूशलेममा परमेश्वरको आराधना गर्न अस्वीकार गरे। यहूदीहरू सामरीहरूलाई साँचो धर्म दूषित पार्ने वर्णशङ्कर ठान्थे। यहूदीहरूले तिनीहरूलाई भन्दा मूर्तिपूजकहरूलाई बढी मन पराउँथे।</w:t>
      </w:r>
    </w:p>
    <w:p>
      <w:pPr/>
      <w:r>
        <w:rPr>
          <w:lang w:val="ne_NP" w:bidi="ne_NP"/>
        </w:rPr>
      </w:r>
      <w:r>
        <w:rPr>
          <w:lang w:val="ne_NP" w:bidi="ne_NP"/>
        </w:rPr>
        <w:t>रोक्नुहोस् र गालीलको यरूशलेमसम्मको नक्सा हेर्नुहोस् र गालील र सामरियाका सीमाहरू कहाँ छन् भनेर हेर्नुहोस्। तपाईंको संस्कृतिमा एक अर्कालाई मन नपराउने मानिसहरूको समूहहरूको बारेमा छलफल गर्नुहोस्। तिनीहरूले एक अर्कालाई किन मन पराउँदैनन्?</w:t>
      </w:r>
    </w:p>
    <w:p>
      <w:pPr/>
      <w:r>
        <w:rPr>
          <w:lang w:val="ne_NP" w:bidi="ne_NP"/>
        </w:rPr>
      </w:r>
      <w:r>
        <w:rPr>
          <w:lang w:val="ne_NP" w:bidi="ne_NP"/>
        </w:rPr>
        <w:t>दस कुष्ठरोगीहरूले येशूलाई पुकार्दा येशू प्रवेश गरिरहनुभएको गाउँको नाम हामीलाई थाहा छैन। कुष्ठरोगी कुष्ठरोग भएको व्यक्ति हो। कुष्ठरोग भन्नाले छालाका विभिन्न रोगहरूमध्ये कुनै पनि रोगलाई बुझाउँथ्यो जसले मानिसहरूलाई अशुद्ध र समुदायको बीचमा बस्न असमर्थ बनाउँथ्यो। येशू सामरिया र गालीलको बीचमा हुनुहुन्थ्यो, त्यसैले कुष्ठरोगीहरू यहूदी र सामरी दुबै थिए भन्ने कुरा बुझ्न सकिन्छ। कुष्ठरोगीहरू ढोका वा गाउँको प्रवेशद्वारभन्दा बाहिर हुनुपर्ने नियम पालना गर्नका लागि गाउँको प्रवेशद्वारबाट पर्याप्त टाढा उभिएका थिए। तर तिनीहरू गाउँ आउजाउ गर्ने मानिसहरूबाट मद्दत र दान लिन सक्ने गरी नजिकै थिए।</w:t>
      </w:r>
    </w:p>
    <w:p>
      <w:pPr/>
      <w:r>
        <w:rPr>
          <w:lang w:val="ne_NP" w:bidi="ne_NP"/>
        </w:rPr>
      </w:r>
      <w:r>
        <w:rPr>
          <w:lang w:val="ne_NP" w:bidi="ne_NP"/>
        </w:rPr>
        <w:t>रोक्नुहोस् र टोलीको रूपमा छलफल गर्नुहोस्: तपाईंको संस्कृतिमा रहेका त्यस्ता कुनै पनि समूहहरूको वर्णन गर्नुहोस् जसलाई समुदायमा सामान्यतया स्वागत गरिँदैन। तपाईंको संस्कृतिमा कुनै पनि कारणले समुदायबाट बहिष्कृत भएका मानिसहरूको वर्णन गर्नुहोस्।</w:t>
      </w:r>
    </w:p>
    <w:p>
      <w:pPr/>
      <w:r>
        <w:rPr>
          <w:lang w:val="ne_NP" w:bidi="ne_NP"/>
        </w:rPr>
      </w:r>
      <w:r>
        <w:rPr>
          <w:lang w:val="ne_NP" w:bidi="ne_NP"/>
        </w:rPr>
        <w:t>कुष्ठरोगीहरूले येशूलाई तिनीहरूमाथि दया देखाउन पुकार्छन्। तिनीहरूले येशूलाई गुरु भन्छन्, जसले तिनीहरूमा येशूको अधिकारप्रतिको बुझाइ रहेको देखाउँछ। येशूले निको पार्नुभएका धेरै मानिसहरूका कथाहरू तिनीहरूले सुनेको हुनुपर्छ जस्तो लाग्छ। तिनीहरूले दयाको लागि गरेको पुकारा निको हुन गरेको अनुरोध हो।</w:t>
      </w:r>
    </w:p>
    <w:p>
      <w:pPr/>
      <w:r>
        <w:rPr>
          <w:lang w:val="ne_NP" w:bidi="ne_NP"/>
        </w:rPr>
      </w:r>
      <w:r>
        <w:rPr>
          <w:lang w:val="ne_NP" w:bidi="ne_NP"/>
        </w:rPr>
        <w:t>येशूले कुष्ठरोगीहरूलाई गएर आफैलाई पूजाहारीहरूकहाँ देखाउन भन्नुहुन्छ। येशूको प्रतिक्रियाले ती मानिसहरूले येशूले भन्नुभएको कुरा पूरा हुनेछ भन्ने कुरामा विश्वास गर्नुपर्ने माग गर्दछ। जब येशूले तिनीहरूलाई पूजाहारीहरूकहाँ जान भन्नुहुन्छ, उहाँले तिनीहरू निको हुनेछन् र त्यसैले विधिपूर्वक शुद्ध हुनेछन् भनेर भन्दै हुनुहुन्छ। सामान्यतया, मानिसहरू निको भएपछि पूजाहारीकहाँ जान्थे। पूजाहारीहरूले ती मानिसहरूलाई तिनीहरू रीतिअनुसार शुद्ध छन् भनेर बताउन तिनीहरूको जाँच गर्थे र तिनीहरूलाई आफ्नो समुदायमा पुनर्स्थापित गर्थे। पूजाहारीको एउटा काम मानिसहरूलाई परमेश्वरसँग सम्बन्ध राख्न मद्दत गर्नु थियो। पूजाहारीहरूले विधिअनुसार अशुद्ध भएका मानिसहरूलाई फेरि विधिअनुसार शुद्ध घोषणा गर्न जाँच गरे। त्यसपछि मानिसहरूले अरूसँग फेरि परमेश्वरको आराधना गर्न र समाजमा फेरि सामेल हुन सक्थे। यस समूहका यहूदीहरू यहूदी पूजाहारीहरूकहाँ जाने थिए, र यस समूहका सामरीहरू सामरी पूजाहारीहरूकहाँ जाने थिए।</w:t>
      </w:r>
    </w:p>
    <w:p>
      <w:pPr/>
      <w:r>
        <w:rPr>
          <w:lang w:val="ne_NP" w:bidi="ne_NP"/>
        </w:rPr>
      </w:r>
      <w:r>
        <w:rPr>
          <w:lang w:val="ne_NP" w:bidi="ne_NP"/>
        </w:rPr>
        <w:t>ती मानिसहरू आफ्नो बाटोमा जाने क्रममा शुद्ध पारिन्छन्। यसको अर्थ तिनीहरूको शरीर निको भएको मात्र होइन, तर तिनीहरू आफ्नो समुदाय र परिवारमा फर्कन सक्षम थिए। दस कुष्ठरोगी मध्ये एक जनाले आफू निको भएको कुरा याद गरे। यो मानिस फर्किएर ठूलो स्वरले परमेश्वरको महिमा वा प्रशंसा गरे। महिमा गर्नु भनेको कसैलाई आदर गर्नु र कसैको बारेमा राम्रो बोल्नु हो। यी कुष्ठरोगी पनि येशूलाई धन्यवाद दिँदै उहाँको गोडामा परे। कसैको खुट्टामा पर्नु अधीनता र तिनीहरूको अधिकारलाई मान्यता दिने कार्य थियो। कुष्ठरोगीले येशूलाई परमेश्वरको राज्य ल्याउने व्यक्तिको रूपमा चिनिरहेका छन्। कुष्ठरोगीले येशूको खुट्टामा घोप्टो परेर येशूलाई आदर गर्छ। त्यसपछि लूकाले यो कुष्ठरोगी सामरी थियो भनेर हामीलाई बताउँदै हामीलाई अचम्ममा पार्छन्। अन्य ९ कुष्ठरोगीहरू यहूदी थिए भन्ने कुरा पूर्ण रूपमा सम्भव छ।</w:t>
      </w:r>
    </w:p>
    <w:p>
      <w:pPr/>
      <w:r>
        <w:rPr>
          <w:lang w:val="ne_NP" w:bidi="ne_NP"/>
        </w:rPr>
      </w:r>
      <w:r>
        <w:rPr>
          <w:lang w:val="ne_NP" w:bidi="ne_NP"/>
        </w:rPr>
        <w:t>येशूले एउटा यस्तो प्रश्न सोध्नुहुन्छ जसलाई जवाफको आवश्यकता पर्दैन तर जसले येशूको आश्चर्यलाई जनाउँछ। "अन्य ९ जना कहाँ छन्? के तिनीहरू पनि शुद्ध भएका थिएनन्? के यो विदेशी व्यक्ति बाहेक अरू कोही पनि फर्केनन्?" हामी यो मान्दछौं कि येशूका चेलाहरू यस यात्रामा उहाँसँगै छन् र येशूले उनीहरूसँगै कुरा गरिरहनुभएको छ। यो पनि ध्यान दिनुहोस् कि अन्य ९ जना पनि शुद्ध भएका थिए, तर सम्भवतः तिनीहरूले याद गरेनन्, वा कम्तीमा पनि उस्तै प्रकारको कृतज्ञता व्यक्त गरेनन्। येशूले तिनीहरूसँग विश्वास थिएन भनेर भन्नुभएको होइन, तर तिनीहरूले परमेश्वरलाई महिमा दिएनन् वा उहाँलाई धन्यवाद दिएनन् भनेर औंल्याउनुभएको छ।</w:t>
      </w:r>
    </w:p>
    <w:p>
      <w:pPr/>
      <w:r>
        <w:rPr>
          <w:lang w:val="ne_NP" w:bidi="ne_NP"/>
        </w:rPr>
      </w:r>
      <w:r>
        <w:rPr>
          <w:lang w:val="ne_NP" w:bidi="ne_NP"/>
        </w:rPr>
        <w:t>तपाईंको संस्कृतिमा तपाईंले चिन्नुभएको व्यक्तिको कथा सुनाउनुहोस् जो शारीरिक वा भावनात्मक रूपमा निको भएको छ। त्यो व्यक्तिको प्रतिक्रिया के थियो? के तिनीहरू कृतज्ञ थिए? के तिनीहरूले परमेश्वर वा अरु कसैलाई वा अन्य कुरालाई श्रेय दिए?</w:t>
      </w:r>
    </w:p>
    <w:p>
      <w:pPr/>
      <w:r>
        <w:rPr>
          <w:lang w:val="ne_NP" w:bidi="ne_NP"/>
        </w:rPr>
      </w:r>
      <w:r>
        <w:rPr>
          <w:lang w:val="ne_NP" w:bidi="ne_NP"/>
        </w:rPr>
        <w:t>"विदेशी" शब्द नयाँ नियममा अन्यत्र कतै प्रयोग गरिएको छैन। यसले गलत परिवारमा जन्मिएको व्यक्तिलाई संकेत गर्छ। तर, यो त्यही शब्द हो जुन मन्दिरमा विदेशीहरूलाई यहूदीहरूका लागि आरक्षित आराधना स्थलमा प्रवेश गर्न निषेध गर्न प्रयोग गरिएको थियो। निको भएका यहूदीहरूको तुलनामा ती विदेशीको आराधनाको वास्तविक उद्देश्य र स्थानबारे अझ राम्रो बुझाइ छ भन्ने कुरा येशूले देख्नुहुन्छ। त्यसपछि येशूले सामरीलाई उठेर जाऊ भन्नुहुन्छ। सामरीले येशूमा भरोसा गरेको छ, त्यसैले ऊ निको भएको वा बचाइएको छ। यहाँ 'निको भएको' भन्नका लागि प्रयोग गरिएको शब्दको अर्थ शारीरिक उपचार मात्र नभई त्योभन्दा बढी हो। यसको अर्थ शारीरिक र आत्मिक स्वास्थ्य लाभ, वा पूर्ण वा सकुशल हुनु भन्ने हुन सक्छ। येशूले त्यो मानिसलाई उनी रीतअनुसार शुद्ध पारिएका छन् र आफ्नो समुदायमा पुनर्स्थापित भएका छन् भनेर भन्दै हुनुहुन्छ।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येशू र चेलाहरू गालीलबाट यरूशलेम यात्रा गरिरहेका छन्। एक गाउँ बाहिर दस कुष्ठरोगीहरूले येशूलाई दयाका लागि पुकारेका छन्। येशूले कुष्ठरोगीहरूलाई गएर आफूलाई पूजाहारीलाई देखाउन भन्नुहुन्छ। कुष्ठरोगीहरू जाँदै गर्दा, तिनीहरू निको भए।</w:t>
      </w:r>
    </w:p>
    <w:p>
      <w:pPr/>
      <w:r>
        <w:rPr>
          <w:lang w:val="ne_NP" w:bidi="ne_NP"/>
        </w:rPr>
      </w:r>
      <w:r>
        <w:rPr>
          <w:b/>
          <w:lang w:val="ne_NP" w:bidi="ne_NP"/>
        </w:rPr>
        <w:t>दोस्रो दृश्य:</w:t>
      </w:r>
      <w:r>
        <w:rPr>
          <w:lang w:val="ne_NP" w:bidi="ne_NP"/>
        </w:rPr>
        <w:t xml:space="preserve"> ती कुष्ठरोगीहरूमध्ये एकजना, जो सामरी थिए, रमाउँदै र परमेश्वरको प्रशंसा गर्दै येशूकहाँ फर्किन्छन्। सामरी येशूको खुट्टामा पर्छ र येशूले गर्नुभएको कामका लागि येशूलाई धन्यवाद दिन्छ।</w:t>
      </w:r>
    </w:p>
    <w:p>
      <w:pPr/>
      <w:r>
        <w:rPr>
          <w:lang w:val="ne_NP" w:bidi="ne_NP"/>
        </w:rPr>
      </w:r>
      <w:r>
        <w:rPr>
          <w:b/>
          <w:lang w:val="ne_NP" w:bidi="ne_NP"/>
        </w:rPr>
        <w:t>तेस्रो दृश्य:</w:t>
      </w:r>
      <w:r>
        <w:rPr>
          <w:lang w:val="ne_NP" w:bidi="ne_NP"/>
        </w:rPr>
        <w:t xml:space="preserve"> येशूले निको भएका अन्य ९ कुष्ठरोगीहरू कहाँ थिए, र किन विदेशी मात्र त्यहाँ परमेश्वरको प्रशंसा गरिरहेको थियो भनेर सोध्नुहुन्छ। येशूले सामरीलाई उठ्न र जानु भन्नुहुन्छ किनभने सामरीको विश्वासले उनलाई निको पारेको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१० कुष्ठरोगी (१ जना जो येशूकहाँ फर्किन्छ)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निरन्तर गालिलबाट यरूशलेम तिर जाँदै हुनुहुन्छ। उहाँ गालील हुँदै सामरियाको सिमानामा पुग्नुहुन्छ। गालीलबाट सामरिया भएर यरूशलेम जाने बाटोको नक्सालाई फेरि हेर्नुहोस्।</w:t>
      </w:r>
    </w:p>
    <w:p>
      <w:pPr/>
      <w:r>
        <w:rPr>
          <w:lang w:val="ne_NP" w:bidi="ne_NP"/>
        </w:rPr>
      </w:r>
      <w:r>
        <w:rPr>
          <w:lang w:val="ne_NP" w:bidi="ne_NP"/>
        </w:rPr>
        <w:t>येशू एक गाउँमा प्रवेश गर्दा, वा येशू गाउँको प्रवेशद्वारको नजिकै हुँदा, दस कुष्ठरोगीहरू येशूतिर आए, तर अशुद्ध ठानिनेहरूको लागि उपयुक्त दूरीमा बसे। अधिकांश संस्करणहरूले कुष्ठरोगीहरूले येशूलाई "भेटे" भनेर भन्छन्। यसको अर्थ तिनीहरू नजिक आएका थिए भन्ने होइन। यसको अर्थ तिनीहरूले येशूको ध्यान खोजिरहेका थिए भन्ने मात्र हो। त्यसो गर्नका लागि, तिनीहरूले येशूसँग दयाको लागि बिन्ती गर्दै कराए। तिनीहरूको दूरीको कारण, येशूले सायद उहाँलाई कसले कराउँदै बोलाइरहेको छ भनेर यताउति हेर्नुपर्ने भयो। जब येशूले ती दस जना मानिसहरूलाई देख्नुभयो, उहाँले तिनीहरूलाई गएर पूजाहारीहरूलाई आफूलाई देखाउन भन्नुभयो। तिनीहरू येशूबाट पुजारीहरूकहाँ जान लाग्दा, सबै दसजना मानिसहरू निको हुन्छन्।</w:t>
      </w:r>
    </w:p>
    <w:p>
      <w:pPr/>
      <w:r>
        <w:rPr>
          <w:lang w:val="ne_NP" w:bidi="ne_NP"/>
        </w:rPr>
      </w:r>
      <w:r>
        <w:rPr>
          <w:lang w:val="ne_NP" w:bidi="ne_NP"/>
        </w:rPr>
        <w:t>एक मानिस परमेश्वरको प्रशंसा गर्दै येशूकहाँ फर्किन्छ। यो मानिस येशूकहाँ आउँछ र उहाँलाई निको पारेकोमा धन्यवाद दिन येशूको चरणमा घोप्टो पर्छ। यो मानिस सामरी हो। यो कथाका पाठकहरूको लागि अचम्म लाग्ने कुरा हुने थियो।</w:t>
      </w:r>
    </w:p>
    <w:p>
      <w:pPr/>
      <w:r>
        <w:rPr>
          <w:lang w:val="ne_NP" w:bidi="ne_NP"/>
        </w:rPr>
      </w:r>
      <w:r>
        <w:rPr>
          <w:lang w:val="ne_NP" w:bidi="ne_NP"/>
        </w:rPr>
        <w:t>यहाँ रोक्नुहोस् र टोलीको रूपमा छलफल गर्नुहोस्: बीचमा दर्शकहरूलाई एउटा अचम्मको तथ्य दिन तपाईं एक क्षणका लागि कथालाई कसरी रोक्नुहुन्थ्यो?</w:t>
      </w:r>
    </w:p>
    <w:p>
      <w:pPr/>
      <w:r>
        <w:rPr>
          <w:lang w:val="ne_NP" w:bidi="ne_NP"/>
        </w:rPr>
      </w:r>
      <w:r>
        <w:rPr>
          <w:lang w:val="ne_NP" w:bidi="ne_NP"/>
        </w:rPr>
        <w:t>येशूले निको भएका अन्य ९ मानिसहरू कहाँ छन् भनेर सोध्नुहुन्छ। येशूले सामरीलाई उठ्न र जान भन्नुहुन्छ, त्यसैले हामी यो मान्छौं कि ती सामरी अझै येशूको चरणमा नै थिए। येशूले त्यो सामरीलाई उसको विश्वासले उसलाई निको पारेको छ भनेर भन्नुहुन्छ।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दस कुष्ठरोगीहरू (एक जना येशूकहाँ फर्किने व्यक्ति)</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गालीलबाट यरूशलेम जाँदै हुनुहुन्छ। उहाँ गालील र सामरियाको सीमामा भएको एउटा भूभागमा आउनुहुन्छ। येशू एउटा गाउँमा प्रवेश गर्न लाग्नुभएको बेला, गाउँ बाहिर रहेका दस जना कुष्ठरोगीहरूले येशूलाई पुकारे। तिनीहरूले येशूलाई "गुरु" भनेर बोलाउँछन् र येशूलाई तिनीहरूमाथि दया देखाउन बिन्ती गर्छन्।</w:t>
      </w:r>
    </w:p>
    <w:p>
      <w:pPr/>
      <w:r>
        <w:rPr>
          <w:lang w:val="ne_NP" w:bidi="ne_NP"/>
        </w:rPr>
      </w:r>
      <w:r>
        <w:rPr>
          <w:lang w:val="ne_NP" w:bidi="ne_NP"/>
        </w:rPr>
        <w:t>अभिनय रोक्नुहोस्: कुष्ठरोगीहरूको भूमिका खेल्ने कलाकारहरूलाई कस्तो महसुस भइरहेको छ भनेर सोध्नुहोस्। यस्ता कुराहरू सुन्नुहोस्, "मेरो सामान्य जीवनमा फर्कन निको हुन आतुर छु।" "येशू शहरमा आउनुभएकोले आशावादी छु।" अभिनय फेरि सुरु गर्नुहोस्।</w:t>
      </w:r>
    </w:p>
    <w:p>
      <w:pPr/>
      <w:r>
        <w:rPr>
          <w:lang w:val="ne_NP" w:bidi="ne_NP"/>
        </w:rPr>
      </w:r>
      <w:r>
        <w:rPr>
          <w:lang w:val="ne_NP" w:bidi="ne_NP"/>
        </w:rPr>
        <w:t>येशूले कुष्ठरोगीहरूलाई देख्नुहुन्छ र तिनीहरूलाई पूजाहारीकहाँ गएर आफूलाई देखाउन भन्नुहुन्छ। तिनीहरू जाँदै गर्दा, तिनीहरू शुद्ध हुन्छन्। एक कुष्ठरोगी, जो सामरी थिए, आफू निको भएको थाहा पाएपछि ठूलो स्वरमा परमेश्वरको महिमा गर्दै फर्कन्छन् र येशूका चरणहरूमा पर्छन्।</w:t>
      </w:r>
    </w:p>
    <w:p>
      <w:pPr/>
      <w:r>
        <w:rPr>
          <w:lang w:val="ne_NP" w:bidi="ne_NP"/>
        </w:rPr>
      </w:r>
      <w:r>
        <w:rPr>
          <w:lang w:val="ne_NP" w:bidi="ne_NP"/>
        </w:rPr>
        <w:t>अभिनय रोक्नुहोस्: एकजना कुष्ठरोगीको भूमिका निर्वाह गरिरहेका कलाकारलाई उनलाई कस्तो महसुस भइरहेको छ भनेर सोध्नुहोस्। यस्ता कुराहरू सुन्नुहोस्, "आनन्दले गदगद!" "राहत पाएको छु!" "परमेश्वर र येशूलाई धन्यवाद! " उहाँले यो गर्न सक्नुहुन्थ्यो भन्ने मलाई थाहा थियो।" अभिनय फेरि सुरु गर्नुहोस्।</w:t>
      </w:r>
    </w:p>
    <w:p>
      <w:pPr/>
      <w:r>
        <w:rPr>
          <w:lang w:val="ne_NP" w:bidi="ne_NP"/>
        </w:rPr>
      </w:r>
      <w:r>
        <w:rPr>
          <w:lang w:val="ne_NP" w:bidi="ne_NP"/>
        </w:rPr>
        <w:t>येशूले अन्य ९ जना कहाँ छन् र यदि परमेश्वरलाई महिमा गर्ने यही विदेशी व्यक्ति मात्र हो भनेर सोध्नुहुन्छ।</w:t>
      </w:r>
    </w:p>
    <w:p>
      <w:pPr/>
      <w:r>
        <w:rPr>
          <w:lang w:val="ne_NP" w:bidi="ne_NP"/>
        </w:rPr>
      </w:r>
      <w:r>
        <w:rPr>
          <w:lang w:val="ne_NP" w:bidi="ne_NP"/>
        </w:rPr>
        <w:t>अभिनय रोक्नुहोस्: येशूको भूमिका खेल्ने कलाकारलाई उहाँलाई कस्तो महसुस भइरहेको छ भनेर सोध्नुहोस्। यस्ता कुराहरू सुन्नुहोस्, "अन्य नौ जनाप्रति निराश छु।" "यो एकजनाले परमेश्वर र उहाँको दयालाई बुझ्छन् भन्ने कुरामा म कृतज्ञ छु।" "म अचम्मित छैन किनकि म साँच्चै सबै मानिसहरूको लागि आएको हुँ।" नाटक फेरि सुरु गर्नुहोस्।</w:t>
      </w:r>
    </w:p>
    <w:p>
      <w:pPr/>
      <w:r>
        <w:rPr>
          <w:lang w:val="ne_NP" w:bidi="ne_NP"/>
        </w:rPr>
      </w:r>
      <w:r>
        <w:rPr>
          <w:lang w:val="ne_NP" w:bidi="ne_NP"/>
        </w:rPr>
        <w:t>येशूले त्यस सामरीलाई उठेर जान भन्नुहुन्छ किनभने उसको विश्वासले उसलाई निको पारेको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lang w:val="ne_NP" w:bidi="ne_NP"/>
        </w:rPr>
        <w:t>यरूशलेमतिर</w:t>
      </w:r>
      <w:r>
        <w:rPr>
          <w:lang w:val="ne_NP" w:bidi="ne_NP"/>
        </w:rPr>
        <w:t xml:space="preserve"> जाँदै हुनुहुन्छ। बाटोमा, येशू एउटा गाउँमा प्रवेश गर्नुहुन्छ र उहाँलाई दस </w:t>
      </w:r>
      <w:r>
        <w:rPr>
          <w:b/>
          <w:lang w:val="ne_NP" w:bidi="ne_NP"/>
        </w:rPr>
        <w:t>कुष्ठरोगीहरूले</w:t>
      </w:r>
      <w:r>
        <w:rPr>
          <w:lang w:val="ne_NP" w:bidi="ne_NP"/>
        </w:rPr>
        <w:t xml:space="preserve"> भेट्छन्। कुष्ठरोगीहरू भनेका विभिन्न प्रकारका छालाका रोगहरू भएका मानिसहरू हुन् जसले व्यक्तिलाई अशुद्ध बनाउँथे र उनीहरूलाई समुदायमा बस्नबाट रोक्थे। तपाईंले कुष्ठरोगीको लागि पहिले प्रयोग गरेको शब्द नै प्रयोग गर्नुहोस्। कुष्ठरोगको परिभाषाको लागि मुख्य शब्दावलीमा </w:t>
      </w:r>
      <w:r>
        <w:rPr>
          <w:lang w:val="ne_NP" w:bidi="ne_NP"/>
        </w:rPr>
        <w:t>हेर्नुहोस्</w:t>
      </w:r>
      <w:r>
        <w:rPr>
          <w:lang w:val="ne_NP" w:bidi="ne_NP"/>
        </w:rPr>
        <w:t>।</w:t>
      </w:r>
    </w:p>
    <w:p>
      <w:pPr/>
      <w:r>
        <w:rPr>
          <w:lang w:val="ne_NP" w:bidi="ne_NP"/>
        </w:rPr>
      </w:r>
      <w:r>
        <w:rPr>
          <w:lang w:val="ne_NP" w:bidi="ne_NP"/>
        </w:rPr>
        <w:t>यी दस मानिसहरू टाढा उभिन्छन् र येशूलाई पुकार्छन्। तिनीहरूले येशूलाई "</w:t>
      </w:r>
      <w:r>
        <w:rPr>
          <w:b/>
          <w:lang w:val="ne_NP" w:bidi="ne_NP"/>
        </w:rPr>
        <w:t>मालिक</w:t>
      </w:r>
      <w:r>
        <w:rPr>
          <w:lang w:val="ne_NP" w:bidi="ne_NP"/>
        </w:rPr>
        <w:t xml:space="preserve">" भन्छन्। मास्टर उच्च पदमा रहेको व्यक्तिको लागि एउटा आदरणीय उपाधि हो। तपाईंले मालिकको लागि प्रयोग गरेको शब्द नै प्रयोग गर्नुहोस्। </w:t>
      </w:r>
      <w:r>
        <w:rPr>
          <w:lang w:val="ne_NP" w:bidi="ne_NP"/>
        </w:rPr>
        <w:t>मालिकको</w:t>
      </w:r>
      <w:r>
        <w:rPr>
          <w:lang w:val="ne_NP" w:bidi="ne_NP"/>
        </w:rPr>
        <w:t xml:space="preserve"> परिभाषाको लागि मुख्य शब्दावलीमा हेर्नुहोस्।</w:t>
      </w:r>
    </w:p>
    <w:p>
      <w:pPr/>
      <w:r>
        <w:rPr>
          <w:lang w:val="ne_NP" w:bidi="ne_NP"/>
        </w:rPr>
      </w:r>
      <w:r>
        <w:rPr>
          <w:lang w:val="ne_NP" w:bidi="ne_NP"/>
        </w:rPr>
        <w:t xml:space="preserve">कुष्ठरोगीहरूले येशूलाई तिनीहरूमाथि दया देखाउन बिन्ती गर्छन्। जब येशूले तिनीहरूलाई देख्नुहुन्छ, येशूले तिनीहरूले आफूलाई </w:t>
      </w:r>
      <w:r>
        <w:rPr>
          <w:b/>
          <w:lang w:val="ne_NP" w:bidi="ne_NP"/>
        </w:rPr>
        <w:t>पूजाहारीहरूकहाँ</w:t>
      </w:r>
      <w:r>
        <w:rPr>
          <w:lang w:val="ne_NP" w:bidi="ne_NP"/>
        </w:rPr>
        <w:t xml:space="preserve"> देखाउन जाउ भन्नुहुन्छ। तपाईंले पूजाहारीहरूको लागि प्रयोग गरेको शब्द नै प्रयोग गर्नुहोस्। </w:t>
      </w:r>
      <w:r>
        <w:rPr>
          <w:lang w:val="ne_NP" w:bidi="ne_NP"/>
        </w:rPr>
        <w:t>पूजाहारीहरू</w:t>
      </w:r>
      <w:r>
        <w:rPr>
          <w:lang w:val="ne_NP" w:bidi="ne_NP"/>
        </w:rPr>
        <w:t xml:space="preserve">को परिभाषाको लागि मुख्य शब्दावलीमा हेर्नुहोस्। तिनीहरू जाँदै गर्दा, तिनीहरू </w:t>
      </w:r>
      <w:r>
        <w:rPr>
          <w:b/>
          <w:lang w:val="ne_NP" w:bidi="ne_NP"/>
        </w:rPr>
        <w:t>शुद्ध</w:t>
      </w:r>
      <w:r>
        <w:rPr>
          <w:lang w:val="ne_NP" w:bidi="ne_NP"/>
        </w:rPr>
        <w:t xml:space="preserve"> हुन्छन्, वा निको हुन्छन्। शुद्ध हुनु भनेको परमेश्वरको सेवाको लागि योग्य अवस्थामा फर्किनु हो। </w:t>
      </w:r>
      <w:r>
        <w:rPr>
          <w:lang w:val="ne_NP" w:bidi="ne_NP"/>
        </w:rPr>
        <w:t>सफा</w:t>
      </w:r>
      <w:r>
        <w:rPr>
          <w:lang w:val="ne_NP" w:bidi="ne_NP"/>
        </w:rPr>
        <w:t xml:space="preserve"> को परिभाषाको लागि मुख्य शब्दावली हेर्नुहोस्।</w:t>
      </w:r>
    </w:p>
    <w:p>
      <w:pPr/>
      <w:r>
        <w:rPr>
          <w:lang w:val="ne_NP" w:bidi="ne_NP"/>
        </w:rPr>
      </w:r>
      <w:r>
        <w:rPr>
          <w:lang w:val="ne_NP" w:bidi="ne_NP"/>
        </w:rPr>
        <w:t xml:space="preserve">एउटा सामरी मानिसले आफू निको भएको महसुस गर्छ र परमेश्वरलाई </w:t>
      </w:r>
      <w:r>
        <w:rPr>
          <w:b/>
          <w:lang w:val="ne_NP" w:bidi="ne_NP"/>
        </w:rPr>
        <w:t>महिमा दिँदै</w:t>
      </w:r>
      <w:r>
        <w:rPr>
          <w:lang w:val="ne_NP" w:bidi="ne_NP"/>
        </w:rPr>
        <w:t xml:space="preserve"> येशूतिर फर्किन्छ। महिमा गर्नु भनेको राम्रोसँग बोल्नु र कसैलाई आदर दिनु हो। </w:t>
      </w:r>
      <w:r>
        <w:rPr>
          <w:lang w:val="ne_NP" w:bidi="ne_NP"/>
        </w:rPr>
        <w:t>महिमा गर्नु</w:t>
      </w:r>
      <w:r>
        <w:rPr>
          <w:lang w:val="ne_NP" w:bidi="ne_NP"/>
        </w:rPr>
        <w:t xml:space="preserve"> को परिभाषाको लागि मुख्य शब्दावली हेर्नुहोस्। सामरी येशूलाई धन्यवाद दिँदै येशूको पाउमा पर्छ। येशूले निको भएका अन्य ९ जना पनि कहाँ छन् भनेर सोध्नुहुन्छ। येशू सोध्नुहुन्छ कि के यो </w:t>
      </w:r>
      <w:r>
        <w:rPr>
          <w:b/>
          <w:lang w:val="ne_NP" w:bidi="ne_NP"/>
        </w:rPr>
        <w:t>विदेशी</w:t>
      </w:r>
      <w:r>
        <w:rPr>
          <w:lang w:val="ne_NP" w:bidi="ne_NP"/>
        </w:rPr>
        <w:t xml:space="preserve"> मात्र परमेश्वरलाई महिमा दिन फर्केर आएको हो? </w:t>
      </w:r>
      <w:r>
        <w:rPr>
          <w:lang w:val="ne_NP" w:bidi="ne_NP"/>
        </w:rPr>
        <w:t>विदेशी</w:t>
      </w:r>
      <w:r>
        <w:rPr>
          <w:lang w:val="ne_NP" w:bidi="ne_NP"/>
        </w:rPr>
        <w:t xml:space="preserve"> शब्द एउटै परिवारको नभएको व्यक्तिको लागि प्रयोग गरिन्छ। यसले गलत परिवारमा जन्मिने व्यक्तिलाई जनाउँछ।</w:t>
      </w:r>
    </w:p>
    <w:p>
      <w:pPr/>
      <w:r>
        <w:rPr>
          <w:lang w:val="ne_NP" w:bidi="ne_NP"/>
        </w:rPr>
      </w:r>
      <w:r>
        <w:rPr>
          <w:lang w:val="ne_NP" w:bidi="ne_NP"/>
        </w:rPr>
        <w:t xml:space="preserve">येशूले त्यो सामरीलाई उठ्न र जानु भन्नुहुन्छ किनभने उसको </w:t>
      </w:r>
      <w:r>
        <w:rPr>
          <w:b/>
          <w:lang w:val="ne_NP" w:bidi="ne_NP"/>
        </w:rPr>
        <w:t>विश्वासले</w:t>
      </w:r>
      <w:r>
        <w:rPr>
          <w:lang w:val="ne_NP" w:bidi="ne_NP"/>
        </w:rPr>
        <w:t xml:space="preserve"> उसलाई ठीक पारेको वा उसलाई </w:t>
      </w:r>
      <w:r>
        <w:rPr>
          <w:b/>
          <w:lang w:val="ne_NP" w:bidi="ne_NP"/>
        </w:rPr>
        <w:t>निको पारेको</w:t>
      </w:r>
      <w:r>
        <w:rPr>
          <w:lang w:val="ne_NP" w:bidi="ne_NP"/>
        </w:rPr>
        <w:t xml:space="preserve"> छ। बिश्वास शब्दलाई पहिले गरेकै जसरी अनुवाद गर्नुहोस्। विश्वासको परिभाषाको लागि मुख्य शब्दावलीमा </w:t>
      </w:r>
      <w:r>
        <w:rPr>
          <w:lang w:val="ne_NP" w:bidi="ne_NP"/>
        </w:rPr>
        <w:t>हेर्नुहोस्</w:t>
      </w:r>
      <w:r>
        <w:rPr>
          <w:lang w:val="ne_NP" w:bidi="ne_NP"/>
        </w:rPr>
        <w:t xml:space="preserve">। यहाँ </w:t>
      </w:r>
      <w:r>
        <w:rPr>
          <w:lang w:val="ne_NP" w:bidi="ne_NP"/>
        </w:rPr>
        <w:t>निको पारिएको</w:t>
      </w:r>
      <w:r>
        <w:rPr>
          <w:lang w:val="ne_NP" w:bidi="ne_NP"/>
        </w:rPr>
        <w:t xml:space="preserve"> भन्नाले शारीरिक र आत्मिक निको पार्नु, पूरै वा पूर्ण निको हुनु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17:20–37</w:t>
      </w:r>
      <w:r>
        <w:rPr>
          <w:lang w:val="ne_NP" w:bidi="ne_NP"/>
        </w:rPr>
      </w:r>
    </w:p>
    <w:p>
      <w:pPr>
        <w:pStyle w:val="Heading3"/>
      </w:pPr>
      <w:r>
        <w:rPr>
          <w:lang w:val="ne_NP" w:bidi="ne_NP"/>
        </w:rPr>
        <w:t>Step 1</w:t>
      </w:r>
    </w:p>
    <w:p>
      <w:pPr/>
      <w:r>
        <w:rPr>
          <w:lang w:val="ne_NP" w:bidi="ne_NP"/>
        </w:rPr>
      </w:r>
      <w:r>
        <w:rPr>
          <w:lang w:val="ne_NP" w:bidi="ne_NP"/>
        </w:rPr>
        <w:t>लूका १७:२०–३७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फरिसीहरू वा मुख्य यहूदी धार्मिक नेताहरूले येशूलाई परमेश्वरले पृथ्वीमा कहिले शासन गर्नुहुनेछ भनेर सोध्छन्। येशूले यो प्रश्नको जवाफ दिनुहुन्छ र त्यसपछि येशूका चेलाहरूलाई सिकाउनुहुन्छ।</w:t>
      </w:r>
    </w:p>
    <w:p>
      <w:pPr/>
      <w:r>
        <w:rPr>
          <w:lang w:val="ne_NP" w:bidi="ne_NP"/>
        </w:rPr>
      </w:r>
      <w:r>
        <w:rPr>
          <w:lang w:val="ne_NP" w:bidi="ne_NP"/>
        </w:rPr>
        <w:t>फरिसीहरूले येशूलाई परमेश्वरको राज्य कहिले आउँछ भनेर सोध्छन्। पाठले "एक दिन फरिसीहरूले येशूलाई सोध्छन्" भन्छ, जसले यो प्रश्न कहिले सोधिएको थियो भन्ने कुनै संकेत दिँदैन। यो कालक्रममा अघिको खण्डको पछिको हो कि भनेर हामीलाई थाहा छैन। फरिसीहरूले परमेश्वरको राज्य भविष्यमा हुने कुरा हो भनेर स्पष्ट रूपमा सोच्छन्, र तिनीहरूले परमेश्वरको राज्य देख्दा त्यसलाई कसरी चिन्ने भन्ने कुरा पत्ता लगाउने प्रयास गरिरहेका छन्। फरिसीहरूले परमेश्वरको राज्यलाई औंल्याउने संकेतहरू वा वैज्ञानिक प्रमाणहरू देख्न सक्नेछन् भनेर सोच्ने जस्तो देखिन्छ।</w:t>
      </w:r>
    </w:p>
    <w:p>
      <w:pPr/>
      <w:r>
        <w:rPr>
          <w:lang w:val="ne_NP" w:bidi="ne_NP"/>
        </w:rPr>
      </w:r>
      <w:r>
        <w:rPr>
          <w:lang w:val="ne_NP" w:bidi="ne_NP"/>
        </w:rPr>
        <w:t>येशूले जवाफ दिनुहुन्छ कि मानिसहरूले "यहाँ छ वा त्यहाँ छ" भनेर परमेश्वरको राज्य कहाँ छ भनी बताउन सक्ने छैनन्। येशूले फरिसीहरू र सुन्ने सबैलाई भन्नुहुन्छ कि परमेश्वरको राज्य पहिले नै तिनीहरूको माझमा, वा तिनीहरूका बीचमा छ। येशूले आफ्नै बारेमा कुरा गरिरहनुभएको र उहाँले परमेश्वरको राज्य पृथ्वीमा ल्याउनुभएको छ भन्ने कुरा हुन सक्छ। येशू राजा हुनुभएकोले, हामी अहिले नै परमेश्वरको राज्यका फाइदाहरू देख्न सुरु गर्न सक्छौं किनभने येशू पृथ्वीमा आउनुभएको छ। येशूले फरिसीहरूलाई भन्नुहुन्छ कि यदि तिनीहरूले त्यो कुरालाई स्वीकार गर्छन् भने, उहाँद्वारा अब पनि तिनीहरू परमेश्वरको राज्यमा प्रवेश गर्न सक्छन्!</w:t>
      </w:r>
    </w:p>
    <w:p>
      <w:pPr/>
      <w:r>
        <w:rPr>
          <w:lang w:val="ne_NP" w:bidi="ne_NP"/>
        </w:rPr>
      </w:r>
      <w:r>
        <w:rPr>
          <w:lang w:val="ne_NP" w:bidi="ne_NP"/>
        </w:rPr>
        <w:t>रोक्नुहोस् र छलफल गर्नुहोस्: तपाईंको संस्कृतिमा मानिसहरूले परमेश्वरको राज्य वा येशू आउँदै हुनुहुन्छ भन्ने कुरालाई औंल्याउने कुन संकेतहरू खोज्छन्, त्यसको बारेमा कुरा गर्नुहोस्।</w:t>
      </w:r>
    </w:p>
    <w:p>
      <w:pPr/>
      <w:r>
        <w:rPr>
          <w:lang w:val="ne_NP" w:bidi="ne_NP"/>
        </w:rPr>
      </w:r>
      <w:r>
        <w:rPr>
          <w:lang w:val="ne_NP" w:bidi="ne_NP"/>
        </w:rPr>
        <w:t>त्यसपछि येशूले उहाँको ध्यान उहाँसँग त्यहाँ भएका चेलाहरूतिर फर्काउनुहुन्छ। येशूलाई थाहा छ कि एक दिन उहाँका चेलाहरूले परमेश्वरले मानिसको पुत्रलाई संसारमा प्रकट गरुन् भन्ने चाहनेछन् ताकि उहाँले संसारमा शासन गरुन्। मानिसको पुत्र भन्नाले येशू स्वयंलाई बुझाउँछ। अधिकांश विद्वानहरू "मानिसको पुत्रका दिनहरू" ले येशूको सामान वा दोस्रो आगमनको बारेमा कुरा गरिरहेका छन् भनेर विश्वास गर्छन्। तर, येशू भन्नुहुन्छ कि तिनीहरूले येशूको पुनरागमन हेर्न तीव्र इच्छा गरेका दिनहरूमा येशूको पुनरागमन हुनेछैन। येशूले तिनीहरूलाई भन्नुहुन्छ कि त्यो समयमा, मानिसहरूले "उहाँ यहाँ हुनुहुन्छ" वा "उहाँ त्यहाँ हुनुहुन्छ" भन्नेछन्। येशूले चेलाहरूलाई मानिसको पुत्रलाई खोज्न ती मानिसहरूलाई नपछ्याउन चेतावनी दिनुहुन्छ। किनभने येशू भन्नुहुन्छ कि जब मानिसको पुत्र उहाँको दिनमा आउनुहुनेछ, तब यो आकाशमा बिजुली चम्केझैँ हुनेछ। येशूको पुनरागमनको बारेमा कुनै भ्रम हुने छैन भनेर येशूले भन्दै हुनुहुन्छ। येशूले आफ्नो आगमनलाई सबै मानिसहरूले देख्ने बिजुलीसँग तुलना गर्नुहुन्छ।</w:t>
      </w:r>
    </w:p>
    <w:p>
      <w:pPr/>
      <w:r>
        <w:rPr>
          <w:lang w:val="ne_NP" w:bidi="ne_NP"/>
        </w:rPr>
      </w:r>
      <w:r>
        <w:rPr>
          <w:lang w:val="ne_NP" w:bidi="ne_NP"/>
        </w:rPr>
        <w:t>रोक्नुहोस् र छलफल गर्नुहोस्: बिजुलीको तस्वीर हेर्नुहोस्। तपाईंले बिजुली चम्केर सम्पूर्ण आकाश उज्यालो भएको समयको एउटा कथा सुनाउनुहोस्। यो कस्तो थियो? तपाईंले कस्तो महसुस गर्नुभयो? तपाईंको संस्कृतिमा त्यो देखिँदा वरिपरिका सबैले देख्न सक्ने कुराको छलफल गर्नुहोस्।</w:t>
      </w:r>
    </w:p>
    <w:p>
      <w:pPr/>
      <w:r>
        <w:rPr>
          <w:lang w:val="ne_NP" w:bidi="ne_NP"/>
        </w:rPr>
      </w:r>
      <w:r>
        <w:rPr>
          <w:lang w:val="ne_NP" w:bidi="ne_NP"/>
        </w:rPr>
        <w:t>येशूले एउटा कथन गर्नुहुन्छ कि भविष्यमा मानिसको पुत्र फर्किनुअघि उहाँले वर्तमान पुस्ताबाट धेरै कष्ट भोग्नुपर्छ। येशूले चेलाहरूलाई यो भन्नुहुन्छ ताकि येशूको तिरस्कार र कष्ट हुनुपर्छ भनेर तिनीहरूले थाहा पाउन सकून्। यहूदीहरू रोमीहरूको दमनबाट उनीहरूलाई मुक्त गराउने मसीहको प्रतीक्षामा थिए। तर, यहाँ येशूले यो स्पष्ट पार्दै हुनुहुन्छ कि वर्तमान समयमा उहाँले कष्ट भोग्नुभएको धेरै समय नभई मानिसको पुत्रको शासन आउने छैन।</w:t>
      </w:r>
    </w:p>
    <w:p>
      <w:pPr/>
      <w:r>
        <w:rPr>
          <w:lang w:val="ne_NP" w:bidi="ne_NP"/>
        </w:rPr>
      </w:r>
      <w:r>
        <w:rPr>
          <w:lang w:val="ne_NP" w:bidi="ne_NP"/>
        </w:rPr>
        <w:t>मानिसको पुत्र फर्केर आउनुहुँदा के हुनेछ भन्ने कुरालाई येशूले नूहको समयमा जे भएको थियो त्यससँग तुलना गर्नुहुन्छ। नूहको समयमा मानिसहरू खाने-पिउने, विवाह गर्ने र विवाह गरिदिने जस्ता आफ्ना दैनिक क्रियाकलापहरूमा व्यस्त थिए। मानिसहरूले संसारको अन्त्यको बारेमा नूहको प्रचार सुनेका थिएनन्। त्यसैले यो आउँदा तिनीहरू अचम्ममा परे। परमेश्वरले नूहलाई जहाज वा धेरै ठूलो डुङ्गा बनाउन भन्नुभयो। एक दिन, नूह जहाजमा पस्नुभयो र परमेश्वरले अरू सबैलाई नष्ट गर्न ठूलो बाढी पठाउनुभयो। परमेश्वरले पृथ्वीलाई ढाक्न वर्षा पठाउनुहुँदा परमेश्वरले नूह र नूहको परिवारलाई जहाजमा बचाउनुभयो। वर्षाले पृथ्वीमा बाढी आउँदा बाँकी सबै नष्ट भएका थिए।</w:t>
      </w:r>
    </w:p>
    <w:p>
      <w:pPr/>
      <w:r>
        <w:rPr>
          <w:lang w:val="ne_NP" w:bidi="ne_NP"/>
        </w:rPr>
      </w:r>
      <w:r>
        <w:rPr>
          <w:lang w:val="ne_NP" w:bidi="ne_NP"/>
        </w:rPr>
        <w:t xml:space="preserve"> रोक्नुहोस् र जहाज वा ठूलो डुङ्गाको तस्वीर हेर्नुहोस्।</w:t>
      </w:r>
    </w:p>
    <w:p>
      <w:pPr/>
      <w:r>
        <w:rPr>
          <w:lang w:val="ne_NP" w:bidi="ne_NP"/>
        </w:rPr>
      </w:r>
      <w:r>
        <w:rPr>
          <w:lang w:val="ne_NP" w:bidi="ne_NP"/>
        </w:rPr>
        <w:t>येशूले लूतका दिनको उदाहरण पनि दिनुहुन्छ। नोहाको समयमा जस्तै, लोत बसोबास गर्ने सदोमका मानिसहरू खाने र पिउने, किन्ने र बेच्ने—आफ्नो दिनचर्यामा लागिरहेका थिए। लोत सुरक्षित ठाउँका लागि सदोमबाट निस्केको दिन परमेश्वरले आगोका ताता र दुर्गन्धित ढुङ्गाहरू पठाउनुभयो र बाँकी मानिसहरूलाई नष्ट गर्नुभयो। यी चट्टानहरू ज्वालामुखीको चट्टानहरू जस्तै हुन् भनेर भनिन्थ्यो। जब मानिसको पुत्र फर्किन्छ, मानिसहरूले सदोमका मानिसहरूले जस्तै आफ्नो व्यापार गरिरहेका हुनेछन्। तिनीहरूले मानिसको पुत्र आउँछ भन्ने अपेक्षा गर्नेछैनन्।</w:t>
      </w:r>
    </w:p>
    <w:p>
      <w:pPr/>
      <w:r>
        <w:rPr>
          <w:lang w:val="ne_NP" w:bidi="ne_NP"/>
        </w:rPr>
      </w:r>
      <w:r>
        <w:rPr>
          <w:lang w:val="ne_NP" w:bidi="ne_NP"/>
        </w:rPr>
        <w:t>रोक्नुहोस् र छलफल गर्नुहोस्: लाभा चट्टानको तस्वीर हेर्नुहोस्। तपाईंको संस्कृतिमा दन्किरहेको, तातो र गन्हाउने चट्टानसँग मिल्दोजुल्दो के होला?</w:t>
      </w:r>
    </w:p>
    <w:p>
      <w:pPr/>
      <w:r>
        <w:rPr>
          <w:lang w:val="ne_NP" w:bidi="ne_NP"/>
        </w:rPr>
      </w:r>
      <w:r>
        <w:rPr>
          <w:lang w:val="ne_NP" w:bidi="ne_NP"/>
        </w:rPr>
        <w:t>त्यसपछि येशूले मानिसको पुत्र फर्किने दिनमा के गर्ने भन्ने बारेमा व्यावहारिक चेतावनी दिनुहुन्छ। येशूले घरको छानामा भएको एक मानिसको बारेमा कुरा गर्नुहुन्छ। यी छानाहरू समतल थिए र घरको बसोबास क्षेत्रको भाग मानिन्थ्यो। तर, सम्पत्तिहरू घरको तल्लो भागमा थिए। घरको त्यो तल्लो भागमा पुग्ने एक मात्र तरिका बाहिरी सिँढी थियो। त्यसैले छानामा भएको व्यक्तिले घरभित्र पस्न र सरसामानहरू बटुल्न समय बर्बाद गर्नु हुँदैन। खेतमा भएको व्यक्तिसँग पनि त्यही हो - तिनीहरूले सरसामान लिन आफ्नो घरमा फर्किनु हुँदैन। येशूले यी कुराहरू अब महत्त्वपूर्ण हुने छैनन् भनेर भन्दै हुनुहुन्छ।</w:t>
      </w:r>
    </w:p>
    <w:p>
      <w:pPr/>
      <w:r>
        <w:rPr>
          <w:lang w:val="ne_NP" w:bidi="ne_NP"/>
        </w:rPr>
      </w:r>
      <w:r>
        <w:rPr>
          <w:lang w:val="ne_NP" w:bidi="ne_NP"/>
        </w:rPr>
        <w:t>रोक्नुहोस् र छलफल गर्नुहोस्: आपतकालीन स्थितिमा तपाईंसँग भएका कुन-कुन सामानहरू तपाईं लिन र आफूसँगै लैजान चाहनुहुन्छ? के ले ती सम्पत्तिहरूलाई तपाईंको लागि यति महत्त्वपूर्ण बनाउँछ?</w:t>
      </w:r>
    </w:p>
    <w:p>
      <w:pPr/>
      <w:r>
        <w:rPr>
          <w:lang w:val="ne_NP" w:bidi="ne_NP"/>
        </w:rPr>
      </w:r>
      <w:r>
        <w:rPr>
          <w:lang w:val="ne_NP" w:bidi="ne_NP"/>
        </w:rPr>
        <w:t>यसको विपरीत, येशूले तिनीहरूलाई लूतकी पत्नीलाई सम्झन भन्नुहुन्छ, जसले फर्किएर सदोम नष्ट भइरहेको बेला पछाडि हेरिन्। स्वर्गदूतले लूत र उनको परिवारलाई पछाडि नहेर्न भने। तर, लूतकी पत्नीले हेरिन् र नुनको खम्बामा परिणत भइन्। जब येशूले लूतकी पत्नीलाई सम्झनु भन्नुहुन्छ, उहाँले उनलाई मनमा सम्झने मात्र भन्नुभएको होइन, बरु उनको कार्यले उनलाई के मूल्य पर्यो भन्ने कुरा सम्झनु भन्नुभएको हो। जसले आफ्नो जीवन बचाउन खोज्छ उसले त्यसलाई गुमाउनेछ र जसले आफ्नो जीवन गुमाउँछ उसले त्यसलाई सुरक्षित राख्नेछ भनी येशू भन्नुहुन्छ। "संरक्षण गर्न" शब्दले संरक्षण गर्ने व्यक्तिलाई लाभ पुग्नेछ भनेर संकेत गर्छ। येशूका निम्ति आफ्ना इच्छाहरू त्याग्नेहरूले आफ्नो जीवन जोगाउनेछन्। धेरै विद्वानहरू जीवन जोगाउनुको अर्थ स्वर्गमा जीवनको अनन्त इनाम हो भन्ने सोच्छन्। येशूले निश्चित रूपमा हाम्रो सम्पत्तिको महत्त्वको कमीको बारेमा र येशूको खातिर सबै कुरा छोड्न इच्छुक हुनुको बारेमा कुरा गरिरहनुभएको छ।</w:t>
      </w:r>
    </w:p>
    <w:p>
      <w:pPr/>
      <w:r>
        <w:rPr>
          <w:lang w:val="ne_NP" w:bidi="ne_NP"/>
        </w:rPr>
      </w:r>
      <w:r>
        <w:rPr>
          <w:lang w:val="ne_NP" w:bidi="ne_NP"/>
        </w:rPr>
        <w:t>रोक्नुहोस् र छलफल गर्नुहोस्: यदि त्यस्तो अवस्था आइपरेमा, के तपाईं येशूको लागि आफ्नो जीवन र सम्पत्ति त्याग्न तयार हुनुहुन्छ?</w:t>
      </w:r>
    </w:p>
    <w:p>
      <w:pPr/>
      <w:r>
        <w:rPr>
          <w:lang w:val="ne_NP" w:bidi="ne_NP"/>
        </w:rPr>
      </w:r>
      <w:r>
        <w:rPr>
          <w:lang w:val="ne_NP" w:bidi="ne_NP"/>
        </w:rPr>
        <w:t>त्यसपछि येशूले तिनीहरूलाई गम्भीर चेतावनी दिनुहुन्छ। येशू भन्नुहुन्छ, "म तिमीलाई भन्दछु।" मानिसको पुत्र फर्केर आउँदा परिवार र काममा सँगै रहेका नजिकका मानिसहरू एकअर्काबाट अलग हुनेछन्। एउटा लिइनेछ, अर्को छोडिनेछ। मानिसहरूले सधैँझैँ आफ्ना दैनिक कार्यहरू गरिरहेका हुनेछन्, तर तिनीहरूको हृदय र येशूप्रतिको वफादारी फरक हुनेछ। दुबै सुतिरहेका छन्, र एक जनालाई लगिनेछ। दुवैजना मिलमा पिँधिरहेका छन्, र एकजना लगिन्छ। जसले येशूमाथि भरोसा गरेका छन्, उहाँलाई पछ्याएका छन् र उहाँका लागि आफ्नो ज्यान अर्पण गरेका छन्, उनीहरूलाई उहाँसँगै अनन्ततामा लगिनेछ। येशूलाई भरोसा नगर्ने र उहाँलाई नपछ्याउने अनि आफ्नै जीवनलाई मात्र पक्रिराख्नेहरू पछि छोडिनेछन्।</w:t>
      </w:r>
    </w:p>
    <w:p>
      <w:pPr/>
      <w:r>
        <w:rPr>
          <w:lang w:val="ne_NP" w:bidi="ne_NP"/>
        </w:rPr>
      </w:r>
      <w:r>
        <w:rPr>
          <w:lang w:val="ne_NP" w:bidi="ne_NP"/>
        </w:rPr>
        <w:t>रोक्नुहोस् र छलफल गर्नुहोस्: तपाईंको संस्कृतिमा मानिसहरूले दिनभरि के-कस्ता दैनिक कामहरू गर्छन् भन्ने बारेमा छलफल गर्नुहोस्।</w:t>
      </w:r>
    </w:p>
    <w:p>
      <w:pPr/>
      <w:r>
        <w:rPr>
          <w:lang w:val="ne_NP" w:bidi="ne_NP"/>
        </w:rPr>
      </w:r>
      <w:r>
        <w:rPr>
          <w:lang w:val="ne_NP" w:bidi="ne_NP"/>
        </w:rPr>
        <w:t>चेलाहरूले येशूलाई सोध्छन्, "प्रभु, कहाँ?" बाँकी व्यक्तिहरू कहाँ हुनेछन् वा लगिएका व्यक्तिहरू कहाँ जानेछन् भनेर चेलाहरूले सोधिरहेका छन् कि भनेर हामी निश्चित छैनौं। येशूको जवाफले हामीलाई कुनै पनि तर्फ खासै स्पष्ट संकेत दिँदैन। जहाँ शरीर वा सिनो हुन्छ, त्यहाँ सिनो खाने चराहरू जम्मा हुनेछन्। यस भनाइको बारेमा धेरै बिभिन्न व्याख्याहरू छन्। केही विद्वानहरू विश्वास गर्छन् कि जसरी सिनो खाने चरा मरेको कुनै कुराको चिन्ह हो, त्यसरी नै येशूको पुनरागमन न्यायको चिन्ह हो भनेर येशूले भन्दै हुनुहुन्छ। अरूहरू के सोच्छन् भने ती मृत शरीरहरू नैतिक रूपमा भ्रष्ट भएका मानिसहरू हुन् र गिद्धहरू जस्तै न्याय तिनीहरूमाथि आइरहेको छ र तिनीहरूको वरिपरि जम्मा भइरहेको छ। गिद्धहरू मरेका कुराहरूमा भेला भएजस्तै लगिएकाहरूलाई येशूकहाँ भेला गरिनेछ भनेर येशूले भन्नुभएको हो भनी केही मानिसहरू विश्वास गर्छन्। जुनसुकै भए तापनि, येशूले आउने न्याय र मानिसको पुत्रको फिर्तीको बारेमा कुरा गरिरहनुभएको छ।</w:t>
      </w:r>
    </w:p>
    <w:p>
      <w:pPr/>
      <w:r>
        <w:rPr>
          <w:lang w:val="ne_NP" w:bidi="ne_NP"/>
        </w:rPr>
      </w:r>
      <w:r>
        <w:rPr>
          <w:lang w:val="ne_NP" w:bidi="ne_NP"/>
        </w:rPr>
        <w:t>रोक्नुहोस् र भेला भइरहेका गिद्धहरूको तस्वीर हेर्नुहोस्।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कुनै समयमा फरिसीहरूले येशूलाई परमेश्वरको राज्य आएको कुरा कसरी थाहा पाउन सकिन्छ भनेर सोधे। येशूले तिनीहरूलाई यो देखिने चिन्हहरूका साथ आउँदैन, र यो कहिले आउँछ भनेर कसैले पनि थाहा पाउन सक्ने छैन भनेर भन्नुहुन्छ। त्यसपछि येशूले तिनीहरूलाई परमेश्वरको राज्य तिनीहरूको बीचमा पहिले नै छ भनेर भन्नुहुन्छ।</w:t>
      </w:r>
    </w:p>
    <w:p>
      <w:pPr/>
      <w:r>
        <w:rPr>
          <w:lang w:val="ne_NP" w:bidi="ne_NP"/>
        </w:rPr>
      </w:r>
      <w:r>
        <w:rPr>
          <w:b/>
          <w:lang w:val="ne_NP" w:bidi="ne_NP"/>
        </w:rPr>
        <w:t>दोस्रो दृश्य:</w:t>
      </w:r>
      <w:r>
        <w:rPr>
          <w:lang w:val="ne_NP" w:bidi="ne_NP"/>
        </w:rPr>
        <w:t xml:space="preserve"> येशूले चेलाहरूलाई सम्बोधन गर्नुहुन्छ। येशूले येशूका चेलाहरूलाई मानिसको पुत्र फर्कीआउने बारेमा सिकाउनुहुन्छ। येशूले चेलाहरूलाई भन्नुहुन्छ कि भविष्यमा एउटा यस्तो दिन आउनेछ जब उनीहरूले मानिसको पुत्रका दिनहरूमध्ये एकको लागि तृष्णा गर्नेछन्। वास्तवमा, धेरै मानिसहरूले मानिसको पुत्र फर्किएको छ भनेर तिनीहरूलाई भन्न प्रयास गर्नेछन्। येशूले चेलाहरूलाई ती मानिसहरूको पछि नलाग्न चेतावनी दिनुहुन्छ, किनभने येशू फर्किँदा बिजुली चम्केझै सम्पूर्ण आकाशभरि देखिने छ। त्यो हुनुभन्दा अघि, यस पुस्ताका मानिसहरूबाट आफूले धेरै कष्ट भोग्नुपर्नेछ भनी येशू भन्नुहुन्छ।</w:t>
      </w:r>
    </w:p>
    <w:p>
      <w:pPr/>
      <w:r>
        <w:rPr>
          <w:lang w:val="ne_NP" w:bidi="ne_NP"/>
        </w:rPr>
      </w:r>
      <w:r>
        <w:rPr>
          <w:b/>
          <w:lang w:val="ne_NP" w:bidi="ne_NP"/>
        </w:rPr>
        <w:t>तेस्रो दृश्य:</w:t>
      </w:r>
      <w:r>
        <w:rPr>
          <w:lang w:val="ne_NP" w:bidi="ne_NP"/>
        </w:rPr>
        <w:t xml:space="preserve"> येशूले तिनीहरूलाई भन्नुहुन्छ कि मानिसको पुत्र फर्किने दिन नूह र लोतको दिनमा जस्तै हुनेछ। ती दिनहरूमा, सबै जना आ-आफ्नो काममा व्यस्त थिए र अचानक केही मानिसहरू बचाइए र बाँकी सबै नष्ट भए।</w:t>
      </w:r>
    </w:p>
    <w:p>
      <w:pPr/>
      <w:r>
        <w:rPr>
          <w:lang w:val="ne_NP" w:bidi="ne_NP"/>
        </w:rPr>
      </w:r>
      <w:r>
        <w:rPr>
          <w:b/>
          <w:lang w:val="ne_NP" w:bidi="ne_NP"/>
        </w:rPr>
        <w:t>चौथो दृश्य:</w:t>
      </w:r>
      <w:r>
        <w:rPr>
          <w:lang w:val="ne_NP" w:bidi="ne_NP"/>
        </w:rPr>
        <w:t xml:space="preserve"> येशूले मानिसको पुत्र फर्किने दिनमा सम्पत्ति वा भौतिक कुराहरूमा ध्यान नदिन निर्देशन दिनुहुन्छ। ती कुराहरू अब महत्त्वपूर्ण हुने छैनन्। आफ्नो पुरानो जीवनको मोह राखेकी र नष्ट भएकी लूतकी पत्नीको अवस्था कस्तो थियो, सम्झनुहोस्। नजिक भएका मानिसहरू छुट्टिनेछन्। एउटा लिइनेछ र अर्को छोडिनेछ।</w:t>
      </w:r>
    </w:p>
    <w:p>
      <w:pPr/>
      <w:r>
        <w:rPr>
          <w:lang w:val="ne_NP" w:bidi="ne_NP"/>
        </w:rPr>
      </w:r>
      <w:r>
        <w:rPr>
          <w:b/>
          <w:lang w:val="ne_NP" w:bidi="ne_NP"/>
        </w:rPr>
        <w:t>पाँचौ दृश्य:</w:t>
      </w:r>
      <w:r>
        <w:rPr>
          <w:lang w:val="ne_NP" w:bidi="ne_NP"/>
        </w:rPr>
        <w:t xml:space="preserve"> चेलाहरूले येशूलाई "कहाँ?" भनेर सोध्छन् येशूले जवाफ दिनुहुन्छ, जहाँ शरीर हुन्छ त्यहाँ गिद्धहरू जम्मा हुनेछन्।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 (मानिसको पुत्र)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"तिनीहरू"—मानिसहरू जसले "यहाँ वा त्यहाँ हेर" भनिरहेका छन्</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 xml:space="preserve">खाइरहेका, पिइरहेका, विवाह गरिरहेका र विवाह गरिदिइरहेका मानिसहरू </w:t>
      </w:r>
    </w:p>
    <w:p>
      <w:pPr>
        <w:pStyle w:val="ListBullet"/>
        <w:spacing w:line="240" w:lineRule="auto"/>
        <w:ind w:left="720"/>
      </w:pPr>
      <w:r>
        <w:rPr>
          <w:lang w:val="ne_NP" w:bidi="ne_NP"/>
        </w:rPr>
      </w:r>
      <w:r>
        <w:rPr>
          <w:lang w:val="ne_NP" w:bidi="ne_NP"/>
        </w:rPr>
        <w:t xml:space="preserve">खाँदै, पिउँदै, किन्दै, बेच्दै, निर्माण गर्दै र रोप्दै गरेका मानिसहरू </w:t>
      </w:r>
    </w:p>
    <w:p>
      <w:pPr>
        <w:pStyle w:val="ListBullet"/>
        <w:spacing w:line="240" w:lineRule="auto"/>
        <w:ind w:left="720"/>
      </w:pPr>
      <w:r>
        <w:rPr>
          <w:lang w:val="ne_NP" w:bidi="ne_NP"/>
        </w:rPr>
      </w:r>
      <w:r>
        <w:rPr>
          <w:lang w:val="ne_NP" w:bidi="ne_NP"/>
        </w:rPr>
        <w:t>छानामा भएको एकजना</w:t>
      </w:r>
    </w:p>
    <w:p>
      <w:pPr>
        <w:pStyle w:val="ListBullet"/>
        <w:spacing w:line="240" w:lineRule="auto"/>
        <w:ind w:left="720"/>
      </w:pPr>
      <w:r>
        <w:rPr>
          <w:lang w:val="ne_NP" w:bidi="ne_NP"/>
        </w:rPr>
      </w:r>
      <w:r>
        <w:rPr>
          <w:lang w:val="ne_NP" w:bidi="ne_NP"/>
        </w:rPr>
        <w:t>खेतमा हुने एकजना</w:t>
      </w:r>
    </w:p>
    <w:p>
      <w:pPr>
        <w:pStyle w:val="ListBullet"/>
        <w:spacing w:line="240" w:lineRule="auto"/>
        <w:ind w:left="720"/>
      </w:pPr>
      <w:r>
        <w:rPr>
          <w:lang w:val="ne_NP" w:bidi="ne_NP"/>
        </w:rPr>
      </w:r>
      <w:r>
        <w:rPr>
          <w:lang w:val="ne_NP" w:bidi="ne_NP"/>
        </w:rPr>
        <w:t>लोतकी पत्नी</w:t>
      </w:r>
    </w:p>
    <w:p>
      <w:pPr>
        <w:pStyle w:val="ListBullet"/>
        <w:spacing w:line="240" w:lineRule="auto"/>
        <w:ind w:left="720"/>
      </w:pPr>
      <w:r>
        <w:rPr>
          <w:lang w:val="ne_NP" w:bidi="ne_NP"/>
        </w:rPr>
      </w:r>
      <w:r>
        <w:rPr>
          <w:lang w:val="ne_NP" w:bidi="ne_NP"/>
        </w:rPr>
        <w:t>ओछ्यानमा दुई जना</w:t>
      </w:r>
    </w:p>
    <w:p>
      <w:pPr>
        <w:pStyle w:val="ListBullet"/>
        <w:spacing w:line="240" w:lineRule="auto"/>
        <w:ind w:left="720"/>
      </w:pPr>
      <w:r>
        <w:rPr>
          <w:lang w:val="ne_NP" w:bidi="ne_NP"/>
        </w:rPr>
      </w:r>
      <w:r>
        <w:rPr>
          <w:lang w:val="ne_NP" w:bidi="ne_NP"/>
        </w:rPr>
        <w:t>जाँतो पिस्दै गरेका दुई जना</w:t>
      </w:r>
    </w:p>
    <w:p>
      <w:pPr>
        <w:pStyle w:val="ListBullet"/>
        <w:spacing w:line="240" w:lineRule="auto"/>
        <w:ind w:left="720"/>
      </w:pPr>
      <w:r>
        <w:rPr>
          <w:lang w:val="ne_NP" w:bidi="ne_NP"/>
        </w:rPr>
      </w:r>
      <w:r>
        <w:rPr>
          <w:lang w:val="ne_NP" w:bidi="ne_NP"/>
        </w:rPr>
        <w:t>लाश र गिद्धहरू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एउटा क्षणमा फरिसीहरूले येशूलाई प्रश्न सोध्छन्। यो कहिले हुन्छ भन्ने बारेमा हामी निश्चित छैनौं। पाठले "एक दिन" वा "फरिसीहरूद्वारा सोधपुछ गरिएपछि" मात्र भनेर बताउँछ। फरिसीहरूले परमेश्वरको राज्य कहिले आउनेछ भन्ने बारेमा सोधिरहेका छन्। येशूले तिनीहरूलाई भन्नुहुन्छ कि यो देखिने चिन्हहरूका साथ आउँदैन र यो यहाँ वा त्यहाँ छ भनेर कसैले पनि भन्न सक्नेछैन। येशू भन्दै हुनुहुन्छ कि यसलाई कुनै एक विशेष समय र स्थानमा सीमित गर्न सकिँदैन किनभने परमेश्वरको राज्य पहिले नै तिनीहरूको बीचमा छ।</w:t>
      </w:r>
    </w:p>
    <w:p>
      <w:pPr/>
      <w:r>
        <w:rPr>
          <w:lang w:val="ne_NP" w:bidi="ne_NP"/>
        </w:rPr>
      </w:r>
      <w:r>
        <w:rPr>
          <w:lang w:val="ne_NP" w:bidi="ne_NP"/>
        </w:rPr>
        <w:t>त्यसपछि येशू तिनीहरूलाई सिकाउन चेलाहरूतिर फर्किनुहुन्छ। येशूले भविष्यको समयको बारेमा कुरा गर्नुहुन्छ जब चेलाहरूले मानिसको पुत्रको दिनहरूमध्ये एक हेर्न तिर्सना गर्नेछन्। यसको अर्थ यो हुन सक्छ कि तिनीहरू येशूसँग हुँदाको समयको लागि तिर्सना गर्नेछन्, वा येशू राज्य गर्न फर्किने समयको लागि तिनीहरूले तिर्सना गर्नेछन्। "कुनै एक दिन" भन्ने वाक्यांशले छोटो क्षणलाई जनाउँछ। यद्यपि, येशू भन्नुहुन्छ कि तिनीहरूले आफ्नो तिर्सनाको समयमा त्यो दिन देख्नेछैनन्। त्यस समयमा मानिसहरूले उनीहरूलाई मानिसको पुत्र यहाँ वा त्यहाँ हुनुहुन्छ भन्नेछन् भनेर येशूले चेलाहरूलाई बताउनुहुन्छ। येशूले तिनीहरूलाई बाहिर खोज्न नजान वा ती मानिसहरूलाई नपछ्याउन चेतावनी दिनुहुन्छ। "किनभने" एउटा यस्तो शब्द हो जसले दुई घटनाहरू बीचको कारण जनाउँछ। येशूले भन्दै हुनुहुन्छ, यी मानिसहरूलाई नपछ्याउनुहोस्, किनभने, वा "किनकि," मानिसको पुत्र आउने दिन आकाशमा बिजुली चम्केको बेलाजस्तै हुनेछ। पहिला, यी सबै हुनुअघि, मानिसको पुत्रले यो पुस्ता वा वर्तमान समयका मानिसहरूले उहाँलाई अस्वीकार गर्दा कष्ट भोग्नुपर्छ।</w:t>
      </w:r>
    </w:p>
    <w:p>
      <w:pPr/>
      <w:r>
        <w:rPr>
          <w:lang w:val="ne_NP" w:bidi="ne_NP"/>
        </w:rPr>
      </w:r>
      <w:r>
        <w:rPr>
          <w:lang w:val="ne_NP" w:bidi="ne_NP"/>
        </w:rPr>
        <w:t>तेस्रो दृश्य येशूको शिक्षाको चरम वा सबैभन्दा महत्त्वपूर्ण भाग हो। येशूले भविष्यका दिनहरूलाई नोहा र लोतको समयसँग तुलना गर्नुहुन्छ। उहाँले के हुन्छ भन्ने बारेमा कुरा गर्नुहुन्छ। जबसम्म उनीहरू बाढी र तातो दन्किरहेका चट्टानहरूद्वारा नष्ट भएनन् तबसम्म मानिसहरू खाइरहेका, पिइरहेका र आफ्ना दिनहरूको आनन्द लिइरहेका थिए। मानिसको पुत्र प्रकट हुने दिनमा पनि मानिसहरूले आफ्ना सामान्य कार्यहरू यसरी नै गरिरहेका हुनेछन्।</w:t>
      </w:r>
    </w:p>
    <w:p>
      <w:pPr/>
      <w:r>
        <w:rPr>
          <w:lang w:val="ne_NP" w:bidi="ne_NP"/>
        </w:rPr>
      </w:r>
      <w:r>
        <w:rPr>
          <w:lang w:val="ne_NP" w:bidi="ne_NP"/>
        </w:rPr>
        <w:t>त्यो दिनमा, अर्थात् परमेश्वरले मानिसको पुत्रलाई प्रकट गर्नुहुने दिनलाई जनाउँदै, येशूले सम्पत्ति लिनका लागि फर्केर नजान चेतावनी दिनुहुन्छ। त्यो दिन, तिनीहरूले लोतकी पत्नीलाई के भयो भनेर सम्झनुपर्छ र त्यसअनुसार कार्य गर्नुपर्छ। जसले आफ्नो जीवन जोगाउने प्रयास गर्छ उसले त्यो गुमाउनेछ र जसले आफ्नो जीवन गुमाउँछ उसले त्यसलाई जीवित राख्नेछ। येशू भन्नुहुन्छ, "म तपाईंहरूलाई भन्दछु" जुन "ध्यानपूर्वक सुन्नुहोस्" वा "ध्यान दिनुहोस्" भन्नु एकै हो। जाँतो पिँधिरहेका दुई महिलाहरूको बारेमा भएको पद पछि, केही हस्तलिपिहरूमा "दुई मानिसहरू खेतमा हुनेछन्; एकजनालाई लगिनेछ र अर्कोलाई छोडिनेछ" भन्ने वाक्यांश समावेश छ। केही विद्वानहरू सोच्छन् कि शारीरिक रूपमा एक अर्काको नजिक भएका मानिसहरूमा ध्यान केन्द्रित गर्न लूकाले ओछ्यानमा भएका दुई जना र जाँतो पिस्दै गरेका दुई महिलाहरू भन्ने यो पदलाई यस खण्डबाट हटाएका हुन्।</w:t>
      </w:r>
    </w:p>
    <w:p>
      <w:pPr/>
      <w:r>
        <w:rPr>
          <w:lang w:val="ne_NP" w:bidi="ne_NP"/>
        </w:rPr>
      </w:r>
      <w:r>
        <w:rPr>
          <w:lang w:val="ne_NP" w:bidi="ne_NP"/>
        </w:rPr>
        <w:t>आफ्नो अनुवादमा यो वाक्य थप्ने वा नथप्ने भन्ने बारेमा आपसमा छलफल गर्नुहोस्।</w:t>
      </w:r>
    </w:p>
    <w:p>
      <w:pPr/>
      <w:r>
        <w:rPr>
          <w:lang w:val="ne_NP" w:bidi="ne_NP"/>
        </w:rPr>
      </w:r>
      <w:r>
        <w:rPr>
          <w:lang w:val="ne_NP" w:bidi="ne_NP"/>
        </w:rPr>
        <w:t>त्यसपछि चेलाहरूले येशूलाई यो "कहाँ" हुनेछ भनेर सोध्छन्। येशूले जवाफ दिनुहुन्छ कि जहाँ मृत शरीर हुन्छ, त्यहाँ गिद्धहरू जम्मा हुनेछन्।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 (मानिसको पुत्र)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"तिनीहरू"—मानिसहरू जसले "यहाँ वा त्यहाँ हेर" भनिरहेका छन्</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धेरै मानिसहरू खाइरहेका, पिइरहेका, विवाह गरिरहेका र विवाह गरिदिइरहेका थिए।</w:t>
      </w:r>
    </w:p>
    <w:p>
      <w:pPr>
        <w:pStyle w:val="ListBullet"/>
        <w:spacing w:line="240" w:lineRule="auto"/>
        <w:ind w:left="720"/>
      </w:pPr>
      <w:r>
        <w:rPr>
          <w:lang w:val="ne_NP" w:bidi="ne_NP"/>
        </w:rPr>
      </w:r>
      <w:r>
        <w:rPr>
          <w:lang w:val="ne_NP" w:bidi="ne_NP"/>
        </w:rPr>
        <w:t>मानिसहरू खाने, पिउने, किन्ने, बेच्ने, बनाउने, रोप्ने गरिरहेका थिए।</w:t>
      </w:r>
    </w:p>
    <w:p>
      <w:pPr>
        <w:pStyle w:val="ListBullet"/>
        <w:spacing w:line="240" w:lineRule="auto"/>
        <w:ind w:left="720"/>
      </w:pPr>
      <w:r>
        <w:rPr>
          <w:lang w:val="ne_NP" w:bidi="ne_NP"/>
        </w:rPr>
      </w:r>
      <w:r>
        <w:rPr>
          <w:lang w:val="ne_NP" w:bidi="ne_NP"/>
        </w:rPr>
        <w:t>एक जना छानामा</w:t>
      </w:r>
    </w:p>
    <w:p>
      <w:pPr>
        <w:pStyle w:val="ListBullet"/>
        <w:spacing w:line="240" w:lineRule="auto"/>
        <w:ind w:left="720"/>
      </w:pPr>
      <w:r>
        <w:rPr>
          <w:lang w:val="ne_NP" w:bidi="ne_NP"/>
        </w:rPr>
      </w:r>
      <w:r>
        <w:rPr>
          <w:lang w:val="ne_NP" w:bidi="ne_NP"/>
        </w:rPr>
        <w:t>खेतमा एक जना</w:t>
      </w:r>
    </w:p>
    <w:p>
      <w:pPr>
        <w:pStyle w:val="ListBullet"/>
        <w:spacing w:line="240" w:lineRule="auto"/>
        <w:ind w:left="720"/>
      </w:pPr>
      <w:r>
        <w:rPr>
          <w:lang w:val="ne_NP" w:bidi="ne_NP"/>
        </w:rPr>
      </w:r>
      <w:r>
        <w:rPr>
          <w:lang w:val="ne_NP" w:bidi="ne_NP"/>
        </w:rPr>
        <w:t>लोतकी पत्नी</w:t>
      </w:r>
    </w:p>
    <w:p>
      <w:pPr>
        <w:pStyle w:val="ListBullet"/>
        <w:spacing w:line="240" w:lineRule="auto"/>
        <w:ind w:left="720"/>
      </w:pPr>
      <w:r>
        <w:rPr>
          <w:lang w:val="ne_NP" w:bidi="ne_NP"/>
        </w:rPr>
      </w:r>
      <w:r>
        <w:rPr>
          <w:lang w:val="ne_NP" w:bidi="ne_NP"/>
        </w:rPr>
        <w:t>दुई जना ओछ्यानमा</w:t>
      </w:r>
    </w:p>
    <w:p>
      <w:pPr>
        <w:pStyle w:val="ListBullet"/>
        <w:spacing w:line="240" w:lineRule="auto"/>
        <w:ind w:left="720"/>
      </w:pPr>
      <w:r>
        <w:rPr>
          <w:lang w:val="ne_NP" w:bidi="ne_NP"/>
        </w:rPr>
      </w:r>
      <w:r>
        <w:rPr>
          <w:lang w:val="ne_NP" w:bidi="ne_NP"/>
        </w:rPr>
        <w:t>दुई जना पिँदिरहेका</w:t>
      </w:r>
    </w:p>
    <w:p>
      <w:pPr>
        <w:pStyle w:val="ListBullet"/>
        <w:spacing w:line="240" w:lineRule="auto"/>
        <w:ind w:left="720"/>
      </w:pPr>
      <w:r>
        <w:rPr>
          <w:lang w:val="ne_NP" w:bidi="ne_NP"/>
        </w:rPr>
      </w:r>
      <w:r>
        <w:rPr>
          <w:lang w:val="ne_NP" w:bidi="ne_NP"/>
        </w:rPr>
        <w:t>लास र गिद्धहरू</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येशूले सिकाउनुभएको कुरालाई व्यवहारमा उतार्न नबिर्सनुहोस्।</w:t>
      </w:r>
    </w:p>
    <w:p>
      <w:pPr/>
      <w:r>
        <w:rPr>
          <w:lang w:val="ne_NP" w:bidi="ne_NP"/>
        </w:rPr>
      </w:r>
      <w:r>
        <w:rPr>
          <w:lang w:val="ne_NP" w:bidi="ne_NP"/>
        </w:rPr>
        <w:t>एक पटक फरिसीहरूले येशूलाई परमेश्वरको राज्य आएको छ भनेर तिनीहरूले कसरी थाहा पाउन सक्छन् भनेर सोधे। येशूले तिनीहरूलाई यो देखिने चिन्हहरूका साथ आउनेछैन, र यो एउटै ठाउँमा मात्र छ भनेर कसैले पनि भन्न सक्ने छैन भन्नुहुन्छ। त्यसपछि येशूले तिनीहरूलाई परमेश्वरको राज्य तिनीहरूको बीचमा पहिले नै छ भनेर भन्नुहुन्छ।</w:t>
      </w:r>
    </w:p>
    <w:p>
      <w:pPr/>
      <w:r>
        <w:rPr>
          <w:lang w:val="ne_NP" w:bidi="ne_NP"/>
        </w:rPr>
      </w:r>
      <w:r>
        <w:rPr>
          <w:lang w:val="ne_NP" w:bidi="ne_NP"/>
        </w:rPr>
        <w:t>अभिनय रोक्नुहोस्: फरिसीहरूको भूमिका खेल्ने कलाकारहरूलाई कस्तो महसुस भइरहेको छ भनेर सोध्नुहोस्। यस्ता कुराहरू सुन्नुहोस्, "हामीले केही छुटायौँ कि भनेर अलमलमा परेका छौँ।" "येशूले परमेश्वरको राज्य ल्याउनुभएको हो भनिरहनुभएको जस्तो सुनिने भएकाले रिस उठेको हो।" अभिनय फेरि सुरु गर्नुहोस्।</w:t>
      </w:r>
    </w:p>
    <w:p>
      <w:pPr/>
      <w:r>
        <w:rPr>
          <w:lang w:val="ne_NP" w:bidi="ne_NP"/>
        </w:rPr>
      </w:r>
      <w:r>
        <w:rPr>
          <w:lang w:val="ne_NP" w:bidi="ne_NP"/>
        </w:rPr>
        <w:t>येशूले आफ्नो ध्यान आफ्ना चेलाहरूलाई मानिसको पुत्रको आगमनको बारेमा सिकाउनतर्फ मोड्नुहुन्छ। येशूले चेलाहरूलाई भन्नुहुन्छ कि भविष्यमा तिनीहरूले मानिसको पुत्रको दिनहरूमध्ये एक हेर्ने तिर्सना गर्नेछन्, तर तिनीहरूले त्यसलाई देख्नेछैनन्। यसो भन्नेहरू हुनेछन्, "उहाँ यहाँ हुनुहुन्छ" वा "उहाँ त्यहाँ हुनुहुन्छ"। येशूले चेलाहरूलाई ती मानिसहरूको पछि नलाग्न चेतावनी दिनुहुन्छ, किनभने येशू फर्किँदा यो सम्पूर्ण आकाशभरि देखिने बिजुली जस्तै हुनेछ। त्यो हुनुभन्दा अघि, येशूले यस पुस्ताबाट धेरै कष्ट भोग्नुपर्छ भनी येशूले बताउनुहुन्छ।</w:t>
      </w:r>
    </w:p>
    <w:p>
      <w:pPr/>
      <w:r>
        <w:rPr>
          <w:lang w:val="ne_NP" w:bidi="ne_NP"/>
        </w:rPr>
      </w:r>
      <w:r>
        <w:rPr>
          <w:lang w:val="ne_NP" w:bidi="ne_NP"/>
        </w:rPr>
        <w:t>येशूले तिनीहरूलाई भन्नुहुन्छ कि यो नोआ र लोतको दिनमा जस्तै हुनेछ जब सबै जना आफ्नो दैनिक काममा व्यस्त थिए र अचानक केही मानिसहरू बचाइए र बाँकी सबै जना नष्ट भए। येशूले मानिसको पुत्र फर्किने दिनमा भौतिक सम्पत्तिमा ध्यान नदिनु भनेर निर्देशन दिनुहुन्छ। ती कुराहरू अब महत्त्वपूर्ण हुने छैनन्। येशूले तिनीहरूलाई लोतकी पत्नीलाई के भएको थियो सो सम्झन भन्नुहुन्छ। नजिकै भएका मानिसहरू अलग गरिनेछन्। एउटा लिइनेछ र अर्को छोडिनेछ।</w:t>
      </w:r>
    </w:p>
    <w:p>
      <w:pPr/>
      <w:r>
        <w:rPr>
          <w:lang w:val="ne_NP" w:bidi="ne_NP"/>
        </w:rPr>
      </w:r>
      <w:r>
        <w:rPr>
          <w:lang w:val="ne_NP" w:bidi="ne_NP"/>
        </w:rPr>
        <w:t>अभिनय रोक्नुहोस्: चेलाहरूको भूमिका खेल्ने कलाकारहरूलाई कस्तो महसुस भइरहेको छ भनेर सोध्नुहोस्। यस्ता कुराहरू सुन्नुहोस्, "यति धेरै जना पछाडि छुट्नेछन् भन्ने डर लाग्छ।" "यो सबै कहिले हुनेछ भनेर म जिज्ञासु हुँदै सोचिरहेको छु।" "मेरो परिवार येशूसँग मेल खाएको छ भन्ने कुरा सुनिश्चित गर्न म उत्सुक छु।" अभिनय फेरि सुरु गर्नुहोस्।</w:t>
      </w:r>
    </w:p>
    <w:p>
      <w:pPr/>
      <w:r>
        <w:rPr>
          <w:lang w:val="ne_NP" w:bidi="ne_NP"/>
        </w:rPr>
      </w:r>
      <w:r>
        <w:rPr>
          <w:lang w:val="ne_NP" w:bidi="ne_NP"/>
        </w:rPr>
        <w:t>चेलाहरूले येशूलाई सोध्छन्, "कहाँ?" येशूले जवाफ दिनुहुन्छ कि मृत शरीर जहाँ छ, त्यहाँ गिद्धहरू जम्मा हुनेछन्।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फरिसीहरूले</w:t>
      </w:r>
      <w:r>
        <w:rPr>
          <w:lang w:val="ne_NP" w:bidi="ne_NP"/>
        </w:rPr>
        <w:t xml:space="preserve"> येशूलाई </w:t>
      </w:r>
      <w:r>
        <w:rPr>
          <w:b/>
          <w:lang w:val="ne_NP" w:bidi="ne_NP"/>
        </w:rPr>
        <w:t>परमेश्वरको राज्य</w:t>
      </w:r>
      <w:r>
        <w:rPr>
          <w:lang w:val="ne_NP" w:bidi="ne_NP"/>
        </w:rPr>
        <w:t xml:space="preserve"> कहिले आउनेछ भन्ने बारेमा प्रश्न सोधेका छन्। फरिसीहरू त्यस समयका यहूदी धार्मिक नेताहरू हुन्। तपाईंले लूकाको पुस्तकमा गरे जस्तै फरिसीहरू शब्दलाई अनुवाद गर्नुहोस्। </w:t>
      </w:r>
      <w:r>
        <w:rPr>
          <w:lang w:val="ne_NP" w:bidi="ne_NP"/>
        </w:rPr>
        <w:t>फरिसीहरू</w:t>
      </w:r>
      <w:r>
        <w:rPr>
          <w:lang w:val="ne_NP" w:bidi="ne_NP"/>
        </w:rPr>
        <w:t xml:space="preserve">को परिभाषाको लागि मुख्य शब्दावली हेर्नुहोस्। परमेश्वरको राज्य भनेको येशूको सेवकाइबाट सुरु भई, परमेश्वर पृथ्वीमा राज्य र शासन गर्न फर्किनुहुने समय हो। तपाईंले लूकाको पुस्तकमा गरे जस्तै परमेश्वरको राज्यलाई अनुवाद गर्नुहोस्। </w:t>
      </w:r>
      <w:r>
        <w:rPr>
          <w:lang w:val="ne_NP" w:bidi="ne_NP"/>
        </w:rPr>
        <w:t>परमेश्वरको राज्यको</w:t>
      </w:r>
      <w:r>
        <w:rPr>
          <w:lang w:val="ne_NP" w:bidi="ne_NP"/>
        </w:rPr>
        <w:t xml:space="preserve"> परिभाषाको लागि मुख्य शब्दावली हेर्नुहोस्।</w:t>
      </w:r>
    </w:p>
    <w:p>
      <w:pPr/>
      <w:r>
        <w:rPr>
          <w:lang w:val="ne_NP" w:bidi="ne_NP"/>
        </w:rPr>
      </w:r>
      <w:r>
        <w:rPr>
          <w:lang w:val="ne_NP" w:bidi="ne_NP"/>
        </w:rPr>
        <w:t xml:space="preserve">त्यसपछि येशूले आफ्ना </w:t>
      </w:r>
      <w:r>
        <w:rPr>
          <w:b/>
          <w:lang w:val="ne_NP" w:bidi="ne_NP"/>
        </w:rPr>
        <w:t>चेलाहरूलाई</w:t>
      </w:r>
      <w:r>
        <w:rPr>
          <w:lang w:val="ne_NP" w:bidi="ne_NP"/>
        </w:rPr>
        <w:t xml:space="preserve"> सम्बोधन गर्नुहुन्छ। ती चेलाहरू येशूका सबैभन्दा नजिकका अनुयायीहरू हुन्। तपाईंले लूकाको पुस्तकमा गरे जस्तै चेलाहरूलाई अनुवाद गर्नुहोस्। </w:t>
      </w:r>
      <w:r>
        <w:rPr>
          <w:lang w:val="ne_NP" w:bidi="ne_NP"/>
        </w:rPr>
        <w:t>चेलाहरू</w:t>
      </w:r>
      <w:r>
        <w:rPr>
          <w:lang w:val="ne_NP" w:bidi="ne_NP"/>
        </w:rPr>
        <w:t xml:space="preserve">को परिभाषाको लागि मुख्य शब्दावली हेर्नुहोस्। येशूले चेलाहरूलाई भन्नुहुन्छ कि भविष्यमा तिनीहरूले </w:t>
      </w:r>
      <w:r>
        <w:rPr>
          <w:b/>
          <w:lang w:val="ne_NP" w:bidi="ne_NP"/>
        </w:rPr>
        <w:t>मानिसको पुत्र</w:t>
      </w:r>
      <w:r>
        <w:rPr>
          <w:lang w:val="ne_NP" w:bidi="ne_NP"/>
        </w:rPr>
        <w:t xml:space="preserve">को एक दिनको लागि तीव्र इच्छा गर्नेछन्। मानिसको पुत्र येशूलाई बुझाउने एउटा पदवी हो र यो येशूले आफ्नो लागि सबैभन्दा बढी प्रयोग गर्नुभएको शब्द हो। यहूदीहरूले मानिसको पुत्रलाई मसीहको सन्दर्भको रूपमा र समयको अन्तमा न्याय गर्न आउने व्यक्तिको रूपमा चिन्थे। तपाईंले लूकाको पुस्तकमा गरे जस्तै मानिसको पुत्रलाई अनुवाद गर्नुहोस्। </w:t>
      </w:r>
      <w:r>
        <w:rPr>
          <w:lang w:val="ne_NP" w:bidi="ne_NP"/>
        </w:rPr>
        <w:t>मानिसको पुत्र</w:t>
      </w:r>
      <w:r>
        <w:rPr>
          <w:lang w:val="ne_NP" w:bidi="ne_NP"/>
        </w:rPr>
        <w:t xml:space="preserve"> मुख्य शब्दावलीमा छ।</w:t>
      </w:r>
    </w:p>
    <w:p>
      <w:pPr/>
      <w:r>
        <w:rPr>
          <w:lang w:val="ne_NP" w:bidi="ne_NP"/>
        </w:rPr>
      </w:r>
      <w:r>
        <w:rPr>
          <w:lang w:val="ne_NP" w:bidi="ne_NP"/>
        </w:rPr>
        <w:t>येशूले चेलाहरूलाई भन्नुहुन्छ कि मानिसको पुत्र कहाँ छ भनेर अरूले तिनीहरूलाई बताउन प्रयास गर्नेछन्। येशूले चेलाहरूलाई ती मानिसहरूको पछि नलाग्न भन्नुहुन्छ किनभने येशूको पुनरागमन आकाशको एक भागबाट अर्को भागमा चम्किने बिजुली जस्तै हुनेछ। तर मानिसको पुत्र फर्किनुअघि यशूले यस पुस्तामा वा वर्तमान समयमा धेरै कष्ट भोग्नुपर्छ भनेर उहाँले भन्नुहुन्छ। येशूले तिनीहरूलाई भन्नुहुन्छ कि मानिसको पुत्र फर्किने दिन नोहा र लोतको दिनको जस्तै हुनेछ। जुन दिनहरूमा, सबै जना आफ्नै कामधन्दामा व्यस्त थिए र अचानक केही मानिसहरू बचाइए र परमेश्वरले अरू सबैलाई नष्ट गर्नुभयो।</w:t>
      </w:r>
    </w:p>
    <w:p>
      <w:pPr/>
      <w:r>
        <w:rPr>
          <w:lang w:val="ne_NP" w:bidi="ne_NP"/>
        </w:rPr>
      </w:r>
      <w:r>
        <w:rPr>
          <w:lang w:val="ne_NP" w:bidi="ne_NP"/>
        </w:rPr>
        <w:t>येशूले चेलाहरूलाई चेतावनी दिनुहुन्छ कि मानिसको पुत्र प्रकट हुँदा वा फर्केर आउँदा भौतिक कुराहरूको बारेमा चिन्ता नगर्नू। अब स्वामित्वको महत्त्व हुने छैन। लोतकी पत्नीलाई सम्झ भनेर येशूले चेलाहरूलाई भन्नुहुन्छ। येशूले चेलाहरूलाई भन्नुहुन्छ, जसले आफ्नो जीवन जोगाउने प्रयास गर्छ उसले त्यसलाई गुमाउनेछ र जसले आफ्नो जीवन गुमाउँछ उसले त्यसलाई जोगाउनेछ। दुई जना ओछ्यानमा हुनेछन्, र एक जना लगिनेछ र अर्को जना छोडिनेछ। दुई जनाले मिलमा अन्न पिँधिरहेका हुनेछन्; एकलाई लगिनेछ र अर्कोलाई छोडिनेछ।</w:t>
      </w:r>
    </w:p>
    <w:p>
      <w:pPr/>
      <w:r>
        <w:rPr>
          <w:lang w:val="ne_NP" w:bidi="ne_NP"/>
        </w:rPr>
      </w:r>
      <w:r>
        <w:rPr>
          <w:lang w:val="ne_NP" w:bidi="ne_NP"/>
        </w:rPr>
        <w:t xml:space="preserve">चेलाहरूले </w:t>
      </w:r>
      <w:r>
        <w:rPr>
          <w:b/>
          <w:lang w:val="ne_NP" w:bidi="ne_NP"/>
        </w:rPr>
        <w:t>प्रभु</w:t>
      </w:r>
      <w:r>
        <w:rPr>
          <w:lang w:val="ne_NP" w:bidi="ne_NP"/>
        </w:rPr>
        <w:t xml:space="preserve"> वा येशूलाई "कहाँ?" भनेर सोध्छन्। येशूले जवाफ दिनुहुन्छ, जहाँ शरीर हुन्छ त्यहाँ गिद्धहरू जम्मा हुनेछन्। तपाईंले पहिले गरेजस्तै प्रभुलाई अनुवाद गर्नुहोस्, र याद राख्नुहोस् कि </w:t>
      </w:r>
      <w:r>
        <w:rPr>
          <w:lang w:val="ne_NP" w:bidi="ne_NP"/>
        </w:rPr>
        <w:t>प्रभु</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18:1–17</w:t>
      </w:r>
      <w:r>
        <w:rPr>
          <w:lang w:val="ne_NP" w:bidi="ne_NP"/>
        </w:rPr>
      </w:r>
    </w:p>
    <w:p>
      <w:pPr>
        <w:pStyle w:val="Heading3"/>
      </w:pPr>
      <w:r>
        <w:rPr>
          <w:lang w:val="ne_NP" w:bidi="ne_NP"/>
        </w:rPr>
        <w:t>Step 1</w:t>
      </w:r>
    </w:p>
    <w:p>
      <w:pPr/>
      <w:r>
        <w:rPr>
          <w:lang w:val="ne_NP" w:bidi="ne_NP"/>
        </w:rPr>
      </w:r>
      <w:r>
        <w:rPr>
          <w:lang w:val="ne_NP" w:bidi="ne_NP"/>
        </w:rPr>
        <w:t>लूका १८:१–१७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प्रार्थना वा परमेश्वरसँग कुरा गर्ने बारेमा दुई दृष्टान्तहरूको सेट सुरु गर्नुहुन्छ। एउटा दृष्टान्त गहिरो आत्मिक अर्थ व्याख्या गर्न दैनिक परिस्थितिहरू प्रयोग गर्ने कथा हो भनेर सम्झनुहोस्। येशू अझै पनि आफ्ना सबैभन्दा नजिकका अनुयायीहरू अर्थात् चेलाहरूसँग यरूशलेम जाँदै गर्दा कुरा गरिरहनुभएको छ। सम्भवतः त्यहाँ अन्य धेरै मानिसहरू पनि येशूले सिकाउनुभएको सुन्दै छन्।</w:t>
      </w:r>
    </w:p>
    <w:p>
      <w:pPr/>
      <w:r>
        <w:rPr>
          <w:lang w:val="ne_NP" w:bidi="ne_NP"/>
        </w:rPr>
      </w:r>
      <w:r>
        <w:rPr>
          <w:lang w:val="ne_NP" w:bidi="ne_NP"/>
        </w:rPr>
        <w:t>येशूले चेलाहरूलाई प्रार्थनाको बारेमा एउटा दृष्टान्त सुनाउँदै हुनुहुन्थ्यो। यो दृष्टान्तले चेलाहरूलाई सधैँ प्रार्थना गर्न, र हिम्मत नहार्न वा प्रार्थनामा परमेश्वरको जवाफको लागि पर्खन नछोड्न सिकाउँछ। येशूले दुई विपरीत पात्रहरूको परिचय दिनुहुन्छ: समुदायमा धेरै शक्ति भएको व्यक्ति र समुदायमा धेरै शक्ति नभएको व्यक्ति। स्थानीय न्यायाधीश भनेको समुदायका मुद्दाहरूको बारेमा निर्णय गर्ने सरकारी अधिकारी हो। यस शहरको न्यायाधीशले न त परमेश्वरको, न त कुनै मानिसकै वास्ता गर्छन्। एक विधवा, जसको पति मरेको छ, उनी ती न्यायाधीश बसोबास गर्ने शहरमै बस्छिन्। यी विधवा आफ्नो विरोधीबाट कानूनी सुरक्षा माग्दै निरन्तर न्यायाधीशकहाँ आउने गर्थिन्। केही अनुवादहरू भन्छन् कि विधवाले आफ्नो शत्रुको विरुद्धमा न्याय मागिन्। विधवा आफ्नो पक्षमा फैसला हुने निर्णयको माग गरिरहेकी छिन्। विधवाले आफ्नो शत्रुको विरुद्धमा दण्ड खोजिरहेकी छैन्न।</w:t>
      </w:r>
    </w:p>
    <w:p>
      <w:pPr/>
      <w:r>
        <w:rPr>
          <w:lang w:val="ne_NP" w:bidi="ne_NP"/>
        </w:rPr>
      </w:r>
      <w:r>
        <w:rPr>
          <w:lang w:val="ne_NP" w:bidi="ne_NP"/>
        </w:rPr>
        <w:t>रोक्नुहोस् र छलफल गर्नुहोस्: परमेश्वर वा मानिसहरूको वास्ता नगर्ने आफूले चिनेको कुनै शक्तिशाली व्यक्तिको बारेमा कुरा गर्नुहोस्। तिनीहरूले कस्तो व्यवहार गर्छन्? तिनीहरू मानिसहरूसँग कसरी कुरा गर्छन्?</w:t>
      </w:r>
    </w:p>
    <w:p>
      <w:pPr/>
      <w:r>
        <w:rPr>
          <w:lang w:val="ne_NP" w:bidi="ne_NP"/>
        </w:rPr>
      </w:r>
      <w:r>
        <w:rPr>
          <w:lang w:val="ne_NP" w:bidi="ne_NP"/>
        </w:rPr>
        <w:t>लामो समयसम्म, न्यायाधीशले विधवालाई मद्दत गर्न अस्वीकार गर्छन्। तर अन्तमा न्यायाधीशले आफूलाई भन्छन् वा मनमनै सोच्छन् कि न्यायाधीशले परमेश्वर वा मानिसहरूले के सोच्छन् भन्ने कुराको वास्ता नगरे तापनि न्यायाधीशले ती विधवालाई न्याय दिनेछन्। यो विचारले परमेश्वरको इच्छाको वास्ता गर्ने र मानिसहरूको आदर गर्नेहरूले विधवालाई चाँडै न्याय दिने थिए भन्ने सङ्केत गर्छ। न्यायाधीशले विधवाको कुरा मान्छन् किनभने उनले उनलाई धेरै हैरान पारेकी छिन्। न्यायाधीश ती विधवाको बारम्बारको कचकचले आफूलाई गलाउन वा हैरान पार्न चाहँदैनन्।</w:t>
      </w:r>
    </w:p>
    <w:p>
      <w:pPr/>
      <w:r>
        <w:rPr>
          <w:lang w:val="ne_NP" w:bidi="ne_NP"/>
        </w:rPr>
      </w:r>
      <w:r>
        <w:rPr>
          <w:lang w:val="ne_NP" w:bidi="ne_NP"/>
        </w:rPr>
        <w:t>रोक्नुहोस् र छलफल गर्नुहोस्: धेरै पटक मद्दत माग्न तपाईंकहाँ आउने व्यक्तिको कथा सुनाउनुहोस्। तपाईंले कस्तो महसुस गर्नुभयो? तपाईंले त्यो व्यक्तिलाई कस्तो प्रतिक्रिया दिनुभयो?</w:t>
      </w:r>
    </w:p>
    <w:p>
      <w:pPr/>
      <w:r>
        <w:rPr>
          <w:lang w:val="ne_NP" w:bidi="ne_NP"/>
        </w:rPr>
      </w:r>
      <w:r>
        <w:rPr>
          <w:lang w:val="ne_NP" w:bidi="ne_NP"/>
        </w:rPr>
        <w:t>लूकाले यस खण्डमा येशूको लागि "प्रभु" भन्ने उपाधि प्रयोग गर्छन्। यो शब्द प्रभु विशेष रूपमा परमेश्वर वा येशू मसीहको लागि हो। यसले येशूको आत्मिक र अलौकिक अधिकारलाई पहिचान गर्छ। "प्रभु भन्नुहुन्छ" लूकाले येशूको दृष्टान्तको अनुप्रयोगलाई कसरी परिचय दिन्छन्। येशू भन्नुहुन्छ, "न्यायाधीशले के भन्छ सुन्नुहोस्।" येशूले न्यायधीशले भन्नुभएको कुरामा ध्यान दिन दर्शकहरूलाई भन्दै हुनुहुन्छ। येशूले दुईवटा प्रश्नहरू सोध्नुहुन्छ जसको जवाफ येशूले दिनुहुन्छ। के परमेश्वरले परमेश्वरले रोजिएका मानिसहरूको लागि न्याय ल्याउनुहुने छैन? यो प्रश्न परमेश्वरलाई अन्यायपूर्ण न्यायाधीशसँग तुलना गर्नु हो। अन्यायपूर्ण थिएन भन्ने न्यायाधीशले अन्तमा न्याय दिन छोडिन्। तर न्यायपूर्ण हुनुहुने परमेश्वरले दिन र रात प्रार्थना गर्ने परमेश्वरका मानिसहरूलाई न्याय दिनुहुनेछ। र के परमेश्वरले न्यायमा ढिला गरिरहनुभएको वा परमेश्वरका मानिसहरूलाई मद्दत गर्न लामो समय लिनुहुनेछ? येशूले आफ्ना प्रश्नहरूको जवाफ दिनुहुन्छ। परमेश्वरले परमेश्वरका मानिसहरूको लागि न्याय ल्याउनुहुनेछ, र यसलाई छिट्टै ल्याउनुहुनेछ। यो शब्दको अर्थ तुरुन्तै होइन। फर्किने मानिसको पुत्र परमेश्वरको न्यायसँग सम्बन्धित जस्तो देखिन्छ। किनभने येशूको फर्किने तुरुन्तै आउँदैन, के परमेश्वरका मानिसहरूले येशूमा विश्वास गरिरहन सक्छन्? येशूले सोध्नुहुन्छ, "के मानिसको पुत्रले विश्वास भएका मानिसहरू वा उहाँमा विश्वास गर्ने मानिसहरू भेट्नेछ?" येशूले जवाफ "हो" हुनेछ भन्ने कुरामा शङ्का गर्नुहुन्छ भन्ने प्रश्नले संकेत गर्छ।</w:t>
      </w:r>
    </w:p>
    <w:p>
      <w:pPr/>
      <w:r>
        <w:rPr>
          <w:lang w:val="ne_NP" w:bidi="ne_NP"/>
        </w:rPr>
      </w:r>
      <w:r>
        <w:rPr>
          <w:lang w:val="ne_NP" w:bidi="ne_NP"/>
        </w:rPr>
        <w:t>येशूले मानिसहरूको फरक समूहमा अर्को दृष्टान्त निर्देशन गर्नुहुन्छ भनेर लूकाले व्याख्या गर्छन्। यहाँ हामी देख्छौं कि येशूको कुरा सुन्ने चेलाहरू मात्र होइन। येशूले फरिसीहरूसँग र दृष्टान्तमा फरिसीजस्तै अभिनय गर्ने ठूलो दर्शकहरूसँग कुरा गरिरहनुभएको छ भनेर लूकाले विशेष रूपमा भन्दैनन्। फरिसी त्यस दिनको यहूदी धार्मिक नेता हो भनेर सम्झनुहोस्। येशूले विशेष रूपमा अरूलाई भन्दा आफूलाई बढी धर्मी वा परमेश्वरको साथ सहि ठान्ने र अन्य मानिसहरूलाई घृणा गर्ने मानिसहरूसँग कुरा गरिरहनुभएको छ किनभने तिनीहरू त्यस्तो धर्मी नभएकोले हुन्।</w:t>
      </w:r>
    </w:p>
    <w:p>
      <w:pPr/>
      <w:r>
        <w:rPr>
          <w:lang w:val="ne_NP" w:bidi="ne_NP"/>
        </w:rPr>
      </w:r>
      <w:r>
        <w:rPr>
          <w:lang w:val="ne_NP" w:bidi="ne_NP"/>
        </w:rPr>
        <w:t>येशूले फरिसी र कर उठाउनेले कसरी प्रार्थना गर्छन् भन्ने कुराको भिन्नता राख्नुहुन्छ। फरिसी र कर उठाउने दुबै प्रार्थना गर्न मन्दिरमा गए। मन्दिर त्यो ठाउँ थियो जहाँ यहूदीहरूले यरूशलेममा परमेश्वरको आराधना गर्थे। कर उठाउने यहूदी थिए जसले रोमी सरकारको लागि यहूदीहरूबाट कर सङ्कलन गर्न काम गर्थे। यहूदीहरूले कर उठाउनेहरूलाई घृणा गर्थे र तिनीहरूलाई गद्दार ठान्थे।</w:t>
      </w:r>
    </w:p>
    <w:p>
      <w:pPr/>
      <w:r>
        <w:rPr>
          <w:lang w:val="ne_NP" w:bidi="ne_NP"/>
        </w:rPr>
      </w:r>
      <w:r>
        <w:rPr>
          <w:lang w:val="ne_NP" w:bidi="ne_NP"/>
        </w:rPr>
        <w:t>फरिसीले उभिए, वा उभिए, जुन यहूदीहरूले प्रार्थना गर्दा तिनीहरूको लागि रिवत थियो। लूकाले कसैले महत्त्वपूर्ण कुरा भन्न गइरहेको छ भन्ने संकेत गर्न "अडान लिने" शब्द प्रयोग गरे। सम्भवतः फरिसी एक्लै थिएन, तर उहाँ अरूले सुन्ने पर्याप्त नजिकै उभिनुभएको ठाउँमा उभिनुभयो र उहाँको बारेमा प्रार्थना गर्नुभयो।</w:t>
      </w:r>
    </w:p>
    <w:p>
      <w:pPr/>
      <w:r>
        <w:rPr>
          <w:lang w:val="ne_NP" w:bidi="ne_NP"/>
        </w:rPr>
      </w:r>
      <w:r>
        <w:rPr>
          <w:lang w:val="ne_NP" w:bidi="ne_NP"/>
        </w:rPr>
        <w:t>रोक्नुहोस् र छलफल गर्नुहोस्: तपाईंको संस्कृतिमा मानिसहरूले कसरी प्रार्थना गर्छन्? तपाईंले परमेश्वरलाई प्रार्थना गर्ने स्थिति कति महत्त्वपूर्ण छ?</w:t>
      </w:r>
    </w:p>
    <w:p>
      <w:pPr/>
      <w:r>
        <w:rPr>
          <w:lang w:val="ne_NP" w:bidi="ne_NP"/>
        </w:rPr>
      </w:r>
      <w:r>
        <w:rPr>
          <w:lang w:val="ne_NP" w:bidi="ne_NP"/>
        </w:rPr>
        <w:t>फरिसीले आफू अन्य मानिसहरू जस्तै नभएकोमा परमेश्वरलाई धन्यवाद दिन्छ। फरिसीले आफू अन्य मानिसहरू भन्दा राम्रा छ भनेर संकेत गर्छ। अन्य मानिसहरू डाँगुहरू, अन्याय, र व्यभिचारीहरू हुन् भनेर फरिसी भन्छ। त्यसपछि फरिसीले घृणा गर्ने मानिसहरूको समूहमा कर उठाउनेलाई थप्छ। फरिसीले धार्मिक व्यवस्था भन्दा बढी गर्छ: उ हप्तामा दुई पटक उपवास बस्छ, वा खाँदैन र उसले आफूसँग भएको सबैको दशांश दिन्छ वा मन्दिरलाई आफूसँग भएको सबैको १० प्रतिशत दिन्छ।</w:t>
      </w:r>
    </w:p>
    <w:p>
      <w:pPr/>
      <w:r>
        <w:rPr>
          <w:lang w:val="ne_NP" w:bidi="ne_NP"/>
        </w:rPr>
      </w:r>
      <w:r>
        <w:rPr>
          <w:lang w:val="ne_NP" w:bidi="ne_NP"/>
        </w:rPr>
        <w:t>रोक्नुहोस् र छलफल गर्नुहोस्: तपाईंको संस्कृतिमा मानिसहरूले आफू धार्मिक वा राम्रा मानिसहरू वा अरूभन्दा राम्रा छन् भनेर अरूलाई देखाउन के गर्छन्?</w:t>
      </w:r>
    </w:p>
    <w:p>
      <w:pPr/>
      <w:r>
        <w:rPr>
          <w:lang w:val="ne_NP" w:bidi="ne_NP"/>
        </w:rPr>
      </w:r>
      <w:r>
        <w:rPr>
          <w:lang w:val="ne_NP" w:bidi="ne_NP"/>
        </w:rPr>
        <w:t>तर कर उठाउने, फरिसीबाट टाढा उभिएको थियो। कर उठाउनेले आफ्नो आँखा स्वर्गतिर पनि उठाउन सकेन। यी पदहरूको अर्थ कर उठाउनेले आफू परमेश्वरको अयोग्य छु भनेर विश्वास गर्थ्यो। कर उठाउनेले आफ्नो छातीलाई कुट्थे, जुन ठूलो पश्चात्ताप हो, र उसलाई दया वा दया देखाउन परमेश्वरलाई पुकारे, किनभने कर उठाउनेले खाँचोमा थियो।</w:t>
      </w:r>
    </w:p>
    <w:p>
      <w:pPr/>
      <w:r>
        <w:rPr>
          <w:lang w:val="ne_NP" w:bidi="ne_NP"/>
        </w:rPr>
      </w:r>
      <w:r>
        <w:rPr>
          <w:lang w:val="ne_NP" w:bidi="ne_NP"/>
        </w:rPr>
        <w:t>रोक्नुहोस् र छलफल गर्नुहोस्: तपाईंको संस्कृतिमा मानिसहरूले आफ्नो कार्यहरूको लागि पश्चात्ताप वा पछुताउनु भनेको कसरी देखाउने? तपाईंको संस्कृतिमा मानिसहरूले आफू पापी हुन् भनेर बुझेको कुरा कसरी देखाउँछन्?</w:t>
      </w:r>
    </w:p>
    <w:p>
      <w:pPr/>
      <w:r>
        <w:rPr>
          <w:lang w:val="ne_NP" w:bidi="ne_NP"/>
        </w:rPr>
      </w:r>
      <w:r>
        <w:rPr>
          <w:lang w:val="ne_NP" w:bidi="ne_NP"/>
        </w:rPr>
        <w:t>येशूले धर्मी ठहर गरेर घर जाने कर उठाउने व्यक्ति थियो भनेर घोषणा गर्नुहुन्छ। धर्मी हुनु भनेको अरू कसैसँग सही सम्बन्धमा फर्किनु हो। यस अवस्थामा, कर उठाउनेलाई परमेश्वरसँग सही सम्बन्ध स्थापित गर्न पुन: स्थापित गरिन्थ्यो। आफूलाई उच्च पार्ने प्रत्येक व्यक्ति नम्र हुनेछ र आफूलाई नम्र पार्नेहरू उच्च हुनेछन् भनेर येशू भन्नुहुन्छ। आफूलाई उच्च स्थानमा राख्नु भनेको आफूलाई उच्च स्थानमा बनाउन प्रयास गर्नु हो। नम्र हुनु भनेको कसैले तपाईंको स्थितिलाई घट्ट बनाउनु वा तपाईंलाई अलिप्त पार्नु हो। येशूले परमेश्वरसँगको सम्बन्धमा हाम्रो हृदयको मनोवृत्ति महत्त्वपूर्ण छ भन्ने कुरालाई देखाउँदै हुनुहुन्छ।</w:t>
      </w:r>
    </w:p>
    <w:p>
      <w:pPr/>
      <w:r>
        <w:rPr>
          <w:lang w:val="ne_NP" w:bidi="ne_NP"/>
        </w:rPr>
      </w:r>
      <w:r>
        <w:rPr>
          <w:lang w:val="ne_NP" w:bidi="ne_NP"/>
        </w:rPr>
        <w:t>हुने अर्को कुरामा, येशूले परमेश्वरको राज्यमा भूमिकाको उल्ट्याउने कुरा फेरि देखाउनुहुन्छ - कम स्थिति भएका मानिसहरूलाई उच्च बनाइन्छ। भीडमा भएका मानिसहरूले येशूले तिनीहरूलाई छुन वा तिनीहरूलाई आशिष दिनका लागि आफ्ना शिशुहरू वा बच्चाहरूलाई येशूकहाँ ल्याइरहेका थिए। आशिष गर्नु भनेको परमेश्वरले तिनीहरूलाई मद्दत गर्नु वा तिनीहरूलाई अनुग्रह दिनु हो। राम्रो भाग्य दिने शब्द प्रयोग नगर्ने कुरा निश्चित गर्नुहोस्। तर, जब चेलाहरूले यो देखे, चेलाहरूले मानिसहरूलाई हप्पे वा बच्चाहरूलाई येशूकहाँ ल्याउन रोक्न भनेर भने। त्यस समयका मानिसहरूले बच्चाहरू वयस्क नभएसम्म उनीहरूको खासै महत्त्व हुँदैन भन्ने विश्वास गर्थे। धेरै आमाबुबाले आफ्ना सन्तानलाई छोड्थे किनभने तिनीहरूको थोरै मूल्य थियो। सायद यही कारणले चेलाहरूले मानिसहरूलाई आफ्ना बच्चाहरूलाई ल्याउन हप्काए।</w:t>
      </w:r>
    </w:p>
    <w:p>
      <w:pPr/>
      <w:r>
        <w:rPr>
          <w:lang w:val="ne_NP" w:bidi="ne_NP"/>
        </w:rPr>
      </w:r>
      <w:r>
        <w:rPr>
          <w:lang w:val="ne_NP" w:bidi="ne_NP"/>
        </w:rPr>
        <w:t>रोक्नुहोस् र छलफल गर्नुहोस्: तपाईंको संस्कृतिमा मानिसहरूले बच्चाहरूलाई कस्तो हेर्छन्? के बच्चाहरूलाई बहुमूल्य र महत्त्वपूर्ण रूपमा हेरिन्छ? समाजमा बच्चाहरू संलग्न भएका कुराहरूका प्रकारहरू वर्णन गर्नुहोस्। तपाईंको संस्कृतिमा प्रकट गरिने बच्चाहरूको बारेमा मनोवृत्तिलाई कसरी हेर्ने भनेर छलफल गर्नुहोस्।</w:t>
      </w:r>
    </w:p>
    <w:p>
      <w:pPr/>
      <w:r>
        <w:rPr>
          <w:lang w:val="ne_NP" w:bidi="ne_NP"/>
        </w:rPr>
      </w:r>
      <w:r>
        <w:rPr>
          <w:lang w:val="ne_NP" w:bidi="ne_NP"/>
        </w:rPr>
        <w:t>येशूले मानिसहरूले बच्चाहरूलाई उहाँकहाँ ल्याउन आग्रह गर्नुहुन्छ। त्यसपछि येशूले तिनीहरूलाई भन्नुहुन्छ कि परमेश्वरको राज्य बच्चाहरू जस्तै मानिसहरूको हो । अर्को शब्दमा, येशूले भन्दै हुनुहुन्छ कि बच्चा जस्तै मानिसहरूले नम्र नभएका वयस्क व्यक्तिहरूको भन्दा परमेश्वरले तिनीहरूमाथि राम्रोसँग शासन गर्न स्वीकार गर्नेछन्। सायद येशूले अझै पनि बालकजस्तै परमेश्वरकहाँ आउने कर उठाउनेको नम्रताको बारेमा कुरा गरिरहनुभएको छ। येशूले अब भन्दै हुनुहुन्छ कि परमेश्वरको राज्यमा प्रवेश गर्न हामी बच्चाहरू जस्तै नम्र हुनुपर्छ।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येशूले चेलाहरूलाई सबै समय प्रार्थना गर्ने र परमेश्वरको जवाफको लागि पर्खिरहने बारेमा एउटा दृष्टान्त सुनाउनुहुन्छ। यो दृष्टान्त एक विधवाको बारेमा हो जो निरन्तर न्याय माग्दै एक अन्यायपूर्ण न्यायाधीशकहाँ आउँछिन्। न्यायाधीशले लामो समयसम्म हुँदैन भन्छन्। अन्ततः न्यायाधीशले विधवालाई मद्दत गर्ने निर्णय गर्छन् किनभने उनले उनलाई हैरान पारिरहेकी छिन्। येशूले व्याख्या गर्नुहुन्छ कि परमेश्वर उहाँका ती मानिसहरूलाई न्याय दिन र जवाफ दिन अझ बढी तत्पर हुनुहुनेछ, जसले हरसमय प्रार्थनामा उहाँलाई पुकार्छन्। तर, येशू सोध्नुहुन्छ कि जब मानिसको पुत्र फर्किन्छ, के उहाँले पृथ्वीका मानिसहरूमा विश्वास पाउनुहुनेछ?</w:t>
      </w:r>
    </w:p>
    <w:p>
      <w:pPr/>
      <w:r>
        <w:rPr>
          <w:lang w:val="ne_NP" w:bidi="ne_NP"/>
        </w:rPr>
      </w:r>
      <w:r>
        <w:rPr>
          <w:b/>
          <w:lang w:val="ne_NP" w:bidi="ne_NP"/>
        </w:rPr>
        <w:t>दोस्रो दृश्य:</w:t>
      </w:r>
      <w:r>
        <w:rPr>
          <w:lang w:val="ne_NP" w:bidi="ne_NP"/>
        </w:rPr>
        <w:t xml:space="preserve"> त्यसपछि येशूले आफूलाई अरू भन्दा राम्रा ठान्ने र अन्य मानिसहरूलाई घृणा गर्ने मानिसहरूको समूहसँग कुरा गर्नुहुन्छ। येशूले तिनीहरूलाई फरिसी र कर उठाउनेको एउटा दृष्टान्त सुनाउनुहुन्छ। फरिसी र कर उठाउने व्यक्ति प्रार्थना गर्न मन्दिरमा जान्छन्। फरिसीले आफू अन्य कर उठाउने जस्तो खराब मानिस नभएकोमा परमेश्वरलाई धन्यवाद दिन्छ। फरिसीले परमेश्वरलाई आफ्ना असल कामहरूको सम्झना दिलाउँछन्। कर उठाउनेले स्वर्गतिर पनि नहेरिकन प्रार्थना गर्न आफूलाई अरूबाट छुट्ट्याउँछ। कर उठाउनेले पश्चात्ताप देखाउँछ र परमेश्वरलाई दयाका लागि बिन्ती गर्छ। येशूले सुन्नेहरूलाई भन्नुहुन्छ कि परमेश्वरको अगाडि धर्मी ठहरिने व्यक्ति चाहिँ कर उठाउने नै हुनुहुन्थ्यो। येशूले श्रोताहरूलाई भन्नुहुन्छ कि जसले आफूलाई उच्च पार्छन्, तिनीहरू नम्र तुल्याइनेछन्। र आफूलाई नम्र पार्नेहरूलाई परमेश्वरले उठाउनुहुनेछ।</w:t>
      </w:r>
    </w:p>
    <w:p>
      <w:pPr/>
      <w:r>
        <w:rPr>
          <w:lang w:val="ne_NP" w:bidi="ne_NP"/>
        </w:rPr>
      </w:r>
      <w:r>
        <w:rPr>
          <w:b/>
          <w:lang w:val="ne_NP" w:bidi="ne_NP"/>
        </w:rPr>
        <w:t>तेस्रो दृश्य:</w:t>
      </w:r>
      <w:r>
        <w:rPr>
          <w:lang w:val="ne_NP" w:bidi="ne_NP"/>
        </w:rPr>
        <w:t xml:space="preserve"> मानिसहरूले आफ्ना बच्चाहरू र शिशुहरूलाई येशूले तिनीहरूलाई आशिष दिनुहोस् भनी उहाँकहाँ ल्याइरहेका थिए। चेलाहरूले मानिसहरूलाई बच्चाहरूलाई येशूकहाँ नल्याउनू भनेर हप्काए। येशूले चेलाहरूलाई बच्चाहरूलाई येशूकहाँ आउन दिन भन्नुहुन्छ। येशूले तिनीहरूलाई परमेश्वरको राज्य बच्चाहरूले जस्तै ग्रहण गर्नेहरूको हो भनेर भन्नुहुन्छ।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 (मानिसको पुत्र)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आफ्नो बारेमा धेरै सोच्ने मानिसहरू</w:t>
      </w:r>
    </w:p>
    <w:p>
      <w:pPr>
        <w:pStyle w:val="ListBullet"/>
        <w:spacing w:line="240" w:lineRule="auto"/>
        <w:ind w:left="720"/>
      </w:pPr>
      <w:r>
        <w:rPr>
          <w:lang w:val="ne_NP" w:bidi="ne_NP"/>
        </w:rPr>
      </w:r>
      <w:r>
        <w:rPr>
          <w:lang w:val="ne_NP" w:bidi="ne_NP"/>
        </w:rPr>
        <w:t>आमाबुबा</w:t>
      </w:r>
    </w:p>
    <w:p>
      <w:pPr>
        <w:pStyle w:val="ListBullet"/>
        <w:spacing w:line="240" w:lineRule="auto"/>
        <w:ind w:left="720"/>
      </w:pPr>
      <w:r>
        <w:rPr>
          <w:lang w:val="ne_NP" w:bidi="ne_NP"/>
        </w:rPr>
      </w:r>
      <w:r>
        <w:rPr>
          <w:lang w:val="ne_NP" w:bidi="ne_NP"/>
        </w:rPr>
        <w:t>बच्चाहरू/शिशुहरू</w:t>
      </w:r>
    </w:p>
    <w:p>
      <w:pPr/>
      <w:r>
        <w:rPr>
          <w:lang w:val="ne_NP" w:bidi="ne_NP"/>
        </w:rPr>
      </w:r>
      <w:r>
        <w:rPr>
          <w:lang w:val="ne_NP" w:bidi="ne_NP"/>
        </w:rPr>
        <w:t>दृष्टान्तहरूका पात्रहरू यस प्रकार छन्:</w:t>
      </w:r>
    </w:p>
    <w:p>
      <w:pPr>
        <w:pStyle w:val="ListBullet"/>
        <w:spacing w:line="240" w:lineRule="auto"/>
        <w:ind w:left="720"/>
      </w:pPr>
      <w:r>
        <w:rPr>
          <w:lang w:val="ne_NP" w:bidi="ne_NP"/>
        </w:rPr>
      </w:r>
      <w:r>
        <w:rPr>
          <w:lang w:val="ne_NP" w:bidi="ne_NP"/>
        </w:rPr>
        <w:t>न्यायाधीश</w:t>
      </w:r>
    </w:p>
    <w:p>
      <w:pPr>
        <w:pStyle w:val="ListBullet"/>
        <w:spacing w:line="240" w:lineRule="auto"/>
        <w:ind w:left="720"/>
      </w:pPr>
      <w:r>
        <w:rPr>
          <w:lang w:val="ne_NP" w:bidi="ne_NP"/>
        </w:rPr>
      </w:r>
      <w:r>
        <w:rPr>
          <w:lang w:val="ne_NP" w:bidi="ne_NP"/>
        </w:rPr>
        <w:t>विधवा</w:t>
      </w:r>
    </w:p>
    <w:p>
      <w:pPr>
        <w:pStyle w:val="ListBullet"/>
        <w:spacing w:line="240" w:lineRule="auto"/>
        <w:ind w:left="720"/>
      </w:pPr>
      <w:r>
        <w:rPr>
          <w:lang w:val="ne_NP" w:bidi="ne_NP"/>
        </w:rPr>
      </w:r>
      <w:r>
        <w:rPr>
          <w:lang w:val="ne_NP" w:bidi="ne_NP"/>
        </w:rPr>
        <w:t>फरिसी</w:t>
      </w:r>
    </w:p>
    <w:p>
      <w:pPr>
        <w:pStyle w:val="ListBullet"/>
        <w:spacing w:line="240" w:lineRule="auto"/>
        <w:ind w:left="720"/>
      </w:pPr>
      <w:r>
        <w:rPr>
          <w:lang w:val="ne_NP" w:bidi="ne_NP"/>
        </w:rPr>
      </w:r>
      <w:r>
        <w:rPr>
          <w:lang w:val="ne_NP" w:bidi="ne_NP"/>
        </w:rPr>
        <w:t>कर उठाउने व्यक्ति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येशूले सायद अघिल्लो खण्डमा जस्तै मानिसहरूको समूहसँग कुरा गरिरहनुभएको थियो। येशूले सधैँ प्रार्थना गरिरहनुपर्ने र परमेश्वरको जवाफको लागि पर्खन नछोड्ने बारेमा एउटा दृष्टान्त सुनाउनुहुन्छ। कुनै एउटा शहरमा, एकजना न्यायाधीश थिए जसले न त परमेश्वरको न त मानिसहरूको नै वास्ता गर्थे। त्यही शहरमा एक विधवा छिन् जो निरन्तर न्याय माग्दै न्यायाधीशकहाँ आउँछिन्। विधवाले आफ्नो विरोधीको विरुद्धको मुद्दाको पक्षमा फैसला गर्न न्यायाधीशलाई आग्रह गर्छिन्।</w:t>
      </w:r>
    </w:p>
    <w:p>
      <w:pPr/>
      <w:r>
        <w:rPr>
          <w:lang w:val="ne_NP" w:bidi="ne_NP"/>
        </w:rPr>
      </w:r>
      <w:r>
        <w:rPr>
          <w:lang w:val="ne_NP" w:bidi="ne_NP"/>
        </w:rPr>
        <w:t>आफ्नो टोलीसँग छलफल गर्नुहोस्: कसैले उही कुरा बारम्बार गरिरहन्छ भनेर तपाईं कसरी भन्नुहुन्छ?</w:t>
      </w:r>
    </w:p>
    <w:p>
      <w:pPr/>
      <w:r>
        <w:rPr>
          <w:lang w:val="ne_NP" w:bidi="ne_NP"/>
        </w:rPr>
      </w:r>
      <w:r>
        <w:rPr>
          <w:lang w:val="ne_NP" w:bidi="ne_NP"/>
        </w:rPr>
        <w:t>"केही समय" भन्नाले समयको एउटा अनिश्चित अवधि हो। केही समयसम्म न्यायाधीश विधवालाई सुरक्षा गर्न इच्छुक थिएनन्। त्यस समयपछि, ती न्यायाधीशले ती विधवालाई मद्दत गर्ने विचार गरे किनभने उनले उनलाई हैरान पारिरहेकी थिइन्। ती विधवाको जिद्दीले आफूलाई हैरान नपारोस् भन्ने न्यायाधीश चाहन्थे।</w:t>
      </w:r>
    </w:p>
    <w:p>
      <w:pPr/>
      <w:r>
        <w:rPr>
          <w:lang w:val="ne_NP" w:bidi="ne_NP"/>
        </w:rPr>
      </w:r>
      <w:r>
        <w:rPr>
          <w:lang w:val="ne_NP" w:bidi="ne_NP"/>
        </w:rPr>
        <w:t>यदि मौका छ भने तपाईंको संस्कृतिमा न्यायाधीश भएको व्यक्तिसँग कुरा गर्नुहोस्। निरन्तर न्याय माग्ने यस विधवाको बारेमा न्यायाधीशले के गर्ने थिए भनेर न्यायाधीशलाई सोध्नुहोस्। यो दृष्टान्त न्यायाधीशसँग बाँड्नुहोस् र तिनीहरूको दृष्टिकोण सोध्नुहोस्।</w:t>
      </w:r>
    </w:p>
    <w:p>
      <w:pPr/>
      <w:r>
        <w:rPr>
          <w:lang w:val="ne_NP" w:bidi="ne_NP"/>
        </w:rPr>
      </w:r>
      <w:r>
        <w:rPr>
          <w:lang w:val="ne_NP" w:bidi="ne_NP"/>
        </w:rPr>
        <w:t>प्रभुले चेलाहरूलाई "सुन्न" वा न्यायाधीशले भनेको कुरामा ध्यान दिन भन्नुभयो। येशू अगाडि सोध्नुहुन्छ, "परमेश्वरले दिन र रात उहाँलाई पुकार्दै प्रार्थना गर्ने आफ्ना मानिसहरूको लागि अझ कति बढी न्याय ल्याउनुहुनेछ?" र के परमेश्वरले यसलाई छिट्टै ल्याउनुहुने छैन?" अर्को संस्करणले भन्छ, परमेश्वर आफ्ना मानिसहरूसँग धैर्यवान् वा सहनशील हुनुहुनेछ। येशूले आफ्नो प्रश्नको जवाफ दिनुहुन्छ। "म तिमीलाई भन्छु" भन्ने अर्को कथन हो जसले बोलिने कुराको सत्यता देखाउँछ। येशू भन्नुहुन्छ, "म तिमीहरूलाई भन्छु, परमेश्वरले न्याय ल्याउनुहुनेछ र धेरै समय लाग्ने छैन।" येशूले यो प्रश्न सोध्नुहुन्छ, "जब मानिसको पुत्र फर्किन्छ, के उहाँले पृथ्वीमा विश्वास पाउनुहुनेछ?" यो प्रश्नले जवाफ शंकास्पद छ भनेर संकेत गर्छ। मानिसको पुत्रले खोजिरहेको विश्वास भनेको मानिसको पुत्रको पुनरागमनको आशा गर्ने विश्वास हो।</w:t>
      </w:r>
    </w:p>
    <w:p>
      <w:pPr/>
      <w:r>
        <w:rPr>
          <w:lang w:val="ne_NP" w:bidi="ne_NP"/>
        </w:rPr>
      </w:r>
      <w:r>
        <w:rPr>
          <w:lang w:val="ne_NP" w:bidi="ne_NP"/>
        </w:rPr>
        <w:t>त्यसपछि येशूले आफ्नो धार्मिकतामा भरोसा गर्नेहरूलाई पनि एउटा दृष्टान्त सुनाउनुभयो। लूकाले आफ्नो धार्मिकतामा भरोसा गर्ने मानिसहरू को हुन् भनेर हामीलाई बताउँदैनन्। यस दृष्टान्तबाट यो अनुमान गरिन्छ कि येशूले उहाँको कुरा सुन्ने ती प्रकारका मानिसहरूलाई कुनै कुरा बुझाउन खोज्दै हुनुहुन्थ्यो। दुई मानिसहरू प्रार्थना गर्न मन्दिरमा गए। एक मानिस फरिसी थियो। अर्को मानिस कर उठाउने व्यक्ति थियो। फरिसीले आफू अन्य मानिसहरू भन्दा कति धेरै अझ असल भएकोमा परमेश्वरलाई धन्यवाद दिए। कर उठाउनेले प्रार्थना गर्दा र परमेश्वरसँग दया माग्दा आफूलाई नम्र तुल्यायो। येशूले तिनीहरूलाई भन्नुहुन्छ कि फरिसी होइन, तर परमेश्वरको अगाडि धर्मी ठहरिएर घर जाने चाहिँ कर उठाउने व्यक्ति थियो। जसले आफूलाई उच्च पार्छन्, तिनीहरूलाई परमेश्वरले नम्र पार्नुहुनेछ र जसले आफूलाई नम्र पार्छन्, तिनीहरूलाई परमेश्वरले उच्च पार्नुहुनेछ।</w:t>
      </w:r>
    </w:p>
    <w:p>
      <w:pPr/>
      <w:r>
        <w:rPr>
          <w:lang w:val="ne_NP" w:bidi="ne_NP"/>
        </w:rPr>
      </w:r>
      <w:r>
        <w:rPr>
          <w:lang w:val="ne_NP" w:bidi="ne_NP"/>
        </w:rPr>
        <w:t>त्यसपछि, मानिसहरू येशूले आफ्ना साना बच्चाहरू वा शिशुहरूलाई आशिष दिएको वा तिनीहरूमाथि हात राखेको चाहन्छन्। चेलाहरूले मानिसहरूलाई हप्काउँछन्। तर येशूले बच्चाहरूलाई उहाँकहाँ बोलाउनुहुन्छ। येशूले चेलाहरूलाई बच्चाहरूलाई उहाँकहाँ आउन दिन भन्नुहुन्छ किनभने परमेश्वरको राज्य बच्चाहरू जस्तै मानिसहरूको हो। येशूले चेलाहरूलाई भन्नुहुन्छ कि तिनीहरूले एउटा बच्चाले जस्तै परमेश्वरको राज्यलाई स्वीकार नगरेसम्म तिनीहरू परमेश्वरको राज्यमा प्रवेश गर्ने छैनन्।</w:t>
      </w:r>
    </w:p>
    <w:p>
      <w:pPr/>
      <w:r>
        <w:rPr>
          <w:lang w:val="ne_NP" w:bidi="ne_NP"/>
        </w:rPr>
      </w:r>
      <w:r>
        <w:rPr>
          <w:lang w:val="ne_NP" w:bidi="ne_NP"/>
        </w:rPr>
        <w:t>यहाँ रोक्नुहोस् र टोलीको रूपमा छलफल गर्नुहोस्: यो दृश्य कस्तो देखिन्छ होला? येशू कहाँ हुनुहुन्छ? आमाबुबा कहाँ छन्? के तिनीहरू आफ्नो बच्चालाई येशूकहाँ लैजान भीड गरिरहेका छन्? के आमाबुबा लाइनमा छन्? के तिनीहरूले आफ्ना छोराछोरीलाई येशूकहाँ त्यसै एक्लै पठाउँछन्? यो व्यावहारिक रूपमा कस्तो देखिन्छ भनेर हेरौँ।</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 (मानिसको पुत्र)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आफ्नो बारेमा धेरै सोच्ने मानिसहरू</w:t>
      </w:r>
    </w:p>
    <w:p>
      <w:pPr>
        <w:pStyle w:val="ListBullet"/>
        <w:spacing w:line="240" w:lineRule="auto"/>
        <w:ind w:left="720"/>
      </w:pPr>
      <w:r>
        <w:rPr>
          <w:lang w:val="ne_NP" w:bidi="ne_NP"/>
        </w:rPr>
      </w:r>
      <w:r>
        <w:rPr>
          <w:lang w:val="ne_NP" w:bidi="ne_NP"/>
        </w:rPr>
        <w:t>आमाबुबा</w:t>
      </w:r>
    </w:p>
    <w:p>
      <w:pPr>
        <w:pStyle w:val="ListBullet"/>
        <w:spacing w:line="240" w:lineRule="auto"/>
        <w:ind w:left="720"/>
      </w:pPr>
      <w:r>
        <w:rPr>
          <w:lang w:val="ne_NP" w:bidi="ne_NP"/>
        </w:rPr>
      </w:r>
      <w:r>
        <w:rPr>
          <w:lang w:val="ne_NP" w:bidi="ne_NP"/>
        </w:rPr>
        <w:t>बच्चाहरू/शिशुहरू</w:t>
      </w:r>
    </w:p>
    <w:p>
      <w:pPr/>
      <w:r>
        <w:rPr>
          <w:lang w:val="ne_NP" w:bidi="ne_NP"/>
        </w:rPr>
      </w:r>
      <w:r>
        <w:rPr>
          <w:lang w:val="ne_NP" w:bidi="ne_NP"/>
        </w:rPr>
        <w:t>दृष्टान्तहरूका पात्रहरू यस प्रकार छन्:</w:t>
      </w:r>
    </w:p>
    <w:p>
      <w:pPr>
        <w:pStyle w:val="ListBullet"/>
        <w:spacing w:line="240" w:lineRule="auto"/>
        <w:ind w:left="720"/>
      </w:pPr>
      <w:r>
        <w:rPr>
          <w:lang w:val="ne_NP" w:bidi="ne_NP"/>
        </w:rPr>
      </w:r>
      <w:r>
        <w:rPr>
          <w:lang w:val="ne_NP" w:bidi="ne_NP"/>
        </w:rPr>
        <w:t>न्यायाधीश</w:t>
      </w:r>
    </w:p>
    <w:p>
      <w:pPr>
        <w:pStyle w:val="ListBullet"/>
        <w:spacing w:line="240" w:lineRule="auto"/>
        <w:ind w:left="720"/>
      </w:pPr>
      <w:r>
        <w:rPr>
          <w:lang w:val="ne_NP" w:bidi="ne_NP"/>
        </w:rPr>
      </w:r>
      <w:r>
        <w:rPr>
          <w:lang w:val="ne_NP" w:bidi="ne_NP"/>
        </w:rPr>
        <w:t>विधवा</w:t>
      </w:r>
    </w:p>
    <w:p>
      <w:pPr>
        <w:pStyle w:val="ListBullet"/>
        <w:spacing w:line="240" w:lineRule="auto"/>
        <w:ind w:left="720"/>
      </w:pPr>
      <w:r>
        <w:rPr>
          <w:lang w:val="ne_NP" w:bidi="ne_NP"/>
        </w:rPr>
      </w:r>
      <w:r>
        <w:rPr>
          <w:lang w:val="ne_NP" w:bidi="ne_NP"/>
        </w:rPr>
        <w:t>फरिसी</w:t>
      </w:r>
    </w:p>
    <w:p>
      <w:pPr>
        <w:pStyle w:val="ListBullet"/>
        <w:spacing w:line="240" w:lineRule="auto"/>
        <w:ind w:left="720"/>
      </w:pPr>
      <w:r>
        <w:rPr>
          <w:lang w:val="ne_NP" w:bidi="ne_NP"/>
        </w:rPr>
      </w:r>
      <w:r>
        <w:rPr>
          <w:lang w:val="ne_NP" w:bidi="ne_NP"/>
        </w:rPr>
        <w:t>कर उठाउने व्यक्ति</w:t>
      </w:r>
    </w:p>
    <w:p>
      <w:pPr/>
      <w:r>
        <w:rPr>
          <w:lang w:val="ne_NP" w:bidi="ne_NP"/>
        </w:rPr>
      </w:r>
      <w:r>
        <w:rPr>
          <w:lang w:val="ne_NP" w:bidi="ne_NP"/>
        </w:rPr>
        <w:t>टोलीले कथालाई दुई पटक अभिनय गर्नु पर्छ।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दृष्टान्तहरू र येशूले सिकाउनुभएको व्यवहारिक शिक्षालाई अभिनय गर्ने कुरा निश्चित गर्नुहोस्।</w:t>
      </w:r>
    </w:p>
    <w:p>
      <w:pPr/>
      <w:r>
        <w:rPr>
          <w:lang w:val="ne_NP" w:bidi="ne_NP"/>
        </w:rPr>
      </w:r>
      <w:r>
        <w:rPr>
          <w:lang w:val="ne_NP" w:bidi="ne_NP"/>
        </w:rPr>
        <w:t>येशूले चेलाहरूलाई सधैँ प्रार्थना गर्ने र परमेश्वरको जवाफको लागि पर्खिरहने बारेमा एउटा दृष्टान्त सुनाउनुहुन्छ। यो दृष्टान्त एक विधवाको बारेमा हो जो निरन्तर अन्यायपूर्ण न्यायाधीशकहाँ आउँछिन्। ती विधवा न्यायाधीशले आफ्नो प्रतिद्वन्द्वीको विरुद्धमा आफूलाई न्याय दिऊन् भन्ने चाहन्छिन्। न्यायाधीशले लामो समयसम्म "हुन्न" भन्छन्।</w:t>
      </w:r>
    </w:p>
    <w:p>
      <w:pPr/>
      <w:r>
        <w:rPr>
          <w:lang w:val="ne_NP" w:bidi="ne_NP"/>
        </w:rPr>
      </w:r>
      <w:r>
        <w:rPr>
          <w:lang w:val="ne_NP" w:bidi="ne_NP"/>
        </w:rPr>
        <w:t>अभिनय रोक्नुहोस्: विधवाको भूमिका खेल्ने व्यक्तिलाई कस्तो महसुस भइरहेको छ भनेर सोध्नुहोस्। यस्ता कुराहरू सुन्नुहोस्, "म दृढ छु किनभने मेरो शत्रुले मलाई हानि पुऱ्याइरहेको छ।" "हताश हुँ किनभने मलाई यसलाई सकेसम्म छिट्टै समाधान गर्न आवश्यक छ।" अभिनय फेरि सुरु गर्नुहोस्।</w:t>
      </w:r>
    </w:p>
    <w:p>
      <w:pPr/>
      <w:r>
        <w:rPr>
          <w:lang w:val="ne_NP" w:bidi="ne_NP"/>
        </w:rPr>
      </w:r>
      <w:r>
        <w:rPr>
          <w:lang w:val="ne_NP" w:bidi="ne_NP"/>
        </w:rPr>
        <w:t>अन्ततः न्यायाधीशले विधवालाई मद्दत गर्ने निर्णय गर्छन् किनभने उनले उनलाई हैरान पारिरहेकी छिन्। ती न्यायाधीश ती विधवाको जिद्दीले गर्दा अन्ततः गलित हुन वा हार मान्न चाहँदैनन्। येशूले व्याख्या गर्नुहुन्छ कि परमेश्वर उहाँका ती मानिसहरूलाई न्याय दिन र जवाफ दिन अझ बढी तत्पर हुनुहुनेछ, जसले हरसमय प्रार्थनामा उहाँलाई पुकार्छन्। तर, येशू सोध्नुहुन्छ कि जब मानिसको पुत्र फर्किन्छ, के उहाँले पृथ्वीका मानिसहरूमा विश्वास पाउनुहुनेछ?</w:t>
      </w:r>
    </w:p>
    <w:p>
      <w:pPr/>
      <w:r>
        <w:rPr>
          <w:lang w:val="ne_NP" w:bidi="ne_NP"/>
        </w:rPr>
      </w:r>
      <w:r>
        <w:rPr>
          <w:lang w:val="ne_NP" w:bidi="ne_NP"/>
        </w:rPr>
        <w:t>अभिनय रोक्नुहोस्: येशूको भूमिका खेल्ने कलाकारलाई कस्तो महसुस भइरहेको छ भनेर सोध्नुहोस्। यस्ता कुराहरू सुन्नुहोस्, "मेरा अनुयायीहरूले मेरो प्रतीक्षा गरिरहनेछन् भन्नेमा आशावादी छु।" "म फर्किएसम्म मेरा सबै अनुयायीहरूले मलाई पछ्याउन जारी राख्ने छन् भन्ने कुरामा शङ्का लाग्छ।" अभिनय फेरि सुरु गर्नुहोस्।</w:t>
      </w:r>
    </w:p>
    <w:p>
      <w:pPr/>
      <w:r>
        <w:rPr>
          <w:lang w:val="ne_NP" w:bidi="ne_NP"/>
        </w:rPr>
      </w:r>
      <w:r>
        <w:rPr>
          <w:lang w:val="ne_NP" w:bidi="ne_NP"/>
        </w:rPr>
        <w:t>त्यसपछि येशूले आफूलाई अरू भन्दा राम्रा ठान्ने र अन्य मानिसहरूलाई घृणा गर्ने मानिसहरूको समूहसँग कुरा गर्नुहुन्छ। येशूले तिनीहरूलाई फरिसी र कर उठाउनेको एउटा दृष्टान्त सुनाउनुहुन्छ। फरिसी र कर उठाउने व्यक्ति प्रार्थना गर्न मन्दिरमा जान्छन्। फरिसीले आफू अन्य खराब र तुच्छ ठानिएका मानिसहरू जस्तो नभएकोमा परमेश्वरलाई धन्यवाद दिन्छ। फरिसीले आफू कर उठाउने व्यक्ति जस्तै नभएकोमा परमेश्वरलाई धन्यवाद दिन्छ। फरिसीले हप्तामा दुई पटक उपवास बस्ने र आफूसँग भएको सबैको दशांश तिर्ने फरिसीकै असल कामहरूको बारेमा परमेश्वरलाई सम्झाउँछ।</w:t>
      </w:r>
    </w:p>
    <w:p>
      <w:pPr/>
      <w:r>
        <w:rPr>
          <w:lang w:val="ne_NP" w:bidi="ne_NP"/>
        </w:rPr>
      </w:r>
      <w:r>
        <w:rPr>
          <w:lang w:val="ne_NP" w:bidi="ne_NP"/>
        </w:rPr>
        <w:t>अभिनय रोक्नुहोस्: फरिसीको भूमिका खेल्ने कलाकारलाई कस्तो महसुस भइरहेको छ भनेर सोध्नुहोस्। यस्ता कुराहरू सुन्नुहोस्, "म धेरै अद्भूत छु।" "म सबै कुरा सही गर्छु।" "वास्तवमा म अधिकांश अन्य मानिसहरू भन्दा बढी गर्छु।" अभिनय फेरि सुरु गर्नुहोस्।</w:t>
      </w:r>
    </w:p>
    <w:p>
      <w:pPr/>
      <w:r>
        <w:rPr>
          <w:lang w:val="ne_NP" w:bidi="ne_NP"/>
        </w:rPr>
      </w:r>
      <w:r>
        <w:rPr>
          <w:lang w:val="ne_NP" w:bidi="ne_NP"/>
        </w:rPr>
        <w:t>कर उठाउनेले आफूलाई अरूबाट छुट्याउँछ। कर उठाउनेले स्वर्गतिर हेर्नसम्म पनि आँट गरेनन्। कर उठाउनेले आफ्नो छाती पिट्दै भने, "हे परमेश्वर, म पापीमाथि दया गर्नुहोस्।" येशूले सुन्नेहरूलाई भन्नुहुन्छ कि परमेश्वरको अगाडि धर्मी ठहरिने व्यक्ति चाहिँ कर उठाउने नै हुनुहुन्थ्यो। आफूलाई उचाल्नेहरू नम्र हुनेछन् भनेर येशूले श्रोताहरूलाई भन्नुहुन्छ। र आफूलाई नम्र पार्नेहरूलाई परमेश्वरले उठाउनुहुनेछ।</w:t>
      </w:r>
    </w:p>
    <w:p>
      <w:pPr/>
      <w:r>
        <w:rPr>
          <w:lang w:val="ne_NP" w:bidi="ne_NP"/>
        </w:rPr>
      </w:r>
      <w:r>
        <w:rPr>
          <w:lang w:val="ne_NP" w:bidi="ne_NP"/>
        </w:rPr>
        <w:t>अभिनय रोक्नुहोस्: कर उठाउनेको भूमिका खेल्ने कलाकारलाई कस्तो महसुस भइरहेको छ भनेर सोध्नुहोस्। यस्ता कुराहरू सुन्नुहोस्, "परमेश्वरले मलाई धर्मी ठान्नुहुनेछ भन्ने कुरामा म अचम्मित छु।" "परमेश्वरले मेरो प्रार्थना सुन्नुभएकोमा ढुक्क र भावविभोर भएको छु।"</w:t>
      </w:r>
    </w:p>
    <w:p>
      <w:pPr/>
      <w:r>
        <w:rPr>
          <w:lang w:val="ne_NP" w:bidi="ne_NP"/>
        </w:rPr>
      </w:r>
      <w:r>
        <w:rPr>
          <w:lang w:val="ne_NP" w:bidi="ne_NP"/>
        </w:rPr>
        <w:t>मानिसहरूले आफ्ना बच्चाहरू र शिशुहरूलाई येशूले तिनीहरूलाई आशिष दिनका लागि येशूकहाँ ल्याइरहेका थिए। चेलाहरूले मानिसहरूलाई बच्चाहरूलाई येशूकहाँ नल्याउनू भनेर हप्काए। येशूले बच्चाहरूलाई बोलाउनुहुन्छ र बच्चाहरूलाई येशूकहाँ आउन दिन चेलाहरूलाई भन्नुहुन्छ। येशूले तिनीहरूलाई भन्नुहुन्छ कि परमेश्वरको राज्य तिनीहरूको हो जसले यसलाई बालकहरूले जस्तै ग्रहण गर्न सक्छन्।</w:t>
      </w:r>
    </w:p>
    <w:p>
      <w:pPr/>
      <w:r>
        <w:rPr>
          <w:lang w:val="ne_NP" w:bidi="ne_NP"/>
        </w:rPr>
      </w:r>
      <w:r>
        <w:rPr>
          <w:lang w:val="ne_NP" w:bidi="ne_NP"/>
        </w:rPr>
        <w:t>अभिनय रोक्नुहोस्: आमाबुबाको भूमिका खेल्ने कलाकारहरूलाई कस्तो महसुस भइरहेको छ भनेर सोध्नुहोस्। यस्ता कुराहरू सुन्नुहोस्, "मैले आफ्नो बच्चालाई ल्याउँदा येशूलाई कुनै आपत्ति छैन भन्ने कुरा राम्रो हो।" "येशूले मेरो बच्चालाई आशिष दिनुहुनेछ वा सम्भवतः निको पार्नुहुनेछ भन्ने कुरामा उत्साहित छु।" चेलाहरूको भूमिका खेल्ने कलाकारहरूलाई कस्तो महसुस भइरहेको छ भनेर सोध्नुहोस्। यस्ता कुराहरू सुन्नुहोस्, "येशूले मलाई हप्काउनुभएकोमा नम्र छु।" "आफूमा निराश छु। "म येशूलाई मद्दत गर्ने प्रयास गरिरहेको थिएँ।"</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प्रार्थनाको</w:t>
      </w:r>
      <w:r>
        <w:rPr>
          <w:lang w:val="ne_NP" w:bidi="ne_NP"/>
        </w:rPr>
        <w:t xml:space="preserve"> बारेमा दुई </w:t>
      </w:r>
      <w:r>
        <w:rPr>
          <w:b/>
          <w:lang w:val="ne_NP" w:bidi="ne_NP"/>
        </w:rPr>
        <w:t>दृष्टान्तहरूको</w:t>
      </w:r>
      <w:r>
        <w:rPr>
          <w:lang w:val="ne_NP" w:bidi="ne_NP"/>
        </w:rPr>
        <w:t xml:space="preserve"> श्रृंखला सुरु गर्नुहुन्छ। दृष्टान्त एउटा कथा हो जसले गहिरो आत्मिक अर्थ व्याख्या गर्न दैनिक परिस्थितिहरूलाई प्रयोग गर्छ। तपाईंले विगतमा दृष्टान्तहरूको लागि प्रयोग गरेको शब्द नै प्रयोग गर्नुहोस्। </w:t>
      </w:r>
      <w:r>
        <w:rPr>
          <w:lang w:val="ne_NP" w:bidi="ne_NP"/>
        </w:rPr>
        <w:t>दृष्टान्त</w:t>
      </w:r>
      <w:r>
        <w:rPr>
          <w:lang w:val="ne_NP" w:bidi="ne_NP"/>
        </w:rPr>
        <w:t xml:space="preserve">को परिभाषाको लागि मुख्य शब्दावली हेर्नुहोस्। प्रार्थना परमेश्वरसँगको सञ्चार हो। तपाईंले प्रार्थना गर्न पहिले प्रयोग गरेको शब्द प्रयोग गर्नुहोस्। </w:t>
      </w:r>
      <w:r>
        <w:rPr>
          <w:lang w:val="ne_NP" w:bidi="ne_NP"/>
        </w:rPr>
        <w:t>प्रार्थना</w:t>
      </w:r>
      <w:r>
        <w:rPr>
          <w:lang w:val="ne_NP" w:bidi="ne_NP"/>
        </w:rPr>
        <w:t xml:space="preserve">को परिभाषाको लागि मुख्य शब्दावली हेर्नुहोस्। तिनीहरू </w:t>
      </w:r>
      <w:r>
        <w:rPr>
          <w:lang w:val="ne_NP" w:bidi="ne_NP"/>
        </w:rPr>
        <w:t>यरूशलेम</w:t>
      </w:r>
      <w:r>
        <w:rPr>
          <w:lang w:val="ne_NP" w:bidi="ne_NP"/>
        </w:rPr>
        <w:t xml:space="preserve"> जाँदै गर्दा येशू अझै पनि </w:t>
      </w:r>
      <w:r>
        <w:rPr>
          <w:b/>
          <w:lang w:val="ne_NP" w:bidi="ne_NP"/>
        </w:rPr>
        <w:t>चेलाहरू</w:t>
      </w:r>
      <w:r>
        <w:rPr>
          <w:lang w:val="ne_NP" w:bidi="ne_NP"/>
        </w:rPr>
        <w:t xml:space="preserve">सँग कुरा गरिरहनुभएको छ। चेलाहरू येशूका अनुयायीहरू हुन्। तपाईंले चेलाहरूको लागि पहिले प्रयोग गरेको शब्द नै प्रयोग गर्नुहोस्। </w:t>
      </w:r>
      <w:r>
        <w:rPr>
          <w:lang w:val="ne_NP" w:bidi="ne_NP"/>
        </w:rPr>
        <w:t>चेलाहरू</w:t>
      </w:r>
      <w:r>
        <w:rPr>
          <w:lang w:val="ne_NP" w:bidi="ne_NP"/>
        </w:rPr>
        <w:t>को परिभाषाको लागि मुख्य शब्दावली हेर्नुहोस्।</w:t>
      </w:r>
    </w:p>
    <w:p>
      <w:pPr/>
      <w:r>
        <w:rPr>
          <w:lang w:val="ne_NP" w:bidi="ne_NP"/>
        </w:rPr>
      </w:r>
      <w:r>
        <w:rPr>
          <w:lang w:val="ne_NP" w:bidi="ne_NP"/>
        </w:rPr>
        <w:t xml:space="preserve">यो दृष्टान्तले चेलाहरूलाई सधैँ प्रार्थना गर्न, र हिम्मत नहार्न वा प्रार्थनामा परमेश्वरको जवाफको लागि पर्खन नछोड्न सिकाउँछ। कुनै एक शहरमा एकजना </w:t>
      </w:r>
      <w:r>
        <w:rPr>
          <w:b/>
          <w:lang w:val="ne_NP" w:bidi="ne_NP"/>
        </w:rPr>
        <w:t>न्यायाधीश</w:t>
      </w:r>
      <w:r>
        <w:rPr>
          <w:lang w:val="ne_NP" w:bidi="ne_NP"/>
        </w:rPr>
        <w:t xml:space="preserve"> बस्नुहुन्छ। न्यायाधीश भनेको अदालतको अध्यक्षता गर्ने र निर्णय गर्ने व्यक्ति हो। यो न्यायाधीशले परमेश्वर वा मानिसको वास्ता गर्दैन। एउटी </w:t>
      </w:r>
      <w:r>
        <w:rPr>
          <w:b/>
          <w:lang w:val="ne_NP" w:bidi="ne_NP"/>
        </w:rPr>
        <w:t>विधवा</w:t>
      </w:r>
      <w:r>
        <w:rPr>
          <w:lang w:val="ne_NP" w:bidi="ne_NP"/>
        </w:rPr>
        <w:t xml:space="preserve"> त्यही शहरमा बस्छिन्। विधवा भनेको पति मरेकी महिला हुन्। यी विधवा आफ्नो विरोधीबाट कानूनी सुरक्षा माग्दै निरन्तर न्यायाधीशकहाँ आउने गर्थिन्।</w:t>
      </w:r>
    </w:p>
    <w:p>
      <w:pPr/>
      <w:r>
        <w:rPr>
          <w:lang w:val="ne_NP" w:bidi="ne_NP"/>
        </w:rPr>
      </w:r>
      <w:r>
        <w:rPr>
          <w:lang w:val="ne_NP" w:bidi="ne_NP"/>
        </w:rPr>
        <w:t xml:space="preserve">लामो समयसम्म, न्यायाधीशले विधवालाई मद्दत गर्न अस्वीकार गर्छन्। तर अन्तमा न्यायाधीशले आफैलाई भन्छन् वा आफैभित्र सोच्छन् कि, परमेश्वर वा मानिसहरूले के सोच्छन् भन्ने कुराको वास्ता नगरे तापनि, ती न्यायाधीशले विधवालाई उनका शत्रुको विरुद्धमा </w:t>
      </w:r>
      <w:r>
        <w:rPr>
          <w:b/>
          <w:lang w:val="ne_NP" w:bidi="ne_NP"/>
        </w:rPr>
        <w:t>न्याय</w:t>
      </w:r>
      <w:r>
        <w:rPr>
          <w:lang w:val="ne_NP" w:bidi="ne_NP"/>
        </w:rPr>
        <w:t xml:space="preserve"> दिनेछन्। </w:t>
      </w:r>
      <w:r>
        <w:rPr>
          <w:lang w:val="ne_NP" w:bidi="ne_NP"/>
        </w:rPr>
        <w:t>न्याय</w:t>
      </w:r>
      <w:r>
        <w:rPr>
          <w:lang w:val="ne_NP" w:bidi="ne_NP"/>
        </w:rPr>
        <w:t xml:space="preserve"> भन्नाले दण्ड मात्र नभई सुरक्षा र पुनर्स्थापना पनि बुझिन्छ। न्यायाधीशले विधवाको कुरा मान्छन् किनभने उनले उनलाई धेरै हैरान पारेकी छिन्। न्यायाधीश ती विधवा झन्झटिलो भएर आफूलाई गलाउन वा हैरान पार्न चाहँदैनन्।</w:t>
      </w:r>
    </w:p>
    <w:p>
      <w:pPr/>
      <w:r>
        <w:rPr>
          <w:lang w:val="ne_NP" w:bidi="ne_NP"/>
        </w:rPr>
      </w:r>
      <w:r>
        <w:rPr>
          <w:lang w:val="ne_NP" w:bidi="ne_NP"/>
        </w:rPr>
        <w:t xml:space="preserve">येशू भन्नुहुन्छ, "अन्यायी न्यायाधीशले के भन्छ, सुन्नुहोस्।" येशूले न्यायधीशले भन्नुभएको कुरामा ध्यान दिन दर्शकहरूलाई भन्दै हुनुहुन्छ। येशूले दुईवटा प्रश्नहरू सोध्नुहुन्छ जसको जवाफ येशूले दिनुहुन्छ। "के परमेश्वरले दिनरात उहाँलाई पुकार्ने आफ्ना चुनिएका मानिसहरूका लागि न्याय ल्याउनुहुने छैन?" र "के न्यायी हुनुहुने परमेश्वरले न्याय गर्न ढिला गर्नुहुनेछ, वा आफ्ना मानिसहरूलाई मद्दत गर्न लामो समय लिनुहुनेछ?" येशूले आफ्ना प्रश्नहरूको जवाफ दिनुहुन्छ। परमेश्वरले परमेश्वरका मानिसहरूको लागि न्याय ल्याउनुहुनेछ, र यसलाई छिट्टै ल्याउनुहुनेछ। तर, जब </w:t>
      </w:r>
      <w:r>
        <w:rPr>
          <w:b/>
          <w:lang w:val="ne_NP" w:bidi="ne_NP"/>
        </w:rPr>
        <w:t>मानिसको पुत्र</w:t>
      </w:r>
      <w:r>
        <w:rPr>
          <w:lang w:val="ne_NP" w:bidi="ne_NP"/>
        </w:rPr>
        <w:t xml:space="preserve"> आउनुहुन्छ, के उहाँले पृथ्वीमा </w:t>
      </w:r>
      <w:r>
        <w:rPr>
          <w:b/>
          <w:lang w:val="ne_NP" w:bidi="ne_NP"/>
        </w:rPr>
        <w:t>विश्वास</w:t>
      </w:r>
      <w:r>
        <w:rPr>
          <w:lang w:val="ne_NP" w:bidi="ne_NP"/>
        </w:rPr>
        <w:t xml:space="preserve"> पाउनुहुनेछ?" मानिसको पुत्रलाई तपाईंले पहिले गरेजस्तै अनुवाद गर्नुहोस्। मानिसको पुत्रको परिभाषाको लागि मुख्य शब्दावलीमा </w:t>
      </w:r>
      <w:r>
        <w:rPr>
          <w:lang w:val="ne_NP" w:bidi="ne_NP"/>
        </w:rPr>
        <w:t>हेर्नुहोस्</w:t>
      </w:r>
      <w:r>
        <w:rPr>
          <w:lang w:val="ne_NP" w:bidi="ne_NP"/>
        </w:rPr>
        <w:t xml:space="preserve">। तपाईंले पहिले जस्तै विश्वासलाई अनुवाद गर्नुहोस्। </w:t>
      </w:r>
      <w:r>
        <w:rPr>
          <w:lang w:val="ne_NP" w:bidi="ne_NP"/>
        </w:rPr>
        <w:t>विश्वास</w:t>
      </w:r>
      <w:r>
        <w:rPr>
          <w:lang w:val="ne_NP" w:bidi="ne_NP"/>
        </w:rPr>
        <w:t>को परिभाषाको लागि मुख्य शब्दावली हेर्नुहोस्।</w:t>
      </w:r>
    </w:p>
    <w:p>
      <w:pPr/>
      <w:r>
        <w:rPr>
          <w:lang w:val="ne_NP" w:bidi="ne_NP"/>
        </w:rPr>
      </w:r>
      <w:r>
        <w:rPr>
          <w:lang w:val="ne_NP" w:bidi="ne_NP"/>
        </w:rPr>
        <w:t xml:space="preserve">फरिसीले आफू अन्य खराब मानिसहरू, चोरहरू, </w:t>
      </w:r>
      <w:r>
        <w:rPr>
          <w:b/>
          <w:lang w:val="ne_NP" w:bidi="ne_NP"/>
        </w:rPr>
        <w:t>व्यभिचारीहरू</w:t>
      </w:r>
      <w:r>
        <w:rPr>
          <w:lang w:val="ne_NP" w:bidi="ne_NP"/>
        </w:rPr>
        <w:t xml:space="preserve"> वा ती कर उठाउने व्यक्ति जस्तो नभएकोमा परमेश्वरलाई धन्यवाद दिए। व्यभिचारी भनेको आफ्नो पति वा पत्नी बाहेकका अरू कसैसँग घनिष्ठ सम्बन्ध भएको व्यक्ति हो। तपाईंले व्यभिचारीको लागि पहिले प्रयोग गर्नुभएको शब्द नै प्रयोग गर्नुहोस्। </w:t>
      </w:r>
      <w:r>
        <w:rPr>
          <w:lang w:val="ne_NP" w:bidi="ne_NP"/>
        </w:rPr>
        <w:t>व्यभिचारको</w:t>
      </w:r>
      <w:r>
        <w:rPr>
          <w:lang w:val="ne_NP" w:bidi="ne_NP"/>
        </w:rPr>
        <w:t xml:space="preserve"> परिभाषाको लागि मुख्य शब्दावलीलाई हेर्नुहोस्। फरिसीले परमेश्वरलाई फरिसीका सबै राम्रा कार्यहरूको बारेमा बताए।</w:t>
      </w:r>
    </w:p>
    <w:p>
      <w:pPr/>
      <w:r>
        <w:rPr>
          <w:lang w:val="ne_NP" w:bidi="ne_NP"/>
        </w:rPr>
      </w:r>
      <w:r>
        <w:rPr>
          <w:lang w:val="ne_NP" w:bidi="ne_NP"/>
        </w:rPr>
        <w:t xml:space="preserve">कर उठाउनेले प्रार्थना गरे र गहिरो पश्चात्ताप देखाए, उनले </w:t>
      </w:r>
      <w:r>
        <w:rPr>
          <w:b/>
          <w:lang w:val="ne_NP" w:bidi="ne_NP"/>
        </w:rPr>
        <w:t>स्वर्ग</w:t>
      </w:r>
      <w:r>
        <w:rPr>
          <w:lang w:val="ne_NP" w:bidi="ne_NP"/>
        </w:rPr>
        <w:t xml:space="preserve"> तिर पनि हेरेनन्। स्वर्ग त्यो ठाउँ हो जहाँ परमेश्वर र स्वर्गदूतहरू बसोबास गर्छन्। </w:t>
      </w:r>
      <w:r>
        <w:rPr>
          <w:lang w:val="ne_NP" w:bidi="ne_NP"/>
        </w:rPr>
        <w:t>स्वर्ग</w:t>
      </w:r>
      <w:r>
        <w:rPr>
          <w:lang w:val="ne_NP" w:bidi="ne_NP"/>
        </w:rPr>
        <w:t xml:space="preserve">को परिभाषाको लागि मुख्य शब्दावली हेर्नुहोस्। कर उठाउनेले परमेश्वरलाई </w:t>
      </w:r>
      <w:r>
        <w:rPr>
          <w:b/>
          <w:lang w:val="ne_NP" w:bidi="ne_NP"/>
        </w:rPr>
        <w:t>दयालु</w:t>
      </w:r>
      <w:r>
        <w:rPr>
          <w:lang w:val="ne_NP" w:bidi="ne_NP"/>
        </w:rPr>
        <w:t xml:space="preserve"> हुनुहोस् भनेर पुकारे किनभने कर उठाउने </w:t>
      </w:r>
      <w:r>
        <w:rPr>
          <w:b/>
          <w:lang w:val="ne_NP" w:bidi="ne_NP"/>
        </w:rPr>
        <w:t>पापी</w:t>
      </w:r>
      <w:r>
        <w:rPr>
          <w:lang w:val="ne_NP" w:bidi="ne_NP"/>
        </w:rPr>
        <w:t xml:space="preserve"> थियो। दयालु हुनु भनेको खाँचो परेको व्यक्तिको लागि करुणा राख्नु हो। तपाईंले दयाको लागि पहिले प्रयोग गरेको शब्द नै प्रयोग गर्नुहोस्। </w:t>
      </w:r>
      <w:r>
        <w:rPr>
          <w:lang w:val="ne_NP" w:bidi="ne_NP"/>
        </w:rPr>
        <w:t>दया</w:t>
      </w:r>
      <w:r>
        <w:rPr>
          <w:lang w:val="ne_NP" w:bidi="ne_NP"/>
        </w:rPr>
        <w:t xml:space="preserve">को परिभाषाको लागि मुख्य शब्दावली हेर्नुहोस्। पापी भनेको परमेश्वरको मार्गबाट विमुख भएको व्यक्ति हो। तपाईंले पापीको लागि पहिले प्रयोग गर्नुभएको शब्द नै प्रयोग गर्नुहोस्। </w:t>
      </w:r>
      <w:r>
        <w:rPr>
          <w:lang w:val="ne_NP" w:bidi="ne_NP"/>
        </w:rPr>
        <w:t>पाप</w:t>
      </w:r>
      <w:r>
        <w:rPr>
          <w:lang w:val="ne_NP" w:bidi="ne_NP"/>
        </w:rPr>
        <w:t xml:space="preserve"> को परिभाषाको लागि मुख्य शब्दावली हेर्नुहोस्। येशूले तिनीहरूलाई भन्नुहुन्छ कि त्यो कर उठाउने व्यक्ति </w:t>
      </w:r>
      <w:r>
        <w:rPr>
          <w:b/>
          <w:lang w:val="ne_NP" w:bidi="ne_NP"/>
        </w:rPr>
        <w:t>निर्दोष ठहरिएर</w:t>
      </w:r>
      <w:r>
        <w:rPr>
          <w:lang w:val="ne_NP" w:bidi="ne_NP"/>
        </w:rPr>
        <w:t xml:space="preserve"> वा </w:t>
      </w:r>
      <w:r>
        <w:rPr>
          <w:b/>
          <w:lang w:val="ne_NP" w:bidi="ne_NP"/>
        </w:rPr>
        <w:t>धर्मी</w:t>
      </w:r>
      <w:r>
        <w:rPr>
          <w:lang w:val="ne_NP" w:bidi="ne_NP"/>
        </w:rPr>
        <w:t xml:space="preserve"> भएर घर गयो। धर्मी हुनु भनेको परमेश्वरसँगको सही सम्बन्धमा फर्किनु हो। </w:t>
      </w:r>
      <w:r>
        <w:rPr>
          <w:lang w:val="ne_NP" w:bidi="ne_NP"/>
        </w:rPr>
        <w:t>धर्मी</w:t>
      </w:r>
      <w:r>
        <w:rPr>
          <w:lang w:val="ne_NP" w:bidi="ne_NP"/>
        </w:rPr>
        <w:t xml:space="preserve"> को अझ पूर्ण परिभाषाको लागि मुख्य शब्दावली हेर्नुहोस्।</w:t>
      </w:r>
    </w:p>
    <w:p>
      <w:pPr/>
      <w:r>
        <w:rPr>
          <w:lang w:val="ne_NP" w:bidi="ne_NP"/>
        </w:rPr>
      </w:r>
      <w:r>
        <w:rPr>
          <w:lang w:val="ne_NP" w:bidi="ne_NP"/>
        </w:rPr>
        <w:t xml:space="preserve">मानिसहरूले साना बच्चाहरू वा शिशुहरूलाई येशूकहाँ ल्याउन थाले। चेलाहरूले यसका लागि मानिसहरूलाई हप्काए। येशूले चेलाहरूलाई बच्चाहरूलाई आउन दिन भन्नुभयो, किनभने परमेश्वरको </w:t>
      </w:r>
      <w:r>
        <w:rPr>
          <w:b/>
          <w:lang w:val="ne_NP" w:bidi="ne_NP"/>
        </w:rPr>
        <w:t>राज्य</w:t>
      </w:r>
      <w:r>
        <w:rPr>
          <w:lang w:val="ne_NP" w:bidi="ne_NP"/>
        </w:rPr>
        <w:t xml:space="preserve"> तिनीहरूको हो। परमेश्वरको राज्य भनेको मानिसहरूको हृदयमा हुने परमेश्वरको शासन र आधिपत्य हो। तपाईंले परमेश्वरको राज्यको लागि पहिले प्रयोग गर्नुभएको शब्द नै प्रयोग गर्नुहोस्। </w:t>
      </w:r>
      <w:r>
        <w:rPr>
          <w:lang w:val="ne_NP" w:bidi="ne_NP"/>
        </w:rPr>
        <w:t>परमेश्वरको राज्य</w:t>
      </w:r>
      <w:r>
        <w:rPr>
          <w:lang w:val="ne_NP" w:bidi="ne_NP"/>
        </w:rPr>
        <w:t>को परिभाषाको लागि मुख्य शब्दावली हेर्नुहोस्। येशूले तिनीहरूलाई भन्नुहुन्छ कि तिनीहरू यी बच्चाहरू जस्तै नभएसम्म तिनीहरू परमेश्वरको राज्यमा प्रवेश गर्न सक्दैनन्।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18:18–30</w:t>
      </w:r>
      <w:r>
        <w:rPr>
          <w:lang w:val="ne_NP" w:bidi="ne_NP"/>
        </w:rPr>
      </w:r>
    </w:p>
    <w:p>
      <w:pPr>
        <w:pStyle w:val="Heading3"/>
      </w:pPr>
      <w:r>
        <w:rPr>
          <w:lang w:val="ne_NP" w:bidi="ne_NP"/>
        </w:rPr>
        <w:t>Step 1</w:t>
      </w:r>
    </w:p>
    <w:p>
      <w:pPr/>
      <w:r>
        <w:rPr>
          <w:lang w:val="ne_NP" w:bidi="ne_NP"/>
        </w:rPr>
      </w:r>
      <w:r>
        <w:rPr>
          <w:lang w:val="ne_NP" w:bidi="ne_NP"/>
        </w:rPr>
        <w:t>लूका १८:१८–३०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कथा येशूले आफ्ना चेलाहरू, फरिसीहरू, आफूलाई धर्मी ठान्नेहरू र बालबालिका साथमा भएका मानिसहरू लगायत उहाँको वरिपरि भएकाहरूलाई सिकाउन जारी राख्नुभएको प्रसङ्गबाट सुरु हुन्छ। अब शासक भएको एक मानिस अनन्त जीवनको उत्तराधिकार कसरी प्राप्त गर्ने भनेर सोध्न येशूकहाँ आउँछ। येशूले यस मानिससँग परमेश्वरको राज्यमा प्रवेश गर्न के गर्नुपर्छ भन्ने बारेमा कुराकानी गर्नुहुन्छ। सम्झनुहोस् कि परमेश्वरको राज्य त्यो हो जब परमेश्वरले सबै कुरामाथि शासन र राज्य गर्नुहुन्छ, जसको सुरुवात पृथ्वीमा येशूको सेवाकार्यबाट भएको हो।</w:t>
      </w:r>
    </w:p>
    <w:p>
      <w:pPr/>
      <w:r>
        <w:rPr>
          <w:lang w:val="ne_NP" w:bidi="ne_NP"/>
        </w:rPr>
      </w:r>
      <w:r>
        <w:rPr>
          <w:lang w:val="ne_NP" w:bidi="ne_NP"/>
        </w:rPr>
        <w:t>शासक भएको एक मानिस येशूलाई अनन्त जीवनको बारेमा प्रश्न सोध्न आउँछ। यो मानिस कस्तो प्रकारको शासक हो भन्ने हामीलाई थाहा छैन। उहाँ समाजमा केही प्रभाव पार्ने शास्त्री वर्गको मानिस हुनुहुन्छ। यो मानिसले येशूलाई "असल शिक्षक" भन्छ। यहूदीहरूले मुख्यतया परमेश्वरलाई जनाउन असल शब्द प्रयोग गर्थे, तर यो कहिलेकाँही मानिसहरूलाई वर्णन गर्न पनि प्रयोग गर्थे। शासकले अनन्त जीवन वा कहिल्यै अन्त्य नहुने जीवन उत्तराधिकार प्राप्त गर्न के गर्नुपर्छ भनेर सोध्छ। आज सबै सही कामहरू गरेर अनन्त जीवन भविष्यमा प्राप्त गर्न सक्ने कुरा हो भन्ने शासकले सोच्छ।</w:t>
      </w:r>
    </w:p>
    <w:p>
      <w:pPr/>
      <w:r>
        <w:rPr>
          <w:lang w:val="ne_NP" w:bidi="ne_NP"/>
        </w:rPr>
      </w:r>
      <w:r>
        <w:rPr>
          <w:lang w:val="ne_NP" w:bidi="ne_NP"/>
        </w:rPr>
        <w:t>रोक्नुहोस् र छलफल गर्नुहोस्: तपाईंको संस्कृतिमा मानिसहरूले परमेश्वरसँग अनन्त जीवन कसरी प्राप्त गर्न सकिन्छ भन्ने सोच्छन्?</w:t>
      </w:r>
    </w:p>
    <w:p>
      <w:pPr/>
      <w:r>
        <w:rPr>
          <w:lang w:val="ne_NP" w:bidi="ne_NP"/>
        </w:rPr>
      </w:r>
      <w:r>
        <w:rPr>
          <w:lang w:val="ne_NP" w:bidi="ne_NP"/>
        </w:rPr>
        <w:t>येशूले सोध्नुहुन्छ कि शासकले येशूलाई "असल" किन भन्छन् किनभने परमेश्वर मात्र असल हुनुहुन्छ। येशूले यो किन भन्नुहुन्छ भन्ने बारेमा धेरै बिभिन्न व्याख्याहरू छन्। अधिकांश विद्वानहरू विश्वास गर्छन् कि येशूले शासकलाई यो कुरा बुझ्न मद्दत गर्ने प्रयास गरिरहनुभएको छ कि यदि परमेश्वर मात्र असल हुनुहुन्छ र येशू असल हुनुहुन्छ भने, येशू नै परमेश्वर हुनुहुन्छ। शासकले अनन्त जीवनमा पुग्ने सजिलो बाटो प्राप्त गर्न चापलूसी प्रयोग गरिरहेको छ भन्ने येशूलाई थाहा छ भनेर अरूहरूले दावी गर्छन्। अर्को विद्वानका अनुसार, व्यवस्था र अगमवक्ताहरूमा परमेश्वरले वर्णन गर्नुभएको भन्दा भिन्न कुनै पनि मार्गबाट परमेश्वरको राज्यमा प्रवेश गर्न सकिँदैन भनेर येशूले भन्दै हुनुहुन्छ।</w:t>
      </w:r>
    </w:p>
    <w:p>
      <w:pPr/>
      <w:r>
        <w:rPr>
          <w:lang w:val="ne_NP" w:bidi="ne_NP"/>
        </w:rPr>
      </w:r>
      <w:r>
        <w:rPr>
          <w:lang w:val="ne_NP" w:bidi="ne_NP"/>
        </w:rPr>
        <w:t>त्यसपछि येशूले परमेश्वरका मानिसहरूलाई दिनुभएका दस आज्ञाहरूमध्ये केही उल्लेख गरेर शासकको प्रश्नको जवाफ दिइरहनुभएको जस्तो देखिन्छ। येशूले उल्लेख गर्नुहुन्छ, व्यभिचार नगर्नुहोस् वा आफ्नो पति वा पत्नी बाहेक अरू कसैसँग यौन सम्बन्ध नराख्नुहोस्; हत्या नगर्नुहोस् वा जानाजानी कसैको ज्यान नलिनुहोस्; चोरी नगर्नुहोस्; झूटा गवाही नदिनुहोस् वा कसैको बारेमा झूट नबोल्नुहोस्; र आदर गर्नुहोस्, वा आफ्ना बुबा र आमालाई सम्मान देखाउनुहोस् र मद्दत गर्नुहोस्। शासकले आफू जवान भएदेखि नै यी नियमहरू पालन गरेको छ। येशूले यो सुन्नुभयो र भन्नुभयो कि शासकमा अझै एउटा कुराको अभाव थियो वा उनीसँग थिएन। येशूले शासकलाई आफ्नो सबै सम्पत्ति बेच्न र गरीबहरूलाई पैसा दिन भन्नुहुन्छ, त्यसपछि शासकसँग स्वर्गमा धन हुनेछ। त्यसपछि शासक येशूलाई पछ्याउन आउनुपर्नेछ। शासकमा अरू थोकभन्दा बढी परमेश्वरप्रतिको प्रेमको अभाव थियो भन्ने कुरा येशूलाई थाहा थियो। त्यो शासकको सम्पत्तिले उसको हृदयलाई कब्जा वा शासन गरेको थियो। ती शासकले येशूलाई पछ्याउनु भन्दा आफ्नो सम्पत्तिलाई बढी महत्त्व दिन्थे। यदि शासकले आफ्नो लोभ र पैसाप्रतिको प्रेम त्याग्छ र येशूलाई पछ्याउँछ भने शासकले अनन्त जीवनको उत्तराधिकार प्राप्त गर्न सक्छ।</w:t>
      </w:r>
    </w:p>
    <w:p>
      <w:pPr/>
      <w:r>
        <w:rPr>
          <w:lang w:val="ne_NP" w:bidi="ne_NP"/>
        </w:rPr>
      </w:r>
      <w:r>
        <w:rPr>
          <w:lang w:val="ne_NP" w:bidi="ne_NP"/>
        </w:rPr>
        <w:t xml:space="preserve">रोक्नुहोस् र छलफल गर्नुहोस्: के तपाईंको जीवनमा त्यस्तो केही छ जुन तपाईं परमेश्वरको राज्यका खातिर त्याग्न इच्छुक हुनुहुन्न? के तपाईंको हृदयमा येशू भन्दा बढी महत्त्वपूर्ण केही छ? </w:t>
      </w:r>
    </w:p>
    <w:p>
      <w:pPr/>
      <w:r>
        <w:rPr>
          <w:lang w:val="ne_NP" w:bidi="ne_NP"/>
        </w:rPr>
      </w:r>
      <w:r>
        <w:rPr>
          <w:lang w:val="ne_NP" w:bidi="ne_NP"/>
        </w:rPr>
        <w:t>येशूले उसलाई भन्नुभएको कुरा जब शासकले सुने, उनी धेरै दुखी वा धेरै शोकाकुल भए, किनभने ती शासक धेरै धनी थिए। येशूले शासकतिर हेर्नुभयो र शासकको उदासीनता देख्नुभयो। येशूले सम्पूर्ण भीडलाई भन्नुहुन्छ कि धनी मानिसलाई परमेश्वरको राज्यमा प्रवेश गर्न धेरै गाह्रो छ। येशू भन्नुहुन्छ कि धनी व्यक्ति परमेश्वरको राज्यमा प्रवेश गर्नुभन्दा ऊँट सुईको आँखा वा प्वालबाट छिर्न सजिलो हुन्छ। कोही धनी छ भने परमेश्वरको राज्यमा प्रवेश गर्न असम्भव छ भनेर येशूले भन्दै हुनुहुन्छ जस्तो देखिन्छ।</w:t>
      </w:r>
    </w:p>
    <w:p>
      <w:pPr/>
      <w:r>
        <w:rPr>
          <w:lang w:val="ne_NP" w:bidi="ne_NP"/>
        </w:rPr>
      </w:r>
      <w:r>
        <w:rPr>
          <w:lang w:val="ne_NP" w:bidi="ne_NP"/>
        </w:rPr>
        <w:t>रोक्नुहोस् र ऊँट र सुईको तस्वीर हेर्नुहोस्। यदि तपाईंसँग तपाईंको संस्कृतिमा ऊँट र सियो उपलब्ध छ भने तिनीहरूलाई सँगसँगै राखेर हेर्नुहोस्।</w:t>
      </w:r>
    </w:p>
    <w:p>
      <w:pPr/>
      <w:r>
        <w:rPr>
          <w:lang w:val="ne_NP" w:bidi="ne_NP"/>
        </w:rPr>
      </w:r>
      <w:r>
        <w:rPr>
          <w:lang w:val="ne_NP" w:bidi="ne_NP"/>
        </w:rPr>
        <w:t>रोक्नुहोस् र छलफल गर्नुहोस्: तपाईंलाई थाहा छ सबैभन्दा ठूलो पशु कुन हो? तपाईंलाई थाहा भएको कुनै पनि वस्तुमा रहेको सबैभन्दा सानो प्वाल कुन हो?</w:t>
      </w:r>
    </w:p>
    <w:p>
      <w:pPr/>
      <w:r>
        <w:rPr>
          <w:lang w:val="ne_NP" w:bidi="ne_NP"/>
        </w:rPr>
      </w:r>
      <w:r>
        <w:rPr>
          <w:lang w:val="ne_NP" w:bidi="ne_NP"/>
        </w:rPr>
        <w:t>भीडमा भएका मानिसहरूले सोध्छन्, "त्यसो भए कसले मुक्ति पाउन सक्छ त?" परमेश्वरले असम्भव जस्तो देखिने कामहरू गर्न सक्नुहुन्छ भनेर येशूले तिनीहरूलाई भन्नुहुन्छ। यस कथनले मानिसहरूको हृदय परिवर्तन गर्ने परमेश्वरको क्षमताको बारेमा बताउँछ। पत्रुसले येशूलाई सम्झाउँछन् कि बाह्र चेलाहरूले शासकले नगरेको काम गरेका छन्: तिनीहरूले येशूलाई पछ्याउन आफ्ना घरहरू छोडेका छन्। जब कसैले परमेश्वरको राज्यको लागि सम्पत्ति वा सम्बन्ध छोड्छ तब उसलाई यस जीवनमा र आउने जीवनमा धेरै गुणा फिर्ता दिइने छ भनेर येशूले चेलाहरूलाई आश्वासन दिनुहुन्छ। येशूलाई पछ्याउनेहरूले आफ्नो घर, पत्नी, दाजुभाइ, आमा, बुबा वा छोराछोरीलाई पूर्ण रूपमा बेवास्ता गर्नुपर्छ भनेर येशूले भन्नुभएको होइन। यी सम्बन्धहरूले तिनीहरूको हृदयमा परमेश्वर भन्दा बढी प्राथमिकता लिन सक्दैन भनेर येशूले भन्नु भएको 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एक शासक येशूकहाँ आउँछ र शासकले अनन्त जीवनको उत्तराधिकार प्राप्त गर्न के गर्नुपर्छ भनेर येशूलाई सोध्छ। शासकले येशूलाई "असल शिक्षक" भनेर सम्बोधन गर्छन्। येशूले शासकलाई सोधेर जवाफ दिनुहुन्छ , जब परमेश्वर मात्र असल हुनुहुन्छ भने किन येशूलाई असल भन्छौ।</w:t>
      </w:r>
    </w:p>
    <w:p>
      <w:pPr/>
      <w:r>
        <w:rPr>
          <w:lang w:val="ne_NP" w:bidi="ne_NP"/>
        </w:rPr>
      </w:r>
      <w:r>
        <w:rPr>
          <w:b/>
          <w:lang w:val="ne_NP" w:bidi="ne_NP"/>
        </w:rPr>
        <w:t>दोस्रो दृश्य:</w:t>
      </w:r>
      <w:r>
        <w:rPr>
          <w:lang w:val="ne_NP" w:bidi="ne_NP"/>
        </w:rPr>
        <w:t xml:space="preserve"> त्यसपछि येशूले शासकलाई भन्नुहुन्छ कि शासकलाई आज्ञाहरू थाहा छ। शासक भन्छन् कि शासकले यी कुरा आफ्नो युवाअवस्थादेखि नै मानेका छन्। येशूले शासकलाई भन्नुहुन्छ कि शासकमा अझै एउटा कुराको अभाव छ। येशूले शासकलाई आफ्नो सबै सम्पत्ति बेच्न र गरीबहरूलाई पैसा दिन भन्नुहुन्छ। त्यसपछि शासकसँग स्वर्गमा धन हुनेछ। त्यसपछि येशूले शासकलाई येशूलाई पछ्याउन भन्नुहुन्छ। येशूले भन्नुभएको कुराले शासक धेरै दुखी र उदासीन हुन्छ, किनभने शासक धेरै धनी छ।</w:t>
      </w:r>
    </w:p>
    <w:p>
      <w:pPr/>
      <w:r>
        <w:rPr>
          <w:lang w:val="ne_NP" w:bidi="ne_NP"/>
        </w:rPr>
      </w:r>
      <w:r>
        <w:rPr>
          <w:b/>
          <w:lang w:val="ne_NP" w:bidi="ne_NP"/>
        </w:rPr>
        <w:t>तेस्रो दृश्य:</w:t>
      </w:r>
      <w:r>
        <w:rPr>
          <w:lang w:val="ne_NP" w:bidi="ne_NP"/>
        </w:rPr>
        <w:t xml:space="preserve"> येशूले शासकको दुःख देख्नुहुन्छ र भीडलाई भन्नुहुन्छ कि धनीहरूलाई परमेश्वरको राज्यमा प्रवेश गर्न धेरै गाह्रो छ। भीडमा भएका मानिसहरूले सोध्छन्, "त्यसो भए कसले मुक्ति पाउन सक्छ त?" येशूले तिनीहरूलाई भन्नुहुन्छ कि मानिसको लागि असम्भव कुरा परमेश्वरको लागि सम्भव छ।</w:t>
      </w:r>
    </w:p>
    <w:p>
      <w:pPr/>
      <w:r>
        <w:rPr>
          <w:lang w:val="ne_NP" w:bidi="ne_NP"/>
        </w:rPr>
      </w:r>
      <w:r>
        <w:rPr>
          <w:b/>
          <w:lang w:val="ne_NP" w:bidi="ne_NP"/>
        </w:rPr>
        <w:t>चौथो दृश्य:</w:t>
      </w:r>
      <w:r>
        <w:rPr>
          <w:lang w:val="ne_NP" w:bidi="ne_NP"/>
        </w:rPr>
        <w:t xml:space="preserve"> पत्रुसले येशूलाई सम्झाउँछन् कि चेलाहरूले परमेश्वरको लागि सबै कुरा त्यागेका छन्। येशूले तिनीहरूलाई भन्नुहुन्छ कि परमेश्वरको राज्यका लागि आफ्नो घर, पत्नी, भाइहरू, आमाबुबा वा सन्तान-छोडेका सबैले यस जीवन र आउने जीवनमा इनाम पाउनेछन्।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शासक</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पत्रुस</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र चेलाहरू मानिसहरूको समूहसँग यरूशलेम तिर यात्रा गरिरहेका छन् भनेर सम्झनुहोस्। येशू बाटोमा हिँडिरहनुभएको हुनसक्छ, वा उहाँ तिनीहरू राती सुत्नका लागि रोकिएको ठाउँमा हुनसक्नुहुन्छ। येशूले सिकाउनुभएको र दृष्टान्तहरू सुनाउनुभएको सुन्ने मानिसहरूका धेरै समूहहरू त्यहाँ छन् भन्ने हामीलाई थाहा छ। येशूले साना बच्चाहरू उहाँकहाँ आउँदै गरेको देख्ने मानिसहरूको भीडसँग कुरा गरिरहनुभएको हुन सक्छ।</w:t>
      </w:r>
    </w:p>
    <w:p>
      <w:pPr/>
      <w:r>
        <w:rPr>
          <w:lang w:val="ne_NP" w:bidi="ne_NP"/>
        </w:rPr>
      </w:r>
      <w:r>
        <w:rPr>
          <w:lang w:val="ne_NP" w:bidi="ne_NP"/>
        </w:rPr>
        <w:t>ती मानिसहरूमध्ये एक शासक वा समाजको शासक हो। यस मानिसले मोशालाई दिइएको आज्ञाहरू पालन गरेको हुनाले उनी यहूदी हुन्। येशूले धन-सम्पत्ति र धनप्रतिको शासकको प्रेमलाई त्यस्तो मुद्दाको रूपमा सम्बोधन गर्नुहुन्छ जसले शासकलाई अनन्त जीवनको उत्तराधिकार प्राप्त गर्न रोक्नेछ। यसले शासक दुखी हुन्छ किनभने उनी धेरै धनी थिए। येशूले शासकको दुःख देख्नुहुन्छ र भन्नुहुन्छ कि धनी व्यक्तिलाई परमेश्वरको राज्यमा प्रवेश गर्न धेरै गाह्रो छ। धनी मानिसलाई परमेश्वरको राज्यमा प्रवेश गर्नु भन्दा ठूलो पशुलाई सिलाउने सियोको प्वाल भएर जान धेरै सजिलो हुनेछ।</w:t>
      </w:r>
    </w:p>
    <w:p>
      <w:pPr/>
      <w:r>
        <w:rPr>
          <w:lang w:val="ne_NP" w:bidi="ne_NP"/>
        </w:rPr>
      </w:r>
      <w:r>
        <w:rPr>
          <w:lang w:val="ne_NP" w:bidi="ne_NP"/>
        </w:rPr>
        <w:t xml:space="preserve">रोक्नुहोस् र तपाईंको संस्कृतिमा असम्भव ठान्ने कुराहरूको सूची बनाउनुहोस्। पातमा वा कपडाको टुक्रामा एउटा धेरै सानो प्वाल बनाउनुहोस्। यस प्वालबाट आफूलाई छिराउन प्रयास गर्नुहोस्। </w:t>
      </w:r>
    </w:p>
    <w:p>
      <w:pPr/>
      <w:r>
        <w:rPr>
          <w:lang w:val="ne_NP" w:bidi="ne_NP"/>
        </w:rPr>
      </w:r>
      <w:r>
        <w:rPr>
          <w:lang w:val="ne_NP" w:bidi="ne_NP"/>
        </w:rPr>
        <w:t>भीडले एक अर्कालाई सोध्छ, "त्यसो भए कसले मुक्ति पाउन सक्छ?" येशूले जवाफ दिनुहुन्छ, तिनीहरूलाई भन्नुहुन्छ कि परमेश्वरले असम्भव कुरा गर्न सक्नुहुन्छ। चेलाहरूले येशूको लागि आफ्ना घरहरू छोडेका छन् भनेर पत्रुसले येशूलाई भन्छन्। परमेश्वरको राज्यका लागि आफ्नो घर वा परिवार छोड्ने जोसुकैले यस जीवनमा र अर्को जीवनमा ठूलो इनाम पाउनेछन् भनेर येशूले पत्रुसलाई भन्नुहुन्छ।</w:t>
      </w:r>
    </w:p>
    <w:p>
      <w:pPr/>
      <w:r>
        <w:rPr>
          <w:lang w:val="ne_NP" w:bidi="ne_NP"/>
        </w:rPr>
      </w:r>
      <w:r>
        <w:rPr>
          <w:lang w:val="ne_NP" w:bidi="ne_NP"/>
        </w:rPr>
        <w:t>रोक्नुहोस् र आफ्ना सबै सम्पत्तिको सूची बनाउनुहोस् – जति तपाईंले सोच्न सक्नुहुन्छ। ती सरसामानहरूमा चिन्ह लगाउनुहोस् जसविना बाँच्न गाह्रो 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शासक</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पत्रुस</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एक शासक येशूकहाँ आउँछ र शासकले अनन्त जीवनको उत्तराधिकार प्राप्त गर्न के गर्नुपर्छ भनेर येशूलाई सोध्छ। शासकले येशूलाई "असल शिक्षक" भनेर सम्बोधन गर्छन्।</w:t>
      </w:r>
    </w:p>
    <w:p>
      <w:pPr/>
      <w:r>
        <w:rPr>
          <w:lang w:val="ne_NP" w:bidi="ne_NP"/>
        </w:rPr>
      </w:r>
      <w:r>
        <w:rPr>
          <w:lang w:val="ne_NP" w:bidi="ne_NP"/>
        </w:rPr>
        <w:t>अभिनय रोक्नुहोस्: शासकको भूमिका खेल्ने कलाकारलाई कस्तो महसुस भइरहेको छ भनेर सोध्नुहोस्। यस्ता कुराहरू सुन्नुहोस्, "म सबै कुरा सही गरेको छु भन्ने कुरा निश्चित हुन चाहन्छु, र म परमेश्वरको अगाडि धर्मी भएको कुरा पत्ता लगाउन चाहन्छु।" "मलाई थाहा छ कि सबै सही कामहरू गर्नु मात्र पर्याप्त छैन, तर अरू के गर्नुपर्छ भन्ने कुरामा म निश्चित छैन।" नाटक फेरि सुरु गर्नुहोस्।</w:t>
      </w:r>
    </w:p>
    <w:p>
      <w:pPr/>
      <w:r>
        <w:rPr>
          <w:lang w:val="ne_NP" w:bidi="ne_NP"/>
        </w:rPr>
      </w:r>
      <w:r>
        <w:rPr>
          <w:lang w:val="ne_NP" w:bidi="ne_NP"/>
        </w:rPr>
        <w:t>परमेश्वर मात्र असल हुनुहुन्छ भने ती शासकले किन येशूलाई असल भन्छन् भनी सोधेर येशूले जवाफ दिनुहुन्छ। त्यसपछि येशूले शासकलाई भन्नुहुन्छ कि शासकलाई आज्ञाहरू थाहा छ। शासक भन्छन् कि शासकले यी कुरा आफ्नो युवाअवस्थादेखि नै मानेका छन्। येशूले शासकलाई भन्नुहुन्छ कि शासकमा अझै एउटा कुराको अभाव छ। येशूले शासकलाई आफ्नो सबै सम्पत्ति बेच्न र गरीबहरूलाई पैसा दिन भन्नुहुन्छ। त्यसपछि शासकसँग स्वर्गमा धन हुनेछ। त्यसपछि येशूले शासकलाई येशूलाई पछ्याउन भन्नुहुन्छ। येशूले भन्नुभएको कुराले शासक धेरै दुखी र शोकमग्न हुन्छन्, किनभने शासक धेरै धनी छन्।</w:t>
      </w:r>
    </w:p>
    <w:p>
      <w:pPr/>
      <w:r>
        <w:rPr>
          <w:lang w:val="ne_NP" w:bidi="ne_NP"/>
        </w:rPr>
      </w:r>
      <w:r>
        <w:rPr>
          <w:lang w:val="ne_NP" w:bidi="ne_NP"/>
        </w:rPr>
        <w:t>अभिनय रोक्नुहोस्: येशूको भूमिका खेल्ने कलाकारलाई कस्तो महसुस भइरहेको छ भनेर सोध्नुहोस्। यस्ता कुराहरू सुन्नुहोस्, "म यो मानिसलाई माया गर्छु र उनी साँच्चै सही कुराहरू गर्न चाहन्छन्।" "म देख्न सक्छु कि उनी पैसाप्रतिको प्रेमसँग संघर्ष गर्छन्, तर उसले सजिलैसँग त्यो कुरा समाधान गर्न सक्छ।" नाटक फेरि सुरु गर्नुहोस्।</w:t>
      </w:r>
    </w:p>
    <w:p>
      <w:pPr/>
      <w:r>
        <w:rPr>
          <w:lang w:val="ne_NP" w:bidi="ne_NP"/>
        </w:rPr>
      </w:r>
      <w:r>
        <w:rPr>
          <w:lang w:val="ne_NP" w:bidi="ne_NP"/>
        </w:rPr>
        <w:t>येशूले शासकको दुःख देख्नुहुन्छ र भीडलाई भन्नुहुन्छ कि धनीहरूलाई परमेश्वरको राज्यमा प्रवेश गर्न धेरै गाह्रो छ। भीडमा भएका मानिसहरूले सोध्छन्, "त्यसो भए कसले मुक्ति पाउन सक्छ त?" येशूले तिनीहरूलाई भन्नुहुन्छ कि मानिसको लागि असम्भव कुरा परमेश्वरको लागि सम्भव छ। पत्रुसले येशूलाई सम्झाउँछन् कि चेलाहरूले परमेश्वरको लागि सबै कुरा त्यागेका छन्। येशूले तिनीहरूलाई भन्नुहुन्छ कि परमेश्वरको राज्यका लागि आफ्नो घर, पत्नी, भाइहरू, आमाबुबा वा सन्तान-छोडेका सबैले यस जीवन र आउने जीवनमा इनाम पाउनेछन्।</w:t>
      </w:r>
    </w:p>
    <w:p>
      <w:pPr/>
      <w:r>
        <w:rPr>
          <w:lang w:val="ne_NP" w:bidi="ne_NP"/>
        </w:rPr>
      </w:r>
      <w:r>
        <w:rPr>
          <w:lang w:val="ne_NP" w:bidi="ne_NP"/>
        </w:rPr>
        <w:t>अभिनय रोक्नुहोस्: चेलाहरूको भूमिका खेल्ने कलाकारहरूलाई कस्तो महसुस भइरहेको छ भनेर सोध्नुहोस्। "मैले छोडेको जीवन व्यर्थको थिएन भन्ने कुरा प्रमाणित भयो।" जस्ता कुराहरू सुन्नुहोस्। "अनन्त जीवनको मेरो उत्तराधिकारमा सुरक्षित छु।" पत्रुसको भूमिका खेल्ने कलाकारलाई कस्तो महसुस भइरहेको छ भनेर सोध्नुहोस्। यस्ता कुराहरू सुन्नुहोस्, "म आफ्नी पत्नीलाई माया गर्छु तापनि म येशूलाई बढी माया गर्छु।"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एक शासक वा शासक वर्गको सदस्य, येशूकहाँ आएर आफूले </w:t>
      </w:r>
      <w:r>
        <w:rPr>
          <w:b/>
          <w:lang w:val="ne_NP" w:bidi="ne_NP"/>
        </w:rPr>
        <w:t>अनन्त जीवन</w:t>
      </w:r>
      <w:r>
        <w:rPr>
          <w:lang w:val="ne_NP" w:bidi="ne_NP"/>
        </w:rPr>
        <w:t xml:space="preserve"> को उत्तराधिकार प्राप्त गर्न के गर्नुपर्छ भनेर सोध्छ। </w:t>
      </w:r>
      <w:r>
        <w:rPr>
          <w:lang w:val="ne_NP" w:bidi="ne_NP"/>
        </w:rPr>
        <w:t>अनन्त जीवन</w:t>
      </w:r>
      <w:r>
        <w:rPr>
          <w:lang w:val="ne_NP" w:bidi="ne_NP"/>
        </w:rPr>
        <w:t xml:space="preserve"> वास्तविक जीवन हो जुन कहिल्यै अन्त्य हुँदैन। उनी कस्तो प्रकारका शासक थिए भन्ने हामीलाई थाहा छैन, केवल समाजमा उनको केही प्रभाव थियो भन्ने मात्र थाहा छ। त्यसपछि येशूले दस आज्ञाहरू वा परमेश्वरका व्यवस्थाहरूमध्ये केही दोहोर्याएर शासकको प्रश्नको जवाफ दिनुभएको जस्तो देखिन्छ। येशूले उल्लेख गर्नुहुन्छ, </w:t>
      </w:r>
      <w:r>
        <w:rPr>
          <w:b/>
          <w:lang w:val="ne_NP" w:bidi="ne_NP"/>
        </w:rPr>
        <w:t>व्यभिचार</w:t>
      </w:r>
      <w:r>
        <w:rPr>
          <w:lang w:val="ne_NP" w:bidi="ne_NP"/>
        </w:rPr>
        <w:t xml:space="preserve"> नगर्नुहोस्। व्यभिचार गर्नु भनेको तपाईंको पति वा पत्नी बाहेक अन्य कसैसँग यौन सम्बन्ध राख्नु हो। तपाईंले पहिले व्यभिचारको लागि प्रयोग गर्नुभएको शब्द नै प्रयोग गर्नुहोस्। </w:t>
      </w:r>
      <w:r>
        <w:rPr>
          <w:lang w:val="ne_NP" w:bidi="ne_NP"/>
        </w:rPr>
        <w:t>व्यभिचारको</w:t>
      </w:r>
      <w:r>
        <w:rPr>
          <w:lang w:val="ne_NP" w:bidi="ne_NP"/>
        </w:rPr>
        <w:t xml:space="preserve"> परिभाषाको लागि मुख्य शब्दावलीलाई हेर्नुहोस्। येशूले हत्या नगर्ने वा जानाजानी कसैको जीवन नलिने कुराको पनि उल्लेख गर्नुहुन्छ; चोरी नगर्नुहोस्; झूटा गवाही नदिनुहोस् वा कसैको बारेमा झूट नबोल्नुहोस्; र आफ्ना बुबा र आमालाई सम्मान वा आदर र मद्दत गर्नुहोस्। ती शासकले आफू जवान भएदेखि नै व्यवस्था पालन गर्दै आएका छन्। येशूले यो सुन्नुभयो र भन्नुभयो कि शासकमा अझै एउटा कुराको अभाव थियो वा उनीसँग थिएन। येशूले शासकलाई आफ्नो सबै सम्पत्ति बेच्न र गरीबहरूलाई पैसा दिन भन्नुहुन्छ। त्यसपछि शासकसँग </w:t>
      </w:r>
      <w:r>
        <w:rPr>
          <w:b/>
          <w:lang w:val="ne_NP" w:bidi="ne_NP"/>
        </w:rPr>
        <w:t>स्वर्गमा धन</w:t>
      </w:r>
      <w:r>
        <w:rPr>
          <w:lang w:val="ne_NP" w:bidi="ne_NP"/>
        </w:rPr>
        <w:t xml:space="preserve"> हुनेछ। "स्वर्गको सम्पत्ति" भन्नाले परमेश्वरसँग सदाको लागि रहने जीवन हो। त्यसपछि शासक येशूलाई पछ्याउन आउनुपर्नेछ।</w:t>
      </w:r>
    </w:p>
    <w:p>
      <w:pPr/>
      <w:r>
        <w:rPr>
          <w:lang w:val="ne_NP" w:bidi="ne_NP"/>
        </w:rPr>
      </w:r>
      <w:r>
        <w:rPr>
          <w:lang w:val="ne_NP" w:bidi="ne_NP"/>
        </w:rPr>
        <w:t xml:space="preserve">येशूले उसलाई भन्नुभएको कुरा जब शासकले सुने, उनी धेरै दुखी वा धेरै शोकाकुल भए, किनभने ती शासक धेरै धनी थिए। येशूले शासकतिर हेर्नुभयो र शासकको उदासीनता देख्नुभयो। येशूले सम्पूर्ण भीडलाई भन्नुहुन्छ कि धनी मानिसलाई </w:t>
      </w:r>
      <w:r>
        <w:rPr>
          <w:b/>
          <w:lang w:val="ne_NP" w:bidi="ne_NP"/>
        </w:rPr>
        <w:t>परमेश्वरको राज्य</w:t>
      </w:r>
      <w:r>
        <w:rPr>
          <w:lang w:val="ne_NP" w:bidi="ne_NP"/>
        </w:rPr>
        <w:t xml:space="preserve">मा प्रवेश गर्न धेरै गाह्रो छ। परमेश्वरको राज्य भनेको सबै कुराहरूमा परमेश्वरको शासन र प्रभुत्व हो, जसको सुरुवात पृथ्वीमा येशूको सेवकाइबाट भएको हो। परमेश्वरको राज्य भनेको येशूलाई आफ्नो राजाको रूपमा पछ्याउने मानिसहरूको बारेमा हो। तपाईंले परमेश्वरको राज्यको लागि पहिले प्रयोग गरेको शब्द नै प्रयोग गर्नुहोस्। </w:t>
      </w:r>
      <w:r>
        <w:rPr>
          <w:lang w:val="ne_NP" w:bidi="ne_NP"/>
        </w:rPr>
        <w:t>परमेश्वरको राज्यको</w:t>
      </w:r>
      <w:r>
        <w:rPr>
          <w:lang w:val="ne_NP" w:bidi="ne_NP"/>
        </w:rPr>
        <w:t xml:space="preserve"> परिभाषाको लागि मुख्य शब्दावली हेर्नुहोस्।</w:t>
      </w:r>
    </w:p>
    <w:p>
      <w:pPr/>
      <w:r>
        <w:rPr>
          <w:lang w:val="ne_NP" w:bidi="ne_NP"/>
        </w:rPr>
      </w:r>
      <w:r>
        <w:rPr>
          <w:lang w:val="ne_NP" w:bidi="ne_NP"/>
        </w:rPr>
        <w:t xml:space="preserve">येशू भन्नुहुन्छ कि धनी व्यक्ति परमेश्वरको राज्यमा प्रवेश गर्नुभन्दा ऊँट सियोको नाथ्री वा प्वालबाट छिर्न सजिलो हुन्छ। भीडले सोध्छ, त्यसो भए कसले </w:t>
      </w:r>
      <w:r>
        <w:rPr>
          <w:b/>
          <w:lang w:val="ne_NP" w:bidi="ne_NP"/>
        </w:rPr>
        <w:t>मुक्ति पाउन</w:t>
      </w:r>
      <w:r>
        <w:rPr>
          <w:lang w:val="ne_NP" w:bidi="ne_NP"/>
        </w:rPr>
        <w:t xml:space="preserve"> सक्छ? </w:t>
      </w:r>
      <w:r>
        <w:rPr>
          <w:lang w:val="ne_NP" w:bidi="ne_NP"/>
        </w:rPr>
        <w:t>बचाइएको</w:t>
      </w:r>
      <w:r>
        <w:rPr>
          <w:lang w:val="ne_NP" w:bidi="ne_NP"/>
        </w:rPr>
        <w:t xml:space="preserve"> भन्नुको अर्थ परमेश्वरको राज्यमा अनन्त जीवन पाउनु पनि हो। येशूले तिनीहरूलाई भन्नुहुन्छ कि परमेश्वरले मानिसहरूको लागि असम्भव जस्तो देखिने काम गर्न सक्नुहुन्छ।</w:t>
      </w:r>
    </w:p>
    <w:p>
      <w:pPr/>
      <w:r>
        <w:rPr>
          <w:lang w:val="ne_NP" w:bidi="ne_NP"/>
        </w:rPr>
      </w:r>
      <w:r>
        <w:rPr>
          <w:lang w:val="ne_NP" w:bidi="ne_NP"/>
        </w:rPr>
        <w:t>पत्रुसले येशूलाई सम्झाउँछन् कि चेलाहरूले परमेश्वरको राज्यको खातिर आफ्ना घरहरू छोडेका छन्। परमेश्वरको राज्यको लाभका लागि आफ्नो घर वा पारिवारिक नाता छोड्ने व्यक्तिले यस जीवन र आउने जीवनमा धेरै बढी प्राप्त गर्नेछ भनेर येशूले चेलाहरूलाई भन्नुहुन्छ।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18:31–34</w:t>
      </w:r>
      <w:r>
        <w:rPr>
          <w:lang w:val="ne_NP" w:bidi="ne_NP"/>
        </w:rPr>
      </w:r>
    </w:p>
    <w:p>
      <w:pPr>
        <w:pStyle w:val="Heading3"/>
      </w:pPr>
      <w:r>
        <w:rPr>
          <w:lang w:val="ne_NP" w:bidi="ne_NP"/>
        </w:rPr>
        <w:t>Step 1</w:t>
      </w:r>
    </w:p>
    <w:p>
      <w:pPr/>
      <w:r>
        <w:rPr>
          <w:lang w:val="ne_NP" w:bidi="ne_NP"/>
        </w:rPr>
      </w:r>
      <w:r>
        <w:rPr>
          <w:lang w:val="ne_NP" w:bidi="ne_NP"/>
        </w:rPr>
        <w:t>लूका १८:३१–३४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यरूशलेमतिर यात्रा पुरा गर्ने तयारी गरिरहनुभएको छ। येशूले चेलाहरू, उहाँका सबैभन्दा नजिकका अनुयायीहरूका साथै फरिसीहरू, यहूदी धार्मिक नेताहरूको प्रश्नहरूको जवाफ दिइरहनुभएको छ। येशूले चेलाहरूलाई यरूशलेममा के हुनेछ भनेर तिनीहरूलाई बताउन अन्य मानिसहरूबाट टाढा लैजानुहुन्छ। येशू आफ्ना चेलाहरूसँग कुरा गरिरहनुभएको बेला उहाँ ठ्याक्कै कहाँ हुनुहुन्थ्यो भन्ने कुरा हामीलाई थाहा छैन। हामीलाई यति मात्र थाहा छ कि येशू र चेलाहरू गालील र सामरियाको सिमाना र यरीहोको बीचमा कतै हुनुहुन्छ।</w:t>
      </w:r>
    </w:p>
    <w:p>
      <w:pPr/>
      <w:r>
        <w:rPr>
          <w:lang w:val="ne_NP" w:bidi="ne_NP"/>
        </w:rPr>
      </w:r>
      <w:r>
        <w:rPr>
          <w:lang w:val="ne_NP" w:bidi="ne_NP"/>
        </w:rPr>
        <w:t>रोक्नुहोस् र गालील, सामरिया र यहूदियाको नक्सा हेर्नुहोस्।</w:t>
      </w:r>
    </w:p>
    <w:p>
      <w:pPr/>
      <w:r>
        <w:rPr>
          <w:lang w:val="ne_NP" w:bidi="ne_NP"/>
        </w:rPr>
      </w:r>
      <w:r>
        <w:rPr>
          <w:lang w:val="ne_NP" w:bidi="ne_NP"/>
        </w:rPr>
        <w:t>येशूले तिनीहरूसँग निजी कुरा गर्न भेला भएको ठूलो समूहबाट १२ चेलाहरूलाई अलग गर्नुहुन्छ। येशूले "हेर," "सुन्नुहोस्" वा "हेर्नुहोस्" शब्द प्रयोग गर्नुहुन्छ। यो एउटा शब्द हो जसले अर्को कुरामा जोड दिन्छ। यसले भनिएको कुराको सत्यतालाई पनि संकेत गर्छ। येशूले तिनीहरूलाई भन्नुहुन्छ कि तिनीहरू यरूशलेम जाँदै छन्। इस्राएलको राजधानी यरूशलेमलाई "डाँडामा रहेको सहर" भनिन्छ र यो एउटा पर्वत शृङ्खलाको पठारमा अवस्थित छ। यरूशलेम जानुको अर्थ पहाड चढेर शहरमा जानु थियो।</w:t>
      </w:r>
    </w:p>
    <w:p>
      <w:pPr/>
      <w:r>
        <w:rPr>
          <w:lang w:val="ne_NP" w:bidi="ne_NP"/>
        </w:rPr>
      </w:r>
      <w:r>
        <w:rPr>
          <w:lang w:val="ne_NP" w:bidi="ne_NP"/>
        </w:rPr>
        <w:t>रोक्नुहोस् र यरूशलेम र वरिपरिको क्षेत्रको तस्वीर हेर्नुहोस्।</w:t>
      </w:r>
    </w:p>
    <w:p>
      <w:pPr/>
      <w:r>
        <w:rPr>
          <w:lang w:val="ne_NP" w:bidi="ne_NP"/>
        </w:rPr>
      </w:r>
      <w:r>
        <w:rPr>
          <w:lang w:val="ne_NP" w:bidi="ne_NP"/>
        </w:rPr>
        <w:t>येशूले चेलाहरूलाई भन्नुहुन्छ कि मानिसको पुत्रको बारेमा भएका सबै भविष्यवाणीहरू यरूशलेममा पूरा हुनेछन्। येशू आफ्ना चेलाहरूलाई यो थाहा होस् भन्ने चाहनुहुन्छ कि परमेश्वरको उद्देश्य पूरा गर्न उहाँ आफैँ यरूशलेम जानुपर्छ भन्ने परमेश्वर चाहनुहुन्छ। सम्झनुहोस् कि भविष्यवाणीहरू परमेश्वरका मानव सन्देशवाहकहरू मार्फत बोलिएका परमेश्वरका वचनहरू हुन्। सम्झनुहोस् कि मानिसको पुत्र भनेको येशूले आफ्नै बारेमा कुरा गर्न प्रयोग गर्नुभएको शब्द हो।</w:t>
      </w:r>
    </w:p>
    <w:p>
      <w:pPr/>
      <w:r>
        <w:rPr>
          <w:lang w:val="ne_NP" w:bidi="ne_NP"/>
        </w:rPr>
      </w:r>
      <w:r>
        <w:rPr>
          <w:lang w:val="ne_NP" w:bidi="ne_NP"/>
        </w:rPr>
        <w:t>येशूले अगमवक्ताहरूले मानिसको पुत्रको बारेमा भनेका कुराहरूको सारांश दिनुहुन्छ। येशू भन्नुहुन्छ कि मानिसहरूले मानिसको पुत्रलाई अन्यजातिहरू वा गैर-यहूदीहरूको हातमा सुम्पिदिनेछन् वा उहाँलाई सुम्पिनेछन्। यस अवस्थामा गैर-यहूदीहरू रोमी अधिकारीहरू हुन्। त्यसपछि रोमी अधिकारीहरूले येशूलाई गिज्याउनेछन् वा खिल्ली उडाउनेछन्, येशूको अपमान गर्नेछन्, र येशूलाई थुक्नेछन्। कसैमा थुक्नु तिनीहरूप्रति घृणा वा रिसको चिन्ह हो, र कसैलाई अनादर गर्ने तरिका पनि हो।</w:t>
      </w:r>
    </w:p>
    <w:p>
      <w:pPr/>
      <w:r>
        <w:rPr>
          <w:lang w:val="ne_NP" w:bidi="ne_NP"/>
        </w:rPr>
      </w:r>
      <w:r>
        <w:rPr>
          <w:lang w:val="ne_NP" w:bidi="ne_NP"/>
        </w:rPr>
        <w:t>रोक्नुहोस् र छलफल गर्नुहोस्: तपाईंको संस्कृतिमा मानिसहरूले अरू कसैप्रति कसरी घृणा वा रिस देखाउँछन्? कसैले तपाईंबाट घृणा गर्दा वा तपाईं तिनीहरूबाट घृणा गर्नुभएको बेलाको कथा सुनाउनुहोस्। के भयो? यसले तपाईंलाई कस्तो महसुस गराउँथ्यो? परिस्थितिको सबैभन्दा कठिन भाग के थियो?</w:t>
      </w:r>
    </w:p>
    <w:p>
      <w:pPr/>
      <w:r>
        <w:rPr>
          <w:lang w:val="ne_NP" w:bidi="ne_NP"/>
        </w:rPr>
      </w:r>
      <w:r>
        <w:rPr>
          <w:lang w:val="ne_NP" w:bidi="ne_NP"/>
        </w:rPr>
        <w:t>येशूले चेलाहरूलाई भन्नुहुन्छ कि रोमीहरूले येशूलाई कोर्रा हानेपछि वा येशूलाई कडा कोर्रा हानेपछि तिनीहरूले येशूलाई मृत्युदण्ड दिनेछन्।</w:t>
      </w:r>
    </w:p>
    <w:p>
      <w:pPr/>
      <w:r>
        <w:rPr>
          <w:lang w:val="ne_NP" w:bidi="ne_NP"/>
        </w:rPr>
      </w:r>
      <w:r>
        <w:rPr>
          <w:lang w:val="ne_NP" w:bidi="ne_NP"/>
        </w:rPr>
        <w:t>रोक्नुहोस् र कोर्राको तस्वीर हेर्नुहोस्।</w:t>
      </w:r>
    </w:p>
    <w:p>
      <w:pPr/>
      <w:r>
        <w:rPr>
          <w:lang w:val="ne_NP" w:bidi="ne_NP"/>
        </w:rPr>
      </w:r>
      <w:r>
        <w:rPr>
          <w:lang w:val="ne_NP" w:bidi="ne_NP"/>
        </w:rPr>
        <w:t>त्यसपछि येशू तेस्रो दिनमा जीवनमा बौरिउठ्नुहुनेछ। तेस्रो दिनलाई ३ दिनपछिको समय भनेर झुक्किनु हुँदैन। पहिलो दिन येशूको मृत्युको दिन हो, दोस्रो दिन शनिवार हो, र तेस्रो दिन आइतबार येशू फेरि बौरिउठ्नुभएको दिन हो।</w:t>
      </w:r>
    </w:p>
    <w:p>
      <w:pPr/>
      <w:r>
        <w:rPr>
          <w:lang w:val="ne_NP" w:bidi="ne_NP"/>
        </w:rPr>
      </w:r>
      <w:r>
        <w:rPr>
          <w:lang w:val="ne_NP" w:bidi="ne_NP"/>
        </w:rPr>
        <w:t>चेलाहरूले येशूले तिनीहरूलाई भन्नुभएको कुरा बुझ्दैनन्। कस्तो तरीका, चेलाहरूले येशूले भन्नुभएको कुराको अर्थ बुझ्दैनन्। सायद तिनीहरूले उहाँले भन्नुभएको कुरा मात्र होला भन्ने आशा गरिरहेका छैनन्, वा सायद परमेश्वरले तिनीहरूबाट अर्थ लुकाउनुभएको छ। जे भए पनि, कुनै न कुनै रूपमा तिनीहरूले त्यो समझलाई कायम राख्न वा येशूले भन्नुभएको कुराको अर्थ बुझ्न सकेनन्।</w:t>
      </w:r>
    </w:p>
    <w:p>
      <w:pPr/>
      <w:r>
        <w:rPr>
          <w:lang w:val="ne_NP" w:bidi="ne_NP"/>
        </w:rPr>
      </w:r>
      <w:r>
        <w:rPr>
          <w:lang w:val="ne_NP" w:bidi="ne_NP"/>
        </w:rPr>
        <w:t>रोक्नुहोस् र छलफल गर्नुहोस्: कसैले तपाईंलाई केही कुरा बुझाउँदै गरेको तर तपाईंले त्यसको अर्थ पटक्कै नबुझ्नुभएको कुनै घटनाको बारेमा बताउनुहोस्।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येशूले १२ चेलाहरूलाई ठूलो समूहबाट छुट्टै लैजानुहुन्छ र तिनीहरू यरूशलेम जाँदैछन् भनी बताउनुहुन्छ। येशू भन्नुहुन्छ, "यरूशलेममा मानिसको पुत्रको बारेमा सबै भविष्यवाणीहरू पूरा हुनेछन्।" येशूलाई रोमी अधिकारीहरूको हातमा सुम्पिइनेछ, उहाँलाई लज्जास्पद व्यवहार गरिनेछ, र उहाँमाथि थुकिनेछ भनेर येशूले तिनीहरूलाई भन्नुहुन्छ। येशूलाई कोर्रा लगाएपछि, उहाँलाई मृत्युदण्ड दिइनेछ र तेस्रो दिनमा फेरि बौरी उठ्नुहुनेछ।</w:t>
      </w:r>
    </w:p>
    <w:p>
      <w:pPr/>
      <w:r>
        <w:rPr>
          <w:lang w:val="ne_NP" w:bidi="ne_NP"/>
        </w:rPr>
      </w:r>
      <w:r>
        <w:rPr>
          <w:b/>
          <w:lang w:val="ne_NP" w:bidi="ne_NP"/>
        </w:rPr>
        <w:t>दोस्रो दृश्य:</w:t>
      </w:r>
      <w:r>
        <w:rPr>
          <w:lang w:val="ne_NP" w:bidi="ne_NP"/>
        </w:rPr>
        <w:t xml:space="preserve"> चेलाहरूले येशूले भन्नुभएको कुनै पनि कुरा बुझ्दैनन्।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१२ चेलाहरू</w:t>
      </w:r>
    </w:p>
    <w:p>
      <w:pPr>
        <w:pStyle w:val="ListBullet"/>
        <w:spacing w:line="240" w:lineRule="auto"/>
        <w:ind w:left="720"/>
      </w:pPr>
      <w:r>
        <w:rPr>
          <w:lang w:val="ne_NP" w:bidi="ne_NP"/>
        </w:rPr>
      </w:r>
      <w:r>
        <w:rPr>
          <w:lang w:val="ne_NP" w:bidi="ne_NP"/>
        </w:rPr>
        <w:t>रोमी अधिकारीहरू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र चेलाहरू गालील र सामरिया र यरूशलेमको सीमा बीचमा कतै छन्। येशूले आफ्ना १२ चेलाहरूलाई उहाँको कुरा सुन्ने त्यहाँ भएका अरूबाट अलग गर्नुहुन्छ। येशूले "हेर," "सुन्नुहोस्" वा "हेर्नुहोस्" शब्द प्रयोग गर्नुहुन्छ। यो एउटा शब्द हो जसले अर्को कुरामा जोड दिन्छ। यसले भनिएको कुराको सत्यतालाई पनि संकेत गर्छ। येशूले चेलाहरूलाई भन्नुहुन्छ कि उनीहरू यरूशलेम जाँदै छन्। इस्राएलको राजधानी यरूशलेमलाई "डाँडामा रहेको सहर" भनिन्छ र यो एउटा पर्वत शृङ्खलाको पठारमा अवस्थित छ। यरूशलेम जानुको अर्थ पहाडमाथि रहेको शहरमा जानु थियो।</w:t>
      </w:r>
    </w:p>
    <w:p>
      <w:pPr/>
      <w:r>
        <w:rPr>
          <w:lang w:val="ne_NP" w:bidi="ne_NP"/>
        </w:rPr>
      </w:r>
      <w:r>
        <w:rPr>
          <w:lang w:val="ne_NP" w:bidi="ne_NP"/>
        </w:rPr>
        <w:t>रोक्नुहोस् र यरूशलेम र वरिपरिको क्षेत्रको तस्वीर फेरि हेर्नुहोस्।</w:t>
      </w:r>
    </w:p>
    <w:p>
      <w:pPr/>
      <w:r>
        <w:rPr>
          <w:lang w:val="ne_NP" w:bidi="ne_NP"/>
        </w:rPr>
      </w:r>
      <w:r>
        <w:rPr>
          <w:lang w:val="ne_NP" w:bidi="ne_NP"/>
        </w:rPr>
        <w:t>येशूले चेलाहरूलाई भन्नुहुन्छ कि मानिसको पुत्रको बारेमा भएका सबै भविष्यवाणीहरू यरूशलेममा पूरा हुनेछन्। यसले चेलाहरूलाई भन्छ, यरूशलेम जानु परमेश्वरको उद्देश्यको भाग हो। येशू भन्नुहुन्छ कि मानिसको पुत्रलाई अन्यजातिहरूको हातमा सुम्पिइनेछ वा सुम्पिइनेछ। येशूलाई अन्यजातिका शासकहरू वा रोमीहरूको हातमा सुम्पिने यहूदीहरू हुन् । त्यसपछि रोमी अधिकारीहरूले येशूको खिल्ली उडाउनेछन्, उहाँको अपमान गर्नेछन्, र येशूमाथि थुक्नेछन्। येशूले चेलाहरूलाई भन्नुहुन्छ कि रोमीहरूले येशूलाई कोर्रा लगाएपछि वा येशूलाई कडा कोर्रा लगाएपछि तिनीहरूले येशूलाई मृत्युदण्ड दिनेछन्। त्यसपछि तेस्रो दिनमा येशू जीवित हुनुहुनेछ। तेस्रो दिनलाई ३ दिनपछिको समय भनेर झुक्किनु हुँदैन। पहिलो दिन येशूको मृत्युको दिन हो, दोस्रो दिन शनिवार हो, र तेस्रो दिन येशू आइतबार फेरि बौरिउठ्नुभएको दिन हो।</w:t>
      </w:r>
    </w:p>
    <w:p>
      <w:pPr/>
      <w:r>
        <w:rPr>
          <w:lang w:val="ne_NP" w:bidi="ne_NP"/>
        </w:rPr>
      </w:r>
      <w:r>
        <w:rPr>
          <w:lang w:val="ne_NP" w:bidi="ne_NP"/>
        </w:rPr>
        <w:t>तपाईंको संस्कृतिमा मानिसहरूलाई कसरी यातना दिइन्छ भन्ने बारेमा छलफल गर्नुहोस्। तपाईंको संस्कृतिमा मानिसहरूलाई कसरी मृत्युदण्ड दिइन्छ भन्ने बारेमा छलफल गर्नुहोस्। येशूले उहाँलाई के हुनेछ भनी भन्नुभएको कुरालाई तपाईंको संस्कृतिका मानिसहरूले बुझ्ने गरी तपाईंले कसरी अनुवाद गर्नुहुनेछ?</w:t>
      </w:r>
    </w:p>
    <w:p>
      <w:pPr/>
      <w:r>
        <w:rPr>
          <w:lang w:val="ne_NP" w:bidi="ne_NP"/>
        </w:rPr>
      </w:r>
      <w:r>
        <w:rPr>
          <w:lang w:val="ne_NP" w:bidi="ne_NP"/>
        </w:rPr>
        <w:t>लूकाले पाठकलाई यो कुरा बुझ्न मद्दत गर्ने प्रयास गरिरहेका छन् कि चेलाहरूले येशूले भन्नुभएको कुरा बिलकुलै बुझेका थिएनन्। लूकाले यसलाई एउटै वाक्यमा तीन फरक तरिकाले भन्छन्: चेलाहरूले बुझेनन्, अर्थ तिनीहरूबाट लुकेको थियो, र तिनीहरूले भेउ पाएनन् वा येशूले के कुरा गरिरहनुभएको छ भन्ने थाहा पाएनन्।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१२ चेलाहरू</w:t>
      </w:r>
    </w:p>
    <w:p>
      <w:pPr>
        <w:pStyle w:val="ListBullet"/>
        <w:spacing w:line="240" w:lineRule="auto"/>
        <w:ind w:left="720"/>
      </w:pPr>
      <w:r>
        <w:rPr>
          <w:lang w:val="ne_NP" w:bidi="ne_NP"/>
        </w:rPr>
      </w:r>
      <w:r>
        <w:rPr>
          <w:lang w:val="ne_NP" w:bidi="ne_NP"/>
        </w:rPr>
        <w:t>रोमी अधिकारीहरू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१२ चेलाहरूलाई तिनीहरूसँग निजी कुरा गर्नलाई भीडबाट अलग गर्नुहुन्छ। येशूले चेलाहरूलाई भन्नुहुन्छ कि तिनीहरू यरूशलेम जाँदै छन् जहाँ मानिसको पुत्रको बारेमा भविष्यवाणीहरू पूरा हुनेछन्। येशू भन्नुहुन्छ कि मानिसको पुत्रलाई अन्यजातिहरूको हातमा सुम्पिइनेछ, उहाँको खिल्ली उडाइनेछ, उहाँमाथि थुकिनेछ, उहाँलाई कुटपिट गरिनेछ र त्यसपछि मारिनेछ। मानिसको पुत्र तेस्रो दिनमा फेरि बौरिउठ्नेछ।</w:t>
      </w:r>
    </w:p>
    <w:p>
      <w:pPr/>
      <w:r>
        <w:rPr>
          <w:lang w:val="ne_NP" w:bidi="ne_NP"/>
        </w:rPr>
      </w:r>
      <w:r>
        <w:rPr>
          <w:lang w:val="ne_NP" w:bidi="ne_NP"/>
        </w:rPr>
        <w:t>येशूले के भन्नुभएको हो भनेर चेलाहरूले बुझ्दैनन्। अर्थ तिनीहरूबाट लुकेको थियो।</w:t>
      </w:r>
    </w:p>
    <w:p>
      <w:pPr/>
      <w:r>
        <w:rPr>
          <w:lang w:val="ne_NP" w:bidi="ne_NP"/>
        </w:rPr>
      </w:r>
      <w:r>
        <w:rPr>
          <w:lang w:val="ne_NP" w:bidi="ne_NP"/>
        </w:rPr>
        <w:t>अभिनय रोक्नुहोस्: येशूको भूमिका खेल्ने कलाकारलाई कस्तो महसुस भइरहेको छ भनेर सोध्नुहोस्। यस्ता कुराहरू सुन्नुहोस्, "चेलाहरूले नबुझेकोमा दुःख लाग्छ।" "मैले के भोग्नुपर्छ भन्ने मलाई थाहा छ, तर अब यो अझ वास्तविक हुँदै गइरहेको छ।" "म चाहन्छु कि चेलाहरूले पछाडि फर्केर हेर्न सकून् र यो सबै परमेश्वरको योजनाको भाग हो भनेर बुझ्न सकून्।"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तिनीहरूसँग निजी कुरा गर्नका लागि ठूलो समूहबाट १२ </w:t>
      </w:r>
      <w:r>
        <w:rPr>
          <w:b/>
          <w:lang w:val="ne_NP" w:bidi="ne_NP"/>
        </w:rPr>
        <w:t>चेलाहरूलाई</w:t>
      </w:r>
      <w:r>
        <w:rPr>
          <w:lang w:val="ne_NP" w:bidi="ne_NP"/>
        </w:rPr>
        <w:t xml:space="preserve"> अलग गर्नुहुन्छ। ती चेलाहरू येशूका सबैभन्दा नजिकका अनुयायीहरू हुन्। तपाईंले चेलाहरूको लागि पहिले प्रयोग गरेको शब्द नै प्रयोग गर्नुहोस्। </w:t>
      </w:r>
      <w:r>
        <w:rPr>
          <w:lang w:val="ne_NP" w:bidi="ne_NP"/>
        </w:rPr>
        <w:t>चेलाहरू</w:t>
      </w:r>
      <w:r>
        <w:rPr>
          <w:lang w:val="ne_NP" w:bidi="ne_NP"/>
        </w:rPr>
        <w:t>को परिभाषाको लागि मुख्य शब्दावली हेर्नुहोस्।</w:t>
      </w:r>
    </w:p>
    <w:p>
      <w:pPr/>
      <w:r>
        <w:rPr>
          <w:lang w:val="ne_NP" w:bidi="ne_NP"/>
        </w:rPr>
      </w:r>
      <w:r>
        <w:rPr>
          <w:lang w:val="ne_NP" w:bidi="ne_NP"/>
        </w:rPr>
        <w:t xml:space="preserve">येशूले चेलाहरूलाई भन्नुहुन्छ कि तिनीहरू </w:t>
      </w:r>
      <w:r>
        <w:rPr>
          <w:b/>
          <w:lang w:val="ne_NP" w:bidi="ne_NP"/>
        </w:rPr>
        <w:t>यरूशलेम</w:t>
      </w:r>
      <w:r>
        <w:rPr>
          <w:lang w:val="ne_NP" w:bidi="ne_NP"/>
        </w:rPr>
        <w:t xml:space="preserve"> जाँदै छन्। यरूशलेम यहूदीहरूका लागि धार्मिक राजधानी हो। तपाईंले यरूशलेमको लागि पहिले प्रयोग गरेको शब्द नै प्रयोग गर्नुहोस्। </w:t>
      </w:r>
      <w:r>
        <w:rPr>
          <w:lang w:val="ne_NP" w:bidi="ne_NP"/>
        </w:rPr>
        <w:t>यरूशलेम</w:t>
      </w:r>
      <w:r>
        <w:rPr>
          <w:lang w:val="ne_NP" w:bidi="ne_NP"/>
        </w:rPr>
        <w:t xml:space="preserve">को परिभाषाको लागि मुख्य शब्दावली हेर्नुहोस्। येशूले तिनीहरूलाई भन्नुहुन्छ कि यरूशलेममा </w:t>
      </w:r>
      <w:r>
        <w:rPr>
          <w:b/>
          <w:lang w:val="ne_NP" w:bidi="ne_NP"/>
        </w:rPr>
        <w:t>अगमवक्ताहरू</w:t>
      </w:r>
      <w:r>
        <w:rPr>
          <w:lang w:val="ne_NP" w:bidi="ne_NP"/>
        </w:rPr>
        <w:t xml:space="preserve">ले </w:t>
      </w:r>
      <w:r>
        <w:rPr>
          <w:b/>
          <w:lang w:val="ne_NP" w:bidi="ne_NP"/>
        </w:rPr>
        <w:t>मानिसको पुत्र</w:t>
      </w:r>
      <w:r>
        <w:rPr>
          <w:lang w:val="ne_NP" w:bidi="ne_NP"/>
        </w:rPr>
        <w:t xml:space="preserve">को बारेमा लेखेका सबै कुरा सत्य हुनेछन्। अगमवक्ता भनेको परमेश्वरबाट सन्देश प्राप्त गर्ने र परमेश्वरका मानिसहरूलाई त्यो सन्देश दिने व्यक्ति हो। तपाईंले अगमवक्ताको लागि पहिले प्रयोग गरेको शब्द नै प्रयोग गर्नुहोस्। मुख्य शब्दावलीमा </w:t>
      </w:r>
      <w:r>
        <w:rPr>
          <w:lang w:val="ne_NP" w:bidi="ne_NP"/>
        </w:rPr>
        <w:t>अगमवक्ता</w:t>
      </w:r>
      <w:r>
        <w:rPr>
          <w:lang w:val="ne_NP" w:bidi="ne_NP"/>
        </w:rPr>
        <w:t xml:space="preserve">को परिभाषा हेर्नुहोस्। </w:t>
      </w:r>
      <w:r>
        <w:rPr>
          <w:lang w:val="ne_NP" w:bidi="ne_NP"/>
        </w:rPr>
        <w:t>मानिसको पुत्र</w:t>
      </w:r>
      <w:r>
        <w:rPr>
          <w:lang w:val="ne_NP" w:bidi="ne_NP"/>
        </w:rPr>
        <w:t xml:space="preserve"> येशूले पुरानो नियमका भविष्यवाणीहरूलाई उल्लेख गर्न र आफूलाई परमेश्वरको रूपमा छुट्ट्याउन प्रयोग गर्नुभएको शब्द थियो।</w:t>
      </w:r>
    </w:p>
    <w:p>
      <w:pPr/>
      <w:r>
        <w:rPr>
          <w:lang w:val="ne_NP" w:bidi="ne_NP"/>
        </w:rPr>
      </w:r>
      <w:r>
        <w:rPr>
          <w:lang w:val="ne_NP" w:bidi="ne_NP"/>
        </w:rPr>
        <w:t xml:space="preserve">येशूले ती अगमवक्ताहरूले मानिसको पुत्रको बारेमा के भनेका छन् भन्ने सारांश दिनुहुन्छ। मानिसको पुत्रलाई </w:t>
      </w:r>
      <w:r>
        <w:rPr>
          <w:b/>
          <w:lang w:val="ne_NP" w:bidi="ne_NP"/>
        </w:rPr>
        <w:t>अन्यजातिका</w:t>
      </w:r>
      <w:r>
        <w:rPr>
          <w:lang w:val="ne_NP" w:bidi="ne_NP"/>
        </w:rPr>
        <w:t xml:space="preserve"> नेताहरूको हातमा सुम्पिइनेछ। अन्यजातिहरूले कुनै पनि गैर-यहूदी व्यक्तिलाई जनाउँछन्। सुसमाचारहरूमा, यो अधिकांश रोमीहरू हो। </w:t>
      </w:r>
      <w:r>
        <w:rPr>
          <w:lang w:val="ne_NP" w:bidi="ne_NP"/>
        </w:rPr>
        <w:t>अन्यजातिहरूको</w:t>
      </w:r>
      <w:r>
        <w:rPr>
          <w:lang w:val="ne_NP" w:bidi="ne_NP"/>
        </w:rPr>
        <w:t xml:space="preserve"> परिभाषाको लागि मुख्य शब्दावली हेर्नुहोस्। उहाँको खिल्ली उडाइनेछ, लज्जास्पद व्यवहार गरिनेछ, र उहाँलाई थुकिनेछ। रोमी अधिकारीहरूले मानिसको पुत्रलाई कडा कोरा हानेपछि, तिनीहरूले उहाँलाई मृत्युदण्ड दिनेछन्। तेस्रो दिनमा उहाँ फेरि बौरिउठ्नुहुनेछ।</w:t>
      </w:r>
    </w:p>
    <w:p>
      <w:pPr/>
      <w:r>
        <w:rPr>
          <w:lang w:val="ne_NP" w:bidi="ne_NP"/>
        </w:rPr>
      </w:r>
      <w:r>
        <w:rPr>
          <w:lang w:val="ne_NP" w:bidi="ne_NP"/>
        </w:rPr>
        <w:t>येशूले तिनीहरूलाई भन्नुभएको कुरा चेलाहरूले बुझ्दैनन्। अर्थ तिनीहरूबाट लुकेको थियो।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18:35–19:10</w:t>
      </w:r>
      <w:r>
        <w:rPr>
          <w:lang w:val="ne_NP" w:bidi="ne_NP"/>
        </w:rPr>
      </w:r>
    </w:p>
    <w:p>
      <w:pPr>
        <w:pStyle w:val="Heading3"/>
      </w:pPr>
      <w:r>
        <w:rPr>
          <w:lang w:val="ne_NP" w:bidi="ne_NP"/>
        </w:rPr>
        <w:t>Step 1</w:t>
      </w:r>
    </w:p>
    <w:p>
      <w:pPr/>
      <w:r>
        <w:rPr>
          <w:lang w:val="ne_NP" w:bidi="ne_NP"/>
        </w:rPr>
      </w:r>
      <w:r>
        <w:rPr>
          <w:lang w:val="ne_NP" w:bidi="ne_NP"/>
        </w:rPr>
        <w:t>लूका १८:३५–१९:१०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येशूले आफूलाई यरूशलेममा रोमीहरूद्वारा खिल्ली उडाइनेछ, कोर्रा लगाइनेछ र मारिनेछ भनेर आफ्ना चेलाहरूलाई चेतावनी दिनुभएको थियो। तेस्रो दिन, येशूले आफू फेरि जीवित भएर बौरी उठ्नुहुनेछ भन्नुभयो, तर चेलाहरूले बुझेनन्। अब, तिनीहरू यरीहो शहरमा पुग्छन्, जहाँ येशूले अन्धो मानिसलाई निको पार्नुहुन्छ र कर उठाउनेसँग खाना खानुहुन्छ।</w:t>
      </w:r>
    </w:p>
    <w:p>
      <w:pPr/>
      <w:r>
        <w:rPr>
          <w:lang w:val="ne_NP" w:bidi="ne_NP"/>
        </w:rPr>
      </w:r>
      <w:r>
        <w:rPr>
          <w:lang w:val="ne_NP" w:bidi="ne_NP"/>
        </w:rPr>
        <w:t>येशू र उहाँका चेलाहरू वा सबैभन्दा नजिकका अनुयायीहरू यरूशलेमतिर यात्रा गरिरहेका छन्। त्यहाँ उहाँसँग यात्रा गरिरहेको भीड पनि छ। येशूले आफ्ना चेलाहरूलाई पहिले नै उहाँ यरूशलेममा मर्नुहुनेछ तर तेस्रो दिनमा परमेश्वरले उहाँलाई फेरि जीवित पार्नुहुनेछ भनेर भन्नुभएको छ। येशू र उहाँका अनुयायीहरू यरीहो शहरमा पुग्छन्। यरीहो यरूशलेम र यर्दन नदीको बीचमा भएको शहर थियो। यो यरूशलेमबाट लगभग २४ किलोमिटर वा १२.५ माइल उत्तर-पूर्वमा पर्दथ्यो।</w:t>
      </w:r>
    </w:p>
    <w:p>
      <w:pPr/>
      <w:r>
        <w:rPr>
          <w:lang w:val="ne_NP" w:bidi="ne_NP"/>
        </w:rPr>
      </w:r>
      <w:r>
        <w:rPr>
          <w:lang w:val="ne_NP" w:bidi="ne_NP"/>
        </w:rPr>
        <w:t>रोक्नुहोस् र आफ्नो टोलीलाई यरूशलेम र यर्दन नदीको सम्बन्धमा यरीहो कहाँ छ भनेर हाइलाइट गर्ने नक्सा देखाउनुहोस्।</w:t>
      </w:r>
    </w:p>
    <w:p>
      <w:pPr/>
      <w:r>
        <w:rPr>
          <w:lang w:val="ne_NP" w:bidi="ne_NP"/>
        </w:rPr>
      </w:r>
      <w:r>
        <w:rPr>
          <w:lang w:val="ne_NP" w:bidi="ne_NP"/>
        </w:rPr>
        <w:t>बाटोमा अन्धो मानिस भीख मागिरहेको छ। "भीख माग्नु" को अर्थ जीवित रहनका लागि मानिसहरूसँग नम्रतापूर्वक खाना वा पैसा माग्नु हो। उनी अन्धो भएकाले आफ्नो समुदायमा भाग लिन सकेनन्। उसले अरूले दिएको कुरामा बाँच्नुपर्यो। जब त्यो मानिसले धेरै मानिसहरू हिँडिरहेको आवाज सुन्छ, तब ऊ के भइरहेको छ भन्ने कुरा जान्न चाहन्छ। भीडमा भएको कसैले उसलाई नासरतको येशू त्यहाँबाट जाँदै हुनुहुन्छ भनेर भन्छ। मानिसहरूले येशूलाई उहाँ आउनुभएको सहर नासरतको नामले चिन्छन्। त्यो व्यक्तिले धेरै मानिसहरूले येशूलाई पछ्याइरहेका छन् भन्ने कुरा संकेत गर्छ।</w:t>
      </w:r>
    </w:p>
    <w:p>
      <w:pPr/>
      <w:r>
        <w:rPr>
          <w:lang w:val="ne_NP" w:bidi="ne_NP"/>
        </w:rPr>
      </w:r>
      <w:r>
        <w:rPr>
          <w:lang w:val="ne_NP" w:bidi="ne_NP"/>
        </w:rPr>
        <w:t>अन्धो मानिसले येशूलाई पुकार्छ र उहाँलाई "दाऊदको छोरा" भन्छ। यो प्रतिज्ञा गरिएको मुक्तिदाताको लागि अर्को उपाधि थियो। दाऊद इस्राएलका सबैभन्दा ठूलो राजा थिए। जब शत्रुहरूले इस्राएललाई पराजित गरे, तब परमेश्वरले दाऊदको परिवारबाट कसैले इस्राएललाई बचाउनेछ र राजा हुनेछ भन्ने प्रतिज्ञा गर्नुभयो। दाऊदको छोरा भनेको दाऊदको परिवारबाट आउने र इस्राएललाई बचाउने व्यक्तिको नाम हो। अन्धो मानिसले येशूलाई आफूमाथि दया गर्न, वा कृपा देखाउन र आफूलाई मद्दत गर्न आग्रह गर्छ।</w:t>
      </w:r>
    </w:p>
    <w:p>
      <w:pPr/>
      <w:r>
        <w:rPr>
          <w:lang w:val="ne_NP" w:bidi="ne_NP"/>
        </w:rPr>
      </w:r>
      <w:r>
        <w:rPr>
          <w:lang w:val="ne_NP" w:bidi="ne_NP"/>
        </w:rPr>
        <w:t>रोक्नुहोस् र आफ्नो टोलीसँग छलफल गर्नुहोस्: तपाईंको संस्कृतिमा भिखारीहरूलाई कसरी व्यवहार गरिन्छ? तपाईं बसोबास गर्ने ठाउँमा आफ्नो हेरचाह गर्न नसक्ने मानिसहरूको लागि मानिसहरूले कसरी व्यवस्था गर्छन्?</w:t>
      </w:r>
    </w:p>
    <w:p>
      <w:pPr/>
      <w:r>
        <w:rPr>
          <w:lang w:val="ne_NP" w:bidi="ne_NP"/>
        </w:rPr>
      </w:r>
      <w:r>
        <w:rPr>
          <w:lang w:val="ne_NP" w:bidi="ne_NP"/>
        </w:rPr>
        <w:t>भीडको अगाडि यात्रा गर्ने मानिसहरूले अन्धो मानिसलाई कराएकोमा हप्काउँछन्। तिनीहरूले उसलाई चुप लगाउने प्रयास गर्छन्, तर ऊ अझ ठूलो स्वरले कराउँछ। त्यो मानिसले कराएको सुनेर येशू रोकिनुहुन्छ र कसैलाई त्यो अन्धो मानिसलाई उहाँकहाँ डोर्याएर ल्याउन आज्ञा दिनुहुन्छ। येशूले त्यो मानिसलाई आफूले उसलाई कसरी मद्दत गर्न सक्छु भनेर सोध्नुहुन्छ। अन्धो मानिसले येशूलाई "प्रभु" वा "मालिक" भनेर आदरका साथ बोल्छ। उसले येशूलाई आफ्ना आँखा निको पारिदिन बिन्ती गर्छ ताकि उसले देख्न सकोस्। येशूले त्यो मानिसलाई देख्न आज्ञा गर्नुहुन्छ। उहाँले अन्धो मानिसलाई उसको विश्वास वा येशूमाथिको भरोसाले उसलाई निको पारेको वा बचाएको छ भनी भन्नुहुन्छ। तुरुन्तै त्यो मानिसले देख्न सक्छ। उसले भीडसँगै येशूलाई पछ्याउँछ र परमेश्वरको प्रशंसा गर्छ। भीडमा भएका मानिसहरूले पनि जे भयो त्यसको लागि परमेश्वरको प्रशंसा गर्न थाल्छन्।</w:t>
      </w:r>
    </w:p>
    <w:p>
      <w:pPr/>
      <w:r>
        <w:rPr>
          <w:lang w:val="ne_NP" w:bidi="ne_NP"/>
        </w:rPr>
      </w:r>
      <w:r>
        <w:rPr>
          <w:lang w:val="ne_NP" w:bidi="ne_NP"/>
        </w:rPr>
        <w:t>केही समयपछि, येशू र उहाँका अनुयायीहरू यरीहो शहर भएर जानुहुन्छ। यरीहोमा, जखायस नाम गरेको एक प्रमुख कर उठाउने व्यक्ति थिए। उनी अन्य कर उठाउनेहरूका प्रमुख थिए। हामीलाई थाहा छ, यहूदीहरू कर उठाउनेहरूलाई पापी र अशुद्ध वा परमेश्वरको सेवाको लागि अयोग्य ठान्थे। कर उठाउनेहरू यहूदीहरू थिए जसले रोमी सरकारको लागि आफ्नै जातिका यहूदीहरूबाट पैसा सङ्कलन गर्थे। धेरै पटक तिनीहरूले धनी हुन मानिसहरूलाई बढी शुल्क लगाउँथे। किनभने यरीहो व्यस्त व्यापार शहर थियो, धेरै मानिसहरूले आफूले बेच्ने कुराहरूमा कर तिर्थे। जखायसलाई धनी भनेर वर्णन गरिएको छ, त्यसैले हामीलाई थाहा छ कि उनले सायद मानिसहरूबाट बढी पैसा लगाएर आफ्नो धन कमाएका थिए।</w:t>
      </w:r>
    </w:p>
    <w:p>
      <w:pPr/>
      <w:r>
        <w:rPr>
          <w:lang w:val="ne_NP" w:bidi="ne_NP"/>
        </w:rPr>
      </w:r>
      <w:r>
        <w:rPr>
          <w:lang w:val="ne_NP" w:bidi="ne_NP"/>
        </w:rPr>
        <w:t>रोक्नुहोस् र आफ्नो टोलीसँग छलफल गर्नुहोस्: तपाईंको संस्कृतिमा मानिसहरूले कुन काम वा गतिविधिहरू बेइमान भएको ठान्छन्?</w:t>
      </w:r>
    </w:p>
    <w:p>
      <w:pPr/>
      <w:r>
        <w:rPr>
          <w:lang w:val="ne_NP" w:bidi="ne_NP"/>
        </w:rPr>
      </w:r>
      <w:r>
        <w:rPr>
          <w:lang w:val="ne_NP" w:bidi="ne_NP"/>
        </w:rPr>
        <w:t>जखायसले येशूको बारेमा सुनेका छन् र उहाँलाई हेर्न चाहन्छन्, तर उनी होचो भएकोले भीडको कारणले येशूलाई देख्न सक्दैनन्। जखायस भीडको अगाडि दगुर्छन् र सिकामोर नेभाराको रूखमा चढ्छन्। यो एउटा ठूलो रूख थियो जसले साना फल फलाउँथ्यो र प्राय: चढ्न सजिलो थियो। जब येशू हाँगामुनिबाट हिँड्दै हुनुहुन्थ्यो, जक्कै उहाँलाई हेर्न चाहन्थे, किनभने येशू त्यही दिशातिर जाँदै हुनुहुन्थ्यो।</w:t>
      </w:r>
    </w:p>
    <w:p>
      <w:pPr/>
      <w:r>
        <w:rPr>
          <w:lang w:val="ne_NP" w:bidi="ne_NP"/>
        </w:rPr>
      </w:r>
      <w:r>
        <w:rPr>
          <w:lang w:val="ne_NP" w:bidi="ne_NP"/>
        </w:rPr>
        <w:t>रोक्नुहोस् र आफ्नो टोलीलाई सिकामोर नेभाराको रूखको तस्वीर देखाउनुहोस्।</w:t>
      </w:r>
    </w:p>
    <w:p>
      <w:pPr/>
      <w:r>
        <w:rPr>
          <w:lang w:val="ne_NP" w:bidi="ne_NP"/>
        </w:rPr>
      </w:r>
      <w:r>
        <w:rPr>
          <w:lang w:val="ne_NP" w:bidi="ne_NP"/>
        </w:rPr>
        <w:t>जब येशू रूखमा पुग्नुहुन्छ, उहाँले जखाउसलाई मैत्रीपूर्ण तरिकाले तल झर्न बोलाउनुहुन्छ र त्यो दिन उहाँ उसको घरमा बस्नुहुनेछ भनी उसलाई भन्नुहुन्छ। येशूले जखायसको बारेमा आफूलाई पहिले नै थाहा थियो भनेर देखाउनुहुन्छ। यद्यपि यहुदीहरूमा कसैको घरमा नबोलाई आफैँ जाने चलन थिएन, तर येशूले जखायसलाई मद्दत गर्न यसो गर्नुहुन्छ। मानिसहरूले उसलाई अशुद्ध ठानेतापनि उहाँ धार्मिक शिक्षकको रूपमा कर उठाउने व्यक्तिको घरमा प्रवेश गर्न इच्छुक हुनुहुन्छ भनेर येशूले देखाउनुहुन्छ। जब येशूले "म बस्नुपर्छ" भन्नुहुन्छ, उहाँले यो परमेश्वरको इच्छा भएकोले आवश्यक थियो भन्नुभएको हो। जखायस रूखबाट ओर्लन्छन् र येशूलाई आफ्नो घरमा आनन्दका साथ स्वागत गर्छन्।</w:t>
      </w:r>
    </w:p>
    <w:p>
      <w:pPr/>
      <w:r>
        <w:rPr>
          <w:lang w:val="ne_NP" w:bidi="ne_NP"/>
        </w:rPr>
      </w:r>
      <w:r>
        <w:rPr>
          <w:lang w:val="ne_NP" w:bidi="ne_NP"/>
        </w:rPr>
        <w:t>रोक्नुहोस् र आफ्नो टोलीसँग छलफल गर्नुहोस्: तपाईंको संस्कृतिमा, आफूलाई अर्को व्यक्तिको घरमा आमन्त्रण गर्ने व्यक्तिको बारेमा मानिसहरूले के सोच्छन्? यदि यस्तो भयो भने कुनै आयोजकले कसरी प्रतिक्रिया दिन्थ्यो?</w:t>
      </w:r>
    </w:p>
    <w:p>
      <w:pPr/>
      <w:r>
        <w:rPr>
          <w:lang w:val="ne_NP" w:bidi="ne_NP"/>
        </w:rPr>
      </w:r>
      <w:r>
        <w:rPr>
          <w:lang w:val="ne_NP" w:bidi="ne_NP"/>
        </w:rPr>
        <w:t>यो देख्ने मानिसहरूले गुनासो गर्न थाले किनभने येशूले कुनै प्रख्यात पापी वा परमेश्वरको आज्ञा निरन्तर उल्लंघन गर्ने व्यक्तिसँग खाना खानुभएको थियो। केही समयपछि, जखायस केही महत्त्वपूर्ण कुरा भन्नका लागि उभिन्छन्। उनी अझै आफ्नो घरमा वा भीडको अगाडि बाहिर बोल्दै थिए कि भनेर हामीलाई थाहा छैन। लूका र जखायस दुवैले येशूलाई "प्रभु" भन्छन्। प्रभु एउटा आदरणीय उपाधि मात्र होइन, तर यहूदीहरूले यसलाई परमेश्वरलाई जनाउन पनि प्रयोग गर्थे। जखायसले भविष्यमा आफ्नो सम्पत्तिको आधा हिस्सा गरीब मानिसहरूलाई दिने प्रतिज्ञा गर्छन्। जखायसले यो पनि भन्छन् कि उनले आफूले बेइमानीपूर्वक पैसा लिएका जोसुकैलाई पनि चार गुणा बढी फिर्ता दिनेछन्। जखायसले यो भनेर परमेश्वरको व्यवस्था पालन गरिरहेका थिए। परमेश्वरको व्यवस्थाअनुसार छलद्वारा पैसा कमाउने व्यक्तिले आफूले लिएको भन्दा बढी फिर्ता तिर्नु आवश्यक थियो। आफूले अनुचित रूपमा लिएको पैसा फिर्ता गर्ने जखायसको प्रतिज्ञा भनेको उसले आफ्नो हृदय परिवर्तन गरेको प्रमाण हो।</w:t>
      </w:r>
    </w:p>
    <w:p>
      <w:pPr/>
      <w:r>
        <w:rPr>
          <w:lang w:val="ne_NP" w:bidi="ne_NP"/>
        </w:rPr>
      </w:r>
      <w:r>
        <w:rPr>
          <w:lang w:val="ne_NP" w:bidi="ne_NP"/>
        </w:rPr>
        <w:t>येशूले भीडलाई सच्याउनुहुन्छ र भन्नुहुन्छ कि परमेश्वरले जखायस र उनको घरमा बसोबास गर्ने सबैलाई पापको दण्डबाट बचाउनुभयो। मुक्तिले यो बुझाउँछ कि तिनीहरूको परमेश्वरसँग पुनर्स्थापित सम्बन्ध थियो र तिनीहरू परमेश्वरका मानिसहरूको समुदायको एक हिस्सा थिए। येशू भन्नुहुन्छ कि परमेश्वरले जखायसलाई बचाउनुभयो किनभने उनी अब्राहमका साँचो छोरा हुन्। यसको अर्थ जखायसको आफ्ना पुर्खा अब्राहमको जस्तै परमेश्वरमा साँचो विश्वास वा भरोसा थियो। यसको अर्थ उनी यहूदी वा अब्राहामका सन्तान भएकाले परमेश्वरले उनलाई बचाउनुभयो भन्ने होइन। अब्राहाम सबै यहूदीहरूको पुर्खा थिए। उनी परमेश्वरमा भरोसा गर्ने र उहाँको आज्ञा पालन गर्ने व्यक्तिको रूपमा चिनिन्थे। येशूले भन्दै हुनुहुन्छ कि जखायस अब्राहामलाई परमेश्वरले गर्नुभएको प्रतिज्ञामा सहभागी भएकाले मात्र नभई, अब्राहामले जस्तै उनले पनि परमेश्वरमा भरोसा गरेकाले बचाइएका हुन्।</w:t>
      </w:r>
    </w:p>
    <w:p>
      <w:pPr/>
      <w:r>
        <w:rPr>
          <w:lang w:val="ne_NP" w:bidi="ne_NP"/>
        </w:rPr>
      </w:r>
      <w:r>
        <w:rPr>
          <w:lang w:val="ne_NP" w:bidi="ne_NP"/>
        </w:rPr>
        <w:t>येशूले आफूलाई परमेश्वरबाट पठाइएको हो र उहाँसँग परमेश्वरको अधिकार छ भन्ने कुरामा जोड दिन आफूलाई "मानिसको पुत्र" भन्नुहुन्छ। येशू भन्नुहुन्छ कि परमेश्वरले उहाँलाई आत्मिक रूपमा हराएका मानिसहरूलाई खोज्न र मद्दत गर्न पठाउनुभयो ताकि उहाँले तिनीहरूलाई बचाउन सक्नुहोस्। "बचाउ" ले मानिसहरूलाई पाप र अनन्त दण्डबाट बचाउनुलाई जनाउँछ। येशूले जखायस ती हराएका मानिसहरू मध्ये एक थिए जसलाई उहाँ बचाउन आउनुभयो भन्ने संकेत गर्नुहुन्छ।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 उहाँका चेलाहरू र भीड यरूशलेमतिर यात्रा गरिरहेका छन्। जब तिनीहरू यरीहोको नजिकै हुन्छन्, एक अन्धो भिखारीले येशूलाई पुकार्छ। येशू रोकिनुहुन्छ र येशूमा भएको भरोसाको कारण त्यो मानिसलाई निको पार्नुहुन्छ। निको भएको मानिसले परमेश्वरको प्रशंसा गर्छ र येशूलाई पछ्याउँछ।</w:t>
      </w:r>
    </w:p>
    <w:p>
      <w:pPr/>
      <w:r>
        <w:rPr>
          <w:lang w:val="ne_NP" w:bidi="ne_NP"/>
        </w:rPr>
      </w:r>
      <w:r>
        <w:rPr>
          <w:b/>
          <w:lang w:val="ne_NP" w:bidi="ne_NP"/>
        </w:rPr>
        <w:t>दोस्रो दृश्य:</w:t>
      </w:r>
      <w:r>
        <w:rPr>
          <w:lang w:val="ne_NP" w:bidi="ne_NP"/>
        </w:rPr>
        <w:t xml:space="preserve"> येशू र उहाँका अनुयायीहरू यरीहो भएर हिँडिरहनुहुन्छ। कर उठाउनेहरूका प्रमुख जखायस येशूलाई हेर्न चाहन्छ, तर उनी धेरै होचा छन्। जखायस भीडको अगाडि दगुर्छन् र येशूलाई हेर्न रूख चढ्छन्। येशूले उसलाई देख्नुहुन्छ र उसलाई तल झर्न भन्नुहुन्छ। उहाँ जखायसको घरमा बस्नुहुनेछ भनेर येशूले भन्नुहुन्छ।</w:t>
      </w:r>
    </w:p>
    <w:p>
      <w:pPr/>
      <w:r>
        <w:rPr>
          <w:lang w:val="ne_NP" w:bidi="ne_NP"/>
        </w:rPr>
      </w:r>
      <w:r>
        <w:rPr>
          <w:b/>
          <w:lang w:val="ne_NP" w:bidi="ne_NP"/>
        </w:rPr>
        <w:t xml:space="preserve"> तेस्रो दृश्य:</w:t>
      </w:r>
      <w:r>
        <w:rPr>
          <w:lang w:val="ne_NP" w:bidi="ne_NP"/>
        </w:rPr>
        <w:t xml:space="preserve"> येशू र जखायस जखायसको घरमा जानुहुन्छ। भीडले गुनासो गर्छ किनभने येशूले कर उठाउनेसँग खाना खाइरहनुभएको छ। जक्कैले आफ्नो सम्पत्तिको आधा हिस्सा गरीबहरूलाई दिने प्रतिज्ञा गर्छन्। येशू भन्नुहुन्छ कि यस घरमा मुक्ति आएको छ किनकि उहाँ हराएकाहरूलाई खोज्न र तिनीहरूको उद्धार गर्न आउनुभएको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अन्धो भिखारी</w:t>
      </w:r>
    </w:p>
    <w:p>
      <w:pPr>
        <w:pStyle w:val="ListBullet"/>
        <w:spacing w:line="240" w:lineRule="auto"/>
        <w:ind w:left="720"/>
      </w:pPr>
      <w:r>
        <w:rPr>
          <w:lang w:val="ne_NP" w:bidi="ne_NP"/>
        </w:rPr>
      </w:r>
      <w:r>
        <w:rPr>
          <w:lang w:val="ne_NP" w:bidi="ne_NP"/>
        </w:rPr>
        <w:t>भिखारीलाई जवाफ दिने व्यक्ति</w:t>
      </w:r>
    </w:p>
    <w:p>
      <w:pPr>
        <w:pStyle w:val="ListBullet"/>
        <w:spacing w:line="240" w:lineRule="auto"/>
        <w:ind w:left="720"/>
      </w:pPr>
      <w:r>
        <w:rPr>
          <w:lang w:val="ne_NP" w:bidi="ne_NP"/>
        </w:rPr>
      </w:r>
      <w:r>
        <w:rPr>
          <w:lang w:val="ne_NP" w:bidi="ne_NP"/>
        </w:rPr>
        <w:t>येशूकहाँ भिखारीलाई डोर्याउने व्यक्ति</w:t>
      </w:r>
    </w:p>
    <w:p>
      <w:pPr>
        <w:pStyle w:val="ListBullet"/>
        <w:spacing w:line="240" w:lineRule="auto"/>
        <w:ind w:left="720"/>
      </w:pPr>
      <w:r>
        <w:rPr>
          <w:lang w:val="ne_NP" w:bidi="ne_NP"/>
        </w:rPr>
      </w:r>
      <w:r>
        <w:rPr>
          <w:lang w:val="ne_NP" w:bidi="ne_NP"/>
        </w:rPr>
        <w:t>जखायस</w:t>
      </w:r>
    </w:p>
    <w:p>
      <w:pPr>
        <w:pStyle w:val="ListBullet"/>
        <w:spacing w:line="240" w:lineRule="auto"/>
        <w:ind w:left="720"/>
      </w:pPr>
      <w:r>
        <w:rPr>
          <w:lang w:val="ne_NP" w:bidi="ne_NP"/>
        </w:rPr>
      </w:r>
      <w:r>
        <w:rPr>
          <w:lang w:val="ne_NP" w:bidi="ne_NP"/>
        </w:rPr>
        <w:t>मानिसहरू गुनासो गरिरहेका छन्।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यरूशलेम जाँदै हुनुहुन्छ भन्ने कुरा सम्झनु महत्त्वपूर्ण छ। भिखारीले भीडको कुरा सुन्दा येशू यरीहो नजिकै हुनुहुन्छ, तर येशू अझै यरीहोमा प्रवेश गर्नुभएको छैन।</w:t>
      </w:r>
    </w:p>
    <w:p>
      <w:pPr/>
      <w:r>
        <w:rPr>
          <w:lang w:val="ne_NP" w:bidi="ne_NP"/>
        </w:rPr>
      </w:r>
      <w:r>
        <w:rPr>
          <w:lang w:val="ne_NP" w:bidi="ne_NP"/>
        </w:rPr>
        <w:t>त्यो समाजमा अन्धा मानिसहरूका जाने कुनै आफन्त छैनन् र तिनीहरूसँग कुनै पनि सम्पत्ति छैन भन्ने कुरा सम्झनु महत्त्वपूर्ण छ। उहाँका आफन्तहरू उहाँप्रति लज्जित हुन सक्छन्। येशूलाई पछ्याउने भीडले दया देखाएन, न त उहाँलाई मद्दत नै गर्न रोकिए।</w:t>
      </w:r>
    </w:p>
    <w:p>
      <w:pPr/>
      <w:r>
        <w:rPr>
          <w:lang w:val="ne_NP" w:bidi="ne_NP"/>
        </w:rPr>
      </w:r>
      <w:r>
        <w:rPr>
          <w:lang w:val="ne_NP" w:bidi="ne_NP"/>
        </w:rPr>
        <w:t>अन्धो मानिसले के भइरहेको छ भनेर सोध्दा येशूलाई पछ्याउने र त्यहाँ भएर हिँडिरहेका मानिसहरूको हल्ला पहिले नै सुनेको थियो भन्ने कुरा सम्झनु महत्त्वपूर्ण छ।</w:t>
      </w:r>
    </w:p>
    <w:p>
      <w:pPr/>
      <w:r>
        <w:rPr>
          <w:lang w:val="ne_NP" w:bidi="ne_NP"/>
        </w:rPr>
      </w:r>
      <w:r>
        <w:rPr>
          <w:lang w:val="ne_NP" w:bidi="ne_NP"/>
        </w:rPr>
        <w:t>यो सम्झनु महत्त्वपूर्ण छ कि अन्धा मानिसले येशू नै उहाँ हुनुहुन्छ भन्ने कुरा थाहा पाउने तुरुन्तै उनी भीडको पछाडि कराउँछन्। अगाडिका मानिसहरू, सायद येशूको नजिकै भएका मानिसहरूले अन्धो मानिसलाई चुप लगाउने प्रयास गर्छन्।</w:t>
      </w:r>
    </w:p>
    <w:p>
      <w:pPr/>
      <w:r>
        <w:rPr>
          <w:lang w:val="ne_NP" w:bidi="ne_NP"/>
        </w:rPr>
      </w:r>
      <w:r>
        <w:rPr>
          <w:lang w:val="ne_NP" w:bidi="ne_NP"/>
        </w:rPr>
        <w:t>यो सम्झनु महत्त्वपूर्ण छ कि "दाऊदको छोरा" भन्ने पदवीले राजा दाऊदलाई उनको राज्य सदा रहने छ भनी गरिएको प्रतिज्ञालाई जनाउँछ। यो यहूदीहरूले प्रतिज्ञा गरिएको मुक्तिदातालाई जनाउन प्रयोग गर्ने पदवी थियो।</w:t>
      </w:r>
    </w:p>
    <w:p>
      <w:pPr/>
      <w:r>
        <w:rPr>
          <w:lang w:val="ne_NP" w:bidi="ne_NP"/>
        </w:rPr>
      </w:r>
      <w:r>
        <w:rPr>
          <w:lang w:val="ne_NP" w:bidi="ne_NP"/>
        </w:rPr>
        <w:t>यो सम्झनु महत्त्वपूर्ण छ कि येशूको प्रश्न अन्धोपनाको बारेमा ज्ञानको कमीको संकेत थिएन, न त यो बेवास्ता गर्ने प्रश्न थियो। येशूको प्रश्न अन्धो भिखारीको लागि येशूमाथिको आफ्नो विश्वास वा भरोसा व्यक्त गर्ने एउटा तरिका थियो।</w:t>
      </w:r>
    </w:p>
    <w:p>
      <w:pPr/>
      <w:r>
        <w:rPr>
          <w:lang w:val="ne_NP" w:bidi="ne_NP"/>
        </w:rPr>
      </w:r>
      <w:r>
        <w:rPr>
          <w:lang w:val="ne_NP" w:bidi="ne_NP"/>
        </w:rPr>
        <w:t>यो कुरा सम्झनु महत्त्वपूर्ण छ कि येशू यरीहो शहरमा प्रवेश गर्नुहुन्छ र त्यहाँबाट भएर जाँदै हुनुहुन्छ। येशूलाई उहाँका चेलाहरू र भीडले पछ्याइरहेको छ।</w:t>
      </w:r>
    </w:p>
    <w:p>
      <w:pPr/>
      <w:r>
        <w:rPr>
          <w:lang w:val="ne_NP" w:bidi="ne_NP"/>
        </w:rPr>
      </w:r>
      <w:r>
        <w:rPr>
          <w:lang w:val="ne_NP" w:bidi="ne_NP"/>
        </w:rPr>
        <w:t>कर उठाउनेहरू रोमको लागि काम गर्ने यहूदीहरू थिए भन्ने कुरा सम्झनु महत्त्वपूर्ण छ। रोम यहूदीहरूको शत्रु थियो। जखायस अन्य कर उठाउनेहरूका प्रमुख थिए।</w:t>
      </w:r>
    </w:p>
    <w:p>
      <w:pPr/>
      <w:r>
        <w:rPr>
          <w:lang w:val="ne_NP" w:bidi="ne_NP"/>
        </w:rPr>
      </w:r>
      <w:r>
        <w:rPr>
          <w:lang w:val="ne_NP" w:bidi="ne_NP"/>
        </w:rPr>
        <w:t>धार्मिक नेताहरू र व्यवस्थाका शिक्षकहरू कहिल्यै कर उठाउनेको घरमा प्रवेश गर्दैनथे भन्ने कुरा सम्झनु महत्त्वपूर्ण छ। कर उठाउनेहरूलाई अशुद्ध वा परमेश्वरको सेवाको लागि अयोग्य ठानिन्थ्यो। धार्मिक नेताहरूले पापीको घरमा प्रवेश गर्दा आफूहरू पनि अशुद्ध हुनेछन् भन्ने विश्वास गर्थे।</w:t>
      </w:r>
    </w:p>
    <w:p>
      <w:pPr/>
      <w:r>
        <w:rPr>
          <w:lang w:val="ne_NP" w:bidi="ne_NP"/>
        </w:rPr>
      </w:r>
      <w:r>
        <w:rPr>
          <w:lang w:val="ne_NP" w:bidi="ne_NP"/>
        </w:rPr>
        <w:t>यो सम्झनु महत्त्वपूर्ण छ कि येशूले जखायस अब्राहामका सन्तान भएकाले मात्र उनको घरमा मुक्ति आएको हो भन्नुभएको होइन। तर जखायसले पाप गर्न छोडेर परमेश्वरतिर फर्किने निर्णय गरे। परमेश्वरले जखायसलाई बचाउनुभयो किनभने उनले अब्राहामले जस्तै परमेश्वरमाथि भरोसा गरे।</w:t>
      </w:r>
    </w:p>
    <w:p>
      <w:pPr/>
      <w:r>
        <w:rPr>
          <w:lang w:val="ne_NP" w:bidi="ne_NP"/>
        </w:rPr>
      </w:r>
      <w:r>
        <w:rPr>
          <w:lang w:val="ne_NP" w:bidi="ne_NP"/>
        </w:rPr>
        <w:t>यो सम्झनु महत्त्वपूर्ण छ कि येशूले "किनभने" शब्दको प्रयोग एउटा व्याख्या दिनका लागि गर्नुहुन्छ, ताकि उहाँ हराएकाहरूलाई खोज्न र बचाउन आउनुभएको हो भन्ने कुरा सबैले जानून्।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अन्धो भिखारी</w:t>
      </w:r>
    </w:p>
    <w:p>
      <w:pPr>
        <w:pStyle w:val="ListBullet"/>
        <w:spacing w:line="240" w:lineRule="auto"/>
        <w:ind w:left="720"/>
      </w:pPr>
      <w:r>
        <w:rPr>
          <w:lang w:val="ne_NP" w:bidi="ne_NP"/>
        </w:rPr>
      </w:r>
      <w:r>
        <w:rPr>
          <w:lang w:val="ne_NP" w:bidi="ne_NP"/>
        </w:rPr>
        <w:t>भिखारीलाई जवाफ दिने व्यक्ति</w:t>
      </w:r>
    </w:p>
    <w:p>
      <w:pPr>
        <w:pStyle w:val="ListBullet"/>
        <w:spacing w:line="240" w:lineRule="auto"/>
        <w:ind w:left="720"/>
      </w:pPr>
      <w:r>
        <w:rPr>
          <w:lang w:val="ne_NP" w:bidi="ne_NP"/>
        </w:rPr>
      </w:r>
      <w:r>
        <w:rPr>
          <w:lang w:val="ne_NP" w:bidi="ne_NP"/>
        </w:rPr>
        <w:t>येशूकहाँ भिखारीलाई डोर्याउने व्यक्ति</w:t>
      </w:r>
    </w:p>
    <w:p>
      <w:pPr>
        <w:pStyle w:val="ListBullet"/>
        <w:spacing w:line="240" w:lineRule="auto"/>
        <w:ind w:left="720"/>
      </w:pPr>
      <w:r>
        <w:rPr>
          <w:lang w:val="ne_NP" w:bidi="ne_NP"/>
        </w:rPr>
      </w:r>
      <w:r>
        <w:rPr>
          <w:lang w:val="ne_NP" w:bidi="ne_NP"/>
        </w:rPr>
        <w:t>जखायस</w:t>
      </w:r>
    </w:p>
    <w:p>
      <w:pPr>
        <w:pStyle w:val="ListBullet"/>
        <w:spacing w:line="240" w:lineRule="auto"/>
        <w:ind w:left="720"/>
      </w:pPr>
      <w:r>
        <w:rPr>
          <w:lang w:val="ne_NP" w:bidi="ne_NP"/>
        </w:rPr>
      </w:r>
      <w:r>
        <w:rPr>
          <w:lang w:val="ne_NP" w:bidi="ne_NP"/>
        </w:rPr>
        <w:t>मानिसहरू गुनासो गरिरहेका छन्।</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 आउनुअघि अन्धो मानिसले भीख मागिरहेको अभिनय गर्ने कुरा सुनिश्चित गर्नुहोस्।</w:t>
      </w:r>
    </w:p>
    <w:p>
      <w:pPr/>
      <w:r>
        <w:rPr>
          <w:lang w:val="ne_NP" w:bidi="ne_NP"/>
        </w:rPr>
      </w:r>
      <w:r>
        <w:rPr>
          <w:lang w:val="ne_NP" w:bidi="ne_NP"/>
        </w:rPr>
        <w:t>सुरुमा टोलीले अन्धो भिखारीलाई बहिष्कृत व्यक्तिको रूपमा व्यवहार गर्ने मानिसहरूको भूमिकामा अभिनय गर्ने कुरा सुनिश्चित गर्नुहोस्। त्यसपछि टोलीले अन्तमा यसको भिन्नताको अभिनय गर्छ। भिखारी अब भीडसँगै मिलेर परमेश्वरको आराधना गरिरहेको छ।</w:t>
      </w:r>
    </w:p>
    <w:p>
      <w:pPr/>
      <w:r>
        <w:rPr>
          <w:lang w:val="ne_NP" w:bidi="ne_NP"/>
        </w:rPr>
      </w:r>
      <w:r>
        <w:rPr>
          <w:lang w:val="ne_NP" w:bidi="ne_NP"/>
        </w:rPr>
        <w:t>टोलीले वातावरणको स्पष्ट परिवर्तनलाई व्यवहारमा उतार्ने कुरा सुनिश्चित गर्नुहोस्। सुरुमा, येशू र भीड यरीहो बाहिर, यरीहोतिर जाने बाटोमा छन्। त्यसपछि येशू र भीड यरीहो शहरभित्र हिँडिरहेका छन्।</w:t>
      </w:r>
    </w:p>
    <w:p>
      <w:pPr/>
      <w:r>
        <w:rPr>
          <w:lang w:val="ne_NP" w:bidi="ne_NP"/>
        </w:rPr>
      </w:r>
      <w:r>
        <w:rPr>
          <w:lang w:val="ne_NP" w:bidi="ne_NP"/>
        </w:rPr>
        <w:t>येशू जखायससँग कुरा गर्न रूखमा जाँदा जखायस धेरै अचम्ममा परेको अभिनय टोलीले गर्ने कुरा सुनिश्चित गर्नुहोस्।</w:t>
      </w:r>
    </w:p>
    <w:p>
      <w:pPr/>
      <w:r>
        <w:rPr>
          <w:lang w:val="ne_NP" w:bidi="ne_NP"/>
        </w:rPr>
      </w:r>
      <w:r>
        <w:rPr>
          <w:lang w:val="ne_NP" w:bidi="ne_NP"/>
        </w:rPr>
        <w:t>जखायसको घरमा जानुभएकोमा सम्पूर्ण भीडले येशूको आलोचना गरिरहेको दृश्य टोलीले अभिनय गर्ने कुरा सुनिश्चित गर्नुहोस्।</w:t>
      </w:r>
    </w:p>
    <w:p>
      <w:pPr/>
      <w:r>
        <w:rPr>
          <w:lang w:val="ne_NP" w:bidi="ne_NP"/>
        </w:rPr>
      </w:r>
      <w:r>
        <w:rPr>
          <w:lang w:val="ne_NP" w:bidi="ne_NP"/>
        </w:rPr>
        <w:t>टोलीले जखायसले येशूलाई भविष्यमा आफूले के गर्नेछन् भनी बताइरहेको दृश्यको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चेलाहरू र भीडसँग यरूशलेम यात्रा गरिरहनुभएको अभिनय गर्नुहोस्। एक अन्धो भिखारीले भीडको कुरा सुन्छ र येशू नजिकै हुनुहुन्छ भन्ने कुरा सिक्छ।</w:t>
      </w:r>
    </w:p>
    <w:p>
      <w:pPr/>
      <w:r>
        <w:rPr>
          <w:lang w:val="ne_NP" w:bidi="ne_NP"/>
        </w:rPr>
      </w:r>
      <w:r>
        <w:rPr>
          <w:lang w:val="ne_NP" w:bidi="ne_NP"/>
        </w:rPr>
        <w:t>अभिनय रोक्नुहोस्: माग्नेको भूमिका खेल्ने कलाकारलाई सोध्नुहोस्, "तपाईंलाई कस्तो महसुस भइरहेको छ?" तपाईंले यस्ता कुराहरू सुन्न सक्नुहुन्छ, "हताश छु।" येशू यति नजिकै हुनुहुन्छ र उहाँले मलाई निको पार्न सक्नुहुन्छ!" "आतङ्कित। यदि उनी मेरो लागि नरोकिएमा के हुन्थ्यो?" र "आशावादी। मैले कथाहरू सुनेको छु। मलाई थाहा छ येशूले मलाई निको पार्न सक्नुहुन्छ किनभने उहाँ प्रतिज्ञा गरिएको मुक्तिदाता हुनुहुन्छ!" नाटक फेरि सुरु गर्नुहोस्।</w:t>
      </w:r>
    </w:p>
    <w:p>
      <w:pPr/>
      <w:r>
        <w:rPr>
          <w:lang w:val="ne_NP" w:bidi="ne_NP"/>
        </w:rPr>
      </w:r>
      <w:r>
        <w:rPr>
          <w:lang w:val="ne_NP" w:bidi="ne_NP"/>
        </w:rPr>
        <w:t>अन्धो भिखारीले येशूलाई पुकार्छ तर भीडले उसलाई चुप लगाउने प्रयास गर्छ। भिखारीले अझ ठूलो स्वरले पुकार्छ र येशू रोकिनुहुन्छ। येशूले कसैलाई भिखारीलाई उहाँकहाँ ल्याउन आज्ञा गर्नुहुन्छ।</w:t>
      </w:r>
    </w:p>
    <w:p>
      <w:pPr/>
      <w:r>
        <w:rPr>
          <w:lang w:val="ne_NP" w:bidi="ne_NP"/>
        </w:rPr>
      </w:r>
      <w:r>
        <w:rPr>
          <w:lang w:val="ne_NP" w:bidi="ne_NP"/>
        </w:rPr>
        <w:t>अभिनय रोक्नुहोस्: भिखारीलाई चुप लगाउने प्रयास गर्ने मानिसहरूको भूमिका खेल्ने कलाकारहरूलाई सोध्नुहोस्, "तपाईंलाई कस्तो महसुस भइरहेको छ?" तपाईंले यस्ता कुराहरू सुन्नु होला, "लज्जित छु।" सायद मैले त्यो मानिसको कुरा सुन्नुपर्ने थियो," "रिसाएको। येशू किन उहाँसँग कुरा गर्न चाहनुहुन्छ?" र "अचम्मित। येशूले सधैँ अपेक्षा नगरिएको काम गर्नुहुन्छ।" नाटक फेरि सुरु गर्नुहोस्।</w:t>
      </w:r>
    </w:p>
    <w:p>
      <w:pPr/>
      <w:r>
        <w:rPr>
          <w:lang w:val="ne_NP" w:bidi="ne_NP"/>
        </w:rPr>
      </w:r>
      <w:r>
        <w:rPr>
          <w:lang w:val="ne_NP" w:bidi="ne_NP"/>
        </w:rPr>
        <w:t>येशूले त्यो मानिसलाई निको पार्नुभएको अभिनय गर्नुहोस्। येशू भन्नुहुन्छ कि त्यो मानिसको विश्वासले उनलाई निको पारेको छ। तुरुन्तै त्यो मानिसले देख्ने भयो र उसले परमेश्वरको प्रशंसा गर्‍यो। भीडले पनि परमेश्वरको प्रशंसा गर्छ।</w:t>
      </w:r>
    </w:p>
    <w:p>
      <w:pPr/>
      <w:r>
        <w:rPr>
          <w:lang w:val="ne_NP" w:bidi="ne_NP"/>
        </w:rPr>
      </w:r>
      <w:r>
        <w:rPr>
          <w:lang w:val="ne_NP" w:bidi="ne_NP"/>
        </w:rPr>
        <w:t>अभिनय रोक्नुहोस्: भीडको भूमिका खेल्ने कलाकारहरूलाई सोध्नुहोस्, "तपाईंलाई कस्तो महसुस भइरहेको छ?" तपाईंले "अचम्ममा परे" जस्ता कुराहरू सुन्न सक्नुहुन्छ। येशू साँच्चै परमेश्वरबाट पठाइनुभएको हो," "म हृदयदेखि नै प्रभावित भएँ। "येशूले गरीबहरूको हेरचाह गर्नुहुन्छ," र "प्रतिज्ञा गरिएको मुक्तिदातालाई पछ्याउन पाउँदा म धेरै खुसी छु।" नाटक फेरि सुरु गर्नुहोस्।</w:t>
      </w:r>
    </w:p>
    <w:p>
      <w:pPr/>
      <w:r>
        <w:rPr>
          <w:lang w:val="ne_NP" w:bidi="ne_NP"/>
        </w:rPr>
      </w:r>
      <w:r>
        <w:rPr>
          <w:lang w:val="ne_NP" w:bidi="ne_NP"/>
        </w:rPr>
        <w:t>येशू यरीहो भएर जाँदै हुनुहुन्छ भन्ने कुरा जखायसले सुनेको अभिनय गर्नुहोस्। तर जखायसले येशूलाई देख्न सक्दैनन् किनभने उनी धेरै होचा छन् र भीडले येशूलाई घेरिएको छ। जखायस भीडको अगाडि दगुर्छन् र येशूलाई हेर्न रूख चढ्छन्।</w:t>
      </w:r>
    </w:p>
    <w:p>
      <w:pPr/>
      <w:r>
        <w:rPr>
          <w:lang w:val="ne_NP" w:bidi="ne_NP"/>
        </w:rPr>
      </w:r>
      <w:r>
        <w:rPr>
          <w:lang w:val="ne_NP" w:bidi="ne_NP"/>
        </w:rPr>
        <w:t>अभिनय रोक्नुहोस्: जखायसको भूमिका खेल्ने कलाकारलाई सोध्नुहोस्, "तपाईंलाई कस्तो महसुस भइरहेको छ?" तपाईंले यस्ता कुराहरू सुन्न सक्नुहुन्छ, "जिज्ञासु छु।" येशू ती व्यक्ति हुनुहुन्छ, जसको बारेमा सबैले कुरा गरिरहेका छन्," "मैले येशूसँग कुरा गर्न सक्थेँ," र "यहाँ राम्रो छ। त्यसरी कसैले पनि तिनीहरू भएर बितेर मेरो न्याय गर्नेछैन।" नाटक फेरि सुरु गर्नुहोस्।</w:t>
      </w:r>
    </w:p>
    <w:p>
      <w:pPr/>
      <w:r>
        <w:rPr>
          <w:lang w:val="ne_NP" w:bidi="ne_NP"/>
        </w:rPr>
      </w:r>
      <w:r>
        <w:rPr>
          <w:lang w:val="ne_NP" w:bidi="ne_NP"/>
        </w:rPr>
        <w:t>येशूले जखायस यस कुरालाई अभिनय गर्नुभयो कि उनी आफ्नो घरमा जाँदै छन् भनेर येशूले भन्नुभयो। अरू सबैले येशूलाई पापीको घरमा गएकोमा आलोचना गरिरहेका छन्। जखायस भन्छन् कि उनले आफ्नो सम्पत्तिको आधा हिस्सा गरीबहरूलाई दिनेछन् र यदि उनले कसैबाट बेइमानीपूर्वक पैसा लिएका छन् भने त्यसको चार गुणा फिर्ता दिनेछन्।</w:t>
      </w:r>
    </w:p>
    <w:p>
      <w:pPr/>
      <w:r>
        <w:rPr>
          <w:lang w:val="ne_NP" w:bidi="ne_NP"/>
        </w:rPr>
      </w:r>
      <w:r>
        <w:rPr>
          <w:lang w:val="ne_NP" w:bidi="ne_NP"/>
        </w:rPr>
        <w:t>अभिनय रोक्नुहोस्: गुनासो गरिरहेका मानिसहरूको भूमिका निभाउने कलाकारहरूलाई सोध्नुहोस्, "तपाईंलाई कस्तो महसुस भइरहेको छ?" तपाईंले यस्ता कुराहरू सुन्न सक्नुहुन्छ, "अचम्ममा परेको छु, त्यो जखायसको जीवनमा परिवर्तन जस्तै देखिन्छ," "अविश्वास। उहाँले भन्नुभएको कुरा मैले सुनेँ, तर के उहाँले साँच्चै यो गर्नुहुनेछ?" र "जखायसले आफूसँग भएको कुरा बाँडिदिनेछन् भन्ने कुरा एउटा चमत्कार हो।" नाटक फेरि सुरु गर्नुहोस्।</w:t>
      </w:r>
    </w:p>
    <w:p>
      <w:pPr/>
      <w:r>
        <w:rPr>
          <w:lang w:val="ne_NP" w:bidi="ne_NP"/>
        </w:rPr>
      </w:r>
      <w:r>
        <w:rPr>
          <w:lang w:val="ne_NP" w:bidi="ne_NP"/>
        </w:rPr>
        <w:t>येशूले जखायसको घरमा मुक्ति आएको छ भनेर भन्नुभएको अभिनय गर्नुहोस्, किनभने तिनले विश्वासमा अब्राहामको रूपमा व्यवहार गरेका छन्। येशूले आफू हराएकाहरूलाई खोज्न र तिनीहरूलाई बचाउन आउनुभएको हो भन्दै आफ्नो कुरा समाप्त गर्नुहुन्छ।</w:t>
      </w:r>
    </w:p>
    <w:p>
      <w:pPr/>
      <w:r>
        <w:rPr>
          <w:lang w:val="ne_NP" w:bidi="ne_NP"/>
        </w:rPr>
      </w:r>
      <w:r>
        <w:rPr>
          <w:lang w:val="ne_NP" w:bidi="ne_NP"/>
        </w:rPr>
        <w:t>अभिनय रोक्नुहोस्: जखायसको भूमिका खेल्ने कलाकारलाई सोध्नुहोस्, "तपाईंलाई कस्तो महसुस भइरहेको छ?" तपाईंले "स्वीकार गरे" जस्ता कुराहरू सुन्न सक्नुहुन्छ। "येशूले म अब्राहाम जस्तै छु भनेर मलाई सम्मान गर्नुहुन्छ," "येशू मेरो घरमा आउनुभएकोमा म धेरै खुसी छु।" "उहाँले मलाई खोज्ने निर्णय गर्नुभएकोमा म कृतज्ञ छु," र "आशावादी छु। " येशू साँच्चै परमेश्वरको प्रतिज्ञा गरिएको मुक्तिदाता हुनुहुन्छ।"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आफ्ना चेलाहरू वा नजिकका अनुयायीहरू र भीडसँग यात्रा गरिरहनुभएको छ। तिनीहरू यरीहो बाहिरको बाटोमा छन् जब एक अन्धो भिखारीले मानिसहरू त्यहाँबाट जाँदै गरेको सुन्छ। जब भिखारीले येशू नजिकै हुनुहुन्छ भन्ने कुरा थाहा पाउँछन्, उनी कराउँछन् र उहाँलाई </w:t>
      </w:r>
      <w:r>
        <w:rPr>
          <w:b/>
          <w:lang w:val="ne_NP" w:bidi="ne_NP"/>
        </w:rPr>
        <w:t>दाऊदको पुत्र</w:t>
      </w:r>
      <w:r>
        <w:rPr>
          <w:lang w:val="ne_NP" w:bidi="ne_NP"/>
        </w:rPr>
        <w:t xml:space="preserve"> भनी पुकार्छन्। दाऊदको छोरा एउटा उपाधि हो जसले दाऊदको परिवारको कुनै व्यक्तिलाई जनाउँछ। दाऊद इस्राएलका सबैभन्दा ठूलो राजा थिए। जब इस्राएललाई पराजित गरियो, परमेश्वरले प्रतिज्ञा गर्नुभयो कि दाऊदको परिवारबाट कसैले इस्राएललाई बचाउनेछ र भविष्यमा राजा हुनेछ। येशू दाऊदका सन्तान थिए, र परमेश्वरले उहाँलाई प्रतिज्ञा गरिएको मुक्तिदाताको रूपमा पठाउनुभयो। </w:t>
      </w:r>
      <w:r>
        <w:rPr>
          <w:b/>
          <w:lang w:val="ne_NP" w:bidi="ne_NP"/>
        </w:rPr>
        <w:t>दाऊदको पुत्र</w:t>
      </w:r>
      <w:r>
        <w:rPr>
          <w:lang w:val="ne_NP" w:bidi="ne_NP"/>
        </w:rPr>
        <w:t xml:space="preserve"> मुख्य शब्दावलीमा छ।</w:t>
      </w:r>
    </w:p>
    <w:p>
      <w:pPr/>
      <w:r>
        <w:rPr>
          <w:lang w:val="ne_NP" w:bidi="ne_NP"/>
        </w:rPr>
      </w:r>
      <w:r>
        <w:rPr>
          <w:lang w:val="ne_NP" w:bidi="ne_NP"/>
        </w:rPr>
        <w:t xml:space="preserve">भिखारीले येशूलाई आफूमाथि </w:t>
      </w:r>
      <w:r>
        <w:rPr>
          <w:b/>
          <w:lang w:val="ne_NP" w:bidi="ne_NP"/>
        </w:rPr>
        <w:t>दया</w:t>
      </w:r>
      <w:r>
        <w:rPr>
          <w:lang w:val="ne_NP" w:bidi="ne_NP"/>
        </w:rPr>
        <w:t xml:space="preserve"> देखाउन, वा आफूलाई दया देखाउन र मद्दत गर्न आग्रह गर्छ। तपाईंले पहिले गरेजस्तै दयालाई अनुवाद गर्ने कुरा निश्चित गर्नुहोस्। </w:t>
      </w:r>
      <w:r>
        <w:rPr>
          <w:b/>
          <w:lang w:val="ne_NP" w:bidi="ne_NP"/>
        </w:rPr>
        <w:t>दया</w:t>
      </w:r>
      <w:r>
        <w:rPr>
          <w:lang w:val="ne_NP" w:bidi="ne_NP"/>
        </w:rPr>
        <w:t xml:space="preserve"> मुख्य शब्दावलीमा छ। भिखारीले येशूलाई </w:t>
      </w:r>
      <w:r>
        <w:rPr>
          <w:b/>
          <w:lang w:val="ne_NP" w:bidi="ne_NP"/>
        </w:rPr>
        <w:t>प्रभु</w:t>
      </w:r>
      <w:r>
        <w:rPr>
          <w:lang w:val="ne_NP" w:bidi="ne_NP"/>
        </w:rPr>
        <w:t xml:space="preserve"> भन्छ। यो उपाधिले अधिकार भएको व्यक्तिलाई आदर देखाउँछ।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येशूले त्यो मानिसलाई हेर्न आज्ञा गर्नुहुन्छ र त्यो मानिस </w:t>
      </w:r>
      <w:r>
        <w:rPr>
          <w:b/>
          <w:lang w:val="ne_NP" w:bidi="ne_NP"/>
        </w:rPr>
        <w:t>निको</w:t>
      </w:r>
      <w:r>
        <w:rPr>
          <w:lang w:val="ne_NP" w:bidi="ne_NP"/>
        </w:rPr>
        <w:t xml:space="preserve"> हुन्छ। येशू भन्नुहुन्छ कि ती मानिसको </w:t>
      </w:r>
      <w:r>
        <w:rPr>
          <w:b/>
          <w:lang w:val="ne_NP" w:bidi="ne_NP"/>
        </w:rPr>
        <w:t>विश्वास</w:t>
      </w:r>
      <w:r>
        <w:rPr>
          <w:lang w:val="ne_NP" w:bidi="ne_NP"/>
        </w:rPr>
        <w:t xml:space="preserve"> वा येशूमाथिको भरोसाले उनलाई निको पारेको छ। तपाईंले अघिल्लो खण्डहरूमा गरेजस्तै विश्वासलाई अनुवाद गर्ने कुरा निश्चित गर्नुहोस्। </w:t>
      </w:r>
      <w:r>
        <w:rPr>
          <w:b/>
          <w:lang w:val="ne_NP" w:bidi="ne_NP"/>
        </w:rPr>
        <w:t>विश्वास</w:t>
      </w:r>
      <w:r>
        <w:rPr>
          <w:lang w:val="ne_NP" w:bidi="ne_NP"/>
        </w:rPr>
        <w:t xml:space="preserve"> मुख्य शब्दावलीमा छ।</w:t>
      </w:r>
    </w:p>
    <w:p>
      <w:pPr/>
      <w:r>
        <w:rPr>
          <w:lang w:val="ne_NP" w:bidi="ne_NP"/>
        </w:rPr>
      </w:r>
      <w:r>
        <w:rPr>
          <w:lang w:val="ne_NP" w:bidi="ne_NP"/>
        </w:rPr>
        <w:t xml:space="preserve">त्यो मानिस </w:t>
      </w:r>
      <w:r>
        <w:rPr>
          <w:b/>
          <w:lang w:val="ne_NP" w:bidi="ne_NP"/>
        </w:rPr>
        <w:t>निको भएको</w:t>
      </w:r>
      <w:r>
        <w:rPr>
          <w:lang w:val="ne_NP" w:bidi="ne_NP"/>
        </w:rPr>
        <w:t xml:space="preserve"> येशूले उसको दृष्टि फर्काइदिनुभएको कारणले मात्र होइन, तर उसलाई फेरि पूर्ण बनाइएको कारणले पनि हो। त्यो मानिस अब आफ्नो परिवार र साथीहरूसँग फेरि सामेल हुन सक्छ। निको भएको शब्दको अर्थ मुक्ति पाएको पनि हुन सक्छ। येशूले त्यो मानिसलाई बचाउनुभयो किनभने उसले येशूलाई प्रतिज्ञा गरिएको मुक्तिदाताको रूपमा विश्वास गर्‍यो र अब ऊ परमेश्वरको राज्यको एउटा भाग भएको छ। </w:t>
      </w:r>
      <w:r>
        <w:rPr>
          <w:b/>
          <w:lang w:val="ne_NP" w:bidi="ne_NP"/>
        </w:rPr>
        <w:t>निको पार्नु</w:t>
      </w:r>
      <w:r>
        <w:rPr>
          <w:lang w:val="ne_NP" w:bidi="ne_NP"/>
        </w:rPr>
        <w:t xml:space="preserve"> मुख्य शब्दावलीमा छ।</w:t>
      </w:r>
    </w:p>
    <w:p>
      <w:pPr/>
      <w:r>
        <w:rPr>
          <w:lang w:val="ne_NP" w:bidi="ne_NP"/>
        </w:rPr>
      </w:r>
      <w:r>
        <w:rPr>
          <w:lang w:val="ne_NP" w:bidi="ne_NP"/>
        </w:rPr>
        <w:t xml:space="preserve">येशू भीडसँग यरीहोमा प्रवेश गर्नुहुन्छ। एक प्रमुख </w:t>
      </w:r>
      <w:r>
        <w:rPr>
          <w:b/>
          <w:lang w:val="ne_NP" w:bidi="ne_NP"/>
        </w:rPr>
        <w:t>कर उठाउने व्यक्ति</w:t>
      </w:r>
      <w:r>
        <w:rPr>
          <w:lang w:val="ne_NP" w:bidi="ne_NP"/>
        </w:rPr>
        <w:t xml:space="preserve"> जखायसले येशूको बारेमा सुन्छन् र उहाँलाई भेट्न चाहन्छन्। यहूदीहरूले कर उठाउनेहरूलाई अशुद्ध पापीहरूको रूपमा हेर्थे किनभने तिनीहरूले रोमीहरूको लागि काम गर्थे र अन्य यहूदीहरूबाट पैसा सङ्कलन गर्थे। तपाईंले पहिले गरेजस्तै कर उठाउनेलाई अनुवाद गर्ने कुरा निश्चित गर्नुहोस्।</w:t>
      </w:r>
    </w:p>
    <w:p>
      <w:pPr/>
      <w:r>
        <w:rPr>
          <w:lang w:val="ne_NP" w:bidi="ne_NP"/>
        </w:rPr>
      </w:r>
      <w:r>
        <w:rPr>
          <w:lang w:val="ne_NP" w:bidi="ne_NP"/>
        </w:rPr>
        <w:t>जखायस भीडको अगाडि दगुर्छन् र सिकामोर नेभाराको रूखमा चढ्छन्। सिकामोर नेभाराको रूख भनेको फलदिने रूख हो जुन नेभाराको रूखसँग धेरै मिल्दोजुल्दो हुन्छ। यो ठूलो र सामान्यतया चढ्न सजिलो हुन्छ। यो युरोप वा उत्तर अमेरिकामा सिकामोर भनिने रुख भने होइन।</w:t>
      </w:r>
    </w:p>
    <w:p>
      <w:pPr/>
      <w:r>
        <w:rPr>
          <w:lang w:val="ne_NP" w:bidi="ne_NP"/>
        </w:rPr>
      </w:r>
      <w:r>
        <w:rPr>
          <w:lang w:val="ne_NP" w:bidi="ne_NP"/>
        </w:rPr>
        <w:t>यदि तपाईंले पहिले नै देखाउनुभएको छैन भने रोक्नुहोस् र आफ्नो टोलीलाई सिकामोर नेभाराको रूखको तस्वीर देखाउनुहोस्।</w:t>
      </w:r>
    </w:p>
    <w:p>
      <w:pPr/>
      <w:r>
        <w:rPr>
          <w:lang w:val="ne_NP" w:bidi="ne_NP"/>
        </w:rPr>
      </w:r>
      <w:r>
        <w:rPr>
          <w:lang w:val="ne_NP" w:bidi="ne_NP"/>
        </w:rPr>
        <w:t xml:space="preserve">भीडले येशूको न्याय गर्छन् किनभने उहाँ </w:t>
      </w:r>
      <w:r>
        <w:rPr>
          <w:b/>
          <w:lang w:val="ne_NP" w:bidi="ne_NP"/>
        </w:rPr>
        <w:t>पापी</w:t>
      </w:r>
      <w:r>
        <w:rPr>
          <w:lang w:val="ne_NP" w:bidi="ne_NP"/>
        </w:rPr>
        <w:t xml:space="preserve"> भनेर चिनिएका जखायसको घरमा जानुहुन्छ। पापी भन्नाले परमेश्वरको आज्ञा निरन्तर उल्लंघन गर्ने व्यक्तिलाई बुझिन्छ। तपाईंले पहिले गरेजस्तै पापीलाई अनुवाद गर्ने कुरा निश्चित गर्नुहोस्। </w:t>
      </w:r>
      <w:r>
        <w:rPr>
          <w:b/>
          <w:lang w:val="ne_NP" w:bidi="ne_NP"/>
        </w:rPr>
        <w:t>पापी</w:t>
      </w:r>
      <w:r>
        <w:rPr>
          <w:lang w:val="ne_NP" w:bidi="ne_NP"/>
        </w:rPr>
        <w:t xml:space="preserve"> मुख्य शब्दावलीमा छ।</w:t>
      </w:r>
    </w:p>
    <w:p>
      <w:pPr/>
      <w:r>
        <w:rPr>
          <w:lang w:val="ne_NP" w:bidi="ne_NP"/>
        </w:rPr>
      </w:r>
      <w:r>
        <w:rPr>
          <w:lang w:val="ne_NP" w:bidi="ne_NP"/>
        </w:rPr>
        <w:t xml:space="preserve">लूकाले येशूलाई </w:t>
      </w:r>
      <w:r>
        <w:rPr>
          <w:b/>
          <w:lang w:val="ne_NP" w:bidi="ne_NP"/>
        </w:rPr>
        <w:t>प्रभु</w:t>
      </w:r>
      <w:r>
        <w:rPr>
          <w:lang w:val="ne_NP" w:bidi="ne_NP"/>
        </w:rPr>
        <w:t xml:space="preserve"> भन्छन् र जखायसले पनि त्यसै गर्छन्। दुबै सन्दर्भहरू अधिकारमा रहेका व्यक्तिका लागि आदरणीय उपाधिहरू हुन्। तर यहूदीहरूले परमेश्वरलाई जनाउन प्रभु शब्द पनि प्रयोग गर्थे।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उसको घरमा </w:t>
      </w:r>
      <w:r>
        <w:rPr>
          <w:b/>
          <w:lang w:val="ne_NP" w:bidi="ne_NP"/>
        </w:rPr>
        <w:t>मुक्ति</w:t>
      </w:r>
      <w:r>
        <w:rPr>
          <w:lang w:val="ne_NP" w:bidi="ne_NP"/>
        </w:rPr>
        <w:t xml:space="preserve"> आएको छ भनेर येशू भन्नुहुन्छ। मुक्तिले परमेश्वरले कसैलाई पापको अनन्त दण्डबाट बचाउनुभएको कुरालाई जनाउँछ। तपाईंले पहिले गरेजस्तै मुक्तिलाई अनुवाद गर्ने कुरा निश्चित गर्नुहोस्। </w:t>
      </w:r>
      <w:r>
        <w:rPr>
          <w:b/>
          <w:lang w:val="ne_NP" w:bidi="ne_NP"/>
        </w:rPr>
        <w:t>मुक्ति</w:t>
      </w:r>
      <w:r>
        <w:rPr>
          <w:lang w:val="ne_NP" w:bidi="ne_NP"/>
        </w:rPr>
        <w:t xml:space="preserve"> मुख्य शब्दावलीमा छ।</w:t>
      </w:r>
    </w:p>
    <w:p>
      <w:pPr/>
      <w:r>
        <w:rPr>
          <w:lang w:val="ne_NP" w:bidi="ne_NP"/>
        </w:rPr>
      </w:r>
      <w:r>
        <w:rPr>
          <w:lang w:val="ne_NP" w:bidi="ne_NP"/>
        </w:rPr>
        <w:t xml:space="preserve">येशूले जखायसलाई </w:t>
      </w:r>
      <w:r>
        <w:rPr>
          <w:b/>
          <w:lang w:val="ne_NP" w:bidi="ne_NP"/>
        </w:rPr>
        <w:t>अब्राहामको छोरा</w:t>
      </w:r>
      <w:r>
        <w:rPr>
          <w:lang w:val="ne_NP" w:bidi="ne_NP"/>
        </w:rPr>
        <w:t xml:space="preserve"> भन्नुहुन्छ। सबै यहूदीहरू </w:t>
      </w:r>
      <w:r>
        <w:rPr>
          <w:b/>
          <w:lang w:val="ne_NP" w:bidi="ne_NP"/>
        </w:rPr>
        <w:t>अब्राहाम</w:t>
      </w:r>
      <w:r>
        <w:rPr>
          <w:lang w:val="ne_NP" w:bidi="ne_NP"/>
        </w:rPr>
        <w:t>का छोराहरू वा सन्तानहरू थिए। तर यस सन्दर्भमा, येशूको भन्नुको अर्थ यो हो कि जखायस अब्राहाम जस्तै छन् किनभने उनले परमेश्वरमा भरोसा गर्छन्।</w:t>
      </w:r>
    </w:p>
    <w:p>
      <w:pPr/>
      <w:r>
        <w:rPr>
          <w:lang w:val="ne_NP" w:bidi="ne_NP"/>
        </w:rPr>
      </w:r>
      <w:r>
        <w:rPr>
          <w:lang w:val="ne_NP" w:bidi="ne_NP"/>
        </w:rPr>
        <w:t xml:space="preserve">येशूले आफूलाई </w:t>
      </w:r>
      <w:r>
        <w:rPr>
          <w:b/>
          <w:lang w:val="ne_NP" w:bidi="ne_NP"/>
        </w:rPr>
        <w:t>मानिसको पुत्र</w:t>
      </w:r>
      <w:r>
        <w:rPr>
          <w:lang w:val="ne_NP" w:bidi="ne_NP"/>
        </w:rPr>
        <w:t xml:space="preserve"> भनी सम्बोधन गर्नुहुन्छ। यो उपाधिले परमेश्वरले उहाँलाई पठाउनुभएको हो र उहाँसँग परमेश्वरको अधिकार छ भन्ने कुरामा जोड दिन्छ। तर येशू साँच्चै मानव पनि हुनुहुन्थ्यो, त्यसैले उहाँले सबै मानिसहरूको प्रतिनिधित्व गर्नुहुन्छ। तपाईंले पहिले गरेजस्तै मानिसको पुत्रलाई अनुवाद गर्ने कुरा सुनिश्चित गर्नुहोस्। </w:t>
      </w:r>
      <w:r>
        <w:rPr>
          <w:b/>
          <w:lang w:val="ne_NP" w:bidi="ne_NP"/>
        </w:rPr>
        <w:t>मानिसको पुत्र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19:11–27</w:t>
      </w:r>
      <w:r>
        <w:rPr>
          <w:lang w:val="ne_NP" w:bidi="ne_NP"/>
        </w:rPr>
      </w:r>
    </w:p>
    <w:p>
      <w:pPr>
        <w:pStyle w:val="Heading3"/>
      </w:pPr>
      <w:r>
        <w:rPr>
          <w:lang w:val="ne_NP" w:bidi="ne_NP"/>
        </w:rPr>
        <w:t>Step 1</w:t>
      </w:r>
    </w:p>
    <w:p>
      <w:pPr/>
      <w:r>
        <w:rPr>
          <w:lang w:val="ne_NP" w:bidi="ne_NP"/>
        </w:rPr>
      </w:r>
      <w:r>
        <w:rPr>
          <w:lang w:val="ne_NP" w:bidi="ne_NP"/>
        </w:rPr>
        <w:t>लूका १९:११–२७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येशूले यरीहोमा कर उठाउनेहरूमध्ये एक प्रमुख जखायसको घरमा खाना खानुभयो। येशूले भन्नुभयो कि परमेश्वरले जखायसलाई बचाउनुभयो किनभने तिनीहरूमा विश्वास वा भरोसा थियो। येशू, उहाँका चेलाहरू र ठूलो भीड यरूशलेम जाँदै छन्। अब, येशूले मानिसहरूको गलत धारणालाई सच्याउन एउटा दृष्टान्त वा छोटो कथा प्रयोग गर्नुहुन्छ। येशूले यरूशलेम पुग्नासाथै परमेश्वरको राज्यको शासन सुरु गर्नुहुनेछ भन्ने तिनीहरूले अनुमान गरे। यो कुरा हुने छैन भनेर येशूले सिकाउनुहुन्छ।</w:t>
      </w:r>
    </w:p>
    <w:p>
      <w:pPr/>
      <w:r>
        <w:rPr>
          <w:lang w:val="ne_NP" w:bidi="ne_NP"/>
        </w:rPr>
      </w:r>
      <w:r>
        <w:rPr>
          <w:lang w:val="ne_NP" w:bidi="ne_NP"/>
        </w:rPr>
        <w:t>येशूले जखायसको बारेमा कुरा गरेपछि, येशूले एउटा दृष्टान्त सुनाउनुहुन्छ। येशू र उहाँका अनुयायीहरू अझै जखायसको घरमा थिए वा उहाँले यरूशलेमतिर आफ्नो यात्रालाई जारी राख्नुभएको थियो भन्ने कुरा हामीलाई थाहा छैन। किनभने येशू यरूशलेम नजिकै हुनुहुन्थ्यो, मानिसहरूले परमेश्वरको राज्य तुरुन्तै देखा पर्नेछ भन्ने सोचे। विगतमा, यहूदी राजाहरूले यरूशलेमबाट शासन गर्थे। यहूदीहरूले परमेश्वरको राज्यको अर्थ एउटा राजाले इस्राएलमाथि शासन गर्नेछ र यसलाई फेरि महान बनाउनेछ भनी गलत बुझेका थिए। प्रतिज्ञा गरिएको मुक्तिदाताले यो राज्य स्थापित गर्नुहुनेछ भन्ने तिनीहरूको विश्वास थियो। तर, येशूले सिकाउनुभयो कि परमेश्वरको राज्य भनेको येशूलाई आफ्नो हृदयमा राजाको रूपमा पछ्याउने मानिसहरू हो। येशूलाई भीडले के सोचिरहेको थियो भन्ने थाहा थियो, त्यसैले उहाँले तिनीहरूको अपेक्षाहरू सच्याउन एउटा दृष्टान्त प्रयोग गर्नुभयो।</w:t>
      </w:r>
    </w:p>
    <w:p>
      <w:pPr/>
      <w:r>
        <w:rPr>
          <w:lang w:val="ne_NP" w:bidi="ne_NP"/>
        </w:rPr>
      </w:r>
      <w:r>
        <w:rPr>
          <w:lang w:val="ne_NP" w:bidi="ne_NP"/>
        </w:rPr>
        <w:t>रोक्नुहोस् र आफ्नो टोलीसँग छलफल गर्नुहोस्: तपाईंको संस्कृतिमा मानिसहरूले गलत अपेक्षाहरूलाई कसरी सच्याउँछन्?</w:t>
      </w:r>
    </w:p>
    <w:p>
      <w:pPr/>
      <w:r>
        <w:rPr>
          <w:lang w:val="ne_NP" w:bidi="ne_NP"/>
        </w:rPr>
      </w:r>
      <w:r>
        <w:rPr>
          <w:lang w:val="ne_NP" w:bidi="ne_NP"/>
        </w:rPr>
        <w:t>यो कथा कुलीन जन्म भएको मानिस वा महत्त्वपूर्ण परिवारको मानिसको बारेमा हो। त्यो मानिसले आफ्नो गृहनगरबाट टाढाको देशमा यात्रा गर्ने योजना बनाउँछ। त्यो मानिस आफ्नो देशको राजा हुने अधिकार प्राप्त गर्न यात्रा गरिरहेको थियो। सन्दर्भले संकेत गर्छ कि सम्राट वा अन्य राजाहरूमाथि शासन गर्ने उच्च राजाले कुलीनलाई यो अधिकार दिने गर्दथे। एक पटक राजाको रूपमा अधिकार प्राप्त गरेपछि, ती मानिस शासन गर्न आफ्नो देशमा फर्कने थिए। त्यो मानिसले आफ्ना दस नोकरहरू वा दासहरूलाई जानुअघि निर्देशनहरू दिन्छ। तिनीहरू सायद अन्य नोकरहरूका अगुवाहरू थिए र तिनीहरूलाई पैसा र व्यापारका मामिलाहरू कसरी व्यवस्थापन गर्ने भन्ने थाहा थियो। त्यो मानिसले १० जना नोकरहरू प्रत्येकलाई एक मिना दिन्छ। मिना भनेको एक ग्रीक सिक्का हो जसको मूल्य एक कामदारले १०० दिनमा कमाउने ज्याला बराबर हुन्छ। १० मिनाको मूल्य लगभग तीन वर्षको काम बराबर हुन्थ्यो। त्यो मानिसले नोकरहरूलाई "आफ्नो पैसालाई काममा लगाउन" भन्छ। यसको अर्थ उनीहरूले यसको प्रयोग गरेर उसको लागि अझ धेरै पैसा कमाऊन् भन्ने उनी चाहन्छन्। पैसा अझै त्यो मानिसकै थियो र नोकरहरूले जे-जति नाफा कमाएका थिए, त्यो ऊ फर्किँदा उसैलाई दिइने थियो।</w:t>
      </w:r>
    </w:p>
    <w:p>
      <w:pPr/>
      <w:r>
        <w:rPr>
          <w:lang w:val="ne_NP" w:bidi="ne_NP"/>
        </w:rPr>
      </w:r>
      <w:r>
        <w:rPr>
          <w:lang w:val="ne_NP" w:bidi="ne_NP"/>
        </w:rPr>
        <w:t>रोक्नुहोस् र आफ्नो टोलीसँग छलफल गर्नुहोस्: तपाईंले आफ्नो संस्कृतिमा बढी पैसा बनाउन कसरी लगानी वा पैसा प्रयोग गर्नुहुन्छ?</w:t>
      </w:r>
    </w:p>
    <w:p>
      <w:pPr/>
      <w:r>
        <w:rPr>
          <w:lang w:val="ne_NP" w:bidi="ne_NP"/>
        </w:rPr>
      </w:r>
      <w:r>
        <w:rPr>
          <w:lang w:val="ne_NP" w:bidi="ne_NP"/>
        </w:rPr>
        <w:t>तर त्यस कुलीन व्यक्तिका देशवासीहरू, जसमाथि उनले फर्केर आएपछि शासन गर्ने थिए, उनलाई राजा बनाउन चाहँदैनथे। तिनीहरूले उहाँलाई राजाको रूपमा घृणा गरे वा अस्वीकार गरे। नागरिकहरूले आधिकारिक सन्देश दिन एउटा प्रतिनिधिमण्डल वा मानिसहरूको समूहलाई पठाउँछन्। तिनीहरूले उच्च राजालाई भन्छन् कि उनीहरू कुलीनलाई आफ्नो राजा बनाउन चाहँदैनन्। तर कुलीन व्यक्ति जस्तो भएपनि राजाको रूपमा शासन गर्न आफ्नो देशमा फर्किन्छ। राजाले आफ्ना १० जना सेवकहरूलाई आफ्नो पैसाबाट कस्तो लाभ पाएका थिए भन्ने कुरा सुन्न बोलाउँछन्। सबै नोकरहरूले उहाँलाई "महोदय" वा "मालिक" भन्छन्।</w:t>
      </w:r>
    </w:p>
    <w:p>
      <w:pPr/>
      <w:r>
        <w:rPr>
          <w:lang w:val="ne_NP" w:bidi="ne_NP"/>
        </w:rPr>
      </w:r>
      <w:r>
        <w:rPr>
          <w:lang w:val="ne_NP" w:bidi="ne_NP"/>
        </w:rPr>
        <w:t>पहिलो नोकरले राजाले उसलाई दिएको पैसाको दस गुणा कमाए। राजाले नोकरको प्रशंसा गर्छन् र उनलाई १० शहरहरूको शासक बनाउँछन्। राजाले यो गर्छन् किनभने नोकरले राजाको पैसा जस्तै सानो कुरामा आफूमाथि भरोसा गर्न सकिन्छ भनेर प्रदर्शन गरेको छ। दोस्रो नोकरले आफूलाई राजाले दिएको भन्दा पाँच गुणा बढी पैसा कमायो। राजाले दोस्रो नोकरलाई स्वीकार गरे र उसलाई पाँच शहरहरूको शासक बनाए। तर तेस्रो नोकरले राजाले उसलाई मूल रूपमा दिएको पैसा फिर्ता दिए। पैसालाई लगानी गर्नुको सट्टा, नोकरले यसलाई एउटा कपडामा पोको पारेर राख्यो। आफूले मिना गुमाएमा राजाले के गर्लान् भन्ने कुराले आफू डराएको नोकरले बतायो। नोकरले राजालाई कठोर मानिस भन्छ, जसको अर्थ उनी कठोर थिए र आफ्ना नोकरहरूले उहाँले भन्नुभएको कुरा ठ्याक्कै गर्नेछ भन्ने आशा गरे। नोकरले एउटै कुरा बुझाउन दुई बयान प्रयोग गर्छ। "तपाईंले नरोप्नुभएको कुरा काट्नुहुन्छ" को अर्थ राजाले अरूले गरेको कडा परिश्रमबाट लाभ प्राप्त गर्छन्। नोकरले राजा लोभी छ भनेर संकेत गर्छ।</w:t>
      </w:r>
    </w:p>
    <w:p>
      <w:pPr/>
      <w:r>
        <w:rPr>
          <w:lang w:val="ne_NP" w:bidi="ne_NP"/>
        </w:rPr>
      </w:r>
      <w:r>
        <w:rPr>
          <w:lang w:val="ne_NP" w:bidi="ne_NP"/>
        </w:rPr>
        <w:t>रोक्नुहोस् र आफ्नो टोलीसँग छलफल गर्नुहोस्: तपाईंको संस्कृतिमा दायित्व पूरा नगरेको व्यक्तिको कथा सुनाउनुहोस्। नतिजाहरू के थिए?</w:t>
      </w:r>
    </w:p>
    <w:p>
      <w:pPr/>
      <w:r>
        <w:rPr>
          <w:lang w:val="ne_NP" w:bidi="ne_NP"/>
        </w:rPr>
      </w:r>
      <w:r>
        <w:rPr>
          <w:lang w:val="ne_NP" w:bidi="ne_NP"/>
        </w:rPr>
        <w:t>राजाले नोकरलाई दुष्ट भन्छन् र नोकर सजायको योग्य छ कि छैन भनेर निर्णय गर्न उनले नोकरकै शब्दहरू प्रयोग गर्नेछन् भनेर भन्छन्। राजाले नोकरको शब्दहरू नै प्रयोग गर्छन्। उहाँले जवाफ पाउने आशा नगरेको प्रश्न सोध्नका लागि आफूलाई "कठोर मानिस" भन्छन्। यसको अर्थ राजाले नोकरले आफ्नो बारेमा भनेको कुरामा सहमत भए भन्ने होइन। तर यदि नोकरले साँच्चै मालिकलाई कठोर मानिस हो भन्ने विश्वास गर्थ्यो भने उनी आफ्नो मालिकका आज्ञाहरू पालन गर्न अझ होशियार हुनुपर्ने थियो। राजाले नोकरले आफ्नो पैसा किन जम्मा गरेन भनेर सोध्छन्। यो नोकरलाई हप्काउने र उसले के गर्नुपर्ने थियो भनेर औंल्याउने तरिका थियो। "पैसा जम्मा गर्नु" भन्नाले त्यस्तो व्यक्तिलाई जनाउँछ जसले समयसँगै ब्याज वा नाफा कमाउनका लागि आफ्नो पैसा ऋणदाताकहाँ राख्न सक्छ। त्यसपछि ऋणीले आफ्नो पैसा अर्को व्यक्तिलाई ऋण दिन्थ्यो र उच्च ब्याज शुल्क माग्थ्यो। यस तरिकाले, व्यक्तिको पैसा समयसँगै जम्मा हुन्छ वा नाफा कमाउँछ। तर नोकरले यो गरेनन्।</w:t>
      </w:r>
    </w:p>
    <w:p>
      <w:pPr/>
      <w:r>
        <w:rPr>
          <w:lang w:val="ne_NP" w:bidi="ne_NP"/>
        </w:rPr>
      </w:r>
      <w:r>
        <w:rPr>
          <w:lang w:val="ne_NP" w:bidi="ne_NP"/>
        </w:rPr>
        <w:t>राजाले आफ्ना अन्य नोकरहरूलाई आफ्नो पैसा लगानी नगर्ने नोकरबाट त्यो मिना लैजान भन्छन्। राजाले तिनीहरूलाई त्यो मिना १० मिना कमाउने नोकरलाई दिन भन्छन्। नोकरले सायद अन्य १० मिनासँग त्यो मिनालाई राजालाई अझ बढी पैसा बनाउन प्रयोग गर्नेछ। नोकरहरूले विनम्रतापूर्वक आपत्ति जनाउँछन् र राजाले चाहेको कुरा उचित छैन भन्छन् किनभने त्यस नोकरसँग पहिले नै अन्य कुनै पनि नोकरको तुलनामा बढी पैसाको जिम्मेवारी थियो। राजाले एउटा हितोपदेश वा बुद्धिमानी भनाइको साथ जवाफ दिन्छ, जुन विभिन्न सन्दर्भहरूमा विभिन्न तरिकाले प्रयोग गर्न सकिन्छ। उहाँ भन्नुहुन्छ, "जससँग छ, उसलाई अझ बढी दिइनेछ।" यसले आफूले गरेका कामबाट राम्रो नतिजा पाउने मानिसहरूलाई जनाउँछ। यस सन्दर्भमा, आफ्ना सिक्काहरू जिम्मेवारीपूर्वक प्रयोग गर्ने नोकरहरूलाई पुरस्कृत गरिएको थियो। जब राजाले भन्छन्, " जो सँग केहि छैन उनीहरूसँग भएको कुरा पनि खोसिने छ" केहिपनि भन्नाले थोरै कुरा भएको व्यक्तिलाई जनाउँछ। मालिक भन्नुको अर्थ यदि कुनै व्यक्तिले आफूले प्राप्त गरेको कुराबाट राम्रो नतिजा प्राप्त गर्दैन भने मालिकले आफूले प्राप्त गरेको कुरा खोस्नेछन्।</w:t>
      </w:r>
    </w:p>
    <w:p>
      <w:pPr/>
      <w:r>
        <w:rPr>
          <w:lang w:val="ne_NP" w:bidi="ne_NP"/>
        </w:rPr>
      </w:r>
      <w:r>
        <w:rPr>
          <w:lang w:val="ne_NP" w:bidi="ne_NP"/>
        </w:rPr>
        <w:t>त्यसपछि राजाले उनलाई राजाको रूपमा नचाहने नागरिकहरूलाई सम्बोधन गर्छन्। राजाले आफ्ना मानिसहरूलाई उनका शत्रुहरूलाई उहाँकहाँ ल्याउन आज्ञा दिए। राजा आफ्ना मानिसहरूले आफ्ना शत्रुहरूलाई उहाँकै उपस्थितिमा मारून् भन्ने चाहन्थे। त्यो समयमा, राजाहरूले प्राय: आफ्ना मानिसहरूलाई राजाको उपस्थितिमा आफ्ना शत्रुहरूलाई मार्न भन्थे।</w:t>
      </w:r>
    </w:p>
    <w:p>
      <w:pPr/>
      <w:r>
        <w:rPr>
          <w:lang w:val="ne_NP" w:bidi="ne_NP"/>
        </w:rPr>
      </w:r>
      <w:r>
        <w:rPr>
          <w:lang w:val="ne_NP" w:bidi="ne_NP"/>
        </w:rPr>
        <w:t>कुलीनजस्तै येशू टाढा जाँदै हुनुहुन्थ्यो र परमेश्वरले उहाँलाई राजा नबनाएसम्म फर्किने छैन। येशूले दृष्टान्तद्वारा आफ्ना चेलाहरूलाई उहाँ नभएको समयमा उहाँको विश्वासयोग्य सेवा गर्न र उहाँले तिनीहरूलाई दिनुभएको जुनसुकै कुरा प्रयोग गरेर उहाँको महिमा गर्न सिकाउनुहुन्छ।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येशूले जखायससँग भर्खरै कुरा गर्नुभयो। उहाँ अझै यरूशलेमतिर जाँदै हुनुहुन्छ। मानिसहरूले येशूले परमेश्वरको राज्य चाँडै स्थापित गर्नुहुनेछ भन्ने आशा गर्छन्। येशूले तिनीहरूको सोच सच्याउन एउटा दृष्टान्त सुनाउनुहुन्छ।</w:t>
      </w:r>
    </w:p>
    <w:p>
      <w:pPr/>
      <w:r>
        <w:rPr>
          <w:lang w:val="ne_NP" w:bidi="ne_NP"/>
        </w:rPr>
      </w:r>
      <w:r>
        <w:rPr>
          <w:b/>
          <w:lang w:val="ne_NP" w:bidi="ne_NP"/>
        </w:rPr>
        <w:t>दोस्रो दृश्य:</w:t>
      </w:r>
      <w:r>
        <w:rPr>
          <w:lang w:val="ne_NP" w:bidi="ne_NP"/>
        </w:rPr>
        <w:t xml:space="preserve"> येशूले दृष्टान्त सुरु गर्नुहुन्छ। कुलीनले आफ्नो देशमा राजा हुन छोड्ने योजना गर्छन्। उहाँले आफ्ना १० नोकरहरूलाई निर्देशनहरू दिनुहुन्छ। उहाँ टाढा हुँदा तिनीहरूले आफ्नो पैसा लगानी गरून् भन्ने उनी चाहन्छन्। कुलीन व्यक्ति जान्छ, तर उनको देशका मानिसहरूले उहाँलाई राजाको रूपमा नचाहँदा भनेर उच्च राजाकहाँ एउटा प्रतिनिधिमण्डल पठाउँछन्।</w:t>
      </w:r>
    </w:p>
    <w:p>
      <w:pPr/>
      <w:r>
        <w:rPr>
          <w:lang w:val="ne_NP" w:bidi="ne_NP"/>
        </w:rPr>
      </w:r>
      <w:r>
        <w:rPr>
          <w:b/>
          <w:lang w:val="ne_NP" w:bidi="ne_NP"/>
        </w:rPr>
        <w:t>तेस्रो दृश्य:</w:t>
      </w:r>
      <w:r>
        <w:rPr>
          <w:lang w:val="ne_NP" w:bidi="ne_NP"/>
        </w:rPr>
        <w:t xml:space="preserve"> नोकरहरूले कुलीनले तिनीहरूलाई दिएको पैसाले विभिन्न कुराहरू गर्छन्। एक नोकरले १० गुणा बढी कमाउँछ। अर्को नोकरले ५ गुणा बढी कमाउँछ। अर्को नोकरले सिक्कालाई लुगामा लुकाउँछ र पैसालाई केही गर्दैन।</w:t>
      </w:r>
    </w:p>
    <w:p>
      <w:pPr/>
      <w:r>
        <w:rPr>
          <w:lang w:val="ne_NP" w:bidi="ne_NP"/>
        </w:rPr>
      </w:r>
      <w:r>
        <w:rPr>
          <w:b/>
          <w:lang w:val="ne_NP" w:bidi="ne_NP"/>
        </w:rPr>
        <w:t>चौथो दृश्य:</w:t>
      </w:r>
      <w:r>
        <w:rPr>
          <w:lang w:val="ne_NP" w:bidi="ne_NP"/>
        </w:rPr>
        <w:t xml:space="preserve"> कुलीन व्यक्ति राजाको रूपमा फर्किन्छ। उहाँले सिक्काबाट नाफा कमाउने दुई नोकरहरूलाई इनाम दिनुहुन्छ। उहाँले सिक्का लुकाउने नोकरलाई दुष्ट भन्नुहुन्छ। उहाँले सबैभन्दा बढी नाफा कमाउने नोकरलाई दुष्ट नोकरको सिक्का दिनुहुन्छ। राजाले आफ्ना सिपाहीहरूलाई आफ्ना शत्रुहरूलाई आफ्नो अगाडि मार्न आज्ञा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कुलीन</w:t>
      </w:r>
    </w:p>
    <w:p>
      <w:pPr>
        <w:pStyle w:val="ListBullet"/>
        <w:spacing w:line="240" w:lineRule="auto"/>
        <w:ind w:left="720"/>
      </w:pPr>
      <w:r>
        <w:rPr>
          <w:lang w:val="ne_NP" w:bidi="ne_NP"/>
        </w:rPr>
      </w:r>
      <w:r>
        <w:rPr>
          <w:lang w:val="ne_NP" w:bidi="ne_NP"/>
        </w:rPr>
        <w:t>१० नोकरहरू</w:t>
      </w:r>
    </w:p>
    <w:p>
      <w:pPr>
        <w:pStyle w:val="ListBullet"/>
        <w:spacing w:line="240" w:lineRule="auto"/>
        <w:ind w:left="720"/>
      </w:pPr>
      <w:r>
        <w:rPr>
          <w:lang w:val="ne_NP" w:bidi="ne_NP"/>
        </w:rPr>
      </w:r>
      <w:r>
        <w:rPr>
          <w:lang w:val="ne_NP" w:bidi="ne_NP"/>
        </w:rPr>
        <w:t>१० गुणा बढी कमाउने नोकर</w:t>
      </w:r>
    </w:p>
    <w:p>
      <w:pPr>
        <w:pStyle w:val="ListBullet"/>
        <w:spacing w:line="240" w:lineRule="auto"/>
        <w:ind w:left="720"/>
      </w:pPr>
      <w:r>
        <w:rPr>
          <w:lang w:val="ne_NP" w:bidi="ne_NP"/>
        </w:rPr>
      </w:r>
      <w:r>
        <w:rPr>
          <w:lang w:val="ne_NP" w:bidi="ne_NP"/>
        </w:rPr>
        <w:t>५ गुणा बढी कमाउने नोकर</w:t>
      </w:r>
    </w:p>
    <w:p>
      <w:pPr>
        <w:pStyle w:val="ListBullet"/>
        <w:spacing w:line="240" w:lineRule="auto"/>
        <w:ind w:left="720"/>
      </w:pPr>
      <w:r>
        <w:rPr>
          <w:lang w:val="ne_NP" w:bidi="ne_NP"/>
        </w:rPr>
      </w:r>
      <w:r>
        <w:rPr>
          <w:lang w:val="ne_NP" w:bidi="ne_NP"/>
        </w:rPr>
        <w:t>सिक्का लुकाउने नोकर</w:t>
      </w:r>
    </w:p>
    <w:p>
      <w:pPr>
        <w:pStyle w:val="ListBullet"/>
        <w:spacing w:line="240" w:lineRule="auto"/>
        <w:ind w:left="720"/>
      </w:pPr>
      <w:r>
        <w:rPr>
          <w:lang w:val="ne_NP" w:bidi="ne_NP"/>
        </w:rPr>
      </w:r>
      <w:r>
        <w:rPr>
          <w:lang w:val="ne_NP" w:bidi="ne_NP"/>
        </w:rPr>
        <w:t>शत्रुहरू</w:t>
      </w:r>
    </w:p>
    <w:p>
      <w:pPr>
        <w:pStyle w:val="ListBullet"/>
        <w:spacing w:line="240" w:lineRule="auto"/>
        <w:ind w:left="720"/>
      </w:pPr>
      <w:r>
        <w:rPr>
          <w:lang w:val="ne_NP" w:bidi="ne_NP"/>
        </w:rPr>
      </w:r>
      <w:r>
        <w:rPr>
          <w:lang w:val="ne_NP" w:bidi="ne_NP"/>
        </w:rPr>
        <w:t>प्रतिनिधिमण्डल</w:t>
      </w:r>
    </w:p>
    <w:p>
      <w:pPr>
        <w:pStyle w:val="ListBullet"/>
        <w:spacing w:line="240" w:lineRule="auto"/>
        <w:ind w:left="720"/>
      </w:pPr>
      <w:r>
        <w:rPr>
          <w:lang w:val="ne_NP" w:bidi="ne_NP"/>
        </w:rPr>
      </w:r>
      <w:r>
        <w:rPr>
          <w:lang w:val="ne_NP" w:bidi="ne_NP"/>
        </w:rPr>
        <w:t>सम्राट (उच्च राजा)</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महत्त्वपूर्ण कुरा हो कि यस क्षणमा येशू कहाँ हुनुहुन्छ भन्ने कुरा हामी निश्चित छैनौं। धेरै मानिसहरूले येशूलाई पछ्याइरहेका छन् र उहाँ यरूशलेम जाँदै हुनुहुन्छ भन्ने कुरा सबैलाई थाहा छ भनेर हामी जान्दछौ। येशूले आफ्नो राज्य चाँडै सुरु गर्नुहुनेछ भन्ने तिनीहरूले आशा गर्छन्। येशूले आफ्ना चेलाहरूलाई आफू मर्नका लागि यरूशलेम जाँदै हुनुहुन्थ्यो भनेर पहिले धेरै पटक भन्नुभएको थियो। तर चेलाहरूले यो कुरा बुझेनन्।</w:t>
      </w:r>
    </w:p>
    <w:p>
      <w:pPr/>
      <w:r>
        <w:rPr>
          <w:lang w:val="ne_NP" w:bidi="ne_NP"/>
        </w:rPr>
      </w:r>
      <w:r>
        <w:rPr>
          <w:lang w:val="ne_NP" w:bidi="ne_NP"/>
        </w:rPr>
        <w:t>यो सम्झनु महत्त्वपूर्ण छ कि येशूले मानिसहरूको विचारहरूको जवाफ दिन एउटा कथा वा दृष्टान्त सुनाउनुहुन्छ। येशू यरूशलेम पुग्दा परमेश्वरको राज्य सुरु गर्नुहुनेछ वा स्थापित गर्नुहुनेछ भन्ने मानिसहरूले अनुमान गरे। तर येशूले यस विचारसँग विपरीत हुने एउटा कथा सुनाउनुहुन्छ। यो कथा एउटा त्यस्तो मानिसको बारेमा हो, जो आफ्ना मानिसहरूकहाँ फर्किनुअघि राजा बन्न केही समयको लागि टाढा जानुपर्ने हुन्छ।</w:t>
      </w:r>
    </w:p>
    <w:p>
      <w:pPr/>
      <w:r>
        <w:rPr>
          <w:lang w:val="ne_NP" w:bidi="ne_NP"/>
        </w:rPr>
      </w:r>
      <w:r>
        <w:rPr>
          <w:lang w:val="ne_NP" w:bidi="ne_NP"/>
        </w:rPr>
        <w:t>यो सम्झनु महत्त्वपूर्ण छ कि ती कुलीन व्यक्तिले आफ्नो देश छोडेर जानुपरेको थियो ताकि उनीभन्दा बढी अधिकार भएको व्यक्तिले उनलाई राजाको रूपमा अभिषेक गर्न सकून्।</w:t>
      </w:r>
    </w:p>
    <w:p>
      <w:pPr/>
      <w:r>
        <w:rPr>
          <w:lang w:val="ne_NP" w:bidi="ne_NP"/>
        </w:rPr>
      </w:r>
      <w:r>
        <w:rPr>
          <w:lang w:val="ne_NP" w:bidi="ne_NP"/>
        </w:rPr>
        <w:t>यो सम्झनु महत्त्वपूर्ण छ कि कुलीन व्यक्ति आफ्ना नोकरहरूका मालिक थिए, त्यसैले उहाँले तिनीहरूलाई दिनुभएको पैसा अझै पनि उहाँकै थियो।</w:t>
      </w:r>
    </w:p>
    <w:p>
      <w:pPr/>
      <w:r>
        <w:rPr>
          <w:lang w:val="ne_NP" w:bidi="ne_NP"/>
        </w:rPr>
      </w:r>
      <w:r>
        <w:rPr>
          <w:lang w:val="ne_NP" w:bidi="ne_NP"/>
        </w:rPr>
        <w:t>एकै समयमा धेरै कुराहरू भइरहेका छन् भनेर सम्झनु महत्त्वपूर्ण छ। राजा सम्राटकहाँ जान्छ, नागरिकहरूले सम्राटकहाँ एउटा प्रतिनिधिमण्डल पठाउँछन्, र नोकरहरूले आफ्नो मिनालाई नाफा कमाउन प्रयोग गर्न थाल्छन्, जबकि एक नोकरले आफ्नो मिना लुगामा राख्छ।</w:t>
      </w:r>
    </w:p>
    <w:p>
      <w:pPr/>
      <w:r>
        <w:rPr>
          <w:lang w:val="ne_NP" w:bidi="ne_NP"/>
        </w:rPr>
      </w:r>
      <w:r>
        <w:rPr>
          <w:lang w:val="ne_NP" w:bidi="ne_NP"/>
        </w:rPr>
        <w:t>यो सम्झनु महत्त्वपूर्ण छ कि राजाले दुष्ट नोकरका शब्दहरूलाई जवाफ पाउने आशा नगर्ने प्रश्नको रूपमा प्रयोग गर्छन्। राजाले यो कुरा संकेत गर्न यो प्रश्न प्रयोग गर्छन् कि यदि नोकरले आफूलाई कठोर मानिस ठान्दछ भने, उसले उहाँका आज्ञाहरू पालन गर्ने थियो।</w:t>
      </w:r>
    </w:p>
    <w:p>
      <w:pPr/>
      <w:r>
        <w:rPr>
          <w:lang w:val="ne_NP" w:bidi="ne_NP"/>
        </w:rPr>
      </w:r>
      <w:r>
        <w:rPr>
          <w:lang w:val="ne_NP" w:bidi="ne_NP"/>
        </w:rPr>
        <w:t>यो सम्झनु महत्त्वपूर्ण छ कि जब कुलीनले "जसको केही छैन, उनीहरूसँग भएको कुरा पनि उनीहरूबाटै लिइनेछ" भन्नुहुन्छ, यो एउटा विरोधाभासी भनाइ हो। कसैसँग नभएको कुरा तपाईंले लिन सक्नुहुन्न। कुलीन व्यक्तिले भन्न खोज्नुभएको कुरा यो हो कि कुनै व्यक्तिसँग केही पनि छैन जस्तो लागे तापनि ऊसँग भएको थोरै कुरा पनि उहाँले लिनुहुनेछ।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कुलीन</w:t>
      </w:r>
    </w:p>
    <w:p>
      <w:pPr>
        <w:pStyle w:val="ListBullet"/>
        <w:spacing w:line="240" w:lineRule="auto"/>
        <w:ind w:left="720"/>
      </w:pPr>
      <w:r>
        <w:rPr>
          <w:lang w:val="ne_NP" w:bidi="ne_NP"/>
        </w:rPr>
      </w:r>
      <w:r>
        <w:rPr>
          <w:lang w:val="ne_NP" w:bidi="ne_NP"/>
        </w:rPr>
        <w:t>१० नोकरहरू</w:t>
      </w:r>
    </w:p>
    <w:p>
      <w:pPr>
        <w:pStyle w:val="ListBullet"/>
        <w:spacing w:line="240" w:lineRule="auto"/>
        <w:ind w:left="720"/>
      </w:pPr>
      <w:r>
        <w:rPr>
          <w:lang w:val="ne_NP" w:bidi="ne_NP"/>
        </w:rPr>
      </w:r>
      <w:r>
        <w:rPr>
          <w:lang w:val="ne_NP" w:bidi="ne_NP"/>
        </w:rPr>
        <w:t>१० गुणा बढी कमाउने नोकर</w:t>
      </w:r>
    </w:p>
    <w:p>
      <w:pPr>
        <w:pStyle w:val="ListBullet"/>
        <w:spacing w:line="240" w:lineRule="auto"/>
        <w:ind w:left="720"/>
      </w:pPr>
      <w:r>
        <w:rPr>
          <w:lang w:val="ne_NP" w:bidi="ne_NP"/>
        </w:rPr>
      </w:r>
      <w:r>
        <w:rPr>
          <w:lang w:val="ne_NP" w:bidi="ne_NP"/>
        </w:rPr>
        <w:t>५ गुणा बढी कमाउने नोकर</w:t>
      </w:r>
    </w:p>
    <w:p>
      <w:pPr>
        <w:pStyle w:val="ListBullet"/>
        <w:spacing w:line="240" w:lineRule="auto"/>
        <w:ind w:left="720"/>
      </w:pPr>
      <w:r>
        <w:rPr>
          <w:lang w:val="ne_NP" w:bidi="ne_NP"/>
        </w:rPr>
      </w:r>
      <w:r>
        <w:rPr>
          <w:lang w:val="ne_NP" w:bidi="ne_NP"/>
        </w:rPr>
        <w:t>सिक्का लुकाउने नोकर</w:t>
      </w:r>
    </w:p>
    <w:p>
      <w:pPr>
        <w:pStyle w:val="ListBullet"/>
        <w:spacing w:line="240" w:lineRule="auto"/>
        <w:ind w:left="720"/>
      </w:pPr>
      <w:r>
        <w:rPr>
          <w:lang w:val="ne_NP" w:bidi="ne_NP"/>
        </w:rPr>
      </w:r>
      <w:r>
        <w:rPr>
          <w:lang w:val="ne_NP" w:bidi="ne_NP"/>
        </w:rPr>
        <w:t>शत्रुहरू</w:t>
      </w:r>
    </w:p>
    <w:p>
      <w:pPr>
        <w:pStyle w:val="ListBullet"/>
        <w:spacing w:line="240" w:lineRule="auto"/>
        <w:ind w:left="720"/>
      </w:pPr>
      <w:r>
        <w:rPr>
          <w:lang w:val="ne_NP" w:bidi="ne_NP"/>
        </w:rPr>
      </w:r>
      <w:r>
        <w:rPr>
          <w:lang w:val="ne_NP" w:bidi="ne_NP"/>
        </w:rPr>
        <w:t>प्रतिनिधिमण्डल</w:t>
      </w:r>
    </w:p>
    <w:p>
      <w:pPr>
        <w:pStyle w:val="ListBullet"/>
        <w:spacing w:line="240" w:lineRule="auto"/>
        <w:ind w:left="720"/>
      </w:pPr>
      <w:r>
        <w:rPr>
          <w:lang w:val="ne_NP" w:bidi="ne_NP"/>
        </w:rPr>
      </w:r>
      <w:r>
        <w:rPr>
          <w:lang w:val="ne_NP" w:bidi="ne_NP"/>
        </w:rPr>
        <w:t>सम्राट (उच्च राजा)</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मानिसहरू उत्साहित भएको अभिनय गर्ने कुरा सुनिश्चित गर्नुहोस् किनभने येशू यरूशलेम नजिकै हुनुहुन्छ।</w:t>
      </w:r>
    </w:p>
    <w:p>
      <w:pPr/>
      <w:r>
        <w:rPr>
          <w:lang w:val="ne_NP" w:bidi="ne_NP"/>
        </w:rPr>
      </w:r>
      <w:r>
        <w:rPr>
          <w:lang w:val="ne_NP" w:bidi="ne_NP"/>
        </w:rPr>
        <w:t>टोलीले येशूले आफ्ना चेलाहरूलाई सिकाउँदै गरेको र भीडले उहाँलाई पछ्याएको अभिनय गर्ने कुरा सुनिश्चित गर्नुहोस्।</w:t>
      </w:r>
    </w:p>
    <w:p>
      <w:pPr/>
      <w:r>
        <w:rPr>
          <w:lang w:val="ne_NP" w:bidi="ne_NP"/>
        </w:rPr>
      </w:r>
      <w:r>
        <w:rPr>
          <w:lang w:val="ne_NP" w:bidi="ne_NP"/>
        </w:rPr>
        <w:t>टोलीले दुई नोकरहरूले राम्रो व्यापार कुराकानी गरिरहेका र आफ्नो मिनाबाट नाफा कमाएको अभिनय गर्ने कुरा सुनिश्चित गर्नुहोस्। अर्को नोकरले आफ्नो सिक्का लुगामा राखेर त्यससँग केही नगरेको अभिनय गर्नुहोस्।</w:t>
      </w:r>
    </w:p>
    <w:p>
      <w:pPr/>
      <w:r>
        <w:rPr>
          <w:lang w:val="ne_NP" w:bidi="ne_NP"/>
        </w:rPr>
      </w:r>
      <w:r>
        <w:rPr>
          <w:lang w:val="ne_NP" w:bidi="ne_NP"/>
        </w:rPr>
        <w:t>राजा सम्राटलाई भेट्न जाँदा टोलीले नोकरका कार्यहरूको अभिनय गर्ने कुरा सुनिश्चित गर्नुहोस्। त्यही समयमा, नागरिकहरूले सम्राटकहाँ एउटा प्रतिनिधिमण्डल पठाएको अभिनय गर्नुहोस्। सम्राटले प्रतिनिधिमण्डलका कुराहरूलाई बेवास्ता गरेको र कुलीन व्यक्तिलाई राजा बनाएको अभिनय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यरूशलेम नजिकै हुनुभएकोले मानिसहरू उत्साहित भएको अभिनय गर्नुहोस्। उहाँ नयाँ राज्य सुरु गरेर राजा बन्ने क्रममा हुनुभएको छ भन्ने तिनीहरूले सोच्छन्। येशूले उहाँलाई पछ्याउने मानिसहरूलाई सिकाउन थाल्नुहुन्छ। उहाँले एउटा दृष्टान्त सुनाउनुहुन्छ।</w:t>
      </w:r>
    </w:p>
    <w:p>
      <w:pPr/>
      <w:r>
        <w:rPr>
          <w:lang w:val="ne_NP" w:bidi="ne_NP"/>
        </w:rPr>
      </w:r>
      <w:r>
        <w:rPr>
          <w:lang w:val="ne_NP" w:bidi="ne_NP"/>
        </w:rPr>
        <w:t>अब येशूले कथा भनेको अभिनय गर्नुहोस्। कुलीनले राजा हुन यात्रा गर्नुपर्छ। उहाँले आफ्ना १० नोकरहरूलाई पैसा दिनुहुन्छ र त्यसलाई के गर्ने भनेर तिनीहरूलाई भन्नुहुन्छ। त्यसपछि उनी जान्छन्।</w:t>
      </w:r>
    </w:p>
    <w:p>
      <w:pPr/>
      <w:r>
        <w:rPr>
          <w:lang w:val="ne_NP" w:bidi="ne_NP"/>
        </w:rPr>
      </w:r>
      <w:r>
        <w:rPr>
          <w:lang w:val="ne_NP" w:bidi="ne_NP"/>
        </w:rPr>
        <w:t>अभिनय रोक्नुहोस्: नोकरहरूको भूमिका खेल्ने कलाकारलाई सोध्नुहोस्, "तपाईंलाई कस्तो महसुस भइरहेको छ?" तपाईंले यस्ता कुराहरू सुन्न सक्नुहुन्छ, "मालिक टाढा हुँदा आफ्नो पैसाको हेरचाह गर्न मबाट रोजेकोले म सम्मानित भएको छु," "म दृढ भए। "म विश्वासी हुन र मालिकलाई राम्रो नाफा कमाउन चाहन्छु," र "म अटल हुन चाहन्छु।" कडा परिश्रम गरेर मलाई फाइदा हुँदैन किनकि यो जे भएपनि मालिककै पैसा हो। " कतै उहाँले मलाई सजाय दिनुहुन्छ कि भनेर म यो सिक्का गुमाउन चाहन्नँ," नाटक फेरि सुरु गर्नुहोस्।</w:t>
      </w:r>
    </w:p>
    <w:p>
      <w:pPr/>
      <w:r>
        <w:rPr>
          <w:lang w:val="ne_NP" w:bidi="ne_NP"/>
        </w:rPr>
      </w:r>
      <w:r>
        <w:rPr>
          <w:lang w:val="ne_NP" w:bidi="ne_NP"/>
        </w:rPr>
        <w:t>कुलीनले यात्रा गरेर सम्राटकहाँ आइपुगेको अभिनय गर्नुहोस्। एउटा प्रतिनिधिमण्डल आइपुग्छ र सम्राटलाई भन्छन् कि नागरिकहरूले त्यो कुलीन व्यक्तिलाई राजाको रूपमा चाहँदैनन्।</w:t>
      </w:r>
    </w:p>
    <w:p>
      <w:pPr/>
      <w:r>
        <w:rPr>
          <w:lang w:val="ne_NP" w:bidi="ne_NP"/>
        </w:rPr>
      </w:r>
      <w:r>
        <w:rPr>
          <w:lang w:val="ne_NP" w:bidi="ne_NP"/>
        </w:rPr>
        <w:t>अभिनय रोक्नुहोस्: कुलीन व्यक्तिको भूमिका खेल्ने कलाकारलाई सोध्नुहोस्, "तपाईंलाई कस्तो महसुस भइरहेको छ?" तपाईंले यस्तो कुरा सुन्न सक्नुहुन्छ, "निराश भएको छु" तिनीहरूले मलाई किन स्वीकार गर्दैनन्?" "लज्जित छु।" "मेरा मानिसहरूले यसरी व्यवहार गरेको सम्राटले देखिरहनुभएको छ भन्ने म विश्वास गर्न सक्दिन," र "क्रुद्ध।" म फर्केपछि मेरा शत्रुहरूलाई के हुन्छ भनेर म तिनीहरूलाई देखाउनेछु।" नाटक फेरि सुरु गर्नुहोस्।</w:t>
      </w:r>
    </w:p>
    <w:p>
      <w:pPr/>
      <w:r>
        <w:rPr>
          <w:lang w:val="ne_NP" w:bidi="ne_NP"/>
        </w:rPr>
      </w:r>
      <w:r>
        <w:rPr>
          <w:lang w:val="ne_NP" w:bidi="ne_NP"/>
        </w:rPr>
        <w:t>कुलीन व्यक्ति राजाको रूपमा आफ्नो देशमा फर्किएको अभिनय गर्नुहोस्। तीन नोकरहरूले आफ्नो मिनालाई के गरे भनेर उनलाई भन्छन्। राजाले दुई नोकरहरूलाई शहरहरूको जिम्मा दिन्छन्। राजाले दुष्ट नोकरको मिना लिन्छन् र १० गुणा बढी कमाउने नोकरलाई यो दिन्छन्।</w:t>
      </w:r>
    </w:p>
    <w:p>
      <w:pPr/>
      <w:r>
        <w:rPr>
          <w:lang w:val="ne_NP" w:bidi="ne_NP"/>
        </w:rPr>
      </w:r>
      <w:r>
        <w:rPr>
          <w:lang w:val="ne_NP" w:bidi="ne_NP"/>
        </w:rPr>
        <w:t>अभिनय रोक्नुहोस्: अन्य नोकरहरूको भूमिका खेल्ने कलाकारलाई सोध्नुहोस्, "तपाईंलाई कस्तो महसुस भइरहेको छ?" तपाईंले "अचम्ममा परे" जस्ता कुरा सुन्न सक्नुहुन्छ। तर उससँग पहिले नै १० मिना छन्!" "ईर्ष्यालु भएको छु। उहाँले मलाई पैसा किन दिनुभएन ? र "म त्यो नोकरलाई मेरो पैसा सुम्पने कुरामा पनि भरोसा गर्दिनँ। उसले मालिकलाई कहिल्यै मन पराएन।" नाटक फेरि सुरु गर्नुहोस्।</w:t>
      </w:r>
    </w:p>
    <w:p>
      <w:pPr/>
      <w:r>
        <w:rPr>
          <w:lang w:val="ne_NP" w:bidi="ne_NP"/>
        </w:rPr>
      </w:r>
      <w:r>
        <w:rPr>
          <w:lang w:val="ne_NP" w:bidi="ne_NP"/>
        </w:rPr>
        <w:t>नोकरहरूले राजाकहाँ गुनासो गरेको अभिनय गर्नुहोस्। आफूले प्राप्त गरेको कुरा जिम्मेवारीपूर्वक प्रयोग गर्ने नोकरहरूलाई इनाम दिइनेछ भनेर राजाले भने। तर ती मानिसहरू जसले राजाले तिनीहरूलाई दिनुभएको कुरा प्रयोग गर्दैनन्, राजाले तिनीहरूसँग भएको कुरा खोस्नेछन्। त्यसपछि राजाले आफ्ना शत्रुहरूलाई बोलाउँछन् र आफ्ना सिपाहीहरूलाई तिनीहरूलाई मार्न आज्ञा दिन्छन्।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यहूदीहरूको धार्मिक राजधानी </w:t>
      </w:r>
      <w:r>
        <w:rPr>
          <w:lang w:val="ne_NP" w:bidi="ne_NP"/>
        </w:rPr>
        <w:t>यरूशलेमतिर</w:t>
      </w:r>
      <w:r>
        <w:rPr>
          <w:lang w:val="ne_NP" w:bidi="ne_NP"/>
        </w:rPr>
        <w:t xml:space="preserve"> यात्रा गरिरहनुभएको छ। येशूलाई भीडका विचारहरू थाहा छ र गहिरो अर्थ सिकाउन एउटा </w:t>
      </w:r>
      <w:r>
        <w:rPr>
          <w:b/>
          <w:lang w:val="ne_NP" w:bidi="ne_NP"/>
        </w:rPr>
        <w:t>दृष्टान्त</w:t>
      </w:r>
      <w:r>
        <w:rPr>
          <w:lang w:val="ne_NP" w:bidi="ne_NP"/>
        </w:rPr>
        <w:t xml:space="preserve"> वा छोटो कथा सुनाउनुहुन्छ। तपाईंले पहिले गरेजस्तै दृष्टान्तलाई अनुवाद गर्ने कुरा निश्चित गर्नुहोस्। </w:t>
      </w:r>
      <w:r>
        <w:rPr>
          <w:lang w:val="ne_NP" w:bidi="ne_NP"/>
        </w:rPr>
        <w:t>दृष्टान्त</w:t>
      </w:r>
      <w:r>
        <w:rPr>
          <w:lang w:val="ne_NP" w:bidi="ne_NP"/>
        </w:rPr>
        <w:t xml:space="preserve"> मुख्य शब्दावलीमा छ।</w:t>
      </w:r>
    </w:p>
    <w:p>
      <w:pPr/>
      <w:r>
        <w:rPr>
          <w:lang w:val="ne_NP" w:bidi="ne_NP"/>
        </w:rPr>
      </w:r>
      <w:r>
        <w:rPr>
          <w:lang w:val="ne_NP" w:bidi="ne_NP"/>
        </w:rPr>
        <w:t xml:space="preserve">येशू यरूशलेमको नजिक हुनुभएकोले, उहाँले </w:t>
      </w:r>
      <w:r>
        <w:rPr>
          <w:b/>
          <w:lang w:val="ne_NP" w:bidi="ne_NP"/>
        </w:rPr>
        <w:t>परमेश्वरको राज्य</w:t>
      </w:r>
      <w:r>
        <w:rPr>
          <w:lang w:val="ne_NP" w:bidi="ne_NP"/>
        </w:rPr>
        <w:t xml:space="preserve"> स्थापना गर्नुहुनेछ वा सुरु गर्नुहुनेछ भन्ने मानिसहरूले अनुमान गरे। परमेश्वरको राज्यलाई प्रतिज्ञा गरिएको मुक्तिदाताले इस्राएलमाथि राजाको रूपमा शासन गर्छन् भन्ने कुरा यहूदीहरूले विश्वास गर्थे। येशूलाई पछ्याउने धेरै मानिसहरूले उहाँ प्रतिज्ञा गरिएको मुक्तिदाता हुनुहुन्छ भन्ने विश्वास गरे, त्यसैले उहाँ यरूशलेम पुग्दा उहाँले राजाको रूपमा शासन गर्नुहुनेछ भन्ने तिनीहरूले आशा गरे। तर येशूले परमेश्वरको राज्य भनेको येशूलाई आफ्नो हृदयमा राजाको रूपमा पछ्याउने मानिसहरू हो। जसले आफ्नो हृदयमा येशूलाई राजाको रूपमा पछ्याए, उनीहरूको परमेश्वरसँग राम्रो सम्बन्ध हुने थियो। तिनीहरूले परमेश्वरसँग सदाको लागि बसोबास गर्थे र भविष्यमा उहाँको सिद्ध राज्यको भाग बन्थे। तपाईंले पहिले गरेजस्तै परमेश्वरको राज्यलाई अनुवाद गर्ने कुरा सुनिश्चित गर्नुहोस्। </w:t>
      </w:r>
      <w:r>
        <w:rPr>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कुलीन व्यक्तिलाई नोकरको </w:t>
      </w:r>
      <w:r>
        <w:rPr>
          <w:b/>
          <w:lang w:val="ne_NP" w:bidi="ne_NP"/>
        </w:rPr>
        <w:t>मालिक</w:t>
      </w:r>
      <w:r>
        <w:rPr>
          <w:lang w:val="ne_NP" w:bidi="ne_NP"/>
        </w:rPr>
        <w:t xml:space="preserve"> भनिन्छ। यसको अर्थ त्यो मानिससँग नोकरहरूमाथि अधिकार थियो र तिनीहरूमाथि उसको स्वामित्व थियो। पछि, नोकरहरूले उहाँलाई "महोदय" भन्छन्। यस उपाधिको अर्थ मालिक भने जस्तै हो। तपाईंले अघिल्लो खण्डहरूमा गरेजस्तै मालिक लाई सोही रूपमा अनुवाद गर्ने कुरा निश्चित गर्नुहोस्। </w:t>
      </w:r>
      <w:r>
        <w:rPr>
          <w:lang w:val="ne_NP" w:bidi="ne_NP"/>
        </w:rPr>
        <w:t>मालिक</w:t>
      </w:r>
      <w:r>
        <w:rPr>
          <w:lang w:val="ne_NP" w:bidi="ne_NP"/>
        </w:rPr>
        <w:t xml:space="preserve"> शब्द मुख्य शब्दावलीमा छ।</w:t>
      </w:r>
    </w:p>
    <w:p>
      <w:pPr/>
      <w:r>
        <w:rPr>
          <w:lang w:val="ne_NP" w:bidi="ne_NP"/>
        </w:rPr>
      </w:r>
      <w:r>
        <w:rPr>
          <w:lang w:val="ne_NP" w:bidi="ne_NP"/>
        </w:rPr>
        <w:t xml:space="preserve">मालिकले १० जना नोकरहरूमध्ये प्रत्येकलाई एक </w:t>
      </w:r>
      <w:r>
        <w:rPr>
          <w:b/>
          <w:lang w:val="ne_NP" w:bidi="ne_NP"/>
        </w:rPr>
        <w:t>मिना</w:t>
      </w:r>
      <w:r>
        <w:rPr>
          <w:lang w:val="ne_NP" w:bidi="ne_NP"/>
        </w:rPr>
        <w:t xml:space="preserve"> दिन्छन्। मिना एउटा ग्रीक सिक्का हो, जसको मूल्य कुनै कामदारले १०० दिनमा गर्ने कमाइ बराबर हुन्छ। नोकरहरूले बढी पैसा कमाउन लगानी गर्न वा व्यापार गर्न यो पर्याप्त पैसा थियो।</w:t>
      </w:r>
    </w:p>
    <w:p>
      <w:pPr/>
      <w:r>
        <w:rPr>
          <w:lang w:val="ne_NP" w:bidi="ne_NP"/>
        </w:rPr>
      </w:r>
      <w:r>
        <w:rPr>
          <w:lang w:val="ne_NP" w:bidi="ne_NP"/>
        </w:rPr>
        <w:t>रोक्नुहोस् र आफ्नो टोलीसँग छलफल गर्नुहोस्: मिनाको ठ्याक्कै मात्रा कति थियो भन्ने कुरा त्यो सिक्का मूल्यवान् थियो भनेर व्यक्त गर्नु जत्तिको महत्त्वपूर्ण छैन। मिनालाई सामान्यतया ठूलो पैसा वा बहुमूल्य सिक्काको रूपमा वर्णन गर्न सजिलो हुन सक्छ।</w:t>
      </w:r>
    </w:p>
    <w:p>
      <w:pPr/>
      <w:r>
        <w:rPr>
          <w:lang w:val="ne_NP" w:bidi="ne_NP"/>
        </w:rPr>
      </w:r>
      <w:r>
        <w:rPr>
          <w:lang w:val="ne_NP" w:bidi="ne_NP"/>
        </w:rPr>
        <w:t xml:space="preserve">राजाले दुष्ट नोकरलाई किन </w:t>
      </w:r>
      <w:r>
        <w:rPr>
          <w:b/>
          <w:lang w:val="ne_NP" w:bidi="ne_NP"/>
        </w:rPr>
        <w:t>आफ्नो पैसा निक्षेपमा नराखेको</w:t>
      </w:r>
      <w:r>
        <w:rPr>
          <w:lang w:val="ne_NP" w:bidi="ne_NP"/>
        </w:rPr>
        <w:t xml:space="preserve"> भनेर सोध्छन्। यसले साहुकारको टेबलमा पैसा राख्नुलाई जनाउँछ। साहुले उसलाई ब्याज तिर्ने प्रतिज्ञा गर्थ्यो। पैसाको मात्रा र ऋणदाताले कति समयसम्म पैसा राखेका थिए भन्ने आधारमा ब्याजको मात्रा परिवर्तन हुन्थ्यो। कुनै साहुले पैसा पाएपछि, उसले यसलाई अन्य मानिसहरूलाई ऋण दिन्थ्यो र महङ्गो ब्याज दर माग्थ्यो। यस प्रकारले ऋणदाता र पैसा दिने व्यक्तिले नाफा कमाउँथे।</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19:28–44</w:t>
      </w:r>
      <w:r>
        <w:rPr>
          <w:lang w:val="ne_NP" w:bidi="ne_NP"/>
        </w:rPr>
      </w:r>
    </w:p>
    <w:p>
      <w:pPr>
        <w:pStyle w:val="Heading3"/>
      </w:pPr>
      <w:r>
        <w:rPr>
          <w:lang w:val="ne_NP" w:bidi="ne_NP"/>
        </w:rPr>
        <w:t>Step 1</w:t>
      </w:r>
    </w:p>
    <w:p>
      <w:pPr/>
      <w:r>
        <w:rPr>
          <w:lang w:val="ne_NP" w:bidi="ne_NP"/>
        </w:rPr>
      </w:r>
      <w:r>
        <w:rPr>
          <w:lang w:val="ne_NP" w:bidi="ne_NP"/>
        </w:rPr>
        <w:t>लूका १९:२८–४४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येशूले आफूलाई पछ्याउने मानिसहरूलाई परमेश्वरको राज्य उनीहरूले सोचेको जस्तो होइन, भनेर सिकाउनुभयो। येशूले राजाको रूपमा आफ्ना मानिसहरूमा फर्किनुअघि केही समयको लागि टाढा जानुपरेको एउटा महत्त्वपूर्ण मानिसको बारेमा कथा सुनाएर यो सिकाउनुभयो। अब, येशू गधामा चढेर यरूशलेममा प्रवेश गर्नुहुन्छ र उहाँका अनुयायीहरूले आफूहरूले पर्खिरहेका प्रतिज्ञा गरिएको मुक्तिदाताको रूपमा उहाँको शहरमा प्रवेशको उत्सव मनाउँछन्।</w:t>
      </w:r>
    </w:p>
    <w:p>
      <w:pPr/>
      <w:r>
        <w:rPr>
          <w:lang w:val="ne_NP" w:bidi="ne_NP"/>
        </w:rPr>
      </w:r>
      <w:r>
        <w:rPr>
          <w:lang w:val="ne_NP" w:bidi="ne_NP"/>
        </w:rPr>
        <w:t>येशू, उहाँका चेलाहरू वा सबैभन्दा नजिकका अनुयायीहरू र भीडले यरीहोबाट यहुदीहरूको धार्मिक राजधानी यरूशलेम सम्म यात्रा गर्छन्। यरूशलेम इस्राएलका अधिकांश भागहरू भन्दा उच्च भएकोले यात्रीहरू जानुपर्यो। येशू आफ्ना अनुयायीहरूको अगाडि हिँड्नुभयो र बेथफागे र बेथनियाको नजिक हुनुभयो। दुबै गाउँहरू यरूशलेमको नजिकै थिए र जैतुनको डाँडातिर उक्लिने पहाडको भिरालोमा अवस्थित थिए। जैतुनको पहाडले समुद्रको यो यरूशलेमबाट किद्रोन उपत्यकाले अलग गरेको थियो। जैतुनको पहाडको टुप्पामा धेरै जैतुनका रूखहरू थिए। जैतुनको फल सानो र बीचमा कडा बीउ भएको गोलो हुन्छ। यो येशूको समयमा एक महत्त्वपूर्ण फल थियो किनभने यसलाई खान, औषधिको रूपमा प्रयोग गर्न, पेलेर पकाउने तेल निकाल्न वा दियोको लागि इन्धनको रूपमा प्रयोग गर्न सकिन्थ्यो।</w:t>
      </w:r>
    </w:p>
    <w:p>
      <w:pPr/>
      <w:r>
        <w:rPr>
          <w:lang w:val="ne_NP" w:bidi="ne_NP"/>
        </w:rPr>
      </w:r>
      <w:r>
        <w:rPr>
          <w:lang w:val="ne_NP" w:bidi="ne_NP"/>
        </w:rPr>
        <w:t>रोक्नुहोस् र आफ्नो टोलीलाई यरूशलेम र किद्रोन उपत्यकाको बीचमा बेथफागे, बेथनिया र जैतुनको पहाड कहाँ छ भनेर देखाउने नक्सा देखाउनुहोस्। यदि तपाईंको क्षेत्रमा यी रूखहरू छैनन् भने जैतुनको पहाडको तस्वीर र जैतुनको रूखमा हुर्किरहेका जैतुनको तस्वीर देखाउनुहोस्।</w:t>
      </w:r>
    </w:p>
    <w:p>
      <w:pPr/>
      <w:r>
        <w:rPr>
          <w:lang w:val="ne_NP" w:bidi="ne_NP"/>
        </w:rPr>
      </w:r>
      <w:r>
        <w:rPr>
          <w:lang w:val="ne_NP" w:bidi="ne_NP"/>
        </w:rPr>
        <w:t>येशूले आफ्ना दुई चेलाहरूलाई नजिकैको गाउँमा प्रवेश गर्न र त्यहाँ एउटा व्यक्तिले बाँधेको पाठो वा सानो गधा उहाँलाई ल्याउन भन्नुहुन्छ। यहूदीहरूले गधाहरूलाई सवारी गर्न वा भारी बोक्नका लागि प्रयोग गर्थे। टाढा नहिँडून् भनेर मानिसहरूले सामान्यतया आफ्ना पशुहरूलाई रूखहरू वा खम्बामा बाँध्थे।</w:t>
      </w:r>
    </w:p>
    <w:p>
      <w:pPr/>
      <w:r>
        <w:rPr>
          <w:lang w:val="ne_NP" w:bidi="ne_NP"/>
        </w:rPr>
      </w:r>
      <w:r>
        <w:rPr>
          <w:lang w:val="ne_NP" w:bidi="ne_NP"/>
        </w:rPr>
        <w:t>यदि तपाईं बसोबास गर्ने ठाउँमा यी पशुहरू पाइँदैनन् भने रोक्नुहोस् र गधाको तस्वीर देखाउनुहोस्। तपाईं बसोबास गर्ने ठाउँमा शासकहरू वा अधिकारीहरूले कस्तो यातायातको प्रयोग गर्छन्? तिनीहरू राजधानी शहरमा प्रवेश गर्दा तिनीहरूलाई कसरी स्वागत गरिन्छ?</w:t>
      </w:r>
    </w:p>
    <w:p>
      <w:pPr/>
      <w:r>
        <w:rPr>
          <w:lang w:val="ne_NP" w:bidi="ne_NP"/>
        </w:rPr>
      </w:r>
      <w:r>
        <w:rPr>
          <w:lang w:val="ne_NP" w:bidi="ne_NP"/>
        </w:rPr>
        <w:t>येशू भन्नुहुन्छ कि यस गधामा पहिले कोही पनि चढेको छैन। नचढिएका पशुहरू पवित्र कामका लागि योग्य थिए। यदि कसैले चेलाहरूलाई किन गधा खोल्दैछौ भनेर सोध्यो भने, येशूले तिनीहरूलाई "प्रभु वा मालिकलाई यसको आवश्यकता छ" भनी जवाफ दिनु भन्नुभयो। येशू गधालाई छोटो समयको लागि मात्र प्रयोग गर्न चाहनुहुन्छ। दुई चेलाहरूले येशूको आज्ञा पालन गर्छन् र येशूले तिनीहरूलाई भन्नुभएको जस्तै गधा भेट्टाउँछन्। तिनीहरूले गधा खोलिरहेका बेला मालिकहरूले रोक्छन् र तिनीहरूले यसलाई किन लैजाँदै छन् भनेर सोध्छन्। "प्रभुलाई यो चाहिन्छ" भनेर चेलाहरूले भन्छन् र मालिकहरूले तिनीहरूलाई लाने अनुमति दिन्छन्। येशूले आफूले चिनेको कुनै व्यक्तिसँग पहिले नै व्यवस्था गर्नुभएको हुन सक्छ।</w:t>
      </w:r>
    </w:p>
    <w:p>
      <w:pPr/>
      <w:r>
        <w:rPr>
          <w:lang w:val="ne_NP" w:bidi="ne_NP"/>
        </w:rPr>
      </w:r>
      <w:r>
        <w:rPr>
          <w:lang w:val="ne_NP" w:bidi="ne_NP"/>
        </w:rPr>
        <w:t>रोक्नुहोस् र आफ्नो टोलीसँग छलफल गर्नुहोस्: तपाईंको संस्कृतिमा मानिसहरूले कसरी चिजबिजहरू सापट माग्छन्? कुनै व्यक्तिले आफूले अरू कसैको प्रतिनिधित्व गर्छु भन्दा उनीहरूले झुट बोलिरहेका छैनन् भनेर तपाईंलाई कसरी थाहा हुन्छ?</w:t>
      </w:r>
    </w:p>
    <w:p>
      <w:pPr/>
      <w:r>
        <w:rPr>
          <w:lang w:val="ne_NP" w:bidi="ne_NP"/>
        </w:rPr>
      </w:r>
      <w:r>
        <w:rPr>
          <w:lang w:val="ne_NP" w:bidi="ne_NP"/>
        </w:rPr>
        <w:t>चेलाहरूले गधालाई येशूकहाँ लैजान्छन् त्यसपछि आफ्ना लुगाहरू वा बाहिरी वस्त्रहरू गधाको पछाडि राख्छन्। येशूलाई चढ्न अझ सहज होस् भनेर तिनीहरूले यो गरे। तिनीहरूले येशूलाई सम्मान गर्ने तरिकाको रूपमा गधामा चढाए। येशू गधामा चढेर यरूशलेम नजिकै जाँदै गर्दा, येशूका अनुयायीहरू र भीडले आफ्ना ओढ्ने लुगाहरू भुइँमा ओछ्याइदिए ताकि गधा तिनीहरूमाथि हिँडोस्। यो येशूलाई सम्मान गर्ने एउटा तरिका पनि थियो। सामान्यतया, राजाहरू वा महत्त्वपूर्ण नेताहरू विजय प्राप्त गरेर शहरमा प्रवेश गर्दा घोडाहरूमा चढेर जान्थे। तर येशूले गधा रोज्नुहुन्छ। यसले जकरियामा एउटा भविष्यवाणी पूरा गर्छ जसमा प्रतिज्ञा गरिएको मुक्तिदाताले आफू विजयी साथै नम्र राजा भएको देखाउन गधामा चढ्नेछन् भनेर बताइएको थियो।</w:t>
      </w:r>
    </w:p>
    <w:p>
      <w:pPr/>
      <w:r>
        <w:rPr>
          <w:lang w:val="ne_NP" w:bidi="ne_NP"/>
        </w:rPr>
      </w:r>
      <w:r>
        <w:rPr>
          <w:lang w:val="ne_NP" w:bidi="ne_NP"/>
        </w:rPr>
        <w:t>येशू जैतुनको पहाडबाट किद्रोन उपत्यकामा तल जान थाल्नुहुन्छ। यसको अर्थ उहाँ यरूशलेमबाट दुई किलोमिटर भन्दा कम दूरीमा हुनुहुन्थ्यो।</w:t>
      </w:r>
    </w:p>
    <w:p>
      <w:pPr/>
      <w:r>
        <w:rPr>
          <w:lang w:val="ne_NP" w:bidi="ne_NP"/>
        </w:rPr>
      </w:r>
      <w:r>
        <w:rPr>
          <w:lang w:val="ne_NP" w:bidi="ne_NP"/>
        </w:rPr>
        <w:t>रोक्नुहोस् र जैतुन पहाडबाट किद्रोन उपत्यकापारि यरूशलेमतिर देखिने एउटा तस्वीर देखाउनुहोस्।</w:t>
      </w:r>
    </w:p>
    <w:p>
      <w:pPr/>
      <w:r>
        <w:rPr>
          <w:lang w:val="ne_NP" w:bidi="ne_NP"/>
        </w:rPr>
      </w:r>
      <w:r>
        <w:rPr>
          <w:lang w:val="ne_NP" w:bidi="ne_NP"/>
        </w:rPr>
        <w:t>येशूका अनुयायीहरूले ठूलो स्वरले परमेश्वरको प्रशंसा गर्छन् र येशूले गर्नुभएका चमत्कारहरूको लागि आनन्द व्यक्त गर्छन्। भजनसंग्रहबाट उद्धृत गरेर मानिसहरूले भन्छन्, "प्रभुको नाममा आउने राजा धन्य हुन्।" केवल, मानिसहरूले येशूलाई सम्बोधन गर्न "राजा" शब्द थप्छन्। "आउने" ले प्रतिज्ञा गरिएको मुक्तिदातालाई जनाउँछ, त्यसैले मानिसहरूले येशूलाई राजा र प्रतिज्ञा गरिएको मुक्तिदाता दुबै भन्छन्। धन्य हुनुको अर्थ येशूसँग परमेश्वरको विशेष अनुग्रह थियो। यहाँ, प्रभु शब्दले परमेश्वरको व्यक्तिगत नाम, याहवेलाई जनाउँछ। कसैको नाममा आउनुको अर्थ कुनै व्यक्तिले कसैको प्रतिनिधित्व गर्नु हो। परमेश्वरले येशूलाई उहाँको प्रतिनिधित्व गर्न अधिकारसहित पठाउनुभयो।</w:t>
      </w:r>
    </w:p>
    <w:p>
      <w:pPr/>
      <w:r>
        <w:rPr>
          <w:lang w:val="ne_NP" w:bidi="ne_NP"/>
        </w:rPr>
      </w:r>
      <w:r>
        <w:rPr>
          <w:lang w:val="ne_NP" w:bidi="ne_NP"/>
        </w:rPr>
        <w:t>रोक्नुहोस् र आफ्नो टोलीसँग छलफल गर्नुहोस्: तपाईंको संस्कृतिमा मानिसहरूले धेरै महत्त्वपूर्ण व्यक्तिलाई स्वागत गर्न कसरी तयारी गर्छन्?</w:t>
      </w:r>
    </w:p>
    <w:p>
      <w:pPr/>
      <w:r>
        <w:rPr>
          <w:lang w:val="ne_NP" w:bidi="ne_NP"/>
        </w:rPr>
      </w:r>
      <w:r>
        <w:rPr>
          <w:lang w:val="ne_NP" w:bidi="ne_NP"/>
        </w:rPr>
        <w:t>मानिसहरूले परमेश्वर र परमेश्वर बसोबास गर्ने ठाउँ, उच्चतम स्वर्गको बारेमा कुरा गर्न दुई काव्यात्मक वाक्यांशहरू प्रयोग गर्छन्। तिनीहरू भन्छन् कि स्वर्गमा शान्ति छ र परमेश्वरले महिमा पाउनुहुन्छ। शान्ति भन्नाले मानिसहरूको परमेश्वरसँगको राम्रो सम्बन्धलाई जनाउँछ। महिमा भन्नाले परमेश्वरले पाउनुपर्ने प्रशंसा र आदरलाई बुझाउँछ। केही फरिसीहरू वा धार्मिक नेताहरूले येशूलाई आफ्ना अनुयायीहरूलाई उहाँको प्रशंसा गर्नबाट रोक्न भन्छन्। फरिसीहरू भीडमा कहिले सामेल भएका थिए भन्ने हामीलाई थाहा छैन। तिनीहरू यरूशलेमको नजिक आइपुग्दा भीडमा सामेल भएका हुन सक्छन्। तिनीहरूले येशूलाई "शिक्षक" भन्छन्, जुन धार्मिक नेताको लागि विनम्र उपाधि थियो। फरिसीहरूले येशू प्रतिज्ञा गरिएको मुक्तिदाता हुनुहुन्छ भनेर विश्वास गर्दैनन्, त्यसैले येशूका अनुयायीहरूले उहाँलाई प्रतिज्ञा गरिएको मुक्तिदाताको रूपमा प्रशंसा गरून् भनेर तिनीहरू चाहँदैनन्। तर येशूले आफ्ना अनुयायीहरूलाई चुप लगाउन अस्वीकार गर्नुहुन्छ।</w:t>
      </w:r>
    </w:p>
    <w:p>
      <w:pPr/>
      <w:r>
        <w:rPr>
          <w:lang w:val="ne_NP" w:bidi="ne_NP"/>
        </w:rPr>
      </w:r>
      <w:r>
        <w:rPr>
          <w:lang w:val="ne_NP" w:bidi="ne_NP"/>
        </w:rPr>
        <w:t>येशूले अनुयायीहरूको सम्पूर्ण भीडले प्रतिज्ञा गरिएको मुक्तिदाताको रूपमा उहाँको प्रशंसा गर्नु उचित छ भनेर जोड दिनुहुन्छ। येशू भन्नुहुन्छ कि यदि तिनीहरू चुप लागे, ढुङ्गाहरू कराउनेछन्। येशूको अर्थ चट्टानहरू शाब्दिक रूपमा कराउँथे भन्ने होइन। येशू भन्दै हुनुहुन्थ्यो कि यदि उहाँका चेलाहरूले उहाँको प्रशंसा गरेनन् भने चट्टानहरूले उहाँको प्रशंसा गर्नेछन्। येशूले भन्नुभएको अर्थ यो हो कि मानिसहरूलाई उहाँको प्रशंसा गर्नबाट रोक्न असम्भव थियो। जब येशू यरूशलेम शहर हेर्न पर्याप्त नजिकै जानुहुन्छ, उहाँ ठूलो स्वरले रुन थाल्नुहुन्छ। येशू दुखी हुनुहुन्छ किनभने भविष्यमा मानिसहरू र भवनहरूमा के भयानक कुराहरू हुनेछन् भन्ने उहाँलाई थाहा छ। येशूले यरूशलेम शहरसँग कुनै व्यक्तिसँग झैँ कुरा गर्नुहुन्छ। येशू भन्नुहुन्छ, "यो तिमीहरूका आँखाबाट लुकेको छ," जसको अर्थ मानिसहरूले के कुराले उनीहरूलाई शान्ति दिन्छ भन्ने कुरा बुझ्न सकेका थिएनन्। यदि तिनीहरूले येशूलाई प्रतिज्ञा गरिएको मुक्तिदाताको रूपमा स्वीकार गरेका भए, तिनीहरूको परमेश्वरसँग शान्ति हुने थियो र परमेश्वरले भविष्यमा तिनीहरूको शहरलाई नष्ट गर्नुहुने थिएन। तर तिनीहरूले येशूलाई स्वीकार गरेनन्।</w:t>
      </w:r>
    </w:p>
    <w:p>
      <w:pPr/>
      <w:r>
        <w:rPr>
          <w:lang w:val="ne_NP" w:bidi="ne_NP"/>
        </w:rPr>
      </w:r>
      <w:r>
        <w:rPr>
          <w:lang w:val="ne_NP" w:bidi="ne_NP"/>
        </w:rPr>
        <w:t>त्यसपछि येशूले भविष्यमा रोमी सेनाले यरूशलेमलाई के गर्नेछ भनेर वर्णन गर्नुहुन्छ। मानिसहरू भित्र वा बाहिर जान नसकुन् भनेर तिनीहरूले सहरको वरिपरि एउटा तटबन्ध वा ठूलो पर्खाल बनाउने गर्थे। त्यसपछि तिनीहरू पर्खालको पछाडिबाट शहरमा आक्रमण गर्थे। रोमीहरूले हरेक दिशाबाट आक्रमण गर्थे।</w:t>
      </w:r>
    </w:p>
    <w:p>
      <w:pPr/>
      <w:r>
        <w:rPr>
          <w:lang w:val="ne_NP" w:bidi="ne_NP"/>
        </w:rPr>
      </w:r>
      <w:r>
        <w:rPr>
          <w:lang w:val="ne_NP" w:bidi="ne_NP"/>
        </w:rPr>
        <w:t>रोक्नुहोस् र युद्धमा प्रयोग गरिएको तटबन्धको तस्वीर देखाउनुहोस्।</w:t>
      </w:r>
    </w:p>
    <w:p>
      <w:pPr/>
      <w:r>
        <w:rPr>
          <w:lang w:val="ne_NP" w:bidi="ne_NP"/>
        </w:rPr>
      </w:r>
      <w:r>
        <w:rPr>
          <w:lang w:val="ne_NP" w:bidi="ne_NP"/>
        </w:rPr>
        <w:t>येशूले यरूशलेमका मानिसहरूलाई "सन्तानहरू" भन्नुहुन्छ। उनी भन्छन् कि सैनिकहरूले तिनीहरूलाई हिंसात्मक रूपमा भुइँमा पछारेर मार्नेछन्। येशूले एक ढुङ्गालाई अर्को ढुङ्गामा छोडिने छैन भनेर यरूशलेमको विनाशलाई अतिरंजित गर्नुहुन्छ। यसको अर्थ शत्रुले यरूशलेमलाई पूर्ण रूपमा नष्ट गर्नेछ। परमेश्वर तिनीहरूकहाँ आउनुभएको कुरा यरूशलेमका मानिसहरूले नचिनेकोले तिनीहरूलाई यस्तो हुनेछ भनेर येशू भन्नुहुन्छ। येशूले प्रतिज्ञा गरिएको मुक्तिदाता, येशूकै रूपमा परमेश्वरले मानिसहरूलाई भेट्नुभएको कुरालाई उल्लेख गरिरहनुभएको छ। परमेश्वरले येशूलाई यरूशलेमका मानिसहरूमा मुक्ति र आशिष ल्याउन पठाउनुभयो, तर तिनीहरूले उहाँलाई स्वीकार गरेनन्।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उहाँका चेलाहरू र ठूलो भीड यरूशलेम जाँदै छन्। येशू आफ्ना अनुयायीहरूको अगाडि हिँडिरहनुभएको छ। येशूले दुई चेलाहरूलाई अगाडि पठाउनुहुन्छ। कसैले अहिलेसम्म सवार नभएको एउटा जवान गधा देख्नेछन् भनेर येशूले तिनीहरूलाई भन्नुहुन्छ। येशूले तिनीहरूलाई यसलाई उहाँकहाँ ल्याउन निर्देशनहरू दिनुहुन्छ।</w:t>
      </w:r>
    </w:p>
    <w:p>
      <w:pPr/>
      <w:r>
        <w:rPr>
          <w:lang w:val="ne_NP" w:bidi="ne_NP"/>
        </w:rPr>
      </w:r>
      <w:r>
        <w:rPr>
          <w:b/>
          <w:lang w:val="ne_NP" w:bidi="ne_NP"/>
        </w:rPr>
        <w:t>दोस्रो दृश्य:</w:t>
      </w:r>
      <w:r>
        <w:rPr>
          <w:lang w:val="ne_NP" w:bidi="ne_NP"/>
        </w:rPr>
        <w:t xml:space="preserve"> चेलाहरूले येशूले तिनीहरूलाई भन्नुभएको जस्तै गर्छन्। तिनीहरूले सानो गधालाई येशूकहाँ ल्याउँछन्। चेलाहरूले येशू सवार हुनका लागि गधामा आफ्ना बाहिरी लुगाहरू राखिदिन्छन्। गधा यरूशलेमतिर जाँदा तिनीहरूले आफ्ना लुगाहरू बाटोमा फ्याँक्छन्।</w:t>
      </w:r>
    </w:p>
    <w:p>
      <w:pPr/>
      <w:r>
        <w:rPr>
          <w:lang w:val="ne_NP" w:bidi="ne_NP"/>
        </w:rPr>
      </w:r>
      <w:r>
        <w:rPr>
          <w:b/>
          <w:lang w:val="ne_NP" w:bidi="ne_NP"/>
        </w:rPr>
        <w:t>तेस्रो दृश्य:</w:t>
      </w:r>
      <w:r>
        <w:rPr>
          <w:lang w:val="ne_NP" w:bidi="ne_NP"/>
        </w:rPr>
        <w:t xml:space="preserve"> येशू गधामा सवार हुनुहुन्छ। येशूका अनुयायीहरूले जैतुनको पहाडमा तल हिँड्दा परमेश्वरको प्रशंसा गर्छन्। केही फरिसीहरूले येशूलाई उहाँका अनुयायीहरूलाई चुप लगाउन भन्छन्। येशूले यदि उहाँले तिनीहरूलाई रोक्नुहुन्छ भने ढुङ्गाहरूले उहाँको प्रशंसा गर्नेछन् भनेर जवाफ दिनुहुन्छ।</w:t>
      </w:r>
    </w:p>
    <w:p>
      <w:pPr/>
      <w:r>
        <w:rPr>
          <w:lang w:val="ne_NP" w:bidi="ne_NP"/>
        </w:rPr>
      </w:r>
      <w:r>
        <w:rPr>
          <w:b/>
          <w:lang w:val="ne_NP" w:bidi="ne_NP"/>
        </w:rPr>
        <w:t>चौथो दृश्य:</w:t>
      </w:r>
      <w:r>
        <w:rPr>
          <w:lang w:val="ne_NP" w:bidi="ne_NP"/>
        </w:rPr>
        <w:t xml:space="preserve"> येशू यरूशलेम नजिक पुग्दा रुन थाल्नुहुन्छ। येशू भन्नुहुन्छ कि यरूशलेमका मानिसहरूले शान्तिको बाटो खोज्न अलिक ढिला भएको छ। येशूले तिनीहरूलाई अझै नभएका घटनाहरूको बारेमा भन्नुहुन्छ। येशू भन्नुहुन्छ कि शत्रुहरूले शहरलाई पूर्ण रूपमा नष्ट गर्नेछन्।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गधाका लागि अगाडि जाँदै गरेका २ चेलाहरू</w:t>
      </w:r>
    </w:p>
    <w:p>
      <w:pPr>
        <w:pStyle w:val="ListBullet"/>
        <w:spacing w:line="240" w:lineRule="auto"/>
        <w:ind w:left="720"/>
      </w:pPr>
      <w:r>
        <w:rPr>
          <w:lang w:val="ne_NP" w:bidi="ne_NP"/>
        </w:rPr>
      </w:r>
      <w:r>
        <w:rPr>
          <w:lang w:val="ne_NP" w:bidi="ne_NP"/>
        </w:rPr>
        <w:t>गधाका मालिकहरू</w:t>
      </w:r>
    </w:p>
    <w:p>
      <w:pPr>
        <w:pStyle w:val="ListBullet"/>
        <w:spacing w:line="240" w:lineRule="auto"/>
        <w:ind w:left="720"/>
      </w:pPr>
      <w:r>
        <w:rPr>
          <w:lang w:val="ne_NP" w:bidi="ne_NP"/>
        </w:rPr>
      </w:r>
      <w:r>
        <w:rPr>
          <w:lang w:val="ne_NP" w:bidi="ne_NP"/>
        </w:rPr>
        <w:t>आफ्ना लुगाहरू ओछ्याउँदै गरेका भीडहरू</w:t>
      </w:r>
    </w:p>
    <w:p>
      <w:pPr>
        <w:pStyle w:val="ListBullet"/>
        <w:spacing w:line="240" w:lineRule="auto"/>
        <w:ind w:left="720"/>
      </w:pPr>
      <w:r>
        <w:rPr>
          <w:lang w:val="ne_NP" w:bidi="ne_NP"/>
        </w:rPr>
      </w:r>
      <w:r>
        <w:rPr>
          <w:lang w:val="ne_NP" w:bidi="ne_NP"/>
        </w:rPr>
        <w:t>गाउँदै गरेका अनुयायीहरू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यरूशलेमका मानिसहरू</w:t>
      </w:r>
    </w:p>
    <w:p>
      <w:pPr>
        <w:pStyle w:val="ListBullet"/>
        <w:spacing w:line="240" w:lineRule="auto"/>
        <w:ind w:left="720"/>
      </w:pPr>
      <w:r>
        <w:rPr>
          <w:lang w:val="ne_NP" w:bidi="ne_NP"/>
        </w:rPr>
      </w:r>
      <w:r>
        <w:rPr>
          <w:lang w:val="ne_NP" w:bidi="ne_NP"/>
        </w:rPr>
        <w:t>शत्रुहरू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येशूले आफ्ना अनुयायीहरूले अपेक्षा गरेका कुराहरूभन्दा हुनेवाला कुराहरू फरक हुनेछन् भनेर व्याख्या गर्न एउटा दृष्टान्त भर्खरै सुनाउनुभएको छ।</w:t>
      </w:r>
    </w:p>
    <w:p>
      <w:pPr/>
      <w:r>
        <w:rPr>
          <w:lang w:val="ne_NP" w:bidi="ne_NP"/>
        </w:rPr>
      </w:r>
      <w:r>
        <w:rPr>
          <w:lang w:val="ne_NP" w:bidi="ne_NP"/>
        </w:rPr>
        <w:t>येशूलाई गाउँमा बाँधिएको गधाको बारेमा थाहा थियो भन्ने कुरा सम्झनु महत्त्वपूर्ण छ। येशू पहिले त्यहाँ हुनुहुन्नथ्यो। यो सम्भव छ कि येशूले कुनै तरिकाले एउटा सानो गधालाई शहरमा उहाँको लागि पर्खिरहेको समयको अगाडि व्यवस्थित गर्नुभयो। दुई अनुयायीहरूले येशूले भन्नुभएको जस्तै सबै कुरा पाए।</w:t>
      </w:r>
    </w:p>
    <w:p>
      <w:pPr/>
      <w:r>
        <w:rPr>
          <w:lang w:val="ne_NP" w:bidi="ne_NP"/>
        </w:rPr>
      </w:r>
      <w:r>
        <w:rPr>
          <w:lang w:val="ne_NP" w:bidi="ne_NP"/>
        </w:rPr>
        <w:t>यो सम्झनु महत्त्वपूर्ण छ कि येशूलाई गधामा चढ्ने कामको अर्थ येशूलाई गधामा चढ्नका लागि बसाइ लगाएका थिए भन्ने होइन। तिनीहरूले सायद उहाँलाई सम्मान गर्नका लागि मात्र यसमा मद्दत गरेका थिए।</w:t>
      </w:r>
    </w:p>
    <w:p>
      <w:pPr/>
      <w:r>
        <w:rPr>
          <w:lang w:val="ne_NP" w:bidi="ne_NP"/>
        </w:rPr>
      </w:r>
      <w:r>
        <w:rPr>
          <w:lang w:val="ne_NP" w:bidi="ne_NP"/>
        </w:rPr>
        <w:t>यो सम्झनु महत्त्वपूर्ण छ कि जब भीडले आफ्नो लुगाहरू भुइँमा राखे, तिनीहरूले येशूलाई आदर गरिरहेका थिए।</w:t>
      </w:r>
    </w:p>
    <w:p>
      <w:pPr/>
      <w:r>
        <w:rPr>
          <w:lang w:val="ne_NP" w:bidi="ne_NP"/>
        </w:rPr>
      </w:r>
      <w:r>
        <w:rPr>
          <w:lang w:val="ne_NP" w:bidi="ne_NP"/>
        </w:rPr>
        <w:t>यो सम्झनु महत्त्वपूर्ण छ कि येशू र उहाँका चेलाहरू यरूशलेम फर्कनुअघि एउटा उपत्यकामा जानुपर्थ्यो।</w:t>
      </w:r>
    </w:p>
    <w:p>
      <w:pPr/>
      <w:r>
        <w:rPr>
          <w:lang w:val="ne_NP" w:bidi="ne_NP"/>
        </w:rPr>
      </w:r>
      <w:r>
        <w:rPr>
          <w:lang w:val="ne_NP" w:bidi="ne_NP"/>
        </w:rPr>
        <w:t>यो सम्झनु महत्त्वपूर्ण छ कि भीडले जसले येशूको प्रशंसा गरिरहेका थिए, त्यसले येशू प्रतिज्ञा गरिएको मुक्तिदाता हुनुहुन्छ भन्ने कुरालाई तिनीहरूले विश्वास गर्थे। यस समयमा यरूशलेममा मानिसहरूको धेरै भीड थियो किनभने यो एउटा महत्त्वपूर्ण चाड नजिकै थियो।</w:t>
      </w:r>
    </w:p>
    <w:p>
      <w:pPr/>
      <w:r>
        <w:rPr>
          <w:lang w:val="ne_NP" w:bidi="ne_NP"/>
        </w:rPr>
      </w:r>
      <w:r>
        <w:rPr>
          <w:lang w:val="ne_NP" w:bidi="ne_NP"/>
        </w:rPr>
        <w:t>यो सम्झनु महत्त्वपूर्ण छ कि येशू हुनुअघि एक अगमवक्ताले प्रतिज्ञा गरिएको मुक्तिदाता विजयी र नम्र राजाको रूपमा गधामा चढेर आउनुहुनेछ भन्ने उल्लेख गरेका थिए।</w:t>
      </w:r>
    </w:p>
    <w:p>
      <w:pPr/>
      <w:r>
        <w:rPr>
          <w:lang w:val="ne_NP" w:bidi="ne_NP"/>
        </w:rPr>
      </w:r>
      <w:r>
        <w:rPr>
          <w:lang w:val="ne_NP" w:bidi="ne_NP"/>
        </w:rPr>
        <w:t>फरिसीहरूले येशूलाई आफ्ना अनुयायीहरूलाई प्रतिज्ञा गरिएको मुक्तिदाताको रूपमा उहाँको प्रशंसा गर्न दिनुभएकोमा आलोचना गरे। तर येशू भन्नुहुन्छ कि यदि तिनीहरूले उहाँको प्रशंसा गरेनन् भने चट्टानहरूले गर्छन्।</w:t>
      </w:r>
    </w:p>
    <w:p>
      <w:pPr/>
      <w:r>
        <w:rPr>
          <w:lang w:val="ne_NP" w:bidi="ne_NP"/>
        </w:rPr>
      </w:r>
      <w:r>
        <w:rPr>
          <w:lang w:val="ne_NP" w:bidi="ne_NP"/>
        </w:rPr>
        <w:t>"चट्टानहरू कराउनेछन्" एउटा प्रतिकात्मक अभिव्यक्ति हो भनेर सम्झनु महत्त्वपूर्ण छ। येशूले ढुङ्गाहरूले शाब्दिक रूपमा कराउँछन् भन्नुभएको थिएन, बरु मानिसहरूले उहाँको प्रशंसा गर्नबाट रोक्नु असम्भव थियो भन्नुभएको थियो।</w:t>
      </w:r>
    </w:p>
    <w:p>
      <w:pPr/>
      <w:r>
        <w:rPr>
          <w:lang w:val="ne_NP" w:bidi="ne_NP"/>
        </w:rPr>
      </w:r>
      <w:r>
        <w:rPr>
          <w:lang w:val="ne_NP" w:bidi="ne_NP"/>
        </w:rPr>
        <w:t>जब येशू यरूशलेममा प्रवेश गर्नुहुन्छ, उहाँ शहरको लागि रुन थाल्नुहुन्छ किनभने त्यहाँ के हुनेछ भन्ने उहाँलाई थाहा छ।</w:t>
      </w:r>
    </w:p>
    <w:p>
      <w:pPr/>
      <w:r>
        <w:rPr>
          <w:lang w:val="ne_NP" w:bidi="ne_NP"/>
        </w:rPr>
      </w:r>
      <w:r>
        <w:rPr>
          <w:lang w:val="ne_NP" w:bidi="ne_NP"/>
        </w:rPr>
        <w:t>यो कुरा सम्झनु महत्त्वपूर्ण छ कि जब यशूले "एउटा ढुङ्गा अर्को ढुङ्गामाथि रहने छैन" भन्नुहुन्छ, तब उहाँले यस कुरालाई अतिरञ्जित गर्दै हुनुहुन्छ। येशूले भन्नुभएको हो कि यरूशलेम पूर्ण रूपमा नष्ट हुनेछ।</w:t>
      </w:r>
    </w:p>
    <w:p>
      <w:pPr/>
      <w:r>
        <w:rPr>
          <w:lang w:val="ne_NP" w:bidi="ne_NP"/>
        </w:rPr>
      </w:r>
      <w:r>
        <w:rPr>
          <w:lang w:val="ne_NP" w:bidi="ne_NP"/>
        </w:rPr>
        <w:t>जब येशूले "तिमीसँग भएका तिम्रा सन्तानहरू" भन्नुहुन्छ, उहाँले यरूशलेमका मानिसहरू र शहरलाई नै जनाउँदै हुनुहुन्छ भन्ने कुरा सम्झनु महत्त्वपूर्ण 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गधाका लागि अगाडि जाँदै गरेका २ चेलाहरू</w:t>
      </w:r>
    </w:p>
    <w:p>
      <w:pPr>
        <w:pStyle w:val="ListBullet"/>
        <w:spacing w:line="240" w:lineRule="auto"/>
        <w:ind w:left="720"/>
      </w:pPr>
      <w:r>
        <w:rPr>
          <w:lang w:val="ne_NP" w:bidi="ne_NP"/>
        </w:rPr>
      </w:r>
      <w:r>
        <w:rPr>
          <w:lang w:val="ne_NP" w:bidi="ne_NP"/>
        </w:rPr>
        <w:t>गधाको मालिकहरू</w:t>
      </w:r>
    </w:p>
    <w:p>
      <w:pPr>
        <w:pStyle w:val="ListBullet"/>
        <w:spacing w:line="240" w:lineRule="auto"/>
        <w:ind w:left="720"/>
      </w:pPr>
      <w:r>
        <w:rPr>
          <w:lang w:val="ne_NP" w:bidi="ne_NP"/>
        </w:rPr>
      </w:r>
      <w:r>
        <w:rPr>
          <w:lang w:val="ne_NP" w:bidi="ne_NP"/>
        </w:rPr>
        <w:t>आफ्ना लुगाहरू फैलाउँदै गरेका भीड</w:t>
      </w:r>
    </w:p>
    <w:p>
      <w:pPr>
        <w:pStyle w:val="ListBullet"/>
        <w:spacing w:line="240" w:lineRule="auto"/>
        <w:ind w:left="720"/>
      </w:pPr>
      <w:r>
        <w:rPr>
          <w:lang w:val="ne_NP" w:bidi="ne_NP"/>
        </w:rPr>
      </w:r>
      <w:r>
        <w:rPr>
          <w:lang w:val="ne_NP" w:bidi="ne_NP"/>
        </w:rPr>
        <w:t>गाउँदै गरेका अनुयायीहरू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यरूशलेमका मानिसहरू</w:t>
      </w:r>
    </w:p>
    <w:p>
      <w:pPr>
        <w:pStyle w:val="ListBullet"/>
        <w:spacing w:line="240" w:lineRule="auto"/>
        <w:ind w:left="720"/>
      </w:pPr>
      <w:r>
        <w:rPr>
          <w:lang w:val="ne_NP" w:bidi="ne_NP"/>
        </w:rPr>
      </w:r>
      <w:r>
        <w:rPr>
          <w:lang w:val="ne_NP" w:bidi="ne_NP"/>
        </w:rPr>
        <w:t>शत्रुहरू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 आफ्ना दुई अनुयायीहरूलाई उहाँले सवार हुनका लागि गधा कहाँ पाउन सकिन्छ भनेर बताउनुअघि आफ्ना चेलाहरूको अगाडि हिँडिरहनुभएको अभिनय गर्ने कुरा सुनिश्चित गर्नुहोस्।</w:t>
      </w:r>
    </w:p>
    <w:p>
      <w:pPr/>
      <w:r>
        <w:rPr>
          <w:lang w:val="ne_NP" w:bidi="ne_NP"/>
        </w:rPr>
      </w:r>
      <w:r>
        <w:rPr>
          <w:lang w:val="ne_NP" w:bidi="ne_NP"/>
        </w:rPr>
        <w:t>टोलीले येशू यरूशलेम नजिक हुँदा भीडको बीचमा भएका फरिसीहरूको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यरूशलेम नजिक हुनुभएको अभिनय गर्नुहोस्। येशूले दुई चेलाहरूलाई गधा लिन अगाडिनै पठाउनुहुन्छ। येशूले तिनीहरूलाई भन्नुहुन्छ। "तपाईंले यसलाई किन फुकाउँदै हुनुहुन्छ?" भनेर गधावालाले सोध्यो भने "मालिकलाई यो चाहिन्छ।" भनेर तिनीहरूले भन्नुपर्छ। चेलाहरूले येशूले तिनीहरूलाई भन्नुभएको कुरा गरे, र येशूले भन्नुभएको जस्तै यो भयो।</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"कसैको गधा लाने विषयमा म चिन्तित छु," "येशू सही हुनुहुन्थ्यो! "यो उहाँले भन्नुभएको जस्तै भयो," र "म खुसी छु, म राजालाई यरूशलेम प्रवेश गरेको देख्नेछु।" हामीले यही कुराको प्रतीक्षा गर्दै आइरहेका छौं।" गधाको मालिकको भूमिका खेल्ने कलाकारलाई सोध्नुहोस्, "तपाईंलाई कस्तो महसुस भइरहेको छ?" तपाईंले यस्ता कुराहरू सुन्न सक्नुहुन्छ, "अन्तमा! येशू आउनुभएको छ," "उत्साहित छु। प्रतिज्ञा गरिएको मुक्तिदाता यहाँ हुनुहुन्छ," र "मेरो गधा यति महत्त्वपूर्ण उद्देश्यको लागि प्रयोग हुनेछ भन्ने कुरामा म खुसी छु।" नाटक फेरि सुरु गर्नुहोस्।</w:t>
      </w:r>
    </w:p>
    <w:p>
      <w:pPr/>
      <w:r>
        <w:rPr>
          <w:lang w:val="ne_NP" w:bidi="ne_NP"/>
        </w:rPr>
      </w:r>
      <w:r>
        <w:rPr>
          <w:lang w:val="ne_NP" w:bidi="ne_NP"/>
        </w:rPr>
        <w:t>चेलाहरूले येशूकहाँ गधा ल्याएको अभिनय गर्नुहोस्। चेलाहरूले गधालाई लुगाहरू राखेर येशूलाई गधामा चढ्न मद्दत गर्छन्। येशू गधामा चढ्नुहुन्छ र जैतुनको पहाडबाट आउने बाटोमा जानुहुन्छ। येशूका अनुयायीहरूले येशूले गर्नुभएको देखेका चमत्कारहरूको लागि परमेश्वरको प्रशंसा गर्छन् र प्रशंसा गर्छन्। अनुयायीहरूले येशूलाई प्रभुले पठाउनुभएको राजाको रूपमा चिन्छन्।</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"यो त्यो समय हो, जसको लागि हामी पर्खिरहेका छौं! अब इस्राएलको नयाँ राजा हुनुहुनेछ," "मैले राजालाई देख्न पाएँ भन्ने कुरामा म खुसी छु," "धन्यवादी छु!" परमेश्वरले हाम्रो प्रार्थनाहरू सुनुनुभएको छ र प्रतिज्ञा गरिएको मुक्तिदाता" र "विचारशील हुनुहुन्छ। येशू मैले आशा गरेको कुरा भन्दा धेरै फरक हुनुहुन्छ। उनी नम्र राजा हुन्।" नाटक फेरि सुरु गर्नुहोस्।</w:t>
      </w:r>
    </w:p>
    <w:p>
      <w:pPr/>
      <w:r>
        <w:rPr>
          <w:lang w:val="ne_NP" w:bidi="ne_NP"/>
        </w:rPr>
      </w:r>
      <w:r>
        <w:rPr>
          <w:lang w:val="ne_NP" w:bidi="ne_NP"/>
        </w:rPr>
        <w:t>भीडमा भएका केही फरिसीहरूले येशूलाई आफ्ना अनुयायीहरूले ती कुराहरू भनेर गलत गरिरहेका छन् भनी बताइदिन भन्छन्। येशूले जवाफ दिनुभयो कि यदि उहाँका अनुयायीहरू चुप लागेर बसे भने चट्टानहरूले गाउनेछन्।</w:t>
      </w:r>
    </w:p>
    <w:p>
      <w:pPr/>
      <w:r>
        <w:rPr>
          <w:lang w:val="ne_NP" w:bidi="ne_NP"/>
        </w:rPr>
      </w:r>
      <w:r>
        <w:rPr>
          <w:lang w:val="ne_NP" w:bidi="ne_NP"/>
        </w:rPr>
        <w:t>अभिनय रोक्नुहोस्: फरिसीहरूको भूमिका खेल्ने कलाकारलाई सोध्नुहोस्, "तपाईंलाई कस्तो महसुस भइरहेको छ?" तपाईंले "रिसाएको छु" जस्ता कुरा सुन्न सक्नुहुन्छ। येशू प्रतिज्ञा गरिएको मुक्तिदाता हुनुहुन्छ भन्ने कसरी दावी गर्न सक्नुहुन्छ?" "निराश छु। हेर, कति मानिसहरूले येशू राजा हुनुहुन्छ भनेर विश्वास गर्छन्!" र "हामीले येशूलाई चाँडै रोक्नु पर्छ नत्रभने सबैले उहाँलाई पछ्याउनेछन्!" नाटक फेरि सुरु गर्नुहोस्।</w:t>
      </w:r>
    </w:p>
    <w:p>
      <w:pPr/>
      <w:r>
        <w:rPr>
          <w:lang w:val="ne_NP" w:bidi="ne_NP"/>
        </w:rPr>
      </w:r>
      <w:r>
        <w:rPr>
          <w:lang w:val="ne_NP" w:bidi="ne_NP"/>
        </w:rPr>
        <w:t>येशू यरूशलेम नजिकै हुनुभएको अभिनय गर्नुहोस्। ठूलो दुःखका साथ, येशू भन्नुहुन्छ कि परमेश्वर यरूशलेमका मानिसहरूलाई बचाउन आउनुभएको क्षणलाई यरूशलेमले चिन्न सकेन। भविष्यमा यरूशलेमका मानिसहरू पराजित हुनेछन् र नष्ट हुनेछन्।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"अस्वीकार गरे। "मलाई मेरो पिताले पठाउनुभएको छ भन्ने कुरा तिनीहरूले देख्न सक्दैनन्," "दुख छ। "मेरा मानिसहरूले सामना गर्ने कष्टको बारेमा सोच्दा मनमा चोट लाग्छ," र "पापले मेरा मानिसहरूलाई परमेश्वरबाट टाढा राखिरहेको छ।" मैले के गर्नुपर्छ भन्ने मलाई थाहा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b/>
          <w:lang w:val="ne_NP" w:bidi="ne_NP"/>
        </w:rPr>
        <w:t>यरूशलेम</w:t>
      </w:r>
      <w:r>
        <w:rPr>
          <w:lang w:val="ne_NP" w:bidi="ne_NP"/>
        </w:rPr>
        <w:t xml:space="preserve"> शहरमा प्रवेश गर्न लाग्नुभएको छ। उहाँले आफ्ना दुई </w:t>
      </w:r>
      <w:r>
        <w:rPr>
          <w:b/>
          <w:lang w:val="ne_NP" w:bidi="ne_NP"/>
        </w:rPr>
        <w:t>चेलाहरू</w:t>
      </w:r>
      <w:r>
        <w:rPr>
          <w:lang w:val="ne_NP" w:bidi="ne_NP"/>
        </w:rPr>
        <w:t xml:space="preserve">, वा आफ्ना सबैभन्दा नजिकका अनुयायीहरूलाई, आफू चढ्नका लागि एउटा गधा ल्याउन पठाउनुहुन्छ। तपाईंले पहिले गरेजस्तै चेलाहरूलाई अनुवाद गर्ने कुरा निश्चित गर्नुहोस्। </w:t>
      </w:r>
      <w:r>
        <w:rPr>
          <w:b/>
          <w:lang w:val="ne_NP" w:bidi="ne_NP"/>
        </w:rPr>
        <w:t>चेला</w:t>
      </w:r>
      <w:r>
        <w:rPr>
          <w:lang w:val="ne_NP" w:bidi="ne_NP"/>
        </w:rPr>
        <w:t xml:space="preserve"> मुख्य शब्दावलीमा छ।</w:t>
      </w:r>
    </w:p>
    <w:p>
      <w:pPr/>
      <w:r>
        <w:rPr>
          <w:lang w:val="ne_NP" w:bidi="ne_NP"/>
        </w:rPr>
      </w:r>
      <w:r>
        <w:rPr>
          <w:lang w:val="ne_NP" w:bidi="ne_NP"/>
        </w:rPr>
        <w:t>येशू भन्नुहुन्छ कि जब मालिकहरूले चेलाहरूलाई तिनीहरूले गधा किन लैजाँदै छन् भनेर सोध्छन् तब तिनीहरूले जवाफ दिनुपर्छ "</w:t>
      </w:r>
      <w:r>
        <w:rPr>
          <w:b/>
          <w:lang w:val="ne_NP" w:bidi="ne_NP"/>
        </w:rPr>
        <w:t>प्रभु</w:t>
      </w:r>
      <w:r>
        <w:rPr>
          <w:lang w:val="ne_NP" w:bidi="ne_NP"/>
        </w:rPr>
        <w:t xml:space="preserve">लाई यो चाहिन्छ।" यहाँ प्रभु भन्नाले मालिक वा अधिकार भएको व्यक्ति बुझिन्छ।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चेलाहरूले येशूको आज्ञा पालन गर्छन् र उहाँकहाँ गधा ल्याउँछन्। त्यसपछि तिनीहरूले उहाँलाई गधामा चढ्न मद्दत गर्छन् र गधा हिँड्नका लागि येशूको अगाडि बाटोमा आफ्ना </w:t>
      </w:r>
      <w:r>
        <w:rPr>
          <w:b/>
          <w:lang w:val="ne_NP" w:bidi="ne_NP"/>
        </w:rPr>
        <w:t>लुगाहरू</w:t>
      </w:r>
      <w:r>
        <w:rPr>
          <w:lang w:val="ne_NP" w:bidi="ne_NP"/>
        </w:rPr>
        <w:t xml:space="preserve"> वा बाहिरी वस्त्रहरू ओछ्याउँछन्। यो येशूलाई सम्मान गर्ने तरिका थियो। तपाईंले अघिल्लो खण्डहरूमा गरेजस्तै लुगालाई अनुवाद गर्ने कुरा निश्चित गर्नुहोस्। </w:t>
      </w:r>
      <w:r>
        <w:rPr>
          <w:b/>
          <w:lang w:val="ne_NP" w:bidi="ne_NP"/>
        </w:rPr>
        <w:t>लुगा</w:t>
      </w:r>
      <w:r>
        <w:rPr>
          <w:lang w:val="ne_NP" w:bidi="ne_NP"/>
        </w:rPr>
        <w:t xml:space="preserve"> मुख्य शब्दावलीमा छ। </w:t>
      </w:r>
    </w:p>
    <w:p>
      <w:pPr/>
      <w:r>
        <w:rPr>
          <w:lang w:val="ne_NP" w:bidi="ne_NP"/>
        </w:rPr>
      </w:r>
      <w:r>
        <w:rPr>
          <w:lang w:val="ne_NP" w:bidi="ne_NP"/>
        </w:rPr>
        <w:t>रोक्नुहोस् र आफ्नो टोलीलाई सन्दर्भको लागि लुगाको तस्वीर देखाउनुहोस्।</w:t>
      </w:r>
    </w:p>
    <w:p>
      <w:pPr/>
      <w:r>
        <w:rPr>
          <w:lang w:val="ne_NP" w:bidi="ne_NP"/>
        </w:rPr>
      </w:r>
      <w:r>
        <w:rPr>
          <w:lang w:val="ne_NP" w:bidi="ne_NP"/>
        </w:rPr>
        <w:t xml:space="preserve">येशूका सबै अनुयायीहरूले येशूले गर्नुभएका </w:t>
      </w:r>
      <w:r>
        <w:rPr>
          <w:b/>
          <w:lang w:val="ne_NP" w:bidi="ne_NP"/>
        </w:rPr>
        <w:t>चमत्कारहरूको</w:t>
      </w:r>
      <w:r>
        <w:rPr>
          <w:lang w:val="ne_NP" w:bidi="ne_NP"/>
        </w:rPr>
        <w:t xml:space="preserve"> लागि परमेश्वरको प्रशंसा गर्छन्। चमत्कारहरूले परमेश्वरले मात्र गर्न सक्ने शक्तिशाली कार्यहरूलाई जनाउँछ। तपाईंले पहिले गरेजस्तै चमत्कारहरूलाई अनुवाद गर्ने कुरा निश्चित गर्नुहोस्। </w:t>
      </w:r>
      <w:r>
        <w:rPr>
          <w:b/>
          <w:lang w:val="ne_NP" w:bidi="ne_NP"/>
        </w:rPr>
        <w:t>चमत्कार</w:t>
      </w:r>
      <w:r>
        <w:rPr>
          <w:lang w:val="ne_NP" w:bidi="ne_NP"/>
        </w:rPr>
        <w:t xml:space="preserve"> मुख्य शब्दावलीमा छ। </w:t>
      </w:r>
    </w:p>
    <w:p>
      <w:pPr/>
      <w:r>
        <w:rPr>
          <w:lang w:val="ne_NP" w:bidi="ne_NP"/>
        </w:rPr>
      </w:r>
      <w:r>
        <w:rPr>
          <w:lang w:val="ne_NP" w:bidi="ne_NP"/>
        </w:rPr>
        <w:t>मानिसहरूले "</w:t>
      </w:r>
      <w:r>
        <w:rPr>
          <w:b/>
          <w:lang w:val="ne_NP" w:bidi="ne_NP"/>
        </w:rPr>
        <w:t>प्रभुको</w:t>
      </w:r>
      <w:r>
        <w:rPr>
          <w:lang w:val="ne_NP" w:bidi="ne_NP"/>
        </w:rPr>
        <w:t xml:space="preserve"> नाममा आउने राजा </w:t>
      </w:r>
      <w:r>
        <w:rPr>
          <w:b/>
          <w:lang w:val="ne_NP" w:bidi="ne_NP"/>
        </w:rPr>
        <w:t>धन्य</w:t>
      </w:r>
      <w:r>
        <w:rPr>
          <w:lang w:val="ne_NP" w:bidi="ne_NP"/>
        </w:rPr>
        <w:t xml:space="preserve"> हो" भन्छन्। धन्य हुनुको अर्थ येशूसँग परमेश्वरको विशेष अनुग्रह थियो। 'प्रभु' ले परमेश्वरको व्यक्तिगत नाम, </w:t>
      </w:r>
      <w:r>
        <w:rPr>
          <w:b/>
          <w:lang w:val="ne_NP" w:bidi="ne_NP"/>
        </w:rPr>
        <w:t>यहोवा</w:t>
      </w:r>
      <w:r>
        <w:rPr>
          <w:lang w:val="ne_NP" w:bidi="ne_NP"/>
        </w:rPr>
        <w:t xml:space="preserve"> लाई जनाउँछ। यस वाक्यांशको अर्थ येशू राजा र प्रतिज्ञा गरिएको मुक्तिदाता हुनुहुन्थ्यो जसलाई परमेश्वरले आफ्नो प्रतिनिधित्व गर्न अधिकारका साथ पठाउनुभयो। तपाईंले अघिल्लो खण्डहरूमा गरेजस्तै धन्य र प्रभुलाई अनुवाद गर्ने कुरा निश्चित गर्नुहोस्। </w:t>
      </w:r>
      <w:r>
        <w:rPr>
          <w:b/>
          <w:lang w:val="ne_NP" w:bidi="ne_NP"/>
        </w:rPr>
        <w:t>धन्य</w:t>
      </w:r>
      <w:r>
        <w:rPr>
          <w:lang w:val="ne_NP" w:bidi="ne_NP"/>
        </w:rPr>
        <w:t xml:space="preserve">, </w:t>
      </w:r>
      <w:r>
        <w:rPr>
          <w:b/>
          <w:lang w:val="ne_NP" w:bidi="ne_NP"/>
        </w:rPr>
        <w:t>प्रभु</w:t>
      </w:r>
      <w:r>
        <w:rPr>
          <w:lang w:val="ne_NP" w:bidi="ne_NP"/>
        </w:rPr>
        <w:t xml:space="preserve"> र याह्वे </w:t>
      </w:r>
      <w:r>
        <w:rPr>
          <w:b/>
          <w:lang w:val="ne_NP" w:bidi="ne_NP"/>
        </w:rPr>
        <w:t>मुख्य</w:t>
      </w:r>
      <w:r>
        <w:rPr>
          <w:lang w:val="ne_NP" w:bidi="ne_NP"/>
        </w:rPr>
        <w:t xml:space="preserve"> शब्दावलीमा छन्।</w:t>
      </w:r>
    </w:p>
    <w:p>
      <w:pPr/>
      <w:r>
        <w:rPr>
          <w:lang w:val="ne_NP" w:bidi="ne_NP"/>
        </w:rPr>
      </w:r>
      <w:r>
        <w:rPr>
          <w:b/>
          <w:lang w:val="ne_NP" w:bidi="ne_NP"/>
        </w:rPr>
        <w:t>मानिसहरूले</w:t>
      </w:r>
      <w:r>
        <w:rPr>
          <w:lang w:val="ne_NP" w:bidi="ne_NP"/>
        </w:rPr>
        <w:t xml:space="preserve"> </w:t>
      </w:r>
      <w:r>
        <w:rPr>
          <w:b/>
          <w:lang w:val="ne_NP" w:bidi="ne_NP"/>
        </w:rPr>
        <w:t>स्वर्गमा</w:t>
      </w:r>
      <w:r>
        <w:rPr>
          <w:lang w:val="ne_NP" w:bidi="ne_NP"/>
        </w:rPr>
        <w:t xml:space="preserve"> शान्ति भन्छन्। यस सन्दर्भमा, शान्तिले परमेश्वरसँगको राम्रो सम्बन्धबाट आउने सुरक्षालाई जनाउँछ। यसको अर्थ मानिसहरू परमेश्वरसँग मेलमिलापमा बाँचिरहेका छन् भन्ने हुन्छ। स्वर्ग भनेको परमेश्वर बसोबास गर्ने ठाउँ हो, तर यस सन्दर्भमा यसले परमेश्वर स्वयम्‌लाई जनाउँछ। येशू प्रतिज्ञा गरिएको मुक्तिदाताको रूपमा आउनुभयो भनेर परमेश्वर र उहाँका मानिसहरूको बीचमा स्वर्गमा शान्ति ल्याउनुहुन्छ। शान्ति र स्वर्गलाई तपाईंले पहिले अनुवाद गरेकै तरिकाले अनुवाद गर्ने कुरा सुनिश्चित गर्नुहोस्। </w:t>
      </w:r>
      <w:r>
        <w:rPr>
          <w:b/>
          <w:lang w:val="ne_NP" w:bidi="ne_NP"/>
        </w:rPr>
        <w:t>शान्ति</w:t>
      </w:r>
      <w:r>
        <w:rPr>
          <w:lang w:val="ne_NP" w:bidi="ne_NP"/>
        </w:rPr>
        <w:t xml:space="preserve"> र </w:t>
      </w:r>
      <w:r>
        <w:rPr>
          <w:b/>
          <w:lang w:val="ne_NP" w:bidi="ne_NP"/>
        </w:rPr>
        <w:t>स्वर्ग</w:t>
      </w:r>
      <w:r>
        <w:rPr>
          <w:lang w:val="ne_NP" w:bidi="ne_NP"/>
        </w:rPr>
        <w:t xml:space="preserve"> दुबै शब्दहरू मुख्य शब्दावलीमा छन्।</w:t>
      </w:r>
    </w:p>
    <w:p>
      <w:pPr/>
      <w:r>
        <w:rPr>
          <w:lang w:val="ne_NP" w:bidi="ne_NP"/>
        </w:rPr>
      </w:r>
      <w:r>
        <w:rPr>
          <w:lang w:val="ne_NP" w:bidi="ne_NP"/>
        </w:rPr>
        <w:t xml:space="preserve">मानिसहरूले सर्वोच्चमा </w:t>
      </w:r>
      <w:r>
        <w:rPr>
          <w:b/>
          <w:lang w:val="ne_NP" w:bidi="ne_NP"/>
        </w:rPr>
        <w:t>महिमा</w:t>
      </w:r>
      <w:r>
        <w:rPr>
          <w:lang w:val="ne_NP" w:bidi="ne_NP"/>
        </w:rPr>
        <w:t xml:space="preserve"> भन्छन्। महिमाले परमेश्वरले पाउनुहुने सम्मान र प्रशंसालाई जनाउँछ। "सर्वोच्च" भन्नाले स्वर्ग वा परमेश्वर बस्ने ठाउँलाई बुझाउने अर्को तरिका थियो। तपाईंले पहिले गरेजस्तै महिमालाई अनुवाद गर्ने कुरा सुनिश्चित गर्नुहोस्। </w:t>
      </w:r>
      <w:r>
        <w:rPr>
          <w:b/>
          <w:lang w:val="ne_NP" w:bidi="ne_NP"/>
        </w:rPr>
        <w:t>महिमा</w:t>
      </w:r>
      <w:r>
        <w:rPr>
          <w:lang w:val="ne_NP" w:bidi="ne_NP"/>
        </w:rPr>
        <w:t xml:space="preserve"> मुख्य शब्दावलीमा छ।</w:t>
      </w:r>
    </w:p>
    <w:p>
      <w:pPr/>
      <w:r>
        <w:rPr>
          <w:lang w:val="ne_NP" w:bidi="ne_NP"/>
        </w:rPr>
      </w:r>
      <w:r>
        <w:rPr>
          <w:b/>
          <w:lang w:val="ne_NP" w:bidi="ne_NP"/>
        </w:rPr>
        <w:t>फरिसीहरू</w:t>
      </w:r>
      <w:r>
        <w:rPr>
          <w:lang w:val="ne_NP" w:bidi="ne_NP"/>
        </w:rPr>
        <w:t xml:space="preserve"> वा यहूदी धार्मिक नेताहरूले येशूलाई आफ्ना अनुयायीहरूलाई प्रतिज्ञा गरिएको मुक्तिदाताको रूपमा उहाँको प्रशंसा गर्नलाई रोक्न भन्छन्, तर येशूले आफ्ना अनुयायीहरूलाई चुप लगाउन अस्वीकार गर्नुहुन्छ। तपाईंले पहिले गरेजस्तै फरिसीहरूलाई अनुवाद गर्ने कुरा निश्चित गर्नुहोस्। </w:t>
      </w:r>
      <w:r>
        <w:rPr>
          <w:b/>
          <w:lang w:val="ne_NP" w:bidi="ne_NP"/>
        </w:rPr>
        <w:t>फरिसी</w:t>
      </w:r>
      <w:r>
        <w:rPr>
          <w:lang w:val="ne_NP" w:bidi="ne_NP"/>
        </w:rPr>
        <w:t xml:space="preserve"> मुख्य शब्दावलीमा छ।</w:t>
      </w:r>
    </w:p>
    <w:p>
      <w:pPr/>
      <w:r>
        <w:rPr>
          <w:lang w:val="ne_NP" w:bidi="ne_NP"/>
        </w:rPr>
      </w:r>
      <w:r>
        <w:rPr>
          <w:lang w:val="ne_NP" w:bidi="ne_NP"/>
        </w:rPr>
        <w:t xml:space="preserve">फरिसीहरूले येशूलाई </w:t>
      </w:r>
      <w:r>
        <w:rPr>
          <w:b/>
          <w:lang w:val="ne_NP" w:bidi="ne_NP"/>
        </w:rPr>
        <w:t>गुरू</w:t>
      </w:r>
      <w:r>
        <w:rPr>
          <w:lang w:val="ne_NP" w:bidi="ne_NP"/>
        </w:rPr>
        <w:t xml:space="preserve"> भन्छन्। यो धार्मिक नेताको लागि आदरणीय शब्द थियो। तपाईंले पहिले गरेजस्तै गुरू शब्दलाई अनुवाद गर्ने कुरा निश्चित गर्नुहोस्। </w:t>
      </w:r>
      <w:r>
        <w:rPr>
          <w:b/>
          <w:lang w:val="ne_NP" w:bidi="ne_NP"/>
        </w:rPr>
        <w:t>गुरु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19:45–20:8</w:t>
      </w:r>
      <w:r>
        <w:rPr>
          <w:lang w:val="ne_NP" w:bidi="ne_NP"/>
        </w:rPr>
      </w:r>
    </w:p>
    <w:p>
      <w:pPr>
        <w:pStyle w:val="Heading3"/>
      </w:pPr>
      <w:r>
        <w:rPr>
          <w:lang w:val="ne_NP" w:bidi="ne_NP"/>
        </w:rPr>
        <w:t>Step 1</w:t>
      </w:r>
    </w:p>
    <w:p>
      <w:pPr/>
      <w:r>
        <w:rPr>
          <w:lang w:val="ne_NP" w:bidi="ne_NP"/>
        </w:rPr>
      </w:r>
      <w:r>
        <w:rPr>
          <w:lang w:val="ne_NP" w:bidi="ne_NP"/>
        </w:rPr>
        <w:t>लूका १९:४५–२०:८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 गधामा चढेर यरूशलेम प्रवेश गर्नुभयो र उहाँका अनुयायीहरूले उहाँलाई प्रतिज्ञा गरिएको मुक्तिदाताको रूपमा प्रशंसा गरे। अब, येशूले मन्दिरमा सिकाउनुहुन्छ र बेच्नेहरूलाई मन्दिर छोड्न बाध्य पार्नुहुन्छ। केही धार्मिक नेताहरूले येशूको सामना गर्छन् र उहाँलाई सिकाउने अधिकार कसले दिन्छ भनेर उहाँलाई सोध्छन्। येशूले एउटा यस्तो प्रश्नद्वारा जवाफ दिनुहुन्छ जसको उत्तर कसरी दिने भन्ने तिनीहरूलाई थाहा छैन।</w:t>
      </w:r>
    </w:p>
    <w:p>
      <w:pPr/>
      <w:r>
        <w:rPr>
          <w:lang w:val="ne_NP" w:bidi="ne_NP"/>
        </w:rPr>
      </w:r>
      <w:r>
        <w:rPr>
          <w:lang w:val="ne_NP" w:bidi="ne_NP"/>
        </w:rPr>
        <w:t>येशू निस्तारको हप्ताको समयमा यरूशलेम प्रवेश गर्नुहुन्छ। निस्तारको चाड एउटा यहूदी धार्मिक चाड थियो जुन परमेश्वरले आफ्ना मानिसहरूलाई मिश्रबाट बचाउनुभएको सम्झनामा मनाइन्थ्यो। हजारौं यहूदीहरू प्रत्येक वर्ष उत्सव मनाउन यरूशलेमको मन्दिरतिर यात्रा गर्थे। यसले गर्दा रोमीहरू उच्च सतर्क र सावधान भए। येशू यरूशलेम आइपुगेको केही समयपछि, उहाँ मन्दिर वा यहूदीहरूको बीचमा परमेश्वर बसोबास गर्ने ठाउँमा जानुभयो। विशेष रूपमा, येशू मन्दिरको चोकमा हुनुहुन्थ्यो, मन्दिरको भवनभित्र भने हुनुहुन्नथ्यो। यदि कसैलाई परमेश्वरको निम्ति बलिदान चढाउन केही किन्नु आवश्यक पर्यो भने, व्यापारीहरू चोकमा तिनीहरूलाई त्यो बेच्न तयार थिए। तिनीहरूले सामान्यतया पशु, दाखमद्य, नुन वा तेल जस्ता कुराहरू बेच्थे। येशूले मन्दिरमा वस्तुहरू बेच्ने मानिसहरूलाई बाहिर निकाल्नुहुन्छ। येशूले व्यापारीहरूका सामु अगमवक्ता यशैयाको वचन उद्धृत गर्नुहुन्छ। उहाँले तिनीहरूलाई भन्नुहुन्छ, "मेरो घर प्रार्थनाको घर हुनेछ।" परमेश्वरको घर मन्दिरलाई जनाउने सामान्य तरिका थियो। येशूले भन्दै हुनुहुन्छ कि परमेश्वर आफ्नो घर मानिसहरूले उहाँसँग प्रार्थना गर्ने वा कुरा गर्ने ठाउँ होस् भन्ने चाहनुहुन्छ।</w:t>
      </w:r>
    </w:p>
    <w:p>
      <w:pPr/>
      <w:r>
        <w:rPr>
          <w:lang w:val="ne_NP" w:bidi="ne_NP"/>
        </w:rPr>
      </w:r>
      <w:r>
        <w:rPr>
          <w:lang w:val="ne_NP" w:bidi="ne_NP"/>
        </w:rPr>
        <w:t>रोक्नुहोस् र येशूले सिकाउँदै गर्नुभएको मन्दिर र मन्दिरका चोकहरूको तस्वीर देखाउनुहोस्।</w:t>
      </w:r>
    </w:p>
    <w:p>
      <w:pPr/>
      <w:r>
        <w:rPr>
          <w:lang w:val="ne_NP" w:bidi="ne_NP"/>
        </w:rPr>
      </w:r>
      <w:r>
        <w:rPr>
          <w:lang w:val="ne_NP" w:bidi="ne_NP"/>
        </w:rPr>
        <w:t>यसको सट्टा, व्यापारीहरूले मन्दिरलाई डाँकूहरूको ओढारमा बदलेका छन्। येशूले एउटा दृष्टान्त प्रयोग गरेर बेच्नेहरूको निन्दा गरिरहनुभएको थियो। डाँकूहरूको ओढारले मानिसहरू लुक्नलाई पुग्ने ठूलो गुफालाई जनाउँछ। त्यो क्षेत्रमा डाँकूहरू गुफाहरूमा बस्नु सामान्य थियो।</w:t>
      </w:r>
    </w:p>
    <w:p>
      <w:pPr/>
      <w:r>
        <w:rPr>
          <w:lang w:val="ne_NP" w:bidi="ne_NP"/>
        </w:rPr>
      </w:r>
      <w:r>
        <w:rPr>
          <w:lang w:val="ne_NP" w:bidi="ne_NP"/>
        </w:rPr>
        <w:t>रोक्नुहोस् र यहूदियाको उजाडस्थानमा गुफाको तस्वीर देखाउनुहोस्।</w:t>
      </w:r>
    </w:p>
    <w:p>
      <w:pPr/>
      <w:r>
        <w:rPr>
          <w:lang w:val="ne_NP" w:bidi="ne_NP"/>
        </w:rPr>
      </w:r>
      <w:r>
        <w:rPr>
          <w:lang w:val="ne_NP" w:bidi="ne_NP"/>
        </w:rPr>
        <w:t>"डाँकूहरूको ओढार" भन्ने वाक्यांशले यर्मियाको भविष्यवाणीलाई जनाउँछ जहाँ परमेश्वरले आफ्नो मन्दिरमा दुष्ट कामहरू गर्ने मानिसहरूलाई आरोप लगाउन यस्तै वाक्यांश प्रयोग गर्नुहुन्छ। बेच्नेहरूले मानिसहरूबाट परमेश्वरलाई बलिदान गर्न आवश्यक पशुहरूको लागि अति धेरै मूल्य असुल्ने गरेको हुनाले, येशू भन्नुहुन्छ कि तिनीहरूले परमेश्वर र उहाँका मानिसहरूलाई लुट्दै छन्। तिनीहरूले परमेश्वरको मन्दिरको उद्देश्यलाई नष्ट गरिरहेका थिए।</w:t>
      </w:r>
    </w:p>
    <w:p>
      <w:pPr/>
      <w:r>
        <w:rPr>
          <w:lang w:val="ne_NP" w:bidi="ne_NP"/>
        </w:rPr>
      </w:r>
      <w:r>
        <w:rPr>
          <w:lang w:val="ne_NP" w:bidi="ne_NP"/>
        </w:rPr>
        <w:t>रोक्नुहोस् र आफ्नो टोलीसँग छलफल गर्नुहोस्: यदि तपाईं बसोबास गर्ने कुनै पवित्र वा छुट्ट्याइएको क्षेत्रमा व्यापारीहरूले सरसामानहरू बेचिरहेका भए मानिसहरूले कस्तो प्रतिक्रिया दिन्थे?</w:t>
      </w:r>
    </w:p>
    <w:p>
      <w:pPr/>
      <w:r>
        <w:rPr>
          <w:lang w:val="ne_NP" w:bidi="ne_NP"/>
        </w:rPr>
      </w:r>
      <w:r>
        <w:rPr>
          <w:lang w:val="ne_NP" w:bidi="ne_NP"/>
        </w:rPr>
        <w:t>लूकाले हामीलाई पृष्ठभूमिको जानकारी दिन्छन्। येशूको यरूशलेममा आगमन र उहाँको हुन लागेको पक्राउको बीचमा, येशूले आफ्नो अधिकांश समय मन्दिरको चोकमा सिकाउँदै बिताउनुभयो। तर धार्मिक नेताहरूले येशूलाई मार्ने तरिका पत्ता लगाउने प्रयास गरिरहेका थिए। मुख्य पूजाहारीहरूले मन्दिरमा स्थायी रूपमा काम गर्थे र अन्य पूजाहारीहरूका नेताहरू थिए। व्यवस्थाका शिक्षकहरूले परमेश्वरको व्यवस्था अध्ययन गर्ने, व्याख्या गर्ने र सिकाउने धार्मिक नेताहरूलाई बुझाउँछन्। मानिसहरूका नेताहरूले सम्भवतः यहूदी अगुवाहरूलाई उल्लेख गरेका थिए। तिनीहरू यहूदी समाजमा महत्त्वपूर्ण परिवारहरूका नेताहरूको समूह थिए। यी तीन समूहहरूले मिलेर महासभा वा यहूदी मानिसहरूका नेताहरूको प्रतिनिधित्व गर्थे। तर धार्मिक नेताहरूले येशूलाई गोप्य रूपमा पक्राउ गर्न र मार्न सकेनन्। तिनीहरू येशूलाई सार्वजनिक रूपमा पक्राउ गर्न डराउँथे किनभने मानिसहरू उहाँका वचनहरूमा झुम्मिन्थे। यसको अर्थ मानिसहरूको ठूलो भीडले उहाँका शिक्षाहरूलाई उत्सुकताका साथ सुनिरहेका थिए। तिनीहरू होशियार थिए किनभने तिनीहरू रोमीहरूसँग शान्ति तोड्न चाहँदैनथे।</w:t>
      </w:r>
    </w:p>
    <w:p>
      <w:pPr/>
      <w:r>
        <w:rPr>
          <w:lang w:val="ne_NP" w:bidi="ne_NP"/>
        </w:rPr>
      </w:r>
      <w:r>
        <w:rPr>
          <w:lang w:val="ne_NP" w:bidi="ne_NP"/>
        </w:rPr>
        <w:t>रोक्नुहोस् र आफ्नो टोलीसँग छलफल गर्नुहोस्: तपाईंको संस्कृतिमा जब कोही सामान्य विश्वासको विरुद्धमा सार्वजनिक रूपमा जान्छ, तब मानिसहरूले कस्तो प्रतिक्रिया दिन्छन्?</w:t>
      </w:r>
    </w:p>
    <w:p>
      <w:pPr/>
      <w:r>
        <w:rPr>
          <w:lang w:val="ne_NP" w:bidi="ne_NP"/>
        </w:rPr>
      </w:r>
      <w:r>
        <w:rPr>
          <w:lang w:val="ne_NP" w:bidi="ne_NP"/>
        </w:rPr>
        <w:t>एक दिन जब येशू मन्दिरमा सिकाउँदै हुनुहुन्थ्यो, उहाँले सुसमाचारको प्रचार गर्नुभयो, अर्थात् मानिसहरूलाई परमेश्वरको राज्य वा परमेश्वरले आफ्ना मानिसहरूमाथि शासन गर्नुहुने कुराको सुसमाचार सुनाउनुभयो। यहूदी धार्मिक नेताहरूका तीन समूहहरू येशूकहाँ आउँछन्। तिनीहरू भीडको बीचमा उहाँको नजिक जान्छन् र उहाँले यी सबै कुराहरू कुन अधिकारले गरिरहनुभएको छ भनेर उहाँलाई सोध्छन्। तिनीहरूले येशू यरूशलेम आइपुगेदेखि नै गरिरहनुभएको र सिकाउनुभएको सबै कुरालाई उल्लेख गरिरहेका थिए। धार्मिक नेताहरूले येशूलाई अधिकार कसले दियो भनेर सोध्छन् र येशूसँग परमेश्वरको अधिकार छैन भन्ने संकेत गर्छन्। येशूले तिनीहरूलाई एउटा प्रश्नद्वारा जवाफ दिनुभयो, जुन तत्कालीन संस्कृतिमा धार्मिक नेताहरूले सिकाउने एउटा सामान्य तरिका थियो।</w:t>
      </w:r>
    </w:p>
    <w:p>
      <w:pPr/>
      <w:r>
        <w:rPr>
          <w:lang w:val="ne_NP" w:bidi="ne_NP"/>
        </w:rPr>
      </w:r>
      <w:r>
        <w:rPr>
          <w:lang w:val="ne_NP" w:bidi="ne_NP"/>
        </w:rPr>
        <w:t>रोक्नुहोस् र आफ्नो टोलीसँग छलफल गर्नुहोस्: तपाईंको संस्कृतिमा अधिकार भएका मानिसहरूले कस्ता कुराहरू गर्छन्? विभिन्न प्रकारका अधिकारहरू र तपाईंको संस्कृतिमा तिनीहरूले त्यो अधिकारलाई कसरी प्रयोग वा दुरुपयोग गर्छन् भन्ने वर्णन गर्नुहोस्।</w:t>
      </w:r>
    </w:p>
    <w:p>
      <w:pPr/>
      <w:r>
        <w:rPr>
          <w:lang w:val="ne_NP" w:bidi="ne_NP"/>
        </w:rPr>
      </w:r>
      <w:r>
        <w:rPr>
          <w:lang w:val="ne_NP" w:bidi="ne_NP"/>
        </w:rPr>
        <w:t>येशूले धार्मिक नेताहरूलाई सोध्नुहुन्छ कि यूहन्नालाई बप्तिस्मा गर्ने वा मानिसहरूलाई तिनीहरूका पापहरूबाट शुद्ध पार्न पानीले विधिपूर्वक धुने अधिकार कसले दियो। यूहन्नाको मृत्यु भइसकेको हुनाले येशूले विगतमा घटेको कुनै कुरालाई उल्लेख गरिरहनुभएको थियो। येशूले सोध्नुहुन्छ कि यूहन्नाको अधिकार स्वर्गबाट थियो कि मानिसहरूबाट? यहाँ, स्वर्गले परमेश्वर आफैलाई जनाउँछ।</w:t>
      </w:r>
    </w:p>
    <w:p>
      <w:pPr/>
      <w:r>
        <w:rPr>
          <w:lang w:val="ne_NP" w:bidi="ne_NP"/>
        </w:rPr>
      </w:r>
      <w:r>
        <w:rPr>
          <w:lang w:val="ne_NP" w:bidi="ne_NP"/>
        </w:rPr>
        <w:t>धार्मिक नेताहरूले येशूलाई कसरी जवाफ दिने भन्ने बारेमा आपसमा कुरा गरे। तिनीहरूले परमेश्वरले यूहन्नालाई अधिकार दिनुभयो भनेर भन्न चाहेनन्, किनभने यसो भनेमा येशूले तिनीहरूलाई 'तिमीहरूले किन यूहन्नालाई विश्वास नगरेका त?' भनी सोध्नुहुनेथियो। यदि धार्मिक नेताहरूले यूहन्नालाई विश्वास गरेका भए, तिनीहरूले आफ्ना पापहरूबाट पश्चात्ताप गर्ने थिए वा तीबाट फर्किने थिए र बप्तिस्मा लिने थिए। जब यूहन्नाले येशू प्रतिज्ञा गरिएको मुक्तिदाता हुनुहुन्छ भनेर भनेका थिए, तब तिनीहरूले उहाँमाथि विश्वास पनि गर्ने थिए। तर धार्मिक नेताहरूले यूहन्नाका शिक्षाहरूमा विश्वास गरेनन्। तर, तिनीहरू यूहन्नाको अधिकार मानिसहरूबाट थियो भनेर भन्न चाहँदैनन्। तिनीहरू ढुङ्गाले हानिइने डरमा थिए किनभने परमेश्वरको व्यवस्थाले यदि कसैले अगमवक्ता वा परमेश्वरको सन्देशवाहकको विरुद्धमा बोल्छ भने तिनीहरूलाई ढुङ्गाले हान्नुपर्छ वा मार्नुपर्छ भनेर बताएको थियो। धार्मिक नेताहरू भन्छन् कि यूहन्नाको अधिकार कहाँबाट आयो भन्ने कुरा तिनीहरूलाई थाहा छैन किनभने भीडले कस्तो प्रतिक्रिया देला भनेर तिनीहरू डराएका थिए। येशूले आफ्नो अधिकार कहाँबाट आयो भनेर बताउँदिन भनेर जवाफ दिनुहुन्छ।</w:t>
      </w:r>
    </w:p>
    <w:p>
      <w:pPr/>
      <w:r>
        <w:rPr>
          <w:lang w:val="ne_NP" w:bidi="ne_NP"/>
        </w:rPr>
      </w:r>
      <w:r>
        <w:rPr>
          <w:lang w:val="ne_NP" w:bidi="ne_NP"/>
        </w:rPr>
        <w:t>अर्को कथामा, येशूले धार्मिक नेताहरूको प्रश्नको जवाफ एउटा दृष्टान्त वा छोटो कथा सुनाएर दिनुहुनेछ।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मन्दिरमा आइपुग्नुहुन्छ र बलिदानहरूको लागि पशुहरू बेच्ने व्यापारीहरूलाई धपाउनुहुन्छ। येशूले मन्दिरमा हरेक दिन सिकाउने काम जारी राख्नुहुन्छ। धार्मिक नेताहरूले येशूलाई मार्ने योजना बनाए, तर तिनीहरूले यो कुरा गोप्य रूपमा गर्ने तरिका पत्ता लगाउन सकेनन् किनभने मानिसहरू येशूको कुरा सुन्न उत्सुक थिए।</w:t>
      </w:r>
    </w:p>
    <w:p>
      <w:pPr/>
      <w:r>
        <w:rPr>
          <w:lang w:val="ne_NP" w:bidi="ne_NP"/>
        </w:rPr>
      </w:r>
      <w:r>
        <w:rPr>
          <w:b/>
          <w:lang w:val="ne_NP" w:bidi="ne_NP"/>
        </w:rPr>
        <w:t>दोस्रो दृश्य:</w:t>
      </w:r>
      <w:r>
        <w:rPr>
          <w:lang w:val="ne_NP" w:bidi="ne_NP"/>
        </w:rPr>
        <w:t xml:space="preserve"> एक दिन, येशू मन्दिरमा सिकाउँदै हुनुहुन्छ। धार्मिक नेताहरू भीडको बीचबाट येशूकहाँ पुग्छन्। तिनीहरूले येशूलाई उहाँलाई अधिकार कसले दियो भनेर सोध्छन्। येशूले बप्तिस्मा दिने यूहन्नालाई अधिकार कसले दियो भनेर सोधेर जवाफ दिनुहुन्छ। धार्मिक नेताहरूले यो महसुस गर्छन् कि तिनीहरूले मानिसहरूलाई रिसाउँदा वा यूहन्नालाई विश्वास नगरेर आफू गलत थिए भनेर स्वीकार नगरेसम्म केही भन्न सक्दैनन्। धार्मिक नेताहरू भन्छन्, तिनीहरूलाई थाहा छैन। येशूले भन्नुभयो कि उहाँले तिनीहरूलाई आफ्नो अधिकार कहाँबाट आयो भनेर पनि बताउनुहुने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विक्रेताहरू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शास्त्रीहरू</w:t>
      </w:r>
    </w:p>
    <w:p>
      <w:pPr>
        <w:pStyle w:val="ListBullet"/>
        <w:spacing w:line="240" w:lineRule="auto"/>
        <w:ind w:left="720"/>
      </w:pPr>
      <w:r>
        <w:rPr>
          <w:lang w:val="ne_NP" w:bidi="ne_NP"/>
        </w:rPr>
      </w:r>
      <w:r>
        <w:rPr>
          <w:lang w:val="ne_NP" w:bidi="ne_NP"/>
        </w:rPr>
        <w:t>एल्डरहरू/नेताहरू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 निस्तारको चाडको समयमा यरूशलेम आइपुग्नुहुन्छ। यसको अर्थ मन्दिरमा हजारौं मानिसहरू यरूशलेममा थिए।</w:t>
      </w:r>
    </w:p>
    <w:p>
      <w:pPr/>
      <w:r>
        <w:rPr>
          <w:lang w:val="ne_NP" w:bidi="ne_NP"/>
        </w:rPr>
      </w:r>
      <w:r>
        <w:rPr>
          <w:lang w:val="ne_NP" w:bidi="ne_NP"/>
        </w:rPr>
        <w:t>येशू भीडले उहाँलाई पछ्याउँदै यरूशलेमको मन्दिरमा आइपुग्नुहुन्छ। येशूले चोकबाट बेच्नेहरूलाई धपाउँनुहुन्छ।</w:t>
      </w:r>
    </w:p>
    <w:p>
      <w:pPr/>
      <w:r>
        <w:rPr>
          <w:lang w:val="ne_NP" w:bidi="ne_NP"/>
        </w:rPr>
      </w:r>
      <w:r>
        <w:rPr>
          <w:lang w:val="ne_NP" w:bidi="ne_NP"/>
        </w:rPr>
        <w:t>यो सम्झनु महत्त्वपूर्ण छ कि येशू र व्यापारीहरू मन्दिरको चोकमा थिए जहाँ यहूदीहरूले अन्यजातिहरू वा गैर-यहूदीहरूलाई बस्न अनुमति दिएका थिए। येशू मन्दिरभित्र हुनुहुन्थेन।</w:t>
      </w:r>
    </w:p>
    <w:p>
      <w:pPr/>
      <w:r>
        <w:rPr>
          <w:lang w:val="ne_NP" w:bidi="ne_NP"/>
        </w:rPr>
      </w:r>
      <w:r>
        <w:rPr>
          <w:lang w:val="ne_NP" w:bidi="ne_NP"/>
        </w:rPr>
        <w:t>यो सम्झनु महत्त्वपूर्ण छ कि मन्दिरको उद्देश्य परमेश्वरलाई प्रार्थना गर्ने ठाउँ हुनु थियो।</w:t>
      </w:r>
    </w:p>
    <w:p>
      <w:pPr/>
      <w:r>
        <w:rPr>
          <w:lang w:val="ne_NP" w:bidi="ne_NP"/>
        </w:rPr>
      </w:r>
      <w:r>
        <w:rPr>
          <w:lang w:val="ne_NP" w:bidi="ne_NP"/>
        </w:rPr>
        <w:t>यो सम्झनु महत्त्वपूर्ण छ कि येशूले डाँकूहरूको ओढारको उल्लेख गर्दा मन्दिरको चोक वास्तविक गुफा हो भनेर भनिरहनु भएको छैन।</w:t>
      </w:r>
    </w:p>
    <w:p>
      <w:pPr/>
      <w:r>
        <w:rPr>
          <w:lang w:val="ne_NP" w:bidi="ne_NP"/>
        </w:rPr>
      </w:r>
      <w:r>
        <w:rPr>
          <w:lang w:val="ne_NP" w:bidi="ne_NP"/>
        </w:rPr>
        <w:t>येशू सिकाउँदै गर्दा यहूदी धार्मिक नेताहरू उहाँको अधिकारको बारेमा प्रश्न गर्न उहाँकहाँ आउँछन्।</w:t>
      </w:r>
    </w:p>
    <w:p>
      <w:pPr/>
      <w:r>
        <w:rPr>
          <w:lang w:val="ne_NP" w:bidi="ne_NP"/>
        </w:rPr>
      </w:r>
      <w:r>
        <w:rPr>
          <w:lang w:val="ne_NP" w:bidi="ne_NP"/>
        </w:rPr>
        <w:t>यो सम्झनु महत्त्वपूर्ण छ कि भीडले येशूलाई घेरेको थियो, र यसले धार्मिक नेताहरूलाई कुनै समस्या नपारी उहाँलाई पक्राउ गर्न धेरै गाह्रो बनायो।</w:t>
      </w:r>
    </w:p>
    <w:p>
      <w:pPr/>
      <w:r>
        <w:rPr>
          <w:lang w:val="ne_NP" w:bidi="ne_NP"/>
        </w:rPr>
      </w:r>
      <w:r>
        <w:rPr>
          <w:lang w:val="ne_NP" w:bidi="ne_NP"/>
        </w:rPr>
        <w:t>यो सम्झनु महत्त्वपूर्ण छ कि मुख्य पूजाहारीहरू, शास्त्रीहरू र एल्डरहरूले यहूदीहरूको नेतृत्वको प्रतिनिधित्व गर्छन्। जब तिनीहरूले येशूलाई कसले अधिकार दियो भनेर सोधे, तिनीहरूको आफ्नै अधिकारमाथि भने कुनै प्रश्न उठाइएको थिएन।</w:t>
      </w:r>
    </w:p>
    <w:p>
      <w:pPr/>
      <w:r>
        <w:rPr>
          <w:lang w:val="ne_NP" w:bidi="ne_NP"/>
        </w:rPr>
      </w:r>
      <w:r>
        <w:rPr>
          <w:lang w:val="ne_NP" w:bidi="ne_NP"/>
        </w:rPr>
        <w:t>यो सम्झनु महत्त्वपूर्ण छ कि पूजाहारीहरूले आफ्नो अधिकार आफ्नो परिवारबाट उत्तराधिकारमा पाएका थिए। व्यवस्थाका शिक्षकहरूले आफ्नो शिक्षाबाट अधिकार प्राप्त गरे भने एल्डरहरूको अधिकार उच्च स्तरको परिवारमा जन्मिएको हुनाले प्राप्त भयो। तर येशूको मन्दिरमा कुनै आधिकारिक भूमिका थिएन, त्यसैले धार्मिक नेताहरूले उहाँलाई सार्वजनिक रूपमा लज्जित पार्ने प्रयास गरे।</w:t>
      </w:r>
    </w:p>
    <w:p>
      <w:pPr/>
      <w:r>
        <w:rPr>
          <w:lang w:val="ne_NP" w:bidi="ne_NP"/>
        </w:rPr>
      </w:r>
      <w:r>
        <w:rPr>
          <w:lang w:val="ne_NP" w:bidi="ne_NP"/>
        </w:rPr>
        <w:t>येशूले तिनीहरूको प्रश्नको जवाफ एउटा प्रश्नले दिनुहुन्छ। उसले यूहन्नाको अधिकार कहाँबाट आयो भनेर सोध्छ।</w:t>
      </w:r>
    </w:p>
    <w:p>
      <w:pPr/>
      <w:r>
        <w:rPr>
          <w:lang w:val="ne_NP" w:bidi="ne_NP"/>
        </w:rPr>
      </w:r>
      <w:r>
        <w:rPr>
          <w:lang w:val="ne_NP" w:bidi="ne_NP"/>
        </w:rPr>
        <w:t>यो सम्झनु महत्त्वपूर्ण छ कि धार्मिक नेताहरू येशूको प्रश्नको जवाफको बारेमा छलफल गर्न मात्र एकआपसमा जम्मा भएका थिए। येशू तिनीहरूको कुराकानीको हिस्सा हुनुहुन्थेन।</w:t>
      </w:r>
    </w:p>
    <w:p>
      <w:pPr/>
      <w:r>
        <w:rPr>
          <w:lang w:val="ne_NP" w:bidi="ne_NP"/>
        </w:rPr>
      </w:r>
      <w:r>
        <w:rPr>
          <w:lang w:val="ne_NP" w:bidi="ne_NP"/>
        </w:rPr>
        <w:t>यो सम्झनु महत्त्वपूर्ण छ कि भीडले यूहन्ना एक अगमवक्ता वा परमेश्वरको सन्देशवाहक हुन् भनेर विश्वास गर्थ्यो, तर धार्मिक नेताहरूले त्यसो ठानेनन्।</w:t>
      </w:r>
    </w:p>
    <w:p>
      <w:pPr/>
      <w:r>
        <w:rPr>
          <w:lang w:val="ne_NP" w:bidi="ne_NP"/>
        </w:rPr>
      </w:r>
      <w:r>
        <w:rPr>
          <w:lang w:val="ne_NP" w:bidi="ne_NP"/>
        </w:rPr>
        <w:t>आफूलाई थाहा छैन भनेर धार्मिक नेताहरू बताउँछन्। येशू आफूले पनि जवाफ नदिने कुरा बताउनुहुन्छ।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विक्रेताहरू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व्यवस्थाका शिक्षकहरू (शास्त्रीहरू)</w:t>
      </w:r>
    </w:p>
    <w:p>
      <w:pPr>
        <w:pStyle w:val="ListBullet"/>
        <w:spacing w:line="240" w:lineRule="auto"/>
        <w:ind w:left="720"/>
      </w:pPr>
      <w:r>
        <w:rPr>
          <w:lang w:val="ne_NP" w:bidi="ne_NP"/>
        </w:rPr>
      </w:r>
      <w:r>
        <w:rPr>
          <w:lang w:val="ne_NP" w:bidi="ne_NP"/>
        </w:rPr>
        <w:t>एल्डरहरू/नेताहरू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 उहाँका चेलाहरू र ठूलो भीडलाई मन्दिरका चोकमा प्रवेश गरेको अभिनय गर्ने कुरा सुनिश्चित गर्नुहोस् जहाँ अन्यजातिहरू वा गैर-यहूदीहरूलाई रहने अनुमति थियो।</w:t>
      </w:r>
    </w:p>
    <w:p>
      <w:pPr/>
      <w:r>
        <w:rPr>
          <w:lang w:val="ne_NP" w:bidi="ne_NP"/>
        </w:rPr>
      </w:r>
      <w:r>
        <w:rPr>
          <w:lang w:val="ne_NP" w:bidi="ne_NP"/>
        </w:rPr>
        <w:t>टोलीले येशूले बेच्नेहरूलाई चोक छोड्न बाध्य पार्नुभएको र तिनीहरूलाई डाँकूहरू भनेर आलोचना गर्नुभएको अभिनय गर्ने कुरा सुनिश्चित गर्नुहोस्।</w:t>
      </w:r>
    </w:p>
    <w:p>
      <w:pPr/>
      <w:r>
        <w:rPr>
          <w:lang w:val="ne_NP" w:bidi="ne_NP"/>
        </w:rPr>
      </w:r>
      <w:r>
        <w:rPr>
          <w:lang w:val="ne_NP" w:bidi="ne_NP"/>
        </w:rPr>
        <w:t>टोलीले येशूले सिकाउनुभएका सबै कुरालाईकुरा उत्सुकताका साथ सुनेको अभिनय गर्ने कुरा सुनिश्चित गर्नुहोस्।</w:t>
      </w:r>
    </w:p>
    <w:p>
      <w:pPr/>
      <w:r>
        <w:rPr>
          <w:lang w:val="ne_NP" w:bidi="ne_NP"/>
        </w:rPr>
      </w:r>
      <w:r>
        <w:rPr>
          <w:lang w:val="ne_NP" w:bidi="ne_NP"/>
        </w:rPr>
        <w:t>टोलीले धार्मिक नेताहरूले येशूकहाँ पुग्न भीडको बीचबाट जबर्जस्ती बाटो बनाउँदै अघि बढेको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मन्दिरको चोकमा प्रवेश गर्नुभएको र बलिदान चढाउन चाहने मानिसहरूलाई व्यापारीहरूले पशुहरू बेचिरहेको देख्नुभएको अभिनय गर्नुहोस्। येशूले व्यापारीहरूलाई छोड्न बाध्य पार्नुहुन्छ र भन्नुहुन्छ कि तिनीहरूले परमेश्वरको मन्दिरलाई डाँकूहरूको ओढारमा बदलेका छन्। येशूले मन्दिर प्रार्थना गर्ने ठाउँ हुनुपर्छ भनेर भन्नुभयो।</w:t>
      </w:r>
    </w:p>
    <w:p>
      <w:pPr/>
      <w:r>
        <w:rPr>
          <w:lang w:val="ne_NP" w:bidi="ne_NP"/>
        </w:rPr>
      </w:r>
      <w:r>
        <w:rPr>
          <w:lang w:val="ne_NP" w:bidi="ne_NP"/>
        </w:rPr>
        <w:t>अभिनय रोक्नुहोस्: व्यापारीहरूको भूमिका खेल्ने कलाकारलाई सोध्नुहोस्, "तपाईंलाई कस्तो महसुस भइरहेको छ?" तपाईंले यस्ता कुराहरू सुन्न सक्नुहुन्छ, "येशू किन यति रिसाउनुभएको छ?" हामी यहाँ सधैँ पशुहरू बेच्छौं," "लज्जित छौं।" "म मानिसहरूलाई उनीहरूका बलिदानहरू पर्याप्त छैनन् भन्ने सोच्न बाध्य बनाउँछु ताकि उनीहरूले मेरा सामानहरू किनून्," र "भयभीत छु।" यो मानिस अधिकारका साथ बोल्छ।" येशूको भूमिका खेल्ने कलाकारलाई सोध्नुहोस्, "तपाईंलाई कस्तो महसुस भइरहेको छ?" तपाईंले "रिसाएको छु" जस्ता कुरा सुन्न सक्नुहुन्छ। मानिसहरू मेरो पिताको आज्ञा पालन गर्न आउँछन् र त्यसपछि तिनीहरू फसाउँछन्," "निराश छन्। यो मेरो बुबाको घरको उद्देश्य होइन। तिनीहरूले उहाँलाई अनादर गरिरहेका छन्," र "धार्मिक नेताहरूले मेरो पिताको घर वा उहाँका मानिसहरूको हेरचाह गरिरहेका छैनन्। यो परिवर्तनको समय हो।" नाटक फेरि सुरु गर्नुहोस्।</w:t>
      </w:r>
    </w:p>
    <w:p>
      <w:pPr/>
      <w:r>
        <w:rPr>
          <w:lang w:val="ne_NP" w:bidi="ne_NP"/>
        </w:rPr>
      </w:r>
      <w:r>
        <w:rPr>
          <w:lang w:val="ne_NP" w:bidi="ne_NP"/>
        </w:rPr>
        <w:t>येशू प्रत्येक दिन सिकाउन मन्दिरका चोकमा फर्किएर जानुभएको अभिनय गर्नुहोस्। एक दिन, धार्मिक नेताहरू उहाँकहाँ पुग्छन्। तिनीहरू भीडलाई धक्काउँछन् र येशूलाई उहाँले कुन अधिकारले सिकाउँदै हुनुहुन्छ भनेर सोध्छन्। तिनीहरूले येशूलाई यो अधिकार कसले दियो भनेर सोध्छन्। येशूले यूहन्नालाई अधिकार दिएको भनेर सोध्नुहुन्छ। धार्मिक नेताहरूले कसरी जवाफ दिने भनेर आपसमा छलफल गर्छन्।</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"छक्क परेको छु।" धार्मिक नेताहरू किन यति रिसाएका छन्? के तिनीहरूले परमेश्वरको राज्य बुझ्दैनन्?" "डराएको छु। यदि येशूले गलत जवाफ दिनुहुन्छ भने, उहाँ समस्यामा पर्न सक्नुहुन्छ," र "अनौठो।" धार्मिक नेताहरूले के भन्नेछन्?" धार्मिक नेताहरूको भूमिका खेल्ने कलाकारलाई सोध्नुहोस्, "तपाईंलाई कस्तो महसुस भइरहेको छ?" तपाईंले "रिसाएको छु" जस्ता कुरा सुन्न सक्नुहुन्छ। उ सधैँ कसरी जवाफ दिनबाट पन्छिन्छ?" "आतङ्कित। जवाफ दिने कुनै राम्रो तरिका छैन," र "निराश छु।" मैले उसले गलत जवाफ दिने र लज्जित हुनेछन् भनेर निश्चित रूपमा सोचेको थिएँ। अब भीड हाम्रो जवाफको लागि पर्खिरहेको छ!" नाटक फेरि सुरु गर्नुहोस्।</w:t>
      </w:r>
    </w:p>
    <w:p>
      <w:pPr/>
      <w:r>
        <w:rPr>
          <w:lang w:val="ne_NP" w:bidi="ne_NP"/>
        </w:rPr>
      </w:r>
      <w:r>
        <w:rPr>
          <w:lang w:val="ne_NP" w:bidi="ne_NP"/>
        </w:rPr>
        <w:t>तिनीहरू यूहन्नाको अधिकार कहाँबाट आयो भन्ने कुरा थाहा नभएको जवाफ दिने निर्णय गरिरहेका धार्मिक नेताहरूको अभिनय गर्नुहोस् किनभने तिनीहरू मानिसहरूको प्रतिक्रियाबाट डराएका छन्। येशू भन्नुहुन्छ कि उहाँले पनि जवाफ दिनुहुने 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w:t>
      </w:r>
      <w:r>
        <w:rPr>
          <w:b/>
          <w:lang w:val="ne_NP" w:bidi="ne_NP"/>
        </w:rPr>
        <w:t>यरूशलेम</w:t>
      </w:r>
      <w:r>
        <w:rPr>
          <w:lang w:val="ne_NP" w:bidi="ne_NP"/>
        </w:rPr>
        <w:t xml:space="preserve">को </w:t>
      </w:r>
      <w:r>
        <w:rPr>
          <w:b/>
          <w:lang w:val="ne_NP" w:bidi="ne_NP"/>
        </w:rPr>
        <w:t>मन्दिरका</w:t>
      </w:r>
      <w:r>
        <w:rPr>
          <w:lang w:val="ne_NP" w:bidi="ne_NP"/>
        </w:rPr>
        <w:t xml:space="preserve"> चोकहरूमा प्रवेश गर्नुहुन्छ। मन्दिरका चोकहरूले मन्दिरको चोकलाई जनाउँछ जहाँ यहूदीहरू र गैर-यहूदीहरूलाई बस्न अनुमति दिइएको थियो। येशू मन्दिरभित्र नै हुनुहुन्नथ्यो। मन्दिर त्यो ठाउँ थियो जहाँ परमेश्वर यहूदीहरूको बीचमा बसोबास गर्नुहुन्थ्यो र जहाँ पूजाहारीहरूले मानिसहरूको तर्फबाट परमेश्वरलाई बलिदानहरू चढाउँथे। तपाईंले अघिल्लो खण्डहरूमा गरेजस्तै मन्दिरलाई अनुवाद गर्ने कुरा निश्चित गर्नुहोस्। </w:t>
      </w:r>
      <w:r>
        <w:rPr>
          <w:b/>
          <w:lang w:val="ne_NP" w:bidi="ne_NP"/>
        </w:rPr>
        <w:t>मन्दिर</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मन्दिर र चोकहरूको तस्वीर देखाउनुहोस् जहाँ व्यापारीहरू थिए।</w:t>
      </w:r>
    </w:p>
    <w:p>
      <w:pPr/>
      <w:r>
        <w:rPr>
          <w:lang w:val="ne_NP" w:bidi="ne_NP"/>
        </w:rPr>
      </w:r>
      <w:r>
        <w:rPr>
          <w:lang w:val="ne_NP" w:bidi="ne_NP"/>
        </w:rPr>
        <w:t xml:space="preserve">व्यापारीहरू सामान्यतया चोकमा परमेश्वरलाई बलिदानहरू चढाउन आउने मानिसहरूलाई पशुहरू र अन्य सामानहरू बेचिरहेका थिए। येशूले तिनीहरूलाई धपाउनुहुन्छ र भन्नुहुन्छ कि परमेश्वरको घर </w:t>
      </w:r>
      <w:r>
        <w:rPr>
          <w:b/>
          <w:lang w:val="ne_NP" w:bidi="ne_NP"/>
        </w:rPr>
        <w:t>प्रार्थनाको घर</w:t>
      </w:r>
      <w:r>
        <w:rPr>
          <w:lang w:val="ne_NP" w:bidi="ne_NP"/>
        </w:rPr>
        <w:t xml:space="preserve"> हुनेछ। परमेश्वरको घरले मन्दिरलाई जनाउँछ र प्रार्थनाले परमेश्वरसँग कुरा गर्नुलाई जनाउँछ। तपाईंले पहिले गरेजस्तै प्रार्थना गर्न निश्चित गर्नुहोस्। </w:t>
      </w:r>
      <w:r>
        <w:rPr>
          <w:b/>
          <w:lang w:val="ne_NP" w:bidi="ne_NP"/>
        </w:rPr>
        <w:t>प्रार्थना</w:t>
      </w:r>
      <w:r>
        <w:rPr>
          <w:lang w:val="ne_NP" w:bidi="ne_NP"/>
        </w:rPr>
        <w:t xml:space="preserve"> मुख्य शब्दावलीमा छ।</w:t>
      </w:r>
    </w:p>
    <w:p>
      <w:pPr/>
      <w:r>
        <w:rPr>
          <w:lang w:val="ne_NP" w:bidi="ne_NP"/>
        </w:rPr>
      </w:r>
      <w:r>
        <w:rPr>
          <w:lang w:val="ne_NP" w:bidi="ne_NP"/>
        </w:rPr>
        <w:t xml:space="preserve">येशूले प्रत्येक दिन मन्दिरमा सिकाउँनुहुन्छ, तर धार्मिक नेताहरूले उहाँलाई मार्ने तरिका पत्ता लगाउने प्रयास गरिरहेका छन्। </w:t>
      </w:r>
      <w:r>
        <w:rPr>
          <w:b/>
          <w:lang w:val="ne_NP" w:bidi="ne_NP"/>
        </w:rPr>
        <w:t>मुख्य पूजाहारीहरू</w:t>
      </w:r>
      <w:r>
        <w:rPr>
          <w:lang w:val="ne_NP" w:bidi="ne_NP"/>
        </w:rPr>
        <w:t xml:space="preserve">, </w:t>
      </w:r>
      <w:r>
        <w:rPr>
          <w:b/>
          <w:lang w:val="ne_NP" w:bidi="ne_NP"/>
        </w:rPr>
        <w:t>व्यवस्थाका शिक्षकहरू</w:t>
      </w:r>
      <w:r>
        <w:rPr>
          <w:lang w:val="ne_NP" w:bidi="ne_NP"/>
        </w:rPr>
        <w:t xml:space="preserve"> र यहूदी </w:t>
      </w:r>
      <w:r>
        <w:rPr>
          <w:b/>
          <w:lang w:val="ne_NP" w:bidi="ne_NP"/>
        </w:rPr>
        <w:t>एल्डरहरू</w:t>
      </w:r>
      <w:r>
        <w:rPr>
          <w:lang w:val="ne_NP" w:bidi="ne_NP"/>
        </w:rPr>
        <w:t xml:space="preserve"> येशूकहाँ पुग्छन्। मुख्य पूजाहारीहरूले मानिसहरूको तर्फबाट परमेश्वरलाई बलिदानहरू चढाउँथे र अन्य पूजाहारीहरूका नेता थिए। तिनीहरू मन्दिरमा स्थायी रूपमा काम गर्थे। व्यवस्थाका शिक्षकहरू वा शास्त्रीहरूले परमेश्वरको व्यवस्था अध्ययन गर्थे, व्याख्या गर्थे र सिकाउँथे। एल्डरहरूले यहूदी समाजका नेताहरूको समूहलाई जनाउँछ। तिनीहरू महत्त्वपूर्ण परिवारहरूका प्रमुखहरू थिए। यी तीन समूहहरूले महासभा वा इस्राएलका नेताहरूको प्रतिनिधित्व गर्थे। तपाईंले पहिले गरेजस्तै मुख्य पूजाहारीहरू, व्यवस्थाका शिक्षकहरू र एल्डरहरूलाई अनुवाद गर्ने कुरा निश्चित गर्नुहोस्। सबै तीन शब्दहरू, </w:t>
      </w:r>
      <w:r>
        <w:rPr>
          <w:b/>
          <w:lang w:val="ne_NP" w:bidi="ne_NP"/>
        </w:rPr>
        <w:t>मुख्य पूजाहारीहरू</w:t>
      </w:r>
      <w:r>
        <w:rPr>
          <w:lang w:val="ne_NP" w:bidi="ne_NP"/>
        </w:rPr>
        <w:t xml:space="preserve">, </w:t>
      </w:r>
      <w:r>
        <w:rPr>
          <w:b/>
          <w:lang w:val="ne_NP" w:bidi="ne_NP"/>
        </w:rPr>
        <w:t>व्यवस्थाका शिक्षकहरू</w:t>
      </w:r>
      <w:r>
        <w:rPr>
          <w:lang w:val="ne_NP" w:bidi="ne_NP"/>
        </w:rPr>
        <w:t xml:space="preserve"> र </w:t>
      </w:r>
      <w:r>
        <w:rPr>
          <w:b/>
          <w:lang w:val="ne_NP" w:bidi="ne_NP"/>
        </w:rPr>
        <w:t>अगुवाहरू</w:t>
      </w:r>
      <w:r>
        <w:rPr>
          <w:lang w:val="ne_NP" w:bidi="ne_NP"/>
        </w:rPr>
        <w:t xml:space="preserve"> मुख्य शब्दावलीमा छन्।</w:t>
      </w:r>
    </w:p>
    <w:p>
      <w:pPr/>
      <w:r>
        <w:rPr>
          <w:lang w:val="ne_NP" w:bidi="ne_NP"/>
        </w:rPr>
      </w:r>
      <w:r>
        <w:rPr>
          <w:lang w:val="ne_NP" w:bidi="ne_NP"/>
        </w:rPr>
        <w:t xml:space="preserve">येशू मानिसहरूलाई </w:t>
      </w:r>
      <w:r>
        <w:rPr>
          <w:b/>
          <w:lang w:val="ne_NP" w:bidi="ne_NP"/>
        </w:rPr>
        <w:t>सुसमाचार</w:t>
      </w:r>
      <w:r>
        <w:rPr>
          <w:lang w:val="ne_NP" w:bidi="ne_NP"/>
        </w:rPr>
        <w:t xml:space="preserve"> प्रचार गरिरहनुभएको छ वा </w:t>
      </w:r>
      <w:r>
        <w:rPr>
          <w:b/>
          <w:lang w:val="ne_NP" w:bidi="ne_NP"/>
        </w:rPr>
        <w:t>सुसमाचार</w:t>
      </w:r>
      <w:r>
        <w:rPr>
          <w:lang w:val="ne_NP" w:bidi="ne_NP"/>
        </w:rPr>
        <w:t xml:space="preserve"> सिकाउँदै हुनुहुन्छ। सुसमाचारले मानिसहरूलाई परमेश्वरको राज्यको बारेमा बताउनुलाई वा येशूद्वारा परमेश्वरले आफ्ना मानिसहरूको हृदयमा शासन गर्न आउनुभएको कुरालाई जनाउँछ। तपाईंले पहिले गरेजस्तै सुसमाचारलाई परिवर्तन गर्न निश्चित गर्नुहोस्। </w:t>
      </w:r>
      <w:r>
        <w:rPr>
          <w:b/>
          <w:lang w:val="ne_NP" w:bidi="ne_NP"/>
        </w:rPr>
        <w:t>सुसमाचार</w:t>
      </w:r>
      <w:r>
        <w:rPr>
          <w:lang w:val="ne_NP" w:bidi="ne_NP"/>
        </w:rPr>
        <w:t xml:space="preserve"> मुख्य शब्दावलीमा छ।</w:t>
      </w:r>
    </w:p>
    <w:p>
      <w:pPr/>
      <w:r>
        <w:rPr>
          <w:lang w:val="ne_NP" w:bidi="ne_NP"/>
        </w:rPr>
      </w:r>
      <w:r>
        <w:rPr>
          <w:lang w:val="ne_NP" w:bidi="ne_NP"/>
        </w:rPr>
        <w:t xml:space="preserve">धार्मिक नेताहरूले येशूलाई कुन </w:t>
      </w:r>
      <w:r>
        <w:rPr>
          <w:b/>
          <w:lang w:val="ne_NP" w:bidi="ne_NP"/>
        </w:rPr>
        <w:t>अधिकारले</w:t>
      </w:r>
      <w:r>
        <w:rPr>
          <w:lang w:val="ne_NP" w:bidi="ne_NP"/>
        </w:rPr>
        <w:t xml:space="preserve"> सिकाउँदै हुनुहुन्छ र उहाँलाई यो अधिकार कसले दियो भनेर सोध्छन्? अधिकार भन्नाले कसैलाई काम गर्न दिइएको अधिकारलाई जनाउँछ। यस अवस्थामा, धार्मिक नेताहरूले यो कुरा संकेत गर्छन् कि परमेश्वरले येशूलाई परमेश्वरलाई सिकाउने र उहाँको प्रतिनिधित्व गर्ने अधिकार दिनुभएको छैन। तपाईंले पहिले गरेझैँ अधिकारलाई सोहीअनुसार अनुवाद गर्ने निश्चित गर्नुहोस्। </w:t>
      </w:r>
      <w:r>
        <w:rPr>
          <w:b/>
          <w:lang w:val="ne_NP" w:bidi="ne_NP"/>
        </w:rPr>
        <w:t>अधिकार</w:t>
      </w:r>
      <w:r>
        <w:rPr>
          <w:lang w:val="ne_NP" w:bidi="ne_NP"/>
        </w:rPr>
        <w:t xml:space="preserve"> मुख्य शब्दावलीमा छ।</w:t>
      </w:r>
    </w:p>
    <w:p>
      <w:pPr/>
      <w:r>
        <w:rPr>
          <w:lang w:val="ne_NP" w:bidi="ne_NP"/>
        </w:rPr>
      </w:r>
      <w:r>
        <w:rPr>
          <w:lang w:val="ne_NP" w:bidi="ne_NP"/>
        </w:rPr>
        <w:t xml:space="preserve">येशूले यूहन्नालाई बप्तिस्मा गर्ने अधिकार कसले दियो भनेर सोधेर जवाफ दिनुहुन्छ। यूहन्नाको </w:t>
      </w:r>
      <w:r>
        <w:rPr>
          <w:b/>
          <w:lang w:val="ne_NP" w:bidi="ne_NP"/>
        </w:rPr>
        <w:t>बप्तिस्माले</w:t>
      </w:r>
      <w:r>
        <w:rPr>
          <w:lang w:val="ne_NP" w:bidi="ne_NP"/>
        </w:rPr>
        <w:t xml:space="preserve"> कसैले पाप गर्न छोडेको र परमेश्वरको आज्ञा पालन गर्न चाहेको देखाउनका लागि गरिने पानीको विधिपूर्वक स्नानलाई जनाउँछ। तपाईंले पहिले गरेजस्तै बप्तिस्मालाई अनुवाद गर्ने कुरा निश्चित गर्नुहोस्। </w:t>
      </w:r>
      <w:r>
        <w:rPr>
          <w:b/>
          <w:lang w:val="ne_NP" w:bidi="ne_NP"/>
        </w:rPr>
        <w:t>बप्तिस्मा</w:t>
      </w:r>
      <w:r>
        <w:rPr>
          <w:lang w:val="ne_NP" w:bidi="ne_NP"/>
        </w:rPr>
        <w:t xml:space="preserve"> मुख्य शब्दावलीमा छ।</w:t>
      </w:r>
    </w:p>
    <w:p>
      <w:pPr/>
      <w:r>
        <w:rPr>
          <w:lang w:val="ne_NP" w:bidi="ne_NP"/>
        </w:rPr>
      </w:r>
      <w:r>
        <w:rPr>
          <w:lang w:val="ne_NP" w:bidi="ne_NP"/>
        </w:rPr>
        <w:t xml:space="preserve">येशूले यूहन्नाको अधिकार </w:t>
      </w:r>
      <w:r>
        <w:rPr>
          <w:b/>
          <w:lang w:val="ne_NP" w:bidi="ne_NP"/>
        </w:rPr>
        <w:t>स्वर्गबाट</w:t>
      </w:r>
      <w:r>
        <w:rPr>
          <w:lang w:val="ne_NP" w:bidi="ne_NP"/>
        </w:rPr>
        <w:t xml:space="preserve"> थियो वा मानिसहरूबाट थियो भनेर सोध्नुहुन्छ। यहाँ, स्वर्गले परमेश्वर आफैलाई जनाउँछ किनभने धेरै पटक यहूदीहरूले परमेश्वरलाई आदरले गर्दा सिधै उल्लेख गर्दैनथे। तपाईंले अघिल्लो खण्डहरूमा गरेजस्तै स्वर्गलाई अनुवाद गर्ने कुरा सुनिश्चित गर्नुहोस्। </w:t>
      </w:r>
      <w:r>
        <w:rPr>
          <w:b/>
          <w:lang w:val="ne_NP" w:bidi="ne_NP"/>
        </w:rPr>
        <w:t>स्वर्ग</w:t>
      </w:r>
      <w:r>
        <w:rPr>
          <w:lang w:val="ne_NP" w:bidi="ne_NP"/>
        </w:rPr>
        <w:t xml:space="preserve"> मुख्य शब्दावलीमा छ।</w:t>
      </w:r>
    </w:p>
    <w:p>
      <w:pPr/>
      <w:r>
        <w:rPr>
          <w:lang w:val="ne_NP" w:bidi="ne_NP"/>
        </w:rPr>
      </w:r>
      <w:r>
        <w:rPr>
          <w:lang w:val="ne_NP" w:bidi="ne_NP"/>
        </w:rPr>
        <w:t xml:space="preserve">धार्मिक नेताहरू यूहन्नाको अधिकार मानिसहरूबाट आएको हो भनेर भन्न चाहँदैनथे किनभने भीडले यूहन्ना एक </w:t>
      </w:r>
      <w:r>
        <w:rPr>
          <w:b/>
          <w:lang w:val="ne_NP" w:bidi="ne_NP"/>
        </w:rPr>
        <w:t>अगमवक्ता</w:t>
      </w:r>
      <w:r>
        <w:rPr>
          <w:lang w:val="ne_NP" w:bidi="ne_NP"/>
        </w:rPr>
        <w:t xml:space="preserve"> वा परमेश्वरको सन्देशवाहक हुन् भनेर विश्वास गर्थ्यो। यदि नेताहरूले यसो भनेका भए, परमेश्वरको वचनअनुसार मानिसहरूले तिनीहरूलाई ढुङ्गाले हान्न सक्थे। तपाईंले पहिले गरेजस्तै अगमवक्तालाई अनुवाद गर्ने कुरा निश्चित गर्नुहोस्। </w:t>
      </w:r>
      <w:r>
        <w:rPr>
          <w:b/>
          <w:lang w:val="ne_NP" w:bidi="ne_NP"/>
        </w:rPr>
        <w:t>अगमवक्ता</w:t>
      </w:r>
      <w:r>
        <w:rPr>
          <w:lang w:val="ne_NP" w:bidi="ne_NP"/>
        </w:rPr>
        <w:t xml:space="preserve"> मुख्य शब्दावलीमा छ।</w:t>
      </w:r>
    </w:p>
    <w:p>
      <w:pPr/>
      <w:r>
        <w:rPr>
          <w:lang w:val="ne_NP" w:bidi="ne_NP"/>
        </w:rPr>
      </w:r>
      <w:r>
        <w:rPr>
          <w:lang w:val="ne_NP" w:bidi="ne_NP"/>
        </w:rPr>
        <w:t>यसको सट्टा, नेताहरूले आफूलाई थाहा छैन भन्छन् र येशूले पनि आफूले जवाफ नदिने कुरा बताउनुहुन्छ।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20:9–19</w:t>
      </w:r>
      <w:r>
        <w:rPr>
          <w:lang w:val="ne_NP" w:bidi="ne_NP"/>
        </w:rPr>
      </w:r>
    </w:p>
    <w:p>
      <w:pPr>
        <w:pStyle w:val="Heading3"/>
      </w:pPr>
      <w:r>
        <w:rPr>
          <w:lang w:val="ne_NP" w:bidi="ne_NP"/>
        </w:rPr>
        <w:t>Step 1</w:t>
      </w:r>
    </w:p>
    <w:p>
      <w:pPr/>
      <w:r>
        <w:rPr>
          <w:lang w:val="ne_NP" w:bidi="ne_NP"/>
        </w:rPr>
      </w:r>
      <w:r>
        <w:rPr>
          <w:lang w:val="ne_NP" w:bidi="ne_NP"/>
        </w:rPr>
        <w:t>लूका २०:९–१९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 मन्दिरमा सिकाउँदै हुनुहुन्थ्यो र धार्मिक नेताहरूले उहाँको सामना गर्थे। तिनीहरूले उसलाई सिकाउने अधिकार कसले दियो भनेर सोधे। येशूले तिनीहरूलाई यूहन्नालाई अधिकार कसले दियो भनेर सोध्नुभयो, तर तिनीहरूले जवाफ दिन सकेनन्। अब, येशूले धार्मिक नेताहरूको प्रश्नको जवाफ दिन जारी राख्न एउटा दृष्टान्त सुनाउनुहुन्छ। धार्मिक नेताहरू उहाँलाई पक्राउ गर्न चाहन्छन्, तर तिनीहरू मानिसहरूको प्रतिक्रियाबाट डराउँछन्।</w:t>
      </w:r>
    </w:p>
    <w:p>
      <w:pPr/>
      <w:r>
        <w:rPr>
          <w:lang w:val="ne_NP" w:bidi="ne_NP"/>
        </w:rPr>
      </w:r>
      <w:r>
        <w:rPr>
          <w:lang w:val="ne_NP" w:bidi="ne_NP"/>
        </w:rPr>
        <w:t>येशूले धार्मिक नेताहरूद्वारा सामना गरेपछि, येशूले तिनीहरूको अधिकारको बारेमा भएको प्रश्नको जवाफ एउटा दृष्टान्त वा छोटो कथा सुनाएर दिनुहुन्छ। येशूले भीड र नजिकै उभिएका धार्मिक नेताहरूलाई कथा सुनाउनुहुन्छ। कथामा, एक मानिसले दाखबारी वा अङ्गुर फल्ने दाखबारी खेतको मालिक छ। अङ्गुर एउटा सानो, मिठो फल हो जसलाई पैसाको बदलामा बेच्न वा दाखमद्य बनाउन रस बनाउन प्रयोग गर्न सकिन्छ।</w:t>
      </w:r>
    </w:p>
    <w:p>
      <w:pPr/>
      <w:r>
        <w:rPr>
          <w:lang w:val="ne_NP" w:bidi="ne_NP"/>
        </w:rPr>
      </w:r>
      <w:r>
        <w:rPr>
          <w:lang w:val="ne_NP" w:bidi="ne_NP"/>
        </w:rPr>
        <w:t>रोक्नुहोस् र आफ्नो टोलीलाई दाखबारी र दाखको बोटको तस्वीर देखाउनुहोस्।</w:t>
      </w:r>
    </w:p>
    <w:p>
      <w:pPr/>
      <w:r>
        <w:rPr>
          <w:lang w:val="ne_NP" w:bidi="ne_NP"/>
        </w:rPr>
      </w:r>
      <w:r>
        <w:rPr>
          <w:lang w:val="ne_NP" w:bidi="ne_NP"/>
        </w:rPr>
        <w:t>मालिकले जमिनलाई किरायादारहरू वा मानिसहरूलाई च्यात्छ जसले उसको जमिनमा खेती गर्छन् र उसलाई नाफाको हिस्सा दिन्छन्। "जब समय आयो" भन्नाले अङ्गुर फसल काट्नका लागि तयार भएको समयलाई जनाउँछ। मालिकले कसैलाई आफ्नो भाग लिन तीन पटक पठाउँछ, तर किसानहरूले आफ्ना प्रत्येक नोकरलाई दुर्व्यवहार गर्छन्। तिनीहरूले नोकरहरूलाई दाखबारीबाट "खाली हात" वा कुनै अङ्गुर बिना पठाउँछन्। प्रत्येक नोकरलाई अघिल्लो नोकरभन्दा खराब व्यवहार गरिन्छ। नोकरहरूलाई लज्जास्पद व्यवहार गरेर, ती मानिसहरूले मालिकलाई पनि अनादरका साथ व्यवहार गरिरहेका थिए। मालिकले आफूले के गर्नुपर्छ भन्ने कुरा निर्णय गर्ने प्रयास गर्दा आफूलाई प्रश्न सोध्छ। उसले आफूलाई प्रेम गर्ने आफ्नो एक मात्र छोरालाई नाफा सङ्कलन गर्न पठाउने निर्णय गर्छ। आफ्नो छोरासँग मालिकको प्रतिनिधित्व गर्ने अधिकार भएकोले मोहीहरूले उनलाई आदर गर्लान् भन्ने मालिकलाई लाग्छ। तर किसानहरूले छोरा आउँदै गरेको देख्छन्, उसलाई दाखबारीबाट बाहिर तान्छन्, र उसलाई मार्छन्। मोहीहरूलाई छोराले आफ्नो बुबाको दाखबारी उत्तराधिकारमा पाउनेछ भन्ने थाहा थियो, त्यसैले उसलाई मारेर त्यसको सट्टामा दाखबारीको स्वामित्व आफैँले पाउने उनीहरूले सोचे।</w:t>
      </w:r>
    </w:p>
    <w:p>
      <w:pPr/>
      <w:r>
        <w:rPr>
          <w:lang w:val="ne_NP" w:bidi="ne_NP"/>
        </w:rPr>
      </w:r>
      <w:r>
        <w:rPr>
          <w:lang w:val="ne_NP" w:bidi="ne_NP"/>
        </w:rPr>
        <w:t>येशूको कथामा मानिसहरूले प्रतिक्रिया जनाउँदै यस्तो कहिल्यै नहोस् भन्ने आशा व्यक्त गरे। तिनीहरू के नहोस् भन्ने चाहन्थे भन्ने कुरा हामीलाई ठ्याक्कै थाहा नभए तापनि, धार्मिक नेताहरू परमेश्वरको छोराको हत्यामा दोषी ठहरिएलान् र परमेश्वरले तिनीहरूलाई दण्ड दिनुहुनेछ भन्ने कुराले तिनीहरू सायद भयभीत थिए। येशूले सिधै मानिसहरूलाई हेर्नुहुन्छ किनभने उहाँ तिनीहरूले आफ्नो जवाफको बारेमा ध्यानपूर्वक सोचून् भन्ने चाहनुहुन्छ। येशूले एउटा प्रश्न सोध्नुहुन्छ, "त्यसो भए लेखिएको छ भनेको अर्थ के हो...?" यो कहिल्यै हुन सक्दैन भनेर मानिसहरूले सोचेतापनि उहाँले धार्मिक नेताहरूको बारेमा भनेको कुरा धर्मशास्त्र सहमत छ भन्ने कुरामा जोड दिनकालागि हो। येशू मानिसहरूले भजनको पुस्तकले भविष्यमा उहाँलाई के हुनेछ भन्ने भविष्यवाणी गरेको कुरा महसुस गरून् भन्ने चाहनुहुन्छ। येशू धार्मिक नेताहरूद्वारा अस्वीकार हुनु पर्थ्यो र मर्नु पर्थ्यो। "निर्माणकर्ताहरूले अस्वीकार गरेको ढुङ्गा नै कुनाको मुख्य ढुङ्गा भएको छ" एउटा यस्तो बिम्ब हो जसले येशूलाई प्रतिज्ञा गरिएको मुक्तिदाताको रूपमा बुझाउँछ। येशूलाई अस्वीकार गर्ने यहूदी नेताहरू निर्माणकर्ताहरू जस्तै छन्। तर परमेश्वरले येशूलाई आफ्नो घरको कुनाको ढुङ्गाको रूपमा प्रयोग गर्नुहुनेछ। कुनाको ढुङ्गा घरको बाहिरी कुनाको सबैभन्दा महत्त्वपूर्ण र बलियो ढुङ्गा थियो। यस शब्दको अर्थ ढोकालाई समात्ने ढोकाको कमानि माथिको ढुङ्गा पनि हुन सक्छ। दुबै अवस्थामा, यो ढुङ्गा घरलाई जोगाउने र बलियो बनाउने सबैभन्दा महत्त्वपूर्ण ढुङ्गा हो।</w:t>
      </w:r>
    </w:p>
    <w:p>
      <w:pPr/>
      <w:r>
        <w:rPr>
          <w:lang w:val="ne_NP" w:bidi="ne_NP"/>
        </w:rPr>
      </w:r>
      <w:r>
        <w:rPr>
          <w:lang w:val="ne_NP" w:bidi="ne_NP"/>
        </w:rPr>
        <w:t>रोक्नुहोस् र आफ्नो टोलीलाई कुनाको ढुङ्गाको चित्र र यो भवनको जगमा कहाँ प्रयोग गरिएको थियो सो देखाउनुहोस्। तपाईंको टोलीसँग छलफल गर्नुहोस्, तपाईंको संस्कृतिमा भवनको सबैभन्दा महत्त्वपूर्ण भाग के हो?</w:t>
      </w:r>
    </w:p>
    <w:p>
      <w:pPr/>
      <w:r>
        <w:rPr>
          <w:lang w:val="ne_NP" w:bidi="ne_NP"/>
        </w:rPr>
      </w:r>
      <w:r>
        <w:rPr>
          <w:lang w:val="ne_NP" w:bidi="ne_NP"/>
        </w:rPr>
        <w:t>येशू आफूलाई ढुङ्गासँग तुलना गरिरहनुहुन्छ। उहाँ भन्नुहुन्छ कि उहाँलाई प्रतिज्ञा गरिएको मुक्तिदाताको रूपमा अस्वीकार गर्ने मानिसहरू ठूलो ढुङ्गामा पछारिने व्यक्ति वा त्यो ढुङ्गाले कुचिएको व्यक्ति जस्तै हुनेछन्। दुबै अवस्थामा, त्यो व्यक्ति पूर्ण रूपमा नष्ट हुने थियो। जब यहूदी धार्मिक नेताहरूले यो सुन्छन्, तिनीहरू येशूलाई तुरुन्तै पक्राउ गर्न र उहाँलाई परीक्षणमा राख्न चाहन्छन्।</w:t>
      </w:r>
    </w:p>
    <w:p>
      <w:pPr/>
      <w:r>
        <w:rPr>
          <w:lang w:val="ne_NP" w:bidi="ne_NP"/>
        </w:rPr>
      </w:r>
      <w:r>
        <w:rPr>
          <w:lang w:val="ne_NP" w:bidi="ne_NP"/>
        </w:rPr>
        <w:t>यद्यपि लूकाले हामीलाई दृष्टान्तको अर्थ दिदैनन्, तर अधिकांश मानिसहरूले दाखबारीले इस्राएलको प्रतिनिधित्व गर्छ र मालिकले परमेश्वरको प्रतिनिधित्व गर्छ भनेर विश्वास गर्छन्। नोकरहरू परमेश्वरले इस्राएलमा पठाउनुभएका अगमवक्ताहरू वा सन्देशवाहकहरू जस्तै छन् र येशू परमेश्वरको एक मात्र छोरा हुनुहुन्छ। किसानहरूले धार्मिक नेताहरूको प्रतिनिधित्व गर्छन् जसले अंततः येशूको मृत्युमा लैजान्छ। येशूले सोध्नुहुन्छ, "त्यसपछि के ...?" आफ्ना श्रोताहरूलाई कथा कसरी समाप्त हुनुपर्छ भन्ने बारेमा सोच्न लगाउनका लागि हो। येशूले यो भन्दै आफ्नो प्रश्नको जवाफ दिनुहुन्छ कि मालिक आफ्नो खेतमा जानेछन् र ती मोहीहरूलाई मार्नेछन् किनभने तिनीहरू उहाँको छोरा, एक निर्दोष व्यक्तिको हत्याका लागि जिम्मेवार थिए। त्यसपछि मालिकले आफ्नो दाखबारी अन्य मानिसहरूलाई दिन्थे, जो उनीप्रति अझ बढी विश्वासी हुन्थे।</w:t>
      </w:r>
    </w:p>
    <w:p>
      <w:pPr/>
      <w:r>
        <w:rPr>
          <w:lang w:val="ne_NP" w:bidi="ne_NP"/>
        </w:rPr>
      </w:r>
      <w:r>
        <w:rPr>
          <w:lang w:val="ne_NP" w:bidi="ne_NP"/>
        </w:rPr>
        <w:t>धार्मिक नेताहरू रिसाएका थिए किनभने येशूको दृष्टान्तले तिनीहरूलाई परमेश्वरको छोराको हत्या गर्ने दुष्ट मानिसहरू भनेर बताएको थियो। दृष्टान्तले परमेश्वरले तिनीहरूलाई यसको लागि दण्ड दिनुहुनेछ भन्ने पनि संकेत गर्थ्यो। तर तिनीहरू येशूलाई पक्राउ गर्न असमर्थ छन् किनभने मानिसहरूले उहाँलाई आदर गर्थे। धार्मिक नेताहरू मानिसहरूले तिनीहरूको विरुद्धमा दंगा गरून् भनेर चाहँदैनथे।</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आफ्नो खेत केही कामदारहरूलाई भाडामा दिने एकजना मानिसको बारेमा कथा सुनाउनुहुन्छ। त्यो मानिसले तीन नोकरहरू पठायो, तर तिनीहरू सबैलाई दुर्व्यवहार गरिएको थियो। त्यसपछि उहाँले आफ्नो एक मात्र छोरालाई कामदारहरूले उनलाई आदर गर्नेछन् भन्ने आशामा पठाउनुभयो। कामदारहरूले दाखबारी आफैसँग राख्न छोरालाई मार्छन्। मालिक फर्किन्छ र मजदूरहरूलाई मार्छ। उहाँले खेत अन्य कामदारहरूलाई दिनुहुन्छ। दर्शकहरूले यस्तो भयानक कुरा कहिल्यै नहोस् भन्ने आशा व्यक्त गरेर विरोध गरे।</w:t>
      </w:r>
    </w:p>
    <w:p>
      <w:pPr/>
      <w:r>
        <w:rPr>
          <w:lang w:val="ne_NP" w:bidi="ne_NP"/>
        </w:rPr>
      </w:r>
      <w:r>
        <w:rPr>
          <w:b/>
          <w:lang w:val="ne_NP" w:bidi="ne_NP"/>
        </w:rPr>
        <w:t>दोस्रो दृश्य:</w:t>
      </w:r>
      <w:r>
        <w:rPr>
          <w:lang w:val="ne_NP" w:bidi="ne_NP"/>
        </w:rPr>
        <w:t xml:space="preserve"> येशूले तिनीहरूलाई हेर्नुभयो र उहाँको मृत्युको भविष्यवाणी गर्ने धर्मशास्त्रद्वारा जवाफ दिनुभयो। उहाँ निर्माणकर्ताहरूले चट्टानलाई अस्वीकार गरेको कुरा गर्नुहुन्छ। त्यो चट्टान कुनाको ढुङ्गा वा परमेश्वरले बनाइरहनुभएको घरको सबैभन्दा महत्त्वपूर्ण ढुङ्गा हुनेछ। केही मानिसहरू यस चट्टानमा ठेस खानेछन् र त्यो चट्टान खस्नेछ र अन्य मानिसहरूलाई किच्नेछ। येशूको कथाले तिनीहरूलाई उल्लेख गरेको कुरा बुझेकोले धार्मिक नेताहरू रिसाएका छन्। तिनीहरू येशूलाई तुरुन्तै पक्राउ गर्न चाहन्छन्, तर भीडको कारण तिनीहरूले सक्दैनन्।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शास्त्रीहरू</w:t>
      </w:r>
    </w:p>
    <w:p>
      <w:pPr>
        <w:pStyle w:val="ListBullet"/>
        <w:spacing w:line="240" w:lineRule="auto"/>
        <w:ind w:left="720"/>
      </w:pPr>
      <w:r>
        <w:rPr>
          <w:lang w:val="ne_NP" w:bidi="ne_NP"/>
        </w:rPr>
      </w:r>
      <w:r>
        <w:rPr>
          <w:lang w:val="ne_NP" w:bidi="ne_NP"/>
        </w:rPr>
        <w:t>एल्डरहरू/नेताहरू</w:t>
      </w:r>
    </w:p>
    <w:p>
      <w:pPr>
        <w:pStyle w:val="ListBullet"/>
        <w:spacing w:line="240" w:lineRule="auto"/>
        <w:ind w:left="720"/>
      </w:pPr>
      <w:r>
        <w:rPr>
          <w:lang w:val="ne_NP" w:bidi="ne_NP"/>
        </w:rPr>
      </w:r>
      <w:r>
        <w:rPr>
          <w:lang w:val="ne_NP" w:bidi="ne_NP"/>
        </w:rPr>
        <w:t>खेतको मालिक</w:t>
      </w:r>
    </w:p>
    <w:p>
      <w:pPr>
        <w:pStyle w:val="ListBullet"/>
        <w:spacing w:line="240" w:lineRule="auto"/>
        <w:ind w:left="720"/>
      </w:pPr>
      <w:r>
        <w:rPr>
          <w:lang w:val="ne_NP" w:bidi="ne_NP"/>
        </w:rPr>
      </w:r>
      <w:r>
        <w:rPr>
          <w:lang w:val="ne_NP" w:bidi="ne_NP"/>
        </w:rPr>
        <w:t>मोहीहरू</w:t>
      </w:r>
    </w:p>
    <w:p>
      <w:pPr>
        <w:pStyle w:val="ListBullet"/>
        <w:spacing w:line="240" w:lineRule="auto"/>
        <w:ind w:left="720"/>
      </w:pPr>
      <w:r>
        <w:rPr>
          <w:lang w:val="ne_NP" w:bidi="ne_NP"/>
        </w:rPr>
      </w:r>
      <w:r>
        <w:rPr>
          <w:lang w:val="ne_NP" w:bidi="ne_NP"/>
        </w:rPr>
        <w:t>पहिलो नोकर</w:t>
      </w:r>
    </w:p>
    <w:p>
      <w:pPr>
        <w:pStyle w:val="ListBullet"/>
        <w:spacing w:line="240" w:lineRule="auto"/>
        <w:ind w:left="720"/>
      </w:pPr>
      <w:r>
        <w:rPr>
          <w:lang w:val="ne_NP" w:bidi="ne_NP"/>
        </w:rPr>
      </w:r>
      <w:r>
        <w:rPr>
          <w:lang w:val="ne_NP" w:bidi="ne_NP"/>
        </w:rPr>
        <w:t>दोस्रो नोकर</w:t>
      </w:r>
    </w:p>
    <w:p>
      <w:pPr>
        <w:pStyle w:val="ListBullet"/>
        <w:spacing w:line="240" w:lineRule="auto"/>
        <w:ind w:left="720"/>
      </w:pPr>
      <w:r>
        <w:rPr>
          <w:lang w:val="ne_NP" w:bidi="ne_NP"/>
        </w:rPr>
      </w:r>
      <w:r>
        <w:rPr>
          <w:lang w:val="ne_NP" w:bidi="ne_NP"/>
        </w:rPr>
        <w:t>तेस्रो नोकर</w:t>
      </w:r>
    </w:p>
    <w:p>
      <w:pPr>
        <w:pStyle w:val="ListBullet"/>
        <w:spacing w:line="240" w:lineRule="auto"/>
        <w:ind w:left="720"/>
      </w:pPr>
      <w:r>
        <w:rPr>
          <w:lang w:val="ne_NP" w:bidi="ne_NP"/>
        </w:rPr>
      </w:r>
      <w:r>
        <w:rPr>
          <w:lang w:val="ne_NP" w:bidi="ne_NP"/>
        </w:rPr>
        <w:t>पुत्र</w:t>
      </w:r>
    </w:p>
    <w:p>
      <w:pPr>
        <w:pStyle w:val="ListBullet"/>
        <w:spacing w:line="240" w:lineRule="auto"/>
        <w:ind w:left="720"/>
      </w:pPr>
      <w:r>
        <w:rPr>
          <w:lang w:val="ne_NP" w:bidi="ne_NP"/>
        </w:rPr>
      </w:r>
      <w:r>
        <w:rPr>
          <w:lang w:val="ne_NP" w:bidi="ne_NP"/>
        </w:rPr>
        <w:t>निर्माणकर्ताहरू</w:t>
      </w:r>
    </w:p>
    <w:p>
      <w:pPr>
        <w:pStyle w:val="ListBullet"/>
        <w:spacing w:line="240" w:lineRule="auto"/>
        <w:ind w:left="720"/>
      </w:pPr>
      <w:r>
        <w:rPr>
          <w:lang w:val="ne_NP" w:bidi="ne_NP"/>
        </w:rPr>
      </w:r>
      <w:r>
        <w:rPr>
          <w:lang w:val="ne_NP" w:bidi="ne_NP"/>
        </w:rPr>
        <w:t>चट्टान</w:t>
      </w:r>
    </w:p>
    <w:p>
      <w:pPr>
        <w:pStyle w:val="ListBullet"/>
        <w:spacing w:line="240" w:lineRule="auto"/>
        <w:ind w:left="720"/>
      </w:pPr>
      <w:r>
        <w:rPr>
          <w:lang w:val="ne_NP" w:bidi="ne_NP"/>
        </w:rPr>
      </w:r>
      <w:r>
        <w:rPr>
          <w:lang w:val="ne_NP" w:bidi="ne_NP"/>
        </w:rPr>
        <w:t>चट्टानमाथि खस्ने व्यक्ति</w:t>
      </w:r>
    </w:p>
    <w:p>
      <w:pPr>
        <w:pStyle w:val="ListBullet"/>
        <w:spacing w:line="240" w:lineRule="auto"/>
        <w:ind w:left="720"/>
      </w:pPr>
      <w:r>
        <w:rPr>
          <w:lang w:val="ne_NP" w:bidi="ne_NP"/>
        </w:rPr>
      </w:r>
      <w:r>
        <w:rPr>
          <w:lang w:val="ne_NP" w:bidi="ne_NP"/>
        </w:rPr>
        <w:t>चट्टानद्वारा किचिएको व्यक्ति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मानिसहरूतिर फर्किनुभयो भनेर सम्झनु महत्त्वपूर्ण छ। मोडिने यस कार्यले येशू अब यहूदी नेताहरूलाई जवाफ दिइरहनुभएको छैन भनेर देखाउँछ। यसको सट्टा, उहाँ यहूदी नेताहरूको सार्वजनिक प्रश्नको बारेमा भीडलाई केही महत्त्वपूर्ण कुराको बारेमा भीडलाई सम्बोधन गर्न जाँदै हुनुहुन्छ। येशूले एउटा दृष्टान्त सुनाएर यो गर्नुहुन्छ।</w:t>
      </w:r>
    </w:p>
    <w:p>
      <w:pPr/>
      <w:r>
        <w:rPr>
          <w:lang w:val="ne_NP" w:bidi="ne_NP"/>
        </w:rPr>
      </w:r>
      <w:r>
        <w:rPr>
          <w:lang w:val="ne_NP" w:bidi="ne_NP"/>
        </w:rPr>
        <w:t>यो सम्झनु महत्त्वपूर्ण छ कि नोकरहरूले मालिकको प्रतिनिधित्व गर्थे। जब खेत भाडामा लगाउँनेहरूले नोकरहरूलाई दुर्व्यवहार गर्थे, तब यो तिनीहरूले मालिकलाई दुर्व्यवहार गरे जस्तै थियो।</w:t>
      </w:r>
    </w:p>
    <w:p>
      <w:pPr/>
      <w:r>
        <w:rPr>
          <w:lang w:val="ne_NP" w:bidi="ne_NP"/>
        </w:rPr>
      </w:r>
      <w:r>
        <w:rPr>
          <w:lang w:val="ne_NP" w:bidi="ne_NP"/>
        </w:rPr>
        <w:t>यो सम्झनु महत्त्वपूर्ण छ कि खेतको मालिकको छोरा पिताको अधिकार भएको व्यक्तिको रूपमा चिनिने उद्देश्यले पठाइएको छ।</w:t>
      </w:r>
    </w:p>
    <w:p>
      <w:pPr/>
      <w:r>
        <w:rPr>
          <w:lang w:val="ne_NP" w:bidi="ne_NP"/>
        </w:rPr>
      </w:r>
      <w:r>
        <w:rPr>
          <w:lang w:val="ne_NP" w:bidi="ne_NP"/>
        </w:rPr>
        <w:t>रोक्नुहोस् र आफ्नो टोलीसँग छलफल गर्नुहोस्: कथा बताउनेले तीन नोकरहरू दाखबारीमा जाँदै गरेको कुरा गर्छ, र प्रत्येक पटक तिनीहरू जाँदा तिनीहरूलाई खराब व्यवहार गरिन्छ। यसले हामीलाई प्रत्येक पटक अर्को के हुनेछ भनेर अचम्ममा पारिरहेको छ। तपाईंले यस प्रकारको अचम्म कसरी निर्माण गर्नुहुन्छ वा तपाईंको कथाहरूमा अर्को के हुनेछ भन्ने कुरा आश्चर्यमा पार्नुहुन्छ? के तपाईंले आफ्नो संस्कृतिबाट यस्तो कथा सुनाउन सक्नुहुन्छ?</w:t>
      </w:r>
    </w:p>
    <w:p>
      <w:pPr/>
      <w:r>
        <w:rPr>
          <w:lang w:val="ne_NP" w:bidi="ne_NP"/>
        </w:rPr>
      </w:r>
      <w:r>
        <w:rPr>
          <w:lang w:val="ne_NP" w:bidi="ne_NP"/>
        </w:rPr>
        <w:t>यो सम्झनु महत्त्वपूर्ण छ कि भीडले मालिक र परमेश्वर, र धार्मिक नेताहरू र भाडावालहरू बीचको समानतालाई बुझ्यो। मानिसहरू भन्छन् कि त्यो स्थिति कहिल्यै हुनेछैन किनभने धार्मिक नेताहरूले कथाका मोहीहरूले जस्तै नराम्रो व्यवहार गर्नेछन् भनेर मानिसहरूले सोचेका थिएनन्।</w:t>
      </w:r>
    </w:p>
    <w:p>
      <w:pPr/>
      <w:r>
        <w:rPr>
          <w:lang w:val="ne_NP" w:bidi="ne_NP"/>
        </w:rPr>
      </w:r>
      <w:r>
        <w:rPr>
          <w:lang w:val="ne_NP" w:bidi="ne_NP"/>
        </w:rPr>
        <w:t>यो सम्झनु महत्त्वपूर्ण छ कि येशूले भीडलाई धर्मशास्त्र उद्धृत गरेर आफ्नो जवाफमा जोड दिनुहुन्छ। येशूको उद्देश्य भीडलाई यो जानकारी गराउनु हो कि धार्मिक नेताहरूले येशूलाई अस्वीकार गर्नेछन् भनेर एउटा भविष्यवाणीमा पहिले नै उल्लेख गरिएको छ।</w:t>
      </w:r>
    </w:p>
    <w:p>
      <w:pPr/>
      <w:r>
        <w:rPr>
          <w:lang w:val="ne_NP" w:bidi="ne_NP"/>
        </w:rPr>
      </w:r>
      <w:r>
        <w:rPr>
          <w:lang w:val="ne_NP" w:bidi="ne_NP"/>
        </w:rPr>
        <w:t>यो सम्झनु महत्त्वपूर्ण छ कि यहूदीहरूले आफ्ना घरहरू चट्टानहरूले बनाउँथे। घरहरू बनाउने प्रक्रियामा, तिनीहरूलाई भवनको स्थान र दिशा निर्धारण गर्ने मूलढुङ्गाको रूपमा एउटा चट्टान आवश्यक थियो। यो सबैभन्दा महत्त्वपूर्ण ढुङ्गा थियो।</w:t>
      </w:r>
    </w:p>
    <w:p>
      <w:pPr/>
      <w:r>
        <w:rPr>
          <w:lang w:val="ne_NP" w:bidi="ne_NP"/>
        </w:rPr>
      </w:r>
      <w:r>
        <w:rPr>
          <w:lang w:val="ne_NP" w:bidi="ne_NP"/>
        </w:rPr>
        <w:t>येशूले सुनाउनुभएको कथामा यहूदी नेताहरूले आफूहरू दुष्ट मानिसहरू हुन् भन्ने कुरा बुझेका थिए भनेर सम्झनु महत्त्वपूर्ण छ। त्यसैकारण तिनीहरू येशूलाई तुरुन्तै पक्राउ गर्न चाहन्थे। तर यहूदी नेताहरूले येशूलाई पक्राउ गरेनन् किनभने तिनीहरू मानिसहरूले कसरी प्रतिक्रिया देलान् भनेर डराएका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व्यवस्थाका शिक्षकहरू/शास्त्रीहरू</w:t>
      </w:r>
    </w:p>
    <w:p>
      <w:pPr>
        <w:pStyle w:val="ListBullet"/>
        <w:spacing w:line="240" w:lineRule="auto"/>
        <w:ind w:left="720"/>
      </w:pPr>
      <w:r>
        <w:rPr>
          <w:lang w:val="ne_NP" w:bidi="ne_NP"/>
        </w:rPr>
      </w:r>
      <w:r>
        <w:rPr>
          <w:lang w:val="ne_NP" w:bidi="ne_NP"/>
        </w:rPr>
        <w:t>एल्डरहरू/नेताहरू</w:t>
      </w:r>
    </w:p>
    <w:p>
      <w:pPr>
        <w:pStyle w:val="ListBullet"/>
        <w:spacing w:line="240" w:lineRule="auto"/>
        <w:ind w:left="720"/>
      </w:pPr>
      <w:r>
        <w:rPr>
          <w:lang w:val="ne_NP" w:bidi="ne_NP"/>
        </w:rPr>
      </w:r>
      <w:r>
        <w:rPr>
          <w:lang w:val="ne_NP" w:bidi="ne_NP"/>
        </w:rPr>
        <w:t>खेतको मालिक</w:t>
      </w:r>
    </w:p>
    <w:p>
      <w:pPr>
        <w:pStyle w:val="ListBullet"/>
        <w:spacing w:line="240" w:lineRule="auto"/>
        <w:ind w:left="720"/>
      </w:pPr>
      <w:r>
        <w:rPr>
          <w:lang w:val="ne_NP" w:bidi="ne_NP"/>
        </w:rPr>
      </w:r>
      <w:r>
        <w:rPr>
          <w:lang w:val="ne_NP" w:bidi="ne_NP"/>
        </w:rPr>
        <w:t>मोहीहरू</w:t>
      </w:r>
    </w:p>
    <w:p>
      <w:pPr>
        <w:pStyle w:val="ListBullet"/>
        <w:spacing w:line="240" w:lineRule="auto"/>
        <w:ind w:left="720"/>
      </w:pPr>
      <w:r>
        <w:rPr>
          <w:lang w:val="ne_NP" w:bidi="ne_NP"/>
        </w:rPr>
      </w:r>
      <w:r>
        <w:rPr>
          <w:lang w:val="ne_NP" w:bidi="ne_NP"/>
        </w:rPr>
        <w:t>पहिलो नोकर</w:t>
      </w:r>
    </w:p>
    <w:p>
      <w:pPr>
        <w:pStyle w:val="ListBullet"/>
        <w:spacing w:line="240" w:lineRule="auto"/>
        <w:ind w:left="720"/>
      </w:pPr>
      <w:r>
        <w:rPr>
          <w:lang w:val="ne_NP" w:bidi="ne_NP"/>
        </w:rPr>
      </w:r>
      <w:r>
        <w:rPr>
          <w:lang w:val="ne_NP" w:bidi="ne_NP"/>
        </w:rPr>
        <w:t>दोस्रो नोकर</w:t>
      </w:r>
    </w:p>
    <w:p>
      <w:pPr>
        <w:pStyle w:val="ListBullet"/>
        <w:spacing w:line="240" w:lineRule="auto"/>
        <w:ind w:left="720"/>
      </w:pPr>
      <w:r>
        <w:rPr>
          <w:lang w:val="ne_NP" w:bidi="ne_NP"/>
        </w:rPr>
      </w:r>
      <w:r>
        <w:rPr>
          <w:lang w:val="ne_NP" w:bidi="ne_NP"/>
        </w:rPr>
        <w:t>तेस्रो नोकर</w:t>
      </w:r>
    </w:p>
    <w:p>
      <w:pPr>
        <w:pStyle w:val="ListBullet"/>
        <w:spacing w:line="240" w:lineRule="auto"/>
        <w:ind w:left="720"/>
      </w:pPr>
      <w:r>
        <w:rPr>
          <w:lang w:val="ne_NP" w:bidi="ne_NP"/>
        </w:rPr>
      </w:r>
      <w:r>
        <w:rPr>
          <w:lang w:val="ne_NP" w:bidi="ne_NP"/>
        </w:rPr>
        <w:t>पुत्र</w:t>
      </w:r>
    </w:p>
    <w:p>
      <w:pPr>
        <w:pStyle w:val="ListBullet"/>
        <w:spacing w:line="240" w:lineRule="auto"/>
        <w:ind w:left="720"/>
      </w:pPr>
      <w:r>
        <w:rPr>
          <w:lang w:val="ne_NP" w:bidi="ne_NP"/>
        </w:rPr>
      </w:r>
      <w:r>
        <w:rPr>
          <w:lang w:val="ne_NP" w:bidi="ne_NP"/>
        </w:rPr>
        <w:t>निर्माणकर्ताहरू</w:t>
      </w:r>
    </w:p>
    <w:p>
      <w:pPr>
        <w:pStyle w:val="ListBullet"/>
        <w:spacing w:line="240" w:lineRule="auto"/>
        <w:ind w:left="720"/>
      </w:pPr>
      <w:r>
        <w:rPr>
          <w:lang w:val="ne_NP" w:bidi="ne_NP"/>
        </w:rPr>
      </w:r>
      <w:r>
        <w:rPr>
          <w:lang w:val="ne_NP" w:bidi="ne_NP"/>
        </w:rPr>
        <w:t>चट्टान</w:t>
      </w:r>
    </w:p>
    <w:p>
      <w:pPr>
        <w:pStyle w:val="ListBullet"/>
        <w:spacing w:line="240" w:lineRule="auto"/>
        <w:ind w:left="720"/>
      </w:pPr>
      <w:r>
        <w:rPr>
          <w:lang w:val="ne_NP" w:bidi="ne_NP"/>
        </w:rPr>
      </w:r>
      <w:r>
        <w:rPr>
          <w:lang w:val="ne_NP" w:bidi="ne_NP"/>
        </w:rPr>
        <w:t>चट्टानमाथि खस्ने व्यक्ति</w:t>
      </w:r>
    </w:p>
    <w:p>
      <w:pPr>
        <w:pStyle w:val="ListBullet"/>
        <w:spacing w:line="240" w:lineRule="auto"/>
        <w:ind w:left="720"/>
      </w:pPr>
      <w:r>
        <w:rPr>
          <w:lang w:val="ne_NP" w:bidi="ne_NP"/>
        </w:rPr>
      </w:r>
      <w:r>
        <w:rPr>
          <w:lang w:val="ne_NP" w:bidi="ne_NP"/>
        </w:rPr>
        <w:t>चट्टानद्वारा किचिएको व्यक्ति</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येशूले बेच्नेहरूलाई मन्दिरको चोक छोड्न बाध्य पार्नुभएको अभिनय गर्ने कुरा सुनिश्चित गर्नुहोस्।</w:t>
      </w:r>
    </w:p>
    <w:p>
      <w:pPr/>
      <w:r>
        <w:rPr>
          <w:lang w:val="ne_NP" w:bidi="ne_NP"/>
        </w:rPr>
      </w:r>
      <w:r>
        <w:rPr>
          <w:lang w:val="ne_NP" w:bidi="ne_NP"/>
        </w:rPr>
        <w:t>टोलीले येशूले भीडलाई कथा सुनाउँदै गरेको अभिनय गर्ने कुरा सुनिश्चित गर्नुहोस्। येशूले भन्नुभएको कुरा सुन्दै धार्मिक नेताहरू अझै त्यहाँ छन्।</w:t>
      </w:r>
    </w:p>
    <w:p>
      <w:pPr/>
      <w:r>
        <w:rPr>
          <w:lang w:val="ne_NP" w:bidi="ne_NP"/>
        </w:rPr>
      </w:r>
      <w:r>
        <w:rPr>
          <w:lang w:val="ne_NP" w:bidi="ne_NP"/>
        </w:rPr>
        <w:t>येशूले कथा सुनाउँदा टोलीले अभिनय गर्ने कुरा सुनिश्चित गर्नुहोस्।</w:t>
      </w:r>
    </w:p>
    <w:p>
      <w:pPr/>
      <w:r>
        <w:rPr>
          <w:lang w:val="ne_NP" w:bidi="ne_NP"/>
        </w:rPr>
      </w:r>
      <w:r>
        <w:rPr>
          <w:lang w:val="ne_NP" w:bidi="ne_NP"/>
        </w:rPr>
        <w:t>येशूले खेतको मालिकलाई के गर्ला भनेर सोध्दा टोलीले भीडले आफूलाई प्रश्न गरिरहेको अभिनय गर्ने कुरा सुनिश्चित गर्नुहोस्। तर येशूले आफ्नो प्रश्नको जवाफ दिनुहुन्छ।</w:t>
      </w:r>
    </w:p>
    <w:p>
      <w:pPr/>
      <w:r>
        <w:rPr>
          <w:lang w:val="ne_NP" w:bidi="ne_NP"/>
        </w:rPr>
      </w:r>
      <w:r>
        <w:rPr>
          <w:lang w:val="ne_NP" w:bidi="ne_NP"/>
        </w:rPr>
        <w:t>टोलीले खेतका मोहीहरूको हत्याको विरोध गर्दै भीडले अभिनय गर्छ भन्ने कुरा सुनिश्चित गर्नुहोस्।</w:t>
      </w:r>
    </w:p>
    <w:p>
      <w:pPr/>
      <w:r>
        <w:rPr>
          <w:lang w:val="ne_NP" w:bidi="ne_NP"/>
        </w:rPr>
      </w:r>
      <w:r>
        <w:rPr>
          <w:lang w:val="ne_NP" w:bidi="ne_NP"/>
        </w:rPr>
        <w:t>टोलीले धार्मिक नेताहरूलाई रिसाएको अभिनय गर्छ किनभने तिनीहरूले कथामा आफूहरू दुष्ट किसानहरू हुन् भन्ने महसुस गर्थे।</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अब धार्मिक नेताहरूको सट्टा भीडलाई सम्बोधन गरिरहनुभएको अभिनय गर्नुहोस्। येशूले भीडलाई एउटा कथा सुनाउनुहुन्छ। दाखबारीको एक मालिकले त्यो मोहीहरूलाई भाडामा दिन्छ र ऊ धेरै वर्षसम्म अर्को देशमा बस्न जान्छ। जब बाली फसलको लागि तयार थियो, मालिकले फसलको आफ्नो भाग सङ्कलन गर्न एक नोकरलाई पठाउँछ। मोहीहरूले आक्रमण गरे, कुटारे र नोकरलाई केही पनि नभएको फिर्ता पठाए।</w:t>
      </w:r>
    </w:p>
    <w:p>
      <w:pPr/>
      <w:r>
        <w:rPr>
          <w:lang w:val="ne_NP" w:bidi="ne_NP"/>
        </w:rPr>
      </w:r>
      <w:r>
        <w:rPr>
          <w:lang w:val="ne_NP" w:bidi="ne_NP"/>
        </w:rPr>
        <w:t>अभिनय रोक्नुहोस्: मालिकको भूमिका खेल्ने कलाकारलाई सोध्नुहोस्, "तपाईंलाई कस्तो महसुस भइरहेको छ?" तपाईंले "रिसाएको छु" जस्ता कुरा सुन्न सक्नुहुन्छ। तिनीहरूले मेरो नोकरलाई किन यसरी व्यवहार गरे?" "धैर्यवान "म तिनीहरूलाई सही कुरा गर्ने अर्को मौका दिनेछु," र "दृढ भएको।" म मेरो दाखबारीको उचित हेरचाह गरिएको कुरा सुनिश्चित गर्नेछु।" मोहीहरू मध्ये एकको भूमिका खेल्ने कलाकारलाई सोध्नुहोस्, "तपाईंलाई कस्तो महसुस भइरहेको छ?" तपाईंले यस्ता कुराहरू सुन्न सक्नुहुन्छ, "घमण्डी।" "कसैले पनि मलाई फसलको भाग दिन बाध्य पार्न सक्दैन," "लोभी।" दाखबारी अब हाम्रो हो," र "जिद्दी"। मैले खेतमा काम गरे। म सबै नाफाको हकदार छु!" नाटक फेरि सुरु गर्नुहोस्।</w:t>
      </w:r>
    </w:p>
    <w:p>
      <w:pPr/>
      <w:r>
        <w:rPr>
          <w:lang w:val="ne_NP" w:bidi="ne_NP"/>
        </w:rPr>
      </w:r>
      <w:r>
        <w:rPr>
          <w:lang w:val="ne_NP" w:bidi="ne_NP"/>
        </w:rPr>
        <w:t>मालिकले दोस्रो नोकरलाई पठाएको अभिनय गर्नुहोस्। मोहीहरूले यस नोकरलाई अपमान गरे र कुटे। तिनीहरूले नोकरलाई केही पनि नदिकन पठाए। मालिकले तेस्रो नोकरलाई पठाउँछ। मोहीहरूले यस नोकरलाई नराम्रोसँग घाइते गरे र त्यसपछि उसलाई खेदे।</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"तिनीहरू दुष्ट मानिसहरू हुन्, कसरी तिनीहरूले केवल एउटा टुक्रा जग्गाको लागि कसैलाई हानि गर्न सकेका होलान्?" "मलाई लाग्दैन कि यो कथाले यहूदी मोहीहरूको बारेमा कुरा गरिरहेको छ किनभने त्यो धेरै लज्जास्पद हुनेछ," र "ती मोहीहरूलाई दण्ड दिनुपर्छ।" नाटक फेरि सुरु गर्नुहोस्।</w:t>
      </w:r>
    </w:p>
    <w:p>
      <w:pPr/>
      <w:r>
        <w:rPr>
          <w:lang w:val="ne_NP" w:bidi="ne_NP"/>
        </w:rPr>
      </w:r>
      <w:r>
        <w:rPr>
          <w:lang w:val="ne_NP" w:bidi="ne_NP"/>
        </w:rPr>
        <w:t>मालिकले आफूले के गर्नुपर्छ भनेर आफूलाई सोधेको अभिनय गर्नुहोस्। मोहीहरूले आफूले प्रेम गर्ने छोरालाई आदर गर्नेछन् भन्ने कुरामा मालिक विश्वस्त छ। मोहीहरूले भूमिको उत्तराधिकारी आउँदै गरेको देख्छन् र उहाँलाई मार्ने निर्णय गर्छन् ताकि तिनीहरूले भूमि राख्न सकून्। मोहीहरूले छोरालाई दाखबारीबाट बाहिर तानेर मारे।</w:t>
      </w:r>
    </w:p>
    <w:p>
      <w:pPr/>
      <w:r>
        <w:rPr>
          <w:lang w:val="ne_NP" w:bidi="ne_NP"/>
        </w:rPr>
      </w:r>
      <w:r>
        <w:rPr>
          <w:lang w:val="ne_NP" w:bidi="ne_NP"/>
        </w:rPr>
        <w:t>अभिनय रोक्नुहोस्: मालिकको भूमिका खेल्ने कलाकारलाई सोध्नुहोस्, "तपाईंलाई कस्तो महसुस भइरहेको छ?" तपाईंले यस्ता कुराहरू सुन्न सक्नुहुन्छ, "दुःखित, ती मोहीहरूले मेरो प्रिय छोरालाई मारे," "आक्रोशित, म तिनीहरूलाई त्यो जग्गा राख्न दिन सक्दिन," र "म न्याय चाहन्छु; तिनीहरू मर्नुपर्छ।" नाटक फेरि सुरु गर्नुहोस्।</w:t>
      </w:r>
    </w:p>
    <w:p>
      <w:pPr/>
      <w:r>
        <w:rPr>
          <w:lang w:val="ne_NP" w:bidi="ne_NP"/>
        </w:rPr>
      </w:r>
      <w:r>
        <w:rPr>
          <w:lang w:val="ne_NP" w:bidi="ne_NP"/>
        </w:rPr>
        <w:t>ती भयानक कुराहरू कहिल्यै नहोस् भनेर भीडले विरोध गरिरहेको अभिनय गर्नुहोस्। येशूले ती भयानक कुराहरू पहिले नै भविष्यवाणी गरिएको छ भनेर व्याख्या गर्दै धर्मशास्त्र उद्धृत गर्नुहुन्छ। येशू भन्नुहुन्छ कि जुन ढुङ्गालाई इन्कार गरिएको थियो, त्यही नै कुनाको मुख्य ढुङ्गा भएको छ। जो कोही त्यो ढुङ्गामा ठक्कर खान्छ, ऊ टुक्रा-टुक्रा हुनेछ। यदि चट्टान कसैमाथि खस्छ भने, यसले त्यो व्यक्तिलाई किच्नेछ।</w:t>
      </w:r>
    </w:p>
    <w:p>
      <w:pPr/>
      <w:r>
        <w:rPr>
          <w:lang w:val="ne_NP" w:bidi="ne_NP"/>
        </w:rPr>
      </w:r>
      <w:r>
        <w:rPr>
          <w:lang w:val="ne_NP" w:bidi="ne_NP"/>
        </w:rPr>
        <w:t>अभिनय रोक्नुहोस्: धार्मिक नेताहरूको भूमिका खेल्ने कलाकारलाई सोध्नुहोस्, "तपाईंलाई कस्तो महसुस भइरहेको छ?" तपाईंले यस्ता कुराहरू सुन्न सक्नुहुन्छ, "अपमानित महसुस भयो। के येशूले हामीमाथि ती दुष्ट किसानहरू जस्तै हो भनेर आरोप लगाइरहनुभएको छ?" "लज्जित। येशूले सार्वजनिक रूपमा भन्दै हुनुहुन्छ कि हामीले परमेश्वरका सन्देशवाहकहरूलाई गलत व्यवहार गरेका छौं र हामी हत्याराहरू हुनेछौं," र "दृढ छौं। येशू सकेसम्म चाँडै मर्नु आवश्यक छ। उसले हाम्रा मानिसहरूको मनमा विष घोलिरहेको छ।" नाटक फेरि सुरु गर्नुहोस्।</w:t>
      </w:r>
    </w:p>
    <w:p>
      <w:pPr/>
      <w:r>
        <w:rPr>
          <w:lang w:val="ne_NP" w:bidi="ne_NP"/>
        </w:rPr>
      </w:r>
      <w:r>
        <w:rPr>
          <w:lang w:val="ne_NP" w:bidi="ne_NP"/>
        </w:rPr>
        <w:t>जब धार्मिक नेताहरूले यो सुने, तिनीहरू येशूलाई तुरुन्तै पक्राउ गर्न चाहन्थे किनभने त्यो कथा तिनीहरूकै बारेमा थियो भन्ने तिनीहरूलाई थाहा थियो। तर धार्मिक नेताहरूले केही गर्न सकेनन् किनभने तिनीहरू भीडसँग डराएका थिए।</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भीड र धार्मिक नेताहरूले घेरिएको मन्दिरको चोकमा हुनुहुन्छ। धार्मिक नेताहरूले उहाँको अधिकारमाथि प्रश्न गरेपछि, येशू भीडतिर फर्किनुहुन्छ र परमेश्वरको बारेमा गहिरो अर्थ सिकाउने एउटा </w:t>
      </w:r>
      <w:r>
        <w:rPr>
          <w:b/>
          <w:lang w:val="ne_NP" w:bidi="ne_NP"/>
        </w:rPr>
        <w:t>दृष्टान्त</w:t>
      </w:r>
      <w:r>
        <w:rPr>
          <w:lang w:val="ne_NP" w:bidi="ne_NP"/>
        </w:rPr>
        <w:t xml:space="preserve"> वा छोटो कथा सुनाउनुहुन्छ। तपाईंले पहिले गरेजस्तै दृष्टान्तलाई अनुवाद गर्ने कुरा निश्चित गर्नुहोस्। </w:t>
      </w:r>
      <w:r>
        <w:rPr>
          <w:b/>
          <w:lang w:val="ne_NP" w:bidi="ne_NP"/>
        </w:rPr>
        <w:t>दृष्टान्त</w:t>
      </w:r>
      <w:r>
        <w:rPr>
          <w:lang w:val="ne_NP" w:bidi="ne_NP"/>
        </w:rPr>
        <w:t xml:space="preserve"> मुख्य शब्दावलीमा छ।</w:t>
      </w:r>
    </w:p>
    <w:p>
      <w:pPr/>
      <w:r>
        <w:rPr>
          <w:lang w:val="ne_NP" w:bidi="ne_NP"/>
        </w:rPr>
      </w:r>
      <w:r>
        <w:rPr>
          <w:lang w:val="ne_NP" w:bidi="ne_NP"/>
        </w:rPr>
        <w:t xml:space="preserve">दृष्टान्त एउटा व्यक्तिको बारेमा हो जसले आफ्नो </w:t>
      </w:r>
      <w:r>
        <w:rPr>
          <w:b/>
          <w:lang w:val="ne_NP" w:bidi="ne_NP"/>
        </w:rPr>
        <w:t>दाखबारी</w:t>
      </w:r>
      <w:r>
        <w:rPr>
          <w:lang w:val="ne_NP" w:bidi="ne_NP"/>
        </w:rPr>
        <w:t xml:space="preserve"> किसानहरूलाई भाडामा दिन्छ। दाखबारीले अङ्गुर फलाउने दाखको बोट उमार्न प्रयोग गर्ने खेतलाई जनाउँछ। अङ्गुर एउटा सानो, मिठो फल हो जुन बेच्न वा </w:t>
      </w:r>
      <w:r>
        <w:rPr>
          <w:b/>
          <w:lang w:val="ne_NP" w:bidi="ne_NP"/>
        </w:rPr>
        <w:t>दाखमद्य</w:t>
      </w:r>
      <w:r>
        <w:rPr>
          <w:lang w:val="ne_NP" w:bidi="ne_NP"/>
        </w:rPr>
        <w:t xml:space="preserve"> बनाउन प्रयोग गर्न सकिन्छ। धर्मशास्त्रमा धेरै पटक, इस्राएललाई दाखबारीसँग तुलना गरिएको थियो। तपाईंले पहिले गरेजस्तै दाखबारीलाई अनुवाद गर्ने कुरा निश्चित गर्नुहोस्। </w:t>
      </w:r>
      <w:r>
        <w:rPr>
          <w:b/>
          <w:lang w:val="ne_NP" w:bidi="ne_NP"/>
        </w:rPr>
        <w:t>दाखबारी</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दाखबारी र दाखबारी र दाखबारीको तस्वीर देखाउनुहोस्।</w:t>
      </w:r>
    </w:p>
    <w:p>
      <w:pPr/>
      <w:r>
        <w:rPr>
          <w:lang w:val="ne_NP" w:bidi="ne_NP"/>
        </w:rPr>
      </w:r>
      <w:r>
        <w:rPr>
          <w:lang w:val="ne_NP" w:bidi="ne_NP"/>
        </w:rPr>
        <w:t xml:space="preserve">मालिकले फसलको आफ्नो भाग सङ्कलन गर्न तीन </w:t>
      </w:r>
      <w:r>
        <w:rPr>
          <w:b/>
          <w:lang w:val="ne_NP" w:bidi="ne_NP"/>
        </w:rPr>
        <w:t>नोकरहरूलाई</w:t>
      </w:r>
      <w:r>
        <w:rPr>
          <w:lang w:val="ne_NP" w:bidi="ne_NP"/>
        </w:rPr>
        <w:t xml:space="preserve"> किसानहरूकहाँ पठाउँछ, तर मोहीहरूले नोकरहरूलाई कुट्छन् र तिनीहरूलाई कुनै पनि अङ्गुर नलिई मालिककहाँ फिर्ता पठाइन्छ। नोकर भन्नाले दास वा आफ्नो मालिकको स्वामित्व भएको व्यक्तिलाई जनाउँछ। तिनीहरू मालिकको घरमा बसोबास गर्थे र उहाँका आवश्यकताहरू पूरा गर्थे। तपाईंले पहिले गरेजस्तै नोकरलाई अनुवाद गर्ने कुरा निश्चित गर्नुहोस्। </w:t>
      </w:r>
      <w:r>
        <w:rPr>
          <w:b/>
          <w:lang w:val="ne_NP" w:bidi="ne_NP"/>
        </w:rPr>
        <w:t>नोकर</w:t>
      </w:r>
      <w:r>
        <w:rPr>
          <w:lang w:val="ne_NP" w:bidi="ne_NP"/>
        </w:rPr>
        <w:t xml:space="preserve"> मुख्य शब्दावलीमा छ। </w:t>
      </w:r>
    </w:p>
    <w:p>
      <w:pPr/>
      <w:r>
        <w:rPr>
          <w:lang w:val="ne_NP" w:bidi="ne_NP"/>
        </w:rPr>
      </w:r>
      <w:r>
        <w:rPr>
          <w:lang w:val="ne_NP" w:bidi="ne_NP"/>
        </w:rPr>
        <w:t xml:space="preserve">मालिकले आफ्नो एक मात्र छोरालाई अगमवक्ताको भाग लिन पठाउँछ। उनको छोरा उनको </w:t>
      </w:r>
      <w:r>
        <w:rPr>
          <w:b/>
          <w:lang w:val="ne_NP" w:bidi="ne_NP"/>
        </w:rPr>
        <w:t>उत्तराधिकारी</w:t>
      </w:r>
      <w:r>
        <w:rPr>
          <w:lang w:val="ne_NP" w:bidi="ne_NP"/>
        </w:rPr>
        <w:t xml:space="preserve"> वा उनको सबै सम्पत्ति र धनको हकदार थियो। यसको अर्थ मालिकको मृत्यु हुँदा उसको छोराले दाखबारीको स्वामित्व पाउने थियो। तपाईंले पहिले गरेजस्तै उत्तराधिकारलाई अनुवाद गर्ने कुरा निश्चित गर्नुहोस्। </w:t>
      </w:r>
      <w:r>
        <w:rPr>
          <w:b/>
          <w:lang w:val="ne_NP" w:bidi="ne_NP"/>
        </w:rPr>
        <w:t>उत्तराधिकारी</w:t>
      </w:r>
      <w:r>
        <w:rPr>
          <w:lang w:val="ne_NP" w:bidi="ne_NP"/>
        </w:rPr>
        <w:t xml:space="preserve"> मुख्य शब्दावलीमा छ।</w:t>
      </w:r>
    </w:p>
    <w:p>
      <w:pPr/>
      <w:r>
        <w:rPr>
          <w:lang w:val="ne_NP" w:bidi="ne_NP"/>
        </w:rPr>
      </w:r>
      <w:r>
        <w:rPr>
          <w:lang w:val="ne_NP" w:bidi="ne_NP"/>
        </w:rPr>
        <w:t xml:space="preserve">"यो लेखिएको छ" भन्ने वाक्यांशले </w:t>
      </w:r>
      <w:r>
        <w:rPr>
          <w:b/>
          <w:lang w:val="ne_NP" w:bidi="ne_NP"/>
        </w:rPr>
        <w:t>धर्मशास्त्र</w:t>
      </w:r>
      <w:r>
        <w:rPr>
          <w:lang w:val="ne_NP" w:bidi="ne_NP"/>
        </w:rPr>
        <w:t xml:space="preserve"> वा परमेश्वरले कसैलाई लेख्न निर्देशित गर्नुभएका शब्दहरूलाई जनाउँछ। ती लेखिएका लेखहरू पवित्र थिए र तिनीहरूसँग अधिकार थियो किनभने परमेश्वरले तिनीहरूलाई लेख्न व्यक्तिलाई मार्गदर्शन गर्नुभयो। तपाईंले पहिले गरेजस्तै धर्मशास्त्रलाई अनुवाद गर्ने कुरा निश्चित गर्नुहोस्। </w:t>
      </w:r>
      <w:r>
        <w:rPr>
          <w:b/>
          <w:lang w:val="ne_NP" w:bidi="ne_NP"/>
        </w:rPr>
        <w:t>धर्मशास्त्र</w:t>
      </w:r>
      <w:r>
        <w:rPr>
          <w:lang w:val="ne_NP" w:bidi="ne_NP"/>
        </w:rPr>
        <w:t xml:space="preserve"> मुख्य शब्दावलीमा छ।</w:t>
      </w:r>
    </w:p>
    <w:p>
      <w:pPr/>
      <w:r>
        <w:rPr>
          <w:lang w:val="ne_NP" w:bidi="ne_NP"/>
        </w:rPr>
      </w:r>
      <w:r>
        <w:rPr>
          <w:lang w:val="ne_NP" w:bidi="ne_NP"/>
        </w:rPr>
        <w:t xml:space="preserve">येशू आफूलाई </w:t>
      </w:r>
      <w:r>
        <w:rPr>
          <w:b/>
          <w:lang w:val="ne_NP" w:bidi="ne_NP"/>
        </w:rPr>
        <w:t>कुनाको ढुङ्गा</w:t>
      </w:r>
      <w:r>
        <w:rPr>
          <w:lang w:val="ne_NP" w:bidi="ne_NP"/>
        </w:rPr>
        <w:t xml:space="preserve"> भन्नुहुन्छ। कुने ढुङ्गा घरको बाहिरी कुनाको सबैभन्दा महत्त्वपूर्ण र बलियो ढुङ्गा हो। यस शब्दको अर्थ ढोकालाई समात्ने ढोकाको कमानि माथिको ढुङ्गा पनि हुन सक्छ। दुबै अवस्थामा, यो ढुङ्गा सबैभन्दा महत्त्वपूर्ण ढुङ्गा हो किनभने यसले घरलाई बलियो बनाउँछ। </w:t>
      </w:r>
      <w:r>
        <w:rPr>
          <w:b/>
          <w:lang w:val="ne_NP" w:bidi="ne_NP"/>
        </w:rPr>
        <w:t>कुनाको ढुङ्गा</w:t>
      </w:r>
      <w:r>
        <w:rPr>
          <w:lang w:val="ne_NP" w:bidi="ne_NP"/>
        </w:rPr>
        <w:t xml:space="preserve"> मुख्य शब्दावलीमा छ।</w:t>
      </w:r>
    </w:p>
    <w:p>
      <w:pPr/>
      <w:r>
        <w:rPr>
          <w:lang w:val="ne_NP" w:bidi="ne_NP"/>
        </w:rPr>
      </w:r>
      <w:r>
        <w:rPr>
          <w:b/>
          <w:lang w:val="ne_NP" w:bidi="ne_NP"/>
        </w:rPr>
        <w:t>व्यवस्थाका शिक्षकहरू</w:t>
      </w:r>
      <w:r>
        <w:rPr>
          <w:lang w:val="ne_NP" w:bidi="ne_NP"/>
        </w:rPr>
        <w:t xml:space="preserve">, वा शास्त्रीहरूले परमेश्वरको व्यवस्था अध्ययन गर्ने, व्याख्या गर्ने र सिकाउने धार्मिक नेताहरूलाई जनाउँछन्। </w:t>
      </w:r>
      <w:r>
        <w:rPr>
          <w:b/>
          <w:lang w:val="ne_NP" w:bidi="ne_NP"/>
        </w:rPr>
        <w:t>मुख्य पूजाहारीहरू</w:t>
      </w:r>
      <w:r>
        <w:rPr>
          <w:lang w:val="ne_NP" w:bidi="ne_NP"/>
        </w:rPr>
        <w:t xml:space="preserve"> भन्नाले मन्दिरमा मानिसहरूको तर्फबाट परमेश्वरलाई बलिदान चढाउने प्रमुख पूजाहारीहरूलाई बुझिन्छ। येशूको दृष्टान्तले दुबै समूहलाई अपमानित भएको महसुस भयो किनभने उहाँ तिनीहरूको बारेमा कुरा गरिरहनुभएको थियो भन्ने थाहा थियो। तपाईंले पहिले गरेजस्तै व्यवस्थाका शिक्षकहरू र मुख्य पूजाहारीहरूलाई अनुवाद गर्ने कुरा निश्चित गर्नुहोस्। </w:t>
      </w:r>
      <w:r>
        <w:rPr>
          <w:b/>
          <w:lang w:val="ne_NP" w:bidi="ne_NP"/>
        </w:rPr>
        <w:t>व्यवस्थाका शिक्षकहरू</w:t>
      </w:r>
      <w:r>
        <w:rPr>
          <w:lang w:val="ne_NP" w:bidi="ne_NP"/>
        </w:rPr>
        <w:t xml:space="preserve"> र </w:t>
      </w:r>
      <w:r>
        <w:rPr>
          <w:b/>
          <w:lang w:val="ne_NP" w:bidi="ne_NP"/>
        </w:rPr>
        <w:t>मुख्य पूजारीहरू</w:t>
      </w:r>
      <w:r>
        <w:rPr>
          <w:lang w:val="ne_NP" w:bidi="ne_NP"/>
        </w:rPr>
        <w:t xml:space="preserve"> दुबै शब्दहरू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20:20–40</w:t>
      </w:r>
      <w:r>
        <w:rPr>
          <w:lang w:val="ne_NP" w:bidi="ne_NP"/>
        </w:rPr>
      </w:r>
    </w:p>
    <w:p>
      <w:pPr>
        <w:pStyle w:val="Heading3"/>
      </w:pPr>
      <w:r>
        <w:rPr>
          <w:lang w:val="ne_NP" w:bidi="ne_NP"/>
        </w:rPr>
        <w:t>Step 1</w:t>
      </w:r>
    </w:p>
    <w:p>
      <w:pPr/>
      <w:r>
        <w:rPr>
          <w:lang w:val="ne_NP" w:bidi="ne_NP"/>
        </w:rPr>
      </w:r>
      <w:r>
        <w:rPr>
          <w:lang w:val="ne_NP" w:bidi="ne_NP"/>
        </w:rPr>
        <w:t>लूका २०:२०–४०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यरूशलेमको मन्दिरमा सिकाउँदै हुनुहुन्छ। मानिसहरूको ठूलो भीडले उहाँको कुरा सुन्छ, तर धार्मिक नेताहरूले येशूलाई पक्राउ गर्ने र मार्ने तरिका पत्ता लगाउने प्रयास गर्छन्। धार्मिक नेताहरूले येशूलाई गाह्रो प्रश्नहरू सोध्न जासूसहरूलाई पठाउँछन्। येशूले गलत जवाफ दिऊन् भनेर तिनीहरू चाहन्छन् ताकि रोमीहरूले उहाँलाई पक्राउ गरून्। तर येशूले बुद्धिमानीपूर्वक जवाफ दिनुहुन्छ, र तिनीहरू उहाँलाई पासोमा फसाउन असफल हुन्छन्।</w:t>
      </w:r>
    </w:p>
    <w:p>
      <w:pPr/>
      <w:r>
        <w:rPr>
          <w:lang w:val="ne_NP" w:bidi="ne_NP"/>
        </w:rPr>
      </w:r>
      <w:r>
        <w:rPr>
          <w:lang w:val="ne_NP" w:bidi="ne_NP"/>
        </w:rPr>
        <w:t>येशूले दाखबारीको बारेमा दृष्टान्तको कारण, धार्मिक नेताहरू येशूलाई पक्राउ गर्न चाहन्छन्। नेताहरूले मुख्य पूजाहारीहरू, व्यवस्थाका शिक्षकहरू र अघिल्लो खण्डका एल्डरहरूलाई बुझाउँछन्। धार्मिक नेताहरूले येशूलाई नजिकबाट हेरिन्छन्। तिनीहरू येशूलाई पासोमा फसाउने अवसरहरू खोजिरहेका थिए। तिनीहरूले जासूसहरूलाई भाडामा लिन्छन्, वा मानिसहरूले येशूलाई झूट बोलेर उहाँबाट जानकारी पाउने गर्थे। जासूसहरूले येशूबाट सल्लाह माग्दा इमान्दार भएको नाटक गर्छन्। नेताहरू येशूले प्रश्नहरूको गलत जवाफ दिऊन् भन्ने चाहन्छन् ताकि उनीहरूले उहाँको विरुद्धमा रोमी अधिकारीहरूकहाँ उजुरी गर्न सकून्। तिनीहरू रोमी राज्यपाल, पोन्तियस पिलातले येशूलाई पक्राउ गरेर दण्ड दिऊन् भनेर चाहन्छन्।</w:t>
      </w:r>
    </w:p>
    <w:p>
      <w:pPr/>
      <w:r>
        <w:rPr>
          <w:lang w:val="ne_NP" w:bidi="ne_NP"/>
        </w:rPr>
      </w:r>
      <w:r>
        <w:rPr>
          <w:lang w:val="ne_NP" w:bidi="ne_NP"/>
        </w:rPr>
        <w:t>जासूसहरूले पहिले येशूलाई प्रश्न सोध्नुअघि प्रशंसा गर्छन्। तिनीहरूले येशूलाई "शिक्षक" भन्छन्, जुन यहूदी धार्मिक नेताको लागि विनम्र उपाधि थियो। जासूसहरू भन्छन् कि येशू सही र सत्य के हो भनेर बोल्नुहुन्छ र सिकाउनुहुन्छ, तापनि तिनीहरूले वास्तवमा यसलाई विश्वास गरेनन्। तिनीहरू यो भन्छन् किनभने येशूले आफूलाई मैत्रीपूर्ण रूपमा सोच्न चाहन्छन्। तिनीहरू भन्छन् कि येशूले पक्षपात वा पक्षपात देखाउनुहुन्न, र परमेश्वरले मानिसहरू कसरी बाँच्न चाहनुहुन्छ भन्ने बारेमा उहाँले सत्य बोल्नुहुन्छ। जासूसहरू येशूले कैसरलाई कर तिर्न सही छ कि छैन भनेर सोध्दा तिनीहरूलाई स्पष्ट जवाफ दिऊन् भनेर जासूसहरू चाहन्छन्। यस समयमा, रोमीहरूले यहूदीहरूमाथि शासन गरे। त्यसैले कैसर वा रोमी सम्राटले सबै यहूदी मानिसहरूलाई रोमी सरकारलाई कर वा पैसा तिर्न अनिवार्य गरे। जासूसहरूलाई थाहा थियो कि 'हो' वा 'होइन' मध्ये जुनसुकै जवाफले पनि येशूका लागि समस्या निम्त्याउनेछ। यदि उसले हो भनेर जवाफ दिएको भए, यहूदीहरू रिसाउने थिए। यदि येशूले 'हुँदैन' भनेर जवाफ दिनुभएको भए, उहाँ रोमी अधिकारीहरूसँग समस्यामा पर्नुहुने थियो।</w:t>
      </w:r>
    </w:p>
    <w:p>
      <w:pPr/>
      <w:r>
        <w:rPr>
          <w:lang w:val="ne_NP" w:bidi="ne_NP"/>
        </w:rPr>
      </w:r>
      <w:r>
        <w:rPr>
          <w:lang w:val="ne_NP" w:bidi="ne_NP"/>
        </w:rPr>
        <w:t>जब जासूसहरूले येशूलाई यो सही वा कानूनी छ भनेर सोध्छन्, तिनीहरू परमेश्वरको व्यवस्थाले तिनीहरूलाई कैसरलाई कर तिर्न अनुमति दिन्छ कि दिँदैन भनेर सोधिरहेका छन्। तर येशूले तिनीहरूको कपट वा छललाई देख्नुभयो। यसको अर्थ जासूसहरूले उहाँलाई चाल गर्ने र पासोमा फसाउने प्रयास गरिरहेका थिए भन्ने उहाँलाई थाहा थियो। येशूले तिनीहरूलाई उहाँलाई एउटा दिनार वा चाँदीको रोमी सिक्का देखाउन भन्नुहुन्छ। प्रत्येक दिनारमा कैसरको उपाधि र तस्वीर थियो।</w:t>
      </w:r>
    </w:p>
    <w:p>
      <w:pPr/>
      <w:r>
        <w:rPr>
          <w:lang w:val="ne_NP" w:bidi="ne_NP"/>
        </w:rPr>
      </w:r>
      <w:r>
        <w:rPr>
          <w:lang w:val="ne_NP" w:bidi="ne_NP"/>
        </w:rPr>
        <w:t>रोक्नुहोस् र त्यसमा कैसरको तस्वीर भएको दिनारको तस्वीर देखाउनुहोस्। तपाईंको टोलीसँग छलफल, तपाईंको संस्कृतिमा मानिसहरूले कसरी प्रतिक्रिया दिन्छन् जब कसैले तिनीहरूलाई केहि गलत बोल्न फुलाउने प्रयास गरिरहेको छ भन्ने थाहा हुन्छ?</w:t>
      </w:r>
    </w:p>
    <w:p>
      <w:pPr/>
      <w:r>
        <w:rPr>
          <w:lang w:val="ne_NP" w:bidi="ne_NP"/>
        </w:rPr>
      </w:r>
      <w:r>
        <w:rPr>
          <w:lang w:val="ne_NP" w:bidi="ne_NP"/>
        </w:rPr>
        <w:t>येशूले मानिसहरूलाई आफूले सिकाउन लागेको कुराको लागि तयार पार्न सिक्कामा कसको तस्बिर वा छवि र पदवी छ भनी सोध्नुहुन्छ। जब तिनीहरूले सिजरलाई जवाफ दिन्छन्, तब येशूले निष्कर्ष निकाल्नुहुन्छ कि जुन कुरा सिजरको हो, त्यो सिजरलाई नै दिनुपर्छ। यसको अर्थ मानिसहरूले रोमी सम्राटको अधिकार अनुसार दिनुपर्छ। येशूले संकेत गर्नुहुन्छ कि यहूदीहरूले रोमी व्यवस्था पालन गर्नुपर्छ र रोमी कर तिर्नुपर्छ। तर येशू यो पनि भन्नुहुन्छ कि मानिसहरूले परमेश्वरलाई उहाँको कुरा दिनुपर्छ। कैसरले सबै पैसा उहाँकै छ भनेर देखाउन आफ्नो प्रतिमालाई सिक्काहरूमा राखे। त्यसै गरी, परमेश्वरले सृजना गर्नुभएका मानिसहरू परमेश्वरका हुन् भनेर देखाउन परमेश्वरले मानिसहरूलाई आफ्नो स्वरूपमा वा उहाँजस्तै बनाउनुभयो। यसको अर्थ हामीले आफ्नो जीवनद्वारा परमेश्वरलाई सम्मान गर्नुपर्छ। येशूको जवाफले जासूसहरू अचम्ममा परेर चुप लागे। तिनीहरूले भन्न अरू केही सोच्न सकेनन्। येशू बुद्धिमानीपूर्वक बोल्नुभयो र हो वा होइनको जवाफ दिन बेवास्ता गर्नुभयो, त्यसैले जासूसहरूले उहाँको जवाफमा केही गलत पत्ता लगाउन सकेनन्।</w:t>
      </w:r>
    </w:p>
    <w:p>
      <w:pPr/>
      <w:r>
        <w:rPr>
          <w:lang w:val="ne_NP" w:bidi="ne_NP"/>
        </w:rPr>
      </w:r>
      <w:r>
        <w:rPr>
          <w:lang w:val="ne_NP" w:bidi="ne_NP"/>
        </w:rPr>
        <w:t>केही समय बितेपछि, सदुकीहरूको एउटा समूह येशूलाई सोध्न नजिक आए। सदुकीहरू यहूदी धार्मिक नेताहरूको अर्को समूह थिए। धेरै सदुकीहरू पूजाहारीहरू थिए, तर तिनीहरूले पुनरुत्थानमा विश्वास गरेनन्, वा परमेश्वरले मरेको व्यक्तिलाई फेरि बाँच्न लगाउनुहुन्थ्यो। तिनीहरूले येशूलाई "शिक्षक" भन्छन्, जुन धार्मिक नेतालाई सम्बोधन गर्ने विनम्र तरिका थियो। सदुकीहरूले येशूलाई खिस्सी गर्न एउटा प्रश्न सोध्छन् किनभने उहाँले मानिसहरू मरेपछि फेरि बाँच्न सक्छन् भनेर सिकाउनुभयो। सदुकीहरूले परमेश्वरले मोशालाई दिनुभएको व्यवस्थाको बारेमा सोध्छन्। व्यवस्थाले भनेको थियो कि यदि एक विवाहित मानिस सन्तान नभई मर्यो भने, उसका भाइहरूमध्ये एकले उसकी विधवासँग विवाह गर्नुपर्छ। विधवाले आफ्नो नयाँ विवाहमा पहिलो छोरा पहिलो पतिको नाम र सम्पत्तिको उत्तराधिकारी हुन्थ्यो। यस संस्कारद्वारा, मृत भाइका सन्तानहरू हुन्थे र उसको परिवार अघि बढ्न सक्थ्यो। यस व्यवस्थाले विधवालाई आफ्नो पतिको मृत्युपछि कसैले हेरचाह गर्ने कुरा पनि ग्यारेन्टी गरेको थियो।</w:t>
      </w:r>
    </w:p>
    <w:p>
      <w:pPr/>
      <w:r>
        <w:rPr>
          <w:lang w:val="ne_NP" w:bidi="ne_NP"/>
        </w:rPr>
      </w:r>
      <w:r>
        <w:rPr>
          <w:lang w:val="ne_NP" w:bidi="ne_NP"/>
        </w:rPr>
        <w:t>रोक्नुहोस् र आफ्नो टोलीसँग छलफल गर्नुहोस्: तपाईंको संस्कृतिमा कुनै महिला विधवा हुँदा के हुन्छ?</w:t>
      </w:r>
    </w:p>
    <w:p>
      <w:pPr/>
      <w:r>
        <w:rPr>
          <w:lang w:val="ne_NP" w:bidi="ne_NP"/>
        </w:rPr>
      </w:r>
      <w:r>
        <w:rPr>
          <w:lang w:val="ne_NP" w:bidi="ne_NP"/>
        </w:rPr>
        <w:t>"अब" शब्द नयाँ घटनाको परिचय दिन प्रयोग गरिन्छ। यो समयको शब्द होइन। सदुकीहरूले सत्य कथा होइन, हुन सक्ने स्थिति वर्णन गर्छन्। तिनीहरूले जेठा भाइको विवाह भएको र त्यसपछि सन्तान नभएको मर्ने वर्णन गर्छन्। सबै छ जना भाइहरूले विधवालाई एक पछि एक विवाह गरे, र तिनीहरू मर्नुअघि सन्तान भएन। अन्तमा, विधवा पनि मर्छिन्। सदुकीहरूले येशूलाई सोध्छन् कि विधवा र सात भाइहरू फेरि जीवित हुँदा उनी कसको पत्नी हुनेछन्। किनभने सदुकीहरूले येशूको पुनरुत्थानको बारेमा शिक्षालाई मूर्खता भएको सोचे, तिनीहरूले येशूले आफ्नो प्रश्नको जवाफ दिन असमर्थ हुनुहुनेछ भन्ने आशा गरे।</w:t>
      </w:r>
    </w:p>
    <w:p>
      <w:pPr/>
      <w:r>
        <w:rPr>
          <w:lang w:val="ne_NP" w:bidi="ne_NP"/>
        </w:rPr>
      </w:r>
      <w:r>
        <w:rPr>
          <w:lang w:val="ne_NP" w:bidi="ne_NP"/>
        </w:rPr>
        <w:t>येशूले जवाफ दिएर जवाफ दिनुभयो कि यस युगका मानिसहरू वा पृथ्वीका मानिसहरूले विवाह गर्छन्, तर जब मानिसहरू मर्छन् र फेरि बाँच्छन्, तिनीहरूको नयाँ प्रकारको जीवन हुनेछ। येशूले मरेर फेरि बाँच्ने मानिसहरूलाई "पुनरुत्थानका सन्तानहरू" भनेर बुझाउनुहुन्छ। पुनरुत्थान भएका मानिसहरूले विवाह गर्नेछैनन् र तिनीहरू स्वर्गदूतहरू अर्थात् परमेश्वरका सन्देशवाहक आत्मिक प्राणीहरू जस्तै मर्दैनन्। परमेश्वरका सन्तानहरू वा छोराहरू ती हुन् जसलाई उहाँले पुनरुत्थानको अनुभव गर्न र आउने युगमा वा परमेश्वर बस्ने स्वर्गमा उहाँसँगै जिउन योग्यको ठान्नुहुन्छ।</w:t>
      </w:r>
    </w:p>
    <w:p>
      <w:pPr/>
      <w:r>
        <w:rPr>
          <w:lang w:val="ne_NP" w:bidi="ne_NP"/>
        </w:rPr>
      </w:r>
      <w:r>
        <w:rPr>
          <w:lang w:val="ne_NP" w:bidi="ne_NP"/>
        </w:rPr>
        <w:t>रोक्नुहोस् र आफ्नो टोलीसँग छलफल गर्नुहोस्: तपाईंको संस्कृतिमा, कुनै व्यक्तिको मृत्युपछि के हुन्छ भनेर मानिसहरूले विश्वास गर्छन्?</w:t>
      </w:r>
    </w:p>
    <w:p>
      <w:pPr/>
      <w:r>
        <w:rPr>
          <w:lang w:val="ne_NP" w:bidi="ne_NP"/>
        </w:rPr>
      </w:r>
      <w:r>
        <w:rPr>
          <w:lang w:val="ne_NP" w:bidi="ne_NP"/>
        </w:rPr>
        <w:t>येशूले सदुकीहरूलाई आफ्नो जवाफको दोस्रो खण्ड बताउनुहुन्छ। येशूले परमेश्वरले मोशासँग बलिरहेको झाडीबाट कुरा गरेको कथालाई बुझाउँछ। सदुकीहरूले मोशालाई धेरै आदर गर्थे किनभने उहाँ तिनीहरूको यहूदी पुर्खा हुनुहुन्थ्यो जसलाई परमेश्वरले आफ्नो व्यवस्था दिनुभयो। येशू भन्नुहुन्छ कि मोशाले मरेकाहरू फेरि बाँच्नेछन् भनेर प्रमाणित गरे। मोशाले लेखेका थिए कि प्रभु वा परमेश्वरले आफूलाई अब्राहामको परमेश्वर, इसहाकको परमेश्वर र याकूबको परमेश्वर भन्नुभयो, उनीहरूको मृत्यु भएको धेरै समयपछि। यस उपाधिले संकेत गर्छ कि परमेश्वरले अझै अब्राहाम, इसहाक र याकूबको हेरचाह गरिरहनुभएको थियो र तिनीहरू अझै जीवित थिए र उहाँको आराधना गरिरहेका थिए। येशू भन्नुहुन्छ कि परमेश्वर मरेकाहरूका परमेश्वर वा अब अस्तित्वमा नभएका मानिसहरूको परमेश्वर हुनुहुन्न। परमेश्वरको लागि, जसका शरीर मरेका मानिसहरू अझै जीवित छन्, र उहाँले तिनीहरूको हेरचाह गरिरहनुभएको छ।</w:t>
      </w:r>
    </w:p>
    <w:p>
      <w:pPr/>
      <w:r>
        <w:rPr>
          <w:lang w:val="ne_NP" w:bidi="ne_NP"/>
        </w:rPr>
      </w:r>
      <w:r>
        <w:rPr>
          <w:lang w:val="ne_NP" w:bidi="ne_NP"/>
        </w:rPr>
        <w:t>व्यवस्थाका केही शिक्षकहरू वा शास्त्रीहरूले येशूको जवाफ सुनेर यसको लागि उहाँको प्रशंसा गरे। व्यवस्थाका यी शिक्षकहरू सायद फरिसीहरू थिए जसले सदुकीहरूले भन्दा फरक विश्वास गर्थे। येशूले सदुकीहरूलाई गलत साबित गर्नुभएकोमा तिनीहरू खुसी थिए किनभने तिनीहरू प्राय: पुनरुत्थानको बारेमा बहस गर्थे। मानिसहरूले येशूलाई अरू कुनै प्रश्न सोधेनन् किनभने उहाँलाई झुक्याउन सकिँदैन भन्ने उनीहरूलाई थाहा 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धार्मिक नेताहरूले येशूलाई उहाँको विरुद्धमा प्रयोग गर्न सकिने कुनै कुरा बोल्न लगाएर फसाउनका लागि जासूसहरू पठाउँछन्। जासूसहरूले येशूलाई रोमीहरूलाई कर तिर्नुपर्छ कि पर्दैन भनेर सोध्छन्। येशूले रोमी सिक्कामा कसको अनुहार छ भनेर सोधेर जवाफ दिनुहुन्छ। तिनीहरूले जवाफ दिए, "कैसर।" येशू भन्नुहुन्छ, "कैसरको कुरा कैसरलाई र परमेश्वरको कुरा परमेश्वरलाई दिनुहोस्।"</w:t>
      </w:r>
    </w:p>
    <w:p>
      <w:pPr/>
      <w:r>
        <w:rPr>
          <w:lang w:val="ne_NP" w:bidi="ne_NP"/>
        </w:rPr>
      </w:r>
      <w:r>
        <w:rPr>
          <w:b/>
          <w:lang w:val="ne_NP" w:bidi="ne_NP"/>
        </w:rPr>
        <w:t>दोस्रो दृश्य:</w:t>
      </w:r>
      <w:r>
        <w:rPr>
          <w:lang w:val="ne_NP" w:bidi="ne_NP"/>
        </w:rPr>
        <w:t xml:space="preserve"> सदुकीहरू येशूकहाँ आएर एक नि:सन्तान विधवाको बारेमा सोधे, जसले सात जना दाजुभाइहरूसँग एकपछि अर्को गर्दै विवाह गरेकी थिइन् र ती सबैको मृत्यु भएको थियो। येशूलाई खिस्सी गर्न तिनीहरूले पुनरुत्थानमा उनको पति को हुनेछ भनेर सोधे। येशूले पुनरुत्थानमा कुनै विवाह हुँदैन भनेर व्याख्या गर्नुहुन्छ। येशू यो पनि भन्नुहुन्छ कि परमेश्वर तिनीहरूका पुर्खाहरू अझै जीवित र परमेश्वरसँग थिए भनेर प्रमाणित गर्न अब्राहाम, इसहाक र याकूबको परमेश्वर हुनुहुन्छ। येशू भन्नुहुन्छ कि परमेश्वर जीवित मानिसहरूको परमेश्वर हुनुहुन्छ। येशूलाई थप प्रश्नहरू सोध्ने हिम्मत कसैले गरेन।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यहूदी धार्मिक नेताहरू</w:t>
      </w:r>
    </w:p>
    <w:p>
      <w:pPr>
        <w:pStyle w:val="ListBullet"/>
        <w:spacing w:line="240" w:lineRule="auto"/>
        <w:ind w:left="720"/>
      </w:pPr>
      <w:r>
        <w:rPr>
          <w:lang w:val="ne_NP" w:bidi="ne_NP"/>
        </w:rPr>
      </w:r>
      <w:r>
        <w:rPr>
          <w:lang w:val="ne_NP" w:bidi="ne_NP"/>
        </w:rPr>
        <w:t>जासूसहरू</w:t>
      </w:r>
    </w:p>
    <w:p>
      <w:pPr>
        <w:pStyle w:val="ListBullet"/>
        <w:spacing w:line="240" w:lineRule="auto"/>
        <w:ind w:left="720"/>
      </w:pPr>
      <w:r>
        <w:rPr>
          <w:lang w:val="ne_NP" w:bidi="ne_NP"/>
        </w:rPr>
      </w:r>
      <w:r>
        <w:rPr>
          <w:lang w:val="ne_NP" w:bidi="ne_NP"/>
        </w:rPr>
        <w:t>सदूकीहरू</w:t>
      </w:r>
    </w:p>
    <w:p>
      <w:pPr>
        <w:pStyle w:val="ListBullet"/>
        <w:spacing w:line="240" w:lineRule="auto"/>
        <w:ind w:left="720"/>
      </w:pPr>
      <w:r>
        <w:rPr>
          <w:lang w:val="ne_NP" w:bidi="ne_NP"/>
        </w:rPr>
      </w:r>
      <w:r>
        <w:rPr>
          <w:lang w:val="ne_NP" w:bidi="ne_NP"/>
        </w:rPr>
        <w:t>विधवा</w:t>
      </w:r>
    </w:p>
    <w:p>
      <w:pPr>
        <w:pStyle w:val="ListBullet"/>
        <w:spacing w:line="240" w:lineRule="auto"/>
        <w:ind w:left="720"/>
      </w:pPr>
      <w:r>
        <w:rPr>
          <w:lang w:val="ne_NP" w:bidi="ne_NP"/>
        </w:rPr>
      </w:r>
      <w:r>
        <w:rPr>
          <w:lang w:val="ne_NP" w:bidi="ne_NP"/>
        </w:rPr>
        <w:t>सात पतिहरू</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व्यवस्थाको शिक्षकहरू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 अझै मन्दिरमा प्रत्येक दिन सिकाउँदै हुनुहुन्छ र ठूलो भीडले उहाँलाई सुनिरहेका छन्।</w:t>
      </w:r>
    </w:p>
    <w:p>
      <w:pPr/>
      <w:r>
        <w:rPr>
          <w:lang w:val="ne_NP" w:bidi="ne_NP"/>
        </w:rPr>
      </w:r>
      <w:r>
        <w:rPr>
          <w:lang w:val="ne_NP" w:bidi="ne_NP"/>
        </w:rPr>
        <w:t>यो सम्झनु महत्त्वपूर्ण छ कि यहूदीहरू रोमी साम्राज्यको नियन्त्रणमा छन्। यहूदीहरूले रोमी सरकारलाई कर तिर्नुपर्थ्यो।</w:t>
      </w:r>
    </w:p>
    <w:p>
      <w:pPr/>
      <w:r>
        <w:rPr>
          <w:lang w:val="ne_NP" w:bidi="ne_NP"/>
        </w:rPr>
      </w:r>
      <w:r>
        <w:rPr>
          <w:lang w:val="ne_NP" w:bidi="ne_NP"/>
        </w:rPr>
        <w:t>यो सम्झनु महत्त्वपूर्ण छ कि येशूलाई जासूसहरूले उहाँको विरुद्धमा प्रयोग गर्न सक्ने कुरा भन्न लगाउने प्रयास गरिरहेका थिए।</w:t>
      </w:r>
    </w:p>
    <w:p>
      <w:pPr/>
      <w:r>
        <w:rPr>
          <w:lang w:val="ne_NP" w:bidi="ne_NP"/>
        </w:rPr>
      </w:r>
      <w:r>
        <w:rPr>
          <w:lang w:val="ne_NP" w:bidi="ne_NP"/>
        </w:rPr>
        <w:t>यो सम्झनु महत्त्वपूर्ण छ कि जब येशूले रोमी सिक्कामा को छ भनेर सोध्नुहुन्छ, यो उहाँलाई थाहा नभएको वा मानिसहरूलाई थाहा नभएको कारणले होइन। येशूले आफूले सिकाउन लागेको कुरा परिचय दिन प्रश्न सोध्नुहुन्छ।</w:t>
      </w:r>
    </w:p>
    <w:p>
      <w:pPr/>
      <w:r>
        <w:rPr>
          <w:lang w:val="ne_NP" w:bidi="ne_NP"/>
        </w:rPr>
      </w:r>
      <w:r>
        <w:rPr>
          <w:lang w:val="ne_NP" w:bidi="ne_NP"/>
        </w:rPr>
        <w:t>यो सम्झनु महत्त्वपूर्ण छ कि कैसर रोमी सम्राट थिए र उनलाई परमेश्वरको रूपमा हेरिन्थ्यो। रोमीहरूले सिक्काहरूमा सम्राटको अनुहारको छाप लगाएका थिए।</w:t>
      </w:r>
    </w:p>
    <w:p>
      <w:pPr/>
      <w:r>
        <w:rPr>
          <w:lang w:val="ne_NP" w:bidi="ne_NP"/>
        </w:rPr>
      </w:r>
      <w:r>
        <w:rPr>
          <w:lang w:val="ne_NP" w:bidi="ne_NP"/>
        </w:rPr>
        <w:t>यो सम्झनु महत्त्वपूर्ण छ कि जब येशूले जासूसहरूलाई जवाफ दिनुभयो, उहाँको प्रतिक्रिया यति बुद्धिमानी थियो कि तिनीहरू मौन भए। तिनीहरूले भन्न अरू केही सोच्न सकेनन् किनभने येशूले यति राम्रोसँग जवाफ दिनुभएको थियो।</w:t>
      </w:r>
    </w:p>
    <w:p>
      <w:pPr/>
      <w:r>
        <w:rPr>
          <w:lang w:val="ne_NP" w:bidi="ne_NP"/>
        </w:rPr>
      </w:r>
      <w:r>
        <w:rPr>
          <w:lang w:val="ne_NP" w:bidi="ne_NP"/>
        </w:rPr>
        <w:t>यो सम्झनु महत्त्वपूर्ण छ कि सद्दूकीहरू एउटा राजनीतिक र धार्मिक पार्टी थिए जसले पुनरुत्थानमा विश्वास गर्दैनथे, तर तिनीहरूले आफ्नो पुर्खा मोशालाई धेरै आदर गर्थे।</w:t>
      </w:r>
    </w:p>
    <w:p>
      <w:pPr/>
      <w:r>
        <w:rPr>
          <w:lang w:val="ne_NP" w:bidi="ne_NP"/>
        </w:rPr>
      </w:r>
      <w:r>
        <w:rPr>
          <w:lang w:val="ne_NP" w:bidi="ne_NP"/>
        </w:rPr>
        <w:t xml:space="preserve">यो सम्झनु महत्त्वपूर्ण छ कि "अब" शब्द नयाँ परिदृश्यको परिचय दिन प्रयोग गरिन्छ। यो समय जनाउने शब्द होइन। </w:t>
      </w:r>
    </w:p>
    <w:p>
      <w:pPr/>
      <w:r>
        <w:rPr>
          <w:lang w:val="ne_NP" w:bidi="ne_NP"/>
        </w:rPr>
      </w:r>
      <w:r>
        <w:rPr>
          <w:lang w:val="ne_NP" w:bidi="ne_NP"/>
        </w:rPr>
        <w:t>यो सम्झनु महत्त्वपूर्ण छ कि त्यस समयमा, परमेश्वरको व्यवस्थाले सन्तान नभएकी विधवाले आफ्नो स्वर्गीय पतिको भाइसँग विवाह गर्नुपर्ने र सन्तान जन्माएर परिवारको नाम कायम राख्नुपर्ने व्यवस्था गरेको थियो।</w:t>
      </w:r>
    </w:p>
    <w:p>
      <w:pPr/>
      <w:r>
        <w:rPr>
          <w:lang w:val="ne_NP" w:bidi="ne_NP"/>
        </w:rPr>
      </w:r>
      <w:r>
        <w:rPr>
          <w:lang w:val="ne_NP" w:bidi="ne_NP"/>
        </w:rPr>
        <w:t>यो सम्झनु महत्त्वपूर्ण छ कि जब आमाबुबा आफ्नो हेरचाह गर्न नसक्ने गरी वृद्ध हुन्थे, तब छोराछोरीले सामान्यतया आफ्ना आमाबुबाको हेरचाह गर्ने गर्दथे।</w:t>
      </w:r>
    </w:p>
    <w:p>
      <w:pPr/>
      <w:r>
        <w:rPr>
          <w:lang w:val="ne_NP" w:bidi="ne_NP"/>
        </w:rPr>
      </w:r>
      <w:r>
        <w:rPr>
          <w:lang w:val="ne_NP" w:bidi="ne_NP"/>
        </w:rPr>
        <w:t>यो सम्झनु महत्त्वपूर्ण छ कि जब येशूले पुनरुत्थानका सन्तान भन्नुहुन्छ, येशूले परमेश्वरले तिनीहरूलाई मरेकाहरूबाट बौरी उठाउनुभयो भनेर भन्दै हुनुहुन्छ।</w:t>
      </w:r>
    </w:p>
    <w:p>
      <w:pPr/>
      <w:r>
        <w:rPr>
          <w:lang w:val="ne_NP" w:bidi="ne_NP"/>
        </w:rPr>
      </w:r>
      <w:r>
        <w:rPr>
          <w:lang w:val="ne_NP" w:bidi="ne_NP"/>
        </w:rPr>
        <w:t>यो सम्झनु महत्त्वपूर्ण छ कि अब्राहाम, इसहाक र याकूब यहूदी मानिसहरूका कुलपिताहरू वा पुर्खाहरू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यहूदी धार्मिक नेताहरू</w:t>
      </w:r>
    </w:p>
    <w:p>
      <w:pPr>
        <w:pStyle w:val="ListBullet"/>
        <w:spacing w:line="240" w:lineRule="auto"/>
        <w:ind w:left="720"/>
      </w:pPr>
      <w:r>
        <w:rPr>
          <w:lang w:val="ne_NP" w:bidi="ne_NP"/>
        </w:rPr>
      </w:r>
      <w:r>
        <w:rPr>
          <w:lang w:val="ne_NP" w:bidi="ne_NP"/>
        </w:rPr>
        <w:t>जासूसहरू</w:t>
      </w:r>
    </w:p>
    <w:p>
      <w:pPr>
        <w:pStyle w:val="ListBullet"/>
        <w:spacing w:line="240" w:lineRule="auto"/>
        <w:ind w:left="720"/>
      </w:pPr>
      <w:r>
        <w:rPr>
          <w:lang w:val="ne_NP" w:bidi="ne_NP"/>
        </w:rPr>
      </w:r>
      <w:r>
        <w:rPr>
          <w:lang w:val="ne_NP" w:bidi="ne_NP"/>
        </w:rPr>
        <w:t>सदूकीहरू</w:t>
      </w:r>
    </w:p>
    <w:p>
      <w:pPr>
        <w:pStyle w:val="ListBullet"/>
        <w:spacing w:line="240" w:lineRule="auto"/>
        <w:ind w:left="720"/>
      </w:pPr>
      <w:r>
        <w:rPr>
          <w:lang w:val="ne_NP" w:bidi="ne_NP"/>
        </w:rPr>
      </w:r>
      <w:r>
        <w:rPr>
          <w:lang w:val="ne_NP" w:bidi="ne_NP"/>
        </w:rPr>
        <w:t>विधवा</w:t>
      </w:r>
    </w:p>
    <w:p>
      <w:pPr>
        <w:pStyle w:val="ListBullet"/>
        <w:spacing w:line="240" w:lineRule="auto"/>
        <w:ind w:left="720"/>
      </w:pPr>
      <w:r>
        <w:rPr>
          <w:lang w:val="ne_NP" w:bidi="ne_NP"/>
        </w:rPr>
      </w:r>
      <w:r>
        <w:rPr>
          <w:lang w:val="ne_NP" w:bidi="ne_NP"/>
        </w:rPr>
        <w:t>सात पतिहरू</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व्यवस्थाको शिक्षकहरू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धार्मिक नेताहरूले येशूबाट सल्लाह माग्ने इमान्दार मानिसहरूको रूपमा प्रस्तुत गर्दै जासूसहरू पठाउँदै अभिनय गर्ने कुरा सुनिश्चित गर्नुहोस्। जासूसहरू येशूका शिक्षाहरू सुन्ने मानिसहरूको भीडमा सामेल हुन्छन्।</w:t>
      </w:r>
    </w:p>
    <w:p>
      <w:pPr/>
      <w:r>
        <w:rPr>
          <w:lang w:val="ne_NP" w:bidi="ne_NP"/>
        </w:rPr>
      </w:r>
      <w:r>
        <w:rPr>
          <w:lang w:val="ne_NP" w:bidi="ne_NP"/>
        </w:rPr>
        <w:t>टोलीले जासूसहरू निराश वा तिनीहरू असफल भएको जस्तो महसुस गर्नुको सट्टा अचम्ममा परेको अभिनय गर्ने कुरा सुनिश्चित गर्नुहोस्।</w:t>
      </w:r>
    </w:p>
    <w:p>
      <w:pPr/>
      <w:r>
        <w:rPr>
          <w:lang w:val="ne_NP" w:bidi="ne_NP"/>
        </w:rPr>
      </w:r>
      <w:r>
        <w:rPr>
          <w:lang w:val="ne_NP" w:bidi="ne_NP"/>
        </w:rPr>
        <w:t>टोलीले सात भाइहरूको अभिनय गर्ने कुरा सुनिश्चित गर्नुहोस्। यदि त्यहाँ पर्याप्त मानिसहरू छैनन् भने तिनीहरूले प्रत्येक पतिको प्रतिनिधित्व गर्न चट्टानहरू जस्ता वस्तुहरू प्रयोग गर्न सक्छन्।</w:t>
      </w:r>
    </w:p>
    <w:p>
      <w:pPr/>
      <w:r>
        <w:rPr>
          <w:lang w:val="ne_NP" w:bidi="ne_NP"/>
        </w:rPr>
      </w:r>
      <w:r>
        <w:rPr>
          <w:lang w:val="ne_NP" w:bidi="ne_NP"/>
        </w:rPr>
        <w:t>परमेश्वरले आफूलाई अब्राहाम, इसहाक र याकूबको परमेश्वर भन्नुहुन्छ भनेर टोलीले मोशाले दलिरहेको झाडीमा परमेश्वरसँग कुरा गरिरहेको अभिनय गर्ने कुरा सुनिश्चित गर्नुहोस्। अब्राहाम, इसहाक र याकूबलाई परमेश्वरसँग जीवित भएको अभिनय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येशूलाई आरोप लगाउने मौका खोजिरहेका धार्मिक नेताहरूको अभिनय गर्नुहोस्। नेताहरूले इमान्दार मानिसहरूको भेष लगाएर जासूसहरूलाई पठाउँछन्। जासूसहरूले येशूलाई भन्छन् कि येशूले अरूको विचारको कुनै प्रभाव नपरेको सत्यताका साथ सिकाउनुहुन्छ। त्यसपछि जासूसहरूले कैजरलाई कर तिर्नुपर्छ कि भनेर सोध्छन्।</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"विश्वस्त छु। "म पक्का छु कि येशूले हामीले तिर्नु हुँदैन भन्नुहुनेछ," "विद्रोही। निश्चित रूपमा येशू हामी रोमीहरूद्वारा उत्पीडित हुन जारी राख्न चाहनुहुन्न। उहाँको नयाँ राज्य यहाँ छ!" र "जिज्ञासु। येशूले सधैँ अप्रत्याशित तरिकाले जवाफ दिनुहुन्छ। उहाँले के भन्नुहुनेछ भन्ने कुरा म अचम्ममा छु।" नाटक फेरि सुरु गर्नुहोस्।</w:t>
      </w:r>
    </w:p>
    <w:p>
      <w:pPr/>
      <w:r>
        <w:rPr>
          <w:lang w:val="ne_NP" w:bidi="ne_NP"/>
        </w:rPr>
      </w:r>
      <w:r>
        <w:rPr>
          <w:lang w:val="ne_NP" w:bidi="ne_NP"/>
        </w:rPr>
        <w:t>येशूले तिनीहरूले उहाँलाई आरोप लगाउन केही कुरा बोल्न खोज्ने प्रयास गरिरहेका छन् भन्ने कुरा थाहा पाएर अभिनय गर्नुहोस्। येशूले रोमी सिक्का माग्नुहुन्छ। येशूले सिक्कामा कसको अनुहार र उपाधि छ भनेर सोध्नुभयो। तिनीहरूले जवाफ दिए, "कैसरको।" येशूले तिनीहरूलाई भन्नुहुन्छ, "कैसरको कुरा कैसरलाई दिनुहोस्, र परमेश्वरको कुरा परमेश्वरलाई दिनुहोस्।"</w:t>
      </w:r>
    </w:p>
    <w:p>
      <w:pPr/>
      <w:r>
        <w:rPr>
          <w:lang w:val="ne_NP" w:bidi="ne_NP"/>
        </w:rPr>
      </w:r>
      <w:r>
        <w:rPr>
          <w:lang w:val="ne_NP" w:bidi="ne_NP"/>
        </w:rPr>
        <w:t>अभिनय रोक्नुहोस्: जासूसहरूको भूमिका खेल्ने कलाकारलाई सोध्नुहोस्, "तपाईंलाई कस्तो महसुस भइरहेको छ?" तपाईंले यस्तो कुरा सुन्न सक्नुहुन्छ, "म अलमल्लमा परेको छु। म हो वा होइनको जवाफको आशा गरिरहेको थियो, तर उसले धेरै बुद्धिमानीपूर्वक जवाफ दिएको थियो," "मलाई लाग्छ कि येशूले भन्नुभएको कुरासँग म सहमत छु," र "विचारशील। मैले परमेश्वरलाई के दिनुपर्छ?" नाटक फेरि सुरु गर्नुहोस्।</w:t>
      </w:r>
    </w:p>
    <w:p>
      <w:pPr/>
      <w:r>
        <w:rPr>
          <w:lang w:val="ne_NP" w:bidi="ne_NP"/>
        </w:rPr>
      </w:r>
      <w:r>
        <w:rPr>
          <w:lang w:val="ne_NP" w:bidi="ne_NP"/>
        </w:rPr>
        <w:t>येशूको जालसालमा फसाउन असफल भएपछि जासूसहरू अचम्ममा परेको अभिनय गर्नुहोस्। त्यसपछि केही सद्दूकीहरू येशूकहाँ आउँछन्। तिनीहरूले येशूलाई एक विधवाको बारेमा भन्छन् कि, मोशाको व्यवस्था अनुसार उनले आफ्ना पतिका भाइहरूसँग एकपछि एक विवाह गर्छिन् किनभने तिनीहरू प्रत्येक व्यक्ति उनको सन्तान नभएको नभएको छोडेर मरेका थिए। त्यसपछि तिनीहरूले येशूलाई पुनरुत्थानको दिनमा उनको विवाह कसँग हुनेछ भनेर सोध्छन्।</w:t>
      </w:r>
    </w:p>
    <w:p>
      <w:pPr/>
      <w:r>
        <w:rPr>
          <w:lang w:val="ne_NP" w:bidi="ne_NP"/>
        </w:rPr>
      </w:r>
      <w:r>
        <w:rPr>
          <w:lang w:val="ne_NP" w:bidi="ne_NP"/>
        </w:rPr>
        <w:t>अभिनय रोक्नुहोस्: सदूकीहरूको भूमिका खेल्ने कलाकारलाई सोध्नुहोस्, "तपाईंलाई कस्तो महसुस भइरहेको छ?" तपाईंले यस्ता कुराहरू सुन्न सक्नुहुन्छ, "खुसी छु।" अब मानिसहरूले अन्तमा पुनरुत्थानको विचार मूर्खता भएको देख्नेछन्," "निराश छु।" येशूले मोशाको अधिकारलाई पालना गर्नु पर्छ," र "आत्मविश्वासी हुनुपर्छ।" येशू यसको जवाफ दिन सक्नुहुनेछ भन्ने मलाई लाग्दैन।" नाटक फेरि सुरु गर्नुहोस्।</w:t>
      </w:r>
    </w:p>
    <w:p>
      <w:pPr/>
      <w:r>
        <w:rPr>
          <w:lang w:val="ne_NP" w:bidi="ne_NP"/>
        </w:rPr>
      </w:r>
      <w:r>
        <w:rPr>
          <w:lang w:val="ne_NP" w:bidi="ne_NP"/>
        </w:rPr>
        <w:t>येशूले विवाह यस पृथ्वीको लागि हो भनेर व्याख्या गर्नुभएको अभिनय गर्नुहोस्। परमेश्वरले पुनरुत्थान गर्नेहरूका मानिसहरू विवाह हुनेछैनन्, तिनीहरू मर्नेछैनन्। तिनीहरू परमेश्वरका सन्तानहरू र पुनरुत्थानका सन्तानहरू हुन्। त्यसपछि येशूले सदुकीहरूको वास्तविक प्रश्नलाई सम्बोधन गर्नुहुन्छ। येशूले तिनीहरूलाई भन्नुहुन्छ कि मोशाले परमेश्वरलाई अब्राहाम, इसहाक र याकूबका परमेश्वर भन्छन् भनेर पुनरुत्थान भएको पुष्टि गर्नुहुन्छ। येशू भन्नुहुन्छ कि परमेश्वर जीवितहरूका परमेश्वर हुनुहुन्छ। त्यसैले अब्राहाम, इसहाक र याकूब पहिले नै मरेका भए तापनि, तिनीहरू अझै परमेश्वरसँग जीवित छन्। व्यवस्थाका शिक्षकहरूले येशूको जवाफको लागि प्रशंसा गरे।</w:t>
      </w:r>
    </w:p>
    <w:p>
      <w:pPr/>
      <w:r>
        <w:rPr>
          <w:lang w:val="ne_NP" w:bidi="ne_NP"/>
        </w:rPr>
      </w:r>
      <w:r>
        <w:rPr>
          <w:lang w:val="ne_NP" w:bidi="ne_NP"/>
        </w:rPr>
        <w:t>अभिनय रोक्नुहोस्: व्यवस्थाको शिक्षकहरूको भूमिका खेल्ने कलाकारलाई सोध्नुहोस्, "तपाईंलाई कस्तो महसुस भइरहेको छ?" तपाईंले यस्ता कुराहरू सुन्न सक्नुहुन्छ, "येशू सही हुनुहुन्छ।" हामीले मोशाका शब्दहरूको व्याख्या त्यही गरे," "येशूले सद्दूकीहरूलाई सच्याउनुभयो भन्ने कुरामा म खुसी छु," र "येशू ठूलो शिक्षक हुनुहुन्छ। मैले पहिले यस्तो व्याख्या सुनेको थिइनँ।"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धार्मिक नेताहरूले येशूलाई प्रश्न सोध्न जासूसहरूलाई पठाए। तिनीहरू येशूलाई केही गलत भन्दै गर्दा पक्रन चाहन्थे ताकि उहाँलाई रोमी शासकको शक्ति र </w:t>
      </w:r>
      <w:r>
        <w:rPr>
          <w:b/>
          <w:lang w:val="ne_NP" w:bidi="ne_NP"/>
        </w:rPr>
        <w:t>अधिकारमा</w:t>
      </w:r>
      <w:r>
        <w:rPr>
          <w:lang w:val="ne_NP" w:bidi="ne_NP"/>
        </w:rPr>
        <w:t xml:space="preserve"> सुम्पिदिन सकून्। अधिकार भन्नाले कसैलाई काम गर्न दिइएको अधिकारलाई जनाउँछ। यस अवस्थामा, रोमी सम्राटले रोमी राज्यपाललाई मानिसहरूलाई पक्राउ गर्ने, मानिसहरूलाई परीक्षणमा राख्ने, र मानिसहरूलाई मार्न आदेश गर्ने अधिकार दिए। तपाईंले पहिले गरेझैँ अधिकारलाई सोहीअनुसार अनुवाद गर्ने निश्चित गर्नुहोस्। </w:t>
      </w:r>
      <w:r>
        <w:rPr>
          <w:b/>
          <w:lang w:val="ne_NP" w:bidi="ne_NP"/>
        </w:rPr>
        <w:t>अधिकार</w:t>
      </w:r>
      <w:r>
        <w:rPr>
          <w:lang w:val="ne_NP" w:bidi="ne_NP"/>
        </w:rPr>
        <w:t xml:space="preserve"> मुख्य शब्दावलीमा छ।</w:t>
      </w:r>
    </w:p>
    <w:p>
      <w:pPr/>
      <w:r>
        <w:rPr>
          <w:lang w:val="ne_NP" w:bidi="ne_NP"/>
        </w:rPr>
      </w:r>
      <w:r>
        <w:rPr>
          <w:lang w:val="ne_NP" w:bidi="ne_NP"/>
        </w:rPr>
        <w:t xml:space="preserve">जासूसहरूले येशूलाई </w:t>
      </w:r>
      <w:r>
        <w:rPr>
          <w:b/>
          <w:lang w:val="ne_NP" w:bidi="ne_NP"/>
        </w:rPr>
        <w:t>शिक्षक</w:t>
      </w:r>
      <w:r>
        <w:rPr>
          <w:lang w:val="ne_NP" w:bidi="ne_NP"/>
        </w:rPr>
        <w:t xml:space="preserve"> भन्छन्, किनभने तिनीहरू मैत्रीपूर्ण देखिन चाहन्छन्। यो यहूदी धार्मिक नेताको लागि आदरणीय उपाधि थियो। तपाईंले पहिले गरेजस्तै शिक्षकलाई अनुवाद गर्ने कुरा निश्चित गर्नुहोस्। </w:t>
      </w:r>
      <w:r>
        <w:rPr>
          <w:b/>
          <w:lang w:val="ne_NP" w:bidi="ne_NP"/>
        </w:rPr>
        <w:t>शिक्षक</w:t>
      </w:r>
      <w:r>
        <w:rPr>
          <w:lang w:val="ne_NP" w:bidi="ne_NP"/>
        </w:rPr>
        <w:t xml:space="preserve"> मुख्य शब्दावलीमा छ।</w:t>
      </w:r>
    </w:p>
    <w:p>
      <w:pPr/>
      <w:r>
        <w:rPr>
          <w:lang w:val="ne_NP" w:bidi="ne_NP"/>
        </w:rPr>
      </w:r>
      <w:r>
        <w:rPr>
          <w:lang w:val="ne_NP" w:bidi="ne_NP"/>
        </w:rPr>
        <w:t xml:space="preserve">जासूसहरूले येशूलाई सोध्छन् कि यहूदीहरूले </w:t>
      </w:r>
      <w:r>
        <w:rPr>
          <w:b/>
          <w:lang w:val="ne_NP" w:bidi="ne_NP"/>
        </w:rPr>
        <w:t>कैसर</w:t>
      </w:r>
      <w:r>
        <w:rPr>
          <w:lang w:val="ne_NP" w:bidi="ne_NP"/>
        </w:rPr>
        <w:t xml:space="preserve">लाई कर तिर्नु परमेश्वरको व्यवस्था अनुसार सही छ कि छैन। कैसर रोमी सम्राटको उपाधि थियो। रोमी साम्राज्यमा धेरै देशहरू समावेश थिए र कैसरले आफ्नो साम्राज्यका सबै मानिसहरूलाई आफूलाई कर तिर्न अनिवार्य गरे। धेरै मानिसहरूले कैसरलाई परमेश्वरको रूपमा हेर्थे। तपाईंले अघिल्लो खण्डहरूमा गरेजस्तै कैसरलाई अनुवाद गर्ने कुरा निश्चित गर्नुहोस्। </w:t>
      </w:r>
      <w:r>
        <w:rPr>
          <w:b/>
          <w:lang w:val="ne_NP" w:bidi="ne_NP"/>
        </w:rPr>
        <w:t>कैसर</w:t>
      </w:r>
      <w:r>
        <w:rPr>
          <w:lang w:val="ne_NP" w:bidi="ne_NP"/>
        </w:rPr>
        <w:t xml:space="preserve"> मुख्य शब्दावलीमा छ।</w:t>
      </w:r>
    </w:p>
    <w:p>
      <w:pPr/>
      <w:r>
        <w:rPr>
          <w:lang w:val="ne_NP" w:bidi="ne_NP"/>
        </w:rPr>
      </w:r>
      <w:r>
        <w:rPr>
          <w:lang w:val="ne_NP" w:bidi="ne_NP"/>
        </w:rPr>
        <w:t xml:space="preserve">येशूले तिनीहरूलाई उहाँलाई एउटा </w:t>
      </w:r>
      <w:r>
        <w:rPr>
          <w:b/>
          <w:lang w:val="ne_NP" w:bidi="ne_NP"/>
        </w:rPr>
        <w:t>दिनार</w:t>
      </w:r>
      <w:r>
        <w:rPr>
          <w:lang w:val="ne_NP" w:bidi="ne_NP"/>
        </w:rPr>
        <w:t xml:space="preserve"> देखाउन भन्नुहुन्छ। यो चाँदीको रोमी सिक्का थियो जसमा कैसरको तस्वीर र उपाधि थियो। त्यहाँ सिक्कामा "ईश्वरको छोरा" जस्तै केही लेखिएको थियो। सिक्काले कैसर एक देवता थिए भन्ने भान पार्‍यो। यो कडा परिश्रमको एक दिनको ज्याला बराबर थियो। तपाईंले पहिले गरेजस्तै दिनारलाई अनुवाद गर्ने कुरा निश्चित गर्नुहोस्। </w:t>
      </w:r>
      <w:r>
        <w:rPr>
          <w:b/>
          <w:lang w:val="ne_NP" w:bidi="ne_NP"/>
        </w:rPr>
        <w:t>दिनार</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डेनारियसको तस्वीर देखाउनुहोस्।</w:t>
      </w:r>
    </w:p>
    <w:p>
      <w:pPr/>
      <w:r>
        <w:rPr>
          <w:lang w:val="ne_NP" w:bidi="ne_NP"/>
        </w:rPr>
      </w:r>
      <w:r>
        <w:rPr>
          <w:b/>
          <w:lang w:val="ne_NP" w:bidi="ne_NP"/>
        </w:rPr>
        <w:t>सदुकीहरूले</w:t>
      </w:r>
      <w:r>
        <w:rPr>
          <w:lang w:val="ne_NP" w:bidi="ne_NP"/>
        </w:rPr>
        <w:t xml:space="preserve"> पनि येशूलाई मूर्ख देखाउने प्रयासमा एउटा प्रश्न सोध्छन्। सदुकीहरू अर्को प्रकारका यहूदी धार्मिक नेताहरू थिए। मोशाका व्यवस्थाहरू मात्र आवश्यक व्यवस्थाहरू हुन् भनेर तिनीहरू विश्वास गर्थे। फरिसीहरूले जस्तै तिनीहरूले पुनरुत्थानमा विश्वास गरेनन्। धेरै पटक फरिसीहरू र सदुकीहरूले विश्वासमा आफ्नो मतभेदको बारेमा बहस गरे। </w:t>
      </w:r>
      <w:r>
        <w:rPr>
          <w:b/>
          <w:lang w:val="ne_NP" w:bidi="ne_NP"/>
        </w:rPr>
        <w:t>सदुकीहरू</w:t>
      </w:r>
      <w:r>
        <w:rPr>
          <w:lang w:val="ne_NP" w:bidi="ne_NP"/>
        </w:rPr>
        <w:t xml:space="preserve"> मुख्य शब्दावलीमा छन्।</w:t>
      </w:r>
    </w:p>
    <w:p>
      <w:pPr/>
      <w:r>
        <w:rPr>
          <w:lang w:val="ne_NP" w:bidi="ne_NP"/>
        </w:rPr>
      </w:r>
      <w:r>
        <w:rPr>
          <w:lang w:val="ne_NP" w:bidi="ne_NP"/>
        </w:rPr>
        <w:t xml:space="preserve">सदुकीहरूले </w:t>
      </w:r>
      <w:r>
        <w:rPr>
          <w:b/>
          <w:lang w:val="ne_NP" w:bidi="ne_NP"/>
        </w:rPr>
        <w:t>पुनरुत्थान</w:t>
      </w:r>
      <w:r>
        <w:rPr>
          <w:lang w:val="ne_NP" w:bidi="ne_NP"/>
        </w:rPr>
        <w:t xml:space="preserve"> हुँदैन भनेर प्रमाणित गर्ने प्रयास गरेर एउटा प्रश्न सोध्छन्। पुनरुत्थानले परमेश्वरले कसैलाई मृत्युपछि सोही व्यक्तिको रूपमा फेरि जीवन दिनुलाई जनाउँछ। तपाईंले अघिल्लो खण्डहरूमा गरेजस्तै पुनरुत्थानलाई अनुवाद गर्ने कुरा निश्चित गर्नुहोस्। </w:t>
      </w:r>
      <w:r>
        <w:rPr>
          <w:b/>
          <w:lang w:val="ne_NP" w:bidi="ne_NP"/>
        </w:rPr>
        <w:t>पुनरुत्थान</w:t>
      </w:r>
      <w:r>
        <w:rPr>
          <w:lang w:val="ne_NP" w:bidi="ne_NP"/>
        </w:rPr>
        <w:t xml:space="preserve"> मुख्य शब्दावलीमा छ।</w:t>
      </w:r>
    </w:p>
    <w:p>
      <w:pPr/>
      <w:r>
        <w:rPr>
          <w:lang w:val="ne_NP" w:bidi="ne_NP"/>
        </w:rPr>
      </w:r>
      <w:r>
        <w:rPr>
          <w:lang w:val="ne_NP" w:bidi="ne_NP"/>
        </w:rPr>
        <w:t xml:space="preserve">येशू भन्नुहुन्छ कि एकपटक परमेश्वरले मानिसहरूलाई पुनरुत्थान गर्नुभएपछि तिनीहरूले विवाह गर्नेछैनन् र तिनीहरू स्वर्गदूतहरू झैं मर्नेछैनन्। </w:t>
      </w:r>
      <w:r>
        <w:rPr>
          <w:b/>
          <w:lang w:val="ne_NP" w:bidi="ne_NP"/>
        </w:rPr>
        <w:t>स्वर्गदूतहरूले</w:t>
      </w:r>
      <w:r>
        <w:rPr>
          <w:lang w:val="ne_NP" w:bidi="ne_NP"/>
        </w:rPr>
        <w:t xml:space="preserve"> परमेश्वरका सन्देशवाहकहरू भएका आत्मिक प्राणीहरूलाई बुझाउँछन्। तपाईंले पहिले गरेजस्तै स्वर्गदूतलाई अनुवाद गर्ने कुरा निश्चित गर्नुहोस्। </w:t>
      </w:r>
      <w:r>
        <w:rPr>
          <w:b/>
          <w:lang w:val="ne_NP" w:bidi="ne_NP"/>
        </w:rPr>
        <w:t>स्वर्गदूत</w:t>
      </w:r>
      <w:r>
        <w:rPr>
          <w:lang w:val="ne_NP" w:bidi="ne_NP"/>
        </w:rPr>
        <w:t xml:space="preserve"> मुख्य शब्दावलीमा छ।</w:t>
      </w:r>
    </w:p>
    <w:p>
      <w:pPr/>
      <w:r>
        <w:rPr>
          <w:lang w:val="ne_NP" w:bidi="ne_NP"/>
        </w:rPr>
      </w:r>
      <w:r>
        <w:rPr>
          <w:lang w:val="ne_NP" w:bidi="ne_NP"/>
        </w:rPr>
        <w:t xml:space="preserve">येशू यो पनि भन्नुहुन्छ कि मोशाले पुनरुत्थान हुन्छ भनेर प्रमाणित गर्नुभयो किनभने उहाँले लेख्नुभयो कि </w:t>
      </w:r>
      <w:r>
        <w:rPr>
          <w:b/>
          <w:lang w:val="ne_NP" w:bidi="ne_NP"/>
        </w:rPr>
        <w:t>प्रभु</w:t>
      </w:r>
      <w:r>
        <w:rPr>
          <w:lang w:val="ne_NP" w:bidi="ne_NP"/>
        </w:rPr>
        <w:t xml:space="preserve">ले आफूलाई अब्राहामका परमेश्वर, इसहाकका परमेश्वर र याकूबका परमेश्वर भन्नुभयो। यहाँ, प्रभुले परमेश्वरको व्यक्तिगत नाम, </w:t>
      </w:r>
      <w:r>
        <w:rPr>
          <w:b/>
          <w:lang w:val="ne_NP" w:bidi="ne_NP"/>
        </w:rPr>
        <w:t>याहवे</w:t>
      </w:r>
      <w:r>
        <w:rPr>
          <w:lang w:val="ne_NP" w:bidi="ne_NP"/>
        </w:rPr>
        <w:t xml:space="preserve"> लाई जनाउँछ। तपाईंले पहिले गरेजस्तै प्रभुलाई अनुवाद गर्ने कुरा निश्चित गर्नुहोस्। </w:t>
      </w:r>
      <w:r>
        <w:rPr>
          <w:b/>
          <w:lang w:val="ne_NP" w:bidi="ne_NP"/>
        </w:rPr>
        <w:t>प्रभु</w:t>
      </w:r>
      <w:r>
        <w:rPr>
          <w:lang w:val="ne_NP" w:bidi="ne_NP"/>
        </w:rPr>
        <w:t xml:space="preserve"> मुख्य शब्दावलीमा छ।</w:t>
      </w:r>
    </w:p>
    <w:p>
      <w:pPr/>
      <w:r>
        <w:rPr>
          <w:lang w:val="ne_NP" w:bidi="ne_NP"/>
        </w:rPr>
      </w:r>
      <w:r>
        <w:rPr>
          <w:lang w:val="ne_NP" w:bidi="ne_NP"/>
        </w:rPr>
        <w:t xml:space="preserve">जब </w:t>
      </w:r>
      <w:r>
        <w:rPr>
          <w:b/>
          <w:lang w:val="ne_NP" w:bidi="ne_NP"/>
        </w:rPr>
        <w:t>व्यवस्थाका शिक्षकहरू</w:t>
      </w:r>
      <w:r>
        <w:rPr>
          <w:lang w:val="ne_NP" w:bidi="ne_NP"/>
        </w:rPr>
        <w:t xml:space="preserve"> वा </w:t>
      </w:r>
      <w:r>
        <w:rPr>
          <w:b/>
          <w:lang w:val="ne_NP" w:bidi="ne_NP"/>
        </w:rPr>
        <w:t>शास्त्रीहरूले</w:t>
      </w:r>
      <w:r>
        <w:rPr>
          <w:lang w:val="ne_NP" w:bidi="ne_NP"/>
        </w:rPr>
        <w:t xml:space="preserve"> येशूको जवाफ सुने, तिनीहरूले यसको लागि उहाँको प्रशंसा गरे। व्यवस्थाका शिक्षकहरूले परमेश्वरको व्यवस्था अध्ययन गर्ने, व्याख्या गर्ने र सिकाउने यहूदी धार्मिक नेताहरूलाई बुझाउँछन्। यो सम्भवतः व्यवस्थाका यी शिक्षकहरू फरिसीहरू पनि थिए किनभने तिनीहरूले पुनरुत्थानमा विश्वास गर्थे। व्यवस्थाका शिक्षकहरूलाई तपाईंले पहिले जस्तै अनुवाद गर्ने कुरा निश्चित गर्नुहोस्। </w:t>
      </w:r>
      <w:r>
        <w:rPr>
          <w:b/>
          <w:lang w:val="ne_NP" w:bidi="ne_NP"/>
        </w:rPr>
        <w:t>व्यवस्थाका शिक्षकहरू</w:t>
      </w:r>
      <w:r>
        <w:rPr>
          <w:lang w:val="ne_NP" w:bidi="ne_NP"/>
        </w:rPr>
        <w:t xml:space="preserve">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20:41–44</w:t>
      </w:r>
      <w:r>
        <w:rPr>
          <w:lang w:val="ne_NP" w:bidi="ne_NP"/>
        </w:rPr>
      </w:r>
    </w:p>
    <w:p>
      <w:pPr>
        <w:pStyle w:val="Heading3"/>
      </w:pPr>
      <w:r>
        <w:rPr>
          <w:lang w:val="ne_NP" w:bidi="ne_NP"/>
        </w:rPr>
        <w:t>Step 1</w:t>
      </w:r>
    </w:p>
    <w:p>
      <w:pPr/>
      <w:r>
        <w:rPr>
          <w:lang w:val="ne_NP" w:bidi="ne_NP"/>
        </w:rPr>
      </w:r>
      <w:r>
        <w:rPr>
          <w:lang w:val="ne_NP" w:bidi="ne_NP"/>
        </w:rPr>
        <w:t>लूका २०:४१–४४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धार्मिक नेताहरूले येशूलाई रोमी कर तिर्ने र पुनरुत्थानको बारेमा गाह्रो प्रश्नहरू सोध्न जासूसहरू पठाए। तर येशूले प्रश्नहरूको बुद्धिमानीपूर्वक जवाफ दिनुभएपछि तिनीहरू अचम्ममा परे। अब, येशूले मानिसहरूलाई प्रतिज्ञा गरिएको मुक्तिदाता राजा दाऊदका सन्तान हो भनेर सम्झाउनुहुन्छ।</w:t>
      </w:r>
    </w:p>
    <w:p>
      <w:pPr/>
      <w:r>
        <w:rPr>
          <w:lang w:val="ne_NP" w:bidi="ne_NP"/>
        </w:rPr>
      </w:r>
      <w:r>
        <w:rPr>
          <w:lang w:val="ne_NP" w:bidi="ne_NP"/>
        </w:rPr>
        <w:t>येशूले यरूशलेमको मन्दिरमा, वा आफ्ना मानिसहरूको बीचमा परमेश्वर बसोबास गर्ने ठाउँमा दैनिक सिकाउँदै हुनुहुन्छ। यो निस्तारको हप्ता हो, जुन परमेश्वरले आफ्ना मानिसहरूलाई मिश्रबाट छुटकारा दिनुभएको उत्सव मनाउने एउटा धार्मिक चाड हो। यसको कारण, मन्दिरमा मानिसहरूको ठूलो भीड छ। फरिसीहरू, शास्त्रीहरू र सदुकीहरू वा धार्मिक नेताहरू सहित धेरै मानिसहरूले येशूको शिक्षालाई सुनिरहेका छन्।</w:t>
      </w:r>
    </w:p>
    <w:p>
      <w:pPr/>
      <w:r>
        <w:rPr>
          <w:lang w:val="ne_NP" w:bidi="ne_NP"/>
        </w:rPr>
      </w:r>
      <w:r>
        <w:rPr>
          <w:lang w:val="ne_NP" w:bidi="ne_NP"/>
        </w:rPr>
        <w:t>येशूले एउटा प्रश्न सोध्नुहुन्छ, "तिनीहरूले ख्रीष्ट दाऊदको छोरा हुनुहुन्छ भनी कसरी भन्छन्?" आफ्ना श्रोताहरूलाई ख्रीष्ट वा प्रतिज्ञा गरिएको मुक्तिदाताको बारेमा ध्यानपूर्वक सोच्न प्रोत्साहन दिन। ख्रीष्ट, वा मसीह, एउटा उपाधि हो जुन यहूदीहरूले परमेश्वरले नियुक्त गर्नुभएको र मुक्तिदाता र राजाको रूपमा पठाउने प्रतिज्ञा गर्नुभएको व्यक्तिलाई बुझाउन प्रयोग गर्थे। मर्कूसको सुसमाचारका अनुसार, "तिनीहरू" भन्नाले व्यवस्थाका शिक्षकहरूलाई बुझाउँछ। तिनीहरूले प्रतिज्ञा गरिएको मुक्तिदाता दाऊदका सन्तान वा छोरा हुनेछ भनेर सिकाउँथे। राजा दाऊद इस्राएलका सबैभन्दा महान् राजा थिए जो येशूभन्दा एक हजार वर्षअघि जीउँथे। हामीलाई अघिल्लो खण्डहरूबाट थाहा छ, येशू दाऊदका सन्तान हुनुहुन्थ्यो। प्रतिज्ञा गरिएको मुक्तिदाता दाऊदको छोरा हुनुको अर्थ मानिसहरूले कसरी व्याख्या गर्छन् भनेर येशू जान्न चाहनुहुन्छ। येशू व्यवस्थाका शिक्षकहरूसँग असहमत हुनुहुन्न, तर उहाँले प्रतिज्ञा गरिएको मुक्तिदाता दाऊद भन्दा अझ ठूलो थियो भनेर मानिसहरूले महसुस गरून् भन्ने उहाँले चाहनुहुन्छ।</w:t>
      </w:r>
    </w:p>
    <w:p>
      <w:pPr/>
      <w:r>
        <w:rPr>
          <w:lang w:val="ne_NP" w:bidi="ne_NP"/>
        </w:rPr>
      </w:r>
      <w:r>
        <w:rPr>
          <w:lang w:val="ne_NP" w:bidi="ne_NP"/>
        </w:rPr>
        <w:t>येशूले दाऊदले लेख्ने भजनको पुस्तकको एउटा भागलाई उल्लेख गर्नुहुन्छ। भजनको पुस्तकले पुरानो नियमका विभिन्न मानिसहरूद्वारा लेखिएका भजनहरू वा गीतहरूको संग्रहलाई बुझाउँछ। भजनमा, दाऊदले परमेश्वरले प्रतिज्ञा गरिएको मुक्तिदातालाई भन्नुभएको कुरा भन्छन्। दाऊदले भने, "प्रभुले मेरो प्रभुलाई भन्नुहुन्छ।" पहिलो "प्रभु" ले परमेश्वरको व्यक्तिगत नाम, याहवेलाई बुझाउँछ। "मेरो प्रभु" लाई "मेरो मालिक" भनेर अनुवाद गर्न सकिन्छ र प्रतिज्ञा गरिएको मुक्तिदातालाई बुझाउँछ। यसकारण यस कथनको अर्थ यो हो: यहोवा, परमेश्वरले मेरो मालिक, प्रतिज्ञा गरिएको मुक्तिदातालाई भन्नुहुन्छ। परमेश्वरले प्रतिज्ञा गरिएको मुक्तिदातालाई उहाँको दाहिनेतिर बस्न भन्नुभएर सम्मान गर्नुहुन्छ। यहूदी संस्कृतिमा, राजाको दायाँ आसन सम्मान र अधिकारको प्रतीक थियो। त्यहाँ जो बसे पनि, उसलाई राजासँगै शासन गर्ने अख्तियार वा अधिकार हुन्थ्यो।</w:t>
      </w:r>
    </w:p>
    <w:p>
      <w:pPr/>
      <w:r>
        <w:rPr>
          <w:lang w:val="ne_NP" w:bidi="ne_NP"/>
        </w:rPr>
      </w:r>
      <w:r>
        <w:rPr>
          <w:lang w:val="ne_NP" w:bidi="ne_NP"/>
        </w:rPr>
        <w:t>रोक्नुहोस् र आफ्नो टोलीसँग छलफल गर्नुहोस्: तपाईंको संस्कृतिमा कसैको अधिकार छ भनेर कुन प्रतीकहरू वा दृश्य संकेतहरूले देखाउँछन्?</w:t>
      </w:r>
    </w:p>
    <w:p>
      <w:pPr/>
      <w:r>
        <w:rPr>
          <w:lang w:val="ne_NP" w:bidi="ne_NP"/>
        </w:rPr>
      </w:r>
      <w:r>
        <w:rPr>
          <w:lang w:val="ne_NP" w:bidi="ne_NP"/>
        </w:rPr>
        <w:t>परमेश्वरले प्रतिज्ञा गरिएको मुक्तिदातासँग उहाँका शत्रुहरूलाई पाउदान बनाइदिने वाचा गर्नुहुन्छ। खुट्टा राख्ने आसन एउटा सानो मेच वा तकिया जस्तो वस्तु थियो जहाँ कोही व्यक्ति बसिरहेको बेला आफ्नो खुट्टा आराम गराउन सक्थे। परमेश्वरले शत्रुहरू प्रतिज्ञा गरिएको मुक्तिदाताको नियन्त्रणमा हुनेछन् भनेर भन्दै हुनुहुन्थ्यो।</w:t>
      </w:r>
    </w:p>
    <w:p>
      <w:pPr/>
      <w:r>
        <w:rPr>
          <w:lang w:val="ne_NP" w:bidi="ne_NP"/>
        </w:rPr>
      </w:r>
      <w:r>
        <w:rPr>
          <w:lang w:val="ne_NP" w:bidi="ne_NP"/>
        </w:rPr>
        <w:t>रोक्नुहोस् र आफ्नो टोलीलाई पाउदानको तस्वीर देखाउनुहोस्। शत्रुमाथि पूर्ण विजय देखाउन तपाईंले आफ्नो भाषामा कुन शब्द चित्र प्रयोग गर्नुहुनेछ?</w:t>
      </w:r>
    </w:p>
    <w:p>
      <w:pPr/>
      <w:r>
        <w:rPr>
          <w:lang w:val="ne_NP" w:bidi="ne_NP"/>
        </w:rPr>
      </w:r>
      <w:r>
        <w:rPr>
          <w:lang w:val="ne_NP" w:bidi="ne_NP"/>
        </w:rPr>
        <w:t>परमेश्वर भन्नुहुन्छ, "म तिम्रा शत्रुहरूलाई तिम्रो खुट्टामुनि पाउदान नबनाउञ्जेल मेरो दाहिनेतिर बस।" "जबसम्म" शब्दलाई "जब" भनेर अनुवाद गर्न सकिन्छ। परमेश्वरको भनाइको अर्थ यो होइन कि आफ्ना शत्रुहरूलाई पराजित गरेपछि प्रतिज्ञा गरिएको मुक्तिदाता उहाँको दाहिनेतिर बस्नुहुनेछैन। परमेश्वरले आफ्ना शत्रुहरूलाई पराजित गरेपछि प्रतिज्ञा गरिएको मुक्तिदाताले के गर्नुहुनेछ भन्ने कुरा स्पष्ट छैन।</w:t>
      </w:r>
    </w:p>
    <w:p>
      <w:pPr/>
      <w:r>
        <w:rPr>
          <w:lang w:val="ne_NP" w:bidi="ne_NP"/>
        </w:rPr>
      </w:r>
      <w:r>
        <w:rPr>
          <w:lang w:val="ne_NP" w:bidi="ne_NP"/>
        </w:rPr>
        <w:t>येशूले औंल्याउनुहुन्छ कि दाऊद शक्तिशाली राजा भए तापनि उनले प्रतिज्ञा गरिएको मुक्तिदातालाई "प्रभु" वा मालिक भन्छन्। येशूले प्रतिज्ञा गरिएको मुक्तिदाता आफ्नो पुर्खा राजा दाऊद भन्दा अझ ठूलो हुनुपर्छ भनेर संकेत गरिरहनुभएको छ। येशूले सोध्नुहुन्छ, "त्यसो भए उहाँ कसरी उहाँको छोरा हुन सक्नुहुन्छ?" उहाँलाई जवाफ थाहा नभएकोले होइन, तर उहाँ आफ्ना श्रोताहरूले प्रतिज्ञा गरिएको मुक्तिदाता को हुनुहुन्थ्यो भन्ने बारेमा ध्यानपूर्वक सोचून् भन्ने चाहनुहुन्छ। यहूदीहरूका लागि कुनै व्यक्तिको सन्तान उनीहरूभन्दा महान् हुन सक्छ भन्ने कुरा स्वीकार गर्न गाह्रो थियो किनभने पुर्खा आफ्ना सन्तानभन्दा महान् हुनुपर्छ भन्ने उनीहरूको मान्यता थियो। तर येशू भन्नुहुन्छ कि प्रतिज्ञा गरिएको मुक्तिदाता दाऊदका सन्तान र दाऊदका प्रभु दुवै थिए। यसले प्रतिज्ञा गरिएको मुक्तिदाता परमेश्वरका साथै मानिस पनि हुनुपर्छ भन्ने सङ्केत गर्दछ। प्रतिज्ञा गरिएको मुक्तिदाता एक पार्थिव राजा मात्र होइन, तर उहाँ परमेश्वरसँग सिंहासनमा पनि बस्नुहुनेछ।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निस्तारको चाडको समयमा मन्दिरमा सिकाउँदै हुनुहुन्छ। धार्मिक नेताहरू सहित मानिसहरूको भीडले उहाँलाई सुनिरहेका छन्। येशू सोध्नुहुन्छ कि प्रतिज्ञा गरिएको मुक्तिदाता दाऊदका सन्तान हुन् भन्ने शास्त्रीहरूको निष्कर्षलाई मानिसहरूले कसरी व्याख्या गर्छन्। येशूले यहूदी धर्मशास्त्रमा भजनसंग्रहको पुस्तकलाई बुझाउनुहुन्छ।</w:t>
      </w:r>
    </w:p>
    <w:p>
      <w:pPr/>
      <w:r>
        <w:rPr>
          <w:lang w:val="ne_NP" w:bidi="ne_NP"/>
        </w:rPr>
      </w:r>
      <w:r>
        <w:rPr>
          <w:b/>
          <w:lang w:val="ne_NP" w:bidi="ne_NP"/>
        </w:rPr>
        <w:t>दोस्रो दृश्य:</w:t>
      </w:r>
      <w:r>
        <w:rPr>
          <w:lang w:val="ne_NP" w:bidi="ne_NP"/>
        </w:rPr>
        <w:t xml:space="preserve"> दाऊद लेखिरहेका छन्। त्यही समयमा, परमेश्वरले प्रतिज्ञा गरिएको मुक्तिदातासँग कुरा गर्नुहुन्छ। उहाँले उसलाई आफ्नो दाहिनेतिर बस्न भन्नुहुन्छ। उहाँले प्रतिज्ञा गरिएको मुक्तिदाताका शत्रुहरूलाई उहाँको खुट्टामुनि राख्नुहुन्छ।</w:t>
      </w:r>
    </w:p>
    <w:p>
      <w:pPr/>
      <w:r>
        <w:rPr>
          <w:lang w:val="ne_NP" w:bidi="ne_NP"/>
        </w:rPr>
      </w:r>
      <w:r>
        <w:rPr>
          <w:b/>
          <w:lang w:val="ne_NP" w:bidi="ne_NP"/>
        </w:rPr>
        <w:t>तेस्रो दृश्य:</w:t>
      </w:r>
      <w:r>
        <w:rPr>
          <w:lang w:val="ne_NP" w:bidi="ne_NP"/>
        </w:rPr>
        <w:t xml:space="preserve"> येशूले मानिसहरूलाई सोच्न भन्नुहुन्छ कि दाऊदले आफ्ना सन्तान रहेका प्रतिज्ञा गरिएको मुक्तिदातालाई किन "प्रभु" भनी सम्बोधन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दाऊद</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प्रतिज्ञा गरिएको मुक्तिदाता</w:t>
      </w:r>
    </w:p>
    <w:p>
      <w:pPr>
        <w:pStyle w:val="ListBullet"/>
        <w:spacing w:line="240" w:lineRule="auto"/>
        <w:ind w:left="720"/>
      </w:pPr>
      <w:r>
        <w:rPr>
          <w:lang w:val="ne_NP" w:bidi="ne_NP"/>
        </w:rPr>
      </w:r>
      <w:r>
        <w:rPr>
          <w:lang w:val="ne_NP" w:bidi="ne_NP"/>
        </w:rPr>
        <w:t>प्रतिज्ञा गरिएको मुक्तिदाताका शत्रुहरू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येशूले निस्तारको चाडको समयमा मन्दिरमा सिकाउँदै हुनुहुन्छ। उत्सव गर्न हजारौं मानिसहरू यरूशलेमको मन्दिरमा छन्। यी धेरै मानिसहरूले येशूको शिक्षालाई सुनिरहेका छन्।</w:t>
      </w:r>
    </w:p>
    <w:p>
      <w:pPr/>
      <w:r>
        <w:rPr>
          <w:lang w:val="ne_NP" w:bidi="ne_NP"/>
        </w:rPr>
      </w:r>
      <w:r>
        <w:rPr>
          <w:lang w:val="ne_NP" w:bidi="ne_NP"/>
        </w:rPr>
        <w:t>यो सम्झनु महत्त्वपूर्ण छ कि धार्मिक नेताहरू भीडको एउटा भाग हुन्। व्यवस्थाका शिक्षकहरू धर्मशास्त्रको व्याख्या गर्ने व्यक्तिहरू थिए। तिनीहरू नै ती थिए जसले प्रतिज्ञा गरिएको मुक्तिदाता दाऊदका सन्तान हुन् भनेर भने।</w:t>
      </w:r>
    </w:p>
    <w:p>
      <w:pPr/>
      <w:r>
        <w:rPr>
          <w:lang w:val="ne_NP" w:bidi="ne_NP"/>
        </w:rPr>
      </w:r>
      <w:r>
        <w:rPr>
          <w:lang w:val="ne_NP" w:bidi="ne_NP"/>
        </w:rPr>
        <w:t>यो सम्झनु महत्त्वपूर्ण छ कि येशूले प्रश्न सोध्नुहुन्छ किनभने उहाँ व्यवस्थाका शिक्षकहरूसँग सहमत हुनुहुन्न, तर प्रतिज्ञा गरिएको मुक्तिदाता को हो भन्ने बारेमा मानिसहरूले सोच्न उहाँ चाहनुहुन्छ।</w:t>
      </w:r>
    </w:p>
    <w:p>
      <w:pPr/>
      <w:r>
        <w:rPr>
          <w:lang w:val="ne_NP" w:bidi="ne_NP"/>
        </w:rPr>
      </w:r>
      <w:r>
        <w:rPr>
          <w:lang w:val="ne_NP" w:bidi="ne_NP"/>
        </w:rPr>
        <w:t>यो सम्झनु महत्त्वपूर्ण छ कि येशू दाऊदका सन्तान हुनुहुन्थ्यो।</w:t>
      </w:r>
    </w:p>
    <w:p>
      <w:pPr/>
      <w:r>
        <w:rPr>
          <w:lang w:val="ne_NP" w:bidi="ne_NP"/>
        </w:rPr>
      </w:r>
      <w:r>
        <w:rPr>
          <w:lang w:val="ne_NP" w:bidi="ne_NP"/>
        </w:rPr>
        <w:t>यो सम्झनु महत्त्वपूर्ण छ कि दाऊदले परमेश्वर र प्रतिज्ञा गरिएको मुक्तिदाताबीचको कुराकानीको बारेमा कुरा गरिरहेका छन्।</w:t>
      </w:r>
    </w:p>
    <w:p>
      <w:pPr/>
      <w:r>
        <w:rPr>
          <w:lang w:val="ne_NP" w:bidi="ne_NP"/>
        </w:rPr>
      </w:r>
      <w:r>
        <w:rPr>
          <w:lang w:val="ne_NP" w:bidi="ne_NP"/>
        </w:rPr>
        <w:t>रोक्नुहोस् र आफ्नो टोलीसँग छलफल गर्नुहोस्: कसैले दुई मानिसको कुराकानी कसरी पुनः बताउँछ वा वर्णन गर्छ? तपाईंले सुनाउँदै गरेको कथामा धेरै अघि लेखिएको कुनै कुराको बारेमा कुरा गरिरहनुभएको छ भनेर तपाईंले आफ्ना श्रोताहरूलाई कसरी स्पष्ट पार्नुहुनेछ?</w:t>
      </w:r>
    </w:p>
    <w:p>
      <w:pPr/>
      <w:r>
        <w:rPr>
          <w:lang w:val="ne_NP" w:bidi="ne_NP"/>
        </w:rPr>
      </w:r>
      <w:r>
        <w:rPr>
          <w:lang w:val="ne_NP" w:bidi="ne_NP"/>
        </w:rPr>
        <w:t>यो सम्झनु महत्त्वपूर्ण छ कि राजाको दायाँ हातमा बस्नु सम्मान र अधिकारको ठाउँ थियो।</w:t>
      </w:r>
    </w:p>
    <w:p>
      <w:pPr/>
      <w:r>
        <w:rPr>
          <w:lang w:val="ne_NP" w:bidi="ne_NP"/>
        </w:rPr>
      </w:r>
      <w:r>
        <w:rPr>
          <w:lang w:val="ne_NP" w:bidi="ne_NP"/>
        </w:rPr>
        <w:t>यो सम्झनु महत्त्वपूर्ण छ कि यहूदीहरूले पुर्खाहरू आफ्ना सन्तानहरू भन्दा बढी महत्त्वपूर्ण हुन्छन् भन्ने विश्वास गर्थे।</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धार्मिक अगुवाहरू</w:t>
      </w:r>
    </w:p>
    <w:p>
      <w:pPr>
        <w:pStyle w:val="ListBullet"/>
        <w:spacing w:line="240" w:lineRule="auto"/>
        <w:ind w:left="720"/>
      </w:pPr>
      <w:r>
        <w:rPr>
          <w:lang w:val="ne_NP" w:bidi="ne_NP"/>
        </w:rPr>
      </w:r>
      <w:r>
        <w:rPr>
          <w:lang w:val="ne_NP" w:bidi="ne_NP"/>
        </w:rPr>
        <w:t>दाऊद</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प्रतिज्ञा गरिएको मुक्तिदाता</w:t>
      </w:r>
    </w:p>
    <w:p>
      <w:pPr>
        <w:pStyle w:val="ListBullet"/>
        <w:spacing w:line="240" w:lineRule="auto"/>
        <w:ind w:left="720"/>
      </w:pPr>
      <w:r>
        <w:rPr>
          <w:lang w:val="ne_NP" w:bidi="ne_NP"/>
        </w:rPr>
      </w:r>
      <w:r>
        <w:rPr>
          <w:lang w:val="ne_NP" w:bidi="ne_NP"/>
        </w:rPr>
        <w:t>प्रतिज्ञा गरिएको मुक्तिदाताका शत्रुहरू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मन्दिरमा येशूको शिक्षाको अभिनय गर्ने कुरा सुनिश्चित गर्नुहोस्। उहाँका चेलाहरू र धार्मिक नेताहरू सहित ठूलो भीड उहाँको वरिपरि जम्मा हुन्छ।</w:t>
      </w:r>
    </w:p>
    <w:p>
      <w:pPr/>
      <w:r>
        <w:rPr>
          <w:lang w:val="ne_NP" w:bidi="ne_NP"/>
        </w:rPr>
      </w:r>
      <w:r>
        <w:rPr>
          <w:lang w:val="ne_NP" w:bidi="ne_NP"/>
        </w:rPr>
        <w:t>येशूले "तिनीहरू" भन्नुहुँदा उहाँले व्यवस्थाका शिक्षकहरूको बारेमा कुरा गरिरहनुभएको छ भन्ने कुरा सुनिश्चित गर्नुहोस्।</w:t>
      </w:r>
    </w:p>
    <w:p>
      <w:pPr/>
      <w:r>
        <w:rPr>
          <w:lang w:val="ne_NP" w:bidi="ne_NP"/>
        </w:rPr>
      </w:r>
      <w:r>
        <w:rPr>
          <w:lang w:val="ne_NP" w:bidi="ne_NP"/>
        </w:rPr>
        <w:t>परमेश्वरले प्रतिज्ञा गरिएको मुक्तिदातासँग कुरा गरिरहनुभएको समयमा दाऊदले लेखिरहेको अभिनय गर्ने कुरा सुनिश्चित गर्नुहोस्।</w:t>
      </w:r>
    </w:p>
    <w:p>
      <w:pPr/>
      <w:r>
        <w:rPr>
          <w:lang w:val="ne_NP" w:bidi="ne_NP"/>
        </w:rPr>
      </w:r>
      <w:r>
        <w:rPr>
          <w:lang w:val="ne_NP" w:bidi="ne_NP"/>
        </w:rPr>
        <w:t>परमेश्वरले प्रतिज्ञा गरिएको मुक्तिदाताका शत्रुहरूलाई उहाँको खुट्टामुनि राख्ने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मन्दिरमा सिकाउँदै गरेको अभिनय गर्नुहोस्। धार्मिक नेताहरू सहित ठूलो भीडले उहाँलाई घेरिन्छ। येशूले व्यवस्थाका शिक्षकहरूको व्याख्याको बारेमा मानिसहरूले के सोच्छन् भनेर सोध्नुहुन्छ। व्यवस्थाका शिक्षकहरू भन्छन् कि प्रतिज्ञा गरिएको मुक्तिदाता दाऊदका सन्तान हुन्।</w:t>
      </w:r>
    </w:p>
    <w:p>
      <w:pPr/>
      <w:r>
        <w:rPr>
          <w:lang w:val="ne_NP" w:bidi="ne_NP"/>
        </w:rPr>
      </w:r>
      <w:r>
        <w:rPr>
          <w:lang w:val="ne_NP" w:bidi="ne_NP"/>
        </w:rPr>
        <w:t>अभिनय रोक्नुहोस्: व्यवस्थाको शिक्षकहरूको भूमिका खेल्ने कलाकारलाई सोध्नुहोस्, "तपाईंलाई कस्तो महसुस भइरहेको छ?" तपाईंले यस्ता कुराहरू सुन्न सक्नुहुन्छ, "निराश छु।" हामी भर्खरै उहाँसँग सहमत भयौं! के येशूले प्रतिज्ञा गरिएको मुक्तिदाताको बारेमा हामी गलत भन्न खोज्दै हुनुहुन्छ?" "आशावादी छु।" “म आशा गर्छु कि येशूले केही गलत भन्नुहुनेछ ताकि हामीले उहाँलाई पक्राउ गर्न सकौँ,” र “रिसाएको छु।” हाम्रो व्याख्यामाथि प्रश्न गरिएको मलाई मन पर्दैन।" नाटक फेरि सुरु गर्नुहोस्।</w:t>
      </w:r>
    </w:p>
    <w:p>
      <w:pPr/>
      <w:r>
        <w:rPr>
          <w:lang w:val="ne_NP" w:bidi="ne_NP"/>
        </w:rPr>
      </w:r>
      <w:r>
        <w:rPr>
          <w:lang w:val="ne_NP" w:bidi="ne_NP"/>
        </w:rPr>
        <w:t>येशूले भजनको पुस्तकबाट उद्धृत गर्नुभएको अभिनय गर्नुहोस्। परमेश्वरले प्रतिज्ञा गरिएको मुक्तिदातासँग कुरा गर्दा दाऊद लेख्छन्। उहाँले प्रतिज्ञा गरिएको मुक्तिदातालाई आफ्नो दाहिनेतिर बस्न भन्नुहुन्छ र आफ्ना सबै शत्रुहरूलाई पराजित गर्ने वाचा गर्नुहुन्छ।</w:t>
      </w:r>
    </w:p>
    <w:p>
      <w:pPr/>
      <w:r>
        <w:rPr>
          <w:lang w:val="ne_NP" w:bidi="ne_NP"/>
        </w:rPr>
      </w:r>
      <w:r>
        <w:rPr>
          <w:lang w:val="ne_NP" w:bidi="ne_NP"/>
        </w:rPr>
        <w:t>अभिनय रोक्नुहोस्: प्रतिज्ञा गरिएको मुक्तिदाताको भूमिका खेल्ने कलाकारलाई सोध्नुहोस्, "तपाईंलाई कस्तो महसुस भइरहेको छ?" तपाईंले यस्ता कुराहरू सुन्नु होला, "सम्मानित छु।" "म परमेश्वरको साथमा बाहेक अरू कुनै ठाउँमा रहन चाहन्नँ," "सन्तुष्ट छु" "परमेश्वरले आफ्ना प्रतिज्ञा पूरा गर्नुहुनेछ भनेर म विश्वास गर्छु," र "उत्साहित छु।" परमेश्वर मेरो लागि लड्नुहुन्छ।" नाटक फेरि सुरु गर्नुहोस्।</w:t>
      </w:r>
    </w:p>
    <w:p>
      <w:pPr/>
      <w:r>
        <w:rPr>
          <w:lang w:val="ne_NP" w:bidi="ne_NP"/>
        </w:rPr>
      </w:r>
      <w:r>
        <w:rPr>
          <w:lang w:val="ne_NP" w:bidi="ne_NP"/>
        </w:rPr>
        <w:t>येशूले अर्को प्रश्न सोध्नुभएको अभिनय गर्नुहोस्। दाऊदले आफ्नो वंशजलाई प्रभु कसरी भन्न सक्छन्?</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 सुन्न सक्नुहुन्छ, "अलमलमा परेको छु। मैले यो पहिले धर्मशास्त्रमा कहिल्यै देखेको थिइनँ। दाऊदका सन्तान कसरी उनीभन्दा महान् हुन सक्छ?" "मन्त्रमुग्ध।" के यसको अर्थ प्रतिज्ञा गरिएको मुक्तिदाता परमेश्वर हुनुहुन्छ?" र "आशावादी छु। येशू दाऊदका सन्तान हुनुहुन्छ। के हामीले पर्खिरहेका प्रतिज्ञा गरिएको मुक्तिदाता उहाँ हुनुहुन्छ?"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उहाँको कुरा सुन्नेहरूलाई सोध्नुहुन्छ, "मसीह दाऊदको </w:t>
      </w:r>
      <w:r>
        <w:rPr>
          <w:b/>
          <w:lang w:val="ne_NP" w:bidi="ne_NP"/>
        </w:rPr>
        <w:t>छोरा हुनुहुन्छ</w:t>
      </w:r>
      <w:r>
        <w:rPr>
          <w:lang w:val="ne_NP" w:bidi="ne_NP"/>
        </w:rPr>
        <w:t xml:space="preserve"> भनेर किन </w:t>
      </w:r>
      <w:r>
        <w:rPr>
          <w:b/>
          <w:lang w:val="ne_NP" w:bidi="ne_NP"/>
        </w:rPr>
        <w:t>भनिन्छ</w:t>
      </w:r>
      <w:r>
        <w:rPr>
          <w:lang w:val="ne_NP" w:bidi="ne_NP"/>
        </w:rPr>
        <w:t xml:space="preserve">?" मसीह वा ख्रीष्टले प्रतिज्ञा गरिएको मुक्तिदातालाई बुझाउँछ। यो एउटा उपाधि थियो जसलाई यहूदीहरूले परमेश्वरले नियुक्त गर्नुभएको र मुक्तिदाता र राजाको रूपमा पठाउने प्रतिज्ञा गर्नुभएको व्यक्तिलाई बुझाउन प्रयोग गर्थे। दाऊदको छोराले पुरानो नियमको इस्राएलका सबैभन्दा ठूलो राजा राजा दाऊदका सन्तानलाई बुझाउँछ। यहूदीहरूले प्रतिज्ञा गरिएको मुक्तिदाता दाऊदका सन्तान हुनुहुनेछ भन्ने विश्वास गर्थे किनभने परमेश्वरले दाऊदको परिवारबाट कसैले इस्राएललाई बचाउनेछ र राजा हुनेछ भनेर प्रतिज्ञा गर्नुभएको थियो। तपाईंले अघिल्लो खण्डहरूमा गरेजस्तै मसीह र दाऊदको पुत्रलाई अनुवाद गर्ने कुरा निश्चित गर्नुहोस्। </w:t>
      </w:r>
      <w:r>
        <w:rPr>
          <w:lang w:val="ne_NP" w:bidi="ne_NP"/>
        </w:rPr>
        <w:t>मसीह</w:t>
      </w:r>
      <w:r>
        <w:rPr>
          <w:lang w:val="ne_NP" w:bidi="ne_NP"/>
        </w:rPr>
        <w:t xml:space="preserve"> र </w:t>
      </w:r>
      <w:r>
        <w:rPr>
          <w:lang w:val="ne_NP" w:bidi="ne_NP"/>
        </w:rPr>
        <w:t>दाऊदका छोरा</w:t>
      </w:r>
      <w:r>
        <w:rPr>
          <w:lang w:val="ne_NP" w:bidi="ne_NP"/>
        </w:rPr>
        <w:t xml:space="preserve"> दुवै शब्दहरू मुख्य शब्दावलीमा छन्।</w:t>
      </w:r>
    </w:p>
    <w:p>
      <w:pPr/>
      <w:r>
        <w:rPr>
          <w:lang w:val="ne_NP" w:bidi="ne_NP"/>
        </w:rPr>
      </w:r>
      <w:r>
        <w:rPr>
          <w:lang w:val="ne_NP" w:bidi="ne_NP"/>
        </w:rPr>
        <w:t xml:space="preserve">येशूले भजनको पुस्तकबाट उद्धृत गर्नुहुन्छ। </w:t>
      </w:r>
      <w:r>
        <w:rPr>
          <w:b/>
          <w:lang w:val="ne_NP" w:bidi="ne_NP"/>
        </w:rPr>
        <w:t>भजनको पुस्तकले</w:t>
      </w:r>
      <w:r>
        <w:rPr>
          <w:lang w:val="ne_NP" w:bidi="ne_NP"/>
        </w:rPr>
        <w:t xml:space="preserve"> विभिन्न मानिसहरूद्वारा लेखिएका भजनहरू वा गीतहरूको संग्रहलाई बुझाउँछ। राजा दाऊदले धेरै भजनहरू लेखे। भजनहरू यहूदी धर्मशास्त्रको एउटा भाग हुन्।</w:t>
      </w:r>
    </w:p>
    <w:p>
      <w:pPr/>
      <w:r>
        <w:rPr>
          <w:lang w:val="ne_NP" w:bidi="ne_NP"/>
        </w:rPr>
      </w:r>
      <w:r>
        <w:rPr>
          <w:lang w:val="ne_NP" w:bidi="ne_NP"/>
        </w:rPr>
        <w:t>दाऊद लेख्छन्, "</w:t>
      </w:r>
      <w:r>
        <w:rPr>
          <w:b/>
          <w:lang w:val="ne_NP" w:bidi="ne_NP"/>
        </w:rPr>
        <w:t>प्रभुले</w:t>
      </w:r>
      <w:r>
        <w:rPr>
          <w:lang w:val="ne_NP" w:bidi="ne_NP"/>
        </w:rPr>
        <w:t xml:space="preserve"> मेरो प्रभुलाई भन्नुभयो।"</w:t>
      </w:r>
    </w:p>
    <w:p>
      <w:pPr/>
      <w:r>
        <w:rPr>
          <w:lang w:val="ne_NP" w:bidi="ne_NP"/>
        </w:rPr>
      </w:r>
      <w:r>
        <w:rPr>
          <w:lang w:val="ne_NP" w:bidi="ne_NP"/>
        </w:rPr>
        <w:t xml:space="preserve">पहिलो </w:t>
      </w:r>
      <w:r>
        <w:rPr>
          <w:lang w:val="ne_NP" w:bidi="ne_NP"/>
        </w:rPr>
        <w:t>प्रभुले</w:t>
      </w:r>
      <w:r>
        <w:rPr>
          <w:lang w:val="ne_NP" w:bidi="ne_NP"/>
        </w:rPr>
        <w:t xml:space="preserve"> व्यक्तिगत रूपमा परमेश्वरलाई बुझाउँछ – </w:t>
      </w:r>
      <w:r>
        <w:rPr>
          <w:b/>
          <w:lang w:val="ne_NP" w:bidi="ne_NP"/>
        </w:rPr>
        <w:t>याहवे</w:t>
      </w:r>
      <w:r>
        <w:rPr>
          <w:lang w:val="ne_NP" w:bidi="ne_NP"/>
        </w:rPr>
        <w:t xml:space="preserve">। </w:t>
      </w:r>
      <w:r>
        <w:rPr>
          <w:lang w:val="ne_NP" w:bidi="ne_NP"/>
        </w:rPr>
        <w:t>याहवे</w:t>
      </w:r>
      <w:r>
        <w:rPr>
          <w:lang w:val="ne_NP" w:bidi="ne_NP"/>
        </w:rPr>
        <w:t xml:space="preserve"> मुख्य शब्दावलीमा छ।</w:t>
      </w:r>
    </w:p>
    <w:p>
      <w:pPr/>
      <w:r>
        <w:rPr>
          <w:lang w:val="ne_NP" w:bidi="ne_NP"/>
        </w:rPr>
      </w:r>
      <w:r>
        <w:rPr>
          <w:lang w:val="ne_NP" w:bidi="ne_NP"/>
        </w:rPr>
        <w:t xml:space="preserve">दाऊदले प्रतिज्ञा गरिएको मुक्तिदातालाई बुझाउन 'मेरो प्रभु' वा 'मेरो मालिक' भनी लेख्छन्। यस कथनको अर्थ यो हो: यहोवा, परमेश्वरले मेरो मालिक, प्रतिज्ञा गरिएको मुक्तिदातालाई भन्नुहुन्छ। प्रतिज्ञा गरिएको मुक्तिदातासँग आफ्नोभन्दा बढी अधिकार थियो भनेर दाऊद व्यक्त गरिरहेका थिए। तपाईंले पहिले जस्तै प्रभु जसको अर्थ मालिक हो, लाई अनुवाद गर्ने कुरा निश्चित गर्नुहोस्। </w:t>
      </w:r>
      <w:r>
        <w:rPr>
          <w:lang w:val="ne_NP" w:bidi="ne_NP"/>
        </w:rPr>
        <w:t>प्रभु</w:t>
      </w:r>
      <w:r>
        <w:rPr>
          <w:lang w:val="ne_NP" w:bidi="ne_NP"/>
        </w:rPr>
        <w:t xml:space="preserve"> मुख्य शब्दावलीमा छ।</w:t>
      </w:r>
    </w:p>
    <w:p>
      <w:pPr/>
      <w:r>
        <w:rPr>
          <w:lang w:val="ne_NP" w:bidi="ne_NP"/>
        </w:rPr>
      </w:r>
      <w:r>
        <w:rPr>
          <w:lang w:val="ne_NP" w:bidi="ne_NP"/>
        </w:rPr>
        <w:t xml:space="preserve">जब येशूले सोध्नुहुन्छ, "त्यसो भए उहाँ कसरी उहाँको </w:t>
      </w:r>
      <w:r>
        <w:rPr>
          <w:b/>
          <w:lang w:val="ne_NP" w:bidi="ne_NP"/>
        </w:rPr>
        <w:t>छोरा</w:t>
      </w:r>
      <w:r>
        <w:rPr>
          <w:lang w:val="ne_NP" w:bidi="ne_NP"/>
        </w:rPr>
        <w:t xml:space="preserve"> हुन सक्नुहुन्छ?" येशूले वंशज बुझाउनका लागि छोरा शब्द प्रयोग गर्नुहुन्छ। यहूदीहरूले पुर्खाहरू तिनीहरूका सन्तानहरू भन्दा ठूलो थिए भनेर विश्वास गर्थे। तर दाऊदले प्रतिज्ञा गरिएको मुक्तिदाता प्रभु उहाँका सन्तान भए तापनि उहाँलाई भन्छन्। तपाईंले अघिल्लो खण्डहरूमा गरेजस्तै छोरालाई अनुवाद गर्ने कुरा निश्चित गर्नुहोस्। </w:t>
      </w:r>
      <w:r>
        <w:rPr>
          <w:lang w:val="ne_NP" w:bidi="ne_NP"/>
        </w:rPr>
        <w:t>छोरा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20:45–21:4</w:t>
      </w:r>
      <w:r>
        <w:rPr>
          <w:lang w:val="ne_NP" w:bidi="ne_NP"/>
        </w:rPr>
      </w:r>
    </w:p>
    <w:p>
      <w:pPr>
        <w:pStyle w:val="Heading3"/>
      </w:pPr>
      <w:r>
        <w:rPr>
          <w:lang w:val="ne_NP" w:bidi="ne_NP"/>
        </w:rPr>
        <w:t>Step 1</w:t>
      </w:r>
    </w:p>
    <w:p>
      <w:pPr/>
      <w:r>
        <w:rPr>
          <w:lang w:val="ne_NP" w:bidi="ne_NP"/>
        </w:rPr>
      </w:r>
      <w:r>
        <w:rPr>
          <w:lang w:val="ne_NP" w:bidi="ne_NP"/>
        </w:rPr>
        <w:t>लूका २०:४५–२१:४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येशूले यरूशलेमको ठूलो भीडको अगाडि व्यवस्थाका शिक्षकहरूको व्याख्याहरूमाथि प्रश्न गर्नुभयो। येशूले निस्तारको चाड, यहूदी धार्मिक चाडको समयमा प्रत्येक दिन मन्दिरमा सिकाउँदै आउनुभएको छ। अब, येशूले आफ्ना चेलाहरूलाई व्यवस्थाका शिक्षकहरूले जस्तै व्यवहार नगर्न सार्वजनिक रूपमा चेतावनी दिनुहुन्छ। यी दुई कथाहरूमा, लूकाले व्यवस्थाका शिक्षकहरू, जो धेरै प्रभावशाली छन्, र यहूदी समाजका सबैभन्दा तल्लो स्तरका मानिसहरूमा पर्ने विधवाहरू बीचको भिन्नता देखाउँछन्। तर व्यवस्थाका शिक्षकहरूले विधवाहरूले जस्तै मानिसहरूलाई चोट पुर्याउने व्यवस्थाहरू स्थापित गर्थे।</w:t>
      </w:r>
    </w:p>
    <w:p>
      <w:pPr/>
      <w:r>
        <w:rPr>
          <w:lang w:val="ne_NP" w:bidi="ne_NP"/>
        </w:rPr>
      </w:r>
      <w:r>
        <w:rPr>
          <w:lang w:val="ne_NP" w:bidi="ne_NP"/>
        </w:rPr>
        <w:t>येशूले मन्दिरमा सिकाउँदा धार्मिक नेताहरू सहित ठूलो भीडले उहाँलाई घेरिन्छ। येशूले आफ्ना चेलाहरू वा सबैभन्दा नजिकका अनुयायीहरूलाई सिकाउनुहुन्छ, र उहाँको वरिपरिका मानिसहरूले उहाँका शिक्षाहरू सुन्छन्। येशूले आफ्ना चेलाहरूलाई व्यवस्थाका शिक्षकहरू जस्तै व्यवहार नगर्न चेतावनी दिन "सावधान" जस्तो शब्द प्रयोग गर्नुहुन्छ। व्यवस्थाका शिक्षकहरू वा शास्त्रीहरूले परमेश्वरको व्यवस्था अध्ययन गर्थे, व्याख्या गर्थे र सिकाउँथे। यदि तपाईंले अघिल्लो खण्डहरूबाट सम्झना गर्नुभएको छ, व्यवस्थाका शिक्षकहरूले पुनरुत्थानको बारेमा येशूले धर्मशास्त्रको व्याख्या गरेर वा परमेश्वरले मरेकाहरूलाई फिर्ता जीवित बनाउनुभएको कुराको प्रशंसा गरे। तर, येशूले तिनीहरूको धर्मशास्त्रको व्याख्यामाथि प्रश्न गर्नुभयो। येशूले देखाउनुभयो कि दाऊदको छोराको रूपमा प्रतिज्ञा गरिएको मुक्तिदाता को हुन् भन्ने कुरा तिनीहरूले साँच्चै बुझेका थिएनन्।</w:t>
      </w:r>
    </w:p>
    <w:p>
      <w:pPr/>
      <w:r>
        <w:rPr>
          <w:lang w:val="ne_NP" w:bidi="ne_NP"/>
        </w:rPr>
      </w:r>
      <w:r>
        <w:rPr>
          <w:lang w:val="ne_NP" w:bidi="ne_NP"/>
        </w:rPr>
        <w:t>येशू भन्नुहुन्छ कि व्यवस्थाका शिक्षकहरूले लामो, महँगा वस्त्रहरू प्रयोग गर्छन् किनभने तिनीहरू मानिसहरूले उनीहरूलाई देखून् र प्रशंसा गरून् भन्ने चाहन्छन्। तिनीहरूले आफूलाई महत्त्वपूर्ण धार्मिक नेताहरू भनेर देखाउन बजार जस्ता सार्वजनिक ठाउँहरूमा ती वस्त्रहरू लगाउँथे। बजारहरू यहूदी संस्कृतिको सामाजिक केन्द्र थियो जहाँ मानिसहरूले वस्तुहरू बेच्ने र किन्ने गर्थे। मानिसहरूले धार्मिक नेताहरूलाई देख्दा आदरपूर्वक झुकेर अभिवादन गर्थे।</w:t>
      </w:r>
    </w:p>
    <w:p>
      <w:pPr/>
      <w:r>
        <w:rPr>
          <w:lang w:val="ne_NP" w:bidi="ne_NP"/>
        </w:rPr>
      </w:r>
      <w:r>
        <w:rPr>
          <w:lang w:val="ne_NP" w:bidi="ne_NP"/>
        </w:rPr>
        <w:t>रोक्नुहोस् र आफ्नो टोलीसँग छलफल गर्नुहोस्: तपाईंको संस्कृतिमा मानिसहरूले के गर्छन् जसले अरूले तिनीहरूको प्रशंसा गर्छन्? कसैको उच्च सामाजिक स्तर देखाउन कस्ता लुगाहरू प्रयोग गर्छन्?</w:t>
      </w:r>
    </w:p>
    <w:p>
      <w:pPr/>
      <w:r>
        <w:rPr>
          <w:lang w:val="ne_NP" w:bidi="ne_NP"/>
        </w:rPr>
      </w:r>
      <w:r>
        <w:rPr>
          <w:lang w:val="ne_NP" w:bidi="ne_NP"/>
        </w:rPr>
        <w:t>व्यवस्थाका शिक्षकहरूले पनि सभाघरहरू वा यहूदी आराधना गर्ने ठाउँहरूमा सबैभन्दा महत्त्वपूर्ण ठाउँहरूमा बस्न मन पराउँथे। यी सिटहरूले सभाघरको अगाडि मण्डलीतर्फ फर्किएको एउटा बेन्चलाई बुझाउँछन्। त्यहाँ सबैभन्दा महत्त्वपूर्ण मानिसहरू मात्र बसेका थिए। येशूले कुनै धार्मिक नेताको घरमा पहिले औंल्याएझैं व्यवस्थाका शिक्षकहरू अरू मानिसहरूको घरमा भोजहरूमा सधैँ सबैभन्दा महत्त्वपूर्ण सिटहरू वा पाहुनालाई सबैभन्दा नजिकका सिटहरू चाहन्थे। सबै तीन उदाहरणहरूमा, व्यवस्थाका शिक्षकहरूले मानिसहरूले आफूलाई उच्च सामाजिक स्तर भएको व्यक्तिको रूपमा व्यवहार गरेको मन पराउँछन्।</w:t>
      </w:r>
    </w:p>
    <w:p>
      <w:pPr/>
      <w:r>
        <w:rPr>
          <w:lang w:val="ne_NP" w:bidi="ne_NP"/>
        </w:rPr>
      </w:r>
      <w:r>
        <w:rPr>
          <w:lang w:val="ne_NP" w:bidi="ne_NP"/>
        </w:rPr>
        <w:t>व्यवस्थाका शिक्षकहरूले विधवाहरूबाट सकेसम्म धेरै पैसा लिएका कुराको प्रतीक बनाउन "तिनीहरूले विधवाका घरहरू खान्छन्" भनेर येशू भन्नुहुन्छ। तिनीहरूले यो कसरी गरे भनेर हामीलाई थाहा छैन, तर तिनीहरूले विधवाहरूलाई उदार उपहारहरू दिन मनाउन सक्ने सम्भावना छ। व्यवस्थाका शिक्षकहरूको विपरीत, विधवाहरूको सामाजिक स्तर कम थियो र विशेष गरी कमजोर थिए किनभने तिनीहरूको हेरचाह गर्नका लागि कुनै पति थिएन। धेरै पटक, तिनीहरूसँग जीउन पर्याप्त पैसा हुँदैनथ्यो।</w:t>
      </w:r>
    </w:p>
    <w:p>
      <w:pPr/>
      <w:r>
        <w:rPr>
          <w:lang w:val="ne_NP" w:bidi="ne_NP"/>
        </w:rPr>
      </w:r>
      <w:r>
        <w:rPr>
          <w:lang w:val="ne_NP" w:bidi="ne_NP"/>
        </w:rPr>
        <w:t>व्यवस्थाका शिक्षकहरू सार्वजनिक रूपमा लामो प्रार्थनाहरू ठूलो स्वरले चढाउने कुरामागरेकोमा चिनिन्थे। तिनीहरू मानिसहरूले आफूहरू धर्मी वा परमेश्वरको नजिकै छु भनेर सोचेर गरून् भनेर तिनीहरू चाहन्थे। तर येशू भन्नुहुन्छ कि तिनीहरूले केवल ईश्वरीय भएको नाटक गरिरहेका थिए किनभने तिनीहरू आफूलाई राम्रा देखाउन चाहन्थे। येशू भन्नुहुन्छ कि परमेश्वरले तिनीहरूलाई अन्य मानिसहरू भन्दा ठूलो वा अझ कठोर दण्ड दिनुहुनेछ।</w:t>
      </w:r>
    </w:p>
    <w:p>
      <w:pPr/>
      <w:r>
        <w:rPr>
          <w:lang w:val="ne_NP" w:bidi="ne_NP"/>
        </w:rPr>
      </w:r>
      <w:r>
        <w:rPr>
          <w:lang w:val="ne_NP" w:bidi="ne_NP"/>
        </w:rPr>
        <w:t>पछि दिनमा येशूले मन्दिरका चोकहरूको त्यो भागतिर हेर्नुहुन्छ जहाँ मानिसहरूले परमेश्वरलाई बलिदानहरू चढाइरहेका छन्। मन्दिरको भण्डारले त्यो ठाउँलाई बुझाउँछ जहाँ मानिसहरूले मन्दिरको लागि परमेश्वरलाई उपहारहरू दिन्थे। त्यहाँ माथिल्लो भागमा काठका बक्सहरू थिए जहाँ मानिसहरूले सिक्काहरू झर्ने गर्थे। उक्त पैसाले मन्दिर र त्यहाँ सेवा गर्ने पूजाहारीहरूलाई समर्थन गर्थ्यो।</w:t>
      </w:r>
    </w:p>
    <w:p>
      <w:pPr/>
      <w:r>
        <w:rPr>
          <w:lang w:val="ne_NP" w:bidi="ne_NP"/>
        </w:rPr>
      </w:r>
      <w:r>
        <w:rPr>
          <w:lang w:val="ne_NP" w:bidi="ne_NP"/>
        </w:rPr>
        <w:t>रोक्नुहोस् र मन्दिरको भण्डारका बाकसहरूको तस्बिर देखाउनुहोस् जहाँ मानिसहरूले आफ्ना भेटीहरू चढाउँथे। तपाईंको संस्कृतिमा संगठनहरूले कसरी पैसा वा समर्थन सङ्कलन गर्छन्?</w:t>
      </w:r>
    </w:p>
    <w:p>
      <w:pPr/>
      <w:r>
        <w:rPr>
          <w:lang w:val="ne_NP" w:bidi="ne_NP"/>
        </w:rPr>
      </w:r>
      <w:r>
        <w:rPr>
          <w:lang w:val="ne_NP" w:bidi="ne_NP"/>
        </w:rPr>
        <w:t>येशूले धनी मानिसहरूले मन्दिरमा आफ्ना चढाउहरू चढाउँदा देख्नुभयो। त्यसपछि उहाँले एक गरीब विधवाले दुई साना तामाका सिक्का दिएको देख्नुभयो। ती समयमा यी सिक्काहरूको न्यूनतम मूल्य थियो। एक सिक्का दिन कामदारको एक दिनको ज्याला बराबर थियो।</w:t>
      </w:r>
    </w:p>
    <w:p>
      <w:pPr/>
      <w:r>
        <w:rPr>
          <w:lang w:val="ne_NP" w:bidi="ne_NP"/>
        </w:rPr>
      </w:r>
      <w:r>
        <w:rPr>
          <w:lang w:val="ne_NP" w:bidi="ne_NP"/>
        </w:rPr>
        <w:t>रोक्नुहोस् र सानो तामाको सिक्काको तस्वीर देखाउनुहोस्।</w:t>
      </w:r>
    </w:p>
    <w:p>
      <w:pPr/>
      <w:r>
        <w:rPr>
          <w:lang w:val="ne_NP" w:bidi="ne_NP"/>
        </w:rPr>
      </w:r>
      <w:r>
        <w:rPr>
          <w:lang w:val="ne_NP" w:bidi="ne_NP"/>
        </w:rPr>
        <w:t>येशूले भन्नुभएको कुरामा जोड दिन "म तिमीहरूलाई सत्य भन्छु" भन्नुहुन्छ। येशू आफ्ना श्रोताहरूले ध्यानपूर्वक सुन्न चाहनुहुन्छ। येशू भन्नुहुन्छ कि विधवाले धनी मानिसहरू भन्दा बढी दिइन्। उहाँको अर्थ उनले शाब्दिक रूपमा ठूलो पैसा दिएकी थिइन्, बरु परमेश्वरलाई पैसा दिने सबै धनी मानिसहरूका उपहारहरू भन्दा परमेश्वरले उनले दिनुभएको कुरालाई बढी मूल्य दिनुभयो। येशू भन्नुहुन्छ कि तिनीहरूले आफ्नो धनबाट दिए, जसको अर्थ तिनीहरूले केही परमेश्वरलाई दिएपछि तिनीहरूसँग धेरै पैसा बाँकी थियो। तापनि, विधवाले आफ्नो गरीबीबाट दान गरिन्। विधवासँग आफूलाई बाँच्न आवश्यक पर्ने वस्तुहरू किन्न पर्याप्त पैसा नभएता पनि उनले आफूसँग भएको सबै कुरा परमेश्वरलाई दिइन्। येशूले ती महिलाको कार्यको प्रशंसा गर्नुभएको हो वा गरिबहरूको सबै सम्पत्ति हडप्ने धार्मिक नेताहरूले उनको पैसा खाइदिएकोमा विलाप गरिरहनुभएको हो भन्ने कुरा स्पष्ट छैन। तपाईंको अनुवादलाई दुबै व्याख्याहरूका लागि खुला छोड्नु उत्तम हो। स्पष्ट कुरा यो हो कि येशूले अरूको तुलनामा विधवाको उदारतालाई स्वीकार गरिरहनुभएको 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मन्दिरमा सिकाउँदै हुनुहुन्छ। उहाँले आफ्ना चेलाहरूलाई शास्त्रीहरूको व्यवहारको बारेमा चेतावनी दिनुहुन्छ। एउटा भीडले पनि उहाँलाई सुनिरहेको छ। येशू भन्नुहुन्छ कि व्यवस्थाका शिक्षकहरूले आदरका साथ अभिवादन गर्न लामो वस्त्रहरू लगाउँछन्। तिनीहरूले सभाघरहरूमा आदरको ठाउँहरू खोज्छन् र तिनीहरूले सार्वजनिक रूपमा लामो प्रार्थनाहरू गर्छन्। तर तिनीहरूले विधवाहरूलाई गलत व्यवहार गर्छन् र तिनीहरूको पैसा लिन्छन्।</w:t>
      </w:r>
    </w:p>
    <w:p>
      <w:pPr/>
      <w:r>
        <w:rPr>
          <w:lang w:val="ne_NP" w:bidi="ne_NP"/>
        </w:rPr>
      </w:r>
      <w:r>
        <w:rPr>
          <w:b/>
          <w:lang w:val="ne_NP" w:bidi="ne_NP"/>
        </w:rPr>
        <w:t>दोस्रो दृश्य:</w:t>
      </w:r>
      <w:r>
        <w:rPr>
          <w:lang w:val="ne_NP" w:bidi="ne_NP"/>
        </w:rPr>
        <w:t xml:space="preserve"> येशूले मन्दिरमा मानिसहरूले आफ्ना उपहारहरू दिएको देख्नुहुन्छ। उहाँ भन्नुहुन्छ कि एक विधवाले अरू सबैले भन्दा बढी दिइन्, किनभने उनले आफ्नो जीविकाका लागि आफूसँग भएको सबै कुरा दिइन्। तर धनीहरूले तिनीहरूको प्रशस्तताबाट दिए।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शास्त्रीहरू</w:t>
      </w:r>
    </w:p>
    <w:p>
      <w:pPr>
        <w:pStyle w:val="ListBullet"/>
        <w:spacing w:line="240" w:lineRule="auto"/>
        <w:ind w:left="720"/>
      </w:pPr>
      <w:r>
        <w:rPr>
          <w:lang w:val="ne_NP" w:bidi="ne_NP"/>
        </w:rPr>
      </w:r>
      <w:r>
        <w:rPr>
          <w:lang w:val="ne_NP" w:bidi="ne_NP"/>
        </w:rPr>
        <w:t>धनीहरू</w:t>
      </w:r>
    </w:p>
    <w:p>
      <w:pPr>
        <w:pStyle w:val="ListBullet"/>
        <w:spacing w:line="240" w:lineRule="auto"/>
        <w:ind w:left="720"/>
      </w:pPr>
      <w:r>
        <w:rPr>
          <w:lang w:val="ne_NP" w:bidi="ne_NP"/>
        </w:rPr>
      </w:r>
      <w:r>
        <w:rPr>
          <w:lang w:val="ne_NP" w:bidi="ne_NP"/>
        </w:rPr>
        <w:t>विधवा</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 अझै मन्दिरमा सिकाउँदै हुनुहुन्छ। यो महत्त्वपूर्ण धार्मिक उत्सवको समय हो। यसको अर्थ विभिन्न क्षेत्रहरूका धेरै शास्त्रीहरू र धार्मिक नेताहरू मन्दिरमा आउँदै थिए। येशूका शिक्षाहरू सुन्न मन्दिरको चोकमा धार्मिक नेताहरू सहित धेरै मानिसहरू जम्मा भएका छन्।</w:t>
      </w:r>
    </w:p>
    <w:p>
      <w:pPr/>
      <w:r>
        <w:rPr>
          <w:lang w:val="ne_NP" w:bidi="ne_NP"/>
        </w:rPr>
      </w:r>
      <w:r>
        <w:rPr>
          <w:lang w:val="ne_NP" w:bidi="ne_NP"/>
        </w:rPr>
        <w:t>यो सम्झनु महत्त्वपूर्ण छ कि येशूले त्यस दिन अघि शास्त्रीहरूसँग कुरा गरिरहनुभएको थियो। अब उहाँले भीडको उपस्थितिमा शास्त्रीहरूको बारेमा आफ्ना चेलाहरूलाई कुरा गर्नुहुन्छ।</w:t>
      </w:r>
    </w:p>
    <w:p>
      <w:pPr/>
      <w:r>
        <w:rPr>
          <w:lang w:val="ne_NP" w:bidi="ne_NP"/>
        </w:rPr>
      </w:r>
      <w:r>
        <w:rPr>
          <w:lang w:val="ne_NP" w:bidi="ne_NP"/>
        </w:rPr>
        <w:t>यो सम्झनु महत्त्वपूर्ण छ कि शास्त्रीहरूले अरूलाई प्रभावित पार्न वा विशेष स्थान प्राप्त गर्न कामहरू गर्थे।</w:t>
      </w:r>
    </w:p>
    <w:p>
      <w:pPr/>
      <w:r>
        <w:rPr>
          <w:lang w:val="ne_NP" w:bidi="ne_NP"/>
        </w:rPr>
      </w:r>
      <w:r>
        <w:rPr>
          <w:lang w:val="ne_NP" w:bidi="ne_NP"/>
        </w:rPr>
        <w:t>यो सम्झनु महत्त्वपूर्ण छ कि शास्त्रीहरूले विधवाहरूका घरहरू हडप्छन् भनेर भन्दा येशूले एउटा अलंकार प्रयोग गर्नुभएको हो। यसको अर्थ तिनीहरूले विधवाहरूलाई सकेसम्म धेरै दिन मनाउँछन्। यस अवस्थामा, घरले तिनीहरूको पैसा र सम्पत्तिलाई बुझाउँछ।</w:t>
      </w:r>
    </w:p>
    <w:p>
      <w:pPr/>
      <w:r>
        <w:rPr>
          <w:lang w:val="ne_NP" w:bidi="ne_NP"/>
        </w:rPr>
      </w:r>
      <w:r>
        <w:rPr>
          <w:lang w:val="ne_NP" w:bidi="ne_NP"/>
        </w:rPr>
        <w:t>त्यही दिन, जब येशू अझै मन्दिरका चोकहरूमा हुनुहुन्छ, येशूले मानिसहरूले मन्दिरको भण्डारमा उपहारहरू दिइरहेका देख्नुहुन्छ।</w:t>
      </w:r>
    </w:p>
    <w:p>
      <w:pPr/>
      <w:r>
        <w:rPr>
          <w:lang w:val="ne_NP" w:bidi="ne_NP"/>
        </w:rPr>
      </w:r>
      <w:r>
        <w:rPr>
          <w:lang w:val="ne_NP" w:bidi="ne_NP"/>
        </w:rPr>
        <w:t>यो सम्झनु महत्त्वपूर्ण छ कि धनी मानिसहरू र विधवाले मन्दिरको लागि उपहारहरू सङ्कलन गर्न राखिएका एउटा बाकसमा आफ्ना उपहारहरू राखिरहेका छन्।</w:t>
      </w:r>
    </w:p>
    <w:p>
      <w:pPr/>
      <w:r>
        <w:rPr>
          <w:lang w:val="ne_NP" w:bidi="ne_NP"/>
        </w:rPr>
      </w:r>
      <w:r>
        <w:rPr>
          <w:lang w:val="ne_NP" w:bidi="ne_NP"/>
        </w:rPr>
        <w:t>यो सम्झनु महत्त्वपूर्ण छ कि येशू अझै आफ्ना चेलाहरू र भीडसँग हुनुहुन्छ जब उहाँले मानिसहरूले उपहारहरू दिइरहेको देख्नुहुन्छ।</w:t>
      </w:r>
    </w:p>
    <w:p>
      <w:pPr/>
      <w:r>
        <w:rPr>
          <w:lang w:val="ne_NP" w:bidi="ne_NP"/>
        </w:rPr>
      </w:r>
      <w:r>
        <w:rPr>
          <w:lang w:val="ne_NP" w:bidi="ne_NP"/>
        </w:rPr>
        <w:t>यो सम्झनु महत्त्वपूर्ण छ कि जब येशूले "म तिमीहरूलाई सत्य भन्छु" भन्नुहुन्छ, उहाँको अर्थ उहाँले भन्न लाग्नुभएको कुरा महत्त्वपूर्ण र भरपर्दो छ।</w:t>
      </w:r>
    </w:p>
    <w:p>
      <w:pPr/>
      <w:r>
        <w:rPr>
          <w:lang w:val="ne_NP" w:bidi="ne_NP"/>
        </w:rPr>
      </w:r>
      <w:r>
        <w:rPr>
          <w:lang w:val="ne_NP" w:bidi="ne_NP"/>
        </w:rPr>
        <w:t>यो सम्झनु महत्त्वपूर्ण छ कि येशूले विधवाले धनी मानिसभन्दा बढी दिइन् भनेर भन्नुहुँदा एउटा अलङ्कारको प्रयोग गर्नुभयो। यो शाब्दिक होइन। येशूले व्याख्या गर्नुहुन्छ कि उनले दिएको कुरा परमेश्वरको लागि अझ बढी मूल्यवान छ किनभने उनले आफूसँग भएको सबै पैसा दिइन्।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शास्त्रीहरू</w:t>
      </w:r>
    </w:p>
    <w:p>
      <w:pPr>
        <w:pStyle w:val="ListBullet"/>
        <w:spacing w:line="240" w:lineRule="auto"/>
        <w:ind w:left="720"/>
      </w:pPr>
      <w:r>
        <w:rPr>
          <w:lang w:val="ne_NP" w:bidi="ne_NP"/>
        </w:rPr>
      </w:r>
      <w:r>
        <w:rPr>
          <w:lang w:val="ne_NP" w:bidi="ne_NP"/>
        </w:rPr>
        <w:t>धनीहरू</w:t>
      </w:r>
    </w:p>
    <w:p>
      <w:pPr>
        <w:pStyle w:val="ListBullet"/>
        <w:spacing w:line="240" w:lineRule="auto"/>
        <w:ind w:left="720"/>
      </w:pPr>
      <w:r>
        <w:rPr>
          <w:lang w:val="ne_NP" w:bidi="ne_NP"/>
        </w:rPr>
      </w:r>
      <w:r>
        <w:rPr>
          <w:lang w:val="ne_NP" w:bidi="ne_NP"/>
        </w:rPr>
        <w:t>विधवा</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टोलीले शास्त्रीहरू लामो वस्त्रहरू लगाएर हिँडिरहेको र सभाघरमा सबैभन्दा राम्रो सिटहरू पाउँदै अभिनय गर्ने कुरा सुनिश्चित गर्नुहोस्। तिनीहरूले विधवाहरूलाई आफूसँग भएको सबै कुरा दिन मनाउँछन्। येशूले यसलाई वर्णन गर्दा टोलीले यस परिदृश्यको प्रतिनिधित्व गर्न सक्छ।</w:t>
      </w:r>
    </w:p>
    <w:p>
      <w:pPr/>
      <w:r>
        <w:rPr>
          <w:lang w:val="ne_NP" w:bidi="ne_NP"/>
        </w:rPr>
      </w:r>
      <w:r>
        <w:rPr>
          <w:lang w:val="ne_NP" w:bidi="ne_NP"/>
        </w:rPr>
        <w:t>टोलीले भेटी पात्रहरूमा सिक्काहरू खसाएर धेरै मानिसहरूले पैसा दिएको अभिनय गर्ने कुरा सुनिश्चित गर्नुहोस्। त्यसपछि एक विधवाले दुई साना तामाका सिक्का दिन्छिन्।</w:t>
      </w:r>
    </w:p>
    <w:p>
      <w:pPr/>
      <w:r>
        <w:rPr>
          <w:lang w:val="ne_NP" w:bidi="ne_NP"/>
        </w:rPr>
      </w:r>
      <w:r>
        <w:rPr>
          <w:lang w:val="ne_NP" w:bidi="ne_NP"/>
        </w:rPr>
        <w:t>टोलीले येशूले त्यो विधवालाई ध्यान दिएको र उनले अरू सबैलाई भन्दा बढी दिइन् भनेर व्याख्या गर्नुभएको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सुनिरहेको भीडको अगाडि येशूले आफ्ना चेलाहरूसँग कुरा गर्नुभएको अभिनय गर्नुहोस्। येशूले तिनीहरूलाई व्यवस्थाका शिक्षकहरू वा शास्त्रीहरूको बारेमा चेतावनी दिनुहुन्छ, जो लामा लुगाहरू लगाउन मन पराउँछन् र मानिसहरूबाट आदर पाउन उच्च स्थानमा बस्न चाहन्छन्। तिनीहरू लामो प्रार्थना गर्छन् र विधवाहरूको सबै सम्पत्ति हडप्न उनीहरूलाई ठग्छन्। येशू भन्नुहुन्छ कि परमेश्वरले तिनीहरूलाई ठूलो दण्ड दिनुहुनेछ।</w:t>
      </w:r>
    </w:p>
    <w:p>
      <w:pPr/>
      <w:r>
        <w:rPr>
          <w:lang w:val="ne_NP" w:bidi="ne_NP"/>
        </w:rPr>
      </w:r>
      <w:r>
        <w:rPr>
          <w:lang w:val="ne_NP" w:bidi="ne_NP"/>
        </w:rPr>
        <w:t>अभिनय रोक्नुहोस्: भीडमा विधवाको भूमिका खेल्ने कलाकारलाई सोध्नुहोस्, "तपाईंलाई कस्तो महसुस भइरहेको छ?" तपाईंले यस्तो कुरा सुन्न सक्नुहुन्छ, "अलमलमा परेको छु। शास्त्रीहरूले मलाई मलाई अझै बढी दिनु पर्छ भनेर बताए ," "रिसाएको छु, रिसाएर मैले परमेश्वरको मन्दिरलाई दिएँ।" "तिनीहरूले यसलाई व्यक्तिगत फाइदाको लागि प्रयोग गरिरहेका छन् भन्ने मलाई थाहा थिएन," र "हेरचाह गरिएको थियो।" परमेश्वरले मेरो पीडा देख्नुहुन्छ, र उहाँले न्याय गर्नुहुनेछ।" भीडमा शास्त्रीहरूको भूमिका खेल्ने कलाकारलाई सोध्नुहोस्, "तपाईंलाई कस्तो महसुस भइरहेको छ?" तपाईंले यस्ता कुराहरू सुन्न सक्नुहुन्छ, "अपमानित छु।" "मैले सबै कुरा परमेश्वरको लागि हो, मानिसहरूको लागि होइन," "दोषी छु। येशू सही हुनुहुन्छ। अरूले कदर गर्दा राम्रो महसुस हुन्छ," र "रिसाएको।" हामीले येशूलाई चुप लगाउने तरिका पत्ता लगाउनुपर्छ।" नाटक फेरि सुरु गर्नुहोस्।</w:t>
      </w:r>
    </w:p>
    <w:p>
      <w:pPr/>
      <w:r>
        <w:rPr>
          <w:lang w:val="ne_NP" w:bidi="ne_NP"/>
        </w:rPr>
      </w:r>
      <w:r>
        <w:rPr>
          <w:lang w:val="ne_NP" w:bidi="ne_NP"/>
        </w:rPr>
        <w:t>येशूले मन्दिरमा भीडलाई अवलोकन गर्नुभएको अभिनय गर्नुहोस्। एक विधवाले दुई साना तामाका सिक्काहरू दिएको देखेपछि, येशू भन्नुहुन्छ कि ती विधवाले त्यहाँ रहेका सबै मानिसहरू भन्दा बढी दिइन्, किनभने उनले आफ्नो गुजाराका लागि आफूसँग भएको सबै थोक दिइन्।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"म बुझ्दिन, उनले साँच्चै बढी दिइनन्, तर येशूले उनले दिइन् भन्नुभयो," "राहत, यो मात्राको कुरा होइन, यो हृदयको बारेमा हो," र "प्रभावित छु। उनले परमेश्वरलाई सम्मान गर्न आफूसँग भएको सबै दिइन्।"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b/>
          <w:lang w:val="ne_NP" w:bidi="ne_NP"/>
        </w:rPr>
        <w:t>मन्दिरमा</w:t>
      </w:r>
      <w:r>
        <w:rPr>
          <w:lang w:val="ne_NP" w:bidi="ne_NP"/>
        </w:rPr>
        <w:t xml:space="preserve"> भीडको उपस्थितिमा आफ्ना </w:t>
      </w:r>
      <w:r>
        <w:rPr>
          <w:b/>
          <w:lang w:val="ne_NP" w:bidi="ne_NP"/>
        </w:rPr>
        <w:t>चेलाहरू</w:t>
      </w:r>
      <w:r>
        <w:rPr>
          <w:lang w:val="ne_NP" w:bidi="ne_NP"/>
        </w:rPr>
        <w:t xml:space="preserve"> वा सबैभन्दा नजिकका अनुयायीहरूलाई सिकाउनुहुन्छ। उहाँले तिनीहरूलाई </w:t>
      </w:r>
      <w:r>
        <w:rPr>
          <w:b/>
          <w:lang w:val="ne_NP" w:bidi="ne_NP"/>
        </w:rPr>
        <w:t>व्यवस्थाका शिक्षकहरू</w:t>
      </w:r>
      <w:r>
        <w:rPr>
          <w:lang w:val="ne_NP" w:bidi="ne_NP"/>
        </w:rPr>
        <w:t xml:space="preserve"> वा शास्त्रीहरू जस्तै व्यवहार नगर्न चेतावनी दिनुहुन्छ। व्यवस्थाका शिक्षकहरू परमेश्वरको व्यवस्थाको व्याख्या गर्ने विज्ञ थिए। तपाईंले पहिले जस्तै चेलाहरू र व्यवस्थाका शिक्षकहरूलाई अनुवाद गर्ने कुरा निश्चित गर्नुहोस्। </w:t>
      </w:r>
      <w:r>
        <w:rPr>
          <w:b/>
          <w:lang w:val="ne_NP" w:bidi="ne_NP"/>
        </w:rPr>
        <w:t>चेलाहरू</w:t>
      </w:r>
      <w:r>
        <w:rPr>
          <w:lang w:val="ne_NP" w:bidi="ne_NP"/>
        </w:rPr>
        <w:t xml:space="preserve">, </w:t>
      </w:r>
      <w:r>
        <w:rPr>
          <w:b/>
          <w:lang w:val="ne_NP" w:bidi="ne_NP"/>
        </w:rPr>
        <w:t>व्यवस्थाका शिक्षकहरू</w:t>
      </w:r>
      <w:r>
        <w:rPr>
          <w:lang w:val="ne_NP" w:bidi="ne_NP"/>
        </w:rPr>
        <w:t xml:space="preserve"> र </w:t>
      </w:r>
      <w:r>
        <w:rPr>
          <w:b/>
          <w:lang w:val="ne_NP" w:bidi="ne_NP"/>
        </w:rPr>
        <w:t>मन्दिर</w:t>
      </w:r>
      <w:r>
        <w:rPr>
          <w:lang w:val="ne_NP" w:bidi="ne_NP"/>
        </w:rPr>
        <w:t xml:space="preserve"> मुख्य शब्दावलीमा छन्।</w:t>
      </w:r>
    </w:p>
    <w:p>
      <w:pPr/>
      <w:r>
        <w:rPr>
          <w:lang w:val="ne_NP" w:bidi="ne_NP"/>
        </w:rPr>
      </w:r>
      <w:r>
        <w:rPr>
          <w:lang w:val="ne_NP" w:bidi="ne_NP"/>
        </w:rPr>
        <w:t xml:space="preserve">येशूले व्यवस्थाका शिक्षकहरूको व्यवहारको वर्णन गर्नुहुन्छ। उहाँ भन्नुहुन्छ कि तिनीहरू लामो </w:t>
      </w:r>
      <w:r>
        <w:rPr>
          <w:b/>
          <w:lang w:val="ne_NP" w:bidi="ne_NP"/>
        </w:rPr>
        <w:t>लुगा</w:t>
      </w:r>
      <w:r>
        <w:rPr>
          <w:lang w:val="ne_NP" w:bidi="ne_NP"/>
        </w:rPr>
        <w:t xml:space="preserve">, वा सामान्य लुगामाथि लगाइने लामो बाहिरी कोटहरू लगाएर सम्मानित हुन चाहन्छन्। तिनीहरूले </w:t>
      </w:r>
      <w:r>
        <w:rPr>
          <w:b/>
          <w:lang w:val="ne_NP" w:bidi="ne_NP"/>
        </w:rPr>
        <w:t>सभाघर</w:t>
      </w:r>
      <w:r>
        <w:rPr>
          <w:lang w:val="ne_NP" w:bidi="ne_NP"/>
        </w:rPr>
        <w:t xml:space="preserve"> वा यहूदी आराधना गर्ने ठाउँमा सबैभन्दा राम्रो सिटहरू पनि रोजे। यसले मण्डलीको अगाडि सभाघरको अगाडि एउटा बेन्चलाई बुझाउँछ। त्यहाँ सबैभन्दा महत्त्वपूर्ण मानिसहरू मात्र बसेका थिए। तपाईंले पहिले जस्तै लुगा र सभाघरलाई अनुवाद गर्ने कुरा निश्चित गर्नुहोस्। </w:t>
      </w:r>
      <w:r>
        <w:rPr>
          <w:b/>
          <w:lang w:val="ne_NP" w:bidi="ne_NP"/>
        </w:rPr>
        <w:t>लुगा</w:t>
      </w:r>
      <w:r>
        <w:rPr>
          <w:lang w:val="ne_NP" w:bidi="ne_NP"/>
        </w:rPr>
        <w:t xml:space="preserve"> र </w:t>
      </w:r>
      <w:r>
        <w:rPr>
          <w:b/>
          <w:lang w:val="ne_NP" w:bidi="ne_NP"/>
        </w:rPr>
        <w:t>सभाघर</w:t>
      </w:r>
      <w:r>
        <w:rPr>
          <w:lang w:val="ne_NP" w:bidi="ne_NP"/>
        </w:rPr>
        <w:t xml:space="preserve"> दुबै शब्दहरू मुख्य शब्दावलीमा छन्।</w:t>
      </w:r>
    </w:p>
    <w:p>
      <w:pPr/>
      <w:r>
        <w:rPr>
          <w:lang w:val="ne_NP" w:bidi="ne_NP"/>
        </w:rPr>
      </w:r>
      <w:r>
        <w:rPr>
          <w:lang w:val="ne_NP" w:bidi="ne_NP"/>
        </w:rPr>
        <w:t xml:space="preserve">येशू यो पनि भन्नुहुन्छ कि तिनीहरूले सार्वजनिक रूपमा लामो </w:t>
      </w:r>
      <w:r>
        <w:rPr>
          <w:b/>
          <w:lang w:val="ne_NP" w:bidi="ne_NP"/>
        </w:rPr>
        <w:t>प्रार्थनाहरू</w:t>
      </w:r>
      <w:r>
        <w:rPr>
          <w:lang w:val="ne_NP" w:bidi="ne_NP"/>
        </w:rPr>
        <w:t xml:space="preserve"> भन्छन् जहाँ मानिसहरूले देख्न र सुन्न सक्छन्। तिनीहरू मानिसहरूले आफूलाई धर्मी वा परमेश्वरसँगको सही सम्बन्ध भएको रूपमा हेरून् भन्ने चाहन्छन्। प्रार्थनाले परमेश्वरसँग सञ्चार गर्नुलाई जनाउँछ। यस अवस्थामा, व्यवस्थाका शिक्षकहरूले ठूलो स्वरले प्रार्थना गरे। तपाईंले पहिले गरेजस्तै प्रार्थना गर्न निश्चित गर्नुहोस्। </w:t>
      </w:r>
      <w:r>
        <w:rPr>
          <w:b/>
          <w:lang w:val="ne_NP" w:bidi="ne_NP"/>
        </w:rPr>
        <w:t>प्रार्थना</w:t>
      </w:r>
      <w:r>
        <w:rPr>
          <w:lang w:val="ne_NP" w:bidi="ne_NP"/>
        </w:rPr>
        <w:t xml:space="preserve"> मुख्य शब्दावलीमा छ।</w:t>
      </w:r>
    </w:p>
    <w:p>
      <w:pPr/>
      <w:r>
        <w:rPr>
          <w:lang w:val="ne_NP" w:bidi="ne_NP"/>
        </w:rPr>
      </w:r>
      <w:r>
        <w:rPr>
          <w:lang w:val="ne_NP" w:bidi="ne_NP"/>
        </w:rPr>
        <w:t xml:space="preserve">येशूले धनी मानिसहरूले मन्दिरको </w:t>
      </w:r>
      <w:r>
        <w:rPr>
          <w:b/>
          <w:lang w:val="ne_NP" w:bidi="ne_NP"/>
        </w:rPr>
        <w:t>भण्डारमा</w:t>
      </w:r>
      <w:r>
        <w:rPr>
          <w:lang w:val="ne_NP" w:bidi="ne_NP"/>
        </w:rPr>
        <w:t xml:space="preserve"> भेटीहरू चढाउँदै गरेको देख्नुहुन्छ। मन्दिरको भण्डारमा थियो जहाँ पूजाहारीहरूले मानिसहरूका उपहारहरू वा पैसा भण्डारण गर्थे। मानिसहरूले माथिल्लो भागमा प्वाल भएका १३ वटा काठका बाकसहरूमध्ये एउटामा सिक्का खसालेर पैसा दिन्थे। यी बाकसहरू भण्डारका कोठाहरूमा थिएनन् तर मन्दिरका चोकहरूमध्ये एउटामा थिए। उक्त पैसाले मन्दिर र त्यहाँ सेवा गर्ने पूजाहारीहरूलाई लाभ दिन्थ्यो।</w:t>
      </w:r>
    </w:p>
    <w:p>
      <w:pPr/>
      <w:r>
        <w:rPr>
          <w:lang w:val="ne_NP" w:bidi="ne_NP"/>
        </w:rPr>
      </w:r>
      <w:r>
        <w:rPr>
          <w:lang w:val="ne_NP" w:bidi="ne_NP"/>
        </w:rPr>
        <w:t>रोक्नुहोस् र आफ्नो टोलीलाई मन्दिरको भण्डारका बाकसहरू कहाँ थिए भन्ने चित्र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21:5–11</w:t>
      </w:r>
      <w:r>
        <w:rPr>
          <w:lang w:val="ne_NP" w:bidi="ne_NP"/>
        </w:rPr>
      </w:r>
    </w:p>
    <w:p>
      <w:pPr>
        <w:pStyle w:val="Heading3"/>
      </w:pPr>
      <w:r>
        <w:rPr>
          <w:lang w:val="ne_NP" w:bidi="ne_NP"/>
        </w:rPr>
        <w:t>Step 1</w:t>
      </w:r>
    </w:p>
    <w:p>
      <w:pPr/>
      <w:r>
        <w:rPr>
          <w:lang w:val="ne_NP" w:bidi="ne_NP"/>
        </w:rPr>
      </w:r>
      <w:r>
        <w:rPr>
          <w:lang w:val="ne_NP" w:bidi="ne_NP"/>
        </w:rPr>
        <w:t>लूका २१:५–११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मन्दिरका चोकहरूमा दैनिक सिकाउँदै हुनुहुन्छ। उहाँका चेलाहरू र धार्मिक नेताहरू सहित मानिसहरूको ठूलो भीडले उहाँको कुरा सुन्छन्। धार्मिक नेताहरूले येशूलाई अस्वीकार गर्नुभयो र येशूले गरीबहरूको फाइदा उठाएकोमा तिनीहरूको आलोचना गर्नुभयो। तिनीहरू मन्दिरमा हुँदा, येशूका अनुयायीहरू मन्दिरको सुन्दरताको लागि प्रशंसा गर्छन्, तर येशूले तिनीहरूलाई भविष्यमा के हुनेछ भनेर भन्नुहुन्छ।</w:t>
      </w:r>
    </w:p>
    <w:p>
      <w:pPr/>
      <w:r>
        <w:rPr>
          <w:lang w:val="ne_NP" w:bidi="ne_NP"/>
        </w:rPr>
      </w:r>
      <w:r>
        <w:rPr>
          <w:lang w:val="ne_NP" w:bidi="ne_NP"/>
        </w:rPr>
        <w:t>येशूले मन्दिरलाई मानिसहरूको भेटीहरूको बारेमा टिप्पणी गरेपछि कति समय बितेको थियो भनेर लूकाले हामीलाई भन्छन्, तर येशू र उहाँका चेलाहरू वा सबैभन्दा नजिकका अनुयायीहरू अझै मन्दिर क्षेत्रमा छन् भन्ने हामीलाई थाहा छ। उहाँका चेलाहरूले मन्दिर कति सुन्दर थियो भन्ने बारेमा सुनाउँदा येशू मन्दिर छोड्दै हुनुहुन्थ्यो भनेर मत्ती र मर्कूसका पुस्तकहरूले सङ्केत गर्छन्। यस अवस्थामा, मन्दिरले मन्दिरको भवन र यसको वरिपरि भएका पर्खालहरू र चोकहरूलाई बुझाउँछ। यस समयमा, हेरोद महानले मन्दिरलाई पहिलेको भन्दा दुई गुणा ठूलो हुने गरी पुन: निर्माण गरे। मन्दिर बनाउने मानिसहरूले यसलाई सुन्दर ढुङ्गाहरू, सुनौला पाटीहरू र सेतो संगमरमरका ढुङ्गाहरूले सजाए। मानिसहरूले मन्दिरका ढोकाहरू ढाक्न सुन र चाँदी अनि मन्दिरलाई अझ सुन्दर बनाउन उत्कृष्ट बुट्टादार पर्दाहरू जस्ता परमेश्वरमा समर्पित उपहारहरू पनि चढाए।</w:t>
      </w:r>
    </w:p>
    <w:p>
      <w:pPr/>
      <w:r>
        <w:rPr>
          <w:lang w:val="ne_NP" w:bidi="ne_NP"/>
        </w:rPr>
      </w:r>
      <w:r>
        <w:rPr>
          <w:lang w:val="ne_NP" w:bidi="ne_NP"/>
        </w:rPr>
        <w:t>रोक्नुहोस् र आफ्नो टोलीलाई येशूको समयमा मन्दिर कस्तो देखिन्थ्यो भन्ने कुराको फोटो/नमूना देखाउनुहोस्।</w:t>
      </w:r>
    </w:p>
    <w:p>
      <w:pPr/>
      <w:r>
        <w:rPr>
          <w:lang w:val="ne_NP" w:bidi="ne_NP"/>
        </w:rPr>
      </w:r>
      <w:r>
        <w:rPr>
          <w:lang w:val="ne_NP" w:bidi="ne_NP"/>
        </w:rPr>
        <w:t>जब येशूले "समय वा दिनहरू आउनेछन्" भन्नुहुन्छ, उहाँले भविष्यमा मन्दिरलाई के हुनेछ भन्ने बारेमा कुरा गरिरहनुभएको छ। दिनहरूले सामान्य समय अवधिलाई बुझाउँछ। येशू भन्नुहुन्छ, "एउटा ढुङ्गामा अर्को ढुङ्गा रहनेछैन, ती सबै ढालिनेछन्," इस्राएलका शत्रुहरूद्वारा मन्दिरको पूर्ण विनाश हुने कुरामा जोड दिन उहाँले यसो भन्नुभएको हो। येशूले शाब्दिक रूपमा कुनै पनि ढुङ्गा एउटामाथि अर्को खप्टिएर रहनेछैनन् वा मन्दिरका ढुङ्गाका भागहरू मात्र नष्ट गरिनेछन् भन्न खोज्नुभएको होइन। चेलाहरूले भविष्यमा यरूशलेममा के हुनेछ भन्ने कुराको यो वर्णनलाई बुझिसकेका थिए, किनभने येशू गधामा चढेर शहरमा प्रवेश गर्दा यसको विनाशको बारेमा यसअघि नै बोल्नुभएको थियो।</w:t>
      </w:r>
    </w:p>
    <w:p>
      <w:pPr/>
      <w:r>
        <w:rPr>
          <w:lang w:val="ne_NP" w:bidi="ne_NP"/>
        </w:rPr>
      </w:r>
      <w:r>
        <w:rPr>
          <w:lang w:val="ne_NP" w:bidi="ne_NP"/>
        </w:rPr>
        <w:t>चेलाहरूले येशूलाई "शिक्षक" भन्छन्, जुन धार्मिक नेताको लागि विनम्र उपाधि थियो। तिनीहरूले येशूलाई उहाँले वर्णन गर्नुभएका कुराहरू कहिले हुनेछन् भनेर सोध्छन्। तिनीहरूले ती कुराहरू चाँडै हुनेछन् भनेर थाहा पाउन कुनै चिन्ह वा संकेत पनि माग्छन्। येशूले संसार छोडेपछि तर उहाँ त्यसमा फर्किनुअघि नै हुनेवाला कुराहरू भन्नुहुन्छ।</w:t>
      </w:r>
    </w:p>
    <w:p>
      <w:pPr/>
      <w:r>
        <w:rPr>
          <w:lang w:val="ne_NP" w:bidi="ne_NP"/>
        </w:rPr>
      </w:r>
      <w:r>
        <w:rPr>
          <w:lang w:val="ne_NP" w:bidi="ne_NP"/>
        </w:rPr>
        <w:t>येशूले आफ्ना चेलाहरूलाई कसैले वा कुनै कुराले उनीहरूलाई धोका नदेओस् वा झूटो कुरामा विश्वास नगराओस् भनेर चेतावनी दिनुहुन्छ। येशू भन्नुहुन्छ, "धेरैजना मेरो नाममा आउनेछन्।" यसको अर्थ विभिन्न समयमा आउने विभिन्न मानिसहरू हुनेछन् जसले आफूसँग येशूको अधिकार वा कार्य गर्ने अधिकार छ भनी सार्वजनिक रूपमा दाबी गर्नेछन्। यी मानिसहरूले आफूहरू मसीह वा परमेश्वरले राजा र मुक्तिदाताको रूपमा पठाउनुहुने प्रतिज्ञा गर्नुभएको व्यक्ति हुन् भनी झूटा दावी गर्नेछन्। तिनीहरूले समय नजिकै छ वा अन्त नजिकै छ भनेर झूटा दावी गर्नेछन्। यसले मन्दिरको अन्त वा समयको अन्त्यलाई बुझाउन सक्छ। येशूले आफ्ना चेलाहरूलाई आउने झूटो मसीहहरूलाई विश्वास नगर्न वा तिनीहरूलाई नपछ्याउन आज्ञा गर्नुहुन्छ।</w:t>
      </w:r>
    </w:p>
    <w:p>
      <w:pPr/>
      <w:r>
        <w:rPr>
          <w:lang w:val="ne_NP" w:bidi="ne_NP"/>
        </w:rPr>
      </w:r>
      <w:r>
        <w:rPr>
          <w:lang w:val="ne_NP" w:bidi="ne_NP"/>
        </w:rPr>
        <w:t>येशूले आफ्ना चेलाहरूलाई युद्धहरू र क्रान्तिहरूको बारेमा सुन्दा नडराउन भन्नुहुन्छ। युद्धहरूले विभिन्न देशहरूका बीचका सशस्त्र द्वन्द्वहरूलाई बुझाउन सक्छ। क्रान्तिहरूले प्राय: सरकारहरू र अधिकारीहरू विरुद्धका विद्रोहलाई बुझाउँछन्। जब मानिसहरूले येशूका चेलाहरूलाई भविष्यका यी सङ्घर्षहरूको बारेमा सुनाउँछन्, तब तिनीहरू डरले व्याकुल नहोऊन् भन्ने येशू चाहनुहुन्छ। संसार समाप्त हुनुअघि ती कुराहरू हुनु आवश्यक छ भनेर परमेश्वरले तय गर्नुभएको छ। युद्धहरू र क्रान्तिहरू हुनै पर्ने भए तापनि येशू भन्नुहुन्छ कि अझै संसारको अन्त भइहाल्ने छैन।</w:t>
      </w:r>
    </w:p>
    <w:p>
      <w:pPr/>
      <w:r>
        <w:rPr>
          <w:lang w:val="ne_NP" w:bidi="ne_NP"/>
        </w:rPr>
      </w:r>
      <w:r>
        <w:rPr>
          <w:lang w:val="ne_NP" w:bidi="ne_NP"/>
        </w:rPr>
        <w:t>रोक्नुहोस् र आफ्नो टोलीसँग छलफल गर्नुहोस्: तपाईंको संस्कृतिमा, संसारको अन्त नजिकै छ भनेर देखाउन कुन चिन्हहरू हुने छन् भनेर मानिसहरूले विश्वास गर्छन्? मानिसहरू के कारणले संसारको अन्त्य हुनेछ भन्ने विश्वास गर्छन्?</w:t>
      </w:r>
    </w:p>
    <w:p>
      <w:pPr/>
      <w:r>
        <w:rPr>
          <w:lang w:val="ne_NP" w:bidi="ne_NP"/>
        </w:rPr>
      </w:r>
      <w:r>
        <w:rPr>
          <w:lang w:val="ne_NP" w:bidi="ne_NP"/>
        </w:rPr>
        <w:t>येशू भन्नुहुन्छ कि धेरै राष्ट्रहरू र राज्यहरू एक अर्काको विरुद्धमा उठ्नेछन्, वा अरू राष्ट्रहरू र राज्यहरूमाथि आक्रमण गर्नेछन् र युद्धमा जानेछन्, र यो धेरै पटक हुनेछ। राष्ट्रले देश, कुल वा मानिसहरूको समूहलाई बुझाउन सक्छ। येशूले भविष्यमा हुने तीन प्राकृतिक प्रकोपहरूको उल्लेख गर्नुहुन्छ:</w:t>
      </w:r>
    </w:p>
    <w:p>
      <w:pPr>
        <w:pStyle w:val="ListBullet"/>
        <w:spacing w:line="240" w:lineRule="auto"/>
        <w:ind w:left="720"/>
      </w:pPr>
      <w:r>
        <w:rPr>
          <w:lang w:val="ne_NP" w:bidi="ne_NP"/>
        </w:rPr>
      </w:r>
      <w:r>
        <w:rPr>
          <w:lang w:val="ne_NP" w:bidi="ne_NP"/>
        </w:rPr>
        <w:t>भूकम्पहरू, वा भूमिमा हुने हिंसात्मक आन्दोलनहरू।</w:t>
      </w:r>
    </w:p>
    <w:p>
      <w:pPr>
        <w:pStyle w:val="ListBullet"/>
        <w:spacing w:line="240" w:lineRule="auto"/>
        <w:ind w:left="720"/>
      </w:pPr>
      <w:r>
        <w:rPr>
          <w:lang w:val="ne_NP" w:bidi="ne_NP"/>
        </w:rPr>
      </w:r>
      <w:r>
        <w:rPr>
          <w:lang w:val="ne_NP" w:bidi="ne_NP"/>
        </w:rPr>
        <w:t>अनिकाल, वा लामो समयसम्म वर्षा नहुने र मानिसहरूसँग खानेकुरा नहुने समय।</w:t>
      </w:r>
    </w:p>
    <w:p>
      <w:pPr>
        <w:pStyle w:val="ListBullet"/>
        <w:spacing w:line="240" w:lineRule="auto"/>
        <w:ind w:left="720"/>
      </w:pPr>
      <w:r>
        <w:rPr>
          <w:lang w:val="ne_NP" w:bidi="ne_NP"/>
        </w:rPr>
      </w:r>
      <w:r>
        <w:rPr>
          <w:lang w:val="ne_NP" w:bidi="ne_NP"/>
        </w:rPr>
        <w:t>र महामारीहरू, वा छोटो समयमा धेरै मानिसहरूमा फैलिने र उनीहरूलाई कष्ट दिने र मृत्यु गराउने रोगहरू।</w:t>
      </w:r>
    </w:p>
    <w:p>
      <w:pPr/>
      <w:r>
        <w:rPr>
          <w:lang w:val="ne_NP" w:bidi="ne_NP"/>
        </w:rPr>
      </w:r>
      <w:r>
        <w:rPr>
          <w:lang w:val="ne_NP" w:bidi="ne_NP"/>
        </w:rPr>
        <w:t>यी प्राकृतिक प्रकोपहरू विभिन्न ठाउँहरूमा हुनेछन्। येशूले यो पनि भन्नुहुन्छ कि स्वर्ग वा आकाशबाट चिन्हहरू हुनेछन्, जसले मानिसहरूलाई डराउनेछ। येशूले सूर्य, चन्द्रमा र ताराहरूलाई हुने कुराहरूलाई उल्लेख गरिरहनुभएको छ भन्ने सम्भव छ। चिन्हहरू जेसुकै भएपनि परमेश्वरले पृथ्वीका मानिसहरूलाई केही महत्त्वपूर्ण कुरा भन्न लाग्छ भनेर देखाउन तिनीहरूको प्रयोग गर्नुहुनेछ।</w:t>
      </w:r>
    </w:p>
    <w:p>
      <w:pPr/>
      <w:r>
        <w:rPr>
          <w:lang w:val="ne_NP" w:bidi="ne_NP"/>
        </w:rPr>
      </w:r>
      <w:r>
        <w:rPr>
          <w:lang w:val="ne_NP" w:bidi="ne_NP"/>
        </w:rPr>
        <w:t>अर्को कथामा, येशूले आफ्ना चेलाहरूलाई भविष्यमा के हुनेछ भन्ने बारेमा सिकाउने कामलाई जारी राख्नुहुन्छ। उहाँलाई पछ्याएको कारणले तिनीहरूले सतावटको सामना गर्नुपर्नेछ भन्ने कुरा थाहा भएकोले उहाँले तिनीहरूलाई त्यसका लागि तयार पार्नुहुन्छ।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र उहाँका चेलाहरू मन्दिर बाहिर जाँदै छन्। मन्दिर अझै देखिने समयमा चेलाहरूले मन्दिरको सुन्दरताको बारेमा कुरा गर्छन्।</w:t>
      </w:r>
    </w:p>
    <w:p>
      <w:pPr/>
      <w:r>
        <w:rPr>
          <w:lang w:val="ne_NP" w:bidi="ne_NP"/>
        </w:rPr>
      </w:r>
      <w:r>
        <w:rPr>
          <w:b/>
          <w:lang w:val="ne_NP" w:bidi="ne_NP"/>
        </w:rPr>
        <w:t>दोस्रो दृश्य:</w:t>
      </w:r>
      <w:r>
        <w:rPr>
          <w:lang w:val="ne_NP" w:bidi="ne_NP"/>
        </w:rPr>
        <w:t xml:space="preserve"> येशूले त्यस टिप्पणीको जवाफ दिँदै आफ्ना चेलाहरूलाई मन्दिरको भविष्यबारेमा बताउनुहुन्छ। येशूले मन्दिर नष्ट हुनेछ भनेर भन्नुहुन्छ। चेलाहरूले यो कहिले हुनेछ भनेर सोध्छन्। येशूले हुने घटनाहरूको बारेमा बताएर जवाफ दिनुहुन्छ। येशू भन्नुहुन्छ कि यी घटनाहरू भएपछि अन्त हुनेछ, तर तुरुन्तै चाहिँ होइन। येशूले हुनेवाला सामाजिक, राजनीतिक र प्राकृतिक प्रकोपहरूको बारेमा कुरा गरिरहनुहुन्छ।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झूटो मसिह</w:t>
      </w:r>
    </w:p>
    <w:p>
      <w:pPr>
        <w:pStyle w:val="ListBullet"/>
        <w:spacing w:line="240" w:lineRule="auto"/>
        <w:ind w:left="720"/>
      </w:pPr>
      <w:r>
        <w:rPr>
          <w:lang w:val="ne_NP" w:bidi="ne_NP"/>
        </w:rPr>
      </w:r>
      <w:r>
        <w:rPr>
          <w:lang w:val="ne_NP" w:bidi="ne_NP"/>
        </w:rPr>
        <w:t>युद्धमा रहेका मानिसहरू</w:t>
      </w:r>
    </w:p>
    <w:p>
      <w:pPr>
        <w:pStyle w:val="ListBullet"/>
        <w:spacing w:line="240" w:lineRule="auto"/>
        <w:ind w:left="720"/>
      </w:pPr>
      <w:r>
        <w:rPr>
          <w:lang w:val="ne_NP" w:bidi="ne_NP"/>
        </w:rPr>
      </w:r>
      <w:r>
        <w:rPr>
          <w:lang w:val="ne_NP" w:bidi="ne_NP"/>
        </w:rPr>
        <w:t>विद्रोहीहरू</w:t>
      </w:r>
    </w:p>
    <w:p>
      <w:pPr>
        <w:pStyle w:val="ListBullet"/>
        <w:spacing w:line="240" w:lineRule="auto"/>
        <w:ind w:left="720"/>
      </w:pPr>
      <w:r>
        <w:rPr>
          <w:lang w:val="ne_NP" w:bidi="ne_NP"/>
        </w:rPr>
      </w:r>
      <w:r>
        <w:rPr>
          <w:lang w:val="ne_NP" w:bidi="ne_NP"/>
        </w:rPr>
        <w:t>अनिकालमा परेका मानिसहरू</w:t>
      </w:r>
    </w:p>
    <w:p>
      <w:pPr>
        <w:pStyle w:val="ListBullet"/>
        <w:spacing w:line="240" w:lineRule="auto"/>
        <w:ind w:left="720"/>
      </w:pPr>
      <w:r>
        <w:rPr>
          <w:lang w:val="ne_NP" w:bidi="ne_NP"/>
        </w:rPr>
      </w:r>
      <w:r>
        <w:rPr>
          <w:lang w:val="ne_NP" w:bidi="ne_NP"/>
        </w:rPr>
        <w:t>रोग भएका मानिसहरू</w:t>
      </w:r>
    </w:p>
    <w:p>
      <w:pPr>
        <w:pStyle w:val="ListBullet"/>
        <w:spacing w:line="240" w:lineRule="auto"/>
        <w:ind w:left="720"/>
      </w:pPr>
      <w:r>
        <w:rPr>
          <w:lang w:val="ne_NP" w:bidi="ne_NP"/>
        </w:rPr>
      </w:r>
      <w:r>
        <w:rPr>
          <w:lang w:val="ne_NP" w:bidi="ne_NP"/>
        </w:rPr>
        <w:t>प्राकृतिक प्रकोपहरू अनुभव गर्ने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 र उहाँका चेलाहरू मन्दिरमा थिए। यी घटनाहरू मन्दिरमा वा मन्दिरबाट बाहिर निस्कने बाटोमा भएका थिए। यो सम्झनु महत्त्वपूर्ण छ कि चेलाहरूले मन्दिरको बारेमा छलफल गर्दा मन्दिर अझै देखिने थियो।</w:t>
      </w:r>
    </w:p>
    <w:p>
      <w:pPr/>
      <w:r>
        <w:rPr>
          <w:lang w:val="ne_NP" w:bidi="ne_NP"/>
        </w:rPr>
      </w:r>
      <w:r>
        <w:rPr>
          <w:lang w:val="ne_NP" w:bidi="ne_NP"/>
        </w:rPr>
        <w:t>यो सम्झनु महत्त्वपूर्ण छ कि चेलाहरूले येशूलाई मन्दिरको बारेमा सोधेनन्। तर तिनीहरूका कुरा सुनेपछि, येशूले तिनीहरूलाई भविष्यमा के हुनेछ भनेर भन्नुहुन्छ। येशूले तिनीहरूलाई भन्नुहुन्छ कि एउटा ढुङ्गामाथि अर्को ढुङ्गा रहने छैन, अर्थात् यरूशलेम पूर्ण रूपमा नष्ट हुनेछ।</w:t>
      </w:r>
    </w:p>
    <w:p>
      <w:pPr/>
      <w:r>
        <w:rPr>
          <w:lang w:val="ne_NP" w:bidi="ne_NP"/>
        </w:rPr>
      </w:r>
      <w:r>
        <w:rPr>
          <w:lang w:val="ne_NP" w:bidi="ne_NP"/>
        </w:rPr>
        <w:t>यो सम्झनु महत्त्वपूर्ण छ कि येशूले घटनाहरू कहिले हुनेछन् भन्ने प्रश्नको सिधै जवाफ दिनुहुन्न। यसको सट्टा, येशूले आफ्ना चेलाहरूलाई छलको बारेमा चेतावनीहरू दिनुहुन्छ। येशूले तिनीहरूलाई कसैले "म नै हुँ" वा "म मसीह हुँ" भन्यो भने विश्वास नगर्न निर्देशन दिनुभयो। येशू भन्नुहुन्छ कि तिनीहरूले क्रान्तिहरू र युद्धहरूको बारेमा सुन्नेछन्।</w:t>
      </w:r>
    </w:p>
    <w:p>
      <w:pPr/>
      <w:r>
        <w:rPr>
          <w:lang w:val="ne_NP" w:bidi="ne_NP"/>
        </w:rPr>
      </w:r>
      <w:r>
        <w:rPr>
          <w:lang w:val="ne_NP" w:bidi="ne_NP"/>
        </w:rPr>
        <w:t>यो सम्झनु महत्त्वपूर्ण छ कि जब येशूले यी कुराहरू पहिले हुनुपर्छ भन्नुहुन्छ, तर त्यो क्षणमा अन्त हुनेछैन भनेर येशूले भविष्यमा निश्चित रूपमा घट्ने घटनाहरूको बारेमा कुरा गरिरहनुभएको छ। यी घटनाहरू अन्त नजिकै छ भन्ने सङ्केत हुन् तर त्यो तुरुन्तै आउनेछैन।</w:t>
      </w:r>
    </w:p>
    <w:p>
      <w:pPr/>
      <w:r>
        <w:rPr>
          <w:lang w:val="ne_NP" w:bidi="ne_NP"/>
        </w:rPr>
      </w:r>
      <w:r>
        <w:rPr>
          <w:lang w:val="ne_NP" w:bidi="ne_NP"/>
        </w:rPr>
        <w:t>यो सम्झनु महत्त्वपूर्ण छ कि लूकाले अर्को वाक्यलाई जोड दिन "त्यसपछि उहाँले तिनीहरूलाई भन्नुभयो" वा "त्यसपछि उहाँले थप्नुभयो" भन्ने वाक्य प्रयोग गर्छन्। लूकाले श्रोताहरूले अर्को वाक्यमा ध्यान दिऊन् भन्ने चाहन्छन्। येशू बिना कुनै अवरोध कुरा गरिरहनुहुन्छ। येशूले तिनीहरूलाई भन्नुहुन्छ कि स्वर्ग वा आकाशमा युद्धहरू, भूकम्पहरू, अनिकालहरू, प्रलयहरू, भयानक घटनाहरू र चिन्हहरू हुनेछन्। यी समयको अन्त्य नजिकै आएका संकेतहरू हुन्।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झूटो मसिह</w:t>
      </w:r>
    </w:p>
    <w:p>
      <w:pPr>
        <w:pStyle w:val="ListBullet"/>
        <w:spacing w:line="240" w:lineRule="auto"/>
        <w:ind w:left="720"/>
      </w:pPr>
      <w:r>
        <w:rPr>
          <w:lang w:val="ne_NP" w:bidi="ne_NP"/>
        </w:rPr>
      </w:r>
      <w:r>
        <w:rPr>
          <w:lang w:val="ne_NP" w:bidi="ne_NP"/>
        </w:rPr>
        <w:t>युद्धमा रहेका मानिसहरू</w:t>
      </w:r>
    </w:p>
    <w:p>
      <w:pPr>
        <w:pStyle w:val="ListBullet"/>
        <w:spacing w:line="240" w:lineRule="auto"/>
        <w:ind w:left="720"/>
      </w:pPr>
      <w:r>
        <w:rPr>
          <w:lang w:val="ne_NP" w:bidi="ne_NP"/>
        </w:rPr>
      </w:r>
      <w:r>
        <w:rPr>
          <w:lang w:val="ne_NP" w:bidi="ne_NP"/>
        </w:rPr>
        <w:t>विद्रोहीहरू</w:t>
      </w:r>
    </w:p>
    <w:p>
      <w:pPr>
        <w:pStyle w:val="ListBullet"/>
        <w:spacing w:line="240" w:lineRule="auto"/>
        <w:ind w:left="720"/>
      </w:pPr>
      <w:r>
        <w:rPr>
          <w:lang w:val="ne_NP" w:bidi="ne_NP"/>
        </w:rPr>
      </w:r>
      <w:r>
        <w:rPr>
          <w:lang w:val="ne_NP" w:bidi="ne_NP"/>
        </w:rPr>
        <w:t>अनिकालमा परेका मानिसहरू</w:t>
      </w:r>
    </w:p>
    <w:p>
      <w:pPr>
        <w:pStyle w:val="ListBullet"/>
        <w:spacing w:line="240" w:lineRule="auto"/>
        <w:ind w:left="720"/>
      </w:pPr>
      <w:r>
        <w:rPr>
          <w:lang w:val="ne_NP" w:bidi="ne_NP"/>
        </w:rPr>
      </w:r>
      <w:r>
        <w:rPr>
          <w:lang w:val="ne_NP" w:bidi="ne_NP"/>
        </w:rPr>
        <w:t>रोग भएका मानिसहरू</w:t>
      </w:r>
    </w:p>
    <w:p>
      <w:pPr>
        <w:pStyle w:val="ListBullet"/>
        <w:spacing w:line="240" w:lineRule="auto"/>
        <w:ind w:left="720"/>
      </w:pPr>
      <w:r>
        <w:rPr>
          <w:lang w:val="ne_NP" w:bidi="ne_NP"/>
        </w:rPr>
      </w:r>
      <w:r>
        <w:rPr>
          <w:lang w:val="ne_NP" w:bidi="ne_NP"/>
        </w:rPr>
        <w:t>प्राकृतिक प्रकोपहरू अनुभव गर्ने मानिसहरू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येशू र उहाँका चेलाहरूलाई मन्दिर बाहिर जाँदै गरेको अभिनय गर्ने कुरा सुनिश्चित गर्नुहोस्। चेलाहरूले मन्दिरलाई हेरिरहेका छन् र निर्माणको प्रशंसा गरिरहेका छन्।</w:t>
      </w:r>
    </w:p>
    <w:p>
      <w:pPr/>
      <w:r>
        <w:rPr>
          <w:lang w:val="ne_NP" w:bidi="ne_NP"/>
        </w:rPr>
      </w:r>
      <w:r>
        <w:rPr>
          <w:lang w:val="ne_NP" w:bidi="ne_NP"/>
        </w:rPr>
        <w:t>एउटा ढुङ्गामाथि अर्को ढुङ्गा बाँकी नरहेको कुरालाई संकेत गर्न टोलीले ढुङ्गा वा बाकस जस्ता सामग्रीहरू प्रयोग गरेर मन्दिरको विनाशको अभिनय गर्ने कुरा सुनिश्चित गर्नुहोस्।</w:t>
      </w:r>
    </w:p>
    <w:p>
      <w:pPr/>
      <w:r>
        <w:rPr>
          <w:lang w:val="ne_NP" w:bidi="ne_NP"/>
        </w:rPr>
      </w:r>
      <w:r>
        <w:rPr>
          <w:lang w:val="ne_NP" w:bidi="ne_NP"/>
        </w:rPr>
        <w:t>टोलीले चेलाहरूले यी घटनाहरू कहिले हुनेछन् भन्ने बारेमा सोधेको अभिनय गर्ने कुरा सुनिश्चित गर्नुहोस्।</w:t>
      </w:r>
    </w:p>
    <w:p>
      <w:pPr/>
      <w:r>
        <w:rPr>
          <w:lang w:val="ne_NP" w:bidi="ne_NP"/>
        </w:rPr>
      </w:r>
      <w:r>
        <w:rPr>
          <w:lang w:val="ne_NP" w:bidi="ne_NP"/>
        </w:rPr>
        <w:t>येशूले व्याख्या गरिरहनुभएको बेला टोलीले झूटो मसीहले मानिसहरूलाई आफूकहाँ बोलाइरहेको अभिनय गर्ने कुरा सुनिश्चित गर्नुहोस्।</w:t>
      </w:r>
    </w:p>
    <w:p>
      <w:pPr/>
      <w:r>
        <w:rPr>
          <w:lang w:val="ne_NP" w:bidi="ne_NP"/>
        </w:rPr>
      </w:r>
      <w:r>
        <w:rPr>
          <w:lang w:val="ne_NP" w:bidi="ne_NP"/>
        </w:rPr>
        <w:t>येशूले ती घटनाहरूको बारेमा बताइरहनुभएको बेला, उहाँले वर्णन गर्नुभएका घटनाहरूबाट प्रभावित विभिन्न व्यक्तिहरूको भूमिका टोलीले पृष्ठभूमिमा अभिनय गर्ने कुरा सुनिश्चित गर्नुहोस्। यी घटनाहरू भविष्यमा हुनेछन् भन्ने प्रतिनिधित्व गर्ने तरिका खोज्नुहोस्। येशूले के हुनेछ भनेर वर्णन गरिरहनुभएको छ। यो कुरा निश्चित गर्नुहोस् कि टोलीले यसलाई येशूले आफ्नो वचनको शक्तिद्वारा यी घटनाहरू गराउनुभएको रूपमा चित्रण नगरोस्, बरु यी घटनाहरू हुनुभन्दा अघि नै उहाँलाई के हुनेछ भन्ने थाहा छ भनेर चित्रण गरोस्।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र उहाँका चेलाहरू मन्दिर बाहिर जाँदै गरेको अभिनय गर्नुहोस्। चेलाहरूले मन्दिर र यो कसरी निर्माण गरिएको थियो भन्ने कुराको प्रशंसा गरिरहेका छन्। येशूले चेलाहरूलाई भन्नुहुन्छ कि मन्दिर नष्ट गर्ने एउटा समय आउनेछ ।</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"मलाई मन्दिरप्रति गर्व लाग्छ," "हाम्रा मानिसहरूले परमेश्वरको लागि एउटा सुन्दर मन्दिर बनाए," र "हाम्रो मन्दिर नष्ट हुनेछ भन्ने कुरामा म दुखी छु।" नाटक फेरि सुरु गर्नुहोस्।</w:t>
      </w:r>
    </w:p>
    <w:p>
      <w:pPr/>
      <w:r>
        <w:rPr>
          <w:lang w:val="ne_NP" w:bidi="ne_NP"/>
        </w:rPr>
      </w:r>
      <w:r>
        <w:rPr>
          <w:lang w:val="ne_NP" w:bidi="ne_NP"/>
        </w:rPr>
        <w:t>चेलाहरूले येशूलाई मन्दिरको विनाश कहिले हुनेछ र त्यो हुनुअघि संकेतहरू के हुनेछन् भनेर सोधेको अभिनय गर्नुहोस्।</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"दुखी छु।" "ती कठिन समय हुनेछन् भन्ने मलाई थाहा छ," "तिनीहरूले मलाई विश्वास गरेको र अझ बढी जान्न चाहेकोमा म खुसी छु," र "यो सुन्न उनीहरूका लागि सजिलो हुने छैन।" नाटक फेरि सुरु गर्नुहोस्।</w:t>
      </w:r>
    </w:p>
    <w:p>
      <w:pPr/>
      <w:r>
        <w:rPr>
          <w:lang w:val="ne_NP" w:bidi="ne_NP"/>
        </w:rPr>
      </w:r>
      <w:r>
        <w:rPr>
          <w:lang w:val="ne_NP" w:bidi="ne_NP"/>
        </w:rPr>
        <w:t>येशूले जवाफ दिनुभएको अभिनय गर्नुहोस्। येशू कुरा गर्दा जवाफको अभिनय पनि गर्नुहोस्। कसैले आफूलाई मसीह भन्छ, तर चेलाहरूले उसलाई पछ्याउँदैनन्। मानिसहरू युद्ध र क्रान्तिहरूमा छन्, तर चेलाहरू अरूले जस्तै डराउँदैनन्। एक अर्काको विरुद्धमा लड्ने राष्ट्रहरू र राज्यहरूको अभिनय गर्नुहोस्। मानिसहरूले भूकम्प, अनिकाल, प्राकृतिक प्रकोपहरू र रोगहरू अनुभव गर्छन्। कलाकारहरू आफ्नो वरिपरि हुने कुराहरूबाट डराएको र आकाशतर्फ हेरिरहेको देखाउनुहोस्।</w:t>
      </w:r>
    </w:p>
    <w:p>
      <w:pPr/>
      <w:r>
        <w:rPr>
          <w:lang w:val="ne_NP" w:bidi="ne_NP"/>
        </w:rPr>
      </w:r>
      <w:r>
        <w:rPr>
          <w:lang w:val="ne_NP" w:bidi="ne_NP"/>
        </w:rPr>
        <w:t>अभिनय रोक्नुहोस्: प्राकृतिक प्रकोपहरूको अनुभव गर्ने मानिसहरूको भूमिका खेल्ने कलाकारहरूलाई सोध्नुहोस्, "तपाईंलाई कस्तो महसुस भइरहेको छ?" तपाईंले यस्ता कुराहरू सुन्न सक्नुहुन्छ, "डर। अर्को के हुनेछ?" "दुःखद। यति धेरै मानिसहरू कष्ट भोगिरहेका छन्। परमेश्वर कहाँ हुनुहुन्छ?" र "आशाविहीन छु।" मलाई मद्दत गर्न कोही पनि आइरहेको छैन।" चेलाहरूको भूमिका खेल्ने कलाकारलाई सोध्नुहोस्, "तपाईंलाई कस्तो महसुस भइरहेको छ?" तपाईंले यस्ता कुराहरू सुन्न सक्नुहुन्छ, "चिन्तित छु, त्यो भयानक सुनिन्छ," "म येशूलाई चिन्ने भएकोले आफूलाई मसीह भन्ने अरू कुनै पनि व्यक्तिलाई म पछ्याउने छैन," र "शङ्कास्पद। म कसरी डराउन सक्दिनँ?"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आफ्ना </w:t>
      </w:r>
      <w:r>
        <w:rPr>
          <w:b/>
          <w:lang w:val="ne_NP" w:bidi="ne_NP"/>
        </w:rPr>
        <w:t>चेलाहरू</w:t>
      </w:r>
      <w:r>
        <w:rPr>
          <w:lang w:val="ne_NP" w:bidi="ne_NP"/>
        </w:rPr>
        <w:t xml:space="preserve"> वा सबैभन्दा नजिकका अनुयायीहरूसँग हुनुहुन्छ, र तिनीहरूले </w:t>
      </w:r>
      <w:r>
        <w:rPr>
          <w:b/>
          <w:lang w:val="ne_NP" w:bidi="ne_NP"/>
        </w:rPr>
        <w:t>मन्दिर</w:t>
      </w:r>
      <w:r>
        <w:rPr>
          <w:lang w:val="ne_NP" w:bidi="ne_NP"/>
        </w:rPr>
        <w:t xml:space="preserve">को प्रशंसा गरिरहेका छन्। मन्दिरले "परमेश्वरको घर" वा </w:t>
      </w:r>
      <w:r>
        <w:rPr>
          <w:lang w:val="ne_NP" w:bidi="ne_NP"/>
        </w:rPr>
        <w:t>यरूशलेम</w:t>
      </w:r>
      <w:r>
        <w:rPr>
          <w:lang w:val="ne_NP" w:bidi="ne_NP"/>
        </w:rPr>
        <w:t xml:space="preserve">को त्यो ठाउँलाई बुझाउँछ जहाँ परमेश्वर आफ्ना मानिसहरूको बीचमा बसोबास गर्नुहुन्छ। यसमा मन्दिरको भवन र बाहिरी पर्खालहरू र चोकहरू समावेश छन्। विशेष रूपमा, येशूको समयमा हेरोद महानले यो मन्दिर पुन: निर्माण गरेका थिए र पहिले भन्दा दुई गुणा ठूलो थियो। तपाईंले पहिले जस्तै चेलाहरू र मन्दिरलाई अनुवाद गर्ने कुरा निश्चित गर्नुहोस्। </w:t>
      </w:r>
      <w:r>
        <w:rPr>
          <w:lang w:val="ne_NP" w:bidi="ne_NP"/>
        </w:rPr>
        <w:t>चेलाहरू</w:t>
      </w:r>
      <w:r>
        <w:rPr>
          <w:lang w:val="ne_NP" w:bidi="ne_NP"/>
        </w:rPr>
        <w:t xml:space="preserve"> र </w:t>
      </w:r>
      <w:r>
        <w:rPr>
          <w:lang w:val="ne_NP" w:bidi="ne_NP"/>
        </w:rPr>
        <w:t>मन्दिर</w:t>
      </w:r>
      <w:r>
        <w:rPr>
          <w:lang w:val="ne_NP" w:bidi="ne_NP"/>
        </w:rPr>
        <w:t xml:space="preserve"> दुवै शब्दहरू मुख्य शब्दावलीमा छन्।</w:t>
      </w:r>
    </w:p>
    <w:p>
      <w:pPr/>
      <w:r>
        <w:rPr>
          <w:lang w:val="ne_NP" w:bidi="ne_NP"/>
        </w:rPr>
      </w:r>
      <w:r>
        <w:rPr>
          <w:lang w:val="ne_NP" w:bidi="ne_NP"/>
        </w:rPr>
        <w:t xml:space="preserve">येशू भन्नुहुन्छ कि भविष्यमा मन्दिर नष्ट हुनेछ । उहाँका चेलाहरूले प्रश्न सोध्छन् र उहाँलाई </w:t>
      </w:r>
      <w:r>
        <w:rPr>
          <w:b/>
          <w:lang w:val="ne_NP" w:bidi="ne_NP"/>
        </w:rPr>
        <w:t>शिक्षक</w:t>
      </w:r>
      <w:r>
        <w:rPr>
          <w:lang w:val="ne_NP" w:bidi="ne_NP"/>
        </w:rPr>
        <w:t xml:space="preserve">, वा धार्मिक नेताको लागि एउटा विनम्र उपाधिले सम्बोधन गर्छन्। तपाईंले पहिले गरेजस्तै गुरू शब्दलाई अनुवाद गर्ने कुरा निश्चित गर्नुहोस्। </w:t>
      </w:r>
      <w:r>
        <w:rPr>
          <w:lang w:val="ne_NP" w:bidi="ne_NP"/>
        </w:rPr>
        <w:t>शिक्षक</w:t>
      </w:r>
      <w:r>
        <w:rPr>
          <w:lang w:val="ne_NP" w:bidi="ne_NP"/>
        </w:rPr>
        <w:t xml:space="preserve"> मुख्य शब्दावलीमा छ।</w:t>
      </w:r>
    </w:p>
    <w:p>
      <w:pPr/>
      <w:r>
        <w:rPr>
          <w:lang w:val="ne_NP" w:bidi="ne_NP"/>
        </w:rPr>
      </w:r>
      <w:r>
        <w:rPr>
          <w:lang w:val="ne_NP" w:bidi="ne_NP"/>
        </w:rPr>
        <w:t xml:space="preserve">येशूका अनुयायीहरूले उहाँलाई यी कुराहरू हुन लागेका छन् भन्ने एउटा </w:t>
      </w:r>
      <w:r>
        <w:rPr>
          <w:b/>
          <w:lang w:val="ne_NP" w:bidi="ne_NP"/>
        </w:rPr>
        <w:t>चिन्ह</w:t>
      </w:r>
      <w:r>
        <w:rPr>
          <w:lang w:val="ne_NP" w:bidi="ne_NP"/>
        </w:rPr>
        <w:t xml:space="preserve"> माग्छन्। यहाँ "चिन्ह" ले केही कुरा सत्य हो र हुनेछ भन्ने सङ्केत वा लक्षणलाई बुझाउँछ। तपाईंले अघिल्लो खण्डहरूमा गरेजस्तै चिन्हलाई अनुवाद गर्ने कुरा निश्चित गर्नुहोस्। </w:t>
      </w:r>
      <w:r>
        <w:rPr>
          <w:lang w:val="ne_NP" w:bidi="ne_NP"/>
        </w:rPr>
        <w:t>चिन्ह</w:t>
      </w:r>
      <w:r>
        <w:rPr>
          <w:lang w:val="ne_NP" w:bidi="ne_NP"/>
        </w:rPr>
        <w:t xml:space="preserve"> मुख्य शब्दावलीमा छ।</w:t>
      </w:r>
    </w:p>
    <w:p>
      <w:pPr/>
      <w:r>
        <w:rPr>
          <w:lang w:val="ne_NP" w:bidi="ne_NP"/>
        </w:rPr>
      </w:r>
      <w:r>
        <w:rPr>
          <w:lang w:val="ne_NP" w:bidi="ne_NP"/>
        </w:rPr>
        <w:t xml:space="preserve">येशू भन्नुहुन्छ कि भविष्यमा </w:t>
      </w:r>
      <w:r>
        <w:rPr>
          <w:b/>
          <w:lang w:val="ne_NP" w:bidi="ne_NP"/>
        </w:rPr>
        <w:t>राष्ट्र</w:t>
      </w:r>
      <w:r>
        <w:rPr>
          <w:lang w:val="ne_NP" w:bidi="ne_NP"/>
        </w:rPr>
        <w:t xml:space="preserve"> राष्ट्रको विरुद्धमा लड्नेछ र </w:t>
      </w:r>
      <w:r>
        <w:rPr>
          <w:b/>
          <w:lang w:val="ne_NP" w:bidi="ne_NP"/>
        </w:rPr>
        <w:t>राज्यहरू</w:t>
      </w:r>
      <w:r>
        <w:rPr>
          <w:lang w:val="ne_NP" w:bidi="ne_NP"/>
        </w:rPr>
        <w:t xml:space="preserve"> राज्यहरूको विरुद्धमा लड्नेछन्। राष्ट्रले कुल, जातीय समूह वा कुनै देशका मानिसहरूलाई बुझाउँछ। राज्यले राजाको स्वामित्व भएको भूमिलाई बुझाउँछ। तपाईंले पहिले जस्तै राष्ट्र र राज्यलाई एउटै तरिकाले अनुवाद गर्ने कुरा निश्चित गर्नुहोस्। </w:t>
      </w:r>
      <w:r>
        <w:rPr>
          <w:lang w:val="ne_NP" w:bidi="ne_NP"/>
        </w:rPr>
        <w:t>राष्ट्र</w:t>
      </w:r>
      <w:r>
        <w:rPr>
          <w:lang w:val="ne_NP" w:bidi="ne_NP"/>
        </w:rPr>
        <w:t xml:space="preserve"> र </w:t>
      </w:r>
      <w:r>
        <w:rPr>
          <w:lang w:val="ne_NP" w:bidi="ne_NP"/>
        </w:rPr>
        <w:t>राज्य</w:t>
      </w:r>
      <w:r>
        <w:rPr>
          <w:lang w:val="ne_NP" w:bidi="ne_NP"/>
        </w:rPr>
        <w:t xml:space="preserve"> दुवै शब्दहरू मुख्य शब्दावलीमा छन्।</w:t>
      </w:r>
    </w:p>
    <w:p>
      <w:pPr/>
      <w:r>
        <w:rPr>
          <w:lang w:val="ne_NP" w:bidi="ne_NP"/>
        </w:rPr>
      </w:r>
      <w:r>
        <w:rPr>
          <w:lang w:val="ne_NP" w:bidi="ne_NP"/>
        </w:rPr>
        <w:t xml:space="preserve">येशू भन्नुहुन्छ कि </w:t>
      </w:r>
      <w:r>
        <w:rPr>
          <w:b/>
          <w:lang w:val="ne_NP" w:bidi="ne_NP"/>
        </w:rPr>
        <w:t>स्वर्गमा</w:t>
      </w:r>
      <w:r>
        <w:rPr>
          <w:lang w:val="ne_NP" w:bidi="ne_NP"/>
        </w:rPr>
        <w:t xml:space="preserve"> भयानक संकेतहरू हुनेछन्। यहाँ, स्वर्गले आकाशलाई बुझाउँछ। स्वर्ग, जसको अर्थ आकाश हो, त्यसलाई तपाईंले पहिले गरेकै तरिकाले अनुवाद गर्ने कुरा निश्चित गर्नुहोस्। </w:t>
      </w:r>
      <w:r>
        <w:rPr>
          <w:lang w:val="ne_NP" w:bidi="ne_NP"/>
        </w:rPr>
        <w:t>स्वर्ग</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21:12–19</w:t>
      </w:r>
      <w:r>
        <w:rPr>
          <w:lang w:val="ne_NP" w:bidi="ne_NP"/>
        </w:rPr>
      </w:r>
    </w:p>
    <w:p>
      <w:pPr>
        <w:pStyle w:val="Heading3"/>
      </w:pPr>
      <w:r>
        <w:rPr>
          <w:lang w:val="ne_NP" w:bidi="ne_NP"/>
        </w:rPr>
        <w:t>Step 1</w:t>
      </w:r>
    </w:p>
    <w:p>
      <w:pPr/>
      <w:r>
        <w:rPr>
          <w:lang w:val="ne_NP" w:bidi="ne_NP"/>
        </w:rPr>
      </w:r>
      <w:r>
        <w:rPr>
          <w:lang w:val="ne_NP" w:bidi="ne_NP"/>
        </w:rPr>
        <w:t>लूका २१:१२–१९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 र उहाँका चेलाहरू यरूशलेमको मन्दिरमा छन्। ठूलो भीडले येशूका शिक्षाहरू सुनिरहेको छ। अन्तिम कथामा, येशूले आफ्ना अनुयायीहरूलाई मन्दिरलाई के हुनेछ र समयको अन्त नजिकै छ भनेर थाहा पाउन तिनीहरूले कुन संकेतहरू खोज्नु पर्नेछ भनेर भन्नुभयो। अब, येशूले आफ्ना चेलाहरूलाई इस्राएलका शत्रुहरूले मन्दिर नष्ट गर्नुअघि भविष्यमा उनीहरूले सामना गर्ने सतावटको बारेमा चेतावनी दिनुहुन्छ।</w:t>
      </w:r>
    </w:p>
    <w:p>
      <w:pPr/>
      <w:r>
        <w:rPr>
          <w:lang w:val="ne_NP" w:bidi="ne_NP"/>
        </w:rPr>
      </w:r>
      <w:r>
        <w:rPr>
          <w:lang w:val="ne_NP" w:bidi="ne_NP"/>
        </w:rPr>
        <w:t>जब येशूले "तर यी सबै हुनुभन्दा अघि" भन्नुहुन्छ, येशूले आफ्ना चेलाहरूलाई यरूशलेमको विनाश हुनुभन्दा अघि भविष्यमा के हुनेछ भनेर बताइरहनुभएको छ। येशू भन्नुहुन्छ कि शत्रुहरूले चेलाहरूमाथि हात हाल्नेछन्, वा तिनीहरूलाई समात्नेछन् र पक्राउ गर्नेछन्। चेलाहरूले येशूलाई पछ्याउने भएकोले मानिसहरूले सताउनेछन् वा क्रूर व्यवहार गर्नेछन् र दण्ड दिनेछन्। येशूले आफ्ना चेलाहरूलाई चेतावनी दिनुहुन्छ कि तिनीहरूमध्ये केही चेलाहरूलाई परीक्षणका लागि सभाघरहरूमा लैजानेछन्। सभाघरलाई सामान्यतया यहूदी आराधना गर्ने ठाउँलाई बुझाइन्छ, तर तिनीहरू ती ठाउँहरू पनि थिए जहाँ यहूदी नेताहरूले कसैले परमेश्वरको व्यवस्था भङ्ग गरे भने अनुशासनकारी कारवाही गर्ने वा नगर्ने निर्णय गर्थे। येशूले संकेत गर्नुहुन्छ कि सभाघरका नेताहरू चेलाहरूप्रति शत्रुतापूर्ण हुनेछन् र तिनीहरूमाथि गलत काम गरेको आरोप लगाउनेछन् ताकि तिनीहरूलाई जेलमा हालिनेछ। जेल भन्नाले त्यस्तो ठाउँलाई बुझाउँछ जहाँ चेलाहरूलाई बाहिर जान नपाउने गरी थुनेर निगरानीमा राखिनेछ।</w:t>
      </w:r>
    </w:p>
    <w:p>
      <w:pPr/>
      <w:r>
        <w:rPr>
          <w:lang w:val="ne_NP" w:bidi="ne_NP"/>
        </w:rPr>
      </w:r>
      <w:r>
        <w:rPr>
          <w:lang w:val="ne_NP" w:bidi="ne_NP"/>
        </w:rPr>
        <w:t>रोक्नुहोस् र आफ्नो टोलीलाई सभाघर र रोमी जेलको तस्वीर देखाउनुहोस्।</w:t>
      </w:r>
    </w:p>
    <w:p>
      <w:pPr/>
      <w:r>
        <w:rPr>
          <w:lang w:val="ne_NP" w:bidi="ne_NP"/>
        </w:rPr>
      </w:r>
      <w:r>
        <w:rPr>
          <w:lang w:val="ne_NP" w:bidi="ne_NP"/>
        </w:rPr>
        <w:t>येशू भन्नुहुन्छ कि आरोप-प्रत्यारोपकर्ताहरूले उहाँका केही अनुयायीहरूलाई परीक्षण र न्यायका लागि राजाहरू र शासकहरूकहाँ लैजानेछन्। राजा भनेको कुनै ठाउँको वा भूमिको सर्वोच्च शासक हुने व्यक्ति हो। सामान्यतया शासकलाई एउटा ठूलो शासकले नियुक्त गर्थे र राजा भन्दा कम महत्त्वपूर्ण मानिन्थ्यो। दुवै प्रकारका अधिकारीहरूसँग चेलाहरूलाई दण्ड दिने वा नदिने निर्णय गर्ने शक्ति थियो। येशू भन्नुहुन्छ कि मानिसहरूले चेलाहरूलाई येशूको नामको खातिर वा तिनीहरूले येशूलाई पछ्याउने र आज्ञा पालन गरेकाले सताउनेछन्। तर येशू आफ्ना चेलाहरूले यस प्रकारको सतावटलाई राजाहरू र नेताहरूका सामु उहाँको बारेमा साक्षी वा गवाही दिने अवसरको रूपमा हेरून् भन्ने चाहनुहुन्छ।</w:t>
      </w:r>
    </w:p>
    <w:p>
      <w:pPr/>
      <w:r>
        <w:rPr>
          <w:lang w:val="ne_NP" w:bidi="ne_NP"/>
        </w:rPr>
      </w:r>
      <w:r>
        <w:rPr>
          <w:lang w:val="ne_NP" w:bidi="ne_NP"/>
        </w:rPr>
        <w:t>आफ्नो रक्षा गर्न के भन्ने हो भन्ने बारेमा चिन्ता नगर्ने कुरामा चेलाहरूले आफ्नो मन बनाउनुपर्छ, वा दृढ सङ्कल्प गर्नुपर्छ भनी येशू भन्नुहुन्छ। येशूले तिनीहरूले शारीरिक रूपमा आफ्नो रक्षा गर्नेछन् भन्ने संकेत गरिरहनुभएको होइन। बरु, उहाँ आफ्ना चेलाहरूले आफूहरू दोषी छैनन् भनेर देखाउन के भन्ने होला भनेर चिन्ता गरेको चाहनुहुन्न। चेलाहरूले चिन्ता गर्नुपर्ने छैन किनभने शासकहरूले तिनीहरूलाई अदालतमा उभ्याउँदा येशूले व्यक्तिगत रूपमा तिनीहरूलाई बोल्न बुद्धिमानी शब्दहरू दिनुहुनेछ। येशूले जोड दिनुहुन्छ कि उहाँले तिनीहरूलाई यस्तो बुद्धिमानी शब्दहरू दिनुहुनेछ कि तिनीहरूका शत्रुहरू वा शत्रुहरूले उनीहरूले बोलेको कुराको खण्डन गर्ने वा खण्डन गर्ने थाहा नपाउने छन्। तिनीहरूका शत्रुहरूले तिनीहरूलाई सफलतापूर्वक विरोध गर्न सक्नेछैनन्। तपाईंले सम्झनुभएझैँ, येशूका विरोधीहरू उहाँका बुद्धिमानी जवाफहरूद्वारा प्रायः चुप पारिन्थे किनभने तिनीहरूले उहाँको खण्डन गर्न सक्दैनथे।</w:t>
      </w:r>
    </w:p>
    <w:p>
      <w:pPr/>
      <w:r>
        <w:rPr>
          <w:lang w:val="ne_NP" w:bidi="ne_NP"/>
        </w:rPr>
      </w:r>
      <w:r>
        <w:rPr>
          <w:lang w:val="ne_NP" w:bidi="ne_NP"/>
        </w:rPr>
        <w:t>रोक्नुहोस् र आफ्नो टोलीसँग छलफल गर्नुहोस्: तपाईंको समुदायले तपाईंको संस्कृतिमा आपराधिक कार्यहरूको कहाँ र कसरी न्याय गर्छ? कसैले आफ्नो निर्दोषता कसरी प्रमाणित गर्न सक्छ?</w:t>
      </w:r>
    </w:p>
    <w:p>
      <w:pPr/>
      <w:r>
        <w:rPr>
          <w:lang w:val="ne_NP" w:bidi="ne_NP"/>
        </w:rPr>
      </w:r>
      <w:r>
        <w:rPr>
          <w:lang w:val="ne_NP" w:bidi="ne_NP"/>
        </w:rPr>
        <w:t>शत्रुहरूले येशूका चेलाहरूलाई आरोप लगाउने मात्र होइन, तर येशू भन्नुहुन्छ कि चेलाहरूका परिवारका सदस्यहरू र साथीहरूले पनि तिनीहरूलाई धोका दिनेछन्। येशूले भन्नुभएको अर्थ यो हो कि तिनीहरूका परिवारहरूले चेलाहरूलाई तिनीहरूका शत्रुहरू जस्तै सभाघरका नेताहरूलाई सुम्पिनेछन्। यो विशेष गरी दुःखदायी थियो किनभने यी तिनै मानिसहरू थिए जसलाई चेलाहरूले प्रेम गर्थे। चेलाहरूका परिवारले तिनीहरूलाई धोका दिएपछि, सरकारी अधिकारीहरूले केही चेलाहरूलाई मृत्युदण्ड दिनेथे।</w:t>
      </w:r>
    </w:p>
    <w:p>
      <w:pPr/>
      <w:r>
        <w:rPr>
          <w:lang w:val="ne_NP" w:bidi="ne_NP"/>
        </w:rPr>
      </w:r>
      <w:r>
        <w:rPr>
          <w:lang w:val="ne_NP" w:bidi="ne_NP"/>
        </w:rPr>
        <w:t>येशू भन्नुहुन्छ कि येशूमा विश्वास नगर्ने र उहाँलाई पछ्याउने सबैले सबै प्रकारका मानिसहरूले उहाँका चेलाहरूलाई घृणा गर्नेछन्। चेलाहरूले येशूलाई पछ्याउने र आज्ञा पालन गर्ने भएकोले तिनीहरूलाई घृणा गरिनेछ।</w:t>
      </w:r>
    </w:p>
    <w:p>
      <w:pPr/>
      <w:r>
        <w:rPr>
          <w:lang w:val="ne_NP" w:bidi="ne_NP"/>
        </w:rPr>
      </w:r>
      <w:r>
        <w:rPr>
          <w:lang w:val="ne_NP" w:bidi="ne_NP"/>
        </w:rPr>
        <w:t>रोक्नुहोस् र आफ्नो टोलीसँग छलफल गर्नुहोस्: तपाईंको संस्कृतिमा मानिसहरूले कसरी घृणा व्यक्त गर्छन्? कुन कारणहरूले गर्दा मानिसहरू अन्य मानिसहरूलाई घृणा गर्छन्?</w:t>
      </w:r>
    </w:p>
    <w:p>
      <w:pPr/>
      <w:r>
        <w:rPr>
          <w:lang w:val="ne_NP" w:bidi="ne_NP"/>
        </w:rPr>
      </w:r>
      <w:r>
        <w:rPr>
          <w:lang w:val="ne_NP" w:bidi="ne_NP"/>
        </w:rPr>
        <w:t>तर येशूले आफ्ना अनुयायीहरूलाई प्रोत्साहन गर्नुहुन्छ। उहाँ भन्नुहुन्छ कि मानिसहरूले तिनीहरूमध्ये कसैलाई सताउनेछन् र मार्नेछन् तापनि चेलाहरूले कुनै स्थायी क्षति भोग्नेछैनन्। येशूले एउटा उखान प्रयोग गर्नुहुन्छ, "तिमीहरूको टाउकोको एउटै रौं पनि नाश हुनेछैन।" यसको अर्थ चेलाहरूका शत्रुहरूले तिनीहरूलाई शारीरिक रूपमा हानि गर्नेछैनन् भन्ने होइन, किनभने येशूले भर्खरै तिनीहरूमध्ये केही मर्नेछन् भनेर भन्नुभएको थियो। तर येशूले भन्न खोज्नुभएको यो हो कि चेलाहरूका शत्रुहरूले तिनीहरूलाई स्थायी रूपमा हानि गर्न सक्नेछैनन्। येशू भन्नुहुन्छ कि यदि चेलाहरू दृढ रहन्छन् र स्थिर रहन्छन् वा येशूप्रति वफादार रहन्छन् भने, तिनीहरूले परमेश्वरसँग अनन्त जीवन प्राप्त गर्नेछन्। सहनशीलता भन्नाले दुःख र कठिनाइहरूका बीचमा दृढता, वा निरन्तर अगाडि बढिरहनुलाई बुझाउँछ। येशू चाहनुहुन्छ कि उहाँका चेलाहरूले उहाँको आज्ञा पालन गर्दा सतावट र कष्ट भोग्नु परेतापनि उहाँप्रति विश्वासी रहुन् किनभने तिनीहरूलाई थाहा छ कि तिनीहरूको इनाम परमेश्वरसँग सधैँभरि जीवन बिताउनु हो।</w:t>
      </w:r>
    </w:p>
    <w:p>
      <w:pPr/>
      <w:r>
        <w:rPr>
          <w:lang w:val="ne_NP" w:bidi="ne_NP"/>
        </w:rPr>
      </w:r>
      <w:r>
        <w:rPr>
          <w:lang w:val="ne_NP" w:bidi="ne_NP"/>
        </w:rPr>
        <w:t>अर्को कथामा, येशूले आफ्ना चेलाहरूलाई यरूशलेमको आउने विनाशको बारेमा चेतावनी दिन जारी राख्नुहुन्छ र भविष्यमा येशू पृथ्वीमा फर्किनुअघि तिनीहरूलाई संकेतहरू दिनुहुन्छ।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आफ्ना चेलाहरूलाई मन्दिर नजिकै सिकाउँदै हुनुहुन्छ। येशूले तिनीहरूलाई मन्दिर विनाश हुनुअघि भविष्यमा हुने घटनाहरूको बारेमा बताइरहनुभएको छ। येशूले आफ्ना चेलाहरूले सामना गर्नेछन् भनेर वर्णन गर्नुहुन्छ।</w:t>
      </w:r>
    </w:p>
    <w:p>
      <w:pPr/>
      <w:r>
        <w:rPr>
          <w:lang w:val="ne_NP" w:bidi="ne_NP"/>
        </w:rPr>
      </w:r>
      <w:r>
        <w:rPr>
          <w:b/>
          <w:lang w:val="ne_NP" w:bidi="ne_NP"/>
        </w:rPr>
        <w:t>दोस्रो दृश्य:</w:t>
      </w:r>
      <w:r>
        <w:rPr>
          <w:lang w:val="ne_NP" w:bidi="ne_NP"/>
        </w:rPr>
        <w:t xml:space="preserve"> येशूले आफ्ना चेलाहरूलाई भन्नुहुन्छ कि साथीहरू र आफन्तहरूले पनि तिनीहरूलाई धोका दिनेछन्। येशू भन्नुहुन्छ कि तिनीहरूमध्ये केही मारिनेछन् तर तिनीहरूलाई दृढ रहन प्रोत्साहन दिनुभयो।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शासकहरू (राजाहरू र राज्यपालहरू)</w:t>
      </w:r>
    </w:p>
    <w:p>
      <w:pPr>
        <w:pStyle w:val="ListBullet"/>
        <w:spacing w:line="240" w:lineRule="auto"/>
        <w:ind w:left="720"/>
      </w:pPr>
      <w:r>
        <w:rPr>
          <w:lang w:val="ne_NP" w:bidi="ne_NP"/>
        </w:rPr>
      </w:r>
      <w:r>
        <w:rPr>
          <w:lang w:val="ne_NP" w:bidi="ne_NP"/>
        </w:rPr>
        <w:t>सभाघरका नेताहरू</w:t>
      </w:r>
    </w:p>
    <w:p>
      <w:pPr>
        <w:pStyle w:val="ListBullet"/>
        <w:spacing w:line="240" w:lineRule="auto"/>
        <w:ind w:left="720"/>
      </w:pPr>
      <w:r>
        <w:rPr>
          <w:lang w:val="ne_NP" w:bidi="ne_NP"/>
        </w:rPr>
      </w:r>
      <w:r>
        <w:rPr>
          <w:lang w:val="ne_NP" w:bidi="ne_NP"/>
        </w:rPr>
        <w:t>आफन्तहरू</w:t>
      </w:r>
    </w:p>
    <w:p>
      <w:pPr>
        <w:pStyle w:val="ListBullet"/>
        <w:spacing w:line="240" w:lineRule="auto"/>
        <w:ind w:left="720"/>
      </w:pPr>
      <w:r>
        <w:rPr>
          <w:lang w:val="ne_NP" w:bidi="ne_NP"/>
        </w:rPr>
      </w:r>
      <w:r>
        <w:rPr>
          <w:lang w:val="ne_NP" w:bidi="ne_NP"/>
        </w:rPr>
        <w:t>साथीहरू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 अझै यरूशलेमका आफ्ना चेलाहरूसँग मन्दिर नजिकै हुनुहुन्छ। ठूलो भीडले उहाँका शिक्षाहरू सुन्दै आएको थियो, त्यसैले येशूले आफ्ना चेलाहरूलाई के भन्नुभएको थियो भन्ने कुरा अन्य मानिसहरूले सुनेको हुन सक्छ।</w:t>
      </w:r>
    </w:p>
    <w:p>
      <w:pPr/>
      <w:r>
        <w:rPr>
          <w:lang w:val="ne_NP" w:bidi="ne_NP"/>
        </w:rPr>
      </w:r>
      <w:r>
        <w:rPr>
          <w:lang w:val="ne_NP" w:bidi="ne_NP"/>
        </w:rPr>
        <w:t>यो सम्झनु महत्त्वपूर्ण छ कि येशूले आफ्ना चेलाहरूलाई मन्दिर विनाश हुनुअघि हुने संकेतहरूको बारेमा जवाफ दिइरहनुभएको छ।</w:t>
      </w:r>
    </w:p>
    <w:p>
      <w:pPr/>
      <w:r>
        <w:rPr>
          <w:lang w:val="ne_NP" w:bidi="ne_NP"/>
        </w:rPr>
      </w:r>
      <w:r>
        <w:rPr>
          <w:lang w:val="ne_NP" w:bidi="ne_NP"/>
        </w:rPr>
        <w:t>यो सम्झनु महत्त्वपूर्ण छ कि सभाघरहरू र राजाहरू र शासकहरूको उल्लेख गरेर येशूले मानिसहरूले चेलाहरूलाई यहूदी र गैर-यहूदी दुवै अधिकारीहरूका अगाडि सताउनका लागि ल्याउनेछन् भनेर संकेत गरिरहनुभएको छ।</w:t>
      </w:r>
    </w:p>
    <w:p>
      <w:pPr/>
      <w:r>
        <w:rPr>
          <w:lang w:val="ne_NP" w:bidi="ne_NP"/>
        </w:rPr>
      </w:r>
      <w:r>
        <w:rPr>
          <w:lang w:val="ne_NP" w:bidi="ne_NP"/>
        </w:rPr>
        <w:t xml:space="preserve">यो सम्झनु महत्त्वपूर्ण छ कि जब अधिकारीहरूले चेलाहरूलाई अदालतमा उभ्याउनेछन्, तब येशू स्वयम्‌ले नै उनीहरूलाई शब्द र बुद्धि दिनुहुनेछ भन्ने तथ्यमा उहाँले जोड दिइरहनुभएको छ। येशूले "किनभने </w:t>
      </w:r>
      <w:r>
        <w:rPr>
          <w:b/>
          <w:lang w:val="ne_NP" w:bidi="ne_NP"/>
        </w:rPr>
        <w:t>म</w:t>
      </w:r>
      <w:r>
        <w:rPr>
          <w:lang w:val="ne_NP" w:bidi="ne_NP"/>
        </w:rPr>
        <w:t xml:space="preserve"> तिमीहरूलाई शब्दहरू र बुद्धि दिनेछु ..." भन्नुहुँदा "म" शब्दमा जोड दिने एउटा शब्द वा शब्दहरूको समूह प्रयोग गर्न सक्नुहुन्छ।</w:t>
      </w:r>
    </w:p>
    <w:p>
      <w:pPr/>
      <w:r>
        <w:rPr>
          <w:lang w:val="ne_NP" w:bidi="ne_NP"/>
        </w:rPr>
      </w:r>
      <w:r>
        <w:rPr>
          <w:lang w:val="ne_NP" w:bidi="ne_NP"/>
        </w:rPr>
        <w:t>यो सम्झनु महत्त्वपूर्ण छ कि येशूले तिनीहरूको टाउकोको एउटा कपाल पनि नष्ट हुनेछैन भन्नुहुँदा एउटा आलङ्कारिक अभिव्यक्तिको प्रयोग गरिरहनुभएको छ। येशूले भन्दै हुनुहुन्छ कि चेलाहरूले कुनै स्थायी हानि भोग्नेछैनन् किनभने तिनीहरू शारीरिक रूपमा मरे तापनि तिनीहरूको परमेश्वरसँग अनन्त जीवन 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शासकहरू (राजाहरू र राज्यपालहरू)</w:t>
      </w:r>
    </w:p>
    <w:p>
      <w:pPr>
        <w:pStyle w:val="ListBullet"/>
        <w:spacing w:line="240" w:lineRule="auto"/>
        <w:ind w:left="720"/>
      </w:pPr>
      <w:r>
        <w:rPr>
          <w:lang w:val="ne_NP" w:bidi="ne_NP"/>
        </w:rPr>
      </w:r>
      <w:r>
        <w:rPr>
          <w:lang w:val="ne_NP" w:bidi="ne_NP"/>
        </w:rPr>
        <w:t>सभाघरका नेताहरू</w:t>
      </w:r>
    </w:p>
    <w:p>
      <w:pPr>
        <w:pStyle w:val="ListBullet"/>
        <w:spacing w:line="240" w:lineRule="auto"/>
        <w:ind w:left="720"/>
      </w:pPr>
      <w:r>
        <w:rPr>
          <w:lang w:val="ne_NP" w:bidi="ne_NP"/>
        </w:rPr>
      </w:r>
      <w:r>
        <w:rPr>
          <w:lang w:val="ne_NP" w:bidi="ne_NP"/>
        </w:rPr>
        <w:t>आफन्तहरू</w:t>
      </w:r>
    </w:p>
    <w:p>
      <w:pPr>
        <w:pStyle w:val="ListBullet"/>
        <w:spacing w:line="240" w:lineRule="auto"/>
        <w:ind w:left="720"/>
      </w:pPr>
      <w:r>
        <w:rPr>
          <w:lang w:val="ne_NP" w:bidi="ne_NP"/>
        </w:rPr>
      </w:r>
      <w:r>
        <w:rPr>
          <w:lang w:val="ne_NP" w:bidi="ne_NP"/>
        </w:rPr>
        <w:t>साथीहरू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येशूले आफ्ना चेलाहरूलाई भविष्यका घटनाहरूको बारेमा बताइरहनुभएको बेला टोलीले ती घटनाहरूको अभिनय गर्ने कुरा सुनिश्चित गर्नुहोस्।</w:t>
      </w:r>
    </w:p>
    <w:p>
      <w:pPr/>
      <w:r>
        <w:rPr>
          <w:lang w:val="ne_NP" w:bidi="ne_NP"/>
        </w:rPr>
      </w:r>
      <w:r>
        <w:rPr>
          <w:lang w:val="ne_NP" w:bidi="ne_NP"/>
        </w:rPr>
        <w:t>टोलीले चेलाहरूले आफ्नो परीक्षणको क्षणमा येशूबाट बुद्धि र शब्दहरू पाएको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मानिसहरूले चेलाहरूलाई सताउने, पक्राउ गर्ने र शासकहरू र राजाहरूकहाँ लैजाने अभिनय गर्नुहोस्; तिनीहरूले येशूलाई पछ्याउने भएकोले यो हुनेछ। चेलाहरूले यी शासकहरूलाई येशूको बारेमा गवाही दिइरहेका छन्। येशूले आफ्ना चेलाहरूलाई के भन्ने भन्ने बारेमा चिन्ता नगर्न भन्नुहुन्छ किनभने येशू स्वयम् तिनीहरूलाई शब्द र बुद्धि दिनुहुनेछ। विरोधीहरूले कसैले पनि चेलाहरूको खण्डन गर्न सक्दैनन्।</w:t>
      </w:r>
    </w:p>
    <w:p>
      <w:pPr/>
      <w:r>
        <w:rPr>
          <w:lang w:val="ne_NP" w:bidi="ne_NP"/>
        </w:rPr>
      </w:r>
      <w:r>
        <w:rPr>
          <w:lang w:val="ne_NP" w:bidi="ne_NP"/>
        </w:rPr>
        <w:t>अभिनय रोक्नुहोस्: शासकहरूको भूमिका खेल्ने कलाकारलाई सोध्नुहोस्, "तपाईंलाई कस्तो महसुस भइरहेको छ?" तपाईंले यस्ता कुराहरू सुन्न सक्नुहुन्छ, "अचम्ममा परेका, यी मानिसहरू शिक्षित छैनन्, तिनीहरूले यी जवाफहरू कहाँबाट पाए?" "उग्रवाद, के यो सम्भव छ कि तिनीहरूलाई आरोप लगाउने व्यक्तिले कसैले पनि र "जिज्ञासु। तिनीहरूले भनाइका कुराहरू धेरै रोचक छन्। म थप जान्न चाहन्छु।" चेलाहरूको भूमिका खेल्ने कलाकारलाई सोध्नुहोस्, "तपाईंलाई कस्तो महसुस भइरहेको छ?" तपाईंले यस्ता कुराहरू सुन्न सक्नुहुन्छ, "सान्त्वना पाएको छु। यो येशूले भन्नुभएको जस्तै हो। के भन्न सक्ने कुरा मलाई ठ्याक्कै थाहा छ," "अचम्ममा परेको छु। यो शासकसँग येशूको बारेमा मसँग बाँड्ने मौका हुनेछ भनेर मैले कहिल्यै सोचेको थिइनँ," र "बलियो भएको छु।" मलाई थाहा छ कि मलाई डर लागेको छ तापनि येशू मसँग हुनुहुन्छ।" नाटक फेरि सुरु गर्नुहोस्।</w:t>
      </w:r>
    </w:p>
    <w:p>
      <w:pPr/>
      <w:r>
        <w:rPr>
          <w:lang w:val="ne_NP" w:bidi="ne_NP"/>
        </w:rPr>
      </w:r>
      <w:r>
        <w:rPr>
          <w:lang w:val="ne_NP" w:bidi="ne_NP"/>
        </w:rPr>
        <w:t>चेलाहरूलाई तिनीहरूको परिवार र साथीहरूले धोका दिएको अभिनय गर्नुहोस्। तिनीहरूमध्ये केहीलाई मृत्युदण्ड दिइनेछ। येशूलाई पछ्याउने भएकोले मानिसहरूले चेलाहरूलाई घृणा गर्नेछन्। येशूले तिनीहरूलाई भन्नुहुन्छ कि तिनीहरूलाई स्थायी रूपमा चोट पुर्याउने छैन। येशूले प्रतिज्ञा गर्नुहुन्छ कि चेलाहरू दृढ रहन्छन् भने तिनीहरूले अनन्त जीवन पाउनेछन्।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"आशावादी, येशूले भन्नुहुन्छ कि हामीलाई कुनै स्थायी हानि हुनेछैन।" "तिनीहरूले मलाई मारे तापनि मलाई थाहा छ कि म परमेश्वरसँग हुनेछु," "दुःखद कुरा, मेरो परिवारले मलाई धोका देलान् भनेर मैले कहिल्यै सोचेको थिइनँ," र "दृढ छु।" म परमेश्वरसँग सदाको लागि रहन चाहन्छु। म अडिग रहन आफ्नो सक्दो प्रयास गर्नेछु।"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मन्दिर नजिकै आफ्ना चेलाहरूसँग कुरा गरिरहनुभएको छ। उहाँले तिनीहरूलाई चेतावनी दिनुहुन्छ कि भविष्यमा मानिसहरूले तिनीहरूलाई </w:t>
      </w:r>
      <w:r>
        <w:rPr>
          <w:b/>
          <w:lang w:val="ne_NP" w:bidi="ne_NP"/>
        </w:rPr>
        <w:t>सताउनेछन्</w:t>
      </w:r>
      <w:r>
        <w:rPr>
          <w:lang w:val="ne_NP" w:bidi="ne_NP"/>
        </w:rPr>
        <w:t xml:space="preserve">। सताउनुको अर्थ अरूले परमेश्वरका मानिसहरूलाई चोट पुर्याउनेछन् वा तिनीहरूलाई कष्ट पुर्याउनेछन्। तपाईंले पहिले गरेझैं सताउनुलाई सोही रूपमा अनुवाद गर्ने कुरा निश्चित गर्नुहोस्। </w:t>
      </w:r>
      <w:r>
        <w:rPr>
          <w:lang w:val="ne_NP" w:bidi="ne_NP"/>
        </w:rPr>
        <w:t>सताउनु</w:t>
      </w:r>
      <w:r>
        <w:rPr>
          <w:lang w:val="ne_NP" w:bidi="ne_NP"/>
        </w:rPr>
        <w:t xml:space="preserve"> मुख्य शब्दावलीमा छ।</w:t>
      </w:r>
    </w:p>
    <w:p>
      <w:pPr/>
      <w:r>
        <w:rPr>
          <w:lang w:val="ne_NP" w:bidi="ne_NP"/>
        </w:rPr>
      </w:r>
      <w:r>
        <w:rPr>
          <w:lang w:val="ne_NP" w:bidi="ne_NP"/>
        </w:rPr>
        <w:t xml:space="preserve">येशू भन्नुहुन्छ कि मानिसहरूले उहाँका केही चेलाहरूलाई मुद्दा चलाउनका लागि </w:t>
      </w:r>
      <w:r>
        <w:rPr>
          <w:b/>
          <w:lang w:val="ne_NP" w:bidi="ne_NP"/>
        </w:rPr>
        <w:t>सभाघर</w:t>
      </w:r>
      <w:r>
        <w:rPr>
          <w:lang w:val="ne_NP" w:bidi="ne_NP"/>
        </w:rPr>
        <w:t xml:space="preserve">हरूमा लैजानेछन्। सभाघर भनेको यहूदी आराधना गर्ने ठाउँ हो। तर तिनीहरू ती ठाउँहरू पनि थिए जहाँ यहूदी नेताहरूले सामुदायिक समस्या वा विवादहरूको न्याय गर्थे। तपाईंले अघिल्लो खण्डहरूमा गरेजस्तै सभाघरलाई अनुवाद गर्ने कुरा निश्चित गर्नुहोस्। </w:t>
      </w:r>
      <w:r>
        <w:rPr>
          <w:lang w:val="ne_NP" w:bidi="ne_NP"/>
        </w:rPr>
        <w:t>सभाघर</w:t>
      </w:r>
      <w:r>
        <w:rPr>
          <w:lang w:val="ne_NP" w:bidi="ne_NP"/>
        </w:rPr>
        <w:t xml:space="preserve"> मुख्य शब्दावलीमा छ।</w:t>
      </w:r>
    </w:p>
    <w:p>
      <w:pPr/>
      <w:r>
        <w:rPr>
          <w:lang w:val="ne_NP" w:bidi="ne_NP"/>
        </w:rPr>
      </w:r>
      <w:r>
        <w:rPr>
          <w:lang w:val="ne_NP" w:bidi="ne_NP"/>
        </w:rPr>
        <w:t xml:space="preserve">येशू भन्नुहुन्छ कि उहाँका चेलाहरूले उनीहरूमाथि मुद्दा चलाइँदा कसरी आफ्नो रक्षा गर्ने भन्ने बारेमा चिन्ता गर्नुपर्ने छैन किनभने उहाँले उनीहरूलाई </w:t>
      </w:r>
      <w:r>
        <w:rPr>
          <w:b/>
          <w:lang w:val="ne_NP" w:bidi="ne_NP"/>
        </w:rPr>
        <w:t>बुद्धिका</w:t>
      </w:r>
      <w:r>
        <w:rPr>
          <w:lang w:val="ne_NP" w:bidi="ne_NP"/>
        </w:rPr>
        <w:t xml:space="preserve"> शब्दहरू दिनुहुनेछ। बुद्धि परमेश्वरबाट आउँछ र यसले सत्य र असल कुराहरूलाई बुझाउँछ। तपाईंले पहिले गरेजस्तै बुद्धिलाई अनुवाद गर्ने कुरा निश्चित गर्नुहोस्। </w:t>
      </w:r>
      <w:r>
        <w:rPr>
          <w:lang w:val="ne_NP" w:bidi="ne_NP"/>
        </w:rPr>
        <w:t>बुद्धि</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21:20–28</w:t>
      </w:r>
      <w:r>
        <w:rPr>
          <w:lang w:val="ne_NP" w:bidi="ne_NP"/>
        </w:rPr>
      </w:r>
    </w:p>
    <w:p>
      <w:pPr>
        <w:pStyle w:val="Heading3"/>
      </w:pPr>
      <w:r>
        <w:rPr>
          <w:lang w:val="ne_NP" w:bidi="ne_NP"/>
        </w:rPr>
        <w:t>Step 1</w:t>
      </w:r>
    </w:p>
    <w:p>
      <w:pPr/>
      <w:r>
        <w:rPr>
          <w:lang w:val="ne_NP" w:bidi="ne_NP"/>
        </w:rPr>
      </w:r>
      <w:r>
        <w:rPr>
          <w:lang w:val="ne_NP" w:bidi="ne_NP"/>
        </w:rPr>
        <w:t>लूका २१:२०–२८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चेलाहरूले मन्दिरको सुन्दरताको बारेमा टिप्पणी गरेपछि येशूले तिनीहरूलाई भविष्यका घटनाहरूको बारेमा बताउँदै आउनुभएको छ। येशूले मन्दिर नष्ट हुनेछ भन्नुभएको मात्र होइन, तर उहाँले चेलाहरूलाई उनीहरूले सामना गर्नेहरूको लागि पनि तयार पार्नुभयो। अब येशूले भविष्यमा यरूशलेमको विनाश र येशू पृथ्वीमा फर्किनुअघि उहाँका अनुयायीहरूले देख्न सक्ने चिन्हहरूका बारेमा कुरा गरिरहनुभएको छ।</w:t>
      </w:r>
    </w:p>
    <w:p>
      <w:pPr/>
      <w:r>
        <w:rPr>
          <w:lang w:val="ne_NP" w:bidi="ne_NP"/>
        </w:rPr>
      </w:r>
      <w:r>
        <w:rPr>
          <w:lang w:val="ne_NP" w:bidi="ne_NP"/>
        </w:rPr>
        <w:t>तपाईंलाई सम्झना छ, येशू आफ्ना चेलाहरूसँग कुरा गरिरहनुभएको छ। पहिले, चेलाहरूले येशूलाई मन्दिरको विनाश कहिले हुनेछ भनेर थाहा पाउन चिन्ह मागेका थिए। येशूले तिनीहरूलाई भन्नुहुन्छ कि इस्राएलका शत्रुहरूले मन्दिरलाई मात्र होइन, सम्पूर्ण यरूशलेमलाई नष्ट गर्नेछन्! जब तिनीहरूले यरूशलेमको वरिपरि आक्रमण गर्न सेनाहरू जम्मा भएको देख्नेछन्, तब तिनीहरूले यरूशलेमको पूर्ण विनाश नजिकै छ भनेर थाहा पाउनेछन्। येशूले आफ्ना चेलाहरूलाई चेतावनी दिनुहुन्छ कि यदि तिनीहरू यहूदियामा बस्छन् भने, तिनीहरू भागेर पहाडहरूमा लुक्नुपर्छ। यहूदियाले परमेश्वरले अब्राहामलाई प्रतिज्ञा गर्नुभएको भूमिको एउटा क्षेत्रलाई बुझाउँछ। धेरै यहूदीहरू यहूदियामा बसोबास गर्थे र यरूशलेम भएको ठाउँमा नै थियो। येशूले सायद मृत समुद्रको वरिपरि भएका यहूदियाको दक्षिणका पहाडहरूलाई उल्लेख गरिरहनुभएको थियो। येशूको समयमा, यहूदिया रोमीहरूको शासनमा थियो, तर यहूदीहरूसँग अझै आफ्ना मानिसहरूका लागि कानुनहरू लागू गर्ने अधिकार थियो।</w:t>
      </w:r>
    </w:p>
    <w:p>
      <w:pPr/>
      <w:r>
        <w:rPr>
          <w:lang w:val="ne_NP" w:bidi="ne_NP"/>
        </w:rPr>
      </w:r>
      <w:r>
        <w:rPr>
          <w:lang w:val="ne_NP" w:bidi="ne_NP"/>
        </w:rPr>
        <w:t>रोक्नुहोस् र आफ्नो टोलीलाई इस्राएलको देशमा रहेको यहूदिया क्षेत्रको नक्सा देखाउनुहोस्। यरूशलेम र मृत समुद्रको वरिपरिका पहाडहरूलाई हाइलाइट गर्नुहोस्।</w:t>
      </w:r>
    </w:p>
    <w:p>
      <w:pPr/>
      <w:r>
        <w:rPr>
          <w:lang w:val="ne_NP" w:bidi="ne_NP"/>
        </w:rPr>
      </w:r>
      <w:r>
        <w:rPr>
          <w:lang w:val="ne_NP" w:bidi="ne_NP"/>
        </w:rPr>
        <w:t>युद्धको समयमा, यहूदीहरूले सामान्यतया यरूशलेममा अझ सुरक्षित महसुस गर्थे किनभने शहरलाई ठूला पर्खालहरूले घेरिएको थियो। तर येशूले आफ्ना अनुयायीहरूलाई शहरबाट भाग्न र ग्रामीण क्षेत्रमा बसोबास गर्नेहरूलाई शहरमा प्रवेश नगर्न आज्ञा गर्नुहुन्छ। येशूले यो भन्नुहुन्छ किनभने उहाँलाई थाहा छ कि इस्राएलका शत्रुहरूले यरूशलेमलाई पूर्ण रूपमा नष्ट गर्नेथिए र भित्र छोडेका मानिसहरूलाई मार्नेथिए। जब येशूले "यो लेखिएको छ," भन्नुहुन्छ, उहाँले यहूदी धर्मशास्त्रलाई उल्लेख गरिरहनुभएको छ। धेरै अगमवक्ताहरू वा परमेश्वरका सन्देशवाहकहरूले परमेश्वरले आफ्ना मानिसहरूलाई उहाँको विरुद्धमा तिनीहरूको अनाज्ञाकारिता र विद्रोहको कारण दण्ड दिनुहुने समयको बारेमा बताए। अगमवक्ताहरूले यस समयलाई "बदला वा दण्डको समय" भनेर भन्छन्। येशूले व्याख्या गर्नुहुन्छ कि तिनीहरूले यरूशलेमको हुन लागेको विनाशको बारेमा कुरा गरिरहेका थिए। विशेष रूपमा, परमेश्वरले आफ्ना मानिसहरूलाई येशूलाई प्रतिज्ञा गरिएको मुक्तिदाताको रूपमा स्वीकार नगरेको कारणले दण्ड दिनुहुन्थ्यो। यरूशलेमको विनाशले धर्मशास्त्रमा लेखिएका सबै कुरा पूरा गर्नेछ वा गराउनेछ।</w:t>
      </w:r>
    </w:p>
    <w:p>
      <w:pPr/>
      <w:r>
        <w:rPr>
          <w:lang w:val="ne_NP" w:bidi="ne_NP"/>
        </w:rPr>
      </w:r>
      <w:r>
        <w:rPr>
          <w:lang w:val="ne_NP" w:bidi="ne_NP"/>
        </w:rPr>
        <w:t>रोक्नुहोस् र तपाईंको संस्कृतिमा युद्धले मानिसहरूलाई कसरी प्रभाव पारेको छ भन्ने कथा सुनाउनुहोस्। युद्धको समयमा तपाईंको देशमा कहाँ मानिसहरूले सबैभन्दा सुरक्षित महसुस गर्छन्? युद्धको समयमा कुन मानिसहरू सबैभन्दा कमजोर हुन्छन्?</w:t>
      </w:r>
    </w:p>
    <w:p>
      <w:pPr/>
      <w:r>
        <w:rPr>
          <w:lang w:val="ne_NP" w:bidi="ne_NP"/>
        </w:rPr>
      </w:r>
      <w:r>
        <w:rPr>
          <w:lang w:val="ne_NP" w:bidi="ne_NP"/>
        </w:rPr>
        <w:t>शत्रुहरूले यरूशलेममाथि आक्रमण गर्दा गर्भवती यहूदी महिलाहरू र स्तनपान गराउने आमाहरूले कसरी कष्ट भोग्नेछन् भन्ने बारेमा सोच्दा येशू विशेष गरी दुखी हुनुहुन्छ। येशूलाई थाहा छ कि तिनीहरूलाई आक्रमण गर्ने सेनाहरूबाट भाग्न गाह्रो हुनेछ किनभने तिनीहरूका हेरचाह गर्नुपर्ने बच्चाहरू छन्। येशूले आफ्ना मानिसहरूले यस समयमा सामना गर्नेछन् भनेर आफूलाई थाहा भएको तीव्र कष्टको लागि दुःख व्यक्त गर्नुहुन्छ। यहूदीहरूले कष्ट भोग्ने थिए किनभने परमेश्वर तिनीहरूसँग रिसाउनुभएको थियो। परमेश्वरले सेनाहरूलाई तिनीहरूमध्ये धेरैलाई आक्रमण गर्न र मार्न अनुमति दिनुभयो। जब येशूले तिनीहरू "तरवारले ढल्नेछन्" भन्नुहुन्छ, उहाँको अर्थ शत्रुले आफ्ना हतियारहरूले लडाइँमा आक्रमण गरेर धेरै यहूदीहरूलाई मार्नेछन् भन्ने हो। सैनिकहरूले प्रयोग गर्ने सबैभन्दा सामान्य हतियार तरवार थियो। तिनीहरू दुईवटा धार भएका ठूला सीधा धातुका चक्कुहरू थिए।</w:t>
      </w:r>
    </w:p>
    <w:p>
      <w:pPr/>
      <w:r>
        <w:rPr>
          <w:lang w:val="ne_NP" w:bidi="ne_NP"/>
        </w:rPr>
      </w:r>
      <w:r>
        <w:rPr>
          <w:lang w:val="ne_NP" w:bidi="ne_NP"/>
        </w:rPr>
        <w:t>रोक्नुहोस् र आफ्नो टोलीलाई रोमी तरवारको तस्वीर देखाउनुहोस्।</w:t>
      </w:r>
    </w:p>
    <w:p>
      <w:pPr/>
      <w:r>
        <w:rPr>
          <w:lang w:val="ne_NP" w:bidi="ne_NP"/>
        </w:rPr>
      </w:r>
      <w:r>
        <w:rPr>
          <w:lang w:val="ne_NP" w:bidi="ne_NP"/>
        </w:rPr>
        <w:t>नमारिएका यहूदीहरूको लागि येशू भन्नुहुन्छ कि शत्रुहरूले तिनीहरूलाई पक्राउ गर्नेछन् र तिनीहरूलाई आफ्नो देशबाट कैदीहरूको रूपमा अन्य देशहरूमा लैजानेछन्। जब येशूले भन्नुहुन्छ, "यरूशलेमलाई अन्यजातिहरूले कुल्चिनेछन्," उहाँको अर्थ यो हो कि गैर-यहूदी राष्ट्रहरूले यरूशलेमलाई जित्नेछन् र शहर र यहूदीहरूलाई घृणा वा अनादरले व्यवहार गर्नेछन्। तर येशू भन्नुहुन्छ कि अन्यजातिहरू वा गैर-यहूदीहरूले परमेश्वरले अनुमति दिएको समयको लागि मात्र वा अन्यजातिहरूको समय पूरा नभएसम्म मात्र यरूशलेमलाई नियन्त्रण गर्नेछन्।</w:t>
      </w:r>
    </w:p>
    <w:p>
      <w:pPr/>
      <w:r>
        <w:rPr>
          <w:lang w:val="ne_NP" w:bidi="ne_NP"/>
        </w:rPr>
      </w:r>
      <w:r>
        <w:rPr>
          <w:lang w:val="ne_NP" w:bidi="ne_NP"/>
        </w:rPr>
        <w:t>येशूले घाम, चन्द्रमा र ताराहरूमा चमत्कारी चिन्हहरू हुनेछन् भन्ने विषयमा कुरा गर्नुहुन्छ। मर्कूस र मत्तीका सुसमाचारहरूले भन्छन् कि घाम र चन्द्रमा अँध्यारो हुनेछन् र ताराहरू आकाशबाट खस्नेछन्। यी चिन्हहरूले मानिसहरूलाई डराउनेछन् र परमेश्वरले केही महत्त्वपूर्ण कुरा गर्न लाग्नुभएको छ भनेर संकेत गर्नेछन्। संसारभरका देशहरूका मानिसहरू चिन्तित र अभिभूत हुनेछन् किनभने के गर्ने भन्ने उनीहरूलाई थाहा हुने छैन। समुद्रको गर्जन र उछाल भन्नाले समुद्रमा ठूला आँधीबेरीहरू र अग्ला छालहरूलाई बुझाउँछ। यसले गर्दा मानिसहरू डरले यसरी व्याकुल हुनेछन् कि तिनीहरू बेहोस हुनेछन् वा अचेत हुनेछन्। अब कस्ता भयानक कुराहरू हुने हुन् भन्ने बारेमा मानिसहरू चिन्तित हुनेछन्। जब येशूले भन्नुहुन्छ, "स्वर्गीय शरीरहरू हल्लिनेछन्," उहाँले सम्भवतः परमेश्वरले घाम, चन्द्रमा र ताराहरूलाई हल्लिनुभएको वा तिनीहरूलाई तिनीहरूको उचित ठाउँहरू र ठाउँहरूबाट सार्नुभएको कुरालाई उल्लेख गरिरहनुभएको छ।</w:t>
      </w:r>
    </w:p>
    <w:p>
      <w:pPr/>
      <w:r>
        <w:rPr>
          <w:lang w:val="ne_NP" w:bidi="ne_NP"/>
        </w:rPr>
      </w:r>
      <w:r>
        <w:rPr>
          <w:lang w:val="ne_NP" w:bidi="ne_NP"/>
        </w:rPr>
        <w:t>रोक्नुहोस् र आफ्नो टोलीसँग छलफल गर्नुहोस्: घाम, चन्द्रमा र ताराहरूले तपाईंको संस्कृतिमा केको प्रतिनिधित्व गर्छन्? ग्रहण, उल्कापात वा अन्य कुनै घटनाको समयमा सूर्य, चन्द्रमा वा ताराहरू सामान्यभन्दा फरक देखिएको कुनै समयको वर्णन गर्नुहोस्। मानिसहरूले कसरी प्रतिक्रिया दिए?</w:t>
      </w:r>
    </w:p>
    <w:p>
      <w:pPr/>
      <w:r>
        <w:rPr>
          <w:lang w:val="ne_NP" w:bidi="ne_NP"/>
        </w:rPr>
      </w:r>
      <w:r>
        <w:rPr>
          <w:lang w:val="ne_NP" w:bidi="ne_NP"/>
        </w:rPr>
        <w:t>यी सबै कुराहरू भएपछि, येशू वा मानिसको पुत्रलाई बादलमा देखा पर्दा मानिसहरूले जताततै येशूलाई देख्नेछन्। मानिसको पुत्र भनेको येशूले प्राय: परमेश्वरले उहाँलाई पूर्ण शक्ति र अधिकार दिनुभयो भनेर देखाउन प्रयोग गर्नुहुन्थ्यो। बादलहरूले प्राय: परमेश्वरको शक्ति, उपस्थिति, र महिमा वा चम्किलो चमकको प्रतिनिधित्व गर्छन्। येशू शक्ति र महिमामा देखा पर्नुहुनेछ किनभने परमेश्वरले उहाँलाई सबै मानिसहरूमाथि न्याय गर्ने र शासन गर्ने अधिकार र क्षमता दिनुभयो।</w:t>
      </w:r>
    </w:p>
    <w:p>
      <w:pPr/>
      <w:r>
        <w:rPr>
          <w:lang w:val="ne_NP" w:bidi="ne_NP"/>
        </w:rPr>
      </w:r>
      <w:r>
        <w:rPr>
          <w:lang w:val="ne_NP" w:bidi="ne_NP"/>
        </w:rPr>
        <w:t>येशूले आफ्ना चेलाहरूलाई यी चिन्हहरू हुन थालेको देख्दा के गर्नुपर्छ भनेर भन्नुहुन्छ। उहाँका निर्देशनहरू विशेष गरी भविष्यमा उक्त समयमा अझै पृथ्वीमा बाँचिरहेका उहाँका अनुयायीहरूका लागि हुन्। येशूले तिनीहरूलाई खडा हुन र आफ्ना शिर उठाउन वा साहसी र आत्मविश्वासी हुन भन्नुहुन्छ। येशूका अनुयायीहरू विश्वस्त हुन सक्थे किनभने संकेतहरूको अर्थ येशू चाँडै पृथ्वीमा फर्किँदै हुनुहुन्थ्यो। र येशूको पुनरागमनसँगै, उहाँले आफ्ना अनुयायीहरूका लागि मुक्ति, अर्थात् दुष्ट मानिसहरूले उनीहरूलाई दिएका कष्टहरूबाट उद्धार ल्याउनुहुनेछ।</w:t>
      </w:r>
    </w:p>
    <w:p>
      <w:pPr/>
      <w:r>
        <w:rPr>
          <w:lang w:val="ne_NP" w:bidi="ne_NP"/>
        </w:rPr>
      </w:r>
      <w:r>
        <w:rPr>
          <w:lang w:val="ne_NP" w:bidi="ne_NP"/>
        </w:rPr>
        <w:t>अर्को कथामा, येशूले आफ्ना चेलाहरूलाई एउटा दृष्टान्त सुनाउनुहुन्छ ताकि उहाँका अनुयायीहरूले उहाँको पुनरागमनअघि आउने चिन्हहरूका बारेमा उहाँले के सिकाउँदै हुनुहुन्थ्यो भन्ने कुरा अझ स्पष्टसँग बुझ्न सकून्।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आफ्ना चेलाहरूलाई मन्दिर नजिकै सिकाउँदै हुनुहुन्छ। येशूले मन्दिरको विनाशलाई सूचित गर्ने भविष्यका संकेतहरूको बारेमा आफ्ना चेलाहरूले सोधेको प्रश्नको जवाफ दिनुहुन्छ। येशूले आफ्ना चेलाहरूलाई यरूशलेमको वरिपरि सेनाहरू देख्दा त्यहाँबाट भाग्न भन्नुहुन्छ। येशू भन्नुहुन्छ कि यो धेरै गाह्रो समय हुनेछ। अन्यजातिहरूले यरूशलेम कब्जा गर्नेछन् र नष्ट गर्नेछन्।</w:t>
      </w:r>
    </w:p>
    <w:p>
      <w:pPr/>
      <w:r>
        <w:rPr>
          <w:lang w:val="ne_NP" w:bidi="ne_NP"/>
        </w:rPr>
      </w:r>
      <w:r>
        <w:rPr>
          <w:b/>
          <w:lang w:val="ne_NP" w:bidi="ne_NP"/>
        </w:rPr>
        <w:t>दोस्रो दृश्य:</w:t>
      </w:r>
      <w:r>
        <w:rPr>
          <w:lang w:val="ne_NP" w:bidi="ne_NP"/>
        </w:rPr>
        <w:t xml:space="preserve"> येशूले चेलाहरूलाई भविष्यका संकेतहरूको बारेमा बताइरहनुभएको छ, तर यस पटक भने, येशूको पुनरागमन हुनुभन्दा अघिका संकेतहरूको बारेमा। घाम, चन्द्रमा र ताराहरूमा असामान्य कुराहरू भइरहेका हुनेछन्। महासागरहरूले ठूलो आवाज गर्नेछन् र चालहरू हुनेछन्। आकाशका शक्तिहरू ठाउँबाट बाहिर सारिनेछन्।</w:t>
      </w:r>
    </w:p>
    <w:p>
      <w:pPr/>
      <w:r>
        <w:rPr>
          <w:lang w:val="ne_NP" w:bidi="ne_NP"/>
        </w:rPr>
      </w:r>
      <w:r>
        <w:rPr>
          <w:b/>
          <w:lang w:val="ne_NP" w:bidi="ne_NP"/>
        </w:rPr>
        <w:t>तेस्रो दृश्य:</w:t>
      </w:r>
      <w:r>
        <w:rPr>
          <w:lang w:val="ne_NP" w:bidi="ne_NP"/>
        </w:rPr>
        <w:t xml:space="preserve"> येशू भन्नुहुन्छ कि त्यो क्षणमा, मानिसहरूले येशूलाई बादलमा आइरहेको देख्नेछन्। येशूले आफ्ना चेलाहरूलाई भन्नुहुन्छ, यी घटनाहरू हुँदा परमेश्वरले तिनीहरूलाई तिनीहरूको कष्टबाट मुक्त गर्नुहुने समय यो हो भन्ने तिनीहरूले थाहा पाउने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यरूशलेममाथि आक्रमण गरिरहेको सेना</w:t>
      </w:r>
    </w:p>
    <w:p>
      <w:pPr>
        <w:pStyle w:val="ListBullet"/>
        <w:spacing w:line="240" w:lineRule="auto"/>
        <w:ind w:left="720"/>
      </w:pPr>
      <w:r>
        <w:rPr>
          <w:lang w:val="ne_NP" w:bidi="ne_NP"/>
        </w:rPr>
      </w:r>
      <w:r>
        <w:rPr>
          <w:lang w:val="ne_NP" w:bidi="ne_NP"/>
        </w:rPr>
        <w:t>यरूशलेमबाट भागिरहेका यहूदीहरू</w:t>
      </w:r>
    </w:p>
    <w:p>
      <w:pPr>
        <w:pStyle w:val="ListBullet"/>
        <w:spacing w:line="240" w:lineRule="auto"/>
        <w:ind w:left="720"/>
      </w:pPr>
      <w:r>
        <w:rPr>
          <w:lang w:val="ne_NP" w:bidi="ne_NP"/>
        </w:rPr>
      </w:r>
      <w:r>
        <w:rPr>
          <w:lang w:val="ne_NP" w:bidi="ne_NP"/>
        </w:rPr>
        <w:t>भाग्ने चेलाहरू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आफ्ना चेलाहरूलाई भविष्यमा के हुनेछ भन्ने बारेमा सिकाइरहँदा येशू मन्दिर नजिकै हुनुहुन्छ भनेर सम्झनु महत्त्वपूर्ण छ।</w:t>
      </w:r>
    </w:p>
    <w:p>
      <w:pPr/>
      <w:r>
        <w:rPr>
          <w:lang w:val="ne_NP" w:bidi="ne_NP"/>
        </w:rPr>
      </w:r>
      <w:r>
        <w:rPr>
          <w:lang w:val="ne_NP" w:bidi="ne_NP"/>
        </w:rPr>
        <w:t xml:space="preserve"> येशूले मन्दिर विनाश हुनुअघि भविष्यमा हुने संकेतहरूको बारेमा आफ्ना चेलाहरूको प्रश्नको जवाफ दिइरहनुभएको छ भनेर सम्झनु महत्त्वपूर्ण छ।</w:t>
      </w:r>
    </w:p>
    <w:p>
      <w:pPr/>
      <w:r>
        <w:rPr>
          <w:lang w:val="ne_NP" w:bidi="ne_NP"/>
        </w:rPr>
      </w:r>
      <w:r>
        <w:rPr>
          <w:lang w:val="ne_NP" w:bidi="ne_NP"/>
        </w:rPr>
        <w:t>शहरमा ठूला पर्खालहरू भएकोले युद्धको समयमा यहूदीहरूले यरूशलेमलाई शरण स्थल वा सुरक्षित ठाउँको रूपमा हेरे भनेर सम्झनु महत्त्वपूर्ण छ। तर येशूले यसको विपरीत भन्नुहुन्छ कि शत्रुहरूले आक्रमण गर्दा सबै यहूदीहरूले सहरबाट टाढै रहनुपर्छ किनभने भित्रका सबै जना मारिनेछन् वा पक्राउ पर्नेछन्।</w:t>
      </w:r>
    </w:p>
    <w:p>
      <w:pPr/>
      <w:r>
        <w:rPr>
          <w:lang w:val="ne_NP" w:bidi="ne_NP"/>
        </w:rPr>
      </w:r>
      <w:r>
        <w:rPr>
          <w:lang w:val="ne_NP" w:bidi="ne_NP"/>
        </w:rPr>
        <w:t>जब येशूले दण्ड वा क्रोधको समयको बारेमा कुरा गर्नुहुन्छ, उहाँले परमेश्वरलाई उल्लेख गरिरहनुभएको छ भनेर सम्झनु महत्त्वपूर्ण छ। परमेश्वरले यहूदीहरूका शत्रुहरूलाई यरूशलेम नष्ट गर्ने अनुमति दिएर तिनीहरूलाई तिनीहरूको पापको दण्ड दिनुहुनेछ।</w:t>
      </w:r>
    </w:p>
    <w:p>
      <w:pPr/>
      <w:r>
        <w:rPr>
          <w:lang w:val="ne_NP" w:bidi="ne_NP"/>
        </w:rPr>
      </w:r>
      <w:r>
        <w:rPr>
          <w:lang w:val="ne_NP" w:bidi="ne_NP"/>
        </w:rPr>
        <w:t>यो सम्झनु महत्त्वपूर्ण छ कि येशूले घाम, चन्द्रमा र ताराहरूलाई के हुनेछ भनेर ठ्याक्कै बताउनुभएको छैन, केवल यो कुरा बताउनुभएको छ कि संकेतहरूले मानिसहरूलाई डराउनेछन् र यसको अर्थ परमेश्वरले केही महत्त्वपूर्ण कुरा गर्न लाग्नुभएको छ।</w:t>
      </w:r>
    </w:p>
    <w:p>
      <w:pPr/>
      <w:r>
        <w:rPr>
          <w:lang w:val="ne_NP" w:bidi="ne_NP"/>
        </w:rPr>
      </w:r>
      <w:r>
        <w:rPr>
          <w:lang w:val="ne_NP" w:bidi="ne_NP"/>
        </w:rPr>
        <w:t>यो सम्झनु महत्त्वपूर्ण छ कि "तरवारद्वारा मारिनु" एउटा अलङ्कारिक अभिव्यक्ति थियो। शत्रुहरूले लडाइँमा धेरै यहूदीहरूलाई मार्नेछन् भनेर येशूले भन्दै हुनुहुन्थ्यो।</w:t>
      </w:r>
    </w:p>
    <w:p>
      <w:pPr/>
      <w:r>
        <w:rPr>
          <w:lang w:val="ne_NP" w:bidi="ne_NP"/>
        </w:rPr>
      </w:r>
      <w:r>
        <w:rPr>
          <w:lang w:val="ne_NP" w:bidi="ne_NP"/>
        </w:rPr>
        <w:t>येशूले जब "लेखिएका सबै कुरा" भन्नुहुन्छ, तब उहाँले मन्दिरको हुन आउने विनाशको बारेमा बताइएका भविष्यवाणीहरूलाई उल्लेख गरिरहनुभएको छ भनेर सम्झनु महत्त्वपूर्ण छ।</w:t>
      </w:r>
    </w:p>
    <w:p>
      <w:pPr/>
      <w:r>
        <w:rPr>
          <w:lang w:val="ne_NP" w:bidi="ne_NP"/>
        </w:rPr>
      </w:r>
      <w:r>
        <w:rPr>
          <w:lang w:val="ne_NP" w:bidi="ne_NP"/>
        </w:rPr>
        <w:t xml:space="preserve"> यहूदी संस्कृतिमा, उभिनु र आफ्नो टाउको उठाउनु सांकेतिक कार्यहरू थिए, भनेर सम्झनु महत्त्वपूर्ण छ। तिनीहरू साहस र आत्मविश्वासका प्रतीक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यरूशलेममाथि आक्रमण गरिरहेको सेना</w:t>
      </w:r>
    </w:p>
    <w:p>
      <w:pPr>
        <w:pStyle w:val="ListBullet"/>
        <w:spacing w:line="240" w:lineRule="auto"/>
        <w:ind w:left="720"/>
      </w:pPr>
      <w:r>
        <w:rPr>
          <w:lang w:val="ne_NP" w:bidi="ne_NP"/>
        </w:rPr>
      </w:r>
      <w:r>
        <w:rPr>
          <w:lang w:val="ne_NP" w:bidi="ne_NP"/>
        </w:rPr>
        <w:t>यरूशलेमबाट भागिरहेका यहूदीहरू</w:t>
      </w:r>
    </w:p>
    <w:p>
      <w:pPr>
        <w:pStyle w:val="ListBullet"/>
        <w:spacing w:line="240" w:lineRule="auto"/>
        <w:ind w:left="720"/>
      </w:pPr>
      <w:r>
        <w:rPr>
          <w:lang w:val="ne_NP" w:bidi="ne_NP"/>
        </w:rPr>
      </w:r>
      <w:r>
        <w:rPr>
          <w:lang w:val="ne_NP" w:bidi="ne_NP"/>
        </w:rPr>
        <w:t>भाग्ने चेलाहरू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येशू मन्दिर नजिकै हुँदा आफ्ना चेलाहरूसँग अझै कुरा गरिरहनुभएको दृश्य अभिनय गर्ने कुरा सुनिश्चित गर्नुहोस्।</w:t>
      </w:r>
    </w:p>
    <w:p>
      <w:pPr/>
      <w:r>
        <w:rPr>
          <w:lang w:val="ne_NP" w:bidi="ne_NP"/>
        </w:rPr>
      </w:r>
      <w:r>
        <w:rPr>
          <w:lang w:val="ne_NP" w:bidi="ne_NP"/>
        </w:rPr>
        <w:t>यदि चेलाहरू खेतहरूमा छन् भने तिनीहरू शहरबाट भागेर बस्ने कुरामा टोलीले अभिनय गर्ने कुरा सुनिश्चित गर्नुहोस्। येशूले यो पनि भन्नुहुन्छ कि गर्भवती महिलाहरू र बच्चाहरूको हेरचाह गर्ने महिलाहरू धेरै कठिन समयमा जिउनेछन्।</w:t>
      </w:r>
    </w:p>
    <w:p>
      <w:pPr/>
      <w:r>
        <w:rPr>
          <w:lang w:val="ne_NP" w:bidi="ne_NP"/>
        </w:rPr>
      </w:r>
      <w:r>
        <w:rPr>
          <w:lang w:val="ne_NP" w:bidi="ne_NP"/>
        </w:rPr>
        <w:t>टोलीले मानिसहरू महासागरहरूसँग डराएको र सूर्य, चन्द्रमा र ताराहरूमा चिन्हहरू देखिन थाल्दा डराएको अभिनय गर्ने कुरा सुनिश्चित गर्नुहोस्। टोलीले समुद्रका छालहरूको प्रतिनिधित्व गर्न आकाशमा हल्लिरहेका फलहरू वा चट्टानहरू वा लुगाहरू जस्ता सामग्रीहरू प्रयोग गर्न सक्छ। मानिसहरू संकेतहरूबाट यति डराएका छन् कि तिनीहरू बेहोस हुन्छन्।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भविष्यमा यरूशलेमलाई के हुनेछ भन्ने बारेमा येशूले मन्दिर नजिकै आफ्ना चेलाहरूलाई सिकाइरहनुभएको अभिनय गर्नुहोस्। येशूले आफ्ना चेलाहरूलाई शहरको वरिपरि सेनाहरू देख्दा यरूशलेमबाट भाग्न चेतावनी दिनुहुन्छ। येशू भन्नुहुन्छ कि यो तीव्र कष्टको समय हुनेछ र धेरै यहूदीहरू मारिनेछन् वा पक्राउ पर्नेछन्। यो अन्यजातिहरूको समय हुनेछ, र यरूशलेम पूर्ण रूपमा नष्ट 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"छक्क परेको छु।" हाम्रो सुन्दर शहर नष्ट भएको म कल्पना गर्न सक्दिन," "चिन्तित छु। यो कहिले हुनेछ?" र "दुःखद। यरूशलेमका मानिसहरूले किन येशूलाई प्रतिज्ञा गरिएको मुक्तिदाताको रूपमा स्वीकार गर्दैनन्? सायद त्यसपछि शहर नष्ट हुने थिएन।" येशूको भूमिका खेल्ने कलाकारलाई सोध्नुहोस्, "तपाईंलाई कस्तो महसुस भइरहेको छ?" तपाईंले यस्ता कुराहरू सुन्न सक्नुहुन्छ, "टुटेको हृदय। "यदि यरूशलेमका मानिसहरूले मात्र मलाई स्वीकार गरिदिएको भए हुन्थ्यो, यो दुखको कुरा हो। मलाई थाहा छ कि यो मेरो पिताको योजना हो, तर यसको बारेमा सोच्न गाह्रो छ," र "आशावादी छु।" परमेश्वरसँग सबै कुराहरूको लागि योजना र उद्देश्य छ।" नाटक फेरि सुरु गर्नुहोस्।</w:t>
      </w:r>
    </w:p>
    <w:p>
      <w:pPr/>
      <w:r>
        <w:rPr>
          <w:lang w:val="ne_NP" w:bidi="ne_NP"/>
        </w:rPr>
      </w:r>
      <w:r>
        <w:rPr>
          <w:lang w:val="ne_NP" w:bidi="ne_NP"/>
        </w:rPr>
        <w:t>येशूले चेलाहरूलाई भविष्यका संकेतहरूको बारेमा बताइरहनुभएको अभिनय गर्नुहोस्। येशूले घाम, चन्द्रमा र ताराहरूलाई हुने असामान्य कुराहरू वर्णन गर्नुहुन्छ। महासागरहरूले ठूलो आवाज निकाल्ने छन् र हलचल गर्नेछन्। परमेश्वरले आकाशका शक्तिहरू बाहिर सार्नुहुनेछ र मानिसहरू डरबाट बेहोश हुनेछन्।</w:t>
      </w:r>
    </w:p>
    <w:p>
      <w:pPr/>
      <w:r>
        <w:rPr>
          <w:lang w:val="ne_NP" w:bidi="ne_NP"/>
        </w:rPr>
      </w:r>
      <w:r>
        <w:rPr>
          <w:lang w:val="ne_NP" w:bidi="ne_NP"/>
        </w:rPr>
        <w:t>अभिनय रोक्नुहोस्: त्यो समयमा बसोबास गर्ने मानिसहरूको भूमिका खेल्ने कलाकारलाई सोध्नुहोस्, "तपाईंलाई कस्तो महसुस भइरहेको छ?" तपाईंले यस्ता कुराहरू सुन्न सक्नुहुन्छ, "डराएको छु। अझ खराब कुराहरू के हुन सक्थे?" "आशाविहीन। सुरक्षित हुन कहाँ लुक्ने भन्ने मलाई थाहा छैन," र "निश्चित रूपमा यो परमेश्वरको शक्ति हो।" नाटक फेरि सुरु गर्नुहोस्।</w:t>
      </w:r>
    </w:p>
    <w:p>
      <w:pPr/>
      <w:r>
        <w:rPr>
          <w:lang w:val="ne_NP" w:bidi="ne_NP"/>
        </w:rPr>
      </w:r>
      <w:r>
        <w:rPr>
          <w:lang w:val="ne_NP" w:bidi="ne_NP"/>
        </w:rPr>
        <w:t>अभिनय गर्नुहोस् येशू भन्नुहुन्छ कि त्यो क्षणमा, मानिसहरूले उहाँलाई बादलमा आइरहेको देख्नेछन्। यी कुराहरू हुँदा येशूले आफ्ना चेलाहरूलाई भन्नुहुन्छ कि परमेश्वरले तिनीहरूलाई तिनीहरूको कष्टबाट मुक्त गर्ने तयारी गरिरहनुभएको छ भन्ने कुरा तिनीहरूले थाहा पाउने छन्। येशूले तिनीहरूलाई साहसी हुन भन्नुहुन्छ।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"अचम्ममा परे" जस्ता कुराहरू सुन्न सक्नुहुन्छ। मैले येशू पानीमा हिँडिरहेको देखेको छु। उहाँ बादलमा फर्किएको कल्पना गर्न सक्नुहुन्छ," "त्यो दिन हेर्नका लागि म बाँच्ने आशा गर्छु," र "दृढ छु।" कष्टको समयमा साहसी हुन गाह्रो हुनेछ, तर येशूले मलाई मद्दत गर्नुहुनेछ भन्ने मलाई थाहा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आफ्ना चेलाहरूसँग </w:t>
      </w:r>
      <w:r>
        <w:rPr>
          <w:b/>
          <w:lang w:val="ne_NP" w:bidi="ne_NP"/>
        </w:rPr>
        <w:t>यरूशलेमको</w:t>
      </w:r>
      <w:r>
        <w:rPr>
          <w:lang w:val="ne_NP" w:bidi="ne_NP"/>
        </w:rPr>
        <w:t xml:space="preserve"> आउने विनाशको बारेमा कुरा गरिरहनुभएको छ। यरूशलेम यहूदिया प्रान्तमा अवस्थित यहूदीहरूको धार्मिक राजधानी थियो। त्यो ठाउँ पनि त्यही थियो जहाँ </w:t>
      </w:r>
      <w:r>
        <w:rPr>
          <w:b/>
          <w:lang w:val="ne_NP" w:bidi="ne_NP"/>
        </w:rPr>
        <w:t>मन्दिर</w:t>
      </w:r>
      <w:r>
        <w:rPr>
          <w:lang w:val="ne_NP" w:bidi="ne_NP"/>
        </w:rPr>
        <w:t xml:space="preserve"> अवस्थित थियो। येशू भन्नुहुन्छ कि भविष्यमा </w:t>
      </w:r>
      <w:r>
        <w:rPr>
          <w:lang w:val="ne_NP" w:bidi="ne_NP"/>
        </w:rPr>
        <w:t>मन्दिर</w:t>
      </w:r>
      <w:r>
        <w:rPr>
          <w:lang w:val="ne_NP" w:bidi="ne_NP"/>
        </w:rPr>
        <w:t xml:space="preserve"> र यरूशलेम दुवै इस्राएलका शत्रुहरूद्वारा पूर्ण रूपमा नष्ट गरिनेछन्। </w:t>
      </w:r>
      <w:r>
        <w:rPr>
          <w:lang w:val="ne_NP" w:bidi="ne_NP"/>
        </w:rPr>
        <w:t>यरूशलेम</w:t>
      </w:r>
      <w:r>
        <w:rPr>
          <w:lang w:val="ne_NP" w:bidi="ne_NP"/>
        </w:rPr>
        <w:t xml:space="preserve"> मुख्य शब्दावलीमा छ। </w:t>
      </w:r>
    </w:p>
    <w:p>
      <w:pPr/>
      <w:r>
        <w:rPr>
          <w:lang w:val="ne_NP" w:bidi="ne_NP"/>
        </w:rPr>
      </w:r>
      <w:r>
        <w:rPr>
          <w:lang w:val="ne_NP" w:bidi="ne_NP"/>
        </w:rPr>
        <w:t xml:space="preserve">येशू भन्नुहुन्छ कि यरूशलेमलाई </w:t>
      </w:r>
      <w:r>
        <w:rPr>
          <w:b/>
          <w:lang w:val="ne_NP" w:bidi="ne_NP"/>
        </w:rPr>
        <w:t>अन्यजातिहरू</w:t>
      </w:r>
      <w:r>
        <w:rPr>
          <w:lang w:val="ne_NP" w:bidi="ne_NP"/>
        </w:rPr>
        <w:t xml:space="preserve"> वा गैर-यहूदीहरूले कुल्चिनेछन्। गैर-यहूदी राष्ट्रहरूले यरूशलेम जित्नेछन् र शहर र यहूदीहरूको लागि घृणा गरेर सडकहरूमाथि हिँड्नेछन् भनेर भन्ने अर्को तरिका थियो। परमेश्वरले अन्यजातिहरूलाई एक निश्चित अवधिका लागि वा अन्यजातिहरूको समय पूरा नभएसम्म यरूशलेममाथि शासन गर्न अनुमति दिनुहुनेछ। तपाईंले पहिले गरेझैं अन्यजातिलाई अनुवाद गर्ने कुरा निश्चित गर्नुहोस्। </w:t>
      </w:r>
      <w:r>
        <w:rPr>
          <w:lang w:val="ne_NP" w:bidi="ne_NP"/>
        </w:rPr>
        <w:t>अन्यजाति</w:t>
      </w:r>
      <w:r>
        <w:rPr>
          <w:lang w:val="ne_NP" w:bidi="ne_NP"/>
        </w:rPr>
        <w:t xml:space="preserve"> मुख्य शब्दावलीमा छ।</w:t>
      </w:r>
    </w:p>
    <w:p>
      <w:pPr/>
      <w:r>
        <w:rPr>
          <w:lang w:val="ne_NP" w:bidi="ne_NP"/>
        </w:rPr>
      </w:r>
      <w:r>
        <w:rPr>
          <w:lang w:val="ne_NP" w:bidi="ne_NP"/>
        </w:rPr>
        <w:t xml:space="preserve">त्यसपछि येशूले उहाँको पुनरागमन नजिकै छ भनेर देखाउने </w:t>
      </w:r>
      <w:r>
        <w:rPr>
          <w:b/>
          <w:lang w:val="ne_NP" w:bidi="ne_NP"/>
        </w:rPr>
        <w:t>संकेतहरू</w:t>
      </w:r>
      <w:r>
        <w:rPr>
          <w:lang w:val="ne_NP" w:bidi="ne_NP"/>
        </w:rPr>
        <w:t xml:space="preserve"> वर्णन गर्नुहुन्छ। चिन्ह भनेको केही हुनेछ भन्ने संकेत हो। यी चिन्हहरूमा सूर्य, चन्द्रमा र ताराहरूलाई हुने कुराहरू समावेश थिए। यस सन्दर्भमा, </w:t>
      </w:r>
      <w:r>
        <w:rPr>
          <w:b/>
          <w:lang w:val="ne_NP" w:bidi="ne_NP"/>
        </w:rPr>
        <w:t>राष्ट्रहरू</w:t>
      </w:r>
      <w:r>
        <w:rPr>
          <w:lang w:val="ne_NP" w:bidi="ne_NP"/>
        </w:rPr>
        <w:t xml:space="preserve"> भन्नाले विभिन्न देशहरू वा भौगोलिक क्षेत्रहरूका मानिसहरूलाई बुझाउँछ। यी मानिसहरू चिन्हहरूको कारण अत्यन्तै त्रसित हुनेछन्। तपाईंले पहिले गरेझैं चिन्ह र राष्ट्रलाई अनुवाद गर्ने कुरा निश्चित गर्नुहोस्। </w:t>
      </w:r>
      <w:r>
        <w:rPr>
          <w:lang w:val="ne_NP" w:bidi="ne_NP"/>
        </w:rPr>
        <w:t>चिन्ह</w:t>
      </w:r>
      <w:r>
        <w:rPr>
          <w:lang w:val="ne_NP" w:bidi="ne_NP"/>
        </w:rPr>
        <w:t xml:space="preserve"> र </w:t>
      </w:r>
      <w:r>
        <w:rPr>
          <w:lang w:val="ne_NP" w:bidi="ne_NP"/>
        </w:rPr>
        <w:t>राष्ट्र</w:t>
      </w:r>
      <w:r>
        <w:rPr>
          <w:lang w:val="ne_NP" w:bidi="ne_NP"/>
        </w:rPr>
        <w:t xml:space="preserve"> दुवै शब्दहरू मुख्य शब्दावलीमा छन्।</w:t>
      </w:r>
    </w:p>
    <w:p>
      <w:pPr/>
      <w:r>
        <w:rPr>
          <w:lang w:val="ne_NP" w:bidi="ne_NP"/>
        </w:rPr>
      </w:r>
      <w:r>
        <w:rPr>
          <w:lang w:val="ne_NP" w:bidi="ne_NP"/>
        </w:rPr>
        <w:t>जब येशूले "</w:t>
      </w:r>
      <w:r>
        <w:rPr>
          <w:b/>
          <w:lang w:val="ne_NP" w:bidi="ne_NP"/>
        </w:rPr>
        <w:t>स्वर्गीय</w:t>
      </w:r>
      <w:r>
        <w:rPr>
          <w:lang w:val="ne_NP" w:bidi="ne_NP"/>
        </w:rPr>
        <w:t xml:space="preserve"> शरीरहरू हल्लिनेछन्" भन्नुहुन्छ, उहाँले सम्भवतः परमेश्वरले चन्द्रमा, सूर्य र ताराहरूलाई हल्लाउनुहुने कुरालाई उल्लेख गरिरहनुभएको छ किनभने उहाँले तिनीहरूको बारेमा पहिले नै उल्लेख गरिसक्नुभएको छ। यहाँ, स्वर्गीय भन्नाले परमेश्वर बसोबास गर्ने ठाउँको विपरीत आकाशलाई बुझाइन्छ। </w:t>
      </w:r>
      <w:r>
        <w:rPr>
          <w:lang w:val="ne_NP" w:bidi="ne_NP"/>
        </w:rPr>
        <w:t>स्वर्ग</w:t>
      </w:r>
      <w:r>
        <w:rPr>
          <w:lang w:val="ne_NP" w:bidi="ne_NP"/>
        </w:rPr>
        <w:t xml:space="preserve"> मुख्य शब्दावलीमा छ।</w:t>
      </w:r>
    </w:p>
    <w:p>
      <w:pPr/>
      <w:r>
        <w:rPr>
          <w:lang w:val="ne_NP" w:bidi="ne_NP"/>
        </w:rPr>
      </w:r>
      <w:r>
        <w:rPr>
          <w:lang w:val="ne_NP" w:bidi="ne_NP"/>
        </w:rPr>
        <w:t xml:space="preserve">येशू पृथ्वीमा आफ्नो पुनरागमनको बारेमा कुरा गर्नुहुन्छ र आफूलाई </w:t>
      </w:r>
      <w:r>
        <w:rPr>
          <w:b/>
          <w:lang w:val="ne_NP" w:bidi="ne_NP"/>
        </w:rPr>
        <w:t>मानिसको पुत्र</w:t>
      </w:r>
      <w:r>
        <w:rPr>
          <w:lang w:val="ne_NP" w:bidi="ne_NP"/>
        </w:rPr>
        <w:t xml:space="preserve"> भन्नुहुन्छ। यो येशूले आफ्नो लागि प्रयोग गर्ने उपाधि थियो जसको अर्थ आफू पूर्ण रूपमा परमेश्वर र पूर्ण मानिस हुँ भन्ने हो। यसको अर्थ उहाँले सबै मानिसहरूको प्रतिनिधित्व गर्नुहुन्छ र परमेश्वरले उहाँलाई सबै शक्ति र अधिकार दिनुभयो। तपाईंले पहिले गरेजस्तै मानिसको पुत्रलाई अनुवाद गर्ने कुरा सुनिश्चित गर्नुहोस्। </w:t>
      </w:r>
      <w:r>
        <w:rPr>
          <w:lang w:val="ne_NP" w:bidi="ne_NP"/>
        </w:rPr>
        <w:t>मानिसको पुत्र</w:t>
      </w:r>
      <w:r>
        <w:rPr>
          <w:lang w:val="ne_NP" w:bidi="ne_NP"/>
        </w:rPr>
        <w:t xml:space="preserve"> मुख्य शब्दावलीमा छ।</w:t>
      </w:r>
    </w:p>
    <w:p>
      <w:pPr/>
      <w:r>
        <w:rPr>
          <w:lang w:val="ne_NP" w:bidi="ne_NP"/>
        </w:rPr>
      </w:r>
      <w:r>
        <w:rPr>
          <w:lang w:val="ne_NP" w:bidi="ne_NP"/>
        </w:rPr>
        <w:t xml:space="preserve">येशू भन्नुहुन्छ कि उहाँ सबै शक्ति र महिमाका साथ फर्किनुहुनेछ। </w:t>
      </w:r>
      <w:r>
        <w:rPr>
          <w:b/>
          <w:lang w:val="ne_NP" w:bidi="ne_NP"/>
        </w:rPr>
        <w:t>महिमाले</w:t>
      </w:r>
      <w:r>
        <w:rPr>
          <w:lang w:val="ne_NP" w:bidi="ne_NP"/>
        </w:rPr>
        <w:t xml:space="preserve"> परमेश्वरको उपस्थितिसँग सम्बन्धित उज्ज्वल चमकलाई बुझाउँछ। तपाईंले पहिले गरेजस्तै महिमालाई अनुवाद गर्ने कुरा सुनिश्चित गर्नुहोस्। </w:t>
      </w:r>
      <w:r>
        <w:rPr>
          <w:lang w:val="ne_NP" w:bidi="ne_NP"/>
        </w:rPr>
        <w:t>महिमा</w:t>
      </w:r>
      <w:r>
        <w:rPr>
          <w:lang w:val="ne_NP" w:bidi="ne_NP"/>
        </w:rPr>
        <w:t xml:space="preserve"> मुख्य शब्दावलीमा छ।</w:t>
      </w:r>
    </w:p>
    <w:p>
      <w:pPr/>
      <w:r>
        <w:rPr>
          <w:lang w:val="ne_NP" w:bidi="ne_NP"/>
        </w:rPr>
      </w:r>
      <w:r>
        <w:rPr>
          <w:lang w:val="ne_NP" w:bidi="ne_NP"/>
        </w:rPr>
        <w:t xml:space="preserve">जब चेलाहरूले यी भविष्यका संकेतहरू देख्छन्, तिनीहरू आत्मविश्वासी हुन सक्छन् किनभने येशूको आगमन नजिकै छ भन्ने तिनीहरूलाई थाहा छ। उनीहरू विश्वस्त हुन सक्छन् किनभने उनीहरूलाई थाहा छ कि येशूले </w:t>
      </w:r>
      <w:r>
        <w:rPr>
          <w:b/>
          <w:lang w:val="ne_NP" w:bidi="ne_NP"/>
        </w:rPr>
        <w:t>मुक्ति</w:t>
      </w:r>
      <w:r>
        <w:rPr>
          <w:lang w:val="ne_NP" w:bidi="ne_NP"/>
        </w:rPr>
        <w:t xml:space="preserve">, वा उनीहरूले सामना गरिरहेका कष्टहरूबाट स्वतन्त्रता ल्याइरहनुभएको छ। तपाईंले पहिले गरेझैं छुटकारा पाउने कुरा निश्चित गर्नुहोस्। </w:t>
      </w:r>
      <w:r>
        <w:rPr>
          <w:lang w:val="ne_NP" w:bidi="ne_NP"/>
        </w:rPr>
        <w:t>छुटकारा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21:29–38</w:t>
      </w:r>
      <w:r>
        <w:rPr>
          <w:lang w:val="ne_NP" w:bidi="ne_NP"/>
        </w:rPr>
      </w:r>
    </w:p>
    <w:p>
      <w:pPr>
        <w:pStyle w:val="Heading3"/>
      </w:pPr>
      <w:r>
        <w:rPr>
          <w:lang w:val="ne_NP" w:bidi="ne_NP"/>
        </w:rPr>
        <w:t>Step 1</w:t>
      </w:r>
    </w:p>
    <w:p>
      <w:pPr/>
      <w:r>
        <w:rPr>
          <w:lang w:val="ne_NP" w:bidi="ne_NP"/>
        </w:rPr>
      </w:r>
      <w:r>
        <w:rPr>
          <w:lang w:val="ne_NP" w:bidi="ne_NP"/>
        </w:rPr>
        <w:t>लूका २१:२९–३८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यरूशलेमको मन्दिरमा दैनिक सिकाउँदै आउनुभएको छ। येशू र उहाँका चेलाहरू मन्दिरबाट टाढा जाँदै गर्दा, येशूले मन्दिरको विनाश हुने र येशू चाँडै फर्किनुहुने चिन्हहरू सहित भविष्यका घटनाहरू वर्णन गर्नुभयो। अब येशूले आफ्नो पुनरागमनका चिन्हहरूलाई रूखहरूमा पलाउने नयाँ पातहरूसँग तुलना गर्न एउटा दृष्टान्त प्रयोग गर्नुहुन्छ।</w:t>
      </w:r>
    </w:p>
    <w:p>
      <w:pPr/>
      <w:r>
        <w:rPr>
          <w:lang w:val="ne_NP" w:bidi="ne_NP"/>
        </w:rPr>
      </w:r>
      <w:r>
        <w:rPr>
          <w:lang w:val="ne_NP" w:bidi="ne_NP"/>
        </w:rPr>
        <w:t>पहिले, चेलाहरूले येशूलाई मन्दिरको विनाश कहिले हुनेछ भनेर थाहा पाउन चिन्हहरू माग्थे। येशूले तिनीहरूलाई यरूशलेमको विनाशको लागि मात्र होइन, तर भविष्यमा येशू पृथ्वीमा फर्किने कुराको लागि पनि चिन्हहरू दिनुभयो। यी चिन्हहरूलाई अझ राम्रोसँग व्याख्या गर्न, येशूले रूखहरूमा उम्रिने पातहरूको बारेमा एउटा दृष्टान्त वा छोटो कथा सुनाउनुहुन्छ। येशूले नेभाराको रूखलाई उदाहरणको रूपमा प्रयोग गर्नुहुन्छ: यो इस्राएलमा फल फलाउने सामान्य रूख थियो। हिउँदमा नेभाराका रूखहरूले आफ्ना पातहरू गुमाए, तर वसन्तमा हाँगाहरूले फल फलाउने नयाँ पातहरू र कलर अँगुरोस्। वसन्तले रूखहरू र बोटबिरुवाहरूमा फूलहरू र फलहरू लाग्न थाल्ने मौसमलाई बुझाउँछ। जब नेभाराका रूखहरूले पातहरू उम्र्थे, तब गर्मी वा न्यानो मौसमको बढ्ने मौसम नजिकै थियो भनेर सबैलाई थाहा थियो। तपाईंलाई सम्झना होला, येशूले आफ्ना दृष्टान्तहरूमा इस्राएलको प्रतिनिधित्व गर्न नेभाराका रूखहरू प्राय: प्रयोग गर्नुहुन्थ्यो।</w:t>
      </w:r>
    </w:p>
    <w:p>
      <w:pPr/>
      <w:r>
        <w:rPr>
          <w:lang w:val="ne_NP" w:bidi="ne_NP"/>
        </w:rPr>
      </w:r>
      <w:r>
        <w:rPr>
          <w:lang w:val="ne_NP" w:bidi="ne_NP"/>
        </w:rPr>
        <w:t>रोक्नुहोस् र नेभाराको रूखको तस्वीर देखाउनुहोस्। तपाईंको संस्कृतिमा विभिन्न मौसमहरूमा रूखहरू कसरी परिवर्तन हुन्छन्? यदि तपाईं बसोबास गर्ने ठाउँमा रूखको पातहरू झर्दैनन् भने, ऋतुहरू परिवर्तन भइरहेका छन् भनेर देखाउने प्रकृतिका अन्य उदाहरणहरूको वर्णन गर्नुहोस्।</w:t>
      </w:r>
    </w:p>
    <w:p>
      <w:pPr/>
      <w:r>
        <w:rPr>
          <w:lang w:val="ne_NP" w:bidi="ne_NP"/>
        </w:rPr>
      </w:r>
      <w:r>
        <w:rPr>
          <w:lang w:val="ne_NP" w:bidi="ne_NP"/>
        </w:rPr>
        <w:t>येशूले तुलना गर्न "त्यसैगरी" जस्ता शब्दहरू प्रयोग गर्नुहुन्छ। येशू भन्नुहुन्छ, जसरी मानिसहरूले नयाँ पातहरू पलाएको देख्छन् र ग्रीष्म ऋतु आउँदै छ भन्ने थाहा पाउँछन्, त्यसरी नै चेलाहरूले उहाँले उल्लेख गर्नुभएका चिन्हहरू देखेर परमेश्वरको राज्य नजीक छ भन्ने थाहा पाउनुपर्छ। येशू अझै फर्किनुभएको छैन, त्यसैले उहाँका वचनहरू भविष्यमा उहाँमाथि भरोसा गर्ने र उहाँको आज्ञा पालन गर्ने जोसुकैका लागि लागू हुन्छन्। यस सन्दर्भमा, परमेश्वरको राज्यले समयको अन्त्यलाई बुझाउँछ जब परमेश्वरको सिद्ध राज्य मात्र अस्तित्वमा हुन्छ, र येशूले आफ्ना मानिसहरूको हृदयमा तिनीहरूको राजाको रूपमा शासन गर्नुहुनेछ। लूकाका अनुसार, परमेश्वरको राज्य नजिकै आउनुमा अहिले आफ्ना मानिसहरूको हृदयमा परमेश्वरले गर्ने शासन र येशूको पुनरागमन दुवै कुरा समावेश छन्। यस शिक्षामा, येशू फर्किने कुरामा ध्यान केन्द्रित गरिरहनुभएको छ।</w:t>
      </w:r>
    </w:p>
    <w:p>
      <w:pPr/>
      <w:r>
        <w:rPr>
          <w:lang w:val="ne_NP" w:bidi="ne_NP"/>
        </w:rPr>
      </w:r>
      <w:r>
        <w:rPr>
          <w:lang w:val="ne_NP" w:bidi="ne_NP"/>
        </w:rPr>
        <w:t>येशूले आफूले भन्न लाग्नुभएको कुनै महत्त्वपूर्ण कुरामा जोड दिन "म तिमीहरूलाई सत्य भन्छु" भन्ने वाक्यांश नियमित रूपमा प्रयोग गर्नुहुन्थ्यो। जब मानिसहरूले ध्यानपूर्वक सुनुन भनेर येशू चाहनुहुन्छ, तब उहाँले "यी सबै कुराहरू नभएसम्म यस पुस्ताका मानिसहरू बितेर जानेछैनन्।" भन्नुहुन्छ। "यो पुस्ता" को व्याख्याको अर्थ सामान्यतया एकै समयमा बसोबास गर्ने मानिसहरू हो, तर यसले येशूलाई प्रतिज्ञा गरिएको मुक्तिदाताको रूपमा अस्वीकार गरिरहने र येशू नफर्किएसम्म चेलाहरूलाई शत्रुतापूर्ण व्यवहार गर्ने मानिसहरूलाई पनि बुझाउन सक्छ। केही विद्वानहरूले "यी सबै कुराहरू" भन्नाले येशू फर्किनुअघि हुने सबै चिन्हहरूको सट्टा केवल यरूशलेमको विनाशलाई बुझाउने चिन्हहरू मात्र हुन् भनेर व्याख्या गर्छन्। यसको अर्थ भविष्यमा शत्रुहरूले यरूशलेम नष्ट गर्दा येशूको कुरा सुन्ने धेरै मानिसहरू अझै जीवित हुनेछन्। तपाईंको अनुवादमा दुबै व्याख्याहरूलाई अनुमति दिनु सबैभन्दा राम्रो हुन्छ।</w:t>
      </w:r>
    </w:p>
    <w:p>
      <w:pPr/>
      <w:r>
        <w:rPr>
          <w:lang w:val="ne_NP" w:bidi="ne_NP"/>
        </w:rPr>
      </w:r>
      <w:r>
        <w:rPr>
          <w:lang w:val="ne_NP" w:bidi="ne_NP"/>
        </w:rPr>
        <w:t>मानिसहरूले सामान्यतया स्वर्ग वा आकाश र पृथ्वीलाई स्थायी र अटल ठान्थे, तर येशूले ती समाप्त हुनेछन् भन्नुभयो। तर, येशू भन्नुहुन्छ कि उहाँका शब्दहरू सधैँ अस्तित्वमा हुनेछन् र भरोसायोग्य र सत्य साबित हुनेछन्।</w:t>
      </w:r>
    </w:p>
    <w:p>
      <w:pPr/>
      <w:r>
        <w:rPr>
          <w:lang w:val="ne_NP" w:bidi="ne_NP"/>
        </w:rPr>
      </w:r>
      <w:r>
        <w:rPr>
          <w:lang w:val="ne_NP" w:bidi="ne_NP"/>
        </w:rPr>
        <w:t>येशूले आफ्ना चेलाहरूलाई होशियार हुन चेतावनी दिनुहुन्छ। येशूले आफ्ना चेलाहरूलाई पर्खने नोकर र लुटिएको घरको मालिकको दृष्टान्तहरूद्वारा पहिले चेतावनी दिनुभएको जस्तै, येशू आफ्ना चेलाहरू निरन्तर सतर्क र उहाँको पुनरागमनको लागि तयार रहून् भन्ने चाहनुहुन्छ, जुन उनीहरू सधैँ प्रार्थना गरेर मात्र गर्न सक्छन्। येशू आफ्ना अनुयायीहरूको मन बोझले थिचिएको नहोस् भन्ने चाहनुहुन्छ। अरूहरू जस्तै उनीहरू बोझ र अलमलमा नपरून् भन्ने उहाँको चाहनालाई व्यक्त गर्ने यो अर्को तरिका थियो। येशूले मानिसहरूलाई परमेश्वर र उहाँका तरिकाहरूमा भन्दा आफ्नै कुरामा अझ बढी रुचि राख्ने व्यवहारहरू वर्णन गर्नुभयो। तिनीहरू पार्टीहरूमा जान्थे, मात्तिएका हुन्थे, र आत्म-नियन्त्रण नगरी व्यवहार गर्थे। तिनीहरू जीवनको बारेमा चिन्ता वा उद्विग्नता पनि गर्थे, जस्तै तिनीहरूले के लगाउने वा के खाने भन्ने कुरामा। येशू भन्नुहुन्छ कि यदि चेलाहरूले अरूले जस्तै आफूलाई बोझले थिचिन र विचलित हुन दिन्छन् भने, येशू फर्किने दिनमा तिनीहरू तयार हुनेछैनन्।</w:t>
      </w:r>
    </w:p>
    <w:p>
      <w:pPr/>
      <w:r>
        <w:rPr>
          <w:lang w:val="ne_NP" w:bidi="ne_NP"/>
        </w:rPr>
      </w:r>
      <w:r>
        <w:rPr>
          <w:lang w:val="ne_NP" w:bidi="ne_NP"/>
        </w:rPr>
        <w:t>रोक्नुहोस् र आफ्नो टोलीसँग छलफल गर्नुहोस्: तपाईंको संस्कृतिमा मानिसहरूको लागि सामान्य विचलन वा चिन्ताहरू के हुन्? मानिसहरू चिन्तित महसुस गर्दा के गर्छन्?</w:t>
      </w:r>
    </w:p>
    <w:p>
      <w:pPr/>
      <w:r>
        <w:rPr>
          <w:lang w:val="ne_NP" w:bidi="ne_NP"/>
        </w:rPr>
      </w:r>
      <w:r>
        <w:rPr>
          <w:lang w:val="ne_NP" w:bidi="ne_NP"/>
        </w:rPr>
        <w:t>येशू भन्नुहुन्छ कि यदि तिमीहरू तयार छैनौ भने "त्यो दिन तिमीहरूमाथि अचानक पासोझैँ आइपर्नेछ।" येशूले यो भन्नका लागि एउटा तुलना प्रयोग गर्दै हुनुहुन्थ्यो कि जसरी एउटा पशुले आफूलाई समात्ने पासोको अपेक्षा गर्दैन, त्यसरी नै येशू फर्कनुहुँदा चेलाहरूले पनि त्यसको अपेक्षा गर्ने छैनन्। येशू भन्नुहुन्छ कि उहाँको फर्किने दिनले सम्पूर्ण पृथ्वीको अनुहार वा संसारमा बसोबास गर्ने सबै मानिसहरूलाई प्रभाव पार्नेछ। येशूले आफ्ना चेलाहरूलाई सधैँ सतर्क रहन र प्रार्थना गरेर यसो गर्न आज्ञा गर्नुहुन्छ। यस तरिकाले, तिनीहरू उहाँको पुनरागमनको लागि तयार हुनेछन्। येशू आफ्ना अनुयायीहरूले हुने भयानक कुराहरूबाट भाग्ने शक्ति छ भनेर प्रार्थना गरून् भन्ने चाहनुहुन्छ। यसको अर्थ उहाँका चेलाहरू मात्तिने वा चिन्तित हुने जस्ता कामहरू गर्ने खतरामा हुनेछन्, जसले गर्दा तिनीहरू समयको अन्तमा येशूको उपस्थितिमा उभिन लज्जित हुनेछन्। तर येशू तिनीहरू जागा रहून् र प्रार्थना गरून् भन्ने चाहनुहुन्छ ताकि उहाँको पुनरागमनअघि हुने सबै कठिन समयहरू सहने शक्ति होस्।</w:t>
      </w:r>
    </w:p>
    <w:p>
      <w:pPr/>
      <w:r>
        <w:rPr>
          <w:lang w:val="ne_NP" w:bidi="ne_NP"/>
        </w:rPr>
      </w:r>
      <w:r>
        <w:rPr>
          <w:lang w:val="ne_NP" w:bidi="ne_NP"/>
        </w:rPr>
        <w:t>रोक्नुहोस् र आफ्नो टोलीसँग छलफल गर्नुहोस्: मानिसहरू महत्त्वपूर्ण व्यक्तिको उपस्थितिमा कसरी तयारी गर्छन्? कुन कार्यहरूले कसैलाई उनीहरूको उपस्थितिमा उभिन आत्मविश्वास दिन्छ?</w:t>
      </w:r>
    </w:p>
    <w:p>
      <w:pPr/>
      <w:r>
        <w:rPr>
          <w:lang w:val="ne_NP" w:bidi="ne_NP"/>
        </w:rPr>
      </w:r>
      <w:r>
        <w:rPr>
          <w:lang w:val="ne_NP" w:bidi="ne_NP"/>
        </w:rPr>
        <w:t>मानिसको पुत्रको अगाडि उभिनु भन्नाले येशूको अगाडि उभिनु हो। यो उपाधिले येशूसँग सबै शक्ति र अधिकार भएको कुरालाई बुझाउँछ। येशू पृथ्वीमा फर्किएपछि र कष्टको समय समाप्त भएपछि मानिसहरू येशूको अगाडि उभिनेछन्। त्यसपछि, विश्वासी रहिरहेका येशूका सबै अनुयायीहरू निर्धक्क भएर तिनीहरूका विजयी राजा येशूको उपस्थितिमा आउन सक्नेछन्।</w:t>
      </w:r>
    </w:p>
    <w:p>
      <w:pPr/>
      <w:r>
        <w:rPr>
          <w:lang w:val="ne_NP" w:bidi="ne_NP"/>
        </w:rPr>
      </w:r>
      <w:r>
        <w:rPr>
          <w:lang w:val="ne_NP" w:bidi="ne_NP"/>
        </w:rPr>
        <w:t>येशूले प्रत्येक दिन मन्दिरमा सिकाउँदै बिताउनु भएको कुरा लूकाले हामीलाई सम्झाउनुहुन्छ। यो उहाँको मृत्युभन्दा अघिको हप्तामा थियो। हामीलाई अर्को कथाबाट थाहा छ कि यहूदीहरूले यरूशलेममा धार्मिक चाडहरू मनाइरहेका थिए, जसले गर्दा शहर सम्पूर्ण इस्राएलका मानिसहरूले भरिएको थियो। त्यसैले येशूले आफ्ना रातहरू सहरबाहिर जैतूनको डाँडा अर्थात् यरूशलेमको पूर्वतिर अवस्थित एउटा पहाडमा बिताउनुभयो। प्रत्येक बिहान, येशू मन्दिरमा फर्किनुभयो र मानिसहरू उहाँका शिक्षाहरू सुन्न आए।</w:t>
      </w:r>
    </w:p>
    <w:p>
      <w:pPr/>
      <w:r>
        <w:rPr>
          <w:lang w:val="ne_NP" w:bidi="ne_NP"/>
        </w:rPr>
      </w:r>
      <w:r>
        <w:rPr>
          <w:lang w:val="ne_NP" w:bidi="ne_NP"/>
        </w:rPr>
        <w:t>रोक्नुहोस् र आफ्नो टोलीलाई यरूशलेमको मन्दिरको सम्बन्धमा जैतुनको पहाड कहाँ छ भन्ने नक्सा देखाउनुहोस्।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यरूशलेमको मन्दिर नजिकै आफ्ना चेलाहरूलाई सिकाउँदै हुनुहुन्छ। तिनीहरूको वरिपरि धेरै मानिसहरू छन्। येशूले नेभाराको रूखको दृष्टान्त सुनाउनुहुन्छ। येशूले आफ्ना चेलाहरूलाई भन्नुहुन्छ कि जब उहाँले उनीहरूलाई भन्नुभएको संकेतहरू देख्नेछन् तब उहाँको पुनरागमन नजिकै हुनेछ।</w:t>
      </w:r>
    </w:p>
    <w:p>
      <w:pPr/>
      <w:r>
        <w:rPr>
          <w:lang w:val="ne_NP" w:bidi="ne_NP"/>
        </w:rPr>
      </w:r>
      <w:r>
        <w:rPr>
          <w:b/>
          <w:lang w:val="ne_NP" w:bidi="ne_NP"/>
        </w:rPr>
        <w:t>दोस्रो दृश्य:</w:t>
      </w:r>
      <w:r>
        <w:rPr>
          <w:lang w:val="ne_NP" w:bidi="ne_NP"/>
        </w:rPr>
        <w:t xml:space="preserve"> येशू भन्नुहुन्छ कि आकाश र पृथ्वी बितेर जानेछन्, तर उहाँका शब्दहरू सधैंका लागि रहनेछन्। येशूले आफ्ना चेलाहरूलाई अरूले जस्तै ध्यान नचल्न चेतावनी दिनुहुन्छ तर उहाँको पुनरागमनको लागि सधैँ तयार रहन चेतावनी दिनुहुन्छ। येशू भन्नुहुन्छ कि यदि तिनीहरू प्रार्थनाशील र तयार छन् भने, समयको अन्तमा तिनीहरू उहाँको अगाडि आत्मविश्वासका साथ उभिनेछन्।</w:t>
      </w:r>
    </w:p>
    <w:p>
      <w:pPr/>
      <w:r>
        <w:rPr>
          <w:lang w:val="ne_NP" w:bidi="ne_NP"/>
        </w:rPr>
      </w:r>
      <w:r>
        <w:rPr>
          <w:b/>
          <w:lang w:val="ne_NP" w:bidi="ne_NP"/>
        </w:rPr>
        <w:t>तेस्रो दृश्य:</w:t>
      </w:r>
      <w:r>
        <w:rPr>
          <w:lang w:val="ne_NP" w:bidi="ne_NP"/>
        </w:rPr>
        <w:t xml:space="preserve"> येशूले मन्दिरमा प्रत्येक दिन सिकाउनुहुन्छ र मानिसहरूको ठूलो भीडले उहाँको कुरा सुन्छ, तर प्रत्येक राति, उहाँ आराम गर्न जैतुन पहाडमा जानुहुन्छ।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पातहरू देख्ने मानिसहरू</w:t>
      </w:r>
    </w:p>
    <w:p>
      <w:pPr>
        <w:pStyle w:val="ListBullet"/>
        <w:spacing w:line="240" w:lineRule="auto"/>
        <w:ind w:left="720"/>
      </w:pPr>
      <w:r>
        <w:rPr>
          <w:lang w:val="ne_NP" w:bidi="ne_NP"/>
        </w:rPr>
      </w:r>
      <w:r>
        <w:rPr>
          <w:lang w:val="ne_NP" w:bidi="ne_NP"/>
        </w:rPr>
        <w:t>विचलित र चिन्तित मानिसहरू</w:t>
      </w:r>
    </w:p>
    <w:p>
      <w:pPr>
        <w:pStyle w:val="ListBullet"/>
        <w:spacing w:line="240" w:lineRule="auto"/>
        <w:ind w:left="720"/>
      </w:pPr>
      <w:r>
        <w:rPr>
          <w:lang w:val="ne_NP" w:bidi="ne_NP"/>
        </w:rPr>
      </w:r>
      <w:r>
        <w:rPr>
          <w:lang w:val="ne_NP" w:bidi="ne_NP"/>
        </w:rPr>
        <w:t>येशूको कुरा सुन्ने भीडहरू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र उहाँका चेलाहरू यरूशलेमको मन्दिर नजिकै छन् भनेर सम्झनु महत्त्वपूर्ण छ। मानिसहरूको भीडले येशूका शिक्षाहरू सुन्दै आएको छ र नजिकै छ। येशूले अन्त नजिकै छ भन्ने भविष्यका चिन्हहरूका बारेमा आफ्ना चेलाहरूको प्रश्नको जवाफ दिन जारी राख्नुहुन्छ।</w:t>
      </w:r>
    </w:p>
    <w:p>
      <w:pPr/>
      <w:r>
        <w:rPr>
          <w:lang w:val="ne_NP" w:bidi="ne_NP"/>
        </w:rPr>
      </w:r>
      <w:r>
        <w:rPr>
          <w:lang w:val="ne_NP" w:bidi="ne_NP"/>
        </w:rPr>
        <w:t>इस्राएलमा नेभाराका रूखहरू हुनु अति सामान्य कुरा थियो भनेर सम्झनु महत्त्वपूर्ण छ। जाडोमा तिनीहरूका पातहरू झर्ने र जब तिनीहरूका पातहरू फेरि पलाउन थाल्थे, तब गर्मी नजिकै छ भनेर सबैले जान्दथे।</w:t>
      </w:r>
    </w:p>
    <w:p>
      <w:pPr/>
      <w:r>
        <w:rPr>
          <w:lang w:val="ne_NP" w:bidi="ne_NP"/>
        </w:rPr>
      </w:r>
      <w:r>
        <w:rPr>
          <w:lang w:val="ne_NP" w:bidi="ne_NP"/>
        </w:rPr>
        <w:t>यो कुरा सम्झनु महत्त्वपूर्ण छ कि जब येशूले "जब तिमीहरूले यी कुराहरू भइरहेको देख्छौ" भन्नुहुन्छ, उहाँले यरूशलेमको विनाश अघिका चिन्हहरूको बारेमा होइन, तर मानिसको पुत्रको पुनरागमनका लागि उहाँले दिनुभएका चिन्हहरूको बारेमा कुरा गर्दै हुनुहुन्छ।</w:t>
      </w:r>
    </w:p>
    <w:p>
      <w:pPr/>
      <w:r>
        <w:rPr>
          <w:lang w:val="ne_NP" w:bidi="ne_NP"/>
        </w:rPr>
      </w:r>
      <w:r>
        <w:rPr>
          <w:lang w:val="ne_NP" w:bidi="ne_NP"/>
        </w:rPr>
        <w:t>यो सम्झनु महत्त्वपूर्ण छ कि जब येशूले "मेरा शब्दहरू कहिल्यै बित्नेछैनन्" भन्नुहुन्छ, उहाँले शब्दहरू जीवित प्राणीहरू हुन् भनेर भन्नुभएको होइन, तर येशूले भविष्यको बारेमा भन्नुभएको शब्दहरू पूरा हुनेछन् वा सत्य हुनेछन्।</w:t>
      </w:r>
    </w:p>
    <w:p>
      <w:pPr/>
      <w:r>
        <w:rPr>
          <w:lang w:val="ne_NP" w:bidi="ne_NP"/>
        </w:rPr>
      </w:r>
      <w:r>
        <w:rPr>
          <w:lang w:val="ne_NP" w:bidi="ne_NP"/>
        </w:rPr>
        <w:t>यो सम्झनु महत्त्वपूर्ण छ कि जब येशूले परमेश्वरको राज्य नजिकै छ भन्नुहुन्छ, उहाँले बादलमा आफ्नो भविष्यको पुनरागमनलाई उल्लेख गरिरहनुभएको छ, जब उहाँले आफ्ना अनुयायीहरूका लागि मुक्ति, वा कष्टबाट स्वतन्त्रता ल्याउनुहुनेछ।</w:t>
      </w:r>
    </w:p>
    <w:p>
      <w:pPr/>
      <w:r>
        <w:rPr>
          <w:lang w:val="ne_NP" w:bidi="ne_NP"/>
        </w:rPr>
      </w:r>
      <w:r>
        <w:rPr>
          <w:lang w:val="ne_NP" w:bidi="ne_NP"/>
        </w:rPr>
        <w:t>यो सम्झनु महत्त्वपूर्ण छ कि जब येशूले "साँच्चै म तिमीहरूलाई भन्दछु" भन्नुहुन्छ, उहाँ धेरै महत्त्वपूर्ण कुरा भन्न लाग्नुभएको छ। येशू आफ्ना चेलाहरूले ध्यानपूर्वक सुन्न चाहनुहुन्छ।</w:t>
      </w:r>
    </w:p>
    <w:p>
      <w:pPr/>
      <w:r>
        <w:rPr>
          <w:lang w:val="ne_NP" w:bidi="ne_NP"/>
        </w:rPr>
      </w:r>
      <w:r>
        <w:rPr>
          <w:lang w:val="ne_NP" w:bidi="ne_NP"/>
        </w:rPr>
        <w:t>येशूले "तिमीहरूको हृदय तौल गरिनेछ" भन्नुहुँदा एउटा आकृति प्रयोग गर्नुहुन्छ भनेर सम्झनु महत्त्वपूर्ण छ। यो एउटा व्यक्तिले आफूले केही भारी बोकेको झैं अभिभूत भएको महसुस गरेको बताउने अर्को तरिका थियो।</w:t>
      </w:r>
    </w:p>
    <w:p>
      <w:pPr/>
      <w:r>
        <w:rPr>
          <w:lang w:val="ne_NP" w:bidi="ne_NP"/>
        </w:rPr>
      </w:r>
      <w:r>
        <w:rPr>
          <w:lang w:val="ne_NP" w:bidi="ne_NP"/>
        </w:rPr>
        <w:t>येशूले आफ्नो मृत्युभन्दा अघिको हप्ताभरि प्रत्येक दिन मन्दिरमा सिकाउँदै हुनुहुन्थ्यो भनेर सम्झनु महत्त्वपूर्ण छ। धार्मिक चाडहरू मनाउन मानिसहरूको भीड यरूशलेममा थियो, त्यसैले धेरै मानिसहरूले दैनिक येशूको कुरा सुने।</w:t>
      </w:r>
    </w:p>
    <w:p>
      <w:pPr/>
      <w:r>
        <w:rPr>
          <w:lang w:val="ne_NP" w:bidi="ne_NP"/>
        </w:rPr>
      </w:r>
      <w:r>
        <w:rPr>
          <w:lang w:val="ne_NP" w:bidi="ne_NP"/>
        </w:rPr>
        <w:t>यरूशलेम भीडले भरिएको थियो त्यसैले येशूले साँझ शहरबाट बाहिर यात्रा गर्नुभयो र जैतुनको पहाडमा आफ्नो रातहरू बिताउनुभयो। जैतुनको पहाड यरूशलेमको पूर्वतिरको पहाड 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पातहरू देख्ने मानिसहरू</w:t>
      </w:r>
    </w:p>
    <w:p>
      <w:pPr>
        <w:pStyle w:val="ListBullet"/>
        <w:spacing w:line="240" w:lineRule="auto"/>
        <w:ind w:left="720"/>
      </w:pPr>
      <w:r>
        <w:rPr>
          <w:lang w:val="ne_NP" w:bidi="ne_NP"/>
        </w:rPr>
      </w:r>
      <w:r>
        <w:rPr>
          <w:lang w:val="ne_NP" w:bidi="ne_NP"/>
        </w:rPr>
        <w:t>विचलित र चिन्तित मानिसहरू</w:t>
      </w:r>
    </w:p>
    <w:p>
      <w:pPr>
        <w:pStyle w:val="ListBullet"/>
        <w:spacing w:line="240" w:lineRule="auto"/>
        <w:ind w:left="720"/>
      </w:pPr>
      <w:r>
        <w:rPr>
          <w:lang w:val="ne_NP" w:bidi="ne_NP"/>
        </w:rPr>
      </w:r>
      <w:r>
        <w:rPr>
          <w:lang w:val="ne_NP" w:bidi="ne_NP"/>
        </w:rPr>
        <w:t>येशूको कुरा सुन्ने भीडहरू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येशूले मन्दिर नजिकै आफ्ना चेलाहरूलाई भविष्यका घटनाहरूको बारेमा सिकाउँदै गरेको अभिनय गर्ने कुरा सुनिश्चित गर्नुहोस्। तिनीहरूको वरिपरि मानिसहरूको भीड मन्दिर भित्र र बाहिर जाँदै छ।</w:t>
      </w:r>
    </w:p>
    <w:p>
      <w:pPr/>
      <w:r>
        <w:rPr>
          <w:lang w:val="ne_NP" w:bidi="ne_NP"/>
        </w:rPr>
      </w:r>
      <w:r>
        <w:rPr>
          <w:lang w:val="ne_NP" w:bidi="ne_NP"/>
        </w:rPr>
        <w:t>टोलीले येशूको दृष्टान्त बताउँदै गर्दा उहाँले अभिनय गर्ने कुरा सुनिश्चित गर्नुहोस्। मानिसहरूले नेभाराको रूखमा पातहरू उम्रेको देख्छन् र गर्मी आउँछ भनेर तिनीहरू खुसी छन् किनभने तिनीहरूलाई थाहा छ। त्यही समयमा, येशूले तिनीहरूलाई के हुन लागेको छ भनेर भन्नुभएको झैं चेलाहरूले आकाश र समुद्रमा चिन्हहरू देख्छन्। जब तिनीहरूले यो देख्छन्, तिनीहरूले आकाशमा येशूको पुनरागमनको खोज्न थाल्छन्। भविष्यमा यो भइरहेको छ भनेर देखाउने कुरा निश्चित गर्नुहोस्।</w:t>
      </w:r>
    </w:p>
    <w:p>
      <w:pPr/>
      <w:r>
        <w:rPr>
          <w:lang w:val="ne_NP" w:bidi="ne_NP"/>
        </w:rPr>
      </w:r>
      <w:r>
        <w:rPr>
          <w:lang w:val="ne_NP" w:bidi="ne_NP"/>
        </w:rPr>
        <w:t>टोलीले मानिसहरू मात्तिएको र अरूहरू चिन्तित भएको अभिनय गर्ने, तर चेलाहरूले येशूका शब्दहरू सम्झने र बारम्बार प्रार्थना गर्ने कुरा सुनिश्चित गर्नुहोस्। स्वर्गमा येशूको उपस्थितिमा चेलाहरू आत्मविश्वासका साथ उभिएको अभिनय गर्नुहोस्।</w:t>
      </w:r>
    </w:p>
    <w:p>
      <w:pPr/>
      <w:r>
        <w:rPr>
          <w:lang w:val="ne_NP" w:bidi="ne_NP"/>
        </w:rPr>
      </w:r>
      <w:r>
        <w:rPr>
          <w:lang w:val="ne_NP" w:bidi="ne_NP"/>
        </w:rPr>
        <w:t>टोलीले येशू प्रत्येक साँझ यरूशलेम छोड्ने र राति जैतुन पहाडमा बस्ने अभिनय गर्ने कुरा सुनिश्चित गर्नुहोस्। येशू सिकाउन प्रत्येक बिहान मन्दिरमा बिहानै फर्किनुहुन्छ। येशूको कुरा सुन्न मानिसहरूको भीड आउँछ।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नेभाराको रूखको दृष्टान्त सुनाउनुभएको अभिनय गर्नुहोस्। येशूले दृष्टान्त सुनाउँदै गर्दा, कसैले बोटले अँगुर्दै गरेको अवलोकन गर्ने र गर्मी नजिकै छ भनेर चिन्न गर्ने अभिनय गर्न सक्छ। परमेश्वरको राज्य नजिकै छ भन्ने चिन्हहरू देख्दा तिनीहरूले पनि त्यसै गरी थाहा पाउने छन् भनेर येशूले तिनीहरूलाई भन्नुहुन्छ। एउटा चेलाले जस्तै चिन्हहरू देख्ने र येशूलाई खोज्न थाल्ने अभिनय गर्नुहोस्। येशू भन्नुहुन्छ कि उहाँका शब्दहरू कहिल्यै बित्नेछैनन्।</w:t>
      </w:r>
    </w:p>
    <w:p>
      <w:pPr/>
      <w:r>
        <w:rPr>
          <w:lang w:val="ne_NP" w:bidi="ne_NP"/>
        </w:rPr>
      </w:r>
      <w:r>
        <w:rPr>
          <w:lang w:val="ne_NP" w:bidi="ne_NP"/>
        </w:rPr>
        <w:t>अभिनय रोक्नुहोस्: भविष्यमा चेलाको भूमिका खेल्ने कलाकारलाई सोध्नुहोस्, "तपाईंलाई कस्तो महसुस भइरहेको छ?" तपाईंले यस्ता कुराहरू सुन्न सक्नुहुन्छ, "यो समय आउनेछ भन्ने मलाई थाहा थियो," "म डराएको छु, तर येशूले भन्नुभएको कुरामा म विश्वास गर्छु। उहाँ चाँडै आउँदै हुनुपर्छ!" र "ढुक्क भएँ, येशू आउनै लाग्नुभएको छ।" म प्रार्थनाशील भइरहनेछु।" नाटक फेरि सुरु गर्नुहोस्।</w:t>
      </w:r>
    </w:p>
    <w:p>
      <w:pPr/>
      <w:r>
        <w:rPr>
          <w:lang w:val="ne_NP" w:bidi="ne_NP"/>
        </w:rPr>
      </w:r>
      <w:r>
        <w:rPr>
          <w:lang w:val="ne_NP" w:bidi="ne_NP"/>
        </w:rPr>
        <w:t>येशूले आफ्ना चेलाहरूलाई अभिनय गरिएका कुराहरू नगर्न तर जाग्राम बस्न र प्रार्थना गर्न भन्नुभएको अभिनय गर्नुहोस्। मानिसहरू अभिभूत भएको अभिनय गर्नुहोस्। तिनीहरू भोजभतेर र रक्सीपान जस्ता सुखविलासहरूमा मग्न हुन्छन्। तर चेलाहरूले प्रार्थना गर्छन् र यस प्रकारको व्यवहारबाट भाग्छन्।</w:t>
      </w:r>
    </w:p>
    <w:p>
      <w:pPr/>
      <w:r>
        <w:rPr>
          <w:lang w:val="ne_NP" w:bidi="ne_NP"/>
        </w:rPr>
      </w:r>
      <w:r>
        <w:rPr>
          <w:lang w:val="ne_NP" w:bidi="ne_NP"/>
        </w:rPr>
        <w:t>अभिनय रोक्नुहोस्: मानिसहरूको पार्टी गर्ने कलाकारलाई सोध्नुहोस्, "तपाईंलाई कस्तो महसुस भइरहेको छ?" तपाईंले यस्ता कुराहरू सुन्न सक्नुहुन्छ, "तिनीहरूले किन हामीसँग पार्टी गरिरहेका छैनन्? येशू मरेको हुनुहुन्छ र फर्केर आउनुहुने छैन भन्ने तिनीहरूलाई थाहा छैन?" "जब मेरो वरिपरि के भइरहेको छ भन्ने बारेमा सोच्नु नपर्ने कुरामा कम्तिमा पनि मलाई अझ अझ राम्रो महसुस हुन्छ," र "तितो संसारमा भइरहेका सबै कुराहरूसँग, निश्चित रूपमा परमेश्वरले हाम्रो बारेमा चिन्ता गर्नुहुन्न।" नाटक फेरि सुरु गर्नुहोस्।</w:t>
      </w:r>
    </w:p>
    <w:p>
      <w:pPr/>
      <w:r>
        <w:rPr>
          <w:lang w:val="ne_NP" w:bidi="ne_NP"/>
        </w:rPr>
      </w:r>
      <w:r>
        <w:rPr>
          <w:lang w:val="ne_NP" w:bidi="ne_NP"/>
        </w:rPr>
        <w:t>येशू बादलमा अचानक फर्किएको अभिनय गर्नुहोस्। संसारका सबैले उहाँलाई देख्छन्। पछि, चेलाहरू आत्मविश्वासका साथ येशूको उपस्थितिमा आउँछन्।</w:t>
      </w:r>
    </w:p>
    <w:p>
      <w:pPr/>
      <w:r>
        <w:rPr>
          <w:lang w:val="ne_NP" w:bidi="ne_NP"/>
        </w:rPr>
      </w:r>
      <w:r>
        <w:rPr>
          <w:lang w:val="ne_NP" w:bidi="ne_NP"/>
        </w:rPr>
        <w:t>अभिनय रोक्नुहोस्: येशूको भूमिका खेल्ने कलाकार फर्किँदै गर्दा उहाँलाई सोध्नुहोस्, "तपाईंलाई कस्तो महसुस भइरहेको छ?" तपाईंले यस्ता कुराहरू सुन्न सक्नुहुन्छ, "मेरा चेलाहरू विश्वासी भएकोमा म धेरै खुसी छु," "दुःखद, जब मेरा चेलाहरूले मेरो बारेमा सुनाउँदा धेरै मानिसहरूलाई मलाई पछ्याउने अवसर थियो, तर तिनीहरूले विश्वास नगर्ने विकल्प खोले," र "खुसी। अब म आफ्ना अनुयायीहरूसँग सदाका लागि रहनेछु।" येशूको पुनरागमन हुनुअघि मातेको वा चिन्तित व्यक्तिको भूमिका खेल्ने कलाकारलाई सोध्नुहोस्, "तपाईंलाई कस्तो महसुस भइरहेको छ?" तपाईंले यस्ता कुराहरू सुन्न सक्नुहुन्छ, "डराएको छु। के भइरहेको छ?" "खिन्न भएको छु।" मैले चेलाहरूलाई विश्वास गर्नुपर्ने थियो, र "डराएको छु।" यो अन्त हुनुपर्छ। मलाई के हुने छ भन्ने मलाई थाहा छैन।" नाटक फेरि सुरु गर्नुहोस्।</w:t>
      </w:r>
    </w:p>
    <w:p>
      <w:pPr/>
      <w:r>
        <w:rPr>
          <w:lang w:val="ne_NP" w:bidi="ne_NP"/>
        </w:rPr>
      </w:r>
      <w:r>
        <w:rPr>
          <w:lang w:val="ne_NP" w:bidi="ne_NP"/>
        </w:rPr>
        <w:t>प्रत्येक दिनको अन्तमा येशू जैतुन पहाडमा जाँदै गरेको अभिनय गर्नुहोस्। येशू मन्दिरमा बिहानै फर्किनुहुन्छ जहाँ येशूको शिक्षा सुन्न भीडहरू जम्मा हुन्छन्।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 </w:t>
      </w:r>
      <w:r>
        <w:rPr>
          <w:lang w:val="ne_NP" w:bidi="ne_NP"/>
        </w:rPr>
        <w:t>यरूशलेममा</w:t>
      </w:r>
      <w:r>
        <w:rPr>
          <w:lang w:val="ne_NP" w:bidi="ne_NP"/>
        </w:rPr>
        <w:t xml:space="preserve"> आफ्ना चेलाहरूलाई सिकाउँदै हुनुहुन्छ। येशूले तिनीहरूलाई एउटा </w:t>
      </w:r>
      <w:r>
        <w:rPr>
          <w:b/>
          <w:lang w:val="ne_NP" w:bidi="ne_NP"/>
        </w:rPr>
        <w:t>दृष्टान्त</w:t>
      </w:r>
      <w:r>
        <w:rPr>
          <w:lang w:val="ne_NP" w:bidi="ne_NP"/>
        </w:rPr>
        <w:t xml:space="preserve">, वा परमेश्वरको बारेमा गहिरो कुराहरू प्रकट गर्ने एउटा छोटो कथा सुनाएर भविष्यका घटनाहरूको बारेमा सिकाउनुहुन्छ। तपाईंले पहिले गरेजस्तै दृष्टान्तलाई अनुवाद गर्ने कुरा निश्चित गर्नुहोस्। </w:t>
      </w:r>
      <w:r>
        <w:rPr>
          <w:lang w:val="ne_NP" w:bidi="ne_NP"/>
        </w:rPr>
        <w:t>दृष्टान्त</w:t>
      </w:r>
      <w:r>
        <w:rPr>
          <w:lang w:val="ne_NP" w:bidi="ne_NP"/>
        </w:rPr>
        <w:t xml:space="preserve"> मुख्य शब्दावलीमा छ।</w:t>
      </w:r>
    </w:p>
    <w:p>
      <w:pPr/>
      <w:r>
        <w:rPr>
          <w:lang w:val="ne_NP" w:bidi="ne_NP"/>
        </w:rPr>
      </w:r>
      <w:r>
        <w:rPr>
          <w:lang w:val="ne_NP" w:bidi="ne_NP"/>
        </w:rPr>
        <w:t xml:space="preserve">नेभाराको रूखमा पातहरू पलाउन लागेको देख्ने मानिसहरूले गर्मी आउँदै छ भन्ने थाहा पाएजस्तै, येशू भन्नुहुन्छ कि जब उहाँका चेलाहरूले </w:t>
      </w:r>
      <w:r>
        <w:rPr>
          <w:b/>
          <w:lang w:val="ne_NP" w:bidi="ne_NP"/>
        </w:rPr>
        <w:t>यी कुराहरू भइरहेको</w:t>
      </w:r>
      <w:r>
        <w:rPr>
          <w:lang w:val="ne_NP" w:bidi="ne_NP"/>
        </w:rPr>
        <w:t xml:space="preserve"> देख्छन् तब तिनीहरूले परमेश्वरको राज्य नजिकै छ भनेर थाहा पाउनुपर्छ। "यी कुराहरू भएको" भन्नाले येशू पृथ्वीमा फर्किनुअघि उहाँले वर्णन गर्नुभएका चिन्हहरूलाई बुझाउँछ। यसमा सूर्य, चन्द्रमा र ताराहरूका साथै समुद्रका ठूलो आँधीहरू समावेश थिए।</w:t>
      </w:r>
    </w:p>
    <w:p>
      <w:pPr/>
      <w:r>
        <w:rPr>
          <w:lang w:val="ne_NP" w:bidi="ne_NP"/>
        </w:rPr>
      </w:r>
      <w:r>
        <w:rPr>
          <w:lang w:val="ne_NP" w:bidi="ne_NP"/>
        </w:rPr>
        <w:t xml:space="preserve">यस सन्दर्भमा, </w:t>
      </w:r>
      <w:r>
        <w:rPr>
          <w:b/>
          <w:lang w:val="ne_NP" w:bidi="ne_NP"/>
        </w:rPr>
        <w:t>परमेश्वरको राज्यले</w:t>
      </w:r>
      <w:r>
        <w:rPr>
          <w:lang w:val="ne_NP" w:bidi="ne_NP"/>
        </w:rPr>
        <w:t xml:space="preserve"> कुनै दुष्ट वा कष्ट नभएको एउटा उत्तम राज्यमा परमेश्वर आफ्ना मानिसहरूमाथि शासन गर्न आउनुहुने समयको अन्त्यलाई पनि बुझाउँछ। यस राज्यका भाग भएका मानिसहरूले येशूलाई आफ्नो हृदयमा राजाको रूपमा पछ्याउँछन्, जसले तिनीहरूलाई परमेश्वरसँगको राम्रो सम्बन्ध दिन्छ। लूकाले येशू पृथ्वीमा पुनरागमन र परमेश्वरको राज्य नजिकै हुनु भनेर त्यही घटनाको रूपमा व्यक्त गर्छन्। तपाईंले पहिले गरेजस्तै परमेश्वरको राज्यलाई अनुवाद गर्ने कुरा निश्चित गर्नुहोस्। </w:t>
      </w:r>
      <w:r>
        <w:rPr>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येशूले वर्णन गर्नुभएको चिन्हहरू नदेखुन्जेल यो </w:t>
      </w:r>
      <w:r>
        <w:rPr>
          <w:b/>
          <w:lang w:val="ne_NP" w:bidi="ne_NP"/>
        </w:rPr>
        <w:t>पुस्ता</w:t>
      </w:r>
      <w:r>
        <w:rPr>
          <w:lang w:val="ne_NP" w:bidi="ne_NP"/>
        </w:rPr>
        <w:t xml:space="preserve"> बितेर जानेछैन भनेर येशूले जोड दिनुहुन्छ। यो पुस्ताले सामान्यतया एउटै समयमा बसोबास गर्ने मानिसहरूलाई बुझाउँछ। यदि यो व्याख्या प्रयोग गरिन्छ भने यसको अर्थ येशूले सुन्न लाग्ने मानिसहरू उहाँले वर्णन गर्नुभएका चिन्हहरू देख्नुअघि मर्नेछैनन्। तर, केही विद्वानहरू विश्वास गर्छन् कि येशूले उहाँलाई प्रतिज्ञा गरिएको मुक्तिदाताको रूपमा अस्वीकार गरिरहने मानिसहरूलाई उल्लेख गरिरहनुभएको छ। यसले येशूले आफ्ना चेलाहरूलाई पृथ्वीमा फर्किँदा तिनीहरू पुनः फर्किँदा मानिसहरू तिनीहरूप्रति शत्रुतापूर्ण हुनेछन् भनेर भन्दै हुनुहुन्छ भन्ने संकेत गर्थ्यो। "यो पुस्ता" को आफ्नो अनुवाद दुबै व्याख्याका लागि खुला छोड्ने कुरा निश्चित गर्नुहोस्। </w:t>
      </w:r>
      <w:r>
        <w:rPr>
          <w:lang w:val="ne_NP" w:bidi="ne_NP"/>
        </w:rPr>
        <w:t>पुस्ता</w:t>
      </w:r>
      <w:r>
        <w:rPr>
          <w:lang w:val="ne_NP" w:bidi="ne_NP"/>
        </w:rPr>
        <w:t xml:space="preserve"> मुख्य शब्दावलीमा छ।</w:t>
      </w:r>
    </w:p>
    <w:p>
      <w:pPr/>
      <w:r>
        <w:rPr>
          <w:lang w:val="ne_NP" w:bidi="ne_NP"/>
        </w:rPr>
      </w:r>
      <w:r>
        <w:rPr>
          <w:lang w:val="ne_NP" w:bidi="ne_NP"/>
        </w:rPr>
        <w:t xml:space="preserve">येशू भन्नुहुन्छ कि </w:t>
      </w:r>
      <w:r>
        <w:rPr>
          <w:b/>
          <w:lang w:val="ne_NP" w:bidi="ne_NP"/>
        </w:rPr>
        <w:t>स्वर्ग</w:t>
      </w:r>
      <w:r>
        <w:rPr>
          <w:lang w:val="ne_NP" w:bidi="ne_NP"/>
        </w:rPr>
        <w:t xml:space="preserve"> र पृथ्वी टरेर जानेछन् वा यिनको अस्तित्व समाप्त हुनेछ। यस सन्दर्भमा, स्वर्गले आकाशलाई बुझाउँछ। यसले परमेश्वर बसोबास गर्ने ठाउँलाई बुझाउँदैन। तपाईंले पहिले गरेजस्तै स्वर्गलाई अनुवाद गर्ने कुरा सुनिश्चित गर्नुहोस्। </w:t>
      </w:r>
      <w:r>
        <w:rPr>
          <w:lang w:val="ne_NP" w:bidi="ne_NP"/>
        </w:rPr>
        <w:t>स्वर्ग</w:t>
      </w:r>
      <w:r>
        <w:rPr>
          <w:lang w:val="ne_NP" w:bidi="ne_NP"/>
        </w:rPr>
        <w:t xml:space="preserve"> मुख्य शब्दावलीमा छ।</w:t>
      </w:r>
    </w:p>
    <w:p>
      <w:pPr/>
      <w:r>
        <w:rPr>
          <w:lang w:val="ne_NP" w:bidi="ne_NP"/>
        </w:rPr>
      </w:r>
      <w:r>
        <w:rPr>
          <w:lang w:val="ne_NP" w:bidi="ne_NP"/>
        </w:rPr>
        <w:t xml:space="preserve">येशू भन्नुहुन्छ कि मानिसहरू </w:t>
      </w:r>
      <w:r>
        <w:rPr>
          <w:b/>
          <w:lang w:val="ne_NP" w:bidi="ne_NP"/>
        </w:rPr>
        <w:t>विलासिता</w:t>
      </w:r>
      <w:r>
        <w:rPr>
          <w:lang w:val="ne_NP" w:bidi="ne_NP"/>
        </w:rPr>
        <w:t xml:space="preserve">, </w:t>
      </w:r>
      <w:r>
        <w:rPr>
          <w:b/>
          <w:lang w:val="ne_NP" w:bidi="ne_NP"/>
        </w:rPr>
        <w:t>मद्यपान</w:t>
      </w:r>
      <w:r>
        <w:rPr>
          <w:lang w:val="ne_NP" w:bidi="ne_NP"/>
        </w:rPr>
        <w:t xml:space="preserve"> र चिन्ताहरूले थिचिनेछन्। बिलासिता भन्नाले आफूलाई रमाइलो र सुख सुबिधामा डुबेर समय बिताउनु हो भने मात्तिनुले नशामा लठ्ठ भएर मूर्ख व्यवहार गर्नुलाई बुझाउँछ। दुवै व्यवहारहरूले एउटा व्यक्तिले आफ्नो बारेमा बढी रुचि राख्ने र परमेश्वर र उहाँका तरिकाहरूमा कम रुचि राख्ने देखाउँथे।</w:t>
      </w:r>
    </w:p>
    <w:p>
      <w:pPr/>
      <w:r>
        <w:rPr>
          <w:lang w:val="ne_NP" w:bidi="ne_NP"/>
        </w:rPr>
      </w:r>
      <w:r>
        <w:rPr>
          <w:lang w:val="ne_NP" w:bidi="ne_NP"/>
        </w:rPr>
        <w:t xml:space="preserve">येशूले आफ्ना अनुयायीहरूलाई उहाँको पुनरागमनको लागि सधैँ तयार रहनुपर्छ भनी चेतावनी दिनुहुन्छ र उनीहरूले </w:t>
      </w:r>
      <w:r>
        <w:rPr>
          <w:b/>
          <w:lang w:val="ne_NP" w:bidi="ne_NP"/>
        </w:rPr>
        <w:t>प्रार्थना</w:t>
      </w:r>
      <w:r>
        <w:rPr>
          <w:lang w:val="ne_NP" w:bidi="ne_NP"/>
        </w:rPr>
        <w:t xml:space="preserve"> गरेर यसो गर्न सक्छन्। प्रार्थना गर्नुले परमेश्वरसँग सञ्चार गर्नुलाई बुझाउँछ। तपाईंले अघिल्लो खण्डहरूमा गरेझैं प्रार्थनालाई अनुवाद गर्ने कुरा निश्चित गर्नुहोस्। </w:t>
      </w:r>
      <w:r>
        <w:rPr>
          <w:lang w:val="ne_NP" w:bidi="ne_NP"/>
        </w:rPr>
        <w:t>प्रार्थना</w:t>
      </w:r>
      <w:r>
        <w:rPr>
          <w:lang w:val="ne_NP" w:bidi="ne_NP"/>
        </w:rPr>
        <w:t xml:space="preserve"> मुख्य शब्दावलीमा छ। </w:t>
      </w:r>
    </w:p>
    <w:p>
      <w:pPr/>
      <w:r>
        <w:rPr>
          <w:lang w:val="ne_NP" w:bidi="ne_NP"/>
        </w:rPr>
      </w:r>
      <w:r>
        <w:rPr>
          <w:lang w:val="ne_NP" w:bidi="ne_NP"/>
        </w:rPr>
        <w:t xml:space="preserve">येशूले उहाँको पुनरागमनलाई अचानक बन्द हुने </w:t>
      </w:r>
      <w:r>
        <w:rPr>
          <w:b/>
          <w:lang w:val="ne_NP" w:bidi="ne_NP"/>
        </w:rPr>
        <w:t>पासो</w:t>
      </w:r>
      <w:r>
        <w:rPr>
          <w:lang w:val="ne_NP" w:bidi="ne_NP"/>
        </w:rPr>
        <w:t xml:space="preserve"> जस्तै भनेर वर्णन गर्नुहुन्छ। पासो भन्नाले मानिसहरूले चरा वा पशु समात्न प्रयोग गर्ने यन्त्रलाई बुझाउँछ। जनावरले पासो छुँदा यो अचानक बन्द हुन्थ्यो र जनावर अड्किन्थ्यो।</w:t>
      </w:r>
    </w:p>
    <w:p>
      <w:pPr/>
      <w:r>
        <w:rPr>
          <w:lang w:val="ne_NP" w:bidi="ne_NP"/>
        </w:rPr>
      </w:r>
      <w:r>
        <w:rPr>
          <w:lang w:val="ne_NP" w:bidi="ne_NP"/>
        </w:rPr>
        <w:t>यदि तपाईं बसोबास गर्ने ठाउँमा मानिसहरूले पासोहरू प्रयोग गर्दैनन् भने, तपाईंको संस्कृतिमा कुन शब्दले सबैभन्दा राम्रो काम गर्नेछ भन्ने बारेमा सोच्नुहोस्।</w:t>
      </w:r>
    </w:p>
    <w:p>
      <w:pPr/>
      <w:r>
        <w:rPr>
          <w:lang w:val="ne_NP" w:bidi="ne_NP"/>
        </w:rPr>
      </w:r>
      <w:r>
        <w:rPr>
          <w:lang w:val="ne_NP" w:bidi="ne_NP"/>
        </w:rPr>
        <w:t xml:space="preserve">यदि चेलाहरूले येशूले भन्नुभएका खतराहरूबाट बच्छन् भने तिनीहरू </w:t>
      </w:r>
      <w:r>
        <w:rPr>
          <w:b/>
          <w:lang w:val="ne_NP" w:bidi="ne_NP"/>
        </w:rPr>
        <w:t>मानिसको पुत्र</w:t>
      </w:r>
      <w:r>
        <w:rPr>
          <w:lang w:val="ne_NP" w:bidi="ne_NP"/>
        </w:rPr>
        <w:t xml:space="preserve">को उपस्थितिमा उभिन सक्नेछन्। यहाँ, येशूले परमेश्वरले सबै शक्ति र अधिकार दिनुभएको व्यक्तिको रूपमा आफूलाई बुझाउन मानिसको पुत्रको उपाधि प्रयोग गर्नुहुन्छ। तपाईंले पहिले गरेजस्तै मानिसको पुत्रलाई अनुवाद गर्ने कुरा सुनिश्चित गर्नुहोस्। </w:t>
      </w:r>
      <w:r>
        <w:rPr>
          <w:lang w:val="ne_NP" w:bidi="ne_NP"/>
        </w:rPr>
        <w:t>मानिसको पुत्र</w:t>
      </w:r>
      <w:r>
        <w:rPr>
          <w:lang w:val="ne_NP" w:bidi="ne_NP"/>
        </w:rPr>
        <w:t xml:space="preserve"> मुख्य शब्दावलीमा छ।</w:t>
      </w:r>
    </w:p>
    <w:p>
      <w:pPr/>
      <w:r>
        <w:rPr>
          <w:lang w:val="ne_NP" w:bidi="ne_NP"/>
        </w:rPr>
      </w:r>
      <w:r>
        <w:rPr>
          <w:lang w:val="ne_NP" w:bidi="ne_NP"/>
        </w:rPr>
        <w:t xml:space="preserve">येशूले प्रत्येक दिन </w:t>
      </w:r>
      <w:r>
        <w:rPr>
          <w:b/>
          <w:lang w:val="ne_NP" w:bidi="ne_NP"/>
        </w:rPr>
        <w:t>मन्दिरमा</w:t>
      </w:r>
      <w:r>
        <w:rPr>
          <w:lang w:val="ne_NP" w:bidi="ne_NP"/>
        </w:rPr>
        <w:t xml:space="preserve">, वा यरूशलेमका आफ्ना मानिसहरूको बीचमा परमेश्वर बसोबास गर्ने ठाउँमा सिकाउनुभयो। यस सन्दर्भमा, मन्दिरले मन्दिरका चोकहरूलाई बुझाउँछ। तपाईंले पहिले गरेझैं मन्दिरलाई अनुवाद गर्ने कुरा निश्चित गर्नुहोस्। </w:t>
      </w:r>
      <w:r>
        <w:rPr>
          <w:lang w:val="ne_NP" w:bidi="ne_NP"/>
        </w:rPr>
        <w:t>मन्दिर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22:1–6</w:t>
      </w:r>
      <w:r>
        <w:rPr>
          <w:lang w:val="ne_NP" w:bidi="ne_NP"/>
        </w:rPr>
      </w:r>
    </w:p>
    <w:p>
      <w:pPr>
        <w:pStyle w:val="Heading3"/>
      </w:pPr>
      <w:r>
        <w:rPr>
          <w:lang w:val="ne_NP" w:bidi="ne_NP"/>
        </w:rPr>
        <w:t>Step 1</w:t>
      </w:r>
    </w:p>
    <w:p>
      <w:pPr/>
      <w:r>
        <w:rPr>
          <w:lang w:val="ne_NP" w:bidi="ne_NP"/>
        </w:rPr>
      </w:r>
      <w:r>
        <w:rPr>
          <w:lang w:val="ne_NP" w:bidi="ne_NP"/>
        </w:rPr>
        <w:t>लूका २२:१–६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येशूले यहूदी आराधना गर्ने ठाउँ, मन्दिरमा प्रत्येक दिन सिकाउँदै आउनुभएको छ। प्रत्येक रात उहाँ जैतुनको डाँडामा फर्किनुहुन्थ्यो।</w:t>
      </w:r>
    </w:p>
    <w:p>
      <w:pPr/>
      <w:r>
        <w:rPr>
          <w:lang w:val="ne_NP" w:bidi="ne_NP"/>
        </w:rPr>
      </w:r>
      <w:r>
        <w:rPr>
          <w:lang w:val="ne_NP" w:bidi="ne_NP"/>
        </w:rPr>
        <w:t>त्यो समयमा, निस्तारको चाड हुन धेरै समय थिएन। निस्तारको चाड पछि अखमिरी रोटीको चाड भयो, र दुई चाडहरू एउटै चाडको रूपमा मनाइन्थ्यो। अखमिरी रोटीको चाड यहूदी मानिसहरूले प्रत्येक वर्ष आठ दिनसम्म मनाउने एउटा चाड थियो। ती आठ दिनसम्म तिनीहरूले खमिर हालिएको कुनै रोटी खाएनन्। निस्तारको चाड र अखरी रोटीको चाडले यहूदी मानिसहरूलाई धेरै वर्षअघि परमेश्वरले तिनीहरूलाई मिश्रको दासत्वबाट बचाउनुभएको कुराको सम्झना दिलाउँथे।</w:t>
      </w:r>
    </w:p>
    <w:p>
      <w:pPr/>
      <w:r>
        <w:rPr>
          <w:lang w:val="ne_NP" w:bidi="ne_NP"/>
        </w:rPr>
      </w:r>
      <w:r>
        <w:rPr>
          <w:lang w:val="ne_NP" w:bidi="ne_NP"/>
        </w:rPr>
        <w:t>यहाँ रोक्नुहोस् र आफ्नो टोलीसँग छलफल गर्नुहोस्: तपाईंको संस्कृतिमा ठूला धार्मिक चाडपर्वहरू कसरी मनाइन्छ? आफ्ना मनपर्नेहरूमध्ये कुनै पनि वर्णन गर्नुहोस्।</w:t>
      </w:r>
    </w:p>
    <w:p>
      <w:pPr/>
      <w:r>
        <w:rPr>
          <w:lang w:val="ne_NP" w:bidi="ne_NP"/>
        </w:rPr>
      </w:r>
      <w:r>
        <w:rPr>
          <w:lang w:val="ne_NP" w:bidi="ne_NP"/>
        </w:rPr>
        <w:t>त्यस समयमा धार्मिक नेताहरू भएका मुख्य पूजाहारी र शास्त्रीहरू, व्यवस्थाका शिक्षकहरू, येशूलाई गोप्य रूपमा मार्ने कुनै तरिका पत्ता लगाउने प्रयास गरिरहेका थिए, किनभने मानिसहरूले कस्तो प्रतिक्रिया देलान् भन्ने कुरामा तिनीहरू डराएका थिए।</w:t>
      </w:r>
    </w:p>
    <w:p>
      <w:pPr/>
      <w:r>
        <w:rPr>
          <w:lang w:val="ne_NP" w:bidi="ne_NP"/>
        </w:rPr>
      </w:r>
      <w:r>
        <w:rPr>
          <w:lang w:val="ne_NP" w:bidi="ne_NP"/>
        </w:rPr>
        <w:t>यहाँ रोक्नुहोस् र छलफल गर्नुहोस्: जब तपाईंको संस्कृतिमा धार्मिक नेताहरूले विरोध वा सतावटको अनुभव गर्छन्, तब तिनीहरूका अनुयायीहरूले यस्ता परिस्थितिहरूमा कसरी प्रतिक्रिया दिन्छन्?</w:t>
      </w:r>
    </w:p>
    <w:p>
      <w:pPr/>
      <w:r>
        <w:rPr>
          <w:lang w:val="ne_NP" w:bidi="ne_NP"/>
        </w:rPr>
      </w:r>
      <w:r>
        <w:rPr>
          <w:lang w:val="ne_NP" w:bidi="ne_NP"/>
        </w:rPr>
        <w:t>त्यसपछि शैतान यहूदाभित्र पस्यो, जसलाई इस्करियोत पनि भनिन्थ्यो। यहूदा येशूका बाह्र चेलाहरूमध्येका एक थिए। "शैतान यहूदाभित्र पस्यो" भन्नेको अर्थ यहूदाले शैतानलाई आफ्नो मन र हृदय नियन्त्रण गर्न सुरु गर्न दियो भन्ने हो। शैतान सबै दुष्ट आत्माहरूका अगुवा हो। जब शैतान यहूदामा प्रवेश गर्यो, तब यहूदा मुख्य पूजाहारी र मन्दिरका पहरेदार अधिकृतहरूकहाँ गए र येशूलाई उनीहरूका विरुद्धमा विश्वासघात गर्ने सबैभन्दा राम्रो उपायको विषयमा छलफल गरे। मन्दिरका रक्षकका अधिकारीहरू मन्दिर क्षेत्रमा व्यवस्था राख्ने जिम्मेवारी पाउने कप्तानहरू वा अधिकारीहरू हुन्। अधिकारीहरू लेवी कुल समूहका यहूदीहरू थिए। रोमी सैनिकहरूलाई मन्दिरमा प्रवेश गर्न अनुमति थिएन। मुख्य पूजाहारीहरू र मन्दिरका पहरेदारका अधिकारीहरू येशूलाई मृत्युदण्ड दिलाउन मद्दत गर्न सक्ने मुख्य धार्मिक नेताहरू थिए, त्यसैले यहूदा तिनीहरूकहाँ गए।</w:t>
      </w:r>
    </w:p>
    <w:p>
      <w:pPr/>
      <w:r>
        <w:rPr>
          <w:lang w:val="ne_NP" w:bidi="ne_NP"/>
        </w:rPr>
      </w:r>
      <w:r>
        <w:rPr>
          <w:lang w:val="ne_NP" w:bidi="ne_NP"/>
        </w:rPr>
        <w:t>मुख्य पूजाहारी र धार्मिक नेताहरू यहूदा तिनीहरूलाई मद्दत गर्न इच्छुक भएकोमा धेरै खुसी भए र तिनीहरूले यहूदालाई त्यसको लागि पैसा दिन स्वीकार गरे। लूकाले हामीलाई कति पैसा थियो भनेर बताउँदैनन्, तर मत्तीले हामीलाई ती तीस चाँदीका सिक्काहरू थिए भनेर भन्छन्। यहूदा तिनीहरूको प्रस्तावमा सहमत भयो। उसले येशूलाई सुम्पिने वा धोका दिने सबैभन्दा उचित समय हेर्न थाल्यो। यहूदाले येशूलाई धेरै मानिसहरूले नघेरेको समय छान्न चाहन्थ्यो। यहूदाको लागि यो सजिलो हुनेछ किनभने उनी येशूका सबैभन्दा नजिकका अनुयायीहरू, बाह्र चेलाहरूमध्ये एक थिए। येशू एक्लै वा केही मानिसहरूसँग हुँदा यहूदालाई थाहा हुनेछ।</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सेटिङहरू र कथाका पात्रहरू परिभाषित गर्न मद्दत गर्नुहुनेछ।</w:t>
      </w:r>
    </w:p>
    <w:p>
      <w:pPr/>
      <w:r>
        <w:rPr>
          <w:lang w:val="ne_NP" w:bidi="ne_NP"/>
        </w:rPr>
      </w:r>
      <w:r>
        <w:rPr>
          <w:lang w:val="ne_NP" w:bidi="ne_NP"/>
        </w:rPr>
        <w:t>कथामा चार दृश्यहरू छन्।</w:t>
      </w:r>
    </w:p>
    <w:p>
      <w:pPr/>
      <w:r>
        <w:rPr>
          <w:lang w:val="ne_NP" w:bidi="ne_NP"/>
        </w:rPr>
      </w:r>
      <w:r>
        <w:rPr>
          <w:b/>
          <w:lang w:val="ne_NP" w:bidi="ne_NP"/>
        </w:rPr>
        <w:t>पहिलो दृश्य:</w:t>
      </w:r>
      <w:r>
        <w:rPr>
          <w:lang w:val="ne_NP" w:bidi="ne_NP"/>
        </w:rPr>
        <w:t xml:space="preserve"> निस्तारको चाड र अखमिरी रोटीको चाड नजिकिँदै गर्दा, धार्मिक नेताहरूले येशूलाई गोप्य रूपमा मार्ने अवसर खोजे, किनभने तिनीहरू मानिसहरूको प्रतिक्रियासँग डराउँथे।</w:t>
      </w:r>
    </w:p>
    <w:p>
      <w:pPr/>
      <w:r>
        <w:rPr>
          <w:lang w:val="ne_NP" w:bidi="ne_NP"/>
        </w:rPr>
      </w:r>
      <w:r>
        <w:rPr>
          <w:b/>
          <w:lang w:val="ne_NP" w:bidi="ne_NP"/>
        </w:rPr>
        <w:t>दोस्रो दृश्य:</w:t>
      </w:r>
      <w:r>
        <w:rPr>
          <w:lang w:val="ne_NP" w:bidi="ne_NP"/>
        </w:rPr>
        <w:t xml:space="preserve"> शैतान यहूदामा प्रवेश गर्यो।</w:t>
      </w:r>
    </w:p>
    <w:p>
      <w:pPr/>
      <w:r>
        <w:rPr>
          <w:lang w:val="ne_NP" w:bidi="ne_NP"/>
        </w:rPr>
      </w:r>
      <w:r>
        <w:rPr>
          <w:b/>
          <w:lang w:val="ne_NP" w:bidi="ne_NP"/>
        </w:rPr>
        <w:t>तेस्रो दृश्य:</w:t>
      </w:r>
      <w:r>
        <w:rPr>
          <w:lang w:val="ne_NP" w:bidi="ne_NP"/>
        </w:rPr>
        <w:t xml:space="preserve"> यहूदा मुख्य पूजाहारी र मन्दिरका पहरेदारकहाँ जान्छ र तिनीहरूलाई मद्दत गर्न इच्छुक भएको कुरा बताउँछ। तिनीहरू धेरै उत्साहित छन् र यहूदालाई पैसा दिने निर्णय गर्छन्।</w:t>
      </w:r>
    </w:p>
    <w:p>
      <w:pPr/>
      <w:r>
        <w:rPr>
          <w:lang w:val="ne_NP" w:bidi="ne_NP"/>
        </w:rPr>
      </w:r>
      <w:r>
        <w:rPr>
          <w:b/>
          <w:lang w:val="ne_NP" w:bidi="ne_NP"/>
        </w:rPr>
        <w:t>चौथो दृश्य:</w:t>
      </w:r>
      <w:r>
        <w:rPr>
          <w:lang w:val="ne_NP" w:bidi="ne_NP"/>
        </w:rPr>
        <w:t xml:space="preserve"> यहूदाले येशूलाई तिनीहरूको हातमा सुम्पिने अवसर खोज्न थाले।</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मुख्य पूजाहारी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मानिसहरू वा भीड।</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मन्दिरको रक्षा गर्ने अधिकारीहरू।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मुख्य पूजाहारी र व्यवस्थाका शिक्षकहरू धार्मिक नेताहरू हुन् भनेर सम्झनु महत्त्वपूर्ण छ। यो पनि सम्झनुहोस् कि येशू मन्दिरमा प्रत्येक दिन सिकाउँदै हुनुहुन्थ्यो र प्रत्येक रात जैतुनको डाँडामा फर्किनुभयो।</w:t>
      </w:r>
    </w:p>
    <w:p>
      <w:pPr/>
      <w:r>
        <w:rPr>
          <w:lang w:val="ne_NP" w:bidi="ne_NP"/>
        </w:rPr>
      </w:r>
      <w:r>
        <w:rPr>
          <w:lang w:val="ne_NP" w:bidi="ne_NP"/>
        </w:rPr>
        <w:t>ठूलो चाड नजिकै आइरहेको थियो भन्ने कुरा ध्यान दिनुहोस्। यो वर्षमा एक पटक हुने गर्थ्यो, र यहूदी व्यवस्थाले यहूदीहरूलाई यो यरूशलेम भित्र मनाउन अनिवार्य गरेको थियो। उत्सवको लागि शहरमा धेरै मानिसहरू हुनेथिए।</w:t>
      </w:r>
    </w:p>
    <w:p>
      <w:pPr/>
      <w:r>
        <w:rPr>
          <w:lang w:val="ne_NP" w:bidi="ne_NP"/>
        </w:rPr>
      </w:r>
      <w:r>
        <w:rPr>
          <w:lang w:val="ne_NP" w:bidi="ne_NP"/>
        </w:rPr>
        <w:t>धार्मिक नेताहरूले येशूलाई गोप्य रूपमा हटाउन चाहन्थे भनेर सम्झनु महत्त्वपूर्ण छ। यो पनि ध्यान दिनुहोस् कि तिनीहरू मानिसहरूबाट डराएका छन्।</w:t>
      </w:r>
    </w:p>
    <w:p>
      <w:pPr/>
      <w:r>
        <w:rPr>
          <w:lang w:val="ne_NP" w:bidi="ne_NP"/>
        </w:rPr>
      </w:r>
      <w:r>
        <w:rPr>
          <w:lang w:val="ne_NP" w:bidi="ne_NP"/>
        </w:rPr>
        <w:t>यो ध्यान दिनु महत्त्वपूर्ण छ। यो पनि ध्यान दिनुहोस् कि यहूदा बाह्र चेलाहरूमध्ये एक हुन्।</w:t>
      </w:r>
    </w:p>
    <w:p>
      <w:pPr/>
      <w:r>
        <w:rPr>
          <w:lang w:val="ne_NP" w:bidi="ne_NP"/>
        </w:rPr>
      </w:r>
      <w:r>
        <w:rPr>
          <w:lang w:val="ne_NP" w:bidi="ne_NP"/>
        </w:rPr>
        <w:t>घटनाहरूको कालक्रममा ध्यान दिनु महत्त्वपूर्ण छ। शैतान आफूमा प्रवेश गरेपछि यहूदा धार्मिक नेताहरूकहाँ गए। यहूदाले धार्मिक नेताहरूसँग येशूलाई धोका दिन कसरी मद्दत गर्नेछन् भनेर छलफल गरे।</w:t>
      </w:r>
    </w:p>
    <w:p>
      <w:pPr/>
      <w:r>
        <w:rPr>
          <w:lang w:val="ne_NP" w:bidi="ne_NP"/>
        </w:rPr>
      </w:r>
      <w:r>
        <w:rPr>
          <w:lang w:val="ne_NP" w:bidi="ne_NP"/>
        </w:rPr>
        <w:t>धार्मिक नेताहरू यहूदाको पैसा तिर्न सहमत भए र उहाँले स्वीकार गर्नुभयो भनेर सम्झनु महत्त्वपूर्ण छ।</w:t>
      </w:r>
    </w:p>
    <w:p>
      <w:pPr/>
      <w:r>
        <w:rPr>
          <w:lang w:val="ne_NP" w:bidi="ne_NP"/>
        </w:rPr>
      </w:r>
      <w:r>
        <w:rPr>
          <w:lang w:val="ne_NP" w:bidi="ne_NP"/>
        </w:rPr>
        <w:t>यहूदाले येशूसँग भीड नभएको बेला उहाँलाई धार्मिक नेताहरूको हातमा सुम्पिने अवसर खोज्न थाल्यो।</w:t>
      </w:r>
      <w:r>
        <w:rPr>
          <w:lang w:val="ne_NP" w:bidi="ne_NP"/>
        </w:rPr>
      </w:r>
    </w:p>
    <w:p>
      <w:pPr>
        <w:pStyle w:val="Heading3"/>
      </w:pPr>
      <w:r>
        <w:rPr>
          <w:lang w:val="ne_NP" w:bidi="ne_NP"/>
        </w:rPr>
        <w:t>Step 4</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चार दृश्यहरू छन्।</w:t>
      </w:r>
    </w:p>
    <w:p>
      <w:pPr/>
      <w:r>
        <w:rPr>
          <w:lang w:val="ne_NP" w:bidi="ne_NP"/>
        </w:rPr>
      </w:r>
      <w:r>
        <w:rPr>
          <w:lang w:val="ne_NP" w:bidi="ne_NP"/>
        </w:rPr>
        <w:t>वर्णहरूमा समावेश छन्:</w:t>
      </w:r>
    </w:p>
    <w:p>
      <w:pPr>
        <w:pStyle w:val="ListBullet"/>
        <w:spacing w:line="240" w:lineRule="auto"/>
        <w:ind w:left="720"/>
      </w:pPr>
      <w:r>
        <w:rPr>
          <w:lang w:val="ne_NP" w:bidi="ne_NP"/>
        </w:rPr>
      </w:r>
      <w:r>
        <w:rPr>
          <w:lang w:val="ne_NP" w:bidi="ne_NP"/>
        </w:rPr>
        <w:t>मुख्य पूजाहारी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मानिसहरू वा भीड।</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मन्दिरका रक्षकका अधिकारीहरू।</w:t>
      </w:r>
    </w:p>
    <w:p>
      <w:pPr/>
      <w:r>
        <w:rPr>
          <w:lang w:val="ne_NP" w:bidi="ne_NP"/>
        </w:rPr>
      </w:r>
      <w:r>
        <w:rPr>
          <w:lang w:val="ne_NP" w:bidi="ne_NP"/>
        </w:rPr>
        <w:t>टोलीले कथालाई दुई पटक अभिनय गर्न लगाउनुहोस्।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w:t>
      </w:r>
    </w:p>
    <w:p>
      <w:pPr/>
      <w:r>
        <w:rPr>
          <w:lang w:val="ne_NP" w:bidi="ne_NP"/>
        </w:rPr>
      </w:r>
      <w:r>
        <w:rPr>
          <w:lang w:val="ne_NP" w:bidi="ne_NP"/>
        </w:rPr>
        <w:t>धार्मिक नेताहरूले येशूलाई मार्ने गोप्य तरिका खोजिरहेका थिए। तिनीहरू मानिसहरूबाट डराएका थिए।</w:t>
      </w:r>
    </w:p>
    <w:p>
      <w:pPr/>
      <w:r>
        <w:rPr>
          <w:lang w:val="ne_NP" w:bidi="ne_NP"/>
        </w:rPr>
      </w:r>
      <w:r>
        <w:rPr>
          <w:lang w:val="ne_NP" w:bidi="ne_NP"/>
        </w:rPr>
        <w:t>अभिनय रोक्नुहोस्: धार्मिक नेताहरूको भूमिका खेल्ने कलाकारहरूलाई सोध्नुहोस्, "तपाईंलाई कस्तो महसुस भइरहेको छ?" तपाईंले सुन्न सक्नुहुन्छ, "येशूप्रति रिस उठेको छ" मानिसहरूले केहि गर्लान कि भनेर हामी डराएका छौं।" नाटक फेरि सुरु गर्नुहोस्।</w:t>
      </w:r>
    </w:p>
    <w:p>
      <w:pPr/>
      <w:r>
        <w:rPr>
          <w:lang w:val="ne_NP" w:bidi="ne_NP"/>
        </w:rPr>
      </w:r>
      <w:r>
        <w:rPr>
          <w:lang w:val="ne_NP" w:bidi="ne_NP"/>
        </w:rPr>
        <w:t>शैतान यहूदामा प्रवेश गर्यो।</w:t>
      </w:r>
    </w:p>
    <w:p>
      <w:pPr/>
      <w:r>
        <w:rPr>
          <w:lang w:val="ne_NP" w:bidi="ne_NP"/>
        </w:rPr>
      </w:r>
      <w:r>
        <w:rPr>
          <w:lang w:val="ne_NP" w:bidi="ne_NP"/>
        </w:rPr>
        <w:t>अभिनय रोक्नुहोस्: शैतानको भूमिका खेल्ने कलाकारलाई सोध्नुहोस्, "तपाईंलाई कस्तो महसुस भइरहेको छ?" तपाईंले "येशूप्रति घृणा," "यहूदा मेरो जिम्मेवारीमा छ" जस्ता कुराहरू सुन्न सक्नुहुन्छ।</w:t>
      </w:r>
    </w:p>
    <w:p>
      <w:pPr/>
      <w:r>
        <w:rPr>
          <w:lang w:val="ne_NP" w:bidi="ne_NP"/>
        </w:rPr>
      </w:r>
      <w:r>
        <w:rPr>
          <w:lang w:val="ne_NP" w:bidi="ne_NP"/>
        </w:rPr>
        <w:t>अभिनय रोक्नुहोस्: यहूदाको भूमिका खेल्ने कलाकारलाई सोध्नुहोस्, "तपाईंलाई कस्तो महसुस भइरहेको छ?" तपाईंले सुन्न सक्नुहुन्छ, "म येशूको वास्ता गर्दिन," "म येशूलाई धोका दिन इच्छुक छु," "म हताश महसुस गर्छु।" नाटक फेरि सुरु गर्नुहोस्।</w:t>
      </w:r>
    </w:p>
    <w:p>
      <w:pPr/>
      <w:r>
        <w:rPr>
          <w:lang w:val="ne_NP" w:bidi="ne_NP"/>
        </w:rPr>
      </w:r>
      <w:r>
        <w:rPr>
          <w:lang w:val="ne_NP" w:bidi="ne_NP"/>
        </w:rPr>
        <w:t>यहूदा पूजाहारी र मन्दिरका पहरेदारहरूका अधिकारीहरूकहाँ गए; उहाँले तिनीहरूलाई मद्दत गर्न इच्छुक हुनुहुन्छ भनेर तिनीहरूलाई भन्नुहुन्छ। तिनीहरू उत्साहित छन् र उसलाई पैसा दिन सहमत छन्, ऊ तिनीहरूबाट पैसा लिन सहमत छ।</w:t>
      </w:r>
    </w:p>
    <w:p>
      <w:pPr/>
      <w:r>
        <w:rPr>
          <w:lang w:val="ne_NP" w:bidi="ne_NP"/>
        </w:rPr>
      </w:r>
      <w:r>
        <w:rPr>
          <w:lang w:val="ne_NP" w:bidi="ne_NP"/>
        </w:rPr>
        <w:t>अभिनय रोक्नुहोस्: पूजाहारी र मन्दिरका पहरेदारका अधिकारीहरूको भूमिका खेल्ने कलाकारहरूलाई सोध्नुहोस्, "तपाईंलाई कस्तो महसुस भइरहेको छ?" तपाईंले सुन्न सक्नुहुन्छ, "उत्साहित छु," "अन्तमा हाम्रो योजना सजिलो भएको छ।" यहूदाको भूमिका खेल्ने कलाकारलाई सोध्नुहोस्, "तपाईंलाई कस्तो महसुस भइरहेको छ?" तपाईंले सुन्न सक्नुहुन्छ, "चासो छैन," "मैले केही पैसा कमाएकोमा म खुसी छु।" नाटक फेरि सुरु गर्नुहोस्।</w:t>
      </w:r>
    </w:p>
    <w:p>
      <w:pPr/>
      <w:r>
        <w:rPr>
          <w:lang w:val="ne_NP" w:bidi="ne_NP"/>
        </w:rPr>
      </w:r>
      <w:r>
        <w:rPr>
          <w:lang w:val="ne_NP" w:bidi="ne_NP"/>
        </w:rPr>
        <w:t>यहूदाले येशूलाई धार्मिक नेताहरूको हातमा सुम्पिने अवसरको लागि हेरचाह गर्न थाल्यो।</w:t>
      </w:r>
      <w:r>
        <w:rPr>
          <w:lang w:val="ne_NP" w:bidi="ne_NP"/>
        </w:rPr>
      </w:r>
    </w:p>
    <w:p>
      <w:pPr>
        <w:pStyle w:val="Heading3"/>
      </w:pPr>
      <w:r>
        <w:rPr>
          <w:lang w:val="ne_NP" w:bidi="ne_NP"/>
        </w:rPr>
        <w:t>Step 5</w:t>
      </w:r>
    </w:p>
    <w:p>
      <w:pPr/>
      <w:r>
        <w:rPr>
          <w:lang w:val="ne_NP" w:bidi="ne_NP"/>
        </w:rPr>
      </w:r>
      <w:r>
        <w:rPr>
          <w:lang w:val="ne_NP" w:bidi="ne_NP"/>
        </w:rPr>
        <w:t>संस्करणमा पाठका कुराहरू बुझ्न सजिलो रूपमा सुन्नुहोस्</w:t>
      </w:r>
    </w:p>
    <w:p>
      <w:pPr/>
      <w:r>
        <w:rPr>
          <w:lang w:val="ne_NP" w:bidi="ne_NP"/>
        </w:rPr>
      </w:r>
      <w:r>
        <w:rPr>
          <w:lang w:val="ne_NP" w:bidi="ne_NP"/>
        </w:rPr>
        <w:t xml:space="preserve">त्यस समयमा, अखमिरी रोटीको चाड, जसलाई निस्तार चाड पनि भनिन्छ, आउन अब धेरै दिन बाँकी थिएन। </w:t>
      </w:r>
      <w:r>
        <w:rPr>
          <w:b/>
          <w:lang w:val="ne_NP" w:bidi="ne_NP"/>
        </w:rPr>
        <w:t xml:space="preserve">अखमिरी रोटीको चाड </w:t>
      </w:r>
      <w:r>
        <w:rPr>
          <w:lang w:val="ne_NP" w:bidi="ne_NP"/>
        </w:rPr>
        <w:t xml:space="preserve">यहूदी मानिसहरूले प्रत्येक वर्ष सात दिनसम्म मनाउने एउटा चाड वा उत्सव थियो। तिनीहरूले चाड मनाए, परमेश्वरले आफ्ना पुर्खाहरूलाई मिश्रको देशमा दासत्वबाट छुटकारा दिनुभएको समयको सम्झना दिलाउन चाड मनाए। ती सात दिनसम्म तिनीहरूले खमिर हालिएको कुनै रोटी खाएनन्। </w:t>
      </w:r>
      <w:r>
        <w:rPr>
          <w:b/>
          <w:lang w:val="ne_NP" w:bidi="ne_NP"/>
        </w:rPr>
        <w:t>निस्तारको चाड</w:t>
      </w:r>
      <w:r>
        <w:rPr>
          <w:lang w:val="ne_NP" w:bidi="ne_NP"/>
        </w:rPr>
        <w:t xml:space="preserve"> पनि एउटा यस्तो चाड थियो जुन यहूदीहरूले अखमिरी रोटीको चाड सुरु हुने बेलाको अघिल्लो दिन प्रत्येक वर्ष मनाउँथे। अखमिरी रोटी र </w:t>
      </w:r>
      <w:r>
        <w:rPr>
          <w:lang w:val="ne_NP" w:bidi="ne_NP"/>
        </w:rPr>
        <w:t>निस्तारको चाडको</w:t>
      </w:r>
      <w:r>
        <w:rPr>
          <w:lang w:val="ne_NP" w:bidi="ne_NP"/>
        </w:rPr>
        <w:t xml:space="preserve"> बारेमा थप जानकारीको लागि मुख्य शब्दावलीमा हेर्नुहोस्।</w:t>
      </w:r>
    </w:p>
    <w:p>
      <w:pPr/>
      <w:r>
        <w:rPr>
          <w:lang w:val="ne_NP" w:bidi="ne_NP"/>
        </w:rPr>
      </w:r>
      <w:r>
        <w:rPr>
          <w:b/>
          <w:lang w:val="ne_NP" w:bidi="ne_NP"/>
        </w:rPr>
        <w:t>अखमिरी रोटी</w:t>
      </w:r>
      <w:r>
        <w:rPr>
          <w:lang w:val="ne_NP" w:bidi="ne_NP"/>
        </w:rPr>
        <w:t xml:space="preserve"> भनेको पीठोमा खमिर नमिसाई पकाइने वा सेकिने रोटी हो। मानिसहरूले रोटी पकाउनुअघि यसलाई फुलाउन वा ठूलो बनाउन यसमा </w:t>
      </w:r>
      <w:r>
        <w:rPr>
          <w:b/>
          <w:lang w:val="ne_NP" w:bidi="ne_NP"/>
        </w:rPr>
        <w:t>खमिर</w:t>
      </w:r>
      <w:r>
        <w:rPr>
          <w:lang w:val="ne_NP" w:bidi="ne_NP"/>
        </w:rPr>
        <w:t xml:space="preserve"> थप्छन्।</w:t>
      </w:r>
    </w:p>
    <w:p>
      <w:pPr/>
      <w:r>
        <w:rPr>
          <w:lang w:val="ne_NP" w:bidi="ne_NP"/>
        </w:rPr>
      </w:r>
      <w:r>
        <w:rPr>
          <w:b/>
          <w:lang w:val="ne_NP" w:bidi="ne_NP"/>
        </w:rPr>
        <w:t>मुख्य पुजारी</w:t>
      </w:r>
      <w:r>
        <w:rPr>
          <w:lang w:val="ne_NP" w:bidi="ne_NP"/>
        </w:rPr>
        <w:t xml:space="preserve"> र </w:t>
      </w:r>
      <w:r>
        <w:rPr>
          <w:b/>
          <w:lang w:val="ne_NP" w:bidi="ne_NP"/>
        </w:rPr>
        <w:t>शास्त्रीहरू</w:t>
      </w:r>
      <w:r>
        <w:rPr>
          <w:lang w:val="ne_NP" w:bidi="ne_NP"/>
        </w:rPr>
        <w:t xml:space="preserve"> वा </w:t>
      </w:r>
      <w:r>
        <w:rPr>
          <w:b/>
          <w:lang w:val="ne_NP" w:bidi="ne_NP"/>
        </w:rPr>
        <w:t>व्यवस्थाका शिक्षकहरू</w:t>
      </w:r>
      <w:r>
        <w:rPr>
          <w:lang w:val="ne_NP" w:bidi="ne_NP"/>
        </w:rPr>
        <w:t xml:space="preserve"> येशूलाई मार्ने कुनै तरिका पत्ता लगाउने प्रयास गरिरहेका थिए तर तिनीहरू मानिसहरूदेखि डराउँथे। तपाईंले पहिले प्रयोग गर्नुभएको </w:t>
      </w:r>
      <w:r>
        <w:rPr>
          <w:b/>
          <w:lang w:val="ne_NP" w:bidi="ne_NP"/>
        </w:rPr>
        <w:t>मुख्य पूजाहारी</w:t>
      </w:r>
      <w:r>
        <w:rPr>
          <w:lang w:val="ne_NP" w:bidi="ne_NP"/>
        </w:rPr>
        <w:t xml:space="preserve"> र </w:t>
      </w:r>
      <w:r>
        <w:rPr>
          <w:b/>
          <w:lang w:val="ne_NP" w:bidi="ne_NP"/>
        </w:rPr>
        <w:t>व्यवस्थाका शिक्षकहरू</w:t>
      </w:r>
      <w:r>
        <w:rPr>
          <w:lang w:val="ne_NP" w:bidi="ne_NP"/>
        </w:rPr>
        <w:t xml:space="preserve"> वा </w:t>
      </w:r>
      <w:r>
        <w:rPr>
          <w:b/>
          <w:lang w:val="ne_NP" w:bidi="ne_NP"/>
        </w:rPr>
        <w:t>शास्त्रीहरू</w:t>
      </w:r>
      <w:r>
        <w:rPr>
          <w:lang w:val="ne_NP" w:bidi="ne_NP"/>
        </w:rPr>
        <w:t xml:space="preserve">का लागि तिनै शब्दहरू प्रयोग गर्नुहोस्। यी शब्दहरू, </w:t>
      </w:r>
      <w:r>
        <w:rPr>
          <w:lang w:val="ne_NP" w:bidi="ne_NP"/>
        </w:rPr>
        <w:t>मुख्य पूजाहारी</w:t>
      </w:r>
      <w:r>
        <w:rPr>
          <w:lang w:val="ne_NP" w:bidi="ne_NP"/>
        </w:rPr>
        <w:t xml:space="preserve"> र </w:t>
      </w:r>
      <w:r>
        <w:rPr>
          <w:lang w:val="ne_NP" w:bidi="ne_NP"/>
        </w:rPr>
        <w:t>व्यवस्थाका शिक्षकहरू</w:t>
      </w:r>
      <w:r>
        <w:rPr>
          <w:lang w:val="ne_NP" w:bidi="ne_NP"/>
        </w:rPr>
        <w:t>, मुख्य शब्दावलीमा छन्।</w:t>
      </w:r>
    </w:p>
    <w:p>
      <w:pPr/>
      <w:r>
        <w:rPr>
          <w:lang w:val="ne_NP" w:bidi="ne_NP"/>
        </w:rPr>
      </w:r>
      <w:r>
        <w:rPr>
          <w:b/>
          <w:lang w:val="ne_NP" w:bidi="ne_NP"/>
        </w:rPr>
        <w:t>शैतान यहूदाभित्र पस्यो</w:t>
      </w:r>
      <w:r>
        <w:rPr>
          <w:lang w:val="ne_NP" w:bidi="ne_NP"/>
        </w:rPr>
        <w:t xml:space="preserve"> भन्नेको अर्थ यहूदाले शैतानलाई आफ्नो मन र हृदय नियन्त्रण गर्न सुरु गर्न दियो भन्ने हो। यहूदालाई शैतानले प्रतिरोध गर्न नसक्ने तरिकाले कब्जा गरेको थिएन। तपाईंले शैतानको लागि पहिले प्रयोग गर्नुभएको शब्द नै प्रयोग गर्नुहोस्। </w:t>
      </w:r>
      <w:r>
        <w:rPr>
          <w:lang w:val="ne_NP" w:bidi="ne_NP"/>
        </w:rPr>
        <w:t>शैतानको</w:t>
      </w:r>
      <w:r>
        <w:rPr>
          <w:lang w:val="ne_NP" w:bidi="ne_NP"/>
        </w:rPr>
        <w:t xml:space="preserve"> बारेमा थप जानकारीको लागि, मुख्य शब्दावलीमा हेर्नुहोस्।</w:t>
      </w:r>
    </w:p>
    <w:p>
      <w:pPr/>
      <w:r>
        <w:rPr>
          <w:lang w:val="ne_NP" w:bidi="ne_NP"/>
        </w:rPr>
      </w:r>
      <w:r>
        <w:rPr>
          <w:lang w:val="ne_NP" w:bidi="ne_NP"/>
        </w:rPr>
        <w:t xml:space="preserve">यहूदा मुख्य पूजाहारी र मन्दिरका पहरेदारका अधिकारीहरूकहाँ गए। </w:t>
      </w:r>
      <w:r>
        <w:rPr>
          <w:b/>
          <w:lang w:val="ne_NP" w:bidi="ne_NP"/>
        </w:rPr>
        <w:t>मन्दिरका रक्षकहरू</w:t>
      </w:r>
      <w:r>
        <w:rPr>
          <w:lang w:val="ne_NP" w:bidi="ne_NP"/>
        </w:rPr>
        <w:t xml:space="preserve"> मन्दिरको वरिपरि रहेको क्षेत्रको पहरा गर्ने यहूदीहरू हुन्। </w:t>
      </w:r>
      <w:r>
        <w:rPr>
          <w:b/>
          <w:lang w:val="ne_NP" w:bidi="ne_NP"/>
        </w:rPr>
        <w:t>मन्दिरका रक्षा गर्ने अधिकारीहरू</w:t>
      </w:r>
      <w:r>
        <w:rPr>
          <w:lang w:val="ne_NP" w:bidi="ne_NP"/>
        </w:rPr>
        <w:t xml:space="preserve"> मन्दिर क्षेत्रमा व्यवस्था राख्ने जिम्मेवारी पाएका कप्तानहरू वा अधिकारीहरू हुन्। तपाईंले मन्दिरको लागि पहिले प्रयोग गरेको शब्द नै प्रयोग गर्नुहोस्। </w:t>
      </w:r>
      <w:r>
        <w:rPr>
          <w:lang w:val="ne_NP" w:bidi="ne_NP"/>
        </w:rPr>
        <w:t>मन्दिर</w:t>
      </w:r>
      <w:r>
        <w:rPr>
          <w:lang w:val="ne_NP" w:bidi="ne_NP"/>
        </w:rPr>
        <w:t xml:space="preserve"> मुख्य शब्दावलीमा पाइएको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22:7–23</w:t>
      </w:r>
      <w:r>
        <w:rPr>
          <w:lang w:val="ne_NP" w:bidi="ne_NP"/>
        </w:rPr>
      </w:r>
    </w:p>
    <w:p>
      <w:pPr>
        <w:pStyle w:val="Heading3"/>
      </w:pPr>
      <w:r>
        <w:rPr>
          <w:lang w:val="ne_NP" w:bidi="ne_NP"/>
        </w:rPr>
        <w:t>Step 1</w:t>
      </w:r>
    </w:p>
    <w:p>
      <w:pPr/>
      <w:r>
        <w:rPr>
          <w:lang w:val="ne_NP" w:bidi="ne_NP"/>
        </w:rPr>
      </w:r>
      <w:r>
        <w:rPr>
          <w:lang w:val="ne_NP" w:bidi="ne_NP"/>
        </w:rPr>
        <w:t>लूका २२:७–२३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अखमिरी रोटीको चाड नजिकै आइरहेको थियो। मुख्य पूजाहारी र शास्त्रीहरूले येशूलाई मार्ने मौका खोजिरहेका थिए। यहूदा येशूलाई धोका दिन तयार थिए र उनी येशूलाई मार्नका लागि धार्मिक नेताहरूलाई सुम्पिने वा धोका दिने अवसरको खोजीमा थिए।</w:t>
      </w:r>
    </w:p>
    <w:p>
      <w:pPr/>
      <w:r>
        <w:rPr>
          <w:lang w:val="ne_NP" w:bidi="ne_NP"/>
        </w:rPr>
      </w:r>
      <w:r>
        <w:rPr>
          <w:lang w:val="ne_NP" w:bidi="ne_NP"/>
        </w:rPr>
        <w:t>त्यसपछि अखमिरी रोटीको चाडको दिन आयो। परमेश्वरले प्रत्येक परिवारलाई निस्तार चाडको थुमा बलिदान गर्न वा मार्न आज्ञा गर्नुभयो। निस्तार चाडको थुमा भनेको प्रत्येक परिवारले चाडको लागि बलिदान गर्नुपर्ने थुमा हो। मोशाको व्यवस्था अनुसार, थुमाहरू एक वर्षका भाले र खोट नभएका हुनुपर्छ। थुमा भेडा वा बाख्रा हुन सक्छ।</w:t>
      </w:r>
    </w:p>
    <w:p>
      <w:pPr/>
      <w:r>
        <w:rPr>
          <w:lang w:val="ne_NP" w:bidi="ne_NP"/>
        </w:rPr>
      </w:r>
      <w:r>
        <w:rPr>
          <w:lang w:val="ne_NP" w:bidi="ne_NP"/>
        </w:rPr>
        <w:t>यहाँ रोक्नुहोस् र जीवित थुमा र पोलिएको थुमाको तस्वीर देखाउनुहोस्।</w:t>
      </w:r>
    </w:p>
    <w:p>
      <w:pPr/>
      <w:r>
        <w:rPr>
          <w:lang w:val="ne_NP" w:bidi="ne_NP"/>
        </w:rPr>
      </w:r>
      <w:r>
        <w:rPr>
          <w:lang w:val="ne_NP" w:bidi="ne_NP"/>
        </w:rPr>
        <w:t>येशूले पत्रुस र यूहन्नालाई उहाँभन्दा अघि जान र उनीहरू सबैले निस्तारको चाडको भोज खानका लागि सबै कुरा तयार गर्न भन्नुभयो। त्यस समयमा येशू सायद बेथनी वा जैतुनको डाँडामा हुनुहुन्थ्यो। मानिसहरूले यरूशलेम शहरभित्र निस्तारको भोज खानु पर्ने थियो, त्यसैले येशू बेथानीमा हुनुभएको भए पनि तिनीहरूलाई खाना तयार गर्न शहरमा जान आवश्यक थियो। येशूको निर्देशनको जवाफमा, पत्रुस र यूहन्नाले येशूलाई तयारी गर्न कहाँ चाहन्छन् भनेर सोधे। पत्रुस र यूहन्नाले येशूलाई कहाँ प्रबन्धहरू मिलाउनुपर्छ भनेर सोधेर येशूप्रति अनादरकारी थिएनन्; तिनीहरू विनम्र र आज्ञा पालन गर्न इच्छुक थिए। येशूले जवाफ दिनुभयो र भन्नुभयो, "ध्यानपूर्वक सुन्नुहोस्," वा "हेर।" यी शब्दहरूको अर्थ अप्रत्याशित केही हुन लागेको थियो भन्ने पनि थियो। उहाँले तिनीहरूलाई यरूशलेम, शहर जान भन्नुभयो। येशूले भन्नुभयो कि पत्रुस र यूहन्नाले भाँडा वा पानीको भाँडा बोकेको एउटा मानिसलाई भेट्नेछन्। पत्रुस र यूहन्नाले मानिस प्रवेश गर्ने घरमा प्रवेश गर्ने मानिसलाई पछ्याएका छन्। त्यस समयमा यहूदी संस्कृतिमा, महिलाहरूले मात्र भाँडामा पानी बोक्थे। येशूलाई यो कार्यले पत्रुस र यूहन्नालाई उनीहरूले पछ्याऊन् भन्ने देखाउनेछ भन्ने थाहा थियो। येशूले सुरुमा पत्रुस र यूहन्नाले प्रवेश गर्न लागेको घरको मालिकसँग योजनाहरू बनाउनुभएको थियो भनेर लूकाले हामीलाई बताउँदैनन्। येशूले पत्रुस र यूहन्नालाई भेट्न पानीको भाँडा बोकेको मानिसको लागि योजना बनाउनुभएको छ कि भनेर लूकाले हामीलाई यो पनि बताउँदैनन्। यी दुई मानिसहरू – घरको मालिक र पानीको भाँडा बोक्ने मानिस – फरक छन्।</w:t>
      </w:r>
    </w:p>
    <w:p>
      <w:pPr/>
      <w:r>
        <w:rPr>
          <w:lang w:val="ne_NP" w:bidi="ne_NP"/>
        </w:rPr>
      </w:r>
      <w:r>
        <w:rPr>
          <w:lang w:val="ne_NP" w:bidi="ne_NP"/>
        </w:rPr>
        <w:t>यहाँ रोक्नुहोस् र भाँडा, वा आफ्नो काँधमा पानीको भाँडा बोकेको मानिसको तस्वीर देखाउनुहोस्।</w:t>
      </w:r>
    </w:p>
    <w:p>
      <w:pPr/>
      <w:r>
        <w:rPr>
          <w:lang w:val="ne_NP" w:bidi="ne_NP"/>
        </w:rPr>
      </w:r>
      <w:r>
        <w:rPr>
          <w:lang w:val="ne_NP" w:bidi="ne_NP"/>
        </w:rPr>
        <w:t>येशूले पत्रुस र यूहन्नालाई घरको मालिकलाई भन्न भन्नुभयो, ताकि शिक्षक र उहाँका प्रेरितहरूले त्यहाँ निस्तारको भोज खानेछन्। घरको मालिकले पत्रुस र यूहन्नालाई माथिल्लो तलामा वा माथिल्लो कोठामा एउटा ठूलो सुसज्जित कोठा देखाउनेछ। सुसज्जित कोठाले कोठामा पहिले नै फर्नीचर हुनेछ भनेर संकेत गर्छ। फर्नीचरमा तकिया वा पलटहरू समावेश हुन सक्छन्, र यसमा टेबल र अन्य वस्तुहरू समावेश हुन सक्छन्। पत्रुस र यूहन्नाले माथिल्लो कोठामा भोजको लागि तयारी गरिरहेका छन्। यहूदीहरूले समतल छाना भएका घरहरू बनाए। धनी परिवारहरूले प्राय: समतल छानामा ठूलो कोठा बनाउँछन्।</w:t>
      </w:r>
    </w:p>
    <w:p>
      <w:pPr/>
      <w:r>
        <w:rPr>
          <w:lang w:val="ne_NP" w:bidi="ne_NP"/>
        </w:rPr>
      </w:r>
      <w:r>
        <w:rPr>
          <w:lang w:val="ne_NP" w:bidi="ne_NP"/>
        </w:rPr>
        <w:t>यहाँ रोक्नुहोस् र माथिल्लो कोठा भएको यहूदी घरको तस्वीर देखाउनुहोस्।</w:t>
      </w:r>
    </w:p>
    <w:p>
      <w:pPr/>
      <w:r>
        <w:rPr>
          <w:lang w:val="ne_NP" w:bidi="ne_NP"/>
        </w:rPr>
      </w:r>
      <w:r>
        <w:rPr>
          <w:lang w:val="ne_NP" w:bidi="ne_NP"/>
        </w:rPr>
        <w:t>घरको मालिकले सायद येशूलाई पहिले नै "शिक्षक" भनेर चिन्थ्यो; येशूको अनुरोधले उनी अचम्ममा परेका थिएनन्।</w:t>
      </w:r>
    </w:p>
    <w:p>
      <w:pPr/>
      <w:r>
        <w:rPr>
          <w:lang w:val="ne_NP" w:bidi="ne_NP"/>
        </w:rPr>
      </w:r>
      <w:r>
        <w:rPr>
          <w:lang w:val="ne_NP" w:bidi="ne_NP"/>
        </w:rPr>
        <w:t>पत्रुस र यूहन्ना शहरमा गए र येशूले तिनीहरूलाई भन्नुभएको जस्तै सबै कुरा भयो, र तिनीहरूले निस्तारको चाड तयार गरे।</w:t>
      </w:r>
    </w:p>
    <w:p>
      <w:pPr/>
      <w:r>
        <w:rPr>
          <w:lang w:val="ne_NP" w:bidi="ne_NP"/>
        </w:rPr>
      </w:r>
      <w:r>
        <w:rPr>
          <w:lang w:val="ne_NP" w:bidi="ne_NP"/>
        </w:rPr>
        <w:t>जब निस्तारको भोज खाने समय भयो, येशू र प्रेरितहरू वा येशूका बाह्र चेलाहरू टेबलमा बस्नुभयो। तिनीहरू एउटा होचो टेबलको वरिपरि तकियाहरू वा होचा बेन्चहरूमा ढल्केका थिए।</w:t>
      </w:r>
    </w:p>
    <w:p>
      <w:pPr/>
      <w:r>
        <w:rPr>
          <w:lang w:val="ne_NP" w:bidi="ne_NP"/>
        </w:rPr>
      </w:r>
      <w:r>
        <w:rPr>
          <w:lang w:val="ne_NP" w:bidi="ne_NP"/>
        </w:rPr>
        <w:t>यहाँ रोक्नुहोस् र खानाको समयमा टेबलमा अडेस लागेर बसेका मानिसहरूको तस्वीर देखाउनुहोस्।</w:t>
      </w:r>
    </w:p>
    <w:p>
      <w:pPr/>
      <w:r>
        <w:rPr>
          <w:lang w:val="ne_NP" w:bidi="ne_NP"/>
        </w:rPr>
      </w:r>
      <w:r>
        <w:rPr>
          <w:lang w:val="ne_NP" w:bidi="ne_NP"/>
        </w:rPr>
        <w:t>यहूदीहरूको राति निस्तारको भोज खाने चलन थियो।</w:t>
      </w:r>
    </w:p>
    <w:p>
      <w:pPr/>
      <w:r>
        <w:rPr>
          <w:lang w:val="ne_NP" w:bidi="ne_NP"/>
        </w:rPr>
      </w:r>
      <w:r>
        <w:rPr>
          <w:lang w:val="ne_NP" w:bidi="ne_NP"/>
        </w:rPr>
        <w:t>त्यसपछि येशूले प्रेरितहरूलाई भन्नुभयो कि उहाँले आफ्ना कष्ट र मृत्युभन्दा अघि तिनीहरूसँग निस्तारको चाड खाने समयको लागि इच्छा गर्नुभयो। येशूले भन्नुभयो कि परमेश्वरको राज्यमा निस्तारको चाड पूरा नभएसम्म उहाँले खानुभएको छैन। येशूले भन्नुभएको थियो कि परमेश्वरले निस्तारको भोजको प्रतिनिधित्व गर्नुभएको हो, जबसम्म उहाँले अर्को निस्तारको भोज खानुभएको छैन। येशूले यो पनि भन्नुभएको थियो कि यो उहाँले लामो समयदेखि खानुहुने अन्तिम निस्तारको भोज हो। येशूले अर्को निस्तारको भोज तब खानुहुनेछ, जब परमेश्वर आफ्ना मानिसहरूलाई बचाउन र आफ्नो सिद्ध राज्यमा शासन गर्न आउनुहुनेछ। तपाईंले सम्झनुहुनेछ कि निस्तारको भोज भनेको परमेश्वरले आफ्ना मानिसहरूलाई मिश्रमा दासत्वबाट बचाउनुभएको उत्सव हो। तिनीहरूले आफ्नो घरको ढोकामाथि बलिदान गरिएको थुमाको रगत राख्दा उहाँले तिनीहरूलाई बचाउनुभयो। अब, परमेश्वरले आफ्ना मानिसहरूलाई मृत्यु र पापको दासत्वबाट बचाउनुहुनेछ। उहाँले तिनीहरूलाई आफ्नो छोरा येशूको रगतद्वारा बचाउनुहुनेछ। मिश्रबाटको छुटकारामा निस्तारको थुमाले जुन भूमिका खेलेको थियो, पाप र मृत्युबाटको छुटकारामा येशूले पनि त्यस्तै भूमिका खेल्नुहुनेछ। परमेश्वरको राज्यले त्यो समयलाई बुझाउँछ, जब परमेश्वरले सबैमाथि राजाको रूपमा शासन गर्नुहुनेछ।</w:t>
      </w:r>
    </w:p>
    <w:p>
      <w:pPr/>
      <w:r>
        <w:rPr>
          <w:lang w:val="ne_NP" w:bidi="ne_NP"/>
        </w:rPr>
      </w:r>
      <w:r>
        <w:rPr>
          <w:lang w:val="ne_NP" w:bidi="ne_NP"/>
        </w:rPr>
        <w:t>त्यसपछि येशूले सम्भवतः रातो दाखमद्यले भरिएको एउटा प्याला लिनुभयो र त्यसको लागि परमेश्वरलाई धन्यवाद दिनुभयो। येशूले आफ्ना चेलाहरूलाई दाखमद्यको कचौरा लिन र आफ्ना बीचमा बाँड्न भन्नुभयो। येशूले यो पनि भन्नुभयो कि परमेश्वरको राज्य नआएसम्म उहाँले फेरि दाखमद्य पिउनुहुनेछैन। "परमेश्वरको राज्य नआएसम्म" भन्नाले त्यो समय हो, जब परमेश्वरले सबैमाथि राजाको रूपमा शासन गर्नुहुनेछ। त्यसो भनिसकेपछि, येशूले केही रोटी लिनुभयो, यसको लागि परमेश्वरलाई धन्यवाद दिनुभयो, उहाँले रोटी भाँच्नुभयो र प्रेरितहरूलाई दिनुभयो, र भन्नुभयो, "यो रोटी मेरो शरीर हो जुन म तिमीहरूका निम्ति दिन्छु, मेरो सम्झनामा यो गर्नुहोस्।" येशूको अर्थ यो थियो कि चेलाहरूले येशूलाई सम्मान र कृतज्ञताका साथ सम्झने विशेष समारोहमा सँगै रोटी खानुपर्छ। येशूले भाँच्नुभएको रोटी एउटा अखमिरी रोटी हो। अखमिरी रोटी भनेको एउटा रोटी हो जुन मानिसहरूले खमिर बिना बनाउँछन्, र यो एउटा विशेष प्रकारको रोटी थियो जुन मानिसहरूले निस्तारको चाडमा प्रयोग गर्थे।</w:t>
      </w:r>
    </w:p>
    <w:p>
      <w:pPr/>
      <w:r>
        <w:rPr>
          <w:lang w:val="ne_NP" w:bidi="ne_NP"/>
        </w:rPr>
      </w:r>
      <w:r>
        <w:rPr>
          <w:lang w:val="ne_NP" w:bidi="ne_NP"/>
        </w:rPr>
        <w:t>त्यसै गरी, येशू र प्रेरितहरूले रातको खाना खाएपछि, येशूले आफ्ना हातमा दाखमद्यको कचौरा लिनुभयो, यसको लागि परमेश्वरलाई धन्यवाद दिनुभयो, र आफ्ना चेलाहरूलाई बाँड्नका लागि दिनुभयो। येशूले भन्नुभयो, "यो कचौरा मेरो रगतमा भएको नयाँ करार हो जुन तिमीहरूको लागि खन्याइएको छ।" येशूले आफ्नो हातमा भएको दाखमद्यको कचौरालाई नयाँ करारको प्रतीकको रूपमा प्रयोग गर्नुभयो जुन परमेश्वरले येशूको रगतद्वारा मानिसहरूसँग गर्नुहुने थियो। यो पुरानो नियममा परमेश्वरले आफ्ना मानिसहरूसँग गर्नुभएको करार भन्दा फरक थियो। पुरानो करारमा, परमेश्वरले सधैँ आफ्ना मानिसहरूसँग हुनुहुनेछ भन्ने प्रतिज्ञा गर्नुभयो र तिनीहरूले उहाँलाई पछ्याउने प्रतिज्ञा गरे। जब परमेश्वरका मानिसहरूले पाप गरे, परमेश्वरले तिनीहरूबाट पशुबलिको माग गर्नुभयो। परमेश्वरले आफ्ना मानिसहरूसँग गरेको आफ्नो करारलाई पशुहरूको रगतद्वारा पुष्टि गर्नुभयो। नयाँ करारमा, येशू आफैँ बलिदानको रूपमा मर्नुहुन्थ्यो, र उहाँको रगतले करारको पुष्टि गर्ने थियो।</w:t>
      </w:r>
    </w:p>
    <w:p>
      <w:pPr/>
      <w:r>
        <w:rPr>
          <w:lang w:val="ne_NP" w:bidi="ne_NP"/>
        </w:rPr>
      </w:r>
      <w:r>
        <w:rPr>
          <w:lang w:val="ne_NP" w:bidi="ne_NP"/>
        </w:rPr>
        <w:t>त्यसपछि येशूले भन्नुभयो, "तर मलाई विश्वासघात गर्न लागेको व्यक्ति यहाँ मसँग यो भोजन खाइरहेको छ।" यहूदी संस्कृतिमा, जब मानिसहरूले सँगै खाना खान्छन्, यसले तिनीहरू एक अर्काप्रति वफादार छन् भन्ने बुझिन्छ। एकजना चेलाले आफ्नो गुरुसँग निस्तारको चाड खानु र त्यसपछि उहाँलाई विश्वासघात गर्नु भयानक कुरा थियो।</w:t>
      </w:r>
    </w:p>
    <w:p>
      <w:pPr/>
      <w:r>
        <w:rPr>
          <w:lang w:val="ne_NP" w:bidi="ne_NP"/>
        </w:rPr>
      </w:r>
      <w:r>
        <w:rPr>
          <w:lang w:val="ne_NP" w:bidi="ne_NP"/>
        </w:rPr>
        <w:t>यहाँ रोक्नुहोस् र छलफल गर्नुहोस्: तपाईंको संस्कृतिमा मानिसहरूले कुन विशेष तरिकाले वफादारी र मित्रता देखाउँछन्?</w:t>
      </w:r>
    </w:p>
    <w:p>
      <w:pPr/>
      <w:r>
        <w:rPr>
          <w:lang w:val="ne_NP" w:bidi="ne_NP"/>
        </w:rPr>
      </w:r>
      <w:r>
        <w:rPr>
          <w:lang w:val="ne_NP" w:bidi="ne_NP"/>
        </w:rPr>
        <w:t>येशूले मानिसको छोरा मर्नेछ भनेर पनि भन्नुभयो। यो हुनेछ किनभने परमेश्वरले धेरै अघि येशू मर्नुपर्ने योजना बनाउनुभएको थियो। तथापि, परमेश्वरको योजनाले विश्वासघात गर्नेको कार्यलाई सही ठहराउँदैन। येशूले आफूलाई मानिसको पुत्र भन्नुभयो। तर जसले येशूलाई विश्वासघात गर्छ, त्यो मानिसलाई धिक्कार छ; यसको अर्थ येशूलाई विश्वासघात गर्ने मानिसलाई परमेश्वरले कठोर दण्ड दिनुहुनेछ। प्रेरितहरूले तिनीहरूमध्ये कसले येशूलाई विश्वासघात गर्नेछ भनेर एक अर्कालाई सोध्न थाले।</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सेटिङहरू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येशूले पत्रुस र यूहन्नालाई निस्तारको चाड तयार गर्न पठाउनुभयो। पत्रुस र यूहन्नाले येशूलाई निस्तारको चाड कहाँ तयार गर्ने भनेर सोधे। येशूले तिनीहरूलाई यरूशलेम जान भन्नुहुन्छ।</w:t>
      </w:r>
    </w:p>
    <w:p>
      <w:pPr/>
      <w:r>
        <w:rPr>
          <w:lang w:val="ne_NP" w:bidi="ne_NP"/>
        </w:rPr>
      </w:r>
      <w:r>
        <w:rPr>
          <w:b/>
          <w:lang w:val="ne_NP" w:bidi="ne_NP"/>
        </w:rPr>
        <w:t>दोस्रो दृश्य:</w:t>
      </w:r>
      <w:r>
        <w:rPr>
          <w:lang w:val="ne_NP" w:bidi="ne_NP"/>
        </w:rPr>
        <w:t xml:space="preserve"> पत्रुस र यूहन्ना यरूशलेम जान्छन् र येशूले तिनीहरूलाई भन्नुभएको जस्तै कुराहरू पाउँछन्। तिनीहरूले निस्तारको खाना तयार गर्छन्। </w:t>
      </w:r>
    </w:p>
    <w:p>
      <w:pPr/>
      <w:r>
        <w:rPr>
          <w:lang w:val="ne_NP" w:bidi="ne_NP"/>
        </w:rPr>
      </w:r>
      <w:r>
        <w:rPr>
          <w:b/>
          <w:lang w:val="ne_NP" w:bidi="ne_NP"/>
        </w:rPr>
        <w:t>तेस्रो दृश्य:</w:t>
      </w:r>
      <w:r>
        <w:rPr>
          <w:lang w:val="ne_NP" w:bidi="ne_NP"/>
        </w:rPr>
        <w:t xml:space="preserve"> येशू र बाह्र प्रेरितहरूले निस्तारको भोज खान्छन्। येशूले रोटी र कचौरालाई नयाँ अर्थ दिनुहुन्छ।</w:t>
      </w:r>
    </w:p>
    <w:p>
      <w:pPr/>
      <w:r>
        <w:rPr>
          <w:lang w:val="ne_NP" w:bidi="ne_NP"/>
        </w:rPr>
      </w:r>
      <w:r>
        <w:rPr>
          <w:b/>
          <w:lang w:val="ne_NP" w:bidi="ne_NP"/>
        </w:rPr>
        <w:t>चौथो दृश्य:</w:t>
      </w:r>
      <w:r>
        <w:rPr>
          <w:lang w:val="ne_NP" w:bidi="ne_NP"/>
        </w:rPr>
        <w:t xml:space="preserve"> येशूले आफ्नो धोका बारेमा भन्नुहुन्छ।</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पानीको भाँडा बोकेको मानिस</w:t>
      </w:r>
    </w:p>
    <w:p>
      <w:pPr>
        <w:pStyle w:val="ListBullet"/>
        <w:spacing w:line="240" w:lineRule="auto"/>
        <w:ind w:left="720"/>
      </w:pPr>
      <w:r>
        <w:rPr>
          <w:lang w:val="ne_NP" w:bidi="ne_NP"/>
        </w:rPr>
      </w:r>
      <w:r>
        <w:rPr>
          <w:lang w:val="ne_NP" w:bidi="ne_NP"/>
        </w:rPr>
        <w:t>घरको मालिक</w:t>
      </w:r>
    </w:p>
    <w:p>
      <w:pPr>
        <w:pStyle w:val="ListBullet"/>
        <w:spacing w:line="240" w:lineRule="auto"/>
        <w:ind w:left="720"/>
      </w:pPr>
      <w:r>
        <w:rPr>
          <w:lang w:val="ne_NP" w:bidi="ne_NP"/>
        </w:rPr>
      </w:r>
      <w:r>
        <w:rPr>
          <w:lang w:val="ne_NP" w:bidi="ne_NP"/>
        </w:rPr>
        <w:t>अन्य प्रेरितहरू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घटनाहरूको कालक्रममा ध्यान दिनुहोस्। यो ठूलो चाडको समय थियो भनेर सम्झनु महत्त्वपूर्ण छ। मानिसहरूले उत्सवको लागि तयारी गरिरहेका थिए। येशूले पत्रुस र यूहन्नालाई निस्तारको चाड खानका लागि तयारी गर्न पठाउनुभयो। पत्रुस र यूहन्नाले येशूलाई कहाँ प्रबन्धहरू गर्ने भनेर सोधे, येशूले पत्रुस र यूहन्ना यरूशलेम शहर जानुपर्छ भन्नुभयो।</w:t>
      </w:r>
    </w:p>
    <w:p>
      <w:pPr/>
      <w:r>
        <w:rPr>
          <w:lang w:val="ne_NP" w:bidi="ne_NP"/>
        </w:rPr>
      </w:r>
      <w:r>
        <w:rPr>
          <w:lang w:val="ne_NP" w:bidi="ne_NP"/>
        </w:rPr>
        <w:t>यो वर्णन येशुले तिनीहरूलाई निर्देशनहरू दिनुभएको हो, के भयो भन्ने कुराको विवरण होइन।</w:t>
      </w:r>
    </w:p>
    <w:p>
      <w:pPr/>
      <w:r>
        <w:rPr>
          <w:lang w:val="ne_NP" w:bidi="ne_NP"/>
        </w:rPr>
      </w:r>
      <w:r>
        <w:rPr>
          <w:lang w:val="ne_NP" w:bidi="ne_NP"/>
        </w:rPr>
        <w:t>येशूले पत्रुस र यूहन्नालाई भन्नुहुन्छ कि तिनीहरूले पानीको घैँटो बोकेको एउटा मानिसलाई भेट्नेछन्; जुन घरमा त्यो मानिस पस्छ, तिनीहरूले त्यही घरसम्म उसलाई पछ्याउनुपर्छ। पत्रुस र यूहन्नाले पानीको भाँडा बोकेको मानिसलाई पछ्याए, तर तिनीहरूले वास्तवमा उनीसँग कुरा नगरेका हुन सक्छन्।</w:t>
      </w:r>
    </w:p>
    <w:p>
      <w:pPr/>
      <w:r>
        <w:rPr>
          <w:lang w:val="ne_NP" w:bidi="ne_NP"/>
        </w:rPr>
      </w:r>
      <w:r>
        <w:rPr>
          <w:lang w:val="ne_NP" w:bidi="ne_NP"/>
        </w:rPr>
        <w:t>पत्रुस र यूहन्नाले घरको मालिकलाई पाहुना कोठा कहाँ छ भनेर देखाउन आग्रह गर्नेछन्। घरको मालिकले पत्रुस र यूहन्नालाई पाहुना कोठा देखाउनेछ। कोठा सुसज्जित छ, र यो माथिल्लो कोठा हो। पत्रुस र यूहन्नाले कोठा तयार गर्नेछन्।</w:t>
      </w:r>
    </w:p>
    <w:p>
      <w:pPr/>
      <w:r>
        <w:rPr>
          <w:lang w:val="ne_NP" w:bidi="ne_NP"/>
        </w:rPr>
      </w:r>
      <w:r>
        <w:rPr>
          <w:lang w:val="ne_NP" w:bidi="ne_NP"/>
        </w:rPr>
        <w:t>जब पत्रुस र यूहन्ना शहरमा गए, येशूले तिनीहरूलाई भन्नुभएको जस्तै सबै कुरा भयो भनेर सम्झनुहोस्।</w:t>
      </w:r>
    </w:p>
    <w:p>
      <w:pPr/>
      <w:r>
        <w:rPr>
          <w:lang w:val="ne_NP" w:bidi="ne_NP"/>
        </w:rPr>
      </w:r>
      <w:r>
        <w:rPr>
          <w:lang w:val="ne_NP" w:bidi="ne_NP"/>
        </w:rPr>
        <w:t>निस्तारको चाडको समयमा येशू र प्रेरितहरू माथिल्लो कोठा वा माथिल्लो तलाको टेबलमा ढल्केर बस्नुभयो भन्ने कुरा ध्यान दिनु महत्त्वपूर्ण छ। लूकाले यहाँ चेलाहरूलाई "प्रेरितहरू" भन्छन् भन्ने कुरा ध्यान दिनुहोस्। यो सामान्यभन्दा फरक छ, सामान्यतया तिनीहरूलाई चेलाहरू भनिन्छ। तिनीहरूलाई यहाँ किन प्रेरितहरू भनियो भनेर हामीलाई ठ्याक्कै थाहा छैन, किनभने उनीहरूको नामले जनाए अनुसार येशूले तिनीहरूलाई बाहिर पठाइरहनुभएको छैन। तर, यहाँ प्रेरित भन्ने शब्द यस कारणले प्रयोग गरिएको हुनसक्छ कि यही समयदेखि चेलाहरूले येशूका प्रतिनिधिहरूको रूपमा आफ्नो भूमिका खेल्न थाल्छन् जसले कुनै दिन विश्वासीहरूलाई नेतृत्व प्रदान गर्नेछन्।</w:t>
      </w:r>
    </w:p>
    <w:p>
      <w:pPr/>
      <w:r>
        <w:rPr>
          <w:lang w:val="ne_NP" w:bidi="ne_NP"/>
        </w:rPr>
      </w:r>
      <w:r>
        <w:rPr>
          <w:lang w:val="ne_NP" w:bidi="ne_NP"/>
        </w:rPr>
        <w:t>येशूले प्रेरितहरूसँग कुरा गर्न थाल्नुभयो। येशूले प्रेरितहरूलाई भन्नुभयो कि उहाँले आफ्नो कष्ट र मृत्युभन्दा अघि प्रेरितहरूसँग निस्तारको चाड खाने समयको लागि इच्छा गर्नुभएको थियो।</w:t>
      </w:r>
    </w:p>
    <w:p>
      <w:pPr/>
      <w:r>
        <w:rPr>
          <w:lang w:val="ne_NP" w:bidi="ne_NP"/>
        </w:rPr>
      </w:r>
      <w:r>
        <w:rPr>
          <w:lang w:val="ne_NP" w:bidi="ne_NP"/>
        </w:rPr>
        <w:t>येशूले आफ्नो हातमा दाखमद्यको कचौरा वा दाखको फल, लिनुभयो र यसको लागि परमेश्वरलाई धन्यवाद दिनुभयो। येशूले आफ्ना चेलाहरूलाई यो लिन र तिनीहरूको बीचमा बाँड्न यो दिनुभयो। येशूले भन्नुभयो कि परमेश्वरको राज्य नआएसम्म उहाँले फेरि दाखमद्य वा दाखको फल पिउनुहुनेछैन।</w:t>
      </w:r>
    </w:p>
    <w:p>
      <w:pPr/>
      <w:r>
        <w:rPr>
          <w:lang w:val="ne_NP" w:bidi="ne_NP"/>
        </w:rPr>
      </w:r>
      <w:r>
        <w:rPr>
          <w:lang w:val="ne_NP" w:bidi="ne_NP"/>
        </w:rPr>
        <w:t xml:space="preserve">यो कुरा सम्झनु महत्त्वपूर्ण छ कि येशूले केही रोटी लिनुभयो, त्यसका लागि परमेश्वरलाई धन्यवाद दिनुभयो, अनि रोटी भाँचेर प्रेरितहरूलाई दिँदै भन्नुभयो, "यो रोटी मेरो शरीर हो जुन म तिमीहरूका निम्ति दिन्छु, मेरो सम्झनामा यो गर।" मूल भाषामा, यहाँको क्रियाकलापको अर्थ कि त रोटी येशूको शरीर </w:t>
      </w:r>
      <w:r>
        <w:rPr>
          <w:b/>
          <w:lang w:val="ne_NP" w:bidi="ne_NP"/>
        </w:rPr>
        <w:t>हो</w:t>
      </w:r>
      <w:r>
        <w:rPr>
          <w:lang w:val="ne_NP" w:bidi="ne_NP"/>
        </w:rPr>
        <w:t xml:space="preserve"> भन्ने हुन्छ, वा रोटी येशूको शरीर </w:t>
      </w:r>
      <w:r>
        <w:rPr>
          <w:b/>
          <w:lang w:val="ne_NP" w:bidi="ne_NP"/>
        </w:rPr>
        <w:t>जस्तै</w:t>
      </w:r>
      <w:r>
        <w:rPr>
          <w:lang w:val="ne_NP" w:bidi="ne_NP"/>
        </w:rPr>
        <w:t xml:space="preserve"> वा त्यसको प्रतीक हो भन्ने हुन्छ। यहाँ सम्झनुपर्ने महत्त्वपूर्ण कुरा के हो भने, येशू हाम्रा पापहरूका लागि मरेर हाम्रा निम्ति के गरिदिनुहुनेछ भन्ने कुरा हामीले सम्झिएको उहाँ चाहनुहुन्छ। येशूले हाम्रा पापहरूको लागि मर्न आफ्नो शरीरलाई दिइरहनुभएको छ भनेर हामीले सम्झनु पर्छ भनेर येशू चाहनुहुन्छ।</w:t>
      </w:r>
    </w:p>
    <w:p>
      <w:pPr/>
      <w:r>
        <w:rPr>
          <w:lang w:val="ne_NP" w:bidi="ne_NP"/>
        </w:rPr>
      </w:r>
      <w:r>
        <w:rPr>
          <w:lang w:val="ne_NP" w:bidi="ne_NP"/>
        </w:rPr>
        <w:t>ध्यान दिनुहोस् कि तिनीहरूले रातको खाना खाइसकेपछि, येशूले आफ्नो हातमा दाखमद्यको कचौरा लिनुभयो, यसको लागि परमेश्वरलाई धन्यवाद दिनुभयो, र आफ्ना चेलाहरूलाई बाँड्न दिनुभयो। येशूले भन्नुभयो, "दाखमद्यको यो कचौरा मेरो रगतमा भएको नयाँ करार हो जुन तिमीहरूको लागि खन्याइएको छ।" जब उहाँ मर्नुहुन्छ, उहाँको रगत हामीसँगको परमेश्वरको नयाँ करारको पुष्टि गर्ने छाप हुनेछ भन्नेकुरा हामीले सम्झना गरेको उहाँ चाहनुहुन्छ।</w:t>
      </w:r>
    </w:p>
    <w:p>
      <w:pPr/>
      <w:r>
        <w:rPr>
          <w:lang w:val="ne_NP" w:bidi="ne_NP"/>
        </w:rPr>
      </w:r>
      <w:r>
        <w:rPr>
          <w:lang w:val="ne_NP" w:bidi="ne_NP"/>
        </w:rPr>
        <w:t>त्यसपछि येशू बोल्न थाल्नुभयो र भन्नुभयो, "तर मलाई धोका दिन लागेको व्यक्ति यहाँ मसँग यो भोजन खाइरहेको छ।"</w:t>
      </w:r>
    </w:p>
    <w:p>
      <w:pPr/>
      <w:r>
        <w:rPr>
          <w:lang w:val="ne_NP" w:bidi="ne_NP"/>
        </w:rPr>
      </w:r>
      <w:r>
        <w:rPr>
          <w:lang w:val="ne_NP" w:bidi="ne_NP"/>
        </w:rPr>
        <w:t>सम्झनुहोस्, येशूले मानिसको छोरा मर्नेछ भनेर पनि भन्नुभयो। यो हुनेछ किनभने परमेश्वरले धेरै अघि येशू मर्नुपर्छ भन्ने योजना बनाउनुभएको थियो, तर येशूलाई धोका गर्ने त्यो मानिसको लागि धिक्कार हुनेछ।</w:t>
      </w:r>
    </w:p>
    <w:p>
      <w:pPr/>
      <w:r>
        <w:rPr>
          <w:lang w:val="ne_NP" w:bidi="ne_NP"/>
        </w:rPr>
      </w:r>
      <w:r>
        <w:rPr>
          <w:lang w:val="ne_NP" w:bidi="ne_NP"/>
        </w:rPr>
        <w:t>तिनीहरूमध्ये कसले येशूलाई विश्वासघात गर्नेछ भनेर प्रेरितहरूले एक अर्कालाई सोध्न थाले।</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चार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पानीको भाँडा बोकेको मानिस</w:t>
      </w:r>
    </w:p>
    <w:p>
      <w:pPr>
        <w:pStyle w:val="ListBullet"/>
        <w:spacing w:line="240" w:lineRule="auto"/>
        <w:ind w:left="720"/>
      </w:pPr>
      <w:r>
        <w:rPr>
          <w:lang w:val="ne_NP" w:bidi="ne_NP"/>
        </w:rPr>
      </w:r>
      <w:r>
        <w:rPr>
          <w:lang w:val="ne_NP" w:bidi="ne_NP"/>
        </w:rPr>
        <w:t>घरको मालिक</w:t>
      </w:r>
    </w:p>
    <w:p>
      <w:pPr>
        <w:pStyle w:val="ListBullet"/>
        <w:spacing w:line="240" w:lineRule="auto"/>
        <w:ind w:left="720"/>
      </w:pPr>
      <w:r>
        <w:rPr>
          <w:lang w:val="ne_NP" w:bidi="ne_NP"/>
        </w:rPr>
      </w:r>
      <w:r>
        <w:rPr>
          <w:lang w:val="ne_NP" w:bidi="ne_NP"/>
        </w:rPr>
        <w:t>अन्य प्रेरितहरू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पर्छ।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अखमिरी रोटीको चाडको दिन आयो। येशूले पत्रुस र यूहन्नालाई शहरमा जान र तिनीहरूलाई निस्तारको चाड खानको तयारी गर्न भन्नुभयो। पत्रुस र यूहन्नाले येशूलाई उहाँले आफूहरूलाई कहाँ तयारी गराउन चाहनुहुन्छ भनेर सोधे। येशूले जवाफ दिनुभयो र तिनीहरूलाई यरूशलेम शहर जान भन्नुभयो।</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आफ्ना प्रेरितहरूसँग निस्तारको चाड मनाउन चाहन्छु।" पत्रुस र यूहन्नाको भूमिका खेल्ने कलाकारलाई सोध्नुहोस्, "तपाईंलाई कस्तो महसुस भइरहेको छ?" तपाईंले सुन्न सक्नुहुन्छ, "हामी येशूको आज्ञा पालन गर्न इच्छुक छौं।" नाटक फेरि सुरु गर्नुहोस्।</w:t>
      </w:r>
    </w:p>
    <w:p>
      <w:pPr/>
      <w:r>
        <w:rPr>
          <w:lang w:val="ne_NP" w:bidi="ne_NP"/>
        </w:rPr>
      </w:r>
      <w:r>
        <w:rPr>
          <w:lang w:val="ne_NP" w:bidi="ne_NP"/>
        </w:rPr>
        <w:t>येशूले पत्रुस र यूहन्नालाई शहरमा जाँदा हुनै पर्ने घटनाहरूको बारेमा बताउनुहुन्छ। घटनाहरूको अभिनय गर्नुहोस् र कालक्रममा ध्यान दिनुहोस्। पत्रुस र यूहन्ना यरूशलेम जान्छन्; तिनीहरूले भाँडा वा पानीको भाँडा बोकेको एउटा मानिसलाई भेट्छन्। पत्रुस र यूहन्नाले त्यो मानिसलाई प्रवेश गर्ने घरमा पछ्याउनेछन्। पत्रुस र यूहन्नाले घरको मालिकलाई भन्नेछन्, ताकि शिक्षक र उहाँका चेलाहरूले त्यहाँ निस्तारको भोज खानेछन्। घरको मालिकले पत्रुस र यूहन्नालाई माथिल्लो कोठामा ठूलो सुसज्जित कोठा देखाउनेछ। पत्रुस र यूहन्नाले कोठा तयार गर्नेछन्।</w:t>
      </w:r>
    </w:p>
    <w:p>
      <w:pPr/>
      <w:r>
        <w:rPr>
          <w:lang w:val="ne_NP" w:bidi="ne_NP"/>
        </w:rPr>
      </w:r>
      <w:r>
        <w:rPr>
          <w:lang w:val="ne_NP" w:bidi="ne_NP"/>
        </w:rPr>
        <w:t>अभिनय रोक्नुहोस्: पत्रुस र यूहन्नाको भूमिका खेल्ने कलाकारलाई सोध्नुहोस्, "तपाईंलाई कस्तो महसुस भइरहेको छ?" तपाईंले सुन्न सक्नुहुन्छ, "वाह! येशूले तिनीहरूले भन्नुभएको जस्तै सबै कुरा भइरहेको छ," "हामी अचम्ममा परेका छौं।" भाँडा वा पानीको भाँडा बोकेको मानिसको भूमिका खेल्ने कलाकारलाई सोध्नुहोस्, "तपाईंलाई कस्तो महसुस भइरहेको छ?" तपाईंले सुन्न सक्नुहुन्छ, "म घरमा हतार गर्नुपर्छ।" घरको मालिकको भूमिका खेल्ने कलाकारलाई सोध्नुहोस्, "तपाईंलाई कस्तो महसुस भइरहेको छ?" तपाईंले सुन्न सक्नुहुन्छ, "म शिक्षकलाई आफ्नो कोठा दिन इच्छुक छु।" नाटक फेरि सुरु गर्नुहोस्।</w:t>
      </w:r>
    </w:p>
    <w:p>
      <w:pPr/>
      <w:r>
        <w:rPr>
          <w:lang w:val="ne_NP" w:bidi="ne_NP"/>
        </w:rPr>
      </w:r>
      <w:r>
        <w:rPr>
          <w:lang w:val="ne_NP" w:bidi="ne_NP"/>
        </w:rPr>
        <w:t>निस्तारको भोज खाने समय हुँदा, येशू र प्रेरितहरू टेबलमा बस्नुभयो। त्यसपछि येशूले प्रेरितहरूलाई भन्नुभयो कि उहाँले आफ्नो कष्ट र मृत्युभन्दा अघि तिनीहरूसँग निस्तारको चाड खाने समयको लागि इच्छा गर्नुभएको थियो।</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आफ्ना प्रेरितहरूसँग निस्तारको भोज खाँदा खुसी छु।" प्रेरितहरूको भूमिका खेल्ने कलाकारहरूलाई सोध्नुहोस्, "तपाईंलाई कस्तो महसुस भइरहेको छ?" तपाईंले सुन्न सक्नुहुन्छ, "येशूले आफ्नो कष्ट र मृत्युको बारेमा के भन्नुभएको थियो" वा "निस्तारको चाड मनाउन खुसी छु" भनेर हामी अझै सोचिरहेका छौं। नाटक फेरि सुरु गर्नुहोस्।</w:t>
      </w:r>
    </w:p>
    <w:p>
      <w:pPr/>
      <w:r>
        <w:rPr>
          <w:lang w:val="ne_NP" w:bidi="ne_NP"/>
        </w:rPr>
      </w:r>
      <w:r>
        <w:rPr>
          <w:lang w:val="ne_NP" w:bidi="ne_NP"/>
        </w:rPr>
        <w:t>त्यसपछि येशूले दाखमद्यको कचौरा वा दाखको फल आफ्नो हातमा लिनुभयो र त्यसको लागि परमेश्वरलाई धन्यवाद दिनुभयो। येशूले आफ्ना चेलाहरूलाई यो तिनीहरूको बीचमा बाँड्न दिनुभयो। त्यसपछि येशूले परमेश्वरको राज्य नआएसम्म उहाँले फेरि दाखमद्य पिउनुहुनेछैन भनेर भन्नुभयो।</w:t>
      </w:r>
    </w:p>
    <w:p>
      <w:pPr/>
      <w:r>
        <w:rPr>
          <w:lang w:val="ne_NP" w:bidi="ne_NP"/>
        </w:rPr>
      </w:r>
      <w:r>
        <w:rPr>
          <w:lang w:val="ne_NP" w:bidi="ne_NP"/>
        </w:rPr>
        <w:t>त्यसो भनेपछि, येशूले केही रोटी लिनुभयो, त्यसका लागि परमेश्वरलाई धन्यवाद दिनुभयो, रोटी भाँचेर प्रेरितहरूलाई दिँदै भन्नुभयो, "यो रोटी मेरो शरीर हो जुन म तिमीहरूका निम्ति दिन्छु, मेरो सम्झनामा यो गर।"</w:t>
      </w:r>
    </w:p>
    <w:p>
      <w:pPr/>
      <w:r>
        <w:rPr>
          <w:lang w:val="ne_NP" w:bidi="ne_NP"/>
        </w:rPr>
      </w:r>
      <w:r>
        <w:rPr>
          <w:lang w:val="ne_NP" w:bidi="ne_NP"/>
        </w:rPr>
        <w:t>तिनीहरूले रातको खाना खाइसकेपछि, येशूले दाखमद्यको कचौरा आफ्ना हातमा लिनुभयो, उहाँले परमेश्वरलाई धन्यवाद दिनुभयो, र आफ्ना चेलाहरूलाई बाँड्न दिनुभयो। येशूले भन्नुभयो, "यो कचौरा मेरो रगतमा भएको नयाँ करार हो जुन तिमीहरूको लागि खन्याइएको 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आफ्ना प्रेरितहरूलाई निस्तारको चाडले के संकेत गर्छ भनेर देखाउन चाहन्छु।" प्रेरितहरूको भूमिका खेल्ने कलाकारहरूलाई सोध्नुहोस्, "तपाईंलाई कस्तो महसुस भइरहेको छ?" तपाईंले सुन्न सक्नुहुन्छ, "हामी येशू के भन्दै हुनुहुन्छ भनेर बुझ्न चाहन्छौँ", "हामी येशूको बारेमा चिन्तित छौँ", "हामी स्तब्ध छौँ किनभने येशू हामीले रगत पिऔँ भन्ने चाहनुहुन्छ कि भनेर हामी सोचिरहेका छौँ।" नाटक फेरि सुरु गर्नुहोस्।</w:t>
      </w:r>
    </w:p>
    <w:p>
      <w:pPr/>
      <w:r>
        <w:rPr>
          <w:lang w:val="ne_NP" w:bidi="ne_NP"/>
        </w:rPr>
      </w:r>
      <w:r>
        <w:rPr>
          <w:lang w:val="ne_NP" w:bidi="ne_NP"/>
        </w:rPr>
        <w:t>त्यसपछि येशूले भन्नुभयो, "तर मलाई विश्वासघात गर्न लागेको व्यक्ति यहाँ मसँग यो भोजन खाइरहेको छ।" येशूले मानिसको छोरा मर्नेछ भनेर पनि भन्नुभयो। यो हुनेछ किनभने परमेश्वरले धेरै अघि येशू मर्नुपर्ने योजना बनाउनुभएको थियो। तर येशूलाई विश्वासघात गर्ने त्यो मानिसलाई धिक्कार होस्।</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दुखी र निराश छु," प्रेरितहरूको भूमिका खेल्ने कलाकारहरूलाई सोध्नुहोस्, "तपाईंहरूलाई कस्तो महसुस भइरहेको छ?" तपाईंले सुन्न सक्नुहुन्छ "येशूलाई कसले विश्वासघात गर्नेछ भन्ने कुराले हामी निराश छौं," "हामी येशूको लागि दुखी र चिन्तित छौं।" नाटक फेरि सुरु गर्नुहोस्।</w:t>
      </w:r>
    </w:p>
    <w:p>
      <w:pPr/>
      <w:r>
        <w:rPr>
          <w:lang w:val="ne_NP" w:bidi="ne_NP"/>
        </w:rPr>
      </w:r>
      <w:r>
        <w:rPr>
          <w:lang w:val="ne_NP" w:bidi="ne_NP"/>
        </w:rPr>
        <w:t>तिनीहरूमध्ये कसले येशूलाई विश्वासघात गर्नेछ भनेर प्रेरितहरूले एक अर्कालाई सोध्न थाले।</w:t>
      </w:r>
      <w:r>
        <w:rPr>
          <w:lang w:val="ne_NP" w:bidi="ne_NP"/>
        </w:rPr>
      </w:r>
    </w:p>
    <w:p>
      <w:pPr>
        <w:pStyle w:val="Heading3"/>
      </w:pPr>
      <w:r>
        <w:rPr>
          <w:lang w:val="ne_NP" w:bidi="ne_NP"/>
        </w:rPr>
        <w:t>Step 5</w:t>
      </w:r>
    </w:p>
    <w:p>
      <w:pPr/>
      <w:r>
        <w:rPr>
          <w:lang w:val="ne_NP" w:bidi="ne_NP"/>
        </w:rPr>
      </w:r>
      <w:r>
        <w:rPr>
          <w:lang w:val="ne_NP" w:bidi="ne_NP"/>
        </w:rPr>
        <w:t>संस्करणमा पाठका कुराहरू बुझ्न सजिलो रूपमा सुन्नुहोस्।</w:t>
      </w:r>
    </w:p>
    <w:p>
      <w:pPr/>
      <w:r>
        <w:rPr>
          <w:lang w:val="ne_NP" w:bidi="ne_NP"/>
        </w:rPr>
      </w:r>
      <w:r>
        <w:rPr>
          <w:lang w:val="ne_NP" w:bidi="ne_NP"/>
        </w:rPr>
        <w:t xml:space="preserve">त्यसपछि </w:t>
      </w:r>
      <w:r>
        <w:rPr>
          <w:b/>
          <w:lang w:val="ne_NP" w:bidi="ne_NP"/>
        </w:rPr>
        <w:t>अखमिरी रोटीको चाड</w:t>
      </w:r>
      <w:r>
        <w:rPr>
          <w:lang w:val="ne_NP" w:bidi="ne_NP"/>
        </w:rPr>
        <w:t xml:space="preserve">को दिन आयो जसमा निस्तारको थुमा बलिदान गर्नुपर्छ। </w:t>
      </w:r>
      <w:r>
        <w:rPr>
          <w:b/>
          <w:lang w:val="ne_NP" w:bidi="ne_NP"/>
        </w:rPr>
        <w:t>निस्तारको थुमा</w:t>
      </w:r>
      <w:r>
        <w:rPr>
          <w:lang w:val="ne_NP" w:bidi="ne_NP"/>
        </w:rPr>
        <w:t xml:space="preserve"> भनेको भोजको लागि बलिदान गर्नुपर्ने थुमा हो। थुमा दोष नभएको एक वर्ष पुरानो नभएको पुरुष हुनुपर्छ। थुमा भेडा वा बाख्रा हुन सक्छ। निस्तारको चाड अखमिरी रोटीको चाड भन्दा एक दिन अघि मनाइने यहूदी धार्मिक चाड थियो। परमेश्वरले यहूदी पुर्खाहरूलाई मिश्रको दासत्वबाट उध्दारको समयमा निस्तारको चाड मनाए। अखमिरी रोटीको चाड यहूदी मानिसहरूले प्रत्येक वर्ष सात दिनसम्म मनाउने एउटा चाड थियो। ती आठ दिनसम्म तिनीहरूले खमिरले बनाएको कुनै रोटी खाएनन्। निस्तारको चाड पनि एउटा यस्तो चाड थियो जुन यहूदीहरूले अखमिरी रोटीको चाड सुरु हुने बेलाको अघिल्लो दिन प्रत्येक वर्ष मनाउँथे। तपाईंले अघिल्लो खण्डहरूमा प्रयोग गर्नुभएको </w:t>
      </w:r>
      <w:r>
        <w:rPr>
          <w:b/>
          <w:lang w:val="ne_NP" w:bidi="ne_NP"/>
        </w:rPr>
        <w:t>निस्तारको चाड</w:t>
      </w:r>
      <w:r>
        <w:rPr>
          <w:lang w:val="ne_NP" w:bidi="ne_NP"/>
        </w:rPr>
        <w:t xml:space="preserve"> र </w:t>
      </w:r>
      <w:r>
        <w:rPr>
          <w:b/>
          <w:lang w:val="ne_NP" w:bidi="ne_NP"/>
        </w:rPr>
        <w:t>अखमिरी रोटीको चाड</w:t>
      </w:r>
      <w:r>
        <w:rPr>
          <w:lang w:val="ne_NP" w:bidi="ne_NP"/>
        </w:rPr>
        <w:t xml:space="preserve">का लागि त्यही शब्द प्रयोग गर्नुहोस्। निस्तारको चाड र </w:t>
      </w:r>
      <w:r>
        <w:rPr>
          <w:b/>
          <w:lang w:val="ne_NP" w:bidi="ne_NP"/>
        </w:rPr>
        <w:t>अखमिरी रोटीको</w:t>
      </w:r>
      <w:r>
        <w:rPr>
          <w:lang w:val="ne_NP" w:bidi="ne_NP"/>
        </w:rPr>
        <w:t xml:space="preserve"> </w:t>
      </w:r>
      <w:r>
        <w:rPr>
          <w:b/>
          <w:lang w:val="ne_NP" w:bidi="ne_NP"/>
        </w:rPr>
        <w:t>चाडको बारेमा थप जानकारीको लागि मुख्य</w:t>
      </w:r>
      <w:r>
        <w:rPr>
          <w:lang w:val="ne_NP" w:bidi="ne_NP"/>
        </w:rPr>
        <w:t xml:space="preserve"> शब्दावलीमा हेर्नुहोस्।</w:t>
      </w:r>
    </w:p>
    <w:p>
      <w:pPr/>
      <w:r>
        <w:rPr>
          <w:lang w:val="ne_NP" w:bidi="ne_NP"/>
        </w:rPr>
      </w:r>
      <w:r>
        <w:rPr>
          <w:lang w:val="ne_NP" w:bidi="ne_NP"/>
        </w:rPr>
        <w:t xml:space="preserve">पत्रुस र यूहन्ना निस्तारको भोज तयार गर्न </w:t>
      </w:r>
      <w:r>
        <w:rPr>
          <w:b/>
          <w:lang w:val="ne_NP" w:bidi="ne_NP"/>
        </w:rPr>
        <w:t>यरूशलेम</w:t>
      </w:r>
      <w:r>
        <w:rPr>
          <w:lang w:val="ne_NP" w:bidi="ne_NP"/>
        </w:rPr>
        <w:t xml:space="preserve"> जान्छन्। येशूले तिनीहरूलाई भन्नुभएको जस्तै तिनीहरूले कुराहरू पाउँछन्। घरको मालिकले पत्रुस र यूहन्नालाई माथिल्लो तलामा एउटा ठूलो सुसज्जित कोठा, वा </w:t>
      </w:r>
      <w:r>
        <w:rPr>
          <w:b/>
          <w:lang w:val="ne_NP" w:bidi="ne_NP"/>
        </w:rPr>
        <w:t>माथिल्लो कोठा</w:t>
      </w:r>
      <w:r>
        <w:rPr>
          <w:lang w:val="ne_NP" w:bidi="ne_NP"/>
        </w:rPr>
        <w:t xml:space="preserve"> देखाउनेछ। माथिल्लो कोठा भन्नाले घरको मुख्य भागको माथि एउटा ठूलो कोठा बनाइएको हुन्छ भन्ने बुझिन्छ। प्राय: त्यस्तो कोठाको घरको बाहिर आफ्नो सिँढी हुन्थ्यो। पत्रुस र यूहन्नाले कोठामा भोजको लागि तयारी गर्नेछन्।</w:t>
      </w:r>
    </w:p>
    <w:p>
      <w:pPr/>
      <w:r>
        <w:rPr>
          <w:lang w:val="ne_NP" w:bidi="ne_NP"/>
        </w:rPr>
      </w:r>
      <w:r>
        <w:rPr>
          <w:lang w:val="ne_NP" w:bidi="ne_NP"/>
        </w:rPr>
        <w:t>समतल छाना र माथिल्लो कोठा भएको यहूदी घरको तस्वीर देखाउनुहोस्।</w:t>
      </w:r>
    </w:p>
    <w:p>
      <w:pPr/>
      <w:r>
        <w:rPr>
          <w:lang w:val="ne_NP" w:bidi="ne_NP"/>
        </w:rPr>
      </w:r>
      <w:r>
        <w:rPr>
          <w:lang w:val="ne_NP" w:bidi="ne_NP"/>
        </w:rPr>
        <w:t xml:space="preserve">निस्तारको भोज खाने समय हुँदा, येशू र </w:t>
      </w:r>
      <w:r>
        <w:rPr>
          <w:b/>
          <w:lang w:val="ne_NP" w:bidi="ne_NP"/>
        </w:rPr>
        <w:t>प्रेरितहरू</w:t>
      </w:r>
      <w:r>
        <w:rPr>
          <w:lang w:val="ne_NP" w:bidi="ne_NP"/>
        </w:rPr>
        <w:t xml:space="preserve"> टेबलमा पल्टिएर बस्नुभयो। त्यस समयमा यहूदीहरूको चलन थियो, जहाँ तस्बिर टेबलको वरिपरि तकियाहरू वा छोटो बेन्चहरूमा सुत्ने थियो। प्रेरितहरू बाह्र चेलाहरू, येशूका सबैभन्दा नजिकका अनुयायीहरू हुन्। </w:t>
      </w:r>
      <w:r>
        <w:rPr>
          <w:b/>
          <w:lang w:val="ne_NP" w:bidi="ne_NP"/>
        </w:rPr>
        <w:t>प्रेरितहरूको</w:t>
      </w:r>
      <w:r>
        <w:rPr>
          <w:lang w:val="ne_NP" w:bidi="ne_NP"/>
        </w:rPr>
        <w:t xml:space="preserve"> बारेमा थप जानकारीको लागि, मुख्य शब्दावलीमा हेर्नुहोस्।</w:t>
      </w:r>
    </w:p>
    <w:p>
      <w:pPr/>
      <w:r>
        <w:rPr>
          <w:lang w:val="ne_NP" w:bidi="ne_NP"/>
        </w:rPr>
      </w:r>
      <w:r>
        <w:rPr>
          <w:lang w:val="ne_NP" w:bidi="ne_NP"/>
        </w:rPr>
        <w:t xml:space="preserve">भोजको समयमा, येशूले आफ्नो कष्ट र मृत्युभन्दा अघि तिनीहरूसँग निस्तारको चाड खाने समयको लागि इच्छा गर्नुभएको थियो भनेर भन्नुभयो। येशूले भन्नुभयो कि जबसम्म यो </w:t>
      </w:r>
      <w:r>
        <w:rPr>
          <w:b/>
          <w:lang w:val="ne_NP" w:bidi="ne_NP"/>
        </w:rPr>
        <w:t>परमेश्वरको राज्यमा</w:t>
      </w:r>
      <w:r>
        <w:rPr>
          <w:lang w:val="ne_NP" w:bidi="ne_NP"/>
        </w:rPr>
        <w:t xml:space="preserve"> पूर्ण हुँदैन, तबसम्म उहाँले फेरि निस्तारको चाड खानुहुनेछैन। परमेश्वरको राज्यले परमेश्वरले सबैमाथि राजाको रूपमा शासन गर्नुहुने समयलाई बुझाउँछ। त्यो समयमा येशूले परमेश्वरसँग शासन गर्नुहुनेछ, र परमेश्वरले आफ्ना मानिसहरूलाई निस्तारको चाडलाई संकेत गर्ने दासत्वबाट पापको पूर्ण स्वतन्त्रता दिनुहुनेछ। अघिल्लो खण्डहरूमा जस्तै परमेश्वरको राज्यलाई अनुवाद गर्न सम्झनुहोस्। </w:t>
      </w:r>
      <w:r>
        <w:rPr>
          <w:b/>
          <w:lang w:val="ne_NP" w:bidi="ne_NP"/>
        </w:rPr>
        <w:t>परमेश्वरको राज्यको</w:t>
      </w:r>
      <w:r>
        <w:rPr>
          <w:lang w:val="ne_NP" w:bidi="ne_NP"/>
        </w:rPr>
        <w:t xml:space="preserve"> बारेमा थप जानकारीको लागि मुख्य शब्दावलीमा हेर्नुहोस्।</w:t>
      </w:r>
    </w:p>
    <w:p>
      <w:pPr/>
      <w:r>
        <w:rPr>
          <w:lang w:val="ne_NP" w:bidi="ne_NP"/>
        </w:rPr>
      </w:r>
      <w:r>
        <w:rPr>
          <w:lang w:val="ne_NP" w:bidi="ne_NP"/>
        </w:rPr>
        <w:t xml:space="preserve">त्यसपछि येशूले आफ्नो हातमा </w:t>
      </w:r>
      <w:r>
        <w:rPr>
          <w:b/>
          <w:lang w:val="ne_NP" w:bidi="ne_NP"/>
        </w:rPr>
        <w:t>दाखमद्य</w:t>
      </w:r>
      <w:r>
        <w:rPr>
          <w:lang w:val="ne_NP" w:bidi="ne_NP"/>
        </w:rPr>
        <w:t xml:space="preserve"> वा </w:t>
      </w:r>
      <w:r>
        <w:rPr>
          <w:b/>
          <w:lang w:val="ne_NP" w:bidi="ne_NP"/>
        </w:rPr>
        <w:t>दाखको फल</w:t>
      </w:r>
      <w:r>
        <w:rPr>
          <w:lang w:val="ne_NP" w:bidi="ne_NP"/>
        </w:rPr>
        <w:t xml:space="preserve"> भएको एउटा </w:t>
      </w:r>
      <w:r>
        <w:rPr>
          <w:b/>
          <w:lang w:val="ne_NP" w:bidi="ne_NP"/>
        </w:rPr>
        <w:t>कचौरा</w:t>
      </w:r>
      <w:r>
        <w:rPr>
          <w:lang w:val="ne_NP" w:bidi="ne_NP"/>
        </w:rPr>
        <w:t xml:space="preserve"> लिनुभयो र त्यसको लागि परमेश्वरलाई धन्यवाद दिनुभयो। </w:t>
      </w:r>
      <w:r>
        <w:rPr>
          <w:b/>
          <w:lang w:val="ne_NP" w:bidi="ne_NP"/>
        </w:rPr>
        <w:t>कचौरा</w:t>
      </w:r>
      <w:r>
        <w:rPr>
          <w:lang w:val="ne_NP" w:bidi="ne_NP"/>
        </w:rPr>
        <w:t xml:space="preserve"> सायद माटोबाट बनेको कचौरा हो। दाखको फल वा </w:t>
      </w:r>
      <w:r>
        <w:rPr>
          <w:b/>
          <w:lang w:val="ne_NP" w:bidi="ne_NP"/>
        </w:rPr>
        <w:t>दाखमद्य</w:t>
      </w:r>
      <w:r>
        <w:rPr>
          <w:lang w:val="ne_NP" w:bidi="ne_NP"/>
        </w:rPr>
        <w:t>, मादक पेय हो। यो अङ्गुर भनिने फलको रसबाट बनाइन्छ।</w:t>
      </w:r>
    </w:p>
    <w:p>
      <w:pPr/>
      <w:r>
        <w:rPr>
          <w:lang w:val="ne_NP" w:bidi="ne_NP"/>
        </w:rPr>
      </w:r>
      <w:r>
        <w:rPr>
          <w:lang w:val="ne_NP" w:bidi="ne_NP"/>
        </w:rPr>
        <w:t xml:space="preserve">त्यो भन्नुभएपछि, येशूले केही रोटी </w:t>
      </w:r>
      <w:r>
        <w:rPr>
          <w:b/>
          <w:lang w:val="ne_NP" w:bidi="ne_NP"/>
        </w:rPr>
        <w:t>लिनुभयो</w:t>
      </w:r>
      <w:r>
        <w:rPr>
          <w:lang w:val="ne_NP" w:bidi="ne_NP"/>
        </w:rPr>
        <w:t>। उसले यसको लागि परमेश्वरलाई धन्यवाद दियो। येशूले भाँच्नुभएको रोटी अखमिरी रोटी थियो। तपाईंले रोटीको लागि पहिले प्रयोग गरेको शब्द नै प्रयोग गर्नुहोस्।</w:t>
      </w:r>
    </w:p>
    <w:p>
      <w:pPr/>
      <w:r>
        <w:rPr>
          <w:lang w:val="ne_NP" w:bidi="ne_NP"/>
        </w:rPr>
      </w:r>
      <w:r>
        <w:rPr>
          <w:lang w:val="ne_NP" w:bidi="ne_NP"/>
        </w:rPr>
        <w:t xml:space="preserve">त्यसै गरी, येशू र </w:t>
      </w:r>
      <w:r>
        <w:rPr>
          <w:b/>
          <w:lang w:val="ne_NP" w:bidi="ne_NP"/>
        </w:rPr>
        <w:t>प्रेरितहरू</w:t>
      </w:r>
      <w:r>
        <w:rPr>
          <w:lang w:val="ne_NP" w:bidi="ne_NP"/>
        </w:rPr>
        <w:t xml:space="preserve">ले रातको खाना खाइसकेपछि, येशूले दाखमद्यको कचौरा आफ्ना हातमा लिनुभयो, उहाँले त्यसको लागि परमेश्वरलाई धन्यवाद दिनुभयो, र आफ्ना </w:t>
      </w:r>
      <w:r>
        <w:rPr>
          <w:b/>
          <w:lang w:val="ne_NP" w:bidi="ne_NP"/>
        </w:rPr>
        <w:t>प्रेरितहरू</w:t>
      </w:r>
      <w:r>
        <w:rPr>
          <w:lang w:val="ne_NP" w:bidi="ne_NP"/>
        </w:rPr>
        <w:t xml:space="preserve">लाई बाँड्न दिनुभयो। "यो कचौरा मेरो रगतमा भएको नयाँ </w:t>
      </w:r>
      <w:r>
        <w:rPr>
          <w:b/>
          <w:lang w:val="ne_NP" w:bidi="ne_NP"/>
        </w:rPr>
        <w:t>करार</w:t>
      </w:r>
      <w:r>
        <w:rPr>
          <w:lang w:val="ne_NP" w:bidi="ne_NP"/>
        </w:rPr>
        <w:t xml:space="preserve"> हो जुन तिमीहरूको लागि खन्याइएको छ।" करार दुई व्यक्तिहरू वा समूहहरूबीचको बाध्यकारी सम्झौता हो। करारको लागि पहिले प्रयोग गरेको शब्द नै प्रयोग गर्नुहोस्। </w:t>
      </w:r>
      <w:r>
        <w:rPr>
          <w:b/>
          <w:lang w:val="ne_NP" w:bidi="ne_NP"/>
        </w:rPr>
        <w:t>करार</w:t>
      </w:r>
      <w:r>
        <w:rPr>
          <w:lang w:val="ne_NP" w:bidi="ne_NP"/>
        </w:rPr>
        <w:t xml:space="preserve"> मुख्य शब्दावलीमा छ।</w:t>
      </w:r>
    </w:p>
    <w:p>
      <w:pPr/>
      <w:r>
        <w:rPr>
          <w:lang w:val="ne_NP" w:bidi="ne_NP"/>
        </w:rPr>
      </w:r>
      <w:r>
        <w:rPr>
          <w:lang w:val="ne_NP" w:bidi="ne_NP"/>
        </w:rPr>
        <w:t xml:space="preserve">त्यसपछि येशूले भन्नुभयो, "तर मलाई विश्वासघात गर्न लागेको व्यक्ति यहाँ मसँग यो भोजन खाइरहेको छ।" </w:t>
      </w:r>
      <w:r>
        <w:rPr>
          <w:b/>
          <w:lang w:val="ne_NP" w:bidi="ne_NP"/>
        </w:rPr>
        <w:t>मानिसको पुत्र</w:t>
      </w:r>
      <w:r>
        <w:rPr>
          <w:lang w:val="ne_NP" w:bidi="ne_NP"/>
        </w:rPr>
        <w:t xml:space="preserve"> मर्नेछ। मानिसको छोराको लागि पहिले प्रयोग गरेको शब्द नै प्रयोग गर्नुहोस्। </w:t>
      </w:r>
      <w:r>
        <w:rPr>
          <w:b/>
          <w:lang w:val="ne_NP" w:bidi="ne_NP"/>
        </w:rPr>
        <w:t>मानिसको पुत्र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22:24–38</w:t>
      </w:r>
      <w:r>
        <w:rPr>
          <w:lang w:val="ne_NP" w:bidi="ne_NP"/>
        </w:rPr>
      </w:r>
    </w:p>
    <w:p>
      <w:pPr>
        <w:pStyle w:val="Heading3"/>
      </w:pPr>
      <w:r>
        <w:rPr>
          <w:lang w:val="ne_NP" w:bidi="ne_NP"/>
        </w:rPr>
        <w:t>Step 1</w:t>
      </w:r>
    </w:p>
    <w:p>
      <w:pPr/>
      <w:r>
        <w:rPr>
          <w:lang w:val="ne_NP" w:bidi="ne_NP"/>
        </w:rPr>
      </w:r>
      <w:r>
        <w:rPr>
          <w:lang w:val="ne_NP" w:bidi="ne_NP"/>
        </w:rPr>
        <w:t>लूका २२:२४–३८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सबैभन्दा सजिलै बुझिने संस्करणमा एकपटक सुन्नुहोस्।</w:t>
      </w:r>
    </w:p>
    <w:p>
      <w:pPr/>
      <w:r>
        <w:rPr>
          <w:lang w:val="ne_NP" w:bidi="ne_NP"/>
        </w:rPr>
      </w:r>
      <w:r>
        <w:rPr>
          <w:lang w:val="ne_NP" w:bidi="ne_NP"/>
        </w:rPr>
        <w:t>अघिल्लो खण्डमा, येशूले आफ्ना चेलाहरूलाई भन्नुभयो कि तिनीहरूमध्ये एकजनाले उहाँलाई धोका दिनेछ। यो निस्तारको भोजको समयमा थियो। येशूलाई कसले विश्वासघात गर्न सक्छ भन्ने बारेमा चेलाहरूले एक अर्कालाई सोधे। यस खण्डमा, चेलाहरूले तिनीहरूमध्ये को सबैभन्दा ठूलो मानिनु पर्छ भन्ने बारेमा बहस गर्न थाले। यो बहस निस्तारको भोजको समयमा भयो।</w:t>
      </w:r>
    </w:p>
    <w:p>
      <w:pPr/>
      <w:r>
        <w:rPr>
          <w:lang w:val="ne_NP" w:bidi="ne_NP"/>
        </w:rPr>
      </w:r>
      <w:r>
        <w:rPr>
          <w:lang w:val="ne_NP" w:bidi="ne_NP"/>
        </w:rPr>
        <w:t>ती चेलाहरू बीचमा तिनीहरूमध्ये को सबैभन्दा महान् मानिनुपर्छ भन्ने विषयमा विवाद हुन थाल्यो। तर येशूले जवाफ दिनुभयो र तिनीहरूलाई भन्नुभयो कि अन्यजातिहरू वा गैर-यहूदीहरूका बीचमा, राजाहरूले आफ्ना मानिसहरूमाथि प्रभुको रूपमा शासन वा अधिकार गर्छन्। यहूदीहरूले संसारका अन्य मानिसहरू र राष्ट्रहरूलाई बुझाउन अन्यजातिहरू शब्द प्रयोग गरे। राजाहरूले आफ्नो अधिकार लागू गर्छन् र त्यसपछि मानिसहरूले तिनीहरूलाई परोपकारी वा मानिसहरूका सहयोगी भनुन् भन्ने चाहना गर्छन्। चेलाहरूले त्यस्तो व्यवहार गर्नुहुन्न; बरु, तिनीहरूमध्ये सबैभन्दा उच्च पद वा पद भएको व्यक्ति सबैभन्दा कान्छो वा सबैभन्दा कम पदको व्यक्ति जस्तै नम्र हुनुपर्छ भनेर येशूले भन्नुभयो। र शासन गर्ने व्यक्तिले सेवा गर्ने व्यक्तिले जस्तै व्यवहार गर्नुपर्छ।</w:t>
      </w:r>
    </w:p>
    <w:p>
      <w:pPr/>
      <w:r>
        <w:rPr>
          <w:lang w:val="ne_NP" w:bidi="ne_NP"/>
        </w:rPr>
      </w:r>
      <w:r>
        <w:rPr>
          <w:lang w:val="ne_NP" w:bidi="ne_NP"/>
        </w:rPr>
        <w:t>यहाँ रोक्नुहोस् र छलफल गर्नुहोस्: तपाईंको संस्कृतिमा नेताहरू चुन्न मानिसहरूले कुन मापदण्ड प्रयोग गर्छन्? तपाईंको संस्कृतिमा राजाहरू वा नेताहरूले आफ्ना नागरिकहरू वा अनुयायीहरूलाई व्यवहार गर्ने मानिसहरूले कसरी आशा गर्छन्?</w:t>
      </w:r>
    </w:p>
    <w:p>
      <w:pPr/>
      <w:r>
        <w:rPr>
          <w:lang w:val="ne_NP" w:bidi="ne_NP"/>
        </w:rPr>
      </w:r>
      <w:r>
        <w:rPr>
          <w:lang w:val="ne_NP" w:bidi="ne_NP"/>
        </w:rPr>
        <w:t>त्यसपछि येशूले एउटा प्रश्न सोध्नुभयो र यसको जवाफ दिनुभयो। जब कुनै व्यक्ति खाना खान बस्छ र अर्कोले उसलाई खाना पस्कन्छ भने कुन व्यक्ति बढी महत्त्वपूर्ण हुन्छ, के त्यो अडेस लागेर खाने हो भनेर येशूले सोध्नुभयो। अवश्य पनि हो। र येशूले भन्नुभयो कि उहाँ चेलाहरूको अगुवा भए तापनि येशू चेलाहरूको नोकर जस्तै हुनुहुन्छ। त्यसपछि येशूले चेलाहरूलाई भन्नुभयो कि तिनीहरू उहाँका परीक्षाहरूको समयमा उहाँसँग बसिरहेका मानिसहरू हुन्। परमेश्वरले येशूलाई त्यो अधिकार दिनुभएजस्तै येशूले चेलाहरूलाई मानिसहरूमाथि शासन गर्ने राज्य वा अधिकार दिनुहुनेछ। र जब येशू राजाको रूपमा शासन गर्नुहुन्छ, चेलाहरूले उहाँको राज्यमा येशूको टेबलमा खानेछन् र पिउनेछन्। चेलाहरू इस्राएलका बाह्र कुलहरूको शासन गर्न सिंहासनमा बस्नेछन् भनेर येशूले यो पनि भन्नुभयो । यसको अर्थ येशूले चेलाहरूलाई मानिसहरूलाई शासन गर्ने अधिकार दिइरहनुभएको छ। इस्राएलका बाह्र कुलहरूले इस्राएलका बाह्र छोराहरूका सन्तानहरूलाई बुझाउँछ। इस्राएलका प्रत्येक छोराका धेरै सन्तानहरू थिए, र यी सन्तानहरू "कुलहरू" वा "कुलहरू" जस्ता सन्तानहरूको ठूला समूहहरू भए। यी कुलहरू मिलेर इस्राएल भनिने राष्ट्र बनाए। सिंहासन, राजाहरूले प्रयोग गर्ने एउटा विशेष कुर्सी हो। चेलाहरू येशूको टेबलमा बस्नेछन्, र तिनीहरूले इस्राएलका बाह्र कुलहरूमाथि शासन गर्नेछन्। चेलाहरूले परमेश्वरले येशूलाई दिनुभएको राज्यमा आफ्नो अधिकार प्रयोग गर्नेछन्। येशूले चेलाहरूलाई पिताले उहाँलाई दिनुभएको राज्य भन्दा फरक राज्य दिइरहनुभएको थियो भन्ने कुरा संकेत गर्नुभएको थिएन।</w:t>
      </w:r>
    </w:p>
    <w:p>
      <w:pPr/>
      <w:r>
        <w:rPr>
          <w:lang w:val="ne_NP" w:bidi="ne_NP"/>
        </w:rPr>
      </w:r>
      <w:r>
        <w:rPr>
          <w:lang w:val="ne_NP" w:bidi="ne_NP"/>
        </w:rPr>
        <w:t>त्यसपछि, येशूले सिमोन पत्रुसलाई बोलाउनुभयो, "सिमोन, मसँग तिमीलाई भन्ने केही महत्त्वपूर्ण कुरा छ।" येशूले सिमोनको नाम दुई पटक आफ्नो ध्यान खिच्ने तरिकाको रूपमा प्रयोग गर्नुहुन्छ। येशू सिमोनलाई आफूले केही महत्त्वपूर्ण कुरा भन्न लाग्नुभएको छ भनेर थाहा पाऊन् भन्ने चाहनुहुन्थ्यो। येशूले सिमोन पत्रुसलाई आफ्नो पुरानो नामले बोलाउनुभएको कुरा ध्यान दिनुहोस्। येशू यहाँ सिमोनको पुरानो नाम प्रयोग गरेर उनमाथि आउन लागेको परीक्षामा ध्यान आकर्षित गर्न चाहनुहुन्छ।</w:t>
      </w:r>
    </w:p>
    <w:p>
      <w:pPr/>
      <w:r>
        <w:rPr>
          <w:lang w:val="ne_NP" w:bidi="ne_NP"/>
        </w:rPr>
      </w:r>
      <w:r>
        <w:rPr>
          <w:lang w:val="ne_NP" w:bidi="ne_NP"/>
        </w:rPr>
        <w:t>"शैतानले तिमीलाई गहुँलाई झैं निफन्न पाउँ भनेर माग गरेको छ।" यसको अर्थ शैतानले चेलाहरूलाई येशूमाथि भरोसा गर्न छोड्नका लागि प्रलोभनमा पार्नेछ। किसानले अनाजको बीउलाई भुसबाट अलग गर्न गहुँलाई हल्लाएको जस्तै यो परीक्षा गम्भीर हुनेछ। सिमोनको विश्वास असफल हुनेछैन वा सिमोनले येशूलाई भरोसा गर्न छोड्नेछैन भनेर येशूले सिमोनको लागि प्रार्थना गर्नुभएको छ भनेर येशूले भन्नुभयो। अब येशू पत्रुसको नयाँ नाममा फर्किनुहुन्छ। पत्रुस येशूकहाँ फर्केपछि, येशू भन्नुहुन्छ कि पत्रुसले आफ्ना सँगी चेलाहरूलाई येशूमाथि विश्वासका साथ भरोसा गर्न प्रोत्साहन दिनुपर्छ। सिमोनले कुनै न कुनै रूपमा उहाँबाट फर्किनेछन् भनेर येशूले सिमोनलाई फर्काइदिनुभएको थियो, तर सिमोन येशूतिर फर्किनेछन्।</w:t>
      </w:r>
    </w:p>
    <w:p>
      <w:pPr/>
      <w:r>
        <w:rPr>
          <w:lang w:val="ne_NP" w:bidi="ne_NP"/>
        </w:rPr>
      </w:r>
      <w:r>
        <w:rPr>
          <w:lang w:val="ne_NP" w:bidi="ne_NP"/>
        </w:rPr>
        <w:t>यहाँ रोक्नुहोस् र भुससहितको गहुँका दानाको तस्वीर देखाउनुहोस्।</w:t>
      </w:r>
    </w:p>
    <w:p>
      <w:pPr/>
      <w:r>
        <w:rPr>
          <w:lang w:val="ne_NP" w:bidi="ne_NP"/>
        </w:rPr>
      </w:r>
      <w:r>
        <w:rPr>
          <w:lang w:val="ne_NP" w:bidi="ne_NP"/>
        </w:rPr>
        <w:t>तर सिमोन पत्रुसले येशूलाई कडा रूपमा जवाफ दिए, येशू उहाँको प्रभु वा मालिक हुनुहुन्छ र पत्रुसले येशूसँग जेल जानु पर्छ भने तापनि उहाँ येशूप्रति विश्वासी हुनुहुनेछ। पत्रुसले भने, उनी येशूसँग मर्न तयार छन्। तर येशूले जवाफ दिनुभयो र पत्रुसलाई भन्नुभयो कि आज भाले तीन पटक बास्नुअघि पत्रुसले उहाँलाई चिन्दिनँ भन्नेछन्। यहूदी दिनहरू सूर्यास्तबाट सुरु हुन्छन्, र यो पहिले नै साँझ भएको थियो। यसको अर्थ राति भाले तीन पटक बास्नेछन्, र पत्रुसले तेस्रो पटक बास्नेअघि येशूलाई इन्कार गर्नेछन्।</w:t>
      </w:r>
    </w:p>
    <w:p>
      <w:pPr/>
      <w:r>
        <w:rPr>
          <w:lang w:val="ne_NP" w:bidi="ne_NP"/>
        </w:rPr>
      </w:r>
      <w:r>
        <w:rPr>
          <w:lang w:val="ne_NP" w:bidi="ne_NP"/>
        </w:rPr>
        <w:t>यहाँ रोक्नुहोस् र भालेको तस्वीर देखाउनुहोस्।</w:t>
      </w:r>
    </w:p>
    <w:p>
      <w:pPr/>
      <w:r>
        <w:rPr>
          <w:lang w:val="ne_NP" w:bidi="ne_NP"/>
        </w:rPr>
      </w:r>
      <w:r>
        <w:rPr>
          <w:lang w:val="ne_NP" w:bidi="ne_NP"/>
        </w:rPr>
        <w:t>येशूले चेलाहरूलाई एउटा प्रश्न सोध्नुभयो जसको जवाफ उहाँलाई पहिले नै थाहा थियो। जब उहाँले तिनीहरूलाई थैली, झोला वा थप जुत्ताविना प्रचार गर्न विभिन्न सहरहरूमा पठाउनुभयो, के चेलाहरूलाई कुनै कुराको अभाव थियो भनेर येशूले चेलाहरूलाई सोध्नुभयो। चेलाहरूले जवाफ दिए, "होइन, हामीलाई कुनै कुराको अभाव भएन।" त्यसपछि येशूले चेलाहरूलाई अब यो फरक छ भन्नुभयो। येशूले भन्नुभयो कि चेलाहरू यात्रा गर्दा तिनीहरूले पैसा र अन्य कुराहरूले भरिएको झोला लिनुपर्छ, र जोसँग तरवार छैन, उसले आफ्नो ओढ्ने बेचेर एउटा किन्नु पर्छ। केही विद्वानहरू विश्वास गर्छन् कि येशू यहाँ शब्द चित्रहरूमा बोलिरहेको थियो। उहाँले तिनीहरूलाई खतरनाक समयको लागि तयार हुनुपर्छ, सतावट आउँदै थियो भनेर भन्दै हुनुहुन्थ्यो। अगमवक्ताले परमेश्वरको वचनमा लेखेको कुरा उहाँलाई जे हुन्छ, त्यसद्वारा निश्चित रूपमा पूरा हुनेछन् भनेर येशूले यो पनि भन्नुभएको थियो। अगमवक्ताले यो कुरा लेखे: "र उसलाई अपराधीजस्तै ठानियो वा व्यवहार गरियो।" यो अगमवक्ता यशैयाको भविष्यवाणी थियो। त्यसपछि येशूले अगमवक्ताहरूले उहाँको बारेमा लेखेका कुराहरू चाँडै नै पूरा हुनेछन् भनी भन्नुभयो। येशूले चेलाहरूलाई प्रचार गर्न र निको पार्न बाहिर पठाउनुभएको समयको सम्झना दिलाउन त्यो कुरा भन्नुभयो। त्यस समयमा, चेलाहरूले आफूसँग केही पनि बोक्नु आवश्यक थिएन, किनभने मानिसहरूले तिनीहरूलाई स्वागत गर्थे र येशूको बारेमा प्रचार गर्दा तिनीहरूको हेरचाह गरिरहन्थे। तर अब, अगमवक्ताहरूले धर्मशास्त्रमा लेखेजस्तै मानिसहरूले येशू दुष्ट हुनुहुन्थ्यो भनी भन्नेछन्। त्यसैले येशूले चेलाहरूलाई यस कठिन र खतराको समयको लागि तयार हुन चेतावनी दिनुभयो। तिनीहरूले येशूलाई जवाफ दिए, "प्रभु, हेर्नुहोस्, हामीसँग दुई तरवारहरू छन्।" र येशूले चेलाहरूलाई भन्नुभयो, "अब तरवारहरूको बारेमा अरू कुरा नगर।" जब येशूले "यो पर्याप्त छ" भन्नुभयो, उहाँले कुराकानी अन्तमा ल्याउन प्रयोग गरिने एउटा अभिव्यक्ति प्रयोग गरिरहनुभएको थियो। तिनीहरूले अब तरवारहरूको बारेमा कुरा गरून् भन्ने उहाँ चाहनुहुन्नथ्यो।</w:t>
      </w:r>
    </w:p>
    <w:p>
      <w:pPr/>
      <w:r>
        <w:rPr>
          <w:lang w:val="ne_NP" w:bidi="ne_NP"/>
        </w:rPr>
      </w:r>
      <w:r>
        <w:rPr>
          <w:lang w:val="ne_NP" w:bidi="ne_NP"/>
        </w:rPr>
        <w:t>यहाँ रोक्नुहोस् र कोट र तरवारको तस्वीर देखाउनुहोस्।</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सेटिङहरू र कथाका पात्रहरू परिभाषित गर्न मद्दत गर्नुहुनेछ।</w:t>
      </w:r>
    </w:p>
    <w:p>
      <w:pPr/>
      <w:r>
        <w:rPr>
          <w:lang w:val="ne_NP" w:bidi="ne_NP"/>
        </w:rPr>
      </w:r>
      <w:r>
        <w:rPr>
          <w:lang w:val="ne_NP" w:bidi="ne_NP"/>
        </w:rPr>
        <w:t>कथामा तीन दृश्यहरू छन्।</w:t>
      </w:r>
    </w:p>
    <w:p>
      <w:pPr/>
      <w:r>
        <w:rPr>
          <w:lang w:val="ne_NP" w:bidi="ne_NP"/>
        </w:rPr>
      </w:r>
      <w:r>
        <w:rPr>
          <w:b/>
          <w:lang w:val="ne_NP" w:bidi="ne_NP"/>
        </w:rPr>
        <w:t>पहिलो दृश्य:</w:t>
      </w:r>
      <w:r>
        <w:rPr>
          <w:lang w:val="ne_NP" w:bidi="ne_NP"/>
        </w:rPr>
        <w:t xml:space="preserve"> चेलाहरू सबैभन्दा ठूलो को हो भन्ने बारेमा बहस गर्छन्। येशूले तिनीहरूलाई भन्नुहुन्छ कि सबैभन्दा ठूलो भनेको सेवा गर्ने व्यक्ति हो।</w:t>
      </w:r>
    </w:p>
    <w:p>
      <w:pPr/>
      <w:r>
        <w:rPr>
          <w:lang w:val="ne_NP" w:bidi="ne_NP"/>
        </w:rPr>
      </w:r>
      <w:r>
        <w:rPr>
          <w:b/>
          <w:lang w:val="ne_NP" w:bidi="ne_NP"/>
        </w:rPr>
        <w:t>दोस्रो दृश्य:</w:t>
      </w:r>
      <w:r>
        <w:rPr>
          <w:lang w:val="ne_NP" w:bidi="ne_NP"/>
        </w:rPr>
        <w:t xml:space="preserve"> येशूले सिमोन पत्रुसलाई भन्नुहुन्छ कि उनको जाँच गरिनेछ। पत्रुस भन्छन् कि उनी येशूको लागि मर्न इच्छुक छन्। पत्रुसले येशूलाई अस्वीकार गर्नेछन् भनेर येशूले पत्रुसलाई भन्नुहुन्छ।</w:t>
      </w:r>
    </w:p>
    <w:p>
      <w:pPr/>
      <w:r>
        <w:rPr>
          <w:lang w:val="ne_NP" w:bidi="ne_NP"/>
        </w:rPr>
      </w:r>
      <w:r>
        <w:rPr>
          <w:b/>
          <w:lang w:val="ne_NP" w:bidi="ne_NP"/>
        </w:rPr>
        <w:t>तेस्रो दृश्य:</w:t>
      </w:r>
      <w:r>
        <w:rPr>
          <w:lang w:val="ne_NP" w:bidi="ne_NP"/>
        </w:rPr>
        <w:t xml:space="preserve"> येशूले चेलाहरूलाई उनीहरूसँगै के के लैजानुपर्छ भन्ने बारेमा विभिन्न निर्देशनहरू दिनुहुन्छ।</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शिमोन पत्रुस</w:t>
      </w:r>
    </w:p>
    <w:p>
      <w:pPr>
        <w:pStyle w:val="ListBullet"/>
        <w:spacing w:line="240" w:lineRule="auto"/>
        <w:ind w:left="720"/>
      </w:pPr>
      <w:r>
        <w:rPr>
          <w:lang w:val="ne_NP" w:bidi="ne_NP"/>
        </w:rPr>
      </w:r>
      <w:r>
        <w:rPr>
          <w:lang w:val="ne_NP" w:bidi="ne_NP"/>
        </w:rPr>
        <w:t>अन्य चेलाहरू</w:t>
      </w:r>
    </w:p>
    <w:p>
      <w:pPr/>
      <w:r>
        <w:rPr>
          <w:lang w:val="ne_NP" w:bidi="ne_NP"/>
        </w:rPr>
      </w:r>
      <w:r>
        <w:rPr>
          <w:lang w:val="ne_NP" w:bidi="ne_NP"/>
        </w:rPr>
        <w:t>यस सत्रमा, समूहलाई स्टोरीबोर्ड बनाउन, चित्र कोर्न वा कथा र त्यसमा भएका क्रियाकलापलाई दृश्यात्मक बनाउनका लागि कुनै प्रकारका ठोस सामग्रीहरू (जस्तै ढुङ्गा, लठ्ठी, बच्चाहरूका खेलौनाहरू जस्ता चलाउन मिल्ने वस्तुहरू) प्रयोग गर्न लगाउनुहोस्।</w:t>
      </w:r>
    </w:p>
    <w:p>
      <w:pPr/>
      <w:r>
        <w:rPr>
          <w:lang w:val="ne_NP" w:bidi="ne_NP"/>
        </w:rPr>
      </w:r>
      <w:r>
        <w:rPr>
          <w:lang w:val="ne_NP" w:bidi="ne_NP"/>
        </w:rPr>
        <w:t>येशूले चेलाहरूलाई तिनीहरूमध्ये एकजनाले उहाँलाई विश्वासघात गर्नेछ भनेर भन्नुभएलगत्तै यो कथा निस्तारको भोजको समयमा सुरु हुन्छ। तिनीहरू सायद अझै टेबलको वरिपरि ढल्किरहेका छन्, र यो अँध्यारो भइसकेको साँझको समय हो। याद गर्नुहोस, चेलाहरूले उनीहरूमध्ये सबैभन्दा ठूलो को हो भनेर बहस गरेका थिए।</w:t>
      </w:r>
    </w:p>
    <w:p>
      <w:pPr/>
      <w:r>
        <w:rPr>
          <w:lang w:val="ne_NP" w:bidi="ne_NP"/>
        </w:rPr>
      </w:r>
      <w:r>
        <w:rPr>
          <w:lang w:val="ne_NP" w:bidi="ne_NP"/>
        </w:rPr>
        <w:t>चेलाहरूलाई येशूले दिनुभएको जवाफ सम्झनुहोस्। येशूले भन्नुभयो कि अन्यजातिहरूका बीचमा, राजाहरूले आफ्ना मानिसहरूमाथि प्रभुको रूपमा शासन वा अधिकार गर्छन्। चेलाहरूले कसरी व्यवहार गर्नुपर्छ भन्ने कुरा मानिसहरूले बुझुन भनेर येशूले दुई पटक यस्तै कुराहरू भन्नुहुन्छ। तिनीहरूमध्ये सबैभन्दा उच्च पदको व्यक्ति सबैभन्दा कम पदको व्यक्ति जस्तै नम्र हुनुपर्छ भनेर उहाँ भन्नुहुन्छ। त्यसपछि येशूले फेरि यस्तै कुरा भन्नुहुन्छ: शासन गर्ने व्यक्तिले तिनीहरूलाई सेवा गर्ने व्यक्तिले जस्तै व्यवहार गर्नुपर्छ।</w:t>
      </w:r>
    </w:p>
    <w:p>
      <w:pPr/>
      <w:r>
        <w:rPr>
          <w:lang w:val="ne_NP" w:bidi="ne_NP"/>
        </w:rPr>
      </w:r>
      <w:r>
        <w:rPr>
          <w:lang w:val="ne_NP" w:bidi="ne_NP"/>
        </w:rPr>
        <w:t>येशूले आफ्ना चेलाहरूलाई नबुझेका कुराहरू सिकाउन उनीहरूले बुझ्ने कुराहरू कसरी प्रयोग गर्नुभयो भन्ने कुरा याद गर्नु आवश्यक छ, जब येशूले भन्नुभयो, "किनकि जब कुनै व्यक्ति खाना खानको लागि अडेस लागेर बस्छ र अर्कोले उसलाई खाना पस्कन्छ भने कुन व्यक्ति बढी महत्त्वपूर्ण हुन्छ, के त्यो अडेस लागेर खाने हो?" अवश्य पनि यो खानका लागि अढेस लागेर बस्ने व्यक्ति नै हो। तर म तपाईंको अगुवा भए तापनि म तपाईंको नोकर जस्तै छु।" येशूले उहाँ टेबलमा ढल्केर भोजन गरिरहनुपर्ने तर यसको बदलामा उहाँले सेवा गरिरहनुभएको छ भन्ने कुराको सङ्केत गर्नुहुन्छ। मानिसहरूले उहाँले के गर्नुपर्छ भनी सोच्ने कुरा र उहाँले वास्तवमा के गर्नुहुन्छ भन्ने कुराको बीचमा येशूले यहाँ एउटा भिन्नता देखाउनुहुन्छ।</w:t>
      </w:r>
    </w:p>
    <w:p>
      <w:pPr/>
      <w:r>
        <w:rPr>
          <w:lang w:val="ne_NP" w:bidi="ne_NP"/>
        </w:rPr>
      </w:r>
      <w:r>
        <w:rPr>
          <w:lang w:val="ne_NP" w:bidi="ne_NP"/>
        </w:rPr>
        <w:t>सम्झनुहोस्, येशूले चेलाहरूलाई भन्नुभयो कि तिनीहरू उहाँका कष्टहरूका समयमा उहाँसँगै रहनेहरू हुन् र परमेश्वरले येशूलाई अधिकार दिनुभएझैँ येशूले पनि चेलाहरूलाई उहाँको राज्यमा शासन गर्ने अधिकार दिनुहुनेछ। र जब येशू राजाको रूपमा शासन गर्नुहुन्छ, चेलाहरूले उहाँको राज्यमा येशूको टेबलमा खानेछन् र पिउनेछन्। येशूले यो पनि भन्नुभयो कि चेलाहरू इस्राएलका बाह्र कुलहरूको शासन गर्न शाही सीटहरूमा बस्नेछन्।</w:t>
      </w:r>
    </w:p>
    <w:p>
      <w:pPr/>
      <w:r>
        <w:rPr>
          <w:lang w:val="ne_NP" w:bidi="ne_NP"/>
        </w:rPr>
      </w:r>
      <w:r>
        <w:rPr>
          <w:lang w:val="ne_NP" w:bidi="ne_NP"/>
        </w:rPr>
        <w:t>येशूले पत्रुसलाई शैतानले तिमीलाई गहुँजस्तै चाल्न अनुमति मागेको छ भन्नुहुँदा, येशूको बोली र सिमोन पत्रुससँगको उहाँको कुराकानीमा आएको परिवर्तनलाई ध्यान दिनुहोस्। येशू उहाँलाई आफ्नो पुरानो नाम, शिमोन भनेर बोलाउनुभएको छ। तर येशूले शिमोन पत्रुसको लागि प्रार्थना गर्नुभयो ताकि पत्रुसको विश्वास असफल नहोस्। र पत्रुस येशूकहाँ फर्किएपछि, उनले आफ्ना साथी चेलाहरूलाई उहाँमाथि पनि विश्वासका साथ भरोसा गर्न प्रोत्साहन दिन्छन्।</w:t>
      </w:r>
    </w:p>
    <w:p>
      <w:pPr/>
      <w:r>
        <w:rPr>
          <w:lang w:val="ne_NP" w:bidi="ne_NP"/>
        </w:rPr>
      </w:r>
      <w:r>
        <w:rPr>
          <w:lang w:val="ne_NP" w:bidi="ne_NP"/>
        </w:rPr>
        <w:t xml:space="preserve"> यस पछि, येशूले एउटा प्रश्न सोध्नुभयो जसको जवाफ उहाँलाई पहिले नै थाहा थियो भन्ने कुरा सम्झनु महत्त्वपूर्ण छ। जब उहाँले तिनीहरूलाई थैली, झोला वा थप जुत्ताविना नै विभिन्न सहरहरूमा प्रचार गर्न पठाउनुभयो, के तिनीहरूलाई कुनै कुराको अभाव भयो? भनेर उहाँले सोध्नुभयो। चेलाहरूले जवाफ दिए, "होइन, हामीलाई कुनै कुराको अभाव भएन।" त्यसपछि येशूले चेलाहरूलाई अब यो फरक छ भन्नुभयो। येशूले भन्नुभयो कि चेलाहरू यात्रा गर्दा तिनीहरूले पैसा र अन्य कुराहरूले भरिएको झोला लिनुपर्छ, र जोसँग तरवार छैन, उसले आफ्नो ओढ्ने बेचेर एउटा किन्नु पर्छ। परमेश्वरको वचनमा अगमवक्ताले जे लेखे ती कुराहरू उहाँमा निश्चित रूपमा पूरा हुनेछन् भनेर येशूले भन्नुभयो। चेलाहरूले येशूलाई जवाफ दिए, "प्रभु, हेर्नुहोस्, हामीसँग दुई तरवारहरू छन्।" र येशूले चेलाहरूलाई भन्नुभयो, "अब तरवारहरूको बारेमा अरू कुरा नगर।" जब येशूले भन्नुभयो, "ल भयो," उहाँले कुराकानी टुङ्ग्याउन प्रयोग गरिने एउटा अभिव्यक्ति प्रयोग गरिरहनुभएको थियो। तिनीहरूले अब तरवारहरूको बारेमा कुरा गरून् भन्ने उहाँ चाहनुहुन्नथ्यो।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तीन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शिमोन पत्रुस</w:t>
      </w:r>
    </w:p>
    <w:p>
      <w:pPr>
        <w:pStyle w:val="ListBullet"/>
        <w:spacing w:line="240" w:lineRule="auto"/>
        <w:ind w:left="720"/>
      </w:pPr>
      <w:r>
        <w:rPr>
          <w:lang w:val="ne_NP" w:bidi="ne_NP"/>
        </w:rPr>
      </w:r>
      <w:r>
        <w:rPr>
          <w:lang w:val="ne_NP" w:bidi="ne_NP"/>
        </w:rPr>
        <w:t>अन्य चेलाहरू</w:t>
      </w:r>
    </w:p>
    <w:p>
      <w:pPr/>
      <w:r>
        <w:rPr>
          <w:lang w:val="ne_NP" w:bidi="ne_NP"/>
        </w:rPr>
      </w:r>
      <w:r>
        <w:rPr>
          <w:lang w:val="ne_NP" w:bidi="ne_NP"/>
        </w:rPr>
        <w:t>टोलीले कथालाई दुई पटक अभिनय गर्न लगाउनुहोस्। तिनीहरूले यसलाई अनुवाद गर्ने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प्रेरितहरू तिनीहरूमध्ये को सबैभन्दा ठूलो हो भन्ने बारेमा बहस गर्न थाले।</w:t>
      </w:r>
    </w:p>
    <w:p>
      <w:pPr/>
      <w:r>
        <w:rPr>
          <w:lang w:val="ne_NP" w:bidi="ne_NP"/>
        </w:rPr>
      </w:r>
      <w:r>
        <w:rPr>
          <w:lang w:val="ne_NP" w:bidi="ne_NP"/>
        </w:rPr>
        <w:t>अभिनय रोक्नुहोस्: चेलाहरूको भूमिका खेल्ने कलाकारहरूलाई सोध्नुहोस्, "तपाईंलाई कस्तो महसुस भइरहेको छ?" तपाईंले सुन्न सक्नुहुन्छ, "सबैभन्दा ठूलो हुने इच्छा छ।" नाटक फेरि सुरु गर्नुहोस्।</w:t>
      </w:r>
    </w:p>
    <w:p>
      <w:pPr/>
      <w:r>
        <w:rPr>
          <w:lang w:val="ne_NP" w:bidi="ne_NP"/>
        </w:rPr>
      </w:r>
      <w:r>
        <w:rPr>
          <w:lang w:val="ne_NP" w:bidi="ne_NP"/>
        </w:rPr>
        <w:t>तर येशूले जवाफ दिनुभयो र तिनीहरूलाई भन्नुभयो कि अन्यजातिहरूका बीचमा, राजाहरूले आफ्ना मानिसहरूमाथि प्रभुको रूपमा शासन वा अधिकार गर्छन्। राजाहरूले आफ्नो अधिकार लागू गर्छन् र त्यसपछि मानिसहरूले तिनीहरूलाई परोपकारी वा मानिसहरूका सहयोगी भनुन् भन्ने चाहना गर्छन्। तर तिमीहरूले त्यस्तो व्यवहार गर्नुहुन्न; बरु, तिमीहरूमध्ये सबैभन्दा उच्च ओहदा वा पद भएको व्यक्ति सबैभन्दा कम पदको व्यक्ति जस्तै नम्र हुनुपर्छ। र तिमीमाथि शासन गर्ने व्यक्तिले तिमीलाई सेवा गर्ने व्यक्तिले जस्तै व्यवहार गर्नुपर्छ।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चेलाहरूलाई सच्याउन चाहन्छु।" चेलाहरूको भूमिका खेल्ने कलाकारहरूलाई सोध्नुहोस्, "तपाईं कस्तो महसुस गर्दै हुनुहुन्छ?" तपाईंले सुन्न सक्नुहुन्छ, "वाह! अब हामीले अझ राम्रोसँग बुझेका छौं," "हामी अझै पनि यसरी सोचिरहेका छौं भन्ने कुरामा हामी लज्जित छौं," "हामी अझ राम्रो गर्न चाहन्छौं।" नाटक फेरि सुरु गर्नुहोस्।</w:t>
      </w:r>
    </w:p>
    <w:p>
      <w:pPr/>
      <w:r>
        <w:rPr>
          <w:lang w:val="ne_NP" w:bidi="ne_NP"/>
        </w:rPr>
      </w:r>
      <w:r>
        <w:rPr>
          <w:lang w:val="ne_NP" w:bidi="ne_NP"/>
        </w:rPr>
        <w:t>येशूले भन्नुभयो, "जब कुनै व्यक्ति खाना खानका लागि अडेस लागेर बस्छ र अर्कोले उसलाई खाना पस्कन्छ तब कुन व्यक्ति बढी महत्त्वपूर्ण हुन्छ?" के यो बसेर खाने व्यक्ति हो? अवश्य पनि, सेवा गर्न बस्ने व्यक्ति अझ बढी महत्त्वपूर्ण छ। तर म तपाईंको अगुवा भए तापनि म तपाईंको सेवक जस्तै 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चेलाहरूको लागि उदाहरण हो।" प्रेरितहरूको भूमिका खेल्ने कलाकारहरूलाई सोध्नुहोस्, "तपाईंलाई कस्तो महसुस भइरहेको छ?" तपाईंले सुन्न सक्नुहुन्छ, "अचम्म।" नाटक फेरि सुरु गर्नुहोस्।</w:t>
      </w:r>
    </w:p>
    <w:p>
      <w:pPr/>
      <w:r>
        <w:rPr>
          <w:lang w:val="ne_NP" w:bidi="ne_NP"/>
        </w:rPr>
      </w:r>
      <w:r>
        <w:rPr>
          <w:lang w:val="ne_NP" w:bidi="ne_NP"/>
        </w:rPr>
        <w:t>येशूले चेलाहरूलाई भन्नुभयो कि तिनीहरू उहाँका परीक्षाहरूको समयमा उहाँसँगै रहनेछन्, र परमेश्वरले येशूलाई त्यो अधिकार दिनुभएझैँ उहाँले तिनीहरूलाई मानिसहरूमाथि शासन गर्ने राज्य वा अधिकार दिनुहुनेछ। र जब येशू राजाको रूपमा शासन गर्नुहुन्छ, चेलाहरूले उहाँको राज्यमा येशूको टेबलमा खानेछन् र पिउनेछन्। येशूले यो पनि भन्नुभयो कि चेलाहरू इस्राएलका बाह्र कुलहरूको शासन गर्न शाही सीटहरूमा बस्नेछन्।</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खुसी छु," "अन्तमा आफ्ना चेलाहरूलाई यो रहस्य बताउन पाउँदा म ढुक्क छु," "म आफ्ना चेलाहरूका लागि करुणा महसुस गर्छु।" चेलाहरूको भूमिका खेल्ने कलाकारहरूलाई सोध्नुहोस्, "तपाईं कस्तो महसुस गर्दै हुनुहुन्छ?" तपाईंले सुन्न सक्नुहुन्छ, "हामी उत्साहित छौं!" नाटक फेरि सुरु गर्नुहोस्।</w:t>
      </w:r>
    </w:p>
    <w:p>
      <w:pPr/>
      <w:r>
        <w:rPr>
          <w:lang w:val="ne_NP" w:bidi="ne_NP"/>
        </w:rPr>
      </w:r>
      <w:r>
        <w:rPr>
          <w:lang w:val="ne_NP" w:bidi="ne_NP"/>
        </w:rPr>
        <w:t>त्यसपछि, येशूले सिमोन पत्रुसलाई भन्नुभयो, "सिमोन, मसँग तिमीलाई भन्ने केही महत्त्वपूर्ण कुरा छ।" शैतानले तिमीलाई गहुँ झैँ निफन्न मागेको छ, तर सिमोन, मैले तिम्रो लागि प्रार्थना गरेको छु ताकि तिम्रो विश्वास असफल हुने छैन। र तपाईं मकहाँ फर्किएपछि, आफ्ना साथी चेलाहरूलाई पनि मलाई विश्वासका साथ भरोसा गर्न प्रोत्साहन देउ।" तर सिमोनले जवाफ दिए, "तपाईं मेरो प्रभु हुनुहुन्छ।" म तपाईंसँग जेल जानु पर्ने भए तापनि म तपाईंप्रति विश्वासी हुनेछु। म तपाईंसँग मर्न पनि तयार छु।" तर येशूले पत्रुसलाई जवाफ दिनुभयो, "म तिमीलाई यो भन्दछु, आज भाले बास्नुभन्दा अघि नै, तिमीले मलाई चिन्दिनँ भनी तीन पटक भन्नेछौ।"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"दुखी," वा "सिमोनको विश्वासको बारेमा चिन्तित छु।" उहाँ केही परीक्षाहरूबाट गुज्रन लाग्ने अवस्थामा हुनुहुन्छ," "भविष्यमा सिमोनको विश्वासको जाँच गर्नुले उनलाई अझ बलियो चेला बनाउनेमा उनी विश्वस्त छन्।" पत्रुसको भूमिका खेल्ने कलाकारहरूलाई सोध्नुहोस्, "तपाईंलाई कस्तो महसुस भइरहेको छ?" तपाईंले सुन्न सक्नुहुन्छ, "म येशूप्रति विश्वासी हुन दृढ छु," "म येशूप्रति आफ्नो वफादारी प्रमाणित गर्नेछु," "म येशूलाई प्रेम गर्छु।" नाटक फेरि सुरु गर्नुहोस्।</w:t>
      </w:r>
    </w:p>
    <w:p>
      <w:pPr/>
      <w:r>
        <w:rPr>
          <w:lang w:val="ne_NP" w:bidi="ne_NP"/>
        </w:rPr>
      </w:r>
      <w:r>
        <w:rPr>
          <w:lang w:val="ne_NP" w:bidi="ne_NP"/>
        </w:rPr>
        <w:t>यसको पछि, येशूले चेलाहरूलाई भन्नुभयो, "जब मैले तिमीहरूलाई थैली, झोला वा थप जुत्ताविना विभिन्न सहरहरूमा प्रचार गर्न पठाएँ, के तिमीहरूलाई कुनै कुराको अभाव थियो?" प्रेरितहरूले भने, "होइन, हामीलाई कुनै कुराको अभाव थिएन।" त्यसपछि येशूले तिनीहरूलाई भन्नुभयो, "तर अब यो फरक छ। जब तिमीहरू यात्रा गर्छौ, पैसा र आफूलाई आवश्यक पर्ने अन्य कुराहरूले भरिएको झोला लिनु र जोसँग तरवार छैन, उसले आफ्नो कोट बेचेर एउटा किन्नु पर्छ। मलाई के हुन्छ भनेर अगमवक्ताले परमेश्वरको वचनमा लेखेको कुरा निश्चित रूपमा पूरा हुनेछ भनेर म तिमीहरूलाई भन्दछु। अगमवक्ताले लेखे, 'र उसलाई अपराधीजस्तै ठानियो वा व्यवहार गरियो।' साँच्चै, अगमवक्ताहरूले मेरो बारेमा लेखेका कुराहरू चाँडै हुनेछन्।" त्यसपछि चेलाहरूले येशूलाई जवाफ दिए, "प्रभु, हेर्नुहोस्, हामीसँग दुईवटा तरवारहरू छन्।" र येशूले चेलाहरूलाई भन्नुभयो, "अब तरवारहरूको बारेमा कुरा नगर।"</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भविष्यवाणी पूरा गर्न तयार छु," "म मेरो उद्देश्य पूरा गर्न खुसी छु," "मेरो समय नजिकै छ।" चेलाहरूको भूमिका खेल्ने कलाकारहरूलाई सोध्नुहोस्, "तपाईं कस्तो महसुस गर्दै हुनुहुन्छ?" तपाईंले सुन्न सक्नुहुन्छ, "हामी अझै येशूको वचनमा मनन गरिरहेका छौं," "येशूलाई के होला भन्ने विषयमा हामी चिन्तित छौं," "हामी येशूको साथमा अन्तसम्म साथ दिन इच्छुक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ती </w:t>
      </w:r>
      <w:r>
        <w:rPr>
          <w:b/>
          <w:lang w:val="ne_NP" w:bidi="ne_NP"/>
        </w:rPr>
        <w:t>चेलाहरू</w:t>
      </w:r>
      <w:r>
        <w:rPr>
          <w:lang w:val="ne_NP" w:bidi="ne_NP"/>
        </w:rPr>
        <w:t xml:space="preserve"> बीचमा तिनीहरूमध्ये को सबैभन्दा महान् मानिनुपर्छ भन्ने विषयमा विवाद हुन थाल्यो। तर येशूले जवाफ दिनुभयो र तिनीहरूलाई भन्नुभयो कि </w:t>
      </w:r>
      <w:r>
        <w:rPr>
          <w:b/>
          <w:lang w:val="ne_NP" w:bidi="ne_NP"/>
        </w:rPr>
        <w:t>अन्यजातिहरूका</w:t>
      </w:r>
      <w:r>
        <w:rPr>
          <w:lang w:val="ne_NP" w:bidi="ne_NP"/>
        </w:rPr>
        <w:t xml:space="preserve"> बीचमा, राजाहरूले आफ्ना मानिसहरूमाथि प्रभुको रूपमा शासन वा अधिकार गर्छन्। यस खण्डमा चेलाहरूको नाम छैन; तर, यदि तपाईंले कुनै पनि समयमा येशूले कससँग कुरा गरिरहनुभएको छ भनेर देखाउन चेलाहरू भन्न आवश्यक छ भने, तपाईंले पहिले जस्तै चेलाहरूको लागि प्रयोग भएकै शब्द प्रयोग गर्न सम्झनु पर्छ, र </w:t>
      </w:r>
      <w:r>
        <w:rPr>
          <w:b/>
          <w:lang w:val="ne_NP" w:bidi="ne_NP"/>
        </w:rPr>
        <w:t>चेलाहरू</w:t>
      </w:r>
      <w:r>
        <w:rPr>
          <w:lang w:val="ne_NP" w:bidi="ne_NP"/>
        </w:rPr>
        <w:t xml:space="preserve"> को पूरा परिभाषा आवश्यक छ भने मुख्य शब्दावली हेर्नुहोस्। यहूदीहरूले संसारका अन्य मानिसहरू र राष्ट्रहरूलाई बुझाउन अन्यजातिहरू शब्द प्रयोग गरे। तपाईंले अन्यजातिहरूको लागि पहिले जस्तै शब्द प्रयोग गर्नुहोस्। </w:t>
      </w:r>
      <w:r>
        <w:rPr>
          <w:b/>
          <w:lang w:val="ne_NP" w:bidi="ne_NP"/>
        </w:rPr>
        <w:t>अन्यजातिहरूको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जारी राख्नुभयो र भन्नुभयो, "जब कुनै व्यक्ति खाना खान बस्छ र अर्कोले उसलाई खाना पस्कन्छ, तब कुन व्यक्ति बढी महत्त्वपूर्ण हुन्छ; के त्यो खान बस्ने व्यक्ति हो?" अवश्य पनि हो। तर म तपाईंको अगुवा भए तापनि म तपाईंको </w:t>
      </w:r>
      <w:r>
        <w:rPr>
          <w:b/>
          <w:lang w:val="ne_NP" w:bidi="ne_NP"/>
        </w:rPr>
        <w:t>नोकर</w:t>
      </w:r>
      <w:r>
        <w:rPr>
          <w:lang w:val="ne_NP" w:bidi="ne_NP"/>
        </w:rPr>
        <w:t xml:space="preserve"> जस्तै छु।" नोकर भनेको अरूको सेवा गर्न काममा लगाइएको व्यक्ति हो। तपाईंले नोकरको लागि पहिले प्रयोग गरेको शब्द नै प्रयोग गर्नुहोस्। </w:t>
      </w:r>
      <w:r>
        <w:rPr>
          <w:b/>
          <w:lang w:val="ne_NP" w:bidi="ne_NP"/>
        </w:rPr>
        <w:t>नोकर</w:t>
      </w:r>
      <w:r>
        <w:rPr>
          <w:lang w:val="ne_NP" w:bidi="ne_NP"/>
        </w:rPr>
        <w:t xml:space="preserve"> मुख्य शब्दावलीमा छ। </w:t>
      </w:r>
    </w:p>
    <w:p>
      <w:pPr/>
      <w:r>
        <w:rPr>
          <w:lang w:val="ne_NP" w:bidi="ne_NP"/>
        </w:rPr>
      </w:r>
      <w:r>
        <w:rPr>
          <w:lang w:val="ne_NP" w:bidi="ne_NP"/>
        </w:rPr>
        <w:t xml:space="preserve">येशूले प्रेरितहरूलाई भन्नुभयो कि तिनीहरू उहाँका परीक्षाहरूको समयमा उहाँसँग रहनेहरू हुन्, र परमेश्वरले येशूलाई त्यो अधिकार दिनुभएझैँ येशूले पनि प्रेरितहरूलाई एउटा </w:t>
      </w:r>
      <w:r>
        <w:rPr>
          <w:b/>
          <w:lang w:val="ne_NP" w:bidi="ne_NP"/>
        </w:rPr>
        <w:t>राज्य</w:t>
      </w:r>
      <w:r>
        <w:rPr>
          <w:lang w:val="ne_NP" w:bidi="ne_NP"/>
        </w:rPr>
        <w:t xml:space="preserve"> वा मानिसहरूमाथि शासन गर्ने अधिकार दिनुहुनेछ। तपाईंले राज्यको लागि पहिले प्रयोग गरेको शब्द नै प्रयोग गर्नुहोस्। </w:t>
      </w:r>
      <w:r>
        <w:rPr>
          <w:b/>
          <w:lang w:val="ne_NP" w:bidi="ne_NP"/>
        </w:rPr>
        <w:t>राज्य</w:t>
      </w:r>
      <w:r>
        <w:rPr>
          <w:lang w:val="ne_NP" w:bidi="ne_NP"/>
        </w:rPr>
        <w:t xml:space="preserve"> मुख्य शब्दावलीमा छ।</w:t>
      </w:r>
    </w:p>
    <w:p>
      <w:pPr/>
      <w:r>
        <w:rPr>
          <w:lang w:val="ne_NP" w:bidi="ne_NP"/>
        </w:rPr>
      </w:r>
      <w:r>
        <w:rPr>
          <w:lang w:val="ne_NP" w:bidi="ne_NP"/>
        </w:rPr>
        <w:t xml:space="preserve">त्यसपछि येशूले तिनीहरूलाई भन्नुभयो, "तर अब यो फरक छ, जब तिमीहरू यात्रा गर्छौ, पैसा र अन्य कुराहरूले भरिएको झोला लेओ, र जोसँग </w:t>
      </w:r>
      <w:r>
        <w:rPr>
          <w:b/>
          <w:lang w:val="ne_NP" w:bidi="ne_NP"/>
        </w:rPr>
        <w:t>तरवार</w:t>
      </w:r>
      <w:r>
        <w:rPr>
          <w:lang w:val="ne_NP" w:bidi="ne_NP"/>
        </w:rPr>
        <w:t xml:space="preserve"> छैन, उसले आफ्नो </w:t>
      </w:r>
      <w:r>
        <w:rPr>
          <w:b/>
          <w:lang w:val="ne_NP" w:bidi="ne_NP"/>
        </w:rPr>
        <w:t>कोट</w:t>
      </w:r>
      <w:r>
        <w:rPr>
          <w:lang w:val="ne_NP" w:bidi="ne_NP"/>
        </w:rPr>
        <w:t xml:space="preserve"> बेचेर एउटा किन्नु पर्छ।" </w:t>
      </w:r>
      <w:r>
        <w:rPr>
          <w:b/>
          <w:lang w:val="ne_NP" w:bidi="ne_NP"/>
        </w:rPr>
        <w:t>तरवार</w:t>
      </w:r>
      <w:r>
        <w:rPr>
          <w:lang w:val="ne_NP" w:bidi="ne_NP"/>
        </w:rPr>
        <w:t xml:space="preserve"> पहिलो शताब्दीमा सैनिकहरूले प्रयोग गर्ने मुख्य हतियार हो। तपाईंले तरवारको लागि पहिलेकै शब्द प्रयोग गर्नुहोस्।</w:t>
      </w:r>
    </w:p>
    <w:p>
      <w:pPr/>
      <w:r>
        <w:rPr>
          <w:lang w:val="ne_NP" w:bidi="ne_NP"/>
        </w:rPr>
      </w:r>
      <w:r>
        <w:rPr>
          <w:lang w:val="ne_NP" w:bidi="ne_NP"/>
        </w:rPr>
        <w:t>यहाँ रोक्नुहोस् र तरवारको तस्वीर देखाउनुहोस्।</w:t>
      </w:r>
    </w:p>
    <w:p>
      <w:pPr/>
      <w:r>
        <w:rPr>
          <w:lang w:val="ne_NP" w:bidi="ne_NP"/>
        </w:rPr>
      </w:r>
      <w:r>
        <w:rPr>
          <w:b/>
          <w:lang w:val="ne_NP" w:bidi="ne_NP"/>
        </w:rPr>
        <w:t>बाहिरी लुगा</w:t>
      </w:r>
      <w:r>
        <w:rPr>
          <w:lang w:val="ne_NP" w:bidi="ne_NP"/>
        </w:rPr>
        <w:t xml:space="preserve"> एउटा लामो कोट वा पोसाक हो जुन मानिसहरूले न्यानो रहनका लागि प्रयोग गर्छन्। यो वर्षको चिसो समयमा मानिसहरूलाई आवश्यक पर्ने एउटा महत्त्वपूर्ण वस्तु थियो । बाहिरी लुगाको लागि तपाईंले पहिले प्रयोग गर्नुभएकै शब्द प्रयोग गर्नुहोस्। </w:t>
      </w:r>
      <w:r>
        <w:rPr>
          <w:b/>
          <w:lang w:val="ne_NP" w:bidi="ne_NP"/>
        </w:rPr>
        <w:t>बाहिरी लुगा</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22:39–46</w:t>
      </w:r>
      <w:r>
        <w:rPr>
          <w:lang w:val="ne_NP" w:bidi="ne_NP"/>
        </w:rPr>
      </w:r>
    </w:p>
    <w:p>
      <w:pPr>
        <w:pStyle w:val="Heading3"/>
      </w:pPr>
      <w:r>
        <w:rPr>
          <w:lang w:val="ne_NP" w:bidi="ne_NP"/>
        </w:rPr>
        <w:t>Step 1</w:t>
      </w:r>
    </w:p>
    <w:p>
      <w:pPr/>
      <w:r>
        <w:rPr>
          <w:lang w:val="ne_NP" w:bidi="ne_NP"/>
        </w:rPr>
      </w:r>
      <w:r>
        <w:rPr>
          <w:lang w:val="ne_NP" w:bidi="ne_NP"/>
        </w:rPr>
        <w:t>लूका २२:३९–४६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संस्करणमा पाठलाई सजिलोसँग बुझ्न सुन्नुहोस्।</w:t>
      </w:r>
    </w:p>
    <w:p>
      <w:pPr/>
      <w:r>
        <w:rPr>
          <w:lang w:val="ne_NP" w:bidi="ne_NP"/>
        </w:rPr>
      </w:r>
      <w:r>
        <w:rPr>
          <w:lang w:val="ne_NP" w:bidi="ne_NP"/>
        </w:rPr>
        <w:t>अघिल्लो खण्डमा, चेलाहरूले तिनीहरूमध्ये कसलाई सबैभन्दा ठूलो ठान्नुपर्छ भन्ने बारेमा बहस गरे। यहूदा भोजको समयमा छोडेदेखि समूहमा थिएनन्। त्यसपछि येशूले प्रेरितहरूलाई कस्तो प्रकारका नेताहरू हुनुपर्छ भनेर सिकाउनुभयो। निस्तारको चाड पछि, येशू यरूशलेम छोड्नुभयो र आफ्ना चेलाहरूसँग जैतुनको डाँडामा फर्किनुभयो।</w:t>
      </w:r>
    </w:p>
    <w:p>
      <w:pPr/>
      <w:r>
        <w:rPr>
          <w:lang w:val="ne_NP" w:bidi="ne_NP"/>
        </w:rPr>
      </w:r>
      <w:r>
        <w:rPr>
          <w:lang w:val="ne_NP" w:bidi="ne_NP"/>
        </w:rPr>
        <w:t>येशू आफ्नो रीति अनुसार वा आफ्नो बानी भएकोले शहरबाट बाहिर जैतुनको डाँडामा जानुभयो। जैतुनको डाँडा यरूशलेमको पूर्वतिर भएको पहाड वा पहाड थियो। त्यहाँ धेरै जैतुनका रूखहरू उम्रे। चेलाहरू उहाँसँग गए र जब तिनीहरू जैतुनको डाँडामा आइपुग्थे, येशूले चेलाहरूलाई भन्नुभयो, "तिमीहरू प्रलोभनमा नपर्नेछौ भनेर प्रार्थना गर ताकि तिमीहरू प्रलोभनको प्रतिरोध गर्न सकौ।" प्रलोभनले त्यस्तो कुरालाई बुझाउँछ जसले व्यक्तिमा पाप वा गलत काम गर्ने इच्छा जगाउँछ। यहाँ येशूले तिनीहरू दृढ हुनुपर्छ, वा प्रार्थना गर्न छोड्नु हुँदैन भन्ने कुरा संकेत गरिरहनुभएको छ। येशूले चेलाहरूलाई एकपटक मात्र प्रार्थना गर्न भन्दै हुनुहुन्न। तपाईंले अघिल्लो खण्डबाट सम्झनुहुनेछ कि येशूले विधवाले विधवालाई आफूले चाहेको कुरा माग्न छोड्दिनभएको एउटा दृष्टान्त भन्नुभएको थियो।</w:t>
      </w:r>
    </w:p>
    <w:p>
      <w:pPr/>
      <w:r>
        <w:rPr>
          <w:lang w:val="ne_NP" w:bidi="ne_NP"/>
        </w:rPr>
      </w:r>
      <w:r>
        <w:rPr>
          <w:lang w:val="ne_NP" w:bidi="ne_NP"/>
        </w:rPr>
        <w:t>यहाँ रोक्नुहोस् र नक्सा देखाउनुहोस्, जसमा यरूशलेमबाट जैतुनको डाँडासम्मको दूरी देखाइन्छ। साथै, जैतुनको पहाड र जैतुनको रूखको तस्वीर देखाउनुहोस्।</w:t>
      </w:r>
    </w:p>
    <w:p>
      <w:pPr/>
      <w:r>
        <w:rPr>
          <w:lang w:val="ne_NP" w:bidi="ne_NP"/>
        </w:rPr>
      </w:r>
      <w:r>
        <w:rPr>
          <w:lang w:val="ne_NP" w:bidi="ne_NP"/>
        </w:rPr>
        <w:t>त्यसपछि येशू चेलाहरूबाट ढुङ्गा फाल्ने कुराको बारेमा टाढा जानुभयो। यो एउटा अभिव्यक्ति हो जसको अर्थ येशू प्रेरितहरूबाट टाढा जानुभयो भनेर कसैले ढुङ्गा फ्याँक्न सक्ने वा छोटो दूरी। वास्तवमा कसैले पनि ढुङ्गा फ्याँक्दैन। त्यसपछि येशू घुँडा टेक्नुभयो र प्रार्थना गर्नुभयो। यहूदी मानिसहरू प्रार्थना गर्दा उभिनु सामान्य थियो। यस अवसरमा, येशू घुँडा टेक्नुभयो। कुनै व्यक्तिले आफूलाई नम्र पार्ने एउटा तरिका थियो। जब येशू घुँडा टेक्नुभयो, यसले प्रार्थना धेरै गम्भीर थियो भन्ने संकेत गर्थ्यो। येशूले प्रार्थना गर्नुभयो र भन्नुभयो, "पिता यदि तपाईं चाहनुहुन्छ भने यो कचौरा मबाट लिनुहोस्, यद्यपि मेरो इच्छा होइन, तर तपाईंको गरियो।" येशूले आफ्नो प्रार्थनामा परमेश्वरलाई पिता भनेर सम्बोधन गर्नुभयो। कचौरा येशुले भोग्नु हुने कष्टको संकेत हो, विशेष गरी उहाँ क्रूसमा मर्नुहुने कष्टको। हामी अघिल्लो कथाहरूमा देख्छौं कि निस्तारको भोजमा दाखमद्यको कचौरा येशूको रगत र उहाँको कष्टको प्रतीक हो। यहाँ, कचौराले फेरि येशूले सहन लाग्नुभएको कष्टलाई सङ्केत गर्छ।</w:t>
      </w:r>
    </w:p>
    <w:p>
      <w:pPr/>
      <w:r>
        <w:rPr>
          <w:lang w:val="ne_NP" w:bidi="ne_NP"/>
        </w:rPr>
      </w:r>
      <w:r>
        <w:rPr>
          <w:lang w:val="ne_NP" w:bidi="ne_NP"/>
        </w:rPr>
        <w:t>येशूले परमेश्वरलाई त्यो कष्टबाट बचाउन अनुरोध गरिरहनुभएको थियो। "यदि तपाईं इच्छुक हुनुहुन्छ भने" र "तपाईंको इच्छा पूरा होस्" भन्दै येशूले परमेश्वरलाई उहाँले जे निर्णय गर्नुभए पनि आफूले स्वीकार गर्ने कुरा बताउँदै हुनुहुन्छ।</w:t>
      </w:r>
    </w:p>
    <w:p>
      <w:pPr/>
      <w:r>
        <w:rPr>
          <w:lang w:val="ne_NP" w:bidi="ne_NP"/>
        </w:rPr>
      </w:r>
      <w:r>
        <w:rPr>
          <w:lang w:val="ne_NP" w:bidi="ne_NP"/>
        </w:rPr>
        <w:t>अभिनय रोक्नुहोस् र छलफल गर्नुहोस्: तपाईंको संस्कृतिमा मानिसहरूले कसरी अधिकारका मानिसहरूलाई नम्रता र आदर देखाउँछन्?</w:t>
      </w:r>
    </w:p>
    <w:p>
      <w:pPr/>
      <w:r>
        <w:rPr>
          <w:lang w:val="ne_NP" w:bidi="ne_NP"/>
        </w:rPr>
      </w:r>
      <w:r>
        <w:rPr>
          <w:lang w:val="ne_NP" w:bidi="ne_NP"/>
        </w:rPr>
        <w:t>त्यसपछि एउटा स्वर्गदूत येशूकहाँ देखा परेर उहाँलाई बलियो बनायो। स्वर्गदूतले उहाँलाई बलियो बनाउनुभयो ताकि उहाँसँग प्रार्थना गरिरहने र उहाँको कष्ट सहन सक्ने शक्ति होस्। स्वर्गदूतले परमेश्वरको आत्मा सन्देशवाहकलाई बुझाउँछ। येशू ठूलो संकट, वा कष्टमा हुनुहुन्थ्यो, र उहाँले अझ उत्कट रूपमा वा अझ तीव्र रूपमा प्रार्थना गर्नुभयो। येशूको पसिना जमिनमा खस्ने रगतका थोपाहरू जस्तै थियो। यसको दुई फरक व्याख्याहरू छन्। पहिलो कुरा येशूको पसिना रगतका थोपाहरू जस्तै भारी थियो भन्ने कुरा हो। दोस्रो व्याख्याअनुसार, वास्तवमा येशूको पसिनासँगै उहाँको शरीरबाट रगत पनि निस्किएको थियो। अर्थ स्पष्ट छैन र व्याख्याको लागि खुला राख्नुपर्छ। बाइबलका अधिकांश संस्करणहरूमा स्वर्गदूत र रगतको पसिनाको बारेमा यो जानकारी समावेश हुन्छ, तर केहीमा हुँदैन।</w:t>
      </w:r>
    </w:p>
    <w:p>
      <w:pPr/>
      <w:r>
        <w:rPr>
          <w:lang w:val="ne_NP" w:bidi="ne_NP"/>
        </w:rPr>
      </w:r>
      <w:r>
        <w:rPr>
          <w:lang w:val="ne_NP" w:bidi="ne_NP"/>
        </w:rPr>
        <w:t>येशूको प्रार्थना पछि, उहाँ चेलाहरूकहाँ फर्किनुभयो र तिनीहरू सुतिरहेको भेट्नुभयो किनभने तिनीहरू सबै दुःख वा दुःखले यति थकित थिए। येशूले भोग्न लाग्नुभएको कष्टको बारेमा थप सोच्न चेलाहरूका लागि गाह्रो थियो। येशूले प्रेरितहरूलाई भन्नुभयो, "तिमीहरू किन सुतिरहेका छौ?" उठ्नुहोस् र प्रार्थना गर्नुहोस् ताकि जब शैतानले तपाईंलाई परीक्षा गर्छ, तपाईं पाप गर्न सहमति हुनेछैनौ वा फस्ने छैनौ।" येशूले आफ्नो प्रश्नको जवाफको आशा गर्नुभएको थिएन। उहाँले प्रश्न हप्काउने वा तिनीहरूलाई सच्याउने तरिकाको रूपमा प्रयोग गर्नुभयो। येशूले तिनीहरूलाई सुत्नुको सट्टा प्रार्थना गर्नुपर्छ भनेर भन्दै हुनुहुन्थ्यो।</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 र कथाका पात्रहरू परिभाषित गर्न मद्दत गर्नुहुनेछ।</w:t>
      </w:r>
    </w:p>
    <w:p>
      <w:pPr/>
      <w:r>
        <w:rPr>
          <w:lang w:val="ne_NP" w:bidi="ne_NP"/>
        </w:rPr>
      </w:r>
      <w:r>
        <w:rPr>
          <w:lang w:val="ne_NP" w:bidi="ne_NP"/>
        </w:rPr>
        <w:t>कथामा चार दृश्यहरू छन्</w:t>
      </w:r>
    </w:p>
    <w:p>
      <w:pPr/>
      <w:r>
        <w:rPr>
          <w:lang w:val="ne_NP" w:bidi="ne_NP"/>
        </w:rPr>
      </w:r>
      <w:r>
        <w:rPr>
          <w:b/>
          <w:lang w:val="ne_NP" w:bidi="ne_NP"/>
        </w:rPr>
        <w:t>पहिलो दृश्य:</w:t>
      </w:r>
      <w:r>
        <w:rPr>
          <w:lang w:val="ne_NP" w:bidi="ne_NP"/>
        </w:rPr>
        <w:t xml:space="preserve"> येशू जैतुनको डाँडामा जानुभयो। चेलाहरू उहाँसँग गए।</w:t>
      </w:r>
    </w:p>
    <w:p>
      <w:pPr/>
      <w:r>
        <w:rPr>
          <w:lang w:val="ne_NP" w:bidi="ne_NP"/>
        </w:rPr>
      </w:r>
      <w:r>
        <w:rPr>
          <w:b/>
          <w:lang w:val="ne_NP" w:bidi="ne_NP"/>
        </w:rPr>
        <w:t>दोस्रो दृश्य:</w:t>
      </w:r>
      <w:r>
        <w:rPr>
          <w:lang w:val="ne_NP" w:bidi="ne_NP"/>
        </w:rPr>
        <w:t xml:space="preserve"> येशूले चेलाहरूलाई प्रार्थना गर्न भन्नुभयो ताकि तिनीहरू परीक्षामा नपरून्। त्यसपछि येशू चेलाहरूबाट प्रार्थना गर्न छोटो दूरीमा जानुभयो।</w:t>
      </w:r>
    </w:p>
    <w:p>
      <w:pPr/>
      <w:r>
        <w:rPr>
          <w:lang w:val="ne_NP" w:bidi="ne_NP"/>
        </w:rPr>
      </w:r>
      <w:r>
        <w:rPr>
          <w:b/>
          <w:lang w:val="ne_NP" w:bidi="ne_NP"/>
        </w:rPr>
        <w:t>तेस्रो दृश्य:</w:t>
      </w:r>
      <w:r>
        <w:rPr>
          <w:lang w:val="ne_NP" w:bidi="ne_NP"/>
        </w:rPr>
        <w:t xml:space="preserve"> एउटा स्वर्गदूत देखा पर्छ र येशूलाई शक्ति प्रदान गर्छ। येशू अझ उत्कट रूपमा प्रार्थना गर्नुहुन्छ।</w:t>
      </w:r>
    </w:p>
    <w:p>
      <w:pPr/>
      <w:r>
        <w:rPr>
          <w:lang w:val="ne_NP" w:bidi="ne_NP"/>
        </w:rPr>
      </w:r>
      <w:r>
        <w:rPr>
          <w:b/>
          <w:lang w:val="ne_NP" w:bidi="ne_NP"/>
        </w:rPr>
        <w:t>चौथो दृश्य:</w:t>
      </w:r>
      <w:r>
        <w:rPr>
          <w:lang w:val="ne_NP" w:bidi="ne_NP"/>
        </w:rPr>
        <w:t xml:space="preserve"> येशू चेलाहरूकहाँ फर्किनुभयो र तिनीहरू सुतिरहेको भेट्नुभयो।</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यहूदा बाहेकका चेलाहरू</w:t>
      </w:r>
    </w:p>
    <w:p>
      <w:pPr>
        <w:pStyle w:val="ListBullet"/>
        <w:spacing w:line="240" w:lineRule="auto"/>
        <w:ind w:left="720"/>
      </w:pPr>
      <w:r>
        <w:rPr>
          <w:lang w:val="ne_NP" w:bidi="ne_NP"/>
        </w:rPr>
      </w:r>
      <w:r>
        <w:rPr>
          <w:lang w:val="ne_NP" w:bidi="ne_NP"/>
        </w:rPr>
        <w:t>स्वर्गदूत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कुरा सम्झनु महत्त्वपूर्ण छ कि त्यतिबेला अँध्यारो भइसकेको थियो र येशू आफ्नो सधैँको बानी जस्तै शहर छोडेर जैतुनको डाँडामा जानुभएको थियो।</w:t>
      </w:r>
    </w:p>
    <w:p>
      <w:pPr/>
      <w:r>
        <w:rPr>
          <w:lang w:val="ne_NP" w:bidi="ne_NP"/>
        </w:rPr>
      </w:r>
      <w:r>
        <w:rPr>
          <w:lang w:val="ne_NP" w:bidi="ne_NP"/>
        </w:rPr>
        <w:t>येशूले चेलाहरूलाई के भन्नुभयो याद गर्नुहोस्: "तिमीहरू परीक्षामा नपर्न वा त्यसको सामना गर्नका लागि प्रार्थना गर।"</w:t>
      </w:r>
    </w:p>
    <w:p>
      <w:pPr/>
      <w:r>
        <w:rPr>
          <w:lang w:val="ne_NP" w:bidi="ne_NP"/>
        </w:rPr>
      </w:r>
      <w:r>
        <w:rPr>
          <w:lang w:val="ne_NP" w:bidi="ne_NP"/>
        </w:rPr>
        <w:t>यो कुरा सम्झनु महत्त्वपूर्ण छ कि येशू चेलाहरूबाट केही पर जानुभयो। त्यसपछि येशू घुँडा टेक्नुभयो र प्रार्थना गर्नुभयो। उहाँले भन्नुभयो, "पिता, यदि तपाईं चाहनुहुन्छ भने यो प्याला मबाट हटाउनुहोस्, तापनि मेरो इच्छा होइन, तर तपाईंको इच्छा पूरा होस्।" त्यसपछि एउटा स्वर्गदूत येशूकहाँ देखा परेर उहाँलाई बलियो बनायो। येशू ठूलो संकट वा कष्टमा हुनुहुन्थ्यो र उहाँले अझ उत्कट रूपमा प्रार्थना गर्नुभयो, र येशूको पसिना जमिनमा खस्दै गरेको रगतका थोपाहरू जस्तै थियो।</w:t>
      </w:r>
    </w:p>
    <w:p>
      <w:pPr/>
      <w:r>
        <w:rPr>
          <w:lang w:val="ne_NP" w:bidi="ne_NP"/>
        </w:rPr>
      </w:r>
      <w:r>
        <w:rPr>
          <w:lang w:val="ne_NP" w:bidi="ne_NP"/>
        </w:rPr>
        <w:t>सम्झनुहोस् कि येशूको प्रार्थनापछि, उहाँ चेलाहरूकहाँ फर्किनुभयो र तिनीहरूलाई सुतिरहेको भेट्नुभयो किनभने तिनीहरू सबै वेदना वा दुःखले गर्दा अति थकित थिए। येशूले चेलाहरूलाई भन्नुभयो, "तिमीहरू किन सुतिरहेका छौ?" उठ्नुहोस् र प्रार्थना गर्नुहोस् ताकि जब शैतानले तपाईंलाई प्रलोभनमा पार्छ, तपाईं पाप गर्न सहमत हुनुहुनेछैन वा त्यसको वशमा पर्नुहुनेछैन।" यो पनि ध्यान दिनुहोस् कि येशूले चेलाहरूबाट यो प्रश्नको जवाफको आशा गर्नुभएको थिएन।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चार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यहूदा बाहेकका चेलाहरू</w:t>
      </w:r>
    </w:p>
    <w:p>
      <w:pPr>
        <w:pStyle w:val="ListBullet"/>
        <w:spacing w:line="240" w:lineRule="auto"/>
        <w:ind w:left="720"/>
      </w:pPr>
      <w:r>
        <w:rPr>
          <w:lang w:val="ne_NP" w:bidi="ne_NP"/>
        </w:rPr>
      </w:r>
      <w:r>
        <w:rPr>
          <w:lang w:val="ne_NP" w:bidi="ne_NP"/>
        </w:rPr>
        <w:t>स्वर्गदूत</w:t>
      </w:r>
    </w:p>
    <w:p>
      <w:pPr/>
      <w:r>
        <w:rPr>
          <w:lang w:val="ne_NP" w:bidi="ne_NP"/>
        </w:rPr>
      </w:r>
      <w:r>
        <w:rPr>
          <w:lang w:val="ne_NP" w:bidi="ne_NP"/>
        </w:rPr>
        <w:t>टोलीले कथालाई दुई पटक अभिनय गर्न लगाउनुहोस्। तिनीहरूले यसलाई अनुवाद गर्ने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येशू आफ्नो रीति अनुसार शहरबाट बाहिर निस्केर जैतुनको डाँडामा जानुभयो। चेलाहरू उहाँसँग गए, र जब तिनीहरू त्यहाँ पुगे, येशूले चेलाहरूलाई भन्नुभयो, "तिमीहरू परीक्षामा नपर्न वा परीक्षाको प्रतिरोध गर्न सक्ने हुनका लागि प्रार्थना गर।"</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हताश महसुस गर्छु," "मलाई जरुरी प्रार्थनाको आवश्यकता रहेको महसुस हुन्छ।" चेलाहरूको भूमिका खेल्ने कलाकारलाई सोध्नुहोस्, "तपाईंलाई कस्तो महसुस भइरहेको छ?" तपाईंले सुन्न सक्नुहुन्छ, "हामी थकित छौं।" नाटक फेरि सुरु गर्नुहोस्।</w:t>
      </w:r>
    </w:p>
    <w:p>
      <w:pPr/>
      <w:r>
        <w:rPr>
          <w:lang w:val="ne_NP" w:bidi="ne_NP"/>
        </w:rPr>
      </w:r>
      <w:r>
        <w:rPr>
          <w:lang w:val="ne_NP" w:bidi="ne_NP"/>
        </w:rPr>
        <w:t>त्यसपछि येशू चेलाहरूबाट टाढा जानुभयो जहाँ कसैले ढुङ्गा फ्याँक्न सक्थ्यो। येशू घुँडा टेक्नुभयो र प्रार्थना गर्नुभयो। येशूले भन्नुभयो, "पिता, यदि तपाईं चाहनुहुन्छ भने यो प्याला मबाट हटाउनुहोस्, तापनि मेरो इच्छा होइन, तर तपाईंको इच्छा पूरा होस्।"</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हताश महसुस गर्छु," "म चाहन्छु कि परमेश्वरले मेरो कष्ट हटाउनुभयो।" नाटक फेरि सुरु गर्नुहोस्।</w:t>
      </w:r>
    </w:p>
    <w:p>
      <w:pPr/>
      <w:r>
        <w:rPr>
          <w:lang w:val="ne_NP" w:bidi="ne_NP"/>
        </w:rPr>
      </w:r>
      <w:r>
        <w:rPr>
          <w:lang w:val="ne_NP" w:bidi="ne_NP"/>
        </w:rPr>
        <w:t>त्यसपछि एउटा स्वर्गदूत येशूकहाँ देखा पर्नुभयो र उहाँलाई बलियो बनाउनुभयो।</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बलियो भएको महसुस गर्छु," "म मानिसहरूको खातिर कष्ट भोग्न इच्छुक छु।" नाटक फेरि सुरु गर्नुहोस्।</w:t>
      </w:r>
    </w:p>
    <w:p>
      <w:pPr/>
      <w:r>
        <w:rPr>
          <w:lang w:val="ne_NP" w:bidi="ne_NP"/>
        </w:rPr>
      </w:r>
      <w:r>
        <w:rPr>
          <w:lang w:val="ne_NP" w:bidi="ne_NP"/>
        </w:rPr>
        <w:t>येशू ठूलो संकट वा कष्टमा हुनुहुन्थ्यो र उहाँले अझ उत्कट रूपमा प्रार्थना गर्नुभयो, र येशूको पसिना जमिनमा खस्दै गरेको रगतका थोपाहरू जस्तै थियो।</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दुःखले विह्वल भएको छु।" नाटक फेरि सुरु गर्नुहोस्।</w:t>
      </w:r>
    </w:p>
    <w:p>
      <w:pPr/>
      <w:r>
        <w:rPr>
          <w:lang w:val="ne_NP" w:bidi="ne_NP"/>
        </w:rPr>
      </w:r>
      <w:r>
        <w:rPr>
          <w:lang w:val="ne_NP" w:bidi="ne_NP"/>
        </w:rPr>
        <w:t>येशूको प्रार्थना पछि, उहाँ चेलाहरूकहाँ फर्किनुभयो र तिनीहरू सुतिरहेको भेट्नुभयो किनभने तिनीहरू सबै दुःख वा दुःखले यति थकित थिए। येशूले प्रेरितहरूलाई भन्नुभयो, "तिमीहरू किन सुतिरहेका छौ?" उठ्नुहोस् र प्रार्थना गर्नुहोस् ताकि जब शैतानले तपाईंलाई प्रलोभनमा पार्छ, तपाईं सहमत हुनुहुनेछैन वा पापको वशमा पर्नुहुनेछैन।</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चेलाहरूले यस क्षणको तत्काल आवश्यकता बुझून् भन्ने चाहन्छु।" चेलाहरूको भूमिका खेल्ने कलाकारहरूलाई सोध्नुहोस्, "तपाईं कस्तो महसुस गर्दै हुनुहुन्छ?" तपाईंले सुन्न सक्नुहुन्छ, "हामी थकित छौं र हामीलाई निद्रा लागेको छ।"</w:t>
      </w:r>
      <w:r>
        <w:rPr>
          <w:lang w:val="ne_NP" w:bidi="ne_NP"/>
        </w:rPr>
      </w:r>
    </w:p>
    <w:p>
      <w:pPr>
        <w:pStyle w:val="Heading3"/>
      </w:pPr>
      <w:r>
        <w:rPr>
          <w:lang w:val="ne_NP" w:bidi="ne_NP"/>
        </w:rPr>
        <w:t>Step 5</w:t>
      </w:r>
    </w:p>
    <w:p>
      <w:pPr/>
      <w:r>
        <w:rPr>
          <w:lang w:val="ne_NP" w:bidi="ne_NP"/>
        </w:rPr>
      </w:r>
      <w:r>
        <w:rPr>
          <w:lang w:val="ne_NP" w:bidi="ne_NP"/>
        </w:rPr>
        <w:t>सबैभन्दा सजिलै बुझिने संस्करणमा पाठलाई एक पटक सुन्नुहोस्।</w:t>
      </w:r>
    </w:p>
    <w:p>
      <w:pPr/>
      <w:r>
        <w:rPr>
          <w:lang w:val="ne_NP" w:bidi="ne_NP"/>
        </w:rPr>
      </w:r>
      <w:r>
        <w:rPr>
          <w:lang w:val="ne_NP" w:bidi="ne_NP"/>
        </w:rPr>
        <w:t xml:space="preserve">येशू आफ्नो रीति अनुसार शहरबाट बाहिर </w:t>
      </w:r>
      <w:r>
        <w:rPr>
          <w:b/>
          <w:lang w:val="ne_NP" w:bidi="ne_NP"/>
        </w:rPr>
        <w:t>जैतुन डाँडामा</w:t>
      </w:r>
      <w:r>
        <w:rPr>
          <w:lang w:val="ne_NP" w:bidi="ne_NP"/>
        </w:rPr>
        <w:t xml:space="preserve"> जानुभयो। जैतुनको डाँडा </w:t>
      </w:r>
      <w:r>
        <w:rPr>
          <w:b/>
          <w:lang w:val="ne_NP" w:bidi="ne_NP"/>
        </w:rPr>
        <w:t>यरूशलेम</w:t>
      </w:r>
      <w:r>
        <w:rPr>
          <w:lang w:val="ne_NP" w:bidi="ne_NP"/>
        </w:rPr>
        <w:t>को पूर्वपट्टि रहेको एउटा डाँडा वा पहाड थियो। त्यहाँ धेरै जैतुनका रूखहरू उम्रिएका थिए।</w:t>
      </w:r>
    </w:p>
    <w:p>
      <w:pPr/>
      <w:r>
        <w:rPr>
          <w:lang w:val="ne_NP" w:bidi="ne_NP"/>
        </w:rPr>
      </w:r>
      <w:r>
        <w:rPr>
          <w:lang w:val="ne_NP" w:bidi="ne_NP"/>
        </w:rPr>
        <w:t>आवश्यक छ भने जैतुनको डाँडाको र जैतुनको रूखको तस्वीर देखाउनुहोस्।</w:t>
      </w:r>
    </w:p>
    <w:p>
      <w:pPr/>
      <w:r>
        <w:rPr>
          <w:lang w:val="ne_NP" w:bidi="ne_NP"/>
        </w:rPr>
      </w:r>
      <w:r>
        <w:rPr>
          <w:b/>
          <w:lang w:val="ne_NP" w:bidi="ne_NP"/>
        </w:rPr>
        <w:t>चेलाहरू</w:t>
      </w:r>
      <w:r>
        <w:rPr>
          <w:lang w:val="ne_NP" w:bidi="ne_NP"/>
        </w:rPr>
        <w:t xml:space="preserve"> वा येशूका सबैभन्दा नजिकका अनुयायीहरू उहाँसँग गए। जब तिनीहरू त्यहाँ आइपुगे, येशूले चेलाहरूलाई भन्नुभयो, " </w:t>
      </w:r>
      <w:r>
        <w:rPr>
          <w:b/>
          <w:lang w:val="ne_NP" w:bidi="ne_NP"/>
        </w:rPr>
        <w:t>प्रार्थना गर</w:t>
      </w:r>
      <w:r>
        <w:rPr>
          <w:lang w:val="ne_NP" w:bidi="ne_NP"/>
        </w:rPr>
        <w:t xml:space="preserve">,तिमीहरू </w:t>
      </w:r>
      <w:r>
        <w:rPr>
          <w:b/>
          <w:lang w:val="ne_NP" w:bidi="ne_NP"/>
        </w:rPr>
        <w:t>परीक्षामा</w:t>
      </w:r>
      <w:r>
        <w:rPr>
          <w:lang w:val="ne_NP" w:bidi="ne_NP"/>
        </w:rPr>
        <w:t xml:space="preserve"> पर्ने छैनौ" वा ताकि तिमीहरू परीक्षाको सामना गर्न सक्ने छौ। प्रार्थनाले परमेश्वरसँगको कुराकानीलाई बुझाउँछ। पाप नगर्नका लागि परमेश्वरसँग शक्ति माग भनेर येशूले चेलाहरूलाई बताइरहनुभएको हुनसक्छ। तपाईंले अघिल्लो खण्डहरूमा गरेझैँ प्रार्थना र चेलाहरूलाई अनुवाद गर्नुहोस्। </w:t>
      </w:r>
      <w:r>
        <w:rPr>
          <w:b/>
          <w:lang w:val="ne_NP" w:bidi="ne_NP"/>
        </w:rPr>
        <w:t>प्रार्थना</w:t>
      </w:r>
      <w:r>
        <w:rPr>
          <w:lang w:val="ne_NP" w:bidi="ne_NP"/>
        </w:rPr>
        <w:t xml:space="preserve"> र </w:t>
      </w:r>
      <w:r>
        <w:rPr>
          <w:b/>
          <w:lang w:val="ne_NP" w:bidi="ne_NP"/>
        </w:rPr>
        <w:t>चेला</w:t>
      </w:r>
      <w:r>
        <w:rPr>
          <w:lang w:val="ne_NP" w:bidi="ne_NP"/>
        </w:rPr>
        <w:t xml:space="preserve"> मुख्य शब्दावलीमा छन्।</w:t>
      </w:r>
    </w:p>
    <w:p>
      <w:pPr/>
      <w:r>
        <w:rPr>
          <w:lang w:val="ne_NP" w:bidi="ne_NP"/>
        </w:rPr>
      </w:r>
      <w:r>
        <w:rPr>
          <w:b/>
          <w:lang w:val="ne_NP" w:bidi="ne_NP"/>
        </w:rPr>
        <w:t>परीक्षा</w:t>
      </w:r>
      <w:r>
        <w:rPr>
          <w:lang w:val="ne_NP" w:bidi="ne_NP"/>
        </w:rPr>
        <w:t xml:space="preserve"> त्यस्तो कुरालाई बुझाउँछ जसले व्यक्तिलाई पाप वा गलत काम गर्ने इच्छा जगाउँछ। तपाईंले अघिल्लो खण्डहरूमा प्रयोग गर्नुभएको परीक्षाका लागि त्यही शब्द प्रयोग गर्नुहोस्।</w:t>
      </w:r>
    </w:p>
    <w:p>
      <w:pPr/>
      <w:r>
        <w:rPr>
          <w:lang w:val="ne_NP" w:bidi="ne_NP"/>
        </w:rPr>
      </w:r>
      <w:r>
        <w:rPr>
          <w:lang w:val="ne_NP" w:bidi="ne_NP"/>
        </w:rPr>
        <w:t xml:space="preserve">येशूले घुँडा टेक्नुभयो र प्रार्थना गर्नुभयो। येशूले भन्नुभयो, "पिता, यदि तपाईं चाहनुहुन्छ भने यो </w:t>
      </w:r>
      <w:r>
        <w:rPr>
          <w:b/>
          <w:lang w:val="ne_NP" w:bidi="ne_NP"/>
        </w:rPr>
        <w:t>कचौरा</w:t>
      </w:r>
      <w:r>
        <w:rPr>
          <w:lang w:val="ne_NP" w:bidi="ne_NP"/>
        </w:rPr>
        <w:t xml:space="preserve"> मबाट हटाउनुहोस्, तापनि मेरो इच्छा होइन, तर तपाईंको इच्छा पूरा होस्।" येशूले यहाँ कचौरालाई आलंकारिक भनाइको रूपमा प्रयोग गर्नुभयो। कचौराले येशूले सहन लाग्नुभएको कष्टलाई बुझाउँछ,</w:t>
      </w:r>
    </w:p>
    <w:p>
      <w:pPr/>
      <w:r>
        <w:rPr>
          <w:lang w:val="ne_NP" w:bidi="ne_NP"/>
        </w:rPr>
      </w:r>
      <w:r>
        <w:rPr>
          <w:lang w:val="ne_NP" w:bidi="ne_NP"/>
        </w:rPr>
        <w:t xml:space="preserve">त्यसपछि एउटा </w:t>
      </w:r>
      <w:r>
        <w:rPr>
          <w:b/>
          <w:lang w:val="ne_NP" w:bidi="ne_NP"/>
        </w:rPr>
        <w:t>स्वर्गदूत</w:t>
      </w:r>
      <w:r>
        <w:rPr>
          <w:lang w:val="ne_NP" w:bidi="ne_NP"/>
        </w:rPr>
        <w:t xml:space="preserve"> येशूकहाँ देखा पर्नुभयो र उहाँलाई शक्ति दिनुभयो। स्वर्गदूतको अर्थ सन्देशवाहक हो। स्वर्गदूतले यहाँ परमेश्वरको सेवा गर्ने आत्मिक प्राणीलाई बुझाउँछ। तपाईंले स्वर्गदूतको लागि पहिले प्रयोग गरेको शब्द नै प्रयोग गर्नुहोस्। </w:t>
      </w:r>
      <w:r>
        <w:rPr>
          <w:b/>
          <w:lang w:val="ne_NP" w:bidi="ne_NP"/>
        </w:rPr>
        <w:t>स्वर्गदूतको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22:47–62</w:t>
      </w:r>
      <w:r>
        <w:rPr>
          <w:lang w:val="ne_NP" w:bidi="ne_NP"/>
        </w:rPr>
      </w:r>
    </w:p>
    <w:p>
      <w:pPr>
        <w:pStyle w:val="Heading3"/>
      </w:pPr>
      <w:r>
        <w:rPr>
          <w:lang w:val="ne_NP" w:bidi="ne_NP"/>
        </w:rPr>
        <w:t>Step 1</w:t>
      </w:r>
    </w:p>
    <w:p>
      <w:pPr/>
      <w:r>
        <w:rPr>
          <w:lang w:val="ne_NP" w:bidi="ne_NP"/>
        </w:rPr>
      </w:r>
      <w:r>
        <w:rPr>
          <w:lang w:val="ne_NP" w:bidi="ne_NP"/>
        </w:rPr>
        <w:t>लूका २२:४७–६२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सबैभन्दा सजिलै बुझिने संस्करणमा एकपटक सुन्नुहोस्।</w:t>
      </w:r>
    </w:p>
    <w:p>
      <w:pPr/>
      <w:r>
        <w:rPr>
          <w:lang w:val="ne_NP" w:bidi="ne_NP"/>
        </w:rPr>
      </w:r>
      <w:r>
        <w:rPr>
          <w:lang w:val="ne_NP" w:bidi="ne_NP"/>
        </w:rPr>
        <w:t>अघिल्लो खण्डमा, येशू आफ्ना चेलाहरूसँग यरूशलेम छोड्नुभयो र जैतुनको डाँडामा जानुभयो। येशू व्याकुल हुनुहुन्थ्यो र जोसका साथ प्रार्थना गर्नुभयो। येशूले चेलाहरूलाई निद्राबाट ब्यूँझाउनुभएपछि यो खण्ड समाप्त हुन्छ।</w:t>
      </w:r>
    </w:p>
    <w:p>
      <w:pPr/>
      <w:r>
        <w:rPr>
          <w:lang w:val="ne_NP" w:bidi="ne_NP"/>
        </w:rPr>
      </w:r>
      <w:r>
        <w:rPr>
          <w:lang w:val="ne_NP" w:bidi="ne_NP"/>
        </w:rPr>
        <w:t>येशूले आफ्ना चेलाहरूसँग कुरा गरिरहनुभएकै बेला, मानिसहरूको एउटा समूह आइपुग्यो। मानिसहरूको समूहको नेतृत्व गर्ने मानिस यहूदा थिए। यहूदा येशूका बाह्र चेलाहरूमध्ये एक थिए। सायद भीडलाई येशू चिनाउनका लागि यहूदा येशूलाई चुम्बन गर्न वा अँगालो हाल्न गए। येशूले यहूदालाई सोध्नुभयो, "के तिमीले मानिसको पुत्रलाई चुम्बन गरेर विश्वासघात गरिरहेका छौ?" येशूले यहूदालाई यो प्रश्न सोध्दा उसबाट जवाफको आशा गर्नुभएको थिएन। यहूदाले उहाँलाई विश्वासघात गर्न चुम्बनको प्रयोग गर्दा येशू आश्चर्य र दुःख व्यक्त गरिरहनुभएको थियो। येशूले यहूदाको विश्वासघात गम्भीर थियो भनेर पनि देखाइरहनुभएको थियो। येशूले यहूदालाई आफूले प्रतिज्ञा गरिएको मुक्तिदातालाई विश्वासघात गरिरहनुभएको छ भन्ने कुरालाई सम्झाउदै आफूलाई मानिसको पुत्र भन्नुभयो। एक मित्रले येशूलाई विश्वासघात गर्नु भयानक कुरा थियो, तर ती मित्रले उहाँलाई अभिवादनको चुम्बनद्वारा विश्वासघात गर्नु झन् भयानक थियो। यहूदी संस्कृतिमा, एउटा मानिसले अर्को मानिसलाई तिनीहरूको रीति अनुसार मैत्रीपूर्ण चुम्बन गरेर अभिवादन गर्न सक्थ्यो। यहूदाले येशूलाई अभिवादन गर्न दिन लागेको चुम्बन सायद येशूको एउटा गालामा वा दुवै गालामा उसको ओठको हल्का स्पर्श मात्र थियो।</w:t>
      </w:r>
    </w:p>
    <w:p>
      <w:pPr/>
      <w:r>
        <w:rPr>
          <w:lang w:val="ne_NP" w:bidi="ne_NP"/>
        </w:rPr>
      </w:r>
      <w:r>
        <w:rPr>
          <w:lang w:val="ne_NP" w:bidi="ne_NP"/>
        </w:rPr>
        <w:t>यहाँ रोक्नुहोस् र छलफल गर्नुहोस्: तपाईंको संस्कृतिमा मानिसहरूले विशेष वा नजिकका साथीलाई कसरी अभिवादन गर्छन्?</w:t>
      </w:r>
    </w:p>
    <w:p>
      <w:pPr/>
      <w:r>
        <w:rPr>
          <w:lang w:val="ne_NP" w:bidi="ne_NP"/>
        </w:rPr>
      </w:r>
      <w:r>
        <w:rPr>
          <w:lang w:val="ne_NP" w:bidi="ne_NP"/>
        </w:rPr>
        <w:t>जब येशूका चेलाहरूले येशूलाई पक्राउ गर्न भीड आएको महसुस गरे, तब उनीहरूले आफ्ना तरवारहरू लडाइँ गर्न वा यहूदासँग आएका मानिसहरूको समूहमा आक्रमण गर्न प्रयोग गर्नुपर्छ कि भनेर येशूलाई सोधे। त्यसपछि येशूका चेलाहरूमध्ये एकजनाले आफ्नो तरवार तानेर मुख्य पूजाहारीको नोकरलाई हिर्काएर उसको दायाँ कान काटिदिए। तर येशूले चेलाहरूलाई लडाइँ रोक्न भन्नुभयो। येशूले त्यो मानिसको कानमा छुनुभयो र त्यो मानिसलाई निको पार्नुभयो। पूजाहारीको नोकरको दायाँ कान कुन चाहिँ प्रेरितले काटे भनेर लूकाले हामीलाई बताउँदैनन्, तर यूहन्नाले हामीलाई ती पत्रुस थिए भनी बताउँछन्। त्यसपछि येशू मुख्य पूजाहारी, मन्दिरका पहरेदारहरूका कप्तान र येशूलाई पक्राउ गर्न आएका एल्डरहरू वा मानिसहरूका नेताहरूसँग कुरा गर्नुभयो: "तिमीहरू किन तरवारहरू र लौरी लिएर यहाँ आएका छौ? के तिमी मलाई अपराधी वा डाँकु हो भन्ने सोच्छौ?" येशूले उहाँलाई पक्राउ गर्न आएका मानिसहरूलाई हप्काउनको लागि प्रश्न सोध्नुभयो। येशूले ती मानिसहरूलाई हप्काउनुभयो किनभने तिनीहरू उहाँलाई पक्राउ गर्न तरवार र लाठीहरू लिएर आएका थिए, मानौँ येशू कुनै खतरनाक अपराधी वा विद्रोहको नेतृत्व गर्ने व्यक्ति हुनुहुन्थ्यो। ती मानिसहरूलाई येशू अपराधी हुनुहुन्न भन्ने थाहा छ भन्ने कुरा प्रश्नले सङ्केत गर्दथ्यो, त्यसैले उनीहरू त्यसरी उहाँको विरुद्धमा आउनुपर्ने कुनै कारण थिएन।</w:t>
      </w:r>
    </w:p>
    <w:p>
      <w:pPr/>
      <w:r>
        <w:rPr>
          <w:lang w:val="ne_NP" w:bidi="ne_NP"/>
        </w:rPr>
      </w:r>
      <w:r>
        <w:rPr>
          <w:lang w:val="ne_NP" w:bidi="ne_NP"/>
        </w:rPr>
        <w:t>येशूले भन्नुभयो कि उहाँ मन्दिरको प्राङ्गण वा मन्दिर क्षेत्रमा हरेक दिन तिनीहरूको साथमा हुनुहुन्थ्यो। तिनीहरूले येशूमाथि हात हाल्ने वा उहाँलाई पक्राउ गर्ने प्रयास गरेनन्। येशूले भन्नुभयो कि यो तिनीहरूको समय वा अवसर हो, यसबेला अन्धकारको शक्तिले काम गरिरहेको छ वा शासन गरिरहेको छ। अन्धकार शैतान र दुष्ट शक्तिको प्रतीक हो, जसमा शैतानले शासन गर्ने दुष्ट आत्माहरूको शक्ति पनि समावेश छ। अन्धकारको शक्तिको अर्थ शैतानले येशूलाई पक्राउ गर्ने मानिसहरूलाई प्रभाव पारिरहेको थियो भन्ने हो।</w:t>
      </w:r>
    </w:p>
    <w:p>
      <w:pPr/>
      <w:r>
        <w:rPr>
          <w:lang w:val="ne_NP" w:bidi="ne_NP"/>
        </w:rPr>
      </w:r>
      <w:r>
        <w:rPr>
          <w:lang w:val="ne_NP" w:bidi="ne_NP"/>
        </w:rPr>
        <w:t>त्यसपछि मन्दिरका पहरेदारहरूले येशूलाई पक्राउ गरेर बगैँचाबाट बाहिर प्रधान पूजाहारीको घरमा लगे। पत्रुस केही टाढाबाट तिनीहरूलाई पछ्याइरहेका थिए।</w:t>
      </w:r>
    </w:p>
    <w:p>
      <w:pPr/>
      <w:r>
        <w:rPr>
          <w:lang w:val="ne_NP" w:bidi="ne_NP"/>
        </w:rPr>
      </w:r>
      <w:r>
        <w:rPr>
          <w:lang w:val="ne_NP" w:bidi="ne_NP"/>
        </w:rPr>
        <w:t>यहाँ रोक्नुहोस् र छलफल गर्नुहोस्: तपाईंको संस्कृतिमा मानिसहरूलाई पक्राउ गर्ने सामान्य प्रक्रियाहरू के हुन्? सामान्यतया पक्राउ पर्ने समय कहिले हुन्छ र तिनीहरूलाई कहाँ लगिन्छ?</w:t>
      </w:r>
    </w:p>
    <w:p>
      <w:pPr/>
      <w:r>
        <w:rPr>
          <w:lang w:val="ne_NP" w:bidi="ne_NP"/>
        </w:rPr>
      </w:r>
      <w:r>
        <w:rPr>
          <w:lang w:val="ne_NP" w:bidi="ne_NP"/>
        </w:rPr>
        <w:t>जब मानिसहरूले येशूलाई घरमा ल्याए, केही मानिसहरूले आफूलाई न्यानो बनाउन खुला क्षेत्रमा वा चोकमा आगो बाले। मानिसहरू आगोको नजिकै सँगै बस्थे, र पत्रुस तिनीहरूसँग त्यहाँ बसे। एक महिला नोकरले पत्रुसलाई आगोको उज्यालोमा बसिरहेको देखिन्। उनले पत्रुसलाई ध्यानपूर्वक हेरिन् र भनी, "यो मानिस निश्चित रूपमा येशूसँग थियो!" तर पत्रुसले उनले भनेको कुरा अस्वीकार गरे। पत्रुसले येशूलाई चिन्दिन भनेर भने। केही समयपछि अर्को व्यक्तिले पत्रुसलाई देख्यो र भन्यो, "तपाईं पनि येशूका अनुयायीहरूमध्ये हुनुहुन्छ।" पत्रुसले इन्कार गर्दै भने, " ए मानिस वा महोदय, म येशूका अनुयायीहरूमध्ये एक होइन।" लगभग एक घण्टा जति पछि, अर्को व्यक्तिले जिद्दी गर्दै भन्यो, "यो मानिस निश्चित रूपमा येशूसँग थियो किनभने ऊ पनि गालीलको हो।" तर पत्रुसले त्यो मानिसलाई भने, "मानिस वा महोदय, तपाईंले भन्नुभएको कुरा मलाई थाहा छैन!" येशू र पत्रुस दुवै गालील क्षेत्रबाट आएका थिए। गालीलका मानिसहरू विशेष उच्चारणका साथ बोल्थे, त्यसैले मानिसहरूले उनीहरू कहाँका हुन् भनेर थाहा पाउन सक्थे।</w:t>
      </w:r>
    </w:p>
    <w:p>
      <w:pPr/>
      <w:r>
        <w:rPr>
          <w:lang w:val="ne_NP" w:bidi="ne_NP"/>
        </w:rPr>
      </w:r>
      <w:r>
        <w:rPr>
          <w:lang w:val="ne_NP" w:bidi="ne_NP"/>
        </w:rPr>
        <w:t>यहाँ रोक्नुहोस् र चोक भएको घरको तस्वीर वा चित्र देखाउनुहोस्।</w:t>
      </w:r>
    </w:p>
    <w:p>
      <w:pPr/>
      <w:r>
        <w:rPr>
          <w:lang w:val="ne_NP" w:bidi="ne_NP"/>
        </w:rPr>
      </w:r>
      <w:r>
        <w:rPr>
          <w:lang w:val="ne_NP" w:bidi="ne_NP"/>
        </w:rPr>
        <w:t>पत्रुस बोलिरहेकै बेला भाले बास्यो। तुरुन्तै प्रभु अर्थात् येशू फर्किनुभयो र पत्रुसलाई सिधै हेर्नुभयो। येशू पत्रुसतिर फर्किएर हेर्दा पत्रुसलाई देख्न सक्ने ठाउँमा हुनुहुन्थ्यो। येशू चोक नजिकै एउटा खुला कोठा वा ग्यालरीमा हुनुहुन्थ्यो होला। जब येशू फर्किएर पत्रुसलाई हेर्नुभयो, पत्रुसले पनि येशूलाई देख्नुभयो। त्यो क्षणमा, पत्रुसले प्रभुले उनलाई भन्नुभएको कुरा सम्झे। प्रभुले पत्रुसलाई भन्नुभएको थियो कि त्यसै दिन भाले बास्नुअघि, पत्रुसले आफूले प्रभुलाई चिन्दिनँ भनी तीन पटक इन्कार गर्नेछन्। जब पत्रुसले सम्झे, उनी चोकबाट बाहिर निस्के र निकै पीडादायी पश्चात्तापका साथ रोए।</w:t>
      </w:r>
    </w:p>
    <w:p>
      <w:pPr/>
      <w:r>
        <w:rPr>
          <w:lang w:val="ne_NP" w:bidi="ne_NP"/>
        </w:rPr>
      </w:r>
      <w:r>
        <w:rPr>
          <w:lang w:val="ne_NP" w:bidi="ne_NP"/>
        </w:rPr>
        <w:t>एउटा भालेको तस्बिर देखाउनुहोस्।</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 र कथाका पात्रहरू परिभाषित गर्न मद्दत गर्नुहुनेछ।</w:t>
      </w:r>
    </w:p>
    <w:p>
      <w:pPr/>
      <w:r>
        <w:rPr>
          <w:lang w:val="ne_NP" w:bidi="ne_NP"/>
        </w:rPr>
      </w:r>
      <w:r>
        <w:rPr>
          <w:lang w:val="ne_NP" w:bidi="ne_NP"/>
        </w:rPr>
        <w:t>कथामा चार दृश्यहरू छन्।</w:t>
      </w:r>
    </w:p>
    <w:p>
      <w:pPr/>
      <w:r>
        <w:rPr>
          <w:lang w:val="ne_NP" w:bidi="ne_NP"/>
        </w:rPr>
      </w:r>
      <w:r>
        <w:rPr>
          <w:b/>
          <w:lang w:val="ne_NP" w:bidi="ne_NP"/>
        </w:rPr>
        <w:t>पहिलो दृश्य:</w:t>
      </w:r>
      <w:r>
        <w:rPr>
          <w:lang w:val="ne_NP" w:bidi="ne_NP"/>
        </w:rPr>
        <w:t xml:space="preserve"> यहूदासँग मानिसहरूको एउटा समूह येशूलाई पक्राउ गर्न आइपुग्यो। यहूदाले येशूलाई विश्वासघात गर्न चुम्बन गरे।</w:t>
      </w:r>
    </w:p>
    <w:p>
      <w:pPr/>
      <w:r>
        <w:rPr>
          <w:lang w:val="ne_NP" w:bidi="ne_NP"/>
        </w:rPr>
      </w:r>
      <w:r>
        <w:rPr>
          <w:b/>
          <w:lang w:val="ne_NP" w:bidi="ne_NP"/>
        </w:rPr>
        <w:t>दोस्रो दृश्य:</w:t>
      </w:r>
      <w:r>
        <w:rPr>
          <w:lang w:val="ne_NP" w:bidi="ne_NP"/>
        </w:rPr>
        <w:t xml:space="preserve"> एक चेलाले येशूको रक्षा गर्ने प्रयास गरे। उसले आफ्नो तरवार तानेर मुख्य पूजाहारीको नोकरको दायाँ कान काटिदिए। येशूले उसलाई रोक्नुभयो।</w:t>
      </w:r>
    </w:p>
    <w:p>
      <w:pPr/>
      <w:r>
        <w:rPr>
          <w:lang w:val="ne_NP" w:bidi="ne_NP"/>
        </w:rPr>
      </w:r>
      <w:r>
        <w:rPr>
          <w:b/>
          <w:lang w:val="ne_NP" w:bidi="ne_NP"/>
        </w:rPr>
        <w:t>तेस्रो दृश्य:</w:t>
      </w:r>
      <w:r>
        <w:rPr>
          <w:lang w:val="ne_NP" w:bidi="ne_NP"/>
        </w:rPr>
        <w:t xml:space="preserve"> मन्दिरका पहरेदारहरूले येशूलाई पक्राउ गरेर बगैँचाबाट बाहिर प्रधान पूजाहारीको घरमा लगे। पिटर केही टाढाबाट तिनीहरूको पछि लागे।</w:t>
      </w:r>
    </w:p>
    <w:p>
      <w:pPr/>
      <w:r>
        <w:rPr>
          <w:lang w:val="ne_NP" w:bidi="ne_NP"/>
        </w:rPr>
      </w:r>
      <w:r>
        <w:rPr>
          <w:b/>
          <w:lang w:val="ne_NP" w:bidi="ne_NP"/>
        </w:rPr>
        <w:t>चौथो दृश्य:</w:t>
      </w:r>
      <w:r>
        <w:rPr>
          <w:lang w:val="ne_NP" w:bidi="ne_NP"/>
        </w:rPr>
        <w:t xml:space="preserve"> पत्रुसले येशूलाई तीन पटक इन्कार गरे।</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यहूदासँग आइपुगेका मानिसहरू वा भीडको समूह</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एउटा मानिसको कान काट्ने चेला</w:t>
      </w:r>
    </w:p>
    <w:p>
      <w:pPr>
        <w:pStyle w:val="ListBullet"/>
        <w:spacing w:line="240" w:lineRule="auto"/>
        <w:ind w:left="720"/>
      </w:pPr>
      <w:r>
        <w:rPr>
          <w:lang w:val="ne_NP" w:bidi="ne_NP"/>
        </w:rPr>
      </w:r>
      <w:r>
        <w:rPr>
          <w:lang w:val="ne_NP" w:bidi="ne_NP"/>
        </w:rPr>
        <w:t>प्रधान पूजाहारीको नोकर</w:t>
      </w:r>
    </w:p>
    <w:p>
      <w:pPr>
        <w:pStyle w:val="ListBullet"/>
        <w:spacing w:line="240" w:lineRule="auto"/>
        <w:ind w:left="720"/>
      </w:pPr>
      <w:r>
        <w:rPr>
          <w:lang w:val="ne_NP" w:bidi="ne_NP"/>
        </w:rPr>
      </w:r>
      <w:r>
        <w:rPr>
          <w:lang w:val="ne_NP" w:bidi="ne_NP"/>
        </w:rPr>
        <w:t>मुख्य पूजाहारी</w:t>
      </w:r>
    </w:p>
    <w:p>
      <w:pPr>
        <w:pStyle w:val="ListBullet"/>
        <w:spacing w:line="240" w:lineRule="auto"/>
        <w:ind w:left="720"/>
      </w:pPr>
      <w:r>
        <w:rPr>
          <w:lang w:val="ne_NP" w:bidi="ne_NP"/>
        </w:rPr>
      </w:r>
      <w:r>
        <w:rPr>
          <w:lang w:val="ne_NP" w:bidi="ne_NP"/>
        </w:rPr>
        <w:t>मन्दिरका रक्षकको कप्तान।</w:t>
      </w:r>
    </w:p>
    <w:p>
      <w:pPr>
        <w:pStyle w:val="ListBullet"/>
        <w:spacing w:line="240" w:lineRule="auto"/>
        <w:ind w:left="720"/>
      </w:pPr>
      <w:r>
        <w:rPr>
          <w:lang w:val="ne_NP" w:bidi="ne_NP"/>
        </w:rPr>
      </w:r>
      <w:r>
        <w:rPr>
          <w:lang w:val="ne_NP" w:bidi="ne_NP"/>
        </w:rPr>
        <w:t>मानिसहरूका नेताहरू</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आगो बाल्ने मानिसहरू</w:t>
      </w:r>
    </w:p>
    <w:p>
      <w:pPr>
        <w:pStyle w:val="ListBullet"/>
        <w:spacing w:line="240" w:lineRule="auto"/>
        <w:ind w:left="720"/>
      </w:pPr>
      <w:r>
        <w:rPr>
          <w:lang w:val="ne_NP" w:bidi="ne_NP"/>
        </w:rPr>
      </w:r>
      <w:r>
        <w:rPr>
          <w:lang w:val="ne_NP" w:bidi="ne_NP"/>
        </w:rPr>
        <w:t>पत्रुसलाई प्रश्न सोध्ने एक नोकरानी</w:t>
      </w:r>
    </w:p>
    <w:p>
      <w:pPr>
        <w:pStyle w:val="ListBullet"/>
        <w:spacing w:line="240" w:lineRule="auto"/>
        <w:ind w:left="720"/>
      </w:pPr>
      <w:r>
        <w:rPr>
          <w:lang w:val="ne_NP" w:bidi="ne_NP"/>
        </w:rPr>
      </w:r>
      <w:r>
        <w:rPr>
          <w:lang w:val="ne_NP" w:bidi="ne_NP"/>
        </w:rPr>
        <w:t>पत्रुस येशूसँग थिए भनी दोस्रो मानिस</w:t>
      </w:r>
    </w:p>
    <w:p>
      <w:pPr>
        <w:pStyle w:val="ListBullet"/>
        <w:spacing w:line="240" w:lineRule="auto"/>
        <w:ind w:left="720"/>
      </w:pPr>
      <w:r>
        <w:rPr>
          <w:lang w:val="ne_NP" w:bidi="ne_NP"/>
        </w:rPr>
      </w:r>
      <w:r>
        <w:rPr>
          <w:lang w:val="ne_NP" w:bidi="ne_NP"/>
        </w:rPr>
        <w:t>पत्रुस येशूसँग थिए भन्ने तेस्रो व्यक्ति</w:t>
      </w:r>
    </w:p>
    <w:p>
      <w:pPr>
        <w:pStyle w:val="ListBullet"/>
        <w:spacing w:line="240" w:lineRule="auto"/>
        <w:ind w:left="720"/>
      </w:pPr>
      <w:r>
        <w:rPr>
          <w:lang w:val="ne_NP" w:bidi="ne_NP"/>
        </w:rPr>
      </w:r>
      <w:r>
        <w:rPr>
          <w:lang w:val="ne_NP" w:bidi="ne_NP"/>
        </w:rPr>
        <w:t>एउटा भाले</w:t>
      </w:r>
    </w:p>
    <w:p>
      <w:pPr/>
      <w:r>
        <w:rPr>
          <w:lang w:val="ne_NP" w:bidi="ne_NP"/>
        </w:rPr>
      </w:r>
      <w:r>
        <w:rPr>
          <w:lang w:val="ne_NP" w:bidi="ne_NP"/>
        </w:rPr>
        <w:t>यस सत्रमा, समूहलाई स्टोरीबोर्ड बनाउन, चित्र कोर्न वा कथा र त्यसमा भएका क्रियाकलापलाई दृश्यात्मक बनाउनका लागि कुनै प्रकारका ठोस सामग्रीहरू (जस्तै ढुङ्गा, लठ्ठी, बच्चाहरूका खेलौनाहरू जस्ता चलाउन मिल्ने वस्तुहरू) प्रयोग गर्न लगाउनुहोस्।</w:t>
      </w:r>
    </w:p>
    <w:p>
      <w:pPr/>
      <w:r>
        <w:rPr>
          <w:lang w:val="ne_NP" w:bidi="ne_NP"/>
        </w:rPr>
      </w:r>
      <w:r>
        <w:rPr>
          <w:lang w:val="ne_NP" w:bidi="ne_NP"/>
        </w:rPr>
        <w:t>येशूले भर्खरै प्रार्थना सिध्याउनुभएको थियो र आफ्ना चेलाहरूलाई किन सुतिरहेका छौ भनेर सोध्नुभएको थियो भन्ने कुरा सम्झनुहोस्। बगैँचामा उहाँलाई पक्राउ गर्न भीड आएकोबेला येशू आफ्ना चेलाहरूसँग कुरा गरिरहनुभएको बेलाबाट कथा सुरु हुन्छ।</w:t>
      </w:r>
    </w:p>
    <w:p>
      <w:pPr/>
      <w:r>
        <w:rPr>
          <w:lang w:val="ne_NP" w:bidi="ne_NP"/>
        </w:rPr>
      </w:r>
      <w:r>
        <w:rPr>
          <w:lang w:val="ne_NP" w:bidi="ne_NP"/>
        </w:rPr>
        <w:t>यस कथामा घटनाक्रमहरू विभिन्न पात्रहरूका बीचमा चाँडो-चाँडो परिवर्तन भइरहन्छन् भन्ने कुरामा ध्यान दिनुहोस्। येशू यहूदासँग कुरा गर्नुहुन्छ, त्यसपछि उहाँ आफ्ना चेलाहरूसँग कुरा गर्न फर्किनुहुन्छ। त्यसपछि उहाँ भीडसँग कुरा गर्न फर्किनुहुन्छ। कथामा विभिन्न ठाउँहरूमा कसले कसलाई बोलिरहेको छ भनेर सम्झनु महत्त्वपूर्ण छ।</w:t>
      </w:r>
    </w:p>
    <w:p>
      <w:pPr/>
      <w:r>
        <w:rPr>
          <w:lang w:val="ne_NP" w:bidi="ne_NP"/>
        </w:rPr>
      </w:r>
      <w:r>
        <w:rPr>
          <w:lang w:val="ne_NP" w:bidi="ne_NP"/>
        </w:rPr>
        <w:t>यहूदा येशूलाई चुम्बन गर्न वा अँगालो हाल्न गए, तर येशूले यहूदालाई सोध्नुभयो, "के तिमीले मानिसको पुत्रलाई चुम्बन गरेर विश्वासघात गरिरहेका छौ?" यस संस्कृतिमा नजिकका पुरुष साथीहरूबीच एक वा दुवै गालामा म्वाइँ खानु एक अर्कालाई अभिवादन गर्ने सामान्य तरिका हो भनेर सम्झनुहोस्।</w:t>
      </w:r>
    </w:p>
    <w:p>
      <w:pPr/>
      <w:r>
        <w:rPr>
          <w:lang w:val="ne_NP" w:bidi="ne_NP"/>
        </w:rPr>
      </w:r>
      <w:r>
        <w:rPr>
          <w:lang w:val="ne_NP" w:bidi="ne_NP"/>
        </w:rPr>
        <w:t xml:space="preserve">येशूलाई पक्राउ गर्न भीड आएको छ भन्ने महसुस गर्दा येशूका चेलाहरूले लड्ने प्रयास गरे भन्ने कुरा ध्यान दिनुहोस्। चेलाहरूले येशूलाई सोधे, कि उनीहरूले यहूदासँग आएका मानिसहरूको समूहमा लड्न वा आक्रमण गर्न आफ्ना तरवारहरू प्रयोग गर्नुपर्छ कि भनेर सोधे। त्यसपछि येशूका चेलाहरूमध्ये एकजनाले आफ्नो तरवार तानेर मुख्य पूजाहारीको नोकरलाई हिर्काएर उसको दायाँ कान काटिदिए। तर येशूले चेलाहरूलाई लडाइँ रोक्न भन्नुभयो। येशूले त्यो मानिसको कानमा छुनुभयो र त्यो मानिसलाई निको पार्नुभयो। </w:t>
      </w:r>
    </w:p>
    <w:p>
      <w:pPr/>
      <w:r>
        <w:rPr>
          <w:lang w:val="ne_NP" w:bidi="ne_NP"/>
        </w:rPr>
      </w:r>
      <w:r>
        <w:rPr>
          <w:lang w:val="ne_NP" w:bidi="ne_NP"/>
        </w:rPr>
        <w:t>ध्यान दिनुहोस् कि अहिलेसम्म लूकाले हामीलाई येशूलाई पक्राउ गर्न को आएका हुन् भनेर बताएका छैनन्, केवल यो एउटा भीड थियो भनेर मात्र बताएका छन्। अब हामीले सुन्छौं कि भीड मुख्य पूजाहारीहरू, मन्दिरका पहरेदारहरूका कप्तान र मानिसहरूका नेताहरू हुन्।</w:t>
      </w:r>
    </w:p>
    <w:p>
      <w:pPr/>
      <w:r>
        <w:rPr>
          <w:lang w:val="ne_NP" w:bidi="ne_NP"/>
        </w:rPr>
      </w:r>
      <w:r>
        <w:rPr>
          <w:lang w:val="ne_NP" w:bidi="ne_NP"/>
        </w:rPr>
        <w:t>येशूले मुख्य पुजारी, मन्दिरका पहरेदारहरूका कप्तान र मानिसहरूका नेताहरू, जो उहाँलाई पक्रन आएका थिए, सोध्नुभएको सम्झनुहोस्, "तिमीहरू किन तरवार र लाठीहरू लिएर यहाँ आएका छौ? " के तिमी मलाई अपराधी वा डाँकु हो भन्ने सोच्छौ?" येशूले प्रश्नको जवाफ दिइयोस् भन्ने अपेक्षा गर्नुभएको थिएन भन्ने कुरा सम्झनुहोस्। यो आउने मानिसहरूलाई हप्काउने तरिका थियो। येशूले यो पनि भन्नुभयो कि उहाँ मन्दिरको चोक वा मन्दिर क्षेत्रमा प्रत्येक दिन तिनीहरूको नजिकै हुनुहुन्थ्यो, र तिनीहरूले येशूलाई पक्राउ गर्ने प्रयास गरेनन्, तर यो तिनीहरूको समय वा अवसर हो र अन्धकारको शक्तिले काम गरिरहेको छ वा शासन गरिरहेको छ।</w:t>
      </w:r>
    </w:p>
    <w:p>
      <w:pPr/>
      <w:r>
        <w:rPr>
          <w:lang w:val="ne_NP" w:bidi="ne_NP"/>
        </w:rPr>
      </w:r>
      <w:r>
        <w:rPr>
          <w:lang w:val="ne_NP" w:bidi="ne_NP"/>
        </w:rPr>
        <w:t>यो कुरा सम्झनु महत्त्वपूर्ण छ कि मन्दिरका पहरेदारहरूले येशूलाई पक्राउ गरेर बगैँचाबाट बाहिर प्रधान पूजाहारीको घरमा लगे।</w:t>
      </w:r>
    </w:p>
    <w:p>
      <w:pPr/>
      <w:r>
        <w:rPr>
          <w:lang w:val="ne_NP" w:bidi="ne_NP"/>
        </w:rPr>
      </w:r>
      <w:r>
        <w:rPr>
          <w:lang w:val="ne_NP" w:bidi="ne_NP"/>
        </w:rPr>
        <w:t>पत्रुस केही टाढाबाट तिनीहरूलाई पछ्याइरहेका थिए भन्ने कुरा ध्यान दिनुहोस्। जब मानिसहरूले येशूलाई घरमा ल्याए, केही मानिसहरूले आफूलाई न्यानो बनाउन खुला क्षेत्रमा वा चोकमा आगो बाले। मानिसहरू आगोको नजिकै सँगै बसेर बसेर पत्रुस तिनीहरूसँग त्यहाँ बसे। येशू भएको कोठामा तिनीहरूले देख्न सक्ने ठाउँमा चोक हुनुपर्ने थियो भन्ने कुरा ध्यान दिनु महत्त्वपूर्ण छ। चोक एउटा खुला क्षेत्र हो जुन कोठा वा उच्च पर्खालहरूले घेरिएको छ। यस सन्दर्भमा चोक प्रधान पूजाहारीको घरको भाग थियो; यसको वरिपरि पर्खालहरू थिए तर छाना थिएन।</w:t>
      </w:r>
    </w:p>
    <w:p>
      <w:pPr/>
      <w:r>
        <w:rPr>
          <w:lang w:val="ne_NP" w:bidi="ne_NP"/>
        </w:rPr>
      </w:r>
      <w:r>
        <w:rPr>
          <w:lang w:val="ne_NP" w:bidi="ne_NP"/>
        </w:rPr>
        <w:t>यो कुरा सम्झनु महत्त्वपूर्ण छ कि एक नोकरनीले पत्रुसलाई आगोको उज्यालोमा बसिरहेको देखिन्, उनले पत्रुसलाई ध्यानपूर्वक हेरिन् र भनिन्, "यो मानिस निश्चित रूपमा येशूसँग थियो!" तर पत्रुसले उनले भनेको कुरा अस्वीकार गरे। पत्रुसले येशूलाई चिन्दिन भनेर भने। केही समयपछि अर्को व्यक्तिले पत्रुसलाई देख्यो र भन्यो, "तपाईं पनि येशूका अनुयायीहरूमध्येकै हुनुहुन्छ।" पत्रुसले इन्कार गर्दै भने, " ए मानिस वा महोदय, म येशूका अनुयायीहरूमध्ये एक होइन।" लगभग एक घण्टा जति पछि, अर्को व्यक्तिले जिद्दी गर्दै भन्यो, "यो मानिस निश्चित रूपमा येशूसँग थियो किनभने ऊ पनि गालीलको हो।" तर पत्रुसले त्यो मानिसलाई भने, "महोदय, तपाईंले के भन्नुभएको हो मलाई अलिकति पनि थाहा छैन!"</w:t>
      </w:r>
    </w:p>
    <w:p>
      <w:pPr/>
      <w:r>
        <w:rPr>
          <w:lang w:val="ne_NP" w:bidi="ne_NP"/>
        </w:rPr>
      </w:r>
      <w:r>
        <w:rPr>
          <w:lang w:val="ne_NP" w:bidi="ne_NP"/>
        </w:rPr>
        <w:t>एउटा भाले बास्यो, जब पत्रुस अझै बोलिरहेका थिए भन्ने कुरा पनि सम्झनुहोस्। तुरुन्तै प्रभु येशू फर्किनुभयो र पत्रुसलाई सिधै हेर्नुभयो। त्यो क्षणमा, पत्रुसले प्रभुले उनलाई भन्नुभएको कुरा सम्झे। प्रभुले पत्रुसलाई भन्नुभएको थियो कि त्यसै दिन भाले बास्नुअघि, पत्रुसले प्रभुलाई चिन्दिनँ भनी तीन पटक इन्कार गर्नेछन्। जब पत्रुसले सम्झे, उनी चोकबाट बाहिर निस्के र निकै पीडादायी पश्चात्तापका साथ रोए।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चार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यहूदासँग आइपुगेका मानिसहरू वा भीडको समूह</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एउटा मानिसको कान काट्ने चेला</w:t>
      </w:r>
    </w:p>
    <w:p>
      <w:pPr>
        <w:pStyle w:val="ListBullet"/>
        <w:spacing w:line="240" w:lineRule="auto"/>
        <w:ind w:left="720"/>
      </w:pPr>
      <w:r>
        <w:rPr>
          <w:lang w:val="ne_NP" w:bidi="ne_NP"/>
        </w:rPr>
      </w:r>
      <w:r>
        <w:rPr>
          <w:lang w:val="ne_NP" w:bidi="ne_NP"/>
        </w:rPr>
        <w:t>प्रधान पूजाहारीको नोकर</w:t>
      </w:r>
    </w:p>
    <w:p>
      <w:pPr>
        <w:pStyle w:val="ListBullet"/>
        <w:spacing w:line="240" w:lineRule="auto"/>
        <w:ind w:left="720"/>
      </w:pPr>
      <w:r>
        <w:rPr>
          <w:lang w:val="ne_NP" w:bidi="ne_NP"/>
        </w:rPr>
      </w:r>
      <w:r>
        <w:rPr>
          <w:lang w:val="ne_NP" w:bidi="ne_NP"/>
        </w:rPr>
        <w:t>मुख्य पूजाहारी</w:t>
      </w:r>
    </w:p>
    <w:p>
      <w:pPr>
        <w:pStyle w:val="ListBullet"/>
        <w:spacing w:line="240" w:lineRule="auto"/>
        <w:ind w:left="720"/>
      </w:pPr>
      <w:r>
        <w:rPr>
          <w:lang w:val="ne_NP" w:bidi="ne_NP"/>
        </w:rPr>
      </w:r>
      <w:r>
        <w:rPr>
          <w:lang w:val="ne_NP" w:bidi="ne_NP"/>
        </w:rPr>
        <w:t>मन्दिरका रक्षकको कप्तान।</w:t>
      </w:r>
    </w:p>
    <w:p>
      <w:pPr>
        <w:pStyle w:val="ListBullet"/>
        <w:spacing w:line="240" w:lineRule="auto"/>
        <w:ind w:left="720"/>
      </w:pPr>
      <w:r>
        <w:rPr>
          <w:lang w:val="ne_NP" w:bidi="ne_NP"/>
        </w:rPr>
      </w:r>
      <w:r>
        <w:rPr>
          <w:lang w:val="ne_NP" w:bidi="ne_NP"/>
        </w:rPr>
        <w:t>मानिसहरूका नेताहरू</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आगो बाल्ने मानिसहरू</w:t>
      </w:r>
    </w:p>
    <w:p>
      <w:pPr>
        <w:pStyle w:val="ListBullet"/>
        <w:spacing w:line="240" w:lineRule="auto"/>
        <w:ind w:left="720"/>
      </w:pPr>
      <w:r>
        <w:rPr>
          <w:lang w:val="ne_NP" w:bidi="ne_NP"/>
        </w:rPr>
      </w:r>
      <w:r>
        <w:rPr>
          <w:lang w:val="ne_NP" w:bidi="ne_NP"/>
        </w:rPr>
        <w:t>पत्रुसलाई प्रश्न सोध्ने एक नोकर्नी</w:t>
      </w:r>
    </w:p>
    <w:p>
      <w:pPr>
        <w:pStyle w:val="ListBullet"/>
        <w:spacing w:line="240" w:lineRule="auto"/>
        <w:ind w:left="720"/>
      </w:pPr>
      <w:r>
        <w:rPr>
          <w:lang w:val="ne_NP" w:bidi="ne_NP"/>
        </w:rPr>
      </w:r>
      <w:r>
        <w:rPr>
          <w:lang w:val="ne_NP" w:bidi="ne_NP"/>
        </w:rPr>
        <w:t>पत्रुस येशूसँग थिए भन्ने दोस्रो मानिस</w:t>
      </w:r>
    </w:p>
    <w:p>
      <w:pPr>
        <w:pStyle w:val="ListBullet"/>
        <w:spacing w:line="240" w:lineRule="auto"/>
        <w:ind w:left="720"/>
      </w:pPr>
      <w:r>
        <w:rPr>
          <w:lang w:val="ne_NP" w:bidi="ne_NP"/>
        </w:rPr>
      </w:r>
      <w:r>
        <w:rPr>
          <w:lang w:val="ne_NP" w:bidi="ne_NP"/>
        </w:rPr>
        <w:t>पत्रुस येशूसँग थिए भन्ने तेस्रो व्यक्ति</w:t>
      </w:r>
    </w:p>
    <w:p>
      <w:pPr>
        <w:pStyle w:val="ListBullet"/>
        <w:spacing w:line="240" w:lineRule="auto"/>
        <w:ind w:left="720"/>
      </w:pPr>
      <w:r>
        <w:rPr>
          <w:lang w:val="ne_NP" w:bidi="ne_NP"/>
        </w:rPr>
      </w:r>
      <w:r>
        <w:rPr>
          <w:lang w:val="ne_NP" w:bidi="ne_NP"/>
        </w:rPr>
        <w:t>एउटा भाले</w:t>
      </w:r>
    </w:p>
    <w:p>
      <w:pPr/>
      <w:r>
        <w:rPr>
          <w:lang w:val="ne_NP" w:bidi="ne_NP"/>
        </w:rPr>
      </w:r>
      <w:r>
        <w:rPr>
          <w:lang w:val="ne_NP" w:bidi="ne_NP"/>
        </w:rPr>
        <w:t>टोलीले कथालाई दुई पटक अभिनय गर्न लगाउनुहोस्। तिनीहरूले यसलाई अनुवाद गर्ने भाषामा अभिनय गर्नुपर्छ। पहिला, टोलीले नरोकिकन कथालाई अभिनय गर्नु पर्छ।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येशूले आफ्ना चेलाहरूसँग कुरा गरिरहनुभएकै बेला, मानिसहरूको एउटा समूह आइपुग्यो। मानिसहरूको समूहको नेतृत्व गर्ने मानिस यहूदा थिए। यहूदा येशूलाई चुम्बन गर्न वा अँगालो हाल्न गए, तर येशूले यहूदालाई सोध्नुभयो, "के तिमी मानिसको पुत्रलाई चुम्बन गरेर विश्वासघात गर्दैछौ?"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यहूदाबाट निराश छु," "यहूदाले मलाई विश्वासघात गर्न रोजेको कुरामा म अचम्ममा परेको छु।" प्रेरितहरूको भूमिका खेल्ने कलाकारहरूलाई सोध्नुहोस्, "तपाईंलाई कस्तो महसुस भइरहेको छ?" तपाईंले सुन्न सक्नुहुन्छ, "यहूदाले येशूलाई विश्वासघात गर्न भीडको नेतृत्व गरेको देख्दा हामी छक्क परेका छौं," "हामी यहूदाबाट निराश छौं।" भीडको भूमिका खेल्ने कलाकारहरूलाई सोध्नुहोस्, "तपाईंलाई कस्तो महसुस भइरहेको छ?" तपाईंले सुन्न सक्नुहुन्छ, "अन्तमा येशूलाई पक्राउ गर्ने अवसर पाएकोमा हामी उत्साहित छौं।" यहूदाको भूमिका खेल्ने कलाकारलाई सोध्नुहोस्, "तपाईंलाई कस्तो महसुस भइरहेको छ?" तपाईंले सुन्न सक्नुहुन्छ, "म बेपर्वाह छु," "म येशूप्रति करुणा महसुस गर्दिन," "म चिन्तित छु किनभने येशूले के गर्नुहुनेछ भन्ने कुराले मलाई पिरोल्छ।" नाटक फेरि सुरु गर्नुहोस्।</w:t>
      </w:r>
    </w:p>
    <w:p>
      <w:pPr/>
      <w:r>
        <w:rPr>
          <w:lang w:val="ne_NP" w:bidi="ne_NP"/>
        </w:rPr>
      </w:r>
      <w:r>
        <w:rPr>
          <w:lang w:val="ne_NP" w:bidi="ne_NP"/>
        </w:rPr>
        <w:t>जब येशूका चेलाहरूले येशूलाई पक्राउ गर्न भीड आएको महसुस गरे, तब उनीहरूले आफ्ना तरवारहरू लडाइँ गर्न वा यहूदासँग आएका मानिसहरूको समूहमा आक्रमण गर्न प्रयोग गर्नुपर्छ कि भनेर येशूलाई सोधे। त्यसपछि येशूका चेलाहरूमध्ये एकजनाले आफ्नो तरवार तानेर मुख्य पूजाहारीको नोकरलाई हिर्काएर उसको दायाँ कान काटिदिए। तर येशूले चेलाहरूलाई लडाइँ रोक्न भन्नुभयो।</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पक्राउ गर्ने प्रतिरोध गर्नेछैन।" प्रेरितहरूको भूमिका खेल्ने कलाकारहरूलाई सोध्नुहोस्, "तपाईंलाई कस्तो महसुस भइरहेको छ?" तपाईंले सुन्न सक्नुहुन्छ, "हामी लड्न र येशूको रक्षा गर्न तयार छौं," "येशूले आफ्नो रक्षा गर्नुहुनेछ वा भीडले उहाँलाई पक्राउ गर्न अनुमति दिनुहुनेछ कि भनेर हामी अचम्ममा छौं।"</w:t>
      </w:r>
    </w:p>
    <w:p>
      <w:pPr/>
      <w:r>
        <w:rPr>
          <w:lang w:val="ne_NP" w:bidi="ne_NP"/>
        </w:rPr>
      </w:r>
      <w:r>
        <w:rPr>
          <w:lang w:val="ne_NP" w:bidi="ne_NP"/>
        </w:rPr>
        <w:t xml:space="preserve">येशूले त्यो मानिसको कानमा छुनुभयो र त्यो मानिसलाई निको पार्नुभयो। </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"अब पनि, म प्रधान पुजारीको नोकरको लागि करुणा महसुस गर्छु।" प्रेरितहरूको भूमिका खेल्ने कलाकारहरूलाई सोध्नुहोस्, "तपाईंलाई कस्तो महसुस भइरहेको छ?" तपाईंले सुन्न सक्नुहुन्छ, “के!” के येशूले उहाँलाई पक्राउ गर्न आउने मानिसलाई निको पार्नुहुनेछ?" कान काटिएको नोकरको भूमिका खेल्ने कलाकारलाई सोध्नुहोस्, "तपाईंलाई कस्तो महसुस भइरहेको छ?" तपाईंले सुन्न सक्नुहुन्छ, "मलाई राम्रो महसुस भइरहेको छ," "म तुरुन्तै निको भएकोले अचम्ममा परेको छु।"</w:t>
      </w:r>
    </w:p>
    <w:p>
      <w:pPr/>
      <w:r>
        <w:rPr>
          <w:lang w:val="ne_NP" w:bidi="ne_NP"/>
        </w:rPr>
      </w:r>
      <w:r>
        <w:rPr>
          <w:lang w:val="ne_NP" w:bidi="ne_NP"/>
        </w:rPr>
        <w:t>त्यसपछि येशूले मुख्य पूजाहारी, मन्दिरका पहरेदारका कप्तान र येशूलाई पक्राउ गर्न आएका एल्डरहरू वा मानिसहरूका नेताहरूसँग कुरा गर्नुभयो: "तिमीहरू किन तरवारहरू र लौरीहरू लिएर यहाँ आएका छौ? के तिमी मलाई अपराधी वा डाँकु हो भन्ने सोच्छौ?" येशूले भन्नुभयो कि उहाँ प्रत्येक दिन मन्दिरको चोक वा मन्दिर क्षेत्रमा तिनीहरूको नजिकै हुनुहुन्थ्यो, र तिनीहरूले येशूलाई पक्राउ गर्ने प्रयास गरेनन् तर यो तिनीहरूको समय वा अवसर हो र अन्धकारको शक्तिले काम गरिरहेको छ वा शासन गरिरहेको 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दुखी छु," "म भीडबाट निराश छु।" नाटक फेरि सुरु गर्नुहोस्।</w:t>
      </w:r>
    </w:p>
    <w:p>
      <w:pPr/>
      <w:r>
        <w:rPr>
          <w:lang w:val="ne_NP" w:bidi="ne_NP"/>
        </w:rPr>
      </w:r>
      <w:r>
        <w:rPr>
          <w:lang w:val="ne_NP" w:bidi="ne_NP"/>
        </w:rPr>
        <w:t>त्यसपछि मन्दिरका पहरेदारहरूले येशूलाई पक्राउ गरेर बगैँचाबाट बाहिर प्रधान पूजाहारीको घरमा लगे। पत्रुस केही टाढाबाट तिनीहरूलाई पछ्याइरहेका थिए। जब मानिसहरूले येशूलाई घरमा ल्याए, केही मानिसहरूले आफूलाई न्यानो बनाउन खुला क्षेत्रमा वा चोकमा आगो बाले। मानिसहरू आगोको नजिकै सँगै बसेर बसेर पत्रुस तिनीहरूसँग त्यहाँ बसे। एक महिला नोकरले पत्रुसलाई आगोको उज्यालोमा बसिरहेको देखिन्। उनले पत्रुसलाई ध्यानपूर्वक हेरिन् र भनी, "यो मानिस निश्चित रूपमा येशूसँग थियो!" तर पत्रुसले उनले भनेको कुरा अस्वीकार गरे। पत्रुसले येशूलाई चिन्दिन भनेर भने। केही समयपछि अर्को व्यक्तिले पत्रुसलाई देख्यो र भन्यो, "तपाईं पनि येशूका अनुयायीहरूमध्येकै हुनुहुन्छ।" पत्रुसले इन्कार गर्दै भने, " ए मानिस वा महोदय, म येशूका अनुयायीहरूमध्ये एक होइन।" लगभग एक घण्टा जति पछि, अर्को व्यक्तिले जिद्दी गर्दै भन्यो, "यो मानिस निश्चित रूपमा येशूसँग थियो किनभने ऊ पनि गालीलको हो।" तर पत्रुसले त्यो मानिसलाई भने, "महोदय, तपाईंले के भन्नुभएको हो मलाई अलिकति पनि थाहा छैन!"</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"मलाई थाहा छ मेरो कष्ट भोग्ने समय आएको छ," "म मानिसहरूको लागि कष्ट भोग्न इच्छुक छु।" पत्रुसको भूमिका खेल्ने कलाकारलाई सोध्नुहोस्, "तपाईंलाई कस्तो महसुस भइरहेको छ?" तपाईंले सुन्न सक्नुहुन्छ, "म डराएको महसुस गर्छु," "म त्रासित महसुस गर्छु।" नोकर केटीको भूमिका खेल्ने कलाकार र पत्रुस येशूसँग थिए भन्ने दुई मानिसहरूलाई सोध्नुहोस्, "तपाईंहरूलाई कस्तो महसुस भइरहेको छ?" तपाईंले सुन्न सक्नुहुन्छ, "यो मानिस येशूसँग थियो भन्ने हामी निश्चित छौं," "हामी यो मानिस को हो भनेर जान्न चाहन्छौं।" नाटक फेरि सुरु गर्नुहोस्।</w:t>
      </w:r>
    </w:p>
    <w:p>
      <w:pPr/>
      <w:r>
        <w:rPr>
          <w:lang w:val="ne_NP" w:bidi="ne_NP"/>
        </w:rPr>
      </w:r>
      <w:r>
        <w:rPr>
          <w:lang w:val="ne_NP" w:bidi="ne_NP"/>
        </w:rPr>
        <w:t>पत्रुस बोलिरहेकै बेला भाले बास्यो। तुरुन्तै प्रभु अर्थात् येशू फर्किनुभयो र पत्रुसलाई सिधै हेर्नुभयो। त्यो क्षणमा, पत्रुसले प्रभुले उनलाई भन्नुभएको कुरा सम्झे। प्रभुले पत्रुसलाई भन्नुभएको थियो कि त्यसै दिन भाले बास्नुअघि, पत्रुसले प्रभुलाई चिन्दिनँ भनी तीन पटक इन्कार गर्नेछन्। जब पत्रुसले सम्झे, उनी चोकबाट बाहिर निस्के र निकै पीडादायी पश्चात्तापका साथ रोए।</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"मलाई थाहा थियो कि पत्रुसले मलाई इन्कार गर्नेछन्," "म पत्रुसबाट निराश छु।" पत्रुसको भूमिका खेल्ने कलाकारलाई सोध्नुहोस्, "तपाईंलाई कस्तो महसुस भइरहेको छ?" तपाईंले सुन्न सक्नुहुन्छ, "म येशूलाई इन्कार गरेकोमा गहिरो तीक्तता र पश्चात्ताप महसुस गर्छु," "म धेरै दुःखी छु।"</w:t>
      </w:r>
      <w:r>
        <w:rPr>
          <w:lang w:val="ne_NP" w:bidi="ne_NP"/>
        </w:rPr>
      </w:r>
    </w:p>
    <w:p>
      <w:pPr>
        <w:pStyle w:val="Heading3"/>
      </w:pPr>
      <w:r>
        <w:rPr>
          <w:lang w:val="ne_NP" w:bidi="ne_NP"/>
        </w:rPr>
        <w:t>Step 5</w:t>
      </w:r>
    </w:p>
    <w:p>
      <w:pPr/>
      <w:r>
        <w:rPr>
          <w:lang w:val="ne_NP" w:bidi="ne_NP"/>
        </w:rPr>
      </w:r>
      <w:r>
        <w:rPr>
          <w:lang w:val="ne_NP" w:bidi="ne_NP"/>
        </w:rPr>
        <w:t>पाठलाई सबैभन्दा सजिलै बुझिने संस्करणमा एकपटक सुन्नुहोस्।</w:t>
      </w:r>
    </w:p>
    <w:p>
      <w:pPr/>
      <w:r>
        <w:rPr>
          <w:lang w:val="ne_NP" w:bidi="ne_NP"/>
        </w:rPr>
      </w:r>
      <w:r>
        <w:rPr>
          <w:lang w:val="ne_NP" w:bidi="ne_NP"/>
        </w:rPr>
        <w:t xml:space="preserve">येशू अझै आफ्ना </w:t>
      </w:r>
      <w:r>
        <w:rPr>
          <w:b/>
          <w:lang w:val="ne_NP" w:bidi="ne_NP"/>
        </w:rPr>
        <w:t>चेलाहरू</w:t>
      </w:r>
      <w:r>
        <w:rPr>
          <w:lang w:val="ne_NP" w:bidi="ne_NP"/>
        </w:rPr>
        <w:t xml:space="preserve">सँग कुरा गरिरहनुभएको बेला, यहूदाको नेतृत्वमा मानिसहरूको एउटा समूह आइपुग्यो। यदि तपाईंले यस खण्डमा चेलाहरू शब्द प्रयोग गर्नुहुन्छ भने तपाईंले चेलाहरूको लागि पहिले प्रयोग गर्नुभएको शब्द नै प्रयोग गर्ने कुरा निश्चित गर्नुहोस्, र याद राख्नुहोस् कि </w:t>
      </w:r>
      <w:r>
        <w:rPr>
          <w:lang w:val="ne_NP" w:bidi="ne_NP"/>
        </w:rPr>
        <w:t>चेलाहरू</w:t>
      </w:r>
      <w:r>
        <w:rPr>
          <w:lang w:val="ne_NP" w:bidi="ne_NP"/>
        </w:rPr>
        <w:t xml:space="preserve"> मुख्य शब्दावलीमा छ।</w:t>
      </w:r>
    </w:p>
    <w:p>
      <w:pPr/>
      <w:r>
        <w:rPr>
          <w:lang w:val="ne_NP" w:bidi="ne_NP"/>
        </w:rPr>
      </w:r>
      <w:r>
        <w:rPr>
          <w:lang w:val="ne_NP" w:bidi="ne_NP"/>
        </w:rPr>
        <w:t xml:space="preserve">चोक एउटा खुला क्षेत्र हो जुन कोठा वा उच्च पर्खालहरूले घेरिएको छ। यस सन्दर्भमा, चोक पूजाहारीको घरको भाग थियो। यसको वरिपरि पर्खालहरू थिए तर छाना थिएन। "चोकको बीच" भन्ने वाक्यांशले खुला क्षेत्रको मध्य भागलाई बुझाउँछ। यहूदा येशूलाई </w:t>
      </w:r>
      <w:r>
        <w:rPr>
          <w:b/>
          <w:lang w:val="ne_NP" w:bidi="ne_NP"/>
        </w:rPr>
        <w:t>चुम्बन</w:t>
      </w:r>
      <w:r>
        <w:rPr>
          <w:lang w:val="ne_NP" w:bidi="ne_NP"/>
        </w:rPr>
        <w:t xml:space="preserve"> गर्न वा अँगालो हाल्न गए, तर येशूले यहूदालाई सोध्नुभयो, "के तिमीले मानिसको पुत्रलाई चुम्बन गरेर विश्वासघात गर्दैछौ?" यहूदी संस्कृतिमा, एउटा मानिसले अर्को मानिसलाई तिनीहरूको रीति अनुसार मैत्रीपूर्ण चुम्बन गरेर अभिवादन गर्न सक्थ्यो। चुम्बन एउटा गालामा वा दुवै गालामा ओठको हल्का छुने कुरा थियो।</w:t>
      </w:r>
    </w:p>
    <w:p>
      <w:pPr/>
      <w:r>
        <w:rPr>
          <w:lang w:val="ne_NP" w:bidi="ne_NP"/>
        </w:rPr>
      </w:r>
      <w:r>
        <w:rPr>
          <w:lang w:val="ne_NP" w:bidi="ne_NP"/>
        </w:rPr>
        <w:t xml:space="preserve">त्यसपछि येशू </w:t>
      </w:r>
      <w:r>
        <w:rPr>
          <w:b/>
          <w:lang w:val="ne_NP" w:bidi="ne_NP"/>
        </w:rPr>
        <w:t>मुख्य पूजाहारी,</w:t>
      </w:r>
      <w:r>
        <w:rPr>
          <w:lang w:val="ne_NP" w:bidi="ne_NP"/>
        </w:rPr>
        <w:t xml:space="preserve"> </w:t>
      </w:r>
      <w:r>
        <w:rPr>
          <w:b/>
          <w:lang w:val="ne_NP" w:bidi="ne_NP"/>
        </w:rPr>
        <w:t>मन्दिरका पहरेदारहरूका</w:t>
      </w:r>
      <w:r>
        <w:rPr>
          <w:lang w:val="ne_NP" w:bidi="ne_NP"/>
        </w:rPr>
        <w:t xml:space="preserve"> कप्तान र येशूलाई पक्राउ गर्न आएका </w:t>
      </w:r>
      <w:r>
        <w:rPr>
          <w:b/>
          <w:lang w:val="ne_NP" w:bidi="ne_NP"/>
        </w:rPr>
        <w:t>एल्डरहरू</w:t>
      </w:r>
      <w:r>
        <w:rPr>
          <w:lang w:val="ne_NP" w:bidi="ne_NP"/>
        </w:rPr>
        <w:t xml:space="preserve"> वा मानिसहरूका नेताहरूसँग कुरा गर्नुभयो: "तिमीहरू किन तरवारहरू र लौरी लिएर यहाँ आएका छौ? के तिमी मलाई अपराधी वा डाँकु हो भन्ने सोच्छौ?" त्यस समयमा </w:t>
      </w:r>
      <w:r>
        <w:rPr>
          <w:lang w:val="ne_NP" w:bidi="ne_NP"/>
        </w:rPr>
        <w:t>मुख्य पुजारी</w:t>
      </w:r>
      <w:r>
        <w:rPr>
          <w:lang w:val="ne_NP" w:bidi="ne_NP"/>
        </w:rPr>
        <w:t xml:space="preserve"> र </w:t>
      </w:r>
      <w:r>
        <w:rPr>
          <w:lang w:val="ne_NP" w:bidi="ne_NP"/>
        </w:rPr>
        <w:t>व्यवस्थाका शिक्षकहरू</w:t>
      </w:r>
      <w:r>
        <w:rPr>
          <w:lang w:val="ne_NP" w:bidi="ne_NP"/>
        </w:rPr>
        <w:t xml:space="preserve"> धार्मिक नेताहरू थिए।</w:t>
      </w:r>
    </w:p>
    <w:p>
      <w:pPr/>
      <w:r>
        <w:rPr>
          <w:lang w:val="ne_NP" w:bidi="ne_NP"/>
        </w:rPr>
      </w:r>
      <w:r>
        <w:rPr>
          <w:b/>
          <w:lang w:val="ne_NP" w:bidi="ne_NP"/>
        </w:rPr>
        <w:t>मन्दिरको रक्षा गर्ने अधिकारीहरू</w:t>
      </w:r>
      <w:r>
        <w:rPr>
          <w:lang w:val="ne_NP" w:bidi="ne_NP"/>
        </w:rPr>
        <w:t xml:space="preserve"> मन्दिर क्षेत्रमा शान्ति सुव्यवस्था कायम राख्ने जिम्मेवारी पाएका कप्तानहरू वा अधिकारीहरू हुन्। तपाईंले अघिल्लो खण्डहरूमा </w:t>
      </w:r>
      <w:r>
        <w:rPr>
          <w:b/>
          <w:lang w:val="ne_NP" w:bidi="ne_NP"/>
        </w:rPr>
        <w:t>मन्दिरको रक्षक</w:t>
      </w:r>
      <w:r>
        <w:rPr>
          <w:lang w:val="ne_NP" w:bidi="ne_NP"/>
        </w:rPr>
        <w:t xml:space="preserve"> र </w:t>
      </w:r>
      <w:r>
        <w:rPr>
          <w:b/>
          <w:lang w:val="ne_NP" w:bidi="ne_NP"/>
        </w:rPr>
        <w:t>एल्डर</w:t>
      </w:r>
      <w:r>
        <w:rPr>
          <w:lang w:val="ne_NP" w:bidi="ne_NP"/>
        </w:rPr>
        <w:t xml:space="preserve"> को लागि प्रयोग गर्नुभएको त्यही शब्द प्रयोग गर्नुहोस्। </w:t>
      </w:r>
      <w:r>
        <w:rPr>
          <w:lang w:val="ne_NP" w:bidi="ne_NP"/>
        </w:rPr>
        <w:t>एल्डर</w:t>
      </w:r>
      <w:r>
        <w:rPr>
          <w:lang w:val="ne_NP" w:bidi="ne_NP"/>
        </w:rPr>
        <w:t>को बारेमा थप जानकारीको लागि मुख्य शब्दावली हेर्नुहोस्।</w:t>
      </w:r>
    </w:p>
    <w:p>
      <w:pPr/>
      <w:r>
        <w:rPr>
          <w:lang w:val="ne_NP" w:bidi="ne_NP"/>
        </w:rPr>
      </w:r>
      <w:r>
        <w:rPr>
          <w:lang w:val="ne_NP" w:bidi="ne_NP"/>
        </w:rPr>
        <w:t xml:space="preserve">येशूले भन्नुभयो कि उहाँ प्रत्येक दिन </w:t>
      </w:r>
      <w:r>
        <w:rPr>
          <w:b/>
          <w:lang w:val="ne_NP" w:bidi="ne_NP"/>
        </w:rPr>
        <w:t>मन्दिरको</w:t>
      </w:r>
      <w:r>
        <w:rPr>
          <w:lang w:val="ne_NP" w:bidi="ne_NP"/>
        </w:rPr>
        <w:t xml:space="preserve"> </w:t>
      </w:r>
      <w:r>
        <w:rPr>
          <w:lang w:val="ne_NP" w:bidi="ne_NP"/>
        </w:rPr>
        <w:t>चोक</w:t>
      </w:r>
      <w:r>
        <w:rPr>
          <w:lang w:val="ne_NP" w:bidi="ne_NP"/>
        </w:rPr>
        <w:t xml:space="preserve"> वा मन्दिर क्षेत्रमा तिनीहरूको नजिकै हुनुहुन्थ्यो, र तिनीहरूले येशूलाई पक्राउ गर्ने प्रयास गरेनन् तर यो तिनीहरूको समय वा अवसर हो र </w:t>
      </w:r>
      <w:r>
        <w:rPr>
          <w:b/>
          <w:lang w:val="ne_NP" w:bidi="ne_NP"/>
        </w:rPr>
        <w:t>अन्धकारको</w:t>
      </w:r>
      <w:r>
        <w:rPr>
          <w:lang w:val="ne_NP" w:bidi="ne_NP"/>
        </w:rPr>
        <w:t xml:space="preserve"> शक्तिले काम गरिरहेको छ वा शासन गरिरहेको छ।</w:t>
      </w:r>
    </w:p>
    <w:p>
      <w:pPr/>
      <w:r>
        <w:rPr>
          <w:lang w:val="ne_NP" w:bidi="ne_NP"/>
        </w:rPr>
      </w:r>
      <w:r>
        <w:rPr>
          <w:lang w:val="ne_NP" w:bidi="ne_NP"/>
        </w:rPr>
        <w:t xml:space="preserve">तपाईंले अघिल्लो खण्डहरूमा प्रयोग गर्नुभएको मन्दिरको लागि त्यही शब्द प्रयोग गर्नुहोस्। </w:t>
      </w:r>
      <w:r>
        <w:rPr>
          <w:lang w:val="ne_NP" w:bidi="ne_NP"/>
        </w:rPr>
        <w:t>मन्दिर</w:t>
      </w:r>
      <w:r>
        <w:rPr>
          <w:lang w:val="ne_NP" w:bidi="ne_NP"/>
        </w:rPr>
        <w:t>को बारेमा थप जानकारीको लागि मुख्य शब्दावली हेर्नुहोस्।</w:t>
      </w:r>
    </w:p>
    <w:p>
      <w:pPr/>
      <w:r>
        <w:rPr>
          <w:lang w:val="ne_NP" w:bidi="ne_NP"/>
        </w:rPr>
      </w:r>
      <w:r>
        <w:rPr>
          <w:b/>
          <w:lang w:val="ne_NP" w:bidi="ne_NP"/>
        </w:rPr>
        <w:t>अन्धकार</w:t>
      </w:r>
      <w:r>
        <w:rPr>
          <w:lang w:val="ne_NP" w:bidi="ne_NP"/>
        </w:rPr>
        <w:t xml:space="preserve"> शैतान र दुष्ट शक्तिको प्रतीक हो, जसमा शैतानले शासन गर्ने दुष्ट आत्माहरूको शक्ति पनि समावेश छ। अन्धकारको शक्तिको अर्थ शैतानले येशूलाई पक्राउ गर्ने मानिसहरूलाई प्रभाव पारिरहेको थियो भन्ने हो।</w:t>
      </w:r>
    </w:p>
    <w:p>
      <w:pPr/>
      <w:r>
        <w:rPr>
          <w:lang w:val="ne_NP" w:bidi="ne_NP"/>
        </w:rPr>
      </w:r>
      <w:r>
        <w:rPr>
          <w:lang w:val="ne_NP" w:bidi="ne_NP"/>
        </w:rPr>
        <w:t xml:space="preserve">एक महिला </w:t>
      </w:r>
      <w:r>
        <w:rPr>
          <w:b/>
          <w:lang w:val="ne_NP" w:bidi="ne_NP"/>
        </w:rPr>
        <w:t>नोकरले</w:t>
      </w:r>
      <w:r>
        <w:rPr>
          <w:lang w:val="ne_NP" w:bidi="ne_NP"/>
        </w:rPr>
        <w:t xml:space="preserve"> पत्रुसलाई आगोको उज्यालोमा बसिरहेको देखी, उनले पत्रुसलाई ध्यानपूर्वक हेरिन् र भनिन्, "यो मानिस निश्चित रूपमा येशूसँग थियो!" तर पत्रुसले उनले भनेको कुरा अस्वीकार गरे। पत्रुसले येशूलाई चिन्दिन भनेर भने। नोकर भनेको आफ्नो मालिकको परिवारको आवश्यकताहरू पूरा गर्न आफ्नो मालिकको घरमा बसोबास गर्ने व्यक्ति हो। नोकर पुरुष वा महिला हुन सक्छ। तपाईंले अघिल्लो खण्डहरूमा प्रयोग गर्नुभएको नोकरको लागि त्यही शब्द प्रयोग गर्नुहोस्। </w:t>
      </w:r>
      <w:r>
        <w:rPr>
          <w:lang w:val="ne_NP" w:bidi="ne_NP"/>
        </w:rPr>
        <w:t>नोकर</w:t>
      </w:r>
      <w:r>
        <w:rPr>
          <w:lang w:val="ne_NP" w:bidi="ne_NP"/>
        </w:rPr>
        <w:t xml:space="preserve"> को बारेमा थप जानकारीको लागि मुख्य शब्दावली हेर्नुहोस्।</w:t>
      </w:r>
    </w:p>
    <w:p>
      <w:pPr/>
      <w:r>
        <w:rPr>
          <w:lang w:val="ne_NP" w:bidi="ne_NP"/>
        </w:rPr>
      </w:r>
      <w:r>
        <w:rPr>
          <w:lang w:val="ne_NP" w:bidi="ne_NP"/>
        </w:rPr>
        <w:t xml:space="preserve">पत्रुस बोलिरहेकै बेला भाले बास्यो। तुरुन्तै </w:t>
      </w:r>
      <w:r>
        <w:rPr>
          <w:b/>
          <w:lang w:val="ne_NP" w:bidi="ne_NP"/>
        </w:rPr>
        <w:t>प्रभु</w:t>
      </w:r>
      <w:r>
        <w:rPr>
          <w:lang w:val="ne_NP" w:bidi="ne_NP"/>
        </w:rPr>
        <w:t xml:space="preserve"> वा येशू फर्किनुभयो र पत्रुसलाई सिधै हेर्नुभयो। प्रभुले येशूलाई बुझाउँछ। तपाईंले अघिल्लो खण्डहरूमा प्रभुको लागि प्रयोग गर्नुभएको शब्द नै प्रयोग गर्नुहोस्। </w:t>
      </w:r>
      <w:r>
        <w:rPr>
          <w:lang w:val="ne_NP" w:bidi="ne_NP"/>
        </w:rPr>
        <w:t>प्रभु</w:t>
      </w:r>
      <w:r>
        <w:rPr>
          <w:lang w:val="ne_NP" w:bidi="ne_NP"/>
        </w:rPr>
        <w:t>को बारेमा थप जानकारीको लागि मुख्य शब्दावलीमा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22:63–71</w:t>
      </w:r>
      <w:r>
        <w:rPr>
          <w:lang w:val="ne_NP" w:bidi="ne_NP"/>
        </w:rPr>
      </w:r>
    </w:p>
    <w:p>
      <w:pPr>
        <w:pStyle w:val="Heading3"/>
      </w:pPr>
      <w:r>
        <w:rPr>
          <w:lang w:val="ne_NP" w:bidi="ne_NP"/>
        </w:rPr>
        <w:t>Step 1</w:t>
      </w:r>
    </w:p>
    <w:p>
      <w:pPr/>
      <w:r>
        <w:rPr>
          <w:lang w:val="ne_NP" w:bidi="ne_NP"/>
        </w:rPr>
      </w:r>
      <w:r>
        <w:rPr>
          <w:lang w:val="ne_NP" w:bidi="ne_NP"/>
        </w:rPr>
        <w:t>लूका २२:६३–७१ सुन्नुहोस् र यसलाई आफ्नो हृदयमा राख्नुहोस्। पाठलाई तीन पटक सुन्नुहोस् (सम्भव छ भने तीन फरक अनुवादहरूमा)। त्यसपछि टोलीको रूपमा निम्न प्रश्नहरूमा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संस्करणमा पाठलाई सजिलोसँग बुझ्न सुन्नुहोस्।</w:t>
      </w:r>
    </w:p>
    <w:p>
      <w:pPr/>
      <w:r>
        <w:rPr>
          <w:lang w:val="ne_NP" w:bidi="ne_NP"/>
        </w:rPr>
      </w:r>
      <w:r>
        <w:rPr>
          <w:lang w:val="ne_NP" w:bidi="ne_NP"/>
        </w:rPr>
        <w:t>अघिल्लो खण्डमा, येशू जैतुनको डाँडामा पक्राउ पर्नु भएको थियो जहाँ उहाँ आफ्ना चेलाहरूसँग हुनुहुन्थ्यो। यस खण्डमा, येशूलाई नेताहरूले खिल्ली उडाएका थिए र परीक्षण गरे।</w:t>
      </w:r>
    </w:p>
    <w:p>
      <w:pPr/>
      <w:r>
        <w:rPr>
          <w:lang w:val="ne_NP" w:bidi="ne_NP"/>
        </w:rPr>
      </w:r>
      <w:r>
        <w:rPr>
          <w:lang w:val="ne_NP" w:bidi="ne_NP"/>
        </w:rPr>
        <w:t>लूकाले ध्यान पत्रुसबाट हटाएर फेरि येशूलाई के भइरहेको छ भन्ने कुरामा केन्द्रित गर्छन्। केही अंग्रेजी अनुवादहरूमा "अब" शब्द ध्यान केन्द्रित गर्ने कुरा परिवर्तन गर्न प्रयोग गरिन्छ। येशू नभागुन् भन्ने कुरा सुनिश्चित गर्न उहाँलाई हेरिरहेका वा समातिरहेका मानिसहरूले उहाँलाई गिल्ला गर्न वा खिस्सी गर्न र कुट्न थाले।</w:t>
      </w:r>
    </w:p>
    <w:p>
      <w:pPr/>
      <w:r>
        <w:rPr>
          <w:lang w:val="ne_NP" w:bidi="ne_NP"/>
        </w:rPr>
      </w:r>
      <w:r>
        <w:rPr>
          <w:lang w:val="ne_NP" w:bidi="ne_NP"/>
        </w:rPr>
        <w:t>सायद मन्दिरका रक्षक ती मानिसहरूले येशूले नदेखुन् भनेर उहाँका आँखाहरू ढाकिदिए। तब तिनीहरूले पटक-पटक "भविष्यवाणी गर!" भनेर माग गरिरहे। वा तँ अगमवक्ता हो भनेर प्रमाणित गर! तँलाई कसले हिर्कायो, हामीलाई भन।" येशू परमेश्वरबाट आउनुभएको हो भनी उहाँले भन्नुभएको कुरा पहरेदारहरूलाई थाहा थियो, र धेरै मानिसहरू येशू एक अगमवक्ता हुनुहुन्छ भनेर विश्वास गर्छन्। पहरेदारहरूले येशू अगमवक्ता हुनुहुन्छ भनेर विश्वास गरेनन्, त्यसैले तिनीहरूले उहाँलाई खिस्सी गरिरहेका थिए। तिनीहरूले यो संकेत गरे कि यदि येशू अगमवक्ता हुनुहुन्थ्यो भने, उहाँले आफूलाई कुन-कुन मानिसहरूले हिर्काए भन्न सक्नुहुन्थ्यो, यद्यपि येशूले तिनीहरूलाई देख्नुभएको थिएन। त्यहाँ पहरेदारहरूको एउटा समूह थियो, र विभिन्न पहरेदारहरूले येशूलाई हिर्काए। र पहरेदारहरूले अन्य धेरै तरिकाले येशूको निन्दा वा अपमान गर्न जारी राखे।</w:t>
      </w:r>
    </w:p>
    <w:p>
      <w:pPr/>
      <w:r>
        <w:rPr>
          <w:lang w:val="ne_NP" w:bidi="ne_NP"/>
        </w:rPr>
      </w:r>
      <w:r>
        <w:rPr>
          <w:lang w:val="ne_NP" w:bidi="ne_NP"/>
        </w:rPr>
        <w:t>यहाँ रोक्नुहोस् र छलफल गर्नुहोस्: तपाईंको संस्कृतिमा मानिसहरूले तथ्यहरू वा जानकारीको प्रामाणिकता कसरी प्रमाणित गर्छन्?</w:t>
      </w:r>
    </w:p>
    <w:p>
      <w:pPr/>
      <w:r>
        <w:rPr>
          <w:lang w:val="ne_NP" w:bidi="ne_NP"/>
        </w:rPr>
      </w:r>
      <w:r>
        <w:rPr>
          <w:lang w:val="ne_NP" w:bidi="ne_NP"/>
        </w:rPr>
        <w:t>बिहान सबेरै, यहूदी मानिसहरूका एल्डरहरू वा नेताहरू एकसाथ भेला भए। यहूदी परिषदले दिनको समयमा मात्र कानूनी निर्णयहरू गर्न सक्थ्यो। त्यसैले तिनीहरूले यो बैठक गर्न सूर्योदय नभएसम्म पर्खे। यहूदी उच्च दरबार वा महासभामा मानिसहरूका एल्डरहरू, मुख्य पुजारीहरू र शास्त्रीहरू समावेश थिए। तर, यहाँ लूकाले दुई समूहहरूको मात्र उल्लेख गर्छन् र महासभालाई नै एल्डरहरूको परिषद भनेर उल्लेख गर्छन्।</w:t>
      </w:r>
    </w:p>
    <w:p>
      <w:pPr/>
      <w:r>
        <w:rPr>
          <w:lang w:val="ne_NP" w:bidi="ne_NP"/>
        </w:rPr>
      </w:r>
      <w:r>
        <w:rPr>
          <w:lang w:val="ne_NP" w:bidi="ne_NP"/>
        </w:rPr>
        <w:t>यहाँ रोक्नुहोस् र छलफल गर्नुहोस्: तपाईंको संस्कृतिमा मानिसहरू वा समूहहरूका बीचका विवादहरू वा समस्याहरू समाधान गर्नका लागि को जिम्मेवार छ, र प्रक्रियाहरू के के छन्?</w:t>
      </w:r>
    </w:p>
    <w:p>
      <w:pPr/>
      <w:r>
        <w:rPr>
          <w:lang w:val="ne_NP" w:bidi="ne_NP"/>
        </w:rPr>
      </w:r>
      <w:r>
        <w:rPr>
          <w:lang w:val="ne_NP" w:bidi="ne_NP"/>
        </w:rPr>
        <w:t>त्यसपछि पहरेदारहरूले येशूलाई एल्डरहरू वा नेताहरूको परिषदमा ल्याए। धर्मगुरुहरूले येशूलाई सोधे, "के तपाईं ख्रीष्ट, प्रतिज्ञा गरिएको मुक्तिदाता हुनुहुन्छ?" येशूले धर्मका एल्डरहरूलाई भन्नुभयो, "यदि मैले तपाईंहरूलाई म मसीह वा ख्रीष्ट हुँ भनेर बताएँ भने तपाईंहरूले विश्वास गर्नुहुने छैन र यदि मैले तपाईंहरूलाई ख्रीष्टको बारेमा प्रश्न सोधेँ भने तपाईंहरूले मलाई जवाफ दिनुहुने छैन।" अबदेखि, जसको अर्थ कि त अहिलेदेखि वा धेरै चाँडै सुरु भएर, मानिसको पुत्र शक्तिशाली परमेश्वर वा सबै शक्तिको मालिकको दाहिनेपट्टि विराजमान हुनेछ।" येशूले भन्दै हुनुहुन्छ कि उहाँ "परमेश्वरको शक्ति" को दाहिनेतिर सम्मानको ठाउँमा बस्नुहुनेछ। परमेश्वरको शक्तिले परमेश्वर आफैलाई बुझाउँछ। यसले परमेश्वर सर्व-शक्तिशाली हुनुहुन्छ भन्ने कुरामा जोड दिन्छ। येशूले आफूलाई मानिसको पुत्र भन्नुभयो जसको अर्थ उहाँले आफूलाई ख्रीष्ट, प्रतिज्ञा गरिएको मुक्तिदाता भन्दै हुनुहुन्छ भन्ने सबैलाई थाहा थियो। उहाँले भन्नुभयो कि उहाँ परमेश्वरको दाहिनेतिर बस्नुहुनेछ, जुन परमेश्वरको छेउमा विशेष सम्मान र अधिकारको ठाउँ हो। त्यस समयको संस्कृतिमा, राजाको दायाँ आसन उनको छेउमा रहेको आसन सर्वोच्च सम्मानको ठाउँ थियो। ती व्यक्ति राजाको अधिकार र सम्मानका हिस्सेदार हुन्थे। येशूले आफू नै यहूदीहरूले पर्खिरहेका प्रतिज्ञा गरिएका मुक्तिदाता हुनुहुन्छ भन्ने सङ्केत गरिरहनुभएको छ, तर उहाँ उनीहरूले अपेक्षा गरेजस्तो हुनुहुन्न, र त्यसैले तिनीहरूले उहाँलाई विश्वास गर्नेछैनन्।</w:t>
      </w:r>
    </w:p>
    <w:p>
      <w:pPr/>
      <w:r>
        <w:rPr>
          <w:lang w:val="ne_NP" w:bidi="ne_NP"/>
        </w:rPr>
      </w:r>
      <w:r>
        <w:rPr>
          <w:lang w:val="ne_NP" w:bidi="ne_NP"/>
        </w:rPr>
        <w:t>यहाँ रोक्नुहोस् र छलफल गर्नुहोस्: तपाईंको संस्कृतिमा कुन शासन प्रणाली अभ्यास गरिन्छ, र शक्ति कसरी बाँडिन्छ? तपाईंको संस्कृतिमा, नेताहरूले आफ्नो नजिकका मानिसहरूलाई कसरी सम्मान देखाउँछन्?</w:t>
      </w:r>
    </w:p>
    <w:p>
      <w:pPr/>
      <w:r>
        <w:rPr>
          <w:lang w:val="ne_NP" w:bidi="ne_NP"/>
        </w:rPr>
      </w:r>
      <w:r>
        <w:rPr>
          <w:lang w:val="ne_NP" w:bidi="ne_NP"/>
        </w:rPr>
        <w:t>त्यसपछि परिषदले येशूलाई सोध्यो, "त्यसो भए के तपाईं परमेश्वरको पुत्र हुनुहुन्छ?" मानिसको छोरा र परमेश्वरको पुत्र दुई फरक उपाधिहरू हुन् जसले येशूका विभिन्न भूमिकाहरूलाई वर्णन गर्छन्, तर अब परिषद्ले येशूलाई उहाँ परमेश्वरको पुत्र हुनुहुन्छ कि भनेर सोध्नु तार्किक देखिन्थ्यो। यहूदीहरूका लागि, मानिसहरूले आफूहरू ईश्वरीय हुन् भन्ने दाबी गर्नु परमेश्वरको निन्दा थियो, र यसको सजाय मृत्यु हुन्थ्यो। प्रश्न सोध्ने मानिसहरू सबैले येशूले "हो" भन्नुहुनेछ भन्ने आशा गरे। त्यसपछि तिनीहरूले उहाँले आफू ईश्वरीय भएको गलत रूपमा दाबी गरिरहनुभएको थियो भनेर भन्न सक्थे। येशूले जवाफ दिनुभयो, "तिमी भन्छौ कि म हुँ, वा तिमीले सही भन्यौ कि म हुँ।" येशूले आफूलाई परमेश्वरको पुत्र हुनुहुन्छ भन्ने कुरामा सहमत हुनुहुन्छ भन्ने कुरा स्पष्ट पार्नुहुन्छ। त्यसपछि तिनीहरूले भने, "उहाँ दोषी हुनुहुन्छ भनेर प्रमाणित गर्न हामीले किन अरू कुनै साक्षीहरू खोज्नुपर्छ?" हामीले यो उहाँको ओठबाट वा मुखबाट सुनेका छौं, हामीले उहाँले आफ्नो विरुद्धमा गवाही दिनुभएको सुनेका छौं।" एल्डरहरूको परिषदले यस प्रश्नको जवाफको आशा गरेनन्। तिनीहरूले येशूको जवाफ उहाँलाई दोषी ठहराउन पर्याप्त थियो भन्ने कुराको संकेत गरे। त्यसैले तिनीहरूलाई उहाँको विरुद्धमा गवाही दिन अरू कुनै साक्षीको आवश्यकता थिएन। एल्डरहरूको परिषदले पनि येशूको विरुद्धमा गवाही दिन अरू कसैको आवश्यकता छैन भन्ने कुरामा जोड दिन यसो भने।</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 र कथाका पात्रहरू परिभाषित गर्न मद्दत गर्नुहुनेछ।</w:t>
      </w:r>
    </w:p>
    <w:p>
      <w:pPr/>
      <w:r>
        <w:rPr>
          <w:lang w:val="ne_NP" w:bidi="ne_NP"/>
        </w:rPr>
      </w:r>
      <w:r>
        <w:rPr>
          <w:lang w:val="ne_NP" w:bidi="ne_NP"/>
        </w:rPr>
        <w:t>कथामा दुई दृश्यहरू छन्।</w:t>
      </w:r>
    </w:p>
    <w:p>
      <w:pPr/>
      <w:r>
        <w:rPr>
          <w:lang w:val="ne_NP" w:bidi="ne_NP"/>
        </w:rPr>
      </w:r>
      <w:r>
        <w:rPr>
          <w:b/>
          <w:lang w:val="ne_NP" w:bidi="ne_NP"/>
        </w:rPr>
        <w:t>पहिलो दृश्य:</w:t>
      </w:r>
      <w:r>
        <w:rPr>
          <w:lang w:val="ne_NP" w:bidi="ne_NP"/>
        </w:rPr>
        <w:t xml:space="preserve"> येशूलाई पक्राउ गर्ने मानिसहरूले येशूलाई खिस्सी गर्न र कुट्न थाले।</w:t>
      </w:r>
    </w:p>
    <w:p>
      <w:pPr/>
      <w:r>
        <w:rPr>
          <w:lang w:val="ne_NP" w:bidi="ne_NP"/>
        </w:rPr>
      </w:r>
      <w:r>
        <w:rPr>
          <w:b/>
          <w:lang w:val="ne_NP" w:bidi="ne_NP"/>
        </w:rPr>
        <w:t>दोस्रो दृश्य:</w:t>
      </w:r>
      <w:r>
        <w:rPr>
          <w:lang w:val="ne_NP" w:bidi="ne_NP"/>
        </w:rPr>
        <w:t xml:space="preserve"> येशूलाई एल्डरहरूको परिषदमा ल्याइयो र उहाँलाई सोधपुछ गरियो। एल्डरहरूको परिषदले येशू दोषी हुनुहुन्थ्यो भन्ने निष्कर्ष निकाल्यो।</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येशूलाई पक्रने मानिसहरू वा पहरेदारहरू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एल्डरहरूको परिषद जसमा मुख्य पुजारी र शास्त्रीहरू समावेश थिए</w:t>
      </w:r>
    </w:p>
    <w:p>
      <w:pPr/>
      <w:r>
        <w:rPr>
          <w:lang w:val="ne_NP" w:bidi="ne_NP"/>
        </w:rPr>
      </w:r>
      <w:r>
        <w:rPr>
          <w:lang w:val="ne_NP" w:bidi="ne_NP"/>
        </w:rPr>
        <w:t>यस सत्रमा, समूहलाई स्टोरीबोर्ड बनाउन, चित्र कोर्न वा कथा र त्यसमा भएका क्रियाकलापलाई दृश्यात्मक बनाउनका लागि कुनै प्रकारका ठोस सामग्रीहरू (जस्तै ढुङ्गा, लठ्ठी, बच्चाहरूका खेलौनाहरू जस्ता चलाउन मिल्ने वस्तुहरू) प्रयोग गर्न लगाउनुहोस्।</w:t>
      </w:r>
    </w:p>
    <w:p>
      <w:pPr/>
      <w:r>
        <w:rPr>
          <w:lang w:val="ne_NP" w:bidi="ne_NP"/>
        </w:rPr>
      </w:r>
      <w:r>
        <w:rPr>
          <w:lang w:val="ne_NP" w:bidi="ne_NP"/>
        </w:rPr>
        <w:t>लूकाले पत्रुसबाट ध्यान हटाएर फेरि येशूलाई के भइरहेको छ भन्ने कुरामा केन्द्रित गर्छन् भन्ने कुरा सम्झनु महत्त्वपूर्ण छ। केही अंग्रेजी संस्करणहरूमा, "अब" शब्द प्रयोग गरिन्छ।</w:t>
      </w:r>
    </w:p>
    <w:p>
      <w:pPr/>
      <w:r>
        <w:rPr>
          <w:lang w:val="ne_NP" w:bidi="ne_NP"/>
        </w:rPr>
      </w:r>
      <w:r>
        <w:rPr>
          <w:lang w:val="ne_NP" w:bidi="ne_NP"/>
        </w:rPr>
        <w:t>रोक्नुहोस् र छलफल गर्नुहोस्: तपाईंको भाषा र संस्कृतिमा कथा सुनाउँदा, कथाकारले कसरी एउटा दृश्यबाट अर्को दृश्यमा फोकस गर्छ? यो खण्डलाई अनुवाद गर्दा तपाईंले यो परिवर्तन देखाउन सक्ने केही तरिकाहरू के के हुन्?</w:t>
      </w:r>
    </w:p>
    <w:p>
      <w:pPr/>
      <w:r>
        <w:rPr>
          <w:lang w:val="ne_NP" w:bidi="ne_NP"/>
        </w:rPr>
      </w:r>
      <w:r>
        <w:rPr>
          <w:lang w:val="ne_NP" w:bidi="ne_NP"/>
        </w:rPr>
        <w:t>येशू हिरासतमा हुनुहुन्थ्यो भन्ने कुरा सम्झनु महत्त्वपूर्ण छ। उहाँको पहरेका मानिसहरूको समूहले थिए। ती मानिसहरूले येशूलाई खिस्सी गरे र कुटे। तिनीहरूले येशूको आँखामा पट्टी बाँधेर उहाँलाई भविष्यवाणी गर्न भने। उहाँका आँखाहरू अझै ढाकिएकै अवस्थामा, तिनीहरूले येशूलाई उनीहरूमध्ये कसले उहाँलाई हिर्काएको हो भनी सोधे। यो राति, बिहान उज्यालो हुनुभन्दा अघि भइरहेको थियो। त्यसपछि बिहान परिषदले येशूलाई प्रश्न गरे।</w:t>
      </w:r>
    </w:p>
    <w:p>
      <w:pPr/>
      <w:r>
        <w:rPr>
          <w:lang w:val="ne_NP" w:bidi="ne_NP"/>
        </w:rPr>
      </w:r>
      <w:r>
        <w:rPr>
          <w:lang w:val="ne_NP" w:bidi="ne_NP"/>
        </w:rPr>
        <w:t>येशूलाई बिहान-बिहान एल्डरहरूको परिषदमा ल्याइनुभएको थियो भन्ने कुरा ध्यान दिनुहोस् किनभने यहूदी परिषदले दिनको समयमा मात्र कानूनी निर्णयहरू गर्न सक्थ्यो। त्यसपछि धर्मगुरुहरूले येशूलाई सोधे, "के तपाईं ख्रीष्ट, प्रतिज्ञा गरिएको मुक्तिदाता हुनुहुन्छ?" येशूले एल्डरहरूलाई भन्नुभयो, "यदि मैले तपाईंहरूलाई ख्रीष्ट, प्रतिज्ञा गरिएको मुक्तिदाता हुँ भनेर बताएँ भने तपाईंहरूले विश्वास गर्नुहुने छैन र यदि मैले तपाईंहरूलाई ख्रीष्टको बारेमा प्रश्न सोधेँ भने तपाईंहरूले मलाई जवाफ दिनुहुने छैन।" तर अबदेखि (जसको अर्थ कि त अहिलेदेखि वा निकै चाँडै) मानिसको पुत्र सर्वशक्तिमान् परमेश्वर वा सबै शक्तिको मालिकको दाहिनेपट्टि विराजमान हुनुहुनेछ।" नेताको दाहिने हात सम्मान र अधिकारको ठाउँ थियो भनेर सम्झनु महत्त्वपूर्ण छ। परमेश्वरको शक्ति परमेश्वरलाई सर्व-शक्तिशाली रूपमा वर्णन गर्ने तरिका हो। यसले परमेश्वर आफैलाई बुझाउँछ।</w:t>
      </w:r>
    </w:p>
    <w:p>
      <w:pPr/>
      <w:r>
        <w:rPr>
          <w:lang w:val="ne_NP" w:bidi="ne_NP"/>
        </w:rPr>
      </w:r>
      <w:r>
        <w:rPr>
          <w:lang w:val="ne_NP" w:bidi="ne_NP"/>
        </w:rPr>
        <w:t>यहाँ रोक्नुहोस् र छलफल गर्नुहोस्: तपाईंले आफ्नो संस्कृतिमा सर्व-शक्तिशाली परमेश्वरलाई कसरी वर्णन गर्नुहुन्छ?</w:t>
      </w:r>
    </w:p>
    <w:p>
      <w:pPr/>
      <w:r>
        <w:rPr>
          <w:lang w:val="ne_NP" w:bidi="ne_NP"/>
        </w:rPr>
      </w:r>
      <w:r>
        <w:rPr>
          <w:lang w:val="ne_NP" w:bidi="ne_NP"/>
        </w:rPr>
        <w:t>येशूले भन्नुभएको कुरालाई बेवास्ता गर्दै, एल्डरहरूको परिषदले येशूलाई फेरि सोध्यो, "त्यसो भए के तपाईं परमेश्वरको पुत्र हुनुहुन्छ?" येशूले जवाफ दिनुभयो, "तिमी भन्छौ कि म हुँ वा तिमीले सही भनेका छौ कि म हुँ।" त्यसपछि तिनीहरूले भने, "उहाँ दोषी हुनुहुन्छ भनेर प्रमाणित गर्न हामीले किन अरू कुनै साक्षीहरू खोज्नुपर्छ?" हामीले उहाँको ओठबाट वा मुखबाट सुनेका छौं। हामीले उहाँले आफ्नो विरुद्धमा गवाही दिनुभएको सुने।" एल्डरहरूको परिषदले त्यो प्रश्नको जवाफको आशा गरेनन् भन्ने कुरा सम्झनुहोस्। येशूको जवाफ उहाँलाई दोषी ठहराउन पर्याप्त थियो भन्ने कुराको सङ्केत गर्ने उद्देश्यले परिषद्ले प्रश्न सोध्यो। त्यसैले तिनीहरूलाई उहाँको विरुद्धमा गवाही दिन अरू कुनै साक्षीको आवश्यकता थिएन। एल्डरहरूको परिषदले पनि येशूको विरुद्धमा गवाही दिन अरू कसैको आवश्यकता छैन भन्ने कुरामा जोड दिन यसो भने।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दुई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येशूलाई पक्रने मानिसहरू वा पहरेदारहरू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एल्डरहरूको परिषद जसमा मुख्य पुजारी र शास्त्रीहरू समावेश थिए</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येशू नभागुन् भन्ने कुरा सुनिश्चित गर्न उहाँलाई हेरिरहेका वा समातिरहेका मानिसहरूले उहाँलाई गिल्ला गर्न वा खिस्सी गर्न र कुट्न थाले।</w:t>
      </w:r>
    </w:p>
    <w:p>
      <w:pPr/>
      <w:r>
        <w:rPr>
          <w:lang w:val="ne_NP" w:bidi="ne_NP"/>
        </w:rPr>
      </w:r>
      <w:r>
        <w:rPr>
          <w:lang w:val="ne_NP" w:bidi="ne_NP"/>
        </w:rPr>
        <w:t>मन्दिरका पहरेदारहरूले येशूको अनुहार ढाकिदिए ताकि उहाँले देख्न नसक्नुहोस्। तब तिनीहरूले पटक-पटक "भविष्यवाणी गर!" भनेर माग गरिरहे। वा तँ अगमवक्ता हो भनेर प्रमाणित गर! तँलाई कसले हिर्कायो, हामीलाई भन।" र पहरेदारहरूले अन्य धेरै तरिकाले येशूलाई अपमान गर्न जारी राखे।</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साँच्चै दुःखी छु," "म पीडामा छु।" पहरेदारको भूमिका खेल्ने कलाकारहरूलाई सोध्नुहोस्, "तपाईंलाई कस्तो महसुस भइरहेको छ?" तपाईंले सुन्न सक्नुहुन्छ, "हामी येशूसँग सम्झौता गर्नेछौं," "हामी येशूमा विश्वास गर्दैनौं," "हामी अन्तमा येशूलाई पक्राउ गरेकोमा खुसी छौं।" नाटक फेरि सुरु गर्नुहोस्।</w:t>
      </w:r>
    </w:p>
    <w:p>
      <w:pPr/>
      <w:r>
        <w:rPr>
          <w:lang w:val="ne_NP" w:bidi="ne_NP"/>
        </w:rPr>
      </w:r>
      <w:r>
        <w:rPr>
          <w:lang w:val="ne_NP" w:bidi="ne_NP"/>
        </w:rPr>
        <w:t>बिहान सबेरै, यहूदी मानिसहरूका एल्डरहरू वा नेताहरू एकसाथ भेला भए। त्यसपछि पहरेदारहरूले येशूलाई एल्डरहरू वा नेताहरूको परिषदमा ल्याए। अगुवाहरूले येशूलाई सोधे, "के तपाईं मसीह अर्थात् ख्रीष्ट हुनुहुन्छ?" येशूले धर्मगुरुहरूलाई भन्नुभयो, "यदि मैले तपाईंहरूलाई मसीह वा ख्रीष्ट हुँ भनेर बताएँ भने तपाईंहरूले विश्वास गर्नुहुने छैन, र यदि मैले तपाईंहरूलाई ख्रीष्टको बारेमा प्रश्न सोधेँ भने तपाईंहरूले मलाई जवाफ दिनुहुने छैन।" तर धेरै चाँडै मानिसको पुत्र शक्तिशाली परमेश्वर वा सबै शक्तिको मालिकको दाहिनेपट्टि विराजमान हुनुहुनेछ।"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एक दिन फेरि परमेश्वरको छेउमा हुनेछु भन्ने कुरामा आशावादी छु," "म आनन्दित छु किनभने म पृथ्वीमा न्यायका साथ शासन गर्नेछु।"</w:t>
      </w:r>
    </w:p>
    <w:p>
      <w:pPr/>
      <w:r>
        <w:rPr>
          <w:lang w:val="ne_NP" w:bidi="ne_NP"/>
        </w:rPr>
      </w:r>
      <w:r>
        <w:rPr>
          <w:lang w:val="ne_NP" w:bidi="ne_NP"/>
        </w:rPr>
        <w:t>त्यसपछि तिनीहरू सबैले येशूलाई सोधे, "त्यसो भए के तपाईं परमेश्वरको पुत्र हुनुहुन्छ?" येशूले जवाफ दिनुभयो, "तिमी भन्छौ कि म हुँ वा तिमीले सही भनेका छौ कि म हुँ।" त्यसपछि तिनीहरूले भने, "उहाँ दोषी हुनुहुन्छ भनेर प्रमाणित गर्न हामीले किन अरू कुनै साक्षीहरू खोज्नुपर्छ?" हामीले उसलाई आफ्नै विरुद्धमा गवाही दिइरहेको सुनेका छौं।"</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"मलाई थाहा छ कि म परमेश्वरको पुत्र हुँ," "मलाई थाहा छ कि परिषद्ले मलाई विश्वास गर्दैन," "म मानिसहरूको कारणले दुःखी, निराश र मर्माहत छु।" परिषद्को भूमिका खेल्ने कलाकारलाई सोध्नुहोस्, "तपाईंलाई कस्तो महसुस भइरहेको छ?" तपाईंले सुन्न सक्नुहुन्छ, "अन्तमा येशूलाई मृत्युदण्ड दिने कारण पाएकोमा हामी प्रसन्न छौं," "हामी येशूमा विश्वास गर्दैनौं।"</w:t>
      </w:r>
      <w:r>
        <w:rPr>
          <w:lang w:val="ne_NP" w:bidi="ne_NP"/>
        </w:rPr>
      </w:r>
    </w:p>
    <w:p>
      <w:pPr>
        <w:pStyle w:val="Heading3"/>
      </w:pPr>
      <w:r>
        <w:rPr>
          <w:lang w:val="ne_NP" w:bidi="ne_NP"/>
        </w:rPr>
        <w:t>Step 5</w:t>
      </w:r>
    </w:p>
    <w:p>
      <w:pPr/>
      <w:r>
        <w:rPr>
          <w:lang w:val="ne_NP" w:bidi="ne_NP"/>
        </w:rPr>
      </w:r>
      <w:r>
        <w:rPr>
          <w:lang w:val="ne_NP" w:bidi="ne_NP"/>
        </w:rPr>
        <w:t>सबैभन्दा सजिलै बुझिने संस्करणमा पाठलाई एक पटक सुन्नुहोस्।</w:t>
      </w:r>
    </w:p>
    <w:p>
      <w:pPr/>
      <w:r>
        <w:rPr>
          <w:lang w:val="ne_NP" w:bidi="ne_NP"/>
        </w:rPr>
      </w:r>
      <w:r>
        <w:rPr>
          <w:lang w:val="ne_NP" w:bidi="ne_NP"/>
        </w:rPr>
        <w:t>येशूलाई पक्रने मानिसहरूले उहाँले देख्न नसकुन भनेर उहाँको अनुहार ढाकिदिए। त्यसपछि तिनीहरूले पटक-पटक "</w:t>
      </w:r>
      <w:r>
        <w:rPr>
          <w:b/>
          <w:lang w:val="ne_NP" w:bidi="ne_NP"/>
        </w:rPr>
        <w:t>भविष्यवाणी गर</w:t>
      </w:r>
      <w:r>
        <w:rPr>
          <w:lang w:val="ne_NP" w:bidi="ne_NP"/>
        </w:rPr>
        <w:t xml:space="preserve">!" भनेर माग गरिरहे। वा तँ </w:t>
      </w:r>
      <w:r>
        <w:rPr>
          <w:b/>
          <w:lang w:val="ne_NP" w:bidi="ne_NP"/>
        </w:rPr>
        <w:t>अगमवक्ता</w:t>
      </w:r>
      <w:r>
        <w:rPr>
          <w:lang w:val="ne_NP" w:bidi="ne_NP"/>
        </w:rPr>
        <w:t xml:space="preserve"> हो भनेर प्रमाणित गर! तँलाई कसले हिर्कायो, हामीलाई भन।" भविष्यवाणी परमेश्वरका मानिसहरूका लागि परमेश्वरको इच्छाको एक प्रेरित लिखित वा बोलिएको सन्देश हो। अगमवक्ता परमेश्वरबाट यस्तो सन्देश प्राप्त गर्ने व्यक्ति हो।</w:t>
      </w:r>
    </w:p>
    <w:p>
      <w:pPr/>
      <w:r>
        <w:rPr>
          <w:lang w:val="ne_NP" w:bidi="ne_NP"/>
        </w:rPr>
      </w:r>
      <w:r>
        <w:rPr>
          <w:lang w:val="ne_NP" w:bidi="ne_NP"/>
        </w:rPr>
        <w:t xml:space="preserve">तपाईंले भविष्यवाणी र अगमवक्ताको लागि पहिले प्रयोग गर्नुभएको शब्द नै प्रयोग गर्नुहोस्। </w:t>
      </w:r>
      <w:r>
        <w:rPr>
          <w:lang w:val="ne_NP" w:bidi="ne_NP"/>
        </w:rPr>
        <w:t>भविष्यवाणी</w:t>
      </w:r>
      <w:r>
        <w:rPr>
          <w:lang w:val="ne_NP" w:bidi="ne_NP"/>
        </w:rPr>
        <w:t xml:space="preserve"> र </w:t>
      </w:r>
      <w:r>
        <w:rPr>
          <w:lang w:val="ne_NP" w:bidi="ne_NP"/>
        </w:rPr>
        <w:t>अगमवक्ता</w:t>
      </w:r>
      <w:r>
        <w:rPr>
          <w:lang w:val="ne_NP" w:bidi="ne_NP"/>
        </w:rPr>
        <w:t xml:space="preserve"> मुख्य शब्दावलीमा छन्।</w:t>
      </w:r>
    </w:p>
    <w:p>
      <w:pPr/>
      <w:r>
        <w:rPr>
          <w:lang w:val="ne_NP" w:bidi="ne_NP"/>
        </w:rPr>
      </w:r>
      <w:r>
        <w:rPr>
          <w:lang w:val="ne_NP" w:bidi="ne_NP"/>
        </w:rPr>
        <w:t xml:space="preserve">येशूलाई पक्रने मानिसहरूले उहाँको निन्दा गर्न धेरै कुराहरू भने। </w:t>
      </w:r>
      <w:r>
        <w:rPr>
          <w:b/>
          <w:lang w:val="ne_NP" w:bidi="ne_NP"/>
        </w:rPr>
        <w:t>ईश्वरनिन्दा</w:t>
      </w:r>
      <w:r>
        <w:rPr>
          <w:lang w:val="ne_NP" w:bidi="ne_NP"/>
        </w:rPr>
        <w:t xml:space="preserve"> भन्नाले परमेश्वरको अनादर हो जसले उहाँलाई कम महिमाशील बनाउँछ। तपाईंले अन्य खण्डहरूमा ईश्वरको निन्दाको लागि पहिले प्रयोग गर्नुभएको शब्द नै प्रयोग गर्नुहोस्। </w:t>
      </w:r>
      <w:r>
        <w:rPr>
          <w:lang w:val="ne_NP" w:bidi="ne_NP"/>
        </w:rPr>
        <w:t>ईश्वरनिन्दाको</w:t>
      </w:r>
      <w:r>
        <w:rPr>
          <w:lang w:val="ne_NP" w:bidi="ne_NP"/>
        </w:rPr>
        <w:t xml:space="preserve"> बारेमा थप जानकारीको लागि, मुख्य शब्दावली हेर्नुहोस्।</w:t>
      </w:r>
    </w:p>
    <w:p>
      <w:pPr/>
      <w:r>
        <w:rPr>
          <w:lang w:val="ne_NP" w:bidi="ne_NP"/>
        </w:rPr>
      </w:r>
      <w:r>
        <w:rPr>
          <w:b/>
          <w:lang w:val="ne_NP" w:bidi="ne_NP"/>
        </w:rPr>
        <w:t>त्यसपछि पहरेदारहरूले येशूलाई एल्डरहरू वा नेताहरूको</w:t>
      </w:r>
      <w:r>
        <w:rPr>
          <w:lang w:val="ne_NP" w:bidi="ne_NP"/>
        </w:rPr>
        <w:t xml:space="preserve"> परिषद्मा ल्याए। एल्डरहरू वा नेताहरूको परिषद्ले </w:t>
      </w:r>
      <w:r>
        <w:rPr>
          <w:b/>
          <w:lang w:val="ne_NP" w:bidi="ne_NP"/>
        </w:rPr>
        <w:t>महासभालाई</w:t>
      </w:r>
      <w:r>
        <w:rPr>
          <w:lang w:val="ne_NP" w:bidi="ne_NP"/>
        </w:rPr>
        <w:t xml:space="preserve"> बुझाउँछ, जुन मानिसहरूका मुख्य नेताहरूको सभा। तपाईंले परिषद् र एल्डरको लागि पहिले एल्डरहरू र महासभाको लागि प्रयोग गर्नुभएको शब्दहरू नै प्रयोग गर्नुहोस्। </w:t>
      </w:r>
      <w:r>
        <w:rPr>
          <w:lang w:val="ne_NP" w:bidi="ne_NP"/>
        </w:rPr>
        <w:t>एल्डरहरू</w:t>
      </w:r>
      <w:r>
        <w:rPr>
          <w:lang w:val="ne_NP" w:bidi="ne_NP"/>
        </w:rPr>
        <w:t xml:space="preserve"> र </w:t>
      </w:r>
      <w:r>
        <w:rPr>
          <w:lang w:val="ne_NP" w:bidi="ne_NP"/>
        </w:rPr>
        <w:t>महासभा</w:t>
      </w:r>
      <w:r>
        <w:rPr>
          <w:lang w:val="ne_NP" w:bidi="ne_NP"/>
        </w:rPr>
        <w:t xml:space="preserve"> मुख्य शब्दावलीमा छन्।</w:t>
      </w:r>
    </w:p>
    <w:p>
      <w:pPr/>
      <w:r>
        <w:rPr>
          <w:lang w:val="ne_NP" w:bidi="ne_NP"/>
        </w:rPr>
      </w:r>
      <w:r>
        <w:rPr>
          <w:lang w:val="ne_NP" w:bidi="ne_NP"/>
        </w:rPr>
        <w:t xml:space="preserve">अगुवाहरूले येशूलाई सोधे, "के तपाईं ख्रीष्ट, </w:t>
      </w:r>
      <w:r>
        <w:rPr>
          <w:b/>
          <w:lang w:val="ne_NP" w:bidi="ne_NP"/>
        </w:rPr>
        <w:t>प्रतिज्ञा गरिएको मुक्तिदाता हुनुहुन्छ</w:t>
      </w:r>
      <w:r>
        <w:rPr>
          <w:lang w:val="ne_NP" w:bidi="ne_NP"/>
        </w:rPr>
        <w:t xml:space="preserve">?" यहूदीहरूले परमेश्वरले राजा र मुक्तिदाताको रूपमा पठाउनुहुने व्यक्तिलाई बुझाउन ख्रीष्ट वा मसीहलाई उपाधिको रूपमा प्रयोग गरे जसलाई परमेश्वरले राजागरे। तपाईंले ख्रीष्ट वा मसीहको लागि पहिले प्रयोग गर्नुभएको शब्द नै प्रयोग गर्नुहोस्। </w:t>
      </w:r>
      <w:r>
        <w:rPr>
          <w:lang w:val="ne_NP" w:bidi="ne_NP"/>
        </w:rPr>
        <w:t>ख्रीष्ट</w:t>
      </w:r>
      <w:r>
        <w:rPr>
          <w:lang w:val="ne_NP" w:bidi="ne_NP"/>
        </w:rPr>
        <w:t xml:space="preserve"> र </w:t>
      </w:r>
      <w:r>
        <w:rPr>
          <w:lang w:val="ne_NP" w:bidi="ne_NP"/>
        </w:rPr>
        <w:t>मसीह</w:t>
      </w:r>
      <w:r>
        <w:rPr>
          <w:lang w:val="ne_NP" w:bidi="ne_NP"/>
        </w:rPr>
        <w:t xml:space="preserve"> मुख्य शब्दावलीमा छन्।</w:t>
      </w:r>
    </w:p>
    <w:p>
      <w:pPr/>
      <w:r>
        <w:rPr>
          <w:lang w:val="ne_NP" w:bidi="ne_NP"/>
        </w:rPr>
      </w:r>
      <w:r>
        <w:rPr>
          <w:lang w:val="ne_NP" w:bidi="ne_NP"/>
        </w:rPr>
        <w:t xml:space="preserve">येशूले एल्डरहरूलाई भन्नुभयो, "यदि मैले तपाईंहरूलाई ख्रीष्ट हुँ भनेर बताएँ भने तपाईंहरूले विश्वास गर्नुहुने छैन, र यदि मैले तपाईंहरूलाई ख्रीष्टको बारेमा प्रश्न सोधेँ भने तपाईंहरूले मलाई जवाफ दिनुहुने छैन।" तर धेरै चाँडै </w:t>
      </w:r>
      <w:r>
        <w:rPr>
          <w:b/>
          <w:lang w:val="ne_NP" w:bidi="ne_NP"/>
        </w:rPr>
        <w:t>मानिसको पुत्र</w:t>
      </w:r>
      <w:r>
        <w:rPr>
          <w:lang w:val="ne_NP" w:bidi="ne_NP"/>
        </w:rPr>
        <w:t xml:space="preserve"> शक्तिशाली परमेश्वर वा सबै शक्तिको मालिकको दाहिनेपट्टि विराजमान हुनुहुनेछ।" येशूले आफूलाई मानिसको पुत्र भन्नुभयो। तपाईंले मानिसको छोराको लागि पहिले प्रयोग गर्नुभएको शब्द नै प्रयोग गर्नुहोस्। </w:t>
      </w:r>
      <w:r>
        <w:rPr>
          <w:lang w:val="ne_NP" w:bidi="ne_NP"/>
        </w:rPr>
        <w:t>मानिसको पुत्र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23:1–12</w:t>
      </w:r>
      <w:r>
        <w:rPr>
          <w:lang w:val="ne_NP" w:bidi="ne_NP"/>
        </w:rPr>
      </w:r>
    </w:p>
    <w:p>
      <w:pPr>
        <w:pStyle w:val="Heading3"/>
      </w:pPr>
      <w:r>
        <w:rPr>
          <w:lang w:val="ne_NP" w:bidi="ne_NP"/>
        </w:rPr>
        <w:t>Step 1</w:t>
      </w:r>
    </w:p>
    <w:p>
      <w:pPr/>
      <w:r>
        <w:rPr>
          <w:lang w:val="ne_NP" w:bidi="ne_NP"/>
        </w:rPr>
      </w:r>
      <w:r>
        <w:rPr>
          <w:lang w:val="ne_NP" w:bidi="ne_NP"/>
        </w:rPr>
        <w:t>लूका २३:१–१२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संस्करणमा पाठलाई सजिलोसँग बुझ्न सुन्नुहोस्।</w:t>
      </w:r>
    </w:p>
    <w:p>
      <w:pPr/>
      <w:r>
        <w:rPr>
          <w:lang w:val="ne_NP" w:bidi="ne_NP"/>
        </w:rPr>
      </w:r>
      <w:r>
        <w:rPr>
          <w:lang w:val="ne_NP" w:bidi="ne_NP"/>
        </w:rPr>
        <w:t>अघिल्लो खण्डमा, यहूदी मानिसहरूका नेताहरूले येशूलाई मुद्दा चलाए, उहाँलाई दोषी ठहराए। यस खण्डमा, येशूलाई रोमी राज्यपाल, पिलातसकहाँ मुद्दा चलाउन लगिएको थियो।</w:t>
      </w:r>
    </w:p>
    <w:p>
      <w:pPr/>
      <w:r>
        <w:rPr>
          <w:lang w:val="ne_NP" w:bidi="ne_NP"/>
        </w:rPr>
      </w:r>
      <w:r>
        <w:rPr>
          <w:lang w:val="ne_NP" w:bidi="ne_NP"/>
        </w:rPr>
        <w:t xml:space="preserve">त्यसपछि त्यहाँ उपस्थित सबै यहूदी अगुवाहरू सम्मिलित भएको सम्पूर्ण सभाले येशूलाई लिएर पिलातसकहाँ गयो। पन्तियस पिलातस यहूदिया क्षेत्रको रोमी राज्यपाल थिए। त्यस समयमा पिलातस यरूशलेममा थिए। उहाँको सामान्य मुख्यालय कैसरियामा थियो। मुख्य यहूदी चाडहरूका समयमा सार्वजनिक अशान्ति हुन सक्ने सम्भावना बढी भएकोले राज्यपाल प्रायः यरूशलेममा बस्थे। यहूदी परिषद्ले येशूको विरुद्धमा तीन आरोप लगाउँछ। पहिला, तिनीहरूले भने, "हामीले यो मानिसले हाम्रो राष्ट्र वा यहूदी मानिसहरूलाई भड्काइरहेको वा बहकाइरहेको पाएका छौं।" परिषद्ले येशूलाई </w:t>
      </w:r>
      <w:r>
        <w:rPr>
          <w:b/>
          <w:lang w:val="ne_NP" w:bidi="ne_NP"/>
        </w:rPr>
        <w:t>यो मानिस</w:t>
      </w:r>
      <w:r>
        <w:rPr>
          <w:lang w:val="ne_NP" w:bidi="ne_NP"/>
        </w:rPr>
        <w:t xml:space="preserve"> भनेर उल्लेख गर्‍यो। यो येशूलाई जनाउने एउटा अनादरपूर्ण तरिका थियो। परिषद्ले येशूलाई यहूदी मानिसहरूलाई रोमी सरकारको विरोध गर्न प्रभाव पारेको आरोप लगायो। यो येशूको विरुद्धमा गम्भीर आरोप थियो, तर यो सत्य थिएन। पिलातस यहूदी थिएनन्। अर्को कुरा, परिषद्ले येशूले कैसरलाई कर तिर्ने कुराको विरोध गर्नुहुन्छ भनेर बतायो। यो झूट थियो। धार्मिक नेताहरूले येशूलाई कर तिर्ने बारेमा सोधे, तब मानिसहरूले रोमी सम्राट कैसरको जे हो, त्यो कैसरलाई नै दिनुपर्छ भनेर यशूले भन्नुभएको थियो भनेर तपाईलाई अघिल्लो खण्डको याद हुनेछ। त्यसपछि परिषद्ले येशूले आफू ख्रीष्ट अर्थात् राजा भएको दाबी गर्छ भने। यहूदी नेताहरूले येशू ख्रीष्ट हुनुहुन्छ भनेर विश्वास गरेनन्। पिलातसलाई ख्रीष्ट उपाधिको अर्थ बुझाउन वा जोड दिन तिनीहरूले "राजा" शब्द थपे। किनभने पिलातस यहूदी थिएनन्, त्यसैले यहूदी मानिसहरूले ख्रीष्ट राजा हुनुहुनेछ भनेर विश्वास गर्थे भन्ने कुरा तिनलाई थाहा नहोला भनेर तिनीहरूले सोचेका हुन सक्छन्।</w:t>
      </w:r>
    </w:p>
    <w:p>
      <w:pPr/>
      <w:r>
        <w:rPr>
          <w:lang w:val="ne_NP" w:bidi="ne_NP"/>
        </w:rPr>
      </w:r>
      <w:r>
        <w:rPr>
          <w:lang w:val="ne_NP" w:bidi="ne_NP"/>
        </w:rPr>
        <w:t>यहाँ रोक्नुहोस् र छलफल गर्नुहोस्: तपाईंको संस्कृतिमा ठूला चाडपर्वहरू वा राष्ट्रिय कार्यक्रमहरूका समयमा शान्ति कायम गर्न नेताहरूले के गर्छन्?</w:t>
      </w:r>
    </w:p>
    <w:p>
      <w:pPr/>
      <w:r>
        <w:rPr>
          <w:lang w:val="ne_NP" w:bidi="ne_NP"/>
        </w:rPr>
      </w:r>
      <w:r>
        <w:rPr>
          <w:lang w:val="ne_NP" w:bidi="ne_NP"/>
        </w:rPr>
        <w:t>त्यसैले पिलातसले येशूलाई उपहास गर्दै सोधे, "के तपाईं यहूदीहरूको राजा हुनुहुन्छ?" सायद पिलातसले येशूलाई खिस्सी गरिरहेका थिए किनभने उहाँ राजा जस्तै देखिनु भएन। येशूले जवाफ दिनुभयो, "तपाईंले त्यसो भन्नुभएको छ" वा "हो, तपाईंले भन्नुभए जस्तै हो।" येशू आफू यहूदीहरूको राजा हुँ भन्ने कुरामा सहमत हुनुभयो। उहाँले यसलाई इन्कार गरिरहनुभएको थिएन। तर, येशूले रोमी सरकारको विरुद्धमा विद्रोह गरिरहनुभएको थिएन। पिलातसले येशूलाई सोधपुछ गरेपछि, उनले मुख्य पुजारीहरू र भीडलाई घोषणा गर्छन्, "मैले यो मानिसको विरुद्धमा आरोप लगाउने कुनै कारण भेट्टाउँदिन।" कि त पिलातसले येशू दोषी हुनुहुन्थ्यो भनेर विश्वास गरेनन्, वा चिन्ता गर्नु पर्ने गरी येशू खतरनाक हुनुहुन्थ्यो भनेर उनले विश्वास गरेनन्। मुख्य पुजारी र भीडलाई यहाँ पहिलो पटक उल्लेख गरिएको छ। के भइरहेको छ भनेर हेर्न धेरै मानिसहरू त्यहाँ जम्मा भएका थिए। तर यहूदी नेताहरूले जोड दिए, "उसले आफ्नो शिक्षाद्वारा सम्पूर्ण यहूदियाभरिका मानिसहरूलाई उक्साउँछ।।" यसको अर्थ येशूले मानिसहरूलाई सरकारको विरुद्धमा विद्रोह गर्न लगाइरहनुभएको छ। उहाँले गालीलबाट सुरु गरी यो यरूशलेम शहरसम्मै आइपुग्नुभएको छ।" यो झूट थियो। जब पिलातसले त्यो सुने, येशू गालीलको नागरिक हो कि भनेर सोधे।</w:t>
      </w:r>
    </w:p>
    <w:p>
      <w:pPr/>
      <w:r>
        <w:rPr>
          <w:lang w:val="ne_NP" w:bidi="ne_NP"/>
        </w:rPr>
      </w:r>
      <w:r>
        <w:rPr>
          <w:lang w:val="ne_NP" w:bidi="ne_NP"/>
        </w:rPr>
        <w:t>गालील हेरोदको अधिकार क्षेत्रको भाग थियो, यसको अर्थ त्यस क्षेत्रमा हेरोदको शासन अधिकार थियो। जब पिलातसले येशू गालीलका हुनुहुन्छ भन्ने कुरा थाहा पाए, तब उनले येशूलाई हेरोदकहाँ न्याय गर्न पठाए। तपाईंले अघिल्लो खण्डबाट सम्झनुहुनेछ कि गालीलको शासक हेरोदले बप्तिस्मा दिने यूहन्नालाई मार्ने आदेश दिएका थिए। येशू गालीलको हुनु भएकोले येशूमाथि हेरोदको अधिकार थियो। त्यही कारण पिलातसले येशूलाई हेरोदकहाँ पठाए। त्यस समयमा हेरोद पनि यरूशलेममा थिए। हेरोद यरूशलेममा बसोबास गर्दैनथे। उहाँ सायद निस्तारको भोजको लागि यरूशलेम आउनुभएको थियो।</w:t>
      </w:r>
    </w:p>
    <w:p>
      <w:pPr/>
      <w:r>
        <w:rPr>
          <w:lang w:val="ne_NP" w:bidi="ne_NP"/>
        </w:rPr>
      </w:r>
      <w:r>
        <w:rPr>
          <w:lang w:val="ne_NP" w:bidi="ne_NP"/>
        </w:rPr>
        <w:t>यहाँ रोक्नुहोस् र छलफल गर्नुहोस्: तपाईंको संस्कृतिमा निर्दोष नागरिकहरूको रक्षा गर्ने केही कानूनहरू के के छन् र ती कानूनहरू कायम राख्ने शक्ति कोसँग छ?</w:t>
      </w:r>
    </w:p>
    <w:p>
      <w:pPr/>
      <w:r>
        <w:rPr>
          <w:lang w:val="ne_NP" w:bidi="ne_NP"/>
        </w:rPr>
      </w:r>
      <w:r>
        <w:rPr>
          <w:lang w:val="ne_NP" w:bidi="ne_NP"/>
        </w:rPr>
        <w:t>जब हेरोदले येशूलाई देखे, उनी धेरै खुसी भए, किनभने लामो समयदेखि उनी येशूलाई भेट्न चाहन्थे। हेरोदले येशूको बारेमा सुनेका थिए, उनले येशूले केही चमत्कार गरेको हेर्ने आशा गरे। हेरोदले येशूलाई धेरै प्रश्नहरू सोधे, तर येशूले जवाफ दिनु भएन। येशूले परिस्थिति आफ्नो नियन्त्रणमा छ भनेर देखाउनुभयो। हेरोदले येशूलाई प्रश्नहरू सोध्दा उसको इरादा राम्रो थिएन भन्ने कुरा येशूलाई थाहा भएकोले उहाँले उनलाई जवाफ दिनुभएन। येशूले कुनै पनि हिसाबले दोष देखाउनुभएको थिएन। मुख्य पुजारी र शास्त्रीहरू त्यहाँ उभिएका थिए र तिनीहरूले येशूलाई कडा आरोप लगाए। त्यसपछि हेरोद र उहाँका सैनिकहरूले येशूलाई अपमान गरेर उहाँलाई खिस्सी गरे। तिनीहरूले येशूलाई एउटा भव्य पोशाक लगाइदिए। धनी र महत्त्वपूर्ण मानिसहरू वा राजपरिवारले यस प्रकारको लुगा लगाउँथे। त्यसपछि हेरोदले येशूलाई पिलातसकहाँ फिर्ता पठाए। त्यो संस्कृतिमा शाही लुगा धनी वा महत्त्वपूर्ण मानिसहरूले लगाउँथे। यो राजाले लगाउन सक्ने खालको लुगा थियो। हेरोद र सैनिकहरूले येशूलाई खिस्सी गर्ने यो अर्को एउटा तरिका थियो। त्यसदिन हेरोद र पिलातस मित्र भए। त्यो दिन भन्दा अघि, तिनीहरू शत्रुहरू थिए। पहिले, पिलातस र हेरोदले राजनीतिक कारणहरूले गर्दा एक अर्काको विरोध गरेका थिए र तिनीहरूले एक अर्कालाई सहयोग गरेनन्। तर जुन दिन हेरोदले येशूलाई पिलातसकहाँ फिर्ता पठाए, त्यसै दिनदेखि तिनीहरू एक-अर्कालाई सहयोग गर्न थाले।</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सेटिङहरू र कथाका पात्रहरू परिभाषित गर्न मद्दत गर्नुहुनेछ।</w:t>
      </w:r>
    </w:p>
    <w:p>
      <w:pPr/>
      <w:r>
        <w:rPr>
          <w:lang w:val="ne_NP" w:bidi="ne_NP"/>
        </w:rPr>
      </w:r>
      <w:r>
        <w:rPr>
          <w:lang w:val="ne_NP" w:bidi="ne_NP"/>
        </w:rPr>
        <w:t>कथामा दुई दृश्यहरू छन्</w:t>
      </w:r>
    </w:p>
    <w:p>
      <w:pPr/>
      <w:r>
        <w:rPr>
          <w:lang w:val="ne_NP" w:bidi="ne_NP"/>
        </w:rPr>
      </w:r>
      <w:r>
        <w:rPr>
          <w:b/>
          <w:lang w:val="ne_NP" w:bidi="ne_NP"/>
        </w:rPr>
        <w:t>पहिलो दृश्य:</w:t>
      </w:r>
      <w:r>
        <w:rPr>
          <w:lang w:val="ne_NP" w:bidi="ne_NP"/>
        </w:rPr>
        <w:t xml:space="preserve"> यहूदी नेताहरूले येशूलाई पिलातसकहाँ ल्याए। पिलातसले येशूलाई मुद्दा चलाएर उहाँलाई हेरोदकहाँ पठाए।</w:t>
      </w:r>
    </w:p>
    <w:p>
      <w:pPr/>
      <w:r>
        <w:rPr>
          <w:lang w:val="ne_NP" w:bidi="ne_NP"/>
        </w:rPr>
      </w:r>
      <w:r>
        <w:rPr>
          <w:b/>
          <w:lang w:val="ne_NP" w:bidi="ne_NP"/>
        </w:rPr>
        <w:t>दोस्रो दृश्य:</w:t>
      </w:r>
      <w:r>
        <w:rPr>
          <w:lang w:val="ne_NP" w:bidi="ne_NP"/>
        </w:rPr>
        <w:t xml:space="preserve"> हेरोदले येशूलाई मुद्दा चलाएर उहाँलाई पिलातसकहाँ फिर्ता पठाए।</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यहूदी नेताहरूको परिषद</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हेरोद</w:t>
      </w:r>
    </w:p>
    <w:p>
      <w:pPr>
        <w:pStyle w:val="ListBullet"/>
        <w:spacing w:line="240" w:lineRule="auto"/>
        <w:ind w:left="720"/>
      </w:pPr>
      <w:r>
        <w:rPr>
          <w:lang w:val="ne_NP" w:bidi="ne_NP"/>
        </w:rPr>
      </w:r>
      <w:r>
        <w:rPr>
          <w:lang w:val="ne_NP" w:bidi="ne_NP"/>
        </w:rPr>
        <w:t>हेरोदका सैनिकहरू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बैठकमा रहेका सबै यहूदी नेताहरू समावेश गर्ने सम्पूर्ण सभाले एकसाथ गएर येशूलाई पिलातसकहाँ लगेर लगेर गरेको कुरा सम्झनुहोस्।</w:t>
      </w:r>
    </w:p>
    <w:p>
      <w:pPr/>
      <w:r>
        <w:rPr>
          <w:lang w:val="ne_NP" w:bidi="ne_NP"/>
        </w:rPr>
      </w:r>
      <w:r>
        <w:rPr>
          <w:lang w:val="ne_NP" w:bidi="ne_NP"/>
        </w:rPr>
        <w:t>परिषद्का सदस्यहरूले येशूलाई यसो भन्दै आरोप लगाउन थाले, "हामीले यस मानिसलाई हाम्रो राष्ट्रलाई बहकाइरहेको भेट्टायौं।" परिषद्ले येशूलाई "</w:t>
      </w:r>
      <w:r>
        <w:rPr>
          <w:b/>
          <w:lang w:val="ne_NP" w:bidi="ne_NP"/>
        </w:rPr>
        <w:t>यो मानिस</w:t>
      </w:r>
      <w:r>
        <w:rPr>
          <w:lang w:val="ne_NP" w:bidi="ne_NP"/>
        </w:rPr>
        <w:t>" भनेर उल्लेख गरेको कुरा ध्यान दिनुहोस्। यो येशूलाई बुझाउने एउटा अनादरपूर्ण तरिका थियो।</w:t>
      </w:r>
    </w:p>
    <w:p>
      <w:pPr/>
      <w:r>
        <w:rPr>
          <w:lang w:val="ne_NP" w:bidi="ne_NP"/>
        </w:rPr>
      </w:r>
      <w:r>
        <w:rPr>
          <w:lang w:val="ne_NP" w:bidi="ne_NP"/>
        </w:rPr>
        <w:t>येशूले कैसरलाई कर तिर्ने कुराको विरोध गर्नुहुन्छ र उहाँले ख्रीष्ट राजा भएको दाबी गर्नुहुन्छ भनेर पनि परिषद्ले भने। त्यसैले पिलातसले येशूलाई सोधे, "के तपाईं यहूदीहरूको राजा हुनुहुन्छ?" येशूले जवाफ दिनुभयो, "तपाईंले त्यसो भन्नुभएको छ," वा "हो, तपाईंले भन्नुभए जस्तै हो।"</w:t>
      </w:r>
    </w:p>
    <w:p>
      <w:pPr/>
      <w:r>
        <w:rPr>
          <w:lang w:val="ne_NP" w:bidi="ne_NP"/>
        </w:rPr>
      </w:r>
      <w:r>
        <w:rPr>
          <w:lang w:val="ne_NP" w:bidi="ne_NP"/>
        </w:rPr>
        <w:t xml:space="preserve">येशूले आफू यहूदीहरूको राजा हुँ भन्ने कुरामा सहमत हुनुभएको छ भन्ने कुरा सम्झनु महत्त्वपूर्ण छ। उहाँले यसलाई इन्कार गरिरहनुभएको थिएन। </w:t>
      </w:r>
    </w:p>
    <w:p>
      <w:pPr/>
      <w:r>
        <w:rPr>
          <w:lang w:val="ne_NP" w:bidi="ne_NP"/>
        </w:rPr>
      </w:r>
      <w:r>
        <w:rPr>
          <w:lang w:val="ne_NP" w:bidi="ne_NP"/>
        </w:rPr>
        <w:t>त्यसपछि पिलातसले मुख्य पुजारीहरू र भीडलाई घोषणा गरे, "मैले यो मानिसको विरुद्धमा आरोप लगाउने कुनै कारण भेट्टाउँदिन।" तर तिनीहरूले जोड दिए, "उहाँले आफ्नो शिक्षाद्वारा सम्पूर्ण यहूदियाभरिका मानिसहरूलाई उक्साउनुहुन्छ।" यसको अर्थ येशूले मानिसहरूलाई सरकारको विरुद्धमा विद्रोह गर्न लगाइरहनुभएको छ। "उहाँले गालीलबाट सुरु गरी यो यरूशलेम शहरसम्मै आइपुग्नुभएको छ।"</w:t>
      </w:r>
    </w:p>
    <w:p>
      <w:pPr/>
      <w:r>
        <w:rPr>
          <w:lang w:val="ne_NP" w:bidi="ne_NP"/>
        </w:rPr>
      </w:r>
      <w:r>
        <w:rPr>
          <w:lang w:val="ne_NP" w:bidi="ne_NP"/>
        </w:rPr>
        <w:t>जब पिलातसले त्यो सुने, तब उनले येशू गालीलका नागरिक हुन् कि भनेर सोधेको कुरा सम्झनुहोस्। जब पिलातसले येशू हेरोदले शासन गर्ने क्षेत्रका हुनुहुन्छ भन्ने कुरा थाहा पाएर उहाँले येशूलाई हेरोदकहाँ पठाए। यो कुरा सम्झनु महत्त्वपूर्ण छ कि यी तिनै हेरोद हुन् जसले बप्तिस्मा दिने यूहन्नालाई मार्ने आदेश दिएका थिए।</w:t>
      </w:r>
    </w:p>
    <w:p>
      <w:pPr/>
      <w:r>
        <w:rPr>
          <w:lang w:val="ne_NP" w:bidi="ne_NP"/>
        </w:rPr>
      </w:r>
      <w:r>
        <w:rPr>
          <w:lang w:val="ne_NP" w:bidi="ne_NP"/>
        </w:rPr>
        <w:t>त्यस समयमा हेरोद यरूशलेम भ्रमण गरिरहेका थिए भन्ने कुरा सम्झनु महत्त्वपूर्ण छ। उहाँ सायद निस्तारको भोजको लागि त्यहाँ हुनुहुन्थ्यो। जब हेरोदले येशूलाई देखे, उनी धेरै खुसी भए, किनभने लामो समयदेखि उनी येशूलाई भेट्न चाहन्थे। हेरोदले येशूको बारेमा सुनेका थिए; उनले येशूले केही चमत्कार गरेको हेर्ने आशा गरे। हेरोदले येशूलाई धेरै प्रश्नहरू सोधे। येशूले हेरोदलाई बिल्कुल जवाफ दिनुभएन भन्ने कुरा सम्झनु महत्त्वपूर्ण छ। तर, येशूको मौनता भन्नाले दोषी भनी कबूल गर्नु होइन।</w:t>
      </w:r>
    </w:p>
    <w:p>
      <w:pPr/>
      <w:r>
        <w:rPr>
          <w:lang w:val="ne_NP" w:bidi="ne_NP"/>
        </w:rPr>
      </w:r>
      <w:r>
        <w:rPr>
          <w:lang w:val="ne_NP" w:bidi="ne_NP"/>
        </w:rPr>
        <w:t>मुख्य पुजारी र शास्त्रीहरू त्यहाँ उभिएका थिए र तिनीहरूले येशूलाई कडा आरोप लगाएका थिए भन्ने कुरा सम्झनुहोस्। त्यसपछि हेरोद र उहाँका सैनिकहरूले येशूलाई अपमान गरेर उहाँलाई खिस्सी गरे। तिनीहरूले उहाँलाई एउटा भव्य पोशाक लगाए र त्यसपछि उहाँलाई पिलातसकहाँ फिर्ता पठाए।</w:t>
      </w:r>
    </w:p>
    <w:p>
      <w:pPr/>
      <w:r>
        <w:rPr>
          <w:lang w:val="ne_NP" w:bidi="ne_NP"/>
        </w:rPr>
      </w:r>
      <w:r>
        <w:rPr>
          <w:lang w:val="ne_NP" w:bidi="ne_NP"/>
        </w:rPr>
        <w:t>त्यसपछि लूकाले हेरोद र पिलातसबीचको सम्बन्धको बारेमा केही थप जानकारी दिन्छन्। पहिला, हेरोद र पिलातस शत्रुहरू थिए, तर अब तिनीहरू मित्र भएका छन् भनेर लूका भन्छन्। तिनीहरूले राजनीतिज्ञको रूपमा एक अर्कालाई सहयोग गर्न थालेकै आधारमा तिनीहरू मित्र भए भनेर लूका भन्छन्।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दुई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यहूदी नेताहरूको परिषद सभा</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हेरोद</w:t>
      </w:r>
    </w:p>
    <w:p>
      <w:pPr>
        <w:pStyle w:val="ListBullet"/>
        <w:spacing w:line="240" w:lineRule="auto"/>
        <w:ind w:left="720"/>
      </w:pPr>
      <w:r>
        <w:rPr>
          <w:lang w:val="ne_NP" w:bidi="ne_NP"/>
        </w:rPr>
      </w:r>
      <w:r>
        <w:rPr>
          <w:lang w:val="ne_NP" w:bidi="ne_NP"/>
        </w:rPr>
        <w:t>हेरोदका सैनिकहरू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बैठकमा रहेका सबै यहूदी नेताहरू समावेश भएको सम्पूर्ण सभा एकसाथ गएर येशूलाई पिलातसकहाँ लगे।</w:t>
      </w:r>
    </w:p>
    <w:p>
      <w:pPr/>
      <w:r>
        <w:rPr>
          <w:lang w:val="ne_NP" w:bidi="ne_NP"/>
        </w:rPr>
      </w:r>
      <w:r>
        <w:rPr>
          <w:lang w:val="ne_NP" w:bidi="ne_NP"/>
        </w:rPr>
        <w:t>परिषद्का सदस्यहरूले येशूलाई यसो भन्दै आरोप लगाउन थाले, "हामीले यस मानिसलाई हाम्रो राष्ट्रलाई बहकाइरहेको पायौं।"</w:t>
      </w:r>
    </w:p>
    <w:p>
      <w:pPr/>
      <w:r>
        <w:rPr>
          <w:lang w:val="ne_NP" w:bidi="ne_NP"/>
        </w:rPr>
      </w:r>
      <w:r>
        <w:rPr>
          <w:lang w:val="ne_NP" w:bidi="ne_NP"/>
        </w:rPr>
        <w:t>येशूले कैसरलाई कर तिर्ने कुराको विरोध गर्नुहुन्छ र उहाँले ख्रीष्ट राजा भएको दाबी गर्नुहुन्छ भनेर पनि परिषद्ले भने। त्यसैले पिलातसले येशूलाई सोधे, "के तपाईं यहूदीहरूको राजा हुनुहुन्छ?" येशूले जवाफ दिनुभयो, "तपाईंले त्यसो भन्नुभएको छ," वा "हो, तपाईंले भन्नुभए जस्तै हो।"</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साँच्चै दुःखी छु," "यी मानिसहरू मेरो विरुद्धमा झूट बोलिरहेका छन्," "म आफ्नो रक्षा गर्नेछैन किनभने मलाई थाहा छ यसले कुनै राम्रो गर्दैन।" परिषद्का सदस्यहरूको भूमिका खेल्ने कलाकारहरूलाई सोध्नुहोस्, "तपाईंलाई कस्तो महसुस भइरहेको छ?" तपाईंले सुन्न सक्नुहुन्छ, "हामी येशूलाई आरोप लगाउन केही भन्नेछौं," "हामी येशूमा विश्वास गर्दैनौं," "हामी येशूलाई दोषी ठहराऊन् भन्ने चाहन्छौं।" नाटक फेरि सुरु गर्नुहोस्।</w:t>
      </w:r>
    </w:p>
    <w:p>
      <w:pPr/>
      <w:r>
        <w:rPr>
          <w:lang w:val="ne_NP" w:bidi="ne_NP"/>
        </w:rPr>
      </w:r>
      <w:r>
        <w:rPr>
          <w:lang w:val="ne_NP" w:bidi="ne_NP"/>
        </w:rPr>
        <w:t>त्यसपछि पिलातसले मुख्य पुजारीहरू र भीडलाई घोषणा गर्छन्, "मैले यो मानिसको विरुद्धमा आरोप लगाउने कुनै कारण भेट्टाउँदिन।" तर तिनीहरूले जोड दिए, "उहाँले आफ्नो शिक्षाद्वारा सम्पूर्ण यहूदियाभरिका मानिसहरूलाई उक्साउनुहुन्छ। उहाँले गालीलबाट सुरु गरी यो यरूशलेम शहरसम्मै आइपुग्नुभएको छ।" जब पिलातसले त्यो सुने, येशू गालीलको नागरिक हो कि भनेर सोधे। जब पिलातसले येशू हेरोदले शासन गर्ने क्षेत्रका हुनुहुन्छ भन्ने कुरा थाहा पाए, तब उनले येशूलाई हेरोदकहाँ पठाए।</w:t>
      </w:r>
    </w:p>
    <w:p>
      <w:pPr/>
      <w:r>
        <w:rPr>
          <w:lang w:val="ne_NP" w:bidi="ne_NP"/>
        </w:rPr>
      </w:r>
      <w:r>
        <w:rPr>
          <w:lang w:val="ne_NP" w:bidi="ne_NP"/>
        </w:rPr>
        <w:t>अभिनय रोक्नुहोस्: पिलातसको भूमिका खेल्ने कलाकारलाई सोध्नुहोस्, "तपाईंलाई कस्तो महसुस भइरहेको छ?" तपाईंले सुन्न सक्नुहुन्छ, "मलाई"म येशू निर्दोष हुनुहुन्छ भन्ने महसुस गर्छु," "म येशूलाई न्याय गर्न अरू कसैलाई जिम्मेवार बनाएर राख्दा मैले राहत महसुस गर्छु।" नाटक फेरि सुरु गर्नुहोस्।</w:t>
      </w:r>
    </w:p>
    <w:p>
      <w:pPr/>
      <w:r>
        <w:rPr>
          <w:lang w:val="ne_NP" w:bidi="ne_NP"/>
        </w:rPr>
      </w:r>
      <w:r>
        <w:rPr>
          <w:lang w:val="ne_NP" w:bidi="ne_NP"/>
        </w:rPr>
        <w:t>जब हेरोदले येशूलाई देखे, उनी धेरै खुसी भए, किनभने लामो समयदेखि उनी येशूलाई भेट्न चाहन्थे। हेरोदले येशूको बारेमा सुनेका हुनाले, उनले येशूले कुनै चमत्कार गरेको हेर्ने आशा गरेका थिए।</w:t>
      </w:r>
    </w:p>
    <w:p>
      <w:pPr/>
      <w:r>
        <w:rPr>
          <w:lang w:val="ne_NP" w:bidi="ne_NP"/>
        </w:rPr>
      </w:r>
      <w:r>
        <w:rPr>
          <w:lang w:val="ne_NP" w:bidi="ne_NP"/>
        </w:rPr>
        <w:t>अभिनय रोक्नुहोस्: हेरोदको भूमिका खेल्ने कलाकारहरूलाई सोध्नुहोस्, "तपाईंलाई कस्तो महसुस भइरहेको छ?" तपाईंले सुन्न सक्नुहुन्छ, "अन्तमा येशूलाई देख्न पाउँदा म खुसी छु," "म येशूले चमत्कार गरेको देख्ने आशा गर्छु।" नाटक फेरि सुरु गर्नुहोस्।</w:t>
      </w:r>
    </w:p>
    <w:p>
      <w:pPr/>
      <w:r>
        <w:rPr>
          <w:lang w:val="ne_NP" w:bidi="ne_NP"/>
        </w:rPr>
      </w:r>
      <w:r>
        <w:rPr>
          <w:lang w:val="ne_NP" w:bidi="ne_NP"/>
        </w:rPr>
        <w:t xml:space="preserve">हेरोदले येशूलाई धेरै प्रश्नहरू सोधे, तर येशूले जवाफ दिनु भएन। मुख्य पुजारी र शास्त्रीहरू त्यहाँ उभिएका थिए र तिनीहरूले येशूलाई कडा आरोप लगाए। त्यसपछि हेरोद र उहाँका सैनिकहरूले येशूलाई अपमान गरेर उहाँलाई खिस्सी गरे। तिनीहरूले उहाँलाई शाही पोशाक लगाइदिए र त्यसपछि पिलातसकहाँ फिर्ता पठाए। त्यसदिन हेरोद र पिलातस मित्र भए। </w:t>
      </w:r>
    </w:p>
    <w:p>
      <w:pPr/>
      <w:r>
        <w:rPr>
          <w:lang w:val="ne_NP" w:bidi="ne_NP"/>
        </w:rPr>
      </w:r>
      <w:r>
        <w:rPr>
          <w:lang w:val="ne_NP" w:bidi="ne_NP"/>
        </w:rPr>
        <w:t>अभिनय रोक्नुहोस्: येशूको भूमिका खेल्ने कलाकारलाई सोध्नुहोस्, "तपाईंलाई कस्तो महसुस भइरहेको छ?" तपाईंले सुन्न सक्नुहुन्छ, "म दुःख भोग्न इच्छुक छु।" परिषद्का सदस्यहरूको भूमिका खेल्ने कलाकारलाई सोध्नुहोस्, "तपाईंलाई कस्तो महसुस भइरहेको छ?" तपाईंले सुन्न सक्नुहुन्छ, "हामीले हेरोदलाई येशू दोषी हुनुहुन्छ भनेर विश्वस्त पार्ने यो अवसर गुमाउनु हुँदैन," "हामी येशू मार्न चाहन्छौं।" हेरोदको भूमिका खेल्ने कलाकारलाई सोध्नुहोस्, "तपाईंलाई कस्तो महसुस भइरहेको छ?" तपाईंले सुन्न सक्नुहुन्छ, "मैले उहाँबाट कुनै जवाफ नपाएकोले येशूलाई पिलातसकहाँ फिर्ता पठाउनुपर्छ," "मैले सोचेजस्तो येशूले कुनै चमत्कार नगर्नुभएकोले निराश छु," "आउनुहोस् येशूलाई जिस्क्याऔं। उनी आफूलाई राजा भन्छन्—त्यसैले उनी राजा नै भएको नाटक गरौँ!"</w:t>
      </w:r>
      <w:r>
        <w:rPr>
          <w:lang w:val="ne_NP" w:bidi="ne_NP"/>
        </w:rPr>
      </w:r>
    </w:p>
    <w:p>
      <w:pPr>
        <w:pStyle w:val="Heading3"/>
      </w:pPr>
      <w:r>
        <w:rPr>
          <w:lang w:val="ne_NP" w:bidi="ne_NP"/>
        </w:rPr>
        <w:t>Step 5</w:t>
      </w:r>
    </w:p>
    <w:p>
      <w:pPr/>
      <w:r>
        <w:rPr>
          <w:lang w:val="ne_NP" w:bidi="ne_NP"/>
        </w:rPr>
      </w:r>
      <w:r>
        <w:rPr>
          <w:lang w:val="ne_NP" w:bidi="ne_NP"/>
        </w:rPr>
        <w:t>सबैभन्दा सजिलै बुझिने संस्करणमा पाठलाई एक पटक सुन्नुहोस्।</w:t>
      </w:r>
    </w:p>
    <w:p>
      <w:pPr/>
      <w:r>
        <w:rPr>
          <w:lang w:val="ne_NP" w:bidi="ne_NP"/>
        </w:rPr>
      </w:r>
      <w:r>
        <w:rPr>
          <w:lang w:val="ne_NP" w:bidi="ne_NP"/>
        </w:rPr>
        <w:t xml:space="preserve">परिषद्ले यो पनि भन्यो कि येशूले </w:t>
      </w:r>
      <w:r>
        <w:rPr>
          <w:b/>
          <w:lang w:val="ne_NP" w:bidi="ne_NP"/>
        </w:rPr>
        <w:t>कैसरलाई</w:t>
      </w:r>
      <w:r>
        <w:rPr>
          <w:lang w:val="ne_NP" w:bidi="ne_NP"/>
        </w:rPr>
        <w:t xml:space="preserve"> कर तिर्ने कुराको विरोध गर्नुहुन्छ र उहाँले आफू </w:t>
      </w:r>
      <w:r>
        <w:rPr>
          <w:b/>
          <w:lang w:val="ne_NP" w:bidi="ne_NP"/>
        </w:rPr>
        <w:t>ख्रीष्ट</w:t>
      </w:r>
      <w:r>
        <w:rPr>
          <w:lang w:val="ne_NP" w:bidi="ne_NP"/>
        </w:rPr>
        <w:t xml:space="preserve">, एक राजा भएको दाबी गर्नुहुन्छ। कैसर रोमी राजा वा सम्राटको नाम हो। कैसरले आफ्नो साम्राज्यका मानिसहरूलाई उनलाई कर तिर्न बाध्य बनाए। तपाईंले कैसरको लागि पहिले प्रयोग गर्नुभएको शब्द नै प्रयोग गर्नुहोस्। </w:t>
      </w:r>
      <w:r>
        <w:rPr>
          <w:lang w:val="ne_NP" w:bidi="ne_NP"/>
        </w:rPr>
        <w:t>कैसर</w:t>
      </w:r>
      <w:r>
        <w:rPr>
          <w:lang w:val="ne_NP" w:bidi="ne_NP"/>
        </w:rPr>
        <w:t xml:space="preserve"> मुख्य शब्दावलीमा छ।</w:t>
      </w:r>
    </w:p>
    <w:p>
      <w:pPr/>
      <w:r>
        <w:rPr>
          <w:lang w:val="ne_NP" w:bidi="ne_NP"/>
        </w:rPr>
      </w:r>
      <w:r>
        <w:rPr>
          <w:b/>
          <w:lang w:val="ne_NP" w:bidi="ne_NP"/>
        </w:rPr>
        <w:t>यहूदीहरूले</w:t>
      </w:r>
      <w:r>
        <w:rPr>
          <w:lang w:val="ne_NP" w:bidi="ne_NP"/>
        </w:rPr>
        <w:t xml:space="preserve"> ख्रीष्ट वा मसीह शब्दलाई परमेश्वरले नियुक्त गर्नुभएको र राजा तथा मुक्तिदाताको रूपमा पठाउने प्रतिज्ञा गर्नुभएको व्यक्तिलाई बुझाउने एउटा उपाधिको रूपमा प्रयोग गरे। तपाईंले ख्रीष्टको लागि पहिले प्रयोग गर्नुभएको शब्द नै प्रयोग गर्नुहोस्। </w:t>
      </w:r>
      <w:r>
        <w:rPr>
          <w:lang w:val="ne_NP" w:bidi="ne_NP"/>
        </w:rPr>
        <w:t>ख्रीष्ट</w:t>
      </w:r>
      <w:r>
        <w:rPr>
          <w:lang w:val="ne_NP" w:bidi="ne_NP"/>
        </w:rPr>
        <w:t xml:space="preserve"> मुख्य शब्दावलीमा हुनुहुन्छ।</w:t>
      </w:r>
    </w:p>
    <w:p>
      <w:pPr/>
      <w:r>
        <w:rPr>
          <w:lang w:val="ne_NP" w:bidi="ne_NP"/>
        </w:rPr>
      </w:r>
      <w:r>
        <w:rPr>
          <w:lang w:val="ne_NP" w:bidi="ne_NP"/>
        </w:rPr>
        <w:t xml:space="preserve">यहूदीहरूले अब्राहामको छोरा इसहाकबाट आएका मानिसहरूको समूहलाई बुझाउँछ। तपाईंले यहूदीहरूको लागि पहिले जस्तै प्रयोग गर्नुभएको हो। </w:t>
      </w:r>
      <w:r>
        <w:rPr>
          <w:lang w:val="ne_NP" w:bidi="ne_NP"/>
        </w:rPr>
        <w:t>यहूदी</w:t>
      </w:r>
      <w:r>
        <w:rPr>
          <w:lang w:val="ne_NP" w:bidi="ne_NP"/>
        </w:rPr>
        <w:t xml:space="preserve"> मुख्य शब्दावलीमा छ।</w:t>
      </w:r>
    </w:p>
    <w:p>
      <w:pPr/>
      <w:r>
        <w:rPr>
          <w:lang w:val="ne_NP" w:bidi="ne_NP"/>
        </w:rPr>
      </w:r>
      <w:r>
        <w:rPr>
          <w:lang w:val="ne_NP" w:bidi="ne_NP"/>
        </w:rPr>
        <w:t xml:space="preserve">जब हेरोदले येशूलाई देखे, उनी धेरै खुसी भए, किनभने लामो समयदेखि उनी येशूलाई भेट्न चाहन्थे। हेरोदले येशूको बारेमा सुनेका हुनाले, उनले येशूले कुनै </w:t>
      </w:r>
      <w:r>
        <w:rPr>
          <w:b/>
          <w:lang w:val="ne_NP" w:bidi="ne_NP"/>
        </w:rPr>
        <w:t>चमत्कार</w:t>
      </w:r>
      <w:r>
        <w:rPr>
          <w:lang w:val="ne_NP" w:bidi="ne_NP"/>
        </w:rPr>
        <w:t xml:space="preserve"> गरेको हेर्ने आशा गरेका थिए। चमत्कारले परमेश्वरले मात्र गर्न सक्ने शक्तिशाली कार्यहरूलाई बुझाउँछ र मानिसहरूलाई परमेश्वरको लागि अचम्ममा पार्न सक्छ। तपाईंले चमत्कारको लागि पहिले प्रयोग गर्नुभएको शब्द नै प्रयोग गर्नुहोस्। </w:t>
      </w:r>
      <w:r>
        <w:rPr>
          <w:lang w:val="ne_NP" w:bidi="ne_NP"/>
        </w:rPr>
        <w:t>चमत्कार</w:t>
      </w:r>
      <w:r>
        <w:rPr>
          <w:lang w:val="ne_NP" w:bidi="ne_NP"/>
        </w:rPr>
        <w:t xml:space="preserve"> मुख्य शब्दावलीमा छ। </w:t>
      </w:r>
    </w:p>
    <w:p>
      <w:pPr/>
      <w:r>
        <w:rPr>
          <w:lang w:val="ne_NP" w:bidi="ne_NP"/>
        </w:rPr>
      </w:r>
      <w:r>
        <w:rPr>
          <w:b/>
          <w:lang w:val="ne_NP" w:bidi="ne_NP"/>
        </w:rPr>
        <w:t>मुख्य पुजारी</w:t>
      </w:r>
      <w:r>
        <w:rPr>
          <w:lang w:val="ne_NP" w:bidi="ne_NP"/>
        </w:rPr>
        <w:t xml:space="preserve"> र </w:t>
      </w:r>
      <w:r>
        <w:rPr>
          <w:b/>
          <w:lang w:val="ne_NP" w:bidi="ne_NP"/>
        </w:rPr>
        <w:t>शास्त्रीहरू</w:t>
      </w:r>
      <w:r>
        <w:rPr>
          <w:lang w:val="ne_NP" w:bidi="ne_NP"/>
        </w:rPr>
        <w:t xml:space="preserve"> वा </w:t>
      </w:r>
      <w:r>
        <w:rPr>
          <w:b/>
          <w:lang w:val="ne_NP" w:bidi="ne_NP"/>
        </w:rPr>
        <w:t>धार्मिक व्यवस्थाका शिक्षकहरू</w:t>
      </w:r>
      <w:r>
        <w:rPr>
          <w:lang w:val="ne_NP" w:bidi="ne_NP"/>
        </w:rPr>
        <w:t xml:space="preserve"> त्यहाँ उभिएका थिए र तिनीहरूले येशूलाई कडा आरोप लगाए। मुख्य पुजारी र शास्त्रीहरू यहूदी धार्मिक नेताहरू हुन्। तपाईंले मुख्य पुजारी र शास्त्रीहरूको लागि पहिले प्रयोग गर्नुभएको शब्द नै प्रयोग गर्नुहोस्। </w:t>
      </w:r>
      <w:r>
        <w:rPr>
          <w:lang w:val="ne_NP" w:bidi="ne_NP"/>
        </w:rPr>
        <w:t>पुजारी</w:t>
      </w:r>
      <w:r>
        <w:rPr>
          <w:lang w:val="ne_NP" w:bidi="ne_NP"/>
        </w:rPr>
        <w:t xml:space="preserve"> र </w:t>
      </w:r>
      <w:r>
        <w:rPr>
          <w:lang w:val="ne_NP" w:bidi="ne_NP"/>
        </w:rPr>
        <w:t>शास्त्रीहरू</w:t>
      </w:r>
      <w:r>
        <w:rPr>
          <w:lang w:val="ne_NP" w:bidi="ne_NP"/>
        </w:rPr>
        <w:t xml:space="preserve"> मुख्य शब्दावलीमा छन्।</w:t>
      </w:r>
    </w:p>
    <w:p>
      <w:pPr/>
      <w:r>
        <w:rPr>
          <w:lang w:val="ne_NP" w:bidi="ne_NP"/>
        </w:rPr>
      </w:r>
      <w:r>
        <w:rPr>
          <w:lang w:val="ne_NP" w:bidi="ne_NP"/>
        </w:rPr>
        <w:t xml:space="preserve">त्यसपछि हेरोद र उहाँका सैनिकहरूले येशूलाई अपमान गरेर उहाँलाई खिस्सी गरे। तिनीहरूले येशूलाई एउटा भव्य </w:t>
      </w:r>
      <w:r>
        <w:rPr>
          <w:b/>
          <w:lang w:val="ne_NP" w:bidi="ne_NP"/>
        </w:rPr>
        <w:t>पोशाक</w:t>
      </w:r>
      <w:r>
        <w:rPr>
          <w:lang w:val="ne_NP" w:bidi="ne_NP"/>
        </w:rPr>
        <w:t xml:space="preserve"> लगाए। धनी र महत्त्वपूर्ण मानिसहरू वा राजपरिवारले यस प्रकारको लुगा लगाउँथे। गाउन एउटा बाहिरी लामो कोट हो जुन सामान्य लुगामाथि लगाइन्छ। तपाईंले पहिले प्रयोग गर्नुभएको </w:t>
      </w:r>
      <w:r>
        <w:rPr>
          <w:b/>
          <w:lang w:val="ne_NP" w:bidi="ne_NP"/>
        </w:rPr>
        <w:t>पोशाक</w:t>
      </w:r>
      <w:r>
        <w:rPr>
          <w:lang w:val="ne_NP" w:bidi="ne_NP"/>
        </w:rPr>
        <w:t xml:space="preserve"> को लागि उही शब्द प्रयोग गर्नुहोस्। </w:t>
      </w:r>
      <w:r>
        <w:rPr>
          <w:lang w:val="ne_NP" w:bidi="ne_NP"/>
        </w:rPr>
        <w:t>लुगाको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23:13–25</w:t>
      </w:r>
      <w:r>
        <w:rPr>
          <w:lang w:val="ne_NP" w:bidi="ne_NP"/>
        </w:rPr>
      </w:r>
    </w:p>
    <w:p>
      <w:pPr>
        <w:pStyle w:val="Heading3"/>
      </w:pPr>
      <w:r>
        <w:rPr>
          <w:lang w:val="ne_NP" w:bidi="ne_NP"/>
        </w:rPr>
        <w:t>Step 1</w:t>
      </w:r>
    </w:p>
    <w:p>
      <w:pPr/>
      <w:r>
        <w:rPr>
          <w:lang w:val="ne_NP" w:bidi="ne_NP"/>
        </w:rPr>
      </w:r>
      <w:r>
        <w:rPr>
          <w:lang w:val="ne_NP" w:bidi="ne_NP"/>
        </w:rPr>
        <w:t>लूका २३:१३–२५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बुझ्नुहुन्न?</w:t>
      </w:r>
    </w:p>
    <w:p>
      <w:pPr>
        <w:pStyle w:val="ListBullet"/>
        <w:spacing w:line="240" w:lineRule="auto"/>
        <w:ind w:left="720"/>
      </w:pPr>
      <w:r>
        <w:rPr>
          <w:lang w:val="ne_NP" w:bidi="ne_NP"/>
        </w:rPr>
      </w:r>
      <w:r>
        <w:rPr>
          <w:lang w:val="ne_NP" w:bidi="ne_NP"/>
        </w:rPr>
        <w:t>कथाले हामीलाई येशूको बारेमा के बताउँछ?</w:t>
      </w:r>
    </w:p>
    <w:p>
      <w:pPr>
        <w:pStyle w:val="ListBullet"/>
        <w:spacing w:line="240" w:lineRule="auto"/>
        <w:ind w:left="720"/>
      </w:pPr>
      <w:r>
        <w:rPr>
          <w:lang w:val="ne_NP" w:bidi="ne_NP"/>
        </w:rPr>
      </w:r>
      <w:r>
        <w:rPr>
          <w:lang w:val="ne_NP" w:bidi="ne_NP"/>
        </w:rPr>
        <w:t>कथाले हामीलाई मानिसहरूको बारेमा के बताउँछ?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संस्करणमा पाठलाई सजिलोसँग बुझ्न सुन्नुहोस्।</w:t>
      </w:r>
    </w:p>
    <w:p>
      <w:pPr/>
      <w:r>
        <w:rPr>
          <w:lang w:val="ne_NP" w:bidi="ne_NP"/>
        </w:rPr>
      </w:r>
      <w:r>
        <w:rPr>
          <w:lang w:val="ne_NP" w:bidi="ne_NP"/>
        </w:rPr>
        <w:t>अघिल्लो खण्डमा, येशू यहूदी राजा हेरोदको अगाडि परीक्षण गर्नुभयो। हेरोदले येशूलाई पिलातसकहाँ फिर्ता पठाए। हेरोदले येशूलाई पिलातसकहाँ फिर्ता पठाएपछि येशूको मुकदमा पिलातसले के गरे, भन्ने कुरा यो खण्डले बताउँछ। पिलातसले येशूलाई मृत्युको सजाय दिनेछन्।</w:t>
      </w:r>
    </w:p>
    <w:p>
      <w:pPr/>
      <w:r>
        <w:rPr>
          <w:lang w:val="ne_NP" w:bidi="ne_NP"/>
        </w:rPr>
      </w:r>
      <w:r>
        <w:rPr>
          <w:lang w:val="ne_NP" w:bidi="ne_NP"/>
        </w:rPr>
        <w:t>पिलातसले मुख्य पुजारी, धार्मिक शासकहरू र मानिसहरूलाई एकसाथ बोलाए। मुख्य पुजारी र शासकहरू येशूलाई पहिलो पटक पिलातसकहाँ ल्याउने धार्मिक परिषद्का सदस्यहरू हुन्। तिनीहरूले येशूलाई हेरोदको विरुद्धमा आरोप लगाए। यी आरोप लगाउनेहरू पिलातस येशूको मुद्दालाई जारी राख्न तयार हुन्जेल नजिकै पर्खिरहेका हुन सक्छन् वा उनीहरू केही समयका लागि आफ्ना घरहरूमा गएका हुन सक्छन्। यस खण्डमा भएका मानिसहरू सायद यरूशलेममा बसोबास गर्ने यहूदी मानिसहरू थिए। यो मानिसहरू मुख्य पुजारी र तिनीहरूका परिषद्का सदस्यहरूका समर्थकहरू जस्तै देखिन्थ्यो। तिनीहरू जम्मा भएको भीडका मानिसहरू पनि हुन सक्छन्। पिलातसले तिनीहरूलाई भने, "तिमीहरूले यो मानिसलाई जनतालाई सरकारको विरुद्धमा विद्रोह गर्न उक्साउने व्यक्तिको रूपमा मकहाँ ल्यायौ।" मैले तपाईंको उपस्थितिमा उहाँलाई जाँच गरेको छु र उहाँमाथि लागेका तपाईंका आरोपहरूको कुनै आधार भेट्टाएको छैन। हेरोदले पनि भेट्टाएनन् , किनभने उनले यिनलाई हामीकहाँ फिर्ता पठाएका छन्; तपाईं आफैँ देख्न सक्नुहुन्छ।" "तपाईंले देख्न सक्नुहुन्छ" भन्ने वाक्यांश पिलातसले आफूले त्यसपछि भन्ने कुरालाई जोड दिन प्रयोग गरेका हुन्। यसलाई "स्पष्ट रूपमा" वा "यो स्पष्ट छ" भन्ने रूपमा पनि अनुवाद गर्न सकिन्छ।</w:t>
      </w:r>
    </w:p>
    <w:p>
      <w:pPr/>
      <w:r>
        <w:rPr>
          <w:lang w:val="ne_NP" w:bidi="ne_NP"/>
        </w:rPr>
      </w:r>
      <w:r>
        <w:rPr>
          <w:lang w:val="ne_NP" w:bidi="ne_NP"/>
        </w:rPr>
        <w:t>त्यसपछि पिलातसले भने, "येशूले मृत्युको योग्य केही गर्नुभएको छैन।" हेरोदले पनि येशूलाई कुनै अपराधको लागि दोषी ठहराएका थिएनन् भन्ने कुरा पिलातसलाई थाहा थियो। जब हेरोदले येशूलाई पिलातसकहाँ फर्काए, उनले सायद येशू निर्दोष हुनुहुन्छ भन्ने कुराको सङ्केत गरेका थिए। अन्यथा, हेरोदले येशूलाई दण्ड दिने थिए। त्यसपछि पिलातसले भने "येशूलाई दण्ड दिनेछु वा कोर्रा लगाएर त्यसपछि उहाँलाई छोड्नेछु।" येशूको विरुद्धमा मुख्य पुजारीले ल्याएका आरोपहरूको कारण, पिलातसले येशूलाई दण्ड मात्र दिने र त्यसपछि उहाँलाई छोडिदिने निर्णय गरे। पिलातसले येशू कुनै पनि आरोपमा दोषी हुनुहुन्छ भन्ने ठानेनन्। येशूलाई सजाय दिएर आफूले यहूदी नेताहरूको समर्थन कायम राख्न वा अनुमोदन प्राप्त गर्न सक्ने आशा पिलातसले गरेका थिए। पिलातसले सोचेका थिए कि यदि उनले येशूलाई कम कडा सजाय दिए भने यहूदी नेताहरू सन्तुष्ट हुनेछन् र येशूलाई मार्ने माग गर्नेछैनन्। सामान्यतया रोमीहरूले अपराधको आरोप लगाइएका जोसुकैलाई पनि, ती व्यक्ति दोषी नभए तापनि कोर्रा लगाउँथे। उनीहरूले आशा गरेका थिए कि कोर्रा लगाउने सजायले ती व्यक्तिलाई फेरि अपराधको आरोप लाग्ने काम गर्नबाट टाढा राख्नेछ। यसले सरकारलाई समस्याबाट पनि बचाउने थियो।</w:t>
      </w:r>
    </w:p>
    <w:p>
      <w:pPr/>
      <w:r>
        <w:rPr>
          <w:lang w:val="ne_NP" w:bidi="ne_NP"/>
        </w:rPr>
      </w:r>
      <w:r>
        <w:rPr>
          <w:lang w:val="ne_NP" w:bidi="ne_NP"/>
        </w:rPr>
        <w:t>पिलातसले येशूलाई कोर्रा हान्ने र रिहा गर्नेछन् भनेर भनेर भनेका थिए। यसको अर्थ पिलातसले केही यहूदीहरूलाई कैदी बनाइरहेका थिए भन्ने हो। पिलातसले ती कैदीहरूमध्ये एकजनालाई निस्तारको चाडमा मुक्त गर्नुपर्ने एउटा रिति थियो। मानिसहरू सबै सँगै कराए, "यस मानिसलाई हटाउनुहोस् वा उसलाई मार्नुहोस्, हाम्रा लागि बरब्बालाई छोडिदिनुहोस्।" "यो मानिस" येशूलाई बुझाउने एउटा अनादरकारी तरिका थियो।</w:t>
      </w:r>
    </w:p>
    <w:p>
      <w:pPr/>
      <w:r>
        <w:rPr>
          <w:lang w:val="ne_NP" w:bidi="ne_NP"/>
        </w:rPr>
      </w:r>
      <w:r>
        <w:rPr>
          <w:lang w:val="ne_NP" w:bidi="ne_NP"/>
        </w:rPr>
        <w:t>तपाईंको संस्कृतिमा एउटा क्रुद्ध भीडले दंगा वा विरोध प्रदर्शनमार्फत कुनै माग राखेको र सरकार वा अधिकारीहरूले उक्त मागप्रति कस्तो प्रतिक्रिया जनाए भन्ने एउटा घटनाको बारेमा बताउनुहोस्।</w:t>
      </w:r>
    </w:p>
    <w:p>
      <w:pPr/>
      <w:r>
        <w:rPr>
          <w:lang w:val="ne_NP" w:bidi="ne_NP"/>
        </w:rPr>
      </w:r>
      <w:r>
        <w:rPr>
          <w:lang w:val="ne_NP" w:bidi="ne_NP"/>
        </w:rPr>
        <w:t>जब यहूदी मानिसहरूले भने, "हाम्रो निम्ति बरब्बालाई रिहा गरिदिनुहोस्," तिनीहरूले पिलातसलाई येशूको सट्टा बरब्बालाई मुक्त गरेर त्यो रीति पूरा गर्न अनुरोध गरिरहेका थिए। बरब्बालाई यरूशलेममा अरूसँग मिलेर दंगा गरेको र कुनै मान्छेको हत्या गरेको कारणले जेलमा हालिएको थियो। पिलातस येशूलाई रिहा गर्न चाहन्थे, त्यसैले उनले फेरि मानिसहरूलाई अपील गरे। तर मानिसहरूले बारम्बार कराए, "उहाँलाई क्रूसमा टाँग्नुहोस्! उहाँलाई क्रूसमा टाँग्नुहोस्!" क्रूसमा टाँग्ने कुराले रोमीहरूले अपराधीहरूलाई मृत्युदण्ड दिन प्रयोग गर्ने विधिलाई बुझाउँछ। तिनीहरूले जीवित अपराधीलाई एउटा खम्बा वा क्रूसको आकारमा जोडिएका काठका दुईवटा ठूला मुढाहरूमा किला ठोक्थे वा बाँध्थे। तिनीहरूले जमिनमा क्रूसलाई ठाडो पारेर राख्थे। त्यसपछि तिनीहरूले अपराधीलाई ऊ नमरेसम्म क्रूसमै छोडि राख्थे। क्रूसमा टाँगेर मारिनु एक ढिलो र कष्टदायी मृत्यु थियो।</w:t>
      </w:r>
    </w:p>
    <w:p>
      <w:pPr/>
      <w:r>
        <w:rPr>
          <w:lang w:val="ne_NP" w:bidi="ne_NP"/>
        </w:rPr>
      </w:r>
      <w:r>
        <w:rPr>
          <w:lang w:val="ne_NP" w:bidi="ne_NP"/>
        </w:rPr>
        <w:t>यहाँ रोक्नुहोस् र क्रूसमा टाँगिएको व्यक्तिको तस्वीर देखाउनुहोस्।</w:t>
      </w:r>
    </w:p>
    <w:p>
      <w:pPr/>
      <w:r>
        <w:rPr>
          <w:lang w:val="ne_NP" w:bidi="ne_NP"/>
        </w:rPr>
      </w:r>
      <w:r>
        <w:rPr>
          <w:lang w:val="ne_NP" w:bidi="ne_NP"/>
        </w:rPr>
        <w:t>त्यसपछि पिलातसले तेस्रो पटक मानिसहरूलाई अपील गरे, भने, "तर यो मानिसले के गलत काम गरेको छ?" मलाई उहाँलाई मर्ने सजाय दिने कुनै कारण छैन। त्यसैले म उसलाई कोर्रा लगाउन आदेश दिनेछु, र त्यसपछि उसलाई छोडिदिनेछु।" तर मानिसहरूले येशूलाई क्रूसमा टाँगिनुपर्छ भन्दै पिलातसलाई ठूलो स्वरले कराइरहे, र अन्तमा पिलातसले तिनीहरूको ठूलो स्वरलाई इन्कार गर्न सकेनन्। त्यसैले पिलातसले मानिसहरूले माग गरेको कुरा गर्ने निर्णय गरे। दंगा गरेको र मान्छे मारेकोले कैद गरिएको बरब्बालाई पिलातसले रिहा गरेका थिए। यी ती मानिस थिए जसलाई रिहा गरिदिन मानिसहरूले पिलातससँग माग गरेका थिए। त्यसपछि पिलातसले मानिसहरू वा भीडले चाहेजस्तै येशूलाई मार्नका लागि आफ्ना सिपाहीहरूलाई सुम्पिदिए।</w:t>
      </w:r>
      <w:r>
        <w:rPr>
          <w:lang w:val="ne_NP" w:bidi="ne_NP"/>
        </w:rPr>
      </w:r>
    </w:p>
    <w:p>
      <w:pPr>
        <w:pStyle w:val="Heading3"/>
      </w:pPr>
      <w:r>
        <w:rPr>
          <w:lang w:val="ne_NP" w:bidi="ne_NP"/>
        </w:rPr>
        <w:t>Step 3</w:t>
      </w:r>
    </w:p>
    <w:p>
      <w:pPr/>
      <w:r>
        <w:rPr>
          <w:lang w:val="ne_NP" w:bidi="ne_NP"/>
        </w:rPr>
      </w:r>
      <w:r>
        <w:rPr>
          <w:lang w:val="ne_NP" w:bidi="ne_NP"/>
        </w:rPr>
        <w:t>सजिलोसँग बुझ्न सकिने संस्करणमा पाठलाई फेरि सुन्नुहोस्।</w:t>
      </w:r>
    </w:p>
    <w:p>
      <w:pPr/>
      <w:r>
        <w:rPr>
          <w:lang w:val="ne_NP" w:bidi="ne_NP"/>
        </w:rPr>
      </w:r>
      <w:r>
        <w:rPr>
          <w:lang w:val="ne_NP" w:bidi="ne_NP"/>
        </w:rPr>
        <w:t>यस सत्रमा, तपाईंले टोलीलाई यो कथालाई दृश्यात्मक बनाउन मद्दत गर्नुहुनेछ। तपाईंले समूहलाई दृश्यहरू, सेटिङहरू र कथाका पात्रहरू परिभाषित गर्न मद्दत गर्नुहुनेछ।</w:t>
      </w:r>
    </w:p>
    <w:p>
      <w:pPr/>
      <w:r>
        <w:rPr>
          <w:lang w:val="ne_NP" w:bidi="ne_NP"/>
        </w:rPr>
      </w:r>
      <w:r>
        <w:rPr>
          <w:lang w:val="ne_NP" w:bidi="ne_NP"/>
        </w:rPr>
        <w:t>कथामा तीन दृश्यहरू छन्।</w:t>
      </w:r>
    </w:p>
    <w:p>
      <w:pPr/>
      <w:r>
        <w:rPr>
          <w:lang w:val="ne_NP" w:bidi="ne_NP"/>
        </w:rPr>
      </w:r>
      <w:r>
        <w:rPr>
          <w:b/>
          <w:lang w:val="ne_NP" w:bidi="ne_NP"/>
        </w:rPr>
        <w:t>पहिलो दृश्य:</w:t>
      </w:r>
      <w:r>
        <w:rPr>
          <w:lang w:val="ne_NP" w:bidi="ne_NP"/>
        </w:rPr>
        <w:t xml:space="preserve"> पिलातसले परिषद्लाई बोलाउँछन् र तिनीहरूलाई येशूलाई छोड्ने आफ्नो निर्णयको बारेमा सुनाउँछन्।</w:t>
      </w:r>
    </w:p>
    <w:p>
      <w:pPr/>
      <w:r>
        <w:rPr>
          <w:lang w:val="ne_NP" w:bidi="ne_NP"/>
        </w:rPr>
      </w:r>
      <w:r>
        <w:rPr>
          <w:b/>
          <w:lang w:val="ne_NP" w:bidi="ne_NP"/>
        </w:rPr>
        <w:t>दोस्रो दृश्य:</w:t>
      </w:r>
      <w:r>
        <w:rPr>
          <w:lang w:val="ne_NP" w:bidi="ne_NP"/>
        </w:rPr>
        <w:t xml:space="preserve"> भीडले पिलातससँग येशूलाई मार्न र त्यसको सट्टा बरब्बालाई रिहा गर्न माग गरे। पिलातसले येशूलाई रिहा गर्ने अनुमति दिन भीडलाई दोस्रो पटक अपील गरे।</w:t>
      </w:r>
    </w:p>
    <w:p>
      <w:pPr/>
      <w:r>
        <w:rPr>
          <w:lang w:val="ne_NP" w:bidi="ne_NP"/>
        </w:rPr>
      </w:r>
      <w:r>
        <w:rPr>
          <w:b/>
          <w:lang w:val="ne_NP" w:bidi="ne_NP"/>
        </w:rPr>
        <w:t>तेस्रो दृश्य:</w:t>
      </w:r>
      <w:r>
        <w:rPr>
          <w:lang w:val="ne_NP" w:bidi="ne_NP"/>
        </w:rPr>
        <w:t xml:space="preserve"> पिलातसले भीडलाई तेस्रो पटक अनुरोध गरे। भीडले येशूलाई मार्नुपर्छ भन्ने माग गरिरहेको छ। पिलातस भीडको माग गर्न सहमत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मुख्य पूजाहारी</w:t>
      </w:r>
    </w:p>
    <w:p>
      <w:pPr>
        <w:pStyle w:val="ListBullet"/>
        <w:spacing w:line="240" w:lineRule="auto"/>
        <w:ind w:left="720"/>
      </w:pPr>
      <w:r>
        <w:rPr>
          <w:lang w:val="ne_NP" w:bidi="ne_NP"/>
        </w:rPr>
      </w:r>
      <w:r>
        <w:rPr>
          <w:lang w:val="ne_NP" w:bidi="ne_NP"/>
        </w:rPr>
        <w:t>धार्मिक शासकहरू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बरब्बा</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अघिल्लो खण्डमा, हेरोदले येशूलाई प्रश्न गरेका थिए त्यसैले उहाँलाई पिलातसकहाँ फिर्ता पाएका थिए भन्ने कुरा सम्झनुहोस्। पिलातसले मुख्य पुजारी, शासकहरू र मानिसहरूलाई एकसाथ बोलाएर उनीहरूलाई भने, "तिमीहरूले यस मानिसलाई जनतालाई सरकारको विरुद्धमा विद्रोह गर्न उक्साउने व्यक्तिको रूपमा मकहाँ ल्यायौ।" मैले तपाईंको उपस्थितिमा उहाँलाई जाँच गरेको छु र उहाँमाथि लागेका तपाईंका आरोपहरूको कुनै आधार भेट्टाएको छैन। हेरोदले पनि उनलाई हामीकहाँ फिर्ता पठाएका छैनन्; तपाईंले देख्न सक्नुहुन्छ उनले मृत्युको योग्य केही गरेका छैनन्।"</w:t>
      </w:r>
    </w:p>
    <w:p>
      <w:pPr/>
      <w:r>
        <w:rPr>
          <w:lang w:val="ne_NP" w:bidi="ne_NP"/>
        </w:rPr>
      </w:r>
      <w:r>
        <w:rPr>
          <w:lang w:val="ne_NP" w:bidi="ne_NP"/>
        </w:rPr>
        <w:t>त्यसपछि पिलातसले भने "येशूलाई दण्ड दिनेछु वा कोर्रा लगाएर त्यसपछि उहाँलाई छोड्नेछु।" येशूको विरुद्धमा मुख्य पुजारीले ल्याउने आरोपहरूको फलस्वरूप, पिलातसले येशूलाई सजाय मात्र दिने र त्यसपछि उहाँलाई छोडिदिने निर्णय गरे।</w:t>
      </w:r>
    </w:p>
    <w:p>
      <w:pPr/>
      <w:r>
        <w:rPr>
          <w:lang w:val="ne_NP" w:bidi="ne_NP"/>
        </w:rPr>
      </w:r>
      <w:r>
        <w:rPr>
          <w:lang w:val="ne_NP" w:bidi="ne_NP"/>
        </w:rPr>
        <w:t>यो निस्तारको भोजको समयमा कैदीलाई छोडिने चलन थियो भन्ने कुरा सम्झनु महत्त्वपूर्ण छ। मानिसहरू सबै सँगै कराए, "यस मानिसलाई हटाउनुहोस् वा उसलाई मार्नुहोस्, हाम्रा लागि बरब्बालाई छोडिदिनुहोस्!" मानिसहरूले येशूलाई उल्लेख गर्ने "यो मानिस" एउटा अनादरकारी तरिका थियो भन्ने कुरालाई ध्यान दिनुहोस्।</w:t>
      </w:r>
    </w:p>
    <w:p>
      <w:pPr/>
      <w:r>
        <w:rPr>
          <w:lang w:val="ne_NP" w:bidi="ne_NP"/>
        </w:rPr>
      </w:r>
      <w:r>
        <w:rPr>
          <w:lang w:val="ne_NP" w:bidi="ne_NP"/>
        </w:rPr>
        <w:t>पिलातस येशूलाई रिहा गर्न चाहन्थे, त्यसैले उनले फेरि मानिसहरूलाई अपील गरे। तर मानिसहरूले बारम्बार कराए, "उहाँलाई क्रूसमा टाँग्नुहोस्! उहाँलाई क्रूसमा टाँगिनुहोस्!"</w:t>
      </w:r>
    </w:p>
    <w:p>
      <w:pPr/>
      <w:r>
        <w:rPr>
          <w:lang w:val="ne_NP" w:bidi="ne_NP"/>
        </w:rPr>
      </w:r>
      <w:r>
        <w:rPr>
          <w:lang w:val="ne_NP" w:bidi="ne_NP"/>
        </w:rPr>
        <w:t>सम्झनुहोस् कि पिलातसले तेस्रो पटक मानिसहरूलाई अपील गर्दै भने, "तर यो मानिसले के गलत काम गरेको छ?" मलाई उहाँलाई मर्ने सजाय दिने कुनै कारण छैन। त्यसैले म उसलाई कोर्रा लगाउन आदेश दिनेछु, र त्यसपछि उसलाई छोडिदिनेछु।" पिलातसले मृत्युको सजाय आवश्यक पर्ने कुनै कारण पत्ता लगाउने प्रयास गरिरहेका छन्, तर त्यहाँ कुनै राम्रो कारण छैन, उनीहरूलाई थाहा छ।</w:t>
      </w:r>
    </w:p>
    <w:p>
      <w:pPr/>
      <w:r>
        <w:rPr>
          <w:lang w:val="ne_NP" w:bidi="ne_NP"/>
        </w:rPr>
      </w:r>
      <w:r>
        <w:rPr>
          <w:lang w:val="ne_NP" w:bidi="ne_NP"/>
        </w:rPr>
        <w:t>तर मानिसहरूले येशूलाई क्रूसमा टाँगिनुपर्छ भन्दै पिलातसलाई ठूलो स्वरले कराइरहे। अन्तमा, पिलातसले तिनीहरूको ठूलो स्वरलाई प्रतिरोध गर्न सकेनन्। त्यसैले पिलातसले मानिसहरूले माग गरेको कुरा गर्ने निर्णय गरे। पिलातसले दंगा गर्दा र कसैलाई मारेको कारण कैद गरिएको मानिस बरब्बालाई छोडिदिए। यी ती मानिस थिए जसलाई रिहा गरिदिन मानिसहरूले पिलातससँग माग गरेका थिए। त्यसपछि पिलातसले येशूलाई मानिसहरू वा भीडले चाहेजस्तै मार्नका लागि आफ्ना सैनिकहरूलाई सुम्पिदिए।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कथामा तीन दृश्यहरू छन्।</w:t>
      </w:r>
    </w:p>
    <w:p>
      <w:pPr/>
      <w:r>
        <w:rPr>
          <w:lang w:val="ne_NP" w:bidi="ne_NP"/>
        </w:rPr>
      </w:r>
      <w:r>
        <w:rPr>
          <w:lang w:val="ne_NP" w:bidi="ne_NP"/>
        </w:rPr>
        <w:t>समावेश भएका पात्रहरू:</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मुख्य पूजाहारी</w:t>
      </w:r>
    </w:p>
    <w:p>
      <w:pPr>
        <w:pStyle w:val="ListBullet"/>
        <w:spacing w:line="240" w:lineRule="auto"/>
        <w:ind w:left="720"/>
      </w:pPr>
      <w:r>
        <w:rPr>
          <w:lang w:val="ne_NP" w:bidi="ne_NP"/>
        </w:rPr>
      </w:r>
      <w:r>
        <w:rPr>
          <w:lang w:val="ne_NP" w:bidi="ne_NP"/>
        </w:rPr>
        <w:t>धार्मिक शासकहरू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बरब्बा</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कथालाई अभिनय गर्दा, तिनीहरूलाई केही ठाउँहरूमा रोक्नुहोस्।</w:t>
      </w:r>
    </w:p>
    <w:p>
      <w:pPr/>
      <w:r>
        <w:rPr>
          <w:lang w:val="ne_NP" w:bidi="ne_NP"/>
        </w:rPr>
      </w:r>
      <w:r>
        <w:rPr>
          <w:lang w:val="ne_NP" w:bidi="ne_NP"/>
        </w:rPr>
        <w:t>सम्झनुहोस्, अघिल्लो खण्डमा हेरोदले येशूलाई प्रश्न गरेर उहाँलाई पिलातसकहाँ फिर्ता पाएका थिए। पिलातसले मुख्य पुजारी, शासकहरू र मानिसहरूलाई एकसाथ बोलाए। पिलातसले तिनीहरूलाई भने, "तिमीहरूले यस मानिसलाई मानिसहरूलाई विद्रोह गर्न उक्साउने व्यक्तिको रूपमा मकहाँ ल्यायौ।" मैले तपाईंको उपस्थितिमा उहाँलाई जाँच गरेको छु र उहाँमाथि लागेका तपाईंका आरोपहरूको कुनै आधार भेट्टाएको छैन। हेरोदले पनि उनलाई हामीकहाँ फिर्ता पठाएका छैनन्; तपाईंले देख्न सक्नुहुन्छ, उनले मृत्युको योग्य केही गरेका छैनन्।"</w:t>
      </w:r>
    </w:p>
    <w:p>
      <w:pPr/>
      <w:r>
        <w:rPr>
          <w:lang w:val="ne_NP" w:bidi="ne_NP"/>
        </w:rPr>
      </w:r>
      <w:r>
        <w:rPr>
          <w:lang w:val="ne_NP" w:bidi="ne_NP"/>
        </w:rPr>
        <w:t>अभिनय रोक्नुहोस्: पिलातसको भूमिका खेल्ने कलाकारलाई सोध्नुहोस्, "तपाईंलाई कस्तो महसुस भइरहेको छ?" तपाईंले सुन्न सक्नुहुन्छ, "येशू उनीविरुद्धमा परिषद्का सदस्यहरूले लगाएका आरोपहरूमा दोषी हुनुहुन्न भन्ने मलाई थाहा छ," "मलाई येशू मर्न योग्य हुनुहुन्न भन्ने महसुस हुन्छ।" नाटक फेरि सुरु गर्नुहोस्।</w:t>
      </w:r>
    </w:p>
    <w:p>
      <w:pPr/>
      <w:r>
        <w:rPr>
          <w:lang w:val="ne_NP" w:bidi="ne_NP"/>
        </w:rPr>
      </w:r>
      <w:r>
        <w:rPr>
          <w:lang w:val="ne_NP" w:bidi="ne_NP"/>
        </w:rPr>
        <w:t>त्यसपछि पिलातसले येशूलाई सजाय दिने वा कोर्रा लगाउने र त्यसपछि उहाँलाई छोडिदिनेछन् भनेर भनेर भनेर भने। पिलातसले येशूलाई कोर्रा हान्ने र रिहा गर्नेछन् भनेर भनेर भनेका थिए। मानिसहरू सबै सँगै कराए, "यस मानिसलाई हटाऊ वा यसलाई मार, हाम्रा लागि बरब्बालाई छोडिदेऊ।"</w:t>
      </w:r>
    </w:p>
    <w:p>
      <w:pPr/>
      <w:r>
        <w:rPr>
          <w:lang w:val="ne_NP" w:bidi="ne_NP"/>
        </w:rPr>
      </w:r>
      <w:r>
        <w:rPr>
          <w:lang w:val="ne_NP" w:bidi="ne_NP"/>
        </w:rPr>
        <w:t>अभिनय रोक्नुहोस्: पिलातसको भूमिका खेल्ने कलाकारलाई सोध्नुहोस्, "तपाईंलाई कस्तो महसुस भइरहेको छ?" तपाईंले सुन्न सक्नुहुन्छ, "म साँच्चै येशूलाई मुक्त गर्न चाहन्छु," "दुःखको कुरा, म येशूलाई मार्न चाहँदिन, तर यी मानिसहरू मलाई त्यसो गर्न लगाउन चाहन्छन्!" "हृदय टुक्किएको छ, म निर्दोष मानिसलाई मृत्युको सजाय दिन चाहन्न," "म मानिसहरूलाई मनाउने प्रयास गर्नेछु।" परिषद्का सदस्यहरूको भूमिका खेल्ने कलाकारहरूलाई सोध्नुहोस्, "तपाईंलाई कस्तो महसुस भइरहेको छ?" तपाईंले सुन्न सक्नुहुन्छ, "हामी येशू मारिएको हेर्न चाहन्छौं!" "येशूलाई क्रूसमा टाँग!" "हामी येशूलाई दोषी ठहराऊन् भन्ने चाहन्छौं।" नाटक फेरि सुरु गर्नुहोस्।</w:t>
      </w:r>
    </w:p>
    <w:p>
      <w:pPr/>
      <w:r>
        <w:rPr>
          <w:lang w:val="ne_NP" w:bidi="ne_NP"/>
        </w:rPr>
      </w:r>
      <w:r>
        <w:rPr>
          <w:lang w:val="ne_NP" w:bidi="ne_NP"/>
        </w:rPr>
        <w:t>बरब्बालाई यरूशलेममा अरूसँग मिलेर दंगा गरेको र कुनै मान्छे मारेको कारणले जेलमा हालिएको थियो। पिलातस येशूलाई रिहा गर्न चाहन्थे, त्यसैले उनले फेरि मानिसहरूलाई अपील गरे। तर मानिसहरूले बारम्बार कराए, "उहाँलाई क्रूसमा टाँग्नुहोस्! उहाँलाई क्रूसमा टाँग्नुहोस्!" त्यसपछि पिलातसले तेस्रो पटक मानिसहरूलाई अपील गरेर भने, "तर यस मानिसले के गलत काम गरेको छ?" मलाई उहाँलाई मर्ने सजाय दिने कुनै कारण छैन। त्यसैले म उसलाई कोर्रा लगाउन आदेश दिनेछु, र त्यसपछि उसलाई छोडिदिनेछु।" तर मानिसहरूले येशूलाई क्रूसमा टाँगिनुपर्छ भन्दै पिलातसलाई ठूलो स्वरले कराइरहे, र अन्तमा पिलातसले तिनीहरूको ठूलो स्वरलाई इन्कार गर्न सकेनन्। त्यसैले पिलातसले मानिसहरूले माग गरेको कुरा गर्ने निर्णय गरे।</w:t>
      </w:r>
    </w:p>
    <w:p>
      <w:pPr/>
      <w:r>
        <w:rPr>
          <w:lang w:val="ne_NP" w:bidi="ne_NP"/>
        </w:rPr>
      </w:r>
      <w:r>
        <w:rPr>
          <w:lang w:val="ne_NP" w:bidi="ne_NP"/>
        </w:rPr>
        <w:t>अभिनय रोक्नुहोस्: पिलातसको भूमिका खेल्ने कलाकारलाई सोध्नुहोस्, "तपाईंलाई कस्तो महसुस भइरहेको छ?" तपाईंले सुन्न सक्नुहुन्छ, "म मानिसहरूलाई मनाउने प्रयास गर्न छोडिदिन्छु," डरलाग्छ! मैले उनीहरूले चाहेको कुरा नगर्दा उनीहरूले दंगा गर्न सक्थे । परिषद्का सदस्यहरूको भूमिका खेल्ने कलाकारहरूलाई सोध्नुहोस्, "तपाईंलाई कस्तो महसुस भइरहेको छ?" तपाईंले सुन्न सक्नुहुन्छ, "पिलातसले हाम्रो अनुरोध स्वीकार गरेकोमा हामी खुसी छौँ," "येशूलाई क्रूसमा टाँग!" येशूको भूमिका खेल्ने कलाकारलाई सोध्नुहोस्, "तपाईं कस्तो महसुस गर्दै हुनुहुन्छ?" तपाईंले सुन्न सक्नुहुन्छ, "यी मानिसहरूले म निर्दोष छु भन्ने थाहा भएतापनि मलाई मार्न चाहन्छन् भन्ने कुरामा म दुःखी छु," "सत्यको आधारमा निर्णय नलिएकोमा मानिसहरू र पिलातसबाट निराश छु।" नाटक फेरि सुरु गर्नुहोस्।</w:t>
      </w:r>
    </w:p>
    <w:p>
      <w:pPr/>
      <w:r>
        <w:rPr>
          <w:lang w:val="ne_NP" w:bidi="ne_NP"/>
        </w:rPr>
      </w:r>
      <w:r>
        <w:rPr>
          <w:lang w:val="ne_NP" w:bidi="ne_NP"/>
        </w:rPr>
        <w:t>पिलातसले दङ्गामा संलग्न भएको र हत्या गरेको अभियोगमा कैद गरिएको मानिसलाई रिहा गर्छन्। यी ती मानिस थिए जसलाई रिहा गरिदिन मानिसहरूले पिलातससँग माग गरेका थिए। त्यसपछि पिलातसले येशूलाई मानिसहरू वा भीडले चाहेजस्तै मार्नका लागि आफ्ना सैनिकहरूलाई सुम्पिदिए।</w:t>
      </w:r>
      <w:r>
        <w:rPr>
          <w:lang w:val="ne_NP" w:bidi="ne_NP"/>
        </w:rPr>
      </w:r>
    </w:p>
    <w:p>
      <w:pPr>
        <w:pStyle w:val="Heading3"/>
      </w:pPr>
      <w:r>
        <w:rPr>
          <w:lang w:val="ne_NP" w:bidi="ne_NP"/>
        </w:rPr>
        <w:t>Step 5</w:t>
      </w:r>
    </w:p>
    <w:p>
      <w:pPr/>
      <w:r>
        <w:rPr>
          <w:lang w:val="ne_NP" w:bidi="ne_NP"/>
        </w:rPr>
      </w:r>
      <w:r>
        <w:rPr>
          <w:lang w:val="ne_NP" w:bidi="ne_NP"/>
        </w:rPr>
        <w:t>सबैभन्दा सजिलै बुझिने संस्करणमा पाठलाई एक पटक सुन्नुहोस्।</w:t>
      </w:r>
    </w:p>
    <w:p>
      <w:pPr/>
      <w:r>
        <w:rPr>
          <w:lang w:val="ne_NP" w:bidi="ne_NP"/>
        </w:rPr>
      </w:r>
      <w:r>
        <w:rPr>
          <w:lang w:val="ne_NP" w:bidi="ne_NP"/>
        </w:rPr>
        <w:t xml:space="preserve">पिलातसले </w:t>
      </w:r>
      <w:r>
        <w:rPr>
          <w:b/>
          <w:lang w:val="ne_NP" w:bidi="ne_NP"/>
        </w:rPr>
        <w:t>पुजारी</w:t>
      </w:r>
      <w:r>
        <w:rPr>
          <w:lang w:val="ne_NP" w:bidi="ne_NP"/>
        </w:rPr>
        <w:t xml:space="preserve">, शासकहरू र मानिसहरूलाई एकसाथ बोलाए। तपाईंले पुजारीको लागि पहिले प्रयोग गर्नुभएको शब्द नै प्रयोग गर्नुहोस्। </w:t>
      </w:r>
      <w:r>
        <w:rPr>
          <w:lang w:val="ne_NP" w:bidi="ne_NP"/>
        </w:rPr>
        <w:t>पूजाहारी</w:t>
      </w:r>
      <w:r>
        <w:rPr>
          <w:lang w:val="ne_NP" w:bidi="ne_NP"/>
        </w:rPr>
        <w:t xml:space="preserve"> मुख्य शब्दावलीमा छ।</w:t>
      </w:r>
    </w:p>
    <w:p>
      <w:pPr/>
      <w:r>
        <w:rPr>
          <w:lang w:val="ne_NP" w:bidi="ne_NP"/>
        </w:rPr>
      </w:r>
      <w:r>
        <w:rPr>
          <w:b/>
          <w:lang w:val="ne_NP" w:bidi="ne_NP"/>
        </w:rPr>
        <w:t>निस्तार</w:t>
      </w:r>
      <w:r>
        <w:rPr>
          <w:lang w:val="ne_NP" w:bidi="ne_NP"/>
        </w:rPr>
        <w:t xml:space="preserve"> एउटा यस्तो चाड थियो जुन यहूदीहरूले अखमिरी रोटीको चाड सुरु हुनुभन्दा एक दिन अघि मनाउने गर्थे। तपाईंले निस्तारको चाडको लागि पहिले प्रयोग गर्नुभएको शब्द नै प्रयोग गर्नुहोस्। </w:t>
      </w:r>
      <w:r>
        <w:rPr>
          <w:lang w:val="ne_NP" w:bidi="ne_NP"/>
        </w:rPr>
        <w:t>निस्तारको चाडको</w:t>
      </w:r>
      <w:r>
        <w:rPr>
          <w:lang w:val="ne_NP" w:bidi="ne_NP"/>
        </w:rPr>
        <w:t xml:space="preserve"> बारेमा थप जानकारीको लागि मुख्य शब्दावली हेर्नुहोस्।</w:t>
      </w:r>
    </w:p>
    <w:p>
      <w:pPr/>
      <w:r>
        <w:rPr>
          <w:lang w:val="ne_NP" w:bidi="ne_NP"/>
        </w:rPr>
      </w:r>
      <w:r>
        <w:rPr>
          <w:lang w:val="ne_NP" w:bidi="ne_NP"/>
        </w:rPr>
        <w:t xml:space="preserve">पिलातस येशूलाई रिहा गर्न चाहन्थे, त्यसैले उनले फेरि मानिसहरूलाई अपील गरे। तर मानिसहरूले बारम्बार कराए, "उहाँलाई क्रूसमा टाँग्नुहोस्! उसलाई क्रूसमा टाँग"। येशूको समयमा </w:t>
      </w:r>
      <w:r>
        <w:rPr>
          <w:b/>
          <w:lang w:val="ne_NP" w:bidi="ne_NP"/>
        </w:rPr>
        <w:t>क्रूसमा टाँग्नु</w:t>
      </w:r>
      <w:r>
        <w:rPr>
          <w:lang w:val="ne_NP" w:bidi="ne_NP"/>
        </w:rPr>
        <w:t xml:space="preserve"> मृत्युदण्डको सबैभन्दा खराब रूप थियो। सामान्यतया सैनिकहरूले पीडितलाई कोर्रा लगाउँथे र त्यसपछि क्रूसको आकारका दुई टुक्रा काठमा हात र खुट्टामा किला ठोक्थे। सैनिकहरूले </w:t>
      </w:r>
      <w:r>
        <w:rPr>
          <w:lang w:val="ne_NP" w:bidi="ne_NP"/>
        </w:rPr>
        <w:t>क्रूस</w:t>
      </w:r>
      <w:r>
        <w:rPr>
          <w:lang w:val="ne_NP" w:bidi="ne_NP"/>
        </w:rPr>
        <w:t xml:space="preserve"> ठाडो उभ्याए र पीडित व्यक्ति नमरेसम्म घण्टौँसम्म पीडामा झुण्डिरह्यो।</w:t>
      </w:r>
    </w:p>
    <w:p>
      <w:pPr/>
      <w:r>
        <w:rPr>
          <w:lang w:val="ne_NP" w:bidi="ne_NP"/>
        </w:rPr>
      </w:r>
      <w:r>
        <w:rPr>
          <w:lang w:val="ne_NP" w:bidi="ne_NP"/>
        </w:rPr>
        <w:t>क्रूसमा टाँगिने</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23:26–43</w:t>
      </w:r>
      <w:r>
        <w:rPr>
          <w:lang w:val="ne_NP" w:bidi="ne_NP"/>
        </w:rPr>
      </w:r>
    </w:p>
    <w:p>
      <w:pPr>
        <w:pStyle w:val="Heading3"/>
      </w:pPr>
      <w:r>
        <w:rPr>
          <w:lang w:val="ne_NP" w:bidi="ne_NP"/>
        </w:rPr>
        <w:t>Step 1</w:t>
      </w:r>
    </w:p>
    <w:p>
      <w:pPr/>
      <w:r>
        <w:rPr>
          <w:lang w:val="ne_NP" w:bidi="ne_NP"/>
        </w:rPr>
      </w:r>
      <w:r>
        <w:rPr>
          <w:lang w:val="ne_NP" w:bidi="ne_NP"/>
        </w:rPr>
        <w:t>लूका २३:२६–४३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यहूदी धार्मिक नेताहरूले येशूलाई पक्राउ गरेर उहाँलाई यहूदियाको रोमी राज्यपाल पोन्तियस पिलातसको घरमा लगे। पिलातसले येशूलाई निर्दोष ठाने, तर धार्मिक नेताहरू र भीडले पिलातसले येशूलाई मार्न माग गरे। पिलातस अन्तमा भीडसँग सहमत भए र आफ्ना सैनिकहरूलाई येशूलाई क्रूसमा टाँग्न आदेश दिए।</w:t>
      </w:r>
    </w:p>
    <w:p>
      <w:pPr/>
      <w:r>
        <w:rPr>
          <w:lang w:val="ne_NP" w:bidi="ne_NP"/>
        </w:rPr>
      </w:r>
      <w:r>
        <w:rPr>
          <w:lang w:val="ne_NP" w:bidi="ne_NP"/>
        </w:rPr>
        <w:t>किनभने यो निस्तारको चाड थियो, शहरमा हजारौं यहूदीहरू थिए र रोमी सैनिकहरू उच्च सतर्कतामा थिए। भीडको दबाबमा परेर पिलातसले आफ्ना सैनिकहरूलाई येशूलाई क्रूसमा टाँग्न आदेश दिए। क्रूसमा टाँग्नु रोमी मृत्युदण्डको सबैभन्दा खराब रूप थियो। सैनिकहरूले पीडितलाई कुट्थे, त्यसपछि तिनीहरूका हात र खुट्टाहरू क्रूसको आकारको काठका दुई टुक्राहरूमा किला ठोक्थे। सैनिकहरूले पीडितलाई क्रूसको तेर्सो काठ बोकेर उनलाई क्रूसमा किला ठोकेर मारिने ठाउँसम्म जान बाध्य बनाए। पीडित नमरेसम्म घण्टौँसम्म पीडामा सीधा क्रूसमा झुण्ड्याए।</w:t>
      </w:r>
    </w:p>
    <w:p>
      <w:pPr/>
      <w:r>
        <w:rPr>
          <w:lang w:val="ne_NP" w:bidi="ne_NP"/>
        </w:rPr>
      </w:r>
      <w:r>
        <w:rPr>
          <w:lang w:val="ne_NP" w:bidi="ne_NP"/>
        </w:rPr>
        <w:t>रोक्नुहोस् र आफ्नो टोलीलाई क्रूसको काठ र क्रूसमा झुण्ड्याएको अपराधीको तस्वीर देखाउनुहोस्। तपाईंको संस्कृतिमा मृत्युदण्डको सबैभन्दा खराब रूप कुन हो? यस प्रकारको मृत्युदण्ड द्वारा कुन प्रकारका अपराधीहरूलाई सजाय दिइन्छ?</w:t>
      </w:r>
    </w:p>
    <w:p>
      <w:pPr/>
      <w:r>
        <w:rPr>
          <w:lang w:val="ne_NP" w:bidi="ne_NP"/>
        </w:rPr>
      </w:r>
      <w:r>
        <w:rPr>
          <w:lang w:val="ne_NP" w:bidi="ne_NP"/>
        </w:rPr>
        <w:t>सैनिकहरूले येशूलाई यरूशलेमबाट बाहिर लैजाँदा सेनाहरूले उहाँलाई कडा कुटपिट गरेकाले उहाँ कमजोर भएको भए पनि तिनीहरूले उहाँलाई भारी क्रूसको बोक्न बाध्य पारे। सैनिकहरूले उत्तर अफ्रिकाको समुद्री किनारमा रहेको सहर कुरेनीका सिमोन नाम गरेका एक व्यक्तिलाई समात्छन्। सिमोन गाँउबाट यरूशलेम यात्रा गरिरहेका थिए भनेर लूकाले हामीलाई बताउँछन्। यो विवरणले सिमोन येशूको विरुद्धमा दंगा गर्ने यहूदी भीडमा सामेल थिएनन् भनेर देखाउँछ। सिमोन सायद यरूशलेम वरिपरि रहेको एउटा सानो शहरबाट निस्तारको चाड मनाउन यात्रा गरिरहेका थिए। सैनिकहरूले सिमोनलाई येशूको पछाडि हिँड्न र क्रूस बोक्न बाध्य पार्छन्।</w:t>
      </w:r>
    </w:p>
    <w:p>
      <w:pPr/>
      <w:r>
        <w:rPr>
          <w:lang w:val="ne_NP" w:bidi="ne_NP"/>
        </w:rPr>
      </w:r>
      <w:r>
        <w:rPr>
          <w:lang w:val="ne_NP" w:bidi="ne_NP"/>
        </w:rPr>
        <w:t>धेरै मानिसहरूले येशूलाई उहाँको मृत्यु हुने ठाउँसम्म पछ्याइरहेका थिए। केही मानिसहरू कौतुहलताका कारण आएका भए तापनि त्यहाँ शोक मनाइरहेका वा विलाप र शोकपूर्ण शब्दहरूद्वारा दुःख व्यक्त गर्ने महिलाहरू पनि थिए। येशूले महिलाहरूलाई ठूलो स्वरले रोइरहेको सुनेपछि तिनीहरूसँग कुरा गर्न फर्किनुहुन्छ। "यरूशलेमका छोरीहरू" को अर्थ यरूशलेममा बसोबास गर्ने महिलाहरू हुन्, र तिनीहरू येशूको परिवार वा नजिकका साथीहरू थिएनन्। येशूको लागि रुनुको सट्टा तिनीहरूले आफ्नो लागि र आफ्ना सन्तानहरूको लागि रुनु पर्छ भनेर उहाँले तिनीहरूलाई चेतावनी दिनुहुन्छ। येशूलाई प्रतिज्ञा गरिएको मुक्तिदाताको रूपमा अस्वीकार गरेको सजायको रूपमा परमेश्वरले यरूशलेम नष्ट गर्नुहुने कुरालाई उल्लेख गरिरहनुभएको छ। येशुले तिनीहरूले डरलाग्दो कष्ट भोग्न लागेको कुराले गर्दा तिनीहरू रुनुपर्छ भन्ने कुराको संकेत गर्नुहुन्छ। येशूले उहाँले भविष्यवाणी गर्नुभएको कुरा निश्चित रूपमा पूरा हुनेछ भन्ने कुरामा जोड दिन "हेर" भन्नुहुन्छ। येशूले उहाँको मृत्युको लगभग ४० वर्षपछि रोमीहरूले यरूशलेमलाई नष्ट गर्ने बेलाको उल्लेख गरिरहनुभएको थियो।</w:t>
      </w:r>
    </w:p>
    <w:p>
      <w:pPr/>
      <w:r>
        <w:rPr>
          <w:lang w:val="ne_NP" w:bidi="ne_NP"/>
        </w:rPr>
      </w:r>
      <w:r>
        <w:rPr>
          <w:lang w:val="ne_NP" w:bidi="ne_NP"/>
        </w:rPr>
        <w:t>येशू भन्नुहुन्छ कि यरूशलेमको विनाशको समयमा यहूदीहरूले सन्तान नभएको महिलाहरूलाई धन्य भन्नेछन्। सामान्यतया जब यहूदी महिलाहरू सन्तान जन्माउन सक्षम हुन्थे, तब मानिसहरूले उनीहरूलाई धन्य वा परमेश्वरको कृपा प्राप्त भएको भन्थे। तर यस सन्दर्भमा, धन्य भन्नाले अरूभन्दा कम शोक गर्नुलाई जनाउँछ। बच्चाहरूले धेरै कष्ट भोग्ने भएकाले, महिलाहरू बाँझी हुनु वा सन्तान नहुनु नै बेस हुनेछ भनेर येशू भन्नुहुन्छ। "कहिल्यै नजन्माएका गर्भ" र "कहिल्यै नचुसाएका स्तनहरू" बाँझी महिलाहरूलाई बुझाउने आलङ्कारिक भनाइ हुन्।</w:t>
      </w:r>
    </w:p>
    <w:p>
      <w:pPr/>
      <w:r>
        <w:rPr>
          <w:lang w:val="ne_NP" w:bidi="ne_NP"/>
        </w:rPr>
      </w:r>
      <w:r>
        <w:rPr>
          <w:lang w:val="ne_NP" w:bidi="ne_NP"/>
        </w:rPr>
        <w:t>येशूले अगमवक्ता होशेलाई उद्धृत गर्दै त्यस समयमा मानिसहरूले के भन्नेछन् भनेर भविष्यवाणी गर्नुहुन्छ। "हामीमाथि खसिदेओ!" भनेर तिनीहरूले पहाडहरू र डाँडाहरूलाई भन्नेछन्। यसको अर्थ तिनीहरूको यो कष्ट यति धेरै हुनेथियो कि तिनीहरूले पहिरोमा परेर छिटै मर्नु नै बेस ठाने। येशूले जवाफको आशा नगरी उखान वा बुद्धिमानी भनाइको प्रयोग गरेर एउटा प्रश्न सोध्नुहुन्छ। "यदि रूख हरियो हुँदा त मानिसहरूले यसो गर्छन् भने त्यो सुक्खा हुँदा के गर्लान?" भनेर उहाँले सोध्नुहुन्छ। येशूले आफूलाई ताजा वा हरियो काठसँग तुलना गर्दै हुनुहुन्छ किनभने उहाँमा कुनै पाप थिएन, तर उहाँलाई अस्वीकार गर्ने पापी मानिसहरू चाहिँ सुक्खा काठ जस्तै हुन्। आगोले कष्टको प्रतिनिधित्व गर्छ, र सुक्खा काठ ताजा काठ भन्दा छिटो जल्छ। उहाँ निर्दोष भए तापनि यति धेरै कष्ट भोग्नुभयो भने पापी मानिसहरूले अझ कति कष्ट भोग्नुपर्ला? भन्ने कुरामा येशूले जोड दिइरहनुभएको थियो।</w:t>
      </w:r>
    </w:p>
    <w:p>
      <w:pPr/>
      <w:r>
        <w:rPr>
          <w:lang w:val="ne_NP" w:bidi="ne_NP"/>
        </w:rPr>
      </w:r>
      <w:r>
        <w:rPr>
          <w:lang w:val="ne_NP" w:bidi="ne_NP"/>
        </w:rPr>
        <w:t>लूकाले हामीलाई भन्छन् कि त्यही समयमा, रोमी सिपाहीहरूले दुई अपराधीहरूलाई येशू मारिने ठाउँ, 'खोपडी' भनिने स्थानमा लैजान जबरजस्ती गरिरहेका थिए। खोपडी भन्ने ठाउँ शहर बाहिर धेरै आवतजावत हुने सडकको छेउमा रहेको पहाडको नाम थियो जहाँ रोमीहरूले मानिसहरूलाई मृत्युदण्ड दिने गर्थे। त्यो पहाड खोपडी जस्तै देखिएको हुन सक्छ, वा त्यहाँ धेरै मृत्युदण्ड हुने भएकोले मानिसहरूले यसको नाम त्यस्तो राखे। यो पिलातसको घरबाट लगभग ६०० मिटर वा २००० फिट टाढा थियो।</w:t>
      </w:r>
    </w:p>
    <w:p>
      <w:pPr/>
      <w:r>
        <w:rPr>
          <w:lang w:val="ne_NP" w:bidi="ne_NP"/>
        </w:rPr>
      </w:r>
      <w:r>
        <w:rPr>
          <w:lang w:val="ne_NP" w:bidi="ne_NP"/>
        </w:rPr>
        <w:t>रोक्नुहोस् र खप्पर भनिने ठाउँको तस्वीर देखाउनुहोस्। यरूशलेममा पिलातसको घर र खप्पर कहाँ थिए भनेर नक्सामा देखाउनुहोस्।</w:t>
      </w:r>
    </w:p>
    <w:p>
      <w:pPr/>
      <w:r>
        <w:rPr>
          <w:lang w:val="ne_NP" w:bidi="ne_NP"/>
        </w:rPr>
      </w:r>
      <w:r>
        <w:rPr>
          <w:lang w:val="ne_NP" w:bidi="ne_NP"/>
        </w:rPr>
        <w:t>त्यहाँ सैनिकहरूले क्रूसलाई जमिनमा राखे र येशूलाई मर्नका लागि क्रूसमा किला ठोके। सिपाहीहरूले ती दुई अपराधीहरूलाई पनि क्रूसमा टाँगे, र तिनीहरू येशूको दुवै पट्टि क्रूसमा झुण्डिएका थिए। येशूले आफ्नो पितासँग प्रार्थना गर्नुभयो र आफूलाई क्रूसमा टाँग्ने मानिसहरूलाई क्षमा गरिदिन परमेश्वरसँग बिन्ति गर्नुभयो। येशूले परमेश्वरलाई तिनीहरूलाई क्षमा गर्न अनुरोध गर्नुहुन्छ किनभने तिनीहरूलेयेशूलाई क्रूसमा टाँग्नु एउटा भयानक पाप थियो भन्ने कुरा तिनीहरूले महसुस गरेनन्।</w:t>
      </w:r>
    </w:p>
    <w:p>
      <w:pPr/>
      <w:r>
        <w:rPr>
          <w:lang w:val="ne_NP" w:bidi="ne_NP"/>
        </w:rPr>
      </w:r>
      <w:r>
        <w:rPr>
          <w:lang w:val="ne_NP" w:bidi="ne_NP"/>
        </w:rPr>
        <w:t>सैनिकहरूले येशूका लुगाहरू फुकालेपछि, तिनीहरूले उहाँलाई क्रूसमा चढाए। रोमी सैनिकहरूले चिट्ठा हाल्थे, वा साना वस्तुहरू जमिनमा फ्याँक्थे र तिनीहरू कसरी खसे भनेर हेर्दथे। यो गाह्रो निर्णयहरू गर्ने, वा यस अवस्थामा, कुन सैनिकले येशूको लुगाको कुन टुक्रा पाउने भन्ने निर्णय गर्ने एउटा तरिका थियो। येशूको लुगामा सायद बाहिरी लुगा, भित्री लुगा र सम्भवतः एउटा पेटी र चप्पलहरू थिए। रोमीहरूले सैनिकहरूलाई अपराधीहरूको सम्पत्ति दावी गर्न अनुमति दिएका थिए। येशूका सम्पत्ति मात्र उहाँका लुगाहरू थिए। येशूको मृत्यु भइरहँदा एउटा भीडले उहाँलाई हेरिरहेको थियो, जसमा येशूलाई खिस्सी गर्ने वा खिल्ली उडाउने यहूदी नेताहरू पनि थिए। तिनीहरूले येशूलाई खिस्सी गर्दै भने, यदि उहाँ साँच्चै परमेश्वरको ख्रीष्ट वा प्रतिज्ञा गरिएको मुक्तिदाता हुनुहुन्छ भने, उहाँले अरूलाई बचाउनुभएजस्तै आफैलाई पनि बचाउनुपर्छ। "अरूलाई बचाउनु" भन्नाले सायद येशूले अरूलाई निको पारेर बचाउनुलाई बुझाउँछ। नेताहरूले येशूले आफूलाई बचाउन सक्नुहुन्छ भन्ने कुरा विश्वास गरेनन्, र तिनीहरू यसैमा खुसी थिए। येशूको मृत्युले उहाँ प्रतिज्ञा गरिएको मुक्तिदाता हुनुहुन्न भनेर प्रमाणित गर्ने कुरा तिनीहरूले गलत रूपमा विश्वास गर्थे।</w:t>
      </w:r>
    </w:p>
    <w:p>
      <w:pPr/>
      <w:r>
        <w:rPr>
          <w:lang w:val="ne_NP" w:bidi="ne_NP"/>
        </w:rPr>
      </w:r>
      <w:r>
        <w:rPr>
          <w:lang w:val="ne_NP" w:bidi="ne_NP"/>
        </w:rPr>
        <w:t>रोमी सैनिकहरूले पनि येशूलाई अपमान गरे र दाखमद्यको सिर्कामा डुबाएको स्पन्ज दिए; यो सस्तो, अमिलो दाखमद्य थियो। यद्यपि रोमीहरूले येशूलाई खिस्सी गरिरहेका थिए, यसले भजनसंग्रहको धर्मशास्त्रको एउटा खण्ड पूरा भयो जसमा भनिएको थियो, "मेरो तिर्खा मेटाउन तिनीहरूले मलाई पिउन सिर्का दिए।" यदि उहाँ साँच्चै यहूदीहरूका राजा वा यहूदी मानिसहरूका शासक हुनुहुन्थ्यो भने उहाँले आफूलाई बचाउनुपर्छ भनेर सिपाहीहरूले पनि येशूलाई भने। धार्मिक नेताहरू जस्तै तिनीहरूले येशूसँग आफूलाई बचाउने शक्ति छ भन्ने कुरामा साँच्चै विश्वास गरेनन्। रोमी राज्यपाल पिलातसले येशूको टाउको माथि झुण्ड्याउने चिन्ह पहिले नै लेखिसकेका थिए; यसमा लेखिएको छ, "यो यहूदीहरूको राजा हो।" व्यक्तिको अपराधलाई मानिसहरूले पढून् भनेर कागज वा काठको टुक्रामा लेखेर उनीमाथि झुण्ड्याउनु एउटा रोमी चलन थियो। येशूले यहूदी मानिसहरूको राजा भएको दाबी गरेकोले सैनिकहरूले उहाँलाई झुण्ड्याएका हुन् भन्ने यसको अर्थ हो। यो येशूलाई गरेको अर्को खिस्सी थियो।</w:t>
      </w:r>
    </w:p>
    <w:p>
      <w:pPr/>
      <w:r>
        <w:rPr>
          <w:lang w:val="ne_NP" w:bidi="ne_NP"/>
        </w:rPr>
      </w:r>
      <w:r>
        <w:rPr>
          <w:lang w:val="ne_NP" w:bidi="ne_NP"/>
        </w:rPr>
        <w:t>रोक्नुहोस् र आफ्नो टोलीसँग छलफल गर्नुहोस्: तपाईँको संस्कृतिमा कस्ता कार्यहरूलाई सबैभन्दा नराम्रो किसिमको खिसी मानिन्छ?</w:t>
      </w:r>
    </w:p>
    <w:p>
      <w:pPr/>
      <w:r>
        <w:rPr>
          <w:lang w:val="ne_NP" w:bidi="ne_NP"/>
        </w:rPr>
      </w:r>
      <w:r>
        <w:rPr>
          <w:lang w:val="ne_NP" w:bidi="ne_NP"/>
        </w:rPr>
        <w:t>येशूको छेउमा भएका दुई अपराधीहरूले फरक-फरक तरिकाले प्रतिक्रिया दिन्छन्। एउटा अपराधीले येशूलाई निन्दा वा अपमान गर्दै भन्छ कि यदि उहाँ मसीह वा प्रतिज्ञा गरिएको मुक्तिदाता हुनुहुन्छ भने उहाँले आफूलाई र अपराधीहरूलाई बचाओस्। व्यङ्ग्यात्मक रूपमा, येशूले आफूलाई क्रूसबाट नबचाएर नै मानिसहरूलाई आत्मिक रूपमा बचाउन सक्नुहुन्छ भन्ने कुरा अपराधीले बुझेन!</w:t>
      </w:r>
    </w:p>
    <w:p>
      <w:pPr/>
      <w:r>
        <w:rPr>
          <w:lang w:val="ne_NP" w:bidi="ne_NP"/>
        </w:rPr>
      </w:r>
      <w:r>
        <w:rPr>
          <w:lang w:val="ne_NP" w:bidi="ne_NP"/>
        </w:rPr>
        <w:t>अर्को अपराधीले सोध्छ, "मृत्युदण्ड पाएको अवस्थामा पनि के तिमीलाई परमेश्वरको डर छैन?" भनेर येशूलाई अपमान गरेकोमा त्यस मानिसलाई हप्काउनका लागि प्रश्न गर्छ। तिनीहरू सबैले एउटै सजाय वा मृत्युको सजाय पाएका हुनाले, खिस्सी गर्ने अपराधीले आफ्नो मृत्युपछि परमेश्वरले न्याय गर्नुहुने विषयमा सोच्नुपर्छ भन्ने कुरा उनले सङ्केत गर्छन्। अपराधीले भन्छन् कि उनीहरू मर्न योग्य छन्, तर येशू निर्दोष हुनुहुन्थ्यो। येशू उहाँको राज्यमा आउँदा येशूले उनलाई सम्झिदिन अनुरोध गर्छ। यसले ती मानिसले येशू नै प्रतिज्ञा गरिएको मुक्तिदाता हुनुहुन्छ र येशूको मृत्युपछि उहाँले राजाको रूपमा शासन गर्नुहुनेछ भन्ने कुरामा विश्वास गर्थे भन्ने बुझाउँछ।</w:t>
      </w:r>
    </w:p>
    <w:p>
      <w:pPr/>
      <w:r>
        <w:rPr>
          <w:lang w:val="ne_NP" w:bidi="ne_NP"/>
        </w:rPr>
      </w:r>
      <w:r>
        <w:rPr>
          <w:lang w:val="ne_NP" w:bidi="ne_NP"/>
        </w:rPr>
        <w:t>अपराधी येशूले आफ्नो भविष्यको राज्यमा आफूलाई दया देखाएको चाहन्छ। "म तिमीलाई सत्य भन्छु" भन्ने कुराले मान्छेले ध्यानपूर्वक सुन्नुपर्छ भन्नेकुरामा जोड दिन येशूले यो भन्नुहुन्छ, यो दिन बित्नेबेलासम्म त्यो मानिस येशूसँग स्वर्गलोकमा हुनेछ भनेर येशू भन्नुहुन्छ। स्वर्गलोक भन्नाले परमेश्वरलाई प्रेम गर्ने मानिसहरू मरेपछि जाने ठाउँलाई बुझाउँछ; यो स्वर्ग शब्द वा परमेश्वर बसोबास गर्ने ठाउँजस्तै हो।</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रोमी सैनिकहरूले दुई अपराधीहरू र येशूलाई मृत्युदण्ड दिन खोपडी भनिने ठाउँमा लगे। सैनिकहरूले कुरेनीको सिमोनलाई येशूको क्रूस बोक्न बाध्य पार्छन् किनभने येशू धेरै कमजोर हुनुहुन्छ।</w:t>
      </w:r>
    </w:p>
    <w:p>
      <w:pPr/>
      <w:r>
        <w:rPr>
          <w:lang w:val="ne_NP" w:bidi="ne_NP"/>
        </w:rPr>
      </w:r>
      <w:r>
        <w:rPr>
          <w:b/>
          <w:lang w:val="ne_NP" w:bidi="ne_NP"/>
        </w:rPr>
        <w:t>दोस्रो दृश्य:</w:t>
      </w:r>
      <w:r>
        <w:rPr>
          <w:lang w:val="ne_NP" w:bidi="ne_NP"/>
        </w:rPr>
        <w:t xml:space="preserve"> एउटा भीडले येशूलाई पछ्याउँछ। महिलाहरू उहाँको लागि विलाप गर्छन् र रुन्छन्। येशू तिनीहरूतिर फर्किनुहुन्छ र मानिसहरूले येशूलाई प्रतिज्ञा गरिएको मुक्तिदाताको रूपमा अस्वीकार गरेकोले भविष्यमा यरूशलेमको विनाश हुने कुरा बताउनुहुन्छ।</w:t>
      </w:r>
    </w:p>
    <w:p>
      <w:pPr/>
      <w:r>
        <w:rPr>
          <w:lang w:val="ne_NP" w:bidi="ne_NP"/>
        </w:rPr>
      </w:r>
      <w:r>
        <w:rPr>
          <w:b/>
          <w:lang w:val="ne_NP" w:bidi="ne_NP"/>
        </w:rPr>
        <w:t>तेस्रो दृश्य:</w:t>
      </w:r>
      <w:r>
        <w:rPr>
          <w:lang w:val="ne_NP" w:bidi="ne_NP"/>
        </w:rPr>
        <w:t xml:space="preserve"> सबैजना खोपडीमा आइपुग्छन्। येशूले परमेश्वरलाई प्रार्थना गर्दै गर्दा सैनिकहरूले येशू र अपराधीहरूलाई क्रूसमा टाँगे। यहूदी शासकहरूले उहाँलाई खिस्सी गरिरहँदा भीडले येशूको मृत्यु भइरहेको हेर्छ। सैनिकहरूले येशूलाई खिस्सी गर्छन् र उहाँका लुगाहरू भाग लगाउँछन्।</w:t>
      </w:r>
    </w:p>
    <w:p>
      <w:pPr/>
      <w:r>
        <w:rPr>
          <w:lang w:val="ne_NP" w:bidi="ne_NP"/>
        </w:rPr>
      </w:r>
      <w:r>
        <w:rPr>
          <w:b/>
          <w:lang w:val="ne_NP" w:bidi="ne_NP"/>
        </w:rPr>
        <w:t>चौथो दृश्य:</w:t>
      </w:r>
      <w:r>
        <w:rPr>
          <w:lang w:val="ne_NP" w:bidi="ne_NP"/>
        </w:rPr>
        <w:t xml:space="preserve"> अपराधीहरूमध्ये एकजनाले येशूलाई अपमान गर्छ, तर अर्को अपराधीले येशूमा विश्वास गर्छ। येशू भन्नुहुन्छ कि त्यसदिन त्यो मानिस येशूसँग स्वर्गमा 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रोमी सैनिकहरू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विलाप गर्ने महिलाहरू</w:t>
      </w:r>
    </w:p>
    <w:p>
      <w:pPr>
        <w:pStyle w:val="ListBullet"/>
        <w:spacing w:line="240" w:lineRule="auto"/>
        <w:ind w:left="720"/>
      </w:pPr>
      <w:r>
        <w:rPr>
          <w:lang w:val="ne_NP" w:bidi="ne_NP"/>
        </w:rPr>
      </w:r>
      <w:r>
        <w:rPr>
          <w:lang w:val="ne_NP" w:bidi="ne_NP"/>
        </w:rPr>
        <w:t>भविष्यमा महिलाहरू</w:t>
      </w:r>
    </w:p>
    <w:p>
      <w:pPr>
        <w:pStyle w:val="ListBullet"/>
        <w:spacing w:line="240" w:lineRule="auto"/>
        <w:ind w:left="720"/>
      </w:pPr>
      <w:r>
        <w:rPr>
          <w:lang w:val="ne_NP" w:bidi="ne_NP"/>
        </w:rPr>
      </w:r>
      <w:r>
        <w:rPr>
          <w:lang w:val="ne_NP" w:bidi="ne_NP"/>
        </w:rPr>
        <w:t>भविष्यमा मर्न चाहने मानिसहरू</w:t>
      </w:r>
    </w:p>
    <w:p>
      <w:pPr>
        <w:pStyle w:val="ListBullet"/>
        <w:spacing w:line="240" w:lineRule="auto"/>
        <w:ind w:left="720"/>
      </w:pPr>
      <w:r>
        <w:rPr>
          <w:lang w:val="ne_NP" w:bidi="ne_NP"/>
        </w:rPr>
      </w:r>
      <w:r>
        <w:rPr>
          <w:lang w:val="ne_NP" w:bidi="ne_NP"/>
        </w:rPr>
        <w:t>दुई अपराधीहरू</w:t>
      </w:r>
    </w:p>
    <w:p>
      <w:pPr>
        <w:pStyle w:val="ListBullet"/>
        <w:spacing w:line="240" w:lineRule="auto"/>
        <w:ind w:left="720"/>
      </w:pPr>
      <w:r>
        <w:rPr>
          <w:lang w:val="ne_NP" w:bidi="ne_NP"/>
        </w:rPr>
      </w:r>
      <w:r>
        <w:rPr>
          <w:lang w:val="ne_NP" w:bidi="ne_NP"/>
        </w:rPr>
        <w:t>शासकहरू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सैनिकहरूले येशूलाई कुट्दै आएका छन् भन्ने कुरा सम्झनु महत्त्वपूर्ण छ। रक्तश्रावका कारण येशूसँग क्रूस बोक्ने कुनै शक्ति छैन।</w:t>
      </w:r>
    </w:p>
    <w:p>
      <w:pPr/>
      <w:r>
        <w:rPr>
          <w:lang w:val="ne_NP" w:bidi="ne_NP"/>
        </w:rPr>
      </w:r>
      <w:r>
        <w:rPr>
          <w:lang w:val="ne_NP" w:bidi="ne_NP"/>
        </w:rPr>
        <w:t xml:space="preserve"> यो कुरा सम्झनु महत्त्वपूर्ण छ कि मुद्दाको ठाउँ र क्रूसमा टाँगिने ठाउँबीचको दूरी लगभग ६०० मिटर वा २००० फिट छ।</w:t>
      </w:r>
    </w:p>
    <w:p>
      <w:pPr/>
      <w:r>
        <w:rPr>
          <w:lang w:val="ne_NP" w:bidi="ne_NP"/>
        </w:rPr>
      </w:r>
      <w:r>
        <w:rPr>
          <w:lang w:val="ne_NP" w:bidi="ne_NP"/>
        </w:rPr>
        <w:t>येशूसँगै एकै समयमा दुई अपराधीहरूलाई मृत्युदण्ड दिन 'खोपडी' भनिने ठाउँमा लगिएको कुरा सम्झनु महत्त्वपूर्ण छ। त्यही समयमा सिमोन पनि यरूशलेम फर्किँदै थिए। वास्तवमा के भएको थियो भन्ने कुरालाई अझ राम्ररी झल्काउनका लागि टोलीले कथालाई नाटक गरेर देखाउने क्रममा यसलाई पुनः कालक्रमबद्ध गर्न चाहन सक्छ।</w:t>
      </w:r>
    </w:p>
    <w:p>
      <w:pPr/>
      <w:r>
        <w:rPr>
          <w:lang w:val="ne_NP" w:bidi="ne_NP"/>
        </w:rPr>
      </w:r>
      <w:r>
        <w:rPr>
          <w:lang w:val="ne_NP" w:bidi="ne_NP"/>
        </w:rPr>
        <w:t>सिमोन कुरेनी देशबाट निस्तारको चाड मनाउन यरूशलेम यात्रा गरिरहेका थिए भन्ने कुरा सम्झनु महत्त्वपूर्ण छ। उनी येशूलाई क्रूसमा टाँग्न माग गर्ने भीडमा सामेल थिएनन्।</w:t>
      </w:r>
    </w:p>
    <w:p>
      <w:pPr/>
      <w:r>
        <w:rPr>
          <w:lang w:val="ne_NP" w:bidi="ne_NP"/>
        </w:rPr>
      </w:r>
      <w:r>
        <w:rPr>
          <w:lang w:val="ne_NP" w:bidi="ne_NP"/>
        </w:rPr>
        <w:t>जब येशूले "यरूशलेमका छोरीहरू" भन्नुहुन्छ, उहाँले यरूशलेममा बसोबास गर्ने महिलाहरूलाई उल्लेख गरिरहनुभएको छ भन्ने कुरा सम्झनु महत्त्वपूर्ण छ।</w:t>
      </w:r>
    </w:p>
    <w:p>
      <w:pPr/>
      <w:r>
        <w:rPr>
          <w:lang w:val="ne_NP" w:bidi="ne_NP"/>
        </w:rPr>
      </w:r>
      <w:r>
        <w:rPr>
          <w:lang w:val="ne_NP" w:bidi="ne_NP"/>
        </w:rPr>
        <w:t>येशूले उहाँको लागि रुने र महिला र उनीहरूका सन्तानहरूमाथि आउन लागेको कुराका लागि रुने बीचको भिन्नता व्यक्त गरिरहनुभएको छ भन्ने कुरा सम्झनु महत्त्वपूर्ण छ।</w:t>
      </w:r>
    </w:p>
    <w:p>
      <w:pPr/>
      <w:r>
        <w:rPr>
          <w:lang w:val="ne_NP" w:bidi="ne_NP"/>
        </w:rPr>
      </w:r>
      <w:r>
        <w:rPr>
          <w:lang w:val="ne_NP" w:bidi="ne_NP"/>
        </w:rPr>
        <w:t>भविष्यमा एउटा यस्तो समय आउनेछ जब मानिसहरूले आफूलाई मार्नका लागि पहाड र डाँडाहरू आफूमाथि खसिदिउन् भन्ने चाहना गर्नेछन् भनेर येशूले भन्दै हुनुहुन्छ भन्ने कुरा सम्झनु महत्त्वपूर्ण छ। यी मानिसहरू त्यस बेला हुने घटनाहरू भोग्नुभन्दा मर्न चाहनेछन्।</w:t>
      </w:r>
    </w:p>
    <w:p>
      <w:pPr/>
      <w:r>
        <w:rPr>
          <w:lang w:val="ne_NP" w:bidi="ne_NP"/>
        </w:rPr>
      </w:r>
      <w:r>
        <w:rPr>
          <w:lang w:val="ne_NP" w:bidi="ne_NP"/>
        </w:rPr>
        <w:t>यशूले मानिसहरू पापी हुँदा झन डरलाग्दो कष्ट भोग्नेछन् भन्नेकुरामा जोड दिन एउटा अलंकारिक प्रश्न प्रयोग गरिरहनुभएको छ भन्ने कुरा सम्झनु महत्त्वपूर्ण छ। येशूले आफू हरियो काठ जस्तै हुँ भन्दै हुनुहुन्छ। हरियो काठ जलाउन उपयुक्त हुँदैन किनभने येशूले केही गलत गर्नुभएको छैन। मानिसहरू कति धेरै पापी छन् भन्ने कुराले गर्दा तिनीहरू जलाउनका लागि सुक्खा काठ जस्तै छन्।</w:t>
      </w:r>
    </w:p>
    <w:p>
      <w:pPr/>
      <w:r>
        <w:rPr>
          <w:lang w:val="ne_NP" w:bidi="ne_NP"/>
        </w:rPr>
      </w:r>
      <w:r>
        <w:rPr>
          <w:lang w:val="ne_NP" w:bidi="ne_NP"/>
        </w:rPr>
        <w:t>यो कुरा सम्झनु महत्त्वपूर्ण छ कि 'खप्पर' भनिने ठाउँ यरूशलेम बाहिरको एउटा पहाड हो, जुन धेरै मानिसहरू आवतजावत गर्ने सडकको छेउमा अवस्थित छ र यरूशलेमका पर्खालहरूबाट देख्न सकिन्छ।</w:t>
      </w:r>
    </w:p>
    <w:p>
      <w:pPr/>
      <w:r>
        <w:rPr>
          <w:lang w:val="ne_NP" w:bidi="ne_NP"/>
        </w:rPr>
      </w:r>
      <w:r>
        <w:rPr>
          <w:lang w:val="ne_NP" w:bidi="ne_NP"/>
        </w:rPr>
        <w:t>यस सन्दर्भमा जब येशूले "तिनीहरूले के गरिरहेका छन् भन्ने कुरा तिनीहरूलाई थाहा छैन" भन्नुहुन्छ, यसको अर्थ तिनीहरूले परमेश्वरको पुत्रलाई क्रूसमा टाँगिरहेका छन् र यो ठूलो पाप हो भन्ने कुरा उनीहरूले महसुस गर्दैनन् वा बुझ्दैनन् भन्ने कुरा सम्झनु महत्त्वपूर्ण छ।</w:t>
      </w:r>
    </w:p>
    <w:p>
      <w:pPr/>
      <w:r>
        <w:rPr>
          <w:lang w:val="ne_NP" w:bidi="ne_NP"/>
        </w:rPr>
      </w:r>
      <w:r>
        <w:rPr>
          <w:lang w:val="ne_NP" w:bidi="ne_NP"/>
        </w:rPr>
        <w:t>यो कुरा सम्झनु महत्त्वपूर्ण छ कि अमिलो दाखमध्य वा सिर्का एउटा साधारण पिउनेकुरा थियो जुन सैनिकहरूले सामान्यतया पिउथे। येशूलाई दाखमद्य प्रदान गर्नु उहाँलाई खिस्सी गर्ने अर्को तरिका थियो।</w:t>
      </w:r>
    </w:p>
    <w:p>
      <w:pPr/>
      <w:r>
        <w:rPr>
          <w:lang w:val="ne_NP" w:bidi="ne_NP"/>
        </w:rPr>
      </w:r>
      <w:r>
        <w:rPr>
          <w:lang w:val="ne_NP" w:bidi="ne_NP"/>
        </w:rPr>
        <w:t>यो सम्झनु महत्त्वपूर्ण छ कि येशूले आफूले भन्न लाग्नुभएको कुरा महत्त्वपूर्ण छ भन्ने कुरामा जोड दिन "साँच्चै म तिमीहरूलाई भन्दछु" भन्ने अभिव्यक्ति प्रयोग गर्नुहुन्छ। त्यसपछि उहाँ भन्नुहुन्छ कि अपराधी उनीसँग प्रमोदशकमा हुनेछ।</w:t>
      </w:r>
    </w:p>
    <w:p>
      <w:pPr/>
      <w:r>
        <w:rPr>
          <w:lang w:val="ne_NP" w:bidi="ne_NP"/>
        </w:rPr>
      </w:r>
      <w:r>
        <w:rPr>
          <w:lang w:val="ne_NP" w:bidi="ne_NP"/>
        </w:rPr>
        <w:t>यो कुरा सम्झनु महत्त्वपूर्ण छ कि अर्कोलाई हप्काउने अपराधीले येशू नै प्रतिज्ञा गरिएको मुक्तिदाता हुनुहुन्छ भनेर चिन्छ, किनभने येशू मर्नै लाग्नुभएको भएपनि उसले येशूको राज्यको बारेमा कुरा गर्छ।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रोमी सैनिकहरू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विलाप गर्ने महिलाहरू</w:t>
      </w:r>
    </w:p>
    <w:p>
      <w:pPr>
        <w:pStyle w:val="ListBullet"/>
        <w:spacing w:line="240" w:lineRule="auto"/>
        <w:ind w:left="720"/>
      </w:pPr>
      <w:r>
        <w:rPr>
          <w:lang w:val="ne_NP" w:bidi="ne_NP"/>
        </w:rPr>
      </w:r>
      <w:r>
        <w:rPr>
          <w:lang w:val="ne_NP" w:bidi="ne_NP"/>
        </w:rPr>
        <w:t>भविष्यमा महिलाहरू</w:t>
      </w:r>
    </w:p>
    <w:p>
      <w:pPr>
        <w:pStyle w:val="ListBullet"/>
        <w:spacing w:line="240" w:lineRule="auto"/>
        <w:ind w:left="720"/>
      </w:pPr>
      <w:r>
        <w:rPr>
          <w:lang w:val="ne_NP" w:bidi="ne_NP"/>
        </w:rPr>
      </w:r>
      <w:r>
        <w:rPr>
          <w:lang w:val="ne_NP" w:bidi="ne_NP"/>
        </w:rPr>
        <w:t>भविष्यमा मर्न चाहने मानिसहरू</w:t>
      </w:r>
    </w:p>
    <w:p>
      <w:pPr>
        <w:pStyle w:val="ListBullet"/>
        <w:spacing w:line="240" w:lineRule="auto"/>
        <w:ind w:left="720"/>
      </w:pPr>
      <w:r>
        <w:rPr>
          <w:lang w:val="ne_NP" w:bidi="ne_NP"/>
        </w:rPr>
      </w:r>
      <w:r>
        <w:rPr>
          <w:lang w:val="ne_NP" w:bidi="ne_NP"/>
        </w:rPr>
        <w:t>दुई अपराधीहरू</w:t>
      </w:r>
    </w:p>
    <w:p>
      <w:pPr>
        <w:pStyle w:val="ListBullet"/>
        <w:spacing w:line="240" w:lineRule="auto"/>
        <w:ind w:left="720"/>
      </w:pPr>
      <w:r>
        <w:rPr>
          <w:lang w:val="ne_NP" w:bidi="ne_NP"/>
        </w:rPr>
      </w:r>
      <w:r>
        <w:rPr>
          <w:lang w:val="ne_NP" w:bidi="ne_NP"/>
        </w:rPr>
        <w:t>शासकहरू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रोमी सैनिकहरूले दुई अपराधीहरू र येशूलाई मृत्युदण्ड दिने ठाउँमा लैजाँदै गरेको अभिनय एकै समयमा गर्ने कुरा सुनिश्चित गर्नुहोस्।</w:t>
      </w:r>
    </w:p>
    <w:p>
      <w:pPr/>
      <w:r>
        <w:rPr>
          <w:lang w:val="ne_NP" w:bidi="ne_NP"/>
        </w:rPr>
      </w:r>
      <w:r>
        <w:rPr>
          <w:lang w:val="ne_NP" w:bidi="ne_NP"/>
        </w:rPr>
        <w:t>सैनिकहरूले येशूलाई मृत्युदण्ड दिन लैजाँदै गर्दा टोलीले कुरेनीको सिमोन यरूशलेम आइपुग्दै गरेको अभिनय गर्ने कुरा सुनिश्चित गर्नुहोस्।</w:t>
      </w:r>
    </w:p>
    <w:p>
      <w:pPr/>
      <w:r>
        <w:rPr>
          <w:lang w:val="ne_NP" w:bidi="ne_NP"/>
        </w:rPr>
      </w:r>
      <w:r>
        <w:rPr>
          <w:lang w:val="ne_NP" w:bidi="ne_NP"/>
        </w:rPr>
        <w:t>टोलीले येशू फर्केर शोक गर्ने र विलाप गर्ने महिलाहरूलाई सम्बोधन गरेको अभिनय गर्ने कुरा सुनिश्चित गर्नुहोस्।</w:t>
      </w:r>
    </w:p>
    <w:p>
      <w:pPr/>
      <w:r>
        <w:rPr>
          <w:lang w:val="ne_NP" w:bidi="ne_NP"/>
        </w:rPr>
      </w:r>
      <w:r>
        <w:rPr>
          <w:lang w:val="ne_NP" w:bidi="ne_NP"/>
        </w:rPr>
        <w:t>टोलीले यरूशलेमको विनाशको बारेमा येशूको भविष्यवाणीलाई नाटकीय रूपमा प्रस्तुत गर्ने कुरा सुनिश्चित गर्नुहोस्। केही महिलाहरूले भनिरहेका छन्, "सन्तान नहुने महिला धन्य हुन्।" अन्य मानिसहरूले पहाड र डाँडाहरूले तिनीहरूलाई छोपेर मारून् भनी बिन्ती गर्छन्।</w:t>
      </w:r>
    </w:p>
    <w:p>
      <w:pPr/>
      <w:r>
        <w:rPr>
          <w:lang w:val="ne_NP" w:bidi="ne_NP"/>
        </w:rPr>
      </w:r>
      <w:r>
        <w:rPr>
          <w:lang w:val="ne_NP" w:bidi="ne_NP"/>
        </w:rPr>
        <w:t>टोलीले मृत्युदण्ड दिनेहरूले येशूलाई क्रूसमा टाँग्नुअघि उहाँका लुगाहरू खोस्ने अभिनय गर्ने कुरा सुनिश्चित गर्नुहोस्।</w:t>
      </w:r>
    </w:p>
    <w:p>
      <w:pPr/>
      <w:r>
        <w:rPr>
          <w:lang w:val="ne_NP" w:bidi="ne_NP"/>
        </w:rPr>
      </w:r>
      <w:r>
        <w:rPr>
          <w:lang w:val="ne_NP" w:bidi="ne_NP"/>
        </w:rPr>
        <w:t>टोलीले यहूदी शासकहरूले येशूलाई खिस्सी गरेको, रोमी सैनिकहरूले येशूलाई खिस्सी गरेको र अपराधीहरूमध्ये एकजनाले येशूलाई खिस्सी गरेको अभिनय गर्ने कुरा सुनिश्चित गर्नुहोस्।</w:t>
      </w:r>
    </w:p>
    <w:p>
      <w:pPr/>
      <w:r>
        <w:rPr>
          <w:lang w:val="ne_NP" w:bidi="ne_NP"/>
        </w:rPr>
      </w:r>
      <w:r>
        <w:rPr>
          <w:lang w:val="ne_NP" w:bidi="ne_NP"/>
        </w:rPr>
        <w:t>सैनिकहरूले येशूलाई दयाले होइन, तर उहाँलाई खिस्सी गर्ने हिसाबले अमिलो दाखमद्य दिइरहेका छन् भन्ने कुरा टोलीले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रोमी सैनिकहरूले दुई अपराधीहरू र येशूलाई मृत्युदण्ड दिन लगेको अभिनय गर्नुहोस्। रोमी सैनिकहरूले येशूलाई शहरबाट बाहिर क्रूस बोक्न बाध्य पारिरहेकै समयमा सिमोन यरूशलेमतिर यात्रा गर्दैछन्। सैनिकहरूले सिमोनलाई समात्छन् र उनलाई येशूको क्रूस मृत्युदण्ड दिइने ठाउँसम्म बोकेर लैजान बाध्य पार्छन्।</w:t>
      </w:r>
    </w:p>
    <w:p>
      <w:pPr/>
      <w:r>
        <w:rPr>
          <w:lang w:val="ne_NP" w:bidi="ne_NP"/>
        </w:rPr>
      </w:r>
      <w:r>
        <w:rPr>
          <w:lang w:val="ne_NP" w:bidi="ne_NP"/>
        </w:rPr>
        <w:t>अभिनय रोक्नुहोस्: शिमोनको भूमिका खेल्ने कलाकारलाई सोध्नुहोस्, "तपाईंलाई कस्तो महसुस भइरहेको छ?" तपाईंले "म अचम्ममा परेँ" जस्ता कुराहरू सुन्न सक्नुहुन्छ। यो मानिसलाई नराम्रोसँग कुटिएको छ। "उसले यस्तो भोग्नुपर्ने के गर्यो?" "डराएको छु। म रोमीहरूबाट कुनै समस्या चाहँदिन," र "दयालु छु। म येशूलाई मैले सक्ने जुनसुकै तरिकाले मद्दत गर्नेछु।" नाटक फेरि सुरु गर्नुहोस्।</w:t>
      </w:r>
    </w:p>
    <w:p>
      <w:pPr/>
      <w:r>
        <w:rPr>
          <w:lang w:val="ne_NP" w:bidi="ne_NP"/>
        </w:rPr>
      </w:r>
      <w:r>
        <w:rPr>
          <w:lang w:val="ne_NP" w:bidi="ne_NP"/>
        </w:rPr>
        <w:t>यहूदी नेताहरू सहित येशूलाई पछ्याउने भीडको अभिनय गर्नुहोस्। तिनीहरूमध्ये केही उत्सुक छन् भने अरूले येशूको लागि रुन्छन् र विलाप गरिरहेका छन्। येशू रुइरहेका महिलाहरूतिर फर्किनुहुन्छ र तिनीहरूलाई भन्नुहुन्छ कि उनीहरूले उहाँको लागि रुनु हुँदैन तर यरूशलेमको हुन लागेको विनाशको लागि रुनु पर्छ। यशूले त्यस समयमा सन्तान नहुनु कसरी राम्रो हुनेछ भन्ने बारेमा कुरा गर्नुहुन्छ। मानिसहरू निरन्तरको कष्ट भोग्नुको भन्दा पहिरोबाट चाँडै मर्न चाहनेछन् भनेर उहाँ भन्नुहुन्छ।</w:t>
      </w:r>
    </w:p>
    <w:p>
      <w:pPr/>
      <w:r>
        <w:rPr>
          <w:lang w:val="ne_NP" w:bidi="ne_NP"/>
        </w:rPr>
      </w:r>
      <w:r>
        <w:rPr>
          <w:lang w:val="ne_NP" w:bidi="ne_NP"/>
        </w:rPr>
        <w:t>अभिनय रोक्नुहोस्: महिलाहरूको भूमिका खेल्ने कलाकारलाई सोध्नुहोस्, "तपाईंलाई कस्तो महसुस भइरहेको छ?" तपाईंले यस्तो कुरा सुन्न सक्नुहुन्छ, "अलमलमा परेको छु। येशूको मृत्यु भन्दा नराम्रो कुरा अरू के हुन सक्छ?" "छक्क परेको छु। यरूशलेम कुनै पनि हालतमा नष्ट हुनेछैन," र " अचम्ममा परेको छु।। अहिले पनि येशू के हुनेछ भन्ने कुरा अधिकारका साथ बोल्नुहुन्छ।" येशूको भूमिका खेल्ने कलाकारलाई सोध्नुहोस्, "तपाईंलाई कस्तो महसुस भइरहेको छ?" तपाईंले यस्ता कुराहरू सुन्न सक्नुहुन्छ, "थकित छु। यदि मेरा मानिसहरूले मात्र मलाई स्वीकार गरिदिएका भए हुन्थ्यो" भनेर " हृदय टुटेको छ। तिनीहरूको भविष्यको कष्टको बारेमा सोच्न गाह्रो छ," र "दृढ छु। यो लगभग सकिएको छ। म मानिसहरूलाई मेरो पिताकहाँ पुनर्स्थापित गर्ने एउटा उपाय बनाउनेछु।" नाटक फेरि सुरु गर्नुहोस्।</w:t>
      </w:r>
    </w:p>
    <w:p>
      <w:pPr/>
      <w:r>
        <w:rPr>
          <w:lang w:val="ne_NP" w:bidi="ne_NP"/>
        </w:rPr>
      </w:r>
      <w:r>
        <w:rPr>
          <w:lang w:val="ne_NP" w:bidi="ne_NP"/>
        </w:rPr>
        <w:t>सबैजना 'खप्परे' मा आइपुगेको दृश्यको अभिनय गर्नुहोस्। रोमी सैनिकहरूले येशूका लुगाहरू फुकालिदिन्छन् र उहाँलाई काँटी ठोकेर क्रूसमा चढाउँछन्। परमेश्वरले आफ्ना शत्रुहरूलाई क्षमा गरिदिउन भनेर येशूले प्रार्थना गर्नुहुन्छ। तिनीहरूले येशूलाई क्रूसमा झुण्ड्याउँछन् र अन्य अपराधीहरूलाई पनि उहाँको दुवै छेउमा क्रूसमा टाँगिन्छन्। भीडले हेर्छ र शासकहरूले येशूलाई खिस्सी गर्छन्।</w:t>
      </w:r>
    </w:p>
    <w:p>
      <w:pPr/>
      <w:r>
        <w:rPr>
          <w:lang w:val="ne_NP" w:bidi="ne_NP"/>
        </w:rPr>
      </w:r>
      <w:r>
        <w:rPr>
          <w:lang w:val="ne_NP" w:bidi="ne_NP"/>
        </w:rPr>
        <w:t>अभिनय रोक्नुहोस्: यहूदी शासकहरूको भूमिका खेल्ने कलाकारहरूलाई सोध्नुहोस्, "तपाईंलाई कस्तो महसुस भइरहेको छ?" तपाईंले यस्ता कुराहरू सुन्न सक्नुहुन्छ, "विजयी भएको छु। "येशूले मानिसहरूसँग झूट बोलेको कुरामा अब हामीले चिन्ता गर्नुपर्दैन," तिरस्कारपूर्ण। उसलाई हेर्नुहोस्, उसले आफूलाई बचाउन सक्दैन। अब सबै मानिसहरूले उहाँ प्रतिज्ञा गरिएको मुक्तिदाता हुनुहुन्न भन्ने कुरा देख्छन्," र "येशूले आफूले पाउनु पर्ने सजाय पाइरहनुभएको छ।" नाटक फेरि सुरु गर्नुहोस्।</w:t>
      </w:r>
    </w:p>
    <w:p>
      <w:pPr/>
      <w:r>
        <w:rPr>
          <w:lang w:val="ne_NP" w:bidi="ne_NP"/>
        </w:rPr>
      </w:r>
      <w:r>
        <w:rPr>
          <w:lang w:val="ne_NP" w:bidi="ne_NP"/>
        </w:rPr>
        <w:t>सैनिकहरूले येशूका लुगाहरूको लागि चिट्ठा हालेको र येशूको टाउकोमाथि चिन्ह झुण्ड्याएको अभिनय गर्नुहोस्। तिनीहरूले उहाँलाई अमिलो दाखमद्य दिन्छन् र आफैलाई बचाउन भन्छन्। अपराधीहरूमध्ये एकजनाले येशूलाई खिस्सी गर्छ र उहाँलाई आफू र अपराधीहरूलाई बचाएर आफू प्रतिज्ञा गरिएको मुक्तिदाता हुँ भनेर प्रमाणित गर्न भन्छ।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"थकित छु।" मैले यी अपमानहरू र अविश्वास अझ केही समयका लागि मात्र सहनु पर्छ," "टुटेको छु। " म यस क्रूसमा रहेर कति मानिसहरूको उद्धार गर्दैछु भनेर यदि तिमीलाई थाहा भैदिएको भए," र "एक्लो छु। कसैले पनि मलाई साँच्चै बुझ्दैन।" नाटक फेरि सुरु गर्नुहोस्।</w:t>
      </w:r>
    </w:p>
    <w:p>
      <w:pPr/>
      <w:r>
        <w:rPr>
          <w:lang w:val="ne_NP" w:bidi="ne_NP"/>
        </w:rPr>
      </w:r>
      <w:r>
        <w:rPr>
          <w:lang w:val="ne_NP" w:bidi="ne_NP"/>
        </w:rPr>
        <w:t>अर्को अपराधीले त्यो मानिसलाई हप्काएको अभिनय गर्नुहोस्। मानिसले परमेश्वरसँग डराउनुपर्छ किनभने उहाँ मर्नै लागेका छन् भनेर उसले भन्छ। अपराधीले येशूलाई आफ्नो राज्यमा सम्झन अनुरोध गर्छ। त्यसदिन उनी येशूसँग स्वर्गमा हुनेछन् भनेर येशूले उसलाई भन्नुहुन्छ।</w:t>
      </w:r>
    </w:p>
    <w:p>
      <w:pPr/>
      <w:r>
        <w:rPr>
          <w:lang w:val="ne_NP" w:bidi="ne_NP"/>
        </w:rPr>
      </w:r>
      <w:r>
        <w:rPr>
          <w:lang w:val="ne_NP" w:bidi="ne_NP"/>
        </w:rPr>
        <w:t>अभिनय रोक्नुहोस्: येशूमा विश्वास गर्ने अपराधीको भूमिका खेल्ने कलाकारलाई सोध्नुहोस्, "तपाईंलाई कस्तो महसुस भइरहेको छ?" तपाईंले यस्ता कुराहरू सुन्नु होला, " उहाँ नम्र हुनुहुन्छ।" म अपराधी हुँ। म येशूसँग स्वर्गमा हुन योग्य छैन," "आशावादी छु। म मरेपछि येशूलाई देख्नेछु र उहाँलाई धन्यवाद दिनेछु," र "पीडामा छु। अब म मर्न तयार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पिलातसले आफ्ना सैनिकहरूलाई येशूलाई मृत्युदण्ड दिन लैजान आदेश दिए। सैनिकहरूले येशूलाई शहरबाट बाहिर लैजाँदै गर्दा तिनीहरूले सिमोन नाम गरेको मानिसलाई येशूको क्रूस बोक्न बाध्य पार्छन्। </w:t>
      </w:r>
      <w:r>
        <w:rPr>
          <w:b/>
          <w:lang w:val="ne_NP" w:bidi="ne_NP"/>
        </w:rPr>
        <w:t>क्रूसले</w:t>
      </w:r>
      <w:r>
        <w:rPr>
          <w:lang w:val="ne_NP" w:bidi="ne_NP"/>
        </w:rPr>
        <w:t xml:space="preserve"> क्रसबीम वा काठका ती दुई टुक्राहरूमध्ये एउटालाई बुझाउँछ जसमा येशूलाई किला ठोकिएको थियो। सिमोनले येशूको लागि काठको किरण बोक्नु आवश्यक थियो किनभने येशू धेरै कमजोर हुनुहुन्थ्यो। तपाईंले पहिले गरेजस्तै क्रूसलाई सोही तरिकाले अनुवाद गर्ने कुरा निश्चित गर्नुहोस्। </w:t>
      </w:r>
      <w:r>
        <w:rPr>
          <w:lang w:val="ne_NP" w:bidi="ne_NP"/>
        </w:rPr>
        <w:t>क्रूस</w:t>
      </w:r>
      <w:r>
        <w:rPr>
          <w:lang w:val="ne_NP" w:bidi="ne_NP"/>
        </w:rPr>
        <w:t xml:space="preserve"> मुख्य शब्दावलीमा छ।</w:t>
      </w:r>
    </w:p>
    <w:p>
      <w:pPr/>
      <w:r>
        <w:rPr>
          <w:lang w:val="ne_NP" w:bidi="ne_NP"/>
        </w:rPr>
      </w:r>
      <w:r>
        <w:rPr>
          <w:lang w:val="ne_NP" w:bidi="ne_NP"/>
        </w:rPr>
        <w:t xml:space="preserve">जब महिलाहरू येशूको लागि विलाप गर्छन्, उहाँले तिनीहरूतिर फर्किनुहुन्छ र तिनीहरूलाई "यरूशलेमका छोरीहरू" भन्नुहुन्छ। यसको अर्थ ती महिलाहरू </w:t>
      </w:r>
      <w:r>
        <w:rPr>
          <w:b/>
          <w:lang w:val="ne_NP" w:bidi="ne_NP"/>
        </w:rPr>
        <w:t>यरूशलेम</w:t>
      </w:r>
      <w:r>
        <w:rPr>
          <w:lang w:val="ne_NP" w:bidi="ne_NP"/>
        </w:rPr>
        <w:t xml:space="preserve">, वा यहूदीहरूको धार्मिक राजधानीमा बसोबास गर्थे। किनभने मन्दिर यरूशलेममा अवस्थित थियो, त्यसैले शहर निस्तारको चाड मनाइरहेका हजारौं यहूदीहरूले भरिएको थियो। </w:t>
      </w:r>
      <w:r>
        <w:rPr>
          <w:lang w:val="ne_NP" w:bidi="ne_NP"/>
        </w:rPr>
        <w:t>यरूशलेम</w:t>
      </w:r>
      <w:r>
        <w:rPr>
          <w:lang w:val="ne_NP" w:bidi="ne_NP"/>
        </w:rPr>
        <w:t xml:space="preserve"> मुख्य शब्दावलीमा छ। </w:t>
      </w:r>
    </w:p>
    <w:p>
      <w:pPr/>
      <w:r>
        <w:rPr>
          <w:lang w:val="ne_NP" w:bidi="ne_NP"/>
        </w:rPr>
      </w:r>
      <w:r>
        <w:rPr>
          <w:lang w:val="ne_NP" w:bidi="ne_NP"/>
        </w:rPr>
        <w:t>यरूशलेमको विनाशको समयमा मानिसहरूले बाँझ महिलाहरूलाई "</w:t>
      </w:r>
      <w:r>
        <w:rPr>
          <w:b/>
          <w:lang w:val="ne_NP" w:bidi="ne_NP"/>
        </w:rPr>
        <w:t>धन्य</w:t>
      </w:r>
      <w:r>
        <w:rPr>
          <w:lang w:val="ne_NP" w:bidi="ne_NP"/>
        </w:rPr>
        <w:t xml:space="preserve">" वा उनीहरूमाथि अनुग्रह छ भनेर भन्नेछन् भनी येशू भन्नुहुन्छ। तपाईंले पहिले गरेजस्तै आशिषित भएकोलाई अनुवाद गर्ने कुरा निश्चित गर्नुहोस्। </w:t>
      </w:r>
      <w:r>
        <w:rPr>
          <w:lang w:val="ne_NP" w:bidi="ne_NP"/>
        </w:rPr>
        <w:t>आशीषित</w:t>
      </w:r>
      <w:r>
        <w:rPr>
          <w:lang w:val="ne_NP" w:bidi="ne_NP"/>
        </w:rPr>
        <w:t xml:space="preserve"> मुख्य शब्दावलीमा छ।</w:t>
      </w:r>
    </w:p>
    <w:p>
      <w:pPr/>
      <w:r>
        <w:rPr>
          <w:lang w:val="ne_NP" w:bidi="ne_NP"/>
        </w:rPr>
      </w:r>
      <w:r>
        <w:rPr>
          <w:lang w:val="ne_NP" w:bidi="ne_NP"/>
        </w:rPr>
        <w:t xml:space="preserve">लूकाले अन्य दुई अपराधीहरूको उल्लेख गरेका छन् जसलाई रोमीहरूले सम्भव भएसम्मको सबैभन्दा नराम्रो किसिमले </w:t>
      </w:r>
      <w:r>
        <w:rPr>
          <w:b/>
          <w:lang w:val="ne_NP" w:bidi="ne_NP"/>
        </w:rPr>
        <w:t>क्रूसमा टाँग्न</w:t>
      </w:r>
      <w:r>
        <w:rPr>
          <w:lang w:val="ne_NP" w:bidi="ne_NP"/>
        </w:rPr>
        <w:t xml:space="preserve"> वा मृत्युदण्ड दिन लागेका थिए। सैनिकहरूले पीडितलाई कुट्थे, त्यसपछि तिनीहरूका हात र खुट्टाहरू क्रूसको आकारको काठका दुई टुक्राहरूमा किला ठोक्थे। पीडितहरूलाई नमरेसम्म पीडामा परेर घण्टौँसम्म क्रूसबाट झुण्ड्याउँथे। तपाईंले अघिल्लो खण्डहरूमा गरेजस्तै 'क्रूसमा टाँगिएको' शब्दलाई त्यसरी नै अनुवाद गर्ने कुरा निश्चित गर्नुहोस्। </w:t>
      </w:r>
      <w:r>
        <w:rPr>
          <w:lang w:val="ne_NP" w:bidi="ne_NP"/>
        </w:rPr>
        <w:t>क्रूसमा टाँगिएको</w:t>
      </w:r>
      <w:r>
        <w:rPr>
          <w:lang w:val="ne_NP" w:bidi="ne_NP"/>
        </w:rPr>
        <w:t xml:space="preserve"> भन्ने शब्द मुख्य शब्दावलीमा छ।</w:t>
      </w:r>
    </w:p>
    <w:p>
      <w:pPr/>
      <w:r>
        <w:rPr>
          <w:lang w:val="ne_NP" w:bidi="ne_NP"/>
        </w:rPr>
      </w:r>
      <w:r>
        <w:rPr>
          <w:lang w:val="ne_NP" w:bidi="ne_NP"/>
        </w:rPr>
        <w:t xml:space="preserve">सैनिकहरूले येशूलाई क्रूसमा टाँगेपछि, उहाँले परमेश्वरलाई प्रार्थना गर्नुहुन्छ र आफ्नो पितालाई मानिसहरूलाई क्षमा गर्न अनुरोध गर्नुहुन्छ किनभने तिनीहरूले के गर्दैछन् भन्ने तिनीहरूलाई थाहा छैन। </w:t>
      </w:r>
      <w:r>
        <w:rPr>
          <w:b/>
          <w:lang w:val="ne_NP" w:bidi="ne_NP"/>
        </w:rPr>
        <w:t>क्षमा गर्नुको</w:t>
      </w:r>
      <w:r>
        <w:rPr>
          <w:lang w:val="ne_NP" w:bidi="ne_NP"/>
        </w:rPr>
        <w:t xml:space="preserve"> अर्थ यो हो कि मानिसहरूले येशूको हत्या गरेबापत पाउनुपर्ने सजाय परमेश्वरले उनीहरूलाई दिनुहुने छैन। तपाईंले पहिले गरेजस्तै क्षमा गर्नुभएको कुरा निश्चित गर्नुहोस्। </w:t>
      </w:r>
      <w:r>
        <w:rPr>
          <w:lang w:val="ne_NP" w:bidi="ne_NP"/>
        </w:rPr>
        <w:t>क्षमा गर्नु</w:t>
      </w:r>
      <w:r>
        <w:rPr>
          <w:lang w:val="ne_NP" w:bidi="ne_NP"/>
        </w:rPr>
        <w:t xml:space="preserve"> मुख्य शब्दावलीमा छ।</w:t>
      </w:r>
    </w:p>
    <w:p>
      <w:pPr/>
      <w:r>
        <w:rPr>
          <w:lang w:val="ne_NP" w:bidi="ne_NP"/>
        </w:rPr>
      </w:r>
      <w:r>
        <w:rPr>
          <w:lang w:val="ne_NP" w:bidi="ne_NP"/>
        </w:rPr>
        <w:t xml:space="preserve">येशू क्रूसमा झुण्ड्याइरहनुभएको बेला सैनिकहरूले येशूका लुगाहरू कसले दिन्छ भन्ने कुरा निर्णय गर्न चिट्ठा हाले। </w:t>
      </w:r>
      <w:r>
        <w:rPr>
          <w:b/>
          <w:lang w:val="ne_NP" w:bidi="ne_NP"/>
        </w:rPr>
        <w:t>चिट्ठा हाल्नु</w:t>
      </w:r>
      <w:r>
        <w:rPr>
          <w:lang w:val="ne_NP" w:bidi="ne_NP"/>
        </w:rPr>
        <w:t xml:space="preserve"> भनेको ढुङ्गा वा लठ्ठी जस्ता साना वस्तुहरू फ्याँकेर तिनीहरू कसरी खस्छन् भन्ने आधारमा कसलाई छनोट गर्ने भनेर निर्णय गर्ने प्रक्रिया हो। चिट्ठा हाल्नु भनेको भाग्यको माध्यमद्वारा कुनै कठिन कुराको निर्णय गर्ने एउटा तरिका थियो।</w:t>
      </w:r>
    </w:p>
    <w:p>
      <w:pPr/>
      <w:r>
        <w:rPr>
          <w:lang w:val="ne_NP" w:bidi="ne_NP"/>
        </w:rPr>
      </w:r>
      <w:r>
        <w:rPr>
          <w:lang w:val="ne_NP" w:bidi="ne_NP"/>
        </w:rPr>
        <w:t xml:space="preserve">भीडमा भएका </w:t>
      </w:r>
      <w:r>
        <w:rPr>
          <w:b/>
          <w:lang w:val="ne_NP" w:bidi="ne_NP"/>
        </w:rPr>
        <w:t>शासकहरूले</w:t>
      </w:r>
      <w:r>
        <w:rPr>
          <w:lang w:val="ne_NP" w:bidi="ne_NP"/>
        </w:rPr>
        <w:t xml:space="preserve"> येशूलाई खिस्सी गरे वा अपमान गरे। शासकहरूले यहूदी शासकहरूलाई बुझाउँछ, जसमा धार्मिक नेताहरू र यहूदी अगुवाहरू समावेश थिए। तिनीहरू भन्छन्, "यिनले अरूलाई </w:t>
      </w:r>
      <w:r>
        <w:rPr>
          <w:b/>
          <w:lang w:val="ne_NP" w:bidi="ne_NP"/>
        </w:rPr>
        <w:t>बचायो</w:t>
      </w:r>
      <w:r>
        <w:rPr>
          <w:lang w:val="ne_NP" w:bidi="ne_NP"/>
        </w:rPr>
        <w:t xml:space="preserve">, यदि यी परमेश्वरका </w:t>
      </w:r>
      <w:r>
        <w:rPr>
          <w:b/>
          <w:lang w:val="ne_NP" w:bidi="ne_NP"/>
        </w:rPr>
        <w:t>मसीह</w:t>
      </w:r>
      <w:r>
        <w:rPr>
          <w:lang w:val="ne_NP" w:bidi="ne_NP"/>
        </w:rPr>
        <w:t xml:space="preserve">, चुनिएका जन हुन् भने, यिनले आफैलाई बचाऊन्।" तिनीहरूको भनाइको अर्थ सायद येशूले अरूलाई निको पारेर बचाउनुभयो भन्ने थियो। मसीह र चुनेको व्यक्तिले राजा र मुक्तिदाताको रूपमा पठाउने प्रतिज्ञा गर्नुभएको व्यक्तिलाई बुझाउँछ। येशू प्रतिज्ञा गरिएको मुक्तिदाता हुनुहुन्छ तापनि यहूदी शासकहरू र रोमी सैनिकहरूले उहाँलाई विश्वास गर्दैनन्, त्यसैले तिनीहरूले उहाँलाई खिस्सी गर्छन्। तपाईंले पहिले गरेजस्तै मसीहलाई अनुवाद गर्ने र बचाउने कुरा निश्चित गर्नुहोस्। </w:t>
      </w:r>
      <w:r>
        <w:rPr>
          <w:lang w:val="ne_NP" w:bidi="ne_NP"/>
        </w:rPr>
        <w:t>मसीह</w:t>
      </w:r>
      <w:r>
        <w:rPr>
          <w:lang w:val="ne_NP" w:bidi="ne_NP"/>
        </w:rPr>
        <w:t xml:space="preserve"> र </w:t>
      </w:r>
      <w:r>
        <w:rPr>
          <w:lang w:val="ne_NP" w:bidi="ne_NP"/>
        </w:rPr>
        <w:t>बचाइएको</w:t>
      </w:r>
      <w:r>
        <w:rPr>
          <w:lang w:val="ne_NP" w:bidi="ne_NP"/>
        </w:rPr>
        <w:t xml:space="preserve"> दुवै शब्दहरू मुख्य शब्दावलीमा छन्।</w:t>
      </w:r>
    </w:p>
    <w:p>
      <w:pPr/>
      <w:r>
        <w:rPr>
          <w:lang w:val="ne_NP" w:bidi="ne_NP"/>
        </w:rPr>
      </w:r>
      <w:r>
        <w:rPr>
          <w:lang w:val="ne_NP" w:bidi="ne_NP"/>
        </w:rPr>
        <w:t>रोमीहरूले येशूमाथि एउटा चिन्ह राखे, जसमा "</w:t>
      </w:r>
      <w:r>
        <w:rPr>
          <w:b/>
          <w:lang w:val="ne_NP" w:bidi="ne_NP"/>
        </w:rPr>
        <w:t>यहूदीहरूको</w:t>
      </w:r>
      <w:r>
        <w:rPr>
          <w:lang w:val="ne_NP" w:bidi="ne_NP"/>
        </w:rPr>
        <w:t xml:space="preserve"> राजा" भनेर लेखिएको छ। यहूदीहरूले परमेश्वरका विशेष मानिसहरूलाई बुझाउँछ जसलाई उहाँले इस्राएलको भूमि दिनुहुनेछ भन्ने प्रतिज्ञा गर्नुभएको छ। तिनीहरू </w:t>
      </w:r>
      <w:r>
        <w:rPr>
          <w:lang w:val="ne_NP" w:bidi="ne_NP"/>
        </w:rPr>
        <w:t>अब्राहाम</w:t>
      </w:r>
      <w:r>
        <w:rPr>
          <w:lang w:val="ne_NP" w:bidi="ne_NP"/>
        </w:rPr>
        <w:t xml:space="preserve">का सन्तानहरू हुन्। तपाईंले पहिले गरेजस्तै यहूदीहरूलाई अनुवाद गर्ने कुरा निश्चित गर्नुहोस्। </w:t>
      </w:r>
      <w:r>
        <w:rPr>
          <w:lang w:val="ne_NP" w:bidi="ne_NP"/>
        </w:rPr>
        <w:t>यहूदीहरू</w:t>
      </w:r>
      <w:r>
        <w:rPr>
          <w:lang w:val="ne_NP" w:bidi="ne_NP"/>
        </w:rPr>
        <w:t xml:space="preserve"> मुख्य शब्दावलीमा छन्।</w:t>
      </w:r>
    </w:p>
    <w:p>
      <w:pPr/>
      <w:r>
        <w:rPr>
          <w:lang w:val="ne_NP" w:bidi="ne_NP"/>
        </w:rPr>
      </w:r>
      <w:r>
        <w:rPr>
          <w:lang w:val="ne_NP" w:bidi="ne_NP"/>
        </w:rPr>
        <w:t xml:space="preserve">अपराधीहरूमध्ये एकजनाले पनि येशूलाई अपमान गर्छ। येशूलाई अपमान गरेर, अपराधीले परमेश्वरलाई </w:t>
      </w:r>
      <w:r>
        <w:rPr>
          <w:b/>
          <w:lang w:val="ne_NP" w:bidi="ne_NP"/>
        </w:rPr>
        <w:t>निन्दा</w:t>
      </w:r>
      <w:r>
        <w:rPr>
          <w:lang w:val="ne_NP" w:bidi="ne_NP"/>
        </w:rPr>
        <w:t xml:space="preserve"> वा अनादर गर्छ। तपाईंले पहिले जस्तै 'ईश्वरनिन्दा' लाई अनुवाद गर्ने कुरा निश्चित गर्नुहोस्। </w:t>
      </w:r>
      <w:r>
        <w:rPr>
          <w:lang w:val="ne_NP" w:bidi="ne_NP"/>
        </w:rPr>
        <w:t>ईश्वर निन्दा</w:t>
      </w:r>
      <w:r>
        <w:rPr>
          <w:lang w:val="ne_NP" w:bidi="ne_NP"/>
        </w:rPr>
        <w:t xml:space="preserve"> मुख्य शब्दावलीमा छ।</w:t>
      </w:r>
    </w:p>
    <w:p>
      <w:pPr/>
      <w:r>
        <w:rPr>
          <w:lang w:val="ne_NP" w:bidi="ne_NP"/>
        </w:rPr>
      </w:r>
      <w:r>
        <w:rPr>
          <w:lang w:val="ne_NP" w:bidi="ne_NP"/>
        </w:rPr>
        <w:t xml:space="preserve">अर्को अपराधीले त्यो मानिसलाई हप्काउँछ र उसलाई सोध्छ, के तिमी परमेश्वरसँग डराउँदैनौ। </w:t>
      </w:r>
      <w:r>
        <w:rPr>
          <w:b/>
          <w:lang w:val="ne_NP" w:bidi="ne_NP"/>
        </w:rPr>
        <w:t>परमेश्वरको डर मान्नु</w:t>
      </w:r>
      <w:r>
        <w:rPr>
          <w:lang w:val="ne_NP" w:bidi="ne_NP"/>
        </w:rPr>
        <w:t xml:space="preserve"> भन्नाले परमेश्वरप्रति श्रद्धा, सम्मान र आदर राख्नुलाई बुझाउँछ। यस अवस्थामा, मानिसले सजायको डरले परमेश्वरको भय मान्नुपर्छ। तपाईंले पहिले जस्तै परमेश्वरको डरलाई अनुवाद गर्ने कुरा निश्चित गर्नुहोस्। </w:t>
      </w:r>
      <w:r>
        <w:rPr>
          <w:lang w:val="ne_NP" w:bidi="ne_NP"/>
        </w:rPr>
        <w:t>परमेश्वरको डर</w:t>
      </w:r>
      <w:r>
        <w:rPr>
          <w:lang w:val="ne_NP" w:bidi="ne_NP"/>
        </w:rPr>
        <w:t xml:space="preserve"> मुख्य शब्दावलीमा छ।</w:t>
      </w:r>
    </w:p>
    <w:p>
      <w:pPr/>
      <w:r>
        <w:rPr>
          <w:lang w:val="ne_NP" w:bidi="ne_NP"/>
        </w:rPr>
      </w:r>
      <w:r>
        <w:rPr>
          <w:lang w:val="ne_NP" w:bidi="ne_NP"/>
        </w:rPr>
        <w:t xml:space="preserve">अपराधीले येशूलाई आफ्नो राज्यमा आउदा उनीहरूलाई सम्झन अनुरोध गर्छ। यहाँ, </w:t>
      </w:r>
      <w:r>
        <w:rPr>
          <w:b/>
          <w:lang w:val="ne_NP" w:bidi="ne_NP"/>
        </w:rPr>
        <w:t>राज्यले</w:t>
      </w:r>
      <w:r>
        <w:rPr>
          <w:lang w:val="ne_NP" w:bidi="ne_NP"/>
        </w:rPr>
        <w:t xml:space="preserve"> येशूले आफ्ना मानिसहरूमाथि राजाको रूपमा शासन गर्नुलाई बुझाउँछ। परमेश्वरले येशूलाई रोज्नुभयो र उहाँलाई राजा र मुक्तिदाताको रूपमा पठाउनुभयो। तपाईंले पहिले गरेजस्तै राज्यलाई अनुवाद गर्ने कुरा निश्चित गर्नुहोस्। </w:t>
      </w:r>
      <w:r>
        <w:rPr>
          <w:lang w:val="ne_NP" w:bidi="ne_NP"/>
        </w:rPr>
        <w:t>राज्य</w:t>
      </w:r>
      <w:r>
        <w:rPr>
          <w:lang w:val="ne_NP" w:bidi="ne_NP"/>
        </w:rPr>
        <w:t xml:space="preserve"> मुख्य शब्दावलीमा छ।</w:t>
      </w:r>
    </w:p>
    <w:p>
      <w:pPr/>
      <w:r>
        <w:rPr>
          <w:lang w:val="ne_NP" w:bidi="ne_NP"/>
        </w:rPr>
      </w:r>
      <w:r>
        <w:rPr>
          <w:lang w:val="ne_NP" w:bidi="ne_NP"/>
        </w:rPr>
        <w:t xml:space="preserve">त्यसै दिन त्यो मानिस उहाँसँग स्वर्गमा हुनेछ भनेर येशू भन्नुहुन्छ। </w:t>
      </w:r>
      <w:r>
        <w:rPr>
          <w:b/>
          <w:lang w:val="ne_NP" w:bidi="ne_NP"/>
        </w:rPr>
        <w:t>स्वर्ग</w:t>
      </w:r>
      <w:r>
        <w:rPr>
          <w:lang w:val="ne_NP" w:bidi="ne_NP"/>
        </w:rPr>
        <w:t xml:space="preserve"> भन्नाले त्यस्तो ठाउँलाई बुझाउँछ जहाँ धर्मी मानिसहरू वा परमेश्वरसँग राम्रो सम्बन्ध भएका मानिसहरू मरेपछि जान्छन्। यो स्वर्ग शब्द वा परमेश्वर बसोबास गर्ने ठाउँसँग धेरै मिल्दोजुल्दो छ। </w:t>
      </w:r>
      <w:r>
        <w:rPr>
          <w:lang w:val="ne_NP" w:bidi="ne_NP"/>
        </w:rPr>
        <w:t>स्वर्ग</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23:44–49</w:t>
      </w:r>
      <w:r>
        <w:rPr>
          <w:lang w:val="ne_NP" w:bidi="ne_NP"/>
        </w:rPr>
      </w:r>
    </w:p>
    <w:p>
      <w:pPr>
        <w:pStyle w:val="Heading3"/>
      </w:pPr>
      <w:r>
        <w:rPr>
          <w:lang w:val="ne_NP" w:bidi="ne_NP"/>
        </w:rPr>
        <w:t>Step 1</w:t>
      </w:r>
    </w:p>
    <w:p>
      <w:pPr/>
      <w:r>
        <w:rPr>
          <w:lang w:val="ne_NP" w:bidi="ne_NP"/>
        </w:rPr>
      </w:r>
      <w:r>
        <w:rPr>
          <w:lang w:val="ne_NP" w:bidi="ne_NP"/>
        </w:rPr>
        <w:t>लूका २३:४४–४९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यसअघि, रोमी सैनिकहरूले येशू र दुई अपराधीहरूलाई यरूशलेम बाहिरको पहाडमा लगेर क्रूसमा टाँगे वा मृत्युदण्ड दिए। क्रूसमा टाँगिएको बेला भीडले येशूलाई मरिरहनुभएको देख्यो। आफू प्रतिज्ञा गरिएको मुक्तिदाता भएको दाबी गरेकोमा येशूलाई धेरै मानिसहरूले खिस्सी गरे। तर एक अपराधीले येशूमा विश्वास गरे र उनी त्यही दिन येशूसँग स्वर्गमा हुनेछ भनेर येशूले भन्नुभयो। अब, येशू क्रूसमा मर्नुहुन्छ।</w:t>
      </w:r>
    </w:p>
    <w:p>
      <w:pPr/>
      <w:r>
        <w:rPr>
          <w:lang w:val="ne_NP" w:bidi="ne_NP"/>
        </w:rPr>
      </w:r>
      <w:r>
        <w:rPr>
          <w:lang w:val="ne_NP" w:bidi="ne_NP"/>
        </w:rPr>
        <w:t>रोक्नुहोस् र आफ्नो टोलीलाई क्रूसको तस्वीर देखाउनुहोस्।</w:t>
      </w:r>
    </w:p>
    <w:p>
      <w:pPr/>
      <w:r>
        <w:rPr>
          <w:lang w:val="ne_NP" w:bidi="ne_NP"/>
        </w:rPr>
      </w:r>
      <w:r>
        <w:rPr>
          <w:lang w:val="ne_NP" w:bidi="ne_NP"/>
        </w:rPr>
        <w:t>दुई अपराधीहरू र येशू तीनवटा काठका क्रूसहरूमा झुण्डिएका छन् र बिस्तारै मर्दै छन्। "अहिले" भनेर लूकाले हामीलाई भन्छन् कि येशूले उहाँमाथि विश्वास गर्ने अपराधीलाई जवाफ दिएदेखि केही समय बितिसकेको छ। यस सन्दर्भमा, पहिलो घडीको सूर्योदय हो। त्यसैले छैटौं घडीको आसपास वा मध्यदिनको समयमा जब सूर्य आकाशको बीचमा थियो, तब सम्पूर्ण देशभरि तीन घण्टासम्म अँध्यारो भयो। नवौं घडीले मध्य दिनदेखि सूर्य अस्ताउने बेलाको बीचको भागलाई बुझाउँछ।</w:t>
      </w:r>
    </w:p>
    <w:p>
      <w:pPr/>
      <w:r>
        <w:rPr>
          <w:lang w:val="ne_NP" w:bidi="ne_NP"/>
        </w:rPr>
      </w:r>
      <w:r>
        <w:rPr>
          <w:lang w:val="ne_NP" w:bidi="ne_NP"/>
        </w:rPr>
        <w:t>रोक्नुहोस् र आफ्नो टोलीसँग छलफल गर्नुहोस्: तपाईंको संस्कृतिमा मानिसहरूले दिनको विभिन्न भागहरूको नाम कसरी राख्छन्?</w:t>
      </w:r>
    </w:p>
    <w:p>
      <w:pPr/>
      <w:r>
        <w:rPr>
          <w:lang w:val="ne_NP" w:bidi="ne_NP"/>
        </w:rPr>
      </w:r>
      <w:r>
        <w:rPr>
          <w:lang w:val="ne_NP" w:bidi="ne_NP"/>
        </w:rPr>
        <w:t>अन्धकारले येशू मर्न लाग्नुभएको देशलाई मात्र प्रभाव पारेको थियो वा अन्य देशहरूलाई पनि भन्ने कुरा हामीलाई थाहा छैन। सूर्यको प्रकाश हराएको वा चम्कन छोडेको हुनाले अँध्यारो भयो। परमेश्वरले पृथ्वीको कुनै भागमा सूर्यको उज्यालो रोकेर चम्कन नसक्ने तुल्याउनुभएको हुन सक्छ। यहूदी धार्मिक चाड निस्तार पूर्णिमाको समयमा हुने भएकोले ग्रहणलाग्नु असम्भव थियो। ग्रहणको समयमा जस्तै चन्द्रमा सूर्य र पृथ्वीको बीचमा हुन सक्ने थिएन।</w:t>
      </w:r>
    </w:p>
    <w:p>
      <w:pPr/>
      <w:r>
        <w:rPr>
          <w:lang w:val="ne_NP" w:bidi="ne_NP"/>
        </w:rPr>
      </w:r>
      <w:r>
        <w:rPr>
          <w:lang w:val="ne_NP" w:bidi="ne_NP"/>
        </w:rPr>
        <w:t>अँध्यारो हुँदा, मन्दिरको पर्दा दुई टुक्रा भयो, वा माथिदेखि तलसम्म फाट्यो। परमेश्वरले यो गर्नु भएको हो भनेर सबैले विश्वास गर्छन्, तर यो सिधै उल्लेख गरिएको छैन। यो यरूशलेम शहरमा भएको थियो, त्यसैले शहरको ठीक बाहिर येशूलाई मरिरहेको हेरिरहेका मानिसहरूले त्यस क्षणमा यो भएको देख्न सक्ने थिएनन्। मन्दिरले परमेश्वरको घरलाई बुझाउँछ। मन्दिरमा १३ वटा पर्दाहरू भएतापनि यसले सम्भवतः एउटा अति पवित्र ठाउँ, महा पवित्र स्थानलाई मन्दिरको बाँकी भागबाट अलग गर्ने पर्दालाई बुझाउँछ। बाक्लो पर्दा लगभग २५ मिटर वा ८२ फिट लामो थियो। महापवित्र स्थान एउटा कोठा थियो जहाँ मुख्य पुजारीले मात्र मानिसहरूको पापहरूको लागि बलिदानहरू चढाउन वर्षमा एकपटक प्रवेश गर्न सक्थे। यो ठाउँ यहूदी मानिसहरूको बीचमा परमेश्वरको उपस्थिति रहने ठाउँ पनि थियो।</w:t>
      </w:r>
    </w:p>
    <w:p>
      <w:pPr/>
      <w:r>
        <w:rPr>
          <w:lang w:val="ne_NP" w:bidi="ne_NP"/>
        </w:rPr>
      </w:r>
      <w:r>
        <w:rPr>
          <w:lang w:val="ne_NP" w:bidi="ne_NP"/>
        </w:rPr>
        <w:t>रोक्नुहोस् र आफ्नो टोलीलाई मन्दिरको चित्र र पर्दा कहाँ थियो भन्ने कुरा देखाउनुहोस्। पर्दा कस्तो देखिन्थ्यो भन्ने कुराको तस्वीर देखाउनुहोस्।</w:t>
      </w:r>
    </w:p>
    <w:p>
      <w:pPr/>
      <w:r>
        <w:rPr>
          <w:lang w:val="ne_NP" w:bidi="ne_NP"/>
        </w:rPr>
      </w:r>
      <w:r>
        <w:rPr>
          <w:lang w:val="ne_NP" w:bidi="ne_NP"/>
        </w:rPr>
        <w:t>परमेश्वरले मन्दिरको पर्दा च्यात्नुको महत्त्वको बारेमा धेरै व्याख्याहरू छन् किनभने यसको व्याख्या गर्न गाह्रो छ र विद्वानहरू यसमा सहमत छैनन्। केही विद्वानहरू यो यरूशलेमको आगामी विनाशको संकेत हो भन्ने विश्वास गर्छन्। अरूहरूले चाहिँ यो सबै मानिसहरूको लागि मुक्ति खुला भएको संकेत हो भन्ने विश्वास गर्छन्। परमेश्वरले आफ्ना उद्देश्यहरू पूरा गर्न आफ्नो मन्दिरबाट मुख फर्काउनुभयो र अर्को माध्यम रोज्नुभयो त्यो उहाँको एकमात्र पुत्रको मृत्यु थियो।</w:t>
      </w:r>
    </w:p>
    <w:p>
      <w:pPr/>
      <w:r>
        <w:rPr>
          <w:lang w:val="ne_NP" w:bidi="ne_NP"/>
        </w:rPr>
      </w:r>
      <w:r>
        <w:rPr>
          <w:lang w:val="ne_NP" w:bidi="ne_NP"/>
        </w:rPr>
        <w:t>यसपछि, येशूले परमेश्वरलाई ठूलो स्वरले प्रार्थना गर्नुभयो। येशूले परमेश्वरलाई "पिता" भन्नुहुन्छ र आफ्नो आत्माको हेरचाह गर्नका लागि परमेश्वरमाथि भरोसा गर्नुहुन्छ। "परमेश्वरको हातमा" को अर्थ परमेश्वरको हेरचाह र संरक्षण हो। येशूले एउटा भजनका शब्दहरू प्रयोग गरिरहनुभएको थियो जसमा प्रतिज्ञा गरिएको मुक्तिदाताले कष्ट भोग्ने र आफूलाई परमेश्वरको देखरेखमा सुम्पिने कुरा वर्णन गरिएको छ। आत्माले येशू आफैलाई बुझाउँछ तर उहाँको भौतिक शरीरलाई होइन। येशू आफ्नो शरीर छोडेर परमेश्वरकहाँ जान लाग्नुभएको थियो। त्यसपछि येशूले आफ्नो अन्तिम श्वास फेर्नुभयो वा प्राण त्याग्नुभयो।</w:t>
      </w:r>
    </w:p>
    <w:p>
      <w:pPr/>
      <w:r>
        <w:rPr>
          <w:lang w:val="ne_NP" w:bidi="ne_NP"/>
        </w:rPr>
      </w:r>
      <w:r>
        <w:rPr>
          <w:lang w:val="ne_NP" w:bidi="ne_NP"/>
        </w:rPr>
        <w:t>रोक्नुहोस् र आफ्नो टोलीसँग छलफल गर्नुहोस्: तपाईंको संस्कृतिमा कसैको मृत्यु भएको विषयमा कुरा गर्ने विनम्र तरिकाहरू के के छन्?</w:t>
      </w:r>
    </w:p>
    <w:p>
      <w:pPr/>
      <w:r>
        <w:rPr>
          <w:lang w:val="ne_NP" w:bidi="ne_NP"/>
        </w:rPr>
      </w:r>
      <w:r>
        <w:rPr>
          <w:lang w:val="ne_NP" w:bidi="ne_NP"/>
        </w:rPr>
        <w:t>त्यहाँ एक रोमी सेनापति (सेन्चुरियन) अर्थात् १०० सैनिकहरूको नेतृत्व गर्ने एक अधिकारी थिए। उनी मृत्युदण्ड दिने कामको जिम्मेवार व्यक्ति थिए। जब सैनिकले अन्धकार देख्यो र परमेश्वरमा भरोसा राख्दै येशूले प्राण त्याग्नुभएको देख्यो, तब उसले परमेश्वरको प्रशंसा गर्न थाल्यो। "निश्चित रूपमा" भनेर ती सैनिकले येशू धर्मी वा निर्दोष मानिस हुनुहुन्थ्यो र उहाँले केही गल्ती गर्नुभएको थिएन भन्ने कुरामा आफू विश्वस्त भएको बताइरहेका थिए।</w:t>
      </w:r>
    </w:p>
    <w:p>
      <w:pPr/>
      <w:r>
        <w:rPr>
          <w:lang w:val="ne_NP" w:bidi="ne_NP"/>
        </w:rPr>
      </w:r>
      <w:r>
        <w:rPr>
          <w:lang w:val="ne_NP" w:bidi="ne_NP"/>
        </w:rPr>
        <w:t>जब भीडले परमेश्वरमाथि भरोसा गर्दै येशू मरेको देखे तब तिनीहरूले आफ्ना छाती पिट्दै शोक गरे। यस संस्कृतिमा, यसले शोक र पीडा व्यक्त गर्दथ्यो। मानिसहरूले येशू निर्दोष हुनुहुन्थ्यो र उहाँले यति भयानक कष्ट भोग्नुपर्ने थिएन भनेर बुझे। तिनीहरू टुटेको मन लिएर आफ्ना घरहरूतिर लागे।</w:t>
      </w:r>
    </w:p>
    <w:p>
      <w:pPr/>
      <w:r>
        <w:rPr>
          <w:lang w:val="ne_NP" w:bidi="ne_NP"/>
        </w:rPr>
      </w:r>
      <w:r>
        <w:rPr>
          <w:lang w:val="ne_NP" w:bidi="ne_NP"/>
        </w:rPr>
        <w:t>रोकिएर आफ्नो टोलीसँग छलफल गर्नुहोस्: तपाईंको संस्कृतिमा मानिसहरूले कसरी गहिरो दुःख वा पीडा व्यक्त गर्छन्?</w:t>
      </w:r>
    </w:p>
    <w:p>
      <w:pPr/>
      <w:r>
        <w:rPr>
          <w:lang w:val="ne_NP" w:bidi="ne_NP"/>
        </w:rPr>
      </w:r>
      <w:r>
        <w:rPr>
          <w:lang w:val="ne_NP" w:bidi="ne_NP"/>
        </w:rPr>
        <w:t>तर येशूका चेलाहरू जस्तै उहाँका व्यक्तिगत मित्र रहेका पुरुष र महिलाहरू भने त्यहीँ बसे र टाढै उभिए। यसमा गालील अर्थात् येशूले आफ्नो सेवकाई सुरु गर्नुभएको क्षेत्रबाट उहाँलाई पछ्याउँदै यरूशलेमसम्म आएका महिलाहरू समावेश थिए। सम्भवतः सैनिकहरूले तिनीहरूलाई येशूको शरीर नजिकै जान दिएनन्। त्यसैले तिनीहरू के होला भनेर उभिएर हेरिरहेका थिए। येशू मरेको देख्ने मानिसहरूका तीन समूहले येशूको मृत्युप्रति विभिन्न किसिमका प्रतिक्रिया दिए। रोमी कमाण्डरले परमेश्वरको प्रशंसा गर्छन्, यहूदी भीडले आफूले गरेको गल्तीमा शोक गर्छन्, र येशूका सबैभन्दा नजिकका अनुयायीहरू टाढाबाट हेर्दै पर्खिरहेका 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र दुई अपराधीहरू आफ्ना क्रूसहरूमा मरिरहेका छन्। एउटा भीड र सैनिकहरूले तिनीहरूलाई हेरिरहेका छन्। मध्य दिउँसोको समयमा, तीन घण्टासम्म जमीन अन्धकार हुन्छ र परमेश्वरले मन्दिरको पर्दालाई दुई टुक्रा पार्नुहुन्छ।</w:t>
      </w:r>
    </w:p>
    <w:p>
      <w:pPr/>
      <w:r>
        <w:rPr>
          <w:lang w:val="ne_NP" w:bidi="ne_NP"/>
        </w:rPr>
      </w:r>
      <w:r>
        <w:rPr>
          <w:b/>
          <w:lang w:val="ne_NP" w:bidi="ne_NP"/>
        </w:rPr>
        <w:t>दोस्रो दृश्य:</w:t>
      </w:r>
      <w:r>
        <w:rPr>
          <w:lang w:val="ne_NP" w:bidi="ne_NP"/>
        </w:rPr>
        <w:t xml:space="preserve"> येशू परमेश्वरलाई पुकार्नुहुन्छ र त्यसपछि उहाँ मर्नुहुन्छ। एक कप्तान भन्छन् कि येशू धर्मी मानिस हुनुहुन्थ्यो। भीड दुःखी भएर जान्छ। येशूका साथीहरू टाढै बसेर हेर्छन्।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दुई अपराधीहरू</w:t>
      </w:r>
    </w:p>
    <w:p>
      <w:pPr>
        <w:pStyle w:val="ListBullet"/>
        <w:spacing w:line="240" w:lineRule="auto"/>
        <w:ind w:left="720"/>
      </w:pPr>
      <w:r>
        <w:rPr>
          <w:lang w:val="ne_NP" w:bidi="ne_NP"/>
        </w:rPr>
      </w:r>
      <w:r>
        <w:rPr>
          <w:lang w:val="ne_NP" w:bidi="ne_NP"/>
        </w:rPr>
        <w:t>मन्दिरमा भएका मानिसहरू</w:t>
      </w:r>
    </w:p>
    <w:p>
      <w:pPr>
        <w:pStyle w:val="ListBullet"/>
        <w:spacing w:line="240" w:lineRule="auto"/>
        <w:ind w:left="720"/>
      </w:pPr>
      <w:r>
        <w:rPr>
          <w:lang w:val="ne_NP" w:bidi="ne_NP"/>
        </w:rPr>
      </w:r>
      <w:r>
        <w:rPr>
          <w:lang w:val="ne_NP" w:bidi="ne_NP"/>
        </w:rPr>
        <w:t>कप्तान</w:t>
      </w:r>
    </w:p>
    <w:p>
      <w:pPr>
        <w:pStyle w:val="ListBullet"/>
        <w:spacing w:line="240" w:lineRule="auto"/>
        <w:ind w:left="720"/>
      </w:pPr>
      <w:r>
        <w:rPr>
          <w:lang w:val="ne_NP" w:bidi="ne_NP"/>
        </w:rPr>
      </w:r>
      <w:r>
        <w:rPr>
          <w:lang w:val="ne_NP" w:bidi="ne_NP"/>
        </w:rPr>
        <w:t>येशूका साथीहरू (महिलाहरू सहित)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र दुई अपराधीहरू क्रूसमा मर्न लाग्दा धेरै कष्ट भोगिरहेका छन् भन्ने कुरा सम्झनु महत्त्वपूर्ण छ। मृत्युदण्ड रोमी सैनिकहरू र भीडले मरेको हेर्न सार्वजनिक रूपमा दिइन्छ।</w:t>
      </w:r>
    </w:p>
    <w:p>
      <w:pPr/>
      <w:r>
        <w:rPr>
          <w:lang w:val="ne_NP" w:bidi="ne_NP"/>
        </w:rPr>
      </w:r>
      <w:r>
        <w:rPr>
          <w:lang w:val="ne_NP" w:bidi="ne_NP"/>
        </w:rPr>
        <w:t>यो कुरा सम्झनु महत्त्वपूर्ण छ कि त्यहाँ साक्षीहरूको तीन समूहहरू छन्: रोमी सैनिकहरू, यहूदी भीड र टाढा उभिएका येशूका सबैभन्दा नजिकका साथीहरूको समूह। जब येशू मर्नुहुन्छ तब रोमी कमाण्डरले परमेश्वरको प्रशंसा गर्छ, भीड दुःखी हुन्छ, र येशूका साथीहरूले टाढाबाट हेर्छन्।</w:t>
      </w:r>
    </w:p>
    <w:p>
      <w:pPr/>
      <w:r>
        <w:rPr>
          <w:lang w:val="ne_NP" w:bidi="ne_NP"/>
        </w:rPr>
      </w:r>
      <w:r>
        <w:rPr>
          <w:lang w:val="ne_NP" w:bidi="ne_NP"/>
        </w:rPr>
        <w:t>यो कुरा सम्झनु महत्त्वपूर्ण छ कि येशूका सबैभन्दा नजिकका पुरुष र महिला दुवै साथीहरू टाढै उभिएका थिए। यसमा सम्भवतः येशूका चेलाहरू वा सबैभन्दा नजिकका अनुयायीहरू समावेश थिए।</w:t>
      </w:r>
    </w:p>
    <w:p>
      <w:pPr/>
      <w:r>
        <w:rPr>
          <w:lang w:val="ne_NP" w:bidi="ne_NP"/>
        </w:rPr>
      </w:r>
      <w:r>
        <w:rPr>
          <w:lang w:val="ne_NP" w:bidi="ne_NP"/>
        </w:rPr>
        <w:t>यो कुरा सम्झनु महत्त्वपूर्ण छ कि परमेश्वरले नै सूर्यलाई चम्कन बन्द गराउनुहुन्छ र मन्दिरको पर्दालाई दुई टुक्रा पारेर च्यात्न लगाउनुहुन्छ। यी दुवै घटनाहरू एकै समयमा हुन्छन्।</w:t>
      </w:r>
    </w:p>
    <w:p>
      <w:pPr/>
      <w:r>
        <w:rPr>
          <w:lang w:val="ne_NP" w:bidi="ne_NP"/>
        </w:rPr>
      </w:r>
      <w:r>
        <w:rPr>
          <w:lang w:val="ne_NP" w:bidi="ne_NP"/>
        </w:rPr>
        <w:t>यो कुरा सम्झनु महत्त्वपूर्ण छ कि जब येशूले "तपाईंको हातमा" भन्नुभयो, यसले भौतिक हातहरूलाई नभई "तपाईंको हेरचाहमा" भन्ने बुझाउँछ।</w:t>
      </w:r>
    </w:p>
    <w:p>
      <w:pPr/>
      <w:r>
        <w:rPr>
          <w:lang w:val="ne_NP" w:bidi="ne_NP"/>
        </w:rPr>
      </w:r>
      <w:r>
        <w:rPr>
          <w:lang w:val="ne_NP" w:bidi="ne_NP"/>
        </w:rPr>
        <w:t xml:space="preserve"> "उहाँले अन्तिम श्वास फेर्नुभयो" भनेको येशू मर्नुभयो भन्ने एउटा विनम्र तरिका हो भन्ने कुरा सम्झनु महत्त्वपूर्ण छ।</w:t>
      </w:r>
    </w:p>
    <w:p>
      <w:pPr/>
      <w:r>
        <w:rPr>
          <w:lang w:val="ne_NP" w:bidi="ne_NP"/>
        </w:rPr>
      </w:r>
      <w:r>
        <w:rPr>
          <w:lang w:val="ne_NP" w:bidi="ne_NP"/>
        </w:rPr>
        <w:t>यो कुरा सम्झनु महत्त्वपूर्ण छ कि जब कप्तानले "निश्चित रूपमा" वा "पक्का रूपमा" भन्छन्, यसको अर्थ येशूको निर्दोषताको बारेमा उसलाई कुनै शंका छैन।</w:t>
      </w:r>
    </w:p>
    <w:p>
      <w:pPr/>
      <w:r>
        <w:rPr>
          <w:lang w:val="ne_NP" w:bidi="ne_NP"/>
        </w:rPr>
      </w:r>
      <w:r>
        <w:rPr>
          <w:lang w:val="ne_NP" w:bidi="ne_NP"/>
        </w:rPr>
        <w:t>रोमी कप्तान मृत्युदण्ड दिने कामको जिम्मेवारीमा थिए भन्ने कुरा सम्झनु महत्त्वपूर्ण छ। येशूलाई मरेको देखेपछि उसले येशू धर्मी वा निर्दोष हुनुहुन्थ्यो भनेर भन्दै परमेश्वरको प्रशंसा गर्छ।</w:t>
      </w:r>
    </w:p>
    <w:p>
      <w:pPr/>
      <w:r>
        <w:rPr>
          <w:lang w:val="ne_NP" w:bidi="ne_NP"/>
        </w:rPr>
      </w:r>
      <w:r>
        <w:rPr>
          <w:lang w:val="ne_NP" w:bidi="ne_NP"/>
        </w:rPr>
        <w:t>भीडले छाती पिट्दै दुःख प्रकट गरिरहेको छ भन्ने कुरा सम्झनु महत्त्वपूर्ण छ। येशूले यस्तो भयानक कष्ट भोग्नुपर्ने थिएन भन्ने कुरा तिनीहरूले महसुस गरे। यी तिनै मानिसहरूमध्येका केही थिए जसले अघि पिलातससँग येशूलाई क्रूसमा टाँग्न माग गर्दै कराएका थिए।</w:t>
      </w:r>
    </w:p>
    <w:p>
      <w:pPr/>
      <w:r>
        <w:rPr>
          <w:lang w:val="ne_NP" w:bidi="ne_NP"/>
        </w:rPr>
      </w:r>
      <w:r>
        <w:rPr>
          <w:lang w:val="ne_NP" w:bidi="ne_NP"/>
        </w:rPr>
        <w:t>जब भीड फर्किए, तिनीहरू सहर बाहिरको पहाड, जहाँ सैनिकहरूले येशूलाई मृत्युदण्ड दिएका थिए, त्यहाँबाट यरूशलेम सहरतिर फर्किरहेका थिए भन्ने कुरा सम्झनु महत्त्वपूर्ण 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दुई अपराधीहरू</w:t>
      </w:r>
    </w:p>
    <w:p>
      <w:pPr>
        <w:pStyle w:val="ListBullet"/>
        <w:spacing w:line="240" w:lineRule="auto"/>
        <w:ind w:left="720"/>
      </w:pPr>
      <w:r>
        <w:rPr>
          <w:lang w:val="ne_NP" w:bidi="ne_NP"/>
        </w:rPr>
      </w:r>
      <w:r>
        <w:rPr>
          <w:lang w:val="ne_NP" w:bidi="ne_NP"/>
        </w:rPr>
        <w:t>मन्दिरमा भएका मानिसहरू</w:t>
      </w:r>
    </w:p>
    <w:p>
      <w:pPr>
        <w:pStyle w:val="ListBullet"/>
        <w:spacing w:line="240" w:lineRule="auto"/>
        <w:ind w:left="720"/>
      </w:pPr>
      <w:r>
        <w:rPr>
          <w:lang w:val="ne_NP" w:bidi="ne_NP"/>
        </w:rPr>
      </w:r>
      <w:r>
        <w:rPr>
          <w:lang w:val="ne_NP" w:bidi="ne_NP"/>
        </w:rPr>
        <w:t>कप्तान</w:t>
      </w:r>
    </w:p>
    <w:p>
      <w:pPr>
        <w:pStyle w:val="ListBullet"/>
        <w:spacing w:line="240" w:lineRule="auto"/>
        <w:ind w:left="720"/>
      </w:pPr>
      <w:r>
        <w:rPr>
          <w:lang w:val="ne_NP" w:bidi="ne_NP"/>
        </w:rPr>
      </w:r>
      <w:r>
        <w:rPr>
          <w:lang w:val="ne_NP" w:bidi="ne_NP"/>
        </w:rPr>
        <w:t>येशूका साथीहरू (महिलाहरू सहित)</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येशू र दुई अपराधीहरू क्रूसमा मरिरहेको अभिनय गर्ने कुरा सुनिश्चित गर्नुहोस्। एउटा भीड र रोमी सैनिकहरू हेरिरहेका छन्, तर येशूका सबैभन्दा नजिकका साथीहरू टाढा उभिएका छन्।</w:t>
      </w:r>
    </w:p>
    <w:p>
      <w:pPr/>
      <w:r>
        <w:rPr>
          <w:lang w:val="ne_NP" w:bidi="ne_NP"/>
        </w:rPr>
      </w:r>
      <w:r>
        <w:rPr>
          <w:lang w:val="ne_NP" w:bidi="ne_NP"/>
        </w:rPr>
        <w:t>टोलीले परमेश्वरले सूर्यलाई नचम्काउनुभएको र दिनको सबैभन्दा उज्यालो समयमा देशलाई अन्धकारले ढाक्दा मानिसहरू अचम्ममा परेको अभिनय गरेको कुरा सुनिश्चित गर्नुहोस्।</w:t>
      </w:r>
    </w:p>
    <w:p>
      <w:pPr/>
      <w:r>
        <w:rPr>
          <w:lang w:val="ne_NP" w:bidi="ne_NP"/>
        </w:rPr>
      </w:r>
      <w:r>
        <w:rPr>
          <w:lang w:val="ne_NP" w:bidi="ne_NP"/>
        </w:rPr>
        <w:t>टोलीले परमेश्वरले मन्दिरमा मन्दिरको पर्दा दुई टुक्रा पार्नुभएको दृश्य अभिनय गर्ने कुरा सुनिश्चित गर्नुहोस्।</w:t>
      </w:r>
    </w:p>
    <w:p>
      <w:pPr/>
      <w:r>
        <w:rPr>
          <w:lang w:val="ne_NP" w:bidi="ne_NP"/>
        </w:rPr>
      </w:r>
      <w:r>
        <w:rPr>
          <w:lang w:val="ne_NP" w:bidi="ne_NP"/>
        </w:rPr>
        <w:t>टोलीले कप्तानले परमेश्वरको प्रशंसा गर्ने र येशूको मृत्यु भएपछि शोक गर्ने भीडको अभिनय गर्ने कुरा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र दुई अपराधीहरू क्रूसमा झुण्ड्याइरहेको अभिनय गर्नुहोस्। रोमी सैनिकहरू, एउटा भीड र येशूका साथीहरू हेरिरहेका छन्। परमेश्वरले भूमिलाई अँध्यारो बनाउनुहुन्छ। त्यही समयमा, परमेश्वरले यरूशलेम शहरभित्र रहेको मन्दिरको पर्दा च्यातिएको अभिनय गर्नुहोस्।</w:t>
      </w:r>
    </w:p>
    <w:p>
      <w:pPr/>
      <w:r>
        <w:rPr>
          <w:lang w:val="ne_NP" w:bidi="ne_NP"/>
        </w:rPr>
      </w:r>
      <w:r>
        <w:rPr>
          <w:lang w:val="ne_NP" w:bidi="ne_NP"/>
        </w:rPr>
        <w:t>अभिनय रोक्नुहोस्: भीडको भूमिका खेल्ने कलाकारलाई सोध्नुहोस्, "तपाईंलाई कस्तो महसुस भइरहेको छ?" तपाईंले यस्ता कुराहरू सुन्न सक्नुहुन्छ, "डराएको छु। के भइरहेको छ?" "चिन्तित। यो राम्रो चिन्ह हुन सक्दैन," र "हामीले के गरेका छौं?" मन्दिरमा मानिसहरूको भूमिका खेल्ने कलाकारलाई सोध्नुहोस्, "तपाईंलाई कस्तो महसुस भइरहेको छ?" तपाईंले यस्ता कुराहरू सुन्न सक्नुहुन्छ, "डर लागेको छ। पर्दा च्यातिएको छ। को जिम्मेवार छ?" "डरले भरिएको छ। परमेश्वर हामीसँग रिसाउनुभएको छ" र "अलमलमा परेको छु। के भइरहेको छ," अभिनय फेरि सुरु गर्नुहोस्।</w:t>
      </w:r>
    </w:p>
    <w:p>
      <w:pPr/>
      <w:r>
        <w:rPr>
          <w:lang w:val="ne_NP" w:bidi="ne_NP"/>
        </w:rPr>
      </w:r>
      <w:r>
        <w:rPr>
          <w:lang w:val="ne_NP" w:bidi="ne_NP"/>
        </w:rPr>
        <w:t>येशूले परमेश्वरलाई प्रार्थना गर्नुभएको अभिनय गर्नुहोस्।</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"कष्टदायी छ। मेरो शरीरले अब यो पीडाको सामना गर्न सक्दैन!" "राहत पाएको छु!" अन्त्य नजिकै छ। म चाँडै आफ्नो पितालाई देख्नेछु," र "विजयी छु। मृत्यु र पापलाई पराजित गर्नेछ।" नाटक फेरि सुरु गर्नुहोस्।</w:t>
      </w:r>
    </w:p>
    <w:p>
      <w:pPr/>
      <w:r>
        <w:rPr>
          <w:lang w:val="ne_NP" w:bidi="ne_NP"/>
        </w:rPr>
      </w:r>
      <w:r>
        <w:rPr>
          <w:lang w:val="ne_NP" w:bidi="ne_NP"/>
        </w:rPr>
        <w:t>येशू मरेको अभिनय गर्नुहोस्। शताब्दीले परमेश्वरको प्रशंसा गर्छ र भीडले येशूलाई गरेको कुराको लागि विलाप गर्छ। येशूका साथीहरू टाढा उभिएर हेरिरहेका छन्।</w:t>
      </w:r>
    </w:p>
    <w:p>
      <w:pPr/>
      <w:r>
        <w:rPr>
          <w:lang w:val="ne_NP" w:bidi="ne_NP"/>
        </w:rPr>
      </w:r>
      <w:r>
        <w:rPr>
          <w:lang w:val="ne_NP" w:bidi="ne_NP"/>
        </w:rPr>
        <w:t>अभिनय रोक्नुहोस्: कप्तानको भूमिका खेल्ने कलाकारलाई सोध्नुहोस्, "तपाईंलाई कस्तो महसुस भइरहेको छ?" तपाईंले यस्ता कुराहरू सुन्न सक्नुहुन्छ, "उनी कसरी यति शान्तिपूर्ण रूपमा मर्न सक्थे भन्ने म बुझिदिन," "मैले आज परमेश्वरलाई देखेको छु। येशू निर्दोष हुनुहुन्थ्यो," र "जिज्ञासु हुनुहुन्थ्यो।। म येशूका शिक्षाहरूको बारेमा अझ बढी जान्न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र दुई अपराधीहरू आफ्ना क्रूसमा मरिरहेका छन्। मध्याह्नको समयमा, जमिन अँध्यारोले ढाकिन्छ र मन्दिरको पर्दा दुई टुक्रा भएर च्यातिन्छ। </w:t>
      </w:r>
      <w:r>
        <w:rPr>
          <w:b/>
          <w:lang w:val="ne_NP" w:bidi="ne_NP"/>
        </w:rPr>
        <w:t>मन्दिर</w:t>
      </w:r>
      <w:r>
        <w:rPr>
          <w:lang w:val="ne_NP" w:bidi="ne_NP"/>
        </w:rPr>
        <w:t xml:space="preserve">ले </w:t>
      </w:r>
      <w:r>
        <w:rPr>
          <w:lang w:val="ne_NP" w:bidi="ne_NP"/>
        </w:rPr>
        <w:t>यरूशलेम</w:t>
      </w:r>
      <w:r>
        <w:rPr>
          <w:lang w:val="ne_NP" w:bidi="ne_NP"/>
        </w:rPr>
        <w:t xml:space="preserve">को परमेश्वरको घरको मुख्य भवनलाई बुझाउँछ। यही ठाउँमा परमेश्वर आफ्ना मानिसहरू, यहूदीहरूको बीचमा बसोबास गर्नुहुन्थ्यो। तपाईंले पहिले गरेझैं मन्दिरलाई अनुवाद गर्ने कुरा निश्चित गर्नुहोस्। </w:t>
      </w:r>
      <w:r>
        <w:rPr>
          <w:lang w:val="ne_NP" w:bidi="ne_NP"/>
        </w:rPr>
        <w:t>मन्दिर</w:t>
      </w:r>
      <w:r>
        <w:rPr>
          <w:lang w:val="ne_NP" w:bidi="ne_NP"/>
        </w:rPr>
        <w:t xml:space="preserve"> मुख्य शब्दावलीमा छ।</w:t>
      </w:r>
    </w:p>
    <w:p>
      <w:pPr/>
      <w:r>
        <w:rPr>
          <w:lang w:val="ne_NP" w:bidi="ne_NP"/>
        </w:rPr>
      </w:r>
      <w:r>
        <w:rPr>
          <w:lang w:val="ne_NP" w:bidi="ne_NP"/>
        </w:rPr>
        <w:t xml:space="preserve">येशू ठूलो स्वरले कराउनुहुन्छ। उहाँले भन्नुहुन्छ, "पिता, तपाईंको हातमा म आफ्नो </w:t>
      </w:r>
      <w:r>
        <w:rPr>
          <w:b/>
          <w:lang w:val="ne_NP" w:bidi="ne_NP"/>
        </w:rPr>
        <w:t>आत्मा</w:t>
      </w:r>
      <w:r>
        <w:rPr>
          <w:lang w:val="ne_NP" w:bidi="ne_NP"/>
        </w:rPr>
        <w:t xml:space="preserve"> सुम्पिदिन्छु।" परमेश्वरले उहाँको आत्माको हेरचाह गर्नुहुनेछ भनेर येशूले भन्दै हुनुहुन्थ्यो। आत्माले येशू आफैलाई बुझाउँछ, तर उहाँको भौतिक शरीरलाई होइन। तपाईंले पहिले जस्तै आत्मालाई अनुवाद गर्ने कुरा निश्चित गर्नुहोस्। </w:t>
      </w:r>
      <w:r>
        <w:rPr>
          <w:lang w:val="ne_NP" w:bidi="ne_NP"/>
        </w:rPr>
        <w:t>आत्मा</w:t>
      </w:r>
      <w:r>
        <w:rPr>
          <w:lang w:val="ne_NP" w:bidi="ne_NP"/>
        </w:rPr>
        <w:t xml:space="preserve"> मुख्य शब्दावलीमा छ।</w:t>
      </w:r>
    </w:p>
    <w:p>
      <w:pPr/>
      <w:r>
        <w:rPr>
          <w:lang w:val="ne_NP" w:bidi="ne_NP"/>
        </w:rPr>
      </w:r>
      <w:r>
        <w:rPr>
          <w:lang w:val="ne_NP" w:bidi="ne_NP"/>
        </w:rPr>
        <w:t xml:space="preserve">एक </w:t>
      </w:r>
      <w:r>
        <w:rPr>
          <w:b/>
          <w:lang w:val="ne_NP" w:bidi="ne_NP"/>
        </w:rPr>
        <w:t>कप्तान</w:t>
      </w:r>
      <w:r>
        <w:rPr>
          <w:lang w:val="ne_NP" w:bidi="ne_NP"/>
        </w:rPr>
        <w:t xml:space="preserve">ले येशूलाई मरेको देखे। कप्तान भन्नाले रोमी अधिकारीलाई बुझाउँछ जो १०० सैनिकहरूको जिम्मावाल थियो। सम्भवतः उनी मृत्युदण्ड दिने कामका लागि जिम्मेवार व्यक्ति थिए। येशू मर्दै गर्दा उहाँले कसरी परमेश्वरमा भरोसा गरे भनेर ती कप्तानले देख्छन् र निश्चय नै येशू एकजना </w:t>
      </w:r>
      <w:r>
        <w:rPr>
          <w:b/>
          <w:lang w:val="ne_NP" w:bidi="ne_NP"/>
        </w:rPr>
        <w:t>धर्मी</w:t>
      </w:r>
      <w:r>
        <w:rPr>
          <w:lang w:val="ne_NP" w:bidi="ne_NP"/>
        </w:rPr>
        <w:t xml:space="preserve"> मानिस हुनुहुन्थ्यो भन्छन्। सामान्यतया धर्मी भन्नुको अर्थ परमेश्वरको दृष्टिमा व्यक्ति सही छ भन्ने हो। ती कप्तान गैर-यहूदी भएकोले, सायद उनले येशू निर्दोष हुनुहुन्थ्यो र उहाँले कुनै अपराध गर्नुभएको थिएन भन्ने कुराको सङ्केत गरिरहेका थिए। तपाईंले अघिल्लो खण्डहरूमा गरेजस्तै 'कप्तान' र 'धर्मी' शब्दहरूलाई त्यसरी नै अनुवाद गरेको कुरा निश्चित गर्नुहोस्। </w:t>
      </w:r>
      <w:r>
        <w:rPr>
          <w:lang w:val="ne_NP" w:bidi="ne_NP"/>
        </w:rPr>
        <w:t>कप्तान</w:t>
      </w:r>
      <w:r>
        <w:rPr>
          <w:lang w:val="ne_NP" w:bidi="ne_NP"/>
        </w:rPr>
        <w:t xml:space="preserve"> र </w:t>
      </w:r>
      <w:r>
        <w:rPr>
          <w:lang w:val="ne_NP" w:bidi="ne_NP"/>
        </w:rPr>
        <w:t>धर्मी</w:t>
      </w:r>
      <w:r>
        <w:rPr>
          <w:lang w:val="ne_NP" w:bidi="ne_NP"/>
        </w:rPr>
        <w:t xml:space="preserve"> दुवै शब्दहरू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23:50–56</w:t>
      </w:r>
      <w:r>
        <w:rPr>
          <w:lang w:val="ne_NP" w:bidi="ne_NP"/>
        </w:rPr>
      </w:r>
    </w:p>
    <w:p>
      <w:pPr>
        <w:pStyle w:val="Heading3"/>
      </w:pPr>
      <w:r>
        <w:rPr>
          <w:lang w:val="ne_NP" w:bidi="ne_NP"/>
        </w:rPr>
        <w:t>Step 1</w:t>
      </w:r>
    </w:p>
    <w:p>
      <w:pPr/>
      <w:r>
        <w:rPr>
          <w:lang w:val="ne_NP" w:bidi="ne_NP"/>
        </w:rPr>
      </w:r>
      <w:r>
        <w:rPr>
          <w:lang w:val="ne_NP" w:bidi="ne_NP"/>
        </w:rPr>
        <w:t>लूका २३:५०–५६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रोमी सैनिकहरूले येशू र अन्य दुई अपराधीहरूलाई यरूशलेम बाहिरको पहाडमा क्रूसमा टाँगे। परमेश्वरले येशू भएको भूमिलाई अँध्यारोले ढाक्नुभयो र मन्दिरको पर्दा दुई भागमा च्यातियो। सैनिकहरू, एउटा भीड र येशूका सबैभन्दा नजिकका अनुयायीहरूले हेरिरहेका बेला येशूले परमेश्वरलाई प्रार्थना गर्नुभयो, त्यसपछि उहाँको मृत्यु भयो। अब, यूसुफ नाम गरेको मानिसले येशूको शरीरलाई क्रूसबाट निकाल्छ र एउटा गुफामा उचित रूपमा गाड्छ।</w:t>
      </w:r>
    </w:p>
    <w:p>
      <w:pPr/>
      <w:r>
        <w:rPr>
          <w:lang w:val="ne_NP" w:bidi="ne_NP"/>
        </w:rPr>
      </w:r>
      <w:r>
        <w:rPr>
          <w:lang w:val="ne_NP" w:bidi="ne_NP"/>
        </w:rPr>
        <w:t>लूकाले यूसुफ नाम गरेको यहूदी मानिसको परिचय दिन "अब" जस्तो शब्द प्रयोग गर्छन्। लूका भन्छन् कि उनी धर्मी मानिस वा असल मानिस थिए जसले परमेश्वरको नजरमा सही कुरा गरे। यूसुफ यरूशलेमको उत्तरपश्चिममा लगभग २० माइल वा ३२ किलोमिटर पर रहेको यहूदी शहर अरिमाथियाका थिए । योसेफ यहूदी परिषद्, वा यहूदी नेताहरूको समूहको सदस्य पनि थिए जसले यहूदी मानिसहरूको लागि निर्णयहरू गर्थे। यो अचम्मको कुरा हो किनभने यहूदी परिषद् मै ती मानिसहरू थिए जसले येशूलाई मृत्युदण्ड दिनुपर्छ भन्ने निर्णय गरे! तर येशूलाई दोषी ठहराउने र मार्ने परिषद्को निर्णयमा यूसुफ सहमत थिएनन्। यसको सट्टा, यूसुफ येशूलाई मृत्युमा परेको व्यक्तिलाई उचित रूपमा गाडेर सम्मान गर्न चाहन्थे।</w:t>
      </w:r>
    </w:p>
    <w:p>
      <w:pPr/>
      <w:r>
        <w:rPr>
          <w:lang w:val="ne_NP" w:bidi="ne_NP"/>
        </w:rPr>
      </w:r>
      <w:r>
        <w:rPr>
          <w:lang w:val="ne_NP" w:bidi="ne_NP"/>
        </w:rPr>
        <w:t>रोक्नुहोस् र आफ्नो टोलीसँग छलफल गर्नुहोस्: तपाईंको संस्कृतिमा कसैको मरेपछि तपाईंले तिनीहरूलाई कसरी सम्मान देखाउनुहुन्छ?</w:t>
      </w:r>
    </w:p>
    <w:p>
      <w:pPr/>
      <w:r>
        <w:rPr>
          <w:lang w:val="ne_NP" w:bidi="ne_NP"/>
        </w:rPr>
      </w:r>
      <w:r>
        <w:rPr>
          <w:lang w:val="ne_NP" w:bidi="ne_NP"/>
        </w:rPr>
        <w:t>लूकाले यूसुफलाई परमेश्वरको राज्यको, अर्थात् परमेश्वरले आफ्ना मानिसहरूलाई तिनीहरूको राजाको रूपमा शासन गर्ने र हेरचाह गर्ने कुराको आशा गरिरहेका व्यक्तिको रूपमा वर्णन गर्छन्। धेरै यहूदीहरूले परमेश्वरले प्रतिज्ञा गरिएको मुक्तिदाता पठाउनुहुनेछ भन्ने आशा गरेका थिए, यसको अर्थ येशू प्रतिज्ञा गरिएको मुक्तिदाता हुनुहुन्छ भन्ने कुरा योसेफले विश्वास गरेको हुन सक्छ। येशूको मृत्यु भएपछि, यूसुफ रोमी राज्यपाल, पिलातसकहाँ गए र येशूको शरीरलाई गाड्ने अनुमति मागे। धेरै पटक, रोमीहरूले मानिसहरूलाई क्रूसमा टाँगिएको व्यक्तिको शरीर गाड्न अनुमति दिएनन्। तर यहूदीहरूको लागि सहि प्रकारले गाड्नु धेरै महत्त्वपूर्ण कुरा थियो। कुनै व्यक्तिको मरेको दिनमै शरीर गाड्ने तिनीहरूको चलन थियो।</w:t>
      </w:r>
    </w:p>
    <w:p>
      <w:pPr/>
      <w:r>
        <w:rPr>
          <w:lang w:val="ne_NP" w:bidi="ne_NP"/>
        </w:rPr>
      </w:r>
      <w:r>
        <w:rPr>
          <w:lang w:val="ne_NP" w:bidi="ne_NP"/>
        </w:rPr>
        <w:t>यूसुफले येशूको शरीरलाई क्रूसबाट तल लैजाँदा पिलातसले यूसुफलाई अनुमति दिएको कुरा लूकाले बुझाउँछन्। येशूको शरीरलाई सार्न र गाड्न उनीहरूलाई मद्दत गर्न अन्य मानिसहरूको आवश्यकता थियो। त्यसपछि योसेफले येशूको शरीरलाई सुतिको कपडाले बेर्नुभयो, जसले कपडालाई पट्टीहरूमा काट्ने र त्यसपछि मृत शरीरको वरिपरि ती पट्टीहरूलाई धेरै पटक बेर्ने यहूदी चलनलाई बुझाउँछ। त्यसपछि बेरेको शरीरको वरिपरि एउटा सिङ्गो कपडा राखियो। लिनेन एउटा महँगो सेतो कपडा थियो जुन आलसको बोटको रेशाबाट बनाइएको थियो।</w:t>
      </w:r>
    </w:p>
    <w:p>
      <w:pPr/>
      <w:r>
        <w:rPr>
          <w:lang w:val="ne_NP" w:bidi="ne_NP"/>
        </w:rPr>
      </w:r>
      <w:r>
        <w:rPr>
          <w:lang w:val="ne_NP" w:bidi="ne_NP"/>
        </w:rPr>
        <w:t>रोक्नुहोस् र आफ्नो टोलीलाई सुतीको लुगाले बेरेको शवको उदाहरण र आलसको बोटको तस्वीर देखाउनुहोस्।</w:t>
      </w:r>
    </w:p>
    <w:p>
      <w:pPr/>
      <w:r>
        <w:rPr>
          <w:lang w:val="ne_NP" w:bidi="ne_NP"/>
        </w:rPr>
      </w:r>
      <w:r>
        <w:rPr>
          <w:lang w:val="ne_NP" w:bidi="ne_NP"/>
        </w:rPr>
        <w:t>यूसुफले येशूको शरीरलाई एउटा नयाँ चिहानमा गाडे, जुन कडा चट्टानको डाँडाको भित्तामा कुँदिएको गुफा जस्तो थियो। कसैले पनि येशू भन्दा पहिले त्यो चिहानमा मृत शरीर राखेको थिएन। रोमीहरूले उहाँलाई अपराधीको रूपमा मृत्युदण्ड दिएतापनि येशूलाई नयाँ चिहानमा गाड्नु ठूलो सम्मानको संकेत थियो। धेरै मानिसहरू शव बोकेर भित्र पस्न सक्ने गरी यो पर्याप्त ठूलो थियो। यूसुफको चिहानको स्वामित्वले उनी कति धनी थिए भन्ने कुरा देखाउँछ।</w:t>
      </w:r>
    </w:p>
    <w:p>
      <w:pPr/>
      <w:r>
        <w:rPr>
          <w:lang w:val="ne_NP" w:bidi="ne_NP"/>
        </w:rPr>
      </w:r>
      <w:r>
        <w:rPr>
          <w:lang w:val="ne_NP" w:bidi="ne_NP"/>
        </w:rPr>
        <w:t>रोक्नुहोस् र आफ्नो टोलीलाई यहूदी चिहान/दफन गुफाको तस्वीर देखाउनुहोस्।</w:t>
      </w:r>
    </w:p>
    <w:p>
      <w:pPr/>
      <w:r>
        <w:rPr>
          <w:lang w:val="ne_NP" w:bidi="ne_NP"/>
        </w:rPr>
      </w:r>
      <w:r>
        <w:rPr>
          <w:lang w:val="ne_NP" w:bidi="ne_NP"/>
        </w:rPr>
        <w:t>लूकाले हामीलाई पृष्ठभूमिको जानकारी दिन्छन् र हामीलाई यूसुफले शुक्रबार वा तयारीको दिनमा येशूको शरीरलाई गाडेको भन्छन्। यो विश्रामको दिन वा यहूदी विश्राम र आराधनाको दिनभन्दा अघिको दिन थियो। तयारीको दिन बिहीबार सूर्यास्तबाट सुरु भएर शुक्रबारको सूर्यास्तसम्म कायम रहन्थ्यो, जबकि विश्रामको दिन शुक्रबार सूर्यास्तबाट सुरु भएर शनिबार सूर्यास्तसम्म चल्थ्यो। योसेफले येशूलाई विश्रामको दिन अघि चाँडै गाड्नुपर्यो किनभने परमेश्वरको व्यवस्थाले यहूदीहरूलाई विश्रामको दिनमा मृत शरीर सार्न रोक लगाएको थियो।</w:t>
      </w:r>
    </w:p>
    <w:p>
      <w:pPr/>
      <w:r>
        <w:rPr>
          <w:lang w:val="ne_NP" w:bidi="ne_NP"/>
        </w:rPr>
      </w:r>
      <w:r>
        <w:rPr>
          <w:lang w:val="ne_NP" w:bidi="ne_NP"/>
        </w:rPr>
        <w:t>येशूलाई क्रूसमा टाँगिएको देख्ने गालीलका महिलाहरू यूसुफलाई नयाँ चिहानसम्म पछ्याए। तिनीहरूले भित्र हेर्न र येशूको शरीर देख्न सकेकोले चिहान अझै खुला थियो भन्ने कथाले सङ्केत गर्छ। ती महिलाहरू पछि फर्कन सकून् भनेर यूसुफले शरीर कहाँ गाडेका थिए भनेर जान्न चाहन्थे। यूसुफले विश्रामको दिन सुरु हुनुअघि उहाँलाई छिट्टै गाड्नुपर्ने भएकोले तिनीहरूले येशूको शरीरलाई ठीक प्रकारले तयार पार्न चाहन्थे। यहूदी संस्कृतिमा, उचित रूपमा गाड्नुमा तीन कुराहरू समावेश थिए: शरीर धुनु, त्यसलाई अत्तर र मसलाहरूले लेपन गर्नु, र शरीरलाई लुगा लगाउनु। शरीरहरू सुरक्षित रहुन् र कडा सडेको गन्ध नआओस् भनेर मानिसहरूले अत्तर र मसलाहरू वा मिठो गन्ध आउने पदार्थहरू प्रयोग गर्थे। सायद मसलाले मिठो गन्ध आउने मलहमलाई जनाएको हुनसक्छ। यसले पकाउन प्रयोग गरिने मसलाहरूलाई बुझाउँदैन।</w:t>
      </w:r>
    </w:p>
    <w:p>
      <w:pPr/>
      <w:r>
        <w:rPr>
          <w:lang w:val="ne_NP" w:bidi="ne_NP"/>
        </w:rPr>
      </w:r>
      <w:r>
        <w:rPr>
          <w:lang w:val="ne_NP" w:bidi="ne_NP"/>
        </w:rPr>
        <w:t>रोक्नुहोस् र आफ्नो टोलीसँग छलफल गर्नुहोस्: तपाईंको संस्कृतिमा दफन परम्पराहरू के छन्? यदि कसैलाई उचित रूपमा गाडिएन भने के हुन्छ?</w:t>
      </w:r>
    </w:p>
    <w:p>
      <w:pPr/>
      <w:r>
        <w:rPr>
          <w:lang w:val="ne_NP" w:bidi="ne_NP"/>
        </w:rPr>
      </w:r>
      <w:r>
        <w:rPr>
          <w:lang w:val="ne_NP" w:bidi="ne_NP"/>
        </w:rPr>
        <w:t>ती महिलाहरू चिहान छोडेर यरूशलेमभित्र वा नजिकै बसिरहेका ठाउँमा फर्किए। त्यसपछि तिनीहरूले विश्रामको दिनमा आराम गर्नुअघि मसला र अत्तरका सामग्री तयार पारे। तिनीहरूले येशूको शरीरमा मसला र अत्तर राख्न विश्रामको दिनपछि चिहानमा फर्किने योजना बनाए। विश्रामको दिनमा आराम गरेर तिनीहरूले परमेश्वरको व्यवस्था पालन गरिरहेका थिए। परमेश्वरले मोशालाई दिनुभएका दस आज्ञाहरूमध्ये एउटामा विश्रामको दिनमा काम गर्न नहुने कुरा उल्लेख 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यूसुफ पिलातसकहाँ जान्छन् र येशूको शरीर गाड्नका लागि माग्छन्। पिलातस सहमत हुन्छन्।</w:t>
      </w:r>
    </w:p>
    <w:p>
      <w:pPr/>
      <w:r>
        <w:rPr>
          <w:lang w:val="ne_NP" w:bidi="ne_NP"/>
        </w:rPr>
      </w:r>
      <w:r>
        <w:rPr>
          <w:b/>
          <w:lang w:val="ne_NP" w:bidi="ne_NP"/>
        </w:rPr>
        <w:t>दोस्रो दृश्य:</w:t>
      </w:r>
      <w:r>
        <w:rPr>
          <w:lang w:val="ne_NP" w:bidi="ne_NP"/>
        </w:rPr>
        <w:t xml:space="preserve"> योसेफ र उनका सहयोगीहरूले येशूको शरीरलाई क्रूसबाट ओराल्छन्, शरीरलाई सुतीको कपडामा बेर्छन् र एउटा चिहान बनाइएको गुफामा लैजान्छन्। गालीलका महिलाहरूले यूसुफलाई गुफासम्म पछ्याउँछन्।</w:t>
      </w:r>
    </w:p>
    <w:p>
      <w:pPr/>
      <w:r>
        <w:rPr>
          <w:lang w:val="ne_NP" w:bidi="ne_NP"/>
        </w:rPr>
      </w:r>
      <w:r>
        <w:rPr>
          <w:b/>
          <w:lang w:val="ne_NP" w:bidi="ne_NP"/>
        </w:rPr>
        <w:t>तेस्रो दृश्य:</w:t>
      </w:r>
      <w:r>
        <w:rPr>
          <w:lang w:val="ne_NP" w:bidi="ne_NP"/>
        </w:rPr>
        <w:t xml:space="preserve"> ती महिलाहरू घर जान्छन् र मसला र अत्तर तयार पार्छन्। तिनीहरू विश्रामको दिनमा आराम गर्छन् र पछि चिहानमा फर्किने तयारी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येशूको शरीर</w:t>
      </w:r>
    </w:p>
    <w:p>
      <w:pPr>
        <w:pStyle w:val="ListBullet"/>
        <w:spacing w:line="240" w:lineRule="auto"/>
        <w:ind w:left="720"/>
      </w:pPr>
      <w:r>
        <w:rPr>
          <w:lang w:val="ne_NP" w:bidi="ne_NP"/>
        </w:rPr>
      </w:r>
      <w:r>
        <w:rPr>
          <w:lang w:val="ne_NP" w:bidi="ne_NP"/>
        </w:rPr>
        <w:t>अरिमाथियाको यूसुफ</w:t>
      </w:r>
    </w:p>
    <w:p>
      <w:pPr>
        <w:pStyle w:val="ListBullet"/>
        <w:spacing w:line="240" w:lineRule="auto"/>
        <w:ind w:left="720"/>
      </w:pPr>
      <w:r>
        <w:rPr>
          <w:lang w:val="ne_NP" w:bidi="ne_NP"/>
        </w:rPr>
      </w:r>
      <w:r>
        <w:rPr>
          <w:lang w:val="ne_NP" w:bidi="ne_NP"/>
        </w:rPr>
        <w:t>यूसुफका सहयोगीहरू</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गालीलका महिलाहरू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 xml:space="preserve"> "अब" शब्दको प्रयोग "यस क्षणमा" भन्नु भनेको होइन, तर यो भइरहेका घटनाहरूमा नयाँ चरित्रको परिचय दिन प्रयोग गरिएको छ भन्ने कुरा सम्झनु महत्त्वपूर्ण छ।</w:t>
      </w:r>
    </w:p>
    <w:p>
      <w:pPr/>
      <w:r>
        <w:rPr>
          <w:lang w:val="ne_NP" w:bidi="ne_NP"/>
        </w:rPr>
      </w:r>
      <w:r>
        <w:rPr>
          <w:lang w:val="ne_NP" w:bidi="ne_NP"/>
        </w:rPr>
        <w:t>परिषद्ले येशूलाई मृत्युदण्ड दिनुपर्छ भन्ने निर्णय गर्ने यहूदी नेताहरूको त्यही समूहलाई बुझाउँछ भन्ने कुरा सम्झनु महत्त्वपूर्ण छ।</w:t>
      </w:r>
    </w:p>
    <w:p>
      <w:pPr/>
      <w:r>
        <w:rPr>
          <w:lang w:val="ne_NP" w:bidi="ne_NP"/>
        </w:rPr>
      </w:r>
      <w:r>
        <w:rPr>
          <w:lang w:val="ne_NP" w:bidi="ne_NP"/>
        </w:rPr>
        <w:t>रोमीहरूले सामान्यतया क्रूसमा टाँगिएका अपराधीहरूलाई गाड्न अनुमति दिँदैनथे; त्यसैले योसेफले पिलातसबाट अनुमति माग्नुपर्यो भन्ने कुरा सम्झनु महत्त्वपूर्ण छ।</w:t>
      </w:r>
    </w:p>
    <w:p>
      <w:pPr/>
      <w:r>
        <w:rPr>
          <w:lang w:val="ne_NP" w:bidi="ne_NP"/>
        </w:rPr>
      </w:r>
      <w:r>
        <w:rPr>
          <w:lang w:val="ne_NP" w:bidi="ne_NP"/>
        </w:rPr>
        <w:t>येशूको शरीरलाई सुतीको कपडाले बेर्नु, नयाँ चिहानमा गाड्नु, र येशूको शरीरलाई अभिषेक गर्न मसला र अत्तर तयार पार्नु यहूदी संस्कृतिमा येशूलाई सम्मान गर्ने सबै तरिकाहरू थिए भन्ने कुरा सम्झनु महत्त्वपूर्ण छ।</w:t>
      </w:r>
    </w:p>
    <w:p>
      <w:pPr/>
      <w:r>
        <w:rPr>
          <w:lang w:val="ne_NP" w:bidi="ne_NP"/>
        </w:rPr>
      </w:r>
      <w:r>
        <w:rPr>
          <w:lang w:val="ne_NP" w:bidi="ne_NP"/>
        </w:rPr>
        <w:t>योसेफलाई येशूको शरीरलाई सार्न सहयोगीहरूको आवश्यकता थियो भन्ने कुरा सम्झनु महत्त्वपूर्ण छ।</w:t>
      </w:r>
    </w:p>
    <w:p>
      <w:pPr/>
      <w:r>
        <w:rPr>
          <w:lang w:val="ne_NP" w:bidi="ne_NP"/>
        </w:rPr>
      </w:r>
      <w:r>
        <w:rPr>
          <w:lang w:val="ne_NP" w:bidi="ne_NP"/>
        </w:rPr>
        <w:t xml:space="preserve"> योसेफले येशूको शरीरलाई चाँडै गाड्नुपर्यो किनभने सूर्यास्तमा विश्रामदिन सुरु हुन्थ्यो भन्ने कुरा सम्झनु महत्त्वपूर्ण छ। यो विश्रामको दिन थियो र यसको अर्थ योसेफले येशूको शरीरलाई सार्न सकेनन्।</w:t>
      </w:r>
    </w:p>
    <w:p>
      <w:pPr/>
      <w:r>
        <w:rPr>
          <w:lang w:val="ne_NP" w:bidi="ne_NP"/>
        </w:rPr>
      </w:r>
      <w:r>
        <w:rPr>
          <w:lang w:val="ne_NP" w:bidi="ne_NP"/>
        </w:rPr>
        <w:t>ती महिलाहरू घर फर्किएर येशूको शरीरको लागि मसलाहरू तयार पारेको कुरा सम्झनु महत्त्वपूर्ण छ। तर त्यसदिन तिनीहरू चिहानमा फर्केनन् किनभने तिनीहरू व्यवस्था पालन गरिरहेका र विश्रामको दिनमा आराम गरिरहेका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येशूको शरीर</w:t>
      </w:r>
    </w:p>
    <w:p>
      <w:pPr>
        <w:pStyle w:val="ListBullet"/>
        <w:spacing w:line="240" w:lineRule="auto"/>
        <w:ind w:left="720"/>
      </w:pPr>
      <w:r>
        <w:rPr>
          <w:lang w:val="ne_NP" w:bidi="ne_NP"/>
        </w:rPr>
      </w:r>
      <w:r>
        <w:rPr>
          <w:lang w:val="ne_NP" w:bidi="ne_NP"/>
        </w:rPr>
        <w:t>अरिमाथियाको यूसुफ</w:t>
      </w:r>
    </w:p>
    <w:p>
      <w:pPr>
        <w:pStyle w:val="ListBullet"/>
        <w:spacing w:line="240" w:lineRule="auto"/>
        <w:ind w:left="720"/>
      </w:pPr>
      <w:r>
        <w:rPr>
          <w:lang w:val="ne_NP" w:bidi="ne_NP"/>
        </w:rPr>
      </w:r>
      <w:r>
        <w:rPr>
          <w:lang w:val="ne_NP" w:bidi="ne_NP"/>
        </w:rPr>
        <w:t>यूसुफका सहयोगीहरू</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गालीलका महिलाहरू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यरूशलेममा योसेफले पिलातससँग अनुमति लिन कुरा गरेको, र त्यसपछि सहरबाहिर क्रूसमा गएर येशूको शरीर उतारेको अभिनय गर्ने कुरा सुनिश्चित गर्नुहोस्।</w:t>
      </w:r>
    </w:p>
    <w:p>
      <w:pPr/>
      <w:r>
        <w:rPr>
          <w:lang w:val="ne_NP" w:bidi="ne_NP"/>
        </w:rPr>
      </w:r>
      <w:r>
        <w:rPr>
          <w:lang w:val="ne_NP" w:bidi="ne_NP"/>
        </w:rPr>
        <w:t>टोलीले अन्य मानिसहरूले येशूको शरीरलाई क्रूसबाट सार्न र गाड्ने गुफामा बोकेर लैजान यूसुफलाई मद्दत गरिरहेको अभिनय गर्ने कुरा सुनिश्चित गर्नुहोस्।</w:t>
      </w:r>
    </w:p>
    <w:p>
      <w:pPr/>
      <w:r>
        <w:rPr>
          <w:lang w:val="ne_NP" w:bidi="ne_NP"/>
        </w:rPr>
      </w:r>
      <w:r>
        <w:rPr>
          <w:lang w:val="ne_NP" w:bidi="ne_NP"/>
        </w:rPr>
        <w:t>टोलीले गालीलका महिलाहरू यूसुफ र उहाँका सहयोगीहरूलाई नयाँ चिहानसम्म पछ्याएको अभिनय गर्ने कुरा सुनिश्चित गर्नुहोस्। तिनीहरूले मसला र अत्तर तयार पार्न घर फर्किनुअघि के भइरहेको छ भन्ने कुरा हेर्छन्। सूर्यास्तदेखि सबै कलाकारहरू आराम गर्छन्।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योसेफले पिलातसलाई भेटेर येशूलाई उचित रूपमा गाड्ने अनुमति मागेको अभिनय गर्नुहोस्।</w:t>
      </w:r>
    </w:p>
    <w:p>
      <w:pPr/>
      <w:r>
        <w:rPr>
          <w:lang w:val="ne_NP" w:bidi="ne_NP"/>
        </w:rPr>
      </w:r>
      <w:r>
        <w:rPr>
          <w:lang w:val="ne_NP" w:bidi="ne_NP"/>
        </w:rPr>
        <w:t>अभिनय रोक्नुहोस्: पिलातसको भूमिका खेल्ने कलाकारलाई सोध्नुहोस्, "तपाईंलाई कस्तो महसुस भइरहेको छ?" तपाईंले यस्तो कुरा सुन्न सक्नुहुन्छ, "अलमलमा परेको छु। यी यहूदीहरू कति अनौठो छन्। तिनीहरूले येशूलाई क्रूसमा टाँग्न मलाई बिन्ती गरे, अब तिनीहरू उहाँलाई उचित रूपमा गाड्न चाहन्छन्," "रिसाएको छु। यसले के फरक पार्छ? येशू मरेको हुनुहुन्छ," र "जिज्ञासु छु। यो मानिस यहूदी नेता हो। उ किन अरूसँग सहमत छैन?" यूसुफको भूमिका खेल्ने कलाकारलाई सोध्नुहोस्, "तपाईंलाई कस्तो महसुस भइरहेको छ?" तपाईंले यस्ता कुराहरू सुन्न सक्नुहुन्छ, "दृढ छु। मैले त्यही काम गर्नुपर्छ," "आशावादी छु। म येशूलाई उहाँको मृत्युमा सम्मान गर्न चाहन्छु, तर म छिट्टै जानुपर्छ," र "अलमलमा परेको छु। मैले साँच्चै येशू प्रतिज्ञा गरिएको मुक्तिदाता हुनुहुन्छ भन्ने सोचेको थिएँ, तर अब उहाँ मर्नु भएको छ।" नाटक फेरि सुरु गर्नुहोस्।</w:t>
      </w:r>
    </w:p>
    <w:p>
      <w:pPr/>
      <w:r>
        <w:rPr>
          <w:lang w:val="ne_NP" w:bidi="ne_NP"/>
        </w:rPr>
      </w:r>
      <w:r>
        <w:rPr>
          <w:lang w:val="ne_NP" w:bidi="ne_NP"/>
        </w:rPr>
        <w:t>पिलातसले यूसुफलाई अनुमति दिएको अभिनय गर्नुहोस्। यूसुफ शहर बाहिर यात्रा गर्छन् र उनी र केही सहयोगीहरूले येशूको शरीरलाई क्रूसबाट उठाउँछन्। तिनीहरूले येशूको शरीरलाई सुतिको कपडामा बेर्छन् र त्यसपछि यसलाई एउटा नयाँ चिहानमा लैजान्छन्। गालीलका महिलाहरूले के भइरहेको छ सो हेर्छन् र यूसुफलाई चिहानसम्म पछ्याउँछन्।</w:t>
      </w:r>
    </w:p>
    <w:p>
      <w:pPr/>
      <w:r>
        <w:rPr>
          <w:lang w:val="ne_NP" w:bidi="ne_NP"/>
        </w:rPr>
      </w:r>
      <w:r>
        <w:rPr>
          <w:lang w:val="ne_NP" w:bidi="ne_NP"/>
        </w:rPr>
        <w:t>अभिनय रोक्नुहोस्: महिलाहरूको भूमिका खेल्ने कलाकारहरूलाई सोध्नुहोस्, "तपाईंलाई कस्तो महसुस भइरहेको छ?" तपाईंले यस्ता कुराहरू सुन्न सक्नुहुन्छ, "छक्क परेको छु।" तिनीहरूले येशूलाई कहाँ लैजाँदै छन्?" "अचम्मित छु। परिषद्को एउटा सदस्यले येशूलाई गाड्दै सम्मान गरिरहेको छ भनेर म विश्वास गर्न सक्दिन," र "दृढ छु। तिनीहरूले येशूलाई कहाँ गाड्छन् भन्ने कुरा मैले पत्ता लगाउनुपर्छ ताकि उहाँलाई सम्मान गर्न हामीले पनि मसलाहरू तयार पार्न सकौं।" नाटक फेरि सुरु गर्नुहोस्।</w:t>
      </w:r>
    </w:p>
    <w:p>
      <w:pPr/>
      <w:r>
        <w:rPr>
          <w:lang w:val="ne_NP" w:bidi="ne_NP"/>
        </w:rPr>
      </w:r>
      <w:r>
        <w:rPr>
          <w:lang w:val="ne_NP" w:bidi="ne_NP"/>
        </w:rPr>
        <w:t>महिलाहरू घर फर्किएका र मसला र मलहमहरू तयार पारेको अभिनय गर्नुहोस्। विश्रामको दिन आउँछ र सबैजना आराम गर्छन्।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येशूलाई मृत्युदण्ड दिएपछि, योसेफ नाम गरेका एक </w:t>
      </w:r>
      <w:r>
        <w:rPr>
          <w:b/>
          <w:lang w:val="ne_NP" w:bidi="ne_NP"/>
        </w:rPr>
        <w:t>इमान्दार</w:t>
      </w:r>
      <w:r>
        <w:rPr>
          <w:lang w:val="ne_NP" w:bidi="ne_NP"/>
        </w:rPr>
        <w:t xml:space="preserve"> वा </w:t>
      </w:r>
      <w:r>
        <w:rPr>
          <w:b/>
          <w:lang w:val="ne_NP" w:bidi="ne_NP"/>
        </w:rPr>
        <w:t>धर्मी</w:t>
      </w:r>
      <w:r>
        <w:rPr>
          <w:lang w:val="ne_NP" w:bidi="ne_NP"/>
        </w:rPr>
        <w:t xml:space="preserve"> मानिसले पिलातससँग येशूको शरीर गाड्ने अनुमति माग्छन्। धर्मी भन्नाले परमेश्वरको नजरमा सही भएको वा कुनै दोष नभएको व्यक्तिलाई बुझाउँछ। तपाईंले पहिले गरेजस्तै धर्मी अनुवाद गर्ने कुरा निश्चित गर्नुहोस्। </w:t>
      </w:r>
      <w:r>
        <w:rPr>
          <w:b/>
          <w:lang w:val="ne_NP" w:bidi="ne_NP"/>
        </w:rPr>
        <w:t>धर्मी</w:t>
      </w:r>
      <w:r>
        <w:rPr>
          <w:lang w:val="ne_NP" w:bidi="ne_NP"/>
        </w:rPr>
        <w:t xml:space="preserve"> मुख्य शब्दावलीमा छ।</w:t>
      </w:r>
    </w:p>
    <w:p>
      <w:pPr/>
      <w:r>
        <w:rPr>
          <w:lang w:val="ne_NP" w:bidi="ne_NP"/>
        </w:rPr>
      </w:r>
      <w:r>
        <w:rPr>
          <w:lang w:val="ne_NP" w:bidi="ne_NP"/>
        </w:rPr>
        <w:t xml:space="preserve">यूसुफ उच्च परिषद, वा </w:t>
      </w:r>
      <w:r>
        <w:rPr>
          <w:b/>
          <w:lang w:val="ne_NP" w:bidi="ne_NP"/>
        </w:rPr>
        <w:t>महासभा</w:t>
      </w:r>
      <w:r>
        <w:rPr>
          <w:lang w:val="ne_NP" w:bidi="ne_NP"/>
        </w:rPr>
        <w:t xml:space="preserve">का सदस्य थिए। यसले यहूदी नेताहरूको समूहलाई बुझाउँछ जसले धार्मिक व्यवस्थाको आधारमा निर्णय गर्थे। यदि तपाईंले महासभा शब्द प्रयोग गर्नुहुन्छ भने यसलाई पहिले जस्तै अनुवाद गर्ने कुरा निश्चित गर्नुहोस्। </w:t>
      </w:r>
      <w:r>
        <w:rPr>
          <w:b/>
          <w:lang w:val="ne_NP" w:bidi="ne_NP"/>
        </w:rPr>
        <w:t>महासभा</w:t>
      </w:r>
      <w:r>
        <w:rPr>
          <w:lang w:val="ne_NP" w:bidi="ne_NP"/>
        </w:rPr>
        <w:t xml:space="preserve"> मुख्य शब्दावलीमा छ।</w:t>
      </w:r>
    </w:p>
    <w:p>
      <w:pPr/>
      <w:r>
        <w:rPr>
          <w:lang w:val="ne_NP" w:bidi="ne_NP"/>
        </w:rPr>
      </w:r>
      <w:r>
        <w:rPr>
          <w:lang w:val="ne_NP" w:bidi="ne_NP"/>
        </w:rPr>
        <w:t xml:space="preserve">लूकाले यूसुफलाई </w:t>
      </w:r>
      <w:r>
        <w:rPr>
          <w:b/>
          <w:lang w:val="ne_NP" w:bidi="ne_NP"/>
        </w:rPr>
        <w:t>परमेश्वरको राज्य</w:t>
      </w:r>
      <w:r>
        <w:rPr>
          <w:lang w:val="ne_NP" w:bidi="ne_NP"/>
        </w:rPr>
        <w:t xml:space="preserve">, वा परमेश्वरले राजाको रूपमा आफ्ना मानिसहरूको शासन र हेरचाह गर्नुहुने कुराको आशापूर्वक प्रतीक्षा गरिरहेका व्यक्तिको रूपमा वर्णन गर्छन्। यसले प्रतिज्ञा गरिएको मुक्तिदाताको आगमनको पनि संकेत गर्छ। येशू प्रतिज्ञा गरिएको मुक्तिदाता हुनुहुन्छ भनेर योसेफले विश्वास गरेको हुन सक्छ। तपाईंले अघिल्लो खण्डहरूमा गरेजस्तै परमेश्वरको राज्यलाई अनुवाद गर्ने कुरा निश्चित गर्नुहोस्। </w:t>
      </w:r>
      <w:r>
        <w:rPr>
          <w:b/>
          <w:lang w:val="ne_NP" w:bidi="ne_NP"/>
        </w:rPr>
        <w:t>परमेश्वरको राज्य</w:t>
      </w:r>
      <w:r>
        <w:rPr>
          <w:lang w:val="ne_NP" w:bidi="ne_NP"/>
        </w:rPr>
        <w:t xml:space="preserve"> मुख्य शब्दावलीमा छ।</w:t>
      </w:r>
    </w:p>
    <w:p>
      <w:pPr/>
      <w:r>
        <w:rPr>
          <w:lang w:val="ne_NP" w:bidi="ne_NP"/>
        </w:rPr>
      </w:r>
      <w:r>
        <w:rPr>
          <w:lang w:val="ne_NP" w:bidi="ne_NP"/>
        </w:rPr>
        <w:t xml:space="preserve">यूसुफले येशूको शरीरलाई क्रूसबाट निकाल्छन् र चट्टानको भित्तामा कुँदिएको नयाँ </w:t>
      </w:r>
      <w:r>
        <w:rPr>
          <w:b/>
          <w:lang w:val="ne_NP" w:bidi="ne_NP"/>
        </w:rPr>
        <w:t>चिहानमा</w:t>
      </w:r>
      <w:r>
        <w:rPr>
          <w:lang w:val="ne_NP" w:bidi="ne_NP"/>
        </w:rPr>
        <w:t xml:space="preserve"> लैजान्छन्। यो चिहान गुफा जस्तै थियो र धेरै मृत शरीरहरू राख्न पुग्ने ठूलो थियो। यस्तो चिहानमा चट्टानमा कुँदिएका ढुङ्गाका बेन्चहरू हुन सक्थे जहाँ मानिसहरू उभिएर शवहरू गाड्नका लागि तयार पार्न सक्थे। यस्ता चिहानहरूको प्रवेशद्वारलाई त्यस मुनिको चट्टानमा कुँदिएको खाँचमा राखिएको ठूलो चक्का आकारको ढुङ्गाले छोप्न सकिन्थ्यो। तपाईंले पहिले जस्तै चिहानलाई अनुवाद गर्ने कुरा निश्चित गर्नुहोस्। </w:t>
      </w:r>
      <w:r>
        <w:rPr>
          <w:b/>
          <w:lang w:val="ne_NP" w:bidi="ne_NP"/>
        </w:rPr>
        <w:t>चिहान</w:t>
      </w:r>
      <w:r>
        <w:rPr>
          <w:lang w:val="ne_NP" w:bidi="ne_NP"/>
        </w:rPr>
        <w:t xml:space="preserve"> मुख्य शब्दावलीमा छ।</w:t>
      </w:r>
    </w:p>
    <w:p>
      <w:pPr/>
      <w:r>
        <w:rPr>
          <w:lang w:val="ne_NP" w:bidi="ne_NP"/>
        </w:rPr>
      </w:r>
      <w:r>
        <w:rPr>
          <w:lang w:val="ne_NP" w:bidi="ne_NP"/>
        </w:rPr>
        <w:t>यदि तपाईंले पहिले नै देखाउनुभएको छैन भने रोक्नुहोस् र आफ्नो टोलीलाई यहूदी दफन गुफाको तस्वीर देखाउनुहोस्।</w:t>
      </w:r>
    </w:p>
    <w:p>
      <w:pPr/>
      <w:r>
        <w:rPr>
          <w:lang w:val="ne_NP" w:bidi="ne_NP"/>
        </w:rPr>
      </w:r>
      <w:r>
        <w:rPr>
          <w:lang w:val="ne_NP" w:bidi="ne_NP"/>
        </w:rPr>
        <w:t xml:space="preserve">योसेफले येशूको शरीर चाँडै सार्नुपर्यो किनभने यो तयारीको दिन वा </w:t>
      </w:r>
      <w:r>
        <w:rPr>
          <w:b/>
          <w:lang w:val="ne_NP" w:bidi="ne_NP"/>
        </w:rPr>
        <w:t>विश्रामदिन</w:t>
      </w:r>
      <w:r>
        <w:rPr>
          <w:lang w:val="ne_NP" w:bidi="ne_NP"/>
        </w:rPr>
        <w:t xml:space="preserve"> भन्दा अघिको दिन थियो। विश्रामको दिनले यहूदीहरूको लागि विश्राम र आराधनाको दिनलाई बुझाउँछ। यस दिन कसैले पनि काम गर्न वा मृत शरीर सार्न सक्दैनथ्यो। तपाईंले पहिले जस्तै विश्रामको दिनलाई अनुवाद गर्ने कुरा निश्चित गर्नुहोस्। </w:t>
      </w:r>
      <w:r>
        <w:rPr>
          <w:b/>
          <w:lang w:val="ne_NP" w:bidi="ne_NP"/>
        </w:rPr>
        <w:t>विश्रामदिन</w:t>
      </w:r>
      <w:r>
        <w:rPr>
          <w:lang w:val="ne_NP" w:bidi="ne_NP"/>
        </w:rPr>
        <w:t xml:space="preserve"> मुख्य शब्दावलीमा छ।</w:t>
      </w:r>
    </w:p>
    <w:p>
      <w:pPr/>
      <w:r>
        <w:rPr>
          <w:lang w:val="ne_NP" w:bidi="ne_NP"/>
        </w:rPr>
      </w:r>
      <w:r>
        <w:rPr>
          <w:lang w:val="ne_NP" w:bidi="ne_NP"/>
        </w:rPr>
        <w:t xml:space="preserve">ती महिलाहरू मसला र मलहमहरू तयार गर्न आफ्ना घरहरूमा फर्किन्छन्। तिनीहरूले येशूको शरीरलाई </w:t>
      </w:r>
      <w:r>
        <w:rPr>
          <w:b/>
          <w:lang w:val="ne_NP" w:bidi="ne_NP"/>
        </w:rPr>
        <w:t>अभिषेक</w:t>
      </w:r>
      <w:r>
        <w:rPr>
          <w:lang w:val="ne_NP" w:bidi="ne_NP"/>
        </w:rPr>
        <w:t xml:space="preserve"> गर्न लागेका थिए भन्ने कुरा लूकाले सङ्केत गर्छन्। यहूदी संस्कृतिमा, कसैलाई तेल वा मलहम दल्नु भनेको मानिसहरूलाई सम्मान गर्ने एउटा तरिका थियो। यदि तपाईंले आफ्नो अनुवादमा अभिषेक शब्द प्रयोग गर्नुहुन्छ भने तपाईंले अघिल्लो खण्डहरूमा गरेजस्तै यसलाई अनुवाद गर्ने कुरा निश्चित गर्नुहोस्। </w:t>
      </w:r>
      <w:r>
        <w:rPr>
          <w:b/>
          <w:lang w:val="ne_NP" w:bidi="ne_NP"/>
        </w:rPr>
        <w:t>अभिषेक गर्नु</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24:1–12</w:t>
      </w:r>
      <w:r>
        <w:rPr>
          <w:lang w:val="ne_NP" w:bidi="ne_NP"/>
        </w:rPr>
      </w:r>
    </w:p>
    <w:p>
      <w:pPr>
        <w:pStyle w:val="Heading3"/>
      </w:pPr>
      <w:r>
        <w:rPr>
          <w:lang w:val="ne_NP" w:bidi="ne_NP"/>
        </w:rPr>
        <w:t>Step 1</w:t>
      </w:r>
    </w:p>
    <w:p>
      <w:pPr/>
      <w:r>
        <w:rPr>
          <w:lang w:val="ne_NP" w:bidi="ne_NP"/>
        </w:rPr>
      </w:r>
      <w:r>
        <w:rPr>
          <w:lang w:val="ne_NP" w:bidi="ne_NP"/>
        </w:rPr>
        <w:t>लूका २४:१–१२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रोमी राज्यपाल, पिलातसले येशूको शरीरलाई उचित रूपमा गाड्ने अनुमति दिए। योसेफले येशूको शरीरलाई चिहान गुफामा सारे। गालीलबाट आएका महिलाहरू, जो येशूका अनुयायीहरू थिए, तिनीहरूले यूसुफले येशूको शरीरलाई गाडेको ठाउँ हेरे र त्यसपछि उहाँको शरीरका लागि सुगन्धित द्रव्यहरू तयार पार्न घर फर्किए। तिनीहरूले विश्रामको दिन अर्थात् यहूदीहरूको विश्राम र आराधना गर्ने दिनमा आराम गरे पछि चिहानमा फर्कने योजना बनाए। अब, ती महिलाहरू चिहानमा जान्छन् र यसलाई खाली भेट्टाउँछन्!</w:t>
      </w:r>
    </w:p>
    <w:p>
      <w:pPr/>
      <w:r>
        <w:rPr>
          <w:lang w:val="ne_NP" w:bidi="ne_NP"/>
        </w:rPr>
      </w:r>
      <w:r>
        <w:rPr>
          <w:lang w:val="ne_NP" w:bidi="ne_NP"/>
        </w:rPr>
        <w:t>गालीलका महिलाहरूले येशूको शरीरको लागि मसलाहरू र अत्तरहरू तयार पारेका थिए भनेर हामीले अघिल्लो कथाबाट थाहा पाउँछौ। तिनीहरू सडेको गन्ध लुकाउने मलहमहरू र तेलहरू थिए। यो येशूलाई सम्मान गर्ने एउटा तरिका थियो। ती महिलाहरूले परमेश्वरको व्यवस्था मानेर विश्रामको दिनमा आराम गरे। तर तिनीहरू विश्रामको दिनपछिको दिन अर्थात् हप्ताको पहिलो दिन, आइतबार बिहान सवैरै गुफामा फर्कन तयार थिए। तिनीहरूले येशूको शरीरमा लगाउन आफूसँगै मसला र अत्तर ल्याए।</w:t>
      </w:r>
    </w:p>
    <w:p>
      <w:pPr/>
      <w:r>
        <w:rPr>
          <w:lang w:val="ne_NP" w:bidi="ne_NP"/>
        </w:rPr>
      </w:r>
      <w:r>
        <w:rPr>
          <w:lang w:val="ne_NP" w:bidi="ne_NP"/>
        </w:rPr>
        <w:t>रोक्नुहोस् र आफ्नो टोलीसँग छलफल गर्नुहोस्: तपाईंको संस्कृतिमा मानिसहरूले मृत शरीरलाई सम्मान गर्न के गर्छन्? मृत्युका रीतिरिवाजहरूमा पुरुष र महिलाहरूका लागि फरक भूमिकाहरू के के छन्? तपाईंको संस्कृतिमा हप्ताको पहिलो दिन कुन हो? तपाईं बसोबास गर्ने ठाउँमा हप्ताका विभिन्न दिनहरूमा मानिसहरूले कस्तो गतिविधिहरू गर्छन्?</w:t>
      </w:r>
    </w:p>
    <w:p>
      <w:pPr/>
      <w:r>
        <w:rPr>
          <w:lang w:val="ne_NP" w:bidi="ne_NP"/>
        </w:rPr>
      </w:r>
      <w:r>
        <w:rPr>
          <w:lang w:val="ne_NP" w:bidi="ne_NP"/>
        </w:rPr>
        <w:t>तपाईंले सम्झनुभएअनुसार, यूसुफले येशूलाई गाडेको चिहान चट्टानको छेउमा काटिएको नयाँ चिहान थियो। यो गुफा जस्तै थियो र धेरै मानिसहरू भित्र पस्न सक्थे। यहूदीहरूले यी प्रकारका चिहानहरूलाई ठूलो, चक्का आकारको ढुङ्गाले ढाकिदिन्थे। कुनै पनि पशु वा व्यक्तिले मृत शरीरलाई बाधा नपुऱ्याओस् भनेर ढुङ्गाले चिहानको प्रवेशद्वार थुनेको थियो। ती ढुङ्गाहरू गोलो भएकोले केही बलियो मानिसहरूले तिनीहरूलाई छेउमा धकेल्न सक्थे।</w:t>
      </w:r>
    </w:p>
    <w:p>
      <w:pPr/>
      <w:r>
        <w:rPr>
          <w:lang w:val="ne_NP" w:bidi="ne_NP"/>
        </w:rPr>
      </w:r>
      <w:r>
        <w:rPr>
          <w:lang w:val="ne_NP" w:bidi="ne_NP"/>
        </w:rPr>
        <w:t>रोक्नुहोस् र आफ्नो टोलीलाई प्रवेशद्वारमा ढुङ्गाले ढाकिएको एउटा यहूदी दफन गुफाको तस्वीर देखाउनुहोस्।</w:t>
      </w:r>
    </w:p>
    <w:p>
      <w:pPr/>
      <w:r>
        <w:rPr>
          <w:lang w:val="ne_NP" w:bidi="ne_NP"/>
        </w:rPr>
      </w:r>
      <w:r>
        <w:rPr>
          <w:lang w:val="ne_NP" w:bidi="ne_NP"/>
        </w:rPr>
        <w:t>ती महिलाहरू चिहानमा आइपुग्छन् र कसैले चिहानलाई ढाक्ने चट्टानलाई गुडाएर पन्छाएको देखेर अचम्ममा पर्छन्। मत्तीको सुसमाचारले ढुङ्गा अझै नजिकै थियो भन्ने कुरा सङ्केत गर्छ। तर जब महिलाहरू गुफामा प्रवेश गरे, येशूको शरीर त्यहाँ थिएन! लूकाले आफ्ना श्रोताहरूलाई येशू परमेश्वर हुनुहुन्छ भनेर सम्झाउन येशूलाई "प्रभु येशू" भन्छन्। येशूको कष्ट र मृत्युले परमेश्वरले उहाँलाई प्रतिज्ञा गरिएको मुक्तिदाताको रूपमा दिनुभएको अधिकार खोसेन।</w:t>
      </w:r>
    </w:p>
    <w:p>
      <w:pPr/>
      <w:r>
        <w:rPr>
          <w:lang w:val="ne_NP" w:bidi="ne_NP"/>
        </w:rPr>
      </w:r>
      <w:r>
        <w:rPr>
          <w:lang w:val="ne_NP" w:bidi="ne_NP"/>
        </w:rPr>
        <w:t>ती महिलाहरू चिन्तित र अलमलमा परेका थिए किनभने येशूको शरीर कहाँ हुन सक्छ भन्ने कुरा तिनीहरूलाई थाहा थिएन। अचानक, चम्किलो लुगामा दुई मानिसहरू तिनीहरूको छेउमा देखा परे। यस खण्डमा "मानिसहरू" भनिएको भए तापनि, पछि एकजना चेलाले ती महिलाहरूको कथा सुनाउँदा लूकाले तिनीहरू स्वर्गदूतहरू हुन् भनी प्रकट गर्नेछन्। महिलाहरू डराएका थिए र डर र सम्मान दुवै देखाउन निहुरे। तिनीहरूले आफ्नो टाउको मात्र निहुरेको वा भुइँमा टेकेर हिँडेको कुरा स्पष्ट छैन। स्वर्गदूतहरूले उनीहरूले जवाफ दिने आशा नगरेको एउटा प्रश्न सोध्छन्: "तपाईंहरू जीवित मानिसहरूमध्ये मरेकाहरूलाई किन खोज्नुहुन्छ?" स्वर्गदूतहरूले चिहानमा जीवित व्यक्ति खोज्नु बेकार छ भन्दै ती महिलाहरूलाई हल्का हप्काइरहेका थिए। येशू चिहानमा हुनुहुन्न किनभने उहाँ बौरी उठ्नुभएको छ, वा फेरि जीवित हुनुभएको छ भनेर स्वर्गदूतहरू भन्छन्! यसको अर्थ येशूको शरीर र आत्मा दुवै जीवित थिए।</w:t>
      </w:r>
    </w:p>
    <w:p>
      <w:pPr/>
      <w:r>
        <w:rPr>
          <w:lang w:val="ne_NP" w:bidi="ne_NP"/>
        </w:rPr>
      </w:r>
      <w:r>
        <w:rPr>
          <w:lang w:val="ne_NP" w:bidi="ne_NP"/>
        </w:rPr>
        <w:t>स्वर्गदूतहरूले महिलाहरूलाई विगतमा गालील वा येशूले आफ्नो सेवकाई सुरु गर्नुभएको क्षेत्रमा उहाँले तिनीहरूलाई के सिकाउनुभएको थियो भन्ने कुरा सम्झाउँछन्। येशूले महिलाहरूलाई भन्नुभयो, "मानिसको पुत्र पापीहरूको हातमा सुम्पिइनु, क्रूसमा टाँगिनु र तेस्रो दिनमा फेरि जीवित पारिनु आवश्यक छ।" मानिसको पुत्र एउटा उपाधि हो जसलाई परमेश्वरले सबै शक्ति र अधिकार दिनुभएको व्यक्तिको रूपमा उल्लेख गर्न प्रयोग गर्नुभयो। "सुम्पिनुपर्छ" भन्नाले येशूलाई क्रूसमा टाँग्ने पापी मानिसहरूको नियन्त्रणमा सुम्पिदिनु आवश्यक छ भनी परमेश्वरले निर्णय गर्नुभएको कुरालाई बुझाउँछ। तर तेस्रो दिनमा, परमेश्वरले उहाँलाई फेरि जीवित पार्नुहुनेछ भन्ने भविष्यवाणी गर्नुभयो। जब यहूदीहरूले समय गणना गर्थे, तिनीहरूले दिनको केही भागलाई पूरै दिनको रूपमा गणना गर्थे। एउटा यहूदी दिन सूर्यास्तबाट सुरु हुन्थ्यो। मानिसहरूले येशूलाई शुक्रबार गाडे, तर उहाँ तेस्रो दिन, आइतबार फेरि जीवित हुनुभयो। ती महिलाहरूले येशूका शब्दहरू सम्झे र त्यही क्षणमा ती कुराहरू भइरहेका छन् भन्ने कुरा उनीहरूले महसुस गरे!</w:t>
      </w:r>
    </w:p>
    <w:p>
      <w:pPr/>
      <w:r>
        <w:rPr>
          <w:lang w:val="ne_NP" w:bidi="ne_NP"/>
        </w:rPr>
      </w:r>
      <w:r>
        <w:rPr>
          <w:lang w:val="ne_NP" w:bidi="ne_NP"/>
        </w:rPr>
        <w:t>के भएको थियो भनेर एघार जना वा येशूका प्रेरितहरूलाई बताउन ती महिलाहरू चिहान छोडेर यरूशलेम फर्किन्छन्। येशूले मूलतः आफ्ना १२ चेलाहरूलाई प्रेरितहरू वा उहाँका चुनिएका प्रतिनिधिहरूको रूपमा रोज्नुभयो। यहूदा इस्करियोतले येशूलाई धोका दिए, त्यसैले यस समयमा ११ प्रेरितहरू मात्र थिए। येशूका अन्य अनुयायीहरू पनि प्रेरितहरूसँग जम्मा भएका थिए। ती महिलाहरूले येशूका सबै अनुयायीहरूलाई खाली चिहानको बारेमा समाचार सुनाए। मरियम मग्दलिनी, योआना र याकूबकी आमा मरियम चिहानमा गएका केही महिलाहरू थिए। मर्कूसको सुसमाचारअनुसार येशूले भूतको कब्जाबाट मुक्त गर्नुभएका महिला मग्दलाकी मरियम थिइन्। याकूबकी आमा मरियमले येशूका चेलाहरू याकूब र यूहन्नाकी आमालाई जनाउँदिनन्। बरु याकूबले एउटा यस्तो मानिसलाई बुझाउँछ जसलाई येशूका चेलाहरूले राम्रोसँग चिनेको जस्तो देखिन्थ्यो।</w:t>
      </w:r>
    </w:p>
    <w:p>
      <w:pPr/>
      <w:r>
        <w:rPr>
          <w:lang w:val="ne_NP" w:bidi="ne_NP"/>
        </w:rPr>
      </w:r>
      <w:r>
        <w:rPr>
          <w:lang w:val="ne_NP" w:bidi="ne_NP"/>
        </w:rPr>
        <w:t>तर प्रेरितहरूले ती महिलाहरूलाई विश्वास गरेनन्; चम्किलो लुगा लगाएका मानिसहरूले येशू फेरि जीवित हुनुभयो भनेर ती महिलाहरूलाई बताएको कुरामा तिनीहरूले विश्वास गरेनन्। महिलाहरूका कुराहरू बकवास जस्तै वा सत्य हुनका लागि पत्याउनै नसकिने खालका देखिन्थे। यहूदी संस्कृतिमा, मानिसहरूले महिलाहरूलाई भरोसायोग्य साक्षीको रूपमा हेर्दैनथे।</w:t>
      </w:r>
    </w:p>
    <w:p>
      <w:pPr/>
      <w:r>
        <w:rPr>
          <w:lang w:val="ne_NP" w:bidi="ne_NP"/>
        </w:rPr>
      </w:r>
      <w:r>
        <w:rPr>
          <w:lang w:val="ne_NP" w:bidi="ne_NP"/>
        </w:rPr>
        <w:t>रोक्नुहोस् र आफ्नो टोलीसँग छलफल गर्नुहोस्: तपाईंको संस्कृतिमा, कस्ता प्रकारका मानिसहरूलाई भरोसायोग्य साक्षीको रूपमा हेरिँदैनन् र किन?</w:t>
      </w:r>
    </w:p>
    <w:p>
      <w:pPr/>
      <w:r>
        <w:rPr>
          <w:lang w:val="ne_NP" w:bidi="ne_NP"/>
        </w:rPr>
      </w:r>
      <w:r>
        <w:rPr>
          <w:lang w:val="ne_NP" w:bidi="ne_NP"/>
        </w:rPr>
        <w:t>अन्य प्रेरितहरूको विपरीत, जब पत्रुसले महिलाहरूको कथा सुन्छन्, उनी चिहानतिर हेर्न दगुर्छन्। पत्रुस चिहानमा आइपुग्छन् र भित्र हेर्नका लागि निहुरिन्छन् वा झुक्छन्। यो सायद किनभने चिहानको प्रवेशद्वार सामान्य ढोका जस्तै अग्लो थिएन। पत्रुसले मृत शरीर देख्नुको सट्टा सेतो सुतीको कपडाका टुक्राहरू मात्र देख्छन्। यदि तपाईंले सम्झनुहुन्छ भने यी ती लुगाहरू थिए जुन मानिसहरूले येशूको शरीरको वरिपरि गाड्नका लागि बेरेका थिए।</w:t>
      </w:r>
    </w:p>
    <w:p>
      <w:pPr/>
      <w:r>
        <w:rPr>
          <w:lang w:val="ne_NP" w:bidi="ne_NP"/>
        </w:rPr>
      </w:r>
      <w:r>
        <w:rPr>
          <w:lang w:val="ne_NP" w:bidi="ne_NP"/>
        </w:rPr>
        <w:t>रोक्नुहोस् र आफ्नो टोलीलाई सुतीको कपडाका पट्टीहरूले बेरेको शरीरको एउटा चित्र देखाउनुहोस्।</w:t>
      </w:r>
    </w:p>
    <w:p>
      <w:pPr/>
      <w:r>
        <w:rPr>
          <w:lang w:val="ne_NP" w:bidi="ne_NP"/>
        </w:rPr>
      </w:r>
      <w:r>
        <w:rPr>
          <w:lang w:val="ne_NP" w:bidi="ne_NP"/>
        </w:rPr>
        <w:t>पत्रुस अचम्ममा परेर येशूको शरीरलाई के भयो भन्ने कुरा सोच्दै चिहानबाट निस्किन्छन्। ती महिलाहरू जस्तै पत्रुसले येशू साँच्चै फेरि जीवित हुनुहुन्छ भन्ने स्वर्गदूतहरूबाट उस्तै सन्देश पाएका थिएनन्।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ती महिलाहरूले आफ्ना तयार पारेका मसला र अत्तरहरू लिन्छन् र आफूहरू बसिरहेका ठाउँबाट येशूलाई गाडिएको चिहानसम्म हिँड्छन्। जब तिनीहरू आइपुग्छन्, तिनीहरूले कसैले प्रवेश द्वारको ढुङ्गा सारेको देख्छन्।</w:t>
      </w:r>
    </w:p>
    <w:p>
      <w:pPr/>
      <w:r>
        <w:rPr>
          <w:lang w:val="ne_NP" w:bidi="ne_NP"/>
        </w:rPr>
      </w:r>
      <w:r>
        <w:rPr>
          <w:b/>
          <w:lang w:val="ne_NP" w:bidi="ne_NP"/>
        </w:rPr>
        <w:t>दोस्रो दृश्य:</w:t>
      </w:r>
      <w:r>
        <w:rPr>
          <w:lang w:val="ne_NP" w:bidi="ne_NP"/>
        </w:rPr>
        <w:t xml:space="preserve"> महिलाहरू चिहानमा प्रवेश गर्छन् र येशूको शरीर हराइरहेको देख्छन्। दुई स्वर्गदूतहरू देखा पर्छन् र तिनीहरूलाई येशू जीवित हुँदा उनीहरूले किन चिहानमा खोजिरहेका छन् भनेर सोध्छन्। ती महिलाहरूले येशूका शब्दहरू सम्झन्छन्।</w:t>
      </w:r>
    </w:p>
    <w:p>
      <w:pPr/>
      <w:r>
        <w:rPr>
          <w:lang w:val="ne_NP" w:bidi="ne_NP"/>
        </w:rPr>
      </w:r>
      <w:r>
        <w:rPr>
          <w:b/>
          <w:lang w:val="ne_NP" w:bidi="ne_NP"/>
        </w:rPr>
        <w:t>तेस्रो दृश्य:</w:t>
      </w:r>
      <w:r>
        <w:rPr>
          <w:lang w:val="ne_NP" w:bidi="ne_NP"/>
        </w:rPr>
        <w:t xml:space="preserve"> ती महिलाहरू यरूशलेम फर्किन्छन् र येशूका प्रेरितहरू र अन्य विश्वासीहरूलाई के भयो भनेर बताउँछन्। प्रेरितहरूले ती महिलाहरूलाई विश्वास गर्दैनन्। तर पत्रुस चिहानमा हेर्न दगुर्छन्।</w:t>
      </w:r>
    </w:p>
    <w:p>
      <w:pPr/>
      <w:r>
        <w:rPr>
          <w:lang w:val="ne_NP" w:bidi="ne_NP"/>
        </w:rPr>
      </w:r>
      <w:r>
        <w:rPr>
          <w:b/>
          <w:lang w:val="ne_NP" w:bidi="ne_NP"/>
        </w:rPr>
        <w:t>चौथो दृश्य:</w:t>
      </w:r>
      <w:r>
        <w:rPr>
          <w:lang w:val="ne_NP" w:bidi="ne_NP"/>
        </w:rPr>
        <w:t xml:space="preserve"> पत्रुस यरूशलेमबाट चिहानतिर दगुर्छन्। उनले सुतीका कपडाहरूबाहेक चिहान खाली भेट्टाउँछन्। पत्रुस अचम्ममा परेर येशूको शरीरलाई के भयो भन्ने कुरा सोच्दै चिहानबाट निस्किन्छन्।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गालीलका महिलाहरू (मरियम मग्दलिनी, योआना र याकूबकी आमा मरियम सहित)</w:t>
      </w:r>
    </w:p>
    <w:p>
      <w:pPr>
        <w:pStyle w:val="ListBullet"/>
        <w:spacing w:line="240" w:lineRule="auto"/>
        <w:ind w:left="720"/>
      </w:pPr>
      <w:r>
        <w:rPr>
          <w:lang w:val="ne_NP" w:bidi="ne_NP"/>
        </w:rPr>
      </w:r>
      <w:r>
        <w:rPr>
          <w:lang w:val="ne_NP" w:bidi="ne_NP"/>
        </w:rPr>
        <w:t>२ मानिसहरू चम्किलो लुगामा</w:t>
      </w:r>
    </w:p>
    <w:p>
      <w:pPr>
        <w:pStyle w:val="ListBullet"/>
        <w:spacing w:line="240" w:lineRule="auto"/>
        <w:ind w:left="720"/>
      </w:pPr>
      <w:r>
        <w:rPr>
          <w:lang w:val="ne_NP" w:bidi="ne_NP"/>
        </w:rPr>
      </w:r>
      <w:r>
        <w:rPr>
          <w:lang w:val="ne_NP" w:bidi="ne_NP"/>
        </w:rPr>
        <w:t>११ प्रेरितहरू (पत्रुससहित)</w:t>
      </w:r>
    </w:p>
    <w:p>
      <w:pPr>
        <w:pStyle w:val="ListBullet"/>
        <w:spacing w:line="240" w:lineRule="auto"/>
        <w:ind w:left="720"/>
      </w:pPr>
      <w:r>
        <w:rPr>
          <w:lang w:val="ne_NP" w:bidi="ne_NP"/>
        </w:rPr>
      </w:r>
      <w:r>
        <w:rPr>
          <w:lang w:val="ne_NP" w:bidi="ne_NP"/>
        </w:rPr>
        <w:t>अन्य विश्वासीहरू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ती महिलाहरूले पहिले नै मसलाहरू तयार पारिसकेका थिए र आइतबार बिहान सबेरै चिहानमा फर्कन विश्रामको दिन समाप्तिका लागि पर्खिरहेका थिए भन्ने कुरा सम्झनु महत्त्वपूर्ण छ।</w:t>
      </w:r>
    </w:p>
    <w:p>
      <w:pPr/>
      <w:r>
        <w:rPr>
          <w:lang w:val="ne_NP" w:bidi="ne_NP"/>
        </w:rPr>
      </w:r>
      <w:r>
        <w:rPr>
          <w:lang w:val="ne_NP" w:bidi="ne_NP"/>
        </w:rPr>
        <w:t>यो कुरा सम्झनु महत्त्वपूर्ण छ कि मृत शरीरहरूमा मिठो गन्ध भएको मलहम लगाउनु यहूदी संस्कृतिमा सम्मान देखाउने एउटा तरिका थियो।</w:t>
      </w:r>
    </w:p>
    <w:p>
      <w:pPr/>
      <w:r>
        <w:rPr>
          <w:lang w:val="ne_NP" w:bidi="ne_NP"/>
        </w:rPr>
      </w:r>
      <w:r>
        <w:rPr>
          <w:lang w:val="ne_NP" w:bidi="ne_NP"/>
        </w:rPr>
        <w:t>पशुहरू र मानिसहरूले भित्रका मृत शरीरहरूलाई बाधा नपारून् भनेर यहूदीहरूले चिहानका गुफाहरूको प्रवेशद्वारलाई ठूलो, गोलो ढुङ्गाले ढाक्ने गर्थे भन्ने कुरा सम्झनु महत्त्वपूर्ण छ।</w:t>
      </w:r>
    </w:p>
    <w:p>
      <w:pPr/>
      <w:r>
        <w:rPr>
          <w:lang w:val="ne_NP" w:bidi="ne_NP"/>
        </w:rPr>
      </w:r>
      <w:r>
        <w:rPr>
          <w:lang w:val="ne_NP" w:bidi="ne_NP"/>
        </w:rPr>
        <w:t>महिलाहरू आइतबार बिहानको पहिलो झुल्के घामसँगै सूर्योदयको समयमा चिहानमा फर्किन्छन् भन्ने कुरा सम्झनु महत्त्वपूर्ण छ। आइतबार हप्ताको पहिलो दिन थियो।</w:t>
      </w:r>
    </w:p>
    <w:p>
      <w:pPr/>
      <w:r>
        <w:rPr>
          <w:lang w:val="ne_NP" w:bidi="ne_NP"/>
        </w:rPr>
      </w:r>
      <w:r>
        <w:rPr>
          <w:lang w:val="ne_NP" w:bidi="ne_NP"/>
        </w:rPr>
        <w:t>स्वर्गदूतहरूले ती महिलाहरूलाई येशूले सिकाउनुभएको कुरा नसम्झेकोमा हल्का हप्काउन प्रश्न सोधेका थिए भन्ने कुरा सम्झनु महत्त्वपूर्ण छ। तिनीहरूले येशू जीवित हुनुहुन्छ भन्ने कुरामा जोड दिइरहेका थिए।</w:t>
      </w:r>
    </w:p>
    <w:p>
      <w:pPr/>
      <w:r>
        <w:rPr>
          <w:lang w:val="ne_NP" w:bidi="ne_NP"/>
        </w:rPr>
      </w:r>
      <w:r>
        <w:rPr>
          <w:lang w:val="ne_NP" w:bidi="ne_NP"/>
        </w:rPr>
        <w:t>यो कुरा सम्झनु महत्त्वपूर्ण छ कि जब मानिसहरूले सोध्छन्, "तिमीहरू किन मरेकाहरूका बीचमा जीवित मानिसलाई खोज्छौ?" मानिसहरूले महिलाहरूबाट जवाफको आशा गर्दैनन्। त्यसपछि तिनीहरूले आफ्नो प्रश्नको जवाफ दिन्छन्।</w:t>
      </w:r>
    </w:p>
    <w:p>
      <w:pPr/>
      <w:r>
        <w:rPr>
          <w:lang w:val="ne_NP" w:bidi="ne_NP"/>
        </w:rPr>
      </w:r>
      <w:r>
        <w:rPr>
          <w:lang w:val="ne_NP" w:bidi="ne_NP"/>
        </w:rPr>
        <w:t>जब येशूले "मानिसको पुत्र" भन्नुभयो, उहाँले आफ्नो बारेमा कुरा गरिरहनुभएको थियो र भविष्यमा उहाँलाई के हुनेछ भन्ने कुराको भविष्यवाणी गरिरहनुभएको थियो भन्ने कुरा सम्झनु महत्त्वपूर्ण छ।</w:t>
      </w:r>
    </w:p>
    <w:p>
      <w:pPr/>
      <w:r>
        <w:rPr>
          <w:lang w:val="ne_NP" w:bidi="ne_NP"/>
        </w:rPr>
      </w:r>
      <w:r>
        <w:rPr>
          <w:lang w:val="ne_NP" w:bidi="ne_NP"/>
        </w:rPr>
        <w:t>यो कुरा सम्झनु महत्त्वपूर्ण छ कि यहूदा इस्करियोतले येशूलाई धोका दिएको हुनाले यस समयमा एघार जना मात्र प्रेरितहरू थिए।</w:t>
      </w:r>
    </w:p>
    <w:p>
      <w:pPr/>
      <w:r>
        <w:rPr>
          <w:lang w:val="ne_NP" w:bidi="ne_NP"/>
        </w:rPr>
      </w:r>
      <w:r>
        <w:rPr>
          <w:lang w:val="ne_NP" w:bidi="ne_NP"/>
        </w:rPr>
        <w:t>यहूदीहरूले मृत शरीरलाई सुतिको कपडाले बेर्ने गर्थे भन्ने कुरा सम्झनु महत्त्वपूर्ण छ। जब पत्रुसले चिहानमा सुतीको लुगा मात्र भेट्टाउँछन् तब यो येशूको शरीर त्यहाँ थिएन भन्ने स्पष्ट चिन्ह 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गालीलका महिलाहरू (मरियम मग्दलिनी, योआना र याकूबकी आमा मरियम सहित)</w:t>
      </w:r>
    </w:p>
    <w:p>
      <w:pPr>
        <w:pStyle w:val="ListBullet"/>
        <w:spacing w:line="240" w:lineRule="auto"/>
        <w:ind w:left="720"/>
      </w:pPr>
      <w:r>
        <w:rPr>
          <w:lang w:val="ne_NP" w:bidi="ne_NP"/>
        </w:rPr>
      </w:r>
      <w:r>
        <w:rPr>
          <w:lang w:val="ne_NP" w:bidi="ne_NP"/>
        </w:rPr>
        <w:t>चम्किलो लुगा लगाएका दुई मानिसहरू</w:t>
      </w:r>
    </w:p>
    <w:p>
      <w:pPr>
        <w:pStyle w:val="ListBullet"/>
        <w:spacing w:line="240" w:lineRule="auto"/>
        <w:ind w:left="720"/>
      </w:pPr>
      <w:r>
        <w:rPr>
          <w:lang w:val="ne_NP" w:bidi="ne_NP"/>
        </w:rPr>
      </w:r>
      <w:r>
        <w:rPr>
          <w:lang w:val="ne_NP" w:bidi="ne_NP"/>
        </w:rPr>
        <w:t>११ प्रेरितहरू (पत्रुससहित)</w:t>
      </w:r>
    </w:p>
    <w:p>
      <w:pPr>
        <w:pStyle w:val="ListBullet"/>
        <w:spacing w:line="240" w:lineRule="auto"/>
        <w:ind w:left="720"/>
      </w:pPr>
      <w:r>
        <w:rPr>
          <w:lang w:val="ne_NP" w:bidi="ne_NP"/>
        </w:rPr>
      </w:r>
      <w:r>
        <w:rPr>
          <w:lang w:val="ne_NP" w:bidi="ne_NP"/>
        </w:rPr>
        <w:t>अन्य विश्वासीहरू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ती महिलाहरू आफू बसिरहेको ठाउँबाट बिहान सबेरै येशूलाई गाडिएको गुफासम्म मसला र अत्तरहरू बोकेर जाँदै गरेको अभिनय गर्ने कुरा सुनिश्चित गर्नुहोस्।</w:t>
      </w:r>
    </w:p>
    <w:p>
      <w:pPr/>
      <w:r>
        <w:rPr>
          <w:lang w:val="ne_NP" w:bidi="ne_NP"/>
        </w:rPr>
      </w:r>
      <w:r>
        <w:rPr>
          <w:lang w:val="ne_NP" w:bidi="ne_NP"/>
        </w:rPr>
        <w:t>कसैले ढुङ्गा पन्छाएको देखेर महिलाहरूले व्यक्त गरेको आश्चर्यलाई टोलीले अभिनयद्वारा प्रस्तुत गर्ने कुरा सुनिश्चित गर्नुहोस्। तिनीहरू गुफामा प्रवेश गर्छन्, र त्यसपछि दुई स्वर्गदूतहरू देखा पर्छन्।</w:t>
      </w:r>
    </w:p>
    <w:p>
      <w:pPr/>
      <w:r>
        <w:rPr>
          <w:lang w:val="ne_NP" w:bidi="ne_NP"/>
        </w:rPr>
      </w:r>
      <w:r>
        <w:rPr>
          <w:lang w:val="ne_NP" w:bidi="ne_NP"/>
        </w:rPr>
        <w:t>टोलीले गुफाबाट यरूशलेम फर्किएका महिलाहरूले प्रेरितहरूलाई बताएको अभिनय गर्ने कुरा सुनिश्चित गर्नुहोस्। प्रेरितहरूले महिलाहरूको कुरा सुनिरहेको तर तिनीहरूलाई विश्वास नगरेको अभिनय गर्नुहोस्। पत्रुस उठेर गुफातिर हेर्न दगुर्छन्।</w:t>
      </w:r>
    </w:p>
    <w:p>
      <w:pPr/>
      <w:r>
        <w:rPr>
          <w:lang w:val="ne_NP" w:bidi="ne_NP"/>
        </w:rPr>
      </w:r>
      <w:r>
        <w:rPr>
          <w:lang w:val="ne_NP" w:bidi="ne_NP"/>
        </w:rPr>
        <w:t>टोलीले पत्रुसलाई गुफामा प्रवेश गर्न तल झुक्नुपरेको अभिनय गर्ने कुरा सुनिश्चित गर्नुहोस् किनभने प्रवेश द्वार सामान्य ढोकाभन्दा होचो थियो।</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महिलाहरू आफ्ना तयार पारेका मसला र अत्तर लिएर येशूको चिहानतिर हिँडिरहेको अभिनय गर्नुहोस्। तिनीहरू गुफामा आइपुग्छन् र कसैले ढुङ्गा हटाएको भेट्टाउँछन्। येशूको शरीर हराइरहेको छ।</w:t>
      </w:r>
    </w:p>
    <w:p>
      <w:pPr/>
      <w:r>
        <w:rPr>
          <w:lang w:val="ne_NP" w:bidi="ne_NP"/>
        </w:rPr>
      </w:r>
      <w:r>
        <w:rPr>
          <w:lang w:val="ne_NP" w:bidi="ne_NP"/>
        </w:rPr>
        <w:t>अभिनय रोक्नुहोस्: महिलाहरूको भूमिका खेल्ने कलाकारलाई सोध्नुहोस्, "तपाईंलाई कस्तो महसुस भइरहेको छ?" तपाईंले यस्तो कुरा सुन्न सक्नुहुन्छ, "अलमलमा परेको छु। तिनीहरूले उहाँलाई कहाँ लगेका छन्?" "आशावादी छु। के तिनीहरूले गल्ती गरे? के येशू साँच्चै मरेको थिएन? र "डराएको छु। हामीले के गर्नुपर्छ?" नाटक फेरि सुरु गर्नुहोस्।</w:t>
      </w:r>
    </w:p>
    <w:p>
      <w:pPr/>
      <w:r>
        <w:rPr>
          <w:lang w:val="ne_NP" w:bidi="ne_NP"/>
        </w:rPr>
      </w:r>
      <w:r>
        <w:rPr>
          <w:lang w:val="ne_NP" w:bidi="ne_NP"/>
        </w:rPr>
        <w:t>दुई स्वर्गदूतहरू चिहानमा देखा परेको अभिनय गर्नुहोस्। तिनीहरूले महिलाहरूलाई किन चिहानमा जीवित व्यक्ति खोजिरहेका छन् भनेर सोध्छन्। येशूले उनीहरूलाई क्रूसमा टाँगिने र तेस्रो दिनमा फेरि बौरी उठ्ने बारेमा विगतमा भन्नुभएको थियो भनेर ती महिलाहरूलाई सम्झन्छन्।</w:t>
      </w:r>
    </w:p>
    <w:p>
      <w:pPr/>
      <w:r>
        <w:rPr>
          <w:lang w:val="ne_NP" w:bidi="ne_NP"/>
        </w:rPr>
      </w:r>
      <w:r>
        <w:rPr>
          <w:lang w:val="ne_NP" w:bidi="ne_NP"/>
        </w:rPr>
        <w:t>अभिनय रोक्नुहोस्: स्वर्गदूतहरूको भूमिका खेल्ने कलाकारलाई सोध्नुहोस्, "तपाईंलाई कस्तो महसुस भइरहेको छ?" तपाईंले यस्ता कुराहरू सुन्न सक्नुहुन्छ, "आनन्दित छु! येशू जीवित हुनुहुन्छ!" "निराश छु। येशूले पहिले नै सबै कुरा बताउनुभएको भएपनि तिनीहरू किन अलमलमा थिए?" र "उत्साहित छु। अब संसारले येशू साँच्चै को हुनुहुन्छ भनेर देख्नेछ र थाहा पाउनेछ!" नाटक फेरि सुरु गर्नुहोस्।</w:t>
      </w:r>
    </w:p>
    <w:p>
      <w:pPr/>
      <w:r>
        <w:rPr>
          <w:lang w:val="ne_NP" w:bidi="ne_NP"/>
        </w:rPr>
      </w:r>
      <w:r>
        <w:rPr>
          <w:lang w:val="ne_NP" w:bidi="ne_NP"/>
        </w:rPr>
        <w:t>महिलाहरू यरूशलेम फर्किएको र प्रेरितहरू र अन्य विश्वासीहरूलाई के भयो भनेर बताइरहेको अभिनय गर्नुहोस्। तर प्रेरितहरूले ती महिलाहरूलाई विश्वास गर्दैनन्।</w:t>
      </w:r>
    </w:p>
    <w:p>
      <w:pPr/>
      <w:r>
        <w:rPr>
          <w:lang w:val="ne_NP" w:bidi="ne_NP"/>
        </w:rPr>
      </w:r>
      <w:r>
        <w:rPr>
          <w:lang w:val="ne_NP" w:bidi="ne_NP"/>
        </w:rPr>
        <w:t>अभिनय रोक्नुहोस्: महिलाहरूको भूमिका खेल्ने कलाकारलाई सोध्नुहोस्, "तपाईंलाई कस्तो महसुस भइरहेको छ?" तपाईंले यस्ता कुराहरू सुन्न सक्नुहुन्छ, "निराश छौ!" यति महत्त्वपूर्ण कुरामा पनि तपाईं हामीलाई कसरी विश्वास गर्न सक्नुहुन्न?" "आनन्दित छु। तिनीहरूले अब हामीलाई विश्वास नगर्न सक्छन्, तर मैले जे देखेँ र सुनेँ, त्यो मलाई थाहा छ," र "आशावादी छु। म येशूलाई फेरि भेट्नकलागि पर्खन सक्दिन।" नाटक फेरि सुरु गर्नुहोस्।</w:t>
      </w:r>
    </w:p>
    <w:p>
      <w:pPr/>
      <w:r>
        <w:rPr>
          <w:lang w:val="ne_NP" w:bidi="ne_NP"/>
        </w:rPr>
      </w:r>
      <w:r>
        <w:rPr>
          <w:lang w:val="ne_NP" w:bidi="ne_NP"/>
        </w:rPr>
        <w:t>पत्रुसले महिलाहरूको समाचार सुनेर त्यसपछि येशूको चिहानतिर दगुर्दै गरेको अभिनय गर्नुहोस्। उसले सुतिको कपडाबाहेक भित्र खाली भेट्टाउँछ। पत्रुस अचम्म मान्दै त्यहाँबाट हिँड्छन्।</w:t>
      </w:r>
    </w:p>
    <w:p>
      <w:pPr/>
      <w:r>
        <w:rPr>
          <w:lang w:val="ne_NP" w:bidi="ne_NP"/>
        </w:rPr>
      </w:r>
      <w:r>
        <w:rPr>
          <w:lang w:val="ne_NP" w:bidi="ne_NP"/>
        </w:rPr>
        <w:t>अभिनय रोक्नुहोस्: पत्रुसको भूमिका खेल्ने कलाकारलाई सोध्नुहोस्, "तपाईंलाई कस्तो महसुस भइरहेको छ?" तपाईंले यस्ता कुराहरू सुन्न सक्नुहुन्छ, "समस्या परेको छु। तर येशू कहाँ जानुभएको होला?" "अलमलमा परेको छु।" यी मध्ये कुनै पनि कुराले कुनै अर्थ दिदैन," र "आशावादी छु। के यो सत्य हुन सक्छ? के येशू साँच्चै फेरि जीवित हुनुहुन्छ?"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ती महिलाहरूले आफ्ना तयार पारेका मसला र अत्तरहरू येशूको </w:t>
      </w:r>
      <w:r>
        <w:rPr>
          <w:b/>
          <w:lang w:val="ne_NP" w:bidi="ne_NP"/>
        </w:rPr>
        <w:t>चिहानमा</w:t>
      </w:r>
      <w:r>
        <w:rPr>
          <w:lang w:val="ne_NP" w:bidi="ne_NP"/>
        </w:rPr>
        <w:t xml:space="preserve"> ल्याउँछन् तर कसैले ढुङ्गा पल्टाएको भेट्टाउँछन्। यस सन्दर्भमा, चिहानले धेरै मृत शरीरहरू राख्ने ठूलो थियो भन्ने गुफालाई बुझाउँछ। मानिसहरूले यस्ता चिहानहरूको प्रवेशद्वारलाई ठूलो, चक्का आकारको ढुङ्गाले ढाकिदिन्थे। तपाईंले पहिले जस्तै चिहानलाई अनुवाद गर्ने कुरा निश्चित गर्नुहोस्। </w:t>
      </w:r>
      <w:r>
        <w:rPr>
          <w:lang w:val="ne_NP" w:bidi="ne_NP"/>
        </w:rPr>
        <w:t>चिहान</w:t>
      </w:r>
      <w:r>
        <w:rPr>
          <w:lang w:val="ne_NP" w:bidi="ne_NP"/>
        </w:rPr>
        <w:t xml:space="preserve"> मुख्य शब्दावलीमा छ।</w:t>
      </w:r>
    </w:p>
    <w:p>
      <w:pPr/>
      <w:r>
        <w:rPr>
          <w:lang w:val="ne_NP" w:bidi="ne_NP"/>
        </w:rPr>
      </w:r>
      <w:r>
        <w:rPr>
          <w:lang w:val="ne_NP" w:bidi="ne_NP"/>
        </w:rPr>
        <w:t xml:space="preserve">ती महिलाहरूले </w:t>
      </w:r>
      <w:r>
        <w:rPr>
          <w:b/>
          <w:lang w:val="ne_NP" w:bidi="ne_NP"/>
        </w:rPr>
        <w:t>प्रभु</w:t>
      </w:r>
      <w:r>
        <w:rPr>
          <w:lang w:val="ne_NP" w:bidi="ne_NP"/>
        </w:rPr>
        <w:t xml:space="preserve"> येशूको शरीर भेट्टाएनन् भनेर लूका भन्छन्। यहाँ, लूकाले येशूलाई "प्रभु" वा अधिकार भएको व्यक्ति भन्छन्, ताकि येशू परमेश्वर हुनुहुन्छ भन्ने कुराको पुष्टि गर्न सकून्। तपाईंले पहिले गरेजस्तै प्रभुलाई अनुवाद गर्ने कुरा निश्चित गर्नुहोस्। </w:t>
      </w:r>
      <w:r>
        <w:rPr>
          <w:lang w:val="ne_NP" w:bidi="ne_NP"/>
        </w:rPr>
        <w:t>प्रभु</w:t>
      </w:r>
      <w:r>
        <w:rPr>
          <w:lang w:val="ne_NP" w:bidi="ne_NP"/>
        </w:rPr>
        <w:t xml:space="preserve"> मुख्य शब्दावलीमा छ।</w:t>
      </w:r>
    </w:p>
    <w:p>
      <w:pPr/>
      <w:r>
        <w:rPr>
          <w:lang w:val="ne_NP" w:bidi="ne_NP"/>
        </w:rPr>
      </w:r>
      <w:r>
        <w:rPr>
          <w:lang w:val="ne_NP" w:bidi="ne_NP"/>
        </w:rPr>
        <w:t xml:space="preserve">चम्किलो लुगामा दुई मानिसहरू देखा पर्छन् र ती महिलाहरूलाई येशूले </w:t>
      </w:r>
      <w:r>
        <w:rPr>
          <w:lang w:val="ne_NP" w:bidi="ne_NP"/>
        </w:rPr>
        <w:t>गालील</w:t>
      </w:r>
      <w:r>
        <w:rPr>
          <w:lang w:val="ne_NP" w:bidi="ne_NP"/>
        </w:rPr>
        <w:t>मा सिकाउनुभएको कुरा सम्झन भन्छन्। यी मानिसहरू स्वर्गदूतहरू थिए भन्ने कुरा हामीलाई थाहा भए तापनि कथामा स्वर्गदूतहरू शब्द प्रयोग गरिएको छैन, त्यसैले यसलाई मानिसहरूको रूपमा अनुवाद गर्नु सबैभन्दा राम्रो छ।</w:t>
      </w:r>
    </w:p>
    <w:p>
      <w:pPr/>
      <w:r>
        <w:rPr>
          <w:lang w:val="ne_NP" w:bidi="ne_NP"/>
        </w:rPr>
      </w:r>
      <w:r>
        <w:rPr>
          <w:lang w:val="ne_NP" w:bidi="ne_NP"/>
        </w:rPr>
        <w:t xml:space="preserve">येशूले भन्नुभयो कि मानिसहरूले </w:t>
      </w:r>
      <w:r>
        <w:rPr>
          <w:b/>
          <w:lang w:val="ne_NP" w:bidi="ne_NP"/>
        </w:rPr>
        <w:t>मानिसको पुत्र</w:t>
      </w:r>
      <w:r>
        <w:rPr>
          <w:lang w:val="ne_NP" w:bidi="ne_NP"/>
        </w:rPr>
        <w:t xml:space="preserve">लाई विश्वासघात गर्नेछन्, उहाँलाई </w:t>
      </w:r>
      <w:r>
        <w:rPr>
          <w:b/>
          <w:lang w:val="ne_NP" w:bidi="ne_NP"/>
        </w:rPr>
        <w:t>क्रूसमा टाँग्नेछन्</w:t>
      </w:r>
      <w:r>
        <w:rPr>
          <w:lang w:val="ne_NP" w:bidi="ne_NP"/>
        </w:rPr>
        <w:t xml:space="preserve"> र तेस्रो दिनमा परमेश्वरले उहाँलाई फेरि जीवित पार्नुहुनेछ। येशूले आफूलाई सबै शक्ति र अधिकार भएको व्यक्तिको रूपमा उल्लेख गर्न "मानिसको पुत्र" उपाधि प्रयोग गर्नुभयो। "क्रूसमा टाँगिए" भन्नाले रोमीहरूले अपराधीहरूलाई मृत्युदण्ड दिने तरिकालाई बुझाउँछ। सैनिकहरूले पीडितहरूलाई क्रूसको आकारका दुईवटा काठका फल्याकहरूमा किला ठोके र त्यसपछि तिनीहरूलाई नमरेसम्म त्यहाँ झुण्डिन र कष्ट भोग्न बाध्य बनाए। तपाईंले पहिले जस्तै मानिसको पुत्रलाई अनुवाद गर्ने र क्रूसमा टाँगेको कुरा निश्चित गर्नुहोस्। </w:t>
      </w:r>
      <w:r>
        <w:rPr>
          <w:lang w:val="ne_NP" w:bidi="ne_NP"/>
        </w:rPr>
        <w:t>मानिसको पुत्र</w:t>
      </w:r>
      <w:r>
        <w:rPr>
          <w:lang w:val="ne_NP" w:bidi="ne_NP"/>
        </w:rPr>
        <w:t xml:space="preserve"> र </w:t>
      </w:r>
      <w:r>
        <w:rPr>
          <w:lang w:val="ne_NP" w:bidi="ne_NP"/>
        </w:rPr>
        <w:t>क्रूसमा टाँग्नु</w:t>
      </w:r>
      <w:r>
        <w:rPr>
          <w:lang w:val="ne_NP" w:bidi="ne_NP"/>
        </w:rPr>
        <w:t xml:space="preserve"> दुवै शब्दहरू मुख्य शब्दावलीमा छन्।</w:t>
      </w:r>
    </w:p>
    <w:p>
      <w:pPr/>
      <w:r>
        <w:rPr>
          <w:lang w:val="ne_NP" w:bidi="ne_NP"/>
        </w:rPr>
      </w:r>
      <w:r>
        <w:rPr>
          <w:lang w:val="ne_NP" w:bidi="ne_NP"/>
        </w:rPr>
        <w:t xml:space="preserve">ती महिलाहरूले आफ्नो कथा एघार जना वा </w:t>
      </w:r>
      <w:r>
        <w:rPr>
          <w:b/>
          <w:lang w:val="ne_NP" w:bidi="ne_NP"/>
        </w:rPr>
        <w:t>प्रेरितहरूलाई</w:t>
      </w:r>
      <w:r>
        <w:rPr>
          <w:lang w:val="ne_NP" w:bidi="ne_NP"/>
        </w:rPr>
        <w:t xml:space="preserve"> सुनाउँछन्। ती प्रेरितहरू १२ चेलाहरू थिए जसलाई येशूले आफ्नो प्रतिनिधिको रूपमा रोज्नुभयो। लूकाले तिनीहरूलाई एघार भन्छन् किनभने यहूदा इस्करियोत अब प्रेरित थिएनन्। तिनीहरूले चाँडै येशूको पुनरुत्थान, अर्थात् जीवनमा फिर्ता हुने कुराको बारेमा सबैलाई बताउने एउटा महत्त्वपूर्ण भूमिका पूरा गर्ने थिए। तपाईंले पहिले गरेजस्तै प्रेरितलाई सोही तरिकाले अनुवाद गर्ने कुरा निश्चित गर्नुहोस्। </w:t>
      </w:r>
      <w:r>
        <w:rPr>
          <w:lang w:val="ne_NP" w:bidi="ne_NP"/>
        </w:rPr>
        <w:t>प्रेरित</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24:13–35</w:t>
      </w:r>
      <w:r>
        <w:rPr>
          <w:lang w:val="ne_NP" w:bidi="ne_NP"/>
        </w:rPr>
      </w:r>
    </w:p>
    <w:p>
      <w:pPr>
        <w:pStyle w:val="Heading3"/>
      </w:pPr>
      <w:r>
        <w:rPr>
          <w:lang w:val="ne_NP" w:bidi="ne_NP"/>
        </w:rPr>
        <w:t>Step 1</w:t>
      </w:r>
    </w:p>
    <w:p>
      <w:pPr/>
      <w:r>
        <w:rPr>
          <w:lang w:val="ne_NP" w:bidi="ne_NP"/>
        </w:rPr>
      </w:r>
      <w:r>
        <w:rPr>
          <w:lang w:val="ne_NP" w:bidi="ne_NP"/>
        </w:rPr>
        <w:t>लूका २४:१३–३५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पहिले, आइतबार बिहान महिलाहरूले येशूको चिहानको भ्रमण गरे। यी अनुयायीहरूले चिहान खाली भेट्टाए र स्वर्गदूतहरूले तिनीहरूलाई येशू जीवित हुनुहुन्छ भनेर बताए। ती महिलाहरूले येशूका प्रेरितहरू वा उहाँका चुनेका प्रतिनिधिहरूलाई के भयो भनेर बताए, तर प्रेरितहरूले तिनीहरूलाई विश्वास गरेनन्। पत्रुसले चिहानलाई जाँच गरे र अचम्ममा परे। त्यस साँझ पछि, येशू आफ्ना दुई अनुयायीहरूका अगाडि देखा पर्नुहुन्छ।</w:t>
      </w:r>
    </w:p>
    <w:p>
      <w:pPr/>
      <w:r>
        <w:rPr>
          <w:lang w:val="ne_NP" w:bidi="ne_NP"/>
        </w:rPr>
      </w:r>
      <w:r>
        <w:rPr>
          <w:lang w:val="ne_NP" w:bidi="ne_NP"/>
        </w:rPr>
        <w:t>लूकाले "अब" शब्द समय शब्दको रूपमा होइन, तर नयाँ घटनाको परिचय गराउन प्रयोग गर्छन्। आइतबार, जुन दिन महिलाहरूले चिहान खाली भेट्टाएका थिए, येशूका दुई चेलाहरू वा अनुयायीहरू यरूशलेमबाट इम्माऊसतिर हिँडिरहेका थिए। इम्माऊस एउटा सानो गाउँ थियो जुन यरूशलेमबाट लगभग ७ माइल वा ११ किलोमिटर टाढा थियो। यो दूरी हिंड्न लगभग २ घण्टा लाग्ने थियो।</w:t>
      </w:r>
    </w:p>
    <w:p>
      <w:pPr/>
      <w:r>
        <w:rPr>
          <w:lang w:val="ne_NP" w:bidi="ne_NP"/>
        </w:rPr>
      </w:r>
      <w:r>
        <w:rPr>
          <w:lang w:val="ne_NP" w:bidi="ne_NP"/>
        </w:rPr>
        <w:t>रोक्नुहोस् र आफ्नो टोलीलाई नक्सामा यरूशलेम र इम्मास कहाँ अवस्थित छन् भनेर देखाउनुहोस्।</w:t>
      </w:r>
    </w:p>
    <w:p>
      <w:pPr/>
      <w:r>
        <w:rPr>
          <w:lang w:val="ne_NP" w:bidi="ne_NP"/>
        </w:rPr>
      </w:r>
      <w:r>
        <w:rPr>
          <w:lang w:val="ne_NP" w:bidi="ne_NP"/>
        </w:rPr>
        <w:t>यी दुई अनुयायीहरूले यरूशलेमको खाली चिहानको बारेमा महिलाहरूको समाचार सुनेका थिए। तिनीहरू हिँड्दै गर्दा, येशूसँग हालसालै घटेका सबै घटनाहरूको बारेमा तिनीहरूले जोसका साथ कुराकानी गरे। ती अनुयायीहरूमध्ये एकजनाको नाम क्लियोपास थियो भनेर हामीलाई थाहा छ।</w:t>
      </w:r>
    </w:p>
    <w:p>
      <w:pPr/>
      <w:r>
        <w:rPr>
          <w:lang w:val="ne_NP" w:bidi="ne_NP"/>
        </w:rPr>
      </w:r>
      <w:r>
        <w:rPr>
          <w:lang w:val="ne_NP" w:bidi="ne_NP"/>
        </w:rPr>
        <w:t>लूकाले यस कुरामा जोड दिएका छन् कि येशू स्वयम् आइपुग्नुभयो र आफ्ना दुई अनुयायीहरूसँगै हिँड्न थाल्नुभयो, तर परमेश्वरले तिनीहरूलाई उहाँलाई चिन्नबाट रोक्नुभयो। यसको सट्टा, तिनीहरूले येशूलाई एक अपरिचित व्यक्तिको रूपमा देख्छन्। येशू कसरी आइपुग्नुभयो भन्ने हामीलाई थाहा छैन, तर उहाँले तिनीहरूलाई पछाडि पारेर आउनुभएको हुन सक्छ वा छेउको सडकबाट मुख्य सडकमा आउनुभएको हुन सक्छ। येशू तिनीहरूको कुराकानीमा सामेल हुने माध्यमको रूपमा तिनीहरू के छलफल गर्दैछन् भनेर सोध्नुहुन्छ। यहाँ, "छलफल" शब्दको अर्थ कुनै कुराको बारेमा उत्साहित भएर कुरा गर्नु र एक अर्कालाई प्रश्नहरू सोध्नु हो।</w:t>
      </w:r>
    </w:p>
    <w:p>
      <w:pPr/>
      <w:r>
        <w:rPr>
          <w:lang w:val="ne_NP" w:bidi="ne_NP"/>
        </w:rPr>
      </w:r>
      <w:r>
        <w:rPr>
          <w:lang w:val="ne_NP" w:bidi="ne_NP"/>
        </w:rPr>
        <w:t>रोक्नुहोस् र आफ्नो टोलीसँग छलफल गर्नुहोस्: तपाईंले आफ्नो संस्कृतिमा विभिन्न प्रकारका कुराकानीहरूलाई कसरी वर्णन गर्नुहुन्छ? पहिले नै भइरहेको कुराकानीमा कोही व्यक्ति कसरी सामेल हुन सक्छ? तपाईंको टोलीमा मानिसहरूलाई उत्साहित बनाउने एउटा विषयमा छलफल गर्नुहोस्। तपाईंले यस प्रकारको कुराकानीलाई कसरी वर्णन गर्नुहुन्छ भन्ने बारेमा सोच्नुहोस्।</w:t>
      </w:r>
    </w:p>
    <w:p>
      <w:pPr/>
      <w:r>
        <w:rPr>
          <w:lang w:val="ne_NP" w:bidi="ne_NP"/>
        </w:rPr>
      </w:r>
      <w:r>
        <w:rPr>
          <w:lang w:val="ne_NP" w:bidi="ne_NP"/>
        </w:rPr>
        <w:t>जब येशूले प्रश्न सोध्नुहुन्छ, तब ती दुई चेलाहरू हिँड्न रोकिन्छन् र तिनीहरूका अनुहार मलिन हुन्छन्, वा तिनीहरू दुखी हुन्छन्। क्लियोपासले येशूलाई यरूशलेममा के भयो भन्ने कुरा थाहा नभएको कुरामा आफ्नो अचम्म देखाउन "के तपाईं यरूशलेमको एक मात्र व्यक्ति हुनुहुन्छ..." यो सत्य र रमाइलो कुराको विपरीत छ किनभने के भएको थियो भन्ने कुरा येशूले आफ्ना अनुयायीहरूले भन्दा बढी स्पष्ट रूपमा बुझ्नुभएको थियो। येशूले उनीहरू कुन कुराको बारेमा कुरा गरिरहेका छन् भनेर सोध्नुहुन्छ, र क्लियोपासले येशूलाई के भएको थियो भनेर मुख्य रूपमा उहाँको मुद्दा र क्रूसमा टाँगिएको बारेमा वर्णन गर्छन्। "नासरतको येशू" येशूलाई नासरत शहरबासीको रूपमा पहिचान गर्ने एउटा तरिका थियो। चेलाहरू भन्छन् कि परमेश्वर र धेरै यहूदीहरूले येशू एक अगमवक्ता वा परमेश्वरको सन्देशवाहक हुनुहुन्थ्यो भन्ने कुरामा विश्वास गर्थे। परमेश्वरले अगमवक्ताहरूलाई उहाँको लागि बोल्ने अधिकार र मानिसहरूलाई शक्तिशाली रूपमा प्रभाव पार्ने क्षमता दिनुभयो। "वचन र कार्यमा शक्तिशाली" भन्ने वाक्यांश मानिसहरूले मोशालाई वर्णन गर्न पनि प्रयोग गर्थे, जो यहूदीहरूका लागि एक महत्त्वपूर्ण अगमवक्ता थिए।</w:t>
      </w:r>
    </w:p>
    <w:p>
      <w:pPr/>
      <w:r>
        <w:rPr>
          <w:lang w:val="ne_NP" w:bidi="ne_NP"/>
        </w:rPr>
      </w:r>
      <w:r>
        <w:rPr>
          <w:lang w:val="ne_NP" w:bidi="ne_NP"/>
        </w:rPr>
        <w:t>क्लियोपासले कसरी यहूदी धार्मिक नेताहरू वा मुख्य पुजारीहरू र यहूदी शासकहरूले येशूलाई रोमी राज्यपालकहाँ लगेर उहाँलाई मृत्युदण्ड दिने माग गरे भनेर वर्णन गर्छन्। यी धार्मिक नेताहरूले गर्दा येशूलाई क्रूसमा टाँगियो, अर्थात् रोमी सैनिकहरूले उहाँलाई क्रूसमा ठोकेर मृत्युदण्ड दिए। यहूदीहरूले परमेश्वरले इस्राएललाई तिनीहरूका शत्रुहरूबाट छुटकारा दिन वा मुक्त गर्न एक प्रतिज्ञा गरिएको मुक्तिदाता पठाउनुहुनेछ भन्ने विश्वास गर्थे। येशूका धेरै अनुयायीहरूले येशू परमेश्वरको प्रतिज्ञा गरिएको मुक्तिदाता हुनुहुन्छ भनेर विश्वास गरे। अधिकांश मानिसहरूले परमेश्वरको प्रतिज्ञा गरिएको मुक्तिदाताले इस्राएललाई रोमबाट मुक्त गर्नुहुनेछ भन्ने विश्वास गर्थे, त्यसैले त्यसो हुनुभन्दा अघि येशूको मृत्यु हुँदा तिनीहरू अलमलमा परे र निराश भए।</w:t>
      </w:r>
    </w:p>
    <w:p>
      <w:pPr/>
      <w:r>
        <w:rPr>
          <w:lang w:val="ne_NP" w:bidi="ne_NP"/>
        </w:rPr>
      </w:r>
      <w:r>
        <w:rPr>
          <w:lang w:val="ne_NP" w:bidi="ne_NP"/>
        </w:rPr>
        <w:t>तर चेलाहरूलाई सबैभन्दा अलमलमा पारेको कुरा चाहिँ येशूलाई मृत्युदण्ड दिइएको तेस्रो दिनमा उहाँको शरीर त्यहाँ नहुनु थियो। क्लियोपासले स्वर्गदूतहरूको विषयमा महिलाहरूको कथा र येशूका अनुयायीहरूले चिहान खाली थियो भन्ने कुरा कसरी पुष्टि गरे भन्ने कुरा येशूलाई सुनाउँछन्। येशूले जवाफ दिनुहुन्छ, "तिमीहरू कति मूर्ख र बुझ्नमा हृदयका सुस्त छौ।" उहाँले मैत्रीपूर्ण तरिकाले निराशा व्यक्त गरिरहनुभएको छ। चेलाहरू हृदयको ढिलो छन् वा अगमवक्ताहरूका सबै शब्दहरू सत्य थिए भन्ने कुरा विश्वास गर्न इच्छुक छैनन् भनेर उहाँ भन्नुहुन्छ। येशूले विशेष रूपमा मसीह वा प्रतिज्ञा गरिएको मुक्तिदाताको बारेमा अगमवक्ताहरूले दिएका सन्देशहरूको बारेमा कुरा गरिरहनुभएको थियो। येशूले एउटा प्रश्न सोध्नुहुन्छ, "के मसीहले कष्ट भोग्नुपर्ने थिएन र..." जसले प्रतिज्ञा गरिएको मुक्तिदाताले आफ्नो महिमामा प्रवेश गर्नुअघि कष्ट भोग्नु आवश्यक थियो भन्ने कुरा चेलाहरूलाई थाहा हुनुपर्थ्यो भन्ने सङ्केत गर्छ। "आफ्नो महिमामा प्रवेश गर्नु" भन्नाले परमेश्वरले येशूलाई मरेकाहरूबाट बौरी उठाउनु र उहाँलाई परमेश्वरसँग शासन गर्ने सम्मान र अधिकार दिनुलाई बुझाउँछ।</w:t>
      </w:r>
    </w:p>
    <w:p>
      <w:pPr/>
      <w:r>
        <w:rPr>
          <w:lang w:val="ne_NP" w:bidi="ne_NP"/>
        </w:rPr>
      </w:r>
      <w:r>
        <w:rPr>
          <w:lang w:val="ne_NP" w:bidi="ne_NP"/>
        </w:rPr>
        <w:t>त्यसपछि येशूले यहूदी धर्मशास्त्र वा परमेश्वरले लेख्न लगाउनु भएका बचनले प्रतिज्ञा गरिएको मुक्तिदाताले मानिसहरूबाट राजाको रूपमा सम्मान पाउनुअघि कष्ट भोग्नुपर्छ भनेर कसरी देखाउँछन् भन्ने कुरा बताउनुभयो। यो कुरा व्याख्या गर्न येशूले मोशा र अगमवक्ताहरूका शब्दहरू प्रयोग गर्नुभयो। येशूले आफ्नो बारेमा कुरा गरिरहनुभएको भए पनि उहाँले अझै आफ्ना चेलाहरूलाई यो स्पष्ट पार्नुभएको थिएन।</w:t>
      </w:r>
    </w:p>
    <w:p>
      <w:pPr/>
      <w:r>
        <w:rPr>
          <w:lang w:val="ne_NP" w:bidi="ne_NP"/>
        </w:rPr>
      </w:r>
      <w:r>
        <w:rPr>
          <w:lang w:val="ne_NP" w:bidi="ne_NP"/>
        </w:rPr>
        <w:t>रोक्नुहोस् र आफ्नो टोलीसँग छलफल गर्नुहोस्: तपाईंको संस्कृतिमा मानिसहरूले पीडित मानिसहरूलाई कुन रूपमा हेर्छन्? कसैको जीवनमा कष्ट के कारणले हुन्छ?</w:t>
      </w:r>
    </w:p>
    <w:p>
      <w:pPr/>
      <w:r>
        <w:rPr>
          <w:lang w:val="ne_NP" w:bidi="ne_NP"/>
        </w:rPr>
      </w:r>
      <w:r>
        <w:rPr>
          <w:lang w:val="ne_NP" w:bidi="ne_NP"/>
        </w:rPr>
        <w:t>जब चेलाहरू इम्माउस नजिकै पुग्छन्, येशूले आफू शहरभन्दा अझ अगाडि निरन्तर यात्रा गर्न लाग्नुभएको जस्तो व्यवहार गर्नुहुन्छ। तर चेलाहरूले येशूलाई उनीहरूसँग बस्न अति आग्रह गरे किनभने चाँडै अँध्यारो हुनलागेको थियो र सडकहरूमा राति यात्रा गर्न खतरनाक थियो। यहूदी संस्कृतिमा अन्य यहूदी यात्रीहरूलाई पाहुना सत्कार गर्नु सामान्य कुरा थियो। येशू तिनीहरूसँग बस्न सहमत हुनुहुन्छ। सामान्यतया, घरबेटीले रोटीमाथि आशिष् माग्थे वा त्यसको लागि परमेश्वरलाई धन्यवाद दिन्थे र त्यसपछि पाहुनाहरूसँग बाँड्थे। चेलाहरूले सायद येशूलाई रोटी भाँच्न र त्यसलाई बाँड्न अनुमति दिएर सम्मान गर्ने छनोट गरे। तिनीहरूले उहाँलाई धार्मिक शिक्षक हो भन्ने ठाने, किनभने उहाँले तिनीहरूलाई धर्मशास्त्रको व्याख्या गर्नुभएको थियो। येशूले धन्यवाद दिने र त्यसपछि रोटी भाँच्ने कार्यहरू ती नै कार्यहरू हुन् जुन उहाँले ५,००० मानिसहरूलाई खुवाउँदा र आफ्ना चेलाहरूसँगको अन्तिम भोजको समयमा गर्नुभएको थियो। जब येशूले चेलाहरूलाई रोटीका टुक्राहरू दिन थाल्नुभयो, परमेश्वरले तिनीहरूको आँखा खोलिदिनुभयो। यसको अर्थ परमेश्वरले तिनीहरूलाई येशूलाई चिन्न अनुमति दिनुभयो। तिनीहरूले उहाँलाई चिनेको बित्तिकै, येशू तिनीहरूको दृष्टिबाट गायब हुनुभयो। यसको अर्थ उहाँले तिनीहरूलाई उनीहरूले देख्न नसक्ने तरिकाले छोड्नुभयो।</w:t>
      </w:r>
    </w:p>
    <w:p>
      <w:pPr/>
      <w:r>
        <w:rPr>
          <w:lang w:val="ne_NP" w:bidi="ne_NP"/>
        </w:rPr>
      </w:r>
      <w:r>
        <w:rPr>
          <w:lang w:val="ne_NP" w:bidi="ne_NP"/>
        </w:rPr>
        <w:t>दुई चेलाहरूले तिनीहरूको हृदय प्रज्वलित भएको बारेमा प्रश्न सोध्छन्। यो एउटा शब्दचित्र थियो जसले येशूले तिनीहरूसँग कुरा गरिरहँदा तिनीहरूका बलियो, राम्रो भावनाहरू थिए भन्ने कुरामा जोड दिएको थियो। यी भावनाहरूमा अचम्म, प्रेम, आनन्द, उत्साह र आशा समावेश हुन सक्थ्यो। जब येशूले प्रतिज्ञा गरिएको मुक्तिदाताको बारेमा धर्मशास्त्रहरू खोल्नुभयो वा व्याख्या गर्नुभयो तब तिनीहरूले यी भावनाहरूको अनुभव गरे। चेलाहरूलाई येशू देखा पर्नुभएको समाचार यति जरुरी लाग्यो कि तिनीहरू तुरुन्तै यरूशलेम फर्किन हिँडे। चेलाहरू यरूशलेममा आइपुग्छन् र एघार प्रेरितहरू वा येशूले चुनेका प्रतिनिधिहरू अन्य अनुयायीहरूसँग जम्मा भएको देख्छन्। समूह पहिले नै उत्साहित रूपमा कुरा गरिरहेको थियो। तिनीहरूले ती दुई चेलाहरूलाई भने, किनभने उहाँ सिमोन पत्रुसको अगाडि देखा पर्नुभएको थियो भनेर बताए। यसको अर्थ पत्रुसले येशूको पुनरुत्थान वा जीवनमा फिर्ता हुनुभएको बारेमा सबैलाई बताइरहेका थिए। येशूलाई "प्रभु" भन्नुले येशूका अनुयायीहरूले अब येशू मरेका भए तापनि उहाँ नै प्रतिज्ञा गरिएको मुक्तिदाता हुनुहुन्थ्यो भन्ने कुरा बुझेका छन् भन्ने देखाउँछ। ती दुई चेलाहरूले बाटोमा के भयो र रोटी भाँच्दा उनीहरूले येशूलाई कसरी चिने भन्ने बारेमा आफ्नो कथा पनि सुनाउँछन्।</w:t>
      </w:r>
    </w:p>
    <w:p>
      <w:pPr/>
      <w:r>
        <w:rPr>
          <w:lang w:val="ne_NP" w:bidi="ne_NP"/>
        </w:rPr>
      </w:r>
      <w:r>
        <w:rPr>
          <w:lang w:val="ne_NP" w:bidi="ne_NP"/>
        </w:rPr>
        <w:t>रोक्नुहोस् र आफ्नो टोलीसँग छलफल गर्नुहोस्: तपाईंको संस्कृतिमा महत्त्वपूर्ण समाचार कहिले र कसरी साझा गरिन्छ?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क्लियोपास र उनका एक साथी यरूशलेमबाट इम्माऊस तर्फ हिँडिरहेका छन्। तिनीहरूले येशूलाई के भयो भन्ने कुरा उत्साहपूर्वक छलफल गरिरहेका छन्। येशू तिनीहरूसँग हिँड्न थाल्नुहुन्छ। येशूले प्रश्न सोध्नुहुन्छ र तिनीहरू हिँड्न रोकिन्छन्।</w:t>
      </w:r>
    </w:p>
    <w:p>
      <w:pPr/>
      <w:r>
        <w:rPr>
          <w:lang w:val="ne_NP" w:bidi="ne_NP"/>
        </w:rPr>
      </w:r>
      <w:r>
        <w:rPr>
          <w:b/>
          <w:lang w:val="ne_NP" w:bidi="ne_NP"/>
        </w:rPr>
        <w:t>दोस्रो दृश्य:</w:t>
      </w:r>
      <w:r>
        <w:rPr>
          <w:lang w:val="ne_NP" w:bidi="ne_NP"/>
        </w:rPr>
        <w:t xml:space="preserve"> क्लियोपासले येशूलाई भएका सबै कुराहरू व्याख्या गर्छन्। येशूले प्रतिज्ञा गरिएको मुक्तिदाताले कष्ट भोग्नु आवश्यक थियो भनी धर्मशास्त्रले भनेका कुरा बताउँदै गर्दा उनीहरू सँगै हिँड्छन्।</w:t>
      </w:r>
    </w:p>
    <w:p>
      <w:pPr/>
      <w:r>
        <w:rPr>
          <w:lang w:val="ne_NP" w:bidi="ne_NP"/>
        </w:rPr>
      </w:r>
      <w:r>
        <w:rPr>
          <w:b/>
          <w:lang w:val="ne_NP" w:bidi="ne_NP"/>
        </w:rPr>
        <w:t>तेस्रो दृश्य:</w:t>
      </w:r>
      <w:r>
        <w:rPr>
          <w:lang w:val="ne_NP" w:bidi="ne_NP"/>
        </w:rPr>
        <w:t xml:space="preserve"> तिनीहरू इम्माऊसमा आइपुग्छन् र येशू त्यहाँबाट जान लाग्नुहुन्छ। दुई चेलाहरूले येशूलाई उनीहरूसँग रहन बिन्ती गर्छन्। येशू सहमत हुनुहुन्छ र तिनीहरूको घरमा जानुहुन्छ।</w:t>
      </w:r>
    </w:p>
    <w:p>
      <w:pPr/>
      <w:r>
        <w:rPr>
          <w:lang w:val="ne_NP" w:bidi="ne_NP"/>
        </w:rPr>
      </w:r>
      <w:r>
        <w:rPr>
          <w:b/>
          <w:lang w:val="ne_NP" w:bidi="ne_NP"/>
        </w:rPr>
        <w:t>चौथो दृश्य:</w:t>
      </w:r>
      <w:r>
        <w:rPr>
          <w:lang w:val="ne_NP" w:bidi="ne_NP"/>
        </w:rPr>
        <w:t xml:space="preserve"> घरमा, तिनीहरू टेबलमा हुँदा येशूले धन्यवाद दिनुहुन्छ र रोटी भाँच्नुहुन्छ। जब येशूले रोटी भाँच्नुहुन्छ, तिनीहरूले उहाँलाई चिन्छन्, अनि येशू हराउनुहुन्छ।</w:t>
      </w:r>
    </w:p>
    <w:p>
      <w:pPr/>
      <w:r>
        <w:rPr>
          <w:lang w:val="ne_NP" w:bidi="ne_NP"/>
        </w:rPr>
      </w:r>
      <w:r>
        <w:rPr>
          <w:b/>
          <w:lang w:val="ne_NP" w:bidi="ne_NP"/>
        </w:rPr>
        <w:t>पाँचौ दृश्य:</w:t>
      </w:r>
      <w:r>
        <w:rPr>
          <w:lang w:val="ne_NP" w:bidi="ne_NP"/>
        </w:rPr>
        <w:t xml:space="preserve"> चेलाहरू अचम्ममा परेर प्रेरितहरूलाई यो कुरा बताउन तुरुन्तै यरूशलेम फर्किन्छन्। जब तिनीहरू आइपुग्छन्, प्रेरितहरू र अरूले येशू पत्रुसको अगाडि देखा पर्नुभयो भनेर तिनीहरूलाई भन्छन्। दुई चेलाहरूले आफ्नो कथा पनि सुनाउँछन्।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हिँडिरहेका दुई चेलाहरू (क्लियोपास सहित)</w:t>
      </w:r>
    </w:p>
    <w:p>
      <w:pPr>
        <w:pStyle w:val="ListBullet"/>
        <w:spacing w:line="240" w:lineRule="auto"/>
        <w:ind w:left="720"/>
      </w:pPr>
      <w:r>
        <w:rPr>
          <w:lang w:val="ne_NP" w:bidi="ne_NP"/>
        </w:rPr>
      </w:r>
      <w:r>
        <w:rPr>
          <w:lang w:val="ne_NP" w:bidi="ne_NP"/>
        </w:rPr>
        <w:t>एघार प्रेरितहरू (पत्रुस सहित)</w:t>
      </w:r>
    </w:p>
    <w:p>
      <w:pPr>
        <w:pStyle w:val="ListBullet"/>
        <w:spacing w:line="240" w:lineRule="auto"/>
        <w:ind w:left="720"/>
      </w:pPr>
      <w:r>
        <w:rPr>
          <w:lang w:val="ne_NP" w:bidi="ne_NP"/>
        </w:rPr>
      </w:r>
      <w:r>
        <w:rPr>
          <w:lang w:val="ne_NP" w:bidi="ne_NP"/>
        </w:rPr>
        <w:t>अन्य चेलाहरू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आइतबार येशूको मृत्यु भएको तेस्रो दिन हो अनि जुन दिनमा महिलाहरूले चिहान खाली भेट्टाएका थिए भन्ने कुरा सम्झनु महत्त्वपूर्ण छ।</w:t>
      </w:r>
    </w:p>
    <w:p>
      <w:pPr/>
      <w:r>
        <w:rPr>
          <w:lang w:val="ne_NP" w:bidi="ne_NP"/>
        </w:rPr>
      </w:r>
      <w:r>
        <w:rPr>
          <w:lang w:val="ne_NP" w:bidi="ne_NP"/>
        </w:rPr>
        <w:t>यो कुरा सम्झनु महत्त्वपूर्ण छ कि यी दुई चेलाहरू त्यस समूहको एउटा भाग थिए जसले इम्माऊसको यात्रा सुरु गर्नुअघि खाली चिहानको बारेमा महिलाहरूको वृत्तान्त सुनेका थिए।</w:t>
      </w:r>
    </w:p>
    <w:p>
      <w:pPr/>
      <w:r>
        <w:rPr>
          <w:lang w:val="ne_NP" w:bidi="ne_NP"/>
        </w:rPr>
      </w:r>
      <w:r>
        <w:rPr>
          <w:lang w:val="ne_NP" w:bidi="ne_NP"/>
        </w:rPr>
        <w:t>यो कुरा सम्झनु महत्त्वपूर्ण छ कि लूकाले येशूको आगमनको परिचय दिनुअघि कौतुहलता जगाउन "कुराकानी र छलफल" भन्ने वाक्यांशलाई दोहोर्याएर प्रयोग गरेका छन्।</w:t>
      </w:r>
    </w:p>
    <w:p>
      <w:pPr/>
      <w:r>
        <w:rPr>
          <w:lang w:val="ne_NP" w:bidi="ne_NP"/>
        </w:rPr>
      </w:r>
      <w:r>
        <w:rPr>
          <w:lang w:val="ne_NP" w:bidi="ne_NP"/>
        </w:rPr>
        <w:t>तिनीहरू चेलाहरूसँग कुराकानी गर्न हिँडिरहँदा येशूले एउटा प्रश्न सोध्नुभएको छ भन्ने कुरा सम्झनु महत्त्वपूर्ण छ।</w:t>
      </w:r>
    </w:p>
    <w:p>
      <w:pPr/>
      <w:r>
        <w:rPr>
          <w:lang w:val="ne_NP" w:bidi="ne_NP"/>
        </w:rPr>
      </w:r>
      <w:r>
        <w:rPr>
          <w:lang w:val="ne_NP" w:bidi="ne_NP"/>
        </w:rPr>
        <w:t>चेलाहरूले येशूलाई व्याख्या गर्दा उनीहरू हिँड्न रोकिन्छन् भन्ने कुरा सम्झनु महत्त्वपूर्ण छ।</w:t>
      </w:r>
    </w:p>
    <w:p>
      <w:pPr/>
      <w:r>
        <w:rPr>
          <w:lang w:val="ne_NP" w:bidi="ne_NP"/>
        </w:rPr>
      </w:r>
      <w:r>
        <w:rPr>
          <w:lang w:val="ne_NP" w:bidi="ne_NP"/>
        </w:rPr>
        <w:t>अधिकांश यहूदीहरूलाई यरूशलेममा येशूको जीवनका घटनाहरू थाहा थियो भन्ने कुरा सम्झनु महत्त्वपूर्ण छ। येशूले मन्दिरमा दैनिक रुपमा शिक्षा दिनुहुन्थ्यो र यहूदी नेताहरूले एउटा महत्त्वपूर्ण यहूदी धार्मिक चाडको हप्तामा उहाँलाई सार्वजनिक रूपमा मुद्दा चलाएर मृत्युदण्ड दिए। त्यसैले यहूदीहरूको भीडले उहाँलाई के भयो भन्ने कुराको साक्षी थिए।</w:t>
      </w:r>
    </w:p>
    <w:p>
      <w:pPr/>
      <w:r>
        <w:rPr>
          <w:lang w:val="ne_NP" w:bidi="ne_NP"/>
        </w:rPr>
      </w:r>
      <w:r>
        <w:rPr>
          <w:lang w:val="ne_NP" w:bidi="ne_NP"/>
        </w:rPr>
        <w:t>यो कुरा सम्झनु महत्त्वपूर्ण छ कि परमेश्वरले ती दुई चेलाहरूलाई येशूलाई नचिन्ने बनाउनुभयो। येशूले आफ्नो बारेमा कुराहरू बताइरहनुभएको भए पनि चेलाहरूले उहाँलाई अपरिचित ठाने।</w:t>
      </w:r>
    </w:p>
    <w:p>
      <w:pPr/>
      <w:r>
        <w:rPr>
          <w:lang w:val="ne_NP" w:bidi="ne_NP"/>
        </w:rPr>
      </w:r>
      <w:r>
        <w:rPr>
          <w:lang w:val="ne_NP" w:bidi="ne_NP"/>
        </w:rPr>
        <w:t>यो कुरा सम्झनु महत्त्वपूर्ण छ कि यहूदीहरूले मसीह वा प्रतिज्ञा गरिएको मुक्तिदाताले इस्राएल वा यहूदी मानिसहरूलाई रोमी शासनबाट मुक्त गर्नुहुनेछ भन्ने विश्वास गरे।</w:t>
      </w:r>
    </w:p>
    <w:p>
      <w:pPr/>
      <w:r>
        <w:rPr>
          <w:lang w:val="ne_NP" w:bidi="ne_NP"/>
        </w:rPr>
      </w:r>
      <w:r>
        <w:rPr>
          <w:lang w:val="ne_NP" w:bidi="ne_NP"/>
        </w:rPr>
        <w:t>यो कुरा सम्झनु महत्त्वपूर्ण छ कि येशूले धर्मशास्त्रबाट प्रतिज्ञा गरिएको मुक्तिदाताको बारेमा व्याख्या गर्नुभएको छ। उहाँले चेलाहरूलाई निराशा व्यक्त गर्न "मूर्ख" र "हृदयको ढिलो" भन्नुभयो किनभने तिनीहरू अगमवक्ताहरूमा विश्वास गर्न इच्छुक थिएनन्।</w:t>
      </w:r>
    </w:p>
    <w:p>
      <w:pPr/>
      <w:r>
        <w:rPr>
          <w:lang w:val="ne_NP" w:bidi="ne_NP"/>
        </w:rPr>
      </w:r>
      <w:r>
        <w:rPr>
          <w:lang w:val="ne_NP" w:bidi="ne_NP"/>
        </w:rPr>
        <w:t>यस समयमा यो अँध्यारो हुँदै थियो भन्ने कुरा सम्झनु महत्त्वपूर्ण छ। यहूदी संस्कृतिमा आतिथ्य महत्त्वपूर्ण थियो। राति यात्रा गर्न खतरनाक भएकोले अपरिचितलाई उनीहरूसँग बस्न आमन्त्रण गर्नु सामान्य कुरा थियो।</w:t>
      </w:r>
    </w:p>
    <w:p>
      <w:pPr/>
      <w:r>
        <w:rPr>
          <w:lang w:val="ne_NP" w:bidi="ne_NP"/>
        </w:rPr>
      </w:r>
      <w:r>
        <w:rPr>
          <w:lang w:val="ne_NP" w:bidi="ne_NP"/>
        </w:rPr>
        <w:t>यो कुरा सम्झनु महत्त्वपूर्ण छ कि ती दुई चेलाहरूले येशूलाई रोटीको लागि धन्यवाद दिएर सम्मान गरिरहेका थिए। यो सामान्यतया पाहुनाको काम थियो, तर चेलाहरूले येशूलाई धार्मिक शिक्षकको रूपमा देख्थे, किनभने उहाँले तिनीहरूलाई धर्मशास्त्रलाई व्याख्या गर्नुभयो।</w:t>
      </w:r>
    </w:p>
    <w:p>
      <w:pPr/>
      <w:r>
        <w:rPr>
          <w:lang w:val="ne_NP" w:bidi="ne_NP"/>
        </w:rPr>
      </w:r>
      <w:r>
        <w:rPr>
          <w:lang w:val="ne_NP" w:bidi="ne_NP"/>
        </w:rPr>
        <w:t>यो कुरा सम्झनु महत्त्वपूर्ण छ कि चेलाहरूले एउटा प्रश्न सोध्छन्, "के हाम्रा हृदय जलेको थिएन..." जसको जवाफ दिने तिनीहरूले आशा गरेनन्। यसको सट्टा, येशूले तिनीहरूसँग कुरा गरिरहँदा तिनीहरूका आनन्द, आशा र उत्साहका बलियो भावनाहरू थिए भन्ने कुरामा यस प्रश्नले जोड दिन्छ।</w:t>
      </w:r>
    </w:p>
    <w:p>
      <w:pPr/>
      <w:r>
        <w:rPr>
          <w:lang w:val="ne_NP" w:bidi="ne_NP"/>
        </w:rPr>
      </w:r>
      <w:r>
        <w:rPr>
          <w:lang w:val="ne_NP" w:bidi="ne_NP"/>
        </w:rPr>
        <w:t>यो कुरा सम्झनु महत्त्वपूर्ण छ कि अँध्यारो भए पनि सडकहरू खतरनाक भए तापनि चेलाहरूले येशू जीवित हुनुभएको समाचार तुरुन्तै यरूशलेम फर्किने आवश्यकता थियो भन्ने सोचे।</w:t>
      </w:r>
    </w:p>
    <w:p>
      <w:pPr/>
      <w:r>
        <w:rPr>
          <w:lang w:val="ne_NP" w:bidi="ne_NP"/>
        </w:rPr>
      </w:r>
      <w:r>
        <w:rPr>
          <w:lang w:val="ne_NP" w:bidi="ne_NP"/>
        </w:rPr>
        <w:t>यो कुरा सम्झनु महत्त्वपूर्ण छ कि त्यही दिनकै समयमा ती दुई चेलाहरू आफ्नो वृत्तान्त सुनाउन यरूशलेम आइपुग्नुअघि कुनै समयमा येशू पत्रुसकहाँ देखा परिसक्नुभएको 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हिँडिरहेका दुई चेलाहरू (क्लियोपास सहित)</w:t>
      </w:r>
    </w:p>
    <w:p>
      <w:pPr>
        <w:pStyle w:val="ListBullet"/>
        <w:spacing w:line="240" w:lineRule="auto"/>
        <w:ind w:left="720"/>
      </w:pPr>
      <w:r>
        <w:rPr>
          <w:lang w:val="ne_NP" w:bidi="ne_NP"/>
        </w:rPr>
      </w:r>
      <w:r>
        <w:rPr>
          <w:lang w:val="ne_NP" w:bidi="ne_NP"/>
        </w:rPr>
        <w:t>एघार प्रेरितहरू (पत्रुस सहित)</w:t>
      </w:r>
    </w:p>
    <w:p>
      <w:pPr>
        <w:pStyle w:val="ListBullet"/>
        <w:spacing w:line="240" w:lineRule="auto"/>
        <w:ind w:left="720"/>
      </w:pPr>
      <w:r>
        <w:rPr>
          <w:lang w:val="ne_NP" w:bidi="ne_NP"/>
        </w:rPr>
      </w:r>
      <w:r>
        <w:rPr>
          <w:lang w:val="ne_NP" w:bidi="ne_NP"/>
        </w:rPr>
        <w:t>अन्य चेलाहरू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दुई चेलाहरू सडकमा हिँडिरहेको र येशू तिनीहरूसँगै हिँड्न थाल्नुहुँदा उनीहरूले जोसका साथ कुराकानी गरिरहेको अभिनय गर्ने कुरा सुनिश्चित गर्नुहोस्।</w:t>
      </w:r>
    </w:p>
    <w:p>
      <w:pPr/>
      <w:r>
        <w:rPr>
          <w:lang w:val="ne_NP" w:bidi="ne_NP"/>
        </w:rPr>
      </w:r>
      <w:r>
        <w:rPr>
          <w:lang w:val="ne_NP" w:bidi="ne_NP"/>
        </w:rPr>
        <w:t>येशूले प्रश्न सोध्दा दुई चेलाहरू रोकिएर व्याख्या गरेको अभिनय टोलीले गर्ने कुरा सुनिश्चित गर्नुहोस्।</w:t>
      </w:r>
    </w:p>
    <w:p>
      <w:pPr/>
      <w:r>
        <w:rPr>
          <w:lang w:val="ne_NP" w:bidi="ne_NP"/>
        </w:rPr>
      </w:r>
      <w:r>
        <w:rPr>
          <w:lang w:val="ne_NP" w:bidi="ne_NP"/>
        </w:rPr>
        <w:t>टोलीले परमेश्वरले तिनीहरूलाईरोकेको अभिनय गर्ने कुरा सुनिश्चित गर्नुहोस्। टोलीले येशूलाई हेर्दा प्रत्येक पटक आफ्नो आँखा मिच्ने जस्ता हातको हाउभाउ वा राम्रोसँग देख्न नसकेको बुझाउने अन्य कुनै पनि संकेत प्रयोग गर्न सक्छ।</w:t>
      </w:r>
    </w:p>
    <w:p>
      <w:pPr/>
      <w:r>
        <w:rPr>
          <w:lang w:val="ne_NP" w:bidi="ne_NP"/>
        </w:rPr>
      </w:r>
      <w:r>
        <w:rPr>
          <w:lang w:val="ne_NP" w:bidi="ne_NP"/>
        </w:rPr>
        <w:t>टोलीले येशूले "के कुराहरू?" भन्दै गरेको अभिनय गर्ने कुरा सुनिश्चित गर्नुहोस्। तिनीहरूका विचारहरू सुन्न सक्ने तरिकाको रूपमा। तिनीहरूले के कुरा गरिरहेका थिए भन्ने येशूलाई थाहा थियो।</w:t>
      </w:r>
    </w:p>
    <w:p>
      <w:pPr/>
      <w:r>
        <w:rPr>
          <w:lang w:val="ne_NP" w:bidi="ne_NP"/>
        </w:rPr>
      </w:r>
      <w:r>
        <w:rPr>
          <w:lang w:val="ne_NP" w:bidi="ne_NP"/>
        </w:rPr>
        <w:t>टोलीले येशूले "मूर्ख र ढिलो हृदय" भन्नुभएको अभिनय गर्ने कुरा अपमानको रूपमा होइन, तर तिनीहरूको मन बुझ्नका लागि बन्द छ भन्ने कुराको रूपमा अभिनय गर्ने कुरा सुनिश्चित गर्नुहोस्।</w:t>
      </w:r>
    </w:p>
    <w:p>
      <w:pPr/>
      <w:r>
        <w:rPr>
          <w:lang w:val="ne_NP" w:bidi="ne_NP"/>
        </w:rPr>
      </w:r>
      <w:r>
        <w:rPr>
          <w:lang w:val="ne_NP" w:bidi="ne_NP"/>
        </w:rPr>
        <w:t>टोलीले येशू चेलाहरूबाट इम्माउस गाउँको छेउमा परेर हिँड्न थाल्नुभएको अभिनय गर्ने कुरा सुनिश्चित गर्नुहोस्, तर चेलाहरूले उहाँलाई रहन बिन्ती गर्छन्, त्यसैले येशू तिनीहरूसँग जान सहमत हुनुहुन्छ।</w:t>
      </w:r>
    </w:p>
    <w:p>
      <w:pPr/>
      <w:r>
        <w:rPr>
          <w:lang w:val="ne_NP" w:bidi="ne_NP"/>
        </w:rPr>
      </w:r>
      <w:r>
        <w:rPr>
          <w:lang w:val="ne_NP" w:bidi="ne_NP"/>
        </w:rPr>
        <w:t>येशूले रोटी टुक्रा-टुक्रा पार्दा टोलीले परमेश्वरले चेलाहरूको आँखा खोलिदिनुभएको अभिनय गर्ने कुरा सुनिश्चित गर्नुहोस्।</w:t>
      </w:r>
    </w:p>
    <w:p>
      <w:pPr/>
      <w:r>
        <w:rPr>
          <w:lang w:val="ne_NP" w:bidi="ne_NP"/>
        </w:rPr>
      </w:r>
      <w:r>
        <w:rPr>
          <w:lang w:val="ne_NP" w:bidi="ne_NP"/>
        </w:rPr>
        <w:t>टोलीले येशू रोटी भाँचेपछि अचानक हराइरहेको वा जाँदै गरेको अभिनय गर्ने कुरा सुनिश्चित गर्नुहोस्। यो कसैले येशूमाथि पाना वा कम्बल फ्याँकेर अभिनय गर्न सक्छ।</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दुई चेलाहरू यरूशलेमबाट इम्माऊसकहाँ हिँडिरहेको अभिनय गर्नुहोस्। तिनीहरूले येशूलाई के भयो भन्ने बारेमा उत्साहित भएर कुरा गरिरहेका छन्। येशू तिनीहरूसँग हिँड्नुहुन्छ र तिनीहरूले कुन घटनाहरूको बारेमा कुरा गरिरहेका छन् भनेर सोध्नुहुन्छ। दुई चेलाहरू रोकिन्छन् र यरूशलेममा के भयो भन्ने बारेमा येशूलाई सुनाउँछन्।</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 सुन्न सक्नुहुन्छ, "अलमलमा परेको छु। तिनीहरूले चाँडै सत्य थाहा पाउनेछन्," "क्युरियस। तिनीहरूले के भयो भन्ने कुरा कसरी व्याख्या गर्नेछन् भनेर म जान्न चाहन्छु," र "उद्देश्यपूर्ण छ। यो अरूलाई कसरी व्याख्या गर्ने भन्ने कुरा तिनीहरूले जान्नु आवश्यक छ।" दुई चेलाहरूको भूमिका खेल्ने कलाकारलाई सोध्नुहोस्, "तपाईंलाई कस्तो महसुस भइरहेको छ?" तपाईंले "अचम्ममा परे" जस्ता कुरा सुन्न सक्नुहुन्छ। यो मानिसले येशूलाई के भयो भन्ने कुरा कसरी थाहा नभएको हो? सबैले यसको बारेमा कुरा गरिरहेका छन्," "निराश छु। के भइरहेको छ भन्ने कुरा मैले थाहा पाएको हुँ भन्ने चाहन्छु। येशू प्रतिज्ञा गरिएको मुक्तिदाता हुनुहुन्छ भन्ने कुरामा म निश्चित थिए," र "विचारशील। मलाई थाहा छ कि येशूले तेस्रो दिनमा केही महत्त्वपूर्ण कुरा हुनेछ भनेर भन्नुभएको थियो। अब उहाँको शरीर हराइरहेको छ!" नाटक फेरि सुरु गर्नुहोस्।</w:t>
      </w:r>
    </w:p>
    <w:p>
      <w:pPr/>
      <w:r>
        <w:rPr>
          <w:lang w:val="ne_NP" w:bidi="ne_NP"/>
        </w:rPr>
      </w:r>
      <w:r>
        <w:rPr>
          <w:lang w:val="ne_NP" w:bidi="ne_NP"/>
        </w:rPr>
        <w:t>येशू दुई चेलाहरूसँग हिँडिरहनुभएको र तिनीहरूलाई धर्मशास्त्रको व्याख्या गरिरहनुभएको अभिनय गर्नुहोस्। प्रतिज्ञा गरिएको मुक्तिदाताले कष्ट भोग्नु आवश्यक थियो भनेर उहाँले व्याख्या गर्नुहुन्छ। इम्माउस नजिकै तीन यात्रीहरू। येशूले हिँडिरहने योजना गर्नुहुन्छ, तर चेलाहरूले उहाँलाई यहाँबाट रहन आमन्त्रण गर्छन्। येशू सहमत हुनुहुन्छ।</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"जिज्ञासु छु।" यो शिक्षकले धेरै अर्थ दिन्छ," "हताश छु। उनी हामीसँग बस्नुपर्छ, हामी अझ बढी जान्न चाहन्छौं," र "आशावादी छु। यदि येशू प्रतिज्ञा गरिएको मुक्तिदाता हुनुहुन्छ भने उहाँ कहाँ हुनुहुन्छ?" नाटक फेरि सुरु गर्नुहोस्।</w:t>
      </w:r>
    </w:p>
    <w:p>
      <w:pPr/>
      <w:r>
        <w:rPr>
          <w:lang w:val="ne_NP" w:bidi="ne_NP"/>
        </w:rPr>
      </w:r>
      <w:r>
        <w:rPr>
          <w:lang w:val="ne_NP" w:bidi="ne_NP"/>
        </w:rPr>
        <w:t>येशू दुई चेलाहरूसँग बस्नुभएको अभिनय गर्नुहोस्। पछि, तिनीहरू खाना खान टेबलमा बस्छन्। येशूले रोटीको लागि धन्यवाद दिनुहुन्छ र सबैसँग बाँड्नुहुन्छ। जब येशूले रोटी भाँच्नुहुन्छ, चेलाहरूले येशू को हुनुहुन्छ भनेर चिन्छन्, त्यसपछि येशू हराइरहनुभएको छ। चेलाहरू अचम्मित भएका छन्।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"आनन्दित छु!" यो साँच्चै उहाँ हुनुहुन्थ्यो। "प्रिय" उहाँले मृत्युलाई पराजित गर्नुभयो। उहाँले हामीलाई सबै कुरा व्याख्या गर्न समय लगाउनुभयो," र "लज्जित भए। हामीले कसरी उहाँलाई चिनेनौं!" नाटक फेरि सुरु गर्नुहोस्।</w:t>
      </w:r>
    </w:p>
    <w:p>
      <w:pPr/>
      <w:r>
        <w:rPr>
          <w:lang w:val="ne_NP" w:bidi="ne_NP"/>
        </w:rPr>
      </w:r>
      <w:r>
        <w:rPr>
          <w:lang w:val="ne_NP" w:bidi="ne_NP"/>
        </w:rPr>
        <w:t>दुई चेलाहरू प्रेरितहरूलाई के भयो भनेर बताउन यरूशलेम फर्किएको अभिनय गर्नुहोस्। जब तिनीहरू आइपुग्छन्, समूहले तिनीहरूलाई येशू पत्रुसको अगाडि देखा पर्नुभयो भनेर भन्छ। चेलाहरूले पनि आफ्नो कथा बाँड्छन्। येशू जीवित हुनुहुन्छ भन्ने कुरामा सबैजना उत्साहित र अचम्ममा परेका छन्।</w:t>
      </w:r>
    </w:p>
    <w:p>
      <w:pPr/>
      <w:r>
        <w:rPr>
          <w:lang w:val="ne_NP" w:bidi="ne_NP"/>
        </w:rPr>
      </w:r>
      <w:r>
        <w:rPr>
          <w:lang w:val="ne_NP" w:bidi="ne_NP"/>
        </w:rPr>
        <w:t>अभिनय रोक्नुहोस्: महिलाहरूको भूमिका खेल्ने कलाकारलाई सोध्नुहोस्, "तपाईंलाई कस्तो महसुस भइरहेको छ?" तपाईंले यस्ता कुराहरू सुन्न सक्नुहुन्छ, "अन्तमा! येशू जीवित हुनुहुन्छ भन्ने कुरामा तिनीहरू विश्वास गर्छन्," "आनन्दित छु! हामीले येशूको बारेमा सबैलाई बताउनुपर्छ," र "क्युरिअल येशू अब कहाँ हुनुहुन्छ? हामी उहाँलाई भेट्न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येशूका दुई अनुयायीहरू </w:t>
      </w:r>
      <w:r>
        <w:rPr>
          <w:lang w:val="ne_NP" w:bidi="ne_NP"/>
        </w:rPr>
        <w:t>यरूशलेमबाट</w:t>
      </w:r>
      <w:r>
        <w:rPr>
          <w:lang w:val="ne_NP" w:bidi="ne_NP"/>
        </w:rPr>
        <w:t xml:space="preserve"> इम्माऊस तर्फ यात्रा गरिरहेका छन्। येशू तिनीहरूसँग हिँड्न थाल्नुहुन्छ र तिनीहरूले के कुरा छलफल गरिरहेका छन् भनेर सोध्नुहुन्छ। चेलाहरूले येशूलाई के भयो भनेर वर्णन गर्छन्। तिनीहरूले उहाँलाई </w:t>
      </w:r>
      <w:r>
        <w:rPr>
          <w:b/>
          <w:lang w:val="ne_NP" w:bidi="ne_NP"/>
        </w:rPr>
        <w:t>अगमवक्ता</w:t>
      </w:r>
      <w:r>
        <w:rPr>
          <w:lang w:val="ne_NP" w:bidi="ne_NP"/>
        </w:rPr>
        <w:t xml:space="preserve">, वा परमेश्वरले जसको माध्यमबाट बोल्नुहुन्छ त्यस्तो व्यक्ति भन्छन्। तपाईंले पहिले गरेजस्तै अगमवक्तालाई अनुवाद गर्ने कुरा निश्चित गर्नुहोस्। </w:t>
      </w:r>
      <w:r>
        <w:rPr>
          <w:lang w:val="ne_NP" w:bidi="ne_NP"/>
        </w:rPr>
        <w:t>अगमवक्ता</w:t>
      </w:r>
      <w:r>
        <w:rPr>
          <w:lang w:val="ne_NP" w:bidi="ne_NP"/>
        </w:rPr>
        <w:t xml:space="preserve"> मुख्य शब्दावलीमा छ।</w:t>
      </w:r>
    </w:p>
    <w:p>
      <w:pPr/>
      <w:r>
        <w:rPr>
          <w:lang w:val="ne_NP" w:bidi="ne_NP"/>
        </w:rPr>
      </w:r>
      <w:r>
        <w:rPr>
          <w:lang w:val="ne_NP" w:bidi="ne_NP"/>
        </w:rPr>
        <w:t xml:space="preserve">येशूका अनुयायीहरूले मुख्य पुजारीहरू र शासकहरूले कसरी येशूलाई रोमी अधिकारीहरूको हातमा सुम्पिएर धोका दिए भनेर वर्णन गर्छन्। </w:t>
      </w:r>
      <w:r>
        <w:rPr>
          <w:b/>
          <w:lang w:val="ne_NP" w:bidi="ne_NP"/>
        </w:rPr>
        <w:t>मुख्य पुजारीहरू र शासकहरू</w:t>
      </w:r>
      <w:r>
        <w:rPr>
          <w:lang w:val="ne_NP" w:bidi="ne_NP"/>
        </w:rPr>
        <w:t xml:space="preserve"> ले </w:t>
      </w:r>
      <w:r>
        <w:rPr>
          <w:b/>
          <w:lang w:val="ne_NP" w:bidi="ne_NP"/>
        </w:rPr>
        <w:t>महासभा</w:t>
      </w:r>
      <w:r>
        <w:rPr>
          <w:lang w:val="ne_NP" w:bidi="ne_NP"/>
        </w:rPr>
        <w:t xml:space="preserve"> वा यहूदी धार्मिक नेताहरूको समूहलाई बुझाउँछ, जसले परमेश्वरको व्यवस्थाको आधारमा यहूदी मानिसहरूका लागि निर्णयहरू गर्थे। तपाईंले अघिल्लो खण्डहरूमा गरेजस्तै पुजारीहरू र महासभालाई अनुवाद गर्ने कुरा निश्चित गर्नुहोस्। </w:t>
      </w:r>
      <w:r>
        <w:rPr>
          <w:lang w:val="ne_NP" w:bidi="ne_NP"/>
        </w:rPr>
        <w:t>पुजारीहरू</w:t>
      </w:r>
      <w:r>
        <w:rPr>
          <w:lang w:val="ne_NP" w:bidi="ne_NP"/>
        </w:rPr>
        <w:t xml:space="preserve"> र </w:t>
      </w:r>
      <w:r>
        <w:rPr>
          <w:lang w:val="ne_NP" w:bidi="ne_NP"/>
        </w:rPr>
        <w:t>महासभा</w:t>
      </w:r>
      <w:r>
        <w:rPr>
          <w:lang w:val="ne_NP" w:bidi="ne_NP"/>
        </w:rPr>
        <w:t xml:space="preserve"> दुवै शब्दहरू मुख्य शब्दावलीमा छन्।</w:t>
      </w:r>
    </w:p>
    <w:p>
      <w:pPr/>
      <w:r>
        <w:rPr>
          <w:lang w:val="ne_NP" w:bidi="ne_NP"/>
        </w:rPr>
      </w:r>
      <w:r>
        <w:rPr>
          <w:lang w:val="ne_NP" w:bidi="ne_NP"/>
        </w:rPr>
        <w:t xml:space="preserve">क्लियोपासले कसरी रोमी सैनिकहरूले येशूलाई काठको क्रूसमा किला ठोकेर </w:t>
      </w:r>
      <w:r>
        <w:rPr>
          <w:b/>
          <w:lang w:val="ne_NP" w:bidi="ne_NP"/>
        </w:rPr>
        <w:t>क्रूसमा चढाए</w:t>
      </w:r>
      <w:r>
        <w:rPr>
          <w:lang w:val="ne_NP" w:bidi="ne_NP"/>
        </w:rPr>
        <w:t xml:space="preserve"> भनेर वर्णन गर्छन्। तपाईंले पहिले जस्तै "क्रूसमा टाँगिएको" भन्ने शब्द अनुवाद गर्ने कुरा निश्चित गर्नुहोस्। </w:t>
      </w:r>
      <w:r>
        <w:rPr>
          <w:lang w:val="ne_NP" w:bidi="ne_NP"/>
        </w:rPr>
        <w:t>क्रूसमा टाँगिएको</w:t>
      </w:r>
      <w:r>
        <w:rPr>
          <w:lang w:val="ne_NP" w:bidi="ne_NP"/>
        </w:rPr>
        <w:t xml:space="preserve"> भन्ने शब्द मुख्य शब्दावलीमा छ।</w:t>
      </w:r>
    </w:p>
    <w:p>
      <w:pPr/>
      <w:r>
        <w:rPr>
          <w:lang w:val="ne_NP" w:bidi="ne_NP"/>
        </w:rPr>
      </w:r>
      <w:r>
        <w:rPr>
          <w:lang w:val="ne_NP" w:bidi="ne_NP"/>
        </w:rPr>
        <w:t xml:space="preserve">येशूले मर्नुभन्दा अघि इस्राएललाई </w:t>
      </w:r>
      <w:r>
        <w:rPr>
          <w:b/>
          <w:lang w:val="ne_NP" w:bidi="ne_NP"/>
        </w:rPr>
        <w:t>छुटकारा</w:t>
      </w:r>
      <w:r>
        <w:rPr>
          <w:lang w:val="ne_NP" w:bidi="ne_NP"/>
        </w:rPr>
        <w:t xml:space="preserve"> दिनुहुनेछ भन्ने आशा गरेका हुनाले चेलाहरू निराश भएका थिए। यहाँ, छुटकारा दिनुको अर्थ रोमीहरूको नियन्त्रणबाट मुक्त गर्नु वा छुटाउनु हो। </w:t>
      </w:r>
      <w:r>
        <w:rPr>
          <w:b/>
          <w:lang w:val="ne_NP" w:bidi="ne_NP"/>
        </w:rPr>
        <w:t>इस्राएल</w:t>
      </w:r>
      <w:r>
        <w:rPr>
          <w:lang w:val="ne_NP" w:bidi="ne_NP"/>
        </w:rPr>
        <w:t xml:space="preserve"> ले समग्र यहूदी मानिसहरूलाई बुझाउँछ जो याकूब वा इस्राएलका सन्तान थिए। तपाईंले पहिले जस्तै छुटकारा र इस्राएललाई अनुवाद गर्ने कुरा निश्चित गर्नुहोस्। </w:t>
      </w:r>
      <w:r>
        <w:rPr>
          <w:lang w:val="ne_NP" w:bidi="ne_NP"/>
        </w:rPr>
        <w:t>छुटकारा दिनु</w:t>
      </w:r>
      <w:r>
        <w:rPr>
          <w:lang w:val="ne_NP" w:bidi="ne_NP"/>
        </w:rPr>
        <w:t xml:space="preserve"> र </w:t>
      </w:r>
      <w:r>
        <w:rPr>
          <w:lang w:val="ne_NP" w:bidi="ne_NP"/>
        </w:rPr>
        <w:t>इस्राएल</w:t>
      </w:r>
      <w:r>
        <w:rPr>
          <w:lang w:val="ne_NP" w:bidi="ne_NP"/>
        </w:rPr>
        <w:t xml:space="preserve"> दुवै शब्दहरू मुख्य शब्दावलीमा छन्।</w:t>
      </w:r>
    </w:p>
    <w:p>
      <w:pPr/>
      <w:r>
        <w:rPr>
          <w:lang w:val="ne_NP" w:bidi="ne_NP"/>
        </w:rPr>
      </w:r>
      <w:r>
        <w:rPr>
          <w:lang w:val="ne_NP" w:bidi="ne_NP"/>
        </w:rPr>
        <w:t xml:space="preserve">ति महिलाहरूले कसरी येशूको </w:t>
      </w:r>
      <w:r>
        <w:rPr>
          <w:b/>
          <w:lang w:val="ne_NP" w:bidi="ne_NP"/>
        </w:rPr>
        <w:t>चिहानलाई</w:t>
      </w:r>
      <w:r>
        <w:rPr>
          <w:lang w:val="ne_NP" w:bidi="ne_NP"/>
        </w:rPr>
        <w:t xml:space="preserve"> खाली भेट्टाए भनेर क्लियोपासले पनि वर्णन गर्छन्। चिहानले धेरै मृत शरीरहरू गाड्न हुने ठूलो गुफालाई बुझाउँछ जसको मुखलाई मानिसहरूले ठूलो, गोलो ढुङ्गाले बन्द गर्थे। तपाईंले पहिले जस्तै चिहानलाई अनुवाद गर्ने कुरा निश्चित गर्नुहोस्। </w:t>
      </w:r>
      <w:r>
        <w:rPr>
          <w:lang w:val="ne_NP" w:bidi="ne_NP"/>
        </w:rPr>
        <w:t>चिहान</w:t>
      </w:r>
      <w:r>
        <w:rPr>
          <w:lang w:val="ne_NP" w:bidi="ne_NP"/>
        </w:rPr>
        <w:t xml:space="preserve"> मुख्य शब्दावलीमा छ।</w:t>
      </w:r>
    </w:p>
    <w:p>
      <w:pPr/>
      <w:r>
        <w:rPr>
          <w:lang w:val="ne_NP" w:bidi="ne_NP"/>
        </w:rPr>
      </w:r>
      <w:r>
        <w:rPr>
          <w:lang w:val="ne_NP" w:bidi="ne_NP"/>
        </w:rPr>
        <w:t>चेलाहरूले येशूलाई चिहानमा</w:t>
      </w:r>
      <w:r>
        <w:rPr>
          <w:b/>
          <w:lang w:val="ne_NP" w:bidi="ne_NP"/>
        </w:rPr>
        <w:t xml:space="preserve"> स्वर्गदूतहरू</w:t>
      </w:r>
      <w:r>
        <w:rPr>
          <w:lang w:val="ne_NP" w:bidi="ne_NP"/>
        </w:rPr>
        <w:t xml:space="preserve"> देखा परेको महिलाहरूको </w:t>
      </w:r>
      <w:r>
        <w:rPr>
          <w:b/>
          <w:lang w:val="ne_NP" w:bidi="ne_NP"/>
        </w:rPr>
        <w:t xml:space="preserve">दर्शनको </w:t>
      </w:r>
      <w:r>
        <w:rPr>
          <w:lang w:val="ne_NP" w:bidi="ne_NP"/>
        </w:rPr>
        <w:t xml:space="preserve">बारेमा बताउँछन्। दर्शन भन्नाले ब्युँझै रहेको व्यक्तिलाई ईश्वरीय प्रकाश दिइने एउटा अलौकिक घटनालाई बुझाउँछ। स्वर्गदूतहरूले परमेश्वरका सन्देशवाहक अलौकिक प्राणीहरूलाई जनाउँछन्। तपाईंले पहिले जस्तै दर्शन र स्वर्गदूतलाई अनुवाद गर्ने कुरा निश्चित गर्नुहोस्। </w:t>
      </w:r>
      <w:r>
        <w:rPr>
          <w:lang w:val="ne_NP" w:bidi="ne_NP"/>
        </w:rPr>
        <w:t>दर्शन</w:t>
      </w:r>
      <w:r>
        <w:rPr>
          <w:lang w:val="ne_NP" w:bidi="ne_NP"/>
        </w:rPr>
        <w:t xml:space="preserve"> र </w:t>
      </w:r>
      <w:r>
        <w:rPr>
          <w:lang w:val="ne_NP" w:bidi="ne_NP"/>
        </w:rPr>
        <w:t>स्वर्गदूत</w:t>
      </w:r>
      <w:r>
        <w:rPr>
          <w:lang w:val="ne_NP" w:bidi="ne_NP"/>
        </w:rPr>
        <w:t xml:space="preserve"> दुवै शब्दहरू मुख्य शब्दावलीमा छन्।</w:t>
      </w:r>
    </w:p>
    <w:p>
      <w:pPr/>
      <w:r>
        <w:rPr>
          <w:lang w:val="ne_NP" w:bidi="ne_NP"/>
        </w:rPr>
      </w:r>
      <w:r>
        <w:rPr>
          <w:lang w:val="ne_NP" w:bidi="ne_NP"/>
        </w:rPr>
        <w:t xml:space="preserve">येशूले तिनीहरूलाई मूर्ख भन्नुहुन्छ र त्यसपछि </w:t>
      </w:r>
      <w:r>
        <w:rPr>
          <w:b/>
          <w:lang w:val="ne_NP" w:bidi="ne_NP"/>
        </w:rPr>
        <w:t>मसीह</w:t>
      </w:r>
      <w:r>
        <w:rPr>
          <w:lang w:val="ne_NP" w:bidi="ne_NP"/>
        </w:rPr>
        <w:t xml:space="preserve"> वा </w:t>
      </w:r>
      <w:r>
        <w:rPr>
          <w:b/>
          <w:lang w:val="ne_NP" w:bidi="ne_NP"/>
        </w:rPr>
        <w:t>ख्रीष्टले</w:t>
      </w:r>
      <w:r>
        <w:rPr>
          <w:lang w:val="ne_NP" w:bidi="ne_NP"/>
        </w:rPr>
        <w:t xml:space="preserve"> आफ्नो महिमामा प्रवेश गर्नुअघि पहिले कष्ट भोग्नुपर्छ भनेर व्याख्या गर्नुहुन्छ। मसीह वा ख्रीष्ट उपाधिहरू हुन् जसले प्रतिज्ञा गरिएको मुक्तिदातालाई बुझाउँछ। यी सबै शब्दहरूले परमेश्वरले मुक्तिदाता र राजाको रूपमा पठाउनुहुने व्यक्तिलाई बुझाउँछ। येशूले आफूलाई उल्लेख गरिरहनुभएको थियो। तपाईंले पहिले जस्तै मसीहलाई अनुवाद गर्ने कुरा निश्चित गर्नुहोस्। </w:t>
      </w:r>
      <w:r>
        <w:rPr>
          <w:lang w:val="ne_NP" w:bidi="ne_NP"/>
        </w:rPr>
        <w:t>मसीह</w:t>
      </w:r>
      <w:r>
        <w:rPr>
          <w:lang w:val="ne_NP" w:bidi="ne_NP"/>
        </w:rPr>
        <w:t xml:space="preserve"> मुख्य शब्दावलीमा छ।</w:t>
      </w:r>
    </w:p>
    <w:p>
      <w:pPr/>
      <w:r>
        <w:rPr>
          <w:lang w:val="ne_NP" w:bidi="ne_NP"/>
        </w:rPr>
      </w:r>
      <w:r>
        <w:rPr>
          <w:lang w:val="ne_NP" w:bidi="ne_NP"/>
        </w:rPr>
        <w:t xml:space="preserve">उहाँको </w:t>
      </w:r>
      <w:r>
        <w:rPr>
          <w:b/>
          <w:lang w:val="ne_NP" w:bidi="ne_NP"/>
        </w:rPr>
        <w:t>महिमामा</w:t>
      </w:r>
      <w:r>
        <w:rPr>
          <w:lang w:val="ne_NP" w:bidi="ne_NP"/>
        </w:rPr>
        <w:t xml:space="preserve"> प्रवेश गर्नुले परमेश्वरले येशूलाई मरेकाहरूबाट बौरी उठाउनु र परमेश्वरसँग शासन गर्ने अनुमति दिएर उहाँलाई सम्मान गर्नुलाई बुझाउँछ। कसैलाई महिमा दिनु भनेको तिनीहरूलाई सम्मान गर्नु हो। तपाईंले पहिले गरेजस्तै महिमालाई अनुवाद गर्ने कुरा सुनिश्चित गर्नुहोस्। </w:t>
      </w:r>
      <w:r>
        <w:rPr>
          <w:lang w:val="ne_NP" w:bidi="ne_NP"/>
        </w:rPr>
        <w:t>महिमा गर्नु</w:t>
      </w:r>
      <w:r>
        <w:rPr>
          <w:lang w:val="ne_NP" w:bidi="ne_NP"/>
        </w:rPr>
        <w:t xml:space="preserve"> र महिमा मुख्य शब्दावलीमा छन्।</w:t>
      </w:r>
    </w:p>
    <w:p>
      <w:pPr/>
      <w:r>
        <w:rPr>
          <w:lang w:val="ne_NP" w:bidi="ne_NP"/>
        </w:rPr>
      </w:r>
      <w:r>
        <w:rPr>
          <w:lang w:val="ne_NP" w:bidi="ne_NP"/>
        </w:rPr>
        <w:t xml:space="preserve">येशूले आफ्ना अनुयायीहरूलाई </w:t>
      </w:r>
      <w:r>
        <w:rPr>
          <w:b/>
          <w:lang w:val="ne_NP" w:bidi="ne_NP"/>
        </w:rPr>
        <w:t>धर्मशास्त्र</w:t>
      </w:r>
      <w:r>
        <w:rPr>
          <w:lang w:val="ne_NP" w:bidi="ne_NP"/>
        </w:rPr>
        <w:t xml:space="preserve"> अनुसार प्रतिज्ञा गरिएको मुक्तिदाताले कष्ट भोग्नु आवश्यक छ भनेर व्याख्या गर्नुभयो। धर्मशास्त्रले यहूदी लेखनहरूलाई बुझाउँछ जुन परमेश्वरले मानिसहरूलाई लेख्न लगाउनुभयो। तपाईंले पहिले गरेजस्तै धर्मशास्त्रलाई अनुवाद गर्ने कुरा निश्चित गर्नुहोस्। </w:t>
      </w:r>
      <w:r>
        <w:rPr>
          <w:lang w:val="ne_NP" w:bidi="ne_NP"/>
        </w:rPr>
        <w:t>धर्मशास्त्र</w:t>
      </w:r>
      <w:r>
        <w:rPr>
          <w:lang w:val="ne_NP" w:bidi="ne_NP"/>
        </w:rPr>
        <w:t xml:space="preserve"> मुख्य शब्दावलीमा छ।</w:t>
      </w:r>
    </w:p>
    <w:p>
      <w:pPr/>
      <w:r>
        <w:rPr>
          <w:lang w:val="ne_NP" w:bidi="ne_NP"/>
        </w:rPr>
      </w:r>
      <w:r>
        <w:rPr>
          <w:lang w:val="ne_NP" w:bidi="ne_NP"/>
        </w:rPr>
        <w:t xml:space="preserve">येशू चेलाहरूसँग तिनीहरूको घरमा जानुहुन्छ। त्यसपछि उहाँले रोटीको लागि परमेश्वरलाई </w:t>
      </w:r>
      <w:r>
        <w:rPr>
          <w:b/>
          <w:lang w:val="ne_NP" w:bidi="ne_NP"/>
        </w:rPr>
        <w:t>आशिष् दिनुहुन्छ</w:t>
      </w:r>
      <w:r>
        <w:rPr>
          <w:lang w:val="ne_NP" w:bidi="ne_NP"/>
        </w:rPr>
        <w:t xml:space="preserve"> वा धन्यवाद दिनुहुन्छ। तपाईंले पहिले गरेजस्तै आशीष दिनुलाई अनुवाद गर्ने कुरा सुनिश्चित गर्नुहोस्। </w:t>
      </w:r>
      <w:r>
        <w:rPr>
          <w:lang w:val="ne_NP" w:bidi="ne_NP"/>
        </w:rPr>
        <w:t>आशीष</w:t>
      </w:r>
      <w:r>
        <w:rPr>
          <w:lang w:val="ne_NP" w:bidi="ne_NP"/>
        </w:rPr>
        <w:t xml:space="preserve"> मुख्य शब्दावलीमा छ।</w:t>
      </w:r>
    </w:p>
    <w:p>
      <w:pPr/>
      <w:r>
        <w:rPr>
          <w:lang w:val="ne_NP" w:bidi="ne_NP"/>
        </w:rPr>
      </w:r>
      <w:r>
        <w:rPr>
          <w:lang w:val="ne_NP" w:bidi="ne_NP"/>
        </w:rPr>
        <w:t>येशूलाई चिनेपछि ती चेलाहरू एघार जनालाई जानकारी दिन यरूशलेम फर्किन्छन्। एघार शब्दले ११ प्रेरितहरू वा चेलाहरूलाई बुझाउँछ। येशूले मूलतः आफ्ना चेलाहरूमध्ये १२ जनालाई उहाँको प्रतिनिधिको रूपमा रोज्नुभयो। किनभने यहूदा इस्करियोत अब तिनीहरूसँग रहेनन् त्यसैले यस समयमा एघार जना प्रेरितहरू मात्र थिए।</w:t>
      </w:r>
    </w:p>
    <w:p>
      <w:pPr/>
      <w:r>
        <w:rPr>
          <w:lang w:val="ne_NP" w:bidi="ne_NP"/>
        </w:rPr>
      </w:r>
      <w:r>
        <w:rPr>
          <w:lang w:val="ne_NP" w:bidi="ne_NP"/>
        </w:rPr>
        <w:t xml:space="preserve">येशूका अनुयायीहरू उत्साहित छन् किनभने येशू पत्रुसकहाँ देखा पर्नुभयो। तिनीहरू भन्छन्, "यो सत्य हो, </w:t>
      </w:r>
      <w:r>
        <w:rPr>
          <w:b/>
          <w:lang w:val="ne_NP" w:bidi="ne_NP"/>
        </w:rPr>
        <w:t>प्रभु</w:t>
      </w:r>
      <w:r>
        <w:rPr>
          <w:lang w:val="ne_NP" w:bidi="ne_NP"/>
        </w:rPr>
        <w:t xml:space="preserve"> बौरिउठ्नुभएको छ।" प्रभु वा अधिकार भएको व्यक्तिले येशूलाई बुझाउँछ। यो उपाधिले चेलाहरूले येशू परमेश्वर हुनुहुन्छ भन्ने विश्वास गर्छन् भन्ने कुराको पुष्टि गर्छ। येशूको मृत्युले प्रतिज्ञा गरिएको मुक्तिदाताको रूपमा उहाँको पहिचानलाई घटाएन, बरु यसलाई पुष्टि गर्‍यो भन्ने कुरा तिनीहरूले महसुस गर्छन्। तपाईंले पहिले गरेजस्तै प्रभुलाई अनुवाद गर्ने कुरा निश्चित गर्नुहोस्। </w:t>
      </w:r>
      <w:r>
        <w:rPr>
          <w:lang w:val="ne_NP" w:bidi="ne_NP"/>
        </w:rPr>
        <w:t>प्रभु</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Luke 24:36–53</w:t>
      </w:r>
      <w:r>
        <w:rPr>
          <w:lang w:val="ne_NP" w:bidi="ne_NP"/>
        </w:rPr>
      </w:r>
    </w:p>
    <w:p>
      <w:pPr>
        <w:pStyle w:val="Heading3"/>
      </w:pPr>
      <w:r>
        <w:rPr>
          <w:lang w:val="ne_NP" w:bidi="ne_NP"/>
        </w:rPr>
        <w:t>Step 1</w:t>
      </w:r>
    </w:p>
    <w:p>
      <w:pPr/>
      <w:r>
        <w:rPr>
          <w:lang w:val="ne_NP" w:bidi="ne_NP"/>
        </w:rPr>
      </w:r>
      <w:r>
        <w:rPr>
          <w:lang w:val="ne_NP" w:bidi="ne_NP"/>
        </w:rPr>
        <w:t>लूका २४:३६–५३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कथामा, येशू फेरि जीवित भएपछि सडकमा आफ्ना दुई अनुयायीहरूका अगाडि देखा पर्नुभयो। येशू सिमोन पत्रुसकहाँ पनि देखा पर्नुभयो। अब येशू सबै एघार प्रेरितहरू वा उहाँका चुनेका प्रतिनिधिहरू र यरूशलेममा तिनीहरूसँग जम्मा भएका मानिसहरूका अगाडि देखा पर्नुहुन्छ।</w:t>
      </w:r>
    </w:p>
    <w:p>
      <w:pPr/>
      <w:r>
        <w:rPr>
          <w:lang w:val="ne_NP" w:bidi="ne_NP"/>
        </w:rPr>
      </w:r>
      <w:r>
        <w:rPr>
          <w:lang w:val="ne_NP" w:bidi="ne_NP"/>
        </w:rPr>
        <w:t>यो आइतबार हो, अर्थात् विश्राम-दिन वा यहूदीहरूको विश्रामको दिनपछिको दिन र सैनिकहरूले येशूलाई मृत्युदण्ड दिएको तेस्रो दिन हो। एघार प्रेरितहरू येशूका अन्य अनुयायीहरूसँग एकसाथ भेला हुन्छन्। तिनीहरूले महिलाहरू, इम्माऊसतिर यात्रा गरिरहेका दुई चेलाहरू र पत्रुसका विवरणहरू पहिले नै सुनिसकेका छन्। तिनीहरू सबैले चिहान खाली छ र येशू फेरि जीवित हुनुहुन्छ भनेर भन्छन्! जब तिनीहरूले येशूलाई रोटी भाँच्दा चिनेका दुई चेलाहरूको कथा सुनिरहेका थिए, तब येशू आफै अचानक तिनीहरूको बीचमा उभिरहनुभएको थियो।</w:t>
      </w:r>
    </w:p>
    <w:p>
      <w:pPr/>
      <w:r>
        <w:rPr>
          <w:lang w:val="ne_NP" w:bidi="ne_NP"/>
        </w:rPr>
      </w:r>
      <w:r>
        <w:rPr>
          <w:lang w:val="ne_NP" w:bidi="ne_NP"/>
        </w:rPr>
        <w:t>येशूले यहूदी अभिवादन, "तिमीहरूलाई शान्ति होस्" प्रयोग गरी परमेश्वरसँग आफ्ना चेलाहरूलाई शान्ति दिएर उनीहरूमाथि अनुग्रह गर्न माग्नुहुन्छ। शान्तिले परमेश्वर र मानिसहरूसँग मेलमिलापपूर्ण रूपमा बाँच्नुलाई बुझाउँछ। तर चेलाहरू डराएका थिए किनभने तिनीहरूले येशूलाई भूत वा मरेको व्यक्तिको आत्मा हो भन्ने ठाने। येशूले दुई प्रश्नहरू सोध्नुहुन्छ जसको जवाफको आशा उहाँले गर्नुभएको छैन। उहाँले तिनीहरूलाई किन व्याकुल र शङ्का गरिरहेका छन् भनेर सोध्नुहुन्छ, जुन तिनीहरू व्याकुल हुनुपर्ने वा शङ्का गर्नुपर्ने कुनै कारण छैन भनी बताउने एउटा कोमल तरिका हो। "तिम्रो मन वा हृदयमा शंका उठ्छ" भनेर येशू साँच्चै जीवित हुनुहुन्छ भन्ने कुरामा चेलाहरूले शङ्काले भरिएका थिए भन्न अर्को तरिका थियो।</w:t>
      </w:r>
    </w:p>
    <w:p>
      <w:pPr/>
      <w:r>
        <w:rPr>
          <w:lang w:val="ne_NP" w:bidi="ne_NP"/>
        </w:rPr>
      </w:r>
      <w:r>
        <w:rPr>
          <w:lang w:val="ne_NP" w:bidi="ne_NP"/>
        </w:rPr>
        <w:t>रोकिनुहोस् र तपाईंको टोलीसँग छलफल गर्नुहोस्। तपाईंको संस्कृतिले भूतहरूको बारेमा के विश्वास गर्छ? कोही भूत होइन भनेर तपाईंले कसरी प्रमाणित गर्नुहुन्छ?</w:t>
      </w:r>
    </w:p>
    <w:p>
      <w:pPr/>
      <w:r>
        <w:rPr>
          <w:lang w:val="ne_NP" w:bidi="ne_NP"/>
        </w:rPr>
      </w:r>
      <w:r>
        <w:rPr>
          <w:lang w:val="ne_NP" w:bidi="ne_NP"/>
        </w:rPr>
        <w:t>येशूले आफ्ना अनुयायीहरूलाई उहाँका हात र खुट्टाहरू हेर्न भन्नुहुन्छ। रोमी सैनिकहरूले उहाँलाई क्रूसमा टाँगेको बेला लगाएका घाउहरूबाट येशूका हात र खुट्टाहरूमा खतहरू थिए भनेर हामीलाई यूहन्नाको पुस्तकबाट थाहा छ। येशू आफ्ना अनुयायीहरूले उहाँलाई छोएर उहाँको वास्तविक शरीर अर्थात् मासु र हड्डीहरू छन् र उहाँ भूत हुनुहुन्न भन्ने कुरा थाहा पाऊन् भन्ने चाहनुहुन्थ्यो। उहाँले यी कुराहरू भन्दै गर्दा येशूले आफ्ना चेलाहरूलाई आफ्ना हात र खुट्टाहरू देखाउनुभयो। चेलाहरू यति अचम्ममा परेका र आनन्दित थिए कि यति राम्रो कुरा सत्य हो भन्ने कुरा तिनीहरूले विश्वास गर्न सकेनन्। येशूका घाउहरू देखेपछि पनि तिनीहरूले येशू जीवित हुनुहुन्छ भन्ने कुरा पूर्ण रूपमा विश्वास गरेनन्। येशूले विनम्र रूपमा तिनीहरूलाई आफू भूत होइनन् भन्ने कुरा प्रमाणित गर्न केही खान अनुरोध गर्नुहुन्छ। चेलाहरूले येशूलाई केही पकाएको माछा ल्याए। आफू साँच्चै जीवित छु भनेर प्रमाणित गर्न उहाँले तिनीहरूको अगाडि खानुभयो।</w:t>
      </w:r>
    </w:p>
    <w:p>
      <w:pPr/>
      <w:r>
        <w:rPr>
          <w:lang w:val="ne_NP" w:bidi="ne_NP"/>
        </w:rPr>
      </w:r>
      <w:r>
        <w:rPr>
          <w:lang w:val="ne_NP" w:bidi="ne_NP"/>
        </w:rPr>
        <w:t>येशूले निम्न शब्दहरू कहिले भन्नुहुन्छ भनेर विद्वानहरू निश्चित छैनन्, तर येशू फेरि जीवित हुनुभएको ४० दिनसम्म उनीहरूसँग जीवित हुनुहुन्थ्यो भन्ने कुरा हामीलाई थाहा छ। यी ४० दिनहरूको कुनै समयमा, येशूले आफ्ना चेलाहरूलाई भन्नुहुन्छ कि जे जति भयो त्यो ठ्याक्कै उहाँले आफ्नो मृत्यु हुनुअघि तिनीहरूलाई भन्नुभए जस्तै थियो। येशू भन्नुहुन्छ, "मेरो बारेमा लेखिएको सबै कुरा पूरा हुनुपर्छ।" यसको अर्थ प्रतिज्ञा गरिएको मुक्तिदाताको बारेमा धर्मशास्त्रमा लेखिएका वा भविष्यवाणी गरिएका सबै कुराहरू पूरा हुनु आवश्यक थियो। परमेश्वरले यो सत्य हुनेछ भन्ने निर्णय गरिदिनुभएको थियो। धर्मशास्त्रले परमेश्वरले मानिसहरूलाई लेख्न प्रेरित गर्नुभएको शब्दहरूलाई बुझाउँछ। विशेष रूपमा, येशूले परमेश्वरले मोशालाई दिनुभएको व्यवस्था, अगमवक्ताहरूका भविष्यवाणीहरू र भजनसंग्रहबाट धर्मशास्त्रको व्याख्या गर्नुहुन्छ।</w:t>
      </w:r>
    </w:p>
    <w:p>
      <w:pPr/>
      <w:r>
        <w:rPr>
          <w:lang w:val="ne_NP" w:bidi="ne_NP"/>
        </w:rPr>
      </w:r>
      <w:r>
        <w:rPr>
          <w:lang w:val="ne_NP" w:bidi="ne_NP"/>
        </w:rPr>
        <w:t>भजनहरू पुरानो नियमको तेस्रो खण्डमा पहिलो पुस्तक हो जसलाई 'लेखिएको छ। यस सन्दर्भमा, भजनले सम्पूर्ण तेस्रो खण्डको प्रतिनिधित्व गर्छ। येशूले आफ्ना चेलाहरूको मन खोलिदिनुहुन्छ, वा धर्मशास्त्रले उहाँको बारेमा के भनेको छ भनेर तिनीहरूलाई बुझ्न लगाउनुहुन्छ। यो सायद येशूले इम्माऊस जाने बाटोमा आफ्ना दुई चेलाहरूलाई दिनुभएको स्पष्टीकरण जस्तै थियो। धर्मशास्त्रले मसीह वा प्रतिज्ञा गरिएको मुक्तिदाताले तेस्रो दिनमा कष्ट भोग्नुहुनेछ, मर्नुहुनेछ र फेरि जीवित हुनुहुनेछ भन्ने भविष्यवाणी गरेको थियो। यी कुराहरू येशूलाई पहिले नै भएका थिए।</w:t>
      </w:r>
    </w:p>
    <w:p>
      <w:pPr/>
      <w:r>
        <w:rPr>
          <w:lang w:val="ne_NP" w:bidi="ne_NP"/>
        </w:rPr>
      </w:r>
      <w:r>
        <w:rPr>
          <w:lang w:val="ne_NP" w:bidi="ne_NP"/>
        </w:rPr>
        <w:t>रोक्नुहोस् र छलफल गर्नुहोस्: शिक्षकहरू वा वृद्ध मानिसहरूले अरूलाई कुनै पाठ, विषय वा घटना बुझ्न मद्दत गर्न के कस्ता तरिकाहरू प्रयोग गर्छन्?</w:t>
      </w:r>
    </w:p>
    <w:p>
      <w:pPr/>
      <w:r>
        <w:rPr>
          <w:lang w:val="ne_NP" w:bidi="ne_NP"/>
        </w:rPr>
      </w:r>
      <w:r>
        <w:rPr>
          <w:lang w:val="ne_NP" w:bidi="ne_NP"/>
        </w:rPr>
        <w:t>धर्मशास्त्रले भविष्यमा हुने कुराहरूको बारेमा पनि कुरा गरेको थियो। तिनीहरूले भने, "प्रतिज्ञा गरिएको मुक्तिदाताका अनुयायीहरूले अन्य मानिसहरूलाई पश्चात्ताप र परमेश्वरको पापहरूको क्षमाको बारेमा सिकाउँनेछन्। यसको अर्थ जब कुनै व्यक्तिले आफ्नो अवज्ञाबाट फर्किन्छ र परमेश्वरको आज्ञा पालन गर्न थाल्छ तब परमेश्वरले ती व्यक्तिको पापहरूको दोष हटाउनुहुनेछ र तिनीहरूलाई उनीहरूले कहिल्यै पाप गरेका छैनन् जस्तै व्यवहार गर्नुहुनेछ। प्रतिज्ञा गरिएको मुक्तिदाताका अनुयायीहरूले उहाँको नाममा वा प्रतिज्ञा गरिएको मुक्तिदाताको अधिकार प्रयोग गरेर यो सन्देशलाई सार्वजनिक रूपमा प्रचार गर्नेछन्। येशू भन्नुहुन्छ कि आफ्ना चेलाहरूले यो सन्देश यरूशलेम, यहूदी धार्मिक राजधानीबाट सुरु गर्नेछन् र तिनीहरूले यसलाई सबै राष्ट्रहरू वा सबै जातीय समूहहरूमा लैजानेछन्। यहूदी मानिसहरूले यरूशलेमलाई आफ्नो विश्वासको केन्द्र ठान्थे, तर येशूले यो विश्वास सबैको लागि हो भन्दै हुनुहुन्छ भनेर भन्दै हुनुहुन्छ। यसको अर्थ यरूशलेम अब त्यो केन्द्र होइन, जहाँ सबैजना आउँछन्, तर त्यो केन्द्र हो जसबाट सबैजना सुसमाचार फैलाउन निस्किन्छ!</w:t>
      </w:r>
    </w:p>
    <w:p>
      <w:pPr/>
      <w:r>
        <w:rPr>
          <w:lang w:val="ne_NP" w:bidi="ne_NP"/>
        </w:rPr>
      </w:r>
      <w:r>
        <w:rPr>
          <w:lang w:val="ne_NP" w:bidi="ne_NP"/>
        </w:rPr>
        <w:t>येशूले आफ्ना चेलाहरूलाई भन्नुहुन्छ कि तिनीहरू उहाँका साक्षी वा अरूलाई बताउने मानिसहरू हुन् कि उनीहरूले देखेका र सुनेका छन्। चेलाहरूले येशूलाई कष्ट भोग्नु, मर्नु, र फेरि जीवित हुनुभएको देखे। अब तिनीहरूले येशूलाई के भयो र यसले प्रतिज्ञा गरिएको मुक्तिदाताको बारेमा भविष्यवाणीहरू कसरी पूरा गर्यो भनेर अरूलाई भन्न सक्छन्।</w:t>
      </w:r>
    </w:p>
    <w:p>
      <w:pPr/>
      <w:r>
        <w:rPr>
          <w:lang w:val="ne_NP" w:bidi="ne_NP"/>
        </w:rPr>
      </w:r>
      <w:r>
        <w:rPr>
          <w:lang w:val="ne_NP" w:bidi="ne_NP"/>
        </w:rPr>
        <w:t>जब येशूले भन्नुहुन्छ, "मेरो पिताले प्रतिज्ञा गर्नुभएको कुरा म तिम्रा पिताले पठाउँदै छु," येशूले पवित्र आत्मा वा परमेश्वरको आत्मालाई उल्लेख गरिरहनुभएको छ। येशूले आफ्ना अनुयायीहरूका लागि पवित्र आत्मा पठाउन लाग्नुभएको छ, ताकि तिनीहरूलाई उहाँको साक्षी हुन मद्दत गर्नका लागि तर येशू आफ्ना अनुयायीहरू तिनीहरूलाई पवित्र आत्मा नपठाएसम्म यरूशलेममा रहून् भन्ने चाहनुहुन्छ। "जबसम्म तिमीले उच्चबाट शक्तिले लगाउनुहुन्न" भन्नाले परमेश्वरले चेलाहरूलाई पवित्र आत्माको शक्ति दिनुभएको कुरालाई बुझाउँछ। लुगाएको एउटा शब्द तस्वीर हो जसको अर्थ परमेश्वरले आफ्ना चेलाहरूलाई माथिबाट शक्तिले सुसज्जित वा हतियार दिनुहुनेछ भन्ने हो।</w:t>
      </w:r>
    </w:p>
    <w:p>
      <w:pPr/>
      <w:r>
        <w:rPr>
          <w:lang w:val="ne_NP" w:bidi="ne_NP"/>
        </w:rPr>
      </w:r>
      <w:r>
        <w:rPr>
          <w:lang w:val="ne_NP" w:bidi="ne_NP"/>
        </w:rPr>
        <w:t>रोकिनुहोस् र तपाईंको टोलीसँग छलफल गर्नुहोस्। कसैले परमेश्वरको आत्माको शक्तिद्वारा अभिनय गरेको समयको एउटा कथा सुनाउनुहोस्। परमेश्वरको शक्तिद्वारा अभिनय गर्ने व्यक्तिले र अन्य प्रकारका आत्माहरूको शक्तिद्वारा अभिनय गर्ने व्यक्तिको बीचमा के भिन्नता छ?</w:t>
      </w:r>
    </w:p>
    <w:p>
      <w:pPr/>
      <w:r>
        <w:rPr>
          <w:lang w:val="ne_NP" w:bidi="ne_NP"/>
        </w:rPr>
      </w:r>
      <w:r>
        <w:rPr>
          <w:lang w:val="ne_NP" w:bidi="ne_NP"/>
        </w:rPr>
        <w:t>पछि, येशूले आफ्ना अनुयायीहरूलाई यरूशलेमबाट जैतुनको डाँडामा रहेको बेथानी नजिकै एउटा ठाउँमा लैजानुहुन्छ। जैतुनको पहाडडाँडा यरूशलेमबाट लगभग ३ किलोमिटर वा १.८ माइल टाढा छ। हामीले पछि प्रेरितको पुस्तकमा थाहा पाउनेछौं कि येशूका साथीहरूमा खाली चिहान पत्ता लगाउने तीन महिलाहरू, अन्य महिलाहरू, इम्माऊसका दुई चेलाहरू, ११ प्रेरितहरू र तिनीहरूसँग भेला भएका अन्य सबै चेलाहरू समावेश थिए। यो संख्या लगभग १२० जना मानिसको हुने थियो।</w:t>
      </w:r>
    </w:p>
    <w:p>
      <w:pPr/>
      <w:r>
        <w:rPr>
          <w:lang w:val="ne_NP" w:bidi="ne_NP"/>
        </w:rPr>
      </w:r>
      <w:r>
        <w:rPr>
          <w:lang w:val="ne_NP" w:bidi="ne_NP"/>
        </w:rPr>
        <w:t>रोक्नुहोस् र आफ्नो टोलीलाई नक्सामा यरूशलेम र जैतुनको पहाड कहाँ छन् भनेर देखाउनुहोस्।</w:t>
      </w:r>
    </w:p>
    <w:p>
      <w:pPr/>
      <w:r>
        <w:rPr>
          <w:lang w:val="ne_NP" w:bidi="ne_NP"/>
        </w:rPr>
      </w:r>
      <w:r>
        <w:rPr>
          <w:lang w:val="ne_NP" w:bidi="ne_NP"/>
        </w:rPr>
        <w:t>येशूले आफ्ना हातहरू उठाउनुहुन्छ। यहूदी धार्मिक नेताहरूले कसैलाई आशिष् दिँदै गर्दा यो एउटा कुरा थियो। येशूले आफ्ना अनुयायीहरूलाई आशिष दिनुहुन्छ वा परमेश्वरले भन्नुभएको कुरा गर्न परमेश्वरले तिनीहरूलाई शान्ति, अनुग्रह र शक्ति दिऊन् भनी प्रार्थना गर्नुहुन्छ। येशूले तिनीहरूलाई आशिष दिइरहनुभएको बेला परमेश्वरले येशूलाई स्वर्गमा उठाउनुभयो। येशू पहिले आकाशमा उठ्नुभयो र त्यसपछि परमेश्वरको उपस्थितिमा आउनुभयो। चेलाहरूले येशूको आराधना गरेर जवाफ दिन्छन्। यसको अर्थ तिनीहरूले अन्तमा येशूलाई प्रतिज्ञा गरिएको मुक्तिदाताको रूपमा चिनेका हुनाले आदर र सम्मान व्यक्त गर्न निहुरिए वा घुँडा टेके। त्यसपछि तिनीहरू ठूलो आनन्दका साथ यरूशलेम फर्किए। अब तिनीहरूलाई येशू जीवित हुनुहुन्छ र उहाँले परमेश्वरसँग हुन स्वर्ग जानुभएको छ भन्ने थाहा थियो। तिनीहरूले येशूको बारेमा सबैलाई सुसमाचार सुनाउने शक्ति पाउन सकून् भनेर पवित्र आत्मा पठाउने येशूको प्रतिज्ञामा विश्वास गरे। येशूका अनुयायीहरू प्राय: मन्दिर वा परमेश्वरलाई धन्यवाद दिन वा उहाँलाई धन्यवाद दिन भनेर आफ्ना मानिसहरूको बीचमा परमेश्वर बसोबास गर्ने ठाउँमा जान्थे। तिनीहरूले यरूशलेममा परमेश्वरले पवित्र आत्मा पठाउनुभएको कुरालाई पर्खिरहेका थिए।</w:t>
      </w:r>
    </w:p>
    <w:p>
      <w:pPr/>
      <w:r>
        <w:rPr>
          <w:lang w:val="ne_NP" w:bidi="ne_NP"/>
        </w:rPr>
      </w:r>
      <w:r>
        <w:rPr>
          <w:lang w:val="ne_NP" w:bidi="ne_NP"/>
        </w:rPr>
        <w:t>यस सुसमाचारमा, लूकाले हामीलाई येशू स्वर्गमा जाने कुराको सारांश दिन्छन्। पछि, लूकाले प्रेरितको पुस्तकमा परमेश्वरले येशूलाई स्वर्गमा लैजाने कुराको अझ विस्तृत विवरण दिनेछन्। प्रेरितमा, लूकाले परमेश्वरले आफ्नो प्रतिज्ञा पूरा गर्नुभएको र चेलाहरूकहाँ पवित्र आत्मा पठाउनुभएको वर्णन गर्नेछन्।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येशू यरूशलेममा आफ्ना अनुयायीहरूका अगाडि देखा पर्नुहुन्छ। तिनीहरू डराएका कारण तिनीहरूले उहाँलाई भूत हो भन्ने सोच्दछन्। येशूले तिनीहरूलाई आफ्ना हात र खुट्टाहरू देखाउनुहुन्छ, तिनीहरूलाई उहाँलाई छुन भन्नुहुन्छ, र आफू साँच्चै जीवित छु भनेर प्रमाणित गर्न तिनीहरूसँग माछा खानुहुन्छ।</w:t>
      </w:r>
    </w:p>
    <w:p>
      <w:pPr/>
      <w:r>
        <w:rPr>
          <w:lang w:val="ne_NP" w:bidi="ne_NP"/>
        </w:rPr>
      </w:r>
      <w:r>
        <w:rPr>
          <w:b/>
          <w:lang w:val="ne_NP" w:bidi="ne_NP"/>
        </w:rPr>
        <w:t>दोस्रो दृश्य:</w:t>
      </w:r>
      <w:r>
        <w:rPr>
          <w:lang w:val="ne_NP" w:bidi="ne_NP"/>
        </w:rPr>
        <w:t xml:space="preserve"> केही समयपछि, येशूले आफ्ना चेलाहरूलाई प्रतिज्ञा गरिएको मुक्तिदातासम्बन्धी धर्मशास्त्रको व्याख्या गर्नुहुन्छ। येशूले चेलाहरूलाई उहाँले धर्मशास्त्रहरू पूरा गर्नुभयो भन्ने कुरा बुझ्न मद्दत गर्नुहुन्छ। येशूले तिनीहरूलाई भन्नुहुन्छ कि परमेश्वरले पवित्र आत्मा पठाउनुलाई उनीहरूले यरूशलेममा पर्खनु आवश्यक छ, ताकि तिनीहरूले उहाँको साक्षी हुने शक्ति होस्।</w:t>
      </w:r>
    </w:p>
    <w:p>
      <w:pPr/>
      <w:r>
        <w:rPr>
          <w:lang w:val="ne_NP" w:bidi="ne_NP"/>
        </w:rPr>
      </w:r>
      <w:r>
        <w:rPr>
          <w:b/>
          <w:lang w:val="ne_NP" w:bidi="ne_NP"/>
        </w:rPr>
        <w:t>तेस्रो दृश्य:</w:t>
      </w:r>
      <w:r>
        <w:rPr>
          <w:lang w:val="ne_NP" w:bidi="ne_NP"/>
        </w:rPr>
        <w:t xml:space="preserve"> येशूले आफ्ना अनुयायीहरूलाई जैतुनको डाँडामा लैजानुहुन्छ। येशूले तिनीहरूलाई आशिष दिनुहुन्छ र परमेश्वरले उहाँलाई स्वर्गमा लैजानुहुन्छ। येशूका अनुयायीहरूले येशूको आराधना गर्छन् र त्यसपछि यरूशलेम फर्किन्छन्।</w:t>
      </w:r>
    </w:p>
    <w:p>
      <w:pPr/>
      <w:r>
        <w:rPr>
          <w:lang w:val="ne_NP" w:bidi="ne_NP"/>
        </w:rPr>
      </w:r>
      <w:r>
        <w:rPr>
          <w:b/>
          <w:lang w:val="ne_NP" w:bidi="ne_NP"/>
        </w:rPr>
        <w:t>चौथो दृश्य:</w:t>
      </w:r>
      <w:r>
        <w:rPr>
          <w:lang w:val="ne_NP" w:bidi="ne_NP"/>
        </w:rPr>
        <w:t xml:space="preserve"> येशूका अनुयायीहरू प्राय: परमेश्वरको आराधना गर्न र धन्यवाद दिन मन्दिरमा जान्छन्।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एघार प्रेरितहरू</w:t>
      </w:r>
    </w:p>
    <w:p>
      <w:pPr>
        <w:pStyle w:val="ListBullet"/>
        <w:spacing w:line="240" w:lineRule="auto"/>
        <w:ind w:left="720"/>
      </w:pPr>
      <w:r>
        <w:rPr>
          <w:lang w:val="ne_NP" w:bidi="ne_NP"/>
        </w:rPr>
      </w:r>
      <w:r>
        <w:rPr>
          <w:lang w:val="ne_NP" w:bidi="ne_NP"/>
        </w:rPr>
        <w:t>अन्य अनुयायीहरू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येशू फेरि जीवित हुनुभएको ४० दिनसम्म आफ्ना अनुयायीहरूसँग हुनुहुन्थ्यो भन्ने कुरा सम्झनु महत्त्वपूर्ण छ। यी सबै घटनाहरू एकै दिनमा भएका थिएनन्।</w:t>
      </w:r>
    </w:p>
    <w:p>
      <w:pPr/>
      <w:r>
        <w:rPr>
          <w:lang w:val="ne_NP" w:bidi="ne_NP"/>
        </w:rPr>
      </w:r>
      <w:r>
        <w:rPr>
          <w:lang w:val="ne_NP" w:bidi="ne_NP"/>
        </w:rPr>
        <w:t>यहूदी संस्कृतिमा भूतको भौतिक शरीर हुँदैन थियो र उनले खाना खान सक्दैनथे।</w:t>
      </w:r>
    </w:p>
    <w:p>
      <w:pPr/>
      <w:r>
        <w:rPr>
          <w:lang w:val="ne_NP" w:bidi="ne_NP"/>
        </w:rPr>
      </w:r>
      <w:r>
        <w:rPr>
          <w:lang w:val="ne_NP" w:bidi="ne_NP"/>
        </w:rPr>
        <w:t>यो कुरा सम्झनु महत्त्वपूर्ण छ कि रोमी सैनिकहरूले उहाँलाई क्रूसमा टाँगेको ठाउँबाट येशूका खुट्टा र हातमा घाउहरू भएका थिए।</w:t>
      </w:r>
    </w:p>
    <w:p>
      <w:pPr/>
      <w:r>
        <w:rPr>
          <w:lang w:val="ne_NP" w:bidi="ne_NP"/>
        </w:rPr>
      </w:r>
      <w:r>
        <w:rPr>
          <w:lang w:val="ne_NP" w:bidi="ne_NP"/>
        </w:rPr>
        <w:t>यो कुरा सम्झनु महत्त्वपूर्ण छ कि जब येशूले "लेखिएका सबै कुरा" भन्नुहुन्छ, येशूले यहूदी धर्मशास्त्र वा परमेश्वरले मानिसहरूलाई लेख्न प्रेरित गर्नुभएको शब्दहरूलाई उल्लेख गरिरहनुभएको छ । धर्मशास्त्रमा परमेश्वरले मोशालाई दिनुभएको व्यवस्था, अगमवक्ताहरूका भविष्यवाणीहरू र भजनको पुस्तकका शब्दहरू समावेश थिए। यस अवस्थामा, भजनलाई भजनको पुस्तकको मात्र होइन, बाँकी धर्मशास्त्रको प्रतिनिधिको रूपमा प्रयोग गरिएको छ।</w:t>
      </w:r>
    </w:p>
    <w:p>
      <w:pPr/>
      <w:r>
        <w:rPr>
          <w:lang w:val="ne_NP" w:bidi="ne_NP"/>
        </w:rPr>
      </w:r>
      <w:r>
        <w:rPr>
          <w:lang w:val="ne_NP" w:bidi="ne_NP"/>
        </w:rPr>
        <w:t>यो कुरा सम्झनु महत्त्वपूर्ण छ कि जैतुनको डाँडामा बेथानी यरूशलेमको नजिकै थियो।</w:t>
      </w:r>
    </w:p>
    <w:p>
      <w:pPr/>
      <w:r>
        <w:rPr>
          <w:lang w:val="ne_NP" w:bidi="ne_NP"/>
        </w:rPr>
      </w:r>
      <w:r>
        <w:rPr>
          <w:lang w:val="ne_NP" w:bidi="ne_NP"/>
        </w:rPr>
        <w:t>यो कुरा सम्झनु महत्त्वपूर्ण छ कि जब येशू जैतुनको डाँडामा जानुहुन्छ, उहाँले सायद १२० अनुयायीहरूसँग यात्रा गरिरहनुभएको थियो।</w:t>
      </w:r>
    </w:p>
    <w:p>
      <w:pPr/>
      <w:r>
        <w:rPr>
          <w:lang w:val="ne_NP" w:bidi="ne_NP"/>
        </w:rPr>
      </w:r>
      <w:r>
        <w:rPr>
          <w:lang w:val="ne_NP" w:bidi="ne_NP"/>
        </w:rPr>
        <w:t>यो कुरा सम्झनु महत्त्वपूर्ण छ कि येशूको आराधना गरेर चेलाहरूले अन्तमा येशूलाई परमेश्वरको रूपमा चिनिएको कुरा देखाइरहेका छन्।</w:t>
      </w:r>
    </w:p>
    <w:p>
      <w:pPr/>
      <w:r>
        <w:rPr>
          <w:lang w:val="ne_NP" w:bidi="ne_NP"/>
        </w:rPr>
      </w:r>
      <w:r>
        <w:rPr>
          <w:lang w:val="ne_NP" w:bidi="ne_NP"/>
        </w:rPr>
        <w:t>यो कुरा सम्झनु महत्त्वपूर्ण छ कि चेलाहरू परमेश्वरले तिनीहरूका लागि पवित्र आत्मा पठाउनुहुन्नलाई पर्खन यरूशलेम फर्किँदा येशूको आज्ञा पालन गरिरहेका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एघार प्रेरितहरू</w:t>
      </w:r>
    </w:p>
    <w:p>
      <w:pPr>
        <w:pStyle w:val="ListBullet"/>
        <w:spacing w:line="240" w:lineRule="auto"/>
        <w:ind w:left="720"/>
      </w:pPr>
      <w:r>
        <w:rPr>
          <w:lang w:val="ne_NP" w:bidi="ne_NP"/>
        </w:rPr>
      </w:r>
      <w:r>
        <w:rPr>
          <w:lang w:val="ne_NP" w:bidi="ne_NP"/>
        </w:rPr>
        <w:t>अन्य अनुयायीहरू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येशू अचानक देखा पर्दा दुई चेलाहरूले ११ प्रेरितहरू र येशूका अन्य अनुयायीहरूलाई आफ्नो कथा सुनाइरहेको कुरा टोलीले अभिनय गरेर देखाउने कुरा सुनिश्चित गर्नुहोस्। यो गर्ने एउटा तरिका भनेको अभिनेता अचानक चट्टान वा फर्नीचरको टुक्राको पछाडि देखा पर्नु हो।</w:t>
      </w:r>
    </w:p>
    <w:p>
      <w:pPr/>
      <w:r>
        <w:rPr>
          <w:lang w:val="ne_NP" w:bidi="ne_NP"/>
        </w:rPr>
      </w:r>
      <w:r>
        <w:rPr>
          <w:lang w:val="ne_NP" w:bidi="ne_NP"/>
        </w:rPr>
        <w:t>चेलाहरूले येशू साँच्चै जीवित हुनुहुन्छ र भूत हुनुहुन्न भन्ने कुरा जान्नका लागि उहाँलाई छोएको र उहाँका हात र खुट्टाहरू हेरेको अभिनय गर्ने कुरा सुनिश्चित गर्नुहोस्।</w:t>
      </w:r>
    </w:p>
    <w:p>
      <w:pPr/>
      <w:r>
        <w:rPr>
          <w:lang w:val="ne_NP" w:bidi="ne_NP"/>
        </w:rPr>
      </w:r>
      <w:r>
        <w:rPr>
          <w:lang w:val="ne_NP" w:bidi="ne_NP"/>
        </w:rPr>
        <w:t>येशूले आफ्ना चेलाहरूलाई आशिष दिनुअघि टोलीले येशू र उहाँका चेलाहरू यरूशलेम शहरबाट बाहिर हिँडेर जैतुनको डाँडामा जाँदै गरेको अभिनय गर्ने कुरा सुनिश्चित गर्नुहोस्।</w:t>
      </w:r>
    </w:p>
    <w:p>
      <w:pPr/>
      <w:r>
        <w:rPr>
          <w:lang w:val="ne_NP" w:bidi="ne_NP"/>
        </w:rPr>
      </w:r>
      <w:r>
        <w:rPr>
          <w:lang w:val="ne_NP" w:bidi="ne_NP"/>
        </w:rPr>
        <w:t>येशू आकाशमा उचालिनुभएको र उहाँका चेलाहरूले हेरिरहँदा अन्ततः उहाँ ओझेल हुनुभएको अभिनय गर्ने कुरा निश्चित गर्नुहोस्।</w:t>
      </w:r>
    </w:p>
    <w:p>
      <w:pPr/>
      <w:r>
        <w:rPr>
          <w:lang w:val="ne_NP" w:bidi="ne_NP"/>
        </w:rPr>
      </w:r>
      <w:r>
        <w:rPr>
          <w:lang w:val="ne_NP" w:bidi="ne_NP"/>
        </w:rPr>
        <w:t>चेलाहरू यरूशलेम फर्केको र परमेश्वरलाई धन्यवाद दिन दिनहुँ मन्दिर जाने गरेको अभिनय गर्ने कुरा 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प्रेरितहरू र अन्य अनुयायीहरू यरूशलेममा एकसाथ भेला भएका अभिनय गर्नुहोस्। इम्माऊसबाट आएका दुई चेलाहरूले येशू देखा पर्दा आफ्नो कथा सुनाइरहेका छन्। चेलाहरूले येशू भूत हुनुहुन्छ भन्ने सोच्छन्।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"आनन्दित छु!" यो हामीले भनेजस्तै हो। येशू फर्किनुभएको छ!" "डराएको छु। येशू साँच्चै कसरी फेरि जीवित हुन सक्नुहुन्छ?" र "शङ्कास्पद। म उहाँ साँच्चै फर्कनुभएको हो भनेर विश्वास गर्न चाहन्छु, तर यो पत्याउनै नसकिने गरी राम्रो छ।" नाटक फेरि सुरु गर्नुहोस्।</w:t>
      </w:r>
    </w:p>
    <w:p>
      <w:pPr/>
      <w:r>
        <w:rPr>
          <w:lang w:val="ne_NP" w:bidi="ne_NP"/>
        </w:rPr>
      </w:r>
      <w:r>
        <w:rPr>
          <w:lang w:val="ne_NP" w:bidi="ne_NP"/>
        </w:rPr>
        <w:t>येशूले तिनीहरूलाई उहाँलाई छुन भन्नुभएको र उहाँका हात र खुट्टाहरू देखाउनुभएको अभिनय गर्नुहोस्। येशूले तिनीहरूलाई आफू भूत होइन भनेर प्रमाणित गर्न केही खान अनुरोध गर्नुहुन्छ।</w:t>
      </w:r>
    </w:p>
    <w:p>
      <w:pPr/>
      <w:r>
        <w:rPr>
          <w:lang w:val="ne_NP" w:bidi="ne_NP"/>
        </w:rPr>
      </w:r>
      <w:r>
        <w:rPr>
          <w:lang w:val="ne_NP" w:bidi="ne_NP"/>
        </w:rPr>
        <w:t>अभिनय रोक्नुहोस्। प्रेरितको भूमिका खेल्ने कलाकारलाई सोध्नुहोस्, "तपाईंलाई कस्तो महसुस भइरहेको छ?" तपाईंले यस्ता कुराहरू सुन्न सक्नुहुन्छ, "डर लाग्छ, यो व्यक्ति येशू हुन सक्दैन। मैले उहाँलाई मरेको देखें!" "लज्जित, उहाँ वास्तविक हुनुहुन्छ भनेर हामीलाई विश्वास दिलाउन उहाँले आफ्ना हात र खुट्टाहरू हामीलाई छुन लगाउनुपर्यो," र "विश्वस्त भएको छु् येशूले आफू साँच्चै जीवित छु भनेर प्रमाणित गर्नुभएको छ।" नाटक फेरि सुरु गर्नुहोस्।</w:t>
      </w:r>
    </w:p>
    <w:p>
      <w:pPr/>
      <w:r>
        <w:rPr>
          <w:lang w:val="ne_NP" w:bidi="ne_NP"/>
        </w:rPr>
      </w:r>
      <w:r>
        <w:rPr>
          <w:lang w:val="ne_NP" w:bidi="ne_NP"/>
        </w:rPr>
        <w:t>येशूले आफ्ना चेलाहरूलाई प्रतिज्ञा गरिएको मुक्तिदाताको बारेमा धर्मशास्त्र व्याख्या गर्नुभएको अभिनय गर्नुहोस्। उनले बताउँछन् कि धर्मशास्त्रले उहाँले कष्ट भोग्नुपर्छ, मर्नुपर्छ र तेस्रो दिनमा फेरि जीवित हुनुपर्छ भनेर बताएको छ। येशूले तिनीहरूलाई यो पनि भन्नुहुन्छ कि धर्मशास्त्रअनुसार उहाँका अनुयायीहरूले यरूशलेमबाट सुरु गरेर सबै जातिहरूलाई पश्चात्ताप अर्थात् पापबाट परमेश्वरतिर फर्किने र पापको क्षमाको सुसमाचार प्रचार गर्नेछन्।</w:t>
      </w:r>
    </w:p>
    <w:p>
      <w:pPr/>
      <w:r>
        <w:rPr>
          <w:lang w:val="ne_NP" w:bidi="ne_NP"/>
        </w:rPr>
      </w:r>
      <w:r>
        <w:rPr>
          <w:lang w:val="ne_NP" w:bidi="ne_NP"/>
        </w:rPr>
        <w:t>अभिनय रोक्नुहोस्: पत्रुसको भूमिका खेल्ने कलाकारलाई सोध्नुहोस्, "तपाईंलाई कस्तो महसुस भइरहेको छ?" तपाईंले यस्ता कुराहरू सुन्नु होला, "नम्र।" येशूले व्यक्तिगत रूपमा मलाई आफ्नो क्षमा देखाउनुभएको छ," "दृढ। म चाहन्छु कि येशूको कारणले परमेश्वरसँग सम्बन्ध राख्न सकिन्छ भन्ने सुसमाचार सबैले जानुन्," र "प्रेरित छु। येशूले मलाई नेतृत्व गर्नुभएको जस्तै म मानिसहरूलाई नेतृत्व गर्न चाहन्छु।" नाटक फेरि सुरु गर्नुहोस्।</w:t>
      </w:r>
    </w:p>
    <w:p>
      <w:pPr/>
      <w:r>
        <w:rPr>
          <w:lang w:val="ne_NP" w:bidi="ne_NP"/>
        </w:rPr>
      </w:r>
      <w:r>
        <w:rPr>
          <w:lang w:val="ne_NP" w:bidi="ne_NP"/>
        </w:rPr>
        <w:t>येशूले आफ्ना अनुयायीहरूलाई तिनीहरू उहाँका साक्षी हुन् भनेर भन्नुभएको अभिनय गर्नुहोस्। परमेश्वरले तिनीहरूलाई पवित्र आत्मा पठाउनुहुनेछ र तिनीहरूले त्यो प्राप्त गर्न यरूशलेममा पर्खनु पर्छ भनेर येशूले तिनीहरूलाई भन्नुहुन्छ। येशूले आफ्ना चेलाहरूलाई जैतुनको डाँडामा लैजाँदै गरेको अभिनय गर्नुहोस्। येशूले आफ्ना चेलाहरूलाई आशिष दिनुहुन्छ त्यसपछि स्वर्गमा उठ्न थाल्नुहुन्छ।</w:t>
      </w:r>
    </w:p>
    <w:p>
      <w:pPr/>
      <w:r>
        <w:rPr>
          <w:lang w:val="ne_NP" w:bidi="ne_NP"/>
        </w:rPr>
      </w:r>
      <w:r>
        <w:rPr>
          <w:lang w:val="ne_NP" w:bidi="ne_NP"/>
        </w:rPr>
        <w:t>अभिनय रोक्नुहोस्: येशूको भूमिका खेल्ने कलाकारलाई सोध्नुहोस्, "तपाईंलाई कस्तो महसुस भइरहेको छ?" तपाईंले यस्ता कुराहरू सुन्न सक्नुहुन्छ, "आनन्दित छु!" "म आफ्नो पिताकहाँ जाँदै छु," "उत्साहित छु।" यो मेरा अनुयायीहरूले मेरो कथा संसारसँग बाँड्ने समय हो," र "पूरा भयो। मेरो पिताले मलाई जे गर्न पठाउनुभएको थियो, त्यो मैले पूरा गरेको छु।" नाटक फेरि सुरु गर्नुहोस्।</w:t>
      </w:r>
    </w:p>
    <w:p>
      <w:pPr/>
      <w:r>
        <w:rPr>
          <w:lang w:val="ne_NP" w:bidi="ne_NP"/>
        </w:rPr>
      </w:r>
      <w:r>
        <w:rPr>
          <w:lang w:val="ne_NP" w:bidi="ne_NP"/>
        </w:rPr>
        <w:t>चेलाहरूले येशूको आराधना गरिरहेको अभिनय गर्नुहोस्। त्यसपछि तिनीहरू यरूशलेम फर्किन्छन् र परमेश्वरको प्रशंसा गर्न र धन्यवाद दिन प्राय: मन्दिरमा जान्छन्।</w:t>
      </w:r>
    </w:p>
    <w:p>
      <w:pPr/>
      <w:r>
        <w:rPr>
          <w:lang w:val="ne_NP" w:bidi="ne_NP"/>
        </w:rPr>
      </w:r>
      <w:r>
        <w:rPr>
          <w:lang w:val="ne_NP" w:bidi="ne_NP"/>
        </w:rPr>
        <w:t>अभिनय रोक्नुहोस्: चेलाहरूको भूमिका खेल्ने कलाकारलाई सोध्नुहोस्, "तपाईंलाई कस्तो महसुस भइरहेको छ?" तपाईंले यस्ता कुराहरू सुन्न सक्नुहुन्छ, "आशावादी छु। परमेश्वरले चाँडै आफ्नो आत्मा पठाउनुहुनेछ भन्ने हामीलाई थाहा छ," "कृतज्ञ छु। येशूले मलाई रोज्नुभयो भन्ने कुरा म विश्वास गर्न सक्दिन," र "दृढ छु। मानिसहरूले मलाई सताए तापनि, म सबैलाई येशूको बारेमा सुसमाचार सुनाउनेछु।"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येशू आफ्ना चेलाहरू जहाँ जम्मा भएका छन् उनीहरूकहाँ देखा पर्नुहुन्छ। उहाँले तिनीहरूलाई अभिवादन गरेर भन्नुहुन्छ"तिमीहरूसँग </w:t>
      </w:r>
      <w:r>
        <w:rPr>
          <w:b/>
          <w:lang w:val="ne_NP" w:bidi="ne_NP"/>
        </w:rPr>
        <w:t>शान्ति</w:t>
      </w:r>
      <w:r>
        <w:rPr>
          <w:lang w:val="ne_NP" w:bidi="ne_NP"/>
        </w:rPr>
        <w:t xml:space="preserve"> रहोस्।" शान्तिले द्वन्द्वको अभाव र मानिस तथा परमेश्वरसँगको सद्भावलाई बुझाउँछ। तपाईंले पहिले जस्तै शान्तिलाई अनुवाद गर्ने कुरा निश्चित गर्नुहोस्। </w:t>
      </w:r>
      <w:r>
        <w:rPr>
          <w:lang w:val="ne_NP" w:bidi="ne_NP"/>
        </w:rPr>
        <w:t>शान्ति</w:t>
      </w:r>
      <w:r>
        <w:rPr>
          <w:lang w:val="ne_NP" w:bidi="ne_NP"/>
        </w:rPr>
        <w:t xml:space="preserve"> मुख्य शब्दावलीमा छ।</w:t>
      </w:r>
    </w:p>
    <w:p>
      <w:pPr/>
      <w:r>
        <w:rPr>
          <w:lang w:val="ne_NP" w:bidi="ne_NP"/>
        </w:rPr>
      </w:r>
      <w:r>
        <w:rPr>
          <w:lang w:val="ne_NP" w:bidi="ne_NP"/>
        </w:rPr>
        <w:t xml:space="preserve">येशूले आफ्ना अनुयायीहरूलाई सोध्नुहुन्छ, "तिमीहरूका </w:t>
      </w:r>
      <w:r>
        <w:rPr>
          <w:b/>
          <w:lang w:val="ne_NP" w:bidi="ne_NP"/>
        </w:rPr>
        <w:t>हृदयहरू</w:t>
      </w:r>
      <w:r>
        <w:rPr>
          <w:lang w:val="ne_NP" w:bidi="ne_NP"/>
        </w:rPr>
        <w:t xml:space="preserve"> किन शंकाले भरिएका छन्?" यहूदीहरूले कुनै व्यक्तिको त्यो भागलाई बुझाउन हृदय शब्द प्रयोग गर्थे जहाँ भावनाहरू र निर्णयहरू हुन्छन्। येशूले आफ्ना चेलाहरूले उहाँ जीवित हुनुभएको कुरामा किन शङ्का गरे भनेर सोध्दै हुनुहुन्थ्यो। तपाईंले पहिले गरेजस्तै हृदयलाई अनुवाद गर्ने कुरा निश्चित गर्नुहोस्। </w:t>
      </w:r>
      <w:r>
        <w:rPr>
          <w:lang w:val="ne_NP" w:bidi="ne_NP"/>
        </w:rPr>
        <w:t>हृदय</w:t>
      </w:r>
      <w:r>
        <w:rPr>
          <w:lang w:val="ne_NP" w:bidi="ne_NP"/>
        </w:rPr>
        <w:t xml:space="preserve"> मुख्य शब्दावलीमा छ।</w:t>
      </w:r>
    </w:p>
    <w:p>
      <w:pPr/>
      <w:r>
        <w:rPr>
          <w:lang w:val="ne_NP" w:bidi="ne_NP"/>
        </w:rPr>
      </w:r>
      <w:r>
        <w:rPr>
          <w:lang w:val="ne_NP" w:bidi="ne_NP"/>
        </w:rPr>
        <w:t xml:space="preserve">येशूले लेखिएको कुरालाई उल्लेख गर्नुहुन्छ। यो यहूदी </w:t>
      </w:r>
      <w:r>
        <w:rPr>
          <w:b/>
          <w:lang w:val="ne_NP" w:bidi="ne_NP"/>
        </w:rPr>
        <w:t>धर्मशास्त्रहरू</w:t>
      </w:r>
      <w:r>
        <w:rPr>
          <w:lang w:val="ne_NP" w:bidi="ne_NP"/>
        </w:rPr>
        <w:t xml:space="preserve"> वा परमेश्वरले मानिसहरूलाई लेख्न प्रेरित गर्नुभएको शब्दहरूलाई बुझाउने अर्को तरिका हो। येशूले व्याख्या गर्नुभएका धर्मशास्त्रहरूमा मोशाको </w:t>
      </w:r>
      <w:r>
        <w:rPr>
          <w:b/>
          <w:lang w:val="ne_NP" w:bidi="ne_NP"/>
        </w:rPr>
        <w:t>व्यवस्था</w:t>
      </w:r>
      <w:r>
        <w:rPr>
          <w:lang w:val="ne_NP" w:bidi="ne_NP"/>
        </w:rPr>
        <w:t xml:space="preserve"> र </w:t>
      </w:r>
      <w:r>
        <w:rPr>
          <w:b/>
          <w:lang w:val="ne_NP" w:bidi="ne_NP"/>
        </w:rPr>
        <w:t>अगमवक्ताहरूका</w:t>
      </w:r>
      <w:r>
        <w:rPr>
          <w:lang w:val="ne_NP" w:bidi="ne_NP"/>
        </w:rPr>
        <w:t xml:space="preserve"> शब्दहरू समावेश थिए। "मोशाको व्यवस्था" ले परमेश्वरले मोशालाई आफ्ना मानिसहरूले पालन गर्नका लागि दिनुभएको व्यवस्थालाई बुझाउँछ। "अगमवक्ताहरू" भन्नाले परमेश्वरका सन्देशवाहकहरूलाई बुझाउँछ जसले उहाँको तर्फबाट मानिसहरूसँग कुरा गरे। तपाईंले पहिले जस्तै </w:t>
      </w:r>
      <w:r>
        <w:rPr>
          <w:lang w:val="ne_NP" w:bidi="ne_NP"/>
        </w:rPr>
        <w:t>धर्मशास्त्र</w:t>
      </w:r>
      <w:r>
        <w:rPr>
          <w:lang w:val="ne_NP" w:bidi="ne_NP"/>
        </w:rPr>
        <w:t xml:space="preserve">, </w:t>
      </w:r>
      <w:r>
        <w:rPr>
          <w:lang w:val="ne_NP" w:bidi="ne_NP"/>
        </w:rPr>
        <w:t>मोशाको व्यवस्था</w:t>
      </w:r>
      <w:r>
        <w:rPr>
          <w:lang w:val="ne_NP" w:bidi="ne_NP"/>
        </w:rPr>
        <w:t xml:space="preserve"> र </w:t>
      </w:r>
      <w:r>
        <w:rPr>
          <w:lang w:val="ne_NP" w:bidi="ne_NP"/>
        </w:rPr>
        <w:t>अगमवक्ता</w:t>
      </w:r>
      <w:r>
        <w:rPr>
          <w:lang w:val="ne_NP" w:bidi="ne_NP"/>
        </w:rPr>
        <w:t>लाई अनुवाद गर्ने कुरा निश्चित गर्नुहोस्। यी तीन शब्दहरू मुख्य शब्दावलीमा छन्।</w:t>
      </w:r>
    </w:p>
    <w:p>
      <w:pPr/>
      <w:r>
        <w:rPr>
          <w:lang w:val="ne_NP" w:bidi="ne_NP"/>
        </w:rPr>
      </w:r>
      <w:r>
        <w:rPr>
          <w:lang w:val="ne_NP" w:bidi="ne_NP"/>
        </w:rPr>
        <w:t xml:space="preserve">येशूले धर्मशास्त्रले कसरी मसीहले कष्ट भोग्नुपर्छ, मर्नुपर्छ र तेस्रो दिनमा फेरि जीवित हुनुपर्छ भनेर बताउनुभयो। </w:t>
      </w:r>
      <w:r>
        <w:rPr>
          <w:b/>
          <w:lang w:val="ne_NP" w:bidi="ne_NP"/>
        </w:rPr>
        <w:t>मसीहले</w:t>
      </w:r>
      <w:r>
        <w:rPr>
          <w:lang w:val="ne_NP" w:bidi="ne_NP"/>
        </w:rPr>
        <w:t xml:space="preserve"> प्रतिज्ञा गरिएको मुक्तिदाता, वा परमेश्वरले आफ्ना मानिसहरूका लागि मुक्तिदाता र राजाको रूपमा रोज्नुभएको र पठाउनुभएको व्यक्तिलाई बुझाउँछ। तपाईंले अघिल्लो खण्डहरूमा गरेजस्तै मसीहलाई अनुवाद गर्ने कुरा निश्चित गर्नुहोस्। </w:t>
      </w:r>
      <w:r>
        <w:rPr>
          <w:lang w:val="ne_NP" w:bidi="ne_NP"/>
        </w:rPr>
        <w:t>मसीह</w:t>
      </w:r>
      <w:r>
        <w:rPr>
          <w:lang w:val="ne_NP" w:bidi="ne_NP"/>
        </w:rPr>
        <w:t xml:space="preserve"> मुख्य शब्दावलीमा छ।</w:t>
      </w:r>
    </w:p>
    <w:p>
      <w:pPr/>
      <w:r>
        <w:rPr>
          <w:lang w:val="ne_NP" w:bidi="ne_NP"/>
        </w:rPr>
      </w:r>
      <w:r>
        <w:rPr>
          <w:lang w:val="ne_NP" w:bidi="ne_NP"/>
        </w:rPr>
        <w:t xml:space="preserve">धर्मशास्त्रले यो पनि भन्छ कि प्रतिज्ञा गरिएको मुक्तिदाताका अनुयायीहरूले सबैलाई पश्चात्ताप र </w:t>
      </w:r>
      <w:r>
        <w:rPr>
          <w:b/>
          <w:lang w:val="ne_NP" w:bidi="ne_NP"/>
        </w:rPr>
        <w:t>पापहरूको</w:t>
      </w:r>
      <w:r>
        <w:rPr>
          <w:lang w:val="ne_NP" w:bidi="ne_NP"/>
        </w:rPr>
        <w:t xml:space="preserve"> क्षमा वा परमेश्वरप्रतिको अनाज्ञाकारिताको बारेमा बताउनेछन्। </w:t>
      </w:r>
      <w:r>
        <w:rPr>
          <w:b/>
          <w:lang w:val="ne_NP" w:bidi="ne_NP"/>
        </w:rPr>
        <w:t>पश्चात्ताप</w:t>
      </w:r>
      <w:r>
        <w:rPr>
          <w:lang w:val="ne_NP" w:bidi="ne_NP"/>
        </w:rPr>
        <w:t xml:space="preserve"> भन्नाले आफ्नो पापबाट फर्किने र परमेश्वरको मार्गहरू अनुसरण गर्दै नयाँ जीवन बिताउन परमेश्वरतिर फर्किने व्यक्तिलाई बुझाउँछ। जसले पश्चात्ताप गर्छ, परमेश्वरले तिनीहरूको पापहरू </w:t>
      </w:r>
      <w:r>
        <w:rPr>
          <w:b/>
          <w:lang w:val="ne_NP" w:bidi="ne_NP"/>
        </w:rPr>
        <w:t>क्षमा</w:t>
      </w:r>
      <w:r>
        <w:rPr>
          <w:lang w:val="ne_NP" w:bidi="ne_NP"/>
        </w:rPr>
        <w:t xml:space="preserve"> गर्नुहुनेछ वा तिनीहरूको अपराध हटाउनुहुनेछ र उहाँसँगको सम्बन्ध पुनर्स्थापित गर्नुहुनेछ। तपाईंले अघिल्लो खण्डहरूमा गरेजस्तै </w:t>
      </w:r>
      <w:r>
        <w:rPr>
          <w:lang w:val="ne_NP" w:bidi="ne_NP"/>
        </w:rPr>
        <w:t>पश्चात्ताप</w:t>
      </w:r>
      <w:r>
        <w:rPr>
          <w:lang w:val="ne_NP" w:bidi="ne_NP"/>
        </w:rPr>
        <w:t xml:space="preserve">, </w:t>
      </w:r>
      <w:r>
        <w:rPr>
          <w:lang w:val="ne_NP" w:bidi="ne_NP"/>
        </w:rPr>
        <w:t>क्षमा</w:t>
      </w:r>
      <w:r>
        <w:rPr>
          <w:lang w:val="ne_NP" w:bidi="ne_NP"/>
        </w:rPr>
        <w:t xml:space="preserve"> र </w:t>
      </w:r>
      <w:r>
        <w:rPr>
          <w:lang w:val="ne_NP" w:bidi="ne_NP"/>
        </w:rPr>
        <w:t>पापलाई</w:t>
      </w:r>
      <w:r>
        <w:rPr>
          <w:lang w:val="ne_NP" w:bidi="ne_NP"/>
        </w:rPr>
        <w:t xml:space="preserve"> अनुवाद गर्ने कुरा निश्चित गर्नुहोस्। यी तीन शब्दहरू मुख्य शब्दावलीमा छन्।</w:t>
      </w:r>
    </w:p>
    <w:p>
      <w:pPr/>
      <w:r>
        <w:rPr>
          <w:lang w:val="ne_NP" w:bidi="ne_NP"/>
        </w:rPr>
      </w:r>
      <w:r>
        <w:rPr>
          <w:lang w:val="ne_NP" w:bidi="ne_NP"/>
        </w:rPr>
        <w:t xml:space="preserve">येशू भन्नुहुन्छ कि पश्चात्ताप र पापहरूको क्षमा सबै </w:t>
      </w:r>
      <w:r>
        <w:rPr>
          <w:b/>
          <w:lang w:val="ne_NP" w:bidi="ne_NP"/>
        </w:rPr>
        <w:t>राष्ट्रहरू</w:t>
      </w:r>
      <w:r>
        <w:rPr>
          <w:lang w:val="ne_NP" w:bidi="ne_NP"/>
        </w:rPr>
        <w:t xml:space="preserve"> वा जातीय समूहहरूलाई प्रचार गरिनेछ। तपाईंले अघिल्लो खण्डहरूमा गरेजस्तै राष्ट्रलाई अनुवाद गर्ने कुरा निश्चित गर्नुहोस्। </w:t>
      </w:r>
      <w:r>
        <w:rPr>
          <w:lang w:val="ne_NP" w:bidi="ne_NP"/>
        </w:rPr>
        <w:t>राष्ट्र</w:t>
      </w:r>
      <w:r>
        <w:rPr>
          <w:lang w:val="ne_NP" w:bidi="ne_NP"/>
        </w:rPr>
        <w:t xml:space="preserve"> मुख्य शब्दावलीमा छ।</w:t>
      </w:r>
    </w:p>
    <w:p>
      <w:pPr/>
      <w:r>
        <w:rPr>
          <w:lang w:val="ne_NP" w:bidi="ne_NP"/>
        </w:rPr>
      </w:r>
      <w:r>
        <w:rPr>
          <w:lang w:val="ne_NP" w:bidi="ne_NP"/>
        </w:rPr>
        <w:t xml:space="preserve">येशूले आफ्ना चेलाहरूलाई जैतुनको डाँडामा बेथनी नजिकै लैजानुहुन्छ। येशूले तिनीहरूलाई </w:t>
      </w:r>
      <w:r>
        <w:rPr>
          <w:b/>
          <w:lang w:val="ne_NP" w:bidi="ne_NP"/>
        </w:rPr>
        <w:t>आशिष दिनुहुन्छ</w:t>
      </w:r>
      <w:r>
        <w:rPr>
          <w:lang w:val="ne_NP" w:bidi="ne_NP"/>
        </w:rPr>
        <w:t xml:space="preserve">, वा तिनीहरूको जीवनमा परमेश्वरको अनुग्रह, शान्ति र शक्तिको लागि प्रार्थना गर्नुहुन्छ। तपाईंले पहिले गरेजस्तै आशिषलाई अनुवाद गर्ने कुरा सुनिश्चित गर्नुहोस्। </w:t>
      </w:r>
      <w:r>
        <w:rPr>
          <w:lang w:val="ne_NP" w:bidi="ne_NP"/>
        </w:rPr>
        <w:t>आशिष</w:t>
      </w:r>
      <w:r>
        <w:rPr>
          <w:lang w:val="ne_NP" w:bidi="ne_NP"/>
        </w:rPr>
        <w:t xml:space="preserve"> मुख्य शब्दावलीमा छ।</w:t>
      </w:r>
    </w:p>
    <w:p>
      <w:pPr/>
      <w:r>
        <w:rPr>
          <w:lang w:val="ne_NP" w:bidi="ne_NP"/>
        </w:rPr>
      </w:r>
      <w:r>
        <w:rPr>
          <w:lang w:val="ne_NP" w:bidi="ne_NP"/>
        </w:rPr>
        <w:t xml:space="preserve">येशूले प्रार्थना गरिरहँदा परमेश्वरले उहाँलाई </w:t>
      </w:r>
      <w:r>
        <w:rPr>
          <w:b/>
          <w:lang w:val="ne_NP" w:bidi="ne_NP"/>
        </w:rPr>
        <w:t>स्वर्ग</w:t>
      </w:r>
      <w:r>
        <w:rPr>
          <w:lang w:val="ne_NP" w:bidi="ne_NP"/>
        </w:rPr>
        <w:t xml:space="preserve"> तर्फ उठाउन थाल्नुभयो। यहाँ, स्वर्गको अर्थ आकाश र परमेश्वर बसोबास गर्ने ठाउँ दुवै हो। येशू पहिले आकाशमा र त्यसपछि परमेश्वरको उपस्थितिमा उठ्नुभयो। दुवै अर्थहरू भएका तपाईंको भाषामा स्वर्गलाई अनुवाद गर्ने सबैभन्दा राम्रो तरिकाको बारेमा सोच्नुहोस्। </w:t>
      </w:r>
      <w:r>
        <w:rPr>
          <w:lang w:val="ne_NP" w:bidi="ne_NP"/>
        </w:rPr>
        <w:t>स्वर्ग</w:t>
      </w:r>
      <w:r>
        <w:rPr>
          <w:lang w:val="ne_NP" w:bidi="ne_NP"/>
        </w:rPr>
        <w:t xml:space="preserve"> मुख्य शब्दावलीमा छ।</w:t>
      </w:r>
    </w:p>
    <w:p>
      <w:pPr/>
      <w:r>
        <w:rPr>
          <w:lang w:val="ne_NP" w:bidi="ne_NP"/>
        </w:rPr>
      </w:r>
      <w:r>
        <w:rPr>
          <w:lang w:val="ne_NP" w:bidi="ne_NP"/>
        </w:rPr>
        <w:t xml:space="preserve">चेलाहरूले येशू ओझेल हुनुभएको देखे र उहाँको </w:t>
      </w:r>
      <w:r>
        <w:rPr>
          <w:b/>
          <w:lang w:val="ne_NP" w:bidi="ne_NP"/>
        </w:rPr>
        <w:t>आराधना</w:t>
      </w:r>
      <w:r>
        <w:rPr>
          <w:lang w:val="ne_NP" w:bidi="ne_NP"/>
        </w:rPr>
        <w:t xml:space="preserve"> गर्न थाले। यसको अर्थ तिनीहरूले येशूप्रति आफ्नो श्रद्धा र अचम्म व्यक्त गरे। तपाईंले पहिले जस्तै आराधनालाई अनुवाद गर्ने कुरा निश्चित गर्नुहोस्। </w:t>
      </w:r>
      <w:r>
        <w:rPr>
          <w:lang w:val="ne_NP" w:bidi="ne_NP"/>
        </w:rPr>
        <w:t>आराधना</w:t>
      </w:r>
      <w:r>
        <w:rPr>
          <w:lang w:val="ne_NP" w:bidi="ne_NP"/>
        </w:rPr>
        <w:t xml:space="preserve"> मुख्य शब्दावलीमा छ।</w:t>
      </w:r>
    </w:p>
    <w:p>
      <w:pPr/>
      <w:r>
        <w:rPr>
          <w:lang w:val="ne_NP" w:bidi="ne_NP"/>
        </w:rPr>
      </w:r>
      <w:r>
        <w:rPr>
          <w:lang w:val="ne_NP" w:bidi="ne_NP"/>
        </w:rPr>
        <w:t xml:space="preserve">चेलाहरू </w:t>
      </w:r>
      <w:r>
        <w:rPr>
          <w:lang w:val="ne_NP" w:bidi="ne_NP"/>
        </w:rPr>
        <w:t>यरूशलेम</w:t>
      </w:r>
      <w:r>
        <w:rPr>
          <w:lang w:val="ne_NP" w:bidi="ne_NP"/>
        </w:rPr>
        <w:t xml:space="preserve"> फर्किन्छन् र प्राय: </w:t>
      </w:r>
      <w:r>
        <w:rPr>
          <w:b/>
          <w:lang w:val="ne_NP" w:bidi="ne_NP"/>
        </w:rPr>
        <w:t>मन्दिरमा</w:t>
      </w:r>
      <w:r>
        <w:rPr>
          <w:lang w:val="ne_NP" w:bidi="ne_NP"/>
        </w:rPr>
        <w:t xml:space="preserve"> जान्छन्। मन्दिरले यरूशलेमको त्यो ठाउँलाई बुझाउँछ जहाँ परमेश्वर आफ्ना मानिसहरूको बीचमा बसोबास गर्नुहुन्थ्यो। तपाईंले पहिले गरेझैं मन्दिरलाई अनुवाद गर्ने कुरा निश्चित गर्नुहोस्। </w:t>
      </w:r>
      <w:r>
        <w:rPr>
          <w:lang w:val="ne_NP" w:bidi="ne_NP"/>
        </w:rPr>
        <w:t>मन्दिर</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