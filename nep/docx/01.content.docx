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ne_NP" w:bidi="ne_NP"/>
        </w:rPr>
      </w:r>
    </w:p>
    <w:p>
      <w:pPr>
        <w:pStyle w:val="Heading2"/>
      </w:pPr>
      <w:r>
        <w:rPr>
          <w:lang w:val="ne_NP" w:bidi="ne_NP"/>
        </w:rPr>
        <w:t>Resource: Familiarization, Internalization, Articulation (Fia)</w:t>
      </w:r>
      <w:r>
        <w:rPr>
          <w:lang w:val="ne_NP" w:bidi="ne_NP"/>
        </w:rPr>
      </w:r>
    </w:p>
    <w:p>
      <w:pPr/>
      <w:r>
        <w:rPr>
          <w:lang w:val="ne_NP" w:bidi="ne_NP"/>
        </w:rPr>
      </w:r>
      <w:r>
        <w:rPr>
          <w:b/>
          <w:lang w:val="ne_NP" w:bidi="ne_NP"/>
        </w:rPr>
        <w:t>Familiarization, Internalization, Articulation (FIA) Translation Guide</w:t>
      </w:r>
      <w:r>
        <w:rPr>
          <w:lang w:val="ne_NP" w:bidi="ne_NP"/>
        </w:rPr>
        <w:t xml:space="preserve"> © 2025 Word Collective Released under CC BY-SA 4.0 license. </w:t>
      </w:r>
      <w:r>
        <w:rPr>
          <w:lang w:val="ne_NP" w:bidi="ne_NP"/>
        </w:rPr>
        <w:t>Familiarization, Internalization, Articulation (FIA) Translation Guide</w:t>
      </w:r>
      <w:r>
        <w:rPr>
          <w:lang w:val="ne_NP" w:bidi="ne_NP"/>
        </w:rPr>
        <w:t xml:space="preserve"> has been adapted in the following languages Tok Pisin, عربي, Français, हिंदी, Bahasa Indonesia, Português, Русский, Español, Kiswahili, 简体中文 from </w:t>
      </w:r>
      <w:r>
        <w:rPr>
          <w:lang w:val="ne_NP" w:bidi="ne_NP"/>
        </w:rPr>
        <w:t>Familiarization, Internalization, Articulation (FIA)</w:t>
      </w:r>
      <w:r>
        <w:rPr>
          <w:lang w:val="ne_NP" w:bidi="ne_NP"/>
        </w:rPr>
        <w:t xml:space="preserve"> © 2025 Word Collective Released under CC BY-SA 4.0 license by Mission Mutual</w:t>
      </w:r>
      <w:r>
        <w:rPr>
          <w:lang w:val="ne_NP" w:bidi="ne_NP"/>
        </w:rPr>
      </w:r>
      <w:r>
        <w:rPr>
          <w:lang w:val="ne_NP" w:bidi="ne_NP"/>
        </w:rPr>
      </w:r>
    </w:p>
    <w:p>
      <w:pPr>
        <w:pStyle w:val="Heading1"/>
      </w:pPr>
      <w:r>
        <w:rPr>
          <w:lang w:val="ne_NP" w:bidi="ne_NP"/>
        </w:rPr>
        <w:t>Familiarization, Internalization, Articulation (Fia)</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ne_NP" w:bidi="ne_NP"/>
        </w:rPr>
      </w:r>
    </w:p>
    <w:p>
      <w:pPr>
        <w:pStyle w:val="Heading2"/>
      </w:pPr>
      <w:r>
        <w:rPr>
          <w:lang w:val="ne_NP" w:bidi="ne_NP"/>
        </w:rPr>
        <w:t>GEN</w:t>
      </w:r>
      <w:r>
        <w:rPr>
          <w:lang w:val="ne_NP" w:bidi="ne_NP"/>
        </w:rPr>
      </w:r>
    </w:p>
    <w:p>
      <w:pPr/>
      <w:r>
        <w:rPr>
          <w:lang w:val="ne_NP" w:bidi="ne_NP"/>
        </w:rPr>
      </w:r>
      <w:r>
        <w:rPr>
          <w:lang w:val="ne_NP" w:bidi="ne_NP"/>
        </w:rPr>
        <w:t xml:space="preserve"> </w:t>
      </w:r>
      <w:r>
        <w:rPr>
          <w:lang w:val="ne_NP" w:bidi="ne_NP"/>
        </w:rPr>
      </w:r>
      <w:r>
        <w:rPr>
          <w:lang w:val="ne_NP" w:bidi="ne_NP"/>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ne_NP" w:bidi="ne_NP"/>
        </w:rPr>
      </w:r>
    </w:p>
    <w:p>
      <w:pPr>
        <w:pStyle w:val="Heading2"/>
      </w:pPr>
      <w:r>
        <w:rPr>
          <w:lang w:val="ne_NP" w:bidi="ne_NP"/>
        </w:rPr>
        <w:t>Genesis 1:1–2:3</w:t>
      </w:r>
      <w:r>
        <w:rPr>
          <w:lang w:val="ne_NP" w:bidi="ne_NP"/>
        </w:rPr>
      </w:r>
    </w:p>
    <w:p>
      <w:pPr>
        <w:pStyle w:val="Heading3"/>
      </w:pPr>
      <w:r>
        <w:rPr>
          <w:lang w:val="ne_NP" w:bidi="ne_NP"/>
        </w:rPr>
        <w:t>Step 1</w:t>
      </w:r>
    </w:p>
    <w:p>
      <w:pPr/>
      <w:r>
        <w:rPr>
          <w:lang w:val="ne_NP" w:bidi="ne_NP"/>
        </w:rPr>
      </w:r>
      <w:r>
        <w:rPr>
          <w:lang w:val="ne_NP" w:bidi="ne_NP"/>
        </w:rPr>
        <w:t>यस चरणमा, उत्पत्ति १:१–२:३ सुन्नुहोस् र यसलाई आफ्नो हृदयमा राख्नुहोस्। सम्भव छ भने तीन फरक अनुवादहरूमा उत्पत्ति १:१–२:३ को श्रव्य संस्करण तीन पटक सुन्नुहोस्। त्यसपछि, समूहमा तलको प्रश्‍नहरू छलफल गर्नुहोस्।</w:t>
      </w:r>
    </w:p>
    <w:p>
      <w:pPr>
        <w:pStyle w:val="ListBullet"/>
        <w:spacing w:line="240" w:lineRule="auto"/>
        <w:ind w:left="720"/>
      </w:pPr>
      <w:r>
        <w:rPr>
          <w:lang w:val="ne_NP" w:bidi="ne_NP"/>
        </w:rPr>
      </w:r>
      <w:r>
        <w:rPr>
          <w:lang w:val="ne_NP" w:bidi="ne_NP"/>
        </w:rPr>
        <w:t>यो खण्डमा तपाईंलाई के मन पर्‍यो?</w:t>
      </w:r>
    </w:p>
    <w:p>
      <w:pPr>
        <w:pStyle w:val="ListBullet"/>
        <w:spacing w:line="240" w:lineRule="auto"/>
        <w:ind w:left="720"/>
      </w:pPr>
      <w:r>
        <w:rPr>
          <w:lang w:val="ne_NP" w:bidi="ne_NP"/>
        </w:rPr>
      </w:r>
      <w:r>
        <w:rPr>
          <w:lang w:val="ne_NP" w:bidi="ne_NP"/>
        </w:rPr>
        <w:t>तपाईलाई के मन पर्दैन वा के बुझ्नुहुन्न?</w:t>
      </w:r>
    </w:p>
    <w:p>
      <w:pPr>
        <w:pStyle w:val="ListBullet"/>
        <w:spacing w:line="240" w:lineRule="auto"/>
        <w:ind w:left="720"/>
      </w:pPr>
      <w:r>
        <w:rPr>
          <w:lang w:val="ne_NP" w:bidi="ne_NP"/>
        </w:rPr>
      </w:r>
      <w:r>
        <w:rPr>
          <w:lang w:val="ne_NP" w:bidi="ne_NP"/>
        </w:rPr>
        <w:t>यो कथाले हामीलाई परमेश्वरको बारेमा के भन्छ?</w:t>
      </w:r>
    </w:p>
    <w:p>
      <w:pPr>
        <w:pStyle w:val="ListBullet"/>
        <w:spacing w:line="240" w:lineRule="auto"/>
        <w:ind w:left="720"/>
      </w:pPr>
      <w:r>
        <w:rPr>
          <w:lang w:val="ne_NP" w:bidi="ne_NP"/>
        </w:rPr>
      </w:r>
      <w:r>
        <w:rPr>
          <w:lang w:val="ne_NP" w:bidi="ne_NP"/>
        </w:rPr>
        <w:t>यो खण्डले मानिसबारे हामीलाई के भन्दछ?</w:t>
      </w:r>
    </w:p>
    <w:p>
      <w:pPr>
        <w:pStyle w:val="ListBullet"/>
        <w:spacing w:line="240" w:lineRule="auto"/>
        <w:ind w:left="720"/>
      </w:pPr>
      <w:r>
        <w:rPr>
          <w:lang w:val="ne_NP" w:bidi="ne_NP"/>
        </w:rPr>
      </w:r>
      <w:r>
        <w:rPr>
          <w:lang w:val="ne_NP" w:bidi="ne_NP"/>
        </w:rPr>
        <w:t>यो खण्डले कसरी हाम्रो दैनिक जीवनलाई प्रभाव पार्छ?</w:t>
      </w:r>
    </w:p>
    <w:p>
      <w:pPr>
        <w:pStyle w:val="ListBullet"/>
        <w:spacing w:line="240" w:lineRule="auto"/>
        <w:ind w:left="720"/>
      </w:pPr>
      <w:r>
        <w:rPr>
          <w:lang w:val="ne_NP" w:bidi="ne_NP"/>
        </w:rPr>
      </w:r>
      <w:r>
        <w:rPr>
          <w:lang w:val="ne_NP" w:bidi="ne_NP"/>
        </w:rPr>
        <w:t>यो कथा सुन्नु पर्ने तपाईंले चिन्नुभएको व्यक्ति को हुनुहुन्छ?</w:t>
      </w:r>
      <w:r>
        <w:rPr>
          <w:lang w:val="ne_NP" w:bidi="ne_NP"/>
        </w:rPr>
      </w:r>
    </w:p>
    <w:p>
      <w:pPr>
        <w:pStyle w:val="Heading3"/>
      </w:pPr>
      <w:r>
        <w:rPr>
          <w:lang w:val="ne_NP" w:bidi="ne_NP"/>
        </w:rPr>
        <w:t>Step 2</w:t>
      </w:r>
    </w:p>
    <w:p>
      <w:pPr/>
      <w:r>
        <w:rPr>
          <w:lang w:val="ne_NP" w:bidi="ne_NP"/>
        </w:rPr>
      </w:r>
      <w:r>
        <w:rPr>
          <w:lang w:val="ne_NP" w:bidi="ne_NP"/>
        </w:rPr>
        <w:t>सबैभन्दा सजिलोसँग बुझिने अनुवादमा उत्पत्ति १:१–२:३ को श्रव्य संस्करण सुन्नुहोस्।</w:t>
      </w:r>
    </w:p>
    <w:p>
      <w:pPr/>
      <w:r>
        <w:rPr>
          <w:lang w:val="ne_NP" w:bidi="ne_NP"/>
        </w:rPr>
      </w:r>
      <w:r>
        <w:rPr>
          <w:lang w:val="ne_NP" w:bidi="ne_NP"/>
        </w:rPr>
        <w:t>यो परमेश्वरले कसरी शून्यबाट संसार सृष्टि गर्नुभयो भन्ने बारेको एउटा कथा हो। परमेश्वर सबै देवताहरूभन्दा विशेष हुनुहुन्छ, किनभने उहाँले बोलेर नै सृष्टिलाई अस्तित्वमा ल्याउनुहुन्छ। परमेश्वरले आफूले सृजना गर्नुभएका कुराहरूको नाउँ राखेर सृजनामा आफ्नो अधिकार देखाउनुहुन्छ। यो कथा मुख्यतया परमेश्वर स्वयंकै बारेमा छ। परमेश्वरको सृष्टि परमेश्वर जत्तिकै महत्त्वपूर्ण छैन।</w:t>
      </w:r>
    </w:p>
    <w:p>
      <w:pPr/>
      <w:r>
        <w:rPr>
          <w:lang w:val="ne_NP" w:bidi="ne_NP"/>
        </w:rPr>
      </w:r>
      <w:r>
        <w:rPr>
          <w:lang w:val="ne_NP" w:bidi="ne_NP"/>
        </w:rPr>
        <w:t>परमेश्वरका मानिसहरूले यो सृजनाको कथालाई तिनीहरूका परमेश्वर एक मात्र साँचो सृष्टिकर्ता परमेश्वर हुनुहुन्छ भनेर देखाउन प्रयोग गरे। तिनीहरू उहाँ अन्य देवताहरू जस्तै हुनुहुन्न भन्ने कुरा देखाउन चाहन्थे—हाम्रो परमेश्वर सर्वशक्तिमान् हुनुहुन्छ र सबै थोकलाई आफैले अधिकार दिनुहुन्छ।</w:t>
      </w:r>
    </w:p>
    <w:p>
      <w:pPr/>
      <w:r>
        <w:rPr>
          <w:lang w:val="ne_NP" w:bidi="ne_NP"/>
        </w:rPr>
      </w:r>
      <w:r>
        <w:rPr>
          <w:lang w:val="ne_NP" w:bidi="ne_NP"/>
        </w:rPr>
        <w:t>यस कथामा केही कविता छ किनभने यो तिनीहरूको वरिपरिका संस्कृतिहरूका सृष्टिका कथाहरूकै शैलीमा लेखिएको छ। यद्यपि यो कहिलेकाहीँ कविता जस्तै सुनिन सक्छ, यो लामो समय अघि घटेको एउटा सत्य कथा पनि हो, तर लेखकले यसलाई घटेको देखेका थिएनन्। उहाँले आफ्ना पुर्खाहरूबाट यी कुराहरूका बारेमा सिक्नुभयो।</w:t>
      </w:r>
    </w:p>
    <w:p>
      <w:pPr/>
      <w:r>
        <w:rPr>
          <w:lang w:val="ne_NP" w:bidi="ne_NP"/>
        </w:rPr>
      </w:r>
      <w:r>
        <w:rPr>
          <w:lang w:val="ne_NP" w:bidi="ne_NP"/>
        </w:rPr>
        <w:t xml:space="preserve">यहाँ रोक्नुहोस् र तपाईंको अनुवाद टोलीसँग छलफल गर्नुहोस्: संसारको सृष्टिको बारेमा तपाईंको संस्कृतिमा भएको एउटा कथा एक अर्कालाई सुनाउनुहोस्। के मानिसहरूले यो सत्य हो भनेर विश्वास गर्छन्? यदि त्यसो हो भने कथा कसरी सुरु हुन्छ? तपाईंले आफ्नो भाषामा सत्य र असत्य कथाबीचको भिन्नता कसरी बताउन सक्नुहुन्छ? अडियो रोक्‍नुहोस्। </w:t>
      </w:r>
    </w:p>
    <w:p>
      <w:pPr/>
      <w:r>
        <w:rPr>
          <w:lang w:val="ne_NP" w:bidi="ne_NP"/>
        </w:rPr>
      </w:r>
      <w:r>
        <w:rPr>
          <w:lang w:val="ne_NP" w:bidi="ne_NP"/>
        </w:rPr>
        <w:t>उत्पत्तिको पहिलो वचनले भन्छ, "सुरुमा परमेश्वरले स्वर्ग र पृथ्वी सृजना गर्नुभयो।" जब "स्वर्ग र पृथ्वी" शब्दहरू सँगै भनिन्छ, यसले सम्पूर्ण ब्रह्माण्डका सबै कुरालाई बुझाउँछ। अधिकांश बाइबल विद्वानहरू विश्वास गर्छन् कि यसको अर्थ परमेश्वरले स्वर्ग र पृथ्वी सृजना गर्नुअघि केही पनि अस्तित्वमा थिएन। मूल भाषामा "सृजना गर्नु" भन्ने शब्दको अर्थ सामान्यतया केही नभएकोबाट केही बनाउनु हो। परमेश्वरले मात्र केही कुरा सिर्जना गर्न सक्नुहुन्छ।</w:t>
      </w:r>
    </w:p>
    <w:p>
      <w:pPr/>
      <w:r>
        <w:rPr>
          <w:lang w:val="ne_NP" w:bidi="ne_NP"/>
        </w:rPr>
      </w:r>
      <w:r>
        <w:rPr>
          <w:lang w:val="ne_NP" w:bidi="ne_NP"/>
        </w:rPr>
        <w:t>शुरुमा परमेश्वरले पृथ्वी सृजना गर्नुहुँदा यो मरुभूमि वा उजाड स्थान जस्तै खाली थियो। त्यसमा केही पनि जीवित थिएन। त्यहाँ कुनै बोटबिरुवा वा पशुहरू थिएनन्। यो पृथ्वी गहिरो पानीले ढाकिए जस्तै थियो। परमेश्वरको आत्मा वा श्वास गहिरो पानीमाथि मडारिरहेको थियो। परमेश्वर आफै त्यहाँ हुनुहुन्थ्यो। उनी सायद सुरक्षाको रूपमा पानीको सतहभन्दा माथि मडारिरहेका वा चलिरहेका थिए। परमेश्वरले पृथ्वीमा थोकहरू सृष्टि गर्न लाग्नुभएको थियो।</w:t>
      </w:r>
    </w:p>
    <w:p>
      <w:pPr/>
      <w:r>
        <w:rPr>
          <w:lang w:val="ne_NP" w:bidi="ne_NP"/>
        </w:rPr>
      </w:r>
      <w:r>
        <w:rPr>
          <w:lang w:val="ne_NP" w:bidi="ne_NP"/>
        </w:rPr>
        <w:t>यो कथा स्पष्ट रूपमा परिचय, सृष्टिको ६ दिनमध्ये प्रत्येक दिनको एउटा खण्ड र सातौँ दिनको एउटा खण्डमा विभाजित छ। पहिलो र चौथो, दोस्रो र पाँचौँ, र तेस्रो र छैटौँ दिनहरू एक अर्कासँग मेल खान्छन्।</w:t>
      </w:r>
    </w:p>
    <w:p>
      <w:pPr/>
      <w:r>
        <w:rPr>
          <w:lang w:val="ne_NP" w:bidi="ne_NP"/>
        </w:rPr>
      </w:r>
      <w:r>
        <w:rPr>
          <w:lang w:val="ne_NP" w:bidi="ne_NP"/>
        </w:rPr>
        <w:t>पहिलो दिनमा परमेश्वरले बोल्नुभयो र ज्योति देखा पर्‍यो। परमेश्वरले उज्यालोलाई अन्धकारबाट अलग गर्नुभयो। यसले परमेश्वरले दिनको समयमा उज्यालो र रातको समयमा अन्धकार होस् भन्ने चाहनुहुन्छ भन्ने देखाउँछ। परमेश्वरले एक व्यवस्थित किसिमले सिर्जना गर्दै हुनुहुन्छ।</w:t>
      </w:r>
    </w:p>
    <w:p>
      <w:pPr/>
      <w:r>
        <w:rPr>
          <w:lang w:val="ne_NP" w:bidi="ne_NP"/>
        </w:rPr>
      </w:r>
      <w:r>
        <w:rPr>
          <w:lang w:val="ne_NP" w:bidi="ne_NP"/>
        </w:rPr>
        <w:t>दोस्रो दिनमा परमेश्वरले आकाशका पानीहरू र पृथ्वीका पानीहरू सृजना गर्नुहुन्छ। परमेश्वरले आकाश र समुद्रहरूलाई व्यवस्थित रूपमा अलग गर्नुहुन्छ।</w:t>
      </w:r>
    </w:p>
    <w:p>
      <w:pPr/>
      <w:r>
        <w:rPr>
          <w:lang w:val="ne_NP" w:bidi="ne_NP"/>
        </w:rPr>
      </w:r>
      <w:r>
        <w:rPr>
          <w:lang w:val="ne_NP" w:bidi="ne_NP"/>
        </w:rPr>
        <w:t>तेस्रो दिनमा परमेश्वरले पानीलाई भूमिबाट अलग गर्नुहुन्छ। उहाँले दुईवटा यस्ता ठाउँहरू देखाइरहनुभएको छ जहाँ उहाँका केही सृष्टिहरू पानीमा र केही जमिनमा बस्न सक्छन्। परमेश्वरले सुक्खा जमिनमा हुने वनस्पति वा बोटबिरुवाहरू पनि सृजना गर्नुहुन्छ। परमेश्वरले दुई प्रकारका बोटबिरुवाहरू सृजना गर्नुहुन्छ। केही बोटबिरुवाहरूमा अनाज जस्तै बीउ हुन्छ। केही बोटबिरुवाहरूमा फल हुन्छ जसको फलमा बीउ हुन्छ। यी दुवै प्रकारका बोटबिरुवाहरूमा तिनीहरूको मूल बोटबिरुवाहरू जस्तै नयाँ बोटबिरुवाहरू उब्जाउन सम्भव हुने बीउहरू रहेका छन्।</w:t>
      </w:r>
    </w:p>
    <w:p>
      <w:pPr/>
      <w:r>
        <w:rPr>
          <w:lang w:val="ne_NP" w:bidi="ne_NP"/>
        </w:rPr>
      </w:r>
      <w:r>
        <w:rPr>
          <w:lang w:val="ne_NP" w:bidi="ne_NP"/>
        </w:rPr>
        <w:t>यी पहिलो तीन दिनहरूले हामीलाई परमेश्वरको सृष्टि बस्ने ठाउँहरू र परमेश्वरले समयलाई दिन र रात बनाउनुभएको तरिका देखाउँछन्।</w:t>
      </w:r>
    </w:p>
    <w:p>
      <w:pPr/>
      <w:r>
        <w:rPr>
          <w:lang w:val="ne_NP" w:bidi="ne_NP"/>
        </w:rPr>
      </w:r>
      <w:r>
        <w:rPr>
          <w:lang w:val="ne_NP" w:bidi="ne_NP"/>
        </w:rPr>
        <w:t>चौथो दिन पहिलो दिनसँग मेल खान्छ, किनभने अब परमेश्वरले ज्योति दिने कुराहरू सृजना गर्नुहुन्छ। परमेश्वरले ती कुराहरूलाई "ज्योतिहरू" भन्नुहुन्छ, र त्यसपछि उहाँले दिनका लागि ठूलो ज्योति र रातको लागि सानो ज्योति छ भन्नुहुन्छ। परमेश्वरले यी ज्योतिहरूको नाम दिनुहुन्न, सायद किनभने उहाँ ती ज्योतिहरू आफैँमा देवताहरू होइनन् भन्ने कुरा देखाउन चाहनुहुन्छ। यी ज्योतिहरूले हामीलाई देखाउँछन् कि समयले दिन, महिना र वर्षहरू मार्फत एउटा क्रम पछ्याउँछ।</w:t>
      </w:r>
    </w:p>
    <w:p>
      <w:pPr/>
      <w:r>
        <w:rPr>
          <w:lang w:val="ne_NP" w:bidi="ne_NP"/>
        </w:rPr>
      </w:r>
      <w:r>
        <w:rPr>
          <w:lang w:val="ne_NP" w:bidi="ne_NP"/>
        </w:rPr>
        <w:t xml:space="preserve">यहाँ रोकिनुहोस् र टोलीको रूपमा छलफल गर्नुहोस्: सृष्टिकर्ता परमेश्वरबाहेक तपाईंको संस्कृतिमा मानिसहरूले आराधना गर्ने अन्य कुराहरूका बारेमा एउटा कथा सुनाउनुहोस्। अडियो रोक्‍नुहोस्। </w:t>
      </w:r>
    </w:p>
    <w:p>
      <w:pPr/>
      <w:r>
        <w:rPr>
          <w:lang w:val="ne_NP" w:bidi="ne_NP"/>
        </w:rPr>
      </w:r>
      <w:r>
        <w:rPr>
          <w:lang w:val="ne_NP" w:bidi="ne_NP"/>
        </w:rPr>
        <w:t>पाचौं दिन दोस्रो दिनसँग मेल खान्छ। अब परमेश्वरले दुई "पानीहरू," अर्थात् आकाश र पृथ्वीका पानीलाई प्राणीहरूले भर्नुहुन्छ। उहाँले आकाशलाई चराहरूले र पानीलाई माछाहरूले भर्नुहुन्छ। पानीमा भएका प्राणीहरूमा ठूला पशुहरू र साना पशुहरू दुवै समावेश छन्। परमेश्वरले तिनीहरूलाई आशिष् दिनुहुन्छ र त्यसपछि तिनीहरूलाई पृथ्वी भरिने आज्ञा दिनुहुन्छ।</w:t>
      </w:r>
    </w:p>
    <w:p>
      <w:pPr/>
      <w:r>
        <w:rPr>
          <w:lang w:val="ne_NP" w:bidi="ne_NP"/>
        </w:rPr>
      </w:r>
      <w:r>
        <w:rPr>
          <w:lang w:val="ne_NP" w:bidi="ne_NP"/>
        </w:rPr>
        <w:t>६औं दिन तेस्रो दिनसँग मेल खान्छ। परमेश्वरले ६ औँ दिनमा सुख्खा भूमिलाई भर्न दुई कुराहरू सृजना गर्नुहुन्छ। उहाँले तिनीहरू जस्तै सन्तान हुने पशुहरू सृजना गर्नुहुन्छ। उहाँले यस्ता मानिसहरू सृष्टि गर्नुहुन्छ जसले आफू जस्तै अरू मानिसहरूलाई जन्म दिन्छन्। छौटौ दिन सृष्टिको सबैभन्दा महत्त्वपूर्ण दिन हो भनेर मूल भाषाले हामीलाई बताउँछ। यस दिनमा परमेश्वरले हामीलाई थप विवरण दिनुहुन्छ—उहाँले छैटौँ दिनमा मानिसहरूलाई सृष्टि गर्नुभएको कुरा हामीलाई भन्नुहुन्छ। परमेश्वर भन्नुहुन्छ कि उहाँले मानिसलाई आफ्नै स्वरूपमा सृष्टि गर्नुहुन्छ। मानिसहरूले परमेश्वरको स्वरूप धारण गर्छन्। यसको अर्थ तिनीहरू कुनै न कुनै रूपमा शारीरिक र आत्मिक रूपमा परमेश्वर जस्तै छन्। तिनीहरूले सोच्न सक्छन् र तिनीहरूसँग विवेक छ, अथवा सही र गलत छुट्याउन सक्ने क्षमता छ। पुरानो नियममा, कहिलेकाँही राजा वा रानीका प्रतिनिधिहरूलाई प्रतिमा भनिन्थ्यो। परमेश्वरले मानिसहरू उहाँका प्रतिनिधिहरू हुन् भनेर भन्दै हुनुहुन्छ भनेर भन्दै हुनुहुन्छ। परमेश्वरले आफ्नो स्वरूपमा पुरुष र महिला दुबै बनाउनुभएको कुरा स्पष्ट गर्नुभयो। परमेश्वरले पशुहरू र बोटबिरुवाहरूलाई जस्तै मानिसहरूलाई पनि वृद्धि हुन र पृथ्वीमा भरिन भनी आशिष दिनुभयो। तर उहाँले तिनीहरूलाई सृष्टिमाथि शासन गर्ने र यसको हेरचाह गर्ने विशेष काम दिनुभयो। परमेश्वरले मानिसहरू र पशुहरूलाई खानाका लागि बोटबिरुवा र फलदिने रूखहरू दिनुभयो।</w:t>
      </w:r>
    </w:p>
    <w:p>
      <w:pPr/>
      <w:r>
        <w:rPr>
          <w:lang w:val="ne_NP" w:bidi="ne_NP"/>
        </w:rPr>
      </w:r>
      <w:r>
        <w:rPr>
          <w:lang w:val="ne_NP" w:bidi="ne_NP"/>
        </w:rPr>
        <w:t xml:space="preserve">रोक्नुहोस् र अनुवाद टोलीमा छलफल गर्नुहोस्: परमेश्वरले मानिसहरूलाई आफ्नै स्वरूपमा सृष्टि गर्नुभएको कुरालाई तपाईंहरूले कसरी व्यक्त गर्नुहुन्छ? अडियो रोक्‍नुहोस्। </w:t>
      </w:r>
    </w:p>
    <w:p>
      <w:pPr/>
      <w:r>
        <w:rPr>
          <w:lang w:val="ne_NP" w:bidi="ne_NP"/>
        </w:rPr>
      </w:r>
      <w:r>
        <w:rPr>
          <w:lang w:val="ne_NP" w:bidi="ne_NP"/>
        </w:rPr>
        <w:t>दोस्रो दिन बाहेक, प्रत्येक दिनको अन्तमा, परमेश्वरले हरेक दिन असल वा सुन्दर छ भन्नुहुन्छ। तर जब परमेश्वरले छैटौं दिनमा मानिसहरू सहित उहाँले बनाउनुभएको सबै कुरालाई हेर्नुभयो, उहाँले यो धेरै राम्रो छ भन्नुभयो!</w:t>
      </w:r>
    </w:p>
    <w:p>
      <w:pPr/>
      <w:r>
        <w:rPr>
          <w:lang w:val="ne_NP" w:bidi="ne_NP"/>
        </w:rPr>
      </w:r>
      <w:r>
        <w:rPr>
          <w:lang w:val="ne_NP" w:bidi="ne_NP"/>
        </w:rPr>
        <w:t>छैटौँ दिनको अन्तमा परमेश्वरले आफ्नो सृजना कार्य पूरा गर्नुभएको थियो—जसमा स्वर्ग र पृथ्वीका सबै कुराहरू समावेश थिए। उहाँले सातौँ दिनलाई पवित्र पार्नुभयो, अर्थात् अलग गर्नुभयो, र यसलाई आशिष् दिनुभयो। उहाँले आराम गर्नुभयो, वा सृष्टि गर्ने कामलाई रोक्नुभयो। परमेश्वर थाकेको कारणले आराम गर्नुभएको होइन—यो आरामले उहाँले काम रोक्नुभएको कुरालाई बुझाउँछ।</w:t>
      </w:r>
    </w:p>
    <w:p>
      <w:pPr/>
      <w:r>
        <w:rPr>
          <w:lang w:val="ne_NP" w:bidi="ne_NP"/>
        </w:rPr>
      </w:r>
      <w:r>
        <w:rPr>
          <w:lang w:val="ne_NP" w:bidi="ne_NP"/>
        </w:rPr>
        <w:t>रोक्नुहोस् र अनुवाद टोलीमा छलफल गर्नुहोस्: परमेश्वरले सातौँ दिनलाई "पवित्र" पार्नु भयो वा अलग गर्नुभयो। तपाईंको संस्कृतिमा विशेष उद्देश्यको लागि अलग गरिएका विषयमा कुराकानी गर्नुहोस्। तपाईं तिनीहरूको बारेमा कसरी कुरा गर्नुहुन्छ?</w:t>
      </w:r>
      <w:r>
        <w:rPr>
          <w:lang w:val="ne_NP" w:bidi="ne_NP"/>
        </w:rPr>
      </w:r>
    </w:p>
    <w:p>
      <w:pPr>
        <w:pStyle w:val="Heading3"/>
      </w:pPr>
      <w:r>
        <w:rPr>
          <w:lang w:val="ne_NP" w:bidi="ne_NP"/>
        </w:rPr>
        <w:t>Step 3</w:t>
      </w:r>
    </w:p>
    <w:p>
      <w:pPr/>
      <w:r>
        <w:rPr>
          <w:lang w:val="ne_NP" w:bidi="ne_NP"/>
        </w:rPr>
      </w:r>
      <w:r>
        <w:rPr>
          <w:lang w:val="ne_NP" w:bidi="ne_NP"/>
        </w:rPr>
        <w:t>सबैभन्दा सजिलोसँग बुझिने अनुवादमा उत्पत्ति १:१–२:३ को श्रव्य संस्करण सुन्नुहोस्।</w:t>
      </w:r>
    </w:p>
    <w:p>
      <w:pPr/>
      <w:r>
        <w:rPr>
          <w:lang w:val="ne_NP" w:bidi="ne_NP"/>
        </w:rPr>
      </w:r>
      <w:r>
        <w:rPr>
          <w:lang w:val="ne_NP" w:bidi="ne_NP"/>
        </w:rPr>
        <w:t>यस चरणमा समूहले यस खण्डको दृश्यहरू, पात्रहरू र सेटिङलाई परिभाषित गर्नेछन्। त्यसपछि समूहले यस भागलाई दृश्यात्मक बनाउनेछ।</w:t>
      </w:r>
    </w:p>
    <w:p>
      <w:pPr/>
      <w:r>
        <w:rPr>
          <w:lang w:val="ne_NP" w:bidi="ne_NP"/>
        </w:rPr>
      </w:r>
      <w:r>
        <w:rPr>
          <w:lang w:val="ne_NP" w:bidi="ne_NP"/>
        </w:rPr>
        <w:t>यस खण्डमा परिचय र ७ दृश्यहरू छन्।</w:t>
      </w:r>
    </w:p>
    <w:p>
      <w:pPr/>
      <w:r>
        <w:rPr>
          <w:lang w:val="ne_NP" w:bidi="ne_NP"/>
        </w:rPr>
      </w:r>
      <w:r>
        <w:rPr>
          <w:b/>
          <w:lang w:val="ne_NP" w:bidi="ne_NP"/>
        </w:rPr>
        <w:t>परिचय:</w:t>
      </w:r>
      <w:r>
        <w:rPr>
          <w:lang w:val="ne_NP" w:bidi="ne_NP"/>
        </w:rPr>
        <w:t xml:space="preserve"> यो कथा एउटा परिचयबाट सुरु हुन्छ जसले परमेश्वरले पहिलो पटक शून्यबाट सृष्टि गर्दा पृथ्वी कस्तो थियो भनेर देखाउँछ।</w:t>
      </w:r>
    </w:p>
    <w:p>
      <w:pPr/>
      <w:r>
        <w:rPr>
          <w:lang w:val="ne_NP" w:bidi="ne_NP"/>
        </w:rPr>
      </w:r>
      <w:r>
        <w:rPr>
          <w:b/>
          <w:lang w:val="ne_NP" w:bidi="ne_NP"/>
        </w:rPr>
        <w:t>पहिलो दृश्यमा:</w:t>
      </w:r>
      <w:r>
        <w:rPr>
          <w:lang w:val="ne_NP" w:bidi="ne_NP"/>
        </w:rPr>
        <w:t xml:space="preserve"> परमेश्वरले उज्यालो सृजना गर्नुहुन्छ र पहिलो दिनमा यसलाई अन्धकारबाट अलग गर्नुहुन्छ।</w:t>
      </w:r>
    </w:p>
    <w:p>
      <w:pPr/>
      <w:r>
        <w:rPr>
          <w:lang w:val="ne_NP" w:bidi="ne_NP"/>
        </w:rPr>
      </w:r>
      <w:r>
        <w:rPr>
          <w:b/>
          <w:lang w:val="ne_NP" w:bidi="ne_NP"/>
        </w:rPr>
        <w:t>दोस्रो दृश्यमा:</w:t>
      </w:r>
      <w:r>
        <w:rPr>
          <w:lang w:val="ne_NP" w:bidi="ne_NP"/>
        </w:rPr>
        <w:t xml:space="preserve"> दोस्रो दिनमा परमेश्वरले पृथ्वीमा आकाश र पानीलाई अलग गर्नुहुन्छ।</w:t>
      </w:r>
    </w:p>
    <w:p>
      <w:pPr/>
      <w:r>
        <w:rPr>
          <w:lang w:val="ne_NP" w:bidi="ne_NP"/>
        </w:rPr>
      </w:r>
      <w:r>
        <w:rPr>
          <w:b/>
          <w:lang w:val="ne_NP" w:bidi="ne_NP"/>
        </w:rPr>
        <w:t>तेस्रो दृश्यमा:</w:t>
      </w:r>
      <w:r>
        <w:rPr>
          <w:lang w:val="ne_NP" w:bidi="ne_NP"/>
        </w:rPr>
        <w:t xml:space="preserve"> परमेश्वरले तेस्रो दिनमा पानीलाई सुख्खा भूमिबाट अलग गर्नुहुन्छ। उहाँले सबै बोटबिरुवाहरू पनि सृजना गर्नुहुन्छ।</w:t>
      </w:r>
    </w:p>
    <w:p>
      <w:pPr/>
      <w:r>
        <w:rPr>
          <w:lang w:val="ne_NP" w:bidi="ne_NP"/>
        </w:rPr>
      </w:r>
      <w:r>
        <w:rPr>
          <w:b/>
          <w:lang w:val="ne_NP" w:bidi="ne_NP"/>
        </w:rPr>
        <w:t>चौथो दृश्यमा:</w:t>
      </w:r>
      <w:r>
        <w:rPr>
          <w:lang w:val="ne_NP" w:bidi="ne_NP"/>
        </w:rPr>
        <w:t xml:space="preserve"> चौथो दिनमा परमेश्वरले घाम, चन्द्रमा र ताराहरू जस्ता विशेष ज्योतिहरू सृजना गर्नुहुन्छ।</w:t>
      </w:r>
    </w:p>
    <w:p>
      <w:pPr/>
      <w:r>
        <w:rPr>
          <w:lang w:val="ne_NP" w:bidi="ne_NP"/>
        </w:rPr>
      </w:r>
      <w:r>
        <w:rPr>
          <w:b/>
          <w:lang w:val="ne_NP" w:bidi="ne_NP"/>
        </w:rPr>
        <w:t>पाँचौ दृश्यमा:</w:t>
      </w:r>
      <w:r>
        <w:rPr>
          <w:lang w:val="ne_NP" w:bidi="ne_NP"/>
        </w:rPr>
        <w:t xml:space="preserve"> पाँचौ दिनमा परमेश्वरले आकाश र पानीलाई चराचुरुङ्गी र माछाले भर्नुहुन्छ।</w:t>
      </w:r>
    </w:p>
    <w:p>
      <w:pPr/>
      <w:r>
        <w:rPr>
          <w:lang w:val="ne_NP" w:bidi="ne_NP"/>
        </w:rPr>
      </w:r>
      <w:r>
        <w:rPr>
          <w:b/>
          <w:lang w:val="ne_NP" w:bidi="ne_NP"/>
        </w:rPr>
        <w:t>छैटौं दृश्यमा:</w:t>
      </w:r>
      <w:r>
        <w:rPr>
          <w:lang w:val="ne_NP" w:bidi="ne_NP"/>
        </w:rPr>
        <w:t xml:space="preserve"> परमेश्वरले छैटौं दिनमा पृथ्वीलाई पशुहरू र पहिलो पुरुष तथा स्त्रीद्वारा भर्नुहुन्छ। उहाँले छैटौं दिनमा आफ्नो सृजनाको काम पूरा गर्नुहुन्छ।</w:t>
      </w:r>
    </w:p>
    <w:p>
      <w:pPr/>
      <w:r>
        <w:rPr>
          <w:lang w:val="ne_NP" w:bidi="ne_NP"/>
        </w:rPr>
      </w:r>
      <w:r>
        <w:rPr>
          <w:b/>
          <w:lang w:val="ne_NP" w:bidi="ne_NP"/>
        </w:rPr>
        <w:t>सातौं दृश्यमा:</w:t>
      </w:r>
      <w:r>
        <w:rPr>
          <w:lang w:val="ne_NP" w:bidi="ne_NP"/>
        </w:rPr>
        <w:t xml:space="preserve"> परमेश्वरले काम गर्न रोक्नुहुन्छ र सातौं दिनलाई विशेष दिनको रुपमा अलग गर्नुहुन्छ किनभने त्यो उहाँले आफ्नो काम पूरा गरेको दिन थियो।</w:t>
      </w:r>
    </w:p>
    <w:p>
      <w:pPr/>
      <w:r>
        <w:rPr>
          <w:lang w:val="ne_NP" w:bidi="ne_NP"/>
        </w:rPr>
      </w:r>
      <w:r>
        <w:rPr>
          <w:lang w:val="ne_NP" w:bidi="ne_NP"/>
        </w:rPr>
        <w:t>यस खण्डमा रहेका पात्रहरू यस प्रकार छन्:</w:t>
      </w:r>
    </w:p>
    <w:p>
      <w:pPr>
        <w:pStyle w:val="ListBullet"/>
        <w:spacing w:line="240" w:lineRule="auto"/>
        <w:ind w:left="720"/>
      </w:pPr>
      <w:r>
        <w:rPr>
          <w:lang w:val="ne_NP" w:bidi="ne_NP"/>
        </w:rPr>
      </w:r>
      <w:r>
        <w:rPr>
          <w:lang w:val="ne_NP" w:bidi="ne_NP"/>
        </w:rPr>
        <w:t>परमेश्वर</w:t>
      </w:r>
    </w:p>
    <w:p>
      <w:pPr>
        <w:pStyle w:val="ListBullet"/>
        <w:spacing w:line="240" w:lineRule="auto"/>
        <w:ind w:left="720"/>
      </w:pPr>
      <w:r>
        <w:rPr>
          <w:lang w:val="ne_NP" w:bidi="ne_NP"/>
        </w:rPr>
      </w:r>
      <w:r>
        <w:rPr>
          <w:lang w:val="ne_NP" w:bidi="ne_NP"/>
        </w:rPr>
        <w:t>चराहरू, माछा, जमिनका पशुहरू</w:t>
      </w:r>
    </w:p>
    <w:p>
      <w:pPr>
        <w:pStyle w:val="ListBullet"/>
        <w:spacing w:line="240" w:lineRule="auto"/>
        <w:ind w:left="720"/>
      </w:pPr>
      <w:r>
        <w:rPr>
          <w:lang w:val="ne_NP" w:bidi="ne_NP"/>
        </w:rPr>
      </w:r>
      <w:r>
        <w:rPr>
          <w:lang w:val="ne_NP" w:bidi="ne_NP"/>
        </w:rPr>
        <w:t>पुरुष र महिला</w:t>
      </w:r>
    </w:p>
    <w:p>
      <w:pPr/>
      <w:r>
        <w:rPr>
          <w:lang w:val="ne_NP" w:bidi="ne_NP"/>
        </w:rPr>
      </w:r>
      <w:r>
        <w:rPr>
          <w:lang w:val="ne_NP" w:bidi="ne_NP"/>
        </w:rPr>
        <w:t>एउटा समूहको रूपमा, यस खण्डको परिवेशका यी भागहरूमा ध्यान दिनुहोस्: यो कथा परमेश्वरले पृथ्वीमा व्यवस्था बसाल्न र यसलाई जीवित प्राणीहरूले भर्न सुरु गर्नुभन्दा अघिको खाली र आकारहीन पृथ्वीको वर्णनबाट सुरु हुन्छ भनेर सम्झनु महत्त्वपूर्ण छ। परमेश्वरको आत्मा वा श्वास पानीमाथि मडारिइरहन्छ, जसले चाँडै परमेश्वरले संसार सृजना गर्ने काम सुरु गर्नुहुनेछ भन्ने उत्सुकताको भावना पैदा गर्छ।</w:t>
      </w:r>
    </w:p>
    <w:p>
      <w:pPr/>
      <w:r>
        <w:rPr>
          <w:lang w:val="ne_NP" w:bidi="ne_NP"/>
        </w:rPr>
      </w:r>
      <w:r>
        <w:rPr>
          <w:lang w:val="ne_NP" w:bidi="ne_NP"/>
        </w:rPr>
        <w:t>यो कथा परमेश्वरले तिनीहरूलाई सृजना गर्नुभएका कुराहरूको एउटा रिपोर्ट हो। परमेश्वरको सृष्टिको यस विवरणमा धेरै दोहोर्याइएको छ। लेखकले प्रत्येक दिनको सृष्टिलाई उस्तै प्रकारले वर्णन गर्छन्।</w:t>
      </w:r>
    </w:p>
    <w:p>
      <w:pPr/>
      <w:r>
        <w:rPr>
          <w:lang w:val="ne_NP" w:bidi="ne_NP"/>
        </w:rPr>
      </w:r>
      <w:r>
        <w:rPr>
          <w:lang w:val="ne_NP" w:bidi="ne_NP"/>
        </w:rPr>
        <w:t xml:space="preserve">यहाँ रोक्नुहोस् र अनुवाद टोलीको रूपमा छलफल गर्नुहोस्: तपाईंले कसैले गर्ने कामहरूको सूचीलाई उनीहरूले गर्ने क्रममा कसरी रिपोर्ट गर्नुहुन्छ? तपाईंले सूची सम्झनका लागि कस्तो प्रकारको दोहोर्याउने प्रक्रिया वा संरचनाको प्रयोग गर्नुहुन्छ? अडियो रोक्‍नुहोस्। </w:t>
      </w:r>
    </w:p>
    <w:p>
      <w:pPr/>
      <w:r>
        <w:rPr>
          <w:lang w:val="ne_NP" w:bidi="ne_NP"/>
        </w:rPr>
      </w:r>
      <w:r>
        <w:rPr>
          <w:lang w:val="ne_NP" w:bidi="ne_NP"/>
        </w:rPr>
        <w:t>यो कुरा सम्झनु महत्त्वपूर्ण छ कि पहिलो दिनमा परमेश्वरले उज्यालोलाई अन्धकारबाट अलग गर्नुहुन्छ। परमेश्वरले ज्योति राम्रो भएको देख्नुभयो। त्यसपछि उहाँले दिन र रात भनी नाम राख्नुहुन्छ। तब साँझ र बिहान भयो, पहिलो दिन।</w:t>
      </w:r>
    </w:p>
    <w:p>
      <w:pPr/>
      <w:r>
        <w:rPr>
          <w:lang w:val="ne_NP" w:bidi="ne_NP"/>
        </w:rPr>
      </w:r>
      <w:r>
        <w:rPr>
          <w:lang w:val="ne_NP" w:bidi="ne_NP"/>
        </w:rPr>
        <w:t>त्यसपछि दोस्रो दिनमा परमेश्वरले आकाशलाई पानीबाट अलग गर्नुहुन्छ। परमेश्वरले यसलाई आकाश नाम राख्नुहुन्छ। तब साँझ र बिहान भयो, दोस्रो दिन।</w:t>
      </w:r>
    </w:p>
    <w:p>
      <w:pPr/>
      <w:r>
        <w:rPr>
          <w:lang w:val="ne_NP" w:bidi="ne_NP"/>
        </w:rPr>
      </w:r>
      <w:r>
        <w:rPr>
          <w:lang w:val="ne_NP" w:bidi="ne_NP"/>
        </w:rPr>
        <w:t>त्यसपछि तेस्रो दिनमा परमेश्वरले पानीलाई सुख्खा भूमिबाट अलग गर्नुहुन्छ। परमेश्वरले समुद्र र भूमि नाम दिनुहुन्छ। परमेश्वर भन्नुहुन्छ, यो राम्रो छ। त्यसपछि परमेश्वरले सुक्खा जमिनमा बोटबिरुवाहरू अर्थात् बीउ भएका बोटबिरुवाहरू र फलदिने बोटबिरुवाहरू सिर्जना गर्नुहुन्छ। परमेश्वर भन्नुहुन्छ कि यो राम्रो थियो। अनि साँझ र बिहान भएर तेस्रो दिन भयो।</w:t>
      </w:r>
    </w:p>
    <w:p>
      <w:pPr/>
      <w:r>
        <w:rPr>
          <w:lang w:val="ne_NP" w:bidi="ne_NP"/>
        </w:rPr>
      </w:r>
      <w:r>
        <w:rPr>
          <w:lang w:val="ne_NP" w:bidi="ne_NP"/>
        </w:rPr>
        <w:t>यी विभाजनहरूले मानिसहरू र पशुहरूलाई बासोबास गर्न व्यवस्थित ठाउँ प्रदान गर्छन्। यी पहिलो तीन दिनहरूले हामीलाई परमेश्वरको सृष्टि बस्ने ठाउँहरू र परमेश्वरले समयलाई दिन र रात बनाउनुभएको तरिका देखाउँछन्। त्यसपछिका तीन दिनहरूले परमेश्वरले आकाश, पानी र भूमिलाई आफ्नो सृष्टिले भर्नुभएको कुरालाई देखाउँछन्।</w:t>
      </w:r>
    </w:p>
    <w:p>
      <w:pPr/>
      <w:r>
        <w:rPr>
          <w:lang w:val="ne_NP" w:bidi="ne_NP"/>
        </w:rPr>
      </w:r>
      <w:r>
        <w:rPr>
          <w:lang w:val="ne_NP" w:bidi="ne_NP"/>
        </w:rPr>
        <w:t>चौथो दिनमा परमेश्वरले वर्षको विशेष समयलाई संकेत गर्न र दिनहरू, महिनाहरू र वर्षहरूलाई संकेत गर्न आकाशमा ज्योतिहरू सृजना गर्नुहुन्छ। उहाँले ठूला र साना ज्योतिहरूको वर्णन गर्नुहुन्छ र तिनीहरूको उद्देश्यको व्याख्या गर्नुहुन्छ। परमेश्वरले यो राम्रो भएको देख्नुभयो। त्यसपछि यो साँझ र बिहान अर्थात् चौथो दिन हो।</w:t>
      </w:r>
    </w:p>
    <w:p>
      <w:pPr/>
      <w:r>
        <w:rPr>
          <w:lang w:val="ne_NP" w:bidi="ne_NP"/>
        </w:rPr>
      </w:r>
      <w:r>
        <w:rPr>
          <w:lang w:val="ne_NP" w:bidi="ne_NP"/>
        </w:rPr>
        <w:t>पाँचौँ दिनमा परमेश्वरले पानीमा रहने ठूला र साना सबै प्रकारका प्राणीहरू सृजना गर्नुहुन्छ। परमेश्वरले आकाशमा उड्ने सबै प्रकारका चराहरू पनि सृजना गर्नुहुन्छ। परमेश्वरले यो राम्रो भएको देख्नुभयो। अब परमेश्वरले आफ्नो सृजनका भागहरूलाई आशिष दिन थाल्नुहुन्छ। परमेश्वरले समुद्रका प्राणीहरू र चराहरूलाई आशिष दिनुहुन्छ र उहाँले तिनीहरूलाई वृद्धि हुन र पृथ्वीमा भरिँदै जान आज्ञा दिनुहुन्छ। त्यसपछि यो साँझ र बिहान हो, अर्थात् पाँचौ दिन हो।</w:t>
      </w:r>
    </w:p>
    <w:p>
      <w:pPr/>
      <w:r>
        <w:rPr>
          <w:lang w:val="ne_NP" w:bidi="ne_NP"/>
        </w:rPr>
      </w:r>
      <w:r>
        <w:rPr>
          <w:lang w:val="ne_NP" w:bidi="ne_NP"/>
        </w:rPr>
        <w:t>यो कुरा सम्झनु महत्त्वपूर्ण छ कि छैटौँ दिनमा परमेश्वरले आफ्नो सृष्टिको बारेमा अझ धेरै विवरणहरू दिनुभयो। उहाँले गाई र बाख्राहरू जस्ता घरपालुवा पशुहरू, जमिनमा घस्रने चिजहरू र जंगली पशुहरू वा जन्तुहरू सृजना गर्नुभयो। उहाँले तिनीहरू राम्रो थिए भनेर भन्नुभयो। त्यसपछि उहाँले आफ्नो स्वरूपमा मानिस बनाउनुभयो। परमेश्वरले मानिसहरूलाई आशिष दिनुभयो र पृथ्वीलाई मानिसहरूले भर्न आज्ञा दिनुभयो। परमेश्वरले भन्नुभयो कि उहाँको सृष्टिको हेरचाह गर्ने अधिकार र जिम्मेवारी मानिसहरूसँग थियो। परमेश्वरले मानिसहरूलाई आवश्यक पर्ने सबै कुरा—बीउ हुने हरप्रकारका बोटहरू दिनुभयो। परमेश्वरले पशुहरूलाई खानका लागि सबै हरिया बोटबिरुवाहरू दिनुभयो। तब, परमेश्वरले यो सबै धेरै राम्रो थियो भन्नुभयो! त्यसपछि यो साँझ र बिहान हो, छैठौं दिन हो।</w:t>
      </w:r>
    </w:p>
    <w:p>
      <w:pPr/>
      <w:r>
        <w:rPr>
          <w:lang w:val="ne_NP" w:bidi="ne_NP"/>
        </w:rPr>
      </w:r>
      <w:r>
        <w:rPr>
          <w:lang w:val="ne_NP" w:bidi="ne_NP"/>
        </w:rPr>
        <w:t>यो कुरा सम्झनु महत्त्वपूर्ण छ कि प्रत्येक दिनको वर्णन एउटा वाक्यांशसँगै समाप्त हुन्छ जसको अर्थ त्यस दिनको काम समाप्त भएको थियो—साँझ अनि बिहान भयो, पहिलो (वा जुन सुकै) दिन। जब बिहान भयो भनेको त्यो दिन समाप्त भयो भनेको हो।</w:t>
      </w:r>
    </w:p>
    <w:p>
      <w:pPr/>
      <w:r>
        <w:rPr>
          <w:lang w:val="ne_NP" w:bidi="ne_NP"/>
        </w:rPr>
      </w:r>
      <w:r>
        <w:rPr>
          <w:lang w:val="ne_NP" w:bidi="ne_NP"/>
        </w:rPr>
        <w:t xml:space="preserve">कार्य रोक्नुहोस्: यहाँ रोक्नुहोस् र टोलीमा छलफल गर्नुहोस्: तपाईंले आफ्नो कथामा प्रत्येक दिनको काम कसरी समाप्त गर्नुहुनेछ? अडियो रोक्‍नुहोस्। </w:t>
      </w:r>
    </w:p>
    <w:p>
      <w:pPr/>
      <w:r>
        <w:rPr>
          <w:lang w:val="ne_NP" w:bidi="ne_NP"/>
        </w:rPr>
      </w:r>
      <w:r>
        <w:rPr>
          <w:lang w:val="ne_NP" w:bidi="ne_NP"/>
        </w:rPr>
        <w:t>यो कुरा सम्झनु महत्त्वपूर्ण छ कि दोस्रो दिन बाहेक प्रत्येक दिन परमेश्वरले केही कुरा असल छ भन्नुभयो।</w:t>
      </w:r>
    </w:p>
    <w:p>
      <w:pPr/>
      <w:r>
        <w:rPr>
          <w:lang w:val="ne_NP" w:bidi="ne_NP"/>
        </w:rPr>
      </w:r>
      <w:r>
        <w:rPr>
          <w:lang w:val="ne_NP" w:bidi="ne_NP"/>
        </w:rPr>
        <w:t>सृष्टिका छ दिनहरूको अन्त्यमा यस्तो सारांश छ, "पृथ्वीमा भएका सबै सृष्टिको — ती सबै अनेक थोकहरूको सृष्टि पूरा भयो।"</w:t>
      </w:r>
    </w:p>
    <w:p>
      <w:pPr/>
      <w:r>
        <w:rPr>
          <w:lang w:val="ne_NP" w:bidi="ne_NP"/>
        </w:rPr>
      </w:r>
      <w:r>
        <w:rPr>
          <w:lang w:val="ne_NP" w:bidi="ne_NP"/>
        </w:rPr>
        <w:t>परमेश्वरले विश्रामको विशेष दिन बनाएर यो कथालाई समाप्त गर्नुहुन्छ भनेर सम्झनु महत्त्वपूर्ण छ।</w:t>
      </w:r>
    </w:p>
    <w:p>
      <w:pPr/>
      <w:r>
        <w:rPr>
          <w:lang w:val="ne_NP" w:bidi="ne_NP"/>
        </w:rPr>
      </w:r>
      <w:r>
        <w:rPr>
          <w:lang w:val="ne_NP" w:bidi="ne_NP"/>
        </w:rPr>
        <w:t>अब, समूहले स्टोरीबोर्ड, तयार पार्न, चित्र कोरेर वा बस्तुहरू प्रयोग गरेर यस खण्ड र कृयाकलापलाई दृश्यात्मक बनाउन पर्छ।</w:t>
      </w:r>
      <w:r>
        <w:rPr>
          <w:lang w:val="ne_NP" w:bidi="ne_NP"/>
        </w:rPr>
      </w:r>
    </w:p>
    <w:p>
      <w:pPr>
        <w:pStyle w:val="Heading3"/>
      </w:pPr>
      <w:r>
        <w:rPr>
          <w:lang w:val="ne_NP" w:bidi="ne_NP"/>
        </w:rPr>
        <w:t>Step 4</w:t>
      </w:r>
    </w:p>
    <w:p>
      <w:pPr/>
      <w:r>
        <w:rPr>
          <w:lang w:val="ne_NP" w:bidi="ne_NP"/>
        </w:rPr>
      </w:r>
      <w:r>
        <w:rPr>
          <w:lang w:val="ne_NP" w:bidi="ne_NP"/>
        </w:rPr>
        <w:t>सबैभन्दा सजिलोसँग बुझिने अनुवादमा उत्पत्ति १:१–२:३ को श्रव्य संस्करण सुन्नुहोस्।</w:t>
      </w:r>
    </w:p>
    <w:p>
      <w:pPr/>
      <w:r>
        <w:rPr>
          <w:lang w:val="ne_NP" w:bidi="ne_NP"/>
        </w:rPr>
      </w:r>
      <w:r>
        <w:rPr>
          <w:lang w:val="ne_NP" w:bidi="ne_NP"/>
        </w:rPr>
        <w:t>यस चरणमा, समूहले खण्डलाई नाटकीय बनाउनेछन्।</w:t>
      </w:r>
    </w:p>
    <w:p>
      <w:pPr/>
      <w:r>
        <w:rPr>
          <w:lang w:val="ne_NP" w:bidi="ne_NP"/>
        </w:rPr>
      </w:r>
      <w:r>
        <w:rPr>
          <w:lang w:val="ne_NP" w:bidi="ne_NP"/>
        </w:rPr>
        <w:t>यस कथामा ८ दृश्यहरू छन्।</w:t>
      </w:r>
    </w:p>
    <w:p>
      <w:pPr/>
      <w:r>
        <w:rPr>
          <w:lang w:val="ne_NP" w:bidi="ne_NP"/>
        </w:rPr>
      </w:r>
      <w:r>
        <w:rPr>
          <w:lang w:val="ne_NP" w:bidi="ne_NP"/>
        </w:rPr>
        <w:t>यस खण्डमा रहेका पात्रहरू यस प्रकार छन्:</w:t>
      </w:r>
    </w:p>
    <w:p>
      <w:pPr>
        <w:pStyle w:val="ListBullet"/>
        <w:spacing w:line="240" w:lineRule="auto"/>
        <w:ind w:left="720"/>
      </w:pPr>
      <w:r>
        <w:rPr>
          <w:lang w:val="ne_NP" w:bidi="ne_NP"/>
        </w:rPr>
      </w:r>
      <w:r>
        <w:rPr>
          <w:lang w:val="ne_NP" w:bidi="ne_NP"/>
        </w:rPr>
        <w:t>परमेश्वर</w:t>
      </w:r>
    </w:p>
    <w:p>
      <w:pPr>
        <w:pStyle w:val="ListBullet"/>
        <w:spacing w:line="240" w:lineRule="auto"/>
        <w:ind w:left="720"/>
      </w:pPr>
      <w:r>
        <w:rPr>
          <w:lang w:val="ne_NP" w:bidi="ne_NP"/>
        </w:rPr>
      </w:r>
      <w:r>
        <w:rPr>
          <w:lang w:val="ne_NP" w:bidi="ne_NP"/>
        </w:rPr>
        <w:t>चराहरू, माछा, जमिनका पशुहरू</w:t>
      </w:r>
    </w:p>
    <w:p>
      <w:pPr>
        <w:pStyle w:val="ListBullet"/>
        <w:spacing w:line="240" w:lineRule="auto"/>
        <w:ind w:left="720"/>
      </w:pPr>
      <w:r>
        <w:rPr>
          <w:lang w:val="ne_NP" w:bidi="ne_NP"/>
        </w:rPr>
      </w:r>
      <w:r>
        <w:rPr>
          <w:lang w:val="ne_NP" w:bidi="ne_NP"/>
        </w:rPr>
        <w:t>पुरुष र महिला</w:t>
      </w:r>
    </w:p>
    <w:p>
      <w:pPr/>
      <w:r>
        <w:rPr>
          <w:lang w:val="ne_NP" w:bidi="ne_NP"/>
        </w:rPr>
      </w:r>
      <w:r>
        <w:rPr>
          <w:lang w:val="ne_NP" w:bidi="ne_NP"/>
        </w:rPr>
        <w:t>पहिला, कथा नरोकिकन अभिनय गर्नुहोस्। संवाद, प्रवाह, प्लटलाइन र खण्डको कालक्रममा ध्यान दिनुहोस्। तपाईंले कठिन खण्ड वा महत्त्वपूर्ण भागहरूको अभिनय छोड्नुहुन्न भनी निश्चित गर्नुहोस्। कथाको प्रत्येक भाग सम्झन एक अर्कालाई मद्दत गर्नुहोस्।</w:t>
      </w:r>
    </w:p>
    <w:p>
      <w:pPr/>
      <w:r>
        <w:rPr>
          <w:lang w:val="ne_NP" w:bidi="ne_NP"/>
        </w:rPr>
      </w:r>
      <w:r>
        <w:rPr>
          <w:lang w:val="ne_NP" w:bidi="ne_NP"/>
        </w:rPr>
        <w:t>यस अडियोलाई यहाँ रोक्नुहोस् र खण्डलाई अभिनय गर्नुहोस्।</w:t>
      </w:r>
    </w:p>
    <w:p>
      <w:pPr/>
      <w:r>
        <w:rPr>
          <w:lang w:val="ne_NP" w:bidi="ne_NP"/>
        </w:rPr>
      </w:r>
      <w:r>
        <w:rPr>
          <w:lang w:val="ne_NP" w:bidi="ne_NP"/>
        </w:rPr>
        <w:t>समूहले यस खण्डलाई दोस्रो पटक अभिनय गर्नुपर्छ। नाटकको केही निश्चित बिन्दुहरूमा, नाटकलाई रोक्नुहोस् र पात्र खेल्ने व्यक्तिलाई सोध्नुहोस् "तपाईं के महसुस गर्दै हुनुहुन्छ वा के सोचिरहनु भएको छ?" पात्र निभाउने व्यक्तिले यदि आफू त्यो पात्र भएको भए कस्तो महसुस गर्थे वा सोच्थे भन्ने जवाफ दिनुपर्छ। त्यसपछि नाटकलाई पुन: सुरु गर्नुहोस्।</w:t>
      </w:r>
    </w:p>
    <w:p>
      <w:pPr/>
      <w:r>
        <w:rPr>
          <w:lang w:val="ne_NP" w:bidi="ne_NP"/>
        </w:rPr>
      </w:r>
      <w:r>
        <w:rPr>
          <w:lang w:val="ne_NP" w:bidi="ne_NP"/>
        </w:rPr>
        <w:t>यस अडियोलाई यहाँ रोक्नुहोस् र खण्डलाई दोस्रो पटक अभिनय गर्नुहोस्।</w:t>
      </w:r>
    </w:p>
    <w:p>
      <w:pPr/>
      <w:r>
        <w:rPr>
          <w:lang w:val="ne_NP" w:bidi="ne_NP"/>
        </w:rPr>
      </w:r>
      <w:r>
        <w:rPr>
          <w:lang w:val="ne_NP" w:bidi="ne_NP"/>
        </w:rPr>
        <w:t>नाटक र सम्भावित प्रतिक्रियाहरूको एउटा उदाहरण तल दिइएको छ।</w:t>
      </w:r>
    </w:p>
    <w:p>
      <w:pPr/>
      <w:r>
        <w:rPr>
          <w:lang w:val="ne_NP" w:bidi="ne_NP"/>
        </w:rPr>
      </w:r>
      <w:r>
        <w:rPr>
          <w:lang w:val="ne_NP" w:bidi="ne_NP"/>
        </w:rPr>
        <w:t>सुरुमा परमेश्वरले स्वर्ग र पृथ्वी र तिनीहरूमा भएका सबै कुराहरू सृजना गर्नुभयो। पृथ्वी खाली र आकार बिनाको थियो। परमेश्वरको आत्मा पृथ्वीको गहिरो पानीमाथि मडारिरहेको थियो। त्यसपछि परमेश्वरले बोल्नुभयो। परमेश्वरले उज्यालो देखा परोस भनेर आज्ञा गर्नुभयो, र यो देखा पर्यो। परमेश्वरले उज्यालोलाई राम्रो देख्नुभयो, र उहाँले उज्यालोलाई अन्धकारबाट अलग गर्नुभयो। परमेश्वरले उज्यालोलाई दिन र अँध्यारोलाई रात भन्नुभयो। त्यसपछि साँझ बितेर बिहान आयो, र यो पहिलो दिन थियो।</w:t>
      </w:r>
    </w:p>
    <w:p>
      <w:pPr/>
      <w:r>
        <w:rPr>
          <w:lang w:val="ne_NP" w:bidi="ne_NP"/>
        </w:rPr>
      </w:r>
      <w:r>
        <w:rPr>
          <w:lang w:val="ne_NP" w:bidi="ne_NP"/>
        </w:rPr>
        <w:t>नाटकलाई केहि छिन रोक्नुहोस। परमेश्वरको भूमिका खेल्ने कलाकारलाई सोध्नुहोस् "तपाईंलाई के महसुस भइरहेको वा के सोच्दै हुनुहुन्छ?" तपाईंले यस्ता कुराहरू सुन्न सक्नुहुन्छ, "संसार व्यवस्थित देखिन थालेकोमा खुसी छु।" नाटकलाई पुन: सुरु गर्नुहोस्।</w:t>
      </w:r>
    </w:p>
    <w:p>
      <w:pPr/>
      <w:r>
        <w:rPr>
          <w:lang w:val="ne_NP" w:bidi="ne_NP"/>
        </w:rPr>
      </w:r>
      <w:r>
        <w:rPr>
          <w:lang w:val="ne_NP" w:bidi="ne_NP"/>
        </w:rPr>
        <w:t>त्यसपछि परमेश्वरले आकाशको पानी र पृथ्वीको पानीको बीचमा ठाउँ बनाउन आज्ञा गर्नुभयो। परमेश्वरले अन्तरिक्ष आकाश भन्नुभयो। त्यसपछि साँझ बितेर बिहान आयो, र यो दोस्रो दिन थियो।</w:t>
      </w:r>
    </w:p>
    <w:p>
      <w:pPr/>
      <w:r>
        <w:rPr>
          <w:lang w:val="ne_NP" w:bidi="ne_NP"/>
        </w:rPr>
      </w:r>
      <w:r>
        <w:rPr>
          <w:lang w:val="ne_NP" w:bidi="ne_NP"/>
        </w:rPr>
        <w:t>त्यसपछि सुख्खा जमिन देखा पर्न सकोस् भनेर परमेश्वरले पानी एकसाथ भेला हुन आज्ञा गर्नुभयो। परमेश्वरले सुख्खा जमिन र पानीलाई समुद्रलाई भन्नुभयो। र परमेश्वरले यसलाई राम्रो देख्नुभयो-यसले उहाँलाई खुसी बनायो। परमेश्वरले बीउ भएका बिरुवाहरू र फलदार बिरुवाहरूलाई उम्रिन आज्ञा गर्नुभयो। ती बीउहरूले आफू जुन बोटबाट आएका हुन् ठ्याक्कै त्यस्तै अरू धेरै बोटबिरुवाहरू उत्पादन गर्नेछन्। अनि त्यस्तै भयो। र परमेश्वरले यसलाई राम्रो देख्नुभयो। त्यसपछि साँझ बितेर बिहान आयो, र यो तेस्रो दिन थियो।</w:t>
      </w:r>
    </w:p>
    <w:p>
      <w:pPr/>
      <w:r>
        <w:rPr>
          <w:lang w:val="ne_NP" w:bidi="ne_NP"/>
        </w:rPr>
      </w:r>
      <w:r>
        <w:rPr>
          <w:lang w:val="ne_NP" w:bidi="ne_NP"/>
        </w:rPr>
        <w:t>त्यसपछि परमेश्वरले आकाशमा ज्योति देखापर्न आज्ञा गर्नुभयो। ठूलो ज्योतिले दिनमाथि र सानो ज्योतिले रातमाथि राज गर्‍यो। परमेश्वरले ताराहरू पनि बनाउनुभयो। यी ज्योतिहरूले हामीलाई दिन र रात, वर्षहरू र महिना र वर्षको विशेष समयहरू देखाउँछन्। परमेश्वरले यसलाई राम्रो देख्नुभयो। त्यसपछि साँझ बितेर बिहान आयो, र यो चौथो दिन थियो।</w:t>
      </w:r>
    </w:p>
    <w:p>
      <w:pPr/>
      <w:r>
        <w:rPr>
          <w:lang w:val="ne_NP" w:bidi="ne_NP"/>
        </w:rPr>
      </w:r>
      <w:r>
        <w:rPr>
          <w:lang w:val="ne_NP" w:bidi="ne_NP"/>
        </w:rPr>
        <w:t>त्यसपछि परमेश्वरले माछा र सबै हलचल गर्ने प्राणीहरूलाई पानीमा देखा पर्न र ठूला र साना चराहरूलाई आकाशमा देखा पर्न आज्ञा गर्नुभयो। पानीमा पौडिने ठूला र साना सबै थोक, र प्रत्येक चराले पनि आफू जस्तै सन्तानलाई जन्म दियो। र परमेश्वरले यसलाई राम्रो देख्नुभयो। परमेश्वरले माछा र चराहरूलाई आशिष दिनुभयो र भन्नुभयो, "फलवन्त होऊ," जसको अर्थ धेरै सन्तानहरू हुनु हो। त्यसपछि साँझ बितेर बिहान आयो, र यो पाँचौ दिन थियो।</w:t>
      </w:r>
    </w:p>
    <w:p>
      <w:pPr/>
      <w:r>
        <w:rPr>
          <w:lang w:val="ne_NP" w:bidi="ne_NP"/>
        </w:rPr>
      </w:r>
      <w:r>
        <w:rPr>
          <w:lang w:val="ne_NP" w:bidi="ne_NP"/>
        </w:rPr>
        <w:t>त्यसपछि परमेश्वरले पशुहरूलाई देखा पर्न आज्ञा गर्नुभयो। ती सबै प्रकारका प्राणीहरू थिए - घरपालुवा जनावरहरू, जमिन नजिकै रहने साना जनावरहरू र कीराहरू र जंगली जनावरहरू। प्रत्येक पशुले आफू जस्तै अरूलाई जन्म दिन सक्थ्यो। परमेश्वरले यसलाई राम्रो देख्नुभयो।</w:t>
      </w:r>
    </w:p>
    <w:p>
      <w:pPr/>
      <w:r>
        <w:rPr>
          <w:lang w:val="ne_NP" w:bidi="ne_NP"/>
        </w:rPr>
      </w:r>
      <w:r>
        <w:rPr>
          <w:lang w:val="ne_NP" w:bidi="ne_NP"/>
        </w:rPr>
        <w:t>नाटकलाई केहि छिन रोक्नुहोस। परमेश्वरको भूमिका खेल्ने कलाकारलाई सोध्नुहोस्, "तपाईं के महसुस गर्दै हुनुहुन्छ वा के सोच्दै हुनुहुन्छ?" तपाईंले यस्ता कुराहरू सुन्नुहोला, "मलाई कलाकार हुन मन पर्छ, मैले जे बनाएको छु त्यसमा मलाई धेरै गर्व लाग्छ, यो सुन्दर छ! एउटा कुरा बनाउन बाँकी छ।" नाटक फेरि सुरु गर्नुहोस्।</w:t>
      </w:r>
    </w:p>
    <w:p>
      <w:pPr/>
      <w:r>
        <w:rPr>
          <w:lang w:val="ne_NP" w:bidi="ne_NP"/>
        </w:rPr>
      </w:r>
      <w:r>
        <w:rPr>
          <w:lang w:val="ne_NP" w:bidi="ne_NP"/>
        </w:rPr>
        <w:t xml:space="preserve">त्यसपछि परमेश्वरले भन्नुभयो, "हामी मानिसहरूलाई हाम्रा प्रतिनिधि हुन र हामीजस्तै हुनका लागि बनाऔं। तिनीहरूले पृथ्वीमा भएका सबै माछा, चराहरू र पशुहरूमाथि शासन गर्नेछन्।" त्यसैले परमेश्वरले उहाँजस्तै हुन मानिसहरू अर्थात् पुरुष र महिलाहरू सृजना गर्नुभयो। परमेश्वरले पुरुष र महिलाहरूलाई आशिष दिनुभयो र तिनीहरूलाई धेरै सन्तानहरू जन्माउन र पृथ्वीमा भरिन भन्नुभयो। तिनीहरूले पृथ्वीमा र पृथ्वीमा भएका सबै माछा, चराहरू र पशुहरूमाथि शासन गर्नेछन्। परमेश्वरले मानिसहरू र सबै पशुहरूलाई तिनीहरूको खानाका लागि सबै बोटबिरुवाहरू दिनुभयो। परमेश्वरले आफूले बनाउनुभएको सबै कुरालाई हेर्नुभयो, र उहाँले देख्नुभयो कि यो </w:t>
      </w:r>
      <w:r>
        <w:rPr>
          <w:b/>
          <w:lang w:val="ne_NP" w:bidi="ne_NP"/>
        </w:rPr>
        <w:t>धेरै</w:t>
      </w:r>
      <w:r>
        <w:rPr>
          <w:lang w:val="ne_NP" w:bidi="ne_NP"/>
        </w:rPr>
        <w:t xml:space="preserve"> राम्रो थियो! त्यसपछि साँझ बितेर बिहान आयो, र यो छैटौं दिन थियो।</w:t>
      </w:r>
    </w:p>
    <w:p>
      <w:pPr/>
      <w:r>
        <w:rPr>
          <w:lang w:val="ne_NP" w:bidi="ne_NP"/>
        </w:rPr>
      </w:r>
      <w:r>
        <w:rPr>
          <w:lang w:val="ne_NP" w:bidi="ne_NP"/>
        </w:rPr>
        <w:t>नाटकलाई केहि छिन रोक्नुहोस। परमेश्वरको भूमिका खेल्ने कलाकारलाई सोध्नुहोस्, "तपाईं के महसुस गर्दै हुनुहुन्छ वा के सोच्दै हुनुहुन्छ?" तपाईंले यस्ता कुराहरू सुन्न सक्नुहुन्छ, "यो यस्तो विशेष दिन हो! मैले मेरो मनपर्ने कुरा बनाएको छु, मानिसहरू! तिनीहरू म जस्तै छन्!" मानिसहरूको भूमिका खेल्ने कलाकारहरूलाई सोध्नुहोस्, "तपाईंलाई कस्तो महसुस भइरहेको छ?" तपाईंले यस्ता कुराहरू सुन्न सक्नुहुन्छ, "यो संसार सुन्दर छ! के परमेश्वरले यसलाई हाम्रै लागि मात्र सृष्टि गर्नुभएको हो?" नाटक फेरि सुरु गर्नुहोस्।</w:t>
      </w:r>
    </w:p>
    <w:p>
      <w:pPr/>
      <w:r>
        <w:rPr>
          <w:lang w:val="ne_NP" w:bidi="ne_NP"/>
        </w:rPr>
      </w:r>
      <w:r>
        <w:rPr>
          <w:lang w:val="ne_NP" w:bidi="ne_NP"/>
        </w:rPr>
        <w:t>परमेश्वरले स्वर्ग र पृथ्वीमा उहाँले सृजना गर्नुभएका सबै कुरा सातौं दिन सुरु हुनु अघि नै पूरा गरिसक्नुभएको थियो। त्यसैले परमेश्वरले काम गर्न रोक्नुभयो र आराम गर्नुभयो अथवा सातौँ दिनमा उहाँले काम गर्नुभएन। परमेश्वरले ७ औं दिनलाई आशिष दिनुभयो र यो उहाँको लागि अलग गरिएको विशेष दिन हो भन्नुभयो।</w:t>
      </w:r>
    </w:p>
    <w:p>
      <w:pPr/>
      <w:r>
        <w:rPr>
          <w:lang w:val="ne_NP" w:bidi="ne_NP"/>
        </w:rPr>
      </w:r>
      <w:r>
        <w:rPr>
          <w:lang w:val="ne_NP" w:bidi="ne_NP"/>
        </w:rPr>
        <w:t>नाटकलाई केहि छिन रोक्नुहोस। परमेश्वरको भूमिका खेल्ने कलाकारलाई सोध्नुहोस्, "तपाईं के महसुस गर्दै हुनुहुन्छ वा के सोच्दै हुनुहुन्छ?" तपाईंले यस्ता कुराहरू सुन्न सक्नुहुन्छ, "म यस सृजनमा धेरै सन्तुष्ट छु। मैले यो काम राम्रोसँग पूरा गरेको छु।"</w:t>
      </w:r>
      <w:r>
        <w:rPr>
          <w:lang w:val="ne_NP" w:bidi="ne_NP"/>
        </w:rPr>
      </w:r>
    </w:p>
    <w:p>
      <w:pPr>
        <w:pStyle w:val="Heading3"/>
      </w:pPr>
      <w:r>
        <w:rPr>
          <w:lang w:val="ne_NP" w:bidi="ne_NP"/>
        </w:rPr>
        <w:t>Step 5</w:t>
      </w:r>
    </w:p>
    <w:p>
      <w:pPr/>
      <w:r>
        <w:rPr>
          <w:lang w:val="ne_NP" w:bidi="ne_NP"/>
        </w:rPr>
      </w:r>
      <w:r>
        <w:rPr>
          <w:lang w:val="ne_NP" w:bidi="ne_NP"/>
        </w:rPr>
        <w:t>सबैभन्दा सजिलोसँग बुझिने अनुवादमा उत्पत्ति १:१–२:३ को श्रव्य संस्करण सुन्नुहोस्।</w:t>
      </w:r>
    </w:p>
    <w:p>
      <w:pPr/>
      <w:r>
        <w:rPr>
          <w:lang w:val="ne_NP" w:bidi="ne_NP"/>
        </w:rPr>
      </w:r>
      <w:r>
        <w:rPr>
          <w:lang w:val="ne_NP" w:bidi="ne_NP"/>
        </w:rPr>
        <w:t>यस कदममा, समुहले यस खण्‍डमा भएको शब्‍दहरू र मूख्‍य शब्‍दहरूमाथि छलफल गर्नेछन्।</w:t>
      </w:r>
    </w:p>
    <w:p>
      <w:pPr/>
      <w:r>
        <w:rPr>
          <w:lang w:val="ne_NP" w:bidi="ne_NP"/>
        </w:rPr>
      </w:r>
      <w:r>
        <w:rPr>
          <w:lang w:val="ne_NP" w:bidi="ne_NP"/>
        </w:rPr>
        <w:t xml:space="preserve">सुरुमा परमेश्वरले ब्रह्माण्डमा सबै कुराहरू सृजना गर्नुभयो - उहाँले </w:t>
      </w:r>
      <w:r>
        <w:rPr>
          <w:b/>
          <w:lang w:val="ne_NP" w:bidi="ne_NP"/>
        </w:rPr>
        <w:t>स्वर्ग</w:t>
      </w:r>
      <w:r>
        <w:rPr>
          <w:lang w:val="ne_NP" w:bidi="ne_NP"/>
        </w:rPr>
        <w:t xml:space="preserve"> र पृथ्वी सृजना गर्नुभयो। यहाँ, स्वर्गको अर्थ स्वर्ग वा पृथ्वीमाथिका कुराहरू हो।</w:t>
      </w:r>
    </w:p>
    <w:p>
      <w:pPr/>
      <w:r>
        <w:rPr>
          <w:lang w:val="ne_NP" w:bidi="ne_NP"/>
        </w:rPr>
      </w:r>
      <w:r>
        <w:rPr>
          <w:lang w:val="ne_NP" w:bidi="ne_NP"/>
        </w:rPr>
        <w:t xml:space="preserve">यहाँ रोक्नुहोस् र जब </w:t>
      </w:r>
      <w:r>
        <w:rPr>
          <w:b/>
          <w:lang w:val="ne_NP" w:bidi="ne_NP"/>
        </w:rPr>
        <w:t>स्वर्ग</w:t>
      </w:r>
      <w:r>
        <w:rPr>
          <w:lang w:val="ne_NP" w:bidi="ne_NP"/>
        </w:rPr>
        <w:t xml:space="preserve"> को अर्थ आकाश हुन्छ, तब तपाईंले यसको लागि कुन शब्द वा वाक्यांश प्रयोग गर्ने भनेर समूहमा छलफल गर्नुहोस्। थप जानकारीको लागि मुख्य शब्दावलीमा </w:t>
      </w:r>
      <w:r>
        <w:rPr>
          <w:lang w:val="ne_NP" w:bidi="ne_NP"/>
        </w:rPr>
        <w:t>स्वर्ग</w:t>
      </w:r>
      <w:r>
        <w:rPr>
          <w:lang w:val="ne_NP" w:bidi="ne_NP"/>
        </w:rPr>
        <w:t xml:space="preserve"> हेर्नुहोस्। अडियो रोक्‍नुहोस्। </w:t>
      </w:r>
    </w:p>
    <w:p>
      <w:pPr/>
      <w:r>
        <w:rPr>
          <w:lang w:val="ne_NP" w:bidi="ne_NP"/>
        </w:rPr>
      </w:r>
      <w:r>
        <w:rPr>
          <w:lang w:val="ne_NP" w:bidi="ne_NP"/>
        </w:rPr>
        <w:t>पुरानो नियममा, परमेश्वर मात्रै यस्तो हुनुहुन्छ जसले केही कुरा सृजना गर्ने कार्य गर्न सक्नुहुन्छ। कुनै कुरा सृजना गर्नुको अर्थ यसलाई नयाँ बनाउनु वा यसलाई नवीकरण वा पुनर्स्थापित गर्नु हो। यस खण्डमा, "सिर्जना गर्नु" र "बनाउनु" दुवै अंग्रेजी शब्दहरू प्रयोग गरिन्छ, तर तिनीहरूको अर्थ एउटै हो। कहिलेकाहीँ, परमेश्वरले केही बनाउनका लागि सामग्रीहरू प्रयोग गर्नुहुन्छ, जस्तै उहाँले मानिस बनाउन माटो प्रयोग गर्नुभयो, तर प्रायः उहाँले शून्यबाट केही कुरा बनाउनुहुन्छ।</w:t>
      </w:r>
    </w:p>
    <w:p>
      <w:pPr/>
      <w:r>
        <w:rPr>
          <w:lang w:val="ne_NP" w:bidi="ne_NP"/>
        </w:rPr>
      </w:r>
      <w:r>
        <w:rPr>
          <w:lang w:val="ne_NP" w:bidi="ne_NP"/>
        </w:rPr>
        <w:t>परमेश्वरले पृथ्वीलाई व्यवस्थित गर्न शुरू गर्नुभन्दा अघि पृथ्वी खाली र आकारहीन थियो, वा यो एक आकारहीन उजाड स्थान थियो भनेर तपाईंले भन्न सक्नुहुन्छ। अन्धकारले गहिरो पानीलाई ढाकेको थियो, जुन चाहिँ अरू कुनै थोक नभएको पानीको एउटा विशाल क्षेत्र हो — तपाईंको आँखाले देख्ने सम्मै फैलिएको र यति गहिरो कि तपाईंले यसको पिँध छुन सक्नुहुन्न।</w:t>
      </w:r>
    </w:p>
    <w:p>
      <w:pPr/>
      <w:r>
        <w:rPr>
          <w:lang w:val="ne_NP" w:bidi="ne_NP"/>
        </w:rPr>
      </w:r>
      <w:r>
        <w:rPr>
          <w:lang w:val="ne_NP" w:bidi="ne_NP"/>
        </w:rPr>
        <w:t xml:space="preserve">परमेश्वरको आत्मा पानीमाथि मडारिरहेको, चलिरहेको वा उडिरहेको थियो। </w:t>
      </w:r>
      <w:r>
        <w:rPr>
          <w:b/>
          <w:lang w:val="ne_NP" w:bidi="ne_NP"/>
        </w:rPr>
        <w:t>परमेश्वरको आत्मा</w:t>
      </w:r>
      <w:r>
        <w:rPr>
          <w:lang w:val="ne_NP" w:bidi="ne_NP"/>
        </w:rPr>
        <w:t xml:space="preserve"> "परमेश्वरको शक्ति" वा "परमेश्वरबाट आउने हावा" हुन सक्छ, तर यो विनाशकारी जस्तो सुनिनु हुँदैन। मूलतः परमेश्वर आफै त्यहाँ हुनुहुन्थ्यो।</w:t>
      </w:r>
    </w:p>
    <w:p>
      <w:pPr/>
      <w:r>
        <w:rPr>
          <w:lang w:val="ne_NP" w:bidi="ne_NP"/>
        </w:rPr>
      </w:r>
      <w:r>
        <w:rPr>
          <w:lang w:val="ne_NP" w:bidi="ne_NP"/>
        </w:rPr>
        <w:t xml:space="preserve">यहाँ रोक्नुहोस् र तपाईंले </w:t>
      </w:r>
      <w:r>
        <w:rPr>
          <w:b/>
          <w:lang w:val="ne_NP" w:bidi="ne_NP"/>
        </w:rPr>
        <w:t>परमेश्वरको आत्मा</w:t>
      </w:r>
      <w:r>
        <w:rPr>
          <w:lang w:val="ne_NP" w:bidi="ne_NP"/>
        </w:rPr>
        <w:t xml:space="preserve"> भन्ने वाक्यांशलाई कसरी अनुवाद गर्नुहुनेछ भन्ने कुरा छलफल गर्नुहोस्। हामीले पुरानो नियममा परमेश्वरको आत्मा भन्ने अझ सामान्य वाक्यांश प्रयोग गर्छौं, तर तपाईंले परमेश्वरको आत्माको बारेमा थप जानकारीको लागि मुख्य शब्दावलीमा </w:t>
      </w:r>
      <w:r>
        <w:rPr>
          <w:lang w:val="ne_NP" w:bidi="ne_NP"/>
        </w:rPr>
        <w:t>पवित्र आत्मा</w:t>
      </w:r>
      <w:r>
        <w:rPr>
          <w:lang w:val="ne_NP" w:bidi="ne_NP"/>
        </w:rPr>
        <w:t xml:space="preserve"> हेर्न सक्नुहुन्छ। अडियो रोक्‍नुहोस्। </w:t>
      </w:r>
    </w:p>
    <w:p>
      <w:pPr/>
      <w:r>
        <w:rPr>
          <w:lang w:val="ne_NP" w:bidi="ne_NP"/>
        </w:rPr>
      </w:r>
      <w:r>
        <w:rPr>
          <w:lang w:val="ne_NP" w:bidi="ne_NP"/>
        </w:rPr>
        <w:t>जब परमेश्वरले बोल्न र सृजना गर्न थाल्नुहुन्छ, कहिलेकाहीँ अनुवादहरूले परमेश्वरले भन्नुहुन्छ, "उज्यालो होस्," तर यसको वास्तविक अर्थ यो हो कि परमेश्वर आफैले उज्यालो देखा पर्न आज्ञा गर्नुभयो।</w:t>
      </w:r>
    </w:p>
    <w:p>
      <w:pPr/>
      <w:r>
        <w:rPr>
          <w:lang w:val="ne_NP" w:bidi="ne_NP"/>
        </w:rPr>
      </w:r>
      <w:r>
        <w:rPr>
          <w:lang w:val="ne_NP" w:bidi="ne_NP"/>
        </w:rPr>
        <w:t>दोस्रो दिन बाहेक प्रत्येक दिनको लागि, परमेश्वरले यो "असल" भन्नुहुन्छ। यसको अर्थ परमेश्वरले उहाँले सृजना गर्नुभएको कुराबाट सन्तुष्ट हुनुहुन्छ। यसको अर्थ वस्तु वा दिन अरू कुनै कुरा भन्दा राम्रो वा उत्तम छ भन्ने होइन, तर परमेश्वरले यसलाई देख्दा आनन्द लिनुहुन्छ र खुसी महसुस गर्नुहुन्छ।</w:t>
      </w:r>
    </w:p>
    <w:p>
      <w:pPr/>
      <w:r>
        <w:rPr>
          <w:lang w:val="ne_NP" w:bidi="ne_NP"/>
        </w:rPr>
      </w:r>
      <w:r>
        <w:rPr>
          <w:lang w:val="ne_NP" w:bidi="ne_NP"/>
        </w:rPr>
        <w:t>यहीबाट सृजनाका दिनहरूको सूचीको सुरुवात हुन्छ। प्रत्येक दिनको अन्तमा एउटा अभिव्यक्ति छ जसको अर्थ "यो विशेष दिन पूरा भयो।" भन्ने हुन्छ रात बितेर बिहान आएपछि दिन पूरा भयो भनेर तपाईंले भन्न सक्नुहुन्छ। तपाईंको भाषामा यसो भन्नको लागि "पहिलो दिन समाप्त भयो" जस्तो कुनै सरल वाक्यांश अझ स्वाभाविक हुन सक्छ।</w:t>
      </w:r>
    </w:p>
    <w:p>
      <w:pPr/>
      <w:r>
        <w:rPr>
          <w:lang w:val="ne_NP" w:bidi="ne_NP"/>
        </w:rPr>
      </w:r>
      <w:r>
        <w:rPr>
          <w:lang w:val="ne_NP" w:bidi="ne_NP"/>
        </w:rPr>
        <w:t xml:space="preserve">यहाँ रोक्नुहोस् र अनुवाद टोलीको रूपमा छलफल गर्नुहोस्: तपाईंले आफ्नो भाषामा सूचीको एउटा चरण पूरा भएको कुरा कसरी देखाउनुहुन्छ? अडियो रोक्‍नुहोस्। </w:t>
      </w:r>
    </w:p>
    <w:p>
      <w:pPr/>
      <w:r>
        <w:rPr>
          <w:lang w:val="ne_NP" w:bidi="ne_NP"/>
        </w:rPr>
      </w:r>
      <w:r>
        <w:rPr>
          <w:lang w:val="ne_NP" w:bidi="ne_NP"/>
        </w:rPr>
        <w:t>जब परमेश्वरले तलको पानी र माथिको पानीलाई अलग गर्नुहुन्छ, उहाँले आकाश बनाउनुहुन्छ। यो आकाश पृथ्वीमाथि एउटा छाना वा पाल वा उल्टो कचौरा जस्तै छ जसले पृथ्वीको पानीलाई आकाशमाथिको पानीबाट अलग गर्छ।</w:t>
      </w:r>
    </w:p>
    <w:p>
      <w:pPr/>
      <w:r>
        <w:rPr>
          <w:lang w:val="ne_NP" w:bidi="ne_NP"/>
        </w:rPr>
      </w:r>
      <w:r>
        <w:rPr>
          <w:lang w:val="ne_NP" w:bidi="ne_NP"/>
        </w:rPr>
        <w:t xml:space="preserve">यहाँ रोक्नुहोस् र अनुवाद टोलीको रूपमा छलफल गर्नुहोस्: परमेश्वरले सृष्टि गर्नुहुने "अन्तरिक्ष" वा "आकाशमण्डल" को अवधारणाका लागि तपाईंले कुन शब्द प्रयोग गर्नुहुनेछ? तपाईंले "आकाश" को लागि कुन शब्द प्रयोग गर्नुहुनेछ? अडियो रोक्‍नुहोस्। </w:t>
      </w:r>
    </w:p>
    <w:p>
      <w:pPr/>
      <w:r>
        <w:rPr>
          <w:lang w:val="ne_NP" w:bidi="ne_NP"/>
        </w:rPr>
      </w:r>
      <w:r>
        <w:rPr>
          <w:lang w:val="ne_NP" w:bidi="ne_NP"/>
        </w:rPr>
        <w:t>परमेश्वरले हामीलाई ऋतुहरू, दिनहरू र वर्षहरू देखाउन ज्योतिहरू बनाउनुभयो। ऋतुहरू वर्षका विशेष समयहरू हुन् जुन हामीले थाहा पाउन आवश्यक छ। तिनीहरू चाडका समयहरू, समुदायमा फसल काट्ने समयहरू, वा समुदायको लागि महत्त्वपूर्ण वर्षको कुनै पनि समय हुन सक्छन्।</w:t>
      </w:r>
    </w:p>
    <w:p>
      <w:pPr/>
      <w:r>
        <w:rPr>
          <w:lang w:val="ne_NP" w:bidi="ne_NP"/>
        </w:rPr>
      </w:r>
      <w:r>
        <w:rPr>
          <w:lang w:val="ne_NP" w:bidi="ne_NP"/>
        </w:rPr>
        <w:t>पाँचौ दिनमा परमेश्वरले आकाश र पानीलाई जीवित प्राणीहरूले भर्नुहुन्छ। परमेश्वरले माछा र ठूला समुद्री प्राणीहरू र पानीमा हलचल गर्ने सबैकुरालाई पानीमा राख्नुहुन्छ। ठूला समुद्री प्राणीहरू कस्ता प्रकारका हुन् भन्ने हामीलाई थाहा छैन, त्यसैले आफ्नो वर्णनमा अस्पष्ट रहने प्रयास गर्नुहोस्।</w:t>
      </w:r>
    </w:p>
    <w:p>
      <w:pPr/>
      <w:r>
        <w:rPr>
          <w:lang w:val="ne_NP" w:bidi="ne_NP"/>
        </w:rPr>
      </w:r>
      <w:r>
        <w:rPr>
          <w:lang w:val="ne_NP" w:bidi="ne_NP"/>
        </w:rPr>
        <w:t>परमेश्वरले सबै प्रकारका चराहरूलाई हावामा राख्नुहुन्छ—यसमा साना चराहरू र अन्य पशुहरू खाने ठूला चराहरू समावेश छन्।</w:t>
      </w:r>
    </w:p>
    <w:p>
      <w:pPr/>
      <w:r>
        <w:rPr>
          <w:lang w:val="ne_NP" w:bidi="ne_NP"/>
        </w:rPr>
      </w:r>
      <w:r>
        <w:rPr>
          <w:lang w:val="ne_NP" w:bidi="ne_NP"/>
        </w:rPr>
        <w:t>छैटौं दिनमा परमेश्वरले तीन प्रकारका पशुहरूलाई भूमिमा राख्नुहुन्छ:</w:t>
      </w:r>
    </w:p>
    <w:p>
      <w:pPr>
        <w:pStyle w:val="ListBullet"/>
        <w:spacing w:line="240" w:lineRule="auto"/>
        <w:ind w:left="720"/>
      </w:pPr>
      <w:r>
        <w:rPr>
          <w:lang w:val="ne_NP" w:bidi="ne_NP"/>
        </w:rPr>
      </w:r>
      <w:r>
        <w:rPr>
          <w:lang w:val="ne_NP" w:bidi="ne_NP"/>
        </w:rPr>
        <w:t>पशुहरू घरको वरिपरि बसोबास गर्ने घरेलू पशुहरू हुन्।</w:t>
      </w:r>
    </w:p>
    <w:p>
      <w:pPr>
        <w:pStyle w:val="ListBullet"/>
        <w:spacing w:line="240" w:lineRule="auto"/>
        <w:ind w:left="720"/>
      </w:pPr>
      <w:r>
        <w:rPr>
          <w:lang w:val="ne_NP" w:bidi="ne_NP"/>
        </w:rPr>
      </w:r>
      <w:r>
        <w:rPr>
          <w:lang w:val="ne_NP" w:bidi="ne_NP"/>
        </w:rPr>
        <w:t>घस्रने जीवहरू जमिनको नजिकै छिटोछिटो कुद्ने वा हिँड्ने प्राणीहरू हुन् जस्तै सर्प, छेपारो, कीरा, मुसा र साना जनावरहरू।</w:t>
      </w:r>
    </w:p>
    <w:p>
      <w:pPr>
        <w:pStyle w:val="ListBullet"/>
        <w:spacing w:line="240" w:lineRule="auto"/>
        <w:ind w:left="720"/>
      </w:pPr>
      <w:r>
        <w:rPr>
          <w:lang w:val="ne_NP" w:bidi="ne_NP"/>
        </w:rPr>
      </w:r>
      <w:r>
        <w:rPr>
          <w:lang w:val="ne_NP" w:bidi="ne_NP"/>
        </w:rPr>
        <w:t>जंगली पशुहरू जंगलमा बसोबास गर्ने पशुहरू हुन् - कहिलेकाहीँ तिनीहरू खतरनाक हुन्छन्।</w:t>
      </w:r>
    </w:p>
    <w:p>
      <w:pPr/>
      <w:r>
        <w:rPr>
          <w:lang w:val="ne_NP" w:bidi="ne_NP"/>
        </w:rPr>
      </w:r>
      <w:r>
        <w:rPr>
          <w:lang w:val="ne_NP" w:bidi="ne_NP"/>
        </w:rPr>
        <w:t>यस खण्डभरि, परमेश्वरको व्यक्तिगत नाम याहवे होइन, बरु परमेश्वरको लागि प्रयोग गरिने सामान्य शब्द प्रयोग गरिएको छ। जब परमेश्वरले मानिसलाई बनाउनुहुन्छ, उहाँ भन्नुहुन्छ, "</w:t>
      </w:r>
      <w:r>
        <w:rPr>
          <w:b/>
          <w:lang w:val="ne_NP" w:bidi="ne_NP"/>
        </w:rPr>
        <w:t>हामी</w:t>
      </w:r>
      <w:r>
        <w:rPr>
          <w:lang w:val="ne_NP" w:bidi="ne_NP"/>
        </w:rPr>
        <w:t xml:space="preserve"> मानिसलाई आफ्नै स्वरूपमा बनाऔं।" परमेश्वरले आफूलाई देखाउन किन "हामी" शब्द प्रयोग गर्नुभयो भन्ने हामीलाई थाहा छैन। बाइबल विद्वानहरूका धेरै विचारहरू छन्। सायद परमेश्वरले स्वर्गदूतहरूको आफ्नो स्वर्गीय सभासँग कुरा गरिरहनुभएको छ। हुनसक्छ परमेश्वरले पहिले नै आफू स्वयम्, उहाँको छोरा येशू र पवित्र आत्माको त्रिएकत्वलाई उल्लेख गरिरहनुभएको छ। तर उहाँको मूल श्रोताहरूले यो कुरालाई अझैपनि बुझेको थिएन। परमेश्वरले आफ्नो महिमा देखाइरहनुभएको हुन सक्छ। पुरानो नियममा, राजाहरूले कहिलेकाँही सम्मान र आदर देखाउन आफूलाई "हामी" भनेर सम्बोधन गर्थे। सायद परमेश्वरले आफूसँग कुरा गरिरहनुभएको छ र उहाँले के गर्न चाहनुहुन्छ भन्ने बारेमा आफैँसँग परामर्श गरिरहनुभएको छ। हामीले उहाँलाई राजाको रूपमा सम्मान र आदर गर्नुपर्छ भन्ने कुरा परमेश्वरले देखाइरहनुभएको छ भनेर अधिकांश बाइबल विद्वानहरू विश्वास गर्छन्।</w:t>
      </w:r>
    </w:p>
    <w:p>
      <w:pPr/>
      <w:r>
        <w:rPr>
          <w:lang w:val="ne_NP" w:bidi="ne_NP"/>
        </w:rPr>
      </w:r>
      <w:r>
        <w:rPr>
          <w:lang w:val="ne_NP" w:bidi="ne_NP"/>
        </w:rPr>
        <w:t xml:space="preserve">उहाँले मानिसलाई </w:t>
      </w:r>
      <w:r>
        <w:rPr>
          <w:b/>
          <w:lang w:val="ne_NP" w:bidi="ne_NP"/>
        </w:rPr>
        <w:t>आफ्नो स्वरूपमा</w:t>
      </w:r>
      <w:r>
        <w:rPr>
          <w:lang w:val="ne_NP" w:bidi="ne_NP"/>
        </w:rPr>
        <w:t xml:space="preserve"> सृष्टि गर्नुहुन्छ भनेर परमेश्वरले भन्नुहुन्छ। मानिसहरूले परमेश्वरको स्वरूप धारण गर्छन्। यसको अर्थ तिनीहरू कुनै न कुनै रूपमा शारीरिक र आत्मिक रूपमा परमेश्वर जस्तै छन्। तिनीहरूले सोच्न सक्छन् र तिनीहरूसँग विवेक छ, अथवा सही र गलत छुट्याउन सक्ने क्षमता छ। पुरानो नियममा, कहिलेकाहीँ राजा वा रानीका प्रतिनिधिहरूलाई प्रतिरूप भनिन्थ्यो। परमेश्वरले मानिसहरू उहाँका प्रतिनिधिहरू हुन् भनेर भन्दै हुनुहुन्छ। परमेश्वरले आफ्नो स्वरूपमा पुरुष र महिला दुबैलाई बनाउनुभएको कुरा स्पष्ट गर्नुभयो। "परमेश्वरले आफ्नो प्रतिरूपमा मानिसहरूलाई सृजना गर्नुभयो" भन्ने कुरा हामीलाई ठ्याक्कै थाहा छैन, त्यसैले तपाईंको भाषामा पनि यो अस्पष्ट राख्नुहोस्।</w:t>
      </w:r>
    </w:p>
    <w:p>
      <w:pPr/>
      <w:r>
        <w:rPr>
          <w:lang w:val="ne_NP" w:bidi="ne_NP"/>
        </w:rPr>
      </w:r>
      <w:r>
        <w:rPr>
          <w:lang w:val="ne_NP" w:bidi="ne_NP"/>
        </w:rPr>
        <w:t xml:space="preserve">यहाँ रोक्नुहोस् र समूहमा छलफल गर्नुहोस् कि तपाईंले </w:t>
      </w:r>
      <w:r>
        <w:rPr>
          <w:b/>
          <w:lang w:val="ne_NP" w:bidi="ne_NP"/>
        </w:rPr>
        <w:t>परमेश्वरको स्वरूप</w:t>
      </w:r>
      <w:r>
        <w:rPr>
          <w:lang w:val="ne_NP" w:bidi="ne_NP"/>
        </w:rPr>
        <w:t xml:space="preserve">का लागि कुन शब्द वा वाक्यांश प्रयोग गर्नुहुनेछ। थप जानकारीको लागि मुख्य शब्दावलीमा </w:t>
      </w:r>
      <w:r>
        <w:rPr>
          <w:lang w:val="ne_NP" w:bidi="ne_NP"/>
        </w:rPr>
        <w:t>परमेश्वरको स्वरूप</w:t>
      </w:r>
      <w:r>
        <w:rPr>
          <w:lang w:val="ne_NP" w:bidi="ne_NP"/>
        </w:rPr>
        <w:t xml:space="preserve"> हेर्नुहोस्। अडियो रोक्‍नुहोस्। </w:t>
      </w:r>
    </w:p>
    <w:p>
      <w:pPr/>
      <w:r>
        <w:rPr>
          <w:lang w:val="ne_NP" w:bidi="ne_NP"/>
        </w:rPr>
      </w:r>
      <w:r>
        <w:rPr>
          <w:lang w:val="ne_NP" w:bidi="ne_NP"/>
        </w:rPr>
        <w:t>यस समयमा परमेश्वरले एक मानिस र एक महिला बनाउनु भयो कि धेरै मानिसहरू बनाउनुभयो? यो परमेश्वरले मानवहरूलाई बनाउनुभएको विषयको सामान्य भनाइ हो। अर्को खण्डमा हामीले पहिलो पुरुष र महिलाको बारेमा विवरणहरू सुन्छौं। यहाँ, तपाईंले परमेश्वरले मानिसहरू, केही महिला र केही पुरुषहरू सृजना गर्नुभयो भनेर भन्न सक्नुहुन्छ।</w:t>
      </w:r>
    </w:p>
    <w:p>
      <w:pPr/>
      <w:r>
        <w:rPr>
          <w:lang w:val="ne_NP" w:bidi="ne_NP"/>
        </w:rPr>
      </w:r>
      <w:r>
        <w:rPr>
          <w:lang w:val="ne_NP" w:bidi="ne_NP"/>
        </w:rPr>
        <w:t>परमेश्वरले मानिसहरूलाई पृथ्वीमा शासन गर्न भन्नुहुन्छ। यसको अर्थ मानिसहरूले शान्तिपूर्ण र जिम्मेवारीपूर्वक शासन गर्नुपर्छ। तिनीहरूले शासन गर्नुपर्छ र पृथ्वीलाई वशमा राख्नुपर्छ, र यसको अर्थ आफ्ना आवश्यकताहरूका लागि पृथ्वीको उपयोग गर्न शक्तिको प्रयोग गर्नु हो, जस्तै खेतीपाती गर्नु र जमिनको खनजोत गर्नु। यो शाही भाषा हो—परमेश्वर मानिसहरूले पृथ्वीमा राजाहरू र रानीहरू जस्तै शासन गरून् भन्ने चाहनुहुन्छ।</w:t>
      </w:r>
    </w:p>
    <w:p>
      <w:pPr/>
      <w:r>
        <w:rPr>
          <w:lang w:val="ne_NP" w:bidi="ne_NP"/>
        </w:rPr>
      </w:r>
      <w:r>
        <w:rPr>
          <w:lang w:val="ne_NP" w:bidi="ne_NP"/>
        </w:rPr>
        <w:t>कुनै कुशल मजदुर वा कारीगरले गर्ने जस्तो काम गरेर परमेश्वरले आफ्नो काम समाप्त गर्नुभएको थियो। परमेश्वरले आफ्नो काम समाप्त गर्नुभयो, तर उहाँ थाक्नुभएको थिएन। उहाँलाई आराम गर्नुपर्ने आवश्यकता थिएन, किनभने उहाँ थाक्नु भएन। उहाँले भर्खरै आफूले गर्नुपर्ने सबै कुरा पूरा गरिसक्नु भएको थियो, त्यसैले उहाँले काम रोक्नुभयो। तपाईं कि त "उहाँले काम गर्न रोक्नुभयो," वा "उहाँले आराम गर्नुभयो" भन्न सक्नुहुन्छ।</w:t>
      </w:r>
    </w:p>
    <w:p>
      <w:pPr/>
      <w:r>
        <w:rPr>
          <w:lang w:val="ne_NP" w:bidi="ne_NP"/>
        </w:rPr>
      </w:r>
      <w:r>
        <w:rPr>
          <w:lang w:val="ne_NP" w:bidi="ne_NP"/>
        </w:rPr>
        <w:t xml:space="preserve">परमेश्वरले सातौं दिनलाई </w:t>
      </w:r>
      <w:r>
        <w:rPr>
          <w:b/>
          <w:lang w:val="ne_NP" w:bidi="ne_NP"/>
        </w:rPr>
        <w:t>आशिष दिनुभयो</w:t>
      </w:r>
      <w:r>
        <w:rPr>
          <w:lang w:val="ne_NP" w:bidi="ne_NP"/>
        </w:rPr>
        <w:t xml:space="preserve">, जसको अर्थ उहाँले यसलाई विशेष बनाउनुभयो — उहाँले यसलाई राम्रो बनाउनुभयो। परमेश्वरले सातौं दिनलाई </w:t>
      </w:r>
      <w:r>
        <w:rPr>
          <w:b/>
          <w:lang w:val="ne_NP" w:bidi="ne_NP"/>
        </w:rPr>
        <w:t>पवित्र</w:t>
      </w:r>
      <w:r>
        <w:rPr>
          <w:lang w:val="ne_NP" w:bidi="ne_NP"/>
        </w:rPr>
        <w:t xml:space="preserve"> भन्नुभयो, जसको अर्थ विशेष उद्देश्यका लागि अलग गरिएको भन्ने हुन्छ। यस सन्दर्भमा, उहाँले यसलाई आराम गर्न छुट्याउनुभयो।</w:t>
      </w:r>
    </w:p>
    <w:p>
      <w:pPr/>
      <w:r>
        <w:rPr>
          <w:lang w:val="ne_NP" w:bidi="ne_NP"/>
        </w:rPr>
      </w:r>
      <w:r>
        <w:rPr>
          <w:lang w:val="ne_NP" w:bidi="ne_NP"/>
        </w:rPr>
        <w:t xml:space="preserve">यहाँ रोक्नुहोस् र समूहमा छलफल गर्नुहोस् कि तपाईंले </w:t>
      </w:r>
      <w:r>
        <w:rPr>
          <w:b/>
          <w:lang w:val="ne_NP" w:bidi="ne_NP"/>
        </w:rPr>
        <w:t>आशिष दिनुभयो</w:t>
      </w:r>
      <w:r>
        <w:rPr>
          <w:lang w:val="ne_NP" w:bidi="ne_NP"/>
        </w:rPr>
        <w:t xml:space="preserve"> र </w:t>
      </w:r>
      <w:r>
        <w:rPr>
          <w:b/>
          <w:lang w:val="ne_NP" w:bidi="ne_NP"/>
        </w:rPr>
        <w:t>पवित्र</w:t>
      </w:r>
      <w:r>
        <w:rPr>
          <w:lang w:val="ne_NP" w:bidi="ne_NP"/>
        </w:rPr>
        <w:t xml:space="preserve"> का लागि कुन शब्द वा वाक्यांशहरू प्रयोग गर्नुहुनेछ। थप जानकारीको लागि मुख्य शब्दावलीमा </w:t>
      </w:r>
      <w:r>
        <w:rPr>
          <w:lang w:val="ne_NP" w:bidi="ne_NP"/>
        </w:rPr>
        <w:t>आशीष दिनुभयो</w:t>
      </w:r>
      <w:r>
        <w:rPr>
          <w:lang w:val="ne_NP" w:bidi="ne_NP"/>
        </w:rPr>
        <w:t xml:space="preserve"> र </w:t>
      </w:r>
      <w:r>
        <w:rPr>
          <w:lang w:val="ne_NP" w:bidi="ne_NP"/>
        </w:rPr>
        <w:t>पवित्र</w:t>
      </w:r>
      <w:r>
        <w:rPr>
          <w:lang w:val="ne_NP" w:bidi="ne_NP"/>
        </w:rPr>
        <w:t xml:space="preserve"> हेर्नुहोस्। अडियो रोक्‍नुहोस्। </w:t>
      </w:r>
      <w:r>
        <w:rPr>
          <w:lang w:val="ne_NP" w:bidi="ne_NP"/>
        </w:rPr>
      </w:r>
    </w:p>
    <w:p>
      <w:pPr>
        <w:pStyle w:val="Heading3"/>
      </w:pPr>
      <w:r>
        <w:rPr>
          <w:lang w:val="ne_NP" w:bidi="ne_NP"/>
        </w:rPr>
        <w:t>Step 6</w:t>
      </w:r>
    </w:p>
    <w:p>
      <w:pPr/>
      <w:r>
        <w:rPr>
          <w:lang w:val="ne_NP" w:bidi="ne_NP"/>
        </w:rPr>
      </w:r>
      <w:r>
        <w:rPr>
          <w:lang w:val="ne_NP" w:bidi="ne_NP"/>
        </w:rPr>
        <w:t>अनुवादलाई सजिलोसँग बुझ्न यस खण्डको श्रव्य संस्करण सुन्‍नुहोस्।</w:t>
      </w:r>
    </w:p>
    <w:p>
      <w:pPr/>
      <w:r>
        <w:rPr>
          <w:lang w:val="ne_NP" w:bidi="ne_NP"/>
        </w:rPr>
      </w:r>
      <w:r>
        <w:rPr>
          <w:lang w:val="ne_NP" w:bidi="ne_NP"/>
        </w:rPr>
        <w:t>यस सत्रमा, एउटा समूहको रूपमा तपाईंको आफ्नै भाषामा खण्डलाई पुन: भन्न लगाउनुहोस्।</w:t>
      </w:r>
    </w:p>
    <w:p>
      <w:pPr/>
      <w:r>
        <w:rPr>
          <w:lang w:val="ne_NP" w:bidi="ne_NP"/>
        </w:rPr>
      </w:r>
      <w:r>
        <w:rPr>
          <w:lang w:val="ne_NP" w:bidi="ne_NP"/>
        </w:rPr>
        <w:t>पहिला, सम्पूर्ण समूहले खण्डलाई तपाईंको आफ्नै भाषामा बताउन अभ्यास गर्नुपर्छ। तपाईंले अघिल्लो चरणहरूमा निर्णय गर्नुभएको कुराहरू जस्तै कालक्रम, शब्दहरू, वाक्यांशहरू, भावनाहरू, वा तपाईंले छलफल गर्नुभएको अन्य कुराहरू यसमा समावेश गर्नलाई सम्झनुहोस्।</w:t>
      </w:r>
    </w:p>
    <w:p>
      <w:pPr/>
      <w:r>
        <w:rPr>
          <w:lang w:val="ne_NP" w:bidi="ne_NP"/>
        </w:rPr>
      </w:r>
      <w:r>
        <w:rPr>
          <w:lang w:val="ne_NP" w:bidi="ne_NP"/>
        </w:rPr>
        <w:t xml:space="preserve">एउटा समूहको सदस्यले खण्डका केही वाक्यहरू भन्नुपर्छ र रोकिनु पर्छ। समूहको अर्को सदस्यले खण्डको अर्को भाग भन्नु पर्छ र रोकिनु पर्छ। समूहले सम्पूर्ण खण्डलाई पुन: नभन्दासम्म यो गर्नुहोस्। यस चरणमा समूहका सदस्यहरूले एक अर्कालाई सच्याउन सक्छन्। अडियो रोक्‍नुहोस्। </w:t>
      </w:r>
    </w:p>
    <w:p>
      <w:pPr/>
      <w:r>
        <w:rPr>
          <w:lang w:val="ne_NP" w:bidi="ne_NP"/>
        </w:rPr>
      </w:r>
      <w:r>
        <w:rPr>
          <w:lang w:val="ne_NP" w:bidi="ne_NP"/>
        </w:rPr>
        <w:t xml:space="preserve">अर्को पटक, समूहको प्रत्येक सदस्यले कम्तिमा पनि एकचोटि सम्पूर्ण खण्डलाई नरोकी भन्नुपर्छ। समूहको सदस्यले खण्डलाई सम्झन मद्दत गर्न कुनैपनि वस्तुहरू, चालहरू, वा तिनीहरूको स्टोरीबोर्ड प्रयोग गर्न सक्छन्। अडियो रोक्‍नुहोस्। </w:t>
      </w:r>
    </w:p>
    <w:p>
      <w:pPr/>
      <w:r>
        <w:rPr>
          <w:lang w:val="ne_NP" w:bidi="ne_NP"/>
        </w:rPr>
      </w:r>
      <w:r>
        <w:rPr>
          <w:lang w:val="ne_NP" w:bidi="ne_NP"/>
        </w:rPr>
        <w:t xml:space="preserve">त्यसपछि, तपाईंलाई सबैभन्दा बढी मनपरेको खण्डको संस्करण कस्को हो समूहले निर्णय गर्न सक्छ। तपाईंलाई समूहको एउटा सदस्यले एउटा दृश्य बताएको तरिका मनपर्यो तर तपाईंलाई अर्को दृश्य अर्कै समुहको सदस्यले बताएको तरिका मनपर्यो भनेर तपाईहरू आफै निर्णय गर्न सक्नु हुन्छ। अडियो रोक्‍नुहोस्। </w:t>
      </w:r>
    </w:p>
    <w:p>
      <w:pPr/>
      <w:r>
        <w:rPr>
          <w:lang w:val="ne_NP" w:bidi="ne_NP"/>
        </w:rPr>
      </w:r>
      <w:r>
        <w:rPr>
          <w:lang w:val="ne_NP" w:bidi="ne_NP"/>
        </w:rPr>
        <w:t>अन्तमा, समूहले सबैजना सहमत हुने खण्डको अन्तिम संस्करणलाई सँगै राख्न सक्छन्। समूहको प्रत्येक सदस्यले यस खण्डको अन्तिम संस्करण सुनाउने अभ्यास गर्नुपर्छ।</w:t>
      </w:r>
      <w:r>
        <w:rPr>
          <w:lang w:val="ne_NP" w:bidi="ne_NP"/>
        </w:rPr>
      </w:r>
      <w:r>
        <w:rPr>
          <w:lang w:val="ne_NP" w:bidi="ne_NP"/>
        </w:rPr>
      </w:r>
    </w:p>
    <w:p>
      <w:pPr/>
      <w:r>
        <w:rPr>
          <w:lang w:val="ne_NP" w:bidi="ne_NP"/>
        </w:rPr>
      </w:r>
    </w:p>
    <w:p>
      <w:pPr>
        <w:pStyle w:val="Heading2"/>
      </w:pPr>
      <w:r>
        <w:rPr>
          <w:lang w:val="ne_NP" w:bidi="ne_NP"/>
        </w:rPr>
        <w:t>Genesis 2:4–25</w:t>
      </w:r>
      <w:r>
        <w:rPr>
          <w:lang w:val="ne_NP" w:bidi="ne_NP"/>
        </w:rPr>
      </w:r>
    </w:p>
    <w:p>
      <w:pPr>
        <w:pStyle w:val="Heading3"/>
      </w:pPr>
      <w:r>
        <w:rPr>
          <w:lang w:val="ne_NP" w:bidi="ne_NP"/>
        </w:rPr>
        <w:t>Step 1</w:t>
      </w:r>
    </w:p>
    <w:p>
      <w:pPr/>
      <w:r>
        <w:rPr>
          <w:lang w:val="ne_NP" w:bidi="ne_NP"/>
        </w:rPr>
      </w:r>
      <w:r>
        <w:rPr>
          <w:lang w:val="ne_NP" w:bidi="ne_NP"/>
        </w:rPr>
        <w:t>उत्पत्ति २:४–२५ सुन्नुहोस् र यसलाई आफ्नो हृदयमा राख्नुहोस्। पाठलाई तीन पटक सुन्नुहोस् (सम्भव छ भने तीन फरक अनुवादहरूमा)। त्यसपछि टोलीले निम्न प्रश्नहरूको छलफल गर्नुहोस:</w:t>
      </w:r>
    </w:p>
    <w:p>
      <w:pPr>
        <w:pStyle w:val="ListBullet"/>
        <w:spacing w:line="240" w:lineRule="auto"/>
        <w:ind w:left="720"/>
      </w:pPr>
      <w:r>
        <w:rPr>
          <w:lang w:val="ne_NP" w:bidi="ne_NP"/>
        </w:rPr>
      </w:r>
      <w:r>
        <w:rPr>
          <w:lang w:val="ne_NP" w:bidi="ne_NP"/>
        </w:rPr>
        <w:t>यो खण्डमा तपाईंलाई के मन पर्‍यो?</w:t>
      </w:r>
    </w:p>
    <w:p>
      <w:pPr>
        <w:pStyle w:val="ListBullet"/>
        <w:spacing w:line="240" w:lineRule="auto"/>
        <w:ind w:left="720"/>
      </w:pPr>
      <w:r>
        <w:rPr>
          <w:lang w:val="ne_NP" w:bidi="ne_NP"/>
        </w:rPr>
      </w:r>
      <w:r>
        <w:rPr>
          <w:lang w:val="ne_NP" w:bidi="ne_NP"/>
        </w:rPr>
        <w:t>तपाईलाई के मन पर्दैन वा के बुझ्नुहुन्न?</w:t>
      </w:r>
    </w:p>
    <w:p>
      <w:pPr>
        <w:pStyle w:val="ListBullet"/>
        <w:spacing w:line="240" w:lineRule="auto"/>
        <w:ind w:left="720"/>
      </w:pPr>
      <w:r>
        <w:rPr>
          <w:lang w:val="ne_NP" w:bidi="ne_NP"/>
        </w:rPr>
      </w:r>
      <w:r>
        <w:rPr>
          <w:lang w:val="ne_NP" w:bidi="ne_NP"/>
        </w:rPr>
        <w:t>यो कथाले हामीलाई येशूको बारेमा के बताउँछ?</w:t>
      </w:r>
    </w:p>
    <w:p>
      <w:pPr>
        <w:pStyle w:val="ListBullet"/>
        <w:spacing w:line="240" w:lineRule="auto"/>
        <w:ind w:left="720"/>
      </w:pPr>
      <w:r>
        <w:rPr>
          <w:lang w:val="ne_NP" w:bidi="ne_NP"/>
        </w:rPr>
      </w:r>
      <w:r>
        <w:rPr>
          <w:lang w:val="ne_NP" w:bidi="ne_NP"/>
        </w:rPr>
        <w:t>यो खण्डले मानिसबारे हामीलाई के भन्दछ?</w:t>
      </w:r>
    </w:p>
    <w:p>
      <w:pPr>
        <w:pStyle w:val="ListBullet"/>
        <w:spacing w:line="240" w:lineRule="auto"/>
        <w:ind w:left="720"/>
      </w:pPr>
      <w:r>
        <w:rPr>
          <w:lang w:val="ne_NP" w:bidi="ne_NP"/>
        </w:rPr>
      </w:r>
      <w:r>
        <w:rPr>
          <w:lang w:val="ne_NP" w:bidi="ne_NP"/>
        </w:rPr>
        <w:t>यो खण्डले कसरी हाम्रो दैनिक जीवनलाई प्रभाव पार्छ?</w:t>
      </w:r>
    </w:p>
    <w:p>
      <w:pPr>
        <w:pStyle w:val="ListBullet"/>
        <w:spacing w:line="240" w:lineRule="auto"/>
        <w:ind w:left="720"/>
      </w:pPr>
      <w:r>
        <w:rPr>
          <w:lang w:val="ne_NP" w:bidi="ne_NP"/>
        </w:rPr>
      </w:r>
      <w:r>
        <w:rPr>
          <w:lang w:val="ne_NP" w:bidi="ne_NP"/>
        </w:rPr>
        <w:t>यो कथा सुन्नु पर्ने तपाईंले चिन्नुभएको व्यक्ति को हुनुहुन्छ?</w:t>
      </w:r>
      <w:r>
        <w:rPr>
          <w:lang w:val="ne_NP" w:bidi="ne_NP"/>
        </w:rPr>
      </w:r>
    </w:p>
    <w:p>
      <w:pPr>
        <w:pStyle w:val="Heading3"/>
      </w:pPr>
      <w:r>
        <w:rPr>
          <w:lang w:val="ne_NP" w:bidi="ne_NP"/>
        </w:rPr>
        <w:t>Step 2</w:t>
      </w:r>
    </w:p>
    <w:p>
      <w:pPr/>
      <w:r>
        <w:rPr>
          <w:lang w:val="ne_NP" w:bidi="ne_NP"/>
        </w:rPr>
      </w:r>
      <w:r>
        <w:rPr>
          <w:lang w:val="ne_NP" w:bidi="ne_NP"/>
        </w:rPr>
        <w:t>अनुवादलाई सजिलोसँग बुझ्न उत्पत्ति २:४–२५ को श्रव्य संस्करण सुन्नुहोस्।</w:t>
      </w:r>
    </w:p>
    <w:p>
      <w:pPr/>
      <w:r>
        <w:rPr>
          <w:lang w:val="ne_NP" w:bidi="ne_NP"/>
        </w:rPr>
      </w:r>
      <w:r>
        <w:rPr>
          <w:lang w:val="ne_NP" w:bidi="ne_NP"/>
        </w:rPr>
        <w:t>यो खण्ड सृष्टिको कथाका केही भागहरूको कथात्मक विवरण हो। यो दोस्रो सृष्टि होइन। बरु यसले अघिल्लो खण्डमा नबताइएका केही विवरणहरू भर्ने काम गर्दछ। अघिल्लो खण्डले ब्रह्माण्डको सृजना र त्यसमा भएका सबै कुराको कथा बताउँछ। अघिल्लो खण्डले कुन क्रममा यी कुराहरू सृष्टि गरिएका थिए भन्ने बारेमा चर्चा गर्दछ। अघिल्लो खण्डले सृजना गरिएका पुरुष र महिलाका लागि पनि केही आज्ञाहरू दिन्छ। वर्तमान खण्डले केही सृजनाहरू कसरी भयो भन्ने बारेमा थप विवरणहरू दिन्छ। यसले सृष्टिको सबै कथालाई दोहोर्याउँदैन। लेखकले ब्रह्माण्डको सुरुवातको बारेमा वैज्ञानिक विवरण लेखेनन्। त्यसैले सबै कुरा सृजना हुन कति समय लाग्यो भनेर हामीलाई थाहा छैन। उत्पत्तिको यस खण्डमा, लेखकले मानिसहरू कसरी सृजना गरिएका थिए र परमेश्वरसँगको सम्बन्ध कसरी सुरु भयो भन्ने बारेमा एउटा कथात्मक व्याख्या दिन्छन्। परमेश्वरले पुरुष र स्त्रीसँग कस्तो सम्बन्ध राख्नुभयो भन्ने कुरामा यसले जोड दिइएको छ।</w:t>
      </w:r>
    </w:p>
    <w:p>
      <w:pPr/>
      <w:r>
        <w:rPr>
          <w:lang w:val="ne_NP" w:bidi="ne_NP"/>
        </w:rPr>
      </w:r>
      <w:r>
        <w:rPr>
          <w:lang w:val="ne_NP" w:bidi="ne_NP"/>
        </w:rPr>
        <w:t>यस खण्डको परिचयमा भन्छ," परमेश्वरले पृथ्वी र स्वर्गलाई बनाउनुभएको दिनमा आकाश र पृथ्वीका पुस्ताहरू सृजना गरिएका थिए।" यो उत्पत्तिको पुस्तकको एउटा विशिष्ट परिचय हो। यस प्रकारको परिचयले सामान्यतया मानिसहरूका पुस्ताहरूलाई परिचय दिन्छ, तर यहाँ यसले पृथ्वीको पुस्ताहरूलाई वा इतिहासलाई परिचय दिइरहेको छ।</w:t>
      </w:r>
    </w:p>
    <w:p>
      <w:pPr/>
      <w:r>
        <w:rPr>
          <w:lang w:val="ne_NP" w:bidi="ne_NP"/>
        </w:rPr>
      </w:r>
      <w:r>
        <w:rPr>
          <w:lang w:val="ne_NP" w:bidi="ne_NP"/>
        </w:rPr>
        <w:t xml:space="preserve">यहाँ रोक्नुहोस् र समूहमा यो प्रश्नबारे छलफल गर्नुहोस्: परमेश्वरले पृथ्वी सृजना गर्नुभएपछि यसको सुरुको अवस्थाको विवरण हामीसँग छ। पृथ्वी सुक्खा थियो। अझै पृथ्वीमा पानी परेको थिएन। पानी जमिनबाट मूलको रूपमा निस्कन्थ्यो वा कुहिरोले जमिन ढाक्थ्यो। अनि बिरुवाहरूको हेरचाह गर्ने र माटोमा काम गर्ने कोही पनि थिएन। परमेश्वरले पहिले नै रूखहरू सृजना गरिसक्नुभएको थियो। यी बोटबिरुवाहरू मानिसहरूले रोप्ने र भित्र्याउने अन्न बाली हुने गर्थे। यस समयमा पृथ्वी कस्तो देखिएको थियो भन्ने कुरा कल्पना गर्नुहोस्। यस बेला अझसम्म पृथ्वीमा नभएका केही बोटबिरुवाहरूको वर्णन गर्नुहोस्। अडियो रोक्‍नुहोस्। </w:t>
      </w:r>
    </w:p>
    <w:p>
      <w:pPr/>
      <w:r>
        <w:rPr>
          <w:lang w:val="ne_NP" w:bidi="ne_NP"/>
        </w:rPr>
      </w:r>
      <w:r>
        <w:rPr>
          <w:lang w:val="ne_NP" w:bidi="ne_NP"/>
        </w:rPr>
        <w:t>त्यसपछि परमेश्वरले आफ्नो शरीर माटोबाट बनाएर मानिसको सृजना गर्नुभयो। धूलो भनेको जमिनको माटोको माथिल्लो तहको खुकुलो माटो हो। परमेश्वरले त्यो शरीरमा जीवनको श्वास फुक्नुभयो र त्यो शरीर जीवित मानिस भयो। कथाले अघिल्लो खण्डका विवरणहरू दोहोर्याउँदैन।</w:t>
      </w:r>
    </w:p>
    <w:p>
      <w:pPr/>
      <w:r>
        <w:rPr>
          <w:lang w:val="ne_NP" w:bidi="ne_NP"/>
        </w:rPr>
      </w:r>
      <w:r>
        <w:rPr>
          <w:lang w:val="ne_NP" w:bidi="ne_NP"/>
        </w:rPr>
        <w:t xml:space="preserve">यहाँ रोक्नुहोस् र समूहमा यस प्रश्नको छलफल गर्नुहोस्: परमेश्वरले त्यो मानिसमा जीवनको श्वास फुक्नुभएको कुरा किन महत्त्वपूर्ण छ? यो परमेश्वरले पशुहरूलाई सृजना गर्नुभएको तरिकाभन्दा कसरी फरक छ? अडियो रोक्‍नुहोस्। </w:t>
      </w:r>
    </w:p>
    <w:p>
      <w:pPr/>
      <w:r>
        <w:rPr>
          <w:lang w:val="ne_NP" w:bidi="ne_NP"/>
        </w:rPr>
      </w:r>
      <w:r>
        <w:rPr>
          <w:lang w:val="ne_NP" w:bidi="ne_NP"/>
        </w:rPr>
        <w:t>हामीसँग अदनको बगैँचा रहेको ठाउँ र यो कसरी बन्यो भन्ने बारेमा वर्णन छ। बगैचा फलफूलका रूखहरूले भरिएको थियो। वर्णनबाट, प्रत्येक रूखले कुनै न कुनै प्रकारको फल दिन्थ्यो जसलाई मानिसले खान सक्थ्यो भन्ने कुरा देखिन्छ। परमेश्वरले बगैँचाको बीचमा दुई रूखहरू राख्नुभयो: जीवनको रूख र असल र खराबको ज्ञानको रूख। दुष्टताको अर्थ मानिसले आफूखुशि के गर्ने के नगर्ने भनेर निर्णय गर्नु हो। यसले उसलाई आफूलाई एउटा देवता ठान्न लगाउँछ। पछिका पदहरूबाट, हामीलाई थाहा हुन्छ कि यी रूखहरूको फलले जीवन दिन्थ्यो र असल र खराबको ज्ञान दिन्थ्यो। यो फल कस्तो देखिन्छ भन्ने हामीलाई थाहा छैन। धेरै संस्कृतिहरूले त्यो फल स्याउ थियो भन्ने ठान्छन्, तर यस खण्डले हामीलाई यो कुरा बताउँदैन। हामीले कुनै विशेष फललाई वर्णन गर्दैनौँ भन्ने कुरा हामी निश्चित हुनु आवश्यक छ।</w:t>
      </w:r>
    </w:p>
    <w:p>
      <w:pPr/>
      <w:r>
        <w:rPr>
          <w:lang w:val="ne_NP" w:bidi="ne_NP"/>
        </w:rPr>
      </w:r>
      <w:r>
        <w:rPr>
          <w:lang w:val="ne_NP" w:bidi="ne_NP"/>
        </w:rPr>
        <w:t xml:space="preserve">यहाँ रोक्नुहोस् र समूहको रूपमा </w:t>
      </w:r>
      <w:r>
        <w:rPr>
          <w:lang w:val="ne_NP" w:bidi="ne_NP"/>
        </w:rPr>
        <w:t>विभिन्न प्रकारका फलहरूका</w:t>
      </w:r>
      <w:r>
        <w:rPr>
          <w:lang w:val="ne_NP" w:bidi="ne_NP"/>
        </w:rPr>
        <w:t xml:space="preserve"> केही तस्वीरहरू हेर्नुहोस्। अडियो रोक्‍नुहोस्। </w:t>
      </w:r>
    </w:p>
    <w:p>
      <w:pPr/>
      <w:r>
        <w:rPr>
          <w:lang w:val="ne_NP" w:bidi="ne_NP"/>
        </w:rPr>
      </w:r>
      <w:r>
        <w:rPr>
          <w:lang w:val="ne_NP" w:bidi="ne_NP"/>
        </w:rPr>
        <w:t>त्यहाँ एउटा नदी छ जुन ४ शाखाहरूमा विभाजित छ। हामीसँग बगैँचाको सीमाहरू बनाउने ४ नदीहरूको नाम छ। ती नदीहरूमध्ये दुई, टाइग्रिस र युफ्रेटिस, आज पनि अस्तित्वमा छन्।</w:t>
      </w:r>
    </w:p>
    <w:p>
      <w:pPr/>
      <w:r>
        <w:rPr>
          <w:lang w:val="ne_NP" w:bidi="ne_NP"/>
        </w:rPr>
      </w:r>
      <w:r>
        <w:rPr>
          <w:lang w:val="ne_NP" w:bidi="ne_NP"/>
        </w:rPr>
        <w:t xml:space="preserve">यहाँ रोक्नुहोस् र </w:t>
      </w:r>
      <w:r>
        <w:rPr>
          <w:lang w:val="ne_NP" w:bidi="ne_NP"/>
        </w:rPr>
        <w:t>टाइग्रिस र युफ्रेटिस नदीहरू फारसको खाडीमा मिसिने क्षेत्र सहितको</w:t>
      </w:r>
      <w:r>
        <w:rPr>
          <w:lang w:val="ne_NP" w:bidi="ne_NP"/>
        </w:rPr>
        <w:t xml:space="preserve"> नक्सा हेर्नुहोस्। नक्सामा अन्य दुई नदीहरू बगिरहेका क्षेत्रहरू पनि समावेश हुनुपर्छ। नक्सामा इथियोपिया र अश्शूरका देशहरूका प्राचीन नामहरू र हालको नामहरू हुनुपर्छ। अडियो रोक्‍नुहोस्। </w:t>
      </w:r>
    </w:p>
    <w:p>
      <w:pPr/>
      <w:r>
        <w:rPr>
          <w:lang w:val="ne_NP" w:bidi="ne_NP"/>
        </w:rPr>
      </w:r>
      <w:r>
        <w:rPr>
          <w:lang w:val="ne_NP" w:bidi="ne_NP"/>
        </w:rPr>
        <w:t>अन्य दुई नदीहरू बेपत्ता भएका छन्। यो बगैचा पूर्वमा बनाइएको थियो। यसको अर्थ यो हो कि यो इस्राएलको पूर्वमा थियो, वा पछिको कुनै समयमा अब्राहामलाई दिइएको जमिन थियो। टाइग्रिस र युफ्रेटिस फारसको खाडीमा प्रवेश गर्ने क्षेत्रमा त्यो बगैँचा थियो भनेर कोही-कोही ठान्छन्। हामीलाई बगैँचाको वास्तविक स्थान थाहा छैन।</w:t>
      </w:r>
    </w:p>
    <w:p>
      <w:pPr/>
      <w:r>
        <w:rPr>
          <w:lang w:val="ne_NP" w:bidi="ne_NP"/>
        </w:rPr>
      </w:r>
      <w:r>
        <w:rPr>
          <w:lang w:val="ne_NP" w:bidi="ne_NP"/>
        </w:rPr>
        <w:t>यस कथामा परमेश्वर धेरै नै उपस्थित हुनुहुन्छ। परमेश्वरले मानिसलाई सृजना गर्नुहुन्छ। परमेश्वरले बगैचा रोप्नुहुन्छ। परमेश्वरले मानिसलाई बगैँचामा राख्नुहुन्छ। परमेश्वरले त्यो मानिससँग कुरा गर्नुहुन्छ। परमेश्वरले त्यो मानिसको हेरचाह गर्नुहुन्छ भनेर हामी देख्छौं। परमेश्वरले मानिसलाई मानिसले के गर्नुपर्छ र के गर्दैन भन्ने बारेमा स्पष्ट निर्देशनहरू र चेतावनीहरू दिनुहुन्छ। परमेश्वरले मानिसलाई बगैँचाको हेरचाह गर्न र बगैँचाको हेरचाह गर्न भन्नुहुन्छ। बगैँचाको हेरचाह गर्नुको अर्थ त्यस मानिसले यसको हेरचाह गर्नेछ। कुनै कुराको हेरचाह गर्नुको अर्थ तपाईंले यसको रक्षा वा हेरचाह गर्नु। त्यसपछि परमेश्वरले मानिसलाई भन्नुहुन्छ, "असल र खराबको ज्ञान दिने रूखको फल बाहेक तिमीले बगैँचाबाट चाहेको कुनै पनि फल खान सक्छौ।" "यदि तिमीले त्यो रूखको फल खायौ भने तिमी मर्नेछौ।"</w:t>
      </w:r>
    </w:p>
    <w:p>
      <w:pPr/>
      <w:r>
        <w:rPr>
          <w:lang w:val="ne_NP" w:bidi="ne_NP"/>
        </w:rPr>
      </w:r>
      <w:r>
        <w:rPr>
          <w:lang w:val="ne_NP" w:bidi="ne_NP"/>
        </w:rPr>
        <w:t>मानिसलाई साथीको आवश्यकता छ भनेर परमेश्वरले देख्नुहुन्छ। परमेश्वरले सबै प्रकारका पशुहरू र चराहरूलाई मानिसकहाँ ल्याउनुभयो। यी पशुहरू पहिले नै सृजना गरिएका हुन सक्छन्, वा मानिसकहाँ ल्याउनलाई मात्र भए पनि परमेश्वरले केहीलाई सृजना गर्नुभएको हुन सक्छ। ती मानिसको अगाडि प्रत्येक पशुलाई ल्याइँदा उनले तिनीहरूको नाम राखे। ति मध्ये एउटै पनि त्यो मानिसको साथी हुन योग्य हुँदैन। त्यसपछि परमेश्वरले मानिसलाई गहिरो निद्रामा पार्नुहुन्छ, उसको कोखाबाट एउटा करङ निकाल्नुहुन्छ र एउटी स्त्रीको सृष्टि गर्नुहुन्छ। जब मानिसले महिलालाई देख्छ, उसले कविताको एउटा टुक्रा वा गीत गाउन थाल्छ। उनलाई देख्दा ती पुरुष यति धेरै हर्षित देखिन्छन् कि उनले आफ्नो खुसी थाम्न नै सक्दैनन्। उसले गाउँछ। उनको गीतमा एउटै अर्थ भएका २ कथनहरू छन्। यो तिनीहरूको एक अर्काप्रतिको वफादारीको अभिव्यक्ति हो।</w:t>
      </w:r>
    </w:p>
    <w:p>
      <w:pPr/>
      <w:r>
        <w:rPr>
          <w:lang w:val="ne_NP" w:bidi="ne_NP"/>
        </w:rPr>
      </w:r>
      <w:r>
        <w:rPr>
          <w:lang w:val="ne_NP" w:bidi="ne_NP"/>
        </w:rPr>
        <w:t xml:space="preserve">यहाँ रोक्नुहोस् र आफ्नो समूहमा त्यस मानिसको साथी हुनु किन महत्त्वपूर्ण थियो भनेर छलफल गर्नुहोस्। उनीलाई देख्दा उ किन त्यति धेरै खुसी भएका होलान् जस्तो तपाईंलाई लाग्छ? परमेश्वर र पुरुष र स्त्रीबीचको सम्बन्धका केही विशेष पक्षहरू पहिचान गर्नुहोस्। परमेश्वरले तिनीहरूको हेरचाह गरिरहेको तपाईंले कहाँ देख्नुहुन्छ? अडियो रोक्‍नुहोस्। </w:t>
      </w:r>
    </w:p>
    <w:p>
      <w:pPr/>
      <w:r>
        <w:rPr>
          <w:lang w:val="ne_NP" w:bidi="ne_NP"/>
        </w:rPr>
      </w:r>
      <w:r>
        <w:rPr>
          <w:lang w:val="ne_NP" w:bidi="ne_NP"/>
        </w:rPr>
        <w:t xml:space="preserve"> पुरुष आनन्दले भरिएको छ र यसले पुरुष र महिला एक अर्काप्रति धेरै कडा प्रतिबद्ध छन् भन्नेकुरा व्यक्त गर्छ। यसले एउटा मानिसले किन आफ्नो बुबासँग छोड्छ, र तिनीहरू दुई एकसाथ छन् भन्ने कुरा बताउँछ। यसको अर्थ सायद यो हो कि त्यो मानिस अब आफ्नो बुबा र आमाप्रति विशेष गरी भावनात्मक रूपमा वफादार छैन। अब पुरुष र महिला अरू सबै भन्दा बढी एक अर्काप्रति वफादार छन्।</w:t>
      </w:r>
    </w:p>
    <w:p>
      <w:pPr/>
      <w:r>
        <w:rPr>
          <w:lang w:val="ne_NP" w:bidi="ne_NP"/>
        </w:rPr>
      </w:r>
      <w:r>
        <w:rPr>
          <w:lang w:val="ne_NP" w:bidi="ne_NP"/>
        </w:rPr>
        <w:t xml:space="preserve">यहाँ रोक्नुहोस् र समूहमा यो प्रश्नको छलफल गर्नुहोस्: परमेश्वरले किन यो कथनलाई धर्मशास्त्रमा राख्नुभयो? तपाईंको संस्कृतिमा, पुरुष र महिला कसरी एकसाथ हुन्छन्? मानिसहरू एकताबद्ध हुँदा के गर्छन् भन्ने कुराको उदाहरणहरू दिनुहोस्। अडियो रोक्‍नुहोस्। </w:t>
      </w:r>
    </w:p>
    <w:p>
      <w:pPr/>
      <w:r>
        <w:rPr>
          <w:lang w:val="ne_NP" w:bidi="ne_NP"/>
        </w:rPr>
      </w:r>
      <w:r>
        <w:rPr>
          <w:lang w:val="ne_NP" w:bidi="ne_NP"/>
        </w:rPr>
        <w:t>पुरुष र महिला नाङ्गा छन् तर लज्जित छैनन् भन्ने भनाइसँगै कथा समाप्त हुन्छ। बाइबलमा यो एउटा मात्र समय हो कि नग्न हुनु गरीबी वा दोषीको कारण हुँदैन।</w:t>
      </w:r>
    </w:p>
    <w:p>
      <w:pPr/>
      <w:r>
        <w:rPr>
          <w:lang w:val="ne_NP" w:bidi="ne_NP"/>
        </w:rPr>
      </w:r>
      <w:r>
        <w:rPr>
          <w:lang w:val="ne_NP" w:bidi="ne_NP"/>
        </w:rPr>
        <w:t>यहाँ रोक्नुहोस् र समूहको रूपमा यो प्रश्नमा छलफल गर्नुहोस्: कोही पनि लाजको महसुस नगर्ने समयको कल्पना गर्नुहोस्। यो कस्तो देखिन्छ?</w:t>
      </w:r>
      <w:r>
        <w:rPr>
          <w:lang w:val="ne_NP" w:bidi="ne_NP"/>
        </w:rPr>
      </w:r>
    </w:p>
    <w:p>
      <w:pPr>
        <w:pStyle w:val="Heading3"/>
      </w:pPr>
      <w:r>
        <w:rPr>
          <w:lang w:val="ne_NP" w:bidi="ne_NP"/>
        </w:rPr>
        <w:t>Step 3</w:t>
      </w:r>
    </w:p>
    <w:p>
      <w:pPr/>
      <w:r>
        <w:rPr>
          <w:lang w:val="ne_NP" w:bidi="ne_NP"/>
        </w:rPr>
      </w:r>
      <w:r>
        <w:rPr>
          <w:lang w:val="ne_NP" w:bidi="ne_NP"/>
        </w:rPr>
        <w:t>पाठलाई बुझ्न-सजिलो संस्करणमा एकपटक सुन्नुहोस्।</w:t>
      </w:r>
    </w:p>
    <w:p>
      <w:pPr/>
      <w:r>
        <w:rPr>
          <w:lang w:val="ne_NP" w:bidi="ne_NP"/>
        </w:rPr>
      </w:r>
      <w:r>
        <w:rPr>
          <w:lang w:val="ne_NP" w:bidi="ne_NP"/>
        </w:rPr>
        <w:t>यस सत्रमा, यस कथालाई दृश्यात्मक बनाउन तपाईंले समूहलाई मद्दत गर्नुहुनेछ। तपाईंले समूहलाई दृश्यहरू, सेटिङ र कथाका पात्रहरू परिभाषित गर्न मद्दत गर्नुहुनेछ।</w:t>
      </w:r>
    </w:p>
    <w:p>
      <w:pPr/>
      <w:r>
        <w:rPr>
          <w:lang w:val="ne_NP" w:bidi="ne_NP"/>
        </w:rPr>
      </w:r>
      <w:r>
        <w:rPr>
          <w:lang w:val="ne_NP" w:bidi="ne_NP"/>
        </w:rPr>
        <w:t>यस कथामा ५ दृश्यहरू छन्।</w:t>
      </w:r>
    </w:p>
    <w:p>
      <w:pPr/>
      <w:r>
        <w:rPr>
          <w:lang w:val="ne_NP" w:bidi="ne_NP"/>
        </w:rPr>
      </w:r>
      <w:r>
        <w:rPr>
          <w:b/>
          <w:lang w:val="ne_NP" w:bidi="ne_NP"/>
        </w:rPr>
        <w:t>पहिलो दृश्य:</w:t>
      </w:r>
      <w:r>
        <w:rPr>
          <w:lang w:val="ne_NP" w:bidi="ne_NP"/>
        </w:rPr>
        <w:t xml:space="preserve"> पृथ्वी र आकाशहरू सृजना भएका छन् र तिनीहरू कस्तो देखिन्छन् भन्ने कुरा व्याख्या गरिएको छ। अघिल्लो खण्डमा परमेश्वरले रूखहरू र बोटबिरुवाहरू सृजना गर्नुभयो। त्यहाँ बोटबिरुवाहरू र अनाजको हेरचाह गर्ने कोही छैन, माटोमा काम गर्ने कोही पनि छैन। साथै, अझै वर्षा भएको छैन त्यसैले पृथ्वी सुक्खा छ। पानी जमिनमा भएका मूलहरूबाट वा पृथ्वीलाई ढाक्ने कुहिरोबाट आउँछ।</w:t>
      </w:r>
    </w:p>
    <w:p>
      <w:pPr/>
      <w:r>
        <w:rPr>
          <w:lang w:val="ne_NP" w:bidi="ne_NP"/>
        </w:rPr>
      </w:r>
      <w:r>
        <w:rPr>
          <w:b/>
          <w:lang w:val="ne_NP" w:bidi="ne_NP"/>
        </w:rPr>
        <w:t>दोस्रो दृश्य:</w:t>
      </w:r>
      <w:r>
        <w:rPr>
          <w:lang w:val="ne_NP" w:bidi="ne_NP"/>
        </w:rPr>
        <w:t xml:space="preserve"> त्यसपछि परमेश्वरले मानिसलाई सृजना गर्नुहुन्छ। परमेश्वरले जमिनबाट धूलो लिनुहुन्छ र मानिसको शरीर बनाउनुहुन्छ। धूलो भनेको सतहको खुकिलो माटो हो जुन हावा चल्दा उड्ने गर्दछ। जब परमेश्वरले मानिसको नाकमा सास फेर्नुहुन्छ, उ जीवित मानव हुन्छ।</w:t>
      </w:r>
    </w:p>
    <w:p>
      <w:pPr/>
      <w:r>
        <w:rPr>
          <w:lang w:val="ne_NP" w:bidi="ne_NP"/>
        </w:rPr>
      </w:r>
      <w:r>
        <w:rPr>
          <w:b/>
          <w:lang w:val="ne_NP" w:bidi="ne_NP"/>
        </w:rPr>
        <w:t>तेस्रो दृश्य:</w:t>
      </w:r>
      <w:r>
        <w:rPr>
          <w:lang w:val="ne_NP" w:bidi="ne_NP"/>
        </w:rPr>
        <w:t xml:space="preserve"> परमेश्वरले एउटा बगैँचा लगाउनुभयो र मानिसलाई त्यस बगैँचामा राख्नुभयो। कथाले हामीलाई बगैँचामा ४ नदीहरू र तिनीहरू कहाँ छन् भनेर बताउँछ। बगैचा फलफूल रूखहरूले भरिएको छ र मानिसले असल र खराबको ज्ञानको रूखको फल बाहेक फल खान सक्छ। परमेश्वरले मानिसलाई भन्नुहुन्छ, "तिमीले त्यो रूखबाट खानु हुँदैन अन्यथा तिमीले मर्नेछ।" परमेश्वरले मानिसलाई बगैँचाको हेरचाह गर्न र त्यसको रेखदेख गर्न त्यहाँ राख्नुहुन्छ।</w:t>
      </w:r>
    </w:p>
    <w:p>
      <w:pPr/>
      <w:r>
        <w:rPr>
          <w:lang w:val="ne_NP" w:bidi="ne_NP"/>
        </w:rPr>
      </w:r>
      <w:r>
        <w:rPr>
          <w:b/>
          <w:lang w:val="ne_NP" w:bidi="ne_NP"/>
        </w:rPr>
        <w:t>चौथो दृश्य:</w:t>
      </w:r>
      <w:r>
        <w:rPr>
          <w:lang w:val="ne_NP" w:bidi="ne_NP"/>
        </w:rPr>
        <w:t xml:space="preserve"> परमेश्वरले मानिसलाई साथी चाहिन्छ भन्ने कुरा बुझ्नुहुन्छ। पहिले परमेश्वरले उहाँले सृजना गर्नुभएका सबै पशुहरू र चराहरूलाई ल्याउनुहुन्छ र तिनीहरूलाई मानिसकहाँ प्रस्तुत गर्नुहुन्छ। मानिसले प्रत्येक पशु र चराको नाम दिन्छ। यीमध्ये कुनै पनि कुरालाई साथीको रूपमा स्वीकार्य हुन सक्दैन भनेर परमेश्वरले देख्नुहुन्छ।</w:t>
      </w:r>
    </w:p>
    <w:p>
      <w:pPr/>
      <w:r>
        <w:rPr>
          <w:lang w:val="ne_NP" w:bidi="ne_NP"/>
        </w:rPr>
      </w:r>
      <w:r>
        <w:rPr>
          <w:b/>
          <w:lang w:val="ne_NP" w:bidi="ne_NP"/>
        </w:rPr>
        <w:t>पाँचौ दृश्य:</w:t>
      </w:r>
      <w:r>
        <w:rPr>
          <w:lang w:val="ne_NP" w:bidi="ne_NP"/>
        </w:rPr>
        <w:t xml:space="preserve"> परमेश्वरले मानिसलाई निद्रामा पार्नुहुन्छ र मानिसको एउटा करङ निकाल्नुहुन्छ। परमेश्वरले यो करङलाई एक महिला सृजना गर्न प्रयोग गर्नुहुन्छ। यो दृश्य महिलाप्रति त्यो मानिसको प्रतिक्रियाबाट समाप्त हुन्छ। तिनीहरू दुवै नाङ्गा छन् र लज्जित छैनन्।</w:t>
      </w:r>
    </w:p>
    <w:p>
      <w:pPr/>
      <w:r>
        <w:rPr>
          <w:lang w:val="ne_NP" w:bidi="ne_NP"/>
        </w:rPr>
      </w:r>
      <w:r>
        <w:rPr>
          <w:lang w:val="ne_NP" w:bidi="ne_NP"/>
        </w:rPr>
        <w:t>यस कथामा यि पात्रहरु समावेश छन्:</w:t>
      </w:r>
    </w:p>
    <w:p>
      <w:pPr>
        <w:pStyle w:val="ListBullet"/>
        <w:spacing w:line="240" w:lineRule="auto"/>
        <w:ind w:left="720"/>
      </w:pPr>
      <w:r>
        <w:rPr>
          <w:lang w:val="ne_NP" w:bidi="ne_NP"/>
        </w:rPr>
      </w:r>
      <w:r>
        <w:rPr>
          <w:lang w:val="ne_NP" w:bidi="ne_NP"/>
        </w:rPr>
        <w:t>परमेश्वर</w:t>
      </w:r>
    </w:p>
    <w:p>
      <w:pPr>
        <w:pStyle w:val="ListBullet"/>
        <w:spacing w:line="240" w:lineRule="auto"/>
        <w:ind w:left="720"/>
      </w:pPr>
      <w:r>
        <w:rPr>
          <w:lang w:val="ne_NP" w:bidi="ne_NP"/>
        </w:rPr>
      </w:r>
      <w:r>
        <w:rPr>
          <w:lang w:val="ne_NP" w:bidi="ne_NP"/>
        </w:rPr>
        <w:t>त्यो मानिस</w:t>
      </w:r>
    </w:p>
    <w:p>
      <w:pPr>
        <w:pStyle w:val="ListBullet"/>
        <w:spacing w:line="240" w:lineRule="auto"/>
        <w:ind w:left="720"/>
      </w:pPr>
      <w:r>
        <w:rPr>
          <w:lang w:val="ne_NP" w:bidi="ne_NP"/>
        </w:rPr>
      </w:r>
      <w:r>
        <w:rPr>
          <w:lang w:val="ne_NP" w:bidi="ne_NP"/>
        </w:rPr>
        <w:t>महिला</w:t>
      </w:r>
    </w:p>
    <w:p>
      <w:pPr>
        <w:pStyle w:val="ListBullet"/>
        <w:spacing w:line="240" w:lineRule="auto"/>
        <w:ind w:left="720"/>
      </w:pPr>
      <w:r>
        <w:rPr>
          <w:lang w:val="ne_NP" w:bidi="ne_NP"/>
        </w:rPr>
      </w:r>
      <w:r>
        <w:rPr>
          <w:lang w:val="ne_NP" w:bidi="ne_NP"/>
        </w:rPr>
        <w:t>विभिन्न पशुहरू</w:t>
      </w:r>
    </w:p>
    <w:p>
      <w:pPr/>
      <w:r>
        <w:rPr>
          <w:lang w:val="ne_NP" w:bidi="ne_NP"/>
        </w:rPr>
      </w:r>
      <w:r>
        <w:rPr>
          <w:lang w:val="ne_NP" w:bidi="ne_NP"/>
        </w:rPr>
        <w:t xml:space="preserve">यस सत्रमा, समूहमा स्टोरीबोर्ड, चित्र कोरेर वा कुशलता प्रयोग गरेर कथालाई दृश्यात्मक बनाउनु होस र नाटक गर्नुहोस। </w:t>
      </w:r>
    </w:p>
    <w:p>
      <w:pPr/>
      <w:r>
        <w:rPr>
          <w:lang w:val="ne_NP" w:bidi="ne_NP"/>
        </w:rPr>
      </w:r>
      <w:r>
        <w:rPr>
          <w:lang w:val="ne_NP" w:bidi="ne_NP"/>
        </w:rPr>
        <w:t>पहिलो दृश्यमा, पृथ्वी एउटा उजाड ठाउँ हो। भूमिमा कुनै पनि जंगली बोटबिरुवाहरू वा अनाज उम्रिएका छैनन्। यसले अघिल्लो खण्डमा परमेश्वरले पानीबाट भूमिलाई अलग गरेपछि पृथ्वी कस्तो देखिन्थ्यो भन्ने कुराको विस्तृत विवरण दिन्छ। यो कुरा सम्झनु महत्त्वपूर्ण छ कि यो छुट्टै सृष्टि होइन, तर अघिल्लो खण्डको सृष्टिको पूर्ण विवरण हो।</w:t>
      </w:r>
    </w:p>
    <w:p>
      <w:pPr/>
      <w:r>
        <w:rPr>
          <w:lang w:val="ne_NP" w:bidi="ne_NP"/>
        </w:rPr>
      </w:r>
      <w:r>
        <w:rPr>
          <w:lang w:val="ne_NP" w:bidi="ne_NP"/>
        </w:rPr>
        <w:t>दोस्रो दृश्यमा, परमेश्वरले जमिनबाट धूलो लिनुहुन्छ र मानिसको शरीर बनाउनुहुन्छ। धूलो भनेको सतहको खुकिलो माटो हो जुन हावा चल्दा उड्ने गर्दछ। जब परमेश्वरले मानिसको नाकमा सास फेर्नुहुन्छ, उ जीवित मानव हुन्छ।</w:t>
      </w:r>
    </w:p>
    <w:p>
      <w:pPr/>
      <w:r>
        <w:rPr>
          <w:lang w:val="ne_NP" w:bidi="ne_NP"/>
        </w:rPr>
      </w:r>
      <w:r>
        <w:rPr>
          <w:lang w:val="ne_NP" w:bidi="ne_NP"/>
        </w:rPr>
        <w:t>तेस्रो दृश्यमा, परमेश्वरले अदनको भूमिमा बगैँचा रोप्नुहुन्छ। यो बगैँचा पूर्वमा अवस्थित छ। यसको अर्थ बगैँचा इस्राएलको पूर्वमा छ। परमेश्वरले मानिसलाई बगैँचामा राख्नुहुन्छ। कथाले हामीलाई बताउँछ कि परमेश्वरले बगैँचामा सबै प्रकारका फलका रूखहरू राख्नुभयो—ती रूखहरू जुन सुन्दर थिए र जसले स्वादिष्ट फल फलाउँथे। जीवनको रूख र असल र खराबको ज्ञानको रूख बगैँचाको बीचमा छन्। ती रूखहरू कस्ता देखिन्छन् र फल कस्ता देखिन्छन् भनेर हामीलाई थाहा छैन।</w:t>
      </w:r>
    </w:p>
    <w:p>
      <w:pPr/>
      <w:r>
        <w:rPr>
          <w:lang w:val="ne_NP" w:bidi="ne_NP"/>
        </w:rPr>
      </w:r>
      <w:r>
        <w:rPr>
          <w:lang w:val="ne_NP" w:bidi="ne_NP"/>
        </w:rPr>
        <w:t xml:space="preserve">यहाँ रोक्नुहोस् र समूहको रूपमा विभिन्न प्रकारका फलहरू र रूखहरूका केही </w:t>
      </w:r>
      <w:r>
        <w:rPr>
          <w:lang w:val="ne_NP" w:bidi="ne_NP"/>
        </w:rPr>
        <w:t>तस्वीरहरू</w:t>
      </w:r>
      <w:r>
        <w:rPr>
          <w:lang w:val="ne_NP" w:bidi="ne_NP"/>
        </w:rPr>
        <w:t xml:space="preserve"> </w:t>
      </w:r>
      <w:r>
        <w:rPr>
          <w:lang w:val="ne_NP" w:bidi="ne_NP"/>
        </w:rPr>
        <w:t>हेर्नुहोस्।</w:t>
      </w:r>
      <w:r>
        <w:rPr>
          <w:lang w:val="ne_NP" w:bidi="ne_NP"/>
        </w:rPr>
        <w:t xml:space="preserve"> अडियो रोक्‍नुहोस्। </w:t>
      </w:r>
    </w:p>
    <w:p>
      <w:pPr/>
      <w:r>
        <w:rPr>
          <w:lang w:val="ne_NP" w:bidi="ne_NP"/>
        </w:rPr>
      </w:r>
      <w:r>
        <w:rPr>
          <w:lang w:val="ne_NP" w:bidi="ne_NP"/>
        </w:rPr>
        <w:t>यस खण्डले यस क्षेत्रबाट वा वरिपरि बग्ने ४ नदीहरूलाई वर्णन गर्छ। यी दुई नदीहरू गायब भएका छन्। टाइग्रिस र युफ्रेटिस नदीहरू अझै पनि अस्तित्वमा छन्। परमेश्वरले मानिसलाई बगैँचामा राख्नुभयो र उसलाई यसको हेरचाह गर्न भन्नुभयो। अघिल्लो खण्डमा, त्यो मानिसलाई अझ विशेष निर्देशनहरू दिइएको थियो। यो खण्डले अघिल्लो खण्डमा भएको कुरा दोहोर्याइरहेको छैन भनेर सम्झनुहोस्। दृश्यको अन्त्यमा परमेश्वरले मानिसलाई भन्नुभएको छ, "असल र खराबको ज्ञान दिने रूखको फल नखाओ।" परमेश्वर भन्नुहुन्छ, "यदि तिमीले यो फल खायौ भने तिमीले मर्नेछौ।"</w:t>
      </w:r>
    </w:p>
    <w:p>
      <w:pPr/>
      <w:r>
        <w:rPr>
          <w:lang w:val="ne_NP" w:bidi="ne_NP"/>
        </w:rPr>
      </w:r>
      <w:r>
        <w:rPr>
          <w:lang w:val="ne_NP" w:bidi="ne_NP"/>
        </w:rPr>
        <w:t xml:space="preserve">यहाँ रोक्नुहोस् र </w:t>
      </w:r>
      <w:r>
        <w:rPr>
          <w:lang w:val="ne_NP" w:bidi="ne_NP"/>
        </w:rPr>
        <w:t>टाइग्रिस र युफ्रेटिस नदीहरू खाडीमा मिसिने क्षेत्र सहितको</w:t>
      </w:r>
      <w:r>
        <w:rPr>
          <w:lang w:val="ne_NP" w:bidi="ne_NP"/>
        </w:rPr>
        <w:t xml:space="preserve"> नक्सा हेर्नुहोस्। नक्सामा अश्शूर र इथियोपियाका देशहरू समावेश हुनेछन्। अडियो रोक्‍नुहोस्। </w:t>
      </w:r>
    </w:p>
    <w:p>
      <w:pPr/>
      <w:r>
        <w:rPr>
          <w:lang w:val="ne_NP" w:bidi="ne_NP"/>
        </w:rPr>
      </w:r>
      <w:r>
        <w:rPr>
          <w:lang w:val="ne_NP" w:bidi="ne_NP"/>
        </w:rPr>
        <w:t>मानिसलाई साथी चाहिन्छ भनेर परमेश्वरले भन्नुभएको कुराबाट दृश्य ४ सुरु हुन्छ। त्यसपछि परमेश्वरले या त केही विशेष पशुहरू र चराहरूलाई सृजना गर्नुहुन्छ वा आफूले पहिले नै सृजना गर्नुभएकाहरूलाई ल्याउनुहुन्छ र प्रत्येकलाई मानिसकहाँ प्रस्तुत गर्नुहुन्छ। त्यो मानिसले तिनीहरूलाई नाम दिन्छ।</w:t>
      </w:r>
    </w:p>
    <w:p>
      <w:pPr/>
      <w:r>
        <w:rPr>
          <w:lang w:val="ne_NP" w:bidi="ne_NP"/>
        </w:rPr>
      </w:r>
      <w:r>
        <w:rPr>
          <w:lang w:val="ne_NP" w:bidi="ne_NP"/>
        </w:rPr>
        <w:t xml:space="preserve">यहाँ रोक्नुहोस् र </w:t>
      </w:r>
      <w:r>
        <w:rPr>
          <w:lang w:val="ne_NP" w:bidi="ne_NP"/>
        </w:rPr>
        <w:t>केही विभिन्न प्रकारका जनावर र चराहरूका</w:t>
      </w:r>
      <w:r>
        <w:rPr>
          <w:lang w:val="ne_NP" w:bidi="ne_NP"/>
        </w:rPr>
        <w:t xml:space="preserve"> तस्बिरहरू समूहमा हेर्नुहोस्। यसमा घरेलू वा वस्तु पशुहरू र केही जंगली पशुहरू दुवै समावेश छन्। अडियो रोक्‍नुहोस्। </w:t>
      </w:r>
    </w:p>
    <w:p>
      <w:pPr/>
      <w:r>
        <w:rPr>
          <w:lang w:val="ne_NP" w:bidi="ne_NP"/>
        </w:rPr>
      </w:r>
      <w:r>
        <w:rPr>
          <w:lang w:val="ne_NP" w:bidi="ne_NP"/>
        </w:rPr>
        <w:t>जब कुनै पनि पशु वा चरा उपयुक्त साथी नभएको प्रमाणित भएपछि दृश्य ५ सुरु हुन्छ। परमेश्वरले मानिसलाई गहिरो निद्रामा पार्नु हुन्छ र उसको एउटा करङ्ग निकाल्नुहुन्छ। त्यसपछि एक स्त्री बनाउन परमेश्वरले त्यो करङलाई प्रयोग गर्नुहुन्छ। परमेश्वरले उनलाई त्यस मानिसकहाँ प्रस्तुत गर्नुहुन्छ। त्यसपछि मानिसले आनन्दको एउटा कवितात्मक भनाइ रच्छ। दृश्य एउटा व्याख्यासँगै समाप्त हुन्छ, जसमा भनिएको छ कि यही कारण हो कि मानिसले आफ्ना आमाबुबालाई छोडेर आफ्नी पत्नीसँग मिल्छ ताकि तिनीहरू एउटै शरीर होउन्। अन्तिम भनाइमा मानिस र महिला नाङ्गै हुन्छन तर लाज मान्दैनन् भनेर बताउँछ। यो कथाको सबैभन्दा महत्त्वपूर्ण बिन्दु हो।</w:t>
      </w:r>
    </w:p>
    <w:p>
      <w:pPr/>
      <w:r>
        <w:rPr>
          <w:lang w:val="ne_NP" w:bidi="ne_NP"/>
        </w:rPr>
      </w:r>
      <w:r>
        <w:rPr>
          <w:lang w:val="ne_NP" w:bidi="ne_NP"/>
        </w:rPr>
        <w:t>यहाँ रोक्नुहोस् र समूहमा यो प्रश्नको छलफल गर्नुहोस्: कुनै कथामा कुनै कथन नै सबैभन्दा महत्त्वपूर्ण बुँदा हो भनेर तपाईं कसरी देखाउनुहुन्छ?</w:t>
      </w:r>
      <w:r>
        <w:rPr>
          <w:lang w:val="ne_NP" w:bidi="ne_NP"/>
        </w:rPr>
      </w:r>
    </w:p>
    <w:p>
      <w:pPr>
        <w:pStyle w:val="Heading3"/>
      </w:pPr>
      <w:r>
        <w:rPr>
          <w:lang w:val="ne_NP" w:bidi="ne_NP"/>
        </w:rPr>
        <w:t>Step 4</w:t>
      </w:r>
    </w:p>
    <w:p>
      <w:pPr/>
      <w:r>
        <w:rPr>
          <w:lang w:val="ne_NP" w:bidi="ne_NP"/>
        </w:rPr>
      </w:r>
      <w:r>
        <w:rPr>
          <w:lang w:val="ne_NP" w:bidi="ne_NP"/>
        </w:rPr>
        <w:t>संस्करणलाई सजिलोसँग बुझ्न पाठलाई फेरी एकपटक सुन्नुहोस्।</w:t>
      </w:r>
    </w:p>
    <w:p>
      <w:pPr/>
      <w:r>
        <w:rPr>
          <w:lang w:val="ne_NP" w:bidi="ne_NP"/>
        </w:rPr>
      </w:r>
      <w:r>
        <w:rPr>
          <w:lang w:val="ne_NP" w:bidi="ne_NP"/>
        </w:rPr>
        <w:t>यस सत्रमा, टोलीले कथालाई नाटकीय बनाउनेछ।</w:t>
      </w:r>
    </w:p>
    <w:p>
      <w:pPr/>
      <w:r>
        <w:rPr>
          <w:lang w:val="ne_NP" w:bidi="ne_NP"/>
        </w:rPr>
      </w:r>
      <w:r>
        <w:rPr>
          <w:lang w:val="ne_NP" w:bidi="ne_NP"/>
        </w:rPr>
        <w:t>यस कथामा ५ दृश्यहरू छन्।</w:t>
      </w:r>
    </w:p>
    <w:p>
      <w:pPr/>
      <w:r>
        <w:rPr>
          <w:lang w:val="ne_NP" w:bidi="ne_NP"/>
        </w:rPr>
      </w:r>
      <w:r>
        <w:rPr>
          <w:lang w:val="ne_NP" w:bidi="ne_NP"/>
        </w:rPr>
        <w:t>यस कथामा यि पात्रहरु समावेश छन्:</w:t>
      </w:r>
    </w:p>
    <w:p>
      <w:pPr>
        <w:pStyle w:val="ListBullet"/>
        <w:spacing w:line="240" w:lineRule="auto"/>
        <w:ind w:left="720"/>
      </w:pPr>
      <w:r>
        <w:rPr>
          <w:lang w:val="ne_NP" w:bidi="ne_NP"/>
        </w:rPr>
      </w:r>
      <w:r>
        <w:rPr>
          <w:lang w:val="ne_NP" w:bidi="ne_NP"/>
        </w:rPr>
        <w:t>परमेश्वर</w:t>
      </w:r>
    </w:p>
    <w:p>
      <w:pPr>
        <w:pStyle w:val="ListBullet"/>
        <w:spacing w:line="240" w:lineRule="auto"/>
        <w:ind w:left="720"/>
      </w:pPr>
      <w:r>
        <w:rPr>
          <w:lang w:val="ne_NP" w:bidi="ne_NP"/>
        </w:rPr>
      </w:r>
      <w:r>
        <w:rPr>
          <w:lang w:val="ne_NP" w:bidi="ne_NP"/>
        </w:rPr>
        <w:t>त्यो मानिस</w:t>
      </w:r>
    </w:p>
    <w:p>
      <w:pPr>
        <w:pStyle w:val="ListBullet"/>
        <w:spacing w:line="240" w:lineRule="auto"/>
        <w:ind w:left="720"/>
      </w:pPr>
      <w:r>
        <w:rPr>
          <w:lang w:val="ne_NP" w:bidi="ne_NP"/>
        </w:rPr>
      </w:r>
      <w:r>
        <w:rPr>
          <w:lang w:val="ne_NP" w:bidi="ne_NP"/>
        </w:rPr>
        <w:t>महिला</w:t>
      </w:r>
    </w:p>
    <w:p>
      <w:pPr>
        <w:pStyle w:val="ListBullet"/>
        <w:spacing w:line="240" w:lineRule="auto"/>
        <w:ind w:left="720"/>
      </w:pPr>
      <w:r>
        <w:rPr>
          <w:lang w:val="ne_NP" w:bidi="ne_NP"/>
        </w:rPr>
      </w:r>
      <w:r>
        <w:rPr>
          <w:lang w:val="ne_NP" w:bidi="ne_NP"/>
        </w:rPr>
        <w:t>पशुहरू र चराहरू</w:t>
      </w:r>
    </w:p>
    <w:p>
      <w:pPr/>
      <w:r>
        <w:rPr>
          <w:lang w:val="ne_NP" w:bidi="ne_NP"/>
        </w:rPr>
      </w:r>
      <w:r>
        <w:rPr>
          <w:lang w:val="ne_NP" w:bidi="ne_NP"/>
        </w:rPr>
        <w:t>टोलीले कथालाई दुई पटक अभिनय गर्न लगाउनुहोस्। तिनीहरूले अनुवाद गरिरहेका भाषामा अभिनय गर्नुपर्छ। पहिला, टोलीले नरोकिकन कथालाई अभिनय गर्नु। दोस्रो पटक टोलीले कथालाई अभिनय गर्दा, तिनीहरूलाई कथाका विभिन्न बिन्दुहरूमा रोक्नुहोस्। तपाईंले कथा वा टोलीका सदस्यहरूले रूखहरू, नदीहरू र पशुहरूको नकल गर्न सक्ने अभिनय गर्न मद्दत गर्न केही वस्तुहरू सङ्कलन गर्नु आवश्यक हुनेछ। दोस्रो पटक टोलीले कथालाई अभिनय गर्दा "अभिनय रोक्नुहोस्" ।</w:t>
      </w:r>
    </w:p>
    <w:p>
      <w:pPr/>
      <w:r>
        <w:rPr>
          <w:lang w:val="ne_NP" w:bidi="ne_NP"/>
        </w:rPr>
      </w:r>
      <w:r>
        <w:rPr>
          <w:lang w:val="ne_NP" w:bidi="ne_NP"/>
        </w:rPr>
        <w:t>टोलीले पहिलो पटक कथाको अभिनय गर्दा, संवाद, प्रवाह, कथावस्तु र कथाको कालक्रममा ध्यान दिनुहोस्।</w:t>
      </w:r>
    </w:p>
    <w:p>
      <w:pPr/>
      <w:r>
        <w:rPr>
          <w:lang w:val="ne_NP" w:bidi="ne_NP"/>
        </w:rPr>
      </w:r>
      <w:r>
        <w:rPr>
          <w:lang w:val="ne_NP" w:bidi="ne_NP"/>
        </w:rPr>
        <w:t>कथा सुरु हुँदा, परमेश्वर एक मात्र पात्र उपस्थित हुनुहुन्छ। कथाले भन्छ कि परमेश्वरले स्वर्ग र पृथ्वी सृजना गर्नुभएको छ। त्यसपछि पृथ्वीको वर्णन छ। परमेश्वरको भूमिका खेल्ने व्यक्तिले पृथ्वीलाई हेर्नुहोस् र यसको अवस्था ध्यान दिनुहोस्। त्यहाँ मानिसहरूले खानाका लागि कुनै बोट वा रूखहरू छैनन्। पानी पर्दैन। पानी जमिनमा भएका मूलहरूबाट वा कुहिरोबाट आउँछ। परमेश्वरको भूमिका खेल्ने व्यक्तिले वरिपरि हिँड्न र यी कुराहरूलाई ध्यान दिन सक्छ।</w:t>
      </w:r>
    </w:p>
    <w:p>
      <w:pPr/>
      <w:r>
        <w:rPr>
          <w:lang w:val="ne_NP" w:bidi="ne_NP"/>
        </w:rPr>
      </w:r>
      <w:r>
        <w:rPr>
          <w:lang w:val="ne_NP" w:bidi="ne_NP"/>
        </w:rPr>
        <w:t>अभिनय रोक्नुहोस्: तपाईंले यस समयमा सृष्टिको बारेमा उहाँलाई कस्तो महसुस भइरहेको छ भनेर परमेश्वरलाई सोध्न सक्नुहुन्छ। तपाईंले सुन्न सक्नुहुन्छ, "यो राम्रो छ," वा "मैले अझै काम गर्नुपर्छ। यो अझै समाप्त भएको छैन।"</w:t>
      </w:r>
    </w:p>
    <w:p>
      <w:pPr/>
      <w:r>
        <w:rPr>
          <w:lang w:val="ne_NP" w:bidi="ne_NP"/>
        </w:rPr>
      </w:r>
      <w:r>
        <w:rPr>
          <w:lang w:val="ne_NP" w:bidi="ne_NP"/>
        </w:rPr>
        <w:t>त्यसपछि परमेश्वरले जमिनबाट केही धूलो लिनुहुन्छ र मानिसको शरीर बनाउनुहुन्छ। मानिसको भूमिका खेल्ने व्यक्ति भुइँमा वा भुइँमा पल्टिरहेको हुनुपर्छ। परमेश्वरले मानिसको नाकमा फुक्नु हुन्छ र मानिस जीवित व्यक्ति हुन्छ। यस समयमा मानिस उठेर वरिपरि हेर्न सक्छ।</w:t>
      </w:r>
    </w:p>
    <w:p>
      <w:pPr/>
      <w:r>
        <w:rPr>
          <w:lang w:val="ne_NP" w:bidi="ne_NP"/>
        </w:rPr>
      </w:r>
      <w:r>
        <w:rPr>
          <w:lang w:val="ne_NP" w:bidi="ne_NP"/>
        </w:rPr>
        <w:t>अभिनय रोक्नुहोस्: परमेश्वरलाई सोध्नुहोस्, उहाँले किन मानिसलाई बनाउनुभयो। तपाईंले सुन्न सक्नुहुन्छ, "मेरो स्वरूपमा हुन" वा "पृथ्वीमा शासन गर्ने कोही होस्" वा "पृथ्वीको हेरचाह गर्ने कोही होस्।" त्यो मानिसलाई उसले के देख्छ भनेर सोध्नुहोस्। तपाईंले सुन्न सक्नुहुन्छ, "म परमेश्वरबाहेक अरू कसैलाई देख्दिन" वा "यहाँ परमेश्वरबाहेक अरू केही छैन।"</w:t>
      </w:r>
    </w:p>
    <w:p>
      <w:pPr/>
      <w:r>
        <w:rPr>
          <w:lang w:val="ne_NP" w:bidi="ne_NP"/>
        </w:rPr>
      </w:r>
      <w:r>
        <w:rPr>
          <w:lang w:val="ne_NP" w:bidi="ne_NP"/>
        </w:rPr>
        <w:t>परमेश्वरले मानिसलाई परमेश्वरले बनाउनुभएको बगैँचामा लैजानुहुन्छ। बगैँचामा स्वादिष्ट फल भएका सबै प्रकारका रूखहरू छन्। बगैँचाको वरिपरि धेरै रूखहरू छन् भनेर संकेत गर्न तस्वीरहरू वा कुर्सीहरू वा रूखका हाँगाहरू पनि प्रयोग गर्नुहोस्। परमेश्वर र मानिस बगैँचामा हिँडिरहनुहुनेथ्यो। ध्यान दिनुहोस् कि जीवनको रूख र असल र खराबको ज्ञानको रूख बगैँचाको बीचमा छन्। यी दुई रूखहरूको प्रतिनिधित्व गर्न वस्तु वा टोलीका दुई सदस्यहरू जस्तै केही प्रयोग गर्नुहोस्। ४ नदीहरूलाई संकेत गर्न वस्तुहरू वा टोलीका सदस्यहरू प्रयोग गर्नुहोस्। त्यहाँ १ नदी छ जुन ४ नदीहरूमा शाखाहरू पाउने कुरा ध्यान दिनुहोस्।</w:t>
      </w:r>
    </w:p>
    <w:p>
      <w:pPr/>
      <w:r>
        <w:rPr>
          <w:lang w:val="ne_NP" w:bidi="ne_NP"/>
        </w:rPr>
      </w:r>
      <w:r>
        <w:rPr>
          <w:lang w:val="ne_NP" w:bidi="ne_NP"/>
        </w:rPr>
        <w:t>नदीहरू र रूखहरू पत्ता लगाएपछि, परमेश्वरले मानिससँग कुरा गर्नुहुन्छ। परमेश्वरले मानिसलाई बगैँचामा हेरचाह गर्न र यसको हेरचाह गर्न राख्नुहुन्छ। परमेश्वरले त्यो मानिसलाई यी निर्देशनहरू दिनुभयो। त्यसपछि परमेश्वरले मानिसलाई असल र खराबको ज्ञानदिने रूखको फल नखान भन्नुहुन्छ। परमेश्वर भन्नुहुन्छ, "यदि तपाईंले त्यो फल खानुभयो भने तपाईं मर्नुहुनेछ।"</w:t>
      </w:r>
    </w:p>
    <w:p>
      <w:pPr/>
      <w:r>
        <w:rPr>
          <w:lang w:val="ne_NP" w:bidi="ne_NP"/>
        </w:rPr>
      </w:r>
      <w:r>
        <w:rPr>
          <w:lang w:val="ne_NP" w:bidi="ne_NP"/>
        </w:rPr>
        <w:t>परमेश्वरको भूमिका खेल्ने व्यक्तिले त्यो मानिसलाई सुन्दा सबै निर्देशनहरू दिनुभएको छ।</w:t>
      </w:r>
    </w:p>
    <w:p>
      <w:pPr/>
      <w:r>
        <w:rPr>
          <w:lang w:val="ne_NP" w:bidi="ne_NP"/>
        </w:rPr>
      </w:r>
      <w:r>
        <w:rPr>
          <w:lang w:val="ne_NP" w:bidi="ne_NP"/>
        </w:rPr>
        <w:t>अभिनय रोक्नुहोस्: मानिसलाई बगैँचाको बारेमा सोध्नुहोस्। "तपाईंले के देख्नुहुन्छ र के गन्ध आउँछ?" तपाईंले सुन्न सक्नुहुन्छ, "यो सुन्दर छ, फल स्वादिष्ट देखिन्छ, यहाँ म मात्र छु।" मानिसलाई असल र खराबको ज्ञानदिने रूखको बारेमा निर्देशनहरू दोहोर्याउन भन्नुहोस्। परमेश्वरले ती निर्देशनहरू किन दिनुभयो भनेर मानिसलाई सोध्नुहोस्। तपाईंले सुन्न सक्नुहुन्छ, "ताकि मैले गल्तीले त्यो रूखबाट नखाऊँ" वा "मेरो हेरचाह गर्न वा मलाई खतराको बारेमा चेतावनी दिन" वा "मलाई थाहा छैन।"</w:t>
      </w:r>
    </w:p>
    <w:p>
      <w:pPr/>
      <w:r>
        <w:rPr>
          <w:lang w:val="ne_NP" w:bidi="ne_NP"/>
        </w:rPr>
      </w:r>
      <w:r>
        <w:rPr>
          <w:lang w:val="ne_NP" w:bidi="ne_NP"/>
        </w:rPr>
        <w:t>त्यसपछि परमेश्वरले त्यो मानिसलाई साथी चाहिन्छ भनेर भन्नुहुन्छ। त्यसपछि परमेश्वरले आफूले सृजना गर्नुभएका सबै पशुहरू र चराहरूलाई ल्याउनुहुन्छ। टोलीका अन्य सदस्यहरूले यी धेरै पशुहरू र चराहरूको भूमिका खेल्न सक्छन्। परमेश्वरले प्रत्येक प्राणीलाई मानिसकहाँ ल्याउनुहुन्छ र मानिसले प्रत्येकको नाम दिन्छ। मानिसले पशुहरू र चराहरूमध्ये उपयुक्त साथी भेट्टाउँदैन।</w:t>
      </w:r>
    </w:p>
    <w:p>
      <w:pPr/>
      <w:r>
        <w:rPr>
          <w:lang w:val="ne_NP" w:bidi="ne_NP"/>
        </w:rPr>
      </w:r>
      <w:r>
        <w:rPr>
          <w:lang w:val="ne_NP" w:bidi="ne_NP"/>
        </w:rPr>
        <w:t>अभिनय रोक्नुहोस्: त्यो मानिसलाई सोध्नुहोस्, "अहिले तपाईंलाई कस्तो महसुस भइरहेको छ?" त्यो मानिसले "एक्लै" वा "एक्लो" वा "कुनै साथी नपाएकोले निराश" भनी जवाफ दिन सक्छ।</w:t>
      </w:r>
    </w:p>
    <w:p>
      <w:pPr/>
      <w:r>
        <w:rPr>
          <w:lang w:val="ne_NP" w:bidi="ne_NP"/>
        </w:rPr>
      </w:r>
      <w:r>
        <w:rPr>
          <w:lang w:val="ne_NP" w:bidi="ne_NP"/>
        </w:rPr>
        <w:t>परमेश्वरले मानिसलाई गहिरो निद्रामा पार्नु हुन्छ। परमेश्वरले मानिसको कोखाबाट एउटा करङ निकाल्नुहुन्छ। त्यसपछि परमेश्वरले स्त्री बनाउनुहुन्छ। मानिस ब्यूँझिन्छ र परमेश्वरले ती स्त्रीलाई मानिसको अगाडि प्रस्तुत गर्नुहुन्छ। मानिसले उद्गार प्रकट गर्छ।</w:t>
      </w:r>
    </w:p>
    <w:p>
      <w:pPr/>
      <w:r>
        <w:rPr>
          <w:lang w:val="ne_NP" w:bidi="ne_NP"/>
        </w:rPr>
      </w:r>
      <w:r>
        <w:rPr>
          <w:lang w:val="ne_NP" w:bidi="ne_NP"/>
        </w:rPr>
        <w:t>अभिनय रोक्नुहोस्: त्यो मानिसलाई देख्दा उसलाई कस्तो महसुस भइरहेको छ भनेर सोध्नुहोस्। तपाईंले सुन्न सक्नुहुन्छ, "खुसी वा प्रसन्न वा अब मैले जीवनसाथी पाएँ।" उसले त्यो मानिसले दिएको सम्पूर्ण काव्यात्मक कथन दोहोर्याउन सक्छ। त्यो मानिसलाई देख्दा स्त्रीलाई कस्तो महसुस भइरहेको छ भनेर सोध्नुहोस्। तपाईंले सुन्न सक्नुहुन्छ, "खुसी" वा "आनन्दित छु।" कुनै लुगा नलगाएको कुरामा तिनीहरूले कस्तो महसुस गर्छन् भनेर सोध्नुहोस्। तपाईंले सुन्न सक्नुहुन्छ, "लुगाहरू के हुन् र, हामीलाई लुगाको आवश्यकता छैन, किन केही लाउनु?"</w:t>
      </w:r>
    </w:p>
    <w:p>
      <w:pPr/>
      <w:r>
        <w:rPr>
          <w:lang w:val="ne_NP" w:bidi="ne_NP"/>
        </w:rPr>
      </w:r>
      <w:r>
        <w:rPr>
          <w:lang w:val="ne_NP" w:bidi="ne_NP"/>
        </w:rPr>
        <w:t>यो वाक्य परमेश्वरले भन्नुभएको हो भन्ने कुराको सुनिश्चित गर्नुहोस्, "यसैकारण मानिसले आफ्ना बुबा र आमालाई छोड्छ र आफ्नी पत्नीसँग गाँसिन्छ, र ती दुई एक हुन्छन्।"</w:t>
      </w:r>
      <w:r>
        <w:rPr>
          <w:lang w:val="ne_NP" w:bidi="ne_NP"/>
        </w:rPr>
      </w:r>
    </w:p>
    <w:p>
      <w:pPr>
        <w:pStyle w:val="Heading3"/>
      </w:pPr>
      <w:r>
        <w:rPr>
          <w:lang w:val="ne_NP" w:bidi="ne_NP"/>
        </w:rPr>
        <w:t>Step 5</w:t>
      </w:r>
    </w:p>
    <w:p>
      <w:pPr/>
      <w:r>
        <w:rPr>
          <w:lang w:val="ne_NP" w:bidi="ne_NP"/>
        </w:rPr>
      </w:r>
      <w:r>
        <w:rPr>
          <w:lang w:val="ne_NP" w:bidi="ne_NP"/>
        </w:rPr>
        <w:t>पाठलाई बुझ्न-सजिलो संस्करणमा एकपटक सुन्नुहोस्।</w:t>
      </w:r>
    </w:p>
    <w:p>
      <w:pPr/>
      <w:r>
        <w:rPr>
          <w:lang w:val="ne_NP" w:bidi="ne_NP"/>
        </w:rPr>
      </w:r>
      <w:r>
        <w:rPr>
          <w:lang w:val="ne_NP" w:bidi="ne_NP"/>
        </w:rPr>
        <w:t xml:space="preserve">कथा यस वाक्यांशबाट सुरु हुन्छ, "यो स्वर्ग र पृथ्वीको सृष्टिको विवरण हो।" केही अनुवादहरूले भन्छन् कि यी आकाश र पृथ्वीका </w:t>
      </w:r>
      <w:r>
        <w:rPr>
          <w:b/>
          <w:lang w:val="ne_NP" w:bidi="ne_NP"/>
        </w:rPr>
        <w:t>पुस्ताहरू</w:t>
      </w:r>
      <w:r>
        <w:rPr>
          <w:lang w:val="ne_NP" w:bidi="ne_NP"/>
        </w:rPr>
        <w:t xml:space="preserve"> हुन्। यहाँ पुस्ताहरूको अर्थ ब्यक्ति वा कथा हो। </w:t>
      </w:r>
      <w:r>
        <w:rPr>
          <w:b/>
          <w:lang w:val="ne_NP" w:bidi="ne_NP"/>
        </w:rPr>
        <w:t>सृष्टि</w:t>
      </w:r>
      <w:r>
        <w:rPr>
          <w:lang w:val="ne_NP" w:bidi="ne_NP"/>
        </w:rPr>
        <w:t xml:space="preserve"> शब्दको अर्थ केही नभएकोबाट केही बनाउनु हो। तपाईंले अघिल्लो खण्डमा सृजना गर्नका लागि प्रयोग गर्नुभएको शब्द नै प्रयोग गर्नुहोस्। </w:t>
      </w:r>
      <w:r>
        <w:rPr>
          <w:b/>
          <w:lang w:val="ne_NP" w:bidi="ne_NP"/>
        </w:rPr>
        <w:t>स्वर्गले</w:t>
      </w:r>
      <w:r>
        <w:rPr>
          <w:lang w:val="ne_NP" w:bidi="ne_NP"/>
        </w:rPr>
        <w:t xml:space="preserve"> आकाश वा परमेश्वर बसोबास गर्ने ठाउँलाई जनाउँछ। यहाँ यसको अर्थ आकाश र यसका वस्तुहरू हो। तपाईंले अघिल्लो खण्डमा स्वर्गहरूको लागि प्रयोग गर्नुभएको शब्द नै प्रयोग गर्नुहोस्। </w:t>
      </w:r>
      <w:r>
        <w:rPr>
          <w:lang w:val="ne_NP" w:bidi="ne_NP"/>
        </w:rPr>
        <w:t>स्वर्ग</w:t>
      </w:r>
      <w:r>
        <w:rPr>
          <w:lang w:val="ne_NP" w:bidi="ne_NP"/>
        </w:rPr>
        <w:t xml:space="preserve"> मुख्य शब्दावलीमा छ।</w:t>
      </w:r>
    </w:p>
    <w:p>
      <w:pPr/>
      <w:r>
        <w:rPr>
          <w:lang w:val="ne_NP" w:bidi="ne_NP"/>
        </w:rPr>
      </w:r>
      <w:r>
        <w:rPr>
          <w:lang w:val="ne_NP" w:bidi="ne_NP"/>
        </w:rPr>
        <w:t xml:space="preserve">यस खण्डमा परमेश्वरको नामकालागि परमेश्वरका २ वटा नामहरूको संयोजन छ—प्रभु, वा </w:t>
      </w:r>
      <w:r>
        <w:rPr>
          <w:b/>
          <w:lang w:val="ne_NP" w:bidi="ne_NP"/>
        </w:rPr>
        <w:t>याहवे</w:t>
      </w:r>
      <w:r>
        <w:rPr>
          <w:lang w:val="ne_NP" w:bidi="ne_NP"/>
        </w:rPr>
        <w:t>, र परमेश्वर। प्रभु वा यहोवाको रूपमा प्रयोग गरिएको शब्द यहूदीहरूको परमेश्वरको लागि उचित नाम हो। पछिका वर्षहरूमा, यहूदी मानिसहरूले प्रभुको नाम उच्चारण गर्न रोकिदिए किनभने तिनीहरूले यो नाम ठूलो स्वरले भन्न नसकिने कुरामा विश्वास गरे। तिनीहरूले प्रभु जस्ता अन्य नामहरू प्रयोग गरे। अधिकांश अंग्रेजी अनुवादहरूले प्रभु शब्द प्रयोग गर्छन्, जसको अर्थ सबै कुराभन्दा उच्च मालिक हो। "परमेश्वर" नामको अर्थ ईश्वरीय वा उच्च प्राणी हो। यस खण्डमा दुई नामहरू एकसाथ प्रयोग गरिन्छ। प्राय: यस्तो हुँदैन। प्रभु र परमेश्वरले उही ईश्वरीय वा सर्वोच्च प्राणीलाई बुझाउँछ। तपाईंले अघिल्लो खण्डमा परमेश्वरको लागि प्रयोग गर्नुभएको शब्द नै प्रयोग गर्नुहोस्। परमेश्वरको व्यक्तिगत नामको रूपमा प्रभु—</w:t>
      </w:r>
      <w:r>
        <w:rPr>
          <w:lang w:val="ne_NP" w:bidi="ne_NP"/>
        </w:rPr>
        <w:t>याहवे</w:t>
      </w:r>
      <w:r>
        <w:rPr>
          <w:lang w:val="ne_NP" w:bidi="ne_NP"/>
        </w:rPr>
        <w:t>—को बारेमा थप जानकारीको लागि मुख्य शब्दावली हेर्नुहोस्।</w:t>
      </w:r>
    </w:p>
    <w:p>
      <w:pPr/>
      <w:r>
        <w:rPr>
          <w:lang w:val="ne_NP" w:bidi="ne_NP"/>
        </w:rPr>
      </w:r>
      <w:r>
        <w:rPr>
          <w:lang w:val="ne_NP" w:bidi="ne_NP"/>
        </w:rPr>
        <w:t xml:space="preserve">यस खण्डमा प्रभु परमेश्वरले </w:t>
      </w:r>
      <w:r>
        <w:rPr>
          <w:b/>
          <w:lang w:val="ne_NP" w:bidi="ne_NP"/>
        </w:rPr>
        <w:t>पृथ्वीमा</w:t>
      </w:r>
      <w:r>
        <w:rPr>
          <w:lang w:val="ne_NP" w:bidi="ne_NP"/>
        </w:rPr>
        <w:t xml:space="preserve"> वर्षा पठाउनुभएको थिएन। पृथ्वीको लागि पानी उपलब्ध गराउन जमिनबाट पानीका </w:t>
      </w:r>
      <w:r>
        <w:rPr>
          <w:b/>
          <w:lang w:val="ne_NP" w:bidi="ne_NP"/>
        </w:rPr>
        <w:t>मुहानहरू</w:t>
      </w:r>
      <w:r>
        <w:rPr>
          <w:lang w:val="ne_NP" w:bidi="ne_NP"/>
        </w:rPr>
        <w:t xml:space="preserve"> आए। केही अनुवादहरूले "मूल" को सट्टा "कुहिरो" शब्द प्रयोग गर्छन्। </w:t>
      </w:r>
      <w:r>
        <w:rPr>
          <w:b/>
          <w:lang w:val="ne_NP" w:bidi="ne_NP"/>
        </w:rPr>
        <w:t>कुहिरो</w:t>
      </w:r>
      <w:r>
        <w:rPr>
          <w:lang w:val="ne_NP" w:bidi="ne_NP"/>
        </w:rPr>
        <w:t xml:space="preserve"> भनेको हावामा तैरिने र हावाले उडाउन सक्ने पानीका धेरै साना थोपाहरूको सङ्ग्रह हो। पृथ्वी हामी बसोबास गर्ने ग्रहको नाम हो। हाम्रो ग्रहको लागि तपाईंको भाषामा भएको शब्द प्रयोग गर्नुहोस्।</w:t>
      </w:r>
    </w:p>
    <w:p>
      <w:pPr/>
      <w:r>
        <w:rPr>
          <w:lang w:val="ne_NP" w:bidi="ne_NP"/>
        </w:rPr>
      </w:r>
      <w:r>
        <w:rPr>
          <w:lang w:val="ne_NP" w:bidi="ne_NP"/>
        </w:rPr>
        <w:t xml:space="preserve">प्रभु परमेश्वरले </w:t>
      </w:r>
      <w:r>
        <w:rPr>
          <w:b/>
          <w:lang w:val="ne_NP" w:bidi="ne_NP"/>
        </w:rPr>
        <w:t>मानिसलाई</w:t>
      </w:r>
      <w:r>
        <w:rPr>
          <w:lang w:val="ne_NP" w:bidi="ne_NP"/>
        </w:rPr>
        <w:t xml:space="preserve"> जमिनको </w:t>
      </w:r>
      <w:r>
        <w:rPr>
          <w:b/>
          <w:lang w:val="ne_NP" w:bidi="ne_NP"/>
        </w:rPr>
        <w:t>धुलोबाट</w:t>
      </w:r>
      <w:r>
        <w:rPr>
          <w:lang w:val="ne_NP" w:bidi="ne_NP"/>
        </w:rPr>
        <w:t xml:space="preserve"> सृजना गर्नुभयो। तपाईंले अघिल्लो खण्डमा मानिसको लागि प्रयोग गर्नुभएको शब्द नै यहाँ प्रयोग गर्नुहोस्। धुलो जमिन वा माटोको सतहको पत्र हो। यो मसिनो हुन्छ र सजिलै फैलिन्छ। परमेश्वरले त्यो मानिसको नाकभित्र </w:t>
      </w:r>
      <w:r>
        <w:rPr>
          <w:b/>
          <w:lang w:val="ne_NP" w:bidi="ne_NP"/>
        </w:rPr>
        <w:t>जीवनको श्वास फुक्नुभयो</w:t>
      </w:r>
      <w:r>
        <w:rPr>
          <w:lang w:val="ne_NP" w:bidi="ne_NP"/>
        </w:rPr>
        <w:t>। यसको अर्थ परमेश्वरले मानिसको नाकमा फुकिदिनुभयो। परमेश्वरले मानिसको नाकमा फुकेको सासले मानिसलाई जीवन दियो। त्यो मानिस जीवित मानव भयो, वा तपाईंले त्यो मानिस जीवित भयो भन्न सक्नुहुन्छ।</w:t>
      </w:r>
    </w:p>
    <w:p>
      <w:pPr/>
      <w:r>
        <w:rPr>
          <w:lang w:val="ne_NP" w:bidi="ne_NP"/>
        </w:rPr>
      </w:r>
      <w:r>
        <w:rPr>
          <w:lang w:val="ne_NP" w:bidi="ne_NP"/>
        </w:rPr>
        <w:t xml:space="preserve">प्रभु परमेश्वरले पूर्वमा वा सूर्य उदाउने दिशामा </w:t>
      </w:r>
      <w:r>
        <w:rPr>
          <w:b/>
          <w:lang w:val="ne_NP" w:bidi="ne_NP"/>
        </w:rPr>
        <w:t>अदनमा</w:t>
      </w:r>
      <w:r>
        <w:rPr>
          <w:lang w:val="ne_NP" w:bidi="ne_NP"/>
        </w:rPr>
        <w:t xml:space="preserve"> एउटा बगैँचा बनाउनुभयो। बगैचा भएको क्षेत्रको नाम अदन हो। प्रभु परमेश्वरले बगैँचामा धेरै </w:t>
      </w:r>
      <w:r>
        <w:rPr>
          <w:b/>
          <w:lang w:val="ne_NP" w:bidi="ne_NP"/>
        </w:rPr>
        <w:t>फलका रूखहरू</w:t>
      </w:r>
      <w:r>
        <w:rPr>
          <w:lang w:val="ne_NP" w:bidi="ne_NP"/>
        </w:rPr>
        <w:t xml:space="preserve"> रोप्नुभयो र यी रूखहरूले स्वादिष्ट फल दिए। यदि तपाईंको भाषामा </w:t>
      </w:r>
      <w:r>
        <w:rPr>
          <w:b/>
          <w:lang w:val="ne_NP" w:bidi="ne_NP"/>
        </w:rPr>
        <w:t>फल</w:t>
      </w:r>
      <w:r>
        <w:rPr>
          <w:lang w:val="ne_NP" w:bidi="ne_NP"/>
        </w:rPr>
        <w:t xml:space="preserve"> को लागि बहुवचन शब्द छ भने, त्यसलाई प्रयोग गर्नुहोस्। बगैँचाको बीचमा, परमप्रभु परमेश्वरले </w:t>
      </w:r>
      <w:r>
        <w:rPr>
          <w:b/>
          <w:lang w:val="ne_NP" w:bidi="ne_NP"/>
        </w:rPr>
        <w:t>जीवनको रूख</w:t>
      </w:r>
      <w:r>
        <w:rPr>
          <w:lang w:val="ne_NP" w:bidi="ne_NP"/>
        </w:rPr>
        <w:t xml:space="preserve"> र </w:t>
      </w:r>
      <w:r>
        <w:rPr>
          <w:b/>
          <w:lang w:val="ne_NP" w:bidi="ne_NP"/>
        </w:rPr>
        <w:t>असल र खराबको ज्ञानको रूख</w:t>
      </w:r>
      <w:r>
        <w:rPr>
          <w:lang w:val="ne_NP" w:bidi="ne_NP"/>
        </w:rPr>
        <w:t xml:space="preserve"> राख्नुभयो। जीवनको रूखको फलले त्यो फल खाने व्यक्तिलाई सदाका लागि जीवित तुल्याउँछ। असल र खराबको ज्ञान दिने रूखको फलले त्यो फल खाने व्यक्तिलाई असल के हो र </w:t>
      </w:r>
      <w:r>
        <w:rPr>
          <w:b/>
          <w:lang w:val="ne_NP" w:bidi="ne_NP"/>
        </w:rPr>
        <w:t>खराब</w:t>
      </w:r>
      <w:r>
        <w:rPr>
          <w:lang w:val="ne_NP" w:bidi="ne_NP"/>
        </w:rPr>
        <w:t xml:space="preserve"> के हो भन्ने कुरा थाहा दिन्छ। दुष्ट भन्नुको अर्थ मानिसले आफूले के गर्न सक्छ र के गर्न सक्दैन भन्ने निर्णय आफैँ गर्नु हो। यसले उसलाई आफूलाई भगवान् ठान्न लगाउँछ। </w:t>
      </w:r>
      <w:r>
        <w:rPr>
          <w:lang w:val="ne_NP" w:bidi="ne_NP"/>
        </w:rPr>
        <w:t>दुष्ट</w:t>
      </w:r>
      <w:r>
        <w:rPr>
          <w:lang w:val="ne_NP" w:bidi="ne_NP"/>
        </w:rPr>
        <w:t>को बारेमा अझ विस्तृत छलफलको लागि मुख्य शब्दावली जाँच गर्नुहोस्।</w:t>
      </w:r>
    </w:p>
    <w:p>
      <w:pPr/>
      <w:r>
        <w:rPr>
          <w:lang w:val="ne_NP" w:bidi="ne_NP"/>
        </w:rPr>
      </w:r>
      <w:r>
        <w:rPr>
          <w:lang w:val="ne_NP" w:bidi="ne_NP"/>
        </w:rPr>
        <w:t>अदन देशबाट बग्ने नदीले बगैँचालाई सिँचाइ गर्थ्यो। यो ४ शाखाहरूमा विभाजित थियो। तपाईंले नदीहरूको नाम प्रयोग गर्नुपर्नेछ। यी तपाईंको भाषामा अर्को शब्द नबन्ने कुरा सुनिश्चित गर्नुहोस्। पिशोन हवीलाको सम्पूर्ण भूमिको वरिपरि जान्छ। हवीलामा सुन शुद्ध छ, यसको अर्थ सुनसँग केही पनि मिसिएको छैन भन्ने हो। हवीलामा मिठो गन्ध भएको दाख पनि छ। यो ब्डेलियम भनिने पदार्थ हो जुन एउटा सुगन्धित, पारदर्शी, पहेंलो खोटो हो, यो एउटा विशेष रूखको चोप हो र अत्तरको रूपमा यसको प्रयोगका लागि मूल्यवान छ। तपाईंले ब्डेलियम शब्द प्रयोग गर्नुपर्दैन। तपाईं भन्न सक्नुहुन्छ कि यो एक प्रकारको अत्तर हो वा त्यहाँका केही रुखहरूबाट निस्कने मिठो गन्ध भएको चोप हो। रूखको चोप भनेको रूखका माथिल्लो हाँगाहरू र पातहरूलाई पोषण दिन माथि चढ्ने तरल पदार्थ हो। हवीलामा ओनिक्स जस्ता बहुमूल्य ढुङ्गाहरू पनि छन्। ओनिक्स एउटा बहु रंगीन ढुङ्गा हो जसलाई चिल्लो बनाउन वा विभिन्न आकारहरूमा कुँदिएर बनाउन सकिन्छ।</w:t>
      </w:r>
    </w:p>
    <w:p>
      <w:pPr/>
      <w:r>
        <w:rPr>
          <w:lang w:val="ne_NP" w:bidi="ne_NP"/>
        </w:rPr>
      </w:r>
      <w:r>
        <w:rPr>
          <w:lang w:val="ne_NP" w:bidi="ne_NP"/>
        </w:rPr>
        <w:t xml:space="preserve">केही </w:t>
      </w:r>
      <w:r>
        <w:rPr>
          <w:lang w:val="ne_NP" w:bidi="ne_NP"/>
        </w:rPr>
        <w:t>ओनिक्स</w:t>
      </w:r>
      <w:r>
        <w:rPr>
          <w:lang w:val="ne_NP" w:bidi="ne_NP"/>
        </w:rPr>
        <w:t xml:space="preserve"> ढुङ्गाहरूको तस्वीर देखाउनुहोस्।</w:t>
      </w:r>
    </w:p>
    <w:p>
      <w:pPr/>
      <w:r>
        <w:rPr>
          <w:lang w:val="ne_NP" w:bidi="ne_NP"/>
        </w:rPr>
      </w:r>
      <w:r>
        <w:rPr>
          <w:lang w:val="ne_NP" w:bidi="ne_NP"/>
        </w:rPr>
        <w:t>नदीको दोस्रो शाखालाई गिहोन भनिन्छ। यो कुशको सम्पूर्ण भूमिको वरिपरि बग्थ्यो। कुश इथियोपियाको पुरानो नाम थियो। टाइग्रिस भनिने तेस्रो शाखा अश्शूरको भूमिको पूर्वमा बग्दथ्यो। अश्शूर पुरानो देश अश्शूरको अर्को नाम हो। आज इराकको उत्तरी भाग र टर्कीको जोडिएको भाग मिलेर अश्शूरको प्राचीन भूमि बन्दछ। चौथो शाखालाई युफ्रेटिस भनिन्छ। तपाईंको भाषामा टाइग्रिस र युफ्रेटिस नदीहरूका लागि शब्दहरू छन् कि छैनन् भनेर हेर्नुहोस्। यी नदीहरू आज पनि अवस्थित छन्, त्यसैले तपाईंले ती नदीहरूको लागि तपाईंको भाषामा पहिले नै भएका शब्दहरू प्रयोग गर्नुपर्छ। तपाईंले देशहरूको नाम र नदीको नामहरू प्रयोग गर्नुपर्नेछ।</w:t>
      </w:r>
    </w:p>
    <w:p>
      <w:pPr/>
      <w:r>
        <w:rPr>
          <w:lang w:val="ne_NP" w:bidi="ne_NP"/>
        </w:rPr>
      </w:r>
      <w:r>
        <w:rPr>
          <w:lang w:val="ne_NP" w:bidi="ne_NP"/>
        </w:rPr>
        <w:t xml:space="preserve">यहाँ रोक्नुहोस् र आफ्नो अनुवाद टोलीलाई फेरि </w:t>
      </w:r>
      <w:r>
        <w:rPr>
          <w:lang w:val="ne_NP" w:bidi="ne_NP"/>
        </w:rPr>
        <w:t>चार नदीहरू र तिनीहरू बग्ने क्षेत्रका नक्साहरू</w:t>
      </w:r>
      <w:r>
        <w:rPr>
          <w:lang w:val="ne_NP" w:bidi="ne_NP"/>
        </w:rPr>
        <w:t xml:space="preserve"> देखाउनुहोस्।</w:t>
      </w:r>
    </w:p>
    <w:p>
      <w:pPr/>
      <w:r>
        <w:rPr>
          <w:lang w:val="ne_NP" w:bidi="ne_NP"/>
        </w:rPr>
      </w:r>
      <w:r>
        <w:rPr>
          <w:lang w:val="ne_NP" w:bidi="ne_NP"/>
        </w:rPr>
        <w:t xml:space="preserve">प्रभु परमेश्वरले मानिसलाई बगैँचाको </w:t>
      </w:r>
      <w:r>
        <w:rPr>
          <w:b/>
          <w:lang w:val="ne_NP" w:bidi="ne_NP"/>
        </w:rPr>
        <w:t>हेरचाह गर्न</w:t>
      </w:r>
      <w:r>
        <w:rPr>
          <w:lang w:val="ne_NP" w:bidi="ne_NP"/>
        </w:rPr>
        <w:t xml:space="preserve"> र त्यसको </w:t>
      </w:r>
      <w:r>
        <w:rPr>
          <w:b/>
          <w:lang w:val="ne_NP" w:bidi="ne_NP"/>
        </w:rPr>
        <w:t>रेखदेख गर्न</w:t>
      </w:r>
      <w:r>
        <w:rPr>
          <w:lang w:val="ne_NP" w:bidi="ne_NP"/>
        </w:rPr>
        <w:t xml:space="preserve"> अदनको बगैँचामा राख्नुहुन्छ। बगैँचाको हेरचाह गर्नुको अर्थ गोडमेल गर्नु वा उब्जाउनु वा खेतीपाती गर्नु हुन सक्छ। यसको अर्थ त्यो मानिसले जमिनमा खेती गर्ने थियो ताकि फलफूलका रूखहरूले राम्रो उत्पादन गर्थे।</w:t>
      </w:r>
    </w:p>
    <w:p>
      <w:pPr/>
      <w:r>
        <w:rPr>
          <w:lang w:val="ne_NP" w:bidi="ne_NP"/>
        </w:rPr>
      </w:r>
      <w:r>
        <w:rPr>
          <w:lang w:val="ne_NP" w:bidi="ne_NP"/>
        </w:rPr>
        <w:t xml:space="preserve">त्यसपछि प्रभु परमेश्वरले त्यो मानिसलाई चेतावनी दिनुभयो। परमेश्वरले भन्नुभयो, "असल र खराबको ज्ञानको रूखको फल बाहेक तपाईंले बगैँचामा चाहनुभएको कुनै पनि फल खान सक्नुहुन्छ। यदि तिमीले यसको फल खान्छौ भने तिमी निश्चित रूपमा मर्नेछौ।" फलले व्यक्तिलाई दुष्ट बनाउँदैन। दुष्टताको अर्थ मानिस आफूले के गर्ने वा के नगर्ने भन्ने कुरा आफैँले निर्णय गर्नु हो। यसको अर्थ यो हो कि उसले आफू भगवान भए जस्तो व्यवहार गरिरहेको छ। फलको लागि सामान्य शब्द प्रयोग गर्नुहोस्। फल के थियो भन्ने हामीलाई थाहा छैन, त्यसैले स्याउ जस्ता विशेष प्रकारको फल प्रयोग नगर्नुहोस्। </w:t>
      </w:r>
      <w:r>
        <w:rPr>
          <w:b/>
          <w:lang w:val="ne_NP" w:bidi="ne_NP"/>
        </w:rPr>
        <w:t>निश्चित रूपमा मर्नुको</w:t>
      </w:r>
      <w:r>
        <w:rPr>
          <w:lang w:val="ne_NP" w:bidi="ne_NP"/>
        </w:rPr>
        <w:t xml:space="preserve"> अर्थ मानिस पक्का मर्नेछ भन्ने हो।</w:t>
      </w:r>
    </w:p>
    <w:p>
      <w:pPr/>
      <w:r>
        <w:rPr>
          <w:lang w:val="ne_NP" w:bidi="ne_NP"/>
        </w:rPr>
      </w:r>
      <w:r>
        <w:rPr>
          <w:lang w:val="ne_NP" w:bidi="ne_NP"/>
        </w:rPr>
        <w:t xml:space="preserve">त्यसपछि प्रभु परमेश्वरले भन्नुभयो, "मानिस एक्लै हुनु राम्रो छैन। म एउटा सहयोगी बनाउनेछु जो उहाँका लागि सही छ।" यस खण्डमा सहयोगी एउटा साथी वा सहकर्मी वा साझेदार हो, नोकर होइन। सहयोगी र मानिसले सँगै काम गर्थे र एक अर्कालाई पुरा गर्ने गर्थे। त्यसैले प्रभु परमेश्वरले जमिनबाट सबै जंगली पशुहरू र आकाशका चराहरू बनाउनुभयो। हामीले अघिल्लो खण्डमा देखेजस्तै यी पशुहरू पहिले नै सृजना गरिसकेका थिए। तपाईंले अघिल्लो खण्डमा पशुहरू र चराहरूको लागि प्रयोग गर्नुभएका शब्दहरू नै प्रयोग गर्नुहोस्। यो जनावरहरू अर्को सृष्टि होइन। यसले परमेश्वरले पशुहरू र चराहरूलाई कसरी सृजना गर्नुभयो भन्ने बारेमा थप विवरणहरू दिइरहेको छ। परमेश्वरले पशुहरू र चराहरूलाई मानिसकहाँ ल्याउनुभयो र मानिसले प्रत्येकलाई एउटा नाम दिए। त्यहाँ </w:t>
      </w:r>
      <w:r>
        <w:rPr>
          <w:b/>
          <w:lang w:val="ne_NP" w:bidi="ne_NP"/>
        </w:rPr>
        <w:t>जंगली जनावरहरू</w:t>
      </w:r>
      <w:r>
        <w:rPr>
          <w:lang w:val="ne_NP" w:bidi="ne_NP"/>
        </w:rPr>
        <w:t xml:space="preserve"> र </w:t>
      </w:r>
      <w:r>
        <w:rPr>
          <w:b/>
          <w:lang w:val="ne_NP" w:bidi="ne_NP"/>
        </w:rPr>
        <w:t>घरपालुवा जनावरहरू</w:t>
      </w:r>
      <w:r>
        <w:rPr>
          <w:lang w:val="ne_NP" w:bidi="ne_NP"/>
        </w:rPr>
        <w:t xml:space="preserve"> थिए। पशुधन भन्नाले घरेलू पशुहरूलाई बुझाउँछ जुन हामीले खेती वा दैनिक जीवनमा प्रयोग गर्छौं, जस्तै भेडा, घोडाहरू, गधाहरू, कुकुरहरू र बिरालाहरू। नपालिएका वा घरपालुवा नबनाइएका सिंह वा बाघ जस्ता जनावरहरू जंगली जनावर हुन्। घरेलू वा खेतका पशुहरू वा पशुहरू जस्ता सामान्य शब्द प्रयोग गर्नुहोस्। यी सबै पशुहरूमध्ये त्यो मानिसले आफ्नो लागि उपयुक्त सहयोगी भेट्टाएन।</w:t>
      </w:r>
    </w:p>
    <w:p>
      <w:pPr/>
      <w:r>
        <w:rPr>
          <w:lang w:val="ne_NP" w:bidi="ne_NP"/>
        </w:rPr>
      </w:r>
      <w:r>
        <w:rPr>
          <w:lang w:val="ne_NP" w:bidi="ne_NP"/>
        </w:rPr>
        <w:t>प्रभु परमेश्वरले मानिसलाई गहिरो निद्रामा पार्नुभयो। यो गाढा निद्रा थियो जसको अर्थ मानिसलाई ब्यूँझिन गाह्रो हुने थियो। परमेश्वरले मानिसबाट एउटा करङ निकाल्नुभयो। यस खण्डमा कता पट्टिको भनेर बताउँदैन। यसको अर्थ तपाईँले केवल परमेश्वरले मानिसबाट एउटा करङ लिनुभयो भन्नुहुन्छ। परमेश्वरले करङबाट एक महिला बनाउनुभयो। तपाईंले अघिल्लो खण्डमा महिलाको लागि प्रयोग गर्नुभएको शब्द नै प्रयोग गर्नुहोस्। परमेश्वरले मानिसको कोखाको घाउ बन्द गरिदिनुभयो वा निको पारिदिनुभयो।</w:t>
      </w:r>
    </w:p>
    <w:p>
      <w:pPr/>
      <w:r>
        <w:rPr>
          <w:lang w:val="ne_NP" w:bidi="ne_NP"/>
        </w:rPr>
      </w:r>
      <w:r>
        <w:rPr>
          <w:lang w:val="ne_NP" w:bidi="ne_NP"/>
        </w:rPr>
        <w:t>त्यसपछि प्रभु परमेश्वरले ती महिलालाई त्यो मानिसकहाँ ल्याउनुभयो। यो परमेश्वरले पशुहरूलाई ल्याउनुभएको बेलाकै क्रियाकलाप हो। तर यस पटक, ती महिला एक स्वीकार्य सहयोगी वा साथी हुन्। त्यो मानिसले उद्गार प्रकट गर्यो। यो खुसीको अभिव्यक्ति हो। तपाईंले चाहेको आनन्द वा उत्साह देखाउने शब्द रोज्नुहोस। त्यो मानिसले सबै जनावरहरूमध्येबाट एउटा साथी खोजिरहेको छ। अब उहाँले एउटा भेट्टाउनुभएको छ। उहाँ भन्नुहुन्छ, "अन्ततः!" वा "अन्तमा!" त्यो मानिसले महिलाका हड्डीहरू त्यसै मानिसका हड्डीहरूबाट आएका हुन् भनिरहेको छ। महिलाको शरीर मानिसको शरीरबाट आउँछ। उहाँले तिनको नाम स्त्री राख्नुहुन्छ किनभने तिनी पुरुषबाट आएकी हुन्। उहाँले यी टिप्पणीहरू व्यक्त गर्न काव्यात्मक रूपको प्रयोग गर्नुहुन्छ। तपाईंले आफ्नो भाषामा यस प्रकारको कवितालाई कसरी व्यक्त गर्नुहुन्छ? तपाईंले अघिल्लो खण्डमा महिलाको लागि प्रयोग गर्नुभएको शब्द प्रयोग गर्नुहोस्।</w:t>
      </w:r>
    </w:p>
    <w:p>
      <w:pPr/>
      <w:r>
        <w:rPr>
          <w:lang w:val="ne_NP" w:bidi="ne_NP"/>
        </w:rPr>
      </w:r>
      <w:r>
        <w:rPr>
          <w:lang w:val="ne_NP" w:bidi="ne_NP"/>
        </w:rPr>
        <w:t>यसैकारण एउटा मानिसले आफ्नो बुबा र आमालाई छोड्छ र आफ्नी पत्नीसँग गाँसिन्छ, र ती दुई एउटै हुन्छन्। यसको अर्थ त्यो मानिस आफ्ना आमाबुबासँग निरन्तर बस्दैन भन्ने हो। उनी अब आफ्ना आमाबुबाप्रति वफादार रहँदैनन् तर आफ्नी पत्नीसँग नयाँ सम्बन्ध बनाउँछन् र उनीप्रति वफादार रहन्छन्। बरु उसले आफ्नी पत्नीलाई लैजान्छ र उनीसँग नयाँ घरमा बस्छ र तिनीहरू एक हुन्छन्। एकताबद्ध हुनुको अर्थ तिनीहरू एक व्यक्ति हुनु वा तिनीहरूले सँगै नयाँ परिवार बनाउनु हो।</w:t>
      </w:r>
    </w:p>
    <w:p>
      <w:pPr/>
      <w:r>
        <w:rPr>
          <w:lang w:val="ne_NP" w:bidi="ne_NP"/>
        </w:rPr>
      </w:r>
      <w:r>
        <w:rPr>
          <w:lang w:val="ne_NP" w:bidi="ne_NP"/>
        </w:rPr>
        <w:t>त्यो पुरुष र ती महिला नाङ्गा थिए र उनीहरूलाई कुनै लाज महसुस भएन। तिनीहरू अदनको बगैँचामा बसोबास गर्थे र कुनै लुगाहरू लगाउँदैनथे। तिनीहरूलाई कुनै लुगाको आवश्यकता थिएन। तिनीहरूले कुनै लाज मानेनन्। तिनीहरूले आफूलाई वा आफ्ना कुनै पनि पक्षलाई एक अर्काबाट वा परमेश्वरबाट लुकाउनुपर्ने कुनै आवश्यकता महसुस गरेनन्।</w:t>
      </w:r>
      <w:r>
        <w:rPr>
          <w:lang w:val="ne_NP" w:bidi="ne_NP"/>
        </w:rPr>
      </w:r>
    </w:p>
    <w:p>
      <w:pPr>
        <w:pStyle w:val="Heading3"/>
      </w:pPr>
      <w:r>
        <w:rPr>
          <w:lang w:val="ne_NP" w:bidi="ne_NP"/>
        </w:rPr>
        <w:t>Step 6</w:t>
      </w:r>
    </w:p>
    <w:p>
      <w:pPr/>
      <w:r>
        <w:rPr>
          <w:lang w:val="ne_NP" w:bidi="ne_NP"/>
        </w:rPr>
      </w:r>
      <w:r>
        <w:rPr>
          <w:lang w:val="ne_NP" w:bidi="ne_NP"/>
        </w:rPr>
        <w:t>अनुवादलाई सजिलोसँग बुझ्न यस खण्डको श्रव्य संस्करण सुन्‍नुहोस्।</w:t>
      </w:r>
    </w:p>
    <w:p>
      <w:pPr/>
      <w:r>
        <w:rPr>
          <w:lang w:val="ne_NP" w:bidi="ne_NP"/>
        </w:rPr>
      </w:r>
      <w:r>
        <w:rPr>
          <w:lang w:val="ne_NP" w:bidi="ne_NP"/>
        </w:rPr>
        <w:t>यस सत्रमा, एउटा समूहको रूपमा तपाईंको आफ्नै भाषामा खण्डलाई पुन: भन्न लगाउनुहोस्।</w:t>
      </w:r>
    </w:p>
    <w:p>
      <w:pPr/>
      <w:r>
        <w:rPr>
          <w:lang w:val="ne_NP" w:bidi="ne_NP"/>
        </w:rPr>
      </w:r>
      <w:r>
        <w:rPr>
          <w:lang w:val="ne_NP" w:bidi="ne_NP"/>
        </w:rPr>
        <w:t>पहिला, सम्पूर्ण समूहले खण्डलाई तपाईंको आफ्नै भाषामा बताउन अभ्यास गर्नुपर्छ। तपाईंले अघिल्लो चरणहरूमा निर्णय गर्नुभएको कुराहरू जस्तै कालक्रम, शब्दहरू, वाक्यांशहरू, भावनाहरू, वा तपाईंले छलफल गर्नुभएको अन्य कुराहरू यसमा समावेश गर्नलाई सम्झनुहोस्।</w:t>
      </w:r>
    </w:p>
    <w:p>
      <w:pPr/>
      <w:r>
        <w:rPr>
          <w:lang w:val="ne_NP" w:bidi="ne_NP"/>
        </w:rPr>
      </w:r>
      <w:r>
        <w:rPr>
          <w:lang w:val="ne_NP" w:bidi="ne_NP"/>
        </w:rPr>
        <w:t>एउटा समूहको सदस्यले खण्डका केही वाक्यहरू भन्नुपर्छ र रोकिनु पर्छ। समूहको अर्को सदस्यले खण्डको अर्को भाग भन्नु पर्छ र रोकिनु पर्छ। समूहले सम्पूर्ण खण्डलाई पुन: नभन्दासम्म यो गर्नुहोस्। यस चरणमा समूहका सदस्यहरूले एक अर्कालाई सच्याउन सक्छन्।</w:t>
      </w:r>
    </w:p>
    <w:p>
      <w:pPr/>
      <w:r>
        <w:rPr>
          <w:lang w:val="ne_NP" w:bidi="ne_NP"/>
        </w:rPr>
      </w:r>
      <w:r>
        <w:rPr>
          <w:lang w:val="ne_NP" w:bidi="ne_NP"/>
        </w:rPr>
        <w:t xml:space="preserve">अडियो रोक्‍नुहोस्। </w:t>
      </w:r>
    </w:p>
    <w:p>
      <w:pPr/>
      <w:r>
        <w:rPr>
          <w:lang w:val="ne_NP" w:bidi="ne_NP"/>
        </w:rPr>
      </w:r>
      <w:r>
        <w:rPr>
          <w:lang w:val="ne_NP" w:bidi="ne_NP"/>
        </w:rPr>
        <w:t>अर्को पटक, समूहको प्रत्येक सदस्यले कम्तिमा पनि एकचोटि सम्पूर्ण खण्डलाई नरोकी भन्नुपर्छ। समूहको सदस्यले खण्डलाई सम्झन मद्दत गर्न कुनैपनि वस्तुहरू, चालहरू, वा तिनीहरूको स्टोरीबोर्ड प्रयोग गर्न सक्छन्।</w:t>
      </w:r>
    </w:p>
    <w:p>
      <w:pPr/>
      <w:r>
        <w:rPr>
          <w:lang w:val="ne_NP" w:bidi="ne_NP"/>
        </w:rPr>
      </w:r>
      <w:r>
        <w:rPr>
          <w:lang w:val="ne_NP" w:bidi="ne_NP"/>
        </w:rPr>
        <w:t xml:space="preserve">अडियो रोक्‍नुहोस्। </w:t>
      </w:r>
    </w:p>
    <w:p>
      <w:pPr/>
      <w:r>
        <w:rPr>
          <w:lang w:val="ne_NP" w:bidi="ne_NP"/>
        </w:rPr>
      </w:r>
      <w:r>
        <w:rPr>
          <w:lang w:val="ne_NP" w:bidi="ne_NP"/>
        </w:rPr>
        <w:t>त्यसपछि, तपाईंलाई सबैभन्दा बढी मनपरेको खण्डको संस्करण कस्को हो समूहले निर्णय गर्न सक्छ। तपाईंले एउटा समूहको सदस्यले एउटा दृश्य बताएको तरिका मनपर्यो तर तपाईंले अर्को दृश्य अर्कै समूहको सदस्यले बताएको तरिका मनपर्यो भनेर निर्णय गर्न सक्नुहुन्छ।</w:t>
      </w:r>
    </w:p>
    <w:p>
      <w:pPr/>
      <w:r>
        <w:rPr>
          <w:lang w:val="ne_NP" w:bidi="ne_NP"/>
        </w:rPr>
      </w:r>
      <w:r>
        <w:rPr>
          <w:lang w:val="ne_NP" w:bidi="ne_NP"/>
        </w:rPr>
        <w:t xml:space="preserve">अडियो रोक्‍नुहोस्। </w:t>
      </w:r>
    </w:p>
    <w:p>
      <w:pPr/>
      <w:r>
        <w:rPr>
          <w:lang w:val="ne_NP" w:bidi="ne_NP"/>
        </w:rPr>
      </w:r>
      <w:r>
        <w:rPr>
          <w:lang w:val="ne_NP" w:bidi="ne_NP"/>
        </w:rPr>
        <w:t>अन्तमा, समूहले सबैजना सहमत हुने खण्डको अन्तिम संस्करणलाई सँगै राख्न सक्छन्। समूहको प्रत्येक सदस्यले यस खण्डको अन्तिम संस्करण सुनाउने अभ्यास गर्नुपर्छ।</w:t>
      </w:r>
      <w:r>
        <w:rPr>
          <w:lang w:val="ne_NP" w:bidi="ne_NP"/>
        </w:rPr>
      </w:r>
      <w:r>
        <w:rPr>
          <w:lang w:val="ne_NP" w:bidi="ne_NP"/>
        </w:rPr>
      </w:r>
    </w:p>
    <w:p>
      <w:pPr/>
      <w:r>
        <w:rPr>
          <w:lang w:val="ne_NP" w:bidi="ne_NP"/>
        </w:rPr>
      </w:r>
    </w:p>
    <w:p>
      <w:pPr>
        <w:pStyle w:val="Heading2"/>
      </w:pPr>
      <w:r>
        <w:rPr>
          <w:lang w:val="ne_NP" w:bidi="ne_NP"/>
        </w:rPr>
        <w:t>Genesis 3:1–24</w:t>
      </w:r>
      <w:r>
        <w:rPr>
          <w:lang w:val="ne_NP" w:bidi="ne_NP"/>
        </w:rPr>
      </w:r>
    </w:p>
    <w:p>
      <w:pPr>
        <w:pStyle w:val="Heading3"/>
      </w:pPr>
      <w:r>
        <w:rPr>
          <w:lang w:val="ne_NP" w:bidi="ne_NP"/>
        </w:rPr>
        <w:t>Step 1</w:t>
      </w:r>
    </w:p>
    <w:p>
      <w:pPr/>
      <w:r>
        <w:rPr>
          <w:lang w:val="ne_NP" w:bidi="ne_NP"/>
        </w:rPr>
      </w:r>
      <w:r>
        <w:rPr>
          <w:lang w:val="ne_NP" w:bidi="ne_NP"/>
        </w:rPr>
        <w:t>यस चरणमा, उत्पत्ति ३:१–२४ सुन्नुहोस् र यसलाई आफ्नो हृदयमा राख्नुहोस्। सम्भव भएमा तीन फरक अनुवादहरूमा उत्पत्ति ३:१–२४ को श्रव्य संस्करण तीन पटक सुन्नुहोस्। त्यसपछि, समूहमा तलको प्रश्‍नहरू छलफल गर्नुहोस्।</w:t>
      </w:r>
    </w:p>
    <w:p>
      <w:pPr>
        <w:pStyle w:val="ListBullet"/>
        <w:spacing w:line="240" w:lineRule="auto"/>
        <w:ind w:left="720"/>
      </w:pPr>
      <w:r>
        <w:rPr>
          <w:lang w:val="ne_NP" w:bidi="ne_NP"/>
        </w:rPr>
      </w:r>
      <w:r>
        <w:rPr>
          <w:lang w:val="ne_NP" w:bidi="ne_NP"/>
        </w:rPr>
        <w:t>यो खण्डमा तपाईंलाई के मन पर्‍यो?</w:t>
      </w:r>
    </w:p>
    <w:p>
      <w:pPr>
        <w:pStyle w:val="ListBullet"/>
        <w:spacing w:line="240" w:lineRule="auto"/>
        <w:ind w:left="720"/>
      </w:pPr>
      <w:r>
        <w:rPr>
          <w:lang w:val="ne_NP" w:bidi="ne_NP"/>
        </w:rPr>
      </w:r>
      <w:r>
        <w:rPr>
          <w:lang w:val="ne_NP" w:bidi="ne_NP"/>
        </w:rPr>
        <w:t>यो खण्डमा तपाईलाई कुन कुरा मन परेन वा बुझ्‍नुभएन?</w:t>
      </w:r>
    </w:p>
    <w:p>
      <w:pPr>
        <w:pStyle w:val="ListBullet"/>
        <w:spacing w:line="240" w:lineRule="auto"/>
        <w:ind w:left="720"/>
      </w:pPr>
      <w:r>
        <w:rPr>
          <w:lang w:val="ne_NP" w:bidi="ne_NP"/>
        </w:rPr>
      </w:r>
      <w:r>
        <w:rPr>
          <w:lang w:val="ne_NP" w:bidi="ne_NP"/>
        </w:rPr>
        <w:t>यो खण्डले हामीलाई परमेश्वरको बारेमा के बताउँछ?</w:t>
      </w:r>
    </w:p>
    <w:p>
      <w:pPr>
        <w:pStyle w:val="ListBullet"/>
        <w:spacing w:line="240" w:lineRule="auto"/>
        <w:ind w:left="720"/>
      </w:pPr>
      <w:r>
        <w:rPr>
          <w:lang w:val="ne_NP" w:bidi="ne_NP"/>
        </w:rPr>
      </w:r>
      <w:r>
        <w:rPr>
          <w:lang w:val="ne_NP" w:bidi="ne_NP"/>
        </w:rPr>
        <w:t>यो खण्डले मानिसबारे हामीलाई के भन्दछ?</w:t>
      </w:r>
    </w:p>
    <w:p>
      <w:pPr>
        <w:pStyle w:val="ListBullet"/>
        <w:spacing w:line="240" w:lineRule="auto"/>
        <w:ind w:left="720"/>
      </w:pPr>
      <w:r>
        <w:rPr>
          <w:lang w:val="ne_NP" w:bidi="ne_NP"/>
        </w:rPr>
      </w:r>
      <w:r>
        <w:rPr>
          <w:lang w:val="ne_NP" w:bidi="ne_NP"/>
        </w:rPr>
        <w:t>यो खण्डले कसरी हाम्रो दैनिक जीवनलाई प्रभाव पार्छ?</w:t>
      </w:r>
    </w:p>
    <w:p>
      <w:pPr>
        <w:pStyle w:val="ListBullet"/>
        <w:spacing w:line="240" w:lineRule="auto"/>
        <w:ind w:left="720"/>
      </w:pPr>
      <w:r>
        <w:rPr>
          <w:lang w:val="ne_NP" w:bidi="ne_NP"/>
        </w:rPr>
      </w:r>
      <w:r>
        <w:rPr>
          <w:lang w:val="ne_NP" w:bidi="ne_NP"/>
        </w:rPr>
        <w:t xml:space="preserve">कसलाई यो खण्ड सुन्‍नु आवश्‍यक छ? </w:t>
      </w:r>
      <w:r>
        <w:rPr>
          <w:lang w:val="ne_NP" w:bidi="ne_NP"/>
        </w:rPr>
      </w:r>
    </w:p>
    <w:p>
      <w:pPr>
        <w:pStyle w:val="Heading3"/>
      </w:pPr>
      <w:r>
        <w:rPr>
          <w:lang w:val="ne_NP" w:bidi="ne_NP"/>
        </w:rPr>
        <w:t>Step 2</w:t>
      </w:r>
    </w:p>
    <w:p>
      <w:pPr/>
      <w:r>
        <w:rPr>
          <w:lang w:val="ne_NP" w:bidi="ne_NP"/>
        </w:rPr>
      </w:r>
      <w:r>
        <w:rPr>
          <w:lang w:val="ne_NP" w:bidi="ne_NP"/>
        </w:rPr>
        <w:t>सबैभन्दा सजिलोसँग बुझिने अनुवादमा उत्पत्ति ३:१–२४ को श्रव्य संस्करण सुन्नुहोस्।</w:t>
      </w:r>
    </w:p>
    <w:p>
      <w:pPr/>
      <w:r>
        <w:rPr>
          <w:lang w:val="ne_NP" w:bidi="ne_NP"/>
        </w:rPr>
      </w:r>
      <w:r>
        <w:rPr>
          <w:lang w:val="ne_NP" w:bidi="ne_NP"/>
        </w:rPr>
        <w:t>यो खण्ड परमेश्वरले पृथ्वी र यसका सबै कुराहरू सृजना गरेपछि हुन्छ। परमेश्वरले पुरुष र महिलालाई सुन्दर बगैँचामा राख्नुभयो। परमेश्वरले तिनीहरूलाई भन्नुभयो कि तिनीहरूले बगैँचाको बीचमा रहेको असल र खराबको ज्ञानको रूख बाहेक बगैँचाका कुनै पनि रूखबाट खान सक्छन्। पुरुष र महिला बगैँचामा सँगै नाङ्गै थिए, तर लज्जित थिएनन्।</w:t>
      </w:r>
    </w:p>
    <w:p>
      <w:pPr/>
      <w:r>
        <w:rPr>
          <w:lang w:val="ne_NP" w:bidi="ne_NP"/>
        </w:rPr>
      </w:r>
      <w:r>
        <w:rPr>
          <w:lang w:val="ne_NP" w:bidi="ne_NP"/>
        </w:rPr>
        <w:t>यस खण्डमा पुरुष र महिलाले परमेश्वरको आज्ञा उल्लङ्घन गरी बगैँचाको बीचमा रहेको असल र खराबको ज्ञानको रूखबाट खाँदा के भयो भन्ने कुरा वर्णन गरिएको छ। यस खण्डमा, परमेश्वरको व्यक्तिगत नाम, याहवे, र परमेश्वरको सामान्य शब्द दुवै सँगै प्रयोग गरिन्छ।</w:t>
      </w:r>
    </w:p>
    <w:p>
      <w:pPr/>
      <w:r>
        <w:rPr>
          <w:lang w:val="ne_NP" w:bidi="ne_NP"/>
        </w:rPr>
      </w:r>
      <w:r>
        <w:rPr>
          <w:lang w:val="ne_NP" w:bidi="ne_NP"/>
        </w:rPr>
        <w:t>प्रभु परमेश्वरले बनाउनुभएका सबै जंगली पशुहरूमा सर्प सबैभन्दा चतुर थियो। सर्प धेरै चतुर थियो र त्यसको योजना थियो। चतुर व्यक्तिका योजनाहरू राम्रो योजनाहरू हुन सक्छन्, वा ती खराब योजनाहरू पनि हुन सक्छन्। यस खण्डमा सर्पका योजनाहरू खराब छन् वा छैनन् भनेर हामीलाई अझै बताउँदैन। यो कस्तो प्रकारको सर्प थियो भन्ने हामीलाई थाहा छैन।</w:t>
      </w:r>
    </w:p>
    <w:p>
      <w:pPr/>
      <w:r>
        <w:rPr>
          <w:lang w:val="ne_NP" w:bidi="ne_NP"/>
        </w:rPr>
      </w:r>
      <w:r>
        <w:rPr>
          <w:lang w:val="ne_NP" w:bidi="ne_NP"/>
        </w:rPr>
        <w:t xml:space="preserve">यहाँ रोक्नुहोस्। एउटा समूहमा, सँगै </w:t>
      </w:r>
      <w:r>
        <w:rPr>
          <w:lang w:val="ne_NP" w:bidi="ne_NP"/>
        </w:rPr>
        <w:t>सर्प</w:t>
      </w:r>
      <w:r>
        <w:rPr>
          <w:lang w:val="ne_NP" w:bidi="ne_NP"/>
        </w:rPr>
        <w:t xml:space="preserve">को तस्वीर हेर्नुहोस्। अडियो रोक्‍नुहोस्। </w:t>
      </w:r>
    </w:p>
    <w:p>
      <w:pPr/>
      <w:r>
        <w:rPr>
          <w:lang w:val="ne_NP" w:bidi="ne_NP"/>
        </w:rPr>
      </w:r>
      <w:r>
        <w:rPr>
          <w:lang w:val="ne_NP" w:bidi="ne_NP"/>
        </w:rPr>
        <w:t>बाइबलका पछिका खण्डहरूबाट सर्प शैतान थियो भन्ने कुराको संकेत देखिन्छ, जुन आत्मिक प्राणी हो जसले प्रभुको विरुद्धमा विद्रोहको नेतृत्व गर्थ्यो। यो खण्डले सर्प शैतान थियो भनेर भन्दैन, तर यसले याहवे परमेश्वरले सर्प सृजना गर्नुभयो भनेर भन्छ। यस खण्डमा यो सर्प सामान्य सर्प भन्दा बढी हो भनेर हामीलाई बताउने केही पनि छैन।</w:t>
      </w:r>
    </w:p>
    <w:p>
      <w:pPr/>
      <w:r>
        <w:rPr>
          <w:lang w:val="ne_NP" w:bidi="ne_NP"/>
        </w:rPr>
      </w:r>
      <w:r>
        <w:rPr>
          <w:lang w:val="ne_NP" w:bidi="ne_NP"/>
        </w:rPr>
        <w:t>सर्पले स्त्रीलाई भन्यो, "के परमेश्वरले साँच्चै तिमीहरूले बगैँचाको कुनै पनि रूखबाट खानु हुँदैन भन्नुभएको हो?" सर्पले यो कुरा कि त प्रश्नको रूपमा वा स्तब्ध र आश्चर्यपूर्ण भनाइको रूपमा भन्छ। सर्पले यस्तो प्रश्नको प्रयोग गरेर ती महिलालाई परमेश्वरले उनीहरूलाई भन्नुभएको कुरामा शङ्का गर्ने तुल्याउँछ।</w:t>
      </w:r>
    </w:p>
    <w:p>
      <w:pPr/>
      <w:r>
        <w:rPr>
          <w:lang w:val="ne_NP" w:bidi="ne_NP"/>
        </w:rPr>
      </w:r>
      <w:r>
        <w:rPr>
          <w:lang w:val="ne_NP" w:bidi="ne_NP"/>
        </w:rPr>
        <w:t>ती महिलाले जवाफ दिइन्, "हामी बगैँचाका सबै रूखहरूबाट खान सक्छौं।" तर परमेश्वरले भन्नुभयो, 'तिमीहरूले बगैँचाको बीचमा भएको रूखको फल खानु हुँदैन।' "यदि तिमीले यसलाई छोयौ भने पनि तिमी मर्नेछौ।" यहाँ, ती महिलाले परमेश्वरले ती मानिसलाई भन्नुभएको कुरालाई बढाइचढाई गर्छिन्। अघिल्लो खण्डमा, परमेश्वरले मानिसलाई बगैँचाको बीचमा रहेको रूखबाट नखान भन्नुभएको थियो, तर उहाँले उसलाई यदि तिनीहरूले रूखलाई छोए पनि तिनीहरू मर्नेछन् भनेर भन्नुभएको थिएन।</w:t>
      </w:r>
    </w:p>
    <w:p>
      <w:pPr/>
      <w:r>
        <w:rPr>
          <w:lang w:val="ne_NP" w:bidi="ne_NP"/>
        </w:rPr>
      </w:r>
      <w:r>
        <w:rPr>
          <w:lang w:val="ne_NP" w:bidi="ne_NP"/>
        </w:rPr>
        <w:t>सर्पले भन्यो, "तिमी मर्नेछैनौ! परमेश्वरलाई थाहा छ कि यदि तिमीले त्यो रूखबाट खायौ भने तिम्रा आँखा खुलिनेछन्।" सर्पले शारीरिक रूपमा पुरुष र महिलाका आँखा खोलिने छ भनेको होइन । सर्पले भन्छ, यदि तिनीहरूले त्यो रूखको फल खान्छन् भने तिनीहरूसँग नयाँ ज्ञान र समझ हुनेछ।</w:t>
      </w:r>
    </w:p>
    <w:p>
      <w:pPr/>
      <w:r>
        <w:rPr>
          <w:lang w:val="ne_NP" w:bidi="ne_NP"/>
        </w:rPr>
      </w:r>
      <w:r>
        <w:rPr>
          <w:lang w:val="ne_NP" w:bidi="ne_NP"/>
        </w:rPr>
        <w:t>सर्पले कुरा जारी राख्यो। यसले भन्यो, "तपाईं असल र खराबबीचको भिन्नता थाहा पाउँदै परमेश्वर जस्तै हुनुहुनेछ।" "असल र खराब" ले सायद त्यहाँ जान्नुपर्ने सबै कुरा थाहा पाउनुलाई बुझाउँछ।</w:t>
      </w:r>
    </w:p>
    <w:p>
      <w:pPr/>
      <w:r>
        <w:rPr>
          <w:lang w:val="ne_NP" w:bidi="ne_NP"/>
        </w:rPr>
      </w:r>
      <w:r>
        <w:rPr>
          <w:lang w:val="ne_NP" w:bidi="ne_NP"/>
        </w:rPr>
        <w:t xml:space="preserve">यहाँ रोक्नुहोस्। एउटा समूहमा छलफल गर्नुहोस्: तपाईंको संस्कृतिमा मानिसहरूले आफूले सक्ने सबै कुराको बारेमा ज्ञान प्राप्त गर्न कस्तो प्रकारका कुराहरू गर्छन्? मानिसहरूलाई ज्ञान कसले दिन्छ? मानिसहरू ज्ञान प्राप्त गर्न कहाँ जान्छन्? तपाईंका मानिसहरूको लागि कस्तो ज्ञान महत्त्वपूर्ण छ? तपाईंको संस्कृतिमा मानिसहरूले आफूले पाउन सक्ने सबै ज्ञान प्राप्त गर्न चाहने मानिसहरूको बारेमा के सोच्छन्? अडियो रोक्‍नुहोस्। </w:t>
      </w:r>
    </w:p>
    <w:p>
      <w:pPr/>
      <w:r>
        <w:rPr>
          <w:lang w:val="ne_NP" w:bidi="ne_NP"/>
        </w:rPr>
      </w:r>
      <w:r>
        <w:rPr>
          <w:lang w:val="ne_NP" w:bidi="ne_NP"/>
        </w:rPr>
        <w:t>ती महिलाले देखिन् कि त्यो फल खानमा स्वादिष्ट देखिन्थ्यो र त्यसले उनलाई बुद्धिमान बनाउने थियो। यस खण्डमा हामीलाई रूखमा कस्तो प्रकारको फल थियो भनेर बताउँदैन। ती महिलाले केही फल लिइन् र खाइन्। त्यसपछि उनले त्यो फल आफ्ना पतिलाई दिइन् र उसले पनि त्यो खाए। उनले सर्पसँग कुरा गरिरहेको सम्पूर्ण समयमा उनका पति सायद ती महिलासँग उभिएका थिए।</w:t>
      </w:r>
    </w:p>
    <w:p>
      <w:pPr/>
      <w:r>
        <w:rPr>
          <w:lang w:val="ne_NP" w:bidi="ne_NP"/>
        </w:rPr>
      </w:r>
      <w:r>
        <w:rPr>
          <w:lang w:val="ne_NP" w:bidi="ne_NP"/>
        </w:rPr>
        <w:t>पुरुष र महिलाले फल खानेबित्तिकै तिनीहरूका आँखा खुले। यसको अर्थ तिनीहरूसँग नयाँ ज्ञान र समझ थियो। पुरुष र महिलाले आफूहरू नाङ्गै भएको महसुस गरे, र आफूहरू नाङ्गै भएकोले गर्दा तिनीहरूले लाज माने। जब मानिसहरू लज्जित हुन्छन्, तिनीहरूले आफ्नो प्रतिष्ठा वा सम्मान गुमाएका जस्तो महसुस गर्छन्। यस अघि, पुरुष र महिलाले आफू नाङ्गा भएको कारणले कहिल्यै लाज महसुस गरेनन्।</w:t>
      </w:r>
    </w:p>
    <w:p>
      <w:pPr/>
      <w:r>
        <w:rPr>
          <w:lang w:val="ne_NP" w:bidi="ne_NP"/>
        </w:rPr>
      </w:r>
      <w:r>
        <w:rPr>
          <w:lang w:val="ne_NP" w:bidi="ne_NP"/>
        </w:rPr>
        <w:t xml:space="preserve">यहाँ रोक्नुहोस् र समूहको रूपमा छलफल गर्नुहोस्: तपाईंले आफ्नो संस्कृतिमा लाजलाई कसरी वर्णन गर्नुहुन्छ? तपाईंको संस्कृतिमा के कुराले मानिसहरूलाई लज्जित बनाउँछ? कसैलाई लाज लाग्न सक्ने कुनै कुराको कथा सुनाउनुहोस्। अडियो रोक्‍नुहोस्। </w:t>
      </w:r>
    </w:p>
    <w:p>
      <w:pPr/>
      <w:r>
        <w:rPr>
          <w:lang w:val="ne_NP" w:bidi="ne_NP"/>
        </w:rPr>
      </w:r>
      <w:r>
        <w:rPr>
          <w:lang w:val="ne_NP" w:bidi="ne_NP"/>
        </w:rPr>
        <w:t>त्यसैले पुरुष र महिलाले नेभारालाई सिलाउँदै आफूलाई ढाक्न सँगै जान्छन्। तिनीहरूले कसै गरी ओढ्ने बनाउन नेभाराका पातहरूलाई एकसाथ जोडे। तिनीहरूले सायद आफ्नो कम्मरको वरिपरि यी ढाक्ताहरू लगाएका थिए। नेभाराका रूखहरूमा धेरै ठूला पातहरू हुन्छन्, त्यसैले यसो गर्नका लागि ती राम्रा पातहरू थिए।</w:t>
      </w:r>
    </w:p>
    <w:p>
      <w:pPr/>
      <w:r>
        <w:rPr>
          <w:lang w:val="ne_NP" w:bidi="ne_NP"/>
        </w:rPr>
      </w:r>
      <w:r>
        <w:rPr>
          <w:lang w:val="ne_NP" w:bidi="ne_NP"/>
        </w:rPr>
        <w:t xml:space="preserve">यहाँ रोक्नुहोस्। एउटा समूहको रूपमा, </w:t>
      </w:r>
      <w:r>
        <w:rPr>
          <w:lang w:val="ne_NP" w:bidi="ne_NP"/>
        </w:rPr>
        <w:t>नेभाराको रूख</w:t>
      </w:r>
      <w:r>
        <w:rPr>
          <w:lang w:val="ne_NP" w:bidi="ne_NP"/>
        </w:rPr>
        <w:t xml:space="preserve"> र </w:t>
      </w:r>
      <w:r>
        <w:rPr>
          <w:lang w:val="ne_NP" w:bidi="ne_NP"/>
        </w:rPr>
        <w:t>नेभाराको पात</w:t>
      </w:r>
      <w:r>
        <w:rPr>
          <w:lang w:val="ne_NP" w:bidi="ne_NP"/>
        </w:rPr>
        <w:t xml:space="preserve">को तस्वीर हेर्नुहोस्। अडियो रोक्‍नुहोस्। </w:t>
      </w:r>
    </w:p>
    <w:p>
      <w:pPr/>
      <w:r>
        <w:rPr>
          <w:lang w:val="ne_NP" w:bidi="ne_NP"/>
        </w:rPr>
      </w:r>
      <w:r>
        <w:rPr>
          <w:lang w:val="ne_NP" w:bidi="ne_NP"/>
        </w:rPr>
        <w:t>जब दिन चिसो थियो, सायद सूर्यास्त वा साँझतिर त्यो मानिस र उनकी पत्नीले प्रभु परमेश्वर बगैँचामा आइपुग्नुभएको आवाज सुने। यदि याहवे परमेश्वर मानिसहरूले जस्तै खुट्टाले हिँडिरहनुभएको थिएन भने पनि उहाँ तिनीहरूतिर आउँदा उहाँले निकाल्नुभएको जुनसुकै आवाज तिनीहरूले सुन्न सक्थे। तिनीहरू बगैँचामा प्रभु परमेश्वरबाट लुके। तर प्रभु परमेश्वर त्यो मानिस र महिलासँग कुरा गर्न चाहनुहुन्थ्यो। उहाँले त्यो मानिसलाई बोलाउनुभयो, "तिमी कहाँ छौ?" परमप्रभु परमेश्वरले त्यो मानिसले के गरेको थियो भन्ने कुरा आफूलाई पहिले नै थाहा छ भनी बताउनुको सट्टा उसलाई एउटा प्रश्न सोध्नुभयो।</w:t>
      </w:r>
    </w:p>
    <w:p>
      <w:pPr/>
      <w:r>
        <w:rPr>
          <w:lang w:val="ne_NP" w:bidi="ne_NP"/>
        </w:rPr>
      </w:r>
      <w:r>
        <w:rPr>
          <w:lang w:val="ne_NP" w:bidi="ne_NP"/>
        </w:rPr>
        <w:t>त्यो मानिसले जवाफ दिए, "मैले तपाईंको आवाज बगैँचामा सुनेँ।" म डराएको थिएँ किनभने म नाङ्गो थिए, त्यसैले म लुके।</w:t>
      </w:r>
    </w:p>
    <w:p>
      <w:pPr/>
      <w:r>
        <w:rPr>
          <w:lang w:val="ne_NP" w:bidi="ne_NP"/>
        </w:rPr>
      </w:r>
      <w:r>
        <w:rPr>
          <w:lang w:val="ne_NP" w:bidi="ne_NP"/>
        </w:rPr>
        <w:t>परमप्रभु परमेश्वरले भन्नुभयो, "तिमी नाङ्गै छौ भनेर तिमीलाई कसले बतायो?" के तिमीले मैले नखानु भनेको रूखबाट खायौ?"</w:t>
      </w:r>
    </w:p>
    <w:p>
      <w:pPr/>
      <w:r>
        <w:rPr>
          <w:lang w:val="ne_NP" w:bidi="ne_NP"/>
        </w:rPr>
      </w:r>
      <w:r>
        <w:rPr>
          <w:lang w:val="ne_NP" w:bidi="ne_NP"/>
        </w:rPr>
        <w:t>सीधा जवाफ दिनुको सट्टा त्यो मानिसले भन्यो, "तपाईंले यहाँ राख्नुभएको महिलाले मलाई त्यो फलबाट केही दिइन्, र मैले त्यो खाएँ!"</w:t>
      </w:r>
    </w:p>
    <w:p>
      <w:pPr/>
      <w:r>
        <w:rPr>
          <w:lang w:val="ne_NP" w:bidi="ne_NP"/>
        </w:rPr>
      </w:r>
      <w:r>
        <w:rPr>
          <w:lang w:val="ne_NP" w:bidi="ne_NP"/>
        </w:rPr>
        <w:t>परमप्रभु परमेश्वरले ती महिलालाई भन्नुभयो, "तिमीले के गर्यौ?" फेरि, परमप्रभु परमेश्वरले ती महिलालाई उनले के गरेकी थिइन् भनेर बताउनुभन्दा प्रश्न सोध्ने कुरा रोज्नुहुन्छ।</w:t>
      </w:r>
    </w:p>
    <w:p>
      <w:pPr/>
      <w:r>
        <w:rPr>
          <w:lang w:val="ne_NP" w:bidi="ne_NP"/>
        </w:rPr>
      </w:r>
      <w:r>
        <w:rPr>
          <w:lang w:val="ne_NP" w:bidi="ne_NP"/>
        </w:rPr>
        <w:t>ती महिलाले भनिन्, "सर्पले मलाई छल गर्यो, वा मसँग झूट बोल्यो, र मैले त्यो फल खाएँ।"</w:t>
      </w:r>
    </w:p>
    <w:p>
      <w:pPr/>
      <w:r>
        <w:rPr>
          <w:lang w:val="ne_NP" w:bidi="ne_NP"/>
        </w:rPr>
      </w:r>
      <w:r>
        <w:rPr>
          <w:lang w:val="ne_NP" w:bidi="ne_NP"/>
        </w:rPr>
        <w:t>त्यसैले प्रभु परमेश्वरले पहिले सर्पसँग कुरा गर्नुभयो। परमेश्वर सर्पबाट खुसी हुनुहुन्न, त्यसैले उहाँले सर्पलाई श्राप दिनुभयो र सजाय दिनुभयो वा सर्पको न्याय गर्नुभयो। परमप्रभु परमेश्वरले भन्नुभयो, "किनभने तिमीले यो गर्यौ, तसर्थ सबै घरपालुवा पशुहरू र सबै जंगली जनावरहरूभन्दा बढी तिमी श्रापित हुनेछौ।"</w:t>
      </w:r>
    </w:p>
    <w:p>
      <w:pPr/>
      <w:r>
        <w:rPr>
          <w:lang w:val="ne_NP" w:bidi="ne_NP"/>
        </w:rPr>
      </w:r>
      <w:r>
        <w:rPr>
          <w:lang w:val="ne_NP" w:bidi="ne_NP"/>
        </w:rPr>
        <w:t>त्यसपछि प्रभु परमेश्वरले सर्पलाई अझ अपमानित गर्नुभयो। उहाँ भन्नुहुन्छ, "तिमी आफ्नो जीवनभर पेटको भरमा घस्रनेछौ र माटो खानेछौ।" यहाँ, परमप्रभु परमेश्वरको सायद यो अर्थ होइन कि सर्पले आफ्ना खुट्टाहरू गुमायो वा सर्पले आफ्नो बाँकी जीवनभरि धूलो मात्र खानेछ। यसको सट्टा, यी वाक्यांशहरूले सर्प अब अन्य सबै पशुहरू भन्दा तल्लो स्तरको छ भन्ने कुरामा जोड दिन्छन्।</w:t>
      </w:r>
    </w:p>
    <w:p>
      <w:pPr/>
      <w:r>
        <w:rPr>
          <w:lang w:val="ne_NP" w:bidi="ne_NP"/>
        </w:rPr>
      </w:r>
      <w:r>
        <w:rPr>
          <w:lang w:val="ne_NP" w:bidi="ne_NP"/>
        </w:rPr>
        <w:t>यस खण्डको अर्को भाग बुझ्न गाह्रो छ। यस खण्डको यस भागको धेरै व्याख्याहरू छन् किनभने मूल भाषामा, सन्तानहरू शब्दको अर्थ एक सन्तान वा धेरै सन्तानहरू हुन सक्छ। परमप्रभु परमेश्वरले सर्पसँगको कुरा जारी राख्नुभयो। उहाँले भन्नुभयो, "म तँ र स्त्रीलाई शत्रु बनाइदिनेछु, र तेरा सन्तान र तिनका सन्तान पनि शत्रु हुनेछन्।" यहाँ सन्तानहरूले सायद सबै सर्प र महिलाका सन्तान, तिनीहरूका सन्तान, र सर्प वा महिलालाई तिनीहरूका पुर्खाहरू भन्न सक्ने जोसुकैलाई बुझाउँछ। यहाँ, परमप्रभु परमेश्वरको भनाइको अर्थ सायद यो हो कि स्त्रीका सबै सन्तानहरू र सर्पका सबै सन्तानहरू सदाका लागि शत्रुहरू हुनेछन्। तर, केही मानिसहरूले परमप्रभु परमेश्वरले सर्प र ती महिलाका एउटा मात्र सन्तान येशू एक अर्काका शत्रु हुनेछन् भनेर भन्दै हुनुहुन्छ भन्ने सोच्छन्।</w:t>
      </w:r>
    </w:p>
    <w:p>
      <w:pPr/>
      <w:r>
        <w:rPr>
          <w:lang w:val="ne_NP" w:bidi="ne_NP"/>
        </w:rPr>
      </w:r>
      <w:r>
        <w:rPr>
          <w:lang w:val="ne_NP" w:bidi="ne_NP"/>
        </w:rPr>
        <w:t>त्यसपछि परमप्रभु परमेश्वरले सर्पसँगको कुरा जारी राख्नुहुन्छ: "उसले वा यसले तिम्रो टाउकोमा प्रहार गर्नेछ, र तिमीले उसको कुर्कुच्चामा प्रहार गर्नेछौ।" परमेश्वरले भन्दै हुनुहुन्छ कि ती महिलाका सन्तानहरूले सर्पको टाउकोमा हान्ने वा चोट पुर्याउने प्रयास गर्नेछन्। सर्पले ती व्यक्तिको कुर्कुच्चामा प्रहार गर्नेछ वा चोट पुर्याउने प्रयास गर्नेछ। केही मानिसहरू यो एउटा सन्तान येशूले एक दिन शैतानलाई जित्नुहुनेछ भन्ने ठान्छन्। अधिकांश बाइबल विद्वानहरू, तथापि, यो सबै मानिसहरू र सबै सर्पहरूले कसरी एक अर्कालाई मन पराउँदैनन् भन्ने बारेमा सामान्य कथन र व्याख्या हो भन्ने कुरामा विश्वास गर्छन्।</w:t>
      </w:r>
    </w:p>
    <w:p>
      <w:pPr/>
      <w:r>
        <w:rPr>
          <w:lang w:val="ne_NP" w:bidi="ne_NP"/>
        </w:rPr>
      </w:r>
      <w:r>
        <w:rPr>
          <w:lang w:val="ne_NP" w:bidi="ne_NP"/>
        </w:rPr>
        <w:t>अब प्रभु परमेश्वर ती महिलातिर फर्किनुहुन्छ। परमप्रभुले सायद ती महिलालाई श्राप दिनुभएन, बरु त्यसको सट्टा ती महिलालाई उनले गरेको कामको परिणामको बारेमा बताउनुभयो। परमप्रभुले भन्नुभयो, "म तिमीहरूलाई गर्भवती बनाउनेछु, र तिमीहरूले पीडामा जन्म दिनेछौ।" अर्को भाग अचम्मको देखिन्छ किनभने त्यो सबै पीडापछि, ती महिलाले अझै पनि "आफ्नो पतिलाई इच्छा गर्नेछिन्, वा उनीप्रति आकर्षित हुनेछिन्, र उनले उनीमाथि शासन गर्नेछन्।" केही मानिसहरू सोच्छन् कि परमप्रभुले ती महिलालाई भन्नुभयो, "तिमीले आफ्नो पतिको चाहना गरे जसरी नै उसले तिमीलाई चाहना गर्नेछ।" "तिमीले आफ्नो पतिलाई नियन्त्रण गर्ने इच्छा गर्नेछौ, र उसले तिमीमाथि शासन गर्नेछ, वा तिम्रो मालिक हुनेछ" भनेर परमप्रभुले भन्नुभएको हो भनेर अन्य मानिसहरूले सोच्छन्। तर, यी सबै अनुवादहरूमा, परमप्रभुले सायद ती महिलालाई भन्दै हुनुहुन्थ्यो कि एकतामा मिलेर काम गर्नुको सट्टा एक अर्कालाई नियन्त्रण गर्ने सङ्घर्षले गर्दा आफ्नो पतिसँगको सम्बन्ध चुनौतीपूर्ण हुनेछ।</w:t>
      </w:r>
    </w:p>
    <w:p>
      <w:pPr/>
      <w:r>
        <w:rPr>
          <w:lang w:val="ne_NP" w:bidi="ne_NP"/>
        </w:rPr>
      </w:r>
      <w:r>
        <w:rPr>
          <w:lang w:val="ne_NP" w:bidi="ne_NP"/>
        </w:rPr>
        <w:t>त्यसपछि परमेश्वरले आदमसँग कुरा गर्नुभयो। यो सायद पहिलो पटक परमप्रभुले मानिसको नाम, आदम प्रयोग गर्नुभएको थियो। "आदम" नाम मूल भाषा हिब्रूमा "मानिस" बुझाउने शब्द जस्तै सुनिन्छ। परमप्रभुले सायद त्यो मानिसलाई श्राप दिनुभएन, तर त्यो मानिसलाई उसले गरेको कामको परिणामको बारेमा मात्र बताउनुभयो।</w:t>
      </w:r>
    </w:p>
    <w:p>
      <w:pPr/>
      <w:r>
        <w:rPr>
          <w:lang w:val="ne_NP" w:bidi="ne_NP"/>
        </w:rPr>
      </w:r>
      <w:r>
        <w:rPr>
          <w:lang w:val="ne_NP" w:bidi="ne_NP"/>
        </w:rPr>
        <w:t>किनभने तिमीले आफ्ना पत्नीको कुरा सुनेर मैले तिमीलाई नखाऊ भनेको रूखको फल खायौ, त्यसैले तिम्रो कारणले भूमि श्रापित छ।" परमप्रभु आफैले भुइँलाई श्राप दिइरहनुभएको छ। त्यसपछि उहाँले आदमलाई भन्नुहुन्छ, "तिमीले खानका लागि जमिनमा अन्न उमार्न आफ्नो जीवनभर कडा परिश्रम गर्नुपर्नेछ।" भुइँले तिम्रो लागि काँडाहरू र सिउँडीहरु उमार्ने छन् र तिमीले त्यसै भुइँमा उम्रेको बिरुवाहरू खानेछौ।" तिखा धारहरू भएको काँडा र सिउँडीहरू हुनेछन् तिनीहरूलाई खाना उब्जाउन जमिनबाट हटाउन गाह्रो छ। प्रभु परमेश्वरले यहाँ आदमलाई भन्दै हुनुहुन्छ कि अबदेखि आदमले जमिनमा खेतहरूमा बाली रोप्नु र फसल काट्नु पर्छ।</w:t>
      </w:r>
    </w:p>
    <w:p>
      <w:pPr/>
      <w:r>
        <w:rPr>
          <w:lang w:val="ne_NP" w:bidi="ne_NP"/>
        </w:rPr>
      </w:r>
      <w:r>
        <w:rPr>
          <w:lang w:val="ne_NP" w:bidi="ne_NP"/>
        </w:rPr>
        <w:t xml:space="preserve">यहाँ रोक्नुहोस्। समूहमा मिलेर, </w:t>
      </w:r>
      <w:r>
        <w:rPr>
          <w:lang w:val="ne_NP" w:bidi="ne_NP"/>
        </w:rPr>
        <w:t>काँडा</w:t>
      </w:r>
      <w:r>
        <w:rPr>
          <w:lang w:val="ne_NP" w:bidi="ne_NP"/>
        </w:rPr>
        <w:t xml:space="preserve"> र </w:t>
      </w:r>
      <w:r>
        <w:rPr>
          <w:lang w:val="ne_NP" w:bidi="ne_NP"/>
        </w:rPr>
        <w:t>सिउँडी</w:t>
      </w:r>
      <w:r>
        <w:rPr>
          <w:lang w:val="ne_NP" w:bidi="ne_NP"/>
        </w:rPr>
        <w:t xml:space="preserve">का तस्विरहरू हेर्नुहोस्। अडियो रोक्‍नुहोस्। </w:t>
      </w:r>
    </w:p>
    <w:p>
      <w:pPr/>
      <w:r>
        <w:rPr>
          <w:lang w:val="ne_NP" w:bidi="ne_NP"/>
        </w:rPr>
      </w:r>
      <w:r>
        <w:rPr>
          <w:lang w:val="ne_NP" w:bidi="ne_NP"/>
        </w:rPr>
        <w:t>परमप्रभु परमेश्वरले निरन्तर भन्नुभयो, "तिमीले धेरै मेहनत गर्नेछौ र खानका लागि पर्याप्त भोजन जुटाउन पसिना बगाउनुपर्नेछ।" तिमी जमिनमा नफर्केसम्म तिमीले यो गर्नेछौ, किनभने तिमी जमिनबाट बनेका हौ। तिमी माटोबाट बनेका हौ, त्यसैले तिमी माटोमै फर्किनेछौ।" यहाँ, परमप्रभु परमेश्वरको भनाइको अर्थ यो हो कि एक दिन मानिस मर्नेछ। जब मानिसहरू मर्छन्, तिनीहरूका शरीर फेरि धुलो वा माटो बन्छन्। आदमको शरीर बनाउन केही माटो लिँदा उहाँले मूलतः आदमको शरीर बनाउन उनीहरूलाई जमिनबाट बनाउनुभएको कुरा परमेश्वरले आदमलाई पनि सम्झाइरहनुभएको छ।</w:t>
      </w:r>
    </w:p>
    <w:p>
      <w:pPr/>
      <w:r>
        <w:rPr>
          <w:lang w:val="ne_NP" w:bidi="ne_NP"/>
        </w:rPr>
      </w:r>
      <w:r>
        <w:rPr>
          <w:lang w:val="ne_NP" w:bidi="ne_NP"/>
        </w:rPr>
        <w:t>त्यसपछि मानिस, आदमले आफ्नी पत्नीको नाम हव्वा राखे, किनभने उनी जीवित हुने सबैकी आमा बन्ने थिइन्। "हव्वा" नाम "जीवन" बुझाउने हिब्रू शब्दसँग मिल्दोजुल्दो छ। त्यसपछि परमप्रभु परमेश्वरले आदम र उनकी पत्नीको लागि पशुको छालाबाट लुगा बनाउनुभयो। परमेश्वरले कस्तो प्रकारको पशुको छाला प्रयोग गर्नुभयो वा उहाँले कसरी छाला प्राप्त गर्नुभयो भन्ने हामीलाई थाहा छैन। लुगा सायद स्लिभ बिनाको लामो पोशाक जस्तै थियो।</w:t>
      </w:r>
    </w:p>
    <w:p>
      <w:pPr/>
      <w:r>
        <w:rPr>
          <w:lang w:val="ne_NP" w:bidi="ne_NP"/>
        </w:rPr>
      </w:r>
      <w:r>
        <w:rPr>
          <w:lang w:val="ne_NP" w:bidi="ne_NP"/>
        </w:rPr>
        <w:t>परमप्रभु परमेश्वरले आफैसँग कुरा गर्नुभयो। मानिसहरू "अब हामी जस्तै छन्" भन्ने कुरा उहाँले महसुस गर्नुभयो। परमेश्वरले आफूजस्तै मानिसहरूलाई असल र खराब दुवैको बारेमा सबै कुरा थाहा छ भन्ने कुरा महसुस गर्नुहुन्छ। अब उहाँ तिनीहरूलाई अझ खराब समस्याबाट रोक्न चाहनुहुन्छ। उहाँले आफूलाई भन्नुहुन्छ, "यदि मानिसहरूले जीवनको रूखको फल टिक्छन् र खान्छन् भने के हुन्छ? त्यसपछि तिनीहरू सदाको लागि बाँच्नेछन्..." यदि तिनीहरूले जीवन दिने रूखको फल खाए वा खाना खाए भने तिनीहरू कहिल्यै मर्नेछैनन् भन्ने कुरालाई परमेश्वरलाई थाहा छ। त्यसैले प्रभु परमेश्वरले पुरुष र महिलालाई अदनको बगैँचाबाट बहिष्कार गर्नुभयो, जसको अर्थ तिनीहरू कहिल्यै बगैँचामा फर्किन सक्दैनथे। परमप्रभु परमेश्वरले आदमलाई जुन भूमिबाट बनाउनुभएको थियो, त्यही भूमिमा खेतीपाती गरेर अन्न उब्जाउनका लागि उहाँले उसलाई अदनको बगैँचाबाट बाहिर पठाउनुभयो।</w:t>
      </w:r>
    </w:p>
    <w:p>
      <w:pPr/>
      <w:r>
        <w:rPr>
          <w:lang w:val="ne_NP" w:bidi="ne_NP"/>
        </w:rPr>
      </w:r>
      <w:r>
        <w:rPr>
          <w:lang w:val="ne_NP" w:bidi="ne_NP"/>
        </w:rPr>
        <w:t>प्रभु परमेश्वरले तिनीहरूलाई बहिष्कार गरेपछि, उहाँले सायद बगैँचाको पूर्वी प्रवेशद्वारमा एउटा करूबलाई पहरेदार बनाउनुभयो। करुबहरू पवित्र ठाउँहरूका संरक्षक हुन्। तिनीहरू प्राय: परमेश्वरको उपस्थितिका प्रतीक हुन्। तिनीहरूको सिंहको जस्तो शरीर, चराको जस्तो पखेटा र मानिसको जस्तो अनुहार हुन्छ।</w:t>
      </w:r>
    </w:p>
    <w:p>
      <w:pPr/>
      <w:r>
        <w:rPr>
          <w:lang w:val="ne_NP" w:bidi="ne_NP"/>
        </w:rPr>
      </w:r>
      <w:r>
        <w:rPr>
          <w:lang w:val="ne_NP" w:bidi="ne_NP"/>
        </w:rPr>
        <w:t xml:space="preserve">यहाँ रोक्नुहोस्। एउटा समूहमा, एउटा </w:t>
      </w:r>
      <w:r>
        <w:rPr>
          <w:b/>
          <w:lang w:val="ne_NP" w:bidi="ne_NP"/>
        </w:rPr>
        <w:t>करूब</w:t>
      </w:r>
      <w:r>
        <w:rPr>
          <w:lang w:val="ne_NP" w:bidi="ne_NP"/>
        </w:rPr>
        <w:t>को रेखाचित्र हेर्नुहोस्। अडियो रोक्‍नुहोस्।</w:t>
      </w:r>
    </w:p>
    <w:p>
      <w:pPr/>
      <w:r>
        <w:rPr>
          <w:lang w:val="ne_NP" w:bidi="ne_NP"/>
        </w:rPr>
      </w:r>
      <w:r>
        <w:rPr>
          <w:lang w:val="ne_NP" w:bidi="ne_NP"/>
        </w:rPr>
        <w:t>परमप्रभु परमेश्वरले जीवनको रूखसम्म जाने बाटोको पहरा दिन र रक्षा गर्न यताउता घुमिरहने एउटा ज्वालामय तरवार राख्नुभयो। तरवार सायद हावामा तैरिरहेको थियो।</w:t>
      </w:r>
    </w:p>
    <w:p>
      <w:pPr/>
      <w:r>
        <w:rPr>
          <w:lang w:val="ne_NP" w:bidi="ne_NP"/>
        </w:rPr>
      </w:r>
      <w:r>
        <w:rPr>
          <w:lang w:val="ne_NP" w:bidi="ne_NP"/>
        </w:rPr>
        <w:t xml:space="preserve">यहाँ रोक्नुहोस्। एउटा समूहको रूपमा, </w:t>
      </w:r>
      <w:r>
        <w:rPr>
          <w:lang w:val="ne_NP" w:bidi="ne_NP"/>
        </w:rPr>
        <w:t>तरवार</w:t>
      </w:r>
      <w:r>
        <w:rPr>
          <w:lang w:val="ne_NP" w:bidi="ne_NP"/>
        </w:rPr>
        <w:t>को तस्वीर हेर्नुहोस्। अडियो रोक्‍नुहोस्।</w:t>
      </w:r>
      <w:r>
        <w:rPr>
          <w:lang w:val="ne_NP" w:bidi="ne_NP"/>
        </w:rPr>
      </w:r>
    </w:p>
    <w:p>
      <w:pPr>
        <w:pStyle w:val="Heading3"/>
      </w:pPr>
      <w:r>
        <w:rPr>
          <w:lang w:val="ne_NP" w:bidi="ne_NP"/>
        </w:rPr>
        <w:t>Step 3</w:t>
      </w:r>
    </w:p>
    <w:p>
      <w:pPr/>
      <w:r>
        <w:rPr>
          <w:lang w:val="ne_NP" w:bidi="ne_NP"/>
        </w:rPr>
      </w:r>
      <w:r>
        <w:rPr>
          <w:lang w:val="ne_NP" w:bidi="ne_NP"/>
        </w:rPr>
        <w:t>सबैभन्दा सजिलोसँग बुझिने अनुवादमा उत्पत्ति ३:१–२४ को श्रव्य संस्करण सुन्नुहोस्।</w:t>
      </w:r>
    </w:p>
    <w:p>
      <w:pPr/>
      <w:r>
        <w:rPr>
          <w:lang w:val="ne_NP" w:bidi="ne_NP"/>
        </w:rPr>
      </w:r>
      <w:r>
        <w:rPr>
          <w:lang w:val="ne_NP" w:bidi="ne_NP"/>
        </w:rPr>
        <w:t>यस चरणमा समूहले यस खण्डको दृश्यहरू, पात्रहरू र सेटिङलाई परिभाषित गर्नेछन्। त्यसपछि समूहले यस भागलाई दृश्यात्मक बनाउनेछ ।</w:t>
      </w:r>
    </w:p>
    <w:p>
      <w:pPr/>
      <w:r>
        <w:rPr>
          <w:lang w:val="ne_NP" w:bidi="ne_NP"/>
        </w:rPr>
      </w:r>
      <w:r>
        <w:rPr>
          <w:lang w:val="ne_NP" w:bidi="ne_NP"/>
        </w:rPr>
        <w:t>यस खण्डमा पाँच वटा दृश्यहरू छन्।</w:t>
      </w:r>
    </w:p>
    <w:p>
      <w:pPr/>
      <w:r>
        <w:rPr>
          <w:lang w:val="ne_NP" w:bidi="ne_NP"/>
        </w:rPr>
      </w:r>
      <w:r>
        <w:rPr>
          <w:b/>
          <w:lang w:val="ne_NP" w:bidi="ne_NP"/>
        </w:rPr>
        <w:t>पहिलो दृश्यमा:</w:t>
      </w:r>
      <w:r>
        <w:rPr>
          <w:lang w:val="ne_NP" w:bidi="ne_NP"/>
        </w:rPr>
        <w:t xml:space="preserve"> सर्पले ती महिलासँग कुरा गर्छ र उनलाई परमप्रभु परमेश्वरले नखानु भन्नुभएको फल खान लगाएर छल गर्छ। ती महिलाले यो उनीसँग भएको मानिसलाई दिन्छिन् र उसले त्यो फल पनि खान्छ। पुरुष र महिलाले आफूहरू नाङ्गो भएको महसुस गर्छन् र तिनीहरू लज्जित छन्।</w:t>
      </w:r>
    </w:p>
    <w:p>
      <w:pPr/>
      <w:r>
        <w:rPr>
          <w:lang w:val="ne_NP" w:bidi="ne_NP"/>
        </w:rPr>
      </w:r>
      <w:r>
        <w:rPr>
          <w:b/>
          <w:lang w:val="ne_NP" w:bidi="ne_NP"/>
        </w:rPr>
        <w:t xml:space="preserve">दोस्रो दृश्यमा: </w:t>
      </w:r>
      <w:r>
        <w:rPr>
          <w:lang w:val="ne_NP" w:bidi="ne_NP"/>
        </w:rPr>
        <w:t>साँझको समयमा, परमप्रभु परमेश्वर बगैँचामा हिँड्नुहुन्छ। पुरुष र महिला डराएका हुनुले लुक्छन्। परमप्रभु परमेश्वरले त्यो मानिसलाई केही प्रश्नहरू सोध्नुहुन्छ। त्यो मानिस भन्छ, ती महिलाले उनलाई फल दिइन्। ती महिला भन्छिन् कि सर्पले उनलाई छल गर्यो।</w:t>
      </w:r>
    </w:p>
    <w:p>
      <w:pPr/>
      <w:r>
        <w:rPr>
          <w:lang w:val="ne_NP" w:bidi="ne_NP"/>
        </w:rPr>
      </w:r>
      <w:r>
        <w:rPr>
          <w:b/>
          <w:lang w:val="ne_NP" w:bidi="ne_NP"/>
        </w:rPr>
        <w:t>तेस्रो दृश्यमा:</w:t>
      </w:r>
      <w:r>
        <w:rPr>
          <w:lang w:val="ne_NP" w:bidi="ne_NP"/>
        </w:rPr>
        <w:t xml:space="preserve"> परमप्रभु परमेश्वरले सर्पलाई श्राप दिनुहुन्छ। त्यसपछि प्रभु परमेश्वरले ती महिलालाई जन्म दिँदा उनलाई पीडा हुनेछन् र उनले आफ्नो पतिको इच्छा गर्नेछन् तर उनका पतिले उनलाई नियन्त्रण गर्नेछन् भनेर भन्नुहुन्छ। त्यसपछि परमप्रभु परमेश्वरले मानिसलाई भन्नुहुन्छ कि तिनीले अन्न उब्जाउन धेरै कडा परिश्रम गर्नुपर्नेछ, र एक दिन मानिस मर्नेछ।</w:t>
      </w:r>
    </w:p>
    <w:p>
      <w:pPr/>
      <w:r>
        <w:rPr>
          <w:lang w:val="ne_NP" w:bidi="ne_NP"/>
        </w:rPr>
      </w:r>
      <w:r>
        <w:rPr>
          <w:b/>
          <w:lang w:val="ne_NP" w:bidi="ne_NP"/>
        </w:rPr>
        <w:t>चौथो दृश्यमा:</w:t>
      </w:r>
      <w:r>
        <w:rPr>
          <w:lang w:val="ne_NP" w:bidi="ne_NP"/>
        </w:rPr>
        <w:t xml:space="preserve"> आदम अर्थात् त्यस मानिसले आफ्नी पत्नीको नाम हव्वा राख्छन्। परमेश्वरले आदम र हव्वालाई लुगा बनाउनुहुन्छ।</w:t>
      </w:r>
    </w:p>
    <w:p>
      <w:pPr/>
      <w:r>
        <w:rPr>
          <w:lang w:val="ne_NP" w:bidi="ne_NP"/>
        </w:rPr>
      </w:r>
      <w:r>
        <w:rPr>
          <w:b/>
          <w:lang w:val="ne_NP" w:bidi="ne_NP"/>
        </w:rPr>
        <w:t>पाँचौ दृश्यमा:</w:t>
      </w:r>
      <w:r>
        <w:rPr>
          <w:lang w:val="ne_NP" w:bidi="ne_NP"/>
        </w:rPr>
        <w:t xml:space="preserve"> परमप्रभु परमेश्वरले पुरुष र महिलालाई बगैँचाबाट बाहिर पठाउने निर्णय गर्नुहुन्छ। उहाँले जीवनको रूखसम्म बाटोको रक्षा गर्न करुब र आगो लाग्ने तरवार राख्नुहुन्छ।</w:t>
      </w:r>
    </w:p>
    <w:p>
      <w:pPr/>
      <w:r>
        <w:rPr>
          <w:lang w:val="ne_NP" w:bidi="ne_NP"/>
        </w:rPr>
      </w:r>
      <w:r>
        <w:rPr>
          <w:lang w:val="ne_NP" w:bidi="ne_NP"/>
        </w:rPr>
        <w:t>यस खण्डमा रहेका पात्रहरू यस प्रकार छन्:</w:t>
      </w:r>
    </w:p>
    <w:p>
      <w:pPr>
        <w:pStyle w:val="ListBullet"/>
        <w:spacing w:line="240" w:lineRule="auto"/>
        <w:ind w:left="720"/>
      </w:pPr>
      <w:r>
        <w:rPr>
          <w:lang w:val="ne_NP" w:bidi="ne_NP"/>
        </w:rPr>
      </w:r>
      <w:r>
        <w:rPr>
          <w:lang w:val="ne_NP" w:bidi="ne_NP"/>
        </w:rPr>
        <w:t>सर्प</w:t>
      </w:r>
    </w:p>
    <w:p>
      <w:pPr>
        <w:pStyle w:val="ListBullet"/>
        <w:spacing w:line="240" w:lineRule="auto"/>
        <w:ind w:left="720"/>
      </w:pPr>
      <w:r>
        <w:rPr>
          <w:lang w:val="ne_NP" w:bidi="ne_NP"/>
        </w:rPr>
      </w:r>
      <w:r>
        <w:rPr>
          <w:lang w:val="ne_NP" w:bidi="ne_NP"/>
        </w:rPr>
        <w:t>सर्पका सन्तानहरू</w:t>
      </w:r>
    </w:p>
    <w:p>
      <w:pPr>
        <w:pStyle w:val="ListBullet"/>
        <w:spacing w:line="240" w:lineRule="auto"/>
        <w:ind w:left="720"/>
      </w:pPr>
      <w:r>
        <w:rPr>
          <w:lang w:val="ne_NP" w:bidi="ne_NP"/>
        </w:rPr>
      </w:r>
      <w:r>
        <w:rPr>
          <w:lang w:val="ne_NP" w:bidi="ne_NP"/>
        </w:rPr>
        <w:t>हव्वा नाम गरेको महिला</w:t>
      </w:r>
    </w:p>
    <w:p>
      <w:pPr>
        <w:pStyle w:val="ListBullet"/>
        <w:spacing w:line="240" w:lineRule="auto"/>
        <w:ind w:left="720"/>
      </w:pPr>
      <w:r>
        <w:rPr>
          <w:lang w:val="ne_NP" w:bidi="ne_NP"/>
        </w:rPr>
      </w:r>
      <w:r>
        <w:rPr>
          <w:lang w:val="ne_NP" w:bidi="ne_NP"/>
        </w:rPr>
        <w:t>महिलाका सन्तानहरू</w:t>
      </w:r>
    </w:p>
    <w:p>
      <w:pPr>
        <w:pStyle w:val="ListBullet"/>
        <w:spacing w:line="240" w:lineRule="auto"/>
        <w:ind w:left="720"/>
      </w:pPr>
      <w:r>
        <w:rPr>
          <w:lang w:val="ne_NP" w:bidi="ne_NP"/>
        </w:rPr>
      </w:r>
      <w:r>
        <w:rPr>
          <w:lang w:val="ne_NP" w:bidi="ne_NP"/>
        </w:rPr>
        <w:t>आदम नाम गरेको मानिस</w:t>
      </w:r>
    </w:p>
    <w:p>
      <w:pPr>
        <w:pStyle w:val="ListBullet"/>
        <w:spacing w:line="240" w:lineRule="auto"/>
        <w:ind w:left="720"/>
      </w:pPr>
      <w:r>
        <w:rPr>
          <w:lang w:val="ne_NP" w:bidi="ne_NP"/>
        </w:rPr>
      </w:r>
      <w:r>
        <w:rPr>
          <w:lang w:val="ne_NP" w:bidi="ne_NP"/>
        </w:rPr>
        <w:t>प्रभु परमेश्वर</w:t>
      </w:r>
    </w:p>
    <w:p>
      <w:pPr>
        <w:pStyle w:val="ListBullet"/>
        <w:spacing w:line="240" w:lineRule="auto"/>
        <w:ind w:left="720"/>
      </w:pPr>
      <w:r>
        <w:rPr>
          <w:lang w:val="ne_NP" w:bidi="ne_NP"/>
        </w:rPr>
      </w:r>
      <w:r>
        <w:rPr>
          <w:lang w:val="ne_NP" w:bidi="ne_NP"/>
        </w:rPr>
        <w:t>र करुब</w:t>
      </w:r>
    </w:p>
    <w:p>
      <w:pPr/>
      <w:r>
        <w:rPr>
          <w:lang w:val="ne_NP" w:bidi="ne_NP"/>
        </w:rPr>
      </w:r>
      <w:r>
        <w:rPr>
          <w:lang w:val="ne_NP" w:bidi="ne_NP"/>
        </w:rPr>
        <w:t>समूहमा, खण्डको सेटिङका यी भागहरूमा ध्यान दिनुहोस्:</w:t>
      </w:r>
    </w:p>
    <w:p>
      <w:pPr/>
      <w:r>
        <w:rPr>
          <w:lang w:val="ne_NP" w:bidi="ne_NP"/>
        </w:rPr>
      </w:r>
      <w:r>
        <w:rPr>
          <w:lang w:val="ne_NP" w:bidi="ne_NP"/>
        </w:rPr>
        <w:t>पहिलो दृश्य एउटा शब्दबाट सुरु हुन्छ जसले हामीलाई नयाँ कथा सुरु भएको छ भनेर देखाउँछ।</w:t>
      </w:r>
    </w:p>
    <w:p>
      <w:pPr/>
      <w:r>
        <w:rPr>
          <w:lang w:val="ne_NP" w:bidi="ne_NP"/>
        </w:rPr>
      </w:r>
      <w:r>
        <w:rPr>
          <w:lang w:val="ne_NP" w:bidi="ne_NP"/>
        </w:rPr>
        <w:t xml:space="preserve">यहाँ रोक्नुहोस् र समूहमा छलफल गर्नुहोस्: तपाईंले आफ्नो संस्कृतिमा लाजलाई कसरी वर्णन गर्नुहुन्छ? के तपाईंसँग नयाँ कथाहरू सुरु गर्न प्रयोग गर्ने कुनै शब्दहरू वा वाक्यांशहरू छन्? अडियो रोक्‍नुहोस्। </w:t>
      </w:r>
    </w:p>
    <w:p>
      <w:pPr/>
      <w:r>
        <w:rPr>
          <w:lang w:val="ne_NP" w:bidi="ne_NP"/>
        </w:rPr>
      </w:r>
      <w:r>
        <w:rPr>
          <w:lang w:val="ne_NP" w:bidi="ne_NP"/>
        </w:rPr>
        <w:t>अब, प्रभु परमेश्वरले बनाउनुभएको सबै जंगली पशुहरूमा सबैभन्दा चतुर सर्पले ती महिलासँग कुरा गर्छ। सर्प कुरा गरिरहँदा ती महिलाका पति सायद उनीसँग हुनुहुन्छ भन्ने कुरा सम्झनु महत्त्वपूर्ण छ। सर्पले भन्छ, "के परमेश्वरले साँच्चै तपाईंले बगैँचामा कुनै पनि रूखको फल खान सक्नुहुन्न भनेर भन्नुभएको थियो?" सर्पले अचम्ममा परेको जस्तो प्रश्न सोध्छ। तर, सर्पले परमेश्वरले भन्नुभएको कुरामा ती महिलालाई शङ्का गर्ने प्रयास गरिरहेको छ।</w:t>
      </w:r>
    </w:p>
    <w:p>
      <w:pPr/>
      <w:r>
        <w:rPr>
          <w:lang w:val="ne_NP" w:bidi="ne_NP"/>
        </w:rPr>
      </w:r>
      <w:r>
        <w:rPr>
          <w:lang w:val="ne_NP" w:bidi="ne_NP"/>
        </w:rPr>
        <w:t xml:space="preserve">यहाँ रोक्नुहोस् र समूहमा छलफल गर्नुहोस्: तपाईंले आफ्नो भाषामा कथाहरू सुनाउँदा कोही अचम्ममा परेको कुरा तपाईंले कसरी देखाउनुहुन्छ? अडियो रोक्‍नुहोस्। </w:t>
      </w:r>
    </w:p>
    <w:p>
      <w:pPr/>
      <w:r>
        <w:rPr>
          <w:lang w:val="ne_NP" w:bidi="ne_NP"/>
        </w:rPr>
      </w:r>
      <w:r>
        <w:rPr>
          <w:lang w:val="ne_NP" w:bidi="ne_NP"/>
        </w:rPr>
        <w:t>ती महिलाले जवाफ दिन्छिन्, "हामी बगैँचामा कुनै पनि रूखको फल खान सक्छौं।" त्यसपछि ती महिलाले भिन्नता देखाउँछिन्। उनी भन्छिन्, "</w:t>
      </w:r>
      <w:r>
        <w:rPr>
          <w:b/>
          <w:lang w:val="ne_NP" w:bidi="ne_NP"/>
        </w:rPr>
        <w:t>तर</w:t>
      </w:r>
      <w:r>
        <w:rPr>
          <w:lang w:val="ne_NP" w:bidi="ne_NP"/>
        </w:rPr>
        <w:t>, बगैँचाको बीचमा भएको रूखको फल मात्र हो जुन हामीले खान मिल्दैन। परमेश्वरले हामीलाई भन्नुभयो, 'तपाईंले बगैँचाको बीचमा रूखलाई खान वा छुन सक्नुहुन्न। यदि तिमीले त्यसो गर्यौ भने तिमीले मर्नेछौ।'</w:t>
      </w:r>
    </w:p>
    <w:p>
      <w:pPr/>
      <w:r>
        <w:rPr>
          <w:lang w:val="ne_NP" w:bidi="ne_NP"/>
        </w:rPr>
      </w:r>
      <w:r>
        <w:rPr>
          <w:lang w:val="ne_NP" w:bidi="ne_NP"/>
        </w:rPr>
        <w:t>त्यसपछि सर्पले एउटा कडा भिन्नता देखाउँछ। उहाँले जवाफ दिनुहुन्छ, "होइन! तिमी मर्नेछैनौ! परमेश्वर जान्नुहुन्छ कि तपाईंले त्यो फल खानेबित्तिकै तपाईं बुद्धिमानी हुनुहुनेछ। परमेश्वरले जस्तै तपाईंले सबै कुरा थाहा पाउनुहुनेछ।"</w:t>
      </w:r>
    </w:p>
    <w:p>
      <w:pPr/>
      <w:r>
        <w:rPr>
          <w:lang w:val="ne_NP" w:bidi="ne_NP"/>
        </w:rPr>
      </w:r>
      <w:r>
        <w:rPr>
          <w:lang w:val="ne_NP" w:bidi="ne_NP"/>
        </w:rPr>
        <w:t>सर्प र महिलाले कुरा गर्दा, तिनीहरूले बहुवचन "तपाईंहरू" प्रयोग गर्छन्। यसको अर्थ जब तिनीहरूले "तिमीहरू" भन्छन्, तिनीहरूले महिला र मानिस दुवैलाई बुझाउँछन्। तिनीहरूले परमेश्वरको व्यक्तिगत नाम याहवे नभई उहाँको सामान्य नाम मात्र प्रयोग गर्छन्।</w:t>
      </w:r>
    </w:p>
    <w:p>
      <w:pPr/>
      <w:r>
        <w:rPr>
          <w:lang w:val="ne_NP" w:bidi="ne_NP"/>
        </w:rPr>
      </w:r>
      <w:r>
        <w:rPr>
          <w:lang w:val="ne_NP" w:bidi="ne_NP"/>
        </w:rPr>
        <w:t>महिलाले रूखको फल खानलाई राम्रो र हेर्न सुन्दर दुवै छ भनेर देख्छिन्। उनी फल चाहन्छिन् किनभने यसले व्यक्तिलाई बुद्धिमानी बनाउँछ। त्यसैले उनले यसको केही फलहरू लिन्छन् र यसलाई खान्छन्। यहाँ खण्डले प्रयोग गरेको भाषाले ती महिलाका कार्यहरू महत्त्वपूर्ण छन् भनेर देखाउन उनीहरूको कार्यहरूमा जोड दिन्छ।</w:t>
      </w:r>
    </w:p>
    <w:p>
      <w:pPr/>
      <w:r>
        <w:rPr>
          <w:lang w:val="ne_NP" w:bidi="ne_NP"/>
        </w:rPr>
      </w:r>
      <w:r>
        <w:rPr>
          <w:lang w:val="ne_NP" w:bidi="ne_NP"/>
        </w:rPr>
        <w:t>यहाँ रोक्नुहोस् र समूहमा छलफल गर्नुहोस्: आफ्नो संस्कृतिमा कथाहरू सुनाउँदा तपाईं कसैको कार्यहरूमा कसरी जोड दिनुहुन्छ? तपाईंको संस्कृतिमा महत्त्वपूर्ण कार्य भएको एउटा कथा सुनाउनुहोस्। तपाईंले अभिनयको बारेमा कसरी कुरा गर्नुहुन्छ भन्ने कुरामा ध्यान दिनुहोस्—तपाईंको आवाजको स्वर अडियो रोक्‍नुहोस्।</w:t>
      </w:r>
    </w:p>
    <w:p>
      <w:pPr/>
      <w:r>
        <w:rPr>
          <w:lang w:val="ne_NP" w:bidi="ne_NP"/>
        </w:rPr>
      </w:r>
      <w:r>
        <w:rPr>
          <w:lang w:val="ne_NP" w:bidi="ne_NP"/>
        </w:rPr>
        <w:t>ती महिलाले फलमध्ये केही आफ्नो पतिलाई दिन्छिन्, जो उनीसँग छ, र उसले यसलाई खान्छ। यो कुरा सम्झनु महत्त्वपूर्ण छ कि मूल भाषामा त्यो मानिस सम्पूर्ण कुराकानीको समयमा ती महिलाको नजिकै उभिएको थियो भन्ने कुरा संकेत गर्छ। केही अनुवादहरूमा त्यो जानकारी समावेश छ। तुरुन्तै पुरुष र महिला बुद्धिमानी हुन्छन्, र तिनीहरूले अचानक कुनै लुगा नलगाएको भएकोले तिनीहरूले अचानक लज्जित हुन्छन्। त्यसैले तिनीहरूले आफूलाई ढाक्न नेभाराका पातहरू एकसाथ बाँध्छन्।</w:t>
      </w:r>
    </w:p>
    <w:p>
      <w:pPr/>
      <w:r>
        <w:rPr>
          <w:lang w:val="ne_NP" w:bidi="ne_NP"/>
        </w:rPr>
      </w:r>
      <w:r>
        <w:rPr>
          <w:lang w:val="ne_NP" w:bidi="ne_NP"/>
        </w:rPr>
        <w:t>दृश्य दोस्रो पछि हुन्छ, सायद सूर्यास्तको समयमा वा साँझको समयमा।</w:t>
      </w:r>
    </w:p>
    <w:p>
      <w:pPr/>
      <w:r>
        <w:rPr>
          <w:lang w:val="ne_NP" w:bidi="ne_NP"/>
        </w:rPr>
      </w:r>
      <w:r>
        <w:rPr>
          <w:lang w:val="ne_NP" w:bidi="ne_NP"/>
        </w:rPr>
        <w:t xml:space="preserve">यहाँ रोक्नुहोस् र समूहमा छलफल गर्नुहोस्: तपाईंले दिनको विभिन्न समयलाई वर्णन गर्न कुन शब्दहरू वा वाक्यांशहरू प्रयोग गर्नुहुन्छ? तपाईं आफ्नो भाषामा साँझपखको सुरुवाती समयलाई वर्णन गर्न कुन शब्द वा वाक्यांश प्रयोग गर्नुहुन्छ? अडियो रोक्‍नुहोस्। </w:t>
      </w:r>
    </w:p>
    <w:p>
      <w:pPr/>
      <w:r>
        <w:rPr>
          <w:lang w:val="ne_NP" w:bidi="ne_NP"/>
        </w:rPr>
      </w:r>
      <w:r>
        <w:rPr>
          <w:lang w:val="ne_NP" w:bidi="ne_NP"/>
        </w:rPr>
        <w:t>तपाईंले यस दृश्यमा अभिनयलाई पुन: व्यवस्था गर्न सक्नुहुन्छ। त्यो साँझ परमप्रभु परमेश्वर आउनुहुन्छ र बगैँचामा हिँड्नुहुन्छ। मूल भाषाले यस समयमा प्रभु परमेश्वर तिनीहरूसँग हिँड्न नियमित रूपमा आउनुभयो भनेर देखाउँदै थियो। जब तिनीहरूले प्रभु परमेश्वरका खुट्टाहरूको आवाज वा परमेश्वर बगैँचामा प्रवेश गर्नुभएको आवाज सुन्छन्, तब मानिस र उहाँकी पत्नी रूखहरू पछाडि गए, ताकि उहाँले तिनीहरूलाई देख्नुभएन। प्रभु परमेश्वरले त्यो मानिसलाई बोलाउनुहुन्छ, "तिमी कहाँ छौ?"</w:t>
      </w:r>
    </w:p>
    <w:p>
      <w:pPr/>
      <w:r>
        <w:rPr>
          <w:lang w:val="ne_NP" w:bidi="ne_NP"/>
        </w:rPr>
      </w:r>
      <w:r>
        <w:rPr>
          <w:lang w:val="ne_NP" w:bidi="ne_NP"/>
        </w:rPr>
        <w:t xml:space="preserve">यहाँ रोक्नुहोस् र समूहमा छलफल गर्नुहोस्: तपाईंले कसैलाई भेट्टाउने प्रयास गर्दा तपाईंले कसरी कराउनुहुन्छ? अडियो रोक्‍नुहोस्। </w:t>
      </w:r>
    </w:p>
    <w:p>
      <w:pPr/>
      <w:r>
        <w:rPr>
          <w:lang w:val="ne_NP" w:bidi="ne_NP"/>
        </w:rPr>
      </w:r>
      <w:r>
        <w:rPr>
          <w:lang w:val="ne_NP" w:bidi="ne_NP"/>
        </w:rPr>
        <w:t>त्यो मानिसले जवाफ दिन्छ, जब उसले बगैँचामा परमेश्वरको कुरा सुने, किनभने ऊ डराएको थियो, किनभने ऊ नाङ्गो छ। परमेश्वरले पहिले त्यो मानिसलाई सोध्नुहुन्छ, "तिमी नाङ्गिन छौ भनेर तिमीलाई कसले बतायो?" जब परमेश्वरले यो प्रश्न सोध्नुहुन्छ, उहाँको अर्थ "तिमीले नाङ्गो छौ भन्ने कुरा कसरी थाहा पायौ?" त्यसपछि परमेश्वरले मानिसलाई त्यो रूखबाट खाएको कुरा सोध्नुहुन्छ, जसबाट प्रभु परमेश्वरले उसलाई नखानु भन्नुभएको थियो। त्यो मानिसले सिधै जवाफ दिँदैन। उहाँले तुरुन्तै भन्नुहुन्छ, "तपाईंले मलाई दिनुभएको महिला उनले मलाई केही फल दिइन्।" परमेश्वरले अब सिधै ती महिलासँग कुरा गर्नुहुन्छ। उहाँले सोध्नुहुन्छ, "तपाईंले के गर्नुभएको छ?" जसको साँच्चै अर्थ हो, "तपाईंले किन त्यसो गर्नुभयो?" ती महिला भन्छिन् कि उनले त्यो फल खाइन् किनभने सर्पले उनीसँग झूट बोलेको थियो।</w:t>
      </w:r>
    </w:p>
    <w:p>
      <w:pPr/>
      <w:r>
        <w:rPr>
          <w:lang w:val="ne_NP" w:bidi="ne_NP"/>
        </w:rPr>
      </w:r>
      <w:r>
        <w:rPr>
          <w:lang w:val="ne_NP" w:bidi="ne_NP"/>
        </w:rPr>
        <w:t>दृश्य तेस्रो मा, परमप्रभु परमेश्वरले सर्पसँग कुरा गर्नुहुन्छ। उहाँले सर्पलाई श्राप दिनुहुन्छ। जब परमेश्वरले कुनै व्यक्तिलाई श्राप दिनुहुन्छ, यसको अर्थ उहाँ ती व्यक्तिबाट खुसी हुनुहुन्न, त्यसैले उहाँले तिनीहरूलाई श्राप दिएर सजाय दिनुहुन्छ। यसको अर्थ कसैलाई अप्रिय कुरा हुन लागेको छ।</w:t>
      </w:r>
    </w:p>
    <w:p>
      <w:pPr/>
      <w:r>
        <w:rPr>
          <w:lang w:val="ne_NP" w:bidi="ne_NP"/>
        </w:rPr>
      </w:r>
      <w:r>
        <w:rPr>
          <w:lang w:val="ne_NP" w:bidi="ne_NP"/>
        </w:rPr>
        <w:t xml:space="preserve">यहाँ रोक्नुहोस् र समूहमा छलफल गर्नुहोस्: तपाईंको संस्कृतिमा मानिसहरूले अन्य मानिसहरू वा कुराहरूलाई कसरी श्राप दिन्छन्? मानिसहरूले यी श्रापहरूमा कुन प्रकारको भाषा प्रयोग गर्छन्? अडियो रोक्‍नुहोस्। </w:t>
      </w:r>
    </w:p>
    <w:p>
      <w:pPr/>
      <w:r>
        <w:rPr>
          <w:lang w:val="ne_NP" w:bidi="ne_NP"/>
        </w:rPr>
      </w:r>
      <w:r>
        <w:rPr>
          <w:lang w:val="ne_NP" w:bidi="ne_NP"/>
        </w:rPr>
        <w:t>प्रभु परमेश्वरले सर्प, महिला र मानिससँग कुरा गर्नुहुन्छ। जब उहाँले तिनीहरूसँग कुरा गर्नुहुन्छ, उहाँले के भन्नुहुन्छ भनेर कविता वा विशेष भाषामा छ।</w:t>
      </w:r>
    </w:p>
    <w:p>
      <w:pPr/>
      <w:r>
        <w:rPr>
          <w:lang w:val="ne_NP" w:bidi="ne_NP"/>
        </w:rPr>
      </w:r>
      <w:r>
        <w:rPr>
          <w:lang w:val="ne_NP" w:bidi="ne_NP"/>
        </w:rPr>
        <w:t>तिमीले यो गर्यौ त्यसैले सबै पशुहरूमध्ये म तिमीलाई श्राप दिनेछु, परमेश्वरले यहाँ सबै पशुहरूलाई श्राप दिइरहनुभएको छैन - उहाँले सर्पलाई मात्र श्राप दिइरहनुभएको छ। त्यसपछि प्रभु परमेश्वरले सर्पलाई धेरै नीच बनाउनुहुन्छ। उहाँ भन्नुहुन्छ, "तपाईं आफ्नो पेटमा हिँड्नुहुनेछ र तपाईंको टाउको सधैँ माटोमा हुनेछ। म तपाईं र ती महिलाले एक अर्कालाई घृणा गर्नेछु, र तिमीहरूका सन्तानहरू र उनका सन्तानहरूले एक अर्कालाई घृणा गर्नेछन्। उनको सन्तानले तपाईंको टाउकोमा चोट पुर्याउनेछ वा हिर्काउनेछ, र तिमीले यसको टाउकोमा चोट पुर्याउनेछ। यहाँ, महिलाका सन्तान र सर्प दुवै एक अर्कालाई हिँड्ने वा चोट पुर्याउने समान कार्य गर्छन्। यस खण्डले एउटा सन्तानलाई मात्र सर्पको टाउकोलाई चोट पुर्याउने र एउटा सर्पलाई मात्र त्यो व्यक्तिको हिँडामा हिँड्ने बारेमा कुरा गरेको जस्तो देखिन्छ। तर, मूल भाषामा, सन्तान भन्नाले साँच्चै धेरै सन्तानहरू हुन सक्छ। त्यसैले, अधिकांश मानिसहरू यसले सर्पहरू र सामान्यतया मानिसहरूको बारेमा कुरा गरिरहेको छ भन्ने कुरामा विश्वास गर्छन्।</w:t>
      </w:r>
    </w:p>
    <w:p>
      <w:pPr/>
      <w:r>
        <w:rPr>
          <w:lang w:val="ne_NP" w:bidi="ne_NP"/>
        </w:rPr>
      </w:r>
      <w:r>
        <w:rPr>
          <w:lang w:val="ne_NP" w:bidi="ne_NP"/>
        </w:rPr>
        <w:t>त्यसपछि परमेश्वरले ती महिलालाई भन्नुहुन्छ, "म तिम्रो गर्भवती हुनुलाई अझ कष्टदायक बनाउनेछु, र तिमीले पीडामा बच्चालाई जन्म दिनेछौ।" परमेश्वरले यहाँ एउटा भिन्नता देखाउनुहुन्छ। उहाँ भन्नुहुन्छ, "यसका बाबजुद, तिमीले आफ्नो पतिको इच्छा गर्नेछौ, तर उसले तिमीलाई नियन्त्रण गर्नेछ।"</w:t>
      </w:r>
    </w:p>
    <w:p>
      <w:pPr/>
      <w:r>
        <w:rPr>
          <w:lang w:val="ne_NP" w:bidi="ne_NP"/>
        </w:rPr>
      </w:r>
      <w:r>
        <w:rPr>
          <w:lang w:val="ne_NP" w:bidi="ne_NP"/>
        </w:rPr>
        <w:t>त्यसपछि परमेश्वरले पहिलो पटक आदमको नाम प्रयोग गर्नुभयो। उहाँले आदमलाई भन्नुभयो, "किनभने तिमीले आफ्ना पत्नीको कुरा सुनेर मैले तिमीलाई नखाऊ भनेर आज्ञा गरेको रूखको फल खायौ, त्यसैले म तिम्रो कारणले जमिनलाई श्राप दिनेछु। तपाईंले आफ्नो जीवनभर यसबाट खाना उम्र्न संघर्ष गर्नुहुनेछ। तिमीहरूले जमिनबाट बिरुवाहरू खानेछौ, यद्यपि तिमीहरूले जमिनबाट बिरुवाहरू खानेछ। तपाईंको अनुहारको पसिनाले तिमीसँग खाना खानेछ।" यहाँ, "तपाईंको अनुहारको पसिनाद्वारा" एउटा भनाइ हो जसको अर्थ मानिसले खानाका लागि यति कडा परिश्रम गर्नेछ कि उसको सम्पूर्ण शरीरले धेरै कडा पसिनाले आउनेछ।</w:t>
      </w:r>
    </w:p>
    <w:p>
      <w:pPr/>
      <w:r>
        <w:rPr>
          <w:lang w:val="ne_NP" w:bidi="ne_NP"/>
        </w:rPr>
      </w:r>
      <w:r>
        <w:rPr>
          <w:lang w:val="ne_NP" w:bidi="ne_NP"/>
        </w:rPr>
        <w:t xml:space="preserve">यहाँ रोक्नुहोस् र समूहमा छलफल गर्नुहोस्: तपाईं धेरै गाह्रो काम गर्ने बारेमा कसरी कुरा गर्नुहुन्छ? तपाईंले कडा कामलाई वर्णन गर्न कुन प्रकारको विशेष वाक्यांशहरू प्रयोग गर्नुहुन्छ? अडियो रोक्‍नुहोस्। </w:t>
      </w:r>
    </w:p>
    <w:p>
      <w:pPr/>
      <w:r>
        <w:rPr>
          <w:lang w:val="ne_NP" w:bidi="ne_NP"/>
        </w:rPr>
      </w:r>
      <w:r>
        <w:rPr>
          <w:lang w:val="ne_NP" w:bidi="ne_NP"/>
        </w:rPr>
        <w:t>परमप्रभु परमेश्वर भन्नुहुन्छ कि मानिस आफू बनेको जमिनमा नफर्किएसम्म उसले यसरी मेहनत गर्नेछ। यसको अर्थ मानिस मर्नेछ। तिमीलाई माटोबाट बनेको थियो, र तिमीलाई माटोमा फर्किने छौ, यहाँ, "माटोमा फर्किनु" ले मानिसको मृत्युलाई बुझाउँछ। मृत शरीरहरू लामो समयपछि फेरि धूलो र माटोमा फर्किन्छन्।</w:t>
      </w:r>
    </w:p>
    <w:p>
      <w:pPr/>
      <w:r>
        <w:rPr>
          <w:lang w:val="ne_NP" w:bidi="ne_NP"/>
        </w:rPr>
      </w:r>
      <w:r>
        <w:rPr>
          <w:lang w:val="ne_NP" w:bidi="ne_NP"/>
        </w:rPr>
        <w:t xml:space="preserve">यहाँ रोक्नुहोस् र समूहमा छलफल गर्नुहोस्: तपाईं मृत्युको बारेमा कसरी कुरा गर्नुहुन्छ? तपाईंले मर्नुलाई वर्णन गर्न कुन प्रकारको विशेष वाक्यांशहरू प्रयोग गर्नुहुन्छ? अडियो रोक्‍नुहोस्। </w:t>
      </w:r>
    </w:p>
    <w:p>
      <w:pPr/>
      <w:r>
        <w:rPr>
          <w:lang w:val="ne_NP" w:bidi="ne_NP"/>
        </w:rPr>
      </w:r>
      <w:r>
        <w:rPr>
          <w:lang w:val="ne_NP" w:bidi="ne_NP"/>
        </w:rPr>
        <w:t>चौथो दृश्य अभिनयबाट विराम हो। यसले कथालाई पृष्ठभूमिको जानकारी प्रदान गर्छ।</w:t>
      </w:r>
    </w:p>
    <w:p>
      <w:pPr/>
      <w:r>
        <w:rPr>
          <w:lang w:val="ne_NP" w:bidi="ne_NP"/>
        </w:rPr>
      </w:r>
      <w:r>
        <w:rPr>
          <w:lang w:val="ne_NP" w:bidi="ne_NP"/>
        </w:rPr>
        <w:t>आदमले आफ्नी पत्नी हव्वाको नाम राखे, जसको अर्थ "जीवन" हुन सक्छ। हव्वा सबै जीवित मानिसहरूको आमा हुनेछन्। यो विशेष भाषा हो जसको अर्थ पृथ्वीका सबै मानिसहरू हव्वाका सन्तानहरू हुन्।</w:t>
      </w:r>
    </w:p>
    <w:p>
      <w:pPr/>
      <w:r>
        <w:rPr>
          <w:lang w:val="ne_NP" w:bidi="ne_NP"/>
        </w:rPr>
      </w:r>
      <w:r>
        <w:rPr>
          <w:lang w:val="ne_NP" w:bidi="ne_NP"/>
        </w:rPr>
        <w:t>दृश्य ४ को अन्त्य परमेश्वरले आदम र हव्वाका लागि पशुको छालाबाट लुगा बनाउनु। परमेश्वरले या त आदम र हव्वालाई आफ्नै लुगाहरू लगाउनुभयो, वा उहाँले तिनीहरूलाई लुगाहरू दिनुभयो र तिनीहरूले लगाउनुभयो।</w:t>
      </w:r>
    </w:p>
    <w:p>
      <w:pPr/>
      <w:r>
        <w:rPr>
          <w:lang w:val="ne_NP" w:bidi="ne_NP"/>
        </w:rPr>
      </w:r>
      <w:r>
        <w:rPr>
          <w:lang w:val="ne_NP" w:bidi="ne_NP"/>
        </w:rPr>
        <w:t>पाँचौ दृश्यमा, कथालाई फेरि सुरु हुन्छ। परमप्रभु परमेश्वरले आफैँसँग कुरा गर्नुहुन्छ। परमप्रभु परमेश्वरले आफूलाई भन्नुहुन्छ, "हेर्नुहोस्, यी मानिसहरू अब हामी जस्तै छन्, किनभने तिनीहरूलाई असल र खराब दुवै थाहा छ, वा, तिनीहरूलाई सबै कुरा थाहा छ।" "हेर" शब्दको अर्थ यो हो कि परमेश्वरले यहाँ केही महत्त्वपूर्ण कुरा भन्नुभएको छ। प्रभु परमेश्वरले सायद यहाँ देवताहरू वा स्वर्गदूतहरूको समूहसँग कुरा गरिरहनुभएको छैन। त्यस समयमा, कहिलेकाँही शासकहरूले आफूलाई आदरको चिन्हको रूपमा "हामी" भन्ने गर्थे, त्यसैले परमप्रभुले यहाँ "हामी" शब्द प्रयोग गर्नुभएको हुन सक्छ।</w:t>
      </w:r>
    </w:p>
    <w:p>
      <w:pPr/>
      <w:r>
        <w:rPr>
          <w:lang w:val="ne_NP" w:bidi="ne_NP"/>
        </w:rPr>
      </w:r>
      <w:r>
        <w:rPr>
          <w:lang w:val="ne_NP" w:bidi="ne_NP"/>
        </w:rPr>
        <w:t>त्यसपछि प्रभु परमेश्वरले पुरुष र महिलालाई अदनको बगैँचाबाट बलपूर्वक टाढा पठाउनुहुन्छ। पुरुष र महिलासँग बगैचा छोड्ने वा छोड्ने बारेमा कुनै विकल्प छैन। परमेश्वरले आदमलाई जमिन वा माटोमा काम गर्न पठाउनुहुन्छ, जसबाट आदम बनेको थियो। हामी यस कथामा आदम जमिनमा वा माटोमा फर्किने विचार देख्छौं, उनी यस कथामा धेरै पटक बनाइएका थिए।</w:t>
      </w:r>
    </w:p>
    <w:p>
      <w:pPr/>
      <w:r>
        <w:rPr>
          <w:lang w:val="ne_NP" w:bidi="ne_NP"/>
        </w:rPr>
      </w:r>
      <w:r>
        <w:rPr>
          <w:lang w:val="ne_NP" w:bidi="ne_NP"/>
        </w:rPr>
        <w:t>त्यसपछि हामी देख्छौं कि प्रभु परमेश्वरले जीवनको रूखसम्म पुग्ने बाटोको रक्षा गर्न के गर्नुभयो। प्रभु परमेश्वरले बगैँचाको पूर्वतिरमा बलियो करूबहरू राखे।</w:t>
      </w:r>
    </w:p>
    <w:p>
      <w:pPr/>
      <w:r>
        <w:rPr>
          <w:lang w:val="ne_NP" w:bidi="ne_NP"/>
        </w:rPr>
      </w:r>
      <w:r>
        <w:rPr>
          <w:lang w:val="ne_NP" w:bidi="ne_NP"/>
        </w:rPr>
        <w:t>उहाँले जीवनको रूखसम्म बाटोको रक्षा गर्न अगाडि पछाडि चम्किरहेको तरवार पनि राख्नुहुन्छ। यो तरवार तरवारको आकारमा आगो वा आगो लागेको तरवारको आगो थियो वा चम्किलो उज्यालोले चम्किरहेको थियो भन्ने हामीलाई थाहा छैन। तरवारहरू सुरक्षाका प्रतीकहरू थिए।</w:t>
      </w:r>
    </w:p>
    <w:p>
      <w:pPr/>
      <w:r>
        <w:rPr>
          <w:lang w:val="ne_NP" w:bidi="ne_NP"/>
        </w:rPr>
      </w:r>
      <w:r>
        <w:rPr>
          <w:lang w:val="ne_NP" w:bidi="ne_NP"/>
        </w:rPr>
        <w:t xml:space="preserve">यहाँ रोक्नुहोस् र समूहमा छलफल गर्नुहोस्: तपाईंको संस्कृतिमा सुरक्षाका प्रतीकहरू के के छन्? जब तपाईं आगो निस्किरहेको तरवारको बारेमा सोच्नुहुन्छ, तपाईंलाई कस्तो महसुस हुन्छ? अडियो रोक्‍नुहोस्। </w:t>
      </w:r>
    </w:p>
    <w:p>
      <w:pPr/>
      <w:r>
        <w:rPr>
          <w:lang w:val="ne_NP" w:bidi="ne_NP"/>
        </w:rPr>
      </w:r>
      <w:r>
        <w:rPr>
          <w:lang w:val="ne_NP" w:bidi="ne_NP"/>
        </w:rPr>
        <w:t>अब, समूहले स्टोरीबोर्ड, तयार पार्न, चित्र कोरेर वा बस्तुहरू प्रयोग गरेर यस खण्ड र कृयाकलापलाई दृश्यात्मक बनाउन पर्छ।</w:t>
      </w:r>
      <w:r>
        <w:rPr>
          <w:lang w:val="ne_NP" w:bidi="ne_NP"/>
        </w:rPr>
      </w:r>
    </w:p>
    <w:p>
      <w:pPr>
        <w:pStyle w:val="Heading3"/>
      </w:pPr>
      <w:r>
        <w:rPr>
          <w:lang w:val="ne_NP" w:bidi="ne_NP"/>
        </w:rPr>
        <w:t>Step 4</w:t>
      </w:r>
    </w:p>
    <w:p>
      <w:pPr/>
      <w:r>
        <w:rPr>
          <w:lang w:val="ne_NP" w:bidi="ne_NP"/>
        </w:rPr>
      </w:r>
      <w:r>
        <w:rPr>
          <w:lang w:val="ne_NP" w:bidi="ne_NP"/>
        </w:rPr>
        <w:t>अनुवादलाई सजिलोसँग बुझ्न उत्पत्ति ३:१–२४ को श्रव्य संस्करण सुन्नुहोस्।</w:t>
      </w:r>
    </w:p>
    <w:p>
      <w:pPr/>
      <w:r>
        <w:rPr>
          <w:lang w:val="ne_NP" w:bidi="ne_NP"/>
        </w:rPr>
      </w:r>
      <w:r>
        <w:rPr>
          <w:lang w:val="ne_NP" w:bidi="ne_NP"/>
        </w:rPr>
        <w:t>यस चरणमा, समूहले खण्डलाई नाटकीय बनाउनेछन्।</w:t>
      </w:r>
    </w:p>
    <w:p>
      <w:pPr/>
      <w:r>
        <w:rPr>
          <w:lang w:val="ne_NP" w:bidi="ne_NP"/>
        </w:rPr>
      </w:r>
      <w:r>
        <w:rPr>
          <w:lang w:val="ne_NP" w:bidi="ne_NP"/>
        </w:rPr>
        <w:t>यस कथामा पाँच दृश्यहरू छन्।</w:t>
      </w:r>
    </w:p>
    <w:p>
      <w:pPr/>
      <w:r>
        <w:rPr>
          <w:lang w:val="ne_NP" w:bidi="ne_NP"/>
        </w:rPr>
      </w:r>
      <w:r>
        <w:rPr>
          <w:lang w:val="ne_NP" w:bidi="ne_NP"/>
        </w:rPr>
        <w:t>यस खण्डमा रहेका पात्रहरू यस प्रकार छन्:</w:t>
      </w:r>
    </w:p>
    <w:p>
      <w:pPr>
        <w:pStyle w:val="ListBullet"/>
        <w:spacing w:line="240" w:lineRule="auto"/>
        <w:ind w:left="720"/>
      </w:pPr>
      <w:r>
        <w:rPr>
          <w:lang w:val="ne_NP" w:bidi="ne_NP"/>
        </w:rPr>
      </w:r>
      <w:r>
        <w:rPr>
          <w:lang w:val="ne_NP" w:bidi="ne_NP"/>
        </w:rPr>
        <w:t>सर्प</w:t>
      </w:r>
    </w:p>
    <w:p>
      <w:pPr>
        <w:pStyle w:val="ListBullet"/>
        <w:spacing w:line="240" w:lineRule="auto"/>
        <w:ind w:left="720"/>
      </w:pPr>
      <w:r>
        <w:rPr>
          <w:lang w:val="ne_NP" w:bidi="ne_NP"/>
        </w:rPr>
      </w:r>
      <w:r>
        <w:rPr>
          <w:lang w:val="ne_NP" w:bidi="ne_NP"/>
        </w:rPr>
        <w:t>सर्पका सन्तानहरू</w:t>
      </w:r>
    </w:p>
    <w:p>
      <w:pPr>
        <w:pStyle w:val="ListBullet"/>
        <w:spacing w:line="240" w:lineRule="auto"/>
        <w:ind w:left="720"/>
      </w:pPr>
      <w:r>
        <w:rPr>
          <w:lang w:val="ne_NP" w:bidi="ne_NP"/>
        </w:rPr>
      </w:r>
      <w:r>
        <w:rPr>
          <w:lang w:val="ne_NP" w:bidi="ne_NP"/>
        </w:rPr>
        <w:t>हव्वा नाम गरेको महिला</w:t>
      </w:r>
    </w:p>
    <w:p>
      <w:pPr>
        <w:pStyle w:val="ListBullet"/>
        <w:spacing w:line="240" w:lineRule="auto"/>
        <w:ind w:left="720"/>
      </w:pPr>
      <w:r>
        <w:rPr>
          <w:lang w:val="ne_NP" w:bidi="ne_NP"/>
        </w:rPr>
      </w:r>
      <w:r>
        <w:rPr>
          <w:lang w:val="ne_NP" w:bidi="ne_NP"/>
        </w:rPr>
        <w:t>महिलाका सन्तानहरू</w:t>
      </w:r>
    </w:p>
    <w:p>
      <w:pPr>
        <w:pStyle w:val="ListBullet"/>
        <w:spacing w:line="240" w:lineRule="auto"/>
        <w:ind w:left="720"/>
      </w:pPr>
      <w:r>
        <w:rPr>
          <w:lang w:val="ne_NP" w:bidi="ne_NP"/>
        </w:rPr>
      </w:r>
      <w:r>
        <w:rPr>
          <w:lang w:val="ne_NP" w:bidi="ne_NP"/>
        </w:rPr>
        <w:t>आदम नाम गरेको मानिस</w:t>
      </w:r>
    </w:p>
    <w:p>
      <w:pPr>
        <w:pStyle w:val="ListBullet"/>
        <w:spacing w:line="240" w:lineRule="auto"/>
        <w:ind w:left="720"/>
      </w:pPr>
      <w:r>
        <w:rPr>
          <w:lang w:val="ne_NP" w:bidi="ne_NP"/>
        </w:rPr>
      </w:r>
      <w:r>
        <w:rPr>
          <w:lang w:val="ne_NP" w:bidi="ne_NP"/>
        </w:rPr>
        <w:t>परमप्रभु परमेश्वर</w:t>
      </w:r>
    </w:p>
    <w:p>
      <w:pPr>
        <w:pStyle w:val="ListBullet"/>
        <w:spacing w:line="240" w:lineRule="auto"/>
        <w:ind w:left="720"/>
      </w:pPr>
      <w:r>
        <w:rPr>
          <w:lang w:val="ne_NP" w:bidi="ne_NP"/>
        </w:rPr>
      </w:r>
      <w:r>
        <w:rPr>
          <w:lang w:val="ne_NP" w:bidi="ne_NP"/>
        </w:rPr>
        <w:t>र करुब</w:t>
      </w:r>
    </w:p>
    <w:p>
      <w:pPr/>
      <w:r>
        <w:rPr>
          <w:lang w:val="ne_NP" w:bidi="ne_NP"/>
        </w:rPr>
      </w:r>
      <w:r>
        <w:rPr>
          <w:lang w:val="ne_NP" w:bidi="ne_NP"/>
        </w:rPr>
        <w:t>समूहमा, यो खण्डलाई दुई पटक अभिनय गर्नुहोस्। तपाईंले आफ्नो भाषामा खण्डलाई अभिनय गर्नुपर्छ।</w:t>
      </w:r>
    </w:p>
    <w:p>
      <w:pPr/>
      <w:r>
        <w:rPr>
          <w:lang w:val="ne_NP" w:bidi="ne_NP"/>
        </w:rPr>
      </w:r>
      <w:r>
        <w:rPr>
          <w:lang w:val="ne_NP" w:bidi="ne_NP"/>
        </w:rPr>
        <w:t>पहिला, कथा नरोकिकन अभिनय गर्नुहोस्। संवाद, प्रवाह, प्लटलाइन र खण्डको कालक्रममा ध्यान दिनुहोस्। तपाईंले कठिन खण्ड वा महत्त्वपूर्ण भागहरूको अभिनय छोड्नुहुन्न भनी निश्चित गर्नुहोस्। कथाको प्रत्येक भाग सम्झन एक अर्कालाई मद्दत गर्नुहोस्।</w:t>
      </w:r>
    </w:p>
    <w:p>
      <w:pPr/>
      <w:r>
        <w:rPr>
          <w:lang w:val="ne_NP" w:bidi="ne_NP"/>
        </w:rPr>
      </w:r>
      <w:r>
        <w:rPr>
          <w:lang w:val="ne_NP" w:bidi="ne_NP"/>
        </w:rPr>
        <w:t>यस अडियोलाई यहाँ रोक्नुहोस् र खण्डलाई अभिनय गर्नुहोस्।</w:t>
      </w:r>
    </w:p>
    <w:p>
      <w:pPr/>
      <w:r>
        <w:rPr>
          <w:lang w:val="ne_NP" w:bidi="ne_NP"/>
        </w:rPr>
      </w:r>
      <w:r>
        <w:rPr>
          <w:lang w:val="ne_NP" w:bidi="ne_NP"/>
        </w:rPr>
        <w:t>समूहले यस खण्डलाई दोस्रो पटक अभिनय गर्नुपर्छ। नाटकको केही निश्चित बिन्दुहरूमा नाटकलाई रोक्नुहोस् र पात्र खेल्ने व्यक्तिलाई सोध्नुहोस् "तपाईं के महसुस गर्दै हुनुहुन्छ वा के सोचिरहनु भएको छ?" पात्र निभाउने व्यक्तिले यदि आफू त्यो पात्र भएको भए कस्तो महसुस गर्थे वा सोच्थे भन्ने जवाफ दिनुपर्छ। त्यसपछि नाटकलाई पुन: सुरु गर्नुहोस्।</w:t>
      </w:r>
    </w:p>
    <w:p>
      <w:pPr/>
      <w:r>
        <w:rPr>
          <w:lang w:val="ne_NP" w:bidi="ne_NP"/>
        </w:rPr>
      </w:r>
      <w:r>
        <w:rPr>
          <w:lang w:val="ne_NP" w:bidi="ne_NP"/>
        </w:rPr>
        <w:t>यस अडियोलाई यहाँ रोक्नुहोस् र खण्डलाई दोस्रो पटक अभिनय गर्नुहोस्।</w:t>
      </w:r>
    </w:p>
    <w:p>
      <w:pPr/>
      <w:r>
        <w:rPr>
          <w:lang w:val="ne_NP" w:bidi="ne_NP"/>
        </w:rPr>
      </w:r>
      <w:r>
        <w:rPr>
          <w:lang w:val="ne_NP" w:bidi="ne_NP"/>
        </w:rPr>
        <w:t>नाटक र सम्भावित प्रतिक्रियाहरूको एउटा उदाहरण तल दिइएको छ।</w:t>
      </w:r>
    </w:p>
    <w:p>
      <w:pPr/>
      <w:r>
        <w:rPr>
          <w:lang w:val="ne_NP" w:bidi="ne_NP"/>
        </w:rPr>
      </w:r>
      <w:r>
        <w:rPr>
          <w:lang w:val="ne_NP" w:bidi="ne_NP"/>
        </w:rPr>
        <w:t>सर्प परमप्रभु परमेश्वरले बनाउनुभएका सबै पशुहरूमध्ये सबैभन्दा चतुर थियो। सर्पले महिलालाई भने, "के परमेश्वरले तिमीले बगैँचामा कुनै रूखबाट खान सक्दैनौ भन्नुभएको कुरा सत्य हो?"</w:t>
      </w:r>
    </w:p>
    <w:p>
      <w:pPr/>
      <w:r>
        <w:rPr>
          <w:lang w:val="ne_NP" w:bidi="ne_NP"/>
        </w:rPr>
      </w:r>
      <w:r>
        <w:rPr>
          <w:lang w:val="ne_NP" w:bidi="ne_NP"/>
        </w:rPr>
        <w:t>ती महिलाले जवाफ दिइन्, "त्यो सत्य होइन। हामी बगैँचामा कुनै पनि रूखको फल खान सक्छौं भनेर परमेश्वरले भन्नुभयो। तर परमेश्वरले भन्नुभयो कि हामी बगैँचाको बीचमा रहेको रूखको फल खान सक्दैनौं। परमेश्वरले भन्नुभयो कि यदि हामीले रूखलाई छुयौं भने हामी मर्नेछौं।"</w:t>
      </w:r>
    </w:p>
    <w:p>
      <w:pPr/>
      <w:r>
        <w:rPr>
          <w:lang w:val="ne_NP" w:bidi="ne_NP"/>
        </w:rPr>
      </w:r>
      <w:r>
        <w:rPr>
          <w:lang w:val="ne_NP" w:bidi="ne_NP"/>
        </w:rPr>
        <w:t>सर्पले भने, "होइन, त्यो सत्य होइन। यदि तपाईंले बगैँचाको बीचमा रूखको फल खानुहुन्छ भने परमेश्वरलाई जस्तै तपाईंले सबै असल र खराब कुराहरू थाहा पाउनुहुनेछ भन्ने कुरा परमेश्वरलाई थाहा छ।"</w:t>
      </w:r>
    </w:p>
    <w:p>
      <w:pPr/>
      <w:r>
        <w:rPr>
          <w:lang w:val="ne_NP" w:bidi="ne_NP"/>
        </w:rPr>
      </w:r>
      <w:r>
        <w:rPr>
          <w:lang w:val="ne_NP" w:bidi="ne_NP"/>
        </w:rPr>
        <w:t>नाटकलाई केहि छिन रोक्नुहोस। सर्पको भूमिका खेल्ने व्यक्तिलाई सोध्नुहोस्। "तपाईं के सोचिरहनुभएको वा महसुस गरिरहनुभएको छ?" ती व्यक्तिले यस्ता कुराहरू भन्न सक्छन्, "म महिलालाई झुक्याउन चाहन्छु ताकि उनले फल खाऊन्," वा "म ती महिलासँग झूट बोलिरहेको छु," वा "म मानिसहरूले कष्ट भोगेको देख्न चाहन्छु!" नाटकलाई पुन: सुरु गर्नुहोस्।</w:t>
      </w:r>
    </w:p>
    <w:p>
      <w:pPr/>
      <w:r>
        <w:rPr>
          <w:lang w:val="ne_NP" w:bidi="ne_NP"/>
        </w:rPr>
      </w:r>
      <w:r>
        <w:rPr>
          <w:lang w:val="ne_NP" w:bidi="ne_NP"/>
        </w:rPr>
        <w:t>ती महिलाले फल खानका लागि राम्रो र धेरै सुन्दर भएको देखिन्। उनीले फल चाहिन्, किनभने यसले उनलाई बुद्धिमानी बनाउँथ्यो। त्यसैले उनले केही फलहरू लिइन्, र खाइन्।</w:t>
      </w:r>
    </w:p>
    <w:p>
      <w:pPr/>
      <w:r>
        <w:rPr>
          <w:lang w:val="ne_NP" w:bidi="ne_NP"/>
        </w:rPr>
      </w:r>
      <w:r>
        <w:rPr>
          <w:lang w:val="ne_NP" w:bidi="ne_NP"/>
        </w:rPr>
        <w:t>नाटकलाई केहि छिन रोक्नुहोस। महिलाको भूमिका खेल्ने व्यक्तिलाई सोध्नुहोस्, "तपाईं के सोचिरहनु भएको छ वा के महसुस गरिरहनु भएको छ?" ती व्यक्तिले यस्ता कुराहरूको जवाफ दिन सक्छ, "म बुद्धिमानी हुन चाहन्छु," वा "म आफूले चाहेको कुरा दिइरहेको छु," वा "परमेश्वरले मलाई भन्नुभएको कुरा सही थियो भन्ने कुरामा मलाई शङ्का छ," वा "म परमेश्वर जस्तै बन्न चाहन्छु।" नाटकलाई फेरि सुरु गर्नुहोस्। उनले आफूसँग भएको आफ्नो पतिलाई केही फलहरू पनि दिइन् र उसले खाए। महिलाको श्रीमानको भूमिका खेल्ने व्यक्तिलाई सोध्नुहोस्, "तपाईं के सोचिरहनु भएको छ वा के महसुस गरिरहनु भएको छ?" ती व्यक्तिले यस्ता कुराहरूको जवाफ दिन सक्छ, "सर्पले के भनेको मैले सुनेको छु, र सर्पले मलाई विश्वस्त बनाएको छ," वा "परमेश्वरले मलाई भन्नुभएको कुरा सही थियो भन्ने कुरामा मलाई शङ्का लाग्छ," वा, "मेरी पत्नीले यो गरिरहेकी छिन्, त्यसैले यो ठीक हुनुपर्छ।" नाटकलाई पुन: सुरु गर्नुहोस्।</w:t>
      </w:r>
    </w:p>
    <w:p>
      <w:pPr/>
      <w:r>
        <w:rPr>
          <w:lang w:val="ne_NP" w:bidi="ne_NP"/>
        </w:rPr>
      </w:r>
      <w:r>
        <w:rPr>
          <w:lang w:val="ne_NP" w:bidi="ne_NP"/>
        </w:rPr>
        <w:t>पुरुष र महिलाले तिनीहरू नाङ्गा थिए भन्ने कुरा महसुस गरे। तिनीहरूले लज्जित भए, त्यसैले तिनीहरूले पातहरूबाट लुगाहरू सिलाउँथे।</w:t>
      </w:r>
    </w:p>
    <w:p>
      <w:pPr/>
      <w:r>
        <w:rPr>
          <w:lang w:val="ne_NP" w:bidi="ne_NP"/>
        </w:rPr>
      </w:r>
      <w:r>
        <w:rPr>
          <w:lang w:val="ne_NP" w:bidi="ne_NP"/>
        </w:rPr>
        <w:t>नाटकलाई केहि छिन रोक्नुहोस। पुरुष र महिलाको भूमिका खेल्ने मानिसहरूलाई सोध्नुहोस्, "तपाईं के सोचिरहनुभएको वा महसुस गरिरहनुभएको छ?" तिनीहरूले यस्ता कुराहरूको जवाफ दिन सक्छन्, "यो नयाँ भावना हो," वा "हामीले लुगा नलगाएकोमा हामी गहिरो अपमानित र दोषी महसुस गर्छौं," वा "हामी खराब महसुस गर्छौं, तर हामी मद्दतको लागि परमेश्वरकहाँ जान सक्छौं भन्ने हामीलाई लाग्दैनौं।" नाटकलाई पुन: सुरु गर्नुहोस्।</w:t>
      </w:r>
    </w:p>
    <w:p>
      <w:pPr/>
      <w:r>
        <w:rPr>
          <w:lang w:val="ne_NP" w:bidi="ne_NP"/>
        </w:rPr>
      </w:r>
      <w:r>
        <w:rPr>
          <w:lang w:val="ne_NP" w:bidi="ne_NP"/>
        </w:rPr>
        <w:t>साँझपख, पुरुष र महिलाले परमप्रभु बगैँचामा हिँडिरहेको सुने, त्यसैले तिनीहरू लुके। परमप्रभु परमेश्वरले बोलाउनु भयो, "तिमी कहाँ छौ?" त्यो मानिसले आफू लज्जित भएकोले लुकेको कुरा परमप्रभुलाई बतायो। परमप्रभुले सोध्नुभयो, "तिमी नाङ्गो छौ भनेर तिमीलाई कसले बतायो?" के तिमीहरूले त्यसबाट नखान मैले आज्ञा गरेको रूखबाट खायौ?"</w:t>
      </w:r>
    </w:p>
    <w:p>
      <w:pPr/>
      <w:r>
        <w:rPr>
          <w:lang w:val="ne_NP" w:bidi="ne_NP"/>
        </w:rPr>
      </w:r>
      <w:r>
        <w:rPr>
          <w:lang w:val="ne_NP" w:bidi="ne_NP"/>
        </w:rPr>
        <w:t>नाटकलाई केहि छिन रोक्नुहोस। परमेश्वरको भूमिका खेल्ने व्यक्तिलाई सोध्नुहोस्, "तपाईं के सोचिरहनु वा के महसुस गर्दै हुनुहुन्छ?" त्यो व्यक्तिले यस्तो जवाफ दिन सक्छ, "के भयो भन्ने मलाई थाहा छ, तर त्यो मानिसले नै मलाई बताओस् भन्ने चाहन्छु," वा "त्यो मानिसले मेरो आज्ञा पालन नगरेकोमा म धेरै, धेरै दुखी छु।" नाटकलाई पुन: सुरु गर्नुहोस्।</w:t>
      </w:r>
    </w:p>
    <w:p>
      <w:pPr/>
      <w:r>
        <w:rPr>
          <w:lang w:val="ne_NP" w:bidi="ne_NP"/>
        </w:rPr>
      </w:r>
      <w:r>
        <w:rPr>
          <w:lang w:val="ne_NP" w:bidi="ne_NP"/>
        </w:rPr>
        <w:t>त्यो मानिसले जवाफ दिए, "तपाईंले मलाई दिनुभएको महिला।" उनले मलाई फल दिइन्, र मैले यसलाई खाएँ।"</w:t>
      </w:r>
    </w:p>
    <w:p>
      <w:pPr/>
      <w:r>
        <w:rPr>
          <w:lang w:val="ne_NP" w:bidi="ne_NP"/>
        </w:rPr>
      </w:r>
      <w:r>
        <w:rPr>
          <w:lang w:val="ne_NP" w:bidi="ne_NP"/>
        </w:rPr>
        <w:t>परमप्रभुले महिलालाई उनले के गरेकी थिइन् भनेर सोध्नुभयो।</w:t>
      </w:r>
    </w:p>
    <w:p>
      <w:pPr/>
      <w:r>
        <w:rPr>
          <w:lang w:val="ne_NP" w:bidi="ne_NP"/>
        </w:rPr>
      </w:r>
      <w:r>
        <w:rPr>
          <w:lang w:val="ne_NP" w:bidi="ne_NP"/>
        </w:rPr>
        <w:t>ती महिलाले जवाफ दिइन्, "सर्पले मलाई छल गर्यो। त्यसैले मैले यसलाई खाएँ।"</w:t>
      </w:r>
    </w:p>
    <w:p>
      <w:pPr/>
      <w:r>
        <w:rPr>
          <w:lang w:val="ne_NP" w:bidi="ne_NP"/>
        </w:rPr>
      </w:r>
      <w:r>
        <w:rPr>
          <w:lang w:val="ne_NP" w:bidi="ne_NP"/>
        </w:rPr>
        <w:t>अभिनयलाई रोक्‍नुहोस्। पुरुष र महिलाको भूमिका खेल्ने मानिसहरूलाई सोध्नुहोस्, "तपाईं के सोचिरहनुभएको वा महसुस गरिरहनुभएको छ?" तिनीहरूले यस्ता कुराहरूको जवाफ दिन सक्छन्, "हामी दोषी महसुस गर्छौं, त्यसैले जे भयो त्यसको लागि हामी अन्य मानिसहरूलाई दोष लगाउने प्रयास गरिरहेका छौं," वा "हामी यति लज्जित छौं कि हामीले के गर्यौं भन्ने कुरा परमप्रभुले थाहा पाउनुभयो।" नाटकलाई पुन: सुरु गर्नुहोस्।</w:t>
      </w:r>
    </w:p>
    <w:p>
      <w:pPr/>
      <w:r>
        <w:rPr>
          <w:lang w:val="ne_NP" w:bidi="ne_NP"/>
        </w:rPr>
      </w:r>
      <w:r>
        <w:rPr>
          <w:lang w:val="ne_NP" w:bidi="ne_NP"/>
        </w:rPr>
        <w:t>त्यसपछि परमप्रभुले सर्पलाई श्राप दिनुभयो। त्यसपछि परमप्रभुले स्त्रीलाई भन्नुभयो कि सन्तान जन्माउँदा उनलाई पीडा हुनेछ र उनले आफ्नो पतिको इच्छा गर्नेछिन्, तर पतिले उनलाई नियन्त्रण गर्नेछन्। त्यसपछि परमप्रभुले मानिसलाई भन्नुभयो कि उसले अन्न उब्जाउन कडा परिश्रम गर्नुपर्नेछ, र एक दिन ऊ धूलो बन्नेछ।</w:t>
      </w:r>
    </w:p>
    <w:p>
      <w:pPr/>
      <w:r>
        <w:rPr>
          <w:lang w:val="ne_NP" w:bidi="ne_NP"/>
        </w:rPr>
      </w:r>
      <w:r>
        <w:rPr>
          <w:lang w:val="ne_NP" w:bidi="ne_NP"/>
        </w:rPr>
        <w:t>नाटकलाई केहि छिन रोक्नुहोस। पुरुष र महिलाको भूमिका खेल्ने मानिसहरूलाई सोध्नुहोस्, "तपाईं के सोचिरहनुभएको वा महसुस गरिरहनुभएको छ?" तिनीहरूले यस्ता कुराहरू जवाफ दिन सक्छन्, "हामी धेरै दुखी छौं," वा "हामीले गरेको कामले गर्दा अब जे जति हुनेछ, त्यो थाहा पाउँदा हामी मर्माहत भएका छौं," वा "जे भयो त्यसमा हामी क्रोधित छौं।" नाटकलाई पुन: सुरु गर्नुहोस्।</w:t>
      </w:r>
    </w:p>
    <w:p>
      <w:pPr/>
      <w:r>
        <w:rPr>
          <w:lang w:val="ne_NP" w:bidi="ne_NP"/>
        </w:rPr>
      </w:r>
      <w:r>
        <w:rPr>
          <w:lang w:val="ne_NP" w:bidi="ne_NP"/>
        </w:rPr>
        <w:t>त्यसपछि परमेश्वरले पुरुष र स्त्रीको लागि लुगाहरू बनाउनुभयो र तिनीहरूलाई बगैँचाबाट बाहिर पठाउनुभयो ताकि तिनीहरूले जीवनको रूखबाट कहिल्यै खान नसकून्। परमेश्वरले जीवनको रूखको बाटोलाई रक्षा गर्न बगैँचाको प्रवेशद्वारको अगाडि एउटा करूब र चमकदार तरवार राख्नुभयो।</w:t>
      </w:r>
    </w:p>
    <w:p>
      <w:pPr/>
      <w:r>
        <w:rPr>
          <w:lang w:val="ne_NP" w:bidi="ne_NP"/>
        </w:rPr>
      </w:r>
      <w:r>
        <w:rPr>
          <w:lang w:val="ne_NP" w:bidi="ne_NP"/>
        </w:rPr>
        <w:t>नाटक समाप्त गर्नुहोस्। परमेश्वरको भूमिका खेल्ने व्यक्तिलाई सोध्नुहोस्, "तपाईं के सोचिरहनु वा के महसुस गर्दै हुनुहुन्छ?" ती व्यक्तिले यस्ता कुराहरू भन्न सक्छन्, "पुरुष र महिलाले यसो गरेको हुनाले अहिले धेरै कुराहरू गलत भएकोमा म धेरै दुखी छु," वा "म पुरुष र महिलाले जीवनको रूखबाट खाओस् र सदाका लागि यसरी नै बाँचोस् भन्ने चाहँदिन।"</w:t>
      </w:r>
      <w:r>
        <w:rPr>
          <w:lang w:val="ne_NP" w:bidi="ne_NP"/>
        </w:rPr>
      </w:r>
    </w:p>
    <w:p>
      <w:pPr>
        <w:pStyle w:val="Heading3"/>
      </w:pPr>
      <w:r>
        <w:rPr>
          <w:lang w:val="ne_NP" w:bidi="ne_NP"/>
        </w:rPr>
        <w:t>Step 5</w:t>
      </w:r>
    </w:p>
    <w:p>
      <w:pPr/>
      <w:r>
        <w:rPr>
          <w:lang w:val="ne_NP" w:bidi="ne_NP"/>
        </w:rPr>
      </w:r>
      <w:r>
        <w:rPr>
          <w:lang w:val="ne_NP" w:bidi="ne_NP"/>
        </w:rPr>
        <w:t>अनुवादलाई सजिलोसँग बुझ्न उत्पत्ति ३:१–२४ को श्रव्य संस्करण सुन्नुहोस्।</w:t>
      </w:r>
    </w:p>
    <w:p>
      <w:pPr/>
      <w:r>
        <w:rPr>
          <w:lang w:val="ne_NP" w:bidi="ne_NP"/>
        </w:rPr>
      </w:r>
      <w:r>
        <w:rPr>
          <w:lang w:val="ne_NP" w:bidi="ne_NP"/>
        </w:rPr>
        <w:t>यस कदममा, समुहले यस खण्‍डमा भएको शब्‍दहरू र मूख्‍य शब्‍दहरूमाथि छलफल गर्नेछन्।</w:t>
      </w:r>
    </w:p>
    <w:p>
      <w:pPr/>
      <w:r>
        <w:rPr>
          <w:lang w:val="ne_NP" w:bidi="ne_NP"/>
        </w:rPr>
      </w:r>
      <w:r>
        <w:rPr>
          <w:b/>
          <w:lang w:val="ne_NP" w:bidi="ne_NP"/>
        </w:rPr>
        <w:t>सर्प</w:t>
      </w:r>
      <w:r>
        <w:rPr>
          <w:lang w:val="ne_NP" w:bidi="ne_NP"/>
        </w:rPr>
        <w:t xml:space="preserve"> </w:t>
      </w:r>
      <w:r>
        <w:rPr>
          <w:b/>
          <w:lang w:val="ne_NP" w:bidi="ne_NP"/>
        </w:rPr>
        <w:t>याहवे</w:t>
      </w:r>
      <w:r>
        <w:rPr>
          <w:lang w:val="ne_NP" w:bidi="ne_NP"/>
        </w:rPr>
        <w:t xml:space="preserve"> परमेश्वरले बनाउनुभएका सबै पशुहरूमध्ये </w:t>
      </w:r>
      <w:r>
        <w:rPr>
          <w:b/>
          <w:lang w:val="ne_NP" w:bidi="ne_NP"/>
        </w:rPr>
        <w:t>सबैभन्दा</w:t>
      </w:r>
      <w:r>
        <w:rPr>
          <w:lang w:val="ne_NP" w:bidi="ne_NP"/>
        </w:rPr>
        <w:t xml:space="preserve"> चतुर थियो। सर्प एउटा लामो, पातलो पशु हो, जसमा खुट्टा छैन।</w:t>
      </w:r>
    </w:p>
    <w:p>
      <w:pPr/>
      <w:r>
        <w:rPr>
          <w:lang w:val="ne_NP" w:bidi="ne_NP"/>
        </w:rPr>
      </w:r>
      <w:r>
        <w:rPr>
          <w:lang w:val="ne_NP" w:bidi="ne_NP"/>
        </w:rPr>
        <w:t xml:space="preserve">यस खण्डमा परमेश्वरको नामको लागि दुई नामहरूको संयोजन छ: प्रभु वा परमप्रभु, र </w:t>
      </w:r>
      <w:r>
        <w:rPr>
          <w:b/>
          <w:lang w:val="ne_NP" w:bidi="ne_NP"/>
        </w:rPr>
        <w:t>एलोहिम,</w:t>
      </w:r>
      <w:r>
        <w:rPr>
          <w:lang w:val="ne_NP" w:bidi="ne_NP"/>
        </w:rPr>
        <w:t xml:space="preserve"> जुन परमेश्वरका लागि प्रयोग गरिने सामान्य शब्द हो। याहवेको रूपमा प्रयोग गरिएको शब्द यहूदीहरूका परमेश्वरको विशेष नाम हो। पछिका वर्षहरूमा, यहूदी मानिसहरूले याहवेको नाम उच्चारण गर्न छोडिदिए किनभने तिनीहरूले यो नाम ठूलो स्वरले भन्न निकै विशेष भएको कुरामा विश्वास गरे। तिनीहरूले यहोवा जस्ता अन्य नामहरू प्रयोग गरे। अधिकांश अंग्रेजी अनुवादहरूले प्रभु शब्द प्रयोग गर्छन्, जसको अर्थ सबै कुरामाथि सर्वोच्च मालिक हो। "परमेश्वर" नामको अर्थ ईश्वरीय वा उच्च प्राणी हो। यस खण्डमा दुई नामहरू एकसाथ प्रयोग गरिन्छ। प्राय: यस्तो हुँदैन। प्रभु र परमेश्वरले उही ईश्वरीय वा सर्वोच्च प्राणीलाई बुझाउँछ। तपाईंले अघिल्लो खण्डमा एलोहिम वा परमेश्वरको लागि प्रयोग गर्नुभएको शब्द नै प्रयोग गर्नुहोस्। परमेश्वरको व्यक्तिगत नामको रूपमा </w:t>
      </w:r>
      <w:r>
        <w:rPr>
          <w:lang w:val="ne_NP" w:bidi="ne_NP"/>
        </w:rPr>
        <w:t>याहवे</w:t>
      </w:r>
      <w:r>
        <w:rPr>
          <w:lang w:val="ne_NP" w:bidi="ne_NP"/>
        </w:rPr>
        <w:t xml:space="preserve"> बारे थप जानकारीको लागि मुख्य शब्दावली हेर्नुहोस्।</w:t>
      </w:r>
    </w:p>
    <w:p>
      <w:pPr/>
      <w:r>
        <w:rPr>
          <w:lang w:val="ne_NP" w:bidi="ne_NP"/>
        </w:rPr>
      </w:r>
      <w:r>
        <w:rPr>
          <w:lang w:val="ne_NP" w:bidi="ne_NP"/>
        </w:rPr>
        <w:t>जब सर्प र महिलाहरू एकसाथ कुरा गर्छन्, तिनीहरूले परमेश्वरको बारेमा कुरा गर्दा मात्र एलोहिम वा परमेश्वर शब्द प्रयोग गर्छन्।</w:t>
      </w:r>
    </w:p>
    <w:p>
      <w:pPr/>
      <w:r>
        <w:rPr>
          <w:lang w:val="ne_NP" w:bidi="ne_NP"/>
        </w:rPr>
      </w:r>
      <w:r>
        <w:rPr>
          <w:lang w:val="ne_NP" w:bidi="ne_NP"/>
        </w:rPr>
        <w:t xml:space="preserve">सर्पले महिलालाई सोध्छ, "के परमेश्वरले साँच्चै तपाईंले </w:t>
      </w:r>
      <w:r>
        <w:rPr>
          <w:b/>
          <w:lang w:val="ne_NP" w:bidi="ne_NP"/>
        </w:rPr>
        <w:t>बगैँचामा</w:t>
      </w:r>
      <w:r>
        <w:rPr>
          <w:lang w:val="ne_NP" w:bidi="ne_NP"/>
        </w:rPr>
        <w:t xml:space="preserve"> कुनै पनि रूखबाट खान सक्नुहुन्न भन्नुभएको थियो?" तपाईंले अघिल्लो उत्पत्ति कथाहरूमा प्रयोग गर्नुभएको बगैँचाको लागि त्यही शब्द प्रयोग गर्नुहोस्।</w:t>
      </w:r>
    </w:p>
    <w:p>
      <w:pPr/>
      <w:r>
        <w:rPr>
          <w:lang w:val="ne_NP" w:bidi="ne_NP"/>
        </w:rPr>
      </w:r>
      <w:r>
        <w:rPr>
          <w:lang w:val="ne_NP" w:bidi="ne_NP"/>
        </w:rPr>
        <w:t xml:space="preserve">त्यो फलले उनलाई </w:t>
      </w:r>
      <w:r>
        <w:rPr>
          <w:b/>
          <w:lang w:val="ne_NP" w:bidi="ne_NP"/>
        </w:rPr>
        <w:t>बुद्धि</w:t>
      </w:r>
      <w:r>
        <w:rPr>
          <w:lang w:val="ne_NP" w:bidi="ne_NP"/>
        </w:rPr>
        <w:t xml:space="preserve"> दिनेछ भनी महिलाले थाहा पाइन्। यस कथामा, बुद्धिले अन्तर्दृष्टि वा बुझ्नुलाई बुझाउँछ। यसले असल कुराहरू र खराब कुराहरू सहित सबै कुराहरू जान्नुलाई बुझाउँछ।</w:t>
      </w:r>
    </w:p>
    <w:p>
      <w:pPr/>
      <w:r>
        <w:rPr>
          <w:lang w:val="ne_NP" w:bidi="ne_NP"/>
        </w:rPr>
      </w:r>
      <w:r>
        <w:rPr>
          <w:lang w:val="ne_NP" w:bidi="ne_NP"/>
        </w:rPr>
        <w:t xml:space="preserve">पुरुष र महिलाले आफूहरू </w:t>
      </w:r>
      <w:r>
        <w:rPr>
          <w:b/>
          <w:lang w:val="ne_NP" w:bidi="ne_NP"/>
        </w:rPr>
        <w:t>नाङ्गा भएको</w:t>
      </w:r>
      <w:r>
        <w:rPr>
          <w:lang w:val="ne_NP" w:bidi="ne_NP"/>
        </w:rPr>
        <w:t xml:space="preserve"> महसुस गरे। तपाईंले अघिल्लो कथाहरूमा 'नाङ्गो' का लागि प्रयोग गर्नुभएको शब्द नै प्रयोग गर्नुहोस्। यो कुरा सम्झनुहोस् कि यो पुरुष र महिला दुवैको बीचमा प्रयोग गर्न सकिने शब्द हुनुपर्छ। तपाईं भन्न सक्नुहुन्छ कि तिनीहरूले लुगाहरू लगाएका थिएनन्।</w:t>
      </w:r>
    </w:p>
    <w:p>
      <w:pPr/>
      <w:r>
        <w:rPr>
          <w:lang w:val="ne_NP" w:bidi="ne_NP"/>
        </w:rPr>
      </w:r>
      <w:r>
        <w:rPr>
          <w:lang w:val="ne_NP" w:bidi="ne_NP"/>
        </w:rPr>
        <w:t xml:space="preserve">स्त्रीले ती फलबाट केही खाइन्, र आफूसँगै रहेका आफ्ना पतिलाई पनि दिइन्। तिनीहरूले कुनै लुगा नलगाएकाले अचानक तिनीहरूले लाजको महसुस गरे। तिनीहरूले आफूलाई ढाक्न </w:t>
      </w:r>
      <w:r>
        <w:rPr>
          <w:b/>
          <w:lang w:val="ne_NP" w:bidi="ne_NP"/>
        </w:rPr>
        <w:t>नेभाराका</w:t>
      </w:r>
      <w:r>
        <w:rPr>
          <w:lang w:val="ne_NP" w:bidi="ne_NP"/>
        </w:rPr>
        <w:t xml:space="preserve"> पातहरू सिलाए। यसको अर्थ सायद तिनीहरूले पातहरू एक अर्कामा जोड्ने एउटा तरिका पत्ता लगाए। नेभाराका बोटहरू धेरै ठूला पातहरू भएको रूख हुन्।</w:t>
      </w:r>
    </w:p>
    <w:p>
      <w:pPr/>
      <w:r>
        <w:rPr>
          <w:lang w:val="ne_NP" w:bidi="ne_NP"/>
        </w:rPr>
      </w:r>
      <w:r>
        <w:rPr>
          <w:lang w:val="ne_NP" w:bidi="ne_NP"/>
        </w:rPr>
        <w:t xml:space="preserve">यहाँ रोक्नुहोस्। समूहमा मिलेर, एउटा </w:t>
      </w:r>
      <w:r>
        <w:rPr>
          <w:lang w:val="ne_NP" w:bidi="ne_NP"/>
        </w:rPr>
        <w:t>नेभाराको रूख</w:t>
      </w:r>
      <w:r>
        <w:rPr>
          <w:lang w:val="ne_NP" w:bidi="ne_NP"/>
        </w:rPr>
        <w:t xml:space="preserve"> र </w:t>
      </w:r>
      <w:r>
        <w:rPr>
          <w:lang w:val="ne_NP" w:bidi="ne_NP"/>
        </w:rPr>
        <w:t>नेभाराका पातहरू</w:t>
      </w:r>
      <w:r>
        <w:rPr>
          <w:lang w:val="ne_NP" w:bidi="ne_NP"/>
        </w:rPr>
        <w:t xml:space="preserve"> को तस्वीर हेर्नुहोस्। तपाईंको भाषामा नेभाराका पातहरूलाई वर्णन गर्ने सबैभन्दा राम्रो शब्द वा वाक्यांशमा छलफल गर्नुहोस्। अडियो रोक्‍नुहोस्। </w:t>
      </w:r>
    </w:p>
    <w:p>
      <w:pPr/>
      <w:r>
        <w:rPr>
          <w:lang w:val="ne_NP" w:bidi="ne_NP"/>
        </w:rPr>
      </w:r>
      <w:r>
        <w:rPr>
          <w:lang w:val="ne_NP" w:bidi="ne_NP"/>
        </w:rPr>
        <w:t xml:space="preserve">त्यसपछि प्रभु परमेश्वरले सर्पलाई </w:t>
      </w:r>
      <w:r>
        <w:rPr>
          <w:b/>
          <w:lang w:val="ne_NP" w:bidi="ne_NP"/>
        </w:rPr>
        <w:t>श्राप दिनुभयो</w:t>
      </w:r>
      <w:r>
        <w:rPr>
          <w:lang w:val="ne_NP" w:bidi="ne_NP"/>
        </w:rPr>
        <w:t xml:space="preserve">। श्रापको अर्थ सजाय वा न्याय हो। यसको अर्थ कसैलाई केही अप्रिय हुन लागेको छ भन्ने हुन्छ। धेरै भाषाहरूमा कोही वा कुनै कुरालाई श्राप दिने तरिका भए तापनि तपाईंले रोज्नुभएको शब्दको अर्थ कसैले जादू गरेको छ भन्ने नलागोस् भन्ने कुरामा निश्चित हुनुहोस्। जब परमेश्वरले कुनै व्यक्तिलाई श्राप दिनुहुन्छ, यसको अर्थ उहाँ ती व्यक्तिबाट खुसी हुनुहुन्न, त्यसैले उहाँले तिनीहरूलाई श्राप दिएर सजाय दिनुहुन्छ। थप जानकारीको लागि मुख्य शब्दावलीमा </w:t>
      </w:r>
      <w:r>
        <w:rPr>
          <w:lang w:val="ne_NP" w:bidi="ne_NP"/>
        </w:rPr>
        <w:t>श्राप</w:t>
      </w:r>
      <w:r>
        <w:rPr>
          <w:lang w:val="ne_NP" w:bidi="ne_NP"/>
        </w:rPr>
        <w:t xml:space="preserve"> हेर्नुहोस्, र आफ्ना सबै पछिल्ला खण्डहरूमा त्यही शब्द प्रयोग गर्नुहोस्।</w:t>
      </w:r>
    </w:p>
    <w:p>
      <w:pPr/>
      <w:r>
        <w:rPr>
          <w:lang w:val="ne_NP" w:bidi="ne_NP"/>
        </w:rPr>
      </w:r>
      <w:r>
        <w:rPr>
          <w:lang w:val="ne_NP" w:bidi="ne_NP"/>
        </w:rPr>
        <w:t xml:space="preserve">यहाँ रोक्नुहोस् र समूहमा छलफल गर्नुहोस्: तपाईंको भाषामा, तपाईंले पशुहरू वा श्रापित मानिसहरूलाई कसरी वर्णन गर्नुहुन्छ? अडियो रोक्‍नुहोस्। </w:t>
      </w:r>
    </w:p>
    <w:p>
      <w:pPr/>
      <w:r>
        <w:rPr>
          <w:lang w:val="ne_NP" w:bidi="ne_NP"/>
        </w:rPr>
      </w:r>
      <w:r>
        <w:rPr>
          <w:lang w:val="ne_NP" w:bidi="ne_NP"/>
        </w:rPr>
        <w:t xml:space="preserve">प्रभु परमेश्वरले सर्पलाई भन्नुभयो, "म तँ र स्त्रीको बीचमा र तेरो </w:t>
      </w:r>
      <w:r>
        <w:rPr>
          <w:b/>
          <w:lang w:val="ne_NP" w:bidi="ne_NP"/>
        </w:rPr>
        <w:t>सन्तान</w:t>
      </w:r>
      <w:r>
        <w:rPr>
          <w:lang w:val="ne_NP" w:bidi="ne_NP"/>
        </w:rPr>
        <w:t xml:space="preserve"> र तिनको सन्तानको बीचमा शत्रुता हालिदिनेछु।" मूल भाषा हिब्रूमा, 'सन्तान' शब्दको अर्थ एक वा धेरै दुवै हुन सक्छ। यस अवस्थामा, सन्तानहरूले सम्भवतः कसैका सन्तानहरू र ती सन्तानहरूलाई बुझाउँछ। सर्प वा महिलालाई पुर्खा भन्ने जो कोही सर्प वा महिलाको सन्तान हुन्थ्यो।</w:t>
      </w:r>
    </w:p>
    <w:p>
      <w:pPr/>
      <w:r>
        <w:rPr>
          <w:lang w:val="ne_NP" w:bidi="ne_NP"/>
        </w:rPr>
      </w:r>
      <w:r>
        <w:rPr>
          <w:lang w:val="ne_NP" w:bidi="ne_NP"/>
        </w:rPr>
        <w:t xml:space="preserve"> "स्त्रीको सन्तानले तेरो टाउकोमा </w:t>
      </w:r>
      <w:r>
        <w:rPr>
          <w:b/>
          <w:lang w:val="ne_NP" w:bidi="ne_NP"/>
        </w:rPr>
        <w:t>चोट</w:t>
      </w:r>
      <w:r>
        <w:rPr>
          <w:lang w:val="ne_NP" w:bidi="ne_NP"/>
        </w:rPr>
        <w:t xml:space="preserve"> पुऱ्याउनेछ, र तँले उसको कुर्कुच्चामा चोट पुऱ्याउनेछस्।" भनेर परमप्रभु परमेश्वरले कुरालाई जारी राख्नुभयो। मूल भाषामा, चोट लाग्नुको अर्थ कुनै कुरालाई हिर्काउनु, आक्रमण गर्नु वा चोट पुर्याउनु हो।</w:t>
      </w:r>
    </w:p>
    <w:p>
      <w:pPr/>
      <w:r>
        <w:rPr>
          <w:lang w:val="ne_NP" w:bidi="ne_NP"/>
        </w:rPr>
      </w:r>
      <w:r>
        <w:rPr>
          <w:lang w:val="ne_NP" w:bidi="ne_NP"/>
        </w:rPr>
        <w:t xml:space="preserve">यहाँ रोक्नुहोस् र समूहमा छलफल गर्नुहोस्: जब सर्प र महिलाका सन्तानहरूले एक अर्कालाई घृणा गर्छन् र एक अर्कालाई हानि गर्ने प्रयास गर्छन्, तब तपाईं कथाको यस भागलाई कसरी वर्णन गर्नुहुनेछ? अडियो रोक्‍नुहोस्। </w:t>
      </w:r>
    </w:p>
    <w:p>
      <w:pPr/>
      <w:r>
        <w:rPr>
          <w:lang w:val="ne_NP" w:bidi="ne_NP"/>
        </w:rPr>
      </w:r>
      <w:r>
        <w:rPr>
          <w:lang w:val="ne_NP" w:bidi="ne_NP"/>
        </w:rPr>
        <w:t xml:space="preserve">त्यसपछि परमप्रभु परमेश्वरले ती स्त्रीलाई भन्नुभयो कि उनले सन्तान जन्माउँदा उनलाई धेरै कष्ट हुनेछ र उनको </w:t>
      </w:r>
      <w:r>
        <w:rPr>
          <w:b/>
          <w:lang w:val="ne_NP" w:bidi="ne_NP"/>
        </w:rPr>
        <w:t>लालसा</w:t>
      </w:r>
      <w:r>
        <w:rPr>
          <w:lang w:val="ne_NP" w:bidi="ne_NP"/>
        </w:rPr>
        <w:t xml:space="preserve"> आफ्नो पतिप्रति हुनेछ, तर पतिले उनलाई नियन्त्रण गर्नेछन्। नियन्त्रणको अर्थ पुरुष आफ्नी पत्नी जस्तै हुन चाहन्छ र उनलाई प्राप्त गर्ने इच्छा पनि राख्छ भन्ने हुन सक्छ। इच्छा भन्नाले कुनै कुराको गहिरो चाहना राख्नु हो, जुन प्रायः पुरुष र महिलाले एक अर्कालाई चाहने जस्तै यौनिक प्रकृतिको हुन्छ।</w:t>
      </w:r>
    </w:p>
    <w:p>
      <w:pPr/>
      <w:r>
        <w:rPr>
          <w:lang w:val="ne_NP" w:bidi="ne_NP"/>
        </w:rPr>
      </w:r>
      <w:r>
        <w:rPr>
          <w:lang w:val="ne_NP" w:bidi="ne_NP"/>
        </w:rPr>
        <w:t>यहाँ रोक्नुहोस् र समूहमा छलफल गर्नुहोस्: तपाईंले सुनेको कथाको यस भागका विभिन्न व्याख्याहरूको आधारमा, तपाईंले कथाको यस भागलाई कसरी अनुवाद गर्नुहुनेछ? अडियो रोक्‍नुहोस्।</w:t>
      </w:r>
    </w:p>
    <w:p>
      <w:pPr/>
      <w:r>
        <w:rPr>
          <w:lang w:val="ne_NP" w:bidi="ne_NP"/>
        </w:rPr>
      </w:r>
      <w:r>
        <w:rPr>
          <w:lang w:val="ne_NP" w:bidi="ne_NP"/>
        </w:rPr>
        <w:t xml:space="preserve">त्यसपछि परमप्रभु परमेश्वरले मानिस आदमलाई भन्नुभयो कि तिमीले ती महिलाको कुरा सुनेर त्यो फल खाएको हुनाले जमिन श्रापित भयो। त्यो मानिसले आफ्नो जीवनभर जमिनबाट अन्न उब्जाउन कडा परिश्रम गर्नुपर्ने हुन्थ्यो, तर जमिनले भने </w:t>
      </w:r>
      <w:r>
        <w:rPr>
          <w:b/>
          <w:lang w:val="ne_NP" w:bidi="ne_NP"/>
        </w:rPr>
        <w:t>काँडाहरू</w:t>
      </w:r>
      <w:r>
        <w:rPr>
          <w:lang w:val="ne_NP" w:bidi="ne_NP"/>
        </w:rPr>
        <w:t xml:space="preserve"> र </w:t>
      </w:r>
      <w:r>
        <w:rPr>
          <w:b/>
          <w:lang w:val="ne_NP" w:bidi="ne_NP"/>
        </w:rPr>
        <w:t>काँडेझारहरू</w:t>
      </w:r>
      <w:r>
        <w:rPr>
          <w:lang w:val="ne_NP" w:bidi="ne_NP"/>
        </w:rPr>
        <w:t xml:space="preserve"> उमार्ने गर्थ्यो। काँडाहरू र काँडे झारहरू काँडेदार बिरुवाहरू हुन् जसलाई जमिनबाट उखेल्न गाह्रो हुन्छ।</w:t>
      </w:r>
    </w:p>
    <w:p>
      <w:pPr/>
      <w:r>
        <w:rPr>
          <w:lang w:val="ne_NP" w:bidi="ne_NP"/>
        </w:rPr>
      </w:r>
      <w:r>
        <w:rPr>
          <w:lang w:val="ne_NP" w:bidi="ne_NP"/>
        </w:rPr>
        <w:t xml:space="preserve">यहाँ रोक्नुहोस्। एउटा समूहमा, तपाईंको भाषामा काँडा र काँडे झारपातलाई कुन शब्द वा वाक्यांशले वर्णन गरिन्छ भन्ने बारेमा छलफल गर्नुहोस्। अडियो रोक्‍नुहोस्। </w:t>
      </w:r>
    </w:p>
    <w:p>
      <w:pPr/>
      <w:r>
        <w:rPr>
          <w:lang w:val="ne_NP" w:bidi="ne_NP"/>
        </w:rPr>
      </w:r>
      <w:r>
        <w:rPr>
          <w:lang w:val="ne_NP" w:bidi="ne_NP"/>
        </w:rPr>
        <w:t>परमप्रभु परमेश्वरले आदमलाई भन्नुभयो कि आदम जमिनको “</w:t>
      </w:r>
      <w:r>
        <w:rPr>
          <w:b/>
          <w:lang w:val="ne_NP" w:bidi="ne_NP"/>
        </w:rPr>
        <w:t>धुलो</w:t>
      </w:r>
      <w:r>
        <w:rPr>
          <w:lang w:val="ne_NP" w:bidi="ne_NP"/>
        </w:rPr>
        <w:t>मा” फर्किनेछन्। तपाईंले अघिल्लो कथाहरूमा जस्तै यस कथामा धूलो वा माटोको लागि प्रयोग गर्नुभएको शब्द नै प्रयोग गर्नुहोस्।</w:t>
      </w:r>
    </w:p>
    <w:p>
      <w:pPr/>
      <w:r>
        <w:rPr>
          <w:lang w:val="ne_NP" w:bidi="ne_NP"/>
        </w:rPr>
      </w:r>
      <w:r>
        <w:rPr>
          <w:b/>
          <w:lang w:val="ne_NP" w:bidi="ne_NP"/>
        </w:rPr>
        <w:t>आदमले</w:t>
      </w:r>
      <w:r>
        <w:rPr>
          <w:lang w:val="ne_NP" w:bidi="ne_NP"/>
        </w:rPr>
        <w:t xml:space="preserve"> आफ्नी पत्नीको नाम </w:t>
      </w:r>
      <w:r>
        <w:rPr>
          <w:b/>
          <w:lang w:val="ne_NP" w:bidi="ne_NP"/>
        </w:rPr>
        <w:t>हव्वा</w:t>
      </w:r>
      <w:r>
        <w:rPr>
          <w:lang w:val="ne_NP" w:bidi="ne_NP"/>
        </w:rPr>
        <w:t xml:space="preserve"> राखे, किनभने उनी सबै जीवित मानिसहरूको आमा हुने थिइन्। हव्वा भन्ने नाम "जीवन" बुझाउने शब्द जस्तै सुनिन्छ। आदम नाम "मानिस" शब्द जस्तै सुनिन्छ।</w:t>
      </w:r>
    </w:p>
    <w:p>
      <w:pPr/>
      <w:r>
        <w:rPr>
          <w:lang w:val="ne_NP" w:bidi="ne_NP"/>
        </w:rPr>
      </w:r>
      <w:r>
        <w:rPr>
          <w:lang w:val="ne_NP" w:bidi="ne_NP"/>
        </w:rPr>
        <w:t xml:space="preserve">प्रभु परमेश्वरले आदम र हव्वाका लागि पशुको छालाबाट </w:t>
      </w:r>
      <w:r>
        <w:rPr>
          <w:b/>
          <w:lang w:val="ne_NP" w:bidi="ne_NP"/>
        </w:rPr>
        <w:t>लुगाहरू</w:t>
      </w:r>
      <w:r>
        <w:rPr>
          <w:lang w:val="ne_NP" w:bidi="ne_NP"/>
        </w:rPr>
        <w:t xml:space="preserve"> बनाउनुभयो। सम्झनुहोस् कि यहाँ लुगा भन्नाले एउटा लामो शर्ट वा लुगा हुन सक्थ्यो जसमा सम्भवतः कुनै पनि बाहिरी कपडा हुन सक्थ्यो।</w:t>
      </w:r>
    </w:p>
    <w:p>
      <w:pPr/>
      <w:r>
        <w:rPr>
          <w:lang w:val="ne_NP" w:bidi="ne_NP"/>
        </w:rPr>
      </w:r>
      <w:r>
        <w:rPr>
          <w:lang w:val="ne_NP" w:bidi="ne_NP"/>
        </w:rPr>
        <w:t xml:space="preserve">त्यसपछि परमप्रभु परमेश्वरले तिनीहरूलाई </w:t>
      </w:r>
      <w:r>
        <w:rPr>
          <w:b/>
          <w:lang w:val="ne_NP" w:bidi="ne_NP"/>
        </w:rPr>
        <w:t>अदनको बगैँचाबाट</w:t>
      </w:r>
      <w:r>
        <w:rPr>
          <w:lang w:val="ne_NP" w:bidi="ne_NP"/>
        </w:rPr>
        <w:t xml:space="preserve"> बाहिर पठाउने निर्णय गर्नुभयो ताकि तिनीहरूले </w:t>
      </w:r>
      <w:r>
        <w:rPr>
          <w:b/>
          <w:lang w:val="ne_NP" w:bidi="ne_NP"/>
        </w:rPr>
        <w:t>जीवनको रूखको</w:t>
      </w:r>
      <w:r>
        <w:rPr>
          <w:lang w:val="ne_NP" w:bidi="ne_NP"/>
        </w:rPr>
        <w:t xml:space="preserve"> फल खाएर सदाको लागि नबाँचून्। तपाईंले अघिल्लो कथाहरूमा जीवनको रूख र अदनको बगैँचाको लागि प्रयोग गर्नुभएको शब्द नै प्रयोग गर्नुहोस्।</w:t>
      </w:r>
    </w:p>
    <w:p>
      <w:pPr/>
      <w:r>
        <w:rPr>
          <w:lang w:val="ne_NP" w:bidi="ne_NP"/>
        </w:rPr>
      </w:r>
      <w:r>
        <w:rPr>
          <w:lang w:val="ne_NP" w:bidi="ne_NP"/>
        </w:rPr>
        <w:t xml:space="preserve">प्रभु परमेश्वरले जीवनको रूखसम्म जाने बाटोको रक्षा गर्न एउटा </w:t>
      </w:r>
      <w:r>
        <w:rPr>
          <w:b/>
          <w:lang w:val="ne_NP" w:bidi="ne_NP"/>
        </w:rPr>
        <w:t>करूबलाई</w:t>
      </w:r>
      <w:r>
        <w:rPr>
          <w:lang w:val="ne_NP" w:bidi="ne_NP"/>
        </w:rPr>
        <w:t xml:space="preserve"> राख्नुभयो। करुबहरू पखेटाहरू भएका अलौकिक प्राणीहरू हुन्। तिनीहरूले प्राय: पवित्र ठाउँहरूको रक्षा गर्थे। तिनीहरू स्वर्गदूतहरूभन्दा फरक छन्, जो परमेश्वरका सन्देशवाहकहरू हुन्। थप जानकारीको लागि मुख्य शब्दावलीमा </w:t>
      </w:r>
      <w:r>
        <w:rPr>
          <w:lang w:val="ne_NP" w:bidi="ne_NP"/>
        </w:rPr>
        <w:t>करुबहरू</w:t>
      </w:r>
      <w:r>
        <w:rPr>
          <w:lang w:val="ne_NP" w:bidi="ne_NP"/>
        </w:rPr>
        <w:t xml:space="preserve"> हेर्नुहोस्।</w:t>
      </w:r>
    </w:p>
    <w:p>
      <w:pPr/>
      <w:r>
        <w:rPr>
          <w:lang w:val="ne_NP" w:bidi="ne_NP"/>
        </w:rPr>
      </w:r>
      <w:r>
        <w:rPr>
          <w:lang w:val="ne_NP" w:bidi="ne_NP"/>
        </w:rPr>
        <w:t xml:space="preserve">यहाँ रोक्नुहोस्। एउटा समूहमा, एउटा </w:t>
      </w:r>
      <w:r>
        <w:rPr>
          <w:b/>
          <w:lang w:val="ne_NP" w:bidi="ne_NP"/>
        </w:rPr>
        <w:t>करूबको</w:t>
      </w:r>
      <w:r>
        <w:rPr>
          <w:lang w:val="ne_NP" w:bidi="ne_NP"/>
        </w:rPr>
        <w:t xml:space="preserve"> रेखाचित्र हेर्नुहोस्। करुबलाई कुन शब्द वा वाक्यांशले वर्णन गर्ने भन्ने बारेमा समूहमा छलफल गर्नुहोस्। अरू सबै खण्डहरूको लागि एउटै शब्द प्रयोग गर्नुहोस्। अडियो रोक्‍नुहोस्।</w:t>
      </w:r>
    </w:p>
    <w:p>
      <w:pPr/>
      <w:r>
        <w:rPr>
          <w:lang w:val="ne_NP" w:bidi="ne_NP"/>
        </w:rPr>
      </w:r>
      <w:r>
        <w:rPr>
          <w:lang w:val="ne_NP" w:bidi="ne_NP"/>
        </w:rPr>
        <w:t xml:space="preserve">प्रभु परमेश्वरले बगैचाको प्रवेशद्वारमा आगोको </w:t>
      </w:r>
      <w:r>
        <w:rPr>
          <w:b/>
          <w:lang w:val="ne_NP" w:bidi="ne_NP"/>
        </w:rPr>
        <w:t>तरवार</w:t>
      </w:r>
      <w:r>
        <w:rPr>
          <w:lang w:val="ne_NP" w:bidi="ne_NP"/>
        </w:rPr>
        <w:t xml:space="preserve"> पनि राख्नुभयो। तरवार एउटा लामो, धारिलो धातु हो जुन हतियारको रूपमा प्रयोग गरिन्छ।</w:t>
      </w:r>
    </w:p>
    <w:p>
      <w:pPr/>
      <w:r>
        <w:rPr>
          <w:lang w:val="ne_NP" w:bidi="ne_NP"/>
        </w:rPr>
      </w:r>
      <w:r>
        <w:rPr>
          <w:lang w:val="ne_NP" w:bidi="ne_NP"/>
        </w:rPr>
        <w:t xml:space="preserve">यहाँ रोक्नुहोस्। समूहमा, </w:t>
      </w:r>
      <w:r>
        <w:rPr>
          <w:lang w:val="ne_NP" w:bidi="ne_NP"/>
        </w:rPr>
        <w:t>तरवारको</w:t>
      </w:r>
      <w:r>
        <w:rPr>
          <w:lang w:val="ne_NP" w:bidi="ne_NP"/>
        </w:rPr>
        <w:t xml:space="preserve"> तस्वीर हेर्नुहोस्। अडियो रोक्‍नुहोस्।</w:t>
      </w:r>
      <w:r>
        <w:rPr>
          <w:lang w:val="ne_NP" w:bidi="ne_NP"/>
        </w:rPr>
      </w:r>
    </w:p>
    <w:p>
      <w:pPr>
        <w:pStyle w:val="Heading3"/>
      </w:pPr>
      <w:r>
        <w:rPr>
          <w:lang w:val="ne_NP" w:bidi="ne_NP"/>
        </w:rPr>
        <w:t>Step 6</w:t>
      </w:r>
    </w:p>
    <w:p>
      <w:pPr/>
      <w:r>
        <w:rPr>
          <w:lang w:val="ne_NP" w:bidi="ne_NP"/>
        </w:rPr>
      </w:r>
      <w:r>
        <w:rPr>
          <w:lang w:val="ne_NP" w:bidi="ne_NP"/>
        </w:rPr>
        <w:t>अनुवादलाई सजिलोसँग बुझ्न यस खण्डको श्रव्य संस्करण सुन्‍नुहोस्।</w:t>
      </w:r>
    </w:p>
    <w:p>
      <w:pPr/>
      <w:r>
        <w:rPr>
          <w:lang w:val="ne_NP" w:bidi="ne_NP"/>
        </w:rPr>
      </w:r>
      <w:r>
        <w:rPr>
          <w:lang w:val="ne_NP" w:bidi="ne_NP"/>
        </w:rPr>
        <w:t>यस सत्रमा, एउटा समूहको रूपमा तपाईंको आफ्नै भाषामा खण्डलाई पुन: भन्न लगाउनुहोस्।</w:t>
      </w:r>
    </w:p>
    <w:p>
      <w:pPr/>
      <w:r>
        <w:rPr>
          <w:lang w:val="ne_NP" w:bidi="ne_NP"/>
        </w:rPr>
      </w:r>
      <w:r>
        <w:rPr>
          <w:lang w:val="ne_NP" w:bidi="ne_NP"/>
        </w:rPr>
        <w:t>पहिला, सम्पूर्ण समूहले खण्डलाई तपाईंको आफ्नै भाषामा बताउन अभ्यास गर्नुपर्छ। तपाईंले अघिल्लो चरणहरूमा निर्णय गर्नुभएको कुराहरू जस्तै कालक्रम, शब्दहरू, वाक्यांशहरू, भावनाहरू, वा तपाईंले छलफल गर्नुभएको अन्य कुराहरू यसमा समावेश गर्नलाई सम्झनुहोस्।</w:t>
      </w:r>
    </w:p>
    <w:p>
      <w:pPr/>
      <w:r>
        <w:rPr>
          <w:lang w:val="ne_NP" w:bidi="ne_NP"/>
        </w:rPr>
      </w:r>
      <w:r>
        <w:rPr>
          <w:lang w:val="ne_NP" w:bidi="ne_NP"/>
        </w:rPr>
        <w:t xml:space="preserve">एउटा समूहको सदस्यले खण्डका केही वाक्यहरू भन्नुपर्छ र रोकिनु पर्छ। समूहको अर्को सदस्यले खण्डको अर्को भाग भन्नु पर्छ र रोकिनु पर्छ। समूहले सम्पूर्ण खण्डलाई पुन: नभन्दासम्म यो गर्नुहोस्। यस चरणमा समूहका सदस्यहरूले एक अर्कालाई सच्याउन सक्छन्। अडियो रोक्‍नुहोस्। </w:t>
      </w:r>
    </w:p>
    <w:p>
      <w:pPr/>
      <w:r>
        <w:rPr>
          <w:lang w:val="ne_NP" w:bidi="ne_NP"/>
        </w:rPr>
      </w:r>
      <w:r>
        <w:rPr>
          <w:lang w:val="ne_NP" w:bidi="ne_NP"/>
        </w:rPr>
        <w:t xml:space="preserve">अर्को पटक, समूहको प्रत्येक सदस्यले कम्तिमा पनि एकचोटि सम्पूर्ण खण्डलाई नरोकी भन्नुपर्छ। समूहको सदस्यले खण्डलाई सम्झन मद्दत गर्न कुनैपनि वस्तुहरू, चालहरू, वा तिनीहरूको स्टोरीबोर्ड प्रयोग गर्न सक्छन्। अडियो रोक्‍नुहोस्। </w:t>
      </w:r>
    </w:p>
    <w:p>
      <w:pPr/>
      <w:r>
        <w:rPr>
          <w:lang w:val="ne_NP" w:bidi="ne_NP"/>
        </w:rPr>
      </w:r>
      <w:r>
        <w:rPr>
          <w:lang w:val="ne_NP" w:bidi="ne_NP"/>
        </w:rPr>
        <w:t xml:space="preserve">त्यसपछि, तपाईंलाई सबैभन्दा बढी मनपरेको खण्डको संस्करण कस्को हो समूहले निर्णय गर्न सक्छ। तपाईंलाई समूहको एउटा सदस्यले एउटा दृश्य बताएको तरिका मनपर्यो तर तपाईंलाई अर्को दृश्य अर्कै समुहको सदस्यले बताएको तरिका मनपर्यो भनेर तपाईहरू आफै निर्णय गर्न सक्नु हुन्छ। अडियो रोक्‍नुहोस्। </w:t>
      </w:r>
    </w:p>
    <w:p>
      <w:pPr/>
      <w:r>
        <w:rPr>
          <w:lang w:val="ne_NP" w:bidi="ne_NP"/>
        </w:rPr>
      </w:r>
      <w:r>
        <w:rPr>
          <w:lang w:val="ne_NP" w:bidi="ne_NP"/>
        </w:rPr>
        <w:t>अन्तमा, समूहले सबैजना सहमत हुने खण्डको अन्तिम संस्करणलाई सँगै राख्न सक्छन्। समूहको प्रत्येक सदस्यले यस खण्डको अन्तिम संस्करण सुनाउने अभ्यास गर्नुपर्छ।</w:t>
      </w:r>
      <w:r>
        <w:rPr>
          <w:lang w:val="ne_NP" w:bidi="ne_NP"/>
        </w:rPr>
      </w:r>
      <w:r>
        <w:rPr>
          <w:lang w:val="ne_NP" w:bidi="ne_NP"/>
        </w:rPr>
      </w:r>
    </w:p>
    <w:p>
      <w:pPr/>
      <w:r>
        <w:rPr>
          <w:lang w:val="ne_NP" w:bidi="ne_NP"/>
        </w:rPr>
      </w:r>
    </w:p>
    <w:p>
      <w:pPr>
        <w:pStyle w:val="Heading2"/>
      </w:pPr>
      <w:r>
        <w:rPr>
          <w:lang w:val="ne_NP" w:bidi="ne_NP"/>
        </w:rPr>
        <w:t>Genesis 4:1–16</w:t>
      </w:r>
      <w:r>
        <w:rPr>
          <w:lang w:val="ne_NP" w:bidi="ne_NP"/>
        </w:rPr>
      </w:r>
    </w:p>
    <w:p>
      <w:pPr>
        <w:pStyle w:val="Heading3"/>
      </w:pPr>
      <w:r>
        <w:rPr>
          <w:lang w:val="ne_NP" w:bidi="ne_NP"/>
        </w:rPr>
        <w:t>Step 1</w:t>
      </w:r>
    </w:p>
    <w:p>
      <w:pPr/>
      <w:r>
        <w:rPr>
          <w:lang w:val="ne_NP" w:bidi="ne_NP"/>
        </w:rPr>
      </w:r>
      <w:r>
        <w:rPr>
          <w:lang w:val="ne_NP" w:bidi="ne_NP"/>
        </w:rPr>
        <w:t>यस चरणमा, उत्पत्ति ४:१–१६ सुन्नुहोस् र यसलाई आफ्नो हृदयमा राख्नुहोस्। सम्भव भएमा तीन फरक अनुवादहरूमा उत्पत्ति ४:१–१६ को श्रव्य संस्करण तीन पटक, सुन्नुहोस्। त्यसपछि, समूहमा तलको प्रश्‍नहरू छलफल गर्नुहोस्।</w:t>
      </w:r>
    </w:p>
    <w:p>
      <w:pPr>
        <w:pStyle w:val="ListBullet"/>
        <w:spacing w:line="240" w:lineRule="auto"/>
        <w:ind w:left="720"/>
      </w:pPr>
      <w:r>
        <w:rPr>
          <w:lang w:val="ne_NP" w:bidi="ne_NP"/>
        </w:rPr>
      </w:r>
      <w:r>
        <w:rPr>
          <w:lang w:val="ne_NP" w:bidi="ne_NP"/>
        </w:rPr>
        <w:t>यो खण्डमा तपाईंलाई के मन पर्‍यो?</w:t>
      </w:r>
    </w:p>
    <w:p>
      <w:pPr>
        <w:pStyle w:val="ListBullet"/>
        <w:spacing w:line="240" w:lineRule="auto"/>
        <w:ind w:left="720"/>
      </w:pPr>
      <w:r>
        <w:rPr>
          <w:lang w:val="ne_NP" w:bidi="ne_NP"/>
        </w:rPr>
      </w:r>
      <w:r>
        <w:rPr>
          <w:lang w:val="ne_NP" w:bidi="ne_NP"/>
        </w:rPr>
        <w:t>यो खण्डमा तपाईलाई कुन कुरा मन परेन वा बुझ्‍नुभएन?</w:t>
      </w:r>
    </w:p>
    <w:p>
      <w:pPr>
        <w:pStyle w:val="ListBullet"/>
        <w:spacing w:line="240" w:lineRule="auto"/>
        <w:ind w:left="720"/>
      </w:pPr>
      <w:r>
        <w:rPr>
          <w:lang w:val="ne_NP" w:bidi="ne_NP"/>
        </w:rPr>
      </w:r>
      <w:r>
        <w:rPr>
          <w:lang w:val="ne_NP" w:bidi="ne_NP"/>
        </w:rPr>
        <w:t>यो खण्डले हामीलाई परमेश्वरको बारेमा के बताउँछ?</w:t>
      </w:r>
    </w:p>
    <w:p>
      <w:pPr>
        <w:pStyle w:val="ListBullet"/>
        <w:spacing w:line="240" w:lineRule="auto"/>
        <w:ind w:left="720"/>
      </w:pPr>
      <w:r>
        <w:rPr>
          <w:lang w:val="ne_NP" w:bidi="ne_NP"/>
        </w:rPr>
      </w:r>
      <w:r>
        <w:rPr>
          <w:lang w:val="ne_NP" w:bidi="ne_NP"/>
        </w:rPr>
        <w:t>यो खण्डले मानिसबारे हामीलाई के भन्दछ?</w:t>
      </w:r>
    </w:p>
    <w:p>
      <w:pPr>
        <w:pStyle w:val="ListBullet"/>
        <w:spacing w:line="240" w:lineRule="auto"/>
        <w:ind w:left="720"/>
      </w:pPr>
      <w:r>
        <w:rPr>
          <w:lang w:val="ne_NP" w:bidi="ne_NP"/>
        </w:rPr>
      </w:r>
      <w:r>
        <w:rPr>
          <w:lang w:val="ne_NP" w:bidi="ne_NP"/>
        </w:rPr>
        <w:t>यो खण्डले कसरी हाम्रो दैनिक जीवनलाई प्रभाव पार्छ?</w:t>
      </w:r>
    </w:p>
    <w:p>
      <w:pPr>
        <w:pStyle w:val="ListBullet"/>
        <w:spacing w:line="240" w:lineRule="auto"/>
        <w:ind w:left="720"/>
      </w:pPr>
      <w:r>
        <w:rPr>
          <w:lang w:val="ne_NP" w:bidi="ne_NP"/>
        </w:rPr>
      </w:r>
      <w:r>
        <w:rPr>
          <w:lang w:val="ne_NP" w:bidi="ne_NP"/>
        </w:rPr>
        <w:t xml:space="preserve">कसलाई यो खण्ड सुन्‍नु आवश्‍यक छ? </w:t>
      </w:r>
      <w:r>
        <w:rPr>
          <w:lang w:val="ne_NP" w:bidi="ne_NP"/>
        </w:rPr>
      </w:r>
    </w:p>
    <w:p>
      <w:pPr>
        <w:pStyle w:val="Heading3"/>
      </w:pPr>
      <w:r>
        <w:rPr>
          <w:lang w:val="ne_NP" w:bidi="ne_NP"/>
        </w:rPr>
        <w:t>Step 2</w:t>
      </w:r>
    </w:p>
    <w:p>
      <w:pPr/>
      <w:r>
        <w:rPr>
          <w:lang w:val="ne_NP" w:bidi="ne_NP"/>
        </w:rPr>
      </w:r>
      <w:r>
        <w:rPr>
          <w:lang w:val="ne_NP" w:bidi="ne_NP"/>
        </w:rPr>
        <w:t>सबैभन्दा सजिलै बुझिने अनुवादमा उत्पत्ति ४:१–१६ को श्रव्य संस्करण सुन्नुहोस्।</w:t>
      </w:r>
    </w:p>
    <w:p>
      <w:pPr/>
      <w:r>
        <w:rPr>
          <w:lang w:val="ne_NP" w:bidi="ne_NP"/>
        </w:rPr>
      </w:r>
      <w:r>
        <w:rPr>
          <w:lang w:val="ne_NP" w:bidi="ne_NP"/>
        </w:rPr>
        <w:t>यो खण्ड आदम र हव्वाका सन्तानहरूको बारेमा दुई खण्डहरूमध्ये पहिलो हो। यो खण्डले तिनीहरूको कान्छो छोरा कयिनको कथा सुनाउँछ, जसले आफ्नो कान्छो भाइ हाबिलको हत्या गरे।</w:t>
      </w:r>
    </w:p>
    <w:p>
      <w:pPr/>
      <w:r>
        <w:rPr>
          <w:lang w:val="ne_NP" w:bidi="ne_NP"/>
        </w:rPr>
      </w:r>
      <w:r>
        <w:rPr>
          <w:lang w:val="ne_NP" w:bidi="ne_NP"/>
        </w:rPr>
        <w:t>कथा कइन र हाबिलको जन्म र कामको बारेमा पृष्ठभूमिको जानकारी दिएर सुरु हुन्छ। यस खण्डमा आदमले आफ्नो पत्नी हव्वालाई चिन्थे भनेर भन्छ। यसको अर्थ आदम र हव्वाले एक अर्कासँग यौन सम्बन्ध बनाएका थिए—तिनीहरूले सन्तान जन्माउन एक अर्कासँग सुते।</w:t>
      </w:r>
    </w:p>
    <w:p>
      <w:pPr/>
      <w:r>
        <w:rPr>
          <w:lang w:val="ne_NP" w:bidi="ne_NP"/>
        </w:rPr>
      </w:r>
      <w:r>
        <w:rPr>
          <w:lang w:val="ne_NP" w:bidi="ne_NP"/>
        </w:rPr>
        <w:t xml:space="preserve">यहाँ रोक्नुहोस् र समूहमा छलफल गर्नुहोस्: पतिले आफ्नी पत्नीसँग यौन सम्बन्ध राखेको छ भनी भन्नका लागि तपाईंको भाषामा कुन सामान्य शब्द वा वाक्यांशहरू छन्? जब तपाईं पुरुष र महिला दुवै उपस्थित भएका समूहमा यौन सम्बन्धको बारेमा कुरा गर्नुहुन्छ, तपाईंले कस्तो अभिव्यक्तिहरू प्रयोग गर्नुहुन्छ? अडियो रोक्‍नुहोस्। </w:t>
      </w:r>
    </w:p>
    <w:p>
      <w:pPr/>
      <w:r>
        <w:rPr>
          <w:lang w:val="ne_NP" w:bidi="ne_NP"/>
        </w:rPr>
      </w:r>
      <w:r>
        <w:rPr>
          <w:lang w:val="ne_NP" w:bidi="ne_NP"/>
        </w:rPr>
        <w:t>हव्वा गर्भवती भइन् र कइन नाम गरेको बच्चालाई जन्म दिइन्। हव्वालाई परमप्रभुले मद्दत गर्नुभएको थियो र त्यसका लागि उनी आभारी थिइन्, त्यसैले उनीले भनिन्, "परमप्रभुको मद्दतले मैले मानिस पाएको छु, वा प्राप्त गरेको छु।" त्यसपछि हव्वाले अर्को छोरा, हाबिललाई जन्म दिइन्।</w:t>
      </w:r>
    </w:p>
    <w:p>
      <w:pPr/>
      <w:r>
        <w:rPr>
          <w:lang w:val="ne_NP" w:bidi="ne_NP"/>
        </w:rPr>
      </w:r>
      <w:r>
        <w:rPr>
          <w:lang w:val="ne_NP" w:bidi="ne_NP"/>
        </w:rPr>
        <w:t>केही समयपछि, हाबिल गोठाला भए। गोठालाहरूले बगाल वा भेडाका समूहहरूको हेरचाह गर्थे। मानिसहरूले खाना र लुगा बनाउन भेडाको प्रयोग गर्थे। कयिनले माटोमा काम गरे, जसको अर्थ उनी किसान भए। किसानहरूले खानाका लागि जमिनमा बिरुवाहरू उमार्ने काम गरे।</w:t>
      </w:r>
    </w:p>
    <w:p>
      <w:pPr/>
      <w:r>
        <w:rPr>
          <w:lang w:val="ne_NP" w:bidi="ne_NP"/>
        </w:rPr>
      </w:r>
      <w:r>
        <w:rPr>
          <w:lang w:val="ne_NP" w:bidi="ne_NP"/>
        </w:rPr>
        <w:t xml:space="preserve">यहाँ रोक्नुहोस्। समूहमा मिलेर, </w:t>
      </w:r>
      <w:r>
        <w:rPr>
          <w:lang w:val="ne_NP" w:bidi="ne_NP"/>
        </w:rPr>
        <w:t>भेडाहरूको बथानको</w:t>
      </w:r>
      <w:r>
        <w:rPr>
          <w:lang w:val="ne_NP" w:bidi="ne_NP"/>
        </w:rPr>
        <w:t xml:space="preserve"> एउटा तस्वीर हेर्नुहोस्। एउटा </w:t>
      </w:r>
      <w:r>
        <w:rPr>
          <w:lang w:val="ne_NP" w:bidi="ne_NP"/>
        </w:rPr>
        <w:t>भेडाको पाठो</w:t>
      </w:r>
      <w:r>
        <w:rPr>
          <w:lang w:val="ne_NP" w:bidi="ne_NP"/>
        </w:rPr>
        <w:t xml:space="preserve">को तस्वीर हेर्नुहोस्। अडियो रोक्‍नुहोस्। </w:t>
      </w:r>
    </w:p>
    <w:p>
      <w:pPr/>
      <w:r>
        <w:rPr>
          <w:lang w:val="ne_NP" w:bidi="ne_NP"/>
        </w:rPr>
      </w:r>
      <w:r>
        <w:rPr>
          <w:lang w:val="ne_NP" w:bidi="ne_NP"/>
        </w:rPr>
        <w:t>यस कथाको मुख्य घटनाक्रम कइन र हाबिल हुर्किसकेपछि, सायद फसल काट्ने समयमा, अर्थात् तिनीहरूले रोपेका बिरुवाहरू भित्र्याउने बेलातिर सुरु हुन्छ। कयिनले आफ्ना केही बाली परमप्रभुहलाई भेटी वा उपहारको रूपमा चढाए। हाबिलले प्रभुलाई भेटी वा उपहार पनि दिए। हाबिलले परमप्रभुलाई आफ्ना जेठो भेडाहरूका सबैभन्दा मोटा भागहरू दिए, जुन चाहिँ भेडाका पाठाहरू हुन्। यस खण्डले कइन र हाबिलले परमेश्वरलाई यी उपहारहरू कसरी दिए भन्ने कुरा हामीलाई बताउँदैन। पछि मानिसहरूले यस प्रकारका उपहारहरू जलाउन सामान्यतया ढुङ्गाका टेबलहरूलाई वेदीहरू बनाउँथे भनेर हामीलाई थाहा छ।</w:t>
      </w:r>
    </w:p>
    <w:p>
      <w:pPr/>
      <w:r>
        <w:rPr>
          <w:lang w:val="ne_NP" w:bidi="ne_NP"/>
        </w:rPr>
      </w:r>
      <w:r>
        <w:rPr>
          <w:lang w:val="ne_NP" w:bidi="ne_NP"/>
        </w:rPr>
        <w:t>परमप्रभु हाबिलबाट खुसी हुनुहुन्थ्यो र उनको उपहारलाई स्वीकार गर्नुभयो, तर परमप्रभु कइनबाट खुसी हुनुहुन्थेन र उनको उपहारलाई स्वीकार गर्नुभएन। परमप्रभुले किन एउटा उपहारलाई स्वीकार गर्नुभयो र अर्को उपहारलाई अस्वीकार गर्नुभयो भन्ने हामीलाई थाहा छैन। हामीलाई यति मात्र थाहा छ कि उपहारहरू स्वीकार र अस्वीकार गर्नुका साथै, परमप्रभु हाबिल स्वयमसँग प्रसन्न हुनुहुन्थ्यो, तर कइनसँग भने परमप्रभु प्रसन्न हुनुहुन्नथ्यो। यो स्थितिले कयिनलाई धेरै रिस उठायो र उनको अनुहार मलिन भयो। अर्को शब्दमा, कयिनको अनुहार रिसाएको वा दुखी देखिन्थ्यो। कइन सायद रिसाएको र दुखी दुवै थिए।</w:t>
      </w:r>
    </w:p>
    <w:p>
      <w:pPr/>
      <w:r>
        <w:rPr>
          <w:lang w:val="ne_NP" w:bidi="ne_NP"/>
        </w:rPr>
      </w:r>
      <w:r>
        <w:rPr>
          <w:lang w:val="ne_NP" w:bidi="ne_NP"/>
        </w:rPr>
        <w:t>यहाँ रोक्नुहोस् र समूहमा छलफल गर्नुहोस्: तपाईं वा तपाईंले चिन्नुभएको कोही एकै समयमा रिसाएको र दुखी भएको समयको बारेमा कुरा गर्नुहोस्। तिनीहरूले कस्तो प्रकारका कुराहरू गरे? तिनीहरू रिसाएका र दुखी थिए भनेर तपाईंले कसरी थाहा पाउनुभयो? अडियो रोक्‍नुहोस्।</w:t>
      </w:r>
    </w:p>
    <w:p>
      <w:pPr/>
      <w:r>
        <w:rPr>
          <w:lang w:val="ne_NP" w:bidi="ne_NP"/>
        </w:rPr>
      </w:r>
      <w:r>
        <w:rPr>
          <w:lang w:val="ne_NP" w:bidi="ne_NP"/>
        </w:rPr>
        <w:t>परमप्रभुले कयिनलाई सोध्नुभयो, "तिमी किन यति रिसाएका छौ?" तपाईंको अनुहार किन मलिन छ, वा दुखी छ? हेर्नुहोस्, यदि तिमीले सही कुरा गर्छौ भने म तिमीलाई उच्च पार्नेछु वा तिमीलाई स्वीकार गर्नेछु।" सायद परमप्रभुले कयिनलाई तल हेर्ने आफ्नो अनुहार उठाउनेछन् भनेर भन्दै हुनुहुन्छ किनभने कयिन दुखी छन्। परमप्रभुले कयिनलाई ऊ किन रिसाएको हो भनेर सोध्नुभएको छैन। किनभने कयिनले सही कुरा गरे भने परमप्रभुले कयिनलाई स्वीकार गर्नुहुनेछ भनेर कयिनलाई बताइरहनुभएको छ।</w:t>
      </w:r>
    </w:p>
    <w:p>
      <w:pPr/>
      <w:r>
        <w:rPr>
          <w:lang w:val="ne_NP" w:bidi="ne_NP"/>
        </w:rPr>
      </w:r>
      <w:r>
        <w:rPr>
          <w:lang w:val="ne_NP" w:bidi="ne_NP"/>
        </w:rPr>
        <w:t>अब यदि कयिनले सही कुरा गर्न अस्वीकार गरे भने उसलाई के हुनेछ भनेर परमप्रभुले कयिनलाई बताउनुहुन्छ। परमेश्वर भन्नुहुन्छ, "तर यदि तिमीले सही कुरा गर्न अस्वीकार गर्छौ भने पाप ढोकामा ढुकेर बस्छ।" पापले तिमीलाई नियन्त्रण गर्न चाहन्छ। तर तिमीले पापलाई जित्नुपर्छ र त्यसमाथि शासन गर्नुपर्छ।" पापले प्रभुको अनाज्ञाकारितालाई जनाउँछ। परमप्रभुले पापलाई भुइँमा पल्टिएको एउटा जंगली पशुसँग तुलना गर्नुहुन्छ, जुन अर्को पशुलाई हानी गर्न वा खान तयार छ। परमप्रभु भन्नुहुन्छ कि जसरी एउटा जंगली पशुले अन्य पशुहरूलाई खाने इच्छा गर्दछ, त्यसरी नै पापले मानिसहरूलाई नियन्त्रण गर्न र हानि पुऱ्याउन खोज्छ। अर्को शब्दमा, धेरै पटक मानिसहरूले पापलाई आफ्नो जीवन नियन्त्रण गर्न दिन्छन्। परमप्रभुले कयिनलाई पाप गर्न वा उहाँको आज्ञा उल्लङ्घन गर्नबाट रोकिनका लागि आदेश दिँदै वा निमन्त्रणा गर्दै हुनुहुन्छ।</w:t>
      </w:r>
    </w:p>
    <w:p>
      <w:pPr/>
      <w:r>
        <w:rPr>
          <w:lang w:val="ne_NP" w:bidi="ne_NP"/>
        </w:rPr>
      </w:r>
      <w:r>
        <w:rPr>
          <w:lang w:val="ne_NP" w:bidi="ne_NP"/>
        </w:rPr>
        <w:t>कइनले प्रभुको सल्लाह पालन गरेनन् भन्ने कुरा देखिन्छ। केही समयपछि, कयिनले आफ्नो भाइसँग कुरा गरे। यो सम्भव छ कि उहाँले आफ्नो भाइलाई आफूसँगै खेतमा जान निम्तो गरे। जब तिनीहरू मानिसहरूबाट टाढा खेतमा थिए, तब कइनले हाबिललाई आक्रमण गरेर उसलाई मारे।</w:t>
      </w:r>
    </w:p>
    <w:p>
      <w:pPr/>
      <w:r>
        <w:rPr>
          <w:lang w:val="ne_NP" w:bidi="ne_NP"/>
        </w:rPr>
      </w:r>
      <w:r>
        <w:rPr>
          <w:lang w:val="ne_NP" w:bidi="ne_NP"/>
        </w:rPr>
        <w:t>केही समयपछि, परमप्रभुले कयिनलाई सोध्नुभयो, "तिम्रो भाइ हाबिल कहाँ छ?" यो कुरा परमप्रभुले आदमलाई बगैँचामा सोध्नुभएको प्रश्न जस्तै देखिन्छ, "तिमी कहाँ छौ?"</w:t>
      </w:r>
    </w:p>
    <w:p>
      <w:pPr/>
      <w:r>
        <w:rPr>
          <w:lang w:val="ne_NP" w:bidi="ne_NP"/>
        </w:rPr>
      </w:r>
      <w:r>
        <w:rPr>
          <w:lang w:val="ne_NP" w:bidi="ne_NP"/>
        </w:rPr>
        <w:t>कयिनले झूट बोले र के भएको थियो भनी उनलाई थाहा भएको कुरालाई कडा रूपमा अस्वीकार गरे। उनले भने, "मलाई थाहा छैन।" के म मेरो भाइको संरक्षक हुँ?" वा "के मैले आफ्नो भाइको हेरचाह गर्नुपर्ने हो?"</w:t>
      </w:r>
    </w:p>
    <w:p>
      <w:pPr/>
      <w:r>
        <w:rPr>
          <w:lang w:val="ne_NP" w:bidi="ne_NP"/>
        </w:rPr>
      </w:r>
      <w:r>
        <w:rPr>
          <w:lang w:val="ne_NP" w:bidi="ne_NP"/>
        </w:rPr>
        <w:t>परमप्रभुले भन्नुभयो, "तिमीले के गर्यौ?" परमप्रभुले अघिल्लो कथामा हव्वालाई सोध्नुभएको जस्तै अर्को प्रश्न सोध्दै हुनुहुन्छ। के भयो भन्ने कुरा उहाँलाई पहिले नै थाहा छ। अब उहाँले कयिनलाई आफूलाई थाहा छ भन्नुहुन्छ। परमप्रभुले भन्नुहुन्छ, "सुन! तिम्रो भाइको रगत, जसलाई जमिनले तिम्रो हातबाट पिएको छ, त्यसले जमिनबाट मलाई पुकारिरहेको छ।" परमप्रभुले हाबिलको रगतलाई कराउने र कइनले उनलाई हत्या गरेको कुरा प्रभुलाई बताउने एउटा व्यक्तिसँग तुलना गर्न विशेष भाषा प्रयोग गर्नुहुन्छ। यो कथा सुन्ने मानिसहरूले रगत वा हाबिलले कयिनलाई उसको गलत कामका लागि सजाय दिन परमप्रभुसँग आग्रह गरिरहेको छ भन्ने कुरा बुझ्थे।</w:t>
      </w:r>
    </w:p>
    <w:p>
      <w:pPr/>
      <w:r>
        <w:rPr>
          <w:lang w:val="ne_NP" w:bidi="ne_NP"/>
        </w:rPr>
      </w:r>
      <w:r>
        <w:rPr>
          <w:lang w:val="ne_NP" w:bidi="ne_NP"/>
        </w:rPr>
        <w:t>त्यसपछि परमप्रभुले कयिनलाई श्राप दिनुहुन्छ। परमप्रभुले कइनलाई भन्नुहुन्छ कि उनी "जमिनबाट निकालिएका छन्," जसको अर्थ अब जमिनले कइनका लागि राम्रो बाली उब्जाउने छैन। कइनले अब उप्रान्त किसान हुन सक्ने छैनन्। कइनले हाबिललाई मारेको कारणले यो सबै भइरहेको छ।</w:t>
      </w:r>
    </w:p>
    <w:p>
      <w:pPr/>
      <w:r>
        <w:rPr>
          <w:lang w:val="ne_NP" w:bidi="ne_NP"/>
        </w:rPr>
      </w:r>
      <w:r>
        <w:rPr>
          <w:lang w:val="ne_NP" w:bidi="ne_NP"/>
        </w:rPr>
        <w:t>परमप्रभुले भन्दैजानु भयो, "तिमीले जतिसुकै मेहनत गरे तापनि, जमिनले तिमीलाई राम्रो बाली दिनेछैन।" अबदेखि तिमीहरू घरहीन हुनेछौ र पृथ्वीमा घुमफिर गर्नुपर्छ।" कइन अब कतैको पनि हुनेछैन।</w:t>
      </w:r>
    </w:p>
    <w:p>
      <w:pPr/>
      <w:r>
        <w:rPr>
          <w:lang w:val="ne_NP" w:bidi="ne_NP"/>
        </w:rPr>
      </w:r>
      <w:r>
        <w:rPr>
          <w:lang w:val="ne_NP" w:bidi="ne_NP"/>
        </w:rPr>
        <w:t>कइनले प्रभुलाई जवाफ दिए, "मेरो सजाय धेरै ठूलो छ, यो सहन गर्न धेरै गाह्रो छ। तपाईंले मलाई जमिनबाट धपाउनु भएको छ र म तपाईंको दृष्टिबाट लुक्ने छु।" "तपाईंको दृष्टिबाट लुकेको" भन्ने वाक्यांशको अर्थ कइन अब परमप्रभुको उपस्थितिमा हुन सक्नेछैन भन्ने हो।</w:t>
      </w:r>
    </w:p>
    <w:p>
      <w:pPr/>
      <w:r>
        <w:rPr>
          <w:lang w:val="ne_NP" w:bidi="ne_NP"/>
        </w:rPr>
      </w:r>
      <w:r>
        <w:rPr>
          <w:lang w:val="ne_NP" w:bidi="ne_NP"/>
        </w:rPr>
        <w:t>समूहमा छलफल गर्न यहाँ रोक्नुहोस्: अब अरू कसैको उपस्थितिमा अनुमति नभएको कुनै व्यक्तिको बारेमा कुरा गर्दा तपाईं आफ्नो भाषामा कुन वाक्यांशहरू वा शब्दहरू प्रयोग गर्नुहुन्छ? कइनलाई अब उनी प्रभुको उपस्थितिमा हुन सक्दैनन् भन्ने कुरा यसको अर्थ के हो? कइनको जीवन कसरी परिवर्तन हुनेछ? अडियो रोक्‍नुहोस्।</w:t>
      </w:r>
    </w:p>
    <w:p>
      <w:pPr/>
      <w:r>
        <w:rPr>
          <w:lang w:val="ne_NP" w:bidi="ne_NP"/>
        </w:rPr>
      </w:r>
      <w:r>
        <w:rPr>
          <w:lang w:val="ne_NP" w:bidi="ne_NP"/>
        </w:rPr>
        <w:t>कयिनले जारी राख्नुभयो, "जसले मलाई भेट्टाउँछ उसले मलाई मार्न सक्छ।" यद्यपि हामीलाई आदम, हव्वा र कइनको बारेमा मात्र थाहा छ, यसले यस समयमा पृथ्वीमा अन्य मानिसहरू रहेको हुनुपर्छ भन्ने कुरालाई सङ्केत गर्छ।</w:t>
      </w:r>
    </w:p>
    <w:p>
      <w:pPr/>
      <w:r>
        <w:rPr>
          <w:lang w:val="ne_NP" w:bidi="ne_NP"/>
        </w:rPr>
      </w:r>
      <w:r>
        <w:rPr>
          <w:lang w:val="ne_NP" w:bidi="ne_NP"/>
        </w:rPr>
        <w:t>परमप्रभुले कइनलाई भन्नुभयो। "होइन। जसले तिमीलाई मार्छ, उसले मैले तिमीलाई सजाय दिएभन्दा सात गुणा बढी कठोर वा अझ कठोर दण्ड दिनेछु।" केही परम्पराहरूमा, यसको अर्थ यो हुन सक्छ कि यदि कसैले कइनलाई मार्छ भने हत्याराका परिवारका सात सदस्यहरू पनि मारिनेछन्। तर, यहाँ परमप्रभुले भन्नुभएको कुराको अर्थ कयिनलाई मार्ने व्यक्तिलाई उहाँले कयिनलाई दिनुभएको दण्डभन्दा ठ्याक्कै सात गुणा बढी कठोर दण्ड दिनुहुनेछ भन्ने नहुन पनि सक्छ। कहिलेकाँही सात अंकको अर्थ केही कुरा पूरा भएको छ, त्यसैले परमप्रभुले कयिनलाई मार्ने जोसुकैलाई पूर्ण रूपमा दण्ड दिनुहुने थियो।</w:t>
      </w:r>
    </w:p>
    <w:p>
      <w:pPr/>
      <w:r>
        <w:rPr>
          <w:lang w:val="ne_NP" w:bidi="ne_NP"/>
        </w:rPr>
      </w:r>
      <w:r>
        <w:rPr>
          <w:lang w:val="ne_NP" w:bidi="ne_NP"/>
        </w:rPr>
        <w:t>त्यसपछि परमप्रभुले कयिनलाई कसैले पनि नमारोस् भनी चिन्ह राख्नुभयो। कइनले आफ्नो भाइलाई मारेतापनि परमप्रभु कइनप्रति दयालु हुनुहुन्छ। यस खण्डमा परमप्रभुले कयिनमाथि कुन प्रकारको चिन्ह राख्नुभयो वा त्यो चिन्ह कस्तो देखिन्थ्यो भनेर बताइएको छैन; तर, हामीलाई थाहा छ कि मानिसहरूले त्यो चिन्ह देख्न सकेको र त्यसको अर्थ कयिन परमप्रभुको हो भन्ने बुझेको हुनुपर्छ, र तिनीहरूले कयिनलाई मार्नु हुँदैनथ्यो।</w:t>
      </w:r>
    </w:p>
    <w:p>
      <w:pPr/>
      <w:r>
        <w:rPr>
          <w:lang w:val="ne_NP" w:bidi="ne_NP"/>
        </w:rPr>
      </w:r>
      <w:r>
        <w:rPr>
          <w:lang w:val="ne_NP" w:bidi="ne_NP"/>
        </w:rPr>
        <w:t>त्यसपछि कयिन परमप्रभुको उपस्थितिबाट निस्केर अदनको पूर्वतिर भएको नोद भनिने क्षेत्रतिर लागे। नोदको अर्थ "डुलुवाको भूमि" वा "मानिसहरू डुल्ने ठाउँ" हो।</w:t>
      </w:r>
    </w:p>
    <w:p>
      <w:pPr/>
      <w:r>
        <w:rPr>
          <w:lang w:val="ne_NP" w:bidi="ne_NP"/>
        </w:rPr>
      </w:r>
      <w:r>
        <w:rPr>
          <w:lang w:val="ne_NP" w:bidi="ne_NP"/>
        </w:rPr>
        <w:t xml:space="preserve">यहाँ रोक्नुहोस्। समूहमा, नक्सामा </w:t>
      </w:r>
      <w:r>
        <w:rPr>
          <w:lang w:val="ne_NP" w:bidi="ne_NP"/>
        </w:rPr>
        <w:t>नोद र अदन कहाँ हुन सक्थे</w:t>
      </w:r>
      <w:r>
        <w:rPr>
          <w:lang w:val="ne_NP" w:bidi="ne_NP"/>
        </w:rPr>
        <w:t xml:space="preserve"> भन्ने कुरा हेर्नुहोस्। अडियो रोक्‍नुहोस्। </w:t>
      </w:r>
      <w:r>
        <w:rPr>
          <w:lang w:val="ne_NP" w:bidi="ne_NP"/>
        </w:rPr>
      </w:r>
    </w:p>
    <w:p>
      <w:pPr>
        <w:pStyle w:val="Heading3"/>
      </w:pPr>
      <w:r>
        <w:rPr>
          <w:lang w:val="ne_NP" w:bidi="ne_NP"/>
        </w:rPr>
        <w:t>Step 3</w:t>
      </w:r>
    </w:p>
    <w:p>
      <w:pPr/>
      <w:r>
        <w:rPr>
          <w:lang w:val="ne_NP" w:bidi="ne_NP"/>
        </w:rPr>
      </w:r>
      <w:r>
        <w:rPr>
          <w:lang w:val="ne_NP" w:bidi="ne_NP"/>
        </w:rPr>
        <w:t>दृश्यहरूको परिभाषा</w:t>
      </w:r>
    </w:p>
    <w:p>
      <w:pPr/>
      <w:r>
        <w:rPr>
          <w:lang w:val="ne_NP" w:bidi="ne_NP"/>
        </w:rPr>
      </w:r>
      <w:r>
        <w:rPr>
          <w:lang w:val="ne_NP" w:bidi="ne_NP"/>
        </w:rPr>
        <w:t>उत्पत्ति ४:१–१६</w:t>
      </w:r>
    </w:p>
    <w:p>
      <w:pPr/>
      <w:r>
        <w:rPr>
          <w:lang w:val="ne_NP" w:bidi="ne_NP"/>
        </w:rPr>
      </w:r>
      <w:r>
        <w:rPr>
          <w:lang w:val="ne_NP" w:bidi="ne_NP"/>
        </w:rPr>
        <w:t>सबैभन्दा सजिलै बुझिने अनुवादमा उत्पत्ति ४:१–१६ को श्रव्य संस्करण सुन्नुहोस्।</w:t>
      </w:r>
    </w:p>
    <w:p>
      <w:pPr/>
      <w:r>
        <w:rPr>
          <w:lang w:val="ne_NP" w:bidi="ne_NP"/>
        </w:rPr>
      </w:r>
      <w:r>
        <w:rPr>
          <w:lang w:val="ne_NP" w:bidi="ne_NP"/>
        </w:rPr>
        <w:t>यस चरणमा समूहले यस खण्डको दृश्यहरू, पात्रहरू र सेटिङलाई परिभाषित गर्नेछन्। त्यसपछि समूहले यस भागलाई दृश्यात्मक बनाउनेछ।</w:t>
      </w:r>
    </w:p>
    <w:p>
      <w:pPr/>
      <w:r>
        <w:rPr>
          <w:lang w:val="ne_NP" w:bidi="ne_NP"/>
        </w:rPr>
      </w:r>
      <w:r>
        <w:rPr>
          <w:lang w:val="ne_NP" w:bidi="ne_NP"/>
        </w:rPr>
        <w:t>यस खण्डमा चार दृश्यहरू छन्।</w:t>
      </w:r>
    </w:p>
    <w:p>
      <w:pPr/>
      <w:r>
        <w:rPr>
          <w:lang w:val="ne_NP" w:bidi="ne_NP"/>
        </w:rPr>
      </w:r>
      <w:r>
        <w:rPr>
          <w:b/>
          <w:lang w:val="ne_NP" w:bidi="ne_NP"/>
        </w:rPr>
        <w:t>पहिलो दृश्यमा:</w:t>
      </w:r>
      <w:r>
        <w:rPr>
          <w:lang w:val="ne_NP" w:bidi="ne_NP"/>
        </w:rPr>
        <w:t xml:space="preserve"> आदम र हव्वाका दुई छोराहरू छन्, जसका नाम कयिन र हाबिल हुन्।</w:t>
      </w:r>
    </w:p>
    <w:p>
      <w:pPr/>
      <w:r>
        <w:rPr>
          <w:lang w:val="ne_NP" w:bidi="ne_NP"/>
        </w:rPr>
      </w:r>
      <w:r>
        <w:rPr>
          <w:b/>
          <w:lang w:val="ne_NP" w:bidi="ne_NP"/>
        </w:rPr>
        <w:t>दोस्रो दृश्यमा:</w:t>
      </w:r>
      <w:r>
        <w:rPr>
          <w:lang w:val="ne_NP" w:bidi="ne_NP"/>
        </w:rPr>
        <w:t xml:space="preserve"> कयिन र हाबिलले प्रभुलाई भेटी चढाउँछन्। परमप्रभुले हाबिल र उसका भेटीहरू स्वीकार गर्नुहुन्छ, तर कयिन र उसका भेटीहरूलाई भने अस्वीकार गर्नुहुन्छ। कयिन धेरै दुखी हुन्छन् र रिसाउँछन्। परमप्रभुले कयिनलाई पाप नगर्न चेतावनी दिनुहुन्छ।</w:t>
      </w:r>
    </w:p>
    <w:p>
      <w:pPr/>
      <w:r>
        <w:rPr>
          <w:lang w:val="ne_NP" w:bidi="ne_NP"/>
        </w:rPr>
      </w:r>
      <w:r>
        <w:rPr>
          <w:b/>
          <w:lang w:val="ne_NP" w:bidi="ne_NP"/>
        </w:rPr>
        <w:t>तेस्रो दृश्यमा:</w:t>
      </w:r>
      <w:r>
        <w:rPr>
          <w:lang w:val="ne_NP" w:bidi="ne_NP"/>
        </w:rPr>
        <w:t xml:space="preserve"> कयिनले हाबिललाई खोज्छन्, खेतमा उनलाई आक्रमण गर्छन् र उनलाई मार्छन्। जब परमप्रभुले कयिनलाई हाबिल कहाँ छ भनेर सोध्नुहुन्छ, कयिन झूट बोल्छ र आफूलाई थाहा छैन भन्छ। परमप्रभुले कयिनको सामना गर्नुहुन्छ र कयिनलाई सजाय दिनुहुन्छ।</w:t>
      </w:r>
    </w:p>
    <w:p>
      <w:pPr/>
      <w:r>
        <w:rPr>
          <w:lang w:val="ne_NP" w:bidi="ne_NP"/>
        </w:rPr>
      </w:r>
      <w:r>
        <w:rPr>
          <w:b/>
          <w:lang w:val="ne_NP" w:bidi="ne_NP"/>
        </w:rPr>
        <w:t>चौथो दृश्यमा:</w:t>
      </w:r>
      <w:r>
        <w:rPr>
          <w:lang w:val="ne_NP" w:bidi="ne_NP"/>
        </w:rPr>
        <w:t xml:space="preserve"> कयिन परमप्रभुको उपस्थितिबाट निस्कन्छन् र संसारमा भौँतारिन्छन्।</w:t>
      </w:r>
    </w:p>
    <w:p>
      <w:pPr/>
      <w:r>
        <w:rPr>
          <w:lang w:val="ne_NP" w:bidi="ne_NP"/>
        </w:rPr>
      </w:r>
      <w:r>
        <w:rPr>
          <w:lang w:val="ne_NP" w:bidi="ne_NP"/>
        </w:rPr>
        <w:t>यस खण्डमा रहेका पात्रहरू यस प्रकार छन्:</w:t>
      </w:r>
    </w:p>
    <w:p>
      <w:pPr>
        <w:pStyle w:val="ListBullet"/>
        <w:spacing w:line="240" w:lineRule="auto"/>
        <w:ind w:left="720"/>
      </w:pPr>
      <w:r>
        <w:rPr>
          <w:lang w:val="ne_NP" w:bidi="ne_NP"/>
        </w:rPr>
      </w:r>
      <w:r>
        <w:rPr>
          <w:lang w:val="ne_NP" w:bidi="ne_NP"/>
        </w:rPr>
        <w:t>आदम</w:t>
      </w:r>
    </w:p>
    <w:p>
      <w:pPr>
        <w:pStyle w:val="ListBullet"/>
        <w:spacing w:line="240" w:lineRule="auto"/>
        <w:ind w:left="720"/>
      </w:pPr>
      <w:r>
        <w:rPr>
          <w:lang w:val="ne_NP" w:bidi="ne_NP"/>
        </w:rPr>
      </w:r>
      <w:r>
        <w:rPr>
          <w:lang w:val="ne_NP" w:bidi="ne_NP"/>
        </w:rPr>
        <w:t>हव्वा।</w:t>
      </w:r>
    </w:p>
    <w:p>
      <w:pPr>
        <w:pStyle w:val="ListBullet"/>
        <w:spacing w:line="240" w:lineRule="auto"/>
        <w:ind w:left="720"/>
      </w:pPr>
      <w:r>
        <w:rPr>
          <w:lang w:val="ne_NP" w:bidi="ne_NP"/>
        </w:rPr>
      </w:r>
      <w:r>
        <w:rPr>
          <w:lang w:val="ne_NP" w:bidi="ne_NP"/>
        </w:rPr>
        <w:t>कयिन</w:t>
      </w:r>
    </w:p>
    <w:p>
      <w:pPr>
        <w:pStyle w:val="ListBullet"/>
        <w:spacing w:line="240" w:lineRule="auto"/>
        <w:ind w:left="720"/>
      </w:pPr>
      <w:r>
        <w:rPr>
          <w:lang w:val="ne_NP" w:bidi="ne_NP"/>
        </w:rPr>
      </w:r>
      <w:r>
        <w:rPr>
          <w:lang w:val="ne_NP" w:bidi="ne_NP"/>
        </w:rPr>
        <w:t>हाबिल।</w:t>
      </w:r>
    </w:p>
    <w:p>
      <w:pPr>
        <w:pStyle w:val="ListBullet"/>
        <w:spacing w:line="240" w:lineRule="auto"/>
        <w:ind w:left="720"/>
      </w:pPr>
      <w:r>
        <w:rPr>
          <w:lang w:val="ne_NP" w:bidi="ne_NP"/>
        </w:rPr>
      </w:r>
      <w:r>
        <w:rPr>
          <w:lang w:val="ne_NP" w:bidi="ne_NP"/>
        </w:rPr>
        <w:t>र परमप्रभु</w:t>
      </w:r>
    </w:p>
    <w:p>
      <w:pPr/>
      <w:r>
        <w:rPr>
          <w:lang w:val="ne_NP" w:bidi="ne_NP"/>
        </w:rPr>
      </w:r>
      <w:r>
        <w:rPr>
          <w:lang w:val="ne_NP" w:bidi="ne_NP"/>
        </w:rPr>
        <w:t>समूहमा, खण्डको सेटिङका यी भागहरूमा ध्यान दिनुहोस्:</w:t>
      </w:r>
    </w:p>
    <w:p>
      <w:pPr/>
      <w:r>
        <w:rPr>
          <w:lang w:val="ne_NP" w:bidi="ne_NP"/>
        </w:rPr>
      </w:r>
      <w:r>
        <w:rPr>
          <w:b/>
          <w:lang w:val="ne_NP" w:bidi="ne_NP"/>
        </w:rPr>
        <w:t>पहिलो दृश्य</w:t>
      </w:r>
      <w:r>
        <w:rPr>
          <w:lang w:val="ne_NP" w:bidi="ne_NP"/>
        </w:rPr>
        <w:t xml:space="preserve"> एउटा शब्दबाट सुरु हुन्छ जसले यो खण्डको कथाका मुख्य पात्रहरूको बारेमा पृष्ठभूमिको जानकारीको परिचय दिइरहेको छ भनेर देखाउँछ। आदम र हव्वाका दुई छोराहरू थिए, जसका नाम कयिन र हाबिल थिए। कयिन किसान थिए र हाबिल गोठाला थिए।</w:t>
      </w:r>
    </w:p>
    <w:p>
      <w:pPr/>
      <w:r>
        <w:rPr>
          <w:lang w:val="ne_NP" w:bidi="ne_NP"/>
        </w:rPr>
      </w:r>
      <w:r>
        <w:rPr>
          <w:lang w:val="ne_NP" w:bidi="ne_NP"/>
        </w:rPr>
        <w:t xml:space="preserve">यहाँ रोक्नुहोस् र टोलीको रूपमा छलफल गर्नुहोस्: एउटा कथाले पृष्ठभूमिको जानकारीको परिचय दिन्छ भनेर देखाउन तपाईंले आफ्नो भाषामा कुन शब्दहरू वा वाक्यांशहरू प्रयोग गर्नुहुन्छ? कसैले गरेको कामको बारेमा तपाईले कसरी कुरा गर्नुहुन्छ? अडियो रोक्‍नुहोस्। </w:t>
      </w:r>
    </w:p>
    <w:p>
      <w:pPr/>
      <w:r>
        <w:rPr>
          <w:lang w:val="ne_NP" w:bidi="ne_NP"/>
        </w:rPr>
      </w:r>
      <w:r>
        <w:rPr>
          <w:b/>
          <w:lang w:val="ne_NP" w:bidi="ne_NP"/>
        </w:rPr>
        <w:t>दोस्रो दृश्य</w:t>
      </w:r>
      <w:r>
        <w:rPr>
          <w:lang w:val="ne_NP" w:bidi="ne_NP"/>
        </w:rPr>
        <w:t xml:space="preserve"> केही समयपछि, कयिन र हाबिल हुर्केर वयस्क भएपछि घट्छ। एक दिन, सायद फसल काटेपछि, कयिनले परमप्रभुलाई आफ्नो उब्जनीका केही बोटबिरुवाहरू चढाए, र हाबिलले आफ्नो बगालका जेठा थुमाहरूबाट केही बोसो परमप्रभुलाई चढाए। परमप्रभुले हाबिल र उसको भेटी स्वीकार गर्नुभयो, तर कयिन र उसको भेटी अस्वीकार गर्नुभयो। यसले गर्दा कयिन धेरै रिसाए, र उनको अनुहार मलिन देखियो। मूल भाषाले यहाँ रिस र दुःख देखाउन विशेष भाषाको प्रयोग गर्छ। कयिन रिसाएका थिए भनेर देखाउन उनको नाक पोलिरहेको थियो भनिएको छ। त्यसपछि यसले भन्छ कि उनी सायद दुखी थिए भनेर देखाउन उनको अनुहार मलिन भयो वा तलतिर झुक्यो।</w:t>
      </w:r>
    </w:p>
    <w:p>
      <w:pPr/>
      <w:r>
        <w:rPr>
          <w:lang w:val="ne_NP" w:bidi="ne_NP"/>
        </w:rPr>
      </w:r>
      <w:r>
        <w:rPr>
          <w:lang w:val="ne_NP" w:bidi="ne_NP"/>
        </w:rPr>
        <w:t xml:space="preserve">यहाँ रोक्नुहोस् र समूहमा छलफल गर्नुहोस्: एकै समयमा कोही धेरै रिसाएको र धेरै दुखी भएको भनेर भन्नुपर्दा तपाईं कसरी कुरा गर्नुहुन्छ? तपाईंले कुन विशेष शब्दहरू वा वाक्यांशहरू प्रयोग गर्नुहुन्छ? अडियो रोक्‍नुहोस्। </w:t>
      </w:r>
    </w:p>
    <w:p>
      <w:pPr/>
      <w:r>
        <w:rPr>
          <w:lang w:val="ne_NP" w:bidi="ne_NP"/>
        </w:rPr>
      </w:r>
      <w:r>
        <w:rPr>
          <w:lang w:val="ne_NP" w:bidi="ne_NP"/>
        </w:rPr>
        <w:t>परमप्रभुले कयिनलाई सोध्नुभयो, "तिमी किन यति रिसाएका छौ?" तिम्रो अनुहार किन निन्याउरो छ? वा तपाईंको अनुहार किन तल हेरिरहेको छ?" यी यस्ता प्रश्नहरू हुन् जसको जवाफको आशा परमप्रभुले गर्नुहुन्न। यसको सट्टा परमप्रभुले कयिनलाई भन्दै हुनुहुन्छ कि यदि कयिनले सही कुरा गर्छ भने परमप्रभुले कयिनलाई उच्च पार्नुहुनेछ, वा उनलाई स्वीकार गर्नुहुनेछ।</w:t>
      </w:r>
    </w:p>
    <w:p>
      <w:pPr/>
      <w:r>
        <w:rPr>
          <w:lang w:val="ne_NP" w:bidi="ne_NP"/>
        </w:rPr>
      </w:r>
      <w:r>
        <w:rPr>
          <w:lang w:val="ne_NP" w:bidi="ne_NP"/>
        </w:rPr>
        <w:t>परमप्रभुले भन्न जारी राख्नुभयो, "यदि तिमीले सही कुरा गर्छौ भने म तिमीलाई स्वीकार गर्नेछु।" यदि तिमीले सही कुरा गर्न अस्वीकार गर्छौ भने पाप ढोकामा ढुकेर बसेको हुन्छ। यसले तिमीलाई नियन्त्रण गर्न चाहन्छ, तर तिमीले यसलाई पराजित गर्नुपर्छ।" यहाँ, परमप्रभुको भनाइको अर्थ पाप एउटा पशु हो र यो शारीरिक रूपमा ढोकामा ढुकिरहेको छ भन्ने होइन। यसको सट्टा, परमप्रभुले पापलाई ढोकामा ढुकी बस्ने जंगली पशुसँग तुलना गर्नुहुन्छ। पाप ढोकामा ढुकेर बस्ने पशु जस्तै हो, किनभने यसले कसैलाई आक्रमण गर्न र नियन्त्रण गर्न चाहन्छ। ढोका सामान्यतया घरमा जाने प्रवेशद्वार हो। यस सन्दर्भमा, ढोका कयिनको विचारहरू वा उसको हृदयमा प्रवेश गर्ने मार्ग जस्तै हुन सक्छ। परमप्रभुको विवरणले पापपूर्ण इच्छाहरूले मानिसहरूलाई कति नियन्त्रण गर्न चाहन्छन् भन्ने कुरा देखाउँछ, र कयिन आफ्ना पापपूर्ण इच्छाहरूलाई आफूमाथि नियन्त्रण गर्न दिन र पाप गर्न कति नजिक छ भन्ने कुरा पनि देखाउँछ।</w:t>
      </w:r>
    </w:p>
    <w:p>
      <w:pPr/>
      <w:r>
        <w:rPr>
          <w:lang w:val="ne_NP" w:bidi="ne_NP"/>
        </w:rPr>
      </w:r>
      <w:r>
        <w:rPr>
          <w:lang w:val="ne_NP" w:bidi="ne_NP"/>
        </w:rPr>
        <w:t xml:space="preserve">यहाँ रोक्नुहोस् र समूहमा छलफल गर्नुहोस्: जीवित नभएको कुरालाई जीवित कुरासँग तुलना गर्ने एउटा कथा सुनाउनुहोस्। त्यसपछि, तपाईंलाई नियन्त्रण गर्न वा हानि गर्नका लागि भित्र आउन ढोकामा ढुकी बसेको जंगली पशुसँग पापलाई तुलना गर्ने बारेमा कुरा गर्नुहोस्। यसले तपाईंलाई पापको बारेमा कसरी महसुस गराउँछ? अडियो रोक्‍नुहोस्। </w:t>
      </w:r>
    </w:p>
    <w:p>
      <w:pPr/>
      <w:r>
        <w:rPr>
          <w:lang w:val="ne_NP" w:bidi="ne_NP"/>
        </w:rPr>
      </w:r>
      <w:r>
        <w:rPr>
          <w:lang w:val="ne_NP" w:bidi="ne_NP"/>
        </w:rPr>
        <w:t xml:space="preserve">अब तपाईंले कथाको यो खण्डलाई कसरी अनुवाद गर्नुहुनेछ भन्ने बारेमा कुरा गर्नुहोस्। कयिनलाई नियन्त्रण गर्न ढोकामा ढुकिबसेको पापको बारेमा कसरी तपाईंले कुरा गर्नुहुनेछ? अडियो रोक्‍नुहोस्। </w:t>
      </w:r>
    </w:p>
    <w:p>
      <w:pPr/>
      <w:r>
        <w:rPr>
          <w:lang w:val="ne_NP" w:bidi="ne_NP"/>
        </w:rPr>
      </w:r>
      <w:r>
        <w:rPr>
          <w:b/>
          <w:lang w:val="ne_NP" w:bidi="ne_NP"/>
        </w:rPr>
        <w:t>तेस्रो दृश्यमा</w:t>
      </w:r>
      <w:r>
        <w:rPr>
          <w:lang w:val="ne_NP" w:bidi="ne_NP"/>
        </w:rPr>
        <w:t>, कयिनले आफ्नो भाइलाई खोजे। परमप्रभुले कयिनसँग कुरा गर्नुभएको कति समयपछि यो घटना भएको हो भन्ने हामीलाई थाहा छैन। कयिनले आफ्नो भाइलाई भनेका हुन सक्छन्, "आऊ, खेतमा जाँऊ।" कइन र हाबिल मानिसहरू बसोबास गर्ने क्षेत्रभन्दा बाहिर, सायद मानिसहरूले बाली लगाउने क्षेत्रमा गए। त्यसपछि कयिनले आक्रमण गरेर आफ्नो भाइ हाबिललाई मारे। कयिनले हाबिललाई कसरी मारे, हामीलाई थाहा छैन।</w:t>
      </w:r>
    </w:p>
    <w:p>
      <w:pPr/>
      <w:r>
        <w:rPr>
          <w:lang w:val="ne_NP" w:bidi="ne_NP"/>
        </w:rPr>
      </w:r>
      <w:r>
        <w:rPr>
          <w:lang w:val="ne_NP" w:bidi="ne_NP"/>
        </w:rPr>
        <w:t>केही समयपछि, परमप्रभुले कयिनलाई सोध्नुभयो, "तिम्रो भाइ कहाँ छ?" हाबिल कहाँ छ?" कयिनले हाबिललाई मारेको कति समयपछि यो भयो भनेर हामीलाई थाहा छैन। तर यो प्रश्नको जवाफ परमप्रभुलाई पहिले नै थाहा छ भन्ने हामीलाई थाहा छ। आदम र हव्वाको बारेमा अघिल्लो कथामा जस्तै, परमप्रभुले कयिनलाई गलत काम गरेको आरोप लगाउनुहुन्न। उहाँले कयिनलाई यस बारेमा आफैँ बताउ भन्नुहुन्छ।</w:t>
      </w:r>
    </w:p>
    <w:p>
      <w:pPr/>
      <w:r>
        <w:rPr>
          <w:lang w:val="ne_NP" w:bidi="ne_NP"/>
        </w:rPr>
      </w:r>
      <w:r>
        <w:rPr>
          <w:lang w:val="ne_NP" w:bidi="ne_NP"/>
        </w:rPr>
        <w:t>कयिनले झूट बोले र जवाफ दिए, "मलाई थाहा छैन। के म मेरो भाइको संरक्षक हुँ?" वा "के मैले आफ्नो भाइको हेरचाह गर्छु?" कयिनले यस प्रश्नको जवाफको आशा गर्दैनन्; बरु, उनी धेरै रिसाउँछन् र हाबिलको बारेमा आफूलाई केही पनि थाहा छैन भन्दै कडा रूपमा अस्वीकार गर्छन्। कयिनले आफू आफ्नो भाइको लागि जिम्मेवार छैनन् भनेर भन्छन्।</w:t>
      </w:r>
    </w:p>
    <w:p>
      <w:pPr/>
      <w:r>
        <w:rPr>
          <w:lang w:val="ne_NP" w:bidi="ne_NP"/>
        </w:rPr>
      </w:r>
      <w:r>
        <w:rPr>
          <w:lang w:val="ne_NP" w:bidi="ne_NP"/>
        </w:rPr>
        <w:t xml:space="preserve">यहाँ रोक्नुहोस् र समूहमा छलफल गर्नुहोस्: तपाईंले कुनै कुरालाई कसरी रिसाएर इन्कार गर्नुहुन्छ? तपाईं वा अरू कसैले रिसाएर कुनै कुरा इन्कार गरेको बेलाको कुरा गर्नुहोस्। तपाईंले कुरा गरिरहनुभएको समयमा प्रयोग गरिएका शब्दहरू र आवाजको स्वरमा ध्यान दिनुहोस्। अडियो रोक्‍नुहोस्। </w:t>
      </w:r>
    </w:p>
    <w:p>
      <w:pPr/>
      <w:r>
        <w:rPr>
          <w:lang w:val="ne_NP" w:bidi="ne_NP"/>
        </w:rPr>
      </w:r>
      <w:r>
        <w:rPr>
          <w:lang w:val="ne_NP" w:bidi="ne_NP"/>
        </w:rPr>
        <w:t>परमप्रभुले भन्नुभयो, "तिमीले किन यो डरलाग्दो कुरा गर्यौ? " तिम्रो भाइको रगतको आवाजले भूमिबाट मलाई पुकारिरहेको छ।" यहाँ, परमप्रभुले हाबिलको मृत्युलाई त्यसरी नै वर्णन गर्नुहुन्छ जसरी उहाँले कयिनलाई पर्खिरहेको पापको वर्णन गर्नुभएको थियो। परमप्रभुको अर्थ हाबिलको रगतले जमिनबाट वास्तवमै आवाज निकालेर कराइरहेको छ भन्ने होइन। बरु, परमप्रभुको अर्थ कयिनले हाबिललाई मारेका छन् र हाबिलको रगत जमिनमा छ, त्यसैले जब परमप्रभुले हाबिलको रगत जमिनमा देख्नुहुन्छ, यो कयिनलाई दण्ड दिन परमप्रभुलाई कराउने हाबिलको आवाज सुनेजस्तै हो।</w:t>
      </w:r>
    </w:p>
    <w:p>
      <w:pPr/>
      <w:r>
        <w:rPr>
          <w:lang w:val="ne_NP" w:bidi="ne_NP"/>
        </w:rPr>
      </w:r>
      <w:r>
        <w:rPr>
          <w:lang w:val="ne_NP" w:bidi="ne_NP"/>
        </w:rPr>
        <w:t>परमप्रभुले फेरि भन्नुभयो, "अब जमीनले तिम्रो भाइको रगत निलेको हुनाले, म तिमीलाई यस भूमिमा श्राप दिनेछु वा दण्ड दिनेछु।" फेरि परमप्रभुले विशेष भाषा प्रयोग गर्नुहुन्छ र भन्नुहुन्छ कि मानिसको मुख भएझैँ जमिनको पनि मुख छ र यसले कुराहरू निल्न सक्छ। "जमिनले तिम्रो भाइको रगत निल्यो" भन्ने वाक्यांशको अर्थ हाबिलको रगत जमिनमा खस्यो र जमिनले हाबिलको रगत सोस्यो।</w:t>
      </w:r>
    </w:p>
    <w:p>
      <w:pPr/>
      <w:r>
        <w:rPr>
          <w:lang w:val="ne_NP" w:bidi="ne_NP"/>
        </w:rPr>
      </w:r>
      <w:r>
        <w:rPr>
          <w:lang w:val="ne_NP" w:bidi="ne_NP"/>
        </w:rPr>
        <w:t xml:space="preserve">यहाँ रोक्नुहोस् र समूहमा छलफल गर्नुहोस्: परमप्रभुले पाप, रगत र जमिनलाई ती वस्तुहरू होइनन् तर मानिसहरू हुन् भनेर वर्णन गर्नुहुन्छ। तपाईंले आफ्नो भाषामा यी प्रकारका तुलनाहरू कसरी गर्नुहुन्छ? के तपाईं केही उदाहरणहरू दिन सक्नुहुन्छ? अडियो रोक्‍नुहोस्। </w:t>
      </w:r>
    </w:p>
    <w:p>
      <w:pPr/>
      <w:r>
        <w:rPr>
          <w:lang w:val="ne_NP" w:bidi="ne_NP"/>
        </w:rPr>
      </w:r>
      <w:r>
        <w:rPr>
          <w:lang w:val="ne_NP" w:bidi="ne_NP"/>
        </w:rPr>
        <w:t xml:space="preserve">यहाँ रोक्नुहोस् र समूहमा छलफल गर्नुहोस्: परमप्रभुले कयिनसँग कुरा गर्दा किन यति धेरै वर्णन प्रयोग गर्नुभएको होला जस्तो तपाईंलाई लाग्छ? अडियो रोक्‍नुहोस्। </w:t>
      </w:r>
    </w:p>
    <w:p>
      <w:pPr/>
      <w:r>
        <w:rPr>
          <w:lang w:val="ne_NP" w:bidi="ne_NP"/>
        </w:rPr>
      </w:r>
      <w:r>
        <w:rPr>
          <w:lang w:val="ne_NP" w:bidi="ne_NP"/>
        </w:rPr>
        <w:t>परमप्रभुले भनिरहनु भयो, "तिमीले जति मेहनत गरे पनि भूमिले अब तिमीलाई राम्रो बाली दिनेछैन! अबदेखि तिमीहरूको घर हुने छैन, र तिमीहरू सधैँ संसारभरि एउटा ठाउँबाट अर्को ठाउँमा जानेछ।"</w:t>
      </w:r>
    </w:p>
    <w:p>
      <w:pPr/>
      <w:r>
        <w:rPr>
          <w:lang w:val="ne_NP" w:bidi="ne_NP"/>
        </w:rPr>
      </w:r>
      <w:r>
        <w:rPr>
          <w:lang w:val="ne_NP" w:bidi="ne_NP"/>
        </w:rPr>
        <w:t>कयिनले भने, "मेरो सजाय मैले सहन सक्ने भन्दा ज्यादै भयो!" सुन्नुहोस्, तपाईंले मलाई भूमिबाट र आफ्नो उपस्थितिबाट टाढा पठाउनुभएको छ।" "सुन्नुहोस्" शब्दले कयिनले कुनै कुरा भन्न लागेका छन् जसमा उनले साँच्चै परमप्रभुले ध्यान दिनुभएको छ भन्ने देखाउँछ।</w:t>
      </w:r>
    </w:p>
    <w:p>
      <w:pPr/>
      <w:r>
        <w:rPr>
          <w:lang w:val="ne_NP" w:bidi="ne_NP"/>
        </w:rPr>
      </w:r>
      <w:r>
        <w:rPr>
          <w:lang w:val="ne_NP" w:bidi="ne_NP"/>
        </w:rPr>
        <w:t>कयिनले भनिरहे, "तपाईंले मलाई घरबारविहीन भई एक ठाउँबाट अर्को ठाउँमा भौंतारिने व्यक्ति बनाउनुभएको छ।" जसले मलाई भेट्टाउँछ उसले मलाई मार्नेछ!"</w:t>
      </w:r>
    </w:p>
    <w:p>
      <w:pPr/>
      <w:r>
        <w:rPr>
          <w:lang w:val="ne_NP" w:bidi="ne_NP"/>
        </w:rPr>
      </w:r>
      <w:r>
        <w:rPr>
          <w:lang w:val="ne_NP" w:bidi="ne_NP"/>
        </w:rPr>
        <w:t>परमप्रभुले कडा रूपमा जवाफ दिनुभयो। कयिनलाई रक्षा गर्ने आफ्ना योजनाहरूमा परमप्रभु निश्चित हुनुहुन्छ। उसले भन्छ, "होइन। जसले तिमीलाई मार्छ, म तिमीलाई दण्ड दिने भन्दा सात गुणा बढी कठोर दण्ड दिनेछु।" र परमप्रभुले कयिनमा एउटा चिन्ह लगाइदिनुभयो ताकि उसलाई भेट्ने कसैले पनि उसलाई मार्न नसकोस्। यस चिन्हको बारेमा हामीलाई थाहा भएको एउटा मात्र कुरा यो हो कि यो मानिसहरूले देख्न सक्छन् र यसले परमप्रभुको स्वामित्व छ भनेर देखाउने एउटा कुरा हो।</w:t>
      </w:r>
    </w:p>
    <w:p>
      <w:pPr/>
      <w:r>
        <w:rPr>
          <w:lang w:val="ne_NP" w:bidi="ne_NP"/>
        </w:rPr>
      </w:r>
      <w:r>
        <w:rPr>
          <w:lang w:val="ne_NP" w:bidi="ne_NP"/>
        </w:rPr>
        <w:t xml:space="preserve">तपाईंले </w:t>
      </w:r>
      <w:r>
        <w:rPr>
          <w:b/>
          <w:lang w:val="ne_NP" w:bidi="ne_NP"/>
        </w:rPr>
        <w:t>चौथो दृश्य</w:t>
      </w:r>
      <w:r>
        <w:rPr>
          <w:lang w:val="ne_NP" w:bidi="ne_NP"/>
        </w:rPr>
        <w:t>को जानकारीलाई पुन: मिलाउन चाहनुहुन्छ होला। कयिन अदनको पूर्वतिर गए र नोद वा घुमन्ते देश भनिने क्षेत्रमा बसोबास गरे। उ परमप्रभुको उपस्थितिबाट निस्केर गयो।</w:t>
      </w:r>
    </w:p>
    <w:p>
      <w:pPr/>
      <w:r>
        <w:rPr>
          <w:lang w:val="ne_NP" w:bidi="ne_NP"/>
        </w:rPr>
      </w:r>
      <w:r>
        <w:rPr>
          <w:lang w:val="ne_NP" w:bidi="ne_NP"/>
        </w:rPr>
        <w:t>अब, समूहले स्टोरीबोर्ड, तयार पार्न, चित्र कोरेर वा बस्तुहरू प्रयोग गरेर यस खण्ड र कृयाकलापलाई दृश्यात्मक बनाउन पर्छ।</w:t>
      </w:r>
      <w:r>
        <w:rPr>
          <w:lang w:val="ne_NP" w:bidi="ne_NP"/>
        </w:rPr>
      </w:r>
    </w:p>
    <w:p>
      <w:pPr>
        <w:pStyle w:val="Heading3"/>
      </w:pPr>
      <w:r>
        <w:rPr>
          <w:lang w:val="ne_NP" w:bidi="ne_NP"/>
        </w:rPr>
        <w:t>Step 4</w:t>
      </w:r>
    </w:p>
    <w:p>
      <w:pPr/>
      <w:r>
        <w:rPr>
          <w:lang w:val="ne_NP" w:bidi="ne_NP"/>
        </w:rPr>
      </w:r>
      <w:r>
        <w:rPr>
          <w:lang w:val="ne_NP" w:bidi="ne_NP"/>
        </w:rPr>
        <w:t>सबैभन्दा सजिलै बुझिने अनुवादमा उत्पत्ति ४:१–१६ को श्रव्य संस्करण सुन्नुहोस्।</w:t>
      </w:r>
    </w:p>
    <w:p>
      <w:pPr/>
      <w:r>
        <w:rPr>
          <w:lang w:val="ne_NP" w:bidi="ne_NP"/>
        </w:rPr>
      </w:r>
      <w:r>
        <w:rPr>
          <w:lang w:val="ne_NP" w:bidi="ne_NP"/>
        </w:rPr>
        <w:t>यस चरणमा, समूहले खण्डलाई नाटकीय बनाउनेछन्।</w:t>
      </w:r>
    </w:p>
    <w:p>
      <w:pPr/>
      <w:r>
        <w:rPr>
          <w:lang w:val="ne_NP" w:bidi="ne_NP"/>
        </w:rPr>
      </w:r>
      <w:r>
        <w:rPr>
          <w:lang w:val="ne_NP" w:bidi="ne_NP"/>
        </w:rPr>
        <w:t>यस कथामा चार दृश्यहरू छन्।</w:t>
      </w:r>
    </w:p>
    <w:p>
      <w:pPr/>
      <w:r>
        <w:rPr>
          <w:lang w:val="ne_NP" w:bidi="ne_NP"/>
        </w:rPr>
      </w:r>
      <w:r>
        <w:rPr>
          <w:lang w:val="ne_NP" w:bidi="ne_NP"/>
        </w:rPr>
        <w:t>यस खण्डमा रहेका पात्रहरू यस प्रकार छन्:</w:t>
      </w:r>
    </w:p>
    <w:p>
      <w:pPr>
        <w:pStyle w:val="ListBullet"/>
        <w:spacing w:line="240" w:lineRule="auto"/>
        <w:ind w:left="720"/>
      </w:pPr>
      <w:r>
        <w:rPr>
          <w:lang w:val="ne_NP" w:bidi="ne_NP"/>
        </w:rPr>
      </w:r>
      <w:r>
        <w:rPr>
          <w:lang w:val="ne_NP" w:bidi="ne_NP"/>
        </w:rPr>
        <w:t>आदम</w:t>
      </w:r>
    </w:p>
    <w:p>
      <w:pPr>
        <w:pStyle w:val="ListBullet"/>
        <w:spacing w:line="240" w:lineRule="auto"/>
        <w:ind w:left="720"/>
      </w:pPr>
      <w:r>
        <w:rPr>
          <w:lang w:val="ne_NP" w:bidi="ne_NP"/>
        </w:rPr>
      </w:r>
      <w:r>
        <w:rPr>
          <w:lang w:val="ne_NP" w:bidi="ne_NP"/>
        </w:rPr>
        <w:t>हव्वा।</w:t>
      </w:r>
    </w:p>
    <w:p>
      <w:pPr>
        <w:pStyle w:val="ListBullet"/>
        <w:spacing w:line="240" w:lineRule="auto"/>
        <w:ind w:left="720"/>
      </w:pPr>
      <w:r>
        <w:rPr>
          <w:lang w:val="ne_NP" w:bidi="ne_NP"/>
        </w:rPr>
      </w:r>
      <w:r>
        <w:rPr>
          <w:lang w:val="ne_NP" w:bidi="ne_NP"/>
        </w:rPr>
        <w:t>कयिन</w:t>
      </w:r>
    </w:p>
    <w:p>
      <w:pPr>
        <w:pStyle w:val="ListBullet"/>
        <w:spacing w:line="240" w:lineRule="auto"/>
        <w:ind w:left="720"/>
      </w:pPr>
      <w:r>
        <w:rPr>
          <w:lang w:val="ne_NP" w:bidi="ne_NP"/>
        </w:rPr>
      </w:r>
      <w:r>
        <w:rPr>
          <w:lang w:val="ne_NP" w:bidi="ne_NP"/>
        </w:rPr>
        <w:t>हाबिल।</w:t>
      </w:r>
    </w:p>
    <w:p>
      <w:pPr>
        <w:pStyle w:val="ListBullet"/>
        <w:spacing w:line="240" w:lineRule="auto"/>
        <w:ind w:left="720"/>
      </w:pPr>
      <w:r>
        <w:rPr>
          <w:lang w:val="ne_NP" w:bidi="ne_NP"/>
        </w:rPr>
      </w:r>
      <w:r>
        <w:rPr>
          <w:lang w:val="ne_NP" w:bidi="ne_NP"/>
        </w:rPr>
        <w:t>र परमप्रभु</w:t>
      </w:r>
    </w:p>
    <w:p>
      <w:pPr/>
      <w:r>
        <w:rPr>
          <w:lang w:val="ne_NP" w:bidi="ne_NP"/>
        </w:rPr>
      </w:r>
      <w:r>
        <w:rPr>
          <w:lang w:val="ne_NP" w:bidi="ne_NP"/>
        </w:rPr>
        <w:t>समूहमा, यो खण्डलाई दुई पटक अभिनय गर्नुहोस्। तपाईंले आफ्नो भाषामा खण्डलाई अभिनय गर्नुपर्छ।</w:t>
      </w:r>
    </w:p>
    <w:p>
      <w:pPr/>
      <w:r>
        <w:rPr>
          <w:lang w:val="ne_NP" w:bidi="ne_NP"/>
        </w:rPr>
      </w:r>
      <w:r>
        <w:rPr>
          <w:lang w:val="ne_NP" w:bidi="ne_NP"/>
        </w:rPr>
        <w:t>पहिला, कथा नरोकिकन अभिनय गर्नुहोस्। संवाद, प्रवाह, प्लटलाइन र खण्डको कालक्रममा ध्यान दिनुहोस्। तपाईंले कठिन खण्ड वा महत्त्वपूर्ण भागहरूको अभिनय छोड्नुहुन्न भनी निश्चित गर्नुहोस्। कथाको प्रत्येक भाग सम्झन एक अर्कालाई मद्दत गर्नुहोस्।</w:t>
      </w:r>
    </w:p>
    <w:p>
      <w:pPr/>
      <w:r>
        <w:rPr>
          <w:lang w:val="ne_NP" w:bidi="ne_NP"/>
        </w:rPr>
      </w:r>
      <w:r>
        <w:rPr>
          <w:lang w:val="ne_NP" w:bidi="ne_NP"/>
        </w:rPr>
        <w:t>यस अडियोलाई यहाँ रोक्नुहोस् र खण्डलाई अभिनय गर्नुहोस्।</w:t>
      </w:r>
    </w:p>
    <w:p>
      <w:pPr/>
      <w:r>
        <w:rPr>
          <w:lang w:val="ne_NP" w:bidi="ne_NP"/>
        </w:rPr>
      </w:r>
      <w:r>
        <w:rPr>
          <w:lang w:val="ne_NP" w:bidi="ne_NP"/>
        </w:rPr>
        <w:t>समूहले यस खण्डलाई दोस्रो पटक अभिनय गर्नुपर्छ। नाटकको केही निश्चित बिन्दुहरूमा, नाटकलाई रोक्नुहोस् र पात्र खेल्ने व्यक्तिलाई सोध्नुहोस् "तपाईं के महसुस गर्दै हुनुहुन्छ वा के सोचिरहनु भएको छ?" पात्र निभाउने व्यक्तिले यदि आफू त्यो पात्र भएको भए कस्तो महसुस गर्थे वा सोच्थे भन्ने जवाफ दिनुपर्छ। त्यसपछि नाटकलाई पुन: सुरु गर्नुहोस्।</w:t>
      </w:r>
    </w:p>
    <w:p>
      <w:pPr/>
      <w:r>
        <w:rPr>
          <w:lang w:val="ne_NP" w:bidi="ne_NP"/>
        </w:rPr>
      </w:r>
      <w:r>
        <w:rPr>
          <w:lang w:val="ne_NP" w:bidi="ne_NP"/>
        </w:rPr>
        <w:t>यस अडियोलाई यहाँ रोक्नुहोस् र खण्डलाई दोस्रो पटक अभिनय गर्नुहोस्।</w:t>
      </w:r>
    </w:p>
    <w:p>
      <w:pPr/>
      <w:r>
        <w:rPr>
          <w:lang w:val="ne_NP" w:bidi="ne_NP"/>
        </w:rPr>
      </w:r>
      <w:r>
        <w:rPr>
          <w:lang w:val="ne_NP" w:bidi="ne_NP"/>
        </w:rPr>
        <w:t>नाटक र सम्भावित प्रतिक्रियाहरूको एउटा उदाहरण तल दिइएको छ।</w:t>
      </w:r>
    </w:p>
    <w:p>
      <w:pPr/>
      <w:r>
        <w:rPr>
          <w:lang w:val="ne_NP" w:bidi="ne_NP"/>
        </w:rPr>
      </w:r>
      <w:r>
        <w:rPr>
          <w:lang w:val="ne_NP" w:bidi="ne_NP"/>
        </w:rPr>
        <w:t>हव्वाले दुई छोराहरू, कयिन र हाबिललाई जन्म दिइन्। जब तिनीहरू हुर्के, हाबिल गोठाला भए र कयिन किसान भए। पछि, कयिनले आफूले उब्जाएको केही बिरुवाहरूलाई परमप्रभुलाई उपहारको रूपमा ल्याए। हाबिलले आफ्नो बगालबाट जेठा थुमाहरूका केही उत्कृष्ट भागहरू परमप्रभुका लागि ल्याए। परमप्रभुले हाबिल र हाबिलको उपहारलाई स्वीकार गर्नुभयो, तर कइन र उनको उपहारलाई स्वीकार गर्नुभएन। यसले कयिन धेरै रिसाएका र दुखी भए।</w:t>
      </w:r>
    </w:p>
    <w:p>
      <w:pPr/>
      <w:r>
        <w:rPr>
          <w:lang w:val="ne_NP" w:bidi="ne_NP"/>
        </w:rPr>
      </w:r>
      <w:r>
        <w:rPr>
          <w:lang w:val="ne_NP" w:bidi="ne_NP"/>
        </w:rPr>
        <w:t>नाटकलाई केहि छिन रोक्नुहोस। हाबिलको भूमिका खेल्ने व्यक्तिलाई सोध्नुहोस्, "तपाईं के सोचिरहनुभएको वा के महसुस गरिरहनुभएको छ?" ती व्यक्तिले यस्ता कुराहरू जवाफ दिन सक्छन्, "परमप्रभुले मेरो उपहारलाई स्वीकार गर्नुभएकोमा म खुसी छु," वा "म परमप्रभुलाई आफ्ना सबैभन्दा राम्रो कुराहरू मात्र दिन चाहन्छु," वा "म परमप्रभुलाई धेरै प्रेम गर्छु!" कयिनको भूमिका खेल्ने व्यक्तिलाई सोध्नुहोस्, "तपाईं के सोचिरहनुभएको वा के महसुस गरिरहनुभएको छ?" ती व्यक्तिले यस्ता कुराहरू जवाफ दिन सक्छन्, "परमप्रभुले मेरो उपहारलाई अस्वीकार गर्नुभएकोमा म धेरै रिसाएको छु," वा "परमप्रभुले मेरो उपहारलाई अस्वीकार गर्नुभएकोमा म दुखी र निराश छु," वा "परमप्रभुले हाबिललाई स्वीकार गरेपनि मलाई अस्वीकार गरेकोमा म ईर्ष्या गर्छु।" नाटकलाई पुन: सुरु गर्नुहोस्।</w:t>
      </w:r>
    </w:p>
    <w:p>
      <w:pPr/>
      <w:r>
        <w:rPr>
          <w:lang w:val="ne_NP" w:bidi="ne_NP"/>
        </w:rPr>
      </w:r>
      <w:r>
        <w:rPr>
          <w:lang w:val="ne_NP" w:bidi="ne_NP"/>
        </w:rPr>
        <w:t>परमप्रभुले कयिनलाई सोध्नुभयो, "तिमी किन यति रिसाएका छौ?" तिमी किन यति दुखी देखिन्छौ? यदि तिमीले सही कुरा गर्छौ भने तिमीलाई स्वीकार गरिनेछ। तर यदि तिमीले सही कुरा गर्न अस्वीकार गर्छौ भने होशियार होऊ! पाप तिम्रो ढोकामा ढुकेर बसिरहेको छ। यो तिमीलाई नियन्त्रण गर्न चाहन्छ, तर तिमीले यसलाई जित्नुपर्छ।"</w:t>
      </w:r>
    </w:p>
    <w:p>
      <w:pPr/>
      <w:r>
        <w:rPr>
          <w:lang w:val="ne_NP" w:bidi="ne_NP"/>
        </w:rPr>
      </w:r>
      <w:r>
        <w:rPr>
          <w:lang w:val="ne_NP" w:bidi="ne_NP"/>
        </w:rPr>
        <w:t>नाटकलाई केहि छिन रोक्नुहोस। परमेश्वरको भूमिका खेल्ने व्यक्तिलाई सोध्नुहोस्, "तपाईं के सोचिरहनु वा के महसुस गर्दै हुनुहुन्छ?" ती व्यक्तिले यस्ता कुराहरू जवाफ दिन सक्छन्, "म कयिनले सही कुरा गरून् भन्ने चाहन्छु," वा "म कयिनलाई पापको बारेमा चेतावनी दिन चाहन्छु ताकि उसले त्यसबाट बच्न सक्छ किनभने म उसलाई प्रेम गर्छु," वा "मलाई कयिनको चिन्ता छ र उसले पापमाथि विजय पाऊन् भन्ने चाहन्छु," वा "कयिनले पाप नगर्ने निर्णय गर्न सक्छन् भनेर मलाई थाहा छ।" नाटकलाई पुन: सुरु गर्नुहोस्।</w:t>
      </w:r>
    </w:p>
    <w:p>
      <w:pPr/>
      <w:r>
        <w:rPr>
          <w:lang w:val="ne_NP" w:bidi="ne_NP"/>
        </w:rPr>
      </w:r>
      <w:r>
        <w:rPr>
          <w:lang w:val="ne_NP" w:bidi="ne_NP"/>
        </w:rPr>
        <w:t>एक दिन कयिनले आफ्नो भाइलाई खोजे। तिनीहरू खेतमा हुँदा कयिनले हाबिललाई आक्रमण गरेर मारे। पछि, परमप्रभुले कयिनलाई उनको भाइ कहाँ छ भनेर सोध्नुभयो, र कयिनले आफुलाई थाहा छैन भनेर जवाफ दिए। परमप्रभुले भन्नुभयो, "तिमीले के गर्यौ?" सुन! तिम्रो भाइको रगतले जमिनबाट मलाई पुकारिरहेको छ! अब तिमी श्रापित छौ र तिम्रो भाइको रगत निल्ने भूमिबाट बहिष्कृत छौ। तिमीले जति मेहनत गरेपनि जमिनले तिमीलाई राम्रो अन्न दिनेछैन! तिमी पृथ्वीमा घरहीन भटकने हुनेछौ।"</w:t>
      </w:r>
    </w:p>
    <w:p>
      <w:pPr/>
      <w:r>
        <w:rPr>
          <w:lang w:val="ne_NP" w:bidi="ne_NP"/>
        </w:rPr>
      </w:r>
      <w:r>
        <w:rPr>
          <w:lang w:val="ne_NP" w:bidi="ne_NP"/>
        </w:rPr>
        <w:t>नाटकलाई केहि छिन रोक्नुहोस। परमप्रभुको भूमिका खेल्ने व्यक्तिलाई सोध्नुहोस्, "तपाईं के सोचिरहनुभएको वा के महसुस गरिरहनुभएको छ?" ती व्यक्तिले यस्ता कुराहरू जवाफ दिन सक्छन्, "कयिनले गरेको कामलाई देखेर म चकित छु," वा "म धेरै दुखी र रिसाएको छु, किनभने कयिनको सजाय ठूलो हुनेछ," वा "कयिनले गरेको काममा म धेरै दुखी र रिसाएको छु-मैले उसलाई चेतावनी दिने प्रयास गरे, र म दुखी छु किनभने उसले मेरो चेतावनी पालन गरेनन् " नाटकलाई पुन: सुरु गर्नुहोस्।</w:t>
      </w:r>
    </w:p>
    <w:p>
      <w:pPr/>
      <w:r>
        <w:rPr>
          <w:lang w:val="ne_NP" w:bidi="ne_NP"/>
        </w:rPr>
      </w:r>
      <w:r>
        <w:rPr>
          <w:lang w:val="ne_NP" w:bidi="ne_NP"/>
        </w:rPr>
        <w:t>कयिनले भने, "मेरो सजाय मैले सम्हाल्न सक्ने भन्दा ज्यादै बढी छ।" अब तपाईंले मलाई आफ्नो उपस्थितिबाट धपाउनुभएको छ र म एउटा घुमन्ते भगौडा हुँ, त्यसैले जसले मलाई भेट्टाउँछ उसले मलाई मार्न सक्छ।"</w:t>
      </w:r>
    </w:p>
    <w:p>
      <w:pPr/>
      <w:r>
        <w:rPr>
          <w:lang w:val="ne_NP" w:bidi="ne_NP"/>
        </w:rPr>
      </w:r>
      <w:r>
        <w:rPr>
          <w:lang w:val="ne_NP" w:bidi="ne_NP"/>
        </w:rPr>
        <w:t>परमप्रभुले भन्नुभयो, "होइन, जसले तिमीलाई मार्छ, उसलाई सात गुणा बढी दण्ड दिइनेछ।" र कयिनलाई रक्षा गर्न परमप्रभुले कयिनमाथि एउटा चिन्ह लगाइदिनु भयो।</w:t>
      </w:r>
    </w:p>
    <w:p>
      <w:pPr/>
      <w:r>
        <w:rPr>
          <w:lang w:val="ne_NP" w:bidi="ne_NP"/>
        </w:rPr>
      </w:r>
      <w:r>
        <w:rPr>
          <w:lang w:val="ne_NP" w:bidi="ne_NP"/>
        </w:rPr>
        <w:t>नाटक समाप्त गर्नुहोस्। कयिनको भूमिका खेल्ने व्यक्तिलाई सोध्नुहोस्, "तपाईं के सोचिरहनुभएको वा के महसुस गरिरहनुभएको छ?" ती व्यक्तिले यस्ता कुराहरू जवाफ दिन सक्छन्, "मेरो सजायले मलाई आत्तिने बनाएको छ—घरवार वा समुदाय विहीन भएर भौँतारिनु मृत्यु भन्दा पनि कष्टकर महसुस हुन्छ," वा "मलाई आफ्नो सजायको कारणले म मर्न सक्छु भन्ने डर थियो, तर परमप्रभुले मलाई रक्षा गर्ने प्रतिज्ञा गर्नुभयो," वा "मैले गरेको कामपछि पनि परमप्रभुले मेरो रक्षा गर्नुहुनेछ भन्ने कुरामा म अचम्मित छु।" परमप्रभुको भूमिका खेल्ने व्यक्तिलाई सोध्नुहोस्, "तपाईं के सोचिरहनुभएको वा के महसुस गरिरहनुभएको छ?" ती व्यक्तिले यस्ता कुराहरू जवाफ दिन सक्छन्, "कयिनले यो भयानक काम गरेका भएतापनि म उसप्रति दयालु हुन चाहन्छु," वा "म कसैले पनि कयिनलाई मार्दैन भन्ने कुराको सुनिश्चित गर्न चाहन्छु।"</w:t>
      </w:r>
      <w:r>
        <w:rPr>
          <w:lang w:val="ne_NP" w:bidi="ne_NP"/>
        </w:rPr>
      </w:r>
    </w:p>
    <w:p>
      <w:pPr>
        <w:pStyle w:val="Heading3"/>
      </w:pPr>
      <w:r>
        <w:rPr>
          <w:lang w:val="ne_NP" w:bidi="ne_NP"/>
        </w:rPr>
        <w:t>Step 5</w:t>
      </w:r>
    </w:p>
    <w:p>
      <w:pPr/>
      <w:r>
        <w:rPr>
          <w:lang w:val="ne_NP" w:bidi="ne_NP"/>
        </w:rPr>
      </w:r>
      <w:r>
        <w:rPr>
          <w:lang w:val="ne_NP" w:bidi="ne_NP"/>
        </w:rPr>
        <w:t>सबैभन्दा सजिलै बुझिने अनुवादमा उत्पत्ति ४:१–१६ को श्रव्य संस्करण सुन्नुहोस्।</w:t>
      </w:r>
    </w:p>
    <w:p>
      <w:pPr/>
      <w:r>
        <w:rPr>
          <w:lang w:val="ne_NP" w:bidi="ne_NP"/>
        </w:rPr>
      </w:r>
      <w:r>
        <w:rPr>
          <w:lang w:val="ne_NP" w:bidi="ne_NP"/>
        </w:rPr>
        <w:t>यस कदममा, समुहले यस खण्‍डमा भएको शब्‍दहरू र मूख्‍य शब्‍दहरूमाथि छलफल गर्नेछन्।</w:t>
      </w:r>
    </w:p>
    <w:p>
      <w:pPr/>
      <w:r>
        <w:rPr>
          <w:lang w:val="ne_NP" w:bidi="ne_NP"/>
        </w:rPr>
      </w:r>
      <w:r>
        <w:rPr>
          <w:lang w:val="ne_NP" w:bidi="ne_NP"/>
        </w:rPr>
        <w:t xml:space="preserve">आदमले आफ्नी पत्नी हव्वालाई </w:t>
      </w:r>
      <w:r>
        <w:rPr>
          <w:b/>
          <w:lang w:val="ne_NP" w:bidi="ne_NP"/>
        </w:rPr>
        <w:t>चिन्थे।</w:t>
      </w:r>
      <w:r>
        <w:rPr>
          <w:lang w:val="ne_NP" w:bidi="ne_NP"/>
        </w:rPr>
        <w:t xml:space="preserve"> कसैलाई चिन्नुको अर्थ कसैसँग यौन सम्बन्ध राख्नु हो। बाइबलमा यौन सम्बन्धका लागि प्रयोग गरिने यो शब्दले सामान्यतया पुरुष र उनकी पत्नीबीचको यौन सम्बन्धलाई बुझाउँछ, किनभने यसले अरू कसैलाई पूर्ण रूपमा अनुभव गर्ने बारेमा कुरा गर्छ। यस अवस्थामा, आदमले आफ्नी पत्नी हव्वासँग यौन सम्बन्ध राखे, उनले गर्भधारण गरिन् र कयिनलाई जन्म दिइन्। पुरुष र महिला दुवै समावेश गर्ने समूहमा प्रयोग गर्न उपयुक्त वाक्यांश यहाँ प्रयोग गर्नुहोस्।</w:t>
      </w:r>
    </w:p>
    <w:p>
      <w:pPr/>
      <w:r>
        <w:rPr>
          <w:lang w:val="ne_NP" w:bidi="ne_NP"/>
        </w:rPr>
      </w:r>
      <w:r>
        <w:rPr>
          <w:lang w:val="ne_NP" w:bidi="ne_NP"/>
        </w:rPr>
        <w:t>हव्वाले भनिन्, "</w:t>
      </w:r>
      <w:r>
        <w:rPr>
          <w:b/>
          <w:lang w:val="ne_NP" w:bidi="ne_NP"/>
        </w:rPr>
        <w:t>परमप्रभुको</w:t>
      </w:r>
      <w:r>
        <w:rPr>
          <w:lang w:val="ne_NP" w:bidi="ne_NP"/>
        </w:rPr>
        <w:t xml:space="preserve"> मद्दतले मैले एउटा छोरा पाएकी छु।" यस खण्डमा परमेश्वरको व्यक्तिगत नाम, याहवे प्रयोग हुन्छ। मुख्य शब्दावलीमा </w:t>
      </w:r>
      <w:r>
        <w:rPr>
          <w:lang w:val="ne_NP" w:bidi="ne_NP"/>
        </w:rPr>
        <w:t>याहवे</w:t>
      </w:r>
      <w:r>
        <w:rPr>
          <w:lang w:val="ne_NP" w:bidi="ne_NP"/>
        </w:rPr>
        <w:t xml:space="preserve"> हेर्नुहोस् र तपाईंले अघिल्लो खण्डहरूमा प्रयोग गर्नुभएको शब्द नै यहाँ प्रयोग गर्नुहोस्।</w:t>
      </w:r>
    </w:p>
    <w:p>
      <w:pPr/>
      <w:r>
        <w:rPr>
          <w:lang w:val="ne_NP" w:bidi="ne_NP"/>
        </w:rPr>
      </w:r>
      <w:r>
        <w:rPr>
          <w:lang w:val="ne_NP" w:bidi="ne_NP"/>
        </w:rPr>
        <w:t xml:space="preserve">हव्वाले आफ्नो छोराको नाम </w:t>
      </w:r>
      <w:r>
        <w:rPr>
          <w:b/>
          <w:lang w:val="ne_NP" w:bidi="ne_NP"/>
        </w:rPr>
        <w:t>कयिन</w:t>
      </w:r>
      <w:r>
        <w:rPr>
          <w:lang w:val="ne_NP" w:bidi="ne_NP"/>
        </w:rPr>
        <w:t xml:space="preserve"> राखिन्। कयिन नामको उच्चारण "बाट" वा "पाएँ" भन्ने शब्दसँग मिल्दोजुल्दो छ। पछि, हव्वाले कयिनको भाइलाई जन्म दिइन् र उनको नाम हाबिल राखिन्।</w:t>
      </w:r>
    </w:p>
    <w:p>
      <w:pPr/>
      <w:r>
        <w:rPr>
          <w:lang w:val="ne_NP" w:bidi="ne_NP"/>
        </w:rPr>
      </w:r>
      <w:r>
        <w:rPr>
          <w:lang w:val="ne_NP" w:bidi="ne_NP"/>
        </w:rPr>
        <w:t xml:space="preserve">जब फसल </w:t>
      </w:r>
      <w:r>
        <w:rPr>
          <w:b/>
          <w:lang w:val="ne_NP" w:bidi="ne_NP"/>
        </w:rPr>
        <w:t>काट्ने समय</w:t>
      </w:r>
      <w:r>
        <w:rPr>
          <w:lang w:val="ne_NP" w:bidi="ne_NP"/>
        </w:rPr>
        <w:t xml:space="preserve"> भयो, कयिनले आफ्नो </w:t>
      </w:r>
      <w:r>
        <w:rPr>
          <w:b/>
          <w:lang w:val="ne_NP" w:bidi="ne_NP"/>
        </w:rPr>
        <w:t>बालीबाट</w:t>
      </w:r>
      <w:r>
        <w:rPr>
          <w:lang w:val="ne_NP" w:bidi="ne_NP"/>
        </w:rPr>
        <w:t xml:space="preserve"> परमप्रभुलाई </w:t>
      </w:r>
      <w:r>
        <w:rPr>
          <w:b/>
          <w:lang w:val="ne_NP" w:bidi="ne_NP"/>
        </w:rPr>
        <w:t>भेटी</w:t>
      </w:r>
      <w:r>
        <w:rPr>
          <w:lang w:val="ne_NP" w:bidi="ne_NP"/>
        </w:rPr>
        <w:t xml:space="preserve"> ल्याए। बालीले मानिसहरूले खानका लागि उमार्ने बिरुवाहरूलाई बुझाउँछ। फसलको समय भनेको मानिसहरूले आफ्नो खेतबाट उक्त बर्षका बोटहरु बटुल्ने समयलाई बुझाउँछ। </w:t>
      </w:r>
      <w:r>
        <w:rPr>
          <w:b/>
          <w:lang w:val="ne_NP" w:bidi="ne_NP"/>
        </w:rPr>
        <w:t>भेटी</w:t>
      </w:r>
      <w:r>
        <w:rPr>
          <w:lang w:val="ne_NP" w:bidi="ne_NP"/>
        </w:rPr>
        <w:t xml:space="preserve"> शब्द सामान्यतया मानिसहरूले परमप्रभुलाई सम्मान गर्न वा उहाँलाई धन्यवाद दिन भनेर ल्याउने उपहारका लागि प्रयोग गरिने शब्द थियो। यस कथामा सायद भेटीको अर्थ यही हो।</w:t>
      </w:r>
    </w:p>
    <w:p>
      <w:pPr/>
      <w:r>
        <w:rPr>
          <w:lang w:val="ne_NP" w:bidi="ne_NP"/>
        </w:rPr>
      </w:r>
      <w:r>
        <w:rPr>
          <w:lang w:val="ne_NP" w:bidi="ne_NP"/>
        </w:rPr>
        <w:t xml:space="preserve">यहाँ रोक्नुहोस् र समूहमा छलफल गर्नुहोस्: मुख्य शब्दावलीमा </w:t>
      </w:r>
      <w:r>
        <w:rPr>
          <w:lang w:val="ne_NP" w:bidi="ne_NP"/>
        </w:rPr>
        <w:t>भेटी</w:t>
      </w:r>
      <w:r>
        <w:rPr>
          <w:lang w:val="ne_NP" w:bidi="ne_NP"/>
        </w:rPr>
        <w:t xml:space="preserve"> हेर्नुहोस्। भेटीको यस विचारको लागि तपाईंले आफ्नो भाषामा कुन शब्द वा वाक्यांशहरू प्रयोग गर्नुहुनेछ? अडियो रोक्‍नुहोस्। </w:t>
      </w:r>
    </w:p>
    <w:p>
      <w:pPr/>
      <w:r>
        <w:rPr>
          <w:lang w:val="ne_NP" w:bidi="ne_NP"/>
        </w:rPr>
      </w:r>
      <w:r>
        <w:rPr>
          <w:lang w:val="ne_NP" w:bidi="ne_NP"/>
        </w:rPr>
        <w:t>परमप्रभुले हाबिल र उसको भेटी स्वीकार गर्नुभयो, तर कयिन र उसको भेटी अस्वीकार गर्नुभयो। यसले कयिनलाई धेरै दुखी र क्रोधित बनायो।</w:t>
      </w:r>
    </w:p>
    <w:p>
      <w:pPr/>
      <w:r>
        <w:rPr>
          <w:lang w:val="ne_NP" w:bidi="ne_NP"/>
        </w:rPr>
      </w:r>
      <w:r>
        <w:rPr>
          <w:lang w:val="ne_NP" w:bidi="ne_NP"/>
        </w:rPr>
        <w:t xml:space="preserve">परमप्रभुले कयिनलाई सोध्नुभयो, "तिमी किन यति रिसाएका छौ?" तपाईं किन यति निराश देखिन्छौ? यदि तिमीले सही कुरा गर्छौ भने तिमी स्वीकार गरिनेछौ, तर यदि तिमीले सही गर्न अस्वीकार गर्छौ भने तिमी होशियार हौ! </w:t>
      </w:r>
      <w:r>
        <w:rPr>
          <w:b/>
          <w:lang w:val="ne_NP" w:bidi="ne_NP"/>
        </w:rPr>
        <w:t>पाप</w:t>
      </w:r>
      <w:r>
        <w:rPr>
          <w:lang w:val="ne_NP" w:bidi="ne_NP"/>
        </w:rPr>
        <w:t xml:space="preserve"> ढोकामा ढुकेर बसिरहेको छ।" यी खण्डहरूमा पाप शब्द पहिलो पटक देखा पर्छ। पापले परमप्रभुप्रतिको अनाज्ञाकारिताको कार्यलाई बुझाउँछ। जब मानिसहरूले पाप गर्छन्, तिनीहरूले परमप्रभुसँगको आफ्नो सम्बन्ध तोड्छन्। निश्चित हुनुहोस् कि तपाईंले यहाँ प्रयोग गर्नुभएको शब्दको अर्थ कोही ब्यक्ति धार्मिक कार्य गर्न जस्तैः बिधिगत प्रार्थना गर्न वा केही धार्मिक नियमहरू पालन गर्न असफल भएको होईन। मुख्य शब्दावलीमा </w:t>
      </w:r>
      <w:r>
        <w:rPr>
          <w:lang w:val="ne_NP" w:bidi="ne_NP"/>
        </w:rPr>
        <w:t>पाप</w:t>
      </w:r>
      <w:r>
        <w:rPr>
          <w:lang w:val="ne_NP" w:bidi="ne_NP"/>
        </w:rPr>
        <w:t xml:space="preserve"> हेर्नुहोस्। अर्को सबै खण्डहरूमा पापको लागि त्यही शब्द प्रयोग गर्नुहोस्।</w:t>
      </w:r>
    </w:p>
    <w:p>
      <w:pPr/>
      <w:r>
        <w:rPr>
          <w:lang w:val="ne_NP" w:bidi="ne_NP"/>
        </w:rPr>
      </w:r>
      <w:r>
        <w:rPr>
          <w:lang w:val="ne_NP" w:bidi="ne_NP"/>
        </w:rPr>
        <w:t xml:space="preserve">यहाँ रोक्नुहोस् र समूहमा छलफल गर्नुहोस्: तपाईंले पापलाई वर्णन गर्न आफ्नो भाषामा कुन शब्द वा वाक्यांशहरू प्रयोग गर्नुहुन्छ? अडियो रोक्‍नुहोस्। </w:t>
      </w:r>
    </w:p>
    <w:p>
      <w:pPr/>
      <w:r>
        <w:rPr>
          <w:lang w:val="ne_NP" w:bidi="ne_NP"/>
        </w:rPr>
      </w:r>
      <w:r>
        <w:rPr>
          <w:lang w:val="ne_NP" w:bidi="ne_NP"/>
        </w:rPr>
        <w:t xml:space="preserve">एक दिन कयिन र हाबिल </w:t>
      </w:r>
      <w:r>
        <w:rPr>
          <w:b/>
          <w:lang w:val="ne_NP" w:bidi="ne_NP"/>
        </w:rPr>
        <w:t>खेतमा</w:t>
      </w:r>
      <w:r>
        <w:rPr>
          <w:lang w:val="ne_NP" w:bidi="ne_NP"/>
        </w:rPr>
        <w:t xml:space="preserve"> थिए। यहाँ, खेतले एउटा विशाल खुला ठाउँलाई बुझाउँछ। यो मानिसहरूले बाली उमार्ने ठाउँमा हुन सक्छ। कयिनले हाबिललाई आक्रमण गरे र उसलाई मारे।</w:t>
      </w:r>
    </w:p>
    <w:p>
      <w:pPr/>
      <w:r>
        <w:rPr>
          <w:lang w:val="ne_NP" w:bidi="ne_NP"/>
        </w:rPr>
      </w:r>
      <w:r>
        <w:rPr>
          <w:lang w:val="ne_NP" w:bidi="ne_NP"/>
        </w:rPr>
        <w:t>पछि, परमप्रभुले कयिनलाई सोध्नुभयो, "तिम्रो भाइ हाबिल कहाँ छ?"</w:t>
      </w:r>
    </w:p>
    <w:p>
      <w:pPr/>
      <w:r>
        <w:rPr>
          <w:lang w:val="ne_NP" w:bidi="ne_NP"/>
        </w:rPr>
      </w:r>
      <w:r>
        <w:rPr>
          <w:lang w:val="ne_NP" w:bidi="ne_NP"/>
        </w:rPr>
        <w:t xml:space="preserve">कयिनले आफूलाई थाहा नभएको बताए। उसले सोध्यो, "के म मेरो भाइको </w:t>
      </w:r>
      <w:r>
        <w:rPr>
          <w:b/>
          <w:lang w:val="ne_NP" w:bidi="ne_NP"/>
        </w:rPr>
        <w:t>संरक्षक</w:t>
      </w:r>
      <w:r>
        <w:rPr>
          <w:lang w:val="ne_NP" w:bidi="ne_NP"/>
        </w:rPr>
        <w:t xml:space="preserve"> हुँ?" यहाँ, संरक्षक भन्नाले अरू कसैको रक्षा गर्ने र अरूको लागि जिम्मेवार हुने व्यक्तिलाई बुझाउँछ।</w:t>
      </w:r>
    </w:p>
    <w:p>
      <w:pPr/>
      <w:r>
        <w:rPr>
          <w:lang w:val="ne_NP" w:bidi="ne_NP"/>
        </w:rPr>
      </w:r>
      <w:r>
        <w:rPr>
          <w:lang w:val="ne_NP" w:bidi="ne_NP"/>
        </w:rPr>
        <w:t xml:space="preserve">परमप्रभुले कयिनलाई भन्नुभयो, “तिमीले किन यो डरलाग्दो कुरा गर्यौ! ” जब म जमिनमा तिम्रो भाइको रगत देख्छु, तब उसले मलाई पुकारेको आवाज मैले सुनेजस्तै लाग्छ। अब तिमी </w:t>
      </w:r>
      <w:r>
        <w:rPr>
          <w:b/>
          <w:lang w:val="ne_NP" w:bidi="ne_NP"/>
        </w:rPr>
        <w:t>श्रापित</w:t>
      </w:r>
      <w:r>
        <w:rPr>
          <w:lang w:val="ne_NP" w:bidi="ne_NP"/>
        </w:rPr>
        <w:t xml:space="preserve"> भयौ।" श्रापित हुनुको अर्थ सजाय वा फैसला हो। यसको अर्थ यो हो कि कुनै व्यक्तिलाई अप्रिय कुरा हुन लागेको छ। यद्यपि धेरै भाषाहरूमा कोही वा कुनै कुरालाई श्राप दिने तरिका भए पनि तपाईंले रोज्नुभएको शब्दमा कुनै जादुवाला अर्थ नभएको कुरा निश्चित गर्नुहोस्। बाइबलमा, जब परमेश्वरले कुनै व्यक्तिलाई श्राप दिनुहुन्छ, यसको अर्थ उहाँ ती व्यक्तिसँग प्रसन्न हुनुहुन्न भन्नु हो। त्यसैले, उहाँले तिनीहरूलाई श्राप दिएर सजाय दिनुहुन्छ। मुख्य शब्दावलीमा </w:t>
      </w:r>
      <w:r>
        <w:rPr>
          <w:lang w:val="ne_NP" w:bidi="ne_NP"/>
        </w:rPr>
        <w:t>श्रापलाई</w:t>
      </w:r>
      <w:r>
        <w:rPr>
          <w:lang w:val="ne_NP" w:bidi="ne_NP"/>
        </w:rPr>
        <w:t xml:space="preserve"> हेर्नुहोस् र तपाईंले अन्तिम खण्डमा प्रयोग गर्नुभएको शब्द नै यहाँ प्रयोग गर्नुहोस्।</w:t>
      </w:r>
    </w:p>
    <w:p>
      <w:pPr/>
      <w:r>
        <w:rPr>
          <w:lang w:val="ne_NP" w:bidi="ne_NP"/>
        </w:rPr>
      </w:r>
      <w:r>
        <w:rPr>
          <w:lang w:val="ne_NP" w:bidi="ne_NP"/>
        </w:rPr>
        <w:t xml:space="preserve">कयिन आफ्ना हुन् भनेर अरूलाई देखाउन परमप्रभुले कयिनलाई एउटा </w:t>
      </w:r>
      <w:r>
        <w:rPr>
          <w:b/>
          <w:lang w:val="ne_NP" w:bidi="ne_NP"/>
        </w:rPr>
        <w:t>चिन्ह</w:t>
      </w:r>
      <w:r>
        <w:rPr>
          <w:lang w:val="ne_NP" w:bidi="ne_NP"/>
        </w:rPr>
        <w:t xml:space="preserve"> लगाइदिनुभयो, ताकि कसैले पनि कयिनलाई हानि नगरोस् वा नमारोस्। यो चिन्ह कस्तो देखिन्थ्यो भनेर हामीलाई थाहा छैन। यो अरूले देख्न सक्ने चिन्ह वा प्रतीक थियो।</w:t>
      </w:r>
    </w:p>
    <w:p>
      <w:pPr/>
      <w:r>
        <w:rPr>
          <w:lang w:val="ne_NP" w:bidi="ne_NP"/>
        </w:rPr>
      </w:r>
      <w:r>
        <w:rPr>
          <w:lang w:val="ne_NP" w:bidi="ne_NP"/>
        </w:rPr>
        <w:t xml:space="preserve">यहाँ रोक्नुहोस् र समूहमा छलफल गर्नुहोस्: तपाईं आफ्नो अनुवादमा यस चिन्हको बारेमा कसरी कुरा गर्नुहुनेछ? अडियो रोक्‍नुहोस्। </w:t>
      </w:r>
    </w:p>
    <w:p>
      <w:pPr/>
      <w:r>
        <w:rPr>
          <w:lang w:val="ne_NP" w:bidi="ne_NP"/>
        </w:rPr>
      </w:r>
      <w:r>
        <w:rPr>
          <w:lang w:val="ne_NP" w:bidi="ne_NP"/>
        </w:rPr>
        <w:t>कयिन नोदको देशमा बसोबास गर्थे, जसको अर्थ "घुमन्ते भूमि" वा "मानिसहरू घुमफिर गर्ने ठाउँ" हो।</w:t>
      </w:r>
    </w:p>
    <w:p>
      <w:pPr/>
      <w:r>
        <w:rPr>
          <w:lang w:val="ne_NP" w:bidi="ne_NP"/>
        </w:rPr>
      </w:r>
      <w:r>
        <w:rPr>
          <w:lang w:val="ne_NP" w:bidi="ne_NP"/>
        </w:rPr>
        <w:t xml:space="preserve">यहाँ रोक्नुहोस् र समूहमा छलफल गर्नुहोस्: तपाईंले "नोद देश" लाई कसरी अनुवाद गर्नुहुनेछ? अडियो रोक्‍नुहोस्। </w:t>
      </w:r>
      <w:r>
        <w:rPr>
          <w:lang w:val="ne_NP" w:bidi="ne_NP"/>
        </w:rPr>
      </w:r>
    </w:p>
    <w:p>
      <w:pPr>
        <w:pStyle w:val="Heading3"/>
      </w:pPr>
      <w:r>
        <w:rPr>
          <w:lang w:val="ne_NP" w:bidi="ne_NP"/>
        </w:rPr>
        <w:t>Step 6</w:t>
      </w:r>
    </w:p>
    <w:p>
      <w:pPr/>
      <w:r>
        <w:rPr>
          <w:lang w:val="ne_NP" w:bidi="ne_NP"/>
        </w:rPr>
      </w:r>
      <w:r>
        <w:rPr>
          <w:lang w:val="ne_NP" w:bidi="ne_NP"/>
        </w:rPr>
        <w:t>अनुवादलाई सजिलोसँग बुझ्न यस खण्डको श्रव्य संस्करण सुन्‍नुहोस्।</w:t>
      </w:r>
    </w:p>
    <w:p>
      <w:pPr/>
      <w:r>
        <w:rPr>
          <w:lang w:val="ne_NP" w:bidi="ne_NP"/>
        </w:rPr>
      </w:r>
      <w:r>
        <w:rPr>
          <w:lang w:val="ne_NP" w:bidi="ne_NP"/>
        </w:rPr>
        <w:t>यस सत्रमा, एउटा समूहको रूपमा तपाईंको आफ्नै भाषामा खण्डलाई पुन: भन्न लगाउनुहोस्।</w:t>
      </w:r>
    </w:p>
    <w:p>
      <w:pPr/>
      <w:r>
        <w:rPr>
          <w:lang w:val="ne_NP" w:bidi="ne_NP"/>
        </w:rPr>
      </w:r>
      <w:r>
        <w:rPr>
          <w:lang w:val="ne_NP" w:bidi="ne_NP"/>
        </w:rPr>
        <w:t>पहिला, सम्पूर्ण समूहले खण्डलाई तपाईंको आफ्नै भाषामा बताउन अभ्यास गर्नुपर्छ। तपाईंले अघिल्लो चरणहरूमा निर्णय गर्नुभएको कुराहरू जस्तै कालक्रम, शब्दहरू, वाक्यांशहरू, भावनाहरू, वा तपाईंले छलफल गर्नुभएको अन्य कुराहरू यसमा समावेश गर्नलाई सम्झनुहोस्।</w:t>
      </w:r>
    </w:p>
    <w:p>
      <w:pPr/>
      <w:r>
        <w:rPr>
          <w:lang w:val="ne_NP" w:bidi="ne_NP"/>
        </w:rPr>
      </w:r>
      <w:r>
        <w:rPr>
          <w:lang w:val="ne_NP" w:bidi="ne_NP"/>
        </w:rPr>
        <w:t xml:space="preserve">एउटा समूहको सदस्यले खण्डका केही वाक्यहरू भन्नुपर्छ र रोकिनु पर्छ। समूहको अर्को सदस्यले खण्डको अर्को भाग भन्नु पर्छ र रोकिनु पर्छ। समूहले सम्पूर्ण खण्डलाई पुन: नभन्दासम्म यो गर्नुहोस्। यस चरणमा समूहका सदस्यहरूले एक अर्कालाई सच्याउन सक्छन्। अडियो रोक्‍नुहोस्। </w:t>
      </w:r>
    </w:p>
    <w:p>
      <w:pPr/>
      <w:r>
        <w:rPr>
          <w:lang w:val="ne_NP" w:bidi="ne_NP"/>
        </w:rPr>
      </w:r>
      <w:r>
        <w:rPr>
          <w:lang w:val="ne_NP" w:bidi="ne_NP"/>
        </w:rPr>
        <w:t xml:space="preserve">अर्को पटक, समूहको प्रत्येक सदस्यले कम्तिमा पनि एकचोटि सम्पूर्ण खण्डलाई नरोकी भन्नुपर्छ। समूहको सदस्यले खण्डलाई सम्झन मद्दत गर्न कुनैपनि वस्तुहरू, चालहरू, वा तिनीहरूको स्टोरीबोर्ड प्रयोग गर्न सक्छन्। अडियो रोक्‍नुहोस्। </w:t>
      </w:r>
    </w:p>
    <w:p>
      <w:pPr/>
      <w:r>
        <w:rPr>
          <w:lang w:val="ne_NP" w:bidi="ne_NP"/>
        </w:rPr>
      </w:r>
      <w:r>
        <w:rPr>
          <w:lang w:val="ne_NP" w:bidi="ne_NP"/>
        </w:rPr>
        <w:t xml:space="preserve">त्यसपछि, तपाईंलाई सबैभन्दा बढी मनपरेको खण्डको संस्करण कस्को हो समूहले निर्णय गर्न सक्छ। तपाईंलाई समूहको एउटा सदस्यले एउटा दृश्य बताएको तरिका मनपर्यो तर तपाईंलाई अर्को दृश्य अर्कै समुहको सदस्यले बताएको तरिका मनपर्यो भनेर तपाईहरू आफै निर्णय गर्न सक्नु हुन्छ। अडियो रोक्‍नुहोस्। </w:t>
      </w:r>
    </w:p>
    <w:p>
      <w:pPr/>
      <w:r>
        <w:rPr>
          <w:lang w:val="ne_NP" w:bidi="ne_NP"/>
        </w:rPr>
      </w:r>
      <w:r>
        <w:rPr>
          <w:lang w:val="ne_NP" w:bidi="ne_NP"/>
        </w:rPr>
        <w:t>अन्तमा, समूहले सबैजना सहमत हुने खण्डको अन्तिम संस्करणलाई सँगै राख्न सक्छन्। समूहको प्रत्येक सदस्यले यस खण्डको अन्तिम संस्करण सुनाउने अभ्यास गर्नुपर्छ।</w:t>
      </w:r>
      <w:r>
        <w:rPr>
          <w:lang w:val="ne_NP" w:bidi="ne_NP"/>
        </w:rPr>
      </w:r>
      <w:r>
        <w:rPr>
          <w:lang w:val="ne_NP" w:bidi="ne_NP"/>
        </w:rPr>
      </w:r>
    </w:p>
    <w:p>
      <w:pPr/>
      <w:r>
        <w:rPr>
          <w:lang w:val="ne_NP" w:bidi="ne_NP"/>
        </w:rPr>
      </w:r>
    </w:p>
    <w:p>
      <w:pPr>
        <w:pStyle w:val="Heading2"/>
      </w:pPr>
      <w:r>
        <w:rPr>
          <w:lang w:val="ne_NP" w:bidi="ne_NP"/>
        </w:rPr>
        <w:t>Genesis 4:17–26</w:t>
      </w:r>
      <w:r>
        <w:rPr>
          <w:lang w:val="ne_NP" w:bidi="ne_NP"/>
        </w:rPr>
      </w:r>
    </w:p>
    <w:p>
      <w:pPr>
        <w:pStyle w:val="Heading3"/>
      </w:pPr>
      <w:r>
        <w:rPr>
          <w:lang w:val="ne_NP" w:bidi="ne_NP"/>
        </w:rPr>
        <w:t>Step 1</w:t>
      </w:r>
    </w:p>
    <w:p>
      <w:pPr/>
      <w:r>
        <w:rPr>
          <w:lang w:val="ne_NP" w:bidi="ne_NP"/>
        </w:rPr>
      </w:r>
      <w:r>
        <w:rPr>
          <w:lang w:val="ne_NP" w:bidi="ne_NP"/>
        </w:rPr>
        <w:t>यस चरणमा, उत्पत्ति ४:१७–२६ सुन्नुहोस् र यसलाई आफ्नो हृदयमा राख्नुहोस्। सम्भव भएमा तीन फरक अनुवादहरूमा उत्पत्ति ४:१७–२६ को श्रव्य संस्करण तीन पटक सुन्नुहोस्। त्यसपछि, समूहमा तलको प्रश्‍नहरू छलफल गर्नुहोस्।</w:t>
      </w:r>
    </w:p>
    <w:p>
      <w:pPr>
        <w:pStyle w:val="ListBullet"/>
        <w:spacing w:line="240" w:lineRule="auto"/>
        <w:ind w:left="720"/>
      </w:pPr>
      <w:r>
        <w:rPr>
          <w:lang w:val="ne_NP" w:bidi="ne_NP"/>
        </w:rPr>
      </w:r>
      <w:r>
        <w:rPr>
          <w:lang w:val="ne_NP" w:bidi="ne_NP"/>
        </w:rPr>
        <w:t>यो खण्डमा तपाईंलाई के मन पर्‍यो?</w:t>
      </w:r>
    </w:p>
    <w:p>
      <w:pPr>
        <w:pStyle w:val="ListBullet"/>
        <w:spacing w:line="240" w:lineRule="auto"/>
        <w:ind w:left="720"/>
      </w:pPr>
      <w:r>
        <w:rPr>
          <w:lang w:val="ne_NP" w:bidi="ne_NP"/>
        </w:rPr>
      </w:r>
      <w:r>
        <w:rPr>
          <w:lang w:val="ne_NP" w:bidi="ne_NP"/>
        </w:rPr>
        <w:t>यो खण्डमा तपाईलाई कुन कुरा मन परेन वा बुझ्‍नुभएन?</w:t>
      </w:r>
    </w:p>
    <w:p>
      <w:pPr>
        <w:pStyle w:val="ListBullet"/>
        <w:spacing w:line="240" w:lineRule="auto"/>
        <w:ind w:left="720"/>
      </w:pPr>
      <w:r>
        <w:rPr>
          <w:lang w:val="ne_NP" w:bidi="ne_NP"/>
        </w:rPr>
      </w:r>
      <w:r>
        <w:rPr>
          <w:lang w:val="ne_NP" w:bidi="ne_NP"/>
        </w:rPr>
        <w:t>यो खण्डले हामीलाई परमेश्वरको बारेमा के बताउँछ?</w:t>
      </w:r>
    </w:p>
    <w:p>
      <w:pPr>
        <w:pStyle w:val="ListBullet"/>
        <w:spacing w:line="240" w:lineRule="auto"/>
        <w:ind w:left="720"/>
      </w:pPr>
      <w:r>
        <w:rPr>
          <w:lang w:val="ne_NP" w:bidi="ne_NP"/>
        </w:rPr>
      </w:r>
      <w:r>
        <w:rPr>
          <w:lang w:val="ne_NP" w:bidi="ne_NP"/>
        </w:rPr>
        <w:t>यो खण्डले मानिसबारे हामीलाई के भन्दछ?</w:t>
      </w:r>
    </w:p>
    <w:p>
      <w:pPr>
        <w:pStyle w:val="ListBullet"/>
        <w:spacing w:line="240" w:lineRule="auto"/>
        <w:ind w:left="720"/>
      </w:pPr>
      <w:r>
        <w:rPr>
          <w:lang w:val="ne_NP" w:bidi="ne_NP"/>
        </w:rPr>
      </w:r>
      <w:r>
        <w:rPr>
          <w:lang w:val="ne_NP" w:bidi="ne_NP"/>
        </w:rPr>
        <w:t>यो खण्डले कसरी हाम्रो दैनिक जीवनलाई प्रभाव पार्छ?</w:t>
      </w:r>
    </w:p>
    <w:p>
      <w:pPr>
        <w:pStyle w:val="ListBullet"/>
        <w:spacing w:line="240" w:lineRule="auto"/>
        <w:ind w:left="720"/>
      </w:pPr>
      <w:r>
        <w:rPr>
          <w:lang w:val="ne_NP" w:bidi="ne_NP"/>
        </w:rPr>
      </w:r>
      <w:r>
        <w:rPr>
          <w:lang w:val="ne_NP" w:bidi="ne_NP"/>
        </w:rPr>
        <w:t xml:space="preserve">कसलाई यो खण्ड सुन्‍नु आवश्‍यक छ? </w:t>
      </w:r>
      <w:r>
        <w:rPr>
          <w:lang w:val="ne_NP" w:bidi="ne_NP"/>
        </w:rPr>
      </w:r>
    </w:p>
    <w:p>
      <w:pPr>
        <w:pStyle w:val="Heading3"/>
      </w:pPr>
      <w:r>
        <w:rPr>
          <w:lang w:val="ne_NP" w:bidi="ne_NP"/>
        </w:rPr>
        <w:t>Step 2</w:t>
      </w:r>
    </w:p>
    <w:p>
      <w:pPr/>
      <w:r>
        <w:rPr>
          <w:lang w:val="ne_NP" w:bidi="ne_NP"/>
        </w:rPr>
      </w:r>
      <w:r>
        <w:rPr>
          <w:lang w:val="ne_NP" w:bidi="ne_NP"/>
        </w:rPr>
        <w:t>सबैभन्दा सजिलोसँग बुझिने अनुवादमा उत्पत्ति ४:१७–२६ को श्रव्य संस्करण सुन्नुहोस्।</w:t>
      </w:r>
    </w:p>
    <w:p>
      <w:pPr/>
      <w:r>
        <w:rPr>
          <w:lang w:val="ne_NP" w:bidi="ne_NP"/>
        </w:rPr>
      </w:r>
      <w:r>
        <w:rPr>
          <w:lang w:val="ne_NP" w:bidi="ne_NP"/>
        </w:rPr>
        <w:t>यो खण्ड आदम र हव्वाका सन्तानहरूको बारेमा दुई खण्डहरूमध्ये दोस्रो हो। यो खण्ड कयिनले आफ्नो भाइ हाबिललाई मारेपछि आउँछ। यसले कयिनका सन्तानहरूलाई वर्णन गर्छ। यसले पहिलो पटक धेरै फरक फरक किसिमका कुराहरू भएको वर्णन गर्छ—यसले पहिलो सहर, पालमा बस्ने र विभिन्न प्रकारका पशुहरू चराउने पहिलो मानिसहरू, वीणा र बाँसुरी बजाउने पहिलो मानिसहरू, धातुलाई पिटेर औजार बनाउने पहिलो मानिसहरू र पहिलो पटक मानिसहरूले याहवेको नाम लिएर आराधना गरेको कुराको वर्णन गर्छ।</w:t>
      </w:r>
    </w:p>
    <w:p>
      <w:pPr/>
      <w:r>
        <w:rPr>
          <w:lang w:val="ne_NP" w:bidi="ne_NP"/>
        </w:rPr>
      </w:r>
      <w:r>
        <w:rPr>
          <w:lang w:val="ne_NP" w:bidi="ne_NP"/>
        </w:rPr>
        <w:t>कयिनले आफ्नी पत्नीसँग यौन सम्बन्ध राखे। कयिनकी पत्नी उनकी बहिनी हुन सक्थिन्। केही मानिसहरू सोच्छन् कि आदम र हव्वा अस्तित्वमा भएकै समयमा अन्य मानिसहरू पनि अस्तित्वमा थिए, र कयिनले अरू कतैबाट पत्नी पाएको हुन सक्थ्यो।</w:t>
      </w:r>
    </w:p>
    <w:p>
      <w:pPr/>
      <w:r>
        <w:rPr>
          <w:lang w:val="ne_NP" w:bidi="ne_NP"/>
        </w:rPr>
      </w:r>
      <w:r>
        <w:rPr>
          <w:lang w:val="ne_NP" w:bidi="ne_NP"/>
        </w:rPr>
        <w:t>कयिनको पत्नी गर्भवती भइन् र हनोकलाई जन्म दिइन्। कयिनले एउटा शहरको स्थापना गरे, वा बसाले। ती दिनहरूमा, शहरहरू सायद पर्खालले घेरिएका मानिसहरूको बस्ती थिए। कयिनले आफ्नो छोरा हनोकको नाममा शहरको नाम राखे। हनोक शहर कहाँ थियो भनेर कसैलाई थाहा छैन।</w:t>
      </w:r>
    </w:p>
    <w:p>
      <w:pPr/>
      <w:r>
        <w:rPr>
          <w:lang w:val="ne_NP" w:bidi="ne_NP"/>
        </w:rPr>
      </w:r>
      <w:r>
        <w:rPr>
          <w:lang w:val="ne_NP" w:bidi="ne_NP"/>
        </w:rPr>
        <w:t>यहाँ, यस खण्डले कयिनको पारिवारिक वंशलाई वर्णन गर्छ। हनोकको इराद नाम गरेको छोरा थियो। इराद महूयाएलका पिता वा पुर्खा भए। महूयाएल मथूशाएलको पिता वा पुर्खा भए। मतूशाएल लेमेखका पिता वा पुर्खा भए।</w:t>
      </w:r>
    </w:p>
    <w:p>
      <w:pPr/>
      <w:r>
        <w:rPr>
          <w:lang w:val="ne_NP" w:bidi="ne_NP"/>
        </w:rPr>
      </w:r>
      <w:r>
        <w:rPr>
          <w:lang w:val="ne_NP" w:bidi="ne_NP"/>
        </w:rPr>
        <w:t>अब लेखकले हामीलाई लेमेखको बारेमा अझ बढी बताउँछन्। लेमेखले आदा र सिल्ला नाम गरेका दुई महिलाहरूसँग विवाह गरे। यी खण्डहरूमा कुनै पुरुषले दुई महिलासँग विवाह गरेको यो पहिलो पटक हो। आदाले याबाललाई जन्म दिइन्। याबाल कि त पशुहरू पाल्ने र पालमा बस्ने मानिसहरूका पुर्खा थिए वा यी कुराहरू गर्ने पहिलो व्यक्ति उनी थिए। अघिल्लो खण्डमा हाबिलले भेडाहरू पाल्थे, तर सम्भवतः पशुहरूका लागि विभिन्न प्रकारका पशुहरू पाल्ने र पालमा बस्ने पहिलो व्यक्ति याबाल थिए। पशुहरूमा बाख्रा, भेडा र गाईहरू पनि समावेश हुन सक्छन्। यी पालहरू जनावरको छालाबाट बनेका घरहरू थिए जसलाई खम्बाहरूले अड्याइएको हुन्थ्यो र किलाहरूद्वारा जमिनमा जोडिएको हुन्थ्यो। पालहरू खोल्न र एक ठाउँबाट अर्को ठाउँमा सार्न सजिलो थियो। याबाल र उनका सन्तानहरू सायद आफ्ना पशुहरूका बगाल लिएर चरनको खोजीमा यताउता हिँड्थे, त्यसैले तिनीहरू हिँड्दा पाल प्रयोग गर्न सजिलो थियो।</w:t>
      </w:r>
    </w:p>
    <w:p>
      <w:pPr/>
      <w:r>
        <w:rPr>
          <w:lang w:val="ne_NP" w:bidi="ne_NP"/>
        </w:rPr>
      </w:r>
      <w:r>
        <w:rPr>
          <w:lang w:val="ne_NP" w:bidi="ne_NP"/>
        </w:rPr>
        <w:t xml:space="preserve">यहाँ रोक्नुहोस्। समूहमा, </w:t>
      </w:r>
      <w:r>
        <w:rPr>
          <w:lang w:val="ne_NP" w:bidi="ne_NP"/>
        </w:rPr>
        <w:t>पाल कस्तो देखिन्थ्यो होला</w:t>
      </w:r>
      <w:r>
        <w:rPr>
          <w:lang w:val="ne_NP" w:bidi="ne_NP"/>
        </w:rPr>
        <w:t xml:space="preserve"> भन्ने एउटा तस्वीर हेर्नुहोस्। अडियो रोक्‍नुहोस्। </w:t>
      </w:r>
    </w:p>
    <w:p>
      <w:pPr/>
      <w:r>
        <w:rPr>
          <w:lang w:val="ne_NP" w:bidi="ne_NP"/>
        </w:rPr>
      </w:r>
      <w:r>
        <w:rPr>
          <w:lang w:val="ne_NP" w:bidi="ne_NP"/>
        </w:rPr>
        <w:t>याबालको भाइको नाम युबाल थियो। युबाल वीणा र बाँसुरी बजाउने मानिसहरूको पुर्खा थियो। वीणा र बाँसुरी बजाउने पहिलो व्यक्ति उहाँ हुन सक्नुहुन्छ, वा उहाँले वीणा र बाँसुरीको आविष्कार गर्नुभएको हुन सक्छ। वीणा काठ र तारहरूले बनेको एउटा साधन थियो र तार तानेर बजाइन्छ। बाँसुरी एउटा लामो, खोक्रो पाइप थियो जसलाई हावा फुकेर बजाइन्थ्यो।</w:t>
      </w:r>
    </w:p>
    <w:p>
      <w:pPr/>
      <w:r>
        <w:rPr>
          <w:lang w:val="ne_NP" w:bidi="ne_NP"/>
        </w:rPr>
      </w:r>
      <w:r>
        <w:rPr>
          <w:lang w:val="ne_NP" w:bidi="ne_NP"/>
        </w:rPr>
        <w:t xml:space="preserve">यहाँ रोक्नुहोस्। समूहमा, </w:t>
      </w:r>
      <w:r>
        <w:rPr>
          <w:lang w:val="ne_NP" w:bidi="ne_NP"/>
        </w:rPr>
        <w:t>वीणा</w:t>
      </w:r>
      <w:r>
        <w:rPr>
          <w:lang w:val="ne_NP" w:bidi="ne_NP"/>
        </w:rPr>
        <w:t xml:space="preserve"> र </w:t>
      </w:r>
      <w:r>
        <w:rPr>
          <w:lang w:val="ne_NP" w:bidi="ne_NP"/>
        </w:rPr>
        <w:t>बाँसुरी</w:t>
      </w:r>
      <w:r>
        <w:rPr>
          <w:lang w:val="ne_NP" w:bidi="ne_NP"/>
        </w:rPr>
        <w:t xml:space="preserve">का तस्वीरहरू हेर्नुहोस्। तपाईंको संस्कृतिमा यस्तै खालका कुन वाद्ययन्त्रहरू बजाइन्छन्? तपाईंले सङ्गीत कहिले बजाउनुहुन्छ? अडियो रोक्‍नुहोस्। </w:t>
      </w:r>
    </w:p>
    <w:p>
      <w:pPr/>
      <w:r>
        <w:rPr>
          <w:lang w:val="ne_NP" w:bidi="ne_NP"/>
        </w:rPr>
      </w:r>
      <w:r>
        <w:rPr>
          <w:lang w:val="ne_NP" w:bidi="ne_NP"/>
        </w:rPr>
        <w:t>लेमेखकी अर्को पत्नी सिल्लाको तुबलकैन नाम गरेको छोरा थियो। तूबल्-कयिन काँसा र फलामबाट औजारहरू बनाउन सिपालु थिए। उहाँले सायद काँसा र फलामका धातुहरूलाई हतौडाले ठोकेर यी औजारहरू बनाउनुभएको थियो।</w:t>
      </w:r>
    </w:p>
    <w:p>
      <w:pPr/>
      <w:r>
        <w:rPr>
          <w:lang w:val="ne_NP" w:bidi="ne_NP"/>
        </w:rPr>
      </w:r>
      <w:r>
        <w:rPr>
          <w:lang w:val="ne_NP" w:bidi="ne_NP"/>
        </w:rPr>
        <w:t xml:space="preserve">यहाँ रोक्नुहोस्। समूहमा, </w:t>
      </w:r>
      <w:r>
        <w:rPr>
          <w:lang w:val="ne_NP" w:bidi="ne_NP"/>
        </w:rPr>
        <w:t>काँसा</w:t>
      </w:r>
      <w:r>
        <w:rPr>
          <w:lang w:val="ne_NP" w:bidi="ne_NP"/>
        </w:rPr>
        <w:t xml:space="preserve"> र </w:t>
      </w:r>
      <w:r>
        <w:rPr>
          <w:lang w:val="ne_NP" w:bidi="ne_NP"/>
        </w:rPr>
        <w:t xml:space="preserve">फलामका </w:t>
      </w:r>
      <w:r>
        <w:rPr>
          <w:lang w:val="ne_NP" w:bidi="ne_NP"/>
        </w:rPr>
        <w:t xml:space="preserve">तस्वीरहरू, र त्यसपछि </w:t>
      </w:r>
      <w:r>
        <w:rPr>
          <w:lang w:val="ne_NP" w:bidi="ne_NP"/>
        </w:rPr>
        <w:t>मानिसहरूले काँसा र फलामबाट बनाएका उपकरणहरूका</w:t>
      </w:r>
      <w:r>
        <w:rPr>
          <w:lang w:val="ne_NP" w:bidi="ne_NP"/>
        </w:rPr>
        <w:t xml:space="preserve"> तस्वीरहरू हेर्नुहोस्। अडियो रोक्‍नुहोस्। </w:t>
      </w:r>
    </w:p>
    <w:p>
      <w:pPr/>
      <w:r>
        <w:rPr>
          <w:lang w:val="ne_NP" w:bidi="ne_NP"/>
        </w:rPr>
      </w:r>
      <w:r>
        <w:rPr>
          <w:lang w:val="ne_NP" w:bidi="ne_NP"/>
        </w:rPr>
        <w:t>जिल्लाको नामा नाम गरेकी छोरी पनि थिइन्। नामा सायद सिलाको जेठी छोरी थिइन्।</w:t>
      </w:r>
    </w:p>
    <w:p>
      <w:pPr/>
      <w:r>
        <w:rPr>
          <w:lang w:val="ne_NP" w:bidi="ne_NP"/>
        </w:rPr>
      </w:r>
      <w:r>
        <w:rPr>
          <w:lang w:val="ne_NP" w:bidi="ne_NP"/>
        </w:rPr>
        <w:t xml:space="preserve">यहाँ रोक्नुहोस् र समूहमा छलफल गर्नुहोस्: पतिहरू र पत्नीहरू र तिनीहरूका सन्तानहरूको बारेमा कुरा गर्नुहोस्। तपाईं पति, पत्नीहरू, भाइहरू, बहिनीहरू, छोराहरू र छोरीहरूका लागि कुन शब्दहरू प्रयोग गर्नुहुन्छ? तपाईंले जेठा र सबैभन्दा कान्छो छोरा र छोरीहरूको लागि कुन शब्दहरू प्रयोग गर्नुहुन्छ? अडियो रोक्‍नुहोस्। </w:t>
      </w:r>
    </w:p>
    <w:p>
      <w:pPr/>
      <w:r>
        <w:rPr>
          <w:lang w:val="ne_NP" w:bidi="ne_NP"/>
        </w:rPr>
      </w:r>
      <w:r>
        <w:rPr>
          <w:lang w:val="ne_NP" w:bidi="ne_NP"/>
        </w:rPr>
        <w:t>एक दिन, लेमेखले आफ्ना पत्नीहरूलाई भने, "आदा र सिल्ला, मेरो आवाज सुन।" "मेरो आवाज सुन" भन्ने वाक्यांश एउटा सामान्य वाक्यांश थियो जसको अर्थ "मलाई सुन" भन्ने हुन्थ्यो। यहाँ, लेमेखले आफ्ना जीतहरू वा आफू कति बलियो छु भन्ने कुरामा घमण्ड गरिरहेका छन्। लेमेखले तिनीहरूलाई आफ्नो शक्तिको बारेमा विशेष गीत पाठ गरेर वा गाएर यसो गर्छन्। लेमेखले भनाइ जारी राखे, "मलाई आक्रमण गर्ने मानिसलाई मैले मारे, मलाई हिर्काउने जवान मानिसलाई मैले मारे।" यदि कयिनलाई मार्ने व्यक्तिलाई सात गुणा सजाय दिए भने मलाई मार्ने व्यक्तिलाई ७७ गुणा सजाय हुनेछ।" लेमेखले घमण्ड गर्छन् कि कयिनलाई मार्ने जोसुकैलाई कडा सजाय दिइनेछ भने उसलाई मार्ने जोसुकैलाई त झन् अझ कठोर सजाय दिइनेछ!</w:t>
      </w:r>
    </w:p>
    <w:p>
      <w:pPr/>
      <w:r>
        <w:rPr>
          <w:lang w:val="ne_NP" w:bidi="ne_NP"/>
        </w:rPr>
      </w:r>
      <w:r>
        <w:rPr>
          <w:lang w:val="ne_NP" w:bidi="ne_NP"/>
        </w:rPr>
        <w:t>अब हामी आदम र हव्वाको परिवारको बाँकी बारेमा सुन्छौं। आदमले आफ्नी पत्नीसँग फेरि यौन सम्बन्ध राखे, र हव्वाले अर्को छोरालाई जन्म दिइन्। यो सायद लेमेख जन्मिनुअघि नै भएको थियो। हव्वा धेरै खुसी थिइन् र उनले आफ्नो छोराको नाम सेथ राखिन्। उनले भनिन्, "परमेश्वरले मलाई हाबिलको ठाउँमा अर्को सन्तान दिनुभएको छ, किनभने कयिनले हाबिललाई मारे।"</w:t>
      </w:r>
    </w:p>
    <w:p>
      <w:pPr/>
      <w:r>
        <w:rPr>
          <w:lang w:val="ne_NP" w:bidi="ne_NP"/>
        </w:rPr>
      </w:r>
      <w:r>
        <w:rPr>
          <w:lang w:val="ne_NP" w:bidi="ne_NP"/>
        </w:rPr>
        <w:t>जब सेत हुर्किए, उनको एनोश नाम गरेको छोराको जन्म भयो। उत्पत्ति पुस्तकको बाँकी भाग सेथका सन्तानहरूको बारेमा छ।</w:t>
      </w:r>
    </w:p>
    <w:p>
      <w:pPr/>
      <w:r>
        <w:rPr>
          <w:lang w:val="ne_NP" w:bidi="ne_NP"/>
        </w:rPr>
      </w:r>
      <w:r>
        <w:rPr>
          <w:lang w:val="ne_NP" w:bidi="ne_NP"/>
        </w:rPr>
        <w:t>त्यही समयमा, केही मानिसहरूले परमप्रभुको नाम पुकार्न थाले। "परमप्रभुको नाम पुकार्नु" एउटा वाक्यांश हो जसको अर्थ परमप्रभुको आराधना गर्नु वा उहाँलाई प्रार्थना गर्नु र उहाँको नामले पुकार्नु हो। केही मानिसहरू यो कुराले अलमलमा पर्छन् किनभने बाइबलका पछिका खण्डहरूमा परमप्रभुले आफ्नो व्यक्तिगत नाम, याहवे भनेर मोशा नाम गरेको मानिसलाई बताउनुहुन्छ। यो हुन सक्छ कि इतिहासको सुरुमा मानिसहरूले याहवे नामको प्रयोग गरेका थिए, तर परमेश्वर मोशाकहाँ देखा पर्नुभएपछि र उहाँलाई आफ्नो नाम, याहवे बताएपछि परमेश्वरका मानिसहरूले वास्तवमा यो नाम पूर्ण रूपमा प्रयोग गर्न थाले।</w:t>
      </w:r>
    </w:p>
    <w:p>
      <w:pPr/>
      <w:r>
        <w:rPr>
          <w:lang w:val="ne_NP" w:bidi="ne_NP"/>
        </w:rPr>
      </w:r>
      <w:r>
        <w:rPr>
          <w:lang w:val="ne_NP" w:bidi="ne_NP"/>
        </w:rPr>
        <w:t xml:space="preserve">यहाँ रोक्नुहोस् र टोलीमा छलफल गर्नुहोस्: तपाईंको भाषामा आराधनालाई बुझाउने कुन वाक्यांशहरू छन्? तपाईं आराधनामा परमेश्वरको नाम वा नामहरू कसरी प्रयोग गर्नुहुन्छ? तपाईंले आराधना गर्दा परमेश्वरको नाम प्रयोग गर्नु किन महत्त्वपूर्ण छ? अडियो रोक्‍नुहोस्। </w:t>
      </w:r>
      <w:r>
        <w:rPr>
          <w:lang w:val="ne_NP" w:bidi="ne_NP"/>
        </w:rPr>
      </w:r>
    </w:p>
    <w:p>
      <w:pPr>
        <w:pStyle w:val="Heading3"/>
      </w:pPr>
      <w:r>
        <w:rPr>
          <w:lang w:val="ne_NP" w:bidi="ne_NP"/>
        </w:rPr>
        <w:t>Step 3</w:t>
      </w:r>
    </w:p>
    <w:p>
      <w:pPr/>
      <w:r>
        <w:rPr>
          <w:lang w:val="ne_NP" w:bidi="ne_NP"/>
        </w:rPr>
      </w:r>
      <w:r>
        <w:rPr>
          <w:lang w:val="ne_NP" w:bidi="ne_NP"/>
        </w:rPr>
        <w:t>सबैभन्दा सजिलोसँग बुझिने अनुवादमा उत्पत्ति ४:१७–२६ को श्रव्य संस्करण सुन्नुहोस्।</w:t>
      </w:r>
    </w:p>
    <w:p>
      <w:pPr/>
      <w:r>
        <w:rPr>
          <w:lang w:val="ne_NP" w:bidi="ne_NP"/>
        </w:rPr>
      </w:r>
      <w:r>
        <w:rPr>
          <w:lang w:val="ne_NP" w:bidi="ne_NP"/>
        </w:rPr>
        <w:t>यस चरणमा समूहले यस खण्डको दृश्यहरू, पात्रहरू र सेटिङलाई परिभाषित गर्नेछन्। त्यसपछि समूहले यस भागलाई दृश्यात्मक बनाउनेछ।</w:t>
      </w:r>
    </w:p>
    <w:p>
      <w:pPr/>
      <w:r>
        <w:rPr>
          <w:lang w:val="ne_NP" w:bidi="ne_NP"/>
        </w:rPr>
      </w:r>
      <w:r>
        <w:rPr>
          <w:lang w:val="ne_NP" w:bidi="ne_NP"/>
        </w:rPr>
        <w:t>यस खण्डमा तीन दृश्यहरू छन्।</w:t>
      </w:r>
    </w:p>
    <w:p>
      <w:pPr/>
      <w:r>
        <w:rPr>
          <w:lang w:val="ne_NP" w:bidi="ne_NP"/>
        </w:rPr>
      </w:r>
      <w:r>
        <w:rPr>
          <w:b/>
          <w:lang w:val="ne_NP" w:bidi="ne_NP"/>
        </w:rPr>
        <w:t>पहिलो दृश्यमा:</w:t>
      </w:r>
      <w:r>
        <w:rPr>
          <w:lang w:val="ne_NP" w:bidi="ne_NP"/>
        </w:rPr>
        <w:t xml:space="preserve"> कयिनका सन्तानहरूको वर्णन गरिएका छन्।</w:t>
      </w:r>
    </w:p>
    <w:p>
      <w:pPr/>
      <w:r>
        <w:rPr>
          <w:lang w:val="ne_NP" w:bidi="ne_NP"/>
        </w:rPr>
      </w:r>
      <w:r>
        <w:rPr>
          <w:b/>
          <w:lang w:val="ne_NP" w:bidi="ne_NP"/>
        </w:rPr>
        <w:t>दोस्रो दृश्यमा:</w:t>
      </w:r>
      <w:r>
        <w:rPr>
          <w:lang w:val="ne_NP" w:bidi="ne_NP"/>
        </w:rPr>
        <w:t xml:space="preserve"> लेमेखको परिवारको वर्णन गरिएको छ।</w:t>
      </w:r>
    </w:p>
    <w:p>
      <w:pPr/>
      <w:r>
        <w:rPr>
          <w:lang w:val="ne_NP" w:bidi="ne_NP"/>
        </w:rPr>
      </w:r>
      <w:r>
        <w:rPr>
          <w:b/>
          <w:lang w:val="ne_NP" w:bidi="ne_NP"/>
        </w:rPr>
        <w:t>तेस्रो दृश्यमा:</w:t>
      </w:r>
      <w:r>
        <w:rPr>
          <w:lang w:val="ne_NP" w:bidi="ne_NP"/>
        </w:rPr>
        <w:t xml:space="preserve"> आदम र हव्वाका अर्का छोरा जन्मन्छन्, जसको नाम सेथ हो। सेथको एनोश नाम गरेको छोरा छ।</w:t>
      </w:r>
    </w:p>
    <w:p>
      <w:pPr/>
      <w:r>
        <w:rPr>
          <w:lang w:val="ne_NP" w:bidi="ne_NP"/>
        </w:rPr>
      </w:r>
      <w:r>
        <w:rPr>
          <w:lang w:val="ne_NP" w:bidi="ne_NP"/>
        </w:rPr>
        <w:t>यस खण्डमा रहेका पात्रहरू यस प्रकार छन्:</w:t>
      </w:r>
    </w:p>
    <w:p>
      <w:pPr>
        <w:pStyle w:val="ListBullet"/>
        <w:spacing w:line="240" w:lineRule="auto"/>
        <w:ind w:left="720"/>
      </w:pPr>
      <w:r>
        <w:rPr>
          <w:lang w:val="ne_NP" w:bidi="ne_NP"/>
        </w:rPr>
      </w:r>
      <w:r>
        <w:rPr>
          <w:lang w:val="ne_NP" w:bidi="ne_NP"/>
        </w:rPr>
        <w:t>कयिन</w:t>
      </w:r>
    </w:p>
    <w:p>
      <w:pPr>
        <w:pStyle w:val="ListBullet"/>
        <w:spacing w:line="240" w:lineRule="auto"/>
        <w:ind w:left="720"/>
      </w:pPr>
      <w:r>
        <w:rPr>
          <w:lang w:val="ne_NP" w:bidi="ne_NP"/>
        </w:rPr>
      </w:r>
      <w:r>
        <w:rPr>
          <w:lang w:val="ne_NP" w:bidi="ne_NP"/>
        </w:rPr>
        <w:t>कयिनकी पत्नी</w:t>
      </w:r>
    </w:p>
    <w:p>
      <w:pPr>
        <w:pStyle w:val="ListBullet"/>
        <w:spacing w:line="240" w:lineRule="auto"/>
        <w:ind w:left="720"/>
      </w:pPr>
      <w:r>
        <w:rPr>
          <w:lang w:val="ne_NP" w:bidi="ne_NP"/>
        </w:rPr>
      </w:r>
      <w:r>
        <w:rPr>
          <w:lang w:val="ne_NP" w:bidi="ne_NP"/>
        </w:rPr>
        <w:t>कयिनको छोरा हनोक</w:t>
      </w:r>
    </w:p>
    <w:p>
      <w:pPr>
        <w:pStyle w:val="ListBullet"/>
        <w:spacing w:line="240" w:lineRule="auto"/>
        <w:ind w:left="720"/>
      </w:pPr>
      <w:r>
        <w:rPr>
          <w:lang w:val="ne_NP" w:bidi="ne_NP"/>
        </w:rPr>
      </w:r>
      <w:r>
        <w:rPr>
          <w:lang w:val="ne_NP" w:bidi="ne_NP"/>
        </w:rPr>
        <w:t>कयिनका सन्तानहरू: इराद, महूयाएल, मथूशाएल र लेमेक</w:t>
      </w:r>
    </w:p>
    <w:p>
      <w:pPr>
        <w:pStyle w:val="ListBullet"/>
        <w:spacing w:line="240" w:lineRule="auto"/>
        <w:ind w:left="720"/>
      </w:pPr>
      <w:r>
        <w:rPr>
          <w:lang w:val="ne_NP" w:bidi="ne_NP"/>
        </w:rPr>
      </w:r>
      <w:r>
        <w:rPr>
          <w:lang w:val="ne_NP" w:bidi="ne_NP"/>
        </w:rPr>
        <w:t>लेमेखका दुई पत्नीहरू, जो आदा र सिल्ला थिए</w:t>
      </w:r>
    </w:p>
    <w:p>
      <w:pPr>
        <w:pStyle w:val="ListBullet"/>
        <w:spacing w:line="240" w:lineRule="auto"/>
        <w:ind w:left="720"/>
      </w:pPr>
      <w:r>
        <w:rPr>
          <w:lang w:val="ne_NP" w:bidi="ne_NP"/>
        </w:rPr>
      </w:r>
      <w:r>
        <w:rPr>
          <w:lang w:val="ne_NP" w:bidi="ne_NP"/>
        </w:rPr>
        <w:t>आदाका दुई छोराहरू, जो याबाल र युबाल थिए</w:t>
      </w:r>
    </w:p>
    <w:p>
      <w:pPr>
        <w:pStyle w:val="ListBullet"/>
        <w:spacing w:line="240" w:lineRule="auto"/>
        <w:ind w:left="720"/>
      </w:pPr>
      <w:r>
        <w:rPr>
          <w:lang w:val="ne_NP" w:bidi="ne_NP"/>
        </w:rPr>
      </w:r>
      <w:r>
        <w:rPr>
          <w:lang w:val="ne_NP" w:bidi="ne_NP"/>
        </w:rPr>
        <w:t>सिलाका दुई सन्तानहरू, जो तुबल-कैन र नामा थिए</w:t>
      </w:r>
    </w:p>
    <w:p>
      <w:pPr>
        <w:pStyle w:val="ListBullet"/>
        <w:spacing w:line="240" w:lineRule="auto"/>
        <w:ind w:left="720"/>
      </w:pPr>
      <w:r>
        <w:rPr>
          <w:lang w:val="ne_NP" w:bidi="ne_NP"/>
        </w:rPr>
      </w:r>
      <w:r>
        <w:rPr>
          <w:lang w:val="ne_NP" w:bidi="ne_NP"/>
        </w:rPr>
        <w:t>आदम</w:t>
      </w:r>
    </w:p>
    <w:p>
      <w:pPr>
        <w:pStyle w:val="ListBullet"/>
        <w:spacing w:line="240" w:lineRule="auto"/>
        <w:ind w:left="720"/>
      </w:pPr>
      <w:r>
        <w:rPr>
          <w:lang w:val="ne_NP" w:bidi="ne_NP"/>
        </w:rPr>
      </w:r>
      <w:r>
        <w:rPr>
          <w:lang w:val="ne_NP" w:bidi="ne_NP"/>
        </w:rPr>
        <w:t>हव्वा।</w:t>
      </w:r>
    </w:p>
    <w:p>
      <w:pPr>
        <w:pStyle w:val="ListBullet"/>
        <w:spacing w:line="240" w:lineRule="auto"/>
        <w:ind w:left="720"/>
      </w:pPr>
      <w:r>
        <w:rPr>
          <w:lang w:val="ne_NP" w:bidi="ne_NP"/>
        </w:rPr>
      </w:r>
      <w:r>
        <w:rPr>
          <w:lang w:val="ne_NP" w:bidi="ne_NP"/>
        </w:rPr>
        <w:t>सेथ</w:t>
      </w:r>
    </w:p>
    <w:p>
      <w:pPr>
        <w:pStyle w:val="ListBullet"/>
        <w:spacing w:line="240" w:lineRule="auto"/>
        <w:ind w:left="720"/>
      </w:pPr>
      <w:r>
        <w:rPr>
          <w:lang w:val="ne_NP" w:bidi="ne_NP"/>
        </w:rPr>
      </w:r>
      <w:r>
        <w:rPr>
          <w:lang w:val="ne_NP" w:bidi="ne_NP"/>
        </w:rPr>
        <w:t>एनोश</w:t>
      </w:r>
    </w:p>
    <w:p>
      <w:pPr>
        <w:pStyle w:val="ListBullet"/>
        <w:spacing w:line="240" w:lineRule="auto"/>
        <w:ind w:left="720"/>
      </w:pPr>
      <w:r>
        <w:rPr>
          <w:lang w:val="ne_NP" w:bidi="ne_NP"/>
        </w:rPr>
      </w:r>
      <w:r>
        <w:rPr>
          <w:lang w:val="ne_NP" w:bidi="ne_NP"/>
        </w:rPr>
        <w:t>र परमप्रभु</w:t>
      </w:r>
    </w:p>
    <w:p>
      <w:pPr/>
      <w:r>
        <w:rPr>
          <w:lang w:val="ne_NP" w:bidi="ne_NP"/>
        </w:rPr>
      </w:r>
      <w:r>
        <w:rPr>
          <w:lang w:val="ne_NP" w:bidi="ne_NP"/>
        </w:rPr>
        <w:t>समूहमा, खण्डको सेटिङका यी भागहरूमा ध्यान दिनुहोस्:</w:t>
      </w:r>
    </w:p>
    <w:p>
      <w:pPr/>
      <w:r>
        <w:rPr>
          <w:lang w:val="ne_NP" w:bidi="ne_NP"/>
        </w:rPr>
      </w:r>
      <w:r>
        <w:rPr>
          <w:lang w:val="ne_NP" w:bidi="ne_NP"/>
        </w:rPr>
        <w:t>पहिलो दृश्यले कयिनका सन्तानहरूको वर्णन गर्छ। यसले कयिनका सन्तानहरू र तिनीहरूका सन्तानहरूको वर्णन गर्छ।</w:t>
      </w:r>
    </w:p>
    <w:p>
      <w:pPr/>
      <w:r>
        <w:rPr>
          <w:lang w:val="ne_NP" w:bidi="ne_NP"/>
        </w:rPr>
      </w:r>
      <w:r>
        <w:rPr>
          <w:lang w:val="ne_NP" w:bidi="ne_NP"/>
        </w:rPr>
        <w:t xml:space="preserve">समूहमा छलफल गर्न यहाँ रोक्नुहोस्। तपाईंले आफ्नो संस्कृतिमा परिवारका वंशलाई वर्णन गरे जस्तै गरी समूहका केही मानिसहरूलाई आफ्नो परिवारका वंशको वर्णन गर्न लगाउनुहोस्। तपाईंले परिवारका वंश र वंशावलीलाई वर्णन गर्दा तपाईं कुन शब्दहरू, वाक्यांशहरू वा शैलीहरू प्रयोग गर्नुहुन्छ? अडियो रोक्‍नुहोस्। </w:t>
      </w:r>
    </w:p>
    <w:p>
      <w:pPr/>
      <w:r>
        <w:rPr>
          <w:lang w:val="ne_NP" w:bidi="ne_NP"/>
        </w:rPr>
      </w:r>
      <w:r>
        <w:rPr>
          <w:lang w:val="ne_NP" w:bidi="ne_NP"/>
        </w:rPr>
        <w:t>दोस्रो दृश्यले कयिनका एउटा सन्तानको परिवारको वर्णन गर्छ, जसको नाम लेमेख थियो। त्यसपछि कथाले लेमेखले आफ्ना पत्नीहरूलाई सुनाएको एउटा गीत प्रस्तुत गर्न पारिवारिक वंशको वर्णनलाई बीचैमा रोक्छ। लेमेखले यहाँ भनेका सबै कुरा गीत वा कविता हुन्। मानिसहरूले यस प्रकारका गीतहरू वा कविताहरू आफूले गरेका कुराहरू वा आफ्नो जीतका कुराहरूको बारेमा घमण्ड गर्न प्रयोग गर्थे। एक दिन, लेमेखले आफ्ना दुई पत्नीहरूलाई भने, "आदा र सिल्ला, मेरा कुरा सुन। लेमेखका पत्नीहरू हो, तिमीहरूले मेरो कुरा सुन। लेमेखले भनाइ जारी राखे, "मलाई आक्रमण गर्ने मानिसलाई मैले मारे, मलाई हिर्काउने जवान मानिसलाई मैले मारे।" यहाँ, लेमेखले आफूले भनिरहेका कुरामा जोड दिन आफ्नो कुरा दोहोर्याउँछन्। जब लेमेखले एकजना मानिस र एकजना जवान मानिसलाई मार्ने बारेमा कुरा गर्छन्, उनले पहिले नै भइसकेको कुनै कुराको बारेमा कुरा गरिरहेका हुन सक्छन्, वा कसैले उनलाई आक्रमण गरेमा वा चोट पुर्याएमा के हुनेछ भनेर वर्णन गरिरहेका हुन सक्छन्। लेमेख जारी राख्छन्, "यदि कसैले कयिनलाई मार्यो भने तिनीहरूलाई सात गुणा सजाय दिइनेछ। यदि कसैले मलाई मार्छ भने तिनीहरूलाई कयिनलाई मार्नेभन्दा ७७ गुणा बढी सजाय हुनेछ!" यो गीतको सबैभन्दा महत्त्वपूर्ण भाग हो।</w:t>
      </w:r>
    </w:p>
    <w:p>
      <w:pPr/>
      <w:r>
        <w:rPr>
          <w:lang w:val="ne_NP" w:bidi="ne_NP"/>
        </w:rPr>
      </w:r>
      <w:r>
        <w:rPr>
          <w:lang w:val="ne_NP" w:bidi="ne_NP"/>
        </w:rPr>
        <w:t xml:space="preserve">समूहमा छलफल गर्न यहाँ रोक्नुहोस्। तपाईंको संस्कृतिमा मानिसहरूले आफ्नो जीतका बारेमा कसरी घमण्ड गर्छन्? तपाईंले केही गीतहरू गाउन सक्नुहुन्छ वा मानिसहरूले घमण्ड गर्न प्रयोग गर्ने कविताहरूका केही पाठ गर्न सक्नुहुन्छ। मानिसहरूले कुन शब्द वा वाक्यांशहरू प्रयोग गर्छन्? मानिसहरूले गीतको सबैभन्दा महत्त्वपूर्ण भाग कहिले भन्छन् वा गाइरहेका छन् भनेर तपाईंलाई कसरी थाहा हुन्छ? अडियो रोक्‍नुहोस्। </w:t>
      </w:r>
    </w:p>
    <w:p>
      <w:pPr/>
      <w:r>
        <w:rPr>
          <w:lang w:val="ne_NP" w:bidi="ne_NP"/>
        </w:rPr>
      </w:r>
      <w:r>
        <w:rPr>
          <w:lang w:val="ne_NP" w:bidi="ne_NP"/>
        </w:rPr>
        <w:t>तेस्रो दृश्यले आदम र हव्वालाई फर्किन्छ। यसले आदम र हव्वाका सन्तानहरूलाई वर्णन गर्छ। तेस्रो दृश्य सायद लेमेख जीवित भएको समयमा नभई कयिन जीवित भएको समयमा भएको हुनाले, तेस्रो दृश्यले दोस्रो दृश्यभन्दा अघि घटेका घटनाहरूको वर्णन गर्छ। हव्वाले सेथलाई जन्म दिन्छिन्, र सेथको एनोश नाम गरेको छोरा हुन्छ। एनोश जीवित रहेको समयमा कुनै बेला मानिसहरूले परमेश्वरको व्यक्तिगत नाम याहवे पुकार्दै उहाँको आराधना गर्न थाले।</w:t>
      </w:r>
    </w:p>
    <w:p>
      <w:pPr/>
      <w:r>
        <w:rPr>
          <w:lang w:val="ne_NP" w:bidi="ne_NP"/>
        </w:rPr>
      </w:r>
      <w:r>
        <w:rPr>
          <w:lang w:val="ne_NP" w:bidi="ne_NP"/>
        </w:rPr>
        <w:t>यो खण्ड अघिल्लो खण्डमा सुरु हुने कथाको दोस्रो भाग हो। अघिल्लो खण्ड आदम र हव्वाले सन्तान पाएकोबाट सुरु हुन्छ, र यो खण्ड आदम र हव्वाले सन्तान पाएकोबाटै अन्त हुन्छ।</w:t>
      </w:r>
    </w:p>
    <w:p>
      <w:pPr/>
      <w:r>
        <w:rPr>
          <w:lang w:val="ne_NP" w:bidi="ne_NP"/>
        </w:rPr>
      </w:r>
      <w:r>
        <w:rPr>
          <w:lang w:val="ne_NP" w:bidi="ne_NP"/>
        </w:rPr>
        <w:t>अब, समूहले स्टोरीबोर्ड, तयार पार्न, चित्र कोरेर वा बस्तुहरू प्रयोग गरेर यस खण्ड र कृयाकलापलाई दृश्यात्मक बनाउन पर्छ।</w:t>
      </w:r>
      <w:r>
        <w:rPr>
          <w:lang w:val="ne_NP" w:bidi="ne_NP"/>
        </w:rPr>
      </w:r>
    </w:p>
    <w:p>
      <w:pPr>
        <w:pStyle w:val="Heading3"/>
      </w:pPr>
      <w:r>
        <w:rPr>
          <w:lang w:val="ne_NP" w:bidi="ne_NP"/>
        </w:rPr>
        <w:t>Step 4</w:t>
      </w:r>
    </w:p>
    <w:p>
      <w:pPr/>
      <w:r>
        <w:rPr>
          <w:lang w:val="ne_NP" w:bidi="ne_NP"/>
        </w:rPr>
      </w:r>
      <w:r>
        <w:rPr>
          <w:lang w:val="ne_NP" w:bidi="ne_NP"/>
        </w:rPr>
        <w:t>सबैभन्दा सजिलोसँग बुझिने अनुवादमा उत्पत्ति ४:१७–२६ को श्रव्य संस्करण सुन्नुहोस्।</w:t>
      </w:r>
    </w:p>
    <w:p>
      <w:pPr/>
      <w:r>
        <w:rPr>
          <w:lang w:val="ne_NP" w:bidi="ne_NP"/>
        </w:rPr>
      </w:r>
      <w:r>
        <w:rPr>
          <w:lang w:val="ne_NP" w:bidi="ne_NP"/>
        </w:rPr>
        <w:t>यस चरणमा, समूहले खण्डलाई नाटकीय बनाउनेछन्।</w:t>
      </w:r>
    </w:p>
    <w:p>
      <w:pPr/>
      <w:r>
        <w:rPr>
          <w:lang w:val="ne_NP" w:bidi="ne_NP"/>
        </w:rPr>
      </w:r>
      <w:r>
        <w:rPr>
          <w:lang w:val="ne_NP" w:bidi="ne_NP"/>
        </w:rPr>
        <w:t>यस कथामा तीन दृश्यहरू छन्।</w:t>
      </w:r>
    </w:p>
    <w:p>
      <w:pPr/>
      <w:r>
        <w:rPr>
          <w:lang w:val="ne_NP" w:bidi="ne_NP"/>
        </w:rPr>
      </w:r>
      <w:r>
        <w:rPr>
          <w:lang w:val="ne_NP" w:bidi="ne_NP"/>
        </w:rPr>
        <w:t>यस खण्डमा रहेका पात्रहरू यस प्रकार छन्:</w:t>
      </w:r>
    </w:p>
    <w:p>
      <w:pPr>
        <w:pStyle w:val="ListBullet"/>
        <w:spacing w:line="240" w:lineRule="auto"/>
        <w:ind w:left="720"/>
      </w:pPr>
      <w:r>
        <w:rPr>
          <w:lang w:val="ne_NP" w:bidi="ne_NP"/>
        </w:rPr>
      </w:r>
      <w:r>
        <w:rPr>
          <w:lang w:val="ne_NP" w:bidi="ne_NP"/>
        </w:rPr>
        <w:t>कयिन</w:t>
      </w:r>
    </w:p>
    <w:p>
      <w:pPr>
        <w:pStyle w:val="ListBullet"/>
        <w:spacing w:line="240" w:lineRule="auto"/>
        <w:ind w:left="720"/>
      </w:pPr>
      <w:r>
        <w:rPr>
          <w:lang w:val="ne_NP" w:bidi="ne_NP"/>
        </w:rPr>
      </w:r>
      <w:r>
        <w:rPr>
          <w:lang w:val="ne_NP" w:bidi="ne_NP"/>
        </w:rPr>
        <w:t>कयिनकी पत्नी</w:t>
      </w:r>
    </w:p>
    <w:p>
      <w:pPr>
        <w:pStyle w:val="ListBullet"/>
        <w:spacing w:line="240" w:lineRule="auto"/>
        <w:ind w:left="720"/>
      </w:pPr>
      <w:r>
        <w:rPr>
          <w:lang w:val="ne_NP" w:bidi="ne_NP"/>
        </w:rPr>
      </w:r>
      <w:r>
        <w:rPr>
          <w:lang w:val="ne_NP" w:bidi="ne_NP"/>
        </w:rPr>
        <w:t>कयिनको छोरा हनोक</w:t>
      </w:r>
    </w:p>
    <w:p>
      <w:pPr>
        <w:pStyle w:val="ListBullet"/>
        <w:spacing w:line="240" w:lineRule="auto"/>
        <w:ind w:left="720"/>
      </w:pPr>
      <w:r>
        <w:rPr>
          <w:lang w:val="ne_NP" w:bidi="ne_NP"/>
        </w:rPr>
      </w:r>
      <w:r>
        <w:rPr>
          <w:lang w:val="ne_NP" w:bidi="ne_NP"/>
        </w:rPr>
        <w:t>कयिनका सन्तानहरू: इराद, महूयाएल, मथूशाएल र लेमेक</w:t>
      </w:r>
    </w:p>
    <w:p>
      <w:pPr>
        <w:pStyle w:val="ListBullet"/>
        <w:spacing w:line="240" w:lineRule="auto"/>
        <w:ind w:left="720"/>
      </w:pPr>
      <w:r>
        <w:rPr>
          <w:lang w:val="ne_NP" w:bidi="ne_NP"/>
        </w:rPr>
      </w:r>
      <w:r>
        <w:rPr>
          <w:lang w:val="ne_NP" w:bidi="ne_NP"/>
        </w:rPr>
        <w:t>लेमेखका दुई पत्नीहरू, जो आदा र सिल्ला थिए</w:t>
      </w:r>
    </w:p>
    <w:p>
      <w:pPr>
        <w:pStyle w:val="ListBullet"/>
        <w:spacing w:line="240" w:lineRule="auto"/>
        <w:ind w:left="720"/>
      </w:pPr>
      <w:r>
        <w:rPr>
          <w:lang w:val="ne_NP" w:bidi="ne_NP"/>
        </w:rPr>
      </w:r>
      <w:r>
        <w:rPr>
          <w:lang w:val="ne_NP" w:bidi="ne_NP"/>
        </w:rPr>
        <w:t>आदाका दुई छोराहरू, जो याबाल र युबाल थिए</w:t>
      </w:r>
    </w:p>
    <w:p>
      <w:pPr>
        <w:pStyle w:val="ListBullet"/>
        <w:spacing w:line="240" w:lineRule="auto"/>
        <w:ind w:left="720"/>
      </w:pPr>
      <w:r>
        <w:rPr>
          <w:lang w:val="ne_NP" w:bidi="ne_NP"/>
        </w:rPr>
      </w:r>
      <w:r>
        <w:rPr>
          <w:lang w:val="ne_NP" w:bidi="ne_NP"/>
        </w:rPr>
        <w:t>सिलाका दुई सन्तानहरू, जो तुबल-कैन र नामा थिए</w:t>
      </w:r>
    </w:p>
    <w:p>
      <w:pPr>
        <w:pStyle w:val="ListBullet"/>
        <w:spacing w:line="240" w:lineRule="auto"/>
        <w:ind w:left="720"/>
      </w:pPr>
      <w:r>
        <w:rPr>
          <w:lang w:val="ne_NP" w:bidi="ne_NP"/>
        </w:rPr>
      </w:r>
      <w:r>
        <w:rPr>
          <w:lang w:val="ne_NP" w:bidi="ne_NP"/>
        </w:rPr>
        <w:t>आदम</w:t>
      </w:r>
    </w:p>
    <w:p>
      <w:pPr>
        <w:pStyle w:val="ListBullet"/>
        <w:spacing w:line="240" w:lineRule="auto"/>
        <w:ind w:left="720"/>
      </w:pPr>
      <w:r>
        <w:rPr>
          <w:lang w:val="ne_NP" w:bidi="ne_NP"/>
        </w:rPr>
      </w:r>
      <w:r>
        <w:rPr>
          <w:lang w:val="ne_NP" w:bidi="ne_NP"/>
        </w:rPr>
        <w:t>हव्वा।</w:t>
      </w:r>
    </w:p>
    <w:p>
      <w:pPr>
        <w:pStyle w:val="ListBullet"/>
        <w:spacing w:line="240" w:lineRule="auto"/>
        <w:ind w:left="720"/>
      </w:pPr>
      <w:r>
        <w:rPr>
          <w:lang w:val="ne_NP" w:bidi="ne_NP"/>
        </w:rPr>
      </w:r>
      <w:r>
        <w:rPr>
          <w:lang w:val="ne_NP" w:bidi="ne_NP"/>
        </w:rPr>
        <w:t>सेथ</w:t>
      </w:r>
    </w:p>
    <w:p>
      <w:pPr>
        <w:pStyle w:val="ListBullet"/>
        <w:spacing w:line="240" w:lineRule="auto"/>
        <w:ind w:left="720"/>
      </w:pPr>
      <w:r>
        <w:rPr>
          <w:lang w:val="ne_NP" w:bidi="ne_NP"/>
        </w:rPr>
      </w:r>
      <w:r>
        <w:rPr>
          <w:lang w:val="ne_NP" w:bidi="ne_NP"/>
        </w:rPr>
        <w:t>एनोश</w:t>
      </w:r>
    </w:p>
    <w:p>
      <w:pPr>
        <w:pStyle w:val="ListBullet"/>
        <w:spacing w:line="240" w:lineRule="auto"/>
        <w:ind w:left="720"/>
      </w:pPr>
      <w:r>
        <w:rPr>
          <w:lang w:val="ne_NP" w:bidi="ne_NP"/>
        </w:rPr>
      </w:r>
      <w:r>
        <w:rPr>
          <w:lang w:val="ne_NP" w:bidi="ne_NP"/>
        </w:rPr>
        <w:t>र परमप्रभु</w:t>
      </w:r>
    </w:p>
    <w:p>
      <w:pPr/>
      <w:r>
        <w:rPr>
          <w:lang w:val="ne_NP" w:bidi="ne_NP"/>
        </w:rPr>
      </w:r>
      <w:r>
        <w:rPr>
          <w:lang w:val="ne_NP" w:bidi="ne_NP"/>
        </w:rPr>
        <w:t>समूहमा, यो खण्डलाई दुई पटक अभिनय गर्नुहोस्। तपाईंले आफ्नो भाषामा खण्डलाई अभिनय गर्नुपर्छ।</w:t>
      </w:r>
    </w:p>
    <w:p>
      <w:pPr/>
      <w:r>
        <w:rPr>
          <w:lang w:val="ne_NP" w:bidi="ne_NP"/>
        </w:rPr>
      </w:r>
      <w:r>
        <w:rPr>
          <w:lang w:val="ne_NP" w:bidi="ne_NP"/>
        </w:rPr>
        <w:t>पहिला, कथा नरोकिकन अभिनय गर्नुहोस्। संवाद, प्रवाह, प्लटलाइन र खण्डको कालक्रममा ध्यान दिनुहोस्। तपाईंले कठिन खण्ड वा महत्त्वपूर्ण भागहरूको अभिनय छोड्नुहुन्न भनी निश्चित गर्नुहोस्। कथाको प्रत्येक भाग सम्झन एक अर्कालाई मद्दत गर्नुहोस्।</w:t>
      </w:r>
    </w:p>
    <w:p>
      <w:pPr/>
      <w:r>
        <w:rPr>
          <w:lang w:val="ne_NP" w:bidi="ne_NP"/>
        </w:rPr>
      </w:r>
      <w:r>
        <w:rPr>
          <w:lang w:val="ne_NP" w:bidi="ne_NP"/>
        </w:rPr>
        <w:t>यस अडियोलाई यहाँ रोक्नुहोस् र खण्डलाई अभिनय गर्नुहोस्।</w:t>
      </w:r>
    </w:p>
    <w:p>
      <w:pPr/>
      <w:r>
        <w:rPr>
          <w:lang w:val="ne_NP" w:bidi="ne_NP"/>
        </w:rPr>
      </w:r>
      <w:r>
        <w:rPr>
          <w:lang w:val="ne_NP" w:bidi="ne_NP"/>
        </w:rPr>
        <w:t>समूहले यस खण्डलाई दोस्रो पटक अभिनय गर्नुपर्छ। नाटकको केही निश्चित बिन्दुहरूमा, नाटकलाई रोक्नुहोस् र पात्र खेल्ने व्यक्तिलाई सोध्नुहोस् "तपाईं के महसुस गर्दै हुनुहुन्छ वा के सोचिरहनु भएको छ?" पात्र निभाउने व्यक्तिले यदि आफू त्यो पात्र भएको भए कस्तो महसुस गर्थे वा सोच्थे भन्ने जवाफ दिनुपर्छ। त्यसपछि नाटकलाई पुन: सुरु गर्नुहोस्।</w:t>
      </w:r>
    </w:p>
    <w:p>
      <w:pPr/>
      <w:r>
        <w:rPr>
          <w:lang w:val="ne_NP" w:bidi="ne_NP"/>
        </w:rPr>
      </w:r>
      <w:r>
        <w:rPr>
          <w:lang w:val="ne_NP" w:bidi="ne_NP"/>
        </w:rPr>
        <w:t>यस अडियोलाई यहाँ रोक्नुहोस् र खण्डलाई दोस्रो पटक अभिनय गर्नुहोस्।</w:t>
      </w:r>
    </w:p>
    <w:p>
      <w:pPr/>
      <w:r>
        <w:rPr>
          <w:lang w:val="ne_NP" w:bidi="ne_NP"/>
        </w:rPr>
      </w:r>
      <w:r>
        <w:rPr>
          <w:lang w:val="ne_NP" w:bidi="ne_NP"/>
        </w:rPr>
        <w:t>नाटक र सम्भावित प्रतिक्रियाहरूको एउटा उदाहरण तल दिइएको छ।</w:t>
      </w:r>
    </w:p>
    <w:p>
      <w:pPr/>
      <w:r>
        <w:rPr>
          <w:lang w:val="ne_NP" w:bidi="ne_NP"/>
        </w:rPr>
      </w:r>
      <w:r>
        <w:rPr>
          <w:lang w:val="ne_NP" w:bidi="ne_NP"/>
        </w:rPr>
        <w:t>कइनका धेरै सन्तान थिए। एक दिन कइनका सन्तानहरूमध्ये लेमेख नाम गरेका एक व्यक्तिले आफ्ना पत्नीहरूलाई भने कि उनले आफूलाई आक्रमण गर्ने एक मानिसलाई मारेका थिए, र जसले उनलाई मार्छ उसले कइनको सात पटकको सट्टा सतहत्तर पटक सजाय पाउनेछ।</w:t>
      </w:r>
    </w:p>
    <w:p>
      <w:pPr/>
      <w:r>
        <w:rPr>
          <w:lang w:val="ne_NP" w:bidi="ne_NP"/>
        </w:rPr>
      </w:r>
      <w:r>
        <w:rPr>
          <w:lang w:val="ne_NP" w:bidi="ne_NP"/>
        </w:rPr>
        <w:t>नाटकलाई यहाँ रोक्नुहोस्। लेमेखको भूमिका खेल्ने व्यक्तिलाई सोध्नुहोस्, "तिमी के सोचिरहेका छौ वा के महसुस गरिरहेका छौ?" ती व्यक्तिले यस्ता कुराहरू जवाफ दिन सक्छन्, "म कति बलियो छु र मानिसहरूले मलाई चोट पुर्याउन सक्दैनन् भन्ने कुरामा घमण्ड गरिरहेको छु," वा "म आफ्ना पत्नीहरूले म बलियो छु र मलाई चोट पुर्याउन सकिँदैन भन्ने ठानून् भन्ने चाहन्छु," वा "म आफ्ना पुर्खा कयिनभन्दा पनि बलियो छु भनेर देखाउन चाहन्छु," वा "मलाई चोट पुर्याउने एउटा बच्चालाई समेत मार्न म हिचकिचाउने छैन।" नाटकलाई पुन: सुरु गर्नुहोस्।</w:t>
      </w:r>
    </w:p>
    <w:p>
      <w:pPr/>
      <w:r>
        <w:rPr>
          <w:lang w:val="ne_NP" w:bidi="ne_NP"/>
        </w:rPr>
      </w:r>
      <w:r>
        <w:rPr>
          <w:lang w:val="ne_NP" w:bidi="ne_NP"/>
        </w:rPr>
        <w:t>आदम र हव्वाको अर्को छोरा हव्वाले छोराको नाम सेथ राखिन् र भनिन्, "परमेश्वरले मलाई हाबिलको ठाउँमा अर्को छोरा दिनुभएको छ, जसलाई कयिनले मारे।"</w:t>
      </w:r>
    </w:p>
    <w:p>
      <w:pPr/>
      <w:r>
        <w:rPr>
          <w:lang w:val="ne_NP" w:bidi="ne_NP"/>
        </w:rPr>
      </w:r>
      <w:r>
        <w:rPr>
          <w:lang w:val="ne_NP" w:bidi="ne_NP"/>
        </w:rPr>
        <w:t>नाटक समाप्त गर्नुहोस्। हव्वाको भूमिका खेल्ने व्यक्तिलाई सोध्नुहोस्, "तपाईं के सोचिरहनुभएको छ वा के महसुस गरिरहनुभएको छ?" ती व्यक्तिले यस्ता कुराहरू जवाफ दिन सक्छन्, "हाबिल मरेकोमा म दुखी छु, तर नयाँ छोरा भएकोमा म खुसी छु," वा "मेरा अन्य छोराहरूको बीचमा के भयो भन्ने मलाई थाहा छ, र नयाँ छोरा भएकोमा म खुसी छु।"</w:t>
      </w:r>
      <w:r>
        <w:rPr>
          <w:lang w:val="ne_NP" w:bidi="ne_NP"/>
        </w:rPr>
      </w:r>
    </w:p>
    <w:p>
      <w:pPr>
        <w:pStyle w:val="Heading3"/>
      </w:pPr>
      <w:r>
        <w:rPr>
          <w:lang w:val="ne_NP" w:bidi="ne_NP"/>
        </w:rPr>
        <w:t>Step 5</w:t>
      </w:r>
    </w:p>
    <w:p>
      <w:pPr/>
      <w:r>
        <w:rPr>
          <w:lang w:val="ne_NP" w:bidi="ne_NP"/>
        </w:rPr>
      </w:r>
      <w:r>
        <w:rPr>
          <w:lang w:val="ne_NP" w:bidi="ne_NP"/>
        </w:rPr>
        <w:t>सबैभन्दा सजिलोसँग बुझिने अनुवादमा उत्पत्ति ४:१७–२६ को श्रव्य संस्करण सुन्नुहोस्।</w:t>
      </w:r>
    </w:p>
    <w:p>
      <w:pPr/>
      <w:r>
        <w:rPr>
          <w:lang w:val="ne_NP" w:bidi="ne_NP"/>
        </w:rPr>
      </w:r>
      <w:r>
        <w:rPr>
          <w:lang w:val="ne_NP" w:bidi="ne_NP"/>
        </w:rPr>
        <w:t>यस कदममा, समुहले यस खण्‍डमा भएको शब्‍दहरू र मूख्‍य शब्‍दहरूमाथि छलफल गर्नेछन्।</w:t>
      </w:r>
    </w:p>
    <w:p>
      <w:pPr/>
      <w:r>
        <w:rPr>
          <w:lang w:val="ne_NP" w:bidi="ne_NP"/>
        </w:rPr>
      </w:r>
      <w:r>
        <w:rPr>
          <w:lang w:val="ne_NP" w:bidi="ne_NP"/>
        </w:rPr>
        <w:t xml:space="preserve">कयिनले आफ्नी पत्नीसँग </w:t>
      </w:r>
      <w:r>
        <w:rPr>
          <w:b/>
          <w:lang w:val="ne_NP" w:bidi="ne_NP"/>
        </w:rPr>
        <w:t>सहवास</w:t>
      </w:r>
      <w:r>
        <w:rPr>
          <w:lang w:val="ne_NP" w:bidi="ne_NP"/>
        </w:rPr>
        <w:t xml:space="preserve"> गरे। तपाईंले अघिल्लो कथाहरूमा पुरुष र उनकी पत्नीबीचको यौन सम्बन्धका लागि प्रयोग गर्नुभएको शब्द वा वाक्यांश प्रयोग गर्नुहोस्।</w:t>
      </w:r>
    </w:p>
    <w:p>
      <w:pPr/>
      <w:r>
        <w:rPr>
          <w:lang w:val="ne_NP" w:bidi="ne_NP"/>
        </w:rPr>
      </w:r>
      <w:r>
        <w:rPr>
          <w:lang w:val="ne_NP" w:bidi="ne_NP"/>
        </w:rPr>
        <w:t xml:space="preserve">कयिनका छोराको नाम हनोक थियो। हनोकका इराद नामका एक छोरा थिए। इराद </w:t>
      </w:r>
      <w:r>
        <w:rPr>
          <w:b/>
          <w:lang w:val="ne_NP" w:bidi="ne_NP"/>
        </w:rPr>
        <w:t>महूयाएलका</w:t>
      </w:r>
      <w:r>
        <w:rPr>
          <w:lang w:val="ne_NP" w:bidi="ne_NP"/>
        </w:rPr>
        <w:t xml:space="preserve"> पिता वा पुर्खा भए। महुयाएल नामको अर्थ "परमेश्वरले मलाई जीवित बनाउनुभयो" भन्ने हुन सक्छ। महूयाएल </w:t>
      </w:r>
      <w:r>
        <w:rPr>
          <w:b/>
          <w:lang w:val="ne_NP" w:bidi="ne_NP"/>
        </w:rPr>
        <w:t>मतूशाएलका</w:t>
      </w:r>
      <w:r>
        <w:rPr>
          <w:lang w:val="ne_NP" w:bidi="ne_NP"/>
        </w:rPr>
        <w:t xml:space="preserve"> पुर्खा भए। मतूशाएल नामको अर्थ सम्भवतः "परमेश्वरको मानिस" हो। मतूशाएल लामेकका पुर्खा भए।</w:t>
      </w:r>
    </w:p>
    <w:p>
      <w:pPr/>
      <w:r>
        <w:rPr>
          <w:lang w:val="ne_NP" w:bidi="ne_NP"/>
        </w:rPr>
      </w:r>
      <w:r>
        <w:rPr>
          <w:lang w:val="ne_NP" w:bidi="ne_NP"/>
        </w:rPr>
        <w:t xml:space="preserve">कयिनका सन्तानहरूमध्ये एक, लामेकले दुई महिलाहरू, आदा र सिल्लासँग विवाह गरे। आदाको </w:t>
      </w:r>
      <w:r>
        <w:rPr>
          <w:b/>
          <w:lang w:val="ne_NP" w:bidi="ne_NP"/>
        </w:rPr>
        <w:t>याबाल</w:t>
      </w:r>
      <w:r>
        <w:rPr>
          <w:lang w:val="ne_NP" w:bidi="ne_NP"/>
        </w:rPr>
        <w:t xml:space="preserve"> नाम गरेको छोराको जन्म भयो। यबाल नामको अर्थ सायद "परमेश्वरले जुलूसलाई अगुवाइ गर्नुहुन्छ—उत्सवमा सँगै हिँड्ने मानिसहरूको समूह।" याबालको भाइको नाम </w:t>
      </w:r>
      <w:r>
        <w:rPr>
          <w:b/>
          <w:lang w:val="ne_NP" w:bidi="ne_NP"/>
        </w:rPr>
        <w:t>युबाल</w:t>
      </w:r>
      <w:r>
        <w:rPr>
          <w:lang w:val="ne_NP" w:bidi="ne_NP"/>
        </w:rPr>
        <w:t xml:space="preserve"> थियो। युबल नामको अर्थ सायद "परमेश्वरले जुलूसमा ल्याउनुभयो" हो। सिल्लाको </w:t>
      </w:r>
      <w:r>
        <w:rPr>
          <w:b/>
          <w:lang w:val="ne_NP" w:bidi="ne_NP"/>
        </w:rPr>
        <w:t>तूबलकयिन</w:t>
      </w:r>
      <w:r>
        <w:rPr>
          <w:lang w:val="ne_NP" w:bidi="ne_NP"/>
        </w:rPr>
        <w:t xml:space="preserve"> नामको छोरा थियो। तूबलकयिन नामको अर्थ सायद "जुलूस" हो, जुन उत्सवमा सँगै हिँड्ने मानिसहरूको समूह हो। तीन भाइहरूका नामहरू, याबाल, युबाल र तुबलमा तुक मिल्छ। तिनीहरू उत्साहले भरिएका छन्, र सँगै भन्नाले वाद्ययन्त्रबाट निस्कने ध्वनिलाई बुझाउन सक्छ।</w:t>
      </w:r>
    </w:p>
    <w:p>
      <w:pPr/>
      <w:r>
        <w:rPr>
          <w:lang w:val="ne_NP" w:bidi="ne_NP"/>
        </w:rPr>
      </w:r>
      <w:r>
        <w:rPr>
          <w:lang w:val="ne_NP" w:bidi="ne_NP"/>
        </w:rPr>
        <w:t xml:space="preserve">सिल्लाको </w:t>
      </w:r>
      <w:r>
        <w:rPr>
          <w:b/>
          <w:lang w:val="ne_NP" w:bidi="ne_NP"/>
        </w:rPr>
        <w:t>नामा</w:t>
      </w:r>
      <w:r>
        <w:rPr>
          <w:lang w:val="ne_NP" w:bidi="ne_NP"/>
        </w:rPr>
        <w:t xml:space="preserve"> नाम गरेकी छोरी पनि थिइन्। नामा नामको अर्थ सायद "रमाइलो र सुन्दर" हो।</w:t>
      </w:r>
    </w:p>
    <w:p>
      <w:pPr/>
      <w:r>
        <w:rPr>
          <w:lang w:val="ne_NP" w:bidi="ne_NP"/>
        </w:rPr>
      </w:r>
      <w:r>
        <w:rPr>
          <w:lang w:val="ne_NP" w:bidi="ne_NP"/>
        </w:rPr>
        <w:t xml:space="preserve">हव्वाले अर्को छोरालाई जन्म दिइन्। उनले त्यो छोराको नाम </w:t>
      </w:r>
      <w:r>
        <w:rPr>
          <w:b/>
          <w:lang w:val="ne_NP" w:bidi="ne_NP"/>
        </w:rPr>
        <w:t>सेथ</w:t>
      </w:r>
      <w:r>
        <w:rPr>
          <w:lang w:val="ne_NP" w:bidi="ne_NP"/>
        </w:rPr>
        <w:t xml:space="preserve"> राखिन्। सेथ नामको उच्चारण "दिइएको वा भूमिकाका लागि तोकिएको" भन्ने अर्थ लाग्ने शब्दसँग मिल्दोजुल्दो हुन सक्छ।</w:t>
      </w:r>
    </w:p>
    <w:p>
      <w:pPr/>
      <w:r>
        <w:rPr>
          <w:lang w:val="ne_NP" w:bidi="ne_NP"/>
        </w:rPr>
      </w:r>
      <w:r>
        <w:rPr>
          <w:lang w:val="ne_NP" w:bidi="ne_NP"/>
        </w:rPr>
        <w:t>हव्वाले भनिन्, "</w:t>
      </w:r>
      <w:r>
        <w:rPr>
          <w:b/>
          <w:lang w:val="ne_NP" w:bidi="ne_NP"/>
        </w:rPr>
        <w:t>परमेश्वरले</w:t>
      </w:r>
      <w:r>
        <w:rPr>
          <w:lang w:val="ne_NP" w:bidi="ne_NP"/>
        </w:rPr>
        <w:t xml:space="preserve"> हाबिलको ठाउँमा मलाई अर्को छोरा दिनुभएको छ।" यहाँ परमेश्वरका लागि प्रयोग गरिएको शब्द परमेश्वरका सामान्य नाम हो। तपाईंले अघिल्लो खण्डहरूमा परमेश्वरको लागि प्रयोग गर्नुभएको सामान्य शब्द नै प्रयोग गर्नुहोस्, र </w:t>
      </w:r>
      <w:r>
        <w:rPr>
          <w:lang w:val="ne_NP" w:bidi="ne_NP"/>
        </w:rPr>
        <w:t>परमेश्वर</w:t>
      </w:r>
      <w:r>
        <w:rPr>
          <w:lang w:val="ne_NP" w:bidi="ne_NP"/>
        </w:rPr>
        <w:t xml:space="preserve"> मुख्य शब्दावलीमा छ भनेर सम्झनुहोस्।</w:t>
      </w:r>
    </w:p>
    <w:p>
      <w:pPr/>
      <w:r>
        <w:rPr>
          <w:lang w:val="ne_NP" w:bidi="ne_NP"/>
        </w:rPr>
      </w:r>
      <w:r>
        <w:rPr>
          <w:lang w:val="ne_NP" w:bidi="ne_NP"/>
        </w:rPr>
        <w:t xml:space="preserve">सेथको </w:t>
      </w:r>
      <w:r>
        <w:rPr>
          <w:b/>
          <w:lang w:val="ne_NP" w:bidi="ne_NP"/>
        </w:rPr>
        <w:t>एनोश</w:t>
      </w:r>
      <w:r>
        <w:rPr>
          <w:lang w:val="ne_NP" w:bidi="ne_NP"/>
        </w:rPr>
        <w:t xml:space="preserve"> नाम गरेको छोरा थियो। एनोश नामको अर्थ "मानिस, वा मानिसहरू" हो।</w:t>
      </w:r>
    </w:p>
    <w:p>
      <w:pPr/>
      <w:r>
        <w:rPr>
          <w:lang w:val="ne_NP" w:bidi="ne_NP"/>
        </w:rPr>
      </w:r>
      <w:r>
        <w:rPr>
          <w:lang w:val="ne_NP" w:bidi="ne_NP"/>
        </w:rPr>
        <w:t xml:space="preserve">यस समयतिर, मानिसहरूले उहाँको व्यक्तिगत नाम, </w:t>
      </w:r>
      <w:r>
        <w:rPr>
          <w:b/>
          <w:lang w:val="ne_NP" w:bidi="ne_NP"/>
        </w:rPr>
        <w:t>याहवे</w:t>
      </w:r>
      <w:r>
        <w:rPr>
          <w:lang w:val="ne_NP" w:bidi="ne_NP"/>
        </w:rPr>
        <w:t xml:space="preserve"> भनेर </w:t>
      </w:r>
      <w:r>
        <w:rPr>
          <w:b/>
          <w:lang w:val="ne_NP" w:bidi="ne_NP"/>
        </w:rPr>
        <w:t>आराधना</w:t>
      </w:r>
      <w:r>
        <w:rPr>
          <w:lang w:val="ne_NP" w:bidi="ne_NP"/>
        </w:rPr>
        <w:t xml:space="preserve"> गर्न थाले। आराधनाको अर्थ परमेश्वरप्रति श्रध्दा र आश्चर्य प्रकट गर्नु हो। विभिन्न संस्कृतिहरू र भाषाहरूमा आराधनाका लागि फरक शब्दहरू छन्। आराधनाका लागि केही शब्दहरूले मानिसहरूले गर्नुपर्ने केही समारोहहरू वा रीतिरिवाजहरूलाई मात्र बुझाउँछ। तर आराधना शब्द प्रयोग भएका धेरै खण्डहरूमा, आराधनाको अर्थ संस्कारहरू गर्नु मात्र होइन। यसमा परमेश्वरप्रतिको प्रेम, श्रद्धा र आश्चर्य समावेश हुन्छन्। तपाईंले आराधनाका लागि रोज्ने शब्द वा शब्दहरूको संयोजनमा यो विचार समावेश छ भन्ने कुरा निश्चित गर्नुहोस्। थप जानकारीको लागि मुख्य शब्दावलीमा </w:t>
      </w:r>
      <w:r>
        <w:rPr>
          <w:lang w:val="ne_NP" w:bidi="ne_NP"/>
        </w:rPr>
        <w:t>आराधना</w:t>
      </w:r>
      <w:r>
        <w:rPr>
          <w:lang w:val="ne_NP" w:bidi="ne_NP"/>
        </w:rPr>
        <w:t>लाई हेर्नुहोस्, र आफ्ना बाँकी सबै खण्डहरूमा आराधनाको लागि त्यही शब्द प्रयोग गर्नुहोस्।</w:t>
      </w:r>
    </w:p>
    <w:p>
      <w:pPr/>
      <w:r>
        <w:rPr>
          <w:lang w:val="ne_NP" w:bidi="ne_NP"/>
        </w:rPr>
      </w:r>
      <w:r>
        <w:rPr>
          <w:lang w:val="ne_NP" w:bidi="ne_NP"/>
        </w:rPr>
        <w:t xml:space="preserve">यहाँ रोक्नुहोस् र समूहमा आराधनाको छलफल गर्नुहोस्। आफ्नो संस्कृतिमा तपाईंले कसरी आराधना गर्नुहुन्छ भन्ने वर्णन गर्नुहोस्, र तपाईंले कुन शब्द वा वाक्यांशहरू प्रयोग गर्नुहुन्छ भन्ने कुरा ध्यान दिनुहोस्। तपाईं आफ्नो संस्कृतिमा कसरी आराधना गर्नुहुन्छ? तपाईंले आराधनालाई वर्णन गर्दा कुन शब्द वा वाक्यांशहरू प्रयोग गर्नुहुन्छ? अडियो रोक्‍नुहोस्। </w:t>
      </w:r>
    </w:p>
    <w:p>
      <w:pPr/>
      <w:r>
        <w:rPr>
          <w:lang w:val="ne_NP" w:bidi="ne_NP"/>
        </w:rPr>
      </w:r>
      <w:r>
        <w:rPr>
          <w:lang w:val="ne_NP" w:bidi="ne_NP"/>
        </w:rPr>
        <w:t xml:space="preserve">तपाईंले अघिल्लो खण्डहरूमा परमप्रभुको लागि प्रयोग गर्नुभएको शब्द नै प्रयोग गर्ने कुरा निश्चित गर्नुहोस्, र सम्झनुहोस् कि </w:t>
      </w:r>
      <w:r>
        <w:rPr>
          <w:lang w:val="ne_NP" w:bidi="ne_NP"/>
        </w:rPr>
        <w:t>परमप्रभु</w:t>
      </w:r>
      <w:r>
        <w:rPr>
          <w:lang w:val="ne_NP" w:bidi="ne_NP"/>
        </w:rPr>
        <w:t xml:space="preserve"> मुख्य शब्दावलीमा छ।</w:t>
      </w:r>
      <w:r>
        <w:rPr>
          <w:lang w:val="ne_NP" w:bidi="ne_NP"/>
        </w:rPr>
      </w:r>
    </w:p>
    <w:p>
      <w:pPr>
        <w:pStyle w:val="Heading3"/>
      </w:pPr>
      <w:r>
        <w:rPr>
          <w:lang w:val="ne_NP" w:bidi="ne_NP"/>
        </w:rPr>
        <w:t>Step 6</w:t>
      </w:r>
    </w:p>
    <w:p>
      <w:pPr/>
      <w:r>
        <w:rPr>
          <w:lang w:val="ne_NP" w:bidi="ne_NP"/>
        </w:rPr>
      </w:r>
      <w:r>
        <w:rPr>
          <w:lang w:val="ne_NP" w:bidi="ne_NP"/>
        </w:rPr>
        <w:t>अनुवादलाई सजिलोसँग बुझ्न यस खण्डको श्रव्य संस्करण सुन्‍नुहोस्।</w:t>
      </w:r>
    </w:p>
    <w:p>
      <w:pPr/>
      <w:r>
        <w:rPr>
          <w:lang w:val="ne_NP" w:bidi="ne_NP"/>
        </w:rPr>
      </w:r>
      <w:r>
        <w:rPr>
          <w:lang w:val="ne_NP" w:bidi="ne_NP"/>
        </w:rPr>
        <w:t>यस सत्रमा, एउटा समूहको रूपमा तपाईंको आफ्नै भाषामा खण्डलाई पुन: भन्न लगाउनुहोस्।</w:t>
      </w:r>
    </w:p>
    <w:p>
      <w:pPr/>
      <w:r>
        <w:rPr>
          <w:lang w:val="ne_NP" w:bidi="ne_NP"/>
        </w:rPr>
      </w:r>
      <w:r>
        <w:rPr>
          <w:lang w:val="ne_NP" w:bidi="ne_NP"/>
        </w:rPr>
        <w:t>पहिला, सम्पूर्ण समूहले खण्डलाई तपाईंको आफ्नै भाषामा बताउन अभ्यास गर्नुपर्छ। तपाईंले अघिल्लो चरणहरूमा निर्णय गर्नुभएको कुराहरू जस्तै कालक्रम, शब्दहरू, वाक्यांशहरू, भावनाहरू, वा तपाईंले छलफल गर्नुभएको अन्य कुराहरू यसमा समावेश गर्नलाई सम्झनुहोस्।</w:t>
      </w:r>
    </w:p>
    <w:p>
      <w:pPr/>
      <w:r>
        <w:rPr>
          <w:lang w:val="ne_NP" w:bidi="ne_NP"/>
        </w:rPr>
      </w:r>
      <w:r>
        <w:rPr>
          <w:lang w:val="ne_NP" w:bidi="ne_NP"/>
        </w:rPr>
        <w:t xml:space="preserve">एउटा समूहको सदस्यले खण्डका केही वाक्यहरू भन्नुपर्छ र रोकिनु पर्छ। समूहको अर्को सदस्यले खण्डको अर्को भाग भन्नु पर्छ र रोकिनु पर्छ। समूहले सम्पूर्ण खण्डलाई पुन: नभन्दासम्म यो गर्नुहोस्। यस चरणमा समूहका सदस्यहरूले एक अर्कालाई सच्याउन सक्छन्। अडियो रोक्‍नुहोस्। </w:t>
      </w:r>
    </w:p>
    <w:p>
      <w:pPr/>
      <w:r>
        <w:rPr>
          <w:lang w:val="ne_NP" w:bidi="ne_NP"/>
        </w:rPr>
      </w:r>
      <w:r>
        <w:rPr>
          <w:lang w:val="ne_NP" w:bidi="ne_NP"/>
        </w:rPr>
        <w:t xml:space="preserve">अर्को पटक, समूहको प्रत्येक सदस्यले कम्तिमा पनि एकचोटि सम्पूर्ण खण्डलाई नरोकी भन्नुपर्छ। समूहको सदस्यले खण्डलाई सम्झन मद्दत गर्न कुनैपनि वस्तुहरू, चालहरू, वा तिनीहरूको स्टोरीबोर्ड प्रयोग गर्न सक्छन्। अडियो रोक्‍नुहोस्। </w:t>
      </w:r>
    </w:p>
    <w:p>
      <w:pPr/>
      <w:r>
        <w:rPr>
          <w:lang w:val="ne_NP" w:bidi="ne_NP"/>
        </w:rPr>
      </w:r>
      <w:r>
        <w:rPr>
          <w:lang w:val="ne_NP" w:bidi="ne_NP"/>
        </w:rPr>
        <w:t xml:space="preserve">त्यसपछि, तपाईंलाई सबैभन्दा बढी मनपरेको खण्डको संस्करण कस्को हो समूहले निर्णय गर्न सक्छ। तपाईंलाई समूहको एउटा सदस्यले एउटा दृश्य बताएको तरिका मनपर्यो तर तपाईंलाई अर्को दृश्य अर्कै समुहको सदस्यले बताएको तरिका मनपर्यो भनेर तपाईहरू आफै निर्णय गर्न सक्नु हुन्छ। अडियो रोक्‍नुहोस्। </w:t>
      </w:r>
    </w:p>
    <w:p>
      <w:pPr/>
      <w:r>
        <w:rPr>
          <w:lang w:val="ne_NP" w:bidi="ne_NP"/>
        </w:rPr>
      </w:r>
      <w:r>
        <w:rPr>
          <w:lang w:val="ne_NP" w:bidi="ne_NP"/>
        </w:rPr>
        <w:t>अन्तमा, समूहले सबैजना सहमत हुने खण्डको अन्तिम संस्करणलाई सँगै राख्न सक्छन्। समूहको प्रत्येक सदस्यले यस खण्डको अन्तिम संस्करण सुनाउने अभ्यास गर्नुपर्छ।</w:t>
      </w:r>
      <w:r>
        <w:rPr>
          <w:lang w:val="ne_NP" w:bidi="ne_NP"/>
        </w:rPr>
      </w:r>
      <w:r>
        <w:rPr>
          <w:lang w:val="ne_NP" w:bidi="ne_NP"/>
        </w:rPr>
      </w:r>
    </w:p>
    <w:p>
      <w:pPr/>
      <w:r>
        <w:rPr>
          <w:lang w:val="ne_NP" w:bidi="ne_NP"/>
        </w:rPr>
      </w:r>
    </w:p>
    <w:p>
      <w:pPr>
        <w:pStyle w:val="Heading2"/>
      </w:pPr>
      <w:r>
        <w:rPr>
          <w:lang w:val="ne_NP" w:bidi="ne_NP"/>
        </w:rPr>
        <w:t>Genesis 5:1–32</w:t>
      </w:r>
      <w:r>
        <w:rPr>
          <w:lang w:val="ne_NP" w:bidi="ne_NP"/>
        </w:rPr>
      </w:r>
    </w:p>
    <w:p>
      <w:pPr>
        <w:pStyle w:val="Heading3"/>
      </w:pPr>
      <w:r>
        <w:rPr>
          <w:lang w:val="ne_NP" w:bidi="ne_NP"/>
        </w:rPr>
        <w:t>Step 1</w:t>
      </w:r>
    </w:p>
    <w:p>
      <w:pPr/>
      <w:r>
        <w:rPr>
          <w:lang w:val="ne_NP" w:bidi="ne_NP"/>
        </w:rPr>
      </w:r>
      <w:r>
        <w:rPr>
          <w:lang w:val="ne_NP" w:bidi="ne_NP"/>
        </w:rPr>
        <w:t>यस चरणमा, उत्पत्ति ५:१–३२ सुन्‍नुहोस् र मनमा राख्नुहोस्।</w:t>
      </w:r>
    </w:p>
    <w:p>
      <w:pPr/>
      <w:r>
        <w:rPr>
          <w:lang w:val="ne_NP" w:bidi="ne_NP"/>
        </w:rPr>
      </w:r>
      <w:r>
        <w:rPr>
          <w:lang w:val="ne_NP" w:bidi="ne_NP"/>
        </w:rPr>
        <w:t>सम्भव भएमा तीन फरक अनुवादहरूमा उत्पत्ति ५:१–३२ को श्रव्य संस्करण तीन पटक सुन्नुहोस्। त्यसपछि, समूहमा तलको प्रश्‍नहरू छलफल गर्नुहोस्।</w:t>
      </w:r>
    </w:p>
    <w:p>
      <w:pPr>
        <w:pStyle w:val="ListBullet"/>
        <w:spacing w:line="240" w:lineRule="auto"/>
        <w:ind w:left="720"/>
      </w:pPr>
      <w:r>
        <w:rPr>
          <w:lang w:val="ne_NP" w:bidi="ne_NP"/>
        </w:rPr>
      </w:r>
      <w:r>
        <w:rPr>
          <w:lang w:val="ne_NP" w:bidi="ne_NP"/>
        </w:rPr>
        <w:t>यो खण्डमा तपाईंलाई के मन पर्‍यो?</w:t>
      </w:r>
    </w:p>
    <w:p>
      <w:pPr>
        <w:pStyle w:val="ListBullet"/>
        <w:spacing w:line="240" w:lineRule="auto"/>
        <w:ind w:left="720"/>
      </w:pPr>
      <w:r>
        <w:rPr>
          <w:lang w:val="ne_NP" w:bidi="ne_NP"/>
        </w:rPr>
      </w:r>
      <w:r>
        <w:rPr>
          <w:lang w:val="ne_NP" w:bidi="ne_NP"/>
        </w:rPr>
        <w:t>तपाईलाई के मन पर्दैन वा के बुझ्नुहुन्न?</w:t>
      </w:r>
    </w:p>
    <w:p>
      <w:pPr>
        <w:pStyle w:val="ListBullet"/>
        <w:spacing w:line="240" w:lineRule="auto"/>
        <w:ind w:left="720"/>
      </w:pPr>
      <w:r>
        <w:rPr>
          <w:lang w:val="ne_NP" w:bidi="ne_NP"/>
        </w:rPr>
      </w:r>
      <w:r>
        <w:rPr>
          <w:lang w:val="ne_NP" w:bidi="ne_NP"/>
        </w:rPr>
        <w:t>यो कथाले हामीलाई परमेश्वरको बारेमा के भन्छ?</w:t>
      </w:r>
    </w:p>
    <w:p>
      <w:pPr>
        <w:pStyle w:val="ListBullet"/>
        <w:spacing w:line="240" w:lineRule="auto"/>
        <w:ind w:left="720"/>
      </w:pPr>
      <w:r>
        <w:rPr>
          <w:lang w:val="ne_NP" w:bidi="ne_NP"/>
        </w:rPr>
      </w:r>
      <w:r>
        <w:rPr>
          <w:lang w:val="ne_NP" w:bidi="ne_NP"/>
        </w:rPr>
        <w:t>यो खण्डले मानिसबारे हामीलाई के भन्दछ?</w:t>
      </w:r>
    </w:p>
    <w:p>
      <w:pPr>
        <w:pStyle w:val="ListBullet"/>
        <w:spacing w:line="240" w:lineRule="auto"/>
        <w:ind w:left="720"/>
      </w:pPr>
      <w:r>
        <w:rPr>
          <w:lang w:val="ne_NP" w:bidi="ne_NP"/>
        </w:rPr>
      </w:r>
      <w:r>
        <w:rPr>
          <w:lang w:val="ne_NP" w:bidi="ne_NP"/>
        </w:rPr>
        <w:t>यो खण्डले कसरी हाम्रो दैनिक जीवनलाई प्रभाव पार्छ?</w:t>
      </w:r>
    </w:p>
    <w:p>
      <w:pPr>
        <w:pStyle w:val="ListBullet"/>
        <w:spacing w:line="240" w:lineRule="auto"/>
        <w:ind w:left="720"/>
      </w:pPr>
      <w:r>
        <w:rPr>
          <w:lang w:val="ne_NP" w:bidi="ne_NP"/>
        </w:rPr>
      </w:r>
      <w:r>
        <w:rPr>
          <w:lang w:val="ne_NP" w:bidi="ne_NP"/>
        </w:rPr>
        <w:t>यो कथा सुन्नु पर्ने तपाईंले चिन्नुभएको व्यक्ति को हुनुहुन्छ?</w:t>
      </w:r>
      <w:r>
        <w:rPr>
          <w:lang w:val="ne_NP" w:bidi="ne_NP"/>
        </w:rPr>
      </w:r>
    </w:p>
    <w:p>
      <w:pPr>
        <w:pStyle w:val="Heading3"/>
      </w:pPr>
      <w:r>
        <w:rPr>
          <w:lang w:val="ne_NP" w:bidi="ne_NP"/>
        </w:rPr>
        <w:t>Step 2</w:t>
      </w:r>
    </w:p>
    <w:p>
      <w:pPr/>
      <w:r>
        <w:rPr>
          <w:lang w:val="ne_NP" w:bidi="ne_NP"/>
        </w:rPr>
      </w:r>
      <w:r>
        <w:rPr>
          <w:lang w:val="ne_NP" w:bidi="ne_NP"/>
        </w:rPr>
        <w:t>सबैभन्दा सजिलोसँग बुझिने अनुवादमा उत्पत्ति ५:१–३२ को श्रव्य संस्करण सुन्नुहोस्।</w:t>
      </w:r>
    </w:p>
    <w:p>
      <w:pPr/>
      <w:r>
        <w:rPr>
          <w:lang w:val="ne_NP" w:bidi="ne_NP"/>
        </w:rPr>
      </w:r>
      <w:r>
        <w:rPr>
          <w:lang w:val="ne_NP" w:bidi="ne_NP"/>
        </w:rPr>
        <w:t>अघिल्लो खण्डले हामीलाई आदमका छोरा कयिनबाट प्राप्त भएका सन्तानहरूको वंशलाई देखायो। तर अब हामी उत्पत्तिको नयाँ खण्ड सुरु गर्छौं। यस खण्डले हामीलाई मानिसहरूका सन्तानहरूको एउटा धेरै महत्त्वपूर्ण वंशालाई देखाउँछ। यसको ठीक अघि, हामी देख्छौं कि आदमका छोरा सेतले परमेश्वरको व्यक्तिगत नाम याह्वे प्रयोग गर्न र उहाँलाई पछ्याउन थाल्छन्। सेथको परिवारको वंश भनेको परमेश्वरले बचाउने र आफ्ना मानिसहरू बनाउन रोज्नुभएको वंश हो। परमेश्वर हामीलाई आफ्ना मानिसहरूको कथा देखाउन चाहनुहुन्छ। उहाँले आदमदेखि सेत हुँदै नोआसम्मका सन्तानहरूको वंश देखाएर सुरु गर्नुहुन्छ। यो उत्पत्तिका दुई सबैभन्दा महत्त्वपूर्ण वंशावलीमध्ये पहिलो हो। मूल भाषामा भनिएको छ, "यो आदमका पुस्ताहरूको पुस्तक हो।" आदमका सन्तानहरूको यो सूचीले उक्त सन्तानहरूको एउटा वंशलाई पछ्याउँछ।</w:t>
      </w:r>
    </w:p>
    <w:p>
      <w:pPr/>
      <w:r>
        <w:rPr>
          <w:lang w:val="ne_NP" w:bidi="ne_NP"/>
        </w:rPr>
      </w:r>
      <w:r>
        <w:rPr>
          <w:lang w:val="ne_NP" w:bidi="ne_NP"/>
        </w:rPr>
        <w:t xml:space="preserve">यहाँ रोक्नुहोस् र अनुवाद टोलीमा छलफल गर्नुहोस्: तपाईंको संस्कृतिमा तपाईं आफ्नो इतिहासका महत्त्वपूर्ण मानिसहरूको सूचीको बारेको कथा कसरी सुरु गर्नुहुन्छ? सन्तान र नातिनातिनाहरू समावेश भएको एउटा महत्त्वपूर्ण पारिवारिक वंशावलीलाई सूचीबद्ध गर्ने एउटा कथा सुनाउनुहोस्। तपाईंले यो कथा कसरी सुनाउनुभएको छ भन्नेमा ध्यान दिनुहोस्। अडियो रोक्‍नुहोस्। </w:t>
      </w:r>
    </w:p>
    <w:p>
      <w:pPr/>
      <w:r>
        <w:rPr>
          <w:lang w:val="ne_NP" w:bidi="ne_NP"/>
        </w:rPr>
      </w:r>
      <w:r>
        <w:rPr>
          <w:lang w:val="ne_NP" w:bidi="ne_NP"/>
        </w:rPr>
        <w:t>यो खण्ड परमेश्वरले आफ्नो स्वरूपमा मानिसजाति सृजना गर्नुभएको तथ्यको समीक्षाबाट सुरु हुन्छ। परमेश्वरले मानिसहरूको संख्यामा हुने वृद्धि चाहिँ उहाँले तिनीहरूलाई सृष्टि गर्दा दिनुभएको आशिषको परिणाम हो भनेर देखाउन चाहनुहुन्छ। उहाँले मानिसहरूलाई वृद्धि हुन र पृथ्वीमा भरिन भन्नुभयो, र सन्तानको यो वंशले त्यो कुरा भएको देखाउँछ।</w:t>
      </w:r>
    </w:p>
    <w:p>
      <w:pPr/>
      <w:r>
        <w:rPr>
          <w:lang w:val="ne_NP" w:bidi="ne_NP"/>
        </w:rPr>
      </w:r>
      <w:r>
        <w:rPr>
          <w:lang w:val="ne_NP" w:bidi="ne_NP"/>
        </w:rPr>
        <w:t>आदमदेखि नोआसम्मका वंशजहरूको सूचीमा रहेका प्रत्येक व्यक्तिको बारेमा दिएको जानकारी एउटै छ। तर, हनोकको कथा अलि फरक छ। हनोक मरेनन्, किनभने उनी "परमेश्वरसँग हिँडे।" हनोकले परमेश्वरसँग नजिकको सम्बन्ध बनाए र उहाँसँग कुरा गरेर उहाँलाई पछ्याए। यस प्रकारले "परमेश्वरसँग हिँड्ने" दुई मानिसहरू हनोक र नोआ मात्र थिए। एक दिन, हनोक हराए किनभने परमेश्वरले उनलाई परमेश्वर भएको ठाउँमा लानुभयो।</w:t>
      </w:r>
    </w:p>
    <w:p>
      <w:pPr/>
      <w:r>
        <w:rPr>
          <w:lang w:val="ne_NP" w:bidi="ne_NP"/>
        </w:rPr>
      </w:r>
      <w:r>
        <w:rPr>
          <w:lang w:val="ne_NP" w:bidi="ne_NP"/>
        </w:rPr>
        <w:t>नोआको कथा पनि अलिक फरक छ। नोआका पिता लामेकले उनको नाम नोआ राखे, जुन "राहत" वा "सान्त्वना" शब्द जस्तै लाग्छ। लेमेकले आफ्नो छोरा नोआको बारेमा एउटा कुरा भन्छन्। लेमेक भन्छन् कि नोआले हामीलाई जमिन वा भूमिले दिने पीडा र कष्टबाट राहत ल्याउनेछन् किनभने पहिलो पुरुष र स्त्रीले पाप गर्दा परमेश्वरले यसलाई श्राप दिनुभएको थियो। नोआले "हाम्रो कडा परिश्रम" र "हाम्रो हातले गर्नुपर्ने काम" बाट राहत दिनेछन्। कामको बारेमा यी कथनहरूको अर्थ एउटै कुरा हो—तिनीहरूलाई जोड दिनका लागि दोहोर्‍याइन्छ।</w:t>
      </w:r>
    </w:p>
    <w:p>
      <w:pPr/>
      <w:r>
        <w:rPr>
          <w:lang w:val="ne_NP" w:bidi="ne_NP"/>
        </w:rPr>
      </w:r>
      <w:r>
        <w:rPr>
          <w:lang w:val="ne_NP" w:bidi="ne_NP"/>
        </w:rPr>
        <w:t>त्यसपछि नोआमा पुगेपछि परिवारका सदस्यहरूको सूची उनका तीन छोराहरूमा विभाजित हुन्छ। यी तीन छोराहरूबाट संसारका मानिसहरूका तीन मुख्य शाखाहरू निस्कन्छन्।</w:t>
      </w:r>
      <w:r>
        <w:rPr>
          <w:lang w:val="ne_NP" w:bidi="ne_NP"/>
        </w:rPr>
      </w:r>
    </w:p>
    <w:p>
      <w:pPr>
        <w:pStyle w:val="Heading3"/>
      </w:pPr>
      <w:r>
        <w:rPr>
          <w:lang w:val="ne_NP" w:bidi="ne_NP"/>
        </w:rPr>
        <w:t>Step 3</w:t>
      </w:r>
    </w:p>
    <w:p>
      <w:pPr/>
      <w:r>
        <w:rPr>
          <w:lang w:val="ne_NP" w:bidi="ne_NP"/>
        </w:rPr>
      </w:r>
      <w:r>
        <w:rPr>
          <w:lang w:val="ne_NP" w:bidi="ne_NP"/>
        </w:rPr>
        <w:t>सबैभन्दा सजिलोसँग बुझिने अनुवादमा उत्पत्ति ५:१–३२ को श्रव्य संस्करण सुन्नुहोस्।</w:t>
      </w:r>
    </w:p>
    <w:p>
      <w:pPr/>
      <w:r>
        <w:rPr>
          <w:lang w:val="ne_NP" w:bidi="ne_NP"/>
        </w:rPr>
      </w:r>
      <w:r>
        <w:rPr>
          <w:lang w:val="ne_NP" w:bidi="ne_NP"/>
        </w:rPr>
        <w:t>यस चरणमा समूहले यस खण्डको दृश्यहरू, पात्रहरू र सेटिङलाई परिभाषित गर्नेछन्। त्यसपछि समूहले यस भागलाई दृश्यात्मक बनाउनेछ।</w:t>
      </w:r>
    </w:p>
    <w:p>
      <w:pPr/>
      <w:r>
        <w:rPr>
          <w:lang w:val="ne_NP" w:bidi="ne_NP"/>
        </w:rPr>
      </w:r>
      <w:r>
        <w:rPr>
          <w:lang w:val="ne_NP" w:bidi="ne_NP"/>
        </w:rPr>
        <w:t>यस खण्डमा ३ दृश्यहरू छन्।</w:t>
      </w:r>
    </w:p>
    <w:p>
      <w:pPr/>
      <w:r>
        <w:rPr>
          <w:lang w:val="ne_NP" w:bidi="ne_NP"/>
        </w:rPr>
      </w:r>
      <w:r>
        <w:rPr>
          <w:b/>
          <w:lang w:val="ne_NP" w:bidi="ne_NP"/>
        </w:rPr>
        <w:t>पहिलो दृश्यमा</w:t>
      </w:r>
      <w:r>
        <w:rPr>
          <w:lang w:val="ne_NP" w:bidi="ne_NP"/>
        </w:rPr>
        <w:t xml:space="preserve"> लेखकले आदमका सन्तानहरूको सूची प्रस्तुत गर्छन् र आफ्ना श्रोताहरूलाई परमेश्वरले मानिसलाई आफ्नै स्वरूपमा बनाउनुभएको कुरा सम्झाउँछन्।</w:t>
      </w:r>
    </w:p>
    <w:p>
      <w:pPr/>
      <w:r>
        <w:rPr>
          <w:lang w:val="ne_NP" w:bidi="ne_NP"/>
        </w:rPr>
      </w:r>
      <w:r>
        <w:rPr>
          <w:b/>
          <w:lang w:val="ne_NP" w:bidi="ne_NP"/>
        </w:rPr>
        <w:t>दोस्रो दृश्यमा</w:t>
      </w:r>
      <w:r>
        <w:rPr>
          <w:lang w:val="ne_NP" w:bidi="ne_NP"/>
        </w:rPr>
        <w:t xml:space="preserve"> लेखकले सन्तानको सूचीमा रहेका पछिल्ला ९ जना पुरुष र तिनीहरूको उमेर उल्लेख गर्छन्।</w:t>
      </w:r>
    </w:p>
    <w:p>
      <w:pPr/>
      <w:r>
        <w:rPr>
          <w:lang w:val="ne_NP" w:bidi="ne_NP"/>
        </w:rPr>
      </w:r>
      <w:r>
        <w:rPr>
          <w:b/>
          <w:lang w:val="ne_NP" w:bidi="ne_NP"/>
        </w:rPr>
        <w:t>तेस्रो दृश्यमा</w:t>
      </w:r>
      <w:r>
        <w:rPr>
          <w:lang w:val="ne_NP" w:bidi="ne_NP"/>
        </w:rPr>
        <w:t xml:space="preserve"> लेखकले नोआको जन्मको कथा, लेमेकले उनलाई कसरी नाम राख्छन्, र नोआका तीन छोराहरूको नामका बारेमा बताउँछन्।</w:t>
      </w:r>
    </w:p>
    <w:p>
      <w:pPr/>
      <w:r>
        <w:rPr>
          <w:lang w:val="ne_NP" w:bidi="ne_NP"/>
        </w:rPr>
      </w:r>
      <w:r>
        <w:rPr>
          <w:lang w:val="ne_NP" w:bidi="ne_NP"/>
        </w:rPr>
        <w:t>यस खण्डमा रहेका पात्रहरू यस प्रकार छन्:</w:t>
      </w:r>
    </w:p>
    <w:p>
      <w:pPr>
        <w:pStyle w:val="ListBullet"/>
        <w:spacing w:line="240" w:lineRule="auto"/>
        <w:ind w:left="720"/>
      </w:pPr>
      <w:r>
        <w:rPr>
          <w:lang w:val="ne_NP" w:bidi="ne_NP"/>
        </w:rPr>
      </w:r>
      <w:r>
        <w:rPr>
          <w:lang w:val="ne_NP" w:bidi="ne_NP"/>
        </w:rPr>
        <w:t>परमेश्वर</w:t>
      </w:r>
    </w:p>
    <w:p>
      <w:pPr>
        <w:pStyle w:val="ListBullet"/>
        <w:spacing w:line="240" w:lineRule="auto"/>
        <w:ind w:left="720"/>
      </w:pPr>
      <w:r>
        <w:rPr>
          <w:lang w:val="ne_NP" w:bidi="ne_NP"/>
        </w:rPr>
      </w:r>
      <w:r>
        <w:rPr>
          <w:lang w:val="ne_NP" w:bidi="ne_NP"/>
        </w:rPr>
        <w:t>परमेश्वरको स्वरूपमा बनाइएका पृथ्वीका मानिसहरू</w:t>
      </w:r>
    </w:p>
    <w:p>
      <w:pPr>
        <w:pStyle w:val="ListBullet"/>
        <w:spacing w:line="240" w:lineRule="auto"/>
        <w:ind w:left="720"/>
      </w:pPr>
      <w:r>
        <w:rPr>
          <w:lang w:val="ne_NP" w:bidi="ne_NP"/>
        </w:rPr>
      </w:r>
      <w:r>
        <w:rPr>
          <w:lang w:val="ne_NP" w:bidi="ne_NP"/>
        </w:rPr>
        <w:t>आदम</w:t>
      </w:r>
    </w:p>
    <w:p>
      <w:pPr>
        <w:pStyle w:val="ListBullet"/>
        <w:spacing w:line="240" w:lineRule="auto"/>
        <w:ind w:left="720"/>
      </w:pPr>
      <w:r>
        <w:rPr>
          <w:lang w:val="ne_NP" w:bidi="ne_NP"/>
        </w:rPr>
      </w:r>
      <w:r>
        <w:rPr>
          <w:lang w:val="ne_NP" w:bidi="ne_NP"/>
        </w:rPr>
        <w:t>सेथ</w:t>
      </w:r>
    </w:p>
    <w:p>
      <w:pPr>
        <w:pStyle w:val="ListBullet"/>
        <w:spacing w:line="240" w:lineRule="auto"/>
        <w:ind w:left="720"/>
      </w:pPr>
      <w:r>
        <w:rPr>
          <w:lang w:val="ne_NP" w:bidi="ne_NP"/>
        </w:rPr>
      </w:r>
      <w:r>
        <w:rPr>
          <w:lang w:val="ne_NP" w:bidi="ne_NP"/>
        </w:rPr>
        <w:t>एनोश</w:t>
      </w:r>
    </w:p>
    <w:p>
      <w:pPr>
        <w:pStyle w:val="ListBullet"/>
        <w:spacing w:line="240" w:lineRule="auto"/>
        <w:ind w:left="720"/>
      </w:pPr>
      <w:r>
        <w:rPr>
          <w:lang w:val="ne_NP" w:bidi="ne_NP"/>
        </w:rPr>
      </w:r>
      <w:r>
        <w:rPr>
          <w:lang w:val="ne_NP" w:bidi="ne_NP"/>
        </w:rPr>
        <w:t>कनान</w:t>
      </w:r>
    </w:p>
    <w:p>
      <w:pPr>
        <w:pStyle w:val="ListBullet"/>
        <w:spacing w:line="240" w:lineRule="auto"/>
        <w:ind w:left="720"/>
      </w:pPr>
      <w:r>
        <w:rPr>
          <w:lang w:val="ne_NP" w:bidi="ne_NP"/>
        </w:rPr>
      </w:r>
      <w:r>
        <w:rPr>
          <w:lang w:val="ne_NP" w:bidi="ne_NP"/>
        </w:rPr>
        <w:t>महलालेल</w:t>
      </w:r>
    </w:p>
    <w:p>
      <w:pPr>
        <w:pStyle w:val="ListBullet"/>
        <w:spacing w:line="240" w:lineRule="auto"/>
        <w:ind w:left="720"/>
      </w:pPr>
      <w:r>
        <w:rPr>
          <w:lang w:val="ne_NP" w:bidi="ne_NP"/>
        </w:rPr>
      </w:r>
      <w:r>
        <w:rPr>
          <w:lang w:val="ne_NP" w:bidi="ne_NP"/>
        </w:rPr>
        <w:t>येरेद</w:t>
      </w:r>
    </w:p>
    <w:p>
      <w:pPr>
        <w:pStyle w:val="ListBullet"/>
        <w:spacing w:line="240" w:lineRule="auto"/>
        <w:ind w:left="720"/>
      </w:pPr>
      <w:r>
        <w:rPr>
          <w:lang w:val="ne_NP" w:bidi="ne_NP"/>
        </w:rPr>
      </w:r>
      <w:r>
        <w:rPr>
          <w:lang w:val="ne_NP" w:bidi="ne_NP"/>
        </w:rPr>
        <w:t>हनोक</w:t>
      </w:r>
    </w:p>
    <w:p>
      <w:pPr>
        <w:pStyle w:val="ListBullet"/>
        <w:spacing w:line="240" w:lineRule="auto"/>
        <w:ind w:left="720"/>
      </w:pPr>
      <w:r>
        <w:rPr>
          <w:lang w:val="ne_NP" w:bidi="ne_NP"/>
        </w:rPr>
      </w:r>
      <w:r>
        <w:rPr>
          <w:lang w:val="ne_NP" w:bidi="ne_NP"/>
        </w:rPr>
        <w:t>मतूशेलह</w:t>
      </w:r>
    </w:p>
    <w:p>
      <w:pPr>
        <w:pStyle w:val="ListBullet"/>
        <w:spacing w:line="240" w:lineRule="auto"/>
        <w:ind w:left="720"/>
      </w:pPr>
      <w:r>
        <w:rPr>
          <w:lang w:val="ne_NP" w:bidi="ne_NP"/>
        </w:rPr>
      </w:r>
      <w:r>
        <w:rPr>
          <w:lang w:val="ne_NP" w:bidi="ne_NP"/>
        </w:rPr>
        <w:t>लेमेख</w:t>
      </w:r>
    </w:p>
    <w:p>
      <w:pPr>
        <w:pStyle w:val="ListBullet"/>
        <w:spacing w:line="240" w:lineRule="auto"/>
        <w:ind w:left="720"/>
      </w:pPr>
      <w:r>
        <w:rPr>
          <w:lang w:val="ne_NP" w:bidi="ne_NP"/>
        </w:rPr>
      </w:r>
      <w:r>
        <w:rPr>
          <w:lang w:val="ne_NP" w:bidi="ne_NP"/>
        </w:rPr>
        <w:t>नोआ</w:t>
      </w:r>
    </w:p>
    <w:p>
      <w:pPr>
        <w:pStyle w:val="ListBullet"/>
        <w:spacing w:line="240" w:lineRule="auto"/>
        <w:ind w:left="720"/>
      </w:pPr>
      <w:r>
        <w:rPr>
          <w:lang w:val="ne_NP" w:bidi="ne_NP"/>
        </w:rPr>
      </w:r>
      <w:r>
        <w:rPr>
          <w:lang w:val="ne_NP" w:bidi="ne_NP"/>
        </w:rPr>
        <w:t>शेम</w:t>
      </w:r>
    </w:p>
    <w:p>
      <w:pPr>
        <w:pStyle w:val="ListBullet"/>
        <w:spacing w:line="240" w:lineRule="auto"/>
        <w:ind w:left="720"/>
      </w:pPr>
      <w:r>
        <w:rPr>
          <w:lang w:val="ne_NP" w:bidi="ne_NP"/>
        </w:rPr>
      </w:r>
      <w:r>
        <w:rPr>
          <w:lang w:val="ne_NP" w:bidi="ne_NP"/>
        </w:rPr>
        <w:t>हाम</w:t>
      </w:r>
    </w:p>
    <w:p>
      <w:pPr>
        <w:pStyle w:val="ListBullet"/>
        <w:spacing w:line="240" w:lineRule="auto"/>
        <w:ind w:left="720"/>
      </w:pPr>
      <w:r>
        <w:rPr>
          <w:lang w:val="ne_NP" w:bidi="ne_NP"/>
        </w:rPr>
      </w:r>
      <w:r>
        <w:rPr>
          <w:lang w:val="ne_NP" w:bidi="ne_NP"/>
        </w:rPr>
        <w:t>येपेत</w:t>
      </w:r>
    </w:p>
    <w:p>
      <w:pPr/>
      <w:r>
        <w:rPr>
          <w:lang w:val="ne_NP" w:bidi="ne_NP"/>
        </w:rPr>
      </w:r>
      <w:r>
        <w:rPr>
          <w:lang w:val="ne_NP" w:bidi="ne_NP"/>
        </w:rPr>
        <w:t>समूहमा, खण्डको सेटिङका यी भागहरूमा ध्यान दिनुहोस्।</w:t>
      </w:r>
    </w:p>
    <w:p>
      <w:pPr/>
      <w:r>
        <w:rPr>
          <w:lang w:val="ne_NP" w:bidi="ne_NP"/>
        </w:rPr>
      </w:r>
      <w:r>
        <w:rPr>
          <w:lang w:val="ne_NP" w:bidi="ne_NP"/>
        </w:rPr>
        <w:t>यो रेकर्ड पुस्तकमा लेखिएको छ भन्दै कथा सुरु हुन्छ—यो मानिसहरूको नामको मौखिक रेकर्ड मात्र होइन। त्यसपछि कथाले परमेश्वरले मानिसजाति वा मानिसहरूलाई कसरी सृजना गर्नुभयो भन्ने बारेमा परिचय वा समीक्षा गर्छ। यो परिचय उत्पत्तिमा पहिले पाइने परमेश्वरको मानिसको सृष्टिको वर्णनसँग धेरै मिल्दोजुल्दो छ। यो एउटा महत्त्वपूर्ण परिचय हो, किनभने निम्न सूचीले पहिलो मानिस आदमदेखि नोआसम्मका मानिसहरूको वंशलाई देखाउँछ, जोबाट संसारको वर्तमान जनसङ्ख्याको उत्पत्ति भएको हो। तपाईंले यी पदहरूलाई मानिसहरूकोपुन: क्रम बनाउन सक्नुहुन्छ र त्यसपछि जे आदमदेखि मानिसहरूको पुस्ताको लिखित रेकर्ड हो भन्दै यसो भन्न सक्नुहुन्छ।</w:t>
      </w:r>
    </w:p>
    <w:p>
      <w:pPr/>
      <w:r>
        <w:rPr>
          <w:lang w:val="ne_NP" w:bidi="ne_NP"/>
        </w:rPr>
      </w:r>
      <w:r>
        <w:rPr>
          <w:lang w:val="ne_NP" w:bidi="ne_NP"/>
        </w:rPr>
        <w:t>उत्पत्तिको लेखकले सूचीमा भएका दस नामहरूको प्रत्येक बारेमा त्यही प्रकारले कुरा गर्छन्। पहिला, लेखकले आफ्नो पहिलो छोरा जन्मिएको मानिसको नाम र उनको उमेर भन्छन्। त्यसपछि, उनले आफ्नो पहिलो छोरापछि उनी कति वर्षमा बसोबास गर्थे भन्नुहुन्छ भनेर बताउँछन्। त्यसपछि उहाँले भन्नुभयो कि त्यो मानिसका अन्य छोराहरू र छोरीहरू थिए। त्यसपछि उहाँले आफ्नो जीवनको कुल वर्षको सङ्ख्या भन्नुभयो, र त्यसपछि, उहाँको मृत्यु भएको कुरा भन्नुभयो। यो संरचना हनोकमा आएर परिवर्तन हुन्छ, किनभने हनोक मरेनन्—परमेश्वरले उनलाई स्वर्गमा लैजानुभयो। दशौं नाम नोआ हो, र नोआको बारेमा थप जानकारी पनि दिइएको छ। यो कुरा सम्झनु महत्त्वपूर्ण छ कि नोआका सबै तीन छोराहरूको नाम हो। लेखकले लेमेकले नोआलाई किन त्यो नाम दिए भन्ने कुरा पनि व्याख्या गर्छन्।</w:t>
      </w:r>
    </w:p>
    <w:p>
      <w:pPr/>
      <w:r>
        <w:rPr>
          <w:lang w:val="ne_NP" w:bidi="ne_NP"/>
        </w:rPr>
      </w:r>
      <w:r>
        <w:rPr>
          <w:lang w:val="ne_NP" w:bidi="ne_NP"/>
        </w:rPr>
        <w:t>यहाँ रोक्नुहोस् र अनुवाद टोलीको रूपमा छलफल गर्नुहोस्: तपाईंले यस्ता नामहरूको सूचीलाई कसरी संरचना गर्नुहुन्छ? तपाईंले सूचीलाई कसरी सम्झनुहुन्छ? यस सूचीमा कुन जानकारी समावेश गर्न महत्त्वपूर्ण छ? यस सूचीमा भएका प्रत्येक नाम कसरी सम्झनुहुनेछ भन्ने बारेमा कुरा गर्न केही समय खर्च गर्नुहोस्। सायद तपाईंले नामको सूचीमा प्रत्येक व्यक्तिको प्रतिनिधित्व गर्न ढुङ्गा, पातहरू वा लौरोहरू सङ्कलन गर्न सक्नुहुन्छ र प्रत्येक व्यक्तिको नाम र जानकारी सूचीबद्ध गर्ने अभ्यास गर्न सक्नुहुन्छ। अडियो रोक्‍नुहोस्।</w:t>
      </w:r>
    </w:p>
    <w:p>
      <w:pPr/>
      <w:r>
        <w:rPr>
          <w:lang w:val="ne_NP" w:bidi="ne_NP"/>
        </w:rPr>
      </w:r>
      <w:r>
        <w:rPr>
          <w:lang w:val="ne_NP" w:bidi="ne_NP"/>
        </w:rPr>
        <w:t>अब, समूहले कथाको चित्र बनाउनुपर्छ, चित्र कोर्नुपर्छ वा यस खण्ड र यसमा भएको कार्यलाई फेरि दृश्यमा उतार्न वस्तुहरू प्रयोग गर्नुपर्छ।</w:t>
      </w:r>
      <w:r>
        <w:rPr>
          <w:lang w:val="ne_NP" w:bidi="ne_NP"/>
        </w:rPr>
      </w:r>
    </w:p>
    <w:p>
      <w:pPr>
        <w:pStyle w:val="Heading3"/>
      </w:pPr>
      <w:r>
        <w:rPr>
          <w:lang w:val="ne_NP" w:bidi="ne_NP"/>
        </w:rPr>
        <w:t>Step 4</w:t>
      </w:r>
    </w:p>
    <w:p>
      <w:pPr/>
      <w:r>
        <w:rPr>
          <w:lang w:val="ne_NP" w:bidi="ne_NP"/>
        </w:rPr>
      </w:r>
      <w:r>
        <w:rPr>
          <w:lang w:val="ne_NP" w:bidi="ne_NP"/>
        </w:rPr>
        <w:t>सबैभन्दा सजिलोसँग बुझिने अनुवादमा उत्पत्ति ५:१–३२ को श्रव्य संस्करण सुन्नुहोस्।</w:t>
      </w:r>
    </w:p>
    <w:p>
      <w:pPr/>
      <w:r>
        <w:rPr>
          <w:lang w:val="ne_NP" w:bidi="ne_NP"/>
        </w:rPr>
      </w:r>
      <w:r>
        <w:rPr>
          <w:lang w:val="ne_NP" w:bidi="ne_NP"/>
        </w:rPr>
        <w:t>यस चरणमा, समूहले खण्डलाई नाटकीय बनाउनेछन्।</w:t>
      </w:r>
    </w:p>
    <w:p>
      <w:pPr/>
      <w:r>
        <w:rPr>
          <w:lang w:val="ne_NP" w:bidi="ne_NP"/>
        </w:rPr>
      </w:r>
      <w:r>
        <w:rPr>
          <w:lang w:val="ne_NP" w:bidi="ne_NP"/>
        </w:rPr>
        <w:t>यस कथामा ३ दृश्यहरू छन्।</w:t>
      </w:r>
    </w:p>
    <w:p>
      <w:pPr/>
      <w:r>
        <w:rPr>
          <w:lang w:val="ne_NP" w:bidi="ne_NP"/>
        </w:rPr>
      </w:r>
      <w:r>
        <w:rPr>
          <w:lang w:val="ne_NP" w:bidi="ne_NP"/>
        </w:rPr>
        <w:t>यस खण्डमा रहेका पात्रहरू यस प्रकार छन्:</w:t>
      </w:r>
    </w:p>
    <w:p>
      <w:pPr>
        <w:pStyle w:val="ListBullet"/>
        <w:spacing w:line="240" w:lineRule="auto"/>
        <w:ind w:left="720"/>
      </w:pPr>
      <w:r>
        <w:rPr>
          <w:lang w:val="ne_NP" w:bidi="ne_NP"/>
        </w:rPr>
      </w:r>
      <w:r>
        <w:rPr>
          <w:lang w:val="ne_NP" w:bidi="ne_NP"/>
        </w:rPr>
        <w:t>परमेश्वर</w:t>
      </w:r>
    </w:p>
    <w:p>
      <w:pPr>
        <w:pStyle w:val="ListBullet"/>
        <w:spacing w:line="240" w:lineRule="auto"/>
        <w:ind w:left="720"/>
      </w:pPr>
      <w:r>
        <w:rPr>
          <w:lang w:val="ne_NP" w:bidi="ne_NP"/>
        </w:rPr>
      </w:r>
      <w:r>
        <w:rPr>
          <w:lang w:val="ne_NP" w:bidi="ne_NP"/>
        </w:rPr>
        <w:t>परमेश्वरको स्वरूपमा बनाइएका पृथ्वीका मानिसहरू</w:t>
      </w:r>
    </w:p>
    <w:p>
      <w:pPr>
        <w:pStyle w:val="ListBullet"/>
        <w:spacing w:line="240" w:lineRule="auto"/>
        <w:ind w:left="720"/>
      </w:pPr>
      <w:r>
        <w:rPr>
          <w:lang w:val="ne_NP" w:bidi="ne_NP"/>
        </w:rPr>
      </w:r>
      <w:r>
        <w:rPr>
          <w:lang w:val="ne_NP" w:bidi="ne_NP"/>
        </w:rPr>
        <w:t>आदम</w:t>
      </w:r>
    </w:p>
    <w:p>
      <w:pPr>
        <w:pStyle w:val="ListBullet"/>
        <w:spacing w:line="240" w:lineRule="auto"/>
        <w:ind w:left="720"/>
      </w:pPr>
      <w:r>
        <w:rPr>
          <w:lang w:val="ne_NP" w:bidi="ne_NP"/>
        </w:rPr>
      </w:r>
      <w:r>
        <w:rPr>
          <w:lang w:val="ne_NP" w:bidi="ne_NP"/>
        </w:rPr>
        <w:t>सेथ</w:t>
      </w:r>
    </w:p>
    <w:p>
      <w:pPr>
        <w:pStyle w:val="ListBullet"/>
        <w:spacing w:line="240" w:lineRule="auto"/>
        <w:ind w:left="720"/>
      </w:pPr>
      <w:r>
        <w:rPr>
          <w:lang w:val="ne_NP" w:bidi="ne_NP"/>
        </w:rPr>
      </w:r>
      <w:r>
        <w:rPr>
          <w:lang w:val="ne_NP" w:bidi="ne_NP"/>
        </w:rPr>
        <w:t>एनोश</w:t>
      </w:r>
    </w:p>
    <w:p>
      <w:pPr>
        <w:pStyle w:val="ListBullet"/>
        <w:spacing w:line="240" w:lineRule="auto"/>
        <w:ind w:left="720"/>
      </w:pPr>
      <w:r>
        <w:rPr>
          <w:lang w:val="ne_NP" w:bidi="ne_NP"/>
        </w:rPr>
      </w:r>
      <w:r>
        <w:rPr>
          <w:lang w:val="ne_NP" w:bidi="ne_NP"/>
        </w:rPr>
        <w:t>कनान</w:t>
      </w:r>
    </w:p>
    <w:p>
      <w:pPr>
        <w:pStyle w:val="ListBullet"/>
        <w:spacing w:line="240" w:lineRule="auto"/>
        <w:ind w:left="720"/>
      </w:pPr>
      <w:r>
        <w:rPr>
          <w:lang w:val="ne_NP" w:bidi="ne_NP"/>
        </w:rPr>
      </w:r>
      <w:r>
        <w:rPr>
          <w:lang w:val="ne_NP" w:bidi="ne_NP"/>
        </w:rPr>
        <w:t>महलालेल</w:t>
      </w:r>
    </w:p>
    <w:p>
      <w:pPr>
        <w:pStyle w:val="ListBullet"/>
        <w:spacing w:line="240" w:lineRule="auto"/>
        <w:ind w:left="720"/>
      </w:pPr>
      <w:r>
        <w:rPr>
          <w:lang w:val="ne_NP" w:bidi="ne_NP"/>
        </w:rPr>
      </w:r>
      <w:r>
        <w:rPr>
          <w:lang w:val="ne_NP" w:bidi="ne_NP"/>
        </w:rPr>
        <w:t>येरेद</w:t>
      </w:r>
    </w:p>
    <w:p>
      <w:pPr>
        <w:pStyle w:val="ListBullet"/>
        <w:spacing w:line="240" w:lineRule="auto"/>
        <w:ind w:left="720"/>
      </w:pPr>
      <w:r>
        <w:rPr>
          <w:lang w:val="ne_NP" w:bidi="ne_NP"/>
        </w:rPr>
      </w:r>
      <w:r>
        <w:rPr>
          <w:lang w:val="ne_NP" w:bidi="ne_NP"/>
        </w:rPr>
        <w:t>हनोक</w:t>
      </w:r>
    </w:p>
    <w:p>
      <w:pPr>
        <w:pStyle w:val="ListBullet"/>
        <w:spacing w:line="240" w:lineRule="auto"/>
        <w:ind w:left="720"/>
      </w:pPr>
      <w:r>
        <w:rPr>
          <w:lang w:val="ne_NP" w:bidi="ne_NP"/>
        </w:rPr>
      </w:r>
      <w:r>
        <w:rPr>
          <w:lang w:val="ne_NP" w:bidi="ne_NP"/>
        </w:rPr>
        <w:t>मतूशेलह</w:t>
      </w:r>
    </w:p>
    <w:p>
      <w:pPr>
        <w:pStyle w:val="ListBullet"/>
        <w:spacing w:line="240" w:lineRule="auto"/>
        <w:ind w:left="720"/>
      </w:pPr>
      <w:r>
        <w:rPr>
          <w:lang w:val="ne_NP" w:bidi="ne_NP"/>
        </w:rPr>
      </w:r>
      <w:r>
        <w:rPr>
          <w:lang w:val="ne_NP" w:bidi="ne_NP"/>
        </w:rPr>
        <w:t>लेमेख</w:t>
      </w:r>
    </w:p>
    <w:p>
      <w:pPr>
        <w:pStyle w:val="ListBullet"/>
        <w:spacing w:line="240" w:lineRule="auto"/>
        <w:ind w:left="720"/>
      </w:pPr>
      <w:r>
        <w:rPr>
          <w:lang w:val="ne_NP" w:bidi="ne_NP"/>
        </w:rPr>
      </w:r>
      <w:r>
        <w:rPr>
          <w:lang w:val="ne_NP" w:bidi="ne_NP"/>
        </w:rPr>
        <w:t>नोआ</w:t>
      </w:r>
    </w:p>
    <w:p>
      <w:pPr>
        <w:pStyle w:val="ListBullet"/>
        <w:spacing w:line="240" w:lineRule="auto"/>
        <w:ind w:left="720"/>
      </w:pPr>
      <w:r>
        <w:rPr>
          <w:lang w:val="ne_NP" w:bidi="ne_NP"/>
        </w:rPr>
      </w:r>
      <w:r>
        <w:rPr>
          <w:lang w:val="ne_NP" w:bidi="ne_NP"/>
        </w:rPr>
        <w:t>शेम</w:t>
      </w:r>
    </w:p>
    <w:p>
      <w:pPr>
        <w:pStyle w:val="ListBullet"/>
        <w:spacing w:line="240" w:lineRule="auto"/>
        <w:ind w:left="720"/>
      </w:pPr>
      <w:r>
        <w:rPr>
          <w:lang w:val="ne_NP" w:bidi="ne_NP"/>
        </w:rPr>
      </w:r>
      <w:r>
        <w:rPr>
          <w:lang w:val="ne_NP" w:bidi="ne_NP"/>
        </w:rPr>
        <w:t>हाम</w:t>
      </w:r>
    </w:p>
    <w:p>
      <w:pPr>
        <w:pStyle w:val="ListBullet"/>
        <w:spacing w:line="240" w:lineRule="auto"/>
        <w:ind w:left="720"/>
      </w:pPr>
      <w:r>
        <w:rPr>
          <w:lang w:val="ne_NP" w:bidi="ne_NP"/>
        </w:rPr>
      </w:r>
      <w:r>
        <w:rPr>
          <w:lang w:val="ne_NP" w:bidi="ne_NP"/>
        </w:rPr>
        <w:t>येपेत</w:t>
      </w:r>
    </w:p>
    <w:p>
      <w:pPr/>
      <w:r>
        <w:rPr>
          <w:lang w:val="ne_NP" w:bidi="ne_NP"/>
        </w:rPr>
      </w:r>
      <w:r>
        <w:rPr>
          <w:lang w:val="ne_NP" w:bidi="ne_NP"/>
        </w:rPr>
        <w:t>समूहमा, यो खण्डलाई दुई पटक अभिनय गर्नुहोस्। तपाईंले आफ्नो भाषामा खण्डलाई अभिनय गर्नुपर्छ।</w:t>
      </w:r>
    </w:p>
    <w:p>
      <w:pPr/>
      <w:r>
        <w:rPr>
          <w:lang w:val="ne_NP" w:bidi="ne_NP"/>
        </w:rPr>
      </w:r>
      <w:r>
        <w:rPr>
          <w:lang w:val="ne_NP" w:bidi="ne_NP"/>
        </w:rPr>
        <w:t>पहिला, कथा नरोकिकन अभिनय गर्नुहोस्। संवाद, प्रवाह, प्लटलाइन र खण्डको कालक्रममा ध्यान दिनुहोस्। तपाईंले कठिन खण्ड वा महत्त्वपूर्ण भागहरूको अभिनय छोड्नुहुन्न भनी निश्चित गर्नुहोस्। कथाको प्रत्येक भाग सम्झन एक अर्कालाई मद्दत गर्नुहोस्।</w:t>
      </w:r>
    </w:p>
    <w:p>
      <w:pPr/>
      <w:r>
        <w:rPr>
          <w:lang w:val="ne_NP" w:bidi="ne_NP"/>
        </w:rPr>
      </w:r>
      <w:r>
        <w:rPr>
          <w:lang w:val="ne_NP" w:bidi="ne_NP"/>
        </w:rPr>
        <w:t>यस अडियोलाई यहाँ रोक्नुहोस् र खण्डलाई अभिनय गर्नुहोस्।</w:t>
      </w:r>
    </w:p>
    <w:p>
      <w:pPr/>
      <w:r>
        <w:rPr>
          <w:lang w:val="ne_NP" w:bidi="ne_NP"/>
        </w:rPr>
      </w:r>
      <w:r>
        <w:rPr>
          <w:lang w:val="ne_NP" w:bidi="ne_NP"/>
        </w:rPr>
        <w:t>समूहले यस खण्डलाई दोस्रो पटक अभिनय गर्नुपर्छ। नाटकको केही निश्चित बिन्दुहरूमा, नाटकलाई रोक्नुहोस् र पात्र खेल्ने व्यक्तिलाई सोध्नुहोस् "तपाईं के महसुस गर्दै हुनुहुन्छ वा के सोचिरहनु भएको छ?" पात्र निभाउने व्यक्तिले यदि आफू त्यो पात्र भएको भए कस्तो महसुस गर्थे वा सोच्थे भन्ने जवाफ दिनुपर्छ। त्यसपछि नाटकलाई पुन: सुरु गर्नुहोस्।</w:t>
      </w:r>
    </w:p>
    <w:p>
      <w:pPr/>
      <w:r>
        <w:rPr>
          <w:lang w:val="ne_NP" w:bidi="ne_NP"/>
        </w:rPr>
      </w:r>
      <w:r>
        <w:rPr>
          <w:lang w:val="ne_NP" w:bidi="ne_NP"/>
        </w:rPr>
        <w:t>यस अडियोलाई यहाँ रोक्नुहोस् र खण्डलाई दोस्रो पटक अभिनय गर्नुहोस्।</w:t>
      </w:r>
    </w:p>
    <w:p>
      <w:pPr/>
      <w:r>
        <w:rPr>
          <w:lang w:val="ne_NP" w:bidi="ne_NP"/>
        </w:rPr>
      </w:r>
      <w:r>
        <w:rPr>
          <w:lang w:val="ne_NP" w:bidi="ne_NP"/>
        </w:rPr>
        <w:t>नाटक र सम्भावित प्रतिक्रियाहरूको एउटा उदाहरण तल दिइएको छ।</w:t>
      </w:r>
    </w:p>
    <w:p>
      <w:pPr/>
      <w:r>
        <w:rPr>
          <w:lang w:val="ne_NP" w:bidi="ne_NP"/>
        </w:rPr>
      </w:r>
      <w:r>
        <w:rPr>
          <w:lang w:val="ne_NP" w:bidi="ne_NP"/>
        </w:rPr>
        <w:t>पुस्तकका लेखक भन्छन्, "यो आदमका सन्तानहरूको लिखित अभिलेख हो।" परमेश्वरले आफ्नो स्वरूपमा मानिसलाई सृजना गर्नुभयो। उहाँले पुरुष र महिलाहरू सृजना गर्नुभयो, र उहाँले तिनीहरूलाई आशिष दिनुभयो। उहाँले तिनीहरूलाई मानिसहरू भन्नुभयो।"</w:t>
      </w:r>
    </w:p>
    <w:p>
      <w:pPr/>
      <w:r>
        <w:rPr>
          <w:lang w:val="ne_NP" w:bidi="ne_NP"/>
        </w:rPr>
      </w:r>
      <w:r>
        <w:rPr>
          <w:lang w:val="ne_NP" w:bidi="ne_NP"/>
        </w:rPr>
        <w:t>नाटकलाई केहि छिन रोक्नुहोस। पुरुष र महिलाको भूमिका खेल्ने कलाकारहरूलाई सोध्नुहोस्, "तपाईं के महसुस गर्दै हुनुहुन्छ वा के सोचिरहनुभएको छ?" तपाईंले यस्ता कुराहरू सुन्न सक्नुहुन्छ: "म पशुहरू भन्दा फरक भएकोमा खुसी छु," "म धन्य भएकोमा आभारी छु।" नाटकलाई पुन: सुरु गर्नुहोस्।</w:t>
      </w:r>
    </w:p>
    <w:p>
      <w:pPr/>
      <w:r>
        <w:rPr>
          <w:lang w:val="ne_NP" w:bidi="ne_NP"/>
        </w:rPr>
      </w:r>
      <w:r>
        <w:rPr>
          <w:lang w:val="ne_NP" w:bidi="ne_NP"/>
        </w:rPr>
        <w:t>जब आदम १३० वर्षका भए, उनी आदमकै स्वरूपको एउटा छोराको पिता बने। उहाँले उनको नाम सेथ राखे। सेतको जन्मपछि, आदम अर्को ८०० वर्ष बाँचेर बसोबास गरे र उनका अन्य छोराहरू र छोरीहरू भए। आदम ९३० वर्ष बाँचे, र त्यसपछि उनी मरे।</w:t>
      </w:r>
    </w:p>
    <w:p>
      <w:pPr/>
      <w:r>
        <w:rPr>
          <w:lang w:val="ne_NP" w:bidi="ne_NP"/>
        </w:rPr>
      </w:r>
      <w:r>
        <w:rPr>
          <w:lang w:val="ne_NP" w:bidi="ne_NP"/>
        </w:rPr>
        <w:t>अभिनय रोक्नुहोस्। आदमको भूमिका खेल्ने कलाकारलाई सोध्नुहोस्, "तपाईं के महसुस गर्दै हुनुहुन्छ वा के सोचिरहनुभएको छ?" तपाईंले यस्ता कुराहरू सुन्न सक्नुहुन्छ, "मैले पाप गरेपछि परमेश्वरले मलाई यति लामो समय जीवित रहन दिनुभएकोमा म आभारी छु," "मेरा सबै सन्तानहरूको लागि म आभारी र गौरवान्वित छु!" नाटकलाई पुन: सुरु गर्नुहोस्।</w:t>
      </w:r>
    </w:p>
    <w:p>
      <w:pPr/>
      <w:r>
        <w:rPr>
          <w:lang w:val="ne_NP" w:bidi="ne_NP"/>
        </w:rPr>
      </w:r>
      <w:r>
        <w:rPr>
          <w:lang w:val="ne_NP" w:bidi="ne_NP"/>
        </w:rPr>
        <w:t>अब आदमको बारेमा गरेजस्तै सेतको बारेमा ठ्याक्कै त्यही कुरा भन्न प्रयास गर्नुहोस्, तर आदमको नामको सट्टामा सेतको नाम र सेतको सट्टामा एनोशको नाम राख्दै प्रत्येक नाममा यसरी नै अघि बढ्नुहोस्। आफ्नो पहिलो छोरा जन्मँदा प्रत्येक मानिस कति वर्षको थियो, त्यसपछि ऊ अरू कति वर्ष बाँच्यो, र प्रत्येक मानिस जम्मा कति समयसम्म जीवित रह्यो भन्ने कुरा सम्झने निश्चित गर्नुहोस्। सेथ, एनोश, केनान, महलालेल र यरेदको लागि यो दोहोर्याउनुहोस्।</w:t>
      </w:r>
    </w:p>
    <w:p>
      <w:pPr/>
      <w:r>
        <w:rPr>
          <w:lang w:val="ne_NP" w:bidi="ne_NP"/>
        </w:rPr>
      </w:r>
      <w:r>
        <w:rPr>
          <w:lang w:val="ne_NP" w:bidi="ne_NP"/>
        </w:rPr>
        <w:t>जब हनोक ६५ वर्षको थिए तब उनी मतूशेलहका पिता भए। मतूशेलहको जन्मपछि, हनोक अर्को ३०० वर्षसम्म परमेश्वरसँग नजिकको संगतिमा बसोबास गरे। उहाँका अन्य छोराहरू र छोरीहरू थिए। हनोक ३६५ वर्ष बाँचे, र उनी परमेश्वरसँग नजिकै हिँडे। त्यसपछि एक दिन उनी हराए, किनभने परमेश्वरले उनलाई लैजानुभयो। उनी मरेनन्।</w:t>
      </w:r>
    </w:p>
    <w:p>
      <w:pPr/>
      <w:r>
        <w:rPr>
          <w:lang w:val="ne_NP" w:bidi="ne_NP"/>
        </w:rPr>
      </w:r>
      <w:r>
        <w:rPr>
          <w:lang w:val="ne_NP" w:bidi="ne_NP"/>
        </w:rPr>
        <w:t>नाटकलाई केहि छिन रोक्नुहोस। मतूशेलहको भूमिका खेल्ने कलाकारलाई सोध्नुहोस्, "तपाईं के महसुस गर्दै हुनुहुन्छ वा के सोचिरहनुभएको छ?" तपाईंले यस्ता कुराहरू सुन्न सक्नुहुन्छ, "म परमेश्वरलाई प्रेम गर्छु, म उहाँसँग हुन जान खुसी छु," "म मर्नु पर्दैन भन्ने कुराले म छक्क परेको छु!" नाटकलाई पुन: सुरु गर्नुहोस्।</w:t>
      </w:r>
    </w:p>
    <w:p>
      <w:pPr/>
      <w:r>
        <w:rPr>
          <w:lang w:val="ne_NP" w:bidi="ne_NP"/>
        </w:rPr>
      </w:r>
      <w:r>
        <w:rPr>
          <w:lang w:val="ne_NP" w:bidi="ne_NP"/>
        </w:rPr>
        <w:t>जब मतूशेलह १८७ वर्षको थिए, उनी लेमेखका पिता भए। लेमेखको जन्मपछि, मतूशेलह अर्को ७८२ वर्ष बाँचिरहे, र उनका अन्य छोराहरू र छोरीहरू भए। मतूशेलह ९६९ वर्ष बाँचे, र त्यसपछि उनी मरे।</w:t>
      </w:r>
    </w:p>
    <w:p>
      <w:pPr/>
      <w:r>
        <w:rPr>
          <w:lang w:val="ne_NP" w:bidi="ne_NP"/>
        </w:rPr>
      </w:r>
      <w:r>
        <w:rPr>
          <w:lang w:val="ne_NP" w:bidi="ne_NP"/>
        </w:rPr>
        <w:t>जब लेमेख १८२ वर्षको थिए, उनी छोराका पिता भए। लेमेखले आफ्नो छोराको नाम नोआ राखे, किनभने उनले भने, "नोआले हामीलाई हाम्रो काम र परमप्रभुले श्राप दिनुभएको यस भूमिमा खेतीको कष्टदायक कामबाट राहत ल्याउनेछन्।" नोआको जन्मपछि, लेमेख अर्को ५९५ वर्ष बाँचे, र उनका अन्य छोराहरू र छोरीहरू भए। लेमेख ७७७ वर्ष बाँचे, र त्यसपछि उनी मरे।</w:t>
      </w:r>
    </w:p>
    <w:p>
      <w:pPr/>
      <w:r>
        <w:rPr>
          <w:lang w:val="ne_NP" w:bidi="ne_NP"/>
        </w:rPr>
      </w:r>
      <w:r>
        <w:rPr>
          <w:lang w:val="ne_NP" w:bidi="ne_NP"/>
        </w:rPr>
        <w:t>नाटकलाई केहि छिन रोक्नुहोस। लेमेखको भूमिका खेल्ने कलाकारलाई सोध्नुहोस्, "तपाईं के महसुस गर्दै हुनुहुन्छ वा के सोचिरहनुभएको छ?" तपाईंले यस्ता कुराहरू सुन्न सक्नुहुन्छ, "मेरो छोरा नोआले हामीलाई सान्त्वना र राहत प्राप्त गर्न मद्दत गर्नेछन् भन्ने मलाई आशा छ," "म मेरो छोरा नोआ विशेष छ भनेर देख्न सक्छु।" नाटकलाई पुन: सुरु गर्नुहोस्।</w:t>
      </w:r>
    </w:p>
    <w:p>
      <w:pPr/>
      <w:r>
        <w:rPr>
          <w:lang w:val="ne_NP" w:bidi="ne_NP"/>
        </w:rPr>
      </w:r>
      <w:r>
        <w:rPr>
          <w:lang w:val="ne_NP" w:bidi="ne_NP"/>
        </w:rPr>
        <w:t>जब नोआ ५०० वर्षको थिए, उनी शेम, हाम र येपेतका पिता भए।</w:t>
      </w:r>
      <w:r>
        <w:rPr>
          <w:lang w:val="ne_NP" w:bidi="ne_NP"/>
        </w:rPr>
      </w:r>
    </w:p>
    <w:p>
      <w:pPr>
        <w:pStyle w:val="Heading3"/>
      </w:pPr>
      <w:r>
        <w:rPr>
          <w:lang w:val="ne_NP" w:bidi="ne_NP"/>
        </w:rPr>
        <w:t>Step 5</w:t>
      </w:r>
    </w:p>
    <w:p>
      <w:pPr/>
      <w:r>
        <w:rPr>
          <w:lang w:val="ne_NP" w:bidi="ne_NP"/>
        </w:rPr>
      </w:r>
      <w:r>
        <w:rPr>
          <w:lang w:val="ne_NP" w:bidi="ne_NP"/>
        </w:rPr>
        <w:t>सबैभन्दा सजिलोसँग बुझिने अनुवादमा उत्पत्ति ५:१–३२ को श्रव्य संस्करण सुन्नुहोस्।</w:t>
      </w:r>
    </w:p>
    <w:p>
      <w:pPr/>
      <w:r>
        <w:rPr>
          <w:lang w:val="ne_NP" w:bidi="ne_NP"/>
        </w:rPr>
      </w:r>
      <w:r>
        <w:rPr>
          <w:lang w:val="ne_NP" w:bidi="ne_NP"/>
        </w:rPr>
        <w:t>यस कदममा, समुहले यस खण्‍डमा भएको शब्‍दहरू र मूख्‍य शब्‍दहरूमाथि छलफल गर्नेछन्।</w:t>
      </w:r>
    </w:p>
    <w:p>
      <w:pPr/>
      <w:r>
        <w:rPr>
          <w:lang w:val="ne_NP" w:bidi="ne_NP"/>
        </w:rPr>
      </w:r>
      <w:r>
        <w:rPr>
          <w:lang w:val="ne_NP" w:bidi="ne_NP"/>
        </w:rPr>
        <w:t xml:space="preserve">यो खण्ड आदमका </w:t>
      </w:r>
      <w:r>
        <w:rPr>
          <w:b/>
          <w:lang w:val="ne_NP" w:bidi="ne_NP"/>
        </w:rPr>
        <w:t>पुस्ताहरू</w:t>
      </w:r>
      <w:r>
        <w:rPr>
          <w:lang w:val="ne_NP" w:bidi="ne_NP"/>
        </w:rPr>
        <w:t xml:space="preserve"> वा सन्तानहरूको लिखित अभिलेख हो भन्ने तथ्यको परिचयबाट सुरु हुन्छ। यस सन्दर्भमा पुस्ताहरूले सामान्यतया यो उत्पत्तिको नयाँ खण्ड हो भनेर देखाउँछन्। सन्तानको यस सूची पछि, उत्पत्तिको अर्को मुख्य कथा, नोआको कथा, सुरु हुनेछ।</w:t>
      </w:r>
    </w:p>
    <w:p>
      <w:pPr/>
      <w:r>
        <w:rPr>
          <w:lang w:val="ne_NP" w:bidi="ne_NP"/>
        </w:rPr>
      </w:r>
      <w:r>
        <w:rPr>
          <w:lang w:val="ne_NP" w:bidi="ne_NP"/>
        </w:rPr>
        <w:t xml:space="preserve">यहाँ रोक्नुहोस् र तपाईंले पुस्ताका लागि कुन शब्द वा वाक्यांश प्रयोग गर्नुहुनेछ भन्ने बारेमा समूहमा छलफल गर्नुहोस्। थप जानकारीको लागि मुख्य शब्दावलीमा </w:t>
      </w:r>
      <w:r>
        <w:rPr>
          <w:lang w:val="ne_NP" w:bidi="ne_NP"/>
        </w:rPr>
        <w:t>पुस्ताहरू</w:t>
      </w:r>
      <w:r>
        <w:rPr>
          <w:lang w:val="ne_NP" w:bidi="ne_NP"/>
        </w:rPr>
        <w:t xml:space="preserve"> हेर्नुहोस्। अडियो रोक्‍नुहोस्। </w:t>
      </w:r>
    </w:p>
    <w:p>
      <w:pPr/>
      <w:r>
        <w:rPr>
          <w:lang w:val="ne_NP" w:bidi="ne_NP"/>
        </w:rPr>
      </w:r>
      <w:r>
        <w:rPr>
          <w:b/>
          <w:lang w:val="ne_NP" w:bidi="ne_NP"/>
        </w:rPr>
        <w:t>आदम</w:t>
      </w:r>
      <w:r>
        <w:rPr>
          <w:lang w:val="ne_NP" w:bidi="ne_NP"/>
        </w:rPr>
        <w:t xml:space="preserve"> परमेश्वरले सृजना गर्नुभएको पहिलो मानिसको उचित नाम हो।</w:t>
      </w:r>
    </w:p>
    <w:p>
      <w:pPr/>
      <w:r>
        <w:rPr>
          <w:lang w:val="ne_NP" w:bidi="ne_NP"/>
        </w:rPr>
      </w:r>
      <w:r>
        <w:rPr>
          <w:lang w:val="ne_NP" w:bidi="ne_NP"/>
        </w:rPr>
        <w:t xml:space="preserve">परमेश्वरले मानिसहरू वा </w:t>
      </w:r>
      <w:r>
        <w:rPr>
          <w:b/>
          <w:lang w:val="ne_NP" w:bidi="ne_NP"/>
        </w:rPr>
        <w:t>मानिसजाति</w:t>
      </w:r>
      <w:r>
        <w:rPr>
          <w:lang w:val="ne_NP" w:bidi="ne_NP"/>
        </w:rPr>
        <w:t xml:space="preserve"> सृजना गर्नुभयो। उहाँले तिनीहरूलाई मानिसजाति वा मानिसहरूको नाम दिनुभयो। मानिसजातिले पुरुष र महिला दुवैलाई बुझाउँछ—यो सामान्यतया मानिसहरू हो।</w:t>
      </w:r>
    </w:p>
    <w:p>
      <w:pPr/>
      <w:r>
        <w:rPr>
          <w:lang w:val="ne_NP" w:bidi="ne_NP"/>
        </w:rPr>
      </w:r>
      <w:r>
        <w:rPr>
          <w:lang w:val="ne_NP" w:bidi="ne_NP"/>
        </w:rPr>
        <w:t xml:space="preserve">परमेश्वरले यी मानिसहरूलाई </w:t>
      </w:r>
      <w:r>
        <w:rPr>
          <w:b/>
          <w:lang w:val="ne_NP" w:bidi="ne_NP"/>
        </w:rPr>
        <w:t>आफ्नो स्वरूपमा</w:t>
      </w:r>
      <w:r>
        <w:rPr>
          <w:lang w:val="ne_NP" w:bidi="ne_NP"/>
        </w:rPr>
        <w:t xml:space="preserve"> सृजना गर्नुभयो। तपाईंले अघिल्लो खण्डहरूमा प्रयोग गर्नुभएको वाक्यांश नै यहाँ प्रयोग गर्नुहोस्, र मुख्य शब्दावलीमा </w:t>
      </w:r>
      <w:r>
        <w:rPr>
          <w:lang w:val="ne_NP" w:bidi="ne_NP"/>
        </w:rPr>
        <w:t>परमेश्वरको स्वरूप</w:t>
      </w:r>
      <w:r>
        <w:rPr>
          <w:lang w:val="ne_NP" w:bidi="ne_NP"/>
        </w:rPr>
        <w:t xml:space="preserve"> छ भनेर सम्झनुहोस्।</w:t>
      </w:r>
    </w:p>
    <w:p>
      <w:pPr/>
      <w:r>
        <w:rPr>
          <w:lang w:val="ne_NP" w:bidi="ne_NP"/>
        </w:rPr>
      </w:r>
      <w:r>
        <w:rPr>
          <w:lang w:val="ne_NP" w:bidi="ne_NP"/>
        </w:rPr>
        <w:t xml:space="preserve">परमेश्वरले उहाँले बनाउनुभएका मानिसहरूलाई </w:t>
      </w:r>
      <w:r>
        <w:rPr>
          <w:b/>
          <w:lang w:val="ne_NP" w:bidi="ne_NP"/>
        </w:rPr>
        <w:t>आशिष दिनुभयो</w:t>
      </w:r>
      <w:r>
        <w:rPr>
          <w:lang w:val="ne_NP" w:bidi="ne_NP"/>
        </w:rPr>
        <w:t xml:space="preserve">। तपाईंले पहिले गरेजस्तै आशिषितको विचारलाई अनुवाद गर्नुहोस्। </w:t>
      </w:r>
      <w:r>
        <w:rPr>
          <w:lang w:val="ne_NP" w:bidi="ne_NP"/>
        </w:rPr>
        <w:t>आशिष्</w:t>
      </w:r>
      <w:r>
        <w:rPr>
          <w:lang w:val="ne_NP" w:bidi="ne_NP"/>
        </w:rPr>
        <w:t xml:space="preserve"> को बारेमा थप जानकारीको लागि मुख्य शब्दावली हेर्नुहोस्।</w:t>
      </w:r>
    </w:p>
    <w:p>
      <w:pPr/>
      <w:r>
        <w:rPr>
          <w:lang w:val="ne_NP" w:bidi="ne_NP"/>
        </w:rPr>
      </w:r>
      <w:r>
        <w:rPr>
          <w:lang w:val="ne_NP" w:bidi="ne_NP"/>
        </w:rPr>
        <w:t xml:space="preserve">हनोक परमेश्वरसँग नजिकको </w:t>
      </w:r>
      <w:r>
        <w:rPr>
          <w:b/>
          <w:lang w:val="ne_NP" w:bidi="ne_NP"/>
        </w:rPr>
        <w:t>संगतिमा</w:t>
      </w:r>
      <w:r>
        <w:rPr>
          <w:lang w:val="ne_NP" w:bidi="ne_NP"/>
        </w:rPr>
        <w:t xml:space="preserve"> हिँडे। यसको अर्थ हनोकले परमेश्वरसँग कुरा गरेर उहाँका आज्ञाहरू पालन गरे।</w:t>
      </w:r>
    </w:p>
    <w:p>
      <w:pPr/>
      <w:r>
        <w:rPr>
          <w:lang w:val="ne_NP" w:bidi="ne_NP"/>
        </w:rPr>
      </w:r>
      <w:r>
        <w:rPr>
          <w:lang w:val="ne_NP" w:bidi="ne_NP"/>
        </w:rPr>
        <w:t xml:space="preserve">लेमेखले कुरा गर्दाबाहेक यस खण्डभरिमा </w:t>
      </w:r>
      <w:r>
        <w:rPr>
          <w:b/>
          <w:lang w:val="ne_NP" w:bidi="ne_NP"/>
        </w:rPr>
        <w:t>परमेश्वर</w:t>
      </w:r>
      <w:r>
        <w:rPr>
          <w:lang w:val="ne_NP" w:bidi="ne_NP"/>
        </w:rPr>
        <w:t xml:space="preserve">का लागि सामान्य शब्द प्रयोग गरिएको छ। जब लेमेखले परमेश्वरको व्यक्तिगत नाम, </w:t>
      </w:r>
      <w:r>
        <w:rPr>
          <w:b/>
          <w:lang w:val="ne_NP" w:bidi="ne_NP"/>
        </w:rPr>
        <w:t>याहवे</w:t>
      </w:r>
      <w:r>
        <w:rPr>
          <w:lang w:val="ne_NP" w:bidi="ne_NP"/>
        </w:rPr>
        <w:t xml:space="preserve"> प्रयोग गर्छन्, तब उनले याहवेले श्राप दिनुभएको भूमिको कामबाट नोआले उनीहरूलाई चैन दिनेछन् भनी भन्छन्। तपाईंले पहिले गरेजस्तै परमेश्वर र परमप्रभुलाई अनुवाद गर्नुहोस्। तपाईंले </w:t>
      </w:r>
      <w:r>
        <w:rPr>
          <w:lang w:val="ne_NP" w:bidi="ne_NP"/>
        </w:rPr>
        <w:t>परमेश्वर</w:t>
      </w:r>
      <w:r>
        <w:rPr>
          <w:lang w:val="ne_NP" w:bidi="ne_NP"/>
        </w:rPr>
        <w:t xml:space="preserve"> र </w:t>
      </w:r>
      <w:r>
        <w:rPr>
          <w:lang w:val="ne_NP" w:bidi="ne_NP"/>
        </w:rPr>
        <w:t>याहवे</w:t>
      </w:r>
      <w:r>
        <w:rPr>
          <w:lang w:val="ne_NP" w:bidi="ne_NP"/>
        </w:rPr>
        <w:t>का शब्दहरूको बारेमा थप जानकारीको लागि मुख्य शब्दावली हेर्न सक्नुहुन्छ।</w:t>
      </w:r>
      <w:r>
        <w:rPr>
          <w:lang w:val="ne_NP" w:bidi="ne_NP"/>
        </w:rPr>
      </w:r>
    </w:p>
    <w:p>
      <w:pPr>
        <w:pStyle w:val="Heading3"/>
      </w:pPr>
      <w:r>
        <w:rPr>
          <w:lang w:val="ne_NP" w:bidi="ne_NP"/>
        </w:rPr>
        <w:t>Step 6</w:t>
      </w:r>
    </w:p>
    <w:p>
      <w:pPr/>
      <w:r>
        <w:rPr>
          <w:lang w:val="ne_NP" w:bidi="ne_NP"/>
        </w:rPr>
      </w:r>
      <w:r>
        <w:rPr>
          <w:lang w:val="ne_NP" w:bidi="ne_NP"/>
        </w:rPr>
        <w:t>अनुवादलाई सजिलोसँग बुझ्न यस खण्डको श्रव्य संस्करण सुन्‍नुहोस्।</w:t>
      </w:r>
    </w:p>
    <w:p>
      <w:pPr/>
      <w:r>
        <w:rPr>
          <w:lang w:val="ne_NP" w:bidi="ne_NP"/>
        </w:rPr>
      </w:r>
      <w:r>
        <w:rPr>
          <w:lang w:val="ne_NP" w:bidi="ne_NP"/>
        </w:rPr>
        <w:t>यस सत्रमा, एउटा समूहको रूपमा तपाईंको आफ्नै भाषामा खण्डलाई पुन: भन्न लगाउनुहोस्।</w:t>
      </w:r>
    </w:p>
    <w:p>
      <w:pPr/>
      <w:r>
        <w:rPr>
          <w:lang w:val="ne_NP" w:bidi="ne_NP"/>
        </w:rPr>
      </w:r>
      <w:r>
        <w:rPr>
          <w:lang w:val="ne_NP" w:bidi="ne_NP"/>
        </w:rPr>
        <w:t>पहिला, सम्पूर्ण समूहले खण्डलाई तपाईंको आफ्नै भाषामा बताउन अभ्यास गर्नुपर्छ। तपाईंले अघिल्लो चरणहरूमा निर्णय गर्नुभएको कुराहरू जस्तै कालक्रम, शब्दहरू, वाक्यांशहरू, भावनाहरू, वा तपाईंले छलफल गर्नुभएको अन्य कुराहरू यसमा समावेश गर्नलाई सम्झनुहोस्।</w:t>
      </w:r>
    </w:p>
    <w:p>
      <w:pPr/>
      <w:r>
        <w:rPr>
          <w:lang w:val="ne_NP" w:bidi="ne_NP"/>
        </w:rPr>
      </w:r>
      <w:r>
        <w:rPr>
          <w:lang w:val="ne_NP" w:bidi="ne_NP"/>
        </w:rPr>
        <w:t xml:space="preserve">एउटा समूहको सदस्यले खण्डका केही वाक्यहरू भन्नुपर्छ र रोकिनु पर्छ। समूहको अर्को सदस्यले खण्डको अर्को भाग भन्नु पर्छ र रोकिनु पर्छ। समूहले सम्पूर्ण खण्डलाई पुन: नभन्दासम्म यो गर्नुहोस्। यस चरणमा समूहका सदस्यहरूले एक अर्कालाई सच्याउन सक्छन्। अडियो रोक्‍नुहोस्। </w:t>
      </w:r>
    </w:p>
    <w:p>
      <w:pPr/>
      <w:r>
        <w:rPr>
          <w:lang w:val="ne_NP" w:bidi="ne_NP"/>
        </w:rPr>
      </w:r>
      <w:r>
        <w:rPr>
          <w:lang w:val="ne_NP" w:bidi="ne_NP"/>
        </w:rPr>
        <w:t xml:space="preserve">अर्को पटक, समूहको प्रत्येक सदस्यले कम्तिमा पनि एकचोटि सम्पूर्ण खण्डलाई नरोकी भन्नुपर्छ। समूहको सदस्यले खण्डलाई सम्झन मद्दत गर्न कुनैपनि वस्तुहरू, चालहरू, वा तिनीहरूको स्टोरीबोर्ड प्रयोग गर्न सक्छन्। अडियो रोक्‍नुहोस्। </w:t>
      </w:r>
    </w:p>
    <w:p>
      <w:pPr/>
      <w:r>
        <w:rPr>
          <w:lang w:val="ne_NP" w:bidi="ne_NP"/>
        </w:rPr>
      </w:r>
      <w:r>
        <w:rPr>
          <w:lang w:val="ne_NP" w:bidi="ne_NP"/>
        </w:rPr>
        <w:t xml:space="preserve">त्यसपछि, तपाईंलाई सबैभन्दा बढी मनपरेको खण्डको संस्करण कस्को हो समूहले निर्णय गर्न सक्छ। तपाईंलाई समूहको एउटा सदस्यले एउटा दृश्य बताएको तरिका मनपर्यो तर तपाईंलाई अर्को दृश्य अर्कै समुहको सदस्यले बताएको तरिका मनपर्यो भनेर तपाईहरू आफै निर्णय गर्न सक्नु हुन्छ। अडियो रोक्‍नुहोस्। </w:t>
      </w:r>
    </w:p>
    <w:p>
      <w:pPr/>
      <w:r>
        <w:rPr>
          <w:lang w:val="ne_NP" w:bidi="ne_NP"/>
        </w:rPr>
      </w:r>
      <w:r>
        <w:rPr>
          <w:lang w:val="ne_NP" w:bidi="ne_NP"/>
        </w:rPr>
        <w:t>अन्तमा, समूहले सबैजना सहमत हुने खण्डको अन्तिम संस्करणलाई सँगै राख्न सक्छन्। समूहको प्रत्येक सदस्यले यस खण्डको अन्तिम संस्करण सुनाउने अभ्यास गर्नुपर्छ।</w:t>
      </w:r>
      <w:r>
        <w:rPr>
          <w:lang w:val="ne_NP" w:bidi="ne_NP"/>
        </w:rPr>
      </w:r>
      <w:r>
        <w:rPr>
          <w:lang w:val="ne_NP" w:bidi="ne_NP"/>
        </w:rPr>
      </w:r>
    </w:p>
    <w:p>
      <w:pPr/>
      <w:r>
        <w:rPr>
          <w:lang w:val="ne_NP" w:bidi="ne_NP"/>
        </w:rPr>
      </w:r>
    </w:p>
    <w:p>
      <w:pPr>
        <w:pStyle w:val="Heading2"/>
      </w:pPr>
      <w:r>
        <w:rPr>
          <w:lang w:val="ne_NP" w:bidi="ne_NP"/>
        </w:rPr>
        <w:t>Genesis 6:1–8</w:t>
      </w:r>
      <w:r>
        <w:rPr>
          <w:lang w:val="ne_NP" w:bidi="ne_NP"/>
        </w:rPr>
      </w:r>
    </w:p>
    <w:p>
      <w:pPr>
        <w:pStyle w:val="Heading3"/>
      </w:pPr>
      <w:r>
        <w:rPr>
          <w:lang w:val="ne_NP" w:bidi="ne_NP"/>
        </w:rPr>
        <w:t>Step 1</w:t>
      </w:r>
    </w:p>
    <w:p>
      <w:pPr/>
      <w:r>
        <w:rPr>
          <w:lang w:val="ne_NP" w:bidi="ne_NP"/>
        </w:rPr>
      </w:r>
      <w:r>
        <w:rPr>
          <w:lang w:val="ne_NP" w:bidi="ne_NP"/>
        </w:rPr>
        <w:t>यस चरणमा, उत्पत्ति ६:१–८ सुन्‍नुहोस् र मनमा राख्‍नुहोस्। सम्भव भएमा तीन फरक अनुवादहरूमा उत्पत्ति ६:१–८ को श्रव्य संस्करण तीन पटक, सुन्नुहोस्। त्यसपछि, समूहमा तलको प्रश्‍नहरू छलफल गर्नुहोस्।</w:t>
      </w:r>
    </w:p>
    <w:p>
      <w:pPr>
        <w:pStyle w:val="ListBullet"/>
        <w:spacing w:line="240" w:lineRule="auto"/>
        <w:ind w:left="720"/>
      </w:pPr>
      <w:r>
        <w:rPr>
          <w:lang w:val="ne_NP" w:bidi="ne_NP"/>
        </w:rPr>
      </w:r>
      <w:r>
        <w:rPr>
          <w:lang w:val="ne_NP" w:bidi="ne_NP"/>
        </w:rPr>
        <w:t>यो खण्डमा तपाईंलाई के मन पर्‍यो?</w:t>
      </w:r>
    </w:p>
    <w:p>
      <w:pPr>
        <w:pStyle w:val="ListBullet"/>
        <w:spacing w:line="240" w:lineRule="auto"/>
        <w:ind w:left="720"/>
      </w:pPr>
      <w:r>
        <w:rPr>
          <w:lang w:val="ne_NP" w:bidi="ne_NP"/>
        </w:rPr>
      </w:r>
      <w:r>
        <w:rPr>
          <w:lang w:val="ne_NP" w:bidi="ne_NP"/>
        </w:rPr>
        <w:t>तपाईलाई के मन पर्दैन वा के बुझ्नुहुन्न?</w:t>
      </w:r>
    </w:p>
    <w:p>
      <w:pPr>
        <w:pStyle w:val="ListBullet"/>
        <w:spacing w:line="240" w:lineRule="auto"/>
        <w:ind w:left="720"/>
      </w:pPr>
      <w:r>
        <w:rPr>
          <w:lang w:val="ne_NP" w:bidi="ne_NP"/>
        </w:rPr>
      </w:r>
      <w:r>
        <w:rPr>
          <w:lang w:val="ne_NP" w:bidi="ne_NP"/>
        </w:rPr>
        <w:t>यो कथाले हामीलाई परमेश्वरको बारेमा के भन्छ?</w:t>
      </w:r>
    </w:p>
    <w:p>
      <w:pPr>
        <w:pStyle w:val="ListBullet"/>
        <w:spacing w:line="240" w:lineRule="auto"/>
        <w:ind w:left="720"/>
      </w:pPr>
      <w:r>
        <w:rPr>
          <w:lang w:val="ne_NP" w:bidi="ne_NP"/>
        </w:rPr>
      </w:r>
      <w:r>
        <w:rPr>
          <w:lang w:val="ne_NP" w:bidi="ne_NP"/>
        </w:rPr>
        <w:t>यो खण्डले मानिसबारे हामीलाई के भन्दछ?</w:t>
      </w:r>
    </w:p>
    <w:p>
      <w:pPr>
        <w:pStyle w:val="ListBullet"/>
        <w:spacing w:line="240" w:lineRule="auto"/>
        <w:ind w:left="720"/>
      </w:pPr>
      <w:r>
        <w:rPr>
          <w:lang w:val="ne_NP" w:bidi="ne_NP"/>
        </w:rPr>
      </w:r>
      <w:r>
        <w:rPr>
          <w:lang w:val="ne_NP" w:bidi="ne_NP"/>
        </w:rPr>
        <w:t>यो खण्डले कसरी हाम्रो दैनिक जीवनलाई प्रभाव पार्छ?</w:t>
      </w:r>
    </w:p>
    <w:p>
      <w:pPr>
        <w:pStyle w:val="ListBullet"/>
        <w:spacing w:line="240" w:lineRule="auto"/>
        <w:ind w:left="720"/>
      </w:pPr>
      <w:r>
        <w:rPr>
          <w:lang w:val="ne_NP" w:bidi="ne_NP"/>
        </w:rPr>
      </w:r>
      <w:r>
        <w:rPr>
          <w:lang w:val="ne_NP" w:bidi="ne_NP"/>
        </w:rPr>
        <w:t>यो कथा सुन्नु पर्ने तपाईंले चिन्नुभएको व्यक्ति को हुनुहुन्छ?</w:t>
      </w:r>
      <w:r>
        <w:rPr>
          <w:lang w:val="ne_NP" w:bidi="ne_NP"/>
        </w:rPr>
      </w:r>
    </w:p>
    <w:p>
      <w:pPr>
        <w:pStyle w:val="Heading3"/>
      </w:pPr>
      <w:r>
        <w:rPr>
          <w:lang w:val="ne_NP" w:bidi="ne_NP"/>
        </w:rPr>
        <w:t>Step 2</w:t>
      </w:r>
    </w:p>
    <w:p>
      <w:pPr/>
      <w:r>
        <w:rPr>
          <w:lang w:val="ne_NP" w:bidi="ne_NP"/>
        </w:rPr>
      </w:r>
      <w:r>
        <w:rPr>
          <w:lang w:val="ne_NP" w:bidi="ne_NP"/>
        </w:rPr>
        <w:t>सबैभन्दा सजिलोसँग बुझिने अनुवादमा उत्पत्ति ६:१–८ को श्रव्य संस्करण सुन्नुहोस्।</w:t>
      </w:r>
    </w:p>
    <w:p>
      <w:pPr/>
      <w:r>
        <w:rPr>
          <w:lang w:val="ne_NP" w:bidi="ne_NP"/>
        </w:rPr>
      </w:r>
      <w:r>
        <w:rPr>
          <w:lang w:val="ne_NP" w:bidi="ne_NP"/>
        </w:rPr>
        <w:t>यो खण्ड बाढी अघिको आदम र उनका सन्तानहरूको कथाको निचोड हो। यस कथाले हामीलाई अर्को खण्डमा परमेश्वरले किन पृथ्वीलाई नष्ट गर्न रोज्नुहुन्छ भनेर पनि देखाउँछ।</w:t>
      </w:r>
    </w:p>
    <w:p>
      <w:pPr/>
      <w:r>
        <w:rPr>
          <w:lang w:val="ne_NP" w:bidi="ne_NP"/>
        </w:rPr>
      </w:r>
      <w:r>
        <w:rPr>
          <w:lang w:val="ne_NP" w:bidi="ne_NP"/>
        </w:rPr>
        <w:t>हामी आदम र उनका सन्तानहरूका कथाहरूबाट देख्छौं कि तिनीहरूका साँच्चै धेरै सन्तानहरू भए र तिनीहरूले पृथ्वी मानिसहरूले भरे। यो कथाले केटी सन्तानहरूमा ध्यान केन्द्रित गर्दछ। मानिसहरूका छोरीहरू धेरै सुन्दरी थिए, र यसले परमेश्वरका छोराहरूले यी छोरीहरूलाई आफ्ना पत्नीको रूपमा लिन थाले।</w:t>
      </w:r>
    </w:p>
    <w:p>
      <w:pPr/>
      <w:r>
        <w:rPr>
          <w:lang w:val="ne_NP" w:bidi="ne_NP"/>
        </w:rPr>
      </w:r>
      <w:r>
        <w:rPr>
          <w:lang w:val="ne_NP" w:bidi="ne_NP"/>
        </w:rPr>
        <w:t>परमेश्वरका छोराहरू को हुन्? बाइबल विद्वानहरूलाई थाहा छैन। त्यहाँ तीन संभावनाहरू छन्। परमेश्वरका छोराहरू मानव स्त्रीहरूसँग विवाह गर्ने स्वर्गदूतहरू हुन सक्छन्। तर, हामी बाइबलमा अरू कतै स्वर्गदूतहरूलाई विवाह गरिरहेको देख्दैनौं, त्यसैले यो बलियो सम्भावना होइन। परमेश्वरका छोराहरू राजाहरू वा राजकुमारहरू हुन सक्छन्, किनभने "परमेश्वरका छोराहरू" भन्ने उपाधि राजपरिवारका सदस्यहरूका लागि प्रयोग गरिएको छ। परमेश्वरका छोराहरू सेथका सन्तानहरू हुन सक्छन्, जसको पारिवारिक वंश यसको ठीक अघि सूचीबद्ध छ। सेथको पारिवारिक वंशले परमेश्वरलाई पछ्याएको र त्यसैले तिनीहरूलाई "परमेश्वरका छोराहरू" भन्न सकिन्छ। यी कुनै पनि व्याख्याको बारेमा हामी निश्चित छैनौं, त्यसैले यसरी नै "परमेश्वरका छोराहरू" लाई अस्पष्ट राख्नु राम्रो छ।</w:t>
      </w:r>
    </w:p>
    <w:p>
      <w:pPr/>
      <w:r>
        <w:rPr>
          <w:lang w:val="ne_NP" w:bidi="ne_NP"/>
        </w:rPr>
      </w:r>
      <w:r>
        <w:rPr>
          <w:lang w:val="ne_NP" w:bidi="ne_NP"/>
        </w:rPr>
        <w:t>परमेश्वरका छोराहरू को हुन् भनेर हामीलाई थाहा छैन, तर हामीलाई थाहा छ कि तिनीहरू र पृथ्वीका सुन्दर महिलाहरू बीचका विवाहहरू परमेश्वरलाई मन परेका थिएनन्। हामीलाई यो थाहा छ किनभने परमेश्वरले भन्नुहुन्छ, "मेरो आत्मा लामो समयसम्म मानिसहरूसँग रहनेछैन, वा अन्तर्क्रिया गर्नेछैन।" हामी सम्झन्छौं कि परमेश्वरले मानिसहरूलाई सृजना गर्दा आफ्नो श्वास वा आत्मा फुक्नुभयो। अब परमेश्वरले भन्दै हुनुहुन्छ कि उहाँले मानिसहरूलाई आफूले दिएको सास सहित लामो समयसम्म रहन दिनुहुनेछैन। उहाँले तिनीहरूको दिनहरूको सङ्ख्या वा अधिकतम आयुको वर्षलाई घटाएर १२० वर्ष तुल्याउनु हुनेछ। परमेश्वरले तिनीहरूको वर्षको संख्या घटाउनुहुनेछ किनभने मानिसहरू "मरणशील" हुन्, वा केवल शरीर हुन् र ईश्वरीय होइनन्। तिनीहरू देवताहरू होइनन्। परमेश्वरले भन्दै हुनुहुन्छ कि मानिसहरू मानिस मात्र हुन्—तिनीहरू सिद्ध छैनन् र तिनीहरूले पाप गर्छन्।</w:t>
      </w:r>
    </w:p>
    <w:p>
      <w:pPr/>
      <w:r>
        <w:rPr>
          <w:lang w:val="ne_NP" w:bidi="ne_NP"/>
        </w:rPr>
      </w:r>
      <w:r>
        <w:rPr>
          <w:lang w:val="ne_NP" w:bidi="ne_NP"/>
        </w:rPr>
        <w:t>अब यस खण्डले त्यो समयको जीवनको वर्णन गर्छ। नेफिलिम मानिसहरूको अर्को समूह हो जसको बारेमा हामीलाई धेरै थाहा छैन। नेफिलिम नाम बाइबलको अन्य भागहरूमा बलिया पुरुषहरू वा विशालकाय मानिसहरूलाई बुझाउन प्रयोग गरिएको पाइन्छ। यहाँ पनि नेफिलिमको अर्थ त्यही हुन सक्छ। त्यसैले अब हामीसँग नेफिलिमहरू र परमेश्वरका छोराहरूका सन्तानहरू र पृथ्वीका सुन्दरी महिलाहरू दुवै छन्। केही भन्छन् कि नेफिलिम र परमेश्वरका छोराहरूका सन्तानहरू एउटै हुन्, तर तिनीहरू मानिसहरूको दुई फरक समूहहरू हुन सक्छन्। जेहोस्, नेफिलिम प्रसिद्ध र बलियो योद्धाहरू हुन्।</w:t>
      </w:r>
    </w:p>
    <w:p>
      <w:pPr/>
      <w:r>
        <w:rPr>
          <w:lang w:val="ne_NP" w:bidi="ne_NP"/>
        </w:rPr>
      </w:r>
      <w:r>
        <w:rPr>
          <w:lang w:val="ne_NP" w:bidi="ne_NP"/>
        </w:rPr>
        <w:t xml:space="preserve">यहाँ रोक्नुहोस् र अनुवाद टोलीको रूपमा छलफल गर्नुहोस्: तपाईंको संस्कृतिमा प्रसिद्ध र बलियो योद्धाहरूको बारेमा कथाहरू सुनाउनुहोस्। के यी योद्धाहरू राम्रो चरित्र भएका मानिसहरूको रुपमा मानिन्छन् कि मानिँदैनन्? तपाईं तिनीहरूलाई कसरी वर्णन गर्नुहुन्छ? मानिसहरूले तिनीहरूको बारेमा के सोच्छन्? अडियो रोक्‍नुहोस्। </w:t>
      </w:r>
    </w:p>
    <w:p>
      <w:pPr/>
      <w:r>
        <w:rPr>
          <w:lang w:val="ne_NP" w:bidi="ne_NP"/>
        </w:rPr>
      </w:r>
      <w:r>
        <w:rPr>
          <w:lang w:val="ne_NP" w:bidi="ne_NP"/>
        </w:rPr>
        <w:t>मानिसहरूको दुष्टताको कारण परमेश्वरले जमिन र आकाशका सबै जीवित प्राणीहरू हटाउने वा "मेटाउने" निर्णय गर्नुहुन्छ। परमेश्वरले मानिसहरूलाई बनाउनुभएकोमा पश्चात्ताप गर्नुहुन्छ—उहाँको हृदय पीडाले भरिएको छ। उहाँले मानिसहरू सृजना गर्नुभएकोमा उहाँ दुखी र शोकित हुनुहुन्छ किनभने तिनीहरूको पापले तिनीहरूलाई कहाँ पुर्याएको छ भनेर उहाँले देख्नुहुन्छ। परमेश्वरले उहाँले गल्ती गर्नुभएको छ भन्ने ठान्नुहुन्न; बरु, मानिसहरूले पाप गरेको वा परमेश्वरको आज्ञा उल्लंघन गरेकोमा उहाँ दुखी हुनुहुन्छ, र त्यो अनाज्ञाकारिताले तिनीहरूलाई धेरै कष्ट दिएको छ।</w:t>
      </w:r>
    </w:p>
    <w:p>
      <w:pPr/>
      <w:r>
        <w:rPr>
          <w:lang w:val="ne_NP" w:bidi="ne_NP"/>
        </w:rPr>
      </w:r>
      <w:r>
        <w:rPr>
          <w:lang w:val="ne_NP" w:bidi="ne_NP"/>
        </w:rPr>
        <w:t>परमेश्वरले नोआलाई कृपा गर्नुहुन्छ, वा अनुग्रह दिनुहुन्छ। यसको अर्थ परमेश्वरको नोआसँग कुनै प्रकारको सम्बन्ध छ, र नोआले परमेश्वरलाई पछ्याउने र आज्ञा पालन गर्ने प्रयास गर्छन्। यही सम्बन्धको कारणले गर्दा, परमेश्वरले नोआ र उनको परिवारलाई बचाउने निर्णय गर्नुहुन्छ। नोआले आफ्नो असल कामहरूको कारण परमेश्वरबाट यो कृपा कमाएका होइनन्—बरु उनीमाथि परमेश्वरको अनुग्रह र दयाको कारण परमेश्वरले नोआलाई रोज्नुभयो।</w:t>
      </w:r>
    </w:p>
    <w:p>
      <w:pPr/>
      <w:r>
        <w:rPr>
          <w:lang w:val="ne_NP" w:bidi="ne_NP"/>
        </w:rPr>
      </w:r>
      <w:r>
        <w:rPr>
          <w:lang w:val="ne_NP" w:bidi="ne_NP"/>
        </w:rPr>
        <w:t xml:space="preserve">यहाँ रोक्नुहोस् र अनुवाद टोलीको रूपमा छलफल गर्नुहोस्: तपाईं परमेश्वर र मानिसहरू बीचको राम्रो सम्बन्धलाई कसरी वर्णन गर्नुहुन्छ? जब परमेश्वर वा कसैले अरू कसैलाई निगाह गर्छन्, तिनीहरूले किन त्यसो गर्छन्? निगाह देखाउन तिनीहरूले कस्तो प्रकारका कुराहरू गर्छन्? अडियो रोक्‍नुहोस्। </w:t>
      </w:r>
      <w:r>
        <w:rPr>
          <w:lang w:val="ne_NP" w:bidi="ne_NP"/>
        </w:rPr>
      </w:r>
    </w:p>
    <w:p>
      <w:pPr>
        <w:pStyle w:val="Heading3"/>
      </w:pPr>
      <w:r>
        <w:rPr>
          <w:lang w:val="ne_NP" w:bidi="ne_NP"/>
        </w:rPr>
        <w:t>Step 3</w:t>
      </w:r>
    </w:p>
    <w:p>
      <w:pPr/>
      <w:r>
        <w:rPr>
          <w:lang w:val="ne_NP" w:bidi="ne_NP"/>
        </w:rPr>
      </w:r>
      <w:r>
        <w:rPr>
          <w:lang w:val="ne_NP" w:bidi="ne_NP"/>
        </w:rPr>
        <w:t>सबैभन्दा सजिलोसँग बुझिने अनुवादमा उत्पत्ति ६:१–८ को श्रव्य संस्करण सुन्नुहोस्।</w:t>
      </w:r>
    </w:p>
    <w:p>
      <w:pPr/>
      <w:r>
        <w:rPr>
          <w:lang w:val="ne_NP" w:bidi="ne_NP"/>
        </w:rPr>
      </w:r>
      <w:r>
        <w:rPr>
          <w:lang w:val="ne_NP" w:bidi="ne_NP"/>
        </w:rPr>
        <w:t>यस चरणमा समूहले यस खण्डको दृश्यहरू, पात्रहरू र सेटिङलाई परिभाषित गर्नेछन्। त्यसपछि समूहले यस भागलाई दृश्यात्मक बनाउनेछ।</w:t>
      </w:r>
    </w:p>
    <w:p>
      <w:pPr/>
      <w:r>
        <w:rPr>
          <w:lang w:val="ne_NP" w:bidi="ne_NP"/>
        </w:rPr>
      </w:r>
      <w:r>
        <w:rPr>
          <w:lang w:val="ne_NP" w:bidi="ne_NP"/>
        </w:rPr>
        <w:t>यस खण्डमा ३ दृश्यहरू छन्।</w:t>
      </w:r>
    </w:p>
    <w:p>
      <w:pPr/>
      <w:r>
        <w:rPr>
          <w:lang w:val="ne_NP" w:bidi="ne_NP"/>
        </w:rPr>
      </w:r>
      <w:r>
        <w:rPr>
          <w:b/>
          <w:lang w:val="ne_NP" w:bidi="ne_NP"/>
        </w:rPr>
        <w:t>पहिलो दृश्यमा</w:t>
      </w:r>
      <w:r>
        <w:rPr>
          <w:lang w:val="ne_NP" w:bidi="ne_NP"/>
        </w:rPr>
        <w:t xml:space="preserve"> परमेश्वरका छोराहरूले महिलाहरूसँग विवाह गर्छन्, र परमेश्वर खुसी हुनुहुन्न। परमेश्वरले मानव जीवनको वर्षको संख्या घटाउनुहुन्छ।</w:t>
      </w:r>
    </w:p>
    <w:p>
      <w:pPr/>
      <w:r>
        <w:rPr>
          <w:lang w:val="ne_NP" w:bidi="ne_NP"/>
        </w:rPr>
      </w:r>
      <w:r>
        <w:rPr>
          <w:b/>
          <w:lang w:val="ne_NP" w:bidi="ne_NP"/>
        </w:rPr>
        <w:t>दोस्रो दृश्यमा</w:t>
      </w:r>
      <w:r>
        <w:rPr>
          <w:lang w:val="ne_NP" w:bidi="ne_NP"/>
        </w:rPr>
        <w:t xml:space="preserve"> लेखकले पृथ्वीको अवस्था वर्णन गर्छन्। नेफिलिम र परमेश्वरका छोराहरू र महिलाहरूका सन्तानहरू पृथ्वीमा थिए।</w:t>
      </w:r>
    </w:p>
    <w:p>
      <w:pPr/>
      <w:r>
        <w:rPr>
          <w:lang w:val="ne_NP" w:bidi="ne_NP"/>
        </w:rPr>
      </w:r>
      <w:r>
        <w:rPr>
          <w:b/>
          <w:lang w:val="ne_NP" w:bidi="ne_NP"/>
        </w:rPr>
        <w:t>तेस्रो दृश्यमा</w:t>
      </w:r>
      <w:r>
        <w:rPr>
          <w:lang w:val="ne_NP" w:bidi="ne_NP"/>
        </w:rPr>
        <w:t xml:space="preserve"> परमेश्वरले मानिसहरू सृजना गर्नुभएकोमा पश्चात्ताप गर्नुभयो। तर परमेश्वरले नोआलाई अनुग्रह गर्नुभयो।</w:t>
      </w:r>
    </w:p>
    <w:p>
      <w:pPr/>
      <w:r>
        <w:rPr>
          <w:lang w:val="ne_NP" w:bidi="ne_NP"/>
        </w:rPr>
      </w:r>
      <w:r>
        <w:rPr>
          <w:lang w:val="ne_NP" w:bidi="ne_NP"/>
        </w:rPr>
        <w:t>यस खण्डका पात्रहरू यस प्रकार छन्:</w:t>
      </w:r>
    </w:p>
    <w:p>
      <w:pPr>
        <w:pStyle w:val="ListBullet"/>
        <w:spacing w:line="240" w:lineRule="auto"/>
        <w:ind w:left="720"/>
      </w:pPr>
      <w:r>
        <w:rPr>
          <w:lang w:val="ne_NP" w:bidi="ne_NP"/>
        </w:rPr>
      </w:r>
      <w:r>
        <w:rPr>
          <w:lang w:val="ne_NP" w:bidi="ne_NP"/>
        </w:rPr>
        <w:t>परमेश्वर</w:t>
      </w:r>
    </w:p>
    <w:p>
      <w:pPr>
        <w:pStyle w:val="ListBullet"/>
        <w:spacing w:line="240" w:lineRule="auto"/>
        <w:ind w:left="720"/>
      </w:pPr>
      <w:r>
        <w:rPr>
          <w:lang w:val="ne_NP" w:bidi="ne_NP"/>
        </w:rPr>
      </w:r>
      <w:r>
        <w:rPr>
          <w:lang w:val="ne_NP" w:bidi="ne_NP"/>
        </w:rPr>
        <w:t>परमेश्वरका छोराहरू</w:t>
      </w:r>
    </w:p>
    <w:p>
      <w:pPr>
        <w:pStyle w:val="ListBullet"/>
        <w:spacing w:line="240" w:lineRule="auto"/>
        <w:ind w:left="720"/>
      </w:pPr>
      <w:r>
        <w:rPr>
          <w:lang w:val="ne_NP" w:bidi="ne_NP"/>
        </w:rPr>
      </w:r>
      <w:r>
        <w:rPr>
          <w:lang w:val="ne_NP" w:bidi="ne_NP"/>
        </w:rPr>
        <w:t>पुरुषहरूका सुन्दरी छोरीहरू</w:t>
      </w:r>
    </w:p>
    <w:p>
      <w:pPr>
        <w:pStyle w:val="ListBullet"/>
        <w:spacing w:line="240" w:lineRule="auto"/>
        <w:ind w:left="720"/>
      </w:pPr>
      <w:r>
        <w:rPr>
          <w:lang w:val="ne_NP" w:bidi="ne_NP"/>
        </w:rPr>
      </w:r>
      <w:r>
        <w:rPr>
          <w:lang w:val="ne_NP" w:bidi="ne_NP"/>
        </w:rPr>
        <w:t>नेफिलिम</w:t>
      </w:r>
    </w:p>
    <w:p>
      <w:pPr>
        <w:pStyle w:val="ListBullet"/>
        <w:spacing w:line="240" w:lineRule="auto"/>
        <w:ind w:left="720"/>
      </w:pPr>
      <w:r>
        <w:rPr>
          <w:lang w:val="ne_NP" w:bidi="ne_NP"/>
        </w:rPr>
      </w:r>
      <w:r>
        <w:rPr>
          <w:lang w:val="ne_NP" w:bidi="ne_NP"/>
        </w:rPr>
        <w:t>परमेश्वरका छोराहरू र मानिसहरूका छोरीहरूका सन्तानहरू, जो बलिया, प्रसिद्ध पुरुषहरू थिए</w:t>
      </w:r>
    </w:p>
    <w:p>
      <w:pPr>
        <w:pStyle w:val="ListBullet"/>
        <w:spacing w:line="240" w:lineRule="auto"/>
        <w:ind w:left="720"/>
      </w:pPr>
      <w:r>
        <w:rPr>
          <w:lang w:val="ne_NP" w:bidi="ne_NP"/>
        </w:rPr>
      </w:r>
      <w:r>
        <w:rPr>
          <w:lang w:val="ne_NP" w:bidi="ne_NP"/>
        </w:rPr>
        <w:t>नोआ</w:t>
      </w:r>
    </w:p>
    <w:p>
      <w:pPr/>
      <w:r>
        <w:rPr>
          <w:lang w:val="ne_NP" w:bidi="ne_NP"/>
        </w:rPr>
      </w:r>
      <w:r>
        <w:rPr>
          <w:lang w:val="ne_NP" w:bidi="ne_NP"/>
        </w:rPr>
        <w:t>समूहमा, खण्डको परिवेशका यी भागहरूमा ध्यान दिनुहोस्।</w:t>
      </w:r>
    </w:p>
    <w:p>
      <w:pPr/>
      <w:r>
        <w:rPr>
          <w:lang w:val="ne_NP" w:bidi="ne_NP"/>
        </w:rPr>
      </w:r>
      <w:r>
        <w:rPr>
          <w:lang w:val="ne_NP" w:bidi="ne_NP"/>
        </w:rPr>
        <w:t>यो कथा मानिसहरूले "पृथ्वीको मुहार" भरिरहेका थिए वा पृथ्वीमा धेरै मानिसहरू बसोबास गरिरहेका थिए भन्ने वर्णनबाट सुरु हुन्छ। छोरीहरू र छोराहरू दुवै मानिसहरूका लागि जन्मिरहेका छन्, तर यो कथाले परमेश्वरका छोराहरूसँग विवाह गर्ने छोरीहरूमा ध्यान केन्द्रित गर्दछ। त्यसैले यहाँ छोरीहरूको मात्र उल्लेख गरिएको छ।</w:t>
      </w:r>
    </w:p>
    <w:p>
      <w:pPr/>
      <w:r>
        <w:rPr>
          <w:lang w:val="ne_NP" w:bidi="ne_NP"/>
        </w:rPr>
      </w:r>
      <w:r>
        <w:rPr>
          <w:lang w:val="ne_NP" w:bidi="ne_NP"/>
        </w:rPr>
        <w:t>यद्यपि परमेश्वरका छोराहरू को थिए भनेर हामीलाई थाहा छैन, तर यो खण्डबाट स्पष्ट हुन्छ कि यी विवाहहरूबाट परमेश्वर खुसी हुनुहुन्न। परमेश्वरका छोराहरूले सामान्य विवाहको रीतिरिवाज पालन नगरी आफूले चाहेका जोसुकैलाई पत्नीका रूपमा लिए। परमेश्वरले भन्नुभयो कि उहाँको आत्मा, वा उहाँले मानिसहरूलाई दिनुभएको जीवन मानिसहरूसँग पहिले जस्तै लामो समयसम्म रहनेछैन। परमेश्वरले भन्नुभयो कि मानिसहरू ईश्वरीय प्राणीहरू होइन, "मरणशील" वा "मानिसहरू" मात्र हुन्। त्यसैले परमेश्वरले जीवनको वर्षको संख्या घटाएर १२० बनाउनुभयो।</w:t>
      </w:r>
    </w:p>
    <w:p>
      <w:pPr/>
      <w:r>
        <w:rPr>
          <w:lang w:val="ne_NP" w:bidi="ne_NP"/>
        </w:rPr>
      </w:r>
      <w:r>
        <w:rPr>
          <w:lang w:val="ne_NP" w:bidi="ne_NP"/>
        </w:rPr>
        <w:t>दृश्य २ मा यो समयको अवधिमा को को जीवित छन् भनेर परमेश्वरले वर्णन गर्नुहुन्छ। यो खण्ड "ती दिनहरूमा" बाट सुरु हुन्छ। नेफिलिम र परमेश्वरका छोराहरूका सन्तानहरूले एउटै मानिसहरूलाई बुझाउन पनि सक्छन् वा नबुझाउन पनि सक्छन्। जेहोस्, नेफिलिम र परमेश्वरका छोराहरूका सन्तानहरू दुवै त्यस समयका नायकहरू र बलिया योद्धाहरू थिए।</w:t>
      </w:r>
    </w:p>
    <w:p>
      <w:pPr/>
      <w:r>
        <w:rPr>
          <w:lang w:val="ne_NP" w:bidi="ne_NP"/>
        </w:rPr>
      </w:r>
      <w:r>
        <w:rPr>
          <w:lang w:val="ne_NP" w:bidi="ne_NP"/>
        </w:rPr>
        <w:t>दृश्य ३ मा परमेश्वरले मानिसहरूको दुष्टता वा खराबी देख्नुहुन्छ। अर्को शब्दमा, उहाँले देख्नुभयो कि मानिसहरूले नराम्रो कामहरू गरिरहेका थिए र उहाँको विरुद्धमा विद्रोह गरिरहेका थिए। यसको अतिरिक्त, परमेश्वरले देख्नुभयो कि तिनीहरूका विचारहरू र मनसाय वा तिनीहरूको हृदयका विचारहरू पनि खराब थिए। त्यो समयमा परमेश्वरले निर्णय गर्नुभयो। तपाईंले "परमेश्वरले मानव जातिलाई सखाप पार्नुहुनेछ" भन्नुको सट्टा "परमेश्वरले निर्णय गर्नुभयो" समेत भन्न सक्नुहुन्छ। परमेश्वरले आफ्नो मन परिवर्तन गर्नुभयो र मानिसहरू बनाएकोमा उहाँ पछुताउनुभयो। परमेश्वर दुखी हुनुहुन्थ्यो।</w:t>
      </w:r>
    </w:p>
    <w:p>
      <w:pPr/>
      <w:r>
        <w:rPr>
          <w:lang w:val="ne_NP" w:bidi="ne_NP"/>
        </w:rPr>
      </w:r>
      <w:r>
        <w:rPr>
          <w:lang w:val="ne_NP" w:bidi="ne_NP"/>
        </w:rPr>
        <w:t xml:space="preserve">यहाँ रोक्नुहोस् र अनुवाद टोलीको रूपमा छलफल गर्नुहोस्: तपाईं आफ्नो भाषामा कोही दुःखी भएको विषयमा कसरी छलफल गर्नुहुन्छ? यो दुःखलाई वर्णन गर्न तपाईं कुन शब्दहरू वा वाक्यांशहरू प्रयोग गर्नुहुन्छ? अडियो रोक्‍नुहोस्। </w:t>
      </w:r>
    </w:p>
    <w:p>
      <w:pPr/>
      <w:r>
        <w:rPr>
          <w:lang w:val="ne_NP" w:bidi="ne_NP"/>
        </w:rPr>
      </w:r>
      <w:r>
        <w:rPr>
          <w:lang w:val="ne_NP" w:bidi="ne_NP"/>
        </w:rPr>
        <w:t>अब, समूहले स्टोरीबोर्ड, तयार पार्न, चित्र कोरेर वा बस्तुहरू प्रयोग गरेर यस खण्ड र कृयाकलापलाई दृश्यात्मक बनाउन पर्छ।</w:t>
      </w:r>
      <w:r>
        <w:rPr>
          <w:lang w:val="ne_NP" w:bidi="ne_NP"/>
        </w:rPr>
      </w:r>
    </w:p>
    <w:p>
      <w:pPr>
        <w:pStyle w:val="Heading3"/>
      </w:pPr>
      <w:r>
        <w:rPr>
          <w:lang w:val="ne_NP" w:bidi="ne_NP"/>
        </w:rPr>
        <w:t>Step 4</w:t>
      </w:r>
    </w:p>
    <w:p>
      <w:pPr/>
      <w:r>
        <w:rPr>
          <w:lang w:val="ne_NP" w:bidi="ne_NP"/>
        </w:rPr>
      </w:r>
      <w:r>
        <w:rPr>
          <w:lang w:val="ne_NP" w:bidi="ne_NP"/>
        </w:rPr>
        <w:t>सबैभन्दा सजिलोसँग बुझिने अनुवादमा उत्पत्ति ६:१–८ को श्रव्य संस्करण सुन्नुहोस्।</w:t>
      </w:r>
    </w:p>
    <w:p>
      <w:pPr/>
      <w:r>
        <w:rPr>
          <w:lang w:val="ne_NP" w:bidi="ne_NP"/>
        </w:rPr>
      </w:r>
      <w:r>
        <w:rPr>
          <w:lang w:val="ne_NP" w:bidi="ne_NP"/>
        </w:rPr>
        <w:t>यस चरणमा, समूहले खण्डलाई नाटकीय बनाउनेछन्।</w:t>
      </w:r>
    </w:p>
    <w:p>
      <w:pPr/>
      <w:r>
        <w:rPr>
          <w:lang w:val="ne_NP" w:bidi="ne_NP"/>
        </w:rPr>
      </w:r>
      <w:r>
        <w:rPr>
          <w:lang w:val="ne_NP" w:bidi="ne_NP"/>
        </w:rPr>
        <w:t>यस कथामा ३ दृश्यहरू छन्।</w:t>
      </w:r>
    </w:p>
    <w:p>
      <w:pPr/>
      <w:r>
        <w:rPr>
          <w:lang w:val="ne_NP" w:bidi="ne_NP"/>
        </w:rPr>
      </w:r>
      <w:r>
        <w:rPr>
          <w:lang w:val="ne_NP" w:bidi="ne_NP"/>
        </w:rPr>
        <w:t>यस कथामा यि पात्रहरु समावेश छन्:</w:t>
      </w:r>
    </w:p>
    <w:p>
      <w:pPr>
        <w:pStyle w:val="ListBullet"/>
        <w:spacing w:line="240" w:lineRule="auto"/>
        <w:ind w:left="720"/>
      </w:pPr>
      <w:r>
        <w:rPr>
          <w:lang w:val="ne_NP" w:bidi="ne_NP"/>
        </w:rPr>
      </w:r>
      <w:r>
        <w:rPr>
          <w:lang w:val="ne_NP" w:bidi="ne_NP"/>
        </w:rPr>
        <w:t>परमेश्वर</w:t>
      </w:r>
    </w:p>
    <w:p>
      <w:pPr>
        <w:pStyle w:val="ListBullet"/>
        <w:spacing w:line="240" w:lineRule="auto"/>
        <w:ind w:left="720"/>
      </w:pPr>
      <w:r>
        <w:rPr>
          <w:lang w:val="ne_NP" w:bidi="ne_NP"/>
        </w:rPr>
      </w:r>
      <w:r>
        <w:rPr>
          <w:lang w:val="ne_NP" w:bidi="ne_NP"/>
        </w:rPr>
        <w:t>परमेश्वरका छोराहरू</w:t>
      </w:r>
    </w:p>
    <w:p>
      <w:pPr>
        <w:pStyle w:val="ListBullet"/>
        <w:spacing w:line="240" w:lineRule="auto"/>
        <w:ind w:left="720"/>
      </w:pPr>
      <w:r>
        <w:rPr>
          <w:lang w:val="ne_NP" w:bidi="ne_NP"/>
        </w:rPr>
      </w:r>
      <w:r>
        <w:rPr>
          <w:lang w:val="ne_NP" w:bidi="ne_NP"/>
        </w:rPr>
        <w:t>पुरुषहरूका सुन्दरी छोरीहरू</w:t>
      </w:r>
    </w:p>
    <w:p>
      <w:pPr>
        <w:pStyle w:val="ListBullet"/>
        <w:spacing w:line="240" w:lineRule="auto"/>
        <w:ind w:left="720"/>
      </w:pPr>
      <w:r>
        <w:rPr>
          <w:lang w:val="ne_NP" w:bidi="ne_NP"/>
        </w:rPr>
      </w:r>
      <w:r>
        <w:rPr>
          <w:lang w:val="ne_NP" w:bidi="ne_NP"/>
        </w:rPr>
        <w:t>नेफिलिम</w:t>
      </w:r>
    </w:p>
    <w:p>
      <w:pPr>
        <w:pStyle w:val="ListBullet"/>
        <w:spacing w:line="240" w:lineRule="auto"/>
        <w:ind w:left="720"/>
      </w:pPr>
      <w:r>
        <w:rPr>
          <w:lang w:val="ne_NP" w:bidi="ne_NP"/>
        </w:rPr>
      </w:r>
      <w:r>
        <w:rPr>
          <w:lang w:val="ne_NP" w:bidi="ne_NP"/>
        </w:rPr>
        <w:t>परमेश्वरका छोराहरू र मानिसहरूका छोरीहरूका सन्तानहरू, जो बलिया, प्रसिद्ध पुरुषहरू थिए</w:t>
      </w:r>
    </w:p>
    <w:p>
      <w:pPr>
        <w:pStyle w:val="ListBullet"/>
        <w:spacing w:line="240" w:lineRule="auto"/>
        <w:ind w:left="720"/>
      </w:pPr>
      <w:r>
        <w:rPr>
          <w:lang w:val="ne_NP" w:bidi="ne_NP"/>
        </w:rPr>
      </w:r>
      <w:r>
        <w:rPr>
          <w:lang w:val="ne_NP" w:bidi="ne_NP"/>
        </w:rPr>
        <w:t>नोआ</w:t>
      </w:r>
    </w:p>
    <w:p>
      <w:pPr/>
      <w:r>
        <w:rPr>
          <w:lang w:val="ne_NP" w:bidi="ne_NP"/>
        </w:rPr>
      </w:r>
      <w:r>
        <w:rPr>
          <w:lang w:val="ne_NP" w:bidi="ne_NP"/>
        </w:rPr>
        <w:t>समूहमा, यो खण्डलाई दुई पटक अभिनय गर्नुहोस्। तपाईंले आफ्नो भाषामा खण्डलाई अभिनय गर्नुपर्छ।</w:t>
      </w:r>
    </w:p>
    <w:p>
      <w:pPr/>
      <w:r>
        <w:rPr>
          <w:lang w:val="ne_NP" w:bidi="ne_NP"/>
        </w:rPr>
      </w:r>
      <w:r>
        <w:rPr>
          <w:lang w:val="ne_NP" w:bidi="ne_NP"/>
        </w:rPr>
        <w:t>पहिला, कथा नरोकिकन अभिनय गर्नुहोस्। संवाद, प्रवाह, प्लटलाइन र खण्डको कालक्रममा ध्यान दिनुहोस्। तपाईंले कठिन खण्ड वा महत्त्वपूर्ण भागहरूको अभिनय छोड्नुहुन्न भनी निश्चित गर्नुहोस्। कथाको प्रत्येक भाग सम्झन एक अर्कालाई मद्दत गर्नुहोस्।</w:t>
      </w:r>
    </w:p>
    <w:p>
      <w:pPr/>
      <w:r>
        <w:rPr>
          <w:lang w:val="ne_NP" w:bidi="ne_NP"/>
        </w:rPr>
      </w:r>
      <w:r>
        <w:rPr>
          <w:lang w:val="ne_NP" w:bidi="ne_NP"/>
        </w:rPr>
        <w:t>यस अडियोलाई यहाँ रोक्नुहोस् र खण्डलाई अभिनय गर्नुहोस्।</w:t>
      </w:r>
    </w:p>
    <w:p>
      <w:pPr/>
      <w:r>
        <w:rPr>
          <w:lang w:val="ne_NP" w:bidi="ne_NP"/>
        </w:rPr>
      </w:r>
      <w:r>
        <w:rPr>
          <w:lang w:val="ne_NP" w:bidi="ne_NP"/>
        </w:rPr>
        <w:t>समूहले यस खण्डलाई दोस्रो पटक अभिनय गर्नुपर्छ। नाटकको केही निश्चित बिन्दुहरूमा, नाटकलाई रोक्नुहोस् र पात्र खेल्ने व्यक्तिलाई सोध्नुहोस् "तपाईं के महसुस गर्दै हुनुहुन्छ वा के सोचिरहनु भएको छ?" पात्र निभाउने व्यक्तिले यदि आफू त्यो पात्र भएको भए कस्तो महसुस गर्थे वा सोच्थे भन्ने जवाफ दिनुपर्छ। त्यसपछि नाटकलाई पुन: सुरु गर्नुहोस्।</w:t>
      </w:r>
    </w:p>
    <w:p>
      <w:pPr/>
      <w:r>
        <w:rPr>
          <w:lang w:val="ne_NP" w:bidi="ne_NP"/>
        </w:rPr>
      </w:r>
      <w:r>
        <w:rPr>
          <w:lang w:val="ne_NP" w:bidi="ne_NP"/>
        </w:rPr>
        <w:t>यस अडियोलाई यहाँ रोक्नुहोस् र खण्डलाई दोस्रो पटक अभिनय गर्नुहोस्।</w:t>
      </w:r>
    </w:p>
    <w:p>
      <w:pPr/>
      <w:r>
        <w:rPr>
          <w:lang w:val="ne_NP" w:bidi="ne_NP"/>
        </w:rPr>
      </w:r>
      <w:r>
        <w:rPr>
          <w:lang w:val="ne_NP" w:bidi="ne_NP"/>
        </w:rPr>
        <w:t>नाटक र सम्भावित प्रतिक्रियाहरूको एउटा उदाहरण तल दिइएको छ।</w:t>
      </w:r>
    </w:p>
    <w:p>
      <w:pPr/>
      <w:r>
        <w:rPr>
          <w:lang w:val="ne_NP" w:bidi="ne_NP"/>
        </w:rPr>
      </w:r>
      <w:r>
        <w:rPr>
          <w:lang w:val="ne_NP" w:bidi="ne_NP"/>
        </w:rPr>
        <w:t>पृथ्वीमा मानिसहरूको सङ्ख्या बढ्दै गयो र छोरीहरू जन्मिए। परमेश्वरका छोराहरूले ती छोरीहरू सुन्दरी थिए भन्ने देखे। तिनीहरूले उनीहरूलाई पत्नीको रूपमा लिए। परमेश्वर खुसी हुनुहुन्थेन। उहाँले भन्नुभयो, "मेरो आत्मा तिनीहरूसँग लामो समयसम्म रहनेछैन, किनभने तिनीहरू पाप गर्ने मानिसहरू हुन्। भविष्यमा, मानिसहरू १२० वर्षभन्दा बढी बाँच्नेछैनन्।"</w:t>
      </w:r>
    </w:p>
    <w:p>
      <w:pPr/>
      <w:r>
        <w:rPr>
          <w:lang w:val="ne_NP" w:bidi="ne_NP"/>
        </w:rPr>
      </w:r>
      <w:r>
        <w:rPr>
          <w:lang w:val="ne_NP" w:bidi="ne_NP"/>
        </w:rPr>
        <w:t>नाटकलाई केहि छिन रोक्नुहोस। परमेश्वरको भूमिका खेल्ने कलाकारलाई सोध्नुहोस्, "तपाईं के महसुस गर्दै हुनुहुन्छ वा के सोच्दै हुनुहुन्छ?" तपाईंले यस्ता कुराहरू सुन्न सक्नुहुन्छ, "मानिसहरू यसरी बाँचिरहेको देख्दा दुःखी छु," "म मानिसहरूसँग अझ बढी समय बिताउन पाए हुन्थ्यो भन्ने चाहन्छु, तर तिनीहरू आफ्नो पापमा धेरै लामो समयसम्म बाँच्नु हुँदैन।" नाटकलाई पुन: सुरु गर्नुहोस्।</w:t>
      </w:r>
    </w:p>
    <w:p>
      <w:pPr/>
      <w:r>
        <w:rPr>
          <w:lang w:val="ne_NP" w:bidi="ne_NP"/>
        </w:rPr>
      </w:r>
      <w:r>
        <w:rPr>
          <w:lang w:val="ne_NP" w:bidi="ne_NP"/>
        </w:rPr>
        <w:t>ती दिनहरूमा, पृथ्वीमा अजङ्गका नेफिलिमहरू बसोबास गर्थे। र परमेश्वरका छोराहरू र महिलाहरूका सन्तानहरू पृथ्वीका नायकहरू र प्रसिद्ध योद्धाहरू भए।</w:t>
      </w:r>
    </w:p>
    <w:p>
      <w:pPr/>
      <w:r>
        <w:rPr>
          <w:lang w:val="ne_NP" w:bidi="ne_NP"/>
        </w:rPr>
      </w:r>
      <w:r>
        <w:rPr>
          <w:lang w:val="ne_NP" w:bidi="ne_NP"/>
        </w:rPr>
        <w:t>नाटकलाई केहि छिन रोक्नुहोस। मानिसहरूको भूमिका खेल्ने कलाकारहरूलाई सोध्नुहोस्, "तपाईं के महसुस गर्दै हुनुहुन्छ वा के सोचिरहनुभएको छ?" तपाईंले यस्ता कुराहरू सुन्न सक्नुहुन्छ, "हामी कति बलिया छौं हेर्नुहोस्! हामीलाई परमेश्वरको आवश्यकता छैन!" नाटकलाई पुन: सुरु गर्नुहोस्।</w:t>
      </w:r>
    </w:p>
    <w:p>
      <w:pPr/>
      <w:r>
        <w:rPr>
          <w:lang w:val="ne_NP" w:bidi="ne_NP"/>
        </w:rPr>
      </w:r>
      <w:r>
        <w:rPr>
          <w:lang w:val="ne_NP" w:bidi="ne_NP"/>
        </w:rPr>
        <w:t>मानिसहरू कति दुष्ट थिए भनेर परमेश्वरले देख्नुभयो। तिनीहरूले सोचेको र इरादा गरेको कुरा सधैँ खराब थियो भन्ने कुरा उहाँले देख्नुभयो। उहाँले तिनीहरूलाई बनाउनुभएकोमा पछुताउनुभयो, र उहाँ धेरै दुःखी हुनुहुन्थ्यो। परमेश्वरले भन्नुभयो, "मैले सृजना गरेका मानिसहरूलाई म पूर्ण रूपमा नष्ट गर्नेछु।" म जीवित सबै कुरा—मानिसहरू, जमिनका सबै पशुहरू र सबै चराहरूलाई नष्ट गर्नेछु। मैले तिनीहरूलाई बनाएकोमा मलाई माफ गर्नुहोस्।" तर परमेश्वरले नोआलाई अनुग्रह गर्नुभयो।</w:t>
      </w:r>
    </w:p>
    <w:p>
      <w:pPr/>
      <w:r>
        <w:rPr>
          <w:lang w:val="ne_NP" w:bidi="ne_NP"/>
        </w:rPr>
      </w:r>
      <w:r>
        <w:rPr>
          <w:lang w:val="ne_NP" w:bidi="ne_NP"/>
        </w:rPr>
        <w:t>नाटकलाई केहि छिन रोक्नुहोस। परमेश्वरको भूमिका खेल्ने कलाकारलाई सोध्नुहोस्, "तपाईं के महसुस गर्दै हुनुहुन्छ वा के सोच्दै हुनुहुन्छ?" तपाईंले यस्ता कुराहरू सुन्न सक्नुहुन्छ, "मेरो मन टुटेको छ," "मलाई कम्तिमा एकजना मानिसले माया गर्छ भन्ने कुराले म धेरै उत्साहित भएकी छु।"</w:t>
      </w:r>
      <w:r>
        <w:rPr>
          <w:lang w:val="ne_NP" w:bidi="ne_NP"/>
        </w:rPr>
      </w:r>
    </w:p>
    <w:p>
      <w:pPr>
        <w:pStyle w:val="Heading3"/>
      </w:pPr>
      <w:r>
        <w:rPr>
          <w:lang w:val="ne_NP" w:bidi="ne_NP"/>
        </w:rPr>
        <w:t>Step 5</w:t>
      </w:r>
    </w:p>
    <w:p>
      <w:pPr/>
      <w:r>
        <w:rPr>
          <w:lang w:val="ne_NP" w:bidi="ne_NP"/>
        </w:rPr>
      </w:r>
      <w:r>
        <w:rPr>
          <w:lang w:val="ne_NP" w:bidi="ne_NP"/>
        </w:rPr>
        <w:t>सबैभन्दा सजिलोसँग बुझिने अनुवादमा उत्पत्ति ६:१–८ को श्रव्य संस्करण सुन्नुहोस्।</w:t>
      </w:r>
    </w:p>
    <w:p>
      <w:pPr/>
      <w:r>
        <w:rPr>
          <w:lang w:val="ne_NP" w:bidi="ne_NP"/>
        </w:rPr>
      </w:r>
      <w:r>
        <w:rPr>
          <w:lang w:val="ne_NP" w:bidi="ne_NP"/>
        </w:rPr>
        <w:t>यस कदममा, समुहले यस खण्‍डमा भएको शब्‍दहरू र मूख्‍य शब्‍दहरूमाथि छलफल गर्नेछन्।</w:t>
      </w:r>
    </w:p>
    <w:p>
      <w:pPr/>
      <w:r>
        <w:rPr>
          <w:lang w:val="ne_NP" w:bidi="ne_NP"/>
        </w:rPr>
      </w:r>
      <w:r>
        <w:rPr>
          <w:lang w:val="ne_NP" w:bidi="ne_NP"/>
        </w:rPr>
        <w:t xml:space="preserve">मानिसहरूको सङ्ख्या बढ्दै जाँदा, </w:t>
      </w:r>
      <w:r>
        <w:rPr>
          <w:b/>
          <w:lang w:val="ne_NP" w:bidi="ne_NP"/>
        </w:rPr>
        <w:t>परमेश्वरका छोराहरूले</w:t>
      </w:r>
      <w:r>
        <w:rPr>
          <w:lang w:val="ne_NP" w:bidi="ne_NP"/>
        </w:rPr>
        <w:t xml:space="preserve"> सुन्दरी मानव महिलाहरूसँग विवाह गरे। "परमेश्वरका छोराहरू" ले कसलाई बुझाउँछ भनेर हामीलाई थाहा छैन। परमेश्वरका छोराहरूले सृजनाकर्ता परमेश्वरका शाब्दिक जैविक छोराहरूलाई बुझाउँदैन। त्यहाँ तीन संभावनाहरू छन्। परमेश्वरका छोराहरू मानव स्त्रीहरूसँग विवाह गर्ने स्वर्गदूतहरू हुन सक्छन्। तर, हामी बाइबलमा अरू कतै स्वर्गदूतहरूलाई विवाह गरिरहेको देख्दैनौं, त्यसैले यो बलियो सम्भावना होइन। परमेश्वरका छोराहरू राजाहरू वा राजकुमारहरू हुन सक्छन्, किनभने "परमेश्वरका छोराहरू" भन्ने उपाधि राजपरिवारका सदस्यहरूका लागि प्रयोग गरिएको छ। परमेश्वरका छोराहरू सेथका सन्तानहरू हुन सक्छन्, जसको पारिवारिक वंश यसको ठीक अघि सूचीबद्ध छ। सेथको पारिवारिक वंशले परमेश्वरलाई पछ्याएको र त्यसैले तिनीहरूलाई "परमेश्वरका छोराहरू" भन्न सकिन्छ। यी कुनै पनि व्याख्याहरू निश्चित छैनन्, त्यसैले पाठमा जस्तै "परमेश्वरका छोराहरू" लाई अस्पष्ट राख्नु राम्रो छ।</w:t>
      </w:r>
    </w:p>
    <w:p>
      <w:pPr/>
      <w:r>
        <w:rPr>
          <w:lang w:val="ne_NP" w:bidi="ne_NP"/>
        </w:rPr>
      </w:r>
      <w:r>
        <w:rPr>
          <w:lang w:val="ne_NP" w:bidi="ne_NP"/>
        </w:rPr>
        <w:t xml:space="preserve">यहाँ रोक्नुहोस् र अनुवाद टोलीको रूपमा छलफल गर्नुहोस्: यस कथामा तपाईं </w:t>
      </w:r>
      <w:r>
        <w:rPr>
          <w:b/>
          <w:lang w:val="ne_NP" w:bidi="ne_NP"/>
        </w:rPr>
        <w:t>परमेश्वरका छोराहरू</w:t>
      </w:r>
      <w:r>
        <w:rPr>
          <w:lang w:val="ne_NP" w:bidi="ne_NP"/>
        </w:rPr>
        <w:t xml:space="preserve">को बारेमा कसरी कुरा गर्नुहुनेछ? अडियो रोक्‍नुहोस्। </w:t>
      </w:r>
    </w:p>
    <w:p>
      <w:pPr/>
      <w:r>
        <w:rPr>
          <w:lang w:val="ne_NP" w:bidi="ne_NP"/>
        </w:rPr>
      </w:r>
      <w:r>
        <w:rPr>
          <w:lang w:val="ne_NP" w:bidi="ne_NP"/>
        </w:rPr>
        <w:t xml:space="preserve">परमेश्वरका छोराहरूले आफूले चाहेका सुन्दरी महिलाहरूलाई </w:t>
      </w:r>
      <w:r>
        <w:rPr>
          <w:b/>
          <w:lang w:val="ne_NP" w:bidi="ne_NP"/>
        </w:rPr>
        <w:t>विवाह गरे</w:t>
      </w:r>
      <w:r>
        <w:rPr>
          <w:lang w:val="ne_NP" w:bidi="ne_NP"/>
        </w:rPr>
        <w:t>। यो स्पष्ट छ कि परमेश्वरका छोराहरूले सामान्य विवाहको रीतिरिवाज पालन गरेनन्। तिनीहरूले आफूले चाहेका जुनसुकै महिलाहरूलाई पत्नीको रूपमा लिए।</w:t>
      </w:r>
    </w:p>
    <w:p>
      <w:pPr/>
      <w:r>
        <w:rPr>
          <w:lang w:val="ne_NP" w:bidi="ne_NP"/>
        </w:rPr>
      </w:r>
      <w:r>
        <w:rPr>
          <w:lang w:val="ne_NP" w:bidi="ne_NP"/>
        </w:rPr>
        <w:t xml:space="preserve">त्यसपछि </w:t>
      </w:r>
      <w:r>
        <w:rPr>
          <w:b/>
          <w:lang w:val="ne_NP" w:bidi="ne_NP"/>
        </w:rPr>
        <w:t>याहवे</w:t>
      </w:r>
      <w:r>
        <w:rPr>
          <w:lang w:val="ne_NP" w:bidi="ne_NP"/>
        </w:rPr>
        <w:t xml:space="preserve">, वा "प्रभु"-ले भन्नुभयो, "मेरो आत्माले मानिसहरूलाई यति लामो समयसम्म सहनेछैन।" यस खण्डमा परमेश्वरको नाम याहवे हो। तपाईंले अघिल्लो खण्डहरूमा गरेजस्तै याहवेलाई अनुवाद गर्नुहोस्। मुख्य शब्दावलीमा </w:t>
      </w:r>
      <w:r>
        <w:rPr>
          <w:lang w:val="ne_NP" w:bidi="ne_NP"/>
        </w:rPr>
        <w:t>याहवे</w:t>
      </w:r>
      <w:r>
        <w:rPr>
          <w:lang w:val="ne_NP" w:bidi="ne_NP"/>
        </w:rPr>
        <w:t>को बारेमा थप जानकारी हेर्नुहोस्।</w:t>
      </w:r>
    </w:p>
    <w:p>
      <w:pPr/>
      <w:r>
        <w:rPr>
          <w:lang w:val="ne_NP" w:bidi="ne_NP"/>
        </w:rPr>
      </w:r>
      <w:r>
        <w:rPr>
          <w:lang w:val="ne_NP" w:bidi="ne_NP"/>
        </w:rPr>
        <w:t xml:space="preserve">जब परमेश्वरले "मेरो आत्मा" को विषयमा कुरा गर्नुहुन्छ, यस सन्दर्भमा </w:t>
      </w:r>
      <w:r>
        <w:rPr>
          <w:b/>
          <w:lang w:val="ne_NP" w:bidi="ne_NP"/>
        </w:rPr>
        <w:t>आत्माले</w:t>
      </w:r>
      <w:r>
        <w:rPr>
          <w:lang w:val="ne_NP" w:bidi="ne_NP"/>
        </w:rPr>
        <w:t xml:space="preserve"> सायद परमेश्वरले आदमलाई सृजना गर्दा दिनुभएको जीवन दिने आत्मालाई बुझाउँछ। तपाईंले यसलाई "मानिसहरूलाई जीवित पार्ने मेरो आत्मा" वा "मेरो जीवन दिने शक्ति" भनेर अनुवाद गर्न सक्नुहुन्छ। आत्मा परमेश्वर स्वयमसँग यति नजिकबाट सम्बन्धित छ कि तपाईंले भन्न सक्नुहुन्छ, "म मानिसहरूलाई सहनेछैनँ।" तपाईंले अघिल्लो खण्डहरूमा गरेजस्तै आत्मालाई अनुवाद गर्नुहोस्। परमेश्वरको आत्माको बारेमा थप जानकारीको लागि मुख्य शब्दावलीमा </w:t>
      </w:r>
      <w:r>
        <w:rPr>
          <w:lang w:val="ne_NP" w:bidi="ne_NP"/>
        </w:rPr>
        <w:t>पवित्र आत्मा</w:t>
      </w:r>
      <w:r>
        <w:rPr>
          <w:lang w:val="ne_NP" w:bidi="ne_NP"/>
        </w:rPr>
        <w:t xml:space="preserve"> हेर्नुहोस्।</w:t>
      </w:r>
    </w:p>
    <w:p>
      <w:pPr/>
      <w:r>
        <w:rPr>
          <w:lang w:val="ne_NP" w:bidi="ne_NP"/>
        </w:rPr>
      </w:r>
      <w:r>
        <w:rPr>
          <w:lang w:val="ne_NP" w:bidi="ne_NP"/>
        </w:rPr>
        <w:t xml:space="preserve">परमेश्वरले भन्नुभयो कि उहाँले मानिसहरूलाई सहनुहुनेछैन, वा तिनीहरूसँग निरन्तर रहनुहुने छैन, किनभने तिनीहरू </w:t>
      </w:r>
      <w:r>
        <w:rPr>
          <w:b/>
          <w:lang w:val="ne_NP" w:bidi="ne_NP"/>
        </w:rPr>
        <w:t>मरणशील शरीर</w:t>
      </w:r>
      <w:r>
        <w:rPr>
          <w:lang w:val="ne_NP" w:bidi="ne_NP"/>
        </w:rPr>
        <w:t xml:space="preserve"> मात्र हुन्। मरणशील शरीरले मानिसहरू ईश्वरीय होइनन् भन्ने तथ्यलाई बुझाउँछ—तिनीहरूको अन्ततः मृत्यु हुन्छ र तिनीहरूले परमेश्वरको आज्ञा उल्लङ्घन गर्छन्।</w:t>
      </w:r>
    </w:p>
    <w:p>
      <w:pPr/>
      <w:r>
        <w:rPr>
          <w:lang w:val="ne_NP" w:bidi="ne_NP"/>
        </w:rPr>
      </w:r>
      <w:r>
        <w:rPr>
          <w:lang w:val="ne_NP" w:bidi="ne_NP"/>
        </w:rPr>
        <w:t xml:space="preserve">यस समयमा, पृथ्वीमा विशाल </w:t>
      </w:r>
      <w:r>
        <w:rPr>
          <w:b/>
          <w:lang w:val="ne_NP" w:bidi="ne_NP"/>
        </w:rPr>
        <w:t>नेफिलिमहरू</w:t>
      </w:r>
      <w:r>
        <w:rPr>
          <w:lang w:val="ne_NP" w:bidi="ne_NP"/>
        </w:rPr>
        <w:t xml:space="preserve"> बसोबास गर्थे। नेफिलिम बाइबलमा अरू ठाउँमा पनि पाइने मानिसहरूको समूहको सामान्य नाम हो। तर, यहाँ नेफिलिमहरू बाढीभन्दा अघि बस्थे, र तिनीहरू पछि बाढीको समयमा मारिनेवाला थिए। यसको अर्थ यो शब्द विशालकाय वा शक्तिशाली योद्धाहरूको रूपमा देखिने मानिसहरूको लागि सामान्य शब्द मात्र हुनुपर्छ।</w:t>
      </w:r>
    </w:p>
    <w:p>
      <w:pPr/>
      <w:r>
        <w:rPr>
          <w:lang w:val="ne_NP" w:bidi="ne_NP"/>
        </w:rPr>
      </w:r>
      <w:r>
        <w:rPr>
          <w:lang w:val="ne_NP" w:bidi="ne_NP"/>
        </w:rPr>
        <w:t xml:space="preserve">मानिसहरूले सोचेका वा गरेका सबै कुरा दुष्ट वा खराब थिए भनेर परमेश्वरले देख्नुभयो। उहाँले तिनीहरूलाई बनाउनुभएकोमा दुःखी हुनुहुन्थ्यो। परमेश्वरको </w:t>
      </w:r>
      <w:r>
        <w:rPr>
          <w:b/>
          <w:lang w:val="ne_NP" w:bidi="ne_NP"/>
        </w:rPr>
        <w:t>हृदय टुटेको थियो</w:t>
      </w:r>
      <w:r>
        <w:rPr>
          <w:lang w:val="ne_NP" w:bidi="ne_NP"/>
        </w:rPr>
        <w:t xml:space="preserve">, जसको अर्थ परमेश्वर धेरै दुःखी हुनुहुन्थ्यो। परमेश्वरले भन्नुभयो कि उहाँले </w:t>
      </w:r>
      <w:r>
        <w:rPr>
          <w:b/>
          <w:lang w:val="ne_NP" w:bidi="ne_NP"/>
        </w:rPr>
        <w:t>पृथ्वीको सतहबाट</w:t>
      </w:r>
      <w:r>
        <w:rPr>
          <w:lang w:val="ne_NP" w:bidi="ne_NP"/>
        </w:rPr>
        <w:t xml:space="preserve"> मानव जातिलाई सखाप पार्नुहुनेछ। यसको अर्थ परमेश्वरले मानिसहरूलाई पूर्ण रूपमा नष्ट गर्नुहुनेछ। परमेश्वरले भन्नुहुन्छ कि उहाँले पृथ्वीका सबै जीवित कुराहरू—सुख्खा भूमिका ठूला र साना पशुहरू र सबै चराहरूलाई पूर्ण रूपमा नष्ट गर्नुहुनेछ।</w:t>
      </w:r>
    </w:p>
    <w:p>
      <w:pPr/>
      <w:r>
        <w:rPr>
          <w:lang w:val="ne_NP" w:bidi="ne_NP"/>
        </w:rPr>
      </w:r>
      <w:r>
        <w:rPr>
          <w:lang w:val="ne_NP" w:bidi="ne_NP"/>
        </w:rPr>
        <w:t xml:space="preserve">तर, </w:t>
      </w:r>
      <w:r>
        <w:rPr>
          <w:b/>
          <w:lang w:val="ne_NP" w:bidi="ne_NP"/>
        </w:rPr>
        <w:t>नोआले परमेश्वरबाट निगाह पाए</w:t>
      </w:r>
      <w:r>
        <w:rPr>
          <w:lang w:val="ne_NP" w:bidi="ne_NP"/>
        </w:rPr>
        <w:t>। नोआले परमेश्वरलाई खुसी पारे। हामीलाई अर्को खण्डबाट थाहा हुन्छ कि नोआले परमेश्वरको आज्ञा पालन गरे र उहाँसँग राम्रो सम्बन्ध राखे।</w:t>
      </w:r>
    </w:p>
    <w:p>
      <w:pPr/>
      <w:r>
        <w:rPr>
          <w:lang w:val="ne_NP" w:bidi="ne_NP"/>
        </w:rPr>
      </w:r>
      <w:r>
        <w:rPr>
          <w:lang w:val="ne_NP" w:bidi="ne_NP"/>
        </w:rPr>
        <w:t>रोक्नुहोस् र आफ्नो भाषा समूहमा छलफल गर्नुहोस्: कोही अरू कसैसँग खुसी हुँदा तपाईं कसरी कुरा गर्नुहुन्छ? कसैले अरूलाई खुसी पार्दा कस्ता प्रकारका कुराहरू गर्छ? नोआले परमेश्वरबाट कसरी अनुग्रह पाए भन्ने बारेमा तपाईं कसरी कुरा गर्नुहुनेछ?</w:t>
      </w:r>
      <w:r>
        <w:rPr>
          <w:lang w:val="ne_NP" w:bidi="ne_NP"/>
        </w:rPr>
      </w:r>
    </w:p>
    <w:p>
      <w:pPr>
        <w:pStyle w:val="Heading3"/>
      </w:pPr>
      <w:r>
        <w:rPr>
          <w:lang w:val="ne_NP" w:bidi="ne_NP"/>
        </w:rPr>
        <w:t>Step 6</w:t>
      </w:r>
    </w:p>
    <w:p>
      <w:pPr/>
      <w:r>
        <w:rPr>
          <w:lang w:val="ne_NP" w:bidi="ne_NP"/>
        </w:rPr>
      </w:r>
      <w:r>
        <w:rPr>
          <w:lang w:val="ne_NP" w:bidi="ne_NP"/>
        </w:rPr>
        <w:t>अनुवादलाई सजिलोसँग बुझ्न यस खण्डको श्रव्य संस्करण सुन्‍नुहोस्।</w:t>
      </w:r>
    </w:p>
    <w:p>
      <w:pPr/>
      <w:r>
        <w:rPr>
          <w:lang w:val="ne_NP" w:bidi="ne_NP"/>
        </w:rPr>
      </w:r>
      <w:r>
        <w:rPr>
          <w:lang w:val="ne_NP" w:bidi="ne_NP"/>
        </w:rPr>
        <w:t>यस सत्रमा, एउटा समूहको रूपमा तपाईंको आफ्नै भाषामा खण्डलाई पुन: भन्न लगाउनुहोस्।</w:t>
      </w:r>
    </w:p>
    <w:p>
      <w:pPr/>
      <w:r>
        <w:rPr>
          <w:lang w:val="ne_NP" w:bidi="ne_NP"/>
        </w:rPr>
      </w:r>
      <w:r>
        <w:rPr>
          <w:lang w:val="ne_NP" w:bidi="ne_NP"/>
        </w:rPr>
        <w:t>पहिला, सम्पूर्ण समूहले खण्डलाई तपाईंको आफ्नै भाषामा बताउन अभ्यास गर्नुपर्छ। तपाईंले अघिल्लो चरणहरूमा निर्णय गर्नुभएको कुराहरू जस्तै कालक्रम, शब्दहरू, वाक्यांशहरू, भावनाहरू, वा तपाईंले छलफल गर्नुभएको अन्य कुराहरू यसमा समावेश गर्नलाई सम्झनुहोस्।</w:t>
      </w:r>
    </w:p>
    <w:p>
      <w:pPr/>
      <w:r>
        <w:rPr>
          <w:lang w:val="ne_NP" w:bidi="ne_NP"/>
        </w:rPr>
      </w:r>
      <w:r>
        <w:rPr>
          <w:lang w:val="ne_NP" w:bidi="ne_NP"/>
        </w:rPr>
        <w:t xml:space="preserve">एउटा समूहको सदस्यले खण्डका केही वाक्यहरू भन्नुपर्छ र रोकिनु पर्छ। समूहको अर्को सदस्यले खण्डको अर्को भाग भन्नु पर्छ र रोकिनु पर्छ। समूहले सम्पूर्ण खण्डलाई पुन: नभन्दासम्म यो गर्नुहोस्। यस चरणमा समूहका सदस्यहरूले एक अर्कालाई सच्याउन सक्छन्। अडियो रोक्‍नुहोस्। </w:t>
      </w:r>
    </w:p>
    <w:p>
      <w:pPr/>
      <w:r>
        <w:rPr>
          <w:lang w:val="ne_NP" w:bidi="ne_NP"/>
        </w:rPr>
      </w:r>
      <w:r>
        <w:rPr>
          <w:lang w:val="ne_NP" w:bidi="ne_NP"/>
        </w:rPr>
        <w:t xml:space="preserve">अर्को पटक, समूहको प्रत्येक सदस्यले कम्तिमा पनि एकचोटि सम्पूर्ण खण्डलाई नरोकी भन्नुपर्छ। समूहको सदस्यले खण्डलाई सम्झन मद्दत गर्न कुनैपनि वस्तुहरू, चालहरू, वा तिनीहरूको स्टोरीबोर्ड प्रयोग गर्न सक्छन्। अडियो रोक्‍नुहोस्। </w:t>
      </w:r>
    </w:p>
    <w:p>
      <w:pPr/>
      <w:r>
        <w:rPr>
          <w:lang w:val="ne_NP" w:bidi="ne_NP"/>
        </w:rPr>
      </w:r>
      <w:r>
        <w:rPr>
          <w:lang w:val="ne_NP" w:bidi="ne_NP"/>
        </w:rPr>
        <w:t xml:space="preserve">त्यसपछि, तपाईंलाई सबैभन्दा बढी मनपरेको खण्डको संस्करण कस्को हो समूहले निर्णय गर्न सक्छ। तपाईंलाई समूहको एउटा सदस्यले एउटा दृश्य बताएको तरिका मनपर्यो तर तपाईंलाई अर्को दृश्य अर्कै समुहको सदस्यले बताएको तरिका मनपर्यो भनेर तपाईहरू आफै निर्णय गर्न सक्नु हुन्छ। अडियो रोक्‍नुहोस्। </w:t>
      </w:r>
    </w:p>
    <w:p>
      <w:pPr/>
      <w:r>
        <w:rPr>
          <w:lang w:val="ne_NP" w:bidi="ne_NP"/>
        </w:rPr>
      </w:r>
      <w:r>
        <w:rPr>
          <w:lang w:val="ne_NP" w:bidi="ne_NP"/>
        </w:rPr>
        <w:t>अन्तमा, समूहले सबैजना सहमत हुने खण्डको अन्तिम संस्करणलाई सँगै राख्न सक्छन्। समूहको प्रत्येक सदस्यले यस खण्डको अन्तिम संस्करण सुनाउने अभ्यास गर्नुपर्छ।</w:t>
      </w:r>
      <w:r>
        <w:rPr>
          <w:lang w:val="ne_NP" w:bidi="ne_NP"/>
        </w:rPr>
      </w:r>
      <w:r>
        <w:rPr>
          <w:lang w:val="ne_NP" w:bidi="ne_NP"/>
        </w:rPr>
      </w:r>
    </w:p>
    <w:p>
      <w:pPr/>
      <w:r>
        <w:rPr>
          <w:lang w:val="ne_NP" w:bidi="ne_NP"/>
        </w:rPr>
      </w:r>
    </w:p>
    <w:p>
      <w:pPr>
        <w:pStyle w:val="Heading2"/>
      </w:pPr>
      <w:r>
        <w:rPr>
          <w:lang w:val="ne_NP" w:bidi="ne_NP"/>
        </w:rPr>
        <w:t>Genesis 6:9–22</w:t>
      </w:r>
      <w:r>
        <w:rPr>
          <w:lang w:val="ne_NP" w:bidi="ne_NP"/>
        </w:rPr>
      </w:r>
    </w:p>
    <w:p>
      <w:pPr>
        <w:pStyle w:val="Heading3"/>
      </w:pPr>
      <w:r>
        <w:rPr>
          <w:lang w:val="ne_NP" w:bidi="ne_NP"/>
        </w:rPr>
        <w:t>Step 1</w:t>
      </w:r>
    </w:p>
    <w:p>
      <w:pPr/>
      <w:r>
        <w:rPr>
          <w:lang w:val="ne_NP" w:bidi="ne_NP"/>
        </w:rPr>
      </w:r>
      <w:r>
        <w:rPr>
          <w:lang w:val="ne_NP" w:bidi="ne_NP"/>
        </w:rPr>
        <w:t>उत्पत्ति ६:९–२२ सुन्नुहोस् र यसलाई आफ्नो हृदयमा राख्नुहोस्। पाठलाई तीन पटक सुन्नुहोस् (सम्भव छ भने तीन फरक अनुवादहरूमा)। त्यसपछि टोलीले निम्न प्रश्नहरूको छलफल गर्नुहोस:</w:t>
      </w:r>
    </w:p>
    <w:p>
      <w:pPr>
        <w:pStyle w:val="ListBullet"/>
        <w:spacing w:line="240" w:lineRule="auto"/>
        <w:ind w:left="720"/>
      </w:pPr>
      <w:r>
        <w:rPr>
          <w:lang w:val="ne_NP" w:bidi="ne_NP"/>
        </w:rPr>
      </w:r>
      <w:r>
        <w:rPr>
          <w:lang w:val="ne_NP" w:bidi="ne_NP"/>
        </w:rPr>
        <w:t>यो खण्डमा तपाईंलाई के मन पर्‍यो?</w:t>
      </w:r>
    </w:p>
    <w:p>
      <w:pPr>
        <w:pStyle w:val="ListBullet"/>
        <w:spacing w:line="240" w:lineRule="auto"/>
        <w:ind w:left="720"/>
      </w:pPr>
      <w:r>
        <w:rPr>
          <w:lang w:val="ne_NP" w:bidi="ne_NP"/>
        </w:rPr>
      </w:r>
      <w:r>
        <w:rPr>
          <w:lang w:val="ne_NP" w:bidi="ne_NP"/>
        </w:rPr>
        <w:t>तपाईलाई के मन पर्दैन वा के बुझ्नुहुन्न?</w:t>
      </w:r>
    </w:p>
    <w:p>
      <w:pPr>
        <w:pStyle w:val="ListBullet"/>
        <w:spacing w:line="240" w:lineRule="auto"/>
        <w:ind w:left="720"/>
      </w:pPr>
      <w:r>
        <w:rPr>
          <w:lang w:val="ne_NP" w:bidi="ne_NP"/>
        </w:rPr>
      </w:r>
      <w:r>
        <w:rPr>
          <w:lang w:val="ne_NP" w:bidi="ne_NP"/>
        </w:rPr>
        <w:t>यो कथाले हामीलाई परमेश्वरको बारेमा के भन्छ?</w:t>
      </w:r>
    </w:p>
    <w:p>
      <w:pPr>
        <w:pStyle w:val="ListBullet"/>
        <w:spacing w:line="240" w:lineRule="auto"/>
        <w:ind w:left="720"/>
      </w:pPr>
      <w:r>
        <w:rPr>
          <w:lang w:val="ne_NP" w:bidi="ne_NP"/>
        </w:rPr>
      </w:r>
      <w:r>
        <w:rPr>
          <w:lang w:val="ne_NP" w:bidi="ne_NP"/>
        </w:rPr>
        <w:t>यो खण्डले मानिसबारे हामीलाई के भन्दछ?</w:t>
      </w:r>
    </w:p>
    <w:p>
      <w:pPr>
        <w:pStyle w:val="ListBullet"/>
        <w:spacing w:line="240" w:lineRule="auto"/>
        <w:ind w:left="720"/>
      </w:pPr>
      <w:r>
        <w:rPr>
          <w:lang w:val="ne_NP" w:bidi="ne_NP"/>
        </w:rPr>
      </w:r>
      <w:r>
        <w:rPr>
          <w:lang w:val="ne_NP" w:bidi="ne_NP"/>
        </w:rPr>
        <w:t>यो खण्डले कसरी हाम्रो दैनिक जीवनलाई प्रभाव पार्छ?</w:t>
      </w:r>
    </w:p>
    <w:p>
      <w:pPr>
        <w:pStyle w:val="ListBullet"/>
        <w:spacing w:line="240" w:lineRule="auto"/>
        <w:ind w:left="720"/>
      </w:pPr>
      <w:r>
        <w:rPr>
          <w:lang w:val="ne_NP" w:bidi="ne_NP"/>
        </w:rPr>
      </w:r>
      <w:r>
        <w:rPr>
          <w:lang w:val="ne_NP" w:bidi="ne_NP"/>
        </w:rPr>
        <w:t>यो कथा सुन्नु पर्ने तपाईंले चिन्नुभएको व्यक्ति को हुनुहुन्छ?</w:t>
      </w:r>
      <w:r>
        <w:rPr>
          <w:lang w:val="ne_NP" w:bidi="ne_NP"/>
        </w:rPr>
      </w:r>
    </w:p>
    <w:p>
      <w:pPr>
        <w:pStyle w:val="Heading3"/>
      </w:pPr>
      <w:r>
        <w:rPr>
          <w:lang w:val="ne_NP" w:bidi="ne_NP"/>
        </w:rPr>
        <w:t>Step 2</w:t>
      </w:r>
    </w:p>
    <w:p>
      <w:pPr/>
      <w:r>
        <w:rPr>
          <w:lang w:val="ne_NP" w:bidi="ne_NP"/>
        </w:rPr>
      </w:r>
      <w:r>
        <w:rPr>
          <w:lang w:val="ne_NP" w:bidi="ne_NP"/>
        </w:rPr>
        <w:t>पाठलाई बुझ्न-सजिलो संस्करणमा एकपटक सुन्नुहोस्।</w:t>
      </w:r>
    </w:p>
    <w:p>
      <w:pPr/>
      <w:r>
        <w:rPr>
          <w:lang w:val="ne_NP" w:bidi="ne_NP"/>
        </w:rPr>
      </w:r>
      <w:r>
        <w:rPr>
          <w:lang w:val="ne_NP" w:bidi="ne_NP"/>
        </w:rPr>
        <w:t>आदम र हव्वाले परमेश्वरको आज्ञा उल्लंघन गरेर तिनीहरूका लागि परमेश्वरले बनाउनुभएको विशेष बगैँचा छोड्नुपरेको कथापछि, तिनीहरूका सन्तानहरू भए। ती सन्तानका पनि सन्तान भए। पृथ्वीले मानिसहरूले भरिन थाल्यो। यी मानिसहरूले परमेश्वरको आज्ञा पालन गरे। तिनीहरू भ्रष्ट र हिंसात्मक थिए। यसको अर्थ तिनीहरू आफ्ना व्यावहारमा बेइमान थिए। भ्रष्टताको अर्थ कुनै कुरा बिग्रिएको वा सडेको पनि हो। हिंसात्मक हुनुको अर्थ तिनीहरूले बल प्रयोग गर्नु हो। परमेश्वरले मानिसहरूको भ्रष्टाचार देख्नुभयो र मानिसहरूलाई नष्ट गर्ने निर्णय गर्नुभयो। यो सबै नोआको कथा सुरु हुनुअघि भएको थियो।</w:t>
      </w:r>
    </w:p>
    <w:p>
      <w:pPr/>
      <w:r>
        <w:rPr>
          <w:lang w:val="ne_NP" w:bidi="ne_NP"/>
        </w:rPr>
      </w:r>
      <w:r>
        <w:rPr>
          <w:lang w:val="ne_NP" w:bidi="ne_NP"/>
        </w:rPr>
        <w:t>नोआको कथा एउटा यस्तो कथा हो, जसले परमेश्वरले कसरी सृष्टि गरिएका मानिसहरू र पशुहरूलाई नष्ट गर्नुभयो तर नोआ, उनको परिवार र केही पशुहरूलाई बचाउनुभयो भन्ने कुरा बताउँछ। उत्पत्तिका लेखकले नोआको कथाका भागहरू एकपटक भन्दा बढी सुनाउँछन्। प्रत्येक पटक लेखकले थप विवरण थप्छन्। यो लेखकको सृष्टिको कथा सुनाउने तरिकासँग मिल्दोजुल्दो छ। यो नोआको पहिलो कथा हो।</w:t>
      </w:r>
    </w:p>
    <w:p>
      <w:pPr/>
      <w:r>
        <w:rPr>
          <w:lang w:val="ne_NP" w:bidi="ne_NP"/>
        </w:rPr>
      </w:r>
      <w:r>
        <w:rPr>
          <w:lang w:val="ne_NP" w:bidi="ne_NP"/>
        </w:rPr>
        <w:t>यी नोआका पुस्ताहरू हुन् भनेर कथा यसो भन्दै सुरु हुन्छ। यो वाक्यांश उत्पत्तिमा धेरै पटक प्रयोग गरिएको छ। नोआको कथा यो वाक्यांश दोस्रो पटक प्रयोग गरिएको हो। यसले सामान्यतया एउटा मुख्य पात्रको बारेमा नयाँ कथा सुरु गर्छ। यस कथामा, हामी नोआको बारेमा सिक्छौं।</w:t>
      </w:r>
    </w:p>
    <w:p>
      <w:pPr/>
      <w:r>
        <w:rPr>
          <w:lang w:val="ne_NP" w:bidi="ne_NP"/>
        </w:rPr>
      </w:r>
      <w:r>
        <w:rPr>
          <w:lang w:val="ne_NP" w:bidi="ne_NP"/>
        </w:rPr>
        <w:t>नोआ कहाँ बसोबास गर्थे भनेर हामीलाई थाहा छैन। हामी पछि देख्नेछौं कि डुङ्गा वर्तमान टर्कीको एउटा पहाडको पाखोमा अडिन पुग्छ। केही मानिसहरूले सोच्छन् कि नूह टाइग्रिस नदी र युफ्रेटिस नदीको बीचको क्षेत्रमा बसोबास गर्थे।</w:t>
      </w:r>
    </w:p>
    <w:p>
      <w:pPr/>
      <w:r>
        <w:rPr>
          <w:lang w:val="ne_NP" w:bidi="ne_NP"/>
        </w:rPr>
      </w:r>
      <w:r>
        <w:rPr>
          <w:lang w:val="ne_NP" w:bidi="ne_NP"/>
        </w:rPr>
        <w:t xml:space="preserve">यस क्षेत्रको नक्सा देखाउनुहोस् जसमा </w:t>
      </w:r>
      <w:r>
        <w:rPr>
          <w:lang w:val="ne_NP" w:bidi="ne_NP"/>
        </w:rPr>
        <w:t>टर्कीको त्यो क्षेत्र समावेश छ जहाँ अरारत पर्वत अवस्थित छ</w:t>
      </w:r>
      <w:r>
        <w:rPr>
          <w:lang w:val="ne_NP" w:bidi="ne_NP"/>
        </w:rPr>
        <w:t>। नक्सामा टाइग्रिस र युफ्रेटिस नदीहरू समावेश हुनेछन्।</w:t>
      </w:r>
    </w:p>
    <w:p>
      <w:pPr/>
      <w:r>
        <w:rPr>
          <w:lang w:val="ne_NP" w:bidi="ne_NP"/>
        </w:rPr>
      </w:r>
      <w:r>
        <w:rPr>
          <w:lang w:val="ne_NP" w:bidi="ne_NP"/>
        </w:rPr>
        <w:t>नोआ असल मानिस थिए। कथाले भन्छन् कि उहाँ धर्मी र निर्दोष हुनुहुन्थ्यो। यसको अर्थ नोआको परमेश्वरसँग सही सम्बन्ध थियो।</w:t>
      </w:r>
    </w:p>
    <w:p>
      <w:pPr/>
      <w:r>
        <w:rPr>
          <w:lang w:val="ne_NP" w:bidi="ne_NP"/>
        </w:rPr>
      </w:r>
      <w:r>
        <w:rPr>
          <w:lang w:val="ne_NP" w:bidi="ne_NP"/>
        </w:rPr>
        <w:t>तपाईंले नजिकको संगतिको रूपमा ठान्नुहुने सम्बन्धको वर्णन गर्नुहोस्।</w:t>
      </w:r>
    </w:p>
    <w:p>
      <w:pPr/>
      <w:r>
        <w:rPr>
          <w:lang w:val="ne_NP" w:bidi="ne_NP"/>
        </w:rPr>
      </w:r>
      <w:r>
        <w:rPr>
          <w:lang w:val="ne_NP" w:bidi="ne_NP"/>
        </w:rPr>
        <w:t>नोआले परमेश्वरका मार्गहरूलाई पछ्याए। नोआ सिद्ध थिएनन्। नोआले कहिलेकाहीँ परमेश्वरको आज्ञा उल्लंघन गरे। परमेश्वरले नोआ असल मानिस थिए भनेर देख्नुभयो। नोआ विवाहित थिए र उनका शेम, हाम र यापेत नाम गरेका ३ वयस्क छोराहरू थिए। प्रत्येक छोराको पनि विवाह भएको थियो।</w:t>
      </w:r>
    </w:p>
    <w:p>
      <w:pPr/>
      <w:r>
        <w:rPr>
          <w:lang w:val="ne_NP" w:bidi="ne_NP"/>
        </w:rPr>
      </w:r>
      <w:r>
        <w:rPr>
          <w:lang w:val="ne_NP" w:bidi="ne_NP"/>
        </w:rPr>
        <w:t>अघिल्लो खण्डमा, नोआ ५०० वर्ष पुगेका थिए। नूह जहाजमा प्रवेश गरेपछि पानी पर्न थाल्दा उहाँ ६०० वर्षका हुनुहुन्थ्यो। डुङ्गा बनाउन नोआलाई कति समय लाग्यो भनेर हामीलाई थाहा छैन। यस कथामा नोआको उमेरको उल्लेख गरिएको छैन तर उनको उमेरको उल्लेख अन्य कथाहरूमा गरिएको छ।</w:t>
      </w:r>
    </w:p>
    <w:p>
      <w:pPr/>
      <w:r>
        <w:rPr>
          <w:lang w:val="ne_NP" w:bidi="ne_NP"/>
        </w:rPr>
      </w:r>
      <w:r>
        <w:rPr>
          <w:lang w:val="ne_NP" w:bidi="ne_NP"/>
        </w:rPr>
        <w:t>परमेश्वर नोआकहाँ जानुभयो र नोआलाई भन्नुभयो, "मैले सबै जीवित प्राणीहरूलाई नष्ट गर्ने निर्णय गरेको छु।" तिनीहरू सबै हिंसात्मक वा हिंसात्मक कामहरू गर्छन्।" परमेश्वरले भ्रष्ट शब्द प्रयोग गर्नुहुन्छ जसको अर्थ खराब वा सडेको कुरा हो। यसको अर्थ यो पनि हुन सक्छ कि भ्रष्ट व्यक्ति भनेको खराब वा दुष्ट काम गर्ने व्यक्ति हो।</w:t>
      </w:r>
    </w:p>
    <w:p>
      <w:pPr/>
      <w:r>
        <w:rPr>
          <w:lang w:val="ne_NP" w:bidi="ne_NP"/>
        </w:rPr>
      </w:r>
      <w:r>
        <w:rPr>
          <w:lang w:val="ne_NP" w:bidi="ne_NP"/>
        </w:rPr>
        <w:t>अन्य मानिसहरूले के गरिरहेका थिए होला भन्ने कल्पना गर्नुहोस्। तिनीहरूले संभवतः के कस्ता कामहरू गरे जसले गर्दा परमेश्वर तिनीहरूसँग यतिको रिसाउनुभयो? परमेश्वरले नोआलाई निर्दोष र धर्मी देख्नुको पछाडि उनले के गरिरहेका थिए भन्ने तपाईंलाई लाग्छ? नोआ बाँकी मानिसहरूभन्दा कसरी फरक थिए?</w:t>
      </w:r>
    </w:p>
    <w:p>
      <w:pPr/>
      <w:r>
        <w:rPr>
          <w:lang w:val="ne_NP" w:bidi="ne_NP"/>
        </w:rPr>
      </w:r>
      <w:r>
        <w:rPr>
          <w:lang w:val="ne_NP" w:bidi="ne_NP"/>
        </w:rPr>
        <w:t>त्यसपछि परमेश्वरले नोआलाई डुङ्गा बनाउन भन्नुहुन्छ। यो नोआले पहिले देखेको डुङ्गा थिएन। यस समयमा मानिसहरूले छालाका साना डुङ्गाहरू बनाउँथे जसलाई तिनीहरूले नदीहरूको किनारमा प्रयोग गर्थे।</w:t>
      </w:r>
    </w:p>
    <w:p>
      <w:pPr/>
      <w:r>
        <w:rPr>
          <w:lang w:val="ne_NP" w:bidi="ne_NP"/>
        </w:rPr>
      </w:r>
      <w:r>
        <w:rPr>
          <w:b/>
          <w:lang w:val="ne_NP" w:bidi="ne_NP"/>
        </w:rPr>
        <w:t>छालाबाट बनेको सानो डुङ्गा</w:t>
      </w:r>
      <w:r>
        <w:rPr>
          <w:lang w:val="ne_NP" w:bidi="ne_NP"/>
        </w:rPr>
        <w:t>को तस्वीर देखाउनुहोस्।</w:t>
      </w:r>
    </w:p>
    <w:p>
      <w:pPr/>
      <w:r>
        <w:rPr>
          <w:lang w:val="ne_NP" w:bidi="ne_NP"/>
        </w:rPr>
      </w:r>
      <w:r>
        <w:rPr>
          <w:lang w:val="ne_NP" w:bidi="ne_NP"/>
        </w:rPr>
        <w:t>परमेश्वरले नोआलाई डुङ्गा बनाउन कस्तो प्रकारको काठ प्रयोग गर्ने भनेर बताउनुहुन्छ। यो काठ ठ्याक्कै के थियो भनेर हामीलाई थाहा छैन तर यो डुङ्गा बनाउनका लागि राम्रो थियो भनेर हामीलाई थाहा छ। परमेश्वरले नोआलाई डुङ्गालाई पानी नछिर्ने बनाउन अलकत्रा प्रयोग गर्न भन्नुभयो। अलकत्रा सल्लाका रूखहरूबाट सल्लाे एक प्रकारको कालो र टाँसिने पदार्थ हो। यस पदार्थलाई डुङ्गाको भित्र र बाहिर लगाउनाले यसलाई पानी नछिर्ने बनाउँथ्यो। डुङ्गामा कुनै पनि पानी पस्ने थिएन। परमेश्वरले नोआलाई डुङ्गालाई डोऱ्याउनका लागि त्यसमा पतवार वा पाल राख्न भन्नुभएन। यो डुङ्गा तपाईंले देख्नुभएका अधिकांश डुङ्गाहरू जस्तो देखिन्नथ्यो।</w:t>
      </w:r>
    </w:p>
    <w:p>
      <w:pPr/>
      <w:r>
        <w:rPr>
          <w:lang w:val="ne_NP" w:bidi="ne_NP"/>
        </w:rPr>
      </w:r>
      <w:r>
        <w:rPr>
          <w:lang w:val="ne_NP" w:bidi="ne_NP"/>
        </w:rPr>
        <w:t>डुङ्गा वा केही काठमा प्रयोग भइरहेको अलकत्राको</w:t>
      </w:r>
      <w:r>
        <w:rPr>
          <w:lang w:val="ne_NP" w:bidi="ne_NP"/>
        </w:rPr>
        <w:t xml:space="preserve"> तस्वीर देखाउनुहोस्।</w:t>
      </w:r>
    </w:p>
    <w:p>
      <w:pPr/>
      <w:r>
        <w:rPr>
          <w:lang w:val="ne_NP" w:bidi="ne_NP"/>
        </w:rPr>
      </w:r>
      <w:r>
        <w:rPr>
          <w:lang w:val="ne_NP" w:bidi="ne_NP"/>
        </w:rPr>
        <w:t>खोटो उत्पादन गर्ने सल्लाका रूखहरूको</w:t>
      </w:r>
      <w:r>
        <w:rPr>
          <w:lang w:val="ne_NP" w:bidi="ne_NP"/>
        </w:rPr>
        <w:t xml:space="preserve"> एउटा तस्वीर देखाउनुहोस्।</w:t>
      </w:r>
    </w:p>
    <w:p>
      <w:pPr/>
      <w:r>
        <w:rPr>
          <w:lang w:val="ne_NP" w:bidi="ne_NP"/>
        </w:rPr>
      </w:r>
      <w:r>
        <w:rPr>
          <w:lang w:val="ne_NP" w:bidi="ne_NP"/>
        </w:rPr>
        <w:t>परमेश्वरले नोआलाई डुङ्गा कसरी बनाउने भनेर भन्नुभयो। परमेश्वरले नोआलाई १५० मिटर लामो, २५ मिटर चौडा र १५ मिटर अग्लो डुङ्गा बनाउ भन्नुभयो। परमेश्वरले नोआलाई डुङ्गामा ३ तह वा ३ तला बनाउन भन्नुभयो। परमेश्वरले नोआलाई डुङ्गामा हुने पशुहरूका लागि खोर वा गुँड बनाउन भन्नुभयो। परमेश्वरले नोआलाई छेउमा ढोका राख्न भन्नुभयो। परमेश्वरले नोआलाई डुङ्गाको माथिल्लो भाग र छानाको बीचमा ५० सेन्टिमिटरको ठाउँ छोड्न पनि भन्नुभयो। यो खाली ठाउँ डुङ्गाको वरिपरि पुरै फैलिएको हुनुपर्ने थियो।</w:t>
      </w:r>
    </w:p>
    <w:p>
      <w:pPr/>
      <w:r>
        <w:rPr>
          <w:lang w:val="ne_NP" w:bidi="ne_NP"/>
        </w:rPr>
      </w:r>
      <w:r>
        <w:rPr>
          <w:lang w:val="ne_NP" w:bidi="ne_NP"/>
        </w:rPr>
        <w:t>कागजका केही टुक्राहरू वा काठका टुक्राहरू वा लाठोहरू लिनुहोस् र नोआलाई दिइएको निर्देशनहरू पालना गर्दै डुङ्गा बनाउने प्रयास गर्नुहोस्। यो बाकस जस्तै देखिन्छ। यो तैरिन्छ कि भनेर हेर्नका लागि यसलाई पानीमा राख्नुहोस्। डुङ्गाको तल्लो भाग समतल छ भन्ने कुरा निश्चित गर्नुहोस्। डुङ्गामा पतवार वा पाल नहाल्नुहोस्। तपाईंले यी निर्देशनहरू मात्र प्रयोग गरेर तस्वीर कोर्ने प्रयास गर्न पनि सक्नुहुन्छ।</w:t>
      </w:r>
    </w:p>
    <w:p>
      <w:pPr/>
      <w:r>
        <w:rPr>
          <w:lang w:val="ne_NP" w:bidi="ne_NP"/>
        </w:rPr>
      </w:r>
      <w:r>
        <w:rPr>
          <w:lang w:val="ne_NP" w:bidi="ne_NP"/>
        </w:rPr>
        <w:t>नोआले यी निर्देशनहरूबाट मात्र पहिले कहिल्यै नदेखेको कुरा बनाउने प्रयास गर्नु कस्तो थियो होला भन्ने बारेमा कुरा गर्नुहोस्।</w:t>
      </w:r>
    </w:p>
    <w:p>
      <w:pPr/>
      <w:r>
        <w:rPr>
          <w:lang w:val="ne_NP" w:bidi="ne_NP"/>
        </w:rPr>
      </w:r>
      <w:r>
        <w:rPr>
          <w:lang w:val="ne_NP" w:bidi="ne_NP"/>
        </w:rPr>
        <w:t xml:space="preserve">टोलीले जहाजको मोडेल बनाउने प्रयास गरिसकेपछि </w:t>
      </w:r>
      <w:r>
        <w:rPr>
          <w:lang w:val="ne_NP" w:bidi="ne_NP"/>
        </w:rPr>
        <w:t>जहाजको</w:t>
      </w:r>
      <w:r>
        <w:rPr>
          <w:lang w:val="ne_NP" w:bidi="ne_NP"/>
        </w:rPr>
        <w:t xml:space="preserve"> एउटा तस्वीर देखाउनुहोस्।</w:t>
      </w:r>
    </w:p>
    <w:p>
      <w:pPr/>
      <w:r>
        <w:rPr>
          <w:lang w:val="ne_NP" w:bidi="ne_NP"/>
        </w:rPr>
      </w:r>
      <w:r>
        <w:rPr>
          <w:lang w:val="ne_NP" w:bidi="ne_NP"/>
        </w:rPr>
        <w:t xml:space="preserve"> डुङ्गाको भित्री भाग कसरी बनेको थियो भनेर तिनीहरूले देख्न सकून् भनेर </w:t>
      </w:r>
      <w:r>
        <w:rPr>
          <w:lang w:val="ne_NP" w:bidi="ne_NP"/>
        </w:rPr>
        <w:t xml:space="preserve"> तेर्सो काटिएको</w:t>
      </w:r>
      <w:r>
        <w:rPr>
          <w:lang w:val="ne_NP" w:bidi="ne_NP"/>
        </w:rPr>
        <w:t xml:space="preserve"> भागको एउटा तस्वीर देखाउनुहोस्। तपाईंको संस्कृतिमा डुङ्गाहरू नचुहिने बनाउनका लागि तिनलाई कसरी पानी नछिर्ने बनाइन्छ भन्ने बारेमा छलफल गर्नुहोस्।</w:t>
      </w:r>
    </w:p>
    <w:p>
      <w:pPr/>
      <w:r>
        <w:rPr>
          <w:lang w:val="ne_NP" w:bidi="ne_NP"/>
        </w:rPr>
      </w:r>
      <w:r>
        <w:rPr>
          <w:lang w:val="ne_NP" w:bidi="ne_NP"/>
        </w:rPr>
        <w:t>डुङ्गा लामो, साँघुरो बाकस जस्तै देखिनेछ। यसरी बनेको डुङ्गा तैरिनेछ। यो सबै जनावरहरू र डुङ्गामा भएका आठ मानिसहरू अटाउन चाहिने जति ठूलो थियो। कसैले नोआलाई डुङ्गा बनाउन मद्दत गरे कि भनेर हामीलाई थाहा छैन।</w:t>
      </w:r>
    </w:p>
    <w:p>
      <w:pPr/>
      <w:r>
        <w:rPr>
          <w:lang w:val="ne_NP" w:bidi="ne_NP"/>
        </w:rPr>
      </w:r>
      <w:r>
        <w:rPr>
          <w:lang w:val="ne_NP" w:bidi="ne_NP"/>
        </w:rPr>
        <w:t xml:space="preserve">परमेश्वरले नोआलाई बनाउन भन्नुभएको जहाजमा हुने </w:t>
      </w:r>
      <w:r>
        <w:rPr>
          <w:lang w:val="ne_NP" w:bidi="ne_NP"/>
        </w:rPr>
        <w:t>खोरहरूको</w:t>
      </w:r>
      <w:r>
        <w:rPr>
          <w:lang w:val="ne_NP" w:bidi="ne_NP"/>
        </w:rPr>
        <w:t xml:space="preserve"> तस्वीर देखाउनुहोस्। कुखुराको खोरमा पाइने जस्ता </w:t>
      </w:r>
      <w:r>
        <w:rPr>
          <w:lang w:val="ne_NP" w:bidi="ne_NP"/>
        </w:rPr>
        <w:t>गुँडहरूको</w:t>
      </w:r>
      <w:r>
        <w:rPr>
          <w:lang w:val="ne_NP" w:bidi="ne_NP"/>
        </w:rPr>
        <w:t xml:space="preserve"> तस्वीर देखाउनुहोस्।</w:t>
      </w:r>
    </w:p>
    <w:p>
      <w:pPr/>
      <w:r>
        <w:rPr>
          <w:lang w:val="ne_NP" w:bidi="ne_NP"/>
        </w:rPr>
      </w:r>
      <w:r>
        <w:rPr>
          <w:lang w:val="ne_NP" w:bidi="ne_NP"/>
        </w:rPr>
        <w:t>त्यसपछि परमेश्वरले नोआलाई फेरि भन्नुभयो, "म सास फेर्ने हरेक जीवित कुरालाई नष्ट गर्नेछु।" परमेश्वरले भन्नुभयो, "म पृथ्वीलाई पानीले ढाक्नेछु ताकि सबै कुरा मर्नेछ।" यो बाढी हो। धेरै पटक, कुनै क्षेत्रमा वा क्षेत्र भएर पानी तीव्र गतिमा बग्दा अचानक बाढी आउँछ। प्राय: भारी वर्षा भएपछि बाढी आउँछ। वर्षा यति चाँडै र यति बलका साथ पर्छ कि यसलाई जमिनभित्र छिर्ने समय नै हुँदैन र यो जमिनमा बगेर होचा भागहरूतिर जान्छ। पानी यस्तो बलले चल्छ कि यसले संरचनाहरूलाई नष्ट गर्छ।</w:t>
      </w:r>
    </w:p>
    <w:p>
      <w:pPr/>
      <w:r>
        <w:rPr>
          <w:lang w:val="ne_NP" w:bidi="ne_NP"/>
        </w:rPr>
      </w:r>
      <w:r>
        <w:rPr>
          <w:lang w:val="ne_NP" w:bidi="ne_NP"/>
        </w:rPr>
        <w:t>बाढी आएको क्षेत्रको</w:t>
      </w:r>
      <w:r>
        <w:rPr>
          <w:lang w:val="ne_NP" w:bidi="ne_NP"/>
        </w:rPr>
        <w:t xml:space="preserve"> तस्वीर देखाउनुहोस्। तस्वीरले क्षेत्र ढाकिने पानीका साथै पानीले हुने केही विनाशलाई देखाउनुपर्छ।</w:t>
      </w:r>
    </w:p>
    <w:p>
      <w:pPr/>
      <w:r>
        <w:rPr>
          <w:lang w:val="ne_NP" w:bidi="ne_NP"/>
        </w:rPr>
      </w:r>
      <w:r>
        <w:rPr>
          <w:lang w:val="ne_NP" w:bidi="ne_NP"/>
        </w:rPr>
        <w:t>टोलीको रूपमा छलफल गर्नुहोस्: तपाईंलाई बाढीको बारेमा के थाहा छ? तपाईंले के अनुभव गर्नुभएको छ वा अरूले तपाईंलाई बाढीको बारेमा के बताएका छन्?</w:t>
      </w:r>
    </w:p>
    <w:p>
      <w:pPr/>
      <w:r>
        <w:rPr>
          <w:lang w:val="ne_NP" w:bidi="ne_NP"/>
        </w:rPr>
      </w:r>
      <w:r>
        <w:rPr>
          <w:lang w:val="ne_NP" w:bidi="ne_NP"/>
        </w:rPr>
        <w:t>पृथ्वीको विनाशको वर्णनपछि, परमेश्वरले नोआसँग गर्नुभएको प्रतिज्ञासँग यसको तुलना गर्नुहुन्छ। परमेश्वरले नोआलाई भन्नुभयो, "तर म तँसँग मेरो करारको पुष्टि गर्नेछु।" करार एउटा गम्भीर प्रतिज्ञा वा सम्झौता हो। नोआ र उनको परिवार डुङ्गामा सुरक्षित हुनेछन् भनेर परमेश्वरले नोआलाई भन्दै हुनुहुन्थ्यो। यो करार परमेश्वरले गर्नुभएको प्रतिज्ञा थियो र परमेश्वरमा निर्भर थियो। परमेश्वरले नोआबाट केही माग्नुभएन। परमेश्वरले नोआलाई आफ्नी पत्नी, तीन छोराहरू र तिनीहरूका पत्नीहरूलाई लिएर डुङ्गामा जान पनि भन्नुभयो। यसले गर्दा डुङ्गामा आठ वयस्कहरू भए। परमेश्वरले नोआलाई प्रत्येक प्रकारका पशु, चरा र घस्रने जन्तुहरूको एक-एक जोडी—प्रत्येकको एउटा भाले र एउटा पोथी—जहाजमा राख्न भन्नुभयो। परमेश्वरले नोआलाई ती सबै पशुहरू र नोआको परिवारका लागि डुङ्गामा पर्याप्त खानेकुरा राख्न पनि भन्नुभयो।</w:t>
      </w:r>
    </w:p>
    <w:p>
      <w:pPr/>
      <w:r>
        <w:rPr>
          <w:lang w:val="ne_NP" w:bidi="ne_NP"/>
        </w:rPr>
      </w:r>
      <w:r>
        <w:rPr>
          <w:lang w:val="ne_NP" w:bidi="ne_NP"/>
        </w:rPr>
        <w:t>डुङ्गामा हुने केही किसिमका पशुहरूको बारेमा कुरा गर्नुहोस्। डुङ्गामा चढ्नका लागि डुङ्गातिर आइरहेका जनावरहरूको दृश्य कल्पना गर्नुहोस्। तपाईंले डुङ्गामा कस्तो प्रकारको खानेकुरा राख्नुहुन्थ्यो? तपाईंले डुङ्गामा कति खानेकुरा राख्नुहुन्थ्यो?</w:t>
      </w:r>
    </w:p>
    <w:p>
      <w:pPr/>
      <w:r>
        <w:rPr>
          <w:lang w:val="ne_NP" w:bidi="ne_NP"/>
        </w:rPr>
      </w:r>
      <w:r>
        <w:rPr>
          <w:lang w:val="ne_NP" w:bidi="ne_NP"/>
        </w:rPr>
        <w:t>नोआले परमेश्वरले आज्ञा गर्नुभएअनुसार ठीक त्यसरी नै सबै कुरा गरे।</w:t>
      </w:r>
      <w:r>
        <w:rPr>
          <w:lang w:val="ne_NP" w:bidi="ne_NP"/>
        </w:rPr>
      </w:r>
    </w:p>
    <w:p>
      <w:pPr>
        <w:pStyle w:val="Heading3"/>
      </w:pPr>
      <w:r>
        <w:rPr>
          <w:lang w:val="ne_NP" w:bidi="ne_NP"/>
        </w:rPr>
        <w:t>Step 3</w:t>
      </w:r>
    </w:p>
    <w:p>
      <w:pPr/>
      <w:r>
        <w:rPr>
          <w:lang w:val="ne_NP" w:bidi="ne_NP"/>
        </w:rPr>
      </w:r>
      <w:r>
        <w:rPr>
          <w:lang w:val="ne_NP" w:bidi="ne_NP"/>
        </w:rPr>
        <w:t>संस्करणलाई सजिलोसँग बुझ्न पाठलाई फेरी एकपटक सुन्नुहोस्।</w:t>
      </w:r>
    </w:p>
    <w:p>
      <w:pPr/>
      <w:r>
        <w:rPr>
          <w:lang w:val="ne_NP" w:bidi="ne_NP"/>
        </w:rPr>
      </w:r>
      <w:r>
        <w:rPr>
          <w:lang w:val="ne_NP" w:bidi="ne_NP"/>
        </w:rPr>
        <w:t>यस सत्रमा, यस कथालाई दृश्यात्मक बनाउन तपाईंले समूहलाई मद्दत गर्नुहुनेछ। तपाईंले समूहलाई दृश्यहरू, सेटिङ र कथाका पात्रहरू परिभाषित गर्न मद्दत गर्नुहुनेछ।</w:t>
      </w:r>
    </w:p>
    <w:p>
      <w:pPr/>
      <w:r>
        <w:rPr>
          <w:lang w:val="ne_NP" w:bidi="ne_NP"/>
        </w:rPr>
      </w:r>
      <w:r>
        <w:rPr>
          <w:lang w:val="ne_NP" w:bidi="ne_NP"/>
        </w:rPr>
        <w:t>यस कथामा ४ दृश्यहरू छन्।</w:t>
      </w:r>
    </w:p>
    <w:p>
      <w:pPr/>
      <w:r>
        <w:rPr>
          <w:lang w:val="ne_NP" w:bidi="ne_NP"/>
        </w:rPr>
      </w:r>
      <w:r>
        <w:rPr>
          <w:b/>
          <w:lang w:val="ne_NP" w:bidi="ne_NP"/>
        </w:rPr>
        <w:t>पहिलो दृश्य:</w:t>
      </w:r>
      <w:r>
        <w:rPr>
          <w:lang w:val="ne_NP" w:bidi="ne_NP"/>
        </w:rPr>
        <w:t xml:space="preserve"> यो दृश्य नोआको कथाको परिचय हो। हामी नोआको चरित्र र नोआको परिवारको बारेमा जानकारी सिक्छौं। पहिलो दृश्यमा कोही पनि बोलिरहेको छैन।</w:t>
      </w:r>
    </w:p>
    <w:p>
      <w:pPr/>
      <w:r>
        <w:rPr>
          <w:lang w:val="ne_NP" w:bidi="ne_NP"/>
        </w:rPr>
      </w:r>
      <w:r>
        <w:rPr>
          <w:b/>
          <w:lang w:val="ne_NP" w:bidi="ne_NP"/>
        </w:rPr>
        <w:t>दोस्रो दृश्य:</w:t>
      </w:r>
      <w:r>
        <w:rPr>
          <w:lang w:val="ne_NP" w:bidi="ne_NP"/>
        </w:rPr>
        <w:t xml:space="preserve"> हामी पृथ्वीका मानिसहरूको दुष्टताबारे थाहा पाउँछौँ। परमेश्वरले भइरहेको सबै कुरा देख्नुहुन्छ। परमेश्वरले दोस्रो दृश्यमा कुरा गर्नुहुन्छ।</w:t>
      </w:r>
    </w:p>
    <w:p>
      <w:pPr/>
      <w:r>
        <w:rPr>
          <w:lang w:val="ne_NP" w:bidi="ne_NP"/>
        </w:rPr>
      </w:r>
      <w:r>
        <w:rPr>
          <w:b/>
          <w:lang w:val="ne_NP" w:bidi="ne_NP"/>
        </w:rPr>
        <w:t>तेस्रो दृश्य</w:t>
      </w:r>
      <w:r>
        <w:rPr>
          <w:lang w:val="ne_NP" w:bidi="ne_NP"/>
        </w:rPr>
        <w:t xml:space="preserve"> परमेश्वरले नोआलाई भन्नुहुन्छ कि सबै जीवित प्राणीहरू नष्ट हुनेछन्। परमेश्वरले नोआलाई ठूलो डुङ्गा वा जहाज बनाउन भन्नुहुन्छ। परमेश्वरले डुङ्गाको आकार, डुङ्गा बनाउन कस्तो प्रकारको काठ, डुङ्गाका भुइँहरूको सङ्ख्या र ढोका कहाँ राख्नुपर्छ भन्ने बारेमा पनि विशेष निर्देशनहरू दिनुहुन्छ। यस दृश्यमा नोआ बोल्दैनन्।</w:t>
      </w:r>
    </w:p>
    <w:p>
      <w:pPr/>
      <w:r>
        <w:rPr>
          <w:lang w:val="ne_NP" w:bidi="ne_NP"/>
        </w:rPr>
      </w:r>
      <w:r>
        <w:rPr>
          <w:b/>
          <w:lang w:val="ne_NP" w:bidi="ne_NP"/>
        </w:rPr>
        <w:t>चौथो दृश्य:</w:t>
      </w:r>
      <w:r>
        <w:rPr>
          <w:lang w:val="ne_NP" w:bidi="ne_NP"/>
        </w:rPr>
        <w:t xml:space="preserve"> नोआले किन डुङ्गा बनाउनुपर्छ भनेर परमेश्वरले नोआलाई सम्झाउनुहुन्छ। परमेश्वरले नोआसँग गरेको करारलाई पुन: पुष्टि गर्नुहुन्छ। परमेश्वरले नोआलाई पशुहरूका दुई जोडी, प्रत्येक प्रजातिका एउटा भाले र एक पोथीलाई डुङ्गामा राख्न भन्नुहुन्छ। परमेश्वरले नोआलाई भन्नुहुन्छ कि यी पशुहरू नोआकहाँ आउनेछन्। परमेश्वरले नोआलाई पशुहरू र नोआको परिवारका लागि डुङ्गामा खानेकुरा राख्न पनि भन्नुहुन्छ। नोआ बोल्दैनन्।</w:t>
      </w:r>
    </w:p>
    <w:p>
      <w:pPr/>
      <w:r>
        <w:rPr>
          <w:lang w:val="ne_NP" w:bidi="ne_NP"/>
        </w:rPr>
      </w:r>
      <w:r>
        <w:rPr>
          <w:lang w:val="ne_NP" w:bidi="ne_NP"/>
        </w:rPr>
        <w:t>यस कथामा यि पात्रहरु समावेश छन्:</w:t>
      </w:r>
    </w:p>
    <w:p>
      <w:pPr>
        <w:pStyle w:val="ListBullet"/>
        <w:spacing w:line="240" w:lineRule="auto"/>
        <w:ind w:left="720"/>
      </w:pPr>
      <w:r>
        <w:rPr>
          <w:lang w:val="ne_NP" w:bidi="ne_NP"/>
        </w:rPr>
      </w:r>
      <w:r>
        <w:rPr>
          <w:lang w:val="ne_NP" w:bidi="ne_NP"/>
        </w:rPr>
        <w:t>परमेश्वर</w:t>
      </w:r>
    </w:p>
    <w:p>
      <w:pPr>
        <w:pStyle w:val="ListBullet"/>
        <w:spacing w:line="240" w:lineRule="auto"/>
        <w:ind w:left="720"/>
      </w:pPr>
      <w:r>
        <w:rPr>
          <w:lang w:val="ne_NP" w:bidi="ne_NP"/>
        </w:rPr>
      </w:r>
      <w:r>
        <w:rPr>
          <w:lang w:val="ne_NP" w:bidi="ne_NP"/>
        </w:rPr>
        <w:t>नोआ</w:t>
      </w:r>
    </w:p>
    <w:p>
      <w:pPr>
        <w:pStyle w:val="ListBullet"/>
        <w:spacing w:line="240" w:lineRule="auto"/>
        <w:ind w:left="720"/>
      </w:pPr>
      <w:r>
        <w:rPr>
          <w:lang w:val="ne_NP" w:bidi="ne_NP"/>
        </w:rPr>
      </w:r>
      <w:r>
        <w:rPr>
          <w:lang w:val="ne_NP" w:bidi="ne_NP"/>
        </w:rPr>
        <w:t>नोआकी पत्नी</w:t>
      </w:r>
    </w:p>
    <w:p>
      <w:pPr>
        <w:pStyle w:val="ListBullet"/>
        <w:spacing w:line="240" w:lineRule="auto"/>
        <w:ind w:left="720"/>
      </w:pPr>
      <w:r>
        <w:rPr>
          <w:lang w:val="ne_NP" w:bidi="ne_NP"/>
        </w:rPr>
      </w:r>
      <w:r>
        <w:rPr>
          <w:lang w:val="ne_NP" w:bidi="ne_NP"/>
        </w:rPr>
        <w:t>नोआका ३ छोराहरू</w:t>
      </w:r>
    </w:p>
    <w:p>
      <w:pPr>
        <w:pStyle w:val="ListBullet"/>
        <w:spacing w:line="240" w:lineRule="auto"/>
        <w:ind w:left="720"/>
      </w:pPr>
      <w:r>
        <w:rPr>
          <w:lang w:val="ne_NP" w:bidi="ne_NP"/>
        </w:rPr>
      </w:r>
      <w:r>
        <w:rPr>
          <w:lang w:val="ne_NP" w:bidi="ne_NP"/>
        </w:rPr>
        <w:t>प्रत्येक छोराहरूका पत्नीहरू</w:t>
      </w:r>
    </w:p>
    <w:p>
      <w:pPr>
        <w:pStyle w:val="ListBullet"/>
        <w:spacing w:line="240" w:lineRule="auto"/>
        <w:ind w:left="720"/>
      </w:pPr>
      <w:r>
        <w:rPr>
          <w:lang w:val="ne_NP" w:bidi="ne_NP"/>
        </w:rPr>
      </w:r>
      <w:r>
        <w:rPr>
          <w:lang w:val="ne_NP" w:bidi="ne_NP"/>
        </w:rPr>
        <w:t>पशुहरू</w:t>
      </w:r>
    </w:p>
    <w:p>
      <w:pPr>
        <w:pStyle w:val="ListBullet"/>
        <w:spacing w:line="240" w:lineRule="auto"/>
        <w:ind w:left="720"/>
      </w:pPr>
      <w:r>
        <w:rPr>
          <w:lang w:val="ne_NP" w:bidi="ne_NP"/>
        </w:rPr>
      </w:r>
      <w:r>
        <w:rPr>
          <w:lang w:val="ne_NP" w:bidi="ne_NP"/>
        </w:rPr>
        <w:t>अन्य मानिसहरू</w:t>
      </w:r>
    </w:p>
    <w:p>
      <w:pPr/>
      <w:r>
        <w:rPr>
          <w:lang w:val="ne_NP" w:bidi="ne_NP"/>
        </w:rPr>
      </w:r>
      <w:r>
        <w:rPr>
          <w:lang w:val="ne_NP" w:bidi="ne_NP"/>
        </w:rPr>
        <w:t>यस सत्रमा, समूहलाई स्टोरीबोर्ड बनाउन, चित्र कोर्न वा कुनै प्रकारका हेरफेर गर्न मिल्ने वस्तुहरू (जस्तै ढुङ्गा, लठ्ठी, बच्चाहरूको खेलौनाहरू) प्रयोग गरेर कथा र त्यसमा भएका क्रियाकलापलाई दृश्यात्मक बनाउनुहोस्।</w:t>
      </w:r>
    </w:p>
    <w:p>
      <w:pPr/>
      <w:r>
        <w:rPr>
          <w:lang w:val="ne_NP" w:bidi="ne_NP"/>
        </w:rPr>
      </w:r>
      <w:r>
        <w:rPr>
          <w:lang w:val="ne_NP" w:bidi="ne_NP"/>
        </w:rPr>
        <w:t>पहिलो दृश्यमा, नोआको परिचय हुन्छ। नोआ धर्मी मानिस हुन्। नोआ यस समयमा पृथ्वीका एक मात्र निर्दोष व्यक्ति हुन्। नोआ पापहीन थिएनन्। नोआ परमेश्वरसँग नजिकको संगतिमा हिँड्छन्। यस दृश्यमा नोआका ३ छोराहरूको पनि परिचय गरिएको छ। तिनीहरूले नोआलाई डुङ्गा बनाउन मद्दत गरे कि गरेनन् भन्ने हामीलाई थाहा छैन। नोआकी पत्नी र छोराहरूका पत्नीहरूको उल्लेख अझै गरिएको छैन। परमेश्वरले मानिसहरूका सबै भ्रष्टाचार देख्नुहुन्छ र तिनीहरूलाई नष्ट गर्ने निर्णय गर्नुहुन्छ।</w:t>
      </w:r>
    </w:p>
    <w:p>
      <w:pPr/>
      <w:r>
        <w:rPr>
          <w:lang w:val="ne_NP" w:bidi="ne_NP"/>
        </w:rPr>
      </w:r>
      <w:r>
        <w:rPr>
          <w:lang w:val="ne_NP" w:bidi="ne_NP"/>
        </w:rPr>
        <w:t>नोआ परमेश्वरसँग नजिकको संगतिमा हिँडे। यसको अर्थ तिनीहरू सँगै हिँड्न र कुरा गर्न सक्थे र एक अर्काको साथमा आनन्द लिन सक्थे।</w:t>
      </w:r>
    </w:p>
    <w:p>
      <w:pPr/>
      <w:r>
        <w:rPr>
          <w:lang w:val="ne_NP" w:bidi="ne_NP"/>
        </w:rPr>
      </w:r>
      <w:r>
        <w:rPr>
          <w:lang w:val="ne_NP" w:bidi="ne_NP"/>
        </w:rPr>
        <w:t>दोस्रो दृश्यमा, परमेश्वरले पृथ्वीमा रहेको भ्रष्टाचार र हिंसालाई हेर्नुहुन्छ। यस खण्डले यो वाक्यांशलाई दुई पटक दोहोर्याउँछ।</w:t>
      </w:r>
    </w:p>
    <w:p>
      <w:pPr/>
      <w:r>
        <w:rPr>
          <w:lang w:val="ne_NP" w:bidi="ne_NP"/>
        </w:rPr>
      </w:r>
      <w:r>
        <w:rPr>
          <w:lang w:val="ne_NP" w:bidi="ne_NP"/>
        </w:rPr>
        <w:t>परमेश्वरले यो अवलोकन किन दुई पटक दोहोर्याउनुभयो? तपाईंको भाषामा तपाईंले साँच्चै महत्त्वपूर्ण कुरामा कसरी जोड दिनुहुन्छ?</w:t>
      </w:r>
    </w:p>
    <w:p>
      <w:pPr/>
      <w:r>
        <w:rPr>
          <w:lang w:val="ne_NP" w:bidi="ne_NP"/>
        </w:rPr>
      </w:r>
      <w:r>
        <w:rPr>
          <w:lang w:val="ne_NP" w:bidi="ne_NP"/>
        </w:rPr>
        <w:t>तेस्रो दृश्यमा, परमेश्वरले नोआलाई भन्नुहुन्छ, "मैले पृथ्वीका सबै जीवित प्राणीहरूलाई नष्ट गर्ने निर्णय गरेको छु किनभने तिनीहरूले पृथ्वीलाई हिंसाले भरिएका छन्।" त्यसपछि परमेश्वरले नोआलाई डुङ्गा बनाउन भन्नुहुन्छ। परमेश्वरले नोआलाई कस्तो प्रकारको काठ प्रयोग गर्नुपर्छ भनेर भन्नुहुन्छ। परमेश्वरले १५० मिटर लामो, २५ मिटर चौडा र १५ मिटर अग्लो डुङ्गा बनाउन र डुङ्गामा ३ तल्ला राख्न भन्नुहुन्छ। परमेश्वरले नोआलाई डुङ्गालाई भित्र र बाहिर अलकत्रीले ढाकेर पानी नछिर्ने बनाउन भन्नुहुन्छ। परमेश्वरले नोआलाई पशुहरूका लागि खोर र गुँड बनाउन भन्नुहुन्छ। परमेश्वरले नोआलाई एउटा छेउमा ढोका राख्न भन्नुहुन्छ। परमेश्वरले नोआलाई डुङ्गाको छेउ र छानाको बीचमा छानाको वरिपरि ५० सेन्टिमिटरको ठाउँ छोड्न भन्नुहुन्छ।</w:t>
      </w:r>
    </w:p>
    <w:p>
      <w:pPr/>
      <w:r>
        <w:rPr>
          <w:lang w:val="ne_NP" w:bidi="ne_NP"/>
        </w:rPr>
      </w:r>
      <w:r>
        <w:rPr>
          <w:lang w:val="ne_NP" w:bidi="ne_NP"/>
        </w:rPr>
        <w:t>चौथो दृश्यमा, परमेश्वरले नोआलाई निर्देशनहरू दिइरहनुभएको छ। परमेश्वरले नोआलाई भन्नुहुन्छ कि त्यहाँ एउटा बाढी आउनेछ जसले पृथ्वीका हरेक जीवित थोकलाई नष्ट गर्नेछ। त्यसपछि परमेश्वरले नोआलाई भन्नुहुन्छ कि नोआ र उनको परिवार सुरक्षित हुनेछन्। यो अरू सबैलाई के हुनेछ भन्ने कुराको तुलना हो। परमेश्वरले नोआलाई प्रत्येक प्रजातिका पशुहरूको एक जोडी, एक भाले र एक पोथीलाई डुङ्गामा राख्न भन्नुहुन्छ। त्यसपछि परमेश्वरले नोआलाई भन्नुहुन्छ कि यी पशुहरू नोआकहाँ आउनेछन्। यसको अर्थ नोआ र उनका छोराहरू गएर पशुहरू खोज्नुपर्ने थिएन। परमेश्वरले नोआलाई सबै पशुहरू र नोआको परिवारका लागि डुङ्गामा पर्याप्त खानेकुरा राख्न भन्नुहुन्छ। परमेश्वरले नोआलाई उनी पशुहरूसँग डुङ्गामा कति समय रहनेछन् भनेर भन्नुभएन। नोआले परमेश्वरले आज्ञा गर्नुभएअनुसार ठीक त्यसरी नै सबै कुरा गरे।</w:t>
      </w:r>
      <w:r>
        <w:rPr>
          <w:lang w:val="ne_NP" w:bidi="ne_NP"/>
        </w:rPr>
      </w:r>
    </w:p>
    <w:p>
      <w:pPr>
        <w:pStyle w:val="Heading3"/>
      </w:pPr>
      <w:r>
        <w:rPr>
          <w:lang w:val="ne_NP" w:bidi="ne_NP"/>
        </w:rPr>
        <w:t>Step 4</w:t>
      </w:r>
    </w:p>
    <w:p>
      <w:pPr/>
      <w:r>
        <w:rPr>
          <w:lang w:val="ne_NP" w:bidi="ne_NP"/>
        </w:rPr>
      </w:r>
      <w:r>
        <w:rPr>
          <w:lang w:val="ne_NP" w:bidi="ne_NP"/>
        </w:rPr>
        <w:t>संस्करणलाई सजिलोसँग बुझ्न पाठलाई फेरी एकपटक सुन्नुहोस्।</w:t>
      </w:r>
    </w:p>
    <w:p>
      <w:pPr/>
      <w:r>
        <w:rPr>
          <w:lang w:val="ne_NP" w:bidi="ne_NP"/>
        </w:rPr>
      </w:r>
      <w:r>
        <w:rPr>
          <w:lang w:val="ne_NP" w:bidi="ne_NP"/>
        </w:rPr>
        <w:t>यस सत्रमा, टोलीले कथालाई नाटकीय बनाउनेछ।</w:t>
      </w:r>
    </w:p>
    <w:p>
      <w:pPr/>
      <w:r>
        <w:rPr>
          <w:lang w:val="ne_NP" w:bidi="ne_NP"/>
        </w:rPr>
      </w:r>
      <w:r>
        <w:rPr>
          <w:lang w:val="ne_NP" w:bidi="ne_NP"/>
        </w:rPr>
        <w:t>यस कथामा ४ दृश्यहरू छन्।</w:t>
      </w:r>
    </w:p>
    <w:p>
      <w:pPr/>
      <w:r>
        <w:rPr>
          <w:lang w:val="ne_NP" w:bidi="ne_NP"/>
        </w:rPr>
      </w:r>
      <w:r>
        <w:rPr>
          <w:lang w:val="ne_NP" w:bidi="ne_NP"/>
        </w:rPr>
        <w:t>यस कथामा यि पात्रहरु समावेश छन्:</w:t>
      </w:r>
    </w:p>
    <w:p>
      <w:pPr>
        <w:pStyle w:val="ListBullet"/>
        <w:spacing w:line="240" w:lineRule="auto"/>
        <w:ind w:left="720"/>
      </w:pPr>
      <w:r>
        <w:rPr>
          <w:lang w:val="ne_NP" w:bidi="ne_NP"/>
        </w:rPr>
      </w:r>
      <w:r>
        <w:rPr>
          <w:lang w:val="ne_NP" w:bidi="ne_NP"/>
        </w:rPr>
        <w:t>परमेश्वर</w:t>
      </w:r>
    </w:p>
    <w:p>
      <w:pPr>
        <w:pStyle w:val="ListBullet"/>
        <w:spacing w:line="240" w:lineRule="auto"/>
        <w:ind w:left="720"/>
      </w:pPr>
      <w:r>
        <w:rPr>
          <w:lang w:val="ne_NP" w:bidi="ne_NP"/>
        </w:rPr>
      </w:r>
      <w:r>
        <w:rPr>
          <w:lang w:val="ne_NP" w:bidi="ne_NP"/>
        </w:rPr>
        <w:t>नोआ</w:t>
      </w:r>
    </w:p>
    <w:p>
      <w:pPr>
        <w:pStyle w:val="ListBullet"/>
        <w:spacing w:line="240" w:lineRule="auto"/>
        <w:ind w:left="720"/>
      </w:pPr>
      <w:r>
        <w:rPr>
          <w:lang w:val="ne_NP" w:bidi="ne_NP"/>
        </w:rPr>
      </w:r>
      <w:r>
        <w:rPr>
          <w:lang w:val="ne_NP" w:bidi="ne_NP"/>
        </w:rPr>
        <w:t>नोआकी पत्नी</w:t>
      </w:r>
    </w:p>
    <w:p>
      <w:pPr>
        <w:pStyle w:val="ListBullet"/>
        <w:spacing w:line="240" w:lineRule="auto"/>
        <w:ind w:left="720"/>
      </w:pPr>
      <w:r>
        <w:rPr>
          <w:lang w:val="ne_NP" w:bidi="ne_NP"/>
        </w:rPr>
      </w:r>
      <w:r>
        <w:rPr>
          <w:lang w:val="ne_NP" w:bidi="ne_NP"/>
        </w:rPr>
        <w:t>नोआका ३ छोराहरू</w:t>
      </w:r>
    </w:p>
    <w:p>
      <w:pPr>
        <w:pStyle w:val="ListBullet"/>
        <w:spacing w:line="240" w:lineRule="auto"/>
        <w:ind w:left="720"/>
      </w:pPr>
      <w:r>
        <w:rPr>
          <w:lang w:val="ne_NP" w:bidi="ne_NP"/>
        </w:rPr>
      </w:r>
      <w:r>
        <w:rPr>
          <w:lang w:val="ne_NP" w:bidi="ne_NP"/>
        </w:rPr>
        <w:t>प्रत्येक छोराहरूका पत्नीहरू</w:t>
      </w:r>
    </w:p>
    <w:p>
      <w:pPr>
        <w:pStyle w:val="ListBullet"/>
        <w:spacing w:line="240" w:lineRule="auto"/>
        <w:ind w:left="720"/>
      </w:pPr>
      <w:r>
        <w:rPr>
          <w:lang w:val="ne_NP" w:bidi="ne_NP"/>
        </w:rPr>
      </w:r>
      <w:r>
        <w:rPr>
          <w:lang w:val="ne_NP" w:bidi="ne_NP"/>
        </w:rPr>
        <w:t>पशुहरू</w:t>
      </w:r>
    </w:p>
    <w:p>
      <w:pPr>
        <w:pStyle w:val="ListBullet"/>
        <w:spacing w:line="240" w:lineRule="auto"/>
        <w:ind w:left="720"/>
      </w:pPr>
      <w:r>
        <w:rPr>
          <w:lang w:val="ne_NP" w:bidi="ne_NP"/>
        </w:rPr>
      </w:r>
      <w:r>
        <w:rPr>
          <w:lang w:val="ne_NP" w:bidi="ne_NP"/>
        </w:rPr>
        <w:t>अन्य मानिसहरू</w:t>
      </w:r>
    </w:p>
    <w:p>
      <w:pPr/>
      <w:r>
        <w:rPr>
          <w:lang w:val="ne_NP" w:bidi="ne_NP"/>
        </w:rPr>
      </w:r>
      <w:r>
        <w:rPr>
          <w:lang w:val="ne_NP" w:bidi="ne_NP"/>
        </w:rPr>
        <w:t>टोलीले कथालाई दुई पटक अभिनय गर्न लगाउनुहोस्। तिनीहरूले अनुवाद गरिरहेका भाषामा अभिनय गर्नुपर्छ। पहिला, टोलीले नरोकिकन कथालाई अभिनय गर्नु। दोस्रो पटक टोलीले कथालाई अभिनय गर्दा, तिनीहरूलाई कथाको विभिन्न ठाउँहरूमा रोक्नुहोस्।</w:t>
      </w:r>
    </w:p>
    <w:p>
      <w:pPr/>
      <w:r>
        <w:rPr>
          <w:lang w:val="ne_NP" w:bidi="ne_NP"/>
        </w:rPr>
      </w:r>
      <w:r>
        <w:rPr>
          <w:lang w:val="ne_NP" w:bidi="ne_NP"/>
        </w:rPr>
        <w:t>टोलीले पहिलो पटक कथालाई अभिनय गर्दा, संवाद, प्रवाह, प्लटलाइन र कथाको कालक्रममा ध्यान दिनुहोस्। कथा वा खण्डको महत्त्वपूर्ण वा कठिन भागहरूलाई अभिनय गर्नुपर्ने र छुटाउन नहुने कुरामा ध्यान दिनुहोस्। टोलीलाई कथाका भागहरू सम्झन मद्दत गर्नुहोस्।</w:t>
      </w:r>
    </w:p>
    <w:p>
      <w:pPr/>
      <w:r>
        <w:rPr>
          <w:lang w:val="ne_NP" w:bidi="ne_NP"/>
        </w:rPr>
      </w:r>
      <w:r>
        <w:rPr>
          <w:lang w:val="ne_NP" w:bidi="ne_NP"/>
        </w:rPr>
        <w:t>टोलीले यो कथालाई दोस्रो पटक अभिनय गर्दा, तिनीहरूलाई केही निश्चित ठाउँहरूमा रोक्नुहोस्।</w:t>
      </w:r>
    </w:p>
    <w:p>
      <w:pPr/>
      <w:r>
        <w:rPr>
          <w:lang w:val="ne_NP" w:bidi="ne_NP"/>
        </w:rPr>
      </w:r>
      <w:r>
        <w:rPr>
          <w:lang w:val="ne_NP" w:bidi="ne_NP"/>
        </w:rPr>
        <w:t>पहिलो दृश्यको सुरुमा, नोआको परिचय हुन्छ। यस दृश्यमा, नोआ धर्मी मानिस थिए भनेर हामी सिक्छौं। यस समयमा पृथ्वीमा बसोबास गर्ने एक मात्र निर्दोष मानिस उहाँ हुनुहुन्छ। नोआ परमेश्वरसँग नजिकको संगतिमा हिँडे। नोआका शेम, हाम र यापेत नाम गरेका ३ छोराहरू छन्।</w:t>
      </w:r>
    </w:p>
    <w:p>
      <w:pPr/>
      <w:r>
        <w:rPr>
          <w:lang w:val="ne_NP" w:bidi="ne_NP"/>
        </w:rPr>
      </w:r>
      <w:r>
        <w:rPr>
          <w:lang w:val="ne_NP" w:bidi="ne_NP"/>
        </w:rPr>
        <w:t>अभिनय रोक्नुहोस्: नोआको भूमिका खेल्ने व्यक्तिलाई परमेश्वरसँगको आफ्नो सम्बन्धको वर्णन गर्न सोध्नुहोस्। तपाईंले सुन्न सक्नुहुन्छ, "म परमेश्वरसँग नियमित रूपमा कुरा गर्छु, म परमेश्वरलाई केही भन्न सक्छु, परमेश्वरसँग नजिकको सम्पर्कमा रहनु राम्रो महसुस हुन्छ।" तीन छोराहरूलाई सोध्नुहोस्, "हामीलाई आफ्नो पिताको बारेमा बताउनुहोस्।" उहाँ कस्तो प्रकारको मानिस हुनुहुन्छ?" तपाईंले सुन्न सक्नुहुन्छ, "उहाँ असल मानिस हुनुहुन्छ, उहाँ इमान्दार हुनुहुन्छ, उहाँले हामीसँग राम्रो व्यवहार गर्नुहुन्छ, उहाँले परमेश्वरका मार्गहरू पछ्याउने प्रयास गर्नुहुन्छ।" नाटक फेरि सुरु गर्नुहोस्।</w:t>
      </w:r>
    </w:p>
    <w:p>
      <w:pPr/>
      <w:r>
        <w:rPr>
          <w:lang w:val="ne_NP" w:bidi="ne_NP"/>
        </w:rPr>
      </w:r>
      <w:r>
        <w:rPr>
          <w:lang w:val="ne_NP" w:bidi="ne_NP"/>
        </w:rPr>
        <w:t>नोआ निर्दोष छन्।</w:t>
      </w:r>
    </w:p>
    <w:p>
      <w:pPr/>
      <w:r>
        <w:rPr>
          <w:lang w:val="ne_NP" w:bidi="ne_NP"/>
        </w:rPr>
      </w:r>
      <w:r>
        <w:rPr>
          <w:lang w:val="ne_NP" w:bidi="ne_NP"/>
        </w:rPr>
        <w:t>अभिनय रोक्नुहोस्: नोआलाई उनी कसरी दोषरहित जीवन बिताउँछन् भनेर सोध्नुहोस्। तपाईंले सुन्न सक्नुहुन्छ, "म परमेश्वरको आराधना गर्छु," वा "म परमेश्वरले भन्नुभएको कुरा पालन गर्ने प्रयास गर्छु," वा "म आफ्नो वरिपरि भएका मानिसहरूलाई हिंसासँग होइन, आदरले व्यवहार गर्छु।" नाटक फेरि सुरु गर्नुहोस्।</w:t>
      </w:r>
    </w:p>
    <w:p>
      <w:pPr/>
      <w:r>
        <w:rPr>
          <w:lang w:val="ne_NP" w:bidi="ne_NP"/>
        </w:rPr>
      </w:r>
      <w:r>
        <w:rPr>
          <w:lang w:val="ne_NP" w:bidi="ne_NP"/>
        </w:rPr>
        <w:t>दोस्रो दृश्यमा, परमेश्वरले संसार भ्रष्ट भएको र हिंसाले भरिएको देख्नुहुन्छ।</w:t>
      </w:r>
    </w:p>
    <w:p>
      <w:pPr/>
      <w:r>
        <w:rPr>
          <w:lang w:val="ne_NP" w:bidi="ne_NP"/>
        </w:rPr>
      </w:r>
      <w:r>
        <w:rPr>
          <w:lang w:val="ne_NP" w:bidi="ne_NP"/>
        </w:rPr>
        <w:t>अभिनय रोक्नुहोस्: परमेश्वरलाई सोध्नुहोस्, "तपाईंले पृथ्वीका मानिसहरूका बीचमा के देख्दै हुनुहुन्छ?" तपाईंले सुन्न सक्नुहुन्छ, "म भ्रष्टाचार देख्छु," वा "म पुरुषहरूका बीचमा र पुरुष र महिलाहरूका बीचमा र महिलाहरूका बीचमा हिंसा देख्छु।" मानिसहरूले मेरो मार्गहरू पछ्याउँदैनन्।" नाटक फेरि सुरु गर्नुहोस्।</w:t>
      </w:r>
    </w:p>
    <w:p>
      <w:pPr/>
      <w:r>
        <w:rPr>
          <w:lang w:val="ne_NP" w:bidi="ne_NP"/>
        </w:rPr>
      </w:r>
      <w:r>
        <w:rPr>
          <w:lang w:val="ne_NP" w:bidi="ne_NP"/>
        </w:rPr>
        <w:t>त्यसपछि तेस्रो दृश्यमा, परमेश्वरले नोआलाई भन्नुहुन्छ, "मैले सबै जीवित प्राणीहरूलाई नष्ट गर्ने निर्णय गरेको छु, किनभने तिनीहरूले पृथ्वीलाई हिंसाले भरेका छन्।" म पृथ्वीसँगै तिनीहरू सबैलाई मेटाउनेछु।"</w:t>
      </w:r>
    </w:p>
    <w:p>
      <w:pPr/>
      <w:r>
        <w:rPr>
          <w:lang w:val="ne_NP" w:bidi="ne_NP"/>
        </w:rPr>
      </w:r>
      <w:r>
        <w:rPr>
          <w:lang w:val="ne_NP" w:bidi="ne_NP"/>
        </w:rPr>
        <w:t>कार्य रोक्नुहोस्: परमेश्वरलाई सोध्नुहोस्, "तपाईंले यो निर्णय गर्दा तपाईंलाई कस्तो महसुस भइरहेको छ?" तपाईंले सुन्न सक्नुहुन्छ, "मानिसहरूले यसरी व्यवहार गरिरहेका छन् भन्ने कुराले मलाई दुःख वा शोक महसुस हुन्छ।" तिनीहरूलाई सृजना गर्नुभएकोमा मलाई पश्चात्ताप छ।" नोआलाई सोध्नुहोस्, "तपाईंले परमेश्वरले यसरी कुरा गर्नुभएको सुन्दा तपाईंलाई कस्तो महसुस हुन्छ?" तपाईंले सुन्न सक्नुहुन्छ, "म दुःखी वा एक्लो महसुस गर्छु," वा "म बुझ्दिन।" नाटक फेरि सुरु गर्नुहोस्।</w:t>
      </w:r>
    </w:p>
    <w:p>
      <w:pPr/>
      <w:r>
        <w:rPr>
          <w:lang w:val="ne_NP" w:bidi="ne_NP"/>
        </w:rPr>
      </w:r>
      <w:r>
        <w:rPr>
          <w:lang w:val="ne_NP" w:bidi="ne_NP"/>
        </w:rPr>
        <w:t>नोआले परमेश्वरले दिनुभएको निर्देशनहरू पालना गर्दै डुङ्गा बनाउँछन्। डुङ्गा १५० मिटर लामो, २५ मिटर चौडा र १५ मिटर अग्लो छ। नोआले डुङ्गालाई पानी नछिर्ने बनाउँछन्। नोआले पशुहरूका लागि खोर बनाउँछन्। नोआले डुङ्गाको छेउमा ढोका राख्छन्।</w:t>
      </w:r>
    </w:p>
    <w:p>
      <w:pPr/>
      <w:r>
        <w:rPr>
          <w:lang w:val="ne_NP" w:bidi="ne_NP"/>
        </w:rPr>
      </w:r>
      <w:r>
        <w:rPr>
          <w:lang w:val="ne_NP" w:bidi="ne_NP"/>
        </w:rPr>
        <w:t>अभिनय रोक्नुहोस्: नोआलाई सोध्नुहोस्, "तपाईंले किन यो डुङ्गा बनाइरहनुभएको छ?" तपाईंले सायद सुन्नुहुनेछ, "किनभने परमेश्वरले मलाई यसलाई बनाउन भन्नुभयो।" नाटक फेरि सुरु गर्नुहोस्।</w:t>
      </w:r>
    </w:p>
    <w:p>
      <w:pPr/>
      <w:r>
        <w:rPr>
          <w:lang w:val="ne_NP" w:bidi="ne_NP"/>
        </w:rPr>
      </w:r>
      <w:r>
        <w:rPr>
          <w:lang w:val="ne_NP" w:bidi="ne_NP"/>
        </w:rPr>
        <w:t>चौथो दृश्यमा, परमेश्वरले नोआलाई भन्नुहुन्छ, "म पृथ्वीलाई बाढीले ढाक्न लागेको छु, जसले सास फेर्ने सबै कुरालाई नष्ट गर्नेछ।" पृथ्वीका सबै कुरा मर्नेछन्।"</w:t>
      </w:r>
    </w:p>
    <w:p>
      <w:pPr/>
      <w:r>
        <w:rPr>
          <w:lang w:val="ne_NP" w:bidi="ne_NP"/>
        </w:rPr>
      </w:r>
      <w:r>
        <w:rPr>
          <w:lang w:val="ne_NP" w:bidi="ne_NP"/>
        </w:rPr>
        <w:t>अभिनय रोक्नुहोस्: नोआलाई सोध्नुहोस्, "परमेश्वरले तपाईंलाई बाढी आउँदै छ भनेर भन्दै हुनुहुन्छ।" यसको बारेमा तपाईंलाई कस्तो महसुस भइरहेको छ?" तपाईंले सुन्न सक्नुहुन्छ, "बाढी के हो भनेर मलाई थाहा छैन।" वा, "म डुङ्गामा हुनेछु त्यसैले म सुरक्षित हुनेछु।" वा, "म आफ्ना साथीहरू र आफन्तहरूको बारेमा चिन्तित छु" नाटक फेरि सुरु गर्नुहोस्।</w:t>
      </w:r>
    </w:p>
    <w:p>
      <w:pPr/>
      <w:r>
        <w:rPr>
          <w:lang w:val="ne_NP" w:bidi="ne_NP"/>
        </w:rPr>
      </w:r>
      <w:r>
        <w:rPr>
          <w:lang w:val="ne_NP" w:bidi="ne_NP"/>
        </w:rPr>
        <w:t>परमेश्वरले नोआलाई भन्नुहुन्छ, "म तिमीसँग मेरो करार वा मेरो गम्भीर प्रतिज्ञाको पुष्टि गर्नेछु।" त्यसपछि परमेश्वरले नोआलाई डुङ्गामा जान र आफ्नी पत्नी, तीन छोराहरू र प्रत्येक छोराकी पत्नीलाई लिएर जान भन्नुहुन्छ। यसले ८ मानिसहरू डुङ्गामा चढेर जान्छन्।</w:t>
      </w:r>
    </w:p>
    <w:p>
      <w:pPr/>
      <w:r>
        <w:rPr>
          <w:lang w:val="ne_NP" w:bidi="ne_NP"/>
        </w:rPr>
      </w:r>
      <w:r>
        <w:rPr>
          <w:lang w:val="ne_NP" w:bidi="ne_NP"/>
        </w:rPr>
        <w:t>नोआकी पत्नीलाई सोध्नुहोस्, "आफ्ना साथीहरू र परिवारलाई छोड्दा तपाईंलाई कस्तो महसुस भइरहेको छ?" तपाईंले सुन्न सक्नुहुन्छ, "मलाई तिनीहरूको चिन्ता लाग्छ," वा, "म तिनीहरू मरून् भन्ने चाहँदिन।" ३ छोराहरूलाई सोध्नुहोस्, "आउने यस बाढीको बारेमा तपाईंलाई कस्तो महसुस भइरहेको छ?" तपाईंले सुन्न सक्नुहुन्छ, "मलाई डर लागेको छैन," वा "यो किन भइरहेको छ म बुझ्दिनँ," वा "म आफ्ना साथीहरूको बारेमा चिन्तित छु।" छोराहरूका पत्नीहरूलाई सोध्नुहोस्, "तपाईं डुङ्गामा चढ्दै गर्दा तपाईंलाई कस्तो महसुस भइरहेको छ?" तपाईंले सुन्न सक्नुहुन्छ, "म आफ्नो परिवारको विषयमा डराएको छु," वा "म किन यसो गरिरहेको छु भन्ने कुरा मैले बुझिरहेको छैन," वा "मेरा आमाबुबा हामीसँग हुनुभएको भए हुन्थ्यो।" नाटक फेरि सुरु गर्नुहोस्।</w:t>
      </w:r>
    </w:p>
    <w:p>
      <w:pPr/>
      <w:r>
        <w:rPr>
          <w:lang w:val="ne_NP" w:bidi="ne_NP"/>
        </w:rPr>
      </w:r>
      <w:r>
        <w:rPr>
          <w:lang w:val="ne_NP" w:bidi="ne_NP"/>
        </w:rPr>
        <w:t>परमेश्वरले नोआलाई हरेक प्रकारका पशु, पुरुष र महिलाको दुई जोडी र प्रत्येक प्रकारका चरा, पुरुष र महिलालाई डुङ्गामा ल्याउन भन्नुहुन्छ। पशुहरू नोआकहाँ आउनेछन् भनेर परमेश्वरले नोआलाई भन्नुहुन्छ। परमेश्वरले नोआलाई डुङ्गामा पशुहरू र उनको परिवारका लागि पर्याप्त खानेकुरा राख्न पनि भन्नुहुन्छ।</w:t>
      </w:r>
    </w:p>
    <w:p>
      <w:pPr/>
      <w:r>
        <w:rPr>
          <w:lang w:val="ne_NP" w:bidi="ne_NP"/>
        </w:rPr>
      </w:r>
      <w:r>
        <w:rPr>
          <w:lang w:val="ne_NP" w:bidi="ne_NP"/>
        </w:rPr>
        <w:t>नाटक रोक्नुहोस्: नोआलाई सोध्नुहोस्, "तपाईंसँग सबैका लागि पर्याप्त खानेकुरा छ कि छैन भनेर तपाईंलाई कसरी थाहा हुन्छ?" तपाईंले सुन्न सक्नुहुन्छ, "मलाई आशा छ कि मसँग पर्याप्त छ किनभने यो कति समयसम्म रहनेछ भन्ने मलाई थाहा छैन," वा "डुङ्गामा कति हाल्नुपर्छ भन्ने मलाई थाहा छैन।" नाटक फेरि सुरु गर्नुहोस्।</w:t>
      </w:r>
    </w:p>
    <w:p>
      <w:pPr/>
      <w:r>
        <w:rPr>
          <w:lang w:val="ne_NP" w:bidi="ne_NP"/>
        </w:rPr>
      </w:r>
      <w:r>
        <w:rPr>
          <w:lang w:val="ne_NP" w:bidi="ne_NP"/>
        </w:rPr>
        <w:t>नोआले परमेश्वरको आज्ञा पालन गर्छन्। नोआले परमेश्वरले भन्नुभएअनुसार सबै कुरा जस्ताको तस्तै गर्छन्।</w:t>
      </w:r>
      <w:r>
        <w:rPr>
          <w:lang w:val="ne_NP" w:bidi="ne_NP"/>
        </w:rPr>
      </w:r>
    </w:p>
    <w:p>
      <w:pPr>
        <w:pStyle w:val="Heading3"/>
      </w:pPr>
      <w:r>
        <w:rPr>
          <w:lang w:val="ne_NP" w:bidi="ne_NP"/>
        </w:rPr>
        <w:t>Step 5</w:t>
      </w:r>
    </w:p>
    <w:p>
      <w:pPr/>
      <w:r>
        <w:rPr>
          <w:lang w:val="ne_NP" w:bidi="ne_NP"/>
        </w:rPr>
      </w:r>
      <w:r>
        <w:rPr>
          <w:lang w:val="ne_NP" w:bidi="ne_NP"/>
        </w:rPr>
        <w:t>पाठलाई बुझ्न-सजिलो संस्करणमा एकपटक सुन्नुहोस्।</w:t>
      </w:r>
    </w:p>
    <w:p>
      <w:pPr/>
      <w:r>
        <w:rPr>
          <w:lang w:val="ne_NP" w:bidi="ne_NP"/>
        </w:rPr>
      </w:r>
      <w:r>
        <w:rPr>
          <w:lang w:val="ne_NP" w:bidi="ne_NP"/>
        </w:rPr>
        <w:t xml:space="preserve">यो नोआको कथा हो। पाठले नोआका </w:t>
      </w:r>
      <w:r>
        <w:rPr>
          <w:b/>
          <w:lang w:val="ne_NP" w:bidi="ne_NP"/>
        </w:rPr>
        <w:t>पुस्ताहरू</w:t>
      </w:r>
      <w:r>
        <w:rPr>
          <w:lang w:val="ne_NP" w:bidi="ne_NP"/>
        </w:rPr>
        <w:t xml:space="preserve"> भन्ने शब्द प्रयोग गर्छ। यस सन्दर्भमा, यस शब्दको अर्थ यो नोआको कथा हो वा यो नोआको वृत्तान्त हो। यस शब्दको अर्थ नोआको इतिहास वा नोआका घटनाहरूको अभिलेख पनि हुन सक्छ। </w:t>
      </w:r>
      <w:r>
        <w:rPr>
          <w:lang w:val="ne_NP" w:bidi="ne_NP"/>
        </w:rPr>
        <w:t>पुस्ताहरू</w:t>
      </w:r>
      <w:r>
        <w:rPr>
          <w:lang w:val="ne_NP" w:bidi="ne_NP"/>
        </w:rPr>
        <w:t xml:space="preserve"> मुख्य शब्दावलीमा छ।</w:t>
      </w:r>
    </w:p>
    <w:p>
      <w:pPr/>
      <w:r>
        <w:rPr>
          <w:lang w:val="ne_NP" w:bidi="ne_NP"/>
        </w:rPr>
      </w:r>
      <w:r>
        <w:rPr>
          <w:lang w:val="ne_NP" w:bidi="ne_NP"/>
        </w:rPr>
        <w:t xml:space="preserve">नोआ </w:t>
      </w:r>
      <w:r>
        <w:rPr>
          <w:b/>
          <w:lang w:val="ne_NP" w:bidi="ne_NP"/>
        </w:rPr>
        <w:t>धर्मी</w:t>
      </w:r>
      <w:r>
        <w:rPr>
          <w:lang w:val="ne_NP" w:bidi="ne_NP"/>
        </w:rPr>
        <w:t xml:space="preserve"> मानिस थिए। नोआ </w:t>
      </w:r>
      <w:r>
        <w:rPr>
          <w:b/>
          <w:lang w:val="ne_NP" w:bidi="ne_NP"/>
        </w:rPr>
        <w:t>निर्दोष</w:t>
      </w:r>
      <w:r>
        <w:rPr>
          <w:lang w:val="ne_NP" w:bidi="ne_NP"/>
        </w:rPr>
        <w:t xml:space="preserve"> मानिस थिए। नोआ परमेश्वरसँग नजिकको </w:t>
      </w:r>
      <w:r>
        <w:rPr>
          <w:b/>
          <w:lang w:val="ne_NP" w:bidi="ne_NP"/>
        </w:rPr>
        <w:t>संगतिमा</w:t>
      </w:r>
      <w:r>
        <w:rPr>
          <w:lang w:val="ne_NP" w:bidi="ne_NP"/>
        </w:rPr>
        <w:t xml:space="preserve"> हिँडे। धर्मी र निर्दोष दुवै शब्दहरूले एउटै विचार बोक्छन्। धर्मी हुनुको अर्थ नोआको नैतिक मापदण्डमा पुग्नु हो। निर्दोष हुनुको अर्थ नोआमा कुनै दोष थिएन भन्ने हो। यसको अर्थ नोआ पापरहित थिए भन्ने होइन। धर्मी र निर्दोष व्यक्ति मात्र परमेश्वरसँग संगतिमा हिँड्न सक्छ। संगतिले राम्रो सम्बन्धलाई बुझाउँछ। उत्पत्तिमा </w:t>
      </w:r>
      <w:r>
        <w:rPr>
          <w:lang w:val="ne_NP" w:bidi="ne_NP"/>
        </w:rPr>
        <w:t>धर्मी</w:t>
      </w:r>
      <w:r>
        <w:rPr>
          <w:lang w:val="ne_NP" w:bidi="ne_NP"/>
        </w:rPr>
        <w:t xml:space="preserve"> शब्द आएको यो पहिलो पटक हो। मुख्य शब्दावलीमा तपाईंको भाषामा धार्मिकतालाई वर्णन गर्ने वा भन्ने सबैभन्दा राम्रो तरिका निर्धारण गर्न मद्दत गर्न केही सुझाव दिएका गतिविधिहरू छन्।</w:t>
      </w:r>
    </w:p>
    <w:p>
      <w:pPr/>
      <w:r>
        <w:rPr>
          <w:lang w:val="ne_NP" w:bidi="ne_NP"/>
        </w:rPr>
      </w:r>
      <w:r>
        <w:rPr>
          <w:lang w:val="ne_NP" w:bidi="ne_NP"/>
        </w:rPr>
        <w:t>मद्दत गर्न सक्ने एउटा गतिविधि भनेको टुटेको माटोको भाँडा वा टुटेको कचौरा प्रयोग गर्नु हो। यसलाई फुटाउनुहोस् र समूहलाई यसलाई पुनर्स्थापना गर्न भन्नुहोस्। तिनीहरूले देख्नेछन् कि यो टुटेपछि यसलाई कहिल्यै आफ्नो मूल अवस्थामा पुनर्स्थापित गर्न सकिँदैन। परमेश्वरले त्यो वस्तुलाई यसको मूल उपयोगी स्वरूपमा पुनर्स्थापित गर्न सक्नुहुन्छ भनेर बुझ्न समूहलाई मद्दत गर्नुहोस्। यो धार्मिकता हो। परमेश्वरले यसलाई यसको मूल स्वरूपमा पुनर्स्थापित गर्नुहुन्छ। समूहले यस भाषामा उपयोगी हुन सक्ने मुहावरा वा शब्द चित्रहरू पनि पत्ता लगाउन सक्छ। एउटा उदाहरण भन्न सकिन्छ: परमेश्वरको दृष्टिमा सही हुनु। तपाईंले नोआलाई वर्णन गर्न सक्ने दुईवटा तरिकाहरू यहाँ छन्: यो भन्ने एउटा तरिका के हो भने नोआ परमेश्वरको आज्ञा पालन गर्ने एक असल मानिस थिए। अर्को तरिकाले नोआ त्यस समयमा इमानदार थिए र परमेश्वरसँग हिँड्ने एक मात्र पुरुष थिए भनेर भन्न सकिन्छ। तपाईंले यी सुझाव गरिएका गतिविधिहरू गरेपछि, तपाईंले आफ्नो भाषामा यो भन्ने राम्रो तरिका पत्ता लगाउन सक्नुहुन्छ।</w:t>
      </w:r>
    </w:p>
    <w:p>
      <w:pPr/>
      <w:r>
        <w:rPr>
          <w:lang w:val="ne_NP" w:bidi="ne_NP"/>
        </w:rPr>
      </w:r>
      <w:r>
        <w:rPr>
          <w:lang w:val="ne_NP" w:bidi="ne_NP"/>
        </w:rPr>
        <w:t>नोआ शेम, हाम र यापेत नाम गरेका ३ छोराहरू थिए। कथाले हामीलाई छोराहरूको बारेमा केही बताउँदैन। तिनीहरूको नामको परमेश्वरको वचनमा फेरि धेरै पटक उल्लेख हुनेछ। तपाईंले तिनीहरूलाई आफ्नो भाषामा भन्नुभयो, तपाईंको भाषामा तिनीहरूको कुनै विशेष अर्थ नभएको कुरा सुनिश्चित गर्नुहोस्।</w:t>
      </w:r>
    </w:p>
    <w:p>
      <w:pPr/>
      <w:r>
        <w:rPr>
          <w:lang w:val="ne_NP" w:bidi="ne_NP"/>
        </w:rPr>
      </w:r>
      <w:r>
        <w:rPr>
          <w:lang w:val="ne_NP" w:bidi="ne_NP"/>
        </w:rPr>
        <w:t xml:space="preserve">परमेश्वरले देख्नुभयो कि </w:t>
      </w:r>
      <w:r>
        <w:rPr>
          <w:b/>
          <w:lang w:val="ne_NP" w:bidi="ne_NP"/>
        </w:rPr>
        <w:t>पृथ्वी</w:t>
      </w:r>
      <w:r>
        <w:rPr>
          <w:lang w:val="ne_NP" w:bidi="ne_NP"/>
        </w:rPr>
        <w:t xml:space="preserve"> </w:t>
      </w:r>
      <w:r>
        <w:rPr>
          <w:b/>
          <w:lang w:val="ne_NP" w:bidi="ne_NP"/>
        </w:rPr>
        <w:t>भ्रष्ट</w:t>
      </w:r>
      <w:r>
        <w:rPr>
          <w:lang w:val="ne_NP" w:bidi="ne_NP"/>
        </w:rPr>
        <w:t xml:space="preserve"> र </w:t>
      </w:r>
      <w:r>
        <w:rPr>
          <w:b/>
          <w:lang w:val="ne_NP" w:bidi="ne_NP"/>
        </w:rPr>
        <w:t>हिंसा</w:t>
      </w:r>
      <w:r>
        <w:rPr>
          <w:lang w:val="ne_NP" w:bidi="ne_NP"/>
        </w:rPr>
        <w:t>ले भरिएको थियो। पृथ्वीले हाम्रो ग्रहलाई बुझाउँछ। तपाईंले अघिल्लो खण्डहरूमा प्रयोग गर्नुभएको पृथ्वीको लागि त्यही शब्द प्रयोग गर्नुहोस्। परमेश्वरले पृथ्वीको बारेको यो अवलोकन दुई पटक दोहोऱ्याउनुहुन्छ। जब हामी कोही भ्रष्ट छ भन्छौं, सामान्यतया हाम्रो अर्थ यो हो कि त्यो व्यक्तिले अरूलाई खराब वा दुष्ट कामहरू गर्छ जसले गर्दा उसको आफ्नो अवस्था अझ राम्रो हुन्छ। उदाहरणको लागि, भ्रष्ट व्यक्तिले त्यो सम्पत्तिको मूल्य नतिर्दै अरूबाट सम्पत्तिको एउटा टुक्रा लिन सक्छ। हिंसाको अर्थ यी भ्रष्ट मानिसहरूले अर्को व्यक्तिलाई घाइते गर्ने कुराहरू गर्थे।</w:t>
      </w:r>
    </w:p>
    <w:p>
      <w:pPr/>
      <w:r>
        <w:rPr>
          <w:lang w:val="ne_NP" w:bidi="ne_NP"/>
        </w:rPr>
      </w:r>
      <w:r>
        <w:rPr>
          <w:lang w:val="ne_NP" w:bidi="ne_NP"/>
        </w:rPr>
        <w:t xml:space="preserve">परमेश्वरले नोआलाई भन्नुहुन्छ कि पृथ्वीका सबै जीवित प्राणीहरू नष्ट हुनेछन्। परमेश्वरले भन्नुहुन्छ, "म तिनीहरूलाई </w:t>
      </w:r>
      <w:r>
        <w:rPr>
          <w:b/>
          <w:lang w:val="ne_NP" w:bidi="ne_NP"/>
        </w:rPr>
        <w:t>मेटाउनेछु</w:t>
      </w:r>
      <w:r>
        <w:rPr>
          <w:lang w:val="ne_NP" w:bidi="ne_NP"/>
        </w:rPr>
        <w:t>।" कुनै कुरा मेटाउनुको अर्थ यसलाई मेट्नु वा हटाउनु हो, मानौँ कि त्यो कहिल्यै अस्तित्वमै थिएन। तपाईंले कालोपाटीलाई कसरी मेट्नुहुन्छ सो बारेमा सोच्नुहोस्। वा तपाईंले जमिनमा केही कुरा कोर्न र त्यसपछि जमिन फेरि चिल्लो बनाउन त्यसलाई बढार्न सक्नुहुन्छ। कुनै कुरालाई पूर्ण रूपमा मेटाउनु वा नामेट पार्नुको अर्थ यही हो।</w:t>
      </w:r>
    </w:p>
    <w:p>
      <w:pPr/>
      <w:r>
        <w:rPr>
          <w:lang w:val="ne_NP" w:bidi="ne_NP"/>
        </w:rPr>
      </w:r>
      <w:r>
        <w:rPr>
          <w:lang w:val="ne_NP" w:bidi="ne_NP"/>
        </w:rPr>
        <w:t xml:space="preserve">परमेश्वरले नोआलाई डुङ्गा </w:t>
      </w:r>
      <w:r>
        <w:rPr>
          <w:b/>
          <w:lang w:val="ne_NP" w:bidi="ne_NP"/>
        </w:rPr>
        <w:t>बनाउन</w:t>
      </w:r>
      <w:r>
        <w:rPr>
          <w:lang w:val="ne_NP" w:bidi="ne_NP"/>
        </w:rPr>
        <w:t xml:space="preserve"> भन्नुहुन्छ। यहाँ "निर्माण" शब्दको अर्थ सिर्जना गर्नु वा बनाउनु हो। निर्माणको लागि प्रयोग गरिएको शब्दले धेरै ठूलो डुङ्गाको अवधारणासँग मेल खाने हुनुपर्छ। परमेश्वरले नोआलाई एउटा विशेष प्रकारको काठ प्रयोग गर्न भन्नुहुन्छ। तर, यस काठका लागि प्रयोग गरिएको शब्द यस कथामा मात्र प्रयोग गरिएको छ। त्यसैले, नोआले कस्तो प्रकारको काठ प्रयोग गर्थे भनेर कसैलाई थाहा छैन। त्यो काठ डुङ्गा बनाउनका लागि एउटा राम्रो प्रकारको काठ थियो।</w:t>
      </w:r>
    </w:p>
    <w:p>
      <w:pPr/>
      <w:r>
        <w:rPr>
          <w:lang w:val="ne_NP" w:bidi="ne_NP"/>
        </w:rPr>
      </w:r>
      <w:r>
        <w:rPr>
          <w:lang w:val="ne_NP" w:bidi="ne_NP"/>
        </w:rPr>
        <w:t>परमेश्वरले नोआलाई डुङ्गालाई खोटो वा पिच वा अलकत्रा जस्तो पदार्थले लेपन गरेर पानी नछिर्ने बनाउन भन्नुहुन्छ। यो हामीले सडकमा प्रयोग गर्ने त्यही पदार्थ हो। यो सल्लाका रूखहरूबाट आउँछ। नोआले डुङ्गामा पानी नछिरोस् भनेर यो सामग्री डुङ्गाको भित्र र बाहिर लेप्नुपर्ने थियो।</w:t>
      </w:r>
    </w:p>
    <w:p>
      <w:pPr/>
      <w:r>
        <w:rPr>
          <w:lang w:val="ne_NP" w:bidi="ne_NP"/>
        </w:rPr>
      </w:r>
      <w:r>
        <w:rPr>
          <w:lang w:val="ne_NP" w:bidi="ne_NP"/>
        </w:rPr>
        <w:t xml:space="preserve">सल्लाका रूखहरूको पिच प्रयोग गरेर </w:t>
      </w:r>
      <w:r>
        <w:rPr>
          <w:lang w:val="ne_NP" w:bidi="ne_NP"/>
        </w:rPr>
        <w:t>पानी नछिर्ने बनाइँदै गरेको डुङ्गा</w:t>
      </w:r>
      <w:r>
        <w:rPr>
          <w:lang w:val="ne_NP" w:bidi="ne_NP"/>
        </w:rPr>
        <w:t>को तस्वीर देखाउनुहोस्।</w:t>
      </w:r>
    </w:p>
    <w:p>
      <w:pPr/>
      <w:r>
        <w:rPr>
          <w:lang w:val="ne_NP" w:bidi="ne_NP"/>
        </w:rPr>
      </w:r>
      <w:r>
        <w:rPr>
          <w:lang w:val="ne_NP" w:bidi="ne_NP"/>
        </w:rPr>
        <w:t xml:space="preserve">त्यसपछि परमेश्वरले नोआलाई डुङ्गाको भित्री भागमा तलाहरू र </w:t>
      </w:r>
      <w:r>
        <w:rPr>
          <w:b/>
          <w:lang w:val="ne_NP" w:bidi="ne_NP"/>
        </w:rPr>
        <w:t>खोरहरू</w:t>
      </w:r>
      <w:r>
        <w:rPr>
          <w:lang w:val="ne_NP" w:bidi="ne_NP"/>
        </w:rPr>
        <w:t xml:space="preserve"> बनाउन भन्नुहुन्छ। खोरका शब्दको अर्थ गुँड पनि हुन सक्छ। नोआले पशुहरूलाई डुङ्गामा ल्याउन लागेका छन्। यस क्षेत्रलाई खोर वा गुँडमा विभाजित गर्दा प्रत्येक जोडी पशुका लागि सुरक्षा र विश्रामको ठाउँ हुने थियो। यस खण्डमा अलि अगाडि परमेश्वरले नोआलाई डुङ्गामा कति तला राख्नुपर्छ भनेर भन्नुहुन्छ।</w:t>
      </w:r>
    </w:p>
    <w:p>
      <w:pPr/>
      <w:r>
        <w:rPr>
          <w:lang w:val="ne_NP" w:bidi="ne_NP"/>
        </w:rPr>
      </w:r>
      <w:r>
        <w:rPr>
          <w:lang w:val="ne_NP" w:bidi="ne_NP"/>
        </w:rPr>
        <w:t xml:space="preserve">परमेश्वरले नोआलाई डुङ्गाका आयामहरू बताउनुहुन्छ। मूल भाषामा प्रयोग गरिएको नापको एकाइ </w:t>
      </w:r>
      <w:r>
        <w:rPr>
          <w:b/>
          <w:lang w:val="ne_NP" w:bidi="ne_NP"/>
        </w:rPr>
        <w:t>हात</w:t>
      </w:r>
      <w:r>
        <w:rPr>
          <w:lang w:val="ne_NP" w:bidi="ne_NP"/>
        </w:rPr>
        <w:t xml:space="preserve"> हो। एक हात भन्नाले वयस्क पुरुषको औसत पाखुराको लम्बाइलाई बुझिन्छ। यो कुराहरू नाप्ने एउटा सामान्य तरिका हो र बाइबलमा प्राय: प्रयोग गरिन्छ। हामी हात शब्दलाई हामीले सामान्यतया प्रयोग गर्ने नापको एकाइमा परिवर्तन गर्न सक्छौं। केही मानिसहरूले मिटर प्रयोग गर्छन्, अरूले खुट्टाहरू प्रयोग गर्छन्, र अरूले फाथोम वा नाप्ने अन्य कुनै एकाइको प्रयोग गर्छन्। सङ्ख्याहरू सामान्यतया मिल्दोजुल्दो मापनमा गरिन्छन्, जसको मतलब यी नापहरू ठ्याक्कै सही छैनन् भन्ने हो। यदि तपाईंले मिटर प्रयोग गर्नुहुन्छ भने डुङ्गा १५० मिटर लामो, २५ मिटर चौडा र १५ मिटर अग्लो छ। यसबाट पानीमा तैरिने एउटा साँच्चै ठूलो डुङ्गा बन्छ। परमेश्वरले नोआलाई डुङ्गाको माथिल्लो भागको छेउ र छानाको बीचमा १/२ मिटर वा ५० सेन्टिमिटर खुला ठाउँ छोड्न भन्नुहुन्छ। यो एक हातको लम्बाइ वा औसत पाखुराको लम्बाइ बराबर हो। त्यसपछि परमेश्वरले नोआलाई डुङ्गाको छेउमा ढोका राख्न भन्नुहुन्छ। </w:t>
      </w:r>
      <w:r>
        <w:rPr>
          <w:lang w:val="ne_NP" w:bidi="ne_NP"/>
        </w:rPr>
        <w:t>हात</w:t>
      </w:r>
      <w:r>
        <w:rPr>
          <w:lang w:val="ne_NP" w:bidi="ne_NP"/>
        </w:rPr>
        <w:t xml:space="preserve"> लाई मुख्य शब्दावलीमा पाउन सकिन्छ।</w:t>
      </w:r>
    </w:p>
    <w:p>
      <w:pPr/>
      <w:r>
        <w:rPr>
          <w:lang w:val="ne_NP" w:bidi="ne_NP"/>
        </w:rPr>
      </w:r>
      <w:r>
        <w:rPr>
          <w:lang w:val="ne_NP" w:bidi="ne_NP"/>
        </w:rPr>
        <w:t xml:space="preserve">परमेश्वरले पृथ्वी बाढीले नष्ट हुनेछ भन्ने कुरा दोहोर्याउनुहुन्छ। त्यसपछि परमेश्वरले भन्नुहुन्छ, "म तँसँग मेरो </w:t>
      </w:r>
      <w:r>
        <w:rPr>
          <w:b/>
          <w:lang w:val="ne_NP" w:bidi="ne_NP"/>
        </w:rPr>
        <w:t>करार</w:t>
      </w:r>
      <w:r>
        <w:rPr>
          <w:lang w:val="ne_NP" w:bidi="ne_NP"/>
        </w:rPr>
        <w:t xml:space="preserve"> पुष्टि गर्नेछु। करार एउटा विशेष सम्झौता हो जुन दुई मानिसहरू वा मानिसहरूका समूहहरूबीचको एउटा गम्भीर सम्झौता हो। प्रत्येक पक्षले सामान्यतया सम्झौता पूरा गर्ने प्रतिज्ञा गर्छ। </w:t>
      </w:r>
      <w:r>
        <w:rPr>
          <w:lang w:val="ne_NP" w:bidi="ne_NP"/>
        </w:rPr>
        <w:t>करार</w:t>
      </w:r>
      <w:r>
        <w:rPr>
          <w:lang w:val="ne_NP" w:bidi="ne_NP"/>
        </w:rPr>
        <w:t>को अर्थको बारेमा अझ विस्तृत छलफलको लागि मुख्य शब्दावली हेर्नुहोस्।</w:t>
      </w:r>
    </w:p>
    <w:p>
      <w:pPr/>
      <w:r>
        <w:rPr>
          <w:lang w:val="ne_NP" w:bidi="ne_NP"/>
        </w:rPr>
      </w:r>
      <w:r>
        <w:rPr>
          <w:lang w:val="ne_NP" w:bidi="ne_NP"/>
        </w:rPr>
        <w:t>परमेश्वरले नोआ र उनको परिवारलाई डुङ्गामा प्रवेश गर्न भन्नुहुन्छ। पशुहरू डुङ्गामा प्रवेश गर्न आउँछन्। नोआले गएर पशुहरू खोजिरहनु पर्दैन। तिनीहरू डुङ्गामा आउँछन्। परमेश्वरले नोआलाई मानिसहरू र पशुहरूका लागि डुङ्गामा खानेकुरा राख्न भन्नुहुन्छ।</w:t>
      </w:r>
    </w:p>
    <w:p>
      <w:pPr/>
      <w:r>
        <w:rPr>
          <w:lang w:val="ne_NP" w:bidi="ne_NP"/>
        </w:rPr>
      </w:r>
      <w:r>
        <w:rPr>
          <w:lang w:val="ne_NP" w:bidi="ne_NP"/>
        </w:rPr>
        <w:t>नोआले परमेश्वरले आज्ञा गर्नुभएअनुसार ठीक त्यही गर्छन्।</w:t>
      </w:r>
      <w:r>
        <w:rPr>
          <w:lang w:val="ne_NP" w:bidi="ne_NP"/>
        </w:rPr>
      </w:r>
    </w:p>
    <w:p>
      <w:pPr>
        <w:pStyle w:val="Heading3"/>
      </w:pPr>
      <w:r>
        <w:rPr>
          <w:lang w:val="ne_NP" w:bidi="ne_NP"/>
        </w:rPr>
        <w:t>Step 6</w:t>
      </w:r>
    </w:p>
    <w:p>
      <w:pPr/>
      <w:r>
        <w:rPr>
          <w:lang w:val="ne_NP" w:bidi="ne_NP"/>
        </w:rPr>
      </w:r>
      <w:r>
        <w:rPr>
          <w:lang w:val="ne_NP" w:bidi="ne_NP"/>
        </w:rPr>
        <w:t>अनुवादलाई सजिलोसँग बुझ्न यस खण्डको श्रव्य संस्करण सुन्‍नुहोस्।</w:t>
      </w:r>
    </w:p>
    <w:p>
      <w:pPr/>
      <w:r>
        <w:rPr>
          <w:lang w:val="ne_NP" w:bidi="ne_NP"/>
        </w:rPr>
      </w:r>
      <w:r>
        <w:rPr>
          <w:lang w:val="ne_NP" w:bidi="ne_NP"/>
        </w:rPr>
        <w:t>यस सत्रमा, एउटा समूहको रूपमा तपाईंको आफ्नै भाषामा खण्डलाई पुन: भन्न लगाउनुहोस्।</w:t>
      </w:r>
    </w:p>
    <w:p>
      <w:pPr/>
      <w:r>
        <w:rPr>
          <w:lang w:val="ne_NP" w:bidi="ne_NP"/>
        </w:rPr>
      </w:r>
      <w:r>
        <w:rPr>
          <w:lang w:val="ne_NP" w:bidi="ne_NP"/>
        </w:rPr>
        <w:t>पहिला, सम्पूर्ण समूहले खण्डलाई तपाईंको आफ्नै भाषामा बताउन अभ्यास गर्नुपर्छ। तपाईंले अघिल्लो चरणहरूमा निर्णय गर्नुभएको कुराहरू जस्तै कालक्रम, शब्दहरू, वाक्यांशहरू, भावनाहरू, वा तपाईंले छलफल गर्नुभएको अन्य कुराहरू यसमा समावेश गर्नलाई सम्झनुहोस्।</w:t>
      </w:r>
    </w:p>
    <w:p>
      <w:pPr/>
      <w:r>
        <w:rPr>
          <w:lang w:val="ne_NP" w:bidi="ne_NP"/>
        </w:rPr>
      </w:r>
      <w:r>
        <w:rPr>
          <w:lang w:val="ne_NP" w:bidi="ne_NP"/>
        </w:rPr>
        <w:t>एउटा समूहको सदस्यले खण्डका केही वाक्यहरू भन्नुपर्छ र रोकिनु पर्छ। समूहको अर्को सदस्यले खण्डको अर्को भाग भन्नु पर्छ र रोकिनु पर्छ। समूहले सम्पूर्ण खण्डलाई पुन: नभन्दासम्म यो गर्नुहोस्। यस चरणमा समूहका सदस्यहरूले एक अर्कालाई सच्याउन सक्छन्।</w:t>
      </w:r>
    </w:p>
    <w:p>
      <w:pPr/>
      <w:r>
        <w:rPr>
          <w:lang w:val="ne_NP" w:bidi="ne_NP"/>
        </w:rPr>
      </w:r>
      <w:r>
        <w:rPr>
          <w:lang w:val="ne_NP" w:bidi="ne_NP"/>
        </w:rPr>
        <w:t xml:space="preserve">अडियो रोक्‍नुहोस्। </w:t>
      </w:r>
    </w:p>
    <w:p>
      <w:pPr/>
      <w:r>
        <w:rPr>
          <w:lang w:val="ne_NP" w:bidi="ne_NP"/>
        </w:rPr>
      </w:r>
      <w:r>
        <w:rPr>
          <w:lang w:val="ne_NP" w:bidi="ne_NP"/>
        </w:rPr>
        <w:t>अर्को पटक, समूहको प्रत्येक सदस्यले कम्तिमा पनि एकचोटि सम्पूर्ण खण्डलाई नरोकी भन्नुपर्छ। समूहको सदस्यले खण्डलाई सम्झन मद्दत गर्न कुनैपनि वस्तुहरू, चालहरू, वा तिनीहरूको स्टोरीबोर्ड प्रयोग गर्न सक्छन्।</w:t>
      </w:r>
    </w:p>
    <w:p>
      <w:pPr/>
      <w:r>
        <w:rPr>
          <w:lang w:val="ne_NP" w:bidi="ne_NP"/>
        </w:rPr>
      </w:r>
      <w:r>
        <w:rPr>
          <w:lang w:val="ne_NP" w:bidi="ne_NP"/>
        </w:rPr>
        <w:t xml:space="preserve">अडियो रोक्‍नुहोस्। </w:t>
      </w:r>
    </w:p>
    <w:p>
      <w:pPr/>
      <w:r>
        <w:rPr>
          <w:lang w:val="ne_NP" w:bidi="ne_NP"/>
        </w:rPr>
      </w:r>
      <w:r>
        <w:rPr>
          <w:lang w:val="ne_NP" w:bidi="ne_NP"/>
        </w:rPr>
        <w:t>त्यसपछि, तपाईंलाई सबैभन्दा बढी मनपरेको खण्डको संस्करण कस्को हो समूहले निर्णय गर्न सक्छ। तपाईंले एउटा समूहको सदस्यले एउटा दृश्य बताएको तरिका मनपर्यो तर तपाईंले अर्को दृश्य अर्कै समूहको सदस्यले बताएको तरिका मनपर्यो भनेर निर्णय गर्न सक्नुहुन्छ।</w:t>
      </w:r>
    </w:p>
    <w:p>
      <w:pPr/>
      <w:r>
        <w:rPr>
          <w:lang w:val="ne_NP" w:bidi="ne_NP"/>
        </w:rPr>
      </w:r>
      <w:r>
        <w:rPr>
          <w:lang w:val="ne_NP" w:bidi="ne_NP"/>
        </w:rPr>
        <w:t xml:space="preserve">अडियो रोक्‍नुहोस्। </w:t>
      </w:r>
    </w:p>
    <w:p>
      <w:pPr/>
      <w:r>
        <w:rPr>
          <w:lang w:val="ne_NP" w:bidi="ne_NP"/>
        </w:rPr>
      </w:r>
      <w:r>
        <w:rPr>
          <w:lang w:val="ne_NP" w:bidi="ne_NP"/>
        </w:rPr>
        <w:t>अन्तमा, समूहले सबैजना सहमत हुने खण्डको अन्तिम संस्करणलाई सँगै राख्न सक्छन्। समूहको प्रत्येक सदस्यले यस खण्डको अन्तिम संस्करण सुनाउने अभ्यास गर्नुपर्छ।</w:t>
      </w:r>
      <w:r>
        <w:rPr>
          <w:lang w:val="ne_NP" w:bidi="ne_NP"/>
        </w:rPr>
      </w:r>
      <w:r>
        <w:rPr>
          <w:lang w:val="ne_NP" w:bidi="ne_NP"/>
        </w:rPr>
      </w:r>
    </w:p>
    <w:p>
      <w:pPr/>
      <w:r>
        <w:rPr>
          <w:lang w:val="ne_NP" w:bidi="ne_NP"/>
        </w:rPr>
      </w:r>
    </w:p>
    <w:p>
      <w:pPr>
        <w:pStyle w:val="Heading2"/>
      </w:pPr>
      <w:r>
        <w:rPr>
          <w:lang w:val="ne_NP" w:bidi="ne_NP"/>
        </w:rPr>
        <w:t>Genesis 7:1–24</w:t>
      </w:r>
      <w:r>
        <w:rPr>
          <w:lang w:val="ne_NP" w:bidi="ne_NP"/>
        </w:rPr>
      </w:r>
    </w:p>
    <w:p>
      <w:pPr>
        <w:pStyle w:val="Heading3"/>
      </w:pPr>
      <w:r>
        <w:rPr>
          <w:lang w:val="ne_NP" w:bidi="ne_NP"/>
        </w:rPr>
        <w:t>Step 1</w:t>
      </w:r>
    </w:p>
    <w:p>
      <w:pPr/>
      <w:r>
        <w:rPr>
          <w:lang w:val="ne_NP" w:bidi="ne_NP"/>
        </w:rPr>
      </w:r>
      <w:r>
        <w:rPr>
          <w:lang w:val="ne_NP" w:bidi="ne_NP"/>
        </w:rPr>
        <w:t>उत्पत्ति ७:१–२४ सुन्नुहोस् र यसलाई आफ्नो हृदयमा राख्नुहोस्। पाठलाई तीन पटक सुन्नुहोस् (सम्भव छ भने तीन फरक अनुवादहरूमा)। त्यसपछि टोलीले निम्न प्रश्नहरूको छलफल गर्नुहोस:</w:t>
      </w:r>
    </w:p>
    <w:p>
      <w:pPr>
        <w:pStyle w:val="ListBullet"/>
        <w:spacing w:line="240" w:lineRule="auto"/>
        <w:ind w:left="720"/>
      </w:pPr>
      <w:r>
        <w:rPr>
          <w:lang w:val="ne_NP" w:bidi="ne_NP"/>
        </w:rPr>
      </w:r>
      <w:r>
        <w:rPr>
          <w:lang w:val="ne_NP" w:bidi="ne_NP"/>
        </w:rPr>
        <w:t>यो खण्डमा तपाईंलाई के मन पर्‍यो?</w:t>
      </w:r>
    </w:p>
    <w:p>
      <w:pPr>
        <w:pStyle w:val="ListBullet"/>
        <w:spacing w:line="240" w:lineRule="auto"/>
        <w:ind w:left="720"/>
      </w:pPr>
      <w:r>
        <w:rPr>
          <w:lang w:val="ne_NP" w:bidi="ne_NP"/>
        </w:rPr>
      </w:r>
      <w:r>
        <w:rPr>
          <w:lang w:val="ne_NP" w:bidi="ne_NP"/>
        </w:rPr>
        <w:t>तपाईलाई के मन पर्दैन वा के बुझ्नुहुन्न?</w:t>
      </w:r>
    </w:p>
    <w:p>
      <w:pPr>
        <w:pStyle w:val="ListBullet"/>
        <w:spacing w:line="240" w:lineRule="auto"/>
        <w:ind w:left="720"/>
      </w:pPr>
      <w:r>
        <w:rPr>
          <w:lang w:val="ne_NP" w:bidi="ne_NP"/>
        </w:rPr>
      </w:r>
      <w:r>
        <w:rPr>
          <w:lang w:val="ne_NP" w:bidi="ne_NP"/>
        </w:rPr>
        <w:t>यो कथाले हामीलाई परमेश्वरको बारेमा के भन्छ?</w:t>
      </w:r>
    </w:p>
    <w:p>
      <w:pPr>
        <w:pStyle w:val="ListBullet"/>
        <w:spacing w:line="240" w:lineRule="auto"/>
        <w:ind w:left="720"/>
      </w:pPr>
      <w:r>
        <w:rPr>
          <w:lang w:val="ne_NP" w:bidi="ne_NP"/>
        </w:rPr>
      </w:r>
      <w:r>
        <w:rPr>
          <w:lang w:val="ne_NP" w:bidi="ne_NP"/>
        </w:rPr>
        <w:t>यो खण्डले मानिसबारे हामीलाई के भन्दछ?</w:t>
      </w:r>
    </w:p>
    <w:p>
      <w:pPr>
        <w:pStyle w:val="ListBullet"/>
        <w:spacing w:line="240" w:lineRule="auto"/>
        <w:ind w:left="720"/>
      </w:pPr>
      <w:r>
        <w:rPr>
          <w:lang w:val="ne_NP" w:bidi="ne_NP"/>
        </w:rPr>
      </w:r>
      <w:r>
        <w:rPr>
          <w:lang w:val="ne_NP" w:bidi="ne_NP"/>
        </w:rPr>
        <w:t>यो खण्डले कसरी हाम्रो दैनिक जीवनलाई प्रभाव पार्छ?</w:t>
      </w:r>
    </w:p>
    <w:p>
      <w:pPr>
        <w:pStyle w:val="ListBullet"/>
        <w:spacing w:line="240" w:lineRule="auto"/>
        <w:ind w:left="720"/>
      </w:pPr>
      <w:r>
        <w:rPr>
          <w:lang w:val="ne_NP" w:bidi="ne_NP"/>
        </w:rPr>
      </w:r>
      <w:r>
        <w:rPr>
          <w:lang w:val="ne_NP" w:bidi="ne_NP"/>
        </w:rPr>
        <w:t>यो कथा सुन्नु पर्ने तपाईंले चिन्नुभएको व्यक्ति को हुनुहुन्छ?</w:t>
      </w:r>
      <w:r>
        <w:rPr>
          <w:lang w:val="ne_NP" w:bidi="ne_NP"/>
        </w:rPr>
      </w:r>
    </w:p>
    <w:p>
      <w:pPr>
        <w:pStyle w:val="Heading3"/>
      </w:pPr>
      <w:r>
        <w:rPr>
          <w:lang w:val="ne_NP" w:bidi="ne_NP"/>
        </w:rPr>
        <w:t>Step 2</w:t>
      </w:r>
    </w:p>
    <w:p>
      <w:pPr/>
      <w:r>
        <w:rPr>
          <w:lang w:val="ne_NP" w:bidi="ne_NP"/>
        </w:rPr>
      </w:r>
      <w:r>
        <w:rPr>
          <w:lang w:val="ne_NP" w:bidi="ne_NP"/>
        </w:rPr>
        <w:t>पाठलाई बुझ्न-सजिलो संस्करणमा एकपटक सुन्नुहोस्।</w:t>
      </w:r>
    </w:p>
    <w:p>
      <w:pPr/>
      <w:r>
        <w:rPr>
          <w:lang w:val="ne_NP" w:bidi="ne_NP"/>
        </w:rPr>
      </w:r>
      <w:r>
        <w:rPr>
          <w:lang w:val="ne_NP" w:bidi="ne_NP"/>
        </w:rPr>
        <w:t>यो खण्ड परमेश्वरले पृथ्वीलाई बाढीले कसरी नष्ट गर्नुहुन्छ भन्ने बारेमा एउटा वृत्तान्त हो। नोआ यस खण्डको मुख्य पात्र हुन्। परमेश्वरले नोआलाई के गर्ने भनेर भन्नुहुन्छ र अघिल्लो खण्डमा दिइएका निर्देशनहरू दोहोऱ्याउनुहुन्छ। यस खण्डमा दिइएका निर्देशनहरूसँगै परमेश्वरले केही फरक विवरणहरू दिनुहुन्छ। नोआले परमेश्वरका निर्देशनहरू पालन गर्छन्। यो कथाले नोआले परमेश्वरको आज्ञा पालन गर्दा गरेका कामहरूलाई दोहोर्याउँछ। त्यसपछि पृथ्वीलाई नष्ट गर्ने बाढीको वर्णन छ। कथा कहिलेकाहीँ अलमल्याउने देखिन सक्छ। कथाले भन्नेछ कि वर्षा हुन थाल्छ। त्यसपछि कथा फर्किन्छ र हामीलाई मानिसहरूलाई डुङ्गामा चढाउने बारेमा थप जानकारी दिन्छ र वर्षा सुरु हुन्छ भनेर भन्छ। त्यसपछि फेरि, कथा पछाडि फर्किन्छ र थप जानकारी दिन्छ। यो दोहोर्याउने काम ४ पटक हुन्छ। त्यसपछि हामीले वास्तविक बाढीको वर्णन पाउँछौं। त्यो वर्णनमा, डुङ्गामा रहेकाहरू बाहेक हरेक जीवित प्राणी बाढीमा मरेको कुरा कथामा ४ पटक दोहोर्याइएको छ।</w:t>
      </w:r>
    </w:p>
    <w:p>
      <w:pPr/>
      <w:r>
        <w:rPr>
          <w:lang w:val="ne_NP" w:bidi="ne_NP"/>
        </w:rPr>
      </w:r>
      <w:r>
        <w:rPr>
          <w:lang w:val="ne_NP" w:bidi="ne_NP"/>
        </w:rPr>
        <w:t>अघिल्लो खण्ड नोआले परमेश्वरले उनलाई आज्ञा गर्नुभएअनुसार ठ्याक्कै सबै कुरा गरे भन्ने कथनसँगै समाप्त भयो। यसको अर्थ नोआले डुङ्गा बनाएका थिए र पशुहरू र आफ्नो परिवारका लागि सबै कुरा तयार पारे। अझैसम्म डुङ्गामा कोही पनि गएका थिएनन्। यसपछिको खण्ड समय बुझाउने वाक्यांश वा एउटा शब्दबाट सुरु हुन्छ जसले त्यो सबै काम भएपछि परमेश्वरले नोआलाई थप निर्देशनहरू दिनुभयो भनेर संकेत गर्छ। यहाँ हामी देख्छौं कि परमेश्वरले नोआलाई डुङ्गामा जानु पर्ने पशुहरूको बारेमा अझ विशेष निर्देशनहरू दिनुहुन्छ।</w:t>
      </w:r>
    </w:p>
    <w:p>
      <w:pPr/>
      <w:r>
        <w:rPr>
          <w:lang w:val="ne_NP" w:bidi="ne_NP"/>
        </w:rPr>
      </w:r>
      <w:r>
        <w:rPr>
          <w:lang w:val="ne_NP" w:bidi="ne_NP"/>
        </w:rPr>
        <w:t>सृष्टिको दोस्रो कथामा, परमेश्वरका लागि हामीसँग कथामा प्रयोग भएका दुईवटा नामहरू थिए। त्यो कथामा, तिनीहरूलाई प्रभु परमेश्वरको रूपमा सँगै प्रयोग गरिएको थियो। यस कथामा हामीसँग परमेश्वरका लागि उही दुईवटा नामहरू छन्—याहवे, जुन परमेश्वरको व्यक्तिगत नाम हो, र परमेश्वर बुझाउने शब्द। प्रत्येक नाम अलग रूपमा प्रयोग गरिन्छ।</w:t>
      </w:r>
    </w:p>
    <w:p>
      <w:pPr/>
      <w:r>
        <w:rPr>
          <w:lang w:val="ne_NP" w:bidi="ne_NP"/>
        </w:rPr>
      </w:r>
      <w:r>
        <w:rPr>
          <w:lang w:val="ne_NP" w:bidi="ne_NP"/>
        </w:rPr>
        <w:t>परमेश्वरले भन्नुभयो कि नोआ सम्पूर्ण संसारमा एक मात्र धर्मी मानिस वा परमेश्वरसँग सही सम्बन्ध भएको एक मात्र मानिस थिए। यो अघिल्लो खण्डमा नोआलाई धर्मी मानिसको रूपमा गरिएको वर्णनको पुनरावृत्ति हो।</w:t>
      </w:r>
    </w:p>
    <w:p>
      <w:pPr/>
      <w:r>
        <w:rPr>
          <w:lang w:val="ne_NP" w:bidi="ne_NP"/>
        </w:rPr>
      </w:r>
      <w:r>
        <w:rPr>
          <w:lang w:val="ne_NP" w:bidi="ne_NP"/>
        </w:rPr>
        <w:t>नोआको कथाको परिचयमा, हामीसँग 'पुस्ताहरू' भन्ने शब्द थियो जसको अर्थ नोआको विवरण वा कथा हो। यस खण्डमा, हामी फेरि पुस्ता शब्द पाउँछौँ। यस सन्दर्भमा पुस्ता शब्दको फरक अर्थ छ। यहाँ यसको अर्थ तपाईंको पुस्ताकै समयमा बाँचिरहेका मानिसहरू वा तपाईंसँगै एउटै समयमा बाँचिरहेका मानिसहरू हो। यो शब्दले नोआका पुर्खाहरूलाई होइन, तर उनका समकालीन मानिसहरूलाई बुझाउँछ।</w:t>
      </w:r>
    </w:p>
    <w:p>
      <w:pPr/>
      <w:r>
        <w:rPr>
          <w:lang w:val="ne_NP" w:bidi="ne_NP"/>
        </w:rPr>
      </w:r>
      <w:r>
        <w:rPr>
          <w:lang w:val="ne_NP" w:bidi="ne_NP"/>
        </w:rPr>
        <w:t>परमेश्वरले नोआलाई आफ्नो परिवारलाई लैजान र डुङ्गामा चढ्न भन्नुहुन्छ। यो नोआको नजिकको परिवार हो: नोआ, उनकी पत्नी, तीन छोराहरू, शेम, हाम र येपेत र तिनीहरूका पत्नीहरू-८ मानिसहरू। केही ठाउँहरूमा, परिवार वा घराना शब्दको अर्थ मानिसहरूको ठूलो समूह वा कुल पनि हुन सक्छ। यस कथामा, घराना शब्दको अर्थ सूचीमा भएका ८ मानिसहरू मात्र हो।</w:t>
      </w:r>
    </w:p>
    <w:p>
      <w:pPr/>
      <w:r>
        <w:rPr>
          <w:lang w:val="ne_NP" w:bidi="ne_NP"/>
        </w:rPr>
      </w:r>
      <w:r>
        <w:rPr>
          <w:lang w:val="ne_NP" w:bidi="ne_NP"/>
        </w:rPr>
        <w:t>तपाईंको भाषा र संस्कृतिमा "परिवार" शब्दको अर्थ के हो भन्ने बारेमा छलफल गर्नुहोस्। तपाईंले नोआको नजिकको परिवारका ८ मानिसहरूलाई वर्णन गर्न कुन शब्दहरू प्रयोग गर्नुहुन्छ?</w:t>
      </w:r>
    </w:p>
    <w:p>
      <w:pPr/>
      <w:r>
        <w:rPr>
          <w:lang w:val="ne_NP" w:bidi="ne_NP"/>
        </w:rPr>
      </w:r>
      <w:r>
        <w:rPr>
          <w:lang w:val="ne_NP" w:bidi="ne_NP"/>
        </w:rPr>
        <w:t>परमेश्वरले नोआलाई पशुहरूलाई डुङ्गामा राख्न भन्नुहुन्छ। तर यस पटक परमेश्वरले नोआलाई पशुहरू र चराहरूको बारेमा थप विवरणहरू दिनुहुन्छ। नोआले हरेक किसिमका शुद्ध पशुहरूका सात जोडी र हरेक किसिमका चराहरूको सात जोडी लिनु पर्छ। यसको अर्थ नोआले हरेक किसिमका शुद्ध पशु र हरेक किसिमका चराका सात-सात जोडी अर्थात् ७ भाले र ७ पोथी लिनुपर्ने थियो। त्यसपछि अन्य सबै पशुहरूका लागि, नोआले प्रत्येक प्रजातिको एउटा जोडी, वा एउटा भाले र एउटी पोथी लिनुपर्नेछ। शुद्ध पशुहरू भन्नाले ती पशुहरूलाई बुझाउँछ जसलाई परमेश्वरले खानका लागि, बलिदानका लागि वा परमेश्वरको आराधनाका लागि प्रयोग गर्न स्वीकृत गर्नुभएको छ।</w:t>
      </w:r>
    </w:p>
    <w:p>
      <w:pPr/>
      <w:r>
        <w:rPr>
          <w:lang w:val="ne_NP" w:bidi="ne_NP"/>
        </w:rPr>
      </w:r>
      <w:r>
        <w:rPr>
          <w:lang w:val="ne_NP" w:bidi="ne_NP"/>
        </w:rPr>
        <w:t>छलफल: के तपाईंको संस्कृतिमा खानका लागि स्वीकार्य पशुका समूहहरू र खान नहुने समूहहरू छन्? के तपाईंको संस्कृतिमा परमेश्वरको आराधनामा पशुहरू प्रयोग हुन्छ? पशु खानका लागि वा आराधनाका लागि स्वीकार्य छ कि छैन भनेर तपाईंलाई कसरी थाहा हुन्छ? तपाईंले खानाका लागि स्वीकार्य भएकाहरूलाई कसरी वर्णन गर्नुहुन्छ?</w:t>
      </w:r>
    </w:p>
    <w:p>
      <w:pPr/>
      <w:r>
        <w:rPr>
          <w:lang w:val="ne_NP" w:bidi="ne_NP"/>
        </w:rPr>
      </w:r>
      <w:r>
        <w:rPr>
          <w:lang w:val="ne_NP" w:bidi="ne_NP"/>
        </w:rPr>
        <w:t>त्यसपछि परमेश्वरले नोआलाई भन्नुहुन्छ, अबको सात दिनमा वर्षा सुरु हुनेछ। परमेश्वरले आज्ञा गर्नुभएको सबै कुरा पूरा गर्न नोआसँग ठ्याक्कै कति समय छ भनेर परमेश्वरले उनलाई बताइरहनुभएको छ। फेरि हामीसँग यो वाक्यांश छ, "नोआले परमेश्वरले आज्ञा गर्नुभएको सबै कुरा गरे।"</w:t>
      </w:r>
    </w:p>
    <w:p>
      <w:pPr/>
      <w:r>
        <w:rPr>
          <w:lang w:val="ne_NP" w:bidi="ne_NP"/>
        </w:rPr>
      </w:r>
      <w:r>
        <w:rPr>
          <w:lang w:val="ne_NP" w:bidi="ne_NP"/>
        </w:rPr>
        <w:t>आज्ञा पालन वा आज्ञाकारिता सम्बन्धी विचारमा छलफल गर्नुहोस्। कसैले आज्ञा पालन गरेको छ भन्ने कुरा तपाईंले कसरी निर्धारण गर्नुहुन्छ? आज्ञा पालन नगर्ने व्यक्तिलाई के हुन्छ?</w:t>
      </w:r>
    </w:p>
    <w:p>
      <w:pPr/>
      <w:r>
        <w:rPr>
          <w:lang w:val="ne_NP" w:bidi="ne_NP"/>
        </w:rPr>
      </w:r>
      <w:r>
        <w:rPr>
          <w:lang w:val="ne_NP" w:bidi="ne_NP"/>
        </w:rPr>
        <w:t>नोआ डुङ्गामा चढ्दा ६०० वर्षका थिए। यस खण्डले हामीलाई बताउँछ कि नोआले परमेश्वरले आज्ञा गर्नुभएको सबै कुरा गरेका थिए। यस खण्डले नोआले गरेको कामलाई दोहोर्याउँछ। पानी पर्न र पृथ्वीलाई ढाक्न थाल्यो। त्यसपछि, लेखकले नोआ ६०० वर्षका थिए भन्ने कुरा फेरि दोहोर्याउँछन्। तर, यस पटक दिइएको उमेर अझ बढी स्पष्ट छ। नोआको जीवनको ६०० औँ वर्ष, दोस्रो महिना र १७ औँ दिनमा वर्षा सुरु हुन्छ।</w:t>
      </w:r>
    </w:p>
    <w:p>
      <w:pPr/>
      <w:r>
        <w:rPr>
          <w:lang w:val="ne_NP" w:bidi="ne_NP"/>
        </w:rPr>
      </w:r>
      <w:r>
        <w:rPr>
          <w:lang w:val="ne_NP" w:bidi="ne_NP"/>
        </w:rPr>
        <w:t>छलफल: तपाईंका मानिसहरूले उमेर कसरी गन्दछन्?</w:t>
      </w:r>
    </w:p>
    <w:p>
      <w:pPr/>
      <w:r>
        <w:rPr>
          <w:lang w:val="ne_NP" w:bidi="ne_NP"/>
        </w:rPr>
      </w:r>
      <w:r>
        <w:rPr>
          <w:lang w:val="ne_NP" w:bidi="ne_NP"/>
        </w:rPr>
        <w:t>यस खण्डले परेको वर्षाको किसिमलाई वर्णन गर्न कविताको प्रयोग गर्दछ। विभिन्न अनुवादहरूले वर्षालाई वर्णन गर्न विभिन्न काव्यात्मक रूपहरू प्रयोग गर्छन्। स्वर्गका झ्यालहरू खोलिए र पानी खनियो भनेर केही मानिसहरू भन्छन्। अर्कोले भन्छ कि मुसलधारे पानी पर्यो। अर्को भन्छ, आकाशका मुहानहरू खुले। ठूलो र मुसलधारे वर्षा भएको थियो । जमिनबाट पानी पनि निस्कियो। यो एउटा काव्यात्मक अभिव्यक्ति पनि हो। विभिन्न अनुवादहरूले फुटेर निस्कनु वा ह्वारह्वार्ती बग्नु जस्ता अभिव्यक्तिहरू प्रयोग गर्छन्।</w:t>
      </w:r>
    </w:p>
    <w:p>
      <w:pPr/>
      <w:r>
        <w:rPr>
          <w:lang w:val="ne_NP" w:bidi="ne_NP"/>
        </w:rPr>
      </w:r>
      <w:r>
        <w:rPr>
          <w:lang w:val="ne_NP" w:bidi="ne_NP"/>
        </w:rPr>
        <w:t>तपाईंले अनुभव गर्नुभएको आँधी सहितको वर्षाको बारेमा छलफल गर्नुहोस्। के तपाईंले कहिल्यै आफ्नो अगाडिको केही कुरा पनि देख्न नसकिने गरी यति ठूलो वर्षा भएको देख्नुभएको छ? तपाईं यस्तो वर्षालाई कसरी वर्णन गर्नुहुन्छ? वर्षाका लागि प्रयोग हुने तपाईंसँग भएका केही शब्दहरू कुन कुन हुन्? के तपाईंले वर्षालाई वर्णन गर्न कविता वा गीतको प्रयोग गर्न सक्नुहुन्छ?</w:t>
      </w:r>
    </w:p>
    <w:p>
      <w:pPr/>
      <w:r>
        <w:rPr>
          <w:lang w:val="ne_NP" w:bidi="ne_NP"/>
        </w:rPr>
      </w:r>
      <w:r>
        <w:rPr>
          <w:lang w:val="ne_NP" w:bidi="ne_NP"/>
        </w:rPr>
        <w:t>वर्षा सुरु भएको र ४० दिन र ४० रात वर्षा भएको बताएपछि, लेखकले डुङ्गामा को थियो भनेर फेरि दोहोर्याउँछन्। नोआ, उनकी पत्नी, उनका तीनजना छोराहरू शेम, हाम र यापेत अनि तिनीहरूका पत्नीहरू, साथै पशु र चराचुरुङ्गीका जोडीहरू। यस पटक, लेखकले शुद्ध पशुका ७ जोडीको उल्लेख गर्दैनन्। तिनीहरू सबै डुङ्गामा भएपछि, परमेश्वरले ढोका बन्द गर्नुभयो।</w:t>
      </w:r>
    </w:p>
    <w:p>
      <w:pPr/>
      <w:r>
        <w:rPr>
          <w:lang w:val="ne_NP" w:bidi="ne_NP"/>
        </w:rPr>
      </w:r>
      <w:r>
        <w:rPr>
          <w:lang w:val="ne_NP" w:bidi="ne_NP"/>
        </w:rPr>
        <w:t>छलफल गर्नुहोस्: परमेश्वरले ढोका बन्द गर्नुभएको कुरा किन महत्त्वपूर्ण छ जस्तो तपाईंलाई लाग्छ?</w:t>
      </w:r>
    </w:p>
    <w:p>
      <w:pPr/>
      <w:r>
        <w:rPr>
          <w:lang w:val="ne_NP" w:bidi="ne_NP"/>
        </w:rPr>
      </w:r>
      <w:r>
        <w:rPr>
          <w:lang w:val="ne_NP" w:bidi="ne_NP"/>
        </w:rPr>
        <w:t>यस खण्डको अन्तिम भागले बढ्दो पानीले गर्दा हुने विनाशलाई वर्णन गर्छ। वर्षा जारी रहँदा, पानी उठ्यो र डुङ्गा तैरिरहेको थियो। डुङ्गामा भएकाहरू सुरक्षित थिए। ४० दिन र ४० रातको वर्षाको अन्त्यसम्ममा, पानीले पहाडका सबैभन्दा अग्ला चुचुराहरूलाई लगभग ७ मिटरसम्म ढाकेको थियो। सास फेर्न सक्ने केही पनि बाँचेन। पृथ्वीका सबै जीवित कुराहरू मरे—सबै पशुहरू, सबै चराहरू र पृथ्वीका सबै मानिसहरू मरे। लेखकले सबै कुरा र सबै जना मरेको कुरा ४ पटक दोहोर्याउँछन्।</w:t>
      </w:r>
    </w:p>
    <w:p>
      <w:pPr/>
      <w:r>
        <w:rPr>
          <w:lang w:val="ne_NP" w:bidi="ne_NP"/>
        </w:rPr>
      </w:r>
      <w:r>
        <w:rPr>
          <w:lang w:val="ne_NP" w:bidi="ne_NP"/>
        </w:rPr>
        <w:t>छलफल गर्नुहोस्: तपाईंको भाषाले कुनै कुरा महत्त्वपूर्ण छ भनेर कसरी स्पष्ट पार्छ?</w:t>
      </w:r>
    </w:p>
    <w:p>
      <w:pPr/>
      <w:r>
        <w:rPr>
          <w:lang w:val="ne_NP" w:bidi="ne_NP"/>
        </w:rPr>
      </w:r>
      <w:r>
        <w:rPr>
          <w:lang w:val="ne_NP" w:bidi="ne_NP"/>
        </w:rPr>
        <w:t>छलफल गर्नुहोस्: सबैभन्दा अग्लो पहाडको चुचुरोभन्दा ७ मिटर माथिसम्म पानी थियो भन्ने कुरा परमेश्वरले किन समावेश गर्नुभएको हो जस्तो तपाईंलाई लाग्छ?</w:t>
      </w:r>
    </w:p>
    <w:p>
      <w:pPr/>
      <w:r>
        <w:rPr>
          <w:lang w:val="ne_NP" w:bidi="ne_NP"/>
        </w:rPr>
      </w:r>
      <w:r>
        <w:rPr>
          <w:lang w:val="ne_NP" w:bidi="ne_NP"/>
        </w:rPr>
        <w:t>बाढीको पानीले पृथ्वीलाई १५० दिनसम्म ढाकिरहेको थियो। यस समयमा डुङ्गा तैरिरहेको थियो। डुङ्गामा भएका मानिसहरू र पशुहरू मात्र बाँचे।</w:t>
      </w:r>
      <w:r>
        <w:rPr>
          <w:lang w:val="ne_NP" w:bidi="ne_NP"/>
        </w:rPr>
      </w:r>
    </w:p>
    <w:p>
      <w:pPr>
        <w:pStyle w:val="Heading3"/>
      </w:pPr>
      <w:r>
        <w:rPr>
          <w:lang w:val="ne_NP" w:bidi="ne_NP"/>
        </w:rPr>
        <w:t>Step 3</w:t>
      </w:r>
    </w:p>
    <w:p>
      <w:pPr/>
      <w:r>
        <w:rPr>
          <w:lang w:val="ne_NP" w:bidi="ne_NP"/>
        </w:rPr>
      </w:r>
      <w:r>
        <w:rPr>
          <w:lang w:val="ne_NP" w:bidi="ne_NP"/>
        </w:rPr>
        <w:t>संस्करणलाई सजिलोसँग बुझ्न पाठलाई फेरी एकपटक सुन्नुहोस्।</w:t>
      </w:r>
    </w:p>
    <w:p>
      <w:pPr/>
      <w:r>
        <w:rPr>
          <w:lang w:val="ne_NP" w:bidi="ne_NP"/>
        </w:rPr>
      </w:r>
      <w:r>
        <w:rPr>
          <w:lang w:val="ne_NP" w:bidi="ne_NP"/>
        </w:rPr>
        <w:t>यस सत्रमा, यस कथालाई दृश्यात्मक बनाउन तपाईंले समूहलाई मद्दत गर्नुहुनेछ। तपाईंले समूहलाई दृश्यहरू, सेटिङ र कथाका पात्रहरू परिभाषित गर्न मद्दत गर्नुहुनेछ।</w:t>
      </w:r>
    </w:p>
    <w:p>
      <w:pPr/>
      <w:r>
        <w:rPr>
          <w:lang w:val="ne_NP" w:bidi="ne_NP"/>
        </w:rPr>
      </w:r>
      <w:r>
        <w:rPr>
          <w:lang w:val="ne_NP" w:bidi="ne_NP"/>
        </w:rPr>
        <w:t>यस कथामा ५ दृश्यहरू छन्।</w:t>
      </w:r>
    </w:p>
    <w:p>
      <w:pPr/>
      <w:r>
        <w:rPr>
          <w:lang w:val="ne_NP" w:bidi="ne_NP"/>
        </w:rPr>
      </w:r>
      <w:r>
        <w:rPr>
          <w:b/>
          <w:lang w:val="ne_NP" w:bidi="ne_NP"/>
        </w:rPr>
        <w:t>पहिलो दृश्य:</w:t>
      </w:r>
      <w:r>
        <w:rPr>
          <w:lang w:val="ne_NP" w:bidi="ne_NP"/>
        </w:rPr>
        <w:t xml:space="preserve"> नूहले परमेश्वरले उनलाई आज्ञा गर्नुभएको सबै कुरा गरेका थिए। परमेश्वरले नोआलाई दिएका निर्देशनहरू दोहोर्याउनुहुन्छ र निर्देशन थप्नुहुन्छ। नोआले ७ जोडी शुद्ध पशुहरू वा बलिदानका लागि प्रयोग गरिने पशुहरूलाई र प्रत्येक प्रकारको चराका ७ जोडीलाई डुङ्गामा राख्नुपर्छ। नोआले अन्य प्रकारका पशुहरूमध्ये १ जोडी डुङ्गामा राख्नुपर्छ। परमेश्वरले नोआलाई भन्नुहुन्छ कि ७ दिनपछि वर्षा सुरु हुनेछ। नोआले परमेश्वरले उनलाई गर्न भन्नुभएको सबै कुरा गर्छन्।</w:t>
      </w:r>
    </w:p>
    <w:p>
      <w:pPr/>
      <w:r>
        <w:rPr>
          <w:lang w:val="ne_NP" w:bidi="ne_NP"/>
        </w:rPr>
      </w:r>
      <w:r>
        <w:rPr>
          <w:b/>
          <w:lang w:val="ne_NP" w:bidi="ne_NP"/>
        </w:rPr>
        <w:t>दोस्रो दृश्य:</w:t>
      </w:r>
      <w:r>
        <w:rPr>
          <w:lang w:val="ne_NP" w:bidi="ne_NP"/>
        </w:rPr>
        <w:t xml:space="preserve"> नोआ र उनको परिवार, कुल ८ जना मानिसहरू डुङ्गामा प्रवेश गर्छन्। सबै पशुहरू डुङ्गामा प्रवेश गर्छन्। नोआले परमेश्वरले आज्ञा गर्नुभएअनुसार नै गर्छन्।</w:t>
      </w:r>
    </w:p>
    <w:p>
      <w:pPr/>
      <w:r>
        <w:rPr>
          <w:lang w:val="ne_NP" w:bidi="ne_NP"/>
        </w:rPr>
      </w:r>
      <w:r>
        <w:rPr>
          <w:b/>
          <w:lang w:val="ne_NP" w:bidi="ne_NP"/>
        </w:rPr>
        <w:t>तेस्रो दृश्य:</w:t>
      </w:r>
      <w:r>
        <w:rPr>
          <w:lang w:val="ne_NP" w:bidi="ne_NP"/>
        </w:rPr>
        <w:t xml:space="preserve"> ७ दिनपछि वर्षा सुरु हुन्छ र बाढीले पृथ्वीलाई ढाक्छ। वर्षा सुरु हुँदा नोआ ६०० वर्ष २ महिना र १७ दिनको थिए। आकाशबाट खस्ने र पृथ्वीबाट उठ्ने वर्षाको वर्णन कविता हो।</w:t>
      </w:r>
    </w:p>
    <w:p>
      <w:pPr/>
      <w:r>
        <w:rPr>
          <w:lang w:val="ne_NP" w:bidi="ne_NP"/>
        </w:rPr>
      </w:r>
      <w:r>
        <w:rPr>
          <w:b/>
          <w:lang w:val="ne_NP" w:bidi="ne_NP"/>
        </w:rPr>
        <w:t>चौथो दृश्य:</w:t>
      </w:r>
      <w:r>
        <w:rPr>
          <w:lang w:val="ne_NP" w:bidi="ne_NP"/>
        </w:rPr>
        <w:t xml:space="preserve"> यो दृश्य नोआले के गर्छन् भन्ने वर्णनको पुनरावृत्ति हो। नोआ र उनको परिवार, कुल ८ जना मानिसहरू डुङ्गामा जान्छन्। पशुहरू सबै डुङ्गामा आउँछन्। तर, यस दोहोर्याइने पशुहरूका जोडीहरूको मात्र उल्लेख छ। ७ जोडी शुद्ध पशुहरूको भिन्नताको उल्लेख गरिएको छैन। सबै जना जहाजमा चढेपछि परमेश्वरले ढोका बन्द गर्नुहुन्छ।</w:t>
      </w:r>
    </w:p>
    <w:p>
      <w:pPr/>
      <w:r>
        <w:rPr>
          <w:lang w:val="ne_NP" w:bidi="ne_NP"/>
        </w:rPr>
      </w:r>
      <w:r>
        <w:rPr>
          <w:b/>
          <w:lang w:val="ne_NP" w:bidi="ne_NP"/>
        </w:rPr>
        <w:t>पाँचौ दृश्य:</w:t>
      </w:r>
      <w:r>
        <w:rPr>
          <w:lang w:val="ne_NP" w:bidi="ne_NP"/>
        </w:rPr>
        <w:t xml:space="preserve"> यो दृश्य बाढीको वर्णन हो। पानीको स्तर बढ्दै जाँदा डुङ्गा तैरिन थाल्छ। उच्चतम शिखर लगभग ७ मिटर पानी नभएसम्म वर्षा जारी रहन्छ। पृथ्वीका हरेक जीवित कुराहरू मर्छन्। डुङ्गामा भएका मानिसहरू सुरक्षित छन्। बाढीको पानीले पृथ्वीलाई १५० दिनसम्म ढाकिरहेको थियो।</w:t>
      </w:r>
    </w:p>
    <w:p>
      <w:pPr/>
      <w:r>
        <w:rPr>
          <w:lang w:val="ne_NP" w:bidi="ne_NP"/>
        </w:rPr>
      </w:r>
      <w:r>
        <w:rPr>
          <w:lang w:val="ne_NP" w:bidi="ne_NP"/>
        </w:rPr>
        <w:t>यस कथामा यि पात्रहरु समावेश छन्:</w:t>
      </w:r>
    </w:p>
    <w:p>
      <w:pPr>
        <w:pStyle w:val="ListBullet"/>
        <w:spacing w:line="240" w:lineRule="auto"/>
        <w:ind w:left="720"/>
      </w:pPr>
      <w:r>
        <w:rPr>
          <w:lang w:val="ne_NP" w:bidi="ne_NP"/>
        </w:rPr>
      </w:r>
      <w:r>
        <w:rPr>
          <w:lang w:val="ne_NP" w:bidi="ne_NP"/>
        </w:rPr>
        <w:t>परमेश्वर</w:t>
      </w:r>
    </w:p>
    <w:p>
      <w:pPr>
        <w:pStyle w:val="ListBullet"/>
        <w:spacing w:line="240" w:lineRule="auto"/>
        <w:ind w:left="720"/>
      </w:pPr>
      <w:r>
        <w:rPr>
          <w:lang w:val="ne_NP" w:bidi="ne_NP"/>
        </w:rPr>
      </w:r>
      <w:r>
        <w:rPr>
          <w:lang w:val="ne_NP" w:bidi="ne_NP"/>
        </w:rPr>
        <w:t>नोआ</w:t>
      </w:r>
    </w:p>
    <w:p>
      <w:pPr>
        <w:pStyle w:val="ListBullet"/>
        <w:spacing w:line="240" w:lineRule="auto"/>
        <w:ind w:left="720"/>
      </w:pPr>
      <w:r>
        <w:rPr>
          <w:lang w:val="ne_NP" w:bidi="ne_NP"/>
        </w:rPr>
      </w:r>
      <w:r>
        <w:rPr>
          <w:lang w:val="ne_NP" w:bidi="ne_NP"/>
        </w:rPr>
        <w:t>नोआकी पत्नी</w:t>
      </w:r>
    </w:p>
    <w:p>
      <w:pPr>
        <w:pStyle w:val="ListBullet"/>
        <w:spacing w:line="240" w:lineRule="auto"/>
        <w:ind w:left="720"/>
      </w:pPr>
      <w:r>
        <w:rPr>
          <w:lang w:val="ne_NP" w:bidi="ne_NP"/>
        </w:rPr>
      </w:r>
      <w:r>
        <w:rPr>
          <w:lang w:val="ne_NP" w:bidi="ne_NP"/>
        </w:rPr>
        <w:t>नोआका ३ छोराहरू, शेम, हाम र यापेत</w:t>
      </w:r>
    </w:p>
    <w:p>
      <w:pPr>
        <w:pStyle w:val="ListBullet"/>
        <w:spacing w:line="240" w:lineRule="auto"/>
        <w:ind w:left="720"/>
      </w:pPr>
      <w:r>
        <w:rPr>
          <w:lang w:val="ne_NP" w:bidi="ne_NP"/>
        </w:rPr>
      </w:r>
      <w:r>
        <w:rPr>
          <w:lang w:val="ne_NP" w:bidi="ne_NP"/>
        </w:rPr>
        <w:t>३ छोराहरूका पत्नीहरू</w:t>
      </w:r>
    </w:p>
    <w:p>
      <w:pPr>
        <w:pStyle w:val="ListBullet"/>
        <w:spacing w:line="240" w:lineRule="auto"/>
        <w:ind w:left="720"/>
      </w:pPr>
      <w:r>
        <w:rPr>
          <w:lang w:val="ne_NP" w:bidi="ne_NP"/>
        </w:rPr>
      </w:r>
      <w:r>
        <w:rPr>
          <w:lang w:val="ne_NP" w:bidi="ne_NP"/>
        </w:rPr>
        <w:t>पशुहरू</w:t>
      </w:r>
    </w:p>
    <w:p>
      <w:pPr/>
      <w:r>
        <w:rPr>
          <w:lang w:val="ne_NP" w:bidi="ne_NP"/>
        </w:rPr>
      </w:r>
      <w:r>
        <w:rPr>
          <w:lang w:val="ne_NP" w:bidi="ne_NP"/>
        </w:rPr>
        <w:t>यस सत्रमा, समूहलाई स्टोरीबोर्ड बनाउन, चित्र कोर्न वा कुनै प्रकारका हेरफेर गर्न मिल्ने वस्तुहरू (जस्तै ढुङ्गा, लठ्ठी, बच्चाहरूको खेलौनाहरू) प्रयोग गरेर कथा र त्यसमा भएका क्रियाकलापलाई दृश्यात्मक बनाउनुहोस्।</w:t>
      </w:r>
    </w:p>
    <w:p>
      <w:pPr/>
      <w:r>
        <w:rPr>
          <w:lang w:val="ne_NP" w:bidi="ne_NP"/>
        </w:rPr>
      </w:r>
      <w:r>
        <w:rPr>
          <w:lang w:val="ne_NP" w:bidi="ne_NP"/>
        </w:rPr>
        <w:t>यो खण्ड अघिल्लो खण्डपछि यस्तो भएको थियो भनेर हामीलाई देखाउने एउटा समय वाक्यांशबाट सुरु हुन्छ।</w:t>
      </w:r>
    </w:p>
    <w:p>
      <w:pPr/>
      <w:r>
        <w:rPr>
          <w:lang w:val="ne_NP" w:bidi="ne_NP"/>
        </w:rPr>
      </w:r>
      <w:r>
        <w:rPr>
          <w:lang w:val="ne_NP" w:bidi="ne_NP"/>
        </w:rPr>
        <w:t>छलफल गर्नुहोस्: समय बितेको छ वा यो अर्को कुरा भएपछि अब जे भइरहेको छ भन्ने कुरा तपाईंले कसरी सङ्केत गर्नुहुन्छ? अध्ययन गर्ने र त्यसपछि परिक्षा दिने वा खाना किन्ने र त्यसपछि रातिको खाना पकाउने बारेमा छोटो कथा सुनाउने प्रयास गर्नुहोस्। तपाईंले दुई घटनाहरूलाई कसरी जोड्नुहुन्छ भनेर ध्यान दिनुहोस्।</w:t>
      </w:r>
    </w:p>
    <w:p>
      <w:pPr/>
      <w:r>
        <w:rPr>
          <w:lang w:val="ne_NP" w:bidi="ne_NP"/>
        </w:rPr>
      </w:r>
      <w:r>
        <w:rPr>
          <w:lang w:val="ne_NP" w:bidi="ne_NP"/>
        </w:rPr>
        <w:t>यस खण्डले प्रत्येक खण्डमा जानकारीलाई दोहोर्याउँछ। डुङ्गामा चढ्ने र वर्षा सुरु हुने निर्देशनहरू ४ पटक दोहोर्याइन्छ। यो दोहोर्याउने कुरा लाग्न सक्छ, तर यसमा पुनरावृत्तिलाई समावेश गर्नु आवश्यक छ। यी नयाँ निर्देशनहरू होइनन् भन्ने कुरा तपाईंले स्पष्ट हुनुपर्छ। यो नयाँ कथा वा अर्को बाढी होइन। यो एउटा घटनाका दोहोरिएका निर्देशनहरू वा वर्णनहरू हुन्।</w:t>
      </w:r>
    </w:p>
    <w:p>
      <w:pPr/>
      <w:r>
        <w:rPr>
          <w:lang w:val="ne_NP" w:bidi="ne_NP"/>
        </w:rPr>
      </w:r>
      <w:r>
        <w:rPr>
          <w:lang w:val="ne_NP" w:bidi="ne_NP"/>
        </w:rPr>
        <w:t>पहिलो दृश्यमा, परमेश्वरले नोआलाई आफ्नो परिवार (कुल ८ मानिसहरू) डुङ्गामा लैजान भन्नुहुन्छ। परमेश्वरले नोआलाई शुद्ध पशुहरू वा बलिदानका लागि प्रयोग गरिने सात जोडी, भाले र महिलालाई पनि लैजान भन्नुहुन्छ। परमेश्वरले नोआलाई ७ दिनपछि वर्षा सुरु हुनेछ भनेर भन्नुहुन्छ। नोआले परमेश्वरले भन्नुभएको सबै कुरा गर्छन्।</w:t>
      </w:r>
    </w:p>
    <w:p>
      <w:pPr/>
      <w:r>
        <w:rPr>
          <w:lang w:val="ne_NP" w:bidi="ne_NP"/>
        </w:rPr>
      </w:r>
      <w:r>
        <w:rPr>
          <w:lang w:val="ne_NP" w:bidi="ne_NP"/>
        </w:rPr>
        <w:t>डुङ्गाको</w:t>
      </w:r>
      <w:r>
        <w:rPr>
          <w:lang w:val="ne_NP" w:bidi="ne_NP"/>
        </w:rPr>
        <w:t xml:space="preserve"> तस्वीर फेरि देखाउनुहोस्। खोरहरू र गुँडहरू देखिने </w:t>
      </w:r>
      <w:r>
        <w:rPr>
          <w:lang w:val="ne_NP" w:bidi="ne_NP"/>
        </w:rPr>
        <w:t>डुङ्गाको भित्रको</w:t>
      </w:r>
      <w:r>
        <w:rPr>
          <w:lang w:val="ne_NP" w:bidi="ne_NP"/>
        </w:rPr>
        <w:t xml:space="preserve"> तस्वीर देखाउनुहोस्। शुद्ध पशुहरू मानिने केही पशुहरूको तस्वीर देखाउनुहोस्।</w:t>
      </w:r>
    </w:p>
    <w:p>
      <w:pPr/>
      <w:r>
        <w:rPr>
          <w:lang w:val="ne_NP" w:bidi="ne_NP"/>
        </w:rPr>
      </w:r>
      <w:r>
        <w:rPr>
          <w:lang w:val="ne_NP" w:bidi="ne_NP"/>
        </w:rPr>
        <w:t>दोस्रो दृश्यमा, नोआ ६०० वर्षका छन् भनेर हामीले थाहा पाउँछौं। नोआ, नोआकी पत्नी, नोआका ३ छोराहरू, शेम, हाम र यापेत र तिनीहरूका पत्नीहरू सबै डुङ्गामा जान्छन्। पशुहरू, शुद्ध पशुहरू र बलिदानका लागि स्वीकृत नभएका पशुहरू आएर डुङ्गामा चढ्छन्। चराहरू पनि डुङ्गामा आउँछन्। परमेश्वरले आज्ञा गर्नुभएअनुसार सबै कुरा गरिएको छ।</w:t>
      </w:r>
    </w:p>
    <w:p>
      <w:pPr/>
      <w:r>
        <w:rPr>
          <w:lang w:val="ne_NP" w:bidi="ne_NP"/>
        </w:rPr>
      </w:r>
      <w:r>
        <w:rPr>
          <w:lang w:val="ne_NP" w:bidi="ne_NP"/>
        </w:rPr>
        <w:t>दृश्य ३ मा, वर्षा हुन थाल्छ र बाढीको पानीले पृथ्वीलाई ढाक्न थाल्छ। नोआको उमेर फेरि दिइएको छ। उहाँ ६०० वर्ष, २ महिना र १७ दिनको हुनुहुन्छ। उनको उमेरको दोस्रो सूची उनको उमेर भन्ने एउटा विशिष्ट तरिका मात्र हो। तपाईंले कोही ४ वर्षको छ भनेर भन्न सक्नुहुन्छ। वा तपाईंले कोही ४ १/२ वर्षको छ भन्न सक्नुहुन्छ। दुवै कथनहरू सत्य हुनेछन्। दोस्रो सूची अझ सही छ। परिरहेको वर्षा र जमिनबाट आइरहेको पानीको वर्णन काव्यात्मक शैलीमा छ। यो कविता वा गीत हुन सक्छ। वर्षा ४० दिन र ४० रातसम्म परिरहन्छ।</w:t>
      </w:r>
    </w:p>
    <w:p>
      <w:pPr/>
      <w:r>
        <w:rPr>
          <w:lang w:val="ne_NP" w:bidi="ne_NP"/>
        </w:rPr>
      </w:r>
      <w:r>
        <w:rPr>
          <w:lang w:val="ne_NP" w:bidi="ne_NP"/>
        </w:rPr>
        <w:t>मुसलधारे वर्षा</w:t>
      </w:r>
      <w:r>
        <w:rPr>
          <w:lang w:val="ne_NP" w:bidi="ne_NP"/>
        </w:rPr>
        <w:t xml:space="preserve">को एउटा तस्वीर देखाउनुहोस्। </w:t>
      </w:r>
      <w:r>
        <w:rPr>
          <w:lang w:val="ne_NP" w:bidi="ne_NP"/>
        </w:rPr>
        <w:t>बाढीको पानी बढिरहेको</w:t>
      </w:r>
      <w:r>
        <w:rPr>
          <w:lang w:val="ne_NP" w:bidi="ne_NP"/>
        </w:rPr>
        <w:t xml:space="preserve"> एउटा तस्वीर देखाउनुहोस्। </w:t>
      </w:r>
      <w:r>
        <w:rPr>
          <w:lang w:val="ne_NP" w:bidi="ne_NP"/>
        </w:rPr>
        <w:t>जमिनबाट पानी फुट्दै गरेको</w:t>
      </w:r>
      <w:r>
        <w:rPr>
          <w:lang w:val="ne_NP" w:bidi="ne_NP"/>
        </w:rPr>
        <w:t xml:space="preserve"> एउटा तस्वीर देखाउनुहोस्।</w:t>
      </w:r>
    </w:p>
    <w:p>
      <w:pPr/>
      <w:r>
        <w:rPr>
          <w:lang w:val="ne_NP" w:bidi="ne_NP"/>
        </w:rPr>
      </w:r>
      <w:r>
        <w:rPr>
          <w:lang w:val="ne_NP" w:bidi="ne_NP"/>
        </w:rPr>
        <w:t>दृश्य ४ मा, नोआले गरेका सबै कुराको दोहोर्याइन्छ। नोआ र उनको परिवार डुङ्गामा प्रवेश गर्छन्। पशुहरू र चराहरूका जोडीहरू डुङ्गामा प्रवेश गर्छन्। खण्डको यस भागमा शुद्ध पशुहरूका ७ जोडीको उल्लेख छैन। जब सबै डुङ्गामा छन्, परमेश्वरले ढोका बन्द गर्नुहुन्छ।</w:t>
      </w:r>
    </w:p>
    <w:p>
      <w:pPr/>
      <w:r>
        <w:rPr>
          <w:lang w:val="ne_NP" w:bidi="ne_NP"/>
        </w:rPr>
      </w:r>
      <w:r>
        <w:rPr>
          <w:lang w:val="ne_NP" w:bidi="ne_NP"/>
        </w:rPr>
        <w:t>दृश्य ५ मा, ४० दिनसम्म वर्षा हुन्छ। बाढीको पानी बढ्छ। डुङ्गा तैरिन थाल्छ। पानीले जमिन ढाक्छ र उठेर बढ्दै जाँदा, सबै जीवित कुराहरू मर्छन्। पानी सबैभन्दा उच्च पहाडको चुचुर भन्दा लगभग ७ मिटर माथि पुग्छ। प्रत्येक पशु, प्रत्येक चरा र सास फेर्ने हरेक व्यक्ति बाढीमा मरे। यस दृश्यमा दोहोरोपनलाई ध्यान दिनुहोस्। यसमा ४ पटक सबै जीवित कुराहरू मरेको उल्लेख गरिएको छ। बाँच्ने मानिसहरू र पशुहरू मात्र डुङ्गामा थिए। बाढीको पानी १५० दिनसम्म रह्यो।</w:t>
      </w:r>
      <w:r>
        <w:rPr>
          <w:lang w:val="ne_NP" w:bidi="ne_NP"/>
        </w:rPr>
      </w:r>
    </w:p>
    <w:p>
      <w:pPr>
        <w:pStyle w:val="Heading3"/>
      </w:pPr>
      <w:r>
        <w:rPr>
          <w:lang w:val="ne_NP" w:bidi="ne_NP"/>
        </w:rPr>
        <w:t>Step 4</w:t>
      </w:r>
    </w:p>
    <w:p>
      <w:pPr/>
      <w:r>
        <w:rPr>
          <w:lang w:val="ne_NP" w:bidi="ne_NP"/>
        </w:rPr>
      </w:r>
      <w:r>
        <w:rPr>
          <w:lang w:val="ne_NP" w:bidi="ne_NP"/>
        </w:rPr>
        <w:t>संस्करणलाई सजिलोसँग बुझ्न पाठलाई फेरी एकपटक सुन्नुहोस्।</w:t>
      </w:r>
    </w:p>
    <w:p>
      <w:pPr/>
      <w:r>
        <w:rPr>
          <w:lang w:val="ne_NP" w:bidi="ne_NP"/>
        </w:rPr>
      </w:r>
      <w:r>
        <w:rPr>
          <w:lang w:val="ne_NP" w:bidi="ne_NP"/>
        </w:rPr>
        <w:t>यस सत्रमा, टोलीले कथालाई नाटकीय बनाउनेछ।</w:t>
      </w:r>
    </w:p>
    <w:p>
      <w:pPr/>
      <w:r>
        <w:rPr>
          <w:lang w:val="ne_NP" w:bidi="ne_NP"/>
        </w:rPr>
      </w:r>
      <w:r>
        <w:rPr>
          <w:lang w:val="ne_NP" w:bidi="ne_NP"/>
        </w:rPr>
        <w:t>यस कथामा ५ दृश्यहरू छन्।</w:t>
      </w:r>
    </w:p>
    <w:p>
      <w:pPr/>
      <w:r>
        <w:rPr>
          <w:lang w:val="ne_NP" w:bidi="ne_NP"/>
        </w:rPr>
      </w:r>
      <w:r>
        <w:rPr>
          <w:lang w:val="ne_NP" w:bidi="ne_NP"/>
        </w:rPr>
        <w:t>यस कथामा यि पात्रहरु समावेश छन्:</w:t>
      </w:r>
    </w:p>
    <w:p>
      <w:pPr>
        <w:pStyle w:val="ListBullet"/>
        <w:spacing w:line="240" w:lineRule="auto"/>
        <w:ind w:left="720"/>
      </w:pPr>
      <w:r>
        <w:rPr>
          <w:lang w:val="ne_NP" w:bidi="ne_NP"/>
        </w:rPr>
      </w:r>
      <w:r>
        <w:rPr>
          <w:lang w:val="ne_NP" w:bidi="ne_NP"/>
        </w:rPr>
        <w:t>परमेश्वर</w:t>
      </w:r>
    </w:p>
    <w:p>
      <w:pPr>
        <w:pStyle w:val="ListBullet"/>
        <w:spacing w:line="240" w:lineRule="auto"/>
        <w:ind w:left="720"/>
      </w:pPr>
      <w:r>
        <w:rPr>
          <w:lang w:val="ne_NP" w:bidi="ne_NP"/>
        </w:rPr>
      </w:r>
      <w:r>
        <w:rPr>
          <w:lang w:val="ne_NP" w:bidi="ne_NP"/>
        </w:rPr>
        <w:t>नोआ</w:t>
      </w:r>
    </w:p>
    <w:p>
      <w:pPr>
        <w:pStyle w:val="ListBullet"/>
        <w:spacing w:line="240" w:lineRule="auto"/>
        <w:ind w:left="720"/>
      </w:pPr>
      <w:r>
        <w:rPr>
          <w:lang w:val="ne_NP" w:bidi="ne_NP"/>
        </w:rPr>
      </w:r>
      <w:r>
        <w:rPr>
          <w:lang w:val="ne_NP" w:bidi="ne_NP"/>
        </w:rPr>
        <w:t>नोआकी पत्नी</w:t>
      </w:r>
    </w:p>
    <w:p>
      <w:pPr>
        <w:pStyle w:val="ListBullet"/>
        <w:spacing w:line="240" w:lineRule="auto"/>
        <w:ind w:left="720"/>
      </w:pPr>
      <w:r>
        <w:rPr>
          <w:lang w:val="ne_NP" w:bidi="ne_NP"/>
        </w:rPr>
      </w:r>
      <w:r>
        <w:rPr>
          <w:lang w:val="ne_NP" w:bidi="ne_NP"/>
        </w:rPr>
        <w:t>नोआका ३ छोराहरू, शेम, हाम र यापेत</w:t>
      </w:r>
    </w:p>
    <w:p>
      <w:pPr>
        <w:pStyle w:val="ListBullet"/>
        <w:spacing w:line="240" w:lineRule="auto"/>
        <w:ind w:left="720"/>
      </w:pPr>
      <w:r>
        <w:rPr>
          <w:lang w:val="ne_NP" w:bidi="ne_NP"/>
        </w:rPr>
      </w:r>
      <w:r>
        <w:rPr>
          <w:lang w:val="ne_NP" w:bidi="ne_NP"/>
        </w:rPr>
        <w:t>३ छोराहरूका पत्नीहरू</w:t>
      </w:r>
    </w:p>
    <w:p>
      <w:pPr>
        <w:pStyle w:val="ListBullet"/>
        <w:spacing w:line="240" w:lineRule="auto"/>
        <w:ind w:left="720"/>
      </w:pPr>
      <w:r>
        <w:rPr>
          <w:lang w:val="ne_NP" w:bidi="ne_NP"/>
        </w:rPr>
      </w:r>
      <w:r>
        <w:rPr>
          <w:lang w:val="ne_NP" w:bidi="ne_NP"/>
        </w:rPr>
        <w:t>पशुहरू</w:t>
      </w:r>
    </w:p>
    <w:p>
      <w:pPr>
        <w:pStyle w:val="ListBullet"/>
        <w:spacing w:line="240" w:lineRule="auto"/>
        <w:ind w:left="720"/>
      </w:pPr>
      <w:r>
        <w:rPr>
          <w:lang w:val="ne_NP" w:bidi="ne_NP"/>
        </w:rPr>
      </w:r>
      <w:r>
        <w:rPr>
          <w:lang w:val="ne_NP" w:bidi="ne_NP"/>
        </w:rPr>
        <w:t>अन्य मानिसहरू</w:t>
      </w:r>
    </w:p>
    <w:p>
      <w:pPr/>
      <w:r>
        <w:rPr>
          <w:lang w:val="ne_NP" w:bidi="ne_NP"/>
        </w:rPr>
      </w:r>
      <w:r>
        <w:rPr>
          <w:lang w:val="ne_NP" w:bidi="ne_NP"/>
        </w:rPr>
        <w:t>टोलीले कथालाई दुई पटक अभिनय गर्न लगाउनुहोस्। तिनीहरूले अनुवाद गरिरहेका भाषामा अभिनय गर्नुपर्छ। पहिला, टोलीले नरोकिकन कथालाई अभिनय गर्नु। दोस्रो पटक टोलीले कथालाई अभिनय गर्दा, तिनीहरूलाई कथाको विभिन्न ठाउँहरूमा रोक्नुहोस्।</w:t>
      </w:r>
    </w:p>
    <w:p>
      <w:pPr/>
      <w:r>
        <w:rPr>
          <w:lang w:val="ne_NP" w:bidi="ne_NP"/>
        </w:rPr>
      </w:r>
      <w:r>
        <w:rPr>
          <w:lang w:val="ne_NP" w:bidi="ne_NP"/>
        </w:rPr>
        <w:t>टोलीले पहिलो पटक कथालाई अभिनय गर्दा, संवाद, प्रवाह, प्लटलाइन र कथाको कालक्रममा ध्यान दिनुहोस्। कथा वा खण्डको महत्त्वपूर्ण वा कठिन भागहरूलाई अभिनय गर्नुपर्ने र छुटाउन नहुने कुरामा ध्यान दिनुहोस्। टोलीलाई कथाका भागहरू सम्झन मद्दत गर्नुहोस्।</w:t>
      </w:r>
    </w:p>
    <w:p>
      <w:pPr/>
      <w:r>
        <w:rPr>
          <w:lang w:val="ne_NP" w:bidi="ne_NP"/>
        </w:rPr>
      </w:r>
      <w:r>
        <w:rPr>
          <w:lang w:val="ne_NP" w:bidi="ne_NP"/>
        </w:rPr>
        <w:t>यस खण्डमा बोल्ने एक मात्र व्यक्ति परमेश्वर हुनुहुन्छ।</w:t>
      </w:r>
    </w:p>
    <w:p>
      <w:pPr/>
      <w:r>
        <w:rPr>
          <w:lang w:val="ne_NP" w:bidi="ne_NP"/>
        </w:rPr>
      </w:r>
      <w:r>
        <w:rPr>
          <w:lang w:val="ne_NP" w:bidi="ne_NP"/>
        </w:rPr>
        <w:t>पहिलो दृश्यमा, परमेश्वरले नोआसँग कुरा गरिरहनुभएको छ। परमेश्वरले नोआलाई फेरि भन्नुहुन्छ कि पृथ्वी बाढीले नष्ट हुनेछ। परमेश्वरले नोआलाई भन्नुहुन्छ, "तिमी एकजना मात्र धर्मी व्यक्ति हौ।"</w:t>
      </w:r>
    </w:p>
    <w:p>
      <w:pPr/>
      <w:r>
        <w:rPr>
          <w:lang w:val="ne_NP" w:bidi="ne_NP"/>
        </w:rPr>
      </w:r>
      <w:r>
        <w:rPr>
          <w:lang w:val="ne_NP" w:bidi="ne_NP"/>
        </w:rPr>
        <w:t>नोआलाई सोध्नुहोस्, "परमेश्वरले तपाईंलाई धर्मी मानिस भन्नुभएको कुराले कस्तो महसुस भइरहेको छ?" तपाईंले सुन्न सक्नुहुन्छ, "मलाई परमेश्वरसँग कुरा गर्न मन पर्छ," वा "मलाई परमेश्वरसँगको मेरो सम्बन्ध मन पर्छ," वा "म अन्य मानिसहरूभन्दा के कुरामा यति फरक छु भन्नेमा म निश्चित छैन।" नाटक फेरि सुरु गर्नुहोस्।</w:t>
      </w:r>
    </w:p>
    <w:p>
      <w:pPr/>
      <w:r>
        <w:rPr>
          <w:lang w:val="ne_NP" w:bidi="ne_NP"/>
        </w:rPr>
      </w:r>
      <w:r>
        <w:rPr>
          <w:lang w:val="ne_NP" w:bidi="ne_NP"/>
        </w:rPr>
        <w:t>बलिदानका लागि स्वीकार्य ७ जोडी पशुहरूलाई डुङ्गामा राख भनेर परमेश्वरले नोआलाई भन्नुहुन्छ। नोआले प्रत्येक किसिमका चराका ७ जोडीलाई डुङ्गामा राख्नुपर्नेहुन्छ। यो बाढीपछि जीवन जोगिनेछ भन्ने कुरा पक्का गर्नका लागि हो भनेर परमेश्वरले भन्नुहुन्छ।</w:t>
      </w:r>
    </w:p>
    <w:p>
      <w:pPr/>
      <w:r>
        <w:rPr>
          <w:lang w:val="ne_NP" w:bidi="ne_NP"/>
        </w:rPr>
      </w:r>
      <w:r>
        <w:rPr>
          <w:lang w:val="ne_NP" w:bidi="ne_NP"/>
        </w:rPr>
        <w:t>नोआलाई सोध्नुहोस्, "हामीलाई शुद्ध पशुहरूको बारेमा बताउनुहोस्।" तपाईंले सुन्न सक्नुहुन्छ, "यी तीनै पशुहरू हुन् जसलाई हामीले परमेश्वरको आराधना गर्दा परमेश्वरले बलिदानको रूपमा स्वीकार गर्नुहुन्छ," वा, "यसको बारेमा मलाई थाहा छैन। मैले केही खाले पशुहरूलाई बलिदानका लागि प्रयोग गरिन्छ भनेर सुनेको यो पहिलो पटक हो।" नाटक फेरि सुरु गर्नुहोस्।</w:t>
      </w:r>
    </w:p>
    <w:p>
      <w:pPr/>
      <w:r>
        <w:rPr>
          <w:lang w:val="ne_NP" w:bidi="ne_NP"/>
        </w:rPr>
      </w:r>
      <w:r>
        <w:rPr>
          <w:lang w:val="ne_NP" w:bidi="ne_NP"/>
        </w:rPr>
        <w:t>परमेश्वरले नोआलाई फेरि भन्नुहुन्छ कि वर्षा हुन लागेको छ र वर्षा ४० दिन र ४० रात रहनेछ।</w:t>
      </w:r>
    </w:p>
    <w:p>
      <w:pPr/>
      <w:r>
        <w:rPr>
          <w:lang w:val="ne_NP" w:bidi="ne_NP"/>
        </w:rPr>
      </w:r>
      <w:r>
        <w:rPr>
          <w:lang w:val="ne_NP" w:bidi="ne_NP"/>
        </w:rPr>
        <w:t>दोस्रो दृश्यमा, नोआ र उनको परिवार डुङ्गामा जान्छन्। तिनीहरूले डुङ्गामा सबै पशुहरूलाई लैजान्छन्। ७ दिनपछि, वर्षा हुन थाल्छ।</w:t>
      </w:r>
    </w:p>
    <w:p>
      <w:pPr/>
      <w:r>
        <w:rPr>
          <w:lang w:val="ne_NP" w:bidi="ne_NP"/>
        </w:rPr>
      </w:r>
      <w:r>
        <w:rPr>
          <w:lang w:val="ne_NP" w:bidi="ne_NP"/>
        </w:rPr>
        <w:t>तेस्रो दृश्यमा, परमेश्वरले वर्षा सुरु गर्नुहुन्छ र मुसलधारे पानी पर्न थाल्छ। जमीनबाट पनि पानी आउँछ।</w:t>
      </w:r>
    </w:p>
    <w:p>
      <w:pPr/>
      <w:r>
        <w:rPr>
          <w:lang w:val="ne_NP" w:bidi="ne_NP"/>
        </w:rPr>
      </w:r>
      <w:r>
        <w:rPr>
          <w:lang w:val="ne_NP" w:bidi="ne_NP"/>
        </w:rPr>
        <w:t>नोआकी पत्नी र सन्तानहरूलाई सोध्नुहोस्, "के तपाईंले कहिल्यै यसरी वर्षा देख्नुभएको छ? तपाईंले यो वर्षालाई कसरी वर्णन गर्नुहुन्छ?" तपाईंले सुन्न सक्नुहुन्छ, "मैले पहिले कहिल्यै वर्षा देखेको छैन," वा "यति ठूलो वर्षा भइरहेको छ, म बाहिर केही देख्न सक्दिन," वा "यो वर्षा साँच्चै ठूलो छ।" डुङ्गामा नभएका मानिसहरूलाई सोध्नुहोस्, "यो वर्षाको बारेमा तपाईंलाई के लाग्छ?" तपाईंले सुन्न सक्नुहुन्छ, "मैले यसअघि यसरी वर्षा कहिल्यै देखेको थिइनँ," वा "यो वर्षाले यस क्षेत्रलाई गम्भीर हानी गर्न लागेको छ," वा "मलाई अहिले नै अग्लो ठाउँ खोज्न आवश्यक छ।" पानी बढ्दै छ," वा "नोआ र उनको परिवार त्यो डुङ्गामा सुरक्षित छन्। "काश मैले अझ बढी सुनेको भए," वा "यो पानी यति छिटो बढिरहेको छ कि मलाई हामी मर्नेछौँ भन्ने डर लागेको छ।" नाटक फेरि सुरु गर्नुहोस्।</w:t>
      </w:r>
    </w:p>
    <w:p>
      <w:pPr/>
      <w:r>
        <w:rPr>
          <w:lang w:val="ne_NP" w:bidi="ne_NP"/>
        </w:rPr>
      </w:r>
      <w:r>
        <w:rPr>
          <w:lang w:val="ne_NP" w:bidi="ne_NP"/>
        </w:rPr>
        <w:t>चौथो दृश्यमा, त्यो कार्य पछाडि फर्केर फेरि सुरु भएको जस्तो देखिन्छ। नोआ र उनको परिवार डुङ्गामा जान्छन् भन्ने कुरा हामी सुन्छौं। सबै पशुहरू डुङ्गामा प्रवेश गर्छन्। सबै जना डुङ्गामा भएपछि परमेश्वरले ढोका बन्द गर्नुहुन्छ।</w:t>
      </w:r>
    </w:p>
    <w:p>
      <w:pPr/>
      <w:r>
        <w:rPr>
          <w:lang w:val="ne_NP" w:bidi="ne_NP"/>
        </w:rPr>
      </w:r>
      <w:r>
        <w:rPr>
          <w:lang w:val="ne_NP" w:bidi="ne_NP"/>
        </w:rPr>
        <w:t>नोआकी पत्नीलाई सोध्नुहोस्, "तपाईंले ढोका बन्द गरेको सुनेर तपाईंले कस्तो महसुस गर्नुभयो?" तपाईंले सुन्न सक्नुहुन्छ, "म डराएको थिए।" वा, "यस डुङ्गामा मेरा आमाबुबा र दाजुभाइ तथा दिदीबहिनीहरू मसँग भइदिएको भए कस्तो हुन्थ्यो।" वा, "म यहाँ डुङ्गामा धेरै सुरक्षित महसुस गर्छु। मलाई लाग्छ हामी सुरक्षित हुनेछौं।" छोराहरूका पत्नीहरूलाई सोध्नुहोस्, "तपाईंले ढोका बन्द गरेको सुनेको बेला तपाईंलाई कस्तो महसुस भइरहेको थियो?" तपाईंले सुन्न सक्नुहुन्छ, "मेरा आमाबुबा र दाजुभाइ दिदीबहिनीहरू यहाँ हामीसँगै भैदिए हुन्थ्यो।" वा, "ढोका बन्द भएसँगै हामी निस्कन सक्दैनौँ र अरू कोही भित्र पस्न सक्दैनन्।" वा, "के भइरहेको छ म बुझ्दिन।" अन्य मानिसहरूलाई सोध्नुहोस्: "तपाईंले डुङ्गाको ढोका बन्द देख्दा तपाईंलाई कस्तो महसुस भइरहेको थियो?" तपाईंले सुन्न सक्नुहुन्छ, "तिनीहरू किन त्यो डुङ्गामा छन्? यहाँ कुनै पानी छैन।" वा, "मलाई लाग्छ कि ती सबै पशुहरूसहित त्यो डुङ्गामा चढ्ने तिनीहरू पागल हुन्।" वा, "तिनीहरूले यो डुङ्गा किन बनाए र ती सबै पशुहरू यसमा किन राखे, म बुझ्दिन।" नाटक फेरि सुरु गर्नुहोस्।</w:t>
      </w:r>
    </w:p>
    <w:p>
      <w:pPr/>
      <w:r>
        <w:rPr>
          <w:lang w:val="ne_NP" w:bidi="ne_NP"/>
        </w:rPr>
      </w:r>
      <w:r>
        <w:rPr>
          <w:lang w:val="ne_NP" w:bidi="ne_NP"/>
        </w:rPr>
        <w:t>पाँचौ दृश्यमा, हामीसँग बाढीको वर्णन छ। पानी बढ्दै जाँदा डुङ्गा तैरिन थाल्यो। पानीले सबै भन्दा अग्लो चुचुरोलाई ७ मिटर सम्म ढाक्यो। पृथ्वीमा सास फेर्न सक्नेजति सबै थोक मरे। बाँच्ने मानिसहरू डुङ्गाका मानिसहरू मात्र थिए। बाँच्नेहरूमा डुङ्गामा भएका पशुहरू र चराहरू मात्र थिए । बाढीको पानीले पृथ्वीलाई १५० दिनसम्म ढाकिरहेको थियो।</w:t>
      </w:r>
    </w:p>
    <w:p>
      <w:pPr/>
      <w:r>
        <w:rPr>
          <w:lang w:val="ne_NP" w:bidi="ne_NP"/>
        </w:rPr>
      </w:r>
      <w:r>
        <w:rPr>
          <w:lang w:val="ne_NP" w:bidi="ne_NP"/>
        </w:rPr>
        <w:t>अभिनय रोक्नुहोस्: नोआ र उनका छोराहरूलाई सोध्नुहोस्, "तपाईंहरूले सबैभन्दा अग्लो चुचुरो पानीले ढाकिएको देख्दा र जीवित रहने तपाईंहरू मात्र हुनुहुन्छ भन्ने महसुस गर्दा तपाईंहरूलाई कस्तो महसुस भयो?" तपाईंले सुन्न सक्नुहुन्छ, "ती मानिसहरूका लागि दुःख लागेको छ," "हामी जीवित छौँ भन्नेमा खुसी छौँ," "ती सबै मानिसहरू किन मर्नुपरेको होला?" नोआका पत्नी र बुहारीहरूलाई सोध्नुहोस्, "तपाईंले बाढीको पानीले सबैभन्दा अग्लो पहाड पनि ढाकिएको देख्दा तपाईंलाई कस्तो महसुस भइरहेको थियो?" तपाईंले सुन्न सक्नुहुन्छ, "म धेरै दुखी छु। मेरा आमाबुबा र दिदीबहिनीहरू अब मरेका छन्।" वा, "यस डुङ्गामा हामीसँग भएको बाहेक हामीले सबै कुरा गुमाएका छौं।" वा, "तिनीहरू हामीसँगै भैदिए हुन्थ्यो।" वा, "हामी सुरक्षित छौं भन्ने कुरामा म खुसी छु।" नाटक फेरि सुरु गर्नुहोस्।</w:t>
      </w:r>
      <w:r>
        <w:rPr>
          <w:lang w:val="ne_NP" w:bidi="ne_NP"/>
        </w:rPr>
      </w:r>
    </w:p>
    <w:p>
      <w:pPr>
        <w:pStyle w:val="Heading3"/>
      </w:pPr>
      <w:r>
        <w:rPr>
          <w:lang w:val="ne_NP" w:bidi="ne_NP"/>
        </w:rPr>
        <w:t>Step 5</w:t>
      </w:r>
    </w:p>
    <w:p>
      <w:pPr/>
      <w:r>
        <w:rPr>
          <w:lang w:val="ne_NP" w:bidi="ne_NP"/>
        </w:rPr>
      </w:r>
      <w:r>
        <w:rPr>
          <w:lang w:val="ne_NP" w:bidi="ne_NP"/>
        </w:rPr>
        <w:t>पाठलाई बुझ्न-सजिलो संस्करणमा एकपटक सुन्नुहोस्।</w:t>
      </w:r>
    </w:p>
    <w:p>
      <w:pPr/>
      <w:r>
        <w:rPr>
          <w:lang w:val="ne_NP" w:bidi="ne_NP"/>
        </w:rPr>
      </w:r>
      <w:r>
        <w:rPr>
          <w:lang w:val="ne_NP" w:bidi="ne_NP"/>
        </w:rPr>
        <w:t xml:space="preserve">यस खण्डमा </w:t>
      </w:r>
      <w:r>
        <w:rPr>
          <w:b/>
          <w:lang w:val="ne_NP" w:bidi="ne_NP"/>
        </w:rPr>
        <w:t>परमेश्वर</w:t>
      </w:r>
      <w:r>
        <w:rPr>
          <w:lang w:val="ne_NP" w:bidi="ne_NP"/>
        </w:rPr>
        <w:t xml:space="preserve">का लागि दुईवटा नामहरू प्रयोग गरिएको छ। </w:t>
      </w:r>
      <w:r>
        <w:rPr>
          <w:lang w:val="ne_NP" w:bidi="ne_NP"/>
        </w:rPr>
        <w:t>प्रभु</w:t>
      </w:r>
      <w:r>
        <w:rPr>
          <w:lang w:val="ne_NP" w:bidi="ne_NP"/>
        </w:rPr>
        <w:t xml:space="preserve"> नाम परमेश्वरको हिब्रू नाम, </w:t>
      </w:r>
      <w:r>
        <w:rPr>
          <w:b/>
          <w:lang w:val="ne_NP" w:bidi="ne_NP"/>
        </w:rPr>
        <w:t>याहवे</w:t>
      </w:r>
      <w:r>
        <w:rPr>
          <w:lang w:val="ne_NP" w:bidi="ne_NP"/>
        </w:rPr>
        <w:t xml:space="preserve">को अनुवाद हो। तपाईंले सृष्टिको कथामा </w:t>
      </w:r>
      <w:r>
        <w:rPr>
          <w:lang w:val="ne_NP" w:bidi="ne_NP"/>
        </w:rPr>
        <w:t>याहवे</w:t>
      </w:r>
      <w:r>
        <w:rPr>
          <w:lang w:val="ne_NP" w:bidi="ne_NP"/>
        </w:rPr>
        <w:t xml:space="preserve">को लागि प्रयोग गर्नुभएको शब्द नै प्रयोग गर्नुहोस्। यस कथामा तपाईंले परमेश्वरको नाम भेट्दा, तपाईंले </w:t>
      </w:r>
      <w:r>
        <w:rPr>
          <w:lang w:val="ne_NP" w:bidi="ne_NP"/>
        </w:rPr>
        <w:t>परमेश्वर</w:t>
      </w:r>
      <w:r>
        <w:rPr>
          <w:lang w:val="ne_NP" w:bidi="ne_NP"/>
        </w:rPr>
        <w:t>का लागि प्रयोग गर्नुभएको उही नाम प्रयोग गर्नुहोस्। यदि तपाईं आफ्नो विकल्पहरूको समीक्षा गर्न चाहनुहुन्छ भने मुख्य शब्दावलीमा यी नामहरूको बारेमा छलफल गरिएको छ।</w:t>
      </w:r>
    </w:p>
    <w:p>
      <w:pPr/>
      <w:r>
        <w:rPr>
          <w:lang w:val="ne_NP" w:bidi="ne_NP"/>
        </w:rPr>
      </w:r>
      <w:r>
        <w:rPr>
          <w:lang w:val="ne_NP" w:bidi="ne_NP"/>
        </w:rPr>
        <w:t xml:space="preserve">परमेश्वरले नोआलाई आफ्नो परिवारलाई डुङ्गामा लैजान भन्नुभयो। केही अनुवादहरूले </w:t>
      </w:r>
      <w:r>
        <w:rPr>
          <w:b/>
          <w:lang w:val="ne_NP" w:bidi="ne_NP"/>
        </w:rPr>
        <w:t>घराना</w:t>
      </w:r>
      <w:r>
        <w:rPr>
          <w:lang w:val="ne_NP" w:bidi="ne_NP"/>
        </w:rPr>
        <w:t xml:space="preserve"> शब्द प्रयोग गर्छन्। यसको अर्थ नोआको घरमा बस्ने मानिसहरू हुन्थ्यो। यस खण्डमा डुङ्गामा जाँने परिवारका सदस्यहरू नोआ, नोआकी पत्नी, नोआका ३ छोराहरू, शेम, हाम र यापेत र तिनीहरूका पत्नीहरू थिए: कुल ८ मानिसहरू थिए। अलमलमा पर्ने शब्द प्रयोग गर्नुको सट्टा, तपाईंले नोआसँग डुङ्गामा को गयो भन्न सक्नुहुन्छ। यदि तपाईंलाई थप जानकारीको आवश्यकता छ भने </w:t>
      </w:r>
      <w:r>
        <w:rPr>
          <w:lang w:val="ne_NP" w:bidi="ne_NP"/>
        </w:rPr>
        <w:t>घराना</w:t>
      </w:r>
      <w:r>
        <w:rPr>
          <w:lang w:val="ne_NP" w:bidi="ne_NP"/>
        </w:rPr>
        <w:t xml:space="preserve"> शब्द मुख्य शब्दावलीमा छ।</w:t>
      </w:r>
    </w:p>
    <w:p>
      <w:pPr/>
      <w:r>
        <w:rPr>
          <w:lang w:val="ne_NP" w:bidi="ne_NP"/>
        </w:rPr>
      </w:r>
      <w:r>
        <w:rPr>
          <w:lang w:val="ne_NP" w:bidi="ne_NP"/>
        </w:rPr>
        <w:t xml:space="preserve">परमेश्वरले नोआलाई भन्नुहुन्छ कि नोआ </w:t>
      </w:r>
      <w:r>
        <w:rPr>
          <w:b/>
          <w:lang w:val="ne_NP" w:bidi="ne_NP"/>
        </w:rPr>
        <w:t>धर्मी</w:t>
      </w:r>
      <w:r>
        <w:rPr>
          <w:lang w:val="ne_NP" w:bidi="ne_NP"/>
        </w:rPr>
        <w:t xml:space="preserve"> मानिस हुन् वा परमेश्वरसँग उनको सही सम्बन्ध छ। तपाईंले अघिल्लो खण्डहरूमा प्रयोग गर्नुभएको </w:t>
      </w:r>
      <w:r>
        <w:rPr>
          <w:lang w:val="ne_NP" w:bidi="ne_NP"/>
        </w:rPr>
        <w:t>धर्मी</w:t>
      </w:r>
      <w:r>
        <w:rPr>
          <w:lang w:val="ne_NP" w:bidi="ne_NP"/>
        </w:rPr>
        <w:t xml:space="preserve"> शब्दको प्रयोग गर्नुहोस्। मुख्य शब्दावलीले यस शब्दको व्याख्या दिन्छ। परमेश्वरले भन्नुहुन्छ कि नोआ यस </w:t>
      </w:r>
      <w:r>
        <w:rPr>
          <w:b/>
          <w:lang w:val="ne_NP" w:bidi="ne_NP"/>
        </w:rPr>
        <w:t>पुस्तामा</w:t>
      </w:r>
      <w:r>
        <w:rPr>
          <w:lang w:val="ne_NP" w:bidi="ne_NP"/>
        </w:rPr>
        <w:t xml:space="preserve"> एक मात्र धर्मी हुन्। यहाँ पुस्ता शब्दको अर्थ नोआको समयमा बसोबास गर्नेहरू हो। </w:t>
      </w:r>
      <w:r>
        <w:rPr>
          <w:lang w:val="ne_NP" w:bidi="ne_NP"/>
        </w:rPr>
        <w:t>पुस्ताहरू</w:t>
      </w:r>
      <w:r>
        <w:rPr>
          <w:lang w:val="ne_NP" w:bidi="ne_NP"/>
        </w:rPr>
        <w:t xml:space="preserve"> भन्ने शब्द मुख्य शब्दावलीमा छ।</w:t>
      </w:r>
    </w:p>
    <w:p>
      <w:pPr/>
      <w:r>
        <w:rPr>
          <w:lang w:val="ne_NP" w:bidi="ne_NP"/>
        </w:rPr>
      </w:r>
      <w:r>
        <w:rPr>
          <w:lang w:val="ne_NP" w:bidi="ne_NP"/>
        </w:rPr>
        <w:t xml:space="preserve">परमेश्वरले नोआलाई डुङ्गामा ७ जोडी </w:t>
      </w:r>
      <w:r>
        <w:rPr>
          <w:lang w:val="ne_NP" w:bidi="ne_NP"/>
        </w:rPr>
        <w:t>शुद्ध</w:t>
      </w:r>
      <w:r>
        <w:rPr>
          <w:lang w:val="ne_NP" w:bidi="ne_NP"/>
        </w:rPr>
        <w:t xml:space="preserve"> पशुहरू राख्न भन्नुहुन्छ। मुख्य शब्दावलीमा भनिएको छ कि शुद्ध हुनुको अर्थ पशुहरू परमेश्वरको सेवाको लागि वा खानका लागि योग्य छन् भन्ने हो। परमेश्वरले अहिलेसम्म शुद्ध र अशुद्ध पशुहरूको बारेमा निर्देशनहरू दिइनसकेकोले केही अनुवादकहरूले यसलाई बलिदान र खानका लागि योग्य पशुहरूको रूपमा परिभाषित गर्ने छनोट गरेका छन्।</w:t>
      </w:r>
    </w:p>
    <w:p>
      <w:pPr/>
      <w:r>
        <w:rPr>
          <w:lang w:val="ne_NP" w:bidi="ne_NP"/>
        </w:rPr>
      </w:r>
      <w:r>
        <w:rPr>
          <w:lang w:val="ne_NP" w:bidi="ne_NP"/>
        </w:rPr>
        <w:t>पृथ्वीबाट सबै जीवन मेटाइनेछ भनेर परमेश्वरले भन्नुहुन्छ।</w:t>
      </w:r>
    </w:p>
    <w:p>
      <w:pPr/>
      <w:r>
        <w:rPr>
          <w:lang w:val="ne_NP" w:bidi="ne_NP"/>
        </w:rPr>
      </w:r>
      <w:r>
        <w:rPr>
          <w:lang w:val="ne_NP" w:bidi="ne_NP"/>
        </w:rPr>
        <w:t>यहाँ रोक्नुहोस् र अनुवाद टोलीको रूपमा छलफल गर्नुहोस्: के तपाईंसँग सबै जीवन नष्ट हुने कुरा व्यक्त गर्ने कुनै विशेष तरिका छ?</w:t>
      </w:r>
    </w:p>
    <w:p>
      <w:pPr/>
      <w:r>
        <w:rPr>
          <w:lang w:val="ne_NP" w:bidi="ne_NP"/>
        </w:rPr>
      </w:r>
      <w:r>
        <w:rPr>
          <w:lang w:val="ne_NP" w:bidi="ne_NP"/>
        </w:rPr>
        <w:t>अर्को खण्डले अलि पछाडि फर्केर वर्षाको वर्णन गर्छ। यो भाग कविता वा काव्यात्मक अभिव्यक्ति हो।</w:t>
      </w:r>
    </w:p>
    <w:p>
      <w:pPr/>
      <w:r>
        <w:rPr>
          <w:lang w:val="ne_NP" w:bidi="ne_NP"/>
        </w:rPr>
      </w:r>
      <w:r>
        <w:rPr>
          <w:lang w:val="ne_NP" w:bidi="ne_NP"/>
        </w:rPr>
        <w:t>यहाँ रोक्नुहोस् र अनुवाद टोलीको रूपमा यसमा छलफल गर्नुहोस्। तपाईंको भाषामा आकाशबाट परिरहेको वर्षा र जमिनबाट निस्कने पानीलाई वर्णन गर्ने केही काव्यात्मक तरिकाहरू के के हुन सक्छन्? प्रयोग गरिएका केही अभिव्यक्तिहरू यस प्रकार छन्: स्वर्गका झ्यालहरू खोलिए; मुसलधारे वर्षा भयो; स्वर्गका ढोकाहरू खोलिए, र झरी पर्यो। यहाँ, स्वर्गले आकाशलाई बुझाउँछ। "पृथ्वीबाट पानी फुट्यो" वा "पृथ्वीबाट पानीको फोहरा छुट्यो" पृथ्वीमा के भयो भनेर वर्णन गर्ने २ वटा उदाहरणहरू हुन्। वर्षा यति कडा र यति छिटो भयो कि मानिसहरूले सायद त्यसको वारपार देख्न सकेनन्।</w:t>
      </w:r>
    </w:p>
    <w:p>
      <w:pPr/>
      <w:r>
        <w:rPr>
          <w:lang w:val="ne_NP" w:bidi="ne_NP"/>
        </w:rPr>
      </w:r>
      <w:r>
        <w:rPr>
          <w:lang w:val="ne_NP" w:bidi="ne_NP"/>
        </w:rPr>
        <w:t>त्यसपछि हामीसँग बाढी र विनाशको वर्णन छ। झरी बर्सिँदा र पृथ्वीबाट पानी फुटेर आउँदा डुङ्गा तैरिन थाल्यो। पानीको सतह यतिमाथि उठ्यो कि सबैभन्दा अग्लो पहाडको चुचुरोलाई समेत लगभग ७ मिटर पानीले ढाक्यो। केही अनुवादहरूले नापको रूपमा</w:t>
      </w:r>
      <w:r>
        <w:rPr>
          <w:b/>
          <w:lang w:val="ne_NP" w:bidi="ne_NP"/>
        </w:rPr>
        <w:t>हात</w:t>
      </w:r>
      <w:r>
        <w:rPr>
          <w:lang w:val="ne_NP" w:bidi="ne_NP"/>
        </w:rPr>
        <w:t xml:space="preserve">शब्दलाई प्रयोग गर्छन्। यो त्यस समयको सामान्य नपाई थियो। मुख्य शब्दावलीले व्याख्या गर्छ कि एक </w:t>
      </w:r>
      <w:r>
        <w:rPr>
          <w:lang w:val="ne_NP" w:bidi="ne_NP"/>
        </w:rPr>
        <w:t>हातको</w:t>
      </w:r>
      <w:r>
        <w:rPr>
          <w:lang w:val="ne_NP" w:bidi="ne_NP"/>
        </w:rPr>
        <w:t xml:space="preserve"> लम्बाइ वा लगभग ५० सेन्टिमिटर बराबर हो। तपाईंले यस नापलाई आफ्ना मानिसहरूका लागि अर्थ राख्ने नापको एकाइमा रूपान्तरण गर्न सक्नुहुन्छ। कसैले फिट र गज प्रयोग गर्नेछन्। अरूले मिटर प्रयोग गर्नेछन्। तपाईंले आफ्नो क्षेत्रमा प्रयोग गर्ने केही अन्य नापको एकाइ हुन सक्छ।</w:t>
      </w:r>
    </w:p>
    <w:p>
      <w:pPr/>
      <w:r>
        <w:rPr>
          <w:lang w:val="ne_NP" w:bidi="ne_NP"/>
        </w:rPr>
      </w:r>
      <w:r>
        <w:rPr>
          <w:lang w:val="ne_NP" w:bidi="ne_NP"/>
        </w:rPr>
        <w:t>त्यसपछि कथाले पृथ्वीका प्रत्येक पशु र हरेक व्यक्ति मरे भनेर ४ पटक दोहोर्याउँछ। डुङ्गामा भएका मानिसहरू मात्र बाँचे। बाढीको पानी १५० दिनसम्म रह्यो।</w:t>
      </w:r>
      <w:r>
        <w:rPr>
          <w:lang w:val="ne_NP" w:bidi="ne_NP"/>
        </w:rPr>
      </w:r>
    </w:p>
    <w:p>
      <w:pPr>
        <w:pStyle w:val="Heading3"/>
      </w:pPr>
      <w:r>
        <w:rPr>
          <w:lang w:val="ne_NP" w:bidi="ne_NP"/>
        </w:rPr>
        <w:t>Step 6</w:t>
      </w:r>
    </w:p>
    <w:p>
      <w:pPr/>
      <w:r>
        <w:rPr>
          <w:lang w:val="ne_NP" w:bidi="ne_NP"/>
        </w:rPr>
      </w:r>
      <w:r>
        <w:rPr>
          <w:lang w:val="ne_NP" w:bidi="ne_NP"/>
        </w:rPr>
        <w:t>अनुवादलाई सजिलोसँग बुझ्न यस खण्डको श्रव्य संस्करण सुन्‍नुहोस्।</w:t>
      </w:r>
    </w:p>
    <w:p>
      <w:pPr/>
      <w:r>
        <w:rPr>
          <w:lang w:val="ne_NP" w:bidi="ne_NP"/>
        </w:rPr>
      </w:r>
      <w:r>
        <w:rPr>
          <w:lang w:val="ne_NP" w:bidi="ne_NP"/>
        </w:rPr>
        <w:t>यस सत्रमा, एउटा समूहको रूपमा तपाईंको आफ्नै भाषामा खण्डलाई पुन: भन्न लगाउनुहोस्।</w:t>
      </w:r>
    </w:p>
    <w:p>
      <w:pPr/>
      <w:r>
        <w:rPr>
          <w:lang w:val="ne_NP" w:bidi="ne_NP"/>
        </w:rPr>
      </w:r>
      <w:r>
        <w:rPr>
          <w:lang w:val="ne_NP" w:bidi="ne_NP"/>
        </w:rPr>
        <w:t>पहिला, सम्पूर्ण समूहले खण्डलाई तपाईंको आफ्नै भाषामा बताउन अभ्यास गर्नुपर्छ। तपाईंले अघिल्लो चरणहरूमा निर्णय गर्नुभएको कुराहरू जस्तै कालक्रम, शब्दहरू, वाक्यांशहरू, भावनाहरू, वा तपाईंले छलफल गर्नुभएको अन्य कुराहरू यसमा समावेश गर्नलाई सम्झनुहोस्।</w:t>
      </w:r>
    </w:p>
    <w:p>
      <w:pPr/>
      <w:r>
        <w:rPr>
          <w:lang w:val="ne_NP" w:bidi="ne_NP"/>
        </w:rPr>
      </w:r>
      <w:r>
        <w:rPr>
          <w:lang w:val="ne_NP" w:bidi="ne_NP"/>
        </w:rPr>
        <w:t>एउटा समूहको सदस्यले खण्डका केही वाक्यहरू भन्नुपर्छ र रोकिनु पर्छ। समूहको अर्को सदस्यले खण्डको अर्को भाग भन्नु पर्छ र रोकिनु पर्छ। समूहले सम्पूर्ण खण्डलाई पुन: नभन्दासम्म यो गर्नुहोस्। यस चरणमा समूहका सदस्यहरूले एक अर्कालाई सच्याउन सक्छन्।</w:t>
      </w:r>
    </w:p>
    <w:p>
      <w:pPr/>
      <w:r>
        <w:rPr>
          <w:lang w:val="ne_NP" w:bidi="ne_NP"/>
        </w:rPr>
      </w:r>
      <w:r>
        <w:rPr>
          <w:lang w:val="ne_NP" w:bidi="ne_NP"/>
        </w:rPr>
        <w:t xml:space="preserve">अडियो रोक्‍नुहोस्। </w:t>
      </w:r>
    </w:p>
    <w:p>
      <w:pPr/>
      <w:r>
        <w:rPr>
          <w:lang w:val="ne_NP" w:bidi="ne_NP"/>
        </w:rPr>
      </w:r>
      <w:r>
        <w:rPr>
          <w:lang w:val="ne_NP" w:bidi="ne_NP"/>
        </w:rPr>
        <w:t>अर्को पटक, समूहको प्रत्येक सदस्यले कम्तिमा पनि एकचोटि सम्पूर्ण खण्डलाई नरोकी भन्नुपर्छ। समूहको सदस्यले खण्डलाई सम्झन मद्दत गर्न कुनैपनि वस्तुहरू, चालहरू, वा तिनीहरूको स्टोरीबोर्ड प्रयोग गर्न सक्छन्।</w:t>
      </w:r>
    </w:p>
    <w:p>
      <w:pPr/>
      <w:r>
        <w:rPr>
          <w:lang w:val="ne_NP" w:bidi="ne_NP"/>
        </w:rPr>
      </w:r>
      <w:r>
        <w:rPr>
          <w:lang w:val="ne_NP" w:bidi="ne_NP"/>
        </w:rPr>
        <w:t xml:space="preserve">अडियो रोक्‍नुहोस्। </w:t>
      </w:r>
    </w:p>
    <w:p>
      <w:pPr/>
      <w:r>
        <w:rPr>
          <w:lang w:val="ne_NP" w:bidi="ne_NP"/>
        </w:rPr>
      </w:r>
      <w:r>
        <w:rPr>
          <w:lang w:val="ne_NP" w:bidi="ne_NP"/>
        </w:rPr>
        <w:t>त्यसपछि, तपाईंलाई सबैभन्दा बढी मनपरेको खण्डको संस्करण कस्को हो समूहले निर्णय गर्न सक्छ। तपाईंले एउटा समूहको सदस्यले एउटा दृश्य बताएको तरिका मनपर्यो तर तपाईंले अर्को दृश्य अर्कै समूहको सदस्यले बताएको तरिका मनपर्यो भनेर निर्णय गर्न सक्नुहुन्छ।</w:t>
      </w:r>
    </w:p>
    <w:p>
      <w:pPr/>
      <w:r>
        <w:rPr>
          <w:lang w:val="ne_NP" w:bidi="ne_NP"/>
        </w:rPr>
      </w:r>
      <w:r>
        <w:rPr>
          <w:lang w:val="ne_NP" w:bidi="ne_NP"/>
        </w:rPr>
        <w:t xml:space="preserve">अडियो रोक्‍नुहोस्। </w:t>
      </w:r>
    </w:p>
    <w:p>
      <w:pPr/>
      <w:r>
        <w:rPr>
          <w:lang w:val="ne_NP" w:bidi="ne_NP"/>
        </w:rPr>
      </w:r>
      <w:r>
        <w:rPr>
          <w:lang w:val="ne_NP" w:bidi="ne_NP"/>
        </w:rPr>
        <w:t>अन्तमा, समूहले सबैजना सहमत हुने खण्डको अन्तिम संस्करणलाई सँगै राख्न सक्छन्। समूहको प्रत्येक सदस्यले यस खण्डको अन्तिम संस्करण सुनाउने अभ्यास गर्नुपर्छ।</w:t>
      </w:r>
      <w:r>
        <w:rPr>
          <w:lang w:val="ne_NP" w:bidi="ne_NP"/>
        </w:rPr>
      </w:r>
      <w:r>
        <w:rPr>
          <w:lang w:val="ne_NP" w:bidi="ne_NP"/>
        </w:rPr>
      </w:r>
    </w:p>
    <w:p>
      <w:pPr/>
      <w:r>
        <w:rPr>
          <w:lang w:val="ne_NP" w:bidi="ne_NP"/>
        </w:rPr>
      </w:r>
    </w:p>
    <w:p>
      <w:pPr>
        <w:pStyle w:val="Heading2"/>
      </w:pPr>
      <w:r>
        <w:rPr>
          <w:lang w:val="ne_NP" w:bidi="ne_NP"/>
        </w:rPr>
        <w:t>Genesis 8:1–19</w:t>
      </w:r>
      <w:r>
        <w:rPr>
          <w:lang w:val="ne_NP" w:bidi="ne_NP"/>
        </w:rPr>
      </w:r>
    </w:p>
    <w:p>
      <w:pPr>
        <w:pStyle w:val="Heading3"/>
      </w:pPr>
      <w:r>
        <w:rPr>
          <w:lang w:val="ne_NP" w:bidi="ne_NP"/>
        </w:rPr>
        <w:t>Step 1</w:t>
      </w:r>
    </w:p>
    <w:p>
      <w:pPr/>
      <w:r>
        <w:rPr>
          <w:lang w:val="ne_NP" w:bidi="ne_NP"/>
        </w:rPr>
      </w:r>
      <w:r>
        <w:rPr>
          <w:lang w:val="ne_NP" w:bidi="ne_NP"/>
        </w:rPr>
        <w:t>उत्पत्ति ८:१–१९ सुन्नुहोस् र यसलाई आफ्नो हृदयमा राख्नुहोस्। पाठलाई तीन पटक सुन्नुहोस् (सम्भव छ भने तीन फरक अनुवादहरूमा)। त्यसपछि टोलीले निम्न प्रश्नहरूको छलफल गर्नुहोस:</w:t>
      </w:r>
    </w:p>
    <w:p>
      <w:pPr>
        <w:pStyle w:val="ListBullet"/>
        <w:spacing w:line="240" w:lineRule="auto"/>
        <w:ind w:left="720"/>
      </w:pPr>
      <w:r>
        <w:rPr>
          <w:lang w:val="ne_NP" w:bidi="ne_NP"/>
        </w:rPr>
      </w:r>
      <w:r>
        <w:rPr>
          <w:lang w:val="ne_NP" w:bidi="ne_NP"/>
        </w:rPr>
        <w:t>यो खण्डमा तपाईंलाई के मन पर्‍यो?</w:t>
      </w:r>
    </w:p>
    <w:p>
      <w:pPr>
        <w:pStyle w:val="ListBullet"/>
        <w:spacing w:line="240" w:lineRule="auto"/>
        <w:ind w:left="720"/>
      </w:pPr>
      <w:r>
        <w:rPr>
          <w:lang w:val="ne_NP" w:bidi="ne_NP"/>
        </w:rPr>
      </w:r>
      <w:r>
        <w:rPr>
          <w:lang w:val="ne_NP" w:bidi="ne_NP"/>
        </w:rPr>
        <w:t>तपाईलाई के मन पर्दैन वा के बुझ्नुहुन्न?</w:t>
      </w:r>
    </w:p>
    <w:p>
      <w:pPr>
        <w:pStyle w:val="ListBullet"/>
        <w:spacing w:line="240" w:lineRule="auto"/>
        <w:ind w:left="720"/>
      </w:pPr>
      <w:r>
        <w:rPr>
          <w:lang w:val="ne_NP" w:bidi="ne_NP"/>
        </w:rPr>
      </w:r>
      <w:r>
        <w:rPr>
          <w:lang w:val="ne_NP" w:bidi="ne_NP"/>
        </w:rPr>
        <w:t>यो कथाले हामीलाई परमेश्वरको बारेमा के भन्छ?</w:t>
      </w:r>
    </w:p>
    <w:p>
      <w:pPr>
        <w:pStyle w:val="ListBullet"/>
        <w:spacing w:line="240" w:lineRule="auto"/>
        <w:ind w:left="720"/>
      </w:pPr>
      <w:r>
        <w:rPr>
          <w:lang w:val="ne_NP" w:bidi="ne_NP"/>
        </w:rPr>
      </w:r>
      <w:r>
        <w:rPr>
          <w:lang w:val="ne_NP" w:bidi="ne_NP"/>
        </w:rPr>
        <w:t>यो खण्डले मानिसबारे हामीलाई के भन्दछ?</w:t>
      </w:r>
    </w:p>
    <w:p>
      <w:pPr>
        <w:pStyle w:val="ListBullet"/>
        <w:spacing w:line="240" w:lineRule="auto"/>
        <w:ind w:left="720"/>
      </w:pPr>
      <w:r>
        <w:rPr>
          <w:lang w:val="ne_NP" w:bidi="ne_NP"/>
        </w:rPr>
      </w:r>
      <w:r>
        <w:rPr>
          <w:lang w:val="ne_NP" w:bidi="ne_NP"/>
        </w:rPr>
        <w:t>यो खण्डले कसरी हाम्रो दैनिक जीवनलाई प्रभाव पार्छ?</w:t>
      </w:r>
    </w:p>
    <w:p>
      <w:pPr>
        <w:pStyle w:val="ListBullet"/>
        <w:spacing w:line="240" w:lineRule="auto"/>
        <w:ind w:left="720"/>
      </w:pPr>
      <w:r>
        <w:rPr>
          <w:lang w:val="ne_NP" w:bidi="ne_NP"/>
        </w:rPr>
      </w:r>
      <w:r>
        <w:rPr>
          <w:lang w:val="ne_NP" w:bidi="ne_NP"/>
        </w:rPr>
        <w:t>यो कथा सुन्नु पर्ने तपाईंले चिन्नुभएको व्यक्ति को हुनुहुन्छ?</w:t>
      </w:r>
      <w:r>
        <w:rPr>
          <w:lang w:val="ne_NP" w:bidi="ne_NP"/>
        </w:rPr>
      </w:r>
    </w:p>
    <w:p>
      <w:pPr>
        <w:pStyle w:val="Heading3"/>
      </w:pPr>
      <w:r>
        <w:rPr>
          <w:lang w:val="ne_NP" w:bidi="ne_NP"/>
        </w:rPr>
        <w:t>Step 2</w:t>
      </w:r>
    </w:p>
    <w:p>
      <w:pPr/>
      <w:r>
        <w:rPr>
          <w:lang w:val="ne_NP" w:bidi="ne_NP"/>
        </w:rPr>
      </w:r>
      <w:r>
        <w:rPr>
          <w:lang w:val="ne_NP" w:bidi="ne_NP"/>
        </w:rPr>
        <w:t>पाठलाई बुझ्न-सजिलो संस्करणमा एकपटक सुन्नुहोस्।</w:t>
      </w:r>
    </w:p>
    <w:p>
      <w:pPr/>
      <w:r>
        <w:rPr>
          <w:lang w:val="ne_NP" w:bidi="ne_NP"/>
        </w:rPr>
      </w:r>
      <w:r>
        <w:rPr>
          <w:lang w:val="ne_NP" w:bidi="ne_NP"/>
        </w:rPr>
        <w:t>यो खण्ड पृथ्वीलाई नष्ट गर्ने बाढी कसरी समाप्त भयो भन्ने बारेमा एउटा कथात्मक वर्णन हो। अन्तिम खण्डमा कथाले हामीलाई नोआ र उनका परिवार र सबै पशुहरू डुङ्गामा कसरी गए भन्ने बारेमा बताउँछ। वर्षा सुरु भयो, बाढीको पानीले पृथ्वी ढाकियो र बाढीमा जीवित सबै प्राणीहरू मरे। नोआ, उनको परिवार र डुङ्गामा भएका सबै पशुहरू मरेनन्। ४० दिन र रातपछि, वर्षा रोकियो। पानीले सबै भन्दा अग्लो चुचुरोलाई ७ मिटर सम्म ढाक्यो। बाढीको पानीले पृथ्वीलाई १५० दिनसम्म ढाकिरहेको थियो।</w:t>
      </w:r>
    </w:p>
    <w:p>
      <w:pPr/>
      <w:r>
        <w:rPr>
          <w:lang w:val="ne_NP" w:bidi="ne_NP"/>
        </w:rPr>
      </w:r>
      <w:r>
        <w:rPr>
          <w:lang w:val="ne_NP" w:bidi="ne_NP"/>
        </w:rPr>
        <w:t>तर परमेश्वरले नोआलाई सम्झनुभयो। सम्झनुको अर्थ परमेश्वरले नोआलाई बिर्सनुभएको थियो भन्ने होइन। यस खण्डमा प्रयोग गरिएको सम्झनु शब्द बिर्सनु भन्ने शब्दको विपरीत होइन। बरु यस सन्दर्भमा सम्झनु शब्दको अर्थ परमेश्वरले नोआ र उनको परिवारलाई दया देखाउने योजना गर्नुभएको थियो भन्ने हो। कथाको यस बिन्दुमा, नोआ, उनको परिवार र पशुहरूसँग डुङ्गामा तिनीहरूसँग बाँच्नका लागि जे छ त्यही मात्र छ। यदि बाढीको पानी हटेन भने तिनीहरू मर्न सक्छन्। परमेश्वरले नोआलाई दया देखाउन चाहनुभएकोले, उहाँले पृथ्वीभरि चल्नका लागि बतास पठाउनुहुन्छ। परमेश्वरले ठ्याक्कै कुन दिन हावा पठाउनुभयो भन्ने हामीलाई थाहा छैन। हावाले पानीलाई वाफ बनाउन वा सुकाउन मद्दत गर्छ। जब तपाईं बतास चल्ने दिनमा लुगाहरू सुकाउनुहुन्छ, लुगाहरू छिटो सुक्छन्।</w:t>
      </w:r>
    </w:p>
    <w:p>
      <w:pPr/>
      <w:r>
        <w:rPr>
          <w:lang w:val="ne_NP" w:bidi="ne_NP"/>
        </w:rPr>
      </w:r>
      <w:r>
        <w:rPr>
          <w:lang w:val="ne_NP" w:bidi="ne_NP"/>
        </w:rPr>
        <w:t>परमेश्वरले नोआसँग डुङ्गामा भएका सबै पशुहरू र पशुहरूलाई पनि सम्झनुभयो। जंगली पशुहरू तहनलगाईएका पशुहरू हुन्। सिंह, बाघ र चितुवा जंगली पशुहरू हुन्। पशुधन भन्नाले घरेलू पशुहरू वा हामीले खेतिमा प्रयोग गर्ने पशुहरूलाई बुझाउँछ। तिनीहरूलाई बलिदानका लागि प्रयोग गरिने शुद्ध पशुहरूको रूपमा पनि लिइन्छ। तिनीहरू जंगली होइनन्। भेडा, बाख्रा, घोडाहरू, गाई र कुखुराहरू घरेलू पशुका प्रकारहरू हुन्।</w:t>
      </w:r>
    </w:p>
    <w:p>
      <w:pPr/>
      <w:r>
        <w:rPr>
          <w:lang w:val="ne_NP" w:bidi="ne_NP"/>
        </w:rPr>
      </w:r>
      <w:r>
        <w:rPr>
          <w:lang w:val="ne_NP" w:bidi="ne_NP"/>
        </w:rPr>
        <w:t>तपाईंको समूहमा छलफल गर्नुहोस्: तपाईंको भाषामा यी दुई वर्गका पशुहरूलाई बुझाउने सामान्य तरिका के हो?</w:t>
      </w:r>
    </w:p>
    <w:p>
      <w:pPr/>
      <w:r>
        <w:rPr>
          <w:lang w:val="ne_NP" w:bidi="ne_NP"/>
        </w:rPr>
      </w:r>
      <w:r>
        <w:rPr>
          <w:lang w:val="ne_NP" w:bidi="ne_NP"/>
        </w:rPr>
        <w:t>अन्तिम खण्डमा, जमीनबाट माथि आउने पानी र आकाशबाट खस्ने पानीको वर्णन गर्न काव्यात्मक वर्णनहरू प्रयोग गरिएको थियो। यस खण्डमा, काव्यात्मक अभिव्यक्तिहरू निरन्तर जारी छन्। किनभने वर्षा रोकियो र जमिनबाट आउने पानी रोकियो, त्यसपछि पृथ्वीमा भएको पानी अझ छिटो वाफ बन्न सक्यो। परमेश्वरले बाढी रोक्न यहाँ तीन कुराहरू गर्नुभयो।</w:t>
      </w:r>
    </w:p>
    <w:p>
      <w:pPr>
        <w:pStyle w:val="ListBullet"/>
        <w:spacing w:line="240" w:lineRule="auto"/>
        <w:ind w:left="720"/>
      </w:pPr>
      <w:r>
        <w:rPr>
          <w:lang w:val="ne_NP" w:bidi="ne_NP"/>
        </w:rPr>
      </w:r>
      <w:r>
        <w:rPr>
          <w:lang w:val="ne_NP" w:bidi="ne_NP"/>
        </w:rPr>
        <w:t>पानीलाई टाढा हटाउन हावालाई पठाउनुहुन्छ।</w:t>
      </w:r>
    </w:p>
    <w:p>
      <w:pPr>
        <w:pStyle w:val="ListBullet"/>
        <w:spacing w:line="240" w:lineRule="auto"/>
        <w:ind w:left="720"/>
      </w:pPr>
      <w:r>
        <w:rPr>
          <w:lang w:val="ne_NP" w:bidi="ne_NP"/>
        </w:rPr>
      </w:r>
      <w:r>
        <w:rPr>
          <w:lang w:val="ne_NP" w:bidi="ne_NP"/>
        </w:rPr>
        <w:t>जमीन वा गहिरोका मूलहरूबाट पानी आउन रोक्नुहुन्छ।</w:t>
      </w:r>
    </w:p>
    <w:p>
      <w:pPr>
        <w:pStyle w:val="ListBullet"/>
        <w:spacing w:line="240" w:lineRule="auto"/>
        <w:ind w:left="720"/>
      </w:pPr>
      <w:r>
        <w:rPr>
          <w:lang w:val="ne_NP" w:bidi="ne_NP"/>
        </w:rPr>
      </w:r>
      <w:r>
        <w:rPr>
          <w:lang w:val="ne_NP" w:bidi="ne_NP"/>
        </w:rPr>
        <w:t>आकाशबाट बाढीजस्तै परिरहेको वर्षा रोक्नुभयो।</w:t>
      </w:r>
    </w:p>
    <w:p>
      <w:pPr/>
      <w:r>
        <w:rPr>
          <w:lang w:val="ne_NP" w:bidi="ne_NP"/>
        </w:rPr>
      </w:r>
      <w:r>
        <w:rPr>
          <w:lang w:val="ne_NP" w:bidi="ne_NP"/>
        </w:rPr>
        <w:t>यी कार्यहरूको मद्दतले गर्दा जमिन सुक्खा हुनका लागि पानी घट्न १५० दिन लाग्यो। यो पछिल्लो खण्डमा उल्लेखित १५० दिनमा थपिएको अर्को १५० दिन होइन। जब परमेश्वरले नोआलाई सम्झनुभयो भन्ने भन्नुहुन्छ, यसको अर्थ परमेश्वरले ४० दिन र ४० रातहरू वर्षा सकिएपछि तुरुन्तै पानी टाढा सार्ने कार्यहरू सुरु गर्नुभयो। त्यो समयमा, सबै कुरा ७ मिटर पानीले डुबेको थियो। परमेश्वरको कार्यले गर्दा, पानीको सतह घट्न १५० दिन लाग्यो। परमेश्वरले पृथ्वीबाट सबै पानी लिनुभएन। नदीहरू, तालहरू र महासागरहरूमा अझै पानी थियो। अन्य पानी आकाशमा फर्केर वाष्पीकरण भयो। यसले रूखहरू र बोटबिरुवाहरूको लागि सुक्खा जमिन छोड्यो।</w:t>
      </w:r>
    </w:p>
    <w:p>
      <w:pPr/>
      <w:r>
        <w:rPr>
          <w:lang w:val="ne_NP" w:bidi="ne_NP"/>
        </w:rPr>
      </w:r>
      <w:r>
        <w:rPr>
          <w:lang w:val="ne_NP" w:bidi="ne_NP"/>
        </w:rPr>
        <w:t>यस खण्डले हामीलाई समयलाई दुई किसिमले बताउँछ। यसले भन्छ, पृथ्वीमा पानी १५० दिनसम्म थियो। अघिल्लो खण्डमा, हामी थाहा पाउँछौं कि दोस्रो महिनाको १७ औं दिनमा वर्षा सुरु भयो। यस खण्डमा, डुङ्गा ७ औँ महिनाको १७ औँ दिनमा अर्थात ५ महिनापछि जमिनमा बस्न आयो। १५० दिनलाई ३० दिनले भाग गर्दा पनि ५ महिना हुन्छ। नोआ र डुङ्गामा भएका मानिसहरू ५ महिनासम्म तैरिरहेका थिए। केही अनुवादहरूले ५ महिना प्रयोग गर्छन् र अरूले ७ औँ महिना र १७ औँ दिनको विवरणलाई राख्छन्।</w:t>
      </w:r>
    </w:p>
    <w:p>
      <w:pPr/>
      <w:r>
        <w:rPr>
          <w:lang w:val="ne_NP" w:bidi="ne_NP"/>
        </w:rPr>
      </w:r>
      <w:r>
        <w:rPr>
          <w:lang w:val="ne_NP" w:bidi="ne_NP"/>
        </w:rPr>
        <w:t>तपाईंको समूहमा छलफल गर्नुहोस्: तपाईंका मानिसहरूले समय कसरी बताउँछन्? समयको लम्बाइ भन्नका लागि कुन तरिका तिनीहरूका लागि सबैभन्दा बढी अर्थपूर्ण हुन्छ?</w:t>
      </w:r>
    </w:p>
    <w:p>
      <w:pPr/>
      <w:r>
        <w:rPr>
          <w:lang w:val="ne_NP" w:bidi="ne_NP"/>
        </w:rPr>
      </w:r>
      <w:r>
        <w:rPr>
          <w:lang w:val="ne_NP" w:bidi="ne_NP"/>
        </w:rPr>
        <w:t>डुङ्गा अरारतका पहाडहरूमा अडिन पुग्यो। अरारत १७,००० फिट वा लगभग ५२०० मिटर अग्लो एउटा पहाड हो। यो टर्कीमा अवस्थित छ। त्यहाँ टर्कीबाट उत्तरी इरान सम्म जाने पहाडहरूको एउटा श्रृंखला छ जसलाई अरारतका पहाडहरू भनिन्छ। डुङ्गा ठ्याक्कै कहाँ अवतरण गर्यो भनेर कसैलाई थाहा छैन।</w:t>
      </w:r>
    </w:p>
    <w:p>
      <w:pPr/>
      <w:r>
        <w:rPr>
          <w:lang w:val="ne_NP" w:bidi="ne_NP"/>
        </w:rPr>
      </w:r>
      <w:r>
        <w:rPr>
          <w:lang w:val="ne_NP" w:bidi="ne_NP"/>
        </w:rPr>
        <w:t>पहाडहरूको श्रृंखला समावेश भएको माउन्ट अरारत क्षेत्रको</w:t>
      </w:r>
      <w:r>
        <w:rPr>
          <w:lang w:val="ne_NP" w:bidi="ne_NP"/>
        </w:rPr>
        <w:t xml:space="preserve"> नक्सा देखाउनुहोस्।</w:t>
      </w:r>
    </w:p>
    <w:p>
      <w:pPr/>
      <w:r>
        <w:rPr>
          <w:lang w:val="ne_NP" w:bidi="ne_NP"/>
        </w:rPr>
      </w:r>
      <w:r>
        <w:rPr>
          <w:lang w:val="ne_NP" w:bidi="ne_NP"/>
        </w:rPr>
        <w:t>पर्वत श्रृंखला</w:t>
      </w:r>
      <w:r>
        <w:rPr>
          <w:lang w:val="ne_NP" w:bidi="ne_NP"/>
        </w:rPr>
        <w:t>को फोटो देखाउनुहोस्।</w:t>
      </w:r>
    </w:p>
    <w:p>
      <w:pPr/>
      <w:r>
        <w:rPr>
          <w:lang w:val="ne_NP" w:bidi="ne_NP"/>
        </w:rPr>
      </w:r>
      <w:r>
        <w:rPr>
          <w:lang w:val="ne_NP" w:bidi="ne_NP"/>
        </w:rPr>
        <w:t>यस खण्डले नोआले डुङ्गामा कति समय पर्खे भन्ने बारेमा कुरा गर्न थाल्छ। पहिला, डुङ्गा सुख्खा भूमिमा रोकिएपछि, नोआले अन्य पहाडका चुचुराहरू देख्न नसकेसम्म २ १/२ महिना पर्खे। त्यसपछि नोआले अर्को ४० दिन पर्खे र झ्याल खोले। नोआले एउटा कागलाई छोडे। काग वरिपरि उड्यो। काग अशुद्ध चराहरूमध्येको एक भएकोले अशुद्ध मानिन्छ किनभने यसले मरेका पशुहरू खान्छ। नोआले एउटा ढुकुरलाई पनि छोडिदिए, तर त्यो ढुकुर डुङ्गामा फर्केर आयो।</w:t>
      </w:r>
    </w:p>
    <w:p>
      <w:pPr/>
      <w:r>
        <w:rPr>
          <w:lang w:val="ne_NP" w:bidi="ne_NP"/>
        </w:rPr>
      </w:r>
      <w:r>
        <w:rPr>
          <w:lang w:val="ne_NP" w:bidi="ne_NP"/>
        </w:rPr>
        <w:t xml:space="preserve">एउटा </w:t>
      </w:r>
      <w:r>
        <w:rPr>
          <w:lang w:val="ne_NP" w:bidi="ne_NP"/>
        </w:rPr>
        <w:t>वनकाग</w:t>
      </w:r>
      <w:r>
        <w:rPr>
          <w:lang w:val="ne_NP" w:bidi="ne_NP"/>
        </w:rPr>
        <w:t xml:space="preserve">को तस्वीर देखाउनुहोस्। एउटा </w:t>
      </w:r>
      <w:r>
        <w:rPr>
          <w:lang w:val="ne_NP" w:bidi="ne_NP"/>
        </w:rPr>
        <w:t>ढुकुर</w:t>
      </w:r>
      <w:r>
        <w:rPr>
          <w:lang w:val="ne_NP" w:bidi="ne_NP"/>
        </w:rPr>
        <w:t>को तस्वीर देखाउनुहोस्।</w:t>
      </w:r>
    </w:p>
    <w:p>
      <w:pPr/>
      <w:r>
        <w:rPr>
          <w:lang w:val="ne_NP" w:bidi="ne_NP"/>
        </w:rPr>
      </w:r>
      <w:r>
        <w:rPr>
          <w:lang w:val="ne_NP" w:bidi="ne_NP"/>
        </w:rPr>
        <w:t>ढुकुर डुङ्गामा फर्किन्छ। नोआले जमीन अझै पानीले ढाकिएको छ भन्ने महसुस गर्छन्। नोआले ७ दिन पर्खन्छन् र फेरि एउटा ढुकुर पठाउँछन्। यस पटक ढुकुर आफ्नो चुच्चोमा एउटा जैतुनको पात लिएर फर्किन्छ। नोआले यसबाट बुझ्छन् कि बाढीको पानी लगभग हट्यो र केही रूखहरू फेरि पलाउन थाले। नोआले अर्को ७ दिन पर्खे र फेरि एउटा ढुकुर पठाए। यस पटक ढुकुर फर्किँदैन।</w:t>
      </w:r>
    </w:p>
    <w:p>
      <w:pPr/>
      <w:r>
        <w:rPr>
          <w:lang w:val="ne_NP" w:bidi="ne_NP"/>
        </w:rPr>
      </w:r>
      <w:r>
        <w:rPr>
          <w:lang w:val="ne_NP" w:bidi="ne_NP"/>
        </w:rPr>
        <w:t>जैतुनको रूख र जैतुनका पातहरूको</w:t>
      </w:r>
      <w:r>
        <w:rPr>
          <w:lang w:val="ne_NP" w:bidi="ne_NP"/>
        </w:rPr>
        <w:t xml:space="preserve"> एउटा तस्वीर देखाउनुहोस्।</w:t>
      </w:r>
    </w:p>
    <w:p>
      <w:pPr/>
      <w:r>
        <w:rPr>
          <w:lang w:val="ne_NP" w:bidi="ne_NP"/>
        </w:rPr>
      </w:r>
      <w:r>
        <w:rPr>
          <w:lang w:val="ne_NP" w:bidi="ne_NP"/>
        </w:rPr>
        <w:t>अब नोआ ६०१ वर्षका छन्। जमीन लगभग सुकेको छ भन्ने नोआलाई थाहा छ। तर नोआले अर्को २ महिना पर्खन्छन्। पृथ्वी सुक्खा थियो। परमेश्वरले उनलाई छोड्न नभन्दासम्म नोआले डुङ्गा छोड्दैनन्। परमेश्वरले नोआलाई भन्नुभयो, "डुङ्गाबाट बाहिर आऊ—सबै जना बाहिर निस्कनुपर्छ।" परमेश्वरले नोआलाई सबै पशुहरू र चराहरूलाई छोड्न भन्नुहुन्छ ताकि तिनीहरूले सन्तान बढाउन सुरु गरून् र पृथ्वीमा भरिऊन्। वृद्धि हुनुको अर्थ पशुहरूका सन्तानहरू हुनु हो र ती सन्तानका पनि फेरि सन्तान हुनु हो। त्यसैले, नोआ, उनकी पत्नी, उनका छोराहरूका पत्नीहरू र डुङ्गाबाट बाहिर निस्कन्छन्।</w:t>
      </w:r>
    </w:p>
    <w:p>
      <w:pPr/>
      <w:r>
        <w:rPr>
          <w:lang w:val="ne_NP" w:bidi="ne_NP"/>
        </w:rPr>
      </w:r>
      <w:r>
        <w:rPr>
          <w:lang w:val="ne_NP" w:bidi="ne_NP"/>
        </w:rPr>
        <w:t>अनुवाद टोलीको रूपमा छलफल गर्नुहोस्: यस खण्डले नोआले पर्खिएको समय वा बाढी आएको समयका यी विशेष सङ्ख्याहरूलाई सूचीबद्ध गर्दछ। तपाईले किन यस खण्डमा यी सबै सङ्ख्याहरू परमेश्वरले समावेश गर्नुभयो भनेर ठान्नुहुन्छ?</w:t>
      </w:r>
    </w:p>
    <w:p>
      <w:pPr/>
      <w:r>
        <w:rPr>
          <w:lang w:val="ne_NP" w:bidi="ne_NP"/>
        </w:rPr>
      </w:r>
      <w:r>
        <w:rPr>
          <w:lang w:val="ne_NP" w:bidi="ne_NP"/>
        </w:rPr>
        <w:t>डुङ्गामा बिताएको त्यस वर्षको समयमा नोआ र उहाँको परिवारको जीवन कस्तो थियो होला भन्ने बारेमा टोलीमा छलफल गर्नुहोस्। तपाईं एक वर्षभन्दा बढी डुङ्गामा रहनु भएको कल्पना गर्नुहोस्। डुङ्गाबाट ओर्लिएपछि तपाईंले गर्ने पहिलो काम के हुन्थ्यो?</w:t>
      </w:r>
      <w:r>
        <w:rPr>
          <w:lang w:val="ne_NP" w:bidi="ne_NP"/>
        </w:rPr>
      </w:r>
    </w:p>
    <w:p>
      <w:pPr>
        <w:pStyle w:val="Heading3"/>
      </w:pPr>
      <w:r>
        <w:rPr>
          <w:lang w:val="ne_NP" w:bidi="ne_NP"/>
        </w:rPr>
        <w:t>Step 3</w:t>
      </w:r>
    </w:p>
    <w:p>
      <w:pPr/>
      <w:r>
        <w:rPr>
          <w:lang w:val="ne_NP" w:bidi="ne_NP"/>
        </w:rPr>
      </w:r>
      <w:r>
        <w:rPr>
          <w:lang w:val="ne_NP" w:bidi="ne_NP"/>
        </w:rPr>
        <w:t>संस्करणलाई सजिलोसँग बुझ्न पाठलाई फेरी एकपटक सुन्नुहोस्।</w:t>
      </w:r>
    </w:p>
    <w:p>
      <w:pPr/>
      <w:r>
        <w:rPr>
          <w:lang w:val="ne_NP" w:bidi="ne_NP"/>
        </w:rPr>
      </w:r>
      <w:r>
        <w:rPr>
          <w:lang w:val="ne_NP" w:bidi="ne_NP"/>
        </w:rPr>
        <w:t>यस सत्रमा, यस कथालाई दृश्यात्मक बनाउन तपाईंले समूहलाई मद्दत गर्नुहुनेछ। तपाईंले समूहलाई दृश्यहरू, सेटिङ र कथाका पात्रहरू परिभाषित गर्न मद्दत गर्नुहुनेछ।</w:t>
      </w:r>
    </w:p>
    <w:p>
      <w:pPr/>
      <w:r>
        <w:rPr>
          <w:lang w:val="ne_NP" w:bidi="ne_NP"/>
        </w:rPr>
      </w:r>
      <w:r>
        <w:rPr>
          <w:lang w:val="ne_NP" w:bidi="ne_NP"/>
        </w:rPr>
        <w:t>यस कथामा ३ दृश्यहरू छन्।</w:t>
      </w:r>
    </w:p>
    <w:p>
      <w:pPr/>
      <w:r>
        <w:rPr>
          <w:lang w:val="ne_NP" w:bidi="ne_NP"/>
        </w:rPr>
      </w:r>
      <w:r>
        <w:rPr>
          <w:b/>
          <w:lang w:val="ne_NP" w:bidi="ne_NP"/>
        </w:rPr>
        <w:t>पहिलो दृश्य:</w:t>
      </w:r>
      <w:r>
        <w:rPr>
          <w:lang w:val="ne_NP" w:bidi="ne_NP"/>
        </w:rPr>
        <w:t xml:space="preserve"> पहिलो दृश्यमा, वर्षा रोकिएको छ तर पृथ्वी बाढीको पानीले ढाकिएको छ। डुङ्गा वरिपरि तैरिरहेको छ। बाढीको पानीको मात्रा बिस्तारै घट्छ। यसको १५० दिनपछि, डुङ्गा अरारतका पहाडहरूमा आउँछ।</w:t>
      </w:r>
    </w:p>
    <w:p>
      <w:pPr/>
      <w:r>
        <w:rPr>
          <w:lang w:val="ne_NP" w:bidi="ne_NP"/>
        </w:rPr>
      </w:r>
      <w:r>
        <w:rPr>
          <w:b/>
          <w:lang w:val="ne_NP" w:bidi="ne_NP"/>
        </w:rPr>
        <w:t>दोस्रो दृश्य:</w:t>
      </w:r>
      <w:r>
        <w:rPr>
          <w:lang w:val="ne_NP" w:bidi="ne_NP"/>
        </w:rPr>
        <w:t xml:space="preserve"> डुङ्गा पहाडको छेउमा अडिएपछि, नोआ ४० दिन पर्खन्छन्। त्यसपछि नोआले पृथ्वी सुक्खा छ कि छैन भनेर हेर्नका लागि चराहरूलाई पठाउँछन्। जब ढुकुर फर्किदैन, तब नोआ अझ थप २ महिना पर्खन्छन्। जमीन सुख्खा थियो।</w:t>
      </w:r>
    </w:p>
    <w:p>
      <w:pPr/>
      <w:r>
        <w:rPr>
          <w:lang w:val="ne_NP" w:bidi="ne_NP"/>
        </w:rPr>
      </w:r>
      <w:r>
        <w:rPr>
          <w:b/>
          <w:lang w:val="ne_NP" w:bidi="ne_NP"/>
        </w:rPr>
        <w:t>तेस्रो दृश्य:</w:t>
      </w:r>
      <w:r>
        <w:rPr>
          <w:lang w:val="ne_NP" w:bidi="ne_NP"/>
        </w:rPr>
        <w:t xml:space="preserve"> परमेश्वरले नोआलाई डुङ्गा छोड्न भन्नुहुन्छ। नोआले परमेश्वरको आज्ञा पालन गर्छन् र उनको सबै परिवारका साथै सबै पशुहरूले डुङ्गा छोड्छन्।</w:t>
      </w:r>
    </w:p>
    <w:p>
      <w:pPr/>
      <w:r>
        <w:rPr>
          <w:lang w:val="ne_NP" w:bidi="ne_NP"/>
        </w:rPr>
      </w:r>
      <w:r>
        <w:rPr>
          <w:lang w:val="ne_NP" w:bidi="ne_NP"/>
        </w:rPr>
        <w:t>यस कथामा यि पात्रहरु समावेश छन्:</w:t>
      </w:r>
    </w:p>
    <w:p>
      <w:pPr>
        <w:pStyle w:val="ListBullet"/>
        <w:spacing w:line="240" w:lineRule="auto"/>
        <w:ind w:left="720"/>
      </w:pPr>
      <w:r>
        <w:rPr>
          <w:lang w:val="ne_NP" w:bidi="ne_NP"/>
        </w:rPr>
      </w:r>
      <w:r>
        <w:rPr>
          <w:lang w:val="ne_NP" w:bidi="ne_NP"/>
        </w:rPr>
        <w:t>परमेश्वर</w:t>
      </w:r>
    </w:p>
    <w:p>
      <w:pPr>
        <w:pStyle w:val="ListBullet"/>
        <w:spacing w:line="240" w:lineRule="auto"/>
        <w:ind w:left="720"/>
      </w:pPr>
      <w:r>
        <w:rPr>
          <w:lang w:val="ne_NP" w:bidi="ne_NP"/>
        </w:rPr>
      </w:r>
      <w:r>
        <w:rPr>
          <w:lang w:val="ne_NP" w:bidi="ne_NP"/>
        </w:rPr>
        <w:t>नोआ</w:t>
      </w:r>
    </w:p>
    <w:p>
      <w:pPr>
        <w:pStyle w:val="ListBullet"/>
        <w:spacing w:line="240" w:lineRule="auto"/>
        <w:ind w:left="720"/>
      </w:pPr>
      <w:r>
        <w:rPr>
          <w:lang w:val="ne_NP" w:bidi="ne_NP"/>
        </w:rPr>
      </w:r>
      <w:r>
        <w:rPr>
          <w:lang w:val="ne_NP" w:bidi="ne_NP"/>
        </w:rPr>
        <w:t>नोआकी पत्नी</w:t>
      </w:r>
    </w:p>
    <w:p>
      <w:pPr>
        <w:pStyle w:val="ListBullet"/>
        <w:spacing w:line="240" w:lineRule="auto"/>
        <w:ind w:left="720"/>
      </w:pPr>
      <w:r>
        <w:rPr>
          <w:lang w:val="ne_NP" w:bidi="ne_NP"/>
        </w:rPr>
      </w:r>
      <w:r>
        <w:rPr>
          <w:lang w:val="ne_NP" w:bidi="ne_NP"/>
        </w:rPr>
        <w:t>नोआका ३ छोराहरू: शेम, हाम र यापेत</w:t>
      </w:r>
    </w:p>
    <w:p>
      <w:pPr>
        <w:pStyle w:val="ListBullet"/>
        <w:spacing w:line="240" w:lineRule="auto"/>
        <w:ind w:left="720"/>
      </w:pPr>
      <w:r>
        <w:rPr>
          <w:lang w:val="ne_NP" w:bidi="ne_NP"/>
        </w:rPr>
      </w:r>
      <w:r>
        <w:rPr>
          <w:lang w:val="ne_NP" w:bidi="ne_NP"/>
        </w:rPr>
        <w:t>तीन छोराहरूका पत्नीहरू</w:t>
      </w:r>
    </w:p>
    <w:p>
      <w:pPr>
        <w:pStyle w:val="ListBullet"/>
        <w:spacing w:line="240" w:lineRule="auto"/>
        <w:ind w:left="720"/>
      </w:pPr>
      <w:r>
        <w:rPr>
          <w:lang w:val="ne_NP" w:bidi="ne_NP"/>
        </w:rPr>
      </w:r>
      <w:r>
        <w:rPr>
          <w:lang w:val="ne_NP" w:bidi="ne_NP"/>
        </w:rPr>
        <w:t>पशुहरू</w:t>
      </w:r>
    </w:p>
    <w:p>
      <w:pPr/>
      <w:r>
        <w:rPr>
          <w:lang w:val="ne_NP" w:bidi="ne_NP"/>
        </w:rPr>
      </w:r>
      <w:r>
        <w:rPr>
          <w:lang w:val="ne_NP" w:bidi="ne_NP"/>
        </w:rPr>
        <w:t>यस सत्रमा, समूहलाई स्टोरीबोर्ड बनाउन, चित्र कोर्न वा कुनै प्रकारका हेरफेर गर्न मिल्ने वस्तुहरू (जस्तै ढुङ्गा, लठ्ठी, बच्चाहरूको खेलौनाहरू) प्रयोग गरेर कथा र त्यसमा भएका क्रियाकलापलाई दृश्यात्मक बनाउनुहोस्।</w:t>
      </w:r>
    </w:p>
    <w:p>
      <w:pPr/>
      <w:r>
        <w:rPr>
          <w:lang w:val="ne_NP" w:bidi="ne_NP"/>
        </w:rPr>
      </w:r>
      <w:r>
        <w:rPr>
          <w:b/>
          <w:lang w:val="ne_NP" w:bidi="ne_NP"/>
        </w:rPr>
        <w:t>पहिलो दृश्य</w:t>
      </w:r>
      <w:r>
        <w:rPr>
          <w:lang w:val="ne_NP" w:bidi="ne_NP"/>
        </w:rPr>
        <w:t>: संसार पानीले ढाकिएको भए तापनि, परमेश्वरले नोआलाई सम्झनुभयो।</w:t>
      </w:r>
    </w:p>
    <w:p>
      <w:pPr/>
      <w:r>
        <w:rPr>
          <w:lang w:val="ne_NP" w:bidi="ne_NP"/>
        </w:rPr>
      </w:r>
      <w:r>
        <w:rPr>
          <w:lang w:val="ne_NP" w:bidi="ne_NP"/>
        </w:rPr>
        <w:t>यहाँ रोक्नुहोस् र आफ्नो टोलीसँग छलफल गर्नुहोस्: पृथ्वीलाई ढाकिएको बाढी र नोआ र डुङ्गामा भएका मानिसहरूलाई सम्झिने परमेश्वरको बीचको भिन्नता हामी आफ्नो भाषामा कसरी देखाउनेछौं?</w:t>
      </w:r>
    </w:p>
    <w:p>
      <w:pPr/>
      <w:r>
        <w:rPr>
          <w:lang w:val="ne_NP" w:bidi="ne_NP"/>
        </w:rPr>
      </w:r>
      <w:r>
        <w:rPr>
          <w:lang w:val="ne_NP" w:bidi="ne_NP"/>
        </w:rPr>
        <w:t>नोआ, उनको परिवार र पशुहरू डुङ्गामा छन्। वर्षा रोकिएको छ। पानीले सबैभन्दा उच्च शिखर ७ मिटर ढाकिन्छ। डुङ्गामा रहेकाहरू बाहेक हरेक जीवित प्राणी मरेको छ। डुङ्गा पानीमा तैरिरहेको छ। वर्षा रोकिएको केही समयपछि, परमेश्वरले पानी सुकाउन पृथ्वीमा बतास पठाउनुहुन्छ। परमेश्वरले जमिनबाट आइरहेको पानी रोक्नुहुन्छ। परमेश्वरले वर्षा रोक्नुभएको छ। पानी घट्न थाल्छ। जमीन देखा पर्न १५० दिन वा ५ महिना लाग्छ। डुङ्गा अरारारतको पहाडहरूको एउटा पहाडमा बस्न आउँछ। पर्वत श्रृंखलाका अन्य चुचुराहरू देखा पर्न अर्को ७५ दिन लाग्छ।</w:t>
      </w:r>
    </w:p>
    <w:p>
      <w:pPr/>
      <w:r>
        <w:rPr>
          <w:lang w:val="ne_NP" w:bidi="ne_NP"/>
        </w:rPr>
      </w:r>
      <w:r>
        <w:rPr>
          <w:b/>
          <w:lang w:val="ne_NP" w:bidi="ne_NP"/>
        </w:rPr>
        <w:t>दोस्रो दृश्य:</w:t>
      </w:r>
      <w:r>
        <w:rPr>
          <w:lang w:val="ne_NP" w:bidi="ne_NP"/>
        </w:rPr>
        <w:t xml:space="preserve"> यी चुचुराहरू देखा परेपछि नोआले डुङ्गामा थप ४० दिन पर्खन्छन्। नोआले डुङ्गामा आफूले बनाउनुभएको झ्याल खोल्छन्। त्यसपछि नोआले केही चीजहरू फेरि उम्रेका छन् कि भनेर हेर्नका लागि एउटा काग र एउटा ढुकुर बाहिर पठाउँछन्। ठूलो काग पृथ्वीमाथि यताउता उड्छ। ढुकुर डुङ्गामा फर्किन्छ। ढुकुरले ओर्लने कुनै ठाउँ पाउन सकेन किनभने पृथ्वी अझै पानीले ढाकिएको थियो। नोआले ७ दिन पर्खे र फेरि एउटा ढुकुर पठाए। यस पटक ढुकुर आफ्नो चुच्चोमा एउटा जैतुनको पात लिएर फर्किन्छ। जैतूनको पातको कारण, नोआले बाढीको पानी लगभग हट्यो भन्ने महसुस गर्छन्। थप ७ दिनपछि, नोआले एउटा ढुकुर पठाउँछन्। यस पटक ढुकुर डुङ्गामा फर्केर आउँदैन।</w:t>
      </w:r>
    </w:p>
    <w:p>
      <w:pPr/>
      <w:r>
        <w:rPr>
          <w:lang w:val="ne_NP" w:bidi="ne_NP"/>
        </w:rPr>
      </w:r>
      <w:r>
        <w:rPr>
          <w:b/>
          <w:lang w:val="ne_NP" w:bidi="ne_NP"/>
        </w:rPr>
        <w:t>तेस्रो दृश्य:</w:t>
      </w:r>
      <w:r>
        <w:rPr>
          <w:lang w:val="ne_NP" w:bidi="ne_NP"/>
        </w:rPr>
        <w:t xml:space="preserve"> नोआ अब ६०१ वर्षका छन्। नोआले डुङ्गाको झ्यालबाट सुख्खा जमीन देख्न सक्छन्। नोआ, उनको परिवार र पशुहरू १० १/२ महिनादेखि डुङ्गामा छन्। नोआले अर्को २ महिना पर्खन्छन्। अन्तमा पृथ्वी सुक्खा थियो। बाढीको अन्तको यस कथामा नोआ र उनको परिवार डुङ्गामा भएका दिन वा महिनाहरूको सङ्ख्या सम्बन्धी धेरै विवरणहरू समावेश छन्।</w:t>
      </w:r>
    </w:p>
    <w:p>
      <w:pPr/>
      <w:r>
        <w:rPr>
          <w:lang w:val="ne_NP" w:bidi="ne_NP"/>
        </w:rPr>
      </w:r>
      <w:r>
        <w:rPr>
          <w:lang w:val="ne_NP" w:bidi="ne_NP"/>
        </w:rPr>
        <w:t>४० दिनको वर्षा</w:t>
      </w:r>
    </w:p>
    <w:p>
      <w:pPr>
        <w:pStyle w:val="ListBullet"/>
        <w:spacing w:line="240" w:lineRule="auto"/>
        <w:ind w:left="720"/>
      </w:pPr>
      <w:r>
        <w:rPr>
          <w:lang w:val="ne_NP" w:bidi="ne_NP"/>
        </w:rPr>
      </w:r>
      <w:r>
        <w:rPr>
          <w:lang w:val="ne_NP" w:bidi="ne_NP"/>
        </w:rPr>
        <w:t>डुङ्गामा तैरिरहेको १५० दिन वा ५ महिना र त्यसपछि डुङ्गा पहाडको छेउमा अवतरण गर्छ</w:t>
      </w:r>
    </w:p>
    <w:p>
      <w:pPr>
        <w:pStyle w:val="ListBullet"/>
        <w:spacing w:line="240" w:lineRule="auto"/>
        <w:ind w:left="720"/>
      </w:pPr>
      <w:r>
        <w:rPr>
          <w:lang w:val="ne_NP" w:bidi="ne_NP"/>
        </w:rPr>
      </w:r>
      <w:r>
        <w:rPr>
          <w:lang w:val="ne_NP" w:bidi="ne_NP"/>
        </w:rPr>
        <w:t>डुङ्गा किनारमा लागेको ७५ दिन वा २ १/२ महिनापछि नोआले अन्य चुचुराहरू देख्न सके।</w:t>
      </w:r>
    </w:p>
    <w:p>
      <w:pPr>
        <w:pStyle w:val="ListBullet"/>
        <w:spacing w:line="240" w:lineRule="auto"/>
        <w:ind w:left="720"/>
      </w:pPr>
      <w:r>
        <w:rPr>
          <w:lang w:val="ne_NP" w:bidi="ne_NP"/>
        </w:rPr>
      </w:r>
      <w:r>
        <w:rPr>
          <w:lang w:val="ne_NP" w:bidi="ne_NP"/>
        </w:rPr>
        <w:t>ती चुराहरू देखेको ४० दिनपछि नोआले जमिन देख्न सक्थे। नोआले कोगा र ढुकुर बाहिर पठाए। ढुकुर फर्किए।</w:t>
      </w:r>
    </w:p>
    <w:p>
      <w:pPr>
        <w:pStyle w:val="ListBullet"/>
        <w:spacing w:line="240" w:lineRule="auto"/>
        <w:ind w:left="720"/>
      </w:pPr>
      <w:r>
        <w:rPr>
          <w:lang w:val="ne_NP" w:bidi="ne_NP"/>
        </w:rPr>
      </w:r>
      <w:r>
        <w:rPr>
          <w:lang w:val="ne_NP" w:bidi="ne_NP"/>
        </w:rPr>
        <w:t>७ दिनपछि, नोआले फेरि ढुकुर पठाए र त्यो फर्कियो</w:t>
      </w:r>
    </w:p>
    <w:p>
      <w:pPr>
        <w:pStyle w:val="ListBullet"/>
        <w:spacing w:line="240" w:lineRule="auto"/>
        <w:ind w:left="720"/>
      </w:pPr>
      <w:r>
        <w:rPr>
          <w:lang w:val="ne_NP" w:bidi="ne_NP"/>
        </w:rPr>
      </w:r>
      <w:r>
        <w:rPr>
          <w:lang w:val="ne_NP" w:bidi="ne_NP"/>
        </w:rPr>
        <w:t>७ दिनपछि, नोआले फेरि ढुकुर बाहिर पठाए र त्यो फर्केन।</w:t>
      </w:r>
    </w:p>
    <w:p>
      <w:pPr>
        <w:pStyle w:val="ListBullet"/>
        <w:spacing w:line="240" w:lineRule="auto"/>
        <w:ind w:left="720"/>
      </w:pPr>
      <w:r>
        <w:rPr>
          <w:lang w:val="ne_NP" w:bidi="ne_NP"/>
        </w:rPr>
      </w:r>
      <w:r>
        <w:rPr>
          <w:lang w:val="ne_NP" w:bidi="ne_NP"/>
        </w:rPr>
        <w:t>६० दिन भन्दा बढी वा २ महिना, नोआले पर्खिए। त्यसपछि परमेश्वरले डुङ्गा छोड्न भन्नुभयो।</w:t>
      </w:r>
    </w:p>
    <w:p>
      <w:pPr/>
      <w:r>
        <w:rPr>
          <w:lang w:val="ne_NP" w:bidi="ne_NP"/>
        </w:rPr>
      </w:r>
      <w:r>
        <w:rPr>
          <w:lang w:val="ne_NP" w:bidi="ne_NP"/>
        </w:rPr>
        <w:t>यो जम्मा ३७९ दिन वा १२ १/२ महिना हो।</w:t>
      </w:r>
    </w:p>
    <w:p>
      <w:pPr/>
      <w:r>
        <w:rPr>
          <w:lang w:val="ne_NP" w:bidi="ne_NP"/>
        </w:rPr>
      </w:r>
      <w:r>
        <w:rPr>
          <w:lang w:val="ne_NP" w:bidi="ne_NP"/>
        </w:rPr>
        <w:t>समूहमा छलफल गर्नुहोस्: यी सङ्ख्याहरू किन महत्त्वपूर्ण छन्? तपाईंको संस्कृतिमा कुनै कुरालाई पर्खन खर्च गरिएको समय महत्त्वपूर्ण छ भनेर कसरी जनाइन्छ? तपाईंले यी सङ्ख्याहरूलाई कसरी अनुवाद गर्न सक्नुहुन्छ ताकि तिनीहरूबाट कोही अलमलमा नहोस्?</w:t>
      </w:r>
    </w:p>
    <w:p>
      <w:pPr/>
      <w:r>
        <w:rPr>
          <w:lang w:val="ne_NP" w:bidi="ne_NP"/>
        </w:rPr>
      </w:r>
      <w:r>
        <w:rPr>
          <w:lang w:val="ne_NP" w:bidi="ne_NP"/>
        </w:rPr>
        <w:t>हरेक सङ्ख्या उल्लेख गरिँदा, नोआले त्यस समयमा के गरिरहेका थिए भनेर हामीलाई बताउँछ। तपाईंलाई समयको बहावलाई वर्णन गर्न वा समयलाई जोड्ने एउटा शब्दको आवश्यकता हुनेछ। पाठले यस्ता शब्दहरू प्रयोग गर्दछ: पछि, त्यसपछि, पछि, अर्को, आदि</w:t>
      </w:r>
    </w:p>
    <w:p>
      <w:pPr/>
      <w:r>
        <w:rPr>
          <w:lang w:val="ne_NP" w:bidi="ne_NP"/>
        </w:rPr>
      </w:r>
      <w:r>
        <w:rPr>
          <w:lang w:val="ne_NP" w:bidi="ne_NP"/>
        </w:rPr>
        <w:t>समूहमा छलफल गर्नुहोस्: तपाईंले आफ्नो भाषामा प्रयोग गर्नुभएका शब्दहरूलाई जोड्ने समय कुन हो? तपाईंले कुन शब्दहरू प्रयोग गर्नुहुन्छ भनेर निर्धारण गर्न सकून् भनेर धेरै समयको फरक भएको छोटो घटना सुनाउने अभ्यास गर्नुहोस्। तपाईंले यात्रामा जान तयार हुने बारेमा कुरा गर्न सक्नुहुन्छ। तपाईंले आफ्नो टिकट किन्नुभयो, ४ हप्ता पर्खनुभयो, र त्यसपछि आफ्नो सुटकेस बाहिर निकाल्नुभयो। अर्को दिन, तपाईंले यसमा लुगाहरू राख्न थाल्नुभयो। ५ मिनेटसम्म पोका पारेपछि, तपाईं अरू केही लुगाहरू बाहिर निकाल्नका लागि रोकिनुभयो। तपाईंले ती पोका पार्नुभयो, त्यसपछि १० मिनेटपछि तपाईंलाई फोन आयो। यसरी समयको क्रमअनुसार कथा सुनाउनाले तपाईंलाई आफ्नो भाषामा स्वाभाविक रूपमा समयलाई जोड्न मद्दत गर्न सक्छ।</w:t>
      </w:r>
    </w:p>
    <w:p>
      <w:pPr/>
      <w:r>
        <w:rPr>
          <w:lang w:val="ne_NP" w:bidi="ne_NP"/>
        </w:rPr>
      </w:r>
      <w:r>
        <w:rPr>
          <w:lang w:val="ne_NP" w:bidi="ne_NP"/>
        </w:rPr>
        <w:t>जमीन सुके पछि, परमेश्वरले नोआसँग कुरा गर्नुहुन्छ। परमेश्वरले नोआलाई आफ्नी पत्नी, छोराहरू र तिनीहरूका पत्नीहरू र सबैले डुङ्गाबाट जान भन्नुहुन्छ। परमेश्वरले नोआलाई सबै पशुहरू, जंगली पशुहरू र घरपालुवा पशुहरू दुवैलाई छोडिदिनु भन्नुहुन्छ। पशुहरूको प्रत्येक जोडीलाई छोड्नु पर्छ। परमेश्वर भन्नुहुन्छ कि यी पशुहरूले सन्तान बढाऊन् र तिनीहरूको सङ्ख्या वृद्धि होस्। यसको अर्थ पशुका प्रत्येक जोडीको सन्तान हुनुपर्छ। ती शिशुहरू हुर्किनेछन् र तिनीहरूका पनि शिशुहरू हुनेछन्। पृथ्वी पशुहरूले नभरिएसम्म यो जारी रहनेछ। नोआले परमेश्वरले भन्नुभएको कुरा गर्छन्। नोआ र उनकी पत्नी, उनका छोराहरू र तिनीहरूका पत्नीहरू सबै डुङ्गाबाट बाहिर निस्कन्छन्। पशुहरू सबैले डुङ्गा छोड्छन्। प्रत्येक जोडी वा जनावरका प्रत्येक भाले र पोथीले डुङ्गा छोड्छन्। चराहरू डुङ्गाबाट बाहिर आउँछन्।</w:t>
      </w:r>
      <w:r>
        <w:rPr>
          <w:lang w:val="ne_NP" w:bidi="ne_NP"/>
        </w:rPr>
      </w:r>
    </w:p>
    <w:p>
      <w:pPr>
        <w:pStyle w:val="Heading3"/>
      </w:pPr>
      <w:r>
        <w:rPr>
          <w:lang w:val="ne_NP" w:bidi="ne_NP"/>
        </w:rPr>
        <w:t>Step 4</w:t>
      </w:r>
    </w:p>
    <w:p>
      <w:pPr/>
      <w:r>
        <w:rPr>
          <w:lang w:val="ne_NP" w:bidi="ne_NP"/>
        </w:rPr>
      </w:r>
      <w:r>
        <w:rPr>
          <w:lang w:val="ne_NP" w:bidi="ne_NP"/>
        </w:rPr>
        <w:t>संस्करणलाई सजिलोसँग बुझ्न पाठलाई फेरी एकपटक सुन्नुहोस्।</w:t>
      </w:r>
    </w:p>
    <w:p>
      <w:pPr/>
      <w:r>
        <w:rPr>
          <w:lang w:val="ne_NP" w:bidi="ne_NP"/>
        </w:rPr>
      </w:r>
      <w:r>
        <w:rPr>
          <w:lang w:val="ne_NP" w:bidi="ne_NP"/>
        </w:rPr>
        <w:t>यस सत्रमा, टोलीले कथालाई नाटकीय बनाउनेछ।</w:t>
      </w:r>
    </w:p>
    <w:p>
      <w:pPr/>
      <w:r>
        <w:rPr>
          <w:lang w:val="ne_NP" w:bidi="ne_NP"/>
        </w:rPr>
      </w:r>
      <w:r>
        <w:rPr>
          <w:lang w:val="ne_NP" w:bidi="ne_NP"/>
        </w:rPr>
        <w:t>यस कथामा ३ दृश्यहरू छन्।</w:t>
      </w:r>
    </w:p>
    <w:p>
      <w:pPr/>
      <w:r>
        <w:rPr>
          <w:lang w:val="ne_NP" w:bidi="ne_NP"/>
        </w:rPr>
      </w:r>
      <w:r>
        <w:rPr>
          <w:lang w:val="ne_NP" w:bidi="ne_NP"/>
        </w:rPr>
        <w:t>यस कथामा यि पात्रहरु समावेश छन्:</w:t>
      </w:r>
    </w:p>
    <w:p>
      <w:pPr>
        <w:pStyle w:val="ListBullet"/>
        <w:spacing w:line="240" w:lineRule="auto"/>
        <w:ind w:left="720"/>
      </w:pPr>
      <w:r>
        <w:rPr>
          <w:lang w:val="ne_NP" w:bidi="ne_NP"/>
        </w:rPr>
      </w:r>
      <w:r>
        <w:rPr>
          <w:lang w:val="ne_NP" w:bidi="ne_NP"/>
        </w:rPr>
        <w:t>परमेश्वर</w:t>
      </w:r>
    </w:p>
    <w:p>
      <w:pPr>
        <w:pStyle w:val="ListBullet"/>
        <w:spacing w:line="240" w:lineRule="auto"/>
        <w:ind w:left="720"/>
      </w:pPr>
      <w:r>
        <w:rPr>
          <w:lang w:val="ne_NP" w:bidi="ne_NP"/>
        </w:rPr>
      </w:r>
      <w:r>
        <w:rPr>
          <w:lang w:val="ne_NP" w:bidi="ne_NP"/>
        </w:rPr>
        <w:t>नोआ</w:t>
      </w:r>
    </w:p>
    <w:p>
      <w:pPr>
        <w:pStyle w:val="ListBullet"/>
        <w:spacing w:line="240" w:lineRule="auto"/>
        <w:ind w:left="720"/>
      </w:pPr>
      <w:r>
        <w:rPr>
          <w:lang w:val="ne_NP" w:bidi="ne_NP"/>
        </w:rPr>
      </w:r>
      <w:r>
        <w:rPr>
          <w:lang w:val="ne_NP" w:bidi="ne_NP"/>
        </w:rPr>
        <w:t>नोआकी पत्नी</w:t>
      </w:r>
    </w:p>
    <w:p>
      <w:pPr>
        <w:pStyle w:val="ListBullet"/>
        <w:spacing w:line="240" w:lineRule="auto"/>
        <w:ind w:left="720"/>
      </w:pPr>
      <w:r>
        <w:rPr>
          <w:lang w:val="ne_NP" w:bidi="ne_NP"/>
        </w:rPr>
      </w:r>
      <w:r>
        <w:rPr>
          <w:lang w:val="ne_NP" w:bidi="ne_NP"/>
        </w:rPr>
        <w:t>नोआका ३ छोराहरू: शेम, हाम र यापेत</w:t>
      </w:r>
    </w:p>
    <w:p>
      <w:pPr>
        <w:pStyle w:val="ListBullet"/>
        <w:spacing w:line="240" w:lineRule="auto"/>
        <w:ind w:left="720"/>
      </w:pPr>
      <w:r>
        <w:rPr>
          <w:lang w:val="ne_NP" w:bidi="ne_NP"/>
        </w:rPr>
      </w:r>
      <w:r>
        <w:rPr>
          <w:lang w:val="ne_NP" w:bidi="ne_NP"/>
        </w:rPr>
        <w:t>तीन छोराहरूका पत्नीहरू</w:t>
      </w:r>
    </w:p>
    <w:p>
      <w:pPr>
        <w:pStyle w:val="ListBullet"/>
        <w:spacing w:line="240" w:lineRule="auto"/>
        <w:ind w:left="720"/>
      </w:pPr>
      <w:r>
        <w:rPr>
          <w:lang w:val="ne_NP" w:bidi="ne_NP"/>
        </w:rPr>
      </w:r>
      <w:r>
        <w:rPr>
          <w:lang w:val="ne_NP" w:bidi="ne_NP"/>
        </w:rPr>
        <w:t>पशुहरू</w:t>
      </w:r>
    </w:p>
    <w:p>
      <w:pPr/>
      <w:r>
        <w:rPr>
          <w:lang w:val="ne_NP" w:bidi="ne_NP"/>
        </w:rPr>
      </w:r>
      <w:r>
        <w:rPr>
          <w:lang w:val="ne_NP" w:bidi="ne_NP"/>
        </w:rPr>
        <w:t>टोलीले कथालाई दुई पटक अभिनय गर्न लगाउनुहोस्। तिनीहरूले अनुवाद गरिरहेका भाषामा अभिनय गर्नुपर्छ। पहिला, टोलीले नरोकिकन कथालाई अभिनय गर्नु। दोस्रो पटक टोलीले कथालाई अभिनय गर्दा, तिनीहरूलाई कथाको विभिन्न ठाउँहरूमा रोक्नुहोस्।</w:t>
      </w:r>
    </w:p>
    <w:p>
      <w:pPr/>
      <w:r>
        <w:rPr>
          <w:lang w:val="ne_NP" w:bidi="ne_NP"/>
        </w:rPr>
      </w:r>
      <w:r>
        <w:rPr>
          <w:lang w:val="ne_NP" w:bidi="ne_NP"/>
        </w:rPr>
        <w:t>टोलीले पहिलो पटक कथालाई अभिनय गर्दा, संवाद, प्रवाह, प्लटलाइन र कथाको कालक्रममा ध्यान दिनुहोस्। कथा वा खण्डको महत्त्वपूर्ण वा कठिन भागहरूलाई अभिनय गर्नुपर्ने र छुटाउन नहुने कुरामा ध्यान दिनुहोस्। टोलीलाई कथाका भागहरू सम्झन मद्दत गर्नुहोस्।</w:t>
      </w:r>
    </w:p>
    <w:p>
      <w:pPr/>
      <w:r>
        <w:rPr>
          <w:lang w:val="ne_NP" w:bidi="ne_NP"/>
        </w:rPr>
      </w:r>
      <w:r>
        <w:rPr>
          <w:lang w:val="ne_NP" w:bidi="ne_NP"/>
        </w:rPr>
        <w:t>टोलीले यो कथालाई दोस्रो पटक अभिनय गर्दा, तिनीहरूलाई केही निश्चित ठाउँहरूमा रोक्नुहोस्।</w:t>
      </w:r>
    </w:p>
    <w:p>
      <w:pPr/>
      <w:r>
        <w:rPr>
          <w:lang w:val="ne_NP" w:bidi="ne_NP"/>
        </w:rPr>
      </w:r>
      <w:r>
        <w:rPr>
          <w:b/>
          <w:lang w:val="ne_NP" w:bidi="ne_NP"/>
        </w:rPr>
        <w:t>पहिलो दृश्य:</w:t>
      </w:r>
      <w:r>
        <w:rPr>
          <w:lang w:val="ne_NP" w:bidi="ne_NP"/>
        </w:rPr>
        <w:t xml:space="preserve"> यस कथाको कार्य सुरु हुँदा, टोलीले यो कुरा सम्झनु आवश्यक छ कि मानिसहरू र पशुहरू ४० दिन र ४० रातको मुसलधारे वर्षाभरि डुङ्गामा थिए। तिनीहरूले डुङ्गाबाट बाहिर हेर्दा पानी बाहेक अरू केही पनि देख्दैनन्। प्रत्येक जीवित प्राणी मरेको छ भनेर तिनीहरूलाई थाहा छ। तिनीहरू एक मात्र जीवित व्यक्तिहरू हुन्।</w:t>
      </w:r>
    </w:p>
    <w:p>
      <w:pPr/>
      <w:r>
        <w:rPr>
          <w:lang w:val="ne_NP" w:bidi="ne_NP"/>
        </w:rPr>
      </w:r>
      <w:r>
        <w:rPr>
          <w:lang w:val="ne_NP" w:bidi="ne_NP"/>
        </w:rPr>
        <w:t>अभिनय रोक्नुहोस्: डुङ्गामा भएका प्रत्येक व्यक्तिलाई तिनीहरूले अहिले कस्तो महसुस गरिरहेको छ भनेर सोध्नुहोस्। तपाईंले सुन्न सक्नुहुन्छ, "जीवित भएकोमा कृतज्ञ छु," वा "मेरो परिवार र मेरो घरको याद आइरहेको छ," वा "हामीलाई के हुनेछ भन्ने मलाई थाहा छैन," वा "म यो डुङ्गाबाट पहिले नै वाक्क भइसकेँ," वा "परमेश्वरले यसको बारेमा के गर्नुहुनेछ भन्ने मलाई थाहा छैन।" "मलाई भविष्यको डर लाग्छ।" नाटक फेरि सुरु गर्नुहोस्।</w:t>
      </w:r>
    </w:p>
    <w:p>
      <w:pPr/>
      <w:r>
        <w:rPr>
          <w:lang w:val="ne_NP" w:bidi="ne_NP"/>
        </w:rPr>
      </w:r>
      <w:r>
        <w:rPr>
          <w:lang w:val="ne_NP" w:bidi="ne_NP"/>
        </w:rPr>
        <w:t>वर्षा हुन रोकिएपछि, कुनैबेला, परमेश्वरले भूमिको पानी सुक्न मद्दत गर्न हावा पठाउनुहुन्छ। परमेश्वरले जमिनबाट आएको पानीलाई रोक्नुहुन्छ। परमेश्वरले वर्षा रोक्नुभएको छ। पानी पर्न रोकिएको समयबाट पहाडको चुचुरो देखिने गरी सतह घट्न १५० दिन वा ५ महिना लाग्छ। डुङ्गा पहाडको छेउमा लाग्छ। अन्य पहाडका चुचुराहरू देखा पर्न अर्को ७५ दिन लाग्छ।</w:t>
      </w:r>
    </w:p>
    <w:p>
      <w:pPr/>
      <w:r>
        <w:rPr>
          <w:lang w:val="ne_NP" w:bidi="ne_NP"/>
        </w:rPr>
      </w:r>
      <w:r>
        <w:rPr>
          <w:lang w:val="ne_NP" w:bidi="ne_NP"/>
        </w:rPr>
        <w:t>कार्य रोक्नुहोस्: डुङ्गा तैरिन रोकिएपछि मानिसहरूलाई कस्तो महसुस भइरहेको छ भनेर सोध्नुहोस्। तपाईंले सुन्न सक्नुहुन्छ, "हामी अब तैरिरहेका छैनौँ भन्ने कुरामा म खुसी छु," वा "हामी कहाँ छौँ भन्ने मलाई थाहा छैन," वा "झ्यालबाट बाहिर केही पनि चिनेको कुरा देखिँदैन," वा "हामी डुङ्गाबाट कहिले ओर्लन सक्छौँ?" वा, "म यी जनावरहरूबाट वाक्क भइसकेँ," वा "म आफ्नो परिवार र साथीहरूलाई सम्झन्छु," वा "म आफ्नो घर जान चाहन्छु। " डुङ्गा बाहिर केही छैन," वा "पानीले सबै कुरा नष्ट गर्यो। हामी यो डुङ्गा छोडेर कसरी बाँचौला?" नाटक फेरि सुरु गर्नुहोस्।</w:t>
      </w:r>
    </w:p>
    <w:p>
      <w:pPr/>
      <w:r>
        <w:rPr>
          <w:lang w:val="ne_NP" w:bidi="ne_NP"/>
        </w:rPr>
      </w:r>
      <w:r>
        <w:rPr>
          <w:b/>
          <w:lang w:val="ne_NP" w:bidi="ne_NP"/>
        </w:rPr>
        <w:t>दोस्रो दृश्य:</w:t>
      </w:r>
      <w:r>
        <w:rPr>
          <w:lang w:val="ne_NP" w:bidi="ne_NP"/>
        </w:rPr>
        <w:t xml:space="preserve"> अन्य पहाडका चुचुराहरू देखा पर्न थालेपछि नोआले थप ४० दिन पर्खे। त्यसपछि नोआले झ्याल खोल्छन् र एउटा ठूलो कागलाई उडाउँछन्। काग यताउता उड्छ तर डुङ्गामा फर्किँदैन। नोआले एउटा ढुकुरलाई पनि स्वतन्त्र रूपमा उड्नका लागि छोडिदिन्छन्। ढुकुर डुङ्गामा फर्किन्छ। जमीन अझै पानीले ढाकिएको छ भनेर नोआले थाहा पाउँछन।</w:t>
      </w:r>
    </w:p>
    <w:p>
      <w:pPr/>
      <w:r>
        <w:rPr>
          <w:lang w:val="ne_NP" w:bidi="ne_NP"/>
        </w:rPr>
      </w:r>
      <w:r>
        <w:rPr>
          <w:lang w:val="ne_NP" w:bidi="ne_NP"/>
        </w:rPr>
        <w:t>अभिनय रोक्नुहोस्: उनले यी चराहरू किन पठाइरहेका छन् भनेर नोआलाई सोध्नुहोस् । तपाईंले सुन्न सक्नुहुन्छ, "पानी गएको छ कि छैन भनेर म हेर्न चाहन्छु। के त्यहाँ सुख्खा जमिन छ? जमिनमा खाना छ कि छैन भनेर हेर्नका लागि।" नाटक फेरि सुरु गर्नुहोस्।</w:t>
      </w:r>
    </w:p>
    <w:p>
      <w:pPr/>
      <w:r>
        <w:rPr>
          <w:lang w:val="ne_NP" w:bidi="ne_NP"/>
        </w:rPr>
      </w:r>
      <w:r>
        <w:rPr>
          <w:lang w:val="ne_NP" w:bidi="ne_NP"/>
        </w:rPr>
        <w:t>नोआले ७ दिन पर्खन्छन् र फेरि एउटा ढुकुर पठाउँछन्। यस पटक यसले आफ्नो चुच्चोमा एउटा जैतुनको पातलाई लिएर फर्किन्छ। नोआले ७ दिन पर्खन्छन् र फेरि एउटा ढुकुर पठाउँछन्। यस पटक ढुकुर फर्किँदैन।</w:t>
      </w:r>
    </w:p>
    <w:p>
      <w:pPr/>
      <w:r>
        <w:rPr>
          <w:lang w:val="ne_NP" w:bidi="ne_NP"/>
        </w:rPr>
      </w:r>
      <w:r>
        <w:rPr>
          <w:lang w:val="ne_NP" w:bidi="ne_NP"/>
        </w:rPr>
        <w:t>कार्य रोक्नुहोस्: ढुकुर किन फर्केन जस्तो लाग्छ भनेर नोआलाई सोध्नुहोस्। तपाईंले सुन्न सक्नुहुन्छ, "मलाई लाग्छ कि ढुकुरले खाना पाउने ठाउँ भेट्टाएको छ। अहिले रूखहरू र बोटबिरुवाहरू भएका धेरै ठाउँहरू हुनुपर्छ। परमेश्वरले फेरि केहि कुराहरू उमार्नु भएको जस्तो देखिन्छ। हामी चाँडै डुङ्गा छोड्न सक्छौँ जस्तो मलाई लाग्छ।" नाटक फेरि सुरु गर्नुहोस्।</w:t>
      </w:r>
    </w:p>
    <w:p>
      <w:pPr/>
      <w:r>
        <w:rPr>
          <w:lang w:val="ne_NP" w:bidi="ne_NP"/>
        </w:rPr>
      </w:r>
      <w:r>
        <w:rPr>
          <w:lang w:val="ne_NP" w:bidi="ne_NP"/>
        </w:rPr>
        <w:t>नोआ डुङ्गामा पर्खिरहेका छन्। अर्को २ महिना बित्छ। त्यसपछि परमेश्वरले नोआलाई डुङ्गाबाट उत्रन भन्नुहुन्छ।</w:t>
      </w:r>
    </w:p>
    <w:p>
      <w:pPr/>
      <w:r>
        <w:rPr>
          <w:lang w:val="ne_NP" w:bidi="ne_NP"/>
        </w:rPr>
      </w:r>
      <w:r>
        <w:rPr>
          <w:lang w:val="ne_NP" w:bidi="ne_NP"/>
        </w:rPr>
        <w:t>कार्य रोक्नुहोस्: डुङ्गा छोड्न किन अहिलेसम्म पर्खेको भनेर नोआलाई सोध्नुहोस्। तपाईंले सुन्न सक्नुहुन्छ, "परमेश्वरले हामीलाई कहिले निस्कने भनेर बताउनुहुनेछ भनी म पर्खिरहें।" डुङ्गामा कहिले चढ्ने भनेर परमेश्वरले हामीलाई भन्नुभयो र परमेश्वरले ढोका बन्द गर्नुभयो। डुङ्गाबाट कहिले ओर्लिनु ठीक हुन्छ भनेर परमेश्वरले हामीलाई भन्नुपर्छ।" नाटक फेरि सुरु गर्नुहोस्।</w:t>
      </w:r>
    </w:p>
    <w:p>
      <w:pPr/>
      <w:r>
        <w:rPr>
          <w:lang w:val="ne_NP" w:bidi="ne_NP"/>
        </w:rPr>
      </w:r>
      <w:r>
        <w:rPr>
          <w:lang w:val="ne_NP" w:bidi="ne_NP"/>
        </w:rPr>
        <w:t>परमेश्वरले नोआ, उनकी पत्नी, छोराहरू र बुहारीहरूलाई डुङ्गाबाट बाहिर निस्कन भन्नुभयो। त्यसैले, तिनीहरू सबैले डुङ्गा छोडे। परमेश्वरले नोआलाई सबै पशुहरू र चराहरूलाई छोडिदिन पनि भन्नुभयो। परमेश्वरले भन्नुभयो कि पशुहरू र चराहरू सबैका सन्तानहरू हुनुपर्छ ताकि तिनीहरू वृद्धि भएर पृथ्वीमा भरिन सकून्। नोआ र उनको परिवारले परमेश्वरको आज्ञा पालन गरे। तिनीहरूले डुङ्गा छोडे। सबै पशुहरूले डुङ्गा छोडे। सबै चराहरूले डुङ्गा छोडे। तिनीहरू जोडी-जोडी भएर वा हरेक किसिमका भाले र पोथी भएर बाहिर आए। जब तिनीहरूले डुङ्गा छोडे, तिनीहरू डुङ्गामा प्रवेश गरेको १ वर्षभन्दा बढी भएको थियो। तिनीहरूले डुङ्गामा १२ १/२ महिना बिताएका थिए।</w:t>
      </w:r>
    </w:p>
    <w:p>
      <w:pPr/>
      <w:r>
        <w:rPr>
          <w:lang w:val="ne_NP" w:bidi="ne_NP"/>
        </w:rPr>
      </w:r>
      <w:r>
        <w:rPr>
          <w:lang w:val="ne_NP" w:bidi="ne_NP"/>
        </w:rPr>
        <w:t>अभिनय रोक्नुहोस्: नोआ र उनका परिवारलाई उनीहरूले अहिले कस्तो महसुस गरिरहेका छन् भनेर सोध्नुहोस्। तपाईंले सुन्न सक्नुहुन्छ, "मेरा खुट्टा फेरि जमिनमा टेक्न पाएकोमा म धेरै खुसी छु। हामी कहाँ छौं? मलाई केही पनि चिनेजस्तो लाग्दैन। परमेश्वरलाई धन्यवाद, हामी अब सुरक्षित छौं। परमेश्वरले हाम्रो हेरचाह गर्नुभएकोमा म खुसी छु। म फेरि पशुहरूसँग बस्नु पर्दैन भन्ने कुरामा खुसी छु। यहाँ हामी मात्र मानिसहरू हुनु अनौठो महसुस हुन्छ। म जीवित छु भन्ने कुरामा म खुसी छु तर म आफ्नो परिवारलाई सम्झन्छु। यो घर जस्तो देखिँदैन। यहाँ कसरी बस्ने भन्ने बारेमा म निश्चित छैन।" परमेश्वरले कस्तो महसुस गरिरहनुभएको छ भनेर सोध्नुहोस्। तपाईंले सुन्न सक्नुहुन्छ, "नोआको परिवारले पृथ्वीमा मानव परिवारलाई पुन: सुरु गर्नेछ भन्ने कुरामा म खुसी छु। मलाई आशा छ कि यो परिवारले अघिका मानिसहरूभन्दा अझ राम्रो काम गर्नेछ। "मलाई आशा छ कि तिनीहरूले मलाई पछ्याउनेछन्।"</w:t>
      </w:r>
      <w:r>
        <w:rPr>
          <w:lang w:val="ne_NP" w:bidi="ne_NP"/>
        </w:rPr>
      </w:r>
    </w:p>
    <w:p>
      <w:pPr>
        <w:pStyle w:val="Heading3"/>
      </w:pPr>
      <w:r>
        <w:rPr>
          <w:lang w:val="ne_NP" w:bidi="ne_NP"/>
        </w:rPr>
        <w:t>Step 5</w:t>
      </w:r>
    </w:p>
    <w:p>
      <w:pPr/>
      <w:r>
        <w:rPr>
          <w:lang w:val="ne_NP" w:bidi="ne_NP"/>
        </w:rPr>
      </w:r>
      <w:r>
        <w:rPr>
          <w:lang w:val="ne_NP" w:bidi="ne_NP"/>
        </w:rPr>
        <w:t>पाठलाई बुझ्न-सजिलो संस्करणमा एकपटक सुन्नुहोस्।</w:t>
      </w:r>
    </w:p>
    <w:p>
      <w:pPr/>
      <w:r>
        <w:rPr>
          <w:lang w:val="ne_NP" w:bidi="ne_NP"/>
        </w:rPr>
      </w:r>
      <w:r>
        <w:rPr>
          <w:lang w:val="ne_NP" w:bidi="ne_NP"/>
        </w:rPr>
        <w:t xml:space="preserve">यस सन्दर्भमा </w:t>
      </w:r>
      <w:r>
        <w:rPr>
          <w:b/>
          <w:lang w:val="ne_NP" w:bidi="ne_NP"/>
        </w:rPr>
        <w:t>सम्झनु</w:t>
      </w:r>
      <w:r>
        <w:rPr>
          <w:lang w:val="ne_NP" w:bidi="ne_NP"/>
        </w:rPr>
        <w:t xml:space="preserve"> शब्दको अर्थ परमेश्वरले नोआलाई दया देखाउने योजना गर्नुभएको थियो भन्ने हो। तपाईंले यो पनि भन्न सक्नुहुन्छ कि परमेश्वरले नोआको बारेमा सोचिरहनुभएको छ वा नोआको अवस्थालाई विचार गरिरहनुभएको छ वा परमेश्वरले नोआ र उनको अवस्थातिर आफ्नो ध्यान केन्द्रित गरिरहनुभएको छ। 'सम्झनु' भन्ने शब्दको अर्थ परमेश्वरले नोआलाई बिर्सनुभएको थियो र अब नोआ उहाँको सम्झनामा फेरि हुनुहुन्छ भन्ने होइन।</w:t>
      </w:r>
    </w:p>
    <w:p>
      <w:pPr/>
      <w:r>
        <w:rPr>
          <w:lang w:val="ne_NP" w:bidi="ne_NP"/>
        </w:rPr>
      </w:r>
      <w:r>
        <w:rPr>
          <w:lang w:val="ne_NP" w:bidi="ne_NP"/>
        </w:rPr>
        <w:t xml:space="preserve">परमेश्वरले बाढीको बारेमा तीन कुराहरू गर्नुहुन्छ। परमेश्वरले पृथ्वीभरी बहनेगरी हावा पठाउनुहुन्छ। परमेश्वरले आकाशबाट वर्षा हुनलाई रोक्नुहुन्छ र पृथ्वीबाट पानी निस्कनलाई रोक्नुहुन्छ। यहाँ पृथ्वीबाट आउने वर्षा र पानीका लागि तिनै काव्यात्मक वर्णनहरूको प्रयोग गरिने छ जुन अघिल्लो खण्डमा प्रयोग गरिएका थिए। केही अनुवादहरूले स्वर्ग शब्द प्रयोग गर्छन् भने अरूले आकाश प्रयोग गर्छन्। यसले माथिबाट खस्ने पानीलाई बुझाउँछ। तपाईंले अन्य खण्डहरूमा प्रयोग गर्नुभएझै </w:t>
      </w:r>
      <w:r>
        <w:rPr>
          <w:b/>
          <w:lang w:val="ne_NP" w:bidi="ne_NP"/>
        </w:rPr>
        <w:t>पृथ्वी</w:t>
      </w:r>
      <w:r>
        <w:rPr>
          <w:lang w:val="ne_NP" w:bidi="ne_NP"/>
        </w:rPr>
        <w:t>को लागि त्यही शब्द प्रयोग गर्नुहोस्।</w:t>
      </w:r>
    </w:p>
    <w:p>
      <w:pPr/>
      <w:r>
        <w:rPr>
          <w:lang w:val="ne_NP" w:bidi="ne_NP"/>
        </w:rPr>
      </w:r>
      <w:r>
        <w:rPr>
          <w:lang w:val="ne_NP" w:bidi="ne_NP"/>
        </w:rPr>
        <w:t xml:space="preserve">नोआले दुई फरक प्रकारका चराहरू पठाए। </w:t>
      </w:r>
      <w:r>
        <w:rPr>
          <w:b/>
          <w:lang w:val="ne_NP" w:bidi="ne_NP"/>
        </w:rPr>
        <w:t>ठूलो काग</w:t>
      </w:r>
      <w:r>
        <w:rPr>
          <w:lang w:val="ne_NP" w:bidi="ne_NP"/>
        </w:rPr>
        <w:t xml:space="preserve"> एउटा यस्तो चरा हो जसले अन्य मरेका जनावरहरू वा मरेको जनावरको मासु खान्छ। काग तैरिरहेका कुनै पनि मरेका पशुहरू खाएर बाँच्न सक्थ्यो। </w:t>
      </w:r>
      <w:r>
        <w:rPr>
          <w:b/>
          <w:lang w:val="ne_NP" w:bidi="ne_NP"/>
        </w:rPr>
        <w:t>ढुकुरले</w:t>
      </w:r>
      <w:r>
        <w:rPr>
          <w:lang w:val="ne_NP" w:bidi="ne_NP"/>
        </w:rPr>
        <w:t xml:space="preserve"> बीउ र जमिनमा घस्रने साना कुराहरू खान्थ्यो। ढुकुरले पहिलो पटक बाहिर निस्कँदा न बस्ने ठाउँ न खानेकुरा भेट्टाउँछ। त्यसपछि जब यो फेरि बाहिर जान्छ, यसले एउटा ताजा, हरियो </w:t>
      </w:r>
      <w:r>
        <w:rPr>
          <w:b/>
          <w:lang w:val="ne_NP" w:bidi="ne_NP"/>
        </w:rPr>
        <w:t>जैतुनको</w:t>
      </w:r>
      <w:r>
        <w:rPr>
          <w:lang w:val="ne_NP" w:bidi="ne_NP"/>
        </w:rPr>
        <w:t xml:space="preserve"> पात भेट्टाउँछ। भूमध्यसागरका वरिपरि भएका सबै देशहरूमा जैतुनको रूख उम्रन्छ। यदि तपाईंको संस्कृतिमा जैतुनका रूखहरू छैनन् भने तपाईंले ढुकुरले ताजा हरियो पात पायो भन्न सक्नुहुन्छ।</w:t>
      </w:r>
    </w:p>
    <w:p>
      <w:pPr/>
      <w:r>
        <w:rPr>
          <w:lang w:val="ne_NP" w:bidi="ne_NP"/>
        </w:rPr>
      </w:r>
      <w:r>
        <w:rPr>
          <w:lang w:val="ne_NP" w:bidi="ne_NP"/>
        </w:rPr>
        <w:t>ढुकुर</w:t>
      </w:r>
      <w:r>
        <w:rPr>
          <w:lang w:val="ne_NP" w:bidi="ne_NP"/>
        </w:rPr>
        <w:t xml:space="preserve">, </w:t>
      </w:r>
      <w:r>
        <w:rPr>
          <w:lang w:val="ne_NP" w:bidi="ne_NP"/>
        </w:rPr>
        <w:t>काग</w:t>
      </w:r>
      <w:r>
        <w:rPr>
          <w:lang w:val="ne_NP" w:bidi="ne_NP"/>
        </w:rPr>
        <w:t xml:space="preserve">, र </w:t>
      </w:r>
      <w:r>
        <w:rPr>
          <w:lang w:val="ne_NP" w:bidi="ne_NP"/>
        </w:rPr>
        <w:t>जैतुनका पातहरूको</w:t>
      </w:r>
      <w:r>
        <w:rPr>
          <w:lang w:val="ne_NP" w:bidi="ne_NP"/>
        </w:rPr>
        <w:t xml:space="preserve"> तस्वीर देखाउनुहोस्।</w:t>
      </w:r>
    </w:p>
    <w:p>
      <w:pPr/>
      <w:r>
        <w:rPr>
          <w:lang w:val="ne_NP" w:bidi="ne_NP"/>
        </w:rPr>
      </w:r>
      <w:r>
        <w:rPr>
          <w:lang w:val="ne_NP" w:bidi="ne_NP"/>
        </w:rPr>
        <w:t>नोआको परिवार र सबै पशुहरूले डुङ्गा छोडे। पशुहरू जोडीमा डुङ्गाबाट निस्केर आए। यसको अर्थ हरेक किसिमका पशुका भाले र पोथी एकसाथ उत्रे।</w:t>
      </w:r>
      <w:r>
        <w:rPr>
          <w:lang w:val="ne_NP" w:bidi="ne_NP"/>
        </w:rPr>
      </w:r>
    </w:p>
    <w:p>
      <w:pPr>
        <w:pStyle w:val="Heading3"/>
      </w:pPr>
      <w:r>
        <w:rPr>
          <w:lang w:val="ne_NP" w:bidi="ne_NP"/>
        </w:rPr>
        <w:t>Step 6</w:t>
      </w:r>
    </w:p>
    <w:p>
      <w:pPr/>
      <w:r>
        <w:rPr>
          <w:lang w:val="ne_NP" w:bidi="ne_NP"/>
        </w:rPr>
      </w:r>
      <w:r>
        <w:rPr>
          <w:lang w:val="ne_NP" w:bidi="ne_NP"/>
        </w:rPr>
        <w:t>अनुवादलाई सजिलोसँग बुझ्न यस खण्डको श्रव्य संस्करण सुन्‍नुहोस्।</w:t>
      </w:r>
    </w:p>
    <w:p>
      <w:pPr/>
      <w:r>
        <w:rPr>
          <w:lang w:val="ne_NP" w:bidi="ne_NP"/>
        </w:rPr>
      </w:r>
      <w:r>
        <w:rPr>
          <w:lang w:val="ne_NP" w:bidi="ne_NP"/>
        </w:rPr>
        <w:t>यस सत्रमा, एउटा समूहको रूपमा तपाईंको आफ्नै भाषामा खण्डलाई पुन: भन्न लगाउनुहोस्।</w:t>
      </w:r>
    </w:p>
    <w:p>
      <w:pPr/>
      <w:r>
        <w:rPr>
          <w:lang w:val="ne_NP" w:bidi="ne_NP"/>
        </w:rPr>
      </w:r>
      <w:r>
        <w:rPr>
          <w:lang w:val="ne_NP" w:bidi="ne_NP"/>
        </w:rPr>
        <w:t>पहिला, सम्पूर्ण समूहले खण्डलाई तपाईंको आफ्नै भाषामा बताउन अभ्यास गर्नुपर्छ। तपाईंले अघिल्लो चरणहरूमा निर्णय गर्नुभएको कुराहरू जस्तै कालक्रम, शब्दहरू, वाक्यांशहरू, भावनाहरू, वा तपाईंले छलफल गर्नुभएको अन्य कुराहरू यसमा समावेश गर्नलाई सम्झनुहोस्।</w:t>
      </w:r>
    </w:p>
    <w:p>
      <w:pPr/>
      <w:r>
        <w:rPr>
          <w:lang w:val="ne_NP" w:bidi="ne_NP"/>
        </w:rPr>
      </w:r>
      <w:r>
        <w:rPr>
          <w:lang w:val="ne_NP" w:bidi="ne_NP"/>
        </w:rPr>
        <w:t>एउटा समूहको सदस्यले खण्डका केही वाक्यहरू भन्नुपर्छ र रोकिनु पर्छ। समूहको अर्को सदस्यले खण्डको अर्को भाग भन्नु पर्छ र रोकिनु पर्छ। समूहले सम्पूर्ण खण्डलाई पुन: नभन्दासम्म यो गर्नुहोस्। यस चरणमा समूहका सदस्यहरूले एक अर्कालाई सच्याउन सक्छन्।</w:t>
      </w:r>
    </w:p>
    <w:p>
      <w:pPr/>
      <w:r>
        <w:rPr>
          <w:lang w:val="ne_NP" w:bidi="ne_NP"/>
        </w:rPr>
      </w:r>
      <w:r>
        <w:rPr>
          <w:lang w:val="ne_NP" w:bidi="ne_NP"/>
        </w:rPr>
        <w:t xml:space="preserve">अडियो रोक्‍नुहोस्। </w:t>
      </w:r>
    </w:p>
    <w:p>
      <w:pPr/>
      <w:r>
        <w:rPr>
          <w:lang w:val="ne_NP" w:bidi="ne_NP"/>
        </w:rPr>
      </w:r>
      <w:r>
        <w:rPr>
          <w:lang w:val="ne_NP" w:bidi="ne_NP"/>
        </w:rPr>
        <w:t>अर्को पटक, समूहको प्रत्येक सदस्यले कम्तिमा पनि एकचोटि सम्पूर्ण खण्डलाई नरोकी भन्नुपर्छ। समूहको सदस्यले खण्डलाई सम्झन मद्दत गर्न कुनैपनि वस्तुहरू, चालहरू, वा तिनीहरूको स्टोरीबोर्ड प्रयोग गर्न सक्छन्।</w:t>
      </w:r>
    </w:p>
    <w:p>
      <w:pPr/>
      <w:r>
        <w:rPr>
          <w:lang w:val="ne_NP" w:bidi="ne_NP"/>
        </w:rPr>
      </w:r>
      <w:r>
        <w:rPr>
          <w:lang w:val="ne_NP" w:bidi="ne_NP"/>
        </w:rPr>
        <w:t xml:space="preserve">अडियो रोक्‍नुहोस्। </w:t>
      </w:r>
    </w:p>
    <w:p>
      <w:pPr/>
      <w:r>
        <w:rPr>
          <w:lang w:val="ne_NP" w:bidi="ne_NP"/>
        </w:rPr>
      </w:r>
      <w:r>
        <w:rPr>
          <w:lang w:val="ne_NP" w:bidi="ne_NP"/>
        </w:rPr>
        <w:t>त्यसपछि, तपाईंलाई सबैभन्दा बढी मनपरेको खण्डको संस्करण कस्को हो समूहले निर्णय गर्न सक्छ। तपाईंले एउटा समूहको सदस्यले एउटा दृश्य बताएको तरिका मनपर्यो तर तपाईंले अर्को दृश्य अर्कै समूहको सदस्यले बताएको तरिका मनपर्यो भनेर निर्णय गर्न सक्नुहुन्छ।</w:t>
      </w:r>
    </w:p>
    <w:p>
      <w:pPr/>
      <w:r>
        <w:rPr>
          <w:lang w:val="ne_NP" w:bidi="ne_NP"/>
        </w:rPr>
      </w:r>
      <w:r>
        <w:rPr>
          <w:lang w:val="ne_NP" w:bidi="ne_NP"/>
        </w:rPr>
        <w:t xml:space="preserve">अडियो रोक्‍नुहोस्। </w:t>
      </w:r>
    </w:p>
    <w:p>
      <w:pPr/>
      <w:r>
        <w:rPr>
          <w:lang w:val="ne_NP" w:bidi="ne_NP"/>
        </w:rPr>
      </w:r>
      <w:r>
        <w:rPr>
          <w:lang w:val="ne_NP" w:bidi="ne_NP"/>
        </w:rPr>
        <w:t>अन्तमा, समूहले सबैजना सहमत हुने खण्डको अन्तिम संस्करणलाई सँगै राख्न सक्छन्। समूहको प्रत्येक सदस्यले यस खण्डको अन्तिम संस्करण सुनाउने अभ्यास गर्नुपर्छ।</w:t>
      </w:r>
      <w:r>
        <w:rPr>
          <w:lang w:val="ne_NP" w:bidi="ne_NP"/>
        </w:rPr>
      </w:r>
      <w:r>
        <w:rPr>
          <w:lang w:val="ne_NP" w:bidi="ne_NP"/>
        </w:rPr>
      </w:r>
    </w:p>
    <w:p>
      <w:pPr/>
      <w:r>
        <w:rPr>
          <w:lang w:val="ne_NP" w:bidi="ne_NP"/>
        </w:rPr>
      </w:r>
    </w:p>
    <w:p>
      <w:pPr>
        <w:pStyle w:val="Heading2"/>
      </w:pPr>
      <w:r>
        <w:rPr>
          <w:lang w:val="ne_NP" w:bidi="ne_NP"/>
        </w:rPr>
        <w:t>Genesis 8:20–9:17</w:t>
      </w:r>
      <w:r>
        <w:rPr>
          <w:lang w:val="ne_NP" w:bidi="ne_NP"/>
        </w:rPr>
      </w:r>
    </w:p>
    <w:p>
      <w:pPr>
        <w:pStyle w:val="Heading3"/>
      </w:pPr>
      <w:r>
        <w:rPr>
          <w:lang w:val="ne_NP" w:bidi="ne_NP"/>
        </w:rPr>
        <w:t>Step 1</w:t>
      </w:r>
    </w:p>
    <w:p>
      <w:pPr/>
      <w:r>
        <w:rPr>
          <w:lang w:val="ne_NP" w:bidi="ne_NP"/>
        </w:rPr>
      </w:r>
      <w:r>
        <w:rPr>
          <w:lang w:val="ne_NP" w:bidi="ne_NP"/>
        </w:rPr>
        <w:t>उत्पत्ति ८:२०–९:१७ सुन्नुहोस् र यसलाई आफ्नो हृदयमा राख्नुहोस्। पाठलाई तीन पटक सुन्नुहोस् (सम्भव छ भने तीन फरक अनुवादहरूमा)। त्यसपछि टोलीले निम्न प्रश्नहरूको छलफल गर्नुहोस:</w:t>
      </w:r>
    </w:p>
    <w:p>
      <w:pPr>
        <w:pStyle w:val="ListBullet"/>
        <w:spacing w:line="240" w:lineRule="auto"/>
        <w:ind w:left="720"/>
      </w:pPr>
      <w:r>
        <w:rPr>
          <w:lang w:val="ne_NP" w:bidi="ne_NP"/>
        </w:rPr>
      </w:r>
      <w:r>
        <w:rPr>
          <w:lang w:val="ne_NP" w:bidi="ne_NP"/>
        </w:rPr>
        <w:t>यो खण्डमा तपाईंलाई के मन पर्‍यो?</w:t>
      </w:r>
    </w:p>
    <w:p>
      <w:pPr>
        <w:pStyle w:val="ListBullet"/>
        <w:spacing w:line="240" w:lineRule="auto"/>
        <w:ind w:left="720"/>
      </w:pPr>
      <w:r>
        <w:rPr>
          <w:lang w:val="ne_NP" w:bidi="ne_NP"/>
        </w:rPr>
      </w:r>
      <w:r>
        <w:rPr>
          <w:lang w:val="ne_NP" w:bidi="ne_NP"/>
        </w:rPr>
        <w:t>तपाईलाई के मन पर्दैन वा के बुझ्नुहुन्न?</w:t>
      </w:r>
    </w:p>
    <w:p>
      <w:pPr>
        <w:pStyle w:val="ListBullet"/>
        <w:spacing w:line="240" w:lineRule="auto"/>
        <w:ind w:left="720"/>
      </w:pPr>
      <w:r>
        <w:rPr>
          <w:lang w:val="ne_NP" w:bidi="ne_NP"/>
        </w:rPr>
      </w:r>
      <w:r>
        <w:rPr>
          <w:lang w:val="ne_NP" w:bidi="ne_NP"/>
        </w:rPr>
        <w:t>यो कथाले हामीलाई परमेश्वरको बारेमा के भन्छ?</w:t>
      </w:r>
    </w:p>
    <w:p>
      <w:pPr>
        <w:pStyle w:val="ListBullet"/>
        <w:spacing w:line="240" w:lineRule="auto"/>
        <w:ind w:left="720"/>
      </w:pPr>
      <w:r>
        <w:rPr>
          <w:lang w:val="ne_NP" w:bidi="ne_NP"/>
        </w:rPr>
      </w:r>
      <w:r>
        <w:rPr>
          <w:lang w:val="ne_NP" w:bidi="ne_NP"/>
        </w:rPr>
        <w:t>यो खण्डले मानिसबारे हामीलाई के भन्दछ?</w:t>
      </w:r>
    </w:p>
    <w:p>
      <w:pPr>
        <w:pStyle w:val="ListBullet"/>
        <w:spacing w:line="240" w:lineRule="auto"/>
        <w:ind w:left="720"/>
      </w:pPr>
      <w:r>
        <w:rPr>
          <w:lang w:val="ne_NP" w:bidi="ne_NP"/>
        </w:rPr>
      </w:r>
      <w:r>
        <w:rPr>
          <w:lang w:val="ne_NP" w:bidi="ne_NP"/>
        </w:rPr>
        <w:t>यो खण्डले कसरी हाम्रो दैनिक जीवनलाई प्रभाव पार्छ?</w:t>
      </w:r>
    </w:p>
    <w:p>
      <w:pPr>
        <w:pStyle w:val="ListBullet"/>
        <w:spacing w:line="240" w:lineRule="auto"/>
        <w:ind w:left="720"/>
      </w:pPr>
      <w:r>
        <w:rPr>
          <w:lang w:val="ne_NP" w:bidi="ne_NP"/>
        </w:rPr>
      </w:r>
      <w:r>
        <w:rPr>
          <w:lang w:val="ne_NP" w:bidi="ne_NP"/>
        </w:rPr>
        <w:t>यो कथा सुन्नु पर्ने तपाईंले चिन्नुभएको व्यक्ति को हुनुहुन्छ?</w:t>
      </w:r>
      <w:r>
        <w:rPr>
          <w:lang w:val="ne_NP" w:bidi="ne_NP"/>
        </w:rPr>
      </w:r>
    </w:p>
    <w:p>
      <w:pPr>
        <w:pStyle w:val="Heading3"/>
      </w:pPr>
      <w:r>
        <w:rPr>
          <w:lang w:val="ne_NP" w:bidi="ne_NP"/>
        </w:rPr>
        <w:t>Step 2</w:t>
      </w:r>
    </w:p>
    <w:p>
      <w:pPr/>
      <w:r>
        <w:rPr>
          <w:lang w:val="ne_NP" w:bidi="ne_NP"/>
        </w:rPr>
      </w:r>
      <w:r>
        <w:rPr>
          <w:lang w:val="ne_NP" w:bidi="ne_NP"/>
        </w:rPr>
        <w:t>पाठलाई बुझ्न-सजिलो संस्करणमा एकपटक सुन्नुहोस्।</w:t>
      </w:r>
    </w:p>
    <w:p>
      <w:pPr/>
      <w:r>
        <w:rPr>
          <w:lang w:val="ne_NP" w:bidi="ne_NP"/>
        </w:rPr>
      </w:r>
      <w:r>
        <w:rPr>
          <w:lang w:val="ne_NP" w:bidi="ne_NP"/>
        </w:rPr>
        <w:t>यो खण्ड नोआ र उहाँको परिवार जहाजबाट निस्केपछि उनीहरूलाई के भयो भन्ने कुराको कथात्मक विवरण हो। बाढी सकियो। तिनीहरू साढे १२ महिनादेखि डुङ्गामा छन्। परमेश्वरले तिनीहरूलाई डुङ्गाबाट ओर्लनु र सबै पशुहरूलाई डुङ्गाबाट ओराल्नु भन्नुभएको छ। नोहाले परमेश्वरको आज्ञा मानेर डुङ्गा छोडे।</w:t>
      </w:r>
    </w:p>
    <w:p>
      <w:pPr/>
      <w:r>
        <w:rPr>
          <w:lang w:val="ne_NP" w:bidi="ne_NP"/>
        </w:rPr>
      </w:r>
      <w:r>
        <w:rPr>
          <w:lang w:val="ne_NP" w:bidi="ne_NP"/>
        </w:rPr>
        <w:t>त्यसपछि नोहाले वेदी बनाए र परमेश्वरको आराधना गरे। नोआ डुङ्गाबाट बाहिर आए । त्यसपछि उनले परमेश्वरको आराधना गर्न वेदी बनाए। नोहाले डुङ्गाबाट निस्केपछि गरेको पहिलो कार्य यही आराधना थियो।</w:t>
      </w:r>
    </w:p>
    <w:p>
      <w:pPr/>
      <w:r>
        <w:rPr>
          <w:lang w:val="ne_NP" w:bidi="ne_NP"/>
        </w:rPr>
      </w:r>
      <w:r>
        <w:rPr>
          <w:lang w:val="ne_NP" w:bidi="ne_NP"/>
        </w:rPr>
        <w:t>वेदीको उल्लेख गरिएको यो पहिलो पटक हो। वेदी सामान्यतया ढुङ्गाहरूले बनाइन्छ र यसले बलिदानमा चढाइएका पशुहरूलाई जलाउने ठाउँको रूपमा काम गर्छ। पशुलाई वेदीमा मार्न पनि सकिन्छ वा यसलाई अरू ठाउँमा मारेर जलाउनका लागि वेदीमा राख्न पनि सकिन्छ। पशुलाई मार्नु र जलाउनु मानिसहरूले परमेश्वरको आराधना गर्ने र सम्मान गर्ने एउटा तरिका थियो।</w:t>
      </w:r>
    </w:p>
    <w:p>
      <w:pPr/>
      <w:r>
        <w:rPr>
          <w:lang w:val="ne_NP" w:bidi="ne_NP"/>
        </w:rPr>
      </w:r>
      <w:r>
        <w:rPr>
          <w:lang w:val="ne_NP" w:bidi="ne_NP"/>
        </w:rPr>
        <w:t xml:space="preserve">जलिरहेको बलिदान सहितको </w:t>
      </w:r>
      <w:r>
        <w:rPr>
          <w:lang w:val="ne_NP" w:bidi="ne_NP"/>
        </w:rPr>
        <w:t>वेदीको</w:t>
      </w:r>
      <w:r>
        <w:rPr>
          <w:lang w:val="ne_NP" w:bidi="ne_NP"/>
        </w:rPr>
        <w:t xml:space="preserve"> तस्वीर देखाउनुहोस्।</w:t>
      </w:r>
    </w:p>
    <w:p>
      <w:pPr/>
      <w:r>
        <w:rPr>
          <w:lang w:val="ne_NP" w:bidi="ne_NP"/>
        </w:rPr>
      </w:r>
      <w:r>
        <w:rPr>
          <w:lang w:val="ne_NP" w:bidi="ne_NP"/>
        </w:rPr>
        <w:t>समूहको रूपमा छलफल गर्नुहोस्: यस समयमा किन नोआले परमेश्वरको आराधना गरे? तपाईंको संस्कृतिमा परमेश्वरको आराधना कसरी गरिन्छ? तपाईंको समुदायले आफ्नो परमेश्वरको आराधना गर्दा र सम्मान गर्दाको एउटा समयको बारेमा बताउनुहोस्। तिनीहरूले के गरे?</w:t>
      </w:r>
    </w:p>
    <w:p>
      <w:pPr/>
      <w:r>
        <w:rPr>
          <w:lang w:val="ne_NP" w:bidi="ne_NP"/>
        </w:rPr>
      </w:r>
      <w:r>
        <w:rPr>
          <w:lang w:val="ne_NP" w:bidi="ne_NP"/>
        </w:rPr>
        <w:t>नोआले आफ्नो बलिदानलाई होमबलिको रूपमा चढाए। यसको अर्थ पशुलाई पूरै जलाइयो भनेको हो। नोआ र उनको परिवारले यसको एउटा भाग पनि खानका लागि बचाएनन्। नोआले शुद्ध मानिने केही पशुहरू र चराहरूलाई प्रयोग गरे। यसको अर्थ तिनीहरू बलिदान वा आराधनाको रूपमा प्रयोग गर्न योग्य पशुहरू थिए। शब्द बहुवचन छ, त्यसैले उहाँले धेरै पशुहरू प्रयोग गर्नुभयो भन्ने हामीलाई थाहा छ तर हामीलाई थाहा छैन। यसको अर्थ हो कि नोआले परमेश्वरलाई एउटा ठूलो बलिदान चढाउनुभयो। जलाउने पशुहरूको गन्ध परमेश्वरको लागि खुसीको सुगन्ध वा गन्ध थियो। जब उहाँले बलिदानको गन्ध सुन्न पाउनुभयो तब परमेश्वर प्राय: खुसी हुनुहुन्छ।</w:t>
      </w:r>
    </w:p>
    <w:p>
      <w:pPr/>
      <w:r>
        <w:rPr>
          <w:lang w:val="ne_NP" w:bidi="ne_NP"/>
        </w:rPr>
      </w:r>
      <w:r>
        <w:rPr>
          <w:lang w:val="ne_NP" w:bidi="ne_NP"/>
        </w:rPr>
        <w:t>परमेश्वरको ईश्वरीय प्राणीको रूपमा सामान्य नाम र परमेश्वरको व्यक्तिगत नाम याहू दुवै यस खण्डमा प्रयोग गरिन्छ। दुई नामहरू सृजनाको कथामा भएझैँ सँगै प्रयोग गरिएका छैनन्। यस खण्डमा पहिलो दुई पटक परमेश्वरको उल्लेख गरिएको छ, उहाँलाई परमप्रभु भनिन्छ।</w:t>
      </w:r>
    </w:p>
    <w:p>
      <w:pPr/>
      <w:r>
        <w:rPr>
          <w:lang w:val="ne_NP" w:bidi="ne_NP"/>
        </w:rPr>
      </w:r>
      <w:r>
        <w:rPr>
          <w:lang w:val="ne_NP" w:bidi="ne_NP"/>
        </w:rPr>
        <w:t>परमेश्वरले बलिदानको सुगन्ध सुगन्ध सुन्न लागेपछि, परमेश्वरले आफूसँग केही भन्नुभयो। यसको अर्थ परमेश्वरले आफ्नो बारेमा सोच्नुभयो र निर्णय गर्नुभयो। यस समयमा परमेश्वरले अरूसँग कुरा गरिरहनुभएको थिएन। परमेश्वरले आफूसँग कुरा गर्दा प्रतिज्ञा गर्नुभयो। परमेश्वरले भन्नुभयो, "म मानव जातिको कारण फेरि कहिल्यै पृथ्वीलाई श्राप दिनेछैन।" परमेश्वरले धेरै जोडले भन्नुभएको छ कि उहाँले बाढीमा जस्तै फेरि कहिल्यै पृथ्वीलाई कठोर व्यवहार गर्नुहुन्न वा यसलाई सजाय दिनुहुन्न।</w:t>
      </w:r>
    </w:p>
    <w:p>
      <w:pPr/>
      <w:r>
        <w:rPr>
          <w:lang w:val="ne_NP" w:bidi="ne_NP"/>
        </w:rPr>
      </w:r>
      <w:r>
        <w:rPr>
          <w:lang w:val="ne_NP" w:bidi="ne_NP"/>
        </w:rPr>
        <w:t>समूहको रूपमा छलफल गर्नुहोस्: तपाईंको समुदायका मानिसहरूले केही गलत गरेको व्यक्तिलाई कसरी सजाय दिन्छन् वा कठोर व्यवहार गर्छन् भन्ने बारेमा कुरा गर्नुहोस्।</w:t>
      </w:r>
    </w:p>
    <w:p>
      <w:pPr/>
      <w:r>
        <w:rPr>
          <w:lang w:val="ne_NP" w:bidi="ne_NP"/>
        </w:rPr>
      </w:r>
      <w:r>
        <w:rPr>
          <w:lang w:val="ne_NP" w:bidi="ne_NP"/>
        </w:rPr>
        <w:t>मानिसहरूले आफ्नो बाल्यकालदेखि नै दुष्टको बारेमा मात्र सोच्छन् भनेर परमेश्वरले भन्नुभयो। अर्को शब्दमा, मानिसहरूले परमेश्वरको विरुद्धमा र सही र असल कुराको विरुद्धमा कुराहरू गर्छन्। तर, परमेश्वरले मानिसहरूप्रति आफ्नो दया देखाउनुहुन्छ। उहाँले फेरि सबै जीवित कुराहरूलाई नष्ट गर्नुहुन्न भनेर प्रतिज्ञा गर्नुहुन्छ। जीवन र प्रकृतिका सामान्य लय जारी रहनेछन् भनेर उहाँले भन्नुहुन्छ। परमेश्वरले उहाँ कति गम्भीर छ भनेर देखाउन कविता प्रयोग गर्नुहुन्छ। उहाँले विपरीत जोडीहरूमा प्रकृतिका यी लयहरू—बीउ समय र फसल फसल गर्मी, चिसो र तातो गर्मी, गर्मी र जाडो, दिन र रात। यी सबै कुरा परमेश्वरले आफूसँग कुरा गरिरहनुभएको थियो।</w:t>
      </w:r>
    </w:p>
    <w:p>
      <w:pPr/>
      <w:r>
        <w:rPr>
          <w:lang w:val="ne_NP" w:bidi="ne_NP"/>
        </w:rPr>
      </w:r>
      <w:r>
        <w:rPr>
          <w:lang w:val="ne_NP" w:bidi="ne_NP"/>
        </w:rPr>
        <w:t>एउटा समूहमा छलफल गर्नुहोस्: तपाईंको संस्कृतिमा सदाका लागि चलिरहने प्रकृतिको लयको बारेमा कसरी कुरा गर्छन्? उदाहरणको लागि, यदि तपाईंसँग तातो र चिसो मौसमहरू छैनन् भने तपाईंसँग वर्षाको मौसम र सुख्खा मौसमहरू हुन सक्छन्।</w:t>
      </w:r>
    </w:p>
    <w:p>
      <w:pPr/>
      <w:r>
        <w:rPr>
          <w:lang w:val="ne_NP" w:bidi="ne_NP"/>
        </w:rPr>
      </w:r>
      <w:r>
        <w:rPr>
          <w:lang w:val="ne_NP" w:bidi="ne_NP"/>
        </w:rPr>
        <w:t>त्यसपछि परमेश्वरले नोआ र उनका छोराहरूका लागि असल कुराहरू गर्ने प्रतिज्ञा गरेर उनीहरूलाई आशिष दिनुभयो। परमेश्वरले नोआ र उनका छोराहरूलाई फलदायी हुन, वृद्धि हुँदै जान र पृथ्वी भर्नु भनी आज्ञा दिनुभयो। यो परमेश्वरले आदम र हव्वालाई दिनुभएको आज्ञाको दोहोर्याउने कुरा हो। नोह र उनका छोराहरूका सन्तान हुनुपर्छ र ती सन्तानहरूको सन्तान हुनेछन्। तिनीहरू पृथ्वीमा फैलिनुपर्छ ताकि सबै ठाउँमा मानिसहरू छन्।</w:t>
      </w:r>
    </w:p>
    <w:p>
      <w:pPr/>
      <w:r>
        <w:rPr>
          <w:lang w:val="ne_NP" w:bidi="ne_NP"/>
        </w:rPr>
      </w:r>
      <w:r>
        <w:rPr>
          <w:lang w:val="ne_NP" w:bidi="ne_NP"/>
        </w:rPr>
        <w:t>एउटा समूहको रूपमा छलफल गर्नुहोस्: परमेश्वरले तिनीहरूलाई पृथ्वीमा भरिन भन्नुभयो भन्ने कुरा तपाईंलाई किन लाग्छ?</w:t>
      </w:r>
    </w:p>
    <w:p>
      <w:pPr/>
      <w:r>
        <w:rPr>
          <w:lang w:val="ne_NP" w:bidi="ne_NP"/>
        </w:rPr>
      </w:r>
      <w:r>
        <w:rPr>
          <w:lang w:val="ne_NP" w:bidi="ne_NP"/>
        </w:rPr>
        <w:t>तिनीहरू माछा, पशुहरू र चराहरूमाथि मालिक हुनेछन् भनेर परमेश्वरले नोआ र उनका छोराहरूलाई भन्नुहुन्छ। यि प्राणीहरू नोआ र उनका छोराहरूसँग डराउनेछन् भनेर परमेश्वर भन्नुहुन्छ। पशुहरू मानिसहरूले तिनीहरूलाई हानि गर्नेछन् भन्ने कुराले डराउनेछन्। परमेश्वरले तिनीहरूलाई अन्न र तरकारीहरू खाना भएजस्तै अब यी पशुहरू र चराहरूलाई खानाको रूपमा प्रयोग गरिनेछ भनेर भन्नुहुन्छ। तर, परमेश्वरले नोआ र उनका छोराहरूलाई रगतसहितको कुनै पनि मासु नखानु भन्नुहुन्छ। तिनीहरूले पशुहरूबाट रगत निकाल्नु पर्छ किनभने रगत जीवनको लागि आवश्यक छ।</w:t>
      </w:r>
    </w:p>
    <w:p>
      <w:pPr/>
      <w:r>
        <w:rPr>
          <w:lang w:val="ne_NP" w:bidi="ne_NP"/>
        </w:rPr>
      </w:r>
      <w:r>
        <w:rPr>
          <w:lang w:val="ne_NP" w:bidi="ne_NP"/>
        </w:rPr>
        <w:t>त्यसपछि परमेश्वरले रगतको बारेमा अरू थप निर्देशनहरू दिनुहुन्छ। परमेश्वर भन्नुहुन्छ कि उहाँले आफ्नो भाइ अर्थात् अरू कुनै पनि व्यक्तिको हत्या गर्ने व्यक्तिको रगतको हिसाब माग्नुहुन्छ। यसको अर्थ यदि कसैले कसैलाई मार्छ भने, तिनीहरू पनि मर्नुपर्छ। व्यक्तिलाई मार्ने पशुहरू पनि मर्नुपर्छ। परमेश्वरले नोआ र उनको परिवारलाई कविताको माध्यमबाट सम्झाउनु हुन्छ कि मानिसहरू परमेश्वरको प्रतिरूपमा बनाइएकोले मानिसहरूले एक अर्कालाई मार्नु हुँदैन जुन कुरा उहाँले सृष्टिको कथामा भन्नुभएको थियो। त्यसपछि परमेश्वरले फलदायी हुने, संख्यामा वृद्धि गर्ने र पृथ्वीलाई मानिसहरूले भर्ने आज्ञा दोहोर्याउनुभयो।</w:t>
      </w:r>
    </w:p>
    <w:p>
      <w:pPr/>
      <w:r>
        <w:rPr>
          <w:lang w:val="ne_NP" w:bidi="ne_NP"/>
        </w:rPr>
      </w:r>
      <w:r>
        <w:rPr>
          <w:lang w:val="ne_NP" w:bidi="ne_NP"/>
        </w:rPr>
        <w:t>समूहमा छलफल गर्नुहोस्: हामी परमेश्वरको स्वरूपमा बनेका छौं भनेर व्याख्या गर्न परमेश्वरले किन कविता प्रयोग गर्नु भयो? तपाईंको संस्कृतिमा महत्त्वपूर्ण कुरामा जोड दिन कविता वा गीतलाई कसरी प्रयोग गर्छन्?</w:t>
      </w:r>
    </w:p>
    <w:p>
      <w:pPr/>
      <w:r>
        <w:rPr>
          <w:lang w:val="ne_NP" w:bidi="ne_NP"/>
        </w:rPr>
      </w:r>
      <w:r>
        <w:rPr>
          <w:lang w:val="ne_NP" w:bidi="ne_NP"/>
        </w:rPr>
        <w:t>त्यसपछि परमेश्वरले नोआ र उनका सन्तानहरूसँग गर्नुभएको करार वा पवित्र सम्झौताको पुष्टि गर्नुहुन्छ। यो करार पशुहरूमा पनि लागू हुन्छ। परमेश्वर भन्नुहुन्छ, "म पृथ्वीलाई नष्ट गर्न फेरि कहिल्यै बाढीको पानी प्रयोग गर्नेछैन।" त्यसपछि परमेश्वरले एउटा चिन्हको प्रतिज्ञा गर्नुहुन्छ। चिन्ह भनेको केही कुरा सत्य छ वा हुनेछ भन्ने संकेत हो। परमेश्वरले बादलहरूमा इन्द्रेणीलाई राख्नुहुन्छ। इन्द्रेणी परमेश्वरले गरिरहनुभएको करारको चिन्ह हो। परमेश्वर भन्नुहुन्छ, "जब म बादलहरूमा इंद्रधनुष देख्छु, म यो करार सम्झनेछु।" यसको अर्थ परमेश्वरले उहाँले गर्नुभएको प्रतिज्ञा बिर्सनुहुनेछ भन्ने होइन। यसको अर्थ परमेश्वर विश्वासयोग्य रहनुहुनेछ र आफ्नो प्रतिज्ञा पूरा गर्नुहुनेछ। परमेश्वरले करार परमेश्वर र मानिसहरूका साथै परमेश्वर र पशुहरूका बीचमा छ भनेर दोहोर्याउनुहुन्छ। यो फेरि बाढीले पृथ्वीलाई नष्ट नगर्ने करार वा प्रतिज्ञा अनन्त वा सदाका लागि हो।</w:t>
      </w:r>
    </w:p>
    <w:p>
      <w:pPr/>
      <w:r>
        <w:rPr>
          <w:lang w:val="ne_NP" w:bidi="ne_NP"/>
        </w:rPr>
      </w:r>
      <w:r>
        <w:rPr>
          <w:lang w:val="ne_NP" w:bidi="ne_NP"/>
        </w:rPr>
        <w:t>इन्द्रेणीको</w:t>
      </w:r>
      <w:r>
        <w:rPr>
          <w:lang w:val="ne_NP" w:bidi="ne_NP"/>
        </w:rPr>
        <w:t xml:space="preserve"> तस्वीर देखाउनुहोस्।</w:t>
      </w:r>
    </w:p>
    <w:p>
      <w:pPr/>
      <w:r>
        <w:rPr>
          <w:lang w:val="ne_NP" w:bidi="ne_NP"/>
        </w:rPr>
      </w:r>
      <w:r>
        <w:rPr>
          <w:lang w:val="ne_NP" w:bidi="ne_NP"/>
        </w:rPr>
        <w:t>समूहमा छलफल गर्नुहोस्: तपाईंका मानिसहरूले इन्द्रेणी देख्दा के विश्वास गर्छन् वा के सोच्छन्? तपाईंहरूलाई बच्चा हुँदा इन्द्रेणीको बारेमा के सिकाइएको थियो? वर्षा भएपछि इन्द्रेणी देख्नु किन विश्वासको लागि महत्त्वपूर्ण छ?</w:t>
      </w:r>
    </w:p>
    <w:p>
      <w:pPr/>
      <w:r>
        <w:rPr>
          <w:lang w:val="ne_NP" w:bidi="ne_NP"/>
        </w:rPr>
      </w:r>
      <w:r>
        <w:rPr>
          <w:lang w:val="ne_NP" w:bidi="ne_NP"/>
        </w:rPr>
        <w:t>परमेश्वरले इन्द्रेणी करारको चिन्ह हो भन्ने कुरा दोहोर्याउनुभयो। परमेश्वर भन्नुहुन्छ, "म पृथ्वीका सबै प्राणीहरूसँग यो करारलाई पुष्टि गर्दैछु।"</w:t>
      </w:r>
      <w:r>
        <w:rPr>
          <w:lang w:val="ne_NP" w:bidi="ne_NP"/>
        </w:rPr>
      </w:r>
    </w:p>
    <w:p>
      <w:pPr>
        <w:pStyle w:val="Heading3"/>
      </w:pPr>
      <w:r>
        <w:rPr>
          <w:lang w:val="ne_NP" w:bidi="ne_NP"/>
        </w:rPr>
        <w:t>Step 3</w:t>
      </w:r>
    </w:p>
    <w:p>
      <w:pPr/>
      <w:r>
        <w:rPr>
          <w:lang w:val="ne_NP" w:bidi="ne_NP"/>
        </w:rPr>
      </w:r>
      <w:r>
        <w:rPr>
          <w:lang w:val="ne_NP" w:bidi="ne_NP"/>
        </w:rPr>
        <w:t>संस्करणलाई सजिलोसँग बुझ्न पाठलाई फेरी एकपटक सुन्नुहोस्।</w:t>
      </w:r>
    </w:p>
    <w:p>
      <w:pPr/>
      <w:r>
        <w:rPr>
          <w:lang w:val="ne_NP" w:bidi="ne_NP"/>
        </w:rPr>
      </w:r>
      <w:r>
        <w:rPr>
          <w:lang w:val="ne_NP" w:bidi="ne_NP"/>
        </w:rPr>
        <w:t>यस सत्रमा, यस कथालाई दृश्यात्मक बनाउन तपाईंले समूहलाई मद्दत गर्नुहुनेछ। तपाईंले समूहलाई दृश्यहरू, सेटिङ र कथाका पात्रहरू परिभाषित गर्न मद्दत गर्नुहुनेछ।</w:t>
      </w:r>
    </w:p>
    <w:p>
      <w:pPr/>
      <w:r>
        <w:rPr>
          <w:lang w:val="ne_NP" w:bidi="ne_NP"/>
        </w:rPr>
      </w:r>
      <w:r>
        <w:rPr>
          <w:lang w:val="ne_NP" w:bidi="ne_NP"/>
        </w:rPr>
        <w:t>यस कथामा ४ दृश्यहरू छन्।</w:t>
      </w:r>
    </w:p>
    <w:p>
      <w:pPr/>
      <w:r>
        <w:rPr>
          <w:lang w:val="ne_NP" w:bidi="ne_NP"/>
        </w:rPr>
      </w:r>
      <w:r>
        <w:rPr>
          <w:b/>
          <w:lang w:val="ne_NP" w:bidi="ne_NP"/>
        </w:rPr>
        <w:t>पहिलो दृश्य:</w:t>
      </w:r>
      <w:r>
        <w:rPr>
          <w:lang w:val="ne_NP" w:bidi="ne_NP"/>
        </w:rPr>
        <w:t xml:space="preserve"> नोआले डुङ्गा छोड्ने बित्तिकै वेदी बनाउँछन् र परमेश्वरको आराधनाको रूपमा पशुहरूलाई बलिदान दिन्छन्।</w:t>
      </w:r>
    </w:p>
    <w:p>
      <w:pPr/>
      <w:r>
        <w:rPr>
          <w:lang w:val="ne_NP" w:bidi="ne_NP"/>
        </w:rPr>
      </w:r>
      <w:r>
        <w:rPr>
          <w:b/>
          <w:lang w:val="ne_NP" w:bidi="ne_NP"/>
        </w:rPr>
        <w:t>दोस्रो दृश्य:</w:t>
      </w:r>
      <w:r>
        <w:rPr>
          <w:lang w:val="ne_NP" w:bidi="ne_NP"/>
        </w:rPr>
        <w:t xml:space="preserve"> परमेश्वरले जलिरहेका पशुहरूको सुगन्ध सुँघ्नुहुन्छ र प्रसन्न हुनुभयो। परमेश्वरले फेरि कहिल्यै बाढीले पृथ्वीलाई नष्ट नगर्ने निर्णय गर्नुहुन्छ।</w:t>
      </w:r>
    </w:p>
    <w:p>
      <w:pPr/>
      <w:r>
        <w:rPr>
          <w:lang w:val="ne_NP" w:bidi="ne_NP"/>
        </w:rPr>
      </w:r>
      <w:r>
        <w:rPr>
          <w:b/>
          <w:lang w:val="ne_NP" w:bidi="ne_NP"/>
        </w:rPr>
        <w:t>तेस्रो दृश्य:</w:t>
      </w:r>
      <w:r>
        <w:rPr>
          <w:lang w:val="ne_NP" w:bidi="ne_NP"/>
        </w:rPr>
        <w:t xml:space="preserve"> परमेश्वरले नोआ र उनको परिवारलाई आशिष् दिनुहुन्छ र तिनीहरूलाई फलदायी हुन र वृद्धि हुँदै जान भन्नुहुन्छ। परमेश्वरले तिनीहरूलाई सबै पशुहरू, माछा र चराहरूलाई पनि खानाको रूपमा दिनुहुन्छ। परमेश्वरले तिनीहरूलाई रगत सहितको मासु नखान र अर्को मानिसको हत्या नगर्न चेतावनी दिनुहुन्छ। तिनीहरू परमेश्वरको स्वरूपमा बनाइएका छन् भनेर परमेश्वरले तिनीहरूलाई सम्झाउनुहुन्छ। परमेश्वरले तिनीहरूलाई फेरि फलदायी होऊ र वृद्धि हुँदै जाओ भन्नुहुन्छ।</w:t>
      </w:r>
    </w:p>
    <w:p>
      <w:pPr/>
      <w:r>
        <w:rPr>
          <w:lang w:val="ne_NP" w:bidi="ne_NP"/>
        </w:rPr>
      </w:r>
      <w:r>
        <w:rPr>
          <w:b/>
          <w:lang w:val="ne_NP" w:bidi="ne_NP"/>
        </w:rPr>
        <w:t>चौथो दृश्य:</w:t>
      </w:r>
      <w:r>
        <w:rPr>
          <w:lang w:val="ne_NP" w:bidi="ne_NP"/>
        </w:rPr>
        <w:t xml:space="preserve"> परमेश्वरले फेरि कहिल्यै जलप्रलयले पृथ्वीलाई नष्ट गर्नुहुनेछैन भन्ने आफ्नो प्रतिज्ञा दोहोर्याउनुहुन्छ। परमेश्वरले यो प्रतिज्ञाको चिन्हको रूपमा बादलहरूमा इन्द्रेणीलाई राख्ने प्रतिज्ञा गर्नुहुन्छ। परमेश्वर भन्नुहुन्छ, "जब म यो इन्द्रेणी देख्छु, म बाढीले पृथ्वीलाई नष्ट नगर्ने मेरो प्रतिज्ञा सम्झनेछु।"</w:t>
      </w:r>
    </w:p>
    <w:p>
      <w:pPr/>
      <w:r>
        <w:rPr>
          <w:lang w:val="ne_NP" w:bidi="ne_NP"/>
        </w:rPr>
      </w:r>
      <w:r>
        <w:rPr>
          <w:lang w:val="ne_NP" w:bidi="ne_NP"/>
        </w:rPr>
        <w:t>यस कथामा यि पात्रहरु समावेश छन्:</w:t>
      </w:r>
    </w:p>
    <w:p>
      <w:pPr>
        <w:pStyle w:val="ListBullet"/>
        <w:spacing w:line="240" w:lineRule="auto"/>
        <w:ind w:left="720"/>
      </w:pPr>
      <w:r>
        <w:rPr>
          <w:lang w:val="ne_NP" w:bidi="ne_NP"/>
        </w:rPr>
      </w:r>
      <w:r>
        <w:rPr>
          <w:lang w:val="ne_NP" w:bidi="ne_NP"/>
        </w:rPr>
        <w:t>परमेश्वर</w:t>
      </w:r>
    </w:p>
    <w:p>
      <w:pPr>
        <w:pStyle w:val="ListBullet"/>
        <w:spacing w:line="240" w:lineRule="auto"/>
        <w:ind w:left="720"/>
      </w:pPr>
      <w:r>
        <w:rPr>
          <w:lang w:val="ne_NP" w:bidi="ne_NP"/>
        </w:rPr>
      </w:r>
      <w:r>
        <w:rPr>
          <w:lang w:val="ne_NP" w:bidi="ne_NP"/>
        </w:rPr>
        <w:t>नोआ</w:t>
      </w:r>
    </w:p>
    <w:p>
      <w:pPr>
        <w:pStyle w:val="ListBullet"/>
        <w:spacing w:line="240" w:lineRule="auto"/>
        <w:ind w:left="720"/>
      </w:pPr>
      <w:r>
        <w:rPr>
          <w:lang w:val="ne_NP" w:bidi="ne_NP"/>
        </w:rPr>
      </w:r>
      <w:r>
        <w:rPr>
          <w:lang w:val="ne_NP" w:bidi="ne_NP"/>
        </w:rPr>
        <w:t>नोआका छोराहरू</w:t>
      </w:r>
    </w:p>
    <w:p>
      <w:pPr>
        <w:pStyle w:val="ListBullet"/>
        <w:spacing w:line="240" w:lineRule="auto"/>
        <w:ind w:left="720"/>
      </w:pPr>
      <w:r>
        <w:rPr>
          <w:lang w:val="ne_NP" w:bidi="ne_NP"/>
        </w:rPr>
      </w:r>
      <w:r>
        <w:rPr>
          <w:lang w:val="ne_NP" w:bidi="ne_NP"/>
        </w:rPr>
        <w:t>नोआकी पत्नी</w:t>
      </w:r>
    </w:p>
    <w:p>
      <w:pPr>
        <w:pStyle w:val="ListBullet"/>
        <w:spacing w:line="240" w:lineRule="auto"/>
        <w:ind w:left="720"/>
      </w:pPr>
      <w:r>
        <w:rPr>
          <w:lang w:val="ne_NP" w:bidi="ne_NP"/>
        </w:rPr>
      </w:r>
      <w:r>
        <w:rPr>
          <w:lang w:val="ne_NP" w:bidi="ne_NP"/>
        </w:rPr>
        <w:t>नोआका छोराहरूका पत्नीहरू</w:t>
      </w:r>
    </w:p>
    <w:p>
      <w:pPr>
        <w:pStyle w:val="ListBullet"/>
        <w:spacing w:line="240" w:lineRule="auto"/>
        <w:ind w:left="720"/>
      </w:pPr>
      <w:r>
        <w:rPr>
          <w:lang w:val="ne_NP" w:bidi="ne_NP"/>
        </w:rPr>
      </w:r>
      <w:r>
        <w:rPr>
          <w:lang w:val="ne_NP" w:bidi="ne_NP"/>
        </w:rPr>
        <w:t>पशुहरू</w:t>
      </w:r>
    </w:p>
    <w:p>
      <w:pPr/>
      <w:r>
        <w:rPr>
          <w:lang w:val="ne_NP" w:bidi="ne_NP"/>
        </w:rPr>
      </w:r>
      <w:r>
        <w:rPr>
          <w:lang w:val="ne_NP" w:bidi="ne_NP"/>
        </w:rPr>
        <w:t>यस सत्रमा, समूहलाई स्टोरीबोर्ड बनाउन, चित्र कोर्न वा कुनै प्रकारका हेरफेर गर्न मिल्ने वस्तुहरू (जस्तै ढुङ्गा, लठ्ठी, बच्चाहरूको खेलौनाहरू) प्रयोग गरेर कथा र त्यसमा भएका क्रियाकलापलाई दृश्यात्मक बनाउनुहोस्।</w:t>
      </w:r>
    </w:p>
    <w:p>
      <w:pPr/>
      <w:r>
        <w:rPr>
          <w:lang w:val="ne_NP" w:bidi="ne_NP"/>
        </w:rPr>
      </w:r>
      <w:r>
        <w:rPr>
          <w:lang w:val="ne_NP" w:bidi="ne_NP"/>
        </w:rPr>
        <w:t>पहिलो दृश्यमा, नोआले वेदी बनाउँछन् र पशुहरू र चराहरूलाई होमबलि चढाउँछन्। नोआ डुङ्गाबाट बाहिर निस्केपछि गर्ने पहिलो कुरा यही हो। तपाईंले यो दृश्यलाई नूहले डुङ्गा छोड्दै गरेको प्रसङ्गसँग जोड्दै हुनुहुन्छ भन्ने कुरा निश्चित गर्नुहोस्।</w:t>
      </w:r>
    </w:p>
    <w:p>
      <w:pPr/>
      <w:r>
        <w:rPr>
          <w:lang w:val="ne_NP" w:bidi="ne_NP"/>
        </w:rPr>
      </w:r>
      <w:r>
        <w:rPr>
          <w:lang w:val="ne_NP" w:bidi="ne_NP"/>
        </w:rPr>
        <w:t>तपाईंको भाषामा केही भइरहेको छ भन्ने कुरा तपाईंले कसरी सङ्केत गर्नुभएको छ भन्ने कुरा छलफल गर्नुहोस्। डुङ्गाबाट निस्केपछि नोआले गरेको पहिलो काम नै आराधना थियो भनेर उल्लेख गर्नु किन महत्त्वपूर्ण छ?</w:t>
      </w:r>
    </w:p>
    <w:p>
      <w:pPr/>
      <w:r>
        <w:rPr>
          <w:lang w:val="ne_NP" w:bidi="ne_NP"/>
        </w:rPr>
      </w:r>
      <w:r>
        <w:rPr>
          <w:lang w:val="ne_NP" w:bidi="ne_NP"/>
        </w:rPr>
        <w:t>नोआले डुङ्गाको नजिकै पाउने ढुङ्गाहरू प्रयोग गरे। वेदी पशुहरू र चराहरूलाई जलाउने ठाउँको रूपमा प्रयोग गरिन्छ। पशुहरू शब्द बहुवचन छ। नोआले कति वटा पशुहरू बलिदान गरे भन्ने हामीलाई थाहा छैन तर उनले सायद एकभन्दा बढी नै पशुहरू बलिदान गरे। ती पशुहरू शुद्ध पशुहरूका ७ जोडी (भाले र पोथी) वा परमेश्वरको आराधनामा प्रयोग गर्नका लागि उपयुक्त भनी घोषणा गरिएका पशुहरूबाट आएका थिए। यो भेडा, बाख्रा वा ढुकुर जस्ता चराहरू जस्ता पशुहरू हुन्। यस दृश्यमा नोआको परिवारको उल्लेख छैन। तिनीहरू सायद नजिकै थिए र आराधनामा भाग लिएका थिए। यो एक होमबलि थियो जसको अर्थ खरानी मात्र बाँकी रहने गरी सम्पूर्ण पशुलाई जलाइन्थ्यो।</w:t>
      </w:r>
    </w:p>
    <w:p>
      <w:pPr/>
      <w:r>
        <w:rPr>
          <w:lang w:val="ne_NP" w:bidi="ne_NP"/>
        </w:rPr>
      </w:r>
      <w:r>
        <w:rPr>
          <w:lang w:val="ne_NP" w:bidi="ne_NP"/>
        </w:rPr>
        <w:t>वेदीमा पशु जलाइरहेको तस्वीर</w:t>
      </w:r>
      <w:r>
        <w:rPr>
          <w:lang w:val="ne_NP" w:bidi="ne_NP"/>
        </w:rPr>
        <w:t xml:space="preserve"> देखाउनुहोस्।</w:t>
      </w:r>
    </w:p>
    <w:p>
      <w:pPr/>
      <w:r>
        <w:rPr>
          <w:lang w:val="ne_NP" w:bidi="ne_NP"/>
        </w:rPr>
      </w:r>
      <w:r>
        <w:rPr>
          <w:lang w:val="ne_NP" w:bidi="ne_NP"/>
        </w:rPr>
        <w:t>दोस्रो दृश्यमा, परमेश्वर आफैसँग वा आफ्नो हृदयमा कुरा गरिरहनुभएको छ। परमेश्वरले होमबलिदानहरूको सुगन्ध सुँघ्नुहुन्छ र खुसी हुनुहुन्छ। परमेश्वरले आफैसँग कुरा गर्न थाल्नुहुन्छ र प्रतिज्ञा गर्नुहुन्छ। मानिसहरू आफ्नो बाल्यकालदेखि दुष्ट छन् भनेर परमेश्वर भन्नुहुन्छ। त्यसपछि पनि परमेश्वरले भन्नुहुन्छ, "म फेरि कहिल्यै भुइँलाई श्राप दिनेछैन।" परमेश्वर भन्नुहुन्छ, "म फेरि सबै जीवित कुराहरूलाई नष्ट गर्नेछैन।" यो प्रतिज्ञा पृथ्वी रहेसम्म रहनेछ भनी बताउन परमेश्वरले कविताको प्रयोग गर्नुहुन्छ। कविता विपरीत अर्थ भएका जोडीको रूपमा छ: रोप्ने र कटनी गर्ने, चिसो र तातो, गर्मी र जाडो, दिन र रात।</w:t>
      </w:r>
    </w:p>
    <w:p>
      <w:pPr/>
      <w:r>
        <w:rPr>
          <w:lang w:val="ne_NP" w:bidi="ne_NP"/>
        </w:rPr>
      </w:r>
      <w:r>
        <w:rPr>
          <w:lang w:val="ne_NP" w:bidi="ne_NP"/>
        </w:rPr>
        <w:t>तेस्रो दृश्यमा, परमेश्वर नोआकहाँ आउनुहुन्छ र नोआसँग कुरा गर्न थाल्नुहुन्छ। परमेश्वरले नोआ र उनका छोराहरूलाई आशिष दिनुहुन्छ र तिनीहरूलाई फलदायी हुन, वृद्धि हुन र पृथ्वीमा भरिन भन्नुहुन्छ। परमेश्वरले आदम र हव्वालाई बगैँचामा दिनुभएको आज्ञा यही हो। परमेश्वरले नोआ र उनका छोराहरूलाई अब सबै पशु, माछा र चराहरूमाथि उनीहरूको अधिकार भएको कुरा बताउनुहुन्छ। यी प्राणीहरू नोआ र उनका छोराहरूबाट डराउनेछन् र तिनीहरूबाट भयभित हुनेछन् भनेर परमेश्वरले भन्नुहुन्छ। नोआ र उनका छोराहरूले अब कुनै पनि पशुहरू खान सक्छन् तर पहिले उनीहरूले मासुबाट रगत निकाल्नुपर्छ भनेर परमेश्वरले तिनीहरूलाई भन्नुहुन्छ। परमेश्वरले विशेष रूपमा भन्नुहुन्छ कि तिनीहरूले त्यसमा अझै रगत खाएको केही खानु हुँदैन। त्यसपछि परमेश्वरले तिनीहरूलाई अर्को मानिसको हत्या गर्न मनाही छ भन्नुहुन्छ । परमेश्वर भन्नुहुन्छ कि यदि कसैले अर्को व्यक्तिलाई मार्छ भने, मार्ने व्यक्ति पनि मर्नु पर्छ। र यदि कुनै पशुले मानिसलाई मार्छ भने त्यो पशु मर्नुपर्छ। परमेश्वरले फलदायी हुने र वृद्धि हुँदै जाने आज्ञालाई दोहोर्याउनुहुन्छ। परमेश्वरले नोआको परिवारलाई उहाँले तिनीहरूलाई आफ्नै स्वरूपमा बनाउनुभएको कुरा सम्झाउनुहुन्छ। परमेश्वरले यो व्यक्त गर्न कविता प्रयोग गर्नुहुन्छ। यो त्यही शब्दावली हो जुन परमेश्वरले आदमको सृजना गर्दा प्रयोग गर्नुभयो।</w:t>
      </w:r>
    </w:p>
    <w:p>
      <w:pPr/>
      <w:r>
        <w:rPr>
          <w:lang w:val="ne_NP" w:bidi="ne_NP"/>
        </w:rPr>
      </w:r>
      <w:r>
        <w:rPr>
          <w:lang w:val="ne_NP" w:bidi="ne_NP"/>
        </w:rPr>
        <w:t>चौथो दृश्यमा, परमेश्वरले बाढीले पृथ्वीलाई फेरि नष्ट गर्नुहुन्न भनेर परमेश्वरले गर्नुभएको गम्भीर प्रतिज्ञा हो। परमेश्वरले यो करार नोआ र उनका छोराहरूसँग मात्र होइन, तर सबै पशुहरूसँग पनि बाँध्दै हुनुहुन्छ। परमेश्वरले यस करारमा पृथ्वीमा भएका प्रत्येक जीवित प्राणीलाई समावेश गर्नुहुन्छ। परमेश्वरले यस करारको चिन्हको रूपमा बादलहरूमा इन्द्रेणीलाई राख्ने प्रतिज्ञा गर्नुहुन्छ। जब परमेश्वरले इन्द्रेणी देख्नुहुन्छ, उहाँले करारलाई सम्झनुहुनेछ। परमेश्वरले तिनीहरूलाई भन्नुहुन्छ कि इन्द्रेणी यस करारको चिन्ह हो र परमेश्वरले पृथ्वीका सबै जीवित प्राणीहरूसँग यसलाई पुष्टि गरिरहनुभएको छ। परमेश्वरले यो प्रतिज्ञा ३ पटक दोहोर्याउनुहुन्छ।</w:t>
      </w:r>
      <w:r>
        <w:rPr>
          <w:lang w:val="ne_NP" w:bidi="ne_NP"/>
        </w:rPr>
      </w:r>
    </w:p>
    <w:p>
      <w:pPr>
        <w:pStyle w:val="Heading3"/>
      </w:pPr>
      <w:r>
        <w:rPr>
          <w:lang w:val="ne_NP" w:bidi="ne_NP"/>
        </w:rPr>
        <w:t>Step 4</w:t>
      </w:r>
    </w:p>
    <w:p>
      <w:pPr/>
      <w:r>
        <w:rPr>
          <w:lang w:val="ne_NP" w:bidi="ne_NP"/>
        </w:rPr>
      </w:r>
      <w:r>
        <w:rPr>
          <w:lang w:val="ne_NP" w:bidi="ne_NP"/>
        </w:rPr>
        <w:t>संस्करणलाई सजिलोसँग बुझ्न पाठलाई फेरी एकपटक सुन्नुहोस्।</w:t>
      </w:r>
    </w:p>
    <w:p>
      <w:pPr/>
      <w:r>
        <w:rPr>
          <w:lang w:val="ne_NP" w:bidi="ne_NP"/>
        </w:rPr>
      </w:r>
      <w:r>
        <w:rPr>
          <w:lang w:val="ne_NP" w:bidi="ne_NP"/>
        </w:rPr>
        <w:t>यस सत्रमा, टोलीले कथालाई नाटकीय बनाउनेछ।</w:t>
      </w:r>
    </w:p>
    <w:p>
      <w:pPr/>
      <w:r>
        <w:rPr>
          <w:lang w:val="ne_NP" w:bidi="ne_NP"/>
        </w:rPr>
      </w:r>
      <w:r>
        <w:rPr>
          <w:lang w:val="ne_NP" w:bidi="ne_NP"/>
        </w:rPr>
        <w:t>यस कथामा ४ दृश्यहरू छन्।</w:t>
      </w:r>
    </w:p>
    <w:p>
      <w:pPr/>
      <w:r>
        <w:rPr>
          <w:lang w:val="ne_NP" w:bidi="ne_NP"/>
        </w:rPr>
      </w:r>
      <w:r>
        <w:rPr>
          <w:lang w:val="ne_NP" w:bidi="ne_NP"/>
        </w:rPr>
        <w:t>यस कथामा यि पात्रहरु समावेश छन्:</w:t>
      </w:r>
    </w:p>
    <w:p>
      <w:pPr>
        <w:pStyle w:val="ListBullet"/>
        <w:spacing w:line="240" w:lineRule="auto"/>
        <w:ind w:left="720"/>
      </w:pPr>
      <w:r>
        <w:rPr>
          <w:lang w:val="ne_NP" w:bidi="ne_NP"/>
        </w:rPr>
      </w:r>
      <w:r>
        <w:rPr>
          <w:lang w:val="ne_NP" w:bidi="ne_NP"/>
        </w:rPr>
        <w:t>परमेश्वर</w:t>
      </w:r>
    </w:p>
    <w:p>
      <w:pPr>
        <w:pStyle w:val="ListBullet"/>
        <w:spacing w:line="240" w:lineRule="auto"/>
        <w:ind w:left="720"/>
      </w:pPr>
      <w:r>
        <w:rPr>
          <w:lang w:val="ne_NP" w:bidi="ne_NP"/>
        </w:rPr>
      </w:r>
      <w:r>
        <w:rPr>
          <w:lang w:val="ne_NP" w:bidi="ne_NP"/>
        </w:rPr>
        <w:t>नोआ</w:t>
      </w:r>
    </w:p>
    <w:p>
      <w:pPr>
        <w:pStyle w:val="ListBullet"/>
        <w:spacing w:line="240" w:lineRule="auto"/>
        <w:ind w:left="720"/>
      </w:pPr>
      <w:r>
        <w:rPr>
          <w:lang w:val="ne_NP" w:bidi="ne_NP"/>
        </w:rPr>
      </w:r>
      <w:r>
        <w:rPr>
          <w:lang w:val="ne_NP" w:bidi="ne_NP"/>
        </w:rPr>
        <w:t>नोआका छोराहरू</w:t>
      </w:r>
    </w:p>
    <w:p>
      <w:pPr>
        <w:pStyle w:val="ListBullet"/>
        <w:spacing w:line="240" w:lineRule="auto"/>
        <w:ind w:left="720"/>
      </w:pPr>
      <w:r>
        <w:rPr>
          <w:lang w:val="ne_NP" w:bidi="ne_NP"/>
        </w:rPr>
      </w:r>
      <w:r>
        <w:rPr>
          <w:lang w:val="ne_NP" w:bidi="ne_NP"/>
        </w:rPr>
        <w:t>नोआकी पत्नी</w:t>
      </w:r>
    </w:p>
    <w:p>
      <w:pPr>
        <w:pStyle w:val="ListBullet"/>
        <w:spacing w:line="240" w:lineRule="auto"/>
        <w:ind w:left="720"/>
      </w:pPr>
      <w:r>
        <w:rPr>
          <w:lang w:val="ne_NP" w:bidi="ne_NP"/>
        </w:rPr>
      </w:r>
      <w:r>
        <w:rPr>
          <w:lang w:val="ne_NP" w:bidi="ne_NP"/>
        </w:rPr>
        <w:t>नोआका छोराहरूका पत्नीहरू</w:t>
      </w:r>
    </w:p>
    <w:p>
      <w:pPr>
        <w:pStyle w:val="ListBullet"/>
        <w:spacing w:line="240" w:lineRule="auto"/>
        <w:ind w:left="720"/>
      </w:pPr>
      <w:r>
        <w:rPr>
          <w:lang w:val="ne_NP" w:bidi="ne_NP"/>
        </w:rPr>
      </w:r>
      <w:r>
        <w:rPr>
          <w:lang w:val="ne_NP" w:bidi="ne_NP"/>
        </w:rPr>
        <w:t>पशुहरू</w:t>
      </w:r>
    </w:p>
    <w:p>
      <w:pPr/>
      <w:r>
        <w:rPr>
          <w:lang w:val="ne_NP" w:bidi="ne_NP"/>
        </w:rPr>
      </w:r>
      <w:r>
        <w:rPr>
          <w:lang w:val="ne_NP" w:bidi="ne_NP"/>
        </w:rPr>
        <w:t>टोलीले कथालाई दुई पटक अभिनय गर्न लगाउनुहोस्। तिनीहरूले अनुवाद गरिरहेका भाषामा अभिनय गर्नुपर्छ। पहिला, टोलीले नरोकिकन कथालाई अभिनय गर्नु। दोस्रो पटक टोलीले कथालाई अभिनय गर्दा, तिनीहरूलाई कथाको विभिन्न ठाउँहरूमा रोक्नुहोस्।</w:t>
      </w:r>
    </w:p>
    <w:p>
      <w:pPr/>
      <w:r>
        <w:rPr>
          <w:lang w:val="ne_NP" w:bidi="ne_NP"/>
        </w:rPr>
      </w:r>
      <w:r>
        <w:rPr>
          <w:lang w:val="ne_NP" w:bidi="ne_NP"/>
        </w:rPr>
        <w:t>टोलीले पहिलो पटक कथालाई अभिनय गर्दा, संवाद, प्रवाह, प्लटलाइन र कथाको कालक्रममा ध्यान दिनुहोस्। कथा वा खण्डको महत्त्वपूर्ण वा कठिन भागहरूलाई अभिनय गर्नुपर्ने र छुटाउन नहुने कुरामा ध्यान दिनुहोस्। टोलीलाई कथाका भागहरू सम्झन मद्दत गर्नुहोस्।</w:t>
      </w:r>
    </w:p>
    <w:p>
      <w:pPr/>
      <w:r>
        <w:rPr>
          <w:lang w:val="ne_NP" w:bidi="ne_NP"/>
        </w:rPr>
      </w:r>
      <w:r>
        <w:rPr>
          <w:lang w:val="ne_NP" w:bidi="ne_NP"/>
        </w:rPr>
        <w:t>टोलीले यो कथालाई दोस्रो पटक अभिनय गर्दा, तिनीहरूलाई केही निश्चित ठाउँहरूमा रोक्नुहोस्।</w:t>
      </w:r>
    </w:p>
    <w:p>
      <w:pPr/>
      <w:r>
        <w:rPr>
          <w:lang w:val="ne_NP" w:bidi="ne_NP"/>
        </w:rPr>
      </w:r>
      <w:r>
        <w:rPr>
          <w:lang w:val="ne_NP" w:bidi="ne_NP"/>
        </w:rPr>
        <w:t>पहिलो दृश्यमा, नोआ र उनको परिवारले परमेश्वरले आज्ञा दिनुभए अनुसार डुङ्गा छोडेका छन्। सबै पशुहरूले डुङ्गा छोडेका छन्। त्यसपछि नोआले वेदी बनाउँछन् र परमेश्वरको आराधना गर्छन्। नोआले केही सफा पशुहरू र चराहरू वा परमेश्वरको बलिदानको रूपमा प्रयोग गर्न योग्य पशुहरू र चराहरूलाई लिन्छन् र तिनीहरूलाई होमबलिदानको रूपमा चढाउँछन्। यसको अर्थ सम्पूर्ण पशु जलाइएको थियो जसले गर्दा खरानी मात्र बाँकी थियो। दृश्यमा नोआको परिवारको उल्लेख छैन, तर तिनीहरू सामान्यतया उपस्थित हुनेथिए।</w:t>
      </w:r>
    </w:p>
    <w:p>
      <w:pPr/>
      <w:r>
        <w:rPr>
          <w:lang w:val="ne_NP" w:bidi="ne_NP"/>
        </w:rPr>
      </w:r>
      <w:r>
        <w:rPr>
          <w:lang w:val="ne_NP" w:bidi="ne_NP"/>
        </w:rPr>
        <w:t>अभिनय रोक्नुहोस्: नोआलाई सोध्नुहोस्, "तपाईं किन परमेश्वरको आराधना गर्न अहिले रोकिरहनुभएको छ?" तपाईंले सुन्न सक्नुहुन्छ, "म परमेश्वरको आराधना गर्न चाहन्छु किनभने उहाँले हामीलाई यस बाढीबाट सुरक्षित रूपमा ल्याउनुभएको छ।" वा, "परमेश्वरले गर्नुभएको कामको लागि म आभारी छु र परमेश्वरलाई धन्यवाद दिन चाहन्छु।" वा, "यो एउटा तरिका हो जुन म परमेश्वरको आराधना गर्छु र म अहिले आराधना गर्न चाहन्छु।" वा "म मलाई र मेरो परिवारलाई बचाउनुभएकोमा परमेश्वरलाई धन्यवाद दिन चाहन्छु।" परिवारका अन्य सदस्यहरूलाई किन भाग लिइरहेका छन् भनेर सोध्नुहोस्। तपाईंले सुन्न सक्नुहुन्छ, "परमेश्वरले हामीलाई बचाउनुभयो। हामीले उहाँको आराधना गर्नुपर्छ।" वा, "म आफ्नो पितालाई मद्दत मात्र गर्दैछु।" नाटक फेरि सुरु गर्नुहोस्।</w:t>
      </w:r>
    </w:p>
    <w:p>
      <w:pPr/>
      <w:r>
        <w:rPr>
          <w:lang w:val="ne_NP" w:bidi="ne_NP"/>
        </w:rPr>
      </w:r>
      <w:r>
        <w:rPr>
          <w:lang w:val="ne_NP" w:bidi="ne_NP"/>
        </w:rPr>
        <w:t>दोस्रो दृश्यमा परमेश्वर मात्र हुनुहुन्छ। परमेश्वरले जलिरहेका बलिदानहरूको सुगन्ध लिनुहुन्छ र प्रसन्न हुनुहुन्छ। त्यसपछि परमेश्वरले कुरा गर्न थाल्नुहुन्छ तर आफैसँग कुरा गर्नुहुन्छ। परमेश्वरले मानिसहरूको कारण फेरि कहिल्यै पृथ्वीलाई श्राप दिनुहुन्न भनेर प्रतिज्ञा गर्नुहुन्छ। परमेश्वर भन्नुहुन्छ कि बालककालदेखि नै मानिसहरू केवल दुष्ट कुरा सोच्दछन्। मानिसहरू यस्तै छन् तापनि परमेश्वरले उहाँले फेरि सबै जीवित कुराहरूलाई नष्ट गर्नुहुन्न भन्ने प्रतिज्ञा गर्नुहुन्छ। त्यसपछि परमेश्वरले यो प्रतिज्ञामा जोड दिन एक किसिमको कविताको प्रयोग गर्नुहुन्छ।</w:t>
      </w:r>
    </w:p>
    <w:p>
      <w:pPr/>
      <w:r>
        <w:rPr>
          <w:lang w:val="ne_NP" w:bidi="ne_NP"/>
        </w:rPr>
      </w:r>
      <w:r>
        <w:rPr>
          <w:lang w:val="ne_NP" w:bidi="ne_NP"/>
        </w:rPr>
        <w:t>अभिनय रोक्नुहोस्: परमेश्वरलाई सोध्नुहोस्, अहिले तपाईंलाई कस्तो महसुस भइरहेको छ?" तपाईंले सुन्न सक्नुहुन्छ "म नोआ र उनको परिवारसँग खुसी छु," वा "म नोआका सन्तानहरूसँग सम्बन्ध बनाउन चाहन्छु," वा "संसारमा दुष्टताको सामना गर्ने मेरो अर्को योजना छ," नाटक फेरि सुरु गर्नुहोस्।</w:t>
      </w:r>
    </w:p>
    <w:p>
      <w:pPr/>
      <w:r>
        <w:rPr>
          <w:lang w:val="ne_NP" w:bidi="ne_NP"/>
        </w:rPr>
      </w:r>
      <w:r>
        <w:rPr>
          <w:lang w:val="ne_NP" w:bidi="ne_NP"/>
        </w:rPr>
        <w:t>तेस्रो दृश्यमा, परमेश्वरले नोआ र नोआका छोराहरूसँग कुरा गर्नुहुन्छ। परमेश्वरले तिनीहरूलाई फलदायी हुन, वृद्धि हुँदै जान र पृथ्वी भर्न भन्नुहुन्छ।</w:t>
      </w:r>
    </w:p>
    <w:p>
      <w:pPr/>
      <w:r>
        <w:rPr>
          <w:lang w:val="ne_NP" w:bidi="ne_NP"/>
        </w:rPr>
      </w:r>
      <w:r>
        <w:rPr>
          <w:lang w:val="ne_NP" w:bidi="ne_NP"/>
        </w:rPr>
        <w:t>क्रियाकलाप रोक्नुहोस्: तीन छोराहरूलाई सोध्नुहोस्, "परमेश्वरले भर्खरै भन्नुभएको कुराबाट तिमीहरूले के बुझ्यौ? तपाईंले के गर्नुपर्छ?" तपाईंले सुन्न सक्नुहुन्छ, "यसको अर्थ हामीसँग धेरै सन्तानहरू हुनुपर्छ भन्ने हो," वा, "यसको अर्थ हामी छुट्टाछुट्टै क्षेत्रमा बस्नुपर्छ ताकि हामी ती ठाउँहरूमा बस्ती बसाल्न सुरु गर्न सकौँ।" नोआलाई सोध्नुहोस्, "के तपाईंलाई थाहा छ परमेश्वरले अहिलेभन्दा पहिले कहिले यही आज्ञा प्रयोग गर्नुभएको थियो?" तपाईंले सुन्न सक्नुहुन्छ, "परमेश्वरले यो पहिले भन्नुभएको थियो भन्ने मलाई थाहा थिएन।" नाटक फेरि सुरु गर्नुहोस्।</w:t>
      </w:r>
    </w:p>
    <w:p>
      <w:pPr/>
      <w:r>
        <w:rPr>
          <w:lang w:val="ne_NP" w:bidi="ne_NP"/>
        </w:rPr>
      </w:r>
      <w:r>
        <w:rPr>
          <w:lang w:val="ne_NP" w:bidi="ne_NP"/>
        </w:rPr>
        <w:t>परमेश्वरले नोआ र उनका छोराहरूलाई भन्नुहुन्छ, सबै माछा, पशुहरू र चराहरू अब उनीहरूको अधिकारमा छन्। यी प्राणीहरूले मानिसहरूलाई देख्दा डर र त्रासका साथ प्रतिक्रिया दिनेछन्। परमेश्वरले नोआ र उनका तीन छोराहरूलाई भन्नुहुन्छ कि जसरी विगतमा अन्न र तरकारीहरू उनीहरूका लागि भोजन थिए, त्यसरी नै अब यी पशु, माछा र चराहरू पनि उनीहरूका लागि भोजन हुनेछन्। तर परमेश्वरले तिनीहरूलाई यो पनि भन्नुहुन्छ कि जुनसुकै मासु खानुअघि त्यसबाट रगत निकाल्नुपर्छ। त्यसपछि परमेश्वरले तिनीहरूलाई चेतावनी दिनुहुन्छ। परमेश्वर भन्नुहुन्छ कि कसैले पनि एक अर्को मानव प्राणीलाई मार्नु हुँदैन। यदि कसैले अर्को मानव प्राणीलाई मार्छ भने त्यो व्यक्ति पनि मर्नुपर्छ। अर्को मानिसलाई मार्ने व्यक्तिलाई जस्तै पशुले मानिसलाई मार्दा पनि उही नियम लागू हुन्छ भनेर परमेश्वर भन्नुहुन्छ। मानिसहरू परमेश्वरको स्वरूपमा बनाइएका छन् भनेर परमेश्वरले तिनीहरूलाई सम्झाउनुहुन्छ। त्यसपछि परमेश्वरले फलदायक हुन र बढ्दै जानु भन्ने निर्देशनलाई दोहोर्‍याउनुहुन्छ।</w:t>
      </w:r>
    </w:p>
    <w:p>
      <w:pPr/>
      <w:r>
        <w:rPr>
          <w:lang w:val="ne_NP" w:bidi="ne_NP"/>
        </w:rPr>
      </w:r>
      <w:r>
        <w:rPr>
          <w:lang w:val="ne_NP" w:bidi="ne_NP"/>
        </w:rPr>
        <w:t>अभिनय रोक्नुहोस्: तिनीहरूले मासु खानुअघि किन रगत निकाल्नु आवश्यक छ भनेर नोआ र उनका छोराहरूलाई सोध्नुहोस्। तपाईंले सुन्न सक्नुहुन्छ, "मलाई थाहा छैन," वा "रगतले जीवन बोक्छ। " हामी त्यो खान सक्दैनौं।" नोआलाई सोध्नुहोस्, "सबै पशुहरूको मालिक भएकोमा तपाईंलाई कस्तो महसुस भइरहेको छ?" तपाईंले सुन्न सक्नुहुन्छ, "हामीलाई यो जिम्मेवारी दिनु परमेश्वरको भलाइ थियो," वा, "मलाई दुःख छ कि तिनीहरू अब हामीसँग डराउँछन्।" म तिनीहरूलाई खराब व्यवहार गर्नेछैनँ," वा "यो ठूलो जिम्मेवारी हुनेछ।" अर्को व्यक्तिलाई मार्दा हुने सजायको बारेमा नोआका छोराहरू के सोच्दछन् भनेर नोआका छोराहरूलाई सोध्नुहोस। तपाईंले सुन्न सक्नुहुन्छ, "यो उचित देखिन्छ। हामीले कसैलाई मार्नु हुँदैन। अरू कसैलाई मार्ने व्यक्तिलाई सजाय दिनुपर्छ।" तिनीहरू सबैलाई सोध्नुहोस्, "परमेश्वरको प्रतिरूपमा बनेको भन्ने विषयमा तपाईंलाई के लाग्छ?" तपाईंले सुन्न सक्नुहुन्छ, "यसको अर्थ के हो भन्ने मैले बुझिनँ," वा "परमेश्वरले हामीलाई धेरै प्रेम गर्नुहुँदो रहेछ," वा "यसको अर्थ परमेश्वरले हामीले जस्तो गरेको चाहनुहुन्छ हामीले त्यस्तै कार्य गर्नु आवश्यक छ।" नाटक फेरि सुरु गर्नुहोस्।</w:t>
      </w:r>
    </w:p>
    <w:p>
      <w:pPr/>
      <w:r>
        <w:rPr>
          <w:lang w:val="ne_NP" w:bidi="ne_NP"/>
        </w:rPr>
      </w:r>
      <w:r>
        <w:rPr>
          <w:lang w:val="ne_NP" w:bidi="ne_NP"/>
        </w:rPr>
        <w:t>चौथो दृश्यमा, परमेश्वरले अझै नोआ र उहाँका छोराहरूसँग कुरा गरिरहनुभएको छ। परमेश्वरले उहाँले पहिले आफूसँग गरेको प्रतिज्ञाको पुष्टि गर्नुहुन्छ। अब नोआ र उनका छोराहरूले यो प्रतिज्ञा सुन्छन्। यो करार वा पवित्र प्रतिज्ञा हो। यो करार सबै मानिसहरू र डुङ्गामा भएका सबै पशुहरू र चराहरूसँग छ भनेर परमेश्वरले भन्नुहुन्छ। उहाँले फेरि कहिल्यै पृथ्वीलाई बाढीले नष्ट गर्नुहुने छैन भनेर परमेश्वरले प्रतिज्ञा गर्नुहुन्छ। त्यसपछि परमेश्वरले तिनीहरूलाई यो करारको चिन्ह दिनुहुन्छ। परमेश्वरले बादलहरूमा इन्द्रेणीलाई राख्नुहुन्छ। परमेश्वरले तिनीहरूलाई भन्नुहुन्छ कि जब उहाँले इन्द्रेणीलाई देख्नुहुन्छ, उहाँले बाढीले पृथ्वीलाई नष्ट नगर्ने आफ्नो करार वा प्रतिज्ञा सम्झनुहुनेछ। परमेश्वरले नोआलाई भन्नुहुन्छ कि इन्द्रेणी यस करारको चिन्ह हो। यो कुरालाई परमेश्वरले ३ पटक दोहोर्याउनुहुन्छ।</w:t>
      </w:r>
    </w:p>
    <w:p>
      <w:pPr/>
      <w:r>
        <w:rPr>
          <w:lang w:val="ne_NP" w:bidi="ne_NP"/>
        </w:rPr>
      </w:r>
      <w:r>
        <w:rPr>
          <w:lang w:val="ne_NP" w:bidi="ne_NP"/>
        </w:rPr>
        <w:t>अभिनय रोक्नुहोस्: नूह र उनका छोराहरूलाई यो प्रतिज्ञा सुन्दा कस्तो महसुस भइरहेको छ भनेर सोध्नुहोस्। तपाईंले सुन्न सक्नुहुन्छ, "म धेरै खुसी छु। "यो बाढी एउटा भयानक कुरा थियो," वा "हामी परमेश्वरले आफ्नो प्रतिज्ञा पूरा गर्नुहुन्छ भन्ने कुरामा भरोसा गर्न सक्छौं," वा "परमेश्वरले हामीलाई एउटा चिन्ह दिनुभएकोमा म खुसी छु, यसकारण हामी बिर्सने छैनौं र परमेश्वरले पनि यो प्रतिज्ञा बिर्सनुहुने छैन।" नाटक फेरि सुरु गर्नुहोस्।</w:t>
      </w:r>
      <w:r>
        <w:rPr>
          <w:lang w:val="ne_NP" w:bidi="ne_NP"/>
        </w:rPr>
      </w:r>
    </w:p>
    <w:p>
      <w:pPr>
        <w:pStyle w:val="Heading3"/>
      </w:pPr>
      <w:r>
        <w:rPr>
          <w:lang w:val="ne_NP" w:bidi="ne_NP"/>
        </w:rPr>
        <w:t>Step 5</w:t>
      </w:r>
    </w:p>
    <w:p>
      <w:pPr/>
      <w:r>
        <w:rPr>
          <w:lang w:val="ne_NP" w:bidi="ne_NP"/>
        </w:rPr>
      </w:r>
      <w:r>
        <w:rPr>
          <w:lang w:val="ne_NP" w:bidi="ne_NP"/>
        </w:rPr>
        <w:t>पाठलाई बुझ्न-सजिलो संस्करणमा एकपटक सुन्नुहोस्।</w:t>
      </w:r>
    </w:p>
    <w:p>
      <w:pPr/>
      <w:r>
        <w:rPr>
          <w:lang w:val="ne_NP" w:bidi="ne_NP"/>
        </w:rPr>
      </w:r>
      <w:r>
        <w:rPr>
          <w:lang w:val="ne_NP" w:bidi="ne_NP"/>
        </w:rPr>
        <w:t xml:space="preserve">नोआले परमेश्वरको लागि </w:t>
      </w:r>
      <w:r>
        <w:rPr>
          <w:b/>
          <w:lang w:val="ne_NP" w:bidi="ne_NP"/>
        </w:rPr>
        <w:t>वेदी</w:t>
      </w:r>
      <w:r>
        <w:rPr>
          <w:lang w:val="ne_NP" w:bidi="ne_NP"/>
        </w:rPr>
        <w:t xml:space="preserve"> बनाए। </w:t>
      </w:r>
      <w:r>
        <w:rPr>
          <w:lang w:val="ne_NP" w:bidi="ne_NP"/>
        </w:rPr>
        <w:t>वेदी</w:t>
      </w:r>
      <w:r>
        <w:rPr>
          <w:lang w:val="ne_NP" w:bidi="ne_NP"/>
        </w:rPr>
        <w:t xml:space="preserve"> को बारेमा मुख्य शब्दावलीमा छलफल गरिएको छ। मानिसहरूले सामान्यतया यसलाई ढुङ्गाबाट बनाउँछन्। मानिसहरूले वेदीमा पशुहरूलाई मारेर तिनीहरूलाई परमेश्वरको बलिदानको रूपमा जलाउँथे। यो परमेश्वरको आराधना गर्ने एउटा तरिका थियो। धर्मशास्त्रमा वेदी प्रयोग गरिएको यो पहिलो पटक हो। नोआले परमेश्वरलाई धन्यवाद र सम्मान देखाउन वेदीमा पशुहरूलाई जलाउँथे।</w:t>
      </w:r>
    </w:p>
    <w:p>
      <w:pPr/>
      <w:r>
        <w:rPr>
          <w:lang w:val="ne_NP" w:bidi="ne_NP"/>
        </w:rPr>
      </w:r>
      <w:r>
        <w:rPr>
          <w:lang w:val="ne_NP" w:bidi="ne_NP"/>
        </w:rPr>
        <w:t>ढुङ्गाले बनेको वेदी र त्यसको माथि पशु जलाइएको</w:t>
      </w:r>
      <w:r>
        <w:rPr>
          <w:lang w:val="ne_NP" w:bidi="ne_NP"/>
        </w:rPr>
        <w:t xml:space="preserve"> तस्वीर देखाउनुहोस्। तपाईंले वेदीलाई कसरी वर्णन गर्नुहुनेछ भन्ने बारेमा समूहमा छलफल गर्नुहोस्। तपाईंले यो ढुङ्गाको टेबल थियो जहाँ पशु बलिदान गर्न र जलाउन सकिन्थ्यो भनेर भन्न सक्नुहुन्छ।</w:t>
      </w:r>
    </w:p>
    <w:p>
      <w:pPr/>
      <w:r>
        <w:rPr>
          <w:lang w:val="ne_NP" w:bidi="ne_NP"/>
        </w:rPr>
      </w:r>
      <w:r>
        <w:rPr>
          <w:lang w:val="ne_NP" w:bidi="ne_NP"/>
        </w:rPr>
        <w:t xml:space="preserve">यस खण्डमा पहिलो दुई पटक परमेश्वरको निम्ति प्रयोग गरिएको नाम </w:t>
      </w:r>
      <w:r>
        <w:rPr>
          <w:b/>
          <w:lang w:val="ne_NP" w:bidi="ne_NP"/>
        </w:rPr>
        <w:t>यहोवा</w:t>
      </w:r>
      <w:r>
        <w:rPr>
          <w:lang w:val="ne_NP" w:bidi="ne_NP"/>
        </w:rPr>
        <w:t xml:space="preserve"> हो। मुख्य शब्दावलीमा </w:t>
      </w:r>
      <w:r>
        <w:rPr>
          <w:lang w:val="ne_NP" w:bidi="ne_NP"/>
        </w:rPr>
        <w:t>याहवेको</w:t>
      </w:r>
      <w:r>
        <w:rPr>
          <w:lang w:val="ne_NP" w:bidi="ne_NP"/>
        </w:rPr>
        <w:t xml:space="preserve"> बारेमा छलफल गरिएको छ। तपाईंले प्रभुको लागि अघिल्लो खण्डहरूमा प्रयोग गर्नुभएको नाम नै प्रयोग गर्नुहोस्। नोआले डुङ्गामा भएका पशुहरूमध्येबाट केही </w:t>
      </w:r>
      <w:r>
        <w:rPr>
          <w:b/>
          <w:lang w:val="ne_NP" w:bidi="ne_NP"/>
        </w:rPr>
        <w:t>शुद्ध</w:t>
      </w:r>
      <w:r>
        <w:rPr>
          <w:lang w:val="ne_NP" w:bidi="ne_NP"/>
        </w:rPr>
        <w:t xml:space="preserve"> पशुहरू र चराहरू लिए र यस आराधनाको कार्यमा तिनीहरूलाई बलिदान दिए। शुद्ध पशुहरू बलिदान र खानका लागि योग्य मानिने पशुहरू थिए। </w:t>
      </w:r>
      <w:r>
        <w:rPr>
          <w:lang w:val="ne_NP" w:bidi="ne_NP"/>
        </w:rPr>
        <w:t>शुद्ध</w:t>
      </w:r>
      <w:r>
        <w:rPr>
          <w:lang w:val="ne_NP" w:bidi="ne_NP"/>
        </w:rPr>
        <w:t xml:space="preserve"> को बारेमा छलफलका लागि मुख्य शब्दावली हेर्नुहोस्। परमेश्वरले नोआलाई यी पशुहरूका ७ जोडी, प्रत्येक जोडीमा एक भाले र एक पोथी डुङ्गामा लैजान भन्नुभएको थियो। नोआले बलिदानमा यी पशुहरू र चराहरूमध्ये कति वटा प्रयोग गरेका थिए भनेर हामीलाई थाहा छैन, तर संख्या बहुवचन छ। यी पशुहरू र चराहरूलाई </w:t>
      </w:r>
      <w:r>
        <w:rPr>
          <w:b/>
          <w:lang w:val="ne_NP" w:bidi="ne_NP"/>
        </w:rPr>
        <w:t>होमबलिको</w:t>
      </w:r>
      <w:r>
        <w:rPr>
          <w:lang w:val="ne_NP" w:bidi="ne_NP"/>
        </w:rPr>
        <w:t xml:space="preserve"> रूपमा चढाइएको थियो। यसको अर्थ सम्पूर्ण पशु जलाइएको थियो ताकि बाँकी रहेको एउटा मात्र कुरा खरानी थियो। नोआ र उनको परिवारले पशुको एउटा भाग खानाका लागि बचाएनन्। धेरै पशुहरू प्रयोग गरिएको, यो ठूलो बलिदान थियो। </w:t>
      </w:r>
      <w:r>
        <w:rPr>
          <w:lang w:val="ne_NP" w:bidi="ne_NP"/>
        </w:rPr>
        <w:t>होमबलि</w:t>
      </w:r>
      <w:r>
        <w:rPr>
          <w:lang w:val="ne_NP" w:bidi="ne_NP"/>
        </w:rPr>
        <w:t>को बारेमा छलफलको लागि मुख्य शब्दावली हेर्नुहोस्।</w:t>
      </w:r>
    </w:p>
    <w:p>
      <w:pPr/>
      <w:r>
        <w:rPr>
          <w:lang w:val="ne_NP" w:bidi="ne_NP"/>
        </w:rPr>
      </w:r>
      <w:r>
        <w:rPr>
          <w:lang w:val="ne_NP" w:bidi="ne_NP"/>
        </w:rPr>
        <w:t>परमेश्वरले आफूसँग कुरा गर्न थाल्नुभयो। परमेश्वरले नोआ वा अरू कसैसँग कुरा गरिरहनुभएको थिएन। केही अनुवादहरूले परमेश्वरले आफ्नो हृदयमा कुरा गरिरहनुभएको थियो भनेर भन्छ। मानिसहरूले हृदय नै विचार र इच्छाको केन्द्र हो भन्ने सोचेका थिए।</w:t>
      </w:r>
    </w:p>
    <w:p>
      <w:pPr/>
      <w:r>
        <w:rPr>
          <w:lang w:val="ne_NP" w:bidi="ne_NP"/>
        </w:rPr>
      </w:r>
      <w:r>
        <w:rPr>
          <w:lang w:val="ne_NP" w:bidi="ne_NP"/>
        </w:rPr>
        <w:t>परमेश्वर आफैसँग कुरा गरिरहनुभएको थियो भन्ने कुरालाई व्यक्त गर्ने सबैभन्दा राम्रो तरिकाको बारेमा समूहमा छलफल गर्नुहोस्।</w:t>
      </w:r>
    </w:p>
    <w:p>
      <w:pPr/>
      <w:r>
        <w:rPr>
          <w:lang w:val="ne_NP" w:bidi="ne_NP"/>
        </w:rPr>
      </w:r>
      <w:r>
        <w:rPr>
          <w:lang w:val="ne_NP" w:bidi="ne_NP"/>
        </w:rPr>
        <w:t xml:space="preserve">परमेश्वरले बोलिरहनुभएको बेला, परमेश्वरले भन्नुभयो, "म फेरि कहिल्यै जमिनलाई </w:t>
      </w:r>
      <w:r>
        <w:rPr>
          <w:b/>
          <w:lang w:val="ne_NP" w:bidi="ne_NP"/>
        </w:rPr>
        <w:t>श्राप</w:t>
      </w:r>
      <w:r>
        <w:rPr>
          <w:lang w:val="ne_NP" w:bidi="ne_NP"/>
        </w:rPr>
        <w:t xml:space="preserve"> दिनेछैनँ।" मुख्य शब्दावलीमा </w:t>
      </w:r>
      <w:r>
        <w:rPr>
          <w:lang w:val="ne_NP" w:bidi="ne_NP"/>
        </w:rPr>
        <w:t>श्राप</w:t>
      </w:r>
      <w:r>
        <w:rPr>
          <w:lang w:val="ne_NP" w:bidi="ne_NP"/>
        </w:rPr>
        <w:t xml:space="preserve"> शब्दको बारेमा छलफल गरिएको छ। यसको अर्थ व्यक्ति वा कुनै कुरालाई न्याय वा सजाय सुनाउनु हो। तपाईंले यो शब्द आदम र हव्वाले परमेश्वरको आज्ञा पालन गरेनन् भन्ने कथामा प्रयोग गर्नुभयो। तपाईंले यस खण्डमा श्रापको लागि त्यही शब्द प्रयोग गर्नुहुनेछ। परमेश्वर भन्नुहुन्छ कि मानिसहरूले गर्ने सबै कुरा बाल्यकालदेखि नै </w:t>
      </w:r>
      <w:r>
        <w:rPr>
          <w:b/>
          <w:lang w:val="ne_NP" w:bidi="ne_NP"/>
        </w:rPr>
        <w:t>दुष्टता</w:t>
      </w:r>
      <w:r>
        <w:rPr>
          <w:lang w:val="ne_NP" w:bidi="ne_NP"/>
        </w:rPr>
        <w:t xml:space="preserve"> तर्फ झुकेका हुन्छन्। </w:t>
      </w:r>
      <w:r>
        <w:rPr>
          <w:lang w:val="ne_NP" w:bidi="ne_NP"/>
        </w:rPr>
        <w:t>दुष्ट</w:t>
      </w:r>
      <w:r>
        <w:rPr>
          <w:lang w:val="ne_NP" w:bidi="ne_NP"/>
        </w:rPr>
        <w:t xml:space="preserve"> शब्द मुख्य शब्दावलीमा छ। यसको अर्थ मानिसहरूले नराम्रो कामहरू वा परमेश्वरको विरुद्धमा कुराहरू गरिरहेका छन् भन्ने हुन्छ। जबसम्म पृथ्वी रहन्छ, उहाँले फेरि कहिल्यै सबै जीवित कुराहरूलाई नष्ट गर्नुहुने छैन भनेर परमेश्वरले प्रतिज्ञा गर्नुहुन्छ। यो कति लामो समयसम्म रहने छ भनेर चित्रण गर्न परमेश्वरले कविता प्रयोग गर्नुहुन्छ र ४ विपरीत कथनहरू बनाउनुहुन्छ। जबसम्म पृथ्वी रहिरहन्छ, तबसम्म त्यहाँ यि हुनेछन् भनेर परमेश्वर भन्नुहुन्छ।</w:t>
      </w:r>
    </w:p>
    <w:p>
      <w:pPr>
        <w:pStyle w:val="ListBullet"/>
        <w:spacing w:line="240" w:lineRule="auto"/>
        <w:ind w:left="720"/>
      </w:pPr>
      <w:r>
        <w:rPr>
          <w:lang w:val="ne_NP" w:bidi="ne_NP"/>
        </w:rPr>
      </w:r>
      <w:r>
        <w:rPr>
          <w:lang w:val="ne_NP" w:bidi="ne_NP"/>
        </w:rPr>
        <w:t>रोप्ने र फसल काट्ने</w:t>
      </w:r>
    </w:p>
    <w:p>
      <w:pPr>
        <w:pStyle w:val="ListBullet"/>
        <w:spacing w:line="240" w:lineRule="auto"/>
        <w:ind w:left="720"/>
      </w:pPr>
      <w:r>
        <w:rPr>
          <w:lang w:val="ne_NP" w:bidi="ne_NP"/>
        </w:rPr>
      </w:r>
      <w:r>
        <w:rPr>
          <w:lang w:val="ne_NP" w:bidi="ne_NP"/>
        </w:rPr>
        <w:t>चिसो र तातो</w:t>
      </w:r>
    </w:p>
    <w:p>
      <w:pPr>
        <w:pStyle w:val="ListBullet"/>
        <w:spacing w:line="240" w:lineRule="auto"/>
        <w:ind w:left="720"/>
      </w:pPr>
      <w:r>
        <w:rPr>
          <w:lang w:val="ne_NP" w:bidi="ne_NP"/>
        </w:rPr>
      </w:r>
      <w:r>
        <w:rPr>
          <w:lang w:val="ne_NP" w:bidi="ne_NP"/>
        </w:rPr>
        <w:t>गर्मी र जाडोमा</w:t>
      </w:r>
    </w:p>
    <w:p>
      <w:pPr>
        <w:pStyle w:val="ListBullet"/>
        <w:spacing w:line="240" w:lineRule="auto"/>
        <w:ind w:left="720"/>
      </w:pPr>
      <w:r>
        <w:rPr>
          <w:lang w:val="ne_NP" w:bidi="ne_NP"/>
        </w:rPr>
      </w:r>
      <w:r>
        <w:rPr>
          <w:lang w:val="ne_NP" w:bidi="ne_NP"/>
        </w:rPr>
        <w:t>दिन र रात</w:t>
      </w:r>
    </w:p>
    <w:p>
      <w:pPr/>
      <w:r>
        <w:rPr>
          <w:lang w:val="ne_NP" w:bidi="ne_NP"/>
        </w:rPr>
      </w:r>
      <w:r>
        <w:rPr>
          <w:lang w:val="ne_NP" w:bidi="ne_NP"/>
        </w:rPr>
        <w:t>त्यहाँ यस्ता ठाउँहरू पनि छन् जहाँ वर्षमा फरक मौसमहरू हुँदैनन् वा जहाँ वर्षभरि नै न्यानो वा तातो मात्र रहन्छ। त्यही विचारलाई संकेत गर्न सक्ने अन्य शब्द जोडीहरूमा वर्षा ऋतु र सुख्खा मौसम वा पातहरू खस्ने समय र पातहरू उम्रने समयको बारेमा कुरा गर्नु हो।</w:t>
      </w:r>
    </w:p>
    <w:p>
      <w:pPr/>
      <w:r>
        <w:rPr>
          <w:lang w:val="ne_NP" w:bidi="ne_NP"/>
        </w:rPr>
      </w:r>
      <w:r>
        <w:rPr>
          <w:lang w:val="ne_NP" w:bidi="ne_NP"/>
        </w:rPr>
        <w:t>परमेश्वरले अनन्तको प्रतिज्ञा गर्नु भएको छ भन्ने कुरा मानिसहरूले बुझून् भनेर ४ विपरीत भनाइहरूको सूचीलाई कसरी राम्रोसँग भन्न सकिन्छ भनेर समूहमा छलफल गर्नुहोस्।</w:t>
      </w:r>
    </w:p>
    <w:p>
      <w:pPr/>
      <w:r>
        <w:rPr>
          <w:lang w:val="ne_NP" w:bidi="ne_NP"/>
        </w:rPr>
      </w:r>
      <w:r>
        <w:rPr>
          <w:lang w:val="ne_NP" w:bidi="ne_NP"/>
        </w:rPr>
        <w:t xml:space="preserve">परमेश्वरले आफूसित वा आफ्नो हृदयमा कुरा गरेपछि, उहाँले नोआ र उनका छोराहरूसँग कुरा गर्नुहुन्छ। परमेश्वरले तिनीहरूलाई </w:t>
      </w:r>
      <w:r>
        <w:rPr>
          <w:b/>
          <w:lang w:val="ne_NP" w:bidi="ne_NP"/>
        </w:rPr>
        <w:t>फलदायी हुन</w:t>
      </w:r>
      <w:r>
        <w:rPr>
          <w:lang w:val="ne_NP" w:bidi="ne_NP"/>
        </w:rPr>
        <w:t xml:space="preserve">, </w:t>
      </w:r>
      <w:r>
        <w:rPr>
          <w:b/>
          <w:lang w:val="ne_NP" w:bidi="ne_NP"/>
        </w:rPr>
        <w:t>बढ्दै जान</w:t>
      </w:r>
      <w:r>
        <w:rPr>
          <w:lang w:val="ne_NP" w:bidi="ne_NP"/>
        </w:rPr>
        <w:t xml:space="preserve"> र </w:t>
      </w:r>
      <w:r>
        <w:rPr>
          <w:b/>
          <w:lang w:val="ne_NP" w:bidi="ne_NP"/>
        </w:rPr>
        <w:t>पृथ्वी भर्न</w:t>
      </w:r>
      <w:r>
        <w:rPr>
          <w:lang w:val="ne_NP" w:bidi="ne_NP"/>
        </w:rPr>
        <w:t xml:space="preserve"> भन्नुहुन्छ। यो आज्ञा उही नै हो जुन परमेश्वरले बगैँचामा आदम र हव्वालाई दिनुभएको थियो। फलदायक हुनुको अर्थ सन्तान हुनु हो। संख्या वृद्धि हुनुको अर्थ ती बच्चाहरू हुर्केर उनीहरूका पनि सन्तान हुनेछन् भन्ने हो। पृथ्वीलाई भर्नुको अर्थ तिनीहरू फैलिनेछन् ताकि पृथ्वीको हरेक भागमा मानिसहरू बसोबास गर्नेछन्।</w:t>
      </w:r>
    </w:p>
    <w:p>
      <w:pPr/>
      <w:r>
        <w:rPr>
          <w:lang w:val="ne_NP" w:bidi="ne_NP"/>
        </w:rPr>
      </w:r>
      <w:r>
        <w:rPr>
          <w:lang w:val="ne_NP" w:bidi="ne_NP"/>
        </w:rPr>
        <w:t xml:space="preserve">अब परमेश्वरले नोआ र उहाँका परिवारका पशुहरू, माछा र चराहरूलाई खाना दिइरहनुभएको छ। परमेश्वरले तिनीहरूलाई आज्ञा पनि दिनुहुन्छ। परमेश्वर भन्नुहुन्छ कि नोआ र उनका छोराहरूले मासु खानुअघि त्यसबाट </w:t>
      </w:r>
      <w:r>
        <w:rPr>
          <w:b/>
          <w:lang w:val="ne_NP" w:bidi="ne_NP"/>
        </w:rPr>
        <w:t>जीवन युक्त रगत</w:t>
      </w:r>
      <w:r>
        <w:rPr>
          <w:lang w:val="ne_NP" w:bidi="ne_NP"/>
        </w:rPr>
        <w:t xml:space="preserve"> फाल्नु पर्छ। पशुमा रगत रहँदासम्म त्यो जीवितै रहन्छ भनेर मानिसहरूले विश्वास गर्थे। रगतले जीवन दिन्छ भन्ने कुरा तिनीहरूले विश्वास गर्थे। मासुबाट रगत निकालिएको कुरा पक्का गर्नाले पशु साँच्चै मरेको छ भन्ने कुरा सुनिश्चित गर्छ।</w:t>
      </w:r>
    </w:p>
    <w:p>
      <w:pPr/>
      <w:r>
        <w:rPr>
          <w:lang w:val="ne_NP" w:bidi="ne_NP"/>
        </w:rPr>
      </w:r>
      <w:r>
        <w:rPr>
          <w:lang w:val="ne_NP" w:bidi="ne_NP"/>
        </w:rPr>
        <w:t xml:space="preserve">त्यसपछि परमेश्वरले नोआ र उनका छोराहरूलाई मानव जीवन बहुमूल्य छ भनेर भन्नुहुन्छ। जसले अर्को मानिसलाई मार्छ, उसलाई पनि मारिनु पर्छ। परमेश्वर भन्नुहुन्छ, कसैको हत्या गर्ने जोसुकैबाट म त्यसको रगतको हिसाब लिनेछु। यसको अर्थ त्यो व्यक्ति मर्नुपर्छ किनभने ऊ रगत बिना बाँच्न सक्दैन। केही अनुवादहरूले भाइ शब्द प्रयोग गर्छन्। यसको अर्थ तपाईंको जैविक भाइ मात्र होइन, तर साथी मानव हो। परमेश्वर भन्नुहुन्छ कि यदि कुनै जंगली पशुले मानिसलाई मार्छ भने, त्यो पशु मर्नुपर्छ। त्यसपछि परमेश्वरले व्याख्या गर्नुहुन्छ कि मानिसहरूलाई </w:t>
      </w:r>
      <w:r>
        <w:rPr>
          <w:b/>
          <w:lang w:val="ne_NP" w:bidi="ne_NP"/>
        </w:rPr>
        <w:t>परमेश्वरको स्वरूपमा</w:t>
      </w:r>
      <w:r>
        <w:rPr>
          <w:lang w:val="ne_NP" w:bidi="ne_NP"/>
        </w:rPr>
        <w:t xml:space="preserve"> बनाइएको हो। सृष्टिको कथामा यही भाषा प्रयोग गरिएको थियो। तपाईंले त्यो कथामा प्रयोग गर्नुभएको शब्द नै प्रयोग गर्नुहोस्। फेरि परमेश्वरले तिनीहरूलाई फलदायी हुन, वृद्धि हुँदै जान र पृथ्वी भर्न भन्नुहुन्छ।</w:t>
      </w:r>
    </w:p>
    <w:p>
      <w:pPr/>
      <w:r>
        <w:rPr>
          <w:lang w:val="ne_NP" w:bidi="ne_NP"/>
        </w:rPr>
      </w:r>
      <w:r>
        <w:rPr>
          <w:lang w:val="ne_NP" w:bidi="ne_NP"/>
        </w:rPr>
        <w:t>त्यसपछि परमेश्वरले एउटा कविता भन्नुहुन्छ, "मानिसलाई मार्ने व्यक्ति वा कुनै पशुले मर्नुपर्छ। किनभने परमेश्वरले आफ्नो स्वरूपमा मानिसहरूलाई बनाउनुभयो।" परमेश्वरले मानिसहरू विशेष छन् भनेर भन्दै हुनुहुन्छ। उहाँले यो महत्त्वपूर्ण छ भनेर देखाउन कविता प्रयोग गर्नुहुन्छ।</w:t>
      </w:r>
    </w:p>
    <w:p>
      <w:pPr/>
      <w:r>
        <w:rPr>
          <w:lang w:val="ne_NP" w:bidi="ne_NP"/>
        </w:rPr>
      </w:r>
      <w:r>
        <w:rPr>
          <w:lang w:val="ne_NP" w:bidi="ne_NP"/>
        </w:rPr>
        <w:t>यो कविता व्यक्त गर्ने सबैभन्दा राम्रो तरिकाको बारेमा समूहको रूपमा छलफल गर्नुहोस् ताकि तपाईंका मानिसहरूले मानिसहरू महत्त्वपूर्ण छन् भनेर बुझ्नेछन्।</w:t>
      </w:r>
    </w:p>
    <w:p>
      <w:pPr/>
      <w:r>
        <w:rPr>
          <w:lang w:val="ne_NP" w:bidi="ne_NP"/>
        </w:rPr>
      </w:r>
      <w:r>
        <w:rPr>
          <w:lang w:val="ne_NP" w:bidi="ne_NP"/>
        </w:rPr>
        <w:t xml:space="preserve">त्यसपछि परमेश्वरले फेरि नोआ र उनका छोराहरूसँग कुरा गर्नुहुन्छ। परमेश्वरले आफूसँग कुरा गरिरहनुभएको बेला गर्नुभएको </w:t>
      </w:r>
      <w:r>
        <w:rPr>
          <w:b/>
          <w:lang w:val="ne_NP" w:bidi="ne_NP"/>
        </w:rPr>
        <w:t>करार</w:t>
      </w:r>
      <w:r>
        <w:rPr>
          <w:lang w:val="ne_NP" w:bidi="ne_NP"/>
        </w:rPr>
        <w:t xml:space="preserve">लाई उहाँले तिनीहरूसँग पुष्टि गर्नुहुन्छ। </w:t>
      </w:r>
      <w:r>
        <w:rPr>
          <w:lang w:val="ne_NP" w:bidi="ne_NP"/>
        </w:rPr>
        <w:t>करारलाई</w:t>
      </w:r>
      <w:r>
        <w:rPr>
          <w:lang w:val="ne_NP" w:bidi="ne_NP"/>
        </w:rPr>
        <w:t xml:space="preserve"> मुख्य शब्दावलीमा व्याख्या गरिएको छ। यो दुई मानिसहरूबीचको स्थायी सम्झौता हो। यहाँ परमेश्वर र मानिसहरूका बीचको करार छ। परमेश्वरले करारमा पशुहरू र चराहरू—प्रत्येक जीवित प्राणीहरू—समावेश गर्नुहुन्छ। परमेश्वरले प्रतिज्ञा गर्नुहुन्छ कि फेरि कहिल्यै पृथ्वीलाई नष्ट गर्ने बाढी आउनेछैन।</w:t>
      </w:r>
    </w:p>
    <w:p>
      <w:pPr/>
      <w:r>
        <w:rPr>
          <w:lang w:val="ne_NP" w:bidi="ne_NP"/>
        </w:rPr>
      </w:r>
      <w:r>
        <w:rPr>
          <w:lang w:val="ne_NP" w:bidi="ne_NP"/>
        </w:rPr>
        <w:t xml:space="preserve">त्यसपछि परमेश्वरले भन्नुहुन्छ कि त्यहाँ करारको एउटा </w:t>
      </w:r>
      <w:r>
        <w:rPr>
          <w:b/>
          <w:lang w:val="ne_NP" w:bidi="ne_NP"/>
        </w:rPr>
        <w:t>चिन्ह</w:t>
      </w:r>
      <w:r>
        <w:rPr>
          <w:lang w:val="ne_NP" w:bidi="ne_NP"/>
        </w:rPr>
        <w:t xml:space="preserve"> हुनेछ। </w:t>
      </w:r>
      <w:r>
        <w:rPr>
          <w:lang w:val="ne_NP" w:bidi="ne_NP"/>
        </w:rPr>
        <w:t>चिन्ह</w:t>
      </w:r>
      <w:r>
        <w:rPr>
          <w:lang w:val="ne_NP" w:bidi="ne_NP"/>
        </w:rPr>
        <w:t xml:space="preserve"> को बारेमा मुख्य शब्दावलीमा छलफल गरिएको छ। चिन्ह भनेको कुनै कुरा सत्य हो भन्ने संकेत हो। यहाँ परमेश्वरले बादलहरूमा इन्द्रेणीलाई राख्ने प्रतिज्ञा गर्नुहुन्छ। इन्द्रेणी वाचाको चिन्ह हो।</w:t>
      </w:r>
    </w:p>
    <w:p>
      <w:pPr/>
      <w:r>
        <w:rPr>
          <w:lang w:val="ne_NP" w:bidi="ne_NP"/>
        </w:rPr>
      </w:r>
      <w:r>
        <w:rPr>
          <w:lang w:val="ne_NP" w:bidi="ne_NP"/>
        </w:rPr>
        <w:t>इन्द्रेणीको</w:t>
      </w:r>
      <w:r>
        <w:rPr>
          <w:lang w:val="ne_NP" w:bidi="ne_NP"/>
        </w:rPr>
        <w:t xml:space="preserve"> तस्वीर देखाउनुहोस्।</w:t>
      </w:r>
      <w:r>
        <w:rPr>
          <w:lang w:val="ne_NP" w:bidi="ne_NP"/>
        </w:rPr>
      </w:r>
    </w:p>
    <w:p>
      <w:pPr>
        <w:pStyle w:val="Heading3"/>
      </w:pPr>
      <w:r>
        <w:rPr>
          <w:lang w:val="ne_NP" w:bidi="ne_NP"/>
        </w:rPr>
        <w:t>Step 6</w:t>
      </w:r>
    </w:p>
    <w:p>
      <w:pPr/>
      <w:r>
        <w:rPr>
          <w:lang w:val="ne_NP" w:bidi="ne_NP"/>
        </w:rPr>
      </w:r>
      <w:r>
        <w:rPr>
          <w:lang w:val="ne_NP" w:bidi="ne_NP"/>
        </w:rPr>
        <w:t>अनुवादलाई सजिलोसँग बुझ्न यस खण्डको श्रव्य संस्करण सुन्‍नुहोस्।</w:t>
      </w:r>
    </w:p>
    <w:p>
      <w:pPr/>
      <w:r>
        <w:rPr>
          <w:lang w:val="ne_NP" w:bidi="ne_NP"/>
        </w:rPr>
      </w:r>
      <w:r>
        <w:rPr>
          <w:lang w:val="ne_NP" w:bidi="ne_NP"/>
        </w:rPr>
        <w:t>यस सत्रमा, एउटा समूहको रूपमा तपाईंको आफ्नै भाषामा खण्डलाई पुन: भन्न लगाउनुहोस्।</w:t>
      </w:r>
    </w:p>
    <w:p>
      <w:pPr/>
      <w:r>
        <w:rPr>
          <w:lang w:val="ne_NP" w:bidi="ne_NP"/>
        </w:rPr>
      </w:r>
      <w:r>
        <w:rPr>
          <w:lang w:val="ne_NP" w:bidi="ne_NP"/>
        </w:rPr>
        <w:t>पहिला, सम्पूर्ण समूहले खण्डलाई तपाईंको आफ्नै भाषामा बताउन अभ्यास गर्नुपर्छ। तपाईंले अघिल्लो चरणहरूमा निर्णय गर्नुभएको कुराहरू जस्तै कालक्रम, शब्दहरू, वाक्यांशहरू, भावनाहरू, वा तपाईंले छलफल गर्नुभएको अन्य कुराहरू यसमा समावेश गर्नलाई सम्झनुहोस्।</w:t>
      </w:r>
    </w:p>
    <w:p>
      <w:pPr/>
      <w:r>
        <w:rPr>
          <w:lang w:val="ne_NP" w:bidi="ne_NP"/>
        </w:rPr>
      </w:r>
      <w:r>
        <w:rPr>
          <w:lang w:val="ne_NP" w:bidi="ne_NP"/>
        </w:rPr>
        <w:t>एउटा समूहको सदस्यले खण्डका केही वाक्यहरू भन्नुपर्छ र रोकिनु पर्छ। समूहको अर्को सदस्यले खण्डको अर्को भाग भन्नु पर्छ र रोकिनु पर्छ। समूहले सम्पूर्ण खण्डलाई पुन: नभन्दासम्म यो गर्नुहोस्। यस चरणमा समूहका सदस्यहरूले एक अर्कालाई सच्याउन सक्छन्।</w:t>
      </w:r>
    </w:p>
    <w:p>
      <w:pPr/>
      <w:r>
        <w:rPr>
          <w:lang w:val="ne_NP" w:bidi="ne_NP"/>
        </w:rPr>
      </w:r>
      <w:r>
        <w:rPr>
          <w:lang w:val="ne_NP" w:bidi="ne_NP"/>
        </w:rPr>
        <w:t xml:space="preserve">अडियो रोक्‍नुहोस्। </w:t>
      </w:r>
    </w:p>
    <w:p>
      <w:pPr/>
      <w:r>
        <w:rPr>
          <w:lang w:val="ne_NP" w:bidi="ne_NP"/>
        </w:rPr>
      </w:r>
      <w:r>
        <w:rPr>
          <w:lang w:val="ne_NP" w:bidi="ne_NP"/>
        </w:rPr>
        <w:t>अर्को पटक, समूहको प्रत्येक सदस्यले कम्तिमा पनि एकचोटि सम्पूर्ण खण्डलाई नरोकी भन्नुपर्छ। समूहको सदस्यले खण्डलाई सम्झन मद्दत गर्न कुनैपनि वस्तुहरू, चालहरू, वा तिनीहरूको स्टोरीबोर्ड प्रयोग गर्न सक्छन्।</w:t>
      </w:r>
    </w:p>
    <w:p>
      <w:pPr/>
      <w:r>
        <w:rPr>
          <w:lang w:val="ne_NP" w:bidi="ne_NP"/>
        </w:rPr>
      </w:r>
      <w:r>
        <w:rPr>
          <w:lang w:val="ne_NP" w:bidi="ne_NP"/>
        </w:rPr>
        <w:t xml:space="preserve">अडियो रोक्‍नुहोस्। </w:t>
      </w:r>
    </w:p>
    <w:p>
      <w:pPr/>
      <w:r>
        <w:rPr>
          <w:lang w:val="ne_NP" w:bidi="ne_NP"/>
        </w:rPr>
      </w:r>
      <w:r>
        <w:rPr>
          <w:lang w:val="ne_NP" w:bidi="ne_NP"/>
        </w:rPr>
        <w:t>त्यसपछि, तपाईंलाई सबैभन्दा बढी मनपरेको खण्डको संस्करण कस्को हो समूहले निर्णय गर्न सक्छ। तपाईंले एउटा समूहको सदस्यले एउटा दृश्य बताएको तरिका मनपर्यो तर तपाईंले अर्को दृश्य अर्कै समूहको सदस्यले बताएको तरिका मनपर्यो भनेर निर्णय गर्न सक्नुहुन्छ।</w:t>
      </w:r>
    </w:p>
    <w:p>
      <w:pPr/>
      <w:r>
        <w:rPr>
          <w:lang w:val="ne_NP" w:bidi="ne_NP"/>
        </w:rPr>
      </w:r>
      <w:r>
        <w:rPr>
          <w:lang w:val="ne_NP" w:bidi="ne_NP"/>
        </w:rPr>
        <w:t xml:space="preserve">अडियो रोक्‍नुहोस्। </w:t>
      </w:r>
    </w:p>
    <w:p>
      <w:pPr/>
      <w:r>
        <w:rPr>
          <w:lang w:val="ne_NP" w:bidi="ne_NP"/>
        </w:rPr>
      </w:r>
      <w:r>
        <w:rPr>
          <w:lang w:val="ne_NP" w:bidi="ne_NP"/>
        </w:rPr>
        <w:t>अन्तमा, समूहले सबैजना सहमत हुने खण्डको अन्तिम संस्करणलाई सँगै राख्न सक्छन्। समूहको प्रत्येक सदस्यले यस खण्डको अन्तिम संस्करण सुनाउने अभ्यास गर्नुपर्छ।</w:t>
      </w:r>
      <w:r>
        <w:rPr>
          <w:lang w:val="ne_NP" w:bidi="ne_NP"/>
        </w:rPr>
      </w:r>
      <w:r>
        <w:rPr>
          <w:lang w:val="ne_NP" w:bidi="ne_NP"/>
        </w:rPr>
      </w:r>
    </w:p>
    <w:p>
      <w:pPr/>
      <w:r>
        <w:rPr>
          <w:lang w:val="ne_NP" w:bidi="ne_NP"/>
        </w:rPr>
      </w:r>
    </w:p>
    <w:p>
      <w:pPr>
        <w:pStyle w:val="Heading2"/>
      </w:pPr>
      <w:r>
        <w:rPr>
          <w:lang w:val="ne_NP" w:bidi="ne_NP"/>
        </w:rPr>
        <w:t>Genesis 9:18–29</w:t>
      </w:r>
      <w:r>
        <w:rPr>
          <w:lang w:val="ne_NP" w:bidi="ne_NP"/>
        </w:rPr>
      </w:r>
    </w:p>
    <w:p>
      <w:pPr>
        <w:pStyle w:val="Heading3"/>
      </w:pPr>
      <w:r>
        <w:rPr>
          <w:lang w:val="ne_NP" w:bidi="ne_NP"/>
        </w:rPr>
        <w:t>Step 1</w:t>
      </w:r>
    </w:p>
    <w:p>
      <w:pPr/>
      <w:r>
        <w:rPr>
          <w:lang w:val="ne_NP" w:bidi="ne_NP"/>
        </w:rPr>
      </w:r>
      <w:r>
        <w:rPr>
          <w:lang w:val="ne_NP" w:bidi="ne_NP"/>
        </w:rPr>
        <w:t>उत्पत्ति ९:१८–२९ सुन्नुहोस् र यसलाई आफ्नो हृदयमा राख्नुहोस्। पाठलाई तीन पटक सुन्नुहोस् (सम्भव छ भने तीन फरक अनुवादहरूमा)। त्यसपछि टोलीले निम्न प्रश्नहरूको छलफल गर्नुहोस:</w:t>
      </w:r>
    </w:p>
    <w:p>
      <w:pPr>
        <w:pStyle w:val="ListBullet"/>
        <w:spacing w:line="240" w:lineRule="auto"/>
        <w:ind w:left="720"/>
      </w:pPr>
      <w:r>
        <w:rPr>
          <w:lang w:val="ne_NP" w:bidi="ne_NP"/>
        </w:rPr>
      </w:r>
      <w:r>
        <w:rPr>
          <w:lang w:val="ne_NP" w:bidi="ne_NP"/>
        </w:rPr>
        <w:t>यो खण्डमा तपाईंलाई के मन पर्‍यो?</w:t>
      </w:r>
    </w:p>
    <w:p>
      <w:pPr>
        <w:pStyle w:val="ListBullet"/>
        <w:spacing w:line="240" w:lineRule="auto"/>
        <w:ind w:left="720"/>
      </w:pPr>
      <w:r>
        <w:rPr>
          <w:lang w:val="ne_NP" w:bidi="ne_NP"/>
        </w:rPr>
      </w:r>
      <w:r>
        <w:rPr>
          <w:lang w:val="ne_NP" w:bidi="ne_NP"/>
        </w:rPr>
        <w:t>तपाईलाई के मन पर्दैन वा के बुझ्नुहुन्न?</w:t>
      </w:r>
    </w:p>
    <w:p>
      <w:pPr>
        <w:pStyle w:val="ListBullet"/>
        <w:spacing w:line="240" w:lineRule="auto"/>
        <w:ind w:left="720"/>
      </w:pPr>
      <w:r>
        <w:rPr>
          <w:lang w:val="ne_NP" w:bidi="ne_NP"/>
        </w:rPr>
      </w:r>
      <w:r>
        <w:rPr>
          <w:lang w:val="ne_NP" w:bidi="ne_NP"/>
        </w:rPr>
        <w:t>यो कथाले हामीलाई परमेश्वरको बारेमा के भन्छ?</w:t>
      </w:r>
    </w:p>
    <w:p>
      <w:pPr>
        <w:pStyle w:val="ListBullet"/>
        <w:spacing w:line="240" w:lineRule="auto"/>
        <w:ind w:left="720"/>
      </w:pPr>
      <w:r>
        <w:rPr>
          <w:lang w:val="ne_NP" w:bidi="ne_NP"/>
        </w:rPr>
      </w:r>
      <w:r>
        <w:rPr>
          <w:lang w:val="ne_NP" w:bidi="ne_NP"/>
        </w:rPr>
        <w:t>यो खण्डले मानिसबारे हामीलाई के भन्दछ?</w:t>
      </w:r>
    </w:p>
    <w:p>
      <w:pPr>
        <w:pStyle w:val="ListBullet"/>
        <w:spacing w:line="240" w:lineRule="auto"/>
        <w:ind w:left="720"/>
      </w:pPr>
      <w:r>
        <w:rPr>
          <w:lang w:val="ne_NP" w:bidi="ne_NP"/>
        </w:rPr>
      </w:r>
      <w:r>
        <w:rPr>
          <w:lang w:val="ne_NP" w:bidi="ne_NP"/>
        </w:rPr>
        <w:t>यो खण्डले कसरी हाम्रो दैनिक जीवनलाई प्रभाव पार्छ?</w:t>
      </w:r>
    </w:p>
    <w:p>
      <w:pPr>
        <w:pStyle w:val="ListBullet"/>
        <w:spacing w:line="240" w:lineRule="auto"/>
        <w:ind w:left="720"/>
      </w:pPr>
      <w:r>
        <w:rPr>
          <w:lang w:val="ne_NP" w:bidi="ne_NP"/>
        </w:rPr>
      </w:r>
      <w:r>
        <w:rPr>
          <w:lang w:val="ne_NP" w:bidi="ne_NP"/>
        </w:rPr>
        <w:t>यो कथा सुन्नु पर्ने तपाईंले चिन्नुभएको व्यक्ति को हुनुहुन्छ?</w:t>
      </w:r>
      <w:r>
        <w:rPr>
          <w:lang w:val="ne_NP" w:bidi="ne_NP"/>
        </w:rPr>
      </w:r>
    </w:p>
    <w:p>
      <w:pPr>
        <w:pStyle w:val="Heading3"/>
      </w:pPr>
      <w:r>
        <w:rPr>
          <w:lang w:val="ne_NP" w:bidi="ne_NP"/>
        </w:rPr>
        <w:t>Step 2</w:t>
      </w:r>
    </w:p>
    <w:p>
      <w:pPr/>
      <w:r>
        <w:rPr>
          <w:lang w:val="ne_NP" w:bidi="ne_NP"/>
        </w:rPr>
      </w:r>
      <w:r>
        <w:rPr>
          <w:lang w:val="ne_NP" w:bidi="ne_NP"/>
        </w:rPr>
        <w:t>पाठलाई बुझ्न-सजिलो संस्करणमा एकपटक सुन्नुहोस्।</w:t>
      </w:r>
    </w:p>
    <w:p>
      <w:pPr/>
      <w:r>
        <w:rPr>
          <w:lang w:val="ne_NP" w:bidi="ne_NP"/>
        </w:rPr>
      </w:r>
      <w:r>
        <w:rPr>
          <w:lang w:val="ne_NP" w:bidi="ne_NP"/>
        </w:rPr>
        <w:t>अन्तिम खण्डमा, हामीले देख्यौं कि नोआले गरेको पहिलो काम भनेको बलिदानको भेटीद्वारा परमेश्वरको आराधना गर्नु थियो। त्यसपछि परमेश्वरले नोआसँग नयाँ करार वा सम्झौता गर्नुभयो। पृथ्वी फेरि कहिल्यै बाढीले नष्ट हुने छैन भनेर परमेश्वरले प्रतिज्ञा गर्नुभयो। इन्द्रेणी यस प्रतिज्ञाको चिन्ह हो।</w:t>
      </w:r>
    </w:p>
    <w:p>
      <w:pPr/>
      <w:r>
        <w:rPr>
          <w:lang w:val="ne_NP" w:bidi="ne_NP"/>
        </w:rPr>
      </w:r>
      <w:r>
        <w:rPr>
          <w:lang w:val="ne_NP" w:bidi="ne_NP"/>
        </w:rPr>
        <w:t>यो खण्ड नोआ र उहाँको परिवारले डुङ्गा छोडेपछि उनीहरूलाई के हुन्छ भन्ने बारेको एउटा कथात्मक विवरण हो। नोआले बाली रोप्छन् र उनका छोराहरूका सन्तान हुन थाल्छन्। जब बाढी समाप्त हुन्छ, नोआ र उनको परिवार पृथ्वीका एक मात्र मानिसहरू हुन्। नोआका शेम, हाम र यापेत नाम गरेका ३ छोराहरू छन्। प्रत्येक छोराको विवाह भएको छ। पृथ्वीका सबै जना यी तीन छोराहरूमध्ये एक जनाका सन्तान हुन्।</w:t>
      </w:r>
    </w:p>
    <w:p>
      <w:pPr/>
      <w:r>
        <w:rPr>
          <w:lang w:val="ne_NP" w:bidi="ne_NP"/>
        </w:rPr>
      </w:r>
      <w:r>
        <w:rPr>
          <w:lang w:val="ne_NP" w:bidi="ne_NP"/>
        </w:rPr>
        <w:t>नोआले परमेश्वरको आराधना गरेपछि, नोआले जमिनमा खेती गर्न थाले। नोआले दाखबारी रोपे। नोआ दाखबारी रोप्ने पहिलो व्यक्ति थिए भनेर केही मानिसहरू विश्वास गर्छन्। दाखबारी भनेको खान मिल्ने वा थिचेर र निचोरेर पिउनका लागि रस बनाउन सकिने अङ्गुरका बोटहरू भएको एउटा बगैँचा हो। यदि रसलाई केही समयसम्म अमिलिनका लागि त्यत्तिकै छोडियो भने, यो वाइन वा रक्सी भएको पेय पदार्थ बन्छ। अङ्गुरको बोट बढ्न र अङ्गुर उत्पादन गर्न समय लाग्छ। अङ्गुरको रस अमिलिन र दाखमद्य उत्पादन गर्न समय लाग्छ। त्यसैले, नोआले डुङ्गा छोडेपछि केही समय बितिसकेको छ।</w:t>
      </w:r>
    </w:p>
    <w:p>
      <w:pPr/>
      <w:r>
        <w:rPr>
          <w:lang w:val="ne_NP" w:bidi="ne_NP"/>
        </w:rPr>
      </w:r>
      <w:r>
        <w:rPr>
          <w:lang w:val="ne_NP" w:bidi="ne_NP"/>
        </w:rPr>
        <w:t>अङ्गुरका बोटहरूको</w:t>
      </w:r>
      <w:r>
        <w:rPr>
          <w:lang w:val="ne_NP" w:bidi="ne_NP"/>
        </w:rPr>
        <w:t xml:space="preserve"> एउटा तस्वीर देखाउनुहोस्।</w:t>
      </w:r>
    </w:p>
    <w:p>
      <w:pPr/>
      <w:r>
        <w:rPr>
          <w:lang w:val="ne_NP" w:bidi="ne_NP"/>
        </w:rPr>
      </w:r>
      <w:r>
        <w:rPr>
          <w:lang w:val="ne_NP" w:bidi="ne_NP"/>
        </w:rPr>
        <w:t>अङ्गुरको</w:t>
      </w:r>
      <w:r>
        <w:rPr>
          <w:lang w:val="ne_NP" w:bidi="ne_NP"/>
        </w:rPr>
        <w:t xml:space="preserve"> एउटा नजिकबाट खिचेको तस्बिर देखाउनुहोस्।</w:t>
      </w:r>
    </w:p>
    <w:p>
      <w:pPr/>
      <w:r>
        <w:rPr>
          <w:lang w:val="ne_NP" w:bidi="ne_NP"/>
        </w:rPr>
      </w:r>
      <w:r>
        <w:rPr>
          <w:b/>
          <w:lang w:val="ne_NP" w:bidi="ne_NP"/>
        </w:rPr>
        <w:t>अङ्गुरको रस वा दाखमद्य</w:t>
      </w:r>
      <w:r>
        <w:rPr>
          <w:lang w:val="ne_NP" w:bidi="ne_NP"/>
        </w:rPr>
        <w:t>को तस्वीर देखाउनुहोस्।</w:t>
      </w:r>
    </w:p>
    <w:p>
      <w:pPr/>
      <w:r>
        <w:rPr>
          <w:lang w:val="ne_NP" w:bidi="ne_NP"/>
        </w:rPr>
      </w:r>
      <w:r>
        <w:rPr>
          <w:lang w:val="ne_NP" w:bidi="ne_NP"/>
        </w:rPr>
        <w:t>नोआले आफूले बनाएको केही दाखमद्य पिए र उनी मात्तिए। मत्तिनुको अर्थ पर्याप्त रक्सी पिएर आफूले गर्ने र भन्ने सबै कुराहरू आफ्नो नियन्त्रणमा नहुने अवस्था हो। यस अवस्थामा, नोआले आफ्ना लुगा फुकाले र आफूलाई ढाक्ने केही नराखी आफ्नो पालभित्र पल्टेर सुते। नोआ सायद उत्तानो परेर पल्टिरहेका थिए।</w:t>
      </w:r>
    </w:p>
    <w:p>
      <w:pPr/>
      <w:r>
        <w:rPr>
          <w:lang w:val="ne_NP" w:bidi="ne_NP"/>
        </w:rPr>
      </w:r>
      <w:r>
        <w:rPr>
          <w:lang w:val="ne_NP" w:bidi="ne_NP"/>
        </w:rPr>
        <w:t xml:space="preserve">घुमन्तेले प्रयोग गर्ने जस्तो </w:t>
      </w:r>
      <w:r>
        <w:rPr>
          <w:lang w:val="ne_NP" w:bidi="ne_NP"/>
        </w:rPr>
        <w:t>जनावरको छाला वा कपडाबाट बनेको पालको</w:t>
      </w:r>
      <w:r>
        <w:rPr>
          <w:lang w:val="ne_NP" w:bidi="ne_NP"/>
        </w:rPr>
        <w:t xml:space="preserve"> एउटा तस्वीर देखाउनुहोस्।</w:t>
      </w:r>
    </w:p>
    <w:p>
      <w:pPr/>
      <w:r>
        <w:rPr>
          <w:lang w:val="ne_NP" w:bidi="ne_NP"/>
        </w:rPr>
      </w:r>
      <w:r>
        <w:rPr>
          <w:lang w:val="ne_NP" w:bidi="ne_NP"/>
        </w:rPr>
        <w:t>हाम नोआका कान्छो छोरा हो। हाम कनान नाम गरेको छोराको पिता हुन्। हाम पालभित्र गए र नोआलाई त्यहाँ नढाकिएको अवस्थामा देखे, जहाँ उनको शरीर र गुप्ताङ्ग जोसुकैले देख्ने गरी खुला थियो। धेरै संस्कृतिहरूमा कसैको अगाडि नाङ्गो हुनु लज्जास्पद कुरा हो। हामले यो देखे। हामले आफ्ना बुबालाई ढाकेनन् तर गएर आफ्ना भाइहरूलाई देखेका कुरा सुनाए। यसरी, हामले नोआको लाजलाई उनका भाइहरूमाथि पर्दाफास गरे। शेम र यापेतले आफ्ना पिता नाङ्गो वा नढाकिएको अवस्थामा हुनुहुन्छ भन्ने सुने। त्यसपछि तिनीहरूले एउटा वस्त्र वा लुगा लिए र त्यसलाई आफ्नो काँधमा राखे। यसको अर्थ प्रत्येकले लुगाको एउटा एउटा छेउ समातेका थिए। तिनीहरू पछाडि फर्किएर पालभित्र पसे र आफ्ना बुबालाई ढाक्नका लागि उहाँमाथि लुगा राखिदिए। तिनीहरूले आफ्ना बुबाको नाङ्गो कुरा देखेनन्। तिनीहरूले आफ्नो बुबालाई कहिल्यै हेरेनन्। तिनीहरूले सम्पूर्ण समय अन्तै हेरे। नोआ दाखमद्यको नशाले गर्दा यति गहिरो निद्रामा थिए कि आफ्नो पाल भित्रको यी सबै चहलपहलले पनि उनको निद्रा खुलेन।</w:t>
      </w:r>
    </w:p>
    <w:p>
      <w:pPr/>
      <w:r>
        <w:rPr>
          <w:lang w:val="ne_NP" w:bidi="ne_NP"/>
        </w:rPr>
      </w:r>
      <w:r>
        <w:rPr>
          <w:lang w:val="ne_NP" w:bidi="ne_NP"/>
        </w:rPr>
        <w:t>समूहमा छलफल गर्नुहोस्: तपाईंको संस्कृतिमा छोराहरूले यस्तो अवस्थामा आफ्ना बुबासँग कसरी व्यवहार गर्छन् होला?</w:t>
      </w:r>
    </w:p>
    <w:p>
      <w:pPr/>
      <w:r>
        <w:rPr>
          <w:lang w:val="ne_NP" w:bidi="ne_NP"/>
        </w:rPr>
      </w:r>
      <w:r>
        <w:rPr>
          <w:lang w:val="ne_NP" w:bidi="ne_NP"/>
        </w:rPr>
        <w:t>पछि नोआ दाखमद्यको कारणले परेको गहिरो निद्राबाट ब्यूँझे। उनी अब मात्तिएका वा होस-हवास गुमाएका थिएनन्। नोआले आफ्ना छोरा हामले के देखे र के गरे भनेर थाहा पाए। त्यसपछि नोआले हामका छोरा कनानलाई श्राप दिए—अर्को शब्दमा नोआले कनानलाई सजाय वा दण्डाज्ञा घोषणा गरे। श्रापलाई कविताको रूपमा उच्चारण गरिएको छ।</w:t>
      </w:r>
    </w:p>
    <w:p>
      <w:pPr/>
      <w:r>
        <w:rPr>
          <w:lang w:val="ne_NP" w:bidi="ne_NP"/>
        </w:rPr>
      </w:r>
      <w:r>
        <w:rPr>
          <w:lang w:val="ne_NP" w:bidi="ne_NP"/>
        </w:rPr>
        <w:t>कनान आफ्ना आफन्तहरूको नोकर हुनेछ भनेर नोआले भन्छन्। तर नोआले यो कुरा जसरी भन्छन्, त्यसको अर्थ कनान सबैभन्दा तल्लो स्तरको दास हुनेछ भन्ने हुन्छ। उनी अन्य नोकरहरूको नोकर पनि हुनेछन्। हामले गरेको काम नोआले किन मन पराएनन् भनेर कसैलाई थाहा छैन। नोआले हामलाई श्राप दिनुको सट्टा हामका छोरा कनानलाई किन रोजे भनेर निश्चित रूपमा कसैलाई थाहा छैन।</w:t>
      </w:r>
    </w:p>
    <w:p>
      <w:pPr/>
      <w:r>
        <w:rPr>
          <w:lang w:val="ne_NP" w:bidi="ne_NP"/>
        </w:rPr>
      </w:r>
      <w:r>
        <w:rPr>
          <w:lang w:val="ne_NP" w:bidi="ne_NP"/>
        </w:rPr>
        <w:t>समूहमा छलफल गर्नुहोस्: यस कथामा हामले गरे जस्तै व्यवहार गरेमा तपाईंको संस्कृतिमा एकजना बुबाले आफ्नो छोराप्रति कस्तो प्रतिक्रिया दिनुहुन्थ्यो?</w:t>
      </w:r>
    </w:p>
    <w:p>
      <w:pPr/>
      <w:r>
        <w:rPr>
          <w:lang w:val="ne_NP" w:bidi="ne_NP"/>
        </w:rPr>
      </w:r>
      <w:r>
        <w:rPr>
          <w:lang w:val="ne_NP" w:bidi="ne_NP"/>
        </w:rPr>
        <w:t>त्यसपछि नोआले आफ्ना अन्य २ छोराहरू शेम र यापेतलाई आशिष् घोषणा गरे। आशिषको अर्थ नोआले तिनीहरू प्रत्येकका लागि केही राम्रो कुरा होस् भनेर कामना गरिरहेका छन् भन्ने हुन्छ। आशिषहरूलाई कविताको रूपमा घोषणा गरिन्छ। आशिषहरू फरक थिए। शेमका लागि नोआले भन्दै थिए, "परमप्रभुको प्रशंसा होस्, जो शेमका परमेश्वर हुनुहुन्छ।" तपाईंले अन्य खण्डहरूमा प्रयोग गर्नुभएको याहवे र परमेश्वरका लागि त्यही नामहरू प्रयोग गर्ने कुरा सुनिश्चित गर्नुहोस्। त्यसपछि नोआले परमेश्वरलाई यापेतको क्षेत्रलाई विस्तार गरिदिन अनुरोध गरे। नोआले यापेतले शेमको समृद्धिमा सहभागी हुन पाऊन् भन्ने इच्छा व्यक्त गरे। अन्तमा नोआले हामका छोरा कनान, यापेतको नोकर बनून् भन्ने आग्रह गर्छन्।</w:t>
      </w:r>
    </w:p>
    <w:p>
      <w:pPr/>
      <w:r>
        <w:rPr>
          <w:lang w:val="ne_NP" w:bidi="ne_NP"/>
        </w:rPr>
      </w:r>
      <w:r>
        <w:rPr>
          <w:lang w:val="ne_NP" w:bidi="ne_NP"/>
        </w:rPr>
        <w:t>समूहमा छलफल गर्नुहोस्: तपाईंको भाषामा श्राप वा आशिष्हरू जस्ता महत्त्वपूर्ण भनाइहरू कसरी व्यक्त गरिन्छ? के तपाईंले कविता वा गीतको प्रयोग गर्नुहुन्छ? यो महत्त्वपूर्ण छ भनेर मानिसहरूलाई कसरी थाहा हुन्छ?</w:t>
      </w:r>
    </w:p>
    <w:p>
      <w:pPr/>
      <w:r>
        <w:rPr>
          <w:lang w:val="ne_NP" w:bidi="ne_NP"/>
        </w:rPr>
      </w:r>
      <w:r>
        <w:rPr>
          <w:lang w:val="ne_NP" w:bidi="ne_NP"/>
        </w:rPr>
        <w:t>यो खण्ड नोआ थप ३५० वर्ष बाँचे र ९५० वर्षको उमेरमा मरे भन्ने जानकारीका साथ समाप्त हुन्छ।</w:t>
      </w:r>
      <w:r>
        <w:rPr>
          <w:lang w:val="ne_NP" w:bidi="ne_NP"/>
        </w:rPr>
      </w:r>
    </w:p>
    <w:p>
      <w:pPr>
        <w:pStyle w:val="Heading3"/>
      </w:pPr>
      <w:r>
        <w:rPr>
          <w:lang w:val="ne_NP" w:bidi="ne_NP"/>
        </w:rPr>
        <w:t>Step 3</w:t>
      </w:r>
    </w:p>
    <w:p>
      <w:pPr/>
      <w:r>
        <w:rPr>
          <w:lang w:val="ne_NP" w:bidi="ne_NP"/>
        </w:rPr>
      </w:r>
      <w:r>
        <w:rPr>
          <w:lang w:val="ne_NP" w:bidi="ne_NP"/>
        </w:rPr>
        <w:t>संस्करणलाई सजिलोसँग बुझ्न पाठलाई फेरी एकपटक सुन्नुहोस्।</w:t>
      </w:r>
    </w:p>
    <w:p>
      <w:pPr/>
      <w:r>
        <w:rPr>
          <w:lang w:val="ne_NP" w:bidi="ne_NP"/>
        </w:rPr>
      </w:r>
      <w:r>
        <w:rPr>
          <w:lang w:val="ne_NP" w:bidi="ne_NP"/>
        </w:rPr>
        <w:t>यस सत्रमा, यस कथालाई दृश्यात्मक बनाउन तपाईंले समूहलाई मद्दत गर्नुहुनेछ। तपाईंले समूहलाई दृश्यहरू, सेटिङ र कथाका पात्रहरू परिभाषित गर्न मद्दत गर्नुहुनेछ।</w:t>
      </w:r>
    </w:p>
    <w:p>
      <w:pPr/>
      <w:r>
        <w:rPr>
          <w:lang w:val="ne_NP" w:bidi="ne_NP"/>
        </w:rPr>
      </w:r>
      <w:r>
        <w:rPr>
          <w:lang w:val="ne_NP" w:bidi="ne_NP"/>
        </w:rPr>
        <w:t>यस कथामा २ दृश्यहरू छन्।</w:t>
      </w:r>
    </w:p>
    <w:p>
      <w:pPr/>
      <w:r>
        <w:rPr>
          <w:lang w:val="ne_NP" w:bidi="ne_NP"/>
        </w:rPr>
      </w:r>
      <w:r>
        <w:rPr>
          <w:b/>
          <w:lang w:val="ne_NP" w:bidi="ne_NP"/>
        </w:rPr>
        <w:t>पहिलो दृश्य:</w:t>
      </w:r>
      <w:r>
        <w:rPr>
          <w:lang w:val="ne_NP" w:bidi="ne_NP"/>
        </w:rPr>
        <w:t xml:space="preserve"> नोआ र उनका छोराहरूको बारेमा परिचयात्मक कथनपछि, नोआले अङ्गुरको बोट रोप्छन्, दाखमद्य बनाउँछन्, मात्तिने गरी दाखमद्य पिउँछन् र आफ्नो शरीर देखिने अवस्थामा निदाउँछन्। उनका छोरा हामले उनलाई देख्छन् र अरूलाई सुनाउँछन्। शेम र यापेतले आफ्नो बुबालाई नहेरिकन ओढाइदिन्छन्।</w:t>
      </w:r>
    </w:p>
    <w:p>
      <w:pPr/>
      <w:r>
        <w:rPr>
          <w:lang w:val="ne_NP" w:bidi="ne_NP"/>
        </w:rPr>
      </w:r>
      <w:r>
        <w:rPr>
          <w:b/>
          <w:lang w:val="ne_NP" w:bidi="ne_NP"/>
        </w:rPr>
        <w:t>दोस्रो दृश्य:</w:t>
      </w:r>
      <w:r>
        <w:rPr>
          <w:lang w:val="ne_NP" w:bidi="ne_NP"/>
        </w:rPr>
        <w:t xml:space="preserve"> नोआले हामले के गरेका छन् भन्ने थाहा पाउँछन् र हामका छोरा कनानलाई श्राप दिन्छन्। नोआले शेम र यापेतका लागि आशिषहरूको घोषणा गर्छन्। कथा नोआको मृत्युको समयमा उनको उमेरको बारेमा एउटा भनाइसँग समाप्त हुन्छ।</w:t>
      </w:r>
    </w:p>
    <w:p>
      <w:pPr/>
      <w:r>
        <w:rPr>
          <w:lang w:val="ne_NP" w:bidi="ne_NP"/>
        </w:rPr>
      </w:r>
      <w:r>
        <w:rPr>
          <w:lang w:val="ne_NP" w:bidi="ne_NP"/>
        </w:rPr>
        <w:t>यस कथामा यि पात्रहरु समावेश छन्:</w:t>
      </w:r>
    </w:p>
    <w:p>
      <w:pPr>
        <w:pStyle w:val="ListBullet"/>
        <w:spacing w:line="240" w:lineRule="auto"/>
        <w:ind w:left="720"/>
      </w:pPr>
      <w:r>
        <w:rPr>
          <w:lang w:val="ne_NP" w:bidi="ne_NP"/>
        </w:rPr>
      </w:r>
      <w:r>
        <w:rPr>
          <w:lang w:val="ne_NP" w:bidi="ne_NP"/>
        </w:rPr>
        <w:t>नोआ</w:t>
      </w:r>
    </w:p>
    <w:p>
      <w:pPr>
        <w:pStyle w:val="ListBullet"/>
        <w:spacing w:line="240" w:lineRule="auto"/>
        <w:ind w:left="720"/>
      </w:pPr>
      <w:r>
        <w:rPr>
          <w:lang w:val="ne_NP" w:bidi="ne_NP"/>
        </w:rPr>
      </w:r>
      <w:r>
        <w:rPr>
          <w:lang w:val="ne_NP" w:bidi="ne_NP"/>
        </w:rPr>
        <w:t>शेम</w:t>
      </w:r>
    </w:p>
    <w:p>
      <w:pPr>
        <w:pStyle w:val="ListBullet"/>
        <w:spacing w:line="240" w:lineRule="auto"/>
        <w:ind w:left="720"/>
      </w:pPr>
      <w:r>
        <w:rPr>
          <w:lang w:val="ne_NP" w:bidi="ne_NP"/>
        </w:rPr>
      </w:r>
      <w:r>
        <w:rPr>
          <w:lang w:val="ne_NP" w:bidi="ne_NP"/>
        </w:rPr>
        <w:t>हाम</w:t>
      </w:r>
    </w:p>
    <w:p>
      <w:pPr>
        <w:pStyle w:val="ListBullet"/>
        <w:spacing w:line="240" w:lineRule="auto"/>
        <w:ind w:left="720"/>
      </w:pPr>
      <w:r>
        <w:rPr>
          <w:lang w:val="ne_NP" w:bidi="ne_NP"/>
        </w:rPr>
      </w:r>
      <w:r>
        <w:rPr>
          <w:lang w:val="ne_NP" w:bidi="ne_NP"/>
        </w:rPr>
        <w:t>येपेत</w:t>
      </w:r>
    </w:p>
    <w:p>
      <w:pPr>
        <w:pStyle w:val="ListBullet"/>
        <w:spacing w:line="240" w:lineRule="auto"/>
        <w:ind w:left="720"/>
      </w:pPr>
      <w:r>
        <w:rPr>
          <w:lang w:val="ne_NP" w:bidi="ne_NP"/>
        </w:rPr>
      </w:r>
      <w:r>
        <w:rPr>
          <w:lang w:val="ne_NP" w:bidi="ne_NP"/>
        </w:rPr>
        <w:t>कनानलाई हामका छोरा भन्ने उल्लेख गरिएको छ।</w:t>
      </w:r>
    </w:p>
    <w:p>
      <w:pPr/>
      <w:r>
        <w:rPr>
          <w:lang w:val="ne_NP" w:bidi="ne_NP"/>
        </w:rPr>
      </w:r>
      <w:r>
        <w:rPr>
          <w:lang w:val="ne_NP" w:bidi="ne_NP"/>
        </w:rPr>
        <w:t>यस सत्रमा, समूहलाई स्टोरीबोर्ड बनाउन, चित्र कोर्न वा कुनै प्रकारका हेरफेर गर्न मिल्ने वस्तुहरू (जस्तै ढुङ्गा, लठ्ठी, बच्चाहरूको खेलौनाहरू) प्रयोग गरेर कथा र त्यसमा भएका क्रियाकलापलाई दृश्यात्मक बनाउनुहोस्।</w:t>
      </w:r>
    </w:p>
    <w:p>
      <w:pPr/>
      <w:r>
        <w:rPr>
          <w:lang w:val="ne_NP" w:bidi="ne_NP"/>
        </w:rPr>
      </w:r>
      <w:r>
        <w:rPr>
          <w:lang w:val="ne_NP" w:bidi="ne_NP"/>
        </w:rPr>
        <w:t>नोआका तीन छोराहरू सबै मानिसजातिका पुर्खाहरू हुन्। कनानलाई विशेष रूपमा हामका छोराको रूपमा उल्लेख गरिएको छ।</w:t>
      </w:r>
    </w:p>
    <w:p>
      <w:pPr/>
      <w:r>
        <w:rPr>
          <w:lang w:val="ne_NP" w:bidi="ne_NP"/>
        </w:rPr>
      </w:r>
      <w:r>
        <w:rPr>
          <w:lang w:val="ne_NP" w:bidi="ne_NP"/>
        </w:rPr>
        <w:t>नोआले जमिनमा खेती गर्न थाले। यसको अर्थ केही कुरा रोप्न सकियोस् भनेर उनले जमिन जोत्न हलो वा कोदालो प्रयोग गर्नुपरेको थियो। नोआले आफ्नो अङ्गुरको बगैँचा कहाँ रोपेका थिए भन्ने हामीलाई थाहा छैन। डुङ्गा वर्तमान टर्कीको अरारत पहाडहरूको क्षेत्रमा किनारमा लागेको थियो। नोआ त्यही क्षेत्रमा रहे वा अरू कतै गए भन्ने हामीलाई थाहा छैन। दाखमद्य बनाउन समय लाग्छ:</w:t>
      </w:r>
    </w:p>
    <w:p>
      <w:pPr>
        <w:pStyle w:val="ListBullet"/>
        <w:spacing w:line="240" w:lineRule="auto"/>
        <w:ind w:left="720"/>
      </w:pPr>
      <w:r>
        <w:rPr>
          <w:lang w:val="ne_NP" w:bidi="ne_NP"/>
        </w:rPr>
      </w:r>
      <w:r>
        <w:rPr>
          <w:lang w:val="ne_NP" w:bidi="ne_NP"/>
        </w:rPr>
        <w:t>अङ्गुरका बोट रोप्नुहोस्, जुन धेरै साना बोटबिरुवाहरू हुन्।</w:t>
      </w:r>
    </w:p>
    <w:p>
      <w:pPr>
        <w:pStyle w:val="ListBullet"/>
        <w:spacing w:line="240" w:lineRule="auto"/>
        <w:ind w:left="720"/>
      </w:pPr>
      <w:r>
        <w:rPr>
          <w:lang w:val="ne_NP" w:bidi="ne_NP"/>
        </w:rPr>
      </w:r>
      <w:r>
        <w:rPr>
          <w:lang w:val="ne_NP" w:bidi="ne_NP"/>
        </w:rPr>
        <w:t>यी अङ्गुरका लहराहरू परिपक्व बोटहरूमा विकसित हुनुपर्छ जसले अङ्गुर उत्पादन गर्दछ।</w:t>
      </w:r>
    </w:p>
    <w:p>
      <w:pPr>
        <w:pStyle w:val="ListBullet"/>
        <w:spacing w:line="240" w:lineRule="auto"/>
        <w:ind w:left="720"/>
      </w:pPr>
      <w:r>
        <w:rPr>
          <w:lang w:val="ne_NP" w:bidi="ne_NP"/>
        </w:rPr>
      </w:r>
      <w:r>
        <w:rPr>
          <w:lang w:val="ne_NP" w:bidi="ne_NP"/>
        </w:rPr>
        <w:t xml:space="preserve"> त्यसलाई प्रयोग गर्न मिल्नेगरी अङ्गुरलाई परिपक्व हुनका लागि एउटा मौसमको आवश्यकता पर्छ।</w:t>
      </w:r>
    </w:p>
    <w:p>
      <w:pPr>
        <w:pStyle w:val="ListBullet"/>
        <w:spacing w:line="240" w:lineRule="auto"/>
        <w:ind w:left="720"/>
      </w:pPr>
      <w:r>
        <w:rPr>
          <w:lang w:val="ne_NP" w:bidi="ne_NP"/>
        </w:rPr>
      </w:r>
      <w:r>
        <w:rPr>
          <w:lang w:val="ne_NP" w:bidi="ne_NP"/>
        </w:rPr>
        <w:t>अङ्गुरहरू टिप्नुपर्छ र कि त खानुपर्छ वा जुस बनाउनुपर्छ।</w:t>
      </w:r>
    </w:p>
    <w:p>
      <w:pPr>
        <w:pStyle w:val="ListBullet"/>
        <w:spacing w:line="240" w:lineRule="auto"/>
        <w:ind w:left="720"/>
      </w:pPr>
      <w:r>
        <w:rPr>
          <w:lang w:val="ne_NP" w:bidi="ne_NP"/>
        </w:rPr>
      </w:r>
      <w:r>
        <w:rPr>
          <w:lang w:val="ne_NP" w:bidi="ne_NP"/>
        </w:rPr>
        <w:t>रस निकाल्नका लागि अङ्गुर पेलिन्छ।</w:t>
      </w:r>
    </w:p>
    <w:p>
      <w:pPr>
        <w:pStyle w:val="ListBullet"/>
        <w:spacing w:line="240" w:lineRule="auto"/>
        <w:ind w:left="720"/>
      </w:pPr>
      <w:r>
        <w:rPr>
          <w:lang w:val="ne_NP" w:bidi="ne_NP"/>
        </w:rPr>
      </w:r>
      <w:r>
        <w:rPr>
          <w:lang w:val="ne_NP" w:bidi="ne_NP"/>
        </w:rPr>
        <w:t>त्यसपछि रसलाई केही समयका लागि सुरक्षित ठाउँ वा भाँडामा राखिन्छ।</w:t>
      </w:r>
    </w:p>
    <w:p>
      <w:pPr>
        <w:pStyle w:val="ListBullet"/>
        <w:spacing w:line="240" w:lineRule="auto"/>
        <w:ind w:left="720"/>
      </w:pPr>
      <w:r>
        <w:rPr>
          <w:lang w:val="ne_NP" w:bidi="ne_NP"/>
        </w:rPr>
      </w:r>
      <w:r>
        <w:rPr>
          <w:lang w:val="ne_NP" w:bidi="ne_NP"/>
        </w:rPr>
        <w:t>रस अमिलिनेछ वा रक्सी बन्नेछ।</w:t>
      </w:r>
    </w:p>
    <w:p>
      <w:pPr>
        <w:pStyle w:val="ListBullet"/>
        <w:spacing w:line="240" w:lineRule="auto"/>
        <w:ind w:left="720"/>
      </w:pPr>
      <w:r>
        <w:rPr>
          <w:lang w:val="ne_NP" w:bidi="ne_NP"/>
        </w:rPr>
      </w:r>
      <w:r>
        <w:rPr>
          <w:lang w:val="ne_NP" w:bidi="ne_NP"/>
        </w:rPr>
        <w:t>दाखमद्य पिउन तयार हुन धेरै महिना लाग्छ।</w:t>
      </w:r>
    </w:p>
    <w:p>
      <w:pPr/>
      <w:r>
        <w:rPr>
          <w:lang w:val="ne_NP" w:bidi="ne_NP"/>
        </w:rPr>
      </w:r>
      <w:r>
        <w:rPr>
          <w:lang w:val="ne_NP" w:bidi="ne_NP"/>
        </w:rPr>
        <w:t>रोक्नुहोस् र दाखमद्य बनाउने प्रक्रियाको बारेमा आफ्नो भाषामा छलफल गर्नुहोस्। तपाईंले प्रक्रियाको प्रत्येक भागका लागि प्रयोग गरिरहनुभएको शब्दावलीमा ध्यान दिनुहोस्। धेरै भाषाहरूमा, शब्दहरू सम्बन्धित हुन्छन् वा एउटै मूल शब्दबाट आएका हुन्छन्।</w:t>
      </w:r>
    </w:p>
    <w:p>
      <w:pPr/>
      <w:r>
        <w:rPr>
          <w:lang w:val="ne_NP" w:bidi="ne_NP"/>
        </w:rPr>
      </w:r>
      <w:r>
        <w:rPr>
          <w:lang w:val="ne_NP" w:bidi="ne_NP"/>
        </w:rPr>
        <w:t>नोआ र उनको परिवारले डुङ्गा छोडेको केही समय बितिसकेको छ भन्ने कुरा यस प्रक्रियाले गर्दा हामीलाई थाहा हुन्छ।</w:t>
      </w:r>
    </w:p>
    <w:p>
      <w:pPr/>
      <w:r>
        <w:rPr>
          <w:lang w:val="ne_NP" w:bidi="ne_NP"/>
        </w:rPr>
      </w:r>
      <w:r>
        <w:rPr>
          <w:lang w:val="ne_NP" w:bidi="ne_NP"/>
        </w:rPr>
        <w:t>नोआले केही दाखमद्य पिए र मात्तिए। मत्तिनुको अर्थ तपाईको सोच र काममा अब तपाईंको नियन्त्रण छैन भन्ने हो। नोआले आफ्नो लुगा फुकाए र आफ्नो पालभित्र उत्तानो परेर पल्टे। उनी रक्सीको नशाले लठ्ठ थिए। यसको अर्थ उनी यति गहिरो निद्रामा थिए कि आफ्ना छोराहरू भित्र आएको उनले सुनेनन् र आफूमाथि राखिएको ओढ्नेको महसुस गरेनन्।</w:t>
      </w:r>
    </w:p>
    <w:p>
      <w:pPr/>
      <w:r>
        <w:rPr>
          <w:lang w:val="ne_NP" w:bidi="ne_NP"/>
        </w:rPr>
      </w:r>
      <w:r>
        <w:rPr>
          <w:lang w:val="ne_NP" w:bidi="ne_NP"/>
        </w:rPr>
        <w:t>दुई भाइहरू शेम र यापेतले एउटा लुगा लिए र त्यसलाई आफ्नो बीचमा समातेर पछाडि हट्दै पालभित्र पसे। यो मानिसहरूले आफ्नो वरिपरि बेर्ने एउटा ठूलो कपडाको टुक्रा हुन सक्छ। शेम र यापेतले नोआलाई हेरेनन्। तिनीहरूले पालको बाहिरतिर आफ्नो नजर लगाइराखे। तिनीहरू पछाडि फर्किएर पालभित्र पसे र नोआमाथि ओढ्ने वा कपडा हालिदिए। नोआको लाज अब ढाकिएको थियो। यो हुँदा नोआ ब्यूँझिएनन्।</w:t>
      </w:r>
    </w:p>
    <w:p>
      <w:pPr/>
      <w:r>
        <w:rPr>
          <w:lang w:val="ne_NP" w:bidi="ne_NP"/>
        </w:rPr>
      </w:r>
      <w:r>
        <w:rPr>
          <w:lang w:val="ne_NP" w:bidi="ne_NP"/>
        </w:rPr>
        <w:t>नोआ ब्यूँझिएपछि, हामले के गरेका थिए भनेर कसैले उनलाई बताएको हुनुपर्छ। नोआले हामका छोरामाथि श्राप दिए, जसको नाम कनान हो। श्रापमा, नोआले भन्छन् कि कनान सबै नोकरहरूमध्ये सबैभन्दा तल्लो स्तरको हुनेछ। कनान अन्य दासहरूका पनि दास हुनेछन्।</w:t>
      </w:r>
    </w:p>
    <w:p>
      <w:pPr/>
      <w:r>
        <w:rPr>
          <w:lang w:val="ne_NP" w:bidi="ne_NP"/>
        </w:rPr>
      </w:r>
      <w:r>
        <w:rPr>
          <w:lang w:val="ne_NP" w:bidi="ne_NP"/>
        </w:rPr>
        <w:t>त्यसपछि नोआले शेमका परमेश्वरको प्रशंसा गर्छन् र यापेतलाई आशिष् दिन्छन्। त्यसो गर्न उहाँले कविता प्रयोग गर्नुहुन्छ। नोआले कनान शेम र यापेत दुवैको नोकर हुनेछ भन्ने कुरा दोहोर्याउँछन्।</w:t>
      </w:r>
    </w:p>
    <w:p>
      <w:pPr/>
      <w:r>
        <w:rPr>
          <w:lang w:val="ne_NP" w:bidi="ne_NP"/>
        </w:rPr>
      </w:r>
      <w:r>
        <w:rPr>
          <w:lang w:val="ne_NP" w:bidi="ne_NP"/>
        </w:rPr>
        <w:t>नोआ थप ३५० वर्ष बाँचे र उनको मृत्यु हुँदा उनी ९५० वर्षका थिए भन्ने कुराका साथ यो खण्ड समाप्त हुन्छ।</w:t>
      </w:r>
      <w:r>
        <w:rPr>
          <w:lang w:val="ne_NP" w:bidi="ne_NP"/>
        </w:rPr>
      </w:r>
    </w:p>
    <w:p>
      <w:pPr>
        <w:pStyle w:val="Heading3"/>
      </w:pPr>
      <w:r>
        <w:rPr>
          <w:lang w:val="ne_NP" w:bidi="ne_NP"/>
        </w:rPr>
        <w:t>Step 4</w:t>
      </w:r>
    </w:p>
    <w:p>
      <w:pPr/>
      <w:r>
        <w:rPr>
          <w:lang w:val="ne_NP" w:bidi="ne_NP"/>
        </w:rPr>
      </w:r>
      <w:r>
        <w:rPr>
          <w:lang w:val="ne_NP" w:bidi="ne_NP"/>
        </w:rPr>
        <w:t>संस्करणलाई सजिलोसँग बुझ्न पाठलाई फेरी एकपटक सुन्नुहोस्।</w:t>
      </w:r>
    </w:p>
    <w:p>
      <w:pPr/>
      <w:r>
        <w:rPr>
          <w:lang w:val="ne_NP" w:bidi="ne_NP"/>
        </w:rPr>
      </w:r>
      <w:r>
        <w:rPr>
          <w:lang w:val="ne_NP" w:bidi="ne_NP"/>
        </w:rPr>
        <w:t>यस सत्रमा, टोलीले कथालाई नाटकीय बनाउनेछ।</w:t>
      </w:r>
    </w:p>
    <w:p>
      <w:pPr/>
      <w:r>
        <w:rPr>
          <w:lang w:val="ne_NP" w:bidi="ne_NP"/>
        </w:rPr>
      </w:r>
      <w:r>
        <w:rPr>
          <w:lang w:val="ne_NP" w:bidi="ne_NP"/>
        </w:rPr>
        <w:t>यस कथामा २ दृश्यहरू छन्।</w:t>
      </w:r>
    </w:p>
    <w:p>
      <w:pPr/>
      <w:r>
        <w:rPr>
          <w:lang w:val="ne_NP" w:bidi="ne_NP"/>
        </w:rPr>
      </w:r>
      <w:r>
        <w:rPr>
          <w:lang w:val="ne_NP" w:bidi="ne_NP"/>
        </w:rPr>
        <w:t>यस कथामा यि पात्रहरु समावेश छन्:</w:t>
      </w:r>
    </w:p>
    <w:p>
      <w:pPr>
        <w:pStyle w:val="ListBullet"/>
        <w:spacing w:line="240" w:lineRule="auto"/>
        <w:ind w:left="720"/>
      </w:pPr>
      <w:r>
        <w:rPr>
          <w:lang w:val="ne_NP" w:bidi="ne_NP"/>
        </w:rPr>
      </w:r>
      <w:r>
        <w:rPr>
          <w:lang w:val="ne_NP" w:bidi="ne_NP"/>
        </w:rPr>
        <w:t>नोआ</w:t>
      </w:r>
    </w:p>
    <w:p>
      <w:pPr>
        <w:pStyle w:val="ListBullet"/>
        <w:spacing w:line="240" w:lineRule="auto"/>
        <w:ind w:left="720"/>
      </w:pPr>
      <w:r>
        <w:rPr>
          <w:lang w:val="ne_NP" w:bidi="ne_NP"/>
        </w:rPr>
      </w:r>
      <w:r>
        <w:rPr>
          <w:lang w:val="ne_NP" w:bidi="ne_NP"/>
        </w:rPr>
        <w:t>शेम</w:t>
      </w:r>
    </w:p>
    <w:p>
      <w:pPr>
        <w:pStyle w:val="ListBullet"/>
        <w:spacing w:line="240" w:lineRule="auto"/>
        <w:ind w:left="720"/>
      </w:pPr>
      <w:r>
        <w:rPr>
          <w:lang w:val="ne_NP" w:bidi="ne_NP"/>
        </w:rPr>
      </w:r>
      <w:r>
        <w:rPr>
          <w:lang w:val="ne_NP" w:bidi="ne_NP"/>
        </w:rPr>
        <w:t>हाम</w:t>
      </w:r>
    </w:p>
    <w:p>
      <w:pPr>
        <w:pStyle w:val="ListBullet"/>
        <w:spacing w:line="240" w:lineRule="auto"/>
        <w:ind w:left="720"/>
      </w:pPr>
      <w:r>
        <w:rPr>
          <w:lang w:val="ne_NP" w:bidi="ne_NP"/>
        </w:rPr>
      </w:r>
      <w:r>
        <w:rPr>
          <w:lang w:val="ne_NP" w:bidi="ne_NP"/>
        </w:rPr>
        <w:t>येपेत</w:t>
      </w:r>
    </w:p>
    <w:p>
      <w:pPr>
        <w:pStyle w:val="ListBullet"/>
        <w:spacing w:line="240" w:lineRule="auto"/>
        <w:ind w:left="720"/>
      </w:pPr>
      <w:r>
        <w:rPr>
          <w:lang w:val="ne_NP" w:bidi="ne_NP"/>
        </w:rPr>
      </w:r>
      <w:r>
        <w:rPr>
          <w:lang w:val="ne_NP" w:bidi="ne_NP"/>
        </w:rPr>
        <w:t>कनानलाई हामका छोरा भन्ने उल्लेख गरिएको छ।</w:t>
      </w:r>
    </w:p>
    <w:p>
      <w:pPr/>
      <w:r>
        <w:rPr>
          <w:lang w:val="ne_NP" w:bidi="ne_NP"/>
        </w:rPr>
      </w:r>
      <w:r>
        <w:rPr>
          <w:lang w:val="ne_NP" w:bidi="ne_NP"/>
        </w:rPr>
        <w:t>टोलीले कथालाई दुई पटक अभिनय गर्न लगाउनुहोस्। तिनीहरूले अनुवाद गरिरहेका भाषामा अभिनय गर्नुपर्छ। पहिला, टोलीले नरोकिकन कथालाई अभिनय गर्नु। दोस्रो पटक टोलीले कथालाई अभिनय गर्दा, तिनीहरूलाई कथाको विभिन्न ठाउँहरूमा रोक्नुहोस्।</w:t>
      </w:r>
    </w:p>
    <w:p>
      <w:pPr/>
      <w:r>
        <w:rPr>
          <w:lang w:val="ne_NP" w:bidi="ne_NP"/>
        </w:rPr>
      </w:r>
      <w:r>
        <w:rPr>
          <w:lang w:val="ne_NP" w:bidi="ne_NP"/>
        </w:rPr>
        <w:t>टोलीले पहिलो पटक कथालाई अभिनय गर्दा, संवाद, प्रवाह, प्लटलाइन र कथाको कालक्रममा ध्यान दिनुहोस्। कथा वा खण्डको महत्त्वपूर्ण वा कठिन भागहरूलाई अभिनय गर्नुपर्ने र छुटाउन नहुने कुरामा ध्यान दिनुहोस्। टोलीलाई कथाका भागहरू सम्झन मद्दत गर्नुहोस्।</w:t>
      </w:r>
    </w:p>
    <w:p>
      <w:pPr/>
      <w:r>
        <w:rPr>
          <w:lang w:val="ne_NP" w:bidi="ne_NP"/>
        </w:rPr>
      </w:r>
      <w:r>
        <w:rPr>
          <w:lang w:val="ne_NP" w:bidi="ne_NP"/>
        </w:rPr>
        <w:t>टोलीले यो कथालाई दोस्रो पटक अभिनय गर्दा, तिनीहरूलाई केही निश्चित ठाउँहरूमा रोक्नुहोस्। तपाईंले "कार्य रोक्नुहोस्" भन्ने सुन्नुहुनेछ र त्यसपछि तपाईंले जवाफको रूपमा सुन्न सक्ने कुराका सुझावहरू सहितका केही प्रश्नहरू सुन्नुहुनेछ। त्यसपछि तपाईंलाई कार्य पुनः सुरु गर्न आग्रह गरिनेछ।</w:t>
      </w:r>
    </w:p>
    <w:p>
      <w:pPr/>
      <w:r>
        <w:rPr>
          <w:lang w:val="ne_NP" w:bidi="ne_NP"/>
        </w:rPr>
      </w:r>
      <w:r>
        <w:rPr>
          <w:lang w:val="ne_NP" w:bidi="ne_NP"/>
        </w:rPr>
        <w:t>नोआका ३ छोराहरू सबै मानिसहरूका पुर्खा हुन् भन्ने व्याख्याबाट कथा सुरु हुन्छ।</w:t>
      </w:r>
    </w:p>
    <w:p>
      <w:pPr/>
      <w:r>
        <w:rPr>
          <w:lang w:val="ne_NP" w:bidi="ne_NP"/>
        </w:rPr>
      </w:r>
      <w:r>
        <w:rPr>
          <w:lang w:val="ne_NP" w:bidi="ne_NP"/>
        </w:rPr>
        <w:t>दृश्य १ मा, नोआ किसान बनेसँगै कथा सुरु हुन्छ। नोआले जमिन खनजोत गर्नुपर्छ ताकि त्यसमा बोटबिरुवाहरू उम्रन सकून्। जमिनमा काम गर्न उहाँले हलो वा कुटोको प्रयोग गर्नुहुन्थ्यो। नोआले अङ्गुरको बोटको बगैँचा लगाए। यसलाई दाखबारी भनिन्छ। सुरुमा बोटबिरुवाहरू साना हुनेछन्। नोआले जमिनमा काम गरिरहनु पर्ने थियो, झारपातहरू उखेल्नु पर्ने थियो र बोटबिरुवाहरूमा पानी भएको कुरा सुनिश्चित गर्नु पर्ने थियो। केही समयपछि, अङ्गुर उत्पादन गर्नका लागि बिरुवाहरू पर्याप्त ठूला हुनेछन्। अङ्गुरलाई टिपेर खान सकिन्छ वा तिनीहरूबाट रस निकाल्नका लागि तिनीहरूलाई थिच्न सकिन्छ। रसलाई तुरुन्तै पिउन सकिन्छ, वा रसलाई अमिलिन दिएर मदिरा उत्पादन गर्न सकिन्छ। एक पटक रसमा अल्कोहल बनेपछि, यो वाइन बन्छ। दाखमद्य पिउनुअघि परिपक्व हुनका लागि केही समय छोडिन्थ्यो।</w:t>
      </w:r>
    </w:p>
    <w:p>
      <w:pPr/>
      <w:r>
        <w:rPr>
          <w:lang w:val="ne_NP" w:bidi="ne_NP"/>
        </w:rPr>
      </w:r>
      <w:r>
        <w:rPr>
          <w:lang w:val="ne_NP" w:bidi="ne_NP"/>
        </w:rPr>
        <w:t>अभिनय रोक्नुहोस्: नोआलाई सोध्नुहोस्, "तपाईंले किन दाखमद्य बनाइरहनुभएको छ?" तपाईंले सुन्न सक्नुहुन्छ, "मलाई राम्रो दाखमद्यको स्वाद मन पर्छ।" वा, "खानासँगै दाखमद्य पिउन राम्रो हुन्छ।" वा, "रस किण्वन भएर रक्सी बन्छ भन्ने मलाई थाहा थिएन।" नाटक फेरि सुरु गर्नुहोस्।</w:t>
      </w:r>
    </w:p>
    <w:p>
      <w:pPr/>
      <w:r>
        <w:rPr>
          <w:lang w:val="ne_NP" w:bidi="ne_NP"/>
        </w:rPr>
      </w:r>
      <w:r>
        <w:rPr>
          <w:lang w:val="ne_NP" w:bidi="ne_NP"/>
        </w:rPr>
        <w:t>नोआले दाखमद्य पिए र मात्तिए। उनी यति मत्तिएका थिए कि उनले लुगा खोले र आफ्नो पालभित्र पल्टिए। उनी नढाकिएका वा खुला थिए।</w:t>
      </w:r>
    </w:p>
    <w:p>
      <w:pPr/>
      <w:r>
        <w:rPr>
          <w:lang w:val="ne_NP" w:bidi="ne_NP"/>
        </w:rPr>
      </w:r>
      <w:r>
        <w:rPr>
          <w:lang w:val="ne_NP" w:bidi="ne_NP"/>
        </w:rPr>
        <w:t>अभिनय रोक्नुहोस्: नोआलाई सोध्नुहोस्, "के तपाईं पहिले कहिल्यै यसरी मात्तिनुभएको छ?" तपाईंले सुन्न सक्नुहुन्छ, "हो, प्रायः," वा "कहिल्यै होइन!" प्रत्येक छोरालाई सोध्नुहोस्, "के तिमीले पहिले आफ्नो बुबालाई मातेको देखेका छौ?" तपाईंले सुन्न सक्नुहुन्छ, "कहिल्यै छैन" वा "प्रायः"। प्रत्येक छोरालाई सोध्नुहोस्, "आफ्नो बुबालाई यस अवस्थामा देख्दा कस्तो महसुस भइरहेको छ?" तपाईंले सुन्न सक्नुहुन्छ, "म लज्जित छु," वा "म उहाँको लागि लज्जित छु," वा "म चिन्तित छु।" मैले उहाँलाई यसरी पहिले कहिल्यै देखेको थिइनँ।" नाटक फेरि सुरु गर्नुहोस्।</w:t>
      </w:r>
    </w:p>
    <w:p>
      <w:pPr/>
      <w:r>
        <w:rPr>
          <w:lang w:val="ne_NP" w:bidi="ne_NP"/>
        </w:rPr>
      </w:r>
      <w:r>
        <w:rPr>
          <w:lang w:val="ne_NP" w:bidi="ne_NP"/>
        </w:rPr>
        <w:t>नोआ गहिरो निद्रामा वा मातिएको बेहोसीको अवस्थामा थिए। नोआले आफ्ना कुनै छोराहरू भित्र प्रवेश गरेको सुनेनन्।</w:t>
      </w:r>
    </w:p>
    <w:p>
      <w:pPr/>
      <w:r>
        <w:rPr>
          <w:lang w:val="ne_NP" w:bidi="ne_NP"/>
        </w:rPr>
      </w:r>
      <w:r>
        <w:rPr>
          <w:lang w:val="ne_NP" w:bidi="ne_NP"/>
        </w:rPr>
        <w:t>हाम पालभित्र गए र आफ्ना बुबालाई त्यहाँ नढाकिएको अवस्थामा सुतिरहेको देखे। हामले नोआको नग्नता देखे। हामले नोआलाई ढाकेनन्। बरु हाम पालबाट बाहिर गए, आफ्ना भाइहरूलाई भेटे, र आफूले देखेका कुरा तिनीहरूलाई सुनाए।</w:t>
      </w:r>
    </w:p>
    <w:p>
      <w:pPr/>
      <w:r>
        <w:rPr>
          <w:lang w:val="ne_NP" w:bidi="ne_NP"/>
        </w:rPr>
      </w:r>
      <w:r>
        <w:rPr>
          <w:lang w:val="ne_NP" w:bidi="ne_NP"/>
        </w:rPr>
        <w:t>कार्य रोक्नुहोस्: हामलाई सोध्नुहोस्, "तपाईंले आफ्नो बुबालाई देख्दा के सोच्नुभयो?" तपाईंले सुन्न सक्नुहुन्छ, "म अचम्ममा परेको थिएँ।" मैले उनलाई यसअघि यसरी कहिल्यै देखेको थिइनँ।" वा "मैले यो हास्यास्पद थियो भन्ने सोचेको थिएँ। म ठट्टा सुनाउन चाहन्थेँ।" शेम र यापेतलाई सोध्नुहोस्, "तपाईंहरूले आफ्नो बुबाको बारेमा सुन्दा के सोच्नुभयो?" तपाईंले सुन्न सक्नुहुन्छ, "म अचम्ममा परेको थिएँ," वा "मलाई उहाँका लागि लाज लागेको थियो," वा "उहाँ मेरा पिता हुनुहुन्छ, मैले उहाँलाई मद्दत गर्नुपर्छ।" नाटक फेरि सुरु गर्नुहोस्।</w:t>
      </w:r>
    </w:p>
    <w:p>
      <w:pPr/>
      <w:r>
        <w:rPr>
          <w:lang w:val="ne_NP" w:bidi="ne_NP"/>
        </w:rPr>
      </w:r>
      <w:r>
        <w:rPr>
          <w:lang w:val="ne_NP" w:bidi="ne_NP"/>
        </w:rPr>
        <w:t>शेम र यापेतले एउटा लुगा वा ओढ्ने वस्त्र लिन्छन्, त्यसलाई समात्छन् र पछाडि फर्किएर पालभित्र पस्छन्। तिनीहरूले आफ्ना आँखा बाहिरतिरै केन्द्रित राख्छन्। तिनीहरूले आफ्नो बुबालाई कहिल्यै हेर्दैनन्। जब तिनीहरू पर्याप्त नजिक पुग्छन्, तिनीहरूले नोआलाई ढाक्ने गरी ओढ्ने लुगा खसाउँछन्। तिनीहरू नोआलाई नाङ्गो नहेरी पालबाट बाहिर निस्कन्छन्।</w:t>
      </w:r>
    </w:p>
    <w:p>
      <w:pPr/>
      <w:r>
        <w:rPr>
          <w:lang w:val="ne_NP" w:bidi="ne_NP"/>
        </w:rPr>
      </w:r>
      <w:r>
        <w:rPr>
          <w:lang w:val="ne_NP" w:bidi="ne_NP"/>
        </w:rPr>
        <w:t>अभिनय रोक्नुहोस्: शेम र यापेतलाई उनीहरू कता जाँदैछन् भनेर किन हेर्दैनन् भनी सोध्नुहोस्। तपाईंले सुन्न सक्नुहुन्छ, "म आफ्नो बुबालाई आदर देखाउन चाहन्थेँ," वा "म आफ्नो बुबाको नग्नता देख्न चाहन्नथेँ," वा, "मेरो बुबालाई त्यसरी देख्नु लज्जास्पद कुरा हो। म उहाँलाई ढाक्न चाहन्थेँ।" नाटक फेरि सुरु गर्नुहोस्।</w:t>
      </w:r>
    </w:p>
    <w:p>
      <w:pPr/>
      <w:r>
        <w:rPr>
          <w:lang w:val="ne_NP" w:bidi="ne_NP"/>
        </w:rPr>
      </w:r>
      <w:r>
        <w:rPr>
          <w:lang w:val="ne_NP" w:bidi="ne_NP"/>
        </w:rPr>
        <w:t>दृश्य २ मा, नोआ ब्यूँझिन्छन् र हामले के गरेका छन् भन्ने महसुस गर्छन्। नोआले हामका छोरा कनानलाई श्राप दिन्छन्। त्यसपछि नोआले शेम र यापेतलाई आशिष् दिन्छन्। श्राप र आशिषहरू काव्यात्मक अभिव्यक्तिहरू हुन्।</w:t>
      </w:r>
    </w:p>
    <w:p>
      <w:pPr/>
      <w:r>
        <w:rPr>
          <w:lang w:val="ne_NP" w:bidi="ne_NP"/>
        </w:rPr>
      </w:r>
      <w:r>
        <w:rPr>
          <w:lang w:val="ne_NP" w:bidi="ne_NP"/>
        </w:rPr>
        <w:t>त्यो श्राप हामका छोरा कनानका लागि हो। नोआले कनानलाई भन्छन् कि उनी अन्य नोकरहरूको नोकर हुनेछन्।</w:t>
      </w:r>
    </w:p>
    <w:p>
      <w:pPr/>
      <w:r>
        <w:rPr>
          <w:lang w:val="ne_NP" w:bidi="ne_NP"/>
        </w:rPr>
      </w:r>
      <w:r>
        <w:rPr>
          <w:lang w:val="ne_NP" w:bidi="ne_NP"/>
        </w:rPr>
        <w:t>अभिनय रोक्नुहोस्: कनानलाई सोध्नुहोस्, "तपाईंका बुबाले गर्नुभएको कामको लागि श्राप पाएकोमा तपाईंलाई कस्तो महसुस भइरहेको छ?" तपाईंले सुन्नसक्नुहुन्छ, "म बुझ्दिन। मैले यो गरिनँ, मेरा बुबाले गर्नुभयो।" नाटक फेरि सुरु गर्नुहोस्।</w:t>
      </w:r>
    </w:p>
    <w:p>
      <w:pPr/>
      <w:r>
        <w:rPr>
          <w:lang w:val="ne_NP" w:bidi="ne_NP"/>
        </w:rPr>
      </w:r>
      <w:r>
        <w:rPr>
          <w:lang w:val="ne_NP" w:bidi="ne_NP"/>
        </w:rPr>
        <w:t>त्यसपछि नोआले कनान शेमको नोकर बनोस् भन्ने विशेष रूपमा अनुरोध गरेर शेमलाई आशिष् दिन्छन्। नोआले यापेतको क्षेत्र विस्तार गरिदिन आग्रह गरेर उनलाई आशिष् दिन्छन्। उहाँले शेम र यापेत दुवै समृद्ध होऊन् भनेर अनुरोध गर्नुहुन्छ। कनान तिनीहरूको नोकर हुनेछ भन्ने कुरा नोआले दोहोर्याउँछन्।</w:t>
      </w:r>
    </w:p>
    <w:p>
      <w:pPr/>
      <w:r>
        <w:rPr>
          <w:lang w:val="ne_NP" w:bidi="ne_NP"/>
        </w:rPr>
      </w:r>
      <w:r>
        <w:rPr>
          <w:lang w:val="ne_NP" w:bidi="ne_NP"/>
        </w:rPr>
        <w:t>अभिनय रोक्नुहोस्: शेम र त्यसपछि यापेतलाई सोध्नुहोस्, "यो आशिष्को बारेमा तपाईंलाई कस्तो महसुस भइरहेको छ?" तपाईंले सुन्न सक्नुहुन्छ, "मेरा बुबाले म समृद्ध भएको चाहनुहुन्छ भन्नेमा म कृतज्ञ छु," वा "कनान किन श्रापित भएको हो भन्ने मलाई साँच्चै थाहा छैन," वा "हामले जे गर्यो त्यो गलत थियो, त्यसैले यी आशिष् र श्राप राम्रा कुरा हुन्।"</w:t>
      </w:r>
    </w:p>
    <w:p>
      <w:pPr/>
      <w:r>
        <w:rPr>
          <w:lang w:val="ne_NP" w:bidi="ne_NP"/>
        </w:rPr>
      </w:r>
      <w:r>
        <w:rPr>
          <w:lang w:val="ne_NP" w:bidi="ne_NP"/>
        </w:rPr>
        <w:t>नोआको मृत्यु हुँदाको उमेरको विवरणसँगै यो कथा समाप्त हुन्छ।</w:t>
      </w:r>
      <w:r>
        <w:rPr>
          <w:lang w:val="ne_NP" w:bidi="ne_NP"/>
        </w:rPr>
      </w:r>
    </w:p>
    <w:p>
      <w:pPr>
        <w:pStyle w:val="Heading3"/>
      </w:pPr>
      <w:r>
        <w:rPr>
          <w:lang w:val="ne_NP" w:bidi="ne_NP"/>
        </w:rPr>
        <w:t>Step 5</w:t>
      </w:r>
    </w:p>
    <w:p>
      <w:pPr/>
      <w:r>
        <w:rPr>
          <w:lang w:val="ne_NP" w:bidi="ne_NP"/>
        </w:rPr>
      </w:r>
      <w:r>
        <w:rPr>
          <w:lang w:val="ne_NP" w:bidi="ne_NP"/>
        </w:rPr>
        <w:t>पाठलाई बुझ्न-सजिलो संस्करणमा एकपटक सुन्नुहोस्।</w:t>
      </w:r>
    </w:p>
    <w:p>
      <w:pPr/>
      <w:r>
        <w:rPr>
          <w:lang w:val="ne_NP" w:bidi="ne_NP"/>
        </w:rPr>
      </w:r>
      <w:r>
        <w:rPr>
          <w:lang w:val="ne_NP" w:bidi="ne_NP"/>
        </w:rPr>
        <w:t xml:space="preserve">नोआका छोराहरू, शेम, हाम र यापेत पृथ्वीका सबै मानिसहरूका </w:t>
      </w:r>
      <w:r>
        <w:rPr>
          <w:b/>
          <w:lang w:val="ne_NP" w:bidi="ne_NP"/>
        </w:rPr>
        <w:t>पुर्खाहरू</w:t>
      </w:r>
      <w:r>
        <w:rPr>
          <w:lang w:val="ne_NP" w:bidi="ne_NP"/>
        </w:rPr>
        <w:t xml:space="preserve"> थिए। यो भन्ने अर्को तरिका भनेको पृथ्वीका सबै मानिसहरू नूह र उनका छोराहरूका सन्तानहरू हुन्।</w:t>
      </w:r>
    </w:p>
    <w:p>
      <w:pPr/>
      <w:r>
        <w:rPr>
          <w:lang w:val="ne_NP" w:bidi="ne_NP"/>
        </w:rPr>
      </w:r>
      <w:r>
        <w:rPr>
          <w:lang w:val="ne_NP" w:bidi="ne_NP"/>
        </w:rPr>
        <w:t xml:space="preserve">बाढीपछि, नोआ किसान भए। तपाईंले यो पनि भन्न सक्नुहुन्छ कि उनले जमिनमा खेती गर्न थाले वा नूह माटो खनजोत गर्ने व्यक्ति बने। यसको अर्थ नोआले उम्रिने कुराहरू रोप्न सकून् भनेर हलो वा कोदालो प्रयोग गरी जमिनमा काम गरे। नोआले </w:t>
      </w:r>
      <w:r>
        <w:rPr>
          <w:b/>
          <w:lang w:val="ne_NP" w:bidi="ne_NP"/>
        </w:rPr>
        <w:t>दाखबारी</w:t>
      </w:r>
      <w:r>
        <w:rPr>
          <w:lang w:val="ne_NP" w:bidi="ne_NP"/>
        </w:rPr>
        <w:t xml:space="preserve"> रोपे।</w:t>
      </w:r>
    </w:p>
    <w:p>
      <w:pPr/>
      <w:r>
        <w:rPr>
          <w:lang w:val="ne_NP" w:bidi="ne_NP"/>
        </w:rPr>
      </w:r>
      <w:r>
        <w:rPr>
          <w:lang w:val="ne_NP" w:bidi="ne_NP"/>
        </w:rPr>
        <w:t>दाखबारी</w:t>
      </w:r>
      <w:r>
        <w:rPr>
          <w:lang w:val="ne_NP" w:bidi="ne_NP"/>
        </w:rPr>
        <w:t>को तस्वीर देखाउनुहोस्।</w:t>
      </w:r>
    </w:p>
    <w:p>
      <w:pPr/>
      <w:r>
        <w:rPr>
          <w:lang w:val="ne_NP" w:bidi="ne_NP"/>
        </w:rPr>
      </w:r>
      <w:r>
        <w:rPr>
          <w:lang w:val="ne_NP" w:bidi="ne_NP"/>
        </w:rPr>
        <w:t xml:space="preserve">दाखबारी भनेको अङ्गुरका बोटहरू भएको बगैँचा हो। अङ्गुरको बोटले अङ्गुर उत्पादन गर्छ जसलाई फलको रूपमा खान सकिन्छ वा तपाईंले पिउन सक्ने रस बनाउन निचोर्न सकिन्छ। यदि रसलाई केही समयका लागि छोडिन्छ भने यो अमिलिन शुरूहुन्छ वा रक्सी उत्पादन हुन थाल्छ। किण्वन गरिएको अङ्गुरको रस, जसलाई </w:t>
      </w:r>
      <w:r>
        <w:rPr>
          <w:b/>
          <w:lang w:val="ne_NP" w:bidi="ne_NP"/>
        </w:rPr>
        <w:t>वाइन</w:t>
      </w:r>
      <w:r>
        <w:rPr>
          <w:lang w:val="ne_NP" w:bidi="ne_NP"/>
        </w:rPr>
        <w:t xml:space="preserve"> भनिन्छ, पिउनाले तपाईंलाई मात्ताउन सक्छ। मातेको हुनुको अर्थ तपाईंको शरीरमा यति धेरै रक्सी हुन्छ कि तपाईंले सोच्न वा सही रूपमा कार्य गर्न सक्नुहुन्न। तपाईंले आफ्नो शरीर र मनमा नियन्त्रण गुमाउनुहुन्छ। नोआले सम्भवतः यति धेरै दाखमद्य पिएका थिए कि उनी मात्तिएर निद्रा वा बेहोसीको अवस्थामा पुगे। दाखमद्य फलको रसबाट बनेको हुन्छ। यसमा गहुँ वा अन्य अन्न हुँदैन जसले अमिलिएर रक्सी पनि बनाउन सक्छ। दाखमद्य शब्दमा गहुँ वा अन्य अमिल्याउने तत्वहरू समावेश छैनन् भन्ने कुरा सुनिश्चित गर्नुहोस्।</w:t>
      </w:r>
    </w:p>
    <w:p>
      <w:pPr/>
      <w:r>
        <w:rPr>
          <w:lang w:val="ne_NP" w:bidi="ne_NP"/>
        </w:rPr>
      </w:r>
      <w:r>
        <w:rPr>
          <w:lang w:val="ne_NP" w:bidi="ne_NP"/>
        </w:rPr>
        <w:t>नोआ यति मत्तिएका थिए कि उनले आफ्ना लुगाहरू फुकाले र नओढेको अवस्थामा सुते। उनी आफ्नो पालमा नाङ्गो थिए। उनी सायद उत्तानो पल्टिरहेका थिए जसले गर्दा उनका जननाङ्ग खुला भएका थिए। यो लाजको कुरा थियो। धेरै अनुवादहरूमा नाङ्गोपन वा नोआको शरीर देखिने गरी उघारिएको कुरा बुझाउने शब्द प्रयोग गरिन्छ, जुन यो कुरा व्यक्त गर्ने एउटा विनम्र तरिका हो।</w:t>
      </w:r>
    </w:p>
    <w:p>
      <w:pPr/>
      <w:r>
        <w:rPr>
          <w:lang w:val="ne_NP" w:bidi="ne_NP"/>
        </w:rPr>
      </w:r>
      <w:r>
        <w:rPr>
          <w:lang w:val="ne_NP" w:bidi="ne_NP"/>
        </w:rPr>
        <w:t xml:space="preserve">शेम र यापेतले एउटा </w:t>
      </w:r>
      <w:r>
        <w:rPr>
          <w:b/>
          <w:lang w:val="ne_NP" w:bidi="ne_NP"/>
        </w:rPr>
        <w:t>लुगा</w:t>
      </w:r>
      <w:r>
        <w:rPr>
          <w:lang w:val="ne_NP" w:bidi="ne_NP"/>
        </w:rPr>
        <w:t xml:space="preserve"> लिन्छन् र नोआलाई ढाक्नका लागि त्यसको प्रयोग गर्छन्। यो पोशाक एउटा गाउन वा बाहिरी लुगाको रूपमा लगाइने कपडाको ठूलो टुक्रा हुन सक्छ। यसलाई रातको समयमा ओड्नेको रूपमा प्रयोग गर्न सकिन्छ।</w:t>
      </w:r>
    </w:p>
    <w:p>
      <w:pPr/>
      <w:r>
        <w:rPr>
          <w:lang w:val="ne_NP" w:bidi="ne_NP"/>
        </w:rPr>
      </w:r>
      <w:r>
        <w:rPr>
          <w:lang w:val="ne_NP" w:bidi="ne_NP"/>
        </w:rPr>
        <w:t xml:space="preserve">नोआका छोराहरूको नाम सधैँ शेम, हाम र यापेत भनेर सूचीबद्ध गरिन्छ। यसले हाम माइलो छोरा हो भन्ने संकेत गर्छ। तर, यस खण्डमा, हाम सबैभन्दा कान्छो छोरा हुन् भन्ने कुरा विशेष रूपमा उल्लेख गरिएको छ। हाम सबैभन्दा कान्छो छोरा हो भन्ने कुरा अनुवादबाट स्पष्ट हुनु आवश्यक छ। जब नोआले हामले आफ्ना भाइहरूलाई उनी नाङ्गो भएको कुरा बताएको सुने, तब उनले हामका छोरा कनानलाई श्राप दिए। मुख्य शब्दावलीमा </w:t>
      </w:r>
      <w:r>
        <w:rPr>
          <w:lang w:val="ne_NP" w:bidi="ne_NP"/>
        </w:rPr>
        <w:t>श्राप</w:t>
      </w:r>
      <w:r>
        <w:rPr>
          <w:lang w:val="ne_NP" w:bidi="ne_NP"/>
        </w:rPr>
        <w:t xml:space="preserve"> शब्दको बारेमा छलफल गरिएको छ। मानिसले कसैलाई श्राप दिएको यो पहिलो पटक हो। यहाँ नोआले कनानलाई सजाय दिन परमेश्वरसँग माग गरिरहेका छन्। मानव पतनको कथामा परमेश्वरले जमिनलाई श्राप दिनुभएको समयमा प्रयोग गर्नुभएको शब्द नै तपाईंले प्रयोग गर्नुपर्छ।</w:t>
      </w:r>
    </w:p>
    <w:p>
      <w:pPr/>
      <w:r>
        <w:rPr>
          <w:lang w:val="ne_NP" w:bidi="ne_NP"/>
        </w:rPr>
      </w:r>
      <w:r>
        <w:rPr>
          <w:lang w:val="ne_NP" w:bidi="ne_NP"/>
        </w:rPr>
        <w:t xml:space="preserve">कनानको श्रापमा, नोहाले भन्छन् कि कनान सबैभन्दा तल्लो स्तरको नोकर हुनेछ। कनान अन्य नोकरहरूको </w:t>
      </w:r>
      <w:r>
        <w:rPr>
          <w:b/>
          <w:lang w:val="ne_NP" w:bidi="ne_NP"/>
        </w:rPr>
        <w:t>नोकर</w:t>
      </w:r>
      <w:r>
        <w:rPr>
          <w:lang w:val="ne_NP" w:bidi="ne_NP"/>
        </w:rPr>
        <w:t xml:space="preserve"> हुनेछ। कनान आफ्ना आफन्तहरूको नोकर हुनेछ। मुख्य शब्दावलीमा </w:t>
      </w:r>
      <w:r>
        <w:rPr>
          <w:lang w:val="ne_NP" w:bidi="ne_NP"/>
        </w:rPr>
        <w:t>सेवक</w:t>
      </w:r>
      <w:r>
        <w:rPr>
          <w:lang w:val="ne_NP" w:bidi="ne_NP"/>
        </w:rPr>
        <w:t xml:space="preserve"> शब्दको बारेमा छलफल गरिएको छ।</w:t>
      </w:r>
    </w:p>
    <w:p>
      <w:pPr/>
      <w:r>
        <w:rPr>
          <w:lang w:val="ne_NP" w:bidi="ne_NP"/>
        </w:rPr>
      </w:r>
      <w:r>
        <w:rPr>
          <w:lang w:val="ne_NP" w:bidi="ne_NP"/>
        </w:rPr>
        <w:t xml:space="preserve">कनानलाई श्राप दिएपछि, नोआले शेम र यापेतलाई </w:t>
      </w:r>
      <w:r>
        <w:rPr>
          <w:b/>
          <w:lang w:val="ne_NP" w:bidi="ne_NP"/>
        </w:rPr>
        <w:t>आशिष</w:t>
      </w:r>
      <w:r>
        <w:rPr>
          <w:lang w:val="ne_NP" w:bidi="ne_NP"/>
        </w:rPr>
        <w:t xml:space="preserve"> दिए। मुख्य शब्दावलीमा </w:t>
      </w:r>
      <w:r>
        <w:rPr>
          <w:lang w:val="ne_NP" w:bidi="ne_NP"/>
        </w:rPr>
        <w:t>आशिष्</w:t>
      </w:r>
      <w:r>
        <w:rPr>
          <w:lang w:val="ne_NP" w:bidi="ne_NP"/>
        </w:rPr>
        <w:t xml:space="preserve"> शब्दको बारेमा छलफल गरिएको छ। तपाईंले सृष्टिको कथामा प्रयोग गर्नुभएको आशिषको लागि त्यही शब्द प्रयोग गर्नुहोस्।</w:t>
      </w:r>
    </w:p>
    <w:p>
      <w:pPr/>
      <w:r>
        <w:rPr>
          <w:lang w:val="ne_NP" w:bidi="ne_NP"/>
        </w:rPr>
      </w:r>
      <w:r>
        <w:rPr>
          <w:lang w:val="ne_NP" w:bidi="ne_NP"/>
        </w:rPr>
        <w:t xml:space="preserve">आशिषमा, नोआले परमेश्वरका लागि दुईवटा नामहरू प्रयोग गर्छन्। </w:t>
      </w:r>
      <w:r>
        <w:rPr>
          <w:b/>
          <w:lang w:val="ne_NP" w:bidi="ne_NP"/>
        </w:rPr>
        <w:t>प्रभुले</w:t>
      </w:r>
      <w:r>
        <w:rPr>
          <w:lang w:val="ne_NP" w:bidi="ne_NP"/>
        </w:rPr>
        <w:t xml:space="preserve"> याहवे नामलाई </w:t>
      </w:r>
      <w:r>
        <w:rPr>
          <w:b/>
          <w:lang w:val="ne_NP" w:bidi="ne_NP"/>
        </w:rPr>
        <w:t>बुझाउँछ</w:t>
      </w:r>
      <w:r>
        <w:rPr>
          <w:lang w:val="ne_NP" w:bidi="ne_NP"/>
        </w:rPr>
        <w:t xml:space="preserve">। तपाईंले अघिल्लो कथाहरूमा प्रयोग गर्नुभएको [याहवे] को लागि त्यही नाम प्रयोग गर्नुहोस्। यदि तपाईंलाई यो नामको समीक्षा गर्न आवश्यक छ भने, मुख्य शब्दावलीमा </w:t>
      </w:r>
      <w:r>
        <w:rPr>
          <w:lang w:val="ne_NP" w:bidi="ne_NP"/>
        </w:rPr>
        <w:t>प्रभु</w:t>
      </w:r>
      <w:r>
        <w:rPr>
          <w:lang w:val="ne_NP" w:bidi="ne_NP"/>
        </w:rPr>
        <w:t xml:space="preserve"> को बारेमा छलफल गरिएको छ। आशिषमा प्रयोग गरिएको अर्को नाम </w:t>
      </w:r>
      <w:r>
        <w:rPr>
          <w:b/>
          <w:lang w:val="ne_NP" w:bidi="ne_NP"/>
        </w:rPr>
        <w:t>परमेश्वर</w:t>
      </w:r>
      <w:r>
        <w:rPr>
          <w:lang w:val="ne_NP" w:bidi="ne_NP"/>
        </w:rPr>
        <w:t xml:space="preserve"> हो। तपाईंले अघिल्लो कथाहरूमा परमेश्वरका लागि प्रयोग गर्नुभएको त्यही नाम प्रयोग गर्नुहोस्।</w:t>
      </w:r>
    </w:p>
    <w:p>
      <w:pPr/>
      <w:r>
        <w:rPr>
          <w:lang w:val="ne_NP" w:bidi="ne_NP"/>
        </w:rPr>
      </w:r>
      <w:r>
        <w:rPr>
          <w:lang w:val="ne_NP" w:bidi="ne_NP"/>
        </w:rPr>
        <w:t xml:space="preserve">नोआले परमेश्वरलाई यापेतको </w:t>
      </w:r>
      <w:r>
        <w:rPr>
          <w:b/>
          <w:lang w:val="ne_NP" w:bidi="ne_NP"/>
        </w:rPr>
        <w:t>क्षेत्रलाई विस्तार गरिदिन</w:t>
      </w:r>
      <w:r>
        <w:rPr>
          <w:lang w:val="ne_NP" w:bidi="ne_NP"/>
        </w:rPr>
        <w:t xml:space="preserve"> अनुरोध गर्छन्। यसको अर्थ क्षेत्रलाई अझ ठूलो बनाउनु वा आफ्नो परिवारलाई अझ बढी ठाउँ दिनु हो। नोआले परमेश्वरसँग शेम र यापेत दुवैलाई समृद्धि दिन अनुरोध गर्छन्।</w:t>
      </w:r>
    </w:p>
    <w:p>
      <w:pPr/>
      <w:r>
        <w:rPr>
          <w:lang w:val="ne_NP" w:bidi="ne_NP"/>
        </w:rPr>
      </w:r>
      <w:r>
        <w:rPr>
          <w:lang w:val="ne_NP" w:bidi="ne_NP"/>
        </w:rPr>
        <w:t>नोआ बाढीपछि अरू ३५० वर्ष बाँचे भनेर बताउँदै कथा समाप्त हुन्छ। नोआ कुल ९५० वर्ष बाँचे।</w:t>
      </w:r>
      <w:r>
        <w:rPr>
          <w:lang w:val="ne_NP" w:bidi="ne_NP"/>
        </w:rPr>
      </w:r>
    </w:p>
    <w:p>
      <w:pPr>
        <w:pStyle w:val="Heading3"/>
      </w:pPr>
      <w:r>
        <w:rPr>
          <w:lang w:val="ne_NP" w:bidi="ne_NP"/>
        </w:rPr>
        <w:t>Step 6</w:t>
      </w:r>
    </w:p>
    <w:p>
      <w:pPr/>
      <w:r>
        <w:rPr>
          <w:lang w:val="ne_NP" w:bidi="ne_NP"/>
        </w:rPr>
      </w:r>
      <w:r>
        <w:rPr>
          <w:lang w:val="ne_NP" w:bidi="ne_NP"/>
        </w:rPr>
        <w:t>अनुवादलाई सजिलोसँग बुझ्न यस खण्डको श्रव्य संस्करण सुन्‍नुहोस्।</w:t>
      </w:r>
    </w:p>
    <w:p>
      <w:pPr/>
      <w:r>
        <w:rPr>
          <w:lang w:val="ne_NP" w:bidi="ne_NP"/>
        </w:rPr>
      </w:r>
      <w:r>
        <w:rPr>
          <w:lang w:val="ne_NP" w:bidi="ne_NP"/>
        </w:rPr>
        <w:t>यस सत्रमा, एउटा समूहको रूपमा तपाईंको आफ्नै भाषामा खण्डलाई पुन: भन्न लगाउनुहोस्।</w:t>
      </w:r>
    </w:p>
    <w:p>
      <w:pPr/>
      <w:r>
        <w:rPr>
          <w:lang w:val="ne_NP" w:bidi="ne_NP"/>
        </w:rPr>
      </w:r>
      <w:r>
        <w:rPr>
          <w:lang w:val="ne_NP" w:bidi="ne_NP"/>
        </w:rPr>
        <w:t>पहिला, सम्पूर्ण समूहले खण्डलाई तपाईंको आफ्नै भाषामा बताउन अभ्यास गर्नुपर्छ। तपाईंले अघिल्लो चरणहरूमा निर्णय गर्नुभएको कुराहरू जस्तै कालक्रम, शब्दहरू, वाक्यांशहरू, भावनाहरू, वा तपाईंले छलफल गर्नुभएको अन्य कुराहरू यसमा समावेश गर्नलाई सम्झनुहोस्।</w:t>
      </w:r>
    </w:p>
    <w:p>
      <w:pPr/>
      <w:r>
        <w:rPr>
          <w:lang w:val="ne_NP" w:bidi="ne_NP"/>
        </w:rPr>
      </w:r>
      <w:r>
        <w:rPr>
          <w:lang w:val="ne_NP" w:bidi="ne_NP"/>
        </w:rPr>
        <w:t>एउटा समूहको सदस्यले खण्डका केही वाक्यहरू भन्नुपर्छ र रोकिनु पर्छ। समूहको अर्को सदस्यले खण्डको अर्को भाग भन्नु पर्छ र रोकिनु पर्छ। समूहले सम्पूर्ण खण्डलाई पुन: नभन्दासम्म यो गर्नुहोस्। यस चरणमा समूहका सदस्यहरूले एक अर्कालाई सच्याउन सक्छन्।</w:t>
      </w:r>
    </w:p>
    <w:p>
      <w:pPr/>
      <w:r>
        <w:rPr>
          <w:lang w:val="ne_NP" w:bidi="ne_NP"/>
        </w:rPr>
      </w:r>
      <w:r>
        <w:rPr>
          <w:lang w:val="ne_NP" w:bidi="ne_NP"/>
        </w:rPr>
        <w:t xml:space="preserve">अडियो रोक्‍नुहोस्। </w:t>
      </w:r>
    </w:p>
    <w:p>
      <w:pPr/>
      <w:r>
        <w:rPr>
          <w:lang w:val="ne_NP" w:bidi="ne_NP"/>
        </w:rPr>
      </w:r>
      <w:r>
        <w:rPr>
          <w:lang w:val="ne_NP" w:bidi="ne_NP"/>
        </w:rPr>
        <w:t>अर्को पटक, समूहको प्रत्येक सदस्यले कम्तिमा पनि एकचोटि सम्पूर्ण खण्डलाई नरोकी भन्नुपर्छ। समूहको सदस्यले खण्डलाई सम्झन मद्दत गर्न कुनैपनि वस्तुहरू, चालहरू, वा तिनीहरूको स्टोरीबोर्ड प्रयोग गर्न सक्छन्।</w:t>
      </w:r>
    </w:p>
    <w:p>
      <w:pPr/>
      <w:r>
        <w:rPr>
          <w:lang w:val="ne_NP" w:bidi="ne_NP"/>
        </w:rPr>
      </w:r>
      <w:r>
        <w:rPr>
          <w:lang w:val="ne_NP" w:bidi="ne_NP"/>
        </w:rPr>
        <w:t xml:space="preserve">अडियो रोक्‍नुहोस्। </w:t>
      </w:r>
    </w:p>
    <w:p>
      <w:pPr/>
      <w:r>
        <w:rPr>
          <w:lang w:val="ne_NP" w:bidi="ne_NP"/>
        </w:rPr>
      </w:r>
      <w:r>
        <w:rPr>
          <w:lang w:val="ne_NP" w:bidi="ne_NP"/>
        </w:rPr>
        <w:t>त्यसपछि, तपाईंलाई सबैभन्दा बढी मनपरेको खण्डको संस्करण कस्को हो समूहले निर्णय गर्न सक्छ। तपाईंले एउटा समूहको सदस्यले एउटा दृश्य बताएको तरिका मनपर्यो तर तपाईंले अर्को दृश्य अर्कै समूहको सदस्यले बताएको तरिका मनपर्यो भनेर निर्णय गर्न सक्नुहुन्छ।</w:t>
      </w:r>
    </w:p>
    <w:p>
      <w:pPr/>
      <w:r>
        <w:rPr>
          <w:lang w:val="ne_NP" w:bidi="ne_NP"/>
        </w:rPr>
      </w:r>
      <w:r>
        <w:rPr>
          <w:lang w:val="ne_NP" w:bidi="ne_NP"/>
        </w:rPr>
        <w:t xml:space="preserve">अडियो रोक्‍नुहोस्। </w:t>
      </w:r>
    </w:p>
    <w:p>
      <w:pPr/>
      <w:r>
        <w:rPr>
          <w:lang w:val="ne_NP" w:bidi="ne_NP"/>
        </w:rPr>
      </w:r>
      <w:r>
        <w:rPr>
          <w:lang w:val="ne_NP" w:bidi="ne_NP"/>
        </w:rPr>
        <w:t>अन्तमा, समूहले सबैजना सहमत हुने खण्डको अन्तिम संस्करणलाई सँगै राख्न सक्छन्। समूहको प्रत्येक सदस्यले यस खण्डको अन्तिम संस्करण सुनाउने अभ्यास गर्नुपर्छ।</w:t>
      </w:r>
      <w:r>
        <w:rPr>
          <w:lang w:val="ne_NP" w:bidi="ne_NP"/>
        </w:rPr>
      </w:r>
      <w:r>
        <w:rPr>
          <w:lang w:val="ne_NP" w:bidi="ne_NP"/>
        </w:rPr>
      </w:r>
    </w:p>
    <w:p>
      <w:pPr/>
      <w:r>
        <w:rPr>
          <w:lang w:val="ne_NP" w:bidi="ne_NP"/>
        </w:rPr>
      </w:r>
    </w:p>
    <w:p>
      <w:pPr>
        <w:pStyle w:val="Heading2"/>
      </w:pPr>
      <w:r>
        <w:rPr>
          <w:lang w:val="ne_NP" w:bidi="ne_NP"/>
        </w:rPr>
        <w:t>Genesis 10:1–32</w:t>
      </w:r>
      <w:r>
        <w:rPr>
          <w:lang w:val="ne_NP" w:bidi="ne_NP"/>
        </w:rPr>
      </w:r>
    </w:p>
    <w:p>
      <w:pPr>
        <w:pStyle w:val="Heading3"/>
      </w:pPr>
      <w:r>
        <w:rPr>
          <w:lang w:val="ne_NP" w:bidi="ne_NP"/>
        </w:rPr>
        <w:t>Step 1</w:t>
      </w:r>
    </w:p>
    <w:p>
      <w:pPr/>
      <w:r>
        <w:rPr>
          <w:lang w:val="ne_NP" w:bidi="ne_NP"/>
        </w:rPr>
      </w:r>
      <w:r>
        <w:rPr>
          <w:lang w:val="ne_NP" w:bidi="ne_NP"/>
        </w:rPr>
        <w:t>उत्पत्ति १०:१–३२ सुन्नुहोस् र यसलाई आफ्नो हृदयमा राख्नुहोस्। पाठलाई तीन पटक सुन्नुहोस् (सम्भव छ भने तीन फरक अनुवादहरूमा)। त्यसपछि टोलीले निम्न प्रश्नहरूको छलफल गर्नुहोस:</w:t>
      </w:r>
    </w:p>
    <w:p>
      <w:pPr>
        <w:pStyle w:val="ListBullet"/>
        <w:spacing w:line="240" w:lineRule="auto"/>
        <w:ind w:left="720"/>
      </w:pPr>
      <w:r>
        <w:rPr>
          <w:lang w:val="ne_NP" w:bidi="ne_NP"/>
        </w:rPr>
      </w:r>
      <w:r>
        <w:rPr>
          <w:lang w:val="ne_NP" w:bidi="ne_NP"/>
        </w:rPr>
        <w:t>यो खण्डमा तपाईंलाई के मन पर्‍यो?</w:t>
      </w:r>
    </w:p>
    <w:p>
      <w:pPr>
        <w:pStyle w:val="ListBullet"/>
        <w:spacing w:line="240" w:lineRule="auto"/>
        <w:ind w:left="720"/>
      </w:pPr>
      <w:r>
        <w:rPr>
          <w:lang w:val="ne_NP" w:bidi="ne_NP"/>
        </w:rPr>
      </w:r>
      <w:r>
        <w:rPr>
          <w:lang w:val="ne_NP" w:bidi="ne_NP"/>
        </w:rPr>
        <w:t>तपाईलाई के मन पर्दैन वा के बुझ्नुहुन्न?</w:t>
      </w:r>
    </w:p>
    <w:p>
      <w:pPr>
        <w:pStyle w:val="ListBullet"/>
        <w:spacing w:line="240" w:lineRule="auto"/>
        <w:ind w:left="720"/>
      </w:pPr>
      <w:r>
        <w:rPr>
          <w:lang w:val="ne_NP" w:bidi="ne_NP"/>
        </w:rPr>
      </w:r>
      <w:r>
        <w:rPr>
          <w:lang w:val="ne_NP" w:bidi="ne_NP"/>
        </w:rPr>
        <w:t>यो कथाले हामीलाई परमेश्वरको बारेमा के भन्छ?</w:t>
      </w:r>
    </w:p>
    <w:p>
      <w:pPr>
        <w:pStyle w:val="ListBullet"/>
        <w:spacing w:line="240" w:lineRule="auto"/>
        <w:ind w:left="720"/>
      </w:pPr>
      <w:r>
        <w:rPr>
          <w:lang w:val="ne_NP" w:bidi="ne_NP"/>
        </w:rPr>
      </w:r>
      <w:r>
        <w:rPr>
          <w:lang w:val="ne_NP" w:bidi="ne_NP"/>
        </w:rPr>
        <w:t>यो खण्डले मानिसबारे हामीलाई के भन्दछ?</w:t>
      </w:r>
    </w:p>
    <w:p>
      <w:pPr>
        <w:pStyle w:val="ListBullet"/>
        <w:spacing w:line="240" w:lineRule="auto"/>
        <w:ind w:left="720"/>
      </w:pPr>
      <w:r>
        <w:rPr>
          <w:lang w:val="ne_NP" w:bidi="ne_NP"/>
        </w:rPr>
      </w:r>
      <w:r>
        <w:rPr>
          <w:lang w:val="ne_NP" w:bidi="ne_NP"/>
        </w:rPr>
        <w:t>यो खण्डले कसरी हाम्रो दैनिक जीवनलाई प्रभाव पार्छ?</w:t>
      </w:r>
    </w:p>
    <w:p>
      <w:pPr>
        <w:pStyle w:val="ListBullet"/>
        <w:spacing w:line="240" w:lineRule="auto"/>
        <w:ind w:left="720"/>
      </w:pPr>
      <w:r>
        <w:rPr>
          <w:lang w:val="ne_NP" w:bidi="ne_NP"/>
        </w:rPr>
      </w:r>
      <w:r>
        <w:rPr>
          <w:lang w:val="ne_NP" w:bidi="ne_NP"/>
        </w:rPr>
        <w:t>यो कथा सुन्नु पर्ने तपाईंले चिन्नुभएको व्यक्ति को हुनुहुन्छ?</w:t>
      </w:r>
      <w:r>
        <w:rPr>
          <w:lang w:val="ne_NP" w:bidi="ne_NP"/>
        </w:rPr>
      </w:r>
    </w:p>
    <w:p>
      <w:pPr>
        <w:pStyle w:val="Heading3"/>
      </w:pPr>
      <w:r>
        <w:rPr>
          <w:lang w:val="ne_NP" w:bidi="ne_NP"/>
        </w:rPr>
        <w:t>Step 2</w:t>
      </w:r>
    </w:p>
    <w:p>
      <w:pPr/>
      <w:r>
        <w:rPr>
          <w:lang w:val="ne_NP" w:bidi="ne_NP"/>
        </w:rPr>
      </w:r>
      <w:r>
        <w:rPr>
          <w:lang w:val="ne_NP" w:bidi="ne_NP"/>
        </w:rPr>
        <w:t>पाठलाई बुझ्न-सजिलो संस्करणमा एकपटक सुन्नुहोस्।</w:t>
      </w:r>
    </w:p>
    <w:p>
      <w:pPr/>
      <w:r>
        <w:rPr>
          <w:lang w:val="ne_NP" w:bidi="ne_NP"/>
        </w:rPr>
      </w:r>
      <w:r>
        <w:rPr>
          <w:lang w:val="ne_NP" w:bidi="ne_NP"/>
        </w:rPr>
        <w:t>यो खण्ड नोआको कथाको अन्तिम भाग हो। जब बाढी समाप्त भयो र नोआको परिवार डुङ्गाबाट बाहिर निस्कियो, प्रत्येक छोराका सन्तानहरू भए। यो परमेश्वरले नोआ र उनका छोराहरूलाई धेरै सन्तान भई पृथ्वी भर्नू भनी दिनुभएको आशिषको पूर्ति हो। प्रत्येक छोराले राष्ट्रहरू वा कुलहरूलाई जन्म दिँदै जाँदा, तिनीहरू विभिन्न ठाउँहरूमा जान्छन् र परमेश्वरले तिनीहरूलाई गर्न भन्नुभएको कुरा पूरा गर्न थाल्छन्—पृथ्वी भर्ने। यस खण्डमा शेम, हाम र यापेतका छोराहरूको सूची प्रदान गरिन्छ र त्यसपछि बाढीपछि पृथ्वीमा बस्ती बसाल्न थालेका तिनीहरूका छोराहरूको नाम दिइन्छ। कहिलेकाहीँ यसलाई नोआ र उनका छोराहरूका पुस्ताहरू वा नोआ र उनका छोराहरूको वंशावलीको रूपमा उल्लेख गरिन्छ। छोरीहरूको नाम राखिँदैन। यस खण्डले हामीलाई बताउँछ कि यी प्रत्येक छोराका सन्तानहरू एउटा राष्ट्र बने, एउटा विशेष क्षेत्र र सरकार भएको ठाउँ। यो केही सन्तानहरूको कथात्मक वर्णन भएका नामहरूको सूची हो।</w:t>
      </w:r>
    </w:p>
    <w:p>
      <w:pPr/>
      <w:r>
        <w:rPr>
          <w:lang w:val="ne_NP" w:bidi="ne_NP"/>
        </w:rPr>
      </w:r>
      <w:r>
        <w:rPr>
          <w:lang w:val="ne_NP" w:bidi="ne_NP"/>
        </w:rPr>
        <w:t>समूहमा छलफल गर्नुहोस्: तपाईंको संस्कृतिमा पुर्खाहरू वा सन्तानहरूको बारेमा कसरी कुरा गरिन्छ? आफ्नो परिवार वा जनजातिको बारेमा सोच्नुहोस्। तपाईंले आफ्नो कुल वा परिवारको सुरुवातको कुरा अरू कसैलाई कसरी वर्णन गर्नुहुन्छ?</w:t>
      </w:r>
    </w:p>
    <w:p>
      <w:pPr/>
      <w:r>
        <w:rPr>
          <w:lang w:val="ne_NP" w:bidi="ne_NP"/>
        </w:rPr>
      </w:r>
      <w:r>
        <w:rPr>
          <w:lang w:val="ne_NP" w:bidi="ne_NP"/>
        </w:rPr>
        <w:t>नोआका छोराहरू शेम, हाम र यापेत थिए। तिनीहरू सधैँ यस क्रममा सूचीबद्ध गरिन्छन्। अघिल्लो खण्डले हामीलाई बतायो कि हाम वास्तवमा सबैभन्दा कान्छो छोरा थिए। यस खण्डमा छोराहरूको नाम सामान्य क्रममा छैन। तिनीहरूलाई सामान्य क्रममा सूचीबद्ध गर्ने परिचयात्मक वाक्यपछि, यो खण्ड यापेत र उनको परिवारका पुस्ताहरूसँग सुरु हुन्छ। त्यसपछि हामी हाम र उसको परिवारको सूची सुन्छौं। अन्तमा, हामी जेठा भाइ शेमको परिवारको सूची सुन्छौं।</w:t>
      </w:r>
    </w:p>
    <w:p>
      <w:pPr/>
      <w:r>
        <w:rPr>
          <w:lang w:val="ne_NP" w:bidi="ne_NP"/>
        </w:rPr>
      </w:r>
      <w:r>
        <w:rPr>
          <w:lang w:val="ne_NP" w:bidi="ne_NP"/>
        </w:rPr>
        <w:t>पहिले हामी यापेतका छोराहरूको सूची र त्यसपछि दुई छोराका सन्तानहरूको बारेमा सुन्छौं। प्रत्येक नाम वास्तवमा समुद्रको नजिकै हुर्किएका र बसोबास गर्ने मानिसहरूको एउटा राष्ट्रको नाम हो। तिनीहरूमध्ये केही स्पष्ट रूपमा जलयात्रा गरेर अन्य देशमा गए। बाइबलमा पछिका कथाहरूमा फेरि केही नामहरू उल्लेख गरिएका छन्। यी धेरै समूहहरू भूमध्यसागरको पूर्वी छेउको वरिपरि वा समुद्रको पूर्वी भागका टापुहरूमा बसोबास गरे।</w:t>
      </w:r>
    </w:p>
    <w:p>
      <w:pPr/>
      <w:r>
        <w:rPr>
          <w:lang w:val="ne_NP" w:bidi="ne_NP"/>
        </w:rPr>
      </w:r>
      <w:r>
        <w:rPr>
          <w:lang w:val="ne_NP" w:bidi="ne_NP"/>
        </w:rPr>
        <w:t xml:space="preserve">टापुहरू सहित </w:t>
      </w:r>
      <w:r>
        <w:rPr>
          <w:lang w:val="ne_NP" w:bidi="ne_NP"/>
        </w:rPr>
        <w:t>भूमध्यसागरको पूर्वी छेउ र एसिया माइनरको</w:t>
      </w:r>
      <w:r>
        <w:rPr>
          <w:lang w:val="ne_NP" w:bidi="ne_NP"/>
        </w:rPr>
        <w:t xml:space="preserve"> नक्सा देखाउनुहोस्।</w:t>
      </w:r>
    </w:p>
    <w:p>
      <w:pPr/>
      <w:r>
        <w:rPr>
          <w:lang w:val="ne_NP" w:bidi="ne_NP"/>
        </w:rPr>
      </w:r>
      <w:r>
        <w:rPr>
          <w:lang w:val="ne_NP" w:bidi="ne_NP"/>
        </w:rPr>
        <w:t>यहाँ रोक्नुहोस् र छलफल गर्नुहोस्: तपाईंको संस्कृतिले तपाईंको जनजातिको उत्पत्तिलाई कसरी वर्णन गर्छ? यो यस खण्डसँग कसरी मिल्दोजुल्दो वा फरक छ?</w:t>
      </w:r>
    </w:p>
    <w:p>
      <w:pPr/>
      <w:r>
        <w:rPr>
          <w:lang w:val="ne_NP" w:bidi="ne_NP"/>
        </w:rPr>
      </w:r>
      <w:r>
        <w:rPr>
          <w:lang w:val="ne_NP" w:bidi="ne_NP"/>
        </w:rPr>
        <w:t>त्यसपछि हामी हामका सन्तानहरूको बारेमा सुन्छौं। हामलाई सधैँ माइलो छोराको रूपमा उल्लेख गरिन्छ तर हाम वास्तवमा सबैभन्दा कान्छो छोरा हो भन्ने अघिल्लो खण्डबाट हामीलाई थाहा हुन्छ। हामका ४ छोराहरू छन् र अघिल्लो खण्डमा श्रापित भएको कनान उल्लेख गरिएका छोराहरूमध्ये एक हुन्। हामी हामका केही छोराहरूका केही सन्तानहरूको बारेमा सुन्छौं। कहिलेकाहीँ हामी यी सन्तानहरू कहाँ बसोबास गर्छन् भन्ने बारेमा थप विवरणहरू वा केही मानिसहरूका कथाहरू सुन्छौं। कुशका सन्तानहरूमध्ये एक निम्रोद हुन्। निमरोद एक महान शिकारी थिए जसले धेरै प्रसिद्ध शहरहरू बनाएका थिए र धेरै क्षेत्रहरूमा शासन गर्थे। कनानका धेरै सन्तानहरू मध्य पूर्वमा बस्न गए, जहाँ आज इस्राएल अवस्थित छ। हामी बाइबलमा पछिका खण्डहरूमा यी धेरै मानिसहरूको समूह वा कुलहरू देख्नेछौं।</w:t>
      </w:r>
    </w:p>
    <w:p>
      <w:pPr/>
      <w:r>
        <w:rPr>
          <w:lang w:val="ne_NP" w:bidi="ne_NP"/>
        </w:rPr>
      </w:r>
      <w:r>
        <w:rPr>
          <w:lang w:val="ne_NP" w:bidi="ne_NP"/>
        </w:rPr>
        <w:t>मध्य पूर्व</w:t>
      </w:r>
      <w:r>
        <w:rPr>
          <w:lang w:val="ne_NP" w:bidi="ne_NP"/>
        </w:rPr>
        <w:t>को नक्सा देखाउनुहोस्।</w:t>
      </w:r>
    </w:p>
    <w:p>
      <w:pPr/>
      <w:r>
        <w:rPr>
          <w:lang w:val="ne_NP" w:bidi="ne_NP"/>
        </w:rPr>
      </w:r>
      <w:r>
        <w:rPr>
          <w:lang w:val="ne_NP" w:bidi="ne_NP"/>
        </w:rPr>
        <w:t>यहाँ रोक्नुहोस् र छलफल गर्नुहोस्: के तपाईंको संस्कृतिमा प्राचीन नायकहरू छन्? तिनीहरूलाई कसरी वर्णन गरिन्छ? यो कथा लिपिवद्ध गर्ने मानिसका लागि निम्रोद एउटा ठूलो नायक थिए भन्ने कुरा हामीलाई कसरी थाहा हुन्छ?</w:t>
      </w:r>
    </w:p>
    <w:p>
      <w:pPr/>
      <w:r>
        <w:rPr>
          <w:lang w:val="ne_NP" w:bidi="ne_NP"/>
        </w:rPr>
      </w:r>
      <w:r>
        <w:rPr>
          <w:lang w:val="ne_NP" w:bidi="ne_NP"/>
        </w:rPr>
        <w:t>जेठा छोरा शेम, यस सूचीको अन्तमा देखा पर्छ। शेमका ५ छोराहरू थिए तर हामीले तीमध्ये दुई जनाका सन्तानहरूको बारेमा मात्र सुन्छौं। यस खण्डले विशेष गरी एबरलाई जोड दिन्छ। शेम एबरका पुर्खा हुन् भनेर भन्दै यसको सुरुवात हुन्छ। त्यसपछि यसले शेम र एबेरका पुस्ताहरूलाई सूचीबद्ध गर्छ। त्यसपछि यसले एबरका सन्तानहरूको सूची दिन्छ। यसबाट एबर नोआ र शेमका एक महत्त्वपूर्ण वंशज हुन् भन्ने संकेत हुन्छ।</w:t>
      </w:r>
    </w:p>
    <w:p>
      <w:pPr/>
      <w:r>
        <w:rPr>
          <w:lang w:val="ne_NP" w:bidi="ne_NP"/>
        </w:rPr>
      </w:r>
      <w:r>
        <w:rPr>
          <w:lang w:val="ne_NP" w:bidi="ne_NP"/>
        </w:rPr>
        <w:t>इरान र टर्की सहित मध्य पूर्वको</w:t>
      </w:r>
      <w:r>
        <w:rPr>
          <w:lang w:val="ne_NP" w:bidi="ne_NP"/>
        </w:rPr>
        <w:t xml:space="preserve"> नक्सा देखाउनुहोस्।</w:t>
      </w:r>
    </w:p>
    <w:p>
      <w:pPr/>
      <w:r>
        <w:rPr>
          <w:lang w:val="ne_NP" w:bidi="ne_NP"/>
        </w:rPr>
      </w:r>
      <w:r>
        <w:rPr>
          <w:lang w:val="ne_NP" w:bidi="ne_NP"/>
        </w:rPr>
        <w:t>केही नामहरू दोहोर्याइन्छन्। उदाहरणको लागि, हवीला शेमका सन्तान हुन्। हामको हवीला नाम गरेको सन्तान पनि छ। यी विभिन्न क्षेत्रहरूमा बसोबास गर्ने मानिसहरूका विभिन्न राष्ट्रहरू हुन्।</w:t>
      </w:r>
    </w:p>
    <w:p>
      <w:pPr/>
      <w:r>
        <w:rPr>
          <w:lang w:val="ne_NP" w:bidi="ne_NP"/>
        </w:rPr>
      </w:r>
      <w:r>
        <w:rPr>
          <w:lang w:val="ne_NP" w:bidi="ne_NP"/>
        </w:rPr>
        <w:t>सबै जना नोआ र उनका तीन छोराहरूका सन्तान हुन् भन्ने कथनसँग यो खण्ड समाप्त हुन्छ। यो बाढीपछि भयो।</w:t>
      </w:r>
      <w:r>
        <w:rPr>
          <w:lang w:val="ne_NP" w:bidi="ne_NP"/>
        </w:rPr>
      </w:r>
    </w:p>
    <w:p>
      <w:pPr>
        <w:pStyle w:val="Heading3"/>
      </w:pPr>
      <w:r>
        <w:rPr>
          <w:lang w:val="ne_NP" w:bidi="ne_NP"/>
        </w:rPr>
        <w:t>Step 3</w:t>
      </w:r>
    </w:p>
    <w:p>
      <w:pPr/>
      <w:r>
        <w:rPr>
          <w:lang w:val="ne_NP" w:bidi="ne_NP"/>
        </w:rPr>
      </w:r>
      <w:r>
        <w:rPr>
          <w:lang w:val="ne_NP" w:bidi="ne_NP"/>
        </w:rPr>
        <w:t>संस्करणलाई सजिलोसँग बुझ्न पाठलाई फेरी एकपटक सुन्नुहोस्।</w:t>
      </w:r>
    </w:p>
    <w:p>
      <w:pPr/>
      <w:r>
        <w:rPr>
          <w:lang w:val="ne_NP" w:bidi="ne_NP"/>
        </w:rPr>
      </w:r>
      <w:r>
        <w:rPr>
          <w:lang w:val="ne_NP" w:bidi="ne_NP"/>
        </w:rPr>
        <w:t>यस सत्रमा, यस कथालाई दृश्यात्मक बनाउन तपाईंले समूहलाई मद्दत गर्नुहुनेछ। तपाईंले समूहलाई दृश्यहरू, सेटिङ र कथाका पात्रहरू परिभाषित गर्न मद्दत गर्नुहुनेछ।</w:t>
      </w:r>
    </w:p>
    <w:p>
      <w:pPr/>
      <w:r>
        <w:rPr>
          <w:lang w:val="ne_NP" w:bidi="ne_NP"/>
        </w:rPr>
      </w:r>
      <w:r>
        <w:rPr>
          <w:lang w:val="ne_NP" w:bidi="ne_NP"/>
        </w:rPr>
        <w:t>यस कथामा ३ दृश्यहरू छन्।</w:t>
      </w:r>
    </w:p>
    <w:p>
      <w:pPr/>
      <w:r>
        <w:rPr>
          <w:lang w:val="ne_NP" w:bidi="ne_NP"/>
        </w:rPr>
      </w:r>
      <w:r>
        <w:rPr>
          <w:b/>
          <w:lang w:val="ne_NP" w:bidi="ne_NP"/>
        </w:rPr>
        <w:t>पहिलो दृश्य:</w:t>
      </w:r>
      <w:r>
        <w:rPr>
          <w:lang w:val="ne_NP" w:bidi="ne_NP"/>
        </w:rPr>
        <w:t xml:space="preserve"> यापेतका सन्तानहरू सूचीबद्ध छन्।</w:t>
      </w:r>
    </w:p>
    <w:p>
      <w:pPr/>
      <w:r>
        <w:rPr>
          <w:lang w:val="ne_NP" w:bidi="ne_NP"/>
        </w:rPr>
      </w:r>
      <w:r>
        <w:rPr>
          <w:b/>
          <w:lang w:val="ne_NP" w:bidi="ne_NP"/>
        </w:rPr>
        <w:t>दोस्रो दृश्य:</w:t>
      </w:r>
      <w:r>
        <w:rPr>
          <w:lang w:val="ne_NP" w:bidi="ne_NP"/>
        </w:rPr>
        <w:t xml:space="preserve"> हामका सन्तानहरू सूचीबद्ध छन्। हामी हामका सन्तानहरूमध्ये एक निम्रोदको कथा सुन्छौं।</w:t>
      </w:r>
    </w:p>
    <w:p>
      <w:pPr/>
      <w:r>
        <w:rPr>
          <w:lang w:val="ne_NP" w:bidi="ne_NP"/>
        </w:rPr>
      </w:r>
      <w:r>
        <w:rPr>
          <w:b/>
          <w:lang w:val="ne_NP" w:bidi="ne_NP"/>
        </w:rPr>
        <w:t>तेस्रो दृश्य:</w:t>
      </w:r>
      <w:r>
        <w:rPr>
          <w:lang w:val="ne_NP" w:bidi="ne_NP"/>
        </w:rPr>
        <w:t xml:space="preserve"> शेमका सन्तानहरू सूचीबद्ध छन्।</w:t>
      </w:r>
    </w:p>
    <w:p>
      <w:pPr/>
      <w:r>
        <w:rPr>
          <w:lang w:val="ne_NP" w:bidi="ne_NP"/>
        </w:rPr>
      </w:r>
      <w:r>
        <w:rPr>
          <w:lang w:val="ne_NP" w:bidi="ne_NP"/>
        </w:rPr>
        <w:t>यस कथामा यि पात्रहरु समावेश छन्:</w:t>
      </w:r>
    </w:p>
    <w:p>
      <w:pPr>
        <w:pStyle w:val="ListBullet"/>
        <w:spacing w:line="240" w:lineRule="auto"/>
        <w:ind w:left="720"/>
      </w:pPr>
      <w:r>
        <w:rPr>
          <w:lang w:val="ne_NP" w:bidi="ne_NP"/>
        </w:rPr>
      </w:r>
      <w:r>
        <w:rPr>
          <w:lang w:val="ne_NP" w:bidi="ne_NP"/>
        </w:rPr>
        <w:t>नोआ</w:t>
      </w:r>
    </w:p>
    <w:p>
      <w:pPr>
        <w:pStyle w:val="ListBullet"/>
        <w:spacing w:line="240" w:lineRule="auto"/>
        <w:ind w:left="720"/>
      </w:pPr>
      <w:r>
        <w:rPr>
          <w:lang w:val="ne_NP" w:bidi="ne_NP"/>
        </w:rPr>
      </w:r>
      <w:r>
        <w:rPr>
          <w:lang w:val="ne_NP" w:bidi="ne_NP"/>
        </w:rPr>
        <w:t>शेम</w:t>
      </w:r>
    </w:p>
    <w:p>
      <w:pPr>
        <w:pStyle w:val="ListBullet"/>
        <w:spacing w:line="240" w:lineRule="auto"/>
        <w:ind w:left="720"/>
      </w:pPr>
      <w:r>
        <w:rPr>
          <w:lang w:val="ne_NP" w:bidi="ne_NP"/>
        </w:rPr>
      </w:r>
      <w:r>
        <w:rPr>
          <w:lang w:val="ne_NP" w:bidi="ne_NP"/>
        </w:rPr>
        <w:t>हाम</w:t>
      </w:r>
    </w:p>
    <w:p>
      <w:pPr>
        <w:pStyle w:val="ListBullet"/>
        <w:spacing w:line="240" w:lineRule="auto"/>
        <w:ind w:left="720"/>
      </w:pPr>
      <w:r>
        <w:rPr>
          <w:lang w:val="ne_NP" w:bidi="ne_NP"/>
        </w:rPr>
      </w:r>
      <w:r>
        <w:rPr>
          <w:lang w:val="ne_NP" w:bidi="ne_NP"/>
        </w:rPr>
        <w:t>येपेत</w:t>
      </w:r>
    </w:p>
    <w:p>
      <w:pPr>
        <w:pStyle w:val="ListBullet"/>
        <w:spacing w:line="240" w:lineRule="auto"/>
        <w:ind w:left="720"/>
      </w:pPr>
      <w:r>
        <w:rPr>
          <w:lang w:val="ne_NP" w:bidi="ne_NP"/>
        </w:rPr>
      </w:r>
      <w:r>
        <w:rPr>
          <w:lang w:val="ne_NP" w:bidi="ne_NP"/>
        </w:rPr>
        <w:t>निम्रोद सहित तिनीहरूका सन्तानहरू</w:t>
      </w:r>
    </w:p>
    <w:p>
      <w:pPr/>
      <w:r>
        <w:rPr>
          <w:lang w:val="ne_NP" w:bidi="ne_NP"/>
        </w:rPr>
      </w:r>
      <w:r>
        <w:rPr>
          <w:lang w:val="ne_NP" w:bidi="ne_NP"/>
        </w:rPr>
        <w:t>यस सत्रमा, समूहलाई स्टोरीबोर्ड बनाउन, चित्र कोर्न वा कुनै प्रकारका हेरफेर गर्न मिल्ने वस्तुहरू (जस्तै ढुङ्गा, लठ्ठी, बच्चाहरूको खेलौनाहरू) प्रयोग गरेर कथा र त्यसमा भएका क्रियाकलापलाई दृश्यात्मक बनाउनुहोस्।</w:t>
      </w:r>
    </w:p>
    <w:p>
      <w:pPr/>
      <w:r>
        <w:rPr>
          <w:lang w:val="ne_NP" w:bidi="ne_NP"/>
        </w:rPr>
      </w:r>
      <w:r>
        <w:rPr>
          <w:lang w:val="ne_NP" w:bidi="ne_NP"/>
        </w:rPr>
        <w:t>अघिल्लो लिपिसँग उपलब्ध गराइएका नक्साहरू उपलब्ध राख्नुहोस्। टोलीले यस खण्डमा काम गरिरहँदा, तिनीहरूलाई अरारत पहाड क्षेत्रबाट भूमध्यसागर वरपरका विभिन्न क्षेत्रहरूसम्मको आवतजावत देखाउन लगाउनुहोस्।</w:t>
      </w:r>
    </w:p>
    <w:p>
      <w:pPr/>
      <w:r>
        <w:rPr>
          <w:lang w:val="ne_NP" w:bidi="ne_NP"/>
        </w:rPr>
      </w:r>
      <w:r>
        <w:rPr>
          <w:lang w:val="ne_NP" w:bidi="ne_NP"/>
        </w:rPr>
        <w:t>यो खण्ड एउटा संक्षिप्त परिचयबाट सुरु हुन्छ जसमा नोआ र उनका तीन छोराहरूका सन्तानहरूको विवरण दिइएको छ।</w:t>
      </w:r>
    </w:p>
    <w:p>
      <w:pPr/>
      <w:r>
        <w:rPr>
          <w:lang w:val="ne_NP" w:bidi="ne_NP"/>
        </w:rPr>
      </w:r>
      <w:r>
        <w:rPr>
          <w:lang w:val="ne_NP" w:bidi="ne_NP"/>
        </w:rPr>
        <w:t>पहिलो दृश्यमा, यापेतका ७ छोराहरू छन्। छोरीहरूको उल्लेख गरिएको छैन। गोमेर यापेतका पहिलो छोरा हुन्। गोमेरका ३ छोराहरू छन्। यावान यापेतका चौथो छोरा हुन्। यावानका ४ छोराहरू छन्। यी छोराहरू समुद्रको नजिकै बसोबास गर्छन् र समुद्री यात्री जातिहरू बन्छन्। यसको अर्थ तिनीहरू डुङ्गामा चढेर एक क्षेत्रबाट अर्को क्षेत्रमा यात्रा गर्न सक्थे। अन्य छोराहरूका सन्तानहरू दिइएका छैनन्।</w:t>
      </w:r>
    </w:p>
    <w:p>
      <w:pPr/>
      <w:r>
        <w:rPr>
          <w:lang w:val="ne_NP" w:bidi="ne_NP"/>
        </w:rPr>
      </w:r>
      <w:r>
        <w:rPr>
          <w:lang w:val="ne_NP" w:bidi="ne_NP"/>
        </w:rPr>
        <w:t>दोस्रो दृश्यमा, हामका सन्तानहरू सूचीबद्ध गरिएका छन्। यस खण्डमा हामका लागि अरूका भन्दा बढी सन्तानहरूको सूची दिइएको छ। हामका ४ छोराहरू छन्। कुश, सबैभन्दा जेठो, पूर्वी अफ्रिका वा इथियोपिया र मिश्रबीचको क्षेत्रमा गए। कूशका छोराहरू सूचीबद्ध छन्। यसले हामका सन्तानहरूलाई तेस्रो पुस्तासम्म लैजान्छ। कुशका एक सन्तानको नाम निम्रोद थियो। निम्रोद कहिले जन्मिएका थिए भन्ने हामीलाई थाहा छैन र उनका पिता को थिए भन्ने हामीलाई थाहा छैन। निम्रोद मानिसहरूका लागि एक नायक थिए। उनी संसारको सबैभन्दा महान शिकारीको रूपमा सूचीबद्ध छन्। मानिसहरूले अरूलाई निम्रोदसँग तुलना गर्थे। निमरोदले बाबेल र अश्शूरका क्षेत्रहरूमा धेरै ठूला शहरहरू बनाए।</w:t>
      </w:r>
    </w:p>
    <w:p>
      <w:pPr/>
      <w:r>
        <w:rPr>
          <w:lang w:val="ne_NP" w:bidi="ne_NP"/>
        </w:rPr>
      </w:r>
      <w:r>
        <w:rPr>
          <w:lang w:val="ne_NP" w:bidi="ne_NP"/>
        </w:rPr>
        <w:t>रोक्नुहोस् र टोलीको रूपमा छलफल गर्नुहोस्: जब तपाईंको संस्कृतिमा कुनै प्रसिद्ध पुर्खा हुनुहुन्छ, तपाईं उहाँको कथा कसरी सुनाउनुहुन्छ?</w:t>
      </w:r>
    </w:p>
    <w:p>
      <w:pPr/>
      <w:r>
        <w:rPr>
          <w:lang w:val="ne_NP" w:bidi="ne_NP"/>
        </w:rPr>
      </w:r>
      <w:r>
        <w:rPr>
          <w:lang w:val="ne_NP" w:bidi="ne_NP"/>
        </w:rPr>
        <w:t>हामका दोस्रो छोरा मिज्राइम पलिश्तीहरूका पुर्खा बने, जो भूमध्यसागरको वरिपरि बसोबास गर्ने एक समुद्री यात्री जाति थिए। मिज़्राइम मिश्रको लागि अर्को शब्द हो।</w:t>
      </w:r>
    </w:p>
    <w:p>
      <w:pPr/>
      <w:r>
        <w:rPr>
          <w:lang w:val="ne_NP" w:bidi="ne_NP"/>
        </w:rPr>
      </w:r>
      <w:r>
        <w:rPr>
          <w:lang w:val="ne_NP" w:bidi="ne_NP"/>
        </w:rPr>
        <w:t>कनान, जसलाई नोआले श्राप दिए, उल्लेख गरिएको हामका सबैभन्दा कान्छो वा अन्तिम छोरा हुन्। कनानका छोराहरू भूमध्यसागरको पूर्वी किनारमा बसोबास गर्ने धेरै जनसमुदायका पुर्खाहरू भए। तिनीहरूमध्ये धेरैले इस्राएल बनेको भूमिमा कुलहरू स्थापित गरे। हामका छोरीहरू सूचीबद्ध छैनन्। अन्य छोराहरूका सन्तानहरू सूचीबद्ध छैनन्।</w:t>
      </w:r>
    </w:p>
    <w:p>
      <w:pPr/>
      <w:r>
        <w:rPr>
          <w:lang w:val="ne_NP" w:bidi="ne_NP"/>
        </w:rPr>
      </w:r>
      <w:r>
        <w:rPr>
          <w:lang w:val="ne_NP" w:bidi="ne_NP"/>
        </w:rPr>
        <w:t>तेस्रो दृश्यमा, शेमका छोराहरू सूचीबद्ध गरिएका छन्। शेम सबैभन्दा जेठा छोरा थिए तर यस खण्डमा उनी अन्तमा सूचीबद्ध छन्। शेमका ५ छोराहरू थिए। यस खण्डले शेमका सन्तानहरूलाई ६ औँ पुस्तामा लैजान्छ।</w:t>
      </w:r>
    </w:p>
    <w:p>
      <w:pPr>
        <w:pStyle w:val="ListBullet"/>
        <w:spacing w:line="240" w:lineRule="auto"/>
        <w:ind w:left="720"/>
      </w:pPr>
      <w:r>
        <w:rPr>
          <w:lang w:val="ne_NP" w:bidi="ne_NP"/>
        </w:rPr>
      </w:r>
      <w:r>
        <w:rPr>
          <w:lang w:val="ne_NP" w:bidi="ne_NP"/>
        </w:rPr>
        <w:t>शेम अर्पक्षदका पिता थिए।</w:t>
      </w:r>
    </w:p>
    <w:p>
      <w:pPr>
        <w:pStyle w:val="ListBullet"/>
        <w:spacing w:line="240" w:lineRule="auto"/>
        <w:ind w:left="720"/>
      </w:pPr>
      <w:r>
        <w:rPr>
          <w:lang w:val="ne_NP" w:bidi="ne_NP"/>
        </w:rPr>
      </w:r>
      <w:r>
        <w:rPr>
          <w:lang w:val="ne_NP" w:bidi="ne_NP"/>
        </w:rPr>
        <w:t>अर्पक्षद शेलाका पिता थिए</w:t>
      </w:r>
    </w:p>
    <w:p>
      <w:pPr>
        <w:pStyle w:val="ListBullet"/>
        <w:spacing w:line="240" w:lineRule="auto"/>
        <w:ind w:left="720"/>
      </w:pPr>
      <w:r>
        <w:rPr>
          <w:lang w:val="ne_NP" w:bidi="ne_NP"/>
        </w:rPr>
      </w:r>
      <w:r>
        <w:rPr>
          <w:lang w:val="ne_NP" w:bidi="ne_NP"/>
        </w:rPr>
        <w:t>शेला एबेरका पिता थिए</w:t>
      </w:r>
    </w:p>
    <w:p>
      <w:pPr>
        <w:pStyle w:val="ListBullet"/>
        <w:spacing w:line="240" w:lineRule="auto"/>
        <w:ind w:left="720"/>
      </w:pPr>
      <w:r>
        <w:rPr>
          <w:lang w:val="ne_NP" w:bidi="ne_NP"/>
        </w:rPr>
      </w:r>
      <w:r>
        <w:rPr>
          <w:lang w:val="ne_NP" w:bidi="ne_NP"/>
        </w:rPr>
        <w:t>एबेर पेलेग र योक्तानका पिता थिए।</w:t>
      </w:r>
    </w:p>
    <w:p>
      <w:pPr>
        <w:pStyle w:val="ListBullet"/>
        <w:spacing w:line="240" w:lineRule="auto"/>
        <w:ind w:left="720"/>
      </w:pPr>
      <w:r>
        <w:rPr>
          <w:lang w:val="ne_NP" w:bidi="ne_NP"/>
        </w:rPr>
      </w:r>
      <w:r>
        <w:rPr>
          <w:lang w:val="ne_NP" w:bidi="ne_NP"/>
        </w:rPr>
        <w:t>योक्तान १३ कुलहरूका पुर्खा थिए। यी छोराहरू थिए वा जोकतानका पछिका सन्तानहरू थिए भन्ने कुरा हामीलाई थाहा छैन।</w:t>
      </w:r>
    </w:p>
    <w:p>
      <w:pPr/>
      <w:r>
        <w:rPr>
          <w:lang w:val="ne_NP" w:bidi="ne_NP"/>
        </w:rPr>
      </w:r>
      <w:r>
        <w:rPr>
          <w:lang w:val="ne_NP" w:bidi="ne_NP"/>
        </w:rPr>
        <w:t>टोलीको रूपमा छलफल गर्नुहोस्: शेमको नाम किन अन्तिममा सूचीकृत गरिएको जस्तो तपाईंलाई लाग्छ? यस खण्डले हामीलाई किन शेमका अरू धेरै सन्तानहरू दिन्छ—छैटौँ पुस्तासम्म? तपाईंको परिवारले आफ्ना पुर्खाहरूको बारेमा कसरी कुरा गर्छ?</w:t>
      </w:r>
    </w:p>
    <w:p>
      <w:pPr/>
      <w:r>
        <w:rPr>
          <w:lang w:val="ne_NP" w:bidi="ne_NP"/>
        </w:rPr>
      </w:r>
      <w:r>
        <w:rPr>
          <w:lang w:val="ne_NP" w:bidi="ne_NP"/>
        </w:rPr>
        <w:t>शेमका छोरीहरू सूचीबद्ध छैनन्। अन्य छोराहरूका सन्तानहरू सूचीबद्ध छैनन्।</w:t>
      </w:r>
    </w:p>
    <w:p>
      <w:pPr/>
      <w:r>
        <w:rPr>
          <w:lang w:val="ne_NP" w:bidi="ne_NP"/>
        </w:rPr>
      </w:r>
      <w:r>
        <w:rPr>
          <w:lang w:val="ne_NP" w:bidi="ne_NP"/>
        </w:rPr>
        <w:t>नोआ र उनका तीन छोराहरू सबै मानिसहरूका पुर्खाहरू थिए भन्ने कुरा दोहोर्याएर यो खण्ड समाप्त हुन्छ। अहिले जीवित सबै जना यी तीन छोराहरूमध्ये एकका सन्तान हुन्।</w:t>
      </w:r>
      <w:r>
        <w:rPr>
          <w:lang w:val="ne_NP" w:bidi="ne_NP"/>
        </w:rPr>
      </w:r>
    </w:p>
    <w:p>
      <w:pPr>
        <w:pStyle w:val="Heading3"/>
      </w:pPr>
      <w:r>
        <w:rPr>
          <w:lang w:val="ne_NP" w:bidi="ne_NP"/>
        </w:rPr>
        <w:t>Step 4</w:t>
      </w:r>
    </w:p>
    <w:p>
      <w:pPr/>
      <w:r>
        <w:rPr>
          <w:lang w:val="ne_NP" w:bidi="ne_NP"/>
        </w:rPr>
      </w:r>
      <w:r>
        <w:rPr>
          <w:lang w:val="ne_NP" w:bidi="ne_NP"/>
        </w:rPr>
        <w:t>संस्करणलाई सजिलोसँग बुझ्न पाठलाई फेरी एकपटक सुन्नुहोस्।</w:t>
      </w:r>
    </w:p>
    <w:p>
      <w:pPr/>
      <w:r>
        <w:rPr>
          <w:lang w:val="ne_NP" w:bidi="ne_NP"/>
        </w:rPr>
      </w:r>
      <w:r>
        <w:rPr>
          <w:lang w:val="ne_NP" w:bidi="ne_NP"/>
        </w:rPr>
        <w:t>यस सत्रमा, टोलीले कथालाई नाटकीय बनाउनेछ।</w:t>
      </w:r>
    </w:p>
    <w:p>
      <w:pPr/>
      <w:r>
        <w:rPr>
          <w:lang w:val="ne_NP" w:bidi="ne_NP"/>
        </w:rPr>
      </w:r>
      <w:r>
        <w:rPr>
          <w:lang w:val="ne_NP" w:bidi="ne_NP"/>
        </w:rPr>
        <w:t>यस कथामा ३ दृश्यहरू छन्।</w:t>
      </w:r>
    </w:p>
    <w:p>
      <w:pPr/>
      <w:r>
        <w:rPr>
          <w:lang w:val="ne_NP" w:bidi="ne_NP"/>
        </w:rPr>
      </w:r>
      <w:r>
        <w:rPr>
          <w:lang w:val="ne_NP" w:bidi="ne_NP"/>
        </w:rPr>
        <w:t>यस कथामा यि पात्रहरु समावेश छन्:</w:t>
      </w:r>
    </w:p>
    <w:p>
      <w:pPr>
        <w:pStyle w:val="ListBullet"/>
        <w:spacing w:line="240" w:lineRule="auto"/>
        <w:ind w:left="720"/>
      </w:pPr>
      <w:r>
        <w:rPr>
          <w:lang w:val="ne_NP" w:bidi="ne_NP"/>
        </w:rPr>
      </w:r>
      <w:r>
        <w:rPr>
          <w:lang w:val="ne_NP" w:bidi="ne_NP"/>
        </w:rPr>
        <w:t>नोआ</w:t>
      </w:r>
    </w:p>
    <w:p>
      <w:pPr>
        <w:pStyle w:val="ListBullet"/>
        <w:spacing w:line="240" w:lineRule="auto"/>
        <w:ind w:left="720"/>
      </w:pPr>
      <w:r>
        <w:rPr>
          <w:lang w:val="ne_NP" w:bidi="ne_NP"/>
        </w:rPr>
      </w:r>
      <w:r>
        <w:rPr>
          <w:lang w:val="ne_NP" w:bidi="ne_NP"/>
        </w:rPr>
        <w:t>शेम</w:t>
      </w:r>
    </w:p>
    <w:p>
      <w:pPr>
        <w:pStyle w:val="ListBullet"/>
        <w:spacing w:line="240" w:lineRule="auto"/>
        <w:ind w:left="720"/>
      </w:pPr>
      <w:r>
        <w:rPr>
          <w:lang w:val="ne_NP" w:bidi="ne_NP"/>
        </w:rPr>
      </w:r>
      <w:r>
        <w:rPr>
          <w:lang w:val="ne_NP" w:bidi="ne_NP"/>
        </w:rPr>
        <w:t>हाम</w:t>
      </w:r>
    </w:p>
    <w:p>
      <w:pPr>
        <w:pStyle w:val="ListBullet"/>
        <w:spacing w:line="240" w:lineRule="auto"/>
        <w:ind w:left="720"/>
      </w:pPr>
      <w:r>
        <w:rPr>
          <w:lang w:val="ne_NP" w:bidi="ne_NP"/>
        </w:rPr>
      </w:r>
      <w:r>
        <w:rPr>
          <w:lang w:val="ne_NP" w:bidi="ne_NP"/>
        </w:rPr>
        <w:t>येपेत</w:t>
      </w:r>
    </w:p>
    <w:p>
      <w:pPr>
        <w:pStyle w:val="ListBullet"/>
        <w:spacing w:line="240" w:lineRule="auto"/>
        <w:ind w:left="720"/>
      </w:pPr>
      <w:r>
        <w:rPr>
          <w:lang w:val="ne_NP" w:bidi="ne_NP"/>
        </w:rPr>
      </w:r>
      <w:r>
        <w:rPr>
          <w:lang w:val="ne_NP" w:bidi="ne_NP"/>
        </w:rPr>
        <w:t>तीन छोराका सन्तानहरू। निम्रोद सन्तानहरूमध्ये एक हुन्।</w:t>
      </w:r>
    </w:p>
    <w:p>
      <w:pPr/>
      <w:r>
        <w:rPr>
          <w:lang w:val="ne_NP" w:bidi="ne_NP"/>
        </w:rPr>
      </w:r>
      <w:r>
        <w:rPr>
          <w:lang w:val="ne_NP" w:bidi="ne_NP"/>
        </w:rPr>
        <w:t>टोलीले कथालाई दुई पटक अभिनय गर्न लगाउनुहोस्। तिनीहरूले अनुवाद गरिरहेका भाषामा अभिनय गर्नुपर्छ। पहिला, टोलीले नरोकिकन कथालाई अभिनय गर्नु। दोस्रो पटक टोलीले कथालाई अभिनय गर्दा, तिनीहरूलाई कथाको विभिन्न ठाउँहरूमा रोक्नुहोस्।</w:t>
      </w:r>
    </w:p>
    <w:p>
      <w:pPr/>
      <w:r>
        <w:rPr>
          <w:lang w:val="ne_NP" w:bidi="ne_NP"/>
        </w:rPr>
      </w:r>
      <w:r>
        <w:rPr>
          <w:lang w:val="ne_NP" w:bidi="ne_NP"/>
        </w:rPr>
        <w:t>टोलीले पहिलो पटक कथालाई अभिनय गर्दा, संवाद, प्रवाह, प्लटलाइन र कथाको कालक्रममा ध्यान दिनुहोस्। कथा वा खण्डको महत्त्वपूर्ण वा कठिन भागहरूलाई अभिनय गर्नुपर्ने र छुटाउन नहुने कुरामा ध्यान दिनुहोस्। टोलीलाई कथाका भागहरू सम्झन मद्दत गर्नुहोस्।</w:t>
      </w:r>
    </w:p>
    <w:p>
      <w:pPr/>
      <w:r>
        <w:rPr>
          <w:lang w:val="ne_NP" w:bidi="ne_NP"/>
        </w:rPr>
      </w:r>
      <w:r>
        <w:rPr>
          <w:lang w:val="ne_NP" w:bidi="ne_NP"/>
        </w:rPr>
        <w:t>यो कथा एउटा परिचयात्मक कथनबाट सुरु हुन्छ, जसले नोआ र उनका तीन छोराहरू आज पृथ्वीमा बसोबास गर्ने सबैका पुर्खाहरू हुन् भन्ने कुरा बताउँछ।</w:t>
      </w:r>
    </w:p>
    <w:p>
      <w:pPr/>
      <w:r>
        <w:rPr>
          <w:lang w:val="ne_NP" w:bidi="ne_NP"/>
        </w:rPr>
      </w:r>
      <w:r>
        <w:rPr>
          <w:lang w:val="ne_NP" w:bidi="ne_NP"/>
        </w:rPr>
        <w:t>पहिलो दृश्यले यापेतमा ध्यान केन्द्रित गर्छ। यापेत सामान्यतया अन्तमा सूचीबद्ध गरिन्छ। तर, उनी माइलो छोरा हुन्। यहाँ हामीसँग यापेतका सन्तानहरू सूचीबद्ध छन्। यापेतका ७ छोराहरू छन्। उहाँका छोरीहरूको उल्लेख गरिँदैन। यापेतका एक छोराको नाम गोमेर हो। गोमेरका ३ छोराहरू छन्। अर्कोको नाम यावान हो। यावानका ४ छोराहरू छन्। यावानका छोराहरू समुद्रको नजिकै बसोबास गर्छन् र समुद्री यात्रा गर्ने जातिहरू बन्छन्। यसको अर्थ तिनीहरू समुद्रको वरिपरि एउटा ठाउँबाट अर्को ठाउँमा डुङ्गामा जान्छन् वा सर्छन्।</w:t>
      </w:r>
    </w:p>
    <w:p>
      <w:pPr/>
      <w:r>
        <w:rPr>
          <w:lang w:val="ne_NP" w:bidi="ne_NP"/>
        </w:rPr>
      </w:r>
      <w:r>
        <w:rPr>
          <w:lang w:val="ne_NP" w:bidi="ne_NP"/>
        </w:rPr>
        <w:t>अभिनय रोक्नुहोस्: यापेतलाई सोध्नुहोस्, "तपाईंका सन्तानहरू डुङ्गामा चढेर बाहिर निस्किएको बारेमा तपाईंलाई कस्तो महसुस भइरहेको छ?" तपाईंले सुन्न सक्नुहुन्छ, "कुनै समस्या छैन, म डुङ्गामा एक वर्षभन्दा बढी बाँचेँ," वा "यसले मलाई दुख दिन्छ तर मैले परमेश्वरलाई भरोसा गर्नुपर्छ," वा "कोही कोही किन डुङ्गामा बस्न चाहन्छ होला, मलाई थाहा छैन।" नाटक फेरि सुरु गर्नुहोस्।</w:t>
      </w:r>
    </w:p>
    <w:p>
      <w:pPr/>
      <w:r>
        <w:rPr>
          <w:lang w:val="ne_NP" w:bidi="ne_NP"/>
        </w:rPr>
      </w:r>
      <w:r>
        <w:rPr>
          <w:lang w:val="ne_NP" w:bidi="ne_NP"/>
        </w:rPr>
        <w:t>दोस्रो दृश्यले हाममा ध्यान केन्द्रित गर्छ। हाम सबैभन्दा कान्छो छोरा हो। हामका ४ छोराहरू थिए। उनका जेठा छोरा, कुश पूर्वी अफ्रिका जान्छन्। उनी इथियोपिया र मिश्रको बीचको क्षेत्रमा बसोबास गर्छन्।</w:t>
      </w:r>
    </w:p>
    <w:p>
      <w:pPr/>
      <w:r>
        <w:rPr>
          <w:lang w:val="ne_NP" w:bidi="ne_NP"/>
        </w:rPr>
      </w:r>
      <w:r>
        <w:rPr>
          <w:lang w:val="ne_NP" w:bidi="ne_NP"/>
        </w:rPr>
        <w:t>अभिनय रोक्नुहोस्: कुशलाई सोध्नुहोस्, "तपाईं किन बाँच्नका लागि यति टाढा जानुभयो?" तपाईंले सुन्न सक्नुहुन्छ, "म अरूबाट मुक्त हुन चाहन्छु," वा "म अन्य क्षेत्रहरू कस्ता देखिन्छन् भनेर हेर्न चाहन्छु," वा "यो मेरा लागि साहसिक कार्य जस्तै देखिन्छ।" नाटक फेरि सुरु गर्नुहोस्।</w:t>
      </w:r>
    </w:p>
    <w:p>
      <w:pPr/>
      <w:r>
        <w:rPr>
          <w:lang w:val="ne_NP" w:bidi="ne_NP"/>
        </w:rPr>
      </w:r>
      <w:r>
        <w:rPr>
          <w:lang w:val="ne_NP" w:bidi="ne_NP"/>
        </w:rPr>
        <w:t>कुशका सन्तानहरूमध्ये एकको नाम निम्रोद थियो। निम्रोद एक महान् योद्धा थिए र मानिसहरूका नायक बने। मानिसहरूले अरूलाई निम्रोदसँग तुलना गर्थे। तिनीहरूले भन्छन्, उनी संसारको सबैभन्दा ठूलो शिकारी निम्रोद जस्तै छन्। निम्रोदले इराक र इरान क्षेत्रमा धेरै शहरहरू बनाए।</w:t>
      </w:r>
    </w:p>
    <w:p>
      <w:pPr/>
      <w:r>
        <w:rPr>
          <w:lang w:val="ne_NP" w:bidi="ne_NP"/>
        </w:rPr>
      </w:r>
      <w:r>
        <w:rPr>
          <w:lang w:val="ne_NP" w:bidi="ne_NP"/>
        </w:rPr>
        <w:t>अभिनय रोक्नुहोस्: हामलाई सोध्नुहोस्, "निम्रोद जस्तै सन्तान हुनु कस्तो महसुस भइरहेको छ?" तपाईंले सुन्न सक्नुहुन्छ, "यसले मलाई गौरव गरिरहेको महसुस गराउँछ," वा "उनले यति राम्रोसँग काम गरेकोमा म खुसी छु।" नाटक फेरि सुरु गर्नुहोस्।</w:t>
      </w:r>
    </w:p>
    <w:p>
      <w:pPr/>
      <w:r>
        <w:rPr>
          <w:lang w:val="ne_NP" w:bidi="ne_NP"/>
        </w:rPr>
      </w:r>
      <w:r>
        <w:rPr>
          <w:lang w:val="ne_NP" w:bidi="ne_NP"/>
        </w:rPr>
        <w:t>कुशका दोस्रो छोराको नाम मिश्रइम थियो, जुन मिश्रको अर्को नाम हो। उनी मिश्रका मानिसहरूका पुर्खा भए।</w:t>
      </w:r>
    </w:p>
    <w:p>
      <w:pPr/>
      <w:r>
        <w:rPr>
          <w:lang w:val="ne_NP" w:bidi="ne_NP"/>
        </w:rPr>
      </w:r>
      <w:r>
        <w:rPr>
          <w:lang w:val="ne_NP" w:bidi="ne_NP"/>
        </w:rPr>
        <w:t>हामका अन्य सन्तानहरूको सूची बनाएपछि, कथा कनानमा जान्छ। कनान हामका सबैभन्दा कान्छो छोराको रूपमा सूचीबद्ध छन्। हामले पालमा नोआको नाङ्गो देखेपछि नोआले कनानलाई श्राप दिए।</w:t>
      </w:r>
    </w:p>
    <w:p>
      <w:pPr/>
      <w:r>
        <w:rPr>
          <w:lang w:val="ne_NP" w:bidi="ne_NP"/>
        </w:rPr>
      </w:r>
      <w:r>
        <w:rPr>
          <w:lang w:val="ne_NP" w:bidi="ne_NP"/>
        </w:rPr>
        <w:t>अभिनय रोक्नुहोस्: कनानलाई सोध्नुहोस्, "यस्तो श्रापमा बस्दा कस्तो महसुस भइरहेको छ?" तपाईंले सुन्न सक्नुहुन्छ, "नोआलाई देख्ने व्यक्ति मेरा पिता हुन् भने म चाहिँ किन श्रापित भएँ भन्ने कुरा मैले बुझ्न सकेको छैन।" वा, "यो राम्रो छ। जीवन राम्रो छ," वा, "म त्यो कुरा बिर्सने र मैले सक्ने गरी आफ्नो परिवारलाई हुर्काउने प्रयास गरिरहेको छु।" नाटक फेरि सुरु गर्नुहोस्।</w:t>
      </w:r>
    </w:p>
    <w:p>
      <w:pPr/>
      <w:r>
        <w:rPr>
          <w:lang w:val="ne_NP" w:bidi="ne_NP"/>
        </w:rPr>
      </w:r>
      <w:r>
        <w:rPr>
          <w:lang w:val="ne_NP" w:bidi="ne_NP"/>
        </w:rPr>
        <w:t>कनानका सबैभन्दा बढी सन्तानहरू सूचीबद्ध छन्। यीमध्ये धेरै स्थापित जनजाति वा कुलहरू पछि इस्राएल बनेको क्षेत्रमा बसोबास गर्थे। तिनीहरू यर्दन नदी र भूमध्यसागरबीचको क्षेत्रलाई ढाक्न फैले। तिनीहरू उत्तरको लेबनानबाट दक्षिणको मिश्रसम्म फैले।</w:t>
      </w:r>
    </w:p>
    <w:p>
      <w:pPr/>
      <w:r>
        <w:rPr>
          <w:lang w:val="ne_NP" w:bidi="ne_NP"/>
        </w:rPr>
      </w:r>
      <w:r>
        <w:rPr>
          <w:lang w:val="ne_NP" w:bidi="ne_NP"/>
        </w:rPr>
        <w:t>तेस्रो दृश्यले शेमका सन्तानहरूको वर्णन गर्दछ। शेम जेठा छोरा हो। शेमका ५ छोराहरू छन्। यस खण्डले अर्पक्षदलाई लिन्छ, जो तेस्रो छोरा हुन् र धेरै पुस्ताहरूका लागि उनका सन्तानहरूको सूची दिन्छ। हामीले थाहा पाउँछौँ कि पेलेग नाम गरेका एक सन्तानको समयमा, संसारका मानिसहरू विभिन्न भाषा समूहहरूमा विभाजित थिए। शेमका सन्तानहरू बस्नका लागि अरब प्रायद्वीप र इराकका केही भागहरूमा जान्छन्।</w:t>
      </w:r>
    </w:p>
    <w:p>
      <w:pPr/>
      <w:r>
        <w:rPr>
          <w:lang w:val="ne_NP" w:bidi="ne_NP"/>
        </w:rPr>
      </w:r>
      <w:r>
        <w:rPr>
          <w:lang w:val="ne_NP" w:bidi="ne_NP"/>
        </w:rPr>
        <w:t>अभिनय रोक्नुहोस्: शेमलाई सोध्नुहोस्, "तपाईंको नाम किन अन्तिममा छ?" तपाईंले सुन्न सक्नुहुन्छ, "अन्तिमा भए पनि महत्त्वपूर्ण छ!" वा "मलाई अन्तमा राखिएको थियो ताकि मानिसहरूले मेरा सन्तानहरूलाई अझ बढी सम्झिउन्" वा "हामी कहाँ राखिएका छौं भन्ने कुराले फरक पर्दैन। सबै महत्त्वपूर्ण छन्।" नाटक फेरि सुरु गर्नुहोस्।</w:t>
      </w:r>
    </w:p>
    <w:p>
      <w:pPr/>
      <w:r>
        <w:rPr>
          <w:lang w:val="ne_NP" w:bidi="ne_NP"/>
        </w:rPr>
      </w:r>
      <w:r>
        <w:rPr>
          <w:lang w:val="ne_NP" w:bidi="ne_NP"/>
        </w:rPr>
        <w:t>सबै जना नोआ र उनका तीन छोराहरू: शेम, हाम र यापेतका सन्तान हुन् भन्ने कुरालाई दोहोर्याउँदै यो कथा टुङ्गिन्छ।</w:t>
      </w:r>
      <w:r>
        <w:rPr>
          <w:lang w:val="ne_NP" w:bidi="ne_NP"/>
        </w:rPr>
      </w:r>
    </w:p>
    <w:p>
      <w:pPr>
        <w:pStyle w:val="Heading3"/>
      </w:pPr>
      <w:r>
        <w:rPr>
          <w:lang w:val="ne_NP" w:bidi="ne_NP"/>
        </w:rPr>
        <w:t>Step 5</w:t>
      </w:r>
    </w:p>
    <w:p>
      <w:pPr/>
      <w:r>
        <w:rPr>
          <w:lang w:val="ne_NP" w:bidi="ne_NP"/>
        </w:rPr>
      </w:r>
      <w:r>
        <w:rPr>
          <w:lang w:val="ne_NP" w:bidi="ne_NP"/>
        </w:rPr>
        <w:t>पाठलाई बुझ्न-सजिलो संस्करणमा एकपटक सुन्नुहोस्।</w:t>
      </w:r>
    </w:p>
    <w:p>
      <w:pPr/>
      <w:r>
        <w:rPr>
          <w:lang w:val="ne_NP" w:bidi="ne_NP"/>
        </w:rPr>
      </w:r>
      <w:r>
        <w:rPr>
          <w:lang w:val="ne_NP" w:bidi="ne_NP"/>
        </w:rPr>
        <w:t xml:space="preserve">यस खण्डको पहिलो वाक्यले हामीलाई बताउँछ कि यी नोआ र उनका छोराहरूका </w:t>
      </w:r>
      <w:r>
        <w:rPr>
          <w:b/>
          <w:lang w:val="ne_NP" w:bidi="ne_NP"/>
        </w:rPr>
        <w:t>पुस्ताहरू</w:t>
      </w:r>
      <w:r>
        <w:rPr>
          <w:lang w:val="ne_NP" w:bidi="ne_NP"/>
        </w:rPr>
        <w:t xml:space="preserve"> हुन्। तपाईंसँग यो शब्द पुस्ताौँ अघिदेखि थियो। यहाँ यसको अर्थ नोआ र उनका छोराहरूको विवरण वा नोआ र उनका छोराहरूको कथा हुन सक्छ। यो प्रत्येक छोराका सन्तानहरूको सूची हो। कहिलेकाहीँ हामी सन्तानहरूको सूचीलाई वर्णन गर्न वंशावली शब्द प्रयोग गर्छौं। मुख्य शब्दावलीमा </w:t>
      </w:r>
      <w:r>
        <w:rPr>
          <w:lang w:val="ne_NP" w:bidi="ne_NP"/>
        </w:rPr>
        <w:t>पुस्ताहरू</w:t>
      </w:r>
      <w:r>
        <w:rPr>
          <w:lang w:val="ne_NP" w:bidi="ne_NP"/>
        </w:rPr>
        <w:t xml:space="preserve"> भन्ने शब्दको बारेमा छलफल गरिएको छ।</w:t>
      </w:r>
    </w:p>
    <w:p>
      <w:pPr/>
      <w:r>
        <w:rPr>
          <w:lang w:val="ne_NP" w:bidi="ne_NP"/>
        </w:rPr>
      </w:r>
      <w:r>
        <w:rPr>
          <w:lang w:val="ne_NP" w:bidi="ne_NP"/>
        </w:rPr>
        <w:t>छोराहरू जन्म क्रममा सूचीबद्ध छैनन्। सामान्यतया नोआका छोराहरूलाई शेम, हाम र यापेत भनेर उल्लेख गरिन्छ। यस खण्डमा, यापेतका सन्तानहरू पहिले सूचीबद्ध छन्। यापेत वास्तवमा नोआका माईला छोरा हुन्। सन्तानहरूको नाम लिँदा, ती नामहरूको तपाईंको आफ्नै भाषामा कुनै विशेष अर्थ नहोस् भन्ने कुरा सुनिश्चित गर्नुहोस्।</w:t>
      </w:r>
    </w:p>
    <w:p>
      <w:pPr/>
      <w:r>
        <w:rPr>
          <w:lang w:val="ne_NP" w:bidi="ne_NP"/>
        </w:rPr>
      </w:r>
      <w:r>
        <w:rPr>
          <w:lang w:val="ne_NP" w:bidi="ne_NP"/>
        </w:rPr>
        <w:t xml:space="preserve">यावानका सन्तानहरू तट वा समुद्रको नजिकै बसोबास गर्थे। प्रयोग गर्न सकिने एउटा शब्द </w:t>
      </w:r>
      <w:r>
        <w:rPr>
          <w:b/>
          <w:lang w:val="ne_NP" w:bidi="ne_NP"/>
        </w:rPr>
        <w:t>जलयात्रा</w:t>
      </w:r>
      <w:r>
        <w:rPr>
          <w:lang w:val="ne_NP" w:bidi="ne_NP"/>
        </w:rPr>
        <w:t xml:space="preserve"> हो, जसको अर्थ तिनीहरू डुङ्गामा चढेर समुद्रमा गए र डुङ्गाबाटै यात्रा गरे। अर्को शब्द समुद्री हो जसको अर्थ तिनीहरूले डुङ्गाहरू चलाउँथे वा प्रयोग गर्थे। यी भूमध्यसागरका तट र टापुहरूमा बसोबास गर्ने मानिसहरू हुन्। प्रत्येक जातिलाई तिनीहरूका </w:t>
      </w:r>
      <w:r>
        <w:rPr>
          <w:b/>
          <w:lang w:val="ne_NP" w:bidi="ne_NP"/>
        </w:rPr>
        <w:t>परिवार</w:t>
      </w:r>
      <w:r>
        <w:rPr>
          <w:lang w:val="ne_NP" w:bidi="ne_NP"/>
        </w:rPr>
        <w:t xml:space="preserve"> वा </w:t>
      </w:r>
      <w:r>
        <w:rPr>
          <w:b/>
          <w:lang w:val="ne_NP" w:bidi="ne_NP"/>
        </w:rPr>
        <w:t>कुलहरू</w:t>
      </w:r>
      <w:r>
        <w:rPr>
          <w:lang w:val="ne_NP" w:bidi="ne_NP"/>
        </w:rPr>
        <w:t xml:space="preserve">द्वारा पहिचान गरिन्थ्यो। यसको अर्थ तिनीहरूका भाषा समूह वा सामाजिक र पारिवारिक समूहहरू हुन सक्छ। परिवार वा कुलका समूहहरू आफ्ना आफ्नै क्षेत्रहरू र सरकारहरू भएका </w:t>
      </w:r>
      <w:r>
        <w:rPr>
          <w:b/>
          <w:lang w:val="ne_NP" w:bidi="ne_NP"/>
        </w:rPr>
        <w:t>राष्ट्रहरू</w:t>
      </w:r>
      <w:r>
        <w:rPr>
          <w:lang w:val="ne_NP" w:bidi="ne_NP"/>
        </w:rPr>
        <w:t xml:space="preserve"> बने। मुख्य शब्दावलीमा </w:t>
      </w:r>
      <w:r>
        <w:rPr>
          <w:lang w:val="ne_NP" w:bidi="ne_NP"/>
        </w:rPr>
        <w:t>राष्ट्र</w:t>
      </w:r>
      <w:r>
        <w:rPr>
          <w:lang w:val="ne_NP" w:bidi="ne_NP"/>
        </w:rPr>
        <w:t xml:space="preserve"> शब्दको बारेमा छलफल गरिएको छ।</w:t>
      </w:r>
    </w:p>
    <w:p>
      <w:pPr/>
      <w:r>
        <w:rPr>
          <w:lang w:val="ne_NP" w:bidi="ne_NP"/>
        </w:rPr>
      </w:r>
      <w:r>
        <w:rPr>
          <w:lang w:val="ne_NP" w:bidi="ne_NP"/>
        </w:rPr>
        <w:t>हाम सामान्यतया छोराहरूको बीचमा सूचीबद्ध गरिन्छ। तर, हामीले अन्तिम कथामा थाहा पायौँ कि हाम वास्तवमा सबैभन्दा कान्छो छोरा हो। हामका सन्तानहरू मिश्र, इराक, लेबनान, सिरिया र इस्राएलमा बसोबास गरे। यी सन्तानहरूका नाम बारम्बार देखा पर्नेछन्। तिनीहरूलाई एकरूपताका साथ अनुवाद गर्नुपर्छ। यदि अन्य खण्डहरू पहिले नै अनुवाद भइसकेका छन् भने तपाईंले यी जाति समूहहरूका लागि उही नामहरू प्रयोग गरिरहनुभएको छ भन्ने कुरा सुनिश्चित गर्नुहोस्।</w:t>
      </w:r>
      <w:r>
        <w:rPr>
          <w:lang w:val="ne_NP" w:bidi="ne_NP"/>
        </w:rPr>
      </w:r>
    </w:p>
    <w:p>
      <w:pPr>
        <w:pStyle w:val="Heading3"/>
      </w:pPr>
      <w:r>
        <w:rPr>
          <w:lang w:val="ne_NP" w:bidi="ne_NP"/>
        </w:rPr>
        <w:t>Step 6</w:t>
      </w:r>
    </w:p>
    <w:p>
      <w:pPr/>
      <w:r>
        <w:rPr>
          <w:lang w:val="ne_NP" w:bidi="ne_NP"/>
        </w:rPr>
      </w:r>
      <w:r>
        <w:rPr>
          <w:lang w:val="ne_NP" w:bidi="ne_NP"/>
        </w:rPr>
        <w:t>अनुवादलाई सजिलोसँग बुझ्न यस खण्डको श्रव्य संस्करण सुन्‍नुहोस्।</w:t>
      </w:r>
    </w:p>
    <w:p>
      <w:pPr/>
      <w:r>
        <w:rPr>
          <w:lang w:val="ne_NP" w:bidi="ne_NP"/>
        </w:rPr>
      </w:r>
      <w:r>
        <w:rPr>
          <w:lang w:val="ne_NP" w:bidi="ne_NP"/>
        </w:rPr>
        <w:t>यस सत्रमा, एउटा समूहको रूपमा तपाईंको आफ्नै भाषामा खण्डलाई पुन: भन्न लगाउनुहोस्।</w:t>
      </w:r>
    </w:p>
    <w:p>
      <w:pPr/>
      <w:r>
        <w:rPr>
          <w:lang w:val="ne_NP" w:bidi="ne_NP"/>
        </w:rPr>
      </w:r>
      <w:r>
        <w:rPr>
          <w:lang w:val="ne_NP" w:bidi="ne_NP"/>
        </w:rPr>
        <w:t>पहिला, सम्पूर्ण समूहले खण्डलाई तपाईंको आफ्नै भाषामा बताउन अभ्यास गर्नुपर्छ। तपाईंले अघिल्लो चरणहरूमा निर्णय गर्नुभएको कुराहरू जस्तै कालक्रम, शब्दहरू, वाक्यांशहरू, भावनाहरू, वा तपाईंले छलफल गर्नुभएको अन्य कुराहरू यसमा समावेश गर्नलाई सम्झनुहोस्।</w:t>
      </w:r>
    </w:p>
    <w:p>
      <w:pPr/>
      <w:r>
        <w:rPr>
          <w:lang w:val="ne_NP" w:bidi="ne_NP"/>
        </w:rPr>
      </w:r>
      <w:r>
        <w:rPr>
          <w:lang w:val="ne_NP" w:bidi="ne_NP"/>
        </w:rPr>
        <w:t>एउटा समूहको सदस्यले खण्डका केही वाक्यहरू भन्नुपर्छ र रोकिनु पर्छ। समूहको अर्को सदस्यले खण्डको अर्को भाग भन्नु पर्छ र रोकिनु पर्छ। समूहले सम्पूर्ण खण्डलाई पुन: नभन्दासम्म यो गर्नुहोस्। यस चरणमा समूहका सदस्यहरूले एक अर्कालाई सच्याउन सक्छन्।</w:t>
      </w:r>
    </w:p>
    <w:p>
      <w:pPr/>
      <w:r>
        <w:rPr>
          <w:lang w:val="ne_NP" w:bidi="ne_NP"/>
        </w:rPr>
      </w:r>
      <w:r>
        <w:rPr>
          <w:lang w:val="ne_NP" w:bidi="ne_NP"/>
        </w:rPr>
        <w:t xml:space="preserve">अडियो रोक्‍नुहोस्। </w:t>
      </w:r>
    </w:p>
    <w:p>
      <w:pPr/>
      <w:r>
        <w:rPr>
          <w:lang w:val="ne_NP" w:bidi="ne_NP"/>
        </w:rPr>
      </w:r>
      <w:r>
        <w:rPr>
          <w:lang w:val="ne_NP" w:bidi="ne_NP"/>
        </w:rPr>
        <w:t>अर्को पटक, समूहको प्रत्येक सदस्यले कम्तिमा पनि एकचोटि सम्पूर्ण खण्डलाई नरोकी भन्नुपर्छ। समूहको सदस्यले खण्डलाई सम्झन मद्दत गर्न कुनैपनि वस्तुहरू, चालहरू, वा तिनीहरूको स्टोरीबोर्ड प्रयोग गर्न सक्छन्।</w:t>
      </w:r>
    </w:p>
    <w:p>
      <w:pPr/>
      <w:r>
        <w:rPr>
          <w:lang w:val="ne_NP" w:bidi="ne_NP"/>
        </w:rPr>
      </w:r>
      <w:r>
        <w:rPr>
          <w:lang w:val="ne_NP" w:bidi="ne_NP"/>
        </w:rPr>
        <w:t xml:space="preserve">अडियो रोक्‍नुहोस्। </w:t>
      </w:r>
    </w:p>
    <w:p>
      <w:pPr/>
      <w:r>
        <w:rPr>
          <w:lang w:val="ne_NP" w:bidi="ne_NP"/>
        </w:rPr>
      </w:r>
      <w:r>
        <w:rPr>
          <w:lang w:val="ne_NP" w:bidi="ne_NP"/>
        </w:rPr>
        <w:t>त्यसपछि, तपाईंलाई सबैभन्दा बढी मनपरेको खण्डको संस्करण कस्को हो समूहले निर्णय गर्न सक्छ। तपाईंले एउटा समूहको सदस्यले एउटा दृश्य बताएको तरिका मनपर्यो तर तपाईंले अर्को दृश्य अर्कै समूहको सदस्यले बताएको तरिका मनपर्यो भनेर निर्णय गर्न सक्नुहुन्छ।</w:t>
      </w:r>
    </w:p>
    <w:p>
      <w:pPr/>
      <w:r>
        <w:rPr>
          <w:lang w:val="ne_NP" w:bidi="ne_NP"/>
        </w:rPr>
      </w:r>
      <w:r>
        <w:rPr>
          <w:lang w:val="ne_NP" w:bidi="ne_NP"/>
        </w:rPr>
        <w:t xml:space="preserve">अडियो रोक्‍नुहोस्। </w:t>
      </w:r>
    </w:p>
    <w:p>
      <w:pPr/>
      <w:r>
        <w:rPr>
          <w:lang w:val="ne_NP" w:bidi="ne_NP"/>
        </w:rPr>
      </w:r>
      <w:r>
        <w:rPr>
          <w:lang w:val="ne_NP" w:bidi="ne_NP"/>
        </w:rPr>
        <w:t>अन्तमा, समूहले सबैजना सहमत हुने खण्डको अन्तिम संस्करणलाई सँगै राख्न सक्छन्। समूहको प्रत्येक सदस्यले यस खण्डको अन्तिम संस्करण सुनाउने अभ्यास गर्नुपर्छ।</w:t>
      </w:r>
      <w:r>
        <w:rPr>
          <w:lang w:val="ne_NP" w:bidi="ne_NP"/>
        </w:rPr>
      </w:r>
      <w:r>
        <w:rPr>
          <w:lang w:val="ne_NP" w:bidi="ne_NP"/>
        </w:rPr>
      </w:r>
    </w:p>
    <w:p>
      <w:pPr/>
      <w:r>
        <w:rPr>
          <w:lang w:val="ne_NP" w:bidi="ne_NP"/>
        </w:rPr>
      </w:r>
    </w:p>
    <w:p>
      <w:pPr>
        <w:pStyle w:val="Heading2"/>
      </w:pPr>
      <w:r>
        <w:rPr>
          <w:lang w:val="ne_NP" w:bidi="ne_NP"/>
        </w:rPr>
        <w:t>Genesis 11:1–9</w:t>
      </w:r>
      <w:r>
        <w:rPr>
          <w:lang w:val="ne_NP" w:bidi="ne_NP"/>
        </w:rPr>
      </w:r>
    </w:p>
    <w:p>
      <w:pPr>
        <w:pStyle w:val="Heading3"/>
      </w:pPr>
      <w:r>
        <w:rPr>
          <w:lang w:val="ne_NP" w:bidi="ne_NP"/>
        </w:rPr>
        <w:t>Step 1</w:t>
      </w:r>
    </w:p>
    <w:p>
      <w:pPr/>
      <w:r>
        <w:rPr>
          <w:lang w:val="ne_NP" w:bidi="ne_NP"/>
        </w:rPr>
      </w:r>
      <w:r>
        <w:rPr>
          <w:lang w:val="ne_NP" w:bidi="ne_NP"/>
        </w:rPr>
        <w:t>उत्पत्ति ११:१–९ सुन्नुहोस् र यसलाई आफ्नो हृदयमा राख्नुहोस्। पाठलाई तीन पटक सुन्नुहोस् (सम्भव छ भने तीन फरक अनुवादहरूमा)। त्यसपछि टोलीले निम्न प्रश्नहरूको छलफल गर्नुहोस:</w:t>
      </w:r>
    </w:p>
    <w:p>
      <w:pPr>
        <w:pStyle w:val="ListBullet"/>
        <w:spacing w:line="240" w:lineRule="auto"/>
        <w:ind w:left="720"/>
      </w:pPr>
      <w:r>
        <w:rPr>
          <w:lang w:val="ne_NP" w:bidi="ne_NP"/>
        </w:rPr>
      </w:r>
      <w:r>
        <w:rPr>
          <w:lang w:val="ne_NP" w:bidi="ne_NP"/>
        </w:rPr>
        <w:t>यो खण्डमा तपाईंलाई के मन पर्‍यो?</w:t>
      </w:r>
    </w:p>
    <w:p>
      <w:pPr>
        <w:pStyle w:val="ListBullet"/>
        <w:spacing w:line="240" w:lineRule="auto"/>
        <w:ind w:left="720"/>
      </w:pPr>
      <w:r>
        <w:rPr>
          <w:lang w:val="ne_NP" w:bidi="ne_NP"/>
        </w:rPr>
      </w:r>
      <w:r>
        <w:rPr>
          <w:lang w:val="ne_NP" w:bidi="ne_NP"/>
        </w:rPr>
        <w:t>तपाईलाई के मन पर्दैन वा के बुझ्नुहुन्न?</w:t>
      </w:r>
    </w:p>
    <w:p>
      <w:pPr>
        <w:pStyle w:val="ListBullet"/>
        <w:spacing w:line="240" w:lineRule="auto"/>
        <w:ind w:left="720"/>
      </w:pPr>
      <w:r>
        <w:rPr>
          <w:lang w:val="ne_NP" w:bidi="ne_NP"/>
        </w:rPr>
      </w:r>
      <w:r>
        <w:rPr>
          <w:lang w:val="ne_NP" w:bidi="ne_NP"/>
        </w:rPr>
        <w:t>यो कथाले हामीलाई परमेश्वरको बारेमा के भन्छ?</w:t>
      </w:r>
    </w:p>
    <w:p>
      <w:pPr>
        <w:pStyle w:val="ListBullet"/>
        <w:spacing w:line="240" w:lineRule="auto"/>
        <w:ind w:left="720"/>
      </w:pPr>
      <w:r>
        <w:rPr>
          <w:lang w:val="ne_NP" w:bidi="ne_NP"/>
        </w:rPr>
      </w:r>
      <w:r>
        <w:rPr>
          <w:lang w:val="ne_NP" w:bidi="ne_NP"/>
        </w:rPr>
        <w:t>यो खण्डले मानिसबारे हामीलाई के भन्दछ?</w:t>
      </w:r>
    </w:p>
    <w:p>
      <w:pPr>
        <w:pStyle w:val="ListBullet"/>
        <w:spacing w:line="240" w:lineRule="auto"/>
        <w:ind w:left="720"/>
      </w:pPr>
      <w:r>
        <w:rPr>
          <w:lang w:val="ne_NP" w:bidi="ne_NP"/>
        </w:rPr>
      </w:r>
      <w:r>
        <w:rPr>
          <w:lang w:val="ne_NP" w:bidi="ne_NP"/>
        </w:rPr>
        <w:t>यो खण्डले कसरी हाम्रो दैनिक जीवनलाई प्रभाव पार्छ?</w:t>
      </w:r>
    </w:p>
    <w:p>
      <w:pPr>
        <w:pStyle w:val="ListBullet"/>
        <w:spacing w:line="240" w:lineRule="auto"/>
        <w:ind w:left="720"/>
      </w:pPr>
      <w:r>
        <w:rPr>
          <w:lang w:val="ne_NP" w:bidi="ne_NP"/>
        </w:rPr>
      </w:r>
      <w:r>
        <w:rPr>
          <w:lang w:val="ne_NP" w:bidi="ne_NP"/>
        </w:rPr>
        <w:t>यो कथा सुन्नु पर्ने तपाईंले चिन्नुभएको व्यक्ति को हुनुहुन्छ?</w:t>
      </w:r>
      <w:r>
        <w:rPr>
          <w:lang w:val="ne_NP" w:bidi="ne_NP"/>
        </w:rPr>
      </w:r>
    </w:p>
    <w:p>
      <w:pPr>
        <w:pStyle w:val="Heading3"/>
      </w:pPr>
      <w:r>
        <w:rPr>
          <w:lang w:val="ne_NP" w:bidi="ne_NP"/>
        </w:rPr>
        <w:t>Step 2</w:t>
      </w:r>
    </w:p>
    <w:p>
      <w:pPr/>
      <w:r>
        <w:rPr>
          <w:lang w:val="ne_NP" w:bidi="ne_NP"/>
        </w:rPr>
      </w:r>
      <w:r>
        <w:rPr>
          <w:lang w:val="ne_NP" w:bidi="ne_NP"/>
        </w:rPr>
        <w:t>पाठलाई बुझ्न-सजिलो संस्करणमा एकपटक सुन्नुहोस्।</w:t>
      </w:r>
    </w:p>
    <w:p>
      <w:pPr/>
      <w:r>
        <w:rPr>
          <w:lang w:val="ne_NP" w:bidi="ne_NP"/>
        </w:rPr>
      </w:r>
      <w:r>
        <w:rPr>
          <w:lang w:val="ne_NP" w:bidi="ne_NP"/>
        </w:rPr>
        <w:t>अघिल्लो कथाले परमेश्वरले सबै मानिसहरूलाई तिनीहरूका पापहरूको कारण कसरी सजाय दिनुभयो भन्ने बारेमा बतायो। तर परमेश्वरले नोआलाई बचाउनुभयो र उनको परिवारबाट मानव जातिको नयाँ पुस्ताको सुरुवात गर्नुभयो। परमेश्वरले नोआलाई फलदायी हुन, वृद्धि हुन र पृथ्वीमा धेरै सङ्ख्यामा फैलिन निर्देशन दिनुभयो। वर्षौंपछि, मानिसहरूको संख्या फेरि बढ्यो, र मानिसहरू संसारभरि फैलिए। यो कथा मानिसहरूले कसरी एउटै ठाउँमा बस्ने निर्णय गरे भन्ने बारेमा हो। तर परमेश्वरले मानिसहरूलाई छरपस्ट पार्नुहुनेछ ताकि तिनीहरू संसारका विभिन्न भागहरूमा बसोबास गर्नेछन्।</w:t>
      </w:r>
    </w:p>
    <w:p>
      <w:pPr/>
      <w:r>
        <w:rPr>
          <w:lang w:val="ne_NP" w:bidi="ne_NP"/>
        </w:rPr>
      </w:r>
      <w:r>
        <w:rPr>
          <w:lang w:val="ne_NP" w:bidi="ne_NP"/>
        </w:rPr>
        <w:t>त्यस समयमा, मानिसहरूले एउटै भाषा बोल्थे। सँगै, तिनीहरू पनि एक ठाउँबाट अर्को ठाउँमा सरे। तिनीहरू पूर्वतिर यात्रा गर्दा तिनीहरूले शिनार भनिने भूमिमा एउटा मैदान भेटे। मैदान भनेको एउटा सम्म परेको भूमि हो, जहाँ सामान्यतया घाँस र केही रूखहरू हुन्छन्।</w:t>
      </w:r>
    </w:p>
    <w:p>
      <w:pPr/>
      <w:r>
        <w:rPr>
          <w:lang w:val="ne_NP" w:bidi="ne_NP"/>
        </w:rPr>
      </w:r>
      <w:r>
        <w:rPr>
          <w:lang w:val="ne_NP" w:bidi="ne_NP"/>
        </w:rPr>
        <w:t xml:space="preserve">रोक्नुहोस् र </w:t>
      </w:r>
      <w:r>
        <w:rPr>
          <w:lang w:val="ne_NP" w:bidi="ne_NP"/>
        </w:rPr>
        <w:t>शिनार क्षेत्रका मैदानहरू</w:t>
      </w:r>
      <w:r>
        <w:rPr>
          <w:lang w:val="ne_NP" w:bidi="ne_NP"/>
        </w:rPr>
        <w:t xml:space="preserve"> देखाउनुहोस्।</w:t>
      </w:r>
    </w:p>
    <w:p>
      <w:pPr/>
      <w:r>
        <w:rPr>
          <w:lang w:val="ne_NP" w:bidi="ne_NP"/>
        </w:rPr>
      </w:r>
      <w:r>
        <w:rPr>
          <w:lang w:val="ne_NP" w:bidi="ne_NP"/>
        </w:rPr>
        <w:t>शिनारको भूमि एउटा विशाल भूमि क्षेत्र हो जहाँ बाबेल, अक्काद र एरेक जस्ता पुराना शहरहरू अवस्थित थिए।</w:t>
      </w:r>
    </w:p>
    <w:p>
      <w:pPr/>
      <w:r>
        <w:rPr>
          <w:lang w:val="ne_NP" w:bidi="ne_NP"/>
        </w:rPr>
      </w:r>
      <w:r>
        <w:rPr>
          <w:lang w:val="ne_NP" w:bidi="ne_NP"/>
        </w:rPr>
        <w:t xml:space="preserve">रोक्नुहोस् र </w:t>
      </w:r>
      <w:r>
        <w:rPr>
          <w:lang w:val="ne_NP" w:bidi="ne_NP"/>
        </w:rPr>
        <w:t>बेबिलोन, अक्कद र एरेक देखाउने शिनार क्षेत्रको नक्सा</w:t>
      </w:r>
      <w:r>
        <w:rPr>
          <w:lang w:val="ne_NP" w:bidi="ne_NP"/>
        </w:rPr>
        <w:t xml:space="preserve"> देखाउनुहोस्।</w:t>
      </w:r>
    </w:p>
    <w:p>
      <w:pPr/>
      <w:r>
        <w:rPr>
          <w:lang w:val="ne_NP" w:bidi="ne_NP"/>
        </w:rPr>
      </w:r>
      <w:r>
        <w:rPr>
          <w:lang w:val="ne_NP" w:bidi="ne_NP"/>
        </w:rPr>
        <w:t>शिनारमा मानिसहरू सँगै बसोबास गर्थे।</w:t>
      </w:r>
    </w:p>
    <w:p>
      <w:pPr/>
      <w:r>
        <w:rPr>
          <w:lang w:val="ne_NP" w:bidi="ne_NP"/>
        </w:rPr>
      </w:r>
      <w:r>
        <w:rPr>
          <w:lang w:val="ne_NP" w:bidi="ne_NP"/>
        </w:rPr>
        <w:t>जब तिनीहरू त्यहाँ बसोबास गर्न थाले, मानिसहरूले इट्टाहरू बनाउने निर्णय गरे। ईँटाहरू भनेका माटो वा चिम्टाइलो माटोबाट बनेका ब्लकहरू हुन् जसलाई कडा बनाउनका लागि तताइएको हुन्छ। तिनीहरूले अलकत्रा पनि प्रयोग गरे, जुन ईँटाहरूलाई एकसाथ टाँस्न प्रयोग गरिन्थ्यो। इट्टा र अलकत्रा दुवै पर्खाल वा भवनहरू बनाउनका लागि प्रयोग गरिन्थ्यो। तर, इस्राएलीहरूले निर्माणका लागि ढुङ्गा र सुर्की-चुन प्रयोग गरे।</w:t>
      </w:r>
    </w:p>
    <w:p>
      <w:pPr/>
      <w:r>
        <w:rPr>
          <w:lang w:val="ne_NP" w:bidi="ne_NP"/>
        </w:rPr>
      </w:r>
      <w:r>
        <w:rPr>
          <w:lang w:val="ne_NP" w:bidi="ne_NP"/>
        </w:rPr>
        <w:t xml:space="preserve">रोक्नुहोस् र </w:t>
      </w:r>
      <w:r>
        <w:rPr>
          <w:lang w:val="ne_NP" w:bidi="ne_NP"/>
        </w:rPr>
        <w:t>इँटा र अलकत्रा</w:t>
      </w:r>
      <w:r>
        <w:rPr>
          <w:lang w:val="ne_NP" w:bidi="ne_NP"/>
        </w:rPr>
        <w:t xml:space="preserve"> को एउटा तस्बिर देखाउनुहोस्। यदि तपाईंले निर्माणका लागि ईँटा र अलकत्रा प्रयोग गर्नुहुन्न वा तपाईंको संस्कृतिमा ईँटा र अलकत्रा छैन भने रोक्नुहोस् र ईँटा र अलकत्राको सट्टा प्रयोग गर्न सकिने निर्माण सामग्रीहरूको बारेमा सोच्नुहोस्।</w:t>
      </w:r>
    </w:p>
    <w:p>
      <w:pPr/>
      <w:r>
        <w:rPr>
          <w:lang w:val="ne_NP" w:bidi="ne_NP"/>
        </w:rPr>
      </w:r>
      <w:r>
        <w:rPr>
          <w:lang w:val="ne_NP" w:bidi="ne_NP"/>
        </w:rPr>
        <w:t>त्यसपछि मानिसहरूले स्वर्गसम्म पुग्ने शहर र धरहरा बनाउने निर्णय गरे। यहाँ, "स्वर्गसम्म पुग्ने" को अर्थ तिनीहरूले धरहरा यति अग्लो बनाउने योजना बनाएका थिए कि यो आकाशसम्म पुगोस्।</w:t>
      </w:r>
    </w:p>
    <w:p>
      <w:pPr/>
      <w:r>
        <w:rPr>
          <w:lang w:val="ne_NP" w:bidi="ne_NP"/>
        </w:rPr>
      </w:r>
      <w:r>
        <w:rPr>
          <w:lang w:val="ne_NP" w:bidi="ne_NP"/>
        </w:rPr>
        <w:t xml:space="preserve">रोक्नुहोस् र </w:t>
      </w:r>
      <w:r>
        <w:rPr>
          <w:lang w:val="ne_NP" w:bidi="ne_NP"/>
        </w:rPr>
        <w:t>शहर र बाबेलको धरहरा</w:t>
      </w:r>
      <w:r>
        <w:rPr>
          <w:lang w:val="ne_NP" w:bidi="ne_NP"/>
        </w:rPr>
        <w:t xml:space="preserve"> को तस्वीर देखाउनुहोस्।</w:t>
      </w:r>
    </w:p>
    <w:p>
      <w:pPr/>
      <w:r>
        <w:rPr>
          <w:lang w:val="ne_NP" w:bidi="ne_NP"/>
        </w:rPr>
      </w:r>
      <w:r>
        <w:rPr>
          <w:lang w:val="ne_NP" w:bidi="ne_NP"/>
        </w:rPr>
        <w:t>मानिसहरूले सोचे कि सहर र बुर्जा बनाएर तिनीहरूले आफ्नो नाउँ कमाउन सक्छन्। यहाँ, "आफ्नो नाम कमाउनु" भन्ने वाक्यांशको अर्थ मानिसहरू प्रसिद्ध हुन र आफू शक्तिशाली छन् भनेर देखाउन चाहन्थे भन्ने हुन्छ। शहर र स्तम्भ मानिसहरूले ठूला कामहरू गर्न सक्छन् भन्ने प्रतीकहरूको रूपमा रहनेछन्।</w:t>
      </w:r>
    </w:p>
    <w:p>
      <w:pPr/>
      <w:r>
        <w:rPr>
          <w:lang w:val="ne_NP" w:bidi="ne_NP"/>
        </w:rPr>
      </w:r>
      <w:r>
        <w:rPr>
          <w:lang w:val="ne_NP" w:bidi="ne_NP"/>
        </w:rPr>
        <w:t>रोक्नुहोस् र निम्न प्रश्नहरूमाथि छलफल गर्नुहोस्: तपाईंको संस्कृतिमा महानताका प्रतीक हुने केही वस्तुहरू वा संरचनाहरू के के छन्? जब कुनै व्यक्तिले अरू मानिसहरूले उसलाई सम्मान गरून् भन्ने चाहन्छ, तब तपाईंको संस्कृतिमा यो सामान्यतया कसरी व्यक्त गरिन्छ? यस प्रश्नको जवाफ दिँदा तपाईंलाई "आऊ, हामी आफ्नो नाउँ कमाऔँ" भन्ने वाक्यांशलाई कसरी अनुवाद गर्ने भन्ने निर्णय गर्न मद्दत पुग्न सक्छ।</w:t>
      </w:r>
    </w:p>
    <w:p>
      <w:pPr/>
      <w:r>
        <w:rPr>
          <w:lang w:val="ne_NP" w:bidi="ne_NP"/>
        </w:rPr>
      </w:r>
      <w:r>
        <w:rPr>
          <w:lang w:val="ne_NP" w:bidi="ne_NP"/>
        </w:rPr>
        <w:t>तिनीहरू एउटा ठूलो राष्ट्र बन्न चाहन्थे। तिनीहरू एकसाथ रहन र शक्तिशाली र बलियो रहन चाहन्थे। तर परमेश्वरले मानिसहरूलाई सुरुदेखि नै धेरै हुँदै जानू र पृथ्वी भर्नू भनी भन्नुभयो। तर, तिनीहरू एउटै ठाउँमा सँगै बसेर परमेश्वरको आज्ञा उल्लंघन गर्न चाहन्थे।</w:t>
      </w:r>
    </w:p>
    <w:p>
      <w:pPr/>
      <w:r>
        <w:rPr>
          <w:lang w:val="ne_NP" w:bidi="ne_NP"/>
        </w:rPr>
      </w:r>
      <w:r>
        <w:rPr>
          <w:lang w:val="ne_NP" w:bidi="ne_NP"/>
        </w:rPr>
        <w:t>त्यसैले, परमेश्वर स्वर्गबाट तल पृथ्वीमा आउनुभयो, जहाँ मानिसहरू बसोबास गर्थे। यस कथामा परमेश्वरका लागि प्रयोग गरिएको शब्द याहवे हो, जुन परमेश्वरको व्यक्तिगत नाम हो। परमेश्वरले मानिसहरूका सन्तानहरूले बनाइरहेका शहर र धरहरालाई देख्नुभयो। यहाँ, "मानिसका सन्तानहरू" भन्ने वाक्यांशले शहर र धरहरा बनाइरहेका मानिसहरूलाई बुझाउँछ। मानिसहरूले के बनाइरहेका थिए भनेर देखेपछि परमेश्वर स्वर्गमा फर्किनुभएको हुन सक्छ। स्वर्गमा, परमेश्वरले मानिसहरूलाई के गर्ने होला भनेर सोच्नुभएको हुन सक्छ। त्यसपछि, प्रत्यक्ष कथनको प्रयोग गर्दै परमेश्वरले मानिसहरूले एउटै भाषा बोल्ने भएकोले उनीहरूले पूरा गर्न सक्ने धेरै सम्भावनाहरूको बारेमा बताउनुभयो। प्रत्यक्ष कथन भन्नाले वक्ताको वास्तविक शब्दहरूलाई जनाउँछ। त्यसपछि परमेश्वरले भन्नुभयो, "हामी तल जाऔं र मानिसहरूका भाषाहरू अल्मल्याइदिऔं। त्यसपछि तिनीहरूले एक अर्कालाई बुझ्न सक्नेछैनन्।" यहाँ, परमेश्वरले या त आफूसँग कुरा गरिरहनुभएको छ, वा उहाँ स्वर्गमा रहेका स्वर्गदूतहरूको स्वर्गीय परिषद् वा आत्मिक प्राणीहरूसँग कुरा गरिरहनुभएको छ।</w:t>
      </w:r>
    </w:p>
    <w:p>
      <w:pPr/>
      <w:r>
        <w:rPr>
          <w:lang w:val="ne_NP" w:bidi="ne_NP"/>
        </w:rPr>
      </w:r>
      <w:r>
        <w:rPr>
          <w:lang w:val="ne_NP" w:bidi="ne_NP"/>
        </w:rPr>
        <w:t>फलस्वरूप, मानिसहरूले अब एक अर्काका कुरा बुझ्न सकेनन्। त्यसको कारण, तिनीहरूले शहर र धरहरा बनाउने काम जारी राख्न सकेनन्। त्यसैले तिनीहरूले शहर र बुर्जाको निर्माण कार्यलाई छोडे। र एउटा ठाउँमा बस्नुको सट्टा, परमेश्वरले मानिसहरूलाई सम्पूर्ण पृथ्वीभरि छरपस्ट पारिदिनुभयो। यसको सरल अर्थ परमेश्वरले संसारभरि मानिसहरूलाई छरपस्ट पारिदिनुभयो। त्यो ठाउँको नाम बाबेल रहन गयो। हिब्रूमा, बाबेलको अर्थ अलमल हो। बाबेलको अर्को नाम बेबिलोन हो।</w:t>
      </w:r>
    </w:p>
    <w:p>
      <w:pPr/>
      <w:r>
        <w:rPr>
          <w:lang w:val="ne_NP" w:bidi="ne_NP"/>
        </w:rPr>
      </w:r>
      <w:r>
        <w:rPr>
          <w:lang w:val="ne_NP" w:bidi="ne_NP"/>
        </w:rPr>
        <w:t xml:space="preserve">रोक्नुहोस् र </w:t>
      </w:r>
      <w:r>
        <w:rPr>
          <w:lang w:val="ne_NP" w:bidi="ne_NP"/>
        </w:rPr>
        <w:t>बाबेल, अक्कद र एरेक देखाउने शिनार क्षेत्र</w:t>
      </w:r>
      <w:r>
        <w:rPr>
          <w:lang w:val="ne_NP" w:bidi="ne_NP"/>
        </w:rPr>
        <w:t>को नक्सा फेरि देखाउनुहोस्।</w:t>
      </w:r>
      <w:r>
        <w:rPr>
          <w:lang w:val="ne_NP" w:bidi="ne_NP"/>
        </w:rPr>
      </w:r>
    </w:p>
    <w:p>
      <w:pPr>
        <w:pStyle w:val="Heading3"/>
      </w:pPr>
      <w:r>
        <w:rPr>
          <w:lang w:val="ne_NP" w:bidi="ne_NP"/>
        </w:rPr>
        <w:t>Step 3</w:t>
      </w:r>
    </w:p>
    <w:p>
      <w:pPr/>
      <w:r>
        <w:rPr>
          <w:lang w:val="ne_NP" w:bidi="ne_NP"/>
        </w:rPr>
      </w:r>
      <w:r>
        <w:rPr>
          <w:lang w:val="ne_NP" w:bidi="ne_NP"/>
        </w:rPr>
        <w:t>संस्करणलाई सजिलोसँग बुझ्न पाठलाई फेरी एकपटक सुन्नुहोस्।</w:t>
      </w:r>
    </w:p>
    <w:p>
      <w:pPr/>
      <w:r>
        <w:rPr>
          <w:lang w:val="ne_NP" w:bidi="ne_NP"/>
        </w:rPr>
      </w:r>
      <w:r>
        <w:rPr>
          <w:lang w:val="ne_NP" w:bidi="ne_NP"/>
        </w:rPr>
        <w:t>यस सत्रमा, यस कथालाई दृश्यात्मक बनाउन तपाईंले समूहलाई मद्दत गर्नुहुनेछ। तपाईंले समूहलाई दृश्यहरू, सेटिङ र कथाका पात्रहरू परिभाषित गर्न मद्दत गर्नुहुनेछ।</w:t>
      </w:r>
    </w:p>
    <w:p>
      <w:pPr/>
      <w:r>
        <w:rPr>
          <w:lang w:val="ne_NP" w:bidi="ne_NP"/>
        </w:rPr>
      </w:r>
      <w:r>
        <w:rPr>
          <w:lang w:val="ne_NP" w:bidi="ne_NP"/>
        </w:rPr>
        <w:t>यस कथामा चार दृश्यहरू छन्।</w:t>
      </w:r>
    </w:p>
    <w:p>
      <w:pPr/>
      <w:r>
        <w:rPr>
          <w:lang w:val="ne_NP" w:bidi="ne_NP"/>
        </w:rPr>
      </w:r>
      <w:r>
        <w:rPr>
          <w:b/>
          <w:lang w:val="ne_NP" w:bidi="ne_NP"/>
        </w:rPr>
        <w:t>पहिलो दृश्य:</w:t>
      </w:r>
      <w:r>
        <w:rPr>
          <w:lang w:val="ne_NP" w:bidi="ne_NP"/>
        </w:rPr>
        <w:t>संसारका सबैले एउटै शब्द र भाषा बोल्थे। पूर्वतिर जाँदै गर्दा मानिसहरूले शिनारको भूमिमा एउटा मैदान भेट्टाए। तिनीहरूले त्यहाँ बसोबास गर्ने निर्णय गरे।</w:t>
      </w:r>
    </w:p>
    <w:p>
      <w:pPr/>
      <w:r>
        <w:rPr>
          <w:lang w:val="ne_NP" w:bidi="ne_NP"/>
        </w:rPr>
      </w:r>
      <w:r>
        <w:rPr>
          <w:b/>
          <w:lang w:val="ne_NP" w:bidi="ne_NP"/>
        </w:rPr>
        <w:t>दोस्रो दृश्य:</w:t>
      </w:r>
      <w:r>
        <w:rPr>
          <w:lang w:val="ne_NP" w:bidi="ne_NP"/>
        </w:rPr>
        <w:t xml:space="preserve"> तिनीहरू बसोबास गर्दा, तिनीहरूले ढुङ्गा प्रयोग गर्नुको सट्टा इँटाहरू बनाउने निर्णय गरे। तिनीहरूसँग सुर्कि-चुनको सट्टा अलकत्रा पनि थियो। त्यसपछि, तिनीहरूले स्वर्गसम्म पुग्ने शहर र धरहरा बनाएर आफ्नो नाम राख्ने योजना बनाए। तिनीहरूले सोचे कि एउटा सहर र आकाश छुने एउटा धरहरा बनाएर तिनीहरू सँगै बस्न सक्छन् र अन्य ठाउँहरूमा बस्नबाट जोगिन सक्छन्।</w:t>
      </w:r>
    </w:p>
    <w:p>
      <w:pPr/>
      <w:r>
        <w:rPr>
          <w:lang w:val="ne_NP" w:bidi="ne_NP"/>
        </w:rPr>
      </w:r>
      <w:r>
        <w:rPr>
          <w:b/>
          <w:lang w:val="ne_NP" w:bidi="ne_NP"/>
        </w:rPr>
        <w:t>तेस्रो दृश्य:</w:t>
      </w:r>
      <w:r>
        <w:rPr>
          <w:lang w:val="ne_NP" w:bidi="ne_NP"/>
        </w:rPr>
        <w:t xml:space="preserve"> मानिसहरूले के बनाइरहेका थिए भनेर हेर्नका लागि परमेश्वर स्वर्गबाट तल आउनुभयो। परमेश्वरले मानिसहरूको ठूलो क्षमतालाई देख्नुभयो किनभने तिनीहरूले एउटै भाषा बोल्थे। त्यसैले परमेश्वरले मानिसहरूको भाषालाई अलमलमा पारिदिने निर्णय गर्नुभयो ताकि तिनीहरूले विभिन्न भाषाहरू बोलून्।</w:t>
      </w:r>
    </w:p>
    <w:p>
      <w:pPr/>
      <w:r>
        <w:rPr>
          <w:lang w:val="ne_NP" w:bidi="ne_NP"/>
        </w:rPr>
      </w:r>
      <w:r>
        <w:rPr>
          <w:b/>
          <w:lang w:val="ne_NP" w:bidi="ne_NP"/>
        </w:rPr>
        <w:t>चौथो दृश्य:</w:t>
      </w:r>
      <w:r>
        <w:rPr>
          <w:lang w:val="ne_NP" w:bidi="ne_NP"/>
        </w:rPr>
        <w:t xml:space="preserve"> परमेश्वरले मानिसहरूका भाषाहरूलाई अलमलमा पारिदिनुभयो। फलस्वरूप, मानिसहरूले अब एक अर्कालाई बुझ्न सकेनन्। तिनीहरूले शहर र धरहरा बनाउन रोके, र तिनीहरू विभिन्न ठाउँहरूमा बस्न गए। यसरी परमेश्वरले मानिसहरूलाई संसारभरि तितरबितर पार्नुभयो। त्यो ठाउँलाई बाबेल भनिन्थ्यो किनभने त्याहीँ परमेश्वरले मानिसहरूको भाषालाई अलमलमा पार्नुभएको थियो।</w:t>
      </w:r>
    </w:p>
    <w:p>
      <w:pPr/>
      <w:r>
        <w:rPr>
          <w:lang w:val="ne_NP" w:bidi="ne_NP"/>
        </w:rPr>
      </w:r>
      <w:r>
        <w:rPr>
          <w:lang w:val="ne_NP" w:bidi="ne_NP"/>
        </w:rPr>
        <w:t>यस कथामा यि पात्रहरु समावेश छन्:</w:t>
      </w:r>
    </w:p>
    <w:p>
      <w:pPr>
        <w:pStyle w:val="ListBullet"/>
        <w:spacing w:line="240" w:lineRule="auto"/>
        <w:ind w:left="720"/>
      </w:pPr>
      <w:r>
        <w:rPr>
          <w:lang w:val="ne_NP" w:bidi="ne_NP"/>
        </w:rPr>
      </w:r>
      <w:r>
        <w:rPr>
          <w:lang w:val="ne_NP" w:bidi="ne_NP"/>
        </w:rPr>
        <w:t>परमेश्वर</w:t>
      </w:r>
    </w:p>
    <w:p>
      <w:pPr>
        <w:pStyle w:val="ListBullet"/>
        <w:spacing w:line="240" w:lineRule="auto"/>
        <w:ind w:left="720"/>
      </w:pPr>
      <w:r>
        <w:rPr>
          <w:lang w:val="ne_NP" w:bidi="ne_NP"/>
        </w:rPr>
      </w:r>
      <w:r>
        <w:rPr>
          <w:lang w:val="ne_NP" w:bidi="ne_NP"/>
        </w:rPr>
        <w:t>मानिसहरू/मानिसका सन्तानहरू</w:t>
      </w:r>
    </w:p>
    <w:p>
      <w:pPr/>
      <w:r>
        <w:rPr>
          <w:lang w:val="ne_NP" w:bidi="ne_NP"/>
        </w:rPr>
      </w:r>
      <w:r>
        <w:rPr>
          <w:lang w:val="ne_NP" w:bidi="ne_NP"/>
        </w:rPr>
        <w:t xml:space="preserve">यस सत्रमा, समूहमा स्टोरीबोर्ड, चित्र कोरेर वा कुशलता प्रयोग गरेर कथालाई दृश्यात्मक बनाउनु होस र नाटक गर्नुहोस। </w:t>
      </w:r>
    </w:p>
    <w:p>
      <w:pPr/>
      <w:r>
        <w:rPr>
          <w:lang w:val="ne_NP" w:bidi="ne_NP"/>
        </w:rPr>
      </w:r>
      <w:r>
        <w:rPr>
          <w:lang w:val="ne_NP" w:bidi="ne_NP"/>
        </w:rPr>
        <w:t>पहिलो दृश्यमा, मानिसहरूले एउटै भाषा बोलिरहेका थिए। मानिसहरूले ठ्याक्कै कुन भाषा बोल्थे भन्ने कुरा स्पष्ट छैन। तर तिनीहरूले एक अर्कालाई बुझ्न सके। मानिसहरू पनि पूर्वतिर जाँदै थिए। तिनीहरू बस्ने ठाउँ खोजिरहेका थिए। मानिसहरू यात्रा गर्दा प्रायजसो हिँड्थे।</w:t>
      </w:r>
    </w:p>
    <w:p>
      <w:pPr/>
      <w:r>
        <w:rPr>
          <w:lang w:val="ne_NP" w:bidi="ne_NP"/>
        </w:rPr>
      </w:r>
      <w:r>
        <w:rPr>
          <w:lang w:val="ne_NP" w:bidi="ne_NP"/>
        </w:rPr>
        <w:t>तिनीहरू यात्रा गरिरहँदा, तिनीहरूले शिनारको भूमिमा एउटा मैदान भेटे। तिनीहरूले देखे कि शिनार भूमिको मैदान बस्नका लागि राम्रो ठाउँ थियो। त्यसैले मानिसहरूले यात्रा रोकेर त्यही ठाउँमा आफ्नो शिविर स्थापित गर्ने निर्णय गरे।</w:t>
      </w:r>
    </w:p>
    <w:p>
      <w:pPr/>
      <w:r>
        <w:rPr>
          <w:lang w:val="ne_NP" w:bidi="ne_NP"/>
        </w:rPr>
      </w:r>
      <w:r>
        <w:rPr>
          <w:lang w:val="ne_NP" w:bidi="ne_NP"/>
        </w:rPr>
        <w:t xml:space="preserve">रोक्नुहोस् र </w:t>
      </w:r>
      <w:r>
        <w:rPr>
          <w:lang w:val="ne_NP" w:bidi="ne_NP"/>
        </w:rPr>
        <w:t>शिनार क्षेत्रका मैदानहरू</w:t>
      </w:r>
      <w:r>
        <w:rPr>
          <w:lang w:val="ne_NP" w:bidi="ne_NP"/>
        </w:rPr>
        <w:t xml:space="preserve"> देखाउनुहोस्।</w:t>
      </w:r>
    </w:p>
    <w:p>
      <w:pPr/>
      <w:r>
        <w:rPr>
          <w:lang w:val="ne_NP" w:bidi="ne_NP"/>
        </w:rPr>
      </w:r>
      <w:r>
        <w:rPr>
          <w:lang w:val="ne_NP" w:bidi="ne_NP"/>
        </w:rPr>
        <w:t>दोस्रो दृश्यमा, मानिसहरूले त्यहाँ कसरी बस्न सुरु गर्न सकिन्छ भन्ने बारेमा एक अर्कासँग कुरा गरे। मानिसहरूले इँटाहरू बनाउने निर्णय गरे। यस प्रक्रियामा, मानिसहरूले हिलो वा पाँगो माटो खोजे, र तिनीहरूलाई आयताकार ढिक्काहरूमा ढाले। आकार दिएपछि, तिनीहरूले ती कडा भएर इँटा बनुन् भनेर आगोमा सेक्छन्। ईटाहरू एकसाथ टाँस्नका लागि तिनीहरूसँग अलकत्रा पनि थियो।</w:t>
      </w:r>
    </w:p>
    <w:p>
      <w:pPr/>
      <w:r>
        <w:rPr>
          <w:lang w:val="ne_NP" w:bidi="ne_NP"/>
        </w:rPr>
      </w:r>
      <w:r>
        <w:rPr>
          <w:lang w:val="ne_NP" w:bidi="ne_NP"/>
        </w:rPr>
        <w:t xml:space="preserve">रोक्नुहोस् र </w:t>
      </w:r>
      <w:r>
        <w:rPr>
          <w:lang w:val="ne_NP" w:bidi="ne_NP"/>
        </w:rPr>
        <w:t>इँटा र अलकत्रा</w:t>
      </w:r>
      <w:r>
        <w:rPr>
          <w:lang w:val="ne_NP" w:bidi="ne_NP"/>
        </w:rPr>
        <w:t xml:space="preserve"> को एउटा तस्बिर देखाउनुहोस्। यदि तपाईंले निर्माणका लागि इँटा र अलकत्रा प्रयोग गर्नुहुन्न वा तपाईंको संस्कृतिमा इँटा र अलकत्रा छैन भने, आफ्नो संस्कृतिमा इँटा र अलकत्राको सबैभन्दा नजिकका विकल्प हुने वस्तुहरू प्रयोग गर्नुहोस् वा तिनको चित्र बनाउनुहोस्।</w:t>
      </w:r>
    </w:p>
    <w:p>
      <w:pPr/>
      <w:r>
        <w:rPr>
          <w:lang w:val="ne_NP" w:bidi="ne_NP"/>
        </w:rPr>
      </w:r>
      <w:r>
        <w:rPr>
          <w:lang w:val="ne_NP" w:bidi="ne_NP"/>
        </w:rPr>
        <w:t>त्यसपछि मानिसहरूले स्वर्गसम्म पुग्ने शहर र एउटा धरहरा बनाउने निर्णय गरे।</w:t>
      </w:r>
    </w:p>
    <w:p>
      <w:pPr/>
      <w:r>
        <w:rPr>
          <w:lang w:val="ne_NP" w:bidi="ne_NP"/>
        </w:rPr>
      </w:r>
      <w:r>
        <w:rPr>
          <w:lang w:val="ne_NP" w:bidi="ne_NP"/>
        </w:rPr>
        <w:t xml:space="preserve">रोक्नुहोस् र </w:t>
      </w:r>
      <w:r>
        <w:rPr>
          <w:lang w:val="ne_NP" w:bidi="ne_NP"/>
        </w:rPr>
        <w:t>बाबेलको सहर र धरहराको</w:t>
      </w:r>
      <w:r>
        <w:rPr>
          <w:lang w:val="ne_NP" w:bidi="ne_NP"/>
        </w:rPr>
        <w:t xml:space="preserve"> तस्बिर देखाउनुहोस्।</w:t>
      </w:r>
    </w:p>
    <w:p>
      <w:pPr/>
      <w:r>
        <w:rPr>
          <w:lang w:val="ne_NP" w:bidi="ne_NP"/>
        </w:rPr>
      </w:r>
      <w:r>
        <w:rPr>
          <w:lang w:val="ne_NP" w:bidi="ne_NP"/>
        </w:rPr>
        <w:t>तेस्रो दृश्यमा, परमेश्वर स्वर्गबाट तल आउनुभयो। मानिसहरूले के बनाइरहेका छन् भनेर हेर्न उहाँ जानुभयो। शहर र टावर अझै समाप्त भएका थिएनन् भन्ने कुरा ध्यान दिनु महत्त्वपूर्ण छ। तैपनि, मानिसहरूले ती बनाइरहँदा परमेश्वरले शहरको वरिपरि गएर धरहरा हेर्नुभयो। यसपछि परमेश्वर स्वर्गमा फर्किनुभएको हुन सक्छ। त्यसपछि, प्रत्यक्ष कथनमा, परमेश्वरले आफूले देख्नुभएको कुराको बारेमा आफ्ना विचारहरू व्यक्त गर्नुहुन्छ। उहाँको भनाइ "हेर" भन्ने शब्दबाट सुरु हुन्छ। हिब्रूमा, यो शब्द श्रोताको ध्यान आकर्षित गर्न प्रयोग गरिन्छ ताकि उनीहरूले भन्न लागिएको कुरा ध्यानपूर्वक सुनून्।</w:t>
      </w:r>
    </w:p>
    <w:p>
      <w:pPr/>
      <w:r>
        <w:rPr>
          <w:lang w:val="ne_NP" w:bidi="ne_NP"/>
        </w:rPr>
      </w:r>
      <w:r>
        <w:rPr>
          <w:lang w:val="ne_NP" w:bidi="ne_NP"/>
        </w:rPr>
        <w:t>यहाँ रोक्नुहोस् र अनुवाद टोलीमा छलफल गर्नुहोस्: तपाईंको संस्कृतिमा, आफ्ना श्रोताहरूलाई धेरै महत्त्वपूर्ण भनाइको लागि तयार गर्न तपाईं कुन शब्द वा शब्दहरू प्रयोग गर्नुहुन्छ?</w:t>
      </w:r>
    </w:p>
    <w:p>
      <w:pPr/>
      <w:r>
        <w:rPr>
          <w:lang w:val="ne_NP" w:bidi="ne_NP"/>
        </w:rPr>
      </w:r>
      <w:r>
        <w:rPr>
          <w:lang w:val="ne_NP" w:bidi="ne_NP"/>
        </w:rPr>
        <w:t>त्यसपछि परमेश्वरले भन्नुभयो कि मानिसहरूले एउटै भाषा बोल्ने भएकोले उहाँको अनाज्ञाकारी भइरहनेछन्। त्यसैले परमेश्वरले भन्नुहुन्छ, "हामी तल गएर तिनीहरूको भाषालाई अलमलमा पारौँ।" यहाँ, परमेश्वरले या त आफूसँग कुरा गरिरहनुभएको छ, वा उहाँ स्वर्गमा परमेश्वरसँगै रहेका स्वर्गदूतहरूको स्वर्गीय परिषद् वा आत्मिक प्राणीहरूसँग कुरा गरिरहनुभएको छ।</w:t>
      </w:r>
    </w:p>
    <w:p>
      <w:pPr/>
      <w:r>
        <w:rPr>
          <w:lang w:val="ne_NP" w:bidi="ne_NP"/>
        </w:rPr>
      </w:r>
      <w:r>
        <w:rPr>
          <w:lang w:val="ne_NP" w:bidi="ne_NP"/>
        </w:rPr>
        <w:t>चौथो दृश्यमा, परमेश्वरले मानिसहरूका भाषाहरूलाई खलबल पारिदिनुभयो। मानिसहरूले बोल्दै गर्दा अचानक एक अर्कालाई गलत बुझे। मानिसहरूले अब एक अर्कालाई बुझ्न नसक्ने भएकाले, तिनीहरू सायद निराश भए। फलस्वरूप, तिनीहरूले सहर र धरहराको निर्माण कार्य अधुरै छोडे। त्यसपछि, तिनीहरूले अन्य ठाउँहरूमा बस्नका लागि त्यो ठाउँ छोडे। यसरी परमेश्वरले मानिसहरूलाई संसारभरि तितरबितर पार्नुभयो। परमेश्वरले मानिसहरूको भाषाहरूलाई अलमलमा पारिदिनुभएको ठाउँलाई बाबेल भनियो। हिब्रूमा, "बाबेल" को अर्थ अलमल हो।</w:t>
      </w:r>
    </w:p>
    <w:p>
      <w:pPr/>
      <w:r>
        <w:rPr>
          <w:lang w:val="ne_NP" w:bidi="ne_NP"/>
        </w:rPr>
      </w:r>
      <w:r>
        <w:rPr>
          <w:lang w:val="ne_NP" w:bidi="ne_NP"/>
        </w:rPr>
        <w:t xml:space="preserve">रोक्नुहोस् र </w:t>
      </w:r>
      <w:r>
        <w:rPr>
          <w:lang w:val="ne_NP" w:bidi="ne_NP"/>
        </w:rPr>
        <w:t>बाबेल, अक्कद र एरेक देखाउने शिनार क्षेत्र</w:t>
      </w:r>
      <w:r>
        <w:rPr>
          <w:lang w:val="ne_NP" w:bidi="ne_NP"/>
        </w:rPr>
        <w:t>को नक्सा फेरि देखाउनुहोस्।</w:t>
      </w:r>
      <w:r>
        <w:rPr>
          <w:lang w:val="ne_NP" w:bidi="ne_NP"/>
        </w:rPr>
      </w:r>
    </w:p>
    <w:p>
      <w:pPr>
        <w:pStyle w:val="Heading3"/>
      </w:pPr>
      <w:r>
        <w:rPr>
          <w:lang w:val="ne_NP" w:bidi="ne_NP"/>
        </w:rPr>
        <w:t>Step 4</w:t>
      </w:r>
    </w:p>
    <w:p>
      <w:pPr/>
      <w:r>
        <w:rPr>
          <w:lang w:val="ne_NP" w:bidi="ne_NP"/>
        </w:rPr>
      </w:r>
      <w:r>
        <w:rPr>
          <w:lang w:val="ne_NP" w:bidi="ne_NP"/>
        </w:rPr>
        <w:t>संस्करणलाई सजिलोसँग बुझ्न पाठलाई फेरी एकपटक सुन्नुहोस्।</w:t>
      </w:r>
    </w:p>
    <w:p>
      <w:pPr/>
      <w:r>
        <w:rPr>
          <w:lang w:val="ne_NP" w:bidi="ne_NP"/>
        </w:rPr>
      </w:r>
      <w:r>
        <w:rPr>
          <w:lang w:val="ne_NP" w:bidi="ne_NP"/>
        </w:rPr>
        <w:t>यस सत्रमा, टोलीले कथालाई नाटकीय बनाउनेछ।</w:t>
      </w:r>
    </w:p>
    <w:p>
      <w:pPr/>
      <w:r>
        <w:rPr>
          <w:lang w:val="ne_NP" w:bidi="ne_NP"/>
        </w:rPr>
      </w:r>
      <w:r>
        <w:rPr>
          <w:lang w:val="ne_NP" w:bidi="ne_NP"/>
        </w:rPr>
        <w:t>यस कथामा चार दृश्यहरू छन्</w:t>
      </w:r>
    </w:p>
    <w:p>
      <w:pPr/>
      <w:r>
        <w:rPr>
          <w:lang w:val="ne_NP" w:bidi="ne_NP"/>
        </w:rPr>
      </w:r>
      <w:r>
        <w:rPr>
          <w:lang w:val="ne_NP" w:bidi="ne_NP"/>
        </w:rPr>
        <w:t>यस कथामा यि पात्रहरु समावेश छन्:</w:t>
      </w:r>
    </w:p>
    <w:p>
      <w:pPr>
        <w:pStyle w:val="ListBullet"/>
        <w:spacing w:line="240" w:lineRule="auto"/>
        <w:ind w:left="720"/>
      </w:pPr>
      <w:r>
        <w:rPr>
          <w:lang w:val="ne_NP" w:bidi="ne_NP"/>
        </w:rPr>
      </w:r>
      <w:r>
        <w:rPr>
          <w:lang w:val="ne_NP" w:bidi="ne_NP"/>
        </w:rPr>
        <w:t>परमेश्वर</w:t>
      </w:r>
    </w:p>
    <w:p>
      <w:pPr>
        <w:pStyle w:val="ListBullet"/>
        <w:spacing w:line="240" w:lineRule="auto"/>
        <w:ind w:left="720"/>
      </w:pPr>
      <w:r>
        <w:rPr>
          <w:lang w:val="ne_NP" w:bidi="ne_NP"/>
        </w:rPr>
      </w:r>
      <w:r>
        <w:rPr>
          <w:lang w:val="ne_NP" w:bidi="ne_NP"/>
        </w:rPr>
        <w:t>मानिसहरू/मानिसका सन्तानहरू</w:t>
      </w:r>
    </w:p>
    <w:p>
      <w:pPr/>
      <w:r>
        <w:rPr>
          <w:lang w:val="ne_NP" w:bidi="ne_NP"/>
        </w:rPr>
      </w:r>
      <w:r>
        <w:rPr>
          <w:lang w:val="ne_NP" w:bidi="ne_NP"/>
        </w:rPr>
        <w:t>टोलीले कथालाई दुई पटक अभिनय गर्न लगाउनुहोस्। तिनीहरूले अनुवाद गरिरहेका भाषामा अभिनय गर्नुपर्छ। पहिला, टोलीले नरोकिकन कथालाई अभिनय गर्नु। दोस्रो पटक टोलीले कथालाई अभिनय गर्दा, तिनीहरूलाई कथाको विभिन्न ठाउँहरूमा रोक्नुहोस्।</w:t>
      </w:r>
    </w:p>
    <w:p>
      <w:pPr/>
      <w:r>
        <w:rPr>
          <w:lang w:val="ne_NP" w:bidi="ne_NP"/>
        </w:rPr>
      </w:r>
      <w:r>
        <w:rPr>
          <w:lang w:val="ne_NP" w:bidi="ne_NP"/>
        </w:rPr>
        <w:t>टोलीले पहिलो पटक कथालाई अभिनय गर्दा, संवाद, प्रवाह, प्लटलाइन र कथाको कालक्रममा ध्यान दिनुहोस्। कथा वा खण्डको महत्त्वपूर्ण वा कठिन भागहरूलाई अभिनय गर्नुपर्ने र छुटाउन नहुने कुरामा ध्यान दिनुहोस्। टोलीलाई कथाका भागहरू सम्झन मद्दत गर्नुहोस्।</w:t>
      </w:r>
    </w:p>
    <w:p>
      <w:pPr/>
      <w:r>
        <w:rPr>
          <w:lang w:val="ne_NP" w:bidi="ne_NP"/>
        </w:rPr>
      </w:r>
      <w:r>
        <w:rPr>
          <w:lang w:val="ne_NP" w:bidi="ne_NP"/>
        </w:rPr>
        <w:t>टोलीले यो कथालाई दोस्रो पटक अभिनय गर्दा, तिनीहरूलाई केही निश्चित ठाउँहरूमा रोक्नुहोस्।</w:t>
      </w:r>
    </w:p>
    <w:p>
      <w:pPr/>
      <w:r>
        <w:rPr>
          <w:lang w:val="ne_NP" w:bidi="ne_NP"/>
        </w:rPr>
      </w:r>
      <w:r>
        <w:rPr>
          <w:lang w:val="ne_NP" w:bidi="ne_NP"/>
        </w:rPr>
        <w:t>दृश्य १ का लागि, मानिसहरूको भूमिका खेल्ने कलाकारहरूलाई एउटै भाषा प्रयोग गरेर कुनै कुरामा छलफल गर्न लगाउनुहोस्। तिनीहरू कुरा गरिरहँदा, तिनीहरू हिँडिरहेका र आफू बस्न सक्ने ठाउँ पनि खोजिरहेका कुरा सुनिश्चित गर्नुहोस्। जब तिनीहरूले शिनारको मैदान देख्छन्, तब मानिसहरूलाई त्यहाँ आफ्नो शिविर खडा गर्न लगाउनुहोस्। जब मानिसहरू त्यहाँ आइपुग्छन्, तिनीहरू आफ्नो नयाँ घरको पाएकोमा उत्साहित भएको कुरा सुनिश्चित गर्नुहोस्।</w:t>
      </w:r>
    </w:p>
    <w:p>
      <w:pPr/>
      <w:r>
        <w:rPr>
          <w:lang w:val="ne_NP" w:bidi="ne_NP"/>
        </w:rPr>
      </w:r>
      <w:r>
        <w:rPr>
          <w:lang w:val="ne_NP" w:bidi="ne_NP"/>
        </w:rPr>
        <w:t>अभिनय रोक्नुहोस्: मानिसहरूको भूमिका खेल्ने कलाकारहरूलाई सोध्नुहोस्, "तपाईंलाई कस्तो महसुस भइरहेको छ?" तपाईंले यस्ता कुराहरू सुन्न सक्नुहुन्छ, "हामी आफ्नो नयाँ घरको लागि उत्साहित छौं!" वा "अन्तमा, हामी आफ्नो जीवन निर्माण गर्न सुरु गर्न सक्छौं!" नाटक फेरि सुरु गर्नुहोस्।</w:t>
      </w:r>
    </w:p>
    <w:p>
      <w:pPr/>
      <w:r>
        <w:rPr>
          <w:lang w:val="ne_NP" w:bidi="ne_NP"/>
        </w:rPr>
      </w:r>
      <w:r>
        <w:rPr>
          <w:lang w:val="ne_NP" w:bidi="ne_NP"/>
        </w:rPr>
        <w:t>दृश्य २ मा ती मानिसहरूले एउटा सहर र धरहरा बनाउन सकून् भनेर इँटाहरू बनाउने बारेमा आपसमा छलफल गरिरहेका छन्। टोलीका एक व्यक्तिलाई भन्न लगाउनुहोस्, "ईटाहरू बनाऔँ र तिनीहरूलाई आगोमा पोलौँ।" त्यसपछि मानिसहरूलाई हिलो वा चिम्टाइलो माटो खोज्न लगाउनुहोस् र उनीहरूलाई ईँटाहरू बनाउन लगाउनुहोस्। त्यसपछि, अर्को व्यक्तिलाई भन्न लगाउनुहोस्, "आऊ, हामी आफ्ना लागि एउटा ठूलो शहर र आकाश छुने एउटा धरहरा बनाऔं।" त्यसपछि, अर्को व्यक्तिलाई यसो भन्न लगाउनुहोस्, "यसले हामीलाई प्रसिद्ध बनाउनेछ र हामीलाई संसारभरि छरिनबाट जोगाउनेछ।" मानिसहरू आफ्ना विचारमा उत्साहित छन् भनेर देखाउने कुरालाई निश्चित गर्नुहोस्।</w:t>
      </w:r>
    </w:p>
    <w:p>
      <w:pPr/>
      <w:r>
        <w:rPr>
          <w:lang w:val="ne_NP" w:bidi="ne_NP"/>
        </w:rPr>
      </w:r>
      <w:r>
        <w:rPr>
          <w:lang w:val="ne_NP" w:bidi="ne_NP"/>
        </w:rPr>
        <w:t>अभिनय रोक्नुहोस्: मानिसहरूको भूमिका खेल्ने कलाकारहरूलाई सोध्नुहोस्, "तपाईंलाई कस्तो महसुस भइरहेको छ?" तपाईंले यस्ता कुराहरू सुन्न सक्नुहुन्छ, "म यस योजनाको लागि उत्साहित छु!" वा "शहर र धरहराले हामीलाई निश्चित रूपमा महान् बनाउनेछ, सायद परमेश्वरभन्दा अझ महान् बनाउनेछ!" वा "मलाई विश्वास छ कि यस महान् उपलब्धिको कारण मानिसहरूले हामीलाई सम्झनेछन्।" नाटक फेरि सुरु गर्नुहोस्।</w:t>
      </w:r>
    </w:p>
    <w:p>
      <w:pPr/>
      <w:r>
        <w:rPr>
          <w:lang w:val="ne_NP" w:bidi="ne_NP"/>
        </w:rPr>
      </w:r>
      <w:r>
        <w:rPr>
          <w:lang w:val="ne_NP" w:bidi="ne_NP"/>
        </w:rPr>
        <w:t>दृश्य ३ का लागि, परमेश्वरको रूपमा अभिनय गर्ने व्यक्तिलाई अग्लो ठाउँबाट तल झर्न लगाउनुहोस्। जब परमेश्वर पृथ्वीमा ओर्लनुहुन्छ, उहाँले सहर र धरहरालाई हेर्नुहुन्छ। मानिसहरूले के बनाइरहेका थिए भनेर देखेपछि, परमेश्वर स्वर्गमा फर्किनुहुन्छ। स्वर्गमा परमेश्वरले भन्नुभयो, यदि मानिसहरू सफल भए तिनीहरूले फेरि यसो गर्नेछन्। परमेश्वरको भूमिका खेल्ने कलाकारले मानिसहरूको बारेमा आफ्ना विचारहरू व्यक्त गर्दा परमेश्वरको प्रत्यक्ष कथन प्रयोग गर्न लगाउनुहोस्।</w:t>
      </w:r>
    </w:p>
    <w:p>
      <w:pPr/>
      <w:r>
        <w:rPr>
          <w:lang w:val="ne_NP" w:bidi="ne_NP"/>
        </w:rPr>
      </w:r>
      <w:r>
        <w:rPr>
          <w:lang w:val="ne_NP" w:bidi="ne_NP"/>
        </w:rPr>
        <w:t xml:space="preserve">अभिनय रोक्नुहोस्: परमेश्वरको भूमिका खेल्ने कलाकारलाई सोध्नुहोस्, "तपाईंलाई कस्तो महसुस भइरहेको छ?" तपाईंले यस्ता कुराहरू सुन्न सक्नुहुन्छ, "मानिसहरूले मेरो आज्ञा उल्लंघन गरेकोले म निराश छु," वा "मैले यसलाई अहिले नै रोकिनँ भने, यी मानिसहरूले भविष्यमा पनि यस्तै काम गरिरहनेछन्।" नाटक फेरि सुरु गर्नुहोस्। यो कुरा सम्झनु महत्त्वपूर्ण छ कि जब परमेश्वरले भन्नुभयो, "आउनुहोस्, </w:t>
      </w:r>
      <w:r>
        <w:rPr>
          <w:b/>
          <w:lang w:val="ne_NP" w:bidi="ne_NP"/>
        </w:rPr>
        <w:t>हामी</w:t>
      </w:r>
      <w:r>
        <w:rPr>
          <w:lang w:val="ne_NP" w:bidi="ne_NP"/>
        </w:rPr>
        <w:t xml:space="preserve"> तल जाऔँ," परमेश्वर आफैँसँग बोलिरहनुभएको हुन सक्छ। यस अवस्थामा, परमेश्वरको भूमिका खेल्ने कलाकारले आफ्ना विचारहरू ठूलो स्वरले बताउन सक्छन्। फेरि, परमेश्वरको प्रत्यक्ष वाणी प्रयोग गर्ने कुराको निश्चित गर्नुहोस्। परमेश्वरले स्वर्गमा उहाँसँगै रहेका आफ्ना स्वर्गदूतहरू वा आत्मिक प्राणीहरूको स्वर्गीय परिषदसँग पनि कुरा गरिरहनुभएको हुन सक्छ। टोलीले यसलाई अभिनय गरेर पनि देखाउन सक्छ। यस अवस्थामा, समूहले स्वर्गदूतहरू र आत्माहरूको प्रतिनिधित्व गर्ने समूहलाई परमेश्वरले बोलिरहनुभएको चित्रण गर्न सक्छ।</w:t>
      </w:r>
    </w:p>
    <w:p>
      <w:pPr/>
      <w:r>
        <w:rPr>
          <w:lang w:val="ne_NP" w:bidi="ne_NP"/>
        </w:rPr>
      </w:r>
      <w:r>
        <w:rPr>
          <w:lang w:val="ne_NP" w:bidi="ne_NP"/>
        </w:rPr>
        <w:t>दृश्य ४ का लागि, परमेश्वर फेरि स्वर्गबाट तल आउनुहुन्छ र मानिसहरूलाई अलमलमा पार्नुहुन्छ। त्यसपछि मानिसहरू अचानक एक अर्काको बोली बुझ्न असमर्थ हुन्छन्। तिनीहरूले एक अर्कालाई बुझ्न नसकेका कारण मानिसहरूमा देखिएको आक्रोश देखाउने कुरा निश्चित गर्नुहोस्। तिनीहरूले आफ्नो निराशाको कारणले सहर र धरहराको निर्माणलाई कसरी अधुरै छोड्छन् भनेर देखाउने कुराको पनि निश्चित गर्नुहोस्। मानिसहरू विभिन्न ठाउँहरूमा जान निस्कँदै गर्दा, परमेश्वरले नै उनीहरूलाई संसारभरि छरपष्ट पार्नुभएको हो भनेर देखाउने कुनै कार्य उहाँले गर्नुभएको होस्।</w:t>
      </w:r>
    </w:p>
    <w:p>
      <w:pPr/>
      <w:r>
        <w:rPr>
          <w:lang w:val="ne_NP" w:bidi="ne_NP"/>
        </w:rPr>
      </w:r>
      <w:r>
        <w:rPr>
          <w:lang w:val="ne_NP" w:bidi="ne_NP"/>
        </w:rPr>
        <w:t>अभिनय रोक्नुहोस्: परमेश्वरको भूमिका खेल्ने कलाकारलाई सोध्नुहोस्, "तपाईंलाई कस्तो महसुस भइरहेको छ?" तपाईंले यस्ता कुराहरू सुन्न सक्नुहुन्छ, "तिनीहरू छरिनु मेरो ईश्वरीय उद्देश्य अनुसार भएको छ," वा "तिनीहरू छरिनुले मेरो आज्ञा पूरा गर्दछ जसको परिणाम तिनीहरूको लागि आशिष हुनुपर्छ।"</w:t>
      </w:r>
      <w:r>
        <w:rPr>
          <w:lang w:val="ne_NP" w:bidi="ne_NP"/>
        </w:rPr>
      </w:r>
    </w:p>
    <w:p>
      <w:pPr>
        <w:pStyle w:val="Heading3"/>
      </w:pPr>
      <w:r>
        <w:rPr>
          <w:lang w:val="ne_NP" w:bidi="ne_NP"/>
        </w:rPr>
        <w:t>Step 5</w:t>
      </w:r>
    </w:p>
    <w:p>
      <w:pPr/>
      <w:r>
        <w:rPr>
          <w:lang w:val="ne_NP" w:bidi="ne_NP"/>
        </w:rPr>
      </w:r>
      <w:r>
        <w:rPr>
          <w:lang w:val="ne_NP" w:bidi="ne_NP"/>
        </w:rPr>
        <w:t>पाठलाई बुझ्न-सजिलो संस्करणमा एकपटक सुन्नुहोस्।</w:t>
      </w:r>
    </w:p>
    <w:p>
      <w:pPr/>
      <w:r>
        <w:rPr>
          <w:lang w:val="ne_NP" w:bidi="ne_NP"/>
        </w:rPr>
      </w:r>
      <w:r>
        <w:rPr>
          <w:lang w:val="ne_NP" w:bidi="ne_NP"/>
        </w:rPr>
        <w:t>नोआको समयको धेरै वर्षपछि, मानिसहरूको संख्या बढ्दै गयो र तिनीहरूले पृथ्वी भर्न थाले। यस समयमा, मानिसहरूले एउटै भाषा बोल्थे र एउटै शब्दहरू प्रयोग गर्थे। तिनीहरूले शिनार भनिने देशको एउटा मैदान नदेखेसम्म पूर्वतिर यात्रा गरिरहे। मानिसहरूले त्यो भूमिमा बस्ने निर्णय गरे।</w:t>
      </w:r>
    </w:p>
    <w:p>
      <w:pPr/>
      <w:r>
        <w:rPr>
          <w:lang w:val="ne_NP" w:bidi="ne_NP"/>
        </w:rPr>
      </w:r>
      <w:r>
        <w:rPr>
          <w:lang w:val="ne_NP" w:bidi="ne_NP"/>
        </w:rPr>
        <w:t xml:space="preserve">त्यसपछि मानिसहरूले </w:t>
      </w:r>
      <w:r>
        <w:rPr>
          <w:b/>
          <w:lang w:val="ne_NP" w:bidi="ne_NP"/>
        </w:rPr>
        <w:t>इँटाहरू</w:t>
      </w:r>
      <w:r>
        <w:rPr>
          <w:lang w:val="ne_NP" w:bidi="ne_NP"/>
        </w:rPr>
        <w:t xml:space="preserve"> बनाउने निर्णय गरे। तिनीहरूसँग भएका ईँटा र अलकत्रा प्रयोग गरेर तिनीहरूले स्वर्गसम्म पुग्ने एउटा शहर र धरहरा बनाउने निर्णय गरे। </w:t>
      </w:r>
      <w:r>
        <w:rPr>
          <w:b/>
          <w:lang w:val="ne_NP" w:bidi="ne_NP"/>
        </w:rPr>
        <w:t>स्वर्ग</w:t>
      </w:r>
      <w:r>
        <w:rPr>
          <w:lang w:val="ne_NP" w:bidi="ne_NP"/>
        </w:rPr>
        <w:t xml:space="preserve">ले सन्दर्भ अनुसार आकाशलाई वा परमेश्वर र उहाँका स्वर्गदूतहरू बसोबास गर्ने ठाउँलाई जनाउन सक्छ। यस कथामा, स्वर्गले सम्भवतः आकाशलाई बुझाउँछ, किनभने परमेश्वर बसोबास गर्ने स्वर्गमा कुनै पनि संरचना कहिल्यै पुग्न सक्दैन। थप जानकारीको लागि तपाईंले मुख्य शब्दावलीमा </w:t>
      </w:r>
      <w:r>
        <w:rPr>
          <w:lang w:val="ne_NP" w:bidi="ne_NP"/>
        </w:rPr>
        <w:t>स्वर्ग</w:t>
      </w:r>
      <w:r>
        <w:rPr>
          <w:lang w:val="ne_NP" w:bidi="ne_NP"/>
        </w:rPr>
        <w:t xml:space="preserve"> हेर्न सक्नुहुन्छ। शहर र धरहरा बनाएर तिनीहरूले </w:t>
      </w:r>
      <w:r>
        <w:rPr>
          <w:b/>
          <w:lang w:val="ne_NP" w:bidi="ne_NP"/>
        </w:rPr>
        <w:t>आफ्नो नाम कमाउन</w:t>
      </w:r>
      <w:r>
        <w:rPr>
          <w:lang w:val="ne_NP" w:bidi="ne_NP"/>
        </w:rPr>
        <w:t xml:space="preserve"> सकिन्छ भनेर ति मानिसहरूले भने। "आफ्नो नाम कमाउनु" यस्तो भनाइ हो जसको अर्थ आफ्नो सम्मान वा प्रतिष्ठा बढाउनु हो। धर्मशास्त्रका अन्य ठाउँमा, परमेश्वरले नै कुनै व्यक्तिको लागि वा आफ्नै लागि नाउँ बनाउनुहुन्छ। यो परमेश्वरसँग मात्र सम्बन्धित कार्य हो। आफ्नो नाम कमाएर, मानिसहरूले परमेश्वरको आज्ञा उल्लंघन गर्न र एउटै ठाउँमा बसिरहन सकिन्छ भन्ने सोचे।</w:t>
      </w:r>
    </w:p>
    <w:p>
      <w:pPr/>
      <w:r>
        <w:rPr>
          <w:lang w:val="ne_NP" w:bidi="ne_NP"/>
        </w:rPr>
      </w:r>
      <w:r>
        <w:rPr>
          <w:b/>
          <w:lang w:val="ne_NP" w:bidi="ne_NP"/>
        </w:rPr>
        <w:t>परमेश्वर</w:t>
      </w:r>
      <w:r>
        <w:rPr>
          <w:lang w:val="ne_NP" w:bidi="ne_NP"/>
        </w:rPr>
        <w:t xml:space="preserve"> मानिसहरूले के बनाइरहेका थिए भनेर हेर्नका लागि तल आउनुभयो। यस सन्दर्भमा परमेश्वरका लागि प्रयोग गरिएको हिब्रू शब्दले परमेश्वरको व्यक्तिगत नाम, </w:t>
      </w:r>
      <w:r>
        <w:rPr>
          <w:b/>
          <w:lang w:val="ne_NP" w:bidi="ne_NP"/>
        </w:rPr>
        <w:t>याहवे</w:t>
      </w:r>
      <w:r>
        <w:rPr>
          <w:lang w:val="ne_NP" w:bidi="ne_NP"/>
        </w:rPr>
        <w:t xml:space="preserve">लाई बुझाउँछ। थप जानकारीको लागि, तपाईंले </w:t>
      </w:r>
      <w:r>
        <w:rPr>
          <w:lang w:val="ne_NP" w:bidi="ne_NP"/>
        </w:rPr>
        <w:t>याहवे</w:t>
      </w:r>
      <w:r>
        <w:rPr>
          <w:lang w:val="ne_NP" w:bidi="ne_NP"/>
        </w:rPr>
        <w:t xml:space="preserve"> सम्बन्धी मुख्य शब्दावली हेर्न सक्नुहुन्छ। मानिसहरूले के बनाइरहेका थिए भनेर देखेपछि, परमेश्वर स्वर्गमा फर्किनुभएको हुन सक्छ। त्यसपछि, परमेश्वरले उहाँले मानिसहरूसँग के गर्नुपर्छ भन्ने बारेमा कुरा गर्नुभयो। आफ्नो भनाईको परिचय दिँदा, परमेश्वरले भन्नुभयो, "</w:t>
      </w:r>
      <w:r>
        <w:rPr>
          <w:b/>
          <w:lang w:val="ne_NP" w:bidi="ne_NP"/>
        </w:rPr>
        <w:t>हेर</w:t>
      </w:r>
      <w:r>
        <w:rPr>
          <w:lang w:val="ne_NP" w:bidi="ne_NP"/>
        </w:rPr>
        <w:t>!" हेर भन्ने एउटा यस्तो अभिव्यक्ति हो जुन सामान्यतया कुनै अति महत्त्वपूर्ण कुरा भन्नु भन्दा अघि प्रयोग गरिन्छ। यसलाई "हेर!" को रूपमा पनि अनुवाद गरिन्छ। यसले पाठक वा श्रोतालाई कुनै महत्त्वपूर्ण भनाइका लागि तयार पार्न बोलीको गतिलाई सुस्त बनाउने काम गर्दछ।</w:t>
      </w:r>
    </w:p>
    <w:p>
      <w:pPr/>
      <w:r>
        <w:rPr>
          <w:lang w:val="ne_NP" w:bidi="ne_NP"/>
        </w:rPr>
      </w:r>
      <w:r>
        <w:rPr>
          <w:lang w:val="ne_NP" w:bidi="ne_NP"/>
        </w:rPr>
        <w:t>परमेश्वरले भन्नुभयो कि यदि उहाँले मानिसहरूलाई अहिले रोक्नुभएन भने मानिसहरूले उहाँको आज्ञा उल्लंघन गरिरहनेछन्। त्यसैले परमेश्वरले मानिसहरूको भाषाहरूलाई खलबल पार्ने निर्णय गर्नुभयो। आफ्नो योजनाको विषयमा कुरा गर्नुहुँदा, परमेश्वरले आफूसँग वा स्वर्गमा उहाँसँगै भएका स्वर्गदूतहरू वा आत्मिक प्राणीहरूको स्वर्गीय परिषदसँग कुरा गरिरहनुभएको हुन सक्छ।</w:t>
      </w:r>
    </w:p>
    <w:p>
      <w:pPr/>
      <w:r>
        <w:rPr>
          <w:lang w:val="ne_NP" w:bidi="ne_NP"/>
        </w:rPr>
      </w:r>
      <w:r>
        <w:rPr>
          <w:lang w:val="ne_NP" w:bidi="ne_NP"/>
        </w:rPr>
        <w:t xml:space="preserve">परमेश्वरले मानिसहरूका भाषाहरूलाई अलमलमा पारिदिनुभयो। फलस्वरूप, मानिसहरूले अब एक अर्कालाई बुझ्न सकेनन्। त्यसकारण, तिनीहरूले सहर र धरहरा निर्माण कार्य अधुरै छोडे। तिनीहरूले त्यो ठाउँ पनि छोडे र विभिन्न ठाउँहरूमा बस्न गए। परमेश्वरले तिनीहरूको भाषालाई खलबल पारिदिनुभएको ठाउँलाई </w:t>
      </w:r>
      <w:r>
        <w:rPr>
          <w:b/>
          <w:lang w:val="ne_NP" w:bidi="ne_NP"/>
        </w:rPr>
        <w:t>बाबेल</w:t>
      </w:r>
      <w:r>
        <w:rPr>
          <w:lang w:val="ne_NP" w:bidi="ne_NP"/>
        </w:rPr>
        <w:t xml:space="preserve"> भनिन्थ्यो। हिब्रूमा, बाबेलको अर्थ अलमल हो। यसरी, परमेश्वरले मानिसहरूलाई </w:t>
      </w:r>
      <w:r>
        <w:rPr>
          <w:b/>
          <w:lang w:val="ne_NP" w:bidi="ne_NP"/>
        </w:rPr>
        <w:t>सारा पृथ्वीभरि</w:t>
      </w:r>
      <w:r>
        <w:rPr>
          <w:lang w:val="ne_NP" w:bidi="ne_NP"/>
        </w:rPr>
        <w:t xml:space="preserve"> छरपस्ट पार्नुभयो। "सारा पृथ्वीको सतह" भन्ने यो वाक्यांश एउटा अभिव्यक्ति हो जसको अर्थ "संसारभरि" भन्ने हुन्छ। यस कथामा, यसको अर्थ संसारका विभिन्न भागहरूमा बसोबास गरून् भनेर परमेश्वरले मानिसहरूलाई छरपस्ट पार्नुभयो भन्ने हुन्छ।</w:t>
      </w:r>
      <w:r>
        <w:rPr>
          <w:lang w:val="ne_NP" w:bidi="ne_NP"/>
        </w:rPr>
      </w:r>
    </w:p>
    <w:p>
      <w:pPr>
        <w:pStyle w:val="Heading3"/>
      </w:pPr>
      <w:r>
        <w:rPr>
          <w:lang w:val="ne_NP" w:bidi="ne_NP"/>
        </w:rPr>
        <w:t>Step 6</w:t>
      </w:r>
    </w:p>
    <w:p>
      <w:pPr/>
      <w:r>
        <w:rPr>
          <w:lang w:val="ne_NP" w:bidi="ne_NP"/>
        </w:rPr>
      </w:r>
      <w:r>
        <w:rPr>
          <w:lang w:val="ne_NP" w:bidi="ne_NP"/>
        </w:rPr>
        <w:t>अनुवादलाई सजिलोसँग बुझ्न यस खण्डको श्रव्य संस्करण सुन्‍नुहोस्।</w:t>
      </w:r>
    </w:p>
    <w:p>
      <w:pPr/>
      <w:r>
        <w:rPr>
          <w:lang w:val="ne_NP" w:bidi="ne_NP"/>
        </w:rPr>
      </w:r>
      <w:r>
        <w:rPr>
          <w:lang w:val="ne_NP" w:bidi="ne_NP"/>
        </w:rPr>
        <w:t>यस सत्रमा, एउटा समूहको रूपमा तपाईंको आफ्नै भाषामा खण्डलाई पुन: भन्न लगाउनुहोस्।</w:t>
      </w:r>
    </w:p>
    <w:p>
      <w:pPr/>
      <w:r>
        <w:rPr>
          <w:lang w:val="ne_NP" w:bidi="ne_NP"/>
        </w:rPr>
      </w:r>
      <w:r>
        <w:rPr>
          <w:lang w:val="ne_NP" w:bidi="ne_NP"/>
        </w:rPr>
        <w:t>पहिला, सम्पूर्ण समूहले खण्डलाई तपाईंको आफ्नै भाषामा बताउन अभ्यास गर्नुपर्छ। तपाईंले अघिल्लो चरणहरूमा निर्णय गर्नुभएको कुराहरू जस्तै कालक्रम, शब्दहरू, वाक्यांशहरू, भावनाहरू, वा तपाईंले छलफल गर्नुभएको अन्य कुराहरू यसमा समावेश गर्नलाई सम्झनुहोस्।</w:t>
      </w:r>
    </w:p>
    <w:p>
      <w:pPr/>
      <w:r>
        <w:rPr>
          <w:lang w:val="ne_NP" w:bidi="ne_NP"/>
        </w:rPr>
      </w:r>
      <w:r>
        <w:rPr>
          <w:lang w:val="ne_NP" w:bidi="ne_NP"/>
        </w:rPr>
        <w:t>एउटा समूहको सदस्यले खण्डका केही वाक्यहरू भन्नुपर्छ र रोकिनु पर्छ। समूहको अर्को सदस्यले खण्डको अर्को भाग भन्नु पर्छ र रोकिनु पर्छ। समूहले सम्पूर्ण खण्डलाई पुन: नभन्दासम्म यो गर्नुहोस्। यस चरणमा समूहका सदस्यहरूले एक अर्कालाई सच्याउन सक्छन्।</w:t>
      </w:r>
    </w:p>
    <w:p>
      <w:pPr/>
      <w:r>
        <w:rPr>
          <w:lang w:val="ne_NP" w:bidi="ne_NP"/>
        </w:rPr>
      </w:r>
      <w:r>
        <w:rPr>
          <w:lang w:val="ne_NP" w:bidi="ne_NP"/>
        </w:rPr>
        <w:t xml:space="preserve">अडियो रोक्‍नुहोस्। </w:t>
      </w:r>
    </w:p>
    <w:p>
      <w:pPr/>
      <w:r>
        <w:rPr>
          <w:lang w:val="ne_NP" w:bidi="ne_NP"/>
        </w:rPr>
      </w:r>
      <w:r>
        <w:rPr>
          <w:lang w:val="ne_NP" w:bidi="ne_NP"/>
        </w:rPr>
        <w:t>अर्को पटक, समूहको प्रत्येक सदस्यले कम्तिमा पनि एकचोटि सम्पूर्ण खण्डलाई नरोकी भन्नुपर्छ। समूहको सदस्यले खण्डलाई सम्झन मद्दत गर्न कुनैपनि वस्तुहरू, चालहरू, वा तिनीहरूको स्टोरीबोर्ड प्रयोग गर्न सक्छन्।</w:t>
      </w:r>
    </w:p>
    <w:p>
      <w:pPr/>
      <w:r>
        <w:rPr>
          <w:lang w:val="ne_NP" w:bidi="ne_NP"/>
        </w:rPr>
      </w:r>
      <w:r>
        <w:rPr>
          <w:lang w:val="ne_NP" w:bidi="ne_NP"/>
        </w:rPr>
        <w:t xml:space="preserve">अडियो रोक्‍नुहोस्। </w:t>
      </w:r>
    </w:p>
    <w:p>
      <w:pPr/>
      <w:r>
        <w:rPr>
          <w:lang w:val="ne_NP" w:bidi="ne_NP"/>
        </w:rPr>
      </w:r>
      <w:r>
        <w:rPr>
          <w:lang w:val="ne_NP" w:bidi="ne_NP"/>
        </w:rPr>
        <w:t>त्यसपछि, तपाईंलाई सबैभन्दा बढी मनपरेको खण्डको संस्करण कस्को हो समूहले निर्णय गर्न सक्छ। तपाईंले एउटा समूहको सदस्यले एउटा दृश्य बताएको तरिका मनपर्यो तर तपाईंले अर्को दृश्य अर्कै समूहको सदस्यले बताएको तरिका मनपर्यो भनेर निर्णय गर्न सक्नुहुन्छ।</w:t>
      </w:r>
    </w:p>
    <w:p>
      <w:pPr/>
      <w:r>
        <w:rPr>
          <w:lang w:val="ne_NP" w:bidi="ne_NP"/>
        </w:rPr>
      </w:r>
      <w:r>
        <w:rPr>
          <w:lang w:val="ne_NP" w:bidi="ne_NP"/>
        </w:rPr>
        <w:t xml:space="preserve">अडियो रोक्‍नुहोस्। </w:t>
      </w:r>
    </w:p>
    <w:p>
      <w:pPr/>
      <w:r>
        <w:rPr>
          <w:lang w:val="ne_NP" w:bidi="ne_NP"/>
        </w:rPr>
      </w:r>
      <w:r>
        <w:rPr>
          <w:lang w:val="ne_NP" w:bidi="ne_NP"/>
        </w:rPr>
        <w:t>अन्तमा, समूहले सबैजना सहमत हुने खण्डको अन्तिम संस्करणलाई सँगै राख्न सक्छन्। समूहको प्रत्येक सदस्यले यस खण्डको अन्तिम संस्करण सुनाउने अभ्यास गर्नुपर्छ।</w:t>
      </w:r>
      <w:r>
        <w:rPr>
          <w:lang w:val="ne_NP" w:bidi="ne_NP"/>
        </w:rPr>
      </w:r>
      <w:r>
        <w:rPr>
          <w:lang w:val="ne_NP" w:bidi="ne_NP"/>
        </w:rPr>
      </w:r>
    </w:p>
    <w:p>
      <w:pPr/>
      <w:r>
        <w:rPr>
          <w:lang w:val="ne_NP" w:bidi="ne_NP"/>
        </w:rPr>
      </w:r>
    </w:p>
    <w:p>
      <w:pPr>
        <w:pStyle w:val="Heading2"/>
      </w:pPr>
      <w:r>
        <w:rPr>
          <w:lang w:val="ne_NP" w:bidi="ne_NP"/>
        </w:rPr>
        <w:t>Genesis 11:10–26</w:t>
      </w:r>
      <w:r>
        <w:rPr>
          <w:lang w:val="ne_NP" w:bidi="ne_NP"/>
        </w:rPr>
      </w:r>
    </w:p>
    <w:p>
      <w:pPr>
        <w:pStyle w:val="Heading3"/>
      </w:pPr>
      <w:r>
        <w:rPr>
          <w:lang w:val="ne_NP" w:bidi="ne_NP"/>
        </w:rPr>
        <w:t>Step 1</w:t>
      </w:r>
    </w:p>
    <w:p>
      <w:pPr/>
      <w:r>
        <w:rPr>
          <w:lang w:val="ne_NP" w:bidi="ne_NP"/>
        </w:rPr>
      </w:r>
      <w:r>
        <w:rPr>
          <w:lang w:val="ne_NP" w:bidi="ne_NP"/>
        </w:rPr>
        <w:t>उत्पत्ति ११:१०–२६ सुन्नुहोस् र यसलाई आफ्नो हृदयमा राख्नुहोस्। पाठलाई तीन पटक सुन्नुहोस् (सम्भव छ भने तीन फरक अनुवादहरूमा)। त्यसपछि टोलीले निम्न प्रश्नहरूको छलफल गर्नुहोस:</w:t>
      </w:r>
    </w:p>
    <w:p>
      <w:pPr>
        <w:pStyle w:val="ListBullet"/>
        <w:spacing w:line="240" w:lineRule="auto"/>
        <w:ind w:left="720"/>
      </w:pPr>
      <w:r>
        <w:rPr>
          <w:lang w:val="ne_NP" w:bidi="ne_NP"/>
        </w:rPr>
      </w:r>
      <w:r>
        <w:rPr>
          <w:lang w:val="ne_NP" w:bidi="ne_NP"/>
        </w:rPr>
        <w:t>यो खण्डमा तपाईंलाई के मन पर्‍यो?</w:t>
      </w:r>
    </w:p>
    <w:p>
      <w:pPr>
        <w:pStyle w:val="ListBullet"/>
        <w:spacing w:line="240" w:lineRule="auto"/>
        <w:ind w:left="720"/>
      </w:pPr>
      <w:r>
        <w:rPr>
          <w:lang w:val="ne_NP" w:bidi="ne_NP"/>
        </w:rPr>
      </w:r>
      <w:r>
        <w:rPr>
          <w:lang w:val="ne_NP" w:bidi="ne_NP"/>
        </w:rPr>
        <w:t>तपाईलाई के मन पर्दैन वा के बुझ्नुहुन्न?</w:t>
      </w:r>
    </w:p>
    <w:p>
      <w:pPr>
        <w:pStyle w:val="ListBullet"/>
        <w:spacing w:line="240" w:lineRule="auto"/>
        <w:ind w:left="720"/>
      </w:pPr>
      <w:r>
        <w:rPr>
          <w:lang w:val="ne_NP" w:bidi="ne_NP"/>
        </w:rPr>
      </w:r>
      <w:r>
        <w:rPr>
          <w:lang w:val="ne_NP" w:bidi="ne_NP"/>
        </w:rPr>
        <w:t>यो कथाले हामीलाई येशूको बारेमा के बताउँछ?</w:t>
      </w:r>
    </w:p>
    <w:p>
      <w:pPr>
        <w:pStyle w:val="ListBullet"/>
        <w:spacing w:line="240" w:lineRule="auto"/>
        <w:ind w:left="720"/>
      </w:pPr>
      <w:r>
        <w:rPr>
          <w:lang w:val="ne_NP" w:bidi="ne_NP"/>
        </w:rPr>
      </w:r>
      <w:r>
        <w:rPr>
          <w:lang w:val="ne_NP" w:bidi="ne_NP"/>
        </w:rPr>
        <w:t>यो खण्डले मानिसबारे हामीलाई के भन्दछ?</w:t>
      </w:r>
    </w:p>
    <w:p>
      <w:pPr>
        <w:pStyle w:val="ListBullet"/>
        <w:spacing w:line="240" w:lineRule="auto"/>
        <w:ind w:left="720"/>
      </w:pPr>
      <w:r>
        <w:rPr>
          <w:lang w:val="ne_NP" w:bidi="ne_NP"/>
        </w:rPr>
      </w:r>
      <w:r>
        <w:rPr>
          <w:lang w:val="ne_NP" w:bidi="ne_NP"/>
        </w:rPr>
        <w:t>यो खण्डले कसरी हाम्रो दैनिक जीवनलाई प्रभाव पार्छ?</w:t>
      </w:r>
    </w:p>
    <w:p>
      <w:pPr>
        <w:pStyle w:val="ListBullet"/>
        <w:spacing w:line="240" w:lineRule="auto"/>
        <w:ind w:left="720"/>
      </w:pPr>
      <w:r>
        <w:rPr>
          <w:lang w:val="ne_NP" w:bidi="ne_NP"/>
        </w:rPr>
      </w:r>
      <w:r>
        <w:rPr>
          <w:lang w:val="ne_NP" w:bidi="ne_NP"/>
        </w:rPr>
        <w:t>यो कथा सुन्नु पर्ने तपाईंले चिन्नुभएको व्यक्ति को हुनुहुन्छ?</w:t>
      </w:r>
      <w:r>
        <w:rPr>
          <w:lang w:val="ne_NP" w:bidi="ne_NP"/>
        </w:rPr>
      </w:r>
    </w:p>
    <w:p>
      <w:pPr>
        <w:pStyle w:val="Heading3"/>
      </w:pPr>
      <w:r>
        <w:rPr>
          <w:lang w:val="ne_NP" w:bidi="ne_NP"/>
        </w:rPr>
        <w:t>Step 2</w:t>
      </w:r>
    </w:p>
    <w:p>
      <w:pPr/>
      <w:r>
        <w:rPr>
          <w:lang w:val="ne_NP" w:bidi="ne_NP"/>
        </w:rPr>
      </w:r>
      <w:r>
        <w:rPr>
          <w:lang w:val="ne_NP" w:bidi="ne_NP"/>
        </w:rPr>
        <w:t>सबैभन्दा सजिलै बुझिने अनुवादमा उत्पत्ति ११:१०–२६ को श्रव्य संस्करण सुन्नुहोस्।</w:t>
      </w:r>
    </w:p>
    <w:p>
      <w:pPr/>
      <w:r>
        <w:rPr>
          <w:lang w:val="ne_NP" w:bidi="ne_NP"/>
        </w:rPr>
      </w:r>
      <w:r>
        <w:rPr>
          <w:lang w:val="ne_NP" w:bidi="ne_NP"/>
        </w:rPr>
        <w:t xml:space="preserve">अडियो रोक्‍नुहोस्। </w:t>
      </w:r>
    </w:p>
    <w:p>
      <w:pPr/>
      <w:r>
        <w:rPr>
          <w:lang w:val="ne_NP" w:bidi="ne_NP"/>
        </w:rPr>
      </w:r>
      <w:r>
        <w:rPr>
          <w:lang w:val="ne_NP" w:bidi="ne_NP"/>
        </w:rPr>
        <w:t>यो वंशावली वा पारिवारिक इतिहास हो जुन नोआका छोरा शेमका सन्तानहरूको बारेमा छ। ठूलो बाढीपछि, नूह र उनको परिवार बाहेक सबै मानिसहरू मरे भन्ने कुरा सम्झनुहोस्। नोआ र उनको परिवार बाँचेपछि, परमेश्वरले नोआको परिवारबाट मानिसहरूको नयाँ पुस्तालाई सुरु गर्नुभयो। अघिल्लो कथाहरूले समय बित्दै जाँदा नोआको परिवार कसरी बढ्दै गए भनेर बताउँछन्। मानिसहरूले एउटै ठाउँमा बस्ने र परमेश्वरको आज्ञा उल्लंघन गर्ने प्रयास गरे। तर परमेश्वरले त्यसलाई रोक्नुभयो र मानिसहरूलाई छरपस्ट पार्नुभयो। फलस्वरूप, मानिसहरू संसारका विभिन्न भागहरूमा बसोबास गरे। प्रस्तुत खण्डले नोआ र उनको परिवारको कथालाई निरन्तरता दिन्छ। यो नोआका छोरा शेम र शेमका सन्तानहरूको बारेमा छ। शेम महत्त्वपूर्ण छ किनभने अब्राम शेमका एक वंशज हुन्। अब्राम परमेश्वरका विशेष मानिसहरूको समूहको एउटा महत्त्वपूर्ण पुर्खा बन्छन्।</w:t>
      </w:r>
    </w:p>
    <w:p>
      <w:pPr/>
      <w:r>
        <w:rPr>
          <w:lang w:val="ne_NP" w:bidi="ne_NP"/>
        </w:rPr>
      </w:r>
      <w:r>
        <w:rPr>
          <w:lang w:val="ne_NP" w:bidi="ne_NP"/>
        </w:rPr>
        <w:t>वर्तमान वंशावली एउटा परिचयबाट सुरु हुन्छ, "यी शेमका पुस्ताहरू हुन्।" यो परिचयले नयाँ खण्डको सुरुवातलाई सङ्केत दिन्छ। यो उत्पत्तिको पुस्तकका साथै पुरानो नियमका अन्य विभिन्न ठाउँहरूमा पनि छ। "पुस्ताहरू" भन्ने हिब्रू शब्द एउटा यस्तो शब्द हो जसले सामान्यतया कुनै व्यक्तिको वंश वा पुर्खाको कथा वा अभिलेखलाई बुझाउँछ। धेरै अनुवादहरूले यहाँ "वंशावली" भन्छन्। यस रेकर्डले व्यक्ति कुन परिवारको हो भनेर देखाउँछ। यो जानकारी महत्त्वपूर्ण छ किनभने कुनै व्यक्तिको सामाजिक स्थिति, अधिकार र दायित्व उसको वंशावली वा पारिवारिक इतिहासमा निर्भर हुन्छ।</w:t>
      </w:r>
    </w:p>
    <w:p>
      <w:pPr/>
      <w:r>
        <w:rPr>
          <w:lang w:val="ne_NP" w:bidi="ne_NP"/>
        </w:rPr>
      </w:r>
      <w:r>
        <w:rPr>
          <w:lang w:val="ne_NP" w:bidi="ne_NP"/>
        </w:rPr>
        <w:t xml:space="preserve">यहाँ रोक्नुहोस् र समूहमा यी प्रश्नहरूमाथि छलफल गर्नुहोस्: तपाईंको संस्कृतिमा, कुनै व्यक्तिले आफ्नो वंशको बारेमा थाहा पाउनु कति महत्त्वपूर्ण छ? तपाईंको संस्कृतिमा कुनै व्यक्तिको वंशावली कसरी रेकर्ड गरिन्छ वा पत्ता लगाइन्छ? यस रेकर्डलाई बुझाउन तपाईं कुन शब्द वा शब्दहरू प्रयोग गर्नुहुन्छ? तपाईंले आफ्नो भाषामा वंशावलीको विचारलाई कसरी अनुवाद गर्नुहुन्छ, जुन परिवार, राष्ट्र वा व्यक्तिका पुर्खाहरूको इतिहास हो? अडियो रोक्‍नुहोस्। </w:t>
      </w:r>
    </w:p>
    <w:p>
      <w:pPr/>
      <w:r>
        <w:rPr>
          <w:lang w:val="ne_NP" w:bidi="ne_NP"/>
        </w:rPr>
      </w:r>
      <w:r>
        <w:rPr>
          <w:lang w:val="ne_NP" w:bidi="ne_NP"/>
        </w:rPr>
        <w:t>परिचयात्मक भनाइपछि, शेमका सन्तानहरूको सूची सुरु हुन्छ। जब शेम १०० वर्षका थिए, तब शेम अर्पक्षदका पिता भए। शेमका सन्तानहरू अघिल्लो कथामा थिए भन्ने कुरा सम्झनुहोस्। अघिल्लो र वर्तमानको वंशावलीका बीचमा चार मुख्य भिन्नताहरू छन्। पहिला, अघिल्लो वंशावलीमा शेमका बुबा, नोआ र नोआका सन्तानहरूको बारेमा थियो। वर्तमान वंशावली शेम र शेमका सन्तानहरूको बारेमा हो। दोस्रो कुरा, अघिल्लो वंशावलीले बुबाहरू र तिनीहरूका सबै सन्तानहरूको नाम सूचीबद्ध गर्दछ। वर्तमान वंशावलीले बुबाहरू र तिनीहरूका जेठा छोराहरू मात्र सूचीबद्ध गर्दछ। तेस्रो कुरा, अघिल्लो वंशावलीले मानिसहरूको उमेरको उल्लेख गर्दैन। वर्तमान वंशावलीले मानिसहरूको उमेरको उल्लेख गर्छ। चौथो, अघिल्लो वंशावलीले चौथो पुस्तासम्मका शेमका सन्तानहरू मात्र सूचीबद्ध गर्‍यो। हालको वंशावलीले शेमका सन्तानहरूको नवौँ पुस्तासम्मको सूची दिन्छ।</w:t>
      </w:r>
    </w:p>
    <w:p>
      <w:pPr/>
      <w:r>
        <w:rPr>
          <w:lang w:val="ne_NP" w:bidi="ne_NP"/>
        </w:rPr>
      </w:r>
      <w:r>
        <w:rPr>
          <w:lang w:val="ne_NP" w:bidi="ne_NP"/>
        </w:rPr>
        <w:t>बाढी आएको दुई वर्षपछि शेम अर्पक्षदका पिता बने। यसको अर्थ बाढी सुकेपछि शेमले तुरुन्तै आफ्नो परिवार सुरु गरे। बाढीपछि, परमेश्वरले नोआ र उनका परिवारलाई सन्तान जन्माउन र पृथ्वी भर्नु भनी आज्ञा गर्नुभयो। शेमले तुरुन्तै परमेश्वरको आज्ञा पालन गर्न थाल्छन्। साथै, कथाकारले यस पुस्तकको बाढीको बारेमा कुरा गरेको यो अन्तिम पटक हो।</w:t>
      </w:r>
    </w:p>
    <w:p>
      <w:pPr/>
      <w:r>
        <w:rPr>
          <w:lang w:val="ne_NP" w:bidi="ne_NP"/>
        </w:rPr>
      </w:r>
      <w:r>
        <w:rPr>
          <w:lang w:val="ne_NP" w:bidi="ne_NP"/>
        </w:rPr>
        <w:t>अर्पक्षदका अलावा शेमका अन्य छोराहरू र छोरीहरू थिए। शेम अरू ५०० वर्ष बाँचे, र त्यसपछि शेम मरे। जलप्रलयभन्दा अघि मानिसहरू सयौँ वर्षसम्म बाँचे, तर पछि तिनीहरूको पापको कारणले परमेश्वरले मानिसको आयु घटाउने निर्णय गर्नुभयो। शेम शेमको वंशावलीका अन्य मानिसहरू भन्दा लामो समय बाँचे। धेरै मूल ग्रन्थहरूमा भएको वंशावलीले लगभग ३०० वर्षलाई समेट्छ। यदि यी मितिहरू सही छन् भने, यसको अर्थ यो हो कि तेरह अब्रामका पिता बन्दा शेम अझै जीवितै थिए।</w:t>
      </w:r>
    </w:p>
    <w:p>
      <w:pPr/>
      <w:r>
        <w:rPr>
          <w:lang w:val="ne_NP" w:bidi="ne_NP"/>
        </w:rPr>
      </w:r>
      <w:r>
        <w:rPr>
          <w:lang w:val="ne_NP" w:bidi="ne_NP"/>
        </w:rPr>
        <w:t xml:space="preserve">यहाँ रोक्नुहोस् र समूहको रूपमा शेमको वंशावली चित्रलाई हेर्नुहोस्, जुन तेरह र उनका तीन छोराहरूमा समाप्त हुन्छ। अडियो रोक्‍नुहोस्। </w:t>
      </w:r>
    </w:p>
    <w:p>
      <w:pPr/>
      <w:r>
        <w:rPr>
          <w:lang w:val="ne_NP" w:bidi="ne_NP"/>
        </w:rPr>
      </w:r>
      <w:r>
        <w:rPr>
          <w:lang w:val="ne_NP" w:bidi="ne_NP"/>
        </w:rPr>
        <w:t>तेराका तीन छोराहरू यस सूचीमा छन्: अब्राम, नाहोर र हारान। यसले शेमको वंशावलीको अन्त्य गर्छ।</w:t>
      </w:r>
      <w:r>
        <w:rPr>
          <w:lang w:val="ne_NP" w:bidi="ne_NP"/>
        </w:rPr>
      </w:r>
    </w:p>
    <w:p>
      <w:pPr>
        <w:pStyle w:val="Heading3"/>
      </w:pPr>
      <w:r>
        <w:rPr>
          <w:lang w:val="ne_NP" w:bidi="ne_NP"/>
        </w:rPr>
        <w:t>Step 3</w:t>
      </w:r>
    </w:p>
    <w:p>
      <w:pPr/>
      <w:r>
        <w:rPr>
          <w:lang w:val="ne_NP" w:bidi="ne_NP"/>
        </w:rPr>
      </w:r>
      <w:r>
        <w:rPr>
          <w:lang w:val="ne_NP" w:bidi="ne_NP"/>
        </w:rPr>
        <w:t>सबैभन्दा सजिलै बुझिने अनुवादमा उत्पत्ति ११:१०–२६ को श्रव्य संस्करण सुन्नुहोस्।</w:t>
      </w:r>
    </w:p>
    <w:p>
      <w:pPr/>
      <w:r>
        <w:rPr>
          <w:lang w:val="ne_NP" w:bidi="ne_NP"/>
        </w:rPr>
      </w:r>
      <w:r>
        <w:rPr>
          <w:lang w:val="ne_NP" w:bidi="ne_NP"/>
        </w:rPr>
        <w:t xml:space="preserve">अडियो रोक्‍नुहोस्। </w:t>
      </w:r>
    </w:p>
    <w:p>
      <w:pPr/>
      <w:r>
        <w:rPr>
          <w:lang w:val="ne_NP" w:bidi="ne_NP"/>
        </w:rPr>
      </w:r>
      <w:r>
        <w:rPr>
          <w:lang w:val="ne_NP" w:bidi="ne_NP"/>
        </w:rPr>
        <w:t>यस चरणमा समूहले यस खण्डको दृश्यहरू, पात्रहरू र सेटिङलाई परिभाषित गर्नेछन्। त्यसपछि समूहले यस भागलाई दृश्यात्मक बनाउनेछ।</w:t>
      </w:r>
    </w:p>
    <w:p>
      <w:pPr/>
      <w:r>
        <w:rPr>
          <w:lang w:val="ne_NP" w:bidi="ne_NP"/>
        </w:rPr>
      </w:r>
      <w:r>
        <w:rPr>
          <w:lang w:val="ne_NP" w:bidi="ne_NP"/>
        </w:rPr>
        <w:t>यस खण्डमा ९ दृश्यहरू छन्।</w:t>
      </w:r>
    </w:p>
    <w:p>
      <w:pPr/>
      <w:r>
        <w:rPr>
          <w:lang w:val="ne_NP" w:bidi="ne_NP"/>
        </w:rPr>
      </w:r>
      <w:r>
        <w:rPr>
          <w:b/>
          <w:lang w:val="ne_NP" w:bidi="ne_NP"/>
        </w:rPr>
        <w:t>पहिलो दृश्यमा:</w:t>
      </w:r>
      <w:r>
        <w:rPr>
          <w:lang w:val="ne_NP" w:bidi="ne_NP"/>
        </w:rPr>
        <w:t xml:space="preserve"> १०० वर्षको उमेरमा, शेम अर्पक्षदका पिता भए। शेम अरू ५०० वर्ष बाँचे, उनका अरू धेरै छोराहरू र छोरीहरू भए, र त्यसपछि शेम मरे।</w:t>
      </w:r>
    </w:p>
    <w:p>
      <w:pPr/>
      <w:r>
        <w:rPr>
          <w:lang w:val="ne_NP" w:bidi="ne_NP"/>
        </w:rPr>
      </w:r>
      <w:r>
        <w:rPr>
          <w:b/>
          <w:lang w:val="ne_NP" w:bidi="ne_NP"/>
        </w:rPr>
        <w:t>दोस्रो दृश्यमा:</w:t>
      </w:r>
      <w:r>
        <w:rPr>
          <w:lang w:val="ne_NP" w:bidi="ne_NP"/>
        </w:rPr>
        <w:t xml:space="preserve"> ३५ वर्षको उमेरमा, अर्पक्षद शेलाका पिता भए। अर्पक्षद अरू ४०३ वर्ष बाँचे, उनका अरू धेरै छोराहरू र छोरीहरू भए, र त्यसपछि अर्पक्षद मरे।</w:t>
      </w:r>
    </w:p>
    <w:p>
      <w:pPr/>
      <w:r>
        <w:rPr>
          <w:lang w:val="ne_NP" w:bidi="ne_NP"/>
        </w:rPr>
      </w:r>
      <w:r>
        <w:rPr>
          <w:b/>
          <w:lang w:val="ne_NP" w:bidi="ne_NP"/>
        </w:rPr>
        <w:t>तेस्रो दृश्यमा:</w:t>
      </w:r>
      <w:r>
        <w:rPr>
          <w:lang w:val="ne_NP" w:bidi="ne_NP"/>
        </w:rPr>
        <w:t xml:space="preserve"> ३० वर्षको उमेरमा, शेला एबेरका पिता बने। शेला अरू ४०३ वर्ष बाँचे, उनका अरू धेरै छोराहरू र छोरीहरू भए, र त्यसपछि शेला मरे।</w:t>
      </w:r>
    </w:p>
    <w:p>
      <w:pPr/>
      <w:r>
        <w:rPr>
          <w:lang w:val="ne_NP" w:bidi="ne_NP"/>
        </w:rPr>
      </w:r>
      <w:r>
        <w:rPr>
          <w:b/>
          <w:lang w:val="ne_NP" w:bidi="ne_NP"/>
        </w:rPr>
        <w:t>चौथो दृश्यमा:</w:t>
      </w:r>
      <w:r>
        <w:rPr>
          <w:lang w:val="ne_NP" w:bidi="ne_NP"/>
        </w:rPr>
        <w:t xml:space="preserve"> ३४ वर्षको उमेरमा, एबेर पेलेगका पिता भए। एबेर अरू ४३० वर्ष बाँचे, उनका अरू धेरै छोराहरू र छोरीहरू भए, र त्यसपछि एबेर मरे।</w:t>
      </w:r>
    </w:p>
    <w:p>
      <w:pPr/>
      <w:r>
        <w:rPr>
          <w:lang w:val="ne_NP" w:bidi="ne_NP"/>
        </w:rPr>
      </w:r>
      <w:r>
        <w:rPr>
          <w:b/>
          <w:lang w:val="ne_NP" w:bidi="ne_NP"/>
        </w:rPr>
        <w:t>पाँचौ दृश्यमा:</w:t>
      </w:r>
      <w:r>
        <w:rPr>
          <w:lang w:val="ne_NP" w:bidi="ne_NP"/>
        </w:rPr>
        <w:t xml:space="preserve"> ३० वर्षको उमेरमा, पेलेग रऊका पिता भए। पेलेग अरू २०९ वर्ष बाँचे, उनका अरू धेरै छोराहरू र छोरीहरू थिए, र त्यसपछि पेलेग बिते।</w:t>
      </w:r>
    </w:p>
    <w:p>
      <w:pPr/>
      <w:r>
        <w:rPr>
          <w:lang w:val="ne_NP" w:bidi="ne_NP"/>
        </w:rPr>
      </w:r>
      <w:r>
        <w:rPr>
          <w:b/>
          <w:lang w:val="ne_NP" w:bidi="ne_NP"/>
        </w:rPr>
        <w:t>छैटौं दृश्यमा:</w:t>
      </w:r>
      <w:r>
        <w:rPr>
          <w:lang w:val="ne_NP" w:bidi="ne_NP"/>
        </w:rPr>
        <w:t xml:space="preserve"> ३२ वर्षको उमेरमा, रऊ सरूगका पिता भए। रऊ अरू २०७ वर्ष बाँचे, उनका अरू धेरै छोराहरू र छोरीहरू भए र त्यसपछि रऊ बिते।</w:t>
      </w:r>
    </w:p>
    <w:p>
      <w:pPr/>
      <w:r>
        <w:rPr>
          <w:lang w:val="ne_NP" w:bidi="ne_NP"/>
        </w:rPr>
      </w:r>
      <w:r>
        <w:rPr>
          <w:b/>
          <w:lang w:val="ne_NP" w:bidi="ne_NP"/>
        </w:rPr>
        <w:t>सातौं दृश्यमा:</w:t>
      </w:r>
      <w:r>
        <w:rPr>
          <w:lang w:val="ne_NP" w:bidi="ne_NP"/>
        </w:rPr>
        <w:t xml:space="preserve"> ३० वर्षको उमेरमा, सरूग नाहोरका पिता भए। सरूग २०० अरू वर्ष बाँचे, उनका अरू धेरै छोराहरू र छोरीहरू भए, र त्यसपछि सरूग मरे।</w:t>
      </w:r>
    </w:p>
    <w:p>
      <w:pPr/>
      <w:r>
        <w:rPr>
          <w:lang w:val="ne_NP" w:bidi="ne_NP"/>
        </w:rPr>
      </w:r>
      <w:r>
        <w:rPr>
          <w:b/>
          <w:lang w:val="ne_NP" w:bidi="ne_NP"/>
        </w:rPr>
        <w:t>आठौं दृश्यमा:</w:t>
      </w:r>
      <w:r>
        <w:rPr>
          <w:lang w:val="ne_NP" w:bidi="ne_NP"/>
        </w:rPr>
        <w:t xml:space="preserve"> २९ वर्षको उमेरमा, नाहोर तेरहका पिता भए। नाहोर अरू ११९ वर्ष बाँचे, उनका अरू धेरै छोराहरू र छोरीहरू भए, र त्यसपछि नाहोर मरे।</w:t>
      </w:r>
    </w:p>
    <w:p>
      <w:pPr/>
      <w:r>
        <w:rPr>
          <w:lang w:val="ne_NP" w:bidi="ne_NP"/>
        </w:rPr>
      </w:r>
      <w:r>
        <w:rPr>
          <w:b/>
          <w:lang w:val="ne_NP" w:bidi="ne_NP"/>
        </w:rPr>
        <w:t>नवौं दृश्यमा:</w:t>
      </w:r>
      <w:r>
        <w:rPr>
          <w:lang w:val="ne_NP" w:bidi="ne_NP"/>
        </w:rPr>
        <w:t xml:space="preserve"> ७० वर्षको उमेरमा, तेरह अब्राम, नाहोर र हारानका पिता भए।</w:t>
      </w:r>
    </w:p>
    <w:p>
      <w:pPr/>
      <w:r>
        <w:rPr>
          <w:lang w:val="ne_NP" w:bidi="ne_NP"/>
        </w:rPr>
      </w:r>
      <w:r>
        <w:rPr>
          <w:lang w:val="ne_NP" w:bidi="ne_NP"/>
        </w:rPr>
        <w:t>यस खण्डमा रहेका पात्रहरू यस प्रकार छन्:</w:t>
      </w:r>
    </w:p>
    <w:p>
      <w:pPr>
        <w:pStyle w:val="ListBullet"/>
        <w:spacing w:line="240" w:lineRule="auto"/>
        <w:ind w:left="720"/>
      </w:pPr>
      <w:r>
        <w:rPr>
          <w:lang w:val="ne_NP" w:bidi="ne_NP"/>
        </w:rPr>
      </w:r>
      <w:r>
        <w:rPr>
          <w:lang w:val="ne_NP" w:bidi="ne_NP"/>
        </w:rPr>
        <w:t>शेम</w:t>
      </w:r>
    </w:p>
    <w:p>
      <w:pPr>
        <w:pStyle w:val="ListBullet"/>
        <w:spacing w:line="240" w:lineRule="auto"/>
        <w:ind w:left="720"/>
      </w:pPr>
      <w:r>
        <w:rPr>
          <w:lang w:val="ne_NP" w:bidi="ne_NP"/>
        </w:rPr>
      </w:r>
      <w:r>
        <w:rPr>
          <w:lang w:val="ne_NP" w:bidi="ne_NP"/>
        </w:rPr>
        <w:t>अर्पक्षद</w:t>
      </w:r>
    </w:p>
    <w:p>
      <w:pPr>
        <w:pStyle w:val="ListBullet"/>
        <w:spacing w:line="240" w:lineRule="auto"/>
        <w:ind w:left="720"/>
      </w:pPr>
      <w:r>
        <w:rPr>
          <w:lang w:val="ne_NP" w:bidi="ne_NP"/>
        </w:rPr>
      </w:r>
      <w:r>
        <w:rPr>
          <w:lang w:val="ne_NP" w:bidi="ne_NP"/>
        </w:rPr>
        <w:t>शेला</w:t>
      </w:r>
    </w:p>
    <w:p>
      <w:pPr>
        <w:pStyle w:val="ListBullet"/>
        <w:spacing w:line="240" w:lineRule="auto"/>
        <w:ind w:left="720"/>
      </w:pPr>
      <w:r>
        <w:rPr>
          <w:lang w:val="ne_NP" w:bidi="ne_NP"/>
        </w:rPr>
      </w:r>
      <w:r>
        <w:rPr>
          <w:lang w:val="ne_NP" w:bidi="ne_NP"/>
        </w:rPr>
        <w:t>एबेर</w:t>
      </w:r>
    </w:p>
    <w:p>
      <w:pPr>
        <w:pStyle w:val="ListBullet"/>
        <w:spacing w:line="240" w:lineRule="auto"/>
        <w:ind w:left="720"/>
      </w:pPr>
      <w:r>
        <w:rPr>
          <w:lang w:val="ne_NP" w:bidi="ne_NP"/>
        </w:rPr>
      </w:r>
      <w:r>
        <w:rPr>
          <w:lang w:val="ne_NP" w:bidi="ne_NP"/>
        </w:rPr>
        <w:t>पेलेग</w:t>
      </w:r>
    </w:p>
    <w:p>
      <w:pPr>
        <w:pStyle w:val="ListBullet"/>
        <w:spacing w:line="240" w:lineRule="auto"/>
        <w:ind w:left="720"/>
      </w:pPr>
      <w:r>
        <w:rPr>
          <w:lang w:val="ne_NP" w:bidi="ne_NP"/>
        </w:rPr>
      </w:r>
      <w:r>
        <w:rPr>
          <w:lang w:val="ne_NP" w:bidi="ne_NP"/>
        </w:rPr>
        <w:t>रऊ</w:t>
      </w:r>
    </w:p>
    <w:p>
      <w:pPr>
        <w:pStyle w:val="ListBullet"/>
        <w:spacing w:line="240" w:lineRule="auto"/>
        <w:ind w:left="720"/>
      </w:pPr>
      <w:r>
        <w:rPr>
          <w:lang w:val="ne_NP" w:bidi="ne_NP"/>
        </w:rPr>
      </w:r>
      <w:r>
        <w:rPr>
          <w:lang w:val="ne_NP" w:bidi="ne_NP"/>
        </w:rPr>
        <w:t>सरूग</w:t>
      </w:r>
    </w:p>
    <w:p>
      <w:pPr>
        <w:pStyle w:val="ListBullet"/>
        <w:spacing w:line="240" w:lineRule="auto"/>
        <w:ind w:left="720"/>
      </w:pPr>
      <w:r>
        <w:rPr>
          <w:lang w:val="ne_NP" w:bidi="ne_NP"/>
        </w:rPr>
      </w:r>
      <w:r>
        <w:rPr>
          <w:lang w:val="ne_NP" w:bidi="ne_NP"/>
        </w:rPr>
        <w:t>नाहोर</w:t>
      </w:r>
    </w:p>
    <w:p>
      <w:pPr>
        <w:pStyle w:val="ListBullet"/>
        <w:spacing w:line="240" w:lineRule="auto"/>
        <w:ind w:left="720"/>
      </w:pPr>
      <w:r>
        <w:rPr>
          <w:lang w:val="ne_NP" w:bidi="ne_NP"/>
        </w:rPr>
      </w:r>
      <w:r>
        <w:rPr>
          <w:lang w:val="ne_NP" w:bidi="ne_NP"/>
        </w:rPr>
        <w:t>तेरा</w:t>
      </w:r>
    </w:p>
    <w:p>
      <w:pPr>
        <w:pStyle w:val="ListBullet"/>
        <w:spacing w:line="240" w:lineRule="auto"/>
        <w:ind w:left="720"/>
      </w:pPr>
      <w:r>
        <w:rPr>
          <w:lang w:val="ne_NP" w:bidi="ne_NP"/>
        </w:rPr>
      </w:r>
      <w:r>
        <w:rPr>
          <w:lang w:val="ne_NP" w:bidi="ne_NP"/>
        </w:rPr>
        <w:t>अब्राम</w:t>
      </w:r>
    </w:p>
    <w:p>
      <w:pPr>
        <w:pStyle w:val="ListBullet"/>
        <w:spacing w:line="240" w:lineRule="auto"/>
        <w:ind w:left="720"/>
      </w:pPr>
      <w:r>
        <w:rPr>
          <w:lang w:val="ne_NP" w:bidi="ne_NP"/>
        </w:rPr>
      </w:r>
      <w:r>
        <w:rPr>
          <w:lang w:val="ne_NP" w:bidi="ne_NP"/>
        </w:rPr>
        <w:t>नाहोर</w:t>
      </w:r>
    </w:p>
    <w:p>
      <w:pPr>
        <w:pStyle w:val="ListBullet"/>
        <w:spacing w:line="240" w:lineRule="auto"/>
        <w:ind w:left="720"/>
      </w:pPr>
      <w:r>
        <w:rPr>
          <w:lang w:val="ne_NP" w:bidi="ne_NP"/>
        </w:rPr>
      </w:r>
      <w:r>
        <w:rPr>
          <w:lang w:val="ne_NP" w:bidi="ne_NP"/>
        </w:rPr>
        <w:t>हारान</w:t>
      </w:r>
    </w:p>
    <w:p>
      <w:pPr/>
      <w:r>
        <w:rPr>
          <w:lang w:val="ne_NP" w:bidi="ne_NP"/>
        </w:rPr>
      </w:r>
      <w:r>
        <w:rPr>
          <w:lang w:val="ne_NP" w:bidi="ne_NP"/>
        </w:rPr>
        <w:t>समूहको रूपमा, खण्डको सेटिङका यी भागहरूमा ध्यान दिनुहोस्:</w:t>
      </w:r>
    </w:p>
    <w:p>
      <w:pPr/>
      <w:r>
        <w:rPr>
          <w:lang w:val="ne_NP" w:bidi="ne_NP"/>
        </w:rPr>
      </w:r>
      <w:r>
        <w:rPr>
          <w:lang w:val="ne_NP" w:bidi="ne_NP"/>
        </w:rPr>
        <w:t>पहिलो दृश्यमा: १०० वर्षको उमेरमा, शेम वृद्ध मानिसजस्तै देखिनुपर्छ। तैपनि, शेमले शिशु अर्पक्षदको प्रतिनिधित्व गर्ने कुनै कुरा समात्नुपर्छ। शेम अरू ५०० वर्षसम्म बाँचेर त्यसपछि बिते। शेमका सन्तानहरूले उनलाई गाडे र उनका लागि विलाप गरे।</w:t>
      </w:r>
    </w:p>
    <w:p>
      <w:pPr/>
      <w:r>
        <w:rPr>
          <w:lang w:val="ne_NP" w:bidi="ne_NP"/>
        </w:rPr>
      </w:r>
      <w:r>
        <w:rPr>
          <w:lang w:val="ne_NP" w:bidi="ne_NP"/>
        </w:rPr>
        <w:t>दोस्रो दृश्यमा: ३५ वर्षको उमेरमा, अर्पक्षद मध्यम उमेरको मानिसजस्तै देखिनुपर्छ। अर्पक्षदले शिशु शेलाको प्रतिनिधित्व गर्ने कुनै कुरा समात्नुपर्छ। अर्पक्षद अरू ४०३ वर्ष बाँचे र त्यसपछि उनको मृत्यु भयो। अर्पक्षदका सन्तानहरूले उनलाई गाडे र उनका लागि विलाप गरे।</w:t>
      </w:r>
    </w:p>
    <w:p>
      <w:pPr/>
      <w:r>
        <w:rPr>
          <w:lang w:val="ne_NP" w:bidi="ne_NP"/>
        </w:rPr>
      </w:r>
      <w:r>
        <w:rPr>
          <w:lang w:val="ne_NP" w:bidi="ne_NP"/>
        </w:rPr>
        <w:t>तेस्रो दृश्यमा: ३० वर्षको उमेरमा, शेला एक अधबैंसे मानिसजस्तै देखिनुपर्छ। शेलाले शिशु एबेरको प्रतिनिधित्व गर्ने कुनै कुरा समात्नुपर्छ। शेला अरू ४०३ वर्ष बाँचेर त्यसपछि उनी बिते। शेलाका सन्तानहरूले उनलाई गाडे र उनका लागि विलाप गरे।</w:t>
      </w:r>
    </w:p>
    <w:p>
      <w:pPr/>
      <w:r>
        <w:rPr>
          <w:lang w:val="ne_NP" w:bidi="ne_NP"/>
        </w:rPr>
      </w:r>
      <w:r>
        <w:rPr>
          <w:lang w:val="ne_NP" w:bidi="ne_NP"/>
        </w:rPr>
        <w:t>चौथो दृश्यमा: ३४ वर्षमा, एबेर मध्यम उमेर भएको मानिसजस्तै देखिनुपर्छ। एबेरले शिशु पेलेगको प्रतिनिधित्व गर्ने कुनै कुरा समात्नुपर्छ। एबेर अरू ४३० वर्ष बाँचेर त्यसपछि बिते। एबेरका सन्तानहरूले उनलाई गाडे र उनका लागि विलाप गरे।</w:t>
      </w:r>
    </w:p>
    <w:p>
      <w:pPr/>
      <w:r>
        <w:rPr>
          <w:lang w:val="ne_NP" w:bidi="ne_NP"/>
        </w:rPr>
      </w:r>
      <w:r>
        <w:rPr>
          <w:lang w:val="ne_NP" w:bidi="ne_NP"/>
        </w:rPr>
        <w:t>पाँचौँ दृश्यमा: ३० वर्षको उमेरमा, पेलेग अधबैँसे मानिसजस्तै देखिनुपर्छ। पेलेगले शिशु रऊको प्रतिनिधित्व गर्ने कुनै कुरा समात्नुपर्छ। पेलेग अरू २०९ वर्ष बाँचे र त्यसपछि उनको मृत्यु भयो। पेलेगका सन्तानहरूले उनलाई गाडे र उनका लागि विलाप गरे।</w:t>
      </w:r>
    </w:p>
    <w:p>
      <w:pPr/>
      <w:r>
        <w:rPr>
          <w:lang w:val="ne_NP" w:bidi="ne_NP"/>
        </w:rPr>
      </w:r>
      <w:r>
        <w:rPr>
          <w:lang w:val="ne_NP" w:bidi="ne_NP"/>
        </w:rPr>
        <w:t>छैटौं दृश्यमा: ३२ वर्षको उमेरमा, रउ एक वयस्क मानिसजस्तै देखिनुपर्छ। रेउले शिशु सरूगको प्रतिनिधित्व गर्ने कुनै कुरा समात्नुपर्छ। रऊ अरू २०७ वर्ष बाँचेर त्यसपछि बिते। रेऊका सन्तानहरूले उनलाई गाडे र उनका लागि विलाप गरे।</w:t>
      </w:r>
    </w:p>
    <w:p>
      <w:pPr/>
      <w:r>
        <w:rPr>
          <w:lang w:val="ne_NP" w:bidi="ne_NP"/>
        </w:rPr>
      </w:r>
      <w:r>
        <w:rPr>
          <w:lang w:val="ne_NP" w:bidi="ne_NP"/>
        </w:rPr>
        <w:t>सातौं दृश्यमा: ३० वर्षको उमेरमा, सरूग एक वयस्क मानिसजस्तै देखिनुपर्छ। सरूगले शिशु नाहोरको प्रतिनिधित्व गर्ने कुनै कुरा समात्नुपर्छ। सरूग थप २०० वर्ष बाँचे र त्यसपछि उनको मृत्यु भयो। सरूगका सन्तानहरूले उनलाई गाडे र उनका लागि विलाप गरे।</w:t>
      </w:r>
    </w:p>
    <w:p>
      <w:pPr/>
      <w:r>
        <w:rPr>
          <w:lang w:val="ne_NP" w:bidi="ne_NP"/>
        </w:rPr>
      </w:r>
      <w:r>
        <w:rPr>
          <w:lang w:val="ne_NP" w:bidi="ne_NP"/>
        </w:rPr>
        <w:t>आठौं दृश्यमा: २९ वर्षको उमेरमा, नाहोर मध्यम उमेर भएको मानिसजस्तै देखिनुपर्छ। नाहोरले शिशु तेरहको प्रतिनिधित्व गर्ने कुनै कुरा समात्नुपर्छ। नाहोर अरू ११९ वर्ष बाँचे र मरे। नाहोरका सन्तानहरूले उनलाई गाडे र उनका लागि विलाप गरे।</w:t>
      </w:r>
    </w:p>
    <w:p>
      <w:pPr/>
      <w:r>
        <w:rPr>
          <w:lang w:val="ne_NP" w:bidi="ne_NP"/>
        </w:rPr>
      </w:r>
      <w:r>
        <w:rPr>
          <w:lang w:val="ne_NP" w:bidi="ne_NP"/>
        </w:rPr>
        <w:t>नवौं दृश्यमा: ७० वर्षको उमेरमा, तेरह वृद्ध मानिसजस्तै देखिनुपर्छ। तेरा आफ्ना छोराहरू अब्राम, नाहोर र हारान नजिकै हुनुपर्छ।</w:t>
      </w:r>
    </w:p>
    <w:p>
      <w:pPr/>
      <w:r>
        <w:rPr>
          <w:lang w:val="ne_NP" w:bidi="ne_NP"/>
        </w:rPr>
      </w:r>
      <w:r>
        <w:rPr>
          <w:lang w:val="ne_NP" w:bidi="ne_NP"/>
        </w:rPr>
        <w:t>अब, समूहले स्टोरीबोर्ड, तयार पार्न, चित्र कोरेर वा बस्तुहरू प्रयोग गरेर यस खण्ड र कृयाकलापलाई दृश्यात्मक बनाउन पर्छ।</w:t>
      </w:r>
      <w:r>
        <w:rPr>
          <w:lang w:val="ne_NP" w:bidi="ne_NP"/>
        </w:rPr>
      </w:r>
    </w:p>
    <w:p>
      <w:pPr>
        <w:pStyle w:val="Heading3"/>
      </w:pPr>
      <w:r>
        <w:rPr>
          <w:lang w:val="ne_NP" w:bidi="ne_NP"/>
        </w:rPr>
        <w:t>Step 4</w:t>
      </w:r>
    </w:p>
    <w:p>
      <w:pPr/>
      <w:r>
        <w:rPr>
          <w:lang w:val="ne_NP" w:bidi="ne_NP"/>
        </w:rPr>
      </w:r>
      <w:r>
        <w:rPr>
          <w:lang w:val="ne_NP" w:bidi="ne_NP"/>
        </w:rPr>
        <w:t>सबैभन्दा सजिलै बुझिने अनुवादमा उत्पत्ति ११:१०–२६ को श्रव्य संस्करण सुन्नुहोस्।</w:t>
      </w:r>
    </w:p>
    <w:p>
      <w:pPr/>
      <w:r>
        <w:rPr>
          <w:lang w:val="ne_NP" w:bidi="ne_NP"/>
        </w:rPr>
      </w:r>
      <w:r>
        <w:rPr>
          <w:lang w:val="ne_NP" w:bidi="ne_NP"/>
        </w:rPr>
        <w:t xml:space="preserve">अडियो रोक्‍नुहोस्। </w:t>
      </w:r>
    </w:p>
    <w:p>
      <w:pPr/>
      <w:r>
        <w:rPr>
          <w:lang w:val="ne_NP" w:bidi="ne_NP"/>
        </w:rPr>
      </w:r>
      <w:r>
        <w:rPr>
          <w:lang w:val="ne_NP" w:bidi="ne_NP"/>
        </w:rPr>
        <w:t>यस चरणमा, समूहले खण्डलाई नाटकीय बनाउनेछन्।</w:t>
      </w:r>
    </w:p>
    <w:p>
      <w:pPr/>
      <w:r>
        <w:rPr>
          <w:lang w:val="ne_NP" w:bidi="ne_NP"/>
        </w:rPr>
      </w:r>
      <w:r>
        <w:rPr>
          <w:lang w:val="ne_NP" w:bidi="ne_NP"/>
        </w:rPr>
        <w:t>यस खण्डमा ९ दृश्यहरू छन्।</w:t>
      </w:r>
    </w:p>
    <w:p>
      <w:pPr/>
      <w:r>
        <w:rPr>
          <w:lang w:val="ne_NP" w:bidi="ne_NP"/>
        </w:rPr>
      </w:r>
      <w:r>
        <w:rPr>
          <w:lang w:val="ne_NP" w:bidi="ne_NP"/>
        </w:rPr>
        <w:t>यस खण्डमा रहेका पात्रहरू यस प्रकार छन्:</w:t>
      </w:r>
    </w:p>
    <w:p>
      <w:pPr>
        <w:pStyle w:val="ListBullet"/>
        <w:spacing w:line="240" w:lineRule="auto"/>
        <w:ind w:left="720"/>
      </w:pPr>
      <w:r>
        <w:rPr>
          <w:lang w:val="ne_NP" w:bidi="ne_NP"/>
        </w:rPr>
      </w:r>
      <w:r>
        <w:rPr>
          <w:lang w:val="ne_NP" w:bidi="ne_NP"/>
        </w:rPr>
        <w:t>शेम</w:t>
      </w:r>
    </w:p>
    <w:p>
      <w:pPr>
        <w:pStyle w:val="ListBullet"/>
        <w:spacing w:line="240" w:lineRule="auto"/>
        <w:ind w:left="720"/>
      </w:pPr>
      <w:r>
        <w:rPr>
          <w:lang w:val="ne_NP" w:bidi="ne_NP"/>
        </w:rPr>
      </w:r>
      <w:r>
        <w:rPr>
          <w:lang w:val="ne_NP" w:bidi="ne_NP"/>
        </w:rPr>
        <w:t>अर्पक्षद</w:t>
      </w:r>
    </w:p>
    <w:p>
      <w:pPr>
        <w:pStyle w:val="ListBullet"/>
        <w:spacing w:line="240" w:lineRule="auto"/>
        <w:ind w:left="720"/>
      </w:pPr>
      <w:r>
        <w:rPr>
          <w:lang w:val="ne_NP" w:bidi="ne_NP"/>
        </w:rPr>
      </w:r>
      <w:r>
        <w:rPr>
          <w:lang w:val="ne_NP" w:bidi="ne_NP"/>
        </w:rPr>
        <w:t>शेला</w:t>
      </w:r>
    </w:p>
    <w:p>
      <w:pPr>
        <w:pStyle w:val="ListBullet"/>
        <w:spacing w:line="240" w:lineRule="auto"/>
        <w:ind w:left="720"/>
      </w:pPr>
      <w:r>
        <w:rPr>
          <w:lang w:val="ne_NP" w:bidi="ne_NP"/>
        </w:rPr>
      </w:r>
      <w:r>
        <w:rPr>
          <w:lang w:val="ne_NP" w:bidi="ne_NP"/>
        </w:rPr>
        <w:t>एबेर</w:t>
      </w:r>
    </w:p>
    <w:p>
      <w:pPr>
        <w:pStyle w:val="ListBullet"/>
        <w:spacing w:line="240" w:lineRule="auto"/>
        <w:ind w:left="720"/>
      </w:pPr>
      <w:r>
        <w:rPr>
          <w:lang w:val="ne_NP" w:bidi="ne_NP"/>
        </w:rPr>
      </w:r>
      <w:r>
        <w:rPr>
          <w:lang w:val="ne_NP" w:bidi="ne_NP"/>
        </w:rPr>
        <w:t>पेलेग</w:t>
      </w:r>
    </w:p>
    <w:p>
      <w:pPr>
        <w:pStyle w:val="ListBullet"/>
        <w:spacing w:line="240" w:lineRule="auto"/>
        <w:ind w:left="720"/>
      </w:pPr>
      <w:r>
        <w:rPr>
          <w:lang w:val="ne_NP" w:bidi="ne_NP"/>
        </w:rPr>
      </w:r>
      <w:r>
        <w:rPr>
          <w:lang w:val="ne_NP" w:bidi="ne_NP"/>
        </w:rPr>
        <w:t>रऊ</w:t>
      </w:r>
    </w:p>
    <w:p>
      <w:pPr>
        <w:pStyle w:val="ListBullet"/>
        <w:spacing w:line="240" w:lineRule="auto"/>
        <w:ind w:left="720"/>
      </w:pPr>
      <w:r>
        <w:rPr>
          <w:lang w:val="ne_NP" w:bidi="ne_NP"/>
        </w:rPr>
      </w:r>
      <w:r>
        <w:rPr>
          <w:lang w:val="ne_NP" w:bidi="ne_NP"/>
        </w:rPr>
        <w:t>सरूग</w:t>
      </w:r>
    </w:p>
    <w:p>
      <w:pPr>
        <w:pStyle w:val="ListBullet"/>
        <w:spacing w:line="240" w:lineRule="auto"/>
        <w:ind w:left="720"/>
      </w:pPr>
      <w:r>
        <w:rPr>
          <w:lang w:val="ne_NP" w:bidi="ne_NP"/>
        </w:rPr>
      </w:r>
      <w:r>
        <w:rPr>
          <w:lang w:val="ne_NP" w:bidi="ne_NP"/>
        </w:rPr>
        <w:t>नाहोर</w:t>
      </w:r>
    </w:p>
    <w:p>
      <w:pPr>
        <w:pStyle w:val="ListBullet"/>
        <w:spacing w:line="240" w:lineRule="auto"/>
        <w:ind w:left="720"/>
      </w:pPr>
      <w:r>
        <w:rPr>
          <w:lang w:val="ne_NP" w:bidi="ne_NP"/>
        </w:rPr>
      </w:r>
      <w:r>
        <w:rPr>
          <w:lang w:val="ne_NP" w:bidi="ne_NP"/>
        </w:rPr>
        <w:t>तेरह</w:t>
      </w:r>
    </w:p>
    <w:p>
      <w:pPr>
        <w:pStyle w:val="ListBullet"/>
        <w:spacing w:line="240" w:lineRule="auto"/>
        <w:ind w:left="720"/>
      </w:pPr>
      <w:r>
        <w:rPr>
          <w:lang w:val="ne_NP" w:bidi="ne_NP"/>
        </w:rPr>
      </w:r>
      <w:r>
        <w:rPr>
          <w:lang w:val="ne_NP" w:bidi="ne_NP"/>
        </w:rPr>
        <w:t>अब्राम</w:t>
      </w:r>
    </w:p>
    <w:p>
      <w:pPr>
        <w:pStyle w:val="ListBullet"/>
        <w:spacing w:line="240" w:lineRule="auto"/>
        <w:ind w:left="720"/>
      </w:pPr>
      <w:r>
        <w:rPr>
          <w:lang w:val="ne_NP" w:bidi="ne_NP"/>
        </w:rPr>
      </w:r>
      <w:r>
        <w:rPr>
          <w:lang w:val="ne_NP" w:bidi="ne_NP"/>
        </w:rPr>
        <w:t>नाहोर</w:t>
      </w:r>
    </w:p>
    <w:p>
      <w:pPr>
        <w:pStyle w:val="ListBullet"/>
        <w:spacing w:line="240" w:lineRule="auto"/>
        <w:ind w:left="720"/>
      </w:pPr>
      <w:r>
        <w:rPr>
          <w:lang w:val="ne_NP" w:bidi="ne_NP"/>
        </w:rPr>
      </w:r>
      <w:r>
        <w:rPr>
          <w:lang w:val="ne_NP" w:bidi="ne_NP"/>
        </w:rPr>
        <w:t>हारान</w:t>
      </w:r>
    </w:p>
    <w:p>
      <w:pPr/>
      <w:r>
        <w:rPr>
          <w:lang w:val="ne_NP" w:bidi="ne_NP"/>
        </w:rPr>
      </w:r>
      <w:r>
        <w:rPr>
          <w:lang w:val="ne_NP" w:bidi="ne_NP"/>
        </w:rPr>
        <w:t>समूहको रूपमा, यो खण्डलाई दुई पटक अभिनय गर्नुहोस्। तपाईंले आफ्नो भाषामा खण्डलाई अभिनय गर्नुपर्छ।</w:t>
      </w:r>
    </w:p>
    <w:p>
      <w:pPr/>
      <w:r>
        <w:rPr>
          <w:lang w:val="ne_NP" w:bidi="ne_NP"/>
        </w:rPr>
      </w:r>
      <w:r>
        <w:rPr>
          <w:lang w:val="ne_NP" w:bidi="ne_NP"/>
        </w:rPr>
        <w:t>पहिला, नरोकिकन खण्डलाई अभिनय गर्नुहोस। संवाद, प्रवाह, प्लटलाइन र खण्डको कालक्रममा ध्यान दिनुहोस्। तपाईंले खण्डको कठिन वा महत्त्वपूर्ण भागहरूको अभिनय छोड्नुहुन्न भनी निश्चित गर्नुहोस्। खण्डको हरेक भाग सम्झन एकअर्कालाई मद्दत गर्नुहोस्। यस अडियोलाई यहाँ रोक्नुहोस् र खण्डलाई अभिनय गर्नुहोस्।</w:t>
      </w:r>
    </w:p>
    <w:p>
      <w:pPr/>
      <w:r>
        <w:rPr>
          <w:lang w:val="ne_NP" w:bidi="ne_NP"/>
        </w:rPr>
      </w:r>
      <w:r>
        <w:rPr>
          <w:lang w:val="ne_NP" w:bidi="ne_NP"/>
        </w:rPr>
        <w:t>समूहले यस खण्डलाई दोस्रो पटक अभिनय गर्नुपर्छ। नाटकको केही निश्चित ठाउँमा, नाटकलाई रोकेर पात्र खेल्ने व्यक्तिलाई सोध्नुहोस्, "तपाईं के महसुस गर्दै हुनुहुन्छ वा के सोच्दै हुनुहुन्छ?" पात्र निभाउने व्यक्तिले यदि आफू त्यो पात्र भएको भए कस्तो महसुस गर्थे वा सोच्थे भन्ने जवाफ दिनुपर्छ। त्यसपछि नाटकलाई जारी राख्नुहोस्। यस अडियोलाई यहाँ रोक्नुहोस् र खण्डलाई दोस्रो पटक अभिनय गर्नुहोस्।</w:t>
      </w:r>
    </w:p>
    <w:p>
      <w:pPr/>
      <w:r>
        <w:rPr>
          <w:lang w:val="ne_NP" w:bidi="ne_NP"/>
        </w:rPr>
      </w:r>
      <w:r>
        <w:rPr>
          <w:lang w:val="ne_NP" w:bidi="ne_NP"/>
        </w:rPr>
        <w:t>नाटक र सम्भावित प्रतिक्रियाहरूको एउटा उदाहरण तल दिइएको छ।</w:t>
      </w:r>
    </w:p>
    <w:p>
      <w:pPr/>
      <w:r>
        <w:rPr>
          <w:lang w:val="ne_NP" w:bidi="ne_NP"/>
        </w:rPr>
      </w:r>
      <w:r>
        <w:rPr>
          <w:lang w:val="ne_NP" w:bidi="ne_NP"/>
        </w:rPr>
        <w:t>तपाईंले प्रत्येक दृश्यलाई दुई भागमा अभिनय गर्न सक्नुहुन्छ। पहिलो भागमा, बुबाले आफ्नो उमेर बताउनुहुनेछ, परमेश्वरको प्रशंसा गर्नुहुनेछ, र आफ्नो जेठो छोराको नाम राख्नुहुनेछ। दोस्रो भागमा, ती मानिसका छोराहरू र छोरीहरूले आफ्ना बुबाको मृत्यु हुँदाको उमेर बताउनेछन्। त्यसपछि छोराहरू र छोरीहरूले आफ्नो बुबालाई गाड्नेछन् र विलाप गर्नेछन्।</w:t>
      </w:r>
    </w:p>
    <w:p>
      <w:pPr/>
      <w:r>
        <w:rPr>
          <w:lang w:val="ne_NP" w:bidi="ne_NP"/>
        </w:rPr>
      </w:r>
      <w:r>
        <w:rPr>
          <w:lang w:val="ne_NP" w:bidi="ne_NP"/>
        </w:rPr>
        <w:t>उदाहरणका लागि, पहिलो दृश्यको लागि, शेमलाई शिशु अर्पक्षदलाई समात्न र यसो भन्न लगाउनुहोस्, "म १०० वर्षको भएँ, र यस बच्चाको लागि परमेश्वरको प्रशंसा गर्दछु! यस बच्चाको नाम अर्पक्षद हुनेछ।"</w:t>
      </w:r>
    </w:p>
    <w:p>
      <w:pPr/>
      <w:r>
        <w:rPr>
          <w:lang w:val="ne_NP" w:bidi="ne_NP"/>
        </w:rPr>
      </w:r>
      <w:r>
        <w:rPr>
          <w:lang w:val="ne_NP" w:bidi="ne_NP"/>
        </w:rPr>
        <w:t>नाटकलाई केहि छिन रोक्नुहोस। शेमको भूमिका खेल्ने व्यक्तिलाई सोध्नुहोस्, "तपाईं के महसुस गर्दै हुनुहुन्छ वा के सोचिरहनुभएको छ?" त्यो व्यक्तिले यस्तो जवाफ दिन सक्छ:</w:t>
      </w:r>
    </w:p>
    <w:p>
      <w:pPr>
        <w:pStyle w:val="ListBullet"/>
        <w:spacing w:line="240" w:lineRule="auto"/>
        <w:ind w:left="720"/>
      </w:pPr>
      <w:r>
        <w:rPr>
          <w:lang w:val="ne_NP" w:bidi="ne_NP"/>
        </w:rPr>
      </w:r>
      <w:r>
        <w:rPr>
          <w:lang w:val="ne_NP" w:bidi="ne_NP"/>
        </w:rPr>
        <w:t>म खुसी छु किनभने यस सन्तानको साथमा हामीले फल्दै-फुल्दै जाने परमेश्वरको आज्ञा पालन गर्न थालेका छौँ; वा</w:t>
      </w:r>
    </w:p>
    <w:p>
      <w:pPr>
        <w:pStyle w:val="ListBullet"/>
        <w:spacing w:line="240" w:lineRule="auto"/>
        <w:ind w:left="720"/>
      </w:pPr>
      <w:r>
        <w:rPr>
          <w:lang w:val="ne_NP" w:bidi="ne_NP"/>
        </w:rPr>
      </w:r>
      <w:r>
        <w:rPr>
          <w:lang w:val="ne_NP" w:bidi="ne_NP"/>
        </w:rPr>
        <w:t>यस बच्चाको साथ, हामी मानिसको नयाँ पुस्ताको सुरुवात गर्छौं।</w:t>
      </w:r>
    </w:p>
    <w:p>
      <w:pPr/>
      <w:r>
        <w:rPr>
          <w:lang w:val="ne_NP" w:bidi="ne_NP"/>
        </w:rPr>
      </w:r>
      <w:r>
        <w:rPr>
          <w:lang w:val="ne_NP" w:bidi="ne_NP"/>
        </w:rPr>
        <w:t>नाटकलाई जारी राख्नुहोस्।</w:t>
      </w:r>
    </w:p>
    <w:p>
      <w:pPr/>
      <w:r>
        <w:rPr>
          <w:lang w:val="ne_NP" w:bidi="ne_NP"/>
        </w:rPr>
      </w:r>
      <w:r>
        <w:rPr>
          <w:lang w:val="ne_NP" w:bidi="ne_NP"/>
        </w:rPr>
        <w:t>त्यसपछि, शेमका सन्तानहरूलाई यसो भन्न दिनुहोस्, "हाम्रा पिता शेम ६०० वर्षको उमेरमा शान्तिपूर्वक बित्नुभएको छ।" त्यसपछि शेमका सन्तानहरूले शेमलाई कसरी गाड्छन् र शोक गर्छन् भनेर देखाउनुहोस्।</w:t>
      </w:r>
    </w:p>
    <w:p>
      <w:pPr/>
      <w:r>
        <w:rPr>
          <w:lang w:val="ne_NP" w:bidi="ne_NP"/>
        </w:rPr>
      </w:r>
      <w:r>
        <w:rPr>
          <w:lang w:val="ne_NP" w:bidi="ne_NP"/>
        </w:rPr>
        <w:t>नाहोरले तेरहको नाम राख्दा र नाहोरको मृत्यु हुँदाको आठौँ दृश्यसम्म त्यही दुई-भागको शृङ्खला दोहोर्याउनुहोस्।</w:t>
      </w:r>
    </w:p>
    <w:p>
      <w:pPr/>
      <w:r>
        <w:rPr>
          <w:lang w:val="ne_NP" w:bidi="ne_NP"/>
        </w:rPr>
      </w:r>
      <w:r>
        <w:rPr>
          <w:lang w:val="ne_NP" w:bidi="ne_NP"/>
        </w:rPr>
        <w:t>नवौं दृश्यमा, तेरह र उनका तीन छोराहरूलाई सँगै कुनै क्रियाकलाप गर्न लगाउनुहोस्। तिनीहरूले एकसाथ खान वा प्रार्थना गर्न सक्छन्।</w:t>
      </w:r>
    </w:p>
    <w:p>
      <w:pPr/>
      <w:r>
        <w:rPr>
          <w:lang w:val="ne_NP" w:bidi="ne_NP"/>
        </w:rPr>
      </w:r>
      <w:r>
        <w:rPr>
          <w:lang w:val="ne_NP" w:bidi="ne_NP"/>
        </w:rPr>
        <w:t>नाटकलाई केहि छिन रोक्नुहोस। तेराको भूमिका खेल्ने व्यक्तिलाई सोध्नुहोस्, "तपाईं के महसुस गर्दै हुनुहुन्छ वा के सोचिरहनुभएको छ?" त्यो व्यक्तिले यस्तो जवाफ दिन सक्छ:</w:t>
      </w:r>
    </w:p>
    <w:p>
      <w:pPr>
        <w:pStyle w:val="ListBullet"/>
        <w:spacing w:line="240" w:lineRule="auto"/>
        <w:ind w:left="720"/>
      </w:pPr>
      <w:r>
        <w:rPr>
          <w:lang w:val="ne_NP" w:bidi="ne_NP"/>
        </w:rPr>
      </w:r>
      <w:r>
        <w:rPr>
          <w:lang w:val="ne_NP" w:bidi="ne_NP"/>
        </w:rPr>
        <w:t>परमेश्वरले मलाई साँच्चै यी तीन छोराहरूद्वारा आशिष् दिनुभएको छ; वा</w:t>
      </w:r>
    </w:p>
    <w:p>
      <w:pPr>
        <w:pStyle w:val="ListBullet"/>
        <w:spacing w:line="240" w:lineRule="auto"/>
        <w:ind w:left="720"/>
      </w:pPr>
      <w:r>
        <w:rPr>
          <w:lang w:val="ne_NP" w:bidi="ne_NP"/>
        </w:rPr>
      </w:r>
      <w:r>
        <w:rPr>
          <w:lang w:val="ne_NP" w:bidi="ne_NP"/>
        </w:rPr>
        <w:t>मलाई लाग्छ कि मेरा छोराहरूको लागि परमेश्वरको एउटा ठूलो उद्देश्य छ</w:t>
      </w:r>
      <w:r>
        <w:rPr>
          <w:lang w:val="ne_NP" w:bidi="ne_NP"/>
        </w:rPr>
      </w:r>
    </w:p>
    <w:p>
      <w:pPr>
        <w:pStyle w:val="Heading3"/>
      </w:pPr>
      <w:r>
        <w:rPr>
          <w:lang w:val="ne_NP" w:bidi="ne_NP"/>
        </w:rPr>
        <w:t>Step 5</w:t>
      </w:r>
    </w:p>
    <w:p>
      <w:pPr/>
      <w:r>
        <w:rPr>
          <w:lang w:val="ne_NP" w:bidi="ne_NP"/>
        </w:rPr>
      </w:r>
      <w:r>
        <w:rPr>
          <w:lang w:val="ne_NP" w:bidi="ne_NP"/>
        </w:rPr>
        <w:t>पाठलाई बुझ्न-सजिलो संस्करणमा एकपटक सुन्नुहोस्।</w:t>
      </w:r>
    </w:p>
    <w:p>
      <w:pPr/>
      <w:r>
        <w:rPr>
          <w:lang w:val="ne_NP" w:bidi="ne_NP"/>
        </w:rPr>
      </w:r>
      <w:r>
        <w:rPr>
          <w:lang w:val="ne_NP" w:bidi="ne_NP"/>
        </w:rPr>
        <w:t>अघिल्लो कथाहरूले बाढीपछि मानिसहरू कसरी वृद्धि भए र विभिन्न ठाउँहरूमा बसोबास गर्न छरपस्ट भए भनेर बताउँछन्। वर्तमान खण्डले शेमको वंशावलीलाई देखाउँछ, जुन नवौं पुस्तामा समाप्त हुन्छ, तेरहका छोराहरू अब्राम, नाहोर र हारान जन्मिन्छ।</w:t>
      </w:r>
    </w:p>
    <w:p>
      <w:pPr/>
      <w:r>
        <w:rPr>
          <w:lang w:val="ne_NP" w:bidi="ne_NP"/>
        </w:rPr>
      </w:r>
      <w:r>
        <w:rPr>
          <w:lang w:val="ne_NP" w:bidi="ne_NP"/>
        </w:rPr>
        <w:t xml:space="preserve">वंशावली एउटा परिचयबाट सुरु हुन्छ, "यी शेमका </w:t>
      </w:r>
      <w:r>
        <w:rPr>
          <w:b/>
          <w:lang w:val="ne_NP" w:bidi="ne_NP"/>
        </w:rPr>
        <w:t>पुस्ताहरू</w:t>
      </w:r>
      <w:r>
        <w:rPr>
          <w:lang w:val="ne_NP" w:bidi="ne_NP"/>
        </w:rPr>
        <w:t xml:space="preserve"> हुन्।" पुस्ताहरूका लागि प्रयोग गरिएको हिब्रू शब्द एउटा यस्तो शब्द हो जसले सामान्यतया कुनै व्यक्तिको पुस्ताको लागि कथा वा एउटा अभिलेखलाई बुझाउँछ। यसलाई प्राय: </w:t>
      </w:r>
      <w:r>
        <w:rPr>
          <w:b/>
          <w:lang w:val="ne_NP" w:bidi="ne_NP"/>
        </w:rPr>
        <w:t>वंशावली</w:t>
      </w:r>
      <w:r>
        <w:rPr>
          <w:lang w:val="ne_NP" w:bidi="ne_NP"/>
        </w:rPr>
        <w:t xml:space="preserve"> को रूपमा पनि अनुवाद गरिन्छ। उत्पत्ति पुस्तकमा, यस शब्दका दुई मुख्य कार्यहरू छन्। पहिला, यसले नयाँ खण्ड वा कथाको संकेत दिने काम गर्छ; यो उत्पत्ति पुस्तकभरि तेह्र पटक प्रयोग गरिएको छ। दोस्रो कुरा, यसले व्यक्ति कुन परिवारको हो भनेर देखाउने काम गर्दछ। यो जानकारी महत्त्वपूर्ण छ किनभने व्यक्तिको सामाजिक स्थिति, अधिकार र दायित्व उसको पुर्खामा आधारित हुन्छन्। वर्तमान सन्दर्भमा, यो वंशावलीले अब्रामका सन्तानहरूको उत्पत्तिको परिचय गराउन प्रयोग गरिन्छ। अब्राम अर्को महत्त्वपूर्ण पात्र बन्छन्।</w:t>
      </w:r>
    </w:p>
    <w:p>
      <w:pPr/>
      <w:r>
        <w:rPr>
          <w:lang w:val="ne_NP" w:bidi="ne_NP"/>
        </w:rPr>
      </w:r>
      <w:r>
        <w:rPr>
          <w:lang w:val="ne_NP" w:bidi="ne_NP"/>
        </w:rPr>
        <w:t xml:space="preserve">यो शब्द देखा परेको यो छैटौं पटक भएकोले तपाईंले अघिल्लो वंशावलीमा पुस्ताहरू भन्नेमा प्रयोग गर्नुभएको त्यही शब्द प्रयोग गर्ने कुरा निश्चित गर्नुहोस्। तपाईंले </w:t>
      </w:r>
      <w:r>
        <w:rPr>
          <w:lang w:val="ne_NP" w:bidi="ne_NP"/>
        </w:rPr>
        <w:t>पुस्ताहरू</w:t>
      </w:r>
      <w:r>
        <w:rPr>
          <w:lang w:val="ne_NP" w:bidi="ne_NP"/>
        </w:rPr>
        <w:t xml:space="preserve"> वा </w:t>
      </w:r>
      <w:r>
        <w:rPr>
          <w:lang w:val="ne_NP" w:bidi="ne_NP"/>
        </w:rPr>
        <w:t>वंशावली</w:t>
      </w:r>
      <w:r>
        <w:rPr>
          <w:lang w:val="ne_NP" w:bidi="ne_NP"/>
        </w:rPr>
        <w:t>को बारेमा थप जानकारीको लागि मुख्य शब्दावली हेर्न सक्नुहुन्छ।</w:t>
      </w:r>
      <w:r>
        <w:rPr>
          <w:lang w:val="ne_NP" w:bidi="ne_NP"/>
        </w:rPr>
      </w:r>
    </w:p>
    <w:p>
      <w:pPr>
        <w:pStyle w:val="Heading3"/>
      </w:pPr>
      <w:r>
        <w:rPr>
          <w:lang w:val="ne_NP" w:bidi="ne_NP"/>
        </w:rPr>
        <w:t>Step 6</w:t>
      </w:r>
    </w:p>
    <w:p>
      <w:pPr/>
      <w:r>
        <w:rPr>
          <w:lang w:val="ne_NP" w:bidi="ne_NP"/>
        </w:rPr>
      </w:r>
      <w:r>
        <w:rPr>
          <w:lang w:val="ne_NP" w:bidi="ne_NP"/>
        </w:rPr>
        <w:t>अनुवादलाई सजिलोसँग बुझ्न यस खण्डको श्रव्य संस्करण सुन्‍नुहोस्।</w:t>
      </w:r>
    </w:p>
    <w:p>
      <w:pPr/>
      <w:r>
        <w:rPr>
          <w:lang w:val="ne_NP" w:bidi="ne_NP"/>
        </w:rPr>
      </w:r>
      <w:r>
        <w:rPr>
          <w:lang w:val="ne_NP" w:bidi="ne_NP"/>
        </w:rPr>
        <w:t>यस सत्रमा, एउटा समूहको रूपमा तपाईंको आफ्नै भाषामा खण्डलाई पुन: भन्न लगाउनुहोस्।</w:t>
      </w:r>
    </w:p>
    <w:p>
      <w:pPr/>
      <w:r>
        <w:rPr>
          <w:lang w:val="ne_NP" w:bidi="ne_NP"/>
        </w:rPr>
      </w:r>
      <w:r>
        <w:rPr>
          <w:lang w:val="ne_NP" w:bidi="ne_NP"/>
        </w:rPr>
        <w:t>पहिला, सम्पूर्ण समूहले खण्डलाई तपाईंको आफ्नै भाषामा बताउन अभ्यास गर्नुपर्छ। तपाईंले अघिल्लो चरणहरूमा निर्णय गर्नुभएको कुराहरू जस्तै कालक्रम, शब्दहरू, वाक्यांशहरू, भावनाहरू, वा तपाईंले छलफल गर्नुभएको अन्य कुराहरू यसमा समावेश गर्नलाई सम्झनुहोस्।</w:t>
      </w:r>
    </w:p>
    <w:p>
      <w:pPr/>
      <w:r>
        <w:rPr>
          <w:lang w:val="ne_NP" w:bidi="ne_NP"/>
        </w:rPr>
      </w:r>
      <w:r>
        <w:rPr>
          <w:lang w:val="ne_NP" w:bidi="ne_NP"/>
        </w:rPr>
        <w:t>एउटा समूहको सदस्यले खण्डका केही वाक्यहरू भन्नुपर्छ र रोकिनु पर्छ। समूहको अर्को सदस्यले खण्डको अर्को भाग भन्नु पर्छ र रोकिनु पर्छ। समूहले सम्पूर्ण खण्डलाई पुन: नभन्दासम्म यो गर्नुहोस्। यस चरणमा समूहका सदस्यहरूले एक अर्कालाई सच्याउन सक्छन्।</w:t>
      </w:r>
    </w:p>
    <w:p>
      <w:pPr/>
      <w:r>
        <w:rPr>
          <w:lang w:val="ne_NP" w:bidi="ne_NP"/>
        </w:rPr>
      </w:r>
      <w:r>
        <w:rPr>
          <w:lang w:val="ne_NP" w:bidi="ne_NP"/>
        </w:rPr>
        <w:t xml:space="preserve">अडियो रोक्‍नुहोस्। </w:t>
      </w:r>
    </w:p>
    <w:p>
      <w:pPr/>
      <w:r>
        <w:rPr>
          <w:lang w:val="ne_NP" w:bidi="ne_NP"/>
        </w:rPr>
      </w:r>
      <w:r>
        <w:rPr>
          <w:lang w:val="ne_NP" w:bidi="ne_NP"/>
        </w:rPr>
        <w:t>अर्को पटक, समूहको प्रत्येक सदस्यले कम्तिमा पनि एकचोटि सम्पूर्ण खण्डलाई नरोकी भन्नुपर्छ। समूहको सदस्यले खण्डलाई सम्झन मद्दत गर्न कुनैपनि वस्तुहरू, चालहरू, वा तिनीहरूको स्टोरीबोर्ड प्रयोग गर्न सक्छन्।</w:t>
      </w:r>
    </w:p>
    <w:p>
      <w:pPr/>
      <w:r>
        <w:rPr>
          <w:lang w:val="ne_NP" w:bidi="ne_NP"/>
        </w:rPr>
      </w:r>
      <w:r>
        <w:rPr>
          <w:lang w:val="ne_NP" w:bidi="ne_NP"/>
        </w:rPr>
        <w:t xml:space="preserve">अडियो रोक्‍नुहोस्। </w:t>
      </w:r>
    </w:p>
    <w:p>
      <w:pPr/>
      <w:r>
        <w:rPr>
          <w:lang w:val="ne_NP" w:bidi="ne_NP"/>
        </w:rPr>
      </w:r>
      <w:r>
        <w:rPr>
          <w:lang w:val="ne_NP" w:bidi="ne_NP"/>
        </w:rPr>
        <w:t>त्यसपछि, तपाईंलाई सबैभन्दा बढी मनपरेको खण्डको संस्करण कस्को हो समूहले निर्णय गर्न सक्छ। तपाईंले एउटा समूहको सदस्यले एउटा दृश्य बताएको तरिका मनपर्यो तर तपाईंले अर्को दृश्य अर्कै समूहको सदस्यले बताएको तरिका मनपर्यो भनेर निर्णय गर्न सक्नुहुन्छ।</w:t>
      </w:r>
    </w:p>
    <w:p>
      <w:pPr/>
      <w:r>
        <w:rPr>
          <w:lang w:val="ne_NP" w:bidi="ne_NP"/>
        </w:rPr>
      </w:r>
      <w:r>
        <w:rPr>
          <w:lang w:val="ne_NP" w:bidi="ne_NP"/>
        </w:rPr>
        <w:t xml:space="preserve">अडियो रोक्‍नुहोस्। </w:t>
      </w:r>
    </w:p>
    <w:p>
      <w:pPr/>
      <w:r>
        <w:rPr>
          <w:lang w:val="ne_NP" w:bidi="ne_NP"/>
        </w:rPr>
      </w:r>
      <w:r>
        <w:rPr>
          <w:lang w:val="ne_NP" w:bidi="ne_NP"/>
        </w:rPr>
        <w:t>अन्तमा, समूहले सबैजना सहमत हुने खण्डको अन्तिम संस्करणलाई सँगै राख्न सक्छन्। समूहको प्रत्येक सदस्यले यस खण्डको अन्तिम संस्करण सुनाउने अभ्यास गर्नुपर्छ।</w:t>
      </w:r>
      <w:r>
        <w:rPr>
          <w:lang w:val="ne_NP" w:bidi="ne_NP"/>
        </w:rPr>
      </w:r>
      <w:r>
        <w:rPr>
          <w:lang w:val="ne_NP" w:bidi="ne_NP"/>
        </w:rPr>
      </w:r>
    </w:p>
    <w:p>
      <w:pPr/>
      <w:r>
        <w:rPr>
          <w:lang w:val="ne_NP" w:bidi="ne_NP"/>
        </w:rPr>
      </w:r>
    </w:p>
    <w:p>
      <w:pPr>
        <w:pStyle w:val="Heading2"/>
      </w:pPr>
      <w:r>
        <w:rPr>
          <w:lang w:val="ne_NP" w:bidi="ne_NP"/>
        </w:rPr>
        <w:t>Genesis 11:27–32</w:t>
      </w:r>
      <w:r>
        <w:rPr>
          <w:lang w:val="ne_NP" w:bidi="ne_NP"/>
        </w:rPr>
      </w:r>
    </w:p>
    <w:p>
      <w:pPr>
        <w:pStyle w:val="Heading3"/>
      </w:pPr>
      <w:r>
        <w:rPr>
          <w:lang w:val="ne_NP" w:bidi="ne_NP"/>
        </w:rPr>
        <w:t>Step 1</w:t>
      </w:r>
    </w:p>
    <w:p>
      <w:pPr/>
      <w:r>
        <w:rPr>
          <w:lang w:val="ne_NP" w:bidi="ne_NP"/>
        </w:rPr>
      </w:r>
      <w:r>
        <w:rPr>
          <w:lang w:val="ne_NP" w:bidi="ne_NP"/>
        </w:rPr>
        <w:t>उत्पत्ति ११:२७–३२ सुन्नुहोस् र यसलाई आफ्नो हृदयमा राख्नुहोस्। पाठलाई तीन पटक सुन्नुहोस् (सम्भव छ भने तीन फरक अनुवादहरूमा)। त्यसपछि टोलीले निम्न प्रश्नहरूको छलफल गर्नुहोस:</w:t>
      </w:r>
    </w:p>
    <w:p>
      <w:pPr>
        <w:pStyle w:val="ListBullet"/>
        <w:spacing w:line="240" w:lineRule="auto"/>
        <w:ind w:left="720"/>
      </w:pPr>
      <w:r>
        <w:rPr>
          <w:lang w:val="ne_NP" w:bidi="ne_NP"/>
        </w:rPr>
      </w:r>
      <w:r>
        <w:rPr>
          <w:lang w:val="ne_NP" w:bidi="ne_NP"/>
        </w:rPr>
        <w:t>यो खण्डमा तपाईंलाई के मन पर्‍यो?</w:t>
      </w:r>
    </w:p>
    <w:p>
      <w:pPr>
        <w:pStyle w:val="ListBullet"/>
        <w:spacing w:line="240" w:lineRule="auto"/>
        <w:ind w:left="720"/>
      </w:pPr>
      <w:r>
        <w:rPr>
          <w:lang w:val="ne_NP" w:bidi="ne_NP"/>
        </w:rPr>
      </w:r>
      <w:r>
        <w:rPr>
          <w:lang w:val="ne_NP" w:bidi="ne_NP"/>
        </w:rPr>
        <w:t>तपाईलाई के मन पर्दैन वा के बुझ्नुहुन्न?</w:t>
      </w:r>
    </w:p>
    <w:p>
      <w:pPr>
        <w:pStyle w:val="ListBullet"/>
        <w:spacing w:line="240" w:lineRule="auto"/>
        <w:ind w:left="720"/>
      </w:pPr>
      <w:r>
        <w:rPr>
          <w:lang w:val="ne_NP" w:bidi="ne_NP"/>
        </w:rPr>
      </w:r>
      <w:r>
        <w:rPr>
          <w:lang w:val="ne_NP" w:bidi="ne_NP"/>
        </w:rPr>
        <w:t>यो कथाले हामीलाई येशूको बारेमा के बताउँछ?</w:t>
      </w:r>
    </w:p>
    <w:p>
      <w:pPr>
        <w:pStyle w:val="ListBullet"/>
        <w:spacing w:line="240" w:lineRule="auto"/>
        <w:ind w:left="720"/>
      </w:pPr>
      <w:r>
        <w:rPr>
          <w:lang w:val="ne_NP" w:bidi="ne_NP"/>
        </w:rPr>
      </w:r>
      <w:r>
        <w:rPr>
          <w:lang w:val="ne_NP" w:bidi="ne_NP"/>
        </w:rPr>
        <w:t>यो खण्डले मानिसबारे हामीलाई के भन्दछ?</w:t>
      </w:r>
    </w:p>
    <w:p>
      <w:pPr>
        <w:pStyle w:val="ListBullet"/>
        <w:spacing w:line="240" w:lineRule="auto"/>
        <w:ind w:left="720"/>
      </w:pPr>
      <w:r>
        <w:rPr>
          <w:lang w:val="ne_NP" w:bidi="ne_NP"/>
        </w:rPr>
      </w:r>
      <w:r>
        <w:rPr>
          <w:lang w:val="ne_NP" w:bidi="ne_NP"/>
        </w:rPr>
        <w:t>यो खण्डले कसरी हाम्रो दैनिक जीवनलाई प्रभाव पार्छ?</w:t>
      </w:r>
    </w:p>
    <w:p>
      <w:pPr>
        <w:pStyle w:val="ListBullet"/>
        <w:spacing w:line="240" w:lineRule="auto"/>
        <w:ind w:left="720"/>
      </w:pPr>
      <w:r>
        <w:rPr>
          <w:lang w:val="ne_NP" w:bidi="ne_NP"/>
        </w:rPr>
      </w:r>
      <w:r>
        <w:rPr>
          <w:lang w:val="ne_NP" w:bidi="ne_NP"/>
        </w:rPr>
        <w:t>यो कथा सुन्नु पर्ने तपाईंले चिन्नुभएको व्यक्ति को हुनुहुन्छ?</w:t>
      </w:r>
      <w:r>
        <w:rPr>
          <w:lang w:val="ne_NP" w:bidi="ne_NP"/>
        </w:rPr>
      </w:r>
    </w:p>
    <w:p>
      <w:pPr>
        <w:pStyle w:val="Heading3"/>
      </w:pPr>
      <w:r>
        <w:rPr>
          <w:lang w:val="ne_NP" w:bidi="ne_NP"/>
        </w:rPr>
        <w:t>Step 2</w:t>
      </w:r>
    </w:p>
    <w:p>
      <w:pPr/>
      <w:r>
        <w:rPr>
          <w:lang w:val="ne_NP" w:bidi="ne_NP"/>
        </w:rPr>
      </w:r>
      <w:r>
        <w:rPr>
          <w:lang w:val="ne_NP" w:bidi="ne_NP"/>
        </w:rPr>
        <w:t>पाठलाई बुझ्न-सजिलो संस्करणमा एकपटक सुन्नुहोस्।</w:t>
      </w:r>
    </w:p>
    <w:p>
      <w:pPr/>
      <w:r>
        <w:rPr>
          <w:lang w:val="ne_NP" w:bidi="ne_NP"/>
        </w:rPr>
      </w:r>
      <w:r>
        <w:rPr>
          <w:lang w:val="ne_NP" w:bidi="ne_NP"/>
        </w:rPr>
        <w:t>यो कथा तेरहको परिवारको बारेमा छ। अघिल्लो कथा शेमको वंशावलीको बारेमा थियो भनेर सम्झनुहोस्। शेमको वंशावलीमा उल्लेख गरिएको अन्तिम पुस्ताको नाम तेरह थियो। वर्तमान खण्डले तेरह र उनको परिवारबाट सुरु भएको कथालाई निरन्तरता दिन्छ। यसले तेरहका छोराहरू र उनका छोराहरूले विवाह गरेका पत्नीहरूको बारेमा अझ बढी बताउँछ। यसले तिनीहरू कहाँ बसे, र कुन उमेरमा तेरहको मृत्यु भयो भन्ने बारेमा पनि कुरा गर्दछ।</w:t>
      </w:r>
    </w:p>
    <w:p>
      <w:pPr/>
      <w:r>
        <w:rPr>
          <w:lang w:val="ne_NP" w:bidi="ne_NP"/>
        </w:rPr>
      </w:r>
      <w:r>
        <w:rPr>
          <w:lang w:val="ne_NP" w:bidi="ne_NP"/>
        </w:rPr>
        <w:t>कथा "अब यी तेरहका पुस्ताहरू हुन्" भन्ने एउटा परिचयबाट सुरु हुन्छ। "अब" शब्दले नयाँ खण्डको सङ्केत दिन्छ, तर पूर्ण रूपमा नयाँ खण्ड भने होइन। यसो हुनुको कारण "अब" भन्ने हिब्रू शब्दले वर्तमान कथा अझै पनि अघिल्लो कथासँग जोडिएको छ भन्ने सङ्केत गर्छ। साथै, अघिल्लो कथामा जस्तै, "पुस्ताहरू" भन्ने शब्दले व्यक्तिको पुर्खालाई बुझाउँछ। यसको अर्थ यो कथा एक प्रकारको वंशावली पनि हो। यो वंशावलीले तेरहको परिवार, उनका सन्तानहरूको बारेमा कुरा गर्छ। यो सम्झनु महत्त्वपूर्ण छ कि त्यो समयमा, व्यक्तिको वंश महत्त्वपूर्ण थियो। कुनै व्यक्तिको वंशले उसको सामाजिक स्थिति, अधिकार र दायित्व निर्धारण गर्थ्यो।</w:t>
      </w:r>
    </w:p>
    <w:p>
      <w:pPr/>
      <w:r>
        <w:rPr>
          <w:lang w:val="ne_NP" w:bidi="ne_NP"/>
        </w:rPr>
      </w:r>
      <w:r>
        <w:rPr>
          <w:lang w:val="ne_NP" w:bidi="ne_NP"/>
        </w:rPr>
        <w:t>तेरहका छोराहरू अब्राम, नाहोर र हारान थिए। उनका छोराहरूमध्ये हारानका मात्र आफ्नै सन्तान थिए। उनका छोराछोरीहरू लोत, मिल्का र इस्काह थिए। तर हारान आफ्ना पिता तेरह भन्दा पहिले बिते। उनी आफ्नै जन्मभूमि कल्दीहरूको ऊरमा मरे। कल्दी भन्नाले बाबेलवासीहरूलाई बुझिन्थ्यो, त्यसैले ऊर बाबेलको एउटा क्षेत्रको नाम थियो।</w:t>
      </w:r>
    </w:p>
    <w:p>
      <w:pPr/>
      <w:r>
        <w:rPr>
          <w:lang w:val="ne_NP" w:bidi="ne_NP"/>
        </w:rPr>
      </w:r>
      <w:r>
        <w:rPr>
          <w:lang w:val="ne_NP" w:bidi="ne_NP"/>
        </w:rPr>
        <w:t xml:space="preserve">रोक्नुहोस् र </w:t>
      </w:r>
      <w:r>
        <w:rPr>
          <w:lang w:val="ne_NP" w:bidi="ne_NP"/>
        </w:rPr>
        <w:t>बेबिलोन प्रान्त भित्रको ऊर सहर</w:t>
      </w:r>
      <w:r>
        <w:rPr>
          <w:lang w:val="ne_NP" w:bidi="ne_NP"/>
        </w:rPr>
        <w:t xml:space="preserve"> देखाउने एउटा नक्सा देखाउनुहोस्।</w:t>
      </w:r>
    </w:p>
    <w:p>
      <w:pPr/>
      <w:r>
        <w:rPr>
          <w:lang w:val="ne_NP" w:bidi="ne_NP"/>
        </w:rPr>
      </w:r>
      <w:r>
        <w:rPr>
          <w:lang w:val="ne_NP" w:bidi="ne_NP"/>
        </w:rPr>
        <w:t>यो कुरा सम्झनु महत्त्वपूर्ण छ कि बाबेल, जुन बेबिलोनकै अर्को नाम हो, त्यही ठाउँ थियो जहाँ मानिसहरूले एउटा सहर र एउटा धरहरा बनाउने योजना बनाएका थिए। परमेश्वरले मानिसहरूलाई यो भवन निर्माण परियोजना पूरा गर्न रोक्नुभयो र तिनीहरूलाई संसारभरि छरपस्ट पार्नुभयो। परमेश्वरले मानिसहरूलाई छरपस्ट पारिदिएपछि तेरह र उनको परिवार बाबेलमै बसेका हुन सक्छन्। बाबेलको भूमि वा कल्दीहरूको ऊरको देशलाई किन हारान जन्मिएको भूमि भनिन्थ्यो भन्ने कुराले यसले व्याख्या गर्न सक्छ।</w:t>
      </w:r>
    </w:p>
    <w:p>
      <w:pPr/>
      <w:r>
        <w:rPr>
          <w:lang w:val="ne_NP" w:bidi="ne_NP"/>
        </w:rPr>
      </w:r>
      <w:r>
        <w:rPr>
          <w:lang w:val="ne_NP" w:bidi="ne_NP"/>
        </w:rPr>
        <w:t>हारानकी पत्नीको उल्लेख थिएन, तर अब्राम र नाहोरका पत्नीहरूको उल्लेख गरिएको थियो। नाहोरले हारानकी छोरीहरूमध्ये एक, मिल्कासँग विवाह गरे। त्यसैले नाहोर र मिल्काह रगतका आफन्तहरू थिए। तिनीहरूको संस्कृतिमा, नजिकका आफन्तहरूबीचको विवाह सामान्य थियो र कहिलेकाहीँ त यसलाई प्राथमिकता पनि दिइन्थ्यो। परिवारहरूले बलियो सम्बन्ध कायम राख्ने र आफ्नो वंशावली बचाउने यो एउटा तरिका थियो। यस बीचमा, अब्रामले सराईसँग विवाह गरे। पछिको कथाले प्रकट गर्दछ कि सराई अब्रामकी सौतेनी बहिनी थिइन्। यसको अर्थ अब्राम र सराईका एउटै पिता तेरह थिए, तर उनीहरूका आमाहरू भने फरक फरक थिए।</w:t>
      </w:r>
    </w:p>
    <w:p>
      <w:pPr/>
      <w:r>
        <w:rPr>
          <w:lang w:val="ne_NP" w:bidi="ne_NP"/>
        </w:rPr>
      </w:r>
      <w:r>
        <w:rPr>
          <w:lang w:val="ne_NP" w:bidi="ne_NP"/>
        </w:rPr>
        <w:t>रोक्नुहोस् र निम्न प्रश्नहरूमा छलफल गर्नुहोस्:</w:t>
      </w:r>
    </w:p>
    <w:p>
      <w:pPr/>
      <w:r>
        <w:rPr>
          <w:lang w:val="ne_NP" w:bidi="ne_NP"/>
        </w:rPr>
      </w:r>
      <w:r>
        <w:rPr>
          <w:lang w:val="ne_NP" w:bidi="ne_NP"/>
        </w:rPr>
        <w:t>अब्राम र सराईका कुनै सन्तान थिएनन् किनभने सराई बाँझी थिइन्। बाँझोपन भन्नाले महिलाको गर्भधारण गर्न नसक्ने अवस्थालाई बुझाउँछ। सराइको बाँझोपनको यहाँ उल्लेख गरिएको थियो किनभने अब्राम र सराइ आगामी कथाहरूका मुख्य पात्रहरू बन्न लागेका छन्। यी पछिल्ला कथाहरूमा सराईको बाँझोपन एउटा महत्त्वपूर्ण जानकारी हुनेछ।</w:t>
      </w:r>
    </w:p>
    <w:p>
      <w:pPr/>
      <w:r>
        <w:rPr>
          <w:lang w:val="ne_NP" w:bidi="ne_NP"/>
        </w:rPr>
      </w:r>
      <w:r>
        <w:rPr>
          <w:lang w:val="ne_NP" w:bidi="ne_NP"/>
        </w:rPr>
        <w:t>त्यसपछि तेरहले कनान देशमा जान कल्दीहरूको ऊर देश छोडे। कनान नोआका नाति कनानको नामबाट राखिएको भूमि थियो। तेरहले अब्राम, सराई र आफ्ना नाति लोतलाई आफूसँगै लिएर गए। यस समयमा, नाहोर, मिल्का र हारानकी अर्की छोरी इस्कालाई के भयो भन्ने कुरा स्पष्ट छैन। तर तेरह, अब्राम, सराई र लोत कनानतर्फको यात्रामा निस्किए। तर, कनान पुग्नुअघि, तिनीहरू हारान भनिने ठाउँमा रोकिए।</w:t>
      </w:r>
    </w:p>
    <w:p>
      <w:pPr/>
      <w:r>
        <w:rPr>
          <w:lang w:val="ne_NP" w:bidi="ne_NP"/>
        </w:rPr>
      </w:r>
      <w:r>
        <w:rPr>
          <w:lang w:val="ne_NP" w:bidi="ne_NP"/>
        </w:rPr>
        <w:t xml:space="preserve">रोक्नुहोस् र </w:t>
      </w:r>
      <w:r>
        <w:rPr>
          <w:lang w:val="ne_NP" w:bidi="ne_NP"/>
        </w:rPr>
        <w:t>ऊरबाट कनान जाने बाटोको बीचमा हारान रहेको</w:t>
      </w:r>
      <w:r>
        <w:rPr>
          <w:lang w:val="ne_NP" w:bidi="ne_NP"/>
        </w:rPr>
        <w:t xml:space="preserve"> एउटा नक्सा देखाउनुहोस्।</w:t>
      </w:r>
    </w:p>
    <w:p>
      <w:pPr/>
      <w:r>
        <w:rPr>
          <w:lang w:val="ne_NP" w:bidi="ne_NP"/>
        </w:rPr>
      </w:r>
      <w:r>
        <w:rPr>
          <w:lang w:val="ne_NP" w:bidi="ne_NP"/>
        </w:rPr>
        <w:t>यो ठाउँ तेरहका छोरा हारानसँग सम्बन्धित छैन, किनभने हिब्रूमा यो ठाउँको हिज्जे फरक छ। हारानमै तेरह, अब्राम, सराई र लोत केही समयका लागि बस्नेछन्। यो त्यो ठाउँ पनि हो जहाँ तेरहको मृत्यु हुन्छ। २०५ वर्षको उमेरमा उनी मरे।</w:t>
      </w:r>
      <w:r>
        <w:rPr>
          <w:lang w:val="ne_NP" w:bidi="ne_NP"/>
        </w:rPr>
      </w:r>
    </w:p>
    <w:p>
      <w:pPr>
        <w:pStyle w:val="Heading3"/>
      </w:pPr>
      <w:r>
        <w:rPr>
          <w:lang w:val="ne_NP" w:bidi="ne_NP"/>
        </w:rPr>
        <w:t>Step 3</w:t>
      </w:r>
    </w:p>
    <w:p>
      <w:pPr/>
      <w:r>
        <w:rPr>
          <w:lang w:val="ne_NP" w:bidi="ne_NP"/>
        </w:rPr>
      </w:r>
      <w:r>
        <w:rPr>
          <w:lang w:val="ne_NP" w:bidi="ne_NP"/>
        </w:rPr>
        <w:t>संस्करणलाई सजिलोसँग बुझ्न पाठलाई फेरी एकपटक सुन्नुहोस्।</w:t>
      </w:r>
    </w:p>
    <w:p>
      <w:pPr/>
      <w:r>
        <w:rPr>
          <w:lang w:val="ne_NP" w:bidi="ne_NP"/>
        </w:rPr>
      </w:r>
      <w:r>
        <w:rPr>
          <w:lang w:val="ne_NP" w:bidi="ne_NP"/>
        </w:rPr>
        <w:t>यस सत्रमा, यस कथालाई दृश्यात्मक बनाउन तपाईंले समूहलाई मद्दत गर्नुहुनेछ। तपाईंले समूहलाई दृश्यहरू, सेटिङ र कथाका पात्रहरू परिभाषित गर्न मद्दत गर्नुहुनेछ।</w:t>
      </w:r>
    </w:p>
    <w:p>
      <w:pPr/>
      <w:r>
        <w:rPr>
          <w:lang w:val="ne_NP" w:bidi="ne_NP"/>
        </w:rPr>
      </w:r>
      <w:r>
        <w:rPr>
          <w:lang w:val="ne_NP" w:bidi="ne_NP"/>
        </w:rPr>
        <w:t>यस कथामा पाँच दृश्यहरू छन्।</w:t>
      </w:r>
    </w:p>
    <w:p>
      <w:pPr/>
      <w:r>
        <w:rPr>
          <w:lang w:val="ne_NP" w:bidi="ne_NP"/>
        </w:rPr>
      </w:r>
      <w:r>
        <w:rPr>
          <w:b/>
          <w:lang w:val="ne_NP" w:bidi="ne_NP"/>
        </w:rPr>
        <w:t>पहिलो दृश्य:</w:t>
      </w:r>
      <w:r>
        <w:rPr>
          <w:lang w:val="ne_NP" w:bidi="ne_NP"/>
        </w:rPr>
        <w:t xml:space="preserve"> तेरह र उनका तीन छोराहरू कल्दीको ऊरमा एकसाथ छन्। हारान आफ्ना सन्तानहरू लोत, मिल्का र इस्काका साथ थिए।</w:t>
      </w:r>
    </w:p>
    <w:p>
      <w:pPr/>
      <w:r>
        <w:rPr>
          <w:lang w:val="ne_NP" w:bidi="ne_NP"/>
        </w:rPr>
      </w:r>
      <w:r>
        <w:rPr>
          <w:b/>
          <w:lang w:val="ne_NP" w:bidi="ne_NP"/>
        </w:rPr>
        <w:t>दोस्रो दृश्य:</w:t>
      </w:r>
      <w:r>
        <w:rPr>
          <w:lang w:val="ne_NP" w:bidi="ne_NP"/>
        </w:rPr>
        <w:t xml:space="preserve"> हारानको मृत्यु भयो र उनलाई कल्दीहरूको ऊरमा गाडियो।</w:t>
      </w:r>
    </w:p>
    <w:p>
      <w:pPr/>
      <w:r>
        <w:rPr>
          <w:lang w:val="ne_NP" w:bidi="ne_NP"/>
        </w:rPr>
      </w:r>
      <w:r>
        <w:rPr>
          <w:b/>
          <w:lang w:val="ne_NP" w:bidi="ne_NP"/>
        </w:rPr>
        <w:t>तेस्रो दृश्य:</w:t>
      </w:r>
      <w:r>
        <w:rPr>
          <w:lang w:val="ne_NP" w:bidi="ne_NP"/>
        </w:rPr>
        <w:t xml:space="preserve"> नाहोरले हारानकी छोरी मिल्कासँग विवाह गरे। अब्रामले सराईसँग विवाह गरे। अब्राम र सराईका कुनै सन्तान थिएनन्।</w:t>
      </w:r>
    </w:p>
    <w:p>
      <w:pPr/>
      <w:r>
        <w:rPr>
          <w:lang w:val="ne_NP" w:bidi="ne_NP"/>
        </w:rPr>
      </w:r>
      <w:r>
        <w:rPr>
          <w:b/>
          <w:lang w:val="ne_NP" w:bidi="ne_NP"/>
        </w:rPr>
        <w:t>चौथो दृश्य:</w:t>
      </w:r>
      <w:r>
        <w:rPr>
          <w:lang w:val="ne_NP" w:bidi="ne_NP"/>
        </w:rPr>
        <w:t xml:space="preserve"> तेरहले अब्राम, सराई र लोतलाई साथमा लिएर कल्दीहरूको ऊरबाट कनान देशतर्फ आफ्नो यात्रा सुरु गरे। हारान आइपुगेपछि, तिनीहरू यात्रा रोकेर त्यहाँ बसोबास गरे।</w:t>
      </w:r>
    </w:p>
    <w:p>
      <w:pPr/>
      <w:r>
        <w:rPr>
          <w:lang w:val="ne_NP" w:bidi="ne_NP"/>
        </w:rPr>
      </w:r>
      <w:r>
        <w:rPr>
          <w:b/>
          <w:lang w:val="ne_NP" w:bidi="ne_NP"/>
        </w:rPr>
        <w:t>पाँचौँ दृश्य:</w:t>
      </w:r>
      <w:r>
        <w:rPr>
          <w:lang w:val="ne_NP" w:bidi="ne_NP"/>
        </w:rPr>
        <w:t xml:space="preserve"> तेरहको २०५ वर्षको उमेरमा हारानमा मृत्यु भयो।</w:t>
      </w:r>
    </w:p>
    <w:p>
      <w:pPr/>
      <w:r>
        <w:rPr>
          <w:lang w:val="ne_NP" w:bidi="ne_NP"/>
        </w:rPr>
      </w:r>
      <w:r>
        <w:rPr>
          <w:lang w:val="ne_NP" w:bidi="ne_NP"/>
        </w:rPr>
        <w:t>यस कथामा यि पात्रहरु समावेश छन्:</w:t>
      </w:r>
    </w:p>
    <w:p>
      <w:pPr>
        <w:pStyle w:val="ListBullet"/>
        <w:spacing w:line="240" w:lineRule="auto"/>
        <w:ind w:left="720"/>
      </w:pPr>
      <w:r>
        <w:rPr>
          <w:lang w:val="ne_NP" w:bidi="ne_NP"/>
        </w:rPr>
      </w:r>
      <w:r>
        <w:rPr>
          <w:lang w:val="ne_NP" w:bidi="ne_NP"/>
        </w:rPr>
        <w:t>तेरह</w:t>
      </w:r>
    </w:p>
    <w:p>
      <w:pPr>
        <w:pStyle w:val="ListBullet"/>
        <w:spacing w:line="240" w:lineRule="auto"/>
        <w:ind w:left="720"/>
      </w:pPr>
      <w:r>
        <w:rPr>
          <w:lang w:val="ne_NP" w:bidi="ne_NP"/>
        </w:rPr>
      </w:r>
      <w:r>
        <w:rPr>
          <w:lang w:val="ne_NP" w:bidi="ne_NP"/>
        </w:rPr>
        <w:t>अब्राम</w:t>
      </w:r>
    </w:p>
    <w:p>
      <w:pPr>
        <w:pStyle w:val="ListBullet"/>
        <w:spacing w:line="240" w:lineRule="auto"/>
        <w:ind w:left="720"/>
      </w:pPr>
      <w:r>
        <w:rPr>
          <w:lang w:val="ne_NP" w:bidi="ne_NP"/>
        </w:rPr>
      </w:r>
      <w:r>
        <w:rPr>
          <w:lang w:val="ne_NP" w:bidi="ne_NP"/>
        </w:rPr>
        <w:t>नाहोर</w:t>
      </w:r>
    </w:p>
    <w:p>
      <w:pPr>
        <w:pStyle w:val="ListBullet"/>
        <w:spacing w:line="240" w:lineRule="auto"/>
        <w:ind w:left="720"/>
      </w:pPr>
      <w:r>
        <w:rPr>
          <w:lang w:val="ne_NP" w:bidi="ne_NP"/>
        </w:rPr>
      </w:r>
      <w:r>
        <w:rPr>
          <w:lang w:val="ne_NP" w:bidi="ne_NP"/>
        </w:rPr>
        <w:t>हारान</w:t>
      </w:r>
    </w:p>
    <w:p>
      <w:pPr>
        <w:pStyle w:val="ListBullet"/>
        <w:spacing w:line="240" w:lineRule="auto"/>
        <w:ind w:left="720"/>
      </w:pPr>
      <w:r>
        <w:rPr>
          <w:lang w:val="ne_NP" w:bidi="ne_NP"/>
        </w:rPr>
      </w:r>
      <w:r>
        <w:rPr>
          <w:lang w:val="ne_NP" w:bidi="ne_NP"/>
        </w:rPr>
        <w:t>मिल्का</w:t>
      </w:r>
    </w:p>
    <w:p>
      <w:pPr>
        <w:pStyle w:val="ListBullet"/>
        <w:spacing w:line="240" w:lineRule="auto"/>
        <w:ind w:left="720"/>
      </w:pPr>
      <w:r>
        <w:rPr>
          <w:lang w:val="ne_NP" w:bidi="ne_NP"/>
        </w:rPr>
      </w:r>
      <w:r>
        <w:rPr>
          <w:lang w:val="ne_NP" w:bidi="ne_NP"/>
        </w:rPr>
        <w:t>सराई</w:t>
      </w:r>
    </w:p>
    <w:p>
      <w:pPr>
        <w:pStyle w:val="ListBullet"/>
        <w:spacing w:line="240" w:lineRule="auto"/>
        <w:ind w:left="720"/>
      </w:pPr>
      <w:r>
        <w:rPr>
          <w:lang w:val="ne_NP" w:bidi="ne_NP"/>
        </w:rPr>
      </w:r>
      <w:r>
        <w:rPr>
          <w:lang w:val="ne_NP" w:bidi="ne_NP"/>
        </w:rPr>
        <w:t>लोत</w:t>
      </w:r>
    </w:p>
    <w:p>
      <w:pPr/>
      <w:r>
        <w:rPr>
          <w:lang w:val="ne_NP" w:bidi="ne_NP"/>
        </w:rPr>
      </w:r>
      <w:r>
        <w:rPr>
          <w:lang w:val="ne_NP" w:bidi="ne_NP"/>
        </w:rPr>
        <w:t xml:space="preserve">यस सत्रमा, समूहमा स्टोरीबोर्ड, चित्र कोरेर वा कुशलता प्रयोग गरेर कथालाई दृश्यात्मक बनाउनु होस र नाटक गर्नुहोस। </w:t>
      </w:r>
    </w:p>
    <w:p>
      <w:pPr/>
      <w:r>
        <w:rPr>
          <w:lang w:val="ne_NP" w:bidi="ne_NP"/>
        </w:rPr>
      </w:r>
      <w:r>
        <w:rPr>
          <w:lang w:val="ne_NP" w:bidi="ne_NP"/>
        </w:rPr>
        <w:t>सम्झनुहोस् कि यो कथाले "पुस्ताहरू" वा "शेमको वंशावली" पछ्याउँछ। तेरह शेमको वंशावलीको अन्तिम पुस्ता थिए। यो कथा एउटा हिब्रू शब्दबाट सुरु हुन्छ जसले यो नयाँ खण्ड हो भन्ने संकेत गर्छ, तर यो नयाँ खण्ड अघिल्लो कथासँग सम्बन्धित छ।</w:t>
      </w:r>
    </w:p>
    <w:p>
      <w:pPr/>
      <w:r>
        <w:rPr>
          <w:lang w:val="ne_NP" w:bidi="ne_NP"/>
        </w:rPr>
      </w:r>
      <w:r>
        <w:rPr>
          <w:lang w:val="ne_NP" w:bidi="ne_NP"/>
        </w:rPr>
        <w:t>पहिलो दृश्यमा, तेरह र उनका छोराहरूका साथै हारानका सन्तानहरू कल्दीहरूको ऊरमा सँगै बसिरहेका देखिन्छन्।</w:t>
      </w:r>
    </w:p>
    <w:p>
      <w:pPr/>
      <w:r>
        <w:rPr>
          <w:lang w:val="ne_NP" w:bidi="ne_NP"/>
        </w:rPr>
      </w:r>
      <w:r>
        <w:rPr>
          <w:lang w:val="ne_NP" w:bidi="ne_NP"/>
        </w:rPr>
        <w:t xml:space="preserve">रोक्नुहोस् र एउटा नक्सा देखाउनुहोस् जसमा </w:t>
      </w:r>
      <w:r>
        <w:rPr>
          <w:lang w:val="ne_NP" w:bidi="ne_NP"/>
        </w:rPr>
        <w:t>बेबिलोन प्रान्त भित्रको ऊर सहर</w:t>
      </w:r>
      <w:r>
        <w:rPr>
          <w:lang w:val="ne_NP" w:bidi="ne_NP"/>
        </w:rPr>
        <w:t xml:space="preserve"> देखाइएको छ।</w:t>
      </w:r>
    </w:p>
    <w:p>
      <w:pPr/>
      <w:r>
        <w:rPr>
          <w:lang w:val="ne_NP" w:bidi="ne_NP"/>
        </w:rPr>
      </w:r>
      <w:r>
        <w:rPr>
          <w:lang w:val="ne_NP" w:bidi="ne_NP"/>
        </w:rPr>
        <w:t>तपाईंले कुनै वस्तु प्रयोग गर्न सक्नुहुन्छ र तिनीहरू कहाँ बसिरहेका छन् भनी सङ्केत गर्न त्यसलाई ठाउँका नामहरूले लेबल लगाउन सक्नुहुन्छ। अर्को विकल्प त्यो ठाउँको नाम जमिनमा लेख्नु हो। अझ अर्को विकल्प भनेको कुनै एक पात्रलाई आफू कल्दीहरूको ऊरमा भएको कुरा उल्लेख गर्दै एउटा भाषण तत्कालै तयार पारेर बोल्न लगाउनु हो।</w:t>
      </w:r>
    </w:p>
    <w:p>
      <w:pPr/>
      <w:r>
        <w:rPr>
          <w:lang w:val="ne_NP" w:bidi="ne_NP"/>
        </w:rPr>
      </w:r>
      <w:r>
        <w:rPr>
          <w:lang w:val="ne_NP" w:bidi="ne_NP"/>
        </w:rPr>
        <w:t>दोस्रो दृश्यमा, तेरह र उनका छोराहरू अब्राम र नाहोर, साथै हारानका नातिनातिनालाई हारानको मृत्युको शोक मनाइरहेको रूपमा चित्रण गर्न सकिन्छ। हारान आफू जन्मिएको कल्दीहरूको ऊरमा बितेका थिए भन्ने कुरा एउटा पात्रले उल्लेख गर्न सक्छ।</w:t>
      </w:r>
    </w:p>
    <w:p>
      <w:pPr/>
      <w:r>
        <w:rPr>
          <w:lang w:val="ne_NP" w:bidi="ne_NP"/>
        </w:rPr>
      </w:r>
      <w:r>
        <w:rPr>
          <w:lang w:val="ne_NP" w:bidi="ne_NP"/>
        </w:rPr>
        <w:t>तेस्रो दृश्यमा, नाहोर र मिल्का, साथै अब्राम र सराईलाई पति र पत्नीको रूपमा चित्रण गर्नुपर्छ। यस दृश्यमा सराई बाँझी थिइन् भनेर देखाउनु महत्त्वपूर्ण छ।</w:t>
      </w:r>
    </w:p>
    <w:p>
      <w:pPr/>
      <w:r>
        <w:rPr>
          <w:lang w:val="ne_NP" w:bidi="ne_NP"/>
        </w:rPr>
      </w:r>
      <w:r>
        <w:rPr>
          <w:lang w:val="ne_NP" w:bidi="ne_NP"/>
        </w:rPr>
        <w:t>चौथो दृश्यमा, तेरहलाई अब्राम, सराई र लोतसँग मिलेर लामो यात्राको तयारी गरिरहेको रूपमा देखिनुपर्छ। तेरहलाई तिनीहरू कहाँ जाँदै छन् भनेर समूहलाई व्याख्या गरिरहेको रूपमा चित्रण गर्न सकिन्छ।</w:t>
      </w:r>
    </w:p>
    <w:p>
      <w:pPr/>
      <w:r>
        <w:rPr>
          <w:lang w:val="ne_NP" w:bidi="ne_NP"/>
        </w:rPr>
      </w:r>
      <w:r>
        <w:rPr>
          <w:lang w:val="ne_NP" w:bidi="ne_NP"/>
        </w:rPr>
        <w:t xml:space="preserve">रोक्नुहोस् र </w:t>
      </w:r>
      <w:r>
        <w:rPr>
          <w:lang w:val="ne_NP" w:bidi="ne_NP"/>
        </w:rPr>
        <w:t>ऊरबाट कनानसम्मको बाटो, बीचमा कतै हारान भएको</w:t>
      </w:r>
      <w:r>
        <w:rPr>
          <w:lang w:val="ne_NP" w:bidi="ne_NP"/>
        </w:rPr>
        <w:t xml:space="preserve"> देखाइएको एउटा नक्सा देखाउनुहोस्।</w:t>
      </w:r>
    </w:p>
    <w:p>
      <w:pPr/>
      <w:r>
        <w:rPr>
          <w:lang w:val="ne_NP" w:bidi="ne_NP"/>
        </w:rPr>
      </w:r>
      <w:r>
        <w:rPr>
          <w:lang w:val="ne_NP" w:bidi="ne_NP"/>
        </w:rPr>
        <w:t>त्यसपछि, तिनीहरू हारानमा रोकिएको देखाइएको हुन सक्छ। तेरहले समूहलाई यात्रा रोकेर त्यहाँ शिविर खडा गर्न निर्देशन दिएको रूपमा हेर्न सकिन्छ।</w:t>
      </w:r>
    </w:p>
    <w:p>
      <w:pPr/>
      <w:r>
        <w:rPr>
          <w:lang w:val="ne_NP" w:bidi="ne_NP"/>
        </w:rPr>
      </w:r>
      <w:r>
        <w:rPr>
          <w:lang w:val="ne_NP" w:bidi="ne_NP"/>
        </w:rPr>
        <w:t>पाँचौँ दृश्यमा, अब्राम, सराई र लोतलाई तेरहको मृत्युमा विलाप गरिरहेको देख्न सकिन्छ। अब्रामले यहाँ तेरहको उमेरको उल्लेख गर्दै एउटा तत्कालै तयार पारिएको भाषण दिन सक्छन्।</w:t>
      </w:r>
      <w:r>
        <w:rPr>
          <w:lang w:val="ne_NP" w:bidi="ne_NP"/>
        </w:rPr>
      </w:r>
    </w:p>
    <w:p>
      <w:pPr>
        <w:pStyle w:val="Heading3"/>
      </w:pPr>
      <w:r>
        <w:rPr>
          <w:lang w:val="ne_NP" w:bidi="ne_NP"/>
        </w:rPr>
        <w:t>Step 4</w:t>
      </w:r>
    </w:p>
    <w:p>
      <w:pPr/>
      <w:r>
        <w:rPr>
          <w:lang w:val="ne_NP" w:bidi="ne_NP"/>
        </w:rPr>
      </w:r>
      <w:r>
        <w:rPr>
          <w:lang w:val="ne_NP" w:bidi="ne_NP"/>
        </w:rPr>
        <w:t>संस्करणलाई सजिलोसँग बुझ्न पाठलाई फेरी एकपटक सुन्नुहोस्।</w:t>
      </w:r>
    </w:p>
    <w:p>
      <w:pPr/>
      <w:r>
        <w:rPr>
          <w:lang w:val="ne_NP" w:bidi="ne_NP"/>
        </w:rPr>
      </w:r>
      <w:r>
        <w:rPr>
          <w:lang w:val="ne_NP" w:bidi="ne_NP"/>
        </w:rPr>
        <w:t>यस सत्रमा, टोलीले कथालाई नाटकीय बनाउनेछ।</w:t>
      </w:r>
    </w:p>
    <w:p>
      <w:pPr/>
      <w:r>
        <w:rPr>
          <w:lang w:val="ne_NP" w:bidi="ne_NP"/>
        </w:rPr>
      </w:r>
      <w:r>
        <w:rPr>
          <w:lang w:val="ne_NP" w:bidi="ne_NP"/>
        </w:rPr>
        <w:t>यस कथामा पाँच दृश्यहरू छन्।</w:t>
      </w:r>
    </w:p>
    <w:p>
      <w:pPr/>
      <w:r>
        <w:rPr>
          <w:lang w:val="ne_NP" w:bidi="ne_NP"/>
        </w:rPr>
      </w:r>
      <w:r>
        <w:rPr>
          <w:lang w:val="ne_NP" w:bidi="ne_NP"/>
        </w:rPr>
        <w:t>यस कथामा यि पात्रहरु समावेश छन्:</w:t>
      </w:r>
    </w:p>
    <w:p>
      <w:pPr>
        <w:pStyle w:val="ListBullet"/>
        <w:spacing w:line="240" w:lineRule="auto"/>
        <w:ind w:left="720"/>
      </w:pPr>
      <w:r>
        <w:rPr>
          <w:lang w:val="ne_NP" w:bidi="ne_NP"/>
        </w:rPr>
      </w:r>
      <w:r>
        <w:rPr>
          <w:lang w:val="ne_NP" w:bidi="ne_NP"/>
        </w:rPr>
        <w:t>तेरह</w:t>
      </w:r>
    </w:p>
    <w:p>
      <w:pPr>
        <w:pStyle w:val="ListBullet"/>
        <w:spacing w:line="240" w:lineRule="auto"/>
        <w:ind w:left="720"/>
      </w:pPr>
      <w:r>
        <w:rPr>
          <w:lang w:val="ne_NP" w:bidi="ne_NP"/>
        </w:rPr>
      </w:r>
      <w:r>
        <w:rPr>
          <w:lang w:val="ne_NP" w:bidi="ne_NP"/>
        </w:rPr>
        <w:t>अब्राम</w:t>
      </w:r>
    </w:p>
    <w:p>
      <w:pPr>
        <w:pStyle w:val="ListBullet"/>
        <w:spacing w:line="240" w:lineRule="auto"/>
        <w:ind w:left="720"/>
      </w:pPr>
      <w:r>
        <w:rPr>
          <w:lang w:val="ne_NP" w:bidi="ne_NP"/>
        </w:rPr>
      </w:r>
      <w:r>
        <w:rPr>
          <w:lang w:val="ne_NP" w:bidi="ne_NP"/>
        </w:rPr>
        <w:t>नाहोर</w:t>
      </w:r>
    </w:p>
    <w:p>
      <w:pPr>
        <w:pStyle w:val="ListBullet"/>
        <w:spacing w:line="240" w:lineRule="auto"/>
        <w:ind w:left="720"/>
      </w:pPr>
      <w:r>
        <w:rPr>
          <w:lang w:val="ne_NP" w:bidi="ne_NP"/>
        </w:rPr>
      </w:r>
      <w:r>
        <w:rPr>
          <w:lang w:val="ne_NP" w:bidi="ne_NP"/>
        </w:rPr>
        <w:t>हारान</w:t>
      </w:r>
    </w:p>
    <w:p>
      <w:pPr>
        <w:pStyle w:val="ListBullet"/>
        <w:spacing w:line="240" w:lineRule="auto"/>
        <w:ind w:left="720"/>
      </w:pPr>
      <w:r>
        <w:rPr>
          <w:lang w:val="ne_NP" w:bidi="ne_NP"/>
        </w:rPr>
      </w:r>
      <w:r>
        <w:rPr>
          <w:lang w:val="ne_NP" w:bidi="ne_NP"/>
        </w:rPr>
        <w:t>मिल्का</w:t>
      </w:r>
    </w:p>
    <w:p>
      <w:pPr>
        <w:pStyle w:val="ListBullet"/>
        <w:spacing w:line="240" w:lineRule="auto"/>
        <w:ind w:left="720"/>
      </w:pPr>
      <w:r>
        <w:rPr>
          <w:lang w:val="ne_NP" w:bidi="ne_NP"/>
        </w:rPr>
      </w:r>
      <w:r>
        <w:rPr>
          <w:lang w:val="ne_NP" w:bidi="ne_NP"/>
        </w:rPr>
        <w:t>सराई</w:t>
      </w:r>
    </w:p>
    <w:p>
      <w:pPr>
        <w:pStyle w:val="ListBullet"/>
        <w:spacing w:line="240" w:lineRule="auto"/>
        <w:ind w:left="720"/>
      </w:pPr>
      <w:r>
        <w:rPr>
          <w:lang w:val="ne_NP" w:bidi="ne_NP"/>
        </w:rPr>
      </w:r>
      <w:r>
        <w:rPr>
          <w:lang w:val="ne_NP" w:bidi="ne_NP"/>
        </w:rPr>
        <w:t>लोत</w:t>
      </w:r>
    </w:p>
    <w:p>
      <w:pPr/>
      <w:r>
        <w:rPr>
          <w:lang w:val="ne_NP" w:bidi="ne_NP"/>
        </w:rPr>
      </w:r>
      <w:r>
        <w:rPr>
          <w:lang w:val="ne_NP" w:bidi="ne_NP"/>
        </w:rPr>
        <w:t>टोलीले कथालाई दुई पटक अभिनय गर्न लगाउनुहोस्। तिनीहरूले अनुवाद गरिरहेका भाषामा अभिनय गर्नुपर्छ। पहिला, टोलीले नरोकिकन कथालाई अभिनय गर्नु। दोस्रो पटक टोलीले कथालाई अभिनय गर्दा, तिनीहरूलाई कथाको विभिन्न ठाउँहरूमा रोक्नुहोस्।</w:t>
      </w:r>
    </w:p>
    <w:p>
      <w:pPr/>
      <w:r>
        <w:rPr>
          <w:lang w:val="ne_NP" w:bidi="ne_NP"/>
        </w:rPr>
      </w:r>
      <w:r>
        <w:rPr>
          <w:lang w:val="ne_NP" w:bidi="ne_NP"/>
        </w:rPr>
        <w:t>टोलीले पहिलो पटक कथालाई अभिनय गर्दा, संवाद, प्रवाह, प्लटलाइन र कथाको कालक्रममा ध्यान दिनुहोस्। कथा वा खण्डको महत्त्वपूर्ण वा कठिन भागहरूलाई अभिनय गर्नुपर्ने र छुटाउन नहुने कुरामा ध्यान दिनुहोस्। टोलीलाई कथाका भागहरू सम्झन मद्दत गर्नुहोस्।</w:t>
      </w:r>
    </w:p>
    <w:p>
      <w:pPr/>
      <w:r>
        <w:rPr>
          <w:lang w:val="ne_NP" w:bidi="ne_NP"/>
        </w:rPr>
      </w:r>
      <w:r>
        <w:rPr>
          <w:lang w:val="ne_NP" w:bidi="ne_NP"/>
        </w:rPr>
        <w:t>यो कुरा सम्झनु महत्त्वपूर्ण छ कि दृश्य एक देखि तीन कल्दीहरूको ऊरमा हुन्छन्। हारानका सन्तानहरूको जन्म, हारानको मृत्यु, र नाहोर र मिल्काको विवाहका साथै अब्राम र सराईको विवाह, यी सबै कल्दीहरूको ऊरमा हुन्छन्। त्यसैले, पहिलोदेखि तेस्रो दृश्यसम्म अभिनय गर्दा, यी दृश्यहरू कल्दीहरूको ऊरमा भइरहेका छन् भन्ने कुरा स्पष्ट रूपमा सुनिश्चित गर्नुहोस्।</w:t>
      </w:r>
    </w:p>
    <w:p>
      <w:pPr/>
      <w:r>
        <w:rPr>
          <w:lang w:val="ne_NP" w:bidi="ne_NP"/>
        </w:rPr>
      </w:r>
      <w:r>
        <w:rPr>
          <w:lang w:val="ne_NP" w:bidi="ne_NP"/>
        </w:rPr>
        <w:t>टोलीले यो कथालाई दोस्रो पटक अभिनय गर्दा, तिनीहरूलाई केही निश्चित ठाउँहरूमा रोक्नुहोस्।</w:t>
      </w:r>
    </w:p>
    <w:p>
      <w:pPr/>
      <w:r>
        <w:rPr>
          <w:lang w:val="ne_NP" w:bidi="ne_NP"/>
        </w:rPr>
      </w:r>
      <w:r>
        <w:rPr>
          <w:lang w:val="ne_NP" w:bidi="ne_NP"/>
        </w:rPr>
        <w:t>पहिलो दृश्यमा, सबै पात्रहरूलाई एउटै घरमा देखा पर्न लगाउनुहोस्। तिनीहरू कल्दीहरूको ऊरमा बसिरहेका छन्। तिनीहरूले एकसाथ एउटा गतिविधि गरिरहेका छन्, सायद सँगै खाना खाँदै, जुन त्यो समयमा सम्पूर्ण परिवारले सँगै गर्ने एउटा सामान्य गतिविधि थियो।</w:t>
      </w:r>
    </w:p>
    <w:p>
      <w:pPr/>
      <w:r>
        <w:rPr>
          <w:lang w:val="ne_NP" w:bidi="ne_NP"/>
        </w:rPr>
      </w:r>
      <w:r>
        <w:rPr>
          <w:lang w:val="ne_NP" w:bidi="ne_NP"/>
        </w:rPr>
        <w:t>दोस्रो दृश्यमा, हारानको मृत्यु भएको देखाउनका लागि, हारान भुइँमा सुत्न सक्छन् र उनका पिता तेरह, उनका भाइहरू र उनका छोराछोरीहरू उनको वरिपरि उभिएर उनको मृत्युमा शोक मनाउन सक्छन्।</w:t>
      </w:r>
    </w:p>
    <w:p>
      <w:pPr/>
      <w:r>
        <w:rPr>
          <w:lang w:val="ne_NP" w:bidi="ne_NP"/>
        </w:rPr>
      </w:r>
      <w:r>
        <w:rPr>
          <w:lang w:val="ne_NP" w:bidi="ne_NP"/>
        </w:rPr>
        <w:t>तेस्रो दृश्यमा, नाहोर र मिल्कालाई पति र पत्नीको रूपमा हेर्नुपर्छ। अब्राम र सराईलाई पनि पति र पत्नीको रूपमा हेर्नुपर्छ। अब्राम र सराईको कुनै सन्तान छैन भनेर देखाउन नाहोर र मिल्का आफ्ना सन्तानहरूले घेरिएका हुन सक्छन्, जबकि सराई टाढाबाट हेरिरहेकी हुन्छिन्।</w:t>
      </w:r>
    </w:p>
    <w:p>
      <w:pPr/>
      <w:r>
        <w:rPr>
          <w:lang w:val="ne_NP" w:bidi="ne_NP"/>
        </w:rPr>
      </w:r>
      <w:r>
        <w:rPr>
          <w:lang w:val="ne_NP" w:bidi="ne_NP"/>
        </w:rPr>
        <w:t>अभिनय रोक्नुहोस्: अब्राम र सराईको भूमिका खेल्ने कलाकारहरूलाई सोध्नुहोस्, "तपाईंलाई कस्तो महसुस भइरहेको छ?" तपाईंले यस्ता कुराहरू सुन्न सक्नुहुन्छ, "हामी दुखी छौं किनभने हाम्रो आफ्नै सन्तान छैन," वा "सायद, परमेश्वरको हाम्रा लागि कुनै ठूलो योजना छैन।" नाटक फेरि सुरु गर्नुहोस्।</w:t>
      </w:r>
    </w:p>
    <w:p>
      <w:pPr/>
      <w:r>
        <w:rPr>
          <w:lang w:val="ne_NP" w:bidi="ne_NP"/>
        </w:rPr>
      </w:r>
      <w:r>
        <w:rPr>
          <w:lang w:val="ne_NP" w:bidi="ne_NP"/>
        </w:rPr>
        <w:t>चौथो दृश्यले दुई ठाउँहरू देखाउनुपर्छ। पहिलो कल्दीहरूको ऊरमा छ जहाँ तेरह, अब्राम, सराई र लोत यात्राको लागि तयारी गरिरहेका छन्। त्यसपछि, आफ्नो बाटोमा, तिनीहरू हारानमा रोकिन्छन् र त्यहाँ बस्ने निर्णय गर्छन्।</w:t>
      </w:r>
    </w:p>
    <w:p>
      <w:pPr/>
      <w:r>
        <w:rPr>
          <w:lang w:val="ne_NP" w:bidi="ne_NP"/>
        </w:rPr>
      </w:r>
      <w:r>
        <w:rPr>
          <w:lang w:val="ne_NP" w:bidi="ne_NP"/>
        </w:rPr>
        <w:t>पाँचौँ दृश्यमा, तेरहको हारानमा वृद्धावस्थामा मृत्यु हुन्छ। अब्राम, सराई र लोत तेरहको मृत्युमा विलाप गरिरहेका छन्।</w:t>
      </w:r>
    </w:p>
    <w:p>
      <w:pPr/>
      <w:r>
        <w:rPr>
          <w:lang w:val="ne_NP" w:bidi="ne_NP"/>
        </w:rPr>
      </w:r>
      <w:r>
        <w:rPr>
          <w:lang w:val="ne_NP" w:bidi="ne_NP"/>
        </w:rPr>
        <w:t>अभिनय रोक्नुहोस्: अब्राम र सराईको भूमिका खेल्ने कलाकारहरूलाई सोध्नुहोस्, "तपाईंलाई कस्तो महसुस भइरहेको छ?" तपाईंले यस्ता कुराहरू सुन्न सक्नुहुन्छ, "अब के गर्ने र कहाँ जाने भन्ने हामीलाई थाहा छैन," वा "परमेश्वरले हामीबाट के चाहनुहुन्छ होला भनी म सोच्छु।"</w:t>
      </w:r>
      <w:r>
        <w:rPr>
          <w:lang w:val="ne_NP" w:bidi="ne_NP"/>
        </w:rPr>
      </w:r>
    </w:p>
    <w:p>
      <w:pPr>
        <w:pStyle w:val="Heading3"/>
      </w:pPr>
      <w:r>
        <w:rPr>
          <w:lang w:val="ne_NP" w:bidi="ne_NP"/>
        </w:rPr>
        <w:t>Step 5</w:t>
      </w:r>
    </w:p>
    <w:p>
      <w:pPr/>
      <w:r>
        <w:rPr>
          <w:lang w:val="ne_NP" w:bidi="ne_NP"/>
        </w:rPr>
      </w:r>
      <w:r>
        <w:rPr>
          <w:lang w:val="ne_NP" w:bidi="ne_NP"/>
        </w:rPr>
        <w:t>पाठलाई बुझ्न-सजिलो संस्करणमा एकपटक सुन्नुहोस्।</w:t>
      </w:r>
    </w:p>
    <w:p>
      <w:pPr/>
      <w:r>
        <w:rPr>
          <w:lang w:val="ne_NP" w:bidi="ne_NP"/>
        </w:rPr>
      </w:r>
      <w:r>
        <w:rPr>
          <w:lang w:val="ne_NP" w:bidi="ne_NP"/>
        </w:rPr>
        <w:t xml:space="preserve">यो कथा शेमका नवौं पुस्ताका सन्तान, तेरहको परिवारको बारेमा हो। यसले विवाह गरेर र सन्तान जन्माएर उनको परिवार कसरी बढ्यो भन्ने बारेमा बताउँछ। तेरह र उनका छोरा अब्राम, अब्रामकी पत्नी सराई र उनका नाति लोत कल्दीहरूको ऊरबाट </w:t>
      </w:r>
      <w:r>
        <w:rPr>
          <w:b/>
          <w:lang w:val="ne_NP" w:bidi="ne_NP"/>
        </w:rPr>
        <w:t>कनान</w:t>
      </w:r>
      <w:r>
        <w:rPr>
          <w:lang w:val="ne_NP" w:bidi="ne_NP"/>
        </w:rPr>
        <w:t xml:space="preserve"> देशमा बसोबास गरेपछि यो कथा तेरहको मृत्युसँगै समाप्त हुन्छ। कनान नोआका नाति कनानको नामबाट राखिएको भूमि थियो। यो भूमि पछिका कथाहरूमा महत्त्वपूर्ण हुनेछ किनभने यो परमेश्वरले अब्रामका सन्तानहरूलाई दिने प्रतिज्ञा गर्नुहुने भूमि हुनेछ। व्यवस्थाको पुस्तकसम्म यसलाई प्रतिज्ञा गरिएको भूमि मानिनेछ, र त्यसपछि, यो त्यस्तो भूमि हुनेछ जसलाई इस्राएलीहरूले आफ्नो मातृभूमि भन्नेछन्।</w:t>
      </w:r>
    </w:p>
    <w:p>
      <w:pPr/>
      <w:r>
        <w:rPr>
          <w:lang w:val="ne_NP" w:bidi="ne_NP"/>
        </w:rPr>
      </w:r>
      <w:r>
        <w:rPr>
          <w:lang w:val="ne_NP" w:bidi="ne_NP"/>
        </w:rPr>
        <w:t>बीचमा हारानसँग ऊरबाट कनान जाने मार्गको नक्सा फेरि देखाउनुहोस्।</w:t>
      </w:r>
    </w:p>
    <w:p>
      <w:pPr/>
      <w:r>
        <w:rPr>
          <w:lang w:val="ne_NP" w:bidi="ne_NP"/>
        </w:rPr>
      </w:r>
      <w:r>
        <w:rPr>
          <w:lang w:val="ne_NP" w:bidi="ne_NP"/>
        </w:rPr>
        <w:t xml:space="preserve">यो कथा एउटा परिचयबाट सुरु हुन्छ, "अब यी तेरहका </w:t>
      </w:r>
      <w:r>
        <w:rPr>
          <w:b/>
          <w:lang w:val="ne_NP" w:bidi="ne_NP"/>
        </w:rPr>
        <w:t>पुस्ताहरू</w:t>
      </w:r>
      <w:r>
        <w:rPr>
          <w:lang w:val="ne_NP" w:bidi="ne_NP"/>
        </w:rPr>
        <w:t xml:space="preserve"> हुन्।" "पुस्ताहरू" भन्ने हिब्रू शब्दले व्यक्तिको पितापुर्खाको कथा वा अभिलेखलाई बुझाउँछ। यसलाई वंशावली वा इतिहासको रूपमा पनि अनुवाद गरिएको छ। यो उत्पत्तिको एउटा महत्त्वपूर्ण शब्द हो जुन तेह्र पटक देखा पर्छ। व्यक्तिको वंश महत्त्वपूर्ण थियो किनभने त्यो व्यक्तिको सामाजिक स्थिति, अधिकार र दायित्वहरूको आधार थियो। वर्तमान कथामा, यस वंशावलीले तेरहको परिवार र तिनीहरू कल्दीहरूको ऊरबाट कसरी कनान देशमा सरे भन्ने बारेमा बताउँछ। यो शब्द देखा परेको यो सातौं पटक भएकोले तपाईंले अघिल्लो वंशावलीमा प्रयोग गर्नुभएको "पुस्ताहरू" को लागि त्यही शब्द प्रयोग गर्ने कुरा निश्चित गर्नुहोस्। तपाईंले </w:t>
      </w:r>
      <w:r>
        <w:rPr>
          <w:lang w:val="ne_NP" w:bidi="ne_NP"/>
        </w:rPr>
        <w:t>वंशावलीहरू</w:t>
      </w:r>
      <w:r>
        <w:rPr>
          <w:lang w:val="ne_NP" w:bidi="ne_NP"/>
        </w:rPr>
        <w:t xml:space="preserve"> र </w:t>
      </w:r>
      <w:r>
        <w:rPr>
          <w:lang w:val="ne_NP" w:bidi="ne_NP"/>
        </w:rPr>
        <w:t>पुस्ताहरू</w:t>
      </w:r>
      <w:r>
        <w:rPr>
          <w:lang w:val="ne_NP" w:bidi="ne_NP"/>
        </w:rPr>
        <w:t xml:space="preserve"> बारेमा थप जानकारीको लागि मुख्य शब्दावली हेर्न सक्नुहुन्छ।</w:t>
      </w:r>
    </w:p>
    <w:p>
      <w:pPr/>
      <w:r>
        <w:rPr>
          <w:lang w:val="ne_NP" w:bidi="ne_NP"/>
        </w:rPr>
      </w:r>
      <w:r>
        <w:rPr>
          <w:lang w:val="ne_NP" w:bidi="ne_NP"/>
        </w:rPr>
        <w:t xml:space="preserve">तेरहका तीन छोराहरू थिए: अब्राम, नाहोर र हारान। हारानका आफ्नै सन्तानहरू थिए। नाहोरले हारानकी छोरी मिल्कासँग विवाह गर्छन्, र अब्रामले सराईसँग विवाह गर्छन्। तैपनि अब्राम र सराईका सन्तान छैनन्। यसो हुनुको कारण सराई </w:t>
      </w:r>
      <w:r>
        <w:rPr>
          <w:b/>
          <w:lang w:val="ne_NP" w:bidi="ne_NP"/>
        </w:rPr>
        <w:t>बाँझी</w:t>
      </w:r>
      <w:r>
        <w:rPr>
          <w:lang w:val="ne_NP" w:bidi="ne_NP"/>
        </w:rPr>
        <w:t xml:space="preserve"> थिइन्। बाँझोपन भन्नाले महिलाले गर्भधारण गर्न नसक्ने अवस्थालाई बुझाउँछ। किनभने परमेश्वरले मानिसहरूलाई फल्दै-फुल्दै जान र पृथ्वीमा भरिन आज्ञा गर्नुभयो, त्यसैले सन्तान जन्माउनुलाई परमेश्वरको इच्छा पूरा गर्ने एउटा ठूलो आशिष् मानिन्थ्यो। अर्कोतर्फ, बच्चा जन्माउन असमर्थ हुनुलाई ठूलो अपमानको रूपमा मानिन्थ्यो। सन्तान जन्माउन असमर्थ महिलाहरूलाई परमेश्वरले श्राप दिनुभएको हो भन्ने मानिसहरू ठान्थे। त्यसैले, मानिसहरूले प्राय: तिनीहरूलाई उपहास र अपमान गर्थे। तर यहाँ सराईको बाँझोपनको उल्लेख केवल यसकारण गरिएको थियो कि अब्राम र सराई आगामी कथाहरूका मुख्य पात्रहरू बन्न लागेका छन्। यी आगामी कथाहरूमा सराईको बाँझोपन एउटा महत्त्वपूर्ण मुद्दा हुनेछ।</w:t>
      </w:r>
    </w:p>
    <w:p>
      <w:pPr/>
      <w:r>
        <w:rPr>
          <w:lang w:val="ne_NP" w:bidi="ne_NP"/>
        </w:rPr>
      </w:r>
      <w:r>
        <w:rPr>
          <w:lang w:val="ne_NP" w:bidi="ne_NP"/>
        </w:rPr>
        <w:t>तेरहले कनान देशको यात्रा गर्न कल्दीहरूको ऊर छोडे। उनले आफूसँग अब्राम, सराई र लोतलाई लिए। तर कनान पुग्नुअघि, तिनीहरू हारानमा रोकिए र त्यहाँ बस्ने निर्णय गरे। तेरहको २०५ वर्षको उमेरमा हारानमा मृत्यु भयो।</w:t>
      </w:r>
      <w:r>
        <w:rPr>
          <w:lang w:val="ne_NP" w:bidi="ne_NP"/>
        </w:rPr>
      </w:r>
    </w:p>
    <w:p>
      <w:pPr>
        <w:pStyle w:val="Heading3"/>
      </w:pPr>
      <w:r>
        <w:rPr>
          <w:lang w:val="ne_NP" w:bidi="ne_NP"/>
        </w:rPr>
        <w:t>Step 6</w:t>
      </w:r>
    </w:p>
    <w:p>
      <w:pPr/>
      <w:r>
        <w:rPr>
          <w:lang w:val="ne_NP" w:bidi="ne_NP"/>
        </w:rPr>
      </w:r>
      <w:r>
        <w:rPr>
          <w:lang w:val="ne_NP" w:bidi="ne_NP"/>
        </w:rPr>
        <w:t>अनुवादलाई सजिलोसँग बुझ्न यस खण्डको श्रव्य संस्करण सुन्‍नुहोस्।</w:t>
      </w:r>
    </w:p>
    <w:p>
      <w:pPr/>
      <w:r>
        <w:rPr>
          <w:lang w:val="ne_NP" w:bidi="ne_NP"/>
        </w:rPr>
      </w:r>
      <w:r>
        <w:rPr>
          <w:lang w:val="ne_NP" w:bidi="ne_NP"/>
        </w:rPr>
        <w:t>यस सत्रमा, एउटा समूहको रूपमा तपाईंको आफ्नै भाषामा खण्डलाई पुन: भन्न लगाउनुहोस्।</w:t>
      </w:r>
    </w:p>
    <w:p>
      <w:pPr/>
      <w:r>
        <w:rPr>
          <w:lang w:val="ne_NP" w:bidi="ne_NP"/>
        </w:rPr>
      </w:r>
      <w:r>
        <w:rPr>
          <w:lang w:val="ne_NP" w:bidi="ne_NP"/>
        </w:rPr>
        <w:t>पहिला, सम्पूर्ण समूहले खण्डलाई तपाईंको आफ्नै भाषामा बताउन अभ्यास गर्नुपर्छ। तपाईंले अघिल्लो चरणहरूमा निर्णय गर्नुभएको कुराहरू जस्तै कालक्रम, शब्दहरू, वाक्यांशहरू, भावनाहरू, वा तपाईंले छलफल गर्नुभएको अन्य कुराहरू यसमा समावेश गर्नलाई सम्झनुहोस्।</w:t>
      </w:r>
    </w:p>
    <w:p>
      <w:pPr/>
      <w:r>
        <w:rPr>
          <w:lang w:val="ne_NP" w:bidi="ne_NP"/>
        </w:rPr>
      </w:r>
      <w:r>
        <w:rPr>
          <w:lang w:val="ne_NP" w:bidi="ne_NP"/>
        </w:rPr>
        <w:t>एउटा समूहको सदस्यले खण्डका केही वाक्यहरू भन्नुपर्छ र रोकिनु पर्छ। समूहको अर्को सदस्यले खण्डको अर्को भाग भन्नु पर्छ र रोकिनु पर्छ। समूहले सम्पूर्ण खण्डलाई पुन: नभन्दासम्म यो गर्नुहोस्। यस चरणमा समूहका सदस्यहरूले एक अर्कालाई सच्याउन सक्छन्।</w:t>
      </w:r>
    </w:p>
    <w:p>
      <w:pPr/>
      <w:r>
        <w:rPr>
          <w:lang w:val="ne_NP" w:bidi="ne_NP"/>
        </w:rPr>
      </w:r>
      <w:r>
        <w:rPr>
          <w:lang w:val="ne_NP" w:bidi="ne_NP"/>
        </w:rPr>
        <w:t xml:space="preserve">अडियो रोक्‍नुहोस्। </w:t>
      </w:r>
    </w:p>
    <w:p>
      <w:pPr/>
      <w:r>
        <w:rPr>
          <w:lang w:val="ne_NP" w:bidi="ne_NP"/>
        </w:rPr>
      </w:r>
      <w:r>
        <w:rPr>
          <w:lang w:val="ne_NP" w:bidi="ne_NP"/>
        </w:rPr>
        <w:t>अर्को पटक, समूहको प्रत्येक सदस्यले कम्तिमा पनि एकचोटि सम्पूर्ण खण्डलाई नरोकी भन्नुपर्छ। समूहको सदस्यले खण्डलाई सम्झन मद्दत गर्न कुनैपनि वस्तुहरू, चालहरू, वा तिनीहरूको स्टोरीबोर्ड प्रयोग गर्न सक्छन्।</w:t>
      </w:r>
    </w:p>
    <w:p>
      <w:pPr/>
      <w:r>
        <w:rPr>
          <w:lang w:val="ne_NP" w:bidi="ne_NP"/>
        </w:rPr>
      </w:r>
      <w:r>
        <w:rPr>
          <w:lang w:val="ne_NP" w:bidi="ne_NP"/>
        </w:rPr>
        <w:t xml:space="preserve">अडियो रोक्‍नुहोस्। </w:t>
      </w:r>
    </w:p>
    <w:p>
      <w:pPr/>
      <w:r>
        <w:rPr>
          <w:lang w:val="ne_NP" w:bidi="ne_NP"/>
        </w:rPr>
      </w:r>
      <w:r>
        <w:rPr>
          <w:lang w:val="ne_NP" w:bidi="ne_NP"/>
        </w:rPr>
        <w:t>त्यसपछि, तपाईंलाई सबैभन्दा बढी मनपरेको खण्डको संस्करण कस्को हो समूहले निर्णय गर्न सक्छ। तपाईंले एउटा समूहको सदस्यले एउटा दृश्य बताएको तरिका मनपर्यो तर तपाईंले अर्को दृश्य अर्कै समूहको सदस्यले बताएको तरिका मनपर्यो भनेर निर्णय गर्न सक्नुहुन्छ।</w:t>
      </w:r>
    </w:p>
    <w:p>
      <w:pPr/>
      <w:r>
        <w:rPr>
          <w:lang w:val="ne_NP" w:bidi="ne_NP"/>
        </w:rPr>
      </w:r>
      <w:r>
        <w:rPr>
          <w:lang w:val="ne_NP" w:bidi="ne_NP"/>
        </w:rPr>
        <w:t xml:space="preserve">अडियो रोक्‍नुहोस्। </w:t>
      </w:r>
    </w:p>
    <w:p>
      <w:pPr/>
      <w:r>
        <w:rPr>
          <w:lang w:val="ne_NP" w:bidi="ne_NP"/>
        </w:rPr>
      </w:r>
      <w:r>
        <w:rPr>
          <w:lang w:val="ne_NP" w:bidi="ne_NP"/>
        </w:rPr>
        <w:t>अन्तमा, समूहले सबैजना सहमत हुने खण्डको अन्तिम संस्करणलाई सँगै राख्न सक्छन्। समूहको प्रत्येक सदस्यले यस खण्डको अन्तिम संस्करण सुनाउने अभ्यास गर्नुपर्छ।</w:t>
      </w:r>
      <w:r>
        <w:rPr>
          <w:lang w:val="ne_NP" w:bidi="ne_NP"/>
        </w:rPr>
      </w:r>
      <w:r>
        <w:rPr>
          <w:lang w:val="ne_NP" w:bidi="ne_NP"/>
        </w:rPr>
      </w:r>
    </w:p>
    <w:p>
      <w:pPr/>
      <w:r>
        <w:rPr>
          <w:lang w:val="ne_NP" w:bidi="ne_NP"/>
        </w:rPr>
      </w:r>
    </w:p>
    <w:p>
      <w:pPr>
        <w:pStyle w:val="Heading2"/>
      </w:pPr>
      <w:r>
        <w:rPr>
          <w:lang w:val="ne_NP" w:bidi="ne_NP"/>
        </w:rPr>
        <w:t>Genesis 12:1–9</w:t>
      </w:r>
      <w:r>
        <w:rPr>
          <w:lang w:val="ne_NP" w:bidi="ne_NP"/>
        </w:rPr>
      </w:r>
    </w:p>
    <w:p>
      <w:pPr>
        <w:pStyle w:val="Heading3"/>
      </w:pPr>
      <w:r>
        <w:rPr>
          <w:lang w:val="ne_NP" w:bidi="ne_NP"/>
        </w:rPr>
        <w:t>Step 1</w:t>
      </w:r>
    </w:p>
    <w:p>
      <w:pPr/>
      <w:r>
        <w:rPr>
          <w:lang w:val="ne_NP" w:bidi="ne_NP"/>
        </w:rPr>
      </w:r>
      <w:r>
        <w:rPr>
          <w:lang w:val="ne_NP" w:bidi="ne_NP"/>
        </w:rPr>
        <w:t>उत्पत्ति १२:१–९ सुन्नुहोस् र यसलाई आफ्नो हृदयमा राख्नुहोस्। पाठलाई तीन पटक सुन्नुहोस् (सम्भव छ भने तीन फरक अनुवादहरूमा)। त्यसपछि टोलीले निम्न प्रश्नहरूको छलफल गर्नुहोस:</w:t>
      </w:r>
    </w:p>
    <w:p>
      <w:pPr>
        <w:pStyle w:val="ListBullet"/>
        <w:spacing w:line="240" w:lineRule="auto"/>
        <w:ind w:left="720"/>
      </w:pPr>
      <w:r>
        <w:rPr>
          <w:lang w:val="ne_NP" w:bidi="ne_NP"/>
        </w:rPr>
      </w:r>
      <w:r>
        <w:rPr>
          <w:lang w:val="ne_NP" w:bidi="ne_NP"/>
        </w:rPr>
        <w:t>यो खण्डमा तपाईंलाई के मन पर्‍यो?</w:t>
      </w:r>
    </w:p>
    <w:p>
      <w:pPr>
        <w:pStyle w:val="ListBullet"/>
        <w:spacing w:line="240" w:lineRule="auto"/>
        <w:ind w:left="720"/>
      </w:pPr>
      <w:r>
        <w:rPr>
          <w:lang w:val="ne_NP" w:bidi="ne_NP"/>
        </w:rPr>
      </w:r>
      <w:r>
        <w:rPr>
          <w:lang w:val="ne_NP" w:bidi="ne_NP"/>
        </w:rPr>
        <w:t>तपाईलाई के मन पर्दैन वा के बुझ्नुहुन्न?</w:t>
      </w:r>
    </w:p>
    <w:p>
      <w:pPr>
        <w:pStyle w:val="ListBullet"/>
        <w:spacing w:line="240" w:lineRule="auto"/>
        <w:ind w:left="720"/>
      </w:pPr>
      <w:r>
        <w:rPr>
          <w:lang w:val="ne_NP" w:bidi="ne_NP"/>
        </w:rPr>
      </w:r>
      <w:r>
        <w:rPr>
          <w:lang w:val="ne_NP" w:bidi="ne_NP"/>
        </w:rPr>
        <w:t>यो कथाले हामीलाई येशूको बारेमा के बताउँछ?</w:t>
      </w:r>
    </w:p>
    <w:p>
      <w:pPr>
        <w:pStyle w:val="ListBullet"/>
        <w:spacing w:line="240" w:lineRule="auto"/>
        <w:ind w:left="720"/>
      </w:pPr>
      <w:r>
        <w:rPr>
          <w:lang w:val="ne_NP" w:bidi="ne_NP"/>
        </w:rPr>
      </w:r>
      <w:r>
        <w:rPr>
          <w:lang w:val="ne_NP" w:bidi="ne_NP"/>
        </w:rPr>
        <w:t>यो खण्डले मानिसबारे हामीलाई के भन्दछ?</w:t>
      </w:r>
    </w:p>
    <w:p>
      <w:pPr>
        <w:pStyle w:val="ListBullet"/>
        <w:spacing w:line="240" w:lineRule="auto"/>
        <w:ind w:left="720"/>
      </w:pPr>
      <w:r>
        <w:rPr>
          <w:lang w:val="ne_NP" w:bidi="ne_NP"/>
        </w:rPr>
      </w:r>
      <w:r>
        <w:rPr>
          <w:lang w:val="ne_NP" w:bidi="ne_NP"/>
        </w:rPr>
        <w:t>यो खण्डले कसरी हाम्रो दैनिक जीवनलाई प्रभाव पार्छ?</w:t>
      </w:r>
    </w:p>
    <w:p>
      <w:pPr>
        <w:pStyle w:val="ListBullet"/>
        <w:spacing w:line="240" w:lineRule="auto"/>
        <w:ind w:left="720"/>
      </w:pPr>
      <w:r>
        <w:rPr>
          <w:lang w:val="ne_NP" w:bidi="ne_NP"/>
        </w:rPr>
      </w:r>
      <w:r>
        <w:rPr>
          <w:lang w:val="ne_NP" w:bidi="ne_NP"/>
        </w:rPr>
        <w:t>यो कथा सुन्नु पर्ने तपाईंले चिन्नुभएको व्यक्ति को हुनुहुन्छ?</w:t>
      </w:r>
      <w:r>
        <w:rPr>
          <w:lang w:val="ne_NP" w:bidi="ne_NP"/>
        </w:rPr>
      </w:r>
    </w:p>
    <w:p>
      <w:pPr>
        <w:pStyle w:val="Heading3"/>
      </w:pPr>
      <w:r>
        <w:rPr>
          <w:lang w:val="ne_NP" w:bidi="ne_NP"/>
        </w:rPr>
        <w:t>Step 2</w:t>
      </w:r>
    </w:p>
    <w:p>
      <w:pPr/>
      <w:r>
        <w:rPr>
          <w:lang w:val="ne_NP" w:bidi="ne_NP"/>
        </w:rPr>
      </w:r>
      <w:r>
        <w:rPr>
          <w:lang w:val="ne_NP" w:bidi="ne_NP"/>
        </w:rPr>
        <w:t>पाठलाई बुझ्न-सजिलो संस्करणमा एकपटक सुन्नुहोस्।</w:t>
      </w:r>
    </w:p>
    <w:p>
      <w:pPr/>
      <w:r>
        <w:rPr>
          <w:lang w:val="ne_NP" w:bidi="ne_NP"/>
        </w:rPr>
      </w:r>
      <w:r>
        <w:rPr>
          <w:lang w:val="ne_NP" w:bidi="ne_NP"/>
        </w:rPr>
        <w:t>यो कथा परमेश्वरको बोलावट र अब्रामलाई दिनुभएको प्रतिज्ञा, अनि अब्रामको हारानदेखि कनानसम्मको यात्राको बारेमा हो। वर्तमान कथा "अब" शब्दबाट सुरु हुन्छ, जसले यो नयाँ कथा हो भन्ने सङ्केत गर्छ। तर "अब" भन्ने हिब्रू शब्दले यो नयाँ कथा अझै पनि अघिल्लो कथासँग सम्बन्धित छ भन्ने सङ्केत गर्छ। अघिल्लो कथामा अब्रामका पिता तेरहले अब्राम, उनकी पत्नी सराई र लोतलाई लिएर कल्दीहरूको ऊरबाट कनान देशको यात्रामा निस्किए। तर कनान पुग्नुअघि, तिनीहरू हारानमा रोकिए र त्यहाँ बसोबास गरे। अघिल्लो कथामा तेरहको मृत्यु हारानमा भएको कुरा पनि उल्लेख गरिएको थियो, तर यो केवल उनले अब आगामी कथाहरूमा कुनै महत्त्वपूर्ण भूमिका खेल्ने छैनन् भन्ने कुराको सङ्केत गर्नका लागि मात्र थियो। तेरहको पछि मृत्यु हुने भए तापनि, वर्तमान कथा अब्राम अझै पनि आफ्ना बुबासँग हारानमा बसिरहेकै अवस्थाबाट सुरु हुन्छ।</w:t>
      </w:r>
    </w:p>
    <w:p>
      <w:pPr/>
      <w:r>
        <w:rPr>
          <w:lang w:val="ne_NP" w:bidi="ne_NP"/>
        </w:rPr>
      </w:r>
      <w:r>
        <w:rPr>
          <w:lang w:val="ne_NP" w:bidi="ne_NP"/>
        </w:rPr>
        <w:t xml:space="preserve">रोक्नुहोस् र </w:t>
      </w:r>
      <w:r>
        <w:rPr>
          <w:lang w:val="ne_NP" w:bidi="ne_NP"/>
        </w:rPr>
        <w:t>हारानको परिदृश्यको</w:t>
      </w:r>
      <w:r>
        <w:rPr>
          <w:lang w:val="ne_NP" w:bidi="ne_NP"/>
        </w:rPr>
        <w:t xml:space="preserve"> तस्वीर देखाउनुहोस्।</w:t>
      </w:r>
    </w:p>
    <w:p>
      <w:pPr/>
      <w:r>
        <w:rPr>
          <w:lang w:val="ne_NP" w:bidi="ne_NP"/>
        </w:rPr>
      </w:r>
      <w:r>
        <w:rPr>
          <w:lang w:val="ne_NP" w:bidi="ne_NP"/>
        </w:rPr>
        <w:t>कथाको सुरुमा, परमेश्वरले अब्रामलाई आफ्नो देश छोड्न आज्ञा गर्नुहुन्छ। व्यक्तिको देश भन्नाले उनी जन्मिएको भूमि र उनी आफ्नो जीवनको अधिकांश समय बसोबास गर्ने भूमिलाई बुझाउँछ। यो त्यस्तो ठाउँ पनि हो जहाँ कुनै व्यक्तिले आफ्नो परिवारको पालनपोषण गर्नका लागि काम गर्छ। परमेश्वरले अब्रामलाई आफ्ना आफन्तहरू छोड्ने आज्ञा पनि दिनुहुन्छ। त्यस समयमा, परिवारहरू र आफन्तहरू एक अर्काको नजिकै बस्ने गर्थे। यसरी नै तिनीहरूले एक अर्काको रक्षा गरे र आफ्नो परिवारको वंश बचाए। त्यसपछि परमेश्वरले अब्रामलाई आफ्नो "बुबाको घर" छोड्न पनि भन्नुभयो। एउटा घरधुरी सामान्यतया बुबा, आमा, तिनीहरूका सन्तानहरू र नोकरहरू मिलेर बनेको हुन्थ्यो। घरको अगुवा परिवारको सबैभन्दा जेठो पुरुष थिए। सन्तानहरू, विवाह गरेपछि पनि, प्रायः आफ्ना बुबासँग वा उनीहरूको नजिकै बस्थे, किनभने यसैले उनीहरूलाई उत्तराधिकारको हकदार बनाउँथ्यो। आफ्नो देश छोडेर, अब्रामले आफ्नो जीविकाको साधन पनि छोड्दै छन्। आफ्ना आफन्तहरूलाई छोडेपछि, कसैले पनि उनलाई कुनै पनि खतराबाट बचाउन सक्दैन। आफ्नो बुबाको घर छोडेर, उसले उत्तराधिकारको कुनै पनि दाबीलाई त्याग गर्दैछ। अर्को शब्दमा, परमेश्वरले अब्रामलाई आफ्नो सुरक्षाको हरेक स्रोत छोड्न भन्दै हुनुहुन्छ। यसको सट्टा, परमेश्वरले उहाँको प्रतिज्ञासम्म डोऱ्याउनुहुँदा अब्रामले उहाँमा नै भरोसा गरेको उहाँ चाहनुहुन्छ।</w:t>
      </w:r>
    </w:p>
    <w:p>
      <w:pPr/>
      <w:r>
        <w:rPr>
          <w:lang w:val="ne_NP" w:bidi="ne_NP"/>
        </w:rPr>
      </w:r>
      <w:r>
        <w:rPr>
          <w:lang w:val="ne_NP" w:bidi="ne_NP"/>
        </w:rPr>
        <w:t>त्यसपछि, प्रत्यक्ष कथन प्रयोग गरेर परमेश्वरले अब्रामलाई धेरै कुराहरूको प्रतिज्ञा गर्नुभयो। प्रत्यक्ष कथन भन्नाले वक्ताको वास्तविक शब्दहरूलाई जनाउँछ। यस अवस्थामा, यसले अब्रामलाई परमेश्वरले दिनुभएको प्रतिज्ञाका वास्तविक शब्दहरूलाई बुझाउँछ। पहिला, परमेश्वरले अब्रामलाई एउटा ठूलो राष्ट्र बनाउनुहुनेछ भन्ने प्रतिज्ञा गर्नुभयो। यसको अर्थ परमेश्वरले अब्रामबाट असंख्य सन्तानहरू उत्पन्न गराउनुहुनेछ, उनलाई एउटा भूमिको स्वामित्व दिनुहुनेछ, र उनी एउटा महत्त्वपूर्ण र शक्तिशाली राष्ट्र बन्नुहुनेछ। दोस्रो कुरा, परमेश्वरले अब्राम र उनका सन्तानहरूलाई आशिष् दिनुहुनेछ। यी प्रतिज्ञाहरूमा आशिष्को विचार महत्त्वपूर्ण छ। आशिष् भनेको एक व्यक्तिले अर्को व्यक्तिलाई निगाह गर्नु हो। यस कथामा, यसको अर्थ परमेश्वरले अब्रामको रक्षा गर्नुहुनेछ, उनलाई सफलता दिनुहुनेछ, र उनलाई ठूलो धन दिनुहुनेछ भन्ने कुरा हो। तेस्रो कुरा, परमेश्वरले अब्रामको नाम महान् बनाउनुहुनेछ। यसको अर्थ यो हो कि परमेश्वरले अब्रामलाई ठूलो सम्मान दिनुहुनेछ ताकि संसारका सबै मानिसहरूले परमेश्वरमाथिको उनको भरोसाको बारेमा थाहा पाऊन्। फलस्वरूप, परमेश्वरले अब्राम अरूका लागि आशिष् बनून् भन्ने आशा गर्नुहुन्छ। चौथो, अन्य राष्ट्रहरूले अब्रामलाई कस्तो व्यवहार गर्छन् भन्ने कुराको आधारमा परमेश्वरले तिनीहरूलाई कस्तो व्यवहार गर्ने भन्ने कुरा निर्धारण गर्नुहुनेछ। अब्रामलाई आशिष् दिने मानिसहरूलाई परमेश्वरले पनि आशिष् दिनुहुनेछ। अब्रामको विरुद्धमा हानि गर्ने मानिसहरूलाई परमेश्वरले श्राप दिनुहुनेछ। यहाँ, परमेश्वरले श्राप दिनुभएको विचारको अर्थ परमेश्वरले त्यो व्यक्तिमाथि विपत्तिहरू ल्याउनुहुनेछ भन्ने हो। अन्तमा, परमेश्वरले प्रतिज्ञा गर्नुभयो कि संसारका परिवारहरू अब्रामको माध्यमबाट आशिष् पाउनेछन्। यो पछि प्रकट हुनेछ कि यी प्रतिज्ञाहरू अब्रामका लागि मात्र होइन, तर उनका सन्तानहरूका लागि पनि छन्।</w:t>
      </w:r>
    </w:p>
    <w:p>
      <w:pPr/>
      <w:r>
        <w:rPr>
          <w:lang w:val="ne_NP" w:bidi="ne_NP"/>
        </w:rPr>
      </w:r>
      <w:r>
        <w:rPr>
          <w:lang w:val="ne_NP" w:bidi="ne_NP"/>
        </w:rPr>
        <w:t>रोक्नुहोस् र निम्न प्रश्नहरूमा छलफल गर्नुहोस्:</w:t>
      </w:r>
    </w:p>
    <w:p>
      <w:pPr/>
      <w:r>
        <w:rPr>
          <w:lang w:val="ne_NP" w:bidi="ne_NP"/>
        </w:rPr>
      </w:r>
      <w:r>
        <w:rPr>
          <w:lang w:val="ne_NP" w:bidi="ne_NP"/>
        </w:rPr>
        <w:t>अब्रामले परमेश्वरको आज्ञा पालन गरे। ७५ वर्षको उमेरमा, अब्रामले आफ्नी पत्नी सराई, आफ्नो भतिजा लोत र हारानमा भएका सबै मानिसहरू र सम्पत्ति लिएर हारान छोडे। तिनीहरूले कनान देशमा जान हारान छोडे। कनान नोआका नाति कनानको नामबाट राखिएको भूमि थियो। तिनीहरूले आफूसँगै ल्याएको सम्पत्तिमा भेडा र गाईवस्तु जस्ता घरपालुवा जनावरहरू समावेश हुन सक्छन्। तिनीहरूसँग भएका मानिसहरूले आफ्ना सन्तानहरूलाई बुझाउँदैनन् किनभने सराई बाँझी थिइन्, जसको अर्थ उनका सन्तान थिएनन्। सम्भवतः यसले नोकरहरूलाई बुझाउँथ्यो। सेवक भनेको आफ्नो मालिकको परिवारको आवश्यकता पूरा गर्न आफ्नो मालिकको घरमा बसोबास गर्ने व्यक्ति हुन्। यात्रा कति लामो थियो भन्ने कुरा स्पष्ट छैन, तर तिनीहरू केही समयपछि कनान आइपुगे।</w:t>
      </w:r>
    </w:p>
    <w:p>
      <w:pPr/>
      <w:r>
        <w:rPr>
          <w:lang w:val="ne_NP" w:bidi="ne_NP"/>
        </w:rPr>
      </w:r>
      <w:r>
        <w:rPr>
          <w:lang w:val="ne_NP" w:bidi="ne_NP"/>
        </w:rPr>
        <w:t>अब्रामले कनान देश भएर यात्रा गरे। उनी शकेमको मोरेको ठूलो रूख भएको स्थानमा पुगे। मोरेको ठूलो रूख एउटा प्रख्यात ठाउँ थियो। यस रूखमुनि नै कनानी पुजारीहरूले कनानका मानिसहरूलाई आफ्ना देवताहरूको आराधनाको बारेमा सिकाए। त्यसैले यो कनानीहरूका लागि पवित्र ठाउँ थियो। कथाका अनुसार, यो पवित्र रूख शकेम भनिने शहरमा अवस्थित थियो। त्यो समयमा, कनानीहरू त्यहाँ बसोबास गर्थे।</w:t>
      </w:r>
    </w:p>
    <w:p>
      <w:pPr/>
      <w:r>
        <w:rPr>
          <w:lang w:val="ne_NP" w:bidi="ne_NP"/>
        </w:rPr>
      </w:r>
      <w:r>
        <w:rPr>
          <w:lang w:val="ne_NP" w:bidi="ne_NP"/>
        </w:rPr>
        <w:t xml:space="preserve">रोक्नुहोस् र </w:t>
      </w:r>
      <w:r>
        <w:rPr>
          <w:lang w:val="ne_NP" w:bidi="ne_NP"/>
        </w:rPr>
        <w:t>मोरेको ठूलो रूख</w:t>
      </w:r>
      <w:r>
        <w:rPr>
          <w:lang w:val="ne_NP" w:bidi="ne_NP"/>
        </w:rPr>
        <w:t xml:space="preserve">को तस्वीर देखाउनुहोस्। </w:t>
      </w:r>
      <w:r>
        <w:rPr>
          <w:lang w:val="ne_NP" w:bidi="ne_NP"/>
        </w:rPr>
        <w:t>शकेम शहर</w:t>
      </w:r>
      <w:r>
        <w:rPr>
          <w:lang w:val="ne_NP" w:bidi="ne_NP"/>
        </w:rPr>
        <w:t>को एउटा तस्वीर पनि देखाउनुहोस्।</w:t>
      </w:r>
    </w:p>
    <w:p>
      <w:pPr/>
      <w:r>
        <w:rPr>
          <w:lang w:val="ne_NP" w:bidi="ne_NP"/>
        </w:rPr>
      </w:r>
      <w:r>
        <w:rPr>
          <w:lang w:val="ne_NP" w:bidi="ne_NP"/>
        </w:rPr>
        <w:t>त्यसपछि, परमेश्वर अब्रामलाई त्यो ठाउँमा देखा पर्नुभयो। परमेश्वर अब्रामकहाँ कुन रूपमा देखा पर्नुभयो भन्ने कुरा स्पष्ट छैन, तर यो निश्चित छ कि परमेश्वरले अब्रामलाई अर्को प्रतिज्ञा गर्नुभयो। उहाँले अब्रामका सन्तानलाई "यो भूमि" दिनुहुनेछ भनेर परमेश्वरले भन्नुभयो। यहाँ, "सन्तान" को अर्थ अब्रामका वंशज हो, र "यो भूमि" ले कनान देशलाई बुझाउँछ। यसको अर्थ परमेश्वरले अब्रामका सन्तानहरूलाई कनानको भूमि अधिकार गर्न र यसमा बस्नका लागि दिनुहुनेछ भनेको हो। यो प्रतिज्ञा प्राप्त गरेपछि, अब्रामले परमेश्वरका लागि एक वेदी बनाए। वेदी ढुङ्गाहरूबाट बनेको थियो जुन धार्मिक बलिदानहरूको लागि प्रयोग गरिन्थ्यो।</w:t>
      </w:r>
    </w:p>
    <w:p>
      <w:pPr/>
      <w:r>
        <w:rPr>
          <w:lang w:val="ne_NP" w:bidi="ne_NP"/>
        </w:rPr>
      </w:r>
      <w:r>
        <w:rPr>
          <w:lang w:val="ne_NP" w:bidi="ne_NP"/>
        </w:rPr>
        <w:t xml:space="preserve">रोक्नुहोस् र </w:t>
      </w:r>
      <w:r>
        <w:rPr>
          <w:lang w:val="ne_NP" w:bidi="ne_NP"/>
        </w:rPr>
        <w:t>ढुङ्गाको थुप्रोबाट बनेको वेदी जसमा एक व्यक्तिले त्यसको माथि पशु बलिदान चढाउँदै गरेको</w:t>
      </w:r>
      <w:r>
        <w:rPr>
          <w:lang w:val="ne_NP" w:bidi="ne_NP"/>
        </w:rPr>
        <w:t xml:space="preserve"> तस्विर देखाउनुहोस्।</w:t>
      </w:r>
    </w:p>
    <w:p>
      <w:pPr/>
      <w:r>
        <w:rPr>
          <w:lang w:val="ne_NP" w:bidi="ne_NP"/>
        </w:rPr>
      </w:r>
      <w:r>
        <w:rPr>
          <w:lang w:val="ne_NP" w:bidi="ne_NP"/>
        </w:rPr>
        <w:t>यसको उल्लेख नभएतापनि परमेश्वरको प्रतिज्ञाको जवाफमा अब्रामले परमेश्वरलाई बलिदान चढाएको हुन सक्छ। यसो गरेर, अब्रामले शकेमलाई परमेश्वरको क्षेत्रको रूपमा चिन्ह लगाए। त्यसैले पछिका कथाहरूमा, शेकेम यस्तो ठाउँ हुनेछ जहाँ अब्रामका सन्तानहरूको जीवनमा महत्त्वपूर्ण घटनाहरू हुनेछन्।</w:t>
      </w:r>
    </w:p>
    <w:p>
      <w:pPr/>
      <w:r>
        <w:rPr>
          <w:lang w:val="ne_NP" w:bidi="ne_NP"/>
        </w:rPr>
      </w:r>
      <w:r>
        <w:rPr>
          <w:lang w:val="ne_NP" w:bidi="ne_NP"/>
        </w:rPr>
        <w:t>अब्राम शकेममा बस्दैनन्। उनले आफ्नो यात्रा जारी राख्छन् र पश्चिममा बेतेल र पूर्वमा ऐ सहित पहाडी देशमा एउटा पाल खडा गर्छन्।</w:t>
      </w:r>
    </w:p>
    <w:p>
      <w:pPr/>
      <w:r>
        <w:rPr>
          <w:lang w:val="ne_NP" w:bidi="ne_NP"/>
        </w:rPr>
      </w:r>
      <w:r>
        <w:rPr>
          <w:lang w:val="ne_NP" w:bidi="ne_NP"/>
        </w:rPr>
        <w:t xml:space="preserve">रोक्नुहोस् र </w:t>
      </w:r>
      <w:r>
        <w:rPr>
          <w:lang w:val="ne_NP" w:bidi="ne_NP"/>
        </w:rPr>
        <w:t>पहाडी क्षेत्र</w:t>
      </w:r>
      <w:r>
        <w:rPr>
          <w:lang w:val="ne_NP" w:bidi="ne_NP"/>
        </w:rPr>
        <w:t xml:space="preserve">को एउटा तस्वीर देखाउनुहोस्, र एउटा नक्सा जसले यो </w:t>
      </w:r>
      <w:r>
        <w:rPr>
          <w:lang w:val="ne_NP" w:bidi="ne_NP"/>
        </w:rPr>
        <w:t>बेतेल र ऐको बीचमा रहेको</w:t>
      </w:r>
      <w:r>
        <w:rPr>
          <w:lang w:val="ne_NP" w:bidi="ne_NP"/>
        </w:rPr>
        <w:t xml:space="preserve"> देखाउँछ।</w:t>
      </w:r>
    </w:p>
    <w:p>
      <w:pPr/>
      <w:r>
        <w:rPr>
          <w:lang w:val="ne_NP" w:bidi="ne_NP"/>
        </w:rPr>
      </w:r>
      <w:r>
        <w:rPr>
          <w:lang w:val="ne_NP" w:bidi="ne_NP"/>
        </w:rPr>
        <w:t>पाल भनेको बुनेको कपडा वा पशुको छालाबाट बनेको एउटा बास बस्ने ठाउँ थियो जुन काठका खम्बाहरूमा अडिएको हुन्थ्यो। त्यसैले यो एउटा सार्न सकिने र अस्थायी आश्रय थियो। यसको अर्थ अब्राम लामो समयसम्म त्यहाँ बसेनन्।</w:t>
      </w:r>
    </w:p>
    <w:p>
      <w:pPr/>
      <w:r>
        <w:rPr>
          <w:lang w:val="ne_NP" w:bidi="ne_NP"/>
        </w:rPr>
      </w:r>
      <w:r>
        <w:rPr>
          <w:lang w:val="ne_NP" w:bidi="ne_NP"/>
        </w:rPr>
        <w:t xml:space="preserve">रोक्नुहोस् र </w:t>
      </w:r>
      <w:r>
        <w:rPr>
          <w:lang w:val="ne_NP" w:bidi="ne_NP"/>
        </w:rPr>
        <w:t>मानव बसोबास भएको पाल</w:t>
      </w:r>
      <w:r>
        <w:rPr>
          <w:lang w:val="ne_NP" w:bidi="ne_NP"/>
        </w:rPr>
        <w:t>को एउटा तस्वीर देखाउनुहोस्।</w:t>
      </w:r>
    </w:p>
    <w:p>
      <w:pPr/>
      <w:r>
        <w:rPr>
          <w:lang w:val="ne_NP" w:bidi="ne_NP"/>
        </w:rPr>
      </w:r>
      <w:r>
        <w:rPr>
          <w:lang w:val="ne_NP" w:bidi="ne_NP"/>
        </w:rPr>
        <w:t>त्यो पहाडी देशमा, अब्रामले फेरि परमेश्वरका लागि एक वेदी बनाए। उनले परमेश्वरको नाम पनि पुकारे। यसको अर्थ अब्रामले त्यो ठाउँमा परमेश्वरको आराधना गरे। सम्झनुहोस् कि यस कथामा प्रयोग गरिएको परमेश्वरको नाम याहवे हो, जुन परमेश्वरको व्यक्तिगत नाम हो।</w:t>
      </w:r>
    </w:p>
    <w:p>
      <w:pPr/>
      <w:r>
        <w:rPr>
          <w:lang w:val="ne_NP" w:bidi="ne_NP"/>
        </w:rPr>
      </w:r>
      <w:r>
        <w:rPr>
          <w:lang w:val="ne_NP" w:bidi="ne_NP"/>
        </w:rPr>
        <w:t>त्यसपछि, केही समयपछि, अब्रामले नेगेबतिर आफ्नो यात्रा जारी राखे। नेगेबको हिब्रू शब्दको अर्थ सुक्खा भूमि हो, जसले कनानको दक्षिणी भागको मरुभूमि क्षेत्रलाई बुझाउँछ। यो क्षेत्र धेरैजसो सुक्खा थियो किनभने यस भूभागमा धेरै वर्षा हुँदैनथ्यो। यसप्रकारले, खेती र पशुपालन जस्ता कुराबाट जीविका चलाउनु लगभग असम्भव थियो।</w:t>
      </w:r>
    </w:p>
    <w:p>
      <w:pPr/>
      <w:r>
        <w:rPr>
          <w:lang w:val="ne_NP" w:bidi="ne_NP"/>
        </w:rPr>
      </w:r>
      <w:r>
        <w:rPr>
          <w:lang w:val="ne_NP" w:bidi="ne_NP"/>
        </w:rPr>
        <w:t xml:space="preserve">रोक्नुहोस् र </w:t>
      </w:r>
      <w:r>
        <w:rPr>
          <w:lang w:val="ne_NP" w:bidi="ne_NP"/>
        </w:rPr>
        <w:t>नेगेबको मरुभूमि</w:t>
      </w:r>
      <w:r>
        <w:rPr>
          <w:lang w:val="ne_NP" w:bidi="ne_NP"/>
        </w:rPr>
        <w:t>को एउटा तस्वीर देखाउनुहोस्।</w:t>
      </w:r>
    </w:p>
    <w:p>
      <w:pPr/>
      <w:r>
        <w:rPr>
          <w:lang w:val="ne_NP" w:bidi="ne_NP"/>
        </w:rPr>
      </w:r>
      <w:r>
        <w:rPr>
          <w:lang w:val="ne_NP" w:bidi="ne_NP"/>
        </w:rPr>
        <w:t>अब्रामको यात्राको दिशा उत्तरबाट दक्षिणतर्फ थियो, जसमा तीन ठाउँहरू समेटिएका थिए: शकेम, बेथेल र ऐको बीचको पहाडी देश, र नेगेब। यससँगै अब्रामले परमेश्वरले उनलाई देखाउनुहुनेछ भन्नुभएको भूमि देखे।</w:t>
      </w:r>
    </w:p>
    <w:p>
      <w:pPr/>
      <w:r>
        <w:rPr>
          <w:lang w:val="ne_NP" w:bidi="ne_NP"/>
        </w:rPr>
      </w:r>
      <w:r>
        <w:rPr>
          <w:lang w:val="ne_NP" w:bidi="ne_NP"/>
        </w:rPr>
        <w:t xml:space="preserve">रोक्नुहोस् र </w:t>
      </w:r>
      <w:r>
        <w:rPr>
          <w:lang w:val="ne_NP" w:bidi="ne_NP"/>
        </w:rPr>
        <w:t>अब्राम, सराई र लोतले हारानबाट सुरु गरी, त्यसपछि शकेम, त्यसपछि बेतेल र ऐको बीचको पहाडी देश र त्यसपछि नेगेबसम्म लिएको मार्ग</w:t>
      </w:r>
      <w:r>
        <w:rPr>
          <w:lang w:val="ne_NP" w:bidi="ne_NP"/>
        </w:rPr>
        <w:t xml:space="preserve"> देखाउनुहोस्।</w:t>
      </w:r>
      <w:r>
        <w:rPr>
          <w:lang w:val="ne_NP" w:bidi="ne_NP"/>
        </w:rPr>
      </w:r>
    </w:p>
    <w:p>
      <w:pPr>
        <w:pStyle w:val="Heading3"/>
      </w:pPr>
      <w:r>
        <w:rPr>
          <w:lang w:val="ne_NP" w:bidi="ne_NP"/>
        </w:rPr>
        <w:t>Step 3</w:t>
      </w:r>
    </w:p>
    <w:p>
      <w:pPr/>
      <w:r>
        <w:rPr>
          <w:lang w:val="ne_NP" w:bidi="ne_NP"/>
        </w:rPr>
      </w:r>
      <w:r>
        <w:rPr>
          <w:lang w:val="ne_NP" w:bidi="ne_NP"/>
        </w:rPr>
        <w:t>संस्करणलाई सजिलोसँग बुझ्न पाठलाई फेरी एकपटक सुन्नुहोस्।</w:t>
      </w:r>
    </w:p>
    <w:p>
      <w:pPr/>
      <w:r>
        <w:rPr>
          <w:lang w:val="ne_NP" w:bidi="ne_NP"/>
        </w:rPr>
      </w:r>
      <w:r>
        <w:rPr>
          <w:lang w:val="ne_NP" w:bidi="ne_NP"/>
        </w:rPr>
        <w:t>यस सत्रमा, यस कथालाई दृश्यात्मक बनाउन तपाईंले समूहलाई मद्दत गर्नुहुनेछ। तपाईंले समूहलाई दृश्यहरू, सेटिङ र कथाका पात्रहरू परिभाषित गर्न मद्दत गर्नुहुनेछ।</w:t>
      </w:r>
    </w:p>
    <w:p>
      <w:pPr/>
      <w:r>
        <w:rPr>
          <w:lang w:val="ne_NP" w:bidi="ne_NP"/>
        </w:rPr>
      </w:r>
      <w:r>
        <w:rPr>
          <w:lang w:val="ne_NP" w:bidi="ne_NP"/>
        </w:rPr>
        <w:t>यस कथामा पाँच दृश्यहरू छन्।</w:t>
      </w:r>
    </w:p>
    <w:p>
      <w:pPr/>
      <w:r>
        <w:rPr>
          <w:lang w:val="ne_NP" w:bidi="ne_NP"/>
        </w:rPr>
      </w:r>
      <w:r>
        <w:rPr>
          <w:b/>
          <w:lang w:val="ne_NP" w:bidi="ne_NP"/>
        </w:rPr>
        <w:t>पहिलो दृश्य:</w:t>
      </w:r>
      <w:r>
        <w:rPr>
          <w:lang w:val="ne_NP" w:bidi="ne_NP"/>
        </w:rPr>
        <w:t xml:space="preserve"> परमेश्वरले अब्रामलाई आफ्नो मातृभूमि, परिवार र आफ्नो बुबाको घर छोड्न भन्नुहुन्छ। त्यसपछि, प्रत्यक्ष कथन प्रयोग गरेर परमेश्वरले अब्रामलाई आशिष्का धेरै प्रतिज्ञाहरू दिनुभयो।</w:t>
      </w:r>
    </w:p>
    <w:p>
      <w:pPr/>
      <w:r>
        <w:rPr>
          <w:lang w:val="ne_NP" w:bidi="ne_NP"/>
        </w:rPr>
      </w:r>
      <w:r>
        <w:rPr>
          <w:b/>
          <w:lang w:val="ne_NP" w:bidi="ne_NP"/>
        </w:rPr>
        <w:t>दोस्रो दृश्य:</w:t>
      </w:r>
      <w:r>
        <w:rPr>
          <w:lang w:val="ne_NP" w:bidi="ne_NP"/>
        </w:rPr>
        <w:t xml:space="preserve"> ७५ वर्षको उमेरमा, अब्रामले आफ्नी पत्नी सराई र आफ्ना भतिजा लोतसँग हारान छोड्छन्। तिनीहरू कनानतिर यात्रा गर्छन् र त्यहाँ आइपुग्छन्। तिनीहरू आफ्ना सबै सम्पत्ति र आफूसँग भएका सबैजनासँगै यात्रा गर्छन्।</w:t>
      </w:r>
    </w:p>
    <w:p>
      <w:pPr/>
      <w:r>
        <w:rPr>
          <w:lang w:val="ne_NP" w:bidi="ne_NP"/>
        </w:rPr>
      </w:r>
      <w:r>
        <w:rPr>
          <w:b/>
          <w:lang w:val="ne_NP" w:bidi="ne_NP"/>
        </w:rPr>
        <w:t>तेस्रो दृश्य:</w:t>
      </w:r>
      <w:r>
        <w:rPr>
          <w:lang w:val="ne_NP" w:bidi="ne_NP"/>
        </w:rPr>
        <w:t xml:space="preserve"> जब तिनीहरू कनान आइपुगे, तिनीहरूले दक्षिणतिरको यात्रा जारी राखे। तिनीहरू शकेम भनिने सहरमा रोकिए। परमेश्वर अब्रामकहाँ देखा परेर उहाँले तिनका सन्तानहरूलाई भूमि दिनुहुनेछ भनेर भन्नुहुन्छ। अब्रामले परमेश्वरका लागि वेदी बनाउँछन्।</w:t>
      </w:r>
    </w:p>
    <w:p>
      <w:pPr/>
      <w:r>
        <w:rPr>
          <w:lang w:val="ne_NP" w:bidi="ne_NP"/>
        </w:rPr>
      </w:r>
      <w:r>
        <w:rPr>
          <w:b/>
          <w:lang w:val="ne_NP" w:bidi="ne_NP"/>
        </w:rPr>
        <w:t>चौथो दृश्य:</w:t>
      </w:r>
      <w:r>
        <w:rPr>
          <w:lang w:val="ne_NP" w:bidi="ne_NP"/>
        </w:rPr>
        <w:t xml:space="preserve"> अब्रामले आफ्नो यात्रा जारी राख्छन् र बेथेल र ऐको बीचको पहाडी देशमा आफ्नो पाल खडा गर्छन्। त्यहाँ, अब्रामले एउटा वेदी पनि बनाए, र परमेश्वरको आराधना गरे।</w:t>
      </w:r>
    </w:p>
    <w:p>
      <w:pPr/>
      <w:r>
        <w:rPr>
          <w:lang w:val="ne_NP" w:bidi="ne_NP"/>
        </w:rPr>
      </w:r>
      <w:r>
        <w:rPr>
          <w:b/>
          <w:lang w:val="ne_NP" w:bidi="ne_NP"/>
        </w:rPr>
        <w:t>पाँचौँ दृश्य:</w:t>
      </w:r>
      <w:r>
        <w:rPr>
          <w:lang w:val="ne_NP" w:bidi="ne_NP"/>
        </w:rPr>
        <w:t xml:space="preserve"> अब्रामले नेगेबतिर आफ्नो यात्रा जारी राख्छन्।</w:t>
      </w:r>
    </w:p>
    <w:p>
      <w:pPr/>
      <w:r>
        <w:rPr>
          <w:lang w:val="ne_NP" w:bidi="ne_NP"/>
        </w:rPr>
      </w:r>
      <w:r>
        <w:rPr>
          <w:lang w:val="ne_NP" w:bidi="ne_NP"/>
        </w:rPr>
        <w:t>यस कथामा यि पात्रहरु समावेश छन्:</w:t>
      </w:r>
    </w:p>
    <w:p>
      <w:pPr>
        <w:pStyle w:val="ListBullet"/>
        <w:spacing w:line="240" w:lineRule="auto"/>
        <w:ind w:left="720"/>
      </w:pPr>
      <w:r>
        <w:rPr>
          <w:lang w:val="ne_NP" w:bidi="ne_NP"/>
        </w:rPr>
      </w:r>
      <w:r>
        <w:rPr>
          <w:lang w:val="ne_NP" w:bidi="ne_NP"/>
        </w:rPr>
        <w:t>परमेश्वर</w:t>
      </w:r>
    </w:p>
    <w:p>
      <w:pPr>
        <w:pStyle w:val="ListBullet"/>
        <w:spacing w:line="240" w:lineRule="auto"/>
        <w:ind w:left="720"/>
      </w:pPr>
      <w:r>
        <w:rPr>
          <w:lang w:val="ne_NP" w:bidi="ne_NP"/>
        </w:rPr>
      </w:r>
      <w:r>
        <w:rPr>
          <w:lang w:val="ne_NP" w:bidi="ne_NP"/>
        </w:rPr>
        <w:t>अब्राम</w:t>
      </w:r>
    </w:p>
    <w:p>
      <w:pPr>
        <w:pStyle w:val="ListBullet"/>
        <w:spacing w:line="240" w:lineRule="auto"/>
        <w:ind w:left="720"/>
      </w:pPr>
      <w:r>
        <w:rPr>
          <w:lang w:val="ne_NP" w:bidi="ne_NP"/>
        </w:rPr>
      </w:r>
      <w:r>
        <w:rPr>
          <w:lang w:val="ne_NP" w:bidi="ne_NP"/>
        </w:rPr>
        <w:t>सराई</w:t>
      </w:r>
    </w:p>
    <w:p>
      <w:pPr>
        <w:pStyle w:val="ListBullet"/>
        <w:spacing w:line="240" w:lineRule="auto"/>
        <w:ind w:left="720"/>
      </w:pPr>
      <w:r>
        <w:rPr>
          <w:lang w:val="ne_NP" w:bidi="ne_NP"/>
        </w:rPr>
      </w:r>
      <w:r>
        <w:rPr>
          <w:lang w:val="ne_NP" w:bidi="ne_NP"/>
        </w:rPr>
        <w:t>लोत</w:t>
      </w:r>
    </w:p>
    <w:p>
      <w:pPr>
        <w:pStyle w:val="ListBullet"/>
        <w:spacing w:line="240" w:lineRule="auto"/>
        <w:ind w:left="720"/>
      </w:pPr>
      <w:r>
        <w:rPr>
          <w:lang w:val="ne_NP" w:bidi="ne_NP"/>
        </w:rPr>
      </w:r>
      <w:r>
        <w:rPr>
          <w:lang w:val="ne_NP" w:bidi="ne_NP"/>
        </w:rPr>
        <w:t>अब्रामका नोकरहरू</w:t>
      </w:r>
    </w:p>
    <w:p>
      <w:pPr>
        <w:pStyle w:val="ListBullet"/>
        <w:spacing w:line="240" w:lineRule="auto"/>
        <w:ind w:left="720"/>
      </w:pPr>
      <w:r>
        <w:rPr>
          <w:lang w:val="ne_NP" w:bidi="ne_NP"/>
        </w:rPr>
      </w:r>
      <w:r>
        <w:rPr>
          <w:lang w:val="ne_NP" w:bidi="ne_NP"/>
        </w:rPr>
        <w:t>कनानीहरू</w:t>
      </w:r>
    </w:p>
    <w:p>
      <w:pPr/>
      <w:r>
        <w:rPr>
          <w:lang w:val="ne_NP" w:bidi="ne_NP"/>
        </w:rPr>
      </w:r>
      <w:r>
        <w:rPr>
          <w:lang w:val="ne_NP" w:bidi="ne_NP"/>
        </w:rPr>
        <w:t xml:space="preserve">यस सत्रमा, समूहमा स्टोरीबोर्ड, चित्र कोरेर वा कुशलता प्रयोग गरेर कथालाई दृश्यात्मक बनाउनु होस र नाटक गर्नुहोस। </w:t>
      </w:r>
    </w:p>
    <w:p>
      <w:pPr/>
      <w:r>
        <w:rPr>
          <w:lang w:val="ne_NP" w:bidi="ne_NP"/>
        </w:rPr>
      </w:r>
      <w:r>
        <w:rPr>
          <w:lang w:val="ne_NP" w:bidi="ne_NP"/>
        </w:rPr>
        <w:t>पहिलो दृश्यमा, परमेश्वरले अब्रामसँग कसरी कुरा गर्नुभयो भन्ने कुरा स्पष्ट छैन। यो पनि स्पष्ट छैन कि अब्राम कहाँ थिए र परमेश्वरले उनीसँग कुरा गर्नुभएको समयमा उनी के गरिरहेका थिए। अझ निश्चित कुरा यो हो कि अब्राम अझै आफ्ना पिता तेरहसँग हारानमा थिए।</w:t>
      </w:r>
    </w:p>
    <w:p>
      <w:pPr/>
      <w:r>
        <w:rPr>
          <w:lang w:val="ne_NP" w:bidi="ne_NP"/>
        </w:rPr>
      </w:r>
      <w:r>
        <w:rPr>
          <w:lang w:val="ne_NP" w:bidi="ne_NP"/>
        </w:rPr>
        <w:t xml:space="preserve">रोक्नुहोस् र </w:t>
      </w:r>
      <w:r>
        <w:rPr>
          <w:lang w:val="ne_NP" w:bidi="ne_NP"/>
        </w:rPr>
        <w:t>हारानको परिदृश्यको</w:t>
      </w:r>
      <w:r>
        <w:rPr>
          <w:lang w:val="ne_NP" w:bidi="ne_NP"/>
        </w:rPr>
        <w:t xml:space="preserve"> तस्वीर देखाउनुहोस्।</w:t>
      </w:r>
    </w:p>
    <w:p>
      <w:pPr/>
      <w:r>
        <w:rPr>
          <w:lang w:val="ne_NP" w:bidi="ne_NP"/>
        </w:rPr>
      </w:r>
      <w:r>
        <w:rPr>
          <w:lang w:val="ne_NP" w:bidi="ne_NP"/>
        </w:rPr>
        <w:t>जब परमेश्वरले अब्रामसँग कुरा गर्नुहुन्छ, तब अब्राम आफ्नै पालमा हुन सक्छन्, र दर्शनमा परमेश्वरलाई देखिरहेका र सुनिरहेका हुन सक्छन्। पछिको एउटा कथामा जब परमेश्वरले आफ्नो प्रतिज्ञाको बारेमा फेरि बोल्नुहुन्छ, तब उहाँले अब्रामसँग यसरी नै कुरा गर्नुहुनेछ। जब परमेश्वरले अब्रामसँग कुरा गर्नुहुन्छ, उहाँले भन्नुहुन्छ कि अब्रामले तीनवटा ठाउँहरू छोड्नु आवश्यक छ। यी ठाउँहरूलाई सबैभन्दा ठूलो देखि सबैभन्दा सानो क्रममा उल्लेख गरिएको थियो। पहिला, परमेश्वरले भन्नुहुन्छ कि अब्रामले आफ्नो देश छोड्नुपर्छ। यो तीन मध्ये सबैभन्दा ठूलो जमीन हो। त्यसपछि, परमेश्वरले भन्नुहुन्छ कि अब्रामले आफ्ना आफन्तहरूलाई छोड्नु पर्छ। यसले त्यो जमिन क्षेत्रलाई बुझाउँछ जहाँ उनीहरूको परिवारसँग सम्बन्धित सबै मानिसहरू बसोबास गर्थे। सम्झनुहोस् कि त्यो समयमा परिवारहरू एकसाथ बस्ने गर्थे। अन्तमा, अब्रामले आफ्नो बुबाको घर छोड्नुपर्छ भनेर परमेश्वर भन्नुहुन्छ। यसले जमिनको त्यो भागलाई बुझाउँछ जहाँ उनका पिता र भाइहरू बसोबास गर्थे। यो तीन मध्ये सबैभन्दा सानो जमीन हो।</w:t>
      </w:r>
    </w:p>
    <w:p>
      <w:pPr/>
      <w:r>
        <w:rPr>
          <w:lang w:val="ne_NP" w:bidi="ne_NP"/>
        </w:rPr>
      </w:r>
      <w:r>
        <w:rPr>
          <w:lang w:val="ne_NP" w:bidi="ne_NP"/>
        </w:rPr>
        <w:t>अब्रामलाई निस्केर जान परमेश्वरले गर्नुभएको बोलावट परमेश्वरको आशिष्को प्रतिज्ञासँग जोडिएको छ। परमेश्वरको प्रतिज्ञा सुरु गर्ने हिब्रू शब्दले देखाउँछ कि यदि अब्रामले परमेश्वरको आज्ञा पालन गरे भने परमेश्वरका प्रतिज्ञा गरिएका आशिष्हरू पूरा हुनेछन्। परमेश्वरले भन्नुभयो कि उहाँले अब्रामलाई एउटा ठूलो राष्ट्र बनाउनुहुनेछ, र उहाँले अब्रामलाई आशिष् दिनुहुनेछ। परमेश्वरले यो पनि भन्नुभयो कि उहाँले अब्रामको नाम महान् बनाउनुहुनेछ, र त्यसपछि अब्राम अरूका लागि आशिष् हुनेछन्। परमेश्वरले यो पनि भन्नुभयो कि जसले अब्रामलाई आशिष दिनेछन्, तिनीहरूलाई परमेश्वरले आशिष दिनुहुनेछ र जसले अब्रामलाई हानि गर्नेछन्, तिनीहरूलाई परमेश्वरले श्राप दिनुहुनेछ। त्यसपछि परमेश्वरले अब्राममार्फत राष्ट्रहरूलाई आशिष् दिनुहुनेछ। प्रत्येक प्रतिज्ञा पनि त्यही हिब्रू शब्दसँग जोडिएको छ। यसको अर्थ जब परमेश्वरले यी प्रतिज्ञाहरू बोल्नुभयो, उहाँले यसलाई एउटै वाणीमा भन्नुभयो। परमेश्वरका प्रतिज्ञाहरू सुन्दै गर्दा अब्रामलाई अचम्ममा परेको रूपमा चित्रण गर्न सकिन्छ।</w:t>
      </w:r>
    </w:p>
    <w:p>
      <w:pPr/>
      <w:r>
        <w:rPr>
          <w:lang w:val="ne_NP" w:bidi="ne_NP"/>
        </w:rPr>
      </w:r>
      <w:r>
        <w:rPr>
          <w:lang w:val="ne_NP" w:bidi="ne_NP"/>
        </w:rPr>
        <w:t>दोस्रोदेखि पाँचौँ दृश्यले अब्रामलाई यात्रा गरिरहेको देखाउनेछ। यद्यपि तिनीहरूको उल्लेख गरिएको छैन तापनि सराई र लोत अब्रामले यात्रा गर्दा उनकै साथ हुन्छन् भनेर देखाउनु महत्त्वपूर्ण छ। तिनीहरू प्रत्येक दृश्यमा कहाँ छन् भनेर देखाउनु पनि महत्त्वपूर्ण छ।</w:t>
      </w:r>
    </w:p>
    <w:p>
      <w:pPr/>
      <w:r>
        <w:rPr>
          <w:lang w:val="ne_NP" w:bidi="ne_NP"/>
        </w:rPr>
      </w:r>
      <w:r>
        <w:rPr>
          <w:lang w:val="ne_NP" w:bidi="ne_NP"/>
        </w:rPr>
        <w:t>दोस्रो दृश्यमा, अब्राम ७५ वर्षको उमेरमा वृद्ध देखिन्छन्। अब्रामले कनान यात्रा गर्छन् र सराई र लोतसँग त्यहाँ आइपुग्छन्। तिनीहरू आफ्ना सबै सम्पत्ति, सायद भेडा र गाई-वस्तुहरूका साथै नोकरहरूसँग यात्रा गर्नेछन्।</w:t>
      </w:r>
    </w:p>
    <w:p>
      <w:pPr/>
      <w:r>
        <w:rPr>
          <w:lang w:val="ne_NP" w:bidi="ne_NP"/>
        </w:rPr>
      </w:r>
      <w:r>
        <w:rPr>
          <w:lang w:val="ne_NP" w:bidi="ne_NP"/>
        </w:rPr>
        <w:t>तेस्रो दृश्यमा, अब्रामले आफ्नो यात्रा जारी राख्छन् र जताततै कनानीहरूलाई देख्छन्। त्यसपछि, उनी शकेमको मोरेको ठूलो रूखमा आइपुग्छन्।</w:t>
      </w:r>
    </w:p>
    <w:p>
      <w:pPr/>
      <w:r>
        <w:rPr>
          <w:lang w:val="ne_NP" w:bidi="ne_NP"/>
        </w:rPr>
      </w:r>
      <w:r>
        <w:rPr>
          <w:lang w:val="ne_NP" w:bidi="ne_NP"/>
        </w:rPr>
        <w:t xml:space="preserve">रोक्नुहोस् र </w:t>
      </w:r>
      <w:r>
        <w:rPr>
          <w:lang w:val="ne_NP" w:bidi="ne_NP"/>
        </w:rPr>
        <w:t>मोरेको ठूलो रूख</w:t>
      </w:r>
      <w:r>
        <w:rPr>
          <w:lang w:val="ne_NP" w:bidi="ne_NP"/>
        </w:rPr>
        <w:t>को तस्वीर देखाउनुहोस्।</w:t>
      </w:r>
    </w:p>
    <w:p>
      <w:pPr/>
      <w:r>
        <w:rPr>
          <w:lang w:val="ne_NP" w:bidi="ne_NP"/>
        </w:rPr>
      </w:r>
      <w:r>
        <w:rPr>
          <w:lang w:val="ne_NP" w:bidi="ne_NP"/>
        </w:rPr>
        <w:t>परमेश्वर अब्रामकहाँ देखा पर्नुहुन्छ र उहाँले अब्रामका सन्तानहरूलाई कनान भूमि दिनुहुनेछ भन्ने प्रतिज्ञा गर्नुहुन्छ। यहाँ, परमेश्वर मानिसको रूपमा देखा पर्नुभएको हुन सक्छ, र अब्रामले उहाँलाई परमेश्वरको रूपमा चिन्नेछन्। यसपछि, अब्रामले ढुङ्गाहरू जम्मा गर्नेछन् र परमेश्वरका लागि वेदी बनाउनेछन्।</w:t>
      </w:r>
    </w:p>
    <w:p>
      <w:pPr/>
      <w:r>
        <w:rPr>
          <w:lang w:val="ne_NP" w:bidi="ne_NP"/>
        </w:rPr>
      </w:r>
      <w:r>
        <w:rPr>
          <w:lang w:val="ne_NP" w:bidi="ne_NP"/>
        </w:rPr>
        <w:t xml:space="preserve">रोक्नुहोस् र </w:t>
      </w:r>
      <w:r>
        <w:rPr>
          <w:lang w:val="ne_NP" w:bidi="ne_NP"/>
        </w:rPr>
        <w:t>ढुङ्गाको थुप्रोबाट बनेको र त्यसको माथि एक व्यक्तिले पशु बलिदान चढाउँदै गरेको वेदी</w:t>
      </w:r>
      <w:r>
        <w:rPr>
          <w:lang w:val="ne_NP" w:bidi="ne_NP"/>
        </w:rPr>
        <w:t>को तस्वीर देखाउनुहोस्।</w:t>
      </w:r>
    </w:p>
    <w:p>
      <w:pPr/>
      <w:r>
        <w:rPr>
          <w:lang w:val="ne_NP" w:bidi="ne_NP"/>
        </w:rPr>
      </w:r>
      <w:r>
        <w:rPr>
          <w:lang w:val="ne_NP" w:bidi="ne_NP"/>
        </w:rPr>
        <w:t>चौथो दृश्यमा, केही समयपछि, अब्रामले फेरि यात्रा गर्नेछन् र बेथेल र ऐको बीचको पहाडी देशमा आइपुग्नेछन्। बेथेल पश्चिमतिर र ऐ पूर्वतिर हुनुपर्छ, जहाँ अब्रामले डेरा हालेका थिए।</w:t>
      </w:r>
    </w:p>
    <w:p>
      <w:pPr/>
      <w:r>
        <w:rPr>
          <w:lang w:val="ne_NP" w:bidi="ne_NP"/>
        </w:rPr>
      </w:r>
      <w:r>
        <w:rPr>
          <w:lang w:val="ne_NP" w:bidi="ne_NP"/>
        </w:rPr>
        <w:t xml:space="preserve">रोक्नुहोस् र </w:t>
      </w:r>
      <w:r>
        <w:rPr>
          <w:lang w:val="ne_NP" w:bidi="ne_NP"/>
        </w:rPr>
        <w:t>पहाडी क्षेत्र</w:t>
      </w:r>
      <w:r>
        <w:rPr>
          <w:lang w:val="ne_NP" w:bidi="ne_NP"/>
        </w:rPr>
        <w:t xml:space="preserve">को एउटा तस्वीर देखाउनुहोस्, र एउटा नक्सा देखाउनुहोस् जसले यो </w:t>
      </w:r>
      <w:r>
        <w:rPr>
          <w:lang w:val="ne_NP" w:bidi="ne_NP"/>
        </w:rPr>
        <w:t>बेथेल र ऐको बीचमा रहेको छ</w:t>
      </w:r>
      <w:r>
        <w:rPr>
          <w:lang w:val="ne_NP" w:bidi="ne_NP"/>
        </w:rPr>
        <w:t xml:space="preserve"> भनेर देखाउँछ। यस ठाउँमा धेरै पहाडहरू छन् भनेर देखाउनु महत्त्वपूर्ण छ। अब्रामले एउटा पहाडमा आफ्नो पाल खडा गर्नेछन्।</w:t>
      </w:r>
    </w:p>
    <w:p>
      <w:pPr/>
      <w:r>
        <w:rPr>
          <w:lang w:val="ne_NP" w:bidi="ne_NP"/>
        </w:rPr>
      </w:r>
      <w:r>
        <w:rPr>
          <w:lang w:val="ne_NP" w:bidi="ne_NP"/>
        </w:rPr>
        <w:t xml:space="preserve">रोक्नुहोस् र </w:t>
      </w:r>
      <w:r>
        <w:rPr>
          <w:lang w:val="ne_NP" w:bidi="ne_NP"/>
        </w:rPr>
        <w:t>मानिसहरू भएको एउटा पालको</w:t>
      </w:r>
      <w:r>
        <w:rPr>
          <w:lang w:val="ne_NP" w:bidi="ne_NP"/>
        </w:rPr>
        <w:t xml:space="preserve"> तस्वीर देखाउनुहोस्। अब्रामले ढुङ्गाहरू पनि जम्मा गर्नेछन् र परमेश्वरका लागि वेदी बनाउनेछन् र त्यस ठाउँमा परमेश्वरको आराधना गर्नेछन्।</w:t>
      </w:r>
    </w:p>
    <w:p>
      <w:pPr/>
      <w:r>
        <w:rPr>
          <w:lang w:val="ne_NP" w:bidi="ne_NP"/>
        </w:rPr>
      </w:r>
      <w:r>
        <w:rPr>
          <w:lang w:val="ne_NP" w:bidi="ne_NP"/>
        </w:rPr>
        <w:t>पाँचौँ दृश्यमा, केही समयपछि, अब्राम फेरि नेगेबतर्फ यात्रा गरिरहेको देखिनेछन्। नेगेबलाई मरुभूमि क्षेत्रको रूपमा हेर्नुपर्छ।</w:t>
      </w:r>
    </w:p>
    <w:p>
      <w:pPr/>
      <w:r>
        <w:rPr>
          <w:lang w:val="ne_NP" w:bidi="ne_NP"/>
        </w:rPr>
      </w:r>
      <w:r>
        <w:rPr>
          <w:lang w:val="ne_NP" w:bidi="ne_NP"/>
        </w:rPr>
        <w:t xml:space="preserve">रोक्नुहोस् र </w:t>
      </w:r>
      <w:r>
        <w:rPr>
          <w:lang w:val="ne_NP" w:bidi="ne_NP"/>
        </w:rPr>
        <w:t>नेगेबको मरुभूमि</w:t>
      </w:r>
      <w:r>
        <w:rPr>
          <w:lang w:val="ne_NP" w:bidi="ne_NP"/>
        </w:rPr>
        <w:t>को तस्वीर देखाउनुहोस्।</w:t>
      </w:r>
    </w:p>
    <w:p>
      <w:pPr/>
      <w:r>
        <w:rPr>
          <w:lang w:val="ne_NP" w:bidi="ne_NP"/>
        </w:rPr>
      </w:r>
      <w:r>
        <w:rPr>
          <w:lang w:val="ne_NP" w:bidi="ne_NP"/>
        </w:rPr>
        <w:t xml:space="preserve">रोक्नुहोस् र </w:t>
      </w:r>
      <w:r>
        <w:rPr>
          <w:lang w:val="ne_NP" w:bidi="ne_NP"/>
        </w:rPr>
        <w:t>अब्राम, सराई र लोतले हारानबाट सुरु गरी शकेम, त्यसपछि बेथेल र ऐ बीचको पहाडी इलाका र नेगेबसम्म लिएको मार्ग देखाउनुहोस्</w:t>
      </w:r>
      <w:r>
        <w:rPr>
          <w:lang w:val="ne_NP" w:bidi="ne_NP"/>
        </w:rPr>
        <w:t>।</w:t>
      </w:r>
      <w:r>
        <w:rPr>
          <w:lang w:val="ne_NP" w:bidi="ne_NP"/>
        </w:rPr>
      </w:r>
    </w:p>
    <w:p>
      <w:pPr>
        <w:pStyle w:val="Heading3"/>
      </w:pPr>
      <w:r>
        <w:rPr>
          <w:lang w:val="ne_NP" w:bidi="ne_NP"/>
        </w:rPr>
        <w:t>Step 4</w:t>
      </w:r>
    </w:p>
    <w:p>
      <w:pPr/>
      <w:r>
        <w:rPr>
          <w:lang w:val="ne_NP" w:bidi="ne_NP"/>
        </w:rPr>
      </w:r>
      <w:r>
        <w:rPr>
          <w:lang w:val="ne_NP" w:bidi="ne_NP"/>
        </w:rPr>
        <w:t>संस्करणलाई सजिलोसँग बुझ्न पाठलाई फेरी एकपटक सुन्नुहोस्।</w:t>
      </w:r>
    </w:p>
    <w:p>
      <w:pPr/>
      <w:r>
        <w:rPr>
          <w:lang w:val="ne_NP" w:bidi="ne_NP"/>
        </w:rPr>
      </w:r>
      <w:r>
        <w:rPr>
          <w:lang w:val="ne_NP" w:bidi="ne_NP"/>
        </w:rPr>
        <w:t>यस सत्रमा, टोलीले कथालाई नाटकीय बनाउनेछ।</w:t>
      </w:r>
    </w:p>
    <w:p>
      <w:pPr/>
      <w:r>
        <w:rPr>
          <w:lang w:val="ne_NP" w:bidi="ne_NP"/>
        </w:rPr>
      </w:r>
      <w:r>
        <w:rPr>
          <w:lang w:val="ne_NP" w:bidi="ne_NP"/>
        </w:rPr>
        <w:t>यस कथामा पाँच दृश्यहरू छन्।</w:t>
      </w:r>
    </w:p>
    <w:p>
      <w:pPr/>
      <w:r>
        <w:rPr>
          <w:lang w:val="ne_NP" w:bidi="ne_NP"/>
        </w:rPr>
      </w:r>
      <w:r>
        <w:rPr>
          <w:lang w:val="ne_NP" w:bidi="ne_NP"/>
        </w:rPr>
        <w:t>यस कथामा यि पात्रहरु समावेश छन्:</w:t>
      </w:r>
    </w:p>
    <w:p>
      <w:pPr>
        <w:pStyle w:val="ListBullet"/>
        <w:spacing w:line="240" w:lineRule="auto"/>
        <w:ind w:left="720"/>
      </w:pPr>
      <w:r>
        <w:rPr>
          <w:lang w:val="ne_NP" w:bidi="ne_NP"/>
        </w:rPr>
      </w:r>
      <w:r>
        <w:rPr>
          <w:lang w:val="ne_NP" w:bidi="ne_NP"/>
        </w:rPr>
        <w:t>परमेश्वर</w:t>
      </w:r>
    </w:p>
    <w:p>
      <w:pPr>
        <w:pStyle w:val="ListBullet"/>
        <w:spacing w:line="240" w:lineRule="auto"/>
        <w:ind w:left="720"/>
      </w:pPr>
      <w:r>
        <w:rPr>
          <w:lang w:val="ne_NP" w:bidi="ne_NP"/>
        </w:rPr>
      </w:r>
      <w:r>
        <w:rPr>
          <w:lang w:val="ne_NP" w:bidi="ne_NP"/>
        </w:rPr>
        <w:t>अब्राम</w:t>
      </w:r>
    </w:p>
    <w:p>
      <w:pPr>
        <w:pStyle w:val="ListBullet"/>
        <w:spacing w:line="240" w:lineRule="auto"/>
        <w:ind w:left="720"/>
      </w:pPr>
      <w:r>
        <w:rPr>
          <w:lang w:val="ne_NP" w:bidi="ne_NP"/>
        </w:rPr>
      </w:r>
      <w:r>
        <w:rPr>
          <w:lang w:val="ne_NP" w:bidi="ne_NP"/>
        </w:rPr>
        <w:t>सराई</w:t>
      </w:r>
    </w:p>
    <w:p>
      <w:pPr>
        <w:pStyle w:val="ListBullet"/>
        <w:spacing w:line="240" w:lineRule="auto"/>
        <w:ind w:left="720"/>
      </w:pPr>
      <w:r>
        <w:rPr>
          <w:lang w:val="ne_NP" w:bidi="ne_NP"/>
        </w:rPr>
      </w:r>
      <w:r>
        <w:rPr>
          <w:lang w:val="ne_NP" w:bidi="ne_NP"/>
        </w:rPr>
        <w:t>लोत</w:t>
      </w:r>
    </w:p>
    <w:p>
      <w:pPr>
        <w:pStyle w:val="ListBullet"/>
        <w:spacing w:line="240" w:lineRule="auto"/>
        <w:ind w:left="720"/>
      </w:pPr>
      <w:r>
        <w:rPr>
          <w:lang w:val="ne_NP" w:bidi="ne_NP"/>
        </w:rPr>
      </w:r>
      <w:r>
        <w:rPr>
          <w:lang w:val="ne_NP" w:bidi="ne_NP"/>
        </w:rPr>
        <w:t>अब्रामका नोकरहरू</w:t>
      </w:r>
    </w:p>
    <w:p>
      <w:pPr>
        <w:pStyle w:val="ListBullet"/>
        <w:spacing w:line="240" w:lineRule="auto"/>
        <w:ind w:left="720"/>
      </w:pPr>
      <w:r>
        <w:rPr>
          <w:lang w:val="ne_NP" w:bidi="ne_NP"/>
        </w:rPr>
      </w:r>
      <w:r>
        <w:rPr>
          <w:lang w:val="ne_NP" w:bidi="ne_NP"/>
        </w:rPr>
        <w:t>कनानीहरू</w:t>
      </w:r>
    </w:p>
    <w:p>
      <w:pPr/>
      <w:r>
        <w:rPr>
          <w:lang w:val="ne_NP" w:bidi="ne_NP"/>
        </w:rPr>
      </w:r>
      <w:r>
        <w:rPr>
          <w:lang w:val="ne_NP" w:bidi="ne_NP"/>
        </w:rPr>
        <w:t>टोलीले कथालाई दुई पटक अभिनय गर्न लगाउनुहोस्। तिनीहरूले अनुवाद गरिरहेका भाषामा अभिनय गर्नुपर्छ। पहिला, टोलीले नरोकिकन कथालाई अभिनय गर्नु। दोस्रो पटक टोलीले कथालाई अभिनय गर्दा, तिनीहरूलाई कथाको विभिन्न ठाउँहरूमा रोक्नुहोस्।</w:t>
      </w:r>
    </w:p>
    <w:p>
      <w:pPr/>
      <w:r>
        <w:rPr>
          <w:lang w:val="ne_NP" w:bidi="ne_NP"/>
        </w:rPr>
      </w:r>
      <w:r>
        <w:rPr>
          <w:lang w:val="ne_NP" w:bidi="ne_NP"/>
        </w:rPr>
        <w:t>टोलीले पहिलो पटक कथालाई अभिनय गर्दा, संवाद, प्रवाह, प्लटलाइन र कथाको कालक्रममा ध्यान दिनुहोस्। कथा वा खण्डको महत्त्वपूर्ण वा कठिन भागहरूलाई अभिनय गर्नुपर्ने र छुटाउन नहुने कुरामा ध्यान दिनुहोस्। टोलीलाई कथाका भागहरू सम्झन मद्दत गर्नुहोस्।</w:t>
      </w:r>
    </w:p>
    <w:p>
      <w:pPr/>
      <w:r>
        <w:rPr>
          <w:lang w:val="ne_NP" w:bidi="ne_NP"/>
        </w:rPr>
      </w:r>
      <w:r>
        <w:rPr>
          <w:lang w:val="ne_NP" w:bidi="ne_NP"/>
        </w:rPr>
        <w:t>एक दृश्यबाट अर्को दृश्यमा जानुअघि कति समय बित्यो भन्ने कुरा स्पष्ट छैन। एक दृश्यबाट अर्को दृश्यमा जाने क्रम तत्कालै भएको थिएन भनेर देखाउने कुरा निश्चित गर्नुहोस्। प्रत्येक दृश्य अघि कति समय बितेको थियो भन्नेकुरा उल्लेख गरिएको थिएन।</w:t>
      </w:r>
    </w:p>
    <w:p>
      <w:pPr/>
      <w:r>
        <w:rPr>
          <w:lang w:val="ne_NP" w:bidi="ne_NP"/>
        </w:rPr>
      </w:r>
      <w:r>
        <w:rPr>
          <w:lang w:val="ne_NP" w:bidi="ne_NP"/>
        </w:rPr>
        <w:t>टोलीले यो कथालाई दोस्रो पटक अभिनय गर्दा, तिनीहरूलाई केही निश्चित ठाउँहरूमा रोक्नुहोस्।</w:t>
      </w:r>
    </w:p>
    <w:p>
      <w:pPr/>
      <w:r>
        <w:rPr>
          <w:lang w:val="ne_NP" w:bidi="ne_NP"/>
        </w:rPr>
      </w:r>
      <w:r>
        <w:rPr>
          <w:lang w:val="ne_NP" w:bidi="ne_NP"/>
        </w:rPr>
        <w:t>पहिलो दृश्यमा, अब्रामलाई आफ्नो पाल भित्र देखाइएको हुन सक्छ। परमेश्वरको भूमिका निर्वाह गर्ने व्यक्तिले अब्रामलाई निर्देशन र प्रतिज्ञाहरू दिनका लागि बाहिर बोलाउन सक्छ। परमेश्वरले अब्रामलाई आफ्नो देश, आफन्तहरू र आफ्ना पिताको परिवार छोड्न र परमेश्वरले उनलाई देखाउनुहुने ठाउँमा जान निर्देशन दिनुभयो। त्यसपछि, परमेश्वरले भन्नुभयो कि उहाँले अब्रामलाई एउटा ठूलो राष्ट्र बनाउनुहुनेछ। परमेश्वरले अब्रामलाई आशिष् दिने र उनको नाम महान् बनाउने प्रतिज्ञा गर्नुभयो। त्यसपछि, परमेश्वरले भन्नुभयो कि उहाँले अब्रामलाई आशिष् दिनुहुनेहरूलाई आशिष् दिनुहुनेछ, र अब्रामलाई हानि गर्नेहरूलाई श्राप दिनुहुनेछ। र अब्राममार्फत, परमेश्वरले संसारका राष्ट्रहरूलाई आशिष् दिनुहुनेछ। परमेश्वरले अब्रामलाई आफ्ना प्रतिज्ञाहरू दिनुभएको अभिनय गर्न प्रत्यक्ष वाणी प्रयोग गर्ने कुरा निश्चित गर्नुहोस्।</w:t>
      </w:r>
    </w:p>
    <w:p>
      <w:pPr/>
      <w:r>
        <w:rPr>
          <w:lang w:val="ne_NP" w:bidi="ne_NP"/>
        </w:rPr>
      </w:r>
      <w:r>
        <w:rPr>
          <w:lang w:val="ne_NP" w:bidi="ne_NP"/>
        </w:rPr>
        <w:t>अभिनय रोक्नुहोस्: परमेश्वरको भूमिका खेल्ने कलाकारलाई सोध्नुहोस्, "तपाईंलाई कस्तो महसुस भइरहेको छ?" तपाईंले यस्ता कुराहरू सुन्न सक्नुहुन्छ, "अब्राम र उनको परिवारको लागि मेरो एउटा ठूलो उद्देश्य छ" वा "म अब्रामसँग खुसी छु। त्यसैले, म उनलाई आशिष् दिनेछु र उनी र उनको परिवारमार्फत मेरो उद्देश्य पूरा गर्नेछु।" त्यही समयमा, अब्रामको भूमिका खेल्ने कलाकारलाई सोध्नुहोस्, "तपाईंलाई कस्तो महसुस भइरहेको छ?" तपाईंले यस्ता कुराहरू सुन्न सक्नुहुन्छ, "यो सजिलो छैन तर मलाई विश्वास छ कि परमेश्वरले हाम्रो हेरचाह गर्नुहुनेछ, र उहाँले आफ्नो प्रतिज्ञा पूरा गर्नुहुनेछ" वा "परमेश्वरको कुनै उद्देश्य हुनुपर्छ, त्यसैले म उहाँको आज्ञा पालन गर्नेछु।" सराईको भूमिका खेल्ने कलाकारलाई पनि सोध्नुहोस्, "तपाईंलाई कस्तो महसुस भइरहेको छ?" तपाईंले यस्ता कुराहरू सुन्न सक्नुहुन्छ, "अब्रामले के गरिरहेका छन् भन्ने मलाई पूर्ण रूपमा थाहा छैन, तर म आफ्नो पतिको अनुसरण गर्नेछु," वा "म आफ्नो परिवार छोड्दा दुखी छु, तर अब्राम धेरै उत्साहित छन्, त्यसैले परमेश्वरबाट केही आश्चर्यपूर्ण कुरा आइरहेको हुनुपर्छ!" नाटक फेरि सुरु गर्नुहोस्।</w:t>
      </w:r>
    </w:p>
    <w:p>
      <w:pPr/>
      <w:r>
        <w:rPr>
          <w:lang w:val="ne_NP" w:bidi="ne_NP"/>
        </w:rPr>
      </w:r>
      <w:r>
        <w:rPr>
          <w:lang w:val="ne_NP" w:bidi="ne_NP"/>
        </w:rPr>
        <w:t>दोस्रोदेखि पाँचौँ दृश्यले अब्रामलाई यात्रा गरिरहेको देखाउनेछन्। तिनीहरूको उल्लेख नगरिएको भए तापनि, अब्रामले यात्रा गर्दा सराई र लोत उनीसँगै छन् भनी देखाउनु महत्त्वपूर्ण छ। तिनीहरू प्रत्येक दृश्यमा कहाँ छन् भनेर देखाउनु पनि महत्त्वपूर्ण छ।</w:t>
      </w:r>
    </w:p>
    <w:p>
      <w:pPr/>
      <w:r>
        <w:rPr>
          <w:lang w:val="ne_NP" w:bidi="ne_NP"/>
        </w:rPr>
      </w:r>
      <w:r>
        <w:rPr>
          <w:lang w:val="ne_NP" w:bidi="ne_NP"/>
        </w:rPr>
        <w:t>दोस्रो दृश्यमा, अब्राम, सराई र लोतको भूमिका खेल्ने कलाकारहरूलाई हारानबाट कनान यात्राको प्रतिनिधित्व गर्दै एक ठाउँबाट अर्को ठाउँमा यात्रा गर्न लगाउनुहोस्। तिनीहरूसँग केही यस्ता सामानहरू हुनुपर्छ जसलाई तिनीहरूले आफ्नो सम्पत्तिको रूपमा देखाउनेछन्, र केहीले तिनीहरूको नोकरको भूमिका निर्वाह गर्नुपर्छ। तिनीहरू कनान आइपुगेका छन् भनेर देखाउने कुरा निश्चित गर्नुहोस्।</w:t>
      </w:r>
    </w:p>
    <w:p>
      <w:pPr/>
      <w:r>
        <w:rPr>
          <w:lang w:val="ne_NP" w:bidi="ne_NP"/>
        </w:rPr>
      </w:r>
      <w:r>
        <w:rPr>
          <w:lang w:val="ne_NP" w:bidi="ne_NP"/>
        </w:rPr>
        <w:t>तेस्रो दृश्यमा, अब्राम र उनको समूह शकेमस्थित मोरेको ठूलो रूखमा नपुगेसम्म यात्रा गरिरहनुपर्छ। केही मानिसहरूले तिनीहरू यात्रा गरिरहेका बेला छेउबाट हिँड्ने कनानीहरूको भूमिका खेल्न सक्छन्, वा तिनीहरू हिँड्दै गर्दा अब्रामले यसो भन्न सक्छन्, "यी कनानीहरू नै हुनुपर्छ।" तिनीहरू शकेम आइपुग्नेछन्। परमेश्वर फेरि देखा पर्नुहुनेछ र अब्रामका सन्तानहरूलाई जमीन दिने प्रतिज्ञा गर्नुहुनेछ। त्यसपछि अब्रामले केही ढुङ्गाहरू सङ्कलन गर्नेछन् जसलाई उनले वेदी बनाउन थुपार्नेछन्।</w:t>
      </w:r>
    </w:p>
    <w:p>
      <w:pPr/>
      <w:r>
        <w:rPr>
          <w:lang w:val="ne_NP" w:bidi="ne_NP"/>
        </w:rPr>
      </w:r>
      <w:r>
        <w:rPr>
          <w:lang w:val="ne_NP" w:bidi="ne_NP"/>
        </w:rPr>
        <w:t>अभिनय रोक्नुहोस्: अब्रामको भूमिका खेल्ने कलाकारलाई सोध्नुहोस्, "तपाईंलाई कस्तो महसुस भइरहेको छ?" तपाईंले यस्ता कुराहरू सुन्न सक्नुहुन्छ: "यदि परमेश्वरले मेरा सन्तानहरूलाई यो जमिनको प्रतिज्ञा गर्नुभयो भने यसको अर्थ मेरी पत्नी बाँझी भए पनि परमेश्वरले हामीलाई हाम्रो आफ्नै छोरा दिनुहुनेछ!" वा "यस अद्भुत प्रतिज्ञाको लागि परमेश्वरको प्रशंसा गर!" नाटक फेरि सुरु गर्नुहोस्।</w:t>
      </w:r>
    </w:p>
    <w:p>
      <w:pPr/>
      <w:r>
        <w:rPr>
          <w:lang w:val="ne_NP" w:bidi="ne_NP"/>
        </w:rPr>
      </w:r>
      <w:r>
        <w:rPr>
          <w:lang w:val="ne_NP" w:bidi="ne_NP"/>
        </w:rPr>
        <w:t>चौथो दृश्यमा, अब्राम र उनको समूहले बेथेल र ऐको बीचको पहाडी क्षेत्रमा नपुगुन्जेल दक्षिणतर्फको यात्रा जारी राख्नेछन्। पश्चिममा बेथेल र पूर्वमा ऐ चिन्ह लगाउने कुरा निश्चित गर्नुहोस्। त्यहाँ, अब्रामले पाल टाँग्नेछन् र केही समय बस्नेछन्। त्यहाँ, उनले वेदी पनि बनाउनेछन् र परमेश्वरको आराधना गर्नेछन्।</w:t>
      </w:r>
    </w:p>
    <w:p>
      <w:pPr/>
      <w:r>
        <w:rPr>
          <w:lang w:val="ne_NP" w:bidi="ne_NP"/>
        </w:rPr>
      </w:r>
      <w:r>
        <w:rPr>
          <w:lang w:val="ne_NP" w:bidi="ne_NP"/>
        </w:rPr>
        <w:t>अभिनय रोक्नुहोस्: अब्रामको भूमिका खेल्ने कलाकारलाई सोध्नुहोस्, "तपाईंलाई कस्तो महसुस भइरहेको छ?" तपाईंले यस्ता कुराहरू सुन्न सक्नुहुन्छ, "म परमेश्वरको प्रतिज्ञाको लागि उहाँको आराधना गर्नेछु!" वा "परमेश्वर साँच्चै हाम्रो आराधनाको योग्य हुनुहुन्छ!" नाटक फेरि सुरु गर्नुहोस्।</w:t>
      </w:r>
    </w:p>
    <w:p>
      <w:pPr/>
      <w:r>
        <w:rPr>
          <w:lang w:val="ne_NP" w:bidi="ne_NP"/>
        </w:rPr>
      </w:r>
      <w:r>
        <w:rPr>
          <w:lang w:val="ne_NP" w:bidi="ne_NP"/>
        </w:rPr>
        <w:t>पाँचौँ दृश्यमा, अब्राम र उनको समूहले नेगेबको यात्रा गर्छन्। नेगेबलाई मरुभूमिको रूपमा देखाउने कुरा निश्चित गर्नुहोस्। अब्राम र उनको समूहले त्यो ठाउँको गर्मीलाई वर्णन गर्न केही भन्न सक्छन्।</w:t>
      </w:r>
      <w:r>
        <w:rPr>
          <w:lang w:val="ne_NP" w:bidi="ne_NP"/>
        </w:rPr>
      </w:r>
    </w:p>
    <w:p>
      <w:pPr>
        <w:pStyle w:val="Heading3"/>
      </w:pPr>
      <w:r>
        <w:rPr>
          <w:lang w:val="ne_NP" w:bidi="ne_NP"/>
        </w:rPr>
        <w:t>Step 5</w:t>
      </w:r>
    </w:p>
    <w:p>
      <w:pPr/>
      <w:r>
        <w:rPr>
          <w:lang w:val="ne_NP" w:bidi="ne_NP"/>
        </w:rPr>
      </w:r>
      <w:r>
        <w:rPr>
          <w:lang w:val="ne_NP" w:bidi="ne_NP"/>
        </w:rPr>
        <w:t>पाठलाई बुझ्न-सजिलो संस्करणमा एकपटक सुन्नुहोस्।</w:t>
      </w:r>
    </w:p>
    <w:p>
      <w:pPr/>
      <w:r>
        <w:rPr>
          <w:lang w:val="ne_NP" w:bidi="ne_NP"/>
        </w:rPr>
      </w:r>
      <w:r>
        <w:rPr>
          <w:lang w:val="ne_NP" w:bidi="ne_NP"/>
        </w:rPr>
        <w:t xml:space="preserve">यो कथा परमेश्वरले अब्रामलाई दिनुभएको बोलावट र प्रतिज्ञा, र अब्रामको हारानदेखि कनानसम्मको यात्राको बारेमा हो। त्यस समयमा, अब्राम अझै आफ्ना पिता तेरहसँग हारानमा बस्दै थिए। अब्रामले परमेश्वरको आज्ञा पालन गर्छन् र हारानलाई छोडेर </w:t>
      </w:r>
      <w:r>
        <w:rPr>
          <w:b/>
          <w:lang w:val="ne_NP" w:bidi="ne_NP"/>
        </w:rPr>
        <w:t>कनान</w:t>
      </w:r>
      <w:r>
        <w:rPr>
          <w:lang w:val="ne_NP" w:bidi="ne_NP"/>
        </w:rPr>
        <w:t xml:space="preserve">तिरको यात्रा गर्छन्। कनान नोआका नाति कनानको नामबाट राखिएको भूमि थियो। यो भूमि महत्त्वपूर्ण छ किनभने यो त्यही भूमि हो जुन परमेश्वरले अब्रामका सन्तानहरूलाई दिने प्रतिज्ञा गर्नु भएको थियो। व्यवस्थाको पुस्तकसम्म यसलाई प्रतिज्ञा गरिएको भूमिको रूपमा लिइनेछ, र त्यसपछि, यो त्यस्तो भूमि हुनेछ जसलाई इस्राएलीहरूले आफ्नो मातृभूमि भन्नेछन्। तपाईंले </w:t>
      </w:r>
      <w:r>
        <w:rPr>
          <w:lang w:val="ne_NP" w:bidi="ne_NP"/>
        </w:rPr>
        <w:t>कनान</w:t>
      </w:r>
      <w:r>
        <w:rPr>
          <w:lang w:val="ne_NP" w:bidi="ne_NP"/>
        </w:rPr>
        <w:t>को बारेमा थप जानकारीको लागि मुख्य शब्दावली हेर्न सक्नुहुन्छ।</w:t>
      </w:r>
    </w:p>
    <w:p>
      <w:pPr/>
      <w:r>
        <w:rPr>
          <w:lang w:val="ne_NP" w:bidi="ne_NP"/>
        </w:rPr>
      </w:r>
      <w:r>
        <w:rPr>
          <w:lang w:val="ne_NP" w:bidi="ne_NP"/>
        </w:rPr>
        <w:t xml:space="preserve">पहिला, परमेश्वरले अब्रामलाई आफ्नो </w:t>
      </w:r>
      <w:r>
        <w:rPr>
          <w:b/>
          <w:lang w:val="ne_NP" w:bidi="ne_NP"/>
        </w:rPr>
        <w:t>राष्ट्र</w:t>
      </w:r>
      <w:r>
        <w:rPr>
          <w:lang w:val="ne_NP" w:bidi="ne_NP"/>
        </w:rPr>
        <w:t xml:space="preserve"> छोड्न बोलाउनुहुन्छ। राष्ट्र शब्दले मानिसहरूको समूहले शासन गर्ने ठाउँ वा क्षेत्रलाई बुझाउँछ। तपाईंले </w:t>
      </w:r>
      <w:r>
        <w:rPr>
          <w:lang w:val="ne_NP" w:bidi="ne_NP"/>
        </w:rPr>
        <w:t>राष्ट्र</w:t>
      </w:r>
      <w:r>
        <w:rPr>
          <w:lang w:val="ne_NP" w:bidi="ne_NP"/>
        </w:rPr>
        <w:t xml:space="preserve"> को बारेमा थप जानकारीको लागि मुख्य शब्दावली हेर्न सक्नुहुन्छ। त्यसपछि अब्रामले आफ्ना आफन्तहरू र आफ्ना बुबाको घरलाई छोड्नुपर्छ भनेर परमेश्वरले भन्नुभयो। यसो गरेर, अब्रामले आफ्नो जीवन सुरक्षित राख्ने सबै कुरा छोड्नेछन्। तर, परमेश्वरले अब्रामलाई </w:t>
      </w:r>
      <w:r>
        <w:rPr>
          <w:b/>
          <w:lang w:val="ne_NP" w:bidi="ne_NP"/>
        </w:rPr>
        <w:t>आशिष्</w:t>
      </w:r>
      <w:r>
        <w:rPr>
          <w:lang w:val="ne_NP" w:bidi="ne_NP"/>
        </w:rPr>
        <w:t xml:space="preserve"> दिनुहुनेछ भन्ने प्रतिज्ञा गर्नुभयो। एक व्यक्तिले अर्को व्यक्तिलाई निगाह गर्नु भनेको आशिष् हो। बाइबलमा, परमेश्वर सबै आशिष्हरूको स्रोत हुनुहुन्छ। जब परमेश्वरले कुनै व्यक्तिलाई आशिष् दिनुहुन्छ, यसको अर्थ उहाँ त्यो व्यक्तिबाट खुसी हुनुहुन्छ। त्यसैले, उहाँले प्रतिज्ञा गर्नुहुन्छ र त्यो व्यक्तिलाई सन्तान, सफलता, सुरक्षा र धन पनि दिनुहुन्छ। यस कथामा, परमेश्वरको आशिष्को प्रतिज्ञामा अब्रामलाई सन्तानहरू दिने कुरा समावेश छ जो एउटा ठूलो राष्ट्र बन्नेछन्। यसमा अब्रामलाई ठूलो सम्मान दिनेकुरा पनि समावेश छ। अब्रामलाई आशिष् दिनेहरूलाई परमेश्वरले पनि आशिष् दिनुहुनेछ। फलस्वरूप, अब्राम अरूका लागि आशिष् हुनेछन्, र संसारका परिवारहरू उनीमार्फत आशिष् पाउनेछन्। परमेश्वरको आशिष्मा अब्रामका लागि सुरक्षा पनि समावेश छ ताकि अब्रामलाई हानि गर्नेहरूलाई परमेश्वरले </w:t>
      </w:r>
      <w:r>
        <w:rPr>
          <w:b/>
          <w:lang w:val="ne_NP" w:bidi="ne_NP"/>
        </w:rPr>
        <w:t>श्राप</w:t>
      </w:r>
      <w:r>
        <w:rPr>
          <w:lang w:val="ne_NP" w:bidi="ne_NP"/>
        </w:rPr>
        <w:t xml:space="preserve"> दिनुहुनेछ। जब एउटा व्यक्तिले अर्को व्यक्तिलाई अप्रिय कुरा होस् भन्ने चाहन्छ भने त्यो श्राप दिनु हो। बाइबलमा, जब परमेश्वरले कुनै व्यक्तिलाई श्राप दिनुहुन्छ, यसको अर्थ उहाँ ती व्यक्तिसँग खुसी हुनुहुन्न। त्यसैले, उहाँले तिनीहरूलाई श्राप दिएर सजाय दिनुहुन्छ। परमेश्वरका श्रापहरूमा सन्तान जन्माउन नसक्नु, रोगहरू, सैन्य पराजय र कैद समावेश हुन सक्छन्। </w:t>
      </w:r>
      <w:r>
        <w:rPr>
          <w:lang w:val="ne_NP" w:bidi="ne_NP"/>
        </w:rPr>
        <w:t>आशिष</w:t>
      </w:r>
      <w:r>
        <w:rPr>
          <w:lang w:val="ne_NP" w:bidi="ne_NP"/>
        </w:rPr>
        <w:t xml:space="preserve"> र </w:t>
      </w:r>
      <w:r>
        <w:rPr>
          <w:lang w:val="ne_NP" w:bidi="ne_NP"/>
        </w:rPr>
        <w:t>श्राप</w:t>
      </w:r>
      <w:r>
        <w:rPr>
          <w:lang w:val="ne_NP" w:bidi="ne_NP"/>
        </w:rPr>
        <w:t xml:space="preserve"> शब्दहरूको बारेमा थप जानकारीको लागि तपाईंले मुख्य शब्दावली हेर्न सक्नुहुन्छ।</w:t>
      </w:r>
    </w:p>
    <w:p>
      <w:pPr/>
      <w:r>
        <w:rPr>
          <w:lang w:val="ne_NP" w:bidi="ne_NP"/>
        </w:rPr>
      </w:r>
      <w:r>
        <w:rPr>
          <w:lang w:val="ne_NP" w:bidi="ne_NP"/>
        </w:rPr>
        <w:t xml:space="preserve">जब तिनीहरू कनान आइपुगे, तिनीहरूले त्यस देशमा बसोबास गरिरहेका कनानीहरूलाई देखे। तिनीहरू </w:t>
      </w:r>
      <w:r>
        <w:rPr>
          <w:b/>
          <w:lang w:val="ne_NP" w:bidi="ne_NP"/>
        </w:rPr>
        <w:t>मोरेको ठूलो रूख</w:t>
      </w:r>
      <w:r>
        <w:rPr>
          <w:lang w:val="ne_NP" w:bidi="ne_NP"/>
        </w:rPr>
        <w:t>मा नपुगेसम्म दक्षिण यात्रा गरिरहे। मोरेको ठूलो रूख शिक्षा र आराधनाको निम्ति एउटा प्रख्यात ठाउँ थियो। यो एउटा यस्तो ठाउँ थियो जहाँ कनानी पुजारीहरूले आफ्ना देवताहरूको आराधनाको बारेमा संगी कनानीहरूलाई सिकाउँथे। तिनीहरूले त्यो ठाउँमा आफ्ना देवताहरूको आराधना पनि गरे। त्यसैले मोरेको ठूलो रूख कनानीहरूका लागि पवित्र ठाउँ थियो। यहाँ परमेश्वर फेरि अब्रामकहाँ देखा पर्नुहुनेछ।</w:t>
      </w:r>
    </w:p>
    <w:p>
      <w:pPr/>
      <w:r>
        <w:rPr>
          <w:lang w:val="ne_NP" w:bidi="ne_NP"/>
        </w:rPr>
      </w:r>
      <w:r>
        <w:rPr>
          <w:lang w:val="ne_NP" w:bidi="ne_NP"/>
        </w:rPr>
        <w:t xml:space="preserve">यहाँ रोक्नुहोस् र फेरि </w:t>
      </w:r>
      <w:r>
        <w:rPr>
          <w:lang w:val="ne_NP" w:bidi="ne_NP"/>
        </w:rPr>
        <w:t>मोरेको ठूलो रूख</w:t>
      </w:r>
      <w:r>
        <w:rPr>
          <w:lang w:val="ne_NP" w:bidi="ne_NP"/>
        </w:rPr>
        <w:t>को तस्वीर देखाउनुहोस्।</w:t>
      </w:r>
    </w:p>
    <w:p>
      <w:pPr/>
      <w:r>
        <w:rPr>
          <w:lang w:val="ne_NP" w:bidi="ne_NP"/>
        </w:rPr>
      </w:r>
      <w:r>
        <w:rPr>
          <w:lang w:val="ne_NP" w:bidi="ne_NP"/>
        </w:rPr>
        <w:t xml:space="preserve">जब परमेश्वर देखा पर्नुभयो, उहाँले प्रतिज्ञा गर्नुभयो कि अब्रामका </w:t>
      </w:r>
      <w:r>
        <w:rPr>
          <w:b/>
          <w:lang w:val="ne_NP" w:bidi="ne_NP"/>
        </w:rPr>
        <w:t>सन्तानहरू</w:t>
      </w:r>
      <w:r>
        <w:rPr>
          <w:lang w:val="ne_NP" w:bidi="ne_NP"/>
        </w:rPr>
        <w:t xml:space="preserve"> कनान देशको मालिक हुनेछन् र त्यहाँ बसोबास गर्नेछन्। यहाँ, सन्तानको अर्थ सन्तति थियो। अब्रामले त्यो ठाउँमा परमेश्वरका लागि </w:t>
      </w:r>
      <w:r>
        <w:rPr>
          <w:b/>
          <w:lang w:val="ne_NP" w:bidi="ne_NP"/>
        </w:rPr>
        <w:t>वेदी</w:t>
      </w:r>
      <w:r>
        <w:rPr>
          <w:lang w:val="ne_NP" w:bidi="ne_NP"/>
        </w:rPr>
        <w:t xml:space="preserve"> बनाउँछन्। वेदी ढुङ्गाले बनाइन्छ जसलाई एउटै ठाउँमा राख्न सकिन्छ ताकि कुनै वस्तु वा पशुलाई यसरी राख्न सकिन्छ। यो धार्मिक बलिदानहरूको लागि प्रयोग गरिएको थियो। </w:t>
      </w:r>
      <w:r>
        <w:rPr>
          <w:lang w:val="ne_NP" w:bidi="ne_NP"/>
        </w:rPr>
        <w:t>वेदी</w:t>
      </w:r>
      <w:r>
        <w:rPr>
          <w:lang w:val="ne_NP" w:bidi="ne_NP"/>
        </w:rPr>
        <w:t xml:space="preserve"> शब्दको बारेमा थप जानकारीको लागि, तपाईंले मुख्य शब्दावली हेर्न सक्नुहुन्छ।</w:t>
      </w:r>
    </w:p>
    <w:p>
      <w:pPr/>
      <w:r>
        <w:rPr>
          <w:lang w:val="ne_NP" w:bidi="ne_NP"/>
        </w:rPr>
      </w:r>
      <w:r>
        <w:rPr>
          <w:lang w:val="ne_NP" w:bidi="ne_NP"/>
        </w:rPr>
        <w:t xml:space="preserve">यहाँ रोक्नुहोस् र फेरि </w:t>
      </w:r>
      <w:r>
        <w:rPr>
          <w:lang w:val="ne_NP" w:bidi="ne_NP"/>
        </w:rPr>
        <w:t>वेदी</w:t>
      </w:r>
      <w:r>
        <w:rPr>
          <w:lang w:val="ne_NP" w:bidi="ne_NP"/>
        </w:rPr>
        <w:t>को तस्वीर देखाउनुहोस्।</w:t>
      </w:r>
    </w:p>
    <w:p>
      <w:pPr/>
      <w:r>
        <w:rPr>
          <w:lang w:val="ne_NP" w:bidi="ne_NP"/>
        </w:rPr>
      </w:r>
      <w:r>
        <w:rPr>
          <w:lang w:val="ne_NP" w:bidi="ne_NP"/>
        </w:rPr>
        <w:t xml:space="preserve">केही समयपछि, अब्रामले आफ्नो यात्रा जारी राखे। उनले पश्चिममा बेथेल र पूर्वमा रहेको ऐ बीचको पहाडी देशमा एउटा </w:t>
      </w:r>
      <w:r>
        <w:rPr>
          <w:b/>
          <w:lang w:val="ne_NP" w:bidi="ne_NP"/>
        </w:rPr>
        <w:t>पाल</w:t>
      </w:r>
      <w:r>
        <w:rPr>
          <w:lang w:val="ne_NP" w:bidi="ne_NP"/>
        </w:rPr>
        <w:t xml:space="preserve"> टाँगे। पाल बुनेको कपडा वा पशुको छालाबाट बनेको एउटा अस्थायी बासबस्ने ठाउँ थियो। तम्बु गाड्नु भनेको केही मानिसहरू त्यहाँ भित्र बस्न सकुन् भनेर कपडालाई अड्याउन र खडा गर्नका लागि काठका खम्बाहरू प्रयोग गर्ने कार्य थियो। त्यो पहाडी देशमा, अब्रामले एउटा वेदी पनि बनाए र </w:t>
      </w:r>
      <w:r>
        <w:rPr>
          <w:b/>
          <w:lang w:val="ne_NP" w:bidi="ne_NP"/>
        </w:rPr>
        <w:t>परमेश्वरको नाम पुकारे</w:t>
      </w:r>
      <w:r>
        <w:rPr>
          <w:lang w:val="ne_NP" w:bidi="ne_NP"/>
        </w:rPr>
        <w:t xml:space="preserve">। परमेश्वरको नाम पुकार्नु "आराधना" भन्ने अर्को तरिका थियो। यसको अर्थ अब्रामले त्यो ठाउँमा परमेश्वरको आराधना गरे। सम्झनुहोस् कि यस कथामा प्रयोग गरिएको परमेश्वरको नाम </w:t>
      </w:r>
      <w:r>
        <w:rPr>
          <w:b/>
          <w:lang w:val="ne_NP" w:bidi="ne_NP"/>
        </w:rPr>
        <w:t>याहवे</w:t>
      </w:r>
      <w:r>
        <w:rPr>
          <w:lang w:val="ne_NP" w:bidi="ne_NP"/>
        </w:rPr>
        <w:t xml:space="preserve"> हो, जुन परमेश्वरको व्यक्तिगत नाम हो। तपाईंको टोलीले यस नामलाई तपाईंले अन्य कथाहरूमा गरेजस्तै अनुवाद गर्नुपर्छ, र यो कुरा सम्झनुपर्छ कि </w:t>
      </w:r>
      <w:r>
        <w:rPr>
          <w:lang w:val="ne_NP" w:bidi="ne_NP"/>
        </w:rPr>
        <w:t>याहवे</w:t>
      </w:r>
      <w:r>
        <w:rPr>
          <w:lang w:val="ne_NP" w:bidi="ne_NP"/>
        </w:rPr>
        <w:t xml:space="preserve"> मुख्य शब्दावलीमा छन्।</w:t>
      </w:r>
      <w:r>
        <w:rPr>
          <w:lang w:val="ne_NP" w:bidi="ne_NP"/>
        </w:rPr>
      </w:r>
    </w:p>
    <w:p>
      <w:pPr>
        <w:pStyle w:val="Heading3"/>
      </w:pPr>
      <w:r>
        <w:rPr>
          <w:lang w:val="ne_NP" w:bidi="ne_NP"/>
        </w:rPr>
        <w:t>Step 6</w:t>
      </w:r>
    </w:p>
    <w:p>
      <w:pPr/>
      <w:r>
        <w:rPr>
          <w:lang w:val="ne_NP" w:bidi="ne_NP"/>
        </w:rPr>
      </w:r>
      <w:r>
        <w:rPr>
          <w:lang w:val="ne_NP" w:bidi="ne_NP"/>
        </w:rPr>
        <w:t>अनुवादलाई सजिलोसँग बुझ्न यस खण्डको श्रव्य संस्करण सुन्‍नुहोस्।</w:t>
      </w:r>
    </w:p>
    <w:p>
      <w:pPr/>
      <w:r>
        <w:rPr>
          <w:lang w:val="ne_NP" w:bidi="ne_NP"/>
        </w:rPr>
      </w:r>
      <w:r>
        <w:rPr>
          <w:lang w:val="ne_NP" w:bidi="ne_NP"/>
        </w:rPr>
        <w:t>यस सत्रमा, एउटा समूहको रूपमा तपाईंको आफ्नै भाषामा खण्डलाई पुन: भन्न लगाउनुहोस्।</w:t>
      </w:r>
    </w:p>
    <w:p>
      <w:pPr/>
      <w:r>
        <w:rPr>
          <w:lang w:val="ne_NP" w:bidi="ne_NP"/>
        </w:rPr>
      </w:r>
      <w:r>
        <w:rPr>
          <w:lang w:val="ne_NP" w:bidi="ne_NP"/>
        </w:rPr>
        <w:t>पहिला, सम्पूर्ण समूहले खण्डलाई तपाईंको आफ्नै भाषामा बताउन अभ्यास गर्नुपर्छ। तपाईंले अघिल्लो चरणहरूमा निर्णय गर्नुभएको कुराहरू जस्तै कालक्रम, शब्दहरू, वाक्यांशहरू, भावनाहरू, वा तपाईंले छलफल गर्नुभएको अन्य कुराहरू यसमा समावेश गर्नलाई सम्झनुहोस्।</w:t>
      </w:r>
    </w:p>
    <w:p>
      <w:pPr/>
      <w:r>
        <w:rPr>
          <w:lang w:val="ne_NP" w:bidi="ne_NP"/>
        </w:rPr>
      </w:r>
      <w:r>
        <w:rPr>
          <w:lang w:val="ne_NP" w:bidi="ne_NP"/>
        </w:rPr>
        <w:t>एउटा समूहको सदस्यले खण्डका केही वाक्यहरू भन्नुपर्छ र रोकिनु पर्छ। समूहको अर्को सदस्यले खण्डको अर्को भाग भन्नु पर्छ र रोकिनु पर्छ। समूहले सम्पूर्ण खण्डलाई पुन: नभन्दासम्म यो गर्नुहोस्। यस चरणमा समूहका सदस्यहरूले एक अर्कालाई सच्याउन सक्छन्।</w:t>
      </w:r>
    </w:p>
    <w:p>
      <w:pPr/>
      <w:r>
        <w:rPr>
          <w:lang w:val="ne_NP" w:bidi="ne_NP"/>
        </w:rPr>
      </w:r>
      <w:r>
        <w:rPr>
          <w:lang w:val="ne_NP" w:bidi="ne_NP"/>
        </w:rPr>
        <w:t xml:space="preserve">अडियो रोक्‍नुहोस्। </w:t>
      </w:r>
    </w:p>
    <w:p>
      <w:pPr/>
      <w:r>
        <w:rPr>
          <w:lang w:val="ne_NP" w:bidi="ne_NP"/>
        </w:rPr>
      </w:r>
      <w:r>
        <w:rPr>
          <w:lang w:val="ne_NP" w:bidi="ne_NP"/>
        </w:rPr>
        <w:t>अर्को पटक, समूहको प्रत्येक सदस्यले कम्तिमा पनि एकचोटि सम्पूर्ण खण्डलाई नरोकी भन्नुपर्छ। समूहको सदस्यले खण्डलाई सम्झन मद्दत गर्न कुनैपनि वस्तुहरू, चालहरू, वा तिनीहरूको स्टोरीबोर्ड प्रयोग गर्न सक्छन्।</w:t>
      </w:r>
    </w:p>
    <w:p>
      <w:pPr/>
      <w:r>
        <w:rPr>
          <w:lang w:val="ne_NP" w:bidi="ne_NP"/>
        </w:rPr>
      </w:r>
      <w:r>
        <w:rPr>
          <w:lang w:val="ne_NP" w:bidi="ne_NP"/>
        </w:rPr>
        <w:t xml:space="preserve">अडियो रोक्‍नुहोस्। </w:t>
      </w:r>
    </w:p>
    <w:p>
      <w:pPr/>
      <w:r>
        <w:rPr>
          <w:lang w:val="ne_NP" w:bidi="ne_NP"/>
        </w:rPr>
      </w:r>
      <w:r>
        <w:rPr>
          <w:lang w:val="ne_NP" w:bidi="ne_NP"/>
        </w:rPr>
        <w:t>त्यसपछि, तपाईंलाई सबैभन्दा बढी मनपरेको खण्डको संस्करण कस्को हो समूहले निर्णय गर्न सक्छ। तपाईंले एउटा समूहको सदस्यले एउटा दृश्य बताएको तरिका मनपर्यो तर तपाईंले अर्को दृश्य अर्कै समूहको सदस्यले बताएको तरिका मनपर्यो भनेर निर्णय गर्न सक्नुहुन्छ।</w:t>
      </w:r>
    </w:p>
    <w:p>
      <w:pPr/>
      <w:r>
        <w:rPr>
          <w:lang w:val="ne_NP" w:bidi="ne_NP"/>
        </w:rPr>
      </w:r>
      <w:r>
        <w:rPr>
          <w:lang w:val="ne_NP" w:bidi="ne_NP"/>
        </w:rPr>
        <w:t xml:space="preserve">अडियो रोक्‍नुहोस्। </w:t>
      </w:r>
    </w:p>
    <w:p>
      <w:pPr/>
      <w:r>
        <w:rPr>
          <w:lang w:val="ne_NP" w:bidi="ne_NP"/>
        </w:rPr>
      </w:r>
      <w:r>
        <w:rPr>
          <w:lang w:val="ne_NP" w:bidi="ne_NP"/>
        </w:rPr>
        <w:t>अन्तमा, समूहले सबैजना सहमत हुने खण्डको अन्तिम संस्करणलाई सँगै राख्न सक्छन्। समूहको प्रत्येक सदस्यले यस खण्डको अन्तिम संस्करण सुनाउने अभ्यास गर्नुपर्छ।</w:t>
      </w:r>
      <w:r>
        <w:rPr>
          <w:lang w:val="ne_NP" w:bidi="ne_NP"/>
        </w:rPr>
      </w:r>
      <w:r>
        <w:rPr>
          <w:lang w:val="ne_NP" w:bidi="ne_NP"/>
        </w:rPr>
      </w:r>
    </w:p>
    <w:p>
      <w:pPr/>
      <w:r>
        <w:rPr>
          <w:lang w:val="ne_NP" w:bidi="ne_NP"/>
        </w:rPr>
      </w:r>
    </w:p>
    <w:p>
      <w:pPr>
        <w:pStyle w:val="Heading2"/>
      </w:pPr>
      <w:r>
        <w:rPr>
          <w:lang w:val="ne_NP" w:bidi="ne_NP"/>
        </w:rPr>
        <w:t>Genesis 12:10–20</w:t>
      </w:r>
      <w:r>
        <w:rPr>
          <w:lang w:val="ne_NP" w:bidi="ne_NP"/>
        </w:rPr>
      </w:r>
    </w:p>
    <w:p>
      <w:pPr>
        <w:pStyle w:val="Heading3"/>
      </w:pPr>
      <w:r>
        <w:rPr>
          <w:lang w:val="ne_NP" w:bidi="ne_NP"/>
        </w:rPr>
        <w:t>Step 1</w:t>
      </w:r>
    </w:p>
    <w:p>
      <w:pPr/>
      <w:r>
        <w:rPr>
          <w:lang w:val="ne_NP" w:bidi="ne_NP"/>
        </w:rPr>
      </w:r>
      <w:r>
        <w:rPr>
          <w:lang w:val="ne_NP" w:bidi="ne_NP"/>
        </w:rPr>
        <w:t>उत्पत्ति १२:१०–२० सुन्नुहोस् र यसलाई आफ्नो हृदयमा राख्नुहोस्। पाठलाई तीन पटक सुन्नुहोस् (सम्भव छ भने तीन फरक अनुवादहरूमा)। त्यसपछि टोलीले निम्न प्रश्नहरूको छलफल गर्नुहोस:</w:t>
      </w:r>
    </w:p>
    <w:p>
      <w:pPr>
        <w:pStyle w:val="ListBullet"/>
        <w:spacing w:line="240" w:lineRule="auto"/>
        <w:ind w:left="720"/>
      </w:pPr>
      <w:r>
        <w:rPr>
          <w:lang w:val="ne_NP" w:bidi="ne_NP"/>
        </w:rPr>
      </w:r>
      <w:r>
        <w:rPr>
          <w:lang w:val="ne_NP" w:bidi="ne_NP"/>
        </w:rPr>
        <w:t>यो खण्डमा तपाईंलाई के मन पर्‍यो?</w:t>
      </w:r>
    </w:p>
    <w:p>
      <w:pPr>
        <w:pStyle w:val="ListBullet"/>
        <w:spacing w:line="240" w:lineRule="auto"/>
        <w:ind w:left="720"/>
      </w:pPr>
      <w:r>
        <w:rPr>
          <w:lang w:val="ne_NP" w:bidi="ne_NP"/>
        </w:rPr>
      </w:r>
      <w:r>
        <w:rPr>
          <w:lang w:val="ne_NP" w:bidi="ne_NP"/>
        </w:rPr>
        <w:t>तपाईलाई के मन पर्दैन वा के बुझ्नुहुन्न?</w:t>
      </w:r>
    </w:p>
    <w:p>
      <w:pPr>
        <w:pStyle w:val="ListBullet"/>
        <w:spacing w:line="240" w:lineRule="auto"/>
        <w:ind w:left="720"/>
      </w:pPr>
      <w:r>
        <w:rPr>
          <w:lang w:val="ne_NP" w:bidi="ne_NP"/>
        </w:rPr>
      </w:r>
      <w:r>
        <w:rPr>
          <w:lang w:val="ne_NP" w:bidi="ne_NP"/>
        </w:rPr>
        <w:t>यो कथाले हामीलाई येशूको बारेमा के बताउँछ?</w:t>
      </w:r>
    </w:p>
    <w:p>
      <w:pPr>
        <w:pStyle w:val="ListBullet"/>
        <w:spacing w:line="240" w:lineRule="auto"/>
        <w:ind w:left="720"/>
      </w:pPr>
      <w:r>
        <w:rPr>
          <w:lang w:val="ne_NP" w:bidi="ne_NP"/>
        </w:rPr>
      </w:r>
      <w:r>
        <w:rPr>
          <w:lang w:val="ne_NP" w:bidi="ne_NP"/>
        </w:rPr>
        <w:t>यो खण्डले मानिसबारे हामीलाई के भन्दछ?</w:t>
      </w:r>
    </w:p>
    <w:p>
      <w:pPr>
        <w:pStyle w:val="ListBullet"/>
        <w:spacing w:line="240" w:lineRule="auto"/>
        <w:ind w:left="720"/>
      </w:pPr>
      <w:r>
        <w:rPr>
          <w:lang w:val="ne_NP" w:bidi="ne_NP"/>
        </w:rPr>
      </w:r>
      <w:r>
        <w:rPr>
          <w:lang w:val="ne_NP" w:bidi="ne_NP"/>
        </w:rPr>
        <w:t>यो खण्डले कसरी हाम्रो दैनिक जीवनलाई प्रभाव पार्छ?</w:t>
      </w:r>
    </w:p>
    <w:p>
      <w:pPr>
        <w:pStyle w:val="ListBullet"/>
        <w:spacing w:line="240" w:lineRule="auto"/>
        <w:ind w:left="720"/>
      </w:pPr>
      <w:r>
        <w:rPr>
          <w:lang w:val="ne_NP" w:bidi="ne_NP"/>
        </w:rPr>
      </w:r>
      <w:r>
        <w:rPr>
          <w:lang w:val="ne_NP" w:bidi="ne_NP"/>
        </w:rPr>
        <w:t>यो कथा सुन्नु पर्ने तपाईंले चिन्नुभएको व्यक्ति को हुनुहुन्छ?</w:t>
      </w:r>
      <w:r>
        <w:rPr>
          <w:lang w:val="ne_NP" w:bidi="ne_NP"/>
        </w:rPr>
      </w:r>
    </w:p>
    <w:p>
      <w:pPr>
        <w:pStyle w:val="Heading3"/>
      </w:pPr>
      <w:r>
        <w:rPr>
          <w:lang w:val="ne_NP" w:bidi="ne_NP"/>
        </w:rPr>
        <w:t>Step 2</w:t>
      </w:r>
    </w:p>
    <w:p>
      <w:pPr/>
      <w:r>
        <w:rPr>
          <w:lang w:val="ne_NP" w:bidi="ne_NP"/>
        </w:rPr>
      </w:r>
      <w:r>
        <w:rPr>
          <w:lang w:val="ne_NP" w:bidi="ne_NP"/>
        </w:rPr>
        <w:t>पाठलाई बुझ्न-सजिलो संस्करणमा एकपटक सुन्नुहोस्।</w:t>
      </w:r>
    </w:p>
    <w:p>
      <w:pPr/>
      <w:r>
        <w:rPr>
          <w:lang w:val="ne_NP" w:bidi="ne_NP"/>
        </w:rPr>
      </w:r>
      <w:r>
        <w:rPr>
          <w:lang w:val="ne_NP" w:bidi="ne_NP"/>
        </w:rPr>
        <w:t>यो कथा अब्रामको मिश्रको यात्राको बारेमा हो। परमेश्वरले अब्रामलाई हारानबाट कनान जान कसरी बोलाउनुभयो भनेर अघिल्लो कथाले बताउँछ। परमेश्वरको बोलावटसँगै अब्राम र उनका सन्तानहरूलाई आशिष् दिने उहाँको प्रतिज्ञा थियो। अब्रामले परमेश्वरको आज्ञा पालन गरे र कनान गए। उनले आफूसँग सराई, लोत, र तिनीहरूसँग भएका सबै सम्पत्ति र नोकरहरू लिए। तिनीहरूले त्यो भूमि भएर कनानको दक्षिणी भाग नेगेब भनिने मरुभूमि क्षेत्रसम्म यात्रा गरे। वर्तमान कथामा, अब्रामले मिश्रको यात्रा गर्छन्। यो कुरा कनान देशमा भएको अनिकालका कारण भएको थियो। यद्यपि तिनीहरूको नाम उल्लेख गरिएको थिएन, तैपनि अब्रामले आफ्नो परिवारसँगै यात्रा गर्नेछन् जसमा सराई, लोत, तिनीहरूका नोकरहरू र सबै सरसामान समावेश छन्।</w:t>
      </w:r>
    </w:p>
    <w:p>
      <w:pPr/>
      <w:r>
        <w:rPr>
          <w:lang w:val="ne_NP" w:bidi="ne_NP"/>
        </w:rPr>
      </w:r>
      <w:r>
        <w:rPr>
          <w:lang w:val="ne_NP" w:bidi="ne_NP"/>
        </w:rPr>
        <w:t>कथा "अहिले" भन्ने शब्दबाट सुरु हुन्छ जसले यो नयाँ कथा हो भन्ने सङ्केत गर्छ। त्यसपछि महत्त्वपूर्ण जानकारी आउँछ जसले गर्दा कथालाई गति दिन्छ। यसमा लेखिएको छ कि "त्यस भूमिमा अनिकाल थियो।" अनिकाल भनेको लामो समयसम्म सबैका लागि पर्याप्त खानाको आपूर्ति नहुने एउटा स्थिति हो। फलस्वरूप, मानिसहरू बिरामी भए र भोकको कारणले गर्दा उनीहरूको मृत्युसमेत भयो। यहाँ उल्लेख गरिएको भूमिले कनान देशलाई बुझाउँछ। भनिन्छ कि अनिकाल गम्भीर भएको र कनानमा खानका लागि केही नभएकोले, अब्राम केही समयका लागि बस्न मिश्रतर्फ लागे। मिश्र कनानको दक्षिणमा पर्ने एउटा देश थियो।</w:t>
      </w:r>
    </w:p>
    <w:p>
      <w:pPr/>
      <w:r>
        <w:rPr>
          <w:lang w:val="ne_NP" w:bidi="ne_NP"/>
        </w:rPr>
      </w:r>
      <w:r>
        <w:rPr>
          <w:lang w:val="ne_NP" w:bidi="ne_NP"/>
        </w:rPr>
        <w:t xml:space="preserve">रोक्नुहोस् र </w:t>
      </w:r>
      <w:r>
        <w:rPr>
          <w:lang w:val="ne_NP" w:bidi="ne_NP"/>
        </w:rPr>
        <w:t>कनानदेखि मिश्रसम्मको बाटो</w:t>
      </w:r>
      <w:r>
        <w:rPr>
          <w:lang w:val="ne_NP" w:bidi="ne_NP"/>
        </w:rPr>
        <w:t xml:space="preserve"> देखाउनुहोस्। नदीका कारण मिश्रमा उर्वर माटो थियो। नदीले माटोलाई पर्याप्त पानी उपलब्ध गराएको थियो जसले गर्दा बाली रोप्ने, खेतीपाती गर्ने र पशुपालन सम्भव भएको थियो।</w:t>
      </w:r>
    </w:p>
    <w:p>
      <w:pPr/>
      <w:r>
        <w:rPr>
          <w:lang w:val="ne_NP" w:bidi="ne_NP"/>
        </w:rPr>
      </w:r>
      <w:r>
        <w:rPr>
          <w:lang w:val="ne_NP" w:bidi="ne_NP"/>
        </w:rPr>
        <w:t>अब्राम र उनको परिवार मिश्रमा आइपुग्नुअघि, अब्रामले आफ्नी पत्नी सराईसँग कुरा गरे। त्यसपछि सराई सुन्दर महिला थिइन् भन्ने आफूलाई थाहा भएको कुरा अब्रामले भने । यहाँ, अब्रामको भनाइको अर्थ यो थियो कि मिश्रवासीहरूले सराईलाई आकर्षक देख्नेछन् भन्ने कुरा उनलाई थाहा थियो। अब्रामले यो पनि भने कि यदि सुन्दरी सराई उनकी पत्नी हुन् भन्ने कुरा मिश्रवासीहरूले थाहा पाए भने, तिनीहरूले उनलाई मार्नेछन्, तर सराईलाई भने जीवितै रहन दिनेछन्। अब्रामले आफूलाई यस्तो हुन सक्छ भनेर किन सोचे भन्ने कुरा स्पष्ट छैन। तर यो स्पष्ट छ कि उनलाई साँच्चै आफ्नो ज्यान जाने डर थियो। त्यसैले, अब्रामले भने कि सराईले मिश्रवासीहरूलाई उनी अब्रामकी बहिनी मात्र हुन् भनेर बताउनुपर्छ। पछि यो कुरा प्रकट हुन्छ कि सराई वास्तवमा अब्रामकी बहिनी हुन् किनभने सराई अब्रामभन्दा १० वर्ष कान्छी थिइन्। तिनीहरूका पिता एउटै हुन्, तेरह, तर तिनीहरूका आमा भने फरक-फरक हुन्। तर यहाँ, अब्राम मिश्रीहरूले सराई उनकी पत्नी थिइनन्, र सराई उनकी बहिनी मात्र थिइन् भन्ने कुरामा विश्वास गरून् भन्ने चाहन्छन्। अब्रामले विश्वास गरे कि यदि मिश्रवासीहरूले उनी सराईका भाइ हुन् भन्ने कुरा थाहा पाए भने तिनीहरू सराईलाई खुसी बनाउन चाहनेछन्। त्यसैले मिश्रका मानिसहरूले उनलाई दयालु व्यवहार गर्नेछन् र उनलाई मिश्रमा शान्तिसँग बस्न दिनेछन्।</w:t>
      </w:r>
    </w:p>
    <w:p>
      <w:pPr/>
      <w:r>
        <w:rPr>
          <w:lang w:val="ne_NP" w:bidi="ne_NP"/>
        </w:rPr>
      </w:r>
      <w:r>
        <w:rPr>
          <w:lang w:val="ne_NP" w:bidi="ne_NP"/>
        </w:rPr>
        <w:t>केही समयपछि, अब्राम र उनको परिवार मिश्रमा आइपुगे। जब अब्राम मिश्रमा आए, तब मिश्रीहरूले सराईलाई धेरै सुन्दरी देखे। अब्रामले भनेजस्तै, मिश्रीहरूले सराईलाई धेरै आकर्षक पाए। फारोका अधिकारीहरूले पनि सराईलाई देखे। फारो एउटा नाम थिएन, तर एउटा उपाधि थियो जसले मिश्रको राजालाई बुझाउँछ। "फारोका अधिकारीहरू" वा "फारोका राजकुमारहरू" ले फारोको अधीनमा सेवा गर्ने नेताहरूलाई बुझाउँछन्। फारोका अधिकारीहरूले फारोको अगाडि सराईको प्रशंसा गरे। प्रशंसा बाइबलभरिकै एउटा महत्त्वपूर्ण शब्द हो। यसको अर्थ कुनै व्यक्तिको प्रशंसा गरेर उहाँलाई सम्मान गर्नु हो। यस कथामा, यसको अर्थ फारोका अधिकारीहरूले सराईको सुन्दरताको बारेमा फारोलाई बताए। त्यसैले, फारोले आफ्ना अधिकारीहरूलाई सराईलाई आफूकहाँ ल्याउन आदेश दिए। फारोको घर त्यो ठाउँ थियो जहाँ फारो र उनको परिवार बस्थे।</w:t>
      </w:r>
    </w:p>
    <w:p>
      <w:pPr/>
      <w:r>
        <w:rPr>
          <w:lang w:val="ne_NP" w:bidi="ne_NP"/>
        </w:rPr>
      </w:r>
      <w:r>
        <w:rPr>
          <w:lang w:val="ne_NP" w:bidi="ne_NP"/>
        </w:rPr>
        <w:t>रोक्नुहोस् र</w:t>
      </w:r>
      <w:r>
        <w:rPr>
          <w:lang w:val="ne_NP" w:bidi="ne_NP"/>
        </w:rPr>
        <w:t xml:space="preserve"> प्राचीन फारोको दरबारको </w:t>
      </w:r>
      <w:r>
        <w:rPr>
          <w:lang w:val="ne_NP" w:bidi="ne_NP"/>
        </w:rPr>
        <w:t>तस्वीर देखाउनुहोस्।</w:t>
      </w:r>
    </w:p>
    <w:p>
      <w:pPr/>
      <w:r>
        <w:rPr>
          <w:lang w:val="ne_NP" w:bidi="ne_NP"/>
        </w:rPr>
      </w:r>
      <w:r>
        <w:rPr>
          <w:lang w:val="ne_NP" w:bidi="ne_NP"/>
        </w:rPr>
        <w:t>यसको अर्थ सुन्दरी सराईको बारेमा रिपोर्ट सुनेपछि, फिरउन सराईलाई आफ्नी पत्नी बनाउन चाहन्थे। त्यसैले, फारोका अधिकारीहरूले सराईलाई फारोको घरमा ल्याए, र फारोले सराईसँग विवाह गरे। अब्राम सराईका भाइ हुन् भन्ने ठानेर फरऊनले सराईलाई खुसी पार्न अब्रामलाई दयापूर्वक व्यवहार गरे। फलस्वरूप, अब्रामले भेडा, गोरूहरू, भाले गधाहरू, ऊँटहरू र साथै दास-दासीहरू पनि पाए।</w:t>
      </w:r>
    </w:p>
    <w:p>
      <w:pPr/>
      <w:r>
        <w:rPr>
          <w:lang w:val="ne_NP" w:bidi="ne_NP"/>
        </w:rPr>
      </w:r>
      <w:r>
        <w:rPr>
          <w:lang w:val="ne_NP" w:bidi="ne_NP"/>
        </w:rPr>
        <w:t xml:space="preserve">रोक्नुहोस् र </w:t>
      </w:r>
      <w:r>
        <w:rPr>
          <w:lang w:val="ne_NP" w:bidi="ne_NP"/>
        </w:rPr>
        <w:t>भेडा, गोरुहरू, भाले गधाहरू र ऊँटहरूको</w:t>
      </w:r>
      <w:r>
        <w:rPr>
          <w:lang w:val="ne_NP" w:bidi="ne_NP"/>
        </w:rPr>
        <w:t xml:space="preserve"> एउटा तस्वीर देखाउनुहोस्। नोकर भनेको आफ्नो मालिकको परिवारको आवश्यकताहरू पूरा गर्न आफ्नो मालिकको घरमा बसोबास गर्ने व्यक्ति हो। नोकर पुरुष वा महिला हुन सक्छ। </w:t>
      </w:r>
    </w:p>
    <w:p>
      <w:pPr/>
      <w:r>
        <w:rPr>
          <w:lang w:val="ne_NP" w:bidi="ne_NP"/>
        </w:rPr>
      </w:r>
      <w:r>
        <w:rPr>
          <w:lang w:val="ne_NP" w:bidi="ne_NP"/>
        </w:rPr>
        <w:t>तर अब्रामकी पत्नी सराईको कारणले परमप्रभुले फारो र उनको घरानालाई विपत्तिहरूद्वारा दण्ड दिनुभयो। प्लेग एउटा सामान्य शब्द हो जसले या त रोग वा विपत्तिलाई बुझाउन सक्छ। यस दृश्यमा, फिरऔन र उनको परिवारमा कुन विपत्तिहरू आइपरेका थिए भन्ने कुरा स्पष्ट छैन। यो कुरा निश्चित छ कि परमेश्वरले फारोलाई सजाय दिनुभयो किनभने फारोले अब्रामकी पत्नीलाई लिनुभयो। यस सन्दर्भमा, सम्झनुहोस् कि अघिल्लो कथामा, परमेश्वरले अब्रामलाई हानि गर्ने मानिसहरूलाई श्राप दिएर सजाय दिनुहुनेछ भन्ने प्रतिज्ञा गर्नुभयो। यहाँ, अब्रामकी पत्नीलाई लिएकोमा फारो र उनको घरानालाई सजाय दिनका लागि परमेश्वरले विपत्तिहरूद्वारा श्राप दिनुभयो। यस समयमा सराई फारोको घरानाको हिस्सा थिइन्, तर यस कथाले सङ्केत गर्छ कि सराई विपत्तिबाट पीडित हुनेहरूमध्ये थिइनन्। यद्यपि यसको उल्लेख गरिएको थिएन, तर सराईले नै फारोलाई यी विपत्तिहरू उनीहरूमाथि किन आइरहेका छन् भनेर अब्रामलाई सोध्न लगाएकी हुन सक्छिन्। त्यसैले फारोले अब्रामलाई बोलाए। अर्थात्, फारोले आफ्ना मानिसहरूलाई अब्रामलाई आफूकहाँ ल्याउन आज्ञा दिए। त्यसैले अब्राम फारोकहाँ आए। फारोले अब्रामलाई विपत्तिहरूको व्याख्या गर्न आग्रह गरेका हुन सक्छन्। यसको जवाफमा, अब्रामले अन्ततः फारोलाई साराई आफ्नी पत्नी भएको र उनकी पत्नी लिएकोमा परमेश्वरले फारो र उनको घरानालाई सजाय दिइरहनुभएको कुरा स्वीकार गरेको हुन सक्छ। त्यसपछि, फारोले अब्रामलाई सोधे, "तिमीले मलाई के गरेका हौ?" तपाईंले मलाई उनी तपाईंको पत्नी हुन् भनेर किन भन्नुभएन? "तपाईंले किन, 'उनी मेरी बहिनी हुन्' भन्नुभयो, जसले गर्दा मैले उनलाई आफ्नी पत्नीको रूपमा लिएँ?" यी प्रश्नहरू अलंकारिक प्रश्नहरू हुन्। अलङ्कारिक प्रश्नहरू जवाफ पाउनका लागि नभई कुनै कुरामा जोड दिनका लागि सोधिने प्रश्नहरू हुन्। फरऊनले यी प्रश्नहरूको प्रयोग गरेर अब्रामले उनलाई धोका दिएकोमा आफू रिसाएको कुरा देखाए। यस अवस्थामा, फारोको आशय यो थियो, "तपाईंले मलाई यस्तो गर्नु हुँदैनथ्यो।" उनी तपाईंको बहिनी हुन् भनेर तपाईंले मलाई भन्नुहुँदैनथ्यो। तपाईंले मलाई उनी तपाईंको पत्नी हुन् भनेर भन्नुपर्ने थियो।"</w:t>
      </w:r>
    </w:p>
    <w:p>
      <w:pPr/>
      <w:r>
        <w:rPr>
          <w:lang w:val="ne_NP" w:bidi="ne_NP"/>
        </w:rPr>
      </w:r>
      <w:r>
        <w:rPr>
          <w:lang w:val="ne_NP" w:bidi="ne_NP"/>
        </w:rPr>
        <w:t>रोक्नुहोस् र निम्न प्रश्नहरूमा छलफल गर्नुहोस्:</w:t>
      </w:r>
    </w:p>
    <w:p>
      <w:pPr/>
      <w:r>
        <w:rPr>
          <w:lang w:val="ne_NP" w:bidi="ne_NP"/>
        </w:rPr>
      </w:r>
      <w:r>
        <w:rPr>
          <w:lang w:val="ne_NP" w:bidi="ne_NP"/>
        </w:rPr>
        <w:t>फारोले आफ्नो बोली यसो भनी समाप्त गर्छन्, "अब, यहाँ तिम्री पत्नी छिन्; उनलाई लेऊ र जाऊ।" फारोले जसरी आफ्नो कुराकानी टुङ्ग्याए, त्यसले अब्रामले उनलाई धोका दिएकोमा उनी रिसाएका थिए भन्ने सङ्केत गर्छ। यसकारण, फारोले सराईलाई अब्रामकहाँ फिर्ता पठाए, जसले फारोले अब्रामसँग कुरा गरिरहँदा सराई पनि नजिकै थिइन् भन्ने संकेत गर्दछ। यसो भनेपछि, फरऊनले अब्राम र उनका परिवारले मिश्र छोड्नुपर्छ भन्ने निर्णय गरे। फारोले आफ्ना मानिसहरूलाई अब्राम र उनको परिवारले मिश्र छोड्ने कुरा पक्का गर्न आज्ञा दिए।</w:t>
      </w:r>
      <w:r>
        <w:rPr>
          <w:lang w:val="ne_NP" w:bidi="ne_NP"/>
        </w:rPr>
      </w:r>
    </w:p>
    <w:p>
      <w:pPr>
        <w:pStyle w:val="Heading3"/>
      </w:pPr>
      <w:r>
        <w:rPr>
          <w:lang w:val="ne_NP" w:bidi="ne_NP"/>
        </w:rPr>
        <w:t>Step 3</w:t>
      </w:r>
    </w:p>
    <w:p>
      <w:pPr/>
      <w:r>
        <w:rPr>
          <w:lang w:val="ne_NP" w:bidi="ne_NP"/>
        </w:rPr>
      </w:r>
      <w:r>
        <w:rPr>
          <w:lang w:val="ne_NP" w:bidi="ne_NP"/>
        </w:rPr>
        <w:t>संस्करणलाई सजिलोसँग बुझ्न पाठलाई फेरी एकपटक सुन्नुहोस्।</w:t>
      </w:r>
    </w:p>
    <w:p>
      <w:pPr/>
      <w:r>
        <w:rPr>
          <w:lang w:val="ne_NP" w:bidi="ne_NP"/>
        </w:rPr>
      </w:r>
      <w:r>
        <w:rPr>
          <w:lang w:val="ne_NP" w:bidi="ne_NP"/>
        </w:rPr>
        <w:t>यस सत्रमा, यस कथालाई दृश्यात्मक बनाउन तपाईंले समूहलाई मद्दत गर्नुहुनेछ। तपाईंले समूहलाई दृश्यहरू, सेटिङ र कथाका पात्रहरू परिभाषित गर्न मद्दत गर्नुहुनेछ।</w:t>
      </w:r>
    </w:p>
    <w:p>
      <w:pPr/>
      <w:r>
        <w:rPr>
          <w:lang w:val="ne_NP" w:bidi="ne_NP"/>
        </w:rPr>
      </w:r>
      <w:r>
        <w:rPr>
          <w:lang w:val="ne_NP" w:bidi="ne_NP"/>
        </w:rPr>
        <w:t>यस कथामा चार दृश्यहरू छन्।</w:t>
      </w:r>
    </w:p>
    <w:p>
      <w:pPr/>
      <w:r>
        <w:rPr>
          <w:lang w:val="ne_NP" w:bidi="ne_NP"/>
        </w:rPr>
      </w:r>
      <w:r>
        <w:rPr>
          <w:b/>
          <w:lang w:val="ne_NP" w:bidi="ne_NP"/>
        </w:rPr>
        <w:t>पहिलो दृश्य:</w:t>
      </w:r>
      <w:r>
        <w:rPr>
          <w:lang w:val="ne_NP" w:bidi="ne_NP"/>
        </w:rPr>
        <w:t xml:space="preserve"> अब्राम कनानबाट मिश्रमा जान्छन्।</w:t>
      </w:r>
    </w:p>
    <w:p>
      <w:pPr/>
      <w:r>
        <w:rPr>
          <w:lang w:val="ne_NP" w:bidi="ne_NP"/>
        </w:rPr>
      </w:r>
      <w:r>
        <w:rPr>
          <w:b/>
          <w:lang w:val="ne_NP" w:bidi="ne_NP"/>
        </w:rPr>
        <w:t>दोस्रो दृश्य:</w:t>
      </w:r>
      <w:r>
        <w:rPr>
          <w:lang w:val="ne_NP" w:bidi="ne_NP"/>
        </w:rPr>
        <w:t xml:space="preserve"> जब अब्राम मिश्रमा प्रवेश गर्न लागेका थिए, उनले सराईसँग तिनीहरूको वास्तविक सम्बन्धको बारेमा मिश्रवासीहरूलाई झुक्याउने बारेमा कुरा गरे। सराई सुन्दर भएकोले, यदि सराई आफ्नी पत्नी हुन् भन्ने कुरा मिश्रिहरूलाई थाहा भयो भने उनीहरूले आफूलाई मार्ने योजना बनाउन सक्छन् भन्ने डर अब्रामलाई थियो। त्यसैले, अब्रामले भने कि सराईले मिश्रवासीहरूलाई उनी अब्रामकी बहिनी मात्र हुन् भनेर बताउनुपर्छ। अब्रामले यसो भनेका थिए ताकि मिश्रका मानिसहरूले उनलाई नमारून् र उनलाई मिश्रमा शान्तिपूर्वक बाँच्न दिऊन्।</w:t>
      </w:r>
    </w:p>
    <w:p>
      <w:pPr/>
      <w:r>
        <w:rPr>
          <w:lang w:val="ne_NP" w:bidi="ne_NP"/>
        </w:rPr>
      </w:r>
      <w:r>
        <w:rPr>
          <w:b/>
          <w:lang w:val="ne_NP" w:bidi="ne_NP"/>
        </w:rPr>
        <w:t>तेस्रो दृश्य:</w:t>
      </w:r>
      <w:r>
        <w:rPr>
          <w:lang w:val="ne_NP" w:bidi="ne_NP"/>
        </w:rPr>
        <w:t xml:space="preserve"> जब अब्राम मिश्रमा प्रवेश गरे, मिश्रीहरूले सराई धेरै सुन्दर भएको देखे। फारोका अधिकारीहरूले सराईको सुन्दरता पनि देखे। तिनीहरूले फारोसँग उनको प्रशंसा गरे र सराईलाई फारोको हुनका लागि फारोको दरबारमा ल्याए। सराई अब्रामकी बहिनी हुन् भन्ने ठानेर फारोले अब्रामलाई पशुहरू र नोकरहरू उपहार दिए।</w:t>
      </w:r>
    </w:p>
    <w:p>
      <w:pPr/>
      <w:r>
        <w:rPr>
          <w:lang w:val="ne_NP" w:bidi="ne_NP"/>
        </w:rPr>
      </w:r>
      <w:r>
        <w:rPr>
          <w:b/>
          <w:lang w:val="ne_NP" w:bidi="ne_NP"/>
        </w:rPr>
        <w:t>चौथो दृश्य:</w:t>
      </w:r>
      <w:r>
        <w:rPr>
          <w:lang w:val="ne_NP" w:bidi="ne_NP"/>
        </w:rPr>
        <w:t xml:space="preserve"> परमेश्वरले फारो र उनका घरानालाई ठूला विपत्तिहरूद्वारा दण्ड दिनुभयो। यसो हुनुको कारण यो थियो कि फारोले अब्रामकी पत्नी सराईलाई लगेका थिए। जब फारोले यो कुरा बुझे, उनले आफ्ना मानिसहरूलाई अब्रामलाई आफूकहाँ ल्याउन आज्ञा दिए। जब अब्राम फारोकहाँ आए, तब अब्रामले आफूलाई धोका दिएकोमा रिस व्यक्त गर्न फारोले उनलाई आलङ्कारिक प्रश्नहरू सोधे। फारोले सराईलाई अब्रामकहाँ फर्काउने र तिनीहरूलाई मिश्रबाट पठाउने निर्णय गरे।</w:t>
      </w:r>
    </w:p>
    <w:p>
      <w:pPr/>
      <w:r>
        <w:rPr>
          <w:lang w:val="ne_NP" w:bidi="ne_NP"/>
        </w:rPr>
      </w:r>
      <w:r>
        <w:rPr>
          <w:lang w:val="ne_NP" w:bidi="ne_NP"/>
        </w:rPr>
        <w:t>यस कथामा यि पात्रहरु समावेश छन्:</w:t>
      </w:r>
    </w:p>
    <w:p>
      <w:pPr>
        <w:pStyle w:val="ListBullet"/>
        <w:spacing w:line="240" w:lineRule="auto"/>
        <w:ind w:left="720"/>
      </w:pPr>
      <w:r>
        <w:rPr>
          <w:lang w:val="ne_NP" w:bidi="ne_NP"/>
        </w:rPr>
      </w:r>
      <w:r>
        <w:rPr>
          <w:lang w:val="ne_NP" w:bidi="ne_NP"/>
        </w:rPr>
        <w:t>परमेश्वर</w:t>
      </w:r>
    </w:p>
    <w:p>
      <w:pPr>
        <w:pStyle w:val="ListBullet"/>
        <w:spacing w:line="240" w:lineRule="auto"/>
        <w:ind w:left="720"/>
      </w:pPr>
      <w:r>
        <w:rPr>
          <w:lang w:val="ne_NP" w:bidi="ne_NP"/>
        </w:rPr>
      </w:r>
      <w:r>
        <w:rPr>
          <w:lang w:val="ne_NP" w:bidi="ne_NP"/>
        </w:rPr>
        <w:t>अब्राम</w:t>
      </w:r>
    </w:p>
    <w:p>
      <w:pPr>
        <w:pStyle w:val="ListBullet"/>
        <w:spacing w:line="240" w:lineRule="auto"/>
        <w:ind w:left="720"/>
      </w:pPr>
      <w:r>
        <w:rPr>
          <w:lang w:val="ne_NP" w:bidi="ne_NP"/>
        </w:rPr>
      </w:r>
      <w:r>
        <w:rPr>
          <w:lang w:val="ne_NP" w:bidi="ne_NP"/>
        </w:rPr>
        <w:t>लोत</w:t>
      </w:r>
    </w:p>
    <w:p>
      <w:pPr>
        <w:pStyle w:val="ListBullet"/>
        <w:spacing w:line="240" w:lineRule="auto"/>
        <w:ind w:left="720"/>
      </w:pPr>
      <w:r>
        <w:rPr>
          <w:lang w:val="ne_NP" w:bidi="ne_NP"/>
        </w:rPr>
      </w:r>
      <w:r>
        <w:rPr>
          <w:lang w:val="ne_NP" w:bidi="ne_NP"/>
        </w:rPr>
        <w:t>सराई</w:t>
      </w:r>
    </w:p>
    <w:p>
      <w:pPr>
        <w:pStyle w:val="ListBullet"/>
        <w:spacing w:line="240" w:lineRule="auto"/>
        <w:ind w:left="720"/>
      </w:pPr>
      <w:r>
        <w:rPr>
          <w:lang w:val="ne_NP" w:bidi="ne_NP"/>
        </w:rPr>
      </w:r>
      <w:r>
        <w:rPr>
          <w:lang w:val="ne_NP" w:bidi="ne_NP"/>
        </w:rPr>
        <w:t>मिश्रवासीहरू</w:t>
      </w:r>
    </w:p>
    <w:p>
      <w:pPr>
        <w:pStyle w:val="ListBullet"/>
        <w:spacing w:line="240" w:lineRule="auto"/>
        <w:ind w:left="720"/>
      </w:pPr>
      <w:r>
        <w:rPr>
          <w:lang w:val="ne_NP" w:bidi="ne_NP"/>
        </w:rPr>
      </w:r>
      <w:r>
        <w:rPr>
          <w:lang w:val="ne_NP" w:bidi="ne_NP"/>
        </w:rPr>
        <w:t>फारो</w:t>
      </w:r>
    </w:p>
    <w:p>
      <w:pPr>
        <w:pStyle w:val="ListBullet"/>
        <w:spacing w:line="240" w:lineRule="auto"/>
        <w:ind w:left="720"/>
      </w:pPr>
      <w:r>
        <w:rPr>
          <w:lang w:val="ne_NP" w:bidi="ne_NP"/>
        </w:rPr>
      </w:r>
      <w:r>
        <w:rPr>
          <w:lang w:val="ne_NP" w:bidi="ne_NP"/>
        </w:rPr>
        <w:t>फारोका अधिकारीहरू</w:t>
      </w:r>
    </w:p>
    <w:p>
      <w:pPr>
        <w:pStyle w:val="ListBullet"/>
        <w:spacing w:line="240" w:lineRule="auto"/>
        <w:ind w:left="720"/>
      </w:pPr>
      <w:r>
        <w:rPr>
          <w:lang w:val="ne_NP" w:bidi="ne_NP"/>
        </w:rPr>
      </w:r>
      <w:r>
        <w:rPr>
          <w:lang w:val="ne_NP" w:bidi="ne_NP"/>
        </w:rPr>
        <w:t>फारोका मानिसहरू</w:t>
      </w:r>
    </w:p>
    <w:p>
      <w:pPr>
        <w:pStyle w:val="ListBullet"/>
        <w:spacing w:line="240" w:lineRule="auto"/>
        <w:ind w:left="720"/>
      </w:pPr>
      <w:r>
        <w:rPr>
          <w:lang w:val="ne_NP" w:bidi="ne_NP"/>
        </w:rPr>
      </w:r>
      <w:r>
        <w:rPr>
          <w:lang w:val="ne_NP" w:bidi="ne_NP"/>
        </w:rPr>
        <w:t>अब्रामका नयाँ नोकरहरू</w:t>
      </w:r>
    </w:p>
    <w:p>
      <w:pPr/>
      <w:r>
        <w:rPr>
          <w:lang w:val="ne_NP" w:bidi="ne_NP"/>
        </w:rPr>
      </w:r>
      <w:r>
        <w:rPr>
          <w:lang w:val="ne_NP" w:bidi="ne_NP"/>
        </w:rPr>
        <w:t xml:space="preserve">यस सत्रमा, समूहमा स्टोरीबोर्ड, चित्र कोरेर वा कुशलता प्रयोग गरेर कथालाई दृश्यात्मक बनाउनु होस र नाटक गर्नुहोस। </w:t>
      </w:r>
    </w:p>
    <w:p>
      <w:pPr/>
      <w:r>
        <w:rPr>
          <w:lang w:val="ne_NP" w:bidi="ne_NP"/>
        </w:rPr>
      </w:r>
      <w:r>
        <w:rPr>
          <w:lang w:val="ne_NP" w:bidi="ne_NP"/>
        </w:rPr>
        <w:t>यो कुरा सम्झनु महत्त्वपूर्ण छ कि कथामा यसको उल्लेख नभएतापनि अब्रामले आफ्नो परिवारसँग मिश्रको यात्रा गरे। उनको परिवारमा सराई, लोत, तिनीहरूले हारानमा प्राप्त गरेका नोकरहरू र उनका सबै सम्पत्तिहरू समावेश थिए जसमा सायद भेडा, गाईवस्तु र गोरुहरू जस्ता पशुधन थियो। अब्राम र सराई वृद्ध थिए। कनान जान हारान छोड्दा अब्राम ७५ वर्षका थिए। अब्रामभन्दा सराई १० वर्ष कान्छी छिन् भन्ने कुरा पछि प्रकट हुन्छ।</w:t>
      </w:r>
    </w:p>
    <w:p>
      <w:pPr/>
      <w:r>
        <w:rPr>
          <w:lang w:val="ne_NP" w:bidi="ne_NP"/>
        </w:rPr>
      </w:r>
      <w:r>
        <w:rPr>
          <w:lang w:val="ne_NP" w:bidi="ne_NP"/>
        </w:rPr>
        <w:t>पहिलो दृश्यमा, अब्राम र उनको परिवार कनानबाट दक्षिण मिश्रतर्फ यात्रा गर्छन्।</w:t>
      </w:r>
    </w:p>
    <w:p>
      <w:pPr/>
      <w:r>
        <w:rPr>
          <w:lang w:val="ne_NP" w:bidi="ne_NP"/>
        </w:rPr>
      </w:r>
      <w:r>
        <w:rPr>
          <w:lang w:val="ne_NP" w:bidi="ne_NP"/>
        </w:rPr>
        <w:t xml:space="preserve">रोक्नुहोस् र </w:t>
      </w:r>
      <w:r>
        <w:rPr>
          <w:lang w:val="ne_NP" w:bidi="ne_NP"/>
        </w:rPr>
        <w:t>कनानबाट मिश्रसम्मको बाटोको नक्सा</w:t>
      </w:r>
      <w:r>
        <w:rPr>
          <w:lang w:val="ne_NP" w:bidi="ne_NP"/>
        </w:rPr>
        <w:t xml:space="preserve"> देखाउनुहोस्।</w:t>
      </w:r>
    </w:p>
    <w:p>
      <w:pPr/>
      <w:r>
        <w:rPr>
          <w:lang w:val="ne_NP" w:bidi="ne_NP"/>
        </w:rPr>
      </w:r>
      <w:r>
        <w:rPr>
          <w:lang w:val="ne_NP" w:bidi="ne_NP"/>
        </w:rPr>
        <w:t>दोस्रो दृश्यमा, जब अब्राम र उनको परिवार मिश्रमा प्रवेश गर्नै लागेका हुन्छन्, तब अब्रामले सराईसँग कुरा गर्नेछन्। हिब्रूमा, अब्रामको बोली एउटा अभिव्यक्तिबाट सुरु हुन्छ जुन सामान्यतया महत्त्वपूर्ण बोलीको परिचय दिन प्रयोग गरिन्छ। यसको उद्देश्य श्रोताको ध्यान आकर्षित गर्नु हो ताकि उनीहरूले ध्यानपूर्वक सुनुन्।</w:t>
      </w:r>
    </w:p>
    <w:p>
      <w:pPr/>
      <w:r>
        <w:rPr>
          <w:lang w:val="ne_NP" w:bidi="ne_NP"/>
        </w:rPr>
      </w:r>
      <w:r>
        <w:rPr>
          <w:lang w:val="ne_NP" w:bidi="ne_NP"/>
        </w:rPr>
        <w:t>रोक्नुहोस् र यो प्रश्नमा छलफल गर्नुहोस्: यदि तपाईंको संस्कृतिमा अर्को व्यक्तिले आफ्नो कुरा ध्यानपूर्वक सुनोस् भन्ने चाहन्छ भने उसले सामान्यतया कसरी भाषण सुरु गर्छ? यसबारे विचार गर्नाले तपाईंलाई यस हिब्रू शब्दलाई सबैभन्दा राम्रोसँग कसरी अनुवाद गर्ने भन्ने निर्णय गर्न मद्दत पुग्न सक्छ।</w:t>
      </w:r>
    </w:p>
    <w:p>
      <w:pPr/>
      <w:r>
        <w:rPr>
          <w:lang w:val="ne_NP" w:bidi="ne_NP"/>
        </w:rPr>
      </w:r>
      <w:r>
        <w:rPr>
          <w:lang w:val="ne_NP" w:bidi="ne_NP"/>
        </w:rPr>
        <w:t>अब्रामले सराईको सुन्दरताको बारेमा कुरा गरिरहँदा, अब्रामलाई सराईको प्रशंसा गर्ने व्यक्तिको रूपमा चित्रण गर्न सकिन्छ।</w:t>
      </w:r>
    </w:p>
    <w:p>
      <w:pPr/>
      <w:r>
        <w:rPr>
          <w:lang w:val="ne_NP" w:bidi="ne_NP"/>
        </w:rPr>
      </w:r>
      <w:r>
        <w:rPr>
          <w:lang w:val="ne_NP" w:bidi="ne_NP"/>
        </w:rPr>
        <w:t>तपाईंको संस्कृतिमा एक पतिले आफ्नी पत्नीलाई कसरी प्रशंसा गर्छन् भन्ने कुरा छलफल गर्नु उपयोगी हुन सक्छ।</w:t>
      </w:r>
    </w:p>
    <w:p>
      <w:pPr/>
      <w:r>
        <w:rPr>
          <w:lang w:val="ne_NP" w:bidi="ne_NP"/>
        </w:rPr>
      </w:r>
      <w:r>
        <w:rPr>
          <w:lang w:val="ne_NP" w:bidi="ne_NP"/>
        </w:rPr>
        <w:t>त्यसपछि अब्रामले सराईलाई मिश्रका बासिन्दाहरूलाई धोका दिने बारेमा निर्देशन दिँदा अब्रामको अभिव्यक्ति र स्वर परिवर्तन हुनेछ। आफ्नो ज्यानको डरले, अब्रामले सराईलाई मिश्रीहरूलाई उनी अब्रामकी बहिनी मात्र हुन् भनेर भन्न लगाए, ताकि मिश्रीहरूले उनलाई नमार्न र उनको खातिर उनीसँग राम्रो व्यवहार गरून्। अब्रामले बोल्दै गर्दा सराईले चुपचाप सुनिरहेकी हुनेछिन्।</w:t>
      </w:r>
    </w:p>
    <w:p>
      <w:pPr/>
      <w:r>
        <w:rPr>
          <w:lang w:val="ne_NP" w:bidi="ne_NP"/>
        </w:rPr>
      </w:r>
      <w:r>
        <w:rPr>
          <w:lang w:val="ne_NP" w:bidi="ne_NP"/>
        </w:rPr>
        <w:t>तेस्रो दृश्यमा, अब्राम र उनको परिवार मिश्रमा प्रवेश गर्छन्। तिनीहरू मिश्रको वरिपरि हिँड्दै गर्दा, मिश्रका मानिसहरू सराईको सुन्दरता देखेर छक्क पर्छन्। त्यहाँ भएका फरिऊनका अधिकारीहरूले पनि सराईको सुन्दरता देख्नेछन्। मिश्रीहरू र फारोका अधिकारीहरू दुवैका अभिव्यक्तिहरूमा सराईको सुन्दरताप्रतिको प्रशंसा झल्किएको देखाउनु महत्त्वपूर्ण छ। त्यसपछि, फारोका अधिकारीहरूले सराईको सुन्दरता र मिश्रमा उनको आगमनको बारेमा फारोलाई रिपोर्ट गर्नेछन्। त्यसपछि, फारोले आफ्ना अधिकारीहरूलाई सराईलाई आफ्नो घरमा ल्याउन आदेश दिनेछन् ताकि उनले सराईलाई आफ्नो पत्नी बनाउन सकून्।</w:t>
      </w:r>
    </w:p>
    <w:p>
      <w:pPr/>
      <w:r>
        <w:rPr>
          <w:lang w:val="ne_NP" w:bidi="ne_NP"/>
        </w:rPr>
      </w:r>
      <w:r>
        <w:rPr>
          <w:lang w:val="ne_NP" w:bidi="ne_NP"/>
        </w:rPr>
        <w:t xml:space="preserve">रोक्नुहोस् र </w:t>
      </w:r>
      <w:r>
        <w:rPr>
          <w:lang w:val="ne_NP" w:bidi="ne_NP"/>
        </w:rPr>
        <w:t>प्राचीन फारोको दरबार</w:t>
      </w:r>
      <w:r>
        <w:rPr>
          <w:lang w:val="ne_NP" w:bidi="ne_NP"/>
        </w:rPr>
        <w:t>को तस्वीर देखाउनुहोस्।</w:t>
      </w:r>
    </w:p>
    <w:p>
      <w:pPr/>
      <w:r>
        <w:rPr>
          <w:lang w:val="ne_NP" w:bidi="ne_NP"/>
        </w:rPr>
      </w:r>
      <w:r>
        <w:rPr>
          <w:lang w:val="ne_NP" w:bidi="ne_NP"/>
        </w:rPr>
        <w:t>सराईलाई भेटेपछि, फारोले उनलाई अब्राम कसरी उनीसँग आफू सम्बन्धित थिए भनेर सोधेका हुन सक्छन्। सराईले उनी अब्रामकी बहिनी मात्र हुन् भनेर फारोलाई जवाफ दिएकी हुन सक्छिन्। सराई अविवाहित छिन् भन्ने ठानेर फिरऊनले सराईलाई आफ्नी पत्नी बनाउँछन्। त्यसपछि, फारोले आफ्नी नयाँ पत्नीको सम्मानमा अब्रामलाई उपहारको रूपमा पशुधन र नोकरहरू दिनेछन्।</w:t>
      </w:r>
    </w:p>
    <w:p>
      <w:pPr/>
      <w:r>
        <w:rPr>
          <w:lang w:val="ne_NP" w:bidi="ne_NP"/>
        </w:rPr>
      </w:r>
      <w:r>
        <w:rPr>
          <w:lang w:val="ne_NP" w:bidi="ne_NP"/>
        </w:rPr>
        <w:t xml:space="preserve">रोक्नुहोस् र एउटा </w:t>
      </w:r>
      <w:r>
        <w:rPr>
          <w:lang w:val="ne_NP" w:bidi="ne_NP"/>
        </w:rPr>
        <w:t>भेडा, गोरुहरू, गधाहरू र ऊँटहरूको</w:t>
      </w:r>
      <w:r>
        <w:rPr>
          <w:lang w:val="ne_NP" w:bidi="ne_NP"/>
        </w:rPr>
        <w:t xml:space="preserve"> तस्वीर देखाउनुहोस्। यदि तपाईंको संस्कृतिमा यी केही वा सबै जनावरहरू छैनन् भने यस दृश्यको लागि कुन वैकल्पिक पशुहरू प्रयोग गर्न सकिन्छ कि भन्ने बारेमा छलफल गर्नु उपयोगी हुन सक्छ।</w:t>
      </w:r>
    </w:p>
    <w:p>
      <w:pPr/>
      <w:r>
        <w:rPr>
          <w:lang w:val="ne_NP" w:bidi="ne_NP"/>
        </w:rPr>
      </w:r>
      <w:r>
        <w:rPr>
          <w:lang w:val="ne_NP" w:bidi="ne_NP"/>
        </w:rPr>
        <w:t>यस दृश्यभरि अब्राम चुप लागेर बस्छन्।</w:t>
      </w:r>
    </w:p>
    <w:p>
      <w:pPr/>
      <w:r>
        <w:rPr>
          <w:lang w:val="ne_NP" w:bidi="ne_NP"/>
        </w:rPr>
      </w:r>
      <w:r>
        <w:rPr>
          <w:lang w:val="ne_NP" w:bidi="ne_NP"/>
        </w:rPr>
        <w:t>चौथो दृश्यमा, परमेश्वरले फारो र उसको घरानालाई ठूला महामारीहरूले प्रहार गर्नुहुनेछ। परमेश्वर यहाँ बोल्नुभएन, तर उहाँले बोल्दै वा यस्तो इशारा गरिरहेको देख्न सकिन्छ जसले फारो र उनको परिवारलाई अचानक बिरामी बनाउनेछ। यद्यपि यस समयमा सराई फारोको घरको हिस्सा भए तापनि, सराईमाथि महामारी नआएको हुन सक्छ। त्यसैले, सराईले फारोलाई अब्रामलाई परमेश्वरको सजायको बारेमा व्याख्या गर्न लगाउनका लागि कुरा गरिरहेको देख्न सकिन्छ। त्यसैले फारोले आफ्ना मानिसहरूलाई अब्रामलाई आफूकहाँ ल्याउन आज्ञा दिए। जब अब्राम आए, अब्रामले फारोलाई सत्य कुराको व्याख्या गरिरहेको रूपमा चित्रण गर्न सकिन्छ। जब फारोले सत्य महसुस गर्छन्, तब फारोले अब्रामलाई अलंकारिक प्रश्नहरू वा जवाफको आशा नराखिकन प्रश्नहरू सोध्छन्। अब्रामसँग कुरा गर्दा फारो रिसाएका थिए भनेर देखाउनु महत्त्वपूर्ण छ। त्यसपछि, फारोले सराईलाई अब्रामकहाँ फर्काउने निर्णय गर्छन् र तिनीहरूलाई मिश्र छोड्ने आदेश दिन्छन्। फारोले आफ्ना मानिसहरूलाई अब्रामले आफ्नो परिवार र आफ्ना सबै सम्पत्ति लिएर तुरुन्तै मिश्र छोड्ने कुरा पक्का गर्न आदेश दिन्छन्।</w:t>
      </w:r>
      <w:r>
        <w:rPr>
          <w:lang w:val="ne_NP" w:bidi="ne_NP"/>
        </w:rPr>
      </w:r>
    </w:p>
    <w:p>
      <w:pPr>
        <w:pStyle w:val="Heading3"/>
      </w:pPr>
      <w:r>
        <w:rPr>
          <w:lang w:val="ne_NP" w:bidi="ne_NP"/>
        </w:rPr>
        <w:t>Step 4</w:t>
      </w:r>
    </w:p>
    <w:p>
      <w:pPr/>
      <w:r>
        <w:rPr>
          <w:lang w:val="ne_NP" w:bidi="ne_NP"/>
        </w:rPr>
      </w:r>
      <w:r>
        <w:rPr>
          <w:lang w:val="ne_NP" w:bidi="ne_NP"/>
        </w:rPr>
        <w:t>संस्करणलाई सजिलोसँग बुझ्न पाठलाई फेरी एकपटक सुन्नुहोस्।</w:t>
      </w:r>
    </w:p>
    <w:p>
      <w:pPr/>
      <w:r>
        <w:rPr>
          <w:lang w:val="ne_NP" w:bidi="ne_NP"/>
        </w:rPr>
      </w:r>
      <w:r>
        <w:rPr>
          <w:lang w:val="ne_NP" w:bidi="ne_NP"/>
        </w:rPr>
        <w:t>यस सत्रमा, टोलीले कथालाई नाटकीय बनाउनेछ।</w:t>
      </w:r>
    </w:p>
    <w:p>
      <w:pPr/>
      <w:r>
        <w:rPr>
          <w:lang w:val="ne_NP" w:bidi="ne_NP"/>
        </w:rPr>
      </w:r>
      <w:r>
        <w:rPr>
          <w:lang w:val="ne_NP" w:bidi="ne_NP"/>
        </w:rPr>
        <w:t>यस कथामा चार दृश्यहरू छन्।</w:t>
      </w:r>
    </w:p>
    <w:p>
      <w:pPr/>
      <w:r>
        <w:rPr>
          <w:lang w:val="ne_NP" w:bidi="ne_NP"/>
        </w:rPr>
      </w:r>
      <w:r>
        <w:rPr>
          <w:lang w:val="ne_NP" w:bidi="ne_NP"/>
        </w:rPr>
        <w:t>यस कथामा यि पात्रहरु समावेश छन्:</w:t>
      </w:r>
    </w:p>
    <w:p>
      <w:pPr>
        <w:pStyle w:val="ListBullet"/>
        <w:spacing w:line="240" w:lineRule="auto"/>
        <w:ind w:left="720"/>
      </w:pPr>
      <w:r>
        <w:rPr>
          <w:lang w:val="ne_NP" w:bidi="ne_NP"/>
        </w:rPr>
      </w:r>
      <w:r>
        <w:rPr>
          <w:lang w:val="ne_NP" w:bidi="ne_NP"/>
        </w:rPr>
        <w:t>परमेश्वर</w:t>
      </w:r>
    </w:p>
    <w:p>
      <w:pPr>
        <w:pStyle w:val="ListBullet"/>
        <w:spacing w:line="240" w:lineRule="auto"/>
        <w:ind w:left="720"/>
      </w:pPr>
      <w:r>
        <w:rPr>
          <w:lang w:val="ne_NP" w:bidi="ne_NP"/>
        </w:rPr>
      </w:r>
      <w:r>
        <w:rPr>
          <w:lang w:val="ne_NP" w:bidi="ne_NP"/>
        </w:rPr>
        <w:t>अब्राम</w:t>
      </w:r>
    </w:p>
    <w:p>
      <w:pPr>
        <w:pStyle w:val="ListBullet"/>
        <w:spacing w:line="240" w:lineRule="auto"/>
        <w:ind w:left="720"/>
      </w:pPr>
      <w:r>
        <w:rPr>
          <w:lang w:val="ne_NP" w:bidi="ne_NP"/>
        </w:rPr>
      </w:r>
      <w:r>
        <w:rPr>
          <w:lang w:val="ne_NP" w:bidi="ne_NP"/>
        </w:rPr>
        <w:t>लोत</w:t>
      </w:r>
    </w:p>
    <w:p>
      <w:pPr>
        <w:pStyle w:val="ListBullet"/>
        <w:spacing w:line="240" w:lineRule="auto"/>
        <w:ind w:left="720"/>
      </w:pPr>
      <w:r>
        <w:rPr>
          <w:lang w:val="ne_NP" w:bidi="ne_NP"/>
        </w:rPr>
      </w:r>
      <w:r>
        <w:rPr>
          <w:lang w:val="ne_NP" w:bidi="ne_NP"/>
        </w:rPr>
        <w:t>सराई</w:t>
      </w:r>
    </w:p>
    <w:p>
      <w:pPr>
        <w:pStyle w:val="ListBullet"/>
        <w:spacing w:line="240" w:lineRule="auto"/>
        <w:ind w:left="720"/>
      </w:pPr>
      <w:r>
        <w:rPr>
          <w:lang w:val="ne_NP" w:bidi="ne_NP"/>
        </w:rPr>
      </w:r>
      <w:r>
        <w:rPr>
          <w:lang w:val="ne_NP" w:bidi="ne_NP"/>
        </w:rPr>
        <w:t>मिश्रवासीहरू</w:t>
      </w:r>
    </w:p>
    <w:p>
      <w:pPr>
        <w:pStyle w:val="ListBullet"/>
        <w:spacing w:line="240" w:lineRule="auto"/>
        <w:ind w:left="720"/>
      </w:pPr>
      <w:r>
        <w:rPr>
          <w:lang w:val="ne_NP" w:bidi="ne_NP"/>
        </w:rPr>
      </w:r>
      <w:r>
        <w:rPr>
          <w:lang w:val="ne_NP" w:bidi="ne_NP"/>
        </w:rPr>
        <w:t>फारो</w:t>
      </w:r>
    </w:p>
    <w:p>
      <w:pPr>
        <w:pStyle w:val="ListBullet"/>
        <w:spacing w:line="240" w:lineRule="auto"/>
        <w:ind w:left="720"/>
      </w:pPr>
      <w:r>
        <w:rPr>
          <w:lang w:val="ne_NP" w:bidi="ne_NP"/>
        </w:rPr>
      </w:r>
      <w:r>
        <w:rPr>
          <w:lang w:val="ne_NP" w:bidi="ne_NP"/>
        </w:rPr>
        <w:t>फारोका अधिकारीहरू</w:t>
      </w:r>
    </w:p>
    <w:p>
      <w:pPr>
        <w:pStyle w:val="ListBullet"/>
        <w:spacing w:line="240" w:lineRule="auto"/>
        <w:ind w:left="720"/>
      </w:pPr>
      <w:r>
        <w:rPr>
          <w:lang w:val="ne_NP" w:bidi="ne_NP"/>
        </w:rPr>
      </w:r>
      <w:r>
        <w:rPr>
          <w:lang w:val="ne_NP" w:bidi="ne_NP"/>
        </w:rPr>
        <w:t>फारोका मानिसहरू</w:t>
      </w:r>
    </w:p>
    <w:p>
      <w:pPr>
        <w:pStyle w:val="ListBullet"/>
        <w:spacing w:line="240" w:lineRule="auto"/>
        <w:ind w:left="720"/>
      </w:pPr>
      <w:r>
        <w:rPr>
          <w:lang w:val="ne_NP" w:bidi="ne_NP"/>
        </w:rPr>
      </w:r>
      <w:r>
        <w:rPr>
          <w:lang w:val="ne_NP" w:bidi="ne_NP"/>
        </w:rPr>
        <w:t>अब्रामका नयाँ नोकरहरू</w:t>
      </w:r>
    </w:p>
    <w:p>
      <w:pPr/>
      <w:r>
        <w:rPr>
          <w:lang w:val="ne_NP" w:bidi="ne_NP"/>
        </w:rPr>
      </w:r>
      <w:r>
        <w:rPr>
          <w:lang w:val="ne_NP" w:bidi="ne_NP"/>
        </w:rPr>
        <w:t>टोलीले कथालाई दुई पटक अभिनय गर्न लगाउनुहोस्। तिनीहरूले अनुवाद गरिरहेका भाषामा अभिनय गर्नुपर्छ। पहिला, टोलीले नरोकिकन कथालाई अभिनय गर्नु। दोस्रो पटक टोलीले कथालाई अभिनय गर्दा, तिनीहरूलाई कथाको विभिन्न ठाउँहरूमा रोक्नुहोस्।</w:t>
      </w:r>
    </w:p>
    <w:p>
      <w:pPr/>
      <w:r>
        <w:rPr>
          <w:lang w:val="ne_NP" w:bidi="ne_NP"/>
        </w:rPr>
      </w:r>
      <w:r>
        <w:rPr>
          <w:lang w:val="ne_NP" w:bidi="ne_NP"/>
        </w:rPr>
        <w:t>टोलीले पहिलो पटक कथालाई अभिनय गर्दा, संवाद, प्रवाह, प्लटलाइन र कथाको कालक्रममा ध्यान दिनुहोस्। कथा वा खण्डको महत्त्वपूर्ण वा कठिन भागहरूलाई अभिनय गर्नुपर्ने र छुटाउन नहुने कुरामा ध्यान दिनुहोस्। टोलीलाई कथाका भागहरू सम्झन मद्दत गर्नुहोस्।</w:t>
      </w:r>
    </w:p>
    <w:p>
      <w:pPr/>
      <w:r>
        <w:rPr>
          <w:lang w:val="ne_NP" w:bidi="ne_NP"/>
        </w:rPr>
      </w:r>
      <w:r>
        <w:rPr>
          <w:lang w:val="ne_NP" w:bidi="ne_NP"/>
        </w:rPr>
        <w:t>यो कुरा सम्झनु महत्त्वपूर्ण छ कि कथामा यसको उल्लेख नभएतापनि अब्रामले आफ्नो परिवारसँग मिश्रको यात्रा गरे। उनको परिवारमा सराई, लोत, तिनीहरूले हारानमा प्राप्त गरेका नोकरहरू र उनका सबै सम्पत्तिहरू समावेश थिए जसमा सायद भेडा, गाईवस्तु र गोरुहरू जस्ता पशुधन थियो। अब्राम र सराई वृद्ध थिए।</w:t>
      </w:r>
    </w:p>
    <w:p>
      <w:pPr/>
      <w:r>
        <w:rPr>
          <w:lang w:val="ne_NP" w:bidi="ne_NP"/>
        </w:rPr>
      </w:r>
      <w:r>
        <w:rPr>
          <w:lang w:val="ne_NP" w:bidi="ne_NP"/>
        </w:rPr>
        <w:t>टोलीले यो कथालाई दोस्रो पटक अभिनय गर्दा, तिनीहरूलाई केही निश्चित ठाउँहरूमा रोक्नुहोस्।</w:t>
      </w:r>
    </w:p>
    <w:p>
      <w:pPr/>
      <w:r>
        <w:rPr>
          <w:lang w:val="ne_NP" w:bidi="ne_NP"/>
        </w:rPr>
      </w:r>
      <w:r>
        <w:rPr>
          <w:lang w:val="ne_NP" w:bidi="ne_NP"/>
        </w:rPr>
        <w:t>पहिलो दृश्यमा, टोलीलाई देखाउनुहोस् कि अब्राम र उनको परिवार आफ्नो सबै सम्पत्ति र नोकरहरूसँग मिश्रमा यात्रा गरिरहेका छन्। अब्राम र उनको परिवार मिश्रतिर हिँड्दै गर्दा:</w:t>
      </w:r>
    </w:p>
    <w:p>
      <w:pPr/>
      <w:r>
        <w:rPr>
          <w:lang w:val="ne_NP" w:bidi="ne_NP"/>
        </w:rPr>
      </w:r>
      <w:r>
        <w:rPr>
          <w:lang w:val="ne_NP" w:bidi="ne_NP"/>
        </w:rPr>
        <w:t>अभिनय रोक्नुहोस्। अब्रामको भूमिका खेल्ने कलाकारलाई सोध्नुहोस्, "तपाईंलाई कस्तो महसुस भइरहेको छ?" तपाईंले यस्ता कुराहरू सुन्न सक्नुहुन्छ, "म आफ्नो परिवारको बारेमा चिन्तित छु किनभने हामीले अहिलेसम्म खाएका छैनौं, र हामीसँग खानेकुरा केही छैन" वा "मलाई आशा छ कि हामीले मिश्रमा शरण पाउन सक्छौं।" नाटक फेरि सुरु गर्नुहोस्।</w:t>
      </w:r>
    </w:p>
    <w:p>
      <w:pPr/>
      <w:r>
        <w:rPr>
          <w:lang w:val="ne_NP" w:bidi="ne_NP"/>
        </w:rPr>
      </w:r>
      <w:r>
        <w:rPr>
          <w:lang w:val="ne_NP" w:bidi="ne_NP"/>
        </w:rPr>
        <w:t>दोस्रो दृश्यमा, तिनीहरू मिश्रमा आइपुग्नुअघि, अब्रामले सराईसँग कुरा गर्नेछन्। अब्रामले सराईसँग कुरा गर्दा उनका प्रत्यक्ष वाणीहरू प्रयोग गर्ने कुरा निश्चित गर्नुहोस्। अब्रामले सराईको सुन्दरताको बारेमा कुरा गरिरहँदा र उनले सराईलाई आफ्नो जीवनको डरको लागि निर्देशन दिँदै गर्दा उनको बदलियो अभिव्यक्ति पनि सम्झन्छन्। अब्राम र उनको परिवार मिश्रतिर नजिकै आइरहँदा, अब्रामले आफ्नी पत्नी सराईसँग कुरा गरे।</w:t>
      </w:r>
    </w:p>
    <w:p>
      <w:pPr/>
      <w:r>
        <w:rPr>
          <w:lang w:val="ne_NP" w:bidi="ne_NP"/>
        </w:rPr>
      </w:r>
      <w:r>
        <w:rPr>
          <w:lang w:val="ne_NP" w:bidi="ne_NP"/>
        </w:rPr>
        <w:t>अभिनय रोक्नुहोस्। अब्रामको भूमिका खेल्ने कलाकारलाई सोध्नुहोस्, "तपाईंलाई कस्तो महसुस भइरहेको छ?" तपाईंले यस्ता कुराहरू सुन्न सक्नुहुन्छ, "म सुन्दर पत्नी भएकोमा आशिष् दिएको छु, तर म यो पनि चिन्तित छु किनभने यदि सराई मेरी पत्नी हुन् भन्ने थाहा भयो भने ती मानिसहरूले मलाई मार्न सक्छन्" वा "जब मिश्रले मलाई आफ्नी सुन्दरी पत्नीसँग हिँड्दै गरेको देख्छन् भने म यसो गर्न सक्छु।" नाटक फेरि सुरु गर्नुहोस्।</w:t>
      </w:r>
    </w:p>
    <w:p>
      <w:pPr/>
      <w:r>
        <w:rPr>
          <w:lang w:val="ne_NP" w:bidi="ne_NP"/>
        </w:rPr>
      </w:r>
      <w:r>
        <w:rPr>
          <w:lang w:val="ne_NP" w:bidi="ne_NP"/>
        </w:rPr>
        <w:t>तेस्रो दृश्यमा, अब्राम र उनको परिवार मिश्रमा आइपुग्नेछन्। तिनीहरू मिश्रको वरिपरि हिँड्दै गर्दा, मिश्रहरू र फारोका अधिकारीहरूले सराईको सुन्दरता देख्नेछन्। फारोका अधिकारीहरूले फारोलाई सराईको सुन्दरताको बारेमा रिपोर्ट गर्नेछन्, र फारोले तिनीहरूलाई सराईलाई उनीकहाँ ल्याउन आदेश दिनेछन्। फारोका अधिकारीहरूले सराईलाई फारोकहाँ ल्याइरहेका छन्,</w:t>
      </w:r>
    </w:p>
    <w:p>
      <w:pPr/>
      <w:r>
        <w:rPr>
          <w:lang w:val="ne_NP" w:bidi="ne_NP"/>
        </w:rPr>
      </w:r>
      <w:r>
        <w:rPr>
          <w:lang w:val="ne_NP" w:bidi="ne_NP"/>
        </w:rPr>
        <w:t>अभिनय रोक्नुहोस्। सराईको भूमिका खेल्ने कलाकारलाई सोध्नुहोस्, "तपाईंलाई कस्तो महसुस भइरहेको छ?" तपाईंले यस्ता कुराहरू सुन्न सक्नुहुन्छ, "मैले फारोलाई भन्नुपर्छ कि म अब्रामकी बहिनी मात्र हुँ। यदि छैन भने, फारोले उनलाई मार्न सक्छन्" वा "म आफ्नो पति अब्रामको बारेमा चिन्तित छु। मैले फारोलाई मेरो लागि उनलाई दयालु व्यवहार गर्न अनुरोध गर्नुपर्छ।" नाटक फेरि सुरु गर्नुहोस्।</w:t>
      </w:r>
    </w:p>
    <w:p>
      <w:pPr/>
      <w:r>
        <w:rPr>
          <w:lang w:val="ne_NP" w:bidi="ne_NP"/>
        </w:rPr>
      </w:r>
      <w:r>
        <w:rPr>
          <w:lang w:val="ne_NP" w:bidi="ne_NP"/>
        </w:rPr>
        <w:t>त्यसपछि फारोले सराईलाई आफ्नी पत्नी बनाउनेछन् र अब्रामलाई उपहारहरू दिनेछन्। यदि यस दृश्यको अभिनय गर्न उपहार दिएका पशुहरू उपलब्ध छैनन् भने तपाईंले पशुहरूको प्रतिनिधित्व गर्ने कुनै पनि वस्तु प्रयोग गर्न सक्नुहुन्छ। जब यो भइरहेको हुन्छ, अब्राम पनि चुपचाप बस्नेछन्।</w:t>
      </w:r>
    </w:p>
    <w:p>
      <w:pPr/>
      <w:r>
        <w:rPr>
          <w:lang w:val="ne_NP" w:bidi="ne_NP"/>
        </w:rPr>
      </w:r>
      <w:r>
        <w:rPr>
          <w:lang w:val="ne_NP" w:bidi="ne_NP"/>
        </w:rPr>
        <w:t>चौथो दृश्यमा, परमेश्वरले सराईलाई बाहेक फारो र उनको घरलाई ठूलो विपत्तिहरू दिनुहुनेछ। परमेश्वरको न्यायको व्याख्या गर्न अब्रामलाई सोध्नु भनेर सराईले फारोलाई भन्छिन्। त्यसपछि, फारोले आफ्ना मानिसहरूलाई अब्रामलाई ल्याउन आदेश दिनेछन्। जब अब्राम आइपुग्छन्, तब फारोले उनलाई परमेश्वरको न्यायको व्याख्या गर्न आग्रह गर्नेछन् र अब्रामले फारोलाई सराई उनकी पत्नी थिइन् भन्ने सत्य बताउनेछन्।</w:t>
      </w:r>
    </w:p>
    <w:p>
      <w:pPr/>
      <w:r>
        <w:rPr>
          <w:lang w:val="ne_NP" w:bidi="ne_NP"/>
        </w:rPr>
      </w:r>
      <w:r>
        <w:rPr>
          <w:lang w:val="ne_NP" w:bidi="ne_NP"/>
        </w:rPr>
        <w:t>अभिनय रोक्नुहोस्। फारोको भूमिका खेल्ने कलाकारलाई सोध्नुहोस्, "तपाईंलाई कस्तो महसुस भइरहेको छ?" तपाईंले यस्ता कुराहरू सुन्न सक्नुहुन्छ, "मैले उनलाई दयालु व्यवहार गरेपनि उनले मलाई धोका दिएकोमा म दुखी छु" वा "अब्रामका परमेश्वरले मलाई सजाय दिनुभयो किनभने मैले अब्रामकी पत्नी लिएको छु।" मैले सराई उनलाई नै फर्काइदिनु पर्छ र उनीहरूलाई जान आग्रह गर्नुपर्छ। नाटक फेरि सुरु गर्नुहोस्।</w:t>
      </w:r>
    </w:p>
    <w:p>
      <w:pPr/>
      <w:r>
        <w:rPr>
          <w:lang w:val="ne_NP" w:bidi="ne_NP"/>
        </w:rPr>
      </w:r>
      <w:r>
        <w:rPr>
          <w:lang w:val="ne_NP" w:bidi="ne_NP"/>
        </w:rPr>
        <w:t>यस समयमा, फारोले अब्रामलाई अलंकारिक प्रश्नहरू सोध्नेछन्। फारोले अब्रामसँग कुरा गर्दा अलंकारिक प्रश्नहरू र उनका आदेशहरूको प्रयोग गर्ने कुरा निश्चित गर्नुहोस्। अब्रामले उनलाई धोका दिएकोमा फारो रिसाएका छन् भनेर देखाउने कुरा पनि निश्चित गर्नुहोस्। त्यसपछि, उनले सराई फर्काउनेछन् र तिनीहरूलाई मिश्रबाट छोड्ने आदेश दिनेछन्। फारोले आफ्ना मानिसहरूलाई अब्रामको परिवारले तुरुन्तै मिश्रलाई छोड्ने कुरा पक्का गर्न आदेश दिनेछन्।</w:t>
      </w:r>
      <w:r>
        <w:rPr>
          <w:lang w:val="ne_NP" w:bidi="ne_NP"/>
        </w:rPr>
      </w:r>
    </w:p>
    <w:p>
      <w:pPr>
        <w:pStyle w:val="Heading3"/>
      </w:pPr>
      <w:r>
        <w:rPr>
          <w:lang w:val="ne_NP" w:bidi="ne_NP"/>
        </w:rPr>
        <w:t>Step 5</w:t>
      </w:r>
    </w:p>
    <w:p>
      <w:pPr/>
      <w:r>
        <w:rPr>
          <w:lang w:val="ne_NP" w:bidi="ne_NP"/>
        </w:rPr>
      </w:r>
      <w:r>
        <w:rPr>
          <w:lang w:val="ne_NP" w:bidi="ne_NP"/>
        </w:rPr>
        <w:t>पाठलाई बुझ्न-सजिलो संस्करणमा एकपटक सुन्नुहोस्।</w:t>
      </w:r>
    </w:p>
    <w:p>
      <w:pPr/>
      <w:r>
        <w:rPr>
          <w:lang w:val="ne_NP" w:bidi="ne_NP"/>
        </w:rPr>
      </w:r>
      <w:r>
        <w:rPr>
          <w:lang w:val="ne_NP" w:bidi="ne_NP"/>
        </w:rPr>
        <w:t xml:space="preserve">यो कथा अब्रामको कनानबाट मिश्रतर्फको यात्रा र मिश्रमा तिनीहरूको जीवनको बारेमा हो। कथा कनानमा गम्भीर </w:t>
      </w:r>
      <w:r>
        <w:rPr>
          <w:b/>
          <w:lang w:val="ne_NP" w:bidi="ne_NP"/>
        </w:rPr>
        <w:t>अनिकाल</w:t>
      </w:r>
      <w:r>
        <w:rPr>
          <w:lang w:val="ne_NP" w:bidi="ne_NP"/>
        </w:rPr>
        <w:t xml:space="preserve"> थियो भन्ने जानकारीबाट सुरु हुन्छ। लामो समयसम्म सबैका लागि पर्याप्त खाद्य आपूर्ति नहुँदा अनिकाल लाग्छ। फलस्वरूप, मानिसहरू बिरामी भए र भोकको कारणले गर्दा मृत्युसमेत भयो। यस गम्भीर अनिकालको कारण, अब्रामले आफ्नो परिवारलाई लिएर </w:t>
      </w:r>
      <w:r>
        <w:rPr>
          <w:b/>
          <w:lang w:val="ne_NP" w:bidi="ne_NP"/>
        </w:rPr>
        <w:t>मिश्र</w:t>
      </w:r>
      <w:r>
        <w:rPr>
          <w:lang w:val="ne_NP" w:bidi="ne_NP"/>
        </w:rPr>
        <w:t xml:space="preserve"> तिर झर्ने निर्णय गरे। मिश्र कनानको दक्षिणमा पर्ने एउटा देश थियो। उत्पत्ति पुस्तकभरि नै मुख्य पात्रहरू खतरामा पर्दा उनीहरूका लागि मिश्र एक शरणस्थल हुनेछ। तर उत्पत्तिको पुस्तकपछि, मिश्रको फरक प्रतिष्ठा हुनेछ किनभने यो त्यो ठाउँ हुनेछ जहाँ अब्रामका सन्तानहरू दास बन्नेछन्। यो कैद र दासत्वको प्रतीक बन्नेछ। तर यस कथामा, मिश्र एउटा शरणस्थल थियो। अब्रामले सोचे कि मिश्रको उर्वर जमिनको कारण तिनीहरूले त्यहाँ खाना पाउन सक्छन्। त्यसैले उनले मिश्र जाने निर्णय गरे।</w:t>
      </w:r>
    </w:p>
    <w:p>
      <w:pPr/>
      <w:r>
        <w:rPr>
          <w:lang w:val="ne_NP" w:bidi="ne_NP"/>
        </w:rPr>
      </w:r>
      <w:r>
        <w:rPr>
          <w:lang w:val="ne_NP" w:bidi="ne_NP"/>
        </w:rPr>
        <w:t xml:space="preserve">तिनीहरू मिश्रकहाँ जाँदै गर्दा, अब्रामले आफ्नी पत्नी सराईसँग कुरा गरे। अब्रामले भने कि सराई एउटी </w:t>
      </w:r>
      <w:r>
        <w:rPr>
          <w:b/>
          <w:lang w:val="ne_NP" w:bidi="ne_NP"/>
        </w:rPr>
        <w:t>सुन्दर</w:t>
      </w:r>
      <w:r>
        <w:rPr>
          <w:lang w:val="ne_NP" w:bidi="ne_NP"/>
        </w:rPr>
        <w:t xml:space="preserve"> महिला थिइन्। "सुन्दर" शब्दको अर्थ व्यक्तिको रूप आकर्षक हुन्छ भन्ने हो। यो राम्रो चरित्र भएको व्यक्तिलाई वर्णन गर्न पनि प्रयोग गर्न सकिन्छ। आफ्नो ज्यानको खतरा महसुस गर्दै, अब्रामले चेतावनी दिन्छन् कि यदि सराई उनकी पत्नी हुन् भन्ने थाहा भयो भने मिश्रवासीहरूले अब्रामलाई मार्नेछन् र सराईलाई जीवितै छोड्नेछन्। त्यसैले, अब्रामले सराईलाई मिश्रवासीहरूलाई धोका दिन र आफू अब्रामकी बहिनी मात्र भएको कुरा भन्न अह्राए। यसरी, अब्रामले इजिप्टका मानिसहरूले उनीसँग दयालु व्यवहार गर्नेछन् र उनलाई इजिप्टमा शान्तिपूर्वक बस्न दिनेछन् भन्ने आशा गर्छन्।</w:t>
      </w:r>
    </w:p>
    <w:p>
      <w:pPr/>
      <w:r>
        <w:rPr>
          <w:lang w:val="ne_NP" w:bidi="ne_NP"/>
        </w:rPr>
      </w:r>
      <w:r>
        <w:rPr>
          <w:lang w:val="ne_NP" w:bidi="ne_NP"/>
        </w:rPr>
        <w:t xml:space="preserve">जब तिनीहरू मिश्रमा आइपुगे, तब मिश्रीहरू र </w:t>
      </w:r>
      <w:r>
        <w:rPr>
          <w:b/>
          <w:lang w:val="ne_NP" w:bidi="ne_NP"/>
        </w:rPr>
        <w:t>फारो</w:t>
      </w:r>
      <w:r>
        <w:rPr>
          <w:lang w:val="ne_NP" w:bidi="ne_NP"/>
        </w:rPr>
        <w:t xml:space="preserve">का अधिकारीहरूले सराई धेरै सुन्दर थिइन् भनेर देखे। फारोले मिश्रका राजालाई बुझाउँछ, र फारोका अधिकारीहरू वा राजकुमारहरूले उनको मातहतमा सेवा गर्ने नेताहरूलाई बुझाउँछन्। तपाईंले </w:t>
      </w:r>
      <w:r>
        <w:rPr>
          <w:lang w:val="ne_NP" w:bidi="ne_NP"/>
        </w:rPr>
        <w:t>फारो</w:t>
      </w:r>
      <w:r>
        <w:rPr>
          <w:lang w:val="ne_NP" w:bidi="ne_NP"/>
        </w:rPr>
        <w:t xml:space="preserve"> शब्दको बारेमा थप जानकारीको लागि मुख्य शब्दावली हेर्न सक्नुहुन्छ। फारोका अधिकारीहरूले फारोसँग सराईको </w:t>
      </w:r>
      <w:r>
        <w:rPr>
          <w:b/>
          <w:lang w:val="ne_NP" w:bidi="ne_NP"/>
        </w:rPr>
        <w:t>प्रशंसा गरे</w:t>
      </w:r>
      <w:r>
        <w:rPr>
          <w:lang w:val="ne_NP" w:bidi="ne_NP"/>
        </w:rPr>
        <w:t xml:space="preserve"> र उनलाई फारोकहाँ ल्याए। प्रशंसा भनेको कुनै व्यक्तिको गुणगान गाउँदै उहाँलाई सम्मान गर्ने कार्य हो। यो शब्द मात्र प्रयोग गरेर गर्न सकिन्छ, वा यसलाई गीत वा कार्यहरूसँग प्रस्तुत गर्न सकिन्छ। बाइबलमा, परमेश्वर नै हुनुहुन्छ जसले सबैभन्दा उच्च प्रशंसा प्राप्त गर्नुहुन्छ र जो यसको सबैभन्दा योग्य हुनुहुन्छ। फारोले सराईलाई आफ्नी पत्नी बनाए। त्यसपछि, किनभने फरिऊनले सराई अब्रामकी बहिनी हुन् भन्ने ठानेका थिए, त्यसैले फरिऊनले अब्रामलाई उपहारको रूपमा गाई-पशुहरू र नोकरहरू दिए।</w:t>
      </w:r>
    </w:p>
    <w:p>
      <w:pPr/>
      <w:r>
        <w:rPr>
          <w:lang w:val="ne_NP" w:bidi="ne_NP"/>
        </w:rPr>
      </w:r>
      <w:r>
        <w:rPr>
          <w:lang w:val="ne_NP" w:bidi="ne_NP"/>
        </w:rPr>
        <w:t xml:space="preserve">तर अब्रामकी पत्नीलाई लिएको कारण परमेश्वरले फारो र उनका घरानालाई </w:t>
      </w:r>
      <w:r>
        <w:rPr>
          <w:b/>
          <w:lang w:val="ne_NP" w:bidi="ne_NP"/>
        </w:rPr>
        <w:t>विपत्तिहरू</w:t>
      </w:r>
      <w:r>
        <w:rPr>
          <w:lang w:val="ne_NP" w:bidi="ne_NP"/>
        </w:rPr>
        <w:t>द्वारा दण्ड दिनुहुनेछ। महामारीले कुनै पनि रोग वा विपत्तिलाई बुझाउन सक्छ। बाइबलमा, यो प्राय: परमेश्वरको न्याय वा सजायको परिणाम हो। जब यसले एक प्रकारको रोगलाई बुझाउँछ, यो सामान्यतया संक्रामक हुन्छ, र यसले प्राय: मृत्यु गराउँछ। यस कथामा, परमेश्वरले गराउनुभएको विशेष बिपत्तिको उल्लेख गरिएको थिएन। यो कुरा निश्चित छ कि फारो र उनका परिवारले विपत्तिका कारण कष्ट भोग्नुपऱ्यो। त्यसपछि फारोले अब्रामलाई बोलाए। परमेश्वरले तिनीहरूलाई किन सजाय दिइरहनुभएको थियो भनेर बुझेपछि, फरऊनले अब्रामले उनलाई धोका दिएकोमा आफू रिसाएको कुरा देखाउन अब्रामलाई आलंकारिक प्रश्नहरू सोधे। यसपछि, फारोले सराईलाई फिर्ता गर्ने र अब्राम र उनका परिवारलाई मिश्रबाट पठाउने निर्णय गर्छन्।</w:t>
      </w:r>
      <w:r>
        <w:rPr>
          <w:lang w:val="ne_NP" w:bidi="ne_NP"/>
        </w:rPr>
      </w:r>
    </w:p>
    <w:p>
      <w:pPr>
        <w:pStyle w:val="Heading3"/>
      </w:pPr>
      <w:r>
        <w:rPr>
          <w:lang w:val="ne_NP" w:bidi="ne_NP"/>
        </w:rPr>
        <w:t>Step 6</w:t>
      </w:r>
    </w:p>
    <w:p>
      <w:pPr/>
      <w:r>
        <w:rPr>
          <w:lang w:val="ne_NP" w:bidi="ne_NP"/>
        </w:rPr>
      </w:r>
      <w:r>
        <w:rPr>
          <w:lang w:val="ne_NP" w:bidi="ne_NP"/>
        </w:rPr>
        <w:t>अनुवादलाई सजिलोसँग बुझ्न यस खण्डको श्रव्य संस्करण सुन्‍नुहोस्।</w:t>
      </w:r>
    </w:p>
    <w:p>
      <w:pPr/>
      <w:r>
        <w:rPr>
          <w:lang w:val="ne_NP" w:bidi="ne_NP"/>
        </w:rPr>
      </w:r>
      <w:r>
        <w:rPr>
          <w:lang w:val="ne_NP" w:bidi="ne_NP"/>
        </w:rPr>
        <w:t>यस सत्रमा, एउटा समूहको रूपमा तपाईंको आफ्नै भाषामा खण्डलाई पुन: भन्न लगाउनुहोस्।</w:t>
      </w:r>
    </w:p>
    <w:p>
      <w:pPr/>
      <w:r>
        <w:rPr>
          <w:lang w:val="ne_NP" w:bidi="ne_NP"/>
        </w:rPr>
      </w:r>
      <w:r>
        <w:rPr>
          <w:lang w:val="ne_NP" w:bidi="ne_NP"/>
        </w:rPr>
        <w:t>पहिला, सम्पूर्ण समूहले खण्डलाई तपाईंको आफ्नै भाषामा बताउन अभ्यास गर्नुपर्छ। तपाईंले अघिल्लो चरणहरूमा निर्णय गर्नुभएको कुराहरू जस्तै कालक्रम, शब्दहरू, वाक्यांशहरू, भावनाहरू, वा तपाईंले छलफल गर्नुभएको अन्य कुराहरू यसमा समावेश गर्नलाई सम्झनुहोस्।</w:t>
      </w:r>
    </w:p>
    <w:p>
      <w:pPr/>
      <w:r>
        <w:rPr>
          <w:lang w:val="ne_NP" w:bidi="ne_NP"/>
        </w:rPr>
      </w:r>
      <w:r>
        <w:rPr>
          <w:lang w:val="ne_NP" w:bidi="ne_NP"/>
        </w:rPr>
        <w:t>एउटा समूहको सदस्यले खण्डका केही वाक्यहरू भन्नुपर्छ र रोकिनु पर्छ। समूहको अर्को सदस्यले खण्डको अर्को भाग भन्नु पर्छ र रोकिनु पर्छ। समूहले सम्पूर्ण खण्डलाई पुन: नभन्दासम्म यो गर्नुहोस्। यस चरणमा समूहका सदस्यहरूले एक अर्कालाई सच्याउन सक्छन्।</w:t>
      </w:r>
    </w:p>
    <w:p>
      <w:pPr/>
      <w:r>
        <w:rPr>
          <w:lang w:val="ne_NP" w:bidi="ne_NP"/>
        </w:rPr>
      </w:r>
      <w:r>
        <w:rPr>
          <w:lang w:val="ne_NP" w:bidi="ne_NP"/>
        </w:rPr>
        <w:t xml:space="preserve">अडियो रोक्‍नुहोस्। </w:t>
      </w:r>
    </w:p>
    <w:p>
      <w:pPr/>
      <w:r>
        <w:rPr>
          <w:lang w:val="ne_NP" w:bidi="ne_NP"/>
        </w:rPr>
      </w:r>
      <w:r>
        <w:rPr>
          <w:lang w:val="ne_NP" w:bidi="ne_NP"/>
        </w:rPr>
        <w:t>अर्को पटक, समूहको प्रत्येक सदस्यले कम्तिमा पनि एकचोटि सम्पूर्ण खण्डलाई नरोकी भन्नुपर्छ। समूहको सदस्यले खण्डलाई सम्झन मद्दत गर्न कुनैपनि वस्तुहरू, चालहरू, वा तिनीहरूको स्टोरीबोर्ड प्रयोग गर्न सक्छन्।</w:t>
      </w:r>
    </w:p>
    <w:p>
      <w:pPr/>
      <w:r>
        <w:rPr>
          <w:lang w:val="ne_NP" w:bidi="ne_NP"/>
        </w:rPr>
      </w:r>
      <w:r>
        <w:rPr>
          <w:lang w:val="ne_NP" w:bidi="ne_NP"/>
        </w:rPr>
        <w:t xml:space="preserve">अडियो रोक्‍नुहोस्। </w:t>
      </w:r>
    </w:p>
    <w:p>
      <w:pPr/>
      <w:r>
        <w:rPr>
          <w:lang w:val="ne_NP" w:bidi="ne_NP"/>
        </w:rPr>
      </w:r>
      <w:r>
        <w:rPr>
          <w:lang w:val="ne_NP" w:bidi="ne_NP"/>
        </w:rPr>
        <w:t>त्यसपछि, तपाईंलाई सबैभन्दा बढी मनपरेको खण्डको संस्करण कस्को हो समूहले निर्णय गर्न सक्छ। तपाईंले एउटा समूहको सदस्यले एउटा दृश्य बताएको तरिका मनपर्यो तर तपाईंले अर्को दृश्य अर्कै समूहको सदस्यले बताएको तरिका मनपर्यो भनेर निर्णय गर्न सक्नुहुन्छ।</w:t>
      </w:r>
    </w:p>
    <w:p>
      <w:pPr/>
      <w:r>
        <w:rPr>
          <w:lang w:val="ne_NP" w:bidi="ne_NP"/>
        </w:rPr>
      </w:r>
      <w:r>
        <w:rPr>
          <w:lang w:val="ne_NP" w:bidi="ne_NP"/>
        </w:rPr>
        <w:t xml:space="preserve">अडियो रोक्‍नुहोस्। </w:t>
      </w:r>
    </w:p>
    <w:p>
      <w:pPr/>
      <w:r>
        <w:rPr>
          <w:lang w:val="ne_NP" w:bidi="ne_NP"/>
        </w:rPr>
      </w:r>
      <w:r>
        <w:rPr>
          <w:lang w:val="ne_NP" w:bidi="ne_NP"/>
        </w:rPr>
        <w:t>अन्तमा, समूहले सबैजना सहमत हुने खण्डको अन्तिम संस्करणलाई सँगै राख्न सक्छन्। समूहको प्रत्येक सदस्यले यस खण्डको अन्तिम संस्करण सुनाउने अभ्यास गर्नुपर्छ।</w:t>
      </w:r>
      <w:r>
        <w:rPr>
          <w:lang w:val="ne_NP" w:bidi="ne_NP"/>
        </w:rPr>
      </w:r>
      <w:r>
        <w:rPr>
          <w:lang w:val="ne_NP" w:bidi="ne_NP"/>
        </w:rPr>
      </w:r>
    </w:p>
    <w:p>
      <w:pPr/>
      <w:r>
        <w:rPr>
          <w:lang w:val="ne_NP" w:bidi="ne_NP"/>
        </w:rPr>
      </w:r>
    </w:p>
    <w:p>
      <w:pPr>
        <w:pStyle w:val="Heading2"/>
      </w:pPr>
      <w:r>
        <w:rPr>
          <w:lang w:val="ne_NP" w:bidi="ne_NP"/>
        </w:rPr>
        <w:t>Genesis 13:1–18</w:t>
      </w:r>
      <w:r>
        <w:rPr>
          <w:lang w:val="ne_NP" w:bidi="ne_NP"/>
        </w:rPr>
      </w:r>
    </w:p>
    <w:p>
      <w:pPr>
        <w:pStyle w:val="Heading3"/>
      </w:pPr>
      <w:r>
        <w:rPr>
          <w:lang w:val="ne_NP" w:bidi="ne_NP"/>
        </w:rPr>
        <w:t>Step 1</w:t>
      </w:r>
    </w:p>
    <w:p>
      <w:pPr/>
      <w:r>
        <w:rPr>
          <w:lang w:val="ne_NP" w:bidi="ne_NP"/>
        </w:rPr>
      </w:r>
      <w:r>
        <w:rPr>
          <w:lang w:val="ne_NP" w:bidi="ne_NP"/>
        </w:rPr>
        <w:t>उत्पत्ति १३:१–१८ सुन्नुहोस् र यसलाई आफ्नो हृदयमा राख्नुहोस्। पाठलाई तीन पटक सुन्नुहोस् (सम्भव छ भने तीन फरक अनुवादहरूमा)। त्यसपछि टोलीले निम्न प्रश्नहरूको छलफल गर्नुहोस:</w:t>
      </w:r>
    </w:p>
    <w:p>
      <w:pPr>
        <w:pStyle w:val="ListBullet"/>
        <w:spacing w:line="240" w:lineRule="auto"/>
        <w:ind w:left="720"/>
      </w:pPr>
      <w:r>
        <w:rPr>
          <w:lang w:val="ne_NP" w:bidi="ne_NP"/>
        </w:rPr>
      </w:r>
      <w:r>
        <w:rPr>
          <w:lang w:val="ne_NP" w:bidi="ne_NP"/>
        </w:rPr>
        <w:t>यो खण्डमा तपाईंलाई के मन पर्‍यो?</w:t>
      </w:r>
    </w:p>
    <w:p>
      <w:pPr>
        <w:pStyle w:val="ListBullet"/>
        <w:spacing w:line="240" w:lineRule="auto"/>
        <w:ind w:left="720"/>
      </w:pPr>
      <w:r>
        <w:rPr>
          <w:lang w:val="ne_NP" w:bidi="ne_NP"/>
        </w:rPr>
      </w:r>
      <w:r>
        <w:rPr>
          <w:lang w:val="ne_NP" w:bidi="ne_NP"/>
        </w:rPr>
        <w:t>तपाईलाई के मन पर्दैन वा के बुझ्नुहुन्न?</w:t>
      </w:r>
    </w:p>
    <w:p>
      <w:pPr>
        <w:pStyle w:val="ListBullet"/>
        <w:spacing w:line="240" w:lineRule="auto"/>
        <w:ind w:left="720"/>
      </w:pPr>
      <w:r>
        <w:rPr>
          <w:lang w:val="ne_NP" w:bidi="ne_NP"/>
        </w:rPr>
      </w:r>
      <w:r>
        <w:rPr>
          <w:lang w:val="ne_NP" w:bidi="ne_NP"/>
        </w:rPr>
        <w:t>यो कथाले हामीलाई परमेश्वरको बारेमा के भन्छ?</w:t>
      </w:r>
    </w:p>
    <w:p>
      <w:pPr>
        <w:pStyle w:val="ListBullet"/>
        <w:spacing w:line="240" w:lineRule="auto"/>
        <w:ind w:left="720"/>
      </w:pPr>
      <w:r>
        <w:rPr>
          <w:lang w:val="ne_NP" w:bidi="ne_NP"/>
        </w:rPr>
      </w:r>
      <w:r>
        <w:rPr>
          <w:lang w:val="ne_NP" w:bidi="ne_NP"/>
        </w:rPr>
        <w:t>यो खण्डले मानिसबारे हामीलाई के भन्दछ?</w:t>
      </w:r>
    </w:p>
    <w:p>
      <w:pPr>
        <w:pStyle w:val="ListBullet"/>
        <w:spacing w:line="240" w:lineRule="auto"/>
        <w:ind w:left="720"/>
      </w:pPr>
      <w:r>
        <w:rPr>
          <w:lang w:val="ne_NP" w:bidi="ne_NP"/>
        </w:rPr>
      </w:r>
      <w:r>
        <w:rPr>
          <w:lang w:val="ne_NP" w:bidi="ne_NP"/>
        </w:rPr>
        <w:t>यो खण्डले कसरी हाम्रो दैनिक जीवनलाई प्रभाव पार्छ?</w:t>
      </w:r>
    </w:p>
    <w:p>
      <w:pPr>
        <w:pStyle w:val="ListBullet"/>
        <w:spacing w:line="240" w:lineRule="auto"/>
        <w:ind w:left="720"/>
      </w:pPr>
      <w:r>
        <w:rPr>
          <w:lang w:val="ne_NP" w:bidi="ne_NP"/>
        </w:rPr>
      </w:r>
      <w:r>
        <w:rPr>
          <w:lang w:val="ne_NP" w:bidi="ne_NP"/>
        </w:rPr>
        <w:t>यो कथा सुन्नु पर्ने तपाईंले चिन्नुभएको व्यक्ति को हुनुहुन्छ?</w:t>
      </w:r>
      <w:r>
        <w:rPr>
          <w:lang w:val="ne_NP" w:bidi="ne_NP"/>
        </w:rPr>
      </w:r>
    </w:p>
    <w:p>
      <w:pPr>
        <w:pStyle w:val="Heading3"/>
      </w:pPr>
      <w:r>
        <w:rPr>
          <w:lang w:val="ne_NP" w:bidi="ne_NP"/>
        </w:rPr>
        <w:t>Step 2</w:t>
      </w:r>
    </w:p>
    <w:p>
      <w:pPr/>
      <w:r>
        <w:rPr>
          <w:lang w:val="ne_NP" w:bidi="ne_NP"/>
        </w:rPr>
      </w:r>
      <w:r>
        <w:rPr>
          <w:lang w:val="ne_NP" w:bidi="ne_NP"/>
        </w:rPr>
        <w:t>पाठलाई बुझ्न-सजिलो संस्करणमा एकपटक सुन्नुहोस्।</w:t>
      </w:r>
    </w:p>
    <w:p>
      <w:pPr/>
      <w:r>
        <w:rPr>
          <w:lang w:val="ne_NP" w:bidi="ne_NP"/>
        </w:rPr>
      </w:r>
      <w:r>
        <w:rPr>
          <w:lang w:val="ne_NP" w:bidi="ne_NP"/>
        </w:rPr>
        <w:t>अघिल्लो कथाहरू अब्राम र उनका सन्तानहरूलाई परमेश्वरले दिनुभएको आशिष्को प्रतिज्ञाको बारेमा थिए। परमेश्वरले तिनीहरू कनान देशको मालिक हुनेछन् भन्ने प्रतिज्ञा पनि गर्नुभयो। तर कनानको अनिकालको कारण, अब्राम र उनको परिवार केही समयका लागि मिश्रमा बसोबास गरे। केही समयपछि, तिनीहरू कनान फर्के। अब्राम पहिलेको भन्दा बढी धनी भएर फर्किए।</w:t>
      </w:r>
    </w:p>
    <w:p>
      <w:pPr/>
      <w:r>
        <w:rPr>
          <w:lang w:val="ne_NP" w:bidi="ne_NP"/>
        </w:rPr>
      </w:r>
      <w:r>
        <w:rPr>
          <w:lang w:val="ne_NP" w:bidi="ne_NP"/>
        </w:rPr>
        <w:t>प्रस्तुत कथा अघिल्लो कथाको निरन्तरता हो। अब्राम र उनको परिवारले मिश्रलाई छोडेपछि, तिनीहरू कनान देशको नेगेबको मरुभूमिमा फर्किए।</w:t>
      </w:r>
    </w:p>
    <w:p>
      <w:pPr/>
      <w:r>
        <w:rPr>
          <w:lang w:val="ne_NP" w:bidi="ne_NP"/>
        </w:rPr>
      </w:r>
      <w:r>
        <w:rPr>
          <w:lang w:val="ne_NP" w:bidi="ne_NP"/>
        </w:rPr>
        <w:t xml:space="preserve">रोक्नुहोस् र </w:t>
      </w:r>
      <w:r>
        <w:rPr>
          <w:lang w:val="ne_NP" w:bidi="ne_NP"/>
        </w:rPr>
        <w:t>नेगेबको मरुभूमि</w:t>
      </w:r>
      <w:r>
        <w:rPr>
          <w:lang w:val="ne_NP" w:bidi="ne_NP"/>
        </w:rPr>
        <w:t>को तस्वीर देखाउनुहोस्।</w:t>
      </w:r>
    </w:p>
    <w:p>
      <w:pPr/>
      <w:r>
        <w:rPr>
          <w:lang w:val="ne_NP" w:bidi="ne_NP"/>
        </w:rPr>
      </w:r>
      <w:r>
        <w:rPr>
          <w:lang w:val="ne_NP" w:bidi="ne_NP"/>
        </w:rPr>
        <w:t>तिनीहरूको यात्रालाई "माथि जाने" भनेर वर्णन गरिएको थियो किनभने कनानको दक्षिणको सुक्खा र तातो भूभाग भएको नेगेब उकालो परेको देश थियो। जब अब्राम फर्किए, उनी पशुधन, चाँदी र सुनमा निकै सम्पन्न थिए।</w:t>
      </w:r>
    </w:p>
    <w:p>
      <w:pPr/>
      <w:r>
        <w:rPr>
          <w:lang w:val="ne_NP" w:bidi="ne_NP"/>
        </w:rPr>
      </w:r>
      <w:r>
        <w:rPr>
          <w:lang w:val="ne_NP" w:bidi="ne_NP"/>
        </w:rPr>
        <w:t>नेगेबबाट अब्राम "ठाउँ-ठाउँ हुँदै बेथेल नपुगुन्जेल" गए। यसको अर्थ अब्राम एक ठाउँमा रोकिएर बास बसे र त्यसपछि केही समयपछि अर्को ठाउँमा सरे। उनको अन्तिम गन्तव्य बेथेल र ऐको बीचको पहाडी देशमा थियो।</w:t>
      </w:r>
    </w:p>
    <w:p>
      <w:pPr/>
      <w:r>
        <w:rPr>
          <w:lang w:val="ne_NP" w:bidi="ne_NP"/>
        </w:rPr>
      </w:r>
      <w:r>
        <w:rPr>
          <w:lang w:val="ne_NP" w:bidi="ne_NP"/>
        </w:rPr>
        <w:t xml:space="preserve">रोक्नुहोस् र </w:t>
      </w:r>
      <w:r>
        <w:rPr>
          <w:lang w:val="ne_NP" w:bidi="ne_NP"/>
        </w:rPr>
        <w:t>पहाडी क्षेत्रको</w:t>
      </w:r>
      <w:r>
        <w:rPr>
          <w:lang w:val="ne_NP" w:bidi="ne_NP"/>
        </w:rPr>
        <w:t xml:space="preserve"> एउटा तस्वीर र यो </w:t>
      </w:r>
      <w:r>
        <w:rPr>
          <w:lang w:val="ne_NP" w:bidi="ne_NP"/>
        </w:rPr>
        <w:t>बेथेल र ऐको बीचमा कहाँ रहेको छ</w:t>
      </w:r>
      <w:r>
        <w:rPr>
          <w:lang w:val="ne_NP" w:bidi="ne_NP"/>
        </w:rPr>
        <w:t xml:space="preserve"> भनेर देखाउने एउटा नक्सा देखाउनुहोस्।</w:t>
      </w:r>
    </w:p>
    <w:p>
      <w:pPr/>
      <w:r>
        <w:rPr>
          <w:lang w:val="ne_NP" w:bidi="ne_NP"/>
        </w:rPr>
      </w:r>
      <w:r>
        <w:rPr>
          <w:lang w:val="ne_NP" w:bidi="ne_NP"/>
        </w:rPr>
        <w:t>अब्रामले पहिले त्यहाँ शिविर खडा गरेको र वेदी बनाएको कुरा सम्झनुहोस्।</w:t>
      </w:r>
    </w:p>
    <w:p>
      <w:pPr/>
      <w:r>
        <w:rPr>
          <w:lang w:val="ne_NP" w:bidi="ne_NP"/>
        </w:rPr>
      </w:r>
      <w:r>
        <w:rPr>
          <w:lang w:val="ne_NP" w:bidi="ne_NP"/>
        </w:rPr>
        <w:t xml:space="preserve">रोक्नुहोस् र </w:t>
      </w:r>
      <w:r>
        <w:rPr>
          <w:lang w:val="ne_NP" w:bidi="ne_NP"/>
        </w:rPr>
        <w:t>ढुङ्गाको थुप्रोबाट बनेको र त्यसको माथि एक व्यक्तिले पशु बलिदान चढाउँदै गरेको वेदी</w:t>
      </w:r>
      <w:r>
        <w:rPr>
          <w:lang w:val="ne_NP" w:bidi="ne_NP"/>
        </w:rPr>
        <w:t>को तस्वीर देखाउनुहोस्।</w:t>
      </w:r>
    </w:p>
    <w:p>
      <w:pPr/>
      <w:r>
        <w:rPr>
          <w:lang w:val="ne_NP" w:bidi="ne_NP"/>
        </w:rPr>
      </w:r>
      <w:r>
        <w:rPr>
          <w:lang w:val="ne_NP" w:bidi="ne_NP"/>
        </w:rPr>
        <w:t>अब्रामले त्यो ठाउँमा परमेश्वरको आराधना गरे। सम्झनुहोस् कि यस कथामा प्रयोग गरिएको परमेश्वरको नाम याहवे हो, जुन परमेश्वरको व्यक्तिगत नाम हो।</w:t>
      </w:r>
    </w:p>
    <w:p>
      <w:pPr/>
      <w:r>
        <w:rPr>
          <w:lang w:val="ne_NP" w:bidi="ne_NP"/>
        </w:rPr>
      </w:r>
      <w:r>
        <w:rPr>
          <w:lang w:val="ne_NP" w:bidi="ne_NP"/>
        </w:rPr>
        <w:t>अब्रामको यात्राभरि उनका भतिजा लोत उनीसँग थिए। लोतसँग गाईवस्तुका बथानहरू, भेडा-बाख्राका बगालहरू र आफ्नै पालहरू थिए। यहाँ उल्लेख गरिएका पालहरूले मानिसहरू बस्ने अस्थायी आश्रय स्थलहरूलाई मात्र बुझाउँदैनन्। यस सन्दर्भमा, पालहरूले लोतसँग यात्रा गरिरहेका मानिसहरूलाई बुझाउँथे। यसमा उनकी पत्नी र नोकरहरू समावेश थिए। अब्राम र लोतसँग धेरै पशुहरू थिए। कनानीहरू र परिज्जी मानिसहरू पनि त्यो क्षेत्रमा बसोबास गर्थे र तिनीहरूसँग आफ्नै पशुहरू थिए। त्यहाँ यति धेरै पशुहरू थिए कि जमिनले ती सबैका लागि पर्याप्त आहार पुर्‍याउन सकेन। यसको कारण, अब्राम र लोतका गोठालाहरू वा पशुहरूको हेरचाह गर्ने मानिसहरूले बहस गर्न थाले।</w:t>
      </w:r>
    </w:p>
    <w:p>
      <w:pPr/>
      <w:r>
        <w:rPr>
          <w:lang w:val="ne_NP" w:bidi="ne_NP"/>
        </w:rPr>
      </w:r>
      <w:r>
        <w:rPr>
          <w:lang w:val="ne_NP" w:bidi="ne_NP"/>
        </w:rPr>
        <w:t>अब्रामले लोतसँग कुरा गरे र उनलाई भने कि तिनीहरू र तिनीहरूका गोठालाहरूका बीचमा झगडा हुनु हुँदैन। किनकि तिनीहरू नातागोता वा नजिकका आफन्तहरू थिए। लोत अब्रामका भाइ हारानका छोरा थिए भनेर सम्झनुहोस्। त्यसपछि, अब्रामले लोतलाई सोध्छन्, "के सम्पूर्ण भूमि तिम्रै सामुन्ने छैन र?" उनले खासै प्रश्न सोधिरहेका छैनन्। "हेर, सम्पूर्ण भूमि तिम्रो अघि छ!" भनेर उनी लोतलाई भन्न चाहन्छन्। तिनीहरू एक अर्काबाट टाढा बस्न सकून् र तिनीहरूका पशुहरूका लागि पर्याप्त आहारा होस् भनेर कहाँ जाने भन्ने कुरा छनोट गर्न अब्रामले लोतलाई भन्छन्। यदि लोतले बायाँ जान रोज्छन् भने अब्राम दायाँ जानेछन्। यदि लोतले दायाँ जान रोज्छन् भने अब्राम बायाँ जानेछन्।</w:t>
      </w:r>
    </w:p>
    <w:p>
      <w:pPr/>
      <w:r>
        <w:rPr>
          <w:lang w:val="ne_NP" w:bidi="ne_NP"/>
        </w:rPr>
      </w:r>
      <w:r>
        <w:rPr>
          <w:lang w:val="ne_NP" w:bidi="ne_NP"/>
        </w:rPr>
        <w:t>यहाँ रोक्नुहोस् र टोलीको रूपमा छलफल गर्नुहोस्: तपाईं आफ्नो संस्कृतिमा यस प्रकारका द्वन्द्वहरूलाई कसरी समाधान गर्नुहुन्छ?</w:t>
      </w:r>
    </w:p>
    <w:p>
      <w:pPr/>
      <w:r>
        <w:rPr>
          <w:lang w:val="ne_NP" w:bidi="ne_NP"/>
        </w:rPr>
      </w:r>
      <w:r>
        <w:rPr>
          <w:lang w:val="ne_NP" w:bidi="ne_NP"/>
        </w:rPr>
        <w:t>त्यसैले, लोतले आफ्ना आँखा उठाए, वा आफ्नो वरिपरि हेरे, र सोअरतिरको दिशामा रहेको सम्पूर्ण यर्दन नदीको उपत्यकालाई देखे। यसको अर्थ अब्राम र लोत अग्लो जमिनमा उभिएका हुनुपर्छ जहाँ तिनीहरूले सम्पूर्ण यर्दन उपत्यका देख्न सक्थे। यो यर्दन उपत्यका हो जहाँ यर्दन नदी बग्छ। यस नदीको कारणले लोतले त्यो ठाउँमा पानीको ठूलो आपूर्ति थियो भन्ने महसुस गरे। यो परमेश्वरको बगैँचा जस्तै थियो, जसले अदनको बगैँचालाई बुझाउँछ जुन परमेश्वरले मानिसलाई सृष्टि गर्दा लगाउनुभएको थियो। त्यो बगैँचाको आफ्नै नदी थियो, र त्यो ठाउँ परमेश्वरले पुरुष र महिलालाई सिर्जना गरेपछि राख्नु भएको ठाउँ थियो। यर्दन उपत्यका पनि मिश्र जस्तै थियो। मिस्रको पनि आफ्नै नाइल नदी थियो, जसले गर्दा यो उर्वर भूमि बन्यो। यसैकारण, जब कनानमा अनिकाल परेको थियो, तब अब्राम र उनको परिवार मिश्रमा गए। उपत्यका पनि सोअर भएको दिशामा थियो। सोअर मृत सागरको दक्षिणी क्षेत्रको एउटा सहर थियो, जहाँ यर्दन नदी जोडिएको थियो। यो सदोम र गमोरा शहरहरूको नजिकै थियो। पछिको कथामा, त्यहाँ बसोबास गर्ने मानिसहरूका ठूला पापहरूका कारण परमेश्वरले यी दुई सहरहरूलाई नष्ट गर्नुहुनेछ।</w:t>
      </w:r>
    </w:p>
    <w:p>
      <w:pPr/>
      <w:r>
        <w:rPr>
          <w:lang w:val="ne_NP" w:bidi="ne_NP"/>
        </w:rPr>
      </w:r>
      <w:r>
        <w:rPr>
          <w:lang w:val="ne_NP" w:bidi="ne_NP"/>
        </w:rPr>
        <w:t xml:space="preserve">रोक्नुहोस् र </w:t>
      </w:r>
      <w:r>
        <w:rPr>
          <w:lang w:val="ne_NP" w:bidi="ne_NP"/>
        </w:rPr>
        <w:t>मृत सागर, सदोम, गमोरा र सोआर समावेश भएको यर्दन उपत्यकाको</w:t>
      </w:r>
      <w:r>
        <w:rPr>
          <w:lang w:val="ne_NP" w:bidi="ne_NP"/>
        </w:rPr>
        <w:t xml:space="preserve"> नक्सा देखाउनुहोस्।</w:t>
      </w:r>
    </w:p>
    <w:p>
      <w:pPr/>
      <w:r>
        <w:rPr>
          <w:lang w:val="ne_NP" w:bidi="ne_NP"/>
        </w:rPr>
      </w:r>
      <w:r>
        <w:rPr>
          <w:lang w:val="ne_NP" w:bidi="ne_NP"/>
        </w:rPr>
        <w:t>त्यसैले, लोतले आफू कहाँ बस्ने भनेर निर्णय गरे। उनले पूर्वतिर यात्रा गरे र सदोम सहर नजिकै आफ्नो पाल सारे। पाल भनेको बुनेको कपडा वा पशुको छालाबाट बनेको एउटा बास बस्ने ठाउँ थियो जुन काठका खम्बाहरूमा अडिएको हुन्थ्यो। यो एउटा सार्न सकिने र अस्थायी आश्रय थियो।</w:t>
      </w:r>
    </w:p>
    <w:p>
      <w:pPr/>
      <w:r>
        <w:rPr>
          <w:lang w:val="ne_NP" w:bidi="ne_NP"/>
        </w:rPr>
      </w:r>
      <w:r>
        <w:rPr>
          <w:lang w:val="ne_NP" w:bidi="ne_NP"/>
        </w:rPr>
        <w:t xml:space="preserve">रोक्नुहोस् र </w:t>
      </w:r>
      <w:r>
        <w:rPr>
          <w:lang w:val="ne_NP" w:bidi="ne_NP"/>
        </w:rPr>
        <w:t>मानिसहरू भएको एउटा पालको</w:t>
      </w:r>
      <w:r>
        <w:rPr>
          <w:lang w:val="ne_NP" w:bidi="ne_NP"/>
        </w:rPr>
        <w:t xml:space="preserve"> तस्वीर देखाउनुहोस्।</w:t>
      </w:r>
    </w:p>
    <w:p>
      <w:pPr/>
      <w:r>
        <w:rPr>
          <w:lang w:val="ne_NP" w:bidi="ne_NP"/>
        </w:rPr>
      </w:r>
      <w:r>
        <w:rPr>
          <w:lang w:val="ne_NP" w:bidi="ne_NP"/>
        </w:rPr>
        <w:t>यस बीचमा, अब्रामले कनानमा बस्ने निर्णय गरे। त्यसैले, अब्राम र लोत एक अर्काबाट अलग भए।</w:t>
      </w:r>
    </w:p>
    <w:p>
      <w:pPr/>
      <w:r>
        <w:rPr>
          <w:lang w:val="ne_NP" w:bidi="ne_NP"/>
        </w:rPr>
      </w:r>
      <w:r>
        <w:rPr>
          <w:lang w:val="ne_NP" w:bidi="ne_NP"/>
        </w:rPr>
        <w:t>ती पुरुषहरू, वा सदोममा बस्ने मानिसहरूले परमेश्वरलाई पछ्याएनन्। सदोमका मानिसहरू कुन अर्थमा "दुष्ट" र "ज्यादै पापीहरू" थिए भन्ने कुरा स्पष्ट छैन। के स्पष्ट छ भने, लोतले त्यस ठाउँको पापका कारण परमेश्वरले पछि नष्ट गर्नुहुने ठाउँको नजिकै बस्न रोजेका थिए भन्ने देखाउन यो कुरा उल्लेख गरिएको थियो। यो पछिका कथाहरूको लागि महत्त्वपूर्ण जानकारी हुनेछ। यस बीचमा, अब्रामले परमेश्वरले प्रतिज्ञा गर्नुभएको देशमा बस्न रोजे।</w:t>
      </w:r>
    </w:p>
    <w:p>
      <w:pPr/>
      <w:r>
        <w:rPr>
          <w:lang w:val="ne_NP" w:bidi="ne_NP"/>
        </w:rPr>
      </w:r>
      <w:r>
        <w:rPr>
          <w:lang w:val="ne_NP" w:bidi="ne_NP"/>
        </w:rPr>
        <w:t>लोत अब्रामबाट अलग भएपछि, परमेश्वरले अब्रामलाई उत्तर, दक्षिण, पूर्व र पश्चिमतिर हेर्न भन्नुभयो। यसको अर्थ अब्राम एउटा यस्तो अग्लो स्थानमा उभिरहेका हुनुपर्छ जहाँबाट उनले आफ्नो वरिपरिको विशाल भूमि देख्न सक्थे। अब्रामले देख्ने सबै भूमि उहाँले अब्राम र उनका सन्तानलाई सदाका लागि दिनुहुनेछ भनेर परमेश्वरले भन्नुभयो। यहाँ, "सन्तान" ले अब्रामका सन्तानहरूलाई बुझाउँछ, र "सदाका लागि" को अर्थ अब्राम र उनका सन्तानहरू धेरै लामो समयसम्म जमिनका मालिक हुनेछन् भन्ने हुन्छ। परमेश्वरले यो पनि भन्नुभयो कि उहाँले अब्रामका सन्तानलाई "पृथ्वीको धूलो जतिकै बनाउनुहुनेछ ताकि यदि कसैले धूलो गन्न सक्छ भने, तब तिम्रा सन्तान पनि गन्न सकिनेछन्।" यसको अर्थ परमेश्वरले अब्रामका सन्तानहरूलाई यति धेरै बनाउनुहुनेछ कि तिनीहरूलाई गन्न सम्भव हुने छैन।</w:t>
      </w:r>
    </w:p>
    <w:p>
      <w:pPr/>
      <w:r>
        <w:rPr>
          <w:lang w:val="ne_NP" w:bidi="ne_NP"/>
        </w:rPr>
      </w:r>
      <w:r>
        <w:rPr>
          <w:lang w:val="ne_NP" w:bidi="ne_NP"/>
        </w:rPr>
        <w:t>अब्रामलाई यो कुरा बताएर, परमेश्वरले अब्रामलाई पहिले गर्नुभएको आफ्नो प्रतिज्ञा पुनः पुष्टि गर्नुहुन्छ। तर यहाँ ध्यान दिनुपर्ने कुरा यो छ कि परमेश्वरले अब्रामलाई पहिले दिनुभएको प्रतिज्ञाको बारेमा थप विवरणहरू दिनुभयो। सुरुमा, परमेश्वरको प्रतिज्ञाले "यो भूमि" लाई मात्र जनाउँथ्यो। यहाँ, परमेश्वरले भन्नुभयो कि प्रतिज्ञा गरिएको भूमिमा अब्रामले देखेको सबै भूमि समावेश हुनेछ। यसबाहेक, सुरुमा, परमेश्वरले अब्रामका सन्तानहरूलाई जमीन दिने प्रतिज्ञा गर्नुभयो। यहाँ, परमेश्वरले भन्नुभयो कि उहाँले अब्रामका सन्तानहरूलाई मात्र होइन, तर अब्रामलाई पनि जमीन दिनुहुनेछ। अन्तमा, परमेश्वरले यहाँ केही भन्नुभयो जसको बारेमा उहाँले पहिले उल्लेख गर्नुभएको थिएन। यस प्रतिज्ञामा, परमेश्वरले भन्नुभयो कि अब्राम र उनका सन्तानहरू "सदाका लागि" जमिनको मालिक हुनेछन्।</w:t>
      </w:r>
    </w:p>
    <w:p>
      <w:pPr/>
      <w:r>
        <w:rPr>
          <w:lang w:val="ne_NP" w:bidi="ne_NP"/>
        </w:rPr>
      </w:r>
      <w:r>
        <w:rPr>
          <w:lang w:val="ne_NP" w:bidi="ne_NP"/>
        </w:rPr>
        <w:t>त्यसपछि परमेश्वरले अब्रामलाई भन्नुभयो, "उठ, यस देशको लम्बाइ र चौडाइमा हिँडडुल गर, किनभने म यो तिमीलाई दिनेछु।" "उठ्नु" को हिब्रू शब्दले अब्राम बसिरहेका वा पल्टिरहेका थिए भन्ने संकेत गर्दैन। बरु, यो एउटा यस्तो शब्द हो जुन सामान्यतया एउटा महत्त्वपूर्ण र जरुरी आज्ञा प्रस्तुत गर्न प्रयोग गरिन्छ। यसको अर्थ त्यो व्यक्तिले ध्यानपूर्वक सुन्नुपर्छ र तुरुन्तै आज्ञा पालन गर्नुपर्छ। "भूमिको लम्बाइ र चौडाइमा हिँड्ने" भन्ने परमेश्वरको निर्देशन अब्रामको समयमा एउटा सामान्य अभ्यास थियो। जमिनको सम्पूर्ण क्षेत्रको वरिपरि हिँड्नुले कुनै व्यक्ति अब त्यस जमिनको मालिक हो भन्ने कुराको संकेत गर्दथ्यो।</w:t>
      </w:r>
    </w:p>
    <w:p>
      <w:pPr/>
      <w:r>
        <w:rPr>
          <w:lang w:val="ne_NP" w:bidi="ne_NP"/>
        </w:rPr>
      </w:r>
      <w:r>
        <w:rPr>
          <w:lang w:val="ne_NP" w:bidi="ne_NP"/>
        </w:rPr>
        <w:t xml:space="preserve"> रोक्नुहोस् र निम्न प्रश्नमा छलफल गर्नुहोस्: तपाईंको संस्कृतिमा कुनै व्यक्ति अब जमिनको मालिक भएको छ भनेर देखाउने सामान्य अभ्यास के छ?</w:t>
      </w:r>
    </w:p>
    <w:p>
      <w:pPr/>
      <w:r>
        <w:rPr>
          <w:lang w:val="ne_NP" w:bidi="ne_NP"/>
        </w:rPr>
      </w:r>
      <w:r>
        <w:rPr>
          <w:lang w:val="ne_NP" w:bidi="ne_NP"/>
        </w:rPr>
        <w:t>त्यसैले, अब्रामले "आफ्नो पाल सारे" र मम्रेका "ठूला रूखहरू" वा "फलाटहरू" का छेउमा बसोबास गरे जुन हेब्रोनमा थिए। पछिको कथाले मम्रे नामको एक पात्रको परिचय दिनेछ। यो ठाउँको नाम उनको नाममा राखिएको हुन सक्छ। धेरै पछिको एउटा कथाले मम्रे हेब्रोनको अर्को ठाउँको नाम बन्यो भन्ने कुरा प्रकट गर्नेछ।</w:t>
      </w:r>
    </w:p>
    <w:p>
      <w:pPr/>
      <w:r>
        <w:rPr>
          <w:lang w:val="ne_NP" w:bidi="ne_NP"/>
        </w:rPr>
      </w:r>
      <w:r>
        <w:rPr>
          <w:lang w:val="ne_NP" w:bidi="ne_NP"/>
        </w:rPr>
        <w:t xml:space="preserve">रोक्नुहोस् र </w:t>
      </w:r>
      <w:r>
        <w:rPr>
          <w:lang w:val="ne_NP" w:bidi="ne_NP"/>
        </w:rPr>
        <w:t>मम्रेका ठूला रूखहरूको</w:t>
      </w:r>
      <w:r>
        <w:rPr>
          <w:lang w:val="ne_NP" w:bidi="ne_NP"/>
        </w:rPr>
        <w:t xml:space="preserve"> तस्वीर देखाउनुहोस्। नक्सामा </w:t>
      </w:r>
      <w:r>
        <w:rPr>
          <w:lang w:val="ne_NP" w:bidi="ne_NP"/>
        </w:rPr>
        <w:t>हेब्रोन कहाँ अवस्थित छ</w:t>
      </w:r>
      <w:r>
        <w:rPr>
          <w:lang w:val="ne_NP" w:bidi="ne_NP"/>
        </w:rPr>
        <w:t xml:space="preserve"> भनेर पनि देखाउनुहोस्।</w:t>
      </w:r>
    </w:p>
    <w:p>
      <w:pPr/>
      <w:r>
        <w:rPr>
          <w:lang w:val="ne_NP" w:bidi="ne_NP"/>
        </w:rPr>
      </w:r>
      <w:r>
        <w:rPr>
          <w:lang w:val="ne_NP" w:bidi="ne_NP"/>
        </w:rPr>
        <w:t xml:space="preserve">त्यहाँ अब्रामले परमेश्वरका लागि वेदी बनाए। यसको अर्थ अब्रामले त्यो ठाउँमा परमेश्वरको आराधना गरे। </w:t>
      </w:r>
      <w:r>
        <w:rPr>
          <w:lang w:val="ne_NP" w:bidi="ne_NP"/>
        </w:rPr>
      </w:r>
    </w:p>
    <w:p>
      <w:pPr>
        <w:pStyle w:val="Heading3"/>
      </w:pPr>
      <w:r>
        <w:rPr>
          <w:lang w:val="ne_NP" w:bidi="ne_NP"/>
        </w:rPr>
        <w:t>Step 3</w:t>
      </w:r>
    </w:p>
    <w:p>
      <w:pPr/>
      <w:r>
        <w:rPr>
          <w:lang w:val="ne_NP" w:bidi="ne_NP"/>
        </w:rPr>
      </w:r>
      <w:r>
        <w:rPr>
          <w:lang w:val="ne_NP" w:bidi="ne_NP"/>
        </w:rPr>
        <w:t>संस्करणलाई सजिलोसँग बुझ्न पाठलाई फेरी एकपटक सुन्नुहोस्।</w:t>
      </w:r>
    </w:p>
    <w:p>
      <w:pPr/>
      <w:r>
        <w:rPr>
          <w:lang w:val="ne_NP" w:bidi="ne_NP"/>
        </w:rPr>
      </w:r>
      <w:r>
        <w:rPr>
          <w:lang w:val="ne_NP" w:bidi="ne_NP"/>
        </w:rPr>
        <w:t>यस सत्रमा, यस कथालाई दृश्यात्मक बनाउन तपाईंले समूहलाई मद्दत गर्नुहुनेछ। तपाईंले समूहलाई दृश्यहरू, सेटिङ र कथाका पात्रहरू परिभाषित गर्न मद्दत गर्नुहुनेछ।</w:t>
      </w:r>
    </w:p>
    <w:p>
      <w:pPr/>
      <w:r>
        <w:rPr>
          <w:lang w:val="ne_NP" w:bidi="ne_NP"/>
        </w:rPr>
      </w:r>
      <w:r>
        <w:rPr>
          <w:lang w:val="ne_NP" w:bidi="ne_NP"/>
        </w:rPr>
        <w:t>यस कथामा सात दृश्यहरू छन्।</w:t>
      </w:r>
    </w:p>
    <w:p>
      <w:pPr/>
      <w:r>
        <w:rPr>
          <w:lang w:val="ne_NP" w:bidi="ne_NP"/>
        </w:rPr>
      </w:r>
      <w:r>
        <w:rPr>
          <w:b/>
          <w:lang w:val="ne_NP" w:bidi="ne_NP"/>
        </w:rPr>
        <w:t>पहिलो दृश्य:</w:t>
      </w:r>
      <w:r>
        <w:rPr>
          <w:lang w:val="ne_NP" w:bidi="ne_NP"/>
        </w:rPr>
        <w:t xml:space="preserve"> अब्राम मिश्रबाट नेगेबको मरुभूमिमा गए। उनले आफ्नी पत्नी, आफ्ना भतिजा लोत, लोतकी पत्नी, तिनीहरूका नोकरहरू र पशुहरूसँग यात्रा गरे। अब्राम पशुहरू, चाँदी र सुनका साथ मिश्रबाट धनी भएर बाहिर आए।</w:t>
      </w:r>
    </w:p>
    <w:p>
      <w:pPr/>
      <w:r>
        <w:rPr>
          <w:lang w:val="ne_NP" w:bidi="ne_NP"/>
        </w:rPr>
      </w:r>
      <w:r>
        <w:rPr>
          <w:b/>
          <w:lang w:val="ne_NP" w:bidi="ne_NP"/>
        </w:rPr>
        <w:t>दोस्रो दृश्य:</w:t>
      </w:r>
      <w:r>
        <w:rPr>
          <w:lang w:val="ne_NP" w:bidi="ne_NP"/>
        </w:rPr>
        <w:t xml:space="preserve"> जब अब्राम र उनको घराना नेगेब पुगे, तिनीहरूले एक ठाउँबाट अर्को ठाउँमा यात्रा गरिरहे। तिनीहरू अन्तमा बेथेल आए र बेथेल र ऐको बीचको पहाडी देशमा बसोबास गरे। त्यहाँ, अब्रामले त्यहाँ पहिले बनाएको वेदीमा परमेश्वरको आराधना गरे।</w:t>
      </w:r>
    </w:p>
    <w:p>
      <w:pPr/>
      <w:r>
        <w:rPr>
          <w:lang w:val="ne_NP" w:bidi="ne_NP"/>
        </w:rPr>
      </w:r>
      <w:r>
        <w:rPr>
          <w:b/>
          <w:lang w:val="ne_NP" w:bidi="ne_NP"/>
        </w:rPr>
        <w:t>तेस्रो दृश्य:</w:t>
      </w:r>
      <w:r>
        <w:rPr>
          <w:lang w:val="ne_NP" w:bidi="ne_NP"/>
        </w:rPr>
        <w:t xml:space="preserve"> लोतसँग आफ्नै भेडाबाख्राका बगाल, गाईवस्तु र नोकर-चाकरहरू थिए। किनभने अब्राम र लोत एउटै देशमा सँगै बसोबास गर्थे, तिनीहरूका पशुहरूले पर्याप्त खाना पाइरहेका थिएनन्। फलस्वरूप, अब्राम र लोतका गोठालाहरू लडे। यसको अतिरिक्त, त्यो समयमा कनानीहरू र परिज्जीहरू तिनीहरूसँग त्यस देशमा बसोबास गर्थे।</w:t>
      </w:r>
    </w:p>
    <w:p>
      <w:pPr/>
      <w:r>
        <w:rPr>
          <w:lang w:val="ne_NP" w:bidi="ne_NP"/>
        </w:rPr>
      </w:r>
      <w:r>
        <w:rPr>
          <w:b/>
          <w:lang w:val="ne_NP" w:bidi="ne_NP"/>
        </w:rPr>
        <w:t>चौथो दृश्य:</w:t>
      </w:r>
      <w:r>
        <w:rPr>
          <w:lang w:val="ne_NP" w:bidi="ne_NP"/>
        </w:rPr>
        <w:t xml:space="preserve"> अब्रामले लोतसँग कुरा गर्छन्। अब्रामले तिनीहरू र तिनीहरूका गोठालाहरूले लड्नु हुँदैन भने। तिनीहरू बीचको द्वन्द्वबाट जोगिन अब्रामले लोतलाई वरिपरि हेर्न र आफू कहाँ बस्ने भनेर रोज्न भन्छन्। लोतले वरिपरि हेरे र यर्दन उपत्यकालाई एउटा उर्वर र राम्रोसँग सिँचाइ गरिएको जमिनको रूपमा देखे। लोतले पूरै यर्दन उपत्यका रोजे।</w:t>
      </w:r>
    </w:p>
    <w:p>
      <w:pPr/>
      <w:r>
        <w:rPr>
          <w:lang w:val="ne_NP" w:bidi="ne_NP"/>
        </w:rPr>
      </w:r>
      <w:r>
        <w:rPr>
          <w:b/>
          <w:lang w:val="ne_NP" w:bidi="ne_NP"/>
        </w:rPr>
        <w:t>पाँचौँ दृश्य:</w:t>
      </w:r>
      <w:r>
        <w:rPr>
          <w:lang w:val="ne_NP" w:bidi="ne_NP"/>
        </w:rPr>
        <w:t xml:space="preserve"> अब्राम र लोत अलग भए। अब्राम कनानमा बसे, भने लोत आफ्नो परिवार, नोकरहरू र पशुहरूसँग पूर्वतिर लागे। उनी सदोम नजिकका शहरहरूमा बसोबास गरे। सदोममा बसोबास गर्ने मानिसहरू दुष्ट थिए र परमेश्वरको विरुद्धमा पाप गरिरहेका थिए।</w:t>
      </w:r>
    </w:p>
    <w:p>
      <w:pPr/>
      <w:r>
        <w:rPr>
          <w:lang w:val="ne_NP" w:bidi="ne_NP"/>
        </w:rPr>
      </w:r>
      <w:r>
        <w:rPr>
          <w:b/>
          <w:lang w:val="ne_NP" w:bidi="ne_NP"/>
        </w:rPr>
        <w:t>छैटौं दृश्य:</w:t>
      </w:r>
      <w:r>
        <w:rPr>
          <w:lang w:val="ne_NP" w:bidi="ne_NP"/>
        </w:rPr>
        <w:t xml:space="preserve"> परमेश्वरले अब्रामसँग कुरा गर्नुहुन्छ र उनलाई उनी उभिएका ठाउँबाट वरिपरि हेर्न भन्नुहुन्छ। अब्रामले देख्ने सबै भूमि उहाँले अब्राम र उनका सन्तानहरूलाई सदाका लागि दिनुहुनेछ भनेर परमेश्वरले प्रतिज्ञा गर्नुभयो। परमेश्वरले यो पनि प्रतिज्ञा गर्नुभयो कि अब्रामका सन्तानहरू पृथ्वीको धूलो जतिनै हुनेछन्। त्यसपछि परमेश्वरले अब्रामलाई सम्पूर्ण भूमिमा हिँडडुल गर्न भन्नुभयो, किनभने परमेश्वरले उनलाई यो दिनुहुनेछ।</w:t>
      </w:r>
    </w:p>
    <w:p>
      <w:pPr/>
      <w:r>
        <w:rPr>
          <w:lang w:val="ne_NP" w:bidi="ne_NP"/>
        </w:rPr>
      </w:r>
      <w:r>
        <w:rPr>
          <w:b/>
          <w:lang w:val="ne_NP" w:bidi="ne_NP"/>
        </w:rPr>
        <w:t>सातौं दृश्य:</w:t>
      </w:r>
      <w:r>
        <w:rPr>
          <w:lang w:val="ne_NP" w:bidi="ne_NP"/>
        </w:rPr>
        <w:t xml:space="preserve"> अब्रामले आफ्नो पाल टाँगे र हेब्रोनका मम्रेका ठूला रूखहरू नजिकै बस्न गए। त्यहाँ अब्रामले परमेश्वरका लागि वेदी बनाए।</w:t>
      </w:r>
    </w:p>
    <w:p>
      <w:pPr/>
      <w:r>
        <w:rPr>
          <w:lang w:val="ne_NP" w:bidi="ne_NP"/>
        </w:rPr>
      </w:r>
      <w:r>
        <w:rPr>
          <w:lang w:val="ne_NP" w:bidi="ne_NP"/>
        </w:rPr>
        <w:t>यस कथामा यि पात्रहरु समावेश छन्:</w:t>
      </w:r>
    </w:p>
    <w:p>
      <w:pPr>
        <w:pStyle w:val="ListBullet"/>
        <w:spacing w:line="240" w:lineRule="auto"/>
        <w:ind w:left="720"/>
      </w:pPr>
      <w:r>
        <w:rPr>
          <w:lang w:val="ne_NP" w:bidi="ne_NP"/>
        </w:rPr>
      </w:r>
      <w:r>
        <w:rPr>
          <w:lang w:val="ne_NP" w:bidi="ne_NP"/>
        </w:rPr>
        <w:t>परमेश्वर</w:t>
      </w:r>
    </w:p>
    <w:p>
      <w:pPr>
        <w:pStyle w:val="ListBullet"/>
        <w:spacing w:line="240" w:lineRule="auto"/>
        <w:ind w:left="720"/>
      </w:pPr>
      <w:r>
        <w:rPr>
          <w:lang w:val="ne_NP" w:bidi="ne_NP"/>
        </w:rPr>
      </w:r>
      <w:r>
        <w:rPr>
          <w:lang w:val="ne_NP" w:bidi="ne_NP"/>
        </w:rPr>
        <w:t>अब्राम</w:t>
      </w:r>
    </w:p>
    <w:p>
      <w:pPr>
        <w:pStyle w:val="ListBullet"/>
        <w:spacing w:line="240" w:lineRule="auto"/>
        <w:ind w:left="720"/>
      </w:pPr>
      <w:r>
        <w:rPr>
          <w:lang w:val="ne_NP" w:bidi="ne_NP"/>
        </w:rPr>
      </w:r>
      <w:r>
        <w:rPr>
          <w:lang w:val="ne_NP" w:bidi="ne_NP"/>
        </w:rPr>
        <w:t>सराई</w:t>
      </w:r>
    </w:p>
    <w:p>
      <w:pPr>
        <w:pStyle w:val="ListBullet"/>
        <w:spacing w:line="240" w:lineRule="auto"/>
        <w:ind w:left="720"/>
      </w:pPr>
      <w:r>
        <w:rPr>
          <w:lang w:val="ne_NP" w:bidi="ne_NP"/>
        </w:rPr>
      </w:r>
      <w:r>
        <w:rPr>
          <w:lang w:val="ne_NP" w:bidi="ne_NP"/>
        </w:rPr>
        <w:t>अब्रामका नोकरहरू</w:t>
      </w:r>
    </w:p>
    <w:p>
      <w:pPr>
        <w:pStyle w:val="ListBullet"/>
        <w:spacing w:line="240" w:lineRule="auto"/>
        <w:ind w:left="720"/>
      </w:pPr>
      <w:r>
        <w:rPr>
          <w:lang w:val="ne_NP" w:bidi="ne_NP"/>
        </w:rPr>
      </w:r>
      <w:r>
        <w:rPr>
          <w:lang w:val="ne_NP" w:bidi="ne_NP"/>
        </w:rPr>
        <w:t>लोत</w:t>
      </w:r>
    </w:p>
    <w:p>
      <w:pPr>
        <w:pStyle w:val="ListBullet"/>
        <w:spacing w:line="240" w:lineRule="auto"/>
        <w:ind w:left="720"/>
      </w:pPr>
      <w:r>
        <w:rPr>
          <w:lang w:val="ne_NP" w:bidi="ne_NP"/>
        </w:rPr>
      </w:r>
      <w:r>
        <w:rPr>
          <w:lang w:val="ne_NP" w:bidi="ne_NP"/>
        </w:rPr>
        <w:t>लोतकी पत्नी</w:t>
      </w:r>
    </w:p>
    <w:p>
      <w:pPr>
        <w:pStyle w:val="ListBullet"/>
        <w:spacing w:line="240" w:lineRule="auto"/>
        <w:ind w:left="720"/>
      </w:pPr>
      <w:r>
        <w:rPr>
          <w:lang w:val="ne_NP" w:bidi="ne_NP"/>
        </w:rPr>
      </w:r>
      <w:r>
        <w:rPr>
          <w:lang w:val="ne_NP" w:bidi="ne_NP"/>
        </w:rPr>
        <w:t>लोतका नोकरहरू</w:t>
      </w:r>
    </w:p>
    <w:p>
      <w:pPr>
        <w:pStyle w:val="ListBullet"/>
        <w:spacing w:line="240" w:lineRule="auto"/>
        <w:ind w:left="720"/>
      </w:pPr>
      <w:r>
        <w:rPr>
          <w:lang w:val="ne_NP" w:bidi="ne_NP"/>
        </w:rPr>
      </w:r>
      <w:r>
        <w:rPr>
          <w:lang w:val="ne_NP" w:bidi="ne_NP"/>
        </w:rPr>
        <w:t>कनानीहरू</w:t>
      </w:r>
    </w:p>
    <w:p>
      <w:pPr>
        <w:pStyle w:val="ListBullet"/>
        <w:spacing w:line="240" w:lineRule="auto"/>
        <w:ind w:left="720"/>
      </w:pPr>
      <w:r>
        <w:rPr>
          <w:lang w:val="ne_NP" w:bidi="ne_NP"/>
        </w:rPr>
      </w:r>
      <w:r>
        <w:rPr>
          <w:lang w:val="ne_NP" w:bidi="ne_NP"/>
        </w:rPr>
        <w:t>परिज्जीहरू</w:t>
      </w:r>
    </w:p>
    <w:p>
      <w:pPr/>
      <w:r>
        <w:rPr>
          <w:lang w:val="ne_NP" w:bidi="ne_NP"/>
        </w:rPr>
      </w:r>
      <w:r>
        <w:rPr>
          <w:lang w:val="ne_NP" w:bidi="ne_NP"/>
        </w:rPr>
        <w:t xml:space="preserve">यस सत्रमा, समूहमा स्टोरीबोर्ड, चित्र कोरेर वा कुशलता प्रयोग गरेर कथालाई दृश्यात्मक बनाउनु होस र नाटक गर्नुहोस। </w:t>
      </w:r>
    </w:p>
    <w:p>
      <w:pPr/>
      <w:r>
        <w:rPr>
          <w:lang w:val="ne_NP" w:bidi="ne_NP"/>
        </w:rPr>
      </w:r>
      <w:r>
        <w:rPr>
          <w:lang w:val="ne_NP" w:bidi="ne_NP"/>
        </w:rPr>
        <w:t>पहिलो दृश्यमा, अब्राम र उनको परिवार मिश्रबाट नेगेबको मरुभूमितिर यात्रा गरिरहेका छन्।</w:t>
      </w:r>
    </w:p>
    <w:p>
      <w:pPr/>
      <w:r>
        <w:rPr>
          <w:lang w:val="ne_NP" w:bidi="ne_NP"/>
        </w:rPr>
      </w:r>
      <w:r>
        <w:rPr>
          <w:lang w:val="ne_NP" w:bidi="ne_NP"/>
        </w:rPr>
        <w:t xml:space="preserve">रोक्नुहोस् र </w:t>
      </w:r>
      <w:r>
        <w:rPr>
          <w:lang w:val="ne_NP" w:bidi="ne_NP"/>
        </w:rPr>
        <w:t>नेगेबको मरुभूमि</w:t>
      </w:r>
      <w:r>
        <w:rPr>
          <w:lang w:val="ne_NP" w:bidi="ne_NP"/>
        </w:rPr>
        <w:t>को तस्वीर देखाउनुहोस्।</w:t>
      </w:r>
    </w:p>
    <w:p>
      <w:pPr/>
      <w:r>
        <w:rPr>
          <w:lang w:val="ne_NP" w:bidi="ne_NP"/>
        </w:rPr>
      </w:r>
      <w:r>
        <w:rPr>
          <w:lang w:val="ne_NP" w:bidi="ne_NP"/>
        </w:rPr>
        <w:t>उनी आफ्नी पत्नी, नोकरहरू, लोत, लोतकी पत्नी र लोतका नोकरहरू र तिनीहरूका सबै सरसम्पत्तिसहित यात्रा गर्छन्। तिनीहरूले सायद हिँडेर यात्रा गरे। यदि यस दृश्यको लागि भेडाका बगाल र गाईवस्तुका बथान उपलब्ध छैनन् भने तपाईंले ती पशुहरूको प्रतिनिधित्व गर्ने कुनै पनि वस्तु प्रयोग गर्न सक्नुहुन्छ। अब्रामको चाँदी र सुन पनि देखाउने कुरा निश्चित गर्नुहोस्। यदि दृश्यको लागि यस्ता चिजहरू उपलब्ध छैनन् भने तपाईंले चाँदी र सुनको प्रतिनिधित्व गर्ने कुनै पनि वस्तु प्रयोग गर्न सक्नुहुन्छ। यात्रा मैदानबाट अग्लो भूमितिर हुन्छ।</w:t>
      </w:r>
    </w:p>
    <w:p>
      <w:pPr/>
      <w:r>
        <w:rPr>
          <w:lang w:val="ne_NP" w:bidi="ne_NP"/>
        </w:rPr>
      </w:r>
      <w:r>
        <w:rPr>
          <w:lang w:val="ne_NP" w:bidi="ne_NP"/>
        </w:rPr>
        <w:t>दोस्रो दृश्यमा, अब्राम र उनका मानिसहरू बेथेल र ऐको बीचको पहाडी इलाकामा नपुगेसम्म एक ठाउँबाट अर्को ठाउँमा बास सर्दै गइरहेका छन्।</w:t>
      </w:r>
    </w:p>
    <w:p>
      <w:pPr/>
      <w:r>
        <w:rPr>
          <w:lang w:val="ne_NP" w:bidi="ne_NP"/>
        </w:rPr>
      </w:r>
      <w:r>
        <w:rPr>
          <w:lang w:val="ne_NP" w:bidi="ne_NP"/>
        </w:rPr>
        <w:t xml:space="preserve">रोक्नुहोस् र </w:t>
      </w:r>
      <w:r>
        <w:rPr>
          <w:lang w:val="ne_NP" w:bidi="ne_NP"/>
        </w:rPr>
        <w:t>पहाडी देशको</w:t>
      </w:r>
      <w:r>
        <w:rPr>
          <w:lang w:val="ne_NP" w:bidi="ne_NP"/>
        </w:rPr>
        <w:t xml:space="preserve"> एउटा तस्वीर देखाउनुहोस्, र यो </w:t>
      </w:r>
      <w:r>
        <w:rPr>
          <w:lang w:val="ne_NP" w:bidi="ne_NP"/>
        </w:rPr>
        <w:t>बेथेल र ऐको बीचमा रहेको</w:t>
      </w:r>
      <w:r>
        <w:rPr>
          <w:lang w:val="ne_NP" w:bidi="ne_NP"/>
        </w:rPr>
        <w:t xml:space="preserve"> कुरा देखाउने एउटा नक्सा देखाउनुहोस्।</w:t>
      </w:r>
    </w:p>
    <w:p>
      <w:pPr/>
      <w:r>
        <w:rPr>
          <w:lang w:val="ne_NP" w:bidi="ne_NP"/>
        </w:rPr>
      </w:r>
      <w:r>
        <w:rPr>
          <w:lang w:val="ne_NP" w:bidi="ne_NP"/>
        </w:rPr>
        <w:t>तिनीहरू एक ठाउँबाट अर्को ठाउँमा कति समय बसे भन्ने कुरा स्पष्ट छैन। सायद, तिनीहरूको एक ठाउँबाट अर्को ठाउँमा जाने क्रम तत्काल हुँदैन। यो दृश्य अब्रामले पहिले बनाएको वेदीमा परमेश्वरको आराधना गरेसँगै समाप्त हुन्छ।</w:t>
      </w:r>
    </w:p>
    <w:p>
      <w:pPr/>
      <w:r>
        <w:rPr>
          <w:lang w:val="ne_NP" w:bidi="ne_NP"/>
        </w:rPr>
      </w:r>
      <w:r>
        <w:rPr>
          <w:lang w:val="ne_NP" w:bidi="ne_NP"/>
        </w:rPr>
        <w:t xml:space="preserve">रोक्नुहोस् र </w:t>
      </w:r>
      <w:r>
        <w:rPr>
          <w:lang w:val="ne_NP" w:bidi="ne_NP"/>
        </w:rPr>
        <w:t>ढुङ्गाको थुप्रोबाट बनेको र त्यसको माथि एक व्यक्तिले पशु बलिदान चढाउँदै गरेको वेदी</w:t>
      </w:r>
      <w:r>
        <w:rPr>
          <w:lang w:val="ne_NP" w:bidi="ne_NP"/>
        </w:rPr>
        <w:t>को तस्वीर देखाउनुहोस्।</w:t>
      </w:r>
    </w:p>
    <w:p>
      <w:pPr/>
      <w:r>
        <w:rPr>
          <w:lang w:val="ne_NP" w:bidi="ne_NP"/>
        </w:rPr>
      </w:r>
      <w:r>
        <w:rPr>
          <w:lang w:val="ne_NP" w:bidi="ne_NP"/>
        </w:rPr>
        <w:t xml:space="preserve"> तेस्रो दृश्यमा, ध्यान केन्द्रित गर्ने कुरामा परिवर्तन हुनेछ। यो सेटिङ अब मानिसहरू र पशुहरूले भरिएको छ। त्यहाँ अब्राम र लोतका गोठालाहरू छन्। त्यसपछि कनानीहरू र परिज्जीहरू छन्। र त्यसपछि तिनीहरूका सबै पशुहरू त्यहाँ छन्। अब्राम र लोतका गोठालाहरू कुनै बेला लड्नेछन्। तर तिनीहरूको लडाइँ आखिरमा टुङ्गिने छ।</w:t>
      </w:r>
    </w:p>
    <w:p>
      <w:pPr/>
      <w:r>
        <w:rPr>
          <w:lang w:val="ne_NP" w:bidi="ne_NP"/>
        </w:rPr>
      </w:r>
      <w:r>
        <w:rPr>
          <w:lang w:val="ne_NP" w:bidi="ne_NP"/>
        </w:rPr>
        <w:t>अघिल्लो दृश्यको परिणाम स्वरूप, अब्रामले चौथो दृश्यमा सिधै लोतसँग कुरा गर्नेछन्। तिनीहरू दुवै अग्लो स्थानमा उभिरहेका छन् जहाँबाट तिनीहरूले आफ्नो वरिपरिको जमिन देख्न सक्छन्। त्यसपछि लोतले चारैतिरको जमिनलाई हेर्छन्। उनले यर्दन उपत्यका देख्छन् र त्यहाँ जान उत्साहित हुन्छन्।</w:t>
      </w:r>
    </w:p>
    <w:p>
      <w:pPr/>
      <w:r>
        <w:rPr>
          <w:lang w:val="ne_NP" w:bidi="ne_NP"/>
        </w:rPr>
      </w:r>
      <w:r>
        <w:rPr>
          <w:lang w:val="ne_NP" w:bidi="ne_NP"/>
        </w:rPr>
        <w:t>पाँचौँ दृश्यमा, लोतले अब्रामलाई बिदाइ गर्छन्। उनी आफ्नी पत्नी, नोकरहरू र पशुहरूसँग मिलेर पूर्वतिर यात्रा गर्छन्। त्यसपछि, उनले सदोम नजिकैका शहरहरूमा शिविर स्थापित गर्नेछन्।</w:t>
      </w:r>
    </w:p>
    <w:p>
      <w:pPr/>
      <w:r>
        <w:rPr>
          <w:lang w:val="ne_NP" w:bidi="ne_NP"/>
        </w:rPr>
      </w:r>
      <w:r>
        <w:rPr>
          <w:lang w:val="ne_NP" w:bidi="ne_NP"/>
        </w:rPr>
        <w:t xml:space="preserve">रोक्नुहोस् र </w:t>
      </w:r>
      <w:r>
        <w:rPr>
          <w:lang w:val="ne_NP" w:bidi="ne_NP"/>
        </w:rPr>
        <w:t>मृत सागर, सदोम, गमोरा र सोआर समावेश भएको यर्दन उपत्यकाको</w:t>
      </w:r>
      <w:r>
        <w:rPr>
          <w:lang w:val="ne_NP" w:bidi="ne_NP"/>
        </w:rPr>
        <w:t xml:space="preserve"> नक्सा देखाउनुहोस्। तपाईंले पालको तस्वीर </w:t>
      </w:r>
      <w:r>
        <w:rPr>
          <w:lang w:val="ne_NP" w:bidi="ne_NP"/>
        </w:rPr>
        <w:t>पनि</w:t>
      </w:r>
      <w:r>
        <w:rPr>
          <w:lang w:val="ne_NP" w:bidi="ne_NP"/>
        </w:rPr>
        <w:t xml:space="preserve"> देखाउन सक्नुहुन्छ।</w:t>
      </w:r>
    </w:p>
    <w:p>
      <w:pPr/>
      <w:r>
        <w:rPr>
          <w:lang w:val="ne_NP" w:bidi="ne_NP"/>
        </w:rPr>
      </w:r>
      <w:r>
        <w:rPr>
          <w:lang w:val="ne_NP" w:bidi="ne_NP"/>
        </w:rPr>
        <w:t>यो दृश्य अब्रामले कनानको कुनै ठाउँमा शिविर खडा गरेसँगै अन्त्य हुन्छ।</w:t>
      </w:r>
    </w:p>
    <w:p>
      <w:pPr/>
      <w:r>
        <w:rPr>
          <w:lang w:val="ne_NP" w:bidi="ne_NP"/>
        </w:rPr>
      </w:r>
      <w:r>
        <w:rPr>
          <w:lang w:val="ne_NP" w:bidi="ne_NP"/>
        </w:rPr>
        <w:t>छैटौं दृश्यमा, अब्राम अग्लो जमिनमा उभिरहेका छन्। परमेश्वरले अब्रामसँग सिधै कुरा गर्नुहुन्छ र उनलाई सबै दिशाको वरिपरिको भूमि हेर्न भन्नुहुन्छ। अब्रामले वरिपरि हेर्दा, उनले देखेका सबै कुरा परमेश्वरले उनलाई र उनका सन्तानहरूलाई दिने प्रतिज्ञा गर्नुहुन्छ। यसको अतिरिक्त, परमेश्वरले भन्नुभयो कि अब्रामका सन्तानहरू पृथ्वीको धूलो जतिकै धेरै हुनेछन्। तपाईंले बालुवा भएको ठाउँमा बाहिर जान पनि सक्नुहुन्छ। त्यसपछि तपाईंले बालुवा गन्ने प्रयास गर्न सक्नुहुन्छ। परमेश्वरले अब्रामलाई सम्पूर्ण देशमा हिँड्न पनि आज्ञा गर्नुहुनेछ किनभने परमेश्वरले उनलाई र उनका सन्तानहरूलाई सम्पूर्ण भूमि दिनुहुनेछ। परमेश्वरले आज्ञा दिनुभएअनुसार अब्राम त्यस भूमिमा हिँडेसँगै यो दृश्य समाप्त हुन्छ। वास्तवमा, जमीन धेरै ठूलो छ। यो पैदल यात्रा पूरा गर्न अब्रामलाई केही दिन लागेको हुन सक्छ। यस दृश्यलाई मूर्त रूप दिने उद्देश्यका लागि, तपाईं केवल एउटा सानो क्षेत्रको वरिपरि हिँड्न सक्नुहुन्छ र कनानको विशाल भूमिको प्रतिनिधित्व गर्ने सीमाहरू देखाउन सक्नुहुन्छ।</w:t>
      </w:r>
    </w:p>
    <w:p>
      <w:pPr/>
      <w:r>
        <w:rPr>
          <w:lang w:val="ne_NP" w:bidi="ne_NP"/>
        </w:rPr>
      </w:r>
      <w:r>
        <w:rPr>
          <w:lang w:val="ne_NP" w:bidi="ne_NP"/>
        </w:rPr>
        <w:t>सातौं दृश्यमा, अब्रामले आफ्नो सम्पूर्ण परिवारलाई हेब्रोनको मम्रेका ठूला रूखहरूको नजिकै ल्याउनेछन्।</w:t>
      </w:r>
    </w:p>
    <w:p>
      <w:pPr/>
      <w:r>
        <w:rPr>
          <w:lang w:val="ne_NP" w:bidi="ne_NP"/>
        </w:rPr>
      </w:r>
      <w:r>
        <w:rPr>
          <w:lang w:val="ne_NP" w:bidi="ne_NP"/>
        </w:rPr>
        <w:t xml:space="preserve">रोक्नुहोस् र </w:t>
      </w:r>
      <w:r>
        <w:rPr>
          <w:lang w:val="ne_NP" w:bidi="ne_NP"/>
        </w:rPr>
        <w:t>मम्रेका रूखहरूको</w:t>
      </w:r>
      <w:r>
        <w:rPr>
          <w:lang w:val="ne_NP" w:bidi="ne_NP"/>
        </w:rPr>
        <w:t xml:space="preserve"> तस्वीर देखाउनुहोस्। नक्सामा </w:t>
      </w:r>
      <w:r>
        <w:rPr>
          <w:lang w:val="ne_NP" w:bidi="ne_NP"/>
        </w:rPr>
        <w:t>हेब्रोन कहाँ अवस्थित छ</w:t>
      </w:r>
      <w:r>
        <w:rPr>
          <w:lang w:val="ne_NP" w:bidi="ne_NP"/>
        </w:rPr>
        <w:t xml:space="preserve"> भनेर पनि देखाउनुहोस्। त्यहाँ, अब्रामले शिविर बनाउनेछन् र परमेश्वरका लागि वेदी बनाउनेछन्। अब्रामले त्यो ठाउँमा परमेश्वरको आराधना पनि गरेको हुन सक्ने सम्भावना छ।</w:t>
      </w:r>
      <w:r>
        <w:rPr>
          <w:lang w:val="ne_NP" w:bidi="ne_NP"/>
        </w:rPr>
      </w:r>
    </w:p>
    <w:p>
      <w:pPr>
        <w:pStyle w:val="Heading3"/>
      </w:pPr>
      <w:r>
        <w:rPr>
          <w:lang w:val="ne_NP" w:bidi="ne_NP"/>
        </w:rPr>
        <w:t>Step 4</w:t>
      </w:r>
    </w:p>
    <w:p>
      <w:pPr/>
      <w:r>
        <w:rPr>
          <w:lang w:val="ne_NP" w:bidi="ne_NP"/>
        </w:rPr>
      </w:r>
      <w:r>
        <w:rPr>
          <w:lang w:val="ne_NP" w:bidi="ne_NP"/>
        </w:rPr>
        <w:t>संस्करणलाई सजिलोसँग बुझ्न पाठलाई फेरी एकपटक सुन्नुहोस्।</w:t>
      </w:r>
    </w:p>
    <w:p>
      <w:pPr/>
      <w:r>
        <w:rPr>
          <w:lang w:val="ne_NP" w:bidi="ne_NP"/>
        </w:rPr>
      </w:r>
      <w:r>
        <w:rPr>
          <w:lang w:val="ne_NP" w:bidi="ne_NP"/>
        </w:rPr>
        <w:t>यस सत्रमा, टोलीले कथालाई नाटकीय बनाउनेछ।</w:t>
      </w:r>
    </w:p>
    <w:p>
      <w:pPr/>
      <w:r>
        <w:rPr>
          <w:lang w:val="ne_NP" w:bidi="ne_NP"/>
        </w:rPr>
      </w:r>
      <w:r>
        <w:rPr>
          <w:lang w:val="ne_NP" w:bidi="ne_NP"/>
        </w:rPr>
        <w:t>यस कथामा सात दृश्यहरू छन्।</w:t>
      </w:r>
    </w:p>
    <w:p>
      <w:pPr/>
      <w:r>
        <w:rPr>
          <w:lang w:val="ne_NP" w:bidi="ne_NP"/>
        </w:rPr>
      </w:r>
      <w:r>
        <w:rPr>
          <w:lang w:val="ne_NP" w:bidi="ne_NP"/>
        </w:rPr>
        <w:t>यस कथामा यि पात्रहरु समावेश छन्:</w:t>
      </w:r>
    </w:p>
    <w:p>
      <w:pPr>
        <w:pStyle w:val="ListBullet"/>
        <w:spacing w:line="240" w:lineRule="auto"/>
        <w:ind w:left="720"/>
      </w:pPr>
      <w:r>
        <w:rPr>
          <w:lang w:val="ne_NP" w:bidi="ne_NP"/>
        </w:rPr>
      </w:r>
      <w:r>
        <w:rPr>
          <w:lang w:val="ne_NP" w:bidi="ne_NP"/>
        </w:rPr>
        <w:t>परमेश्वर</w:t>
      </w:r>
    </w:p>
    <w:p>
      <w:pPr>
        <w:pStyle w:val="ListBullet"/>
        <w:spacing w:line="240" w:lineRule="auto"/>
        <w:ind w:left="720"/>
      </w:pPr>
      <w:r>
        <w:rPr>
          <w:lang w:val="ne_NP" w:bidi="ne_NP"/>
        </w:rPr>
      </w:r>
      <w:r>
        <w:rPr>
          <w:lang w:val="ne_NP" w:bidi="ne_NP"/>
        </w:rPr>
        <w:t>अब्राम</w:t>
      </w:r>
    </w:p>
    <w:p>
      <w:pPr>
        <w:pStyle w:val="ListBullet"/>
        <w:spacing w:line="240" w:lineRule="auto"/>
        <w:ind w:left="720"/>
      </w:pPr>
      <w:r>
        <w:rPr>
          <w:lang w:val="ne_NP" w:bidi="ne_NP"/>
        </w:rPr>
      </w:r>
      <w:r>
        <w:rPr>
          <w:lang w:val="ne_NP" w:bidi="ne_NP"/>
        </w:rPr>
        <w:t>सराई</w:t>
      </w:r>
    </w:p>
    <w:p>
      <w:pPr>
        <w:pStyle w:val="ListBullet"/>
        <w:spacing w:line="240" w:lineRule="auto"/>
        <w:ind w:left="720"/>
      </w:pPr>
      <w:r>
        <w:rPr>
          <w:lang w:val="ne_NP" w:bidi="ne_NP"/>
        </w:rPr>
      </w:r>
      <w:r>
        <w:rPr>
          <w:lang w:val="ne_NP" w:bidi="ne_NP"/>
        </w:rPr>
        <w:t>अब्रामका नोकरहरू</w:t>
      </w:r>
    </w:p>
    <w:p>
      <w:pPr>
        <w:pStyle w:val="ListBullet"/>
        <w:spacing w:line="240" w:lineRule="auto"/>
        <w:ind w:left="720"/>
      </w:pPr>
      <w:r>
        <w:rPr>
          <w:lang w:val="ne_NP" w:bidi="ne_NP"/>
        </w:rPr>
      </w:r>
      <w:r>
        <w:rPr>
          <w:lang w:val="ne_NP" w:bidi="ne_NP"/>
        </w:rPr>
        <w:t>लोत</w:t>
      </w:r>
    </w:p>
    <w:p>
      <w:pPr>
        <w:pStyle w:val="ListBullet"/>
        <w:spacing w:line="240" w:lineRule="auto"/>
        <w:ind w:left="720"/>
      </w:pPr>
      <w:r>
        <w:rPr>
          <w:lang w:val="ne_NP" w:bidi="ne_NP"/>
        </w:rPr>
      </w:r>
      <w:r>
        <w:rPr>
          <w:lang w:val="ne_NP" w:bidi="ne_NP"/>
        </w:rPr>
        <w:t>लोतकी पत्नी</w:t>
      </w:r>
    </w:p>
    <w:p>
      <w:pPr>
        <w:pStyle w:val="ListBullet"/>
        <w:spacing w:line="240" w:lineRule="auto"/>
        <w:ind w:left="720"/>
      </w:pPr>
      <w:r>
        <w:rPr>
          <w:lang w:val="ne_NP" w:bidi="ne_NP"/>
        </w:rPr>
      </w:r>
      <w:r>
        <w:rPr>
          <w:lang w:val="ne_NP" w:bidi="ne_NP"/>
        </w:rPr>
        <w:t>लोतका नोकरहरू</w:t>
      </w:r>
    </w:p>
    <w:p>
      <w:pPr>
        <w:pStyle w:val="ListBullet"/>
        <w:spacing w:line="240" w:lineRule="auto"/>
        <w:ind w:left="720"/>
      </w:pPr>
      <w:r>
        <w:rPr>
          <w:lang w:val="ne_NP" w:bidi="ne_NP"/>
        </w:rPr>
      </w:r>
      <w:r>
        <w:rPr>
          <w:lang w:val="ne_NP" w:bidi="ne_NP"/>
        </w:rPr>
        <w:t>कनानीहरू</w:t>
      </w:r>
    </w:p>
    <w:p>
      <w:pPr>
        <w:pStyle w:val="ListBullet"/>
        <w:spacing w:line="240" w:lineRule="auto"/>
        <w:ind w:left="720"/>
      </w:pPr>
      <w:r>
        <w:rPr>
          <w:lang w:val="ne_NP" w:bidi="ne_NP"/>
        </w:rPr>
      </w:r>
      <w:r>
        <w:rPr>
          <w:lang w:val="ne_NP" w:bidi="ne_NP"/>
        </w:rPr>
        <w:t>परिज्जीहरू</w:t>
      </w:r>
    </w:p>
    <w:p>
      <w:pPr/>
      <w:r>
        <w:rPr>
          <w:lang w:val="ne_NP" w:bidi="ne_NP"/>
        </w:rPr>
      </w:r>
      <w:r>
        <w:rPr>
          <w:lang w:val="ne_NP" w:bidi="ne_NP"/>
        </w:rPr>
        <w:t>टोलीले कथालाई दुई पटक अभिनय गर्न लगाउनुहोस्। तिनीहरूले अनुवाद गरिरहेका भाषामा अभिनय गर्नुपर्छ। पहिला, टोलीले नरोकिकन कथालाई अभिनय गर्नु। दोस्रो पटक टोलीले कथालाई अभिनय गर्दा, तिनीहरूलाई कथाको विभिन्न ठाउँहरूमा रोक्नुहोस्।</w:t>
      </w:r>
    </w:p>
    <w:p>
      <w:pPr/>
      <w:r>
        <w:rPr>
          <w:lang w:val="ne_NP" w:bidi="ne_NP"/>
        </w:rPr>
      </w:r>
      <w:r>
        <w:rPr>
          <w:lang w:val="ne_NP" w:bidi="ne_NP"/>
        </w:rPr>
        <w:t>टोलीले पहिलो पटक कथालाई अभिनय गर्दा, संवाद, प्रवाह, प्लटलाइन र कथाको कालक्रममा ध्यान दिनुहोस्। कथा वा खण्डको महत्त्वपूर्ण वा कठिन भागहरूलाई अभिनय गर्नुपर्ने र छुटाउन नहुने कुरामा ध्यान दिनुहोस्। टोलीलाई कथाका भागहरू सम्झन मद्दत गर्नुहोस्।</w:t>
      </w:r>
    </w:p>
    <w:p>
      <w:pPr/>
      <w:r>
        <w:rPr>
          <w:lang w:val="ne_NP" w:bidi="ne_NP"/>
        </w:rPr>
      </w:r>
      <w:r>
        <w:rPr>
          <w:lang w:val="ne_NP" w:bidi="ne_NP"/>
        </w:rPr>
        <w:t>टोलीले यो कथालाई दोस्रो पटक अभिनय गर्दा, तिनीहरूलाई केही निश्चित ठाउँहरूमा रोक्नुहोस्।</w:t>
      </w:r>
    </w:p>
    <w:p>
      <w:pPr/>
      <w:r>
        <w:rPr>
          <w:lang w:val="ne_NP" w:bidi="ne_NP"/>
        </w:rPr>
      </w:r>
      <w:r>
        <w:rPr>
          <w:lang w:val="ne_NP" w:bidi="ne_NP"/>
        </w:rPr>
        <w:t>पहिलो दृश्यमा, अब्राम र उनको घरपरिवार यात्रा गरिरहेका छन्। उनको घरपरिवारमा उनकी पत्नी, नोकरहरू, लोत, लोतकी पत्नी र तिनीहरूका सबै नोकरहरू थिए। अब्रामसँग धेरै चाँदी र सुन छ।</w:t>
      </w:r>
    </w:p>
    <w:p>
      <w:pPr/>
      <w:r>
        <w:rPr>
          <w:lang w:val="ne_NP" w:bidi="ne_NP"/>
        </w:rPr>
      </w:r>
      <w:r>
        <w:rPr>
          <w:lang w:val="ne_NP" w:bidi="ne_NP"/>
        </w:rPr>
        <w:t>अभिनय रोक्नुहोस्: अब्रामको भूमिका खेल्ने कलाकारलाई सोध्नुहोस्, "तपाईंलाई कस्तो महसुस भइरहेको छ?" तपाईंले यस्ता कुराहरू सुन्न सक्नुहुन्छ, "म खुसी छु कि हामी मिश्रबाट सुरक्षित रूपमा बाहिर आएका छौं" वा "उहाँले मलाई यति धेरै पशुहरू, चाँदी र सुन दिनुभएको कुरामा परमेश्वरलाई धन्यवाद दिन्छु।" नाटक फेरि सुरु गर्नुहोस्।</w:t>
      </w:r>
    </w:p>
    <w:p>
      <w:pPr/>
      <w:r>
        <w:rPr>
          <w:lang w:val="ne_NP" w:bidi="ne_NP"/>
        </w:rPr>
      </w:r>
      <w:r>
        <w:rPr>
          <w:lang w:val="ne_NP" w:bidi="ne_NP"/>
        </w:rPr>
        <w:t>दोस्रो दृश्यमा, अब्राम र उनको घरकाहरू नेगेबमा आइपुग्छन्। त्यहाँ, तिनीहरूले आफ्नो पाल टाँग्नेछन्। केही समयपछि, तिनीहरू अर्को ठाउँमा सर्नेछन्, र त्यसपछि फेरि अर्को ठाउँमा जानेछन्। एक ठाउँबाट अर्को ठाउँमा जाने काम तत्कालै हुँदैन भनेर देखाउने कुरा निश्चित गर्नुहोस्। तिनीहरूले बेथेल र ऐको बीचको पहाडी इलाकामा शिविर खडा गरेपछि यो दृश्य समाप्त हुन्छ। तिनीहरू त्यो ठाउँसँग परिचित हुनुपर्ने हो किनभने तिनीहरूले पहिले नै त्यहाँ क्याम्प गरिसकेका छन्। अब्रामले त्यहाँ पहिले बनाएको वेदीमा परमेश्वरको आराधना गर्नेछन्।</w:t>
      </w:r>
    </w:p>
    <w:p>
      <w:pPr/>
      <w:r>
        <w:rPr>
          <w:lang w:val="ne_NP" w:bidi="ne_NP"/>
        </w:rPr>
      </w:r>
      <w:r>
        <w:rPr>
          <w:lang w:val="ne_NP" w:bidi="ne_NP"/>
        </w:rPr>
        <w:t>अभिनय रोक्नुहोस्: अब्रामको भूमिका खेल्ने कलाकारलाई सोध्नुहोस्, "तपाईंलाई कस्तो महसुस भइरहेको छ?" तपाईंले यस्ता कुराहरू सुन्न सक्नुहुन्छ, "म परमेश्वरको आराधना गर्छु किनभने हामी यहाँको अनिकाल र मिश्रमा भएको खतराबाट बाँच्यौँ" वा "म फर्किँदै गर्दा हामीलाई सुरक्षित राखेकोमा परमेश्वरको आराधना गर्न चाहन्छु।" नाटक फेरि सुरु गर्नुहोस्।</w:t>
      </w:r>
    </w:p>
    <w:p>
      <w:pPr/>
      <w:r>
        <w:rPr>
          <w:lang w:val="ne_NP" w:bidi="ne_NP"/>
        </w:rPr>
      </w:r>
      <w:r>
        <w:rPr>
          <w:lang w:val="ne_NP" w:bidi="ne_NP"/>
        </w:rPr>
        <w:t>तेस्रो दृश्यमा, अब्राम र लोतका गोठालाहरू आफ्ना भेडाबाख्रा र गाईवस्तुहरू कहाँ चराउने भन्ने विषयमा झगडा गरिरहेका छन्। केही कनानीहरू र परिज्जीहरू पनि आफ्ना पशुहरूसँग त्यहाँ छन्।</w:t>
      </w:r>
    </w:p>
    <w:p>
      <w:pPr/>
      <w:r>
        <w:rPr>
          <w:lang w:val="ne_NP" w:bidi="ne_NP"/>
        </w:rPr>
      </w:r>
      <w:r>
        <w:rPr>
          <w:lang w:val="ne_NP" w:bidi="ne_NP"/>
        </w:rPr>
        <w:t>अभिनय रोक्नुहोस्: अब्रामका गोठालाहरूको भूमिका खेल्ने कलाकारहरूलाई सोध्नुहोस्, "तपाईंहरूलाई कस्तो महसुस भइरहेको छ?" तपाईंले यस्ता कुराहरू सुन्न सक्नुहुन्छ, "यहाँ हाम्रा सबै पशुहरूको लागि पर्याप्त खाना छैन।" तपाईंले लोतका गोठालाहरूलाई पनि सोध्न सक्नुहुन्छ, "तपाईंलाई कस्तो छ?" तपाईंले यस्ता कुराहरू सुन्न सक्नुहुन्छ, "हाम्रा मालिकहरूले एक अर्काबाट टाढा बस्ने निर्णय नगरेसम्म, विशेष गरी कनानी र परिज्जीहरू र तिनीहरूका पशुहरू पनि यहीँ चरिरहेका हुनाले, यी पशुहरू बाँच्ने छैनन्।" नाटक फेरि सुरु गर्नुहोस्।</w:t>
      </w:r>
    </w:p>
    <w:p>
      <w:pPr/>
      <w:r>
        <w:rPr>
          <w:lang w:val="ne_NP" w:bidi="ne_NP"/>
        </w:rPr>
      </w:r>
      <w:r>
        <w:rPr>
          <w:lang w:val="ne_NP" w:bidi="ne_NP"/>
        </w:rPr>
        <w:t>चौथो दृश्यमा, अब्रामले लोतसँग सिधै कुरा गर्छन्। तिनीहरू दुवै अग्लो जमिनमा छन्। लोतले यर्दन उपत्यका देख्छन्। यो उपत्यका पानी प्रशस्त रूपमा रहेको भूमि हो भन्ने कुरा देखेपछि उनी उत्साहित हुन्छन्।</w:t>
      </w:r>
    </w:p>
    <w:p>
      <w:pPr/>
      <w:r>
        <w:rPr>
          <w:lang w:val="ne_NP" w:bidi="ne_NP"/>
        </w:rPr>
      </w:r>
      <w:r>
        <w:rPr>
          <w:lang w:val="ne_NP" w:bidi="ne_NP"/>
        </w:rPr>
        <w:t>अभिनय रोक्नुहोस्: लोतको भूमिका खेल्ने कलाकारलाई सोध्नुहोस्, "तपाईंलाई कस्तो महसुस भइरहेको छ?" तपाईंले यस्ता कुराहरू सुन्न सक्नुहुन्छ, "सम्पूर्ण यर्दन उपत्यका परमेश्वरको बगैँचा वा मिश्र जस्तै छ किनभने यसको आफ्नै नदी छ, यर्दन नदी!" वा "मैले सुनेको छु कि सदोममा बसोबास गर्ने मानिसहरू दुष्ट छन् र प्रभुको विरुद्धमा धेरै पाप गरिरहेका छन्। मलाई आशा छ कि हामी सुरक्षित हुनेछौं।" नाटक फेरि सुरु गर्नुहोस्।</w:t>
      </w:r>
    </w:p>
    <w:p>
      <w:pPr/>
      <w:r>
        <w:rPr>
          <w:lang w:val="ne_NP" w:bidi="ne_NP"/>
        </w:rPr>
      </w:r>
      <w:r>
        <w:rPr>
          <w:lang w:val="ne_NP" w:bidi="ne_NP"/>
        </w:rPr>
        <w:t>पाँचौँ दृश्यमा, अब्राम र लोत एक अर्काबाट अलग हुन्छन्। अब्राम कनानमा बसे। तर लोत आफ्नो परिवारसँग पूर्वतर्फ यात्रा गर्छन्, जसमा उनकी पत्नी, उनका पशुहरू र उनका नोकरहरू साथमा छन्। उनले सदोम नजिकै आफ्नो पाल खडा गर्छन्।</w:t>
      </w:r>
    </w:p>
    <w:p>
      <w:pPr/>
      <w:r>
        <w:rPr>
          <w:lang w:val="ne_NP" w:bidi="ne_NP"/>
        </w:rPr>
      </w:r>
      <w:r>
        <w:rPr>
          <w:lang w:val="ne_NP" w:bidi="ne_NP"/>
        </w:rPr>
        <w:t>छैटौं दृश्यमा, अब्राम अग्लो जमिनमा उभिरहेका छन्। परमेश्वरले अब्रामसँग सिधै कुरा गर्नुहुन्छ। परमेश्वरले अब्रामलाई आफू उभिएको ठाउँबाट चारैतिर हेर्न भन्नुहुन्छ। अब्रामले उत्तर, दक्षिण, पूर्व र पश्चिमतिर हेर्नेछन्। त्यसपछि, अब्रामले हेरेका सबै कुरा उहाँले अब्रामलाई दिनुहुनेछ भनेर परमेश्वरले भन्नुभयो। परमेश्वरले अब्रामलाई त्यो भूमिको वरिपरि हिँड्न पनि भन्नुहुनेछ किनभने उहाँले त्यो उनलाई दिनुहुनेछ। अब्राम देशको वरिपरि हिँड्छन्।</w:t>
      </w:r>
    </w:p>
    <w:p>
      <w:pPr/>
      <w:r>
        <w:rPr>
          <w:lang w:val="ne_NP" w:bidi="ne_NP"/>
        </w:rPr>
      </w:r>
      <w:r>
        <w:rPr>
          <w:lang w:val="ne_NP" w:bidi="ne_NP"/>
        </w:rPr>
        <w:t>अभिनय रोक्नुहोस्: अब्रामको भूमिका खेल्ने कलाकारलाई सोध्नुहोस्, "तपाईंलाई कस्तो महसुस भइरहेको छ?" तपाईंले यस्ता कुराहरू सुन्न सक्नुहुन्छ, "परमेश्वरले मलाई यो ठूलो जमिन दिनुहुनेछ भन्ने कुराले म उत्साहित छु!" वा "परमेश्वरले मलाई सन्तति दिनुहुनेछ भन्ने कुरामा म उत्साहित छु!" नाटक फेरि सुरु गर्नुहोस्।</w:t>
      </w:r>
    </w:p>
    <w:p>
      <w:pPr/>
      <w:r>
        <w:rPr>
          <w:lang w:val="ne_NP" w:bidi="ne_NP"/>
        </w:rPr>
      </w:r>
      <w:r>
        <w:rPr>
          <w:lang w:val="ne_NP" w:bidi="ne_NP"/>
        </w:rPr>
        <w:t>सातौं दृश्यमा, अब्रामले हेब्रोनका मम्रेका ठूला रूखहरू नजिकै आफ्नो शिविर खडा गर्नेछन्। यो कुरा सम्झनु महत्त्वपूर्ण छ कि अब्रामकी पत्नी सराई र तिनीहरूका नोकरहरू र पशुहरू उनीसँग छन्। अब्रामले परमेश्वरका लागि वेदी पनि बनाए। अब्रामले त्यो वेदीमा परमेश्वरको आराधना गरेका हुन सक्छन्।</w:t>
      </w:r>
    </w:p>
    <w:p>
      <w:pPr/>
      <w:r>
        <w:rPr>
          <w:lang w:val="ne_NP" w:bidi="ne_NP"/>
        </w:rPr>
      </w:r>
      <w:r>
        <w:rPr>
          <w:lang w:val="ne_NP" w:bidi="ne_NP"/>
        </w:rPr>
        <w:t>अभिनय रोक्नुहोस्: अब्रामको भूमिका खेल्ने कलाकारलाई सोध्नुहोस्, "तपाईंलाई कस्तो महसुस भइरहेको छ?" तपाईंले यस्ता कुराहरू सुन्न सक्नुहुन्छ, "म र मेरा सन्तानहरूका लागि उहाँले गर्नुभएको प्रतिज्ञाको लागि म परमेश्वरको आराधना गर्नेछु" वा "परमेश्वरले आफ्नो प्रतिज्ञा पूरा गर्नुहुनेछ।" त्यसैले, म उहाँको आराधना गर्नेछु।"</w:t>
      </w:r>
      <w:r>
        <w:rPr>
          <w:lang w:val="ne_NP" w:bidi="ne_NP"/>
        </w:rPr>
      </w:r>
    </w:p>
    <w:p>
      <w:pPr>
        <w:pStyle w:val="Heading3"/>
      </w:pPr>
      <w:r>
        <w:rPr>
          <w:lang w:val="ne_NP" w:bidi="ne_NP"/>
        </w:rPr>
        <w:t>Step 5</w:t>
      </w:r>
    </w:p>
    <w:p>
      <w:pPr/>
      <w:r>
        <w:rPr>
          <w:lang w:val="ne_NP" w:bidi="ne_NP"/>
        </w:rPr>
      </w:r>
      <w:r>
        <w:rPr>
          <w:lang w:val="ne_NP" w:bidi="ne_NP"/>
        </w:rPr>
        <w:t>पाठलाई बुझ्न-सजिलो संस्करणमा एकपटक सुन्नुहोस्।</w:t>
      </w:r>
    </w:p>
    <w:p>
      <w:pPr/>
      <w:r>
        <w:rPr>
          <w:lang w:val="ne_NP" w:bidi="ne_NP"/>
        </w:rPr>
      </w:r>
      <w:r>
        <w:rPr>
          <w:lang w:val="ne_NP" w:bidi="ne_NP"/>
        </w:rPr>
        <w:t xml:space="preserve">जब अब्राम र उनको घरका परिवार नेगेब मरुभूमिमा आइपुगे, तिनीहरू बेथेल नपुगेसम्म एक ठाउँबाट अर्को ठाउँमा यात्रा गरिरहे। आफूले पहिले बनाएको वेदी प्रयोग गरेर अब्रामले </w:t>
      </w:r>
      <w:r>
        <w:rPr>
          <w:b/>
          <w:lang w:val="ne_NP" w:bidi="ne_NP"/>
        </w:rPr>
        <w:t>परमेश्वरको नाम पुकारे</w:t>
      </w:r>
      <w:r>
        <w:rPr>
          <w:lang w:val="ne_NP" w:bidi="ne_NP"/>
        </w:rPr>
        <w:t xml:space="preserve">। परमेश्वरको नाम पुकार्नु "आराधना" भन्ने अर्को तरिका थियो। यसको अर्थ अब्रामले त्यो ठाउँमा परमेश्वरको आराधना गरे। सम्झनुहोस् कि यस कथामा प्रयोग गरिएको परमेश्वरको नाम </w:t>
      </w:r>
      <w:r>
        <w:rPr>
          <w:b/>
          <w:lang w:val="ne_NP" w:bidi="ne_NP"/>
        </w:rPr>
        <w:t>याहवे</w:t>
      </w:r>
      <w:r>
        <w:rPr>
          <w:lang w:val="ne_NP" w:bidi="ne_NP"/>
        </w:rPr>
        <w:t xml:space="preserve"> हो, जुन परमेश्वरको व्यक्तिगत नाम हो। तपाईंको टोलीले यस नामलाई तपाईंले अन्य कथाहरूमा गरेजस्तै अनुवाद गर्नुपर्छ र यो कुरा सम्झनुपर्छ कि </w:t>
      </w:r>
      <w:r>
        <w:rPr>
          <w:lang w:val="ne_NP" w:bidi="ne_NP"/>
        </w:rPr>
        <w:t>याहवे</w:t>
      </w:r>
      <w:r>
        <w:rPr>
          <w:lang w:val="ne_NP" w:bidi="ne_NP"/>
        </w:rPr>
        <w:t xml:space="preserve"> मुख्य शब्दावलीमा छ।</w:t>
      </w:r>
    </w:p>
    <w:p>
      <w:pPr/>
      <w:r>
        <w:rPr>
          <w:lang w:val="ne_NP" w:bidi="ne_NP"/>
        </w:rPr>
      </w:r>
      <w:r>
        <w:rPr>
          <w:lang w:val="ne_NP" w:bidi="ne_NP"/>
        </w:rPr>
        <w:t xml:space="preserve">अब्राम र लोतसँग धेरै पशुहरू थिए, र तिनीहरूका </w:t>
      </w:r>
      <w:r>
        <w:rPr>
          <w:b/>
          <w:lang w:val="ne_NP" w:bidi="ne_NP"/>
        </w:rPr>
        <w:t>गोठालाहरू</w:t>
      </w:r>
      <w:r>
        <w:rPr>
          <w:lang w:val="ne_NP" w:bidi="ne_NP"/>
        </w:rPr>
        <w:t xml:space="preserve"> आफ्ना पशुहरूलाई खुवाउने ठाउँका लागि लडे। गोठाला वा पशुपालक भनेको त्यस्तो व्यक्ति हो जसले भेडा, गाईवस्तु र बाख्रा जस्ता घरपालुवा जनावरहरूको हेरचाह गर्छ। उनको कर्तव्यमा जनावरहरूलाई खुवाउनु र तिनीहरू सुरक्षित छन् भन्ने कुरा पक्का गर्नु समावेश छ। यस कथामा, तिनीहरूले अब्राम र लोतका नोकरहरूलाई उल्लेख गरिरहेका छन् जसले गोठालाको काम पनि गर्थे। त्यो समयमा कनानीहरू र परिज्जीहरू पनि त्यहाँ बसोबास गरिरहेका थिए। तिनीहरूसँग पनि खुवाउन पशुहरू थिए।</w:t>
      </w:r>
    </w:p>
    <w:p>
      <w:pPr/>
      <w:r>
        <w:rPr>
          <w:lang w:val="ne_NP" w:bidi="ne_NP"/>
        </w:rPr>
      </w:r>
      <w:r>
        <w:rPr>
          <w:lang w:val="ne_NP" w:bidi="ne_NP"/>
        </w:rPr>
        <w:t xml:space="preserve">अब्रामले लोतलाई भन्छन् कि तिनीहरू लड्नु हुँदैन किनभने तिनीहरू </w:t>
      </w:r>
      <w:r>
        <w:rPr>
          <w:b/>
          <w:lang w:val="ne_NP" w:bidi="ne_NP"/>
        </w:rPr>
        <w:t>आफन्त</w:t>
      </w:r>
      <w:r>
        <w:rPr>
          <w:lang w:val="ne_NP" w:bidi="ne_NP"/>
        </w:rPr>
        <w:t xml:space="preserve"> हुन्। हिब्रूमा, आफन्तका लागि प्रयोग हुने शब्द र भाइका लागि प्रयोग हुने शब्द एउटै छ। यसलाई आफन्तको रूपमा पनि अनुवाद गर्न सकिन्छ। तर लोत अब्रामका भाइ थिएनन्। लोत अब्रामका भतिजा थिए, किनभने लोत अब्रामका भाइ हारानका छोरा थिए। त्यसैले यस सन्दर्भमा, नातेदारको अर्थ "भाइ" नभई नजिकको आफन्त हो।</w:t>
      </w:r>
    </w:p>
    <w:p>
      <w:pPr/>
      <w:r>
        <w:rPr>
          <w:lang w:val="ne_NP" w:bidi="ne_NP"/>
        </w:rPr>
      </w:r>
      <w:r>
        <w:rPr>
          <w:lang w:val="ne_NP" w:bidi="ne_NP"/>
        </w:rPr>
        <w:t xml:space="preserve">त्यसपछि, अब्रामले लोतलाई आफू कहाँ बस्ने हो सो रोज्न आग्रह गरे। लोतले वरिपरि हेरे र सम्पूर्ण यर्दन उपत्यकालाई प्रशस्त पानी भएको देशको रूपमा देखे। यो यर्दन उपत्यका सोआरको दिशामा रहेको एउटा उपत्यका हो, जुन सदोम र गमोरा शहरहरू नजिकैको अर्को शहर हो। यसको आफ्नै नदी छ जसलाई यर्दन नदी भनिन्छ। त्यसैले लोतले सम्पूर्ण यर्दन उपत्यका रोजे, किनभने यो </w:t>
      </w:r>
      <w:r>
        <w:rPr>
          <w:b/>
          <w:lang w:val="ne_NP" w:bidi="ne_NP"/>
        </w:rPr>
        <w:t>परमेश्वरको बगैँचा</w:t>
      </w:r>
      <w:r>
        <w:rPr>
          <w:lang w:val="ne_NP" w:bidi="ne_NP"/>
        </w:rPr>
        <w:t xml:space="preserve"> र </w:t>
      </w:r>
      <w:r>
        <w:rPr>
          <w:b/>
          <w:lang w:val="ne_NP" w:bidi="ne_NP"/>
        </w:rPr>
        <w:t>मिश्र</w:t>
      </w:r>
      <w:r>
        <w:rPr>
          <w:lang w:val="ne_NP" w:bidi="ne_NP"/>
        </w:rPr>
        <w:t xml:space="preserve"> जस्तै थियो। परमेश्वरको बगैँचाले अदनको बगैँचालाई बुझाउँछ जुन परमेश्वरले पुरुष र महिला सृजना गर्दा बनाउनुभयो। बगैँचाको आफ्नै नदी छ जुन त्यसबाट बग्छ। मिश्र कनानको दक्षिणमा पर्ने एउटा देश थियो। यसको आफ्नै नदी थियो जसलाई नाइल नदी भनिन्छ।</w:t>
      </w:r>
    </w:p>
    <w:p>
      <w:pPr/>
      <w:r>
        <w:rPr>
          <w:lang w:val="ne_NP" w:bidi="ne_NP"/>
        </w:rPr>
      </w:r>
      <w:r>
        <w:rPr>
          <w:lang w:val="ne_NP" w:bidi="ne_NP"/>
        </w:rPr>
        <w:t xml:space="preserve">अब्राम र लोत आ-आफ्ना अलग बाटोमा जान्छन्। अब्राम कनानमा बसे। लोतले आफ्नो परिवार, नोकरहरू र पशुहरूसँग पूर्वतिर यात्रा गरे। उनले </w:t>
      </w:r>
      <w:r>
        <w:rPr>
          <w:b/>
          <w:lang w:val="ne_NP" w:bidi="ne_NP"/>
        </w:rPr>
        <w:t>सदोम</w:t>
      </w:r>
      <w:r>
        <w:rPr>
          <w:lang w:val="ne_NP" w:bidi="ne_NP"/>
        </w:rPr>
        <w:t xml:space="preserve"> नजिकका शहरहरूमा </w:t>
      </w:r>
      <w:r>
        <w:rPr>
          <w:b/>
          <w:lang w:val="ne_NP" w:bidi="ne_NP"/>
        </w:rPr>
        <w:t>आफ्नो पाल टाँगे</w:t>
      </w:r>
      <w:r>
        <w:rPr>
          <w:lang w:val="ne_NP" w:bidi="ne_NP"/>
        </w:rPr>
        <w:t xml:space="preserve">। </w:t>
      </w:r>
      <w:r>
        <w:rPr>
          <w:b/>
          <w:lang w:val="ne_NP" w:bidi="ne_NP"/>
        </w:rPr>
        <w:t>पाल</w:t>
      </w:r>
      <w:r>
        <w:rPr>
          <w:lang w:val="ne_NP" w:bidi="ne_NP"/>
        </w:rPr>
        <w:t xml:space="preserve"> बुनेको कपडा वा पशुको छालाबाट बनेको एउटा अस्थायी बास बस्ने ठाउँ थियो। पाल टाँग्नु भनेको केही मानिसहरू त्यहाँ भित्र बस्न सकुन् भनेर कपडालाई अड्याउन र खडा गर्नका लागि काठका खम्बाहरू प्रयोग गर्ने कार्य थियो। जसरी तपाईंले पहिले यो शब्दलाई अनुवाद गर्नुभएको थियो, त्यसरी नै पाल शब्दलाई अनुवाद गर्ने कुरा निश्चित गर्नुहोस्। सदोम मृत सागर नजिकको एउटा शहर हो। सदोमका मानिसहरू दुष्ट र ज्यादै </w:t>
      </w:r>
      <w:r>
        <w:rPr>
          <w:b/>
          <w:lang w:val="ne_NP" w:bidi="ne_NP"/>
        </w:rPr>
        <w:t>पापीहरू</w:t>
      </w:r>
      <w:r>
        <w:rPr>
          <w:lang w:val="ne_NP" w:bidi="ne_NP"/>
        </w:rPr>
        <w:t xml:space="preserve"> हुन्। तपाईंको टोलीले तपाईंले अन्य कथाहरूमा गरेजस्तै </w:t>
      </w:r>
      <w:r>
        <w:rPr>
          <w:b/>
          <w:lang w:val="ne_NP" w:bidi="ne_NP"/>
        </w:rPr>
        <w:t>पाप</w:t>
      </w:r>
      <w:r>
        <w:rPr>
          <w:lang w:val="ne_NP" w:bidi="ne_NP"/>
        </w:rPr>
        <w:t xml:space="preserve"> अनुवाद गर्नुपर्छ र यो कुरा सम्झनुपर्छ कि मुख्य शब्दावलीमा </w:t>
      </w:r>
      <w:r>
        <w:rPr>
          <w:lang w:val="ne_NP" w:bidi="ne_NP"/>
        </w:rPr>
        <w:t>पाप</w:t>
      </w:r>
      <w:r>
        <w:rPr>
          <w:lang w:val="ne_NP" w:bidi="ne_NP"/>
        </w:rPr>
        <w:t xml:space="preserve"> छ। पछिको कथामा, त्यहाँ बसोबास गर्ने मानिसहरूको ठूलो पापको कारण परमेश्वरले यी दुई सहरहरूलाई नष्ट गर्नुहुनेछ।</w:t>
      </w:r>
    </w:p>
    <w:p>
      <w:pPr/>
      <w:r>
        <w:rPr>
          <w:lang w:val="ne_NP" w:bidi="ne_NP"/>
        </w:rPr>
      </w:r>
      <w:r>
        <w:rPr>
          <w:lang w:val="ne_NP" w:bidi="ne_NP"/>
        </w:rPr>
        <w:t xml:space="preserve">अब्राम र लोत अलग भएपछि, परमेश्वरले अब्रामसँग कुरा गर्नुभयो र उनलाई "आफ्ना आँखा उठाऊ" भन्नुभयो। यहाँ, परमेश्वरले अब्रामलाई उनी उभिएका ठाउँबाट सबै दिशामा हेर्न भन्दै हुनुहुन्थ्यो। अब्रामले देखेका सबै कुरा परमेश्वरले अब्राम र उनका </w:t>
      </w:r>
      <w:r>
        <w:rPr>
          <w:b/>
          <w:lang w:val="ne_NP" w:bidi="ne_NP"/>
        </w:rPr>
        <w:t>सन्तानलाई</w:t>
      </w:r>
      <w:r>
        <w:rPr>
          <w:lang w:val="ne_NP" w:bidi="ne_NP"/>
        </w:rPr>
        <w:t xml:space="preserve"> दिनुहुनेछ। सन्तान शब्दको शाब्दिक अर्थ बीउ हो। यो एउटा यस्तो शब्द हो जुन सन्तानहरूलाई बुझाउन प्रयोग गरिन्छ। जसरी तपाईंले पहिले यो शब्द अनुवाद गर्नुभएको थियो, त्यसरी नै सन्तान शब्दलाई अनुवाद गर्ने कुरा निश्चित गर्नुहोस्।</w:t>
      </w:r>
    </w:p>
    <w:p>
      <w:pPr/>
      <w:r>
        <w:rPr>
          <w:lang w:val="ne_NP" w:bidi="ne_NP"/>
        </w:rPr>
      </w:r>
      <w:r>
        <w:rPr>
          <w:lang w:val="ne_NP" w:bidi="ne_NP"/>
        </w:rPr>
        <w:t xml:space="preserve">त्यसपछि अब्राम हेब्रोन गए र </w:t>
      </w:r>
      <w:r>
        <w:rPr>
          <w:b/>
          <w:lang w:val="ne_NP" w:bidi="ne_NP"/>
        </w:rPr>
        <w:t>मम्रे</w:t>
      </w:r>
      <w:r>
        <w:rPr>
          <w:lang w:val="ne_NP" w:bidi="ne_NP"/>
        </w:rPr>
        <w:t xml:space="preserve">का ठूला रूखहरूको नजिकै आफ्नो पाल टाँगे। मम्रे हेब्रोनको अर्को ठाउँको नाम थियो। अब्राम आफ्नी पत्नी, नोकरहरू र पशुहरूसँग थिए। त्यहाँ, अब्रामले परमेश्वरका लागि </w:t>
      </w:r>
      <w:r>
        <w:rPr>
          <w:b/>
          <w:lang w:val="ne_NP" w:bidi="ne_NP"/>
        </w:rPr>
        <w:t>वेदी</w:t>
      </w:r>
      <w:r>
        <w:rPr>
          <w:lang w:val="ne_NP" w:bidi="ne_NP"/>
        </w:rPr>
        <w:t xml:space="preserve"> बनाए। अघिल्ला कथाहरूमा तपाईंले 'वेदी' शब्दलाई जसरी अनुवाद गर्नुभएको थियो, त्यसरी नै अनुवाद गर्न सम्झनुहोस्। </w:t>
      </w:r>
      <w:r>
        <w:rPr>
          <w:lang w:val="ne_NP" w:bidi="ne_NP"/>
        </w:rPr>
        <w:t>वेदी</w:t>
      </w:r>
      <w:r>
        <w:rPr>
          <w:lang w:val="ne_NP" w:bidi="ne_NP"/>
        </w:rPr>
        <w:t xml:space="preserve"> शब्द मुख्य शब्दावलीमा पनि पाउन सकिन्छ। अब्रामले त्यो ठाउँमा परमेश्वरको आराधना गरेको हुन सक्छ।</w:t>
      </w:r>
      <w:r>
        <w:rPr>
          <w:lang w:val="ne_NP" w:bidi="ne_NP"/>
        </w:rPr>
      </w:r>
    </w:p>
    <w:p>
      <w:pPr>
        <w:pStyle w:val="Heading3"/>
      </w:pPr>
      <w:r>
        <w:rPr>
          <w:lang w:val="ne_NP" w:bidi="ne_NP"/>
        </w:rPr>
        <w:t>Step 6</w:t>
      </w:r>
    </w:p>
    <w:p>
      <w:pPr/>
      <w:r>
        <w:rPr>
          <w:lang w:val="ne_NP" w:bidi="ne_NP"/>
        </w:rPr>
      </w:r>
      <w:r>
        <w:rPr>
          <w:lang w:val="ne_NP" w:bidi="ne_NP"/>
        </w:rPr>
        <w:t>अनुवादलाई सजिलोसँग बुझ्न यस खण्डको श्रव्य संस्करण सुन्‍नुहोस्।</w:t>
      </w:r>
    </w:p>
    <w:p>
      <w:pPr/>
      <w:r>
        <w:rPr>
          <w:lang w:val="ne_NP" w:bidi="ne_NP"/>
        </w:rPr>
      </w:r>
      <w:r>
        <w:rPr>
          <w:lang w:val="ne_NP" w:bidi="ne_NP"/>
        </w:rPr>
        <w:t>यस सत्रमा, एउटा समूहको रूपमा तपाईंको आफ्नै भाषामा खण्डलाई पुन: भन्न लगाउनुहोस्।</w:t>
      </w:r>
    </w:p>
    <w:p>
      <w:pPr/>
      <w:r>
        <w:rPr>
          <w:lang w:val="ne_NP" w:bidi="ne_NP"/>
        </w:rPr>
      </w:r>
      <w:r>
        <w:rPr>
          <w:lang w:val="ne_NP" w:bidi="ne_NP"/>
        </w:rPr>
        <w:t>पहिला, सम्पूर्ण समूहले खण्डलाई तपाईंको आफ्नै भाषामा बताउन अभ्यास गर्नुपर्छ। तपाईंले अघिल्लो चरणहरूमा निर्णय गर्नुभएको कुराहरू जस्तै कालक्रम, शब्दहरू, वाक्यांशहरू, भावनाहरू, वा तपाईंले छलफल गर्नुभएको अन्य कुराहरू यसमा समावेश गर्नलाई सम्झनुहोस्।</w:t>
      </w:r>
    </w:p>
    <w:p>
      <w:pPr/>
      <w:r>
        <w:rPr>
          <w:lang w:val="ne_NP" w:bidi="ne_NP"/>
        </w:rPr>
      </w:r>
      <w:r>
        <w:rPr>
          <w:lang w:val="ne_NP" w:bidi="ne_NP"/>
        </w:rPr>
        <w:t>एउटा समूहको सदस्यले खण्डका केही वाक्यहरू भन्नुपर्छ र रोकिनु पर्छ। समूहको अर्को सदस्यले खण्डको अर्को भाग भन्नु पर्छ र रोकिनु पर्छ। समूहले सम्पूर्ण खण्डलाई पुन: नभन्दासम्म यो गर्नुहोस्। यस चरणमा समूहका सदस्यहरूले एक अर्कालाई सच्याउन सक्छन्।</w:t>
      </w:r>
    </w:p>
    <w:p>
      <w:pPr/>
      <w:r>
        <w:rPr>
          <w:lang w:val="ne_NP" w:bidi="ne_NP"/>
        </w:rPr>
      </w:r>
      <w:r>
        <w:rPr>
          <w:lang w:val="ne_NP" w:bidi="ne_NP"/>
        </w:rPr>
        <w:t xml:space="preserve">अडियो रोक्‍नुहोस्। </w:t>
      </w:r>
    </w:p>
    <w:p>
      <w:pPr/>
      <w:r>
        <w:rPr>
          <w:lang w:val="ne_NP" w:bidi="ne_NP"/>
        </w:rPr>
      </w:r>
      <w:r>
        <w:rPr>
          <w:lang w:val="ne_NP" w:bidi="ne_NP"/>
        </w:rPr>
        <w:t>अर्को पटक, समूहको प्रत्येक सदस्यले कम्तिमा पनि एकचोटि सम्पूर्ण खण्डलाई नरोकी भन्नुपर्छ। समूहको सदस्यले खण्डलाई सम्झन मद्दत गर्न कुनैपनि वस्तुहरू, चालहरू, वा तिनीहरूको स्टोरीबोर्ड प्रयोग गर्न सक्छन्।</w:t>
      </w:r>
    </w:p>
    <w:p>
      <w:pPr/>
      <w:r>
        <w:rPr>
          <w:lang w:val="ne_NP" w:bidi="ne_NP"/>
        </w:rPr>
      </w:r>
      <w:r>
        <w:rPr>
          <w:lang w:val="ne_NP" w:bidi="ne_NP"/>
        </w:rPr>
        <w:t xml:space="preserve">अडियो रोक्‍नुहोस्। </w:t>
      </w:r>
    </w:p>
    <w:p>
      <w:pPr/>
      <w:r>
        <w:rPr>
          <w:lang w:val="ne_NP" w:bidi="ne_NP"/>
        </w:rPr>
      </w:r>
      <w:r>
        <w:rPr>
          <w:lang w:val="ne_NP" w:bidi="ne_NP"/>
        </w:rPr>
        <w:t>त्यसपछि, तपाईंलाई सबैभन्दा बढी मनपरेको खण्डको संस्करण कस्को हो समूहले निर्णय गर्न सक्छ। तपाईंले एउटा समूहको सदस्यले एउटा दृश्य बताएको तरिका मनपर्यो तर तपाईंले अर्को दृश्य अर्कै समूहको सदस्यले बताएको तरिका मनपर्यो भनेर निर्णय गर्न सक्नुहुन्छ।</w:t>
      </w:r>
    </w:p>
    <w:p>
      <w:pPr/>
      <w:r>
        <w:rPr>
          <w:lang w:val="ne_NP" w:bidi="ne_NP"/>
        </w:rPr>
      </w:r>
      <w:r>
        <w:rPr>
          <w:lang w:val="ne_NP" w:bidi="ne_NP"/>
        </w:rPr>
        <w:t xml:space="preserve">अडियो रोक्‍नुहोस्। </w:t>
      </w:r>
    </w:p>
    <w:p>
      <w:pPr/>
      <w:r>
        <w:rPr>
          <w:lang w:val="ne_NP" w:bidi="ne_NP"/>
        </w:rPr>
      </w:r>
      <w:r>
        <w:rPr>
          <w:lang w:val="ne_NP" w:bidi="ne_NP"/>
        </w:rPr>
        <w:t>अन्तमा, समूहले सबैजना सहमत हुने खण्डको अन्तिम संस्करणलाई सँगै राख्न सक्छन्। समूहको प्रत्येक सदस्यले यस खण्डको अन्तिम संस्करण सुनाउने अभ्यास गर्नुपर्छ।</w:t>
      </w:r>
      <w:r>
        <w:rPr>
          <w:lang w:val="ne_NP" w:bidi="ne_NP"/>
        </w:rPr>
      </w:r>
      <w:r>
        <w:rPr>
          <w:lang w:val="ne_NP" w:bidi="ne_NP"/>
        </w:rPr>
      </w:r>
    </w:p>
    <w:p>
      <w:pPr/>
      <w:r>
        <w:rPr>
          <w:lang w:val="ne_NP" w:bidi="ne_NP"/>
        </w:rPr>
      </w:r>
    </w:p>
    <w:p>
      <w:pPr>
        <w:pStyle w:val="Heading2"/>
      </w:pPr>
      <w:r>
        <w:rPr>
          <w:lang w:val="ne_NP" w:bidi="ne_NP"/>
        </w:rPr>
        <w:t>Genesis 14:1–16</w:t>
      </w:r>
      <w:r>
        <w:rPr>
          <w:lang w:val="ne_NP" w:bidi="ne_NP"/>
        </w:rPr>
      </w:r>
    </w:p>
    <w:p>
      <w:pPr>
        <w:pStyle w:val="Heading3"/>
      </w:pPr>
      <w:r>
        <w:rPr>
          <w:lang w:val="ne_NP" w:bidi="ne_NP"/>
        </w:rPr>
        <w:t>Step 1</w:t>
      </w:r>
    </w:p>
    <w:p>
      <w:pPr/>
      <w:r>
        <w:rPr>
          <w:lang w:val="ne_NP" w:bidi="ne_NP"/>
        </w:rPr>
      </w:r>
      <w:r>
        <w:rPr>
          <w:lang w:val="ne_NP" w:bidi="ne_NP"/>
        </w:rPr>
        <w:t>यस चरणमा, उत्पत्ति १४:१–१६ सुन्नुहोस् र यसलाई आफ्नो हृदयमा राख्नुहोस्। सम्भव छ भने तीन फरक अनुवादहरूमा उत्पत्ति १४:१–१६ को श्रव्य संस्करण तीन पटक सुन्नुहोस्। त्यसपछि, समूहमा तलको प्रश्‍नहरू छलफल गर्नुहोस्।</w:t>
      </w:r>
    </w:p>
    <w:p>
      <w:pPr>
        <w:pStyle w:val="ListBullet"/>
        <w:spacing w:line="240" w:lineRule="auto"/>
        <w:ind w:left="720"/>
      </w:pPr>
      <w:r>
        <w:rPr>
          <w:lang w:val="ne_NP" w:bidi="ne_NP"/>
        </w:rPr>
      </w:r>
      <w:r>
        <w:rPr>
          <w:lang w:val="ne_NP" w:bidi="ne_NP"/>
        </w:rPr>
        <w:t>यो खण्डमा तपाईंलाई के मन पर्‍यो?</w:t>
      </w:r>
    </w:p>
    <w:p>
      <w:pPr>
        <w:pStyle w:val="ListBullet"/>
        <w:spacing w:line="240" w:lineRule="auto"/>
        <w:ind w:left="720"/>
      </w:pPr>
      <w:r>
        <w:rPr>
          <w:lang w:val="ne_NP" w:bidi="ne_NP"/>
        </w:rPr>
      </w:r>
      <w:r>
        <w:rPr>
          <w:lang w:val="ne_NP" w:bidi="ne_NP"/>
        </w:rPr>
        <w:t>यो खण्डमा तपाईलाई कुन कुरा मन परेन वा बुझ्‍नुभएन?</w:t>
      </w:r>
    </w:p>
    <w:p>
      <w:pPr>
        <w:pStyle w:val="ListBullet"/>
        <w:spacing w:line="240" w:lineRule="auto"/>
        <w:ind w:left="720"/>
      </w:pPr>
      <w:r>
        <w:rPr>
          <w:lang w:val="ne_NP" w:bidi="ne_NP"/>
        </w:rPr>
      </w:r>
      <w:r>
        <w:rPr>
          <w:lang w:val="ne_NP" w:bidi="ne_NP"/>
        </w:rPr>
        <w:t>यो खण्डले हामीलाई परमेश्वरको बारेमा के बताउँछ?</w:t>
      </w:r>
    </w:p>
    <w:p>
      <w:pPr>
        <w:pStyle w:val="ListBullet"/>
        <w:spacing w:line="240" w:lineRule="auto"/>
        <w:ind w:left="720"/>
      </w:pPr>
      <w:r>
        <w:rPr>
          <w:lang w:val="ne_NP" w:bidi="ne_NP"/>
        </w:rPr>
      </w:r>
      <w:r>
        <w:rPr>
          <w:lang w:val="ne_NP" w:bidi="ne_NP"/>
        </w:rPr>
        <w:t>यो खण्डले मानिसबारे हामीलाई के भन्दछ?</w:t>
      </w:r>
    </w:p>
    <w:p>
      <w:pPr>
        <w:pStyle w:val="ListBullet"/>
        <w:spacing w:line="240" w:lineRule="auto"/>
        <w:ind w:left="720"/>
      </w:pPr>
      <w:r>
        <w:rPr>
          <w:lang w:val="ne_NP" w:bidi="ne_NP"/>
        </w:rPr>
      </w:r>
      <w:r>
        <w:rPr>
          <w:lang w:val="ne_NP" w:bidi="ne_NP"/>
        </w:rPr>
        <w:t>यो खण्डले कसरी हाम्रो दैनिक जीवनलाई प्रभाव पार्छ?</w:t>
      </w:r>
    </w:p>
    <w:p>
      <w:pPr>
        <w:pStyle w:val="ListBullet"/>
        <w:spacing w:line="240" w:lineRule="auto"/>
        <w:ind w:left="720"/>
      </w:pPr>
      <w:r>
        <w:rPr>
          <w:lang w:val="ne_NP" w:bidi="ne_NP"/>
        </w:rPr>
      </w:r>
      <w:r>
        <w:rPr>
          <w:lang w:val="ne_NP" w:bidi="ne_NP"/>
        </w:rPr>
        <w:t xml:space="preserve">कसलाई यो खण्ड सुन्‍नु आवश्‍यक छ? </w:t>
      </w:r>
      <w:r>
        <w:rPr>
          <w:lang w:val="ne_NP" w:bidi="ne_NP"/>
        </w:rPr>
      </w:r>
    </w:p>
    <w:p>
      <w:pPr>
        <w:pStyle w:val="Heading3"/>
      </w:pPr>
      <w:r>
        <w:rPr>
          <w:lang w:val="ne_NP" w:bidi="ne_NP"/>
        </w:rPr>
        <w:t>Step 2</w:t>
      </w:r>
    </w:p>
    <w:p>
      <w:pPr/>
      <w:r>
        <w:rPr>
          <w:lang w:val="ne_NP" w:bidi="ne_NP"/>
        </w:rPr>
      </w:r>
      <w:r>
        <w:rPr>
          <w:lang w:val="ne_NP" w:bidi="ne_NP"/>
        </w:rPr>
        <w:t>सबैभन्दा सजिलोसँग बुझिने अनुवादमा उत्पत्ति १४:१–१६ को श्रव्य संस्करण सुन्नुहोस्।</w:t>
      </w:r>
    </w:p>
    <w:p>
      <w:pPr/>
      <w:r>
        <w:rPr>
          <w:lang w:val="ne_NP" w:bidi="ne_NP"/>
        </w:rPr>
      </w:r>
      <w:r>
        <w:rPr>
          <w:lang w:val="ne_NP" w:bidi="ne_NP"/>
        </w:rPr>
        <w:t>यो कथा अब्राम र अब्रामका भतिजा लोत अलग भएपछि हुन्छ। अघिल्लो कथामा, लोतले सदोम शहरमा बस्ने निर्णय गरे र अब्रामले मम्रेका रूखहरू नजिकै बस्ने निर्णय गरे। अब्राम मम्रेको स्वामित्वमा रहेका रूखहरूको एउटा समूहको छेउमा बसोबास गर्थे, जहाँ परमेश्वरले उनलाई बस्न भन्नुभएको थियो। तर यस कथामा अब्राम लोतको कारणले नजिकैको द्वन्द्वमा तानिएका छन्।</w:t>
      </w:r>
    </w:p>
    <w:p>
      <w:pPr/>
      <w:r>
        <w:rPr>
          <w:lang w:val="ne_NP" w:bidi="ne_NP"/>
        </w:rPr>
      </w:r>
      <w:r>
        <w:rPr>
          <w:lang w:val="ne_NP" w:bidi="ne_NP"/>
        </w:rPr>
        <w:t>यो कथा र अर्को कथा एउटै लामो कथाका दुई भागहरू हुन्, र यस कथाको सबैभन्दा महत्त्वपूर्ण भागको पृष्ठभूमि दिन्छ जुन अर्को खण्ड वा यस कथाको अर्को खण्डमा हुन्छ।</w:t>
      </w:r>
    </w:p>
    <w:p>
      <w:pPr/>
      <w:r>
        <w:rPr>
          <w:lang w:val="ne_NP" w:bidi="ne_NP"/>
        </w:rPr>
      </w:r>
      <w:r>
        <w:rPr>
          <w:lang w:val="ne_NP" w:bidi="ne_NP"/>
        </w:rPr>
        <w:t>यो कथा अब्रामका अन्य सबै कथाहरू भन्दा फरक छ, किनभने अब्रामले लडाइँ गरेको यो एउटै मात्र कथा हो। यस कथाले अब्राम एउटा राम्रो नेता हुन् भनेर देखाउँछ। अब्रामका बारेमा ती केही कथाहरूमध्ये यो पनि एक हो जहाँ परमेश्वर बोल्नुहुन्न।</w:t>
      </w:r>
    </w:p>
    <w:p>
      <w:pPr/>
      <w:r>
        <w:rPr>
          <w:lang w:val="ne_NP" w:bidi="ne_NP"/>
        </w:rPr>
      </w:r>
      <w:r>
        <w:rPr>
          <w:lang w:val="ne_NP" w:bidi="ne_NP"/>
        </w:rPr>
        <w:t>एलामका राजा केदोर्लाओमेर, शिनारका राजा अम्रापेल जसलाई बेबिलोनिया पनि भनिन्थ्यो, एलासरका राजा अर्योक र गोयिमका राजा तिदाल विजेता राजाहरू थिए। यी विजेता राजाहरू उत्तरको त्यही क्षेत्रबाट थिए जहाँ अब्राम बसोबास गर्थे, जसलाई मेसोपोटामिया भनिन्थ्यो। यी राजाहरूले ठूला क्षेत्रहरूमा शासन गर्थे, र राजा केदोर्लाओमेर तिनीहरूको अगुवा थिए।</w:t>
      </w:r>
    </w:p>
    <w:p>
      <w:pPr/>
      <w:r>
        <w:rPr>
          <w:lang w:val="ne_NP" w:bidi="ne_NP"/>
        </w:rPr>
      </w:r>
      <w:r>
        <w:rPr>
          <w:lang w:val="ne_NP" w:bidi="ne_NP"/>
        </w:rPr>
        <w:t xml:space="preserve">यहाँ रोक्नुहोस् र समूहमा </w:t>
      </w:r>
      <w:r>
        <w:rPr>
          <w:lang w:val="ne_NP" w:bidi="ne_NP"/>
        </w:rPr>
        <w:t>यी राजाहरूले सम्भवतः नियन्त्रण गरेका क्षेत्रहरूको</w:t>
      </w:r>
      <w:r>
        <w:rPr>
          <w:lang w:val="ne_NP" w:bidi="ne_NP"/>
        </w:rPr>
        <w:t xml:space="preserve"> नक्सा हेर्नुहोस्। अडियो रोक्‍नुहोस्। </w:t>
      </w:r>
    </w:p>
    <w:p>
      <w:pPr/>
      <w:r>
        <w:rPr>
          <w:lang w:val="ne_NP" w:bidi="ne_NP"/>
        </w:rPr>
      </w:r>
      <w:r>
        <w:rPr>
          <w:lang w:val="ne_NP" w:bidi="ne_NP"/>
        </w:rPr>
        <w:t>सदोमका राजा बेरा, गोमोराका राजा बिर्शा, अदमाका राजा शिनाब, सबोयिमका राजा शेमेबेर र बेलाका राजा विद्रोही राजाहरू थिए। विद्रोही राजाहरूले विजयी राजाहरूको दक्षिणतर्फका सहरहरू र साना क्षेत्रहरू नियन्त्रण गरे। एलामका राजा केदोर्लाओमेरले विद्रोही राजाहरूमाथि १२ वर्षसम्म शासन गरे। ती वर्षहरूमा विद्रोही राजाहरूले सायद राजा केदोर्लाओमेरलाई कर तिरेका थिए, जुन एउटा राजाले त्यो सहरमाथि नियन्त्रण भएको अर्को राजालाई नियमित रूपमा बुझाउने भुक्तानी थियो। विद्रोही राजाहरूले तेह्रौँ वर्षमा विद्रोह गरे। तिनीहरू आफ्नो क्षेत्रमा मेसोपोटामियाको नियन्त्रणको विरुद्धमा भएको एउटा व्यापक विद्रोहको भाग हुन सक्छन्।</w:t>
      </w:r>
    </w:p>
    <w:p>
      <w:pPr/>
      <w:r>
        <w:rPr>
          <w:lang w:val="ne_NP" w:bidi="ne_NP"/>
        </w:rPr>
      </w:r>
      <w:r>
        <w:rPr>
          <w:lang w:val="ne_NP" w:bidi="ne_NP"/>
        </w:rPr>
        <w:t xml:space="preserve">यहाँ रोक्नुहोस् र सामुहिक रुपमा </w:t>
      </w:r>
      <w:r>
        <w:rPr>
          <w:lang w:val="ne_NP" w:bidi="ne_NP"/>
        </w:rPr>
        <w:t>दक्षिणी राजाहरूले नियन्त्रण गरेका शहरहरूको</w:t>
      </w:r>
      <w:r>
        <w:rPr>
          <w:lang w:val="ne_NP" w:bidi="ne_NP"/>
        </w:rPr>
        <w:t xml:space="preserve"> नक्सा हेर्नुहोस्। अडियो रोक्‍नुहोस्। </w:t>
      </w:r>
    </w:p>
    <w:p>
      <w:pPr/>
      <w:r>
        <w:rPr>
          <w:lang w:val="ne_NP" w:bidi="ne_NP"/>
        </w:rPr>
      </w:r>
      <w:r>
        <w:rPr>
          <w:lang w:val="ne_NP" w:bidi="ne_NP"/>
        </w:rPr>
        <w:t>चौधौं वर्षमा, उत्तरका विजेता राजाहरूले दक्षिणका अन्य राजाहरूलाई पराजित गर्न थाले। विजेता राजाहरूले अश्तारोत कर्नाइममा रफाईहरू, हाममा जूजीहरू, शावे किर्यातैममा एमीहरू र सेइरको पहाडी इलाकाका होरीहरूलाई मरुभूमिको किनारमा रहेको एल पारानसम्म पराजित गरे। त्यसपछि विजेता राजाहरू फर्किएर एन-मिशपात आए, र अमालेकीहरूको सबै भूमि र हासेसोन-तामारमा बसोबास गर्ने अमोरीहरूलाई जिते।</w:t>
      </w:r>
    </w:p>
    <w:p>
      <w:pPr/>
      <w:r>
        <w:rPr>
          <w:lang w:val="ne_NP" w:bidi="ne_NP"/>
        </w:rPr>
      </w:r>
      <w:r>
        <w:rPr>
          <w:lang w:val="ne_NP" w:bidi="ne_NP"/>
        </w:rPr>
        <w:t xml:space="preserve">यहाँ रोक्नुहोस् र समूहमा </w:t>
      </w:r>
      <w:r>
        <w:rPr>
          <w:lang w:val="ne_NP" w:bidi="ne_NP"/>
        </w:rPr>
        <w:t>विजेता राजाहरूले कब्जा गरेका सबै सहरहरू र क्षेत्रहरूको</w:t>
      </w:r>
      <w:r>
        <w:rPr>
          <w:lang w:val="ne_NP" w:bidi="ne_NP"/>
        </w:rPr>
        <w:t xml:space="preserve"> नक्सा हेर्नुहोस्। अडियो रोक्‍नुहोस्। </w:t>
      </w:r>
    </w:p>
    <w:p>
      <w:pPr/>
      <w:r>
        <w:rPr>
          <w:lang w:val="ne_NP" w:bidi="ne_NP"/>
        </w:rPr>
      </w:r>
      <w:r>
        <w:rPr>
          <w:lang w:val="ne_NP" w:bidi="ne_NP"/>
        </w:rPr>
        <w:t>विद्रोही राजाहरूले सिद्दीम उपत्यकामा युद्धको लागि तयारी गरे। यहाँ, कथाले सबै विजेता राजाहरूको नाम दोहोर्याउँछ, र बताउँछ कि चार राजाहरू, जो विजेता राजाहरू थिए, पाँच राजाहरूको विरुद्धमा लडे, जो विद्रोही राजाहरू थिए।</w:t>
      </w:r>
    </w:p>
    <w:p>
      <w:pPr/>
      <w:r>
        <w:rPr>
          <w:lang w:val="ne_NP" w:bidi="ne_NP"/>
        </w:rPr>
      </w:r>
      <w:r>
        <w:rPr>
          <w:lang w:val="ne_NP" w:bidi="ne_NP"/>
        </w:rPr>
        <w:t>सिद्दीमको उपत्यकालाई पछि मृत सागरको उपत्यका वा नुनिलो समुद्रको उपत्यका भनी नामाकरण गरियो। सिद्दीमको उपत्यका एउटा उपत्यका हुन सक्छ जुन पछि नजिकैको तालको भाग भयो।</w:t>
      </w:r>
    </w:p>
    <w:p>
      <w:pPr/>
      <w:r>
        <w:rPr>
          <w:lang w:val="ne_NP" w:bidi="ne_NP"/>
        </w:rPr>
      </w:r>
      <w:r>
        <w:rPr>
          <w:lang w:val="ne_NP" w:bidi="ne_NP"/>
        </w:rPr>
        <w:t>उपत्यका अलकत्राका खाल्डाहरूले भरिएको थियो। बिटुमेन वा अलकत्रा एउटा टाँसिने पदार्थ थियो जुन निर्माणकर्ताहरूले भवन वा पर्खालमा इँटाहरूलाई एकसाथ जोड्न प्रयोग गर्थे। जब उत्तरका विजेता राजाहरूले तिनीहरूलाई पराजित गरेपछि सदोम र गमोराका राजाहरू भागे, तिनीहरूका केही मानिसहरू खाडलमा परे। ती मानिसहरू खाडलमा खस्दा मरेका हुन सक्छन्, वा तिनीहरू जानीजानी ती खाडलमा लुकेका हुन सक्छन्।</w:t>
      </w:r>
    </w:p>
    <w:p>
      <w:pPr/>
      <w:r>
        <w:rPr>
          <w:lang w:val="ne_NP" w:bidi="ne_NP"/>
        </w:rPr>
      </w:r>
      <w:r>
        <w:rPr>
          <w:lang w:val="ne_NP" w:bidi="ne_NP"/>
        </w:rPr>
        <w:t xml:space="preserve">यहाँ रोक्नुहोस् र समूहको रूपमा </w:t>
      </w:r>
      <w:r>
        <w:rPr>
          <w:lang w:val="ne_NP" w:bidi="ne_NP"/>
        </w:rPr>
        <w:t>अलकत्रा वा अलकत्राका धापहरूको</w:t>
      </w:r>
      <w:r>
        <w:rPr>
          <w:lang w:val="ne_NP" w:bidi="ne_NP"/>
        </w:rPr>
        <w:t xml:space="preserve"> एउटा तस्वीर हेर्नुहोस्। यदि तपाईंको भाषामा अलकत्राका लागि शब्द छैन भने मानिसहरू खसेका खाल्डोहरूलाई वर्णन गर्ने अन्य तरिकाहरूका बारेमा छलफल गर्नुहोस्। अडियो रोक्‍नुहोस्। </w:t>
      </w:r>
    </w:p>
    <w:p>
      <w:pPr/>
      <w:r>
        <w:rPr>
          <w:lang w:val="ne_NP" w:bidi="ne_NP"/>
        </w:rPr>
      </w:r>
      <w:r>
        <w:rPr>
          <w:lang w:val="ne_NP" w:bidi="ne_NP"/>
        </w:rPr>
        <w:t>एउटा मानिस लडाइँबाट उम्कियो। उम्केको मानिस लोतका मानिसहरूमध्ये एक हुन सक्छ, वा उनी विद्रोही राजाहरूमध्ये एकका लागि लडिरहेका सैनिक हुन सक्छन्।</w:t>
      </w:r>
    </w:p>
    <w:p>
      <w:pPr/>
      <w:r>
        <w:rPr>
          <w:lang w:val="ne_NP" w:bidi="ne_NP"/>
        </w:rPr>
      </w:r>
      <w:r>
        <w:rPr>
          <w:lang w:val="ne_NP" w:bidi="ne_NP"/>
        </w:rPr>
        <w:t>त्यस मानिसले के भएको थियो भनेर अब्राम हिब्रूलाई बताए। उनले अब्रामलाई लोत बसिरहेको सदोम सहरबाट लोतलाई नै बन्दी बनाएर लगिएको कुरा बताए। बाइबलमा "हिब्रू" शब्द प्रयोग गरिएको यो पहिलो पटक हो। यहाँ, यो सायद अब्राम आबद्ध भएका मानिसहरूलाई वर्णन गर्न र उनी आफू बसोबास गर्ने मानिसहरूभन्दा फरक थिए भनेर देखाउन प्रयोग गरिएको थियो।</w:t>
      </w:r>
    </w:p>
    <w:p>
      <w:pPr/>
      <w:r>
        <w:rPr>
          <w:lang w:val="ne_NP" w:bidi="ne_NP"/>
        </w:rPr>
      </w:r>
      <w:r>
        <w:rPr>
          <w:lang w:val="ne_NP" w:bidi="ne_NP"/>
        </w:rPr>
        <w:t>अब्राम अमोरीहरुको मम्रेका ठूलो फलाटका रूखहरूको छेउमा बस्थे। मम्रे र उनका आफन्तहरू, एश्कोल र आनेर अब्रामका सहयोगी थिए। माम्रे र उनका आफन्तहरूले सायद विजेता राजाहरूलाई पराजित गर्न अब्रामसँग हात मिलाए, किनभने तिनीहरूले अर्को कथामा आफ्नो कामको लागि इनाम पाउँछन्।</w:t>
      </w:r>
    </w:p>
    <w:p>
      <w:pPr/>
      <w:r>
        <w:rPr>
          <w:lang w:val="ne_NP" w:bidi="ne_NP"/>
        </w:rPr>
      </w:r>
      <w:r>
        <w:rPr>
          <w:lang w:val="ne_NP" w:bidi="ne_NP"/>
        </w:rPr>
        <w:t xml:space="preserve">यहाँ रोक्नुहोस् र समुहमा </w:t>
      </w:r>
      <w:r>
        <w:rPr>
          <w:lang w:val="ne_NP" w:bidi="ne_NP"/>
        </w:rPr>
        <w:t>अब्राम कहाँ बसोबास गर्थे</w:t>
      </w:r>
      <w:r>
        <w:rPr>
          <w:lang w:val="ne_NP" w:bidi="ne_NP"/>
        </w:rPr>
        <w:t xml:space="preserve"> भनेर नक्सामा हेर्नुहोस्। अडियो रोक्‍नुहोस्। </w:t>
      </w:r>
    </w:p>
    <w:p>
      <w:pPr/>
      <w:r>
        <w:rPr>
          <w:lang w:val="ne_NP" w:bidi="ne_NP"/>
        </w:rPr>
      </w:r>
      <w:r>
        <w:rPr>
          <w:lang w:val="ne_NP" w:bidi="ne_NP"/>
        </w:rPr>
        <w:t>अब्रामले आफ्नो घरका ३१८ तालिम भएका मानिसहरूलाई एकसाथ भेला गरे। यी मानिसहरू लड्न तालिम दिइएका दासहरू वा नोकरहरू थिए। तिनीहरूले विजयी राजाहरूलाई उत्तरतर्फ दानसम्म खेदे। अब्रामले आफ्ना मानिसहरूलाई विभाजित गरेर दानमा ती विजयी राजाहरूलाई पराजित गरे, र त्यसपछि तिनीहरूलाई अझ उत्तरतर्फ होबासम्म खेदे। त्यसपछि अब्राम लोत, लोतको सम्पत्ति, विजेता राजाहरूले लिएका सबै सम्पत्ति, र सदोम र गमोरालाई जित्दा विजेता राजाहरूले लिएका सबै महिला र अन्य कैदीहरू सहित फर्के।</w:t>
      </w:r>
    </w:p>
    <w:p>
      <w:pPr/>
      <w:r>
        <w:rPr>
          <w:lang w:val="ne_NP" w:bidi="ne_NP"/>
        </w:rPr>
      </w:r>
      <w:r>
        <w:rPr>
          <w:lang w:val="ne_NP" w:bidi="ne_NP"/>
        </w:rPr>
        <w:t>समूहमा छलफल गर्न यहाँ रोक्नुहोस्। तपाईंका मानिसहरूले लडेका एउटा ठूलो लडाइँ वा युद्धको बारेमा एउटा कथा सुनाउनुहोस्। कसले कसको विरुद्धमा लडाइँ गरे? लडाईको समयमा कस्ता कुराहरू भए? युद्धको समयमा कस्ता मानिसहरूले एकसाथ काम गरे?</w:t>
      </w:r>
    </w:p>
    <w:p>
      <w:pPr/>
      <w:r>
        <w:rPr>
          <w:lang w:val="ne_NP" w:bidi="ne_NP"/>
        </w:rPr>
      </w:r>
      <w:r>
        <w:rPr>
          <w:lang w:val="ne_NP" w:bidi="ne_NP"/>
        </w:rPr>
        <w:t>यहाँ रोक्नुहोस् र नक्सामा अब्राम र उनका मानिसहरूको दान, त्यसपछि होबा, र फिर्ती यात्रालाई पछ्याउनुहोस्।</w:t>
      </w:r>
      <w:r>
        <w:rPr>
          <w:lang w:val="ne_NP" w:bidi="ne_NP"/>
        </w:rPr>
      </w:r>
    </w:p>
    <w:p>
      <w:pPr>
        <w:pStyle w:val="Heading3"/>
      </w:pPr>
      <w:r>
        <w:rPr>
          <w:lang w:val="ne_NP" w:bidi="ne_NP"/>
        </w:rPr>
        <w:t>Step 3</w:t>
      </w:r>
    </w:p>
    <w:p>
      <w:pPr/>
      <w:r>
        <w:rPr>
          <w:lang w:val="ne_NP" w:bidi="ne_NP"/>
        </w:rPr>
      </w:r>
      <w:r>
        <w:rPr>
          <w:lang w:val="ne_NP" w:bidi="ne_NP"/>
        </w:rPr>
        <w:t>सबैभन्दा सजिलोसँग बुझिने अनुवादमा उत्पत्ति १४:१–१६ को श्रव्य संस्करण सुन्नुहोस्।</w:t>
      </w:r>
    </w:p>
    <w:p>
      <w:pPr/>
      <w:r>
        <w:rPr>
          <w:lang w:val="ne_NP" w:bidi="ne_NP"/>
        </w:rPr>
      </w:r>
      <w:r>
        <w:rPr>
          <w:lang w:val="ne_NP" w:bidi="ne_NP"/>
        </w:rPr>
        <w:t>यस चरणमा समूहले यस खण्डको दृश्यहरू, पात्रहरू र सेटिङलाई परिभाषित गर्नेछन्। त्यसपछि समूहले यस भागलाई दृश्यात्मक बनाउनेछ।</w:t>
      </w:r>
    </w:p>
    <w:p>
      <w:pPr/>
      <w:r>
        <w:rPr>
          <w:lang w:val="ne_NP" w:bidi="ne_NP"/>
        </w:rPr>
      </w:r>
      <w:r>
        <w:rPr>
          <w:lang w:val="ne_NP" w:bidi="ne_NP"/>
        </w:rPr>
        <w:t>यस खण्डमा चार दृश्यहरू छन्।</w:t>
      </w:r>
    </w:p>
    <w:p>
      <w:pPr/>
      <w:r>
        <w:rPr>
          <w:lang w:val="ne_NP" w:bidi="ne_NP"/>
        </w:rPr>
      </w:r>
      <w:r>
        <w:rPr>
          <w:b/>
          <w:lang w:val="ne_NP" w:bidi="ne_NP"/>
        </w:rPr>
        <w:t>पहिलो दृश्यमा:</w:t>
      </w:r>
      <w:r>
        <w:rPr>
          <w:lang w:val="ne_NP" w:bidi="ne_NP"/>
        </w:rPr>
        <w:t xml:space="preserve"> तपाईंलाई सम्झना भएझैं, परमेश्वरले उनलाई सर भन्नुअघि अब्राम मूलतः मेसोपोटामिया भनिने एउटा क्षेत्रमा बसोबास गर्थे। कुनै समयमा अब्राम पुनः बसोबास गरिरहेका बेला, मेसोपोटामियाका चार राजाहरूको समूहले गठबन्धन बनाएर नजिकका सहरहरूमा विजय प्राप्त गरे। सबैभन्दा महत्त्वपूर्ण राजा केदोर्लाओमेर, एलामका राजा थिए। अन्य राजाहरू गोयीमका राजा तिदाल, शिनार (वा बेबिलोनिया) का राजा अम्रापेल र एलासरका राजा अरियोक थिए। यी विजेता राजाहरूले अब्राम नजिकैका सदोम र गमोरा जस्ता सहरहरू पनि जिते। विजेता राजाहरूले १२ वर्षसम्म शासन गरे, तर त्यसको पछिल्लो वर्ष विजेता राजाहरूको दक्षिणतर्फका पाँच राजाहरूले विद्रोह गरे। यी विद्रोही राजाहरू सिद्दीम उपत्यकामा (जसलाई पछि मृत सागर उपत्यका भनिन्थ्यो) एकसाथ सामेल भए। पाँच विद्रोही राजाहरू सदोमका राजा बेरा, गोमोराका राजा बिर्शा, अदमाका राजा शिनाब, जबोईमका राजा शेमेबेर र बेला (वा सोअर) का राजा थिए।</w:t>
      </w:r>
    </w:p>
    <w:p>
      <w:pPr/>
      <w:r>
        <w:rPr>
          <w:lang w:val="ne_NP" w:bidi="ne_NP"/>
        </w:rPr>
      </w:r>
      <w:r>
        <w:rPr>
          <w:b/>
          <w:lang w:val="ne_NP" w:bidi="ne_NP"/>
        </w:rPr>
        <w:t>दोस्रो दृश्यमा:</w:t>
      </w:r>
      <w:r>
        <w:rPr>
          <w:lang w:val="ne_NP" w:bidi="ne_NP"/>
        </w:rPr>
        <w:t xml:space="preserve"> विद्रोही राजाहरूले विद्रोह गरेको वर्षमा, राजा केदोर्लाओमेर र उनका सहयोगीहरू, अन्य विजेता राजाहरूले अश्तरोत कर्नेममा रेफाईहरूलाई, हाममा जूजीहरूलाई, शावे किर्यातैममा एमीहरूलाई र सेइरको पहाडी इलाकामा होरीहरूलाई मरुभूमि नजिकैको एल पारानसम्म हराए।</w:t>
      </w:r>
    </w:p>
    <w:p>
      <w:pPr/>
      <w:r>
        <w:rPr>
          <w:lang w:val="ne_NP" w:bidi="ne_NP"/>
        </w:rPr>
      </w:r>
      <w:r>
        <w:rPr>
          <w:lang w:val="ne_NP" w:bidi="ne_NP"/>
        </w:rPr>
        <w:t>त्यसपछि विजेता राजाहरू फर्किएर हसेसोन तामारमा बसोबास गर्ने अमालेकीहरू र अमोरीहरूको क्षेत्रलाई जिते।</w:t>
      </w:r>
    </w:p>
    <w:p>
      <w:pPr/>
      <w:r>
        <w:rPr>
          <w:lang w:val="ne_NP" w:bidi="ne_NP"/>
        </w:rPr>
      </w:r>
      <w:r>
        <w:rPr>
          <w:b/>
          <w:lang w:val="ne_NP" w:bidi="ne_NP"/>
        </w:rPr>
        <w:t>तेस्रो दृश्यमा:</w:t>
      </w:r>
      <w:r>
        <w:rPr>
          <w:lang w:val="ne_NP" w:bidi="ne_NP"/>
        </w:rPr>
        <w:t xml:space="preserve"> त्यसपछि सदोम, गमोरा, अदमा, सबोईम र बेला (वा सोअर) का विद्रोही राजाहरूले सिद्दीम उपत्यकामा युद्धको तयारी गरे। त्यहाँ चार विजेता राजाहरू पाँच विद्रोही राजाहरूको विरुद्धमा थिए। सिद्दीमको उपत्यका अलकत्राका खाडलहरूले भरिएको थियो, त्यसैले जब सदोम र गमोराका विद्रोही राजाहरू भागे, तिनीहरूमध्ये कोही ती खाडलहरूमा खसे। बाँकी मानिसहरू पहाडतिर भागे।</w:t>
      </w:r>
    </w:p>
    <w:p>
      <w:pPr/>
      <w:r>
        <w:rPr>
          <w:lang w:val="ne_NP" w:bidi="ne_NP"/>
        </w:rPr>
      </w:r>
      <w:r>
        <w:rPr>
          <w:lang w:val="ne_NP" w:bidi="ne_NP"/>
        </w:rPr>
        <w:t>त्यसपछि चार विजेता राजाहरूले सदोम र गमोरालाई लुटे। तिनीहरूले सहरहरूबाट सबै सम्पत्ति र खाना लिए। तिनीहरूले सदोममा बस्ने अब्रामका भतिजा लोतलाई पनि पक्राउ गरे। तिनीहरूले लोत र उनका सबै सरसामान लिए।</w:t>
      </w:r>
    </w:p>
    <w:p>
      <w:pPr/>
      <w:r>
        <w:rPr>
          <w:lang w:val="ne_NP" w:bidi="ne_NP"/>
        </w:rPr>
      </w:r>
      <w:r>
        <w:rPr>
          <w:b/>
          <w:lang w:val="ne_NP" w:bidi="ne_NP"/>
        </w:rPr>
        <w:t>चौथो दृश्यमा:</w:t>
      </w:r>
      <w:r>
        <w:rPr>
          <w:lang w:val="ne_NP" w:bidi="ne_NP"/>
        </w:rPr>
        <w:t xml:space="preserve"> लोतका मानिसहरूमध्ये एक लडाइँबाट भागे। के भएको थियो भनेर उनले हिब्रू अब्रामलाई बताए। अब्राम अमोरी मम्रेका बाँझोका रूखहरूका छेउमा बस्थे। मम्रे र उनका आफन्तहरू एश्कोल र आनेर अब्रामका सहयोगी थिए।</w:t>
      </w:r>
    </w:p>
    <w:p>
      <w:pPr/>
      <w:r>
        <w:rPr>
          <w:lang w:val="ne_NP" w:bidi="ne_NP"/>
        </w:rPr>
      </w:r>
      <w:r>
        <w:rPr>
          <w:lang w:val="ne_NP" w:bidi="ne_NP"/>
        </w:rPr>
        <w:t>जब अब्रामले आफ्ना आफन्त लोत पक्राउ परेको कुरा सुने, तब उनले आफ्नो घरका ३१८ तालिम प्राप्त मानिसहरूलाई जम्मा गरे र विजेता राजाहरूलाई उत्तरतर्फ दानसम्म खेदे। अब्रामले राति आफ्ना मानिसहरूलाई विभाजित गरे, विजेता राजाहरूलाई पराजित गरे, र तिनीहरूलाई उत्तरतर्फ होबा (जुन दमिस्कसको उत्तरमा थियो) सम्म खेदाए। त्यसपछि अब्रामले विजेता राजाहरूले लगेका सबै सम्पत्तिसहित लोत र लोतका सबै सम्पत्ति, साथै महिलाहरू र अन्य कैदीहरूलाई लिएर फर्किए।</w:t>
      </w:r>
    </w:p>
    <w:p>
      <w:pPr/>
      <w:r>
        <w:rPr>
          <w:lang w:val="ne_NP" w:bidi="ne_NP"/>
        </w:rPr>
      </w:r>
      <w:r>
        <w:rPr>
          <w:lang w:val="ne_NP" w:bidi="ne_NP"/>
        </w:rPr>
        <w:t>यस खण्डका पात्रहरू यस प्रकार छन्:</w:t>
      </w:r>
    </w:p>
    <w:p>
      <w:pPr/>
      <w:r>
        <w:rPr>
          <w:lang w:val="ne_NP" w:bidi="ne_NP"/>
        </w:rPr>
      </w:r>
      <w:r>
        <w:rPr>
          <w:lang w:val="ne_NP" w:bidi="ne_NP"/>
        </w:rPr>
        <w:t>चार विजेता राजाहरू:</w:t>
      </w:r>
    </w:p>
    <w:p>
      <w:pPr>
        <w:pStyle w:val="ListBullet"/>
        <w:spacing w:line="240" w:lineRule="auto"/>
        <w:ind w:left="720"/>
      </w:pPr>
      <w:r>
        <w:rPr>
          <w:lang w:val="ne_NP" w:bidi="ne_NP"/>
        </w:rPr>
      </w:r>
      <w:r>
        <w:rPr>
          <w:lang w:val="ne_NP" w:bidi="ne_NP"/>
        </w:rPr>
        <w:t>शिनारका राजा अम्रापेल (वा बाबेल)</w:t>
      </w:r>
    </w:p>
    <w:p>
      <w:pPr>
        <w:pStyle w:val="ListBullet"/>
        <w:spacing w:line="240" w:lineRule="auto"/>
        <w:ind w:left="720"/>
      </w:pPr>
      <w:r>
        <w:rPr>
          <w:lang w:val="ne_NP" w:bidi="ne_NP"/>
        </w:rPr>
      </w:r>
      <w:r>
        <w:rPr>
          <w:lang w:val="ne_NP" w:bidi="ne_NP"/>
        </w:rPr>
        <w:t>एल्लासारका राजा अर्योक</w:t>
      </w:r>
    </w:p>
    <w:p>
      <w:pPr>
        <w:pStyle w:val="ListBullet"/>
        <w:spacing w:line="240" w:lineRule="auto"/>
        <w:ind w:left="720"/>
      </w:pPr>
      <w:r>
        <w:rPr>
          <w:lang w:val="ne_NP" w:bidi="ne_NP"/>
        </w:rPr>
      </w:r>
      <w:r>
        <w:rPr>
          <w:lang w:val="ne_NP" w:bidi="ne_NP"/>
        </w:rPr>
        <w:t>एलामका राजा केदोर्लाओमेर</w:t>
      </w:r>
    </w:p>
    <w:p>
      <w:pPr>
        <w:pStyle w:val="ListBullet"/>
        <w:spacing w:line="240" w:lineRule="auto"/>
        <w:ind w:left="720"/>
      </w:pPr>
      <w:r>
        <w:rPr>
          <w:lang w:val="ne_NP" w:bidi="ne_NP"/>
        </w:rPr>
      </w:r>
      <w:r>
        <w:rPr>
          <w:lang w:val="ne_NP" w:bidi="ne_NP"/>
        </w:rPr>
        <w:t>गोयिमका राजा तिदाल</w:t>
      </w:r>
    </w:p>
    <w:p>
      <w:pPr/>
      <w:r>
        <w:rPr>
          <w:lang w:val="ne_NP" w:bidi="ne_NP"/>
        </w:rPr>
      </w:r>
      <w:r>
        <w:rPr>
          <w:lang w:val="ne_NP" w:bidi="ne_NP"/>
        </w:rPr>
        <w:t>पाँच विद्रोही राजाहरू:</w:t>
      </w:r>
    </w:p>
    <w:p>
      <w:pPr>
        <w:pStyle w:val="ListBullet"/>
        <w:spacing w:line="240" w:lineRule="auto"/>
        <w:ind w:left="720"/>
      </w:pPr>
      <w:r>
        <w:rPr>
          <w:lang w:val="ne_NP" w:bidi="ne_NP"/>
        </w:rPr>
      </w:r>
      <w:r>
        <w:rPr>
          <w:lang w:val="ne_NP" w:bidi="ne_NP"/>
        </w:rPr>
        <w:t>सदोमको राजा बेरा</w:t>
      </w:r>
    </w:p>
    <w:p>
      <w:pPr>
        <w:pStyle w:val="ListBullet"/>
        <w:spacing w:line="240" w:lineRule="auto"/>
        <w:ind w:left="720"/>
      </w:pPr>
      <w:r>
        <w:rPr>
          <w:lang w:val="ne_NP" w:bidi="ne_NP"/>
        </w:rPr>
      </w:r>
      <w:r>
        <w:rPr>
          <w:lang w:val="ne_NP" w:bidi="ne_NP"/>
        </w:rPr>
        <w:t>गोमोराका राजा बिर्शा</w:t>
      </w:r>
    </w:p>
    <w:p>
      <w:pPr>
        <w:pStyle w:val="ListBullet"/>
        <w:spacing w:line="240" w:lineRule="auto"/>
        <w:ind w:left="720"/>
      </w:pPr>
      <w:r>
        <w:rPr>
          <w:lang w:val="ne_NP" w:bidi="ne_NP"/>
        </w:rPr>
      </w:r>
      <w:r>
        <w:rPr>
          <w:lang w:val="ne_NP" w:bidi="ne_NP"/>
        </w:rPr>
        <w:t>अदमाको राजा शिनाब</w:t>
      </w:r>
    </w:p>
    <w:p>
      <w:pPr>
        <w:pStyle w:val="ListBullet"/>
        <w:spacing w:line="240" w:lineRule="auto"/>
        <w:ind w:left="720"/>
      </w:pPr>
      <w:r>
        <w:rPr>
          <w:lang w:val="ne_NP" w:bidi="ne_NP"/>
        </w:rPr>
      </w:r>
      <w:r>
        <w:rPr>
          <w:lang w:val="ne_NP" w:bidi="ne_NP"/>
        </w:rPr>
        <w:t>सबोयीमका राजा शेमेबेर</w:t>
      </w:r>
    </w:p>
    <w:p>
      <w:pPr>
        <w:pStyle w:val="ListBullet"/>
        <w:spacing w:line="240" w:lineRule="auto"/>
        <w:ind w:left="720"/>
      </w:pPr>
      <w:r>
        <w:rPr>
          <w:lang w:val="ne_NP" w:bidi="ne_NP"/>
        </w:rPr>
      </w:r>
      <w:r>
        <w:rPr>
          <w:lang w:val="ne_NP" w:bidi="ne_NP"/>
        </w:rPr>
        <w:t>बेला (वा सोअर) का राजा</w:t>
      </w:r>
    </w:p>
    <w:p>
      <w:pPr/>
      <w:r>
        <w:rPr>
          <w:lang w:val="ne_NP" w:bidi="ne_NP"/>
        </w:rPr>
      </w:r>
      <w:r>
        <w:rPr>
          <w:lang w:val="ne_NP" w:bidi="ne_NP"/>
        </w:rPr>
        <w:t>यस कथाका अन्य पात्रहरू यस प्रकार छन्:</w:t>
      </w:r>
    </w:p>
    <w:p>
      <w:pPr>
        <w:pStyle w:val="ListBullet"/>
        <w:spacing w:line="240" w:lineRule="auto"/>
        <w:ind w:left="720"/>
      </w:pPr>
      <w:r>
        <w:rPr>
          <w:lang w:val="ne_NP" w:bidi="ne_NP"/>
        </w:rPr>
      </w:r>
      <w:r>
        <w:rPr>
          <w:lang w:val="ne_NP" w:bidi="ne_NP"/>
        </w:rPr>
        <w:t>लोत, अब्रामका भतिजा</w:t>
      </w:r>
    </w:p>
    <w:p>
      <w:pPr>
        <w:pStyle w:val="ListBullet"/>
        <w:spacing w:line="240" w:lineRule="auto"/>
        <w:ind w:left="720"/>
      </w:pPr>
      <w:r>
        <w:rPr>
          <w:lang w:val="ne_NP" w:bidi="ne_NP"/>
        </w:rPr>
      </w:r>
      <w:r>
        <w:rPr>
          <w:lang w:val="ne_NP" w:bidi="ne_NP"/>
        </w:rPr>
        <w:t>युद्धबाट भागेका एकजना मानिस</w:t>
      </w:r>
    </w:p>
    <w:p>
      <w:pPr>
        <w:pStyle w:val="ListBullet"/>
        <w:spacing w:line="240" w:lineRule="auto"/>
        <w:ind w:left="720"/>
      </w:pPr>
      <w:r>
        <w:rPr>
          <w:lang w:val="ne_NP" w:bidi="ne_NP"/>
        </w:rPr>
      </w:r>
      <w:r>
        <w:rPr>
          <w:lang w:val="ne_NP" w:bidi="ne_NP"/>
        </w:rPr>
        <w:t>हिब्रू अब्राम</w:t>
      </w:r>
    </w:p>
    <w:p>
      <w:pPr>
        <w:pStyle w:val="ListBullet"/>
        <w:spacing w:line="240" w:lineRule="auto"/>
        <w:ind w:left="720"/>
      </w:pPr>
      <w:r>
        <w:rPr>
          <w:lang w:val="ne_NP" w:bidi="ne_NP"/>
        </w:rPr>
      </w:r>
      <w:r>
        <w:rPr>
          <w:lang w:val="ne_NP" w:bidi="ne_NP"/>
        </w:rPr>
        <w:t>अब्रामको घरका ३१८ तालिम भएका मानिसहरू</w:t>
      </w:r>
    </w:p>
    <w:p>
      <w:pPr>
        <w:pStyle w:val="ListBullet"/>
        <w:spacing w:line="240" w:lineRule="auto"/>
        <w:ind w:left="720"/>
      </w:pPr>
      <w:r>
        <w:rPr>
          <w:lang w:val="ne_NP" w:bidi="ne_NP"/>
        </w:rPr>
      </w:r>
      <w:r>
        <w:rPr>
          <w:lang w:val="ne_NP" w:bidi="ne_NP"/>
        </w:rPr>
        <w:t>अब्रामका सहयोगी मम्रे, अमोरी</w:t>
      </w:r>
    </w:p>
    <w:p>
      <w:pPr>
        <w:pStyle w:val="ListBullet"/>
        <w:spacing w:line="240" w:lineRule="auto"/>
        <w:ind w:left="720"/>
      </w:pPr>
      <w:r>
        <w:rPr>
          <w:lang w:val="ne_NP" w:bidi="ne_NP"/>
        </w:rPr>
      </w:r>
      <w:r>
        <w:rPr>
          <w:lang w:val="ne_NP" w:bidi="ne_NP"/>
        </w:rPr>
        <w:t>र मम्रेका आफन्तहरू एश्कोल र आनेर, अब्रामका सहयोगीहरू पनि</w:t>
      </w:r>
    </w:p>
    <w:p>
      <w:pPr/>
      <w:r>
        <w:rPr>
          <w:lang w:val="ne_NP" w:bidi="ne_NP"/>
        </w:rPr>
      </w:r>
      <w:r>
        <w:rPr>
          <w:lang w:val="ne_NP" w:bidi="ne_NP"/>
        </w:rPr>
        <w:t>समूहको रूपमा, खण्डको सेटिङका यी भागहरूमा ध्यान दिनुहोस्:</w:t>
      </w:r>
    </w:p>
    <w:p>
      <w:pPr/>
      <w:r>
        <w:rPr>
          <w:lang w:val="ne_NP" w:bidi="ne_NP"/>
        </w:rPr>
      </w:r>
      <w:r>
        <w:rPr>
          <w:lang w:val="ne_NP" w:bidi="ne_NP"/>
        </w:rPr>
        <w:t>यो कथा अघिल्लो कथा अन्त्य भएको समयबाट सुरु हुन्छ। अघिल्लो कथाको अन्त्यमा, अब्राम मम्रेको स्वामित्वमा रहेका फलाटका रूखहरूको समूहको छेउमा बस्न गए। त्यस समयमा, जब यो कथा सुरु भयो, त्यस क्षेत्रमा युद्ध मच्चियो।</w:t>
      </w:r>
    </w:p>
    <w:p>
      <w:pPr/>
      <w:r>
        <w:rPr>
          <w:lang w:val="ne_NP" w:bidi="ne_NP"/>
        </w:rPr>
      </w:r>
      <w:r>
        <w:rPr>
          <w:lang w:val="ne_NP" w:bidi="ne_NP"/>
        </w:rPr>
        <w:t>पाँच विजेता राजाहरू र पाँच विद्रोही राजाहरूका बीचमा युद्ध छिर्‍यो। यहाँ, कथाले हामीलाई युद्धको इतिहास सुनाउँछ। केदोर्लाओमेर एलामका एउटा शक्तिशाली राजा थिए जसले अब्राम बसोबास गर्ने ठाउँ नजिकै दक्षिणका पाँच विद्रोही राजाहरू, सदोमका राजा बेरा, गोमोराका राजा बिर्शा, अदमाका राजा शिनाब, सबोईमका राजा शेमेबेर र बेला (वा सोअर) का राजासहित धेरै सहरहरू र तिनीहरूका राजाहरूमा शासन गर्थे। उत्तरमा एलामका राजा कदोर्लाओमेरका सहयोगीहरू, विजेता राजाहरू शिनारका राजा अम्रापेल, एलासरका राजा अरोक र गोयिमका राजा तिदाल थिए।</w:t>
      </w:r>
    </w:p>
    <w:p>
      <w:pPr/>
      <w:r>
        <w:rPr>
          <w:lang w:val="ne_NP" w:bidi="ne_NP"/>
        </w:rPr>
      </w:r>
      <w:r>
        <w:rPr>
          <w:lang w:val="ne_NP" w:bidi="ne_NP"/>
        </w:rPr>
        <w:t xml:space="preserve">यहाँ रोक्नुहोस् र समूहको रूपमा क्षेत्रको नक्सा हेर्नुहोस्। नक्सामा प्रत्येक </w:t>
      </w:r>
      <w:r>
        <w:rPr>
          <w:b/>
          <w:lang w:val="ne_NP" w:bidi="ne_NP"/>
        </w:rPr>
        <w:t>राजाको क्षेत्र वा सहर</w:t>
      </w:r>
      <w:r>
        <w:rPr>
          <w:lang w:val="ne_NP" w:bidi="ne_NP"/>
        </w:rPr>
        <w:t xml:space="preserve"> देखाउनुहोस्। अडियो रोक्‍नुहोस्।</w:t>
      </w:r>
    </w:p>
    <w:p>
      <w:pPr/>
      <w:r>
        <w:rPr>
          <w:lang w:val="ne_NP" w:bidi="ne_NP"/>
        </w:rPr>
      </w:r>
      <w:r>
        <w:rPr>
          <w:lang w:val="ne_NP" w:bidi="ne_NP"/>
        </w:rPr>
        <w:t>कथामा राजाको नाम विशेष क्रममा सूचीबद्ध छैन, तर राजा केदोर्लाओमेर आफ्ना सहयोगीहरूमध्ये सबैभन्दा महत्त्वपूर्ण राजा थिए।</w:t>
      </w:r>
    </w:p>
    <w:p>
      <w:pPr/>
      <w:r>
        <w:rPr>
          <w:lang w:val="ne_NP" w:bidi="ne_NP"/>
        </w:rPr>
      </w:r>
      <w:r>
        <w:rPr>
          <w:lang w:val="ne_NP" w:bidi="ne_NP"/>
        </w:rPr>
        <w:t>यहाँ रोक्नुहोस् र समूहमा यो प्रश्नमा छलफल गर्नुहोस्: तपाईंको संस्कृतिमा नामहरूको सूचीमा को सबैभन्दा महत्त्वपूर्ण छ भनेर तपाईंले कसरी देखाउनुहुन्छ? अडियो रोक्‍नुहोस्।</w:t>
      </w:r>
    </w:p>
    <w:p>
      <w:pPr/>
      <w:r>
        <w:rPr>
          <w:lang w:val="ne_NP" w:bidi="ne_NP"/>
        </w:rPr>
      </w:r>
      <w:r>
        <w:rPr>
          <w:lang w:val="ne_NP" w:bidi="ne_NP"/>
        </w:rPr>
        <w:t>राजा केदोर्लाओमेरले विद्रोही राजाहरूमाथि १२ वर्षसम्म शासन गरे, र त्यसपछिको वर्ष, अर्थात् तेह्रौं वर्षमा तिनीहरूले विद्रोह गरे र युद्ध सुरु भयो।</w:t>
      </w:r>
    </w:p>
    <w:p>
      <w:pPr/>
      <w:r>
        <w:rPr>
          <w:lang w:val="ne_NP" w:bidi="ne_NP"/>
        </w:rPr>
      </w:r>
      <w:r>
        <w:rPr>
          <w:lang w:val="ne_NP" w:bidi="ne_NP"/>
        </w:rPr>
        <w:t>दोस्रो दृश्य विद्रोही राजाहरूले विद्रोह गरेपछिको वर्ष, अर्थात् चौधौँ वर्षमा हुन्छ। यो त्यही वर्ष हो जब अब्राम सायद मम्रेका फलाटका रूखहरूको छेउमा बस्न गएका थिए। राजा केदोर्लाओमेर र उनका सहयोगी विजेता राजाहरूले अश्तारोत कर्नाइमका रफाईहरू, हामका जुजीहरू, शावे किर्यातैमका एमीहरू र सेईरको पहाडी इलाकाका होरीहरूलाई मरुभूमिको छेउमा रहेको एल पारानसम्मै पराजित गरेर आफ्नो वशमा पारे।</w:t>
      </w:r>
    </w:p>
    <w:p>
      <w:pPr/>
      <w:r>
        <w:rPr>
          <w:lang w:val="ne_NP" w:bidi="ne_NP"/>
        </w:rPr>
      </w:r>
      <w:r>
        <w:rPr>
          <w:lang w:val="ne_NP" w:bidi="ne_NP"/>
        </w:rPr>
        <w:t>त्यसपछि विजेता राजाहरू फर्किएर ऐन मिशपातमा आए, र अमालेकीहरूको सबै क्षेत्र र हासेसोन् तामारमा बसोबास गर्ने अमोरीहरूलाई जिते। त्यसपछि तिनीहरू सिद्दीम उपत्यकामा आए।</w:t>
      </w:r>
    </w:p>
    <w:p>
      <w:pPr/>
      <w:r>
        <w:rPr>
          <w:lang w:val="ne_NP" w:bidi="ne_NP"/>
        </w:rPr>
      </w:r>
      <w:r>
        <w:rPr>
          <w:lang w:val="ne_NP" w:bidi="ne_NP"/>
        </w:rPr>
        <w:t xml:space="preserve">यहाँ रोक्नुहोस् र समूहको रूपमा क्षेत्रको नक्सा हेर्नुहोस्। </w:t>
      </w:r>
      <w:r>
        <w:rPr>
          <w:b/>
          <w:lang w:val="ne_NP" w:bidi="ne_NP"/>
        </w:rPr>
        <w:t>राजा केदोर्लाओमेर र उनका सहयोगीहरूले यस क्षेत्रका केही भागहरू जित्दै गर्दा उनीहरूले तय गरेको बाटो</w:t>
      </w:r>
      <w:r>
        <w:rPr>
          <w:lang w:val="ne_NP" w:bidi="ne_NP"/>
        </w:rPr>
        <w:t xml:space="preserve"> रेखाङ्कन गर्नुहोस्। अडियो रोक्‍नुहोस्।</w:t>
      </w:r>
    </w:p>
    <w:p>
      <w:pPr/>
      <w:r>
        <w:rPr>
          <w:lang w:val="ne_NP" w:bidi="ne_NP"/>
        </w:rPr>
      </w:r>
      <w:r>
        <w:rPr>
          <w:lang w:val="ne_NP" w:bidi="ne_NP"/>
        </w:rPr>
        <w:t>तेस्रो दृश्यमा, सदोम, गमोरा, अदमा, सबोयीम र बेलाका विद्रोही राजाहरू सिद्दीमको उपत्यकामा लडाइँको लागि तयारी गर्दै थिए।</w:t>
      </w:r>
    </w:p>
    <w:p>
      <w:pPr/>
      <w:r>
        <w:rPr>
          <w:lang w:val="ne_NP" w:bidi="ne_NP"/>
        </w:rPr>
      </w:r>
      <w:r>
        <w:rPr>
          <w:lang w:val="ne_NP" w:bidi="ne_NP"/>
        </w:rPr>
        <w:t xml:space="preserve">यहाँ रोक्नुहोस् र समूहको रूपमा क्षेत्रको नक्सा हेर्नुहोस्। नक्सामा </w:t>
      </w:r>
      <w:r>
        <w:rPr>
          <w:b/>
          <w:lang w:val="ne_NP" w:bidi="ne_NP"/>
        </w:rPr>
        <w:t>सिद्दीम उपत्यका</w:t>
      </w:r>
      <w:r>
        <w:rPr>
          <w:lang w:val="ne_NP" w:bidi="ne_NP"/>
        </w:rPr>
        <w:t>लाई औंल्याउनुहोस्। अडियो रोक्‍नुहोस्।</w:t>
      </w:r>
    </w:p>
    <w:p>
      <w:pPr/>
      <w:r>
        <w:rPr>
          <w:lang w:val="ne_NP" w:bidi="ne_NP"/>
        </w:rPr>
      </w:r>
      <w:r>
        <w:rPr>
          <w:lang w:val="ne_NP" w:bidi="ne_NP"/>
        </w:rPr>
        <w:t>एउटा ठूलो युद्धको वर्णन हुन लागेको छ भन्ने कुरा हामीलाई थाहा दिन यो कथा दोहोरिन्छ।</w:t>
      </w:r>
    </w:p>
    <w:p>
      <w:pPr/>
      <w:r>
        <w:rPr>
          <w:lang w:val="ne_NP" w:bidi="ne_NP"/>
        </w:rPr>
      </w:r>
      <w:r>
        <w:rPr>
          <w:lang w:val="ne_NP" w:bidi="ne_NP"/>
        </w:rPr>
        <w:t>यहाँ रोक्नुहोस् र समूहमा यो प्रश्नमा छलफल गर्नुहोस्: तपाईंको भाषा र संस्कृतिले कथाहरूमा भएका मुख्य लडाईहरूलाई कसरी वर्णन गर्छ? अडियो रोक्‍नुहोस्।</w:t>
      </w:r>
    </w:p>
    <w:p>
      <w:pPr/>
      <w:r>
        <w:rPr>
          <w:lang w:val="ne_NP" w:bidi="ne_NP"/>
        </w:rPr>
      </w:r>
      <w:r>
        <w:rPr>
          <w:lang w:val="ne_NP" w:bidi="ne_NP"/>
        </w:rPr>
        <w:t>लडाईको कल्पना गर्नुहोस्। सिद्दीमको उपत्यका अलकत्राका खाडलहरूले ढाकिएको थियो। विद्रोही राजाहरू भाग्ने क्रममा, केही अलकत्राका खाडलहरूमा खसे भने बाँकी पहाडतिर भागे।</w:t>
      </w:r>
    </w:p>
    <w:p>
      <w:pPr/>
      <w:r>
        <w:rPr>
          <w:lang w:val="ne_NP" w:bidi="ne_NP"/>
        </w:rPr>
      </w:r>
      <w:r>
        <w:rPr>
          <w:lang w:val="ne_NP" w:bidi="ne_NP"/>
        </w:rPr>
        <w:t xml:space="preserve">यहाँ रोक्नुहोस् र समूहमा </w:t>
      </w:r>
      <w:r>
        <w:rPr>
          <w:b/>
          <w:lang w:val="ne_NP" w:bidi="ne_NP"/>
        </w:rPr>
        <w:t>अलकत्राका धापहरू</w:t>
      </w:r>
      <w:r>
        <w:rPr>
          <w:lang w:val="ne_NP" w:bidi="ne_NP"/>
        </w:rPr>
        <w:t xml:space="preserve"> कस्ता खालका हुन सक्छन् भन्ने तस्वीरहरू हेर्नुहोस्। नक्सामा सदोम र गमोराका शहरहरूलाई देखाउनुहोस्। अडियो रोक्‍नुहोस्।</w:t>
      </w:r>
    </w:p>
    <w:p>
      <w:pPr/>
      <w:r>
        <w:rPr>
          <w:lang w:val="ne_NP" w:bidi="ne_NP"/>
        </w:rPr>
      </w:r>
      <w:r>
        <w:rPr>
          <w:lang w:val="ne_NP" w:bidi="ne_NP"/>
        </w:rPr>
        <w:t>विजेता राजाहरूले सदोम र गमोरालाई लुटे। तिनीहरूले सम्पत्ति र खाना लिए। तिनीहरूले सदोममा बसोबास गर्ने अब्रामका भतिजा लोतलाई पनि पक्राउ गरे, र लोत र उनका सबै धन-सम्पत्तिहरू आफूसँगै लगे।</w:t>
      </w:r>
    </w:p>
    <w:p>
      <w:pPr/>
      <w:r>
        <w:rPr>
          <w:lang w:val="ne_NP" w:bidi="ne_NP"/>
        </w:rPr>
      </w:r>
      <w:r>
        <w:rPr>
          <w:lang w:val="ne_NP" w:bidi="ne_NP"/>
        </w:rPr>
        <w:t>चौथो दृश्यमा, लोतका मानिसहरूमध्ये एक जना भागे र के भएको थियो भनेर हिब्रू अब्रामलाई बताए। अब्राम मम्रेका फलाटका रूखहरूको नजिकै बस्थे। मम्रे र उनका आफन्तहरू, एश्कोल र आनेर अब्रामका सहयोगी थिए।</w:t>
      </w:r>
    </w:p>
    <w:p>
      <w:pPr/>
      <w:r>
        <w:rPr>
          <w:lang w:val="ne_NP" w:bidi="ne_NP"/>
        </w:rPr>
      </w:r>
      <w:r>
        <w:rPr>
          <w:lang w:val="ne_NP" w:bidi="ne_NP"/>
        </w:rPr>
        <w:t xml:space="preserve">यहाँ रोक्नुहोस् र, समूहमा </w:t>
      </w:r>
      <w:r>
        <w:rPr>
          <w:b/>
          <w:lang w:val="ne_NP" w:bidi="ne_NP"/>
        </w:rPr>
        <w:t>अब्राम, मम्रे, एश्कोल र आनेर कहाँ बसोबास गर्थे</w:t>
      </w:r>
      <w:r>
        <w:rPr>
          <w:lang w:val="ne_NP" w:bidi="ne_NP"/>
        </w:rPr>
        <w:t xml:space="preserve"> भनेर नक्सामा हेर्नुहोस्। अडियो रोक्‍नुहोस्।</w:t>
      </w:r>
    </w:p>
    <w:p>
      <w:pPr/>
      <w:r>
        <w:rPr>
          <w:lang w:val="ne_NP" w:bidi="ne_NP"/>
        </w:rPr>
      </w:r>
      <w:r>
        <w:rPr>
          <w:lang w:val="ne_NP" w:bidi="ne_NP"/>
        </w:rPr>
        <w:t>अब्रामले आफ्नो घरानाबाट ३१८ प्रशिक्षित मानिसहरूलाई भेला गरे र उत्तरमा दानसम्म विजेता राजाहरूलाई खेदे। उनले आफ्ना मानिसहरूलाई विभाजित गरे र राति आक्रमण गरी विजेता राजाहरूलाई पराजित गरे। तिनीहरूले विजेता राजाहरूलाई दमिस्कसको उत्तरमा भएको होबासम्म खेदे। त्यसपछि अब्राम लोत, लोतको सम्पत्ति, विजेता राजाहरूले लिएका सबै कुरा र सबै कैदी र महिलाहरूसँगै फर्के।</w:t>
      </w:r>
    </w:p>
    <w:p>
      <w:pPr/>
      <w:r>
        <w:rPr>
          <w:lang w:val="ne_NP" w:bidi="ne_NP"/>
        </w:rPr>
      </w:r>
      <w:r>
        <w:rPr>
          <w:lang w:val="ne_NP" w:bidi="ne_NP"/>
        </w:rPr>
        <w:t xml:space="preserve">यहाँ रोक्नुहोस् र समूहमा </w:t>
      </w:r>
      <w:r>
        <w:rPr>
          <w:b/>
          <w:lang w:val="ne_NP" w:bidi="ne_NP"/>
        </w:rPr>
        <w:t>अब्रामको उत्तरतर्फ दानसम्म, त्यसपछि होबासम्म र त्यसपछि फिर्ता आएको यात्रा</w:t>
      </w:r>
      <w:r>
        <w:rPr>
          <w:lang w:val="ne_NP" w:bidi="ne_NP"/>
        </w:rPr>
        <w:t xml:space="preserve"> पहिल्याउनुहोस्। अडियो रोक्‍नुहोस्।</w:t>
      </w:r>
    </w:p>
    <w:p>
      <w:pPr/>
      <w:r>
        <w:rPr>
          <w:lang w:val="ne_NP" w:bidi="ne_NP"/>
        </w:rPr>
      </w:r>
      <w:r>
        <w:rPr>
          <w:lang w:val="ne_NP" w:bidi="ne_NP"/>
        </w:rPr>
        <w:t>अब, समूहले स्टोरीबोर्ड, तयार पार्न, चित्र कोरेर वा बस्तुहरू प्रयोग गरेर यस खण्ड र कृयाकलापलाई दृश्यात्मक बनाउन पर्छ।</w:t>
      </w:r>
      <w:r>
        <w:rPr>
          <w:lang w:val="ne_NP" w:bidi="ne_NP"/>
        </w:rPr>
      </w:r>
    </w:p>
    <w:p>
      <w:pPr>
        <w:pStyle w:val="Heading3"/>
      </w:pPr>
      <w:r>
        <w:rPr>
          <w:lang w:val="ne_NP" w:bidi="ne_NP"/>
        </w:rPr>
        <w:t>Step 4</w:t>
      </w:r>
    </w:p>
    <w:p>
      <w:pPr/>
      <w:r>
        <w:rPr>
          <w:lang w:val="ne_NP" w:bidi="ne_NP"/>
        </w:rPr>
      </w:r>
      <w:r>
        <w:rPr>
          <w:lang w:val="ne_NP" w:bidi="ne_NP"/>
        </w:rPr>
        <w:t>सबैभन्दा सजिलोसँग बुझिने अनुवादमा उत्पत्ति १४:१–१६ को श्रव्य संस्करण सुन्नुहोस्।</w:t>
      </w:r>
    </w:p>
    <w:p>
      <w:pPr/>
      <w:r>
        <w:rPr>
          <w:lang w:val="ne_NP" w:bidi="ne_NP"/>
        </w:rPr>
      </w:r>
      <w:r>
        <w:rPr>
          <w:lang w:val="ne_NP" w:bidi="ne_NP"/>
        </w:rPr>
        <w:t>यस चरणमा, समूहले खण्डलाई नाटकीय बनाउनेछन्।</w:t>
      </w:r>
    </w:p>
    <w:p>
      <w:pPr/>
      <w:r>
        <w:rPr>
          <w:lang w:val="ne_NP" w:bidi="ne_NP"/>
        </w:rPr>
      </w:r>
      <w:r>
        <w:rPr>
          <w:lang w:val="ne_NP" w:bidi="ne_NP"/>
        </w:rPr>
        <w:t>यस खण्डमा चार दृश्यहरू छन्।</w:t>
      </w:r>
    </w:p>
    <w:p>
      <w:pPr/>
      <w:r>
        <w:rPr>
          <w:lang w:val="ne_NP" w:bidi="ne_NP"/>
        </w:rPr>
      </w:r>
      <w:r>
        <w:rPr>
          <w:lang w:val="ne_NP" w:bidi="ne_NP"/>
        </w:rPr>
        <w:t>यस खण्डका पात्रहरू यस प्रकार छन्:</w:t>
      </w:r>
    </w:p>
    <w:p>
      <w:pPr/>
      <w:r>
        <w:rPr>
          <w:lang w:val="ne_NP" w:bidi="ne_NP"/>
        </w:rPr>
      </w:r>
      <w:r>
        <w:rPr>
          <w:lang w:val="ne_NP" w:bidi="ne_NP"/>
        </w:rPr>
        <w:t>चार विजेता राजाहरू:</w:t>
      </w:r>
    </w:p>
    <w:p>
      <w:pPr>
        <w:pStyle w:val="ListBullet"/>
        <w:spacing w:line="240" w:lineRule="auto"/>
        <w:ind w:left="720"/>
      </w:pPr>
      <w:r>
        <w:rPr>
          <w:lang w:val="ne_NP" w:bidi="ne_NP"/>
        </w:rPr>
      </w:r>
      <w:r>
        <w:rPr>
          <w:lang w:val="ne_NP" w:bidi="ne_NP"/>
        </w:rPr>
        <w:t>शिनारका राजा अम्राफेल (वा बाबेल)</w:t>
      </w:r>
    </w:p>
    <w:p>
      <w:pPr>
        <w:pStyle w:val="ListBullet"/>
        <w:spacing w:line="240" w:lineRule="auto"/>
        <w:ind w:left="720"/>
      </w:pPr>
      <w:r>
        <w:rPr>
          <w:lang w:val="ne_NP" w:bidi="ne_NP"/>
        </w:rPr>
      </w:r>
      <w:r>
        <w:rPr>
          <w:lang w:val="ne_NP" w:bidi="ne_NP"/>
        </w:rPr>
        <w:t>एल्लासरका राजा अर्योक</w:t>
      </w:r>
    </w:p>
    <w:p>
      <w:pPr>
        <w:pStyle w:val="ListBullet"/>
        <w:spacing w:line="240" w:lineRule="auto"/>
        <w:ind w:left="720"/>
      </w:pPr>
      <w:r>
        <w:rPr>
          <w:lang w:val="ne_NP" w:bidi="ne_NP"/>
        </w:rPr>
      </w:r>
      <w:r>
        <w:rPr>
          <w:lang w:val="ne_NP" w:bidi="ne_NP"/>
        </w:rPr>
        <w:t>एलामका राजा केदोर्लाओमेर</w:t>
      </w:r>
    </w:p>
    <w:p>
      <w:pPr>
        <w:pStyle w:val="ListBullet"/>
        <w:spacing w:line="240" w:lineRule="auto"/>
        <w:ind w:left="720"/>
      </w:pPr>
      <w:r>
        <w:rPr>
          <w:lang w:val="ne_NP" w:bidi="ne_NP"/>
        </w:rPr>
      </w:r>
      <w:r>
        <w:rPr>
          <w:lang w:val="ne_NP" w:bidi="ne_NP"/>
        </w:rPr>
        <w:t>गोयिमका राजा तिदाल</w:t>
      </w:r>
    </w:p>
    <w:p>
      <w:pPr/>
      <w:r>
        <w:rPr>
          <w:lang w:val="ne_NP" w:bidi="ne_NP"/>
        </w:rPr>
      </w:r>
      <w:r>
        <w:rPr>
          <w:lang w:val="ne_NP" w:bidi="ne_NP"/>
        </w:rPr>
        <w:t>पाँच विद्रोही राजाहरू:</w:t>
      </w:r>
    </w:p>
    <w:p>
      <w:pPr>
        <w:pStyle w:val="ListBullet"/>
        <w:spacing w:line="240" w:lineRule="auto"/>
        <w:ind w:left="720"/>
      </w:pPr>
      <w:r>
        <w:rPr>
          <w:lang w:val="ne_NP" w:bidi="ne_NP"/>
        </w:rPr>
      </w:r>
      <w:r>
        <w:rPr>
          <w:lang w:val="ne_NP" w:bidi="ne_NP"/>
        </w:rPr>
        <w:t>सदोमको राजा बेरा</w:t>
      </w:r>
    </w:p>
    <w:p>
      <w:pPr>
        <w:pStyle w:val="ListBullet"/>
        <w:spacing w:line="240" w:lineRule="auto"/>
        <w:ind w:left="720"/>
      </w:pPr>
      <w:r>
        <w:rPr>
          <w:lang w:val="ne_NP" w:bidi="ne_NP"/>
        </w:rPr>
      </w:r>
      <w:r>
        <w:rPr>
          <w:lang w:val="ne_NP" w:bidi="ne_NP"/>
        </w:rPr>
        <w:t>गोमोराका राजा बिर्शा</w:t>
      </w:r>
    </w:p>
    <w:p>
      <w:pPr>
        <w:pStyle w:val="ListBullet"/>
        <w:spacing w:line="240" w:lineRule="auto"/>
        <w:ind w:left="720"/>
      </w:pPr>
      <w:r>
        <w:rPr>
          <w:lang w:val="ne_NP" w:bidi="ne_NP"/>
        </w:rPr>
      </w:r>
      <w:r>
        <w:rPr>
          <w:lang w:val="ne_NP" w:bidi="ne_NP"/>
        </w:rPr>
        <w:t>अदमाको राजा शिनाब</w:t>
      </w:r>
    </w:p>
    <w:p>
      <w:pPr>
        <w:pStyle w:val="ListBullet"/>
        <w:spacing w:line="240" w:lineRule="auto"/>
        <w:ind w:left="720"/>
      </w:pPr>
      <w:r>
        <w:rPr>
          <w:lang w:val="ne_NP" w:bidi="ne_NP"/>
        </w:rPr>
      </w:r>
      <w:r>
        <w:rPr>
          <w:lang w:val="ne_NP" w:bidi="ne_NP"/>
        </w:rPr>
        <w:t>जबोयीमका राजा शेमेबेर</w:t>
      </w:r>
    </w:p>
    <w:p>
      <w:pPr>
        <w:pStyle w:val="ListBullet"/>
        <w:spacing w:line="240" w:lineRule="auto"/>
        <w:ind w:left="720"/>
      </w:pPr>
      <w:r>
        <w:rPr>
          <w:lang w:val="ne_NP" w:bidi="ne_NP"/>
        </w:rPr>
      </w:r>
      <w:r>
        <w:rPr>
          <w:lang w:val="ne_NP" w:bidi="ne_NP"/>
        </w:rPr>
        <w:t>बेला (वा सोअर) का राजा</w:t>
      </w:r>
    </w:p>
    <w:p>
      <w:pPr/>
      <w:r>
        <w:rPr>
          <w:lang w:val="ne_NP" w:bidi="ne_NP"/>
        </w:rPr>
      </w:r>
      <w:r>
        <w:rPr>
          <w:lang w:val="ne_NP" w:bidi="ne_NP"/>
        </w:rPr>
        <w:t>यस कथाका अन्य पात्रहरू यस प्रकार छन्:</w:t>
      </w:r>
    </w:p>
    <w:p>
      <w:pPr>
        <w:pStyle w:val="ListBullet"/>
        <w:spacing w:line="240" w:lineRule="auto"/>
        <w:ind w:left="720"/>
      </w:pPr>
      <w:r>
        <w:rPr>
          <w:lang w:val="ne_NP" w:bidi="ne_NP"/>
        </w:rPr>
      </w:r>
      <w:r>
        <w:rPr>
          <w:lang w:val="ne_NP" w:bidi="ne_NP"/>
        </w:rPr>
        <w:t>लोत, अब्रामका भतिजा</w:t>
      </w:r>
    </w:p>
    <w:p>
      <w:pPr>
        <w:pStyle w:val="ListBullet"/>
        <w:spacing w:line="240" w:lineRule="auto"/>
        <w:ind w:left="720"/>
      </w:pPr>
      <w:r>
        <w:rPr>
          <w:lang w:val="ne_NP" w:bidi="ne_NP"/>
        </w:rPr>
      </w:r>
      <w:r>
        <w:rPr>
          <w:lang w:val="ne_NP" w:bidi="ne_NP"/>
        </w:rPr>
        <w:t>युद्धबाट भागेको एउटा मानिस</w:t>
      </w:r>
    </w:p>
    <w:p>
      <w:pPr>
        <w:pStyle w:val="ListBullet"/>
        <w:spacing w:line="240" w:lineRule="auto"/>
        <w:ind w:left="720"/>
      </w:pPr>
      <w:r>
        <w:rPr>
          <w:lang w:val="ne_NP" w:bidi="ne_NP"/>
        </w:rPr>
      </w:r>
      <w:r>
        <w:rPr>
          <w:lang w:val="ne_NP" w:bidi="ne_NP"/>
        </w:rPr>
        <w:t>हिब्रू अब्राम</w:t>
      </w:r>
    </w:p>
    <w:p>
      <w:pPr>
        <w:pStyle w:val="ListBullet"/>
        <w:spacing w:line="240" w:lineRule="auto"/>
        <w:ind w:left="720"/>
      </w:pPr>
      <w:r>
        <w:rPr>
          <w:lang w:val="ne_NP" w:bidi="ne_NP"/>
        </w:rPr>
      </w:r>
      <w:r>
        <w:rPr>
          <w:lang w:val="ne_NP" w:bidi="ne_NP"/>
        </w:rPr>
        <w:t>अब्रामको घरका ३१८ तालिम भएका मानिसहरू</w:t>
      </w:r>
    </w:p>
    <w:p>
      <w:pPr>
        <w:pStyle w:val="ListBullet"/>
        <w:spacing w:line="240" w:lineRule="auto"/>
        <w:ind w:left="720"/>
      </w:pPr>
      <w:r>
        <w:rPr>
          <w:lang w:val="ne_NP" w:bidi="ne_NP"/>
        </w:rPr>
      </w:r>
      <w:r>
        <w:rPr>
          <w:lang w:val="ne_NP" w:bidi="ne_NP"/>
        </w:rPr>
        <w:t>अब्रामका सहयोगी मम्रे, अमोरी</w:t>
      </w:r>
    </w:p>
    <w:p>
      <w:pPr>
        <w:pStyle w:val="ListBullet"/>
        <w:spacing w:line="240" w:lineRule="auto"/>
        <w:ind w:left="720"/>
      </w:pPr>
      <w:r>
        <w:rPr>
          <w:lang w:val="ne_NP" w:bidi="ne_NP"/>
        </w:rPr>
      </w:r>
      <w:r>
        <w:rPr>
          <w:lang w:val="ne_NP" w:bidi="ne_NP"/>
        </w:rPr>
        <w:t>मम्रेका आफन्तहरू एश्कोल र आनेर, अब्रामका सहयोगी पनि हुन्</w:t>
      </w:r>
    </w:p>
    <w:p>
      <w:pPr/>
      <w:r>
        <w:rPr>
          <w:lang w:val="ne_NP" w:bidi="ne_NP"/>
        </w:rPr>
      </w:r>
      <w:r>
        <w:rPr>
          <w:lang w:val="ne_NP" w:bidi="ne_NP"/>
        </w:rPr>
        <w:t>समूहको रूपमा, यो खण्डलाई दुई पटक अभिनय गर्नुहोस्। तपाईंले आफ्नो भाषामा खण्डलाई अभिनय गर्नुपर्छ।</w:t>
      </w:r>
    </w:p>
    <w:p>
      <w:pPr/>
      <w:r>
        <w:rPr>
          <w:lang w:val="ne_NP" w:bidi="ne_NP"/>
        </w:rPr>
      </w:r>
      <w:r>
        <w:rPr>
          <w:lang w:val="ne_NP" w:bidi="ne_NP"/>
        </w:rPr>
        <w:t>पहिला, कथा नरोकिकन अभिनय गर्नुहोस्। संवाद, प्रवाह, प्लटलाइन र खण्डको कालक्रममा ध्यान दिनुहोस्। तपाईंले कठिन खण्ड वा महत्त्वपूर्ण भागहरूको अभिनय छोड्नुहुन्न भनी निश्चित गर्नुहोस्। कथाको प्रत्येक भाग सम्झन एक अर्कालाई मद्दत गर्नुहोस्।</w:t>
      </w:r>
    </w:p>
    <w:p>
      <w:pPr/>
      <w:r>
        <w:rPr>
          <w:lang w:val="ne_NP" w:bidi="ne_NP"/>
        </w:rPr>
      </w:r>
      <w:r>
        <w:rPr>
          <w:lang w:val="ne_NP" w:bidi="ne_NP"/>
        </w:rPr>
        <w:t>यस अडियोलाई यहाँ रोक्नुहोस् र खण्डलाई अभिनय गर्नुहोस्।</w:t>
      </w:r>
    </w:p>
    <w:p>
      <w:pPr/>
      <w:r>
        <w:rPr>
          <w:lang w:val="ne_NP" w:bidi="ne_NP"/>
        </w:rPr>
      </w:r>
      <w:r>
        <w:rPr>
          <w:lang w:val="ne_NP" w:bidi="ne_NP"/>
        </w:rPr>
        <w:t>समूहले यस खण्डलाई दोस्रो पटक अभिनय गर्नुपर्छ। नाटकको केही निश्चित ठाउँमा, नाटकलाई रोकेर पात्र खेल्ने व्यक्तिलाई सोध्नुहोस्, "तपाईं के महसुस गर्दै हुनुहुन्छ वा के सोच्दै हुनुहुन्छ?" पात्र निभाउने व्यक्तिले यदि आफू त्यो पात्र भएको भए कस्तो महसुस गर्थे वा सोच्थे भन्ने जवाफ दिनुपर्छ। त्यसपछि नाटकलाई पुन: सुरु गर्नुहोस्।</w:t>
      </w:r>
    </w:p>
    <w:p>
      <w:pPr/>
      <w:r>
        <w:rPr>
          <w:lang w:val="ne_NP" w:bidi="ne_NP"/>
        </w:rPr>
      </w:r>
      <w:r>
        <w:rPr>
          <w:lang w:val="ne_NP" w:bidi="ne_NP"/>
        </w:rPr>
        <w:t>यस अडियोलाई यहाँ रोक्नुहोस् र खण्डलाई दोस्रो पटक अभिनय गर्नुहोस्।</w:t>
      </w:r>
    </w:p>
    <w:p>
      <w:pPr/>
      <w:r>
        <w:rPr>
          <w:lang w:val="ne_NP" w:bidi="ne_NP"/>
        </w:rPr>
      </w:r>
      <w:r>
        <w:rPr>
          <w:lang w:val="ne_NP" w:bidi="ne_NP"/>
        </w:rPr>
        <w:t>नाटक र सम्भावित प्रतिक्रियाहरूको एउटा उदाहरण तल दिइएको छ।</w:t>
      </w:r>
    </w:p>
    <w:p>
      <w:pPr/>
      <w:r>
        <w:rPr>
          <w:lang w:val="ne_NP" w:bidi="ne_NP"/>
        </w:rPr>
      </w:r>
      <w:r>
        <w:rPr>
          <w:lang w:val="ne_NP" w:bidi="ne_NP"/>
        </w:rPr>
        <w:t>एलामका राजा केदोर्लाओमेरले पाँच विद्रोही राजाहरू, सदोमका राजा बेरा, गोमोराका राजा बिर्शा, अदमाका राजा शिनाब, सबोईमका राजा शेमेबेर र बेला (वा सोअर) का राजामाथि १२ वर्षसम्म शासन गरे। पाँच राजाहरूले तेह्रौँ वर्षमा विद्रोह गरे।</w:t>
      </w:r>
    </w:p>
    <w:p>
      <w:pPr/>
      <w:r>
        <w:rPr>
          <w:lang w:val="ne_NP" w:bidi="ne_NP"/>
        </w:rPr>
      </w:r>
      <w:r>
        <w:rPr>
          <w:lang w:val="ne_NP" w:bidi="ne_NP"/>
        </w:rPr>
        <w:t>चौधौं वर्षमा, राजा केदोर्लाओमेर र उनका सहयोगीहरू—शिनारका (वा बाबेलोनियाका) राजा अम्रापेल, एल्लासरका राजा अर्योक र गोयिमका राजा तिदालले—अश्तारोत कर्नैममा रेपाईहरूलाई, हाममा जूजीहरूलाई, शावे किर्यातैममा एमीहरूलाई र सेईरको पहाडी इलाकामा होरीहरूलाई मरुभूमिको किनारमा रहेको एल पारानसम्म पराजित गरे।</w:t>
      </w:r>
    </w:p>
    <w:p>
      <w:pPr/>
      <w:r>
        <w:rPr>
          <w:lang w:val="ne_NP" w:bidi="ne_NP"/>
        </w:rPr>
      </w:r>
      <w:r>
        <w:rPr>
          <w:lang w:val="ne_NP" w:bidi="ne_NP"/>
        </w:rPr>
        <w:t>त्यसपछि विजेता राजाहरू फर्किएर एन मिशपात (जसलाई पछि कादेश भनियो) मा गए, र तिनीहरूले अमालेकीहरूको सबै इलाका र हसेसोन तामारमा बसोबास गर्ने अमोरीहरूलाई जिते।</w:t>
      </w:r>
    </w:p>
    <w:p>
      <w:pPr/>
      <w:r>
        <w:rPr>
          <w:lang w:val="ne_NP" w:bidi="ne_NP"/>
        </w:rPr>
      </w:r>
      <w:r>
        <w:rPr>
          <w:lang w:val="ne_NP" w:bidi="ne_NP"/>
        </w:rPr>
        <w:t>विद्रोही राजाहरूले सिद्दीम उपत्यकामा युद्धको लागि तयारी गरे। सिद्दीम उपत्यकामा अलकत्राका खाडलहरू थिए। जब सदोम र गमोराका विद्रोही राजाहरू भागे, केही मानिसहरू अलकत्राका खाडलहरूमा परे। बाँकी मानिसहरू पहाडतिर भागे।</w:t>
      </w:r>
    </w:p>
    <w:p>
      <w:pPr/>
      <w:r>
        <w:rPr>
          <w:lang w:val="ne_NP" w:bidi="ne_NP"/>
        </w:rPr>
      </w:r>
      <w:r>
        <w:rPr>
          <w:lang w:val="ne_NP" w:bidi="ne_NP"/>
        </w:rPr>
        <w:t>नाटकलाई रोक्नुहोस्: विद्रोही राजाहरूको भूमिका खेल्ने व्यक्तिलाई सोध्नुहोस्, "तपाईं के महसुस गर्दै हुनुहुन्छ वा के सोचिरहनुभएको छ?" त्यो व्यक्तिले यस्तो जवाफ दिन सक्छ, "हामी आफ्नो पराजयमा अपमानित भएका छौं," "हामी नराम्रो रूपमा पराजित भएका छौं," वा "हामीले सबै कुरा गुमाएका छौं।" नाटकलाई पुन: सुरु गर्नुहोस्।</w:t>
      </w:r>
    </w:p>
    <w:p>
      <w:pPr/>
      <w:r>
        <w:rPr>
          <w:lang w:val="ne_NP" w:bidi="ne_NP"/>
        </w:rPr>
      </w:r>
      <w:r>
        <w:rPr>
          <w:lang w:val="ne_NP" w:bidi="ne_NP"/>
        </w:rPr>
        <w:t>विजेता राजाहरूले सदोम र गमोराका सहरहरू लुटे र ती सहरहरूबाट सबै सम्पत्ति र खाना लिए। तिनीहरूले अब्रामका भतिजा लोतलाई पनि पक्राउ गरे, र उनलाई र उनीसँगै उनका सबै सरसामानहरू लिएर गए।</w:t>
      </w:r>
    </w:p>
    <w:p>
      <w:pPr/>
      <w:r>
        <w:rPr>
          <w:lang w:val="ne_NP" w:bidi="ne_NP"/>
        </w:rPr>
      </w:r>
      <w:r>
        <w:rPr>
          <w:lang w:val="ne_NP" w:bidi="ne_NP"/>
        </w:rPr>
        <w:t>लोतका मानिसहरूमध्ये एक जना उम्किए र के भएको थियो भनेर हिब्रू अब्रामलाई सुनाए। अब्राम अमोरी मम्रेका ठूला रूखहरूको छेउमा बस्थे। मम्रे र उनका आफन्तहरू एश्कोल र आनेर अब्रामका सहयोगी थिए।</w:t>
      </w:r>
    </w:p>
    <w:p>
      <w:pPr/>
      <w:r>
        <w:rPr>
          <w:lang w:val="ne_NP" w:bidi="ne_NP"/>
        </w:rPr>
      </w:r>
      <w:r>
        <w:rPr>
          <w:lang w:val="ne_NP" w:bidi="ne_NP"/>
        </w:rPr>
        <w:t>नाटकलाई रोक्नुहोस्: अब्रामको भूमिका खेल्ने व्यक्तिलाई सोध्नुहोस्, "तपाईं के महसुस गर्दै हुनुहुन्छ वा के सोचिरहनुभएको छ?" त्यो व्यक्तिले यस्तो जवाफ दिन सक्छ, "राजाहरूले लोतलाई बन्दी बनाएकोमा म रिसाएको छु," वा "मलाई विजेता राजाहरू मेरा शत्रुहरू हुन् जस्तो लाग्छ किनभने तिनीहरूले मेरो आफन्तलाई बन्दी बनाए।" नाटक फेरि सुरु गर्नुहोस्।</w:t>
      </w:r>
    </w:p>
    <w:p>
      <w:pPr/>
      <w:r>
        <w:rPr>
          <w:lang w:val="ne_NP" w:bidi="ne_NP"/>
        </w:rPr>
      </w:r>
      <w:r>
        <w:rPr>
          <w:lang w:val="ne_NP" w:bidi="ne_NP"/>
        </w:rPr>
        <w:t>अब्रामले आफ्नो घरका ३१८ तालिम भएका मानिसहरूलाई भेला गरे। उनले राजाहरूलाई दानसम्म पछ्याए। उनले आफ्ना मानिसहरूलाई विभाजित गरे र राति आक्रमण गरे, र त्यसपछि भाग्ने सेनालाई दमिस्कसको उत्तरमा पर्ने होबासम्म खेदे।</w:t>
      </w:r>
    </w:p>
    <w:p>
      <w:pPr/>
      <w:r>
        <w:rPr>
          <w:lang w:val="ne_NP" w:bidi="ne_NP"/>
        </w:rPr>
      </w:r>
      <w:r>
        <w:rPr>
          <w:lang w:val="ne_NP" w:bidi="ne_NP"/>
        </w:rPr>
        <w:t>नाटकलाई केहि छिन रोक्नुहोस। विजेता राजाहरूको भूमिका खेल्ने कलाकारहरूलाई सोध्नुहोस्, "तपाईं के महसुस गर्दै हुनुहुन्छ वा के सोचिरहनुभएको छ?" त्यो व्यक्तिले यस्ता कुराहरू जवाफ दिन सक्छ, "अन्य धेरै राजाहरूले नसकेपछि पनि यो मानिसले हामीलाई पराजित गर्न सकेकोमा हामी अचम्ममा परेका छौं," वा "हामी आफ्नो पराजयमा अपमानित भएका छौं।" नाटक फेरि सुरु गर्नुहोस्।</w:t>
      </w:r>
    </w:p>
    <w:p>
      <w:pPr/>
      <w:r>
        <w:rPr>
          <w:lang w:val="ne_NP" w:bidi="ne_NP"/>
        </w:rPr>
      </w:r>
      <w:r>
        <w:rPr>
          <w:lang w:val="ne_NP" w:bidi="ne_NP"/>
        </w:rPr>
        <w:t>अब्राम लोत, लोतको सम्पत्ति, विजेता राजाहरूले लिएका सबै कुराहरू, र सबै महिला र अन्य कैदीहरूसँगै फर्के।</w:t>
      </w:r>
    </w:p>
    <w:p>
      <w:pPr/>
      <w:r>
        <w:rPr>
          <w:lang w:val="ne_NP" w:bidi="ne_NP"/>
        </w:rPr>
      </w:r>
      <w:r>
        <w:rPr>
          <w:lang w:val="ne_NP" w:bidi="ne_NP"/>
        </w:rPr>
        <w:t>नाटक समाप्त गर्नुहोस्। अब्रामको भूमिका खेल्ने व्यक्तिलाई सोध्नुहोस्, "तपाईं के महसुस गरिरहनुभएको वा के सोचिरहनुभएको छ?" त्यो व्यक्तिले यस्तो जवाफ दिन सक्छ, "म हाम्रो जीतमा दङ्ग छु," "म युद्धमा बाँचेकोमा खुसी छु," "मलाई लाग्छ कि परमेश्वरले मलाई र मेरा आफन्तहरूलाई सुरक्षा गर्नुभयो," वा "मलाई लाग्छ कि परमेश्वरले मलाई सराप्नेहरूलाई श्राप दिने आफ्नो अघिल्लो प्रतिज्ञा पूरा गर्दै हुनुहुन्छ।"</w:t>
      </w:r>
      <w:r>
        <w:rPr>
          <w:lang w:val="ne_NP" w:bidi="ne_NP"/>
        </w:rPr>
      </w:r>
    </w:p>
    <w:p>
      <w:pPr>
        <w:pStyle w:val="Heading3"/>
      </w:pPr>
      <w:r>
        <w:rPr>
          <w:lang w:val="ne_NP" w:bidi="ne_NP"/>
        </w:rPr>
        <w:t>Step 5</w:t>
      </w:r>
    </w:p>
    <w:p>
      <w:pPr/>
      <w:r>
        <w:rPr>
          <w:lang w:val="ne_NP" w:bidi="ne_NP"/>
        </w:rPr>
      </w:r>
      <w:r>
        <w:rPr>
          <w:lang w:val="ne_NP" w:bidi="ne_NP"/>
        </w:rPr>
        <w:t>सबैभन्दा सजिलोसँग बुझिने अनुवादमा उत्पत्ति १४:१–१६ को श्रव्य संस्करण सुन्नुहोस्।</w:t>
      </w:r>
    </w:p>
    <w:p>
      <w:pPr/>
      <w:r>
        <w:rPr>
          <w:lang w:val="ne_NP" w:bidi="ne_NP"/>
        </w:rPr>
      </w:r>
      <w:r>
        <w:rPr>
          <w:lang w:val="ne_NP" w:bidi="ne_NP"/>
        </w:rPr>
        <w:t>यस कदममा, समुहले यस खण्‍डमा भएको शब्‍दहरू र मूख्‍य शब्‍दहरूमाथि छलफल गर्नेछन्।</w:t>
      </w:r>
    </w:p>
    <w:p>
      <w:pPr/>
      <w:r>
        <w:rPr>
          <w:lang w:val="ne_NP" w:bidi="ne_NP"/>
        </w:rPr>
      </w:r>
      <w:r>
        <w:rPr>
          <w:lang w:val="ne_NP" w:bidi="ne_NP"/>
        </w:rPr>
        <w:t xml:space="preserve">जब अम्रापेल शिनार, वा बाबेलोनियाका </w:t>
      </w:r>
      <w:r>
        <w:rPr>
          <w:b/>
          <w:lang w:val="ne_NP" w:bidi="ne_NP"/>
        </w:rPr>
        <w:t>राजा</w:t>
      </w:r>
      <w:r>
        <w:rPr>
          <w:lang w:val="ne_NP" w:bidi="ne_NP"/>
        </w:rPr>
        <w:t xml:space="preserve"> थिए, अर्योक एल्लासारका राजा थिए, केदोर्लाओमेर एलामका राजा थिए र तिदाल गोयिमका राजा थिए, यी चार विजेता राजाहरू पाँच विद्रोही राजाहरू, सदोमका राजा बेरा, गोमोराका राजा बिर्शा, अदमाका राजा शिनाब, सबोइमका राजा शेमेबेर र बेला वा सोअरका राजाको विरुद्धमा लडे। राजा भनेको कुनै शहर वा क्षेत्रमा शासन गर्ने व्यक्ति थिए। राजाले सामान्यतया आजीवन शासन गर्थे र आफ्नो अधिकार आफ्ना छोराहरूमध्ये एकलाई हस्तान्तरण गर्थे।</w:t>
      </w:r>
    </w:p>
    <w:p>
      <w:pPr/>
      <w:r>
        <w:rPr>
          <w:lang w:val="ne_NP" w:bidi="ne_NP"/>
        </w:rPr>
      </w:r>
      <w:r>
        <w:rPr>
          <w:lang w:val="ne_NP" w:bidi="ne_NP"/>
        </w:rPr>
        <w:t xml:space="preserve">यहाँ रोक्नुहोस् र तपाईंले </w:t>
      </w:r>
      <w:r>
        <w:rPr>
          <w:b/>
          <w:lang w:val="ne_NP" w:bidi="ne_NP"/>
        </w:rPr>
        <w:t>राजा</w:t>
      </w:r>
      <w:r>
        <w:rPr>
          <w:lang w:val="ne_NP" w:bidi="ne_NP"/>
        </w:rPr>
        <w:t xml:space="preserve">को लागि कुन शब्द वा वाक्यांश प्रयोग गर्नुहुनेछ भन्ने बारेमा समूहमा छलफल गर्नुहोस्। थप जानकारीको लागि मुख्य शब्दावलीमा </w:t>
      </w:r>
      <w:r>
        <w:rPr>
          <w:lang w:val="ne_NP" w:bidi="ne_NP"/>
        </w:rPr>
        <w:t>राजा</w:t>
      </w:r>
      <w:r>
        <w:rPr>
          <w:lang w:val="ne_NP" w:bidi="ne_NP"/>
        </w:rPr>
        <w:t xml:space="preserve"> हेर्नुहोस्। अडियो रोक्‍नुहोस्। </w:t>
      </w:r>
    </w:p>
    <w:p>
      <w:pPr/>
      <w:r>
        <w:rPr>
          <w:lang w:val="ne_NP" w:bidi="ne_NP"/>
        </w:rPr>
      </w:r>
      <w:r>
        <w:rPr>
          <w:b/>
          <w:lang w:val="ne_NP" w:bidi="ne_NP"/>
        </w:rPr>
        <w:t>गोइम</w:t>
      </w:r>
      <w:r>
        <w:rPr>
          <w:lang w:val="ne_NP" w:bidi="ne_NP"/>
        </w:rPr>
        <w:t xml:space="preserve"> को अर्थ "राष्ट्रहरू" थियो, त्यसैले "गोइमको राजा" एउटा मानार्थ उपाधि हुन सक्छ जसको अर्थ राष्ट्रहरूको राजा हो। </w:t>
      </w:r>
      <w:r>
        <w:rPr>
          <w:b/>
          <w:lang w:val="ne_NP" w:bidi="ne_NP"/>
        </w:rPr>
        <w:t>बेरा</w:t>
      </w:r>
      <w:r>
        <w:rPr>
          <w:lang w:val="ne_NP" w:bidi="ne_NP"/>
        </w:rPr>
        <w:t xml:space="preserve"> को अर्थ "दुष्ट हुनु" वा "दुष्टताका साथ" भन्ने हुन्थ्यो। </w:t>
      </w:r>
      <w:r>
        <w:rPr>
          <w:b/>
          <w:lang w:val="ne_NP" w:bidi="ne_NP"/>
        </w:rPr>
        <w:t>बर्शा</w:t>
      </w:r>
      <w:r>
        <w:rPr>
          <w:lang w:val="ne_NP" w:bidi="ne_NP"/>
        </w:rPr>
        <w:t xml:space="preserve"> को अर्थ "दुष्टतासहित" भएको हुन सक्छ। यी नामहरूको अर्थले सायद हामीलाई यी राजाहरू दुष्ट छन् भनेर देखाउँछ।</w:t>
      </w:r>
    </w:p>
    <w:p>
      <w:pPr/>
      <w:r>
        <w:rPr>
          <w:lang w:val="ne_NP" w:bidi="ne_NP"/>
        </w:rPr>
      </w:r>
      <w:r>
        <w:rPr>
          <w:lang w:val="ne_NP" w:bidi="ne_NP"/>
        </w:rPr>
        <w:t xml:space="preserve">यहाँ रोक्नुहोस् र समूहमा छलफल गर्नुहोस्: कुनै कथा सुनाउँदा, तपाईंले श्रोताहरूलाई पात्रहरू दुष्ट मानिसहरू हुन् भनेर कसरी थाहा दिनुहुन्छ? अडियो रोक्‍नुहोस्। </w:t>
      </w:r>
    </w:p>
    <w:p>
      <w:pPr/>
      <w:r>
        <w:rPr>
          <w:lang w:val="ne_NP" w:bidi="ne_NP"/>
        </w:rPr>
      </w:r>
      <w:r>
        <w:rPr>
          <w:lang w:val="ne_NP" w:bidi="ne_NP"/>
        </w:rPr>
        <w:t>एलामका राजा केदोर्लाओमेरले राजाहरूको दोस्रो समूहमा १२ वर्षसम्म शासन गरेका थिए। अर्को वर्ष, तिनीहरूले विद्रोह गरे। त्यसपछिको वर्ष, राजा केदोर्लाओमेर र उनका सहयोगीहरूले अश्तारोत कर्नाइममा रेपाईहरूलाई, हाममा जुजीहरूलाई, शावे किर्यातैममा एमीतीहरूलाई र सेईरको पहाडी इलाकामा होरीहरूलाई मरुभूमिको किनारमा रहेको एल पारानसम्म पराजित गरे। त्यसपछि विजेता राजाहरू फर्किएर एन-मिशपात गए, र अमालेकीहरूको सबै भूमि साथै हासेसोन-तामारमा बसोबास गर्ने अमोरीहरूलाई जिते।</w:t>
      </w:r>
    </w:p>
    <w:p>
      <w:pPr/>
      <w:r>
        <w:rPr>
          <w:lang w:val="ne_NP" w:bidi="ne_NP"/>
        </w:rPr>
      </w:r>
      <w:r>
        <w:rPr>
          <w:lang w:val="ne_NP" w:bidi="ne_NP"/>
        </w:rPr>
        <w:t>विद्रोही राजाहरूले सिद्दोम उपत्यकामा युद्धको लागि तयारी गरे, जुन पछि मृत सागर उपत्यका वा खारा सागर उपत्यकाको नामले चिनिन्थ्यो। तिनीहरू ती विजेता राजाहरू—एलामका राजा कदोर्लाओमेर, गोयिमका राजा तिदाल, शिनारका राजा अम्रापेल र एलासारका राजा अर्योकको विरुद्धमा लडे—पाँच राजाहरूका विरुद्ध चार राजाहरू थिए।</w:t>
      </w:r>
    </w:p>
    <w:p>
      <w:pPr/>
      <w:r>
        <w:rPr>
          <w:lang w:val="ne_NP" w:bidi="ne_NP"/>
        </w:rPr>
      </w:r>
      <w:r>
        <w:rPr>
          <w:lang w:val="ne_NP" w:bidi="ne_NP"/>
        </w:rPr>
        <w:t xml:space="preserve">उपत्यका </w:t>
      </w:r>
      <w:r>
        <w:rPr>
          <w:b/>
          <w:lang w:val="ne_NP" w:bidi="ne_NP"/>
        </w:rPr>
        <w:t>अलकत्रा</w:t>
      </w:r>
      <w:r>
        <w:rPr>
          <w:lang w:val="ne_NP" w:bidi="ne_NP"/>
        </w:rPr>
        <w:t xml:space="preserve"> वा </w:t>
      </w:r>
      <w:r>
        <w:rPr>
          <w:b/>
          <w:lang w:val="ne_NP" w:bidi="ne_NP"/>
        </w:rPr>
        <w:t>अलकत्राका</w:t>
      </w:r>
      <w:r>
        <w:rPr>
          <w:lang w:val="ne_NP" w:bidi="ne_NP"/>
        </w:rPr>
        <w:t xml:space="preserve"> खाडलै खाडलले भरिएको थियो। अलकत्रा एउटा टाँसिने पदार्थ थियो, जुन पर्खाल वा भवनहरू बनाउन प्रयोग गरिन्थ्यो। तपाईंले अघिल्लो कथाहरूमा अलकत्रा का लागि प्रयोग गर्नुभएको शब्द नै प्रयोग गर्नुहोस्। जब सदोम र गमोराका राजाहरू पराजित भएर भागे, तब तिनीहरूमध्ये केही मानिसहरू अलकत्राका खाडलहरूमा परे। बाँकी मानिसहरू पहाडतिर भागे।</w:t>
      </w:r>
    </w:p>
    <w:p>
      <w:pPr/>
      <w:r>
        <w:rPr>
          <w:lang w:val="ne_NP" w:bidi="ne_NP"/>
        </w:rPr>
      </w:r>
      <w:r>
        <w:rPr>
          <w:lang w:val="ne_NP" w:bidi="ne_NP"/>
        </w:rPr>
        <w:t>विजेता राजाहरूले सदोम र गमोराका सहरहरू लुटे। तिनीहरूले सहरहरूबाट सम्पत्ति र खानाका सामानहरू लिए। तिनीहरूले सदोममा बस्ने अब्रामका भतिजा लोतलाई पनि पक्राउ गरे। तिनीहरूले लोतका सबै सम्पत्ति आफूसँगै लिए।</w:t>
      </w:r>
    </w:p>
    <w:p>
      <w:pPr/>
      <w:r>
        <w:rPr>
          <w:lang w:val="ne_NP" w:bidi="ne_NP"/>
        </w:rPr>
      </w:r>
      <w:r>
        <w:rPr>
          <w:lang w:val="ne_NP" w:bidi="ne_NP"/>
        </w:rPr>
        <w:t xml:space="preserve">एक मानिस भागेर र के भएको थियो भनेर </w:t>
      </w:r>
      <w:r>
        <w:rPr>
          <w:b/>
          <w:lang w:val="ne_NP" w:bidi="ne_NP"/>
        </w:rPr>
        <w:t>हिब्रू</w:t>
      </w:r>
      <w:r>
        <w:rPr>
          <w:lang w:val="ne_NP" w:bidi="ne_NP"/>
        </w:rPr>
        <w:t xml:space="preserve"> अब्रामलाई बताए। यी कथाहरूमा हिब्रू शब्द प्रयोग गरिएको यो पहिलो पटक हो। यहाँ, यो सायद अब्रामको जातीयतालाई वर्णन गर्न र उनी वरपरका जातीय समूहहरूभन्दा फरक छन् भन्ने कुरा हामीलाई थाहा होस् भन्ने सुनिश्चित गर्न प्रयोग गरिएको थियो। तपाईंले पछि प्रयोग गर्नुभएको हिब्रू भाषाको लागि त्यही शब्द यहाँ प्रयोग गर्ने कुरा निश्चित गर्नुहोस्, र सम्झनुहोस् कि </w:t>
      </w:r>
      <w:r>
        <w:rPr>
          <w:lang w:val="ne_NP" w:bidi="ne_NP"/>
        </w:rPr>
        <w:t>हिब्रू</w:t>
      </w:r>
      <w:r>
        <w:rPr>
          <w:lang w:val="ne_NP" w:bidi="ne_NP"/>
        </w:rPr>
        <w:t xml:space="preserve"> शब्द मुख्य शब्दावलीमा छ।</w:t>
      </w:r>
    </w:p>
    <w:p>
      <w:pPr/>
      <w:r>
        <w:rPr>
          <w:lang w:val="ne_NP" w:bidi="ne_NP"/>
        </w:rPr>
      </w:r>
      <w:r>
        <w:rPr>
          <w:lang w:val="ne_NP" w:bidi="ne_NP"/>
        </w:rPr>
        <w:t xml:space="preserve">अब्राम मम्रेका </w:t>
      </w:r>
      <w:r>
        <w:rPr>
          <w:b/>
          <w:lang w:val="ne_NP" w:bidi="ne_NP"/>
        </w:rPr>
        <w:t>फलाट</w:t>
      </w:r>
      <w:r>
        <w:rPr>
          <w:lang w:val="ne_NP" w:bidi="ne_NP"/>
        </w:rPr>
        <w:t>का रूखहरू नजिकै बस्थे। फलाट एक प्रकारका ठूला रूख हुन्।</w:t>
      </w:r>
    </w:p>
    <w:p>
      <w:pPr/>
      <w:r>
        <w:rPr>
          <w:lang w:val="ne_NP" w:bidi="ne_NP"/>
        </w:rPr>
      </w:r>
      <w:r>
        <w:rPr>
          <w:lang w:val="ne_NP" w:bidi="ne_NP"/>
        </w:rPr>
        <w:t xml:space="preserve">यहाँ रोक्नुहोस् र टोलीलाई एउटा </w:t>
      </w:r>
      <w:r>
        <w:rPr>
          <w:lang w:val="ne_NP" w:bidi="ne_NP"/>
        </w:rPr>
        <w:t>फलाटको रूख</w:t>
      </w:r>
      <w:r>
        <w:rPr>
          <w:lang w:val="ne_NP" w:bidi="ne_NP"/>
        </w:rPr>
        <w:t xml:space="preserve">को तस्वीर देखाउनुहोस्। यदि तपाईंको भाषामा यस प्रकारको रूखका लागि कुनै शब्द छैन भने, तपाईं यसलाई "महान्" वा "ठूलो" रूखको रूपमा अनुवाद गर्न सक्नुहुन्छ। अडियो रोक्‍नुहोस्। </w:t>
      </w:r>
    </w:p>
    <w:p>
      <w:pPr/>
      <w:r>
        <w:rPr>
          <w:lang w:val="ne_NP" w:bidi="ne_NP"/>
        </w:rPr>
      </w:r>
      <w:r>
        <w:rPr>
          <w:lang w:val="ne_NP" w:bidi="ne_NP"/>
        </w:rPr>
        <w:t xml:space="preserve">मम्रे र उनका आफन्तहरू, एश्कोल र आनेर अब्रामका </w:t>
      </w:r>
      <w:r>
        <w:rPr>
          <w:b/>
          <w:lang w:val="ne_NP" w:bidi="ne_NP"/>
        </w:rPr>
        <w:t>सहयोगीहरू</w:t>
      </w:r>
      <w:r>
        <w:rPr>
          <w:lang w:val="ne_NP" w:bidi="ne_NP"/>
        </w:rPr>
        <w:t xml:space="preserve"> थिए। आफ्ना शत्रुहरूसँग लड्न एक अर्कालाई मद्दत गर्ने प्रतिज्ञा गर्ने मानिसहरूलाई सहयोगी भनिन्छ।</w:t>
      </w:r>
    </w:p>
    <w:p>
      <w:pPr/>
      <w:r>
        <w:rPr>
          <w:lang w:val="ne_NP" w:bidi="ne_NP"/>
        </w:rPr>
      </w:r>
      <w:r>
        <w:rPr>
          <w:lang w:val="ne_NP" w:bidi="ne_NP"/>
        </w:rPr>
        <w:t xml:space="preserve">अब्रामले आफ्नो </w:t>
      </w:r>
      <w:r>
        <w:rPr>
          <w:b/>
          <w:lang w:val="ne_NP" w:bidi="ne_NP"/>
        </w:rPr>
        <w:t>घरानाका</w:t>
      </w:r>
      <w:r>
        <w:rPr>
          <w:lang w:val="ne_NP" w:bidi="ne_NP"/>
        </w:rPr>
        <w:t xml:space="preserve"> ३१८ </w:t>
      </w:r>
      <w:r>
        <w:rPr>
          <w:b/>
          <w:lang w:val="ne_NP" w:bidi="ne_NP"/>
        </w:rPr>
        <w:t>प्रशिक्षित मानिसहरूलाई</w:t>
      </w:r>
      <w:r>
        <w:rPr>
          <w:lang w:val="ne_NP" w:bidi="ne_NP"/>
        </w:rPr>
        <w:t xml:space="preserve"> भेला गरे र दानसम्म विजेता राजाहरूको खेदो गरे। यहाँ प्रशिक्षित मानिसहरूको लागि प्रयोग गरिएको शब्दले मानिसहरूलाई बुझाउँछ, जो सायद भरपर्दो नोकरहरू थिए र जसले सैन्य प्रशिक्षण पाएका थिए। घराना भन्नाले अब्रामको शिविरमा बसोबास गर्ने सबै मानिसहरूलाई बुझाउँछ। यसले अब्रामको घरलाई मात्र जनाउँदैन। </w:t>
      </w:r>
      <w:r>
        <w:rPr>
          <w:lang w:val="ne_NP" w:bidi="ne_NP"/>
        </w:rPr>
        <w:t>घराना</w:t>
      </w:r>
      <w:r>
        <w:rPr>
          <w:lang w:val="ne_NP" w:bidi="ne_NP"/>
        </w:rPr>
        <w:t xml:space="preserve"> मुख्य शब्दावलीमा छ।</w:t>
      </w:r>
    </w:p>
    <w:p>
      <w:pPr/>
      <w:r>
        <w:rPr>
          <w:lang w:val="ne_NP" w:bidi="ne_NP"/>
        </w:rPr>
      </w:r>
      <w:r>
        <w:rPr>
          <w:lang w:val="ne_NP" w:bidi="ne_NP"/>
        </w:rPr>
        <w:t>अब्रामले आफ्ना मानिसहरूलाई समूहमा विभाजित गरे र राति आक्रमण गरे। राजाहरू भाग्दै गर्दा, उनले तिनीहरूलाई दमिस्कसको उत्तरको होबासम्म खेदे। अब्राम लोत, लोतको सम्पत्ति, अन्य कैदी र महिलाहरूका साथै राजाहरूले लिएका सबै कुरासँगै फर्के।</w:t>
      </w:r>
      <w:r>
        <w:rPr>
          <w:lang w:val="ne_NP" w:bidi="ne_NP"/>
        </w:rPr>
      </w:r>
    </w:p>
    <w:p>
      <w:pPr>
        <w:pStyle w:val="Heading3"/>
      </w:pPr>
      <w:r>
        <w:rPr>
          <w:lang w:val="ne_NP" w:bidi="ne_NP"/>
        </w:rPr>
        <w:t>Step 6</w:t>
      </w:r>
    </w:p>
    <w:p>
      <w:pPr/>
      <w:r>
        <w:rPr>
          <w:lang w:val="ne_NP" w:bidi="ne_NP"/>
        </w:rPr>
      </w:r>
      <w:r>
        <w:rPr>
          <w:lang w:val="ne_NP" w:bidi="ne_NP"/>
        </w:rPr>
        <w:t>अनुवादलाई सजिलोसँग बुझ्न यस खण्डको श्रव्य संस्करण सुन्‍नुहोस्।</w:t>
      </w:r>
    </w:p>
    <w:p>
      <w:pPr/>
      <w:r>
        <w:rPr>
          <w:lang w:val="ne_NP" w:bidi="ne_NP"/>
        </w:rPr>
      </w:r>
      <w:r>
        <w:rPr>
          <w:lang w:val="ne_NP" w:bidi="ne_NP"/>
        </w:rPr>
        <w:t>यस सत्रमा, एउटा समूहको रूपमा तपाईंको आफ्नै भाषामा खण्डलाई पुन: भन्न लगाउनुहोस्।</w:t>
      </w:r>
    </w:p>
    <w:p>
      <w:pPr/>
      <w:r>
        <w:rPr>
          <w:lang w:val="ne_NP" w:bidi="ne_NP"/>
        </w:rPr>
      </w:r>
      <w:r>
        <w:rPr>
          <w:lang w:val="ne_NP" w:bidi="ne_NP"/>
        </w:rPr>
        <w:t>पहिला, सम्पूर्ण समूहले खण्डलाई तपाईंको आफ्नै भाषामा बताउन अभ्यास गर्नुपर्छ। तपाईंले अघिल्लो चरणहरूमा निर्णय गर्नुभएको कुराहरू जस्तै कालक्रम, शब्दहरू, वाक्यांशहरू, भावनाहरू, वा तपाईंले छलफल गर्नुभएको अन्य कुराहरू यसमा समावेश गर्नलाई सम्झनुहोस्।</w:t>
      </w:r>
    </w:p>
    <w:p>
      <w:pPr/>
      <w:r>
        <w:rPr>
          <w:lang w:val="ne_NP" w:bidi="ne_NP"/>
        </w:rPr>
      </w:r>
      <w:r>
        <w:rPr>
          <w:lang w:val="ne_NP" w:bidi="ne_NP"/>
        </w:rPr>
        <w:t xml:space="preserve">एउटा समूहको सदस्यले खण्डका केही वाक्यहरू भन्नुपर्छ र रोकिनु पर्छ। समूहको अर्को सदस्यले खण्डको अर्को भाग भन्नु पर्छ र रोकिनु पर्छ। समूहले सम्पूर्ण खण्डलाई पुन: नभन्दासम्म यो गर्नुहोस्। यस चरणमा समूहका सदस्यहरूले एक अर्कालाई सच्याउन सक्छन्। अडियो रोक्‍नुहोस्। </w:t>
      </w:r>
    </w:p>
    <w:p>
      <w:pPr/>
      <w:r>
        <w:rPr>
          <w:lang w:val="ne_NP" w:bidi="ne_NP"/>
        </w:rPr>
      </w:r>
      <w:r>
        <w:rPr>
          <w:lang w:val="ne_NP" w:bidi="ne_NP"/>
        </w:rPr>
        <w:t xml:space="preserve">अर्को पटक, समूहको प्रत्येक सदस्यले कम्तिमा पनि एकचोटि सम्पूर्ण खण्डलाई नरोकी भन्नुपर्छ। समूहको सदस्यले खण्डलाई सम्झन मद्दत गर्न कुनैपनि वस्तुहरू, चालहरू, वा तिनीहरूको स्टोरीबोर्ड प्रयोग गर्न सक्छन्। अडियो रोक्‍नुहोस्। </w:t>
      </w:r>
    </w:p>
    <w:p>
      <w:pPr/>
      <w:r>
        <w:rPr>
          <w:lang w:val="ne_NP" w:bidi="ne_NP"/>
        </w:rPr>
      </w:r>
      <w:r>
        <w:rPr>
          <w:lang w:val="ne_NP" w:bidi="ne_NP"/>
        </w:rPr>
        <w:t xml:space="preserve">त्यसपछि, तपाईंलाई सबैभन्दा बढी मनपरेको खण्डको संस्करण कस्को हो समूहले निर्णय गर्न सक्छ। तपाईंलाई समूहको एउटा सदस्यले एउटा दृश्य बताएको तरिका मनपर्यो तर तपाईंलाई अर्को दृश्य अर्कै समुहको सदस्यले बताएको तरिका मनपर्यो भनेर तपाईहरू आफै निर्णय गर्न सक्नु हुन्छ। अडियो रोक्‍नुहोस्। </w:t>
      </w:r>
    </w:p>
    <w:p>
      <w:pPr/>
      <w:r>
        <w:rPr>
          <w:lang w:val="ne_NP" w:bidi="ne_NP"/>
        </w:rPr>
      </w:r>
      <w:r>
        <w:rPr>
          <w:lang w:val="ne_NP" w:bidi="ne_NP"/>
        </w:rPr>
        <w:t>अन्तमा, समूहले सबैजना सहमत हुने खण्डको अन्तिम संस्करणलाई सँगै राख्न सक्छन्। समूहको प्रत्येक सदस्यले यस खण्डको अन्तिम संस्करण सुनाउने अभ्यास गर्नुपर्छ।</w:t>
      </w:r>
      <w:r>
        <w:rPr>
          <w:lang w:val="ne_NP" w:bidi="ne_NP"/>
        </w:rPr>
      </w:r>
      <w:r>
        <w:rPr>
          <w:lang w:val="ne_NP" w:bidi="ne_NP"/>
        </w:rPr>
      </w:r>
    </w:p>
    <w:p>
      <w:pPr/>
      <w:r>
        <w:rPr>
          <w:lang w:val="ne_NP" w:bidi="ne_NP"/>
        </w:rPr>
      </w:r>
    </w:p>
    <w:p>
      <w:pPr>
        <w:pStyle w:val="Heading2"/>
      </w:pPr>
      <w:r>
        <w:rPr>
          <w:lang w:val="ne_NP" w:bidi="ne_NP"/>
        </w:rPr>
        <w:t>Genesis 14:17–24</w:t>
      </w:r>
      <w:r>
        <w:rPr>
          <w:lang w:val="ne_NP" w:bidi="ne_NP"/>
        </w:rPr>
      </w:r>
    </w:p>
    <w:p>
      <w:pPr>
        <w:pStyle w:val="Heading3"/>
      </w:pPr>
      <w:r>
        <w:rPr>
          <w:lang w:val="ne_NP" w:bidi="ne_NP"/>
        </w:rPr>
        <w:t>Step 1</w:t>
      </w:r>
    </w:p>
    <w:p>
      <w:pPr/>
      <w:r>
        <w:rPr>
          <w:lang w:val="ne_NP" w:bidi="ne_NP"/>
        </w:rPr>
      </w:r>
      <w:r>
        <w:rPr>
          <w:lang w:val="ne_NP" w:bidi="ne_NP"/>
        </w:rPr>
        <w:t>उत्पत्ति १४:१७–२४ सुन्नुहोस् र यसलाई आफ्नो हृदयमा राख्नुहोस्। पाठलाई तीन पटक सुन्नुहोस् (सम्भव छ भने तीन फरक अनुवादहरूमा)। त्यसपछि टोलीले निम्न प्रश्नहरूको छलफल गर्नुहोस:</w:t>
      </w:r>
    </w:p>
    <w:p>
      <w:pPr>
        <w:pStyle w:val="ListBullet"/>
        <w:spacing w:line="240" w:lineRule="auto"/>
        <w:ind w:left="720"/>
      </w:pPr>
      <w:r>
        <w:rPr>
          <w:lang w:val="ne_NP" w:bidi="ne_NP"/>
        </w:rPr>
      </w:r>
      <w:r>
        <w:rPr>
          <w:lang w:val="ne_NP" w:bidi="ne_NP"/>
        </w:rPr>
        <w:t>यो खण्डमा तपाईंलाई के मन पर्‍यो?</w:t>
      </w:r>
    </w:p>
    <w:p>
      <w:pPr>
        <w:pStyle w:val="ListBullet"/>
        <w:spacing w:line="240" w:lineRule="auto"/>
        <w:ind w:left="720"/>
      </w:pPr>
      <w:r>
        <w:rPr>
          <w:lang w:val="ne_NP" w:bidi="ne_NP"/>
        </w:rPr>
      </w:r>
      <w:r>
        <w:rPr>
          <w:lang w:val="ne_NP" w:bidi="ne_NP"/>
        </w:rPr>
        <w:t>तपाईलाई के मन पर्दैन वा के बुझ्नुहुन्न?</w:t>
      </w:r>
    </w:p>
    <w:p>
      <w:pPr>
        <w:pStyle w:val="ListBullet"/>
        <w:spacing w:line="240" w:lineRule="auto"/>
        <w:ind w:left="720"/>
      </w:pPr>
      <w:r>
        <w:rPr>
          <w:lang w:val="ne_NP" w:bidi="ne_NP"/>
        </w:rPr>
      </w:r>
      <w:r>
        <w:rPr>
          <w:lang w:val="ne_NP" w:bidi="ne_NP"/>
        </w:rPr>
        <w:t>यो कथाले हामीलाई परमेश्वरको बारेमा के भन्छ?</w:t>
      </w:r>
    </w:p>
    <w:p>
      <w:pPr>
        <w:pStyle w:val="ListBullet"/>
        <w:spacing w:line="240" w:lineRule="auto"/>
        <w:ind w:left="720"/>
      </w:pPr>
      <w:r>
        <w:rPr>
          <w:lang w:val="ne_NP" w:bidi="ne_NP"/>
        </w:rPr>
      </w:r>
      <w:r>
        <w:rPr>
          <w:lang w:val="ne_NP" w:bidi="ne_NP"/>
        </w:rPr>
        <w:t>यो खण्डले मानिसबारे हामीलाई के भन्दछ?</w:t>
      </w:r>
    </w:p>
    <w:p>
      <w:pPr>
        <w:pStyle w:val="ListBullet"/>
        <w:spacing w:line="240" w:lineRule="auto"/>
        <w:ind w:left="720"/>
      </w:pPr>
      <w:r>
        <w:rPr>
          <w:lang w:val="ne_NP" w:bidi="ne_NP"/>
        </w:rPr>
      </w:r>
      <w:r>
        <w:rPr>
          <w:lang w:val="ne_NP" w:bidi="ne_NP"/>
        </w:rPr>
        <w:t>यो खण्डले कसरी हाम्रो दैनिक जीवनलाई प्रभाव पार्छ?</w:t>
      </w:r>
    </w:p>
    <w:p>
      <w:pPr>
        <w:pStyle w:val="ListBullet"/>
        <w:spacing w:line="240" w:lineRule="auto"/>
        <w:ind w:left="720"/>
      </w:pPr>
      <w:r>
        <w:rPr>
          <w:lang w:val="ne_NP" w:bidi="ne_NP"/>
        </w:rPr>
      </w:r>
      <w:r>
        <w:rPr>
          <w:lang w:val="ne_NP" w:bidi="ne_NP"/>
        </w:rPr>
        <w:t>यो कथा सुन्नु पर्ने तपाईंले चिन्नुभएको व्यक्ति को हुनुहुन्छ?</w:t>
      </w:r>
      <w:r>
        <w:rPr>
          <w:lang w:val="ne_NP" w:bidi="ne_NP"/>
        </w:rPr>
      </w:r>
    </w:p>
    <w:p>
      <w:pPr>
        <w:pStyle w:val="Heading3"/>
      </w:pPr>
      <w:r>
        <w:rPr>
          <w:lang w:val="ne_NP" w:bidi="ne_NP"/>
        </w:rPr>
        <w:t>Step 2</w:t>
      </w:r>
    </w:p>
    <w:p>
      <w:pPr/>
      <w:r>
        <w:rPr>
          <w:lang w:val="ne_NP" w:bidi="ne_NP"/>
        </w:rPr>
      </w:r>
      <w:r>
        <w:rPr>
          <w:lang w:val="ne_NP" w:bidi="ne_NP"/>
        </w:rPr>
        <w:t>सबैभन्दा सजिलोसँग बुझिने अनुवादमा उत्पत्ति १४:१७–२४ को श्रव्य संस्करण सुन्नुहोस्।</w:t>
      </w:r>
    </w:p>
    <w:p>
      <w:pPr/>
      <w:r>
        <w:rPr>
          <w:lang w:val="ne_NP" w:bidi="ne_NP"/>
        </w:rPr>
      </w:r>
      <w:r>
        <w:rPr>
          <w:lang w:val="ne_NP" w:bidi="ne_NP"/>
        </w:rPr>
        <w:t>यो कथा अघिल्लो कथामा अब्रामले लोतलाई विजयी राजाहरूबाट बचाए लगत्तै हुन्छ। यस कथामा, अब्रामले दुई फरक राजाहरूलाई भेट्छन् र तिनीहरूसँग दुई फरक कुराकानी गर्छन्।</w:t>
      </w:r>
    </w:p>
    <w:p>
      <w:pPr/>
      <w:r>
        <w:rPr>
          <w:lang w:val="ne_NP" w:bidi="ne_NP"/>
        </w:rPr>
      </w:r>
      <w:r>
        <w:rPr>
          <w:lang w:val="ne_NP" w:bidi="ne_NP"/>
        </w:rPr>
        <w:t>अब्रामले विजेता राजाहरूलाई पराजित गरे। उनले सदोम र गमोराबाट विजेता राजाहरूले लिएका सबै कैदीहरू र सम्पत्ति फिर्ता ल्याए। जब यो कथा सुरु हुन्छ, अब्राम या त आफू बस्ने ठाउँमा पहिले नै फर्किसकेका थिए, वा उनी अझै आफू बस्ने ठाउँमा फर्किने क्रममा थिए।</w:t>
      </w:r>
    </w:p>
    <w:p>
      <w:pPr/>
      <w:r>
        <w:rPr>
          <w:lang w:val="ne_NP" w:bidi="ne_NP"/>
        </w:rPr>
      </w:r>
      <w:r>
        <w:rPr>
          <w:lang w:val="ne_NP" w:bidi="ne_NP"/>
        </w:rPr>
        <w:t>अब्राम र सदोमका राजाले शावेको उपत्यकामा भेटे, जसलाई पछि राजाको उपत्यका भनिन्थ्यो। सदोमका राजा सायद अब्रामलाई भेट्न सदोमबाट उत्तरको यात्रा गरे।</w:t>
      </w:r>
    </w:p>
    <w:p>
      <w:pPr/>
      <w:r>
        <w:rPr>
          <w:lang w:val="ne_NP" w:bidi="ne_NP"/>
        </w:rPr>
      </w:r>
      <w:r>
        <w:rPr>
          <w:lang w:val="ne_NP" w:bidi="ne_NP"/>
        </w:rPr>
        <w:t xml:space="preserve">यहाँ रोक्नुहोस् र समूहको रूपमा </w:t>
      </w:r>
      <w:r>
        <w:rPr>
          <w:lang w:val="ne_NP" w:bidi="ne_NP"/>
        </w:rPr>
        <w:t>शावेको उपत्यका</w:t>
      </w:r>
      <w:r>
        <w:rPr>
          <w:lang w:val="ne_NP" w:bidi="ne_NP"/>
        </w:rPr>
        <w:t xml:space="preserve">को नक्सा हेर्नुहोस्। सदोमको राजाको उपत्यकासम्मको यात्रालाई पत्ता लगाउनुहोस्। अडियो रोक्‍नुहोस्। </w:t>
      </w:r>
    </w:p>
    <w:p>
      <w:pPr/>
      <w:r>
        <w:rPr>
          <w:lang w:val="ne_NP" w:bidi="ne_NP"/>
        </w:rPr>
      </w:r>
      <w:r>
        <w:rPr>
          <w:lang w:val="ne_NP" w:bidi="ne_NP"/>
        </w:rPr>
        <w:t>शावेको उपत्यका सालेम शहर नजिकै थियो। सालेमका राजा मल्कीसेदेकले अब्राम र सदोमका राजालाई उपत्यकामा भेटे। शालेम सायद यरूशलेम शहरको पुरानो नाम थियो, जुन पछि यहूदी मानिसहरूको धार्मिक राजधानी भयो, जो अब्रामका सन्तानहरू थिए।</w:t>
      </w:r>
    </w:p>
    <w:p>
      <w:pPr/>
      <w:r>
        <w:rPr>
          <w:lang w:val="ne_NP" w:bidi="ne_NP"/>
        </w:rPr>
      </w:r>
      <w:r>
        <w:rPr>
          <w:lang w:val="ne_NP" w:bidi="ne_NP"/>
        </w:rPr>
        <w:t xml:space="preserve">यहाँ रोक्नुहोस् र समूहमा </w:t>
      </w:r>
      <w:r>
        <w:rPr>
          <w:lang w:val="ne_NP" w:bidi="ne_NP"/>
        </w:rPr>
        <w:t>सालेम शहर</w:t>
      </w:r>
      <w:r>
        <w:rPr>
          <w:lang w:val="ne_NP" w:bidi="ne_NP"/>
        </w:rPr>
        <w:t xml:space="preserve"> नक्सामा हेर्नुहोस्। अडियो रोक्‍नुहोस्। </w:t>
      </w:r>
    </w:p>
    <w:p>
      <w:pPr/>
      <w:r>
        <w:rPr>
          <w:lang w:val="ne_NP" w:bidi="ne_NP"/>
        </w:rPr>
      </w:r>
      <w:r>
        <w:rPr>
          <w:lang w:val="ne_NP" w:bidi="ne_NP"/>
        </w:rPr>
        <w:t>मल्कीसेदेक एक पुजारी थिए। यी कथाहरूमा पुजारीको उल्लेख गरिएको यो पहिलो पटक हो। पुजारीहरूले मानिसहरूलाई परमेश्वरसँग जोड्थे र मानिसहरूलाई परमेश्वरको आराधना गर्न डोऱ्याउँथे।</w:t>
      </w:r>
    </w:p>
    <w:p>
      <w:pPr/>
      <w:r>
        <w:rPr>
          <w:lang w:val="ne_NP" w:bidi="ne_NP"/>
        </w:rPr>
      </w:r>
      <w:r>
        <w:rPr>
          <w:lang w:val="ne_NP" w:bidi="ne_NP"/>
        </w:rPr>
        <w:t>मल्कीसेदेकले अब्रामकहाँ रोटी र दाखमद्य ल्याए। कथामा "रोटी" को लागि प्रयोग गरिएको शब्दले सामान्यतया खानालाई बुझाउँछ। मल्कीसेदेकले सायद अब्रामका सबै सैनिकहरूका लागि पर्याप्त खाना र दाखमद्य ल्याएका थिए। उनले अब्रामको विजयको अवसर पारेर अब्रामसँग रात्रिभोज गर्न खाना र दाखमद्य प्रयोग गरेका हुन सक्छन्।</w:t>
      </w:r>
    </w:p>
    <w:p>
      <w:pPr/>
      <w:r>
        <w:rPr>
          <w:lang w:val="ne_NP" w:bidi="ne_NP"/>
        </w:rPr>
      </w:r>
      <w:r>
        <w:rPr>
          <w:lang w:val="ne_NP" w:bidi="ne_NP"/>
        </w:rPr>
        <w:t>त्यसपछि, मेल्कीसेदेकले अब्रामलाई आशिष् दिए। उत्पत्तिका कथाहरूमा पुजारीबाट प्राप्त यो नै एक मात्र आशिष् हो। मल्कीसेदकले अब्रामलाई आशिष् दिन एउटा छोटो कविता प्रयोग गरे।</w:t>
      </w:r>
    </w:p>
    <w:p>
      <w:pPr/>
      <w:r>
        <w:rPr>
          <w:lang w:val="ne_NP" w:bidi="ne_NP"/>
        </w:rPr>
      </w:r>
      <w:r>
        <w:rPr>
          <w:lang w:val="ne_NP" w:bidi="ne_NP"/>
        </w:rPr>
        <w:t>मल्कीसेदकले भने, "स्वर्ग र पृथ्वीका सृष्टिकर्ता, सर्वोच्च परमेश्वरले अब्रामलाई आशिष् दिऊन्।" मल्कीसेदेकले कुनै स्थानीय देवतालाई बुझाउन सर्वोच्च परमेश्वर शब्द प्रयोग गरेका हुन सक्छन्, वा उनले अब्रामको परमेश्वरलाई बुझाउन सर्वोच्च परमेश्वर शब्द प्रयोग गरेका हुन सक्छन्। पछि कथामा, अब्रामले आफ्नै परमेश्वरको बारेमा कुरा गर्दा सर्वोच्च परमेश्वर भन्ने नाम पनि प्रयोग गरे।</w:t>
      </w:r>
    </w:p>
    <w:p>
      <w:pPr/>
      <w:r>
        <w:rPr>
          <w:lang w:val="ne_NP" w:bidi="ne_NP"/>
        </w:rPr>
      </w:r>
      <w:r>
        <w:rPr>
          <w:lang w:val="ne_NP" w:bidi="ne_NP"/>
        </w:rPr>
        <w:t>मल्कीसेदकले सर्वोच्च परमेश्वरलाई "स्वर्ग र पृथ्वीका सृष्टिकर्ता" को रूपमा वर्णन गरे। "स्वर्ग र पृथ्वी" एउटा वाक्यांश हो जसको अर्थ "ब्रह्माण्डका सबै कुरा—जताततै भएका सबै कुरा" भन्ने हुन्छ। केही मानिसहरू तर्क गर्छन् कि मल्कीसेदकले "स्वर्ग र पृथ्वीका मालिक" भनेका थिए, "स्वर्ग र पृथ्वीका सृष्टिकर्ता" होइन। तर, उहाँले सम्भवतः "सृष्टिकर्ता" भन्नुभयो।</w:t>
      </w:r>
    </w:p>
    <w:p>
      <w:pPr/>
      <w:r>
        <w:rPr>
          <w:lang w:val="ne_NP" w:bidi="ne_NP"/>
        </w:rPr>
      </w:r>
      <w:r>
        <w:rPr>
          <w:lang w:val="ne_NP" w:bidi="ne_NP"/>
        </w:rPr>
        <w:t>मल्कीसेदकले जारी राखे, "परमप्रधान परमेश्वर धन्य हुन्, जसले तपाईंका शत्रुहरूलाई तपाईंलाई सुम्पिदिनुभयो।" यहाँ, मल्कीसेदेकले "धन्य" शब्द फरक तरिकाले प्रयोग गरे। परमेश्वरले अब्रामका लागि गर्नुभएका असल कुराहरूलाई स्वीकार गरेर उहाँले परमेश्वरको प्रशंसा गर्नुभयो। मल्कीसेदकले परमेश्वरले अब्रामका शत्रुहरूलाई पराजित गर्नका लागि अब्रामलाई सुम्पिदिनुभएको वा दिनुभएको बारेमा कुरा गरे।</w:t>
      </w:r>
    </w:p>
    <w:p>
      <w:pPr/>
      <w:r>
        <w:rPr>
          <w:lang w:val="ne_NP" w:bidi="ne_NP"/>
        </w:rPr>
      </w:r>
      <w:r>
        <w:rPr>
          <w:lang w:val="ne_NP" w:bidi="ne_NP"/>
        </w:rPr>
        <w:t xml:space="preserve">यहाँ रोक्नुहोस् र समूहमा यो प्रश्नमा छलफल गर्नुहोस्: तपाईंको संस्कृतिमा मानिसहरूले कसरी आशिष् दिन्छन्? तपाईंको संस्कृतिमा मानिसहरूले कसरी औपचारिक आशिष् दिन्छन्? अडियो रोक्‍नुहोस्। </w:t>
      </w:r>
    </w:p>
    <w:p>
      <w:pPr/>
      <w:r>
        <w:rPr>
          <w:lang w:val="ne_NP" w:bidi="ne_NP"/>
        </w:rPr>
      </w:r>
      <w:r>
        <w:rPr>
          <w:lang w:val="ne_NP" w:bidi="ne_NP"/>
        </w:rPr>
        <w:t>मेल्कीसेदेकको आशिष्पछि, अब्रामले मेल्कीसेदेकलाई आफूले बचाएको र विजेता राजाहरूबाट फिर्ता ल्याएको सबै सम्पत्तिको दशांश दिए। यो कर थिएन, तर सायद अब्रामले विजेता राजाहरूबाट बचाएको सम्पत्तिको वितरणको एउटा भाग थियो।</w:t>
      </w:r>
    </w:p>
    <w:p>
      <w:pPr/>
      <w:r>
        <w:rPr>
          <w:lang w:val="ne_NP" w:bidi="ne_NP"/>
        </w:rPr>
      </w:r>
      <w:r>
        <w:rPr>
          <w:lang w:val="ne_NP" w:bidi="ne_NP"/>
        </w:rPr>
        <w:t xml:space="preserve">यहाँ रोक्नुहोस् र समूहमा यस प्रश्नमा छलफल गर्नुहोस्: तपाईंको संस्कृतिका मानिसहरूले परमेश्वरलाई धन्यवाद दिन र सम्मान गर्न के गर्छन्? के तिनीहरूले पुजारीहरूलाई केही कुराहरू दिन्छन्? यदि त्यसो हो भने, तिनीहरूले किन चीजहरू दिन्छन्? तपाईंलाई के लाग्छ, अब्रामले किन मल्कीसेदेकलाई दशांश दिए? अडियो रोक्‍नुहोस्। </w:t>
      </w:r>
    </w:p>
    <w:p>
      <w:pPr/>
      <w:r>
        <w:rPr>
          <w:lang w:val="ne_NP" w:bidi="ne_NP"/>
        </w:rPr>
      </w:r>
      <w:r>
        <w:rPr>
          <w:lang w:val="ne_NP" w:bidi="ne_NP"/>
        </w:rPr>
        <w:t>त्यसपछि सदोमका राजाले भने। उनले अब्रामलाई भने, "तपाईंले विजेता राजाहरूबाट बचाउनुभएका मानिसहरूलाई मलाई दिनुहोस्, र सबै सम्पत्ति आफै लिनुहोस्।" यहाँ, सदोमको राजाले आफ्नो उचित भाग भन्दा बढी माग्दैनन्, र उनले अब्रामलाई अब्रामको उचित भाग भन्दा बढी प्रस्ताव गर्दैनन्।</w:t>
      </w:r>
    </w:p>
    <w:p>
      <w:pPr/>
      <w:r>
        <w:rPr>
          <w:lang w:val="ne_NP" w:bidi="ne_NP"/>
        </w:rPr>
      </w:r>
      <w:r>
        <w:rPr>
          <w:lang w:val="ne_NP" w:bidi="ne_NP"/>
        </w:rPr>
        <w:t>तर अब्रामले सदोमको राजाले भनेको कुरालाई कडा रूपमा अस्वीकार गरे। अब्रामले जवाफ दिए, "होइन, म आफ्नो हात उठाएर स्वर्ग र पृथ्वीका सृष्टिकर्ता सर्वोच्च परमेश्वर याहवेको शपथ खान्छु कि म तपाईंबाट एउटा धागो वा चप्पलको तुनासम्म पनि लिने छैन, ताकि तपाईंले मलाई धनी बनाउनुभयो भन्न नपाउनुहोस्।" यहाँ, अब्रामले मल्कीसेदेकले प्रयोग गर्नुभएको परमेश्वरको नाम "सर्वोच्च परमेश्वर" का साथै अब्रामले सामान्यतया प्रयोग गर्ने परमेश्वरको नाम, अर्थात् परमेश्वरको व्यक्तिगत नाम प्रयोग गरे।</w:t>
      </w:r>
    </w:p>
    <w:p>
      <w:pPr/>
      <w:r>
        <w:rPr>
          <w:lang w:val="ne_NP" w:bidi="ne_NP"/>
        </w:rPr>
      </w:r>
      <w:r>
        <w:rPr>
          <w:lang w:val="ne_NP" w:bidi="ne_NP"/>
        </w:rPr>
        <w:t>जब अब्रामले आफ्नो हात उठाए र शपथ खाए, यसको अर्थ उनले आफूले गम्भीर प्रतिज्ञा गरिरहेका छन् भनेर सार्वजनिक रूपमा देखाउन एउटा संकेत गरे।</w:t>
      </w:r>
    </w:p>
    <w:p>
      <w:pPr/>
      <w:r>
        <w:rPr>
          <w:lang w:val="ne_NP" w:bidi="ne_NP"/>
        </w:rPr>
      </w:r>
      <w:r>
        <w:rPr>
          <w:lang w:val="ne_NP" w:bidi="ne_NP"/>
        </w:rPr>
        <w:t xml:space="preserve">यहाँ रोक्नुहोस् र तपाईंको भाषामा यस्तै इशाराहरू वा अभिव्यक्तिहरू छन् भने समूहमा छलफल गर्नुहोस्। अडियो रोक्‍नुहोस्। </w:t>
      </w:r>
    </w:p>
    <w:p>
      <w:pPr/>
      <w:r>
        <w:rPr>
          <w:lang w:val="ne_NP" w:bidi="ne_NP"/>
        </w:rPr>
      </w:r>
      <w:r>
        <w:rPr>
          <w:lang w:val="ne_NP" w:bidi="ne_NP"/>
        </w:rPr>
        <w:t>जब अब्रामले आफूले "एउटा धागो वा जुत्ताको तुना" सम्म पनि स्वीकार नगर्ने कुरा गरे, उनले यस्तो वाक्यांश प्रयोग गरेका थिए जसको अर्थ सदोमका राजाबाट उनले केही पनि लिनेछैनन्, चाहे त्यो धागो वा जुत्ताको सानो भाग जत्तिकै कम मूल्यको किन नहोस्।</w:t>
      </w:r>
    </w:p>
    <w:p>
      <w:pPr/>
      <w:r>
        <w:rPr>
          <w:lang w:val="ne_NP" w:bidi="ne_NP"/>
        </w:rPr>
      </w:r>
      <w:r>
        <w:rPr>
          <w:lang w:val="ne_NP" w:bidi="ne_NP"/>
        </w:rPr>
        <w:t xml:space="preserve">यहाँ रोक्नुहोस् र समूहको रूपमा </w:t>
      </w:r>
      <w:r>
        <w:rPr>
          <w:lang w:val="ne_NP" w:bidi="ne_NP"/>
        </w:rPr>
        <w:t>जुत्ता</w:t>
      </w:r>
      <w:r>
        <w:rPr>
          <w:lang w:val="ne_NP" w:bidi="ne_NP"/>
        </w:rPr>
        <w:t xml:space="preserve">को तस्वीर हेर्नुहोस्। यदि तपाईंको भाषामा यस्तै कुनै अभिव्यक्तिहरू छन् भने समूहमा छलफल गर्नुहोस्। अडियो रोक्‍नुहोस्। </w:t>
      </w:r>
    </w:p>
    <w:p>
      <w:pPr/>
      <w:r>
        <w:rPr>
          <w:lang w:val="ne_NP" w:bidi="ne_NP"/>
        </w:rPr>
      </w:r>
      <w:r>
        <w:rPr>
          <w:lang w:val="ne_NP" w:bidi="ne_NP"/>
        </w:rPr>
        <w:t>अब्रामले जारी राखे, “हामीले फिर्ता ल्याएको सम्पत्तिबाट मेरा मानिसहरूले पहिले नै खाइसकेको खाना मात्र म स्वीकार गर्नेछु।” तर मेरा सहयोगीहरू—आनेर, एश्कोल र मम्रे—ले ती सम्पत्तिहरूबाट आफ्नो भाग पाऊन्।"</w:t>
      </w:r>
      <w:r>
        <w:rPr>
          <w:lang w:val="ne_NP" w:bidi="ne_NP"/>
        </w:rPr>
      </w:r>
    </w:p>
    <w:p>
      <w:pPr>
        <w:pStyle w:val="Heading3"/>
      </w:pPr>
      <w:r>
        <w:rPr>
          <w:lang w:val="ne_NP" w:bidi="ne_NP"/>
        </w:rPr>
        <w:t>Step 3</w:t>
      </w:r>
    </w:p>
    <w:p>
      <w:pPr/>
      <w:r>
        <w:rPr>
          <w:lang w:val="ne_NP" w:bidi="ne_NP"/>
        </w:rPr>
      </w:r>
      <w:r>
        <w:rPr>
          <w:lang w:val="ne_NP" w:bidi="ne_NP"/>
        </w:rPr>
        <w:t>सबैभन्दा सजिलोसँग बुझिने अनुवादमा उत्पत्ति १४:१७–२४ को श्रव्य संस्करण सुन्नुहोस्।</w:t>
      </w:r>
    </w:p>
    <w:p>
      <w:pPr/>
      <w:r>
        <w:rPr>
          <w:lang w:val="ne_NP" w:bidi="ne_NP"/>
        </w:rPr>
      </w:r>
      <w:r>
        <w:rPr>
          <w:lang w:val="ne_NP" w:bidi="ne_NP"/>
        </w:rPr>
        <w:t>यस चरणमा समूहले यस खण्डको दृश्यहरू, पात्रहरू र सेटिङलाई परिभाषित गर्नेछन्। त्यसपछि समूहले यस भागलाई दृश्यात्मक बनाउनेछ।</w:t>
      </w:r>
    </w:p>
    <w:p>
      <w:pPr/>
      <w:r>
        <w:rPr>
          <w:lang w:val="ne_NP" w:bidi="ne_NP"/>
        </w:rPr>
      </w:r>
      <w:r>
        <w:rPr>
          <w:lang w:val="ne_NP" w:bidi="ne_NP"/>
        </w:rPr>
        <w:t>यस खण्डमा तीन दृश्यहरू छन्।</w:t>
      </w:r>
    </w:p>
    <w:p>
      <w:pPr/>
      <w:r>
        <w:rPr>
          <w:lang w:val="ne_NP" w:bidi="ne_NP"/>
        </w:rPr>
      </w:r>
      <w:r>
        <w:rPr>
          <w:b/>
          <w:lang w:val="ne_NP" w:bidi="ne_NP"/>
        </w:rPr>
        <w:t>पहिलो दृश्य:</w:t>
      </w:r>
      <w:r>
        <w:rPr>
          <w:lang w:val="ne_NP" w:bidi="ne_NP"/>
        </w:rPr>
        <w:t xml:space="preserve"> अब्रामले विजेता राजाहरूलाई पराजित गरेर फर्किएपछि, सदोमका राजाले उनलाई शावेको उपत्यकामा भेटे, जसलाई पछि राजाको उपत्यका भनियो।</w:t>
      </w:r>
    </w:p>
    <w:p>
      <w:pPr/>
      <w:r>
        <w:rPr>
          <w:lang w:val="ne_NP" w:bidi="ne_NP"/>
        </w:rPr>
      </w:r>
      <w:r>
        <w:rPr>
          <w:b/>
          <w:lang w:val="ne_NP" w:bidi="ne_NP"/>
        </w:rPr>
        <w:t>दोस्रो दृश्य:</w:t>
      </w:r>
      <w:r>
        <w:rPr>
          <w:lang w:val="ne_NP" w:bidi="ne_NP"/>
        </w:rPr>
        <w:t xml:space="preserve"> त्यसपछि राजा मल्कीसेदेक रोटी र दाखमद्य लिएर आए। मल्कीसेदेक शालेमका राजा र परमप्रधान परमेश्वरको सेवा गर्ने एक पुजारी थिए। मेल्कीसेदेकले अब्रामलाई आशिष् दिए। उहाँले भन्नुभयो, "स्वर्ग र पृथ्वीका सृष्टिकर्ता सर्वोच्च परमेश्वरले अब्रामलाई आशिष् दिऊन्।" म सर्वोच्च परमेश्वरको प्रशंसा गर्छु, जसले तिम्रा शत्रुहरूलाई तिमीकहाँ सुम्पिदिनुभयो।"</w:t>
      </w:r>
    </w:p>
    <w:p>
      <w:pPr/>
      <w:r>
        <w:rPr>
          <w:lang w:val="ne_NP" w:bidi="ne_NP"/>
        </w:rPr>
      </w:r>
      <w:r>
        <w:rPr>
          <w:lang w:val="ne_NP" w:bidi="ne_NP"/>
        </w:rPr>
        <w:t>र अब्रामले राजा मल्कीसेदेकलाई अब्रामले बचाएका सबै सम्पत्तिको दशांश दिए।</w:t>
      </w:r>
    </w:p>
    <w:p>
      <w:pPr/>
      <w:r>
        <w:rPr>
          <w:lang w:val="ne_NP" w:bidi="ne_NP"/>
        </w:rPr>
      </w:r>
      <w:r>
        <w:rPr>
          <w:b/>
          <w:lang w:val="ne_NP" w:bidi="ne_NP"/>
        </w:rPr>
        <w:t>तेस्रो दृश्य:</w:t>
      </w:r>
      <w:r>
        <w:rPr>
          <w:lang w:val="ne_NP" w:bidi="ne_NP"/>
        </w:rPr>
        <w:t xml:space="preserve"> त्यसपछि सदोमका राजाले अब्रामलाई भने, "तपाईंले बचाउनुभएका सबै कैदीहरू मलाई दिनुहोस्, र सबै सम्पत्तिहरू आफैँसँग राख्नुहोस्।"</w:t>
      </w:r>
    </w:p>
    <w:p>
      <w:pPr/>
      <w:r>
        <w:rPr>
          <w:lang w:val="ne_NP" w:bidi="ne_NP"/>
        </w:rPr>
      </w:r>
      <w:r>
        <w:rPr>
          <w:lang w:val="ne_NP" w:bidi="ne_NP"/>
        </w:rPr>
        <w:t>तर अब्रामले जवाफ दिए, "अहँ!" म सर्वोच्च परमेश्वर परमप्रभुको नाउँमा शपथ खान्छु कि म तपाईंको एउटा धागो वा चप्पलको कुनै अंशसम्म पनि लिने छैन। त्यसपछि तपाईंले मलाई धनी बनाउनुभयो भनेर भन्न सक्नुहुने छैन। तर मेरा जवान मानिसहरूले सम्पत्तिबाट पहिले नै खाइसकेको खाना म स्वीकार गर्नेछु, र म अनुरोध गर्दछु कि तपाईंले मेरा सहयोगीहरू आनेर, एश्कोल र मम्रेलाई उनीहरूको उचित हिस्सा दिनुहोस्।</w:t>
      </w:r>
    </w:p>
    <w:p>
      <w:pPr/>
      <w:r>
        <w:rPr>
          <w:lang w:val="ne_NP" w:bidi="ne_NP"/>
        </w:rPr>
      </w:r>
      <w:r>
        <w:rPr>
          <w:lang w:val="ne_NP" w:bidi="ne_NP"/>
        </w:rPr>
        <w:t>यस कथामा यि पात्रहरु समावेश छन्:</w:t>
      </w:r>
    </w:p>
    <w:p>
      <w:pPr>
        <w:pStyle w:val="ListBullet"/>
        <w:spacing w:line="240" w:lineRule="auto"/>
        <w:ind w:left="720"/>
      </w:pPr>
      <w:r>
        <w:rPr>
          <w:lang w:val="ne_NP" w:bidi="ne_NP"/>
        </w:rPr>
      </w:r>
      <w:r>
        <w:rPr>
          <w:lang w:val="ne_NP" w:bidi="ne_NP"/>
        </w:rPr>
        <w:t>अब्राम</w:t>
      </w:r>
    </w:p>
    <w:p>
      <w:pPr>
        <w:pStyle w:val="ListBullet"/>
        <w:spacing w:line="240" w:lineRule="auto"/>
        <w:ind w:left="720"/>
      </w:pPr>
      <w:r>
        <w:rPr>
          <w:lang w:val="ne_NP" w:bidi="ne_NP"/>
        </w:rPr>
      </w:r>
      <w:r>
        <w:rPr>
          <w:lang w:val="ne_NP" w:bidi="ne_NP"/>
        </w:rPr>
        <w:t>शालेमका राजा मल्कीसेदेक</w:t>
      </w:r>
    </w:p>
    <w:p>
      <w:pPr>
        <w:pStyle w:val="ListBullet"/>
        <w:spacing w:line="240" w:lineRule="auto"/>
        <w:ind w:left="720"/>
      </w:pPr>
      <w:r>
        <w:rPr>
          <w:lang w:val="ne_NP" w:bidi="ne_NP"/>
        </w:rPr>
      </w:r>
      <w:r>
        <w:rPr>
          <w:lang w:val="ne_NP" w:bidi="ne_NP"/>
        </w:rPr>
        <w:t>सदोमको राजा</w:t>
      </w:r>
    </w:p>
    <w:p>
      <w:pPr>
        <w:pStyle w:val="ListBullet"/>
        <w:spacing w:line="240" w:lineRule="auto"/>
        <w:ind w:left="720"/>
      </w:pPr>
      <w:r>
        <w:rPr>
          <w:lang w:val="ne_NP" w:bidi="ne_NP"/>
        </w:rPr>
      </w:r>
      <w:r>
        <w:rPr>
          <w:lang w:val="ne_NP" w:bidi="ne_NP"/>
        </w:rPr>
        <w:t>अब्रामका जवान मानिसहरू</w:t>
      </w:r>
    </w:p>
    <w:p>
      <w:pPr>
        <w:pStyle w:val="ListBullet"/>
        <w:spacing w:line="240" w:lineRule="auto"/>
        <w:ind w:left="720"/>
      </w:pPr>
      <w:r>
        <w:rPr>
          <w:lang w:val="ne_NP" w:bidi="ne_NP"/>
        </w:rPr>
      </w:r>
      <w:r>
        <w:rPr>
          <w:lang w:val="ne_NP" w:bidi="ne_NP"/>
        </w:rPr>
        <w:t>अब्रामले बचाएका कैदीहरू</w:t>
      </w:r>
    </w:p>
    <w:p>
      <w:pPr>
        <w:pStyle w:val="ListBullet"/>
        <w:spacing w:line="240" w:lineRule="auto"/>
        <w:ind w:left="720"/>
      </w:pPr>
      <w:r>
        <w:rPr>
          <w:lang w:val="ne_NP" w:bidi="ne_NP"/>
        </w:rPr>
      </w:r>
      <w:r>
        <w:rPr>
          <w:lang w:val="ne_NP" w:bidi="ne_NP"/>
        </w:rPr>
        <w:t>अब्रामका सहयोगीहरू, आनेर, एश्कोल र मम्रे</w:t>
      </w:r>
    </w:p>
    <w:p>
      <w:pPr/>
      <w:r>
        <w:rPr>
          <w:lang w:val="ne_NP" w:bidi="ne_NP"/>
        </w:rPr>
      </w:r>
      <w:r>
        <w:rPr>
          <w:lang w:val="ne_NP" w:bidi="ne_NP"/>
        </w:rPr>
        <w:t>समूहको रूपमा, खण्डको सेटिङका यी भागहरूमा ध्यान दिनुहोस्:</w:t>
      </w:r>
    </w:p>
    <w:p>
      <w:pPr/>
      <w:r>
        <w:rPr>
          <w:lang w:val="ne_NP" w:bidi="ne_NP"/>
        </w:rPr>
      </w:r>
      <w:r>
        <w:rPr>
          <w:lang w:val="ne_NP" w:bidi="ne_NP"/>
        </w:rPr>
        <w:t>पहिलो दृश्यमा, अब्राम अघिल्लो कथाका विजेता राजाहरूलाई पराजित गरेर फर्किन्छन्। सदोमको राजाले अब्रामलाई शावेको उपत्यकामा भेट्छन्, जसलाई पछि राजाहरूको उपत्यका भनिन्छ।</w:t>
      </w:r>
    </w:p>
    <w:p>
      <w:pPr/>
      <w:r>
        <w:rPr>
          <w:lang w:val="ne_NP" w:bidi="ne_NP"/>
        </w:rPr>
      </w:r>
      <w:r>
        <w:rPr>
          <w:lang w:val="ne_NP" w:bidi="ne_NP"/>
        </w:rPr>
        <w:t xml:space="preserve"> यहाँ रोक्नुहोस् र समूहमा </w:t>
      </w:r>
      <w:r>
        <w:rPr>
          <w:lang w:val="ne_NP" w:bidi="ne_NP"/>
        </w:rPr>
        <w:t>शावेको उपत्यका</w:t>
      </w:r>
      <w:r>
        <w:rPr>
          <w:lang w:val="ne_NP" w:bidi="ne_NP"/>
        </w:rPr>
        <w:t xml:space="preserve">को तस्वीर/नक्सा हेर्नुहोस्। अडियो रोक्‍नुहोस्। </w:t>
      </w:r>
    </w:p>
    <w:p>
      <w:pPr/>
      <w:r>
        <w:rPr>
          <w:lang w:val="ne_NP" w:bidi="ne_NP"/>
        </w:rPr>
      </w:r>
      <w:r>
        <w:rPr>
          <w:lang w:val="ne_NP" w:bidi="ne_NP"/>
        </w:rPr>
        <w:t>दोस्रो दृश्यमा, सालेम शहरका राजा र सर्वोच्च परमेश्वरका एक पुजारी मल्कीसेदेक अब्रामलाई भेट्न आउँछन्। उनले खानेकुरा र दाखमद्य ल्याउँछन्।</w:t>
      </w:r>
    </w:p>
    <w:p>
      <w:pPr/>
      <w:r>
        <w:rPr>
          <w:lang w:val="ne_NP" w:bidi="ne_NP"/>
        </w:rPr>
      </w:r>
      <w:r>
        <w:rPr>
          <w:lang w:val="ne_NP" w:bidi="ne_NP"/>
        </w:rPr>
        <w:t xml:space="preserve">यहाँ रोक्नुहोस् र समूहमा नक्सामा </w:t>
      </w:r>
      <w:r>
        <w:rPr>
          <w:lang w:val="ne_NP" w:bidi="ne_NP"/>
        </w:rPr>
        <w:t>सालेम शहर</w:t>
      </w:r>
      <w:r>
        <w:rPr>
          <w:lang w:val="ne_NP" w:bidi="ne_NP"/>
        </w:rPr>
        <w:t xml:space="preserve"> हेर्नुहोस्। अडियो रोक्‍नुहोस्। </w:t>
      </w:r>
    </w:p>
    <w:p>
      <w:pPr/>
      <w:r>
        <w:rPr>
          <w:lang w:val="ne_NP" w:bidi="ne_NP"/>
        </w:rPr>
      </w:r>
      <w:r>
        <w:rPr>
          <w:lang w:val="ne_NP" w:bidi="ne_NP"/>
        </w:rPr>
        <w:t>मल्कीसेदकले अब्रामलाई आशिष् दिँदै भने, "स्वर्ग र पृथ्वीका सृष्टिकर्ता, सर्वोच्च परमेश्वरले अब्रामलाई आशिष् दिऊन्।" र मानिसहरूले परमेश्वरको प्रशंसा गरून् र उहाँ महान् हुनुहुन्छ भनून्, किनभने उहाँले तपाईंका शत्रुहरूलाई पराजित गर्न तपाईंलाई मद्दत गर्नुभएको छ।"</w:t>
      </w:r>
    </w:p>
    <w:p>
      <w:pPr/>
      <w:r>
        <w:rPr>
          <w:lang w:val="ne_NP" w:bidi="ne_NP"/>
        </w:rPr>
      </w:r>
      <w:r>
        <w:rPr>
          <w:lang w:val="ne_NP" w:bidi="ne_NP"/>
        </w:rPr>
        <w:t>अब्रामले मल्कीसेदेकलाई अब्रामले बचाएर फिर्ता ल्याएका सबै सम्पत्तिको दशांश दिन्छन्।</w:t>
      </w:r>
    </w:p>
    <w:p>
      <w:pPr/>
      <w:r>
        <w:rPr>
          <w:lang w:val="ne_NP" w:bidi="ne_NP"/>
        </w:rPr>
      </w:r>
      <w:r>
        <w:rPr>
          <w:lang w:val="ne_NP" w:bidi="ne_NP"/>
        </w:rPr>
        <w:t xml:space="preserve">अब्रामले फिर्ता ल्याएका सबै सम्पत्तिको प्रतिनिधित्व गर्न दस वस्तुहरू प्रयोग गरेर तपाईं यसलाई चित्रण गर्न सक्नुहुन्छ। अब्रामले ती वस्तुहरूमध्ये एउटा मल्कीसेदेकलाई दिएको कुरालाई प्रदर्शन गर्नुहोस्। अडियो रोक्‍नुहोस्। </w:t>
      </w:r>
    </w:p>
    <w:p>
      <w:pPr/>
      <w:r>
        <w:rPr>
          <w:lang w:val="ne_NP" w:bidi="ne_NP"/>
        </w:rPr>
      </w:r>
      <w:r>
        <w:rPr>
          <w:lang w:val="ne_NP" w:bidi="ne_NP"/>
        </w:rPr>
        <w:t>तेस्रो दृश्यमा, अब्राम र सदोमको राजाबीचको संवादको कल्पना गर्नुहोस्। सदोमका राजाले अब्रामलाई भन्छन्, "मेरो सहरका मानिसहरूलाई मकहाँ फर्काइदिनुहोस्, तर तपाईंले फिर्ता ल्याउनुभएको सम्पत्ति भने आफ्नै लागि राख्न सक्नुहुन्छ।"</w:t>
      </w:r>
    </w:p>
    <w:p>
      <w:pPr/>
      <w:r>
        <w:rPr>
          <w:lang w:val="ne_NP" w:bidi="ne_NP"/>
        </w:rPr>
      </w:r>
      <w:r>
        <w:rPr>
          <w:lang w:val="ne_NP" w:bidi="ne_NP"/>
        </w:rPr>
        <w:t>तर अब्रामले जवाफ दिन्छन्, "म शपथ खान्छु, म तपाईंबाट एउटा धागो वा चप्पलको कुनै अंशसम्म पनि स्वीकार गर्ने छैन, किनभने नत्र तपाईंले भन्नुहोला, 'मैले अब्रामलाई धनी बनाएँ।'" मेरा जवान मानिसहरूले खाइसकेको खानाबाहेक म अरू केही पनि लिने छैन; तर मेरा सहयोगीहरू मम्रे, एश्कोल र आनेरलाई भने तिनीहरूको उचित हिस्सा दिनुहोस्।"</w:t>
      </w:r>
    </w:p>
    <w:p>
      <w:pPr/>
      <w:r>
        <w:rPr>
          <w:lang w:val="ne_NP" w:bidi="ne_NP"/>
        </w:rPr>
      </w:r>
      <w:r>
        <w:rPr>
          <w:lang w:val="ne_NP" w:bidi="ne_NP"/>
        </w:rPr>
        <w:t xml:space="preserve">यहाँ रोक्नुहोस् र समूहमा मिलेर </w:t>
      </w:r>
      <w:r>
        <w:rPr>
          <w:lang w:val="ne_NP" w:bidi="ne_NP"/>
        </w:rPr>
        <w:t>अब्रामले यहाँ उल्लेख गरेको चप्पलको एउटा भागको तस्वीर</w:t>
      </w:r>
      <w:r>
        <w:rPr>
          <w:lang w:val="ne_NP" w:bidi="ne_NP"/>
        </w:rPr>
        <w:t xml:space="preserve"> हेर्नुहोस्। अडियो रोक्‍नुहोस्। </w:t>
      </w:r>
    </w:p>
    <w:p>
      <w:pPr/>
      <w:r>
        <w:rPr>
          <w:lang w:val="ne_NP" w:bidi="ne_NP"/>
        </w:rPr>
      </w:r>
      <w:r>
        <w:rPr>
          <w:lang w:val="ne_NP" w:bidi="ne_NP"/>
        </w:rPr>
        <w:t>अब, समूहले स्टोरीबोर्ड, तयार पार्न, चित्र कोरेर वा बस्तुहरू प्रयोग गरेर यस खण्ड र कृयाकलापलाई दृश्यात्मक बनाउन पर्छ।</w:t>
      </w:r>
      <w:r>
        <w:rPr>
          <w:lang w:val="ne_NP" w:bidi="ne_NP"/>
        </w:rPr>
      </w:r>
    </w:p>
    <w:p>
      <w:pPr>
        <w:pStyle w:val="Heading3"/>
      </w:pPr>
      <w:r>
        <w:rPr>
          <w:lang w:val="ne_NP" w:bidi="ne_NP"/>
        </w:rPr>
        <w:t>Step 4</w:t>
      </w:r>
    </w:p>
    <w:p>
      <w:pPr/>
      <w:r>
        <w:rPr>
          <w:lang w:val="ne_NP" w:bidi="ne_NP"/>
        </w:rPr>
      </w:r>
      <w:r>
        <w:rPr>
          <w:lang w:val="ne_NP" w:bidi="ne_NP"/>
        </w:rPr>
        <w:t>सबैभन्दा सजिलोसँग बुझिने अनुवादमा उत्पत्ति १४:१७–२४ को श्रव्य संस्करण सुन्नुहोस्।</w:t>
      </w:r>
    </w:p>
    <w:p>
      <w:pPr/>
      <w:r>
        <w:rPr>
          <w:lang w:val="ne_NP" w:bidi="ne_NP"/>
        </w:rPr>
      </w:r>
      <w:r>
        <w:rPr>
          <w:lang w:val="ne_NP" w:bidi="ne_NP"/>
        </w:rPr>
        <w:t>यस चरणमा, समूहले खण्डलाई नाटकीय बनाउनेछन्।</w:t>
      </w:r>
    </w:p>
    <w:p>
      <w:pPr/>
      <w:r>
        <w:rPr>
          <w:lang w:val="ne_NP" w:bidi="ne_NP"/>
        </w:rPr>
      </w:r>
      <w:r>
        <w:rPr>
          <w:lang w:val="ne_NP" w:bidi="ne_NP"/>
        </w:rPr>
        <w:t>यस खण्डमा तीन दृश्यहरू छन्।</w:t>
      </w:r>
    </w:p>
    <w:p>
      <w:pPr/>
      <w:r>
        <w:rPr>
          <w:lang w:val="ne_NP" w:bidi="ne_NP"/>
        </w:rPr>
      </w:r>
      <w:r>
        <w:rPr>
          <w:lang w:val="ne_NP" w:bidi="ne_NP"/>
        </w:rPr>
        <w:t>यस कथामा यि पात्रहरु समावेश छन्:</w:t>
      </w:r>
    </w:p>
    <w:p>
      <w:pPr>
        <w:pStyle w:val="ListBullet"/>
        <w:spacing w:line="240" w:lineRule="auto"/>
        <w:ind w:left="720"/>
      </w:pPr>
      <w:r>
        <w:rPr>
          <w:lang w:val="ne_NP" w:bidi="ne_NP"/>
        </w:rPr>
      </w:r>
      <w:r>
        <w:rPr>
          <w:lang w:val="ne_NP" w:bidi="ne_NP"/>
        </w:rPr>
        <w:t>अब्राम</w:t>
      </w:r>
    </w:p>
    <w:p>
      <w:pPr>
        <w:pStyle w:val="ListBullet"/>
        <w:spacing w:line="240" w:lineRule="auto"/>
        <w:ind w:left="720"/>
      </w:pPr>
      <w:r>
        <w:rPr>
          <w:lang w:val="ne_NP" w:bidi="ne_NP"/>
        </w:rPr>
      </w:r>
      <w:r>
        <w:rPr>
          <w:lang w:val="ne_NP" w:bidi="ne_NP"/>
        </w:rPr>
        <w:t>शालेमका राजा मल्कीसेदेक</w:t>
      </w:r>
    </w:p>
    <w:p>
      <w:pPr>
        <w:pStyle w:val="ListBullet"/>
        <w:spacing w:line="240" w:lineRule="auto"/>
        <w:ind w:left="720"/>
      </w:pPr>
      <w:r>
        <w:rPr>
          <w:lang w:val="ne_NP" w:bidi="ne_NP"/>
        </w:rPr>
      </w:r>
      <w:r>
        <w:rPr>
          <w:lang w:val="ne_NP" w:bidi="ne_NP"/>
        </w:rPr>
        <w:t>सदोमका राजा</w:t>
      </w:r>
    </w:p>
    <w:p>
      <w:pPr>
        <w:pStyle w:val="ListBullet"/>
        <w:spacing w:line="240" w:lineRule="auto"/>
        <w:ind w:left="720"/>
      </w:pPr>
      <w:r>
        <w:rPr>
          <w:lang w:val="ne_NP" w:bidi="ne_NP"/>
        </w:rPr>
      </w:r>
      <w:r>
        <w:rPr>
          <w:lang w:val="ne_NP" w:bidi="ne_NP"/>
        </w:rPr>
        <w:t>अब्रामका जवान मानिसहरू</w:t>
      </w:r>
    </w:p>
    <w:p>
      <w:pPr>
        <w:pStyle w:val="ListBullet"/>
        <w:spacing w:line="240" w:lineRule="auto"/>
        <w:ind w:left="720"/>
      </w:pPr>
      <w:r>
        <w:rPr>
          <w:lang w:val="ne_NP" w:bidi="ne_NP"/>
        </w:rPr>
      </w:r>
      <w:r>
        <w:rPr>
          <w:lang w:val="ne_NP" w:bidi="ne_NP"/>
        </w:rPr>
        <w:t>अब्रामले बचाएका कैदीहरू</w:t>
      </w:r>
    </w:p>
    <w:p>
      <w:pPr>
        <w:pStyle w:val="ListBullet"/>
        <w:spacing w:line="240" w:lineRule="auto"/>
        <w:ind w:left="720"/>
      </w:pPr>
      <w:r>
        <w:rPr>
          <w:lang w:val="ne_NP" w:bidi="ne_NP"/>
        </w:rPr>
      </w:r>
      <w:r>
        <w:rPr>
          <w:lang w:val="ne_NP" w:bidi="ne_NP"/>
        </w:rPr>
        <w:t>अब्रामका सहयोगीहरू, आनेर, एश्कोल र ममरे</w:t>
      </w:r>
    </w:p>
    <w:p>
      <w:pPr/>
      <w:r>
        <w:rPr>
          <w:lang w:val="ne_NP" w:bidi="ne_NP"/>
        </w:rPr>
      </w:r>
      <w:r>
        <w:rPr>
          <w:lang w:val="ne_NP" w:bidi="ne_NP"/>
        </w:rPr>
        <w:t>समूहको रूपमा, यो खण्डलाई दुई पटक अभिनय गर्नुहोस्। तपाईंले आफ्नो भाषामा खण्डलाई अभिनय गर्नुपर्छ।</w:t>
      </w:r>
    </w:p>
    <w:p>
      <w:pPr/>
      <w:r>
        <w:rPr>
          <w:lang w:val="ne_NP" w:bidi="ne_NP"/>
        </w:rPr>
      </w:r>
      <w:r>
        <w:rPr>
          <w:lang w:val="ne_NP" w:bidi="ne_NP"/>
        </w:rPr>
        <w:t>पहिला, कथा नरोकिकन अभिनय गर्नुहोस्। संवाद, प्रवाह, प्लटलाइन र खण्डको कालक्रममा ध्यान दिनुहोस्। तपाईंले कठिन खण्ड वा महत्त्वपूर्ण भागहरूको अभिनय छोड्नुहुन्न भनी निश्चित गर्नुहोस्। कथाको प्रत्येक भाग सम्झन एक अर्कालाई मद्दत गर्नुहोस्।</w:t>
      </w:r>
    </w:p>
    <w:p>
      <w:pPr/>
      <w:r>
        <w:rPr>
          <w:lang w:val="ne_NP" w:bidi="ne_NP"/>
        </w:rPr>
      </w:r>
      <w:r>
        <w:rPr>
          <w:lang w:val="ne_NP" w:bidi="ne_NP"/>
        </w:rPr>
        <w:t>यस अडियोलाई यहाँ रोक्नुहोस् र खण्डलाई अभिनय गर्नुहोस्।</w:t>
      </w:r>
    </w:p>
    <w:p>
      <w:pPr/>
      <w:r>
        <w:rPr>
          <w:lang w:val="ne_NP" w:bidi="ne_NP"/>
        </w:rPr>
      </w:r>
      <w:r>
        <w:rPr>
          <w:lang w:val="ne_NP" w:bidi="ne_NP"/>
        </w:rPr>
        <w:t>समूहले यस खण्डलाई दोस्रो पटक अभिनय गर्नुपर्छ। नाटकको केही निश्चित बिन्दुहरूमा, नाटकलाई रोक्नुहोस् र पात्र खेल्ने व्यक्तिलाई सोध्नुहोस् "तपाईं के महसुस गर्दै हुनुहुन्छ वा के सोचिरहनु भएको छ?" पात्र निभाउने व्यक्तिले यदि आफू त्यो पात्र भएको भए कस्तो महसुस गर्थे वा सोच्थे भन्ने जवाफ दिनुपर्छ। त्यसपछि नाटकलाई पुन: सुरु गर्नुहोस्।</w:t>
      </w:r>
    </w:p>
    <w:p>
      <w:pPr/>
      <w:r>
        <w:rPr>
          <w:lang w:val="ne_NP" w:bidi="ne_NP"/>
        </w:rPr>
      </w:r>
      <w:r>
        <w:rPr>
          <w:lang w:val="ne_NP" w:bidi="ne_NP"/>
        </w:rPr>
        <w:t>यस अडियोलाई यहाँ रोक्नुहोस् र खण्डलाई दोस्रो पटक अभिनय गर्नुहोस्।</w:t>
      </w:r>
    </w:p>
    <w:p>
      <w:pPr/>
      <w:r>
        <w:rPr>
          <w:lang w:val="ne_NP" w:bidi="ne_NP"/>
        </w:rPr>
      </w:r>
      <w:r>
        <w:rPr>
          <w:lang w:val="ne_NP" w:bidi="ne_NP"/>
        </w:rPr>
        <w:t>नाटक र सम्भावित प्रतिक्रियाहरूको एउटा उदाहरण तल दिइएको छ।</w:t>
      </w:r>
    </w:p>
    <w:p>
      <w:pPr/>
      <w:r>
        <w:rPr>
          <w:lang w:val="ne_NP" w:bidi="ne_NP"/>
        </w:rPr>
      </w:r>
      <w:r>
        <w:rPr>
          <w:lang w:val="ne_NP" w:bidi="ne_NP"/>
        </w:rPr>
        <w:t>विजयी राजाहरूलाई पराजित गरेपछि अब्राम फर्कन्छन्। सदोमका राजाले उनलाई शावेको उपत्यकामा भेट्छन्, जसलाई पछि राजाको उपत्यका भनिन्छ।</w:t>
      </w:r>
    </w:p>
    <w:p>
      <w:pPr/>
      <w:r>
        <w:rPr>
          <w:lang w:val="ne_NP" w:bidi="ne_NP"/>
        </w:rPr>
      </w:r>
      <w:r>
        <w:rPr>
          <w:lang w:val="ne_NP" w:bidi="ne_NP"/>
        </w:rPr>
        <w:t>अभिनय रोक्नुहोस्: सदोमको राजाको भूमिका खेल्ने कलाकारलाई सोध्नुहोस्, "तपाईं के महसुस गर्दै हुनुहुन्छ वा के सोचिरहनुभएको छ?" तपाईंले यस्ता कुराहरू सुन्न सक्नुहुन्छ, "अब्रामले ती विजयी राजाहरूलाई पराजित गरेकोमा म यति उत्साहित छु कि उनलाई भेट्न म यहाँसम्म आएको छु," वा "म लज्जित छु कि म आफैँ असमर्थ भएको अवस्थामा अब्रामले मेरा शत्रुहरूलाई पराजित गरे।" नाटक फेरि सुरु गर्नुहोस्।</w:t>
      </w:r>
    </w:p>
    <w:p>
      <w:pPr/>
      <w:r>
        <w:rPr>
          <w:lang w:val="ne_NP" w:bidi="ne_NP"/>
        </w:rPr>
      </w:r>
      <w:r>
        <w:rPr>
          <w:lang w:val="ne_NP" w:bidi="ne_NP"/>
        </w:rPr>
        <w:t>शालेमका राजा र सबैभन्दा उच्च परमेश्वरका पुजारी, मल्कीसेदेक उपत्यकामा आउँछन्। उनले खाना र दाखमद्य ल्याउँछन्। उहाँले अब्रामलाई आशिष् दिँदै भन्नुहुन्छ, "स्वर्ग र पृथ्वीका सृष्टिकर्ता, सर्वोच्च परमेश्वरले अब्रामलाई आशिष् दिऊन्। सर्वोच्च परमेश्वरको प्रशंसा होस्, जसले तपाईंका शत्रुहरूलाई हराउनको लागि तपाईंलाई दिनुभयो।"</w:t>
      </w:r>
    </w:p>
    <w:p>
      <w:pPr/>
      <w:r>
        <w:rPr>
          <w:lang w:val="ne_NP" w:bidi="ne_NP"/>
        </w:rPr>
      </w:r>
      <w:r>
        <w:rPr>
          <w:lang w:val="ne_NP" w:bidi="ne_NP"/>
        </w:rPr>
        <w:t>अभिनय रोक्नुहोस्: मल्कीसेदेकको भूमिका खेल्ने कलाकारलाई सोध्नुहोस्, "तपाईं के महसुस गर्दै हुनुहुन्छ वा के सोचिरहनुभएको छ?" तपाईंले यस्ता कुराहरू सुन्न सक्नुहुन्छ, "मलाई थाहा छ कि मैले अब्रामलाई आशिष् दिनुपर्ने हो," वा "मलाई थाहा छ कि परमेश्वर अब्रामसँग हुनुहुन्छ," वा "परमेश्वरले अब्रामलाई ती विजयी राजाहरूलाई पराजित गर्न प्रयोग गर्नुभएकोमा म कृतज्ञ छु।" नाटक फेरि सुरु गर्नुहोस्।</w:t>
      </w:r>
    </w:p>
    <w:p>
      <w:pPr/>
      <w:r>
        <w:rPr>
          <w:lang w:val="ne_NP" w:bidi="ne_NP"/>
        </w:rPr>
      </w:r>
      <w:r>
        <w:rPr>
          <w:lang w:val="ne_NP" w:bidi="ne_NP"/>
        </w:rPr>
        <w:t>अब्रामले राजा मल्कीसेदेकलाई फिर्ता ल्याएका सबै सम्पत्तिको दशांश दिन्छन्।</w:t>
      </w:r>
    </w:p>
    <w:p>
      <w:pPr/>
      <w:r>
        <w:rPr>
          <w:lang w:val="ne_NP" w:bidi="ne_NP"/>
        </w:rPr>
      </w:r>
      <w:r>
        <w:rPr>
          <w:lang w:val="ne_NP" w:bidi="ne_NP"/>
        </w:rPr>
        <w:t>अभिनय रोक्नुहोस्: अब्रामको भूमिका खेल्ने कलाकारलाई सोध्नुहोस्, "तपाईं के महसुस गर्दै हुनुहुन्छ वा के सोचिरहनुभएको छ?" तपाईंले यस्ता कुराहरू सुन्न सक्नुहुन्छ, "मेल्कीसेदेकले मलाई आशिष् दिनुभएकोमा म आभारी छु," वा "म मेल्कीसेदेकलाई आदर देखाउन चाहन्छु।" नाटक फेरि सुरु गर्नुहोस्।</w:t>
      </w:r>
    </w:p>
    <w:p>
      <w:pPr/>
      <w:r>
        <w:rPr>
          <w:lang w:val="ne_NP" w:bidi="ne_NP"/>
        </w:rPr>
      </w:r>
      <w:r>
        <w:rPr>
          <w:lang w:val="ne_NP" w:bidi="ne_NP"/>
        </w:rPr>
        <w:t>सदोमका राजाले अब्रामलाई भन्छन्, "तपाईंले फिर्ता ल्याउनुभएका कैदीहरूलाई मलाई दिनुहोस् र आफ्ना लागि सबै सम्पत्तिहरू लिनुहोस्।"</w:t>
      </w:r>
    </w:p>
    <w:p>
      <w:pPr/>
      <w:r>
        <w:rPr>
          <w:lang w:val="ne_NP" w:bidi="ne_NP"/>
        </w:rPr>
      </w:r>
      <w:r>
        <w:rPr>
          <w:lang w:val="ne_NP" w:bidi="ne_NP"/>
        </w:rPr>
        <w:t>अभिनय रोक्नुहोस्: सदोमको राजाको भूमिका खेल्ने कलाकारलाई सोध्नुहोस्, "तपाईंलाई कस्तो महसुस भइरहेको छ?" तपाईंले यस्ता कुराहरू सुन्न सक्नुहुन्छ, "म अब्रामलाई मेरा शत्रुहरूलाई पराजित गरेकोमा इनाम दिन चाहन्छु," वा "म अब्रामले बचाएको सम्पत्तिलाई निष्पक्ष रूपमा भाग लगाउन चाहन्छु।" नाटक फेरि सुरु गर्नुहोस्।</w:t>
      </w:r>
    </w:p>
    <w:p>
      <w:pPr/>
      <w:r>
        <w:rPr>
          <w:lang w:val="ne_NP" w:bidi="ne_NP"/>
        </w:rPr>
      </w:r>
      <w:r>
        <w:rPr>
          <w:lang w:val="ne_NP" w:bidi="ne_NP"/>
        </w:rPr>
        <w:t>तर अब्रामले जवाफ दिन्छन्, "होइन, म कसम खान्छु कि म तपाईंबाट एउटा धागो वा चप्पलको कुनै अंशसम्म पनि लिनेछैन, ताकि तपाईंले मलाई धनी बनाउनुभएको हो भन्न सक्नुहुनेछैन।" म मेरा जवान मानिसहरूले खाएको खाना मात्र स्वीकार गर्नेछु, र म मेरा सहयोगीहरू मम्रे, आनेर र एश्कोललाई ती सम्पत्तिहरूको उचित हिस्सा दिनुहोस् भनी माग्दछु।</w:t>
      </w:r>
    </w:p>
    <w:p>
      <w:pPr/>
      <w:r>
        <w:rPr>
          <w:lang w:val="ne_NP" w:bidi="ne_NP"/>
        </w:rPr>
      </w:r>
      <w:r>
        <w:rPr>
          <w:lang w:val="ne_NP" w:bidi="ne_NP"/>
        </w:rPr>
        <w:t>कार्य समाप्त गर्नुहोस्। अब्रामको भूमिका खेल्ने कलाकारलाई सोध्नुहोस्, "तपाईं के महसुस गर्दै हुनुहुन्छ वा के सोचिरहनुभएको छ?" तपाईंले यस्ता कुराहरू सुन्न सक्नुहुन्छ, "परमेश्वरले मलाई आशिष् दिनुहुनेछ भन्ने कुरामा म विश्वस्त छु, र मलाई सदोमको राजाबाट केही चाहिँदैन," "म आफ्नो लागि केही चाहन्न, तर म आफ्ना मानिसहरू र आफ्ना सहयोगीहरूको हेरचाह गर्ने कुराको सुनिश्चित गर्न चाहन्छु," वा "म राजाको ऋणी हुन चाहँदिन।"</w:t>
      </w:r>
    </w:p>
    <w:p>
      <w:pPr/>
      <w:r>
        <w:rPr>
          <w:lang w:val="ne_NP" w:bidi="ne_NP"/>
        </w:rPr>
      </w:r>
      <w:r>
        <w:rPr>
          <w:lang w:val="ne_NP" w:bidi="ne_NP"/>
        </w:rPr>
        <w:t>सदोमको राजाको भूमिका खेल्ने कलाकारलाई सोध्नुहोस्, "तपाईं के महसुस गर्दै हुनुहुन्छ वा के सोचिरहनुभएको छ?" तपाईंले यस्ता कुराहरू सुन्न सक्नुहुन्छ, "अब्रामले आफ्ना लागि अझ धेरै लिएनन् भन्ने कुरामा अचम्म लाग्यो।"</w:t>
      </w:r>
      <w:r>
        <w:rPr>
          <w:lang w:val="ne_NP" w:bidi="ne_NP"/>
        </w:rPr>
      </w:r>
    </w:p>
    <w:p>
      <w:pPr>
        <w:pStyle w:val="Heading3"/>
      </w:pPr>
      <w:r>
        <w:rPr>
          <w:lang w:val="ne_NP" w:bidi="ne_NP"/>
        </w:rPr>
        <w:t>Step 5</w:t>
      </w:r>
    </w:p>
    <w:p>
      <w:pPr/>
      <w:r>
        <w:rPr>
          <w:lang w:val="ne_NP" w:bidi="ne_NP"/>
        </w:rPr>
      </w:r>
      <w:r>
        <w:rPr>
          <w:lang w:val="ne_NP" w:bidi="ne_NP"/>
        </w:rPr>
        <w:t>पाठलाई बुझ्न-सजिलो संस्करणमा एकपटक सुन्नुहोस्।</w:t>
      </w:r>
    </w:p>
    <w:p>
      <w:pPr/>
      <w:r>
        <w:rPr>
          <w:lang w:val="ne_NP" w:bidi="ne_NP"/>
        </w:rPr>
      </w:r>
      <w:r>
        <w:rPr>
          <w:lang w:val="ne_NP" w:bidi="ne_NP"/>
        </w:rPr>
        <w:t>यस कदममा, समुहले यस खण्‍डमा भएको शब्‍दहरू र मूख्‍य शब्‍दहरूमाथि छलफल गर्नेछन्।</w:t>
      </w:r>
    </w:p>
    <w:p>
      <w:pPr/>
      <w:r>
        <w:rPr>
          <w:lang w:val="ne_NP" w:bidi="ne_NP"/>
        </w:rPr>
      </w:r>
      <w:r>
        <w:rPr>
          <w:lang w:val="ne_NP" w:bidi="ne_NP"/>
        </w:rPr>
        <w:t xml:space="preserve">अब्रामले विजेता </w:t>
      </w:r>
      <w:r>
        <w:rPr>
          <w:b/>
          <w:lang w:val="ne_NP" w:bidi="ne_NP"/>
        </w:rPr>
        <w:t>राजाहरूलाई</w:t>
      </w:r>
      <w:r>
        <w:rPr>
          <w:lang w:val="ne_NP" w:bidi="ne_NP"/>
        </w:rPr>
        <w:t xml:space="preserve"> पराजित गरेर फर्केपछि, सदोमका राजाले अब्रामलाई शावेको उपत्यकामा भेटे, जसलाई पछि राजाको उपत्यका भनिन्थ्यो। राजा भनेको कुनै शहर वा क्षेत्रमा शासन गर्ने व्यक्ति थिए। राजाले सामान्यतया आजीवन शासन गर्ने र आफ्ना एक छोरालाई आफ्नो अधिकार हस्तान्तरण गर्ने गर्थे। तपाईंले अघिल्लो कथामा राजाको लागि प्रयोग गर्नुभएको शब्द नै प्रयोग गर्नुहोस्।</w:t>
      </w:r>
    </w:p>
    <w:p>
      <w:pPr/>
      <w:r>
        <w:rPr>
          <w:lang w:val="ne_NP" w:bidi="ne_NP"/>
        </w:rPr>
      </w:r>
      <w:r>
        <w:rPr>
          <w:lang w:val="ne_NP" w:bidi="ne_NP"/>
        </w:rPr>
        <w:t xml:space="preserve">त्यसपछि </w:t>
      </w:r>
      <w:r>
        <w:rPr>
          <w:b/>
          <w:lang w:val="ne_NP" w:bidi="ne_NP"/>
        </w:rPr>
        <w:t>मल्कीसेदेक</w:t>
      </w:r>
      <w:r>
        <w:rPr>
          <w:lang w:val="ne_NP" w:bidi="ne_NP"/>
        </w:rPr>
        <w:t xml:space="preserve">, </w:t>
      </w:r>
      <w:r>
        <w:rPr>
          <w:b/>
          <w:lang w:val="ne_NP" w:bidi="ne_NP"/>
        </w:rPr>
        <w:t>सालेमका राजा</w:t>
      </w:r>
      <w:r>
        <w:rPr>
          <w:lang w:val="ne_NP" w:bidi="ne_NP"/>
        </w:rPr>
        <w:t xml:space="preserve"> आए। </w:t>
      </w:r>
      <w:r>
        <w:rPr>
          <w:b/>
          <w:lang w:val="ne_NP" w:bidi="ne_NP"/>
        </w:rPr>
        <w:t>सालेम</w:t>
      </w:r>
      <w:r>
        <w:rPr>
          <w:lang w:val="ne_NP" w:bidi="ne_NP"/>
        </w:rPr>
        <w:t xml:space="preserve"> को अर्थ "शान्ति" हो। सालेम पछि यरूशलेम सहर भयो, जुन अब्रामका सन्तानहरूको धार्मिक राजधानी थियो।</w:t>
      </w:r>
    </w:p>
    <w:p>
      <w:pPr/>
      <w:r>
        <w:rPr>
          <w:lang w:val="ne_NP" w:bidi="ne_NP"/>
        </w:rPr>
      </w:r>
      <w:r>
        <w:rPr>
          <w:lang w:val="ne_NP" w:bidi="ne_NP"/>
        </w:rPr>
        <w:t xml:space="preserve">राजा मेल्कीसेदेकले अब्रामका लागि </w:t>
      </w:r>
      <w:r>
        <w:rPr>
          <w:b/>
          <w:lang w:val="ne_NP" w:bidi="ne_NP"/>
        </w:rPr>
        <w:t>रोटी</w:t>
      </w:r>
      <w:r>
        <w:rPr>
          <w:lang w:val="ne_NP" w:bidi="ne_NP"/>
        </w:rPr>
        <w:t xml:space="preserve"> र </w:t>
      </w:r>
      <w:r>
        <w:rPr>
          <w:b/>
          <w:lang w:val="ne_NP" w:bidi="ne_NP"/>
        </w:rPr>
        <w:t>दाखमद्य</w:t>
      </w:r>
      <w:r>
        <w:rPr>
          <w:lang w:val="ne_NP" w:bidi="ne_NP"/>
        </w:rPr>
        <w:t xml:space="preserve"> ल्याए। यहाँ, रोटी शब्दले सामान्यतया खानालाई बुझाउँछ। दाखमद्यले अमिलिएको अङ्गुरको रसलाई बुझाउँछ।</w:t>
      </w:r>
    </w:p>
    <w:p>
      <w:pPr/>
      <w:r>
        <w:rPr>
          <w:lang w:val="ne_NP" w:bidi="ne_NP"/>
        </w:rPr>
      </w:r>
      <w:r>
        <w:rPr>
          <w:lang w:val="ne_NP" w:bidi="ne_NP"/>
        </w:rPr>
        <w:t xml:space="preserve">मल्कीसेदेक </w:t>
      </w:r>
      <w:r>
        <w:rPr>
          <w:b/>
          <w:lang w:val="ne_NP" w:bidi="ne_NP"/>
        </w:rPr>
        <w:t>सर्वोच्च परमेश्वरका</w:t>
      </w:r>
      <w:r>
        <w:rPr>
          <w:lang w:val="ne_NP" w:bidi="ne_NP"/>
        </w:rPr>
        <w:t xml:space="preserve"> </w:t>
      </w:r>
      <w:r>
        <w:rPr>
          <w:b/>
          <w:lang w:val="ne_NP" w:bidi="ne_NP"/>
        </w:rPr>
        <w:t>पुजारी</w:t>
      </w:r>
      <w:r>
        <w:rPr>
          <w:lang w:val="ne_NP" w:bidi="ne_NP"/>
        </w:rPr>
        <w:t xml:space="preserve"> थिए। यी कथाहरूमा पुजारी शब्द प्रयोग गरिएको यो पहिलो पटक हो। पुजारीहरूले मानिसहरूका लागि परमेश्वरलाई बलिदान चढाएर, उनीहरूलाई परमेश्वरको बारेमा सिकाएर र उनीहरूका परमेश्वरका निम्ति समर्पित ठाउँहरूको हेरचाह गरेर मानिसहरूलाई परमेश्वरसँग जोड्ने गर्थे। पछि, यहूदी पूजाहारीहरू आफ्ना मानिसहरूका निम्ति परमेश्वरका प्रतिनिधि र परमेश्वरका निम्ति आफ्ना मानिसहरूका प्रतिनिधि थिए।</w:t>
      </w:r>
    </w:p>
    <w:p>
      <w:pPr/>
      <w:r>
        <w:rPr>
          <w:lang w:val="ne_NP" w:bidi="ne_NP"/>
        </w:rPr>
      </w:r>
      <w:r>
        <w:rPr>
          <w:lang w:val="ne_NP" w:bidi="ne_NP"/>
        </w:rPr>
        <w:t xml:space="preserve">यहाँ रोक्नुहोस् र आफ्नो टोलीसँग पुजारी शब्दको बारेमा छलफल गर्नुहोस्। के तपाईंको धर्ममा पुजारीहरू छन्? तपाईं पूजाहारीहरूका लागि त्यस्ता शब्दहरू प्रयोग गर्नबाट बच्न चाहनुहुन्छ होला जसको अर्थ यहूदी पूजाहारीहरूले गर्ने कामभन्दा फरक हुन्छ। टोलीको रूपमा, पुजारीहरूका लागि कुन शब्द वा वर्णनात्मक वाक्यांश सबैभन्दा राम्रो हुनेछ भनेर छलफल गर्नुहोस्। शब्दावलीमा </w:t>
      </w:r>
      <w:r>
        <w:rPr>
          <w:lang w:val="ne_NP" w:bidi="ne_NP"/>
        </w:rPr>
        <w:t>पुजारी</w:t>
      </w:r>
      <w:r>
        <w:rPr>
          <w:lang w:val="ne_NP" w:bidi="ne_NP"/>
        </w:rPr>
        <w:t xml:space="preserve"> शब्द हेर्नुहोस्, र आगामी कथाहरूमा त्यही शब्द प्रयोग गर्नुहोस्।</w:t>
      </w:r>
    </w:p>
    <w:p>
      <w:pPr/>
      <w:r>
        <w:rPr>
          <w:lang w:val="ne_NP" w:bidi="ne_NP"/>
        </w:rPr>
      </w:r>
      <w:r>
        <w:rPr>
          <w:lang w:val="ne_NP" w:bidi="ne_NP"/>
        </w:rPr>
        <w:t xml:space="preserve">कथामा भनिन्छ कि मल्कीसेदेक </w:t>
      </w:r>
      <w:r>
        <w:rPr>
          <w:b/>
          <w:lang w:val="ne_NP" w:bidi="ne_NP"/>
        </w:rPr>
        <w:t>एल एलियोनका</w:t>
      </w:r>
      <w:r>
        <w:rPr>
          <w:lang w:val="ne_NP" w:bidi="ne_NP"/>
        </w:rPr>
        <w:t xml:space="preserve"> एक पुजारी थिए। एल एल्योनको अर्थ "परमेश्वर जो अरू सबैभन्दा माथि हुनुहुन्छ" वा "परमेश्वर जो सबैभन्दा महान् हुनुहुन्छ"।</w:t>
      </w:r>
    </w:p>
    <w:p>
      <w:pPr/>
      <w:r>
        <w:rPr>
          <w:lang w:val="ne_NP" w:bidi="ne_NP"/>
        </w:rPr>
      </w:r>
      <w:r>
        <w:rPr>
          <w:lang w:val="ne_NP" w:bidi="ne_NP"/>
        </w:rPr>
        <w:t xml:space="preserve">मेल्कीसेदेकले अब्रामलाई </w:t>
      </w:r>
      <w:r>
        <w:rPr>
          <w:b/>
          <w:lang w:val="ne_NP" w:bidi="ne_NP"/>
        </w:rPr>
        <w:t>आशिष् दिए</w:t>
      </w:r>
      <w:r>
        <w:rPr>
          <w:lang w:val="ne_NP" w:bidi="ne_NP"/>
        </w:rPr>
        <w:t xml:space="preserve">। आशिष् भन्नाले जब परमेश्वरले कसैलाई वा कुनै कुरालाई मद्दत गर्नुहुन्छ, भलो गर्नुहुन्छ वा निगाह गर्नुहुन्छ भन्ने बुझिन्छ। भाग्य वा भाग्यको खेलसँग सम्बन्धित शब्द प्रयोग नगर्ने प्रयास गर्नुहोस्। जब मानिसहरूले कुनै कुरालाई आशिष् दिन्छन्, यसको अर्थ तिनीहरूले त्यसको लागि धन्यवाद दिइरहेका छन् र यसलाई विशेष कुराका लागि अलग बनाइरहेका छन्। शब्दावलीमा </w:t>
      </w:r>
      <w:r>
        <w:rPr>
          <w:lang w:val="ne_NP" w:bidi="ne_NP"/>
        </w:rPr>
        <w:t>आशिष्</w:t>
      </w:r>
      <w:r>
        <w:rPr>
          <w:lang w:val="ne_NP" w:bidi="ne_NP"/>
        </w:rPr>
        <w:t xml:space="preserve"> हेर्नुहोस्, र तपाईंले अघिल्लो कथाहरूमा प्रयोग गर्नुभएको शब्द नै आशिष्को लागि प्रयोग गर्नुहोस्।</w:t>
      </w:r>
    </w:p>
    <w:p>
      <w:pPr/>
      <w:r>
        <w:rPr>
          <w:lang w:val="ne_NP" w:bidi="ne_NP"/>
        </w:rPr>
      </w:r>
      <w:r>
        <w:rPr>
          <w:lang w:val="ne_NP" w:bidi="ne_NP"/>
        </w:rPr>
        <w:t xml:space="preserve">मल्कीसेदकले भने: "स्वर्ग र पृथ्वीका सृष्टिकर्ता सर्वोच्च परमेश्वरले अब्रामलाई आशिष् दिऊन्। म सर्वोच्च परमेश्वरको प्रशंसा गर्छु, जसले तिम्रा शत्रुहरूलाई तिमीकहाँ सुम्पिदिनुभयो।" दोस्रो पटक मेल्कीसेदेकले यहाँ </w:t>
      </w:r>
      <w:r>
        <w:rPr>
          <w:b/>
          <w:lang w:val="ne_NP" w:bidi="ne_NP"/>
        </w:rPr>
        <w:t>आशिष्</w:t>
      </w:r>
      <w:r>
        <w:rPr>
          <w:lang w:val="ne_NP" w:bidi="ne_NP"/>
        </w:rPr>
        <w:t xml:space="preserve"> शब्द प्रयोग गर्दा, यसले परमेश्वरको प्रशंसा गर्नुलाई बुझाउँछ। मल्कीसेदेकले यहाँ परमेश्वरको आशिष्लाई स्वीकार गरे। तपाईं यहाँ 'धन्य' को सट्टा अर्कै शब्द प्रयोग गर्न चाहन सक्नुहुन्छ, वा 'प्रशंसा' शब्द प्रयोग गर्न सक्नुहुन्छ।</w:t>
      </w:r>
    </w:p>
    <w:p>
      <w:pPr/>
      <w:r>
        <w:rPr>
          <w:lang w:val="ne_NP" w:bidi="ne_NP"/>
        </w:rPr>
      </w:r>
      <w:r>
        <w:rPr>
          <w:lang w:val="ne_NP" w:bidi="ne_NP"/>
        </w:rPr>
        <w:t>त्यसपछि अब्रामले मल्कीसेदेकलाई फिर्ता ल्याएका सबै सम्पत्तिको दशांश दिए।</w:t>
      </w:r>
    </w:p>
    <w:p>
      <w:pPr/>
      <w:r>
        <w:rPr>
          <w:lang w:val="ne_NP" w:bidi="ne_NP"/>
        </w:rPr>
      </w:r>
      <w:r>
        <w:rPr>
          <w:lang w:val="ne_NP" w:bidi="ne_NP"/>
        </w:rPr>
        <w:t>जब अब्रामले यसो गरे, तब सदोमको राजाले अब्रामलाई भने, "मेरो शहरका मानिसहरूलाई मकहाँ फर्काउन दिनुहोस्, तर तपाईंले आफ्ना लागि फिर्ता ल्याउनुभएको सम्पत्ति तपाईंले राख्न सक्नुहुन्छ।"</w:t>
      </w:r>
    </w:p>
    <w:p>
      <w:pPr/>
      <w:r>
        <w:rPr>
          <w:lang w:val="ne_NP" w:bidi="ne_NP"/>
        </w:rPr>
      </w:r>
      <w:r>
        <w:rPr>
          <w:lang w:val="ne_NP" w:bidi="ne_NP"/>
        </w:rPr>
        <w:t xml:space="preserve">तर अब्रामले जवाफ दिए, "होइन! "म हात उठाएर </w:t>
      </w:r>
      <w:r>
        <w:rPr>
          <w:b/>
          <w:lang w:val="ne_NP" w:bidi="ne_NP"/>
        </w:rPr>
        <w:t>परमेश्वर</w:t>
      </w:r>
      <w:r>
        <w:rPr>
          <w:lang w:val="ne_NP" w:bidi="ne_NP"/>
        </w:rPr>
        <w:t xml:space="preserve">, सर्वोच्च परमेश्वरको अगाडि शपथ खान्छु कि म तपाईंको कुराबाट एउटा धागो वा चप्पलको कुनै भागसम्म पनि राख्नेछैन।" यहाँ, अब्रामले परमेश्वरका लागि परमेश्वरको व्यक्तिगत नाम </w:t>
      </w:r>
      <w:r>
        <w:rPr>
          <w:b/>
          <w:lang w:val="ne_NP" w:bidi="ne_NP"/>
        </w:rPr>
        <w:t>याहवे</w:t>
      </w:r>
      <w:r>
        <w:rPr>
          <w:lang w:val="ne_NP" w:bidi="ne_NP"/>
        </w:rPr>
        <w:t xml:space="preserve"> प्रयोग गर्छन्। शब्दावलीमा </w:t>
      </w:r>
      <w:r>
        <w:rPr>
          <w:lang w:val="ne_NP" w:bidi="ne_NP"/>
        </w:rPr>
        <w:t>याहवे</w:t>
      </w:r>
      <w:r>
        <w:rPr>
          <w:lang w:val="ne_NP" w:bidi="ne_NP"/>
        </w:rPr>
        <w:t xml:space="preserve"> हेर्नुहोस्, र याहवेका लागि अन्य कथाहरूमा प्रयोग गरिएको नाम नै प्रयोग गर्नुहोस्।</w:t>
      </w:r>
    </w:p>
    <w:p>
      <w:pPr/>
      <w:r>
        <w:rPr>
          <w:lang w:val="ne_NP" w:bidi="ne_NP"/>
        </w:rPr>
      </w:r>
      <w:r>
        <w:rPr>
          <w:lang w:val="ne_NP" w:bidi="ne_NP"/>
        </w:rPr>
        <w:t>त्यसपछि अब्रामले एल एल्योन अर्थात् सर्वोच्च परमेश्वर भन्ने नाम प्रयोग गरे, जुन नाम मेल्कीसेदेकले भर्खरै प्रयोग गरेका थिए। तपाईंले कथामा पहिले प्रयोग गर्नुभएको शब्द नै यहाँ प्रयोग गर्नुहोस्।</w:t>
      </w:r>
    </w:p>
    <w:p>
      <w:pPr/>
      <w:r>
        <w:rPr>
          <w:lang w:val="ne_NP" w:bidi="ne_NP"/>
        </w:rPr>
      </w:r>
      <w:r>
        <w:rPr>
          <w:lang w:val="ne_NP" w:bidi="ne_NP"/>
        </w:rPr>
        <w:t>अब्रामले कुरा जारी राखे, "तपाईंले 'मैले अब्रामलाई धनी बनाएँ' भनेको म चाहन्नँ।" मेरा जवान मानिसहरूले पहिले नै खाइसकेको खाना मात्र म स्वीकार गर्नेछु, र मसँगै गएका मानिसहरू आनेर, एश्कोल र मम्रेलाई सम्पत्तिको उचित हिस्सा दिनुहोस् भनी म आग्रह गर्दछु।"</w:t>
      </w:r>
      <w:r>
        <w:rPr>
          <w:lang w:val="ne_NP" w:bidi="ne_NP"/>
        </w:rPr>
      </w:r>
    </w:p>
    <w:p>
      <w:pPr>
        <w:pStyle w:val="Heading3"/>
      </w:pPr>
      <w:r>
        <w:rPr>
          <w:lang w:val="ne_NP" w:bidi="ne_NP"/>
        </w:rPr>
        <w:t>Step 6</w:t>
      </w:r>
    </w:p>
    <w:p>
      <w:pPr/>
      <w:r>
        <w:rPr>
          <w:lang w:val="ne_NP" w:bidi="ne_NP"/>
        </w:rPr>
      </w:r>
      <w:r>
        <w:rPr>
          <w:lang w:val="ne_NP" w:bidi="ne_NP"/>
        </w:rPr>
        <w:t>अनुवादलाई सजिलोसँग बुझ्न यस खण्डको श्रव्य संस्करण सुन्‍नुहोस्।</w:t>
      </w:r>
    </w:p>
    <w:p>
      <w:pPr/>
      <w:r>
        <w:rPr>
          <w:lang w:val="ne_NP" w:bidi="ne_NP"/>
        </w:rPr>
      </w:r>
      <w:r>
        <w:rPr>
          <w:lang w:val="ne_NP" w:bidi="ne_NP"/>
        </w:rPr>
        <w:t>यस सत्रमा, एउटा समूहको रूपमा तपाईंको आफ्नै भाषामा खण्डलाई पुन: भन्न लगाउनुहोस्।</w:t>
      </w:r>
    </w:p>
    <w:p>
      <w:pPr/>
      <w:r>
        <w:rPr>
          <w:lang w:val="ne_NP" w:bidi="ne_NP"/>
        </w:rPr>
      </w:r>
      <w:r>
        <w:rPr>
          <w:lang w:val="ne_NP" w:bidi="ne_NP"/>
        </w:rPr>
        <w:t>पहिला, सम्पूर्ण समूहले खण्डलाई तपाईंको आफ्नै भाषामा बताउन अभ्यास गर्नुपर्छ। तपाईंले अघिल्लो चरणहरूमा निर्णय गर्नुभएको कुराहरू जस्तै कालक्रम, शब्दहरू, वाक्यांशहरू, भावनाहरू, वा तपाईंले छलफल गर्नुभएको अन्य कुराहरू यसमा समावेश गर्नलाई सम्झनुहोस्।</w:t>
      </w:r>
    </w:p>
    <w:p>
      <w:pPr/>
      <w:r>
        <w:rPr>
          <w:lang w:val="ne_NP" w:bidi="ne_NP"/>
        </w:rPr>
      </w:r>
      <w:r>
        <w:rPr>
          <w:lang w:val="ne_NP" w:bidi="ne_NP"/>
        </w:rPr>
        <w:t xml:space="preserve">एउटा समूहको सदस्यले खण्डका केही वाक्यहरू भन्नुपर्छ र रोकिनु पर्छ। समूहको अर्को सदस्यले खण्डको अर्को भाग भन्नु पर्छ र रोकिनु पर्छ। समूहले सम्पूर्ण खण्डलाई पुन: नभन्दासम्म यो गर्नुहोस्। यस चरणमा समूहका सदस्यहरूले एक अर्कालाई सच्याउन सक्छन्। अडियो रोक्‍नुहोस्। </w:t>
      </w:r>
    </w:p>
    <w:p>
      <w:pPr/>
      <w:r>
        <w:rPr>
          <w:lang w:val="ne_NP" w:bidi="ne_NP"/>
        </w:rPr>
      </w:r>
      <w:r>
        <w:rPr>
          <w:lang w:val="ne_NP" w:bidi="ne_NP"/>
        </w:rPr>
        <w:t xml:space="preserve">अर्को पटक, समूहको प्रत्येक सदस्यले कम्तिमा पनि एकचोटि सम्पूर्ण खण्डलाई नरोकी भन्नुपर्छ। समूहको सदस्यले खण्डलाई सम्झन मद्दत गर्न कुनैपनि वस्तुहरू, चालहरू, वा तिनीहरूको स्टोरीबोर्ड प्रयोग गर्न सक्छन्। अडियो रोक्‍नुहोस्। </w:t>
      </w:r>
    </w:p>
    <w:p>
      <w:pPr/>
      <w:r>
        <w:rPr>
          <w:lang w:val="ne_NP" w:bidi="ne_NP"/>
        </w:rPr>
      </w:r>
      <w:r>
        <w:rPr>
          <w:lang w:val="ne_NP" w:bidi="ne_NP"/>
        </w:rPr>
        <w:t xml:space="preserve">त्यसपछि, तपाईंलाई सबैभन्दा बढी मनपरेको खण्डको संस्करण कस्को हो समूहले निर्णय गर्न सक्छ। तपाईंलाई समूहको एउटा सदस्यले एउटा दृश्य बताएको तरिका मनपर्यो तर तपाईंलाई अर्को दृश्य अर्कै समुहको सदस्यले बताएको तरिका मनपर्यो भनेर तपाईहरू आफै निर्णय गर्न सक्नु हुन्छ। अडियो रोक्‍नुहोस्। </w:t>
      </w:r>
    </w:p>
    <w:p>
      <w:pPr/>
      <w:r>
        <w:rPr>
          <w:lang w:val="ne_NP" w:bidi="ne_NP"/>
        </w:rPr>
      </w:r>
      <w:r>
        <w:rPr>
          <w:lang w:val="ne_NP" w:bidi="ne_NP"/>
        </w:rPr>
        <w:t>अन्तमा, समूहले सबैजना सहमत हुने खण्डको अन्तिम संस्करणलाई सँगै राख्न सक्छन्। समूहको प्रत्येक सदस्यले यस खण्डको अन्तिम संस्करण सुनाउने अभ्यास गर्नुपर्छ।</w:t>
      </w:r>
      <w:r>
        <w:rPr>
          <w:lang w:val="ne_NP" w:bidi="ne_NP"/>
        </w:rPr>
      </w:r>
      <w:r>
        <w:rPr>
          <w:lang w:val="ne_NP" w:bidi="ne_NP"/>
        </w:rPr>
      </w:r>
    </w:p>
    <w:p>
      <w:pPr/>
      <w:r>
        <w:rPr>
          <w:lang w:val="ne_NP" w:bidi="ne_NP"/>
        </w:rPr>
      </w:r>
    </w:p>
    <w:p>
      <w:pPr>
        <w:pStyle w:val="Heading2"/>
      </w:pPr>
      <w:r>
        <w:rPr>
          <w:lang w:val="ne_NP" w:bidi="ne_NP"/>
        </w:rPr>
        <w:t>Genesis 15:1–21</w:t>
      </w:r>
      <w:r>
        <w:rPr>
          <w:lang w:val="ne_NP" w:bidi="ne_NP"/>
        </w:rPr>
      </w:r>
    </w:p>
    <w:p>
      <w:pPr>
        <w:pStyle w:val="Heading3"/>
      </w:pPr>
      <w:r>
        <w:rPr>
          <w:lang w:val="ne_NP" w:bidi="ne_NP"/>
        </w:rPr>
        <w:t>Step 1</w:t>
      </w:r>
    </w:p>
    <w:p>
      <w:pPr/>
      <w:r>
        <w:rPr>
          <w:lang w:val="ne_NP" w:bidi="ne_NP"/>
        </w:rPr>
      </w:r>
      <w:r>
        <w:rPr>
          <w:lang w:val="ne_NP" w:bidi="ne_NP"/>
        </w:rPr>
        <w:t>यस चरणमा, उत्पत्ति १५:१–२१ सुन्‍नुहोस् र मनमा राख्नुहोस्। सम्भव भएमा तीन पटक तीन फरक अनुवादहरूमा उत्पत्ति १५:१–२१ को श्रव्य संस्करण सुन्नुहोस्। त्यसपछि, समूहमा तलको प्रश्‍नहरू छलफल गर्नुहोस्।</w:t>
      </w:r>
    </w:p>
    <w:p>
      <w:pPr>
        <w:pStyle w:val="ListBullet"/>
        <w:spacing w:line="240" w:lineRule="auto"/>
        <w:ind w:left="720"/>
      </w:pPr>
      <w:r>
        <w:rPr>
          <w:lang w:val="ne_NP" w:bidi="ne_NP"/>
        </w:rPr>
      </w:r>
      <w:r>
        <w:rPr>
          <w:lang w:val="ne_NP" w:bidi="ne_NP"/>
        </w:rPr>
        <w:t>यो खण्डमा तपाईंलाई के मन पर्‍यो?</w:t>
      </w:r>
    </w:p>
    <w:p>
      <w:pPr>
        <w:pStyle w:val="ListBullet"/>
        <w:spacing w:line="240" w:lineRule="auto"/>
        <w:ind w:left="720"/>
      </w:pPr>
      <w:r>
        <w:rPr>
          <w:lang w:val="ne_NP" w:bidi="ne_NP"/>
        </w:rPr>
      </w:r>
      <w:r>
        <w:rPr>
          <w:lang w:val="ne_NP" w:bidi="ne_NP"/>
        </w:rPr>
        <w:t>यो खण्डमा तपाईलाई कुन कुरा मन परेन वा बुझ्‍नुभएन?</w:t>
      </w:r>
    </w:p>
    <w:p>
      <w:pPr>
        <w:pStyle w:val="ListBullet"/>
        <w:spacing w:line="240" w:lineRule="auto"/>
        <w:ind w:left="720"/>
      </w:pPr>
      <w:r>
        <w:rPr>
          <w:lang w:val="ne_NP" w:bidi="ne_NP"/>
        </w:rPr>
      </w:r>
      <w:r>
        <w:rPr>
          <w:lang w:val="ne_NP" w:bidi="ne_NP"/>
        </w:rPr>
        <w:t>यो खण्डले हामीलाई परमेश्वरको बारेमा के बताउँछ?</w:t>
      </w:r>
    </w:p>
    <w:p>
      <w:pPr>
        <w:pStyle w:val="ListBullet"/>
        <w:spacing w:line="240" w:lineRule="auto"/>
        <w:ind w:left="720"/>
      </w:pPr>
      <w:r>
        <w:rPr>
          <w:lang w:val="ne_NP" w:bidi="ne_NP"/>
        </w:rPr>
      </w:r>
      <w:r>
        <w:rPr>
          <w:lang w:val="ne_NP" w:bidi="ne_NP"/>
        </w:rPr>
        <w:t>यो खण्डले मानिसबारे हामीलाई के भन्दछ?</w:t>
      </w:r>
    </w:p>
    <w:p>
      <w:pPr>
        <w:pStyle w:val="ListBullet"/>
        <w:spacing w:line="240" w:lineRule="auto"/>
        <w:ind w:left="720"/>
      </w:pPr>
      <w:r>
        <w:rPr>
          <w:lang w:val="ne_NP" w:bidi="ne_NP"/>
        </w:rPr>
      </w:r>
      <w:r>
        <w:rPr>
          <w:lang w:val="ne_NP" w:bidi="ne_NP"/>
        </w:rPr>
        <w:t>यो खण्डले कसरी हाम्रो दैनिक जीवनलाई प्रभाव पार्छ?</w:t>
      </w:r>
    </w:p>
    <w:p>
      <w:pPr>
        <w:pStyle w:val="ListBullet"/>
        <w:spacing w:line="240" w:lineRule="auto"/>
        <w:ind w:left="720"/>
      </w:pPr>
      <w:r>
        <w:rPr>
          <w:lang w:val="ne_NP" w:bidi="ne_NP"/>
        </w:rPr>
      </w:r>
      <w:r>
        <w:rPr>
          <w:lang w:val="ne_NP" w:bidi="ne_NP"/>
        </w:rPr>
        <w:t xml:space="preserve">कसलाई यो खण्ड सुन्‍नु आवश्‍यक छ? </w:t>
      </w:r>
      <w:r>
        <w:rPr>
          <w:lang w:val="ne_NP" w:bidi="ne_NP"/>
        </w:rPr>
      </w:r>
    </w:p>
    <w:p>
      <w:pPr>
        <w:pStyle w:val="Heading3"/>
      </w:pPr>
      <w:r>
        <w:rPr>
          <w:lang w:val="ne_NP" w:bidi="ne_NP"/>
        </w:rPr>
        <w:t>Step 2</w:t>
      </w:r>
    </w:p>
    <w:p>
      <w:pPr/>
      <w:r>
        <w:rPr>
          <w:lang w:val="ne_NP" w:bidi="ne_NP"/>
        </w:rPr>
      </w:r>
      <w:r>
        <w:rPr>
          <w:lang w:val="ne_NP" w:bidi="ne_NP"/>
        </w:rPr>
        <w:t>अनुवादलाई सजिलोसँग बुझ्न उत्पत्ति १५:१–२१ को श्रव्य संस्करण सुन्नुहोस्।</w:t>
      </w:r>
    </w:p>
    <w:p>
      <w:pPr/>
      <w:r>
        <w:rPr>
          <w:lang w:val="ne_NP" w:bidi="ne_NP"/>
        </w:rPr>
      </w:r>
      <w:r>
        <w:rPr>
          <w:lang w:val="ne_NP" w:bidi="ne_NP"/>
        </w:rPr>
        <w:t>यो कथा अब्रामले विजयी राजाहरूलाई पराजित गरेपछि र सदोमका राजा र राजा मल्कीसेदेकलाई भेटेपछिको हो। यो कथाले अधिकांश कथामा परमेश्वरको व्यक्तिगत नाम यहोवाको प्रयोग गर्छ। यस कथामा, याहवेले अब्रामलाई दुईवटा प्रतिज्ञाहरू दिनुहुन्छ। याहवेले अब्रामका धेरै सन्तानहरू हुनेछन् भन्ने प्रतिज्ञा गर्नुहुन्छ, र याहवेले अब्रामका सन्तानहरूले आफ्नै भूमि पाउनेछन् भन्ने प्रतिज्ञा गर्नुहुन्छ। याहवेले अब्रामसँगको आफ्नो सम्बन्धलाई गहिरो बनाउनुहुन्छ र अब्रामसँग एउटा करार अर्थात् एउटा बलियो प्रतिज्ञा गर्नुहुन्छ। यी प्रतिज्ञाहरू र करार अब्राम र अब्रामका पछिका सन्तानहरू अर्थात् यहूदी मानिसहरू दुबैका लागि महत्त्वपूर्ण छन्।</w:t>
      </w:r>
    </w:p>
    <w:p>
      <w:pPr/>
      <w:r>
        <w:rPr>
          <w:lang w:val="ne_NP" w:bidi="ne_NP"/>
        </w:rPr>
      </w:r>
      <w:r>
        <w:rPr>
          <w:lang w:val="ne_NP" w:bidi="ne_NP"/>
        </w:rPr>
        <w:t>अब्रामले सदोमका राजा र राजा मल्कीसेदेकलाई भेटेपछि यो कथा सुरु भएको थियो। परमप्रभुले दर्शनमा अब्रामसँग कुरा गर्नुभयो। दर्शनहरू अलौकिक अनुभवहरू हुन् जसका माध्यमबाट परमप्रभुले मानिसहरूसँग कुरा गर्नुहुन्छ। अगमवक्ताहरूले प्राय: दर्शनहरू देख्छन्। यद्यपि यस कथाले यस दर्शनका बेला अब्राम सुतिरहेका थिए भनेर बताएको छैन, तर यो दर्शन सायद राति भएको थियो।</w:t>
      </w:r>
    </w:p>
    <w:p>
      <w:pPr/>
      <w:r>
        <w:rPr>
          <w:lang w:val="ne_NP" w:bidi="ne_NP"/>
        </w:rPr>
      </w:r>
      <w:r>
        <w:rPr>
          <w:lang w:val="ne_NP" w:bidi="ne_NP"/>
        </w:rPr>
        <w:t>परमप्रभुले कुरा सुरु गर्नुभयो, "नडराउ! म तिम्रो लागि ढाल हुँ, र तिम्रो इनाम ठूलो हुनेछ।" यहाँ, परमप्रभुले अब्रामलाई रक्षा गर्नुहुनेछ भनेर परमप्रभुले अब्रामलाई भन्दै हुनुहुन्छ।</w:t>
      </w:r>
    </w:p>
    <w:p>
      <w:pPr/>
      <w:r>
        <w:rPr>
          <w:lang w:val="ne_NP" w:bidi="ne_NP"/>
        </w:rPr>
      </w:r>
      <w:r>
        <w:rPr>
          <w:lang w:val="ne_NP" w:bidi="ne_NP"/>
        </w:rPr>
        <w:t xml:space="preserve">यहाँ रोक्नुहोस् र समूहको रूपमा एउटा </w:t>
      </w:r>
      <w:r>
        <w:rPr>
          <w:b/>
          <w:lang w:val="ne_NP" w:bidi="ne_NP"/>
        </w:rPr>
        <w:t>ढाल</w:t>
      </w:r>
      <w:r>
        <w:rPr>
          <w:lang w:val="ne_NP" w:bidi="ne_NP"/>
        </w:rPr>
        <w:t xml:space="preserve">को तस्वीर हेर्नुहोस्। युद्धको समयमा कसैलाई हतियारहरूबाट बचाउन ढाल प्रयोग गरिन्थ्यो भन्ने कुरा व्याख्या गर्नुहोस्। अडियो रोक्‍नुहोस्। </w:t>
      </w:r>
    </w:p>
    <w:p>
      <w:pPr/>
      <w:r>
        <w:rPr>
          <w:lang w:val="ne_NP" w:bidi="ne_NP"/>
        </w:rPr>
      </w:r>
      <w:r>
        <w:rPr>
          <w:lang w:val="ne_NP" w:bidi="ne_NP"/>
        </w:rPr>
        <w:t>यसको सट्टा परमप्रभुले भन्नुभएको हुन सक्छ, "नडराउ, अब्राम! म तिम्रो लागि एक हितकारी वा सहयोगी हुँ—म तिमीलाई मद्दत गर्नेछु—र तिम्रो इनाम ठूलो हुनेछ।"</w:t>
      </w:r>
    </w:p>
    <w:p>
      <w:pPr/>
      <w:r>
        <w:rPr>
          <w:lang w:val="ne_NP" w:bidi="ne_NP"/>
        </w:rPr>
      </w:r>
      <w:r>
        <w:rPr>
          <w:lang w:val="ne_NP" w:bidi="ne_NP"/>
        </w:rPr>
        <w:t>यो परमप्रभु र अब्रामले एकसाथ कुरा गरेको पहिलो पटक हो। यसभन्दा अघि, याहवेले बोल्नुहुन्थ्यो र अब्रामले केवल सुन्थे। तर, यहाँ, अब्रामले जवाफ दिए, "महान परमेश्वर, मेरो सन्तान त छैन, तपाईंको इनामको मलाई के फाइदा छ? तपाईंले मलाई सन्तान दिनुभएको छैन, र दमस्कसको मेरो नोकर एलीएजर मेरो उत्तराधिकारी हुनेछ।" अब्रामको समयमा, सन्तानविहीन दम्पतीहरूले कहिलेकाँही उनीहरूको सेवा गर्न र मरेपछि आफ्नो धन सम्पत्तिको अधिकार पाउन एउटा छोरालाई अपनाउँथे, जो कहिलेकाँही नोकर हुन्थे। यो सम्भव छ कि अब्रामले एलीएजरको उल्लेख गर्दा यस अभ्यासलाई उल्लेख गरिरहेका थिए। यहाँ, अब्रामले परमेश्वरसँग कुरा गरेर अनादर गरिरहेका थिएनन्।</w:t>
      </w:r>
    </w:p>
    <w:p>
      <w:pPr/>
      <w:r>
        <w:rPr>
          <w:lang w:val="ne_NP" w:bidi="ne_NP"/>
        </w:rPr>
      </w:r>
      <w:r>
        <w:rPr>
          <w:lang w:val="ne_NP" w:bidi="ne_NP"/>
        </w:rPr>
        <w:t>अब्रामले जारी राखे, "तपाईंले मलाई कुनै सन्तानहरू दिनुभएको छैन, त्यसैले मेरा नोकरहरूमध्ये एक मेरो उत्तराधिकारी हुनेछ।" अब्रामले यहाँ जोड दिनका लागि आफूलाई दोहोर्याउँछन्।</w:t>
      </w:r>
    </w:p>
    <w:p>
      <w:pPr/>
      <w:r>
        <w:rPr>
          <w:lang w:val="ne_NP" w:bidi="ne_NP"/>
        </w:rPr>
      </w:r>
      <w:r>
        <w:rPr>
          <w:lang w:val="ne_NP" w:bidi="ne_NP"/>
        </w:rPr>
        <w:t>अब्रामकहाँ प्रभुको वचन आयो। "परमप्रभुको वचन उहाँकहाँ आयो" एउटा वाक्यांश हो जुन पछि अब्रामका सन्तानहरू, यहूदी लेखकहरूले परमप्रभुले एक व्यक्तिलाई अगमवक्ताको रूपमा अलग गर्नुभएको थियो भनेर देखाउन प्रयोग गरे। जब परमप्रभुले अब्रामसँग कुरा गर्नुभयो, त्यहाँ यस्तै वाक्यांश प्रयोग गरिएको छ।</w:t>
      </w:r>
    </w:p>
    <w:p>
      <w:pPr/>
      <w:r>
        <w:rPr>
          <w:lang w:val="ne_NP" w:bidi="ne_NP"/>
        </w:rPr>
      </w:r>
      <w:r>
        <w:rPr>
          <w:lang w:val="ne_NP" w:bidi="ne_NP"/>
        </w:rPr>
        <w:t>परमप्रभुले जवाफ दिनुहुन्छ, "यो मानिस तिम्रो उत्तराधिकारी हुने छैन। तिम्रो आफ्नै शरीरबाट एक छोरा हुनेछ, र ऊ तिम्रो उत्तराधिकारी हुनेछ।" यहाँ, परमेश्वरले उत्तराधिकारी अब्रामकै शरीरबाट आउनेछन् र उनी धर्मपुत्र हुने छैनन् भन्ने कुरा स्पष्ट पार्न "तिम्रै आफ्नै भित्री अङ्गबाट" भन्ने वाक्यांश प्रयोग गर्नुहुन्छ।</w:t>
      </w:r>
    </w:p>
    <w:p>
      <w:pPr/>
      <w:r>
        <w:rPr>
          <w:lang w:val="ne_NP" w:bidi="ne_NP"/>
        </w:rPr>
      </w:r>
      <w:r>
        <w:rPr>
          <w:lang w:val="ne_NP" w:bidi="ne_NP"/>
        </w:rPr>
        <w:t xml:space="preserve">यहाँ रोक्नुहोस् र एउटा समूहको रूपमा यो प्रश्नको छलफल गर्नुहोस्: अब्रामका सन्तान हुनेछ भन्ने परमेश्वरले दिनुभएको यो प्रतिज्ञाको बारेमा तपाईंले के सोच्नुहुन्छ? तपाईंको संस्कृतिमा, मानिसहरू बच्चा जन्माउन सक्छन् वा सक्दैनन् भन्ने कुरामा को वा के जिम्मेवार छ? अडियो रोक्‍नुहोस्। </w:t>
      </w:r>
    </w:p>
    <w:p>
      <w:pPr/>
      <w:r>
        <w:rPr>
          <w:lang w:val="ne_NP" w:bidi="ne_NP"/>
        </w:rPr>
      </w:r>
      <w:r>
        <w:rPr>
          <w:lang w:val="ne_NP" w:bidi="ne_NP"/>
        </w:rPr>
        <w:t>त्यसपछि परमप्रभुले अब्रामलाई बाहिर लैजानुभयो। याहवेले भन्नुभयो, "माथि आकाशका ताराहरूलाई हेर र तिमीले सक्छौ भने तिनीहरूलाई गन्ती गर। तिम्रा सन्तानहरू आकाशका ताराहरू जस्तै हुनेछन्।"</w:t>
      </w:r>
    </w:p>
    <w:p>
      <w:pPr/>
      <w:r>
        <w:rPr>
          <w:lang w:val="ne_NP" w:bidi="ne_NP"/>
        </w:rPr>
      </w:r>
      <w:r>
        <w:rPr>
          <w:lang w:val="ne_NP" w:bidi="ne_NP"/>
        </w:rPr>
        <w:t xml:space="preserve">यहाँ रोक्नुहोस्। यदि तपाईंले सक्नुहुन्छ भने राति एउटा समूहको रूपमा बाहिर जानुहोस् र ताराहरूलाई हेर्नुहोस्। आकाशमा सबै ताराहरू गन्ती गर्ने प्रयास गर्नुहोस्। के यो सम्भव छ? तपाईंले ताराहरू गन्ने प्रयास गर्दा तपाईंलाई कस्तो महसुस भइरहेको छ? यसले तपाईंलाई अब्रामलाई परमेश्वरले प्रतिज्ञा गर्नुभएको बारेमा के बताउँछ? अडियो रोक्‍नुहोस्। </w:t>
      </w:r>
    </w:p>
    <w:p>
      <w:pPr/>
      <w:r>
        <w:rPr>
          <w:lang w:val="ne_NP" w:bidi="ne_NP"/>
        </w:rPr>
      </w:r>
      <w:r>
        <w:rPr>
          <w:lang w:val="ne_NP" w:bidi="ne_NP"/>
        </w:rPr>
        <w:t>अब्रामले यहोवाले उहाँलाई दिनुभएको प्रतिज्ञामा भरोसा गरे, र त्यसैले यहोवाले अब्रामलाई धर्मी ठान्नुभयो। पुरानो नियममा धार्मिकताको अवधारणा याहवे र मानिसहरू बीचको सम्बन्ध, वा विभिन्न मानिसहरू बीचको सम्बन्धमा आधारित छ। धर्मीकताले पवित्रता, सही प्रकारले जिउनु वा दोष रहित हुनुलाई जनाउँछ। यहाँ, यहोवा र अब्रामबीचको साँच्चै राम्रो सम्बन्धको कारणले गर्दा यहोवाले अब्रामलाई धर्मी ठान्नुहुन्छ।</w:t>
      </w:r>
    </w:p>
    <w:p>
      <w:pPr/>
      <w:r>
        <w:rPr>
          <w:lang w:val="ne_NP" w:bidi="ne_NP"/>
        </w:rPr>
      </w:r>
      <w:r>
        <w:rPr>
          <w:lang w:val="ne_NP" w:bidi="ne_NP"/>
        </w:rPr>
        <w:t xml:space="preserve">यहाँ रोक्नुहोस् र समूहमा छलफल गर्नुहोस्। तपाईंले परमेश्वरसँग राम्रो सम्बन्ध छ भन्ने सोच्ने व्यक्ति—जो दोषी छैनन् र पवित्र वा राम्रो तरिकाले जीवन बिताउँछन्, त्यस्तो व्यक्तिको वर्णन गर्नुहोस्। तिनीहरूले के गर्छन्? मानिसहरूले तिनीहरूसँग कस्तो व्यवहार गर्छन्? तपाईंले यी प्रकारका मानिसहरूलाई वर्णन गर्न कुन शब्दहरू प्रयोग गर्नुहुन्छ? अडियो रोक्‍नुहोस्। </w:t>
      </w:r>
    </w:p>
    <w:p>
      <w:pPr/>
      <w:r>
        <w:rPr>
          <w:lang w:val="ne_NP" w:bidi="ne_NP"/>
        </w:rPr>
      </w:r>
      <w:r>
        <w:rPr>
          <w:lang w:val="ne_NP" w:bidi="ne_NP"/>
        </w:rPr>
        <w:t>यहोवाले अब्रामलाई दिनुभएको अर्को प्रतिज्ञा एउटा यस्तो शब्दबाट सुरु हुन्छ जसले यो एउटा फरक दृश्य हो भन्ने देखाउँछ। अर्को प्रतिज्ञा सायद अर्कै दिनमा भयो। परमप्रभुले भन्नुभयो, "म परमप्रभु हुँ, जसले तिमीलाई यो भूमि अधिकारमा दिनका लागि कल्दीहरूको ऊरबाट बाहिर ल्याएँ।" यहाँ, परमप्रभुले त्यो देश—ऊर—र ती मानिसहरू—कल्दीहरू—को उल्लेख गर्नुहुन्छ जहाँबाट अब्राम मूलतः आएका थिए। परमप्रभुले अब्रामलाई उहाँले उनको लागि पहिले नै के गरिदिनुभएको थियो भन्ने कुरा सम्झना दिलाउँदै हुनुहुन्छ।</w:t>
      </w:r>
    </w:p>
    <w:p>
      <w:pPr/>
      <w:r>
        <w:rPr>
          <w:lang w:val="ne_NP" w:bidi="ne_NP"/>
        </w:rPr>
      </w:r>
      <w:r>
        <w:rPr>
          <w:lang w:val="ne_NP" w:bidi="ne_NP"/>
        </w:rPr>
        <w:t>अब्रामले जवाफ दिए, "मैले यो भूमिको अधिकार पाउनेछु भन्ने कुरा म कसरी निश्चित रूपमा जान्न सक्छु?"</w:t>
      </w:r>
    </w:p>
    <w:p>
      <w:pPr/>
      <w:r>
        <w:rPr>
          <w:lang w:val="ne_NP" w:bidi="ne_NP"/>
        </w:rPr>
      </w:r>
      <w:r>
        <w:rPr>
          <w:lang w:val="ne_NP" w:bidi="ne_NP"/>
        </w:rPr>
        <w:t>परमप्रभुले भन्नुभयो, "मकहाँ तीन वर्षका एउटा कोरली गाई, एउटी बाख्री र एउटा थुमा ल्याऊ। मेरो लागि एउटा ढुकुर र एउटा परेवाको चल्ला पनि ल्याऊ।"</w:t>
      </w:r>
    </w:p>
    <w:p>
      <w:pPr/>
      <w:r>
        <w:rPr>
          <w:lang w:val="ne_NP" w:bidi="ne_NP"/>
        </w:rPr>
      </w:r>
      <w:r>
        <w:rPr>
          <w:lang w:val="ne_NP" w:bidi="ne_NP"/>
        </w:rPr>
        <w:t xml:space="preserve">यहाँ रोक्नुहोस् र एउटा </w:t>
      </w:r>
      <w:r>
        <w:rPr>
          <w:lang w:val="ne_NP" w:bidi="ne_NP"/>
        </w:rPr>
        <w:t>तीन वर्षको कोरली (जुन एउटा जवान पोथी गाई हो), तीन वर्षकी बाख्री, र तीन वर्षको भेडो (जुन एउटा भाले भेडा हो)</w:t>
      </w:r>
      <w:r>
        <w:rPr>
          <w:lang w:val="ne_NP" w:bidi="ne_NP"/>
        </w:rPr>
        <w:t xml:space="preserve"> को समूहका तस्वीरहरू हेर्नुहोस्। समूहको रूपमा </w:t>
      </w:r>
      <w:r>
        <w:rPr>
          <w:lang w:val="ne_NP" w:bidi="ne_NP"/>
        </w:rPr>
        <w:t>ढुकुर र परेवाको बच्चा</w:t>
      </w:r>
      <w:r>
        <w:rPr>
          <w:lang w:val="ne_NP" w:bidi="ne_NP"/>
        </w:rPr>
        <w:t xml:space="preserve"> (जुन दुई किसिमका चराहरू हुन्) का तस्वीरहरू पनि हेर्नुहोस्। तपाईंसँग आफ्नो भाषामा यी जनावरहरूलाई वर्णन गर्नका लागि के-कस्ता शब्दहरू वा वाक्यांशहरू छन्? अडियो रोक्‍नुहोस्। </w:t>
      </w:r>
    </w:p>
    <w:p>
      <w:pPr/>
      <w:r>
        <w:rPr>
          <w:lang w:val="ne_NP" w:bidi="ne_NP"/>
        </w:rPr>
      </w:r>
      <w:r>
        <w:rPr>
          <w:lang w:val="ne_NP" w:bidi="ne_NP"/>
        </w:rPr>
        <w:t>अब्रामले पशुहरूलाई मारे। उनले बाच्छी, बाख्री र थुमालाई लम्बाइ पट्टीबाट आधा पारेर काटे। उहाँले चराहरूलाई आधा पारेर काट्नु भएन। उहाँले पशुहरू र चराहरूलाई दुई पङ्क्तिमा एक अर्काको सम्मुख पारेर मिलाउनुभयो। यो सायद अब्रामको वरिपरि संस्कृतिहरूमा मानिसहरूले एक अर्कासँग करार गर्नका लागि प्रयोग गर्ने एउटा प्रकारको रीतिरिवाज थियो। करार दुई मानिसहरू वा समूहहरूका बीचमा गरिएको स्थायी सम्झौता हो जसले शान्ति वा मित्रता स्थापित गर्छ। दुवै मानिसहरू यो सम्झौतामा विश्वासी हुन र एक अर्कासँग राम्रो सम्बन्धमा रहन सहमत छन्। दुवै पक्षहरूले एउटा धार्मिक उत्सव वा बलिदानमा करारप्रति विश्वासी हुने कसम खान्छन्। करारहरू कानूनी सम्झौताहरू भन्दा गहिरा हुन्छन् किनभने करारहरूलाई दुवै पक्षबाट वफादारी र बलिदानपूर्ण प्रेमको आवश्यकता पर्दछ।</w:t>
      </w:r>
    </w:p>
    <w:p>
      <w:pPr/>
      <w:r>
        <w:rPr>
          <w:lang w:val="ne_NP" w:bidi="ne_NP"/>
        </w:rPr>
      </w:r>
      <w:r>
        <w:rPr>
          <w:lang w:val="ne_NP" w:bidi="ne_NP"/>
        </w:rPr>
        <w:t>जब-जब शिकारी चराहरू मरेका पशुहरूलाई खान आउँथे, तब अब्रामले तिनीहरूलाई खेद्थे।</w:t>
      </w:r>
    </w:p>
    <w:p>
      <w:pPr/>
      <w:r>
        <w:rPr>
          <w:lang w:val="ne_NP" w:bidi="ne_NP"/>
        </w:rPr>
      </w:r>
      <w:r>
        <w:rPr>
          <w:lang w:val="ne_NP" w:bidi="ne_NP"/>
        </w:rPr>
        <w:t xml:space="preserve">यहाँ रोक्नुहोस् र समूहको रूपमा </w:t>
      </w:r>
      <w:r>
        <w:rPr>
          <w:lang w:val="ne_NP" w:bidi="ne_NP"/>
        </w:rPr>
        <w:t>शिकारी चराहरू</w:t>
      </w:r>
      <w:r>
        <w:rPr>
          <w:lang w:val="ne_NP" w:bidi="ne_NP"/>
        </w:rPr>
        <w:t xml:space="preserve">का तस्वीरहरू हेर्नुहोस्। यी पशुहरूलाई काट्न र तिनीहरूलाई लामबद्ध बनाउन परमेश्वरले अब्रामलाई गरेको अनुरोधको बारेमा तपाईंले के सोच्नुहुन्छ? अडियो रोक्‍नुहोस्। </w:t>
      </w:r>
    </w:p>
    <w:p>
      <w:pPr/>
      <w:r>
        <w:rPr>
          <w:lang w:val="ne_NP" w:bidi="ne_NP"/>
        </w:rPr>
      </w:r>
      <w:r>
        <w:rPr>
          <w:lang w:val="ne_NP" w:bidi="ne_NP"/>
        </w:rPr>
        <w:t>सूर्य अस्ताउँदै गर्दा, परमप्रभुले अब्रामलाई गहिरो निद्रामा पार्नुभयो। अब्राम अनौठो र अत्यधिक डरले त्रसित भए। अब्रामको बारेमा कथाहरूमा यो नै एउटा मात्र समय हो कि अब्राम याहवेसँग कुरा गर्दा डराउँछन्।</w:t>
      </w:r>
    </w:p>
    <w:p>
      <w:pPr/>
      <w:r>
        <w:rPr>
          <w:lang w:val="ne_NP" w:bidi="ne_NP"/>
        </w:rPr>
      </w:r>
      <w:r>
        <w:rPr>
          <w:lang w:val="ne_NP" w:bidi="ne_NP"/>
        </w:rPr>
        <w:t xml:space="preserve">यहाँ रोक्नुहोस्। एउटा समूहको रूपमा, मानिसहरू धेरै डराएका बेलाका कथाहरू सुनाउनुहोस्। मानिसहरूले आफ्नो डरलाई वर्णन गर्न प्रयोग गर्ने शब्दहरू र वाक्यांशहरूमा ध्यान दिनुहोस्। अडियो रोक्‍नुहोस्। </w:t>
      </w:r>
    </w:p>
    <w:p>
      <w:pPr/>
      <w:r>
        <w:rPr>
          <w:lang w:val="ne_NP" w:bidi="ne_NP"/>
        </w:rPr>
      </w:r>
      <w:r>
        <w:rPr>
          <w:lang w:val="ne_NP" w:bidi="ne_NP"/>
        </w:rPr>
        <w:t>याहवेले भन्नुभयो, "निश्चय जान कि तिम्रा सन्तानहरू जुन देश आफ्नो होइन त्यहाँ परदेशी हुनेछन्।" तिनीहरू त्यहाँ चार सय वर्षसम्म दबाइएका दासहरू हुनेछन्। तर तिनीहरूलाई दास बनाउने देशलाई म सजाय दिनेछु, र तिम्रा सन्तानहरूले ठूलो धन लिएर निस्कनेछन्।"</w:t>
      </w:r>
    </w:p>
    <w:p>
      <w:pPr/>
      <w:r>
        <w:rPr>
          <w:lang w:val="ne_NP" w:bidi="ne_NP"/>
        </w:rPr>
      </w:r>
      <w:r>
        <w:rPr>
          <w:lang w:val="ne_NP" w:bidi="ne_NP"/>
        </w:rPr>
        <w:t xml:space="preserve">यहाँ रोक्नुहोस् र समूहमा छलफल गर्नुहोस्: परमेश्वरले अब्रामलाई ४०० वर्ष पछिको भविष्यमा हुने कुराहरू बताउनुभएको बारेमा तपाईं के सोच्नुहुन्छ? अडियो रोक्‍नुहोस्। </w:t>
      </w:r>
    </w:p>
    <w:p>
      <w:pPr/>
      <w:r>
        <w:rPr>
          <w:lang w:val="ne_NP" w:bidi="ne_NP"/>
        </w:rPr>
      </w:r>
      <w:r>
        <w:rPr>
          <w:lang w:val="ne_NP" w:bidi="ne_NP"/>
        </w:rPr>
        <w:t>परमप्रभुले जारी राख्नुभयो, "तर तिमी अब्राम, आफ्ना पुर्खाहरूकहाँ शान्तिमा जानेछौ र राम्रो वृद्धावस्थामा तिमीलाई गाडिनेछ।" "आफ्ना पुर्खाहरूकहाँ जानु" भन्ने एउटा उखान थियो जसको अर्थ "मर्नु" हुन्थ्यो। "पाको उमेरमा गाडिनु" भन्नुको अर्थ अब्राम लामो समय बाँचेपछि मर्नेछन् भन्ने थियो।</w:t>
      </w:r>
    </w:p>
    <w:p>
      <w:pPr/>
      <w:r>
        <w:rPr>
          <w:lang w:val="ne_NP" w:bidi="ne_NP"/>
        </w:rPr>
      </w:r>
      <w:r>
        <w:rPr>
          <w:lang w:val="ne_NP" w:bidi="ne_NP"/>
        </w:rPr>
        <w:t xml:space="preserve">यहाँ रोक्नुहोस् र समूहको रूपमा छलफल गर्नुहोस्: तपाईंसँग तपाईंको भाषामा यस्तै कुन वाक्यांशहरू छन्? तपाईंको संस्कृतिमा, तपाईं आफ्ना खनाति-खनातिनीहरूलाई हुने कुराहरूका बारेमा कसरी कुरा गर्नुहुन्छ? अडियो रोक्‍नुहोस्। </w:t>
      </w:r>
    </w:p>
    <w:p>
      <w:pPr/>
      <w:r>
        <w:rPr>
          <w:lang w:val="ne_NP" w:bidi="ne_NP"/>
        </w:rPr>
      </w:r>
      <w:r>
        <w:rPr>
          <w:lang w:val="ne_NP" w:bidi="ne_NP"/>
        </w:rPr>
        <w:t>अन्तमा, परमप्रभुले भन्नुभयो, "चार पुस्तापछि तिमीहरूका सन्तानहरू यहाँ यस भूमिमा फर्किनेछन्। एमोरीहरूको पाप अझै तिनीहरूलाई सजाय दिनका लागि पर्याप्त भएको छैन।" यहाँ, जब परमप्रभुले "एमोरीहरूको पाप अझै ठूलो छैन" भन्नुभयो, उहाँको अर्थ एमोरीहरूले यति धेरै पाप गरेका थिएनन् कि परमप्रभुले तिनीहरूलाई अझै दण्ड दिनुपर्थ्यो। जब परमप्रभुले यहाँ एमोरीहरूलाई जनाउनुहुन्छ, उहाँले सायद अब्रामका सन्तानहरूलाई दिनुहुने भूमिमा बसोबास गर्ने सबै मानिसहरूलाई जनाउँदै हुनुहुन्छ, केवल मानिसहरूको एउटा समूहलाई होइन। "चार पुस्ताहरू" ले सायद लगभग चार सय वर्षलाई बुझाउँछ।</w:t>
      </w:r>
    </w:p>
    <w:p>
      <w:pPr/>
      <w:r>
        <w:rPr>
          <w:lang w:val="ne_NP" w:bidi="ne_NP"/>
        </w:rPr>
      </w:r>
      <w:r>
        <w:rPr>
          <w:lang w:val="ne_NP" w:bidi="ne_NP"/>
        </w:rPr>
        <w:t xml:space="preserve">यहाँ रोक्नुहोस् र समूहमा छलफल गर्नुहोस्: त्यस भूमिमा हाल बसोबास गरिरहेका मानिसहरूका लागि परमेश्वरको योजनाको बारेमा तपाईं के सोच्नुहुन्छ? अडियो रोक्‍नुहोस्। </w:t>
      </w:r>
    </w:p>
    <w:p>
      <w:pPr/>
      <w:r>
        <w:rPr>
          <w:lang w:val="ne_NP" w:bidi="ne_NP"/>
        </w:rPr>
      </w:r>
      <w:r>
        <w:rPr>
          <w:lang w:val="ne_NP" w:bidi="ne_NP"/>
        </w:rPr>
        <w:t>सूर्यास्त भएपछि र अँध्यारो भएपछि, अब्रामले धुवाँ निस्किरहेको आगोको भाँडा र बलिरहेको मशाल मरेका पशुहरूका टुक्राहरूको बीचबाट गइरहेको देखे। आगो प्राय: यहोवाको उपस्थितिको प्रतीक थियो। यसले यहोवा आफै पशुहरूका टुक्राहरूको बीचबाट हिँड्दै हुनुहुन्थ्यो भन्ने कुरा देखाउँछ। यस कथामा, यहोवा मात्र हुनुहुन्छ जो पशुहरूका ती टुक्राहरूको बीचबाट हिँड्नुभयो। आगो राख्ने भाँडाहरू भित्र तातो कोइला भएका साना माटोका भाँडाहरू थिए। तिनीहरू रोटी पकाउन प्रयोग गरिन्थे। मशालहरू उज्यालोका लागि प्रयोग गरिने बलिरहेका दाउराहरू थिए।</w:t>
      </w:r>
    </w:p>
    <w:p>
      <w:pPr/>
      <w:r>
        <w:rPr>
          <w:lang w:val="ne_NP" w:bidi="ne_NP"/>
        </w:rPr>
      </w:r>
      <w:r>
        <w:rPr>
          <w:lang w:val="ne_NP" w:bidi="ne_NP"/>
        </w:rPr>
        <w:t xml:space="preserve">यहाँ रोक्नुहोस् र समूहको रूपमा एउटा </w:t>
      </w:r>
      <w:r>
        <w:rPr>
          <w:b/>
          <w:lang w:val="ne_NP" w:bidi="ne_NP"/>
        </w:rPr>
        <w:t>मशाल</w:t>
      </w:r>
      <w:r>
        <w:rPr>
          <w:lang w:val="ne_NP" w:bidi="ne_NP"/>
        </w:rPr>
        <w:t xml:space="preserve"> र एउटा </w:t>
      </w:r>
      <w:r>
        <w:rPr>
          <w:b/>
          <w:lang w:val="ne_NP" w:bidi="ne_NP"/>
        </w:rPr>
        <w:t>आगो राख्ने भाँडा</w:t>
      </w:r>
      <w:r>
        <w:rPr>
          <w:lang w:val="ne_NP" w:bidi="ne_NP"/>
        </w:rPr>
        <w:t xml:space="preserve"> को तस्वीर हेर्नुहोस्। अडियो रोक्‍नुहोस्। </w:t>
      </w:r>
    </w:p>
    <w:p>
      <w:pPr/>
      <w:r>
        <w:rPr>
          <w:lang w:val="ne_NP" w:bidi="ne_NP"/>
        </w:rPr>
      </w:r>
      <w:r>
        <w:rPr>
          <w:lang w:val="ne_NP" w:bidi="ne_NP"/>
        </w:rPr>
        <w:t>यस प्रकारको करारमा, मानिसहरू काटिएका पशुहरूको बीचबाट हिँड्थे कि तिनीहरूले आफ्ना प्रतिज्ञाहरू भङ्ग गरेमा तिनीहरू पशुहरू जस्तै हुनेछन् भनेर देखाउन सक्थे। सामान्यतया, करार गर्ने मानिसहरूको दुवै समूहहरू पशुहरूको बीचमा हिँड्थे। यहाँ, आगोको भाँडा र मशालको रूपमा परमप्रभुको उपस्थिति मात्र पशुहरूको पङ्क्ति बीचमा हिँड्छ। यसले यो करार असामान्य छ भनेर देखाउँछ। परमप्रभुले करार पालन गर्ने पूर्ण जिम्मेवारी लिइरहनुभएको छ।</w:t>
      </w:r>
    </w:p>
    <w:p>
      <w:pPr/>
      <w:r>
        <w:rPr>
          <w:lang w:val="ne_NP" w:bidi="ne_NP"/>
        </w:rPr>
      </w:r>
      <w:r>
        <w:rPr>
          <w:lang w:val="ne_NP" w:bidi="ne_NP"/>
        </w:rPr>
        <w:t xml:space="preserve">यहाँ रोक्नुहोस् र समूहको रूपमा यस्ता रीतिरिवाजहरूका बारेमा छलफल गर्नुहोस्। तपाईंले आफ्नो संस्कृतिमा करार वा सम्झौता बनाउनुभएको छ भनेर कसरी देखाउनुहुन्छ? तपाईंले करार गर्नुभएको छ भनेर देखाउन तपाईंले कस्तो प्रकारका रीतिरिवाजहरू गर्नुहुन्छ? अडियो रोक्‍नुहोस्। </w:t>
      </w:r>
    </w:p>
    <w:p>
      <w:pPr/>
      <w:r>
        <w:rPr>
          <w:lang w:val="ne_NP" w:bidi="ne_NP"/>
        </w:rPr>
      </w:r>
      <w:r>
        <w:rPr>
          <w:lang w:val="ne_NP" w:bidi="ne_NP"/>
        </w:rPr>
        <w:t>त्यसदिन परमप्रभुले अब्रामसँग करार गर्नुभयो र भन्नुभयो, "म तिम्रा सन्तानहरूलाई मिश्रको सिमानाबाट ठूलो युफ्रेटिस नदीसम्मको यो भूमि दिन्छु। म तिनीहरूलाई केनीहरू, केनिज्जीहरू, कादमोनीहरू, हित्तीहरू, परिज्जीहरू, रपाईहरू, एमोरीहरू, कनानीहरू, गिरगाशीहरू र यबूसीहरू बसोबास गर्ने भूमि दिन्छु।"</w:t>
      </w:r>
    </w:p>
    <w:p>
      <w:pPr/>
      <w:r>
        <w:rPr>
          <w:lang w:val="ne_NP" w:bidi="ne_NP"/>
        </w:rPr>
      </w:r>
      <w:r>
        <w:rPr>
          <w:lang w:val="ne_NP" w:bidi="ne_NP"/>
        </w:rPr>
        <w:t xml:space="preserve">यहाँ रोक्नुहोस् र </w:t>
      </w:r>
      <w:r>
        <w:rPr>
          <w:lang w:val="ne_NP" w:bidi="ne_NP"/>
        </w:rPr>
        <w:t>यी मानिसहरूका समूहहरू बसोबास गरेका हुन सक्ने क्षेत्रहरू</w:t>
      </w:r>
      <w:r>
        <w:rPr>
          <w:lang w:val="ne_NP" w:bidi="ne_NP"/>
        </w:rPr>
        <w:t xml:space="preserve">को नक्सा समूहको रूपमा हेर्नुहोस्। अडियो रोक्‍नुहोस्। </w:t>
      </w:r>
      <w:r>
        <w:rPr>
          <w:lang w:val="ne_NP" w:bidi="ne_NP"/>
        </w:rPr>
      </w:r>
    </w:p>
    <w:p>
      <w:pPr>
        <w:pStyle w:val="Heading3"/>
      </w:pPr>
      <w:r>
        <w:rPr>
          <w:lang w:val="ne_NP" w:bidi="ne_NP"/>
        </w:rPr>
        <w:t>Step 3</w:t>
      </w:r>
    </w:p>
    <w:p>
      <w:pPr/>
      <w:r>
        <w:rPr>
          <w:lang w:val="ne_NP" w:bidi="ne_NP"/>
        </w:rPr>
      </w:r>
      <w:r>
        <w:rPr>
          <w:lang w:val="ne_NP" w:bidi="ne_NP"/>
        </w:rPr>
        <w:t>अनुवादलाई सजिलोसँग बुझ्न उत्पत्ति १५:१–२१ को श्रव्य संस्करण सुन्नुहोस्।</w:t>
      </w:r>
    </w:p>
    <w:p>
      <w:pPr/>
      <w:r>
        <w:rPr>
          <w:lang w:val="ne_NP" w:bidi="ne_NP"/>
        </w:rPr>
      </w:r>
      <w:r>
        <w:rPr>
          <w:lang w:val="ne_NP" w:bidi="ne_NP"/>
        </w:rPr>
        <w:t>यस चरणमा समूहले यस खण्डको दृश्यहरू, पात्रहरू र सेटिङलाई परिभाषित गर्नेछन्। त्यसपछि समूहले यस भागलाई दृश्यात्मक बनाउनेछ ।</w:t>
      </w:r>
    </w:p>
    <w:p>
      <w:pPr/>
      <w:r>
        <w:rPr>
          <w:lang w:val="ne_NP" w:bidi="ne_NP"/>
        </w:rPr>
      </w:r>
      <w:r>
        <w:rPr>
          <w:lang w:val="ne_NP" w:bidi="ne_NP"/>
        </w:rPr>
        <w:t>यस खण्डमा पाँच वटा दृश्यहरू छन्।</w:t>
      </w:r>
    </w:p>
    <w:p>
      <w:pPr/>
      <w:r>
        <w:rPr>
          <w:lang w:val="ne_NP" w:bidi="ne_NP"/>
        </w:rPr>
      </w:r>
      <w:r>
        <w:rPr>
          <w:b/>
          <w:lang w:val="ne_NP" w:bidi="ne_NP"/>
        </w:rPr>
        <w:t>पहिलो दृश्यमा:</w:t>
      </w:r>
      <w:r>
        <w:rPr>
          <w:lang w:val="ne_NP" w:bidi="ne_NP"/>
        </w:rPr>
        <w:t xml:space="preserve"> याहवे अब्रामसँग कुरा गर्नुहुन्छ र याहवेले अब्रामलाई इनाम दिनुहुनेछ र रक्षा गर्नुहुनेछ भनी बताउनुहुन्छ। अब्रामले याहवेलाई सोध्छन् कि याहवेका आशिष्‌हरूको के फाइदा हुन्छ, किनभने अब्रामका कुनै सन्तान छैनन् र अब्रामको उत्तराधिकारी एउटा नोकर हुनेछ। अब्रामका आफ्नै सन्तानहरू हुनेछन् भनेर परमप्रभुले जवाफ दिनुहुन्छ।</w:t>
      </w:r>
    </w:p>
    <w:p>
      <w:pPr/>
      <w:r>
        <w:rPr>
          <w:lang w:val="ne_NP" w:bidi="ne_NP"/>
        </w:rPr>
      </w:r>
      <w:r>
        <w:rPr>
          <w:b/>
          <w:lang w:val="ne_NP" w:bidi="ne_NP"/>
        </w:rPr>
        <w:t>दोस्रो दृश्यमा:</w:t>
      </w:r>
      <w:r>
        <w:rPr>
          <w:lang w:val="ne_NP" w:bidi="ne_NP"/>
        </w:rPr>
        <w:t xml:space="preserve"> याहवेले अब्रामलाई बाहिर लैजानुहुन्छ र आकाशतिर हेर्न भन्नुहुन्छ। परमप्रभुले अब्रामलाई भन्नुहुन्छ कि अब्रामका सन्तानहरू आकाशका ताराहरू जस्तै अनगिन्ती हुनेछन्। अब्रामले यहोवामा विश्वास गर्छन्।</w:t>
      </w:r>
    </w:p>
    <w:p>
      <w:pPr/>
      <w:r>
        <w:rPr>
          <w:lang w:val="ne_NP" w:bidi="ne_NP"/>
        </w:rPr>
      </w:r>
      <w:r>
        <w:rPr>
          <w:b/>
          <w:lang w:val="ne_NP" w:bidi="ne_NP"/>
        </w:rPr>
        <w:t>तेस्रो दृश्यमा:</w:t>
      </w:r>
      <w:r>
        <w:rPr>
          <w:lang w:val="ne_NP" w:bidi="ne_NP"/>
        </w:rPr>
        <w:t xml:space="preserve"> अर्को दिन, परमप्रभुले अब्रामलाई जमीन दिने प्रतिज्ञा गर्नुहुन्छ। अब्रामले यहोवाले उनलाई भूमि दिनुहुनेछ भन्ने कुरा निश्चित रूपमा कसरी थाहा पाउन सक्छन् भनेर सोध्छन्। यहोवाले अब्रामलाई केही पशुहरू ल्याउन भन्नुहुन्छ। अब्रामले पशुहरूलाई यहोवाकहाँ ल्याउँछन् र पशुहरूलाई आधा टुक्रा पार्छन्।</w:t>
      </w:r>
    </w:p>
    <w:p>
      <w:pPr/>
      <w:r>
        <w:rPr>
          <w:lang w:val="ne_NP" w:bidi="ne_NP"/>
        </w:rPr>
      </w:r>
      <w:r>
        <w:rPr>
          <w:b/>
          <w:lang w:val="ne_NP" w:bidi="ne_NP"/>
        </w:rPr>
        <w:t>चौथो दृश्यमा:</w:t>
      </w:r>
      <w:r>
        <w:rPr>
          <w:lang w:val="ne_NP" w:bidi="ne_NP"/>
        </w:rPr>
        <w:t xml:space="preserve"> सूर्य अस्ताउँदै गर्दा, अब्राम तन्द्रामा पर्छन्। परमप्रभुले अब्रामलाई अब्रामका सन्तानहरूको बारेमा बताउनुहुन्छ।</w:t>
      </w:r>
    </w:p>
    <w:p>
      <w:pPr/>
      <w:r>
        <w:rPr>
          <w:lang w:val="ne_NP" w:bidi="ne_NP"/>
        </w:rPr>
      </w:r>
      <w:r>
        <w:rPr>
          <w:b/>
          <w:lang w:val="ne_NP" w:bidi="ne_NP"/>
        </w:rPr>
        <w:t>पाँचौ दृश्यमा:</w:t>
      </w:r>
      <w:r>
        <w:rPr>
          <w:lang w:val="ne_NP" w:bidi="ne_NP"/>
        </w:rPr>
        <w:t xml:space="preserve"> परमप्रभुले अब्रामसँग एउटा करार गर्नुहुन्छ। सूर्य अस्ताएपछि र अँध्यारो भएपछि, एउटा मकल र मशाल ती काटिएका पशुहरूका दुई पङ्क्तिको बीचबाट पार हुन्छन्। परमप्रभु भन्नुहुन्छ, "म तिम्रा सन्तानहरूलाई मिश्रको नदीदेखि महान् युफ्रेटिस नदीसम्मको यो भूमि दिन्छु।" म तिमीलाई केनीहरू, कनज्जीहरू, कादमोनीहरू, हित्तीहरू, परिज्जीहरू, रपाईहरू, एमोरीहरू, कनानीहरू, गिर्गाशीहरू र यबूसीहरूको भूमि दिन्छु।"</w:t>
      </w:r>
    </w:p>
    <w:p>
      <w:pPr/>
      <w:r>
        <w:rPr>
          <w:lang w:val="ne_NP" w:bidi="ne_NP"/>
        </w:rPr>
      </w:r>
      <w:r>
        <w:rPr>
          <w:lang w:val="ne_NP" w:bidi="ne_NP"/>
        </w:rPr>
        <w:t>यस कथामा यि पात्रहरु समावेश छन्:</w:t>
      </w:r>
    </w:p>
    <w:p>
      <w:pPr>
        <w:pStyle w:val="ListBullet"/>
        <w:spacing w:line="240" w:lineRule="auto"/>
        <w:ind w:left="720"/>
      </w:pPr>
      <w:r>
        <w:rPr>
          <w:lang w:val="ne_NP" w:bidi="ne_NP"/>
        </w:rPr>
      </w:r>
      <w:r>
        <w:rPr>
          <w:lang w:val="ne_NP" w:bidi="ne_NP"/>
        </w:rPr>
        <w:t>यहोवा</w:t>
      </w:r>
    </w:p>
    <w:p>
      <w:pPr>
        <w:pStyle w:val="ListBullet"/>
        <w:spacing w:line="240" w:lineRule="auto"/>
        <w:ind w:left="720"/>
      </w:pPr>
      <w:r>
        <w:rPr>
          <w:lang w:val="ne_NP" w:bidi="ne_NP"/>
        </w:rPr>
      </w:r>
      <w:r>
        <w:rPr>
          <w:lang w:val="ne_NP" w:bidi="ne_NP"/>
        </w:rPr>
        <w:t>अब्राम</w:t>
      </w:r>
    </w:p>
    <w:p>
      <w:pPr>
        <w:pStyle w:val="ListBullet"/>
        <w:spacing w:line="240" w:lineRule="auto"/>
        <w:ind w:left="720"/>
      </w:pPr>
      <w:r>
        <w:rPr>
          <w:lang w:val="ne_NP" w:bidi="ne_NP"/>
        </w:rPr>
      </w:r>
      <w:r>
        <w:rPr>
          <w:lang w:val="ne_NP" w:bidi="ne_NP"/>
        </w:rPr>
        <w:t>दमस्कसको एलीएजर (जसको उल्लेख गरिएको छ)</w:t>
      </w:r>
    </w:p>
    <w:p>
      <w:pPr/>
      <w:r>
        <w:rPr>
          <w:lang w:val="ne_NP" w:bidi="ne_NP"/>
        </w:rPr>
      </w:r>
      <w:r>
        <w:rPr>
          <w:lang w:val="ne_NP" w:bidi="ne_NP"/>
        </w:rPr>
        <w:t>समूहको रूपमा, खण्डको सेटिङका यी भागहरूमा ध्यान दिनुहोस्:</w:t>
      </w:r>
    </w:p>
    <w:p>
      <w:pPr/>
      <w:r>
        <w:rPr>
          <w:lang w:val="ne_NP" w:bidi="ne_NP"/>
        </w:rPr>
      </w:r>
      <w:r>
        <w:rPr>
          <w:lang w:val="ne_NP" w:bidi="ne_NP"/>
        </w:rPr>
        <w:t>पहिलो दृश्यमा, परमप्रभु र अब्रामबीचको संवादको कल्पना गर्नुहोस्। यो कथा सायद रातिबाट सुरु हुन्छ। अब्राम सायद पालमा छन्।</w:t>
      </w:r>
    </w:p>
    <w:p>
      <w:pPr/>
      <w:r>
        <w:rPr>
          <w:lang w:val="ne_NP" w:bidi="ne_NP"/>
        </w:rPr>
      </w:r>
      <w:r>
        <w:rPr>
          <w:lang w:val="ne_NP" w:bidi="ne_NP"/>
        </w:rPr>
        <w:t xml:space="preserve">यहाँ रोक्नुहोस् र समूहको रूपमा </w:t>
      </w:r>
      <w:r>
        <w:rPr>
          <w:lang w:val="ne_NP" w:bidi="ne_NP"/>
        </w:rPr>
        <w:t>पाल</w:t>
      </w:r>
      <w:r>
        <w:rPr>
          <w:lang w:val="ne_NP" w:bidi="ne_NP"/>
        </w:rPr>
        <w:t xml:space="preserve">को तस्वीर हेर्नुहोस्। अडियो रोक्‍नुहोस्। </w:t>
      </w:r>
    </w:p>
    <w:p>
      <w:pPr/>
      <w:r>
        <w:rPr>
          <w:lang w:val="ne_NP" w:bidi="ne_NP"/>
        </w:rPr>
      </w:r>
      <w:r>
        <w:rPr>
          <w:lang w:val="ne_NP" w:bidi="ne_NP"/>
        </w:rPr>
        <w:t>परमप्रभुले अब्रामलाई भन्नुहुन्छ, "नडराऊ। म तिमीलाई ढालजस्तै रक्षा गर्नेछु, र म तिमीलाई ठूलो इनाम दिनेछु।"</w:t>
      </w:r>
    </w:p>
    <w:p>
      <w:pPr/>
      <w:r>
        <w:rPr>
          <w:lang w:val="ne_NP" w:bidi="ne_NP"/>
        </w:rPr>
      </w:r>
      <w:r>
        <w:rPr>
          <w:lang w:val="ne_NP" w:bidi="ne_NP"/>
        </w:rPr>
        <w:t xml:space="preserve">यहाँ रोक्नुहोस् र समूहको रूपमा एउटा </w:t>
      </w:r>
      <w:r>
        <w:rPr>
          <w:b/>
          <w:lang w:val="ne_NP" w:bidi="ne_NP"/>
        </w:rPr>
        <w:t>ढाल</w:t>
      </w:r>
      <w:r>
        <w:rPr>
          <w:lang w:val="ne_NP" w:bidi="ne_NP"/>
        </w:rPr>
        <w:t xml:space="preserve">को तस्वीर हेर्नुहोस्। समूहमा यो प्रश्नको छलफल गर्नुहोस्: तपाईंसँग कस्तो प्रकारका सुरक्षाका प्रतीकहरू छन्, जस्तै ढाल अब्रामका लागि सुरक्षाको प्रतीक थियो? अडियो रोक्‍नुहोस्। </w:t>
      </w:r>
    </w:p>
    <w:p>
      <w:pPr/>
      <w:r>
        <w:rPr>
          <w:lang w:val="ne_NP" w:bidi="ne_NP"/>
        </w:rPr>
      </w:r>
      <w:r>
        <w:rPr>
          <w:lang w:val="ne_NP" w:bidi="ne_NP"/>
        </w:rPr>
        <w:t>दोस्रो दृश्यमा, दृश्यको परिवेश र चाललाई दृश्यात्मक बनाउने कुरा निश्चित गर्नुहोस्। परमप्रभुले अब्रामलाई बाहिर ल्याउनुहुन्छ। रात परेको छ। परमप्रभुले अब्रामलाई भन्नुहुन्छ, "ताराहरूलाई हेर। के तिमीले तिनीहरूलाई गन्न सक्छौ?" परमप्रभुले यस प्रश्नको जवाफको आशा गर्नुभएको थिएन। अब्रामका धेरै सन्तानहरू हुनेछन् भनेर उहाँले अब्रामलाई देखाइरहनु भएको थियो।</w:t>
      </w:r>
    </w:p>
    <w:p>
      <w:pPr/>
      <w:r>
        <w:rPr>
          <w:lang w:val="ne_NP" w:bidi="ne_NP"/>
        </w:rPr>
      </w:r>
      <w:r>
        <w:rPr>
          <w:lang w:val="ne_NP" w:bidi="ne_NP"/>
        </w:rPr>
        <w:t>परमप्रभुले अब्रामसँग कुरा गर्न जारी राख्नुहुन्छ। उहाँ भन्नुहुन्छ, "तिम्रा सन्तानहरू आकाशका ताराहरू जस्तै हुनेछन्।" अब्रामले परमप्रभुमा विश्वास गर्छन्, र यसरी परमप्रभुले अब्रामलाई धर्मी ठान्नुहुन्छ। यो कुरा सम्झनु महत्त्वपूर्ण छ कि अब्राम परमप्रभुसँग राम्रो सम्बन्धमा छन् किनभने अब्रामले परमेश्वरमा विश्वास गर्छन् भनेर परमप्रभु भन्नुहुन्छ।</w:t>
      </w:r>
    </w:p>
    <w:p>
      <w:pPr/>
      <w:r>
        <w:rPr>
          <w:lang w:val="ne_NP" w:bidi="ne_NP"/>
        </w:rPr>
      </w:r>
      <w:r>
        <w:rPr>
          <w:lang w:val="ne_NP" w:bidi="ne_NP"/>
        </w:rPr>
        <w:t>तेस्रो दृश्यमा, परमप्रभु र अब्रामबीचको संवादलाई दृश्यात्मक बनाउनुहोस्। यो दृश्य एउटा शब्दबाट सुरु हुन्छ जुन एउटा नयाँ दृश्य सुरु गर्न प्रयोग गरिन्छ, त्यसैले यो सायद अघिल्लो दृश्यहरू भन्दा फरक दिनमा हुन्छ। यो दिनको कुन समयमा हुन्छ भन्ने हामीलाई थाहा छैन। परमप्रभुले अब्रामलाई भन्नुहुन्छ, "म परमप्रभु हुँ, मैले तिमीलाई यो भूमि अधिकारको रूपमा दिनका लागि कल्दीहरूको ऊरबाट बाहिर निकालेँ।"</w:t>
      </w:r>
    </w:p>
    <w:p>
      <w:pPr/>
      <w:r>
        <w:rPr>
          <w:lang w:val="ne_NP" w:bidi="ne_NP"/>
        </w:rPr>
      </w:r>
      <w:r>
        <w:rPr>
          <w:lang w:val="ne_NP" w:bidi="ne_NP"/>
        </w:rPr>
        <w:t xml:space="preserve">यहाँ रोक्नुहोस् र, समूहको रूपमा, नक्सामा </w:t>
      </w:r>
      <w:r>
        <w:rPr>
          <w:lang w:val="ne_NP" w:bidi="ne_NP"/>
        </w:rPr>
        <w:t>ऊर र कल्दीहरूको भूमि कहाँ छ</w:t>
      </w:r>
      <w:r>
        <w:rPr>
          <w:lang w:val="ne_NP" w:bidi="ne_NP"/>
        </w:rPr>
        <w:t xml:space="preserve"> हेर्नुहोस्। अडियो रोक्‍नुहोस्। </w:t>
      </w:r>
    </w:p>
    <w:p>
      <w:pPr/>
      <w:r>
        <w:rPr>
          <w:lang w:val="ne_NP" w:bidi="ne_NP"/>
        </w:rPr>
      </w:r>
      <w:r>
        <w:rPr>
          <w:lang w:val="ne_NP" w:bidi="ne_NP"/>
        </w:rPr>
        <w:t>अब्रामले परमप्रभुलाई एउटा चिन्ह वा प्रमाण दिन माग्छन् कि परमप्रभुले अब्राम र उनका सन्तानहरूलाई यो भूमि दिनुहुनेछ।</w:t>
      </w:r>
    </w:p>
    <w:p>
      <w:pPr/>
      <w:r>
        <w:rPr>
          <w:lang w:val="ne_NP" w:bidi="ne_NP"/>
        </w:rPr>
      </w:r>
      <w:r>
        <w:rPr>
          <w:lang w:val="ne_NP" w:bidi="ne_NP"/>
        </w:rPr>
        <w:t>परमप्रभुले अब्रामलाई भन्नुहुन्छ, "मेरो निम्ति तीन वर्षका एउटा गाई, एउटा बाख्रा र एउटा थुमा, साथै एउटा परेवा र एउटा ढुकुर ल्याऊ।"</w:t>
      </w:r>
    </w:p>
    <w:p>
      <w:pPr/>
      <w:r>
        <w:rPr>
          <w:lang w:val="ne_NP" w:bidi="ne_NP"/>
        </w:rPr>
      </w:r>
      <w:r>
        <w:rPr>
          <w:lang w:val="ne_NP" w:bidi="ne_NP"/>
        </w:rPr>
        <w:t xml:space="preserve">यहाँ रोक्नुहोस् र, समूहको रूपमा, </w:t>
      </w:r>
      <w:r>
        <w:rPr>
          <w:lang w:val="ne_NP" w:bidi="ne_NP"/>
        </w:rPr>
        <w:t>एउटा कोरली गाई, एउटी बाख्री, एउटा थुमा, एउटा परेवा र एउटा ढुकुर</w:t>
      </w:r>
      <w:r>
        <w:rPr>
          <w:lang w:val="ne_NP" w:bidi="ne_NP"/>
        </w:rPr>
        <w:t xml:space="preserve">को तस्वीर हेर्नुहोस्। अडियो रोक्‍नुहोस्। </w:t>
      </w:r>
    </w:p>
    <w:p>
      <w:pPr/>
      <w:r>
        <w:rPr>
          <w:lang w:val="ne_NP" w:bidi="ne_NP"/>
        </w:rPr>
      </w:r>
      <w:r>
        <w:rPr>
          <w:lang w:val="ne_NP" w:bidi="ne_NP"/>
        </w:rPr>
        <w:t>अब्रामले पशुहरूलाई के गर्छन् सो दृश्यात्मक बनाउने कुरा निश्चित गर्नुहोस्। उनले पशुहरूलाई मार्छन्। उनले गाई, बाख्रा र थुमालाई पछाडिबाट अगाडिसम्म बीचबाट दुई फ्याक हुने गरी काट्छन्। उनले परेवा र ढुकुरलाई काट्दैनन्। अब्रामले पशुहरूका आधा भागहरूलाई एक अर्काको आमने-सामने हुने गरी दुई पङ्क्तिमा मिलाएर राख्छन्। पशुहरूको बीचमा तिनीहरूको रगत जम्मा हुन्छ। अब्रामले शिकारीका चराहरूलाई पशुहरू खानबाट रोक्छन्।</w:t>
      </w:r>
    </w:p>
    <w:p>
      <w:pPr/>
      <w:r>
        <w:rPr>
          <w:lang w:val="ne_NP" w:bidi="ne_NP"/>
        </w:rPr>
      </w:r>
      <w:r>
        <w:rPr>
          <w:lang w:val="ne_NP" w:bidi="ne_NP"/>
        </w:rPr>
        <w:t>चौथो दृश्य सूर्य अस्ताउँदै गर्दा हुन्छ। अब्राम गहिरो निद्रामा पर्छन्। परमप्रभुले अब्रामसँग कुरा गर्नुहुन्छ। परमप्रभुले के भन्नुहुन्छ भन्ने कुरा कल्पना गर्न नबिर्सनुहोस्। परमप्रभु भन्नुहुन्छ, "यो कुरा निश्चित रूपमा थाहा होस्। तिम्रा सन्तानहरूले अरुको देशमा परदेशीका रूपमा चार सय वर्ष बिताउनेछन्। तिनीहरू दास हुनेछन् र दुर्व्यवहार गरिनेछन्, तर म तिनीहरूलाई दुर्व्यवहार गर्ने देशलाई सजाय दिनेछु।"</w:t>
      </w:r>
    </w:p>
    <w:p>
      <w:pPr/>
      <w:r>
        <w:rPr>
          <w:lang w:val="ne_NP" w:bidi="ne_NP"/>
        </w:rPr>
      </w:r>
      <w:r>
        <w:rPr>
          <w:lang w:val="ne_NP" w:bidi="ne_NP"/>
        </w:rPr>
        <w:t>त्यसपछि परमप्रभुले अब्रामको बारेमा कुरा गर्नुहुन्छ। तपाईंले स्पष्टताका लागि परमप्रभुले भन्नुभएको कुराको क्रम पुनः मिलाउन सक्नुहुन्छ। परमप्रभु भन्नुहुन्छ, "तिमी अब्राम, धेरै वृद्धावस्थासम्म बाँच्नेछौ र शान्तिसित मरेर गाडिनेछौ।"</w:t>
      </w:r>
    </w:p>
    <w:p>
      <w:pPr/>
      <w:r>
        <w:rPr>
          <w:lang w:val="ne_NP" w:bidi="ne_NP"/>
        </w:rPr>
      </w:r>
      <w:r>
        <w:rPr>
          <w:lang w:val="ne_NP" w:bidi="ne_NP"/>
        </w:rPr>
        <w:t>त्यसपछि परमप्रभुले अब्रामलाई भन्नुहुन्छ, त्यस भूमिमा हाल बसोबास गर्ने मानिसहरूको पापको घडा अझै भरिनसकेको हुनाले अब्रामका सन्तानहरू चार पुस्तापछि त्यस भूमिमा फर्किनेछन्।</w:t>
      </w:r>
    </w:p>
    <w:p>
      <w:pPr/>
      <w:r>
        <w:rPr>
          <w:lang w:val="ne_NP" w:bidi="ne_NP"/>
        </w:rPr>
      </w:r>
      <w:r>
        <w:rPr>
          <w:lang w:val="ne_NP" w:bidi="ne_NP"/>
        </w:rPr>
        <w:t>पाँचौ दृश्य सूर्य अस्ताएपछि हुन्छ। गहिरो अन्धकार हुन्छ, र अब्राम त्रासले भरिन्छन्। पशुहरू काटिएका दुई लाइनहरूको बीचमा आगोको भाँडा र मशाल देखा पर्छन् र तैरिन्छन्।</w:t>
      </w:r>
    </w:p>
    <w:p>
      <w:pPr/>
      <w:r>
        <w:rPr>
          <w:lang w:val="ne_NP" w:bidi="ne_NP"/>
        </w:rPr>
      </w:r>
      <w:r>
        <w:rPr>
          <w:lang w:val="ne_NP" w:bidi="ne_NP"/>
        </w:rPr>
        <w:t xml:space="preserve">यहाँ रोक्नुहोस् र, समूहको रूपमा, एउटा </w:t>
      </w:r>
      <w:r>
        <w:rPr>
          <w:b/>
          <w:lang w:val="ne_NP" w:bidi="ne_NP"/>
        </w:rPr>
        <w:t>आगोको भाँडो</w:t>
      </w:r>
      <w:r>
        <w:rPr>
          <w:lang w:val="ne_NP" w:bidi="ne_NP"/>
        </w:rPr>
        <w:t xml:space="preserve"> र </w:t>
      </w:r>
      <w:r>
        <w:rPr>
          <w:b/>
          <w:lang w:val="ne_NP" w:bidi="ne_NP"/>
        </w:rPr>
        <w:t>मसाल</w:t>
      </w:r>
      <w:r>
        <w:rPr>
          <w:lang w:val="ne_NP" w:bidi="ne_NP"/>
        </w:rPr>
        <w:t xml:space="preserve"> को तस्वीर हेर्नुहोस्। अडियो रोक्‍नुहोस्। </w:t>
      </w:r>
    </w:p>
    <w:p>
      <w:pPr/>
      <w:r>
        <w:rPr>
          <w:lang w:val="ne_NP" w:bidi="ne_NP"/>
        </w:rPr>
      </w:r>
      <w:r>
        <w:rPr>
          <w:lang w:val="ne_NP" w:bidi="ne_NP"/>
        </w:rPr>
        <w:t>परमप्रभुले अब्रामसँग एउटा करार गर्नुहुन्छ। परमप्रभु भन्नुहुन्छ, "म तिम्रा सन्तानहरूलाई यो भूमि दिन्छु। मैले तिनीहरूलाई मिश्रको नदीबाट लिएर युफ्रेटिस ठूलो नदीसम्मको भूमि दिन्छु। म तिनीहरूलाई केनीहरू, केनिज्जीहरू, कादोमाईहरू, हित्तीहरू, परिज्जीहरू, रफाईहरू, एमोरीहरू, कनानीहरू, गिरगाशीहरू र यबूलीहरूको भूमि दिनेछु।"</w:t>
      </w:r>
    </w:p>
    <w:p>
      <w:pPr/>
      <w:r>
        <w:rPr>
          <w:lang w:val="ne_NP" w:bidi="ne_NP"/>
        </w:rPr>
      </w:r>
      <w:r>
        <w:rPr>
          <w:lang w:val="ne_NP" w:bidi="ne_NP"/>
        </w:rPr>
        <w:t xml:space="preserve">यहाँ रोक्नुहोस् र, समूहको रूपमा, </w:t>
      </w:r>
      <w:r>
        <w:rPr>
          <w:lang w:val="ne_NP" w:bidi="ne_NP"/>
        </w:rPr>
        <w:t>मिश्रको नदी र ठूलो युफ्रेटिस नदीको बीचको भूमिको</w:t>
      </w:r>
      <w:r>
        <w:rPr>
          <w:lang w:val="ne_NP" w:bidi="ne_NP"/>
        </w:rPr>
        <w:t xml:space="preserve"> नक्सा हेर्नुहोस्। केनीहरू, केनिज्जीहरू, कादोमाईहरू, हित्तीहरू, परिज्जीहरू, रफाईहरू, एमोरीहरू, कनानीहरू, गिरगाशीहरू र यबूसीहरूको भूमि नक्सामा कहाँ हुन सक्छ भनेर टोलीलाई देखाउनुहोस्। अडियो रोक्‍नुहोस्। </w:t>
      </w:r>
    </w:p>
    <w:p>
      <w:pPr/>
      <w:r>
        <w:rPr>
          <w:lang w:val="ne_NP" w:bidi="ne_NP"/>
        </w:rPr>
      </w:r>
      <w:r>
        <w:rPr>
          <w:lang w:val="ne_NP" w:bidi="ne_NP"/>
        </w:rPr>
        <w:t>अब, समूहले स्टोरीबोर्ड, तयार पार्न, चित्र कोरेर वा बस्तुहरू प्रयोग गरेर यस खण्ड र कृयाकलापलाई दृश्यात्मक बनाउन पर्छ।</w:t>
      </w:r>
      <w:r>
        <w:rPr>
          <w:lang w:val="ne_NP" w:bidi="ne_NP"/>
        </w:rPr>
      </w:r>
    </w:p>
    <w:p>
      <w:pPr>
        <w:pStyle w:val="Heading3"/>
      </w:pPr>
      <w:r>
        <w:rPr>
          <w:lang w:val="ne_NP" w:bidi="ne_NP"/>
        </w:rPr>
        <w:t>Step 4</w:t>
      </w:r>
    </w:p>
    <w:p>
      <w:pPr/>
      <w:r>
        <w:rPr>
          <w:lang w:val="ne_NP" w:bidi="ne_NP"/>
        </w:rPr>
      </w:r>
      <w:r>
        <w:rPr>
          <w:lang w:val="ne_NP" w:bidi="ne_NP"/>
        </w:rPr>
        <w:t>अनुवादलाई सजिलोसँग बुझ्न उत्पत्ति १५:१–२१ को श्रव्य संस्करण सुन्नुहोस्।</w:t>
      </w:r>
    </w:p>
    <w:p>
      <w:pPr/>
      <w:r>
        <w:rPr>
          <w:lang w:val="ne_NP" w:bidi="ne_NP"/>
        </w:rPr>
      </w:r>
      <w:r>
        <w:rPr>
          <w:lang w:val="ne_NP" w:bidi="ne_NP"/>
        </w:rPr>
        <w:t>यस चरणमा, समूहले खण्डलाई नाटकीय बनाउनेछन्।</w:t>
      </w:r>
    </w:p>
    <w:p>
      <w:pPr/>
      <w:r>
        <w:rPr>
          <w:lang w:val="ne_NP" w:bidi="ne_NP"/>
        </w:rPr>
      </w:r>
      <w:r>
        <w:rPr>
          <w:lang w:val="ne_NP" w:bidi="ne_NP"/>
        </w:rPr>
        <w:t>यस खण्डमा पाँच वटा दृश्यहरू छन्।</w:t>
      </w:r>
    </w:p>
    <w:p>
      <w:pPr/>
      <w:r>
        <w:rPr>
          <w:lang w:val="ne_NP" w:bidi="ne_NP"/>
        </w:rPr>
      </w:r>
      <w:r>
        <w:rPr>
          <w:lang w:val="ne_NP" w:bidi="ne_NP"/>
        </w:rPr>
        <w:t>यस खण्डका पात्रहरू यस प्रकार छन्:</w:t>
      </w:r>
    </w:p>
    <w:p>
      <w:pPr>
        <w:pStyle w:val="ListBullet"/>
        <w:spacing w:line="240" w:lineRule="auto"/>
        <w:ind w:left="720"/>
      </w:pPr>
      <w:r>
        <w:rPr>
          <w:lang w:val="ne_NP" w:bidi="ne_NP"/>
        </w:rPr>
      </w:r>
      <w:r>
        <w:rPr>
          <w:lang w:val="ne_NP" w:bidi="ne_NP"/>
        </w:rPr>
        <w:t>यहोवा</w:t>
      </w:r>
    </w:p>
    <w:p>
      <w:pPr>
        <w:pStyle w:val="ListBullet"/>
        <w:spacing w:line="240" w:lineRule="auto"/>
        <w:ind w:left="720"/>
      </w:pPr>
      <w:r>
        <w:rPr>
          <w:lang w:val="ne_NP" w:bidi="ne_NP"/>
        </w:rPr>
      </w:r>
      <w:r>
        <w:rPr>
          <w:lang w:val="ne_NP" w:bidi="ne_NP"/>
        </w:rPr>
        <w:t>अब्राम</w:t>
      </w:r>
    </w:p>
    <w:p>
      <w:pPr>
        <w:pStyle w:val="ListBullet"/>
        <w:spacing w:line="240" w:lineRule="auto"/>
        <w:ind w:left="720"/>
      </w:pPr>
      <w:r>
        <w:rPr>
          <w:lang w:val="ne_NP" w:bidi="ne_NP"/>
        </w:rPr>
      </w:r>
      <w:r>
        <w:rPr>
          <w:lang w:val="ne_NP" w:bidi="ne_NP"/>
        </w:rPr>
        <w:t>दमस्कसको एलीएजर (जसको उल्लेख गरिएको छ)</w:t>
      </w:r>
    </w:p>
    <w:p>
      <w:pPr/>
      <w:r>
        <w:rPr>
          <w:lang w:val="ne_NP" w:bidi="ne_NP"/>
        </w:rPr>
      </w:r>
      <w:r>
        <w:rPr>
          <w:lang w:val="ne_NP" w:bidi="ne_NP"/>
        </w:rPr>
        <w:t>समूहमा, यो खण्डलाई दुई पटक अभिनय गर्नुहोस्। तपाईंले आफ्नो भाषामा खण्डलाई अभिनय गर्नुपर्छ।</w:t>
      </w:r>
    </w:p>
    <w:p>
      <w:pPr/>
      <w:r>
        <w:rPr>
          <w:lang w:val="ne_NP" w:bidi="ne_NP"/>
        </w:rPr>
      </w:r>
      <w:r>
        <w:rPr>
          <w:lang w:val="ne_NP" w:bidi="ne_NP"/>
        </w:rPr>
        <w:t>पहिला, कथा नरोकिकन अभिनय गर्नुहोस्। संवाद, प्रवाह, प्लटलाइन र खण्डको कालक्रममा ध्यान दिनुहोस्। तपाईंले कठिन खण्ड वा महत्त्वपूर्ण भागहरूको अभिनय छोड्नुहुन्न भनी निश्चित गर्नुहोस्। कथाको प्रत्येक भाग सम्झन एक अर्कालाई मद्दत गर्नुहोस्।</w:t>
      </w:r>
    </w:p>
    <w:p>
      <w:pPr/>
      <w:r>
        <w:rPr>
          <w:lang w:val="ne_NP" w:bidi="ne_NP"/>
        </w:rPr>
      </w:r>
      <w:r>
        <w:rPr>
          <w:lang w:val="ne_NP" w:bidi="ne_NP"/>
        </w:rPr>
        <w:t>यस अडियोलाई यहाँ रोक्नुहोस् र खण्डलाई अभिनय गर्नुहोस्।</w:t>
      </w:r>
    </w:p>
    <w:p>
      <w:pPr/>
      <w:r>
        <w:rPr>
          <w:lang w:val="ne_NP" w:bidi="ne_NP"/>
        </w:rPr>
      </w:r>
      <w:r>
        <w:rPr>
          <w:lang w:val="ne_NP" w:bidi="ne_NP"/>
        </w:rPr>
        <w:t>समूहले यस खण्डलाई दोस्रो पटक अभिनय गर्नुपर्छ। नाटकको केही निश्चित बिन्दुहरूमा, नाटकलाई रोक्नुहोस् र पात्र खेल्ने व्यक्तिलाई सोध्नुहोस् "तपाईं के महसुस गर्दै हुनुहुन्छ वा के सोचिरहनु भएको छ?" पात्र निभाउने व्यक्तिले यदि आफू त्यो पात्र भएको भए कस्तो महसुस गर्थे वा सोच्थे भन्ने जवाफ दिनुपर्छ। त्यसपछि नाटकलाई पुन: सुरु गर्नुहोस्।</w:t>
      </w:r>
    </w:p>
    <w:p>
      <w:pPr/>
      <w:r>
        <w:rPr>
          <w:lang w:val="ne_NP" w:bidi="ne_NP"/>
        </w:rPr>
      </w:r>
      <w:r>
        <w:rPr>
          <w:lang w:val="ne_NP" w:bidi="ne_NP"/>
        </w:rPr>
        <w:t>यस अडियोलाई यहाँ रोक्नुहोस् र खण्डलाई दोस्रो पटक अभिनय गर्नुहोस्।</w:t>
      </w:r>
    </w:p>
    <w:p>
      <w:pPr/>
      <w:r>
        <w:rPr>
          <w:lang w:val="ne_NP" w:bidi="ne_NP"/>
        </w:rPr>
      </w:r>
      <w:r>
        <w:rPr>
          <w:lang w:val="ne_NP" w:bidi="ne_NP"/>
        </w:rPr>
        <w:t>नाटक र सम्भावित प्रतिक्रियाहरूको एउटा उदाहरण तल दिइएको छ।</w:t>
      </w:r>
    </w:p>
    <w:p>
      <w:pPr/>
      <w:r>
        <w:rPr>
          <w:lang w:val="ne_NP" w:bidi="ne_NP"/>
        </w:rPr>
      </w:r>
      <w:r>
        <w:rPr>
          <w:lang w:val="ne_NP" w:bidi="ne_NP"/>
        </w:rPr>
        <w:t>परमप्रभुले अब्रामसँग कुरा गर्नुहुन्छ। उहाँले भन्नुहुन्छ, "अब्राम, नडराउ। म तिमीलाई ढालजस्तै रक्षा गर्नेछु, र तिमीलाई इनाम दिनेछु।"</w:t>
      </w:r>
    </w:p>
    <w:p>
      <w:pPr/>
      <w:r>
        <w:rPr>
          <w:lang w:val="ne_NP" w:bidi="ne_NP"/>
        </w:rPr>
      </w:r>
      <w:r>
        <w:rPr>
          <w:lang w:val="ne_NP" w:bidi="ne_NP"/>
        </w:rPr>
        <w:t>नाटक रोक्नुहोस्। परमप्रभुको भूमिका खेल्ने व्यक्तिलाई सोध्नुहोस्, "तपाईं के महसुस गरिरहनुभएको वा के सोचिरहनुभएको छ?" ती व्यक्तिले यस्ता कुराहरू जवाफ दिन सक्छन्, "अघिल्लो कथामा, अब्रामले सदोमका राजाले उनलाई प्रस्ताव गरेको सम्पत्तिमध्ये कुनै पनि लिएन। म अब्रामसँग खुसी छु र उनी मप्रति वफादार रहिरहुन् भन्ने चाहन्छु।" नाटक फेरि सुरु गर्नुहोस्।</w:t>
      </w:r>
    </w:p>
    <w:p>
      <w:pPr/>
      <w:r>
        <w:rPr>
          <w:lang w:val="ne_NP" w:bidi="ne_NP"/>
        </w:rPr>
      </w:r>
      <w:r>
        <w:rPr>
          <w:lang w:val="ne_NP" w:bidi="ne_NP"/>
        </w:rPr>
        <w:t>अब्रामले जवाफ दिए, "परमप्रभु, तपाईंले मलाई दिनुभएको कुराको के अर्थ रह्यो र, जब कि मेरा कुनै सन्तान नै छैनन्? दमस्कसको मेरो नोकर, एलीएजर मेरो उत्तराधिकारी हुनेछ।"</w:t>
      </w:r>
    </w:p>
    <w:p>
      <w:pPr/>
      <w:r>
        <w:rPr>
          <w:lang w:val="ne_NP" w:bidi="ne_NP"/>
        </w:rPr>
      </w:r>
      <w:r>
        <w:rPr>
          <w:lang w:val="ne_NP" w:bidi="ne_NP"/>
        </w:rPr>
        <w:t>नाटक रोक्नुहोस्। अब्रामको भूमिका खेल्ने व्यक्तिलाई सोध्नुहोस्, "तपाईं के महसुस गरिरहनुभएको वा के सोचिरहनुभएको छ?" ती व्यक्तिले यस्ता कुराहरू जवाफ दिन सक्छन्, "मेरो धन सम्पत्तिको उत्तराधिकार पाउन मेरा कुनै सन्तान छैनन् भनेर म धेरै दुखी छु," "म खिन्न छु," वा "यदि ती आशिष्हरू हस्तान्तरण गर्न मेरा सन्तान छैनन् भने परमेश्वरका आशिष्हरूको के नै फाइदा होला र भन्ने मैले बुझ्न सकेको छैन।" नाटक फेरि सुरु गर्नुहोस्।</w:t>
      </w:r>
    </w:p>
    <w:p>
      <w:pPr/>
      <w:r>
        <w:rPr>
          <w:lang w:val="ne_NP" w:bidi="ne_NP"/>
        </w:rPr>
      </w:r>
      <w:r>
        <w:rPr>
          <w:lang w:val="ne_NP" w:bidi="ne_NP"/>
        </w:rPr>
        <w:t>परमप्रभुले जवाफ दिनुहुन्छ, "एलीएजरले तिम्रो धन सम्पत्ति पाउने छैनन्। तिम्रो आफ्नै एउटा छोरा हुनेछ, र ऊ तिम्रो उत्तराधिकारी हुनेछ।"</w:t>
      </w:r>
    </w:p>
    <w:p>
      <w:pPr/>
      <w:r>
        <w:rPr>
          <w:lang w:val="ne_NP" w:bidi="ne_NP"/>
        </w:rPr>
      </w:r>
      <w:r>
        <w:rPr>
          <w:lang w:val="ne_NP" w:bidi="ne_NP"/>
        </w:rPr>
        <w:t>त्यसपछि परमप्रभुले अब्रामलाई बाहिर ल्याउनुहुन्छ। उहाँले भन्नुहुन्छ, "आकाशका ताराहरूलाई हेर। के तिमीले तिनीहरूलाई गन्न सक्छौ? तिम्रा सन्तानहरू आकाशका ताराहरू जस्तै हुनेछन्।"</w:t>
      </w:r>
    </w:p>
    <w:p>
      <w:pPr/>
      <w:r>
        <w:rPr>
          <w:lang w:val="ne_NP" w:bidi="ne_NP"/>
        </w:rPr>
      </w:r>
      <w:r>
        <w:rPr>
          <w:lang w:val="ne_NP" w:bidi="ne_NP"/>
        </w:rPr>
        <w:t>नाटक रोक्नुहोस्। अब्रामको भूमिका खेल्ने व्यक्तिलाई सोध्नुहोस्, "तपाईं के महसुस गरिरहनुभएको वा के सोचिरहनुभएको छ?" ती व्यक्तिले यसो भन्दै जवाफ दिन सक्छन्, "याहवेले भन्नुभएको कुराले मलाई आश्वस्त पारेको छ," वा "म ताराहरू गन्न सक्दिन, त्यसैले मेरा सन्तानहरू यति धेरै हुनेछन् भन्ने कुराले म अचम्ममा परेको छु।" नाटक फेरि सुरु गर्नुहोस्।</w:t>
      </w:r>
    </w:p>
    <w:p>
      <w:pPr/>
      <w:r>
        <w:rPr>
          <w:lang w:val="ne_NP" w:bidi="ne_NP"/>
        </w:rPr>
      </w:r>
      <w:r>
        <w:rPr>
          <w:lang w:val="ne_NP" w:bidi="ne_NP"/>
        </w:rPr>
        <w:t>अब्रामले परमप्रभुको प्रतिज्ञामा भरोसा गरे। परमप्रभु प्रसन्न हुनुहुन्थ्यो र अब्रामको विश्वासको प्रतिक्रियालाई साँचो निष्ठाको प्रमाणको रूपमा ठान्नुभयो।</w:t>
      </w:r>
    </w:p>
    <w:p>
      <w:pPr/>
      <w:r>
        <w:rPr>
          <w:lang w:val="ne_NP" w:bidi="ne_NP"/>
        </w:rPr>
      </w:r>
      <w:r>
        <w:rPr>
          <w:lang w:val="ne_NP" w:bidi="ne_NP"/>
        </w:rPr>
        <w:t>नाटक रोक्नुहोस्। अब्रामको भूमिका खेल्ने व्यक्तिलाई सोध्नुहोस्, "तपाईं के महसुस गरिरहनुभएको वा के सोचिरहनुभएको छ?" ती व्यक्तिले यस्ता कुराहरू जवाफ दिन सक्छन्, "मैले कसरी सन्तान पाउँछु भन्ने मलाई थाहा छैन, तर परमेश्वरले भन्नुभएको कुरा गर्नुहुनेछ भनेर मलाई विश्वास छ," वा "परमेश्वरले भन्नुभएको कुरा गर्नुहुनेछ भनेर मलाई पूर्ण विश्वास छ।" परमप्रभुको भूमिका खेल्ने व्यक्तिलाई सोध्नुहोस्, "तपाईंलाई कस्तो महसुस भइरहेको छ?" ती व्यक्तिले यस्ता कुराहरू जवाफ दिन सक्छन्, "किनभने अब्रामले मलाई विश्वास गर्छन्, त्यसैले हाम्रो सम्बन्ध राम्रो छ भन्ने म ठान्छु," वा "म उदारतापूर्वक अब्रामलाई धर्मी ठान्छु।" नाटक फेरि सुरु गर्नुहोस्।</w:t>
      </w:r>
    </w:p>
    <w:p>
      <w:pPr/>
      <w:r>
        <w:rPr>
          <w:lang w:val="ne_NP" w:bidi="ne_NP"/>
        </w:rPr>
      </w:r>
      <w:r>
        <w:rPr>
          <w:lang w:val="ne_NP" w:bidi="ne_NP"/>
        </w:rPr>
        <w:t>परमप्रभुले अब्रामलाई भन्नुहुन्छ, "म परमेश्वर हुँ, जसले तिमीलाई यो भूमि अधिकार गर्नका लागि दिनलाई कल्दीहरूको ऊर देशबाट बाहिर ल्याएँ।"</w:t>
      </w:r>
    </w:p>
    <w:p>
      <w:pPr/>
      <w:r>
        <w:rPr>
          <w:lang w:val="ne_NP" w:bidi="ne_NP"/>
        </w:rPr>
      </w:r>
      <w:r>
        <w:rPr>
          <w:lang w:val="ne_NP" w:bidi="ne_NP"/>
        </w:rPr>
        <w:t>अब्रामले भन्छन्, "यो भूमि मेरो हुनेछ भन्ने कुरा म कसरी निश्चित रूपमा थाहा पाउन सक्छु?"</w:t>
      </w:r>
    </w:p>
    <w:p>
      <w:pPr/>
      <w:r>
        <w:rPr>
          <w:lang w:val="ne_NP" w:bidi="ne_NP"/>
        </w:rPr>
      </w:r>
      <w:r>
        <w:rPr>
          <w:lang w:val="ne_NP" w:bidi="ne_NP"/>
        </w:rPr>
        <w:t>नाटक रोक्नुहोस्। अब्रामको भूमिका खेल्ने व्यक्तिलाई सोध्नुहोस्, "तपाईं के महसुस गरिरहनुभएको वा के सोचिरहनुभएको छ?" ती व्यक्तिले यस्ता कुराहरू जवाफ दिन सक्छन्, "म अनिश्चित छु," वा "मलाई थाहा छ यो परमेश्वरबाट एउटा बलियो प्रतिज्ञा हो, तर मेरो संस्कृतिमा चिन्ह माग्नु सामान्य कुरा हो," वा "म परमेश्वरमा विश्वास गर्छु, तर मलाई प्रमाण चाहिन्छ।" नाटक फेरि सुरु गर्नुहोस्।</w:t>
      </w:r>
    </w:p>
    <w:p>
      <w:pPr/>
      <w:r>
        <w:rPr>
          <w:lang w:val="ne_NP" w:bidi="ne_NP"/>
        </w:rPr>
      </w:r>
      <w:r>
        <w:rPr>
          <w:lang w:val="ne_NP" w:bidi="ne_NP"/>
        </w:rPr>
        <w:t>परमप्रभुले जवाफ दिनुहुन्छ, "मकहाँ एउटा कोरली गाई, एउटी बाख्री र एउटा थुमा ल्याऊ। ती सबै पशुहरू तीन वर्षका हुनुपर्छ। एउटा ढुकुर र एउटा परेवा पनि ल्याऊ।"</w:t>
      </w:r>
    </w:p>
    <w:p>
      <w:pPr/>
      <w:r>
        <w:rPr>
          <w:lang w:val="ne_NP" w:bidi="ne_NP"/>
        </w:rPr>
      </w:r>
      <w:r>
        <w:rPr>
          <w:lang w:val="ne_NP" w:bidi="ne_NP"/>
        </w:rPr>
        <w:t>अब्रामले एउटा कोरली गाई, एउटा बाख्री, एउटा थुमा, एउटा ढुकुर र एउटा परेवा ल्याउँछन्। उनले कोरली गाई, बाख्री र थुमालाई बीचबाट दुई टुक्रा पार्छन् र ती काटिएका भागहरूलाई एक-अर्काको सामुन्ने दुई पङ्क्तिमा राख्छन्। उहाँले चराहरूलाई आधा टुक्रा गर्नुहुन्न। शिकारि चराहरू ती पशुहरूलाई खान आउँछन्, तर अब्रामले तिनीहरूलाई धपाउँछन्।</w:t>
      </w:r>
    </w:p>
    <w:p>
      <w:pPr/>
      <w:r>
        <w:rPr>
          <w:lang w:val="ne_NP" w:bidi="ne_NP"/>
        </w:rPr>
      </w:r>
      <w:r>
        <w:rPr>
          <w:lang w:val="ne_NP" w:bidi="ne_NP"/>
        </w:rPr>
        <w:t>सूर्य अस्त हुँदा, अब्राम गहिरो निद्रामा पर्छन्। उसमाथि गहिरो अन्धकार र त्रास आउँछ।</w:t>
      </w:r>
    </w:p>
    <w:p>
      <w:pPr/>
      <w:r>
        <w:rPr>
          <w:lang w:val="ne_NP" w:bidi="ne_NP"/>
        </w:rPr>
      </w:r>
      <w:r>
        <w:rPr>
          <w:lang w:val="ne_NP" w:bidi="ne_NP"/>
        </w:rPr>
        <w:t>नाटक रोक्नुहोस्। अब्रामको भूमिका खेल्ने व्यक्तिलाई सोध्नुहोस्, "तपाईं के महसुस गरिरहनुभएको वा के सोचिरहनुभएको छ?" ती व्यक्तिले यस्ता कुराहरू जवाफ दिन सक्छन्, "म डराएको छु," "मलाई थाहा छ परमेश्वर आउनुहुनेछ, र के हुनेछ भनेर मलाई थाहा छैन," वा "मलाई थाहा छ मैले एउटा संस्कारको लागि तयारी गरेको छु, तर त्यसपछि के हुनेछ भनेर मलाई थाहा छैन।" नाटक फेरि सुरु गर्नुहोस्।</w:t>
      </w:r>
    </w:p>
    <w:p>
      <w:pPr/>
      <w:r>
        <w:rPr>
          <w:lang w:val="ne_NP" w:bidi="ne_NP"/>
        </w:rPr>
      </w:r>
      <w:r>
        <w:rPr>
          <w:lang w:val="ne_NP" w:bidi="ne_NP"/>
        </w:rPr>
        <w:t>परमप्रभुले अब्रामसँग कुरा गर्नुहुन्छ, र भन्नुहुन्छ, "तिम्रा सन्तानहरू चार सय वर्षसम्म आफ्नो नभएको भूमिमा परदेशीको रूपमा बसोबास गर्नेछन्। तिनीहरू दास हुनेछन् र गलत व्यवहार गरिनेछन्, तर म तिनीहरूलाई दास बनाउने देशलाई सजाय दिनेछु, र तिनीहरूले ठूलो धन लिएर छोड्नेछन्। तिमी भने शान्तिसित मर्नेछौ र राम्रो वृद्धावस्थामा गाडिनेछौ। तिम्रा सन्तानहरू चार पुस्तापछि यहाँ फर्किनेछन्, किनभने यहाँ बसोबास गर्ने मानिसहरूको पाप पूर्ण नापमा पुगेको छैन।"</w:t>
      </w:r>
    </w:p>
    <w:p>
      <w:pPr/>
      <w:r>
        <w:rPr>
          <w:lang w:val="ne_NP" w:bidi="ne_NP"/>
        </w:rPr>
      </w:r>
      <w:r>
        <w:rPr>
          <w:lang w:val="ne_NP" w:bidi="ne_NP"/>
        </w:rPr>
        <w:t>नाटक रोक्नुहोस्। अब्रामको भूमिका खेल्ने व्यक्तिलाई सोध्नुहोस्, "तपाईं के महसुस गरिरहनुभएको वा के सोचिरहनुभएको छ?" ती व्यक्तिले यस्ता कुराहरू जवाफ दिन सक्छन्, "म वृद्ध अवस्थामा शान्तिसँग मर्नेछु भन्ने सुनेर खुसी लाग्यो," "मेरा सन्तानका बारेमा सुनेर म अचम्मित छु," वा "म पनि आफ्नो नभएको भूमिमा परदेशी हुँ भन्ने कुराको मलाई स्मरण गराइएको छ, त्यसैले मेरा सन्तानले यो भूमिलाई आफ्नो घरको रूपमा पाउने समयको म उत्सुकताका साथ प्रतीक्षा गर्दछु।" नाटक फेरि सुरु गर्नुहोस्।</w:t>
      </w:r>
    </w:p>
    <w:p>
      <w:pPr/>
      <w:r>
        <w:rPr>
          <w:lang w:val="ne_NP" w:bidi="ne_NP"/>
        </w:rPr>
      </w:r>
      <w:r>
        <w:rPr>
          <w:lang w:val="ne_NP" w:bidi="ne_NP"/>
        </w:rPr>
        <w:t>सूर्य अस्ताउँछ र अँध्यारो हुन्छ। एउटा बलिरहेको आगोको भाँडो र मशाल ती पशुका टुक्राहरूको बीचबाट पार भए। त्यसदिन परमप्रभुले अब्रामसँग एउटा करार गर्नुहुन्छ। उहाँ भन्नुहुन्छ, "म तिम्रा सन्तानहरूलाई मिश्रको नदीदेखि महान् युफ्रेटिस नदीसम्मको यो भूमि दिन्छु। म तिम्रा सन्तानहरूलाई केनीहरू, केनिज्जीहरू, कडमोनीहरू, हित्तीहरू, पेरिज्जीहरू, रपाईहरू, अमोरीहरू, कनानीहरू, गिरगाशीहरू र यबूसीहरूको भूमि दिन्छु।"</w:t>
      </w:r>
    </w:p>
    <w:p>
      <w:pPr/>
      <w:r>
        <w:rPr>
          <w:lang w:val="ne_NP" w:bidi="ne_NP"/>
        </w:rPr>
      </w:r>
      <w:r>
        <w:rPr>
          <w:lang w:val="ne_NP" w:bidi="ne_NP"/>
        </w:rPr>
        <w:t>नाटक रोक्नुहोस्। परमप्रभुको भूमिका खेल्ने व्यक्तिलाई सोध्नुहोस्, "तपाईं के महसुस गरिरहनुभएको वा के सोचिरहनुभएको छ?" ती व्यक्तिले यस्ता कुराहरू भन्न सक्छन्, "म अब्रामले यो कुरा बुझून् भन्ने चाहन्छु कि म उनीसँग गरेका आफ्ना प्रतिज्ञाहरू निश्चित रूपमा पूरा गर्नेछु," वा "मैले एउटा गम्भीर प्रतिज्ञा गरेको छु जुन म पूरा गर्नेछु।"</w:t>
      </w:r>
      <w:r>
        <w:rPr>
          <w:lang w:val="ne_NP" w:bidi="ne_NP"/>
        </w:rPr>
      </w:r>
    </w:p>
    <w:p>
      <w:pPr>
        <w:pStyle w:val="Heading3"/>
      </w:pPr>
      <w:r>
        <w:rPr>
          <w:lang w:val="ne_NP" w:bidi="ne_NP"/>
        </w:rPr>
        <w:t>Step 5</w:t>
      </w:r>
    </w:p>
    <w:p>
      <w:pPr/>
      <w:r>
        <w:rPr>
          <w:lang w:val="ne_NP" w:bidi="ne_NP"/>
        </w:rPr>
      </w:r>
      <w:r>
        <w:rPr>
          <w:lang w:val="ne_NP" w:bidi="ne_NP"/>
        </w:rPr>
        <w:t>अनुवादलाई सजिलोसँग बुझ्न उत्पत्ति १५:१–२१ को श्रव्य संस्करण सुन्नुहोस्।</w:t>
      </w:r>
    </w:p>
    <w:p>
      <w:pPr/>
      <w:r>
        <w:rPr>
          <w:lang w:val="ne_NP" w:bidi="ne_NP"/>
        </w:rPr>
      </w:r>
      <w:r>
        <w:rPr>
          <w:lang w:val="ne_NP" w:bidi="ne_NP"/>
        </w:rPr>
        <w:t>यस कदममा, समुहले यस खण्‍डमा भएको शब्‍दहरू र मूख्‍य शब्‍दहरूमाथि छलफल गर्नेछन्।</w:t>
      </w:r>
    </w:p>
    <w:p>
      <w:pPr/>
      <w:r>
        <w:rPr>
          <w:lang w:val="ne_NP" w:bidi="ne_NP"/>
        </w:rPr>
      </w:r>
      <w:r>
        <w:rPr>
          <w:lang w:val="ne_NP" w:bidi="ne_NP"/>
        </w:rPr>
        <w:t xml:space="preserve">पछि, परमेश्वर एउटा </w:t>
      </w:r>
      <w:r>
        <w:rPr>
          <w:b/>
          <w:lang w:val="ne_NP" w:bidi="ne_NP"/>
        </w:rPr>
        <w:t>दर्शनमा</w:t>
      </w:r>
      <w:r>
        <w:rPr>
          <w:lang w:val="ne_NP" w:bidi="ne_NP"/>
        </w:rPr>
        <w:t xml:space="preserve"> अब्रामकहाँ आउनुभयो। दर्शनहरूले अलौकिक अनुभवहरूलाई बुझाउँछ। तिनीहरूले परमेश्वरले कुनै व्यक्ति ब्यूँझिरहेको बेला ईश्वरीय प्रकाश दिनुहुने कुरालाई बुझाउँछन्। सपनाहरू ती हुन् जुन परमेश्वरले मानिसहरू निदाइरहेको बेला देखाइदिनुहुन्छ। यदि तपाईंको भाषामा दर्शन र सपनाको लागि एउटा शब्द मात्र छ भने तपाईं परमेश्वरको सन्देश प्राप्त गर्दा त्यो व्यक्ति जागा थियो वा सुतेको थियो भनेर स्पष्ट गर्न सक्नुहुन्छ।</w:t>
      </w:r>
    </w:p>
    <w:p>
      <w:pPr/>
      <w:r>
        <w:rPr>
          <w:lang w:val="ne_NP" w:bidi="ne_NP"/>
        </w:rPr>
      </w:r>
      <w:r>
        <w:rPr>
          <w:lang w:val="ne_NP" w:bidi="ne_NP"/>
        </w:rPr>
        <w:t xml:space="preserve">यहाँ रोक्नुहोस् र समूहमा दर्शन शब्दको बारेमा छलफल गर्नुहोस्। समूहमा, दर्शनको लागि कुन शब्द वा वर्णनात्मक वाक्यांश सबैभन्दा राम्रो हुनेछ भन्ने बारेमा छलफल गर्नुहोस्। मुख्य शब्दावलीमा </w:t>
      </w:r>
      <w:r>
        <w:rPr>
          <w:lang w:val="ne_NP" w:bidi="ne_NP"/>
        </w:rPr>
        <w:t>दर्शन</w:t>
      </w:r>
      <w:r>
        <w:rPr>
          <w:lang w:val="ne_NP" w:bidi="ne_NP"/>
        </w:rPr>
        <w:t xml:space="preserve"> हेर्नुहोस्, र अर्को कथाहरूमा त्यही शब्द प्रयोग गर्नुहोस्। अडियो रोक्‍नुहोस्। </w:t>
      </w:r>
    </w:p>
    <w:p>
      <w:pPr/>
      <w:r>
        <w:rPr>
          <w:lang w:val="ne_NP" w:bidi="ne_NP"/>
        </w:rPr>
      </w:r>
      <w:r>
        <w:rPr>
          <w:lang w:val="ne_NP" w:bidi="ne_NP"/>
        </w:rPr>
        <w:t>परमेश्वरले भन्नुभयो, "नडराउ। म तिम्रो ढाल हुँ र म तिमीलाई ठूलो इनाम दिनेछु।"</w:t>
      </w:r>
    </w:p>
    <w:p>
      <w:pPr/>
      <w:r>
        <w:rPr>
          <w:lang w:val="ne_NP" w:bidi="ne_NP"/>
        </w:rPr>
      </w:r>
      <w:r>
        <w:rPr>
          <w:lang w:val="ne_NP" w:bidi="ne_NP"/>
        </w:rPr>
        <w:t xml:space="preserve">अब्रामले जवाफ दिए, "अदोनई यहोवा, महान् परमेश्वर, मेरा सन्तान नभए, तपाईंका आशिष्हरूको के अर्थ रहन्छ र?" यहाँ, अब्रामले परमेश्वरको लागि एउटा नाम, </w:t>
      </w:r>
      <w:r>
        <w:rPr>
          <w:b/>
          <w:lang w:val="ne_NP" w:bidi="ne_NP"/>
        </w:rPr>
        <w:t>अदोनई,</w:t>
      </w:r>
      <w:r>
        <w:rPr>
          <w:lang w:val="ne_NP" w:bidi="ne_NP"/>
        </w:rPr>
        <w:t xml:space="preserve"> प्रयोग गर्छन् जसको अर्थ "मालिक" हो। उनले परमेश्वरको व्यक्तिगत नाम, </w:t>
      </w:r>
      <w:r>
        <w:rPr>
          <w:b/>
          <w:lang w:val="ne_NP" w:bidi="ne_NP"/>
        </w:rPr>
        <w:t>याहवे</w:t>
      </w:r>
      <w:r>
        <w:rPr>
          <w:lang w:val="ne_NP" w:bidi="ne_NP"/>
        </w:rPr>
        <w:t xml:space="preserve"> पनि प्रयोग गर्छन्। परमेश्वरका नामहरूको यो संयोजन उत्पत्तिमा दुर्लभ छ, तर पछि सामान्यतया अब्रामका सन्तानहरूका अगमवक्ताहरूले यसलाई प्रयोग गर्छन्। शब्दावलीमा </w:t>
      </w:r>
      <w:r>
        <w:rPr>
          <w:lang w:val="ne_NP" w:bidi="ne_NP"/>
        </w:rPr>
        <w:t>याहवे</w:t>
      </w:r>
      <w:r>
        <w:rPr>
          <w:lang w:val="ne_NP" w:bidi="ne_NP"/>
        </w:rPr>
        <w:t xml:space="preserve"> शब्द हेर्नुहोस् र तपाईंले अघिल्लो कथाहरूमा प्रयोग गर्नुभएको शब्द नै प्रयोग गर्नुहोस्।</w:t>
      </w:r>
    </w:p>
    <w:p>
      <w:pPr/>
      <w:r>
        <w:rPr>
          <w:lang w:val="ne_NP" w:bidi="ne_NP"/>
        </w:rPr>
      </w:r>
      <w:r>
        <w:rPr>
          <w:lang w:val="ne_NP" w:bidi="ne_NP"/>
        </w:rPr>
        <w:t xml:space="preserve">अब्रामले जारी राखे, "तपाईंले मलाई सन्तान दिनुभएको छैन, त्यसैले मेरो नोकर दमस्कसको एलीएजर मेरो </w:t>
      </w:r>
      <w:r>
        <w:rPr>
          <w:b/>
          <w:lang w:val="ne_NP" w:bidi="ne_NP"/>
        </w:rPr>
        <w:t>उत्तराधिकारी</w:t>
      </w:r>
      <w:r>
        <w:rPr>
          <w:lang w:val="ne_NP" w:bidi="ne_NP"/>
        </w:rPr>
        <w:t xml:space="preserve"> हुनेछ।" कसैको मृत्युपछि सम्पत्ति वा धन प्राप्त गर्ने व्यक्तिलाई उत्तराधिकारी भनिन्छ।</w:t>
      </w:r>
    </w:p>
    <w:p>
      <w:pPr/>
      <w:r>
        <w:rPr>
          <w:lang w:val="ne_NP" w:bidi="ne_NP"/>
        </w:rPr>
      </w:r>
      <w:r>
        <w:rPr>
          <w:lang w:val="ne_NP" w:bidi="ne_NP"/>
        </w:rPr>
        <w:t>परमेश्वरले जवाफ दिनुभयो, "त्यो मानिस तिम्रो उत्तराधिकारी हुनेछैन। तिम्रो आफ्नै एउटा सन्तान हुनेछ, र त्यो तिम्रो उत्तराधिकारी हुनेछ।"</w:t>
      </w:r>
    </w:p>
    <w:p>
      <w:pPr/>
      <w:r>
        <w:rPr>
          <w:lang w:val="ne_NP" w:bidi="ne_NP"/>
        </w:rPr>
      </w:r>
      <w:r>
        <w:rPr>
          <w:lang w:val="ne_NP" w:bidi="ne_NP"/>
        </w:rPr>
        <w:t xml:space="preserve">त्यसपछि परमेश्वरले अब्रामलाई बाहिर लैजानुभयो। परमेश्वरले भन्नुभयो, "आकाशका ताराहरूलाई हेर। के तिमीले तिनीहरूलाई गन्न सक्छौ? तिम्रा </w:t>
      </w:r>
      <w:r>
        <w:rPr>
          <w:b/>
          <w:lang w:val="ne_NP" w:bidi="ne_NP"/>
        </w:rPr>
        <w:t>सन्तानहरू</w:t>
      </w:r>
      <w:r>
        <w:rPr>
          <w:lang w:val="ne_NP" w:bidi="ne_NP"/>
        </w:rPr>
        <w:t xml:space="preserve"> ताराहरू हुनेछन्।" सन्तानले अब्रामका सन्तानहरू, तिनीहरूका सन्तानहरू र अब्रामबाट आउने र उनलाई पुर्खा ठान्ने सबै मानिसहरूलाई बुझाउँछ। अब्रामका सन्तानहरू पछि यहूदी मानिसहरू भनेर चिनिने थिए।</w:t>
      </w:r>
    </w:p>
    <w:p>
      <w:pPr/>
      <w:r>
        <w:rPr>
          <w:lang w:val="ne_NP" w:bidi="ne_NP"/>
        </w:rPr>
      </w:r>
      <w:r>
        <w:rPr>
          <w:lang w:val="ne_NP" w:bidi="ne_NP"/>
        </w:rPr>
        <w:t xml:space="preserve">अब्रामले परमेश्वरमाथि </w:t>
      </w:r>
      <w:r>
        <w:rPr>
          <w:b/>
          <w:lang w:val="ne_NP" w:bidi="ne_NP"/>
        </w:rPr>
        <w:t>विश्वास गरे</w:t>
      </w:r>
      <w:r>
        <w:rPr>
          <w:lang w:val="ne_NP" w:bidi="ne_NP"/>
        </w:rPr>
        <w:t>। यहाँ, "विश्वास गर्नु" शब्दको अर्थ अब्रामले परमेश्वरलाई भरोसा गर्नुभयो र परमेश्वरले गर्नुभएको प्रतिज्ञाहरू पूरा गर्नुहुनेछ भनेर आत्मविश्वास गर्नुभएको थियो। यी कथाहरूमा विश्वासको यो शब्द पहिलो पटक प्रयोग गरिएको छ।</w:t>
      </w:r>
    </w:p>
    <w:p>
      <w:pPr/>
      <w:r>
        <w:rPr>
          <w:lang w:val="ne_NP" w:bidi="ne_NP"/>
        </w:rPr>
      </w:r>
      <w:r>
        <w:rPr>
          <w:lang w:val="ne_NP" w:bidi="ne_NP"/>
        </w:rPr>
        <w:t xml:space="preserve">यहाँ रोक्नुहोस् र समूहमा विश्वास गर्ने शब्दको बारेमा छलफल गर्नुहोस्। विश्वास गर्नका लागि कुन शब्द वा वर्णनात्मक वाक्यांशले सबैभन्दा राम्रो काम गर्नेछ? मुख्य शब्दावलीमा </w:t>
      </w:r>
      <w:r>
        <w:rPr>
          <w:lang w:val="ne_NP" w:bidi="ne_NP"/>
        </w:rPr>
        <w:t>विश्वास</w:t>
      </w:r>
      <w:r>
        <w:rPr>
          <w:lang w:val="ne_NP" w:bidi="ne_NP"/>
        </w:rPr>
        <w:t xml:space="preserve"> हेर्नुहोस्, र आगामी कथाहरूमा त्यही शब्द प्रयोग गर्नुहोस्। अडियो रोक्‍नुहोस्। </w:t>
      </w:r>
    </w:p>
    <w:p>
      <w:pPr/>
      <w:r>
        <w:rPr>
          <w:lang w:val="ne_NP" w:bidi="ne_NP"/>
        </w:rPr>
      </w:r>
      <w:r>
        <w:rPr>
          <w:lang w:val="ne_NP" w:bidi="ne_NP"/>
        </w:rPr>
        <w:t xml:space="preserve">र त्यसैले परमेश्वरले अब्रामलाई </w:t>
      </w:r>
      <w:r>
        <w:rPr>
          <w:b/>
          <w:lang w:val="ne_NP" w:bidi="ne_NP"/>
        </w:rPr>
        <w:t>धर्मी</w:t>
      </w:r>
      <w:r>
        <w:rPr>
          <w:lang w:val="ne_NP" w:bidi="ne_NP"/>
        </w:rPr>
        <w:t xml:space="preserve"> ठान्नुभयो।</w:t>
      </w:r>
    </w:p>
    <w:p>
      <w:pPr/>
      <w:r>
        <w:rPr>
          <w:lang w:val="ne_NP" w:bidi="ne_NP"/>
        </w:rPr>
      </w:r>
      <w:r>
        <w:rPr>
          <w:lang w:val="ne_NP" w:bidi="ne_NP"/>
        </w:rPr>
        <w:t xml:space="preserve">पुरानो नियमको धार्मिकताको विचार परमेश्वर र मानिसहरू वा विभिन्न मानिसहरूबीचको सम्बन्धमा आधारित छ। धर्मीकताले पवित्रता, सही प्रकारले जिउनु वा दोष रहित हुनुलाई जनाउँछ। शब्दावलीमा भएको शब्द हेर्नुहोस् र पछिका सबै कथाहरूमा </w:t>
      </w:r>
      <w:r>
        <w:rPr>
          <w:lang w:val="ne_NP" w:bidi="ne_NP"/>
        </w:rPr>
        <w:t>धर्मिकता</w:t>
      </w:r>
      <w:r>
        <w:rPr>
          <w:lang w:val="ne_NP" w:bidi="ne_NP"/>
        </w:rPr>
        <w:t>का लागि त्यही शब्द प्रयोग गर्नुहोस्। तपाईंले आफ्नो अनुवादमा धर्मिकताका अवधारणाहरूलाई त्यही तरिकाले वर्णन गर्नुपर्छ। उदाहरणको लागि, तपाईंले धार्मिकतालाई परमेश्वरसँगको सही सम्बन्धको रूपमा वर्णन गर्न सक्नुहुन्छ। तपाईंले यसलाई कानूनी शब्दावलीमा निर्दोष/र्दोष रहित भनेर वर्णन गर्न सक्नुहुन्छ। यी अवधारणाहरूलाई वर्णन गर्ने अन्य तरिकाहरू यस प्रकार छन्:</w:t>
      </w:r>
    </w:p>
    <w:p>
      <w:pPr>
        <w:pStyle w:val="ListBullet"/>
        <w:spacing w:line="240" w:lineRule="auto"/>
        <w:ind w:left="720"/>
      </w:pPr>
      <w:r>
        <w:rPr>
          <w:lang w:val="ne_NP" w:bidi="ne_NP"/>
        </w:rPr>
      </w:r>
      <w:r>
        <w:rPr>
          <w:lang w:val="ne_NP" w:bidi="ne_NP"/>
        </w:rPr>
        <w:t>परमेश्वरको दृष्टिमा सही हुनु</w:t>
      </w:r>
    </w:p>
    <w:p>
      <w:pPr>
        <w:pStyle w:val="ListBullet"/>
        <w:spacing w:line="240" w:lineRule="auto"/>
        <w:ind w:left="720"/>
      </w:pPr>
      <w:r>
        <w:rPr>
          <w:lang w:val="ne_NP" w:bidi="ne_NP"/>
        </w:rPr>
      </w:r>
      <w:r>
        <w:rPr>
          <w:lang w:val="ne_NP" w:bidi="ne_NP"/>
        </w:rPr>
        <w:t>परमेश्वरसँग सही प्रकारले रहुनु</w:t>
      </w:r>
    </w:p>
    <w:p>
      <w:pPr>
        <w:pStyle w:val="ListBullet"/>
        <w:spacing w:line="240" w:lineRule="auto"/>
        <w:ind w:left="720"/>
      </w:pPr>
      <w:r>
        <w:rPr>
          <w:lang w:val="ne_NP" w:bidi="ne_NP"/>
        </w:rPr>
      </w:r>
      <w:r>
        <w:rPr>
          <w:lang w:val="ne_NP" w:bidi="ne_NP"/>
        </w:rPr>
        <w:t>परमेश्वरले स्वीकार गर्नुभएको</w:t>
      </w:r>
    </w:p>
    <w:p>
      <w:pPr/>
      <w:r>
        <w:rPr>
          <w:lang w:val="ne_NP" w:bidi="ne_NP"/>
        </w:rPr>
      </w:r>
      <w:r>
        <w:rPr>
          <w:lang w:val="ne_NP" w:bidi="ne_NP"/>
        </w:rPr>
        <w:t>बाइबलमा मानिसहरू एक्लै वा पर्याप्त राम्रो कामहरू गरेर कहिल्यै धर्मी हुन सक्दैनन् भन्ने कुरा याद गर्नुहोस्। धर्मिकताका लागि तपाईंको शब्द वा वाक्यांश असल कामहरू गर्ने कुरामा आधारित हुनु हुँदैन।</w:t>
      </w:r>
    </w:p>
    <w:p>
      <w:pPr/>
      <w:r>
        <w:rPr>
          <w:lang w:val="ne_NP" w:bidi="ne_NP"/>
        </w:rPr>
      </w:r>
      <w:r>
        <w:rPr>
          <w:lang w:val="ne_NP" w:bidi="ne_NP"/>
        </w:rPr>
        <w:t>किनभने यो महत्त्वपूर्ण शब्द भएकोले यसमा केही समय बिताउनुहोस। तपाईंले आफ्नो संस्कृतिमा कुनै प्रकारको उपयुक्त सादृश्य पाउन सक्नुहुन्छ। उदाहरणको लागि, तपाईंले टुटेको र त्यसैले प्रयोग गर्न नसकिने कुनै कुराको दृष्टान्त प्रयोग गर्न सक्नुहुन्छ। वास्तवमा एकपटक वस्तु फुटेपछि यसलाई पूर्ण रूपमा प्रयोग योग्य अवस्थामा फर्काउनका निम्ति यसलाई मर्मत गर्ने कुनै उपाय हुँदैन। सायद यो माटोको भाँडा, एउटा खोल, धनुष र बाण, वा त्यस्तै केही हुन सक्छ। सायद यो अब लक्ष्यमा प्रहार गर्न नसक्ने एउटा बाङ्गो बाँण हुन सक्छ।</w:t>
      </w:r>
    </w:p>
    <w:p>
      <w:pPr/>
      <w:r>
        <w:rPr>
          <w:lang w:val="ne_NP" w:bidi="ne_NP"/>
        </w:rPr>
      </w:r>
      <w:r>
        <w:rPr>
          <w:lang w:val="ne_NP" w:bidi="ne_NP"/>
        </w:rPr>
        <w:t>धार्मिकता भनेको परमेश्वरले मानिसहरूले आफैँ पुनर्स्थापित गर्न नसक्ने ती कुराहरू पुनर्स्थापित गर्नुहुन्छ भन्ने अवधारणा हो। उसले त्यो वस्तुलाई मर्मत मात्र गर्दैन, तर यसलाई कहिल्यै भाँचेको जस्तो गरी यसको उद्देश्यका लागि फेरि उपयोगी बनाउँछ।</w:t>
      </w:r>
    </w:p>
    <w:p>
      <w:pPr/>
      <w:r>
        <w:rPr>
          <w:lang w:val="ne_NP" w:bidi="ne_NP"/>
        </w:rPr>
      </w:r>
      <w:r>
        <w:rPr>
          <w:lang w:val="ne_NP" w:bidi="ne_NP"/>
        </w:rPr>
        <w:t xml:space="preserve">यहाँ रोक्नुहोस् र निम्न गतिविधि गर्नुहोस्। तपाईंले समूहलाई कुनै पनि शब्द प्रयोग नगरी जोडीमा अभिनय गरेर सदाचार "देखाउन" भन्नुहुन्छ। समूहले आफूले देखेको कुरामा छलफल गर्न सक्छन र यदि अभिनयले अवधारणालाई सही रूपमा देखाउँछ भने निर्धारण गर्न सक्छन। यदि त्यसो हो भने तपाईंले ती कार्यहरूलाई धार्मिकतालाई वर्णन गर्ने उपयुक्त तरिका पत्ता लगाउन मद्दत गर्न सक्नुहुन्छ। मुख्य शब्दावलीमा </w:t>
      </w:r>
      <w:r>
        <w:rPr>
          <w:lang w:val="ne_NP" w:bidi="ne_NP"/>
        </w:rPr>
        <w:t>धार्मिकता</w:t>
      </w:r>
      <w:r>
        <w:rPr>
          <w:lang w:val="ne_NP" w:bidi="ne_NP"/>
        </w:rPr>
        <w:t xml:space="preserve"> हेर्नुहोस्।</w:t>
      </w:r>
    </w:p>
    <w:p>
      <w:pPr/>
      <w:r>
        <w:rPr>
          <w:lang w:val="ne_NP" w:bidi="ne_NP"/>
        </w:rPr>
      </w:r>
      <w:r>
        <w:rPr>
          <w:lang w:val="ne_NP" w:bidi="ne_NP"/>
        </w:rPr>
        <w:t>अब्रामले सोधे, "यो भूमि मेरो अधिकारमा हुनेछ भन्ने कुरा मैले कसरी निश्चित रूपमा थाहा पाउन सक्छु?"</w:t>
      </w:r>
    </w:p>
    <w:p>
      <w:pPr/>
      <w:r>
        <w:rPr>
          <w:lang w:val="ne_NP" w:bidi="ne_NP"/>
        </w:rPr>
      </w:r>
      <w:r>
        <w:rPr>
          <w:lang w:val="ne_NP" w:bidi="ne_NP"/>
        </w:rPr>
        <w:t xml:space="preserve">परमेश्वरले अब्रामलाई भन्नुभयो, "मकहाँ तीन-तीन वर्षका एउटा </w:t>
      </w:r>
      <w:r>
        <w:rPr>
          <w:b/>
          <w:lang w:val="ne_NP" w:bidi="ne_NP"/>
        </w:rPr>
        <w:t>कोरली गाई</w:t>
      </w:r>
      <w:r>
        <w:rPr>
          <w:lang w:val="ne_NP" w:bidi="ne_NP"/>
        </w:rPr>
        <w:t xml:space="preserve">, एउटी बाख्री र एउटा </w:t>
      </w:r>
      <w:r>
        <w:rPr>
          <w:b/>
          <w:lang w:val="ne_NP" w:bidi="ne_NP"/>
        </w:rPr>
        <w:t>थुमा</w:t>
      </w:r>
      <w:r>
        <w:rPr>
          <w:lang w:val="ne_NP" w:bidi="ne_NP"/>
        </w:rPr>
        <w:t xml:space="preserve"> ल्याऊ। मेरो लागि एउटा </w:t>
      </w:r>
      <w:r>
        <w:rPr>
          <w:b/>
          <w:lang w:val="ne_NP" w:bidi="ne_NP"/>
        </w:rPr>
        <w:t>परेवा</w:t>
      </w:r>
      <w:r>
        <w:rPr>
          <w:lang w:val="ne_NP" w:bidi="ne_NP"/>
        </w:rPr>
        <w:t xml:space="preserve">को बच्चा र एउटा </w:t>
      </w:r>
      <w:r>
        <w:rPr>
          <w:b/>
          <w:lang w:val="ne_NP" w:bidi="ne_NP"/>
        </w:rPr>
        <w:t>ढुकुर</w:t>
      </w:r>
      <w:r>
        <w:rPr>
          <w:lang w:val="ne_NP" w:bidi="ne_NP"/>
        </w:rPr>
        <w:t xml:space="preserve"> पनि ल्याऊ।" कोरली एउटा यस्तो जवान पोथी गाई हो जसले अहिलेसम्म बच्चा पाएको छैन। थुमा एउटा यस्तो भाले भेडा हो जसले प्रजनन गर्न सक्छ। परेवा र ढुकुर दुई प्रकारका चराहरू हुन्।</w:t>
      </w:r>
    </w:p>
    <w:p>
      <w:pPr/>
      <w:r>
        <w:rPr>
          <w:lang w:val="ne_NP" w:bidi="ne_NP"/>
        </w:rPr>
      </w:r>
      <w:r>
        <w:rPr>
          <w:lang w:val="ne_NP" w:bidi="ne_NP"/>
        </w:rPr>
        <w:t xml:space="preserve">यहाँ रोक्नुहोस् र समूहको रूपमा एउटा </w:t>
      </w:r>
      <w:r>
        <w:rPr>
          <w:lang w:val="ne_NP" w:bidi="ne_NP"/>
        </w:rPr>
        <w:t>कोरली गाई, बाख्री, थुमा, परेवा र ढुकुर</w:t>
      </w:r>
      <w:r>
        <w:rPr>
          <w:lang w:val="ne_NP" w:bidi="ne_NP"/>
        </w:rPr>
        <w:t>का तस्वीरहरू हेर्नुहोस्।</w:t>
      </w:r>
    </w:p>
    <w:p>
      <w:pPr/>
      <w:r>
        <w:rPr>
          <w:lang w:val="ne_NP" w:bidi="ne_NP"/>
        </w:rPr>
      </w:r>
      <w:r>
        <w:rPr>
          <w:lang w:val="ne_NP" w:bidi="ne_NP"/>
        </w:rPr>
        <w:t xml:space="preserve">रोक्नुहोस् र समूहमा छलफल गर्नुहोस्: के तपाईंसँग तपाईंको भाषामा यी पशुहरूका लागि विशेष शब्दहरू छन्? अडियो रोक्‍नुहोस्। </w:t>
      </w:r>
    </w:p>
    <w:p>
      <w:pPr/>
      <w:r>
        <w:rPr>
          <w:lang w:val="ne_NP" w:bidi="ne_NP"/>
        </w:rPr>
      </w:r>
      <w:r>
        <w:rPr>
          <w:lang w:val="ne_NP" w:bidi="ne_NP"/>
        </w:rPr>
        <w:t xml:space="preserve">अब्रामले परमेश्वरकहाँ पशुहरू ल्याए। अब्रामले एउटा कोरली गाई, एउटी बाख्री र एउटा थुमालाई बीचमा काटेर दुई टुक्रा पारे। उनले परेवा र ढुकुरलाई बीचबाट दुई फ्याक पारेनन्। उनले पशुहरूका आधा भागहरूलाई एक अर्काको सामना हुने गरी दुई पङ्क्तिमा राखे। </w:t>
      </w:r>
      <w:r>
        <w:rPr>
          <w:b/>
          <w:lang w:val="ne_NP" w:bidi="ne_NP"/>
        </w:rPr>
        <w:t>शिकारी चराहरू</w:t>
      </w:r>
      <w:r>
        <w:rPr>
          <w:lang w:val="ne_NP" w:bidi="ne_NP"/>
        </w:rPr>
        <w:t xml:space="preserve"> मरेका पशुहरूलाई खान तल ओर्ले, तर अब्रामले तिनीहरूलाई टाढा धपाए। शिकारका चराहरूले मरेका पशुहरू खाने चराहरूलाई बुझाउँछ।</w:t>
      </w:r>
    </w:p>
    <w:p>
      <w:pPr/>
      <w:r>
        <w:rPr>
          <w:lang w:val="ne_NP" w:bidi="ne_NP"/>
        </w:rPr>
      </w:r>
      <w:r>
        <w:rPr>
          <w:lang w:val="ne_NP" w:bidi="ne_NP"/>
        </w:rPr>
        <w:t xml:space="preserve">यहाँ रोक्नुहोस् र समूहलाई </w:t>
      </w:r>
      <w:r>
        <w:rPr>
          <w:lang w:val="ne_NP" w:bidi="ne_NP"/>
        </w:rPr>
        <w:t>शिकारी चराहरू</w:t>
      </w:r>
      <w:r>
        <w:rPr>
          <w:lang w:val="ne_NP" w:bidi="ne_NP"/>
        </w:rPr>
        <w:t xml:space="preserve">का तस्वीरहरू देखाउनुहोस्। समूहमा छलफल गर्नुहोस्: के तपाईंको भाषामा यस्तै चराहरूका लागि शब्दहरू छन्? अडियो रोक्‍नुहोस्। </w:t>
      </w:r>
    </w:p>
    <w:p>
      <w:pPr/>
      <w:r>
        <w:rPr>
          <w:lang w:val="ne_NP" w:bidi="ne_NP"/>
        </w:rPr>
      </w:r>
      <w:r>
        <w:rPr>
          <w:lang w:val="ne_NP" w:bidi="ne_NP"/>
        </w:rPr>
        <w:t xml:space="preserve">सूर्य अस्ताउँदै गर्दा, परमेश्वरले अब्रामलाई </w:t>
      </w:r>
      <w:r>
        <w:rPr>
          <w:b/>
          <w:lang w:val="ne_NP" w:bidi="ne_NP"/>
        </w:rPr>
        <w:t>गहिरो निद्रा</w:t>
      </w:r>
      <w:r>
        <w:rPr>
          <w:lang w:val="ne_NP" w:bidi="ne_NP"/>
        </w:rPr>
        <w:t>मा पार्नुभयो। यहाँ, गहिरो निद्राले सम्मोहन जस्तो अवस्थालाई बुझाउँछ।</w:t>
      </w:r>
    </w:p>
    <w:p>
      <w:pPr/>
      <w:r>
        <w:rPr>
          <w:lang w:val="ne_NP" w:bidi="ne_NP"/>
        </w:rPr>
      </w:r>
      <w:r>
        <w:rPr>
          <w:lang w:val="ne_NP" w:bidi="ne_NP"/>
        </w:rPr>
        <w:t xml:space="preserve">अब्राममाथि एउटा गाढा अन्धकार र त्रास आयो। परमेश्वरले अब्रामलाई भन्नुभयो, "निश्चित रूपमा जानिराख कि तिम्रा सन्तानहरू आफ्नो नभएको देशमा चार सय वर्षसम्म विदेशी हुनेछन्। तिनीहरू दुर्व्यवहार गरिने दास हुनेछन्। तर तिनीहरूलाई गलत व्यवहार गर्ने देशलाई म सजाय दिनेछु, र पछि तिनीहरू ठूलो धन लिएर निस्कनेछन्। तर तिमी अब्राम, </w:t>
      </w:r>
      <w:r>
        <w:rPr>
          <w:b/>
          <w:lang w:val="ne_NP" w:bidi="ne_NP"/>
        </w:rPr>
        <w:t>शालोम, शान्ति</w:t>
      </w:r>
      <w:r>
        <w:rPr>
          <w:lang w:val="ne_NP" w:bidi="ne_NP"/>
        </w:rPr>
        <w:t>मा मर्नेछौ, र लामो जीवन बाँचेपछि गाडिनेछौ।" यी कथाहरूमा "शालोम" शब्द, जसको अर्थ शान्ति हो, पहिलो पटक प्रयोग गरिएको छ। शान्तिको यस शब्दको अर्थ द्वन्द्वको अनुपस्थिति र जीवनको पूर्णता वा समग्रता दुवै हो।</w:t>
      </w:r>
    </w:p>
    <w:p>
      <w:pPr/>
      <w:r>
        <w:rPr>
          <w:lang w:val="ne_NP" w:bidi="ne_NP"/>
        </w:rPr>
      </w:r>
      <w:r>
        <w:rPr>
          <w:lang w:val="ne_NP" w:bidi="ne_NP"/>
        </w:rPr>
        <w:t xml:space="preserve">यहाँ रोक्नुहोस् र मुख्य शब्दावलीमा </w:t>
      </w:r>
      <w:r>
        <w:rPr>
          <w:lang w:val="ne_NP" w:bidi="ne_NP"/>
        </w:rPr>
        <w:t>शान्ति</w:t>
      </w:r>
      <w:r>
        <w:rPr>
          <w:lang w:val="ne_NP" w:bidi="ne_NP"/>
        </w:rPr>
        <w:t xml:space="preserve"> शब्द हेर्नुहोस्। अडियो रोक्‍नुहोस्। </w:t>
      </w:r>
    </w:p>
    <w:p>
      <w:pPr/>
      <w:r>
        <w:rPr>
          <w:lang w:val="ne_NP" w:bidi="ne_NP"/>
        </w:rPr>
      </w:r>
      <w:r>
        <w:rPr>
          <w:lang w:val="ne_NP" w:bidi="ne_NP"/>
        </w:rPr>
        <w:t xml:space="preserve">परमेश्वरले भन्नुभयो, "चौथो </w:t>
      </w:r>
      <w:r>
        <w:rPr>
          <w:b/>
          <w:lang w:val="ne_NP" w:bidi="ne_NP"/>
        </w:rPr>
        <w:t>पुस्ता</w:t>
      </w:r>
      <w:r>
        <w:rPr>
          <w:lang w:val="ne_NP" w:bidi="ne_NP"/>
        </w:rPr>
        <w:t xml:space="preserve">मा, तिम्रा सन्तानहरू यस भूमिमा फर्केर आउनेछन्। अमोरीहरूको </w:t>
      </w:r>
      <w:r>
        <w:rPr>
          <w:b/>
          <w:lang w:val="ne_NP" w:bidi="ne_NP"/>
        </w:rPr>
        <w:t>पाप</w:t>
      </w:r>
      <w:r>
        <w:rPr>
          <w:lang w:val="ne_NP" w:bidi="ne_NP"/>
        </w:rPr>
        <w:t xml:space="preserve"> आफ्नो पूर्ण नापमा पुगेको छैन।" पुस्ता शब्दले निश्चित वर्षहरूलाई होइन, तर लामो आयुलाई जनाउँछ। यहाँ, चार पुस्ताले सायद लगभग चार सय वर्षको समय अवधिलाई बुझाउँछ।</w:t>
      </w:r>
    </w:p>
    <w:p>
      <w:pPr/>
      <w:r>
        <w:rPr>
          <w:lang w:val="ne_NP" w:bidi="ne_NP"/>
        </w:rPr>
      </w:r>
      <w:r>
        <w:rPr>
          <w:lang w:val="ne_NP" w:bidi="ne_NP"/>
        </w:rPr>
        <w:t xml:space="preserve">पापले परमेश्वरको अनाज्ञाकारिताको कार्यलाई जनाउँछ। निश्चित हुनुहोस् कि तपाईंले यहाँ प्रयोग गर्नुभएको शब्दको अर्थ कोही ब्यक्ति धार्मिक कार्य गर्न जस्तैः बिधिगत प्रार्थना गर्न वा केही धार्मिक नियमहरू पालन गर्न असफल भएको होईन। यहाँ, पाप एउटा सामान्य शब्द हो जसले कुनै विशेष पापलाई जनाउँदैन। मुख्य शब्दावलीमा </w:t>
      </w:r>
      <w:r>
        <w:rPr>
          <w:lang w:val="ne_NP" w:bidi="ne_NP"/>
        </w:rPr>
        <w:t>पाप</w:t>
      </w:r>
      <w:r>
        <w:rPr>
          <w:lang w:val="ne_NP" w:bidi="ne_NP"/>
        </w:rPr>
        <w:t xml:space="preserve"> हेर्नुहोस् र तपाईंले अघिल्लो कथाहरूमा प्रयोग गर्नुभएको शब्द नै यस कथामा प्रयोग गर्नुहोस्।</w:t>
      </w:r>
    </w:p>
    <w:p>
      <w:pPr/>
      <w:r>
        <w:rPr>
          <w:lang w:val="ne_NP" w:bidi="ne_NP"/>
        </w:rPr>
      </w:r>
      <w:r>
        <w:rPr>
          <w:lang w:val="ne_NP" w:bidi="ne_NP"/>
        </w:rPr>
        <w:t xml:space="preserve">जब सूर्यास्त भयो र अँध्यारो छायो, तब धूवाँ निस्किरहेको </w:t>
      </w:r>
      <w:r>
        <w:rPr>
          <w:b/>
          <w:lang w:val="ne_NP" w:bidi="ne_NP"/>
        </w:rPr>
        <w:t>आगोको भाँडा</w:t>
      </w:r>
      <w:r>
        <w:rPr>
          <w:lang w:val="ne_NP" w:bidi="ne_NP"/>
        </w:rPr>
        <w:t xml:space="preserve"> र बलिरहेको </w:t>
      </w:r>
      <w:r>
        <w:rPr>
          <w:b/>
          <w:lang w:val="ne_NP" w:bidi="ne_NP"/>
        </w:rPr>
        <w:t>मशाल</w:t>
      </w:r>
      <w:r>
        <w:rPr>
          <w:lang w:val="ne_NP" w:bidi="ne_NP"/>
        </w:rPr>
        <w:t xml:space="preserve"> देखापर्यो र ती पशुहरूका टुक्राहरूको बीचबाट गयो। आगोका भाँडाहरू रोटी पकाउन प्रयोग गरिने तातो कोइलाका भएका माटोका साना भाँडाहरू थिए। मशालहरू उज्यालोका लागि प्रयोग गरिने बलिरहेका दाउराहरू थिए।</w:t>
      </w:r>
    </w:p>
    <w:p>
      <w:pPr/>
      <w:r>
        <w:rPr>
          <w:lang w:val="ne_NP" w:bidi="ne_NP"/>
        </w:rPr>
      </w:r>
      <w:r>
        <w:rPr>
          <w:lang w:val="ne_NP" w:bidi="ne_NP"/>
        </w:rPr>
        <w:t xml:space="preserve">यदि तपाईंको भाषामा यस्तै वस्तुहरू छन् भने समूहमा छलफल गर्नुहोस्। अडियो रोक्‍नुहोस्। </w:t>
      </w:r>
    </w:p>
    <w:p>
      <w:pPr/>
      <w:r>
        <w:rPr>
          <w:lang w:val="ne_NP" w:bidi="ne_NP"/>
        </w:rPr>
      </w:r>
      <w:r>
        <w:rPr>
          <w:lang w:val="ne_NP" w:bidi="ne_NP"/>
        </w:rPr>
        <w:t xml:space="preserve">त्यसपछि, त्यस दिन परमेश्वरले अब्रामसँग </w:t>
      </w:r>
      <w:r>
        <w:rPr>
          <w:b/>
          <w:lang w:val="ne_NP" w:bidi="ne_NP"/>
        </w:rPr>
        <w:t>करार</w:t>
      </w:r>
      <w:r>
        <w:rPr>
          <w:lang w:val="ne_NP" w:bidi="ne_NP"/>
        </w:rPr>
        <w:t xml:space="preserve"> गर्नुभयो। करार दुई मानिसहरू वा समूहहरूका बीचमा गरिएको स्थायी सम्झौता हो जसले शान्ति वा मित्रता स्थापित गर्छ। दुवै मानिसहरू यो सम्झौतामा विश्वासी हुन र एक अर्कासँग राम्रो सम्बन्धमा रहन सहमत छन्। दुवै पक्षहरूले धार्मिक उत्सव वा बलिदानमा करारप्रति विश्वासी हुने कसम खान्छन्।</w:t>
      </w:r>
    </w:p>
    <w:p>
      <w:pPr/>
      <w:r>
        <w:rPr>
          <w:lang w:val="ne_NP" w:bidi="ne_NP"/>
        </w:rPr>
      </w:r>
      <w:r>
        <w:rPr>
          <w:lang w:val="ne_NP" w:bidi="ne_NP"/>
        </w:rPr>
        <w:t>करारहरू कानूनी अनुबंध भन्दा गहिरो छन् किनभने करारहरूलाई दुवै पक्षबाट वफादारी र बलिदानपूर्ण प्रेमको आवश्यकता हुन्छ। त्यसैले गर्दा करारहरूमा प्राय: "पिता" र "छोरा" जस्ता नाताका शब्दहरू प्रयोग गरिएका हुन सक्छन्। केही प्रकारका करारहरूमा एक अर्कासँग गरिएका प्रतिज्ञाहरूलाई पक्का गर्न सँगै पारिवारिक भोजन गर्नु समावेश हुन्छ। प्राचीन निकट-पूर्वमा, इस्राएलका यहूदी मानिसहरूले मात्र परमेश्वरसँग करार गरेका थिए। परमेश्वरले आफ्ना मानिसहरूसँग आफ्नो प्रेम र विश्वासयोग्यताको प्रतिज्ञा गर्न र तिनीहरूले पनि परमेश्वरप्रति प्रेम र विश्वासयोग्यता देखाऊन् भनेर करार गर्नुहुन्छ। परमेश्वरले आफ्ना मानिसहरूसँग गर्नुभएका करारहरूले परमेश्वरसँगको सम्बन्धको कारणले तिनीहरू अन्य मानिसहरूभन्दा फरक थिए भनेर देखाउँथे।</w:t>
      </w:r>
    </w:p>
    <w:p>
      <w:pPr/>
      <w:r>
        <w:rPr>
          <w:lang w:val="ne_NP" w:bidi="ne_NP"/>
        </w:rPr>
      </w:r>
      <w:r>
        <w:rPr>
          <w:lang w:val="ne_NP" w:bidi="ne_NP"/>
        </w:rPr>
        <w:t xml:space="preserve">यहाँ रोक्नुहोस् र मुख्य शब्दावलीमा </w:t>
      </w:r>
      <w:r>
        <w:rPr>
          <w:lang w:val="ne_NP" w:bidi="ne_NP"/>
        </w:rPr>
        <w:t>करार</w:t>
      </w:r>
      <w:r>
        <w:rPr>
          <w:lang w:val="ne_NP" w:bidi="ne_NP"/>
        </w:rPr>
        <w:t xml:space="preserve"> हेर्नुहोस्।</w:t>
      </w:r>
      <w:r>
        <w:rPr>
          <w:lang w:val="ne_NP" w:bidi="ne_NP"/>
        </w:rPr>
      </w:r>
    </w:p>
    <w:p>
      <w:pPr>
        <w:pStyle w:val="Heading3"/>
      </w:pPr>
      <w:r>
        <w:rPr>
          <w:lang w:val="ne_NP" w:bidi="ne_NP"/>
        </w:rPr>
        <w:t>Step 6</w:t>
      </w:r>
    </w:p>
    <w:p>
      <w:pPr/>
      <w:r>
        <w:rPr>
          <w:lang w:val="ne_NP" w:bidi="ne_NP"/>
        </w:rPr>
      </w:r>
      <w:r>
        <w:rPr>
          <w:lang w:val="ne_NP" w:bidi="ne_NP"/>
        </w:rPr>
        <w:t>अनुवादलाई सजिलोसँग बुझ्न यस खण्डको श्रव्य संस्करण सुन्‍नुहोस्।</w:t>
      </w:r>
    </w:p>
    <w:p>
      <w:pPr/>
      <w:r>
        <w:rPr>
          <w:lang w:val="ne_NP" w:bidi="ne_NP"/>
        </w:rPr>
      </w:r>
      <w:r>
        <w:rPr>
          <w:lang w:val="ne_NP" w:bidi="ne_NP"/>
        </w:rPr>
        <w:t>यस सत्रमा, एउटा समूहको रूपमा तपाईंको आफ्नै भाषामा खण्डलाई पुन: भन्न लगाउनुहोस्।</w:t>
      </w:r>
    </w:p>
    <w:p>
      <w:pPr/>
      <w:r>
        <w:rPr>
          <w:lang w:val="ne_NP" w:bidi="ne_NP"/>
        </w:rPr>
      </w:r>
      <w:r>
        <w:rPr>
          <w:lang w:val="ne_NP" w:bidi="ne_NP"/>
        </w:rPr>
        <w:t>पहिला, सम्पूर्ण समूहले खण्डलाई तपाईंको आफ्नै भाषामा बताउन अभ्यास गर्नुपर्छ। तपाईंले अघिल्लो चरणहरूमा निर्णय गर्नुभएको कुराहरू जस्तै कालक्रम, शब्दहरू, वाक्यांशहरू, भावनाहरू, वा तपाईंले छलफल गर्नुभएको अन्य कुराहरू यसमा समावेश गर्नलाई सम्झनुहोस्।</w:t>
      </w:r>
    </w:p>
    <w:p>
      <w:pPr/>
      <w:r>
        <w:rPr>
          <w:lang w:val="ne_NP" w:bidi="ne_NP"/>
        </w:rPr>
      </w:r>
      <w:r>
        <w:rPr>
          <w:lang w:val="ne_NP" w:bidi="ne_NP"/>
        </w:rPr>
        <w:t xml:space="preserve">एउटा समूहको सदस्यले खण्डका केही वाक्यहरू भन्नुपर्छ र रोकिनु पर्छ। समूहको अर्को सदस्यले खण्डको अर्को भाग भन्नु पर्छ र रोकिनु पर्छ। समूहले सम्पूर्ण खण्डलाई पुन: नभन्दासम्म यो गर्नुहोस्। यस चरणमा समूहका सदस्यहरूले एक अर्कालाई सच्याउन सक्छन्। अडियो रोक्‍नुहोस्। </w:t>
      </w:r>
    </w:p>
    <w:p>
      <w:pPr/>
      <w:r>
        <w:rPr>
          <w:lang w:val="ne_NP" w:bidi="ne_NP"/>
        </w:rPr>
      </w:r>
      <w:r>
        <w:rPr>
          <w:lang w:val="ne_NP" w:bidi="ne_NP"/>
        </w:rPr>
        <w:t xml:space="preserve">अर्को पटक, समूहको प्रत्येक सदस्यले कम्तिमा पनि एकचोटि सम्पूर्ण खण्डलाई नरोकी भन्नुपर्छ। समूहको सदस्यले खण्डलाई सम्झन मद्दत गर्न कुनैपनि वस्तुहरू, चालहरू, वा तिनीहरूको स्टोरीबोर्ड प्रयोग गर्न सक्छन्। अडियो रोक्‍नुहोस्। </w:t>
      </w:r>
    </w:p>
    <w:p>
      <w:pPr/>
      <w:r>
        <w:rPr>
          <w:lang w:val="ne_NP" w:bidi="ne_NP"/>
        </w:rPr>
      </w:r>
      <w:r>
        <w:rPr>
          <w:lang w:val="ne_NP" w:bidi="ne_NP"/>
        </w:rPr>
        <w:t xml:space="preserve">त्यसपछि, तपाईंलाई सबैभन्दा बढी मनपरेको खण्डको संस्करण कस्को हो समूहले निर्णय गर्न सक्छ। तपाईंलाई समूहको एउटा सदस्यले एउटा दृश्य बताएको तरिका मनपर्यो तर तपाईंलाई अर्को दृश्य अर्कै समुहको सदस्यले बताएको तरिका मनपर्यो भनेर तपाईहरू आफै निर्णय गर्न सक्नु हुन्छ। अडियो रोक्‍नुहोस्। </w:t>
      </w:r>
    </w:p>
    <w:p>
      <w:pPr/>
      <w:r>
        <w:rPr>
          <w:lang w:val="ne_NP" w:bidi="ne_NP"/>
        </w:rPr>
      </w:r>
      <w:r>
        <w:rPr>
          <w:lang w:val="ne_NP" w:bidi="ne_NP"/>
        </w:rPr>
        <w:t>अन्तमा, समूहले सबैजना सहमत हुने खण्डको अन्तिम संस्करणलाई सँगै राख्न सक्छन्। समूहको प्रत्येक सदस्यले यस खण्डको अन्तिम संस्करण सुनाउने अभ्यास गर्नुपर्छ।</w:t>
      </w:r>
      <w:r>
        <w:rPr>
          <w:lang w:val="ne_NP" w:bidi="ne_NP"/>
        </w:rPr>
      </w:r>
      <w:r>
        <w:rPr>
          <w:lang w:val="ne_NP" w:bidi="ne_NP"/>
        </w:rPr>
      </w:r>
    </w:p>
    <w:p>
      <w:pPr/>
      <w:r>
        <w:rPr>
          <w:lang w:val="ne_NP" w:bidi="ne_NP"/>
        </w:rPr>
      </w:r>
    </w:p>
    <w:p>
      <w:pPr>
        <w:pStyle w:val="Heading2"/>
      </w:pPr>
      <w:r>
        <w:rPr>
          <w:lang w:val="ne_NP" w:bidi="ne_NP"/>
        </w:rPr>
        <w:t>Genesis 16:1–16</w:t>
      </w:r>
      <w:r>
        <w:rPr>
          <w:lang w:val="ne_NP" w:bidi="ne_NP"/>
        </w:rPr>
      </w:r>
    </w:p>
    <w:p>
      <w:pPr>
        <w:pStyle w:val="Heading3"/>
      </w:pPr>
      <w:r>
        <w:rPr>
          <w:lang w:val="ne_NP" w:bidi="ne_NP"/>
        </w:rPr>
        <w:t>Step 1</w:t>
      </w:r>
    </w:p>
    <w:p>
      <w:pPr/>
      <w:r>
        <w:rPr>
          <w:lang w:val="ne_NP" w:bidi="ne_NP"/>
        </w:rPr>
      </w:r>
      <w:r>
        <w:rPr>
          <w:lang w:val="ne_NP" w:bidi="ne_NP"/>
        </w:rPr>
        <w:t>उत्पत्ति १६:१–१६ सुन्नुहोस् र यसलाई आफ्नो हृदयमा राख्नुहोस्। पाठलाई तीन पटक सुन्नुहोस् (सम्भव छ भने तीन फरक अनुवादहरूमा)। त्यसपछि टोलीले निम्न प्रश्नहरूको छलफल गर्नुहोस:</w:t>
      </w:r>
    </w:p>
    <w:p>
      <w:pPr>
        <w:pStyle w:val="ListBullet"/>
        <w:spacing w:line="240" w:lineRule="auto"/>
        <w:ind w:left="720"/>
      </w:pPr>
      <w:r>
        <w:rPr>
          <w:lang w:val="ne_NP" w:bidi="ne_NP"/>
        </w:rPr>
      </w:r>
      <w:r>
        <w:rPr>
          <w:lang w:val="ne_NP" w:bidi="ne_NP"/>
        </w:rPr>
        <w:t>यो खण्डमा तपाईंलाई के मन पर्‍यो?</w:t>
      </w:r>
    </w:p>
    <w:p>
      <w:pPr>
        <w:pStyle w:val="ListBullet"/>
        <w:spacing w:line="240" w:lineRule="auto"/>
        <w:ind w:left="720"/>
      </w:pPr>
      <w:r>
        <w:rPr>
          <w:lang w:val="ne_NP" w:bidi="ne_NP"/>
        </w:rPr>
      </w:r>
      <w:r>
        <w:rPr>
          <w:lang w:val="ne_NP" w:bidi="ne_NP"/>
        </w:rPr>
        <w:t>तपाईलाई के मन परेन वा के बुझ्नुभएन?</w:t>
      </w:r>
    </w:p>
    <w:p>
      <w:pPr>
        <w:pStyle w:val="ListBullet"/>
        <w:spacing w:line="240" w:lineRule="auto"/>
        <w:ind w:left="720"/>
      </w:pPr>
      <w:r>
        <w:rPr>
          <w:lang w:val="ne_NP" w:bidi="ne_NP"/>
        </w:rPr>
      </w:r>
      <w:r>
        <w:rPr>
          <w:lang w:val="ne_NP" w:bidi="ne_NP"/>
        </w:rPr>
        <w:t>यो कथाले हामीलाई परमेश्वरको बारेमा के भन्छ?</w:t>
      </w:r>
    </w:p>
    <w:p>
      <w:pPr>
        <w:pStyle w:val="ListBullet"/>
        <w:spacing w:line="240" w:lineRule="auto"/>
        <w:ind w:left="720"/>
      </w:pPr>
      <w:r>
        <w:rPr>
          <w:lang w:val="ne_NP" w:bidi="ne_NP"/>
        </w:rPr>
      </w:r>
      <w:r>
        <w:rPr>
          <w:lang w:val="ne_NP" w:bidi="ne_NP"/>
        </w:rPr>
        <w:t>यो खण्डले मानिसबारे हामीलाई के भन्दछ?</w:t>
      </w:r>
    </w:p>
    <w:p>
      <w:pPr>
        <w:pStyle w:val="ListBullet"/>
        <w:spacing w:line="240" w:lineRule="auto"/>
        <w:ind w:left="720"/>
      </w:pPr>
      <w:r>
        <w:rPr>
          <w:lang w:val="ne_NP" w:bidi="ne_NP"/>
        </w:rPr>
      </w:r>
      <w:r>
        <w:rPr>
          <w:lang w:val="ne_NP" w:bidi="ne_NP"/>
        </w:rPr>
        <w:t>यो खण्डले कसरी हाम्रो दैनिक जीवनलाई प्रभाव पार्छ?</w:t>
      </w:r>
    </w:p>
    <w:p>
      <w:pPr>
        <w:pStyle w:val="ListBullet"/>
        <w:spacing w:line="240" w:lineRule="auto"/>
        <w:ind w:left="720"/>
      </w:pPr>
      <w:r>
        <w:rPr>
          <w:lang w:val="ne_NP" w:bidi="ne_NP"/>
        </w:rPr>
      </w:r>
      <w:r>
        <w:rPr>
          <w:lang w:val="ne_NP" w:bidi="ne_NP"/>
        </w:rPr>
        <w:t>यो कथा सुन्नु पर्ने तपाईंले चिन्नुभएको व्यक्ति को हुनुहुन्छ?</w:t>
      </w:r>
      <w:r>
        <w:rPr>
          <w:lang w:val="ne_NP" w:bidi="ne_NP"/>
        </w:rPr>
      </w:r>
    </w:p>
    <w:p>
      <w:pPr>
        <w:pStyle w:val="Heading3"/>
      </w:pPr>
      <w:r>
        <w:rPr>
          <w:lang w:val="ne_NP" w:bidi="ne_NP"/>
        </w:rPr>
        <w:t>Step 2</w:t>
      </w:r>
    </w:p>
    <w:p>
      <w:pPr/>
      <w:r>
        <w:rPr>
          <w:lang w:val="ne_NP" w:bidi="ne_NP"/>
        </w:rPr>
      </w:r>
      <w:r>
        <w:rPr>
          <w:lang w:val="ne_NP" w:bidi="ne_NP"/>
        </w:rPr>
        <w:t>सबैभन्दा सजिलोसँग बुझिने अनुवादमा उत्पत्ति १६:१–१६ को श्रव्य संस्करण सुन्नुहोस्।</w:t>
      </w:r>
    </w:p>
    <w:p>
      <w:pPr/>
      <w:r>
        <w:rPr>
          <w:lang w:val="ne_NP" w:bidi="ne_NP"/>
        </w:rPr>
      </w:r>
      <w:r>
        <w:rPr>
          <w:lang w:val="ne_NP" w:bidi="ne_NP"/>
        </w:rPr>
        <w:t>यो कथा परमेश्वरले अब्रामसँग आफ्नो करार गर्नुभएपछि घटेको हो। यस कथाले अब्रामको जेठो छोरा इश्माएलको जन्मको बारेमा वर्णन गर्दछ, जब साराईले आफ्नो कमारी हागारबाट सन्तान पाउने प्रयास गरिन्।</w:t>
      </w:r>
    </w:p>
    <w:p>
      <w:pPr/>
      <w:r>
        <w:rPr>
          <w:lang w:val="ne_NP" w:bidi="ne_NP"/>
        </w:rPr>
      </w:r>
      <w:r>
        <w:rPr>
          <w:lang w:val="ne_NP" w:bidi="ne_NP"/>
        </w:rPr>
        <w:t>अब्रामकी पत्नी साराईले अब्रामलाई कुनै सन्तान दिएकी थिइनन्। साराईको संस्कृतिमा, पत्नीका लागि सन्तान नहुनुलाई सायद लज्जाको विषय मानिन्थ्यो।</w:t>
      </w:r>
    </w:p>
    <w:p>
      <w:pPr/>
      <w:r>
        <w:rPr>
          <w:lang w:val="ne_NP" w:bidi="ne_NP"/>
        </w:rPr>
      </w:r>
      <w:r>
        <w:rPr>
          <w:lang w:val="ne_NP" w:bidi="ne_NP"/>
        </w:rPr>
        <w:t xml:space="preserve">यहाँ रोक्नुहोस् र समूहमा छलफल गर्नुहोस्: तपाईंको संस्कृतिले सन्तान नभएका महिलाहरूको बारेमा के सोच्छ? अडियो रोक्‍नुहोस्। </w:t>
      </w:r>
    </w:p>
    <w:p>
      <w:pPr/>
      <w:r>
        <w:rPr>
          <w:lang w:val="ne_NP" w:bidi="ne_NP"/>
        </w:rPr>
      </w:r>
      <w:r>
        <w:rPr>
          <w:lang w:val="ne_NP" w:bidi="ne_NP"/>
        </w:rPr>
        <w:t>तर साराईसँग हागार नाम गरेकी मिश्री कमारी थिइन्, जो साराईको सम्पत्ति थिइन्। हागार साराईको विवाहको दाइजो हुन सक्थिन्, वा उनी मिश्रमा साराईलाई दिइएकी हुन सक्छिन्। हागार साराईकी व्यक्तिगत सुसारे थिइन्।</w:t>
      </w:r>
    </w:p>
    <w:p>
      <w:pPr/>
      <w:r>
        <w:rPr>
          <w:lang w:val="ne_NP" w:bidi="ne_NP"/>
        </w:rPr>
      </w:r>
      <w:r>
        <w:rPr>
          <w:lang w:val="ne_NP" w:bidi="ne_NP"/>
        </w:rPr>
        <w:t>त्यसैले साराईले अब्रामलाई भनिन्, "सुन्नुहोस्, परमेश्वरले मलाई सन्तान हुनबाट रोक्नुभएको छ। मेरो दासीकहाँ जानुहोस्। सायद म उनको माध्यमबाट परिवार बनाउन सक्छु।" "मेरो कमारीकहाँ जानुहोस्" को अर्थ कमारीसँग यौन सम्बन्ध राख्नु हो। साराईको संस्कृतिमा, सन्तान नभएकी पत्नीले दासीबाट सन्तान पाउनका लागि आफ्नो पतिलाई दोस्रो पत्नीको रूपमा दासी दिनु एउटा सामान्य चलन थियो। कमारीले जन्म दिने कुनै पनि सन्तानलाई पहिलो पत्नीका सन्तानहरू मानिन्थ्यो। कमारीले जन्म दिएको कुनै पनि छोराले पतिको मृत्युपछि सबै कुरा उत्तराधिकारमा पाउँथ्यो, तर यदि पहिलो पत्नीको केही समयपछि आफ्नै छोरा भयो भने, पहिलो पत्नीको छोरा नै उत्तराधिकारी हुन्थ्यो।</w:t>
      </w:r>
    </w:p>
    <w:p>
      <w:pPr/>
      <w:r>
        <w:rPr>
          <w:lang w:val="ne_NP" w:bidi="ne_NP"/>
        </w:rPr>
      </w:r>
      <w:r>
        <w:rPr>
          <w:lang w:val="ne_NP" w:bidi="ne_NP"/>
        </w:rPr>
        <w:t xml:space="preserve">यहाँ रोक्नुहोस् र समूहमा छलफल गर्नुहोस्: आफ्नी पत्नीकी दासीबाट बच्चा जन्माउने बारेमा तपाईंको संस्कृतिले के सोच्छ? परमेश्वरले यसको बारेमा कस्तो महसुस गर्नुहुन्छ भन्ने तपाईंलाई लाग्छ? अडियो रोक्‍नुहोस्। </w:t>
      </w:r>
    </w:p>
    <w:p>
      <w:pPr/>
      <w:r>
        <w:rPr>
          <w:lang w:val="ne_NP" w:bidi="ne_NP"/>
        </w:rPr>
      </w:r>
      <w:r>
        <w:rPr>
          <w:lang w:val="ne_NP" w:bidi="ne_NP"/>
        </w:rPr>
        <w:t>अब्राम साराईले भनेको कुरामा सहमत भए। त्यसैले तिनीहरू कनान देशमा दस वर्षसम्म बसोबास गरेपछि, साराईले आफ्नो मिश्री कमारी हागारलाई लिएर अब्रामलाई अर्को पत्नीको रूपमा दिइन्। यहाँ कथाले प्रयोग गरेको सबै भाषा लगभग उत्पत्ति ३ को भाषा जस्तै छ, जब हव्वाले परमेश्वरले नखानु भन्नुभएको फल लिएर आफ्नो पति आदमलाई दिइन्।</w:t>
      </w:r>
    </w:p>
    <w:p>
      <w:pPr/>
      <w:r>
        <w:rPr>
          <w:lang w:val="ne_NP" w:bidi="ne_NP"/>
        </w:rPr>
      </w:r>
      <w:r>
        <w:rPr>
          <w:lang w:val="ne_NP" w:bidi="ne_NP"/>
        </w:rPr>
        <w:t>तपाईंले अघिल्लो कथामा प्रयोग गर्नुभएको शब्दहरू र वाक्यांशहरू नै यहाँ प्रयोग गर्न सक्नु हुन्छ।</w:t>
      </w:r>
    </w:p>
    <w:p>
      <w:pPr/>
      <w:r>
        <w:rPr>
          <w:lang w:val="ne_NP" w:bidi="ne_NP"/>
        </w:rPr>
      </w:r>
      <w:r>
        <w:rPr>
          <w:lang w:val="ne_NP" w:bidi="ne_NP"/>
        </w:rPr>
        <w:t>यद्यपि यस कथाले साराई र हागार दुवैका लागि "पत्नी" भन्ने शब्द नै प्रयोग गरेको छ, तापनि हागारलाई अझै पनि दासी नै मानिन्थ्यो र उनीसँग पूर्ण पत्नीको अधिकार थिएन।</w:t>
      </w:r>
    </w:p>
    <w:p>
      <w:pPr/>
      <w:r>
        <w:rPr>
          <w:lang w:val="ne_NP" w:bidi="ne_NP"/>
        </w:rPr>
      </w:r>
      <w:r>
        <w:rPr>
          <w:lang w:val="ne_NP" w:bidi="ne_NP"/>
        </w:rPr>
        <w:t xml:space="preserve">यहाँ रोक्नुहोस् र समूहमा छलफल गर्नुहोस्: के तपाईंको भाषामा पूर्ण पत्नीको अधिकार नभएको दोस्रो पत्नीका लागि कुनै शब्द वा वाक्यांशहरू छन्? अडियो रोक्‍नुहोस्। </w:t>
      </w:r>
    </w:p>
    <w:p>
      <w:pPr/>
      <w:r>
        <w:rPr>
          <w:lang w:val="ne_NP" w:bidi="ne_NP"/>
        </w:rPr>
      </w:r>
      <w:r>
        <w:rPr>
          <w:lang w:val="ne_NP" w:bidi="ne_NP"/>
        </w:rPr>
        <w:t>अब्राम हागारकहाँ गए, र हागार गर्भवती भइन्। यहाँ, "गए" अर्को वाक्यांश हो जसको अर्थ कसैसँग यौन सम्बन्ध राख्नु हो।</w:t>
      </w:r>
    </w:p>
    <w:p>
      <w:pPr/>
      <w:r>
        <w:rPr>
          <w:lang w:val="ne_NP" w:bidi="ne_NP"/>
        </w:rPr>
      </w:r>
      <w:r>
        <w:rPr>
          <w:lang w:val="ne_NP" w:bidi="ne_NP"/>
        </w:rPr>
        <w:t>जब हागारले आफू गर्भवती भएको महसुस गरिन्, उनले साराईलाई हेय दृष्टिले हेरिन्। यसको अर्थ हागारले साराईलाई कम आदरका साथ हेर्न र व्यवहार गर्न थालिन्—उनले साराईलाई घृणा गर्न थालिन्, र उनको नजरमा साराई महत्त्वहीन भइन्। त्यस समयको चलन अनुसार, यदि कुनै व्यक्तिको दोस्रो पत्नीको रूपमा रहेकी दासीले आफू पहिलो पत्नी सरह भएको जस्तो व्यवहार गरिन् भने, पहिलो पत्नीसँग अझै पनि ती दोस्रो पत्नीलाई दासीकै रूपमा व्यवहार गर्ने अधिकार हुन्थ्यो।</w:t>
      </w:r>
    </w:p>
    <w:p>
      <w:pPr/>
      <w:r>
        <w:rPr>
          <w:lang w:val="ne_NP" w:bidi="ne_NP"/>
        </w:rPr>
      </w:r>
      <w:r>
        <w:rPr>
          <w:lang w:val="ne_NP" w:bidi="ne_NP"/>
        </w:rPr>
        <w:t>त्यसपछि साराईले अब्रामलाई भनिन्, "मैले भोगिरहेको यस अन्यायको लागि तपाईं जिम्मेवार हुनुहुन्छ!" मलाई थाहा छ कि मैले मेरो कमारीलाई तपाईंको अँगालोमा दिएँ, तर जब उनले गर्भवती भएको थाहा पाइन्, उनले मलाई घृणाले हेरिन्।" "तपाईंको अँगालोमा" भनेर साराईले अब्रामलाई पत्नीको रूपमा हागार दिएको कुरालाई बुझाउँछ। यस भनाइको अर्थ हागार गर्भवती होस् भनेर साराईले अब्रामलाई हागार दिइन् भन्ने हुन्छ।</w:t>
      </w:r>
    </w:p>
    <w:p>
      <w:pPr/>
      <w:r>
        <w:rPr>
          <w:lang w:val="ne_NP" w:bidi="ne_NP"/>
        </w:rPr>
      </w:r>
      <w:r>
        <w:rPr>
          <w:lang w:val="ne_NP" w:bidi="ne_NP"/>
        </w:rPr>
        <w:t>साराईले आफ्नो कुरा टुंग्याउँदै भनिन्, "परमेश्वरले तपाईँ र मेरो बीचमा न्याय गरून्!" "परमेश्वरले तपाइँ र मेरो बीचमा न्याय गरून्" एउटा वाक्यांश थियो जुन सामान्यतया मानिसहरूले बहसमा को सही थियो भनेर निर्णय गर्न परमेश्वरलाई आग्रह गर्न प्रयोग गर्थे।</w:t>
      </w:r>
    </w:p>
    <w:p>
      <w:pPr/>
      <w:r>
        <w:rPr>
          <w:lang w:val="ne_NP" w:bidi="ne_NP"/>
        </w:rPr>
      </w:r>
      <w:r>
        <w:rPr>
          <w:lang w:val="ne_NP" w:bidi="ne_NP"/>
        </w:rPr>
        <w:t>अब्रामले जवाफ दिए, "सुन, तिम्रो दास तिम्रै हातमा छ। तिमी उनीसँग जे चाहन्छौ त्यही गर।" "तिम्रो हातमा" भन्ने अर्थ "तिम्रो अधिकारमा" हो। यसले हागारमा अझै साराईको शक्ति भएको कुरालाई बुझाउँछ।</w:t>
      </w:r>
    </w:p>
    <w:p>
      <w:pPr/>
      <w:r>
        <w:rPr>
          <w:lang w:val="ne_NP" w:bidi="ne_NP"/>
        </w:rPr>
      </w:r>
      <w:r>
        <w:rPr>
          <w:lang w:val="ne_NP" w:bidi="ne_NP"/>
        </w:rPr>
        <w:t>त्यसपछि साराईले हागारलाई दुर्व्यवहार गरिन्, र हागार भागिन्।</w:t>
      </w:r>
    </w:p>
    <w:p>
      <w:pPr/>
      <w:r>
        <w:rPr>
          <w:lang w:val="ne_NP" w:bidi="ne_NP"/>
        </w:rPr>
      </w:r>
      <w:r>
        <w:rPr>
          <w:lang w:val="ne_NP" w:bidi="ne_NP"/>
        </w:rPr>
        <w:t xml:space="preserve">यहाँ रोक्नुहोस् र समूहमा छलफल गर्नुहोस्: साराईले किन यस्तो व्यवहार गरेकी होलिन् भन्ने तपाईंलाई लाग्छ? साराईको व्यवहारको बारेमा तपाईं के सोच्नुहुन्छ? अडियो रोक्‍नुहोस्। </w:t>
      </w:r>
    </w:p>
    <w:p>
      <w:pPr/>
      <w:r>
        <w:rPr>
          <w:lang w:val="ne_NP" w:bidi="ne_NP"/>
        </w:rPr>
      </w:r>
      <w:r>
        <w:rPr>
          <w:lang w:val="ne_NP" w:bidi="ne_NP"/>
        </w:rPr>
        <w:t>परमेश्वरको स्वर्गदूतले शूर जाने बाटोमा पानीको मूलको छेउमा उजाडस्थानमा हागारलाई भेट्टाए। यी कथाहरूमा "स्वर्गदूत" शब्द देखा परेको यो पहिलो पटक हो। स्वर्गदूतहरू अलौकिक, आत्मिक प्राणीहरू थिए जो परमेश्वरका सन्देशवाहकहरू थिए। तर, यस कथामा, "स्वर्गदूत" शब्द "परमप्रभु" सँग संयुक्त छ, जुन परमेश्वरको व्यक्तिगत नाम हो। यो "परमेश्वरको स्वर्गदूत" भन्ने वाक्यांशले सायद मानिसको रूपमा देखा पर्ने परमेश्वरको उपस्थितिलाई बुझाउँछ।</w:t>
      </w:r>
    </w:p>
    <w:p>
      <w:pPr/>
      <w:r>
        <w:rPr>
          <w:lang w:val="ne_NP" w:bidi="ne_NP"/>
        </w:rPr>
      </w:r>
      <w:r>
        <w:rPr>
          <w:lang w:val="ne_NP" w:bidi="ne_NP"/>
        </w:rPr>
        <w:t>परमेश्वरको स्वर्गदूतले भने, "ए साराईकी कमारी हागार, तिमी कहाँबाट आएकी छौ र कहाँ गइरहेकी छौ?"</w:t>
      </w:r>
    </w:p>
    <w:p>
      <w:pPr/>
      <w:r>
        <w:rPr>
          <w:lang w:val="ne_NP" w:bidi="ne_NP"/>
        </w:rPr>
      </w:r>
      <w:r>
        <w:rPr>
          <w:lang w:val="ne_NP" w:bidi="ne_NP"/>
        </w:rPr>
        <w:t>हागारले जवाफ दिइन्, "म आफ्नी मालिक्नी साराईबाट भाग्दै छु।"</w:t>
      </w:r>
    </w:p>
    <w:p>
      <w:pPr/>
      <w:r>
        <w:rPr>
          <w:lang w:val="ne_NP" w:bidi="ne_NP"/>
        </w:rPr>
      </w:r>
      <w:r>
        <w:rPr>
          <w:lang w:val="ne_NP" w:bidi="ne_NP"/>
        </w:rPr>
        <w:t>परमेश्वरको स्वर्गदूतले हागारलाई आज्ञा गरे, "आफ्नी मालिक्नीकहाँ फर्केर जाऊ र उनको हात मुनि बस।" "उनको हात मुनि बस" भन्ने वाक्यांशको अर्थ साराईको कमारी हुनु र साराईले जे गरे पनि स्वीकार गर्नु हो।</w:t>
      </w:r>
    </w:p>
    <w:p>
      <w:pPr/>
      <w:r>
        <w:rPr>
          <w:lang w:val="ne_NP" w:bidi="ne_NP"/>
        </w:rPr>
      </w:r>
      <w:r>
        <w:rPr>
          <w:lang w:val="ne_NP" w:bidi="ne_NP"/>
        </w:rPr>
        <w:t>स्वर्गदूतले हागारलाई यसो पनि भने, "म तँलाई यति धेरै सन्तानहरू दिनेछु कि तँ तिनलाई गन्न सक्नेछैनस्।" यो परमेश्वरले अब्रामलाई गर्नुभएको प्रतिज्ञा नै हो। यहाँ, हागार अब्रामकी पहिलो पत्नी नभए तापनि परमेश्वरले अब्रामसँगको आफ्नो प्रतिज्ञा पूरा गरिरहनुभएको छ। हागार उत्पत्तिमा एक मात्र महिला हुन् जसलाई परमेश्वरले सन्तानको प्रतिज्ञा गर्नुभयो।</w:t>
      </w:r>
    </w:p>
    <w:p>
      <w:pPr/>
      <w:r>
        <w:rPr>
          <w:lang w:val="ne_NP" w:bidi="ne_NP"/>
        </w:rPr>
      </w:r>
      <w:r>
        <w:rPr>
          <w:lang w:val="ne_NP" w:bidi="ne_NP"/>
        </w:rPr>
        <w:t>परमेश्वरको स्वर्गदूतले भने, "सुन, तिमी गर्भवती छौ र तिमीले एउटा छोरा जन्माउनेछौ। तिमीले उसको नाम इश्माएल राख्नेछौ, जसको अर्थ परमेश्वरले सुन्नुहुन्छ भन्ने हुन्छ, किनभने परमेश्वरले तिम्रो कष्ट सुन्नुभएको छ। तिम्रो छोरा जंगली गधा जस्तै हुनेछ।" मरुभूमिमा जंगली गधाहरू बसोबास गर्थे। मानिसहरूले प्रयोग गर्ने गधाहरू भन्दा फरक, यी गधाहरू प्राय: स्वतन्त्र, नपालिएका र जिद्दी हुन्थे।</w:t>
      </w:r>
    </w:p>
    <w:p>
      <w:pPr/>
      <w:r>
        <w:rPr>
          <w:lang w:val="ne_NP" w:bidi="ne_NP"/>
        </w:rPr>
      </w:r>
      <w:r>
        <w:rPr>
          <w:lang w:val="ne_NP" w:bidi="ne_NP"/>
        </w:rPr>
        <w:t xml:space="preserve">समूहमा, एउटा </w:t>
      </w:r>
      <w:r>
        <w:rPr>
          <w:b/>
          <w:lang w:val="ne_NP" w:bidi="ne_NP"/>
        </w:rPr>
        <w:t>जंगली गधा</w:t>
      </w:r>
      <w:r>
        <w:rPr>
          <w:lang w:val="ne_NP" w:bidi="ne_NP"/>
        </w:rPr>
        <w:t xml:space="preserve">को तस्वीर हेर्नुहोस्। समूहमा छलफल गर्नुहोस्: इश्माएल जंगली गधा जस्तै हुनेछन् भन्ने कथनको बारेमा तपाईं के सोच्नुहुन्छ? परमेश्वरले कसैको व्यक्तित्वको बारेमा भविष्यवाणी गर्नुभएको बारेमा तपाईं के सोच्नुहुन्छ? अडियो रोक्‍नुहोस्। </w:t>
      </w:r>
    </w:p>
    <w:p>
      <w:pPr/>
      <w:r>
        <w:rPr>
          <w:lang w:val="ne_NP" w:bidi="ne_NP"/>
        </w:rPr>
      </w:r>
      <w:r>
        <w:rPr>
          <w:lang w:val="ne_NP" w:bidi="ne_NP"/>
        </w:rPr>
        <w:t>स्वर्गदूतले जारी राखे, "उसको हात सबैको विरुद्धमा हुनेछ, र सबैका हातहरू उसको विरुद्धमा हुनेछन्।" उनी आफ्ना सबै आफन्तहरूको विरुद्धमा शत्रुतापूर्ण जीवन बिताउनेछन्।" कसैको "हात कसैको विरुद्धमा हुनु" भन्ने एउटा उखान थियो, जसको अर्थ तिनीहरू एक-अर्कासँग लड्नेछन् र शत्रुतापूर्ण व्यवहार गर्नेछन् भन्ने हुन्थ्यो।</w:t>
      </w:r>
    </w:p>
    <w:p>
      <w:pPr/>
      <w:r>
        <w:rPr>
          <w:lang w:val="ne_NP" w:bidi="ne_NP"/>
        </w:rPr>
      </w:r>
      <w:r>
        <w:rPr>
          <w:lang w:val="ne_NP" w:bidi="ne_NP"/>
        </w:rPr>
        <w:t>हागारले उनीसँग कुरा गर्नुहुने परमेश्वरको नाम एल रोई राखिन्, जसको अर्थ "देख्नुहुने परमेश्वर" वा "मलाई देख्नुहुने परमेश्वर" हो। पुरानो नियममा हागार एक मात्र व्यक्ति हुन् जसले परमेश्वरलाई नाम दिइन्।</w:t>
      </w:r>
    </w:p>
    <w:p>
      <w:pPr/>
      <w:r>
        <w:rPr>
          <w:lang w:val="ne_NP" w:bidi="ne_NP"/>
        </w:rPr>
      </w:r>
      <w:r>
        <w:rPr>
          <w:lang w:val="ne_NP" w:bidi="ne_NP"/>
        </w:rPr>
        <w:t>हागारले सोचिन्, "के मैले साँच्चै मलाई देख्नुहुनेको पीठ देख्न पाएँ?" यहाँ कथामा प्रयोग गरिएका मूल शब्दहरू बुझ्न गाह्रो छ। तिनीहरूले "के मैले साँच्चै मलाई देख्नेलाई देखेको छु?" भनेका हुन सक्छन्। वा "अब मैले मलाई देख्नेलाई देखेको छु!" वा "के मैले साँच्चै परमेश्वरलाई देखेर पनि जीवितै रहेँ?"</w:t>
      </w:r>
    </w:p>
    <w:p>
      <w:pPr/>
      <w:r>
        <w:rPr>
          <w:lang w:val="ne_NP" w:bidi="ne_NP"/>
        </w:rPr>
      </w:r>
      <w:r>
        <w:rPr>
          <w:lang w:val="ne_NP" w:bidi="ne_NP"/>
        </w:rPr>
        <w:t>त्यसैकारण हागार जुन मूलको छेउमा थिइन्, त्यसको नाम बेर-लहै-रोई राखियो, जसको अर्थ "देख्नुहुने जीवित परमेश्वरको इनार" हो। त्यो मूल कादेश र बेरेदको बीचमा थियो।</w:t>
      </w:r>
    </w:p>
    <w:p>
      <w:pPr/>
      <w:r>
        <w:rPr>
          <w:lang w:val="ne_NP" w:bidi="ne_NP"/>
        </w:rPr>
      </w:r>
      <w:r>
        <w:rPr>
          <w:lang w:val="ne_NP" w:bidi="ne_NP"/>
        </w:rPr>
        <w:t xml:space="preserve">यहाँ रोक्नुहोस् र, समूहमा, नक्सामा </w:t>
      </w:r>
      <w:r>
        <w:rPr>
          <w:lang w:val="ne_NP" w:bidi="ne_NP"/>
        </w:rPr>
        <w:t>मूल, कादेश र बेरेद कहाँ थिए होलान् भनेर</w:t>
      </w:r>
      <w:r>
        <w:rPr>
          <w:lang w:val="ne_NP" w:bidi="ne_NP"/>
        </w:rPr>
        <w:t xml:space="preserve"> हेर्नुहोस्। अडियो रोक्‍नुहोस्। </w:t>
      </w:r>
    </w:p>
    <w:p>
      <w:pPr/>
      <w:r>
        <w:rPr>
          <w:lang w:val="ne_NP" w:bidi="ne_NP"/>
        </w:rPr>
      </w:r>
      <w:r>
        <w:rPr>
          <w:lang w:val="ne_NP" w:bidi="ne_NP"/>
        </w:rPr>
        <w:t>त्यसैले हागारले अब्रामका लागि छोरा जन्माइन्, र अब्रामले हागारबाट जन्मेको छोराको नाम इश्माएल राखे। अब्रामले इश्माएललाई नाम दिनुले इश्माएललाई पूर्ण रूपमा अब्रामको छोरा मानिएको थियो भनेर देखायो। यसले यो पनि देखाउँछ कि अब्रामले हागार भाग्दा के भएको थियो भन्ने बारेमा उनले आफूलाई बताएको कुरा सुने र त्यसको आदर गरे। अब्रामले हागारको छोरा इश्माएलको नाम राखेर परमेश्वरको आज्ञा पालन गरे। हागारले अब्रामका लागि इश्माएललाई जन्म दिँदा अब्राम ८६ वर्षका थिए।</w:t>
      </w:r>
      <w:r>
        <w:rPr>
          <w:lang w:val="ne_NP" w:bidi="ne_NP"/>
        </w:rPr>
      </w:r>
    </w:p>
    <w:p>
      <w:pPr>
        <w:pStyle w:val="Heading3"/>
      </w:pPr>
      <w:r>
        <w:rPr>
          <w:lang w:val="ne_NP" w:bidi="ne_NP"/>
        </w:rPr>
        <w:t>Step 3</w:t>
      </w:r>
    </w:p>
    <w:p>
      <w:pPr/>
      <w:r>
        <w:rPr>
          <w:lang w:val="ne_NP" w:bidi="ne_NP"/>
        </w:rPr>
      </w:r>
      <w:r>
        <w:rPr>
          <w:lang w:val="ne_NP" w:bidi="ne_NP"/>
        </w:rPr>
        <w:t>सबैभन्दा सजिलोसँग बुझिने अनुवादमा उत्पत्ति १६:१–१६ को श्रव्य संस्करण सुन्नुहोस्।</w:t>
      </w:r>
    </w:p>
    <w:p>
      <w:pPr/>
      <w:r>
        <w:rPr>
          <w:lang w:val="ne_NP" w:bidi="ne_NP"/>
        </w:rPr>
      </w:r>
      <w:r>
        <w:rPr>
          <w:lang w:val="ne_NP" w:bidi="ne_NP"/>
        </w:rPr>
        <w:t>यस चरणमा समूहले यस खण्डको दृश्यहरू, पात्रहरू र सेटिङलाई परिभाषित गर्नेछन्। त्यसपछि समूहले यस भागलाई दृश्यात्मक बनाउनेछ।</w:t>
      </w:r>
    </w:p>
    <w:p>
      <w:pPr/>
      <w:r>
        <w:rPr>
          <w:lang w:val="ne_NP" w:bidi="ne_NP"/>
        </w:rPr>
      </w:r>
      <w:r>
        <w:rPr>
          <w:lang w:val="ne_NP" w:bidi="ne_NP"/>
        </w:rPr>
        <w:t>यस खण्डमा चार दृश्यहरू छन्।</w:t>
      </w:r>
    </w:p>
    <w:p>
      <w:pPr/>
      <w:r>
        <w:rPr>
          <w:lang w:val="ne_NP" w:bidi="ne_NP"/>
        </w:rPr>
      </w:r>
      <w:r>
        <w:rPr>
          <w:b/>
          <w:lang w:val="ne_NP" w:bidi="ne_NP"/>
        </w:rPr>
        <w:t>पहिलो दृश्य:</w:t>
      </w:r>
      <w:r>
        <w:rPr>
          <w:lang w:val="ne_NP" w:bidi="ne_NP"/>
        </w:rPr>
        <w:t xml:space="preserve"> अब्रामकी पत्नी साराईले उनका लागि सन्तान जन्माएकी थिइनन्। तर उनकी हागार नाम गरेकी मिश्री दासी थिइन्। त्यसैले साराईले उनीद्वारा सन्तान पाउनका लागि आफ्नी कमारी हागारलाई अब्रामलाई दिइन्। तर हागारले साराईलाई नराम्रो व्यवहार गर्न थालिन्। साराईले हागारलाई गलत व्यवहार गरिन्, र हागार भागिन्।</w:t>
      </w:r>
    </w:p>
    <w:p>
      <w:pPr/>
      <w:r>
        <w:rPr>
          <w:lang w:val="ne_NP" w:bidi="ne_NP"/>
        </w:rPr>
      </w:r>
      <w:r>
        <w:rPr>
          <w:b/>
          <w:lang w:val="ne_NP" w:bidi="ne_NP"/>
        </w:rPr>
        <w:t>दोस्रो दृश्य:</w:t>
      </w:r>
      <w:r>
        <w:rPr>
          <w:lang w:val="ne_NP" w:bidi="ne_NP"/>
        </w:rPr>
        <w:t xml:space="preserve"> यहोवाका स्वर्गदूत शूर जाने बाटोमा उजाडस्थानमा पानीको मूलको नजिकै हागारकहाँ आए। परमप्रभुले हागारको कष्टको बारेमा सुनुभयो, र उहाँले हागारलाई जंगली गधा जस्तै हुने छोराको प्रतिज्ञा गर्नुभयो।</w:t>
      </w:r>
    </w:p>
    <w:p>
      <w:pPr/>
      <w:r>
        <w:rPr>
          <w:lang w:val="ne_NP" w:bidi="ne_NP"/>
        </w:rPr>
      </w:r>
      <w:r>
        <w:rPr>
          <w:b/>
          <w:lang w:val="ne_NP" w:bidi="ne_NP"/>
        </w:rPr>
        <w:t>तेस्रो दृश्य:</w:t>
      </w:r>
      <w:r>
        <w:rPr>
          <w:lang w:val="ne_NP" w:bidi="ne_NP"/>
        </w:rPr>
        <w:t xml:space="preserve"> त्यसैले हागारले परमप्रभुलाई "मलाई देख्ने परमेश्वर" नाम दिइन्, किनभने उनले मनमनै सोचिन्, "के मैले साँच्चै मलाई देख्नेलाई देखेको छु?" त्यसैले उनी नजिकै रहेको कुवालाई पछि बेअर लहैरोई भनियो, जसको अर्थ "मलाई देख्ने जीवित परमेश्वरको कुवा" हो।</w:t>
      </w:r>
    </w:p>
    <w:p>
      <w:pPr/>
      <w:r>
        <w:rPr>
          <w:lang w:val="ne_NP" w:bidi="ne_NP"/>
        </w:rPr>
      </w:r>
      <w:r>
        <w:rPr>
          <w:b/>
          <w:lang w:val="ne_NP" w:bidi="ne_NP"/>
        </w:rPr>
        <w:t>चौथो दृश्य:</w:t>
      </w:r>
      <w:r>
        <w:rPr>
          <w:lang w:val="ne_NP" w:bidi="ne_NP"/>
        </w:rPr>
        <w:t xml:space="preserve"> त्यसैले हागारले अब्रामका लागि एउटा छोरालाई जन्म दिइन्, र अब्रामले उसको नाम इश्माएल राखे। इश्माएल जन्मिँदा अब्राम ८६ वर्षका थिए।</w:t>
      </w:r>
    </w:p>
    <w:p>
      <w:pPr/>
      <w:r>
        <w:rPr>
          <w:lang w:val="ne_NP" w:bidi="ne_NP"/>
        </w:rPr>
      </w:r>
      <w:r>
        <w:rPr>
          <w:lang w:val="ne_NP" w:bidi="ne_NP"/>
        </w:rPr>
        <w:t>यस कथामा यि पात्रहरु समावेश छन्:</w:t>
      </w:r>
    </w:p>
    <w:p>
      <w:pPr>
        <w:pStyle w:val="ListBullet"/>
        <w:spacing w:line="240" w:lineRule="auto"/>
        <w:ind w:left="720"/>
      </w:pPr>
      <w:r>
        <w:rPr>
          <w:lang w:val="ne_NP" w:bidi="ne_NP"/>
        </w:rPr>
      </w:r>
      <w:r>
        <w:rPr>
          <w:lang w:val="ne_NP" w:bidi="ne_NP"/>
        </w:rPr>
        <w:t>साराई</w:t>
      </w:r>
    </w:p>
    <w:p>
      <w:pPr>
        <w:pStyle w:val="ListBullet"/>
        <w:spacing w:line="240" w:lineRule="auto"/>
        <w:ind w:left="720"/>
      </w:pPr>
      <w:r>
        <w:rPr>
          <w:lang w:val="ne_NP" w:bidi="ne_NP"/>
        </w:rPr>
      </w:r>
      <w:r>
        <w:rPr>
          <w:lang w:val="ne_NP" w:bidi="ne_NP"/>
        </w:rPr>
        <w:t>अब्राम</w:t>
      </w:r>
    </w:p>
    <w:p>
      <w:pPr>
        <w:pStyle w:val="ListBullet"/>
        <w:spacing w:line="240" w:lineRule="auto"/>
        <w:ind w:left="720"/>
      </w:pPr>
      <w:r>
        <w:rPr>
          <w:lang w:val="ne_NP" w:bidi="ne_NP"/>
        </w:rPr>
      </w:r>
      <w:r>
        <w:rPr>
          <w:lang w:val="ne_NP" w:bidi="ne_NP"/>
        </w:rPr>
        <w:t>हागार</w:t>
      </w:r>
    </w:p>
    <w:p>
      <w:pPr>
        <w:pStyle w:val="ListBullet"/>
        <w:spacing w:line="240" w:lineRule="auto"/>
        <w:ind w:left="720"/>
      </w:pPr>
      <w:r>
        <w:rPr>
          <w:lang w:val="ne_NP" w:bidi="ne_NP"/>
        </w:rPr>
      </w:r>
      <w:r>
        <w:rPr>
          <w:lang w:val="ne_NP" w:bidi="ne_NP"/>
        </w:rPr>
        <w:t>परमेश्वरको स्वर्गदूत</w:t>
      </w:r>
    </w:p>
    <w:p>
      <w:pPr>
        <w:pStyle w:val="ListBullet"/>
        <w:spacing w:line="240" w:lineRule="auto"/>
        <w:ind w:left="720"/>
      </w:pPr>
      <w:r>
        <w:rPr>
          <w:lang w:val="ne_NP" w:bidi="ne_NP"/>
        </w:rPr>
      </w:r>
      <w:r>
        <w:rPr>
          <w:lang w:val="ne_NP" w:bidi="ne_NP"/>
        </w:rPr>
        <w:t>इश्माएल (जसको उल्लेख गरिएको छ)</w:t>
      </w:r>
    </w:p>
    <w:p>
      <w:pPr/>
      <w:r>
        <w:rPr>
          <w:lang w:val="ne_NP" w:bidi="ne_NP"/>
        </w:rPr>
      </w:r>
      <w:r>
        <w:rPr>
          <w:lang w:val="ne_NP" w:bidi="ne_NP"/>
        </w:rPr>
        <w:t>समूहमा, खण्डको सेटिङका यी भागहरूमा ध्यान दिनुहोस्</w:t>
      </w:r>
    </w:p>
    <w:p>
      <w:pPr/>
      <w:r>
        <w:rPr>
          <w:lang w:val="ne_NP" w:bidi="ne_NP"/>
        </w:rPr>
      </w:r>
      <w:r>
        <w:rPr>
          <w:lang w:val="ne_NP" w:bidi="ne_NP"/>
        </w:rPr>
        <w:t>पहिलो दृश्यले कथालाई कसरी स्थापित गर्छ कल्पना गर्नुहोस्। तपाईंले दृश्य एकलाई पुनर्व्यवस्थित गर्दा राम्रो होला। परमेश्वरले अब्रामसँग करार गर्नुभएको लगभग १० वर्षपछि, एक दिन साराईले अब्रामसँग खुल्ला कुरा गरिन्। त्यसैले साराईले अब्रामलाई भनिन्, "सुन्नुहोस्।" यो एउटा यस्तो शब्द थियो जसले साराईले अब भन्न लागेको कुरा महत्त्वपूर्ण छ भन्ने बुझाउँथ्यो।</w:t>
      </w:r>
    </w:p>
    <w:p>
      <w:pPr/>
      <w:r>
        <w:rPr>
          <w:lang w:val="ne_NP" w:bidi="ne_NP"/>
        </w:rPr>
      </w:r>
      <w:r>
        <w:rPr>
          <w:lang w:val="ne_NP" w:bidi="ne_NP"/>
        </w:rPr>
        <w:t xml:space="preserve">समूहमा छलफल गर्नुहोस्: तपाईंको संस्कृतिमा, तपाईंले भन्न लाग्नुभएको कुरा तपाईंको लागि धेरै महत्त्वपूर्ण छ र उनीहरूले ध्यान दिउन् भन्ने तपाईं चाहनुहुन्छ भनेर कसैलाई कसरी थाहा दिनुहुन्छ? अडियो रोक्‍नुहोस्। </w:t>
      </w:r>
    </w:p>
    <w:p>
      <w:pPr/>
      <w:r>
        <w:rPr>
          <w:lang w:val="ne_NP" w:bidi="ne_NP"/>
        </w:rPr>
      </w:r>
      <w:r>
        <w:rPr>
          <w:lang w:val="ne_NP" w:bidi="ne_NP"/>
        </w:rPr>
        <w:t>उनी भन्छिन्, "परमेश्वरले तपाईंलाई के प्रतिज्ञा गर्नुभएको छ जस्तो तपाईंलाई लाग्छ मलाई थाहा छैन, तर उहाँले मलाई तपाईंका लागि कुनै सन्तान पाउनबाट रोक्नुभएको छ! " मेरो कमारी हागारसँग सुत्नुहोस्। सायद म उनको माध्यमबाट परिवार बनाउन सक्छु।" र अब्राम साराईको योजनामा सहमत हुन्छन्।</w:t>
      </w:r>
    </w:p>
    <w:p>
      <w:pPr/>
      <w:r>
        <w:rPr>
          <w:lang w:val="ne_NP" w:bidi="ne_NP"/>
        </w:rPr>
      </w:r>
      <w:r>
        <w:rPr>
          <w:lang w:val="ne_NP" w:bidi="ne_NP"/>
        </w:rPr>
        <w:t>दोस्रो दृश्यमा, तीन फरक पात्रहरू: साराई, अब्राम र हागारबीचको अन्तर्क्रियाको कल्पना गर्नुहोस्। साराईले अब्रामलाई आफ्नी कमारी हागारलाई अर्को पत्नीको रूपमा दिन्छिन्। अब्राम हागारसँग सुत्छन्, र हागार गर्भवती हुन्छिन्। जब हागारलाई आफू गर्भवती भएको महसुस हुन्छ, उनले साराईलाई तिरस्कार वा घृणाको दृष्टिले हेर्छिन्। साराईले अब्रामलाई भन्छिन्, "यो सबै तिम्रो गल्ती हो! मलाई थाहा छ कि मैले तिमीलाई हागार दिएँ, तर को सही छ, तिमी वा म भनेर परमप्रभुले न्याय गरून्!"</w:t>
      </w:r>
    </w:p>
    <w:p>
      <w:pPr/>
      <w:r>
        <w:rPr>
          <w:lang w:val="ne_NP" w:bidi="ne_NP"/>
        </w:rPr>
      </w:r>
      <w:r>
        <w:rPr>
          <w:lang w:val="ne_NP" w:bidi="ne_NP"/>
        </w:rPr>
        <w:t>अब्रामले जवाफ दिन्छन्, "सुन, हागार तिम्रो कमारी हो। तिमीले उनलाई जे चाहन्छौ त्यो गर।"</w:t>
      </w:r>
    </w:p>
    <w:p>
      <w:pPr/>
      <w:r>
        <w:rPr>
          <w:lang w:val="ne_NP" w:bidi="ne_NP"/>
        </w:rPr>
      </w:r>
      <w:r>
        <w:rPr>
          <w:lang w:val="ne_NP" w:bidi="ne_NP"/>
        </w:rPr>
        <w:t>त्यसैले साराईले हागारलाई कठोर व्यवहार गर्छिन्, र हागार भाग्छिन्।</w:t>
      </w:r>
    </w:p>
    <w:p>
      <w:pPr/>
      <w:r>
        <w:rPr>
          <w:lang w:val="ne_NP" w:bidi="ne_NP"/>
        </w:rPr>
      </w:r>
      <w:r>
        <w:rPr>
          <w:lang w:val="ne_NP" w:bidi="ne_NP"/>
        </w:rPr>
        <w:t>तेस्रो दृश्य शूर जाने बाटोको उजाडस्थानमा पानीको मुहानको नजिकै हुन्छ। पानीका मुहानहरू सतहमा रहेका ताजा पानीका स्रोतहरू हुन्। पानीको यो मुहान मिश्रको नजिकै हुन सक्छ।</w:t>
      </w:r>
    </w:p>
    <w:p>
      <w:pPr/>
      <w:r>
        <w:rPr>
          <w:lang w:val="ne_NP" w:bidi="ne_NP"/>
        </w:rPr>
      </w:r>
      <w:r>
        <w:rPr>
          <w:lang w:val="ne_NP" w:bidi="ne_NP"/>
        </w:rPr>
        <w:t xml:space="preserve">यहाँ रोक्नुहोस् र, समूहमा, </w:t>
      </w:r>
      <w:r>
        <w:rPr>
          <w:lang w:val="ne_NP" w:bidi="ne_NP"/>
        </w:rPr>
        <w:t>शूर जाने बाटो र पानीको मुहान हुन सक्ने ठाउँ</w:t>
      </w:r>
      <w:r>
        <w:rPr>
          <w:lang w:val="ne_NP" w:bidi="ne_NP"/>
        </w:rPr>
        <w:t xml:space="preserve"> नक्सामा हेर्नुहोस्। अडियो रोक्‍नुहोस्। </w:t>
      </w:r>
    </w:p>
    <w:p>
      <w:pPr/>
      <w:r>
        <w:rPr>
          <w:lang w:val="ne_NP" w:bidi="ne_NP"/>
        </w:rPr>
      </w:r>
      <w:r>
        <w:rPr>
          <w:lang w:val="ne_NP" w:bidi="ne_NP"/>
        </w:rPr>
        <w:t>परमेश्वरको स्वर्गदूतले हागारलाई भेट्टाउनुहुन्छ र भन्नुहुन्छ, "हागार, साराईकी कमारी, तिमी कहाँबाट आएकी हौ र कहाँ गइरहेकी छौ?"</w:t>
      </w:r>
    </w:p>
    <w:p>
      <w:pPr/>
      <w:r>
        <w:rPr>
          <w:lang w:val="ne_NP" w:bidi="ne_NP"/>
        </w:rPr>
      </w:r>
      <w:r>
        <w:rPr>
          <w:lang w:val="ne_NP" w:bidi="ne_NP"/>
        </w:rPr>
        <w:t>हागारले जवाफ दिन्छिन्, "म आफ्नी मालिक्नी, साराईबाट भागिरहेकी छु।"</w:t>
      </w:r>
    </w:p>
    <w:p>
      <w:pPr/>
      <w:r>
        <w:rPr>
          <w:lang w:val="ne_NP" w:bidi="ne_NP"/>
        </w:rPr>
      </w:r>
      <w:r>
        <w:rPr>
          <w:lang w:val="ne_NP" w:bidi="ne_NP"/>
        </w:rPr>
        <w:t>परमेश्वरको स्वर्गदूतले हागारसँग कुरा गर्दा, कथामा "परमेश्वरको स्वर्गदूतले भने" भन्ने वाक्यांश तीन पटक दोहोरिन्छ। यसले देखाउँछ कि परमेश्वरको स्वर्गदूतले हागारलाई तीनवटा फरक कुराहरू भन्नुहुन्छ। परमेश्वरको स्वर्गदूतले पहिले हागारलाई साराईकहाँ फर्कन भन्छन्, त्यसपछि स्वर्गदूतले हागारलाई धेरै सन्तानको प्रतिज्ञा गर्छन्, र अन्तमा परमेश्वरको स्वर्गदूतले हागारलाई उनको छोरा कस्तो हुनेछ भनी बताउँछन्।</w:t>
      </w:r>
    </w:p>
    <w:p>
      <w:pPr/>
      <w:r>
        <w:rPr>
          <w:lang w:val="ne_NP" w:bidi="ne_NP"/>
        </w:rPr>
      </w:r>
      <w:r>
        <w:rPr>
          <w:lang w:val="ne_NP" w:bidi="ne_NP"/>
        </w:rPr>
        <w:t>स्वर्गदूतले भन्छन्, "आफ्नी मालिक्नीकहाँ फर्केर जाऊ र उनको अधीनमा बस।"</w:t>
      </w:r>
    </w:p>
    <w:p>
      <w:pPr/>
      <w:r>
        <w:rPr>
          <w:lang w:val="ne_NP" w:bidi="ne_NP"/>
        </w:rPr>
      </w:r>
      <w:r>
        <w:rPr>
          <w:lang w:val="ne_NP" w:bidi="ne_NP"/>
        </w:rPr>
        <w:t>स्वर्गदूतले भन्छन्, "म तिमीलाई तिमीले गन्न सक्ने भन्दा बढी सन्तानहरू दिनेछु।"</w:t>
      </w:r>
    </w:p>
    <w:p>
      <w:pPr/>
      <w:r>
        <w:rPr>
          <w:lang w:val="ne_NP" w:bidi="ne_NP"/>
        </w:rPr>
      </w:r>
      <w:r>
        <w:rPr>
          <w:lang w:val="ne_NP" w:bidi="ne_NP"/>
        </w:rPr>
        <w:t>स्वर्गदूतले भन्छन्, "तिमी गर्भवती छौ, र छोरा जन्माउनेछौ।" तिमीले उसको नाम इश्माएल राख्नेछौ, जसको अर्थ 'परमेश्वर सुन्नुहुन्छ' भन्ने हो, किनभने परमेश्वरले तिम्रो कष्ट सुनुभएको छ। तिम्रो छोरा जंगली गधा जस्तै हुनेछ।" उनी सबैप्रति शत्रुतापूर्ण हुनेछन्, र सबैजना उनीप्रति शत्रुतापूर्ण हुनेछन्। उनी आफ्ना आफन्तहरूसँग द्वन्द्वमा रहनेछन्।" परमेश्वरको स्वर्गदूतले भन्नुभएको यो अन्तिम कुरा कविताको एउटा पद हो।</w:t>
      </w:r>
    </w:p>
    <w:p>
      <w:pPr/>
      <w:r>
        <w:rPr>
          <w:lang w:val="ne_NP" w:bidi="ne_NP"/>
        </w:rPr>
      </w:r>
      <w:r>
        <w:rPr>
          <w:lang w:val="ne_NP" w:bidi="ne_NP"/>
        </w:rPr>
        <w:t xml:space="preserve">यहाँ रोक्नुहोस् र समूहमा </w:t>
      </w:r>
      <w:r>
        <w:rPr>
          <w:b/>
          <w:lang w:val="ne_NP" w:bidi="ne_NP"/>
        </w:rPr>
        <w:t>जंगली गधाको</w:t>
      </w:r>
      <w:r>
        <w:rPr>
          <w:lang w:val="ne_NP" w:bidi="ne_NP"/>
        </w:rPr>
        <w:t xml:space="preserve"> तस्वीर हेर्नुहोस्। समूहमा छलफल गर्नुहोस्: तपाईंको समुदायमा कस्तो प्रकारका काव्यात्मक रूपहरू छन्? स्वर्गदूतले काव्यात्मक रूपमा के भन्छ भनेर तपाईं कसरी देखाउन सक्नुहुन्छ? अडियो रोक्‍नुहोस्। </w:t>
      </w:r>
    </w:p>
    <w:p>
      <w:pPr/>
      <w:r>
        <w:rPr>
          <w:lang w:val="ne_NP" w:bidi="ne_NP"/>
        </w:rPr>
      </w:r>
      <w:r>
        <w:rPr>
          <w:lang w:val="ne_NP" w:bidi="ne_NP"/>
        </w:rPr>
        <w:t>चौथो दृश्यमा हागारको प्रतिक्रियालाई दृश्यात्मक बनाउनुहोस। हागारले परमेश्वरलाई एउटा नाम दिन्छिन्, "मलाई देख्ने परमेश्वर," किनभने उनले आफैलाई भनिन्, "मलाई देख्ने परमेश्वरलाई मैले देखेको छु!" त्यसैले त्यस मूललाई पछि बीयर लाहै रोई नाम राखिएको छ, जसको अर्थ "देख्ने जीवित परमेश्वरको कुवा" हो। यो कादेश र बेरेदको बीचमा छ।</w:t>
      </w:r>
    </w:p>
    <w:p>
      <w:pPr/>
      <w:r>
        <w:rPr>
          <w:lang w:val="ne_NP" w:bidi="ne_NP"/>
        </w:rPr>
      </w:r>
      <w:r>
        <w:rPr>
          <w:lang w:val="ne_NP" w:bidi="ne_NP"/>
        </w:rPr>
        <w:t xml:space="preserve">टोलीलाई नक्सामा </w:t>
      </w:r>
      <w:r>
        <w:rPr>
          <w:lang w:val="ne_NP" w:bidi="ne_NP"/>
        </w:rPr>
        <w:t>यो मूल कहाँ हुन सक्थ्यो</w:t>
      </w:r>
      <w:r>
        <w:rPr>
          <w:lang w:val="ne_NP" w:bidi="ne_NP"/>
        </w:rPr>
        <w:t xml:space="preserve"> देखाउनुहोस्।</w:t>
      </w:r>
    </w:p>
    <w:p>
      <w:pPr/>
      <w:r>
        <w:rPr>
          <w:lang w:val="ne_NP" w:bidi="ne_NP"/>
        </w:rPr>
      </w:r>
      <w:r>
        <w:rPr>
          <w:lang w:val="ne_NP" w:bidi="ne_NP"/>
        </w:rPr>
        <w:t>पाँचौ दृश्यको निष्कर्षको कल्पना गर्नुहोस्। हागार फर्किन्छिन्, र अब्रामका लागि एउटा छोरालाई जन्म दिन्छिन्। अब्रामले केटाको नाम इश्माएल राखे। अब्राम ८६ वर्षको हुँदा इश्माएलको जन्म भयो।</w:t>
      </w:r>
    </w:p>
    <w:p>
      <w:pPr/>
      <w:r>
        <w:rPr>
          <w:lang w:val="ne_NP" w:bidi="ne_NP"/>
        </w:rPr>
      </w:r>
      <w:r>
        <w:rPr>
          <w:lang w:val="ne_NP" w:bidi="ne_NP"/>
        </w:rPr>
        <w:t>अब, समूहले स्टोरीबोर्ड, तयार पार्न, चित्र कोरेर वा बस्तुहरू प्रयोग गरेर यस खण्ड र कृयाकलापलाई दृश्यात्मक बनाउन पर्छ।</w:t>
      </w:r>
      <w:r>
        <w:rPr>
          <w:lang w:val="ne_NP" w:bidi="ne_NP"/>
        </w:rPr>
      </w:r>
    </w:p>
    <w:p>
      <w:pPr>
        <w:pStyle w:val="Heading3"/>
      </w:pPr>
      <w:r>
        <w:rPr>
          <w:lang w:val="ne_NP" w:bidi="ne_NP"/>
        </w:rPr>
        <w:t>Step 4</w:t>
      </w:r>
    </w:p>
    <w:p>
      <w:pPr/>
      <w:r>
        <w:rPr>
          <w:lang w:val="ne_NP" w:bidi="ne_NP"/>
        </w:rPr>
      </w:r>
      <w:r>
        <w:rPr>
          <w:lang w:val="ne_NP" w:bidi="ne_NP"/>
        </w:rPr>
        <w:t>सबैभन्दा सजिलोसँग बुझिने अनुवादमा उत्पत्ति १६:१–१६ को श्रव्य संस्करण सुन्नुहोस्।</w:t>
      </w:r>
    </w:p>
    <w:p>
      <w:pPr/>
      <w:r>
        <w:rPr>
          <w:lang w:val="ne_NP" w:bidi="ne_NP"/>
        </w:rPr>
      </w:r>
      <w:r>
        <w:rPr>
          <w:lang w:val="ne_NP" w:bidi="ne_NP"/>
        </w:rPr>
        <w:t>यस चरणमा, समूहले खण्डलाई नाटकीय बनाउनेछन्।</w:t>
      </w:r>
    </w:p>
    <w:p>
      <w:pPr/>
      <w:r>
        <w:rPr>
          <w:lang w:val="ne_NP" w:bidi="ne_NP"/>
        </w:rPr>
      </w:r>
      <w:r>
        <w:rPr>
          <w:lang w:val="ne_NP" w:bidi="ne_NP"/>
        </w:rPr>
        <w:t>यस खण्डमा चार दृश्यहरू छन्।</w:t>
      </w:r>
    </w:p>
    <w:p>
      <w:pPr/>
      <w:r>
        <w:rPr>
          <w:lang w:val="ne_NP" w:bidi="ne_NP"/>
        </w:rPr>
      </w:r>
      <w:r>
        <w:rPr>
          <w:lang w:val="ne_NP" w:bidi="ne_NP"/>
        </w:rPr>
        <w:t>यस कथामा यि पात्रहरु समावेश छन्:</w:t>
      </w:r>
    </w:p>
    <w:p>
      <w:pPr>
        <w:pStyle w:val="ListBullet"/>
        <w:spacing w:line="240" w:lineRule="auto"/>
        <w:ind w:left="720"/>
      </w:pPr>
      <w:r>
        <w:rPr>
          <w:lang w:val="ne_NP" w:bidi="ne_NP"/>
        </w:rPr>
      </w:r>
      <w:r>
        <w:rPr>
          <w:lang w:val="ne_NP" w:bidi="ne_NP"/>
        </w:rPr>
        <w:t>साराई</w:t>
      </w:r>
    </w:p>
    <w:p>
      <w:pPr>
        <w:pStyle w:val="ListBullet"/>
        <w:spacing w:line="240" w:lineRule="auto"/>
        <w:ind w:left="720"/>
      </w:pPr>
      <w:r>
        <w:rPr>
          <w:lang w:val="ne_NP" w:bidi="ne_NP"/>
        </w:rPr>
      </w:r>
      <w:r>
        <w:rPr>
          <w:lang w:val="ne_NP" w:bidi="ne_NP"/>
        </w:rPr>
        <w:t>अब्राम</w:t>
      </w:r>
    </w:p>
    <w:p>
      <w:pPr>
        <w:pStyle w:val="ListBullet"/>
        <w:spacing w:line="240" w:lineRule="auto"/>
        <w:ind w:left="720"/>
      </w:pPr>
      <w:r>
        <w:rPr>
          <w:lang w:val="ne_NP" w:bidi="ne_NP"/>
        </w:rPr>
      </w:r>
      <w:r>
        <w:rPr>
          <w:lang w:val="ne_NP" w:bidi="ne_NP"/>
        </w:rPr>
        <w:t>हागार</w:t>
      </w:r>
    </w:p>
    <w:p>
      <w:pPr>
        <w:pStyle w:val="ListBullet"/>
        <w:spacing w:line="240" w:lineRule="auto"/>
        <w:ind w:left="720"/>
      </w:pPr>
      <w:r>
        <w:rPr>
          <w:lang w:val="ne_NP" w:bidi="ne_NP"/>
        </w:rPr>
      </w:r>
      <w:r>
        <w:rPr>
          <w:lang w:val="ne_NP" w:bidi="ne_NP"/>
        </w:rPr>
        <w:t>परमेश्वरको स्वर्गदूत</w:t>
      </w:r>
    </w:p>
    <w:p>
      <w:pPr>
        <w:pStyle w:val="ListBullet"/>
        <w:spacing w:line="240" w:lineRule="auto"/>
        <w:ind w:left="720"/>
      </w:pPr>
      <w:r>
        <w:rPr>
          <w:lang w:val="ne_NP" w:bidi="ne_NP"/>
        </w:rPr>
      </w:r>
      <w:r>
        <w:rPr>
          <w:lang w:val="ne_NP" w:bidi="ne_NP"/>
        </w:rPr>
        <w:t>इश्माएल (जसको उल्लेख गरिएको छ)</w:t>
      </w:r>
    </w:p>
    <w:p>
      <w:pPr/>
      <w:r>
        <w:rPr>
          <w:lang w:val="ne_NP" w:bidi="ne_NP"/>
        </w:rPr>
      </w:r>
      <w:r>
        <w:rPr>
          <w:lang w:val="ne_NP" w:bidi="ne_NP"/>
        </w:rPr>
        <w:t>समूहमा, यो खण्डलाई दुई पटक अभिनय गर्नुहोस्। तपाईंले आफ्नो भाषामा खण्डलाई अभिनय गर्नुपर्छ।</w:t>
      </w:r>
    </w:p>
    <w:p>
      <w:pPr/>
      <w:r>
        <w:rPr>
          <w:lang w:val="ne_NP" w:bidi="ne_NP"/>
        </w:rPr>
      </w:r>
      <w:r>
        <w:rPr>
          <w:lang w:val="ne_NP" w:bidi="ne_NP"/>
        </w:rPr>
        <w:t>पहिला, कथा नरोकिकन अभिनय गर्नुहोस्। संवाद, प्रवाह, प्लटलाइन र खण्डको कालक्रममा ध्यान दिनुहोस्। तपाईंले कठिन खण्ड वा महत्त्वपूर्ण भागहरूको अभिनय छोड्नुहुन्न भनी निश्चित गर्नुहोस्। कथाको प्रत्येक भाग सम्झन एक अर्कालाई मद्दत गर्नुहोस्।</w:t>
      </w:r>
    </w:p>
    <w:p>
      <w:pPr/>
      <w:r>
        <w:rPr>
          <w:lang w:val="ne_NP" w:bidi="ne_NP"/>
        </w:rPr>
      </w:r>
      <w:r>
        <w:rPr>
          <w:lang w:val="ne_NP" w:bidi="ne_NP"/>
        </w:rPr>
        <w:t>यस अडियोलाई यहाँ रोक्नुहोस् र खण्डलाई अभिनय गर्नुहोस्।</w:t>
      </w:r>
    </w:p>
    <w:p>
      <w:pPr/>
      <w:r>
        <w:rPr>
          <w:lang w:val="ne_NP" w:bidi="ne_NP"/>
        </w:rPr>
      </w:r>
      <w:r>
        <w:rPr>
          <w:lang w:val="ne_NP" w:bidi="ne_NP"/>
        </w:rPr>
        <w:t>समूहले यस खण्डलाई दोस्रो पटक अभिनय गर्नुपर्छ। नाटकको केही निश्चित बिन्दुहरूमा, नाटकलाई रोक्नुहोस् र पात्र खेल्ने व्यक्तिलाई सोध्नुहोस् "तपाईं के महसुस गर्दै हुनुहुन्छ वा के सोचिरहनु भएको छ?" पात्र निभाउने व्यक्तिले यदि आफू त्यो पात्र भएको भए कस्तो महसुस गर्थे वा सोच्थे भन्ने जवाफ दिनुपर्छ। त्यसपछि नाटकलाई पुन: सुरु गर्नुहोस्।</w:t>
      </w:r>
    </w:p>
    <w:p>
      <w:pPr/>
      <w:r>
        <w:rPr>
          <w:lang w:val="ne_NP" w:bidi="ne_NP"/>
        </w:rPr>
      </w:r>
      <w:r>
        <w:rPr>
          <w:lang w:val="ne_NP" w:bidi="ne_NP"/>
        </w:rPr>
        <w:t>यस अडियोलाई यहाँ रोक्नुहोस् र खण्डलाई दोस्रो पटक अभिनय गर्नुहोस्।</w:t>
      </w:r>
    </w:p>
    <w:p>
      <w:pPr/>
      <w:r>
        <w:rPr>
          <w:lang w:val="ne_NP" w:bidi="ne_NP"/>
        </w:rPr>
      </w:r>
      <w:r>
        <w:rPr>
          <w:lang w:val="ne_NP" w:bidi="ne_NP"/>
        </w:rPr>
        <w:t>नाटक र सम्भावित प्रतिक्रियाहरूको एउटा उदाहरण तल दिइएको छ।</w:t>
      </w:r>
    </w:p>
    <w:p>
      <w:pPr/>
      <w:r>
        <w:rPr>
          <w:lang w:val="ne_NP" w:bidi="ne_NP"/>
        </w:rPr>
      </w:r>
      <w:r>
        <w:rPr>
          <w:lang w:val="ne_NP" w:bidi="ne_NP"/>
        </w:rPr>
        <w:t>अब्रामकी पत्नी साराईले अब्रामका लागि कुनै सन्तान जन्माएकी थिइनन्। तर साराईकी हागार नाम गरेकी मिश्री दासी थिइन्। त्यसैले साराईले अब्रामलाई भनिन्, "सुन्नुहोस्, परमेश्वरले मलाई सन्तान हुनबाट रोक्नुभएको छ। मेरो नोकरनीकहाँ जानुहोस्। सायद म उनीमार्फत परिवार बसाउन सक्छु।"</w:t>
      </w:r>
    </w:p>
    <w:p>
      <w:pPr/>
      <w:r>
        <w:rPr>
          <w:lang w:val="ne_NP" w:bidi="ne_NP"/>
        </w:rPr>
      </w:r>
      <w:r>
        <w:rPr>
          <w:lang w:val="ne_NP" w:bidi="ne_NP"/>
        </w:rPr>
        <w:t>अभिनय रोक्नुहोस्: साराईको भूमिका खेल्ने कलाकारलाई सोध्नुहोस्, "तपाईं के महसुस गर्दै हुनुहुन्छ वा के सोचिरहनुभएको छ?" तपाईंले यस्ता कुराहरू सुन्न सक्नुहुन्छ, "म लज्जित छु, किनभने मेरा कुनै सन्तान छैनन्," वा "मलाई लाग्छ कि अब्रामलाई मेरी दासी दिनुबाहेक अरू कुनै विकल्प छैन," वा "सायद परमेश्वरले अब्रामलाई धेरै सन्तान दिनेछु भन्नुभएको बेला यही हुनुपर्ने थियो भन्न खोज्नुभएको थियो," वा "म हताश छु।" नाटक फेरि सुरु गर्नुहोस्।</w:t>
      </w:r>
    </w:p>
    <w:p>
      <w:pPr/>
      <w:r>
        <w:rPr>
          <w:lang w:val="ne_NP" w:bidi="ne_NP"/>
        </w:rPr>
      </w:r>
      <w:r>
        <w:rPr>
          <w:lang w:val="ne_NP" w:bidi="ne_NP"/>
        </w:rPr>
        <w:t>अब्राम साराईको योजनामा सहमत भए। त्यसैले साराईले आफ्नो मिश्री कमारी हागारलाई अब्रामलाई अर्को पत्नीको रूपमा दिइन्। अब्राम हागारकहाँ गए, र उनी गर्भवती भइन्। तर जब हागारले आफू गर्भवती भएको देखिन्, उनले साराईलाई घृणा गर्न थालिन्।</w:t>
      </w:r>
    </w:p>
    <w:p>
      <w:pPr/>
      <w:r>
        <w:rPr>
          <w:lang w:val="ne_NP" w:bidi="ne_NP"/>
        </w:rPr>
      </w:r>
      <w:r>
        <w:rPr>
          <w:lang w:val="ne_NP" w:bidi="ne_NP"/>
        </w:rPr>
        <w:t>अभिनय रोक्नुहोस्: साराईको भूमिका खेल्ने कलाकारलाई सोध्नुहोस्, "तपाईं के महसुस गर्दै हुनुहुन्छ वा के सोचिरहनुभएको छ?" तपाईंले यस्ता कुराहरू सुन्न सक्नुहुन्छ, "हागारले मलाई गरिरहेको व्यवहारप्रति म रिसाएको छु," वा "हागारले मलाई गर्ने व्यवहारले म अपमानित महसुस गर्छु।" हागारको भूमिका खेल्ने कलाकारलाई सोध्नुहोस्, "तपाईं के महसुस गर्दै हुनुहुन्छ वा के सोचिरहनुभएको छ?" तपाईंले यस्ता कुराहरू सुन्न सक्नुहुन्छ, "म गर्भवती भएकोमा गर्व महसुस गर्छु," वा "म गर्भवती भएको र साराई नभएकोले गर्दा उनी मलाई अहिले कम महत्त्वपूर्ण लाग्छिन्," वा "म साराईसँग रिसाएको छु।" नाटक फेरि सुरु गर्नुहोस्।</w:t>
      </w:r>
    </w:p>
    <w:p>
      <w:pPr/>
      <w:r>
        <w:rPr>
          <w:lang w:val="ne_NP" w:bidi="ne_NP"/>
        </w:rPr>
      </w:r>
      <w:r>
        <w:rPr>
          <w:lang w:val="ne_NP" w:bidi="ne_NP"/>
        </w:rPr>
        <w:t>साराईले अब्रामलाई भनिन्, "यो सबै तपाईको गल्ती हो! मैले तपाईलाई हागार दिएँ, तर अब उनी गर्भवती भएकोले मलाई घृणा गर्छिन्! परमेश्वरले नै न्याय गरून् कसको गल्ती छ—तपाईंको कि मेरो!"</w:t>
      </w:r>
    </w:p>
    <w:p>
      <w:pPr/>
      <w:r>
        <w:rPr>
          <w:lang w:val="ne_NP" w:bidi="ne_NP"/>
        </w:rPr>
      </w:r>
      <w:r>
        <w:rPr>
          <w:lang w:val="ne_NP" w:bidi="ne_NP"/>
        </w:rPr>
        <w:t>अब्रामले जवाफ दिए, "सुन, उनी तिम्री कमारी हुन्। तिमीले उनीसँग जे चाहन्छौ त्यही गर।"</w:t>
      </w:r>
    </w:p>
    <w:p>
      <w:pPr/>
      <w:r>
        <w:rPr>
          <w:lang w:val="ne_NP" w:bidi="ne_NP"/>
        </w:rPr>
      </w:r>
      <w:r>
        <w:rPr>
          <w:lang w:val="ne_NP" w:bidi="ne_NP"/>
        </w:rPr>
        <w:t>अभिनय रोक्नुहोस्: साराईको भूमिका खेल्ने कलाकारलाई सोध्नुहोस्, "तपाईं के महसुस गर्दै हुनुहुन्छ वा के सोचिरहनुभएको छ?" तपाईंले यस्ता कुराहरू सुन्न सक्नुहुन्छ, "घरमूली अब्रामले यसलाई समाधान गरेनन् भन्ने कुरामा म रिसाएको छु," वा "मलाई हागारबाट खतरा महसुस हुन्छ," वा "हागार गर्भवती भए तापनि म अझै उनकी मालकिन नै हुँ, त्यसैले उनले मलाई घृणा गरेकोमा म रिसाएको छु।" अब्रामको भूमिका खेल्ने कलाकारलाई सोध्नुहोस्, "तपाईं के महसुस गर्दै हुनुहुन्छ वा के सोचिरहनुभएको छ?" तपाईंले यस्ता कुराहरू सुन्न सक्नुहुन्छ, "म मेरो घरमा शान्ति होस् भन्ने चाहन्छु," वा "म यसको जिम्मेवारी लिन चाहन्न।" नाटक फेरि सुरु गर्नुहोस्।</w:t>
      </w:r>
    </w:p>
    <w:p>
      <w:pPr/>
      <w:r>
        <w:rPr>
          <w:lang w:val="ne_NP" w:bidi="ne_NP"/>
        </w:rPr>
      </w:r>
      <w:r>
        <w:rPr>
          <w:lang w:val="ne_NP" w:bidi="ne_NP"/>
        </w:rPr>
        <w:t>साराईले हागारलाई कठोर व्यवहार गर्न थालिन्, त्यसैले हागार भागिन्।</w:t>
      </w:r>
    </w:p>
    <w:p>
      <w:pPr/>
      <w:r>
        <w:rPr>
          <w:lang w:val="ne_NP" w:bidi="ne_NP"/>
        </w:rPr>
      </w:r>
      <w:r>
        <w:rPr>
          <w:lang w:val="ne_NP" w:bidi="ne_NP"/>
        </w:rPr>
        <w:t>परमेश्वरको स्वर्गदूत पानीको मूलमा हागारकहाँ आए। स्वर्गदूतले भने, "साराईकी कमारी हागार, तिमी कहाँबाट आएकी छौ र कहाँ गइरहेकी छौ?"</w:t>
      </w:r>
    </w:p>
    <w:p>
      <w:pPr/>
      <w:r>
        <w:rPr>
          <w:lang w:val="ne_NP" w:bidi="ne_NP"/>
        </w:rPr>
      </w:r>
      <w:r>
        <w:rPr>
          <w:lang w:val="ne_NP" w:bidi="ne_NP"/>
        </w:rPr>
        <w:t>अभिनय रोक्नुहोस्: परमेश्वरको स्वर्गदूतको भूमिका खेल्ने कलाकारलाई सोध्नुहोस्, "तपाईं के महसुस गर्दै हुनुहुन्छ वा के सोचिरहनुभएको छ?" तपाईंले यस्ता कुराहरू सुन्न सक्नुहुन्छ, "म हागारलाई केही महत्त्वपूर्ण कुरा भन्न लागेको छु," वा "मैले कुनै कारणले हागारलाई खोजे।" नाटक फेरि सुरु गर्नुहोस्।</w:t>
      </w:r>
    </w:p>
    <w:p>
      <w:pPr/>
      <w:r>
        <w:rPr>
          <w:lang w:val="ne_NP" w:bidi="ne_NP"/>
        </w:rPr>
      </w:r>
      <w:r>
        <w:rPr>
          <w:lang w:val="ne_NP" w:bidi="ne_NP"/>
        </w:rPr>
        <w:t>हागारले जवाफ दिइन्, "म आफ्नी मालिक्नी साराईबाट भाग्दै छु।"</w:t>
      </w:r>
    </w:p>
    <w:p>
      <w:pPr/>
      <w:r>
        <w:rPr>
          <w:lang w:val="ne_NP" w:bidi="ne_NP"/>
        </w:rPr>
      </w:r>
      <w:r>
        <w:rPr>
          <w:lang w:val="ne_NP" w:bidi="ne_NP"/>
        </w:rPr>
        <w:t>स्वर्गदूतले भने, "आफ्नी मालिक्नीकहाँ फर्केर जाऊ र उनको कमारी भएर बस।"</w:t>
      </w:r>
    </w:p>
    <w:p>
      <w:pPr/>
      <w:r>
        <w:rPr>
          <w:lang w:val="ne_NP" w:bidi="ne_NP"/>
        </w:rPr>
      </w:r>
      <w:r>
        <w:rPr>
          <w:lang w:val="ne_NP" w:bidi="ne_NP"/>
        </w:rPr>
        <w:t>अभिनय रोक्नुहोस्: हागारको भूमिका खेल्ने कलाकारलाई सोध्नुहोस्, "तपाईं के महसुस गर्दै हुनुहुन्छ वा के सोचिरहनुभएको छ?" तपाईंले यस्ता कुराहरू सुन्न सक्नुहुन्छ, "यदि म साराईकोमा फर्केर गएँ भने के होला भन्ने कुरामा म डराएकी छु," वा "परमेश्वरको स्वर्गदूतलाई मेरो नाम थाहा छ र म को हुँ भनेर थाहा भएकोमा म अचम्ममा परेको छु।" नाटक फेरि सुरु गर्नुहोस्।</w:t>
      </w:r>
    </w:p>
    <w:p>
      <w:pPr/>
      <w:r>
        <w:rPr>
          <w:lang w:val="ne_NP" w:bidi="ne_NP"/>
        </w:rPr>
      </w:r>
      <w:r>
        <w:rPr>
          <w:lang w:val="ne_NP" w:bidi="ne_NP"/>
        </w:rPr>
        <w:t>त्यसपछि स्वर्गदूतले भने, "म तिमीलाई तिमीले गन्न सक्ने भन्दा बढी सन्तानहरू दिनेछु।"</w:t>
      </w:r>
    </w:p>
    <w:p>
      <w:pPr/>
      <w:r>
        <w:rPr>
          <w:lang w:val="ne_NP" w:bidi="ne_NP"/>
        </w:rPr>
      </w:r>
      <w:r>
        <w:rPr>
          <w:lang w:val="ne_NP" w:bidi="ne_NP"/>
        </w:rPr>
        <w:t>अन्तमा स्वर्गदूतले भने, "तिमी गर्भवती छौ र छोरालाई जन्म दिनेछौ।" तिमीले उसलाई इश्माएल नाम दिनुपर्छ, जसको अर्थ 'परमेश्वर सुन्नुहुन्छ' भन्ने हो, किनभने परमेश्वरले तिम्रो कष्ट सुनुभएको छ। तिम्रो छोरा एक स्वतन्त्र र नतहलाइएको जनावर जस्तै हुनेछ। उनी सबैप्रति शत्रुतापूर्ण हुनेछन्, र सबै उनीप्रति शत्रुतापूर्ण हुनेछन्। उनी आफ्ना आफन्तहरूसँग द्वन्द्वमा रहनेछन्।"</w:t>
      </w:r>
    </w:p>
    <w:p>
      <w:pPr/>
      <w:r>
        <w:rPr>
          <w:lang w:val="ne_NP" w:bidi="ne_NP"/>
        </w:rPr>
      </w:r>
      <w:r>
        <w:rPr>
          <w:lang w:val="ne_NP" w:bidi="ne_NP"/>
        </w:rPr>
        <w:t>हागारले परमेश्वरको नाम एल रोई राखिन्, जसको अर्थ "मलाई देख्नुहुने परमेश्वर" हो। उनले आफैलाई भनिन्, "मलाई देख्ने परमेश्वरलाई मैले देखेको छु।"</w:t>
      </w:r>
    </w:p>
    <w:p>
      <w:pPr/>
      <w:r>
        <w:rPr>
          <w:lang w:val="ne_NP" w:bidi="ne_NP"/>
        </w:rPr>
      </w:r>
      <w:r>
        <w:rPr>
          <w:lang w:val="ne_NP" w:bidi="ne_NP"/>
        </w:rPr>
        <w:t>कार्य समाप्त गर्नुहोस्। हागारको भूमिका खेल्ने कलाकारलाई सोध्नुहोस्, "तपाईं के महसुस गर्दै हुनुहुन्छ वा के सोचिरहनुभएको छ?" तपाईंले यस्ता कुराहरू सुन्न सक्नुहुन्छ, "परमेश्वरलाई देखेपछि पनि म जीवितै छु भन्ने कुरामा मलाई विश्वासै लागिरहेको छैन," वा "म भावविभोर भएको छु, किनभने परमेश्वरले मसँग कुरा गर्नुभएको छ," वा "परमेश्वरले मलाई याद गर्नुभएकोमा म अचम्मित छु।"</w:t>
      </w:r>
      <w:r>
        <w:rPr>
          <w:lang w:val="ne_NP" w:bidi="ne_NP"/>
        </w:rPr>
      </w:r>
    </w:p>
    <w:p>
      <w:pPr>
        <w:pStyle w:val="Heading3"/>
      </w:pPr>
      <w:r>
        <w:rPr>
          <w:lang w:val="ne_NP" w:bidi="ne_NP"/>
        </w:rPr>
        <w:t>Step 5</w:t>
      </w:r>
    </w:p>
    <w:p>
      <w:pPr/>
      <w:r>
        <w:rPr>
          <w:lang w:val="ne_NP" w:bidi="ne_NP"/>
        </w:rPr>
      </w:r>
      <w:r>
        <w:rPr>
          <w:lang w:val="ne_NP" w:bidi="ne_NP"/>
        </w:rPr>
        <w:t>पाठलाई बुझ्न-सजिलो संस्करणमा एकपटक सुन्नुहोस्।</w:t>
      </w:r>
    </w:p>
    <w:p>
      <w:pPr/>
      <w:r>
        <w:rPr>
          <w:lang w:val="ne_NP" w:bidi="ne_NP"/>
        </w:rPr>
      </w:r>
      <w:r>
        <w:rPr>
          <w:lang w:val="ne_NP" w:bidi="ne_NP"/>
        </w:rPr>
        <w:t>यस कदममा, समुहले यस खण्‍डमा भएको शब्‍दहरू र मूख्‍य शब्‍दहरूमाथि छलफल गर्नेछन्।</w:t>
      </w:r>
    </w:p>
    <w:p>
      <w:pPr/>
      <w:r>
        <w:rPr>
          <w:lang w:val="ne_NP" w:bidi="ne_NP"/>
        </w:rPr>
      </w:r>
      <w:r>
        <w:rPr>
          <w:lang w:val="ne_NP" w:bidi="ne_NP"/>
        </w:rPr>
        <w:t xml:space="preserve">यस खण्डको अधिकांश भागमा परमेश्वरको व्यक्तिगत नाम, </w:t>
      </w:r>
      <w:r>
        <w:rPr>
          <w:b/>
          <w:lang w:val="ne_NP" w:bidi="ne_NP"/>
        </w:rPr>
        <w:t>याहवे</w:t>
      </w:r>
      <w:r>
        <w:rPr>
          <w:lang w:val="ne_NP" w:bidi="ne_NP"/>
        </w:rPr>
        <w:t xml:space="preserve"> प्रयोग गरिएको छ। तपाईंले अघिल्लो खण्डहरूमा प्रयोग गरेजस्तै यहोवाको लागि उही नाम प्रयोग गर्नुहोस्, र </w:t>
      </w:r>
      <w:r>
        <w:rPr>
          <w:lang w:val="ne_NP" w:bidi="ne_NP"/>
        </w:rPr>
        <w:t>यहोवा</w:t>
      </w:r>
      <w:r>
        <w:rPr>
          <w:lang w:val="ne_NP" w:bidi="ne_NP"/>
        </w:rPr>
        <w:t>को बारेमा थप जानकारीको लागि मुख्य शब्दावली हेर्नुहोस्।</w:t>
      </w:r>
    </w:p>
    <w:p>
      <w:pPr/>
      <w:r>
        <w:rPr>
          <w:lang w:val="ne_NP" w:bidi="ne_NP"/>
        </w:rPr>
      </w:r>
      <w:r>
        <w:rPr>
          <w:lang w:val="ne_NP" w:bidi="ne_NP"/>
        </w:rPr>
        <w:t>अब्रामकी पत्नी साराईले अब्रामका लागि सन्तान दिएकी थिइनन्। तर उनकी हागार नाम गरेकी मिश्री</w:t>
      </w:r>
      <w:r>
        <w:rPr>
          <w:b/>
          <w:lang w:val="ne_NP" w:bidi="ne_NP"/>
        </w:rPr>
        <w:t xml:space="preserve"> दास</w:t>
      </w:r>
      <w:r>
        <w:rPr>
          <w:lang w:val="ne_NP" w:bidi="ne_NP"/>
        </w:rPr>
        <w:t xml:space="preserve">ी थिइन्। दास भनेको अरू कसैको स्वामित्वको व्यक्ति हो। यहाँ दासका लागि प्रयोग गरिएको शब्दले कसैको व्यक्तिगत नोकरलाई बुझाउँछ। शब्दावलीमा </w:t>
      </w:r>
      <w:r>
        <w:rPr>
          <w:lang w:val="ne_NP" w:bidi="ne_NP"/>
        </w:rPr>
        <w:t>दास</w:t>
      </w:r>
      <w:r>
        <w:rPr>
          <w:lang w:val="ne_NP" w:bidi="ne_NP"/>
        </w:rPr>
        <w:t xml:space="preserve"> का लागि प्रयोग गरिएको शब्द हेर्नुहोस् र तपाईंले अघिल्लो कथाहरूमा प्रयोग गर्नुभएको शब्द नै यहाँ प्रयोग गर्नुहोस्।</w:t>
      </w:r>
    </w:p>
    <w:p>
      <w:pPr/>
      <w:r>
        <w:rPr>
          <w:lang w:val="ne_NP" w:bidi="ne_NP"/>
        </w:rPr>
      </w:r>
      <w:r>
        <w:rPr>
          <w:lang w:val="ne_NP" w:bidi="ne_NP"/>
        </w:rPr>
        <w:t xml:space="preserve">जब हागारले आफू गर्भवती भएको देखिन्, उनले आफ्नी मालिक्नीलाई घृणा गर्न थालिन्। त्यसैले साराईले अब्रामलाई भनिन्, "यो सबै तिम्रो गल्ती हो! मलाई थाहा छ कि मैले मेरो दासीलाई तपाईंको </w:t>
      </w:r>
      <w:r>
        <w:rPr>
          <w:b/>
          <w:lang w:val="ne_NP" w:bidi="ne_NP"/>
        </w:rPr>
        <w:t>अँगालोमा</w:t>
      </w:r>
      <w:r>
        <w:rPr>
          <w:lang w:val="ne_NP" w:bidi="ne_NP"/>
        </w:rPr>
        <w:t xml:space="preserve"> दिएँ।" साराईले यहाँ प्रयोग गरेको वाक्यांश,</w:t>
      </w:r>
      <w:r>
        <w:rPr>
          <w:b/>
          <w:lang w:val="ne_NP" w:bidi="ne_NP"/>
        </w:rPr>
        <w:t xml:space="preserve"> तपाईंको अँगालोमा</w:t>
      </w:r>
      <w:r>
        <w:rPr>
          <w:lang w:val="ne_NP" w:bidi="ne_NP"/>
        </w:rPr>
        <w:t>, ले साराईले अब्रामलाई हागार गर्भवती बनाउनका लागि नै सुम्पिएकी थिइन् भन्ने तथ्यलाई बुझाउँछ।</w:t>
      </w:r>
    </w:p>
    <w:p>
      <w:pPr/>
      <w:r>
        <w:rPr>
          <w:lang w:val="ne_NP" w:bidi="ne_NP"/>
        </w:rPr>
      </w:r>
      <w:r>
        <w:rPr>
          <w:lang w:val="ne_NP" w:bidi="ne_NP"/>
        </w:rPr>
        <w:t xml:space="preserve">जब साराईले हागारलाई दुर्व्यवहार गर्न थालिन्, हागार भागिन्। </w:t>
      </w:r>
      <w:r>
        <w:rPr>
          <w:b/>
          <w:lang w:val="ne_NP" w:bidi="ne_NP"/>
        </w:rPr>
        <w:t>परमप्रभुको स्वर्गदूत</w:t>
      </w:r>
      <w:r>
        <w:rPr>
          <w:lang w:val="ne_NP" w:bidi="ne_NP"/>
        </w:rPr>
        <w:t xml:space="preserve"> शूर जाने बाटोमा उजाडस्थानमा पानीको मूलको छेउमा हागारकहाँ आए। स्वर्गदूत अलौकिक, आत्मिक प्राणी हो जो परमेश्वरको दूत हो। स्वर्गदूतहरू मानिसहरूकहाँ मानव रूपमा देखा पर्छन्, र तिनीहरू प्रायः कुनै विशेष सन्देश लिएर वा कुनै विशेष कार्य गर्नका लागि आउँछन्। तर, यहाँ, परमप्रभुको स्वर्गदूतको फरक अर्थ छ। स्वर्गदूत शब्द परमेश्वरको व्यक्तिगत नाम, परमप्रभुसँग संयुक्त छ। प्रभुको स्वर्गदूत वा परमप्रभुको स्वर्गदूतले सायद मानिसको रूपमा देखा पर्ने परमेश्वरको उपस्थितिलाई बुझाउँछ। यसले परमेश्वरको प्रतिनिधित्व गर्ने स्वर्गदूतलाई बुझाएको हुन सक्छ।</w:t>
      </w:r>
    </w:p>
    <w:p>
      <w:pPr/>
      <w:r>
        <w:rPr>
          <w:lang w:val="ne_NP" w:bidi="ne_NP"/>
        </w:rPr>
      </w:r>
      <w:r>
        <w:rPr>
          <w:lang w:val="ne_NP" w:bidi="ne_NP"/>
        </w:rPr>
        <w:t xml:space="preserve">यहाँ रोक्नुहोस् र मुख्य शब्दावलीमा </w:t>
      </w:r>
      <w:r>
        <w:rPr>
          <w:lang w:val="ne_NP" w:bidi="ne_NP"/>
        </w:rPr>
        <w:t>प्रभुको स्वर्गदूत</w:t>
      </w:r>
      <w:r>
        <w:rPr>
          <w:lang w:val="ne_NP" w:bidi="ne_NP"/>
        </w:rPr>
        <w:t xml:space="preserve"> वा परमप्रभुको स्वर्गदूत हेर्नुहोस् र आफ्ना पछिल्ला सबै कथाहरूमा परमप्रभुको स्वर्गदूतको लागि त्यही शब्द वा वाक्यांश प्रयोग गर्नुहोस्। अडियो रोक्‍नुहोस्। </w:t>
      </w:r>
    </w:p>
    <w:p>
      <w:pPr/>
      <w:r>
        <w:rPr>
          <w:lang w:val="ne_NP" w:bidi="ne_NP"/>
        </w:rPr>
      </w:r>
      <w:r>
        <w:rPr>
          <w:lang w:val="ne_NP" w:bidi="ne_NP"/>
        </w:rPr>
        <w:t xml:space="preserve">स्वर्गदूतले भने, "म तँलाई तैले गन्न सक्नेभन्दा बढी </w:t>
      </w:r>
      <w:r>
        <w:rPr>
          <w:b/>
          <w:lang w:val="ne_NP" w:bidi="ne_NP"/>
        </w:rPr>
        <w:t>सन्तानहरू</w:t>
      </w:r>
      <w:r>
        <w:rPr>
          <w:lang w:val="ne_NP" w:bidi="ne_NP"/>
        </w:rPr>
        <w:t xml:space="preserve"> दिनेछु।" सन्तानले हागारका सन्तानहरू, तिनीहरूका सन्तानहरू र हागारबाट आउने र उनलाई पुर्खा ठान्ने सबै मानिसहरूलाई बुझाउँछ।</w:t>
      </w:r>
    </w:p>
    <w:p>
      <w:pPr/>
      <w:r>
        <w:rPr>
          <w:lang w:val="ne_NP" w:bidi="ne_NP"/>
        </w:rPr>
      </w:r>
      <w:r>
        <w:rPr>
          <w:lang w:val="ne_NP" w:bidi="ne_NP"/>
        </w:rPr>
        <w:t xml:space="preserve">त्यसपछि हागारले परमेश्वरलाई </w:t>
      </w:r>
      <w:r>
        <w:rPr>
          <w:b/>
          <w:lang w:val="ne_NP" w:bidi="ne_NP"/>
        </w:rPr>
        <w:t>एल रोई</w:t>
      </w:r>
      <w:r>
        <w:rPr>
          <w:lang w:val="ne_NP" w:bidi="ne_NP"/>
        </w:rPr>
        <w:t xml:space="preserve"> नाम दिइन्। एल रोईको अर्थ "परमेश्वरले देख्नुहुन्छ" वा "मलाई देख्नुहुने परमेश्वर" हो।</w:t>
      </w:r>
    </w:p>
    <w:p>
      <w:pPr/>
      <w:r>
        <w:rPr>
          <w:lang w:val="ne_NP" w:bidi="ne_NP"/>
        </w:rPr>
      </w:r>
      <w:r>
        <w:rPr>
          <w:lang w:val="ne_NP" w:bidi="ne_NP"/>
        </w:rPr>
        <w:t xml:space="preserve">यहाँ रोक्नुहोस् र टोलीको रूपमा छलफल गर्नुहोस्: यो जस्तै, तपाईंहरूले परमेश्वरका नामहरू कसरी भन्नुहुन्छ? मुख्य शब्दावलीमा </w:t>
      </w:r>
      <w:r>
        <w:rPr>
          <w:lang w:val="ne_NP" w:bidi="ne_NP"/>
        </w:rPr>
        <w:t>एल रोइ</w:t>
      </w:r>
      <w:r>
        <w:rPr>
          <w:lang w:val="ne_NP" w:bidi="ne_NP"/>
        </w:rPr>
        <w:t xml:space="preserve"> लाई हेर्नुहोस्। अडियो रोक्‍नुहोस्। </w:t>
      </w:r>
    </w:p>
    <w:p>
      <w:pPr/>
      <w:r>
        <w:rPr>
          <w:lang w:val="ne_NP" w:bidi="ne_NP"/>
        </w:rPr>
      </w:r>
      <w:r>
        <w:rPr>
          <w:lang w:val="ne_NP" w:bidi="ne_NP"/>
        </w:rPr>
        <w:t>हागारले भनिन्, "मलाई देख्ने परमेश्वरलाई मैले देखेको छु।" त्यसैले हागार नजिकै रहेको त्यस कुवालाई पछि बेअर-लहै-रोई भनियो। बीयर लाहै रोईको अर्थ "मलाई देख्ने जीवित परमेश्वरको कुवा।" पछि यो कादेश र बेरेदको बीचमा पाउन सकिन्थ्यो।</w:t>
      </w:r>
      <w:r>
        <w:rPr>
          <w:lang w:val="ne_NP" w:bidi="ne_NP"/>
        </w:rPr>
      </w:r>
    </w:p>
    <w:p>
      <w:pPr>
        <w:pStyle w:val="Heading3"/>
      </w:pPr>
      <w:r>
        <w:rPr>
          <w:lang w:val="ne_NP" w:bidi="ne_NP"/>
        </w:rPr>
        <w:t>Step 6</w:t>
      </w:r>
    </w:p>
    <w:p>
      <w:pPr/>
      <w:r>
        <w:rPr>
          <w:lang w:val="ne_NP" w:bidi="ne_NP"/>
        </w:rPr>
      </w:r>
      <w:r>
        <w:rPr>
          <w:lang w:val="ne_NP" w:bidi="ne_NP"/>
        </w:rPr>
        <w:t>अनुवादलाई सजिलोसँग बुझ्न यस खण्डको श्रव्य संस्करण सुन्‍नुहोस्।</w:t>
      </w:r>
    </w:p>
    <w:p>
      <w:pPr/>
      <w:r>
        <w:rPr>
          <w:lang w:val="ne_NP" w:bidi="ne_NP"/>
        </w:rPr>
      </w:r>
      <w:r>
        <w:rPr>
          <w:lang w:val="ne_NP" w:bidi="ne_NP"/>
        </w:rPr>
        <w:t>यस सत्रमा, एउटा समूहको रूपमा तपाईंको आफ्नै भाषामा खण्डलाई पुन: भन्न लगाउनुहोस्।</w:t>
      </w:r>
    </w:p>
    <w:p>
      <w:pPr/>
      <w:r>
        <w:rPr>
          <w:lang w:val="ne_NP" w:bidi="ne_NP"/>
        </w:rPr>
      </w:r>
      <w:r>
        <w:rPr>
          <w:lang w:val="ne_NP" w:bidi="ne_NP"/>
        </w:rPr>
        <w:t>पहिला, सम्पूर्ण समूहले खण्डलाई तपाईंको आफ्नै भाषामा बताउन अभ्यास गर्नुपर्छ। तपाईंले अघिल्लो चरणहरूमा निर्णय गर्नुभएको कुराहरू जस्तै कालक्रम, शब्दहरू, वाक्यांशहरू, भावनाहरू, वा तपाईंले छलफल गर्नुभएको अन्य कुराहरू यसमा समावेश गर्नलाई सम्झनुहोस्।</w:t>
      </w:r>
    </w:p>
    <w:p>
      <w:pPr/>
      <w:r>
        <w:rPr>
          <w:lang w:val="ne_NP" w:bidi="ne_NP"/>
        </w:rPr>
      </w:r>
      <w:r>
        <w:rPr>
          <w:lang w:val="ne_NP" w:bidi="ne_NP"/>
        </w:rPr>
        <w:t xml:space="preserve">एउटा समूहको सदस्यले खण्डका केही वाक्यहरू भन्नुपर्छ र रोकिनु पर्छ। समूहको अर्को सदस्यले खण्डको अर्को भाग भन्नु पर्छ र रोकिनु पर्छ। समूहले सम्पूर्ण खण्डलाई पुन: नभन्दासम्म यो गर्नुहोस्। यस चरणमा समूहका सदस्यहरूले एक अर्कालाई सच्याउन सक्छन्। अडियो रोक्‍नुहोस्। </w:t>
      </w:r>
    </w:p>
    <w:p>
      <w:pPr/>
      <w:r>
        <w:rPr>
          <w:lang w:val="ne_NP" w:bidi="ne_NP"/>
        </w:rPr>
      </w:r>
      <w:r>
        <w:rPr>
          <w:lang w:val="ne_NP" w:bidi="ne_NP"/>
        </w:rPr>
        <w:t xml:space="preserve">अर्को पटक, समूहको प्रत्येक सदस्यले कम्तिमा पनि एकचोटि सम्पूर्ण खण्डलाई नरोकी भन्नुपर्छ। समूहको सदस्यले खण्डलाई सम्झन मद्दत गर्न कुनैपनि वस्तुहरू, चालहरू, वा उनिहरूको स्टोरीबोर्ड प्रयोग गर्न सक्छन्। अडियो रोक्‍नुहोस्। </w:t>
      </w:r>
    </w:p>
    <w:p>
      <w:pPr/>
      <w:r>
        <w:rPr>
          <w:lang w:val="ne_NP" w:bidi="ne_NP"/>
        </w:rPr>
      </w:r>
      <w:r>
        <w:rPr>
          <w:lang w:val="ne_NP" w:bidi="ne_NP"/>
        </w:rPr>
        <w:t xml:space="preserve">त्यसपछि, तपाईंलाई सबैभन्दा बढी मनपरेको खण्डको संस्करण कस्को हो समूहले निर्णय गर्न सक्छ। तपाईंहरूलाई समूहको एउटा सदस्यले एउटा दृश्य बताएको तरिका मनपर्यो तर अर्को दृश्य अर्कै सदस्यले बताएको तरिका मनपर्यो भनेर तपाईहरू निर्णय गर्न सक्नु हुन्छ। अडियो रोक्‍नुहोस्। </w:t>
      </w:r>
    </w:p>
    <w:p>
      <w:pPr/>
      <w:r>
        <w:rPr>
          <w:lang w:val="ne_NP" w:bidi="ne_NP"/>
        </w:rPr>
      </w:r>
      <w:r>
        <w:rPr>
          <w:lang w:val="ne_NP" w:bidi="ne_NP"/>
        </w:rPr>
        <w:t>अन्तमा, समूहले सबैजना सहमत हुने खण्डको अन्तिम संस्करणलाई सँगै राख्न सक्छन्। समूहको प्रत्येक सदस्यले यस खण्डको अन्तिम संस्करण सुनाउने अभ्यास गर्नुपर्छ।</w:t>
      </w:r>
      <w:r>
        <w:rPr>
          <w:lang w:val="ne_NP" w:bidi="ne_NP"/>
        </w:rPr>
      </w:r>
      <w:r>
        <w:rPr>
          <w:lang w:val="ne_NP" w:bidi="ne_NP"/>
        </w:rPr>
      </w:r>
    </w:p>
    <w:p>
      <w:pPr/>
      <w:r>
        <w:rPr>
          <w:lang w:val="ne_NP" w:bidi="ne_NP"/>
        </w:rPr>
      </w:r>
    </w:p>
    <w:p>
      <w:pPr>
        <w:pStyle w:val="Heading2"/>
      </w:pPr>
      <w:r>
        <w:rPr>
          <w:lang w:val="ne_NP" w:bidi="ne_NP"/>
        </w:rPr>
        <w:t>Genesis 17:1–27</w:t>
      </w:r>
      <w:r>
        <w:rPr>
          <w:lang w:val="ne_NP" w:bidi="ne_NP"/>
        </w:rPr>
      </w:r>
    </w:p>
    <w:p>
      <w:pPr>
        <w:pStyle w:val="Heading3"/>
      </w:pPr>
      <w:r>
        <w:rPr>
          <w:lang w:val="ne_NP" w:bidi="ne_NP"/>
        </w:rPr>
        <w:t>Step 1</w:t>
      </w:r>
    </w:p>
    <w:p>
      <w:pPr/>
      <w:r>
        <w:rPr>
          <w:lang w:val="ne_NP" w:bidi="ne_NP"/>
        </w:rPr>
      </w:r>
      <w:r>
        <w:rPr>
          <w:lang w:val="ne_NP" w:bidi="ne_NP"/>
        </w:rPr>
        <w:t>यस चरणमा, उत्पत्ति १७:१–२७ सुन्नुहोस् र यसलाई आफ्नो हृदयमा राख्नुहोस्। सम्भव भएमा तीन फरक अनुवादहरूमा उत्पत्ति १७:१–२७ को श्रव्य संस्करण तीन पटक सुन्नुहोस्। त्यसपछि, समूहमा तलको प्रश्‍नहरू छलफल गर्नुहोस्।</w:t>
      </w:r>
    </w:p>
    <w:p>
      <w:pPr>
        <w:pStyle w:val="ListBullet"/>
        <w:spacing w:line="240" w:lineRule="auto"/>
        <w:ind w:left="720"/>
      </w:pPr>
      <w:r>
        <w:rPr>
          <w:lang w:val="ne_NP" w:bidi="ne_NP"/>
        </w:rPr>
      </w:r>
      <w:r>
        <w:rPr>
          <w:lang w:val="ne_NP" w:bidi="ne_NP"/>
        </w:rPr>
        <w:t>यो खण्डमा तपाईंलाई के मन पर्‍यो?</w:t>
      </w:r>
    </w:p>
    <w:p>
      <w:pPr>
        <w:pStyle w:val="ListBullet"/>
        <w:spacing w:line="240" w:lineRule="auto"/>
        <w:ind w:left="720"/>
      </w:pPr>
      <w:r>
        <w:rPr>
          <w:lang w:val="ne_NP" w:bidi="ne_NP"/>
        </w:rPr>
      </w:r>
      <w:r>
        <w:rPr>
          <w:lang w:val="ne_NP" w:bidi="ne_NP"/>
        </w:rPr>
        <w:t>यो खण्डमा तपाईलाई कुन कुरा मन परेन वा बुझ्‍नुभएन?</w:t>
      </w:r>
    </w:p>
    <w:p>
      <w:pPr>
        <w:pStyle w:val="ListBullet"/>
        <w:spacing w:line="240" w:lineRule="auto"/>
        <w:ind w:left="720"/>
      </w:pPr>
      <w:r>
        <w:rPr>
          <w:lang w:val="ne_NP" w:bidi="ne_NP"/>
        </w:rPr>
      </w:r>
      <w:r>
        <w:rPr>
          <w:lang w:val="ne_NP" w:bidi="ne_NP"/>
        </w:rPr>
        <w:t>यो खण्डले हामीलाई परमेश्वरको बारेमा के बताउँछ?</w:t>
      </w:r>
    </w:p>
    <w:p>
      <w:pPr>
        <w:pStyle w:val="ListBullet"/>
        <w:spacing w:line="240" w:lineRule="auto"/>
        <w:ind w:left="720"/>
      </w:pPr>
      <w:r>
        <w:rPr>
          <w:lang w:val="ne_NP" w:bidi="ne_NP"/>
        </w:rPr>
      </w:r>
      <w:r>
        <w:rPr>
          <w:lang w:val="ne_NP" w:bidi="ne_NP"/>
        </w:rPr>
        <w:t>यो खण्डले मानिसबारे हामीलाई के भन्दछ?</w:t>
      </w:r>
    </w:p>
    <w:p>
      <w:pPr>
        <w:pStyle w:val="ListBullet"/>
        <w:spacing w:line="240" w:lineRule="auto"/>
        <w:ind w:left="720"/>
      </w:pPr>
      <w:r>
        <w:rPr>
          <w:lang w:val="ne_NP" w:bidi="ne_NP"/>
        </w:rPr>
      </w:r>
      <w:r>
        <w:rPr>
          <w:lang w:val="ne_NP" w:bidi="ne_NP"/>
        </w:rPr>
        <w:t>यो खण्डले कसरी हाम्रो दैनिक जीवनलाई प्रभाव पार्छ?</w:t>
      </w:r>
    </w:p>
    <w:p>
      <w:pPr>
        <w:pStyle w:val="ListBullet"/>
        <w:spacing w:line="240" w:lineRule="auto"/>
        <w:ind w:left="720"/>
      </w:pPr>
      <w:r>
        <w:rPr>
          <w:lang w:val="ne_NP" w:bidi="ne_NP"/>
        </w:rPr>
      </w:r>
      <w:r>
        <w:rPr>
          <w:lang w:val="ne_NP" w:bidi="ne_NP"/>
        </w:rPr>
        <w:t>यो खण्ड सुन्नु पर्ने तपाईंले चिन्नुभएको व्यक्ति को हुनुहुन्छ?</w:t>
      </w:r>
      <w:r>
        <w:rPr>
          <w:lang w:val="ne_NP" w:bidi="ne_NP"/>
        </w:rPr>
      </w:r>
    </w:p>
    <w:p>
      <w:pPr>
        <w:pStyle w:val="Heading3"/>
      </w:pPr>
      <w:r>
        <w:rPr>
          <w:lang w:val="ne_NP" w:bidi="ne_NP"/>
        </w:rPr>
        <w:t>Step 2</w:t>
      </w:r>
    </w:p>
    <w:p>
      <w:pPr/>
      <w:r>
        <w:rPr>
          <w:lang w:val="ne_NP" w:bidi="ne_NP"/>
        </w:rPr>
      </w:r>
      <w:r>
        <w:rPr>
          <w:lang w:val="ne_NP" w:bidi="ne_NP"/>
        </w:rPr>
        <w:t>सबैभन्दा सजिलोसँग बुझिने अनुवादमा उत्पत्ति १७:१–२७ को श्रव्य संस्करण सुन्नुहोस्।</w:t>
      </w:r>
    </w:p>
    <w:p>
      <w:pPr/>
      <w:r>
        <w:rPr>
          <w:lang w:val="ne_NP" w:bidi="ne_NP"/>
        </w:rPr>
      </w:r>
      <w:r>
        <w:rPr>
          <w:lang w:val="ne_NP" w:bidi="ne_NP"/>
        </w:rPr>
        <w:t>यस कथाले अब्रामसँग परमेश्वरको करारको वर्णन गर्छ। यसले अघिल्लो कथाहरूमा परमेश्वरले अब्रामसँग गर्नुभएको करारमा विवरणहरू थप्छ। यहाँ, परमेश्वरले आफ्नो भाग, अब्रामको भाग र करारमा साराईको भागको वर्णन गर्नुहुन्छ। परमेश्वरले अब्राम र साराईलाई नयाँ नामहरू दिनुहुन्छ र तिनीहरूबीचको करारको चिन्हको रूपमा के गर्ने भनेर अब्रामलाई भन्नुहुन्छ।</w:t>
      </w:r>
    </w:p>
    <w:p>
      <w:pPr/>
      <w:r>
        <w:rPr>
          <w:lang w:val="ne_NP" w:bidi="ne_NP"/>
        </w:rPr>
      </w:r>
      <w:r>
        <w:rPr>
          <w:lang w:val="ne_NP" w:bidi="ne_NP"/>
        </w:rPr>
        <w:t>अघिल्लो खण्डमा इश्माएलको जन्म भएको तेह्र वर्षपछि, अब्राम ९९ वर्षका हुँदा याहवे अब्रामकहाँ देखा पर्नुभयो। परमेश्वरले भन्नुभयो, "म एल-शद्दाई हुँ, परमेश्वर, सर्वशक्तिमान् हुँ। मेरो अगाडि हिँड र निर्दोष बन।" "मेरो अगाडि हिँड्नु" भन्ने वाक्यांशको अर्थ एक निश्चित तरिकाले जिउनु र कसैप्रति समर्पित हुनु थियो। मानिसहरूले सामान्यतया आफ्ना वफादार नोकरहरूलाई वर्णन गर्न यो वाक्यांश प्रयोग गर्थे। परमेश्वर अब्राहाम उहाँप्रति वफादार होऊन् भन्ने चाहनुहुन्थ्यो।</w:t>
      </w:r>
    </w:p>
    <w:p>
      <w:pPr/>
      <w:r>
        <w:rPr>
          <w:lang w:val="ne_NP" w:bidi="ne_NP"/>
        </w:rPr>
      </w:r>
      <w:r>
        <w:rPr>
          <w:lang w:val="ne_NP" w:bidi="ne_NP"/>
        </w:rPr>
        <w:t xml:space="preserve">यहाँ रोक्नुहोस् र यस वाक्यांशलाई समूहको रूपमा छलफल गर्नुहोस्। तपाईंले चिन्नुभएको व्यक्तिको बारेमा एउटातपाईंलाई थाहा छ कि उनीहरूका मालिक, रोजगारदाता वा राजाका वफादार नोकर भएको व्यक्तिको बारेमा एउटा कथा सुनाउनुहोस्। तपाईंले राजा वा मालिकप्रति वफादार सेवालाई कसरी वर्णन गर्नुहुन्छ? अडियो रोक्‍नुहोस्। </w:t>
      </w:r>
    </w:p>
    <w:p>
      <w:pPr/>
      <w:r>
        <w:rPr>
          <w:lang w:val="ne_NP" w:bidi="ne_NP"/>
        </w:rPr>
      </w:r>
      <w:r>
        <w:rPr>
          <w:lang w:val="ne_NP" w:bidi="ne_NP"/>
        </w:rPr>
        <w:t>परमेश्वरले भनाई जारी राख्नुभयो, "म तँ सँग मेरो करारको पुष्टि गर्नेछु र तँलाई धेरै सन्तानहरू दिनेछु।" यहाँ, परमेश्वरले अघिल्लो कथाहरूमा अब्रामसँग गर्नुभएको करारलाई पुष्टि गरिरहनुभएको छ। करार दुई मानिसहरू वा समूहहरूका बीचमा गरिएको स्थायी सम्झौता हो जसले शान्ति वा मित्रता स्थापित गर्छ। दुवै मानिसहरू यो सम्झौतामा विश्वासी हुन र एक अर्कासँग राम्रो सम्बन्धमा रहन सहमत छन्। दुवै पक्षहरूले एउटा धार्मिक उत्सव वा बलिदानमा करारप्रति विश्वासी हुने कसम खान्छन्। करारहरू कानूनी सम्झौताहरू भन्दा गहिरा हुन्छन् किनभने करारहरूलाई दुवै पक्षबाट वफादारी र बलिदानपूर्ण प्रेमको आवश्यकता पर्दछ।</w:t>
      </w:r>
    </w:p>
    <w:p>
      <w:pPr/>
      <w:r>
        <w:rPr>
          <w:lang w:val="ne_NP" w:bidi="ne_NP"/>
        </w:rPr>
      </w:r>
      <w:r>
        <w:rPr>
          <w:lang w:val="ne_NP" w:bidi="ne_NP"/>
        </w:rPr>
        <w:t xml:space="preserve">यहाँ रोक्नुहोस् र समूहमा छलफल गर्नुहोस्: परमेश्वरले फेरि करारको बारेमा कुरा गर्नुभएको हो जस्तो तपाईंलाई लाग्छ? अडियो रोक्‍नुहोस्। </w:t>
      </w:r>
    </w:p>
    <w:p>
      <w:pPr/>
      <w:r>
        <w:rPr>
          <w:lang w:val="ne_NP" w:bidi="ne_NP"/>
        </w:rPr>
      </w:r>
      <w:r>
        <w:rPr>
          <w:lang w:val="ne_NP" w:bidi="ne_NP"/>
        </w:rPr>
        <w:t>अब्राम घोप्टो परे। परमेश्वर तिनीहरूकहाँ देखा पर्दा मानिसहरू प्रायः यसरी प्रतिक्रिया दिन्थे। यो इशाराले परमेश्वरप्रति आदर र समर्पण देखाउँथ्यो।</w:t>
      </w:r>
    </w:p>
    <w:p>
      <w:pPr/>
      <w:r>
        <w:rPr>
          <w:lang w:val="ne_NP" w:bidi="ne_NP"/>
        </w:rPr>
      </w:r>
      <w:r>
        <w:rPr>
          <w:lang w:val="ne_NP" w:bidi="ne_NP"/>
        </w:rPr>
        <w:t xml:space="preserve">यहाँ रोक्नुहोस् र समूहमा छलफल गर्नुहोस्: तपाईंले आफ्नो संस्कृतिमा कसरी आदर देखाउनुहुन्छ? के तपाईंसँग आदर गर्ने कुनै इशाराहरू छन्? तपाईंको संस्कृतिमा, कोही अरू कसैको अगाडि घोप्टो पर्नुको अर्थ के हुन्छ? अडियो रोक्‍नुहोस्। </w:t>
      </w:r>
    </w:p>
    <w:p>
      <w:pPr/>
      <w:r>
        <w:rPr>
          <w:lang w:val="ne_NP" w:bidi="ne_NP"/>
        </w:rPr>
      </w:r>
      <w:r>
        <w:rPr>
          <w:lang w:val="ne_NP" w:bidi="ne_NP"/>
        </w:rPr>
        <w:t>परमेश्वरले अब्रामलाई भन्नुभयो, "सुन। मेरो पक्षबाट, यो तिमीसँगको मेरो करार हो। म तिमीलाई धेरै राष्ट्रहरूका पिता बनाउनेछु! म तिम्रो नाम अब्रामबाट अब्राहाममा बदल्नेछु, किनभने मैले तिमीलाई धेरै राष्ट्रहरूका पिता बनाएको छु।" अब्रामको संस्कृतिमा, कसैले आफ्नो नाम परिवर्तन गर्नुले आफ्नो जीवनमा एउटा महत्त्वपूर्ण परिवर्तन भएको देखाउँथ्यो। अब्राम नामको अर्थ सम्भवतः "पिता उच्च पारिएको छ" वा "उच्च पिता" भन्ने थियो। अब्राहाम नामको अर्थ "धेरैका पिता" हुन सक्छ।</w:t>
      </w:r>
    </w:p>
    <w:p>
      <w:pPr/>
      <w:r>
        <w:rPr>
          <w:lang w:val="ne_NP" w:bidi="ne_NP"/>
        </w:rPr>
      </w:r>
      <w:r>
        <w:rPr>
          <w:lang w:val="ne_NP" w:bidi="ne_NP"/>
        </w:rPr>
        <w:t>परमेश्वरले अझै भन्नुभयो, "म तिमीलाई धेरै फलदायी बनाउनेछु, तिम्रा सन्तानहरू धेरै राष्ट्रहरू हुनेछन्, र राजाहरू तिमीबाट आउनेछन्।" "फलदाई" को अर्थ कसैका धेरै सन्तान र सन्तानहरू हुनेछन्।</w:t>
      </w:r>
    </w:p>
    <w:p>
      <w:pPr/>
      <w:r>
        <w:rPr>
          <w:lang w:val="ne_NP" w:bidi="ne_NP"/>
        </w:rPr>
      </w:r>
      <w:r>
        <w:rPr>
          <w:lang w:val="ne_NP" w:bidi="ne_NP"/>
        </w:rPr>
        <w:t>परमेश्वरले आफ्नो कुरा जारी राख्दै भन्नुभयो, "अनि म मेरो र तिम्रो तथा तिम्रा सन्तानहरूको बीचमा तिनीहरूका सबै पुस्ताभरि मेरो करार कायम राख्नेछु।" करार सदाका लागि हुनेछ। म तिम्रो परमेश्वर र तिम्रा सन्तानहरूका परमेश्वर हुनेछु, जो तिमीपछि आउनेछन्। र म तिमी र तिम्रा सन्तानहरूलाई तिमी अहिले विदेशीको रूपमा बसोबास गर्ने भूमि, कनानको सम्पूर्ण भूमि दिनेछु। तिमी र तिम्रा सन्तानहरूले सदाका लागि यो भूमि भोग गर्नेछौ, र म तिनीहरूका परमेश्वर हुनेछु।</w:t>
      </w:r>
    </w:p>
    <w:p>
      <w:pPr/>
      <w:r>
        <w:rPr>
          <w:lang w:val="ne_NP" w:bidi="ne_NP"/>
        </w:rPr>
      </w:r>
      <w:r>
        <w:rPr>
          <w:lang w:val="ne_NP" w:bidi="ne_NP"/>
        </w:rPr>
        <w:t xml:space="preserve">यहाँ रोक्नुहोस् र समूहको रूपमा </w:t>
      </w:r>
      <w:r>
        <w:rPr>
          <w:lang w:val="ne_NP" w:bidi="ne_NP"/>
        </w:rPr>
        <w:t>कनान क्षेत्रको</w:t>
      </w:r>
      <w:r>
        <w:rPr>
          <w:lang w:val="ne_NP" w:bidi="ne_NP"/>
        </w:rPr>
        <w:t xml:space="preserve"> नक्सा हेर्नुहोस्। अडियो रोक्‍नुहोस्। </w:t>
      </w:r>
    </w:p>
    <w:p>
      <w:pPr/>
      <w:r>
        <w:rPr>
          <w:lang w:val="ne_NP" w:bidi="ne_NP"/>
        </w:rPr>
      </w:r>
      <w:r>
        <w:rPr>
          <w:lang w:val="ne_NP" w:bidi="ne_NP"/>
        </w:rPr>
        <w:t>त्यसपछि परमेश्वरले अब्राहामलाई भन्नुभयो, "तिमीले चाहिँ मेरो करारका सबै नियमहरू पालन गर्नुपर्छ।" तिमी र तिम्रा सन्तानहरूले आउने सबै पुस्ताभरि यो गर्नुपर्छ। यो तिमी र तिम्रा सन्तानहरूसँगको मेरो करार हो, जुन करार तिमीले पालन गर्नुपर्छ। तिमीहरूमध्ये प्रत्येक पुरुषको खतना गरिनुपर्छ। "खतना गर्नु" को अर्थ पुरुषको लिङ्कको अन्त्यमा खुल्ला छालालाई काट्नु हो। अब्राहामका वरिपरि बसोबास गर्ने धेरै मानिसहरूले खतना गर्थे, यद्यपि अब्राहामका पुर्खाहरूले सायद यो अभ्यास गर्दैनथे होलान्। अब्राहामको वरिपरिका संस्कृतिहरूमा, खतना कहिलेकाहीँ त्यो संस्कारको एउटा भाग थियो जुन पुरुषहरूले विवाह गर्नुअघि गर्थे वा विदेशीहरूले परिवारमा प्रवेश गर्नका लागि गर्थे। तर, अब्राहामका सन्तानहरूबीचमा खतना परमेश्वर र उहाँका मानिसहरूबीचको करारको एउटा महत्त्वपूर्ण चिन्ह बन्यो।</w:t>
      </w:r>
    </w:p>
    <w:p>
      <w:pPr/>
      <w:r>
        <w:rPr>
          <w:lang w:val="ne_NP" w:bidi="ne_NP"/>
        </w:rPr>
      </w:r>
      <w:r>
        <w:rPr>
          <w:lang w:val="ne_NP" w:bidi="ne_NP"/>
        </w:rPr>
        <w:t xml:space="preserve">यहाँ रोक्नुहोस् र समूहमा छलफल गर्नुहोस्: के तपाईं आफ्नो संस्कृतिमा खतना अभ्यास गर्नुहुन्छ? यदि तपाईंले गर्नुहुन्छ भने खतनाको कुनै विशेष अर्थ छ? अडियो रोक्‍नुहोस्। </w:t>
      </w:r>
    </w:p>
    <w:p>
      <w:pPr/>
      <w:r>
        <w:rPr>
          <w:lang w:val="ne_NP" w:bidi="ne_NP"/>
        </w:rPr>
      </w:r>
      <w:r>
        <w:rPr>
          <w:lang w:val="ne_NP" w:bidi="ne_NP"/>
        </w:rPr>
        <w:t>परमेश्वरले खतनाको महत्त्वको बारेमा कुरा गरिरहनुभयो। परमेश्वरले भन्नुभयो, "म र तिमीबीचको करारको चिन्हको रूपमा तिमीहरूको खतना हुनुपर्छ।" अब्राहामको घरमा जन्मिएको वा दासको रूपमा किनिएको प्रत्येक केटाको खतना गर्नुपर्छ।" "तपाईंको घरमा जन्मिए" भन्ने वाक्यांशले सायद अब्राहाम र उनको परिवारको सेवा गर्ने मानिसहरूबाट जन्मिएका दासहरू र नोकरहरूलाई बुझाउँछ।</w:t>
      </w:r>
    </w:p>
    <w:p>
      <w:pPr/>
      <w:r>
        <w:rPr>
          <w:lang w:val="ne_NP" w:bidi="ne_NP"/>
        </w:rPr>
      </w:r>
      <w:r>
        <w:rPr>
          <w:lang w:val="ne_NP" w:bidi="ne_NP"/>
        </w:rPr>
        <w:t>परमेश्वरले भन्नुभयो, "तिमीहरूको शरीरले मेरो करारको चिन्ह देखाउनेछ, जुन सदाका लागि रहनेछ।" यहाँ, तिनीहरूको शरीरमा भएको यो चिन्हले तिनीहरूले परमेश्वरमा भरोसा गर्छन्, तिनीहरू परमेश्वरको आज्ञा पालन गर्न चाहन्छन्, र तिनीहरू सबै एउटै समूहका एक भाग हुन् भनेर देखाउँछ।</w:t>
      </w:r>
    </w:p>
    <w:p>
      <w:pPr/>
      <w:r>
        <w:rPr>
          <w:lang w:val="ne_NP" w:bidi="ne_NP"/>
        </w:rPr>
      </w:r>
      <w:r>
        <w:rPr>
          <w:lang w:val="ne_NP" w:bidi="ne_NP"/>
        </w:rPr>
        <w:t xml:space="preserve">यहाँ रोक्नुहोस् र समूहमा छलफल गर्नुहोस्: तपाईंको संस्कृतिमा, कुनै व्यक्ति परमेश्वर वा अन्य मानिसहरूसँग विशेष सम्बन्धमा छ भनी देखाउन तपाईंहरू के कस्ता तरिकाहरू अपनाउनुहुन्छ? अडियो रोक्‍नुहोस्। </w:t>
      </w:r>
    </w:p>
    <w:p>
      <w:pPr/>
      <w:r>
        <w:rPr>
          <w:lang w:val="ne_NP" w:bidi="ne_NP"/>
        </w:rPr>
      </w:r>
      <w:r>
        <w:rPr>
          <w:lang w:val="ne_NP" w:bidi="ne_NP"/>
        </w:rPr>
        <w:t>परमेश्वरले भन्नुभयो, "खतना नगरिएको कुनै पनि व्यक्ति करार भङ्ग गरेको कारणले गर्दा आफ्ना मानिसहरूबाट अलग गरिनेछ।" "आफ्ना मानिसहरूबाट अलग हुनु" भन्ने वाक्यांशको अर्थ जसले खतना गराउँदैन, ऊ आफ्नो परिवार र समुदायबाट बहिष्कृत हुनेछ भन्ने थियो। "करार भङ्ग गर्ने" भन्ने वाक्यांशको अर्थ परमेश्वरले दिनुभएको करारका सर्तहरू पूरा नगर्नु—वा खतना नगर्नु—भन्ने हो।</w:t>
      </w:r>
    </w:p>
    <w:p>
      <w:pPr/>
      <w:r>
        <w:rPr>
          <w:lang w:val="ne_NP" w:bidi="ne_NP"/>
        </w:rPr>
      </w:r>
      <w:r>
        <w:rPr>
          <w:lang w:val="ne_NP" w:bidi="ne_NP"/>
        </w:rPr>
        <w:t xml:space="preserve">यहाँ रोक्नुहोस् र समूहमा छलफल गर्नुहोस्: तपाईं आफ्नो संस्कृतिमा करारहरू कसरी बनाउँनुहुन्छ? तपाईंले कस्तो प्रकारको भाषा प्रयोग गर्नुहुन्छ? करार गरिएको छ भनी देखाउन तपाईंहरू कुन संस्कारहरू गर्नुहुन्छ? अडियो रोक्‍नुहोस्। </w:t>
      </w:r>
    </w:p>
    <w:p>
      <w:pPr/>
      <w:r>
        <w:rPr>
          <w:lang w:val="ne_NP" w:bidi="ne_NP"/>
        </w:rPr>
      </w:r>
      <w:r>
        <w:rPr>
          <w:lang w:val="ne_NP" w:bidi="ne_NP"/>
        </w:rPr>
        <w:t>परमेश्वरले अब्राहामलाई यो पनि भन्नुभयो, "तिम्री पत्नीको हकमा, तिमीले उनलाई अबदेखि साराई नभन्नू।" उनको नाम सारा हुनेछ। म उनलाई आशिष् दिनेछु र उनी मार्फत तिमीलाई एउटा छोरा दिनेछु। म उनलाई आशिष् दिनेछु ताकि उनी राष्ट्रहरूकी आमा होऊन्। मानिसहरूका राजाहरू उनका सन्तानहरूमध्येबाट हुनेछन्।" "सारा" नाम "साराई" भन्ने अर्को तरिका थियो। सारा र अब्राहाम बीच बसोबास गर्ने कनानी मानिसहरूले "साराई" को सट्टा "सारा" नाम प्रयोग गर्थे। दुवै नामहरूको अर्थ "राजकुमारी वा राजपद" हो।</w:t>
      </w:r>
    </w:p>
    <w:p>
      <w:pPr/>
      <w:r>
        <w:rPr>
          <w:lang w:val="ne_NP" w:bidi="ne_NP"/>
        </w:rPr>
      </w:r>
      <w:r>
        <w:rPr>
          <w:lang w:val="ne_NP" w:bidi="ne_NP"/>
        </w:rPr>
        <w:t>अब्राहाम झुक्किए। उनी हाँसे र आफैँलाई भने, "के १०० वर्षको मान्छेबाट छोरा जन्मिन्छ र?" के ९० वर्षको उमेरमा साराको बच्चा हुनेछ?" अब्राहामले आफूलाई यी प्रश्नहरू सोध्छन् तर उनले जवाफको आशा गर्दैनन्। उनी अचम्ममा परेका छन्!</w:t>
      </w:r>
    </w:p>
    <w:p>
      <w:pPr/>
      <w:r>
        <w:rPr>
          <w:lang w:val="ne_NP" w:bidi="ne_NP"/>
        </w:rPr>
      </w:r>
      <w:r>
        <w:rPr>
          <w:lang w:val="ne_NP" w:bidi="ne_NP"/>
        </w:rPr>
        <w:t xml:space="preserve">यहाँ रोक्नुहोस् र समूहमा छलफल गर्नुहोस्: अब्राहामले किन यी प्रश्नहरू सोध्छन्? यदि कसैले तिनीहरूलाई १०० वर्षको उमेरमा बच्चा जन्माउनेछन् भनेर बताए भने तपाईंको समुदायका मानिसहरूले कस्तो प्रतिक्रिया दिनेछन्? अडियो रोक्‍नुहोस्। </w:t>
      </w:r>
    </w:p>
    <w:p>
      <w:pPr/>
      <w:r>
        <w:rPr>
          <w:lang w:val="ne_NP" w:bidi="ne_NP"/>
        </w:rPr>
      </w:r>
      <w:r>
        <w:rPr>
          <w:lang w:val="ne_NP" w:bidi="ne_NP"/>
        </w:rPr>
        <w:t>र अब्राहामले परमेश्वरलाई भने, "इश्माएलले तपाईंको सामु बाँच्न पाए हुन्थ्यो!" यहाँ, अब्राहामले परमेश्वरलाई प्रतिज्ञा गर्नुभएको विशेष आशिष्को उत्तराधिकारीको रूपमा इश्माएललाई रोज्न आग्रह गरे। अब्राहामले आफूले अर्को सन्तान आफ्नो उत्तराधिकारी पाउनेछन् भनेर विश्वास गर्दैनन्, त्यसैले उनले अर्को उत्तराधिकारी कसरी पाउने भन्ने बारेमा परमेश्वरलाई सुझाव दिइरहेका छन्। "तपाईंको सामु बाँच्ने" को अर्थ "तपाईंको विशेष आशिष् र अनुग्रह प्राप्त होस्" भन्ने हो।</w:t>
      </w:r>
    </w:p>
    <w:p>
      <w:pPr/>
      <w:r>
        <w:rPr>
          <w:lang w:val="ne_NP" w:bidi="ne_NP"/>
        </w:rPr>
      </w:r>
      <w:r>
        <w:rPr>
          <w:lang w:val="ne_NP" w:bidi="ne_NP"/>
        </w:rPr>
        <w:t>त्यसपछि परमेश्वरले भन्नुभयो, "होइन, तिम्री पत्नी साराले तिमीलाई छोरा दिनेछिन्, र तिमीले उसको नाम इसहाक राख्नेछौ।" म उनी र उनका सन्तानहरूसँग गरेको करारलाई सदाका लागि रहने करारको रूपमा पुष्टि गर्नेछु।" "इसहाक" नामको अर्थ "उनी हाँस्छन्" भन्ने हुन्छ।</w:t>
      </w:r>
    </w:p>
    <w:p>
      <w:pPr/>
      <w:r>
        <w:rPr>
          <w:lang w:val="ne_NP" w:bidi="ne_NP"/>
        </w:rPr>
      </w:r>
      <w:r>
        <w:rPr>
          <w:lang w:val="ne_NP" w:bidi="ne_NP"/>
        </w:rPr>
        <w:t>परमेश्वरले भन्नुभयो, "जब इश्माएलको कुरा आउँछ, मैले तिमीलाई सुनेको छु।" म निश्चित रूपमा उसलाई आशिष् दिनेछु। म उनलाई धेरै फलदायी बनाउनेछु र उनलाई धेरै सन्तानहरू दिनेछु। उनी बाह्र राजकुमारहरूका पिता हुनेछन्, र म उनलाई एउटा ठूलो राष्ट्र बनाउनेछु। तर म इसहाकसँग मेरो करार स्थापित गर्नेछु, जो अर्को वर्ष यस समयमा तिमी र साराबाट जन्मिनेछ। परमेश्वरले साराका छोरा इसहाकलाई दिनुहुने करारमा इश्माएल सहभागी नहुने भए तापनि परमेश्वरले उनलाई आशिष् दिनुहुन्छ। जब परमेश्वरले बोल्न सिध्याउनुभयो, उहाँले अब्राहामलाई छोड्नुभयो।</w:t>
      </w:r>
    </w:p>
    <w:p>
      <w:pPr/>
      <w:r>
        <w:rPr>
          <w:lang w:val="ne_NP" w:bidi="ne_NP"/>
        </w:rPr>
      </w:r>
      <w:r>
        <w:rPr>
          <w:lang w:val="ne_NP" w:bidi="ne_NP"/>
        </w:rPr>
        <w:t>त्यही दिन, अब्राहामले आफ्नो छोरा इश्माएल र आफ्नो घरमा जन्मिएका वा आफ्नो पैसाले किनेका सबै मानिसहरूलाई लिएर परमेश्वरले उनलाई भन्नुभएको जस्तै तिनीहरूको खतना गरे। खतना गर्दा अब्राहाम ९९ वर्षका थिए। अब्राहामका छोरा इश्माएल १३ वर्षका थिए। त्यो दिन अब्राहाम र उनका छोरा इश्माएल दुवैको खतना गरिएको थियो। र अब्राहामको घरका सबै पुरुषहरू, जसमा उनको घरमा जन्मिनेहरू र विदेशीबाट पैसाले किनेका व्यक्तिहरू समावेश छन्, उनीहरूको अब्राहामसँगै खतना गरिएको थियो। यहाँ कथाले अब्राहामले परमेश्वरले उनलाई गर्न भन्नुभएको सबै कुरा गरे भन्ने कुरा व्याख्या गर्न परमेश्वरले अब्राहामलाई दिनुभएको निर्देशनहरू दोहोर्याउँछ।</w:t>
      </w:r>
      <w:r>
        <w:rPr>
          <w:lang w:val="ne_NP" w:bidi="ne_NP"/>
        </w:rPr>
      </w:r>
    </w:p>
    <w:p>
      <w:pPr>
        <w:pStyle w:val="Heading3"/>
      </w:pPr>
      <w:r>
        <w:rPr>
          <w:lang w:val="ne_NP" w:bidi="ne_NP"/>
        </w:rPr>
        <w:t>Step 3</w:t>
      </w:r>
    </w:p>
    <w:p>
      <w:pPr/>
      <w:r>
        <w:rPr>
          <w:lang w:val="ne_NP" w:bidi="ne_NP"/>
        </w:rPr>
      </w:r>
      <w:r>
        <w:rPr>
          <w:lang w:val="ne_NP" w:bidi="ne_NP"/>
        </w:rPr>
        <w:t>सबैभन्दा सजिलोसँग बुझिने अनुवादमा उत्पत्ति १७:१–२७ को श्रव्य संस्करण सुन्नुहोस्।</w:t>
      </w:r>
    </w:p>
    <w:p>
      <w:pPr/>
      <w:r>
        <w:rPr>
          <w:lang w:val="ne_NP" w:bidi="ne_NP"/>
        </w:rPr>
      </w:r>
      <w:r>
        <w:rPr>
          <w:lang w:val="ne_NP" w:bidi="ne_NP"/>
        </w:rPr>
        <w:t>यस चरणमा समूहले यस खण्डको दृश्यहरू, पात्रहरू र सेटिङलाई परिभाषित गर्नेछन्। त्यसपछि समूहले यस भागलाई दृश्यात्मक बनाउनेछ ।</w:t>
      </w:r>
    </w:p>
    <w:p>
      <w:pPr/>
      <w:r>
        <w:rPr>
          <w:lang w:val="ne_NP" w:bidi="ne_NP"/>
        </w:rPr>
      </w:r>
      <w:r>
        <w:rPr>
          <w:lang w:val="ne_NP" w:bidi="ne_NP"/>
        </w:rPr>
        <w:t>यस खण्डमा पाँच वटा दृश्यहरू छन्।</w:t>
      </w:r>
    </w:p>
    <w:p>
      <w:pPr/>
      <w:r>
        <w:rPr>
          <w:lang w:val="ne_NP" w:bidi="ne_NP"/>
        </w:rPr>
      </w:r>
      <w:r>
        <w:rPr>
          <w:b/>
          <w:lang w:val="ne_NP" w:bidi="ne_NP"/>
        </w:rPr>
        <w:t>पहिलो दृश्यमा:</w:t>
      </w:r>
      <w:r>
        <w:rPr>
          <w:lang w:val="ne_NP" w:bidi="ne_NP"/>
        </w:rPr>
        <w:t xml:space="preserve"> धेरै वर्षपछि याहवे फेरि अब्रामकहाँ देखा पर्नुभयो। परमेश्वरले भन्नुभयो, "म परमेश्वर सर्वशक्तिशाली हुँ।" निर्दोष र विश्वासका साथ मेरो अगाडि बाँच्नुहोस्। त्यसपछि म म र तपाईंको बीचमा एउटा करार बाँध्नेछु, र म तपाईंलाई धेरै सन्तानहरू दिनेछु।"</w:t>
      </w:r>
    </w:p>
    <w:p>
      <w:pPr/>
      <w:r>
        <w:rPr>
          <w:lang w:val="ne_NP" w:bidi="ne_NP"/>
        </w:rPr>
      </w:r>
      <w:r>
        <w:rPr>
          <w:b/>
          <w:lang w:val="ne_NP" w:bidi="ne_NP"/>
        </w:rPr>
        <w:t>दोस्रो दृश्यमा:</w:t>
      </w:r>
      <w:r>
        <w:rPr>
          <w:lang w:val="ne_NP" w:bidi="ne_NP"/>
        </w:rPr>
        <w:t xml:space="preserve"> अब्राम घोप्टो परेर ढोग्नुभयो। परमेश्वरले अब्रामसँग परमेश्वरको करारको एउटा भागलाई वर्णन गर्नुभयो। परमेश्वरले अब्रामलाई भन्नुभयो कि परमेश्वरले उनलाई धेरै सन्तानहरू दिनुहुनेछ र उनी सधैँ अब्रामका सन्तानहरूका परमेश्वर हुनुहुनेछ। परमेश्वरले अब्रामको नाम परिवर्तन गरेर अब्राहाम राखनुभयो।</w:t>
      </w:r>
    </w:p>
    <w:p>
      <w:pPr/>
      <w:r>
        <w:rPr>
          <w:lang w:val="ne_NP" w:bidi="ne_NP"/>
        </w:rPr>
      </w:r>
      <w:r>
        <w:rPr>
          <w:b/>
          <w:lang w:val="ne_NP" w:bidi="ne_NP"/>
        </w:rPr>
        <w:t>तेस्रो दृश्यमा:</w:t>
      </w:r>
      <w:r>
        <w:rPr>
          <w:lang w:val="ne_NP" w:bidi="ne_NP"/>
        </w:rPr>
        <w:t xml:space="preserve"> परमेश्वरले अब्राहामले परमेश्वरसँग गरेको करारको एउटा भागलाई वर्णन गर्नुभयो। परमेश्वरले अब्राहामलाई करारको चिन्हको रूपमा आफ्नो घरका सबै पुरुषहरूको खतना गर्न भन्नुभयो।</w:t>
      </w:r>
    </w:p>
    <w:p>
      <w:pPr/>
      <w:r>
        <w:rPr>
          <w:lang w:val="ne_NP" w:bidi="ne_NP"/>
        </w:rPr>
      </w:r>
      <w:r>
        <w:rPr>
          <w:b/>
          <w:lang w:val="ne_NP" w:bidi="ne_NP"/>
        </w:rPr>
        <w:t>चौथो दृश्यमा:</w:t>
      </w:r>
      <w:r>
        <w:rPr>
          <w:lang w:val="ne_NP" w:bidi="ne_NP"/>
        </w:rPr>
        <w:t xml:space="preserve"> परमेश्वरले अब्राहामलाई भन्नुभयो कि साराईले एउटा छोरा पाउनेछिन्। परमेश्वरले साराईको नाम परिवर्तन गरेर सारा राखनुभयो। अब्राहाम जमिनमा तल्लो परेर निहुरिएर हाँसे, किनभने उनी र साराको वृद्ध भएको बेला कसरी बच्चा जन्माउन सक्छन् भनेर सोचेर उनी अचम्ममा परे। अब्राहामले परमेश्वरलाई इश्माएल परमेश्वरको विशेष आशिष्मा बाँच्न सक्छन् कि भनेर सोधे। परमेश्वरले जवाफ दिनुभयो कि साराका छोरा जन्माउनेछन्, र तिनीहरूले छोराको नाम "इसहाक" राखे। र इसहाक करार अन्तर्गत बाँच्ने थिए। त्यसपछि परमेश्वरले अब्राहामलाई छोड्नुभयो।</w:t>
      </w:r>
    </w:p>
    <w:p>
      <w:pPr/>
      <w:r>
        <w:rPr>
          <w:lang w:val="ne_NP" w:bidi="ne_NP"/>
        </w:rPr>
      </w:r>
      <w:r>
        <w:rPr>
          <w:b/>
          <w:lang w:val="ne_NP" w:bidi="ne_NP"/>
        </w:rPr>
        <w:t>पाँचौँ दृश्यमा:</w:t>
      </w:r>
      <w:r>
        <w:rPr>
          <w:lang w:val="ne_NP" w:bidi="ne_NP"/>
        </w:rPr>
        <w:t xml:space="preserve"> त्यही दिन, अब्राहामले आफ्ना छोरा इश्माएल र आफ्नो घरानाका प्रत्येक पुरुषलाई, चाहे तिनीहरू उनको घरमा जन्मेका हुन् वा किनिएका, लिएर उनीहरूको खतना गरे।</w:t>
      </w:r>
    </w:p>
    <w:p>
      <w:pPr/>
      <w:r>
        <w:rPr>
          <w:lang w:val="ne_NP" w:bidi="ne_NP"/>
        </w:rPr>
      </w:r>
      <w:r>
        <w:rPr>
          <w:lang w:val="ne_NP" w:bidi="ne_NP"/>
        </w:rPr>
        <w:t>यस खण्डमा रहेका पात्रहरू यस प्रकार छन्:</w:t>
      </w:r>
    </w:p>
    <w:p>
      <w:pPr>
        <w:pStyle w:val="ListBullet"/>
        <w:spacing w:line="240" w:lineRule="auto"/>
        <w:ind w:left="720"/>
      </w:pPr>
      <w:r>
        <w:rPr>
          <w:lang w:val="ne_NP" w:bidi="ne_NP"/>
        </w:rPr>
      </w:r>
      <w:r>
        <w:rPr>
          <w:lang w:val="ne_NP" w:bidi="ne_NP"/>
        </w:rPr>
        <w:t>परमेश्वर</w:t>
      </w:r>
    </w:p>
    <w:p>
      <w:pPr>
        <w:pStyle w:val="ListBullet"/>
        <w:spacing w:line="240" w:lineRule="auto"/>
        <w:ind w:left="720"/>
      </w:pPr>
      <w:r>
        <w:rPr>
          <w:lang w:val="ne_NP" w:bidi="ne_NP"/>
        </w:rPr>
      </w:r>
      <w:r>
        <w:rPr>
          <w:lang w:val="ne_NP" w:bidi="ne_NP"/>
        </w:rPr>
        <w:t>अब्राम, जसको नाम परिवर्तन गरेर अब्राहम राखियो</w:t>
      </w:r>
    </w:p>
    <w:p>
      <w:pPr>
        <w:pStyle w:val="ListBullet"/>
        <w:spacing w:line="240" w:lineRule="auto"/>
        <w:ind w:left="720"/>
      </w:pPr>
      <w:r>
        <w:rPr>
          <w:lang w:val="ne_NP" w:bidi="ne_NP"/>
        </w:rPr>
      </w:r>
      <w:r>
        <w:rPr>
          <w:lang w:val="ne_NP" w:bidi="ne_NP"/>
        </w:rPr>
        <w:t>साराई, जसको नाम परिवर्तन गरेर सारा राखिएको छ, उनको उल्लेख गरिएको छ।</w:t>
      </w:r>
    </w:p>
    <w:p>
      <w:pPr>
        <w:pStyle w:val="ListBullet"/>
        <w:spacing w:line="240" w:lineRule="auto"/>
        <w:ind w:left="720"/>
      </w:pPr>
      <w:r>
        <w:rPr>
          <w:lang w:val="ne_NP" w:bidi="ne_NP"/>
        </w:rPr>
      </w:r>
      <w:r>
        <w:rPr>
          <w:lang w:val="ne_NP" w:bidi="ne_NP"/>
        </w:rPr>
        <w:t>इसहाकको उल्लेख छ</w:t>
      </w:r>
    </w:p>
    <w:p>
      <w:pPr>
        <w:pStyle w:val="ListBullet"/>
        <w:spacing w:line="240" w:lineRule="auto"/>
        <w:ind w:left="720"/>
      </w:pPr>
      <w:r>
        <w:rPr>
          <w:lang w:val="ne_NP" w:bidi="ne_NP"/>
        </w:rPr>
      </w:r>
      <w:r>
        <w:rPr>
          <w:lang w:val="ne_NP" w:bidi="ne_NP"/>
        </w:rPr>
        <w:t>इश्माएलको उल्लेख छ</w:t>
      </w:r>
    </w:p>
    <w:p>
      <w:pPr>
        <w:pStyle w:val="ListBullet"/>
        <w:spacing w:line="240" w:lineRule="auto"/>
        <w:ind w:left="720"/>
      </w:pPr>
      <w:r>
        <w:rPr>
          <w:lang w:val="ne_NP" w:bidi="ne_NP"/>
        </w:rPr>
      </w:r>
      <w:r>
        <w:rPr>
          <w:lang w:val="ne_NP" w:bidi="ne_NP"/>
        </w:rPr>
        <w:t>र अब्राहामको घरमा जन्मिएका वा विदेशीबाट किनिएका सबैको उल्लेख गरिन्छ</w:t>
      </w:r>
    </w:p>
    <w:p>
      <w:pPr/>
      <w:r>
        <w:rPr>
          <w:lang w:val="ne_NP" w:bidi="ne_NP"/>
        </w:rPr>
      </w:r>
      <w:r>
        <w:rPr>
          <w:lang w:val="ne_NP" w:bidi="ne_NP"/>
        </w:rPr>
        <w:t>समूहको रूपमा, खण्डको सेटिङका यी भागहरूमा ध्यान दिनुहोस्:</w:t>
      </w:r>
    </w:p>
    <w:p>
      <w:pPr/>
      <w:r>
        <w:rPr>
          <w:lang w:val="ne_NP" w:bidi="ne_NP"/>
        </w:rPr>
      </w:r>
      <w:r>
        <w:rPr>
          <w:lang w:val="ne_NP" w:bidi="ne_NP"/>
        </w:rPr>
        <w:t>पहिलो दृश्यले कथाको सुरुवात गर्छ। जब अब्राम ९९ वर्षका हुन्छन्, परमप्रभु उनलाई देखा पर्नुहुन्छ। यस खण्डमा परमेश्वरको व्यक्तिगत नाम याहवे प्रयोग गरिएको यो एक मात्र समय हो। तपाईंले यहाँ परमेश्वरले भन्नुभएको कुरालाई पुनर्व्यवस्थित गर्न चाहन सक्नुहुन्छ। परमेश्वर भन्नुहुन्छ, "म सर्वशक्तिमान् परमेश्वर हुँ।" "यदि तिमीले मेरो विश्वासपूर्वक सेवा गर्नेछौ र निर्दोष जीवन बिताउनेछौ भने म र तिम्रा बीचको मेरो करारलाई पुष्टि गर्नेछु र तिमीलाई धेरै सन्तानहरू दिनेछु।"</w:t>
      </w:r>
    </w:p>
    <w:p>
      <w:pPr/>
      <w:r>
        <w:rPr>
          <w:lang w:val="ne_NP" w:bidi="ne_NP"/>
        </w:rPr>
      </w:r>
      <w:r>
        <w:rPr>
          <w:lang w:val="ne_NP" w:bidi="ne_NP"/>
        </w:rPr>
        <w:t>दोस्रो र चौथो दृश्यहरूमा परमेश्वरले करारको आफ्नो भाग, अब्रामको भाग र साराईको भागको वर्णन गर्नुहुन्छ। यी दृश्यहरूमा, परमेश्वरले प्रायः आफूलाई दोहोर्याउनुहुन्छ वा विभिन्न तरिकाले यस्तै कुराहरू भन्नुहुन्छ। यसले उहाँले भन्नुभएको कुरा महत्त्वपूर्ण छ भन्ने कुरामा जोड दिन्छ। यस करारमा महत्त्वपूर्ण आवश्यकताहरू भएकोले, यस पुनः पटकथा भन्नुभएको कुरा अब्रामका लागि स्पष्ट छ भन्ने कुरा पनि यस पटक पटक</w:t>
      </w:r>
    </w:p>
    <w:p>
      <w:pPr/>
      <w:r>
        <w:rPr>
          <w:lang w:val="ne_NP" w:bidi="ne_NP"/>
        </w:rPr>
      </w:r>
      <w:r>
        <w:rPr>
          <w:lang w:val="ne_NP" w:bidi="ne_NP"/>
        </w:rPr>
        <w:t>दोस्रो दृश्यमा, अब्रामले धनुष जमिनमा झुक्क हुन्छन्। परमेश्वरले अब्रामलाई भन्नुभएको कुरा दृश्यात्मक बनाउने कुरा निश्चित गर्नुहोस्। परमेश्वरले एउटा शब्द प्रयोग गरेर बोल्न थाल्नुहुन्छ, जसको अर्थ उहाँले त्यसपछि भन्नुभएको कुरा महत्त्वपूर्ण छ भन्ने हुन्छ। परमेश्वर भन्नुहुन्छ, "सुन्नुहोस्।" त्यसपछि परमेश्वरले अब्रामको नाम परिवर्तन गर्नुहुन्छ, जसको अर्थ "धेरै राष्ट्रहरूका पिता" हो। परमेश्वरले अब्राहामलाई धेरै सन्तानहरू दिनुहुनेछ भनेर भन्दै जानुहुन्छ। ती सन्तानहरू धेरै राष्ट्रहरू वा मानिसहरूका समूहहरू हुनेछन्। यी मानिसहरूका समूहहरूसँग शासन गर्न राजाहरू हुनेछन्। परमेश्वरले भन्नुहुन्छ कि करार सदाको लागि रहनेछ। परमेश्वर भन्नुहुन्छ, "यो करार हो।" म सधैँ तपाईंको परमेश्वर र तपाईंपछि आउने तपाईंका सन्तानहरूका परमेश्वर हुनेछु। तपाईं अहिले विदेशीको रूपमा बसोबास गर्ने कनानको सबै भूमि म तपाईंलाई र तपाईंका सन्तानहरूलाई सदाको लागि दिनेछु, र म तिनीहरूका परमेश्वर हुनेछु।"</w:t>
      </w:r>
    </w:p>
    <w:p>
      <w:pPr/>
      <w:r>
        <w:rPr>
          <w:lang w:val="ne_NP" w:bidi="ne_NP"/>
        </w:rPr>
      </w:r>
      <w:r>
        <w:rPr>
          <w:lang w:val="ne_NP" w:bidi="ne_NP"/>
        </w:rPr>
        <w:t xml:space="preserve">यहाँ रोक्नुहोस् र समूहको रूपमा </w:t>
      </w:r>
      <w:r>
        <w:rPr>
          <w:lang w:val="ne_NP" w:bidi="ne_NP"/>
        </w:rPr>
        <w:t>कनान क्षेत्रको</w:t>
      </w:r>
      <w:r>
        <w:rPr>
          <w:lang w:val="ne_NP" w:bidi="ne_NP"/>
        </w:rPr>
        <w:t xml:space="preserve"> नक्सा हेर्नुहोस्। अडियो रोक्‍नुहोस्। </w:t>
      </w:r>
    </w:p>
    <w:p>
      <w:pPr/>
      <w:r>
        <w:rPr>
          <w:lang w:val="ne_NP" w:bidi="ne_NP"/>
        </w:rPr>
      </w:r>
      <w:r>
        <w:rPr>
          <w:lang w:val="ne_NP" w:bidi="ne_NP"/>
        </w:rPr>
        <w:t>तेस्रो दृश्यमा, परमेश्वरले अब्राहामलाई के भन्दै हुनुहुन्छ भन्ने कुरा कल्पना गर्नुहोस्। परमेश्वरले अब अब्राहामलाई आफू करारको भाग हुन चाहने कुरा देखाउन उनले के गर्नुपर्ने छ भनेर भन्नुहुन्छ। परमेश्वर भन्नुहुन्छ कि परमेश्वर र उहाँका मानिसहरूबीचको करारको चिन्हको रूपमा प्रत्येक मानिसको खतना गर्नुपर्छ। परमेश्वरले तिनीहरूलाई नियमहरू दिनुहुन्छ: "आउने सबै पुस्ताहरूमा, प्रत्येक केटाको जन्म भएको आठ दिनपछि खतना गर्नुपर्छ, जसमा तपाईंको घरघरमा जन्मिएका बच्चाहरू र तपाईंले विदेशीबाट किन्नुका बच्चाहरू समावेश छन्, जो तपाईंका सन्तान होइनन्।" सबैले खतना गर्नुपर्छ। तिमीहरूका शरीरहरूमा मेरो करारको चिन्ह हुनेछ, जुन सदाका लागि रहनेछ।" परमेश्वरले आफूलाई दोहोर्याउनुहुन्छ। त्यसपछि परमेश्वरले भन्नुहुन्छ कि यदि उनका मानिसहरूले यी नियमहरू पालन गरेन भने के हुनेछ : "शरीरमा खतना नगरिएको कुनै पनि बेखतना पुरुष आफ्ना मानिसहरूबाट कट गरिनेछ।" उनलाई आफ्ना मानिसहरूबाट बहिष्कृत गरिनेछ। उनले मेरो करार भङ्ग गरेका छन्।"</w:t>
      </w:r>
    </w:p>
    <w:p>
      <w:pPr/>
      <w:r>
        <w:rPr>
          <w:lang w:val="ne_NP" w:bidi="ne_NP"/>
        </w:rPr>
      </w:r>
      <w:r>
        <w:rPr>
          <w:lang w:val="ne_NP" w:bidi="ne_NP"/>
        </w:rPr>
        <w:t>चौथो दृश्यमा, परमेश्वर र अब्राहामबीचको कुराकानीको कल्पना गर्नुहोस्। परमेश्वरले अब्राहामलाई भन्नुहुन्छ, "तपाईंले अब उनलाई साराईको बोलाउनुहुने छैन।" उनको नाम सारा हुनेछ। म उनलाई आशिष् दिनेछु र निश्चित रूपमा उनलाई छोरा दिनेछु। म उनलाई धेरै आशिष् दिनेछु र उनी धेरै राष्ट्रहरूकी आमा बन्नेछिन्। राष्ट्रहरूका राजाहरू, मानिसहरूका राजाहरू उनका सन्तानहरूका बीचमा हुनेछन्।"</w:t>
      </w:r>
    </w:p>
    <w:p>
      <w:pPr/>
      <w:r>
        <w:rPr>
          <w:lang w:val="ne_NP" w:bidi="ne_NP"/>
        </w:rPr>
      </w:r>
      <w:r>
        <w:rPr>
          <w:lang w:val="ne_NP" w:bidi="ne_NP"/>
        </w:rPr>
        <w:t>अब्राहामले अनुहार झुक्छन्, तर उनी अविश्वासको कारणले आफैमाथि हाँस्छन्। उनी आफैँ सोच्छन्, "के १०० वर्षको व्यक्तिका लागि छोरा जन्मिने हो?" के साराले ९० वर्षको उमेरमा बच्चा जन्माउनेछ?" अब्राहामले आफूलाई यी प्रश्नहरू सोध्छन् तर जवाफको आशा गर्दैनन्। उनी आफू र साराको लागि आफ्नो उमेरमा सन्तान जन्माउनु असम्भव छ भन्ने ठान्छन्।</w:t>
      </w:r>
    </w:p>
    <w:p>
      <w:pPr/>
      <w:r>
        <w:rPr>
          <w:lang w:val="ne_NP" w:bidi="ne_NP"/>
        </w:rPr>
      </w:r>
      <w:r>
        <w:rPr>
          <w:lang w:val="ne_NP" w:bidi="ne_NP"/>
        </w:rPr>
        <w:t>त्यसैले अब्राहामले परमेश्वरलाई सोध्छन्, "के इश्माएल तपाईंको विशेष आशिष्मा बाँच्न सक्छन्?"</w:t>
      </w:r>
    </w:p>
    <w:p>
      <w:pPr/>
      <w:r>
        <w:rPr>
          <w:lang w:val="ne_NP" w:bidi="ne_NP"/>
        </w:rPr>
      </w:r>
      <w:r>
        <w:rPr>
          <w:lang w:val="ne_NP" w:bidi="ne_NP"/>
        </w:rPr>
        <w:t>तर परमेश्वरले जवाफ दिनुहुन्छ, "होइन, तिम्री पत्नी साराले तिम्रा लागि छोरालाई जन्म दिनेछिन्।" तपाईंले उनको नाम इसहाक राख्नुहुनेछ। म उनी र उनका सन्तानहरूसँग गरेको मेरो करारलाई सदा-सदाको लागि हुने करारको रूपमा पुष्टि गर्नेछु।" परमेश्वरले इश्माएललाई पनि आशिष् दिनुहुन्छ, तर उहाँले इश्माएल यस विशेष करारको भाग छैनन् भनेर स्पष्ट पार्नुहुन्छ। उनी करारको भाग नभए तापनि, परमेश्वरले इश्माएललाई धेरै सन्तानहरू, उनको परिवारका १२ राजकुमारहरूका लागि आशिष् दिनुहुनेछ, र उनलाई एउटा ठूलो राष्ट्र बनाउनुहुनेछ।</w:t>
      </w:r>
    </w:p>
    <w:p>
      <w:pPr/>
      <w:r>
        <w:rPr>
          <w:lang w:val="ne_NP" w:bidi="ne_NP"/>
        </w:rPr>
      </w:r>
      <w:r>
        <w:rPr>
          <w:lang w:val="ne_NP" w:bidi="ne_NP"/>
        </w:rPr>
        <w:t>पाँचौँ दृश्यमा, परमेश्वरले उनीसँग कुरा गरेको दिनमा अब्राहामले के गर्छन् भन्ने कल्पना गर्नुहोस्। पाँचौँ दृश्यले त्यही जानकारीलाई बिभिन्न तरिकाले दोहोर्याउँछ भन्ने कुरामा जोड दिन्छ। अब्राहामले आफ्नो छोरा इश्माएल र आफ्नो घरका हरेक मानिसलाई लिएर परमेश्वरले उनलाई भन्नुभएझैँ उनीहरूको खतना गर्छन्, चाहे अब्राहामको घरमा जन्मिएको हो वा विदेशीबाट किनेको हो। परमेश्वरले तिनीहरूलाई भन्नुभएअनुसार त्यही दिनमा अब्राहाम र इश्माएल दुवैको खतना गरिन्छ, साथै घरपरिवारका अन्य सबै पुरुषहरू, घरमा जन्मिएका र नोकरको रूपमा किनिएका दुवै जनाको खतना गरिन्छ, जसरी परमेश्वरले तिनीहरूलाई भन्नुभएको थियो। यो कुरा ध्यान दिनु रोचक छ कि इश्माएललाई खतना गरिन्छ, यद्यपि उनी मार्फत करार पुर्याइने छैनन्। अब्राहामसँगै सबैको खतना गरिन्छ किनभने तिनीहरू अब्राहामको घरानाका सदस्य हुन्।</w:t>
      </w:r>
    </w:p>
    <w:p>
      <w:pPr/>
      <w:r>
        <w:rPr>
          <w:lang w:val="ne_NP" w:bidi="ne_NP"/>
        </w:rPr>
      </w:r>
      <w:r>
        <w:rPr>
          <w:lang w:val="ne_NP" w:bidi="ne_NP"/>
        </w:rPr>
        <w:t>अब, समूहले स्टोरीबोर्ड, तयार पार्न, चित्र कोरेर वा बस्तुहरू प्रयोग गरेर यस खण्ड र कृयाकलापलाई दृश्यात्मक बनाउन पर्छ।</w:t>
      </w:r>
      <w:r>
        <w:rPr>
          <w:lang w:val="ne_NP" w:bidi="ne_NP"/>
        </w:rPr>
      </w:r>
    </w:p>
    <w:p>
      <w:pPr>
        <w:pStyle w:val="Heading3"/>
      </w:pPr>
      <w:r>
        <w:rPr>
          <w:lang w:val="ne_NP" w:bidi="ne_NP"/>
        </w:rPr>
        <w:t>Step 4</w:t>
      </w:r>
    </w:p>
    <w:p>
      <w:pPr/>
      <w:r>
        <w:rPr>
          <w:lang w:val="ne_NP" w:bidi="ne_NP"/>
        </w:rPr>
      </w:r>
      <w:r>
        <w:rPr>
          <w:lang w:val="ne_NP" w:bidi="ne_NP"/>
        </w:rPr>
        <w:t>सबैभन्दा सजिलोसँग बुझिने अनुवादमा उत्पत्ति १७:१–२७ को श्रव्य संस्करण सुन्नुहोस्।</w:t>
      </w:r>
    </w:p>
    <w:p>
      <w:pPr/>
      <w:r>
        <w:rPr>
          <w:lang w:val="ne_NP" w:bidi="ne_NP"/>
        </w:rPr>
      </w:r>
      <w:r>
        <w:rPr>
          <w:lang w:val="ne_NP" w:bidi="ne_NP"/>
        </w:rPr>
        <w:t>यस चरणमा, समूहले खण्डलाई नाटकीय बनाउनेछन्।</w:t>
      </w:r>
    </w:p>
    <w:p>
      <w:pPr/>
      <w:r>
        <w:rPr>
          <w:lang w:val="ne_NP" w:bidi="ne_NP"/>
        </w:rPr>
      </w:r>
      <w:r>
        <w:rPr>
          <w:lang w:val="ne_NP" w:bidi="ne_NP"/>
        </w:rPr>
        <w:t>यस खण्डमा पाँच वटा दृश्यहरू छन्।</w:t>
      </w:r>
    </w:p>
    <w:p>
      <w:pPr/>
      <w:r>
        <w:rPr>
          <w:lang w:val="ne_NP" w:bidi="ne_NP"/>
        </w:rPr>
      </w:r>
      <w:r>
        <w:rPr>
          <w:lang w:val="ne_NP" w:bidi="ne_NP"/>
        </w:rPr>
        <w:t>यस खण्डमा रहेका पात्रहरू यस प्रकार छन्:</w:t>
      </w:r>
    </w:p>
    <w:p>
      <w:pPr>
        <w:pStyle w:val="ListBullet"/>
        <w:spacing w:line="240" w:lineRule="auto"/>
        <w:ind w:left="720"/>
      </w:pPr>
      <w:r>
        <w:rPr>
          <w:lang w:val="ne_NP" w:bidi="ne_NP"/>
        </w:rPr>
      </w:r>
      <w:r>
        <w:rPr>
          <w:lang w:val="ne_NP" w:bidi="ne_NP"/>
        </w:rPr>
        <w:t>परमेश्वर</w:t>
      </w:r>
    </w:p>
    <w:p>
      <w:pPr>
        <w:pStyle w:val="ListBullet"/>
        <w:spacing w:line="240" w:lineRule="auto"/>
        <w:ind w:left="720"/>
      </w:pPr>
      <w:r>
        <w:rPr>
          <w:lang w:val="ne_NP" w:bidi="ne_NP"/>
        </w:rPr>
      </w:r>
      <w:r>
        <w:rPr>
          <w:lang w:val="ne_NP" w:bidi="ne_NP"/>
        </w:rPr>
        <w:t>अब्राम, जसको नाम परिवर्तन गरेर अब्राहम राखियो</w:t>
      </w:r>
    </w:p>
    <w:p>
      <w:pPr>
        <w:pStyle w:val="ListBullet"/>
        <w:spacing w:line="240" w:lineRule="auto"/>
        <w:ind w:left="720"/>
      </w:pPr>
      <w:r>
        <w:rPr>
          <w:lang w:val="ne_NP" w:bidi="ne_NP"/>
        </w:rPr>
      </w:r>
      <w:r>
        <w:rPr>
          <w:lang w:val="ne_NP" w:bidi="ne_NP"/>
        </w:rPr>
        <w:t>साराई, जसको नाम परिवर्तन गरेर सारा राखिएको छ, उनको उल्लेख गरिएको छ।</w:t>
      </w:r>
    </w:p>
    <w:p>
      <w:pPr>
        <w:pStyle w:val="ListBullet"/>
        <w:spacing w:line="240" w:lineRule="auto"/>
        <w:ind w:left="720"/>
      </w:pPr>
      <w:r>
        <w:rPr>
          <w:lang w:val="ne_NP" w:bidi="ne_NP"/>
        </w:rPr>
      </w:r>
      <w:r>
        <w:rPr>
          <w:lang w:val="ne_NP" w:bidi="ne_NP"/>
        </w:rPr>
        <w:t>इसहाकको उल्लेख छ</w:t>
      </w:r>
    </w:p>
    <w:p>
      <w:pPr>
        <w:pStyle w:val="ListBullet"/>
        <w:spacing w:line="240" w:lineRule="auto"/>
        <w:ind w:left="720"/>
      </w:pPr>
      <w:r>
        <w:rPr>
          <w:lang w:val="ne_NP" w:bidi="ne_NP"/>
        </w:rPr>
      </w:r>
      <w:r>
        <w:rPr>
          <w:lang w:val="ne_NP" w:bidi="ne_NP"/>
        </w:rPr>
        <w:t>इश्माएलको उल्लेख छ</w:t>
      </w:r>
    </w:p>
    <w:p>
      <w:pPr>
        <w:pStyle w:val="ListBullet"/>
        <w:spacing w:line="240" w:lineRule="auto"/>
        <w:ind w:left="720"/>
      </w:pPr>
      <w:r>
        <w:rPr>
          <w:lang w:val="ne_NP" w:bidi="ne_NP"/>
        </w:rPr>
      </w:r>
      <w:r>
        <w:rPr>
          <w:lang w:val="ne_NP" w:bidi="ne_NP"/>
        </w:rPr>
        <w:t>र अब्राहामको घरमा जन्मिएका वा विदेशीबाट किनिएका सबैको उल्लेख गरिन्छ</w:t>
      </w:r>
    </w:p>
    <w:p>
      <w:pPr/>
      <w:r>
        <w:rPr>
          <w:lang w:val="ne_NP" w:bidi="ne_NP"/>
        </w:rPr>
      </w:r>
      <w:r>
        <w:rPr>
          <w:lang w:val="ne_NP" w:bidi="ne_NP"/>
        </w:rPr>
        <w:t>समूहमा, यो खण्डलाई दुई पटक अभिनय गर्नुहोस्। तपाईंले आफ्नो भाषामा खण्डलाई अभिनय गर्नुपर्छ।</w:t>
      </w:r>
    </w:p>
    <w:p>
      <w:pPr/>
      <w:r>
        <w:rPr>
          <w:lang w:val="ne_NP" w:bidi="ne_NP"/>
        </w:rPr>
      </w:r>
      <w:r>
        <w:rPr>
          <w:lang w:val="ne_NP" w:bidi="ne_NP"/>
        </w:rPr>
        <w:t>पहिला, कथा नरोकिकन अभिनय गर्नुहोस्। संवाद, प्रवाह, प्लटलाइन र खण्डको कालक्रममा ध्यान दिनुहोस्। तपाईंले कठिन खण्ड वा महत्त्वपूर्ण भागहरूको अभिनय छोड्नुहुन्न भनी निश्चित गर्नुहोस्। कथाको प्रत्येक भाग सम्झन एक अर्कालाई मद्दत गर्नुहोस्।</w:t>
      </w:r>
    </w:p>
    <w:p>
      <w:pPr/>
      <w:r>
        <w:rPr>
          <w:lang w:val="ne_NP" w:bidi="ne_NP"/>
        </w:rPr>
      </w:r>
      <w:r>
        <w:rPr>
          <w:lang w:val="ne_NP" w:bidi="ne_NP"/>
        </w:rPr>
        <w:t>यस अडियोलाई यहाँ रोक्नुहोस् र खण्डलाई अभिनय गर्नुहोस्।</w:t>
      </w:r>
    </w:p>
    <w:p>
      <w:pPr/>
      <w:r>
        <w:rPr>
          <w:lang w:val="ne_NP" w:bidi="ne_NP"/>
        </w:rPr>
      </w:r>
      <w:r>
        <w:rPr>
          <w:lang w:val="ne_NP" w:bidi="ne_NP"/>
        </w:rPr>
        <w:t>समूहले यस खण्डलाई दोस्रो पटक अभिनय गर्नुपर्छ। नाटकको केही निश्चित बिन्दुहरूमा, नाटकलाई रोक्नुहोस् र पात्र खेल्ने व्यक्तिलाई सोध्नुहोस् "तपाईं के महसुस गर्दै हुनुहुन्छ वा के सोचिरहनु भएको छ?" पात्र निभाउने व्यक्तिले यदि आफू त्यो पात्र भएको भए कस्तो महसुस गर्थे वा सोच्थे भन्ने जवाफ दिनुपर्छ। त्यसपछि नाटकलाई पुन: सुरु गर्नुहोस्।</w:t>
      </w:r>
    </w:p>
    <w:p>
      <w:pPr/>
      <w:r>
        <w:rPr>
          <w:lang w:val="ne_NP" w:bidi="ne_NP"/>
        </w:rPr>
      </w:r>
      <w:r>
        <w:rPr>
          <w:lang w:val="ne_NP" w:bidi="ne_NP"/>
        </w:rPr>
        <w:t>यस अडियोलाई यहाँ रोक्नुहोस् र खण्डलाई दोस्रो पटक अभिनय गर्नुहोस्।</w:t>
      </w:r>
    </w:p>
    <w:p>
      <w:pPr/>
      <w:r>
        <w:rPr>
          <w:lang w:val="ne_NP" w:bidi="ne_NP"/>
        </w:rPr>
      </w:r>
      <w:r>
        <w:rPr>
          <w:lang w:val="ne_NP" w:bidi="ne_NP"/>
        </w:rPr>
        <w:t>नाटक र सम्भावित प्रतिक्रियाहरूको एउटा उदाहरण तल दिइएको छ।</w:t>
      </w:r>
    </w:p>
    <w:p>
      <w:pPr/>
      <w:r>
        <w:rPr>
          <w:lang w:val="ne_NP" w:bidi="ne_NP"/>
        </w:rPr>
      </w:r>
      <w:r>
        <w:rPr>
          <w:lang w:val="ne_NP" w:bidi="ne_NP"/>
        </w:rPr>
        <w:t>जब अब्राम ९९ वर्षका भए, तब याहवे उनकहाँ देखा पर्नुभयो। परमेश्वरले भन्नुभयो, "म परमेश्वर सर्वशक्तिशाली हुँ।" वफादार भई मेरो सेवा गर र निर्दोष जीवन बिताऊ, ताकि म तिमीसँग एउटा करार बाँध्न सकूँ र तिमीलाई असंख्य सन्तानहरू दिन सकूँ।"</w:t>
      </w:r>
    </w:p>
    <w:p>
      <w:pPr/>
      <w:r>
        <w:rPr>
          <w:lang w:val="ne_NP" w:bidi="ne_NP"/>
        </w:rPr>
      </w:r>
      <w:r>
        <w:rPr>
          <w:lang w:val="ne_NP" w:bidi="ne_NP"/>
        </w:rPr>
        <w:t>अब्राम भुइँमा घोप्टो परेर दण्डवत भए।</w:t>
      </w:r>
    </w:p>
    <w:p>
      <w:pPr/>
      <w:r>
        <w:rPr>
          <w:lang w:val="ne_NP" w:bidi="ne_NP"/>
        </w:rPr>
      </w:r>
      <w:r>
        <w:rPr>
          <w:lang w:val="ne_NP" w:bidi="ne_NP"/>
        </w:rPr>
        <w:t>नाटकलाई केहि छिन रोक्नुहोस। अब्रामको भूमिका खेल्ने व्यक्तिलाई सोध्नुहोस्, "तपाईं के महसुस गरिरहनुभएको वा के सोचिरहनुभएको छ?" त्यो व्यक्तिले यस्ता कुराहरू जवाफ दिन सक्छ, "म परमेश्वरलाई आदर देखाउन चाहन्छु," वा "केही महत्त्वपूर्ण कुरा आउन लागेको छ भन्ने मलाई थाहा छ," वा "परमेश्वर मलाई देखा पर्नुभएको छ र फेरि मसँग एउटा प्रतिज्ञा गर्नुभएको छ भन्ने कुराले म विभोर भएको छु।" नाटकलाई पुन: सुरु गर्नुहोस्।</w:t>
      </w:r>
    </w:p>
    <w:p>
      <w:pPr/>
      <w:r>
        <w:rPr>
          <w:lang w:val="ne_NP" w:bidi="ne_NP"/>
        </w:rPr>
      </w:r>
      <w:r>
        <w:rPr>
          <w:lang w:val="ne_NP" w:bidi="ne_NP"/>
        </w:rPr>
        <w:t>परमेश्वरले अब्रामलाई भन्नुभयो, "मेरो तर्फबाट यो तिमीसँग मेरो वाचा हो।" तिमी धेरै मानिसहरूका बुबा हुनेछौ। तिमीलाई अब अब्राम भनिने छैन। तिम्रो नाम अब्राहाम राखिनेछ, किनभने मैले तिमीलाई धेरै मानिसहरूका पिता बनाएको छु। म तिमीलाई धेरै सन्तानहरू दिनेछु। म तिमीबाट राष्ट्रहरू बनाउनेछु, र राजाहरू तिमीबाट आउनेछन्। म आफ्नो करारलाई म, तपाईं र तपाईंपछिका सबै पुस्ताहरूका लागि म तपाईंहरूका परमेश्वर र तपाईंपछिका तपाईंहरूका सन्तानहरूका परमेश्वर हुनेछु। तपाईं अहिले विदेशीको रूपमा बसोबास गरिरहनुभएको कनानको यो सबै भूमि म तपाईं र तपाईंका सन्तानलाई सधैँका लागि दिनेछु, र म तिनीहरूका परमेश्वर हुनेछु।"</w:t>
      </w:r>
    </w:p>
    <w:p>
      <w:pPr/>
      <w:r>
        <w:rPr>
          <w:lang w:val="ne_NP" w:bidi="ne_NP"/>
        </w:rPr>
      </w:r>
      <w:r>
        <w:rPr>
          <w:lang w:val="ne_NP" w:bidi="ne_NP"/>
        </w:rPr>
        <w:t>नाटकलाई केहि छिन रोक्नुहोस। परमेश्वरको भूमिका खेल्ने व्यक्तिलाई सोध्नुहोस्, "तपाईं के महसुस गर्दै हुनुहुन्छ वा के सोचिरहनु भएको छ?" त्यो व्यक्तिले यस्ता कुराहरू जवाफ दिन सक्छ, "म अब्राहामलाई ठूलो आशिष् दिने योजना गर्छु," वा "मलाई थाहा छ कि अब्राहामको अहिले कुनै स्थायी घर छैन, र उनी र उनका सन्तानहरूसँग यस भूमिमा एउटा घर हुनेछ भन्ने प्रतिज्ञा गर्न चाहन्छु," वा "यो करार मेरो विचार हो, र म अब्राहामलाई गरेका मेरा प्रतिज्ञाहरू पूरा गर्ने योजना गर्छु," वा "म अब्राहामलाई म सदाका लागि उनका परमेश्वर हुनेछु भन्ने प्रतिज्ञा गर्न चाहन्छु," वा "मलाई थाहा छ कि यो करार गम्भीर छ र सदाका लागि रहनेछ।" नाटकलाई पुन: सुरु गर्नुहोस्।</w:t>
      </w:r>
    </w:p>
    <w:p>
      <w:pPr/>
      <w:r>
        <w:rPr>
          <w:lang w:val="ne_NP" w:bidi="ne_NP"/>
        </w:rPr>
      </w:r>
      <w:r>
        <w:rPr>
          <w:lang w:val="ne_NP" w:bidi="ne_NP"/>
        </w:rPr>
        <w:t>त्यसपछि परमेश्वरले अब्राहामलाई भन्नुभयो, "तिमी र तिमीपछिका तिम्रा सन्तानहरूले आउने सबै पुस्तासम्म मेरो वाचा पालन गर्नुपर्छ।" यो म तपाईं र तपाईंपछिका तपाईंका सन्तानहरूसँग गर्छु भन्ने करार हो, जुन तपाईंले राख्नुपर्छ। तपाईंहरूमध्ये प्रत्येक पुरुषको खतना गर्नुपर्छ। तिम्रो खतना हुनुपर्छ, र त्यो तिम्रो र मेरो बीचको करारको चिन्ह हुनेछ। तिमीहरूबीच आठ दिनका प्रत्येक केटाको खतना गर्नुपर्छ, जसमा तिमीहरूको घरमा जन्मिएका वा तिमीहरूका सन्तान नभएको कुनै विदेशीबाट किनेका समावेश छन्। तिनीहरू तपाईंको घरमा जन्मिएका हुन् वा तपाईंको पैसाले किनेका छन्, तिनीहरूको खतना गर्नुपर्छ। तिम्रो शरीरमा मेरो करार एउटा सनातन करार हुनेछ। आफ्नो शरीरमा खतना नगरिएको कुनै पनि व्यक्ति आफ्ना मानिसहरूबाट अलग गरिनेछ, किनभने उसले मेरो करार भङ्ग गरेको छ।"</w:t>
      </w:r>
    </w:p>
    <w:p>
      <w:pPr/>
      <w:r>
        <w:rPr>
          <w:lang w:val="ne_NP" w:bidi="ne_NP"/>
        </w:rPr>
      </w:r>
      <w:r>
        <w:rPr>
          <w:lang w:val="ne_NP" w:bidi="ne_NP"/>
        </w:rPr>
        <w:t>नाटकलाई केहि छिन रोक्नुहोस। अब्राहामको भूमिका खेल्ने व्यक्तिलाई सोध्नुहोस्, "तपाईंलाई के महसुस भइरहेको छ वा के सोचिरहनुभएको छ?" त्यो व्यक्तिले यस्ता कुराहरूको जवाफ दिन सक्छ, "मैले यस संस्कारको बारेमा सुनेको छु र यो मसँग गरिएको परमेश्वरको करारको चिन्ह हुनेछ भन्ने कुरा बुझ्छु," वा "यो संस्कार म र मेरा सन्तानहरूका लागि हामीले परमेश्वरसँग गरेको करारको एउटा चिन्ह हुनेछ भन्ने कुरा बुझ्छु," वा "म यस करारको गम्भीरताले भावविह्वल भएको छु।" नाटकलाई पुन: सुरु गर्नुहोस्।</w:t>
      </w:r>
    </w:p>
    <w:p>
      <w:pPr/>
      <w:r>
        <w:rPr>
          <w:lang w:val="ne_NP" w:bidi="ne_NP"/>
        </w:rPr>
      </w:r>
      <w:r>
        <w:rPr>
          <w:lang w:val="ne_NP" w:bidi="ne_NP"/>
        </w:rPr>
        <w:t>परमेश्वरले अब्राहामलाई यो पनि भन्नुभयो, "तिम्री पत्नी साराईको हकमा भने, तिमीले उनलाई अबदेखि साराई नभन्नू।" उनको नाम सारा हुनेछ। म उनलाई आशिष् दिनेछु र उनी मार्फत तिमीलाई एउटा छोरा दिनेछु। म उनलाई आशिष् दिनेछु ताकि उनी धेरै मानिसहरूकी आमा होऊन्। राजाहरू उनीबाट आउनेछन्।"</w:t>
      </w:r>
    </w:p>
    <w:p>
      <w:pPr/>
      <w:r>
        <w:rPr>
          <w:lang w:val="ne_NP" w:bidi="ne_NP"/>
        </w:rPr>
      </w:r>
      <w:r>
        <w:rPr>
          <w:lang w:val="ne_NP" w:bidi="ne_NP"/>
        </w:rPr>
        <w:t>अब्राहाम भुइँमा झुकेर दण्डवत् गरे। उनी हाँस्छन् र आफूलाई भने, "के १०० वर्षको कसैका लागि छोरा जन्मिनेछ? के ९० वर्षको उमेरमा साराको बच्चा हुनेछ?" र अब्राहामले परमेश्वरलाई भने, "म चाहन्छु कि तपाईंले इश्माएललाई आशिष् दिनुहोस् र उनलाई मेरो उत्तराधिकारी हुन दिनुहोस्।"</w:t>
      </w:r>
    </w:p>
    <w:p>
      <w:pPr/>
      <w:r>
        <w:rPr>
          <w:lang w:val="ne_NP" w:bidi="ne_NP"/>
        </w:rPr>
      </w:r>
      <w:r>
        <w:rPr>
          <w:lang w:val="ne_NP" w:bidi="ne_NP"/>
        </w:rPr>
        <w:t>नाटकलाई केहि छिन रोक्नुहोस। अब्राहामको भूमिका खेल्ने व्यक्तिलाई सोध्नुहोस्, "तपाईंलाई के महसुस भइरहेको छ वा के सोचिरहनुभएको छ?" त्यो व्यक्तिले यस्तो जवाफ दिन सक्छ, "म अविश्वासमा हाँसिरहेको छु, किनभने यति वृद्ध मानिसहरूबाट छोरा जन्मिनु असम्भव जस्तो सुनिन्छ," वा "म चाहन्छु कि इस्माएलले परमेश्वरले मलाई दिनुभएको आशिष्हरू प्राप्त गरून्," वा "सायद परमेश्वरको अर्थ यो हो कि इस्माएलले यी प्रतिज्ञाहरू प्राप्त गर्नेछन्।" नाटकलाई पुन: सुरु गर्नुहोस्।</w:t>
      </w:r>
    </w:p>
    <w:p>
      <w:pPr/>
      <w:r>
        <w:rPr>
          <w:lang w:val="ne_NP" w:bidi="ne_NP"/>
        </w:rPr>
      </w:r>
      <w:r>
        <w:rPr>
          <w:lang w:val="ne_NP" w:bidi="ne_NP"/>
        </w:rPr>
        <w:t>तर परमेश्वरले जवाफ दिनुभयो, "होइन, तिम्री पत्नी साराले तिम्रा लागि एउटा छोरा जन्माउनेछिन्।" तपाईंले उनको नाम इसहाक राख्नुहुनेछ, र म उनी र उनका सन्तानहरूसँग गरेको आफ्नो करारलाई सदाका लागि रहने करारको रूपमा पुष्टि गर्नेछु। तपाईंले सोधेजस्तै म इश्माएललाई पनि आशिष् दिनेछु। म उनलाई धेरै सन्तानहरू दिनेछु। उनी १२ राजकुमारहरूका पिता बन्नेछन्, र म उनलाई एउटा ठूलो राष्ट्र बनाउनेछु। तर मेरो करार इसहाकसँग पक्का हुनेछ, जो अर्को वर्ष यही समयमा तिमी र साराबाट जन्मनेछ।" जब परमेश्वरले बोल्न सिध्याउनुभयो, उहाँले अब्राहामलाई छोड्नुभयो।</w:t>
      </w:r>
    </w:p>
    <w:p>
      <w:pPr/>
      <w:r>
        <w:rPr>
          <w:lang w:val="ne_NP" w:bidi="ne_NP"/>
        </w:rPr>
      </w:r>
      <w:r>
        <w:rPr>
          <w:lang w:val="ne_NP" w:bidi="ne_NP"/>
        </w:rPr>
        <w:t>नाटकलाई केहि छिन रोक्नुहोस। परमेश्वरको भूमिका खेल्ने व्यक्तिलाई सोध्नुहोस्, "तपाईं के महसुस गर्दै हुनुहुन्छ वा के सोचिरहनु भएको छ?" तपाईंले यस्ता कुराहरू सुन्न सक्नुहुन्छ, "म अब्राहामलाई मेरो करार बुझेको कुरा सुनिश्चित गर्न चाहन्छु," वा "मलाई थाहा छ कि अब्राहाम हाँसे, तर मैले प्रतिज्ञा गरेको कुरा म गर्नेछु," वा "अब्राहाम र सारालाई वृद्ध भए पनि छोरा दिनु मेरो योजना हो।" अब्राहामको भूमिका खेल्ने व्यक्तिलाई सोध्नुहोस्, "तपाईंलाई के महसुस भइरहेको छ वा के सोचिरहनुभएको छ?" तपाईंले यस्ता कुराहरू सुन्न सक्नुहुन्छ, "इश्माएलले पनि परमेश्वरको अनुग्रह पाएकोमा म खुसी छु," वा "साराको छोरा हुनेछ भन्ने कुरामा म खुसी छु!" नाटकलाई पुन: सुरु गर्नुहोस्।</w:t>
      </w:r>
    </w:p>
    <w:p>
      <w:pPr/>
      <w:r>
        <w:rPr>
          <w:lang w:val="ne_NP" w:bidi="ne_NP"/>
        </w:rPr>
      </w:r>
      <w:r>
        <w:rPr>
          <w:lang w:val="ne_NP" w:bidi="ne_NP"/>
        </w:rPr>
        <w:t>त्यही दिन, अब्राहामले आफ्ना छोरा इश्माएल र आफ्नो घरमा बसोबास गर्ने सबै पुरुषहरू, आफ्ना घरमा जन्मिएका र विदेशीहरूबाट किनेका सबै पुरुषहरूलाई लिएर गए, र तिनीहरू सबैको खतना गरिएको थियो। अब्राहाम ९९ वर्षका हुँदा उनको खतना गरिएको थियो। इश्माएल १३ वर्षका हुँदा उनको खतना गरिएको थियो। सबैको खतना अब्राहामसँग गरिएको थियो।</w:t>
      </w:r>
    </w:p>
    <w:p>
      <w:pPr/>
      <w:r>
        <w:rPr>
          <w:lang w:val="ne_NP" w:bidi="ne_NP"/>
        </w:rPr>
      </w:r>
      <w:r>
        <w:rPr>
          <w:lang w:val="ne_NP" w:bidi="ne_NP"/>
        </w:rPr>
        <w:t>नाटक समाप्त गर्नुहोस्। अब्राहामको भूमिका खेल्ने व्यक्तिलाई सोध्नुहोस्, "तपाईंलाई के महसुस भइरहेको छ वा के सोचिरहनुभएको छ?" त्यो व्यक्तिले यस्ता कुराहरू जवाफ दिन सक्छ, "परमेश्वरले जे भन्नुभएको छ उहाँले त्यही गर्नुहुनेछ भन्ने म विश्वास गर्छु," वा "मेरो शरीरमा भएको परमेश्वरको करारको स्थायी चिन्ह मेरो सम्पूर्ण घरानाको लागि हो," वा "म करारको आफ्नो भाग पूरा गर्न उत्सुक छु," वा "परमेश्वरले भन्नुभएअनुसार मैले सकेसम्म चाँडो गरिसकेको छु भन्ने कुरा म निश्चित गर्न चाहन्छु।"</w:t>
      </w:r>
      <w:r>
        <w:rPr>
          <w:lang w:val="ne_NP" w:bidi="ne_NP"/>
        </w:rPr>
      </w:r>
    </w:p>
    <w:p>
      <w:pPr>
        <w:pStyle w:val="Heading3"/>
      </w:pPr>
      <w:r>
        <w:rPr>
          <w:lang w:val="ne_NP" w:bidi="ne_NP"/>
        </w:rPr>
        <w:t>Step 5</w:t>
      </w:r>
    </w:p>
    <w:p>
      <w:pPr/>
      <w:r>
        <w:rPr>
          <w:lang w:val="ne_NP" w:bidi="ne_NP"/>
        </w:rPr>
      </w:r>
      <w:r>
        <w:rPr>
          <w:lang w:val="ne_NP" w:bidi="ne_NP"/>
        </w:rPr>
        <w:t>सबैभन्दा सजिलोसँग बुझिने अनुवादमा उत्पत्ति १७:१–२७ को श्रव्य संस्करण सुन्नुहोस्।</w:t>
      </w:r>
    </w:p>
    <w:p>
      <w:pPr/>
      <w:r>
        <w:rPr>
          <w:lang w:val="ne_NP" w:bidi="ne_NP"/>
        </w:rPr>
      </w:r>
      <w:r>
        <w:rPr>
          <w:lang w:val="ne_NP" w:bidi="ne_NP"/>
        </w:rPr>
        <w:t>यस कदममा, समुहले यस खण्‍डमा भएको शब्‍दहरू र मूख्‍य शब्‍दहरूमाथि छलफल गर्नेछन्।</w:t>
      </w:r>
    </w:p>
    <w:p>
      <w:pPr/>
      <w:r>
        <w:rPr>
          <w:lang w:val="ne_NP" w:bidi="ne_NP"/>
        </w:rPr>
      </w:r>
      <w:r>
        <w:rPr>
          <w:lang w:val="ne_NP" w:bidi="ne_NP"/>
        </w:rPr>
        <w:t xml:space="preserve">जब अब्राम ९९ वर्षका थिए, तब याहवे फेरि उनलाई </w:t>
      </w:r>
      <w:r>
        <w:rPr>
          <w:b/>
          <w:lang w:val="ne_NP" w:bidi="ne_NP"/>
        </w:rPr>
        <w:t>देखा पर्नु</w:t>
      </w:r>
      <w:r>
        <w:rPr>
          <w:lang w:val="ne_NP" w:bidi="ne_NP"/>
        </w:rPr>
        <w:t>भयो। देखा पर्नुको अर्थ परमेश्वरले आफूलाई देखाउनुभयो र अब्रामलाई प्रकट गर्नुभयो भन्ने हुन्छ। यस कथामा त्यही शब्द प्रयोग गरिएको छ, जुन परमेश्वर अघिल्लो कथामा अब्रामकहाँ देखा परेर उनलाई आफ्नो परिवार र घर छोड्न भन्नुहुँदा प्रयोग गरिएको थियो।</w:t>
      </w:r>
    </w:p>
    <w:p>
      <w:pPr/>
      <w:r>
        <w:rPr>
          <w:lang w:val="ne_NP" w:bidi="ne_NP"/>
        </w:rPr>
      </w:r>
      <w:r>
        <w:rPr>
          <w:b/>
          <w:lang w:val="ne_NP" w:bidi="ne_NP"/>
        </w:rPr>
        <w:t>याहवेले</w:t>
      </w:r>
      <w:r>
        <w:rPr>
          <w:lang w:val="ne_NP" w:bidi="ne_NP"/>
        </w:rPr>
        <w:t xml:space="preserve"> भन्नुभयो, "म </w:t>
      </w:r>
      <w:r>
        <w:rPr>
          <w:b/>
          <w:lang w:val="ne_NP" w:bidi="ne_NP"/>
        </w:rPr>
        <w:t>एल-शद्दाई</w:t>
      </w:r>
      <w:r>
        <w:rPr>
          <w:lang w:val="ne_NP" w:bidi="ne_NP"/>
        </w:rPr>
        <w:t xml:space="preserve"> हुँ।" हामीले यहाँ परमेश्वरका दुई नामहरू सुन्छौं। हामीले सुनेको परमेश्वरको पहिलो नाम याहवे हो। याहवे परमेश्वरको व्यक्तिगत नाम हो। यो यस कथामा यहाँ मात्र प्रयोग गरिन्छ। मुख्य शब्दावलीमा </w:t>
      </w:r>
      <w:r>
        <w:rPr>
          <w:lang w:val="ne_NP" w:bidi="ne_NP"/>
        </w:rPr>
        <w:t>याहवे</w:t>
      </w:r>
      <w:r>
        <w:rPr>
          <w:lang w:val="ne_NP" w:bidi="ne_NP"/>
        </w:rPr>
        <w:t xml:space="preserve"> हेर्नुहोस् र तपाईंले अघिल्ला कथाहरूमा प्रयोग गर्नुभएको शब्द नै यहाँ प्रयोग गर्नुहोस्।</w:t>
      </w:r>
    </w:p>
    <w:p>
      <w:pPr/>
      <w:r>
        <w:rPr>
          <w:lang w:val="ne_NP" w:bidi="ne_NP"/>
        </w:rPr>
      </w:r>
      <w:r>
        <w:rPr>
          <w:lang w:val="ne_NP" w:bidi="ne_NP"/>
        </w:rPr>
        <w:t>हामीले सुनेको परमेश्वरको दोस्रो नाम एल-शद्दाई हो। एल-शद्दाई परमेश्वरको एउटा नाम हो जसको अर्थ सायद "सर्वशक्तिशाली परमेश्वर" हो। पुरानो नियममा परमेश्वरको यो नाम प्रयोग गरिएको यो पहिलो पटक हो।</w:t>
      </w:r>
    </w:p>
    <w:p>
      <w:pPr/>
      <w:r>
        <w:rPr>
          <w:lang w:val="ne_NP" w:bidi="ne_NP"/>
        </w:rPr>
      </w:r>
      <w:r>
        <w:rPr>
          <w:lang w:val="ne_NP" w:bidi="ne_NP"/>
        </w:rPr>
        <w:t xml:space="preserve">यहाँ रोक्नुहोस् र परमेश्वरको नाम एल-शद्दाईका लागि तपाईंले कुन वाक्यांश प्रयोग गर्नुहुनेछ भनेर छलफल गर्नुहोस्। मुख्य शब्दावलीमा </w:t>
      </w:r>
      <w:r>
        <w:rPr>
          <w:lang w:val="ne_NP" w:bidi="ne_NP"/>
        </w:rPr>
        <w:t>एल-शद्दाई</w:t>
      </w:r>
      <w:r>
        <w:rPr>
          <w:lang w:val="ne_NP" w:bidi="ne_NP"/>
        </w:rPr>
        <w:t xml:space="preserve"> हेर्नुहोस्। अडियो रोक्‍नुहोस्। </w:t>
      </w:r>
    </w:p>
    <w:p>
      <w:pPr/>
      <w:r>
        <w:rPr>
          <w:lang w:val="ne_NP" w:bidi="ne_NP"/>
        </w:rPr>
      </w:r>
      <w:r>
        <w:rPr>
          <w:b/>
          <w:lang w:val="ne_NP" w:bidi="ne_NP"/>
        </w:rPr>
        <w:t>निर्दोष</w:t>
      </w:r>
      <w:r>
        <w:rPr>
          <w:lang w:val="ne_NP" w:bidi="ne_NP"/>
        </w:rPr>
        <w:t xml:space="preserve"> भन्नाले सिद्ध, पूर्ण र कुनै त्रुटि नभएको कुरालाई बुझाउँछ।</w:t>
      </w:r>
    </w:p>
    <w:p>
      <w:pPr/>
      <w:r>
        <w:rPr>
          <w:lang w:val="ne_NP" w:bidi="ne_NP"/>
        </w:rPr>
      </w:r>
      <w:r>
        <w:rPr>
          <w:lang w:val="ne_NP" w:bidi="ne_NP"/>
        </w:rPr>
        <w:t>यहाँ रोक्नुहोस् र तपाईंले निर्दोषको लागि कुन शब्द प्रयोग गर्नुहुनेछ भनेर छलफल गर्नुहोस्। तपाईंले अघिल्लो खण्डहरूमा प्रयोग गर्नुभएको शब्द नै प्रयोग गर्नुभएको कुरा निश्चित गर्नुहोस्।</w:t>
      </w:r>
    </w:p>
    <w:p>
      <w:pPr/>
      <w:r>
        <w:rPr>
          <w:lang w:val="ne_NP" w:bidi="ne_NP"/>
        </w:rPr>
      </w:r>
      <w:r>
        <w:rPr>
          <w:b/>
          <w:lang w:val="ne_NP" w:bidi="ne_NP"/>
        </w:rPr>
        <w:t>परमेश्वर</w:t>
      </w:r>
      <w:r>
        <w:rPr>
          <w:lang w:val="ne_NP" w:bidi="ne_NP"/>
        </w:rPr>
        <w:t xml:space="preserve">ले बोल्न जारी राख्नुभयो। यहाँ, कथाले परमेश्वरका लागि </w:t>
      </w:r>
      <w:r>
        <w:rPr>
          <w:b/>
          <w:lang w:val="ne_NP" w:bidi="ne_NP"/>
        </w:rPr>
        <w:t>एलोहिम</w:t>
      </w:r>
      <w:r>
        <w:rPr>
          <w:lang w:val="ne_NP" w:bidi="ne_NP"/>
        </w:rPr>
        <w:t xml:space="preserve"> प्रयोग गर्छ, जुन पुरानो नियममा परमेश्वरका लागि प्रयोग गरिने एउटा सामान्य शब्द थियो। मुख्य शब्दावलीमा </w:t>
      </w:r>
      <w:r>
        <w:rPr>
          <w:lang w:val="ne_NP" w:bidi="ne_NP"/>
        </w:rPr>
        <w:t>एलोहिम</w:t>
      </w:r>
      <w:r>
        <w:rPr>
          <w:lang w:val="ne_NP" w:bidi="ne_NP"/>
        </w:rPr>
        <w:t xml:space="preserve"> वा </w:t>
      </w:r>
      <w:r>
        <w:rPr>
          <w:lang w:val="ne_NP" w:bidi="ne_NP"/>
        </w:rPr>
        <w:t>परमेश्वर</w:t>
      </w:r>
      <w:r>
        <w:rPr>
          <w:lang w:val="ne_NP" w:bidi="ne_NP"/>
        </w:rPr>
        <w:t xml:space="preserve"> हेर्नुहोस् र तपाईंले अघिल्लो कथाहरूमा प्रयोग गर्नुभएको शब्द नै यहाँ प्रयोग गर्नुहोस्।</w:t>
      </w:r>
    </w:p>
    <w:p>
      <w:pPr/>
      <w:r>
        <w:rPr>
          <w:lang w:val="ne_NP" w:bidi="ne_NP"/>
        </w:rPr>
      </w:r>
      <w:r>
        <w:rPr>
          <w:lang w:val="ne_NP" w:bidi="ne_NP"/>
        </w:rPr>
        <w:t xml:space="preserve">परमेश्वरले भन्नुभयो, "म र तिमीबीच एउटा </w:t>
      </w:r>
      <w:r>
        <w:rPr>
          <w:b/>
          <w:lang w:val="ne_NP" w:bidi="ne_NP"/>
        </w:rPr>
        <w:t>करार</w:t>
      </w:r>
      <w:r>
        <w:rPr>
          <w:lang w:val="ne_NP" w:bidi="ne_NP"/>
        </w:rPr>
        <w:t xml:space="preserve"> बाँध्नेछु र तिमीलाई असंख्य </w:t>
      </w:r>
      <w:r>
        <w:rPr>
          <w:b/>
          <w:lang w:val="ne_NP" w:bidi="ne_NP"/>
        </w:rPr>
        <w:t>सन्तानहरू</w:t>
      </w:r>
      <w:r>
        <w:rPr>
          <w:lang w:val="ne_NP" w:bidi="ne_NP"/>
        </w:rPr>
        <w:t xml:space="preserve"> दिनेछु।" करार दुई मानिसहरू वा मानिसहरूका समूहहरूबीच गरिएको एउटा स्थायी सम्झौता हो जसले शान्ति वा मित्रता स्थापित गर्दछ। दुवै मानिसहरू यो सम्झौतामा विश्वासी हुन र एक अर्कासँग राम्रो सम्बन्धमा रहन सहमत हुन्छन्। दुवै पक्षहरूले एउटा धार्मिक उत्सव वा बलिदानमा करारप्रति विश्वासी हुने कसम खान्छन्। करारहरू कानूनी अनुबंध भन्दा गहिरो हुन्छ किनभने करारहरूलाई दुवै पक्षबाट वफादारी र बलिदानपूर्ण प्रेमको आवश्यकता हुन्छ। त्यही कारणले गर्दा करारहरूमा प्राय: बुबा र छोरा जस्ता सम्बन्धका शब्दहरू प्रयोग गरिन्छ। यो करार एउटा गम्भीर प्रतिज्ञा पनि थियो। मुख्य शब्दावलीमा </w:t>
      </w:r>
      <w:r>
        <w:rPr>
          <w:lang w:val="ne_NP" w:bidi="ne_NP"/>
        </w:rPr>
        <w:t>करार</w:t>
      </w:r>
      <w:r>
        <w:rPr>
          <w:lang w:val="ne_NP" w:bidi="ne_NP"/>
        </w:rPr>
        <w:t xml:space="preserve"> हेर्नुहोस् र तपाईंले अघिल्लो कथाहरूमा प्रयोग गर्नुभएको शब्द नै प्रयोग गर्नुहोस्।</w:t>
      </w:r>
    </w:p>
    <w:p>
      <w:pPr/>
      <w:r>
        <w:rPr>
          <w:lang w:val="ne_NP" w:bidi="ne_NP"/>
        </w:rPr>
      </w:r>
      <w:r>
        <w:rPr>
          <w:b/>
          <w:lang w:val="ne_NP" w:bidi="ne_NP"/>
        </w:rPr>
        <w:t>सन्तानहरू</w:t>
      </w:r>
      <w:r>
        <w:rPr>
          <w:lang w:val="ne_NP" w:bidi="ne_NP"/>
        </w:rPr>
        <w:t xml:space="preserve"> भन्नाले अब्रामका छोराछोरी, तिनीहरूका छोराछोरी र त्यसपछिकालाई बुझाउँछ। यसले भविष्यमा अब्रामलाई आफ्नो पुर्खा ठान्ने सबैलाई बुझाउँछ।</w:t>
      </w:r>
    </w:p>
    <w:p>
      <w:pPr/>
      <w:r>
        <w:rPr>
          <w:lang w:val="ne_NP" w:bidi="ne_NP"/>
        </w:rPr>
      </w:r>
      <w:r>
        <w:rPr>
          <w:lang w:val="ne_NP" w:bidi="ne_NP"/>
        </w:rPr>
        <w:t xml:space="preserve">अब्राम निहुरिएर घोप्टो परे। परमेश्वरले भन्नुभयो, "यो तिमीसँग मेरो करार हो।" तिमी धेरै मानिसहरूका बुबा हुनेछौ। तिम्रो नाम अब </w:t>
      </w:r>
      <w:r>
        <w:rPr>
          <w:b/>
          <w:lang w:val="ne_NP" w:bidi="ne_NP"/>
        </w:rPr>
        <w:t>अब्राम</w:t>
      </w:r>
      <w:r>
        <w:rPr>
          <w:lang w:val="ne_NP" w:bidi="ne_NP"/>
        </w:rPr>
        <w:t xml:space="preserve"> हुने छैन। तिमीलाई </w:t>
      </w:r>
      <w:r>
        <w:rPr>
          <w:b/>
          <w:lang w:val="ne_NP" w:bidi="ne_NP"/>
        </w:rPr>
        <w:t>अब्राहाम</w:t>
      </w:r>
      <w:r>
        <w:rPr>
          <w:lang w:val="ne_NP" w:bidi="ne_NP"/>
        </w:rPr>
        <w:t xml:space="preserve"> भनिनेछ। अब्राम नामको अर्थ सायद "बुबाको उच्च पद छ" वा "उच्च पदमा हुनुहुने बुबा" भन्ने हुनसक्छ। अब्राहामको अर्थ सायद "धेरैका पिता" थियो।</w:t>
      </w:r>
    </w:p>
    <w:p>
      <w:pPr/>
      <w:r>
        <w:rPr>
          <w:lang w:val="ne_NP" w:bidi="ne_NP"/>
        </w:rPr>
      </w:r>
      <w:r>
        <w:rPr>
          <w:lang w:val="ne_NP" w:bidi="ne_NP"/>
        </w:rPr>
        <w:t xml:space="preserve">परमेश्वरले भन्नुभयो, "म तिमीलाई धेरै </w:t>
      </w:r>
      <w:r>
        <w:rPr>
          <w:b/>
          <w:lang w:val="ne_NP" w:bidi="ne_NP"/>
        </w:rPr>
        <w:t>फलदायी</w:t>
      </w:r>
      <w:r>
        <w:rPr>
          <w:lang w:val="ne_NP" w:bidi="ne_NP"/>
        </w:rPr>
        <w:t xml:space="preserve"> बनाउनेछु।" फलदायी भन्नुको अर्थ अब्राहामका धेरै सन्तानहरू हुनेछन्।</w:t>
      </w:r>
    </w:p>
    <w:p>
      <w:pPr/>
      <w:r>
        <w:rPr>
          <w:lang w:val="ne_NP" w:bidi="ne_NP"/>
        </w:rPr>
      </w:r>
      <w:r>
        <w:rPr>
          <w:lang w:val="ne_NP" w:bidi="ne_NP"/>
        </w:rPr>
        <w:t xml:space="preserve">परमेश्वरले भन्न जारी राख्नुभयो, "तिम्रा सन्तानहरू धेरै </w:t>
      </w:r>
      <w:r>
        <w:rPr>
          <w:b/>
          <w:lang w:val="ne_NP" w:bidi="ne_NP"/>
        </w:rPr>
        <w:t>राष्ट्रहरू</w:t>
      </w:r>
      <w:r>
        <w:rPr>
          <w:lang w:val="ne_NP" w:bidi="ne_NP"/>
        </w:rPr>
        <w:t xml:space="preserve"> हुनेछन्, र </w:t>
      </w:r>
      <w:r>
        <w:rPr>
          <w:b/>
          <w:lang w:val="ne_NP" w:bidi="ne_NP"/>
        </w:rPr>
        <w:t>राजाहरू</w:t>
      </w:r>
      <w:r>
        <w:rPr>
          <w:lang w:val="ne_NP" w:bidi="ne_NP"/>
        </w:rPr>
        <w:t xml:space="preserve"> तिनीहरूमध्ये हुनेछन्!" यहाँ, "राष्ट्रहरू" ले एकसाथ बसोबास गर्ने र एउटै भाषा र सरकार भएका मानिसहरूका धेरै समूहहरूलाई जनाउँछ। यसको अर्थ विभिन्न देशहरू होइन, विभिन्न जातीय समूहहरू हो। मुख्य शब्दावलीमा </w:t>
      </w:r>
      <w:r>
        <w:rPr>
          <w:lang w:val="ne_NP" w:bidi="ne_NP"/>
        </w:rPr>
        <w:t>राष्ट्र</w:t>
      </w:r>
      <w:r>
        <w:rPr>
          <w:lang w:val="ne_NP" w:bidi="ne_NP"/>
        </w:rPr>
        <w:t xml:space="preserve"> हेर्नुहोस् र तपाईंले अघिल्ला कथाहरूमा प्रयोग गर्नुभएको शब्द नै प्रयोग गर्नुहोस्।</w:t>
      </w:r>
    </w:p>
    <w:p>
      <w:pPr/>
      <w:r>
        <w:rPr>
          <w:lang w:val="ne_NP" w:bidi="ne_NP"/>
        </w:rPr>
      </w:r>
      <w:r>
        <w:rPr>
          <w:lang w:val="ne_NP" w:bidi="ne_NP"/>
        </w:rPr>
        <w:t xml:space="preserve">एक </w:t>
      </w:r>
      <w:r>
        <w:rPr>
          <w:b/>
          <w:lang w:val="ne_NP" w:bidi="ne_NP"/>
        </w:rPr>
        <w:t>राजा</w:t>
      </w:r>
      <w:r>
        <w:rPr>
          <w:lang w:val="ne_NP" w:bidi="ne_NP"/>
        </w:rPr>
        <w:t xml:space="preserve"> भनेको कुनै सहर वा क्षेत्रमा शासन गर्ने व्यक्ति थिए। राजाले सामान्यतया आजीवन शासन गर्ने र आफ्ना एक छोरालाई आफ्नो अधिकार हस्तान्तरण गर्ने गर्थे। मुख्य शब्दावलीमा </w:t>
      </w:r>
      <w:r>
        <w:rPr>
          <w:lang w:val="ne_NP" w:bidi="ne_NP"/>
        </w:rPr>
        <w:t>राजा</w:t>
      </w:r>
      <w:r>
        <w:rPr>
          <w:lang w:val="ne_NP" w:bidi="ne_NP"/>
        </w:rPr>
        <w:t xml:space="preserve"> हेर्नुहोस् र तपाईंले अघिल्ला कथाहरूमा प्रयोग गर्नुभएको शब्द नै प्रयोग गर्नुहोस्।</w:t>
      </w:r>
    </w:p>
    <w:p>
      <w:pPr/>
      <w:r>
        <w:rPr>
          <w:lang w:val="ne_NP" w:bidi="ne_NP"/>
        </w:rPr>
      </w:r>
      <w:r>
        <w:rPr>
          <w:lang w:val="ne_NP" w:bidi="ne_NP"/>
        </w:rPr>
        <w:t xml:space="preserve">"म तिम्रा सन्तानहरू र तिनीहरूका पछिल्ला </w:t>
      </w:r>
      <w:r>
        <w:rPr>
          <w:b/>
          <w:lang w:val="ne_NP" w:bidi="ne_NP"/>
        </w:rPr>
        <w:t>पुस्ताहरू</w:t>
      </w:r>
      <w:r>
        <w:rPr>
          <w:lang w:val="ne_NP" w:bidi="ne_NP"/>
        </w:rPr>
        <w:t xml:space="preserve">सम्म आफ्नो करारलाई निरन्तरता दिनेछु।" "पुस्ता" ले एउटा व्यक्तिको औसत आयुलाई बुझाउँछ, जुन प्राय: ७०–१०० वर्षको रूपमा मानिन्थ्यो। पुस्ताहरूलाई कहिलेकाहीँ वंशावलीको रूपमा अनुवाद गरिन्छ। यहाँ, परमेश्वरले अब्राहामपछि आउने सबै सन्तानहरूलाई जनाउनुभएको छ। मुख्य शब्दावलीमा </w:t>
      </w:r>
      <w:r>
        <w:rPr>
          <w:lang w:val="ne_NP" w:bidi="ne_NP"/>
        </w:rPr>
        <w:t>पुस्ताहरू</w:t>
      </w:r>
      <w:r>
        <w:rPr>
          <w:lang w:val="ne_NP" w:bidi="ne_NP"/>
        </w:rPr>
        <w:t xml:space="preserve"> हेर्नुहोस् र तपाईंले अघिल्लो कथाहरूमा प्रयोग गर्नुभएको शब्द नै प्रयोग गर्नुहोस्।</w:t>
      </w:r>
    </w:p>
    <w:p>
      <w:pPr/>
      <w:r>
        <w:rPr>
          <w:lang w:val="ne_NP" w:bidi="ne_NP"/>
        </w:rPr>
      </w:r>
      <w:r>
        <w:rPr>
          <w:lang w:val="ne_NP" w:bidi="ne_NP"/>
        </w:rPr>
        <w:t xml:space="preserve">परमेश्वरले परमेश्वर र अब्राहामका सन्तानहरूबीचको करारको वर्णन गर्न जारी राख्नुभयो। परमेश्वरले भन्नुभयो, "तिमीहरूमध्ये हरेक पुरुषले </w:t>
      </w:r>
      <w:r>
        <w:rPr>
          <w:b/>
          <w:lang w:val="ne_NP" w:bidi="ne_NP"/>
        </w:rPr>
        <w:t>खतना</w:t>
      </w:r>
      <w:r>
        <w:rPr>
          <w:lang w:val="ne_NP" w:bidi="ne_NP"/>
        </w:rPr>
        <w:t xml:space="preserve"> गर्नुपर्छ।" यी कथाहरूमा खतना शब्द प्रयोग गरिएको यो पहिलो पटक हो। खतना गर्नुले केटाको लिङ्गको छेउमा रहेको खुकुलो छाला काट्नुलाई बुझाउँछ। अब्राहामको वरिपरि बसोबास गर्ने धेरै मानिसहरूले प्राय: विवाह अघिको संस्कारको रूपमा, खतना अभ्यास गर्थे। यहूदी मानिसहरूमध्ये, जो अब्राहामका सन्तानहरू थिए, खतना परमेश्वर र उहाँका मानिसहरूबीचको </w:t>
      </w:r>
      <w:r>
        <w:rPr>
          <w:b/>
          <w:lang w:val="ne_NP" w:bidi="ne_NP"/>
        </w:rPr>
        <w:t>करार</w:t>
      </w:r>
      <w:r>
        <w:rPr>
          <w:lang w:val="ne_NP" w:bidi="ne_NP"/>
        </w:rPr>
        <w:t>को एउटा महत्त्वपूर्ण शारीरिक र स्थायी चिन्ह थियो। खतना यस कुराको चिन्ह थियो कि बालक परमेश्वरका चुनिएका जनहरूमध्ये एक थियो र परमेश्वरका प्रतिज्ञाहरू तथा करार उसमा लागू हुन्थ्यो।</w:t>
      </w:r>
    </w:p>
    <w:p>
      <w:pPr/>
      <w:r>
        <w:rPr>
          <w:lang w:val="ne_NP" w:bidi="ne_NP"/>
        </w:rPr>
      </w:r>
      <w:r>
        <w:rPr>
          <w:lang w:val="ne_NP" w:bidi="ne_NP"/>
        </w:rPr>
        <w:t xml:space="preserve">शब्दावलीमा </w:t>
      </w:r>
      <w:r>
        <w:rPr>
          <w:lang w:val="ne_NP" w:bidi="ne_NP"/>
        </w:rPr>
        <w:t>खतना</w:t>
      </w:r>
      <w:r>
        <w:rPr>
          <w:lang w:val="ne_NP" w:bidi="ne_NP"/>
        </w:rPr>
        <w:t xml:space="preserve"> हेर्नुहोस् र अर्को सबै कथाहरूमा त्यही शब्द प्रयोग गर्नुहोस्।</w:t>
      </w:r>
    </w:p>
    <w:p>
      <w:pPr/>
      <w:r>
        <w:rPr>
          <w:lang w:val="ne_NP" w:bidi="ne_NP"/>
        </w:rPr>
      </w:r>
      <w:r>
        <w:rPr>
          <w:lang w:val="ne_NP" w:bidi="ne_NP"/>
        </w:rPr>
        <w:t xml:space="preserve">यहाँ रोक्नुहोस् र टोलीको रूपमा छलफल गर्नुहोस्: तपाईं खतनाका लागि कुन शब्द प्रयोग गर्नुहुनेछ? अडियो रोक्‍नुहोस्। </w:t>
      </w:r>
    </w:p>
    <w:p>
      <w:pPr/>
      <w:r>
        <w:rPr>
          <w:lang w:val="ne_NP" w:bidi="ne_NP"/>
        </w:rPr>
      </w:r>
      <w:r>
        <w:rPr>
          <w:lang w:val="ne_NP" w:bidi="ne_NP"/>
        </w:rPr>
        <w:t xml:space="preserve">परमेश्वरले भन्नुभयो, "तिमीहरूको खतना हुनुपर्छ, र यो म र तिमीहरूबीचको करारको </w:t>
      </w:r>
      <w:r>
        <w:rPr>
          <w:b/>
          <w:lang w:val="ne_NP" w:bidi="ne_NP"/>
        </w:rPr>
        <w:t>चिह्न</w:t>
      </w:r>
      <w:r>
        <w:rPr>
          <w:lang w:val="ne_NP" w:bidi="ne_NP"/>
        </w:rPr>
        <w:t xml:space="preserve"> हुनेछ।" चिन्ह भनेको यो कुरा सत्य हो वा यो कुरा हुनेछ भन्ने संकेत हो। यहाँ, चिन्हले तपाईंले देख्न सक्ने एउटा सम्झाउने कुरालाई बुझाउँछ। यो चिन्हले अब्राहाम र उनका सन्तानहरूको परमेश्वरसँग सम्बन्ध थियो र तिनीहरूले परमेश्वरमा भरोसा गर्थे भन्ने कुरालाई देखाउँथ्यो। यो कोही व्यक्ति परमेश्वरसँग सम्बन्ध भएका मानिसहरूको समूहमा पर्छ भन्ने कुराको एउटा स्थायी चिन्ह थियो।</w:t>
      </w:r>
    </w:p>
    <w:p>
      <w:pPr/>
      <w:r>
        <w:rPr>
          <w:lang w:val="ne_NP" w:bidi="ne_NP"/>
        </w:rPr>
      </w:r>
      <w:r>
        <w:rPr>
          <w:lang w:val="ne_NP" w:bidi="ne_NP"/>
        </w:rPr>
        <w:t xml:space="preserve">मुख्य शब्दावलीमा </w:t>
      </w:r>
      <w:r>
        <w:rPr>
          <w:lang w:val="ne_NP" w:bidi="ne_NP"/>
        </w:rPr>
        <w:t>चिन्ह</w:t>
      </w:r>
      <w:r>
        <w:rPr>
          <w:lang w:val="ne_NP" w:bidi="ne_NP"/>
        </w:rPr>
        <w:t xml:space="preserve"> हेर्नुहोस् र तपाईंले अघिल्ला कथाहरूमा प्रयोग गर्नुभएको शब्द नै यहाँ प्रयोग गर्नुहोस्।</w:t>
      </w:r>
    </w:p>
    <w:p>
      <w:pPr/>
      <w:r>
        <w:rPr>
          <w:lang w:val="ne_NP" w:bidi="ne_NP"/>
        </w:rPr>
      </w:r>
      <w:r>
        <w:rPr>
          <w:lang w:val="ne_NP" w:bidi="ne_NP"/>
        </w:rPr>
        <w:t xml:space="preserve">परमेश्वरले भन्नुभयो, "आउने सबै पुस्ताहरूमा, आठ दिन पुगेका हरेक पुरुषको खतना गर्नुपर्छ।" त्यसमा तपाईंको </w:t>
      </w:r>
      <w:r>
        <w:rPr>
          <w:b/>
          <w:lang w:val="ne_NP" w:bidi="ne_NP"/>
        </w:rPr>
        <w:t>घराना</w:t>
      </w:r>
      <w:r>
        <w:rPr>
          <w:lang w:val="ne_NP" w:bidi="ne_NP"/>
        </w:rPr>
        <w:t xml:space="preserve">मा जन्मिनेहरू समावेश छन्।" "घराना" ले अब्राहामको घरमा बसोबास गर्ने सबैजनालाई बुझाउँछ, जसमा नोकरहरू, दासहरू र परिवारका अन्य सदस्यहरू समावेश छन्। मुख्य शब्दावलीमा </w:t>
      </w:r>
      <w:r>
        <w:rPr>
          <w:lang w:val="ne_NP" w:bidi="ne_NP"/>
        </w:rPr>
        <w:t>घराना</w:t>
      </w:r>
      <w:r>
        <w:rPr>
          <w:lang w:val="ne_NP" w:bidi="ne_NP"/>
        </w:rPr>
        <w:t>लाई हेर्नुहोस् र तपाईंले अघिल्लो खण्डहरूमा प्रयोग गर्नुभएको शब्द नै प्रयोग गर्नुहोस्।</w:t>
      </w:r>
    </w:p>
    <w:p>
      <w:pPr/>
      <w:r>
        <w:rPr>
          <w:lang w:val="ne_NP" w:bidi="ne_NP"/>
        </w:rPr>
      </w:r>
      <w:r>
        <w:rPr>
          <w:lang w:val="ne_NP" w:bidi="ne_NP"/>
        </w:rPr>
        <w:t xml:space="preserve">परमेश्वरले अब्राहामलाई यो पनि भन्नुभयो, "तिम्री पत्नी </w:t>
      </w:r>
      <w:r>
        <w:rPr>
          <w:b/>
          <w:lang w:val="ne_NP" w:bidi="ne_NP"/>
        </w:rPr>
        <w:t>सारा</w:t>
      </w:r>
      <w:r>
        <w:rPr>
          <w:lang w:val="ne_NP" w:bidi="ne_NP"/>
        </w:rPr>
        <w:t xml:space="preserve">ईको हकमा, तिमीले उनलाई अबदेखि साराई नभन्नू। उनको नाम </w:t>
      </w:r>
      <w:r>
        <w:rPr>
          <w:b/>
          <w:lang w:val="ne_NP" w:bidi="ne_NP"/>
        </w:rPr>
        <w:t>सारा</w:t>
      </w:r>
      <w:r>
        <w:rPr>
          <w:lang w:val="ne_NP" w:bidi="ne_NP"/>
        </w:rPr>
        <w:t xml:space="preserve"> हुनेछ।" साराई र सारा दुवैको अर्थ सम्भवतः "राजकुमारी वा राजपद" हुन्छ।</w:t>
      </w:r>
    </w:p>
    <w:p>
      <w:pPr/>
      <w:r>
        <w:rPr>
          <w:lang w:val="ne_NP" w:bidi="ne_NP"/>
        </w:rPr>
      </w:r>
      <w:r>
        <w:rPr>
          <w:lang w:val="ne_NP" w:bidi="ne_NP"/>
        </w:rPr>
        <w:t xml:space="preserve">परमेश्वरले अझै भन्नुभयो, "म उनलाई </w:t>
      </w:r>
      <w:r>
        <w:rPr>
          <w:b/>
          <w:lang w:val="ne_NP" w:bidi="ne_NP"/>
        </w:rPr>
        <w:t>आशिष्</w:t>
      </w:r>
      <w:r>
        <w:rPr>
          <w:lang w:val="ne_NP" w:bidi="ne_NP"/>
        </w:rPr>
        <w:t xml:space="preserve"> दिनेछु र उनी मार्फत तिमीलाई एउटा छोरा दिनेछु। उनी राष्ट्रहरूकी आमा बनोस् भनेर म उनलाई आशिष् दिनेछु।" आशिष् भन्नाले परमेश्वरले कसैलाई वा कुनै कुरालाई मद्दत गर्नुहुन्छ, भलो गर्नुहुन्छ, वा निगाह गर्नुहुन्छ। भाग्य वा भाग्यको खेलसँग सम्बन्धित शब्द प्रयोग नगर्ने प्रयास गर्नुहोस्। जब मानिसहरूले कुनै कुरालाई आशिष् दिन्छन्, यसको अर्थ तिनीहरूले कुनै विशेष कुराका लागि यसलाई अलग राख्दै छन् भन्ने हुन्छ। यहाँ जातिहरूले मानिसहरूको समूहलाई बुझाउँछन्। मुख्य शब्दावलीमा </w:t>
      </w:r>
      <w:r>
        <w:rPr>
          <w:lang w:val="ne_NP" w:bidi="ne_NP"/>
        </w:rPr>
        <w:t>आशिष्</w:t>
      </w:r>
      <w:r>
        <w:rPr>
          <w:lang w:val="ne_NP" w:bidi="ne_NP"/>
        </w:rPr>
        <w:t xml:space="preserve"> र </w:t>
      </w:r>
      <w:r>
        <w:rPr>
          <w:lang w:val="ne_NP" w:bidi="ne_NP"/>
        </w:rPr>
        <w:t>राष्ट्र</w:t>
      </w:r>
      <w:r>
        <w:rPr>
          <w:lang w:val="ne_NP" w:bidi="ne_NP"/>
        </w:rPr>
        <w:t xml:space="preserve"> हेर्नुहोस् र तपाईंले अघिल्लो कथाहरूमा प्रयोग गर्नुभएको शब्दहरू नै यहाँ प्रयोग गर्नुहोस्।</w:t>
      </w:r>
    </w:p>
    <w:p>
      <w:pPr/>
      <w:r>
        <w:rPr>
          <w:lang w:val="ne_NP" w:bidi="ne_NP"/>
        </w:rPr>
      </w:r>
      <w:r>
        <w:rPr>
          <w:lang w:val="ne_NP" w:bidi="ne_NP"/>
        </w:rPr>
        <w:t xml:space="preserve">परमेश्वरले भन्नुभयो, "राष्ट्रहरूका वा जातिहरूका </w:t>
      </w:r>
      <w:r>
        <w:rPr>
          <w:b/>
          <w:lang w:val="ne_NP" w:bidi="ne_NP"/>
        </w:rPr>
        <w:t>राजाहरू</w:t>
      </w:r>
      <w:r>
        <w:rPr>
          <w:lang w:val="ne_NP" w:bidi="ne_NP"/>
        </w:rPr>
        <w:t xml:space="preserve"> साराबाट आउनेछन्।" यहाँ, 'राष्ट्रहरू' ले भौगोलिक क्षेत्रलाई बुझाउँछ र यो अनिवार्य रूपमा कुनै विशेष जातीय समूह नै हो भन्ने छैन।</w:t>
      </w:r>
    </w:p>
    <w:p>
      <w:pPr/>
      <w:r>
        <w:rPr>
          <w:lang w:val="ne_NP" w:bidi="ne_NP"/>
        </w:rPr>
      </w:r>
      <w:r>
        <w:rPr>
          <w:lang w:val="ne_NP" w:bidi="ne_NP"/>
        </w:rPr>
        <w:t xml:space="preserve">त्यसपछि परमेश्वरले भन्नुभयो, "म तिमीलाई एउटा छोरा दिनेछु, र तिमीले उसको नाम </w:t>
      </w:r>
      <w:r>
        <w:rPr>
          <w:b/>
          <w:lang w:val="ne_NP" w:bidi="ne_NP"/>
        </w:rPr>
        <w:t>इसहाक</w:t>
      </w:r>
      <w:r>
        <w:rPr>
          <w:lang w:val="ne_NP" w:bidi="ne_NP"/>
        </w:rPr>
        <w:t xml:space="preserve"> राख्नेछौ।" "इसहाक" को अर्थ "उनी हाँस्छन्" हो।</w:t>
      </w:r>
    </w:p>
    <w:p>
      <w:pPr/>
      <w:r>
        <w:rPr>
          <w:lang w:val="ne_NP" w:bidi="ne_NP"/>
        </w:rPr>
      </w:r>
      <w:r>
        <w:rPr>
          <w:lang w:val="ne_NP" w:bidi="ne_NP"/>
        </w:rPr>
        <w:t xml:space="preserve">परमेश्वर भन्नुहुन्छ कि इश्माएल १२ </w:t>
      </w:r>
      <w:r>
        <w:rPr>
          <w:b/>
          <w:lang w:val="ne_NP" w:bidi="ne_NP"/>
        </w:rPr>
        <w:t>राजकुमारहरू</w:t>
      </w:r>
      <w:r>
        <w:rPr>
          <w:lang w:val="ne_NP" w:bidi="ne_NP"/>
        </w:rPr>
        <w:t>का पिता हुनेछन्।" "राजकुमार" ले कुनै जनजातिको शासकलाई बुझाउँछ, तर राजकुमार राजाभन्दा फरक हुन्छ। प्राय: धेरै राजकुमारहरू एउटै राजाको सेवा गर्थे।</w:t>
      </w:r>
    </w:p>
    <w:p>
      <w:pPr/>
      <w:r>
        <w:rPr>
          <w:lang w:val="ne_NP" w:bidi="ne_NP"/>
        </w:rPr>
      </w:r>
      <w:r>
        <w:rPr>
          <w:lang w:val="ne_NP" w:bidi="ne_NP"/>
        </w:rPr>
        <w:t>परमेश्वरले भन्नुभयो, "म उनलाई एउटा ठूलो राष्ट्र वा मानिसहरूको समूह बनाउनेछु।" तर म इसहाकसँग आफ्नो करार स्थापित गर्नेछु, जसलाई साराले अर्को वर्षको यस समयमा जन्म दिनेछिन्।" र जब उहाँले अब्राहामसँग कुरा गरिसक्नुभयो, तब परमेश्वरले अब्राहामलाई छोड्नुभयो। र अब्राहामले परमेश्वरले उनलाई गर्न भन्नुभएको कुरा गरे।</w:t>
      </w:r>
    </w:p>
    <w:p>
      <w:pPr/>
      <w:r>
        <w:rPr>
          <w:lang w:val="ne_NP" w:bidi="ne_NP"/>
        </w:rPr>
      </w:r>
      <w:r>
        <w:rPr>
          <w:lang w:val="ne_NP" w:bidi="ne_NP"/>
        </w:rPr>
        <w:t>अब्राहामको घरानाका हरेक पुरुषको खतना गरियो। यसमा अब्राहामका परिवारका सबै पुरुष सदस्यहरू र दासहरू समावेश छन्। उनका केही दासहरू अब्राहामका दासहरूबाटै जन्मेका थिए र त्यसैले तिनीहरू पनि अब्राहामका दासहरू नै थिए। अब्राहामले आफ्नो घराना बढाउनका लागि विदेशीहरूबाट दासहरू पनि किन्ने गर्थे।</w:t>
      </w:r>
      <w:r>
        <w:rPr>
          <w:lang w:val="ne_NP" w:bidi="ne_NP"/>
        </w:rPr>
      </w:r>
    </w:p>
    <w:p>
      <w:pPr>
        <w:pStyle w:val="Heading3"/>
      </w:pPr>
      <w:r>
        <w:rPr>
          <w:lang w:val="ne_NP" w:bidi="ne_NP"/>
        </w:rPr>
        <w:t>Step 6</w:t>
      </w:r>
    </w:p>
    <w:p>
      <w:pPr/>
      <w:r>
        <w:rPr>
          <w:lang w:val="ne_NP" w:bidi="ne_NP"/>
        </w:rPr>
      </w:r>
      <w:r>
        <w:rPr>
          <w:lang w:val="ne_NP" w:bidi="ne_NP"/>
        </w:rPr>
        <w:t>अनुवादलाई सजिलोसँग बुझ्न यस खण्डको श्रव्य संस्करण सुन्‍नुहोस्।</w:t>
      </w:r>
    </w:p>
    <w:p>
      <w:pPr/>
      <w:r>
        <w:rPr>
          <w:lang w:val="ne_NP" w:bidi="ne_NP"/>
        </w:rPr>
      </w:r>
      <w:r>
        <w:rPr>
          <w:lang w:val="ne_NP" w:bidi="ne_NP"/>
        </w:rPr>
        <w:t>यस सत्रमा, एउटा समूहको रूपमा तपाईंको आफ्नै भाषामा खण्डलाई पुन: भन्न लगाउनुहोस्।</w:t>
      </w:r>
    </w:p>
    <w:p>
      <w:pPr/>
      <w:r>
        <w:rPr>
          <w:lang w:val="ne_NP" w:bidi="ne_NP"/>
        </w:rPr>
      </w:r>
      <w:r>
        <w:rPr>
          <w:lang w:val="ne_NP" w:bidi="ne_NP"/>
        </w:rPr>
        <w:t>पहिला, सम्पूर्ण समूहले खण्डलाई तपाईंको आफ्नै भाषामा बताउन अभ्यास गर्नुपर्छ। तपाईंले अघिल्लो चरणहरूमा निर्णय गर्नुभएको कुराहरू जस्तै कालक्रम, शब्दहरू, वाक्यांशहरू, भावनाहरू, वा तपाईंले छलफल गर्नुभएको अन्य कुराहरू यसमा समावेश गर्नलाई सम्झनुहोस्।</w:t>
      </w:r>
    </w:p>
    <w:p>
      <w:pPr/>
      <w:r>
        <w:rPr>
          <w:lang w:val="ne_NP" w:bidi="ne_NP"/>
        </w:rPr>
      </w:r>
      <w:r>
        <w:rPr>
          <w:lang w:val="ne_NP" w:bidi="ne_NP"/>
        </w:rPr>
        <w:t xml:space="preserve">एउटा समूहको सदस्यले खण्डका केही वाक्यहरू भन्नुपर्छ र रोकिनु पर्छ। समूहको अर्को सदस्यले खण्डको अर्को भाग भन्नु पर्छ र रोकिनु पर्छ। समूहले सम्पूर्ण खण्डलाई पुन: नभन्दासम्म यो गर्नुहोस्। यस चरणमा समूहका सदस्यहरूले एक अर्कालाई सच्याउन सक्छन्। अडियो रोक्‍नुहोस्। </w:t>
      </w:r>
    </w:p>
    <w:p>
      <w:pPr/>
      <w:r>
        <w:rPr>
          <w:lang w:val="ne_NP" w:bidi="ne_NP"/>
        </w:rPr>
      </w:r>
      <w:r>
        <w:rPr>
          <w:lang w:val="ne_NP" w:bidi="ne_NP"/>
        </w:rPr>
        <w:t xml:space="preserve">अर्को पटक, समूहको प्रत्येक सदस्यले कम्तिमा पनि एकचोटि सम्पूर्ण खण्डलाई नरोकी भन्नुपर्छ। समूहको सदस्यले खण्डलाई सम्झन मद्दत गर्न कुनैपनि वस्तुहरू, चालहरू, वा तिनीहरूको स्टोरीबोर्ड प्रयोग गर्न सक्छन्। अडियो रोक्‍नुहोस्। </w:t>
      </w:r>
    </w:p>
    <w:p>
      <w:pPr/>
      <w:r>
        <w:rPr>
          <w:lang w:val="ne_NP" w:bidi="ne_NP"/>
        </w:rPr>
      </w:r>
      <w:r>
        <w:rPr>
          <w:lang w:val="ne_NP" w:bidi="ne_NP"/>
        </w:rPr>
        <w:t xml:space="preserve">त्यसपछि, तपाईंलाई सबैभन्दा बढी मनपरेको खण्डको संस्करण कस्को हो समूहले निर्णय गर्न सक्छ। तपाईंलाई समूहको एउटा सदस्यले एउटा दृश्य प्रस्तुत गरेको तरिका मन पर्न सक्छ, तर अर्को दृश्य अर्कै सदस्यले प्रस्तुत गरेको तरिका मन पर्‍यो भनेर तपाईं निर्णय गर्न सक्नुहुन्छ। अडियो रोक्‍नुहोस्। </w:t>
      </w:r>
    </w:p>
    <w:p>
      <w:pPr/>
      <w:r>
        <w:rPr>
          <w:lang w:val="ne_NP" w:bidi="ne_NP"/>
        </w:rPr>
      </w:r>
      <w:r>
        <w:rPr>
          <w:lang w:val="ne_NP" w:bidi="ne_NP"/>
        </w:rPr>
        <w:t>अन्तमा, समूहले सबैजना सहमत हुने खण्डको अन्तिम संस्करणलाई सँगै राख्न सक्छन्। समूहको प्रत्येक सदस्यले यस खण्डको अन्तिम संस्करण सुनाउने अभ्यास गर्नुपर्छ।</w:t>
      </w:r>
      <w:r>
        <w:rPr>
          <w:lang w:val="ne_NP" w:bidi="ne_NP"/>
        </w:rPr>
      </w:r>
      <w:r>
        <w:rPr>
          <w:lang w:val="ne_NP" w:bidi="ne_NP"/>
        </w:rPr>
      </w:r>
    </w:p>
    <w:p>
      <w:pPr/>
      <w:r>
        <w:rPr>
          <w:lang w:val="ne_NP" w:bidi="ne_NP"/>
        </w:rPr>
      </w:r>
    </w:p>
    <w:p>
      <w:pPr>
        <w:pStyle w:val="Heading2"/>
      </w:pPr>
      <w:r>
        <w:rPr>
          <w:lang w:val="ne_NP" w:bidi="ne_NP"/>
        </w:rPr>
        <w:t>Genesis 18:1–15</w:t>
      </w:r>
      <w:r>
        <w:rPr>
          <w:lang w:val="ne_NP" w:bidi="ne_NP"/>
        </w:rPr>
      </w:r>
    </w:p>
    <w:p>
      <w:pPr>
        <w:pStyle w:val="Heading3"/>
      </w:pPr>
      <w:r>
        <w:rPr>
          <w:lang w:val="ne_NP" w:bidi="ne_NP"/>
        </w:rPr>
        <w:t>Step 1</w:t>
      </w:r>
    </w:p>
    <w:p>
      <w:pPr/>
      <w:r>
        <w:rPr>
          <w:lang w:val="ne_NP" w:bidi="ne_NP"/>
        </w:rPr>
      </w:r>
      <w:r>
        <w:rPr>
          <w:lang w:val="ne_NP" w:bidi="ne_NP"/>
        </w:rPr>
        <w:t>उत्पत्ति १८:१–१५ सुन्नुहोस् र यसलाई आफ्नो हृदयमा राख्नुहोस्। पाठलाई तीन पटक सुन्नुहोस् (सम्भव छ भने तीन फरक अनुवादहरूमा)। त्यसपछि, टोलीले निम्न प्रश्नहरूको छलफल गर्नुहोस:</w:t>
      </w:r>
    </w:p>
    <w:p>
      <w:pPr>
        <w:pStyle w:val="ListBullet"/>
        <w:spacing w:line="240" w:lineRule="auto"/>
        <w:ind w:left="720"/>
      </w:pPr>
      <w:r>
        <w:rPr>
          <w:lang w:val="ne_NP" w:bidi="ne_NP"/>
        </w:rPr>
      </w:r>
      <w:r>
        <w:rPr>
          <w:lang w:val="ne_NP" w:bidi="ne_NP"/>
        </w:rPr>
        <w:t>यो खण्डमा तपाईंलाई के मन पर्‍यो?</w:t>
      </w:r>
    </w:p>
    <w:p>
      <w:pPr>
        <w:pStyle w:val="ListBullet"/>
        <w:spacing w:line="240" w:lineRule="auto"/>
        <w:ind w:left="720"/>
      </w:pPr>
      <w:r>
        <w:rPr>
          <w:lang w:val="ne_NP" w:bidi="ne_NP"/>
        </w:rPr>
      </w:r>
      <w:r>
        <w:rPr>
          <w:lang w:val="ne_NP" w:bidi="ne_NP"/>
        </w:rPr>
        <w:t>तपाईलाई के मन पर्दैन वा के बुझ्नुहुन्न?</w:t>
      </w:r>
    </w:p>
    <w:p>
      <w:pPr>
        <w:pStyle w:val="ListBullet"/>
        <w:spacing w:line="240" w:lineRule="auto"/>
        <w:ind w:left="720"/>
      </w:pPr>
      <w:r>
        <w:rPr>
          <w:lang w:val="ne_NP" w:bidi="ne_NP"/>
        </w:rPr>
      </w:r>
      <w:r>
        <w:rPr>
          <w:lang w:val="ne_NP" w:bidi="ne_NP"/>
        </w:rPr>
        <w:t>यो कथाले हामीलाई परमेश्वरको बारेमा के भन्छ?</w:t>
      </w:r>
    </w:p>
    <w:p>
      <w:pPr>
        <w:pStyle w:val="ListBullet"/>
        <w:spacing w:line="240" w:lineRule="auto"/>
        <w:ind w:left="720"/>
      </w:pPr>
      <w:r>
        <w:rPr>
          <w:lang w:val="ne_NP" w:bidi="ne_NP"/>
        </w:rPr>
      </w:r>
      <w:r>
        <w:rPr>
          <w:lang w:val="ne_NP" w:bidi="ne_NP"/>
        </w:rPr>
        <w:t>यो खण्डले मानिसबारे हामीलाई के भन्दछ?</w:t>
      </w:r>
    </w:p>
    <w:p>
      <w:pPr>
        <w:pStyle w:val="ListBullet"/>
        <w:spacing w:line="240" w:lineRule="auto"/>
        <w:ind w:left="720"/>
      </w:pPr>
      <w:r>
        <w:rPr>
          <w:lang w:val="ne_NP" w:bidi="ne_NP"/>
        </w:rPr>
      </w:r>
      <w:r>
        <w:rPr>
          <w:lang w:val="ne_NP" w:bidi="ne_NP"/>
        </w:rPr>
        <w:t>यो खण्डले कसरी हाम्रो दैनिक जीवनलाई प्रभाव पार्छ?</w:t>
      </w:r>
    </w:p>
    <w:p>
      <w:pPr>
        <w:pStyle w:val="ListBullet"/>
        <w:spacing w:line="240" w:lineRule="auto"/>
        <w:ind w:left="720"/>
      </w:pPr>
      <w:r>
        <w:rPr>
          <w:lang w:val="ne_NP" w:bidi="ne_NP"/>
        </w:rPr>
      </w:r>
      <w:r>
        <w:rPr>
          <w:lang w:val="ne_NP" w:bidi="ne_NP"/>
        </w:rPr>
        <w:t>यो कथा सुन्नु पर्ने तपाईंले चिन्नुभएको व्यक्ति को हुनुहुन्छ?</w:t>
      </w:r>
      <w:r>
        <w:rPr>
          <w:lang w:val="ne_NP" w:bidi="ne_NP"/>
        </w:rPr>
      </w:r>
    </w:p>
    <w:p>
      <w:pPr>
        <w:pStyle w:val="Heading3"/>
      </w:pPr>
      <w:r>
        <w:rPr>
          <w:lang w:val="ne_NP" w:bidi="ne_NP"/>
        </w:rPr>
        <w:t>Step 2</w:t>
      </w:r>
    </w:p>
    <w:p>
      <w:pPr/>
      <w:r>
        <w:rPr>
          <w:lang w:val="ne_NP" w:bidi="ne_NP"/>
        </w:rPr>
      </w:r>
      <w:r>
        <w:rPr>
          <w:lang w:val="ne_NP" w:bidi="ne_NP"/>
        </w:rPr>
        <w:t>सबैभन्दा सजिलोसँग बुझिने अनुवादमा उत्पत्ति १८:१–१५ को श्रव्य संस्करण सुन्नुहोस्।</w:t>
      </w:r>
    </w:p>
    <w:p>
      <w:pPr/>
      <w:r>
        <w:rPr>
          <w:lang w:val="ne_NP" w:bidi="ne_NP"/>
        </w:rPr>
      </w:r>
      <w:r>
        <w:rPr>
          <w:lang w:val="ne_NP" w:bidi="ne_NP"/>
        </w:rPr>
        <w:t>यो कथा परमप्रभुले अब्राहामसँग गरेको आफ्नो करारको पुष्टि र वर्णन गरेपछिको कुनै समयमा घट्छ। अब्राहाम र लोतको बारेमा चार कथाहरूको शृङ्खलामा यो पहिलो हो। यस कथामा, अब्राहामले तीन जना आगन्तुकहरूलाई स्वागत गर्छन् जो सदोम जाँदैछन्, जहाँ लोत बस्छन्। अब्राहामले एक असल आयोजकको भूमिका निर्वाह गर्छन्। आगन्तुकहरूमध्ये एक याहवे हुन्, र उनले अब्राहाम र सारालाई भन्छन् कि उनी अर्को वर्ष फर्केर आउनेछन् र उनीहरूलाई छोराको वरदान दिनेछन्।</w:t>
      </w:r>
    </w:p>
    <w:p>
      <w:pPr/>
      <w:r>
        <w:rPr>
          <w:lang w:val="ne_NP" w:bidi="ne_NP"/>
        </w:rPr>
      </w:r>
      <w:r>
        <w:rPr>
          <w:lang w:val="ne_NP" w:bidi="ne_NP"/>
        </w:rPr>
        <w:t>परमप्रभु अब्राहामकहाँ मम्रेका ठूला रूखहरूको नजिकै देखा पर्नुभयो। अब्राहाम र उनको घरानाका सबै जना मम्रेका ठूला रूखहरू नजिकै पालमा बसोबास गर्थे।</w:t>
      </w:r>
    </w:p>
    <w:p>
      <w:pPr/>
      <w:r>
        <w:rPr>
          <w:lang w:val="ne_NP" w:bidi="ne_NP"/>
        </w:rPr>
      </w:r>
      <w:r>
        <w:rPr>
          <w:lang w:val="ne_NP" w:bidi="ne_NP"/>
        </w:rPr>
        <w:t xml:space="preserve">यहाँ रोक्नुहोस् र समूहको रूपमा नक्सामा </w:t>
      </w:r>
      <w:r>
        <w:rPr>
          <w:lang w:val="ne_NP" w:bidi="ne_NP"/>
        </w:rPr>
        <w:t>मम्रेलाई</w:t>
      </w:r>
      <w:r>
        <w:rPr>
          <w:lang w:val="ne_NP" w:bidi="ne_NP"/>
        </w:rPr>
        <w:t xml:space="preserve"> हेर्नुहोस्।</w:t>
      </w:r>
    </w:p>
    <w:p>
      <w:pPr/>
      <w:r>
        <w:rPr>
          <w:lang w:val="ne_NP" w:bidi="ne_NP"/>
        </w:rPr>
      </w:r>
      <w:r>
        <w:rPr>
          <w:lang w:val="ne_NP" w:bidi="ne_NP"/>
        </w:rPr>
        <w:t xml:space="preserve">यहाँ रोक्नुहोस् र समूहको रूपमा </w:t>
      </w:r>
      <w:r>
        <w:rPr>
          <w:lang w:val="ne_NP" w:bidi="ne_NP"/>
        </w:rPr>
        <w:t>अब्राहामका पालहरू कस्तो देखिन्थे होलान्</w:t>
      </w:r>
      <w:r>
        <w:rPr>
          <w:lang w:val="ne_NP" w:bidi="ne_NP"/>
        </w:rPr>
        <w:t xml:space="preserve"> भन्ने एउटा तस्वीर हेर्नुहोस्। अडियो रोक्‍नुहोस्। </w:t>
      </w:r>
    </w:p>
    <w:p>
      <w:pPr/>
      <w:r>
        <w:rPr>
          <w:lang w:val="ne_NP" w:bidi="ne_NP"/>
        </w:rPr>
      </w:r>
      <w:r>
        <w:rPr>
          <w:lang w:val="ne_NP" w:bidi="ne_NP"/>
        </w:rPr>
        <w:t>एक दिन अब्राहाम दिनको सबैभन्दा तातो भागको समयमा आफ्नो पालको प्रवेशद्वारमा बसिरहेका थिए। यो सायद दिउँसोको सुरुतिरको समय थियो, र अब्राहाम सायद आफ्नो पाल बाहिरका रूखहरूमुनि आराम गरिरहेका थिए।</w:t>
      </w:r>
    </w:p>
    <w:p>
      <w:pPr/>
      <w:r>
        <w:rPr>
          <w:lang w:val="ne_NP" w:bidi="ne_NP"/>
        </w:rPr>
      </w:r>
      <w:r>
        <w:rPr>
          <w:lang w:val="ne_NP" w:bidi="ne_NP"/>
        </w:rPr>
        <w:t>अब्राहामले माथि हेरे र अचानक तीन मानिसहरू नजिकै उभिरहेका देखे। कथाले हामीलाई तीन मानिसहरूको विवरण दिँदैन, तर कथाको अन्त्य नजिकै परमप्रभुले अब्राहामसँग कुरा गर्नुहुन्छ भन्ने कुरा भनिन्छ। तीन मानिसहरू सायद परमप्रभु र उनका दुई सन्देशवाहकहरू थिए, तर केही मानिसहरू भन्छन् कि ती तीनै मानिसहरू परमप्रभुका सन्देशवाहकहरू थिए। कथाको समयमा अब्राहामले कहिलेकाहीँ तीन मानिसहरूसँग कुरा गर्छन् र कहिलेकाहीँ ती मानिसहरूका नेतासँग मात्र बोल्छन्।</w:t>
      </w:r>
    </w:p>
    <w:p>
      <w:pPr/>
      <w:r>
        <w:rPr>
          <w:lang w:val="ne_NP" w:bidi="ne_NP"/>
        </w:rPr>
      </w:r>
      <w:r>
        <w:rPr>
          <w:lang w:val="ne_NP" w:bidi="ne_NP"/>
        </w:rPr>
        <w:t>अब्राहाम तिनीहरूलाई भेट्न दगुरे। उनले जमिनमा निहुरिएर तिनीहरूलाई स्वागत गरे। अब्राहामको संस्कृतिमा, जमिनसम्म निहुरिनु आदर र स्वागतको अभिव्यक्ति थियो। अब्राहामले भने, "महोदय, यदि तपाईंले मलाई योग्य ठान्नुहुन्छ भने, कृपया म, तपाईंको दासलाई, नाघेर अगाडि नबढ्नुहोस्।" "यदि तपाईंले मलाई योग्य ठान्नुहुन्छ" र "तपाईंको नोकर, मलाई नाघेर अगाडि नबढ्नुहोस्" दुवै धेरै विनम्र वाक्यांशहरू हुन्। अब्राहामले यी तीन मानिसहरूलाई आदर गरे र तिनीहरू को हुन् भन्ने थाहा नभएतापनि तिनीहरू महत्त्वपूर्ण मानिसहरू जस्तै कुरा गरे।</w:t>
      </w:r>
    </w:p>
    <w:p>
      <w:pPr/>
      <w:r>
        <w:rPr>
          <w:lang w:val="ne_NP" w:bidi="ne_NP"/>
        </w:rPr>
      </w:r>
      <w:r>
        <w:rPr>
          <w:lang w:val="ne_NP" w:bidi="ne_NP"/>
        </w:rPr>
        <w:t xml:space="preserve">यहाँ रोक्नुहोस् र समूहमा छलफल गर्नुहोस्: आगन्तुकहरू तपाईंको घरमा आउने बेला तपाईं कसरी अभिवादन गर्नुहुन्छ? तपाईंले आगन्तुकहरूलाई कसरी आदर देखाउनुहुन्छ? तपाईं आफ्नो घरमा महत्त्वपूर्ण मानिसहरूलाई सम्मानपूर्वक स्वागत गर्दा कुन वाक्यांशहरू, अभिवादन वा संकेतहरू प्रयोग गर्नुहुन्छ? अडियो रोक्‍नुहोस्। </w:t>
      </w:r>
    </w:p>
    <w:p>
      <w:pPr/>
      <w:r>
        <w:rPr>
          <w:lang w:val="ne_NP" w:bidi="ne_NP"/>
        </w:rPr>
      </w:r>
      <w:r>
        <w:rPr>
          <w:lang w:val="ne_NP" w:bidi="ne_NP"/>
        </w:rPr>
        <w:t>अब्राहामले थपे, "कृपया यस रूखको छायामा आराम गर्नुहोस्, र म कसैलाई तपाईंहरू सबैका लागि खुट्टा धुन केही पानी ल्याउन लगाउनेछु।" अब्राहामको संस्कृतिमा, मानिसहरूले कसैको घरमा जानुअघि आफ्ना खुट्टा धुन्थे। पाहुनाहरूले सायद चप्पल लगाएका थिए, र तिनीहरूले यात्रा गरेको बाटो सायद तातो र धूलाम्य थियो। "अलिकति पानी" एउटा नम्र वाक्यांश हो जुन अब्राहामले आफ्ना आगन्तुकहरूलाई पानी ल्याउनु आफ्नो लागि कुनै कष्टको कुरा होइन भनी विनम्रतापूर्वक बताउन प्रयोग गर्थे।</w:t>
      </w:r>
    </w:p>
    <w:p>
      <w:pPr/>
      <w:r>
        <w:rPr>
          <w:lang w:val="ne_NP" w:bidi="ne_NP"/>
        </w:rPr>
      </w:r>
      <w:r>
        <w:rPr>
          <w:lang w:val="ne_NP" w:bidi="ne_NP"/>
        </w:rPr>
        <w:t>अब्राहामले भन्न जारी राखे, "र तपाईंले मलाई, तपाईंको सेवकलाई, यस भ्रमणद्वारा सम्मान गर्नुभएको हुनाले, म केही रोटी पनि ल्याउनेछु ताकि तपाईंले आफ्नो यात्रा जारी राख्नुअघि केही ताजा महसुस गर्न सक्नुहोस्।" "अलिकति रोटी" अर्को विनम्र वाक्यांश हो जुन अब्राहामले आफ्ना आगन्तुकहरूलाई उनीहरूलाई खुवाउनुमा कुनै अप्ठ्यारो छैन भनी बताउन प्रयोग गर्थे। अब्राहामले आफ्ना आगन्तुकहरूका लागि धेरै खाना ल्याउनेछन् भन्ने कुरा सायद सबैलाई थाहा थियो।</w:t>
      </w:r>
    </w:p>
    <w:p>
      <w:pPr/>
      <w:r>
        <w:rPr>
          <w:lang w:val="ne_NP" w:bidi="ne_NP"/>
        </w:rPr>
      </w:r>
      <w:r>
        <w:rPr>
          <w:lang w:val="ne_NP" w:bidi="ne_NP"/>
        </w:rPr>
        <w:t>यहाँ, अब्राहामले एक असल मेजबानको जस्तै व्यवहार गर्छन्। अब्राहामको संस्कृतिमा, पाहुनाको राम्रो मेजबानी गर्नु र अपरिचितहरूलाई आदर देखाउनु धेरै महत्त्वपूर्ण थियो। मेजबानहरू आफ्ना पाहुनाहरूको हेरचाह गर्न र उनीहरूलाई सुरक्षित राख्नका लागि जिम्मेवार थिए। अब्राहामले ती मानिसहरूलाई सम्मानपूर्वक अभिवादन गरेर, उनीहरूलाई आराम गर्न आमन्त्रण गरेर, उनीहरूलाई खुट्टा धुन पानी दिएर र तिनीहरूलाई खाना दिएर एक असल आतिथ्यकर्ताको जस्तै व्यवहार गर्छन्।</w:t>
      </w:r>
    </w:p>
    <w:p>
      <w:pPr/>
      <w:r>
        <w:rPr>
          <w:lang w:val="ne_NP" w:bidi="ne_NP"/>
        </w:rPr>
      </w:r>
      <w:r>
        <w:rPr>
          <w:lang w:val="ne_NP" w:bidi="ne_NP"/>
        </w:rPr>
        <w:t xml:space="preserve">यहाँ रोक्नुहोस् र समूहमा छलफल गर्नुहोस्: तपाईंको संस्कृतिमा तपाईं कसरी आतिथ्य देखाउनुहुन्छ? तपाईं पाहुनाहरूलाई कसरी व्यवहार गर्नुहुन्छ? अडियो रोक्‍नुहोस्। </w:t>
      </w:r>
    </w:p>
    <w:p>
      <w:pPr/>
      <w:r>
        <w:rPr>
          <w:lang w:val="ne_NP" w:bidi="ne_NP"/>
        </w:rPr>
      </w:r>
      <w:r>
        <w:rPr>
          <w:lang w:val="ne_NP" w:bidi="ne_NP"/>
        </w:rPr>
        <w:t>तीन मानिसहरू सहमत भए, "त्यो राम्रो छ।" तपाईंले भन्नुभएको जस्तै गर्नुहोस्।"</w:t>
      </w:r>
    </w:p>
    <w:p>
      <w:pPr/>
      <w:r>
        <w:rPr>
          <w:lang w:val="ne_NP" w:bidi="ne_NP"/>
        </w:rPr>
      </w:r>
      <w:r>
        <w:rPr>
          <w:lang w:val="ne_NP" w:bidi="ne_NP"/>
        </w:rPr>
        <w:t>त्यसैले अब्राहाम हतारिँदै पालभित्र साराकहाँ फर्किए। उनले भने, "छिटो, तिम्रो सबैभन्दा राम्रो पिठोका तीन सेआ लेऊ र रोटी बनाउन त्यसलाई मुछ।" "सेहहरू" ले तीन ठूलो परिमाणको पिठोलाई बुझाउँछ। यस्को एक नाप पिठो लगभग ८ लिटर, ८ किलोग्राम वा २ ग्यालन पिठो हुन सक्थ्यो। यसले धेरै परिमाणमा रोटी बन्थ्यो। रोटी बनाउनका लागि मानिसहरूले पिठो र पानीलाई हातले मिसाएर डल्लो नबन्दासम्म मुछ्थे। उनीहरू पीठो मुछ्थे, जुन पीठो र पानी राम्रोसँग मिसियोस् भनी सुनिश्चित गर्न पीठोको डल्लोलाई थिच्ने र तान्ने प्रक्रिया हो। त्यसपछि मानिसहरूले मुछेको पिठोलाई तातो ढुङ्गामा पकाएर गोलो र चप्टो रोटी बनाउँथे। यो एक विशेष प्रकारको रोटी थियो जुन आगन्तुकहरूका लागि छिटो बनाउन सकिन्थ्यो।</w:t>
      </w:r>
    </w:p>
    <w:p>
      <w:pPr/>
      <w:r>
        <w:rPr>
          <w:lang w:val="ne_NP" w:bidi="ne_NP"/>
        </w:rPr>
      </w:r>
      <w:r>
        <w:rPr>
          <w:lang w:val="ne_NP" w:bidi="ne_NP"/>
        </w:rPr>
        <w:t xml:space="preserve">यहाँ रोक्नुहोस् र समूहको रूपमा </w:t>
      </w:r>
      <w:r>
        <w:rPr>
          <w:lang w:val="ne_NP" w:bidi="ne_NP"/>
        </w:rPr>
        <w:t>रोटी</w:t>
      </w:r>
      <w:r>
        <w:rPr>
          <w:lang w:val="ne_NP" w:bidi="ne_NP"/>
        </w:rPr>
        <w:t xml:space="preserve">को तस्वीर हेर्नुहोस्। अडियो रोक्‍नुहोस्। </w:t>
      </w:r>
    </w:p>
    <w:p>
      <w:pPr/>
      <w:r>
        <w:rPr>
          <w:lang w:val="ne_NP" w:bidi="ne_NP"/>
        </w:rPr>
      </w:r>
      <w:r>
        <w:rPr>
          <w:lang w:val="ne_NP" w:bidi="ne_NP"/>
        </w:rPr>
        <w:t>त्यसपछि अब्राहाम आफ्नो गाईहरूको बथानतिर दगुरे र एउटा बाछा रोजे, जुन एउटा सानो गाई हो, जुन देख्दा नरम वा मोटो र खान राम्रो थियो। उनले त्यो नोकरलाई दिए, जसले हतार-हतार त्यसलाई खानका लागि तयार पार्यो।</w:t>
      </w:r>
    </w:p>
    <w:p>
      <w:pPr/>
      <w:r>
        <w:rPr>
          <w:lang w:val="ne_NP" w:bidi="ne_NP"/>
        </w:rPr>
      </w:r>
      <w:r>
        <w:rPr>
          <w:lang w:val="ne_NP" w:bidi="ne_NP"/>
        </w:rPr>
        <w:t>अब्राहामले तीन मानिसहरूका लागि दही, दूध र पकाएको बाछा ल्याए र तीन आगन्तुकहरूलाई खाना पस्किए। एउटा बाछाले राम्रो मासु प्रदान गर्थ्यो र एउटा बहुमूल्य पशु थियो। दही र दूधलाई राम्रो र विशेष खाना मानिन्थ्यो। दहीले बाक्लो र खट्टा भएको दूधलाई बुझाउँछ। अब्राहामले दिएको दूध सायद एउटा गाईबाट आएको थियो।</w:t>
      </w:r>
    </w:p>
    <w:p>
      <w:pPr/>
      <w:r>
        <w:rPr>
          <w:lang w:val="ne_NP" w:bidi="ne_NP"/>
        </w:rPr>
      </w:r>
      <w:r>
        <w:rPr>
          <w:lang w:val="ne_NP" w:bidi="ne_NP"/>
        </w:rPr>
        <w:t xml:space="preserve">यहाँ रोक्नुहोस् र </w:t>
      </w:r>
      <w:r>
        <w:rPr>
          <w:lang w:val="ne_NP" w:bidi="ne_NP"/>
        </w:rPr>
        <w:t>गाईको बच्चा वा बाछाबाछी</w:t>
      </w:r>
      <w:r>
        <w:rPr>
          <w:lang w:val="ne_NP" w:bidi="ne_NP"/>
        </w:rPr>
        <w:t xml:space="preserve">, </w:t>
      </w:r>
      <w:r>
        <w:rPr>
          <w:lang w:val="ne_NP" w:bidi="ne_NP"/>
        </w:rPr>
        <w:t>दही</w:t>
      </w:r>
      <w:r>
        <w:rPr>
          <w:lang w:val="ne_NP" w:bidi="ne_NP"/>
        </w:rPr>
        <w:t xml:space="preserve">, र </w:t>
      </w:r>
      <w:r>
        <w:rPr>
          <w:lang w:val="ne_NP" w:bidi="ne_NP"/>
        </w:rPr>
        <w:t>दूध</w:t>
      </w:r>
      <w:r>
        <w:rPr>
          <w:lang w:val="ne_NP" w:bidi="ne_NP"/>
        </w:rPr>
        <w:t xml:space="preserve">को तस्वीर हेर्नुहोस्। समूहमा छलफल गर्नुहोस्: तपाईंले आगन्तुकहरूका लागि कस्तो प्रकारको विशेष खाना बनाउनुहुन्छ? अडियो रोक्‍नुहोस्। </w:t>
      </w:r>
    </w:p>
    <w:p>
      <w:pPr/>
      <w:r>
        <w:rPr>
          <w:lang w:val="ne_NP" w:bidi="ne_NP"/>
        </w:rPr>
      </w:r>
      <w:r>
        <w:rPr>
          <w:lang w:val="ne_NP" w:bidi="ne_NP"/>
        </w:rPr>
        <w:t>ती मानिसहरूले खाँदै गर्दा, अब्राहाम आफ्ना पाहुनाहरूलाई आवश्यक पर्ने सबै कुरा पाऊन् भन्ने कुरा सुनिश्चित गर्न तिनीहरूको नजिकै रूखहरूको छायामुनि उभिए। मेजबानहरूका लागि यो गर्नु एउटा सामान्य चलन थियो। ती मानिसहरूले अब्राहामलाई सोधे, "तपाईंकी पत्नी सारा कहाँ छिन्?"</w:t>
      </w:r>
    </w:p>
    <w:p>
      <w:pPr/>
      <w:r>
        <w:rPr>
          <w:lang w:val="ne_NP" w:bidi="ne_NP"/>
        </w:rPr>
      </w:r>
      <w:r>
        <w:rPr>
          <w:lang w:val="ne_NP" w:bidi="ne_NP"/>
        </w:rPr>
        <w:t>अब्राहामले जवाफ दिए, "उनी त्यहाँ पालमा छिन्।"</w:t>
      </w:r>
    </w:p>
    <w:p>
      <w:pPr/>
      <w:r>
        <w:rPr>
          <w:lang w:val="ne_NP" w:bidi="ne_NP"/>
        </w:rPr>
      </w:r>
      <w:r>
        <w:rPr>
          <w:lang w:val="ne_NP" w:bidi="ne_NP"/>
        </w:rPr>
        <w:t>ती मानिसहरूमध्ये एक, जो याहवे हुनुहुन्थ्यो, उहाँले भन्नुभयो, "सुन, म निश्चित रूपमा अर्को वर्षको यस समयमा तिमीकहाँ फर्किनेछु, र तिम्री पत्नी साराले छोरा पाउनेछिन्!"</w:t>
      </w:r>
    </w:p>
    <w:p>
      <w:pPr/>
      <w:r>
        <w:rPr>
          <w:lang w:val="ne_NP" w:bidi="ne_NP"/>
        </w:rPr>
      </w:r>
      <w:r>
        <w:rPr>
          <w:lang w:val="ne_NP" w:bidi="ne_NP"/>
        </w:rPr>
        <w:t>त्यतिबेला, सारा पालको प्रवेशद्वार पछाडि सुनिरहेकी थिइन्। अब्राहाम र सारा धेरै वृद्ध भइसकेका थिए, र साराको महिनावारी रोकिएको थियो, जसको अर्थ महिलाहरूले सन्तान जन्माउन सक्ने समय बितिसकेको थियो।</w:t>
      </w:r>
    </w:p>
    <w:p>
      <w:pPr/>
      <w:r>
        <w:rPr>
          <w:lang w:val="ne_NP" w:bidi="ne_NP"/>
        </w:rPr>
      </w:r>
      <w:r>
        <w:rPr>
          <w:lang w:val="ne_NP" w:bidi="ne_NP"/>
        </w:rPr>
        <w:t>त्यसैले सारा मौनपूर्वक हाँसिन् र भनिन्, "म जस्तै वृद्ध र थकित महिलाले आफ्ना पतिसँग सुत्ने र बच्चा जन्माउने खुसी कसरी पाउन सक्छिन्?" विशेष गरी किनकि मेरा मालिक, मेरा पति यति वृद्ध हुनुहुन्छ?" यहाँ, साराले अब्राहामलाई बुझाउन एउटा विनम्र र औपचारिक शब्द प्रयोग गर्छिन्।</w:t>
      </w:r>
    </w:p>
    <w:p>
      <w:pPr/>
      <w:r>
        <w:rPr>
          <w:lang w:val="ne_NP" w:bidi="ne_NP"/>
        </w:rPr>
      </w:r>
      <w:r>
        <w:rPr>
          <w:lang w:val="ne_NP" w:bidi="ne_NP"/>
        </w:rPr>
        <w:t>त्यसपछि याहवेह हुनुहुने त्यो मानिसले अब्राहामलाई भन्नुभयो, "सारा किन हाँसिन्?" त्यो मानिस, जो याहवे हुनुहुन्थ्यो, उहाँलाई सारा हाँसेको कुरा थाहा थियो, यद्यपि ती मानिसहरूले सायद उनी हाँसेको सुनेका थिएनन्।</w:t>
      </w:r>
    </w:p>
    <w:p>
      <w:pPr/>
      <w:r>
        <w:rPr>
          <w:lang w:val="ne_NP" w:bidi="ne_NP"/>
        </w:rPr>
      </w:r>
      <w:r>
        <w:rPr>
          <w:lang w:val="ne_NP" w:bidi="ne_NP"/>
        </w:rPr>
        <w:t>ती मानिस जो याहवे हुनुहुन्थ्यो, उहाँले भन्नुभयो, "साराले किन भनिन्, 'के म जस्ती वृद्ध महिलाले बच्चा जन्माउन सक्छु?'" के म परमेश्वरका लागि कुनै कुरा धेरै गाह्रो छ? म अर्को वर्ष यही समयमा फर्किनेछु, र साराले एउटा छोरा पाउनेछिन्।"</w:t>
      </w:r>
    </w:p>
    <w:p>
      <w:pPr/>
      <w:r>
        <w:rPr>
          <w:lang w:val="ne_NP" w:bidi="ne_NP"/>
        </w:rPr>
      </w:r>
      <w:r>
        <w:rPr>
          <w:lang w:val="ne_NP" w:bidi="ne_NP"/>
        </w:rPr>
        <w:t>सारा डराइन्, त्यसैले उनले झूट बोलिन् र भनिन्, "म हाँसिनँ।"</w:t>
      </w:r>
    </w:p>
    <w:p>
      <w:pPr/>
      <w:r>
        <w:rPr>
          <w:lang w:val="ne_NP" w:bidi="ne_NP"/>
        </w:rPr>
      </w:r>
      <w:r>
        <w:rPr>
          <w:lang w:val="ne_NP" w:bidi="ne_NP"/>
        </w:rPr>
        <w:t>तर परमप्रभुले जवाफ दिनुभयो, "हो, तिमी हाँस्यौ।"</w:t>
      </w:r>
      <w:r>
        <w:rPr>
          <w:lang w:val="ne_NP" w:bidi="ne_NP"/>
        </w:rPr>
      </w:r>
    </w:p>
    <w:p>
      <w:pPr>
        <w:pStyle w:val="Heading3"/>
      </w:pPr>
      <w:r>
        <w:rPr>
          <w:lang w:val="ne_NP" w:bidi="ne_NP"/>
        </w:rPr>
        <w:t>Step 3</w:t>
      </w:r>
    </w:p>
    <w:p>
      <w:pPr/>
      <w:r>
        <w:rPr>
          <w:lang w:val="ne_NP" w:bidi="ne_NP"/>
        </w:rPr>
      </w:r>
      <w:r>
        <w:rPr>
          <w:lang w:val="ne_NP" w:bidi="ne_NP"/>
        </w:rPr>
        <w:t>सबैभन्दा सजिलोसँग बुझिने अनुवादमा उत्पत्ति १८:१–१५ को श्रव्य संस्करण सुन्नुहोस्।</w:t>
      </w:r>
    </w:p>
    <w:p>
      <w:pPr/>
      <w:r>
        <w:rPr>
          <w:lang w:val="ne_NP" w:bidi="ne_NP"/>
        </w:rPr>
      </w:r>
      <w:r>
        <w:rPr>
          <w:lang w:val="ne_NP" w:bidi="ne_NP"/>
        </w:rPr>
        <w:t>यस चरणमा समूहले यस खण्डको दृश्यहरू, पात्रहरू र सेटिङलाई परिभाषित गर्नेछन्। त्यसपछि समूहले यस भागलाई दृश्यात्मक बनाउनेछ।</w:t>
      </w:r>
    </w:p>
    <w:p>
      <w:pPr/>
      <w:r>
        <w:rPr>
          <w:lang w:val="ne_NP" w:bidi="ne_NP"/>
        </w:rPr>
      </w:r>
      <w:r>
        <w:rPr>
          <w:lang w:val="ne_NP" w:bidi="ne_NP"/>
        </w:rPr>
        <w:t>यस खण्डमा तीन दृश्यहरू छन्।</w:t>
      </w:r>
    </w:p>
    <w:p>
      <w:pPr/>
      <w:r>
        <w:rPr>
          <w:lang w:val="ne_NP" w:bidi="ne_NP"/>
        </w:rPr>
      </w:r>
      <w:r>
        <w:rPr>
          <w:b/>
          <w:lang w:val="ne_NP" w:bidi="ne_NP"/>
        </w:rPr>
        <w:t>पहिलो दृश्य:</w:t>
      </w:r>
      <w:r>
        <w:rPr>
          <w:lang w:val="ne_NP" w:bidi="ne_NP"/>
        </w:rPr>
        <w:t xml:space="preserve"> परमप्रभु अब्राहामकहाँ मम्रेका ठूला रूखहरूको छेउमा देखा पर्नुभयो। अब्राहामले आफ्नो पालको छेउमा तीन मानिसहरूलाई देखे। उनले तिनीहरूलाई सम्मानपूर्वक अभिवादन गरे, र तिनीहरूलाई आराम गर्न र खान आमन्त्रण गरे। ती मानिसहरू सहमत भए।</w:t>
      </w:r>
    </w:p>
    <w:p>
      <w:pPr/>
      <w:r>
        <w:rPr>
          <w:lang w:val="ne_NP" w:bidi="ne_NP"/>
        </w:rPr>
      </w:r>
      <w:r>
        <w:rPr>
          <w:b/>
          <w:lang w:val="ne_NP" w:bidi="ne_NP"/>
        </w:rPr>
        <w:t>दोस्रो दृश्य:</w:t>
      </w:r>
      <w:r>
        <w:rPr>
          <w:lang w:val="ne_NP" w:bidi="ne_NP"/>
        </w:rPr>
        <w:t xml:space="preserve"> त्यसैले अब्राहाम पालभित्र साराकहाँ छिटो फर्किए र भने, "छिटो! तिम्रो सबैभन्दा राम्रो पिठोका तीन ठूला भागहरू लेऊ र रोटी बनाऊ!" त्यसपछि उनी आफ्नो गाईहरूको बथानतिर दौडिए र एउटा कलिलो र राम्रो देखिने बाच्छो रोजेर आफ्नो नोकरलाई दिए, जसले तुरुन्तै त्यसलाई मारेर पकायो। जब खाना तयार थियो, अब्राहामले केही दही, दूध र मासु लिएर मानिसहरूलाई पस्किए। तिनीहरूले खाइरहेको बेला, अब्राहाम रूखहरूको छायामा तिनीहरूलाई कुरे।</w:t>
      </w:r>
    </w:p>
    <w:p>
      <w:pPr/>
      <w:r>
        <w:rPr>
          <w:lang w:val="ne_NP" w:bidi="ne_NP"/>
        </w:rPr>
      </w:r>
      <w:r>
        <w:rPr>
          <w:b/>
          <w:lang w:val="ne_NP" w:bidi="ne_NP"/>
        </w:rPr>
        <w:t>तेस्रो दृश्य:</w:t>
      </w:r>
      <w:r>
        <w:rPr>
          <w:lang w:val="ne_NP" w:bidi="ne_NP"/>
        </w:rPr>
        <w:t xml:space="preserve"> ती मानिसहरूले सोधे, "तपाईंकी पत्नी सारा कहाँ छिन्?"</w:t>
      </w:r>
    </w:p>
    <w:p>
      <w:pPr/>
      <w:r>
        <w:rPr>
          <w:lang w:val="ne_NP" w:bidi="ne_NP"/>
        </w:rPr>
      </w:r>
      <w:r>
        <w:rPr>
          <w:lang w:val="ne_NP" w:bidi="ne_NP"/>
        </w:rPr>
        <w:t>अब्राहामले जवाफ दिए, "उनी पाल भित्रै छिन्।"</w:t>
      </w:r>
    </w:p>
    <w:p>
      <w:pPr/>
      <w:r>
        <w:rPr>
          <w:lang w:val="ne_NP" w:bidi="ne_NP"/>
        </w:rPr>
      </w:r>
      <w:r>
        <w:rPr>
          <w:lang w:val="ne_NP" w:bidi="ne_NP"/>
        </w:rPr>
        <w:t>ती मानिसहरूमध्ये एकले भने, "म अर्को वर्ष यस समयमा फर्कनेछु र तिम्री पत्नी साराले छोरा जन्माउनेछिन्!"</w:t>
      </w:r>
    </w:p>
    <w:p>
      <w:pPr/>
      <w:r>
        <w:rPr>
          <w:lang w:val="ne_NP" w:bidi="ne_NP"/>
        </w:rPr>
      </w:r>
      <w:r>
        <w:rPr>
          <w:lang w:val="ne_NP" w:bidi="ne_NP"/>
        </w:rPr>
        <w:t>सारा पाल भित्रबाट तिनीहरूको कुरा सुनिरहेकी थिइन्। सारा र अब्राहाम धेरै वृद्ध थिए, र साराको सन्तान जन्माउन सक्ने समय बितिसकेको थियो। उनी हाँसिन् र मनमनै भनिन्, "के म जस्तै वृद्ध र थकित महिलाले बच्चाको सुख पाउनेछु, विशेष गरी जब मेरा पति पनि यति वृद्ध हुनुहुन्छ?"</w:t>
      </w:r>
    </w:p>
    <w:p>
      <w:pPr/>
      <w:r>
        <w:rPr>
          <w:lang w:val="ne_NP" w:bidi="ne_NP"/>
        </w:rPr>
      </w:r>
      <w:r>
        <w:rPr>
          <w:lang w:val="ne_NP" w:bidi="ne_NP"/>
        </w:rPr>
        <w:t>त्यसपछि परमप्रभुले अब्राहामलाई भन्नुभयो, "सारा किन हाँसिन्?" उनले किन भनिन्, 'म जस्तै वृद्ध महिलाले बच्चा जन्माउन सक्छिन्?' के परमेश्वरका लागि कुनै कुरा धेरै गाह्रो छ? म यही समय अर्को वर्ष फर्किनेछु, र साराले छोरा पाउनेछिन्!"</w:t>
      </w:r>
    </w:p>
    <w:p>
      <w:pPr/>
      <w:r>
        <w:rPr>
          <w:lang w:val="ne_NP" w:bidi="ne_NP"/>
        </w:rPr>
      </w:r>
      <w:r>
        <w:rPr>
          <w:lang w:val="ne_NP" w:bidi="ne_NP"/>
        </w:rPr>
        <w:t>सारा डराइन्, त्यसैले उनले भनिन्, "म हाँसेकी थिइन।"</w:t>
      </w:r>
    </w:p>
    <w:p>
      <w:pPr/>
      <w:r>
        <w:rPr>
          <w:lang w:val="ne_NP" w:bidi="ne_NP"/>
        </w:rPr>
      </w:r>
      <w:r>
        <w:rPr>
          <w:lang w:val="ne_NP" w:bidi="ne_NP"/>
        </w:rPr>
        <w:t>तर याहवेले भन्नुभयो, "होइन, तिमी हाँस्यौ।"</w:t>
      </w:r>
    </w:p>
    <w:p>
      <w:pPr/>
      <w:r>
        <w:rPr>
          <w:lang w:val="ne_NP" w:bidi="ne_NP"/>
        </w:rPr>
      </w:r>
      <w:r>
        <w:rPr>
          <w:lang w:val="ne_NP" w:bidi="ne_NP"/>
        </w:rPr>
        <w:t>यस कथामा यि पात्रहरु समावेश छन्:</w:t>
      </w:r>
    </w:p>
    <w:p>
      <w:pPr>
        <w:pStyle w:val="ListBullet"/>
        <w:spacing w:line="240" w:lineRule="auto"/>
        <w:ind w:left="720"/>
      </w:pPr>
      <w:r>
        <w:rPr>
          <w:lang w:val="ne_NP" w:bidi="ne_NP"/>
        </w:rPr>
      </w:r>
      <w:r>
        <w:rPr>
          <w:lang w:val="ne_NP" w:bidi="ne_NP"/>
        </w:rPr>
        <w:t>अब्राहाम</w:t>
      </w:r>
    </w:p>
    <w:p>
      <w:pPr>
        <w:pStyle w:val="ListBullet"/>
        <w:spacing w:line="240" w:lineRule="auto"/>
        <w:ind w:left="720"/>
      </w:pPr>
      <w:r>
        <w:rPr>
          <w:lang w:val="ne_NP" w:bidi="ne_NP"/>
        </w:rPr>
      </w:r>
      <w:r>
        <w:rPr>
          <w:lang w:val="ne_NP" w:bidi="ne_NP"/>
        </w:rPr>
        <w:t>सारा</w:t>
      </w:r>
    </w:p>
    <w:p>
      <w:pPr>
        <w:pStyle w:val="ListBullet"/>
        <w:spacing w:line="240" w:lineRule="auto"/>
        <w:ind w:left="720"/>
      </w:pPr>
      <w:r>
        <w:rPr>
          <w:lang w:val="ne_NP" w:bidi="ne_NP"/>
        </w:rPr>
      </w:r>
      <w:r>
        <w:rPr>
          <w:lang w:val="ne_NP" w:bidi="ne_NP"/>
        </w:rPr>
        <w:t>र तीन आगन्तुकहरू, जसमध्ये एक परमेश्वर हुनुहुन्छ</w:t>
      </w:r>
    </w:p>
    <w:p>
      <w:pPr/>
      <w:r>
        <w:rPr>
          <w:lang w:val="ne_NP" w:bidi="ne_NP"/>
        </w:rPr>
      </w:r>
      <w:r>
        <w:rPr>
          <w:lang w:val="ne_NP" w:bidi="ne_NP"/>
        </w:rPr>
        <w:t>समूहको रूपमा, खण्डको सेटिङका यी भागहरूमा ध्यान दिनुहोस्:</w:t>
      </w:r>
    </w:p>
    <w:p>
      <w:pPr/>
      <w:r>
        <w:rPr>
          <w:lang w:val="ne_NP" w:bidi="ne_NP"/>
        </w:rPr>
      </w:r>
      <w:r>
        <w:rPr>
          <w:lang w:val="ne_NP" w:bidi="ne_NP"/>
        </w:rPr>
        <w:t>पहिलो दृश्यमा सेटिंग र चालको कल्पना गर्नुहोस्। एक दिन, अब्राहाम मम्रेका रूखहरू नजिकै आफ्नो पालको प्रवेशद्वारमा बसिरहेका बेला परमेश्वर उनीकहाँ देखा पर्नुहुन्छ। सायद गर्मी छ, र अब्राहाम आराम गरिरहेका छन्।</w:t>
      </w:r>
    </w:p>
    <w:p>
      <w:pPr/>
      <w:r>
        <w:rPr>
          <w:lang w:val="ne_NP" w:bidi="ne_NP"/>
        </w:rPr>
      </w:r>
      <w:r>
        <w:rPr>
          <w:lang w:val="ne_NP" w:bidi="ne_NP"/>
        </w:rPr>
        <w:t xml:space="preserve">यहाँ रोक्नुहोस् र, समूहको रूपमा, </w:t>
      </w:r>
      <w:r>
        <w:rPr>
          <w:lang w:val="ne_NP" w:bidi="ne_NP"/>
        </w:rPr>
        <w:t>अब्राहामको पाल कस्तो देखिन्थ्यो होला</w:t>
      </w:r>
      <w:r>
        <w:rPr>
          <w:lang w:val="ne_NP" w:bidi="ne_NP"/>
        </w:rPr>
        <w:t xml:space="preserve"> भन्ने एउटा तस्वीर हेर्नुहोस्। </w:t>
      </w:r>
      <w:r>
        <w:rPr>
          <w:lang w:val="ne_NP" w:bidi="ne_NP"/>
        </w:rPr>
        <w:t>अब्राहामको पालको प्रवेशद्वार कस्तो देखिन्थ्यो होला</w:t>
      </w:r>
      <w:r>
        <w:rPr>
          <w:lang w:val="ne_NP" w:bidi="ne_NP"/>
        </w:rPr>
        <w:t xml:space="preserve"> भन्ने एउटा तस्वीर हेर्नुहोस्। नक्सामा </w:t>
      </w:r>
      <w:r>
        <w:rPr>
          <w:lang w:val="ne_NP" w:bidi="ne_NP"/>
        </w:rPr>
        <w:t>मम्रे</w:t>
      </w:r>
      <w:r>
        <w:rPr>
          <w:lang w:val="ne_NP" w:bidi="ne_NP"/>
        </w:rPr>
        <w:t xml:space="preserve">लाई हेर्नुहोस्। </w:t>
      </w:r>
      <w:r>
        <w:rPr>
          <w:lang w:val="ne_NP" w:bidi="ne_NP"/>
        </w:rPr>
        <w:t>मम्रेका ठूला रूखहरू कस्ता देखिन्थे</w:t>
      </w:r>
      <w:r>
        <w:rPr>
          <w:lang w:val="ne_NP" w:bidi="ne_NP"/>
        </w:rPr>
        <w:t xml:space="preserve"> भन्ने एउटा तस्वीर हेर्नुहोस्। अडियो रोक्‍नुहोस्। </w:t>
      </w:r>
    </w:p>
    <w:p>
      <w:pPr/>
      <w:r>
        <w:rPr>
          <w:lang w:val="ne_NP" w:bidi="ne_NP"/>
        </w:rPr>
      </w:r>
      <w:r>
        <w:rPr>
          <w:lang w:val="ne_NP" w:bidi="ne_NP"/>
        </w:rPr>
        <w:t>कथाले हामीलाई बताउँछ कि कथाको सुरुमा नै याहवे अब्राहामकहाँ देखा पर्नुभयो, तर तेस्रो दृश्यमा याहवेले अब्राहाम र सारासँग कुरा नगरेसम्म सायद अब्राहामलाई परमेश्वर आफूकहाँ देखा पर्नुभएको कुरा थाहा हुँदैन।</w:t>
      </w:r>
    </w:p>
    <w:p>
      <w:pPr/>
      <w:r>
        <w:rPr>
          <w:lang w:val="ne_NP" w:bidi="ne_NP"/>
        </w:rPr>
      </w:r>
      <w:r>
        <w:rPr>
          <w:lang w:val="ne_NP" w:bidi="ne_NP"/>
        </w:rPr>
        <w:t>अब्राहामले माथि हेर्छन् र अचानक तीन मानिसहरू नजिकै उभिरहेका देख्छन्। जब उनले ती मानिसहरूलाई देख्छन्, अब्राहाम छिटो तिनीहरूलाई भेट्न दगुर्छन्। उनले जमिनमा निहुरिएर तिनीहरूलाई स्वागत गर्छन्। अब्राहामले ती मानिसहरूमध्येका एक जना, जसलाई सायद उनी प्रमुख ठान्छन्, तिनलाई भन्छन्, "महोदय, यदि तपाईंले मलाई योग्य ठान्नुहुन्छ भने, म तपाईंको दासलाई नाघेर अघि नबढ्नुहोस्।" त्यसपछि उनले ती तीनै जना मानिसहरूलाई भन्छन्, "कृपया यस रूखको छायामुनि आराम गर्नुहोस् र म तपाईंहरू सबैका खुट्टा धुनका लागि केही पानी ल्याउन लगाउनेछु। र तपाईंले म तपाईंको दासलाई यस भ्रमणद्वारा सम्मान गर्नुभएकोले, आफ्नो यात्रा जारी राख्नुअघि स्फूर्ति पाउनका लागि मलाई केही रोटी ल्याउन दिनुहोस्।"</w:t>
      </w:r>
    </w:p>
    <w:p>
      <w:pPr/>
      <w:r>
        <w:rPr>
          <w:lang w:val="ne_NP" w:bidi="ne_NP"/>
        </w:rPr>
      </w:r>
      <w:r>
        <w:rPr>
          <w:lang w:val="ne_NP" w:bidi="ne_NP"/>
        </w:rPr>
        <w:t>ती मानिसहरूले जवाफ दिन्छन्, "धन्यवाद।" "तपाईंले भन्नुभएको कुरा गर्नुहोस्।"</w:t>
      </w:r>
    </w:p>
    <w:p>
      <w:pPr/>
      <w:r>
        <w:rPr>
          <w:lang w:val="ne_NP" w:bidi="ne_NP"/>
        </w:rPr>
      </w:r>
      <w:r>
        <w:rPr>
          <w:lang w:val="ne_NP" w:bidi="ne_NP"/>
        </w:rPr>
        <w:t>दोस्रो दृश्यमा अब्राहामको चाललाई कल्पना गर्नुहोस्। अब्राहाम छिटो पालभित्र साराकहाँ जान्छन् र भन्छन्, "छिटो गर!" सबैभन्दा राम्रो पिठोको तीन नाप लेऊ र रोटी बनाऊ।"</w:t>
      </w:r>
    </w:p>
    <w:p>
      <w:pPr/>
      <w:r>
        <w:rPr>
          <w:lang w:val="ne_NP" w:bidi="ne_NP"/>
        </w:rPr>
      </w:r>
      <w:r>
        <w:rPr>
          <w:lang w:val="ne_NP" w:bidi="ne_NP"/>
        </w:rPr>
        <w:t>त्यसपछि अब्राहाम आफ्नो गाईहरूको बथानकहाँ दगुर्छन् र कलिलो र राम्रो मासु भएको जस्तो देखिने एउटा जवान गाई रोज्छन्। उनले बाच्छो एक नोकरलाई दिन्छन्, जसले त्यसलाई छिट्टै तयार पार्छ। बाच्छो पाकिसकेपछि, अब्राहामले आफ्ना आगन्तुकहरूलाई दही र दूधका साथै बाच्छोको मासु पस्कन्छन्। त्यसपछि अब्राहाम ती मानिसहरूलाई केही आवश्यक पर्यो भने तिनीहरूको सेवा गर्न नजिकै उभिन्छन्।</w:t>
      </w:r>
    </w:p>
    <w:p>
      <w:pPr/>
      <w:r>
        <w:rPr>
          <w:lang w:val="ne_NP" w:bidi="ne_NP"/>
        </w:rPr>
      </w:r>
      <w:r>
        <w:rPr>
          <w:lang w:val="ne_NP" w:bidi="ne_NP"/>
        </w:rPr>
        <w:t xml:space="preserve">यहाँ रोक्नुहोस्। टोलीलाई </w:t>
      </w:r>
      <w:r>
        <w:rPr>
          <w:lang w:val="ne_NP" w:bidi="ne_NP"/>
        </w:rPr>
        <w:t>कोरेली</w:t>
      </w:r>
      <w:r>
        <w:rPr>
          <w:lang w:val="ne_NP" w:bidi="ne_NP"/>
        </w:rPr>
        <w:t xml:space="preserve">, </w:t>
      </w:r>
      <w:r>
        <w:rPr>
          <w:lang w:val="ne_NP" w:bidi="ne_NP"/>
        </w:rPr>
        <w:t>दही</w:t>
      </w:r>
      <w:r>
        <w:rPr>
          <w:lang w:val="ne_NP" w:bidi="ne_NP"/>
        </w:rPr>
        <w:t xml:space="preserve"> र </w:t>
      </w:r>
      <w:r>
        <w:rPr>
          <w:lang w:val="ne_NP" w:bidi="ne_NP"/>
        </w:rPr>
        <w:t>दूध</w:t>
      </w:r>
      <w:r>
        <w:rPr>
          <w:lang w:val="ne_NP" w:bidi="ne_NP"/>
        </w:rPr>
        <w:t>को तस्वीर देखाउनुहोस्।</w:t>
      </w:r>
    </w:p>
    <w:p>
      <w:pPr/>
      <w:r>
        <w:rPr>
          <w:lang w:val="ne_NP" w:bidi="ne_NP"/>
        </w:rPr>
      </w:r>
      <w:r>
        <w:rPr>
          <w:lang w:val="ne_NP" w:bidi="ne_NP"/>
        </w:rPr>
        <w:t>तेस्रो दृश्यको कुराकानीलाई दृशयात्मक बनाउनुहोस। पात्रहरूको स्थिति र कुराकानीको प्रवाहमा ध्यान दिनुहोस्। यस दृश्यमा, तीन जनाले सायद अझै रूखको छायामा खाइरहेका छन्। उनीहरूलाई केही आवश्यक पर्दा अब्राहाम नजिकै उभिन्छन्। सारा पाल भित्र, पालको प्रवेशद्वारको पछाडि उभिन्छिन्। उनले तिनीहरूको कुराकानी सुन्न सक्छिन्, तर पुरुषहरूले सायद उनलाई देख्न सक्दैनन्। यो कुरा सम्झनु महत्त्वपूर्ण छ कि त्यो संस्कृतिमा, महिलाहरूले पुरुषहरूसँगै बसेर खाना खानु सायद उचित मानिँदैन। त्यसैले सारा पालमा बस्छिन्।</w:t>
      </w:r>
    </w:p>
    <w:p>
      <w:pPr/>
      <w:r>
        <w:rPr>
          <w:lang w:val="ne_NP" w:bidi="ne_NP"/>
        </w:rPr>
      </w:r>
      <w:r>
        <w:rPr>
          <w:lang w:val="ne_NP" w:bidi="ne_NP"/>
        </w:rPr>
        <w:t xml:space="preserve">यहाँ रोक्नुहोस् र समूहमा छलफल गर्नुहोस्: यदि यो तपाईंको संस्कृति थियो भने महिलाहरूले पाहुनाहरूसँग खाना खाने बेला के गर्थे? महिलाहरू कहाँ हुनेथिए? यो कथा तपाईंको संस्कृतिबाट कसरी फरक छ? अडियो रोक्‍नुहोस्। </w:t>
      </w:r>
    </w:p>
    <w:p>
      <w:pPr/>
      <w:r>
        <w:rPr>
          <w:lang w:val="ne_NP" w:bidi="ne_NP"/>
        </w:rPr>
      </w:r>
      <w:r>
        <w:rPr>
          <w:lang w:val="ne_NP" w:bidi="ne_NP"/>
        </w:rPr>
        <w:t>कथाले अब्राहामसँग कुराकानी गरेको बेला तीन आगन्तुकहरूको नामलाई कसरी राखिन्छ भन्ने कुरामा ध्यान दिनुहोस्। पहिला, कथाले तीन जना मानिसहरू बोल्छन् भनी बताउँछ, त्यसपछि तीमध्ये एक जना बोल्छन् भन्छ, र अन्तमा ती मानिसहरूमध्ये एक जना याहवे हुनुहुन्थ्यो र याहवे बोल्नुहुन्छ भनी प्रकट गर्छ।</w:t>
      </w:r>
    </w:p>
    <w:p>
      <w:pPr/>
      <w:r>
        <w:rPr>
          <w:lang w:val="ne_NP" w:bidi="ne_NP"/>
        </w:rPr>
      </w:r>
      <w:r>
        <w:rPr>
          <w:lang w:val="ne_NP" w:bidi="ne_NP"/>
        </w:rPr>
        <w:t>ति तीन मानिसहरूले अब्राहामलाई सोध्छन्, "तिम्री पत्नी सारा कहाँ छिन्?"</w:t>
      </w:r>
    </w:p>
    <w:p>
      <w:pPr/>
      <w:r>
        <w:rPr>
          <w:lang w:val="ne_NP" w:bidi="ne_NP"/>
        </w:rPr>
      </w:r>
      <w:r>
        <w:rPr>
          <w:lang w:val="ne_NP" w:bidi="ne_NP"/>
        </w:rPr>
        <w:t>अब्राहामले जवाफ दिन्छन्, "उनी त्यहाँ, पालमा छिन्।"</w:t>
      </w:r>
    </w:p>
    <w:p>
      <w:pPr/>
      <w:r>
        <w:rPr>
          <w:lang w:val="ne_NP" w:bidi="ne_NP"/>
        </w:rPr>
      </w:r>
      <w:r>
        <w:rPr>
          <w:lang w:val="ne_NP" w:bidi="ne_NP"/>
        </w:rPr>
        <w:t>पुरुषहरूमध्ये एक जना बोल्छ। उनले एउटा शब्दबाट सुरु गर्छन् जसको अर्थ उनले भन्न लागेको कुरा अचम्म लाग्ने र महत्त्वपूर्ण छ भन्ने हुन्छ। ती मानिसले भने, "सुन्नुहोस्, म अर्को वर्ष यही समयमा तपाईंकहाँ फर्किनेछु, र तपाईंकी पत्नी साराले छोरा जन्माउनेछिन्!"</w:t>
      </w:r>
    </w:p>
    <w:p>
      <w:pPr/>
      <w:r>
        <w:rPr>
          <w:lang w:val="ne_NP" w:bidi="ne_NP"/>
        </w:rPr>
      </w:r>
      <w:r>
        <w:rPr>
          <w:lang w:val="ne_NP" w:bidi="ne_NP"/>
        </w:rPr>
        <w:t>अब, साराले पालको प्रवेशद्वार पछाडिबाट यो सम्पूर्ण कुराकानी सुनिरहेकी थिइन्। महिलाहरूले सन्तान जन्माउन सक्ने उमेर भन्दा साराको उमेर धेरै कटिसकेको थियो, त्यसैले उनी मनमनै हाँस्न थालिन् र सोचिन्, "म वृद्ध र कमजोर छु, त्यसकारण म कसरी सन्तान जन्माउनुको आनन्द महसुस गर्न सक्छु, विशेषतः किनकि मेरा पति पनि वृद्ध हुनुहुन्छ?" साराले यस प्रश्नको जवाफको आशा गर्दिनन्। उनी मान्छिन् कि यस प्रश्नको जवाफ उनले सन्तान जन्माउन नसक्ने कुरा नै हो।</w:t>
      </w:r>
    </w:p>
    <w:p>
      <w:pPr/>
      <w:r>
        <w:rPr>
          <w:lang w:val="ne_NP" w:bidi="ne_NP"/>
        </w:rPr>
      </w:r>
      <w:r>
        <w:rPr>
          <w:lang w:val="ne_NP" w:bidi="ne_NP"/>
        </w:rPr>
        <w:t>अब कथाले याहवेको रूपमा बोल्ने मानिसको पहिचान गर्छ। त्यसपछि याहवेले अब्राहामलाई भन्नुहुन्छ, "सारा किन हाँसिन्? उनले किन भनिन्, 'के म जस्तै वृद्ध महिलाले बच्चा जन्माउन सक्छु?' के म, याहवेका लागि केही असम्भव छ?" परमप्रभुले यी प्रश्नहरू सोध्ने तरिकाले उहाँले अब्राहामबाट जवाफको आशा गर्नुहुन्न भन्ने कुरा देखाउँछ। उनले परमप्रभुका लागि केही पनि असम्भव छैन भनेर भनिरहेका छन्।</w:t>
      </w:r>
    </w:p>
    <w:p>
      <w:pPr/>
      <w:r>
        <w:rPr>
          <w:lang w:val="ne_NP" w:bidi="ne_NP"/>
        </w:rPr>
      </w:r>
      <w:r>
        <w:rPr>
          <w:lang w:val="ne_NP" w:bidi="ne_NP"/>
        </w:rPr>
        <w:t>परमप्रभु भन्नुहुन्छ, "मैले तिमीलाई भनेजस्तै, अर्को वर्ष यस समयमा म फर्किनेछु, र साराको एउटा छोरा हुनेछ।" यहाँ, परमप्रभुले जोड दिनका लागि आफूलाई दोहोर्याउनुहुन्छ।</w:t>
      </w:r>
    </w:p>
    <w:p>
      <w:pPr/>
      <w:r>
        <w:rPr>
          <w:lang w:val="ne_NP" w:bidi="ne_NP"/>
        </w:rPr>
      </w:r>
      <w:r>
        <w:rPr>
          <w:lang w:val="ne_NP" w:bidi="ne_NP"/>
        </w:rPr>
        <w:t xml:space="preserve">यहाँ रोक्नुहोस् र समूहमा छलफल गर्नुहोस्। अब्राहामका बारेमा कथाहरूले धेरै जानकारी दोहोर्‍याउँछन्। धेरै पटक यहोवाले एउटै कुरालाई विभिन्न तरिकाले धेरै पटक भन्नुहुन्छ। तपाईंको कथाहरूमा, तपाईं कसरी जोड दिनुहुन्छ वा मानिसहरूलाई जानकारी सम्झन मद्दत गर्नुहुन्छ? के तपाईं जानकारी दोहोर्याउनुहुन्छ? अडियो रोक्‍नुहोस्। </w:t>
      </w:r>
    </w:p>
    <w:p>
      <w:pPr/>
      <w:r>
        <w:rPr>
          <w:lang w:val="ne_NP" w:bidi="ne_NP"/>
        </w:rPr>
      </w:r>
      <w:r>
        <w:rPr>
          <w:lang w:val="ne_NP" w:bidi="ne_NP"/>
        </w:rPr>
        <w:t>सारा यति डराएकी छिन् कि उनले यसलाई अस्वीकार गर्छिन् र भन्छिन्, "म हाँसेकी थिइनँ।"</w:t>
      </w:r>
    </w:p>
    <w:p>
      <w:pPr/>
      <w:r>
        <w:rPr>
          <w:lang w:val="ne_NP" w:bidi="ne_NP"/>
        </w:rPr>
      </w:r>
      <w:r>
        <w:rPr>
          <w:lang w:val="ne_NP" w:bidi="ne_NP"/>
        </w:rPr>
        <w:t>तर परमप्रभुले भन्नुहुन्छ, "त्यो सत्य होइन।" तिमी हाँसेकी थियौ।" यहाँ, परमप्रभुले साराले भनेको कुराको खण्डन गर्नुहुन्छ र उनलाई यो सत्य छैन भनेर भन्नुहुन्छ। जब कसैले अरू कसैको कुरा काट्छ वा खण्डन गर्छ, तब तपाईंले आफ्नो भाषामा प्रयोग गर्ने जुनसुकै वाक्यांश वा शब्दहरू प्रयोग गर्नुपर्छ।</w:t>
      </w:r>
    </w:p>
    <w:p>
      <w:pPr/>
      <w:r>
        <w:rPr>
          <w:lang w:val="ne_NP" w:bidi="ne_NP"/>
        </w:rPr>
      </w:r>
      <w:r>
        <w:rPr>
          <w:lang w:val="ne_NP" w:bidi="ne_NP"/>
        </w:rPr>
        <w:t>अब, समूहले स्टोरीबोर्ड, तयार पार्न, चित्र कोरेर वा बस्तुहरू प्रयोग गरेर यस खण्ड र कृयाकलापलाई दृश्यात्मक बनाउन पर्छ।</w:t>
      </w:r>
      <w:r>
        <w:rPr>
          <w:lang w:val="ne_NP" w:bidi="ne_NP"/>
        </w:rPr>
      </w:r>
    </w:p>
    <w:p>
      <w:pPr>
        <w:pStyle w:val="Heading3"/>
      </w:pPr>
      <w:r>
        <w:rPr>
          <w:lang w:val="ne_NP" w:bidi="ne_NP"/>
        </w:rPr>
        <w:t>Step 4</w:t>
      </w:r>
    </w:p>
    <w:p>
      <w:pPr/>
      <w:r>
        <w:rPr>
          <w:lang w:val="ne_NP" w:bidi="ne_NP"/>
        </w:rPr>
      </w:r>
      <w:r>
        <w:rPr>
          <w:lang w:val="ne_NP" w:bidi="ne_NP"/>
        </w:rPr>
        <w:t>सबैभन्दा सजिलोसँग बुझिने अनुवादमा उत्पत्ति १८:१–१५ को श्रव्य संस्करण सुन्नुहोस्।</w:t>
      </w:r>
    </w:p>
    <w:p>
      <w:pPr/>
      <w:r>
        <w:rPr>
          <w:lang w:val="ne_NP" w:bidi="ne_NP"/>
        </w:rPr>
      </w:r>
      <w:r>
        <w:rPr>
          <w:lang w:val="ne_NP" w:bidi="ne_NP"/>
        </w:rPr>
        <w:t>यस चरणमा, समूहले खण्डलाई नाटकीय बनाउनेछन्।</w:t>
      </w:r>
    </w:p>
    <w:p>
      <w:pPr/>
      <w:r>
        <w:rPr>
          <w:lang w:val="ne_NP" w:bidi="ne_NP"/>
        </w:rPr>
      </w:r>
      <w:r>
        <w:rPr>
          <w:lang w:val="ne_NP" w:bidi="ne_NP"/>
        </w:rPr>
        <w:t>यस खण्डमा तीन दृश्यहरू छन्।</w:t>
      </w:r>
    </w:p>
    <w:p>
      <w:pPr/>
      <w:r>
        <w:rPr>
          <w:lang w:val="ne_NP" w:bidi="ne_NP"/>
        </w:rPr>
      </w:r>
      <w:r>
        <w:rPr>
          <w:lang w:val="ne_NP" w:bidi="ne_NP"/>
        </w:rPr>
        <w:t>यस कथामा यि पात्रहरु समावेश छन्:</w:t>
      </w:r>
    </w:p>
    <w:p>
      <w:pPr>
        <w:pStyle w:val="ListBullet"/>
        <w:spacing w:line="240" w:lineRule="auto"/>
        <w:ind w:left="720"/>
      </w:pPr>
      <w:r>
        <w:rPr>
          <w:lang w:val="ne_NP" w:bidi="ne_NP"/>
        </w:rPr>
      </w:r>
      <w:r>
        <w:rPr>
          <w:lang w:val="ne_NP" w:bidi="ne_NP"/>
        </w:rPr>
        <w:t>अब्राहाम</w:t>
      </w:r>
    </w:p>
    <w:p>
      <w:pPr>
        <w:pStyle w:val="ListBullet"/>
        <w:spacing w:line="240" w:lineRule="auto"/>
        <w:ind w:left="720"/>
      </w:pPr>
      <w:r>
        <w:rPr>
          <w:lang w:val="ne_NP" w:bidi="ne_NP"/>
        </w:rPr>
      </w:r>
      <w:r>
        <w:rPr>
          <w:lang w:val="ne_NP" w:bidi="ne_NP"/>
        </w:rPr>
        <w:t>सारा</w:t>
      </w:r>
    </w:p>
    <w:p>
      <w:pPr>
        <w:pStyle w:val="ListBullet"/>
        <w:spacing w:line="240" w:lineRule="auto"/>
        <w:ind w:left="720"/>
      </w:pPr>
      <w:r>
        <w:rPr>
          <w:lang w:val="ne_NP" w:bidi="ne_NP"/>
        </w:rPr>
      </w:r>
      <w:r>
        <w:rPr>
          <w:lang w:val="ne_NP" w:bidi="ne_NP"/>
        </w:rPr>
        <w:t>र तीन आगन्तुकहरू, जसमध्ये एक परमेश्वर हुनुहुन्थ्यो</w:t>
      </w:r>
    </w:p>
    <w:p>
      <w:pPr/>
      <w:r>
        <w:rPr>
          <w:lang w:val="ne_NP" w:bidi="ne_NP"/>
        </w:rPr>
      </w:r>
      <w:r>
        <w:rPr>
          <w:lang w:val="ne_NP" w:bidi="ne_NP"/>
        </w:rPr>
        <w:t>समूहको रूपमा, यो खण्डलाई दुई पटक अभिनय गर्नुहोस्। तपाईंले आफ्नो भाषामा खण्डलाई अभिनय गर्नुपर्छ।</w:t>
      </w:r>
    </w:p>
    <w:p>
      <w:pPr/>
      <w:r>
        <w:rPr>
          <w:lang w:val="ne_NP" w:bidi="ne_NP"/>
        </w:rPr>
      </w:r>
      <w:r>
        <w:rPr>
          <w:lang w:val="ne_NP" w:bidi="ne_NP"/>
        </w:rPr>
        <w:t>पहिला, कथा नरोकिकन अभिनय गर्नुहोस्। संवाद, प्रवाह, प्लटलाइन र खण्डको कालक्रममा ध्यान दिनुहोस्। तपाईंले कठिन खण्ड वा महत्त्वपूर्ण भागहरूको अभिनय छोड्नुहुन्न भनी निश्चित गर्नुहोस्। कथाको प्रत्येक भाग सम्झन एक अर्कालाई मद्दत गर्नुहोस्।</w:t>
      </w:r>
    </w:p>
    <w:p>
      <w:pPr/>
      <w:r>
        <w:rPr>
          <w:lang w:val="ne_NP" w:bidi="ne_NP"/>
        </w:rPr>
      </w:r>
      <w:r>
        <w:rPr>
          <w:lang w:val="ne_NP" w:bidi="ne_NP"/>
        </w:rPr>
        <w:t>यस अडियोलाई यहाँ रोक्नुहोस् र खण्डलाई अभिनय गर्नुहोस्।</w:t>
      </w:r>
    </w:p>
    <w:p>
      <w:pPr/>
      <w:r>
        <w:rPr>
          <w:lang w:val="ne_NP" w:bidi="ne_NP"/>
        </w:rPr>
      </w:r>
      <w:r>
        <w:rPr>
          <w:lang w:val="ne_NP" w:bidi="ne_NP"/>
        </w:rPr>
        <w:t>समूहले यस खण्डलाई दोस्रो पटक अभिनय गर्नुपर्छ। नाटकको केही निश्चित बिन्दुहरूमा, नाटकलाई रोक्नुहोस् र पात्र खेल्ने व्यक्तिलाई सोध्नुहोस् "तपाईं के महसुस गर्दै हुनुहुन्छ वा के सोचिरहनु भएको छ?" पात्र निभाउने व्यक्तिले यदि आफू त्यो पात्र भएको भए कस्तो महसुस गर्थे वा सोच्थे भन्ने जवाफ दिनुपर्छ। त्यसपछि नाटकलाई पुन: सुरु गर्नुहोस्।</w:t>
      </w:r>
    </w:p>
    <w:p>
      <w:pPr/>
      <w:r>
        <w:rPr>
          <w:lang w:val="ne_NP" w:bidi="ne_NP"/>
        </w:rPr>
      </w:r>
      <w:r>
        <w:rPr>
          <w:lang w:val="ne_NP" w:bidi="ne_NP"/>
        </w:rPr>
        <w:t>यस अडियोलाई यहाँ रोक्नुहोस् र खण्डलाई दोस्रो पटक अभिनय गर्नुहोस्।</w:t>
      </w:r>
    </w:p>
    <w:p>
      <w:pPr/>
      <w:r>
        <w:rPr>
          <w:lang w:val="ne_NP" w:bidi="ne_NP"/>
        </w:rPr>
      </w:r>
      <w:r>
        <w:rPr>
          <w:lang w:val="ne_NP" w:bidi="ne_NP"/>
        </w:rPr>
        <w:t>नाटक र सम्भावित प्रतिक्रियाहरूको एउटा उदाहरण तल दिइएको छ।</w:t>
      </w:r>
    </w:p>
    <w:p>
      <w:pPr/>
      <w:r>
        <w:rPr>
          <w:lang w:val="ne_NP" w:bidi="ne_NP"/>
        </w:rPr>
      </w:r>
      <w:r>
        <w:rPr>
          <w:lang w:val="ne_NP" w:bidi="ne_NP"/>
        </w:rPr>
        <w:t>अब्राहाम मम्रेका रूखहरूको छेउमा बसोबास गर्थे। एक दिन, आफ्नो पालको प्रवेशद्वार नजिकै बसिरहेका बेला, अब्राहामले माथि हेर्दा अचानक तीन जना मानिसहरू आफ्नो अगाडि उभिएको देखे। उनी तिनीहरूकहाँ दगुरेर गए र मुख्य व्यक्तिलाई भने, "महोदय, यदि तपाईंलाई यो उचित लाग्छ भने, कृपया यहाँ केही बेर रोकिएर आराम गर्नुहोस्।" यस रूखको छायामा आराम गर्नुहोस्। म तपाईंको खुट्टा धुनका लागि पानी मगाउनेछु। र तपाईंले मलाई, आफ्नो सेवकलाई, यहाँ आएर सम्मान दिनुभएको हुनाले, तपाईंले आफ्नो यात्रा जारी राख्नुअघि तपाईंलाई स्फूर्ति दिन म केही खाना तयार गर्छु।</w:t>
      </w:r>
    </w:p>
    <w:p>
      <w:pPr/>
      <w:r>
        <w:rPr>
          <w:lang w:val="ne_NP" w:bidi="ne_NP"/>
        </w:rPr>
      </w:r>
      <w:r>
        <w:rPr>
          <w:lang w:val="ne_NP" w:bidi="ne_NP"/>
        </w:rPr>
        <w:t>अभिनय रोक्नुहोस्: अब्राहामको भूमिका खेल्ने कलाकारलाई सोध्नुहोस्, "तपाईं के महसुस गर्दै हुनुहुन्छ वा के सोचिरहनुभएको छ?" तपाईंले यस्ता कुराहरू सुन्न सक्नुहुन्छ, "म एउटा असल मेजमान बन्न चाहन्छु," वा "म यी तीनजना मानिसहरूलाई देखेर छक्क परेको छु," वा "म यी मानिसहरूलाई राम्रोसँग अभिवादन गर्न बाध्य महसुस गर्छु।" नाटक फेरि सुरु गर्नुहोस्।</w:t>
      </w:r>
    </w:p>
    <w:p>
      <w:pPr/>
      <w:r>
        <w:rPr>
          <w:lang w:val="ne_NP" w:bidi="ne_NP"/>
        </w:rPr>
      </w:r>
      <w:r>
        <w:rPr>
          <w:lang w:val="ne_NP" w:bidi="ne_NP"/>
        </w:rPr>
        <w:t>ती मानिसहरूले भने, "ठीक छ, तिमिले भन्नुभएको कुराहरू गरौँ।"</w:t>
      </w:r>
    </w:p>
    <w:p>
      <w:pPr/>
      <w:r>
        <w:rPr>
          <w:lang w:val="ne_NP" w:bidi="ne_NP"/>
        </w:rPr>
      </w:r>
      <w:r>
        <w:rPr>
          <w:lang w:val="ne_NP" w:bidi="ne_NP"/>
        </w:rPr>
        <w:t>त्यसैले अब्राहाम हतारिँदै पालभित्र सारा भएको ठाउँमा गए। उनले भने, "छिटो! तिम्रो सबैभन्दा राम्रो पिठोका तीन ठूला भागहरू लेऊ र रोटी बनाऊ।" त्यसपछि अब्राहाम आफ्नो गाईहरूको बथानतिर दगुरे र एउटा बाछो रोजे, जसको मासु कमलो र खानका लागि राम्रो थियो। उनले पकाउन एउटा नोकरलाई बाछा दिए। त्यसपछि उनले तीन मानिसहरूलाई दही, दूध र पकाएको बाछा दिए। तिनीहरूले खाँदै गर्दा, अब्राहामले रूखहरूको छहारीमुनि तिनीहरूको सेवा गरे।</w:t>
      </w:r>
    </w:p>
    <w:p>
      <w:pPr/>
      <w:r>
        <w:rPr>
          <w:lang w:val="ne_NP" w:bidi="ne_NP"/>
        </w:rPr>
      </w:r>
      <w:r>
        <w:rPr>
          <w:lang w:val="ne_NP" w:bidi="ne_NP"/>
        </w:rPr>
        <w:t>अभिनय रोक्नुहोस्: अब्राहामको भूमिका खेल्ने कलाकारलाई सोध्नुहोस्, "तपाईं के महसुस गर्दै हुनुहुन्छ वा के सोचिरहनुभएको छ?" तपाईंले यस्ता कुराहरू सुन्न सक्नुहुन्छ, "म राम्रो मेजबान हुन हतारिरहेको छु," वा "म आफ्ना पाहुनाहरूलाई राम्रोसँग आतिथ्य गरिरहेको छु भन्ने कुरा सुनिश्चित गर्न हामीले खान सक्ने भन्दा बढी खाना तयार गरिरहेको छु," वा "म आफ्ना पाहुनाहरूप्रति उदार हुन चाहन्छु।" साराको भूमिका खेल्ने कलाकारलाई सोध्नुहोस्, "तपाईं के महसुस गर्दै हुनुहुन्छ वा के सोचिरहनुभएको छ?" तपाईंले यस्ता कुराहरू सुन्न सक्नुहुन्छ, "यी मानिसहरू को हुन् र के भइरहेको छ भनेर म जान्न चाहन्छु, त्यसैले म तिनीहरूको कुराकानी सुनिरहेको छु," वा "म उत्सुक छु।" नाटक फेरि सुरु गर्नुहोस्।</w:t>
      </w:r>
    </w:p>
    <w:p>
      <w:pPr/>
      <w:r>
        <w:rPr>
          <w:lang w:val="ne_NP" w:bidi="ne_NP"/>
        </w:rPr>
      </w:r>
      <w:r>
        <w:rPr>
          <w:lang w:val="ne_NP" w:bidi="ne_NP"/>
        </w:rPr>
        <w:t>तीन मानिसहरूले अब्राहामलाई सोधे, "तिम्री पत्नी सारा कहाँ छिन्?"</w:t>
      </w:r>
    </w:p>
    <w:p>
      <w:pPr/>
      <w:r>
        <w:rPr>
          <w:lang w:val="ne_NP" w:bidi="ne_NP"/>
        </w:rPr>
      </w:r>
      <w:r>
        <w:rPr>
          <w:lang w:val="ne_NP" w:bidi="ne_NP"/>
        </w:rPr>
        <w:t>अब्राहामले जवाफ दिए, "उनी पाल भित्रै छिन्।"</w:t>
      </w:r>
    </w:p>
    <w:p>
      <w:pPr/>
      <w:r>
        <w:rPr>
          <w:lang w:val="ne_NP" w:bidi="ne_NP"/>
        </w:rPr>
      </w:r>
      <w:r>
        <w:rPr>
          <w:lang w:val="ne_NP" w:bidi="ne_NP"/>
        </w:rPr>
        <w:t>ती मानिसहरूमध्ये एकले भने, "म अर्को वर्ष यही समयमा फर्कनेछु, र साराले बच्चा पाउनेछिन्।"</w:t>
      </w:r>
    </w:p>
    <w:p>
      <w:pPr/>
      <w:r>
        <w:rPr>
          <w:lang w:val="ne_NP" w:bidi="ne_NP"/>
        </w:rPr>
      </w:r>
      <w:r>
        <w:rPr>
          <w:lang w:val="ne_NP" w:bidi="ne_NP"/>
        </w:rPr>
        <w:t>सारा पाल भित्रबाट सुनिरहेकी थिइन्। सारा र अब्राहाम धेरै वृद्ध थिए, र साराले अब सन्तान जन्माउन सक्दिनथिन्। त्यसैले सारा हाँसिन् र मनमनै भनिन्, "म जस्तै जीर्ण अवस्थाकी महिलाले कसरी सन्तान पाउने सुख भोग्न सक्छु र, विशेष गरी जब मेरा पति पनि यति वृद्ध भइसक्नुभएको छ?"</w:t>
      </w:r>
    </w:p>
    <w:p>
      <w:pPr/>
      <w:r>
        <w:rPr>
          <w:lang w:val="ne_NP" w:bidi="ne_NP"/>
        </w:rPr>
      </w:r>
      <w:r>
        <w:rPr>
          <w:lang w:val="ne_NP" w:bidi="ne_NP"/>
        </w:rPr>
        <w:t>अभिनय रोक्नुहोस्: साराको भूमिका खेल्ने कलाकारलाई सोध्नुहोस्, "तपाईं के महसुस गर्दै हुनुहुन्छ वा के सोचिरहनुभएको छ?" तपाईंले यस्ता कुराहरू सुन्न सक्नुहुन्छ, "म अविश्वासमा हाँसिरहेको छु, किनभने म यति उमेर ढल्केको अवस्थामा सन्तान जन्माउने कल्पना गर्न सक्दिन," वा "यो मलाई असम्भव लाग्छ," वा "म वृद्ध र थकित छु, र मलाई थाहा छ कि मेरो शरीरले अब सन्तान जन्माउन सक्दैन, त्यसैले परमेश्वरले मलाई सन्तान दिनुहुनेछ भन्ने कुरामा मलाई विश्वास लाग्दैन।" नाटक फेरि सुरु गर्नुहोस्।</w:t>
      </w:r>
    </w:p>
    <w:p>
      <w:pPr/>
      <w:r>
        <w:rPr>
          <w:lang w:val="ne_NP" w:bidi="ne_NP"/>
        </w:rPr>
      </w:r>
      <w:r>
        <w:rPr>
          <w:lang w:val="ne_NP" w:bidi="ne_NP"/>
        </w:rPr>
        <w:t>त्यसपछि परमप्रभुले अब्राहामलाई भन्नुभयो, "सारा किन हाँसिन्?" उनले किन सोध्छिन्, 'म जस्तै वृद्ध महिलाले बच्चा जन्माउन सक्छिन्?' के परमेश्वरका लागि केही धेरै गाह्रो छ? म अर्को वर्ष यही समयमा फर्किनेछु, र साराको एउटा छोरा हुनेछ।"</w:t>
      </w:r>
    </w:p>
    <w:p>
      <w:pPr/>
      <w:r>
        <w:rPr>
          <w:lang w:val="ne_NP" w:bidi="ne_NP"/>
        </w:rPr>
      </w:r>
      <w:r>
        <w:rPr>
          <w:lang w:val="ne_NP" w:bidi="ne_NP"/>
        </w:rPr>
        <w:t>अभिनय रोक्नुहोस्: यहोवाको भूमिका खेलिरहेका कलाकार, जो ती तीन मानिसहरूमध्ये एक हुन्, उहाँलाई सोध्नुहोस्, "तपाईं के महसुस गर्दै हुनुहुन्छ वा के सोचिरहनुभएको छ?" तपाईंले यस्ता कुराहरू सुन्न सक्नुहुन्छ, "साराले मलाई विश्वास नगरेकोमा म अपमानित छु," वा "मैले सारालाई बच्चा दिनु मेरो लागि धेरै गाह्रो हुनेछ भन्ने उसले सोचेकोमा मलाई झर्को लागिरहेको छ।" नाटक फेरि सुरु गर्नुहोस्।</w:t>
      </w:r>
    </w:p>
    <w:p>
      <w:pPr/>
      <w:r>
        <w:rPr>
          <w:lang w:val="ne_NP" w:bidi="ne_NP"/>
        </w:rPr>
      </w:r>
      <w:r>
        <w:rPr>
          <w:lang w:val="ne_NP" w:bidi="ne_NP"/>
        </w:rPr>
        <w:t>सारा डराइन्, त्यसैले उनले भनिन्, "म हाँसिनँ।"</w:t>
      </w:r>
    </w:p>
    <w:p>
      <w:pPr/>
      <w:r>
        <w:rPr>
          <w:lang w:val="ne_NP" w:bidi="ne_NP"/>
        </w:rPr>
      </w:r>
      <w:r>
        <w:rPr>
          <w:lang w:val="ne_NP" w:bidi="ne_NP"/>
        </w:rPr>
        <w:t>तर परमप्रभुले भन्नुभयो, "होइन, तिमी हाँस्यौ।"</w:t>
      </w:r>
    </w:p>
    <w:p>
      <w:pPr/>
      <w:r>
        <w:rPr>
          <w:lang w:val="ne_NP" w:bidi="ne_NP"/>
        </w:rPr>
      </w:r>
      <w:r>
        <w:rPr>
          <w:lang w:val="ne_NP" w:bidi="ne_NP"/>
        </w:rPr>
        <w:t>कार्य समाप्त गर्नुहोस्। साराको भूमिका खेल्ने कलाकारलाई सोध्नुहोस्, "तपाईं के महसुस गर्दै हुनुहुन्छ वा के सोचिरहनुभएको छ?" तपाईंले यस्ता कुराहरू सुन्न सक्नुहुन्छ, "मैले भर्खरै महसुस गरेँ कि म परमेश्वरसँग कुरा गर्दैछु, र म डराएको छु," वा "म डराएको छु किनभने परमेश्वरले मलाई सुन्न सक्नुहुने रहेछ भन्ने कुरा मैले महसुस नै गरेको थिइनँ।" परमप्रभुको भूमिका खेल्ने कलाकारलाई सोध्नुहोस्, "तपाईं के महसुस गर्दै हुनुहुन्छ वा के सोचिरहनुभएको छ?" तपाईंले यस्ता कुराहरू सुन्न सक्नुहुन्छ, "मैले सारालाई सुन्न सकेँ भन्ने कुरा उनले थाहा पाऊन् भन्ने म चाहन्छु," वा "उनी हाँसेको मलाई थाहा छ भन्ने कुरा साराले थाहा पाऊन् भन्ने म चाहन्छु।"</w:t>
      </w:r>
      <w:r>
        <w:rPr>
          <w:lang w:val="ne_NP" w:bidi="ne_NP"/>
        </w:rPr>
      </w:r>
    </w:p>
    <w:p>
      <w:pPr>
        <w:pStyle w:val="Heading3"/>
      </w:pPr>
      <w:r>
        <w:rPr>
          <w:lang w:val="ne_NP" w:bidi="ne_NP"/>
        </w:rPr>
        <w:t>Step 5</w:t>
      </w:r>
    </w:p>
    <w:p>
      <w:pPr/>
      <w:r>
        <w:rPr>
          <w:lang w:val="ne_NP" w:bidi="ne_NP"/>
        </w:rPr>
      </w:r>
      <w:r>
        <w:rPr>
          <w:lang w:val="ne_NP" w:bidi="ne_NP"/>
        </w:rPr>
        <w:t>पाठलाई बुझ्न-सजिलो संस्करणमा एकपटक सुन्नुहोस्।</w:t>
      </w:r>
    </w:p>
    <w:p>
      <w:pPr/>
      <w:r>
        <w:rPr>
          <w:lang w:val="ne_NP" w:bidi="ne_NP"/>
        </w:rPr>
      </w:r>
      <w:r>
        <w:rPr>
          <w:b/>
          <w:lang w:val="ne_NP" w:bidi="ne_NP"/>
        </w:rPr>
        <w:t>यहोवा</w:t>
      </w:r>
      <w:r>
        <w:rPr>
          <w:lang w:val="ne_NP" w:bidi="ne_NP"/>
        </w:rPr>
        <w:t xml:space="preserve"> परमेश्वर अब्राहाम मम्रेका ठूला रूखहरूको छेउमा हुँदा उहाँकहाँ देखा पर्नुभयो। यो कथाले परमेश्वरको व्यक्तिगत नाम, याहवेको प्रयोग गर्दछ। शब्दावलीमा </w:t>
      </w:r>
      <w:r>
        <w:rPr>
          <w:lang w:val="ne_NP" w:bidi="ne_NP"/>
        </w:rPr>
        <w:t>याहवे</w:t>
      </w:r>
      <w:r>
        <w:rPr>
          <w:lang w:val="ne_NP" w:bidi="ne_NP"/>
        </w:rPr>
        <w:t>लाई हेर्नुहोस् र तपाईंले अघिल्लो कथाहरूमा प्रयोग गर्नुभएको याहवेका लागि त्यही शब्द प्रयोग गर्नुहोस्।</w:t>
      </w:r>
    </w:p>
    <w:p>
      <w:pPr/>
      <w:r>
        <w:rPr>
          <w:lang w:val="ne_NP" w:bidi="ne_NP"/>
        </w:rPr>
      </w:r>
      <w:r>
        <w:rPr>
          <w:lang w:val="ne_NP" w:bidi="ne_NP"/>
        </w:rPr>
        <w:t>एक दिन, अब्राहाम आफ्नो पालको प्रवेशद्वार बाहिर बसिरहेका थिए जब उनले माथि हेरे र अचानक तीन मानिसहरू नजिकै उभिरहेका देखे। अब्राहाम तिनीहरूलाई भेट्न दगुरे। उनी भुइँसम्म निहुरिए र सुरु गरे, "</w:t>
      </w:r>
      <w:r>
        <w:rPr>
          <w:b/>
          <w:lang w:val="ne_NP" w:bidi="ne_NP"/>
        </w:rPr>
        <w:t>महोदय।</w:t>
      </w:r>
      <w:r>
        <w:rPr>
          <w:lang w:val="ne_NP" w:bidi="ne_NP"/>
        </w:rPr>
        <w:t>" अब्राहामले यहाँ प्रयोग गरेको शब्दले कहिलेकाहीँ याहवेलाई बुझाउँछ, तर यो मानिसहरूका लागि प्रयोग गरिने एउटा आदरणीय शब्द पनि हुन सक्छ। यहाँ, अब्राहामलाई सायद आफूले याहवेसँग कुरा गरिरहेको छु भन्ने थाहा थिएन र उनले "महोदय" भन्न खोजेका थिए।</w:t>
      </w:r>
    </w:p>
    <w:p>
      <w:pPr/>
      <w:r>
        <w:rPr>
          <w:lang w:val="ne_NP" w:bidi="ne_NP"/>
        </w:rPr>
      </w:r>
      <w:r>
        <w:rPr>
          <w:lang w:val="ne_NP" w:bidi="ne_NP"/>
        </w:rPr>
        <w:t>अब्राहामले ती मानिसहरूलाई आफूसँग आराम गर्न र खान निमन्त्रणा गरे। मानिसहरू सहमत भए।</w:t>
      </w:r>
    </w:p>
    <w:p>
      <w:pPr/>
      <w:r>
        <w:rPr>
          <w:lang w:val="ne_NP" w:bidi="ne_NP"/>
        </w:rPr>
      </w:r>
      <w:r>
        <w:rPr>
          <w:lang w:val="ne_NP" w:bidi="ne_NP"/>
        </w:rPr>
        <w:t xml:space="preserve">त्यसपछि अब्राहाम छिटो पाल भित्र साराकहाँ पुगे र भने, "छिटो गर! तिम्रो सबैभन्दा राम्रो पिठो तीन </w:t>
      </w:r>
      <w:r>
        <w:rPr>
          <w:b/>
          <w:lang w:val="ne_NP" w:bidi="ne_NP"/>
        </w:rPr>
        <w:t>पाथी</w:t>
      </w:r>
      <w:r>
        <w:rPr>
          <w:lang w:val="ne_NP" w:bidi="ne_NP"/>
        </w:rPr>
        <w:t xml:space="preserve"> लिएर त्यसलाई </w:t>
      </w:r>
      <w:r>
        <w:rPr>
          <w:b/>
          <w:lang w:val="ne_NP" w:bidi="ne_NP"/>
        </w:rPr>
        <w:t>मुछेर</w:t>
      </w:r>
      <w:r>
        <w:rPr>
          <w:lang w:val="ne_NP" w:bidi="ne_NP"/>
        </w:rPr>
        <w:t xml:space="preserve"> रोटी बनाऊ। "पाथी" ले पिठोको ठूलो मात्रालाई बुझाउँछ। तिनीहरू लगभग ८ लिटर, ८ किलो, वा २ गैलन हुन सक्छन्। पिठो "मुछ्नु" भन्नाले पिठो र पानीको मिश्रणलाई तबसम्म मिच्नु र माड्नु भन्ने बुझिन्छ जबसम्म पिठो रोटीको आकार दिन सकिने मुछिएको पिठो बन्दैन।</w:t>
      </w:r>
    </w:p>
    <w:p>
      <w:pPr/>
      <w:r>
        <w:rPr>
          <w:lang w:val="ne_NP" w:bidi="ne_NP"/>
        </w:rPr>
      </w:r>
      <w:r>
        <w:rPr>
          <w:lang w:val="ne_NP" w:bidi="ne_NP"/>
        </w:rPr>
        <w:t xml:space="preserve">त्यसपछि अब्राहाम आफ्नो गाईहरूको बथानतिर दौडिए र एउटा कलिलो र राम्रो </w:t>
      </w:r>
      <w:r>
        <w:rPr>
          <w:b/>
          <w:lang w:val="ne_NP" w:bidi="ne_NP"/>
        </w:rPr>
        <w:t>बाछा</w:t>
      </w:r>
      <w:r>
        <w:rPr>
          <w:lang w:val="ne_NP" w:bidi="ne_NP"/>
        </w:rPr>
        <w:t xml:space="preserve"> रोजेर त्यसलाई छिटो तयार पार्नका लागि आफ्नो नोकरलाई दिए। बाछा गाईको बच्चा हो।</w:t>
      </w:r>
    </w:p>
    <w:p>
      <w:pPr/>
      <w:r>
        <w:rPr>
          <w:lang w:val="ne_NP" w:bidi="ne_NP"/>
        </w:rPr>
      </w:r>
      <w:r>
        <w:rPr>
          <w:lang w:val="ne_NP" w:bidi="ne_NP"/>
        </w:rPr>
        <w:t xml:space="preserve">जब खाना तयार भयो, अब्राहामले ती मानिसहरूलाई भुनेको मासु, </w:t>
      </w:r>
      <w:r>
        <w:rPr>
          <w:b/>
          <w:lang w:val="ne_NP" w:bidi="ne_NP"/>
        </w:rPr>
        <w:t>दही</w:t>
      </w:r>
      <w:r>
        <w:rPr>
          <w:lang w:val="ne_NP" w:bidi="ne_NP"/>
        </w:rPr>
        <w:t xml:space="preserve"> र दूध दिए। दही भन्नाले बाक्लो र अमिलो भएको दूधलाई बुझाउँछ।</w:t>
      </w:r>
    </w:p>
    <w:p>
      <w:pPr/>
      <w:r>
        <w:rPr>
          <w:lang w:val="ne_NP" w:bidi="ne_NP"/>
        </w:rPr>
      </w:r>
      <w:r>
        <w:rPr>
          <w:lang w:val="ne_NP" w:bidi="ne_NP"/>
        </w:rPr>
        <w:t>ती मानिसहरूले खाइरहँदा अब्राहामले रूखको छायामा तिनीहरूको सेवा गर्नुभयो।</w:t>
      </w:r>
    </w:p>
    <w:p>
      <w:pPr/>
      <w:r>
        <w:rPr>
          <w:lang w:val="ne_NP" w:bidi="ne_NP"/>
        </w:rPr>
      </w:r>
      <w:r>
        <w:rPr>
          <w:lang w:val="ne_NP" w:bidi="ne_NP"/>
        </w:rPr>
        <w:t xml:space="preserve">आगन्तुकहरूले अब्राहामसँग कुरा गर्दा, आगन्तुकहरूमध्ये एकले साराले अर्को वर्ष छोरा जन्माउनेछिन् भने। पालभित्र सुनिरहेकी सारा मनमनै हाँसिन् र भनिन्, "म जस्तो जीर्ण भइसकेकी स्त्रीले कसरी यस्तो सुख पाउन सक्छु र, विशेष गरी जब </w:t>
      </w:r>
      <w:r>
        <w:rPr>
          <w:b/>
          <w:lang w:val="ne_NP" w:bidi="ne_NP"/>
        </w:rPr>
        <w:t>मेरा मालिक, मेरा पति</w:t>
      </w:r>
      <w:r>
        <w:rPr>
          <w:lang w:val="ne_NP" w:bidi="ne_NP"/>
        </w:rPr>
        <w:t xml:space="preserve"> पनि यति वृद्ध भइसक्नुभएको छ?" कथामा, साराले अब्राहामलाई जनाउन पति शब्दको एउटा आदरणीय रूप प्रयोग गर्छिन्।</w:t>
      </w:r>
    </w:p>
    <w:p>
      <w:pPr/>
      <w:r>
        <w:rPr>
          <w:lang w:val="ne_NP" w:bidi="ne_NP"/>
        </w:rPr>
      </w:r>
      <w:r>
        <w:rPr>
          <w:lang w:val="ne_NP" w:bidi="ne_NP"/>
        </w:rPr>
        <w:t>त्यसपछि परमप्रभुले अब्राहामलाई सारा किन हाँसिन् भनेर सोध्नुभयो। सारा डराइन्, त्यसैले उनले आफू नहाँसेको कुरा बताइन्। तर परमप्रभुले भन्नुभयो, "होइन, तिमी हाँस्यौ।"</w:t>
      </w:r>
      <w:r>
        <w:rPr>
          <w:lang w:val="ne_NP" w:bidi="ne_NP"/>
        </w:rPr>
      </w:r>
    </w:p>
    <w:p>
      <w:pPr>
        <w:pStyle w:val="Heading3"/>
      </w:pPr>
      <w:r>
        <w:rPr>
          <w:lang w:val="ne_NP" w:bidi="ne_NP"/>
        </w:rPr>
        <w:t>Step 6</w:t>
      </w:r>
    </w:p>
    <w:p>
      <w:pPr/>
      <w:r>
        <w:rPr>
          <w:lang w:val="ne_NP" w:bidi="ne_NP"/>
        </w:rPr>
      </w:r>
      <w:r>
        <w:rPr>
          <w:lang w:val="ne_NP" w:bidi="ne_NP"/>
        </w:rPr>
        <w:t>अनुवादलाई सजिलोसँग बुझ्न यस खण्डको श्रव्य संस्करण सुन्‍नुहोस्।</w:t>
      </w:r>
    </w:p>
    <w:p>
      <w:pPr/>
      <w:r>
        <w:rPr>
          <w:lang w:val="ne_NP" w:bidi="ne_NP"/>
        </w:rPr>
      </w:r>
      <w:r>
        <w:rPr>
          <w:lang w:val="ne_NP" w:bidi="ne_NP"/>
        </w:rPr>
        <w:t>यस सत्रमा, एउटा समूहको रूपमा तपाईंको आफ्नै भाषामा खण्डलाई पुन: भन्न लगाउनुहोस्।</w:t>
      </w:r>
    </w:p>
    <w:p>
      <w:pPr/>
      <w:r>
        <w:rPr>
          <w:lang w:val="ne_NP" w:bidi="ne_NP"/>
        </w:rPr>
      </w:r>
      <w:r>
        <w:rPr>
          <w:lang w:val="ne_NP" w:bidi="ne_NP"/>
        </w:rPr>
        <w:t>पहिला, सम्पूर्ण समूहले खण्डलाई तपाईंको आफ्नै भाषामा बताउन अभ्यास गर्नुपर्छ। तपाईंले अघिल्लो चरणहरूमा निर्णय गर्नुभएको कुराहरू जस्तै कालक्रम, शब्दहरू, वाक्यांशहरू, भावनाहरू, वा तपाईंले छलफल गर्नुभएको अन्य कुराहरू यसमा समावेश गर्नलाई सम्झनुहोस्।</w:t>
      </w:r>
    </w:p>
    <w:p>
      <w:pPr/>
      <w:r>
        <w:rPr>
          <w:lang w:val="ne_NP" w:bidi="ne_NP"/>
        </w:rPr>
      </w:r>
      <w:r>
        <w:rPr>
          <w:lang w:val="ne_NP" w:bidi="ne_NP"/>
        </w:rPr>
        <w:t xml:space="preserve">एउटा समूहको सदस्यले खण्डका केही वाक्यहरू भन्नुपर्छ र रोकिनु पर्छ। समूहको अर्को सदस्यले खण्डको अर्को भाग भन्नु पर्छ र रोकिनु पर्छ। समूहले सम्पूर्ण खण्डलाई पुन: नभन्दासम्म यो गर्नुहोस्। यस चरणमा समूहका सदस्यहरूले एक अर्कालाई सच्याउन सक्छन्। अडियो रोक्‍नुहोस्। </w:t>
      </w:r>
    </w:p>
    <w:p>
      <w:pPr/>
      <w:r>
        <w:rPr>
          <w:lang w:val="ne_NP" w:bidi="ne_NP"/>
        </w:rPr>
      </w:r>
      <w:r>
        <w:rPr>
          <w:lang w:val="ne_NP" w:bidi="ne_NP"/>
        </w:rPr>
        <w:t xml:space="preserve">अर्को पटक, समूहको प्रत्येक सदस्यले कम्तिमा पनि एकचोटि सम्पूर्ण खण्डलाई नरोकी भन्नुपर्छ। समूहको सदस्यले खण्डलाई सम्झन मद्दत गर्न कुनैपनि वस्तुहरू, चालहरू, वा तिनीहरूको स्टोरीबोर्ड प्रयोग गर्न सक्छन्। अडियो रोक्‍नुहोस्। </w:t>
      </w:r>
    </w:p>
    <w:p>
      <w:pPr/>
      <w:r>
        <w:rPr>
          <w:lang w:val="ne_NP" w:bidi="ne_NP"/>
        </w:rPr>
      </w:r>
      <w:r>
        <w:rPr>
          <w:lang w:val="ne_NP" w:bidi="ne_NP"/>
        </w:rPr>
        <w:t xml:space="preserve">त्यसपछि, तपाईंलाई सबैभन्दा बढी मनपरेको खण्डको संस्करण कस्को हो समूहले निर्णय गर्न सक्छ। तपाईंलाई समूहको एउटा सदस्यले एउटा दृश्य बताएको तरिका मनपर्यो तर तपाईंलाई अर्को दृश्य अर्कै समुहको सदस्यले बताएको तरिका मनपर्यो भनेर तपाईहरू आफै निर्णय गर्न सक्नु हुन्छ। अडियो रोक्‍नुहोस्। </w:t>
      </w:r>
    </w:p>
    <w:p>
      <w:pPr/>
      <w:r>
        <w:rPr>
          <w:lang w:val="ne_NP" w:bidi="ne_NP"/>
        </w:rPr>
      </w:r>
      <w:r>
        <w:rPr>
          <w:lang w:val="ne_NP" w:bidi="ne_NP"/>
        </w:rPr>
        <w:t>अन्तमा, समूहले सबैजना सहमत हुने खण्डको अन्तिम संस्करणलाई सँगै राख्न सक्छन्। समूहको प्रत्येक सदस्यले यस खण्डको अन्तिम संस्करण सुनाउने अभ्यास गर्नुपर्छ।</w:t>
      </w:r>
      <w:r>
        <w:rPr>
          <w:lang w:val="ne_NP" w:bidi="ne_NP"/>
        </w:rPr>
      </w:r>
      <w:r>
        <w:rPr>
          <w:lang w:val="ne_NP" w:bidi="ne_NP"/>
        </w:rPr>
      </w:r>
    </w:p>
    <w:p>
      <w:pPr/>
      <w:r>
        <w:rPr>
          <w:lang w:val="ne_NP" w:bidi="ne_NP"/>
        </w:rPr>
      </w:r>
    </w:p>
    <w:p>
      <w:pPr>
        <w:pStyle w:val="Heading2"/>
      </w:pPr>
      <w:r>
        <w:rPr>
          <w:lang w:val="ne_NP" w:bidi="ne_NP"/>
        </w:rPr>
        <w:t>Genesis 18:16–33</w:t>
      </w:r>
      <w:r>
        <w:rPr>
          <w:lang w:val="ne_NP" w:bidi="ne_NP"/>
        </w:rPr>
      </w:r>
    </w:p>
    <w:p>
      <w:pPr>
        <w:pStyle w:val="Heading3"/>
      </w:pPr>
      <w:r>
        <w:rPr>
          <w:lang w:val="ne_NP" w:bidi="ne_NP"/>
        </w:rPr>
        <w:t>Step 1</w:t>
      </w:r>
    </w:p>
    <w:p>
      <w:pPr/>
      <w:r>
        <w:rPr>
          <w:lang w:val="ne_NP" w:bidi="ne_NP"/>
        </w:rPr>
      </w:r>
      <w:r>
        <w:rPr>
          <w:lang w:val="ne_NP" w:bidi="ne_NP"/>
        </w:rPr>
        <w:t>यस चरणमा, उत्पत्ति १८:१६–३३ सुन्नुहोस् र यसलाई आफ्नो हृदयमा राख्नुहोस्। सम्भव भएमा तीन फरक अनुवादहरूमा उत्पत्ति १८:१६–३३ को श्रव्य संस्करण तीन पटक सुन्नुहोस्। त्यसपछि, समूहमा तलको प्रश्‍नहरू छलफल गर्नुहोस्।</w:t>
      </w:r>
    </w:p>
    <w:p>
      <w:pPr>
        <w:pStyle w:val="ListBullet"/>
        <w:spacing w:line="240" w:lineRule="auto"/>
        <w:ind w:left="720"/>
      </w:pPr>
      <w:r>
        <w:rPr>
          <w:lang w:val="ne_NP" w:bidi="ne_NP"/>
        </w:rPr>
      </w:r>
      <w:r>
        <w:rPr>
          <w:lang w:val="ne_NP" w:bidi="ne_NP"/>
        </w:rPr>
        <w:t>यो खण्डमा तपाईंलाई के मन पर्‍यो?</w:t>
      </w:r>
    </w:p>
    <w:p>
      <w:pPr>
        <w:pStyle w:val="ListBullet"/>
        <w:spacing w:line="240" w:lineRule="auto"/>
        <w:ind w:left="720"/>
      </w:pPr>
      <w:r>
        <w:rPr>
          <w:lang w:val="ne_NP" w:bidi="ne_NP"/>
        </w:rPr>
      </w:r>
      <w:r>
        <w:rPr>
          <w:lang w:val="ne_NP" w:bidi="ne_NP"/>
        </w:rPr>
        <w:t>यो खण्डमा तपाईलाई कुन कुरा मन परेन वा बुझ्‍नुभएन?</w:t>
      </w:r>
    </w:p>
    <w:p>
      <w:pPr>
        <w:pStyle w:val="ListBullet"/>
        <w:spacing w:line="240" w:lineRule="auto"/>
        <w:ind w:left="720"/>
      </w:pPr>
      <w:r>
        <w:rPr>
          <w:lang w:val="ne_NP" w:bidi="ne_NP"/>
        </w:rPr>
      </w:r>
      <w:r>
        <w:rPr>
          <w:lang w:val="ne_NP" w:bidi="ne_NP"/>
        </w:rPr>
        <w:t>यो खण्डले हामीलाई परमेश्वरको बारेमा के बताउँछ?</w:t>
      </w:r>
    </w:p>
    <w:p>
      <w:pPr>
        <w:pStyle w:val="ListBullet"/>
        <w:spacing w:line="240" w:lineRule="auto"/>
        <w:ind w:left="720"/>
      </w:pPr>
      <w:r>
        <w:rPr>
          <w:lang w:val="ne_NP" w:bidi="ne_NP"/>
        </w:rPr>
      </w:r>
      <w:r>
        <w:rPr>
          <w:lang w:val="ne_NP" w:bidi="ne_NP"/>
        </w:rPr>
        <w:t>यो खण्डले मानिसबारे हामीलाई के भन्दछ?</w:t>
      </w:r>
    </w:p>
    <w:p>
      <w:pPr>
        <w:pStyle w:val="ListBullet"/>
        <w:spacing w:line="240" w:lineRule="auto"/>
        <w:ind w:left="720"/>
      </w:pPr>
      <w:r>
        <w:rPr>
          <w:lang w:val="ne_NP" w:bidi="ne_NP"/>
        </w:rPr>
      </w:r>
      <w:r>
        <w:rPr>
          <w:lang w:val="ne_NP" w:bidi="ne_NP"/>
        </w:rPr>
        <w:t>यो खण्डले कसरी हाम्रो दैनिक जीवनलाई प्रभाव पार्छ?</w:t>
      </w:r>
    </w:p>
    <w:p>
      <w:pPr>
        <w:pStyle w:val="ListBullet"/>
        <w:spacing w:line="240" w:lineRule="auto"/>
        <w:ind w:left="720"/>
      </w:pPr>
      <w:r>
        <w:rPr>
          <w:lang w:val="ne_NP" w:bidi="ne_NP"/>
        </w:rPr>
      </w:r>
      <w:r>
        <w:rPr>
          <w:lang w:val="ne_NP" w:bidi="ne_NP"/>
        </w:rPr>
        <w:t>यो खण्ड सुन्नु पर्ने तपाईंले चिन्नुभएको व्यक्ति को हुनुहुन्छ?</w:t>
      </w:r>
      <w:r>
        <w:rPr>
          <w:lang w:val="ne_NP" w:bidi="ne_NP"/>
        </w:rPr>
      </w:r>
    </w:p>
    <w:p>
      <w:pPr>
        <w:pStyle w:val="Heading3"/>
      </w:pPr>
      <w:r>
        <w:rPr>
          <w:lang w:val="ne_NP" w:bidi="ne_NP"/>
        </w:rPr>
        <w:t>Step 2</w:t>
      </w:r>
    </w:p>
    <w:p>
      <w:pPr/>
      <w:r>
        <w:rPr>
          <w:lang w:val="ne_NP" w:bidi="ne_NP"/>
        </w:rPr>
      </w:r>
      <w:r>
        <w:rPr>
          <w:lang w:val="ne_NP" w:bidi="ne_NP"/>
        </w:rPr>
        <w:t>सबैभन्दा सजिलोसँग बुझिने अनुवादमा उत्पत्ति १८:१६–३३ को श्रव्य संस्करण सुन्नुहोस्।</w:t>
      </w:r>
    </w:p>
    <w:p>
      <w:pPr/>
      <w:r>
        <w:rPr>
          <w:lang w:val="ne_NP" w:bidi="ne_NP"/>
        </w:rPr>
      </w:r>
      <w:r>
        <w:rPr>
          <w:lang w:val="ne_NP" w:bidi="ne_NP"/>
        </w:rPr>
        <w:t>यो कथा अघिल्लो कथाको लगत्तै पछिको हो। अब्राहाम र लोतको बारेमा चार कथाहरूको शृङ्खलामा यो दोस्रो हो। यस खण्डमा लोत देखा पर्दैनन् तापनि ती मानिसहरू लोत बसोबास गर्ने शहर सदोम जाँदै छन्। यस कथाको अधिकांश भाग परमेश्वर र अब्राहामबीचको कुराकानी हो। यस कथामा, अब्राहामले परमेश्वरलाई निर्दोष र दोषी मानिसहरूलाई एकसाथ नष्ट नगर्न अनुरोध गर्छन्। अब्राहाम जान्न चाहन्छन् कि उनले परमेश्वरलाई असल र निष्पक्ष न्यायाधीशको रूपमा भरोसा गर्न सक्छन् कि सक्दैनन्।</w:t>
      </w:r>
    </w:p>
    <w:p>
      <w:pPr/>
      <w:r>
        <w:rPr>
          <w:lang w:val="ne_NP" w:bidi="ne_NP"/>
        </w:rPr>
      </w:r>
      <w:r>
        <w:rPr>
          <w:lang w:val="ne_NP" w:bidi="ne_NP"/>
        </w:rPr>
        <w:t>अब्राहामसँग खाना खाएपछि अब्राहामलाई भेट्न आएका ती तीनजना मानिसहरू जानका लागि उठे। अब्राहाम ती मानिसहरूसँग हिँडे। अब्राहामको संस्कृतिमा पाहुनाहरू बिदा भएर जाने बेलामा उनीहरूको भ्रमणप्रति आदर र कृतज्ञता देखाउन केही समयका लागि उनीहरूसँगै हिँड्ने चलन थियो।</w:t>
      </w:r>
    </w:p>
    <w:p>
      <w:pPr/>
      <w:r>
        <w:rPr>
          <w:lang w:val="ne_NP" w:bidi="ne_NP"/>
        </w:rPr>
      </w:r>
      <w:r>
        <w:rPr>
          <w:lang w:val="ne_NP" w:bidi="ne_NP"/>
        </w:rPr>
        <w:t xml:space="preserve">यहाँ रोक्नुहोस् र टोलीमा छलफल गर्नुहोस्: तपाईं आफ्नो संस्कृतिमा सम्मानित पाहुनाहरूलाई कसरी बिदाइ गर्नुहुन्छ? अडियो रोक्‍नुहोस्। </w:t>
      </w:r>
    </w:p>
    <w:p>
      <w:pPr/>
      <w:r>
        <w:rPr>
          <w:lang w:val="ne_NP" w:bidi="ne_NP"/>
        </w:rPr>
      </w:r>
      <w:r>
        <w:rPr>
          <w:lang w:val="ne_NP" w:bidi="ne_NP"/>
        </w:rPr>
        <w:t>तिनीहरूले तल सदोम शहरतिर हेरे। जब तिनीहरूले सदोमतिर तल हेरे, यी मानिसहरू सायद अब्राहाम बसोबास गर्ने मम्रेका रूखहरूको क्षेत्रबाहिरका पहाडहरूको कुनै उच्च ठाउँ वा भिरमा थिए।</w:t>
      </w:r>
    </w:p>
    <w:p>
      <w:pPr/>
      <w:r>
        <w:rPr>
          <w:lang w:val="ne_NP" w:bidi="ne_NP"/>
        </w:rPr>
      </w:r>
      <w:r>
        <w:rPr>
          <w:lang w:val="ne_NP" w:bidi="ne_NP"/>
        </w:rPr>
        <w:t xml:space="preserve">यहाँ रोक्नुहोस् र </w:t>
      </w:r>
      <w:r>
        <w:rPr>
          <w:lang w:val="ne_NP" w:bidi="ne_NP"/>
        </w:rPr>
        <w:t>मम्रेका ठूला रूखहरूको</w:t>
      </w:r>
      <w:r>
        <w:rPr>
          <w:lang w:val="ne_NP" w:bidi="ne_NP"/>
        </w:rPr>
        <w:t xml:space="preserve"> नक्सा हेर्नुहोस्। </w:t>
      </w:r>
      <w:r>
        <w:rPr>
          <w:lang w:val="ne_NP" w:bidi="ne_NP"/>
        </w:rPr>
        <w:t>सदोम र गमोरा शहरहरूको</w:t>
      </w:r>
      <w:r>
        <w:rPr>
          <w:lang w:val="ne_NP" w:bidi="ne_NP"/>
        </w:rPr>
        <w:t xml:space="preserve"> नक्सालाई हेर्नुहोस्। अडियो रोक्‍नुहोस्। </w:t>
      </w:r>
    </w:p>
    <w:p>
      <w:pPr/>
      <w:r>
        <w:rPr>
          <w:lang w:val="ne_NP" w:bidi="ne_NP"/>
        </w:rPr>
      </w:r>
      <w:r>
        <w:rPr>
          <w:lang w:val="ne_NP" w:bidi="ne_NP"/>
        </w:rPr>
        <w:t>त्यसपछि ती मानिसहरूमध्ये एक, जो परमप्रभु हुनुहुन्थ्यो, उहाँले मनमनै सोच्नुभयो, "के म अब्राहामबाट आफ्नो योजना लुकाऊँ?" अब्राहामका सन्तानहरू एउटा ठूलो र शक्तिशाली राष्ट्र हुनेछन्, र अब्राहामद्वारा पृथ्वीका सबै जातिहरूले आशिष् पाउनेछन्। यो हुनेछ किनभने मैले उनलाई आफ्ना सन्तानहरू र तिनीहरूका परिवारहरूलाई धार्मिक र न्यायपूर्ण काम गरेर परमप्रभुको मार्ग, मेरो मार्ग, पालन गर्न आज्ञा दिनका लागि रोजेको छु।" "परमप्रभुको तरिका पालन गर्न" भन्ने वाक्यांशको अर्थ परमेश्वरको आज्ञा पालन गर्नु र परमेश्वरले चाहनुभएको जस्तै जीवन बिताउनु हो। परमप्रभुको मार्ग पालन गर्ने तरिका भनेको धर्मी र न्यायपूर्ण कामहरू गर्नु हो, वा परमप्रभुसँग यस्तो राम्रो सम्बन्ध राख्नु हो जसले तपाईंलाई असल, सही र निष्पक्ष काम गर्न प्रेरित गर्दछ।</w:t>
      </w:r>
    </w:p>
    <w:p>
      <w:pPr/>
      <w:r>
        <w:rPr>
          <w:lang w:val="ne_NP" w:bidi="ne_NP"/>
        </w:rPr>
      </w:r>
      <w:r>
        <w:rPr>
          <w:lang w:val="ne_NP" w:bidi="ne_NP"/>
        </w:rPr>
        <w:t>परमप्रभुले मनमनै सोच्नुभयो, "त्यसपछि मैले अब्राहामलाई प्रतिज्ञा गरेका सबै कुरा म गर्नेछु।" यहाँ, परमप्रभु आफैँसँग सोचिरहनुभएको छ, ठूलो स्वरले वा मनमनै। परमप्रभु अब्राहामलाई संसारमा उहाँले कसरी कार्य गर्नुहुन्छ भन्ने कुराहरू प्रकट गर्न चाहनुहुन्छ, किनभने अब्राहामका सन्तानहरू एउटा महत्त्वपूर्ण राष्ट्र बन्नेछन्।</w:t>
      </w:r>
    </w:p>
    <w:p>
      <w:pPr/>
      <w:r>
        <w:rPr>
          <w:lang w:val="ne_NP" w:bidi="ne_NP"/>
        </w:rPr>
      </w:r>
      <w:r>
        <w:rPr>
          <w:lang w:val="ne_NP" w:bidi="ne_NP"/>
        </w:rPr>
        <w:t>त्यसैले परमप्रभुले अब्राहामलाई भन्नुभयो, "मैले सदोम र गमोराबाट ठूलो क्रन्दन सुनेको छु, किनभने तिनीहरूको पाप अत्यन्तै धेरै छ। तिनीहरूको कार्यहरू मैले सुनेको विरोध जत्तिकै खराब छन् कि भनेर पत्ता लगाउन म तल जाँदै छु। यदि छैन भने मलाई थाहा हुनेछ।" यहाँ, "ठूलो चित्कार" ले कि त कठोर व्यवहारद्वारा थिचोमिचोमा परेका कारण कसैले गर्ने क्रन्दनलाई वा पापी मानिसहरूलाई दण्ड दिनका लागि मानिसहरूले परमप्रभुलाई गर्ने पुकारलाई बुझाउन सक्छ।</w:t>
      </w:r>
    </w:p>
    <w:p>
      <w:pPr/>
      <w:r>
        <w:rPr>
          <w:lang w:val="ne_NP" w:bidi="ne_NP"/>
        </w:rPr>
      </w:r>
      <w:r>
        <w:rPr>
          <w:lang w:val="ne_NP" w:bidi="ne_NP"/>
        </w:rPr>
        <w:t>त्यसैले ती दुई मानिसहरू त्यहाँबाट बिदा भएर सदोमतिर गए, तर अब्राहाम परमप्रभुसँगै उभिरहे। यहाँ, यस खण्डमा "अब्राहाम परमप्रभुको अगाडि उभिरहे" भन्ने वाक्यांश प्रयोग गरिएको छ। यसले कहिलेकाँही अगमवक्ताहरू अर्थात् परमप्रभुका सन्देशवाहकहरू परमप्रभुको अगाडि उभिएर अन्य मानिसहरूको तर्फबाट परमप्रभुसँग केही कुरा माग्ने समयलाई बुझाउँछ। अब्राहाम अरू कसैको समर्थन गर्न परमप्रभुको अगाडि उभिरहेका छन्।</w:t>
      </w:r>
    </w:p>
    <w:p>
      <w:pPr/>
      <w:r>
        <w:rPr>
          <w:lang w:val="ne_NP" w:bidi="ne_NP"/>
        </w:rPr>
      </w:r>
      <w:r>
        <w:rPr>
          <w:lang w:val="ne_NP" w:bidi="ne_NP"/>
        </w:rPr>
        <w:t>अब्राहाम परमप्रभुको नजिक गए। उनले भने, "के तपाईंले साँच्चै दुष्ट मानिसहरूसँगै धर्मी मानिसहरूलाई पनि नष्ट गर्नुहुनेछ?" यहाँ, अब्राहामले धर्मीहरूको बारेमा कुरा गर्दा सायद "असल" वा "निर्दोष" भन्न खोजेका थिए। "दुष्ट" धर्मीको विपरीत हो। यसले परमप्रभुसँग सही सम्बन्धमा नभएको र निरन्तर परमप्रभुको आज्ञा पालन नगर्ने व्यक्तिलाई बुझाउँछ। यहाँ, अब्राहामले सायद "दुष्ट" वा "दोषी" भन्न खोजेका हुन्।</w:t>
      </w:r>
    </w:p>
    <w:p>
      <w:pPr/>
      <w:r>
        <w:rPr>
          <w:lang w:val="ne_NP" w:bidi="ne_NP"/>
        </w:rPr>
      </w:r>
      <w:r>
        <w:rPr>
          <w:lang w:val="ne_NP" w:bidi="ne_NP"/>
        </w:rPr>
        <w:t>त्यसपछि अब्राहामले परमप्रभुलाई सोध्छन् यदि शहरमा ५० धर्मी मानिसहरू छन् भने परमप्रभुले शहरलाई नष्ट गर्नुहुनेछ कि छैन। अब्राहाम भन्छन्, "दुष्टसँगै धर्मीलाई पनि मार्ने र दुवैलाई समान व्यवहार गर्ने कुराको लागि कहिल्यै नहोस्, अर्थात् तपाईंबाट यस्तो काम हुनु त टाढाको कुरा हो!" जब अब्राहामले "तपाईंबाट यो टाढा रहोस्" भन्छन्, अब्राहामले परमप्रभुले धर्मी मानिसहरूलाई मार्नुहुनेछ भन्ने विचारलाई कडा रूपमा अस्वीकार गरिरहेका छन्।</w:t>
      </w:r>
    </w:p>
    <w:p>
      <w:pPr/>
      <w:r>
        <w:rPr>
          <w:lang w:val="ne_NP" w:bidi="ne_NP"/>
        </w:rPr>
      </w:r>
      <w:r>
        <w:rPr>
          <w:lang w:val="ne_NP" w:bidi="ne_NP"/>
        </w:rPr>
        <w:t>अब्राहामले जारी राखे, "तपाईंबाट त्यस्तो कहिल्यै नहोस्! " के तपाईं सबै पृथ्वीको न्यायधीश, सही कुरा गर्नुहुन्न?" परमप्रभु "सबै पृथ्वीको न्यायाधीश" हुनुहुन्छ—कसले सही वा गलत काम गरेको छ, र प्रत्येक व्यक्तिले कस्तो सजाय वा इनाम पाउनुपर्ने हो भन्ने निर्णय गर्ने शक्ति उहाँसँग छ।</w:t>
      </w:r>
    </w:p>
    <w:p>
      <w:pPr/>
      <w:r>
        <w:rPr>
          <w:lang w:val="ne_NP" w:bidi="ne_NP"/>
        </w:rPr>
      </w:r>
      <w:r>
        <w:rPr>
          <w:lang w:val="ne_NP" w:bidi="ne_NP"/>
        </w:rPr>
        <w:t>र परमप्रभुले जवाफ दिनुभयो, "यदि मैले सदोममा ५० धर्मी मानिसहरू भेट्टाएँ भने तिनीहरूको कारणले म सम्पूर्ण ठाउँलाई क्षमा गर्नेछु।"</w:t>
      </w:r>
    </w:p>
    <w:p>
      <w:pPr/>
      <w:r>
        <w:rPr>
          <w:lang w:val="ne_NP" w:bidi="ne_NP"/>
        </w:rPr>
      </w:r>
      <w:r>
        <w:rPr>
          <w:lang w:val="ne_NP" w:bidi="ne_NP"/>
        </w:rPr>
        <w:t>त्यसपछि अब्राहामले सोधे, "म धूलो र खरानी मात्र भए तापनि, मैले प्रभुसँग वा हजुरसँग यसरी साहसका साथ बोल्ने आँट गरिसकेको हुनाले मलाई अझ अगाडि बोल्न दिनुहोस्। यदि शहरमा ५० जनाभन्दा पाँच कम धर्मी मानिसहरू छन् भने के हुन्छ? के तपाईं पाँच जना कम भएकै कारणले गर्दा सम्पूर्ण शहरलाई नष्ट गर्नुहुनेछ?" यहाँ, अब्राहामले यो अनुरोध गर्न एउटा विनम्र सम्बोधनको प्रयोग गरे। अब्राहामले परमप्रभुसँग त्यसरी नै कुरा गरे जसरी उनले राजाहरू वा महत्त्वपूर्ण मानिसहरूसँग कुरा गर्ने गर्थे। अब्राहामले परमप्रभुको लागि "प्रभु" वा "महोदय" उपाधि प्रयोग गर्छन्। यहाँ, र परमप्रभुसँगको आफ्नो बाँकी कुराकानीभरि, अब्राहामले धेरै विनम्र र आदरणीय भाषा प्रयोग गर्छन्।</w:t>
      </w:r>
    </w:p>
    <w:p>
      <w:pPr/>
      <w:r>
        <w:rPr>
          <w:lang w:val="ne_NP" w:bidi="ne_NP"/>
        </w:rPr>
      </w:r>
      <w:r>
        <w:rPr>
          <w:lang w:val="ne_NP" w:bidi="ne_NP"/>
        </w:rPr>
        <w:t xml:space="preserve">यहाँ रोक्नुहोस् र समूहमा छलफल गर्नुहोस्: तपाईं अधिकारमा भएका मानिसहरूसँग कसरी आदरपूर्वक कुरा गर्नुहुन्छ? तपाईं आफ्नो भाषामा कसरी विनम्र र आदरणीय अनुरोधहरू गर्नुहुन्छ? अडियो रोक्‍नुहोस्। </w:t>
      </w:r>
    </w:p>
    <w:p>
      <w:pPr/>
      <w:r>
        <w:rPr>
          <w:lang w:val="ne_NP" w:bidi="ne_NP"/>
        </w:rPr>
      </w:r>
      <w:r>
        <w:rPr>
          <w:lang w:val="ne_NP" w:bidi="ne_NP"/>
        </w:rPr>
        <w:t>अब्राहामले आफूलाई "धूलो र खरानी" भन्छन्। अब्राहामले आफू केवल मानिस हुँ भनेर स्वीकार गरिरहेका छन्। उहाँ परमप्रभु जत्तिकै महत्त्वपूर्ण हुनुहुन्न।</w:t>
      </w:r>
    </w:p>
    <w:p>
      <w:pPr/>
      <w:r>
        <w:rPr>
          <w:lang w:val="ne_NP" w:bidi="ne_NP"/>
        </w:rPr>
      </w:r>
      <w:r>
        <w:rPr>
          <w:lang w:val="ne_NP" w:bidi="ne_NP"/>
        </w:rPr>
        <w:t xml:space="preserve">यहाँ रोक्नुहोस् र समूहमा छलफल गर्नुहोस्: यस्तै नम्रता देखाउन तपाईंको भाषामा "धूलो र खरानी" जस्तै अरू कुन वाक्यांशहरू छन्? अडियो रोक्‍नुहोस्। </w:t>
      </w:r>
    </w:p>
    <w:p>
      <w:pPr/>
      <w:r>
        <w:rPr>
          <w:lang w:val="ne_NP" w:bidi="ne_NP"/>
        </w:rPr>
      </w:r>
      <w:r>
        <w:rPr>
          <w:lang w:val="ne_NP" w:bidi="ne_NP"/>
        </w:rPr>
        <w:t>त्यसपछि अब्राहामले परमप्रभुलाई तीन पटक सोध्छन् यदि त्यहाँ एक निश्चित संख्यामा धर्मी मानिसहरू बसोबास गर्छन् भने उहाँले शहरलाई नष्ट गर्नुहुनेछ कि छैन। प्रत्येक पटक, अब्राहामले सोध्ने मानिसहरूको संख्या घट्छ। प्रत्येक पटक, परमप्रभु भन्नुहुन्छ कि यदि त्यहाँ त्यति सङ्ख्यामा धर्मी मानिसहरू छन् भने उहाँले शहरलाई नष्ट गर्नुहुने छैन। अन्तमा, परमप्रभु भन्नुहुन्छ कि यदि शहरमा १० धर्मी मानिसहरू भेट्टाए भने उहाँले शहरलाई नष्ट गर्नुहुने छैन। यस खण्डले अब्राहामले १० जनामा पुगेपछि किन माग्न छोडे भन्ने कुराको व्याख्या गर्दैन।</w:t>
      </w:r>
    </w:p>
    <w:p>
      <w:pPr/>
      <w:r>
        <w:rPr>
          <w:lang w:val="ne_NP" w:bidi="ne_NP"/>
        </w:rPr>
      </w:r>
      <w:r>
        <w:rPr>
          <w:lang w:val="ne_NP" w:bidi="ne_NP"/>
        </w:rPr>
        <w:t>यहाँ, परमप्रभुले अब्राहामलाई देखाउनुहुन्छ कि उहाँले धेरै दुष्ट मानिसहरूको भन्दा केही धर्मी मानिसहरूको बढी वास्ता गर्नुहुन्छ।</w:t>
      </w:r>
    </w:p>
    <w:p>
      <w:pPr/>
      <w:r>
        <w:rPr>
          <w:lang w:val="ne_NP" w:bidi="ne_NP"/>
        </w:rPr>
      </w:r>
      <w:r>
        <w:rPr>
          <w:lang w:val="ne_NP" w:bidi="ne_NP"/>
        </w:rPr>
        <w:t>यस कथामा, परमप्रभुले अब्राहामलाई फेरि भन्नुहुन्छ कि परमप्रभुले अब्राहामका सन्तानहरूलाई आशिष दिनुहुनेछ र अब्राहामका सन्तानहरूद्वारा सबै राष्ट्रहरू आशिषित हुनेछन्। त्यसपछि, यस कथामा, अब्राहामले अन्य राष्ट्रहरूलाई नष्ट नगर्न परमप्रभुलाई अनुरोध गरेर तिनीहरूका लागि पनि आशिष्‌ बन्छन्।</w:t>
      </w:r>
      <w:r>
        <w:rPr>
          <w:lang w:val="ne_NP" w:bidi="ne_NP"/>
        </w:rPr>
      </w:r>
    </w:p>
    <w:p>
      <w:pPr>
        <w:pStyle w:val="Heading3"/>
      </w:pPr>
      <w:r>
        <w:rPr>
          <w:lang w:val="ne_NP" w:bidi="ne_NP"/>
        </w:rPr>
        <w:t>Step 3</w:t>
      </w:r>
    </w:p>
    <w:p>
      <w:pPr/>
      <w:r>
        <w:rPr>
          <w:lang w:val="ne_NP" w:bidi="ne_NP"/>
        </w:rPr>
      </w:r>
      <w:r>
        <w:rPr>
          <w:lang w:val="ne_NP" w:bidi="ne_NP"/>
        </w:rPr>
        <w:t>सबैभन्दा सजिलोसँग बुझिने अनुवादमा उत्पत्ति १८:१६–३३ को श्रव्य संस्करण सुन्नुहोस्।</w:t>
      </w:r>
    </w:p>
    <w:p>
      <w:pPr/>
      <w:r>
        <w:rPr>
          <w:lang w:val="ne_NP" w:bidi="ne_NP"/>
        </w:rPr>
      </w:r>
      <w:r>
        <w:rPr>
          <w:lang w:val="ne_NP" w:bidi="ne_NP"/>
        </w:rPr>
        <w:t>यस चरणमा समूहले यस खण्डको दृश्यहरू, पात्रहरू र सेटिङलाई परिभाषित गर्नेछन्। त्यसपछि समूहले यस भागलाई दृश्यात्मक बनाउनेछ ।</w:t>
      </w:r>
    </w:p>
    <w:p>
      <w:pPr/>
      <w:r>
        <w:rPr>
          <w:lang w:val="ne_NP" w:bidi="ne_NP"/>
        </w:rPr>
      </w:r>
      <w:r>
        <w:rPr>
          <w:lang w:val="ne_NP" w:bidi="ne_NP"/>
        </w:rPr>
        <w:t>यस खण्डमा दुई दृश्यहरू छन्।</w:t>
      </w:r>
    </w:p>
    <w:p>
      <w:pPr/>
      <w:r>
        <w:rPr>
          <w:lang w:val="ne_NP" w:bidi="ne_NP"/>
        </w:rPr>
      </w:r>
      <w:r>
        <w:rPr>
          <w:b/>
          <w:lang w:val="ne_NP" w:bidi="ne_NP"/>
        </w:rPr>
        <w:t>पहिलो दृश्यमा:</w:t>
      </w:r>
      <w:r>
        <w:rPr>
          <w:lang w:val="ne_NP" w:bidi="ne_NP"/>
        </w:rPr>
        <w:t xml:space="preserve"> ती मानिसहरू आफ्नो भोजबाट उठे र सदोमतिर हिँडे। अब्राहाम तिनीहरूलाई बिदा गर्न तिनीहरूसँगै केही परसम्म हिँडे। परमेश्वरले मनमनै विचार गर्नुभयो कि उहाँले अब के गर्न लाग्नुभएको छ, सो अब्राहामलाई बताउनु पर्छ कि पर्दैन।</w:t>
      </w:r>
    </w:p>
    <w:p>
      <w:pPr/>
      <w:r>
        <w:rPr>
          <w:lang w:val="ne_NP" w:bidi="ne_NP"/>
        </w:rPr>
      </w:r>
      <w:r>
        <w:rPr>
          <w:b/>
          <w:lang w:val="ne_NP" w:bidi="ne_NP"/>
        </w:rPr>
        <w:t>दोस्रो दृश्यमा:</w:t>
      </w:r>
      <w:r>
        <w:rPr>
          <w:lang w:val="ne_NP" w:bidi="ne_NP"/>
        </w:rPr>
        <w:t xml:space="preserve"> त्यसपछि अरू दुईजना मानिसहरू त्यहाँबाट बिदा भएर सदोमतिर लागे। तर परमेश्वर अब्राहामसँग बस्नुभयो।</w:t>
      </w:r>
    </w:p>
    <w:p>
      <w:pPr/>
      <w:r>
        <w:rPr>
          <w:lang w:val="ne_NP" w:bidi="ne_NP"/>
        </w:rPr>
      </w:r>
      <w:r>
        <w:rPr>
          <w:lang w:val="ne_NP" w:bidi="ne_NP"/>
        </w:rPr>
        <w:t>अब्राहाम परमप्रभुको नजिक गए। अब्राहामले परमप्रभुलाई उहाँले साँच्चै धर्मी मानिसहरूलाई दुष्टहरूसँगै नष्ट गर्नुहुनेछ कि भनी सोधे। सदोममा ५० जना धर्मी मानिसहरू भए, ४५ जना धर्मी मानिसहरू भए, ४० जना धर्मी मानिसहरू भए, ३० जना धर्मी मानिसहरू भए, २० जना धर्मी मानिसहरू भए र १० जना धर्मी मानिसहरू भए पनि के परमप्रभुले सदोमलाई नष्ट गर्नुहुनेछ भनी अब्राहामले सोधे। परमप्रभुले प्रत्येक पटक जवाफ दिनुभयो कि उहाँले सहरलाई नष्ट गर्नुहुने छैन।</w:t>
      </w:r>
    </w:p>
    <w:p>
      <w:pPr/>
      <w:r>
        <w:rPr>
          <w:lang w:val="ne_NP" w:bidi="ne_NP"/>
        </w:rPr>
      </w:r>
      <w:r>
        <w:rPr>
          <w:lang w:val="ne_NP" w:bidi="ne_NP"/>
        </w:rPr>
        <w:t>यस खण्डमा रहेका पात्रहरू यस प्रकार छन्:</w:t>
      </w:r>
    </w:p>
    <w:p>
      <w:pPr>
        <w:pStyle w:val="ListBullet"/>
        <w:spacing w:line="240" w:lineRule="auto"/>
        <w:ind w:left="720"/>
      </w:pPr>
      <w:r>
        <w:rPr>
          <w:lang w:val="ne_NP" w:bidi="ne_NP"/>
        </w:rPr>
      </w:r>
      <w:r>
        <w:rPr>
          <w:lang w:val="ne_NP" w:bidi="ne_NP"/>
        </w:rPr>
        <w:t>परमेश्वर, वा याहवे</w:t>
      </w:r>
    </w:p>
    <w:p>
      <w:pPr>
        <w:pStyle w:val="ListBullet"/>
        <w:spacing w:line="240" w:lineRule="auto"/>
        <w:ind w:left="720"/>
      </w:pPr>
      <w:r>
        <w:rPr>
          <w:lang w:val="ne_NP" w:bidi="ne_NP"/>
        </w:rPr>
      </w:r>
      <w:r>
        <w:rPr>
          <w:lang w:val="ne_NP" w:bidi="ne_NP"/>
        </w:rPr>
        <w:t>अब्राहाम</w:t>
      </w:r>
    </w:p>
    <w:p>
      <w:pPr>
        <w:pStyle w:val="ListBullet"/>
        <w:spacing w:line="240" w:lineRule="auto"/>
        <w:ind w:left="720"/>
      </w:pPr>
      <w:r>
        <w:rPr>
          <w:lang w:val="ne_NP" w:bidi="ne_NP"/>
        </w:rPr>
      </w:r>
      <w:r>
        <w:rPr>
          <w:lang w:val="ne_NP" w:bidi="ne_NP"/>
        </w:rPr>
        <w:t>अन्य दुई आगन्तुकहरू</w:t>
      </w:r>
    </w:p>
    <w:p>
      <w:pPr>
        <w:pStyle w:val="ListBullet"/>
        <w:spacing w:line="240" w:lineRule="auto"/>
        <w:ind w:left="720"/>
      </w:pPr>
      <w:r>
        <w:rPr>
          <w:lang w:val="ne_NP" w:bidi="ne_NP"/>
        </w:rPr>
      </w:r>
      <w:r>
        <w:rPr>
          <w:lang w:val="ne_NP" w:bidi="ne_NP"/>
        </w:rPr>
        <w:t>कराइरहेका सहरका मानिसहरू</w:t>
      </w:r>
    </w:p>
    <w:p>
      <w:pPr/>
      <w:r>
        <w:rPr>
          <w:lang w:val="ne_NP" w:bidi="ne_NP"/>
        </w:rPr>
      </w:r>
      <w:r>
        <w:rPr>
          <w:lang w:val="ne_NP" w:bidi="ne_NP"/>
        </w:rPr>
        <w:t>समूहको रूपमा, खण्डको सेटिङका यी भागहरूमा ध्यान दिनुहोस्:</w:t>
      </w:r>
    </w:p>
    <w:p>
      <w:pPr/>
      <w:r>
        <w:rPr>
          <w:lang w:val="ne_NP" w:bidi="ne_NP"/>
        </w:rPr>
      </w:r>
      <w:r>
        <w:rPr>
          <w:lang w:val="ne_NP" w:bidi="ne_NP"/>
        </w:rPr>
        <w:t>तपाईं पहिलो दृश्यको सुरुमा घटनाहरूको क्रम परिवर्तन गर्न चाहन सक्नुहुन्छ। तिनीहरूले अब्राहामसँग मम्रेका रूखहरूको छेउमा आफ्नो भोजन समाप्त गरेपछि, तीन मानिसहरू उठ्छन् र जान्छन्। अब्राहाम तिनीहरूलाई बिदाइ गर्न तिनीहरूसँग हिँड्छन्। पहाडहरूको एक निश्चित अग्लो बिन्दुमा, तिनीहरू सबै उभिन्छन् र सदोम सहरतिरको उपत्यकालाई हेर्छन्।</w:t>
      </w:r>
    </w:p>
    <w:p>
      <w:pPr/>
      <w:r>
        <w:rPr>
          <w:lang w:val="ne_NP" w:bidi="ne_NP"/>
        </w:rPr>
      </w:r>
      <w:r>
        <w:rPr>
          <w:lang w:val="ne_NP" w:bidi="ne_NP"/>
        </w:rPr>
        <w:t xml:space="preserve">यहाँ रोक्नुहोस् र टोलीलाई नक्सामा </w:t>
      </w:r>
      <w:r>
        <w:rPr>
          <w:lang w:val="ne_NP" w:bidi="ne_NP"/>
        </w:rPr>
        <w:t>मम्रेका ठूला रूखहरू, सदोम सहर र अब्राहाम र मानिसहरूले सायद सदोमलाई हेर्न रोकेको ठाउँ</w:t>
      </w:r>
      <w:r>
        <w:rPr>
          <w:lang w:val="ne_NP" w:bidi="ne_NP"/>
        </w:rPr>
        <w:t xml:space="preserve">देखाउनुहोस्। अडियो रोक्‍नुहोस्। </w:t>
      </w:r>
    </w:p>
    <w:p>
      <w:pPr/>
      <w:r>
        <w:rPr>
          <w:lang w:val="ne_NP" w:bidi="ne_NP"/>
        </w:rPr>
      </w:r>
      <w:r>
        <w:rPr>
          <w:lang w:val="ne_NP" w:bidi="ne_NP"/>
        </w:rPr>
        <w:t>त्यसपछि परमप्रभुले आफैलाई सोध्नुहुन्छ, "के म आफ्नो योजना अब्राहामबाट लुकाऊँ?" यो एउटा प्रश्न हो जसको परमप्रभुले जवाफको आशा गर्नुहुन्न। परमप्रभु यहाँ आफूसँग कुरा गर्नुहुन्छ। परमप्रभुले ठूलो स्वरले बोल्नुहुन्छ वा यो कुरा मनमा मात्र सोच्नुहुन्छ भन्ने हामीलाई थाहा छैन।</w:t>
      </w:r>
    </w:p>
    <w:p>
      <w:pPr/>
      <w:r>
        <w:rPr>
          <w:lang w:val="ne_NP" w:bidi="ne_NP"/>
        </w:rPr>
      </w:r>
      <w:r>
        <w:rPr>
          <w:lang w:val="ne_NP" w:bidi="ne_NP"/>
        </w:rPr>
        <w:t>परमप्रभु जारी राख्नुहुन्छ, "अब्राहाम एउटा ठूलो र शक्तिशाली राष्ट्रका पुर्खा हुनेछन्, र पृथ्वीका सबै राष्ट्रहरू उनीद्वारा आशिष् पाउनेछन्।" परमप्रभुले यो वाक्य भन्नुभएको तरिकाले यो देखाउँछ कि उहाँले भन्नुभएको कुरा निश्चित रूपमा हुनेछ। अब्राहाम एउटा ठूलो राष्ट्रको महत्त्वपूर्ण पुर्खा बन्नेछन्, त्यसैले परमप्रभु आफ्ना योजनाहरू अब्राहामलाई प्रकट गर्न चाहनुहुन्छ।</w:t>
      </w:r>
    </w:p>
    <w:p>
      <w:pPr/>
      <w:r>
        <w:rPr>
          <w:lang w:val="ne_NP" w:bidi="ne_NP"/>
        </w:rPr>
      </w:r>
      <w:r>
        <w:rPr>
          <w:lang w:val="ne_NP" w:bidi="ne_NP"/>
        </w:rPr>
        <w:t>परमप्रभुले अब्राहाम किन एउटा ठूलो राष्ट्रका पुर्खा हुनेछन् भन्ने कुरा व्याख्या गर्न जारी राख्नुहुन्छ। परमप्रभुले यस महत्त्वपूर्ण भूमिकाको लागि अब्राहामलाई रोज्नुभएको छ। एउटा ठूलो राष्ट्रको पुर्खाको रूपमा, परमप्रभुले उनका सन्तान र तिनीहरूका परिवारलाई उहाँले चाहनुभएको तरिकाले कसरी जिउने भनेर सिकाउनुहुनेछ।</w:t>
      </w:r>
    </w:p>
    <w:p>
      <w:pPr/>
      <w:r>
        <w:rPr>
          <w:lang w:val="ne_NP" w:bidi="ne_NP"/>
        </w:rPr>
      </w:r>
      <w:r>
        <w:rPr>
          <w:lang w:val="ne_NP" w:bidi="ne_NP"/>
        </w:rPr>
        <w:t>परमप्रभुले अब सिधै अब्राहामसँग कुरा गर्नुहुन्छ। परमप्रभु भन्नुहुन्छ, "मैले मानिसहरू सदोम र गमोराको विरुद्धमा कराएको सुनेको छु, किनभने तिनीहरूले धेरै पापपूर्ण कामहरू गर्छन्। म तिनीहरूका कार्यहरू मैले सुनेको कुरा जत्तिकै खराब छन् कि छैनन् भनेर हेर्न तल जाँदै छु। यदि छैन भने, मलाई थाहा हुनेछ।"</w:t>
      </w:r>
    </w:p>
    <w:p>
      <w:pPr/>
      <w:r>
        <w:rPr>
          <w:lang w:val="ne_NP" w:bidi="ne_NP"/>
        </w:rPr>
      </w:r>
      <w:r>
        <w:rPr>
          <w:lang w:val="ne_NP" w:bidi="ne_NP"/>
        </w:rPr>
        <w:t xml:space="preserve">यहाँ रोक्नुहोस्। समूहको रूपमा, नक्सामा </w:t>
      </w:r>
      <w:r>
        <w:rPr>
          <w:lang w:val="ne_NP" w:bidi="ne_NP"/>
        </w:rPr>
        <w:t>सदोम र गमोराका सहरहरू</w:t>
      </w:r>
      <w:r>
        <w:rPr>
          <w:lang w:val="ne_NP" w:bidi="ne_NP"/>
        </w:rPr>
        <w:t xml:space="preserve"> हेर्नुहोस्। अडियो रोक्‍नुहोस्। </w:t>
      </w:r>
    </w:p>
    <w:p>
      <w:pPr/>
      <w:r>
        <w:rPr>
          <w:lang w:val="ne_NP" w:bidi="ne_NP"/>
        </w:rPr>
      </w:r>
      <w:r>
        <w:rPr>
          <w:lang w:val="ne_NP" w:bidi="ne_NP"/>
        </w:rPr>
        <w:t>अन्य दुई मानिसहरू त्यहाँबाट प्रस्थान गर्छन् र सदोमतिर यात्रा गर्न थाल्छन्। तर अब्राहाम परमेश्वरको अगाडि उभिन्छन्। उनी सदोमका धर्मी मानिसहरूका लागि परमप्रभुसँग अनुग्रह माग्न चाहन्छन्।</w:t>
      </w:r>
    </w:p>
    <w:p>
      <w:pPr/>
      <w:r>
        <w:rPr>
          <w:lang w:val="ne_NP" w:bidi="ne_NP"/>
        </w:rPr>
      </w:r>
      <w:r>
        <w:rPr>
          <w:lang w:val="ne_NP" w:bidi="ne_NP"/>
        </w:rPr>
        <w:t>दोस्रो दृश्यमा कुराकानीको कल्पना गर्नुहोस्। अब्राहाम परमप्रभुको नजिक आउँछन्। अब्राहाम भन्छन्, "के तपाईंले साँच्चै दोषीसँग निर्दोष मानिसहरूलाई नष्ट गर्नुहुनेछ?" यस खण्डमा निर्दोष र दोषीका लागि प्रयोग गरिने शब्दहरूले मानिसहरूलाई बुझाउँछन्। अब्राहामले सोध्छन् कि परमप्रभुले साँच्चै दोषी मानिसहरूका साथै निर्दोष मानिसहरूलाई नष्ट गर्नुहुनेछ कि छैन। अब्राहामले यस प्रश्नको जवाफको आशा गर्दैनन्। यसको सट्टा, अब्राहामले दोषी मानिसहरूको साथमा निर्दोष मानिसहरूलाई नष्ट गर्नु गलत हुनेछ भन्ने कुरा भन्न प्रयास गरिरहेका छन्।</w:t>
      </w:r>
    </w:p>
    <w:p>
      <w:pPr/>
      <w:r>
        <w:rPr>
          <w:lang w:val="ne_NP" w:bidi="ne_NP"/>
        </w:rPr>
      </w:r>
      <w:r>
        <w:rPr>
          <w:lang w:val="ne_NP" w:bidi="ne_NP"/>
        </w:rPr>
        <w:t>अब्राहाम जारी राख्छन्, "यदि सहरमा ५० निर्दोष मानिसहरू छन् भने के हुन्छ?" यहाँ, अनी आफ्ना बाँकी प्रश्नहरूमा, अब्राहामले एउटा सम्भावित अवस्थाको कल्पना गर्छन् जुन अस्तित्वमा हुन सक्छ वा नहुन पनि सक्छ। सहरमा निर्दोष मानिसहरू हुन सक्छन् वा नहुन पनि सक्छन्।</w:t>
      </w:r>
    </w:p>
    <w:p>
      <w:pPr/>
      <w:r>
        <w:rPr>
          <w:lang w:val="ne_NP" w:bidi="ne_NP"/>
        </w:rPr>
      </w:r>
      <w:r>
        <w:rPr>
          <w:lang w:val="ne_NP" w:bidi="ne_NP"/>
        </w:rPr>
        <w:t>अब्राहामले भन्न जारी राख्छन्, "के तपाईंले साँच्चै सहरलाई नष्ट गर्नुहुनेछ र त्यहाँ भएका ५० जना निर्दोष मानिसहरूलाई बचाउनका लागि यसलाई छोडिदिनुहुन्न?" दोषीसँगै निर्दोषलाई पनि नष्ट गर्नु र निर्दोष र दोषी दुवैलाई मार्नु तपाईंका लागि अकल्पनीय कुरा हुनेछ। यो अकल्पनीय हुनेछ! के तपाईं, सबै पृथ्वीको न्यायाधीश, न्यायपूर्ण कुरा गर्नुहुने छैन?" यहाँ, अब्राहामले आफ्नो तर्कमा जोड दिन आफूलाई दोहोऱ्याएका छन्। अब्राहामले याहवेलाई उहाँ को हुनुहुन्छ र उहाँले कसरी कार्य गर्नुहुन्छ भन्ने बारेमा आफूलाई के थाहा छ सो बताइरहेका छन्। त्यस्तो कार्य याहवेले गर्ने कुरा होइन भन्दै अब्राहामले याहवेलाई निर्दोष र दोषी दुवै मानिसहरूलाई नष्ट नगर्न मनाउने प्रयास गरिरहेका छन्।</w:t>
      </w:r>
    </w:p>
    <w:p>
      <w:pPr/>
      <w:r>
        <w:rPr>
          <w:lang w:val="ne_NP" w:bidi="ne_NP"/>
        </w:rPr>
      </w:r>
      <w:r>
        <w:rPr>
          <w:lang w:val="ne_NP" w:bidi="ne_NP"/>
        </w:rPr>
        <w:t xml:space="preserve">यहाँ रोक्नुहोस् र समूहमा छलफल गर्नुहोस्: तपाईंले कसैलाई उनीहरूले कहिल्यै कुनै गलत काम गर्दैनन् भन्ने कुरामा विश्वस्त पार्न खोज्नुभएको कुनै प्रसङ्गबारे बताउनुहोस्। तपाईंले त्यो कसरी भन्नुभयो? कसैले केही गलत गर्नेछ भन्ने कुरा तपाईंले विश्वास गर्नुहुन्न भन्ने कुरा देखाउन तपाईंले कुन शब्द वा वाक्यांशहरू प्रयोग गर्नुहुन्छ? अडियो रोक्‍नुहोस्। </w:t>
      </w:r>
    </w:p>
    <w:p>
      <w:pPr/>
      <w:r>
        <w:rPr>
          <w:lang w:val="ne_NP" w:bidi="ne_NP"/>
        </w:rPr>
      </w:r>
      <w:r>
        <w:rPr>
          <w:lang w:val="ne_NP" w:bidi="ne_NP"/>
        </w:rPr>
        <w:t>र परमप्रभु भन्नुहुन्छ, "यदि मैले सदोममा ५० निर्दोष मानिसहरू भेट्टाएँ भने, म तिनीहरूका लागि सम्पूर्ण सहरलाई बचाउनेछु।"</w:t>
      </w:r>
    </w:p>
    <w:p>
      <w:pPr/>
      <w:r>
        <w:rPr>
          <w:lang w:val="ne_NP" w:bidi="ne_NP"/>
        </w:rPr>
      </w:r>
      <w:r>
        <w:rPr>
          <w:lang w:val="ne_NP" w:bidi="ne_NP"/>
        </w:rPr>
        <w:t>अब्राहाम फेरि बोल्छन् र भन्छन्, "प्रभु, कृपया मलाई तपाईंसँग कुरा गर्न जारी राख्न अनुमति दिनुहोस्, यद्यपि म केवल एक मानव हुँ। यदि ५० धर्मी मानिसहरूको सट्टा ४५ जना मात्र छन् भने के हुन्छ? के तपाईंले सम्पूर्ण सहरलाई नष्ट गर्नुहुनेछ किनभने पाँच जना कम मानिसहरू छन्?" यहाँ, अब्राहाम नम्रतापूर्वक र आदरपूर्वक कुरा गर्छन्। अब्राहाम भन्छन् कि उनलाई थाहा छ कि परमप्रभु उनी भन्दा धेरै ठूलो हुनुहुन्छ।</w:t>
      </w:r>
    </w:p>
    <w:p>
      <w:pPr/>
      <w:r>
        <w:rPr>
          <w:lang w:val="ne_NP" w:bidi="ne_NP"/>
        </w:rPr>
      </w:r>
      <w:r>
        <w:rPr>
          <w:lang w:val="ne_NP" w:bidi="ne_NP"/>
        </w:rPr>
        <w:t>कथाको अर्को खण्डमा, अब्राहामले परमप्रभुसँग कुरा गर्छन्। अब्राहामले "प्रभु" वा "महोदय" लाई सोध्छन् कि यदि उहाँले सहरमा निर्दोष मानिसहरू भेट्टाउनुभयो भने के उहाँले सहरलाई नष्ट गर्नुहुनेछ। हरेक पटक अब्राहामले परमप्रभुलाई सोध्छन्, उनले आफूले परमप्रभुलाई सोधेको संख्यालाई कम गर्छन्। पहिलो दुई पटक अब्राहामले संख्यालाई पाँच जनाले कम गर्छन्। अन्तिम तीन पटक अब्राहामले संख्यालाई १० जनाले कम गर्छन्। प्रत्येक पटक, परमप्रभुले जवाफ दिनुहुन्छ कि यदि उहाँले सहरमा निर्दोष मानिसहरूको त्यो संख्या पाउनुहुन्छ भने उहाँले सहरलाई नष्ट गर्नुहुने छैन।</w:t>
      </w:r>
    </w:p>
    <w:p>
      <w:pPr/>
      <w:r>
        <w:rPr>
          <w:lang w:val="ne_NP" w:bidi="ne_NP"/>
        </w:rPr>
      </w:r>
      <w:r>
        <w:rPr>
          <w:lang w:val="ne_NP" w:bidi="ne_NP"/>
        </w:rPr>
        <w:t>अन्तमा, अब्राहाम भन्छन्, "महोदय, यदि मैले थप एकपटक बोलेमा कृपया मसँग नरिसाउनु होस्। यदि त्यहाँ १० निर्दोष मानिसहरू मात्र छन् भने के हुन्छ?" यो यस खण्डको सबैभन्दा महत्त्वपूर्ण भाग हो। यो अब्राहामले सोध्ने मानिसहरूको सबैभन्दा कम संख्या हो।</w:t>
      </w:r>
    </w:p>
    <w:p>
      <w:pPr/>
      <w:r>
        <w:rPr>
          <w:lang w:val="ne_NP" w:bidi="ne_NP"/>
        </w:rPr>
      </w:r>
      <w:r>
        <w:rPr>
          <w:lang w:val="ne_NP" w:bidi="ne_NP"/>
        </w:rPr>
        <w:t xml:space="preserve">यहाँ रोक्नुहोस्। समूहमा छलफल गर्नुहोस्: तपाईंको संस्कृतिबाट धेरै कार्य भएको एउटा कथा सुनाउनुहोस्। जब तपाईं कथाको सबैभन्दा महत्त्वपूर्ण भागमा पुग्नुहुन्छ, तपाईंले कथाको त्यो भागलाई कसरी बताउनुहुन्छ भन्ने कुरामा ध्यान दिनुहोस्। तपाईंले कुन वाक्यांशहरू प्रयोग गर्नुहुन्छ? तपाईंको स्वर कस्तो हुन्छ? यो कथाको सबैभन्दा महत्त्वपूर्ण भाग हो भनेर तपाईंले कसरी देखाउनुहुन्छ? अडियो रोक्‍नुहोस्। </w:t>
      </w:r>
    </w:p>
    <w:p>
      <w:pPr/>
      <w:r>
        <w:rPr>
          <w:lang w:val="ne_NP" w:bidi="ne_NP"/>
        </w:rPr>
      </w:r>
      <w:r>
        <w:rPr>
          <w:lang w:val="ne_NP" w:bidi="ne_NP"/>
        </w:rPr>
        <w:t>र परमप्रभुले जवाफ दिनुहुन्छ, "त्यसो भए म ती १० जना मानिसहरूको कारणले सहरलाई नष्ट गर्नेछैनँ।"</w:t>
      </w:r>
    </w:p>
    <w:p>
      <w:pPr/>
      <w:r>
        <w:rPr>
          <w:lang w:val="ne_NP" w:bidi="ne_NP"/>
        </w:rPr>
      </w:r>
      <w:r>
        <w:rPr>
          <w:lang w:val="ne_NP" w:bidi="ne_NP"/>
        </w:rPr>
        <w:t>कथाको अन्त्यको कल्पना गर्नुहोस्। जब परमप्रभुले अब्राहामसँग कुरा गरिसक्नुभयो, उहाँ आफ्नो बाटो लाग्नुभयो। अब्राहाम आफ्नो पालमा फर्किन्छन्।</w:t>
      </w:r>
    </w:p>
    <w:p>
      <w:pPr/>
      <w:r>
        <w:rPr>
          <w:lang w:val="ne_NP" w:bidi="ne_NP"/>
        </w:rPr>
      </w:r>
      <w:r>
        <w:rPr>
          <w:lang w:val="ne_NP" w:bidi="ne_NP"/>
        </w:rPr>
        <w:t>अब, समूहले स्टोरीबोर्ड, तयार पार्न, चित्र कोरेर वा बस्तुहरू प्रयोग गरेर यस खण्ड र कृयाकलापलाई दृश्यात्मक बनाउन पर्छ।</w:t>
      </w:r>
      <w:r>
        <w:rPr>
          <w:lang w:val="ne_NP" w:bidi="ne_NP"/>
        </w:rPr>
      </w:r>
    </w:p>
    <w:p>
      <w:pPr>
        <w:pStyle w:val="Heading3"/>
      </w:pPr>
      <w:r>
        <w:rPr>
          <w:lang w:val="ne_NP" w:bidi="ne_NP"/>
        </w:rPr>
        <w:t>Step 4</w:t>
      </w:r>
    </w:p>
    <w:p>
      <w:pPr/>
      <w:r>
        <w:rPr>
          <w:lang w:val="ne_NP" w:bidi="ne_NP"/>
        </w:rPr>
      </w:r>
      <w:r>
        <w:rPr>
          <w:lang w:val="ne_NP" w:bidi="ne_NP"/>
        </w:rPr>
        <w:t>सबैभन्दा सजिलोसँग बुझिने अनुवादमा उत्पत्ति १८:१६–३३ को श्रव्य संस्करण सुन्नुहोस्।</w:t>
      </w:r>
    </w:p>
    <w:p>
      <w:pPr/>
      <w:r>
        <w:rPr>
          <w:lang w:val="ne_NP" w:bidi="ne_NP"/>
        </w:rPr>
      </w:r>
      <w:r>
        <w:rPr>
          <w:lang w:val="ne_NP" w:bidi="ne_NP"/>
        </w:rPr>
        <w:t>यस चरणमा, समूहले खण्डलाई नाटकीय बनाउनेछन्।</w:t>
      </w:r>
    </w:p>
    <w:p>
      <w:pPr/>
      <w:r>
        <w:rPr>
          <w:lang w:val="ne_NP" w:bidi="ne_NP"/>
        </w:rPr>
      </w:r>
      <w:r>
        <w:rPr>
          <w:lang w:val="ne_NP" w:bidi="ne_NP"/>
        </w:rPr>
        <w:t>यस खण्डमा दुई दृश्यहरू छन्।</w:t>
      </w:r>
    </w:p>
    <w:p>
      <w:pPr/>
      <w:r>
        <w:rPr>
          <w:lang w:val="ne_NP" w:bidi="ne_NP"/>
        </w:rPr>
      </w:r>
      <w:r>
        <w:rPr>
          <w:lang w:val="ne_NP" w:bidi="ne_NP"/>
        </w:rPr>
        <w:t>यस खण्डमा रहेका पात्रहरू यस प्रकार छन्:</w:t>
      </w:r>
    </w:p>
    <w:p>
      <w:pPr>
        <w:pStyle w:val="ListBullet"/>
        <w:spacing w:line="240" w:lineRule="auto"/>
        <w:ind w:left="720"/>
      </w:pPr>
      <w:r>
        <w:rPr>
          <w:lang w:val="ne_NP" w:bidi="ne_NP"/>
        </w:rPr>
      </w:r>
      <w:r>
        <w:rPr>
          <w:lang w:val="ne_NP" w:bidi="ne_NP"/>
        </w:rPr>
        <w:t>परमेश्वर, वा याहवे</w:t>
      </w:r>
    </w:p>
    <w:p>
      <w:pPr>
        <w:pStyle w:val="ListBullet"/>
        <w:spacing w:line="240" w:lineRule="auto"/>
        <w:ind w:left="720"/>
      </w:pPr>
      <w:r>
        <w:rPr>
          <w:lang w:val="ne_NP" w:bidi="ne_NP"/>
        </w:rPr>
      </w:r>
      <w:r>
        <w:rPr>
          <w:lang w:val="ne_NP" w:bidi="ne_NP"/>
        </w:rPr>
        <w:t>अब्राहाम</w:t>
      </w:r>
    </w:p>
    <w:p>
      <w:pPr>
        <w:pStyle w:val="ListBullet"/>
        <w:spacing w:line="240" w:lineRule="auto"/>
        <w:ind w:left="720"/>
      </w:pPr>
      <w:r>
        <w:rPr>
          <w:lang w:val="ne_NP" w:bidi="ne_NP"/>
        </w:rPr>
      </w:r>
      <w:r>
        <w:rPr>
          <w:lang w:val="ne_NP" w:bidi="ne_NP"/>
        </w:rPr>
        <w:t>र अन्य दुई आगन्तुकहरू</w:t>
      </w:r>
    </w:p>
    <w:p>
      <w:pPr>
        <w:pStyle w:val="ListBullet"/>
        <w:spacing w:line="240" w:lineRule="auto"/>
        <w:ind w:left="720"/>
      </w:pPr>
      <w:r>
        <w:rPr>
          <w:lang w:val="ne_NP" w:bidi="ne_NP"/>
        </w:rPr>
      </w:r>
      <w:r>
        <w:rPr>
          <w:lang w:val="ne_NP" w:bidi="ne_NP"/>
        </w:rPr>
        <w:t>कराइरहेका सहरका मानिसहरू</w:t>
      </w:r>
    </w:p>
    <w:p>
      <w:pPr/>
      <w:r>
        <w:rPr>
          <w:lang w:val="ne_NP" w:bidi="ne_NP"/>
        </w:rPr>
      </w:r>
      <w:r>
        <w:rPr>
          <w:lang w:val="ne_NP" w:bidi="ne_NP"/>
        </w:rPr>
        <w:t>समूहको रूपमा, यो खण्डलाई दुई पटक अभिनय गर्नुहोस्। तपाईंले आफ्नो भाषामा खण्डलाई अभिनय गर्नुपर्छ।</w:t>
      </w:r>
    </w:p>
    <w:p>
      <w:pPr/>
      <w:r>
        <w:rPr>
          <w:lang w:val="ne_NP" w:bidi="ne_NP"/>
        </w:rPr>
      </w:r>
      <w:r>
        <w:rPr>
          <w:lang w:val="ne_NP" w:bidi="ne_NP"/>
        </w:rPr>
        <w:t>पहिला, कथा नरोकिकन अभिनय गर्नुहोस्। संवाद, प्रवाह, प्लटलाइन र खण्डको कालक्रममा ध्यान दिनुहोस्। तपाईंले कठिन खण्ड वा महत्त्वपूर्ण भागहरूको अभिनय छोड्नुहुन्न भनी निश्चित गर्नुहोस्। कथाको प्रत्येक भाग सम्झन एक अर्कालाई मद्दत गर्नुहोस्।</w:t>
      </w:r>
    </w:p>
    <w:p>
      <w:pPr/>
      <w:r>
        <w:rPr>
          <w:lang w:val="ne_NP" w:bidi="ne_NP"/>
        </w:rPr>
      </w:r>
      <w:r>
        <w:rPr>
          <w:lang w:val="ne_NP" w:bidi="ne_NP"/>
        </w:rPr>
        <w:t>यस अडियोलाई यहाँ रोक्नुहोस् र खण्डलाई अभिनय गर्नुहोस्।</w:t>
      </w:r>
    </w:p>
    <w:p>
      <w:pPr/>
      <w:r>
        <w:rPr>
          <w:lang w:val="ne_NP" w:bidi="ne_NP"/>
        </w:rPr>
      </w:r>
      <w:r>
        <w:rPr>
          <w:lang w:val="ne_NP" w:bidi="ne_NP"/>
        </w:rPr>
        <w:t>समूहले यस खण्डलाई दोस्रो पटक अभिनय गर्नुपर्छ। नाटकको केही निश्चित बिन्दुहरूमा, नाटकलाई रोक्नुहोस् र पात्र खेल्ने व्यक्तिलाई सोध्नुहोस् "तपाईं के महसुस गर्दै हुनुहुन्छ वा के सोचिरहनु भएको छ?" पात्र निभाउने व्यक्तिले यदि आफू त्यो पात्र भएको भए कस्तो महसुस गर्थे वा सोच्थे भन्ने जवाफ दिनुपर्छ। त्यसपछि नाटकलाई पुन: सुरु गर्नुहोस्।</w:t>
      </w:r>
    </w:p>
    <w:p>
      <w:pPr/>
      <w:r>
        <w:rPr>
          <w:lang w:val="ne_NP" w:bidi="ne_NP"/>
        </w:rPr>
      </w:r>
      <w:r>
        <w:rPr>
          <w:lang w:val="ne_NP" w:bidi="ne_NP"/>
        </w:rPr>
        <w:t>यस अडियोलाई यहाँ रोक्नुहोस् र खण्डलाई दोस्रो पटक अभिनय गर्नुहोस्।</w:t>
      </w:r>
    </w:p>
    <w:p>
      <w:pPr/>
      <w:r>
        <w:rPr>
          <w:lang w:val="ne_NP" w:bidi="ne_NP"/>
        </w:rPr>
      </w:r>
      <w:r>
        <w:rPr>
          <w:lang w:val="ne_NP" w:bidi="ne_NP"/>
        </w:rPr>
        <w:t>नाटक र सम्भावित प्रतिक्रियाहरूको एउटा उदाहरण तल दिइएको छ।</w:t>
      </w:r>
    </w:p>
    <w:p>
      <w:pPr/>
      <w:r>
        <w:rPr>
          <w:lang w:val="ne_NP" w:bidi="ne_NP"/>
        </w:rPr>
      </w:r>
      <w:r>
        <w:rPr>
          <w:lang w:val="ne_NP" w:bidi="ne_NP"/>
        </w:rPr>
        <w:t>ती तीनजना मानिसहरू अब्राहामसँग खाना खाएर उठे र सदोम तिर यात्रा गर्न थाले। अब्राहाम बिदाइ गर्न तिनीहरूसँग हिँड्छन्। परमप्रभुले आफैलाई भन्नुहुन्छ, "के म मेरो योजना अब्राहामबाट लुकाऊँ?" अब्राहामका निश्चित रूपमा धेरै सन्तानहरू हुनेछन् जो एउटा बलियो राष्ट्र बन्नेछन्, र अब्राहामद्वारा पृथ्वीका सबै राष्ट्रहरूले आशिष् पाउनेछन्। मैले अब्राहामलाई रोजेको छु ताकि उनले आफ्ना छोराहरू र तिनीहरूका परिवारलाई जे सही र न्यायोचित छ त्यही गरेर मैले चाहेको मार्गमा हिँड्न सिकाऊन्। त्यसपछि मैले अब्राहामको लागि प्रतिज्ञा गरेको कुरा म गर्नेछु।"</w:t>
      </w:r>
    </w:p>
    <w:p>
      <w:pPr/>
      <w:r>
        <w:rPr>
          <w:lang w:val="ne_NP" w:bidi="ne_NP"/>
        </w:rPr>
      </w:r>
      <w:r>
        <w:rPr>
          <w:lang w:val="ne_NP" w:bidi="ne_NP"/>
        </w:rPr>
        <w:t>त्यसैले याहवेले अब्राहामलाई भन्नुहुन्छ, "मैले सदोम र गमोराका सहरहरूबाट ठूलो क्रन्दन सुनेको छु, किनभने तिनीहरूले धेरै दुष्ट कर्म गर्छन्। तिनीहरूका कार्यहरू मैले सुनेको कुरा जत्तिकै खराब छन् कि छैनन् भनेर म हेर्न लागिरहेको छु। यदि छैन भने, म जान्न चाहन्छु।" त्यसपछि अन्य दुई मानिसहरू फर्किन्छन् र सदोमतिर यात्रा गरिरहन्छन्, तर परमप्रभु अब्राहामसँग बस्नुहुन्छ।</w:t>
      </w:r>
    </w:p>
    <w:p>
      <w:pPr/>
      <w:r>
        <w:rPr>
          <w:lang w:val="ne_NP" w:bidi="ne_NP"/>
        </w:rPr>
      </w:r>
      <w:r>
        <w:rPr>
          <w:lang w:val="ne_NP" w:bidi="ne_NP"/>
        </w:rPr>
        <w:t>नाटकलाई केहि छिन रोक्नुहोस। परमप्रभुको भूमिका खेल्ने व्यक्तिलाई सोध्नुहोस्, "तपाईं के महसुस गरिरहनुभएको वा के सोचिरहनुभएको छ?" त्यो व्यक्तिले यस्ता कुराहरू जवाफ दिन सक्छ, "म अब्राहामलाई म के गर्न लागेको छु भनेर बताउन चाहन्छु," वा "मैले अब्राहामलाई मसँग सम्बन्ध राख्न रोजेको छु, त्यसैले म के गर्दैछु भन्ने बारेमा खुला र इमान्दार छु," वा "म आफ्ना योजनाहरूको बारेमा अब्राहामलाई भरोसा गर्न सक्छु कि भनेर म जान्न चाहन्छु," वा "म अब्राहामलाई मसँग कुराकानी गर्न आमन्त्रण गर्दैछु।" नाटकलाई पुन: सुरु गर्नुहोस्।</w:t>
      </w:r>
    </w:p>
    <w:p>
      <w:pPr/>
      <w:r>
        <w:rPr>
          <w:lang w:val="ne_NP" w:bidi="ne_NP"/>
        </w:rPr>
      </w:r>
      <w:r>
        <w:rPr>
          <w:lang w:val="ne_NP" w:bidi="ne_NP"/>
        </w:rPr>
        <w:t>अब्राहाम परमप्रभुको नजिक जान्छन्। उनी भन्छन्, "महोदय, के तपाईंले निर्दोष र दोषी दुवै मानिसहरूलाई नष्ट गर्नुहुनेछ?" यदि त्यहाँ ५० निर्दोष मानिसहरू छन् भने के हुन्छ? के तपाईंले अझै पनि सहरहरू नष्ट गर्नुहुनेछ र निर्दोष मानिसहरूको खातिर तिनीहरूलाई छोडिदिनुहुन्न? निश्चित रूपमा तपाईंले दोषीसँगै निर्दोषलाई पनि नष्ट गर्ने यस्तो काम गर्नुहुने छैन। त्यसो त तपाईंले निर्दोष मानिसहरू र दोषी मानिसहरूलाई एउटै तरिकाले व्यवहार गरिरहनुभएको हुनेछ। निश्चित रूपमा तपाईंले त्यसो गर्नुहुन्न! के सारा पृथ्वीका न्यायाधीशले सही कुरा गर्नुपर्ने होइन र?"</w:t>
      </w:r>
    </w:p>
    <w:p>
      <w:pPr/>
      <w:r>
        <w:rPr>
          <w:lang w:val="ne_NP" w:bidi="ne_NP"/>
        </w:rPr>
      </w:r>
      <w:r>
        <w:rPr>
          <w:lang w:val="ne_NP" w:bidi="ne_NP"/>
        </w:rPr>
        <w:t>नाटकलाई केहि छिन रोक्नुहोस। अब्राहामको भूमिका खेल्ने व्यक्तिलाई सोध्नुहोस्, "तपाईंलाई के महसुस भइरहेको छ वा के सोचिरहनुभएको छ?" त्यो व्यक्तिले यस्ता कुराहरू जवाफ दिन सक्छ, "म नम्रतापूर्वक परमेश्वरकहाँ पुग्दै छु," वा "मलाई डर छ कि परमेश्वरले निर्दोष र दोषी दुवैलाई नष्ट गर्नुहुनेछ, जुन एउटा असल न्यायाधीशले गर्ने कुरा होइन," वा "म परमेश्वरलाई चिन्दछु, त्यसैले म सदोम र गमोराका मानिसहरूका लागि दयाको बिन्ती गर्न चाहन्छु," वा "मलाई सदोममा बसोबास गर्ने मेरा भतिजा लोत नष्ट हुनेछन् भन्ने डर छ," वा "म परमेश्वरको न्यायमा भरोसा गर्न सक्छु भन्ने कुरा थाहा पाउन चाहन्छु।" नाटकलाई पुन: सुरु गर्नुहोस्।</w:t>
      </w:r>
    </w:p>
    <w:p>
      <w:pPr/>
      <w:r>
        <w:rPr>
          <w:lang w:val="ne_NP" w:bidi="ne_NP"/>
        </w:rPr>
      </w:r>
      <w:r>
        <w:rPr>
          <w:lang w:val="ne_NP" w:bidi="ne_NP"/>
        </w:rPr>
        <w:t>परमप्रभुले जवाफ दिनुहुन्छ, "यदि मैले सदोममा ५० धर्मीहरू पाएँ भने म तिनीहरूका लागि सहर नष्ट गर्नेछैनँ।"</w:t>
      </w:r>
    </w:p>
    <w:p>
      <w:pPr/>
      <w:r>
        <w:rPr>
          <w:lang w:val="ne_NP" w:bidi="ne_NP"/>
        </w:rPr>
      </w:r>
      <w:r>
        <w:rPr>
          <w:lang w:val="ne_NP" w:bidi="ne_NP"/>
        </w:rPr>
        <w:t>त्यसपछि अब्राहामले भने, "मैले बोल्न सुरु गरिसकेको हुनाले, म मानव मात्र भए पनि मलाई अझ बढी बोल्न दिनुहोस्। कल्पना गर्नुहोस् कि त्यहाँ ५० को सट्टा ४५ जना धर्मी मानिसहरू मात्र छन्। के तपाईंले पाँच जना कम धर्मी मानिसहरू भएकोले सम्पूर्ण सहरलाई नष्ट गर्नुहुनेछ?"</w:t>
      </w:r>
    </w:p>
    <w:p>
      <w:pPr/>
      <w:r>
        <w:rPr>
          <w:lang w:val="ne_NP" w:bidi="ne_NP"/>
        </w:rPr>
      </w:r>
      <w:r>
        <w:rPr>
          <w:lang w:val="ne_NP" w:bidi="ne_NP"/>
        </w:rPr>
        <w:t>परमप्रभुले जवाफ दिनुहुन्छ, "यदि मैले त्यहाँ ४५ निर्दोष मानिसहरू पाएँ भने म सहरलाई नष्ट गर्नेछैन।"</w:t>
      </w:r>
    </w:p>
    <w:p>
      <w:pPr/>
      <w:r>
        <w:rPr>
          <w:lang w:val="ne_NP" w:bidi="ne_NP"/>
        </w:rPr>
      </w:r>
      <w:r>
        <w:rPr>
          <w:lang w:val="ne_NP" w:bidi="ne_NP"/>
        </w:rPr>
        <w:t>अब्राहामले भन्छन्, "यदि त्यहाँ ४० जना मात्र पाइएको हो भने के हुन्छ?"</w:t>
      </w:r>
    </w:p>
    <w:p>
      <w:pPr/>
      <w:r>
        <w:rPr>
          <w:lang w:val="ne_NP" w:bidi="ne_NP"/>
        </w:rPr>
      </w:r>
      <w:r>
        <w:rPr>
          <w:lang w:val="ne_NP" w:bidi="ne_NP"/>
        </w:rPr>
        <w:t>परमप्रभुले जवाफ दिनुहुन्छ, "यदि मैले त्यहाँ ४० निर्दोष मानिसहरू भेट्टाएँ भने म सहरलाई नष्ट गर्नेछैन।"</w:t>
      </w:r>
    </w:p>
    <w:p>
      <w:pPr/>
      <w:r>
        <w:rPr>
          <w:lang w:val="ne_NP" w:bidi="ne_NP"/>
        </w:rPr>
      </w:r>
      <w:r>
        <w:rPr>
          <w:lang w:val="ne_NP" w:bidi="ne_NP"/>
        </w:rPr>
        <w:t>अब्राहामले बिन्ती गर्छन्, "महोदय, कृपया नरिसाउनुहोस्, र मलाई बोल्न दिनुहोस्।" यदि तपाईंले ३० निर्दोष मानिसहरू मात्र भेट्टाउनुभयो भने के हुन्छ?"</w:t>
      </w:r>
    </w:p>
    <w:p>
      <w:pPr/>
      <w:r>
        <w:rPr>
          <w:lang w:val="ne_NP" w:bidi="ne_NP"/>
        </w:rPr>
      </w:r>
      <w:r>
        <w:rPr>
          <w:lang w:val="ne_NP" w:bidi="ne_NP"/>
        </w:rPr>
        <w:t>परमप्रभुले जवाफ दिनुहुन्छ, "यदि मैले त्यहाँ ३० जना निर्दोष मानिसहरू भेट्टाएँ भने म सहर नष्ट गर्नेछैनँ।"</w:t>
      </w:r>
    </w:p>
    <w:p>
      <w:pPr/>
      <w:r>
        <w:rPr>
          <w:lang w:val="ne_NP" w:bidi="ne_NP"/>
        </w:rPr>
      </w:r>
      <w:r>
        <w:rPr>
          <w:lang w:val="ne_NP" w:bidi="ne_NP"/>
        </w:rPr>
        <w:t>अब्राहाम भन्छन्, "मैले प्रभुसँग बोल्ने आँट गरेको हुनाले, महोदय, मलाई अझै भन्न दिनुहोस्।" यदि त्यहाँ २० जना निर्दोष मानिसहरू मात्र छन् भने के हुन्छ?"</w:t>
      </w:r>
    </w:p>
    <w:p>
      <w:pPr/>
      <w:r>
        <w:rPr>
          <w:lang w:val="ne_NP" w:bidi="ne_NP"/>
        </w:rPr>
      </w:r>
      <w:r>
        <w:rPr>
          <w:lang w:val="ne_NP" w:bidi="ne_NP"/>
        </w:rPr>
        <w:t>परमप्रभुले जवाफ दिनुहुन्छ, "यदि मैले त्यहाँ २० जना निर्दोष मानिसहरू भेट्टाएँ भने म सहर नष्ट गर्नेछैनँ।"</w:t>
      </w:r>
    </w:p>
    <w:p>
      <w:pPr/>
      <w:r>
        <w:rPr>
          <w:lang w:val="ne_NP" w:bidi="ne_NP"/>
        </w:rPr>
      </w:r>
      <w:r>
        <w:rPr>
          <w:lang w:val="ne_NP" w:bidi="ne_NP"/>
        </w:rPr>
        <w:t>अन्तमा, अब्राहाम भन्छन्, "महोदय, यदि मैले थप एकपटक बोलेमा कृपया रिसाउनु नहोस्।" यदि त्यहाँ १० निर्दोष मानिसहरू मात्र छन् भने के हुन्छ?"</w:t>
      </w:r>
    </w:p>
    <w:p>
      <w:pPr/>
      <w:r>
        <w:rPr>
          <w:lang w:val="ne_NP" w:bidi="ne_NP"/>
        </w:rPr>
      </w:r>
      <w:r>
        <w:rPr>
          <w:lang w:val="ne_NP" w:bidi="ne_NP"/>
        </w:rPr>
        <w:t>परमप्रभुले जवाफ दिनुहुन्छ, "त्यसो भए ती १० जनाका खातिर म यसलाई नष्ट गर्नेछैनँ।"</w:t>
      </w:r>
    </w:p>
    <w:p>
      <w:pPr/>
      <w:r>
        <w:rPr>
          <w:lang w:val="ne_NP" w:bidi="ne_NP"/>
        </w:rPr>
      </w:r>
      <w:r>
        <w:rPr>
          <w:lang w:val="ne_NP" w:bidi="ne_NP"/>
        </w:rPr>
        <w:t>नाटक समाप्त गर्नुहोस्। परमप्रभुको भूमिका खेल्ने व्यक्तिलाई सोध्नुहोस्, "तपाईं के महसुस गरिरहनुभएको वा के सोचिरहनुभएको छ?" त्यो व्यक्तिले यस्ता कुराहरू जवाफ दिन सक्छ, "म अब्राहामले मसँग कुरा गरून् भन्ने चाहन्छु," वा "म निर्दोष मानिसहरू र दोषी मानिसहरू दुवैलाई नष्ट गर्नेछैन।" अब्राहामको भूमिका खेल्ने व्यक्तिलाई सोध्नुहोस्, "तपाईंलाई के महसुस भइरहेको छ वा के सोचिरहनुभएको छ?" त्यो व्यक्तिले यस्ता कुराहरू जवाफ दिन सक्छ, "परमेश्वर मेरा अनुरोधहरूदेखि रिसाउनुभएन भन्ने कुराले मलाई राहत महसुस भएको छ," वा "परमेश्वरले निर्दोष र दोषीलाई सँगै नष्ट गर्नुहुने छैन भन्ने कुराले मलाई राहत महसुस भएको छ," वा "मलाई आशा छ कि सदोममा पर्याप्त निर्दोष मानिसहरू छन् जसले गर्दा परमेश्वरले सहरलाई नष्ट गर्नुहुने छैन," वा "परमेश्वरले मलाई उहाँको योजनाको बारेमा उहाँसँग कुरा गर्न दिनुभएकोमा म छक्क परेको छु।"</w:t>
      </w:r>
      <w:r>
        <w:rPr>
          <w:lang w:val="ne_NP" w:bidi="ne_NP"/>
        </w:rPr>
      </w:r>
    </w:p>
    <w:p>
      <w:pPr>
        <w:pStyle w:val="Heading3"/>
      </w:pPr>
      <w:r>
        <w:rPr>
          <w:lang w:val="ne_NP" w:bidi="ne_NP"/>
        </w:rPr>
        <w:t>Step 5</w:t>
      </w:r>
    </w:p>
    <w:p>
      <w:pPr/>
      <w:r>
        <w:rPr>
          <w:lang w:val="ne_NP" w:bidi="ne_NP"/>
        </w:rPr>
      </w:r>
      <w:r>
        <w:rPr>
          <w:lang w:val="ne_NP" w:bidi="ne_NP"/>
        </w:rPr>
        <w:t>सबैभन्दा सजिलोसँग बुझिने अनुवादमा उत्पत्ति १८:१६–३३ को श्रव्य संस्करण सुन्नुहोस्।</w:t>
      </w:r>
    </w:p>
    <w:p>
      <w:pPr/>
      <w:r>
        <w:rPr>
          <w:lang w:val="ne_NP" w:bidi="ne_NP"/>
        </w:rPr>
      </w:r>
      <w:r>
        <w:rPr>
          <w:lang w:val="ne_NP" w:bidi="ne_NP"/>
        </w:rPr>
        <w:t>यस कदममा, समुहले यस खण्‍डमा भएको शब्‍दहरू र मूख्‍य शब्‍दहरूमाथि छलफल गर्नेछन्।</w:t>
      </w:r>
    </w:p>
    <w:p>
      <w:pPr/>
      <w:r>
        <w:rPr>
          <w:lang w:val="ne_NP" w:bidi="ne_NP"/>
        </w:rPr>
      </w:r>
      <w:r>
        <w:rPr>
          <w:lang w:val="ne_NP" w:bidi="ne_NP"/>
        </w:rPr>
        <w:t>ती मानिसहरू खाना खाएर उठे र सदोमतिर हेरे। तिनीहरू जाँदै गर्दा, अब्राहाम तिनीहरूलाई बाटोमा पठाउन तिनीहरूसँग गए।</w:t>
      </w:r>
    </w:p>
    <w:p>
      <w:pPr/>
      <w:r>
        <w:rPr>
          <w:lang w:val="ne_NP" w:bidi="ne_NP"/>
        </w:rPr>
      </w:r>
      <w:r>
        <w:rPr>
          <w:b/>
          <w:lang w:val="ne_NP" w:bidi="ne_NP"/>
        </w:rPr>
        <w:t>परमेश्वर</w:t>
      </w:r>
      <w:r>
        <w:rPr>
          <w:lang w:val="ne_NP" w:bidi="ne_NP"/>
        </w:rPr>
        <w:t xml:space="preserve"> बोल्नुभयो। यहाँ, कथाले परमेश्वरको व्यक्तिगत नाम, </w:t>
      </w:r>
      <w:r>
        <w:rPr>
          <w:b/>
          <w:lang w:val="ne_NP" w:bidi="ne_NP"/>
        </w:rPr>
        <w:t>याहवे</w:t>
      </w:r>
      <w:r>
        <w:rPr>
          <w:lang w:val="ne_NP" w:bidi="ne_NP"/>
        </w:rPr>
        <w:t xml:space="preserve">को प्रयोग गर्दछ। तर, जब अब्राहामले परमेश्वरसँग कुरा गर्छन्, उनले परमेश्वरको अर्को नाम </w:t>
      </w:r>
      <w:r>
        <w:rPr>
          <w:b/>
          <w:lang w:val="ne_NP" w:bidi="ne_NP"/>
        </w:rPr>
        <w:t>अदोनाई</w:t>
      </w:r>
      <w:r>
        <w:rPr>
          <w:lang w:val="ne_NP" w:bidi="ne_NP"/>
        </w:rPr>
        <w:t xml:space="preserve"> उपाधि प्रयोग गर्छन्। अदोनाई एउटा उपाधि हो जसको अर्थ प्रभु, मालिक वा महोदय हो। तर, यस समयमा आफूले परमेश्वरसँग कुरा गरिरहेको छु भन्ने कुरा अब्राहामलाई सायद थाहा थियो।</w:t>
      </w:r>
    </w:p>
    <w:p>
      <w:pPr/>
      <w:r>
        <w:rPr>
          <w:lang w:val="ne_NP" w:bidi="ne_NP"/>
        </w:rPr>
      </w:r>
      <w:r>
        <w:rPr>
          <w:lang w:val="ne_NP" w:bidi="ne_NP"/>
        </w:rPr>
        <w:t xml:space="preserve">मुख्य शब्दावलीमा </w:t>
      </w:r>
      <w:r>
        <w:rPr>
          <w:lang w:val="ne_NP" w:bidi="ne_NP"/>
        </w:rPr>
        <w:t>याहवे</w:t>
      </w:r>
      <w:r>
        <w:rPr>
          <w:lang w:val="ne_NP" w:bidi="ne_NP"/>
        </w:rPr>
        <w:t xml:space="preserve"> र </w:t>
      </w:r>
      <w:r>
        <w:rPr>
          <w:lang w:val="ne_NP" w:bidi="ne_NP"/>
        </w:rPr>
        <w:t>अदोनाई</w:t>
      </w:r>
      <w:r>
        <w:rPr>
          <w:lang w:val="ne_NP" w:bidi="ne_NP"/>
        </w:rPr>
        <w:t xml:space="preserve">, वा </w:t>
      </w:r>
      <w:r>
        <w:rPr>
          <w:lang w:val="ne_NP" w:bidi="ne_NP"/>
        </w:rPr>
        <w:t>प्रभु</w:t>
      </w:r>
      <w:r>
        <w:rPr>
          <w:lang w:val="ne_NP" w:bidi="ne_NP"/>
        </w:rPr>
        <w:t xml:space="preserve">लाई हेर्नुहोस् र ती शब्दहरूलाई तपाईंले अघिल्लो कथाहरूमा अनुवाद गरेकै तरिकाले अनुवाद गर्नुहोस्। अडियो रोक्‍नुहोस्। </w:t>
      </w:r>
    </w:p>
    <w:p>
      <w:pPr/>
      <w:r>
        <w:rPr>
          <w:lang w:val="ne_NP" w:bidi="ne_NP"/>
        </w:rPr>
      </w:r>
      <w:r>
        <w:rPr>
          <w:lang w:val="ne_NP" w:bidi="ne_NP"/>
        </w:rPr>
        <w:t xml:space="preserve">परमप्रभुले सोध्नुभयो, "के मैले आफ्नो योजना अब्राहामबाट लुकाउनुपर्छ?" "आखिर, अब्राहामका सन्तानहरू एउटा ठूलो र शक्तिशाली </w:t>
      </w:r>
      <w:r>
        <w:rPr>
          <w:b/>
          <w:lang w:val="ne_NP" w:bidi="ne_NP"/>
        </w:rPr>
        <w:t>राष्ट्र</w:t>
      </w:r>
      <w:r>
        <w:rPr>
          <w:lang w:val="ne_NP" w:bidi="ne_NP"/>
        </w:rPr>
        <w:t xml:space="preserve"> बन्नेछन्, र अब्राहामद्वारा पृथ्वीका सबै राष्ट्रहरू </w:t>
      </w:r>
      <w:r>
        <w:rPr>
          <w:b/>
          <w:lang w:val="ne_NP" w:bidi="ne_NP"/>
        </w:rPr>
        <w:t>आशिषित</w:t>
      </w:r>
      <w:r>
        <w:rPr>
          <w:lang w:val="ne_NP" w:bidi="ne_NP"/>
        </w:rPr>
        <w:t xml:space="preserve"> हुनेछन्।" यहाँ राष्ट्र भन्नाले विशेष क्षेत्र र सरकार भएका मानिसहरूको समूहलाई बुझाउँछ। आशिष् भन्नाले जब परमेश्वरले कसैलाई वा कुनै कुरालाई मद्दत गर्नुहुन्छ, भलो गर्नुहुन्छ वा निगाह गर्नुहुन्छ भन्ने बुझिन्छ। मुख्य शब्दावलीमा </w:t>
      </w:r>
      <w:r>
        <w:rPr>
          <w:lang w:val="ne_NP" w:bidi="ne_NP"/>
        </w:rPr>
        <w:t>राष्ट्र</w:t>
      </w:r>
      <w:r>
        <w:rPr>
          <w:lang w:val="ne_NP" w:bidi="ne_NP"/>
        </w:rPr>
        <w:t xml:space="preserve"> र </w:t>
      </w:r>
      <w:r>
        <w:rPr>
          <w:lang w:val="ne_NP" w:bidi="ne_NP"/>
        </w:rPr>
        <w:t>आशिष्</w:t>
      </w:r>
      <w:r>
        <w:rPr>
          <w:lang w:val="ne_NP" w:bidi="ne_NP"/>
        </w:rPr>
        <w:t xml:space="preserve"> हेर्नुहोस् र तपाईंले अघिल्लो खण्डहरूमा प्रयोग गर्नुभएको शब्दहरू नै प्रयोग गर्नुहोस्।</w:t>
      </w:r>
    </w:p>
    <w:p>
      <w:pPr/>
      <w:r>
        <w:rPr>
          <w:lang w:val="ne_NP" w:bidi="ne_NP"/>
        </w:rPr>
      </w:r>
      <w:r>
        <w:rPr>
          <w:lang w:val="ne_NP" w:bidi="ne_NP"/>
        </w:rPr>
        <w:t xml:space="preserve">परमप्रभुले भन्नुभयो, "मैले अब्राहामलाई रोजेको छु, ताकि उनले </w:t>
      </w:r>
      <w:r>
        <w:rPr>
          <w:b/>
          <w:lang w:val="ne_NP" w:bidi="ne_NP"/>
        </w:rPr>
        <w:t>धार्मिक</w:t>
      </w:r>
      <w:r>
        <w:rPr>
          <w:lang w:val="ne_NP" w:bidi="ne_NP"/>
        </w:rPr>
        <w:t xml:space="preserve"> र </w:t>
      </w:r>
      <w:r>
        <w:rPr>
          <w:b/>
          <w:lang w:val="ne_NP" w:bidi="ne_NP"/>
        </w:rPr>
        <w:t>न्यायपूर्ण</w:t>
      </w:r>
      <w:r>
        <w:rPr>
          <w:lang w:val="ne_NP" w:bidi="ne_NP"/>
        </w:rPr>
        <w:t xml:space="preserve"> काम गरेर आफ्ना छोराहरू र परिवारलाई मैले चाहेको तरिकाले जिउन सिकाऊन्।" त्यसपछि मैले अब्राहामको लागि प्रतिज्ञा गरेको कुरा म गर्नेछु।" पुरानो नियमको धार्मिकताको विचार परमेश्वर र मानिसहरू वा विभिन्न मानिसहरूबीचको सम्बन्धमा आधारित छ। धर्मीकताले पवित्रता, सही प्रकारले उभिनु वा निर्दोषतालाई बुझाउँछ। तपाईंले आफ्नो अनुवादभरि धार्मिकता र धर्मी ठहराईने कार्यका अवधारणाहरूलाई एउटै तरिकाले वर्णन गर्नुपर्छ। उदाहरणको लागि, तपाईं धार्मिकतालाई "परमेश्वरसँगको सही सम्बन्ध" भनेर वर्णन गर्न सक्नुहुन्छ। तपाईंले यसलाई कानुनी शब्दावलीमा पनि वर्णन गर्न सक्नुहुन्छ, जस्तै "दोषरहित/निर्दोष।" यी अवधारणाहरूलाई वर्णन गर्ने अन्य तरिकाहरू यस प्रकार छन्:</w:t>
      </w:r>
    </w:p>
    <w:p>
      <w:pPr>
        <w:pStyle w:val="ListBullet"/>
        <w:spacing w:line="240" w:lineRule="auto"/>
        <w:ind w:left="720"/>
      </w:pPr>
      <w:r>
        <w:rPr>
          <w:lang w:val="ne_NP" w:bidi="ne_NP"/>
        </w:rPr>
      </w:r>
      <w:r>
        <w:rPr>
          <w:lang w:val="ne_NP" w:bidi="ne_NP"/>
        </w:rPr>
        <w:t>परमेश्वरको दृष्टिमा सही हुनु</w:t>
      </w:r>
    </w:p>
    <w:p>
      <w:pPr>
        <w:pStyle w:val="ListBullet"/>
        <w:spacing w:line="240" w:lineRule="auto"/>
        <w:ind w:left="720"/>
      </w:pPr>
      <w:r>
        <w:rPr>
          <w:lang w:val="ne_NP" w:bidi="ne_NP"/>
        </w:rPr>
      </w:r>
      <w:r>
        <w:rPr>
          <w:lang w:val="ne_NP" w:bidi="ne_NP"/>
        </w:rPr>
        <w:t>परमेश्वरसँग सही प्रकारले रहुनु</w:t>
      </w:r>
    </w:p>
    <w:p>
      <w:pPr>
        <w:pStyle w:val="ListBullet"/>
        <w:spacing w:line="240" w:lineRule="auto"/>
        <w:ind w:left="720"/>
      </w:pPr>
      <w:r>
        <w:rPr>
          <w:lang w:val="ne_NP" w:bidi="ne_NP"/>
        </w:rPr>
      </w:r>
      <w:r>
        <w:rPr>
          <w:lang w:val="ne_NP" w:bidi="ne_NP"/>
        </w:rPr>
        <w:t>परमेश्वरले स्वीकार गर्नुभएको</w:t>
      </w:r>
    </w:p>
    <w:p>
      <w:pPr/>
      <w:r>
        <w:rPr>
          <w:lang w:val="ne_NP" w:bidi="ne_NP"/>
        </w:rPr>
      </w:r>
      <w:r>
        <w:rPr>
          <w:lang w:val="ne_NP" w:bidi="ne_NP"/>
        </w:rPr>
        <w:t>तपाईंको श्रोताहरूसँग धार्मिकताको अवधारणालाई वर्णन गर्ने अलङ्कारहरू पनि हुन सक्छन्, जस्तै "सीधा हृदय भएको, सत्यनिष्ठ हुनु, निष्कलङ्क/निर्दोष हुनु, परमेश्वरको बाटोमा हिँड्नु," वा त्यस्ता कुराहरू। तपाईंले आफ्नो कथाको लागि उपयुक्त शब्दहरू रोज्दा यी कुराहरूलाई ध्यानमा राख्नुहोस्। बाइबलमा मानिसहरू एक्लै वा पर्याप्त राम्रो कामहरू गरेर कहिल्यै धर्मी हुन सक्दैनन् भन्ने कुरा याद गर्नुहोस्। धर्मिताका लागि तपाईंको शब्द वा वाक्यांश असल कामहरू गर्ने कुरामा आधारित हुनु हुँदैन।</w:t>
      </w:r>
    </w:p>
    <w:p>
      <w:pPr/>
      <w:r>
        <w:rPr>
          <w:lang w:val="ne_NP" w:bidi="ne_NP"/>
        </w:rPr>
      </w:r>
      <w:r>
        <w:rPr>
          <w:lang w:val="ne_NP" w:bidi="ne_NP"/>
        </w:rPr>
        <w:t>यहाँ रोक्नुहोस् र तपाईंको भाषामा कुन शब्द तपाईंले धार्मिकताका लागि प्रयोग गर्नुहुनेछ भनेर छलफल गर्नुहोस्।</w:t>
      </w:r>
    </w:p>
    <w:p>
      <w:pPr/>
      <w:r>
        <w:rPr>
          <w:lang w:val="ne_NP" w:bidi="ne_NP"/>
        </w:rPr>
      </w:r>
      <w:r>
        <w:rPr>
          <w:lang w:val="ne_NP" w:bidi="ne_NP"/>
        </w:rPr>
        <w:t xml:space="preserve">मुख्य शब्दावलीमा </w:t>
      </w:r>
      <w:r>
        <w:rPr>
          <w:lang w:val="ne_NP" w:bidi="ne_NP"/>
        </w:rPr>
        <w:t>धार्मिकता</w:t>
      </w:r>
      <w:r>
        <w:rPr>
          <w:lang w:val="ne_NP" w:bidi="ne_NP"/>
        </w:rPr>
        <w:t xml:space="preserve"> शब्द हेर्नुहोस् र तपाईंले अघिल्लो कथाहरूमा प्रयोग गर्नुभएको शब्द नै यहाँ प्रयोग गर्नुहोस्।</w:t>
      </w:r>
    </w:p>
    <w:p>
      <w:pPr/>
      <w:r>
        <w:rPr>
          <w:lang w:val="ne_NP" w:bidi="ne_NP"/>
        </w:rPr>
      </w:r>
      <w:r>
        <w:rPr>
          <w:b/>
          <w:lang w:val="ne_NP" w:bidi="ne_NP"/>
        </w:rPr>
        <w:t>न्याय</w:t>
      </w:r>
      <w:r>
        <w:rPr>
          <w:lang w:val="ne_NP" w:bidi="ne_NP"/>
        </w:rPr>
        <w:t xml:space="preserve"> भन्नाले निष्पक्ष कानूनी निर्णयहरू वा सामान्यतया निष्पक्ष र राम्रा निर्णयहरू लिनुलाई बुझाउँछ।</w:t>
      </w:r>
    </w:p>
    <w:p>
      <w:pPr/>
      <w:r>
        <w:rPr>
          <w:lang w:val="ne_NP" w:bidi="ne_NP"/>
        </w:rPr>
      </w:r>
      <w:r>
        <w:rPr>
          <w:lang w:val="ne_NP" w:bidi="ne_NP"/>
        </w:rPr>
        <w:t xml:space="preserve">त्यसैले परमेश्वरले अब्राहामलाई भन्नुभयो, "मैले सदोम र गमोराबाट ठूलो क्रन्दन सुनेको छु, किनभने तिनीहरूको </w:t>
      </w:r>
      <w:r>
        <w:rPr>
          <w:b/>
          <w:lang w:val="ne_NP" w:bidi="ne_NP"/>
        </w:rPr>
        <w:t>पाप</w:t>
      </w:r>
      <w:r>
        <w:rPr>
          <w:lang w:val="ne_NP" w:bidi="ne_NP"/>
        </w:rPr>
        <w:t xml:space="preserve"> धेरै छ।" पापले परमेश्वरको अनाज्ञाकारिताको कार्यलाई जनाउँछ। निश्चित हुनुहोस् कि तपाईंले यहाँ प्रयोग गर्नुभएको शब्दको अर्थ कोही ब्यक्ति धार्मिक कार्य गर्न जस्तैः बिधिगत प्रार्थना गर्न वा केही धार्मिक नियमहरू पालन गर्न असफल भएको होईन। मुख्य शब्दावलीमा </w:t>
      </w:r>
      <w:r>
        <w:rPr>
          <w:lang w:val="ne_NP" w:bidi="ne_NP"/>
        </w:rPr>
        <w:t>पाप</w:t>
      </w:r>
      <w:r>
        <w:rPr>
          <w:lang w:val="ne_NP" w:bidi="ne_NP"/>
        </w:rPr>
        <w:t xml:space="preserve"> हेर्नुहोस् र तपाईंले अघिल्लो कथाहरूमा प्रयोग गर्नुभएको शब्द नै यहाँ प्रयोग गर्नुहोस्।</w:t>
      </w:r>
    </w:p>
    <w:p>
      <w:pPr/>
      <w:r>
        <w:rPr>
          <w:lang w:val="ne_NP" w:bidi="ne_NP"/>
        </w:rPr>
      </w:r>
      <w:r>
        <w:rPr>
          <w:lang w:val="ne_NP" w:bidi="ne_NP"/>
        </w:rPr>
        <w:t xml:space="preserve">परमेश्वरले भन्नुभयो, "म अब तिनीहरूका कार्यहरू मैले सुनेको जत्तिकै </w:t>
      </w:r>
      <w:r>
        <w:rPr>
          <w:b/>
          <w:lang w:val="ne_NP" w:bidi="ne_NP"/>
        </w:rPr>
        <w:t>दुष्ट</w:t>
      </w:r>
      <w:r>
        <w:rPr>
          <w:lang w:val="ne_NP" w:bidi="ne_NP"/>
        </w:rPr>
        <w:t xml:space="preserve"> छन् कि छैनन् भनेर हेर्न गइरहेको छु।" यदि छैन भने, म जान्न चाहन्छु।" दुष्ट भन्नाले धेरै दुष्ट वा पापपूर्ण कुरालाई बुझाउँछ। यो धर्मीको विपरीत हो। दुवै शब्दहरूले यस खण्डमा भएका प्रकारका मानिसहरूलाई बुझाउँछन्। यस कथाभरी "धर्मी" र "दुष्ट" का लागि त्यही शब्दहरू प्रयोग गर्नुहोस्। </w:t>
      </w:r>
      <w:r>
        <w:rPr>
          <w:lang w:val="ne_NP" w:bidi="ne_NP"/>
        </w:rPr>
        <w:t>दुष्टता</w:t>
      </w:r>
      <w:r>
        <w:rPr>
          <w:lang w:val="ne_NP" w:bidi="ne_NP"/>
        </w:rPr>
        <w:t xml:space="preserve"> मुख्य शब्दावलीमा छ।</w:t>
      </w:r>
    </w:p>
    <w:p>
      <w:pPr/>
      <w:r>
        <w:rPr>
          <w:lang w:val="ne_NP" w:bidi="ne_NP"/>
        </w:rPr>
      </w:r>
      <w:r>
        <w:rPr>
          <w:lang w:val="ne_NP" w:bidi="ne_NP"/>
        </w:rPr>
        <w:t xml:space="preserve">अब्राहामले जारी राखे, "के सारा पृथ्वीका </w:t>
      </w:r>
      <w:r>
        <w:rPr>
          <w:b/>
          <w:lang w:val="ne_NP" w:bidi="ne_NP"/>
        </w:rPr>
        <w:t>न्यायाधीशले</w:t>
      </w:r>
      <w:r>
        <w:rPr>
          <w:lang w:val="ne_NP" w:bidi="ne_NP"/>
        </w:rPr>
        <w:t xml:space="preserve"> सही कुरा गर्नुपर्ने होइन र?" को निर्दोष वा दोषी हो र दोषी मानिसहरू कस्तो सजाय पाउनेछन् भनेर न्यायाधीशले निर्णय गर्छन्।</w:t>
      </w:r>
      <w:r>
        <w:rPr>
          <w:lang w:val="ne_NP" w:bidi="ne_NP"/>
        </w:rPr>
      </w:r>
    </w:p>
    <w:p>
      <w:pPr>
        <w:pStyle w:val="Heading3"/>
      </w:pPr>
      <w:r>
        <w:rPr>
          <w:lang w:val="ne_NP" w:bidi="ne_NP"/>
        </w:rPr>
        <w:t>Step 6</w:t>
      </w:r>
    </w:p>
    <w:p>
      <w:pPr/>
      <w:r>
        <w:rPr>
          <w:lang w:val="ne_NP" w:bidi="ne_NP"/>
        </w:rPr>
      </w:r>
      <w:r>
        <w:rPr>
          <w:lang w:val="ne_NP" w:bidi="ne_NP"/>
        </w:rPr>
        <w:t>अनुवादलाई सजिलोसँग बुझ्न यस खण्डको श्रव्य संस्करण सुन्‍नुहोस्।</w:t>
      </w:r>
    </w:p>
    <w:p>
      <w:pPr/>
      <w:r>
        <w:rPr>
          <w:lang w:val="ne_NP" w:bidi="ne_NP"/>
        </w:rPr>
      </w:r>
      <w:r>
        <w:rPr>
          <w:lang w:val="ne_NP" w:bidi="ne_NP"/>
        </w:rPr>
        <w:t>यस सत्रमा, एउटा समूहको रूपमा तपाईंको आफ्नै भाषामा खण्डलाई पुन: भन्न लगाउनुहोस्।</w:t>
      </w:r>
    </w:p>
    <w:p>
      <w:pPr/>
      <w:r>
        <w:rPr>
          <w:lang w:val="ne_NP" w:bidi="ne_NP"/>
        </w:rPr>
      </w:r>
      <w:r>
        <w:rPr>
          <w:lang w:val="ne_NP" w:bidi="ne_NP"/>
        </w:rPr>
        <w:t>पहिला, सम्पूर्ण समूहले खण्डलाई तपाईंको आफ्नै भाषामा बताउन अभ्यास गर्नुपर्छ। तपाईंले अघिल्लो चरणहरूमा निर्णय गर्नुभएको कुराहरू जस्तै कालक्रम, शब्दहरू, वाक्यांशहरू, भावनाहरू, वा तपाईंले छलफल गर्नुभएको अन्य कुराहरू यसमा समावेश गर्नलाई सम्झनुहोस्।</w:t>
      </w:r>
    </w:p>
    <w:p>
      <w:pPr/>
      <w:r>
        <w:rPr>
          <w:lang w:val="ne_NP" w:bidi="ne_NP"/>
        </w:rPr>
      </w:r>
      <w:r>
        <w:rPr>
          <w:lang w:val="ne_NP" w:bidi="ne_NP"/>
        </w:rPr>
        <w:t xml:space="preserve">एउटा समूहको सदस्यले खण्डका केही वाक्यहरू भन्नुपर्छ र रोकिनु पर्छ। समूहको अर्को सदस्यले खण्डको अर्को भाग भन्नु पर्छ र रोकिनु पर्छ। समूहले सम्पूर्ण खण्डलाई पुन: नभन्दासम्म यो गर्नुहोस्। यस चरणमा समूहका सदस्यहरूले एक अर्कालाई सच्याउन सक्छन्। अडियो रोक्‍नुहोस्। </w:t>
      </w:r>
    </w:p>
    <w:p>
      <w:pPr/>
      <w:r>
        <w:rPr>
          <w:lang w:val="ne_NP" w:bidi="ne_NP"/>
        </w:rPr>
      </w:r>
      <w:r>
        <w:rPr>
          <w:lang w:val="ne_NP" w:bidi="ne_NP"/>
        </w:rPr>
        <w:t xml:space="preserve">अर्को पटक, समूहको प्रत्येक सदस्यले कम्तिमा पनि एकचोटि सम्पूर्ण खण्डलाई नरोकी भन्नुपर्छ। समूहको सदस्यले खण्डलाई सम्झन मद्दत गर्न कुनैपनि वस्तुहरू, चालहरू, वा तिनीहरूको स्टोरीबोर्ड प्रयोग गर्न सक्छन्। अडियो रोक्‍नुहोस्। </w:t>
      </w:r>
    </w:p>
    <w:p>
      <w:pPr/>
      <w:r>
        <w:rPr>
          <w:lang w:val="ne_NP" w:bidi="ne_NP"/>
        </w:rPr>
      </w:r>
      <w:r>
        <w:rPr>
          <w:lang w:val="ne_NP" w:bidi="ne_NP"/>
        </w:rPr>
        <w:t xml:space="preserve">त्यसपछि, तपाईंलाई सबैभन्दा बढी मनपरेको खण्डको संस्करण कस्को हो समूहले निर्णय गर्न सक्छ। तपाईंहरूलाई समूहको एउटा सदस्यले एउटा दृश्य बताएको तरिका मनपर्यो तर अर्को दृश्य अर्कै सदस्यले बताएको तरिका मनपर्यो भनेर तपाईहरू आफै निर्णय गर्न सक्नु हुन्छ। अडियो रोक्‍नुहोस्। </w:t>
      </w:r>
    </w:p>
    <w:p>
      <w:pPr/>
      <w:r>
        <w:rPr>
          <w:lang w:val="ne_NP" w:bidi="ne_NP"/>
        </w:rPr>
      </w:r>
      <w:r>
        <w:rPr>
          <w:lang w:val="ne_NP" w:bidi="ne_NP"/>
        </w:rPr>
        <w:t>अन्तमा, समूहले सबैजना सहमत हुने खण्डको अन्तिम संस्करणलाई सँगै राख्न सक्छन्। समूहको प्रत्येक सदस्यले यस खण्डको अन्तिम संस्करण सुनाउने अभ्यास गर्नुपर्छ।</w:t>
      </w:r>
      <w:r>
        <w:rPr>
          <w:lang w:val="ne_NP" w:bidi="ne_NP"/>
        </w:rPr>
      </w:r>
      <w:r>
        <w:rPr>
          <w:lang w:val="ne_NP" w:bidi="ne_NP"/>
        </w:rPr>
      </w:r>
    </w:p>
    <w:p>
      <w:pPr/>
      <w:r>
        <w:rPr>
          <w:lang w:val="ne_NP" w:bidi="ne_NP"/>
        </w:rPr>
      </w:r>
    </w:p>
    <w:p>
      <w:pPr>
        <w:pStyle w:val="Heading2"/>
      </w:pPr>
      <w:r>
        <w:rPr>
          <w:lang w:val="ne_NP" w:bidi="ne_NP"/>
        </w:rPr>
        <w:t>Genesis 19:1–29</w:t>
      </w:r>
      <w:r>
        <w:rPr>
          <w:lang w:val="ne_NP" w:bidi="ne_NP"/>
        </w:rPr>
      </w:r>
    </w:p>
    <w:p>
      <w:pPr>
        <w:pStyle w:val="Heading3"/>
      </w:pPr>
      <w:r>
        <w:rPr>
          <w:lang w:val="ne_NP" w:bidi="ne_NP"/>
        </w:rPr>
        <w:t>Step 1</w:t>
      </w:r>
    </w:p>
    <w:p>
      <w:pPr/>
      <w:r>
        <w:rPr>
          <w:lang w:val="ne_NP" w:bidi="ne_NP"/>
        </w:rPr>
      </w:r>
      <w:r>
        <w:rPr>
          <w:lang w:val="ne_NP" w:bidi="ne_NP"/>
        </w:rPr>
        <w:t>यस चरणमा, उत्पत्ति १९:१–२९ सुन्नुहोस् र यसलाई आफ्नो हृदयमा राख्नुहोस्। सम्भव भएमा तीन फरक अनुवादहरूमा उत्पत्ति १९:१–२९ को श्रव्य संस्करण तीन पटक सुन्नुहोस्। त्यसपछि, समूहमा तलको प्रश्‍नहरू छलफल गर्नुहोस्।</w:t>
      </w:r>
    </w:p>
    <w:p>
      <w:pPr>
        <w:pStyle w:val="ListBullet"/>
        <w:spacing w:line="240" w:lineRule="auto"/>
        <w:ind w:left="720"/>
      </w:pPr>
      <w:r>
        <w:rPr>
          <w:lang w:val="ne_NP" w:bidi="ne_NP"/>
        </w:rPr>
      </w:r>
      <w:r>
        <w:rPr>
          <w:lang w:val="ne_NP" w:bidi="ne_NP"/>
        </w:rPr>
        <w:t>यो खण्डमा तपाईंलाई के मन पर्‍यो?</w:t>
      </w:r>
    </w:p>
    <w:p>
      <w:pPr>
        <w:pStyle w:val="ListBullet"/>
        <w:spacing w:line="240" w:lineRule="auto"/>
        <w:ind w:left="720"/>
      </w:pPr>
      <w:r>
        <w:rPr>
          <w:lang w:val="ne_NP" w:bidi="ne_NP"/>
        </w:rPr>
      </w:r>
      <w:r>
        <w:rPr>
          <w:lang w:val="ne_NP" w:bidi="ne_NP"/>
        </w:rPr>
        <w:t>यो खण्डमा तपाईलाई कुन कुरा मन परेन वा बुझ्‍नुभएन?</w:t>
      </w:r>
    </w:p>
    <w:p>
      <w:pPr>
        <w:pStyle w:val="ListBullet"/>
        <w:spacing w:line="240" w:lineRule="auto"/>
        <w:ind w:left="720"/>
      </w:pPr>
      <w:r>
        <w:rPr>
          <w:lang w:val="ne_NP" w:bidi="ne_NP"/>
        </w:rPr>
      </w:r>
      <w:r>
        <w:rPr>
          <w:lang w:val="ne_NP" w:bidi="ne_NP"/>
        </w:rPr>
        <w:t>यो खण्डले हामीलाई परमेश्वरको बारेमा के बताउँछ?</w:t>
      </w:r>
    </w:p>
    <w:p>
      <w:pPr>
        <w:pStyle w:val="ListBullet"/>
        <w:spacing w:line="240" w:lineRule="auto"/>
        <w:ind w:left="720"/>
      </w:pPr>
      <w:r>
        <w:rPr>
          <w:lang w:val="ne_NP" w:bidi="ne_NP"/>
        </w:rPr>
      </w:r>
      <w:r>
        <w:rPr>
          <w:lang w:val="ne_NP" w:bidi="ne_NP"/>
        </w:rPr>
        <w:t>यो खण्डले मानिसबारे हामीलाई के भन्दछ?</w:t>
      </w:r>
    </w:p>
    <w:p>
      <w:pPr>
        <w:pStyle w:val="ListBullet"/>
        <w:spacing w:line="240" w:lineRule="auto"/>
        <w:ind w:left="720"/>
      </w:pPr>
      <w:r>
        <w:rPr>
          <w:lang w:val="ne_NP" w:bidi="ne_NP"/>
        </w:rPr>
      </w:r>
      <w:r>
        <w:rPr>
          <w:lang w:val="ne_NP" w:bidi="ne_NP"/>
        </w:rPr>
        <w:t>यो खण्डले कसरी हाम्रो दैनिक जीवनलाई प्रभाव पार्छ?</w:t>
      </w:r>
    </w:p>
    <w:p>
      <w:pPr>
        <w:pStyle w:val="ListBullet"/>
        <w:spacing w:line="240" w:lineRule="auto"/>
        <w:ind w:left="720"/>
      </w:pPr>
      <w:r>
        <w:rPr>
          <w:lang w:val="ne_NP" w:bidi="ne_NP"/>
        </w:rPr>
      </w:r>
      <w:r>
        <w:rPr>
          <w:lang w:val="ne_NP" w:bidi="ne_NP"/>
        </w:rPr>
        <w:t>यो खण्ड सुन्नु पर्ने तपाईंले चिन्नुभएको व्यक्ति को हुनुहुन्छ?</w:t>
      </w:r>
      <w:r>
        <w:rPr>
          <w:lang w:val="ne_NP" w:bidi="ne_NP"/>
        </w:rPr>
      </w:r>
    </w:p>
    <w:p>
      <w:pPr>
        <w:pStyle w:val="Heading3"/>
      </w:pPr>
      <w:r>
        <w:rPr>
          <w:lang w:val="ne_NP" w:bidi="ne_NP"/>
        </w:rPr>
        <w:t>Step 2</w:t>
      </w:r>
    </w:p>
    <w:p>
      <w:pPr/>
      <w:r>
        <w:rPr>
          <w:lang w:val="ne_NP" w:bidi="ne_NP"/>
        </w:rPr>
      </w:r>
      <w:r>
        <w:rPr>
          <w:lang w:val="ne_NP" w:bidi="ne_NP"/>
        </w:rPr>
        <w:t>सबैभन्दा सजिलोसँग बुझिने अनुवादमा उत्पत्ति १९:१–२९ को श्रव्य संस्करण सुन्नुहोस्।</w:t>
      </w:r>
    </w:p>
    <w:p>
      <w:pPr/>
      <w:r>
        <w:rPr>
          <w:lang w:val="ne_NP" w:bidi="ne_NP"/>
        </w:rPr>
      </w:r>
      <w:r>
        <w:rPr>
          <w:lang w:val="ne_NP" w:bidi="ne_NP"/>
        </w:rPr>
        <w:t>अब्राहाम र लोतको बारेमा चार कथाहरूको श्रृङ्खलामा यो तेस्रो कथा हो। अघिल्लो कथाहरूमा, तीन मानिसहरूले अब्राहामलाई भेट्न गएर खाना खाए। त्यसपछि तीमध्ये एकजना मानिस, जो परमप्रभु वा परमेश्वर हुनुहुन्थ्यो, अब्राहामसँग सदोम र गमोरालाई नष्ट गर्ने आफ्नो योजनाको बारेमा कुरा गर्नुभयो। परमप्रभुले अब्राहामसँग कुरा गरिरहनुभएको बेला, अन्य दुई मानिसहरूले सदोमतिर यात्रा गरिरहे। यो कथाले ती दुई मानिसहरू सदोम पुग्दा के भयो भन्ने वर्णन गर्दछ। परमप्रभुले सदोम र गमोरालाई नष्ट गर्नुभयो, तर अब्राहामको खातिर लोत र लोतको परिवारलाई बचाउनुभयो।</w:t>
      </w:r>
    </w:p>
    <w:p>
      <w:pPr/>
      <w:r>
        <w:rPr>
          <w:lang w:val="ne_NP" w:bidi="ne_NP"/>
        </w:rPr>
      </w:r>
      <w:r>
        <w:rPr>
          <w:lang w:val="ne_NP" w:bidi="ne_NP"/>
        </w:rPr>
        <w:t>साँझमा ती दुई मानिसहरू सदोम आइपुगे। तिनीहरू सायद अब्राहामसँग खाना खाएको दिनको साँझ सदोम आइपुगे। यो कथाले दुई मानिसहरूलाई कि त "दुई मानिसहरू" वा "दुई स्वर्गदूतहरू" भन्छ। स्वर्गदूत अलौकिक, आत्मिक प्राणी हो जो परमेश्वरको दूत हो। स्वर्गदूतहरू प्राय: मानिसहरूको अगाडि मानव रूपमा देखा पर्छन्। तिनीहरू प्राय: मानिसहरूका लागि वा एउटा विशेष काम गर्न एउटा विशेष सन्देश लिएर आउँछन्।</w:t>
      </w:r>
    </w:p>
    <w:p>
      <w:pPr/>
      <w:r>
        <w:rPr>
          <w:lang w:val="ne_NP" w:bidi="ne_NP"/>
        </w:rPr>
      </w:r>
      <w:r>
        <w:rPr>
          <w:lang w:val="ne_NP" w:bidi="ne_NP"/>
        </w:rPr>
        <w:t xml:space="preserve">यहाँ रोक्नुहोस् र समूहमा छलफल गर्नुहोस्: तपाईं आफ्नो संस्कृतिमा यस्तै आत्मिक प्राणीहरूलाई कसरी वर्णन गर्नुहुन्छ? यदि तपाईंको संस्कृतिमा यी प्रकारका आत्मिक प्राणीहरू छन् भने तिनीहरूले के गर्छन्? अडियो रोक्‍नुहोस्। </w:t>
      </w:r>
    </w:p>
    <w:p>
      <w:pPr/>
      <w:r>
        <w:rPr>
          <w:lang w:val="ne_NP" w:bidi="ne_NP"/>
        </w:rPr>
      </w:r>
      <w:r>
        <w:rPr>
          <w:lang w:val="ne_NP" w:bidi="ne_NP"/>
        </w:rPr>
        <w:t>लोत सदोम शहरको प्रवेशद्वारमा बसिरहेका थिए। यसको रक्षा गर्न सायद सदोमलाई पर्खालले घेरेको थियो, त्यसैले सदोमको प्रवेशद्वार सायद पर्खालको ढोका थियो। त्यो संस्कृतिमा, मानिसहरूले शहरको ढोका वरिपरिको क्षेत्रलाई भेट्ने ठाउँको रूपमा प्रयोग गर्थे। महत्त्वपूर्ण कुराहरूको छलफल गर्न, व्यापार गर्न र न्याय सम्पादन गर्न सामुदायिक नेताहरू सहरको मूल ढोका नजिकै भेला हुन्थे। लोत बाहिरी मानिस भए तापनि उनी शहरमा एउटा महत्त्वपूर्ण मानिस थिए। लोत दुई मानिसहरूलाई अभिवादन गर्ने एक मात्र समुदायका अगुवा थिए।</w:t>
      </w:r>
    </w:p>
    <w:p>
      <w:pPr/>
      <w:r>
        <w:rPr>
          <w:lang w:val="ne_NP" w:bidi="ne_NP"/>
        </w:rPr>
      </w:r>
      <w:r>
        <w:rPr>
          <w:lang w:val="ne_NP" w:bidi="ne_NP"/>
        </w:rPr>
        <w:t xml:space="preserve">यहाँ रोक्नुहोस्। समूहमा, शहरको ढोकाको तस्वीर </w:t>
      </w:r>
      <w:r>
        <w:rPr>
          <w:b/>
          <w:lang w:val="ne_NP" w:bidi="ne_NP"/>
        </w:rPr>
        <w:t>हेर्नुहोस्</w:t>
      </w:r>
      <w:r>
        <w:rPr>
          <w:lang w:val="ne_NP" w:bidi="ne_NP"/>
        </w:rPr>
        <w:t>।</w:t>
      </w:r>
    </w:p>
    <w:p>
      <w:pPr/>
      <w:r>
        <w:rPr>
          <w:lang w:val="ne_NP" w:bidi="ne_NP"/>
        </w:rPr>
      </w:r>
      <w:r>
        <w:rPr>
          <w:lang w:val="ne_NP" w:bidi="ne_NP"/>
        </w:rPr>
        <w:t xml:space="preserve">यहाँ रोक्नुहोस् र समूहमा छलफल गर्नुहोस्: तपाईं आफ्नो संस्कृतिमा यस्तै भेट्ने ठाउँहरूलाई के भन्नुहुन्छ? यी भेट्ने ठाउँहरूको वर्णन गर्नुहोस्। अडियो रोक्‍नुहोस्। </w:t>
      </w:r>
    </w:p>
    <w:p>
      <w:pPr/>
      <w:r>
        <w:rPr>
          <w:lang w:val="ne_NP" w:bidi="ne_NP"/>
        </w:rPr>
      </w:r>
      <w:r>
        <w:rPr>
          <w:lang w:val="ne_NP" w:bidi="ne_NP"/>
        </w:rPr>
        <w:t>जब लोतले स्वर्गदूतहरूलाई देखे, उनी तिनीहरूलाई भेट्न उठे। लोतले दुई स्वर्गदूतहरूलाई स्वागत गरे र भुइँमा घोप्टो परेर दण्डवत् गरे। यो इशारा ठूलो आदर देखाउने अभिवादन थियो। सामान्यतया, आगन्तुकहरूले आफ्ना पाहुनाहरूलाई यस प्रकारको आदर देखाउँथे। लोतले यी मानिसहरूलाई सामान्यभन्दा बढी आदर देखाइरहेका थिए किनभने उनी आतिथ्य सत्कार गर्ने व्यक्ति थिए र तिनीहरू पाहुनाहरू थिए।</w:t>
      </w:r>
    </w:p>
    <w:p>
      <w:pPr/>
      <w:r>
        <w:rPr>
          <w:lang w:val="ne_NP" w:bidi="ne_NP"/>
        </w:rPr>
      </w:r>
      <w:r>
        <w:rPr>
          <w:lang w:val="ne_NP" w:bidi="ne_NP"/>
        </w:rPr>
        <w:t xml:space="preserve">यहाँ रोक्नुहोस् र समूहमा छलफल गर्नुहोस्: तपाईंको संस्कृतिमा कुन इशाराले आदर देखाउँछ? अडियो रोक्‍नुहोस्। </w:t>
      </w:r>
    </w:p>
    <w:p>
      <w:pPr/>
      <w:r>
        <w:rPr>
          <w:lang w:val="ne_NP" w:bidi="ne_NP"/>
        </w:rPr>
      </w:r>
      <w:r>
        <w:rPr>
          <w:lang w:val="ne_NP" w:bidi="ne_NP"/>
        </w:rPr>
        <w:t>लोतले भने, "मेरा मालिकहरू, कृपया यस नोकरको घरमा आउनुहोस्।" यहाँ, लोतले धेरै विनम्र र आदरपूर्वक "मेरा प्रभुहरू" वा "मेरा महोदयहरू" भनेर बोले र आफूलाई स्वर्गदूतहरूको सेवक भने। यस समयमा लोतले सायद ती मानिसहरू स्वर्गदूतहरू हुन् भन्ने महसुस गरेनन्।</w:t>
      </w:r>
    </w:p>
    <w:p>
      <w:pPr/>
      <w:r>
        <w:rPr>
          <w:lang w:val="ne_NP" w:bidi="ne_NP"/>
        </w:rPr>
      </w:r>
      <w:r>
        <w:rPr>
          <w:lang w:val="ne_NP" w:bidi="ne_NP"/>
        </w:rPr>
        <w:t>लोतले भनिरहे, "आफ्नो खुट्टा धुनुहोस् र रात बिताउनुहोस्। त्यसपछि तपाईहरू बिहानै उठेर आफ्नो यात्रालाई जारी राख्न सक्नुहुन्छ। लोतको संस्कृतिमा पाहुनालाई खुट्टा धुनका लागि पानी दिनु विनम्रता मानिन्थ्यो। स्वर्गदूतहरूले सायद चप्पल लगाएका थिए र धुलोले भरिएको बाटोमा यात्रा गरेका थिए।</w:t>
      </w:r>
    </w:p>
    <w:p>
      <w:pPr/>
      <w:r>
        <w:rPr>
          <w:lang w:val="ne_NP" w:bidi="ne_NP"/>
        </w:rPr>
      </w:r>
      <w:r>
        <w:rPr>
          <w:lang w:val="ne_NP" w:bidi="ne_NP"/>
        </w:rPr>
        <w:t>दुई स्वर्गदूतहरूले जवाफ दिए, "होइन, हामी रात यहीँ, सहरको चोकमा बिताउनेछौँ।" त्यो संस्कृतिमा, पहिलो पटक कसैले तपाईंलाई आफ्नो घरमा आमन्त्रण गर्दा निमन्त्रणालाई अस्वीकार गर्नु विनम्र मानिन्थ्यो। शहरको चोक, जहाँ स्वर्गदूतहरूले रात बिताउनेछन् भनी भनेका थिए, त्यसले लोत बसिरहेको शहरको ढोका नजिकैको एउटा ठूलो खुल्ला ठाउँलाई बुझाउँछ जुन भेटघाटको लागि प्रयोग गरिएको हुन सक्छ।</w:t>
      </w:r>
    </w:p>
    <w:p>
      <w:pPr/>
      <w:r>
        <w:rPr>
          <w:lang w:val="ne_NP" w:bidi="ne_NP"/>
        </w:rPr>
      </w:r>
      <w:r>
        <w:rPr>
          <w:lang w:val="ne_NP" w:bidi="ne_NP"/>
        </w:rPr>
        <w:t>तर लोतले यति कडा जिद्दी गरे कि अन्तमा दुई स्वर्गदूतहरू उनीसँग उनको घरमा गए। लोतले तिनीहरूको लागि भोजन तयार गरे। लोतले सायद नोकरहरूलाई भोजन बनाउन आज्ञा दिए। भोजमा खमीर नहालिएको रोटी समावेश थियो। खमिर बिना बनाइने रोटी सायद अनपेक्षित पाहुनाहरूका लागि चाँडै बनाउन सकिने समतल रोटी थियो। यो रोटी साराहले यी अतिथिहरूको लागि आफ्नो घरमा हुँदा बनाएको रोटीभन्दा फरक छ । यो रोटी समतल, कडा र कुरकुरा छ। यहाँ, लोतले दुई स्वर्गदूतहरूलाई सम्मानित पाहुनाहरूको रूपमा व्यवहार गरे।</w:t>
      </w:r>
    </w:p>
    <w:p>
      <w:pPr/>
      <w:r>
        <w:rPr>
          <w:lang w:val="ne_NP" w:bidi="ne_NP"/>
        </w:rPr>
      </w:r>
      <w:r>
        <w:rPr>
          <w:lang w:val="ne_NP" w:bidi="ne_NP"/>
        </w:rPr>
        <w:t xml:space="preserve">यहाँ रोक्नुहोस् र लोतले आफ्ना पाहुनाहरूका लागि बनाएको </w:t>
      </w:r>
      <w:r>
        <w:rPr>
          <w:b/>
          <w:lang w:val="ne_NP" w:bidi="ne_NP"/>
        </w:rPr>
        <w:t>चप्टो, कडा रोटी</w:t>
      </w:r>
      <w:r>
        <w:rPr>
          <w:lang w:val="ne_NP" w:bidi="ne_NP"/>
        </w:rPr>
        <w:t xml:space="preserve">को फोटो देखाउनुहोस्। समूहमा छलफल गर्नुहोस्: तपाईं आफ्नो संस्कृतिमा पाहुनाहरूलाई कसरी सम्मान गर्नुहुन्छ? अडियो रोक्‍नुहोस्। </w:t>
      </w:r>
    </w:p>
    <w:p>
      <w:pPr/>
      <w:r>
        <w:rPr>
          <w:lang w:val="ne_NP" w:bidi="ne_NP"/>
        </w:rPr>
      </w:r>
      <w:r>
        <w:rPr>
          <w:lang w:val="ne_NP" w:bidi="ne_NP"/>
        </w:rPr>
        <w:t>लोत र दुई स्वर्गदूतहरू राति सुत्न जानुअघि, जवानदेखि वृद्धसम्म, सहरका सबैतिरबाट सदोमका सबै पुरुषहरू आए र लोतको घरलाई घेरे। मानिसहरूको भीडले लोतलाई कराए, "आज राति तिमीसँग बसिरहेका मानिसहरू कहाँ छन्? तिनीहरूलाई बाहिर हामीकहाँ ल्याउनुहोस्, ताकि हामीले तिनीहरूलाई चिन्न सकौं!" "ताकि हामीले तिनीहरूलाई चिन्न सकौं" भन्ने वाक्यांशको अर्थ "ताकि हामी तिनीहरूसँग यौन सम्बन्ध राख्न सकौं" भन्ने थियो।</w:t>
      </w:r>
    </w:p>
    <w:p>
      <w:pPr/>
      <w:r>
        <w:rPr>
          <w:lang w:val="ne_NP" w:bidi="ne_NP"/>
        </w:rPr>
      </w:r>
      <w:r>
        <w:rPr>
          <w:lang w:val="ne_NP" w:bidi="ne_NP"/>
        </w:rPr>
        <w:t xml:space="preserve">यहाँ रोक्नुहोस् र समूहमा छलफल गर्नुहोस्: मानिसहरूले एक अर्कासँग यौन सम्बन्ध राख्ने बारेमा तपाईं कसरी कुरा गर्नुहुन्छ? जब तपाईं पुरुष र महिला दुवैसँग ठूलो समूहमा यौन सम्बन्धको बारेमा कुरा गरिरहनुभएको छ, तपाईं कुन वाक्यांशहरू प्रयोग गर्नुहुन्छ? अडियो रोक्‍नुहोस्। </w:t>
      </w:r>
    </w:p>
    <w:p>
      <w:pPr/>
      <w:r>
        <w:rPr>
          <w:lang w:val="ne_NP" w:bidi="ne_NP"/>
        </w:rPr>
      </w:r>
      <w:r>
        <w:rPr>
          <w:lang w:val="ne_NP" w:bidi="ne_NP"/>
        </w:rPr>
        <w:t>लोत सदोमका मानिसहरूसँग कुरा गर्न बाहिर निस्के। उनले आफ्नो घरको ढोका बन्द गरे। लोतले भने, "कृपया मेरा साथीहरू, यस्तो भयानक काम नगर्नुहोस्। सुन्नुहोस्, मेरा दुई छोरीहरू छन् जो कहिल्यै पुरुषसँग रहेका छैनन्।" यसको अर्थ लोतका छोरीहरूले पुरुषहरूसँग कहिल्यै यौन सम्बन्ध राखेका थिएनन्।</w:t>
      </w:r>
    </w:p>
    <w:p>
      <w:pPr/>
      <w:r>
        <w:rPr>
          <w:lang w:val="ne_NP" w:bidi="ne_NP"/>
        </w:rPr>
      </w:r>
      <w:r>
        <w:rPr>
          <w:lang w:val="ne_NP" w:bidi="ne_NP"/>
        </w:rPr>
        <w:t>लोतले अझै भने, "म आफ्ना दुई छोरीहरूलाई तिमीहरूकहाँ बाहिर ल्याइदिन्छु, र तिमीहरूले तिनीहरूसँग जे मन लाग्छ त्यही गर। तर कृपया, यी मानिसहरूलाई एक्लै छोड्नुहोस्। तिनीहरू मेरा पाहुनाहरू हुन् र मेरो घरको शरणमा छन्।" "मेरो छानाको सुरक्षामुनि" भन्ने वाक्यांशको अर्थ ती मानिसहरू लोतको सुरक्षामुनि थिए। लोतको संस्कृतिमा पाहुना सत्कार गर्ने व्यक्तिको जिम्मेवारी आफ्ना पाहुनाहरूलाई सुरक्षित राख्नु हुन्थ्यो।</w:t>
      </w:r>
    </w:p>
    <w:p>
      <w:pPr/>
      <w:r>
        <w:rPr>
          <w:lang w:val="ne_NP" w:bidi="ne_NP"/>
        </w:rPr>
      </w:r>
      <w:r>
        <w:rPr>
          <w:lang w:val="ne_NP" w:bidi="ne_NP"/>
        </w:rPr>
        <w:t>तर सदोमका मानिसहरू कराए, "हाम्रो बाटोबाट हट! यो मानिस लोत बाहिरी मानिसको रूपमा शहरमा आएका थिए, र अब उनले हाम्रो न्यायाधीशजस्तै व्यवहार गरिरहेका छन्! लोत, हामी तिमीसँग ती अन्य मानिसहरूलाई भन्दा पनि झन् खराब व्यवहार गर्नेछौं!" अनि तिनीहरूले लोतमाथि कडा दबाब दिए र ढोका फोर्नका लागि लोततर्फ अघि बढे।</w:t>
      </w:r>
    </w:p>
    <w:p>
      <w:pPr/>
      <w:r>
        <w:rPr>
          <w:lang w:val="ne_NP" w:bidi="ne_NP"/>
        </w:rPr>
      </w:r>
      <w:r>
        <w:rPr>
          <w:lang w:val="ne_NP" w:bidi="ne_NP"/>
        </w:rPr>
        <w:t>तर लोतसँगै रहेका ती दुई स्वर्गदूतहरूले हात फैलाएर लोतलाई घरभित्र ताने र ढोका थुनिदिए। त्यसपछि तिनीहरूले ढोकामा भएका जवानदेखि वृद्धसम्मका सदोमका सबै मानिसहरूलाई अचानक अन्धो बनाइदिए, जसले गर्दा ती मानिसहरू ढोका खोज्दाखोज्दै थाकेर लखतरान भए। स्वर्गदूतहरूले प्रकाशको एउटा चमकद्वारा ती मानिसहरूलाई अन्धो बनाएका हुन सक्छन्, वा तिनीहरूले मानिसहरूलाई यति अलमलमा पारेका हुन सक्छन् कि तिनीहरूले लोतको घरको ढोका भेट्टाउनै सकेनन्।</w:t>
      </w:r>
    </w:p>
    <w:p>
      <w:pPr/>
      <w:r>
        <w:rPr>
          <w:lang w:val="ne_NP" w:bidi="ne_NP"/>
        </w:rPr>
      </w:r>
      <w:r>
        <w:rPr>
          <w:lang w:val="ne_NP" w:bidi="ne_NP"/>
        </w:rPr>
        <w:t>त्यसपछि दुई स्वर्गदूतहरूले लोतलाई चेतावनी दिए। तिनीहरूले लोतलाई उनको परिवार र घरका सबैलाई भेला गर्न र तिनीहरूलाई शहरबाट बाहिर निकाल्न भने। तिनीहरूले भने, "हामी यो शहर नष्ट गर्न लागेका छौं, किनभने यसको विरुद्धको क्रन्दन यति गम्भीर छ कि परमेश्वरले हामीलाई यसलाई नष्ट गर्न पठाउनुभएको छ।" शहरको विरुद्धमा "क्रन्दन" भनेको कोही व्यक्ति उत्पीडित वा संकटमा वा धेरै, धेरै दुखी भएमा निकाल्ने आवाज थियो।</w:t>
      </w:r>
    </w:p>
    <w:p>
      <w:pPr/>
      <w:r>
        <w:rPr>
          <w:lang w:val="ne_NP" w:bidi="ne_NP"/>
        </w:rPr>
      </w:r>
      <w:r>
        <w:rPr>
          <w:lang w:val="ne_NP" w:bidi="ne_NP"/>
        </w:rPr>
        <w:t>त्यसैले लोत आफ्ना छोरीहरूसँग विवाह गर्न लागेका मानिसहरूलाई भन्न हतारिए, "छिटो! शहर छोड्नुहोस्! परमेश्वरले यसलाई नष्ट गर्न लाग्नुभएको छ।" तर ती जवान मानिसहरूले लोतले मजाक गरिरहेका छन् भन्ने ठाने—तिनीहरूले लोतले तिनीहरूलाई धोका दिइरहेका छन् भन्ने ठाने।</w:t>
      </w:r>
    </w:p>
    <w:p>
      <w:pPr/>
      <w:r>
        <w:rPr>
          <w:lang w:val="ne_NP" w:bidi="ne_NP"/>
        </w:rPr>
      </w:r>
      <w:r>
        <w:rPr>
          <w:lang w:val="ne_NP" w:bidi="ne_NP"/>
        </w:rPr>
        <w:t>सूर्य उदाउनु ठीक अघि, स्वर्गदूतहरूले लोतलाई भने, "छिटो! आफ्नी पत्नी र यहाँ भएका आफ्ना दुई छोरीहरू लिएर जानुहोस्, अन्यथा यो शहरलाई सजाय दिइँदा तपाईं नष्ट हुनुहुनेछ।" तर लोत हिचकिचाए। त्यसैले स्वर्गदूतहरूले लोतको हात, अनि उनकी पत्नी र दुई छोरीहरूका हात समाते। स्वर्गदूतहरूले तिनीहरूलाई शहरबाट सुरक्षितसाथ डोऱ्याए, किनभने परमेश्वरले लोतलाई दया गर्नुभयो।</w:t>
      </w:r>
    </w:p>
    <w:p>
      <w:pPr/>
      <w:r>
        <w:rPr>
          <w:lang w:val="ne_NP" w:bidi="ne_NP"/>
        </w:rPr>
      </w:r>
      <w:r>
        <w:rPr>
          <w:lang w:val="ne_NP" w:bidi="ne_NP"/>
        </w:rPr>
        <w:t>जब स्वर्गदूतहरूले तिनीहरूलाई सहरबाट बाहिर ल्याए, तब तीमध्ये एकले भने, "आफ्नो ज्यान जोगाउन भाग्नुहोस्! पछाडि नहेर्नुहोस् वा उपत्यकाको कतै नरोक्नुहोस्। पहाडहरूमा भाग्नुहोस् ताकि तपाईं नष्ट हुनुहुने छैन।"</w:t>
      </w:r>
    </w:p>
    <w:p>
      <w:pPr/>
      <w:r>
        <w:rPr>
          <w:lang w:val="ne_NP" w:bidi="ne_NP"/>
        </w:rPr>
      </w:r>
      <w:r>
        <w:rPr>
          <w:lang w:val="ne_NP" w:bidi="ne_NP"/>
        </w:rPr>
        <w:t xml:space="preserve">यहाँ रोक्नुहोस् र समूहमा नक्सामा भएका </w:t>
      </w:r>
      <w:r>
        <w:rPr>
          <w:lang w:val="ne_NP" w:bidi="ne_NP"/>
        </w:rPr>
        <w:t>सदोम र ती पहाडहरूलाई हेर्नुहोस् जहाँ स्वर्गदूतले लोतलाई भाग्न भन्नुभएको थियो</w:t>
      </w:r>
      <w:r>
        <w:rPr>
          <w:lang w:val="ne_NP" w:bidi="ne_NP"/>
        </w:rPr>
        <w:t xml:space="preserve">। अडियो रोक्‍नुहोस्। </w:t>
      </w:r>
    </w:p>
    <w:p>
      <w:pPr/>
      <w:r>
        <w:rPr>
          <w:lang w:val="ne_NP" w:bidi="ne_NP"/>
        </w:rPr>
      </w:r>
      <w:r>
        <w:rPr>
          <w:lang w:val="ne_NP" w:bidi="ne_NP"/>
        </w:rPr>
        <w:t>लोतले स्वर्गदूतहरूले उनलाई नजिकको एउटा सानो गाउँमा पठाउन सक्छन् कि भनेर सोधे। स्वर्गदूतहरूमध्ये एकले भने, "ठीक छ, म पनि तपाईंको अनुरोध स्वीकार गर्नेछु। म त्यो सानो गाउँ नष्ट गर्नेछैन। छिटो गर्नुहोस्! त्यहाँ भागेर जानुहोस्, किनभने तपाईं त्यहाँ नपुगेसम्म म केही गर्न सक्दिन।" त्यसैले गाउँलाई पछि सोअर भनेर चिनिन्थ्यो, जसको अर्थ "सानो ठाउँ" थियो।</w:t>
      </w:r>
    </w:p>
    <w:p>
      <w:pPr/>
      <w:r>
        <w:rPr>
          <w:lang w:val="ne_NP" w:bidi="ne_NP"/>
        </w:rPr>
      </w:r>
      <w:r>
        <w:rPr>
          <w:lang w:val="ne_NP" w:bidi="ne_NP"/>
        </w:rPr>
        <w:t xml:space="preserve">यहाँ रोक्नुहोस् र नक्सामा </w:t>
      </w:r>
      <w:r>
        <w:rPr>
          <w:lang w:val="ne_NP" w:bidi="ne_NP"/>
        </w:rPr>
        <w:t>सोअर</w:t>
      </w:r>
      <w:r>
        <w:rPr>
          <w:lang w:val="ne_NP" w:bidi="ne_NP"/>
        </w:rPr>
        <w:t xml:space="preserve">लाई समूहको रूपमा हेर्नुहोस्। अडियो रोक्‍नुहोस्। </w:t>
      </w:r>
    </w:p>
    <w:p>
      <w:pPr/>
      <w:r>
        <w:rPr>
          <w:lang w:val="ne_NP" w:bidi="ne_NP"/>
        </w:rPr>
      </w:r>
      <w:r>
        <w:rPr>
          <w:lang w:val="ne_NP" w:bidi="ne_NP"/>
        </w:rPr>
        <w:t>सूर्य उदाउनासाथ लोत सोअर गाउँमा पुगे र उज्यालो हुन थाल्यो। त्यसपछि परमप्रभुले आकाशबाट सदोम र गमोरामा जलिरहेको गन्धक वर्षा गराउनुभयो। सल्फर एक कडा गन्ध भएको पहेंलो चट्टान हो जुन सजिलै जल्छ र यस्तो आगो उत्पन्न गर्छ जसलाई निभाउन गाह्रो हुन्छ। परमप्रभुले आकाशबाट ज्वलन्त सल्फर र आगो बर्साउनुभयो।</w:t>
      </w:r>
    </w:p>
    <w:p>
      <w:pPr/>
      <w:r>
        <w:rPr>
          <w:lang w:val="ne_NP" w:bidi="ne_NP"/>
        </w:rPr>
      </w:r>
      <w:r>
        <w:rPr>
          <w:lang w:val="ne_NP" w:bidi="ne_NP"/>
        </w:rPr>
        <w:t xml:space="preserve">यहाँ रोक्नुहोस्। समूहमा, एउटा गन्धकको तस्वीर </w:t>
      </w:r>
      <w:r>
        <w:rPr>
          <w:lang w:val="ne_NP" w:bidi="ne_NP"/>
        </w:rPr>
        <w:t>हेर्नुहोस्</w:t>
      </w:r>
      <w:r>
        <w:rPr>
          <w:lang w:val="ne_NP" w:bidi="ne_NP"/>
        </w:rPr>
        <w:t xml:space="preserve">। अडियो रोक्‍नुहोस्। </w:t>
      </w:r>
    </w:p>
    <w:p>
      <w:pPr/>
      <w:r>
        <w:rPr>
          <w:lang w:val="ne_NP" w:bidi="ne_NP"/>
        </w:rPr>
      </w:r>
      <w:r>
        <w:rPr>
          <w:lang w:val="ne_NP" w:bidi="ne_NP"/>
        </w:rPr>
        <w:t>त्यसैले परमप्रभुले सदोम र गमोरा साथै त्यही उपत्यकाका अन्य शहरहरू र गाउँहरू पूर्ण रूपमा नष्ट गर्नुभयो। परमेश्वरले शहर र गाउँहरूमा बस्ने सबै मानिसहरू र उपत्यकामा उम्रिएका हरेक बोटबिरुवालाई नष्ट गर्नुभयो।</w:t>
      </w:r>
    </w:p>
    <w:p>
      <w:pPr/>
      <w:r>
        <w:rPr>
          <w:lang w:val="ne_NP" w:bidi="ne_NP"/>
        </w:rPr>
      </w:r>
      <w:r>
        <w:rPr>
          <w:lang w:val="ne_NP" w:bidi="ne_NP"/>
        </w:rPr>
        <w:t xml:space="preserve">यहाँ रोक्नुहोस् र, समूहको रूपमा, नक्सामा </w:t>
      </w:r>
      <w:r>
        <w:rPr>
          <w:lang w:val="ne_NP" w:bidi="ne_NP"/>
        </w:rPr>
        <w:t>सदोम, गमोरा र उपत्यकाको क्षेत्र</w:t>
      </w:r>
      <w:r>
        <w:rPr>
          <w:lang w:val="ne_NP" w:bidi="ne_NP"/>
        </w:rPr>
        <w:t xml:space="preserve"> हेर्नुहोस्। अडियो रोक्‍नुहोस्। </w:t>
      </w:r>
    </w:p>
    <w:p>
      <w:pPr/>
      <w:r>
        <w:rPr>
          <w:lang w:val="ne_NP" w:bidi="ne_NP"/>
        </w:rPr>
      </w:r>
      <w:r>
        <w:rPr>
          <w:lang w:val="ne_NP" w:bidi="ne_NP"/>
        </w:rPr>
        <w:t>तर लोत र उनको परिवार भाग्दै गर्दा लोतकी पत्नीले सदोमतिर फर्केर हेरिन्। उनी नुनको खम्बामा परिणत भइन्।</w:t>
      </w:r>
    </w:p>
    <w:p>
      <w:pPr/>
      <w:r>
        <w:rPr>
          <w:lang w:val="ne_NP" w:bidi="ne_NP"/>
        </w:rPr>
      </w:r>
      <w:r>
        <w:rPr>
          <w:lang w:val="ne_NP" w:bidi="ne_NP"/>
        </w:rPr>
        <w:t>त्यस दिन बिहान अब्राहाम सबेरै उठे र आफू उभिएर परमप्रभुसँग कुरा गरेको ठाउँमा हतारिँदै गए।</w:t>
      </w:r>
    </w:p>
    <w:p>
      <w:pPr/>
      <w:r>
        <w:rPr>
          <w:lang w:val="ne_NP" w:bidi="ne_NP"/>
        </w:rPr>
      </w:r>
      <w:r>
        <w:rPr>
          <w:lang w:val="ne_NP" w:bidi="ne_NP"/>
        </w:rPr>
        <w:t xml:space="preserve">यहाँ रोक्नुहोस् र, समूहको रूपमा, नक्सामा </w:t>
      </w:r>
      <w:r>
        <w:rPr>
          <w:lang w:val="ne_NP" w:bidi="ne_NP"/>
        </w:rPr>
        <w:t>अब्राहाम हतारिएर गएको पहाडहरूको त्यो ठाउँ</w:t>
      </w:r>
      <w:r>
        <w:rPr>
          <w:lang w:val="ne_NP" w:bidi="ne_NP"/>
        </w:rPr>
        <w:t xml:space="preserve"> हेर्नुहोस्। अडियो रोक्‍नुहोस्। </w:t>
      </w:r>
    </w:p>
    <w:p>
      <w:pPr/>
      <w:r>
        <w:rPr>
          <w:lang w:val="ne_NP" w:bidi="ne_NP"/>
        </w:rPr>
      </w:r>
      <w:r>
        <w:rPr>
          <w:lang w:val="ne_NP" w:bidi="ne_NP"/>
        </w:rPr>
        <w:t>अब्राहामले उपत्यकापट्टि सदोम र गमोरातिर हेरे। उनले सहरहरूबाट भट्टीको धुवाँजस्तै धुवाँका मुस्लोहरू उठेको देखे। यहाँ, "भट्टी" ले माटोको भाँडा बनाउन प्रयोग गरिने भट्टीहरूलाई बुझाउँछ। यी भट्टीहरूले धेरै धुवाँसहित ठूलो आगो उत्पन्न गर्थे।</w:t>
      </w:r>
    </w:p>
    <w:p>
      <w:pPr/>
      <w:r>
        <w:rPr>
          <w:lang w:val="ne_NP" w:bidi="ne_NP"/>
        </w:rPr>
      </w:r>
      <w:r>
        <w:rPr>
          <w:lang w:val="ne_NP" w:bidi="ne_NP"/>
        </w:rPr>
        <w:t xml:space="preserve">यहाँ रोक्नुहोस्। समूहमा, </w:t>
      </w:r>
      <w:r>
        <w:rPr>
          <w:lang w:val="ne_NP" w:bidi="ne_NP"/>
        </w:rPr>
        <w:t xml:space="preserve">भट्ठी कस्तो देखिन्थ्यो होला </w:t>
      </w:r>
      <w:r>
        <w:rPr>
          <w:lang w:val="ne_NP" w:bidi="ne_NP"/>
        </w:rPr>
        <w:t xml:space="preserve"> भन्ने तस्वीर हेर्नुहोस्। अडियो रोक्‍नुहोस्। </w:t>
      </w:r>
    </w:p>
    <w:p>
      <w:pPr/>
      <w:r>
        <w:rPr>
          <w:lang w:val="ne_NP" w:bidi="ne_NP"/>
        </w:rPr>
      </w:r>
      <w:r>
        <w:rPr>
          <w:lang w:val="ne_NP" w:bidi="ne_NP"/>
        </w:rPr>
        <w:t>जब परमप्रभुले सदोम र गमोरालाई नष्ट गर्नुभयो, उहाँले अब्राहामले मागेको कुरा सम्झनुभयो र लोतलाई सुरक्षित राख्नुभयो। परमेश्वरले लोतलाई उनी बसोबास गरेको ठाउँमा आएको विनाशबाट टाढा लैजानुभयो।</w:t>
      </w:r>
      <w:r>
        <w:rPr>
          <w:lang w:val="ne_NP" w:bidi="ne_NP"/>
        </w:rPr>
      </w:r>
    </w:p>
    <w:p>
      <w:pPr>
        <w:pStyle w:val="Heading3"/>
      </w:pPr>
      <w:r>
        <w:rPr>
          <w:lang w:val="ne_NP" w:bidi="ne_NP"/>
        </w:rPr>
        <w:t>Step 3</w:t>
      </w:r>
    </w:p>
    <w:p>
      <w:pPr/>
      <w:r>
        <w:rPr>
          <w:lang w:val="ne_NP" w:bidi="ne_NP"/>
        </w:rPr>
      </w:r>
      <w:r>
        <w:rPr>
          <w:lang w:val="ne_NP" w:bidi="ne_NP"/>
        </w:rPr>
        <w:t>सबैभन्दा सजिलोसँग बुझिने अनुवादमा उत्पत्ति १९:१–२९ को श्रव्य संस्करण सुन्नुहोस्।</w:t>
      </w:r>
    </w:p>
    <w:p>
      <w:pPr/>
      <w:r>
        <w:rPr>
          <w:lang w:val="ne_NP" w:bidi="ne_NP"/>
        </w:rPr>
      </w:r>
      <w:r>
        <w:rPr>
          <w:lang w:val="ne_NP" w:bidi="ne_NP"/>
        </w:rPr>
        <w:t>यस चरणमा समूहले यस खण्डको दृश्यहरू, पात्रहरू र सेटिङलाई परिभाषित गर्नेछन्। त्यसपछि समूहले यस भागलाई दृश्यात्मक बनाउनेछ ।</w:t>
      </w:r>
    </w:p>
    <w:p>
      <w:pPr/>
      <w:r>
        <w:rPr>
          <w:lang w:val="ne_NP" w:bidi="ne_NP"/>
        </w:rPr>
      </w:r>
      <w:r>
        <w:rPr>
          <w:lang w:val="ne_NP" w:bidi="ne_NP"/>
        </w:rPr>
        <w:t>यस खण्डमा छ वटा दृश्यहरू छन्।</w:t>
      </w:r>
    </w:p>
    <w:p>
      <w:pPr/>
      <w:r>
        <w:rPr>
          <w:lang w:val="ne_NP" w:bidi="ne_NP"/>
        </w:rPr>
      </w:r>
      <w:r>
        <w:rPr>
          <w:b/>
          <w:lang w:val="ne_NP" w:bidi="ne_NP"/>
        </w:rPr>
        <w:t>पहिलो दृश्यमा:</w:t>
      </w:r>
      <w:r>
        <w:rPr>
          <w:lang w:val="ne_NP" w:bidi="ne_NP"/>
        </w:rPr>
        <w:t xml:space="preserve"> त्यो साँझ, दुई स्वर्गदूतहरू सदोम आइपुगे। लोतले तिनीहरूलाई अभिवादन गरे र तिनीहरूलाई आफ्नो घरमा ल्याए।</w:t>
      </w:r>
    </w:p>
    <w:p>
      <w:pPr/>
      <w:r>
        <w:rPr>
          <w:lang w:val="ne_NP" w:bidi="ne_NP"/>
        </w:rPr>
      </w:r>
      <w:r>
        <w:rPr>
          <w:b/>
          <w:lang w:val="ne_NP" w:bidi="ne_NP"/>
        </w:rPr>
        <w:t>दोस्रो दृश्यमा:</w:t>
      </w:r>
      <w:r>
        <w:rPr>
          <w:lang w:val="ne_NP" w:bidi="ne_NP"/>
        </w:rPr>
        <w:t xml:space="preserve"> तर तिनीहरू राति सुत्न जानुअघि, सदोमका सबै मानिसहरू, युवक र वृद्ध दुवै, सहरका सबैतिरबाट आए र घरलाई घेरे। तिनीहरूले लोतलाई दुई स्वर्गदूतहरू सुम्पिन माग गरे, तर लोतले अस्वीकार गरे। स्वर्गदूतहरूले लोतलाई नगरका मानिसहरूबाट बचाए।</w:t>
      </w:r>
    </w:p>
    <w:p>
      <w:pPr/>
      <w:r>
        <w:rPr>
          <w:lang w:val="ne_NP" w:bidi="ne_NP"/>
        </w:rPr>
      </w:r>
      <w:r>
        <w:rPr>
          <w:b/>
          <w:lang w:val="ne_NP" w:bidi="ne_NP"/>
        </w:rPr>
        <w:t>तेस्रो दृश्यमा:</w:t>
      </w:r>
      <w:r>
        <w:rPr>
          <w:lang w:val="ne_NP" w:bidi="ne_NP"/>
        </w:rPr>
        <w:t xml:space="preserve"> स्वर्गदूतहरूले लोतलाई उनको परिवारलाई सँगै भेला गर्न र सदोम छोड्न भने, किनभने तिनीहरूले सदोमलाई नष्ट गर्न लागेका थिए। लोतले आफ्नी छोरीका भावी पतिहरूलाई उनीहरूसँग आउन मनाउने प्रयास गर्छन् तर तिनीहरूले अस्वीकार गर्छन्।</w:t>
      </w:r>
    </w:p>
    <w:p>
      <w:pPr/>
      <w:r>
        <w:rPr>
          <w:lang w:val="ne_NP" w:bidi="ne_NP"/>
        </w:rPr>
      </w:r>
      <w:r>
        <w:rPr>
          <w:b/>
          <w:lang w:val="ne_NP" w:bidi="ne_NP"/>
        </w:rPr>
        <w:t>चौथो दृश्यमा:</w:t>
      </w:r>
      <w:r>
        <w:rPr>
          <w:lang w:val="ne_NP" w:bidi="ne_NP"/>
        </w:rPr>
        <w:t xml:space="preserve"> बिहान सूर्य उदाउँदा, लोत सहर छोड्न हिचकिचाए, त्यसैले स्वर्गदूतहरूले लोत, उनकी पत्नी र छोरीहरूका हात समातेर तिनीहरूलाई सहरबाट बाहिर डोऱ्याए। तिनीहरूले लोतलाई पहाडमा भाग्न भन्छन्, तर लोतले उनको परिवारलाई नजिकैको एउटा सानो गाउँमा पठाउन सक्छन् कि भनेर सोधे, र स्वर्गदूतहरू सहमत भए।</w:t>
      </w:r>
    </w:p>
    <w:p>
      <w:pPr/>
      <w:r>
        <w:rPr>
          <w:lang w:val="ne_NP" w:bidi="ne_NP"/>
        </w:rPr>
      </w:r>
      <w:r>
        <w:rPr>
          <w:b/>
          <w:lang w:val="ne_NP" w:bidi="ne_NP"/>
        </w:rPr>
        <w:t>पाँचौँ दृश्यमा:</w:t>
      </w:r>
      <w:r>
        <w:rPr>
          <w:lang w:val="ne_NP" w:bidi="ne_NP"/>
        </w:rPr>
        <w:t xml:space="preserve"> सूर्य उदाउँदै गर्दा र आकाश उज्यालो हुँदै गर्दा लोत गाउँमा पुगे। त्यसपछि परमप्रभुले सदोम र गमोरामा आकाशबाट आगो वर्षा गर्नुभयो। उनले तिनीहरूलाई, उपत्यकाका अन्य सहरहरू र गाउँहरूका साथै, पूर्ण रूपमा नष्ट गर्नुभयो र सबै मानिसहरू र बोटबिरुवाहरूलाई सखाप पार्नुभयो। तर लोतकी पत्नीले लोतलाई पछ्याउँदा पछाडि हेरिन्, र उनी नुनको थुप्पा वा प्रतिमामा परिणत भइन्।</w:t>
      </w:r>
    </w:p>
    <w:p>
      <w:pPr/>
      <w:r>
        <w:rPr>
          <w:lang w:val="ne_NP" w:bidi="ne_NP"/>
        </w:rPr>
      </w:r>
      <w:r>
        <w:rPr>
          <w:b/>
          <w:lang w:val="ne_NP" w:bidi="ne_NP"/>
        </w:rPr>
        <w:t>छैटौं दृश्यमा:</w:t>
      </w:r>
      <w:r>
        <w:rPr>
          <w:lang w:val="ne_NP" w:bidi="ne_NP"/>
        </w:rPr>
        <w:t xml:space="preserve"> अब्राहाम बिहान सबेरै उठे र हतारिँदै आफू परमप्रभुसँग उभिएको ठाउँमा गए। उनले उपत्यकाको पारिपट्टि सदोम र गमोरातिर हेरे। उनले सहरहरूबाट भट्टीबाट निस्कने धुवाँजस्तै धुवाँका मुस्लोहरू उठेको देखे। तर परमप्रभुले अब्राहामको अनुरोध सुन्नुभयो र लोतलाई सुरक्षित राख्नुभयो। परमप्रभुले लोतलाई उपत्यकाका सहरहरूलाई नष्ट गरेको प्रलयबाट टाढा लैजानुभयो।</w:t>
      </w:r>
    </w:p>
    <w:p>
      <w:pPr/>
      <w:r>
        <w:rPr>
          <w:lang w:val="ne_NP" w:bidi="ne_NP"/>
        </w:rPr>
      </w:r>
      <w:r>
        <w:rPr>
          <w:lang w:val="ne_NP" w:bidi="ne_NP"/>
        </w:rPr>
        <w:t>यस खण्डमा रहेका पात्रहरू यस प्रकार छन्:</w:t>
      </w:r>
    </w:p>
    <w:p>
      <w:pPr>
        <w:pStyle w:val="ListBullet"/>
        <w:spacing w:line="240" w:lineRule="auto"/>
        <w:ind w:left="720"/>
      </w:pPr>
      <w:r>
        <w:rPr>
          <w:lang w:val="ne_NP" w:bidi="ne_NP"/>
        </w:rPr>
      </w:r>
      <w:r>
        <w:rPr>
          <w:lang w:val="ne_NP" w:bidi="ne_NP"/>
        </w:rPr>
        <w:t>दुई स्वर्गदूतहरू</w:t>
      </w:r>
    </w:p>
    <w:p>
      <w:pPr>
        <w:pStyle w:val="ListBullet"/>
        <w:spacing w:line="240" w:lineRule="auto"/>
        <w:ind w:left="720"/>
      </w:pPr>
      <w:r>
        <w:rPr>
          <w:lang w:val="ne_NP" w:bidi="ne_NP"/>
        </w:rPr>
      </w:r>
      <w:r>
        <w:rPr>
          <w:lang w:val="ne_NP" w:bidi="ne_NP"/>
        </w:rPr>
        <w:t>लोत</w:t>
      </w:r>
    </w:p>
    <w:p>
      <w:pPr>
        <w:pStyle w:val="ListBullet"/>
        <w:spacing w:line="240" w:lineRule="auto"/>
        <w:ind w:left="720"/>
      </w:pPr>
      <w:r>
        <w:rPr>
          <w:lang w:val="ne_NP" w:bidi="ne_NP"/>
        </w:rPr>
      </w:r>
      <w:r>
        <w:rPr>
          <w:lang w:val="ne_NP" w:bidi="ne_NP"/>
        </w:rPr>
        <w:t>सदोम शहरमा जवान मानिसहरू र वृद्ध मानिसहरू</w:t>
      </w:r>
    </w:p>
    <w:p>
      <w:pPr>
        <w:pStyle w:val="ListBullet"/>
        <w:spacing w:line="240" w:lineRule="auto"/>
        <w:ind w:left="720"/>
      </w:pPr>
      <w:r>
        <w:rPr>
          <w:lang w:val="ne_NP" w:bidi="ne_NP"/>
        </w:rPr>
      </w:r>
      <w:r>
        <w:rPr>
          <w:lang w:val="ne_NP" w:bidi="ne_NP"/>
        </w:rPr>
        <w:t>लोतका दुई छोरीहरू</w:t>
      </w:r>
    </w:p>
    <w:p>
      <w:pPr>
        <w:pStyle w:val="ListBullet"/>
        <w:spacing w:line="240" w:lineRule="auto"/>
        <w:ind w:left="720"/>
      </w:pPr>
      <w:r>
        <w:rPr>
          <w:lang w:val="ne_NP" w:bidi="ne_NP"/>
        </w:rPr>
      </w:r>
      <w:r>
        <w:rPr>
          <w:lang w:val="ne_NP" w:bidi="ne_NP"/>
        </w:rPr>
        <w:t>लोतका भविष्यका ज्वाइँहरू</w:t>
      </w:r>
    </w:p>
    <w:p>
      <w:pPr>
        <w:pStyle w:val="ListBullet"/>
        <w:spacing w:line="240" w:lineRule="auto"/>
        <w:ind w:left="720"/>
      </w:pPr>
      <w:r>
        <w:rPr>
          <w:lang w:val="ne_NP" w:bidi="ne_NP"/>
        </w:rPr>
      </w:r>
      <w:r>
        <w:rPr>
          <w:lang w:val="ne_NP" w:bidi="ne_NP"/>
        </w:rPr>
        <w:t>लोतकी पत्नी</w:t>
      </w:r>
    </w:p>
    <w:p>
      <w:pPr>
        <w:pStyle w:val="ListBullet"/>
        <w:spacing w:line="240" w:lineRule="auto"/>
        <w:ind w:left="720"/>
      </w:pPr>
      <w:r>
        <w:rPr>
          <w:lang w:val="ne_NP" w:bidi="ne_NP"/>
        </w:rPr>
      </w:r>
      <w:r>
        <w:rPr>
          <w:lang w:val="ne_NP" w:bidi="ne_NP"/>
        </w:rPr>
        <w:t>अब्राहाम</w:t>
      </w:r>
    </w:p>
    <w:p>
      <w:pPr>
        <w:pStyle w:val="ListBullet"/>
        <w:spacing w:line="240" w:lineRule="auto"/>
        <w:ind w:left="720"/>
      </w:pPr>
      <w:r>
        <w:rPr>
          <w:lang w:val="ne_NP" w:bidi="ne_NP"/>
        </w:rPr>
      </w:r>
      <w:r>
        <w:rPr>
          <w:lang w:val="ne_NP" w:bidi="ne_NP"/>
        </w:rPr>
        <w:t>याहवे</w:t>
      </w:r>
    </w:p>
    <w:p>
      <w:pPr/>
      <w:r>
        <w:rPr>
          <w:lang w:val="ne_NP" w:bidi="ne_NP"/>
        </w:rPr>
      </w:r>
      <w:r>
        <w:rPr>
          <w:lang w:val="ne_NP" w:bidi="ne_NP"/>
        </w:rPr>
        <w:t>समूहको रूपमा, खण्डको सेटिङका यी भागहरूमा ध्यान दिनुहोस्:</w:t>
      </w:r>
    </w:p>
    <w:p>
      <w:pPr/>
      <w:r>
        <w:rPr>
          <w:lang w:val="ne_NP" w:bidi="ne_NP"/>
        </w:rPr>
      </w:r>
      <w:r>
        <w:rPr>
          <w:lang w:val="ne_NP" w:bidi="ne_NP"/>
        </w:rPr>
        <w:t>यस कथाको समयरेखामा ध्यान दिनुहोस्। ती दुई स्वर्गदूतहरू अब्राहामसँग भोजन गरेको दिनकै साँझ सहरमा प्रवेश गर्छन्। त्यो साँझ, दुई स्वर्गदूतहरूले लोतसँग रात्रिभोज खान्छन्। सदोमका मानिसहरूले त्यही राति पछि लोतको घरलाई घेर्छन्। स्वर्गदूतहरूले लोतलाई अर्को बिहान सूर्य उदाउनुअघि नै निस्कन आग्रह गर्छन्। लोत र उनका दुई छोरीहरू सूर्य उदाउँदा सोअरमा प्रवेश गर्छन्, र परमेश्वरले सदोम र गमोरालाई नष्ट गर्नुहुन्छ। यस बीचमा, त्यही बिहान, अब्राहाम सदोम र गमोरातिर हेर्न हतार गर्छन् र धुवाँ देख्छन्।</w:t>
      </w:r>
    </w:p>
    <w:p>
      <w:pPr/>
      <w:r>
        <w:rPr>
          <w:lang w:val="ne_NP" w:bidi="ne_NP"/>
        </w:rPr>
      </w:r>
      <w:r>
        <w:rPr>
          <w:lang w:val="ne_NP" w:bidi="ne_NP"/>
        </w:rPr>
        <w:t>पहिलो दृश्यमा कार्यको कल्पना गर्नुहोस्। दुई स्वर्गदूतहरू साँझमा सदोम आइपुगे। लोत सहरको ढोकामा बसिरहेका छन्। जब लोतले तिनीहरूलाई देख्छन्, उनी तिनीहरूलाई भेट्न उठ्छन्। तिनीहरूलाई भेट्न अरू कोही उठ्दैन। लोतले भुइँमा निहुरिएर दण्डवत् गर्दै भने, "प्रभुहरू हो, मेरो घरमा आउनुहोस्, आफ्ना खुट्टा धुनुहोस् र रातभरि मेरा पाहुना बन्नुहोस्।" तपाईंले बिहान आफ्नो यात्रा जारी राख्न सक्नुहुन्छ।" यहाँ, लोत धेरै विनम्र र आतिथ्यपूर्ण भइरहेका थिए।</w:t>
      </w:r>
    </w:p>
    <w:p>
      <w:pPr/>
      <w:r>
        <w:rPr>
          <w:lang w:val="ne_NP" w:bidi="ne_NP"/>
        </w:rPr>
      </w:r>
      <w:r>
        <w:rPr>
          <w:lang w:val="ne_NP" w:bidi="ne_NP"/>
        </w:rPr>
        <w:t>स्वर्गदूतहरूले जवाफ दिन्छन्, "ए होइन, हामी यहाँ सहरको चोकमा रात बिताउनेछौं।" तर लोतले यति जोड दिन्छन् कि तिनीहरू उनीसँगै उनको घरमा जान्छन्। लोतले तिनीहरूका लागि खाना बनाउँछन्, वा नोकरहरूलाई उनीहरूका लागि अखमिरे रोटी समावेश भएको भोजन बनाउन आज्ञा दिन्छन्, र तिनीहरूले एकसाथ खान्छन्।</w:t>
      </w:r>
    </w:p>
    <w:p>
      <w:pPr/>
      <w:r>
        <w:rPr>
          <w:lang w:val="ne_NP" w:bidi="ne_NP"/>
        </w:rPr>
      </w:r>
      <w:r>
        <w:rPr>
          <w:lang w:val="ne_NP" w:bidi="ne_NP"/>
        </w:rPr>
        <w:t>दोस्रो दृश्यमा लोत र सदोमका मानिसहरूबीचको कुराकानीको कल्पना गर्नुहोस्। दुई स्वर्गदूतहरू र लोत सुत्नुअघि, सदोमका सबै मानिसहरू, जवान र वृद्ध दुवै मानिसहरूले लोतको घरलाई घेर्छन्। मानिसहरू जवान र वृद्ध दुवै छन् भनेर भन्दा, कथाले सदोमका सबैतिरबाट कति मानिसहरू लोतको घरमा आउँछन् भन्ने कुरामा जोड दिन्छ।</w:t>
      </w:r>
    </w:p>
    <w:p>
      <w:pPr/>
      <w:r>
        <w:rPr>
          <w:lang w:val="ne_NP" w:bidi="ne_NP"/>
        </w:rPr>
      </w:r>
      <w:r>
        <w:rPr>
          <w:lang w:val="ne_NP" w:bidi="ne_NP"/>
        </w:rPr>
        <w:t>मानिसहरूले लोतलाई कराउँछन्, "तिमीसँग रात बिताउन आएका मानिसहरू कहाँ छन्? तिनीहरूलाई बाहिर हामीकहाँ ल्याउनुहोस् ताकि हामी तिनीहरूसँग सुत्न सकौं।"</w:t>
      </w:r>
    </w:p>
    <w:p>
      <w:pPr/>
      <w:r>
        <w:rPr>
          <w:lang w:val="ne_NP" w:bidi="ne_NP"/>
        </w:rPr>
      </w:r>
      <w:r>
        <w:rPr>
          <w:lang w:val="ne_NP" w:bidi="ne_NP"/>
        </w:rPr>
        <w:t>लोत मानिसहरूसँग कुरा गर्न बाहिर निस्कन्छन् र आफ्नो पछाडि ढोका बन्द गर्छन्। उनी भन्छन्, "साथीहरू वा भाइहरू, कृपया यस्तो भयानक काम नगर्नुहोस्।" लोतले तिनीहरूलाई शान्त पार्ने आशामा ती मानिसहरूलाई मित्रको रूपमा सम्बोधन गर्छन्। त्यसपछि लोतले भन्छन्, "हेर्नुहोस्, मेरा दुई छोरीहरू छन् जो पुरुषहरूसँग कहिल्यै सुतेका छैनन्।" मलाई तिनीहरूलाई तपाईंकहाँ ल्याउन दिनुहोस्, र तपाईंले तिनीहरूसँग जे चाहनुहुन्छ, त्यही गर्न सक्नुहुन्छ। तर कृपया यी मानिसहरूलाई एक्लै छोड्नुहोस्, किनभने तिनीहरू मेरा पाहुनाहरू र मेरो संरक्षणमा छन्।"</w:t>
      </w:r>
    </w:p>
    <w:p>
      <w:pPr/>
      <w:r>
        <w:rPr>
          <w:lang w:val="ne_NP" w:bidi="ne_NP"/>
        </w:rPr>
      </w:r>
      <w:r>
        <w:rPr>
          <w:lang w:val="ne_NP" w:bidi="ne_NP"/>
        </w:rPr>
        <w:t>मानिसहरूले लोतलाई कराउँदै गर्दा तिनीहरूले कोसँग कुरा गरिरहेका छन्, त्यो कुरा स्पष्ट पार्नु राम्रो हुन्छ। ती मानिसहरूले लोतलाई कराउँछन्, "बाटोबाट हट!" त्यसपछि ती मानिसहरू एक अर्कालाई भन्छन्, "यो मानिस लोत विदेशी भएर सहरमा आयो, र अब उसले हामीलाई न्याय गरिरहेको छ।" त्यसपछि ती मानिसहरूले फेरि लोतलाई कराउँदै भने, "हामी तिमीलाई तिम्रो घरका अन्य मानिसहरूलाई भन्दा धेरै नराम्रो व्यवहार गर्नेछौं!" त्यसपछि तिनीहरू लोतको ढोका भत्काउन लोततिर झम्टिए।</w:t>
      </w:r>
    </w:p>
    <w:p>
      <w:pPr/>
      <w:r>
        <w:rPr>
          <w:lang w:val="ne_NP" w:bidi="ne_NP"/>
        </w:rPr>
      </w:r>
      <w:r>
        <w:rPr>
          <w:lang w:val="ne_NP" w:bidi="ne_NP"/>
        </w:rPr>
        <w:t>तर स्वर्गदूतहरूले ढोका खोल्छन्, लोतलाई भित्र तान्छन् र आफ्नो पछाडी ढोका बन्द गरिदिन्छन्। त्यसपछि तिनीहरूले सदोमका मानिसहरूलाई अन्धो बनाउँछन् ताकि मानिसहरूले ढोका भेट्टाउन नसकून्। ती मानिसहरू ढोका खोज्ने प्रयास गर्दा थकित हुन्छन् र हार मान्छन्।</w:t>
      </w:r>
    </w:p>
    <w:p>
      <w:pPr/>
      <w:r>
        <w:rPr>
          <w:lang w:val="ne_NP" w:bidi="ne_NP"/>
        </w:rPr>
      </w:r>
      <w:r>
        <w:rPr>
          <w:lang w:val="ne_NP" w:bidi="ne_NP"/>
        </w:rPr>
        <w:t>तेस्रो दृश्यको गतिविधिलाई कल्पना गर्नुहोस्। सदोमका मानिसहरूले लोतको घरको ढोका खोजिरहेका बेला, स्वर्गदूतहरू लोतलाई भन्छन्, "परमप्रभुले सदोमका मानिसहरूको बारेमा धेरै भयानक कुराहरू सुन्नुभएको छ र उहाँले सहरलाई नष्ट गर्न हामीलाई यहाँ पठाउनुभएको छ।" आफ्नो परिवारलाई लिएर निस्क। सहरमा भएका आफ्ना सबै आफन्तहरू र आफ्ना छोरीहरूले विवाह गर्न लागेका पुरुषहरूलाई पनि साथमा लैजाऊ।"</w:t>
      </w:r>
    </w:p>
    <w:p>
      <w:pPr/>
      <w:r>
        <w:rPr>
          <w:lang w:val="ne_NP" w:bidi="ne_NP"/>
        </w:rPr>
      </w:r>
      <w:r>
        <w:rPr>
          <w:lang w:val="ne_NP" w:bidi="ne_NP"/>
        </w:rPr>
        <w:t>त्यसैले लोत आफ्ना छोरीहरूसँग विवाह गर्न लागेको युवाहरूकहाँ हतार गर्छन्। उनी भन्छन्, "छिट्टै यस सहरबाट बाहिर निस्कनुहोस्, किनभने परमप्रभुले यसलाई नष्ट गर्न लाग्नुभएको छ!" तर जवान मानिसहरूले उनले मजाक गरिरहेका छन् भन्ने सोच्छन्।</w:t>
      </w:r>
    </w:p>
    <w:p>
      <w:pPr/>
      <w:r>
        <w:rPr>
          <w:lang w:val="ne_NP" w:bidi="ne_NP"/>
        </w:rPr>
      </w:r>
      <w:r>
        <w:rPr>
          <w:lang w:val="ne_NP" w:bidi="ne_NP"/>
        </w:rPr>
        <w:t>चौथो दृश्यको गतिविधिलाई कल्पना गर्नुहोस्। सूर्य उदाउनु ठीक अघि, स्वर्गदूतहरूले लोतलाई छिटो गर्न आग्रह गर्छन्। तिनीहरू भन्छन्, "आफ्नी पत्नी र आफ्ना दुई छोरीहरूलाई लिएर जाऊ। अहिले नै सहरबाट बाहिर निस्क, नत्र तिमी सहरसँगै नष्ट हुनेछौ!" जब लोत अझै हिचकिचाउँछन्, स्वर्गदूतहरूले उनको हात र उनकी पत्नी अनि दुई छोरीहरूका हात समातेर तिनीहरूलाई सहरबाट सुरक्षित रूपमा बाहिर निकाल्छन्। त्यसपछि स्वर्गदूतहरूमध्ये एकले आज्ञा दिन्छ, "आफ्नो ज्यान जोगाउन भागिहाल!" पछाडि नहेर वा उपत्यकामा कतै नरोक! पहाडतिर भाग, नत्र तिमीहरू नष्ट हुनेछौ!"</w:t>
      </w:r>
    </w:p>
    <w:p>
      <w:pPr/>
      <w:r>
        <w:rPr>
          <w:lang w:val="ne_NP" w:bidi="ne_NP"/>
        </w:rPr>
      </w:r>
      <w:r>
        <w:rPr>
          <w:lang w:val="ne_NP" w:bidi="ne_NP"/>
        </w:rPr>
        <w:t>तर लोतले जवाफ दिन्छन्, "ओहो होइन, महोदय!" तपाईं मप्रति धेरै दयालु हुनुभएको छ र मेरो जीवन बचाउनुभएको छ। तर म पहाडहरूमा जान सक्दिन। सहरहरूको विनाशले मलाई त्यहाँ भेट्टाउनेछ, र म छिट्टै मर्नेछु। हेर्नुहोस्, नजिकै एउटा सानो गाउँ छ। कृपया मलाई यसको सट्टा त्यहाँ जान दिनुहोस्। गाउँ कति सानो छ देख्नुभयो? त्यसपछि मेरो जीवन बचाइनेछ।" लोतले स्वर्गदूतहरूसँग सम्झौता गर्ने प्रयास गर्छन् ताकि उनले धेरै टाढा भाग्नु नपरोस्। लोत किन पहाडसम्म टाढा दगुर्न चाहँदैनन् भन्ने हामीलाई थाहा छैन।</w:t>
      </w:r>
    </w:p>
    <w:p>
      <w:pPr/>
      <w:r>
        <w:rPr>
          <w:lang w:val="ne_NP" w:bidi="ne_NP"/>
        </w:rPr>
      </w:r>
      <w:r>
        <w:rPr>
          <w:lang w:val="ne_NP" w:bidi="ne_NP"/>
        </w:rPr>
        <w:t xml:space="preserve">यहाँ रोक्नुहोस्। समूहमा, </w:t>
      </w:r>
      <w:r>
        <w:rPr>
          <w:lang w:val="ne_NP" w:bidi="ne_NP"/>
        </w:rPr>
        <w:t>सदोम, गमोरा, सोअर, स्वर्गदूतले लोतलाई भाग्न भन्नुभएको पहाडहरू, र उपत्यकाको क्षेत्र</w:t>
      </w:r>
      <w:r>
        <w:rPr>
          <w:lang w:val="ne_NP" w:bidi="ne_NP"/>
        </w:rPr>
        <w:t xml:space="preserve"> नक्सामा हेर्नुहोस्। अडियो रोक्‍नुहोस्। </w:t>
      </w:r>
    </w:p>
    <w:p>
      <w:pPr/>
      <w:r>
        <w:rPr>
          <w:lang w:val="ne_NP" w:bidi="ne_NP"/>
        </w:rPr>
      </w:r>
      <w:r>
        <w:rPr>
          <w:lang w:val="ne_NP" w:bidi="ne_NP"/>
        </w:rPr>
        <w:t>स्वर्गदूतले भन्छन्, "ठीक छ, म तिम्रो अनुरोध स्वीकार गर्नेछु।" म त्यो सानो गाउँलाई नष्ट गर्नेछैन। तर हतार गर र त्यहाँ पुग, किनभने तिमी त्यहाँ नपुगेसम्म म केही गर्न सक्दिनँ। त्यसैले सानो गाउँलाई पछि सोअर भनिन्छ, जसको अर्थ "सानो ठाउँ" हो।</w:t>
      </w:r>
    </w:p>
    <w:p>
      <w:pPr/>
      <w:r>
        <w:rPr>
          <w:lang w:val="ne_NP" w:bidi="ne_NP"/>
        </w:rPr>
      </w:r>
      <w:r>
        <w:rPr>
          <w:lang w:val="ne_NP" w:bidi="ne_NP"/>
        </w:rPr>
        <w:t xml:space="preserve">यहाँ रोक्नुहोस्। समूहमा छलफल गर्नुहोस्: तपाईं आफ्नो संस्कृतिमा सहरहरूको नाम कसरी राख्नुहुन्छ? अडियो रोक्‍नुहोस्। </w:t>
      </w:r>
    </w:p>
    <w:p>
      <w:pPr/>
      <w:r>
        <w:rPr>
          <w:lang w:val="ne_NP" w:bidi="ne_NP"/>
        </w:rPr>
      </w:r>
      <w:r>
        <w:rPr>
          <w:lang w:val="ne_NP" w:bidi="ne_NP"/>
        </w:rPr>
        <w:t>पाँचौँ दृश्य कथाको चरम वा कथाको सबैभन्दा महत्त्वपूर्ण भाग हो। तपाईं यस दृश्यमा जानकारीको क्रम परिवर्तन गर्न चाहन सक्नुहुन्छ ताकि यो अझ स्पष्ट होस्। तिनीहरू भाग्ने क्रममा, लोतकी पत्नीले सदोमलाई फर्केर हेर्छिन्। उनी नुनको खम्बा हुन्छिन्। यसको अर्थ सायद उनी नुनको ठाडो चट्टानमा परिणत हुन्छिन्, सायद नुनले बनेको व्यक्तिको प्रतिमा जस्तै। सूर्य उदाउँदै गर्दा लोत सोअर गाउँमा पुग्छ। त्यसपछि परमेश्वरले सदोम र गमोरामा वर्षा जस्तै दन्किरहेको सल्फर र आगो झार्नुहुन्छ, र यसले सदोम, गमोरा र उपत्यकाका अन्य सहरहरू र गाउँहरूलाई पूर्ण रूपमा नष्ट गर्छ। सबै मानिसहरू र बोटबिरुवाहरू मर्छन्।</w:t>
      </w:r>
    </w:p>
    <w:p>
      <w:pPr/>
      <w:r>
        <w:rPr>
          <w:lang w:val="ne_NP" w:bidi="ne_NP"/>
        </w:rPr>
      </w:r>
      <w:r>
        <w:rPr>
          <w:lang w:val="ne_NP" w:bidi="ne_NP"/>
        </w:rPr>
        <w:t>छैटौं दृश्यमा, कथा अब्राहामसँग फर्किन्छ, जो अझै पनि मम्रेका रूखहरूको छेउमा बसोबास गरिरहेका छन्। त्यो बिहान सबेरै, अब्राहाम उठ्छन् र पहाडको अग्लो ठाउँतिर हतारिन्छन् जहाँ उनले परमेश्वरसँग सदोमको बारेमा कुरा गरेका थिए। अब्राहामले सदोम र गमोरातिर हेर्छन् र धुवाँका खम्बाहरू उठेका देख्छन्। लेखकले धुँवाका स्तम्भहरूलाई भट्टीबाट निस्किने धुवाँका स्तम्भहरूसँग तुलना गर्छन्।</w:t>
      </w:r>
    </w:p>
    <w:p>
      <w:pPr/>
      <w:r>
        <w:rPr>
          <w:lang w:val="ne_NP" w:bidi="ne_NP"/>
        </w:rPr>
      </w:r>
      <w:r>
        <w:rPr>
          <w:lang w:val="ne_NP" w:bidi="ne_NP"/>
        </w:rPr>
        <w:t>तर परमेश्वरले अब्राहामले उहाँसँग गरेको बिन्ती सुन्नुहुन्छ र लोतलाई सुरक्षित राख्नुहुन्छ।</w:t>
      </w:r>
    </w:p>
    <w:p>
      <w:pPr/>
      <w:r>
        <w:rPr>
          <w:lang w:val="ne_NP" w:bidi="ne_NP"/>
        </w:rPr>
      </w:r>
      <w:r>
        <w:rPr>
          <w:lang w:val="ne_NP" w:bidi="ne_NP"/>
        </w:rPr>
        <w:t>अब, समूहले स्टोरीबोर्ड, तयार पार्न, चित्र कोरेर वा बस्तुहरू प्रयोग गरेर यस खण्ड र कृयाकलापलाई दृश्यात्मक बनाउन पर्छ।</w:t>
      </w:r>
      <w:r>
        <w:rPr>
          <w:lang w:val="ne_NP" w:bidi="ne_NP"/>
        </w:rPr>
      </w:r>
    </w:p>
    <w:p>
      <w:pPr>
        <w:pStyle w:val="Heading3"/>
      </w:pPr>
      <w:r>
        <w:rPr>
          <w:lang w:val="ne_NP" w:bidi="ne_NP"/>
        </w:rPr>
        <w:t>Step 4</w:t>
      </w:r>
    </w:p>
    <w:p>
      <w:pPr/>
      <w:r>
        <w:rPr>
          <w:lang w:val="ne_NP" w:bidi="ne_NP"/>
        </w:rPr>
      </w:r>
      <w:r>
        <w:rPr>
          <w:lang w:val="ne_NP" w:bidi="ne_NP"/>
        </w:rPr>
        <w:t>सबैभन्दा सजिलोसँग बुझिने अनुवादमा उत्पत्ति १९:१–२९ को श्रव्य संस्करण सुन्नुहोस्।</w:t>
      </w:r>
    </w:p>
    <w:p>
      <w:pPr/>
      <w:r>
        <w:rPr>
          <w:lang w:val="ne_NP" w:bidi="ne_NP"/>
        </w:rPr>
      </w:r>
      <w:r>
        <w:rPr>
          <w:lang w:val="ne_NP" w:bidi="ne_NP"/>
        </w:rPr>
        <w:t>यस चरणमा, समूहले खण्डलाई नाटकीय बनाउनेछन्।</w:t>
      </w:r>
    </w:p>
    <w:p>
      <w:pPr/>
      <w:r>
        <w:rPr>
          <w:lang w:val="ne_NP" w:bidi="ne_NP"/>
        </w:rPr>
      </w:r>
      <w:r>
        <w:rPr>
          <w:lang w:val="ne_NP" w:bidi="ne_NP"/>
        </w:rPr>
        <w:t>यस खण्डमा छ वटा दृश्यहरू छन्।</w:t>
      </w:r>
    </w:p>
    <w:p>
      <w:pPr/>
      <w:r>
        <w:rPr>
          <w:lang w:val="ne_NP" w:bidi="ne_NP"/>
        </w:rPr>
      </w:r>
      <w:r>
        <w:rPr>
          <w:lang w:val="ne_NP" w:bidi="ne_NP"/>
        </w:rPr>
        <w:t>यस खण्डमा रहेका पात्रहरू यस प्रकार छन्:</w:t>
      </w:r>
    </w:p>
    <w:p>
      <w:pPr>
        <w:pStyle w:val="ListBullet"/>
        <w:spacing w:line="240" w:lineRule="auto"/>
        <w:ind w:left="720"/>
      </w:pPr>
      <w:r>
        <w:rPr>
          <w:lang w:val="ne_NP" w:bidi="ne_NP"/>
        </w:rPr>
      </w:r>
      <w:r>
        <w:rPr>
          <w:lang w:val="ne_NP" w:bidi="ne_NP"/>
        </w:rPr>
        <w:t>दुई स्वर्गदूतहरू</w:t>
      </w:r>
    </w:p>
    <w:p>
      <w:pPr>
        <w:pStyle w:val="ListBullet"/>
        <w:spacing w:line="240" w:lineRule="auto"/>
        <w:ind w:left="720"/>
      </w:pPr>
      <w:r>
        <w:rPr>
          <w:lang w:val="ne_NP" w:bidi="ne_NP"/>
        </w:rPr>
      </w:r>
      <w:r>
        <w:rPr>
          <w:lang w:val="ne_NP" w:bidi="ne_NP"/>
        </w:rPr>
        <w:t>लोत</w:t>
      </w:r>
    </w:p>
    <w:p>
      <w:pPr>
        <w:pStyle w:val="ListBullet"/>
        <w:spacing w:line="240" w:lineRule="auto"/>
        <w:ind w:left="720"/>
      </w:pPr>
      <w:r>
        <w:rPr>
          <w:lang w:val="ne_NP" w:bidi="ne_NP"/>
        </w:rPr>
      </w:r>
      <w:r>
        <w:rPr>
          <w:lang w:val="ne_NP" w:bidi="ne_NP"/>
        </w:rPr>
        <w:t>सदोम शहरमा जवान मानिसहरू र वृद्ध मानिसहरू</w:t>
      </w:r>
    </w:p>
    <w:p>
      <w:pPr>
        <w:pStyle w:val="ListBullet"/>
        <w:spacing w:line="240" w:lineRule="auto"/>
        <w:ind w:left="720"/>
      </w:pPr>
      <w:r>
        <w:rPr>
          <w:lang w:val="ne_NP" w:bidi="ne_NP"/>
        </w:rPr>
      </w:r>
      <w:r>
        <w:rPr>
          <w:lang w:val="ne_NP" w:bidi="ne_NP"/>
        </w:rPr>
        <w:t>लोतका दुई छोरीहरू</w:t>
      </w:r>
    </w:p>
    <w:p>
      <w:pPr>
        <w:pStyle w:val="ListBullet"/>
        <w:spacing w:line="240" w:lineRule="auto"/>
        <w:ind w:left="720"/>
      </w:pPr>
      <w:r>
        <w:rPr>
          <w:lang w:val="ne_NP" w:bidi="ne_NP"/>
        </w:rPr>
      </w:r>
      <w:r>
        <w:rPr>
          <w:lang w:val="ne_NP" w:bidi="ne_NP"/>
        </w:rPr>
        <w:t>लोतका भविष्यका ज्वाइँहरू</w:t>
      </w:r>
    </w:p>
    <w:p>
      <w:pPr>
        <w:pStyle w:val="ListBullet"/>
        <w:spacing w:line="240" w:lineRule="auto"/>
        <w:ind w:left="720"/>
      </w:pPr>
      <w:r>
        <w:rPr>
          <w:lang w:val="ne_NP" w:bidi="ne_NP"/>
        </w:rPr>
      </w:r>
      <w:r>
        <w:rPr>
          <w:lang w:val="ne_NP" w:bidi="ne_NP"/>
        </w:rPr>
        <w:t>लोतकी पत्नी</w:t>
      </w:r>
    </w:p>
    <w:p>
      <w:pPr>
        <w:pStyle w:val="ListBullet"/>
        <w:spacing w:line="240" w:lineRule="auto"/>
        <w:ind w:left="720"/>
      </w:pPr>
      <w:r>
        <w:rPr>
          <w:lang w:val="ne_NP" w:bidi="ne_NP"/>
        </w:rPr>
      </w:r>
      <w:r>
        <w:rPr>
          <w:lang w:val="ne_NP" w:bidi="ne_NP"/>
        </w:rPr>
        <w:t>अब्राहाम</w:t>
      </w:r>
    </w:p>
    <w:p>
      <w:pPr>
        <w:pStyle w:val="ListBullet"/>
        <w:spacing w:line="240" w:lineRule="auto"/>
        <w:ind w:left="720"/>
      </w:pPr>
      <w:r>
        <w:rPr>
          <w:lang w:val="ne_NP" w:bidi="ne_NP"/>
        </w:rPr>
      </w:r>
      <w:r>
        <w:rPr>
          <w:lang w:val="ne_NP" w:bidi="ne_NP"/>
        </w:rPr>
        <w:t>यहोवा</w:t>
      </w:r>
    </w:p>
    <w:p>
      <w:pPr/>
      <w:r>
        <w:rPr>
          <w:lang w:val="ne_NP" w:bidi="ne_NP"/>
        </w:rPr>
      </w:r>
      <w:r>
        <w:rPr>
          <w:lang w:val="ne_NP" w:bidi="ne_NP"/>
        </w:rPr>
        <w:t>समूहको रूपमा, यो खण्डलाई दुई पटक अभिनय गर्नुहोस्। तपाईंले आफ्नो भाषामा खण्डलाई अभिनय गर्नुपर्छ।</w:t>
      </w:r>
    </w:p>
    <w:p>
      <w:pPr/>
      <w:r>
        <w:rPr>
          <w:lang w:val="ne_NP" w:bidi="ne_NP"/>
        </w:rPr>
      </w:r>
      <w:r>
        <w:rPr>
          <w:lang w:val="ne_NP" w:bidi="ne_NP"/>
        </w:rPr>
        <w:t>पहिला, कथा नरोकिकन अभिनय गर्नुहोस्। संवाद, प्रवाह, प्लटलाइन र खण्डको कालक्रममा ध्यान दिनुहोस्। तपाईंले कठिन खण्ड वा महत्त्वपूर्ण भागहरूको अभिनय छोड्नुहुन्न भनी निश्चित गर्नुहोस्। कथाको प्रत्येक भाग सम्झन एक अर्कालाई मद्दत गर्नुहोस्।</w:t>
      </w:r>
    </w:p>
    <w:p>
      <w:pPr/>
      <w:r>
        <w:rPr>
          <w:lang w:val="ne_NP" w:bidi="ne_NP"/>
        </w:rPr>
      </w:r>
      <w:r>
        <w:rPr>
          <w:lang w:val="ne_NP" w:bidi="ne_NP"/>
        </w:rPr>
        <w:t>यस अडियोलाई यहाँ रोक्नुहोस् र खण्डलाई अभिनय गर्नुहोस्।</w:t>
      </w:r>
    </w:p>
    <w:p>
      <w:pPr/>
      <w:r>
        <w:rPr>
          <w:lang w:val="ne_NP" w:bidi="ne_NP"/>
        </w:rPr>
      </w:r>
      <w:r>
        <w:rPr>
          <w:lang w:val="ne_NP" w:bidi="ne_NP"/>
        </w:rPr>
        <w:t>समूहले यस खण्डलाई दोस्रो पटक अभिनय गर्नुपर्छ। नाटकको केही निश्चित बिन्दुहरूमा, नाटकलाई रोक्नुहोस् र पात्र खेल्ने व्यक्तिलाई सोध्नुहोस् "तपाईं के महसुस गर्दै हुनुहुन्छ वा के सोचिरहनु भएको छ?" पात्र निभाउने व्यक्तिले यदि आफू त्यो पात्र भएको भए कस्तो महसुस गर्थे वा सोच्थे भन्ने जवाफ दिनुपर्छ। त्यसपछि नाटकलाई पुन: सुरु गर्नुहोस्।</w:t>
      </w:r>
    </w:p>
    <w:p>
      <w:pPr/>
      <w:r>
        <w:rPr>
          <w:lang w:val="ne_NP" w:bidi="ne_NP"/>
        </w:rPr>
      </w:r>
      <w:r>
        <w:rPr>
          <w:lang w:val="ne_NP" w:bidi="ne_NP"/>
        </w:rPr>
        <w:t>यस अडियोलाई यहाँ रोक्नुहोस् र खण्डलाई दोस्रो पटक अभिनय गर्नुहोस्।</w:t>
      </w:r>
    </w:p>
    <w:p>
      <w:pPr/>
      <w:r>
        <w:rPr>
          <w:lang w:val="ne_NP" w:bidi="ne_NP"/>
        </w:rPr>
      </w:r>
      <w:r>
        <w:rPr>
          <w:lang w:val="ne_NP" w:bidi="ne_NP"/>
        </w:rPr>
        <w:t>नाटक र सम्भावित प्रतिक्रियाहरूको एउटा उदाहरण तल दिइएको छ।</w:t>
      </w:r>
    </w:p>
    <w:p>
      <w:pPr/>
      <w:r>
        <w:rPr>
          <w:lang w:val="ne_NP" w:bidi="ne_NP"/>
        </w:rPr>
      </w:r>
      <w:r>
        <w:rPr>
          <w:lang w:val="ne_NP" w:bidi="ne_NP"/>
        </w:rPr>
        <w:t>त्यही साँझ, स्वर्गदूतहरू सदोम शहरको प्रवेशद्वारमा पुग्छन्। लोत शहरको प्रवेशद्वारमा बसिरहेका छन्, र जब उनले मानिसहरूलाई देख्छन्, उनी तिनीहरूलाई अभिवादन गर्न उठ्छन्। उनी घोप्टो परेर झुक्छन् र भन्छन्, "महोदयहरू, कृपया मेरो घरमा आउनुहोस्। आफ्नो खुट्टा धुनुहोस्, रात बिताउनुहोस्। त्यसपछि तिमी बिहान सवेरै उठेर आफ्नो यात्रा जारी राख्न सक्छौ।"</w:t>
      </w:r>
    </w:p>
    <w:p>
      <w:pPr/>
      <w:r>
        <w:rPr>
          <w:lang w:val="ne_NP" w:bidi="ne_NP"/>
        </w:rPr>
      </w:r>
      <w:r>
        <w:rPr>
          <w:lang w:val="ne_NP" w:bidi="ne_NP"/>
        </w:rPr>
        <w:t>स्वर्गदूतहरूले जवाफ दिए, "होइन, हामी शहरको चोक वा शहरको खुला क्षेत्रमै रात बिताउनेछौं।"</w:t>
      </w:r>
    </w:p>
    <w:p>
      <w:pPr/>
      <w:r>
        <w:rPr>
          <w:lang w:val="ne_NP" w:bidi="ne_NP"/>
        </w:rPr>
      </w:r>
      <w:r>
        <w:rPr>
          <w:lang w:val="ne_NP" w:bidi="ne_NP"/>
        </w:rPr>
        <w:t>तर लोतले उनीहरूलाई आफूसँगै बस्न जिद्दी गर्छन्, र अन्तमा तिनीहरू सहमत हुन्छन्।</w:t>
      </w:r>
    </w:p>
    <w:p>
      <w:pPr/>
      <w:r>
        <w:rPr>
          <w:lang w:val="ne_NP" w:bidi="ne_NP"/>
        </w:rPr>
      </w:r>
      <w:r>
        <w:rPr>
          <w:lang w:val="ne_NP" w:bidi="ne_NP"/>
        </w:rPr>
        <w:t>नाटकलाई केहि छिन रोक्नुहोस। लोतको भूमिका खेल्ने व्यक्तिलाई सोध्नुहोस्, "तपाईं के महसुस गर्दै हुनुहुन्छ वा के सोचिरहनुभएको छ?" ती व्यक्तिले यस्ता कुराहरू जवाफ दिन सक्छन्, "यी मानिसहरू शहरको चोकमा रात बिताउन सुरक्षित हुनेछैनन् भन्ने कुरामा म चिन्तित छु," वा "यी मानिसहरू स्वर्गदूतहरू हुन् भन्ने कुरा म चिन्दिनँ, तर म एक असल पाहुना बन्न दृढ छु र म बुझ्छु कि यी महत्त्वपूर्ण मानिसहरू हुन्।" नाटकलाई पुन: सुरु गर्नुहोस्।</w:t>
      </w:r>
    </w:p>
    <w:p>
      <w:pPr/>
      <w:r>
        <w:rPr>
          <w:lang w:val="ne_NP" w:bidi="ne_NP"/>
        </w:rPr>
      </w:r>
      <w:r>
        <w:rPr>
          <w:lang w:val="ne_NP" w:bidi="ne_NP"/>
        </w:rPr>
        <w:t>लोतले स्वर्गदूतहरूलाई एउटा भोज खुवाए जसमा खमीर नहालेको रोटी समावेश थियो। तर त्यो रात तिनीहरू सुत्नुअघि, वृद्ध र जवान सबै जनासहित सदोमका सबै मानिसहरूले लोतको घरलाई घेरे। तिनीहरू लोतलाई कराउँदै भन्छन्, "तिम्रो घरमा रात बिताइरहेका ती दुई मानिसहरू कहाँ छन्? तिनीहरूलाई बाहिर ल्याउनुहोस् ताकि हामी तिनीहरूसँग सुत्न सकौं!" लोत भीडसँग कुरा गर्न आफ्नो घरबाट बाहिर आउँछन् र आफ्नो पछाडि ढोका बन्द गर्छन्। लोत भन्छन्, "साथीहरू, कृपया यस्तो भयानक काम नगर्नुहोस्। हेर्नुहोस्, मेरा दुई छोरीहरू छन् जो पुरुषहरूसँग कहिल्यै सुतेका छैनन्। म तिनीहरूलाई बाहिर ल्याउनेछु र तिमीले तिनीहरूसँग जे चाहन्छौ गर्न सक्छौ, तर ती दुई पुरुषहरूलाई एक्लै छोडिदेऊ। तिनीहरू मेरा पाहुनाहरू हुन्, र मेरो सुरक्षामा छन्।"</w:t>
      </w:r>
    </w:p>
    <w:p>
      <w:pPr/>
      <w:r>
        <w:rPr>
          <w:lang w:val="ne_NP" w:bidi="ne_NP"/>
        </w:rPr>
      </w:r>
      <w:r>
        <w:rPr>
          <w:lang w:val="ne_NP" w:bidi="ne_NP"/>
        </w:rPr>
        <w:t>नाटकलाई केहि छिन रोक्नुहोस। लोतको भूमिका खेल्ने व्यक्तिलाई सोध्नुहोस्, "तपाईं के सोचिरहेको वा के महसुस गरिरहनुभएको छ?" ती व्यक्तिले यस्ता कुराहरू जवाफ दिन सक्छन्, "म आफ्ना पाहुनाहरूको रक्षा गर्न हताश छु," वा "म आफ्ना पाहुनाहरूको रक्षा गर्न जे पनि गर्नेछु किनभने मलाई थाहा छ तिनीहरू महत्त्वपूर्ण छन्, चाहे यसको अर्थ नराम्रो काम गर्नु र आफ्ना छोरीहरूको बलिदान दिनु नै किन नहोस्।" नाटकलाई पुन: सुरु गर्नुहोस्।</w:t>
      </w:r>
    </w:p>
    <w:p>
      <w:pPr/>
      <w:r>
        <w:rPr>
          <w:lang w:val="ne_NP" w:bidi="ne_NP"/>
        </w:rPr>
      </w:r>
      <w:r>
        <w:rPr>
          <w:lang w:val="ne_NP" w:bidi="ne_NP"/>
        </w:rPr>
        <w:t>तर ती मानिसहरूले लोतलाई कराएर भने, "हाम्रो बाटोबाट हट! तिमी यहाँ विदेशीको रूपमा आएका छौ, तर अब तिमी हामीलाई न्याय गर्न चाहन्छौ! हामी तिमीलाई पुरुषहरूलाई गर्ने भन्दा खराब व्यवहार गर्नेछौं।" त्यसपछि तिनीहरूले लोतलाई धक्का दिन थाले र ढोका फुटाउनका लागि लोतको ढोकातिर अघि बढे।</w:t>
      </w:r>
    </w:p>
    <w:p>
      <w:pPr/>
      <w:r>
        <w:rPr>
          <w:lang w:val="ne_NP" w:bidi="ne_NP"/>
        </w:rPr>
      </w:r>
      <w:r>
        <w:rPr>
          <w:lang w:val="ne_NP" w:bidi="ne_NP"/>
        </w:rPr>
        <w:t>नाटकलाई केहि छिन रोक्नुहोस। पुरुषहरूको भूमिका खेल्ने मानिसहरूलाई सोध्नुहोस्, "तपाईं के महसुस गर्दै हुनुहुन्छ वा के सोचिरहनुभएको छ?" मानिसहरूले यस्ता कुराहरू जवाफ दिन सक्छन्, "लोतले हामीलाई जे चाहिएको हो त्यो दिइरहेका छैनन् भन्ने कुरामा हामी धेरै रिसाएका छौं र अपमानित महसुस गरिरहेका छौं," वा "हामी लोत र उनका पाहुनाहरूलाई चोट पुर्याउन तयार छौं।" लोतको भूमिका खेल्ने व्यक्तिलाई सोध्नुहोस्, "तपाईंलाई के महसुस भइरहेको छ वा तपाईं के सोचिरहनुभएको छ?" ती व्यक्तिले यस्ता कुराहरू जवाफ दिन सक्छन्, "यी मानिसहरूले म र मेरा पाहुनाहरूलाई के गर्लान् भन्ने कुरामा मलाई धेरै डर लागेको छ," वा "यी मानिसहरूले के गर्लान् भन्ने कुरामा मलाई धेरै डर लागेको छ - त्यसैले मैले तिनीहरूलाई आफ्ना छोरीहरू सुम्पिने प्रस्ताव गरेको छु," वा "म आफ्ना पाहुनाहरूको रक्षा गर्न असाध्यै चाहन्छु किनभने तिनीहरू मेरो संरक्षणमा छन्।" नाटकलाई पुन: सुरु गर्नुहोस्।</w:t>
      </w:r>
    </w:p>
    <w:p>
      <w:pPr/>
      <w:r>
        <w:rPr>
          <w:lang w:val="ne_NP" w:bidi="ne_NP"/>
        </w:rPr>
      </w:r>
      <w:r>
        <w:rPr>
          <w:lang w:val="ne_NP" w:bidi="ne_NP"/>
        </w:rPr>
        <w:t>दुई स्वर्गदूतहरूले ढोका खोल्छन्, लोतलाई भित्र तान्छन्, र ढोका बन्द गर्छन्। स्वर्गदूतहरूले सदोमका मानिसहरूलाई अन्धो बनाउँछन् ताकि तिनीहरूले ढोका पत्ता लगाउन नसकुन्। तिनीहरू ढोका खोज्दाखोज्दै थकित भए। त्यसपछि स्वर्गदूतहरूले लोतलाई सोध्छन्, "के शहरमा तिम्रा अरू कुनै आफन्तहरू छन्? ज्वाइँहरू, छोराहरू, छोरीहरू वा अरू कोही? तिनीहरूलाई यहाँबाट बाहिर निकाल! यस शहरको विरुद्धमा भएको कोलाहल यति ठूलो छ कि परमेश्वरले त्यो सुन्नुभएको छ र हामीलाई यो शहर नष्ट गर्न पठाउनुभएको छ।"</w:t>
      </w:r>
    </w:p>
    <w:p>
      <w:pPr/>
      <w:r>
        <w:rPr>
          <w:lang w:val="ne_NP" w:bidi="ne_NP"/>
        </w:rPr>
      </w:r>
      <w:r>
        <w:rPr>
          <w:lang w:val="ne_NP" w:bidi="ne_NP"/>
        </w:rPr>
        <w:t>त्यसैले लोत आफ्ना छोरीहरूका मंगेतरकहाँ जान्छन् र भन्छन्, "यो शहरबाट बाहिर निस्कनुहोस्, किनभने परमेश्वरले यसलाई नष्ट गर्न लाग्नुभएको छ!" तर जवान मानिसहरूले उनले मजाक गरिरहेका छन् भन्ने सोच्छन्।</w:t>
      </w:r>
    </w:p>
    <w:p>
      <w:pPr/>
      <w:r>
        <w:rPr>
          <w:lang w:val="ne_NP" w:bidi="ne_NP"/>
        </w:rPr>
      </w:r>
      <w:r>
        <w:rPr>
          <w:lang w:val="ne_NP" w:bidi="ne_NP"/>
        </w:rPr>
        <w:t>घाम उदाउनु ठीक अघि, स्वर्गदूतहरूले लोतलाई भाग्न आग्रह गर्छन्। तिनीहरू भन्छन्, "हतार गर! आफ्नी पत्नी र दुई छोरीहरू लिएर भाग्नुहोस्, अन्यथा तपाईं यस शहरसँगै नष्ट हुनुहुनेछ।" लोत हिचकिचाउँछन्। स्वर्गदूतहरूले लोत, उनकी पत्नी र उनका दुई छोरीहरूको हात समात्छन् र उनीहरूलाई सहरबाहिर सुरक्षितसाथ डोऱ्याउँछन्। स्वर्गदूतहरूमध्ये एकले भन्नुहुन्छ, "आफ्नो ज्यान जोगाउन भाग्नुहोस्! पछाडि नहेर्नुहोस् वा उपत्यकामा कतै नरोक्नुहोस्! पहाडतिर भाग्नुहोस्, नत्र तपाईंहरू नष्ट हुनुहुनेछ!"</w:t>
      </w:r>
    </w:p>
    <w:p>
      <w:pPr/>
      <w:r>
        <w:rPr>
          <w:lang w:val="ne_NP" w:bidi="ne_NP"/>
        </w:rPr>
      </w:r>
      <w:r>
        <w:rPr>
          <w:lang w:val="ne_NP" w:bidi="ne_NP"/>
        </w:rPr>
        <w:t>तर लोतले बिन्ती गरे, "त्यसो नगर्नुहोस्, महोदयहरू, कृपया!" तपाईं मेरो जीवन बचाएर मप्रति धेरै दयालु हुनुभएको छ। तर म पहाडहरूमा दगुर्न सक्दिन, अन्यथा यो विनाशले मलाई भेट्नेछ र म मर्नेछु। हेर्नुहोस्, नजिकै एउटा सानो गाउँ छ। कृपया मलाई त्यहाँ जान दिनुहोस् - यो कति सानो छ हेर्नुहोस्? त्यसपछि मेरो जीवन बचाइनेछ।"</w:t>
      </w:r>
    </w:p>
    <w:p>
      <w:pPr/>
      <w:r>
        <w:rPr>
          <w:lang w:val="ne_NP" w:bidi="ne_NP"/>
        </w:rPr>
      </w:r>
      <w:r>
        <w:rPr>
          <w:lang w:val="ne_NP" w:bidi="ne_NP"/>
        </w:rPr>
        <w:t>नाटकलाई रोक्नुहोस्। लोतको भूमिका खेल्ने व्यक्तिलाई सोध्नुहोस्, "तपाईंलाई के महसुस भइरहेको छ वा तपाईं के सोचिरहनुभएको छ?" ती व्यक्तिले यस्ता कुराहरू जवाफ दिन सक्छन्, "म आफ्नो घर छोड्न चाहँदिन," वा "म धेरै चिन्तित छु," वा "मैले यी दुई मानिसहरूलाई पछ्याउनुपर्छ कि पर्दैन भन्ने कुरामा म निश्चित छैन—अरू कसैले पनि यो सहर नष्ट हुन लागेको छ भनेर सोचेको जस्तो देखिँदैन," वा "म सहरमा सबै कुरा छोडेर जान चाहँदिन," वा "मलाई लाग्दैन कि म समयमै पहाडहरूमा पुग्न सक्नेछु।" नाटकलाई पुन: सुरु गर्नुहोस्।</w:t>
      </w:r>
    </w:p>
    <w:p>
      <w:pPr/>
      <w:r>
        <w:rPr>
          <w:lang w:val="ne_NP" w:bidi="ne_NP"/>
        </w:rPr>
      </w:r>
      <w:r>
        <w:rPr>
          <w:lang w:val="ne_NP" w:bidi="ne_NP"/>
        </w:rPr>
        <w:t>स्वर्गदूतले जवाफ दिन्छ, "ठीक छ, म तिम्रो अनुरोध स्वीकार गर्नेछु। म सानो गाउँ नष्ट गर्नेछैन। तर चाँडै जानुहोस्! तिमी त्यहाँ नपुगेसम्म म केही गर्न सक्दिन।" त्यसैले सानो गाउँलाई पछि सोअर भनिन्छ, जसको अर्थ "सानो ठाउँ" हो।</w:t>
      </w:r>
    </w:p>
    <w:p>
      <w:pPr/>
      <w:r>
        <w:rPr>
          <w:lang w:val="ne_NP" w:bidi="ne_NP"/>
        </w:rPr>
      </w:r>
      <w:r>
        <w:rPr>
          <w:lang w:val="ne_NP" w:bidi="ne_NP"/>
        </w:rPr>
        <w:t>सूर्य उदाउन थाल्नेबित्तिकै लोत सोअर पुग्छन्। तर लोतकी पत्नीले भाग्दा पछाडि हेर्छिन्, र उनी नुनको खम्बा वा प्रतिमामा परिवर्तन हुन्छिन्।</w:t>
      </w:r>
    </w:p>
    <w:p>
      <w:pPr/>
      <w:r>
        <w:rPr>
          <w:lang w:val="ne_NP" w:bidi="ne_NP"/>
        </w:rPr>
      </w:r>
      <w:r>
        <w:rPr>
          <w:lang w:val="ne_NP" w:bidi="ne_NP"/>
        </w:rPr>
        <w:t>नाटकलाई केहि छिन रोक्नुहोस। लोतकी पत्नीको भूमिका खेल्ने व्यक्तिलाई सोध्नुहोस्, "तपाईं के महसुस गर्दै हुनुहुन्छ वा के सोचिरहनुभएको छ?" ती व्यक्तिले यस्ता कुराहरू जवाफ दिन सक्छन्, "म सबै कुरा छोड्न चाहन्नथेँ," वा "म आफ्नो घर फर्कन चाहन्थेँ।" नाटकलाई पुन: सुरु गर्नुहोस्।</w:t>
      </w:r>
    </w:p>
    <w:p>
      <w:pPr/>
      <w:r>
        <w:rPr>
          <w:lang w:val="ne_NP" w:bidi="ne_NP"/>
        </w:rPr>
      </w:r>
      <w:r>
        <w:rPr>
          <w:lang w:val="ne_NP" w:bidi="ne_NP"/>
        </w:rPr>
        <w:t>त्यसपछि परमेश्वरले सदोम र गमोरामा आगो र बलिरहेको गन्धक वर्षा जस्तै खसाउनुहुन्छ। उहाँले तिनीहरूलाई र उपत्यकाका अन्य सबै शहरहरू पूर्ण रूपमा नष्ट गर्नुहुन्छ, र सबै मानिसहरू तथा बोटबिरुवाहरूलाई मार्नुहुन्छ।</w:t>
      </w:r>
    </w:p>
    <w:p>
      <w:pPr/>
      <w:r>
        <w:rPr>
          <w:lang w:val="ne_NP" w:bidi="ne_NP"/>
        </w:rPr>
      </w:r>
      <w:r>
        <w:rPr>
          <w:lang w:val="ne_NP" w:bidi="ne_NP"/>
        </w:rPr>
        <w:t>त्यही बिहान सबेरै, अब्राहम उठ्छन् र पहाडहरूको एक उच्च ठाउँतिर हतारिन्छन्। उसले सदोम र गमोराको दिशातिर हेर्छ, र ती दुई शहरहरूबाट भट्टीको धुवाँजस्तै गरी धुवाँका खम्बाहरू उठिरहेको देख्छ।</w:t>
      </w:r>
    </w:p>
    <w:p>
      <w:pPr/>
      <w:r>
        <w:rPr>
          <w:lang w:val="ne_NP" w:bidi="ne_NP"/>
        </w:rPr>
      </w:r>
      <w:r>
        <w:rPr>
          <w:lang w:val="ne_NP" w:bidi="ne_NP"/>
        </w:rPr>
        <w:t>नाटकलाई केहि छिन रोक्नुहोस। अब्राहामको भूमिका खेल्ने व्यक्तिलाई सोध्नुहोस्, "तपाईंलाई के महसुस भइरहेको छ वा के सोचिरहनुभएको छ?" ती व्यक्तिले यस्ता कुराहरू जवाफ दिन सक्छन्, "मलाई मेरो भतिजा लोत र उसको परिवार नष्ट भएकोमा डर लागिरहेको छ," वा "सदोम र गमोरा नष्ट भएको देख्दा म धेरै दुखी छु," वा "म परमेश्वरसँगको मेरो कुराकानी सम्झिरहेको छु। "सदोममा १० जना निर्दोष मानिसहरू पनि रहेनछन् भन्ने कुरा मैले बुझें।" नाटकलाई पुन: सुरु गर्नुहोस्।</w:t>
      </w:r>
    </w:p>
    <w:p>
      <w:pPr/>
      <w:r>
        <w:rPr>
          <w:lang w:val="ne_NP" w:bidi="ne_NP"/>
        </w:rPr>
      </w:r>
      <w:r>
        <w:rPr>
          <w:lang w:val="ne_NP" w:bidi="ne_NP"/>
        </w:rPr>
        <w:t>तर परमेश्वरले अब्राहामको अनुरोध सुनुभयो र लोतलाई सुरक्षित राख्नुभयो, उनलाई उपत्यकाका शहरहरूलाई घेरेको त्यस विनाशबाट टाढा लैजानुभयो।</w:t>
      </w:r>
    </w:p>
    <w:p>
      <w:pPr/>
      <w:r>
        <w:rPr>
          <w:lang w:val="ne_NP" w:bidi="ne_NP"/>
        </w:rPr>
      </w:r>
      <w:r>
        <w:rPr>
          <w:lang w:val="ne_NP" w:bidi="ne_NP"/>
        </w:rPr>
        <w:t>नाटक समाप्त गर्नुहोस्। परमेश्वरको भूमिका खेल्ने व्यक्तिलाई सोध्नुहोस्, "तपाईं के महसुस गर्दै हुनुहुन्छ वा के सोचिरहनु भएको छ?" ती व्यक्तिले यस्ता कुराहरू जवाफ दिन सक्छन्, "अब्राहामसँगको मेरो सम्बन्धको कारण मैले लोतलाई बचाउने कुरा सुनिश्चित गरेँ," वा "मैले सदोम र गमोरा नष्ट गर्नुपरेकोमा मलाई दुःख लागेको छ।"</w:t>
      </w:r>
      <w:r>
        <w:rPr>
          <w:lang w:val="ne_NP" w:bidi="ne_NP"/>
        </w:rPr>
      </w:r>
    </w:p>
    <w:p>
      <w:pPr>
        <w:pStyle w:val="Heading3"/>
      </w:pPr>
      <w:r>
        <w:rPr>
          <w:lang w:val="ne_NP" w:bidi="ne_NP"/>
        </w:rPr>
        <w:t>Step 5</w:t>
      </w:r>
    </w:p>
    <w:p>
      <w:pPr/>
      <w:r>
        <w:rPr>
          <w:lang w:val="ne_NP" w:bidi="ne_NP"/>
        </w:rPr>
      </w:r>
      <w:r>
        <w:rPr>
          <w:lang w:val="ne_NP" w:bidi="ne_NP"/>
        </w:rPr>
        <w:t>सबैभन्दा सजिलोसँग बुझिने अनुवादमा उत्पत्ति १९:१–२९ को श्रव्य संस्करण सुन्नुहोस्।</w:t>
      </w:r>
    </w:p>
    <w:p>
      <w:pPr/>
      <w:r>
        <w:rPr>
          <w:lang w:val="ne_NP" w:bidi="ne_NP"/>
        </w:rPr>
      </w:r>
      <w:r>
        <w:rPr>
          <w:lang w:val="ne_NP" w:bidi="ne_NP"/>
        </w:rPr>
        <w:t>यस कदममा, समुहले यस खण्‍डमा भएको शब्‍दहरू र मूख्‍य शब्‍दहरूमाथि छलफल गर्नेछन्।</w:t>
      </w:r>
    </w:p>
    <w:p>
      <w:pPr/>
      <w:r>
        <w:rPr>
          <w:lang w:val="ne_NP" w:bidi="ne_NP"/>
        </w:rPr>
      </w:r>
      <w:r>
        <w:rPr>
          <w:lang w:val="ne_NP" w:bidi="ne_NP"/>
        </w:rPr>
        <w:t xml:space="preserve">यस कथाको अधिकांश भागले परमेश्वरको व्यक्तिगत नाम, </w:t>
      </w:r>
      <w:r>
        <w:rPr>
          <w:b/>
          <w:lang w:val="ne_NP" w:bidi="ne_NP"/>
        </w:rPr>
        <w:t>याहवे</w:t>
      </w:r>
      <w:r>
        <w:rPr>
          <w:lang w:val="ne_NP" w:bidi="ne_NP"/>
        </w:rPr>
        <w:t xml:space="preserve"> प्रयोग गर्दछ। तपाईंले अघिल्लो कथाहरूमा प्रयोग गर्नुभएको ‘याहवे’ शब्द नै प्रयोग गर्नुहोस् र </w:t>
      </w:r>
      <w:r>
        <w:rPr>
          <w:lang w:val="ne_NP" w:bidi="ne_NP"/>
        </w:rPr>
        <w:t>याहवे</w:t>
      </w:r>
      <w:r>
        <w:rPr>
          <w:lang w:val="ne_NP" w:bidi="ne_NP"/>
        </w:rPr>
        <w:t>को बारेमा थप जानकारीको लागि मुख्य शब्दावली हेर्नुहोस्।</w:t>
      </w:r>
    </w:p>
    <w:p>
      <w:pPr/>
      <w:r>
        <w:rPr>
          <w:lang w:val="ne_NP" w:bidi="ne_NP"/>
        </w:rPr>
      </w:r>
      <w:r>
        <w:rPr>
          <w:lang w:val="ne_NP" w:bidi="ne_NP"/>
        </w:rPr>
        <w:t xml:space="preserve">दुई </w:t>
      </w:r>
      <w:r>
        <w:rPr>
          <w:b/>
          <w:lang w:val="ne_NP" w:bidi="ne_NP"/>
        </w:rPr>
        <w:t>स्वर्गदूतहरू</w:t>
      </w:r>
      <w:r>
        <w:rPr>
          <w:lang w:val="ne_NP" w:bidi="ne_NP"/>
        </w:rPr>
        <w:t xml:space="preserve"> सदोम प्रवेशद्वारमा पुगे। स्वर्गदूत अलौकिक, आत्मिक प्राणी हो जो परमेश्वरको दूत हो। स्वर्गदूतहरू प्राय: मानिसहरूको अगाडि मानव रूपमा देखा पर्छन् र तिनीहरू प्राय: मानिसहरूको लागि वा एउटा विशेष काम गर्न एउटा विशेष सन्देश लिएर आउँछन्। यस कथाका केही अनुवादहरूमा "स्वर्गदूतहरू" को सट्टा "मानिसहरू" वा "सन्देशवाहकहरू" भनिएको छ, यद्यपि मूल भाषामा यी मानिसहरूलाई वर्णन गर्न "स्वर्गदूतहरू" शब्द नै प्रयोग गरिएको छ। यदि तपाईंले स्वर्गदूतहरू प्रयोग गर्नुहुन्छ भने मुख्य शब्दावलीमा </w:t>
      </w:r>
      <w:r>
        <w:rPr>
          <w:lang w:val="ne_NP" w:bidi="ne_NP"/>
        </w:rPr>
        <w:t>स्वर्गदूत</w:t>
      </w:r>
      <w:r>
        <w:rPr>
          <w:lang w:val="ne_NP" w:bidi="ne_NP"/>
        </w:rPr>
        <w:t xml:space="preserve"> लाई हेर्नुहोस् र तपाईंले अघिल्लो कथाहरूमा जस्तै यहाँ पनि शब्दलाई त्यसरी नै अनुवाद गर्नुहोस्।</w:t>
      </w:r>
    </w:p>
    <w:p>
      <w:pPr/>
      <w:r>
        <w:rPr>
          <w:lang w:val="ne_NP" w:bidi="ne_NP"/>
        </w:rPr>
      </w:r>
      <w:r>
        <w:rPr>
          <w:lang w:val="ne_NP" w:bidi="ne_NP"/>
        </w:rPr>
        <w:t>लोत शहरको प्रवेशद्वारमा बसिरहेका थिए। जब उहाँले स्वर्गदूतहरूलाई देख्नुभयो, उहाँ उठ्नुभयो र तिनीहरूलाई अभिवादन गर्नुभयो। लोतले भुइँतिर घोप्टो परेर ढोग्दै भने, "</w:t>
      </w:r>
      <w:r>
        <w:rPr>
          <w:b/>
          <w:lang w:val="ne_NP" w:bidi="ne_NP"/>
        </w:rPr>
        <w:t>मेरा मालिकहरू</w:t>
      </w:r>
      <w:r>
        <w:rPr>
          <w:lang w:val="ne_NP" w:bidi="ne_NP"/>
        </w:rPr>
        <w:t xml:space="preserve">, कृपया मेरो घरमा आउनुहोस्। आफ्नो खुट्टा धुनुहोस् र मेरो घरमा आराम गर्नुहोस्, अनि तपाईं बिहानै आफ्नो बाटो लाग्न सक्नुहुन्छ।" यहाँ, </w:t>
      </w:r>
      <w:r>
        <w:rPr>
          <w:b/>
          <w:lang w:val="ne_NP" w:bidi="ne_NP"/>
        </w:rPr>
        <w:t>मेरा प्रभुहरू</w:t>
      </w:r>
      <w:r>
        <w:rPr>
          <w:lang w:val="ne_NP" w:bidi="ne_NP"/>
        </w:rPr>
        <w:t xml:space="preserve"> वा </w:t>
      </w:r>
      <w:r>
        <w:rPr>
          <w:b/>
          <w:lang w:val="ne_NP" w:bidi="ne_NP"/>
        </w:rPr>
        <w:t>महोदयहरू</w:t>
      </w:r>
      <w:r>
        <w:rPr>
          <w:lang w:val="ne_NP" w:bidi="ne_NP"/>
        </w:rPr>
        <w:t xml:space="preserve"> उच्च सामाजिक स्तर भएको व्यक्तिलाई सम्बोधन गर्ने एउटा विनम्र तरिका थियो। थप जानकारीको लागि मुख्य शब्दावलीमा </w:t>
      </w:r>
      <w:r>
        <w:rPr>
          <w:lang w:val="ne_NP" w:bidi="ne_NP"/>
        </w:rPr>
        <w:t>प्रभु</w:t>
      </w:r>
      <w:r>
        <w:rPr>
          <w:lang w:val="ne_NP" w:bidi="ne_NP"/>
        </w:rPr>
        <w:t xml:space="preserve"> शब्द हेर्नुहोस्, र यसलाई तपाईंले अघिल्लो कथाहरूमा गरेजस्तै गरी अनुवाद गर्नुहोस्।</w:t>
      </w:r>
    </w:p>
    <w:p>
      <w:pPr/>
      <w:r>
        <w:rPr>
          <w:lang w:val="ne_NP" w:bidi="ne_NP"/>
        </w:rPr>
      </w:r>
      <w:r>
        <w:rPr>
          <w:lang w:val="ne_NP" w:bidi="ne_NP"/>
        </w:rPr>
        <w:t xml:space="preserve">स्वर्गदूतहरूले लोतलाई भने, "यस ठाउँको विरुद्धमा भएको </w:t>
      </w:r>
      <w:r>
        <w:rPr>
          <w:b/>
          <w:lang w:val="ne_NP" w:bidi="ne_NP"/>
        </w:rPr>
        <w:t>कोलाहल</w:t>
      </w:r>
      <w:r>
        <w:rPr>
          <w:lang w:val="ne_NP" w:bidi="ne_NP"/>
        </w:rPr>
        <w:t xml:space="preserve"> यति ठूलो छ कि यो परमेश्वरसम्म पुगेको छ, र उहाँले हामीलाई शहर नष्ट गर्न पठाउनुभएको छ।" यहाँ "कोलाहल" शब्द अघिल्लो कथामा प्रयोग गरिएको शब्द नै हो। यसले कोही व्यक्ति उत्पीडित हुँदा कराउनुलाई बुझाउँछ।</w:t>
      </w:r>
    </w:p>
    <w:p>
      <w:pPr/>
      <w:r>
        <w:rPr>
          <w:lang w:val="ne_NP" w:bidi="ne_NP"/>
        </w:rPr>
      </w:r>
      <w:r>
        <w:rPr>
          <w:lang w:val="ne_NP" w:bidi="ne_NP"/>
        </w:rPr>
        <w:t>त्यसैले लोतले हतार गरी आफ्ना छोरीहरूसँग विवाह गर्न लागेका मानिसहरूलाई भन्न निस्किए, "छिटो, यो शहर छोड्नुहोस्! परमप्रभुले यसलाई नष्ट गर्न लाग्नुभएको छ।" तर ती जवान मानिसहरूले उनले मजाक गरिरहेका छन् भन्ने ठाने।</w:t>
      </w:r>
    </w:p>
    <w:p>
      <w:pPr/>
      <w:r>
        <w:rPr>
          <w:lang w:val="ne_NP" w:bidi="ne_NP"/>
        </w:rPr>
      </w:r>
      <w:r>
        <w:rPr>
          <w:lang w:val="ne_NP" w:bidi="ne_NP"/>
        </w:rPr>
        <w:t>यहाँ रोक्नुहोस् र टोलीमा छलफल गर्नुहोस्: आफ्ना छोरीहरूको विवाह गर्ने प्रतिज्ञा गरिएका जवान मानिसहरूको लागि तपाईं कुन शब्द प्रयोग गर्नुहुन्छ? अडियो रोक्‍नुहोस्।</w:t>
      </w:r>
    </w:p>
    <w:p>
      <w:pPr/>
      <w:r>
        <w:rPr>
          <w:lang w:val="ne_NP" w:bidi="ne_NP"/>
        </w:rPr>
      </w:r>
      <w:r>
        <w:rPr>
          <w:lang w:val="ne_NP" w:bidi="ne_NP"/>
        </w:rPr>
        <w:t xml:space="preserve">स्वर्गदूतहरूले लोतलाई तुरुन्तै निस्कन आग्रह गरे, र जब लोत अझै हिचकिचाए, स्वर्गदूतहरूले उनको हात र उनकी पत्नी र दुई छोरीहरूको हात समातेर तिनीहरूलाई सहरबाट सुरक्षितसाथ बाहिर निकाले, किनभने परमेश्वर </w:t>
      </w:r>
      <w:r>
        <w:rPr>
          <w:b/>
          <w:lang w:val="ne_NP" w:bidi="ne_NP"/>
        </w:rPr>
        <w:t>दयालु</w:t>
      </w:r>
      <w:r>
        <w:rPr>
          <w:lang w:val="ne_NP" w:bidi="ne_NP"/>
        </w:rPr>
        <w:t xml:space="preserve"> हुनुहुन्थ्यो। जब कसैले दया देखाउँछ यसको अर्थ तिनीहरू अन्य मानिसहरूको हितको बारेमा चिन्तित हुन्छन्। मुख्य शब्दावलीमा </w:t>
      </w:r>
      <w:r>
        <w:rPr>
          <w:lang w:val="ne_NP" w:bidi="ne_NP"/>
        </w:rPr>
        <w:t>दया</w:t>
      </w:r>
      <w:r>
        <w:rPr>
          <w:lang w:val="ne_NP" w:bidi="ne_NP"/>
        </w:rPr>
        <w:t>लाई हेर्नुहोस् र तपाईंले अघिल्लो खण्डहरूमा गरेजस्तै यसलाई अनुवाद गर्नुहोस्।</w:t>
      </w:r>
    </w:p>
    <w:p>
      <w:pPr/>
      <w:r>
        <w:rPr>
          <w:lang w:val="ne_NP" w:bidi="ne_NP"/>
        </w:rPr>
      </w:r>
      <w:r>
        <w:rPr>
          <w:lang w:val="ne_NP" w:bidi="ne_NP"/>
        </w:rPr>
        <w:t xml:space="preserve">त्यसैले जब </w:t>
      </w:r>
      <w:r>
        <w:rPr>
          <w:b/>
          <w:lang w:val="ne_NP" w:bidi="ne_NP"/>
        </w:rPr>
        <w:t>परमेश्वरले</w:t>
      </w:r>
      <w:r>
        <w:rPr>
          <w:lang w:val="ne_NP" w:bidi="ne_NP"/>
        </w:rPr>
        <w:t xml:space="preserve"> उपत्यकाका शहरहरू नष्ट गर्नुभयो, उहाँले अब्राहामलाई सम्झनुभयो र लोतलाई आफूले नष्ट गर्न लागेका शहरहरूबाट बचाउनुभयो। कथाको अन्त्यमा, कथाले परमेश्वरको लागि </w:t>
      </w:r>
      <w:r>
        <w:rPr>
          <w:b/>
          <w:lang w:val="ne_NP" w:bidi="ne_NP"/>
        </w:rPr>
        <w:t>एलोहिम</w:t>
      </w:r>
      <w:r>
        <w:rPr>
          <w:lang w:val="ne_NP" w:bidi="ne_NP"/>
        </w:rPr>
        <w:t xml:space="preserve"> नाम प्रयोग गर्दछ, जुन कुनै देवताका लागि प्रयोग गरिने एक सामान्य शब्द थियो। कथाको बाँकी भागले परमेश्वरको व्यक्तिगत नाम, </w:t>
      </w:r>
      <w:r>
        <w:rPr>
          <w:b/>
          <w:lang w:val="ne_NP" w:bidi="ne_NP"/>
        </w:rPr>
        <w:t>याहवे</w:t>
      </w:r>
      <w:r>
        <w:rPr>
          <w:lang w:val="ne_NP" w:bidi="ne_NP"/>
        </w:rPr>
        <w:t xml:space="preserve"> प्रयोग गर्दछ। मुख्य शब्दावलीमा </w:t>
      </w:r>
      <w:r>
        <w:rPr>
          <w:lang w:val="ne_NP" w:bidi="ne_NP"/>
        </w:rPr>
        <w:t>परमप्रभु</w:t>
      </w:r>
      <w:r>
        <w:rPr>
          <w:lang w:val="ne_NP" w:bidi="ne_NP"/>
        </w:rPr>
        <w:t xml:space="preserve"> र </w:t>
      </w:r>
      <w:r>
        <w:rPr>
          <w:lang w:val="ne_NP" w:bidi="ne_NP"/>
        </w:rPr>
        <w:t>एलोहिम</w:t>
      </w:r>
      <w:r>
        <w:rPr>
          <w:lang w:val="ne_NP" w:bidi="ne_NP"/>
        </w:rPr>
        <w:t xml:space="preserve"> वा </w:t>
      </w:r>
      <w:r>
        <w:rPr>
          <w:lang w:val="ne_NP" w:bidi="ne_NP"/>
        </w:rPr>
        <w:t>परमेश्वरलाई</w:t>
      </w:r>
      <w:r>
        <w:rPr>
          <w:lang w:val="ne_NP" w:bidi="ne_NP"/>
        </w:rPr>
        <w:t xml:space="preserve"> हेर्नुहोस् र तपाईंले अघिल्ला कथाहरूमा प्रयोग गर्नुभएका शब्दहरू नै यहाँ प्रयोग गर्नुहोस्।</w:t>
      </w:r>
      <w:r>
        <w:rPr>
          <w:lang w:val="ne_NP" w:bidi="ne_NP"/>
        </w:rPr>
      </w:r>
    </w:p>
    <w:p>
      <w:pPr>
        <w:pStyle w:val="Heading3"/>
      </w:pPr>
      <w:r>
        <w:rPr>
          <w:lang w:val="ne_NP" w:bidi="ne_NP"/>
        </w:rPr>
        <w:t>Step 6</w:t>
      </w:r>
    </w:p>
    <w:p>
      <w:pPr/>
      <w:r>
        <w:rPr>
          <w:lang w:val="ne_NP" w:bidi="ne_NP"/>
        </w:rPr>
      </w:r>
      <w:r>
        <w:rPr>
          <w:lang w:val="ne_NP" w:bidi="ne_NP"/>
        </w:rPr>
        <w:t>अनुवादलाई सजिलोसँग बुझ्न यस खण्डको श्रव्य संस्करण सुन्‍नुहोस्।</w:t>
      </w:r>
    </w:p>
    <w:p>
      <w:pPr/>
      <w:r>
        <w:rPr>
          <w:lang w:val="ne_NP" w:bidi="ne_NP"/>
        </w:rPr>
      </w:r>
      <w:r>
        <w:rPr>
          <w:lang w:val="ne_NP" w:bidi="ne_NP"/>
        </w:rPr>
        <w:t>यस सत्रमा, एउटा समूहको रूपमा तपाईंको आफ्नै भाषामा खण्डलाई पुन: भन्न लगाउनुहोस्।</w:t>
      </w:r>
    </w:p>
    <w:p>
      <w:pPr/>
      <w:r>
        <w:rPr>
          <w:lang w:val="ne_NP" w:bidi="ne_NP"/>
        </w:rPr>
      </w:r>
      <w:r>
        <w:rPr>
          <w:lang w:val="ne_NP" w:bidi="ne_NP"/>
        </w:rPr>
        <w:t>पहिला, सम्पूर्ण समूहले खण्डलाई तपाईंको आफ्नै भाषामा बताउन अभ्यास गर्नुपर्छ। तपाईंले अघिल्लो चरणहरूमा निर्णय गर्नुभएको कुराहरू जस्तै कालक्रम, शब्दहरू, वाक्यांशहरू, भावनाहरू, वा तपाईंले छलफल गर्नुभएको अन्य कुराहरू यसमा समावेश गर्नलाई सम्झनुहोस्।</w:t>
      </w:r>
    </w:p>
    <w:p>
      <w:pPr/>
      <w:r>
        <w:rPr>
          <w:lang w:val="ne_NP" w:bidi="ne_NP"/>
        </w:rPr>
      </w:r>
      <w:r>
        <w:rPr>
          <w:lang w:val="ne_NP" w:bidi="ne_NP"/>
        </w:rPr>
        <w:t xml:space="preserve">एउटा समूहको सदस्यले खण्डका केही वाक्यहरू भन्नुपर्छ र रोकिनु पर्छ। समूहको अर्को सदस्यले खण्डको अर्को भाग भन्नु पर्छ र रोकिनु पर्छ। समूहले सम्पूर्ण खण्डलाई पुन: नभन्दासम्म यो गर्नुहोस्। यस चरणमा समूहका सदस्यहरूले एक अर्कालाई सच्याउन सक्छन्। अडियो रोक्‍नुहोस्। </w:t>
      </w:r>
    </w:p>
    <w:p>
      <w:pPr/>
      <w:r>
        <w:rPr>
          <w:lang w:val="ne_NP" w:bidi="ne_NP"/>
        </w:rPr>
      </w:r>
      <w:r>
        <w:rPr>
          <w:lang w:val="ne_NP" w:bidi="ne_NP"/>
        </w:rPr>
        <w:t xml:space="preserve">अर्को पटक, समूहको प्रत्येक सदस्यले कम्तिमा पनि एकचोटि सम्पूर्ण खण्डलाई नरोकी भन्नुपर्छ। समूहको सदस्यले खण्डलाई सम्झन मद्दत गर्न कुनैपनि वस्तुहरू, चालहरू, वा तिनीहरूको स्टोरीबोर्ड प्रयोग गर्न सक्छन्। अडियो रोक्‍नुहोस्। </w:t>
      </w:r>
    </w:p>
    <w:p>
      <w:pPr/>
      <w:r>
        <w:rPr>
          <w:lang w:val="ne_NP" w:bidi="ne_NP"/>
        </w:rPr>
      </w:r>
      <w:r>
        <w:rPr>
          <w:lang w:val="ne_NP" w:bidi="ne_NP"/>
        </w:rPr>
        <w:t xml:space="preserve">त्यसपछि, तपाईंलाई सबैभन्दा बढी मनपरेको खण्डको संस्करण कस्को हो समूहले निर्णय गर्न सक्छ। तपाईंलाई समूहको एउटा सदस्यले एउटा दृश्य बताएको तरिका मनपर्यो तर तपाईंलाई अर्को दृश्य अर्कै समुहको सदस्यले बताएको तरिका मनपर्यो भनेर तपाईहरू आफै निर्णय गर्न सक्नु हुन्छ। अडियो रोक्‍नुहोस्। </w:t>
      </w:r>
    </w:p>
    <w:p>
      <w:pPr/>
      <w:r>
        <w:rPr>
          <w:lang w:val="ne_NP" w:bidi="ne_NP"/>
        </w:rPr>
      </w:r>
      <w:r>
        <w:rPr>
          <w:lang w:val="ne_NP" w:bidi="ne_NP"/>
        </w:rPr>
        <w:t>अन्तमा, समूहले सबैजना सहमत हुने खण्डको अन्तिम संस्करणलाई सँगै राख्न सक्छन्। समूहको प्रत्येक सदस्यले यस खण्डको अन्तिम संस्करण सुनाउने अभ्यास गर्नुपर्छ।</w:t>
      </w:r>
      <w:r>
        <w:rPr>
          <w:lang w:val="ne_NP" w:bidi="ne_NP"/>
        </w:rPr>
      </w:r>
      <w:r>
        <w:rPr>
          <w:lang w:val="ne_NP" w:bidi="ne_NP"/>
        </w:rPr>
      </w:r>
    </w:p>
    <w:p>
      <w:pPr/>
      <w:r>
        <w:rPr>
          <w:lang w:val="ne_NP" w:bidi="ne_NP"/>
        </w:rPr>
      </w:r>
    </w:p>
    <w:p>
      <w:pPr>
        <w:pStyle w:val="Heading2"/>
      </w:pPr>
      <w:r>
        <w:rPr>
          <w:lang w:val="ne_NP" w:bidi="ne_NP"/>
        </w:rPr>
        <w:t>Genesis 19:30–38</w:t>
      </w:r>
      <w:r>
        <w:rPr>
          <w:lang w:val="ne_NP" w:bidi="ne_NP"/>
        </w:rPr>
      </w:r>
    </w:p>
    <w:p>
      <w:pPr>
        <w:pStyle w:val="Heading3"/>
      </w:pPr>
      <w:r>
        <w:rPr>
          <w:lang w:val="ne_NP" w:bidi="ne_NP"/>
        </w:rPr>
        <w:t>Step 1</w:t>
      </w:r>
    </w:p>
    <w:p>
      <w:pPr/>
      <w:r>
        <w:rPr>
          <w:lang w:val="ne_NP" w:bidi="ne_NP"/>
        </w:rPr>
      </w:r>
      <w:r>
        <w:rPr>
          <w:lang w:val="ne_NP" w:bidi="ne_NP"/>
        </w:rPr>
        <w:t>यस चरणमा, उत्पत्ति १९:३०–३८ सुन्नुहोस् र यसलाई आफ्नो हृदयमा राख्नुहोस्। सम्भव भएमा तीन फरक अनुवादहरूमा उत्पत्ति १९:३०–३८ को श्रव्य संस्करण तीन पटक सुन्नुहोस्। त्यसपछि, समूहमा तलको प्रश्‍नहरू छलफल गर्नुहोस्।</w:t>
      </w:r>
    </w:p>
    <w:p>
      <w:pPr>
        <w:pStyle w:val="ListBullet"/>
        <w:spacing w:line="240" w:lineRule="auto"/>
        <w:ind w:left="720"/>
      </w:pPr>
      <w:r>
        <w:rPr>
          <w:lang w:val="ne_NP" w:bidi="ne_NP"/>
        </w:rPr>
      </w:r>
      <w:r>
        <w:rPr>
          <w:lang w:val="ne_NP" w:bidi="ne_NP"/>
        </w:rPr>
        <w:t>यो खण्डमा तपाईंलाई के मन पर्‍यो?</w:t>
      </w:r>
    </w:p>
    <w:p>
      <w:pPr>
        <w:pStyle w:val="ListBullet"/>
        <w:spacing w:line="240" w:lineRule="auto"/>
        <w:ind w:left="720"/>
      </w:pPr>
      <w:r>
        <w:rPr>
          <w:lang w:val="ne_NP" w:bidi="ne_NP"/>
        </w:rPr>
      </w:r>
      <w:r>
        <w:rPr>
          <w:lang w:val="ne_NP" w:bidi="ne_NP"/>
        </w:rPr>
        <w:t>यो खण्डमा तपाईलाई कुन कुरा मन परेन वा बुझ्‍नुभएन?</w:t>
      </w:r>
    </w:p>
    <w:p>
      <w:pPr>
        <w:pStyle w:val="ListBullet"/>
        <w:spacing w:line="240" w:lineRule="auto"/>
        <w:ind w:left="720"/>
      </w:pPr>
      <w:r>
        <w:rPr>
          <w:lang w:val="ne_NP" w:bidi="ne_NP"/>
        </w:rPr>
      </w:r>
      <w:r>
        <w:rPr>
          <w:lang w:val="ne_NP" w:bidi="ne_NP"/>
        </w:rPr>
        <w:t>यो खण्डले हामीलाई परमेश्वरको बारेमा के बताउँछ?</w:t>
      </w:r>
    </w:p>
    <w:p>
      <w:pPr>
        <w:pStyle w:val="ListBullet"/>
        <w:spacing w:line="240" w:lineRule="auto"/>
        <w:ind w:left="720"/>
      </w:pPr>
      <w:r>
        <w:rPr>
          <w:lang w:val="ne_NP" w:bidi="ne_NP"/>
        </w:rPr>
      </w:r>
      <w:r>
        <w:rPr>
          <w:lang w:val="ne_NP" w:bidi="ne_NP"/>
        </w:rPr>
        <w:t>यो खण्डले मानिसबारे हामीलाई के भन्दछ?</w:t>
      </w:r>
    </w:p>
    <w:p>
      <w:pPr>
        <w:pStyle w:val="ListBullet"/>
        <w:spacing w:line="240" w:lineRule="auto"/>
        <w:ind w:left="720"/>
      </w:pPr>
      <w:r>
        <w:rPr>
          <w:lang w:val="ne_NP" w:bidi="ne_NP"/>
        </w:rPr>
      </w:r>
      <w:r>
        <w:rPr>
          <w:lang w:val="ne_NP" w:bidi="ne_NP"/>
        </w:rPr>
        <w:t>यो खण्डले कसरी हाम्रो दैनिक जीवनलाई प्रभाव पार्छ?</w:t>
      </w:r>
    </w:p>
    <w:p>
      <w:pPr>
        <w:pStyle w:val="ListBullet"/>
        <w:spacing w:line="240" w:lineRule="auto"/>
        <w:ind w:left="720"/>
      </w:pPr>
      <w:r>
        <w:rPr>
          <w:lang w:val="ne_NP" w:bidi="ne_NP"/>
        </w:rPr>
      </w:r>
      <w:r>
        <w:rPr>
          <w:lang w:val="ne_NP" w:bidi="ne_NP"/>
        </w:rPr>
        <w:t>तपाईंले चिनेको कोही त्यस्ता व्यक्ति हुनुहुन्छ जसलाई यो खण्ड सुन्नु आवश्यक छ?</w:t>
      </w:r>
      <w:r>
        <w:rPr>
          <w:lang w:val="ne_NP" w:bidi="ne_NP"/>
        </w:rPr>
      </w:r>
    </w:p>
    <w:p>
      <w:pPr>
        <w:pStyle w:val="Heading3"/>
      </w:pPr>
      <w:r>
        <w:rPr>
          <w:lang w:val="ne_NP" w:bidi="ne_NP"/>
        </w:rPr>
        <w:t>Step 2</w:t>
      </w:r>
    </w:p>
    <w:p>
      <w:pPr/>
      <w:r>
        <w:rPr>
          <w:lang w:val="ne_NP" w:bidi="ne_NP"/>
        </w:rPr>
      </w:r>
      <w:r>
        <w:rPr>
          <w:lang w:val="ne_NP" w:bidi="ne_NP"/>
        </w:rPr>
        <w:t>सबैभन्दा सजिलोसँग बुझिने अनुवादमा उत्पत्ति १९:३०–३८ को श्रव्य संस्करण सुन्नुहोस्।</w:t>
      </w:r>
    </w:p>
    <w:p>
      <w:pPr/>
      <w:r>
        <w:rPr>
          <w:lang w:val="ne_NP" w:bidi="ne_NP"/>
        </w:rPr>
      </w:r>
      <w:r>
        <w:rPr>
          <w:lang w:val="ne_NP" w:bidi="ne_NP"/>
        </w:rPr>
        <w:t>अब्राहाम र लोतको बारेमा चारवटा सम्बन्धित कथाहरूको शृङ्खलामध्ये यो चौथो कथा हो। परमेश्वरले सदोम र गमोरालाई नष्ट गरेपछि लोत र उनका छोरीहरूलाई के भयो भन्ने कुरा यस कथाले वर्णन गर्छ।</w:t>
      </w:r>
    </w:p>
    <w:p>
      <w:pPr/>
      <w:r>
        <w:rPr>
          <w:lang w:val="ne_NP" w:bidi="ne_NP"/>
        </w:rPr>
      </w:r>
      <w:r>
        <w:rPr>
          <w:lang w:val="ne_NP" w:bidi="ne_NP"/>
        </w:rPr>
        <w:t>पछि, परमेश्वरले सदोम र गमोरालाई नष्ट गरेपछि, लोत र उनका दुई छोरीहरू सोआर छोडेर पहाडहरूमा बस्न गए, किनभने लोत सोआरमा बस्न डराएका थिए। लोत डराएका हुन सक्छन् किनभने उनले सोचेका थिए कि परमेश्वरले सदोम र गमोरालाई नष्ट गरेझैँ सोआरलाई पनि नष्ट गर्न सक्नुहुन्छ। उनी पहाडमा बस्न गएका हुन सक्छन् किनभने स्वर्गदूतहरूले उनलाई मूलतः पहाडमा जान भनेका थिए। लोत आफ्ना दुई छोरीहरूसँग गुफामा बसोबास गर्थे। यो अन्य मानिसहरूसँग गाउँमा बस्नुभन्दा धेरै फरक छ।</w:t>
      </w:r>
    </w:p>
    <w:p>
      <w:pPr/>
      <w:r>
        <w:rPr>
          <w:lang w:val="ne_NP" w:bidi="ne_NP"/>
        </w:rPr>
      </w:r>
      <w:r>
        <w:rPr>
          <w:lang w:val="ne_NP" w:bidi="ne_NP"/>
        </w:rPr>
        <w:t xml:space="preserve">यहाँ रोक्नुहोस्। समूहमा, नक्सामा सोआर र लोत तथा उनका छोरीहरू बसेका पहाडहरू हेर्नुहोस्। समूहको रूपमा, </w:t>
      </w:r>
      <w:r>
        <w:rPr>
          <w:b/>
          <w:lang w:val="ne_NP" w:bidi="ne_NP"/>
        </w:rPr>
        <w:t>त्यो क्षेत्रमा गुफाहरू कस्ता देखिन्थे होलान्</w:t>
      </w:r>
      <w:r>
        <w:rPr>
          <w:lang w:val="ne_NP" w:bidi="ne_NP"/>
        </w:rPr>
        <w:t xml:space="preserve"> भन्ने एउटा फोटो हेर्नुहोस्। अडियो रोक्‍नुहोस्। </w:t>
      </w:r>
    </w:p>
    <w:p>
      <w:pPr/>
      <w:r>
        <w:rPr>
          <w:lang w:val="ne_NP" w:bidi="ne_NP"/>
        </w:rPr>
      </w:r>
      <w:r>
        <w:rPr>
          <w:lang w:val="ne_NP" w:bidi="ne_NP"/>
        </w:rPr>
        <w:t>एक दिन जेठी छोरीले, जो पहिलो जन्मेकी छोरी थिइन्, कान्छी बहिनीलाई भनिन्, "हाम्रा बुबा वृद्ध हुनुहुन्छ, र संसारभरि मानिसहरूले गरेझैँ हामीसँग सुत्ने कुनै पुरुष छैन।" "पृथ्वीमा" भन्ने वाक्यांशले सायद "क्षेत्रमा" मात्र बुझाउँथ्यो। छोरीहरू भर्खरै सोअरमा थिए, र उनीहरूलाई अन्य पुरुषहरूको अस्तित्वबारे थाहा भइसकेको हुनुपर्छ। "हामीसँग सुत्ने" भन्ने वाक्यांशको अर्थ सन्तान जन्माउनका लागि कुनै पुरुषसँग सुत्नु थियो।</w:t>
      </w:r>
    </w:p>
    <w:p>
      <w:pPr/>
      <w:r>
        <w:rPr>
          <w:lang w:val="ne_NP" w:bidi="ne_NP"/>
        </w:rPr>
      </w:r>
      <w:r>
        <w:rPr>
          <w:lang w:val="ne_NP" w:bidi="ne_NP"/>
        </w:rPr>
        <w:t>जेठी छोरीले त्यो रात आफ्ना बुबालाई दाखमद्य खुवाएर मताउने सल्लाह दिइन्। त्यसपछि तिनीहरूले "उससँग सुत्न" वा सन्तान पाउनका लागि उससँग यौन सम्बन्ध बनाउन सक्थे। आफ्नो वंश अगाडि बढाउनका लागि सन्तान जन्माउनु सायद ती छोरीहरूका लागि महत्त्वपूर्ण थियो।</w:t>
      </w:r>
    </w:p>
    <w:p>
      <w:pPr/>
      <w:r>
        <w:rPr>
          <w:lang w:val="ne_NP" w:bidi="ne_NP"/>
        </w:rPr>
      </w:r>
      <w:r>
        <w:rPr>
          <w:lang w:val="ne_NP" w:bidi="ne_NP"/>
        </w:rPr>
        <w:t xml:space="preserve">यहाँ रोक्नुहोस्। समूहमा छलफल गर्नुहोस्: तपाईं आफ्नो भाषामा कसैसँग यौन सम्बन्ध राख्ने बारेमा कसरी उचित तरिकाले कुरा गर्नुहुन्छ? अडियो रोक्‍नुहोस्। </w:t>
      </w:r>
    </w:p>
    <w:p>
      <w:pPr/>
      <w:r>
        <w:rPr>
          <w:lang w:val="ne_NP" w:bidi="ne_NP"/>
        </w:rPr>
      </w:r>
      <w:r>
        <w:rPr>
          <w:lang w:val="ne_NP" w:bidi="ne_NP"/>
        </w:rPr>
        <w:t>त्यसैले त्यो रात तिनीहरूले आफ्ना बुबालाई दाखमद्य पिउन लगाए, र जेठी छोरी गएर आफ्ना बुबासँग सुतिन्। उनी कहिले उनीसँग सुतिन् वा कहिले उठिन् भन्ने कुरा लोतलाई थाहा थिएन।</w:t>
      </w:r>
    </w:p>
    <w:p>
      <w:pPr/>
      <w:r>
        <w:rPr>
          <w:lang w:val="ne_NP" w:bidi="ne_NP"/>
        </w:rPr>
      </w:r>
      <w:r>
        <w:rPr>
          <w:lang w:val="ne_NP" w:bidi="ne_NP"/>
        </w:rPr>
        <w:t>अर्को राति जेठी छोरीले कान्छी छोरीलाई भनिन्, "हिजो राति म बुबासँग सुतेकी थिएँ।" "आज राति उनलाई फेरि मात्याऔं, र तिमी भित्र गएर उहाँसँग सुत ताकि हाम्रा बुबाबाट हाम्रो वंश कायम रहोस्।" त्यसैले तिनीहरूले त्यो रात पनि आफ्ना बुबालाई दाखमद्य पिउन लगाए, र कान्छी छोरी भित्र गएर आफ्ना बुबासँग सुतिन्। र फेरि, उनी कहिले उनीसँग सुतिन् वा कहिले उठिन् भन्ने कुरा उनलाई थाहा थिएन।</w:t>
      </w:r>
    </w:p>
    <w:p>
      <w:pPr/>
      <w:r>
        <w:rPr>
          <w:lang w:val="ne_NP" w:bidi="ne_NP"/>
        </w:rPr>
      </w:r>
      <w:r>
        <w:rPr>
          <w:lang w:val="ne_NP" w:bidi="ne_NP"/>
        </w:rPr>
        <w:t xml:space="preserve">यहाँ रोक्नुहोस्। समूहमा छलफल गर्नुहोस्: तपाईंको संस्कृतिमा पारिवारिक वंशलाई जारी राख्नु कति महत्त्वपूर्ण छ? यदि कसैका सन्तान छैनन् भने के हुन्छ? मानिसहरूले तिनीहरूसँग कस्तो व्यवहार गर्छन्? सन्तान नजन्मिँदा मानिसहरूलाई कस्तो महसुस हुन्छ? अडियो रोक्‍नुहोस्। </w:t>
      </w:r>
    </w:p>
    <w:p>
      <w:pPr/>
      <w:r>
        <w:rPr>
          <w:lang w:val="ne_NP" w:bidi="ne_NP"/>
        </w:rPr>
      </w:r>
      <w:r>
        <w:rPr>
          <w:lang w:val="ne_NP" w:bidi="ne_NP"/>
        </w:rPr>
        <w:t>फलस्वरूप, लोतका दुवै छोरीहरू आफ्ना बुबाबाट गर्भवती भए। जेठी छोरीको छोरा भयो, र उनले उसको नाम मोआब राखिन्। मोआबको अर्थ सायद "मेरो बुबाबाट" वा "बुबाको सन्तान" हो। मोआब, मोआब भनिने मानिसहरूको समूह वा राष्ट्रका पिता वा पुर्खा भए।</w:t>
      </w:r>
    </w:p>
    <w:p>
      <w:pPr/>
      <w:r>
        <w:rPr>
          <w:lang w:val="ne_NP" w:bidi="ne_NP"/>
        </w:rPr>
      </w:r>
      <w:r>
        <w:rPr>
          <w:lang w:val="ne_NP" w:bidi="ne_NP"/>
        </w:rPr>
        <w:t>कान्छी छोरीको पनि छोरा थियो, र उनले उसको नाम बेनअमी राखिन्। बेन अम्मीको अर्थ सायद "मेरो आफन्तको छोरा" हो। बेन अम्मी अम्मोन भनिने मानिसहरूको समूह वा राष्ट्रका पिता वा पुर्खा बने। यी विभिन्न राष्ट्रहरू अब्राहामका सन्तानहरूका छिमेकी बन्ने थिए।</w:t>
      </w:r>
      <w:r>
        <w:rPr>
          <w:lang w:val="ne_NP" w:bidi="ne_NP"/>
        </w:rPr>
      </w:r>
    </w:p>
    <w:p>
      <w:pPr>
        <w:pStyle w:val="Heading3"/>
      </w:pPr>
      <w:r>
        <w:rPr>
          <w:lang w:val="ne_NP" w:bidi="ne_NP"/>
        </w:rPr>
        <w:t>Step 3</w:t>
      </w:r>
    </w:p>
    <w:p>
      <w:pPr/>
      <w:r>
        <w:rPr>
          <w:lang w:val="ne_NP" w:bidi="ne_NP"/>
        </w:rPr>
      </w:r>
      <w:r>
        <w:rPr>
          <w:lang w:val="ne_NP" w:bidi="ne_NP"/>
        </w:rPr>
        <w:t>सबैभन्दा सजिलोसँग बुझिने अनुवादमा उत्पत्ति १९:३०–३८ को श्रव्य संस्करण सुन्नुहोस्।</w:t>
      </w:r>
    </w:p>
    <w:p>
      <w:pPr/>
      <w:r>
        <w:rPr>
          <w:lang w:val="ne_NP" w:bidi="ne_NP"/>
        </w:rPr>
      </w:r>
      <w:r>
        <w:rPr>
          <w:lang w:val="ne_NP" w:bidi="ne_NP"/>
        </w:rPr>
        <w:t>यस चरणमा समूहले यस खण्डको दृश्यहरू, पात्रहरू र सेटिङलाई परिभाषित गर्नेछन्। त्यसपछि समूहले यस भागलाई दृश्यात्मक बनाउनेछ।</w:t>
      </w:r>
    </w:p>
    <w:p>
      <w:pPr/>
      <w:r>
        <w:rPr>
          <w:lang w:val="ne_NP" w:bidi="ne_NP"/>
        </w:rPr>
      </w:r>
      <w:r>
        <w:rPr>
          <w:lang w:val="ne_NP" w:bidi="ne_NP"/>
        </w:rPr>
        <w:t>यस खण्डमा चार दृश्यहरू छन्।</w:t>
      </w:r>
    </w:p>
    <w:p>
      <w:pPr/>
      <w:r>
        <w:rPr>
          <w:lang w:val="ne_NP" w:bidi="ne_NP"/>
        </w:rPr>
      </w:r>
      <w:r>
        <w:rPr>
          <w:b/>
          <w:lang w:val="ne_NP" w:bidi="ne_NP"/>
        </w:rPr>
        <w:t>पहिलो दृश्यमा:</w:t>
      </w:r>
      <w:r>
        <w:rPr>
          <w:lang w:val="ne_NP" w:bidi="ne_NP"/>
        </w:rPr>
        <w:t xml:space="preserve"> लोत र उनकी दुई छोरीहरू सदोमबाट भागेपछि, तिनीहरू पहाडमा बस्नका लागि सोअरबाट गए, किनभने लोत सोअरमा बस्न डराएका थिए। लोत र उनका दुई छोरीहरू गुफामा बस्न गए।</w:t>
      </w:r>
    </w:p>
    <w:p>
      <w:pPr/>
      <w:r>
        <w:rPr>
          <w:lang w:val="ne_NP" w:bidi="ne_NP"/>
        </w:rPr>
      </w:r>
      <w:r>
        <w:rPr>
          <w:b/>
          <w:lang w:val="ne_NP" w:bidi="ne_NP"/>
        </w:rPr>
        <w:t>दोस्रो दृश्यमा:</w:t>
      </w:r>
      <w:r>
        <w:rPr>
          <w:lang w:val="ne_NP" w:bidi="ne_NP"/>
        </w:rPr>
        <w:t xml:space="preserve"> एक दिन, लोतका छोरीहरूले लोतबाट आफ्नो परिवारलाई जारी राख्ने निर्णय गरे।</w:t>
      </w:r>
    </w:p>
    <w:p>
      <w:pPr/>
      <w:r>
        <w:rPr>
          <w:lang w:val="ne_NP" w:bidi="ne_NP"/>
        </w:rPr>
      </w:r>
      <w:r>
        <w:rPr>
          <w:lang w:val="ne_NP" w:bidi="ne_NP"/>
        </w:rPr>
        <w:t>त्यो रात तिनीहरूले लोतलाई रक्सी खुवाएर मत्याए। जेठी छोरी गएर आफ्नो बुबासँग सुतिन्।</w:t>
      </w:r>
    </w:p>
    <w:p>
      <w:pPr/>
      <w:r>
        <w:rPr>
          <w:lang w:val="ne_NP" w:bidi="ne_NP"/>
        </w:rPr>
      </w:r>
      <w:r>
        <w:rPr>
          <w:b/>
          <w:lang w:val="ne_NP" w:bidi="ne_NP"/>
        </w:rPr>
        <w:t>तेस्रो दृश्यमा:</w:t>
      </w:r>
      <w:r>
        <w:rPr>
          <w:lang w:val="ne_NP" w:bidi="ne_NP"/>
        </w:rPr>
        <w:t xml:space="preserve"> अर्को दिन तिनीहरूले लोतलाई फेरि मत्याए। त्यस रात कान्छी छोरी पनि गएर आफ्नो बुबासँग सुतिन्, ठीक त्यसरी नै जसरी अघिल्लो रात उनकी जेठी दिदी सुतेकी थिइन्।</w:t>
      </w:r>
    </w:p>
    <w:p>
      <w:pPr/>
      <w:r>
        <w:rPr>
          <w:lang w:val="ne_NP" w:bidi="ne_NP"/>
        </w:rPr>
      </w:r>
      <w:r>
        <w:rPr>
          <w:b/>
          <w:lang w:val="ne_NP" w:bidi="ne_NP"/>
        </w:rPr>
        <w:t>चौथो दृश्यमा:</w:t>
      </w:r>
      <w:r>
        <w:rPr>
          <w:lang w:val="ne_NP" w:bidi="ne_NP"/>
        </w:rPr>
        <w:t xml:space="preserve"> त्यसैले लोतका दुवै छोरीहरू आफ्नै बुबाबाट गर्भवती भए। जेठी छोरीको छोरा भयो, र उनले उसको नाम मोआब राखिन्। मोआब मोआबी भनिने मानिसहरूको पुर्खा थियो। कान्छी छोरीको छोरा भयो, र उनले उसको नाम बेनअमी राखिन्। बेनअम्मी अम्मोनीहरू भनिने मानिसहरूको पुर्खा हो।</w:t>
      </w:r>
    </w:p>
    <w:p>
      <w:pPr/>
      <w:r>
        <w:rPr>
          <w:lang w:val="ne_NP" w:bidi="ne_NP"/>
        </w:rPr>
      </w:r>
      <w:r>
        <w:rPr>
          <w:lang w:val="ne_NP" w:bidi="ne_NP"/>
        </w:rPr>
        <w:t>यस खण्डमा रहेका पात्रहरू यस प्रकार छन्:</w:t>
      </w:r>
    </w:p>
    <w:p>
      <w:pPr>
        <w:pStyle w:val="ListBullet"/>
        <w:spacing w:line="240" w:lineRule="auto"/>
        <w:ind w:left="720"/>
      </w:pPr>
      <w:r>
        <w:rPr>
          <w:lang w:val="ne_NP" w:bidi="ne_NP"/>
        </w:rPr>
      </w:r>
      <w:r>
        <w:rPr>
          <w:lang w:val="ne_NP" w:bidi="ne_NP"/>
        </w:rPr>
        <w:t>लोत</w:t>
      </w:r>
    </w:p>
    <w:p>
      <w:pPr>
        <w:pStyle w:val="ListBullet"/>
        <w:spacing w:line="240" w:lineRule="auto"/>
        <w:ind w:left="720"/>
      </w:pPr>
      <w:r>
        <w:rPr>
          <w:lang w:val="ne_NP" w:bidi="ne_NP"/>
        </w:rPr>
      </w:r>
      <w:r>
        <w:rPr>
          <w:lang w:val="ne_NP" w:bidi="ne_NP"/>
        </w:rPr>
        <w:t>लोतकी जेठी छोरी</w:t>
      </w:r>
    </w:p>
    <w:p>
      <w:pPr>
        <w:pStyle w:val="ListBullet"/>
        <w:spacing w:line="240" w:lineRule="auto"/>
        <w:ind w:left="720"/>
      </w:pPr>
      <w:r>
        <w:rPr>
          <w:lang w:val="ne_NP" w:bidi="ne_NP"/>
        </w:rPr>
      </w:r>
      <w:r>
        <w:rPr>
          <w:lang w:val="ne_NP" w:bidi="ne_NP"/>
        </w:rPr>
        <w:t>लोतकी कान्छी छोरी</w:t>
      </w:r>
    </w:p>
    <w:p>
      <w:pPr>
        <w:pStyle w:val="ListBullet"/>
        <w:spacing w:line="240" w:lineRule="auto"/>
        <w:ind w:left="720"/>
      </w:pPr>
      <w:r>
        <w:rPr>
          <w:lang w:val="ne_NP" w:bidi="ne_NP"/>
        </w:rPr>
      </w:r>
      <w:r>
        <w:rPr>
          <w:lang w:val="ne_NP" w:bidi="ne_NP"/>
        </w:rPr>
        <w:t>मोआब</w:t>
      </w:r>
    </w:p>
    <w:p>
      <w:pPr>
        <w:pStyle w:val="ListBullet"/>
        <w:spacing w:line="240" w:lineRule="auto"/>
        <w:ind w:left="720"/>
      </w:pPr>
      <w:r>
        <w:rPr>
          <w:lang w:val="ne_NP" w:bidi="ne_NP"/>
        </w:rPr>
      </w:r>
      <w:r>
        <w:rPr>
          <w:lang w:val="ne_NP" w:bidi="ne_NP"/>
        </w:rPr>
        <w:t>बेन अम्मी</w:t>
      </w:r>
    </w:p>
    <w:p>
      <w:pPr>
        <w:pStyle w:val="ListBullet"/>
        <w:spacing w:line="240" w:lineRule="auto"/>
        <w:ind w:left="720"/>
      </w:pPr>
      <w:r>
        <w:rPr>
          <w:lang w:val="ne_NP" w:bidi="ne_NP"/>
        </w:rPr>
      </w:r>
      <w:r>
        <w:rPr>
          <w:lang w:val="ne_NP" w:bidi="ne_NP"/>
        </w:rPr>
        <w:t>र मोआब र बेनअमीका सन्तानहरू</w:t>
      </w:r>
    </w:p>
    <w:p>
      <w:pPr/>
      <w:r>
        <w:rPr>
          <w:lang w:val="ne_NP" w:bidi="ne_NP"/>
        </w:rPr>
      </w:r>
      <w:r>
        <w:rPr>
          <w:lang w:val="ne_NP" w:bidi="ne_NP"/>
        </w:rPr>
        <w:t>समूहमा, खण्डको सेटिङका यी भागहरूमा ध्यान दिनुहोस्:</w:t>
      </w:r>
    </w:p>
    <w:p>
      <w:pPr/>
      <w:r>
        <w:rPr>
          <w:lang w:val="ne_NP" w:bidi="ne_NP"/>
        </w:rPr>
      </w:r>
      <w:r>
        <w:rPr>
          <w:lang w:val="ne_NP" w:bidi="ne_NP"/>
        </w:rPr>
        <w:t>पहिलो दृश्यको गतिविधिलाई कल्पना गर्नुहोस्। यस खण्डमा नयाँ कथा सुरु भइरहेको छ भनेर देखाउने शब्दबाट खण्ड सुरु हुन्छ। लोत र उनका दुई छोरीहरूले सोअर छोड्छन् र पहाडहरूमा बसोबास गर्छन् किनभने लोत सोअरमा बस्न डराउँछन्। तिनीहरू गुफामा बसोबास गर्छन्। यस खण्डमा "बस्नु" को लागि प्रयोग गरिएको शब्दले तिनीहरू गुफामा लामो समयदेखि बसोबास गरिरहेका छन् भनेर देखाउँछ।</w:t>
      </w:r>
    </w:p>
    <w:p>
      <w:pPr/>
      <w:r>
        <w:rPr>
          <w:lang w:val="ne_NP" w:bidi="ne_NP"/>
        </w:rPr>
      </w:r>
      <w:r>
        <w:rPr>
          <w:lang w:val="ne_NP" w:bidi="ne_NP"/>
        </w:rPr>
        <w:t xml:space="preserve">यहाँ रोक्नुहोस्। समूहमा, नक्सामा </w:t>
      </w:r>
      <w:r>
        <w:rPr>
          <w:lang w:val="ne_NP" w:bidi="ne_NP"/>
        </w:rPr>
        <w:t>सोअर र नजिकैका पहाडहरूलाई</w:t>
      </w:r>
      <w:r>
        <w:rPr>
          <w:lang w:val="ne_NP" w:bidi="ne_NP"/>
        </w:rPr>
        <w:t xml:space="preserve"> हेर्नुहोस्। अडियो रोक्‍नुहोस्। </w:t>
      </w:r>
    </w:p>
    <w:p>
      <w:pPr/>
      <w:r>
        <w:rPr>
          <w:lang w:val="ne_NP" w:bidi="ne_NP"/>
        </w:rPr>
      </w:r>
      <w:r>
        <w:rPr>
          <w:lang w:val="ne_NP" w:bidi="ne_NP"/>
        </w:rPr>
        <w:t>दोस्रो दृश्यमा, जेठी र कान्छी छोरीबीचको कुराकानी र कार्यको प्रवाह कल्पना गर्नुहोस्। एक दिन, जेठी छोरीले कान्छी छोरीसँग कुरा गर्छिन्। यहाँ, "एक दिन" वाक्यांशले कथामा नयाँ कार्य सुरु हुन लागेको छ भनेर देखाउँछ।</w:t>
      </w:r>
    </w:p>
    <w:p>
      <w:pPr/>
      <w:r>
        <w:rPr>
          <w:lang w:val="ne_NP" w:bidi="ne_NP"/>
        </w:rPr>
      </w:r>
      <w:r>
        <w:rPr>
          <w:lang w:val="ne_NP" w:bidi="ne_NP"/>
        </w:rPr>
        <w:t xml:space="preserve">यहाँ रोक्नुहोस्। समूहमा छलफल गर्नुहोस्: तपाईंको संस्कृतिमा कथाहरूमा नयाँ कार्य सुरु हुन लागेको छ भनेर तपाईं कसरी देखाउनुहुन्छ? तपाईंको संस्कृतिबाट धेरै घटनाक्रमहरू भएको एउटा कथा एकअर्कालाई सुनाउने प्रयास गर्नुहोस्। तपाईंले कथामा नयाँ कार्यको परिचय दिँदा तपाईंले प्रयोग गर्नुभएका शब्दहरूमा ध्यान दिनुहोस्। अडियो रोक्‍नुहोस्। </w:t>
      </w:r>
    </w:p>
    <w:p>
      <w:pPr/>
      <w:r>
        <w:rPr>
          <w:lang w:val="ne_NP" w:bidi="ne_NP"/>
        </w:rPr>
      </w:r>
      <w:r>
        <w:rPr>
          <w:lang w:val="ne_NP" w:bidi="ne_NP"/>
        </w:rPr>
        <w:t>जेठी छोरीले कान्छी छोरीलाई भन्छिन्, "हाम्रो बुबा वृद्ध हुनुभएको छ, र यस क्षेत्रमा हामीसँग सुत्ने कुनै मानिस छैन, जसरी संसारभरिका मानिसहरूले गर्छन्।" "आउनुहोस्, आज राती हाम्रा बुबालाई दाखमद्य खुवाएर मत्याऔं र त्यसपछि उहाँसँग सुतौं ताकि हाम्रा बुबामार्फत हाम्रो वंश कायम रहोस्।"</w:t>
      </w:r>
    </w:p>
    <w:p>
      <w:pPr/>
      <w:r>
        <w:rPr>
          <w:lang w:val="ne_NP" w:bidi="ne_NP"/>
        </w:rPr>
      </w:r>
      <w:r>
        <w:rPr>
          <w:lang w:val="ne_NP" w:bidi="ne_NP"/>
        </w:rPr>
        <w:t>त्यसैले त्यो राति, तिनीहरूले लोतलाई दाखमद्य खुवाएर मत्याए। जेठी छोरी जान्छिन् र लोतसँग सुत्छिन्, र उनी कहिले उनीसँग सुत्न आइन् र कहिले उठेर गइन् भन्ने कुरा लोतले पत्तै पाउँदैनन्। उनी कहिले सुतिन् र कहिले उठिन् भन्ने कुरा लोतले थाहा नपाएको वर्णन गरेर कथाले लोतलाई आफ्नी छोरीले के गरेकी थिइन् भन्ने थाहा थिएन भन्ने कुरामा जोड दिन्छ।</w:t>
      </w:r>
    </w:p>
    <w:p>
      <w:pPr/>
      <w:r>
        <w:rPr>
          <w:lang w:val="ne_NP" w:bidi="ne_NP"/>
        </w:rPr>
      </w:r>
      <w:r>
        <w:rPr>
          <w:lang w:val="ne_NP" w:bidi="ne_NP"/>
        </w:rPr>
        <w:t>तेस्रो दृश्य अर्को दिन हुन्छ। जेठी छोरीले कान्छी छोरीलाई भन्छिन्, "हिजो राति म हाम्रा बुबासँग सुतेकी थिएँ। आज राति, उहाँलाई फेरि दाखमद्यले मत्याऔँ, र त्यसपछि तिमी गएर उहाँसँग सुत। त्यसरी नै हामी आफ्नो परिवारलाई आफ्नो बुबामार्फत जारी राख्नेछौं।" यस खण्डमा, छोरीहरूले एक अर्कासँग कुरा गरेका र आफ्नो बुबासँग एउटै काम गरेका हुनाले धेरै पुनरावृत्ति भएको छ।</w:t>
      </w:r>
    </w:p>
    <w:p>
      <w:pPr/>
      <w:r>
        <w:rPr>
          <w:lang w:val="ne_NP" w:bidi="ne_NP"/>
        </w:rPr>
      </w:r>
      <w:r>
        <w:rPr>
          <w:lang w:val="ne_NP" w:bidi="ne_NP"/>
        </w:rPr>
        <w:t>त्यसैले त्यो रात, तिनीहरूले लोतलाई फेरि दाखमद्य पिलाएर मत्याउँछन्, र कान्छी छोरी भित्र गएर उनीसँग सुत्छिन्। पहिले जस्तै, उनी सुतेको वा उठेको लोतले थाहा पाएनन्।</w:t>
      </w:r>
    </w:p>
    <w:p>
      <w:pPr/>
      <w:r>
        <w:rPr>
          <w:lang w:val="ne_NP" w:bidi="ne_NP"/>
        </w:rPr>
      </w:r>
      <w:r>
        <w:rPr>
          <w:lang w:val="ne_NP" w:bidi="ne_NP"/>
        </w:rPr>
        <w:t>चौथो दृश्यको कल्पना गर्नुहोस्। फलस्वरूप, दुवै छोरीहरू आफ्नै बुबाबाट गर्भवती हुन्छन्। जब जेठी छोरीले आफ्नो छोरालाई जन्म दिइन्, उनले उसको नाम मोआब राखिन्, जसको अर्थ "मेरो बुबाबाट" हो। मोआब आजका मोआबका मानिसहरूको पुर्खा हुन्छ।</w:t>
      </w:r>
    </w:p>
    <w:p>
      <w:pPr/>
      <w:r>
        <w:rPr>
          <w:lang w:val="ne_NP" w:bidi="ne_NP"/>
        </w:rPr>
      </w:r>
      <w:r>
        <w:rPr>
          <w:lang w:val="ne_NP" w:bidi="ne_NP"/>
        </w:rPr>
        <w:t>जब कान्छी छोरीले छोरालाई जन्म दिइन्, उनले उसलाई बेनअम्मी नाम राखिन्, जसको अर्थ "मेरो आफन्तको छोरा" हो। यस खण्डमा बेन-अम्मी "आजका" अम्मोनीहरूका पुर्खा बन्छन् भनेर बताइएको छ। "आजको" ले यो खण्ड लेखिएको समयलाई बुझाउँछ।</w:t>
      </w:r>
    </w:p>
    <w:p>
      <w:pPr/>
      <w:r>
        <w:rPr>
          <w:lang w:val="ne_NP" w:bidi="ne_NP"/>
        </w:rPr>
      </w:r>
      <w:r>
        <w:rPr>
          <w:lang w:val="ne_NP" w:bidi="ne_NP"/>
        </w:rPr>
        <w:t>अब, समूहले स्टोरीबोर्ड, तयार पार्न, चित्र कोरेर वा बस्तुहरू प्रयोग गरेर यस खण्ड र कृयाकलापलाई दृश्यात्मक बनाउन पर्छ।</w:t>
      </w:r>
      <w:r>
        <w:rPr>
          <w:lang w:val="ne_NP" w:bidi="ne_NP"/>
        </w:rPr>
      </w:r>
    </w:p>
    <w:p>
      <w:pPr>
        <w:pStyle w:val="Heading3"/>
      </w:pPr>
      <w:r>
        <w:rPr>
          <w:lang w:val="ne_NP" w:bidi="ne_NP"/>
        </w:rPr>
        <w:t>Step 4</w:t>
      </w:r>
    </w:p>
    <w:p>
      <w:pPr/>
      <w:r>
        <w:rPr>
          <w:lang w:val="ne_NP" w:bidi="ne_NP"/>
        </w:rPr>
      </w:r>
      <w:r>
        <w:rPr>
          <w:lang w:val="ne_NP" w:bidi="ne_NP"/>
        </w:rPr>
        <w:t>सबैभन्दा सजिलोसँग बुझिने अनुवादमा उत्पत्ति १९:३०–३८ को श्रव्य संस्करण सुन्नुहोस्।</w:t>
      </w:r>
    </w:p>
    <w:p>
      <w:pPr/>
      <w:r>
        <w:rPr>
          <w:lang w:val="ne_NP" w:bidi="ne_NP"/>
        </w:rPr>
      </w:r>
      <w:r>
        <w:rPr>
          <w:lang w:val="ne_NP" w:bidi="ne_NP"/>
        </w:rPr>
        <w:t>यस चरणमा, समूहले खण्डलाई नाटकीय बनाउनेछन्।</w:t>
      </w:r>
    </w:p>
    <w:p>
      <w:pPr/>
      <w:r>
        <w:rPr>
          <w:lang w:val="ne_NP" w:bidi="ne_NP"/>
        </w:rPr>
      </w:r>
      <w:r>
        <w:rPr>
          <w:lang w:val="ne_NP" w:bidi="ne_NP"/>
        </w:rPr>
        <w:t>यस खण्डमा चार दृश्यहरू छन्।</w:t>
      </w:r>
    </w:p>
    <w:p>
      <w:pPr/>
      <w:r>
        <w:rPr>
          <w:lang w:val="ne_NP" w:bidi="ne_NP"/>
        </w:rPr>
      </w:r>
      <w:r>
        <w:rPr>
          <w:lang w:val="ne_NP" w:bidi="ne_NP"/>
        </w:rPr>
        <w:t>यस खण्डमा रहेका पात्रहरू यस प्रकार छन्:</w:t>
      </w:r>
    </w:p>
    <w:p>
      <w:pPr>
        <w:pStyle w:val="ListBullet"/>
        <w:spacing w:line="240" w:lineRule="auto"/>
        <w:ind w:left="720"/>
      </w:pPr>
      <w:r>
        <w:rPr>
          <w:lang w:val="ne_NP" w:bidi="ne_NP"/>
        </w:rPr>
      </w:r>
      <w:r>
        <w:rPr>
          <w:lang w:val="ne_NP" w:bidi="ne_NP"/>
        </w:rPr>
        <w:t>लोत</w:t>
      </w:r>
    </w:p>
    <w:p>
      <w:pPr>
        <w:pStyle w:val="ListBullet"/>
        <w:spacing w:line="240" w:lineRule="auto"/>
        <w:ind w:left="720"/>
      </w:pPr>
      <w:r>
        <w:rPr>
          <w:lang w:val="ne_NP" w:bidi="ne_NP"/>
        </w:rPr>
      </w:r>
      <w:r>
        <w:rPr>
          <w:lang w:val="ne_NP" w:bidi="ne_NP"/>
        </w:rPr>
        <w:t>लोतकी जेठी छोरी</w:t>
      </w:r>
    </w:p>
    <w:p>
      <w:pPr>
        <w:pStyle w:val="ListBullet"/>
        <w:spacing w:line="240" w:lineRule="auto"/>
        <w:ind w:left="720"/>
      </w:pPr>
      <w:r>
        <w:rPr>
          <w:lang w:val="ne_NP" w:bidi="ne_NP"/>
        </w:rPr>
      </w:r>
      <w:r>
        <w:rPr>
          <w:lang w:val="ne_NP" w:bidi="ne_NP"/>
        </w:rPr>
        <w:t>लोतकी कान्छी छोरी</w:t>
      </w:r>
    </w:p>
    <w:p>
      <w:pPr>
        <w:pStyle w:val="ListBullet"/>
        <w:spacing w:line="240" w:lineRule="auto"/>
        <w:ind w:left="720"/>
      </w:pPr>
      <w:r>
        <w:rPr>
          <w:lang w:val="ne_NP" w:bidi="ne_NP"/>
        </w:rPr>
      </w:r>
      <w:r>
        <w:rPr>
          <w:lang w:val="ne_NP" w:bidi="ne_NP"/>
        </w:rPr>
        <w:t>मोआब</w:t>
      </w:r>
    </w:p>
    <w:p>
      <w:pPr>
        <w:pStyle w:val="ListBullet"/>
        <w:spacing w:line="240" w:lineRule="auto"/>
        <w:ind w:left="720"/>
      </w:pPr>
      <w:r>
        <w:rPr>
          <w:lang w:val="ne_NP" w:bidi="ne_NP"/>
        </w:rPr>
      </w:r>
      <w:r>
        <w:rPr>
          <w:lang w:val="ne_NP" w:bidi="ne_NP"/>
        </w:rPr>
        <w:t>बेन अम्मी</w:t>
      </w:r>
    </w:p>
    <w:p>
      <w:pPr>
        <w:pStyle w:val="ListBullet"/>
        <w:spacing w:line="240" w:lineRule="auto"/>
        <w:ind w:left="720"/>
      </w:pPr>
      <w:r>
        <w:rPr>
          <w:lang w:val="ne_NP" w:bidi="ne_NP"/>
        </w:rPr>
      </w:r>
      <w:r>
        <w:rPr>
          <w:lang w:val="ne_NP" w:bidi="ne_NP"/>
        </w:rPr>
        <w:t>र मोआब र बेनअमीका सन्तानहरू</w:t>
      </w:r>
    </w:p>
    <w:p>
      <w:pPr/>
      <w:r>
        <w:rPr>
          <w:lang w:val="ne_NP" w:bidi="ne_NP"/>
        </w:rPr>
      </w:r>
      <w:r>
        <w:rPr>
          <w:lang w:val="ne_NP" w:bidi="ne_NP"/>
        </w:rPr>
        <w:t>समूहमा, यो खण्डलाई दुई पटक अभिनय गर्नुहोस्। तपाईंले आफ्नो भाषामा खण्डलाई अभिनय गर्नुपर्छ।</w:t>
      </w:r>
    </w:p>
    <w:p>
      <w:pPr/>
      <w:r>
        <w:rPr>
          <w:lang w:val="ne_NP" w:bidi="ne_NP"/>
        </w:rPr>
      </w:r>
      <w:r>
        <w:rPr>
          <w:lang w:val="ne_NP" w:bidi="ne_NP"/>
        </w:rPr>
        <w:t>पहिला, कथा नरोकिकन अभिनय गर्नुहोस्। संवाद, प्रवाह, प्लटलाइन र खण्डको कालक्रममा ध्यान दिनुहोस्। तपाईंले कठिन खण्ड वा महत्त्वपूर्ण भागहरूको अभिनय छोड्नुहुन्न भनी निश्चित गर्नुहोस्। कथाको प्रत्येक भाग सम्झन एक अर्कालाई मद्दत गर्नुहोस्।</w:t>
      </w:r>
    </w:p>
    <w:p>
      <w:pPr/>
      <w:r>
        <w:rPr>
          <w:lang w:val="ne_NP" w:bidi="ne_NP"/>
        </w:rPr>
      </w:r>
      <w:r>
        <w:rPr>
          <w:lang w:val="ne_NP" w:bidi="ne_NP"/>
        </w:rPr>
        <w:t>यस अडियोलाई यहाँ रोक्नुहोस् र खण्डलाई अभिनय गर्नुहोस्।</w:t>
      </w:r>
    </w:p>
    <w:p>
      <w:pPr/>
      <w:r>
        <w:rPr>
          <w:lang w:val="ne_NP" w:bidi="ne_NP"/>
        </w:rPr>
      </w:r>
      <w:r>
        <w:rPr>
          <w:lang w:val="ne_NP" w:bidi="ne_NP"/>
        </w:rPr>
        <w:t>समूहले यस खण्डलाई दोस्रो पटक अभिनय गर्नुपर्छ। नाटकको केही निश्चित बिन्दुहरूमा, नाटकलाई रोक्नुहोस् र पात्र खेल्ने व्यक्तिलाई सोध्नुहोस् "तपाईं के महसुस गर्दै हुनुहुन्छ वा के सोचिरहनु भएको छ?" पात्र निभाउने व्यक्तिले यदि आफू त्यो पात्र भएको भए कस्तो महसुस गर्थे वा सोच्थे भन्ने जवाफ दिनुपर्छ। त्यसपछि नाटकलाई पुन: सुरु गर्नुहोस्।</w:t>
      </w:r>
    </w:p>
    <w:p>
      <w:pPr/>
      <w:r>
        <w:rPr>
          <w:lang w:val="ne_NP" w:bidi="ne_NP"/>
        </w:rPr>
      </w:r>
      <w:r>
        <w:rPr>
          <w:lang w:val="ne_NP" w:bidi="ne_NP"/>
        </w:rPr>
        <w:t>यस अडियोलाई यहाँ रोक्नुहोस् र खण्डलाई दोस्रो पटक अभिनय गर्नुहोस्।</w:t>
      </w:r>
    </w:p>
    <w:p>
      <w:pPr/>
      <w:r>
        <w:rPr>
          <w:lang w:val="ne_NP" w:bidi="ne_NP"/>
        </w:rPr>
      </w:r>
      <w:r>
        <w:rPr>
          <w:lang w:val="ne_NP" w:bidi="ne_NP"/>
        </w:rPr>
        <w:t>नाटक र सम्भावित प्रतिक्रियाहरूको एउटा उदाहरण तल दिइएको छ।</w:t>
      </w:r>
    </w:p>
    <w:p>
      <w:pPr/>
      <w:r>
        <w:rPr>
          <w:lang w:val="ne_NP" w:bidi="ne_NP"/>
        </w:rPr>
      </w:r>
      <w:r>
        <w:rPr>
          <w:lang w:val="ne_NP" w:bidi="ne_NP"/>
        </w:rPr>
        <w:t>लोत र उनकी दुई छोरीहरू पहाडको गुफामा बस्नका लागि सोअर छोडेर गए, किनभने लोत सोअरमा बस्न डराएका थिए।</w:t>
      </w:r>
    </w:p>
    <w:p>
      <w:pPr/>
      <w:r>
        <w:rPr>
          <w:lang w:val="ne_NP" w:bidi="ne_NP"/>
        </w:rPr>
      </w:r>
      <w:r>
        <w:rPr>
          <w:lang w:val="ne_NP" w:bidi="ne_NP"/>
        </w:rPr>
        <w:t>नाटकलाई केहि छिन रोक्नुहोस। लोतको भूमिका खेल्ने व्यक्तिलाई सोध्नुहोस्, "तपाईंलाई के महसुस भइरहेको छ वा तपाईं के सोचिरहनुभएको छ?" ती व्यक्तिले यस्ता कुराहरू जवाफ दिन सक्छन्, "म जोअरमा सुरक्षित हुने छैन भन्ने मलाई डर छ," वा "मलाई मेरो पुरानो जीवनको याद आउँछ," वा "मलाई जोअरका मानिसहरू र तिनीहरूले मलाई के गर्लान् वा मेरो बारेमा कस्तो महसुस गर्लान् भन्ने डर लाग्छ।" लोतकी छोरीको भूमिका खेल्ने मानिसहरूलाई सोध्नुहोस्, "तपाईं के महसुस गर्दै हुनुहुन्छ वा के सोचिरहनुभएको छ?" तिनीहरूले यस्ता कुराहरू जवाफ दिन सक्छन्, "हामी धेरै एक्ला छौं," वा "हामीलाई हाम्री आमा र सदोममा मारिएका ती पुरुषहरूको याद आउँछ जससँग हामी विवाह गर्नेवाला थियौं," वा "हामीलाई हाम्रो पुरानो जीवनको याद आउँछ," वा "हाम्रा बुबाले हामीलाई सबैबाट टाढा पहाडमा बस्न लगाउनुभएकोमा हामी रिसाएका छौं।" नाटकलाई पुन: सुरु गर्नुहोस्।</w:t>
      </w:r>
    </w:p>
    <w:p>
      <w:pPr/>
      <w:r>
        <w:rPr>
          <w:lang w:val="ne_NP" w:bidi="ne_NP"/>
        </w:rPr>
      </w:r>
      <w:r>
        <w:rPr>
          <w:lang w:val="ne_NP" w:bidi="ne_NP"/>
        </w:rPr>
        <w:t>एक दिन, लोतकी जेठी छोरीले लोतकी कान्छी छोरीलाई भनिन्, "हाम्रो बुबा वृद्ध हुनुभएको छ।" यस क्षेत्रका कुनै पनि पुरुष हामीसँग सुत्ने छैनन्, जसरी संसारभरि सबै जना एक अर्कासँग सुत्छन्। "आउनुहोस्, हाम्रा बुबालाई दाखमद्य खुवाएर मत्याऔं र उहाँसँग सुतौं, ताकि हामी उहाँमार्फत हाम्रा परिवारलाई जारी राख्न सकौं।"</w:t>
      </w:r>
    </w:p>
    <w:p>
      <w:pPr/>
      <w:r>
        <w:rPr>
          <w:lang w:val="ne_NP" w:bidi="ne_NP"/>
        </w:rPr>
      </w:r>
      <w:r>
        <w:rPr>
          <w:lang w:val="ne_NP" w:bidi="ne_NP"/>
        </w:rPr>
        <w:t>नाटकलाई केहि छिन रोक्नुहोस। जेठी छोरीको भूमिका खेल्ने व्यक्तिलाई सोध्नुहोस्, "तपाईं के महसुस गरिरहनुभएको वा के सोचिरहनुभएको छ?" त्यो व्यक्तिले यस्ता कुराहरू जवाफ दिन सक्छ, "हाम्रो वंश चलिरहोस् र हाम्रा सन्तानहरू होऊन् भन्ने कुरा सुनिश्चित गर्न म हतास छु," वा "मैले सबै कुरा गुमाएँ, र मलाई सन्तान चाहिन्छ," वा "यस क्षेत्रमा कोही पनि हामीसँग नसुत्ने हुनाले हामीले सन्तान पाउन सक्दैनौँ भन्ने कुराले म निराश छु," वा "मलाई डर छ कि यदि हामी अहिले लोतसँग सुतेनौँ भने उहाँ सन्तान पाउनका लागि धेरै वृद्ध हुनुहुनेछ र हामीले सन्तान पाउने हाम्रो एक मात्र मौका गुमाउनेछौँ।" नाटकलाई पुन: सुरु गर्नुहोस्।</w:t>
      </w:r>
    </w:p>
    <w:p>
      <w:pPr/>
      <w:r>
        <w:rPr>
          <w:lang w:val="ne_NP" w:bidi="ne_NP"/>
        </w:rPr>
      </w:r>
      <w:r>
        <w:rPr>
          <w:lang w:val="ne_NP" w:bidi="ne_NP"/>
        </w:rPr>
        <w:t>त्यो रात तिनीहरूले लोतलाई दाखमद्य दिए। र जेठी छोरी गएर लोतसँग सुतिन्। उनी सुतेको वा उठेको लोतले थाहा पाएनन्।</w:t>
      </w:r>
    </w:p>
    <w:p>
      <w:pPr/>
      <w:r>
        <w:rPr>
          <w:lang w:val="ne_NP" w:bidi="ne_NP"/>
        </w:rPr>
      </w:r>
      <w:r>
        <w:rPr>
          <w:lang w:val="ne_NP" w:bidi="ne_NP"/>
        </w:rPr>
        <w:t>अर्को दिन, जेठी छोरीले कान्छी छोरीलाई भनिन्, "हिजो राति म बुबासँग सुतेकी थिएँ। आज राती पनि उहाँलाई दाखमद्य पिउन लगाऔं। र त्यसपछि तिमी गएर उहाँसँग सुत, ताकि हामी उहाँमार्फत हाम्रा परिवारहरूलाई जारी राख्न सकौं।" त्यसैले त्यो रात पनि तिनीहरूले लोतलाई दाखमद्य पिलाए। त्यसपछि कान्छी छोरी गएर लोतसँग सुतिन्, र उनी कहिले पल्टिन् वा कहिले उठिन् भन्ने कुरा उनलाई थाहा थिएन।</w:t>
      </w:r>
    </w:p>
    <w:p>
      <w:pPr/>
      <w:r>
        <w:rPr>
          <w:lang w:val="ne_NP" w:bidi="ne_NP"/>
        </w:rPr>
      </w:r>
      <w:r>
        <w:rPr>
          <w:lang w:val="ne_NP" w:bidi="ne_NP"/>
        </w:rPr>
        <w:t>नाटकलाई केहि छिन रोक्नुहोस। कान्छी छोरीको भूमिका खेल्ने व्यक्तिलाई सोध्नुहोस्, "तपाईं के महसुस गरिरहनुभएको वा के सोचिरहनुभएको छ?" ती व्यक्तिले यस्ता कुराहरू जवाफ दिन सक्छन्, "मेरी दिदीले मलाई जे गर्न भन्नुभयो म त्यही गरिरहेको छु," वा "म पनि परिवार र सन्तान पाउनको लागि हताश छु।" नाटकलाई पुन: सुरु गर्नुहोस्।</w:t>
      </w:r>
    </w:p>
    <w:p>
      <w:pPr/>
      <w:r>
        <w:rPr>
          <w:lang w:val="ne_NP" w:bidi="ne_NP"/>
        </w:rPr>
      </w:r>
      <w:r>
        <w:rPr>
          <w:lang w:val="ne_NP" w:bidi="ne_NP"/>
        </w:rPr>
        <w:t>लोतका छोरीहरूका छोराहरू भए, र ती छोराहरूका पहाडमा बसोबास गर्ने धेरै सन्तानहरू भए। नाटक समाप्त गर्नुहोस्।</w:t>
      </w:r>
      <w:r>
        <w:rPr>
          <w:lang w:val="ne_NP" w:bidi="ne_NP"/>
        </w:rPr>
      </w:r>
    </w:p>
    <w:p>
      <w:pPr>
        <w:pStyle w:val="Heading3"/>
      </w:pPr>
      <w:r>
        <w:rPr>
          <w:lang w:val="ne_NP" w:bidi="ne_NP"/>
        </w:rPr>
        <w:t>Step 5</w:t>
      </w:r>
    </w:p>
    <w:p>
      <w:pPr/>
      <w:r>
        <w:rPr>
          <w:lang w:val="ne_NP" w:bidi="ne_NP"/>
        </w:rPr>
      </w:r>
      <w:r>
        <w:rPr>
          <w:lang w:val="ne_NP" w:bidi="ne_NP"/>
        </w:rPr>
        <w:t>सबैभन्दा सजिलोसँग बुझिने अनुवादमा उत्पत्ति १९:३०–३८ को श्रव्य संस्करण सुन्नुहोस्।</w:t>
      </w:r>
    </w:p>
    <w:p>
      <w:pPr/>
      <w:r>
        <w:rPr>
          <w:lang w:val="ne_NP" w:bidi="ne_NP"/>
        </w:rPr>
      </w:r>
      <w:r>
        <w:rPr>
          <w:lang w:val="ne_NP" w:bidi="ne_NP"/>
        </w:rPr>
        <w:t>यस कदममा, समुहले यस खण्‍डमा भएको शब्‍दहरू र मूख्‍य शब्‍दहरूमाथि छलफल गर्नेछन्।</w:t>
      </w:r>
    </w:p>
    <w:p>
      <w:pPr/>
      <w:r>
        <w:rPr>
          <w:lang w:val="ne_NP" w:bidi="ne_NP"/>
        </w:rPr>
      </w:r>
      <w:r>
        <w:rPr>
          <w:lang w:val="ne_NP" w:bidi="ne_NP"/>
        </w:rPr>
        <w:t xml:space="preserve">लोत र उनका दुई छोरीहरू तिनीहरू एउटा </w:t>
      </w:r>
      <w:r>
        <w:rPr>
          <w:b/>
          <w:lang w:val="ne_NP" w:bidi="ne_NP"/>
        </w:rPr>
        <w:t>गुफा</w:t>
      </w:r>
      <w:r>
        <w:rPr>
          <w:lang w:val="ne_NP" w:bidi="ne_NP"/>
        </w:rPr>
        <w:t>मा बसोबास गर्थे। गुफा प्राय: पहाडहरूमा पाइने चट्टानबाट बनेको एउटा खाली ठाउँ हो। यो मानिसहरूले बनाएको होइन।</w:t>
      </w:r>
    </w:p>
    <w:p>
      <w:pPr/>
      <w:r>
        <w:rPr>
          <w:lang w:val="ne_NP" w:bidi="ne_NP"/>
        </w:rPr>
      </w:r>
      <w:r>
        <w:rPr>
          <w:lang w:val="ne_NP" w:bidi="ne_NP"/>
        </w:rPr>
        <w:t>एक दिन, जेठी छोरीले कान्छी छोरीलाई भनिन्, "हाम्रो बुबा वृद्ध हुनुभएको छ, र अरूले जस्तै हामीसँग सुत्ने एउटा पुरुष नै छैन।" "आउनुहोस्, हामी आफ्ना बुबालाई दा</w:t>
      </w:r>
      <w:r>
        <w:rPr>
          <w:b/>
          <w:lang w:val="ne_NP" w:bidi="ne_NP"/>
        </w:rPr>
        <w:t>खमद्य</w:t>
      </w:r>
      <w:r>
        <w:rPr>
          <w:lang w:val="ne_NP" w:bidi="ne_NP"/>
        </w:rPr>
        <w:t xml:space="preserve"> पिउन लगाऔं, र हामी उहाँसँग सुतौँ ताकि हामी आफ्ना बुबाबाट आफ्नो परिवारलाई जारी राख्न सकौं।" दाखमद्य एउटा मादक पेय पदार्थ हो जुन अङ्गुरको फलबाट तयार गरिन्छ। त्यसपछि तिनीहरूले "उससँग सुत्न" वा सन्तान पाउनका लागि उससँग यौन सम्बन्ध बनाउन सक्थे।</w:t>
      </w:r>
    </w:p>
    <w:p>
      <w:pPr/>
      <w:r>
        <w:rPr>
          <w:lang w:val="ne_NP" w:bidi="ne_NP"/>
        </w:rPr>
      </w:r>
      <w:r>
        <w:rPr>
          <w:lang w:val="ne_NP" w:bidi="ne_NP"/>
        </w:rPr>
        <w:t>यहाँ रोक्नुहोस् र समूहमा छलफल गर्नुहोस्: कसैसँग उचित तरिकाले यौन सम्बन्ध राख्ने बारेमा तपाईं कसरी कुरा गर्नुहुनेछ? अडियो रोक्‍नुहोस्।</w:t>
      </w:r>
    </w:p>
    <w:p>
      <w:pPr/>
      <w:r>
        <w:rPr>
          <w:lang w:val="ne_NP" w:bidi="ne_NP"/>
        </w:rPr>
      </w:r>
      <w:r>
        <w:rPr>
          <w:lang w:val="ne_NP" w:bidi="ne_NP"/>
        </w:rPr>
        <w:t xml:space="preserve">दुवै छोरीहरू आफ्ना बुबाबाट गर्भवती भए। जेठी छोरीले एउटा छोरा जन्माइन् र उसको नाम </w:t>
      </w:r>
      <w:r>
        <w:rPr>
          <w:b/>
          <w:lang w:val="ne_NP" w:bidi="ne_NP"/>
        </w:rPr>
        <w:t>मोआब</w:t>
      </w:r>
      <w:r>
        <w:rPr>
          <w:lang w:val="ne_NP" w:bidi="ne_NP"/>
        </w:rPr>
        <w:t xml:space="preserve"> राखिन्। मोआबको अर्थ "मेरो बुबाबाट" वा "बुबाका सन्तान" हो। उनी मोआबी मानिसहरूका पुर्खा भए।</w:t>
      </w:r>
    </w:p>
    <w:p>
      <w:pPr/>
      <w:r>
        <w:rPr>
          <w:lang w:val="ne_NP" w:bidi="ne_NP"/>
        </w:rPr>
      </w:r>
      <w:r>
        <w:rPr>
          <w:lang w:val="ne_NP" w:bidi="ne_NP"/>
        </w:rPr>
        <w:t xml:space="preserve">कान्छी छोरीको छोरा भयो र उनले उसको नाम </w:t>
      </w:r>
      <w:r>
        <w:rPr>
          <w:b/>
          <w:lang w:val="ne_NP" w:bidi="ne_NP"/>
        </w:rPr>
        <w:t>बेन अम्मी</w:t>
      </w:r>
      <w:r>
        <w:rPr>
          <w:lang w:val="ne_NP" w:bidi="ne_NP"/>
        </w:rPr>
        <w:t xml:space="preserve"> राखिन्। बेन अम्मीको अर्थ "मेरो आफन्तको छोरा" हो। उनी अम्मोनी मानिसहरूका पुर्खा भए।</w:t>
      </w:r>
    </w:p>
    <w:p>
      <w:pPr/>
      <w:r>
        <w:rPr>
          <w:lang w:val="ne_NP" w:bidi="ne_NP"/>
        </w:rPr>
      </w:r>
      <w:r>
        <w:rPr>
          <w:lang w:val="ne_NP" w:bidi="ne_NP"/>
        </w:rPr>
        <w:t>यस खण्डमा भन्छ कि छोराहरू "आजका" मोआबीहरू र अम्मोनीहरूका पुर्खाहरू बन्छन्। "आजको" ले खण्ड लेखिएको समयलाई बुझाउँछ। यसको अर्थ यो हो कि जब यो कथा लेखिएको थियो, तब मोआबीहरू र अम्मोनीहरू अझै त्यस भूमिमा बसोबास गर्थे।</w:t>
      </w:r>
      <w:r>
        <w:rPr>
          <w:lang w:val="ne_NP" w:bidi="ne_NP"/>
        </w:rPr>
      </w:r>
    </w:p>
    <w:p>
      <w:pPr>
        <w:pStyle w:val="Heading3"/>
      </w:pPr>
      <w:r>
        <w:rPr>
          <w:lang w:val="ne_NP" w:bidi="ne_NP"/>
        </w:rPr>
        <w:t>Step 6</w:t>
      </w:r>
    </w:p>
    <w:p>
      <w:pPr/>
      <w:r>
        <w:rPr>
          <w:lang w:val="ne_NP" w:bidi="ne_NP"/>
        </w:rPr>
      </w:r>
      <w:r>
        <w:rPr>
          <w:lang w:val="ne_NP" w:bidi="ne_NP"/>
        </w:rPr>
        <w:t>अनुवादलाई सजिलोसँग बुझ्न यस खण्डको श्रव्य संस्करण सुन्‍नुहोस्।</w:t>
      </w:r>
    </w:p>
    <w:p>
      <w:pPr/>
      <w:r>
        <w:rPr>
          <w:lang w:val="ne_NP" w:bidi="ne_NP"/>
        </w:rPr>
      </w:r>
      <w:r>
        <w:rPr>
          <w:lang w:val="ne_NP" w:bidi="ne_NP"/>
        </w:rPr>
        <w:t>यस सत्रमा, एउटा समूहको रूपमा तपाईंको आफ्नै भाषामा खण्डलाई पुन: भन्न लगाउनुहोस्।</w:t>
      </w:r>
    </w:p>
    <w:p>
      <w:pPr/>
      <w:r>
        <w:rPr>
          <w:lang w:val="ne_NP" w:bidi="ne_NP"/>
        </w:rPr>
      </w:r>
      <w:r>
        <w:rPr>
          <w:lang w:val="ne_NP" w:bidi="ne_NP"/>
        </w:rPr>
        <w:t>पहिला, सम्पूर्ण समूहले खण्डलाई तपाईंको आफ्नै भाषामा बताउन अभ्यास गर्नुपर्छ। तपाईंले अघिल्लो चरणहरूमा निर्णय गर्नुभएको कुराहरू जस्तै कालक्रम, शब्दहरू, वाक्यांशहरू, भावनाहरू, वा तपाईंले छलफल गर्नुभएको अन्य कुराहरू यसमा समावेश गर्नलाई सम्झनुहोस्।</w:t>
      </w:r>
    </w:p>
    <w:p>
      <w:pPr/>
      <w:r>
        <w:rPr>
          <w:lang w:val="ne_NP" w:bidi="ne_NP"/>
        </w:rPr>
      </w:r>
      <w:r>
        <w:rPr>
          <w:lang w:val="ne_NP" w:bidi="ne_NP"/>
        </w:rPr>
        <w:t xml:space="preserve">एउटा समूहको सदस्यले खण्डका केही वाक्यहरू भन्नुपर्छ र रोकिनु पर्छ। समूहको अर्को सदस्यले खण्डको अर्को भाग भन्नु पर्छ र रोकिनु पर्छ। समूहले सम्पूर्ण खण्डलाई पुन: नभन्दासम्म यो गर्नुहोस्। यस चरणमा समूहका सदस्यहरूले एक अर्कालाई सच्याउन सक्छन्। अडियो रोक्‍नुहोस्। </w:t>
      </w:r>
    </w:p>
    <w:p>
      <w:pPr/>
      <w:r>
        <w:rPr>
          <w:lang w:val="ne_NP" w:bidi="ne_NP"/>
        </w:rPr>
      </w:r>
      <w:r>
        <w:rPr>
          <w:lang w:val="ne_NP" w:bidi="ne_NP"/>
        </w:rPr>
        <w:t xml:space="preserve">अर्को पटक, समूहको प्रत्येक सदस्यले कम्तिमा पनि एकचोटि सम्पूर्ण खण्डलाई नरोकी भन्नुपर्छ। समूहको सदस्यले खण्डलाई सम्झन मद्दत गर्न कुनैपनि वस्तुहरू, चालहरू, वा तिनीहरूको स्टोरीबोर्ड प्रयोग गर्न सक्छन्। अडियो रोक्‍नुहोस्। </w:t>
      </w:r>
    </w:p>
    <w:p>
      <w:pPr/>
      <w:r>
        <w:rPr>
          <w:lang w:val="ne_NP" w:bidi="ne_NP"/>
        </w:rPr>
      </w:r>
      <w:r>
        <w:rPr>
          <w:lang w:val="ne_NP" w:bidi="ne_NP"/>
        </w:rPr>
        <w:t xml:space="preserve">त्यसपछि, तपाईंलाई सबैभन्दा बढी मनपरेको खण्डको संस्करण कस्को हो समूहले निर्णय गर्न सक्छ। तपाईंलाई समूहको एउटा सदस्यले एउटा दृश्य बताएको तरिका मनपर्यो तर तपाईंलाई अर्को दृश्य अर्कै समुहको सदस्यले बताएको तरिका मनपर्यो भनेर तपाईहरू आफै निर्णय गर्न सक्नु हुन्छ। अडियो रोक्‍नुहोस्। </w:t>
      </w:r>
    </w:p>
    <w:p>
      <w:pPr/>
      <w:r>
        <w:rPr>
          <w:lang w:val="ne_NP" w:bidi="ne_NP"/>
        </w:rPr>
      </w:r>
      <w:r>
        <w:rPr>
          <w:lang w:val="ne_NP" w:bidi="ne_NP"/>
        </w:rPr>
        <w:t>अन्तमा, समूहले सबैजना सहमत हुने खण्डको अन्तिम संस्करणलाई सँगै राख्न सक्छन्। समूहको प्रत्येक सदस्यले यस खण्डको अन्तिम संस्करण सुनाउने अभ्यास गर्नुपर्छ।</w:t>
      </w:r>
      <w:r>
        <w:rPr>
          <w:lang w:val="ne_NP" w:bidi="ne_NP"/>
        </w:rPr>
      </w:r>
      <w:r>
        <w:rPr>
          <w:lang w:val="ne_NP" w:bidi="ne_NP"/>
        </w:rPr>
      </w:r>
    </w:p>
    <w:p>
      <w:pPr/>
      <w:r>
        <w:rPr>
          <w:lang w:val="ne_NP" w:bidi="ne_NP"/>
        </w:rPr>
      </w:r>
    </w:p>
    <w:p>
      <w:pPr>
        <w:pStyle w:val="Heading2"/>
      </w:pPr>
      <w:r>
        <w:rPr>
          <w:lang w:val="ne_NP" w:bidi="ne_NP"/>
        </w:rPr>
        <w:t>Genesis 20:1–18</w:t>
      </w:r>
      <w:r>
        <w:rPr>
          <w:lang w:val="ne_NP" w:bidi="ne_NP"/>
        </w:rPr>
      </w:r>
    </w:p>
    <w:p>
      <w:pPr>
        <w:pStyle w:val="Heading3"/>
      </w:pPr>
      <w:r>
        <w:rPr>
          <w:lang w:val="ne_NP" w:bidi="ne_NP"/>
        </w:rPr>
        <w:t>Step 1</w:t>
      </w:r>
    </w:p>
    <w:p>
      <w:pPr/>
      <w:r>
        <w:rPr>
          <w:lang w:val="ne_NP" w:bidi="ne_NP"/>
        </w:rPr>
      </w:r>
      <w:r>
        <w:rPr>
          <w:lang w:val="ne_NP" w:bidi="ne_NP"/>
        </w:rPr>
        <w:t>यस चरणमा, उत्पत्ति २०:१–१८ सुन्‍नुहोस् र मनमा राख्नुहोस्। सम्भव भएमा तीन फरक अनुवादहरूमा उत्पत्ति २०:१–१८ को श्रव्य संस्करण तीन पटक सुन्नुहोस्। त्यसपछि, समूहमा तलको प्रश्‍नहरू छलफल गर्नुहोस्।</w:t>
      </w:r>
    </w:p>
    <w:p>
      <w:pPr>
        <w:pStyle w:val="ListBullet"/>
        <w:spacing w:line="240" w:lineRule="auto"/>
        <w:ind w:left="720"/>
      </w:pPr>
      <w:r>
        <w:rPr>
          <w:lang w:val="ne_NP" w:bidi="ne_NP"/>
        </w:rPr>
      </w:r>
      <w:r>
        <w:rPr>
          <w:lang w:val="ne_NP" w:bidi="ne_NP"/>
        </w:rPr>
        <w:t>यो खण्डमा तपाईंलाई के मन पर्‍यो?</w:t>
      </w:r>
    </w:p>
    <w:p>
      <w:pPr>
        <w:pStyle w:val="ListBullet"/>
        <w:spacing w:line="240" w:lineRule="auto"/>
        <w:ind w:left="720"/>
      </w:pPr>
      <w:r>
        <w:rPr>
          <w:lang w:val="ne_NP" w:bidi="ne_NP"/>
        </w:rPr>
      </w:r>
      <w:r>
        <w:rPr>
          <w:lang w:val="ne_NP" w:bidi="ne_NP"/>
        </w:rPr>
        <w:t>यो खण्डमा तपाईलाई कुन कुरा मन परेन वा बुझ्‍नुभएन?</w:t>
      </w:r>
    </w:p>
    <w:p>
      <w:pPr>
        <w:pStyle w:val="ListBullet"/>
        <w:spacing w:line="240" w:lineRule="auto"/>
        <w:ind w:left="720"/>
      </w:pPr>
      <w:r>
        <w:rPr>
          <w:lang w:val="ne_NP" w:bidi="ne_NP"/>
        </w:rPr>
      </w:r>
      <w:r>
        <w:rPr>
          <w:lang w:val="ne_NP" w:bidi="ne_NP"/>
        </w:rPr>
        <w:t>यो खण्डले हामीलाई परमेश्वरको बारेमा के बताउँछ?</w:t>
      </w:r>
    </w:p>
    <w:p>
      <w:pPr>
        <w:pStyle w:val="ListBullet"/>
        <w:spacing w:line="240" w:lineRule="auto"/>
        <w:ind w:left="720"/>
      </w:pPr>
      <w:r>
        <w:rPr>
          <w:lang w:val="ne_NP" w:bidi="ne_NP"/>
        </w:rPr>
      </w:r>
      <w:r>
        <w:rPr>
          <w:lang w:val="ne_NP" w:bidi="ne_NP"/>
        </w:rPr>
        <w:t>यो खण्डले मानिसबारे हामीलाई के भन्दछ?</w:t>
      </w:r>
    </w:p>
    <w:p>
      <w:pPr>
        <w:pStyle w:val="ListBullet"/>
        <w:spacing w:line="240" w:lineRule="auto"/>
        <w:ind w:left="720"/>
      </w:pPr>
      <w:r>
        <w:rPr>
          <w:lang w:val="ne_NP" w:bidi="ne_NP"/>
        </w:rPr>
      </w:r>
      <w:r>
        <w:rPr>
          <w:lang w:val="ne_NP" w:bidi="ne_NP"/>
        </w:rPr>
        <w:t>यो खण्डले कसरी हाम्रो दैनिक जीवनलाई प्रभाव पार्छ?</w:t>
      </w:r>
    </w:p>
    <w:p>
      <w:pPr>
        <w:pStyle w:val="ListBullet"/>
        <w:spacing w:line="240" w:lineRule="auto"/>
        <w:ind w:left="720"/>
      </w:pPr>
      <w:r>
        <w:rPr>
          <w:lang w:val="ne_NP" w:bidi="ne_NP"/>
        </w:rPr>
      </w:r>
      <w:r>
        <w:rPr>
          <w:lang w:val="ne_NP" w:bidi="ne_NP"/>
        </w:rPr>
        <w:t>यो खण्ड सुन्नु पर्ने तपाईंले चिन्नुभएको व्यक्ति को हुनुहुन्छ?</w:t>
      </w:r>
      <w:r>
        <w:rPr>
          <w:lang w:val="ne_NP" w:bidi="ne_NP"/>
        </w:rPr>
      </w:r>
    </w:p>
    <w:p>
      <w:pPr>
        <w:pStyle w:val="Heading3"/>
      </w:pPr>
      <w:r>
        <w:rPr>
          <w:lang w:val="ne_NP" w:bidi="ne_NP"/>
        </w:rPr>
        <w:t>Step 2</w:t>
      </w:r>
    </w:p>
    <w:p>
      <w:pPr/>
      <w:r>
        <w:rPr>
          <w:lang w:val="ne_NP" w:bidi="ne_NP"/>
        </w:rPr>
      </w:r>
      <w:r>
        <w:rPr>
          <w:lang w:val="ne_NP" w:bidi="ne_NP"/>
        </w:rPr>
        <w:t>सबैभन्दा सजिलोसँग बुझिने अनुवादमा उत्पत्ति २०:१–१८ को श्रव्य संस्करण सुन्नुहोस्।</w:t>
      </w:r>
    </w:p>
    <w:p>
      <w:pPr/>
      <w:r>
        <w:rPr>
          <w:lang w:val="ne_NP" w:bidi="ne_NP"/>
        </w:rPr>
      </w:r>
      <w:r>
        <w:rPr>
          <w:lang w:val="ne_NP" w:bidi="ne_NP"/>
        </w:rPr>
        <w:t>यस खण्डमा लोतको बारेमा अघिल्लो खण्डहरू जस्तै विषयवस्तुहरू छन्। यी खण्डहरूमा, पुरुषहरूले आफ्नो सुरक्षाका लागि महिलाहरूको प्रयोग गर्छन्। अघिल्लो खण्डहरूमा, लोतले आफ्नी छोरीहरू सदोमका मानिसहरूलाई सुम्पिए, र यस खण्डमा अब्राहामले आफ्नो रक्षा गर्न साराको बारेमा झूटो बोले। साथै दुवै खण्डहरूमा, परमेश्वरले निर्दोष मानिसहरूको रक्षा गर्नुहुन्छ। अघिल्लो खण्डहरूमा, परमेश्वरले सदोमलाई नष्ट गर्दा लोत र उनको परिवारको रक्षा गर्नुभयो, र यस खण्डमा परमेश्वरले राजा अबीमेलेकको रक्षा गर्नुहुन्छ।</w:t>
      </w:r>
    </w:p>
    <w:p>
      <w:pPr/>
      <w:r>
        <w:rPr>
          <w:lang w:val="ne_NP" w:bidi="ne_NP"/>
        </w:rPr>
      </w:r>
      <w:r>
        <w:rPr>
          <w:lang w:val="ne_NP" w:bidi="ne_NP"/>
        </w:rPr>
        <w:t>यस खण्डमा परमेश्वरका लागि सामान्य शब्द खण्डको अन्त्यसम्म प्रयोग गरिन्छ। अब्राहाम त्यहाँबाट निस्केर नेगेव मरुभूमि क्षेत्रतिर यात्रा गरे र केही समयसम्म कादेस र शूरको बीचमा बसोबास गरे। अब्राहाम सायद माम्रे नजिकैको आफ्नो वासस्थानबाट निस्केर गएका थिए। त्यसपछि उनी अस्थायी रूपमा गेरारमा बसोबास गरे।</w:t>
      </w:r>
    </w:p>
    <w:p>
      <w:pPr/>
      <w:r>
        <w:rPr>
          <w:lang w:val="ne_NP" w:bidi="ne_NP"/>
        </w:rPr>
      </w:r>
      <w:r>
        <w:rPr>
          <w:lang w:val="ne_NP" w:bidi="ne_NP"/>
        </w:rPr>
        <w:t xml:space="preserve">यहाँ रोक्नुहोस्। समूहमा, नक्सामा </w:t>
      </w:r>
      <w:r>
        <w:rPr>
          <w:lang w:val="ne_NP" w:bidi="ne_NP"/>
        </w:rPr>
        <w:t>नेगेव मरुभूमि, कादेस, शूर र गेरार</w:t>
      </w:r>
      <w:r>
        <w:rPr>
          <w:lang w:val="ne_NP" w:bidi="ne_NP"/>
        </w:rPr>
        <w:t xml:space="preserve"> हेर्नुहोस्। अडियो रोक्‍नुहोस्। </w:t>
      </w:r>
    </w:p>
    <w:p>
      <w:pPr/>
      <w:r>
        <w:rPr>
          <w:lang w:val="ne_NP" w:bidi="ne_NP"/>
        </w:rPr>
      </w:r>
      <w:r>
        <w:rPr>
          <w:lang w:val="ne_NP" w:bidi="ne_NP"/>
        </w:rPr>
        <w:t>आफू गरारमा बसोबास गर्दा अब्राहामले आफ्नी पत्नी सारालाई यसो भन्दै मानिसहरूसँग परिचय दिए, "उनी मेरी बहिनी हुन्।" त्यसैले गरारका राजा अबीमेलेकले सारालाई बोलाउन पठाए। अबीमेलेक सायद सारा आफ्नी पत्नीहरूमध्ये एक होस् भन्ने चाहन्थे। त्यो संस्कृतिमा, धेरै पत्नीहरू र सन्तानहरू हुनु धन र शक्तिको चिन्ह थियो।</w:t>
      </w:r>
    </w:p>
    <w:p>
      <w:pPr/>
      <w:r>
        <w:rPr>
          <w:lang w:val="ne_NP" w:bidi="ne_NP"/>
        </w:rPr>
      </w:r>
      <w:r>
        <w:rPr>
          <w:lang w:val="ne_NP" w:bidi="ne_NP"/>
        </w:rPr>
        <w:t>तर एक रात परमेश्वर अबीमेलेककहाँ सपनामा देखा पर्नुभयो। परमेश्वरले भन्नुभयो, "तिमी मर्नेछौ, किनभने तिमीले लिएकी स्त्री पहिले नै विवाहित छिन्!" त्यो संस्कृतिमा, मानिसहरूले सायद सोचेका थिए कि जसले अरूकी पत्नीलाई लिन्छ, उसलाई मृत्युद्वारा सजाय दिनुपर्छ।</w:t>
      </w:r>
    </w:p>
    <w:p>
      <w:pPr/>
      <w:r>
        <w:rPr>
          <w:lang w:val="ne_NP" w:bidi="ne_NP"/>
        </w:rPr>
      </w:r>
      <w:r>
        <w:rPr>
          <w:lang w:val="ne_NP" w:bidi="ne_NP"/>
        </w:rPr>
        <w:t>तर अबीमेलेक अझै साराको नजिक गएका थिएनन्। यसको अर्थ अबीमेलेकले सारासँग यौन सम्बन्ध राखेका थिएनन्।</w:t>
      </w:r>
    </w:p>
    <w:p>
      <w:pPr/>
      <w:r>
        <w:rPr>
          <w:lang w:val="ne_NP" w:bidi="ne_NP"/>
        </w:rPr>
      </w:r>
      <w:r>
        <w:rPr>
          <w:lang w:val="ne_NP" w:bidi="ne_NP"/>
        </w:rPr>
        <w:t>त्यसैले अबीमेलेकले भने, "हे प्रभु, वा महोदय, के तपाईंले एउटा निर्दोष राष्ट्रलाई नष्ट गर्नुहुनेछ?" के अब्राहामले 'उनी मेरी बहिनी हुन्' भनेका थिएनन्? र सारा आफैले मलाई अब्राहाम आफ्नो भाइ हुन् भनेर बताएकी थिइन्। मैले यो पूर्ण हृदय र शुद्ध हातले गरेको छु।" अबीमेलेकले परमेश्वरलाई सम्मानजनक तरिकाले सम्बोधन गर्न मालिक वा महोदय शब्द प्रयोग गर्छन्। "पूर्ण हृदय" भन्ने वाक्यांशको अर्थ राम्रो अन्तस्करण हुनु र राम्रो मनसायका साथ काम गर्नु हो। "शुद्ध हात" भन्ने वाक्यांशको अर्थ अबीमेलेकले कुनै गलत काम नगरीकन कदम चालेका थिए भन्ने हुन्छ।</w:t>
      </w:r>
    </w:p>
    <w:p>
      <w:pPr/>
      <w:r>
        <w:rPr>
          <w:lang w:val="ne_NP" w:bidi="ne_NP"/>
        </w:rPr>
      </w:r>
      <w:r>
        <w:rPr>
          <w:lang w:val="ne_NP" w:bidi="ne_NP"/>
        </w:rPr>
        <w:t xml:space="preserve">यहाँ रोक्नुहोस् र समूहमा यो प्रश्नमा छलफल गर्नुहोस्: यस्तो समयको बारेमा कुरा गर्नुहोस् जब कसैले आफ्नो मनसाय राम्रो थियो भनेर व्याख्या गर्ने प्रयास गरेको थियो, चाहे अन्तमा केही नराम्रो नै भएको किन नहोस्। राम्रो विवेक वा राम्रो प्रेरणाहरू भएको वर्णन गर्न तपाईं कस्ता शब्दहरू प्रयोग गर्नुहुन्छ? अडियो रोक्‍नुहोस्। </w:t>
      </w:r>
    </w:p>
    <w:p>
      <w:pPr/>
      <w:r>
        <w:rPr>
          <w:lang w:val="ne_NP" w:bidi="ne_NP"/>
        </w:rPr>
      </w:r>
      <w:r>
        <w:rPr>
          <w:lang w:val="ne_NP" w:bidi="ne_NP"/>
        </w:rPr>
        <w:t>तर परमेश्वरलाई अबीमेलेक निर्दोष छन् भनेर पहिले नै थाहा थियो। वास्तवमा, परमेश्वर आफैले अबीमेलेकलाई सारालाई छुन वा सारासँग यौन सम्बन्ध राख्न अनुमति नदिएर कुनै गलत वा दुष्ट काम गर्नबाट रोक्नुभएको थियो। त्यसैले परमेश्वरले सपनामा जवाफ दिनुभयो, "हो, मलाई थाहा छ कि तिमीले यो असल विवेकले गरेका हौ। मैले तिमीलाई मेरो विरुद्धमा पाप गर्नबाट रोकेँ, र तिमीलाई उनलाई छुन दिइनँ।" "परमेश्वरको विरुद्धमा पाप गर्नु" को अर्थ गलत वा दुष्ट कुरा गरेर परमेश्वरलाई अपमान गर्नु हो। "उनलाई छुनु" भन्नाले सारासँग यौन सम्बन्ध राख्नुलाई बुझाउँछ।</w:t>
      </w:r>
    </w:p>
    <w:p>
      <w:pPr/>
      <w:r>
        <w:rPr>
          <w:lang w:val="ne_NP" w:bidi="ne_NP"/>
        </w:rPr>
      </w:r>
      <w:r>
        <w:rPr>
          <w:lang w:val="ne_NP" w:bidi="ne_NP"/>
        </w:rPr>
        <w:t>परमेश्वरले अझै भन्नुभयो, "अब्राहामकी पत्नी उनलाई फर्काइदेऊ, किनभने उनी एक अगमवक्ता हुन्।" यी कथाहरूमा "अगमवक्ता" शब्द प्रयोग गरिएको यो पहिलो पटक हो। अगमवक्ताहरू परमेश्वरका सन्देशवाहकहरू थिए। परमेश्वरले भन्नुभएको कुरा तिनीहरूले मानिसहरूलाई बताउँथे। तर यहाँ परमेश्वरले अब्राहामको परमेश्वरसँगको नजिकको सम्बन्धलाई बुझाउन अगमवक्ता शब्द प्रयोग गर्नुहुन्छ। परमेश्वरले अबीमेलेकलाई अब्राहामलाई आफ्नो निम्ति परमेश्वरसँग कुरा गर्न लगाउन भन्नुहुन्छ।</w:t>
      </w:r>
    </w:p>
    <w:p>
      <w:pPr/>
      <w:r>
        <w:rPr>
          <w:lang w:val="ne_NP" w:bidi="ne_NP"/>
        </w:rPr>
      </w:r>
      <w:r>
        <w:rPr>
          <w:lang w:val="ne_NP" w:bidi="ne_NP"/>
        </w:rPr>
        <w:t xml:space="preserve">यहाँ रोक्नुहोस् र समूहमा यो प्रश्नमा छलफल गर्नुहोस्: तपाईं आफ्नो संस्कृतिमा अगमवक्ताहरूलाई के भन्नुहुन्छ, र तिनीहरूले के गर्छन्? अडियो रोक्‍नुहोस्। </w:t>
      </w:r>
    </w:p>
    <w:p>
      <w:pPr/>
      <w:r>
        <w:rPr>
          <w:lang w:val="ne_NP" w:bidi="ne_NP"/>
        </w:rPr>
      </w:r>
      <w:r>
        <w:rPr>
          <w:lang w:val="ne_NP" w:bidi="ne_NP"/>
        </w:rPr>
        <w:t>परमेश्वरले भन्नुभयो, "अब्राहामले तिम्रा लागि प्रार्थना गर्नेछन्, र तिमी बाँच्नेछौ।" तर यदि तिमीले सारालाई फर्काएनौ भने तिमी र तिम्रा सबै मानिसहरू निश्चित रूपमा मर्नेछौ।"</w:t>
      </w:r>
    </w:p>
    <w:p>
      <w:pPr/>
      <w:r>
        <w:rPr>
          <w:lang w:val="ne_NP" w:bidi="ne_NP"/>
        </w:rPr>
      </w:r>
      <w:r>
        <w:rPr>
          <w:lang w:val="ne_NP" w:bidi="ne_NP"/>
        </w:rPr>
        <w:t>त्यसैले अर्को बिहान अबीमेलेकले छिटो आफ्ना सबै अधिकारीहरूलाई भेला गरे र के भएको थियो भनेर तिनीहरूलाई सुनाए। तिनीहरू डराएका थिए।</w:t>
      </w:r>
    </w:p>
    <w:p>
      <w:pPr/>
      <w:r>
        <w:rPr>
          <w:lang w:val="ne_NP" w:bidi="ne_NP"/>
        </w:rPr>
      </w:r>
      <w:r>
        <w:rPr>
          <w:lang w:val="ne_NP" w:bidi="ne_NP"/>
        </w:rPr>
        <w:t>त्यसपछि अबीमेलेकले अब्राहामलाई बोलाए। उनले अब्राहामलाई सोधे, "तपाईंले हामीलाई के गर्नुभएको? मैले के गलत गरेको छु र म यस्तो व्यवहारको योग्य भएँ, जसले मलाई र मेरा मानिसहरूलाई ठूलो पापको दोषी बनाएको छ? तपाईंले मलाई जे गर्नुभयो, त्यो कसैले पनि कहिल्यै गर्नु हुँदैन! अब मलाई भन्नुहोस्, तपाईंले किन यस्तो गर्नुभयो?"</w:t>
      </w:r>
    </w:p>
    <w:p>
      <w:pPr/>
      <w:r>
        <w:rPr>
          <w:lang w:val="ne_NP" w:bidi="ne_NP"/>
        </w:rPr>
      </w:r>
      <w:r>
        <w:rPr>
          <w:lang w:val="ne_NP" w:bidi="ne_NP"/>
        </w:rPr>
        <w:t>अब्राहामले सारा आफ्नी बहिनी हुन् भनेर अबीमेलेकलाई किन भनेका थिए भन्ने कुरा स्पष्ट पारे। अब्राहामले महसुस गरे कि गरारमा कसैले पनि परमेश्वरको डर मान्दैनथ्यो। "परमेश्वरको भय मान्नु" को अर्थ परमेश्वरलाई आदर र सम्मान गर्नु हो। मानिसहरूले सारालाई बलपूर्वक लैजानेछन् र उनलाई पाउनका लागि अब्राहामलाई मार्नेछन् भन्ने कुरामा अब्राहामलाई डर थियो। साथै, सारा साँच्चै अब्राहामकी सौतेनी बहिनी थिइन्। तिनीहरूका बुबा एउटै तर आमाहरू फरक हुन्।</w:t>
      </w:r>
    </w:p>
    <w:p>
      <w:pPr/>
      <w:r>
        <w:rPr>
          <w:lang w:val="ne_NP" w:bidi="ne_NP"/>
        </w:rPr>
      </w:r>
      <w:r>
        <w:rPr>
          <w:lang w:val="ne_NP" w:bidi="ne_NP"/>
        </w:rPr>
        <w:t>परमेश्वरले अब्राहामलाई आफ्नो बुबाको क्षेत्रबाट सार्न र एक ठाउँबाट अर्को ठाउँमा घुम्न भन्नुभयो। त्यसैले, अब्राहामले सारालाई नयाँ ठाउँहरूमा सबैलाई उनी आफ्नी बहिनी हुन् भनेर बताउन भने, ताकि प्रत्येक नयाँ ठाउँमा अब्राहामको जीवन सुरक्षित होस्।</w:t>
      </w:r>
    </w:p>
    <w:p>
      <w:pPr/>
      <w:r>
        <w:rPr>
          <w:lang w:val="ne_NP" w:bidi="ne_NP"/>
        </w:rPr>
      </w:r>
      <w:r>
        <w:rPr>
          <w:lang w:val="ne_NP" w:bidi="ne_NP"/>
        </w:rPr>
        <w:t>त्यसपछि अबीमेलेकले आफ्ना केही भेडा, गाईहरू र कमारा-कमारीहरू लिएर अब्राहामलाई दिए। यी धेरै मूल्यवान र ठूलो धनका चिन्हहरू थिए। यहाँ, अबीमेलेकले नजानेरै अरू कसैकी पत्नीलाई ल्याउँदा के गर्ने भन्ने विषयमा स्थानीय रीतिरिवाज पालना गरिरहेका हुन सक्छन्।</w:t>
      </w:r>
    </w:p>
    <w:p>
      <w:pPr/>
      <w:r>
        <w:rPr>
          <w:lang w:val="ne_NP" w:bidi="ne_NP"/>
        </w:rPr>
      </w:r>
      <w:r>
        <w:rPr>
          <w:lang w:val="ne_NP" w:bidi="ne_NP"/>
        </w:rPr>
        <w:t>अबीमेलेकले पनि सारालाई अब्राहामकहाँ फर्काए। त्यसपछि अबीमेलेकले अब्राहामलाई भने, "सुन्नुहोस्, मेरो भूमि हेर्नुहोस् र आफूले चाहने ठाउँमा बस्नुहोस्।"</w:t>
      </w:r>
    </w:p>
    <w:p>
      <w:pPr/>
      <w:r>
        <w:rPr>
          <w:lang w:val="ne_NP" w:bidi="ne_NP"/>
        </w:rPr>
      </w:r>
      <w:r>
        <w:rPr>
          <w:lang w:val="ne_NP" w:bidi="ne_NP"/>
        </w:rPr>
        <w:t>त्यसपछि अबीमेलेकले सारालाई भने, "सुन्नुहोस्, म तिम्रो 'भाइ' लाई १,००० चाँदीका टुक्राहरू दिइरहेको छु।" यो तपाईंको विरुद्धको अपराध ढाक्नका लागि हो ताकि तपाईंले केही नराम्रो गर्नुभएको छैन भनेर सबैले थाहा पाऊन्।" "तपाईं विरुद्धको अपराध ढाक्नु" भन्ने वाक्यांशको अर्थ अबीमेलेक सारासँग कुनै यौन सम्बन्ध राखेका थिएनन् भन्ने देखाउन अब्राहामलाई एउटा उपहार दिन चाहन्थे भन्ने हुन्छ। वा यो अब्राहामबाट सारालाई लिएकोमा अबीमेलेकले अब्राहामलाई दिएको भुक्तानी हुन सक्छ।</w:t>
      </w:r>
    </w:p>
    <w:p>
      <w:pPr/>
      <w:r>
        <w:rPr>
          <w:lang w:val="ne_NP" w:bidi="ne_NP"/>
        </w:rPr>
      </w:r>
      <w:r>
        <w:rPr>
          <w:lang w:val="ne_NP" w:bidi="ne_NP"/>
        </w:rPr>
        <w:t xml:space="preserve">यहाँ रोक्नुहोस् र टोलीको रूपमा यो प्रश्नमा छलफल गर्नुहोस्: जब कुनै पुरुषले अरू पुरुषकी पत्नी लिन्छन्, तब तपाईंको संस्कृतिमा के हुन्छ? अडियो रोक्‍नुहोस्। </w:t>
      </w:r>
    </w:p>
    <w:p>
      <w:pPr/>
      <w:r>
        <w:rPr>
          <w:lang w:val="ne_NP" w:bidi="ne_NP"/>
        </w:rPr>
      </w:r>
      <w:r>
        <w:rPr>
          <w:lang w:val="ne_NP" w:bidi="ne_NP"/>
        </w:rPr>
        <w:t>अब्राहमकी पत्नी साराको कारणले गर्दा परमप्रभुले अबीमेलेककी पत्नी र दासीहरूलाई सन्तान जन्माउनबाट रोक्नुभएको थियो। त्यसैले अब्राहामले परमेश्वरलाई प्रार्थना गरे, र परमेश्वरले अबीमेलेक, उनकी पत्नी र उनका सबै दासीहरूलाई निको पार्नुभयो ताकि तिनीहरूले फेरि सन्तान जन्माउन सकून्।</w:t>
      </w:r>
      <w:r>
        <w:rPr>
          <w:lang w:val="ne_NP" w:bidi="ne_NP"/>
        </w:rPr>
      </w:r>
    </w:p>
    <w:p>
      <w:pPr>
        <w:pStyle w:val="Heading3"/>
      </w:pPr>
      <w:r>
        <w:rPr>
          <w:lang w:val="ne_NP" w:bidi="ne_NP"/>
        </w:rPr>
        <w:t>Step 3</w:t>
      </w:r>
    </w:p>
    <w:p>
      <w:pPr/>
      <w:r>
        <w:rPr>
          <w:lang w:val="ne_NP" w:bidi="ne_NP"/>
        </w:rPr>
      </w:r>
      <w:r>
        <w:rPr>
          <w:lang w:val="ne_NP" w:bidi="ne_NP"/>
        </w:rPr>
        <w:t>सबैभन्दा सजिलोसँग बुझिने अनुवादमा उत्पत्ति २०:१–१८ को श्रव्य संस्करण सुन्नुहोस्।</w:t>
      </w:r>
    </w:p>
    <w:p>
      <w:pPr/>
      <w:r>
        <w:rPr>
          <w:lang w:val="ne_NP" w:bidi="ne_NP"/>
        </w:rPr>
      </w:r>
      <w:r>
        <w:rPr>
          <w:lang w:val="ne_NP" w:bidi="ne_NP"/>
        </w:rPr>
        <w:t>यस चरणमा समूहले यस खण्डको दृश्यहरू, पात्रहरू र सेटिङलाई परिभाषित गर्नेछन्। त्यसपछि समूहले यस भागलाई दृश्यात्मक बनाउनेछ ।</w:t>
      </w:r>
    </w:p>
    <w:p>
      <w:pPr/>
      <w:r>
        <w:rPr>
          <w:lang w:val="ne_NP" w:bidi="ne_NP"/>
        </w:rPr>
      </w:r>
      <w:r>
        <w:rPr>
          <w:lang w:val="ne_NP" w:bidi="ne_NP"/>
        </w:rPr>
        <w:t>यस खण्डमा पाँच वटा दृश्यहरू छन्।</w:t>
      </w:r>
    </w:p>
    <w:p>
      <w:pPr/>
      <w:r>
        <w:rPr>
          <w:lang w:val="ne_NP" w:bidi="ne_NP"/>
        </w:rPr>
      </w:r>
      <w:r>
        <w:rPr>
          <w:b/>
          <w:lang w:val="ne_NP" w:bidi="ne_NP"/>
        </w:rPr>
        <w:t>पहिलो दृश्यमा:</w:t>
      </w:r>
      <w:r>
        <w:rPr>
          <w:lang w:val="ne_NP" w:bidi="ne_NP"/>
        </w:rPr>
        <w:t xml:space="preserve"> पछि, अब्राहाम दक्षिणतिर गए। उनी गरारमा विदेशीको रूपमा बसोबास गर्दा उनले सारालाई आफ्नी बहिनीको रूपमा परिचय दिए, त्यसैले राजा अबीमेलेकले सारालाई बोलाएर आफू बसोबास गर्ने ठाउँमा उनलाई ल्याउन पठाए।</w:t>
      </w:r>
    </w:p>
    <w:p>
      <w:pPr/>
      <w:r>
        <w:rPr>
          <w:lang w:val="ne_NP" w:bidi="ne_NP"/>
        </w:rPr>
      </w:r>
      <w:r>
        <w:rPr>
          <w:b/>
          <w:lang w:val="ne_NP" w:bidi="ne_NP"/>
        </w:rPr>
        <w:t>दोस्रो दृश्यमा:</w:t>
      </w:r>
      <w:r>
        <w:rPr>
          <w:lang w:val="ne_NP" w:bidi="ne_NP"/>
        </w:rPr>
        <w:t xml:space="preserve"> परमेश्वर एउटा सपनामा अबीमेलेककहाँ देखा पर्नुभयो र साराको विवाह भएको कुरा उनलाई भन्नुभयो। अबीमेलेकले आफू निर्दोष भएको कुरा बताए, र परमेश्वरले अबीमेलेकलाई सारालाई अब्राहामकहाँ फर्काउन भन्नुभयो।</w:t>
      </w:r>
    </w:p>
    <w:p>
      <w:pPr/>
      <w:r>
        <w:rPr>
          <w:lang w:val="ne_NP" w:bidi="ne_NP"/>
        </w:rPr>
      </w:r>
      <w:r>
        <w:rPr>
          <w:b/>
          <w:lang w:val="ne_NP" w:bidi="ne_NP"/>
        </w:rPr>
        <w:t>तेस्रो दृश्यमा:</w:t>
      </w:r>
      <w:r>
        <w:rPr>
          <w:lang w:val="ne_NP" w:bidi="ne_NP"/>
        </w:rPr>
        <w:t xml:space="preserve"> अर्को बिहान, अबीमेलेकले अब्राहामलाई बोलाए र उनीसँग कुरा गरे। अब्राहामले आफूसँग झूट बोलेको कुरामा अबीमेलेक रिसाएका थिए। अब्राहामले सारा आफ्नी बहिनी हुन् भनेर अबीमेलेकलाई किन बताए।</w:t>
      </w:r>
    </w:p>
    <w:p>
      <w:pPr/>
      <w:r>
        <w:rPr>
          <w:lang w:val="ne_NP" w:bidi="ne_NP"/>
        </w:rPr>
      </w:r>
      <w:r>
        <w:rPr>
          <w:b/>
          <w:lang w:val="ne_NP" w:bidi="ne_NP"/>
        </w:rPr>
        <w:t>चौथो दृश्यमा:</w:t>
      </w:r>
      <w:r>
        <w:rPr>
          <w:lang w:val="ne_NP" w:bidi="ne_NP"/>
        </w:rPr>
        <w:t xml:space="preserve"> त्यसपछि अबीमेलेकले आफ्ना केही भेडा, गाईहरू र पुरुष तथा स्त्री कमारा-कमारीहरू लिएर अब्राहामलाई दिए। अबीमेलेकले सारालाई अब्राहामलाई फिर्ता दिए।</w:t>
      </w:r>
    </w:p>
    <w:p>
      <w:pPr/>
      <w:r>
        <w:rPr>
          <w:lang w:val="ne_NP" w:bidi="ne_NP"/>
        </w:rPr>
      </w:r>
      <w:r>
        <w:rPr>
          <w:b/>
          <w:lang w:val="ne_NP" w:bidi="ne_NP"/>
        </w:rPr>
        <w:t>पाँचौँ दृश्यमा:</w:t>
      </w:r>
      <w:r>
        <w:rPr>
          <w:lang w:val="ne_NP" w:bidi="ne_NP"/>
        </w:rPr>
        <w:t xml:space="preserve"> सारासँग घटेको घटनाको कारण परमेश्वरले राजा अबीमेलेक र उनको घरानाका कसैको पनि सन्तान हुन नसक्ने बनाइदिनुभएको थियो। तर अब्राहामले परमेश्वरलाई प्रार्थना गरे, र परमेश्वरले अबीमेलेक र उनको परिवारलाई निको पार्नुभयो।</w:t>
      </w:r>
    </w:p>
    <w:p>
      <w:pPr/>
      <w:r>
        <w:rPr>
          <w:lang w:val="ne_NP" w:bidi="ne_NP"/>
        </w:rPr>
      </w:r>
      <w:r>
        <w:rPr>
          <w:lang w:val="ne_NP" w:bidi="ne_NP"/>
        </w:rPr>
        <w:t>यस खण्डमा रहेका पात्रहरू यस प्रकार छन्:</w:t>
      </w:r>
    </w:p>
    <w:p>
      <w:pPr>
        <w:pStyle w:val="ListBullet"/>
        <w:spacing w:line="240" w:lineRule="auto"/>
        <w:ind w:left="720"/>
      </w:pPr>
      <w:r>
        <w:rPr>
          <w:lang w:val="ne_NP" w:bidi="ne_NP"/>
        </w:rPr>
      </w:r>
      <w:r>
        <w:rPr>
          <w:lang w:val="ne_NP" w:bidi="ne_NP"/>
        </w:rPr>
        <w:t>अब्राहाम</w:t>
      </w:r>
    </w:p>
    <w:p>
      <w:pPr>
        <w:pStyle w:val="ListBullet"/>
        <w:spacing w:line="240" w:lineRule="auto"/>
        <w:ind w:left="720"/>
      </w:pPr>
      <w:r>
        <w:rPr>
          <w:lang w:val="ne_NP" w:bidi="ne_NP"/>
        </w:rPr>
      </w:r>
      <w:r>
        <w:rPr>
          <w:lang w:val="ne_NP" w:bidi="ne_NP"/>
        </w:rPr>
        <w:t>सारा</w:t>
      </w:r>
    </w:p>
    <w:p>
      <w:pPr>
        <w:pStyle w:val="ListBullet"/>
        <w:spacing w:line="240" w:lineRule="auto"/>
        <w:ind w:left="720"/>
      </w:pPr>
      <w:r>
        <w:rPr>
          <w:lang w:val="ne_NP" w:bidi="ne_NP"/>
        </w:rPr>
      </w:r>
      <w:r>
        <w:rPr>
          <w:lang w:val="ne_NP" w:bidi="ne_NP"/>
        </w:rPr>
        <w:t>राजा अबीमेलेक</w:t>
      </w:r>
    </w:p>
    <w:p>
      <w:pPr>
        <w:pStyle w:val="ListBullet"/>
        <w:spacing w:line="240" w:lineRule="auto"/>
        <w:ind w:left="720"/>
      </w:pPr>
      <w:r>
        <w:rPr>
          <w:lang w:val="ne_NP" w:bidi="ne_NP"/>
        </w:rPr>
      </w:r>
      <w:r>
        <w:rPr>
          <w:lang w:val="ne_NP" w:bidi="ne_NP"/>
        </w:rPr>
        <w:t>परमेश्वर</w:t>
      </w:r>
    </w:p>
    <w:p>
      <w:pPr>
        <w:pStyle w:val="ListBullet"/>
        <w:spacing w:line="240" w:lineRule="auto"/>
        <w:ind w:left="720"/>
      </w:pPr>
      <w:r>
        <w:rPr>
          <w:lang w:val="ne_NP" w:bidi="ne_NP"/>
        </w:rPr>
      </w:r>
      <w:r>
        <w:rPr>
          <w:lang w:val="ne_NP" w:bidi="ne_NP"/>
        </w:rPr>
        <w:t>अबीमेलेकका अधिकारीहरू</w:t>
      </w:r>
    </w:p>
    <w:p>
      <w:pPr>
        <w:pStyle w:val="ListBullet"/>
        <w:spacing w:line="240" w:lineRule="auto"/>
        <w:ind w:left="720"/>
      </w:pPr>
      <w:r>
        <w:rPr>
          <w:lang w:val="ne_NP" w:bidi="ne_NP"/>
        </w:rPr>
      </w:r>
      <w:r>
        <w:rPr>
          <w:lang w:val="ne_NP" w:bidi="ne_NP"/>
        </w:rPr>
        <w:t>र अबीमेलेकको घराना, जसमा उनकी पत्नी र कमारीहरू सामेल थिए</w:t>
      </w:r>
    </w:p>
    <w:p>
      <w:pPr/>
      <w:r>
        <w:rPr>
          <w:lang w:val="ne_NP" w:bidi="ne_NP"/>
        </w:rPr>
      </w:r>
      <w:r>
        <w:rPr>
          <w:lang w:val="ne_NP" w:bidi="ne_NP"/>
        </w:rPr>
        <w:t>समूहको रूपमा, खण्डको सेटिङका यी भागहरूमा ध्यान दिनुहोस्:</w:t>
      </w:r>
    </w:p>
    <w:p>
      <w:pPr/>
      <w:r>
        <w:rPr>
          <w:lang w:val="ne_NP" w:bidi="ne_NP"/>
        </w:rPr>
      </w:r>
      <w:r>
        <w:rPr>
          <w:lang w:val="ne_NP" w:bidi="ne_NP"/>
        </w:rPr>
        <w:t>पहिलो दृश्यको गतिविधिलाई कल्पना गर्नुहोस्। अब्राहाम नेगेवतिर यात्रा गर्छन्। उनी कादेश र शूरको बीचमा बसोबास गर्छन्। त्यसपछि उनी केही समयको लागि गरारमा बस्छन्। अब्राहामको एउटा ठूलो परिवार र पशुहरूका ठूला बथानहरू छन्। अब्राहामको परिवार पालहरूमा बसोबास गर्छन्।</w:t>
      </w:r>
    </w:p>
    <w:p>
      <w:pPr/>
      <w:r>
        <w:rPr>
          <w:lang w:val="ne_NP" w:bidi="ne_NP"/>
        </w:rPr>
      </w:r>
      <w:r>
        <w:rPr>
          <w:lang w:val="ne_NP" w:bidi="ne_NP"/>
        </w:rPr>
        <w:t xml:space="preserve">यहाँ रोक्नुहोस्। समूहको रूपमा, नक्सामा </w:t>
      </w:r>
      <w:r>
        <w:rPr>
          <w:lang w:val="ne_NP" w:bidi="ne_NP"/>
        </w:rPr>
        <w:t>नेगेव, कादेश, शूर र गरार</w:t>
      </w:r>
      <w:r>
        <w:rPr>
          <w:lang w:val="ne_NP" w:bidi="ne_NP"/>
        </w:rPr>
        <w:t xml:space="preserve"> लाई हेर्नुहोस्। अडियो रोक्‍नुहोस्। </w:t>
      </w:r>
    </w:p>
    <w:p>
      <w:pPr/>
      <w:r>
        <w:rPr>
          <w:lang w:val="ne_NP" w:bidi="ne_NP"/>
        </w:rPr>
      </w:r>
      <w:r>
        <w:rPr>
          <w:lang w:val="ne_NP" w:bidi="ne_NP"/>
        </w:rPr>
        <w:t>गरारमा बसोबास गर्दा, अब्राहामले मानिसहरूलाई आफ्नी पत्नी सारा आफ्नी बहिनी हुन् भनेर बताउँछन्। त्यसैले गरारका राजा अबीमेलेकले सारालाई लिन पठाए र उनलाई आफ्नो दरबारमा ल्याउन लगाए, तर उनले उनीसँग अझै यौन सम्बन्ध राखिसकेका थिएनन्। यस कथामा पछिल्लो समयमा हामीलाई थाहा छ कि अब्राहामले सारालाई आफ्नी बहिनी भन्न आफूसँग दुईवटा कारणहरू छन् भन्ने कुरा व्याख्या गर्छन्। राजा अबीमेलेक जस्ता मानिसहरूले सारालाई आफ्नी पत्नी बनाउनका लागि उनलाई मार्नेछन् भन्ने कुराले उनी डराउँछन्। साथै, सारा साँच्चै उनकी सौतेनी बहिनी हुन्। अब्राहाम र साराका बुबा एउटै हुनुहुन्छ।</w:t>
      </w:r>
    </w:p>
    <w:p>
      <w:pPr/>
      <w:r>
        <w:rPr>
          <w:lang w:val="ne_NP" w:bidi="ne_NP"/>
        </w:rPr>
      </w:r>
      <w:r>
        <w:rPr>
          <w:lang w:val="ne_NP" w:bidi="ne_NP"/>
        </w:rPr>
        <w:t>दोस्रो दृश्यमा, राजा अबीमेलेक र परमेश्वरबीचको कुराकानीको कल्पना गर्नुहोस्। यो कुराकानी एउटा सपनामा हुन्छ। त्यो रात अबीमेलेक सुतिरहेका बेला परमेश्वर उनलाई सपनामा देखा पर्नुहुन्छ र भन्नुहुन्छ, "तिमी त अब मारिनेछौ, किनभने तिमीले लिएकी ती महिला पहिले नै विवाहित छिन्!"</w:t>
      </w:r>
    </w:p>
    <w:p>
      <w:pPr/>
      <w:r>
        <w:rPr>
          <w:lang w:val="ne_NP" w:bidi="ne_NP"/>
        </w:rPr>
      </w:r>
      <w:r>
        <w:rPr>
          <w:lang w:val="ne_NP" w:bidi="ne_NP"/>
        </w:rPr>
        <w:t>तर अबीमेलेक अझै सारासँग सुतेका थिएनन्, त्यसैले उनी भन्छन्, "हे प्रभु, वा महोदय, के तपाईंले निर्दोष मानिसहरूलाई नष्ट गर्नुहुनेछ? के अब्राहामले भनेका थिएनन्, 'उनी मेरी बहिनी हुन्'? साराले आफैँ भनिन्, 'हो, उहाँ मेरो दाजु हुनुहुन्छ।' यहाँ, अबीमेलेकले एउटा प्रश्न सोध्छन् जसको जवाफको आशा गर्दैनन्। अब्राहाम र साराले भनेका कुरामा जोड दिन उनले यी प्रश्नहरू सोध्छन्। अबीमेलेक भनिरहेका छन्, "कृपया मलाई नष्ट नगर्नुहोस्, म निर्दोष छु! अब्राहामले मलाई सारा आफ्नी बहिनी मात्र हुन् भनेर बताए, र सारा पनि सहमत भइन्!" अबीमेलेक चकित र अचम्म मान्छन् किनभने सारा अब्राहामकी पत्नी थिइन् भन्ने उनलाई थाहा थिएन।</w:t>
      </w:r>
    </w:p>
    <w:p>
      <w:pPr/>
      <w:r>
        <w:rPr>
          <w:lang w:val="ne_NP" w:bidi="ne_NP"/>
        </w:rPr>
      </w:r>
      <w:r>
        <w:rPr>
          <w:lang w:val="ne_NP" w:bidi="ne_NP"/>
        </w:rPr>
        <w:t>अबीमेलेक जारी राख्छन्, "मैले यो राम्रो मनसाय र निर्दोष रूपमा गरेको छु।"</w:t>
      </w:r>
    </w:p>
    <w:p>
      <w:pPr/>
      <w:r>
        <w:rPr>
          <w:lang w:val="ne_NP" w:bidi="ne_NP"/>
        </w:rPr>
      </w:r>
      <w:r>
        <w:rPr>
          <w:lang w:val="ne_NP" w:bidi="ne_NP"/>
        </w:rPr>
        <w:t>अझै सपनामा, परमेश्वरले जवाफ दिनुहुन्छ, "हो, मलाई थाहा छ कि तिमीले यो शुद्ध मनसाय र निर्दोष रूपमा गरेका हौ।" त्यही कारणले मैले तिमीलाई मेरो विरुद्धमा पाप गर्नबाट रोकेँ, र मैले तिमीलाई उनलाई छुन दिइनँ। अब उनलाई उनका पति अब्राहामलाई फिर्ता दिनुहोस्, र उनले तिम्रा लागि प्रार्थना गर्नेछन्, किनभने उनी एक अगमवक्ता हुन्। त्यसपछि तिमी बाँच्नेछौ। तर यदि तिमीले तिनीलाई उनीकहाँ फर्काएनौ भने तिमी र तिम्रा सबै मानिसहरू निश्चित रूपमा मर्नेछौ।"</w:t>
      </w:r>
    </w:p>
    <w:p>
      <w:pPr/>
      <w:r>
        <w:rPr>
          <w:lang w:val="ne_NP" w:bidi="ne_NP"/>
        </w:rPr>
      </w:r>
      <w:r>
        <w:rPr>
          <w:lang w:val="ne_NP" w:bidi="ne_NP"/>
        </w:rPr>
        <w:t>तेस्रो दृश्य अर्को बिहान हुन्छ। अबीमेलेक बिहान चाँडै उठ्छन् र छिट्टै आफ्ना सबै अधिकारीहरूलाई एकसाथ बोलाउँछन्। जब उनले तिनीहरूलाई के भयो भनेर सुनाउँछन्, तब उनका अधिकारीहरू डराउँछन्। त्यसपछि अबीमेलेकले अब्राहामलाई बोलाउन पठाए। अबीमेलेकले अब्राहामसँग कुरा गरिरहँदा अधिकारीहरू त्यहीँ बसेका हुन सक्छन्। अबीमेलेकको सार्वजनिक माफी र अब्राहामसँगको छलफल अब्राहामका रहस्यहरूको विपरीत छ। अबीमेलेक र अब्राहामबीचको कुराकानीलाई दृश्यात्मक बनाउनुहोस्। अबीमेलेकले अब्राहामलाई सोध्छन्, "तपाईंले हामीलाई के गर्नुभएको हो?" मैले यस्तो के गलत काम गरेको छु र म र मेरा मानिसहरूलाई यो ठूलो पापको दोषी बनाउनुभयो? तपाईंले जे गर्नुभएको छ, त्यो कसैले पनि कहिल्यै गर्नु हुँदैन! अबीमेलेकले जवाफको आशा नगरिकन यी प्रश्नहरू सोध्छन्। त्यसपछि अबीमेलेकले अब्राहामलाई एउटा यस्तो प्रश्न सोध्छन् जसको जवाफ उनी साँच्चै नै चाहन्छन्। "तपाईंले किन त्यसो गर्नुभयो?"</w:t>
      </w:r>
    </w:p>
    <w:p>
      <w:pPr/>
      <w:r>
        <w:rPr>
          <w:lang w:val="ne_NP" w:bidi="ne_NP"/>
        </w:rPr>
      </w:r>
      <w:r>
        <w:rPr>
          <w:lang w:val="ne_NP" w:bidi="ne_NP"/>
        </w:rPr>
        <w:t>अब्राहामले जवाफ दिन्छन्, "मैले सोचेँ, 'यस ठाउँका मानिसहरूले परमेश्वरलाई आदर गर्दैनन्। तिनीहरूले मेरी पत्नीलाई चाहनेछन् र उनलाई पाउन मलाई मार्नेछन्। र उनी साँच्चै मेरी बहिनी हुन्, किनभने हामी दुवैका बुबा एउटै तर आमाहरू फरक छन्। मैले उनीसँग विवाह गरेँ। जब परमेश्वरले मलाई मेरा पुर्खाहरूको घर छोडेर एक ठाउँबाट अर्को ठाउँमा यात्रा गर्न बोलाउनुभयो, तब मैले उनलाई मलाई एउटा मद्दत गर्न र हामी जहाँ जान्छौं मानिसहरूलाई म उनको भाइ हुँ भनी बताउन आग्रह गरेँ।"</w:t>
      </w:r>
    </w:p>
    <w:p>
      <w:pPr/>
      <w:r>
        <w:rPr>
          <w:lang w:val="ne_NP" w:bidi="ne_NP"/>
        </w:rPr>
      </w:r>
      <w:r>
        <w:rPr>
          <w:lang w:val="ne_NP" w:bidi="ne_NP"/>
        </w:rPr>
        <w:t>चौथो दृश्यमा, अबीमेलेकको प्रतिक्रियाको कल्पना गर्नुहोस्। अबीमेलेकले अब्राहामलाई भेडाहरू, गाईहरू र कमारा-कमारीहरू दिन्छन्।</w:t>
      </w:r>
    </w:p>
    <w:p>
      <w:pPr/>
      <w:r>
        <w:rPr>
          <w:lang w:val="ne_NP" w:bidi="ne_NP"/>
        </w:rPr>
      </w:r>
      <w:r>
        <w:rPr>
          <w:lang w:val="ne_NP" w:bidi="ne_NP"/>
        </w:rPr>
        <w:t xml:space="preserve">टोलीलाई </w:t>
      </w:r>
      <w:r>
        <w:rPr>
          <w:lang w:val="ne_NP" w:bidi="ne_NP"/>
        </w:rPr>
        <w:t>भेडा</w:t>
      </w:r>
      <w:r>
        <w:rPr>
          <w:lang w:val="ne_NP" w:bidi="ne_NP"/>
        </w:rPr>
        <w:t xml:space="preserve"> र </w:t>
      </w:r>
      <w:r>
        <w:rPr>
          <w:b/>
          <w:lang w:val="ne_NP" w:bidi="ne_NP"/>
        </w:rPr>
        <w:t>गाईहरू</w:t>
      </w:r>
      <w:r>
        <w:rPr>
          <w:lang w:val="ne_NP" w:bidi="ne_NP"/>
        </w:rPr>
        <w:t xml:space="preserve">को एउटा तस्वीर देखाउनुहोस्। अडियो रोक्‍नुहोस्। </w:t>
      </w:r>
    </w:p>
    <w:p>
      <w:pPr/>
      <w:r>
        <w:rPr>
          <w:lang w:val="ne_NP" w:bidi="ne_NP"/>
        </w:rPr>
      </w:r>
      <w:r>
        <w:rPr>
          <w:lang w:val="ne_NP" w:bidi="ne_NP"/>
        </w:rPr>
        <w:t>त्यसपछि अबीमेलेकले अब्राहामलाई भने, "सुन्नुहोस्, मेरो देशलाई हेर्नुहोस् र तपाईलाई जहाँ मन लाग्छ त्यहीँ बस्नुहोस्।"</w:t>
      </w:r>
    </w:p>
    <w:p>
      <w:pPr/>
      <w:r>
        <w:rPr>
          <w:lang w:val="ne_NP" w:bidi="ne_NP"/>
        </w:rPr>
      </w:r>
      <w:r>
        <w:rPr>
          <w:lang w:val="ne_NP" w:bidi="ne_NP"/>
        </w:rPr>
        <w:t>त्यसपछि अबीमेलेकले सारालाई भने, "सुन, म तिम्रो भाइलाई १,००० चाँदीका टुक्राहरू दिँदैछु।" यो यहाँका आफ्ना सबै मानिसहरूप्रति तपाईं निर्दोष हुनुहुन्छ भनेर प्रमाणित गर्न हो। कसैले पनि तिमीले केही गलत गरेको छौ भन्ने शंका गर्नु हुँदैन। यहाँ, अबीमेलेक "सुन्नुहोस्!" शब्दबाट सुरु गर्छन्। यसले उनी केही महत्त्वपूर्ण कुरा भन्न लागेका छन् भन्ने कुरामा जोड दिन्छ।</w:t>
      </w:r>
    </w:p>
    <w:p>
      <w:pPr/>
      <w:r>
        <w:rPr>
          <w:lang w:val="ne_NP" w:bidi="ne_NP"/>
        </w:rPr>
      </w:r>
      <w:r>
        <w:rPr>
          <w:lang w:val="ne_NP" w:bidi="ne_NP"/>
        </w:rPr>
        <w:t>तपाईंले पाँचौँ दृश्यलाई अझ स्पष्ट बनाउन त्यसको क्रमलाई पुन: मिलाउन सक्नुहुन्छ। अब्राहामकी पत्नी सारालाई जे भयो त्यसका कारण, परमप्रभुले अबीमेलेकको घरका कुनै पनि महिलाले सन्तान जन्माउन नसक्ने बनाउनुभएको थियो। त्यसैले अब्राहामले अबीमेलेकका लागि प्रार्थना गरे, र परमेश्वरले अबीमेलेक, उनकी पत्नी र उनका दासीहरूलाई निको पार्नुभयो ताकि तिनीहरूले सन्तान जन्माउन सकून्।</w:t>
      </w:r>
    </w:p>
    <w:p>
      <w:pPr/>
      <w:r>
        <w:rPr>
          <w:lang w:val="ne_NP" w:bidi="ne_NP"/>
        </w:rPr>
      </w:r>
      <w:r>
        <w:rPr>
          <w:lang w:val="ne_NP" w:bidi="ne_NP"/>
        </w:rPr>
        <w:t>अब, समूहले स्टोरीबोर्ड, तयार पार्न, चित्र कोरेर वा बस्तुहरू प्रयोग गरेर यस खण्ड र कृयाकलापलाई दृश्यात्मक बनाउन पर्छ।</w:t>
      </w:r>
      <w:r>
        <w:rPr>
          <w:lang w:val="ne_NP" w:bidi="ne_NP"/>
        </w:rPr>
      </w:r>
    </w:p>
    <w:p>
      <w:pPr>
        <w:pStyle w:val="Heading3"/>
      </w:pPr>
      <w:r>
        <w:rPr>
          <w:lang w:val="ne_NP" w:bidi="ne_NP"/>
        </w:rPr>
        <w:t>Step 4</w:t>
      </w:r>
    </w:p>
    <w:p>
      <w:pPr/>
      <w:r>
        <w:rPr>
          <w:lang w:val="ne_NP" w:bidi="ne_NP"/>
        </w:rPr>
      </w:r>
      <w:r>
        <w:rPr>
          <w:lang w:val="ne_NP" w:bidi="ne_NP"/>
        </w:rPr>
        <w:t>सबैभन्दा सजिलोसँग बुझिने अनुवादमा उत्पत्ति २०:१–१८ को श्रव्य संस्करण सुन्नुहोस्।</w:t>
      </w:r>
    </w:p>
    <w:p>
      <w:pPr/>
      <w:r>
        <w:rPr>
          <w:lang w:val="ne_NP" w:bidi="ne_NP"/>
        </w:rPr>
      </w:r>
      <w:r>
        <w:rPr>
          <w:lang w:val="ne_NP" w:bidi="ne_NP"/>
        </w:rPr>
        <w:t>यस चरणमा, समूहले खण्डलाई नाटकीय बनाउनेछन्।</w:t>
      </w:r>
    </w:p>
    <w:p>
      <w:pPr/>
      <w:r>
        <w:rPr>
          <w:lang w:val="ne_NP" w:bidi="ne_NP"/>
        </w:rPr>
      </w:r>
      <w:r>
        <w:rPr>
          <w:lang w:val="ne_NP" w:bidi="ne_NP"/>
        </w:rPr>
        <w:t>यस खण्डमा पाँच वटा दृश्यहरू छन्।</w:t>
      </w:r>
    </w:p>
    <w:p>
      <w:pPr/>
      <w:r>
        <w:rPr>
          <w:lang w:val="ne_NP" w:bidi="ne_NP"/>
        </w:rPr>
      </w:r>
      <w:r>
        <w:rPr>
          <w:lang w:val="ne_NP" w:bidi="ne_NP"/>
        </w:rPr>
        <w:t>यस खण्डमा रहेका पात्रहरू यस प्रकार छन्:</w:t>
      </w:r>
    </w:p>
    <w:p>
      <w:pPr>
        <w:pStyle w:val="ListBullet"/>
        <w:spacing w:line="240" w:lineRule="auto"/>
        <w:ind w:left="720"/>
      </w:pPr>
      <w:r>
        <w:rPr>
          <w:lang w:val="ne_NP" w:bidi="ne_NP"/>
        </w:rPr>
      </w:r>
      <w:r>
        <w:rPr>
          <w:lang w:val="ne_NP" w:bidi="ne_NP"/>
        </w:rPr>
        <w:t>अब्राहाम</w:t>
      </w:r>
    </w:p>
    <w:p>
      <w:pPr>
        <w:pStyle w:val="ListBullet"/>
        <w:spacing w:line="240" w:lineRule="auto"/>
        <w:ind w:left="720"/>
      </w:pPr>
      <w:r>
        <w:rPr>
          <w:lang w:val="ne_NP" w:bidi="ne_NP"/>
        </w:rPr>
      </w:r>
      <w:r>
        <w:rPr>
          <w:lang w:val="ne_NP" w:bidi="ne_NP"/>
        </w:rPr>
        <w:t>सारा</w:t>
      </w:r>
    </w:p>
    <w:p>
      <w:pPr>
        <w:pStyle w:val="ListBullet"/>
        <w:spacing w:line="240" w:lineRule="auto"/>
        <w:ind w:left="720"/>
      </w:pPr>
      <w:r>
        <w:rPr>
          <w:lang w:val="ne_NP" w:bidi="ne_NP"/>
        </w:rPr>
      </w:r>
      <w:r>
        <w:rPr>
          <w:lang w:val="ne_NP" w:bidi="ne_NP"/>
        </w:rPr>
        <w:t>राजा अबीमेलेक</w:t>
      </w:r>
    </w:p>
    <w:p>
      <w:pPr>
        <w:pStyle w:val="ListBullet"/>
        <w:spacing w:line="240" w:lineRule="auto"/>
        <w:ind w:left="720"/>
      </w:pPr>
      <w:r>
        <w:rPr>
          <w:lang w:val="ne_NP" w:bidi="ne_NP"/>
        </w:rPr>
      </w:r>
      <w:r>
        <w:rPr>
          <w:lang w:val="ne_NP" w:bidi="ne_NP"/>
        </w:rPr>
        <w:t>परमेश्वर</w:t>
      </w:r>
    </w:p>
    <w:p>
      <w:pPr>
        <w:pStyle w:val="ListBullet"/>
        <w:spacing w:line="240" w:lineRule="auto"/>
        <w:ind w:left="720"/>
      </w:pPr>
      <w:r>
        <w:rPr>
          <w:lang w:val="ne_NP" w:bidi="ne_NP"/>
        </w:rPr>
      </w:r>
      <w:r>
        <w:rPr>
          <w:lang w:val="ne_NP" w:bidi="ne_NP"/>
        </w:rPr>
        <w:t>अबीमेलेकका अधिकारीहरू</w:t>
      </w:r>
    </w:p>
    <w:p>
      <w:pPr>
        <w:pStyle w:val="ListBullet"/>
        <w:spacing w:line="240" w:lineRule="auto"/>
        <w:ind w:left="720"/>
      </w:pPr>
      <w:r>
        <w:rPr>
          <w:lang w:val="ne_NP" w:bidi="ne_NP"/>
        </w:rPr>
      </w:r>
      <w:r>
        <w:rPr>
          <w:lang w:val="ne_NP" w:bidi="ne_NP"/>
        </w:rPr>
        <w:t>र अबीमेलेकको घराना, जसमा उनकी पत्नी र कमारीहरू सामेल थिए</w:t>
      </w:r>
    </w:p>
    <w:p>
      <w:pPr/>
      <w:r>
        <w:rPr>
          <w:lang w:val="ne_NP" w:bidi="ne_NP"/>
        </w:rPr>
      </w:r>
      <w:r>
        <w:rPr>
          <w:lang w:val="ne_NP" w:bidi="ne_NP"/>
        </w:rPr>
        <w:t>समूहमा, यो खण्डलाई दुई पटक अभिनय गर्नुहोस्। तपाईंले आफ्नो भाषामा खण्डलाई अभिनय गर्नुपर्छ।</w:t>
      </w:r>
    </w:p>
    <w:p>
      <w:pPr/>
      <w:r>
        <w:rPr>
          <w:lang w:val="ne_NP" w:bidi="ne_NP"/>
        </w:rPr>
      </w:r>
      <w:r>
        <w:rPr>
          <w:lang w:val="ne_NP" w:bidi="ne_NP"/>
        </w:rPr>
        <w:t>पहिला, कथा नरोकिकन अभिनय गर्नुहोस्। संवाद, प्रवाह, प्लटलाइन र खण्डको कालक्रममा ध्यान दिनुहोस्। तपाईंले कठिन खण्ड वा महत्त्वपूर्ण भागहरूको अभिनय छोड्नुहुन्न भनी निश्चित गर्नुहोस्। कथाको प्रत्येक भाग सम्झन एक अर्कालाई मद्दत गर्नुहोस्।</w:t>
      </w:r>
    </w:p>
    <w:p>
      <w:pPr/>
      <w:r>
        <w:rPr>
          <w:lang w:val="ne_NP" w:bidi="ne_NP"/>
        </w:rPr>
      </w:r>
      <w:r>
        <w:rPr>
          <w:lang w:val="ne_NP" w:bidi="ne_NP"/>
        </w:rPr>
        <w:t>यस अडियोलाई यहाँ रोक्नुहोस् र खण्डलाई अभिनय गर्नुहोस्।</w:t>
      </w:r>
    </w:p>
    <w:p>
      <w:pPr/>
      <w:r>
        <w:rPr>
          <w:lang w:val="ne_NP" w:bidi="ne_NP"/>
        </w:rPr>
      </w:r>
      <w:r>
        <w:rPr>
          <w:lang w:val="ne_NP" w:bidi="ne_NP"/>
        </w:rPr>
        <w:t>समूहले यस खण्डलाई दोस्रो पटक अभिनय गर्नुपर्छ। नाटकको केही निश्चित बिन्दुहरूमा नाटकलाई रोक्नुहोस् र पात्र खेल्ने व्यक्तिलाई सोध्नुहोस् "तपाईं के महसुस गर्दै हुनुहुन्छ वा के सोचिरहनु भएको छ?" पात्र निभाउने व्यक्तिले यदि आफू त्यो पात्र भएको भए कस्तो महसुस गर्थे वा सोच्थे भन्ने जवाफ दिनुपर्छ। त्यसपछि नाटकलाई पुन: सुरु गर्नुहोस्।</w:t>
      </w:r>
    </w:p>
    <w:p>
      <w:pPr/>
      <w:r>
        <w:rPr>
          <w:lang w:val="ne_NP" w:bidi="ne_NP"/>
        </w:rPr>
      </w:r>
      <w:r>
        <w:rPr>
          <w:lang w:val="ne_NP" w:bidi="ne_NP"/>
        </w:rPr>
        <w:t>यस अडियोलाई यहाँ रोक्नुहोस् र खण्डलाई दोस्रो पटक अभिनय गर्नुहोस्।</w:t>
      </w:r>
    </w:p>
    <w:p>
      <w:pPr/>
      <w:r>
        <w:rPr>
          <w:lang w:val="ne_NP" w:bidi="ne_NP"/>
        </w:rPr>
      </w:r>
      <w:r>
        <w:rPr>
          <w:lang w:val="ne_NP" w:bidi="ne_NP"/>
        </w:rPr>
        <w:t>नाटक र सम्भावित प्रतिक्रियाहरूको एउटा उदाहरण तल दिइएको छ।</w:t>
      </w:r>
    </w:p>
    <w:p>
      <w:pPr/>
      <w:r>
        <w:rPr>
          <w:lang w:val="ne_NP" w:bidi="ne_NP"/>
        </w:rPr>
      </w:r>
      <w:r>
        <w:rPr>
          <w:lang w:val="ne_NP" w:bidi="ne_NP"/>
        </w:rPr>
        <w:t>पछि, अब्राहाम आफू बसोबास गर्ने ठाउँबाट सर्छन्। उनी नेगेव क्षेत्रतिर जान्छन् र कादेश र शूरको बीचमा बस्छन्। केही समयका लागि उनी गेरारमा बस्छन्, र त्यहाँ बस्दा उनले मानिसहरूलाई आफ्नी पत्नी सारा आफ्नी बहिनी हुन् भनी बताउँछन्। त्यसैले गरारको राजा अबीमेलेकले सारालाई बोलाउँछन् र उनलाई लैजान्छन्।</w:t>
      </w:r>
    </w:p>
    <w:p>
      <w:pPr/>
      <w:r>
        <w:rPr>
          <w:lang w:val="ne_NP" w:bidi="ne_NP"/>
        </w:rPr>
      </w:r>
      <w:r>
        <w:rPr>
          <w:lang w:val="ne_NP" w:bidi="ne_NP"/>
        </w:rPr>
        <w:t>तर एक रात सपनामा परमेश्वर अबीमेलेककहाँ आउनुहुन्छ। परमेश्वर भन्नुहुन्छ, "तिमी मर्नेछौ, किनभने तिमीले लिएकी स्त्रीको पहिले नै विवाह भइसकेको छ।"</w:t>
      </w:r>
    </w:p>
    <w:p>
      <w:pPr/>
      <w:r>
        <w:rPr>
          <w:lang w:val="ne_NP" w:bidi="ne_NP"/>
        </w:rPr>
      </w:r>
      <w:r>
        <w:rPr>
          <w:lang w:val="ne_NP" w:bidi="ne_NP"/>
        </w:rPr>
        <w:t>तब अबीमेलेकले सारासँग शारीरिक सम्बन्ध राखेका थिएनन्, त्यसैले उनले जवाफ दिए, "हे प्रभु, के तपाईंले कुनै गल्ती नगरेको राष्ट्रलाई नष्ट गर्नुहुन्छ?" के अब्राहामले मलाई उनी आफ्नी बहिनी हुन् भनेर भनेका थिएनन्, र के साराले पनि अब्राहाम आफ्नो दाजु हुन् भनेकी थिइनन्? "मैले यो निर्दोष रूपमा र असल अन्तस्करणका साथ गरेको छु।"</w:t>
      </w:r>
    </w:p>
    <w:p>
      <w:pPr/>
      <w:r>
        <w:rPr>
          <w:lang w:val="ne_NP" w:bidi="ne_NP"/>
        </w:rPr>
      </w:r>
      <w:r>
        <w:rPr>
          <w:lang w:val="ne_NP" w:bidi="ne_NP"/>
        </w:rPr>
        <w:t>नाटकलाई केहि छिन रोक्नुहोस। अबीमेलेकको भूमिका खेल्ने व्यक्तिलाई सोध्नुहोस्, "तपाईं के महसुस गर्दै हुनुहुन्छ वा के सोचिरहनुभएको छ?" ती व्यक्तिले यस्ता कुराहरू जवाफ दिन सक्छन्, "म डराएको छु र चकित छु!" वा "म परमेश्वरलाई मलाई र मेरा मानिसहरूलाई नमार्न बिन्ती गरिरहेको छु किनभने मैले अन्जानमा एक विवाहित महिलालाई ल्याएको छु।" नाटकलाई पुन: सुरु गर्नुहोस्।</w:t>
      </w:r>
    </w:p>
    <w:p>
      <w:pPr/>
      <w:r>
        <w:rPr>
          <w:lang w:val="ne_NP" w:bidi="ne_NP"/>
        </w:rPr>
      </w:r>
      <w:r>
        <w:rPr>
          <w:lang w:val="ne_NP" w:bidi="ne_NP"/>
        </w:rPr>
        <w:t>त्यसपछि परमेश्वरले अबीमेलेकलाई सपनामा भन्नुहुन्छ, "हो, मलाई थाहा छ तिमीले यो निर्दोष रूपमा र सफा मनले गर्यौ, त्यसैले मैले तिमीलाई मेरो विरुद्धमा पाप गर्नबाट रोके। त्यसैले मैले तिमीलाई उनलाई छुन दिइनँ। अब अब्राहामकी पत्नीलाई फर्काइदेऊ, किनभने उनी एक अगमवक्ता हुन्। उनले तिम्रा लागि प्रार्थना गर्नेछन्, र तिमी बाँच्नेछौ। तर यदि तिमीले उनलाई फर्काएनौ भने तिमी र तिम्रा मानिसहरू मर्नेछौ।"</w:t>
      </w:r>
    </w:p>
    <w:p>
      <w:pPr/>
      <w:r>
        <w:rPr>
          <w:lang w:val="ne_NP" w:bidi="ne_NP"/>
        </w:rPr>
      </w:r>
      <w:r>
        <w:rPr>
          <w:lang w:val="ne_NP" w:bidi="ne_NP"/>
        </w:rPr>
        <w:t>नाटकलाई केहि छिन रोक्नुहोस। परमेश्वरको भूमिका खेल्ने व्यक्तिलाई सोध्नुहोस्, "तपाईं के महसुस गर्दै हुनुहुन्छ वा के सोचिरहनु भएको छ?" ती व्यक्तिले यस्ता कुराहरू जवाफ दिन सक्छन्, "म अबीमेलेकलाई सही कुरा गर्ने मौका दिन चाहन्छु," वा "म अबीमेलेकलाई सारासँग शारीरिक सम्बन्ध नराख्न र उनलाई अब्राहामकहाँ फर्काउन चेतावनी दिन चाहन्छु।" नाटकलाई पुन: सुरु गर्नुहोस्।</w:t>
      </w:r>
    </w:p>
    <w:p>
      <w:pPr/>
      <w:r>
        <w:rPr>
          <w:lang w:val="ne_NP" w:bidi="ne_NP"/>
        </w:rPr>
      </w:r>
      <w:r>
        <w:rPr>
          <w:lang w:val="ne_NP" w:bidi="ne_NP"/>
        </w:rPr>
        <w:t>अबीमेलेक अर्को बिहान सबेरै उठ्छन् र आफ्ना सबै अधिकारीहरूलाई बोलाउँछन्। जब उनले तिनीहरूलाई के भयो भनेर बताउँछन् तब तिनीहरू डराउँछन्। त्यसपछि अबीमेलेकले अब्राहामलाई बोलाउँछन्। उनले अब्राहामलाई भन्छन्, "तपाईंले हामीलाई के गर्नुभयो?" मैले तपाईको के बिराएको थिएँ र तपाईले मलाई र मेरा मानिसहरूलाई यस्तो भयानक काम गर्न लगाउनुभयो? तपाईंले मप्रति कहिल्यै नगर्नुपर्ने कुराहरू गर्नुभएको छ। अब मलाई भन्नुहोस्, तपाईंले किन यस्तो गर्नुभयो?"</w:t>
      </w:r>
    </w:p>
    <w:p>
      <w:pPr/>
      <w:r>
        <w:rPr>
          <w:lang w:val="ne_NP" w:bidi="ne_NP"/>
        </w:rPr>
      </w:r>
      <w:r>
        <w:rPr>
          <w:lang w:val="ne_NP" w:bidi="ne_NP"/>
        </w:rPr>
        <w:t>नाटकलाई केहि छिन रोक्नुहोस। अबीमेलेकको भूमिका खेल्ने व्यक्तिलाई सोध्नुहोस्, "तपाईं के महसुस गर्दै हुनुहुन्छ वा के सोचिरहनुभएको छ?" ती व्यक्तिले यस्ता कुराहरू जवाफ दिन सक्छन्, "म डराएको छु," वा "अब्राहामले मलाई यस अवस्थामा राखेकोमा म धेरै रिसाएको छु," वा "म गोप्य रूपमा केही गर्न चाहँदिन, र म यो समस्या सार्वजनिक रूपमा समाधान गर्ने कुरा सुनिश्चित गर्न चाहन्छु।" नाटकलाई पुन: सुरु गर्नुहोस्।</w:t>
      </w:r>
    </w:p>
    <w:p>
      <w:pPr/>
      <w:r>
        <w:rPr>
          <w:lang w:val="ne_NP" w:bidi="ne_NP"/>
        </w:rPr>
      </w:r>
      <w:r>
        <w:rPr>
          <w:lang w:val="ne_NP" w:bidi="ne_NP"/>
        </w:rPr>
        <w:t>अब्राहाम जवाफ दिन्छन्, "मैले सोचेको थिएँ कि यहाँ परमेश्वरको कुनै डर छैन र मानिसहरूले मेरी पत्नीको लोभ गर्नेछन् र उनलाई पाउन मलाई मार्नेछन्।" र उनी साँच्चै मेरी बहिनी हुन्। हाम्रा पिता एउटै तर आमाहरू फरक छन्, र उनी मेरी पत्नी भइन्। जब परमेश्वरले मलाई आफ्नो बुबाको घर छोड्न र एक ठाउँबाट अर्को ठाउँमा यात्रा गर्न भन्नुभयो, मैले सारालाई मानिसहरूलाई म उनको भाइ हुँ भनेर बताएर मप्रति आफ्नो वफादारी देखाउन भने।</w:t>
      </w:r>
    </w:p>
    <w:p>
      <w:pPr/>
      <w:r>
        <w:rPr>
          <w:lang w:val="ne_NP" w:bidi="ne_NP"/>
        </w:rPr>
      </w:r>
      <w:r>
        <w:rPr>
          <w:lang w:val="ne_NP" w:bidi="ne_NP"/>
        </w:rPr>
        <w:t>नाटकलाई केहि छिन रोक्नुहोस। अब्राहामको भूमिका खेल्ने व्यक्तिलाई सोध्नुहोस्, "तपाईंलाई के महसुस भइरहेको छ वा के सोचिरहनुभएको छ?" ती व्यक्तिले यस्ता कुराहरू जवाफ दिन सक्छन्, "म बहाना बनाउने प्रयास गरिरहेको छु," वा "म के भयो भनेर बताउने प्रयास गरिरहेको छु," वा "अबीमेलेकले त्यसपछि के गर्नेछन् भन्ने कुराले मलाई डर छ।" नाटकलाई पुन: सुरु गर्नुहोस्।</w:t>
      </w:r>
    </w:p>
    <w:p>
      <w:pPr/>
      <w:r>
        <w:rPr>
          <w:lang w:val="ne_NP" w:bidi="ne_NP"/>
        </w:rPr>
      </w:r>
      <w:r>
        <w:rPr>
          <w:lang w:val="ne_NP" w:bidi="ne_NP"/>
        </w:rPr>
        <w:t>त्यसपछि अबीमेलेकले अब्राहामलाई केही भेडाहरू, बाख्राहरू, गाईहरू र पुरुष र महिला नोकरहरू दिन्छन्। उनले सारालाई अब्राहामकहाँ फिर्ता पनि पठाए। त्यसपछि अबीमेलेकले भने, "मेरो भूमिलाई हेर्नुहोस् र तपाईं बस्न चाहनुहुने कुनै पनि ठाउँ रोज्नुहोस्।" अनि अबीमेलेकले सारालाई भने, "हेर्नुहोस्, म तपाईंका भाइलाई १,००० चाँदीका टुक्राहरू दिइरहेको छु ताकि तपाईंसँग भएका सबैलाई तपाईंले केही गलत गर्नुभएको छैन भनेर देखाउन सकियोस्।"</w:t>
      </w:r>
    </w:p>
    <w:p>
      <w:pPr/>
      <w:r>
        <w:rPr>
          <w:lang w:val="ne_NP" w:bidi="ne_NP"/>
        </w:rPr>
      </w:r>
      <w:r>
        <w:rPr>
          <w:lang w:val="ne_NP" w:bidi="ne_NP"/>
        </w:rPr>
        <w:t>नाटक समाप्त गर्नुहोस्। अबीमेलेकको भूमिका खेल्ने व्यक्तिलाई सोध्नुहोस्, "तपाईं के महसुस गर्दै हुनुहुन्छ वा के सोचिरहनुभएको छ?" ती व्यक्तिले यस्ता कुराहरू जवाफ दिन सक्छन्, "म सारा लज्जित वा अपमानित नहोऊन् भन्ने कुरा सुनिश्चित गर्न चाहन्छु," वा "विवाहित महिला सारालाई लगेकोमा क्षतिपूर्ति स्वरूप मैले गर्नुपर्ने काम यही हो।"</w:t>
      </w:r>
    </w:p>
    <w:p>
      <w:pPr/>
      <w:r>
        <w:rPr>
          <w:lang w:val="ne_NP" w:bidi="ne_NP"/>
        </w:rPr>
      </w:r>
      <w:r>
        <w:rPr>
          <w:lang w:val="ne_NP" w:bidi="ne_NP"/>
        </w:rPr>
        <w:t>अब्राहामकी पत्नी साराको कारणले परमप्रभुले अबीमेलेकका घरका सबै महिलाहरूलाई सन्तान हुनबाट रोक्नुभएको थियो। त्यसैले अब्राहामले परमेश्वरलाई प्रार्थना गरे, र परमेश्वरले अबीमेलेक, उनकी पत्नी र उनका कमारीहरूलाई निको पारिदिनुभयो ताकि तिनीहरूले फेरि सन्तान जन्माउन सकून्।</w:t>
      </w:r>
      <w:r>
        <w:rPr>
          <w:lang w:val="ne_NP" w:bidi="ne_NP"/>
        </w:rPr>
      </w:r>
    </w:p>
    <w:p>
      <w:pPr>
        <w:pStyle w:val="Heading3"/>
      </w:pPr>
      <w:r>
        <w:rPr>
          <w:lang w:val="ne_NP" w:bidi="ne_NP"/>
        </w:rPr>
        <w:t>Step 5</w:t>
      </w:r>
    </w:p>
    <w:p>
      <w:pPr/>
      <w:r>
        <w:rPr>
          <w:lang w:val="ne_NP" w:bidi="ne_NP"/>
        </w:rPr>
      </w:r>
      <w:r>
        <w:rPr>
          <w:lang w:val="ne_NP" w:bidi="ne_NP"/>
        </w:rPr>
        <w:t>सबैभन्दा सजिलोसँग बुझिने अनुवादमा उत्पत्ति २०:१–१८ को श्रव्य संस्करण सुन्नुहोस्।</w:t>
      </w:r>
    </w:p>
    <w:p>
      <w:pPr/>
      <w:r>
        <w:rPr>
          <w:lang w:val="ne_NP" w:bidi="ne_NP"/>
        </w:rPr>
      </w:r>
      <w:r>
        <w:rPr>
          <w:lang w:val="ne_NP" w:bidi="ne_NP"/>
        </w:rPr>
        <w:t>यस चरणमा, समूहले यस खण्डका मुख्य शब्दावली र शब्दहरूमाथि छलफल गर्नेछ।</w:t>
      </w:r>
    </w:p>
    <w:p>
      <w:pPr/>
      <w:r>
        <w:rPr>
          <w:lang w:val="ne_NP" w:bidi="ne_NP"/>
        </w:rPr>
      </w:r>
      <w:r>
        <w:rPr>
          <w:b/>
          <w:lang w:val="ne_NP" w:bidi="ne_NP"/>
        </w:rPr>
        <w:t>परमेश्वर</w:t>
      </w:r>
      <w:r>
        <w:rPr>
          <w:lang w:val="ne_NP" w:bidi="ne_NP"/>
        </w:rPr>
        <w:t xml:space="preserve"> का लागि सामान्य शब्द, </w:t>
      </w:r>
      <w:r>
        <w:rPr>
          <w:b/>
          <w:lang w:val="ne_NP" w:bidi="ne_NP"/>
        </w:rPr>
        <w:t>एलोहिम</w:t>
      </w:r>
      <w:r>
        <w:rPr>
          <w:lang w:val="ne_NP" w:bidi="ne_NP"/>
        </w:rPr>
        <w:t xml:space="preserve">, यस खण्डमा अन्तसम्म प्रयोग गरिएको छ। तपाईंले परमेश्वरका लागि अघिल्लो कथाहरूमा प्रयोग गर्नुभएको शब्द नै प्रयोग गर्नुहोस्, र याद राख्नुहोस् कि </w:t>
      </w:r>
      <w:r>
        <w:rPr>
          <w:lang w:val="ne_NP" w:bidi="ne_NP"/>
        </w:rPr>
        <w:t>परमेश्वर</w:t>
      </w:r>
      <w:r>
        <w:rPr>
          <w:lang w:val="ne_NP" w:bidi="ne_NP"/>
        </w:rPr>
        <w:t xml:space="preserve"> मुख्य शब्दावलीमा छ।</w:t>
      </w:r>
    </w:p>
    <w:p>
      <w:pPr/>
      <w:r>
        <w:rPr>
          <w:lang w:val="ne_NP" w:bidi="ne_NP"/>
        </w:rPr>
      </w:r>
      <w:r>
        <w:rPr>
          <w:lang w:val="ne_NP" w:bidi="ne_NP"/>
        </w:rPr>
        <w:t xml:space="preserve">पछि, अब्राहाम नेगेवतिर दक्षिणतिर गए। उनी केही समय शूर र कादेशको बीचमा बसे। त्यसपछि उनी केही समयका लागि गेरारमा बसोबास गरे। त्यहाँ बसोबास गर्दा, अब्राहामले आफ्नी पत्नी सारालाई मानिसहरूसँग उनी आफ्नी बहिनी हुन् भनेर बताएर उनीहरूको परिचय दिए। त्यसैले </w:t>
      </w:r>
      <w:r>
        <w:rPr>
          <w:b/>
          <w:lang w:val="ne_NP" w:bidi="ne_NP"/>
        </w:rPr>
        <w:t>राजा</w:t>
      </w:r>
      <w:r>
        <w:rPr>
          <w:lang w:val="ne_NP" w:bidi="ne_NP"/>
        </w:rPr>
        <w:t xml:space="preserve"> अबीमेलेकले सारालाई बोलाउन पठाए र उनलाई लगे। राजा भनेको कुनै सहर वा क्षेत्रमा शासन गर्ने व्यक्ति थिए। तपाईंले अघिल्लो कथाहरूमा प्रयोग गर्नुभएको शब्द नै राजाका लागि प्रयोग गर्नुहोस्। </w:t>
      </w:r>
      <w:r>
        <w:rPr>
          <w:lang w:val="ne_NP" w:bidi="ne_NP"/>
        </w:rPr>
        <w:t>राजा</w:t>
      </w:r>
      <w:r>
        <w:rPr>
          <w:lang w:val="ne_NP" w:bidi="ne_NP"/>
        </w:rPr>
        <w:t xml:space="preserve"> मुख्य शब्दावलीमा छ।</w:t>
      </w:r>
    </w:p>
    <w:p>
      <w:pPr/>
      <w:r>
        <w:rPr>
          <w:lang w:val="ne_NP" w:bidi="ne_NP"/>
        </w:rPr>
      </w:r>
      <w:r>
        <w:rPr>
          <w:lang w:val="ne_NP" w:bidi="ne_NP"/>
        </w:rPr>
        <w:t xml:space="preserve">एक रात, परमेश्वर अबीमेलेककहाँ </w:t>
      </w:r>
      <w:r>
        <w:rPr>
          <w:b/>
          <w:lang w:val="ne_NP" w:bidi="ne_NP"/>
        </w:rPr>
        <w:t>सपना</w:t>
      </w:r>
      <w:r>
        <w:rPr>
          <w:lang w:val="ne_NP" w:bidi="ne_NP"/>
        </w:rPr>
        <w:t xml:space="preserve">मा देखा पर्नुभयो। परमेश्वरले भन्नुभयो, "तिमी मर्नेछौ, किनभने तिमीले लिएकी स्त्री पहिले नै विवाहित छिन्।" सामान्यतया कोही सुतिरहेको बेला सपना देखिन्छ। सपनाको बारेमा थप जानकारीको लागि, मुख्य शब्दावलीमा </w:t>
      </w:r>
      <w:r>
        <w:rPr>
          <w:lang w:val="ne_NP" w:bidi="ne_NP"/>
        </w:rPr>
        <w:t>सपना</w:t>
      </w:r>
      <w:r>
        <w:rPr>
          <w:lang w:val="ne_NP" w:bidi="ne_NP"/>
        </w:rPr>
        <w:t xml:space="preserve"> हेर्नुहोस्।</w:t>
      </w:r>
    </w:p>
    <w:p>
      <w:pPr/>
      <w:r>
        <w:rPr>
          <w:lang w:val="ne_NP" w:bidi="ne_NP"/>
        </w:rPr>
      </w:r>
      <w:r>
        <w:rPr>
          <w:lang w:val="ne_NP" w:bidi="ne_NP"/>
        </w:rPr>
        <w:t>अबीमेलेक सारासँग सुतेका थिएनन्, त्यसैले उनले जवाफ दिए, "</w:t>
      </w:r>
      <w:r>
        <w:rPr>
          <w:b/>
          <w:lang w:val="ne_NP" w:bidi="ne_NP"/>
        </w:rPr>
        <w:t>अदोनोई</w:t>
      </w:r>
      <w:r>
        <w:rPr>
          <w:lang w:val="ne_NP" w:bidi="ne_NP"/>
        </w:rPr>
        <w:t xml:space="preserve">, </w:t>
      </w:r>
      <w:r>
        <w:rPr>
          <w:b/>
          <w:lang w:val="ne_NP" w:bidi="ne_NP"/>
        </w:rPr>
        <w:t>प्रभु</w:t>
      </w:r>
      <w:r>
        <w:rPr>
          <w:lang w:val="ne_NP" w:bidi="ne_NP"/>
        </w:rPr>
        <w:t xml:space="preserve">, वा </w:t>
      </w:r>
      <w:r>
        <w:rPr>
          <w:b/>
          <w:lang w:val="ne_NP" w:bidi="ne_NP"/>
        </w:rPr>
        <w:t>महोदय</w:t>
      </w:r>
      <w:r>
        <w:rPr>
          <w:lang w:val="ne_NP" w:bidi="ne_NP"/>
        </w:rPr>
        <w:t xml:space="preserve">, के तपाईंले निर्दोष </w:t>
      </w:r>
      <w:r>
        <w:rPr>
          <w:b/>
          <w:lang w:val="ne_NP" w:bidi="ne_NP"/>
        </w:rPr>
        <w:t>राष्ट्र</w:t>
      </w:r>
      <w:r>
        <w:rPr>
          <w:lang w:val="ne_NP" w:bidi="ne_NP"/>
        </w:rPr>
        <w:t xml:space="preserve">लाई नष्ट गर्नुहुनेछ?" यहाँ, अबीमेलेकले परमेश्वरलाई बुझाउन अदोनाई शब्द प्रयोग गर्छन्। अदोनाई एउटा आदरसूचक शब्द थियो जसको अर्थ स्वामी, प्रभु वा महोदय थियो। मुख्य शब्दावलीमा </w:t>
      </w:r>
      <w:r>
        <w:rPr>
          <w:lang w:val="ne_NP" w:bidi="ne_NP"/>
        </w:rPr>
        <w:t>अदोनाई</w:t>
      </w:r>
      <w:r>
        <w:rPr>
          <w:lang w:val="ne_NP" w:bidi="ne_NP"/>
        </w:rPr>
        <w:t xml:space="preserve"> वा </w:t>
      </w:r>
      <w:r>
        <w:rPr>
          <w:lang w:val="ne_NP" w:bidi="ne_NP"/>
        </w:rPr>
        <w:t>प्रभु</w:t>
      </w:r>
      <w:r>
        <w:rPr>
          <w:lang w:val="ne_NP" w:bidi="ne_NP"/>
        </w:rPr>
        <w:t xml:space="preserve"> हेर्नुहोस् र तपाईंले अघिल्लो कथाहरूमा प्रयोग गर्नुभएको शब्द नै यहाँ प्रयोग गर्नुहोस्।</w:t>
      </w:r>
    </w:p>
    <w:p>
      <w:pPr/>
      <w:r>
        <w:rPr>
          <w:lang w:val="ne_NP" w:bidi="ne_NP"/>
        </w:rPr>
      </w:r>
      <w:r>
        <w:rPr>
          <w:b/>
          <w:lang w:val="ne_NP" w:bidi="ne_NP"/>
        </w:rPr>
        <w:t>राष्ट्र</w:t>
      </w:r>
      <w:r>
        <w:rPr>
          <w:lang w:val="ne_NP" w:bidi="ne_NP"/>
        </w:rPr>
        <w:t xml:space="preserve"> भन्नाले विशेष क्षेत्र र सरकार भएका मानिसहरूको समूहलाई बुझाउँछ। राष्ट्रको बारेमा थप जानकारीको लागि, मुख्य शब्दावलीमा </w:t>
      </w:r>
      <w:r>
        <w:rPr>
          <w:lang w:val="ne_NP" w:bidi="ne_NP"/>
        </w:rPr>
        <w:t>राष्ट्र</w:t>
      </w:r>
      <w:r>
        <w:rPr>
          <w:lang w:val="ne_NP" w:bidi="ne_NP"/>
        </w:rPr>
        <w:t xml:space="preserve"> हेर्नुहोस्।</w:t>
      </w:r>
    </w:p>
    <w:p>
      <w:pPr/>
      <w:r>
        <w:rPr>
          <w:lang w:val="ne_NP" w:bidi="ne_NP"/>
        </w:rPr>
      </w:r>
      <w:r>
        <w:rPr>
          <w:lang w:val="ne_NP" w:bidi="ne_NP"/>
        </w:rPr>
        <w:t xml:space="preserve">परमेश्वरले जवाफ दिनुभयो, "मलाई थाहा छ कि तिमीले राम्रो अन्तस्करणका साथ र निर्दोष रूपमा यो गरेको हौ। मैले तिमीलाई मेरो विरुद्धमा </w:t>
      </w:r>
      <w:r>
        <w:rPr>
          <w:b/>
          <w:lang w:val="ne_NP" w:bidi="ne_NP"/>
        </w:rPr>
        <w:t>पाप गर्नबाट</w:t>
      </w:r>
      <w:r>
        <w:rPr>
          <w:lang w:val="ne_NP" w:bidi="ne_NP"/>
        </w:rPr>
        <w:t xml:space="preserve"> रोकेँ, र उनलाई छुन दिइनँ।" पापले परमेश्वरको अनाज्ञाकारिताको कार्यलाई जनाउँछ। मुख्य शब्दावलीमा </w:t>
      </w:r>
      <w:r>
        <w:rPr>
          <w:lang w:val="ne_NP" w:bidi="ne_NP"/>
        </w:rPr>
        <w:t>पाप</w:t>
      </w:r>
      <w:r>
        <w:rPr>
          <w:lang w:val="ne_NP" w:bidi="ne_NP"/>
        </w:rPr>
        <w:t xml:space="preserve"> हेर्नुहोस् र तपाईंले अघिल्लो कथाहरूमा प्रयोग गर्नुभएको शब्द नै यहाँ प्रयोग गर्नुहोस्।</w:t>
      </w:r>
    </w:p>
    <w:p>
      <w:pPr/>
      <w:r>
        <w:rPr>
          <w:lang w:val="ne_NP" w:bidi="ne_NP"/>
        </w:rPr>
      </w:r>
      <w:r>
        <w:rPr>
          <w:lang w:val="ne_NP" w:bidi="ne_NP"/>
        </w:rPr>
        <w:t xml:space="preserve">परमेश्वरले अझै भन्नुभयो, "अब्राहामकी पत्नी उनलाई फर्काइदेऊ, किनभने उनी एक </w:t>
      </w:r>
      <w:r>
        <w:rPr>
          <w:b/>
          <w:lang w:val="ne_NP" w:bidi="ne_NP"/>
        </w:rPr>
        <w:t>अगमवक्ता</w:t>
      </w:r>
      <w:r>
        <w:rPr>
          <w:lang w:val="ne_NP" w:bidi="ne_NP"/>
        </w:rPr>
        <w:t xml:space="preserve"> हुन्।" अगमवक्ता भन्नाले परमेश्वरबाट बोलावट र सन्देश प्राप्त गर्ने व्यक्तिलाई बुझाउँछ, जसले परमेश्वरको सन्देश मानिसहरूसम्म लैजान्छ, र जसलाई आफ्नो सबैभन्दा महत्त्वपूर्ण काम मानिसहरूसम्म परमेश्वरको सन्देश पुर्‍याउनु हो भन्ने कुरा थाहा हुन्छ। यहाँ, अगमवक्ताले परमेश्वरसँग नजिकको सम्बन्ध भएको र परमेश्वरसँग कुरा गर्ने व्यक्तिलाई बुझाउँछ।</w:t>
      </w:r>
    </w:p>
    <w:p>
      <w:pPr/>
      <w:r>
        <w:rPr>
          <w:lang w:val="ne_NP" w:bidi="ne_NP"/>
        </w:rPr>
      </w:r>
      <w:r>
        <w:rPr>
          <w:lang w:val="ne_NP" w:bidi="ne_NP"/>
        </w:rPr>
        <w:t xml:space="preserve">यहाँ रोक्नुहोस् र समूहमा छलफल गर्नुहोस्: तपाईंले अगमवक्ताका लागि कुन शब्द प्रयोग गर्नुहुनेछ? अगमवक्ता शब्दको बारेमा थप जानकारीको लागि मुख्य शब्दावलीमा </w:t>
      </w:r>
      <w:r>
        <w:rPr>
          <w:lang w:val="ne_NP" w:bidi="ne_NP"/>
        </w:rPr>
        <w:t>अगमवक्ता</w:t>
      </w:r>
      <w:r>
        <w:rPr>
          <w:lang w:val="ne_NP" w:bidi="ne_NP"/>
        </w:rPr>
        <w:t xml:space="preserve"> हेर्नुहोस्। अडियो रोक्‍नुहोस्। </w:t>
      </w:r>
    </w:p>
    <w:p>
      <w:pPr/>
      <w:r>
        <w:rPr>
          <w:lang w:val="ne_NP" w:bidi="ne_NP"/>
        </w:rPr>
      </w:r>
      <w:r>
        <w:rPr>
          <w:lang w:val="ne_NP" w:bidi="ne_NP"/>
        </w:rPr>
        <w:t xml:space="preserve">परमेश्वरले भन्न जारी राख्नुभयो, "अब्राहामले तिम्रो लागि </w:t>
      </w:r>
      <w:r>
        <w:rPr>
          <w:b/>
          <w:lang w:val="ne_NP" w:bidi="ne_NP"/>
        </w:rPr>
        <w:t>प्रार्थना</w:t>
      </w:r>
      <w:r>
        <w:rPr>
          <w:lang w:val="ne_NP" w:bidi="ne_NP"/>
        </w:rPr>
        <w:t xml:space="preserve"> गर्नेछन्, र तिमी बाँच्नेछौ। तर यदि तिमीले सारालाई फर्काएनौ भने तिमी र तिम्रा मानिसहरू निश्चित रूपमा मर्नेछौ। यहाँ, "प्रार्थना" शब्दको अर्थ अरू कसैका लागि परमेश्वरलाई जरुरी अनुरोध गर्नु हो। "प्रार्थना" शब्दको बारेमा थप जानकारीको लागि मुख्य शब्दावलीमा </w:t>
      </w:r>
      <w:r>
        <w:rPr>
          <w:lang w:val="ne_NP" w:bidi="ne_NP"/>
        </w:rPr>
        <w:t>प्रार्थना</w:t>
      </w:r>
      <w:r>
        <w:rPr>
          <w:lang w:val="ne_NP" w:bidi="ne_NP"/>
        </w:rPr>
        <w:t xml:space="preserve"> हेर्नुहोस्।</w:t>
      </w:r>
    </w:p>
    <w:p>
      <w:pPr/>
      <w:r>
        <w:rPr>
          <w:lang w:val="ne_NP" w:bidi="ne_NP"/>
        </w:rPr>
      </w:r>
      <w:r>
        <w:rPr>
          <w:lang w:val="ne_NP" w:bidi="ne_NP"/>
        </w:rPr>
        <w:t xml:space="preserve">अब्राहामले आफ्नो झूटको व्याख्या गरे। उनले भने, "यस ठाउँमा निश्चित रूपमा </w:t>
      </w:r>
      <w:r>
        <w:rPr>
          <w:b/>
          <w:lang w:val="ne_NP" w:bidi="ne_NP"/>
        </w:rPr>
        <w:t>परमेश्वरको डर</w:t>
      </w:r>
      <w:r>
        <w:rPr>
          <w:lang w:val="ne_NP" w:bidi="ne_NP"/>
        </w:rPr>
        <w:t xml:space="preserve"> छैन। मेरी पत्नीलाई लैजानका लागि तिनीहरूले मलाई मार्नेछन्। परमेश्वरको डरको अर्थ परमेश्वरप्रति श्रद्धा, सम्मान र आदर गर्नु हो। यसले या त पवित्र श्रद्धा वा सजायको डर देखाउँछ। डरलाई परमेश्वरप्रतिको श्रद्धाबाट हुने सकारात्मक आज्ञाकारिता वा परमेश्वरबाट सजायको खतराबाट हुने नकारात्मक आज्ञाकारिताको रूपमा व्यक्त गर्न सकिन्छ। परमेश्वरको डर परमेश्वरमाथिको विश्वासको एउटा महत्त्वपूर्ण भाग हो।</w:t>
      </w:r>
    </w:p>
    <w:p>
      <w:pPr/>
      <w:r>
        <w:rPr>
          <w:lang w:val="ne_NP" w:bidi="ne_NP"/>
        </w:rPr>
      </w:r>
      <w:r>
        <w:rPr>
          <w:lang w:val="ne_NP" w:bidi="ne_NP"/>
        </w:rPr>
        <w:t xml:space="preserve">यहाँ रोक्नुहोस् र समूहमा छलफल गर्नुहोस्। तपाईं "परमेश्वरको डर" को बारेमा कसरी कुरा गर्नुहुनेछ? "परमेश्वरको डर" भन्ने वाक्यांशको बारेमा थप जानकारीको लागि मुख्य शब्दावलीमा </w:t>
      </w:r>
      <w:r>
        <w:rPr>
          <w:lang w:val="ne_NP" w:bidi="ne_NP"/>
        </w:rPr>
        <w:t>परमेश्वरको डर</w:t>
      </w:r>
      <w:r>
        <w:rPr>
          <w:lang w:val="ne_NP" w:bidi="ne_NP"/>
        </w:rPr>
        <w:t xml:space="preserve"> हेर्नुहोस्। अडियो रोक्‍नुहोस्। </w:t>
      </w:r>
    </w:p>
    <w:p>
      <w:pPr/>
      <w:r>
        <w:rPr>
          <w:lang w:val="ne_NP" w:bidi="ne_NP"/>
        </w:rPr>
      </w:r>
      <w:r>
        <w:rPr>
          <w:lang w:val="ne_NP" w:bidi="ne_NP"/>
        </w:rPr>
        <w:t xml:space="preserve">अब्राहामले जारी राखे, "यसबाहेक, उनी साँच्चै मेरी बहिनी हुन्। हाम्रा बुबा एउटै तर आमाहरू फरक छन्, र मैले उनीसँग विवाह गरे। जब परमेश्वरले मलाई मेरो बुबाको </w:t>
      </w:r>
      <w:r>
        <w:rPr>
          <w:b/>
          <w:lang w:val="ne_NP" w:bidi="ne_NP"/>
        </w:rPr>
        <w:t>घरानाबाट</w:t>
      </w:r>
      <w:r>
        <w:rPr>
          <w:lang w:val="ne_NP" w:bidi="ne_NP"/>
        </w:rPr>
        <w:t xml:space="preserve"> टाढा एक ठाउँबाट अर्को ठाउँमा यात्रा गराउनुभयो, तब मैले सारालाई भनेँ, 'तिमीले मप्रति आफ्नो </w:t>
      </w:r>
      <w:r>
        <w:rPr>
          <w:b/>
          <w:lang w:val="ne_NP" w:bidi="ne_NP"/>
        </w:rPr>
        <w:t>प्रेम</w:t>
      </w:r>
      <w:r>
        <w:rPr>
          <w:lang w:val="ne_NP" w:bidi="ne_NP"/>
        </w:rPr>
        <w:t xml:space="preserve"> यसरी देखाउन सक्छौ।' हामी जहाँ जान्छौं, 'उनी मेरा भाइ हुन्' भन। घराना भन्नाले परिवारका सदस्यहरू, नोकरहरू र दासहरू सहित अब्राहामका बुबासँग बसोबास गर्ने सबै मानिसहरूलाई बुझाउँछ। घराना शब्दको बारेमा थप जानकारीको लागि, मुख्य शब्दावलीमा </w:t>
      </w:r>
      <w:r>
        <w:rPr>
          <w:lang w:val="ne_NP" w:bidi="ne_NP"/>
        </w:rPr>
        <w:t>घराना</w:t>
      </w:r>
      <w:r>
        <w:rPr>
          <w:lang w:val="ne_NP" w:bidi="ne_NP"/>
        </w:rPr>
        <w:t xml:space="preserve"> हेर्नुहोस् र यसलाई अघिल्लो खण्डहरूमा गरेजस्तै अनुवाद गर्नुहोस्। यहाँ, "प्रेम" को अर्थ वफादारी वा दया हो।</w:t>
      </w:r>
    </w:p>
    <w:p>
      <w:pPr/>
      <w:r>
        <w:rPr>
          <w:lang w:val="ne_NP" w:bidi="ne_NP"/>
        </w:rPr>
      </w:r>
      <w:r>
        <w:rPr>
          <w:lang w:val="ne_NP" w:bidi="ne_NP"/>
        </w:rPr>
        <w:t xml:space="preserve">अबीमेलेकले अब्राहामलाई धेरै उपहारहरू दिए। अबीमेलेकले अब्राहामलाई </w:t>
      </w:r>
      <w:r>
        <w:rPr>
          <w:b/>
          <w:lang w:val="ne_NP" w:bidi="ne_NP"/>
        </w:rPr>
        <w:t>भेडाबाख्रा</w:t>
      </w:r>
      <w:r>
        <w:rPr>
          <w:lang w:val="ne_NP" w:bidi="ne_NP"/>
        </w:rPr>
        <w:t xml:space="preserve"> दिन्छन्, जसमा भेडा र बाख्रा दुवै समावेश छन्।</w:t>
      </w:r>
    </w:p>
    <w:p>
      <w:pPr/>
      <w:r>
        <w:rPr>
          <w:lang w:val="ne_NP" w:bidi="ne_NP"/>
        </w:rPr>
      </w:r>
      <w:r>
        <w:rPr>
          <w:lang w:val="ne_NP" w:bidi="ne_NP"/>
        </w:rPr>
        <w:t xml:space="preserve">त्यसपछि अब्राहामले परमेश्वरलाई प्रार्थना गरे, र परमेश्वरले अबीमेलेक, उनकी पत्नी र उनका सुसारेहरूलाई </w:t>
      </w:r>
      <w:r>
        <w:rPr>
          <w:b/>
          <w:lang w:val="ne_NP" w:bidi="ne_NP"/>
        </w:rPr>
        <w:t>निको पार्नुभयो</w:t>
      </w:r>
      <w:r>
        <w:rPr>
          <w:lang w:val="ne_NP" w:bidi="ne_NP"/>
        </w:rPr>
        <w:t xml:space="preserve"> ताकि तिनीहरूले सन्तान जन्माउन सकून्। यहाँ, "निको पार्नु" को अर्थ कसैलाई वा कुनै कुरालाई स्वस्थ बनाउनु हो।</w:t>
      </w:r>
    </w:p>
    <w:p>
      <w:pPr/>
      <w:r>
        <w:rPr>
          <w:lang w:val="ne_NP" w:bidi="ne_NP"/>
        </w:rPr>
      </w:r>
      <w:r>
        <w:rPr>
          <w:lang w:val="ne_NP" w:bidi="ne_NP"/>
        </w:rPr>
        <w:t xml:space="preserve">अब्राहामकी पत्नी सारालाई भएको घटनाले गर्दा </w:t>
      </w:r>
      <w:r>
        <w:rPr>
          <w:b/>
          <w:lang w:val="ne_NP" w:bidi="ne_NP"/>
        </w:rPr>
        <w:t>परमेश्वरले</w:t>
      </w:r>
      <w:r>
        <w:rPr>
          <w:lang w:val="ne_NP" w:bidi="ne_NP"/>
        </w:rPr>
        <w:t xml:space="preserve"> तिनीहरूलाई सन्तान हुनबाट रोक्नुभएको थियो। कथाको यस अन्तिम भागले परमेश्वरका लागि व्यक्तिगत नाम </w:t>
      </w:r>
      <w:r>
        <w:rPr>
          <w:b/>
          <w:lang w:val="ne_NP" w:bidi="ne_NP"/>
        </w:rPr>
        <w:t>याहवे</w:t>
      </w:r>
      <w:r>
        <w:rPr>
          <w:lang w:val="ne_NP" w:bidi="ne_NP"/>
        </w:rPr>
        <w:t xml:space="preserve"> प्रयोग गर्दछ। याहवे शब्दको बारेमा थप जानकारीको लागि मुख्य शब्दावलीमा </w:t>
      </w:r>
      <w:r>
        <w:rPr>
          <w:lang w:val="ne_NP" w:bidi="ne_NP"/>
        </w:rPr>
        <w:t>याहवे</w:t>
      </w:r>
      <w:r>
        <w:rPr>
          <w:lang w:val="ne_NP" w:bidi="ne_NP"/>
        </w:rPr>
        <w:t xml:space="preserve"> हेर्नुहोस्। तपाईंले अघिल्लो खण्डहरूमा प्रयोग गर्नुभएको शब्द नै याहवेका लागि प्रयोग गर्नुहोस्।</w:t>
      </w:r>
      <w:r>
        <w:rPr>
          <w:lang w:val="ne_NP" w:bidi="ne_NP"/>
        </w:rPr>
      </w:r>
    </w:p>
    <w:p>
      <w:pPr>
        <w:pStyle w:val="Heading3"/>
      </w:pPr>
      <w:r>
        <w:rPr>
          <w:lang w:val="ne_NP" w:bidi="ne_NP"/>
        </w:rPr>
        <w:t>Step 6</w:t>
      </w:r>
    </w:p>
    <w:p>
      <w:pPr/>
      <w:r>
        <w:rPr>
          <w:lang w:val="ne_NP" w:bidi="ne_NP"/>
        </w:rPr>
      </w:r>
      <w:r>
        <w:rPr>
          <w:lang w:val="ne_NP" w:bidi="ne_NP"/>
        </w:rPr>
        <w:t>अनुवादलाई सजिलोसँग बुझ्न यस खण्डको श्रव्य संस्करण सुन्‍नुहोस्।</w:t>
      </w:r>
    </w:p>
    <w:p>
      <w:pPr/>
      <w:r>
        <w:rPr>
          <w:lang w:val="ne_NP" w:bidi="ne_NP"/>
        </w:rPr>
      </w:r>
      <w:r>
        <w:rPr>
          <w:lang w:val="ne_NP" w:bidi="ne_NP"/>
        </w:rPr>
        <w:t>यस सत्रमा, एउटा समूहको रूपमा तपाईंको आफ्नै भाषामा खण्डलाई पुन: भन्न लगाउनुहोस्।</w:t>
      </w:r>
    </w:p>
    <w:p>
      <w:pPr/>
      <w:r>
        <w:rPr>
          <w:lang w:val="ne_NP" w:bidi="ne_NP"/>
        </w:rPr>
      </w:r>
      <w:r>
        <w:rPr>
          <w:lang w:val="ne_NP" w:bidi="ne_NP"/>
        </w:rPr>
        <w:t>पहिला, सम्पूर्ण समूहले खण्डलाई तपाईंको आफ्नै भाषामा बताउन अभ्यास गर्नुपर्छ। तपाईंले अघिल्लो चरणहरूमा निर्णय गर्नुभएको कुराहरू जस्तै कालक्रम, शब्दहरू, वाक्यांशहरू, भावनाहरू, वा तपाईंले छलफल गर्नुभएको अन्य कुराहरू यसमा समावेश गर्नलाई सम्झनुहोस्।</w:t>
      </w:r>
    </w:p>
    <w:p>
      <w:pPr/>
      <w:r>
        <w:rPr>
          <w:lang w:val="ne_NP" w:bidi="ne_NP"/>
        </w:rPr>
      </w:r>
      <w:r>
        <w:rPr>
          <w:lang w:val="ne_NP" w:bidi="ne_NP"/>
        </w:rPr>
        <w:t xml:space="preserve">एउटा समूहको सदस्यले खण्डका केही वाक्यहरू भन्नुपर्छ र रोकिनु पर्छ। समूहको अर्को सदस्यले खण्डको अर्को भाग भन्नु पर्छ र रोकिनु पर्छ। समूहले सम्पूर्ण खण्डलाई पुन: नभन्दासम्म यो गर्नुहोस्। यस चरणमा समूहका सदस्यहरूले एक अर्कालाई सच्याउन सक्छन्। अडियो रोक्‍नुहोस्। </w:t>
      </w:r>
    </w:p>
    <w:p>
      <w:pPr/>
      <w:r>
        <w:rPr>
          <w:lang w:val="ne_NP" w:bidi="ne_NP"/>
        </w:rPr>
      </w:r>
      <w:r>
        <w:rPr>
          <w:lang w:val="ne_NP" w:bidi="ne_NP"/>
        </w:rPr>
        <w:t xml:space="preserve">अर्को पटक, समूहको प्रत्येक सदस्यले कम्तिमा पनि एकचोटि सम्पूर्ण खण्डलाई नरोकी भन्नुपर्छ। समूहको सदस्यले खण्डलाई सम्झन मद्दत गर्न कुनैपनि वस्तुहरू, चालहरू, वा तिनीहरूको स्टोरीबोर्ड प्रयोग गर्न सक्छन्। अडियो रोक्‍नुहोस्। </w:t>
      </w:r>
    </w:p>
    <w:p>
      <w:pPr/>
      <w:r>
        <w:rPr>
          <w:lang w:val="ne_NP" w:bidi="ne_NP"/>
        </w:rPr>
      </w:r>
      <w:r>
        <w:rPr>
          <w:lang w:val="ne_NP" w:bidi="ne_NP"/>
        </w:rPr>
        <w:t xml:space="preserve">त्यसपछि, तपाईंलाई सबैभन्दा बढी मनपरेको खण्डको संस्करण कस्को हो समूहले निर्णय गर्न सक्छ। तपाईंलाई समूहको एउटा सदस्यले एउटा दृश्य बताएको तरिका मनपर्यो तर अर्को दृश्य अर्कै सदस्यले बताएको तरिका मनपर्यो भनेर तपाई निर्णय गर्न सक्नु हुन्छ। अडियो रोक्‍नुहोस्। </w:t>
      </w:r>
    </w:p>
    <w:p>
      <w:pPr/>
      <w:r>
        <w:rPr>
          <w:lang w:val="ne_NP" w:bidi="ne_NP"/>
        </w:rPr>
      </w:r>
      <w:r>
        <w:rPr>
          <w:lang w:val="ne_NP" w:bidi="ne_NP"/>
        </w:rPr>
        <w:t>अन्तमा, समूहले सबैजना सहमत हुने खण्डको अन्तिम संस्करणलाई सँगै राख्न सक्छन्। समूहको प्रत्येक सदस्यले यस खण्डको अन्तिम संस्करण सुनाउने अभ्यास गर्नुपर्छ।</w:t>
      </w:r>
      <w:r>
        <w:rPr>
          <w:lang w:val="ne_NP" w:bidi="ne_NP"/>
        </w:rPr>
      </w:r>
      <w:r>
        <w:rPr>
          <w:lang w:val="ne_NP" w:bidi="ne_NP"/>
        </w:rPr>
      </w:r>
    </w:p>
    <w:p>
      <w:pPr/>
      <w:r>
        <w:rPr>
          <w:lang w:val="ne_NP" w:bidi="ne_NP"/>
        </w:rPr>
      </w:r>
    </w:p>
    <w:p>
      <w:pPr>
        <w:pStyle w:val="Heading2"/>
      </w:pPr>
      <w:r>
        <w:rPr>
          <w:lang w:val="ne_NP" w:bidi="ne_NP"/>
        </w:rPr>
        <w:t>Genesis 21:1–21</w:t>
      </w:r>
      <w:r>
        <w:rPr>
          <w:lang w:val="ne_NP" w:bidi="ne_NP"/>
        </w:rPr>
      </w:r>
    </w:p>
    <w:p>
      <w:pPr>
        <w:pStyle w:val="Heading3"/>
      </w:pPr>
      <w:r>
        <w:rPr>
          <w:lang w:val="ne_NP" w:bidi="ne_NP"/>
        </w:rPr>
        <w:t>Step 1</w:t>
      </w:r>
    </w:p>
    <w:p>
      <w:pPr/>
      <w:r>
        <w:rPr>
          <w:lang w:val="ne_NP" w:bidi="ne_NP"/>
        </w:rPr>
      </w:r>
      <w:r>
        <w:rPr>
          <w:lang w:val="ne_NP" w:bidi="ne_NP"/>
        </w:rPr>
        <w:t>यस चरणमा, उत्पत्ति २१:१–२१ सुन्नुहोस् र यसलाई आफ्नो हृदयमा राख्नुहोस्। सम्भव भएमा तीन फरक अनुवादहरूमा उत्पत्ति २१:१–२१ को श्रव्य संस्करण तीन पटक सुन्नुहोस्। त्यसपछि, समूहमा तलको प्रश्‍नहरू छलफल गर्नुहोस्।</w:t>
      </w:r>
    </w:p>
    <w:p>
      <w:pPr>
        <w:pStyle w:val="ListBullet"/>
        <w:spacing w:line="240" w:lineRule="auto"/>
        <w:ind w:left="720"/>
      </w:pPr>
      <w:r>
        <w:rPr>
          <w:lang w:val="ne_NP" w:bidi="ne_NP"/>
        </w:rPr>
      </w:r>
      <w:r>
        <w:rPr>
          <w:lang w:val="ne_NP" w:bidi="ne_NP"/>
        </w:rPr>
        <w:t>यो खण्डमा तपाईंलाई के मन पर्‍यो?</w:t>
      </w:r>
    </w:p>
    <w:p>
      <w:pPr>
        <w:pStyle w:val="ListBullet"/>
        <w:spacing w:line="240" w:lineRule="auto"/>
        <w:ind w:left="720"/>
      </w:pPr>
      <w:r>
        <w:rPr>
          <w:lang w:val="ne_NP" w:bidi="ne_NP"/>
        </w:rPr>
      </w:r>
      <w:r>
        <w:rPr>
          <w:lang w:val="ne_NP" w:bidi="ne_NP"/>
        </w:rPr>
        <w:t>यो खण्डमा तपाईलाई कुन कुरा मन परेन वा बुझ्‍नुभएन?</w:t>
      </w:r>
    </w:p>
    <w:p>
      <w:pPr>
        <w:pStyle w:val="ListBullet"/>
        <w:spacing w:line="240" w:lineRule="auto"/>
        <w:ind w:left="720"/>
      </w:pPr>
      <w:r>
        <w:rPr>
          <w:lang w:val="ne_NP" w:bidi="ne_NP"/>
        </w:rPr>
      </w:r>
      <w:r>
        <w:rPr>
          <w:lang w:val="ne_NP" w:bidi="ne_NP"/>
        </w:rPr>
        <w:t>यो खण्डले हामीलाई परमेश्वरको बारेमा के बताउँछ?</w:t>
      </w:r>
    </w:p>
    <w:p>
      <w:pPr>
        <w:pStyle w:val="ListBullet"/>
        <w:spacing w:line="240" w:lineRule="auto"/>
        <w:ind w:left="720"/>
      </w:pPr>
      <w:r>
        <w:rPr>
          <w:lang w:val="ne_NP" w:bidi="ne_NP"/>
        </w:rPr>
      </w:r>
      <w:r>
        <w:rPr>
          <w:lang w:val="ne_NP" w:bidi="ne_NP"/>
        </w:rPr>
        <w:t>यो खण्डले मानिसबारे हामीलाई के भन्दछ?</w:t>
      </w:r>
    </w:p>
    <w:p>
      <w:pPr>
        <w:pStyle w:val="ListBullet"/>
        <w:spacing w:line="240" w:lineRule="auto"/>
        <w:ind w:left="720"/>
      </w:pPr>
      <w:r>
        <w:rPr>
          <w:lang w:val="ne_NP" w:bidi="ne_NP"/>
        </w:rPr>
      </w:r>
      <w:r>
        <w:rPr>
          <w:lang w:val="ne_NP" w:bidi="ne_NP"/>
        </w:rPr>
        <w:t>यो खण्डले कसरी हाम्रो दैनिक जीवनलाई प्रभाव पार्छ?</w:t>
      </w:r>
    </w:p>
    <w:p>
      <w:pPr>
        <w:pStyle w:val="ListBullet"/>
        <w:spacing w:line="240" w:lineRule="auto"/>
        <w:ind w:left="720"/>
      </w:pPr>
      <w:r>
        <w:rPr>
          <w:lang w:val="ne_NP" w:bidi="ne_NP"/>
        </w:rPr>
      </w:r>
      <w:r>
        <w:rPr>
          <w:lang w:val="ne_NP" w:bidi="ne_NP"/>
        </w:rPr>
        <w:t>यो खण्ड सुन्नु पर्ने तपाईंले चिन्नुभएको व्यक्ति को हुनुहुन्छ?</w:t>
      </w:r>
      <w:r>
        <w:rPr>
          <w:lang w:val="ne_NP" w:bidi="ne_NP"/>
        </w:rPr>
      </w:r>
    </w:p>
    <w:p>
      <w:pPr>
        <w:pStyle w:val="Heading3"/>
      </w:pPr>
      <w:r>
        <w:rPr>
          <w:lang w:val="ne_NP" w:bidi="ne_NP"/>
        </w:rPr>
        <w:t>Step 2</w:t>
      </w:r>
    </w:p>
    <w:p>
      <w:pPr/>
      <w:r>
        <w:rPr>
          <w:lang w:val="ne_NP" w:bidi="ne_NP"/>
        </w:rPr>
      </w:r>
      <w:r>
        <w:rPr>
          <w:lang w:val="ne_NP" w:bidi="ne_NP"/>
        </w:rPr>
        <w:t>सबैभन्दा सजिलोसँग बुझिने अनुवादमा उत्पत्ति २१:१–२१ को श्रव्य संस्करण सुन्नुहोस्।</w:t>
      </w:r>
    </w:p>
    <w:p>
      <w:pPr/>
      <w:r>
        <w:rPr>
          <w:lang w:val="ne_NP" w:bidi="ne_NP"/>
        </w:rPr>
      </w:r>
      <w:r>
        <w:rPr>
          <w:lang w:val="ne_NP" w:bidi="ne_NP"/>
        </w:rPr>
        <w:t>यस कथामा, परमेश्वरले सारा र अब्राहामसँग गर्नु भएको प्रतिज्ञा पूरा गर्नुहुन्छ र सारालाई एउटा छोरा दिनुहुन्छ। यस कथाले अब्राहामको पहिलो छोरा इश्माएल र इश्माएललाई जन्म दिने कमारी हागारलाई के भयो भन्ने पनि वर्णन गर्दछ। कथाको सुरुमा परमप्रभुले सारालाई भेट्नुभएको र उहाँले प्रतिज्ञा गर्नुभएको कुरा गरिदिनुभएको प्रसङ्गबाहेक, यस कथामा परमेश्वरको लागि सामान्य शब्द प्रयोग गरिएको छ।</w:t>
      </w:r>
    </w:p>
    <w:p>
      <w:pPr/>
      <w:r>
        <w:rPr>
          <w:lang w:val="ne_NP" w:bidi="ne_NP"/>
        </w:rPr>
      </w:r>
      <w:r>
        <w:rPr>
          <w:lang w:val="ne_NP" w:bidi="ne_NP"/>
        </w:rPr>
        <w:t>परमप्रभुले सारालाई भन्नुभएअनुसार नै उनलाई भेट्नुभयो। जब परमेश्वरले कसैलाई भेट्नुहुन्थ्यो, सामान्यतया यसको अर्थ केही विशेष हुन लागेको थियो भन्ने हुन्थ्यो। जब परमेश्वरले सन्तानविहीन महिलाहरूलाई भेट्नुहुन्थ्यो, सामान्यतया यसको अर्थ परमेश्वरले तिनीहरूलाई सन्तानको उपहार दिनुहुनेछ भन्ने हुन्थ्यो। यहाँ, यसको अर्थ परमेश्वरले सारालाई उहाँले प्रतिज्ञा गर्नुभएको सन्तानद्वारा आशिष् दिनुभयो भन्ने हुन्छ।</w:t>
      </w:r>
    </w:p>
    <w:p>
      <w:pPr/>
      <w:r>
        <w:rPr>
          <w:lang w:val="ne_NP" w:bidi="ne_NP"/>
        </w:rPr>
      </w:r>
      <w:r>
        <w:rPr>
          <w:lang w:val="ne_NP" w:bidi="ne_NP"/>
        </w:rPr>
        <w:t>र परमप्रभुले साराको लागि उहाँले प्रतिज्ञा गर्नुभएको कुरा गर्नुभयो। अब्राहाम वृद्ध हुँदा सारा गर्भवती भइन् र अब्राहामका लागि एउटा छोरालाई जन्म दिइन्। जब तीन आगन्तुकहरूले अब्राहाम र सारालाई भेटे र उनले बच्चा पाउनेछिन् भनेर भनेका थिए, परमेश्वरले भन्नुभएको ठीक त्यही समयमा साराले बच्चालाई जन्म दिइन्। अब्राहामले साराबाट जन्मेको आफ्नो छोराको नाम इसहाक राखे।</w:t>
      </w:r>
    </w:p>
    <w:p>
      <w:pPr/>
      <w:r>
        <w:rPr>
          <w:lang w:val="ne_NP" w:bidi="ne_NP"/>
        </w:rPr>
      </w:r>
      <w:r>
        <w:rPr>
          <w:lang w:val="ne_NP" w:bidi="ne_NP"/>
        </w:rPr>
        <w:t>परमेश्वरले भन्नुभएको अनुसार इसहाक आठ दिनको हुँदा अब्राहामले इसहाकलाई खतना गरे। यो कुरा सम्झनुहोस् कि खतना भनेको केटाको लिङ्गको अन्तमा भएको खुकुलो छालालाई काट्ने चलन हो। यसले परमेश्वरले अब्राहामसँग गर्नुभएको करारको एउटा भाग पूरा गर्‍यो। इसहाक जन्मिँदा अब्राहाम १०० वर्षका थिए।</w:t>
      </w:r>
    </w:p>
    <w:p>
      <w:pPr/>
      <w:r>
        <w:rPr>
          <w:lang w:val="ne_NP" w:bidi="ne_NP"/>
        </w:rPr>
      </w:r>
      <w:r>
        <w:rPr>
          <w:lang w:val="ne_NP" w:bidi="ne_NP"/>
        </w:rPr>
        <w:t>र साराले भनिन्, "परमेश्वरले मलाई हाँसो दिनुभएको छ। यसको बारेमा सुन्नेहरू सबै जना मसित हाँस्नेछन्।" हाँसोले अघिल्लो खण्डलाई बुझाउँछ, जब परमेश्वरले सारालाई उहाँले उनलाई एउटा बच्चा दिनुहुनेछ भनेर भन्नुभयो। जब साराले परमेश्वरको कुरा सुनिन्, उनी अविश्वासमा हाँसिन्, त्यसैले परमेश्वरले अब्राहामलाई बच्चाको नाम इसहाक राख्न भन्नुभयो। तर अब सारा आनन्दका साथ हाँसिरहेकी छिन्।</w:t>
      </w:r>
    </w:p>
    <w:p>
      <w:pPr/>
      <w:r>
        <w:rPr>
          <w:lang w:val="ne_NP" w:bidi="ne_NP"/>
        </w:rPr>
      </w:r>
      <w:r>
        <w:rPr>
          <w:lang w:val="ne_NP" w:bidi="ne_NP"/>
        </w:rPr>
        <w:t>साराले जारी राख्छिन्, "मैले बच्चालाई स्तनपान गराउनेछु भनेर अब्राहामलाई कसले भन्थ्यो होला र? तर मैले अब्राहाम बुढो हुँदा उनलाई एउटा छोरा जन्माइदिएकी छु।" साराले एउटा बच्चालाई "स्तनपान गराउनेछिन्" वा इसहाकलाई आफ्नो दूध खुवाउनेछिन्। यसको अर्थ यो हो कि साराले बच्चालाई जन्म दिनेछिन्।</w:t>
      </w:r>
    </w:p>
    <w:p>
      <w:pPr/>
      <w:r>
        <w:rPr>
          <w:lang w:val="ne_NP" w:bidi="ne_NP"/>
        </w:rPr>
      </w:r>
      <w:r>
        <w:rPr>
          <w:lang w:val="ne_NP" w:bidi="ne_NP"/>
        </w:rPr>
        <w:t>केही समयपछि, साराले इसहाकलाई आफ्नो दूध खुवाउन छोडिन्। यसको अर्थ इसहाक लगभग तीन वर्षका थिए भन्ने थियो। त्यसदिन अब्राहामले एउटा ठूलो भोजको आयोजना गरे। अब्राहामको संस्कृतिमा, मानिसहरूले जीवनको प्रत्येक चरण मनाउन भोजहरू गर्थे। यहाँ, अब्राहामले इसहाक हुर्किएको उपलक्ष्यमा एउटा ठूलो भोजको आयोजना गर्छन्।</w:t>
      </w:r>
    </w:p>
    <w:p>
      <w:pPr/>
      <w:r>
        <w:rPr>
          <w:lang w:val="ne_NP" w:bidi="ne_NP"/>
        </w:rPr>
      </w:r>
      <w:r>
        <w:rPr>
          <w:lang w:val="ne_NP" w:bidi="ne_NP"/>
        </w:rPr>
        <w:t xml:space="preserve">यहाँ रोक्नुहोस् र समूहमा यो प्रश्नको छलफल गर्नुहोस्: तपाईंको संस्कृतिमा जीवनको प्रत्येक चरण देखाउन कस्ता उत्सवहरू मनाइन्छन्? अडियो रोक्‍नुहोस्। </w:t>
      </w:r>
    </w:p>
    <w:p>
      <w:pPr/>
      <w:r>
        <w:rPr>
          <w:lang w:val="ne_NP" w:bidi="ne_NP"/>
        </w:rPr>
      </w:r>
      <w:r>
        <w:rPr>
          <w:lang w:val="ne_NP" w:bidi="ne_NP"/>
        </w:rPr>
        <w:t>तर साराले आफ्नी मिश्री कमारी हागारका छोरा इश्माएलले इसहाकलाई खिस्सी गरिरहेको देखिन्। अघिल्लो खण्डमा, साराले अब्राहामलाई दोस्रो पत्नीको रूपमा हागार दिइन्, र इश्माएल अब्राहामको छोरा थिए। त्यसैले सारा अब्राहामतिर फर्किइन् र माग गरिन्, "त्यो कमारी र उसको छोरालाई निकालिदिनुहोस्! त्यो कमारीको छोराले मेरो छोरा इसहाकसँग कहिल्यै उत्तराधिकार बाँड्नु हुँदैन।" अब्राहामबाट छोरा भए तापनि, हागार अझै पनि दासी नै थिइन् र उनीसँग पूर्ण पत्नीको अधिकार थिएन। यसको अर्थ हागारको छोरा इश्माएलको स्तर साराको छोरा इसहाकको जत्ति उच्च थिएन। त्यो संस्कृतिमा, अब्राहामले इश्माएललाई आफ्नो छोराको रूपमा स्वीकार गरेका हुनाले, अब्राहामको मृत्युपछि इश्माएलले उनको सम्पत्तिको केही अंश उत्तराधिकारमा पाउन सक्थे। यहाँ, साराले इश्माएलले अब्राहामबाट केही पनि उत्तराधिकार नपाऊन् भनेर अब्राहामलाई इश्माएल र हागारलाई निकालिदिन माग गर्छिन्।</w:t>
      </w:r>
    </w:p>
    <w:p>
      <w:pPr/>
      <w:r>
        <w:rPr>
          <w:lang w:val="ne_NP" w:bidi="ne_NP"/>
        </w:rPr>
      </w:r>
      <w:r>
        <w:rPr>
          <w:lang w:val="ne_NP" w:bidi="ne_NP"/>
        </w:rPr>
        <w:t xml:space="preserve">यहाँ रोक्नुहोस् र समूहमा छलफल गर्नुहोस्: तपाईंको संस्कृतिमा, कसैको मृत्यु हुँदा उसको सम्पत्तिको उत्तराधिकार कसले पाउँछ? कुन सन्तानले अरूभन्दा बढी उत्तराधिकार पाउँछन्? अडियो यहाँ रोक्‍नुहोस्। </w:t>
      </w:r>
    </w:p>
    <w:p>
      <w:pPr/>
      <w:r>
        <w:rPr>
          <w:lang w:val="ne_NP" w:bidi="ne_NP"/>
        </w:rPr>
      </w:r>
      <w:r>
        <w:rPr>
          <w:lang w:val="ne_NP" w:bidi="ne_NP"/>
        </w:rPr>
        <w:t>साराको मागले अब्राहामलाई धेरै दुखी बनायो, किनभने इश्माएल पनि उनका छोरा थिए। तर परमेश्वरले अब्राहामलाई भन्नुभयो, "केटा र तिम्रो कमारीलाई लिएर चिन्तित नहोऊ। साराले तिमीलाई जे भन्छिन् त्यही गर, किनभने इसहाक त्यो छोरा हुनेछ जसका माध्यमबाट मैले तिमीलाई धेरै सन्तानहरू दिनेछु। तर म दासी महिला हागारको छोरालाई धेरै सन्तानहरू पनि दिनेछु। इश्माएलका सन्तानहरू पनि एउटा राष्ट्र वा मानिसहरूको ठूलो समूह हुनेछन्, किनभने त्यो पनि तिम्रो छोरो हो।"</w:t>
      </w:r>
    </w:p>
    <w:p>
      <w:pPr/>
      <w:r>
        <w:rPr>
          <w:lang w:val="ne_NP" w:bidi="ne_NP"/>
        </w:rPr>
      </w:r>
      <w:r>
        <w:rPr>
          <w:lang w:val="ne_NP" w:bidi="ne_NP"/>
        </w:rPr>
        <w:t>त्यसैले अर्को बिहान सबेरै अब्राहामले उठेर खाना र पानीको एउटा भाँडा तयार गरे। उनले हागारको काँधमा खाना र पानीको एउटा भाँडा राखिदिए, उनलाई बालक इश्माएल सुम्पिदिए, र उनलाई पठाइदिए। पानीको भाँडा सायद पानी बोक्नका लागि प्रयोग गरिने सुकेको छालाले बनेको भाँडा थियो।</w:t>
      </w:r>
    </w:p>
    <w:p>
      <w:pPr/>
      <w:r>
        <w:rPr>
          <w:lang w:val="ne_NP" w:bidi="ne_NP"/>
        </w:rPr>
      </w:r>
      <w:r>
        <w:rPr>
          <w:lang w:val="ne_NP" w:bidi="ne_NP"/>
        </w:rPr>
        <w:t xml:space="preserve">यहाँ रोक्नुहोस् र </w:t>
      </w:r>
      <w:r>
        <w:rPr>
          <w:lang w:val="ne_NP" w:bidi="ne_NP"/>
        </w:rPr>
        <w:t>पानीको यो भाँडा कस्तो देखिन्थ्यो होला</w:t>
      </w:r>
      <w:r>
        <w:rPr>
          <w:lang w:val="ne_NP" w:bidi="ne_NP"/>
        </w:rPr>
        <w:t xml:space="preserve"> भन्ने एउटा तस्वीर हेर्नुहोस्। यो अडियो यहाँ रोक्नुहोस्।</w:t>
      </w:r>
    </w:p>
    <w:p>
      <w:pPr/>
      <w:r>
        <w:rPr>
          <w:lang w:val="ne_NP" w:bidi="ne_NP"/>
        </w:rPr>
      </w:r>
      <w:r>
        <w:rPr>
          <w:lang w:val="ne_NP" w:bidi="ne_NP"/>
        </w:rPr>
        <w:t>हागार गइन् र बेर्शेबाको मरुभूमिको वरिपरि घुमिन्। उनलाई कहाँ जाने भन्ने थाहा थिएन, र लक्ष्यहीन रूपमा यात्रा गरिन्।</w:t>
      </w:r>
    </w:p>
    <w:p>
      <w:pPr/>
      <w:r>
        <w:rPr>
          <w:lang w:val="ne_NP" w:bidi="ne_NP"/>
        </w:rPr>
      </w:r>
      <w:r>
        <w:rPr>
          <w:lang w:val="ne_NP" w:bidi="ne_NP"/>
        </w:rPr>
        <w:t xml:space="preserve">यहाँ रोक्नुहोस्। समूहमा, </w:t>
      </w:r>
      <w:r>
        <w:rPr>
          <w:lang w:val="ne_NP" w:bidi="ne_NP"/>
        </w:rPr>
        <w:t>हागारले सम्भवतः घुमेको बेर्शेबाको क्षेत्रको</w:t>
      </w:r>
      <w:r>
        <w:rPr>
          <w:lang w:val="ne_NP" w:bidi="ne_NP"/>
        </w:rPr>
        <w:t xml:space="preserve"> नक्सा हेर्नुहोस्। अडियो रोक्‍नुहोस्। </w:t>
      </w:r>
    </w:p>
    <w:p>
      <w:pPr/>
      <w:r>
        <w:rPr>
          <w:lang w:val="ne_NP" w:bidi="ne_NP"/>
        </w:rPr>
      </w:r>
      <w:r>
        <w:rPr>
          <w:lang w:val="ne_NP" w:bidi="ne_NP"/>
        </w:rPr>
        <w:t>जब सबै पानी सकियो, हागारले इश्माएललाई एउटा झाडीमुनि छोडिन् र कसैले बाण हान्न सक्ने जति टाढा गएर बसिन्। "कसैले बाण हान्न सक्ने ठाउँ" भन्ने वाक्यांशको अर्थ हागार लगभग १०० गज वा ९० मिटर टाढा बसिरहेकी थिइन्।</w:t>
      </w:r>
    </w:p>
    <w:p>
      <w:pPr/>
      <w:r>
        <w:rPr>
          <w:lang w:val="ne_NP" w:bidi="ne_NP"/>
        </w:rPr>
      </w:r>
      <w:r>
        <w:rPr>
          <w:lang w:val="ne_NP" w:bidi="ne_NP"/>
        </w:rPr>
        <w:t xml:space="preserve">यहाँ रोक्नुहोस् र समूहमा छलफल गर्नुहोस्: तपाईंले एउटा वस्तुबाट अर्को वस्तु कति टाढा थियो भनेर वर्णन गर्नुपरेको समयको बारेमा हामीलाई बताउनुहोस्। तपाईंले कस्तो प्रकारका शब्दहरू र वाक्यांशहरू प्रयोग गर्नुभयो? अडियो रोक्‍नुहोस्। </w:t>
      </w:r>
    </w:p>
    <w:p>
      <w:pPr/>
      <w:r>
        <w:rPr>
          <w:lang w:val="ne_NP" w:bidi="ne_NP"/>
        </w:rPr>
      </w:r>
      <w:r>
        <w:rPr>
          <w:lang w:val="ne_NP" w:bidi="ne_NP"/>
        </w:rPr>
        <w:t xml:space="preserve">यहाँ रोक्नुहोस्। समूहमा, </w:t>
      </w:r>
      <w:r>
        <w:rPr>
          <w:lang w:val="ne_NP" w:bidi="ne_NP"/>
        </w:rPr>
        <w:t>धनुष र बाण</w:t>
      </w:r>
      <w:r>
        <w:rPr>
          <w:lang w:val="ne_NP" w:bidi="ne_NP"/>
        </w:rPr>
        <w:t xml:space="preserve">को तस्वीर हेर्नुहोस्। अडियो रोक्‍नुहोस्। </w:t>
      </w:r>
    </w:p>
    <w:p>
      <w:pPr/>
      <w:r>
        <w:rPr>
          <w:lang w:val="ne_NP" w:bidi="ne_NP"/>
        </w:rPr>
      </w:r>
      <w:r>
        <w:rPr>
          <w:lang w:val="ne_NP" w:bidi="ne_NP"/>
        </w:rPr>
        <w:t>हागारले आफैलाई भनिन्, "म आफ्नो बच्चा मरेको हेर्न सक्दिन।" त्यहाँ बसिरहँदा उनी रुन थालिन्।</w:t>
      </w:r>
    </w:p>
    <w:p>
      <w:pPr/>
      <w:r>
        <w:rPr>
          <w:lang w:val="ne_NP" w:bidi="ne_NP"/>
        </w:rPr>
      </w:r>
      <w:r>
        <w:rPr>
          <w:lang w:val="ne_NP" w:bidi="ne_NP"/>
        </w:rPr>
        <w:t>परमेश्वरले इश्माएल रोइरहेको सुनुभयो। परमेश्वरको स्वर्गदूतले हागारलाई बोलाए। "परमेश्वरको स्वर्गदूत" ले प्राय: परमेश्वर स्वयम्ले मानिसको रूपमा बोलिरहनुभएको कुरालाई बुझाउँछ। यहाँ, "परमेश्वरको स्वर्गदूत" को अर्थ परमेश्वर आफैले हागारसँग कुरा गरिरहनुभएको थियो भन्ने हो। तर परमेश्वरले स्वर्गबाट कुरा गर्नुहुन्छ, जुन परमेश्वर र उहाँका स्वर्गदूतहरू बसोबास गर्ने ठाउँ हो।</w:t>
      </w:r>
    </w:p>
    <w:p>
      <w:pPr/>
      <w:r>
        <w:rPr>
          <w:lang w:val="ne_NP" w:bidi="ne_NP"/>
        </w:rPr>
      </w:r>
      <w:r>
        <w:rPr>
          <w:lang w:val="ne_NP" w:bidi="ne_NP"/>
        </w:rPr>
        <w:t>परमेश्वरले भन्नुभयो, "हागार, के भयो? नडराउ! म, परमेश्वरले, त्यहाँ पल्टिरहेको केटोको रोदन सुनेको छु। उठ र उसलाई सान्त्वना देऊ, किनभने म उसका सन्तानहरूबाट एउटा राष्ट्र वा मानिसहरूको ठूलो समूह बनाउनेछु।"</w:t>
      </w:r>
    </w:p>
    <w:p>
      <w:pPr/>
      <w:r>
        <w:rPr>
          <w:lang w:val="ne_NP" w:bidi="ne_NP"/>
        </w:rPr>
      </w:r>
      <w:r>
        <w:rPr>
          <w:lang w:val="ne_NP" w:bidi="ne_NP"/>
        </w:rPr>
        <w:t>त्यसपछि परमेश्वरले हागारका आँखा खोल्नुभयो। अर्को शब्दमा, परमेश्वरले हागारलाई पहिले नदेखेको केही कुरामा ध्यान दिन लगाउनुभयो। हागारले नजिकै पानीले भरिएको कुवा देखी, त्यसैले उनले चाँडै आफ्नो भाँडो पानीले भरिन् र इश्माएललाई पानी पिउन दिइन्। त्यो कुवा सायद जमिनको एउटा गहिरो खाल्डो थियो। मानिसहरूले भाँडाहरूलाई कुवाहरूमा तल झार्थे, ताकि तिनीहरूबाट पानी सङ्कलन गर्न सकून्।</w:t>
      </w:r>
    </w:p>
    <w:p>
      <w:pPr/>
      <w:r>
        <w:rPr>
          <w:lang w:val="ne_NP" w:bidi="ne_NP"/>
        </w:rPr>
      </w:r>
      <w:r>
        <w:rPr>
          <w:lang w:val="ne_NP" w:bidi="ne_NP"/>
        </w:rPr>
        <w:t xml:space="preserve">यहाँ रोक्नुहोस्। समूहमा, एउटा </w:t>
      </w:r>
      <w:r>
        <w:rPr>
          <w:lang w:val="ne_NP" w:bidi="ne_NP"/>
        </w:rPr>
        <w:t>कुवा</w:t>
      </w:r>
      <w:r>
        <w:rPr>
          <w:lang w:val="ne_NP" w:bidi="ne_NP"/>
        </w:rPr>
        <w:t xml:space="preserve">को तस्वीर हेर्नुहोस्। अडियो रोक्‍नुहोस्। </w:t>
      </w:r>
    </w:p>
    <w:p>
      <w:pPr/>
      <w:r>
        <w:rPr>
          <w:lang w:val="ne_NP" w:bidi="ne_NP"/>
        </w:rPr>
      </w:r>
      <w:r>
        <w:rPr>
          <w:lang w:val="ne_NP" w:bidi="ne_NP"/>
        </w:rPr>
        <w:t>इश्माएल उजाडस्थानमा हुर्किँदै गर्दा, परमेश्वर इश्माएलसँग हुनुहुन्थ्यो। यसको अर्थ यो हो कि परमेश्वरले इश्माएललाई मद्दत गर्नुभयो, रक्षा गर्नुभयो र आशिष दिनुभयो। इश्माएल एक कुशल धनुर्धारी भए। धनुर्धारीहरूले शिकार गर्न वा लड्न धनुष र बाणहरूको प्रयोग गर्थे।</w:t>
      </w:r>
    </w:p>
    <w:p>
      <w:pPr/>
      <w:r>
        <w:rPr>
          <w:lang w:val="ne_NP" w:bidi="ne_NP"/>
        </w:rPr>
      </w:r>
      <w:r>
        <w:rPr>
          <w:lang w:val="ne_NP" w:bidi="ne_NP"/>
        </w:rPr>
        <w:t>इश्माएल पारानको मरुभूमिमा बसोबास गर्थे, र उनकी आमाले उनका लागि मिश्रदेशकी एक महिलासँग विवाह गर्ने व्यवस्था गरिदिइन्। हागारको संस्कृतिमा, अभिभावकले आफ्नो बच्चाको विवाहको व्यवस्था गर्थे।</w:t>
      </w:r>
    </w:p>
    <w:p>
      <w:pPr/>
      <w:r>
        <w:rPr>
          <w:lang w:val="ne_NP" w:bidi="ne_NP"/>
        </w:rPr>
      </w:r>
      <w:r>
        <w:rPr>
          <w:lang w:val="ne_NP" w:bidi="ne_NP"/>
        </w:rPr>
        <w:t xml:space="preserve">यहाँ रोक्नुहोस्। समूहमा, नक्सामा </w:t>
      </w:r>
      <w:r>
        <w:rPr>
          <w:lang w:val="ne_NP" w:bidi="ne_NP"/>
        </w:rPr>
        <w:t>पारान र मिश्रलाई</w:t>
      </w:r>
      <w:r>
        <w:rPr>
          <w:lang w:val="ne_NP" w:bidi="ne_NP"/>
        </w:rPr>
        <w:t xml:space="preserve"> हेर्नुहोस्। अडियो रोक्‍नुहोस्। </w:t>
      </w:r>
      <w:r>
        <w:rPr>
          <w:lang w:val="ne_NP" w:bidi="ne_NP"/>
        </w:rPr>
      </w:r>
    </w:p>
    <w:p>
      <w:pPr>
        <w:pStyle w:val="Heading3"/>
      </w:pPr>
      <w:r>
        <w:rPr>
          <w:lang w:val="ne_NP" w:bidi="ne_NP"/>
        </w:rPr>
        <w:t>Step 3</w:t>
      </w:r>
    </w:p>
    <w:p>
      <w:pPr/>
      <w:r>
        <w:rPr>
          <w:lang w:val="ne_NP" w:bidi="ne_NP"/>
        </w:rPr>
      </w:r>
      <w:r>
        <w:rPr>
          <w:lang w:val="ne_NP" w:bidi="ne_NP"/>
        </w:rPr>
        <w:t>सबैभन्दा सजिलोसँग बुझिने अनुवादमा उत्पत्ति २१:१–२१ को श्रव्य संस्करण सुन्नुहोस्।</w:t>
      </w:r>
    </w:p>
    <w:p>
      <w:pPr/>
      <w:r>
        <w:rPr>
          <w:lang w:val="ne_NP" w:bidi="ne_NP"/>
        </w:rPr>
      </w:r>
      <w:r>
        <w:rPr>
          <w:lang w:val="ne_NP" w:bidi="ne_NP"/>
        </w:rPr>
        <w:t>यस चरणमा समूहले यस खण्डको दृश्यहरू, पात्रहरू र सेटिङलाई परिभाषित गर्नेछन्। त्यसपछि समूहले यस भागलाई दृश्यात्मक बनाउनेछ ।</w:t>
      </w:r>
    </w:p>
    <w:p>
      <w:pPr/>
      <w:r>
        <w:rPr>
          <w:lang w:val="ne_NP" w:bidi="ne_NP"/>
        </w:rPr>
      </w:r>
      <w:r>
        <w:rPr>
          <w:lang w:val="ne_NP" w:bidi="ne_NP"/>
        </w:rPr>
        <w:t>यस खण्डमा पाँच वटा दृश्यहरू छन्।</w:t>
      </w:r>
    </w:p>
    <w:p>
      <w:pPr/>
      <w:r>
        <w:rPr>
          <w:lang w:val="ne_NP" w:bidi="ne_NP"/>
        </w:rPr>
      </w:r>
      <w:r>
        <w:rPr>
          <w:b/>
          <w:lang w:val="ne_NP" w:bidi="ne_NP"/>
        </w:rPr>
        <w:t>पहिलो दृश्यमा:</w:t>
      </w:r>
      <w:r>
        <w:rPr>
          <w:lang w:val="ne_NP" w:bidi="ne_NP"/>
        </w:rPr>
        <w:t xml:space="preserve"> परमप्रभुले प्रतिज्ञा गरे जस्तै सारालाई आशिष् दिनुभयो। सारा गर्भवती भइन्, उनले अब्राहाम वृद्ध हुँदा उनका लागि इसहाक नाम गरेको छोरा जन्माइन्। साराले भनिन् कि परमेश्वरले उनका लागि हाँसो ल्याउनुभएको थियो, र सबैजना उनीसँग आनन्दका साथ हाँस्नेछन्।</w:t>
      </w:r>
    </w:p>
    <w:p>
      <w:pPr/>
      <w:r>
        <w:rPr>
          <w:lang w:val="ne_NP" w:bidi="ne_NP"/>
        </w:rPr>
      </w:r>
      <w:r>
        <w:rPr>
          <w:b/>
          <w:lang w:val="ne_NP" w:bidi="ne_NP"/>
        </w:rPr>
        <w:t>दोस्रो दृश्यमा:</w:t>
      </w:r>
      <w:r>
        <w:rPr>
          <w:lang w:val="ne_NP" w:bidi="ne_NP"/>
        </w:rPr>
        <w:t xml:space="preserve"> जब इसहाक खाना खाने उमेर पुगे, अब्राहामले उत्सव मनाउन एउटा विशाल भोज तयार गरे। तर साराले दासी हागारले अब्राहामका लागि जन्माएको छोरा इश्माएलले इसहाकको खिल्ली उडाउँदै गरेको देखिन्। त्यसैले साराले अब्राहामलाई इश्माएललाई हटाउन भनिन्।</w:t>
      </w:r>
    </w:p>
    <w:p>
      <w:pPr/>
      <w:r>
        <w:rPr>
          <w:lang w:val="ne_NP" w:bidi="ne_NP"/>
        </w:rPr>
      </w:r>
      <w:r>
        <w:rPr>
          <w:lang w:val="ne_NP" w:bidi="ne_NP"/>
        </w:rPr>
        <w:t>इश्माएल उनका छोरा भएकोले अब्राहाम धेरै दुखी थिए। तर परमेश्वरले अब्राहामलाई निराश नहुन र साराले भनेको कुरा गर्न भन्नुभयो किनभने इसहाकले परमेश्वरको विशेष आशिष् पाउने थिए।</w:t>
      </w:r>
    </w:p>
    <w:p>
      <w:pPr/>
      <w:r>
        <w:rPr>
          <w:lang w:val="ne_NP" w:bidi="ne_NP"/>
        </w:rPr>
      </w:r>
      <w:r>
        <w:rPr>
          <w:b/>
          <w:lang w:val="ne_NP" w:bidi="ne_NP"/>
        </w:rPr>
        <w:t>तेस्रो दृश्यमा:</w:t>
      </w:r>
      <w:r>
        <w:rPr>
          <w:lang w:val="ne_NP" w:bidi="ne_NP"/>
        </w:rPr>
        <w:t xml:space="preserve"> त्यसैले अब्राहाम अर्को बिहान चाँडै उठे, हागारलाई केही खाना, पानीले भरिएको एउटा भाँडो दिए, र हागारलाई टाढा पठाए।</w:t>
      </w:r>
    </w:p>
    <w:p>
      <w:pPr/>
      <w:r>
        <w:rPr>
          <w:lang w:val="ne_NP" w:bidi="ne_NP"/>
        </w:rPr>
      </w:r>
      <w:r>
        <w:rPr>
          <w:lang w:val="ne_NP" w:bidi="ne_NP"/>
        </w:rPr>
        <w:t>हागार निस्किन् र बेर्शेबाको मरुभूमिमा लक्ष्यहीन रूपमा घुमिन्। जब उनको सबै पानी सकियो, उनले इश्माएललाई एउटा झाडीमुनि राखिन् र उनीबाट टाढा बसिन्। उनले आफैँलाई भनिन्, "म आफ्नो छोराको मृत्यु भएको हेर्न अस्वीकार गर्छु।" हागार त्यहाँ बसिरहँदा, उनी रुन थालिन्।</w:t>
      </w:r>
    </w:p>
    <w:p>
      <w:pPr/>
      <w:r>
        <w:rPr>
          <w:lang w:val="ne_NP" w:bidi="ne_NP"/>
        </w:rPr>
      </w:r>
      <w:r>
        <w:rPr>
          <w:b/>
          <w:lang w:val="ne_NP" w:bidi="ne_NP"/>
        </w:rPr>
        <w:t>चौथो दृश्यमा:</w:t>
      </w:r>
      <w:r>
        <w:rPr>
          <w:lang w:val="ne_NP" w:bidi="ne_NP"/>
        </w:rPr>
        <w:t xml:space="preserve"> पछि, परमेश्वरले इश्माएल रोइरहेको सुनुभयो। परमेश्वरका स्वर्गदूतले हागारलाई स्वर्गबाट बोलाए र भने, "हागार, तिमीलाई के भयो? मैले त्यहाँ पल्टिरहेको केटा रोइरहेको सुनेको छु। नडराउ। उठ, जाऊ र केटालाई उठ्न मद्दत गर अनि उसलाई सान्त्वना देऊ। म उसका सन्तानहरूलाई एउटा ठूलो राष्ट्र बनाउनेछु।" त्यसपछि परमेश्वरले हागारलाई पानीको एउटा कुवा देखाउनुभयो। हागार कुवामा गइन्, छिट्टै आफ्नो पानीको भाँडो भरिन्, र इश्माएललाई पिउन दिइन्।</w:t>
      </w:r>
    </w:p>
    <w:p>
      <w:pPr/>
      <w:r>
        <w:rPr>
          <w:lang w:val="ne_NP" w:bidi="ne_NP"/>
        </w:rPr>
      </w:r>
      <w:r>
        <w:rPr>
          <w:b/>
          <w:lang w:val="ne_NP" w:bidi="ne_NP"/>
        </w:rPr>
        <w:t>पाँचौँ दृश्यमा:</w:t>
      </w:r>
      <w:r>
        <w:rPr>
          <w:lang w:val="ne_NP" w:bidi="ne_NP"/>
        </w:rPr>
        <w:t xml:space="preserve"> इश्माएल मरुभूमिमा हुर्किँदै गर्दा, परमेश्वर उनीसँग हुनुहुन्थ्यो र उनलाई मद्दत गर्नुभयो। इश्माएल पारानको मरुभूमिमा बसोबास गर्ने एक कुशल धनुर्धारी भए। हागारले उनलाई आफ्नो देश मिश्रको कसैसँग विवाह गर्ने व्यवस्था गरिन्।</w:t>
      </w:r>
    </w:p>
    <w:p>
      <w:pPr/>
      <w:r>
        <w:rPr>
          <w:lang w:val="ne_NP" w:bidi="ne_NP"/>
        </w:rPr>
      </w:r>
      <w:r>
        <w:rPr>
          <w:lang w:val="ne_NP" w:bidi="ne_NP"/>
        </w:rPr>
        <w:t>यस खण्डमा रहेका पात्रहरू यस प्रकार छन्:</w:t>
      </w:r>
    </w:p>
    <w:p>
      <w:pPr>
        <w:pStyle w:val="ListBullet"/>
        <w:spacing w:line="240" w:lineRule="auto"/>
        <w:ind w:left="720"/>
      </w:pPr>
      <w:r>
        <w:rPr>
          <w:lang w:val="ne_NP" w:bidi="ne_NP"/>
        </w:rPr>
      </w:r>
      <w:r>
        <w:rPr>
          <w:lang w:val="ne_NP" w:bidi="ne_NP"/>
        </w:rPr>
        <w:t>अब्राहाम</w:t>
      </w:r>
    </w:p>
    <w:p>
      <w:pPr>
        <w:pStyle w:val="ListBullet"/>
        <w:spacing w:line="240" w:lineRule="auto"/>
        <w:ind w:left="720"/>
      </w:pPr>
      <w:r>
        <w:rPr>
          <w:lang w:val="ne_NP" w:bidi="ne_NP"/>
        </w:rPr>
      </w:r>
      <w:r>
        <w:rPr>
          <w:lang w:val="ne_NP" w:bidi="ne_NP"/>
        </w:rPr>
        <w:t>सारा</w:t>
      </w:r>
    </w:p>
    <w:p>
      <w:pPr>
        <w:pStyle w:val="ListBullet"/>
        <w:spacing w:line="240" w:lineRule="auto"/>
        <w:ind w:left="720"/>
      </w:pPr>
      <w:r>
        <w:rPr>
          <w:lang w:val="ne_NP" w:bidi="ne_NP"/>
        </w:rPr>
      </w:r>
      <w:r>
        <w:rPr>
          <w:lang w:val="ne_NP" w:bidi="ne_NP"/>
        </w:rPr>
        <w:t>इसहाक</w:t>
      </w:r>
    </w:p>
    <w:p>
      <w:pPr>
        <w:pStyle w:val="ListBullet"/>
        <w:spacing w:line="240" w:lineRule="auto"/>
        <w:ind w:left="720"/>
      </w:pPr>
      <w:r>
        <w:rPr>
          <w:lang w:val="ne_NP" w:bidi="ne_NP"/>
        </w:rPr>
      </w:r>
      <w:r>
        <w:rPr>
          <w:lang w:val="ne_NP" w:bidi="ne_NP"/>
        </w:rPr>
        <w:t>परमेश्वर, वा स्वर्गबाट बोल्नुहुने परमेश्वरका एक स्वर्गदूत</w:t>
      </w:r>
    </w:p>
    <w:p>
      <w:pPr>
        <w:pStyle w:val="ListBullet"/>
        <w:spacing w:line="240" w:lineRule="auto"/>
        <w:ind w:left="720"/>
      </w:pPr>
      <w:r>
        <w:rPr>
          <w:lang w:val="ne_NP" w:bidi="ne_NP"/>
        </w:rPr>
      </w:r>
      <w:r>
        <w:rPr>
          <w:lang w:val="ne_NP" w:bidi="ne_NP"/>
        </w:rPr>
        <w:t>हागार</w:t>
      </w:r>
    </w:p>
    <w:p>
      <w:pPr>
        <w:pStyle w:val="ListBullet"/>
        <w:spacing w:line="240" w:lineRule="auto"/>
        <w:ind w:left="720"/>
      </w:pPr>
      <w:r>
        <w:rPr>
          <w:lang w:val="ne_NP" w:bidi="ne_NP"/>
        </w:rPr>
      </w:r>
      <w:r>
        <w:rPr>
          <w:lang w:val="ne_NP" w:bidi="ne_NP"/>
        </w:rPr>
        <w:t>र इश्माएल</w:t>
      </w:r>
    </w:p>
    <w:p>
      <w:pPr/>
      <w:r>
        <w:rPr>
          <w:lang w:val="ne_NP" w:bidi="ne_NP"/>
        </w:rPr>
      </w:r>
      <w:r>
        <w:rPr>
          <w:lang w:val="ne_NP" w:bidi="ne_NP"/>
        </w:rPr>
        <w:t>समूहको रूपमा, खण्डको सेटिङका यी भागहरूमा ध्यान दिनुहोस्:</w:t>
      </w:r>
    </w:p>
    <w:p>
      <w:pPr/>
      <w:r>
        <w:rPr>
          <w:lang w:val="ne_NP" w:bidi="ne_NP"/>
        </w:rPr>
      </w:r>
      <w:r>
        <w:rPr>
          <w:lang w:val="ne_NP" w:bidi="ne_NP"/>
        </w:rPr>
        <w:t>टोलीलाई पहिलो दृश्यका जानकारीलाई क्रमबद्ध रूपमा राख्ने इच्छा हुन सक्छ। पहिला, परमेश्वरले साराले निश्चित समयमा एउटा छोरा पाउनेछिन् भन्ने प्रतिज्ञा गर्नुभयो। परमेश्वरले सारालाई भेट्नुभयो र आफूले प्रतिज्ञा गर्नुभएको कुरा उनका लागि गर्नुभयो। जब अब्राहाम १०० वर्षका थिए, परमेश्वरले भन्नुभएको समयमा सारा गर्भवती भइन् र अब्राहामका लागि एउटा छोरालाई जन्म दिइन्।</w:t>
      </w:r>
    </w:p>
    <w:p>
      <w:pPr/>
      <w:r>
        <w:rPr>
          <w:lang w:val="ne_NP" w:bidi="ne_NP"/>
        </w:rPr>
      </w:r>
      <w:r>
        <w:rPr>
          <w:lang w:val="ne_NP" w:bidi="ne_NP"/>
        </w:rPr>
        <w:t>यहाँ, यस खण्डले एउटै कुरा धेरै फरक तरिकाले बताएर आफैँलाई दोहोर्याउँछ। लेखक परमेश्वरले आफूले गर्ने प्रतिज्ञा गर्नुभएको कुरा गर्नुभयो भन्ने कुरामा जोड दिन चाहन्छन्। यस खण्डले आफैँ यसरी दोहोर्याउँछ: परमेश्वरले साराको छोरा हुनेछ भनेर भन्नुभएको थियो। जब अब्राहाम १०० वर्षका थिए, परमेश्वरले सारालाई आफूले भन्नुभएझैँ भेट्नुभयो, र परमेश्वरले आफूले प्रतिज्ञा गर्नुभएको कुरा ठ्याक्कै गर्नुभयो। परमेश्वरले भन्नुभएको समयमा सारा गर्भवती भइन्, र साराले अब्राहाम वृद्ध हुँदा एउटा छोरालाई जन्म दिइन्।</w:t>
      </w:r>
    </w:p>
    <w:p>
      <w:pPr/>
      <w:r>
        <w:rPr>
          <w:lang w:val="ne_NP" w:bidi="ne_NP"/>
        </w:rPr>
      </w:r>
      <w:r>
        <w:rPr>
          <w:lang w:val="ne_NP" w:bidi="ne_NP"/>
        </w:rPr>
        <w:t>अब्राहामले बच्चाको नाम इसहाक राखे। फेरि, साराले इसहाकलाई जन्म दिइन् भन्ने कुरामा जोड दिन यस खण्डले आफैँलाई दोहोर्याउँछ। यस खण्डले भन्छ: साराले जन्म दिएको बच्चाको नाम इसहाक राखियो।</w:t>
      </w:r>
    </w:p>
    <w:p>
      <w:pPr/>
      <w:r>
        <w:rPr>
          <w:lang w:val="ne_NP" w:bidi="ne_NP"/>
        </w:rPr>
      </w:r>
      <w:r>
        <w:rPr>
          <w:lang w:val="ne_NP" w:bidi="ne_NP"/>
        </w:rPr>
        <w:t xml:space="preserve">यहाँ रोक्नुहोस् र समूहको रूपमा यो प्रश्नको छलफल गर्नुहोस्: तपाईंले आफ्नो भाषामा कथाहरू सुनाउँदा कसरी जोड दिनुहुन्छ? केही जानकारी महत्त्वपूर्ण छ भनेर तपाईं कसरी देखाउनुहुन्छ? मानिसहरूले सम्झिउन् भनेर तपाईं जानकारीलाई कसरी भन्नुहुन्छ? तपाईंको संस्कृतिबाट एउटा महत्त्वपूर्ण इतिहास सुनाउनुहोस् र मानिसहरूले यसलाई सम्झिरहून् भन्ने हेतुले तपाईंले केही जानकारीहरूलाई कसरी जोड दिनुहुन्छ भन्ने कुरामा ध्यान दिनुहोस्। अडियो रोक्‍नुहोस्। </w:t>
      </w:r>
    </w:p>
    <w:p>
      <w:pPr/>
      <w:r>
        <w:rPr>
          <w:lang w:val="ne_NP" w:bidi="ne_NP"/>
        </w:rPr>
      </w:r>
      <w:r>
        <w:rPr>
          <w:lang w:val="ne_NP" w:bidi="ne_NP"/>
        </w:rPr>
        <w:t>परमेश्वरले अब्राहामलाई आज्ञा दिनुभएजस्तै अब्राहामले इसहाक आठ दिनको हुँदा खतना गरे।</w:t>
      </w:r>
    </w:p>
    <w:p>
      <w:pPr/>
      <w:r>
        <w:rPr>
          <w:lang w:val="ne_NP" w:bidi="ne_NP"/>
        </w:rPr>
      </w:r>
      <w:r>
        <w:rPr>
          <w:lang w:val="ne_NP" w:bidi="ne_NP"/>
        </w:rPr>
        <w:t>साराले भनिन्, "परमेश्वरले मलाई आनन्दले हँसाउनुभएको छ। मैले जन्म दिएको छु भन्ने कुरा सुन्ने सबैजना मसँग खुसीले हाँस्नेछन्।" यहाँ, साराले आफूले परमेश्वरलाई प्रशंसा र धन्यवाद दिइरहेकी छिन् भनेर देखाउन कवितामा बोल्छिन्। कविता अभिव्यक्ति गर्ने एउटा विशेष शैली थियो जसलाई मानिसहरूले सुन्दर मान्थे। साराले इसहाकको जन्म सुन्दर र महत्त्वपूर्ण थियो भनेर देखाउन चाहन्थिन्।</w:t>
      </w:r>
    </w:p>
    <w:p>
      <w:pPr/>
      <w:r>
        <w:rPr>
          <w:lang w:val="ne_NP" w:bidi="ne_NP"/>
        </w:rPr>
      </w:r>
      <w:r>
        <w:rPr>
          <w:lang w:val="ne_NP" w:bidi="ne_NP"/>
        </w:rPr>
        <w:t>त्यसपछि साराले थपिन्, "अब्राहामलाई मेरो सन्तान हुनेछ भनेर कसले भन्थ्यो होला र?" यो एउटा यस्तो प्रश्न हो जसको जवाफको आशा सारा गर्दिनन्। साराले आफूले छोरालाई जन्म दिनु अद्भुत हो भनेर भनिरहेकी छिन्। साराले आफ्नो प्रश्नको जवाफ दिएर समाप्त गर्छिन्, "तर मैले अब्राहाम वृद्ध हुँदा उनका लागि एउटा छोरालाई जन्म दिएको छु!"</w:t>
      </w:r>
    </w:p>
    <w:p>
      <w:pPr/>
      <w:r>
        <w:rPr>
          <w:lang w:val="ne_NP" w:bidi="ne_NP"/>
        </w:rPr>
      </w:r>
      <w:r>
        <w:rPr>
          <w:lang w:val="ne_NP" w:bidi="ne_NP"/>
        </w:rPr>
        <w:t>दोस्रो दृश्य वर्षौंपछि हुन्छ। यो सायद लगभग तीन वर्षपछि भएको थियो। इसहाक खाना खाने उमेरको भए। त्यो दिन, अब्राहामले एउटा ठूलो भोज दिएर उत्सव मनाए। तर साराले इश्माएलले आफ्ना छोरा इसहाकको खिल्ली उडाएको देखिन्। इश्माएल अब्राहाम र साराकी मिश्रकी दासी हागारका छोरा थिए।</w:t>
      </w:r>
    </w:p>
    <w:p>
      <w:pPr/>
      <w:r>
        <w:rPr>
          <w:lang w:val="ne_NP" w:bidi="ne_NP"/>
        </w:rPr>
      </w:r>
      <w:r>
        <w:rPr>
          <w:lang w:val="ne_NP" w:bidi="ne_NP"/>
        </w:rPr>
        <w:t>त्यसैले साराले अब्राहामतिर फर्केर भनिन्, "त्यो कमारी र उसको छोरालाई टाढा पठाउनुहोस्!" म उसले केही पनि अंश पाओस् भन्ने चाहन्न। यो सबै मेरो छोरा इसहाककहाँ जानुपर्छ।"</w:t>
      </w:r>
    </w:p>
    <w:p>
      <w:pPr/>
      <w:r>
        <w:rPr>
          <w:lang w:val="ne_NP" w:bidi="ne_NP"/>
        </w:rPr>
      </w:r>
      <w:r>
        <w:rPr>
          <w:lang w:val="ne_NP" w:bidi="ne_NP"/>
        </w:rPr>
        <w:t>साराको मागले अब्राहामलाई धेरै दुखी बनायो किनभने यसको अर्थ आफ्नै छोरालाई टाढा पठाउनु थियो। तर परमेश्वरले अब्राहामलाई भन्नुभयो, "केटा र आफ्नी दासीको बारेमा नराम्रो महसुस नगर।" साराले तिमीलाई जे भन्छिन् त्यही गर। इसहाकको माध्यमबाट नै मैले प्रतिज्ञा गरेका सन्तानहरू तिमीले पाउने छौ। तर म हागारको छोरालाई धेरै सन्तानहरू पनि दिनेछु किनभने ऊ तिम्रो पनि छोरा हो।"</w:t>
      </w:r>
    </w:p>
    <w:p>
      <w:pPr/>
      <w:r>
        <w:rPr>
          <w:lang w:val="ne_NP" w:bidi="ne_NP"/>
        </w:rPr>
      </w:r>
      <w:r>
        <w:rPr>
          <w:lang w:val="ne_NP" w:bidi="ne_NP"/>
        </w:rPr>
        <w:t>तेस्रो दृश्यमा भएका कार्यहरूको कल्पना गर्नुहोस्। अब्राहाम अर्को बिहान चाँडै उठे, र खाना र पानीको एउटा भाँडो तयार गरे।</w:t>
      </w:r>
    </w:p>
    <w:p>
      <w:pPr/>
      <w:r>
        <w:rPr>
          <w:lang w:val="ne_NP" w:bidi="ne_NP"/>
        </w:rPr>
      </w:r>
      <w:r>
        <w:rPr>
          <w:lang w:val="ne_NP" w:bidi="ne_NP"/>
        </w:rPr>
        <w:t>अब्राहामले हागारको काँधमा खानेकुरा र पानी राखिदिए र इश्माएललाई उनलाई सुम्पिदिए। त्यसपछि उनले उनलाई टाढा पठाए। हागार बेर्शेबा नजिकैको मरुभूमिमा लक्ष्यहीन रूपमा घुमिन्।</w:t>
      </w:r>
    </w:p>
    <w:p>
      <w:pPr/>
      <w:r>
        <w:rPr>
          <w:lang w:val="ne_NP" w:bidi="ne_NP"/>
        </w:rPr>
      </w:r>
      <w:r>
        <w:rPr>
          <w:lang w:val="ne_NP" w:bidi="ne_NP"/>
        </w:rPr>
        <w:t xml:space="preserve">यहाँ रोक्नुहोस्। समूहमा, नक्सामा </w:t>
      </w:r>
      <w:r>
        <w:rPr>
          <w:lang w:val="ne_NP" w:bidi="ne_NP"/>
        </w:rPr>
        <w:t>बेर्शेबा</w:t>
      </w:r>
      <w:r>
        <w:rPr>
          <w:lang w:val="ne_NP" w:bidi="ne_NP"/>
        </w:rPr>
        <w:t xml:space="preserve">लाई हेर्नुहोस्। अडियो रोक्‍नुहोस्। </w:t>
      </w:r>
    </w:p>
    <w:p>
      <w:pPr/>
      <w:r>
        <w:rPr>
          <w:lang w:val="ne_NP" w:bidi="ne_NP"/>
        </w:rPr>
      </w:r>
      <w:r>
        <w:rPr>
          <w:lang w:val="ne_NP" w:bidi="ne_NP"/>
        </w:rPr>
        <w:t>केही समयपछि, जब पानी सकियो, हागारले आफ्नो छोरालाई एउटा झाडीमुनि राखिन् र केही टाढा बसिन्। उनले सोचिन्, "म आफ्नो छोराको मृत्यु भएको हेर्न चाहँदिन।" र त्यसपछि उनी रुन थालिन्।</w:t>
      </w:r>
    </w:p>
    <w:p>
      <w:pPr/>
      <w:r>
        <w:rPr>
          <w:lang w:val="ne_NP" w:bidi="ne_NP"/>
        </w:rPr>
      </w:r>
      <w:r>
        <w:rPr>
          <w:lang w:val="ne_NP" w:bidi="ne_NP"/>
        </w:rPr>
        <w:t>चौथो दृश्यमा परमेश्वर र हागारबीचको कुराकानीको कल्पना गर्नुहोस्। परमेश्वरले इश्माएल रोइरहेको सुनुभयो। परमेश्वरका स्वर्गदूतले हागारलाई स्वर्गबाट बोलाए र सोधे, "हागार, तिमीलाई के भयो?" परमेश्वरका स्वर्गदूतले सायद यस प्रश्नको जवाफको आशा गरेका थिएनन्।</w:t>
      </w:r>
    </w:p>
    <w:p>
      <w:pPr/>
      <w:r>
        <w:rPr>
          <w:lang w:val="ne_NP" w:bidi="ne_NP"/>
        </w:rPr>
      </w:r>
      <w:r>
        <w:rPr>
          <w:lang w:val="ne_NP" w:bidi="ne_NP"/>
        </w:rPr>
        <w:t>स्वर्गदूत वा परमेश्वरले जारी राख्नुभयो, "तिम्रो बच्चा मर्न लागेको छ भन्ने कुरामा नडराऊ।" मैले केटा रोएको सुनेको छु। अहिले नै उठ, उसकहाँ जाऊ र उसलाई सान्त्वना देऊ। म उसलाई एउटा ठूलो राष्ट्रको पुर्खा बनाउनेछु।"</w:t>
      </w:r>
    </w:p>
    <w:p>
      <w:pPr/>
      <w:r>
        <w:rPr>
          <w:lang w:val="ne_NP" w:bidi="ne_NP"/>
        </w:rPr>
      </w:r>
      <w:r>
        <w:rPr>
          <w:lang w:val="ne_NP" w:bidi="ne_NP"/>
        </w:rPr>
        <w:t>परमेश्वरले हागारलाई तिनीहरूको नजिकै पानीको एउटा कुवा देखाउनुभयो भनेर भन्न यस कथामा विशेष भाषा प्रयोग गरिएको छ। कथाले भन्छ, "परमेश्वरले उनका आँखा खोल्नुभयो।" हागार कुवामा गइन् र आफ्नो पानीको भाँडो भरिन्, र केटालाई पानी पिउन दिइन्। त्यो कुवा सायद जमिनको एउटा गहिरो खाल्डो थियो। मानिसहरूले भाँडाहरूलाई कुवाहरूमा तल झार्थे, ताकि तिनीहरूबाट पानी सङ्कलन गर्न सकून्।</w:t>
      </w:r>
    </w:p>
    <w:p>
      <w:pPr/>
      <w:r>
        <w:rPr>
          <w:lang w:val="ne_NP" w:bidi="ne_NP"/>
        </w:rPr>
      </w:r>
      <w:r>
        <w:rPr>
          <w:lang w:val="ne_NP" w:bidi="ne_NP"/>
        </w:rPr>
        <w:t>पाँचौँ दृश्यको कल्पना गर्नुहोस्। समय बित्दै जाँदा, इश्माएल हुर्किए र परमेश्वरले उनलाई रक्षा गर्नुभयो। इश्माएल एउटा कुशल धनुर्धारी भए, र पारान भनिने मरुभूमिमा बसोबास गर्थे। धनुर्धारीहरूले शिकार गर्न वा लड्न धनुष र बाणहरूको प्रयोग गर्थे।</w:t>
      </w:r>
    </w:p>
    <w:p>
      <w:pPr/>
      <w:r>
        <w:rPr>
          <w:lang w:val="ne_NP" w:bidi="ne_NP"/>
        </w:rPr>
      </w:r>
      <w:r>
        <w:rPr>
          <w:lang w:val="ne_NP" w:bidi="ne_NP"/>
        </w:rPr>
        <w:t>उनी पारानमा बसोबास गर्दा, हागारले मिश्रबाट इश्माएलका लागि एउटी पत्नी रोजिन्।</w:t>
      </w:r>
    </w:p>
    <w:p>
      <w:pPr/>
      <w:r>
        <w:rPr>
          <w:lang w:val="ne_NP" w:bidi="ne_NP"/>
        </w:rPr>
      </w:r>
      <w:r>
        <w:rPr>
          <w:lang w:val="ne_NP" w:bidi="ne_NP"/>
        </w:rPr>
        <w:t xml:space="preserve">यहाँ रोक्नुहोस्। समूहमा, नक्सामा </w:t>
      </w:r>
      <w:r>
        <w:rPr>
          <w:lang w:val="ne_NP" w:bidi="ne_NP"/>
        </w:rPr>
        <w:t>पारान र मिश्रलाई</w:t>
      </w:r>
      <w:r>
        <w:rPr>
          <w:lang w:val="ne_NP" w:bidi="ne_NP"/>
        </w:rPr>
        <w:t xml:space="preserve"> हेर्नुहोस्। अडियो रोक्‍नुहोस्। </w:t>
      </w:r>
    </w:p>
    <w:p>
      <w:pPr/>
      <w:r>
        <w:rPr>
          <w:lang w:val="ne_NP" w:bidi="ne_NP"/>
        </w:rPr>
      </w:r>
      <w:r>
        <w:rPr>
          <w:lang w:val="ne_NP" w:bidi="ne_NP"/>
        </w:rPr>
        <w:t>अब, समूहले स्टोरीबोर्ड बनाएर, चित्र कोरेर वा वस्तुहरू प्रयोग गरेर यस खण्ड र यसमा भएका क्रियाकलापलाई दृश्यात्मक बनाउनुपर्छ।</w:t>
      </w:r>
      <w:r>
        <w:rPr>
          <w:lang w:val="ne_NP" w:bidi="ne_NP"/>
        </w:rPr>
      </w:r>
    </w:p>
    <w:p>
      <w:pPr>
        <w:pStyle w:val="Heading3"/>
      </w:pPr>
      <w:r>
        <w:rPr>
          <w:lang w:val="ne_NP" w:bidi="ne_NP"/>
        </w:rPr>
        <w:t>Step 4</w:t>
      </w:r>
    </w:p>
    <w:p>
      <w:pPr/>
      <w:r>
        <w:rPr>
          <w:lang w:val="ne_NP" w:bidi="ne_NP"/>
        </w:rPr>
      </w:r>
      <w:r>
        <w:rPr>
          <w:lang w:val="ne_NP" w:bidi="ne_NP"/>
        </w:rPr>
        <w:t>सबैभन्दा सजिलोसँग बुझिने अनुवादमा उत्पत्ति २१:१–२१ को श्रव्य संस्करण सुन्नुहोस्।</w:t>
      </w:r>
    </w:p>
    <w:p>
      <w:pPr/>
      <w:r>
        <w:rPr>
          <w:lang w:val="ne_NP" w:bidi="ne_NP"/>
        </w:rPr>
      </w:r>
      <w:r>
        <w:rPr>
          <w:lang w:val="ne_NP" w:bidi="ne_NP"/>
        </w:rPr>
        <w:t>यस चरणमा, समूहले खण्डलाई नाटकीय बनाउनेछन्।</w:t>
      </w:r>
    </w:p>
    <w:p>
      <w:pPr/>
      <w:r>
        <w:rPr>
          <w:lang w:val="ne_NP" w:bidi="ne_NP"/>
        </w:rPr>
      </w:r>
      <w:r>
        <w:rPr>
          <w:lang w:val="ne_NP" w:bidi="ne_NP"/>
        </w:rPr>
        <w:t>यस खण्डमा पाँच वटा दृश्यहरू छन्।</w:t>
      </w:r>
    </w:p>
    <w:p>
      <w:pPr/>
      <w:r>
        <w:rPr>
          <w:lang w:val="ne_NP" w:bidi="ne_NP"/>
        </w:rPr>
      </w:r>
      <w:r>
        <w:rPr>
          <w:lang w:val="ne_NP" w:bidi="ne_NP"/>
        </w:rPr>
        <w:t>यस खण्डमा रहेका पात्रहरू यस प्रकार छन्:</w:t>
      </w:r>
    </w:p>
    <w:p>
      <w:pPr>
        <w:pStyle w:val="ListBullet"/>
        <w:spacing w:line="240" w:lineRule="auto"/>
        <w:ind w:left="720"/>
      </w:pPr>
      <w:r>
        <w:rPr>
          <w:lang w:val="ne_NP" w:bidi="ne_NP"/>
        </w:rPr>
      </w:r>
      <w:r>
        <w:rPr>
          <w:lang w:val="ne_NP" w:bidi="ne_NP"/>
        </w:rPr>
        <w:t>अब्राहाम</w:t>
      </w:r>
    </w:p>
    <w:p>
      <w:pPr>
        <w:pStyle w:val="ListBullet"/>
        <w:spacing w:line="240" w:lineRule="auto"/>
        <w:ind w:left="720"/>
      </w:pPr>
      <w:r>
        <w:rPr>
          <w:lang w:val="ne_NP" w:bidi="ne_NP"/>
        </w:rPr>
      </w:r>
      <w:r>
        <w:rPr>
          <w:lang w:val="ne_NP" w:bidi="ne_NP"/>
        </w:rPr>
        <w:t>सारा</w:t>
      </w:r>
    </w:p>
    <w:p>
      <w:pPr>
        <w:pStyle w:val="ListBullet"/>
        <w:spacing w:line="240" w:lineRule="auto"/>
        <w:ind w:left="720"/>
      </w:pPr>
      <w:r>
        <w:rPr>
          <w:lang w:val="ne_NP" w:bidi="ne_NP"/>
        </w:rPr>
      </w:r>
      <w:r>
        <w:rPr>
          <w:lang w:val="ne_NP" w:bidi="ne_NP"/>
        </w:rPr>
        <w:t>इसहाक</w:t>
      </w:r>
    </w:p>
    <w:p>
      <w:pPr>
        <w:pStyle w:val="ListBullet"/>
        <w:spacing w:line="240" w:lineRule="auto"/>
        <w:ind w:left="720"/>
      </w:pPr>
      <w:r>
        <w:rPr>
          <w:lang w:val="ne_NP" w:bidi="ne_NP"/>
        </w:rPr>
      </w:r>
      <w:r>
        <w:rPr>
          <w:lang w:val="ne_NP" w:bidi="ne_NP"/>
        </w:rPr>
        <w:t>परमेश्वर, र परमेश्वरको स्वर्गदूत</w:t>
      </w:r>
    </w:p>
    <w:p>
      <w:pPr>
        <w:pStyle w:val="ListBullet"/>
        <w:spacing w:line="240" w:lineRule="auto"/>
        <w:ind w:left="720"/>
      </w:pPr>
      <w:r>
        <w:rPr>
          <w:lang w:val="ne_NP" w:bidi="ne_NP"/>
        </w:rPr>
      </w:r>
      <w:r>
        <w:rPr>
          <w:lang w:val="ne_NP" w:bidi="ne_NP"/>
        </w:rPr>
        <w:t>हागार</w:t>
      </w:r>
    </w:p>
    <w:p>
      <w:pPr>
        <w:pStyle w:val="ListBullet"/>
        <w:spacing w:line="240" w:lineRule="auto"/>
        <w:ind w:left="720"/>
      </w:pPr>
      <w:r>
        <w:rPr>
          <w:lang w:val="ne_NP" w:bidi="ne_NP"/>
        </w:rPr>
      </w:r>
      <w:r>
        <w:rPr>
          <w:lang w:val="ne_NP" w:bidi="ne_NP"/>
        </w:rPr>
        <w:t>र इश्माएल</w:t>
      </w:r>
    </w:p>
    <w:p>
      <w:pPr/>
      <w:r>
        <w:rPr>
          <w:lang w:val="ne_NP" w:bidi="ne_NP"/>
        </w:rPr>
      </w:r>
      <w:r>
        <w:rPr>
          <w:lang w:val="ne_NP" w:bidi="ne_NP"/>
        </w:rPr>
        <w:t>समूहमा, यो खण्डलाई दुई पटक अभिनय गर्नुहोस्। तपाईंले आफ्नो भाषामा खण्डलाई अभिनय गर्नुपर्छ।</w:t>
      </w:r>
    </w:p>
    <w:p>
      <w:pPr/>
      <w:r>
        <w:rPr>
          <w:lang w:val="ne_NP" w:bidi="ne_NP"/>
        </w:rPr>
      </w:r>
      <w:r>
        <w:rPr>
          <w:lang w:val="ne_NP" w:bidi="ne_NP"/>
        </w:rPr>
        <w:t>पहिला, कथा नरोकिकन अभिनय गर्नुहोस्। संवाद, प्रवाह, प्लटलाइन र खण्डको कालक्रममा ध्यान दिनुहोस्। तपाईंले कठिन खण्ड वा महत्त्वपूर्ण भागहरूको अभिनय छोड्नुहुन्न भनी निश्चित गर्नुहोस्। कथाको प्रत्येक भाग सम्झन एक अर्कालाई मद्दत गर्नुहोस्।</w:t>
      </w:r>
    </w:p>
    <w:p>
      <w:pPr/>
      <w:r>
        <w:rPr>
          <w:lang w:val="ne_NP" w:bidi="ne_NP"/>
        </w:rPr>
      </w:r>
      <w:r>
        <w:rPr>
          <w:lang w:val="ne_NP" w:bidi="ne_NP"/>
        </w:rPr>
        <w:t>यस अडियोलाई यहाँ रोक्नुहोस् र खण्डलाई अभिनय गर्नुहोस्।</w:t>
      </w:r>
    </w:p>
    <w:p>
      <w:pPr/>
      <w:r>
        <w:rPr>
          <w:lang w:val="ne_NP" w:bidi="ne_NP"/>
        </w:rPr>
      </w:r>
      <w:r>
        <w:rPr>
          <w:lang w:val="ne_NP" w:bidi="ne_NP"/>
        </w:rPr>
        <w:t>समूहले यस खण्डलाई दोस्रो पटक अभिनय गर्नुपर्छ। नाटकको केही निश्चित बिन्दुहरूमा नाटकलाई रोक्नुहोस् र पात्र खेल्ने व्यक्तिलाई सोध्नुहोस् "तपाईं के महसुस गर्दै हुनुहुन्छ वा के सोचिरहनु भएको छ?" पात्र निभाउने व्यक्तिले यदि आफू त्यो पात्र भएको भए कस्तो महसुस गर्थे वा सोच्थे भन्ने जवाफ दिनुपर्छ। त्यसपछि नाटकलाई पुन: सुरु गर्नुहोस्।</w:t>
      </w:r>
    </w:p>
    <w:p>
      <w:pPr/>
      <w:r>
        <w:rPr>
          <w:lang w:val="ne_NP" w:bidi="ne_NP"/>
        </w:rPr>
      </w:r>
      <w:r>
        <w:rPr>
          <w:lang w:val="ne_NP" w:bidi="ne_NP"/>
        </w:rPr>
        <w:t>यस अडियोलाई यहाँ रोक्नुहोस् र खण्डलाई दोस्रो पटक अभिनय गर्नुहोस्।</w:t>
      </w:r>
    </w:p>
    <w:p>
      <w:pPr/>
      <w:r>
        <w:rPr>
          <w:lang w:val="ne_NP" w:bidi="ne_NP"/>
        </w:rPr>
      </w:r>
      <w:r>
        <w:rPr>
          <w:lang w:val="ne_NP" w:bidi="ne_NP"/>
        </w:rPr>
        <w:t>नाटक र सम्भावित प्रतिक्रियाहरूको एउटा उदाहरण तल दिइएको छ।</w:t>
      </w:r>
    </w:p>
    <w:p>
      <w:pPr/>
      <w:r>
        <w:rPr>
          <w:lang w:val="ne_NP" w:bidi="ne_NP"/>
        </w:rPr>
      </w:r>
      <w:r>
        <w:rPr>
          <w:lang w:val="ne_NP" w:bidi="ne_NP"/>
        </w:rPr>
        <w:t>जब अब्राहाम १०० वर्षका हुन्छन्, परमप्रभुले सारासँग गर्नुभएको आफ्नो प्रतिज्ञा पूरा गर्नुहुन्छ। परमेश्वरले प्रतिज्ञा गरे अनुसार सारा गर्भवती हुन्छिन् र अब्राहामको लागि एउटा छोरालाई जन्म दिन्छिन्। अब्राहामले बच्चाको नाम इसहाक राखे। जब इसहाक आठ दिनको हुन्छन्, अब्राहामले परमेश्वरले भन्नुभए अनुसार इसहाकलाई खतना गर्नुभयो।</w:t>
      </w:r>
    </w:p>
    <w:p>
      <w:pPr/>
      <w:r>
        <w:rPr>
          <w:lang w:val="ne_NP" w:bidi="ne_NP"/>
        </w:rPr>
      </w:r>
      <w:r>
        <w:rPr>
          <w:lang w:val="ne_NP" w:bidi="ne_NP"/>
        </w:rPr>
        <w:t>नाटकलाई केहि छिन रोक्नुहोस। अब्राहामको भूमिका खेल्ने व्यक्तिलाई सोध्नुहोस्, "तपाईंलाई के महसुस भइरहेको छ वा के सोचिरहनुभएको छ?" ती व्यक्तिले यस्ता कुराहरू जवाफ दिन सक्छन्, "यति लामो पर्खाइपछि अन्तमा मेरो छोरा भएकोमा म धेरै, धेरै खुसी छु," वा "म यति वृद्ध अवस्थामा छोरा भएकोमा अचम्मित छु," वा "म आफ्नो छोराको खतना गरेर परमेश्वरसँगको मेरो करारको आफ्नो भाग पूरा गरेको कुरा सुनिश्चित गर्न चाहन्छु, विशेष गरी किनकि परमेश्वरले आफ्नो प्रतिज्ञा पूरा गर्नुभयो र मलाई साराबाट एउटा छोरा दिनुभयो।" नाटकलाई पुन: सुरु गर्नुहोस्।</w:t>
      </w:r>
    </w:p>
    <w:p>
      <w:pPr/>
      <w:r>
        <w:rPr>
          <w:lang w:val="ne_NP" w:bidi="ne_NP"/>
        </w:rPr>
      </w:r>
      <w:r>
        <w:rPr>
          <w:lang w:val="ne_NP" w:bidi="ne_NP"/>
        </w:rPr>
        <w:t>सारा भन्छिन्, "परमेश्वरले मलाई आनन्द र हाँसो दिनुभएको छ, र यसको बारेमा सुन्नेहरू सबैले मसँग हाँस्नेछन्। मैले अब्राहामका लागि बच्चा जन्माउनेछु भनी कसैले पनि सोचेका थिएनन्। तर अब, अब्राहाम बूढो भए तापनि, मैले तिनलाई एउटा छोरा दिएको छु।"</w:t>
      </w:r>
    </w:p>
    <w:p>
      <w:pPr/>
      <w:r>
        <w:rPr>
          <w:lang w:val="ne_NP" w:bidi="ne_NP"/>
        </w:rPr>
      </w:r>
      <w:r>
        <w:rPr>
          <w:lang w:val="ne_NP" w:bidi="ne_NP"/>
        </w:rPr>
        <w:t>नाटकलाई केहि छिन रोक्नुहोस। साराको भूमिका खेल्ने व्यक्तिलाई सोध्नुहोस्, "तपाईं के महसुस गर्दै हुनुहुन्छ वा के सोचिरहनुभएको छ?" ती व्यक्तिले यस्ता कुराहरू जवाफ दिन सक्छन्, "परमेश्वरले आफ्नो प्रतिज्ञा पूरा गर्नुभएकोमा म आनन्दका साथ हाँसिरहेको छु," वा "म बच्चा पाएकोमा आफ्नो खुसी सबैसँग बाँड्दै छु।" नाटकलाई पुन: सुरु गर्नुहोस्।</w:t>
      </w:r>
    </w:p>
    <w:p>
      <w:pPr/>
      <w:r>
        <w:rPr>
          <w:lang w:val="ne_NP" w:bidi="ne_NP"/>
        </w:rPr>
      </w:r>
      <w:r>
        <w:rPr>
          <w:lang w:val="ne_NP" w:bidi="ne_NP"/>
        </w:rPr>
        <w:t>पछि, जब इसहाक खाना खान सक्ने उमेरका हुन्छन्, अब्राहामले उत्सव मनाउन ठूलो भोजको आयोजना गर्छन्। तर साराले आफ्नी मिश्री कमारी हागारले अब्राहामका लागि जन्माएको छोरा इश्माएलले इसहाकलाई खिस्सी गरिरहेको देख्छिन्। त्यसैले सारा अब्राहामतिर फर्किन्छिन् र भन्छिन्, "त्यो दासी र उसको छोरालाई निकालिदिनुहोस्! तपाईंको मृत्युपछि तपाईंको धन-सम्पत्तिबाट उसले केही पाओस् भन्ने म चाहन्न। यो सबै मेरो छोरा इसहाककै हुनुपर्छ।"</w:t>
      </w:r>
    </w:p>
    <w:p>
      <w:pPr/>
      <w:r>
        <w:rPr>
          <w:lang w:val="ne_NP" w:bidi="ne_NP"/>
        </w:rPr>
      </w:r>
      <w:r>
        <w:rPr>
          <w:lang w:val="ne_NP" w:bidi="ne_NP"/>
        </w:rPr>
        <w:t>नाटकलाई केहि छिन रोक्नुहोस। साराको भूमिका खेल्ने व्यक्तिलाई सोध्नुहोस्, "तपाईं के महसुस गर्दै हुनुहुन्छ वा के सोचिरहनुभएको छ?" ती व्यक्तिले यस्ता कुराहरू जवाफ दिन सक्छन्, "मलाई हागार र इश्माएलको डाह लाग्छ," वा "मलाई हागार र इश्माएलबाट खतरा महसुस हुन्छ," वा "अब्राहामको मृत्युपछि मेरो छोराले मात्र उनको सम्पत्ति पाउनेछ भन्ने कुरामा म दृढ छु।" नाटकलाई पुन: सुरु गर्नुहोस्।</w:t>
      </w:r>
    </w:p>
    <w:p>
      <w:pPr/>
      <w:r>
        <w:rPr>
          <w:lang w:val="ne_NP" w:bidi="ne_NP"/>
        </w:rPr>
      </w:r>
      <w:r>
        <w:rPr>
          <w:lang w:val="ne_NP" w:bidi="ne_NP"/>
        </w:rPr>
        <w:t>यसले अब्राहामलाई धेरै दुखित बनाउँछ, किनभने इश्माएल पनि उनको छोरा हो। तर परमेश्वरले अब्राहामलाई भन्नुभयो, "त्यो केटा र तिम्रो कमारीलाई पठाउने विषयमा तिमी यसरी विचलित नहोऊ।" साराले जे माग्छिन् त्यही गर, किनभने इसहाकबाट नै तिम्रा सन्तानहरू हुनेछन् जसको मैले प्रतिज्ञा गरेको छु। म हागारको छोरालाई राष्ट्रको पुर्खा बनाइदिनेछु, किनभने ऊ पनि तिम्रो छोरा हो।"</w:t>
      </w:r>
    </w:p>
    <w:p>
      <w:pPr/>
      <w:r>
        <w:rPr>
          <w:lang w:val="ne_NP" w:bidi="ne_NP"/>
        </w:rPr>
      </w:r>
      <w:r>
        <w:rPr>
          <w:lang w:val="ne_NP" w:bidi="ne_NP"/>
        </w:rPr>
        <w:t>त्यसैले अब्राहाम अर्को बिहान सबेरै उठ्छन्। उहाँले हागारको लागि खाना र पानीको भाँडा तयार गर्नुहुन्छ, तिनीहरूलाई उनको काँधमा राख्नुहुन्छ, उनलाई इश्माएल दिनुहुन्छ र उनलाई टाढा पठाउनुहुन्छ।</w:t>
      </w:r>
    </w:p>
    <w:p>
      <w:pPr/>
      <w:r>
        <w:rPr>
          <w:lang w:val="ne_NP" w:bidi="ne_NP"/>
        </w:rPr>
      </w:r>
      <w:r>
        <w:rPr>
          <w:lang w:val="ne_NP" w:bidi="ne_NP"/>
        </w:rPr>
        <w:t>नाटकलाई केहि छिन रोक्नुहोस। अब्राहामको भूमिका खेल्ने व्यक्तिलाई सोध्नुहोस्, "तपाईंलाई के महसुस भइरहेको छ वा के सोचिरहनुभएको छ?" ती व्यक्तिले यस्ता कुराहरू जवाफ दिन सक्छन्, "हागार र इश्माएललाई पठाउनुपरेकोमा म धेरै दुखी छु, किनभने मैले सायद इश्माएललाई फेरि देख्नेछैनँ," वा "इश्माएल खतरामा पर्नेछन् भन्ने मलाई डर छ," वा "म आफ्नो छोरालाई टाढा पठाउन चाहन्न," वा "म आफ्नो छोरालाई हेरचाहको लागि हागारको जिम्मा दिइरहेको छु।" नाटकलाई पुन: सुरु गर्नुहोस्।</w:t>
      </w:r>
    </w:p>
    <w:p>
      <w:pPr/>
      <w:r>
        <w:rPr>
          <w:lang w:val="ne_NP" w:bidi="ne_NP"/>
        </w:rPr>
      </w:r>
      <w:r>
        <w:rPr>
          <w:lang w:val="ne_NP" w:bidi="ne_NP"/>
        </w:rPr>
        <w:t>हागार मरुभूमिमा भट्किन्छिन्। जब उनीसँग पानी सकिन्छ, उनले इश्माएललाई झाडीको छायामा राख्छिन् र केही टाढा बस्छिन्, किनभने उनले मनमनै सोच्छिन्, "म यो बालक मरेको हेर्न चाहँदिन।" हागार रुन थाल्छिन्।</w:t>
      </w:r>
    </w:p>
    <w:p>
      <w:pPr/>
      <w:r>
        <w:rPr>
          <w:lang w:val="ne_NP" w:bidi="ne_NP"/>
        </w:rPr>
      </w:r>
      <w:r>
        <w:rPr>
          <w:lang w:val="ne_NP" w:bidi="ne_NP"/>
        </w:rPr>
        <w:t>नाटकलाई केहि छिन रोक्नुहोस। हागारको भूमिका खेल्ने व्यक्तिलाई सोध्नुहोस्, "तपाईं के महसुस गर्दै हुनुहुन्छ वा के सोचिरहनुभएको छ?" ती व्यक्तिले यस्ता कुराहरू जवाफ दिन सक्छन्, "म शोकले व्याकुल छु," वा "म मेरो छोरालाई मरिरहेको हेर्न सक्दिन, मलाई धेरै पीडा भइरहेको छ।" नाटकलाई पुन: सुरु गर्नुहोस्।</w:t>
      </w:r>
    </w:p>
    <w:p>
      <w:pPr/>
      <w:r>
        <w:rPr>
          <w:lang w:val="ne_NP" w:bidi="ne_NP"/>
        </w:rPr>
      </w:r>
      <w:r>
        <w:rPr>
          <w:lang w:val="ne_NP" w:bidi="ne_NP"/>
        </w:rPr>
        <w:t>परमेश्वरले केटा रोएको सुन्नुहुन्छ। परमेश्वरको स्वर्गदूतले स्वर्गबाट हागारलाई बोलाउनुभयो, "हागार, के भयो? नडराउ। मैले त्यहाँ पल्टिरहेको केटा रोइरहेको सुनेको छु। गएर केटालाई उठ्न मद्दत गर, र उसलाई सान्त्वना देऊ। म उसलाई एउटा ठूलो राष्ट्रको मूलपुरुष बनाउनेछु।" त्यसपछि परमेश्वरले हागारलाई नजिकै पानीको कुवा देख्न मद्दत गर्नुभयो। त्यसैले हागार गएर आफ्नो भाँडो पानीले भरिन्, र केटालाई पिउन दिइन्।</w:t>
      </w:r>
    </w:p>
    <w:p>
      <w:pPr/>
      <w:r>
        <w:rPr>
          <w:lang w:val="ne_NP" w:bidi="ne_NP"/>
        </w:rPr>
      </w:r>
      <w:r>
        <w:rPr>
          <w:lang w:val="ne_NP" w:bidi="ne_NP"/>
        </w:rPr>
        <w:t>हागारको भूमिका खेल्ने व्यक्तिलाई सोध्नुहोस्, "तपाईं के महसुस गर्दै हुनुहुन्छ वा के सोचिरहनुभएको छ?" ती व्यक्तिले यस्ता कुराहरू जवाफ दिन सक्छन्, "परमेश्वरले मेरो छोराको कुरा सुनुभयो र मेरो छोराको जीवन बचाउनुभएकोमा म कृतज्ञ छु," वा "अघिल्लो पटक म मरुभूमिमा भौंतारिँदा जस्तै परमेश्वरले फेरि मेरो कुरा सुन्नुभएकोमा म अचम्मित छु," वा "मेरो छोरा मर्ला कि भन्ने डर मलाई अब छैन।" नाटक समाप्त गर्नुहोस्।</w:t>
      </w:r>
    </w:p>
    <w:p>
      <w:pPr/>
      <w:r>
        <w:rPr>
          <w:lang w:val="ne_NP" w:bidi="ne_NP"/>
        </w:rPr>
      </w:r>
      <w:r>
        <w:rPr>
          <w:lang w:val="ne_NP" w:bidi="ne_NP"/>
        </w:rPr>
        <w:t>परमेश्वर इश्माएलसँग हुनुहुन्थ्यो। इश्माएल हुर्किए र धनुर्धारी बने। हागारले इश्माएलका लागि मिश्रबाट पत्नी जुटाइन्।</w:t>
      </w:r>
      <w:r>
        <w:rPr>
          <w:lang w:val="ne_NP" w:bidi="ne_NP"/>
        </w:rPr>
      </w:r>
    </w:p>
    <w:p>
      <w:pPr>
        <w:pStyle w:val="Heading3"/>
      </w:pPr>
      <w:r>
        <w:rPr>
          <w:lang w:val="ne_NP" w:bidi="ne_NP"/>
        </w:rPr>
        <w:t>Step 5</w:t>
      </w:r>
    </w:p>
    <w:p>
      <w:pPr/>
      <w:r>
        <w:rPr>
          <w:lang w:val="ne_NP" w:bidi="ne_NP"/>
        </w:rPr>
      </w:r>
      <w:r>
        <w:rPr>
          <w:lang w:val="ne_NP" w:bidi="ne_NP"/>
        </w:rPr>
        <w:t>सबैभन्दा सजिलोसँग बुझिने अनुवादमा उत्पत्ति २१:१–२१ को श्रव्य संस्करण सुन्नुहोस्।</w:t>
      </w:r>
    </w:p>
    <w:p>
      <w:pPr/>
      <w:r>
        <w:rPr>
          <w:lang w:val="ne_NP" w:bidi="ne_NP"/>
        </w:rPr>
      </w:r>
      <w:r>
        <w:rPr>
          <w:lang w:val="ne_NP" w:bidi="ne_NP"/>
        </w:rPr>
        <w:t>यस कदममा, समुहले यस खण्‍डमा भएको शब्‍दहरू र मूख्‍य शब्‍दहरूमाथि छलफल गर्नेछन्।</w:t>
      </w:r>
    </w:p>
    <w:p>
      <w:pPr/>
      <w:r>
        <w:rPr>
          <w:lang w:val="ne_NP" w:bidi="ne_NP"/>
        </w:rPr>
      </w:r>
      <w:r>
        <w:rPr>
          <w:b/>
          <w:lang w:val="ne_NP" w:bidi="ne_NP"/>
        </w:rPr>
        <w:t>याहवे</w:t>
      </w:r>
      <w:r>
        <w:rPr>
          <w:lang w:val="ne_NP" w:bidi="ne_NP"/>
        </w:rPr>
        <w:t xml:space="preserve">ले आफूले भन्नुभएझैँ सारालाई भेट्नुभयो, र याहवेले साराका लागि आफूले प्रतिज्ञा गर्नुभएको कुरा ठ्याक्कै त्यही गर्नुभयो। यहाँ, कथाले परमेश्वरको व्यक्तिगत नाम याहवेको प्रयोग गर्दछ। यस कथामा परमेश्वरका लागि यो नाम एक पटक मात्र प्रयोग गरिएको छ। परमेश्वरका अन्य सन्दर्भहरूमा परमेश्वरका लागि सामान्य शब्द प्रयोग गरिन्छ। थप जानकारीको लागि मुख्य शब्दावलीमा </w:t>
      </w:r>
      <w:r>
        <w:rPr>
          <w:lang w:val="ne_NP" w:bidi="ne_NP"/>
        </w:rPr>
        <w:t>याहवे</w:t>
      </w:r>
      <w:r>
        <w:rPr>
          <w:lang w:val="ne_NP" w:bidi="ne_NP"/>
        </w:rPr>
        <w:t xml:space="preserve"> र </w:t>
      </w:r>
      <w:r>
        <w:rPr>
          <w:lang w:val="ne_NP" w:bidi="ne_NP"/>
        </w:rPr>
        <w:t>परमेश्वर</w:t>
      </w:r>
      <w:r>
        <w:rPr>
          <w:lang w:val="ne_NP" w:bidi="ne_NP"/>
        </w:rPr>
        <w:t xml:space="preserve"> हेर्नुहोस्। तपाईंले अघिल्लो खण्डहरूमा याहवे र परमेश्वरका लागि जुन शब्दहरू प्रयोग गर्नुभएको थियो, तिनै शब्दहरू प्रयोग गर्नुहोस्।</w:t>
      </w:r>
    </w:p>
    <w:p>
      <w:pPr/>
      <w:r>
        <w:rPr>
          <w:lang w:val="ne_NP" w:bidi="ne_NP"/>
        </w:rPr>
      </w:r>
      <w:r>
        <w:rPr>
          <w:lang w:val="ne_NP" w:bidi="ne_NP"/>
        </w:rPr>
        <w:t xml:space="preserve">अब्राहाम वृद्ध हुँदा सारा गर्भवती भइन् र अब्राहामका लागि एउटा छोरालाई जन्म दिइन्। परमेश्वरले भन्नुभएको ठ्याक्कै त्यही समयमा उनले बच्चा जन्माइन्। अब्राहामले बच्चाको नाम </w:t>
      </w:r>
      <w:r>
        <w:rPr>
          <w:b/>
          <w:lang w:val="ne_NP" w:bidi="ne_NP"/>
        </w:rPr>
        <w:t>इसहाक</w:t>
      </w:r>
      <w:r>
        <w:rPr>
          <w:lang w:val="ne_NP" w:bidi="ne_NP"/>
        </w:rPr>
        <w:t xml:space="preserve"> राखे। इसहाकको अर्थ "उनी हाँस्छन्"</w:t>
      </w:r>
    </w:p>
    <w:p>
      <w:pPr/>
      <w:r>
        <w:rPr>
          <w:lang w:val="ne_NP" w:bidi="ne_NP"/>
        </w:rPr>
      </w:r>
      <w:r>
        <w:rPr>
          <w:lang w:val="ne_NP" w:bidi="ne_NP"/>
        </w:rPr>
        <w:t xml:space="preserve">परमेश्वरले उनलाई आज्ञा दिनुभएअनुसार नै अब्राहामले इसहाक आठ दिनको हुँदा </w:t>
      </w:r>
      <w:r>
        <w:rPr>
          <w:b/>
          <w:lang w:val="ne_NP" w:bidi="ne_NP"/>
        </w:rPr>
        <w:t>खतना</w:t>
      </w:r>
      <w:r>
        <w:rPr>
          <w:lang w:val="ne_NP" w:bidi="ne_NP"/>
        </w:rPr>
        <w:t xml:space="preserve"> गरे। तपाईंले अघिल्लो खण्डहरूमा खतनाको लागि जुन शब्द प्रयोग गर्नुभएको थियो त्यही शब्द प्रयोग गर्नुहोस्, र सम्झनुहोस् कि </w:t>
      </w:r>
      <w:r>
        <w:rPr>
          <w:lang w:val="ne_NP" w:bidi="ne_NP"/>
        </w:rPr>
        <w:t>खतना</w:t>
      </w:r>
      <w:r>
        <w:rPr>
          <w:lang w:val="ne_NP" w:bidi="ne_NP"/>
        </w:rPr>
        <w:t xml:space="preserve"> मुख्य शब्दावलीमा छ।</w:t>
      </w:r>
    </w:p>
    <w:p>
      <w:pPr/>
      <w:r>
        <w:rPr>
          <w:lang w:val="ne_NP" w:bidi="ne_NP"/>
        </w:rPr>
      </w:r>
      <w:r>
        <w:rPr>
          <w:lang w:val="ne_NP" w:bidi="ne_NP"/>
        </w:rPr>
        <w:t xml:space="preserve">इसहाक बढे। जब उनको </w:t>
      </w:r>
      <w:r>
        <w:rPr>
          <w:b/>
          <w:lang w:val="ne_NP" w:bidi="ne_NP"/>
        </w:rPr>
        <w:t>दूध छुटाइएको</w:t>
      </w:r>
      <w:r>
        <w:rPr>
          <w:lang w:val="ne_NP" w:bidi="ne_NP"/>
        </w:rPr>
        <w:t xml:space="preserve"> थियो, तब अब्राहामले उत्सव मनाउन एउटा ठूलो भोज दिए। "दूध छुटाएको" को अर्थ इसहाकले साराको दूध पिउन छोडेर ठोस खाना खान थाले।</w:t>
      </w:r>
    </w:p>
    <w:p>
      <w:pPr/>
      <w:r>
        <w:rPr>
          <w:lang w:val="ne_NP" w:bidi="ne_NP"/>
        </w:rPr>
      </w:r>
      <w:r>
        <w:rPr>
          <w:lang w:val="ne_NP" w:bidi="ne_NP"/>
        </w:rPr>
        <w:t xml:space="preserve">तर साराले हागारका छोरा इश्माएलले इसहाकलाई खिसी गरिरहेको देखिन्। त्यसैले साराले अब्राहामलाई भनिन्, "यो कमारी र उसको छोरालाई निकाली दिनुहोस्, किनभने यस कमारीको छोरा मेरो छोरा इसहाकसँगै </w:t>
      </w:r>
      <w:r>
        <w:rPr>
          <w:b/>
          <w:lang w:val="ne_NP" w:bidi="ne_NP"/>
        </w:rPr>
        <w:t>उत्तराधिकारी</w:t>
      </w:r>
      <w:r>
        <w:rPr>
          <w:lang w:val="ne_NP" w:bidi="ne_NP"/>
        </w:rPr>
        <w:t xml:space="preserve"> हुने छैन।" उत्तराधिकारी भनेको बुबाको मृत्युपछि बुबाको सम्पत्तिको एउटा भाग अर्थात् </w:t>
      </w:r>
      <w:r>
        <w:rPr>
          <w:b/>
          <w:lang w:val="ne_NP" w:bidi="ne_NP"/>
        </w:rPr>
        <w:t>अंश</w:t>
      </w:r>
      <w:r>
        <w:rPr>
          <w:lang w:val="ne_NP" w:bidi="ne_NP"/>
        </w:rPr>
        <w:t xml:space="preserve"> पाउने सन्तान हो।</w:t>
      </w:r>
    </w:p>
    <w:p>
      <w:pPr/>
      <w:r>
        <w:rPr>
          <w:lang w:val="ne_NP" w:bidi="ne_NP"/>
        </w:rPr>
      </w:r>
      <w:r>
        <w:rPr>
          <w:lang w:val="ne_NP" w:bidi="ne_NP"/>
        </w:rPr>
        <w:t xml:space="preserve">यसले अब्राहामलाई दुःखी तुल्यायो किनभने इश्माएल उनका छोरा थिए। तर परमेश्वरले अब्राहामलाई भन्नुभयो, "केटा र आफ्नी दासीको कारणले चिन्तित नहोऊ। साराले तिमीलाई जे गर्न भन्छिन्, त्यही गर, किनभने म तिमीलाई इसहाकमार्फत मैले प्रतिज्ञा गरेका </w:t>
      </w:r>
      <w:r>
        <w:rPr>
          <w:b/>
          <w:lang w:val="ne_NP" w:bidi="ne_NP"/>
        </w:rPr>
        <w:t>सन्तानहरू</w:t>
      </w:r>
      <w:r>
        <w:rPr>
          <w:lang w:val="ne_NP" w:bidi="ne_NP"/>
        </w:rPr>
        <w:t xml:space="preserve"> दिनेछु।" सन्तानहरू भन्नाले इसहाकका सन्तानहरू, तिनीहरूका सन्तानहरू र इसहाकलाई आफ्नो पुर्खा ठान्ने सबैलाई बुझाउँछ।</w:t>
      </w:r>
    </w:p>
    <w:p>
      <w:pPr/>
      <w:r>
        <w:rPr>
          <w:lang w:val="ne_NP" w:bidi="ne_NP"/>
        </w:rPr>
      </w:r>
      <w:r>
        <w:rPr>
          <w:lang w:val="ne_NP" w:bidi="ne_NP"/>
        </w:rPr>
        <w:t xml:space="preserve">परमेश्वरले अझै भन्नुभयो, "र म तिम्रो कमारीको छोराबाट पनि धेरै सन्तानहरू उत्पन्न गराउनेछु जसले एउटा ठूलो </w:t>
      </w:r>
      <w:r>
        <w:rPr>
          <w:b/>
          <w:lang w:val="ne_NP" w:bidi="ne_NP"/>
        </w:rPr>
        <w:t>राष्ट्र</w:t>
      </w:r>
      <w:r>
        <w:rPr>
          <w:lang w:val="ne_NP" w:bidi="ne_NP"/>
        </w:rPr>
        <w:t xml:space="preserve"> बनाउनेछन्, किनभने ऊ पनि तिम्रो छोरा हो।" "राष्ट्र" ले एउटै भाषा र सरकार भएका मानिसहरूको समूहलाई बुझाउँछ। थप जानकारीको लागि मुख्य शब्दावलीमा </w:t>
      </w:r>
      <w:r>
        <w:rPr>
          <w:lang w:val="ne_NP" w:bidi="ne_NP"/>
        </w:rPr>
        <w:t>राष्ट्र</w:t>
      </w:r>
      <w:r>
        <w:rPr>
          <w:lang w:val="ne_NP" w:bidi="ne_NP"/>
        </w:rPr>
        <w:t xml:space="preserve"> हेर्नुहोस्। तपाईंले अघिल्लो खण्डहरूमा प्रयोग गर्नुभएको शब्द नै राष्ट्रका लागि प्रयोग गर्नुहोस्।</w:t>
      </w:r>
    </w:p>
    <w:p>
      <w:pPr/>
      <w:r>
        <w:rPr>
          <w:lang w:val="ne_NP" w:bidi="ne_NP"/>
        </w:rPr>
      </w:r>
      <w:r>
        <w:rPr>
          <w:lang w:val="ne_NP" w:bidi="ne_NP"/>
        </w:rPr>
        <w:t>त्यसैले अब्राहाम अर्को बिहान सवेरै उठे। उनले खाना र पानी तयार गरे, ती हागारलाई दिए, र उनलाई टाढा पठाए। हागार मरुभूमिमा भड्किन्। जब उनीसँग भएको पानी सकियो, हागारले आफ्नो छोरालाई एउटा झाडीमुनि राखिन् र रुन थालिन्।</w:t>
      </w:r>
    </w:p>
    <w:p>
      <w:pPr/>
      <w:r>
        <w:rPr>
          <w:lang w:val="ne_NP" w:bidi="ne_NP"/>
        </w:rPr>
      </w:r>
      <w:r>
        <w:rPr>
          <w:lang w:val="ne_NP" w:bidi="ne_NP"/>
        </w:rPr>
        <w:t xml:space="preserve">परमेश्वरले केटा कराएको सुने, र </w:t>
      </w:r>
      <w:r>
        <w:rPr>
          <w:b/>
          <w:lang w:val="ne_NP" w:bidi="ne_NP"/>
        </w:rPr>
        <w:t>परमेश्वरका स्वर्गदूतले</w:t>
      </w:r>
      <w:r>
        <w:rPr>
          <w:lang w:val="ne_NP" w:bidi="ne_NP"/>
        </w:rPr>
        <w:t xml:space="preserve"> </w:t>
      </w:r>
      <w:r>
        <w:rPr>
          <w:b/>
          <w:lang w:val="ne_NP" w:bidi="ne_NP"/>
        </w:rPr>
        <w:t>स्वर्गबाट</w:t>
      </w:r>
      <w:r>
        <w:rPr>
          <w:lang w:val="ne_NP" w:bidi="ne_NP"/>
        </w:rPr>
        <w:t xml:space="preserve"> हागारलाई बोलाए। अन्य ठाउँहरूमा यस स्वर्गदूतलाई याहवेका स्वर्गदूत, परमप्रभुका स्वर्गदूत भनिन्छ, र यसले एउटै कुरालाई बुझाउँछ। </w:t>
      </w:r>
      <w:r>
        <w:rPr>
          <w:b/>
          <w:lang w:val="ne_NP" w:bidi="ne_NP"/>
        </w:rPr>
        <w:t>परमेश्वरको स्वर्गदूत</w:t>
      </w:r>
      <w:r>
        <w:rPr>
          <w:lang w:val="ne_NP" w:bidi="ne_NP"/>
        </w:rPr>
        <w:t xml:space="preserve"> वा </w:t>
      </w:r>
      <w:r>
        <w:rPr>
          <w:b/>
          <w:lang w:val="ne_NP" w:bidi="ne_NP"/>
        </w:rPr>
        <w:t>याहवेका स्वर्गदूत</w:t>
      </w:r>
      <w:r>
        <w:rPr>
          <w:lang w:val="ne_NP" w:bidi="ne_NP"/>
        </w:rPr>
        <w:t xml:space="preserve"> भन्नाले प्रायः परमेश्वर मानव रूपमा कसैकहाँ देखा पर्नुलाई बुझाउँछ। यहाँ, यसले सायद हागारसँग कुरा गर्नुभएको परमेश्वर आफैलाई बुझाउँछ। स्वर्ग एउटा यस्तो ठाउँ हो जहाँ परमेश्वर र उहाँका स्वर्गदूतहरू बसोबास गर्छन्। थप जानकारीको लागि मुख्य शब्दावलीमा </w:t>
      </w:r>
      <w:r>
        <w:rPr>
          <w:lang w:val="ne_NP" w:bidi="ne_NP"/>
        </w:rPr>
        <w:t>स्वर्ग</w:t>
      </w:r>
      <w:r>
        <w:rPr>
          <w:lang w:val="ne_NP" w:bidi="ne_NP"/>
        </w:rPr>
        <w:t xml:space="preserve"> र </w:t>
      </w:r>
      <w:r>
        <w:rPr>
          <w:lang w:val="ne_NP" w:bidi="ne_NP"/>
        </w:rPr>
        <w:t>प्रभुका स्वर्गदूत</w:t>
      </w:r>
      <w:r>
        <w:rPr>
          <w:lang w:val="ne_NP" w:bidi="ne_NP"/>
        </w:rPr>
        <w:t xml:space="preserve"> वा </w:t>
      </w:r>
      <w:r>
        <w:rPr>
          <w:lang w:val="ne_NP" w:bidi="ne_NP"/>
        </w:rPr>
        <w:t>याहवेका स्वर्गदूत</w:t>
      </w:r>
      <w:r>
        <w:rPr>
          <w:lang w:val="ne_NP" w:bidi="ne_NP"/>
        </w:rPr>
        <w:t xml:space="preserve"> हेर्नुहोस्। तपाईंले अघिल्लो खण्डहरूमा प्रयोग गर्नुभएको स्वर्ग र याहवेका स्वर्गदूतका लागि त्यही शब्दहरू प्रयोग गर्नुहोस्। तपाईं यस खण्डमा </w:t>
      </w:r>
      <w:r>
        <w:rPr>
          <w:b/>
          <w:lang w:val="ne_NP" w:bidi="ne_NP"/>
        </w:rPr>
        <w:t>परमेश्वर</w:t>
      </w:r>
      <w:r>
        <w:rPr>
          <w:lang w:val="ne_NP" w:bidi="ne_NP"/>
        </w:rPr>
        <w:t xml:space="preserve"> भन्ने सामान्य शब्दको सट्टा </w:t>
      </w:r>
      <w:r>
        <w:rPr>
          <w:b/>
          <w:lang w:val="ne_NP" w:bidi="ne_NP"/>
        </w:rPr>
        <w:t>याहवे</w:t>
      </w:r>
      <w:r>
        <w:rPr>
          <w:lang w:val="ne_NP" w:bidi="ne_NP"/>
        </w:rPr>
        <w:t>को नाम प्रयोग गर्न रोज्न सक्नुहुन्छ।</w:t>
      </w:r>
    </w:p>
    <w:p>
      <w:pPr/>
      <w:r>
        <w:rPr>
          <w:lang w:val="ne_NP" w:bidi="ne_NP"/>
        </w:rPr>
      </w:r>
      <w:r>
        <w:rPr>
          <w:lang w:val="ne_NP" w:bidi="ne_NP"/>
        </w:rPr>
        <w:t xml:space="preserve">हागारले आफ्नो पानीको भाँडो पानीले भरिन् र केटालाई पिउन दिइन्। र परमेश्वरले इश्माएल हुर्किँदै गर्दा उनको रक्षा गर्नुभयो। इश्माएल मरुभूमिमा बसोबास गर्थे र एक कुशल </w:t>
      </w:r>
      <w:r>
        <w:rPr>
          <w:b/>
          <w:lang w:val="ne_NP" w:bidi="ne_NP"/>
        </w:rPr>
        <w:t>धनुर्धारी</w:t>
      </w:r>
      <w:r>
        <w:rPr>
          <w:lang w:val="ne_NP" w:bidi="ne_NP"/>
        </w:rPr>
        <w:t xml:space="preserve"> भए। "धनुर्धारी" ले शिकार गर्न वा लड्नका लागि धनुष र बाण प्रहार गर्न सक्ने व्यक्तिलाई बुझाउँछ।</w:t>
      </w:r>
    </w:p>
    <w:p>
      <w:pPr/>
      <w:r>
        <w:rPr>
          <w:lang w:val="ne_NP" w:bidi="ne_NP"/>
        </w:rPr>
      </w:r>
      <w:r>
        <w:rPr>
          <w:lang w:val="ne_NP" w:bidi="ne_NP"/>
        </w:rPr>
        <w:t>इश्माएल पारानको मरुभूमिमा बसोबास गर्थे, र हागारले उनका लागि मिश्रबाट पत्नी रोजिन्।</w:t>
      </w:r>
      <w:r>
        <w:rPr>
          <w:lang w:val="ne_NP" w:bidi="ne_NP"/>
        </w:rPr>
      </w:r>
    </w:p>
    <w:p>
      <w:pPr>
        <w:pStyle w:val="Heading3"/>
      </w:pPr>
      <w:r>
        <w:rPr>
          <w:lang w:val="ne_NP" w:bidi="ne_NP"/>
        </w:rPr>
        <w:t>Step 6</w:t>
      </w:r>
    </w:p>
    <w:p>
      <w:pPr/>
      <w:r>
        <w:rPr>
          <w:lang w:val="ne_NP" w:bidi="ne_NP"/>
        </w:rPr>
      </w:r>
      <w:r>
        <w:rPr>
          <w:lang w:val="ne_NP" w:bidi="ne_NP"/>
        </w:rPr>
        <w:t>अनुवादलाई सजिलोसँग बुझ्न यस खण्डको श्रव्य संस्करण सुन्‍नुहोस्।</w:t>
      </w:r>
    </w:p>
    <w:p>
      <w:pPr/>
      <w:r>
        <w:rPr>
          <w:lang w:val="ne_NP" w:bidi="ne_NP"/>
        </w:rPr>
      </w:r>
      <w:r>
        <w:rPr>
          <w:lang w:val="ne_NP" w:bidi="ne_NP"/>
        </w:rPr>
        <w:t>यस सत्रमा, एउटा समूहको रूपमा तपाईंको आफ्नै भाषामा खण्डलाई पुन: भन्न लगाउनुहोस्।</w:t>
      </w:r>
    </w:p>
    <w:p>
      <w:pPr/>
      <w:r>
        <w:rPr>
          <w:lang w:val="ne_NP" w:bidi="ne_NP"/>
        </w:rPr>
      </w:r>
      <w:r>
        <w:rPr>
          <w:lang w:val="ne_NP" w:bidi="ne_NP"/>
        </w:rPr>
        <w:t>पहिला, सम्पूर्ण समूहले खण्डलाई तपाईंको आफ्नै भाषामा बताउन अभ्यास गर्नुपर्छ। तपाईंले अघिल्लो चरणहरूमा निर्णय गर्नुभएको कुराहरू जस्तै कालक्रम, शब्दहरू, वाक्यांशहरू, भावनाहरू, वा तपाईंले छलफल गर्नुभएको अन्य कुराहरू यसमा समावेश गर्नलाई सम्झनुहोस्।</w:t>
      </w:r>
    </w:p>
    <w:p>
      <w:pPr/>
      <w:r>
        <w:rPr>
          <w:lang w:val="ne_NP" w:bidi="ne_NP"/>
        </w:rPr>
      </w:r>
      <w:r>
        <w:rPr>
          <w:lang w:val="ne_NP" w:bidi="ne_NP"/>
        </w:rPr>
        <w:t xml:space="preserve">एउटा समूहको सदस्यले खण्डका केही वाक्यहरू भन्नुपर्छ र रोकिनु पर्छ। समूहको अर्को सदस्यले खण्डको अर्को भाग भन्नु पर्छ र रोकिनु पर्छ। समूहले सम्पूर्ण खण्डलाई पुन: नभन्दासम्म यो गर्नुहोस्। यस चरणमा समूहका सदस्यहरूले एक अर्कालाई सच्याउन सक्छन्। अडियो रोक्‍नुहोस्। </w:t>
      </w:r>
    </w:p>
    <w:p>
      <w:pPr/>
      <w:r>
        <w:rPr>
          <w:lang w:val="ne_NP" w:bidi="ne_NP"/>
        </w:rPr>
      </w:r>
      <w:r>
        <w:rPr>
          <w:lang w:val="ne_NP" w:bidi="ne_NP"/>
        </w:rPr>
        <w:t xml:space="preserve">अर्को पटक, समूहको प्रत्येक सदस्यले कम्तिमा पनि एकचोटि सम्पूर्ण खण्डलाई नरोकी भन्नुपर्छ। समूहको सदस्यले खण्डलाई सम्झन मद्दत गर्न कुनैपनि वस्तुहरू, चालहरू, वा तिनीहरूको स्टोरीबोर्ड प्रयोग गर्न सक्छन्। अडियो रोक्‍नुहोस्। </w:t>
      </w:r>
    </w:p>
    <w:p>
      <w:pPr/>
      <w:r>
        <w:rPr>
          <w:lang w:val="ne_NP" w:bidi="ne_NP"/>
        </w:rPr>
      </w:r>
      <w:r>
        <w:rPr>
          <w:lang w:val="ne_NP" w:bidi="ne_NP"/>
        </w:rPr>
        <w:t xml:space="preserve">त्यसपछि, तपाईंलाई सबैभन्दा बढी मनपरेको खण्डको संस्करण कस्को हो समूहले निर्णय गर्न सक्छ। तपाईंलाई समूहको एउटा सदस्यले एउटा दृश्य बताएको तरिका मनपर्यो तर अर्को दृश्य अर्कै सदस्यले बताएको तरिका मनपर्यो भनेर तपाई निर्णय गर्न सक्नु हुन्छ। अडियो रोक्‍नुहोस्। </w:t>
      </w:r>
    </w:p>
    <w:p>
      <w:pPr/>
      <w:r>
        <w:rPr>
          <w:lang w:val="ne_NP" w:bidi="ne_NP"/>
        </w:rPr>
      </w:r>
      <w:r>
        <w:rPr>
          <w:lang w:val="ne_NP" w:bidi="ne_NP"/>
        </w:rPr>
        <w:t>अन्तमा, समूहले सबैजना सहमत हुने खण्डको अन्तिम संस्करणलाई सँगै राख्न सक्छन्। समूहको प्रत्येक सदस्यले यस खण्डको अन्तिम संस्करण सुनाउने अभ्यास गर्नुपर्छ।</w:t>
      </w:r>
      <w:r>
        <w:rPr>
          <w:lang w:val="ne_NP" w:bidi="ne_NP"/>
        </w:rPr>
      </w:r>
      <w:r>
        <w:rPr>
          <w:lang w:val="ne_NP" w:bidi="ne_NP"/>
        </w:rPr>
      </w:r>
    </w:p>
    <w:p>
      <w:pPr/>
      <w:r>
        <w:rPr>
          <w:lang w:val="ne_NP" w:bidi="ne_NP"/>
        </w:rPr>
      </w:r>
    </w:p>
    <w:p>
      <w:pPr>
        <w:pStyle w:val="Heading2"/>
      </w:pPr>
      <w:r>
        <w:rPr>
          <w:lang w:val="ne_NP" w:bidi="ne_NP"/>
        </w:rPr>
        <w:t>Genesis 21:22–34</w:t>
      </w:r>
      <w:r>
        <w:rPr>
          <w:lang w:val="ne_NP" w:bidi="ne_NP"/>
        </w:rPr>
      </w:r>
    </w:p>
    <w:p>
      <w:pPr>
        <w:pStyle w:val="Heading3"/>
      </w:pPr>
      <w:r>
        <w:rPr>
          <w:lang w:val="ne_NP" w:bidi="ne_NP"/>
        </w:rPr>
        <w:t>Step 1</w:t>
      </w:r>
    </w:p>
    <w:p>
      <w:pPr/>
      <w:r>
        <w:rPr>
          <w:lang w:val="ne_NP" w:bidi="ne_NP"/>
        </w:rPr>
      </w:r>
      <w:r>
        <w:rPr>
          <w:lang w:val="ne_NP" w:bidi="ne_NP"/>
        </w:rPr>
        <w:t>यस चरणमा, उत्पत्ति २१:२२–३४ सुन्नुहोस् र यसलाई आफ्नो हृदयमा राख्नुहोस्। सम्भव भएमा तीन फरक अनुवादहरूमा उत्पत्ति २१:२२–३४ को श्रव्य संस्करण तीन पटक सुन्नुहोस्। त्यसपछि, समूहमा तलको प्रश्‍नहरू छलफल गर्नुहोस्।</w:t>
      </w:r>
    </w:p>
    <w:p>
      <w:pPr>
        <w:pStyle w:val="ListBullet"/>
        <w:spacing w:line="240" w:lineRule="auto"/>
        <w:ind w:left="720"/>
      </w:pPr>
      <w:r>
        <w:rPr>
          <w:lang w:val="ne_NP" w:bidi="ne_NP"/>
        </w:rPr>
      </w:r>
      <w:r>
        <w:rPr>
          <w:lang w:val="ne_NP" w:bidi="ne_NP"/>
        </w:rPr>
        <w:t>यो खण्डमा तपाईंलाई के मन पर्‍यो?</w:t>
      </w:r>
    </w:p>
    <w:p>
      <w:pPr>
        <w:pStyle w:val="ListBullet"/>
        <w:spacing w:line="240" w:lineRule="auto"/>
        <w:ind w:left="720"/>
      </w:pPr>
      <w:r>
        <w:rPr>
          <w:lang w:val="ne_NP" w:bidi="ne_NP"/>
        </w:rPr>
      </w:r>
      <w:r>
        <w:rPr>
          <w:lang w:val="ne_NP" w:bidi="ne_NP"/>
        </w:rPr>
        <w:t>यो खण्डमा तपाईलाई कुन कुरा मन परेन वा बुझ्‍नुभएन?</w:t>
      </w:r>
    </w:p>
    <w:p>
      <w:pPr>
        <w:pStyle w:val="ListBullet"/>
        <w:spacing w:line="240" w:lineRule="auto"/>
        <w:ind w:left="720"/>
      </w:pPr>
      <w:r>
        <w:rPr>
          <w:lang w:val="ne_NP" w:bidi="ne_NP"/>
        </w:rPr>
      </w:r>
      <w:r>
        <w:rPr>
          <w:lang w:val="ne_NP" w:bidi="ne_NP"/>
        </w:rPr>
        <w:t>यो खण्डले हामीलाई परमेश्वरको बारेमा के बताउँछ?</w:t>
      </w:r>
    </w:p>
    <w:p>
      <w:pPr>
        <w:pStyle w:val="ListBullet"/>
        <w:spacing w:line="240" w:lineRule="auto"/>
        <w:ind w:left="720"/>
      </w:pPr>
      <w:r>
        <w:rPr>
          <w:lang w:val="ne_NP" w:bidi="ne_NP"/>
        </w:rPr>
      </w:r>
      <w:r>
        <w:rPr>
          <w:lang w:val="ne_NP" w:bidi="ne_NP"/>
        </w:rPr>
        <w:t>यो खण्डले मानिसबारे हामीलाई के भन्दछ?</w:t>
      </w:r>
    </w:p>
    <w:p>
      <w:pPr>
        <w:pStyle w:val="ListBullet"/>
        <w:spacing w:line="240" w:lineRule="auto"/>
        <w:ind w:left="720"/>
      </w:pPr>
      <w:r>
        <w:rPr>
          <w:lang w:val="ne_NP" w:bidi="ne_NP"/>
        </w:rPr>
      </w:r>
      <w:r>
        <w:rPr>
          <w:lang w:val="ne_NP" w:bidi="ne_NP"/>
        </w:rPr>
        <w:t>यो खण्डले कसरी हाम्रो दैनिक जीवनलाई प्रभाव पार्छ?</w:t>
      </w:r>
    </w:p>
    <w:p>
      <w:pPr>
        <w:pStyle w:val="ListBullet"/>
        <w:spacing w:line="240" w:lineRule="auto"/>
        <w:ind w:left="720"/>
      </w:pPr>
      <w:r>
        <w:rPr>
          <w:lang w:val="ne_NP" w:bidi="ne_NP"/>
        </w:rPr>
      </w:r>
      <w:r>
        <w:rPr>
          <w:lang w:val="ne_NP" w:bidi="ne_NP"/>
        </w:rPr>
        <w:t>यो खण्ड सुन्नु पर्ने तपाईंले चिन्नुभएको व्यक्ति को हुनुहुन्छ?</w:t>
      </w:r>
      <w:r>
        <w:rPr>
          <w:lang w:val="ne_NP" w:bidi="ne_NP"/>
        </w:rPr>
      </w:r>
    </w:p>
    <w:p>
      <w:pPr>
        <w:pStyle w:val="Heading3"/>
      </w:pPr>
      <w:r>
        <w:rPr>
          <w:lang w:val="ne_NP" w:bidi="ne_NP"/>
        </w:rPr>
        <w:t>Step 2</w:t>
      </w:r>
    </w:p>
    <w:p>
      <w:pPr/>
      <w:r>
        <w:rPr>
          <w:lang w:val="ne_NP" w:bidi="ne_NP"/>
        </w:rPr>
      </w:r>
      <w:r>
        <w:rPr>
          <w:lang w:val="ne_NP" w:bidi="ne_NP"/>
        </w:rPr>
        <w:t>सबैभन्दा सजिलोसँग बुझिने अनुवादमा उत्पत्ति २१:२२–३४ को श्रव्य संस्करण सुन्नुहोस्।</w:t>
      </w:r>
    </w:p>
    <w:p>
      <w:pPr/>
      <w:r>
        <w:rPr>
          <w:lang w:val="ne_NP" w:bidi="ne_NP"/>
        </w:rPr>
      </w:r>
      <w:r>
        <w:rPr>
          <w:lang w:val="ne_NP" w:bidi="ne_NP"/>
        </w:rPr>
        <w:t>यस कथामा अब्राहामले गरारका राजा अबीमेलेकसँग शान्ति सन्धि गरेका थिए, जुन क्षेत्रमा अब्राहाम बसोबास गर्थे। अघिल्लो कथामा, अब्राहामले अबीमेलेकसँग झूट बोलेर सारा आफ्नी पत्नी होइन, आफ्नी बहिनी हुन् भनी बताए। अबीमेलेकले सारालाई लिएर गए, त्यसैले परमेश्वर अबीमेलेककहाँ देखा पर्नुभयो र अब्राहामले अबीमेलेकका लागि प्रार्थना नगरेसम्म उनलाई र उनको घरका मानिसहरूलाई सन्तान हुनबाट रोक्नुभयो। यस कथामा, अबीमेलेकले अब्राहामसँग शान्ति सन्धि गर्छन्, र अब्राहाम अबीमेलेकको देशमा शान्तिमा बसोबास गर्छन्। परमेश्वरले अब्राहामलाई जमीन दिने आफ्नो प्रतिज्ञा पूरा गर्न सुरु गर्नुभएको यो एउटा तरिका हो।</w:t>
      </w:r>
    </w:p>
    <w:p>
      <w:pPr/>
      <w:r>
        <w:rPr>
          <w:lang w:val="ne_NP" w:bidi="ne_NP"/>
        </w:rPr>
      </w:r>
      <w:r>
        <w:rPr>
          <w:lang w:val="ne_NP" w:bidi="ne_NP"/>
        </w:rPr>
        <w:t>एक दिन गरारका राजा अबीमेलेक र अबीमेलेकको सेनाका कमान्डर फिकोल अब्राहामलाई भेट्न आए। फिकोल अबीमेलेकका पहरेदारको रूपमा अबीमेलेकसँग यात्रा गरेको हुन सक्छ, वा उनी अब्राहाम र अबीमेलेकबीचको करारको आधिकारिक साक्षी हुन सक्छन्।</w:t>
      </w:r>
    </w:p>
    <w:p>
      <w:pPr/>
      <w:r>
        <w:rPr>
          <w:lang w:val="ne_NP" w:bidi="ne_NP"/>
        </w:rPr>
      </w:r>
      <w:r>
        <w:rPr>
          <w:lang w:val="ne_NP" w:bidi="ne_NP"/>
        </w:rPr>
        <w:t>अबीमेलेकले अब्राहामलाई भने, "तिमीले गर्ने सबै कुरामा परमेश्वर तिम्रो साथमा हुनुहुन्छ।" "परमेश्वर तिम्रो साथ हुनुहुन्छ" भन्ने वाक्यांशले अब्राहामलाई मद्दत गर्नु, रक्षा गर्नु, र आशिष् दिनुलाई बुझाउँछ।</w:t>
      </w:r>
    </w:p>
    <w:p>
      <w:pPr/>
      <w:r>
        <w:rPr>
          <w:lang w:val="ne_NP" w:bidi="ne_NP"/>
        </w:rPr>
      </w:r>
      <w:r>
        <w:rPr>
          <w:lang w:val="ne_NP" w:bidi="ne_NP"/>
        </w:rPr>
        <w:t xml:space="preserve">यहाँ रोक्नुहोस् र समूहमा यो प्रश्नको छलफल गर्नुहोस्: तपाईं आफ्नो संस्कृतिमा आशिष्‌लाई कसरी वर्णन गर्नुहुन्छ? तपाईंको संस्कृतिमा, परमेश्वरले कसैलाई आशिष दिनुभएमा वा तिनीहरूसँग हुनुभएमा मानिसहरूले के सोच्छन्? अडियो रोक्‍नुहोस्। </w:t>
      </w:r>
    </w:p>
    <w:p>
      <w:pPr/>
      <w:r>
        <w:rPr>
          <w:lang w:val="ne_NP" w:bidi="ne_NP"/>
        </w:rPr>
      </w:r>
      <w:r>
        <w:rPr>
          <w:lang w:val="ne_NP" w:bidi="ne_NP"/>
        </w:rPr>
        <w:t>अबीमेलेकले जारी राखे, "म चाहन्छु कि तपाईंले परमेश्वरको सामु मसँग प्रतिज्ञा गर्नुहोस् कि तपाईंले मसँग, मेरा छोराछोरीहरूसँग वा मेरा कुनै पनि सन्तानहरूसँग गरिएको सम्झौता कहिल्यै भङ्ग गर्नुहुनेछैन।" "परमेश्वरको अगाडि" भन्ने वाक्यांशको अर्थ अबीमेलेकले अब्राहामलाई परमेश्वरको उपस्थितिमा एउटा प्रतिज्ञा गरून् भन्ने चाहन्थे भन्ने हो। यदि अब्राहामले आफ्नो प्रतिज्ञाको भाग पूरा गरेनन् भने परमेश्वरले अब्राहामलाई सजाय दिनुहुने थियो।</w:t>
      </w:r>
    </w:p>
    <w:p>
      <w:pPr/>
      <w:r>
        <w:rPr>
          <w:lang w:val="ne_NP" w:bidi="ne_NP"/>
        </w:rPr>
      </w:r>
      <w:r>
        <w:rPr>
          <w:lang w:val="ne_NP" w:bidi="ne_NP"/>
        </w:rPr>
        <w:t>अबीमेलेकले आफ्नो कुरा टुङ्ग्याउँदै भने, "म तिमीप्रति वफादार भएको छु, त्यसैले तिमी म र तिमी अहिले विदेशीको रूपमा बसोबास गरिरहेको यस देशप्रति वफादार हुनेछौ भनी मसित कसम खाऊ।" अबीमेलेकसँग अब्राहाम भन्दा बढी शक्ति भएको देखिन्छ किनभने अबीमेलेक राजा हुन्। यद्यपि, अबीमेलेकले जे भन्छन् त्यसले यो देखाउँछ कि अबीमेलेकले अब्राहामसँग शक्ति भएको देख्छन् किनभने परमेश्वर उनीसँग हुनुहुन्छ।</w:t>
      </w:r>
    </w:p>
    <w:p>
      <w:pPr/>
      <w:r>
        <w:rPr>
          <w:lang w:val="ne_NP" w:bidi="ne_NP"/>
        </w:rPr>
      </w:r>
      <w:r>
        <w:rPr>
          <w:lang w:val="ne_NP" w:bidi="ne_NP"/>
        </w:rPr>
        <w:t>अब्राहामले जवाफ दिए, "हो, म शपथ खान्छु!" शपथहरू मानिसहरूका बीचमा महत्त्वपूर्ण प्रतिज्ञाहरू थिए। मानिसहरू आफूले खाएको शपथ पूरा गर्न बाध्य हुन्थे।</w:t>
      </w:r>
    </w:p>
    <w:p>
      <w:pPr/>
      <w:r>
        <w:rPr>
          <w:lang w:val="ne_NP" w:bidi="ne_NP"/>
        </w:rPr>
      </w:r>
      <w:r>
        <w:rPr>
          <w:lang w:val="ne_NP" w:bidi="ne_NP"/>
        </w:rPr>
        <w:t>त्यसपछि अब्राहामले अबीमेलेकका नोकरहरूले अब्राहामका नोकरहरूबाट बलपूर्वक लिएको पानीको एउटा कुवाको बारेमा गुनासो गरे। त्यो कुवा केही समयअघि अबीमेलेकका नोकरहरूले कब्जा गरेका थिए। अबीमेलेकले जवाफ दिए, "मैले यसको बारेमा सुनेको पहिलो पटक हो।" यसको लागि को जिम्मेवार छ भन्ने कुरा मलाई थाहा छैन। तपाईंले पहिले यसको बारेमा कहिल्यै गुनासो गर्नुभएको थिएन।"</w:t>
      </w:r>
    </w:p>
    <w:p>
      <w:pPr/>
      <w:r>
        <w:rPr>
          <w:lang w:val="ne_NP" w:bidi="ne_NP"/>
        </w:rPr>
      </w:r>
      <w:r>
        <w:rPr>
          <w:lang w:val="ne_NP" w:bidi="ne_NP"/>
        </w:rPr>
        <w:t>त्यसपछि अब्राहामले अबीमेलेकलाई केही भेडाहरू र गाईहरू दिए, र तिनीहरूले सँगै एउटा करार गरे। अब्राहामले अबीमेलेकलाई दिएका उपहारहरू, अर्थात् भेडा र गाईहरूले, सायद तिनीहरूले एकसाथ करार गरेका थिए भन्ने कुरालाई जनाउँथ्यो। यो अब्राहाम र अबीमेलेकबीचको मित्रताको उपहार थियो। करार दुई मानिसहरू वा समूहहरूका बीचमा गरिएको स्थायी सम्झौता हो जसले शान्ति वा मित्रता स्थापित गर्छ। दुवै मानिसहरू यो सम्झौतामा विश्वासी हुन र एक अर्कासँग राम्रो सम्बन्धमा रहन सहमत छन्। करारहरू कानूनी सम्झौता भन्दा गहिरो हुन्छन् किनभने करारका लागि दुवै पक्षबाट वफादारीको आवश्यकता हुन्छ। यो करारले अबीमेलेक र अब्राहामबीचको मित्रताको सम्झौता देखाउँछ।</w:t>
      </w:r>
    </w:p>
    <w:p>
      <w:pPr/>
      <w:r>
        <w:rPr>
          <w:lang w:val="ne_NP" w:bidi="ne_NP"/>
        </w:rPr>
      </w:r>
      <w:r>
        <w:rPr>
          <w:lang w:val="ne_NP" w:bidi="ne_NP"/>
        </w:rPr>
        <w:t xml:space="preserve">यहाँ रोक्नुहोस् र समूहमा यो प्रश्नको छलफल गर्नुहोस्: तपाईंको संस्कृतिमा मानिसहरूले कसरी र कहिले यस्तै सम्झौताहरू गर्छन्? कसैले अब्राहाम र अबीमेलेकले जस्तै करार वा सम्झौता गर्दाको बारेमा एउटा कथा सुनाउनुहोस्। अडियो रोक्‍नुहोस्। </w:t>
      </w:r>
    </w:p>
    <w:p>
      <w:pPr/>
      <w:r>
        <w:rPr>
          <w:lang w:val="ne_NP" w:bidi="ne_NP"/>
        </w:rPr>
      </w:r>
      <w:r>
        <w:rPr>
          <w:lang w:val="ne_NP" w:bidi="ne_NP"/>
        </w:rPr>
        <w:t>तर अब्राहामले अरू सातवटा पाठीहरू पनि लिए, जुन साना भेडाहरू थिए, र तिनीहरूलाई छुट्टै राख्नुभयो। अबीमेलेकले सोधे, "तिमीले किन यी सातलाई अरूबाट अलग राखेका छौ?"</w:t>
      </w:r>
    </w:p>
    <w:p>
      <w:pPr/>
      <w:r>
        <w:rPr>
          <w:lang w:val="ne_NP" w:bidi="ne_NP"/>
        </w:rPr>
      </w:r>
      <w:r>
        <w:rPr>
          <w:lang w:val="ne_NP" w:bidi="ne_NP"/>
        </w:rPr>
        <w:t>अब्राहामले जवाफ दिए, "मैले यो कुवा खनेको हुँ भन्ने कुरामा तपाईं सहमत हुनुहुन्छ भनेर देखाउन कृपया यी सातवटा थुमाहरू स्वीकार गर्नुहोस्।" ती थुमाहरू स्वीकार गरेर, अबीमेलेकले तिनीहरूको वरिपरि भएका सबैलाई कुवा अब्राहामको हो भन्ने कुरामा आफू सहमत भएको देखाए।</w:t>
      </w:r>
    </w:p>
    <w:p>
      <w:pPr/>
      <w:r>
        <w:rPr>
          <w:lang w:val="ne_NP" w:bidi="ne_NP"/>
        </w:rPr>
      </w:r>
      <w:r>
        <w:rPr>
          <w:lang w:val="ne_NP" w:bidi="ne_NP"/>
        </w:rPr>
        <w:t>त्यसपछि अब्राहामले त्यो क्षेत्रको नाम बैर्शेबा राखे, जसको अर्थ "शपथको कुवा" वा "सातको कुवा" भन्ने हुन्छ। यसले तिनीहरूले त्यहाँ लिएको शपथ वा अब्राहामले उपहारको रूपमा दिएका सात थुमाहरूलाई बुझाउन सक्छ। प्रतिज्ञामा एउटा "शपथ" थपिन्छ ताकि मानिसहरूलाई थाहा होस् कि उनीहरूले आफ्नो सम्झौता पालन गर्नुपर्छ र यसलाई परिवर्तन गर्न सकिँदैन। शपथ बोल्ने व्यक्तिले आफ्नो प्रतिज्ञा पुरा नगरेमा परमेश्वरले आफूलाई दण्ड दिनुहोस् भनेर बिन्ती गर्छ।</w:t>
      </w:r>
    </w:p>
    <w:p>
      <w:pPr/>
      <w:r>
        <w:rPr>
          <w:lang w:val="ne_NP" w:bidi="ne_NP"/>
        </w:rPr>
      </w:r>
      <w:r>
        <w:rPr>
          <w:lang w:val="ne_NP" w:bidi="ne_NP"/>
        </w:rPr>
        <w:t xml:space="preserve">यहाँ रोक्नुहोस्। समूहको रूपमा, नक्सामा </w:t>
      </w:r>
      <w:r>
        <w:rPr>
          <w:lang w:val="ne_NP" w:bidi="ne_NP"/>
        </w:rPr>
        <w:t>बर्शेबा र त्यो कुवा हुन सक्ने क्षेत्रलाई</w:t>
      </w:r>
      <w:r>
        <w:rPr>
          <w:lang w:val="ne_NP" w:bidi="ne_NP"/>
        </w:rPr>
        <w:t xml:space="preserve"> हेर्नुहोस्। अडियो रोक्‍नुहोस्। </w:t>
      </w:r>
    </w:p>
    <w:p>
      <w:pPr/>
      <w:r>
        <w:rPr>
          <w:lang w:val="ne_NP" w:bidi="ne_NP"/>
        </w:rPr>
      </w:r>
      <w:r>
        <w:rPr>
          <w:lang w:val="ne_NP" w:bidi="ne_NP"/>
        </w:rPr>
        <w:t>तिनीहरूले करार गरेपछि, अबीमेलेक र फिकोल आफ्नो घर, पलिश्तीहरूको भूमिमा फर्के। अब्राहामले बेयरशेबामा एउटा झाऊको रूख रोपे, र त्यहाँ सदा जीवित रहने अनन्त परमेश्वर यहोवाको आराधना गरे। अब्राहामले सायद परमेश्वरले उनलाई कसरी आशिष् दिनुभएको थियो भनेर सम्झाउन र त्यहाँ उहाँले परमेश्वरको आराधना गर्नुभएको कुरा देखाउन त्यो रूख रोपे। अब्राहामले रूखको आराधना गरेनन्।</w:t>
      </w:r>
    </w:p>
    <w:p>
      <w:pPr/>
      <w:r>
        <w:rPr>
          <w:lang w:val="ne_NP" w:bidi="ne_NP"/>
        </w:rPr>
      </w:r>
      <w:r>
        <w:rPr>
          <w:lang w:val="ne_NP" w:bidi="ne_NP"/>
        </w:rPr>
        <w:t xml:space="preserve">यहाँ रोक्नुहोस्: समूहको रूपमा, एउटा </w:t>
      </w:r>
      <w:r>
        <w:rPr>
          <w:lang w:val="ne_NP" w:bidi="ne_NP"/>
        </w:rPr>
        <w:t>ट्यामारिस्कको रूख</w:t>
      </w:r>
      <w:r>
        <w:rPr>
          <w:lang w:val="ne_NP" w:bidi="ne_NP"/>
        </w:rPr>
        <w:t xml:space="preserve">को तस्वीर हेर्नुहोस्। अडियो रोक्‍नुहोस्। </w:t>
      </w:r>
    </w:p>
    <w:p>
      <w:pPr/>
      <w:r>
        <w:rPr>
          <w:lang w:val="ne_NP" w:bidi="ne_NP"/>
        </w:rPr>
      </w:r>
      <w:r>
        <w:rPr>
          <w:lang w:val="ne_NP" w:bidi="ne_NP"/>
        </w:rPr>
        <w:t xml:space="preserve">यहाँ रोक्नुहोस् र समूहमा यो प्रश्नको छलफल गर्नुहोस्: परमेश्वरले तपाईंलाई कसरी आशिष् दिनुभएको छ भन्ने कुरा आफूलाई सम्झाउन चाहँदा तपाईं वा तपाईंको समुदायका मानिसहरूले कस्ता प्रकारका कामहरू गर्नुहुन्छ? अडियो रोक्‍नुहोस्। </w:t>
      </w:r>
    </w:p>
    <w:p>
      <w:pPr/>
      <w:r>
        <w:rPr>
          <w:lang w:val="ne_NP" w:bidi="ne_NP"/>
        </w:rPr>
      </w:r>
      <w:r>
        <w:rPr>
          <w:lang w:val="ne_NP" w:bidi="ne_NP"/>
        </w:rPr>
        <w:t>अब्राहाम पलिश्तीहरूको देशमा लामो समयसम्म विदेशीको रूपमा बसोबास गर्नुभयो। यी खण्डहरूले अब्राहाम बसोबास गरेको भूमिलाई पलिश्तीहरूको देश भनेर उल्लेख गरेको यो पहिलो पटक हो।</w:t>
      </w:r>
    </w:p>
    <w:p>
      <w:pPr/>
      <w:r>
        <w:rPr>
          <w:lang w:val="ne_NP" w:bidi="ne_NP"/>
        </w:rPr>
      </w:r>
      <w:r>
        <w:rPr>
          <w:lang w:val="ne_NP" w:bidi="ne_NP"/>
        </w:rPr>
        <w:t xml:space="preserve">यहाँ रोक्नुहोस्। समूहमा बेर्शेबा सहित </w:t>
      </w:r>
      <w:r>
        <w:rPr>
          <w:lang w:val="ne_NP" w:bidi="ne_NP"/>
        </w:rPr>
        <w:t>पलिश्तीहरू बसोबास गर्ने क्षेत्रलाई</w:t>
      </w:r>
      <w:r>
        <w:rPr>
          <w:lang w:val="ne_NP" w:bidi="ne_NP"/>
        </w:rPr>
        <w:t xml:space="preserve"> नक्सामा हेर्नुहोस्। अडियो रोक्‍नुहोस्। </w:t>
      </w:r>
      <w:r>
        <w:rPr>
          <w:lang w:val="ne_NP" w:bidi="ne_NP"/>
        </w:rPr>
      </w:r>
    </w:p>
    <w:p>
      <w:pPr>
        <w:pStyle w:val="Heading3"/>
      </w:pPr>
      <w:r>
        <w:rPr>
          <w:lang w:val="ne_NP" w:bidi="ne_NP"/>
        </w:rPr>
        <w:t>Step 3</w:t>
      </w:r>
    </w:p>
    <w:p>
      <w:pPr/>
      <w:r>
        <w:rPr>
          <w:lang w:val="ne_NP" w:bidi="ne_NP"/>
        </w:rPr>
      </w:r>
      <w:r>
        <w:rPr>
          <w:lang w:val="ne_NP" w:bidi="ne_NP"/>
        </w:rPr>
        <w:t>सबैभन्दा सजिलोसँग बुझिने अनुवादमा उत्पत्ति २१:२२–३४ को श्रव्य संस्करण सुन्नुहोस्।</w:t>
      </w:r>
    </w:p>
    <w:p>
      <w:pPr/>
      <w:r>
        <w:rPr>
          <w:lang w:val="ne_NP" w:bidi="ne_NP"/>
        </w:rPr>
      </w:r>
      <w:r>
        <w:rPr>
          <w:lang w:val="ne_NP" w:bidi="ne_NP"/>
        </w:rPr>
        <w:t>यस चरणमा समूहले यस खण्डको दृश्यहरू, पात्रहरू र सेटिङलाई परिभाषित गर्नेछन्। त्यसपछि समूहले यस भागलाई दृश्यात्मक बनाउनेछ।</w:t>
      </w:r>
    </w:p>
    <w:p>
      <w:pPr/>
      <w:r>
        <w:rPr>
          <w:lang w:val="ne_NP" w:bidi="ne_NP"/>
        </w:rPr>
      </w:r>
      <w:r>
        <w:rPr>
          <w:lang w:val="ne_NP" w:bidi="ne_NP"/>
        </w:rPr>
        <w:t>यस खण्डमा चार दृश्यहरू छन्।</w:t>
      </w:r>
    </w:p>
    <w:p>
      <w:pPr/>
      <w:r>
        <w:rPr>
          <w:lang w:val="ne_NP" w:bidi="ne_NP"/>
        </w:rPr>
      </w:r>
      <w:r>
        <w:rPr>
          <w:b/>
          <w:lang w:val="ne_NP" w:bidi="ne_NP"/>
        </w:rPr>
        <w:t>पहिलो दृश्यमा:</w:t>
      </w:r>
      <w:r>
        <w:rPr>
          <w:lang w:val="ne_NP" w:bidi="ne_NP"/>
        </w:rPr>
        <w:t xml:space="preserve"> त्यस समयतिर अबीमेलेक र उनका सेनापति फिकोलले अब्राहामलाई भेटे। अबीमेलेकले भने, "परमेश्वर स्पष्ट रूपमा तपाईंसँग हुनुहुन्छ, तपाईंले गर्ने सबै कुरामा तपाईंलाई मद्दत गर्नुहुन्छ।" परमेश्वरको नाममा मसँग शपथ खानुहोस् कि तपाईँ मसँग, मेरा छोराछोरीहरू वा मेरा कुनै पनि सन्तानहरूसँग झूट बोल्नुहुनेछैन। म तपाईंप्रति दयालु रहँदै आएको छु, त्यसैले तपाईं मप्रति र आफू विदेशीको रूपमा बसोबास गर्ने यस देशप्रति दयालु हुनुहुनेछ भन्ने शपथ खानुहोस्।"</w:t>
      </w:r>
    </w:p>
    <w:p>
      <w:pPr/>
      <w:r>
        <w:rPr>
          <w:lang w:val="ne_NP" w:bidi="ne_NP"/>
        </w:rPr>
      </w:r>
      <w:r>
        <w:rPr>
          <w:lang w:val="ne_NP" w:bidi="ne_NP"/>
        </w:rPr>
        <w:t>अब्राहामले जवाफ दिए, "हो, म शपथ खान्छु!"</w:t>
      </w:r>
    </w:p>
    <w:p>
      <w:pPr/>
      <w:r>
        <w:rPr>
          <w:lang w:val="ne_NP" w:bidi="ne_NP"/>
        </w:rPr>
      </w:r>
      <w:r>
        <w:rPr>
          <w:b/>
          <w:lang w:val="ne_NP" w:bidi="ne_NP"/>
        </w:rPr>
        <w:t>दोस्रो दृश्यमा:</w:t>
      </w:r>
      <w:r>
        <w:rPr>
          <w:lang w:val="ne_NP" w:bidi="ne_NP"/>
        </w:rPr>
        <w:t xml:space="preserve"> त्यसपछि अब्राहामले अबीमेलेकका नोकरहरूले अब्राहामका नोकरहरूबाट बलपूर्वक खोसेको पानीको एउटा कुवाको बारेमा अबीमेलेककहाँ गुनासो गरे।</w:t>
      </w:r>
    </w:p>
    <w:p>
      <w:pPr/>
      <w:r>
        <w:rPr>
          <w:lang w:val="ne_NP" w:bidi="ne_NP"/>
        </w:rPr>
      </w:r>
      <w:r>
        <w:rPr>
          <w:lang w:val="ne_NP" w:bidi="ne_NP"/>
        </w:rPr>
        <w:t>अबीमेलेकले भने, "त्यसो कसले गर्यो भन्ने मलाई थाहा छैन।" तपाईंले मलाई यसको बारेमा बताउनुभएको थिएन, र मैले यसको बारेमा सुनेको यो पहिलो पटक हो।"</w:t>
      </w:r>
    </w:p>
    <w:p>
      <w:pPr/>
      <w:r>
        <w:rPr>
          <w:lang w:val="ne_NP" w:bidi="ne_NP"/>
        </w:rPr>
      </w:r>
      <w:r>
        <w:rPr>
          <w:b/>
          <w:lang w:val="ne_NP" w:bidi="ne_NP"/>
        </w:rPr>
        <w:t>तेस्रो दृश्यमा:</w:t>
      </w:r>
      <w:r>
        <w:rPr>
          <w:lang w:val="ne_NP" w:bidi="ne_NP"/>
        </w:rPr>
        <w:t xml:space="preserve"> त्यसैले अब्राहामले अबीमेलेकलाई केही भेडा र गाईहरू दिए र तिनीहरूले एउटा सन्धि गरे। तर अब्राहामले सातवटा साना भेडाहरू लिएर तिनीहरूलाई चढाए। अबीमेलेकले सोधे, "तिमीले यी सातवटा भेडालाई किन अरूबाट अलग राखेका छौ?"</w:t>
      </w:r>
    </w:p>
    <w:p>
      <w:pPr/>
      <w:r>
        <w:rPr>
          <w:lang w:val="ne_NP" w:bidi="ne_NP"/>
        </w:rPr>
      </w:r>
      <w:r>
        <w:rPr>
          <w:lang w:val="ne_NP" w:bidi="ne_NP"/>
        </w:rPr>
        <w:t>अब्राहामले जवाफ दिए, "यो कुवा मैले नै खनेको हुँ भन्ने कुरामा तपाईं सहमत हुनुहुन्छ भनेर देखाउन कृपया यी सातवटा भेडाहरूलाई स्वीकार गर्नुहोस्।" त्यसपछि अब्राहामले त्यो ठाउँको नाम बेर्शेबा राखे, किनभने तिनीहरूले त्यहाँ शपथ खाएका थिए।</w:t>
      </w:r>
    </w:p>
    <w:p>
      <w:pPr/>
      <w:r>
        <w:rPr>
          <w:lang w:val="ne_NP" w:bidi="ne_NP"/>
        </w:rPr>
      </w:r>
      <w:r>
        <w:rPr>
          <w:b/>
          <w:lang w:val="ne_NP" w:bidi="ne_NP"/>
        </w:rPr>
        <w:t>चौथो दृश्यमा:</w:t>
      </w:r>
      <w:r>
        <w:rPr>
          <w:lang w:val="ne_NP" w:bidi="ne_NP"/>
        </w:rPr>
        <w:t xml:space="preserve"> तिनीहरूले बेर्शेबामा करार गरेपछि, अबीमेलेक आफ्नो सेनाका सेनापति पीकोलका साथमा निस्किए र तिनीहरू पलिश्तीहरू बसोबास गर्ने भूमिमा फर्किए।</w:t>
      </w:r>
    </w:p>
    <w:p>
      <w:pPr/>
      <w:r>
        <w:rPr>
          <w:lang w:val="ne_NP" w:bidi="ne_NP"/>
        </w:rPr>
      </w:r>
      <w:r>
        <w:rPr>
          <w:lang w:val="ne_NP" w:bidi="ne_NP"/>
        </w:rPr>
        <w:t>त्यसपछि अब्राहामले बेर्शेबामा एउटा झाऊको रूख रोपे, र उनले त्यहाँ सनातन परमेश्वर याहवेको आराधना गरे। र अब्राहाम लामो समयसम्म पलिश्तीहरूको देशमा विदेशीको रूपमा बसोबास गरे।</w:t>
      </w:r>
    </w:p>
    <w:p>
      <w:pPr/>
      <w:r>
        <w:rPr>
          <w:lang w:val="ne_NP" w:bidi="ne_NP"/>
        </w:rPr>
      </w:r>
      <w:r>
        <w:rPr>
          <w:lang w:val="ne_NP" w:bidi="ne_NP"/>
        </w:rPr>
        <w:t>यस खण्डमा रहेका पात्रहरू यस प्रकार छन्:</w:t>
      </w:r>
    </w:p>
    <w:p>
      <w:pPr>
        <w:pStyle w:val="ListBullet"/>
        <w:spacing w:line="240" w:lineRule="auto"/>
        <w:ind w:left="720"/>
      </w:pPr>
      <w:r>
        <w:rPr>
          <w:lang w:val="ne_NP" w:bidi="ne_NP"/>
        </w:rPr>
      </w:r>
      <w:r>
        <w:rPr>
          <w:lang w:val="ne_NP" w:bidi="ne_NP"/>
        </w:rPr>
        <w:t>अब्राहाम</w:t>
      </w:r>
    </w:p>
    <w:p>
      <w:pPr>
        <w:pStyle w:val="ListBullet"/>
        <w:spacing w:line="240" w:lineRule="auto"/>
        <w:ind w:left="720"/>
      </w:pPr>
      <w:r>
        <w:rPr>
          <w:lang w:val="ne_NP" w:bidi="ne_NP"/>
        </w:rPr>
      </w:r>
      <w:r>
        <w:rPr>
          <w:lang w:val="ne_NP" w:bidi="ne_NP"/>
        </w:rPr>
        <w:t>अबीमेलेक</w:t>
      </w:r>
    </w:p>
    <w:p>
      <w:pPr>
        <w:pStyle w:val="ListBullet"/>
        <w:spacing w:line="240" w:lineRule="auto"/>
        <w:ind w:left="720"/>
      </w:pPr>
      <w:r>
        <w:rPr>
          <w:lang w:val="ne_NP" w:bidi="ne_NP"/>
        </w:rPr>
      </w:r>
      <w:r>
        <w:rPr>
          <w:lang w:val="ne_NP" w:bidi="ne_NP"/>
        </w:rPr>
        <w:t>र पीकोल</w:t>
      </w:r>
    </w:p>
    <w:p>
      <w:pPr/>
      <w:r>
        <w:rPr>
          <w:lang w:val="ne_NP" w:bidi="ne_NP"/>
        </w:rPr>
      </w:r>
      <w:r>
        <w:rPr>
          <w:lang w:val="ne_NP" w:bidi="ne_NP"/>
        </w:rPr>
        <w:t>समूहको रूपमा, खण्डको सेटिङका यी भागहरूमा ध्यान दिनुहोस्:</w:t>
      </w:r>
    </w:p>
    <w:p>
      <w:pPr/>
      <w:r>
        <w:rPr>
          <w:lang w:val="ne_NP" w:bidi="ne_NP"/>
        </w:rPr>
      </w:r>
      <w:r>
        <w:rPr>
          <w:lang w:val="ne_NP" w:bidi="ne_NP"/>
        </w:rPr>
        <w:t>पहिलो दृश्यको चाल र कुराकानीको कल्पना गर्नुहोस्। पहिलो दृश्य "त्यो समयको बारेमा" वा "केही समयपछि" भन्ने शब्दबाट सुरु हुन्छ। यो कथा अब्राहामले हागार र इश्माएललाई टाढा पठाएको केही समयपछि भएको हो। अबीमेलेक र उनका लडाकूका सेनाका सेनापति फिकोल अब्राहामलाई भेट्न जान्छन्।</w:t>
      </w:r>
    </w:p>
    <w:p>
      <w:pPr/>
      <w:r>
        <w:rPr>
          <w:lang w:val="ne_NP" w:bidi="ne_NP"/>
        </w:rPr>
      </w:r>
      <w:r>
        <w:rPr>
          <w:lang w:val="ne_NP" w:bidi="ne_NP"/>
        </w:rPr>
        <w:t>अबीमेलेकले अब्राहामलाई भन्छन्, "मैले देखेको छु कि तपाईंले गर्ने सबै कुरामा परमेश्वर तपाईंको साथमा हुनुहुन्छ।" तपाईंले परमेश्वरको उपस्थितिमा मेरो लागि शपथ खाऊ कि तपाईंले म, मेरा सन्तानहरू वा मेरा कुनै पनि सन्तानहरूसँग गरेको करार कहिल्यै भङ्ग गर्नुहुनेछैन। म तपाईंहरूप्रति दयालु छु, त्यसैले म र तपाईं अहिले विदेशीको रूपमा बसोबास गर्नुभएको यस देशका मानिसहरूप्रति दयालु हुनुहोस्।" यहाँ अबीमेलेकले आफूले विनम्र तरिकाले अब्राहामसँग केही कुरा मागेको छ भनेर देखाउने भाषा प्रयोग गरे।</w:t>
      </w:r>
    </w:p>
    <w:p>
      <w:pPr/>
      <w:r>
        <w:rPr>
          <w:lang w:val="ne_NP" w:bidi="ne_NP"/>
        </w:rPr>
      </w:r>
      <w:r>
        <w:rPr>
          <w:lang w:val="ne_NP" w:bidi="ne_NP"/>
        </w:rPr>
        <w:t>अब्राहामले जवाफ दिन्छन्, "म प्रतिज्ञा गर्छु।"</w:t>
      </w:r>
    </w:p>
    <w:p>
      <w:pPr/>
      <w:r>
        <w:rPr>
          <w:lang w:val="ne_NP" w:bidi="ne_NP"/>
        </w:rPr>
      </w:r>
      <w:r>
        <w:rPr>
          <w:lang w:val="ne_NP" w:bidi="ne_NP"/>
        </w:rPr>
        <w:t>दोस्रो दृश्यमा, तपाईंले यस दृश्यका कार्यहरूको क्रमलाई ती घटेको क्रम अनुसार परिवर्तन गर्न सक्नुहुन्छ। अबीमेलेकको भ्रमण हुनुभन्दा केही समय अघि, अबीमेलेकका नोकरहरूले अब्राहामका नोकरहरूबाट पानीको एउटा कुवा हिंसात्मक रूपमा लिए। अब्राहामले अबीमेलेकसँग प्रतिज्ञा गरेपछि, उनले अबीमेलेकलाई दिएको पानीको कुवाको बारेमा गुनासो गर्छन्।</w:t>
      </w:r>
    </w:p>
    <w:p>
      <w:pPr/>
      <w:r>
        <w:rPr>
          <w:lang w:val="ne_NP" w:bidi="ne_NP"/>
        </w:rPr>
      </w:r>
      <w:r>
        <w:rPr>
          <w:lang w:val="ne_NP" w:bidi="ne_NP"/>
        </w:rPr>
        <w:t>तर अबीमेलेकले जवाफ दिन्छन्, "तपाईंको कुवाको चोरी कसले गर्यो भन्ने मलाई थाहा छैन।" तपाईंले किन पहिले केही भन्नुभएन? मैले यसको बारेमा सुनेको यो पहिलो पटक हो।"</w:t>
      </w:r>
    </w:p>
    <w:p>
      <w:pPr/>
      <w:r>
        <w:rPr>
          <w:lang w:val="ne_NP" w:bidi="ne_NP"/>
        </w:rPr>
      </w:r>
      <w:r>
        <w:rPr>
          <w:lang w:val="ne_NP" w:bidi="ne_NP"/>
        </w:rPr>
        <w:t>तेस्रो दृश्यमा भएका कार्यहरूको कल्पना गर्नुहोस्। अब्राहामले अबीमेलेकलाई केही भेडाहरू र गाईहरू दिन्छन्, र ती दुई मानिसहरूले एकसाथ सन्धि गर्छन्। तर अब्राहामले सातवटा साना भेडाहरूलाई लिएर तिनीहरूलाई छेउमा राखेका छन्।</w:t>
      </w:r>
    </w:p>
    <w:p>
      <w:pPr/>
      <w:r>
        <w:rPr>
          <w:lang w:val="ne_NP" w:bidi="ne_NP"/>
        </w:rPr>
      </w:r>
      <w:r>
        <w:rPr>
          <w:lang w:val="ne_NP" w:bidi="ne_NP"/>
        </w:rPr>
        <w:t xml:space="preserve">यहाँ रोक्नुहोस्। समूहमा </w:t>
      </w:r>
      <w:r>
        <w:rPr>
          <w:lang w:val="ne_NP" w:bidi="ne_NP"/>
        </w:rPr>
        <w:t>भेडा</w:t>
      </w:r>
      <w:r>
        <w:rPr>
          <w:lang w:val="ne_NP" w:bidi="ne_NP"/>
        </w:rPr>
        <w:t xml:space="preserve">, </w:t>
      </w:r>
      <w:r>
        <w:rPr>
          <w:b/>
          <w:lang w:val="ne_NP" w:bidi="ne_NP"/>
        </w:rPr>
        <w:t>गाईहरू</w:t>
      </w:r>
      <w:r>
        <w:rPr>
          <w:lang w:val="ne_NP" w:bidi="ne_NP"/>
        </w:rPr>
        <w:t xml:space="preserve">, र </w:t>
      </w:r>
      <w:r>
        <w:rPr>
          <w:lang w:val="ne_NP" w:bidi="ne_NP"/>
        </w:rPr>
        <w:t>भेडाका पाठीहरू</w:t>
      </w:r>
      <w:r>
        <w:rPr>
          <w:lang w:val="ne_NP" w:bidi="ne_NP"/>
        </w:rPr>
        <w:t xml:space="preserve">का तस्वीरहरू हेर्नुहोस्। अडियो रोक्‍नुहोस्। </w:t>
      </w:r>
    </w:p>
    <w:p>
      <w:pPr/>
      <w:r>
        <w:rPr>
          <w:lang w:val="ne_NP" w:bidi="ne_NP"/>
        </w:rPr>
      </w:r>
      <w:r>
        <w:rPr>
          <w:lang w:val="ne_NP" w:bidi="ne_NP"/>
        </w:rPr>
        <w:t>अबीमेलेकले सोध्छन्, "तपाईंले यी सातवटा पाठी भेडाहरूलाई किन छुट्टै राख्नुभयो?"</w:t>
      </w:r>
    </w:p>
    <w:p>
      <w:pPr/>
      <w:r>
        <w:rPr>
          <w:lang w:val="ne_NP" w:bidi="ne_NP"/>
        </w:rPr>
      </w:r>
      <w:r>
        <w:rPr>
          <w:lang w:val="ne_NP" w:bidi="ne_NP"/>
        </w:rPr>
        <w:t>अब्राहामले जवाफ दिन्छन्, "यो पानीको कुवा मेरो हो भन्ने कुरा सबैको लागि प्रमाणको रूपमा यी सातवटा भेडीका पाठीहरू मबाट स्वीकार गर्नुहोस्।" अबीमेलेक सहमत हुन्छन् र थुमाहरूलाई स्वीकार गर्छन्।</w:t>
      </w:r>
    </w:p>
    <w:p>
      <w:pPr/>
      <w:r>
        <w:rPr>
          <w:lang w:val="ne_NP" w:bidi="ne_NP"/>
        </w:rPr>
      </w:r>
      <w:r>
        <w:rPr>
          <w:lang w:val="ne_NP" w:bidi="ne_NP"/>
        </w:rPr>
        <w:t>चौथो दृश्यमा कार्यको कल्पना गर्नुहोस्। अबीमेलेक र पिकोल पलिश्तीहरू भनिने मानिसहरू बसोबास गर्ने क्षेत्रमा फर्किन्छन्।</w:t>
      </w:r>
    </w:p>
    <w:p>
      <w:pPr/>
      <w:r>
        <w:rPr>
          <w:lang w:val="ne_NP" w:bidi="ne_NP"/>
        </w:rPr>
      </w:r>
      <w:r>
        <w:rPr>
          <w:lang w:val="ne_NP" w:bidi="ne_NP"/>
        </w:rPr>
        <w:t>अब्राहामले क्षेत्रको नाम बेर्शेबा राखे, जसको अर्थ "शपथको कुवा" हो, किनभने अब्राहाम र अबीमेलेकले त्यहाँ शपथ खाएका थिए।</w:t>
      </w:r>
    </w:p>
    <w:p>
      <w:pPr/>
      <w:r>
        <w:rPr>
          <w:lang w:val="ne_NP" w:bidi="ne_NP"/>
        </w:rPr>
      </w:r>
      <w:r>
        <w:rPr>
          <w:lang w:val="ne_NP" w:bidi="ne_NP"/>
        </w:rPr>
        <w:t xml:space="preserve">यहाँ रोक्नुहोस्। समूहको रूपमा, नक्सामा </w:t>
      </w:r>
      <w:r>
        <w:rPr>
          <w:lang w:val="ne_NP" w:bidi="ne_NP"/>
        </w:rPr>
        <w:t>बेर्शेबाको क्षेत्र कहाँ हुन सक्थ्यो</w:t>
      </w:r>
      <w:r>
        <w:rPr>
          <w:lang w:val="ne_NP" w:bidi="ne_NP"/>
        </w:rPr>
        <w:t xml:space="preserve"> हेर्नुहोस्। अडियो रोक्‍नुहोस्। </w:t>
      </w:r>
    </w:p>
    <w:p>
      <w:pPr/>
      <w:r>
        <w:rPr>
          <w:lang w:val="ne_NP" w:bidi="ne_NP"/>
        </w:rPr>
      </w:r>
      <w:r>
        <w:rPr>
          <w:lang w:val="ne_NP" w:bidi="ne_NP"/>
        </w:rPr>
        <w:t>अब्राहामले एउटा तमरीस्कको रूख लगाउँछन् र सदाका लागि बाँच्ने परमेश्वर याहवेको नाम पुकार्छन्। यो खण्डमा अब्राहामले परमेश्वरको आराधना गर्ने बारेमा कुरा गर्न विशेष भाषा प्रयोग गरिन्छ। यदि कसैले कसैको नाम बोलाउँछ भने उसले त्यो व्यक्तिसँग शक्ति र अधिकार छ भन्ने कुरा विश्वास गर्छ।</w:t>
      </w:r>
    </w:p>
    <w:p>
      <w:pPr/>
      <w:r>
        <w:rPr>
          <w:lang w:val="ne_NP" w:bidi="ne_NP"/>
        </w:rPr>
      </w:r>
      <w:r>
        <w:rPr>
          <w:lang w:val="ne_NP" w:bidi="ne_NP"/>
        </w:rPr>
        <w:t xml:space="preserve">यहाँ रोक्नुहोस्। समूहमा, </w:t>
      </w:r>
      <w:r>
        <w:rPr>
          <w:lang w:val="ne_NP" w:bidi="ne_NP"/>
        </w:rPr>
        <w:t>ईमिलीको रूख</w:t>
      </w:r>
      <w:r>
        <w:rPr>
          <w:lang w:val="ne_NP" w:bidi="ne_NP"/>
        </w:rPr>
        <w:t xml:space="preserve">को तस्बिर हेर्नुहोस्। अडियो रोक्‍नुहोस्। </w:t>
      </w:r>
    </w:p>
    <w:p>
      <w:pPr/>
      <w:r>
        <w:rPr>
          <w:lang w:val="ne_NP" w:bidi="ne_NP"/>
        </w:rPr>
      </w:r>
      <w:r>
        <w:rPr>
          <w:lang w:val="ne_NP" w:bidi="ne_NP"/>
        </w:rPr>
        <w:t>र अब्राहाम अरू धेरै वर्षसम्म पलिश्तीहरू भनिने मानिसहरूको क्षेत्रमा विदेशीको रूपमा बस्छन्।</w:t>
      </w:r>
    </w:p>
    <w:p>
      <w:pPr/>
      <w:r>
        <w:rPr>
          <w:lang w:val="ne_NP" w:bidi="ne_NP"/>
        </w:rPr>
      </w:r>
      <w:r>
        <w:rPr>
          <w:lang w:val="ne_NP" w:bidi="ne_NP"/>
        </w:rPr>
        <w:t xml:space="preserve">यहाँ रोक्नुहोस्। समूहको रूपमा, नक्सामा </w:t>
      </w:r>
      <w:r>
        <w:rPr>
          <w:lang w:val="ne_NP" w:bidi="ne_NP"/>
        </w:rPr>
        <w:t>पलिश्तीहरू भनिने मानिसहरू बसोबास गर्ने क्षेत्रलाई</w:t>
      </w:r>
      <w:r>
        <w:rPr>
          <w:lang w:val="ne_NP" w:bidi="ne_NP"/>
        </w:rPr>
        <w:t xml:space="preserve"> हेर्नुहोस्। यसमा बेर्शेबा समावेश छ। अडियो रोक्‍नुहोस्। </w:t>
      </w:r>
    </w:p>
    <w:p>
      <w:pPr/>
      <w:r>
        <w:rPr>
          <w:lang w:val="ne_NP" w:bidi="ne_NP"/>
        </w:rPr>
      </w:r>
      <w:r>
        <w:rPr>
          <w:lang w:val="ne_NP" w:bidi="ne_NP"/>
        </w:rPr>
        <w:t>अब, समूहले स्टोरीबोर्ड, तयार पार्न, चित्र कोरेर वा बस्तुहरू प्रयोग गरेर यस खण्ड र कृयाकलापलाई दृश्यात्मक बनाउन पर्छ।</w:t>
      </w:r>
      <w:r>
        <w:rPr>
          <w:lang w:val="ne_NP" w:bidi="ne_NP"/>
        </w:rPr>
      </w:r>
    </w:p>
    <w:p>
      <w:pPr>
        <w:pStyle w:val="Heading3"/>
      </w:pPr>
      <w:r>
        <w:rPr>
          <w:lang w:val="ne_NP" w:bidi="ne_NP"/>
        </w:rPr>
        <w:t>Step 4</w:t>
      </w:r>
    </w:p>
    <w:p>
      <w:pPr/>
      <w:r>
        <w:rPr>
          <w:lang w:val="ne_NP" w:bidi="ne_NP"/>
        </w:rPr>
      </w:r>
      <w:r>
        <w:rPr>
          <w:lang w:val="ne_NP" w:bidi="ne_NP"/>
        </w:rPr>
        <w:t>सबैभन्दा सजिलोसँग बुझिने अनुवादमा उत्पत्ति २१:२२–३४ को श्रव्य संस्करण सुन्नुहोस्।</w:t>
      </w:r>
    </w:p>
    <w:p>
      <w:pPr/>
      <w:r>
        <w:rPr>
          <w:lang w:val="ne_NP" w:bidi="ne_NP"/>
        </w:rPr>
      </w:r>
      <w:r>
        <w:rPr>
          <w:lang w:val="ne_NP" w:bidi="ne_NP"/>
        </w:rPr>
        <w:t>यस चरणमा, समूहले खण्डलाई नाटकीय बनाउनेछन्।</w:t>
      </w:r>
    </w:p>
    <w:p>
      <w:pPr/>
      <w:r>
        <w:rPr>
          <w:lang w:val="ne_NP" w:bidi="ne_NP"/>
        </w:rPr>
      </w:r>
      <w:r>
        <w:rPr>
          <w:lang w:val="ne_NP" w:bidi="ne_NP"/>
        </w:rPr>
        <w:t>यस खण्डमा चार दृश्यहरू छन्।</w:t>
      </w:r>
    </w:p>
    <w:p>
      <w:pPr/>
      <w:r>
        <w:rPr>
          <w:lang w:val="ne_NP" w:bidi="ne_NP"/>
        </w:rPr>
      </w:r>
      <w:r>
        <w:rPr>
          <w:lang w:val="ne_NP" w:bidi="ne_NP"/>
        </w:rPr>
        <w:t>यस खण्डमा रहेका पात्रहरू यस प्रकार छन्:</w:t>
      </w:r>
    </w:p>
    <w:p>
      <w:pPr>
        <w:pStyle w:val="ListBullet"/>
        <w:spacing w:line="240" w:lineRule="auto"/>
        <w:ind w:left="720"/>
      </w:pPr>
      <w:r>
        <w:rPr>
          <w:lang w:val="ne_NP" w:bidi="ne_NP"/>
        </w:rPr>
      </w:r>
      <w:r>
        <w:rPr>
          <w:lang w:val="ne_NP" w:bidi="ne_NP"/>
        </w:rPr>
        <w:t>अब्राहाम</w:t>
      </w:r>
    </w:p>
    <w:p>
      <w:pPr>
        <w:pStyle w:val="ListBullet"/>
        <w:spacing w:line="240" w:lineRule="auto"/>
        <w:ind w:left="720"/>
      </w:pPr>
      <w:r>
        <w:rPr>
          <w:lang w:val="ne_NP" w:bidi="ne_NP"/>
        </w:rPr>
      </w:r>
      <w:r>
        <w:rPr>
          <w:lang w:val="ne_NP" w:bidi="ne_NP"/>
        </w:rPr>
        <w:t>अबीमेलेक</w:t>
      </w:r>
    </w:p>
    <w:p>
      <w:pPr>
        <w:pStyle w:val="ListBullet"/>
        <w:spacing w:line="240" w:lineRule="auto"/>
        <w:ind w:left="720"/>
      </w:pPr>
      <w:r>
        <w:rPr>
          <w:lang w:val="ne_NP" w:bidi="ne_NP"/>
        </w:rPr>
      </w:r>
      <w:r>
        <w:rPr>
          <w:lang w:val="ne_NP" w:bidi="ne_NP"/>
        </w:rPr>
        <w:t>र फिकोल</w:t>
      </w:r>
    </w:p>
    <w:p>
      <w:pPr/>
      <w:r>
        <w:rPr>
          <w:lang w:val="ne_NP" w:bidi="ne_NP"/>
        </w:rPr>
      </w:r>
      <w:r>
        <w:rPr>
          <w:lang w:val="ne_NP" w:bidi="ne_NP"/>
        </w:rPr>
        <w:t>समूहको रूपमा, यो खण्डलाई दुई पटक अभिनय गर्नुहोस्। तपाईंले आफ्नो भाषामा खण्डलाई अभिनय गर्नुपर्छ।</w:t>
      </w:r>
    </w:p>
    <w:p>
      <w:pPr/>
      <w:r>
        <w:rPr>
          <w:lang w:val="ne_NP" w:bidi="ne_NP"/>
        </w:rPr>
      </w:r>
      <w:r>
        <w:rPr>
          <w:lang w:val="ne_NP" w:bidi="ne_NP"/>
        </w:rPr>
        <w:t>पहिला, कथा नरोकिकन अभिनय गर्नुहोस्। संवाद, प्रवाह, प्लटलाइन र खण्डको कालक्रममा ध्यान दिनुहोस्। तपाईंले कठिन खण्ड वा महत्त्वपूर्ण भागहरूको अभिनय छोड्नुहुन्न भनी निश्चित गर्नुहोस्। कथाको प्रत्येक भाग सम्झन एक अर्कालाई मद्दत गर्नुहोस्।</w:t>
      </w:r>
    </w:p>
    <w:p>
      <w:pPr/>
      <w:r>
        <w:rPr>
          <w:lang w:val="ne_NP" w:bidi="ne_NP"/>
        </w:rPr>
      </w:r>
      <w:r>
        <w:rPr>
          <w:lang w:val="ne_NP" w:bidi="ne_NP"/>
        </w:rPr>
        <w:t>यस अडियोलाई यहाँ रोक्नुहोस् र खण्डलाई अभिनय गर्नुहोस्।</w:t>
      </w:r>
    </w:p>
    <w:p>
      <w:pPr/>
      <w:r>
        <w:rPr>
          <w:lang w:val="ne_NP" w:bidi="ne_NP"/>
        </w:rPr>
      </w:r>
      <w:r>
        <w:rPr>
          <w:lang w:val="ne_NP" w:bidi="ne_NP"/>
        </w:rPr>
        <w:t>समूहले यस खण्डलाई दोस्रो पटक अभिनय गर्नुपर्छ। नाटकको केही निश्चित बिन्दुहरूमा, नाटकलाई रोक्नुहोस् र पात्र खेल्ने व्यक्तिलाई सोध्नुहोस् "तपाईं के महसुस गर्दै हुनुहुन्छ वा के सोचिरहनु भएको छ?" पात्र निभाउने व्यक्तिले यदि आफू त्यो पात्र भएको भए कस्तो महसुस गर्थे वा सोच्थे भन्ने जवाफ दिनुपर्छ। त्यसपछि नाटकलाई पुन: सुरु गर्नुहोस्।</w:t>
      </w:r>
    </w:p>
    <w:p>
      <w:pPr/>
      <w:r>
        <w:rPr>
          <w:lang w:val="ne_NP" w:bidi="ne_NP"/>
        </w:rPr>
      </w:r>
      <w:r>
        <w:rPr>
          <w:lang w:val="ne_NP" w:bidi="ne_NP"/>
        </w:rPr>
        <w:t>यस अडियोलाई यहाँ रोक्नुहोस् र खण्डलाई दोस्रो पटक अभिनय गर्नुहोस्।</w:t>
      </w:r>
    </w:p>
    <w:p>
      <w:pPr/>
      <w:r>
        <w:rPr>
          <w:lang w:val="ne_NP" w:bidi="ne_NP"/>
        </w:rPr>
      </w:r>
      <w:r>
        <w:rPr>
          <w:lang w:val="ne_NP" w:bidi="ne_NP"/>
        </w:rPr>
        <w:t>नाटक र सम्भावित प्रतिक्रियाहरूको एउटा उदाहरण तल दिइएको छ।</w:t>
      </w:r>
    </w:p>
    <w:p>
      <w:pPr/>
      <w:r>
        <w:rPr>
          <w:lang w:val="ne_NP" w:bidi="ne_NP"/>
        </w:rPr>
      </w:r>
      <w:r>
        <w:rPr>
          <w:lang w:val="ne_NP" w:bidi="ne_NP"/>
        </w:rPr>
        <w:t>एक दिन अबीमेलेक अबीमेलेकका सेनाका सेनापति फिकोलसँग अब्राहामकहाँ भेट गर्न गए। अबीमेलेकले अब्राहामलाई भने, "परमेश्वर स्पष्ट रूपमा तपाईंसँग हुनुहुन्छ, तपाईंले गर्ने सबै कुरामा तपाईंलाई मद्दत गर्नुहुन्छ।" परमेश्वरको नाममा मसित शपथ खानुहोस् कि तपाईं मसँग, मेरा छोराछोरीहरू वा मेरा कुनै पनि सन्तानहरूसँग कहिल्यै झूट बोल्नुहुनेछैन। म तपाईंप्रति वफादार रहेको छु, त्यसैले मसित कसम खानुहोस् कि तपाईं मप्रति र तपाईं विदेशीको रूपमा बसोबास गरिरहनुभएको यस देशप्रति वफादार रहनुहुनेछ।</w:t>
      </w:r>
    </w:p>
    <w:p>
      <w:pPr/>
      <w:r>
        <w:rPr>
          <w:lang w:val="ne_NP" w:bidi="ne_NP"/>
        </w:rPr>
      </w:r>
      <w:r>
        <w:rPr>
          <w:lang w:val="ne_NP" w:bidi="ne_NP"/>
        </w:rPr>
        <w:t>नाटकलाई केहि छिन रोक्नुहोस। अबीमेलेकको भूमिका खेल्ने व्यक्तिलाई सोध्नुहोस्, "तपाईं के महसुस गर्दै हुनुहुन्छ वा के सोचिरहनुभएको छ?" त्यो व्यक्तिले यस्ता कुराहरू जवाफ दिन सक्छ, "म अब्राहामले फेरि मलाई झूट नबोल्ने कुरा सुनिश्चित गर्न चाहन्छु, जसरी उनले सारालाई आफ्नी बहिनी भनेर बताउँदा गरेका थिए," वा "म देख्न सक्छु कि परमेश्वर अब्राहामसँग हुनुहुन्छ, त्यसैले म अब्राहाम र मेरो बीचको गठबन्धन सुनिश्चित गर्न चाहन्छु," वा "म अब्राहामप्रति वफादार भएको छु, त्यसैले मलाई लाग्छ कि अब्राहामले मलाई वफादार हुने प्रतिज्ञा गर्नुपर्छ।" नाटकलाई पुन: सुरु गर्नुहोस्।</w:t>
      </w:r>
    </w:p>
    <w:p>
      <w:pPr/>
      <w:r>
        <w:rPr>
          <w:lang w:val="ne_NP" w:bidi="ne_NP"/>
        </w:rPr>
      </w:r>
      <w:r>
        <w:rPr>
          <w:lang w:val="ne_NP" w:bidi="ne_NP"/>
        </w:rPr>
        <w:t>अब्राहामले जवाफ दिन्छन्, "हो, म त्यसो गर्ने शपथ खानेछु!" त्यसपछि अब्राहामले अबीमेलेकका नोकरहरूले अब्राहामका नोकरहरूबाट बलपूर्वक खोसेको एउटा कुवाको बारेमा अबीमेलेककहाँ गुनासो गर्छन्।</w:t>
      </w:r>
    </w:p>
    <w:p>
      <w:pPr/>
      <w:r>
        <w:rPr>
          <w:lang w:val="ne_NP" w:bidi="ne_NP"/>
        </w:rPr>
      </w:r>
      <w:r>
        <w:rPr>
          <w:lang w:val="ne_NP" w:bidi="ne_NP"/>
        </w:rPr>
        <w:t>अबीमेलेक भन्छन्, "मैले यसको बारेमा सुनेको यो पहिलो पटक हो।" कसले त्यसो गर्यो मलाई थाहा छैन। तपाईंले पहिले यसको बारेमा कहिल्यै गुनासो गर्नुभएको थिएन।"</w:t>
      </w:r>
    </w:p>
    <w:p>
      <w:pPr/>
      <w:r>
        <w:rPr>
          <w:lang w:val="ne_NP" w:bidi="ne_NP"/>
        </w:rPr>
      </w:r>
      <w:r>
        <w:rPr>
          <w:lang w:val="ne_NP" w:bidi="ne_NP"/>
        </w:rPr>
        <w:t>त्यसपछि अब्राहामले अबीमेलेकलाई केही भेडाहरू र गाईहरू दिन्छन्, र तिनीहरूले सन्धि गर्छन्। अब्राहामले सातवटा पोथी थुमाहरूलाई अलग गर्छन्। अबीमेलेकले अब्राहामले सातवटा थुमाहरूलाई किन छुट्ट्याउनुभएको भनेर सोध्छन्। अब्राहामले जवाफ दिन्छन्, "मैले यो कुवा खनेको कुरामा तपाईं सहमत हुनुहुन्छ भन्ने प्रमाणस्वरूप कृपया यी सातवटा थुमाहरूलाई स्वीकार गर्नुहोस्।"</w:t>
      </w:r>
    </w:p>
    <w:p>
      <w:pPr/>
      <w:r>
        <w:rPr>
          <w:lang w:val="ne_NP" w:bidi="ne_NP"/>
        </w:rPr>
      </w:r>
      <w:r>
        <w:rPr>
          <w:lang w:val="ne_NP" w:bidi="ne_NP"/>
        </w:rPr>
        <w:t>नाटकलाई केहि छिन रोक्नुहोस। अब्राहामको भूमिका खेल्ने व्यक्तिलाई सोध्नुहोस्, "तपाईं के महसुस गर्दै हुनुहुन्छ वा के सोचिरहनुभएको छ?" त्यो व्यक्तिले यस्तो जवाफ दिन सक्छ, "म हामीबीच कुनै गलतफहमी नभएको कुरा सुनिश्चित गर्न चाहन्छु," वा "म हामीबीच यो करार स्थापित गर्न चाहन्छु," वा "म मैले दिने उपहारहरूद्वारा यस सन्धिमा समर्पित छु भन्ने कुरा देखाउन चाहन्छु।" नाटकलाई पुन: सुरु गर्नुहोस्।</w:t>
      </w:r>
    </w:p>
    <w:p>
      <w:pPr/>
      <w:r>
        <w:rPr>
          <w:lang w:val="ne_NP" w:bidi="ne_NP"/>
        </w:rPr>
      </w:r>
      <w:r>
        <w:rPr>
          <w:lang w:val="ne_NP" w:bidi="ne_NP"/>
        </w:rPr>
        <w:t>त्यसपछि अब्राहामले त्यो ठाउँको नाम बेर्शेबा राखे, जसको अर्थ "शपथको कुवा" हो।</w:t>
      </w:r>
    </w:p>
    <w:p>
      <w:pPr/>
      <w:r>
        <w:rPr>
          <w:lang w:val="ne_NP" w:bidi="ne_NP"/>
        </w:rPr>
      </w:r>
      <w:r>
        <w:rPr>
          <w:lang w:val="ne_NP" w:bidi="ne_NP"/>
        </w:rPr>
        <w:t>तिनीहरूले बेर्शेबामा आफ्नो करार गरेपछि, अबीमेलेक फिकोलसँगै निस्किन्छन् र घर फर्किन्छन्। त्यसपछि अब्राहामले बेर्शेबामा एउटा रूख रोप्छन्, र उनले सनातन परमेश्वर याहवेको आराधना गर्छन्।</w:t>
      </w:r>
    </w:p>
    <w:p>
      <w:pPr/>
      <w:r>
        <w:rPr>
          <w:lang w:val="ne_NP" w:bidi="ne_NP"/>
        </w:rPr>
      </w:r>
      <w:r>
        <w:rPr>
          <w:lang w:val="ne_NP" w:bidi="ne_NP"/>
        </w:rPr>
        <w:t>नाटक समाप्त गर्नुहोस्। अब्राहामको भूमिका खेल्ने व्यक्तिलाई सोध्नुहोस्, "तपाईं के महसुस गर्दै हुनुहुन्छ वा के सोचिरहनुभएको छ?" त्यो व्यक्तिले यस्ता कुराहरू जवाफ दिन सक्छ, "परमेश्वरले मलाई मेरो वरिपरिका मानिसहरूसँग शान्तिपूर्वक बाँच्ने ठाउँ दिनुभएकोमा म आभारी छु।"</w:t>
      </w:r>
      <w:r>
        <w:rPr>
          <w:lang w:val="ne_NP" w:bidi="ne_NP"/>
        </w:rPr>
      </w:r>
    </w:p>
    <w:p>
      <w:pPr>
        <w:pStyle w:val="Heading3"/>
      </w:pPr>
      <w:r>
        <w:rPr>
          <w:lang w:val="ne_NP" w:bidi="ne_NP"/>
        </w:rPr>
        <w:t>Step 5</w:t>
      </w:r>
    </w:p>
    <w:p>
      <w:pPr/>
      <w:r>
        <w:rPr>
          <w:lang w:val="ne_NP" w:bidi="ne_NP"/>
        </w:rPr>
      </w:r>
      <w:r>
        <w:rPr>
          <w:lang w:val="ne_NP" w:bidi="ne_NP"/>
        </w:rPr>
        <w:t>सबैभन्दा सजिलोसँग बुझिने अनुवादमा उत्पत्ति २१:२२–३४ को श्रव्य संस्करण सुन्नुहोस्।</w:t>
      </w:r>
    </w:p>
    <w:p>
      <w:pPr/>
      <w:r>
        <w:rPr>
          <w:lang w:val="ne_NP" w:bidi="ne_NP"/>
        </w:rPr>
      </w:r>
      <w:r>
        <w:rPr>
          <w:lang w:val="ne_NP" w:bidi="ne_NP"/>
        </w:rPr>
        <w:t>यस कदममा, समुहले यस खण्‍डमा भएको शब्‍दहरू र मूख्‍य शब्‍दहरूमाथि छलफल गर्नेछन्।</w:t>
      </w:r>
    </w:p>
    <w:p>
      <w:pPr/>
      <w:r>
        <w:rPr>
          <w:lang w:val="ne_NP" w:bidi="ne_NP"/>
        </w:rPr>
      </w:r>
      <w:r>
        <w:rPr>
          <w:lang w:val="ne_NP" w:bidi="ne_NP"/>
        </w:rPr>
        <w:t xml:space="preserve">एक दिन अबीमेलेक र उनका </w:t>
      </w:r>
      <w:r>
        <w:rPr>
          <w:b/>
          <w:lang w:val="ne_NP" w:bidi="ne_NP"/>
        </w:rPr>
        <w:t>सेना</w:t>
      </w:r>
      <w:r>
        <w:rPr>
          <w:lang w:val="ne_NP" w:bidi="ne_NP"/>
        </w:rPr>
        <w:t>का सेनापति फिकोल अब्राहामलाई भेट्न गए। सेनाले अबीमेलेकका लागि लडेका पुरुषहरूको एउटा समूहलाई बुझाउँछ।</w:t>
      </w:r>
    </w:p>
    <w:p>
      <w:pPr/>
      <w:r>
        <w:rPr>
          <w:lang w:val="ne_NP" w:bidi="ne_NP"/>
        </w:rPr>
      </w:r>
      <w:r>
        <w:rPr>
          <w:lang w:val="ne_NP" w:bidi="ne_NP"/>
        </w:rPr>
        <w:t>अबीमेलेकले अब्राहामलाई भने, "</w:t>
      </w:r>
      <w:r>
        <w:rPr>
          <w:b/>
          <w:lang w:val="ne_NP" w:bidi="ne_NP"/>
        </w:rPr>
        <w:t>परमेश्वर</w:t>
      </w:r>
      <w:r>
        <w:rPr>
          <w:lang w:val="ne_NP" w:bidi="ne_NP"/>
        </w:rPr>
        <w:t xml:space="preserve"> स्पष्ट रूपमा तपाईंसँग हुनुहुन्छ, तपाईंले गर्ने सबै कुरामा तपाईंलाई मद्दत गर्नुहुन्छ।" यहाँ अबीमेलेकले परमेश्वरलाई बुझाउन </w:t>
      </w:r>
      <w:r>
        <w:rPr>
          <w:b/>
          <w:lang w:val="ne_NP" w:bidi="ne_NP"/>
        </w:rPr>
        <w:t>एलोहिम</w:t>
      </w:r>
      <w:r>
        <w:rPr>
          <w:lang w:val="ne_NP" w:bidi="ne_NP"/>
        </w:rPr>
        <w:t xml:space="preserve"> नाम प्रयोग गर्छन्। यो परमेश्वरका लागि सामान्य नाम हो। मुख्य शब्दावलीमा </w:t>
      </w:r>
      <w:r>
        <w:rPr>
          <w:lang w:val="ne_NP" w:bidi="ne_NP"/>
        </w:rPr>
        <w:t>एलोहिम</w:t>
      </w:r>
      <w:r>
        <w:rPr>
          <w:lang w:val="ne_NP" w:bidi="ne_NP"/>
        </w:rPr>
        <w:t xml:space="preserve"> वा </w:t>
      </w:r>
      <w:r>
        <w:rPr>
          <w:lang w:val="ne_NP" w:bidi="ne_NP"/>
        </w:rPr>
        <w:t>परमेश्वर</w:t>
      </w:r>
      <w:r>
        <w:rPr>
          <w:lang w:val="ne_NP" w:bidi="ne_NP"/>
        </w:rPr>
        <w:t xml:space="preserve"> हेर्नुहोस् र तपाईंले अघिल्लो कथाहरूमा प्रयोग गर्नुभएको शब्द नै यहाँ प्रयोग गर्नुहोस्।</w:t>
      </w:r>
    </w:p>
    <w:p>
      <w:pPr/>
      <w:r>
        <w:rPr>
          <w:lang w:val="ne_NP" w:bidi="ne_NP"/>
        </w:rPr>
      </w:r>
      <w:r>
        <w:rPr>
          <w:lang w:val="ne_NP" w:bidi="ne_NP"/>
        </w:rPr>
        <w:t xml:space="preserve">अबीमेलेकले जारी राखे, "मसँग शपथ खानुहोस् कि तपाईंले मलाई, मेरा छोराछोरीहरू वा मेरा कुनै पनि </w:t>
      </w:r>
      <w:r>
        <w:rPr>
          <w:b/>
          <w:lang w:val="ne_NP" w:bidi="ne_NP"/>
        </w:rPr>
        <w:t>वंशजहरू</w:t>
      </w:r>
      <w:r>
        <w:rPr>
          <w:lang w:val="ne_NP" w:bidi="ne_NP"/>
        </w:rPr>
        <w:t xml:space="preserve">लाई </w:t>
      </w:r>
      <w:r>
        <w:rPr>
          <w:b/>
          <w:lang w:val="ne_NP" w:bidi="ne_NP"/>
        </w:rPr>
        <w:t>धोका दिनु</w:t>
      </w:r>
      <w:r>
        <w:rPr>
          <w:lang w:val="ne_NP" w:bidi="ne_NP"/>
        </w:rPr>
        <w:t>हुनेछैन।" अबीमेलेकले यहाँ "धोका दिनु" को लागि प्रयोग गरेको शब्दले अरू कसैसँग झूट बोल्ने वा करार भङ्ग गर्ने व्यक्तिलाई बुझाउँछ। "सन्तानहरू" ले अबीमेलेकका सबै सन्तान र तिनीहरूका सन्तानहरू र अबीमेलेकलाई आफ्नो पुर्खा ठान्ने जो कोहीलाई पनि बुझाउँछ।</w:t>
      </w:r>
    </w:p>
    <w:p>
      <w:pPr/>
      <w:r>
        <w:rPr>
          <w:lang w:val="ne_NP" w:bidi="ne_NP"/>
        </w:rPr>
      </w:r>
      <w:r>
        <w:rPr>
          <w:lang w:val="ne_NP" w:bidi="ne_NP"/>
        </w:rPr>
        <w:t xml:space="preserve">अबीमेलेक अझै भन्छन्, "म तपाईंप्रति </w:t>
      </w:r>
      <w:r>
        <w:rPr>
          <w:b/>
          <w:lang w:val="ne_NP" w:bidi="ne_NP"/>
        </w:rPr>
        <w:t>वफादार</w:t>
      </w:r>
      <w:r>
        <w:rPr>
          <w:lang w:val="ne_NP" w:bidi="ne_NP"/>
        </w:rPr>
        <w:t xml:space="preserve"> भएको छु, त्यसैले मप्रति र यस देशप्रति, जहाँ तपाईं अहिले विदेशीको रूपमा बसोबास गर्दै हुनुहुन्छ, वफादार हुनुहुनेछ भनी कसम खानुहोस्।" यहाँ, वफादार शब्दको अर्थ "निष्ठावान," "दयालु," वा "वफादार" भन्ने हुन सक्छ।</w:t>
      </w:r>
    </w:p>
    <w:p>
      <w:pPr/>
      <w:r>
        <w:rPr>
          <w:lang w:val="ne_NP" w:bidi="ne_NP"/>
        </w:rPr>
      </w:r>
      <w:r>
        <w:rPr>
          <w:lang w:val="ne_NP" w:bidi="ne_NP"/>
        </w:rPr>
        <w:t>अब्राहामले जवाफ दिए, "हो, म त्यसो गर्ने प्रतिज्ञा गर्छु!" त्यसपछि अब्राहामले अबीमेलेकका नोकरहरूले अब्राहामका नोकरहरूबाट हिंसात्मक रूपमा लिएका पानीको एउटा कुवाको बारेमा अबीमेलेकलाई गुनासो गरे।</w:t>
      </w:r>
    </w:p>
    <w:p>
      <w:pPr/>
      <w:r>
        <w:rPr>
          <w:lang w:val="ne_NP" w:bidi="ne_NP"/>
        </w:rPr>
      </w:r>
      <w:r>
        <w:rPr>
          <w:lang w:val="ne_NP" w:bidi="ne_NP"/>
        </w:rPr>
        <w:t xml:space="preserve">अब्राहामले आफ्ना केही भेडा र गाईहरू अबीमेलेकलाई दिए, र तिनीहरूले एउटा </w:t>
      </w:r>
      <w:r>
        <w:rPr>
          <w:b/>
          <w:lang w:val="ne_NP" w:bidi="ne_NP"/>
        </w:rPr>
        <w:t>करार</w:t>
      </w:r>
      <w:r>
        <w:rPr>
          <w:lang w:val="ne_NP" w:bidi="ne_NP"/>
        </w:rPr>
        <w:t xml:space="preserve"> बाँधे। करार दुई मानिसहरू वा समूहहरूका बीचमा गरिएको स्थायी सम्झौता हो जसले शान्ति वा मित्रता स्थापित गर्छ। दुवै मानिसहरू यो सम्झौतामा विश्वासी हुन र एक अर्कासँग राम्रो सम्बन्धमा रहन सहमत छन्। करारहरू कानूनी सम्झौता भन्दा गहिरो हुन्छन् किनभने करारका लागि दुवै पक्षबाट वफादारीको आवश्यकता हुन्छ। यो करार अब्राहाम र अबीमेलेकबीचको शान्ति सन्धि हो। मुख्य शब्दावलीमा </w:t>
      </w:r>
      <w:r>
        <w:rPr>
          <w:lang w:val="ne_NP" w:bidi="ne_NP"/>
        </w:rPr>
        <w:t>करार</w:t>
      </w:r>
      <w:r>
        <w:rPr>
          <w:lang w:val="ne_NP" w:bidi="ne_NP"/>
        </w:rPr>
        <w:t xml:space="preserve"> हेर्नुहोस् र तपाईंले अघिल्ला कथाहरूमा प्रयोग गर्नुभएको शब्द नै यहाँ प्रयोग गर्नुहोस्।</w:t>
      </w:r>
    </w:p>
    <w:p>
      <w:pPr/>
      <w:r>
        <w:rPr>
          <w:lang w:val="ne_NP" w:bidi="ne_NP"/>
        </w:rPr>
      </w:r>
      <w:r>
        <w:rPr>
          <w:lang w:val="ne_NP" w:bidi="ne_NP"/>
        </w:rPr>
        <w:t xml:space="preserve">त्यसपछि अब्राहामले त्यो ठाउँको नाम </w:t>
      </w:r>
      <w:r>
        <w:rPr>
          <w:b/>
          <w:lang w:val="ne_NP" w:bidi="ne_NP"/>
        </w:rPr>
        <w:t>बेर्शेबा</w:t>
      </w:r>
      <w:r>
        <w:rPr>
          <w:lang w:val="ne_NP" w:bidi="ne_NP"/>
        </w:rPr>
        <w:t xml:space="preserve"> राखे। बेर्शेबाको अर्थ "</w:t>
      </w:r>
      <w:r>
        <w:rPr>
          <w:b/>
          <w:lang w:val="ne_NP" w:bidi="ne_NP"/>
        </w:rPr>
        <w:t>कसम</w:t>
      </w:r>
      <w:r>
        <w:rPr>
          <w:lang w:val="ne_NP" w:bidi="ne_NP"/>
        </w:rPr>
        <w:t xml:space="preserve">को इनार" वा "सातको इनार" हो। मानिसहरूले आफ्नो सहमतिलाई कायम राख्नुपर्छ र यसलाई परिवर्तन गर्न सकिदैन भनेर बुझुन भनेर प्रतिज्ञामा शपथ थपिएको छ। शपथ लिने व्यक्तिले आफ्नो प्रतिज्ञा पूरा नगरेमा परमेश्वरले उनलाई दण्ड दिऊन् भनी प्रार्थना गर्दछ। तपाईंले अघिल्लो खण्डहरूमा प्रयोग गर्नुभएको शपथका लागि त्यही शब्द प्रयोग गर्नुहोस् र सम्झनुहोस् कि </w:t>
      </w:r>
      <w:r>
        <w:rPr>
          <w:lang w:val="ne_NP" w:bidi="ne_NP"/>
        </w:rPr>
        <w:t>शपथ</w:t>
      </w:r>
      <w:r>
        <w:rPr>
          <w:lang w:val="ne_NP" w:bidi="ne_NP"/>
        </w:rPr>
        <w:t xml:space="preserve"> मुख्य शब्दावलीमा छ।</w:t>
      </w:r>
    </w:p>
    <w:p>
      <w:pPr/>
      <w:r>
        <w:rPr>
          <w:lang w:val="ne_NP" w:bidi="ne_NP"/>
        </w:rPr>
      </w:r>
      <w:r>
        <w:rPr>
          <w:lang w:val="ne_NP" w:bidi="ne_NP"/>
        </w:rPr>
        <w:t xml:space="preserve">र अब्राहामले </w:t>
      </w:r>
      <w:r>
        <w:rPr>
          <w:b/>
          <w:lang w:val="ne_NP" w:bidi="ne_NP"/>
        </w:rPr>
        <w:t>याहवे</w:t>
      </w:r>
      <w:r>
        <w:rPr>
          <w:lang w:val="ne_NP" w:bidi="ne_NP"/>
        </w:rPr>
        <w:t xml:space="preserve">, </w:t>
      </w:r>
      <w:r>
        <w:rPr>
          <w:b/>
          <w:lang w:val="ne_NP" w:bidi="ne_NP"/>
        </w:rPr>
        <w:t>सनातन परमेश्वर</w:t>
      </w:r>
      <w:r>
        <w:rPr>
          <w:lang w:val="ne_NP" w:bidi="ne_NP"/>
        </w:rPr>
        <w:t xml:space="preserve">को आराधना गरे। यहाँ परमेश्वरका लागि प्रयोग गरिएको शब्द परमेश्वरको व्यक्तिगत नाम, याहवे हो। अनन्त परमेश्वर परमेश्वरका लागि एउटा नाम हो, जसको अर्थ परमेश्वर सदाका लागि अस्तित्वमा हुनुहुन्छ र उहाँ सदाका लागि अस्तित्वमा रहनुहुनेछ भन्ने हुन्छ। मुख्य शब्दावलीमा </w:t>
      </w:r>
      <w:r>
        <w:rPr>
          <w:lang w:val="ne_NP" w:bidi="ne_NP"/>
        </w:rPr>
        <w:t>याहवे</w:t>
      </w:r>
      <w:r>
        <w:rPr>
          <w:lang w:val="ne_NP" w:bidi="ne_NP"/>
        </w:rPr>
        <w:t xml:space="preserve">लाई हेर्नुहोस् र तपाईंले अघिल्लो कथाहरूमा प्रयोग गर्नुभएको शब्द नै यहाँ प्रयोग गर्नुहोस्। तपाईंले भन्न सक्नुहुन्छ कि अब्राहामले याहवेको नाम बोलाएका थिए, तर यदि तपाईंले अब्राहामले याहवेको </w:t>
      </w:r>
      <w:r>
        <w:rPr>
          <w:b/>
          <w:lang w:val="ne_NP" w:bidi="ne_NP"/>
        </w:rPr>
        <w:t>आराधना गरे</w:t>
      </w:r>
      <w:r>
        <w:rPr>
          <w:lang w:val="ne_NP" w:bidi="ne_NP"/>
        </w:rPr>
        <w:t xml:space="preserve"> भनी भन्नुहुन्छ भने तपाईंले अघिल्लो खण्डहरूमा प्रयोग गर्नुभएको आराधनाका लागि त्यही शब्द प्रयोग गर्ने कुरा निश्चित गर्नुहोस्, र </w:t>
      </w:r>
      <w:r>
        <w:rPr>
          <w:lang w:val="ne_NP" w:bidi="ne_NP"/>
        </w:rPr>
        <w:t>आराधना</w:t>
      </w:r>
      <w:r>
        <w:rPr>
          <w:lang w:val="ne_NP" w:bidi="ne_NP"/>
        </w:rPr>
        <w:t>को बारेमा थप जानकारीको लागि मुख्य शब्दावली हेर्नुहोस्।</w:t>
      </w:r>
    </w:p>
    <w:p>
      <w:pPr/>
      <w:r>
        <w:rPr>
          <w:lang w:val="ne_NP" w:bidi="ne_NP"/>
        </w:rPr>
      </w:r>
      <w:r>
        <w:rPr>
          <w:lang w:val="ne_NP" w:bidi="ne_NP"/>
        </w:rPr>
        <w:t>त्यसपछि अब्राहाम लामो समयसम्म त्यस देशमा विदेशीको रूपमा बसोबास गरे।</w:t>
      </w:r>
      <w:r>
        <w:rPr>
          <w:lang w:val="ne_NP" w:bidi="ne_NP"/>
        </w:rPr>
      </w:r>
    </w:p>
    <w:p>
      <w:pPr>
        <w:pStyle w:val="Heading3"/>
      </w:pPr>
      <w:r>
        <w:rPr>
          <w:lang w:val="ne_NP" w:bidi="ne_NP"/>
        </w:rPr>
        <w:t>Step 6</w:t>
      </w:r>
    </w:p>
    <w:p>
      <w:pPr/>
      <w:r>
        <w:rPr>
          <w:lang w:val="ne_NP" w:bidi="ne_NP"/>
        </w:rPr>
      </w:r>
      <w:r>
        <w:rPr>
          <w:lang w:val="ne_NP" w:bidi="ne_NP"/>
        </w:rPr>
        <w:t>अनुवादलाई सजिलोसँग बुझ्न यस खण्डको श्रव्य संस्करण सुन्‍नुहोस्।</w:t>
      </w:r>
    </w:p>
    <w:p>
      <w:pPr/>
      <w:r>
        <w:rPr>
          <w:lang w:val="ne_NP" w:bidi="ne_NP"/>
        </w:rPr>
      </w:r>
      <w:r>
        <w:rPr>
          <w:lang w:val="ne_NP" w:bidi="ne_NP"/>
        </w:rPr>
        <w:t>यस सत्रमा, एउटा समूहको रूपमा तपाईंको आफ्नै भाषामा खण्डलाई पुन: भन्न लगाउनुहोस्।</w:t>
      </w:r>
    </w:p>
    <w:p>
      <w:pPr/>
      <w:r>
        <w:rPr>
          <w:lang w:val="ne_NP" w:bidi="ne_NP"/>
        </w:rPr>
      </w:r>
      <w:r>
        <w:rPr>
          <w:lang w:val="ne_NP" w:bidi="ne_NP"/>
        </w:rPr>
        <w:t>पहिला, सम्पूर्ण समूहले खण्डलाई तपाईंको आफ्नै भाषामा बताउन अभ्यास गर्नुपर्छ। तपाईंले अघिल्लो चरणहरूमा निर्णय गर्नुभएको कुराहरू जस्तै कालक्रम, शब्दहरू, वाक्यांशहरू, भावनाहरू, वा तपाईंले छलफल गर्नुभएको अन्य कुराहरू यसमा समावेश गर्नलाई सम्झनुहोस्।</w:t>
      </w:r>
    </w:p>
    <w:p>
      <w:pPr/>
      <w:r>
        <w:rPr>
          <w:lang w:val="ne_NP" w:bidi="ne_NP"/>
        </w:rPr>
      </w:r>
      <w:r>
        <w:rPr>
          <w:lang w:val="ne_NP" w:bidi="ne_NP"/>
        </w:rPr>
        <w:t xml:space="preserve">एउटा समूहको सदस्यले खण्डका केही वाक्यहरू भन्नुपर्छ र रोकिनु पर्छ। समूहको अर्को सदस्यले खण्डको अर्को भाग भन्नु पर्छ र रोकिनु पर्छ। समूहले सम्पूर्ण खण्डलाई पुन: नभन्दासम्म यो गर्नुहोस्। यस चरणमा समूहका सदस्यहरूले एक अर्कालाई सच्याउन सक्छन्। अडियो रोक्‍नुहोस्। </w:t>
      </w:r>
    </w:p>
    <w:p>
      <w:pPr/>
      <w:r>
        <w:rPr>
          <w:lang w:val="ne_NP" w:bidi="ne_NP"/>
        </w:rPr>
      </w:r>
      <w:r>
        <w:rPr>
          <w:lang w:val="ne_NP" w:bidi="ne_NP"/>
        </w:rPr>
        <w:t xml:space="preserve">अर्को पटक, समूहको प्रत्येक सदस्यले कम्तिमा पनि एकचोटि सम्पूर्ण खण्डलाई नरोकी भन्नुपर्छ। समूहको सदस्यले खण्डलाई सम्झन मद्दत गर्न कुनैपनि वस्तुहरू, चालहरू, वा तिनीहरूको स्टोरीबोर्ड प्रयोग गर्न सक्छन्। अडियो रोक्‍नुहोस्। </w:t>
      </w:r>
    </w:p>
    <w:p>
      <w:pPr/>
      <w:r>
        <w:rPr>
          <w:lang w:val="ne_NP" w:bidi="ne_NP"/>
        </w:rPr>
      </w:r>
      <w:r>
        <w:rPr>
          <w:lang w:val="ne_NP" w:bidi="ne_NP"/>
        </w:rPr>
        <w:t xml:space="preserve">त्यसपछि, तपाईंलाई सबैभन्दा बढी मनपरेको खण्डको संस्करण कस्को हो समूहले निर्णय गर्न सक्छ। तपाईंलाई समूहको एउटा सदस्यले एउटा दृश्य बताएको तरिका मनपर्यो तर अर्को दृश्य अर्कै सदस्यले बताएको तरिका मनपर्यो भनेर तपाई निर्णय गर्न सक्नु हुन्छ। अडियो रोक्‍नुहोस्। </w:t>
      </w:r>
    </w:p>
    <w:p>
      <w:pPr/>
      <w:r>
        <w:rPr>
          <w:lang w:val="ne_NP" w:bidi="ne_NP"/>
        </w:rPr>
      </w:r>
      <w:r>
        <w:rPr>
          <w:lang w:val="ne_NP" w:bidi="ne_NP"/>
        </w:rPr>
        <w:t>अन्तमा, समूहले सबैजना सहमत हुने खण्डको अन्तिम संस्करणलाई सँगै राख्न सक्छन्। समूहको प्रत्येक सदस्यले यस खण्डको अन्तिम संस्करण सुनाउने अभ्यास गर्नुपर्छ।</w:t>
      </w:r>
      <w:r>
        <w:rPr>
          <w:lang w:val="ne_NP" w:bidi="ne_NP"/>
        </w:rPr>
      </w:r>
      <w:r>
        <w:rPr>
          <w:lang w:val="ne_NP" w:bidi="ne_NP"/>
        </w:rPr>
      </w:r>
    </w:p>
    <w:p>
      <w:pPr/>
      <w:r>
        <w:rPr>
          <w:lang w:val="ne_NP" w:bidi="ne_NP"/>
        </w:rPr>
      </w:r>
    </w:p>
    <w:p>
      <w:pPr>
        <w:pStyle w:val="Heading2"/>
      </w:pPr>
      <w:r>
        <w:rPr>
          <w:lang w:val="ne_NP" w:bidi="ne_NP"/>
        </w:rPr>
        <w:t>Genesis 22:1–19</w:t>
      </w:r>
      <w:r>
        <w:rPr>
          <w:lang w:val="ne_NP" w:bidi="ne_NP"/>
        </w:rPr>
      </w:r>
    </w:p>
    <w:p>
      <w:pPr>
        <w:pStyle w:val="Heading3"/>
      </w:pPr>
      <w:r>
        <w:rPr>
          <w:lang w:val="ne_NP" w:bidi="ne_NP"/>
        </w:rPr>
        <w:t>Step 1</w:t>
      </w:r>
    </w:p>
    <w:p>
      <w:pPr/>
      <w:r>
        <w:rPr>
          <w:lang w:val="ne_NP" w:bidi="ne_NP"/>
        </w:rPr>
      </w:r>
      <w:r>
        <w:rPr>
          <w:lang w:val="ne_NP" w:bidi="ne_NP"/>
        </w:rPr>
        <w:t>यस चरणमा, उत्पत्ति २२:१–१९ सुन्नुहोस् र यसलाई आफ्नो हृदयमा राख्नुहोस्। सम्भव भएमा तीन फरक अनुवादहरूमा उत्पत्ति २२:१–१९ को श्रव्य संस्करण तीन पटक सुन्नुहोस्। त्यसपछि, समूहमा तलको प्रश्‍नहरू छलफल गर्नुहोस्।</w:t>
      </w:r>
    </w:p>
    <w:p>
      <w:pPr>
        <w:pStyle w:val="ListBullet"/>
        <w:spacing w:line="240" w:lineRule="auto"/>
        <w:ind w:left="720"/>
      </w:pPr>
      <w:r>
        <w:rPr>
          <w:lang w:val="ne_NP" w:bidi="ne_NP"/>
        </w:rPr>
      </w:r>
      <w:r>
        <w:rPr>
          <w:lang w:val="ne_NP" w:bidi="ne_NP"/>
        </w:rPr>
        <w:t>यो खण्डमा तपाईंलाई के मन पर्‍यो?</w:t>
      </w:r>
    </w:p>
    <w:p>
      <w:pPr>
        <w:pStyle w:val="ListBullet"/>
        <w:spacing w:line="240" w:lineRule="auto"/>
        <w:ind w:left="720"/>
      </w:pPr>
      <w:r>
        <w:rPr>
          <w:lang w:val="ne_NP" w:bidi="ne_NP"/>
        </w:rPr>
      </w:r>
      <w:r>
        <w:rPr>
          <w:lang w:val="ne_NP" w:bidi="ne_NP"/>
        </w:rPr>
        <w:t>यो खण्डमा तपाईलाई कुन कुरा मन परेन वा बुझ्‍नुभएन?</w:t>
      </w:r>
    </w:p>
    <w:p>
      <w:pPr>
        <w:pStyle w:val="ListBullet"/>
        <w:spacing w:line="240" w:lineRule="auto"/>
        <w:ind w:left="720"/>
      </w:pPr>
      <w:r>
        <w:rPr>
          <w:lang w:val="ne_NP" w:bidi="ne_NP"/>
        </w:rPr>
      </w:r>
      <w:r>
        <w:rPr>
          <w:lang w:val="ne_NP" w:bidi="ne_NP"/>
        </w:rPr>
        <w:t>यो खण्डले हामीलाई परमेश्वरको बारेमा के बताउँछ?</w:t>
      </w:r>
    </w:p>
    <w:p>
      <w:pPr>
        <w:pStyle w:val="ListBullet"/>
        <w:spacing w:line="240" w:lineRule="auto"/>
        <w:ind w:left="720"/>
      </w:pPr>
      <w:r>
        <w:rPr>
          <w:lang w:val="ne_NP" w:bidi="ne_NP"/>
        </w:rPr>
      </w:r>
      <w:r>
        <w:rPr>
          <w:lang w:val="ne_NP" w:bidi="ne_NP"/>
        </w:rPr>
        <w:t>यो खण्डले मानिसबारे हामीलाई के भन्दछ?</w:t>
      </w:r>
    </w:p>
    <w:p>
      <w:pPr>
        <w:pStyle w:val="ListBullet"/>
        <w:spacing w:line="240" w:lineRule="auto"/>
        <w:ind w:left="720"/>
      </w:pPr>
      <w:r>
        <w:rPr>
          <w:lang w:val="ne_NP" w:bidi="ne_NP"/>
        </w:rPr>
      </w:r>
      <w:r>
        <w:rPr>
          <w:lang w:val="ne_NP" w:bidi="ne_NP"/>
        </w:rPr>
        <w:t>यो खण्डले कसरी हाम्रो दैनिक जीवनलाई प्रभाव पार्छ?</w:t>
      </w:r>
    </w:p>
    <w:p>
      <w:pPr>
        <w:pStyle w:val="ListBullet"/>
        <w:spacing w:line="240" w:lineRule="auto"/>
        <w:ind w:left="720"/>
      </w:pPr>
      <w:r>
        <w:rPr>
          <w:lang w:val="ne_NP" w:bidi="ne_NP"/>
        </w:rPr>
      </w:r>
      <w:r>
        <w:rPr>
          <w:lang w:val="ne_NP" w:bidi="ne_NP"/>
        </w:rPr>
        <w:t xml:space="preserve">कसलाई यो खण्ड सुन्‍नु आवश्‍यक छ? </w:t>
      </w:r>
      <w:r>
        <w:rPr>
          <w:lang w:val="ne_NP" w:bidi="ne_NP"/>
        </w:rPr>
      </w:r>
    </w:p>
    <w:p>
      <w:pPr>
        <w:pStyle w:val="Heading3"/>
      </w:pPr>
      <w:r>
        <w:rPr>
          <w:lang w:val="ne_NP" w:bidi="ne_NP"/>
        </w:rPr>
        <w:t>Step 2</w:t>
      </w:r>
    </w:p>
    <w:p>
      <w:pPr/>
      <w:r>
        <w:rPr>
          <w:lang w:val="ne_NP" w:bidi="ne_NP"/>
        </w:rPr>
      </w:r>
      <w:r>
        <w:rPr>
          <w:lang w:val="ne_NP" w:bidi="ne_NP"/>
        </w:rPr>
        <w:t>सबैभन्दा सजिलोसँग बुझिने अनुवादमा उत्पत्ति २२:१–१९ को श्रव्य संस्करण सुन्नुहोस्।</w:t>
      </w:r>
    </w:p>
    <w:p>
      <w:pPr/>
      <w:r>
        <w:rPr>
          <w:lang w:val="ne_NP" w:bidi="ne_NP"/>
        </w:rPr>
      </w:r>
      <w:r>
        <w:rPr>
          <w:lang w:val="ne_NP" w:bidi="ne_NP"/>
        </w:rPr>
        <w:t>यो कथा अब्राहामका बारेमा सबै कथाहरूमध्ये सबैभन्दा महत्त्वपूर्ण छ। यस कथामा, परमेश्वरले अब्राहामका एक मात्र छोरा इसहाकलाई बलिदान गर्न आग्रह गरेर अब्राहामलाई जाँच गर्नुहुन्छ। अब्राहामले इसाकलाई बलिदान गर्न इच्छुक भएर परमेश्वर र उहाँका प्रतिज्ञाहरूमा आफूले कति भरोसा गर्छन् भन्ने कुरा देखाउँछन्। परमेश्वरले पुनः अब्राहामलाई र अब्राहामका सन्तानहरूमार्फत सम्पूर्ण मानवजातिलाई आशिष् दिने प्रतिज्ञा गर्नुहुन्छ।</w:t>
      </w:r>
    </w:p>
    <w:p>
      <w:pPr/>
      <w:r>
        <w:rPr>
          <w:lang w:val="ne_NP" w:bidi="ne_NP"/>
        </w:rPr>
      </w:r>
      <w:r>
        <w:rPr>
          <w:lang w:val="ne_NP" w:bidi="ne_NP"/>
        </w:rPr>
        <w:t>अन्तिम कथाको केही समयपछि, परमेश्वरले अब्राहामलाई जाँच गर्नुहुन्छ। अब्राहामलाई जाँच गर्नुको अर्थ अब्राहामले उहाँमाथि भरोसा गरेका थिए कि थिएनन् भनेर हेर्नका लागि परमेश्वरले कदम चाल्नुभयो भन्ने हुन्छ।</w:t>
      </w:r>
    </w:p>
    <w:p>
      <w:pPr/>
      <w:r>
        <w:rPr>
          <w:lang w:val="ne_NP" w:bidi="ne_NP"/>
        </w:rPr>
      </w:r>
      <w:r>
        <w:rPr>
          <w:lang w:val="ne_NP" w:bidi="ne_NP"/>
        </w:rPr>
        <w:t>परमेश्वरले अब्राहामलाई भन्नुभयो, "अब्राहाम! अब्राहाम।"</w:t>
      </w:r>
    </w:p>
    <w:p>
      <w:pPr/>
      <w:r>
        <w:rPr>
          <w:lang w:val="ne_NP" w:bidi="ne_NP"/>
        </w:rPr>
      </w:r>
      <w:r>
        <w:rPr>
          <w:lang w:val="ne_NP" w:bidi="ne_NP"/>
        </w:rPr>
        <w:t>अब्राहामले जवाफ दिए, "म यहाँ छु।"</w:t>
      </w:r>
    </w:p>
    <w:p>
      <w:pPr/>
      <w:r>
        <w:rPr>
          <w:lang w:val="ne_NP" w:bidi="ne_NP"/>
        </w:rPr>
      </w:r>
      <w:r>
        <w:rPr>
          <w:lang w:val="ne_NP" w:bidi="ne_NP"/>
        </w:rPr>
        <w:t>परमेश्वरले भन्नुभयो, "आफ्नो एक मात्र छोरा, तिमीले प्रेम गरेको छोरा इसहाकलाई लिएर मोरियाको ठाउँमा जाऊ।" अब्राहामका अर्का छोरा इश्माएल थिए भन्ने हामीलाई अघिल्लो खण्डहरूबाट थाहा छ। यस कथामा, परमेश्वरले इसहाकलाई अब्राहामका एक मात्र छोरा ठान्नुहुन्छ किनभने परमेश्वरले अब्राहामसँग गर्नुभएको करारमा सहभागी हुने एक मात्र छोरा तिनै हुनेछन्। अब्राहामले इसहाकलाई एउटा बुबाले आफ्नो छोरालाई गर्ने जस्तै धेरै प्रेम गर्नुहुन्थ्यो। जब मानिसहरूले परिवारका कुनै सदस्यलाई यसरी प्रेम गर्थे, तिनीहरूले उनीहरूप्रति दया देखाउँथे र स्नेह राख्थे। अब्राहामलाई सायद परमेश्वरको यो आज्ञा पालन गर्न गाह्रो थियो किनभने उनले आफ्नो छोरालाई धेरै प्रेम गर्थे।</w:t>
      </w:r>
    </w:p>
    <w:p>
      <w:pPr/>
      <w:r>
        <w:rPr>
          <w:lang w:val="ne_NP" w:bidi="ne_NP"/>
        </w:rPr>
      </w:r>
      <w:r>
        <w:rPr>
          <w:lang w:val="ne_NP" w:bidi="ne_NP"/>
        </w:rPr>
        <w:t xml:space="preserve">यहाँ रोक्नुहोस्। समूहमा, नक्सामा </w:t>
      </w:r>
      <w:r>
        <w:rPr>
          <w:lang w:val="ne_NP" w:bidi="ne_NP"/>
        </w:rPr>
        <w:t>मोरियाहको क्षेत्र कहाँ हुन सक्थ्यो भन्ने</w:t>
      </w:r>
      <w:r>
        <w:rPr>
          <w:lang w:val="ne_NP" w:bidi="ne_NP"/>
        </w:rPr>
        <w:t xml:space="preserve"> एउटा नक्सा हेर्नुहोस्। अडियो रोक्‍नुहोस्। </w:t>
      </w:r>
    </w:p>
    <w:p>
      <w:pPr/>
      <w:r>
        <w:rPr>
          <w:lang w:val="ne_NP" w:bidi="ne_NP"/>
        </w:rPr>
      </w:r>
      <w:r>
        <w:rPr>
          <w:lang w:val="ne_NP" w:bidi="ne_NP"/>
        </w:rPr>
        <w:t>परमेश्वरले भन्न जारी राख्नुभयो, "मैले देखाउने पहाडहरूमध्ये एउटामा आफ्नो छोरालाई पूर्ण होमबलिको रूपमा चढाऊ।" यस समयमा मानिसहरूले प्राय: परमेश्वरलाई पशुहरू बलिदान दिन्थे। बलिदान परमेश्वरलाई धन्यवाद दिन वा उहाँबाट क्षमा माग्न चढाउने कुरा हो। आराधनाकर्ताहरूले आफूहरू परमेश्वरप्रति पूर्ण रूपमा समर्पित छन् भनी देखाउनका लागि परमेश्वरलाई उपहारको रूपमा पशुहरू मार्ने र जलाउने गर्थे। जब कसैले होमबलि चढाउँथ्यो, तिनीहरूले त्यसलाई मार्थे र परमेश्वरका निम्ति बलिदानको रूपमा पूर्ण रूपमा जलाउँथे। अब्राहामको वरिपरिका केही संस्कृतिहरूमा, केही मानिसहरूले आफ्ना सन्तानहरूलाई उनीहरूका देवताहरूलाई बलिदान दिएर आफ्ना देवताहरूको आराधना गर्थे। परमेश्वरले अब्राहामलाई इसाकलाई बलिदान दिन एउटा परीक्षाको रूपमा मात्र भन्नुभयो—परमेश्वरले मानिसहरूलाई उहाँका निम्ति अन्य मानिसहरूलाई बलिदान दिन भन्नुभएन।</w:t>
      </w:r>
    </w:p>
    <w:p>
      <w:pPr/>
      <w:r>
        <w:rPr>
          <w:lang w:val="ne_NP" w:bidi="ne_NP"/>
        </w:rPr>
      </w:r>
      <w:r>
        <w:rPr>
          <w:lang w:val="ne_NP" w:bidi="ne_NP"/>
        </w:rPr>
        <w:t xml:space="preserve">यहाँ रोक्नुहोस् र समूहमा यो प्रश्नमा छलफल गर्नुहोस्: तपाईंको संस्कृतिमा तपाईं कसरी आराधना गर्नुहुन्छ? तपाईं परमेश्वरलाई कसरी भेटी चढाउनुहुन्छ? तपाईंले परमेश्वरलाई के चढाउनुहुन्छ? अडियो रोक्‍नुहोस्। </w:t>
      </w:r>
    </w:p>
    <w:p>
      <w:pPr/>
      <w:r>
        <w:rPr>
          <w:lang w:val="ne_NP" w:bidi="ne_NP"/>
        </w:rPr>
      </w:r>
      <w:r>
        <w:rPr>
          <w:lang w:val="ne_NP" w:bidi="ne_NP"/>
        </w:rPr>
        <w:t>त्यसैले अब्राहाम बिहान सबेरै उठे र आफ्नो गधामा सामान लादे।</w:t>
      </w:r>
    </w:p>
    <w:p>
      <w:pPr/>
      <w:r>
        <w:rPr>
          <w:lang w:val="ne_NP" w:bidi="ne_NP"/>
        </w:rPr>
      </w:r>
      <w:r>
        <w:rPr>
          <w:lang w:val="ne_NP" w:bidi="ne_NP"/>
        </w:rPr>
        <w:t xml:space="preserve">यहाँ रोक्नुहोस्। समूहमा, एउटा </w:t>
      </w:r>
      <w:r>
        <w:rPr>
          <w:lang w:val="ne_NP" w:bidi="ne_NP"/>
        </w:rPr>
        <w:t>गधा</w:t>
      </w:r>
      <w:r>
        <w:rPr>
          <w:lang w:val="ne_NP" w:bidi="ne_NP"/>
        </w:rPr>
        <w:t xml:space="preserve">को तस्वीर हेर्नुहोस्। अडियो रोक्‍नुहोस्। </w:t>
      </w:r>
    </w:p>
    <w:p>
      <w:pPr/>
      <w:r>
        <w:rPr>
          <w:lang w:val="ne_NP" w:bidi="ne_NP"/>
        </w:rPr>
      </w:r>
      <w:r>
        <w:rPr>
          <w:lang w:val="ne_NP" w:bidi="ne_NP"/>
        </w:rPr>
        <w:t>अब्राहामले इसाक र आफ्ना दुई नोकरहरूलाई आफूसँगै लिए। अब्राहामले होमबलिको लागि काठ काटे र परमेश्वरले उनलाई जान भन्नुभएको ठाउँमा यात्रा गर्न थाले।</w:t>
      </w:r>
    </w:p>
    <w:p>
      <w:pPr/>
      <w:r>
        <w:rPr>
          <w:lang w:val="ne_NP" w:bidi="ne_NP"/>
        </w:rPr>
      </w:r>
      <w:r>
        <w:rPr>
          <w:lang w:val="ne_NP" w:bidi="ne_NP"/>
        </w:rPr>
        <w:t>तेस्रो दिनमा, अब्राहामले त्यो ठाउँ टाढाबाट देखे। त्यसपछि अब्राहामले आफ्ना दुई नोकरहरूलाई भने, “गधासँग यहीँ बस।” केटा र म अलि टाढा यात्रा गर्नेछौँ। हामी त्यहाँ आराधना गर्न जानेछौं, र त्यसपछि हामी तिमीहरूकहाँ फर्किनेछौं।" यहाँ, के हुन लागेको थियो भन्ने कुरा उनीहरूबाट लुकाउन अब्राहामले आफ्ना नोकरहरूसँग झूट बोलेका हुन सक्छन्, वा परमेश्वरले इसहाक स्वयम् बाहेक अरू कुनै बलिदान दिनुहुनेछ भन्ने कुरामा उनी आफैँ विश्वस्त भएका हुन सक्छन्।</w:t>
      </w:r>
    </w:p>
    <w:p>
      <w:pPr/>
      <w:r>
        <w:rPr>
          <w:lang w:val="ne_NP" w:bidi="ne_NP"/>
        </w:rPr>
      </w:r>
      <w:r>
        <w:rPr>
          <w:lang w:val="ne_NP" w:bidi="ne_NP"/>
        </w:rPr>
        <w:t>अब्राहामले होमबलिको लागि काठ लिए र यसलाई बोक्नका लागि इसहाकको काँधमा राखे। अब्राहामले बलिदान गर्न आवश्यक पर्ने आगो र चक्कु लिएका थिए। यहाँ, अब्राहामले सायद बलिदानको लागि नयाँ आगो बाल्न आफ्नो शिविरको आगोबाट तातो कोइला राखिएको एउटा भाँडा बोकेका थिए, वा उनले आगो बाल्ने सामग्रीहरू बोकेका थिए।</w:t>
      </w:r>
    </w:p>
    <w:p>
      <w:pPr/>
      <w:r>
        <w:rPr>
          <w:lang w:val="ne_NP" w:bidi="ne_NP"/>
        </w:rPr>
      </w:r>
      <w:r>
        <w:rPr>
          <w:lang w:val="ne_NP" w:bidi="ne_NP"/>
        </w:rPr>
        <w:t xml:space="preserve">यहाँ रोक्नुहोस्। समूहमा </w:t>
      </w:r>
      <w:r>
        <w:rPr>
          <w:lang w:val="ne_NP" w:bidi="ne_NP"/>
        </w:rPr>
        <w:t>तातो कोइला बोक्ने भाँडा</w:t>
      </w:r>
      <w:r>
        <w:rPr>
          <w:lang w:val="ne_NP" w:bidi="ne_NP"/>
        </w:rPr>
        <w:t xml:space="preserve">को तस्वीर हेर्नुहोस्। अब्राहामले प्रयोग गरेको हुन सक्ने </w:t>
      </w:r>
      <w:r>
        <w:rPr>
          <w:lang w:val="ne_NP" w:bidi="ne_NP"/>
        </w:rPr>
        <w:t>एक प्रकारको चक्कुको</w:t>
      </w:r>
      <w:r>
        <w:rPr>
          <w:lang w:val="ne_NP" w:bidi="ne_NP"/>
        </w:rPr>
        <w:t xml:space="preserve"> तस्वीर हेर्नुहोस्। अडियो रोक्‍नुहोस्। </w:t>
      </w:r>
    </w:p>
    <w:p>
      <w:pPr/>
      <w:r>
        <w:rPr>
          <w:lang w:val="ne_NP" w:bidi="ne_NP"/>
        </w:rPr>
      </w:r>
      <w:r>
        <w:rPr>
          <w:lang w:val="ne_NP" w:bidi="ne_NP"/>
        </w:rPr>
        <w:t>अब्राहाम र इसहाक एकसाथ गए। इसहाकले अब्राहामलाई भने, "पिता?"</w:t>
      </w:r>
    </w:p>
    <w:p>
      <w:pPr/>
      <w:r>
        <w:rPr>
          <w:lang w:val="ne_NP" w:bidi="ne_NP"/>
        </w:rPr>
      </w:r>
      <w:r>
        <w:rPr>
          <w:lang w:val="ne_NP" w:bidi="ne_NP"/>
        </w:rPr>
        <w:t>अब्राहामले जवाफ दिए, "म यहाँ छु, मेरा छोरा।"</w:t>
      </w:r>
    </w:p>
    <w:p>
      <w:pPr/>
      <w:r>
        <w:rPr>
          <w:lang w:val="ne_NP" w:bidi="ne_NP"/>
        </w:rPr>
      </w:r>
      <w:r>
        <w:rPr>
          <w:lang w:val="ne_NP" w:bidi="ne_NP"/>
        </w:rPr>
        <w:t>इसहाकले भने, "आगो र काठ यहाँ छन्, तर होमबलिका लागि थुमा कहाँ छ?" थुमाहरू प्राय: बलिदानका लागि प्रयोग गरिने पशुहरू थिए।</w:t>
      </w:r>
    </w:p>
    <w:p>
      <w:pPr/>
      <w:r>
        <w:rPr>
          <w:lang w:val="ne_NP" w:bidi="ne_NP"/>
        </w:rPr>
      </w:r>
      <w:r>
        <w:rPr>
          <w:lang w:val="ne_NP" w:bidi="ne_NP"/>
        </w:rPr>
        <w:t xml:space="preserve">यहाँ रोक्नुहोस्। समूहमा मिलेर एउटा </w:t>
      </w:r>
      <w:r>
        <w:rPr>
          <w:lang w:val="ne_NP" w:bidi="ne_NP"/>
        </w:rPr>
        <w:t>भेडाको पाठो</w:t>
      </w:r>
      <w:r>
        <w:rPr>
          <w:lang w:val="ne_NP" w:bidi="ne_NP"/>
        </w:rPr>
        <w:t xml:space="preserve"> को तस्वीर हेर्नुहोस्। अडियो रोक्‍नुहोस्। </w:t>
      </w:r>
    </w:p>
    <w:p>
      <w:pPr/>
      <w:r>
        <w:rPr>
          <w:lang w:val="ne_NP" w:bidi="ne_NP"/>
        </w:rPr>
      </w:r>
      <w:r>
        <w:rPr>
          <w:lang w:val="ne_NP" w:bidi="ne_NP"/>
        </w:rPr>
        <w:t>अब्राहामले जवाफ दिए, "मेरो छोरा, परमेश्वर आफैले होमबलिको निम्ति एउटा भेडा जुटाउनुहुनेछ।"</w:t>
      </w:r>
    </w:p>
    <w:p>
      <w:pPr/>
      <w:r>
        <w:rPr>
          <w:lang w:val="ne_NP" w:bidi="ne_NP"/>
        </w:rPr>
      </w:r>
      <w:r>
        <w:rPr>
          <w:lang w:val="ne_NP" w:bidi="ne_NP"/>
        </w:rPr>
        <w:t>त्यसैले तिनीहरूले एकसाथ यात्रा गरे।</w:t>
      </w:r>
    </w:p>
    <w:p>
      <w:pPr/>
      <w:r>
        <w:rPr>
          <w:lang w:val="ne_NP" w:bidi="ne_NP"/>
        </w:rPr>
      </w:r>
      <w:r>
        <w:rPr>
          <w:lang w:val="ne_NP" w:bidi="ne_NP"/>
        </w:rPr>
        <w:t>जब तिनीहरू परमेश्वरले अब्राहामलाई जान भन्नुभएको ठाउँमा आइपुगे, तब अब्राहामले एउटा वेदी बनाए। वेदी एउटा ठाउँ हो जहाँ पशुहरूलाई मारिन्छ र परमेश्वरलाई बलिदानको रूपमा जलाइन्छ। मानिसहरूले प्राय: ढुङ्गाका वेदीहरू बनाउँछन् र तिनीहरूलाई टेबल वा सानो प्लेटफर्म जस्तै आकार दिन्छन्।</w:t>
      </w:r>
    </w:p>
    <w:p>
      <w:pPr/>
      <w:r>
        <w:rPr>
          <w:lang w:val="ne_NP" w:bidi="ne_NP"/>
        </w:rPr>
      </w:r>
      <w:r>
        <w:rPr>
          <w:lang w:val="ne_NP" w:bidi="ne_NP"/>
        </w:rPr>
        <w:t xml:space="preserve">यहाँ रोक्नुहोस्। समूहमा एउटा </w:t>
      </w:r>
      <w:r>
        <w:rPr>
          <w:lang w:val="ne_NP" w:bidi="ne_NP"/>
        </w:rPr>
        <w:t>वेदी</w:t>
      </w:r>
      <w:r>
        <w:rPr>
          <w:lang w:val="ne_NP" w:bidi="ne_NP"/>
        </w:rPr>
        <w:t xml:space="preserve">को तस्वीर हेर्नुहोस्। अडियो रोक्‍नुहोस्। </w:t>
      </w:r>
    </w:p>
    <w:p>
      <w:pPr/>
      <w:r>
        <w:rPr>
          <w:lang w:val="ne_NP" w:bidi="ne_NP"/>
        </w:rPr>
      </w:r>
      <w:r>
        <w:rPr>
          <w:lang w:val="ne_NP" w:bidi="ne_NP"/>
        </w:rPr>
        <w:t>अब्राहामले वेदीमा काठ राखे। उनले आफ्ना छोरा इसहाकलाई बाँधे र उनलाई वेदीमाथि, दाउरामाथि राखे। त्यसपछि अब्राहामले आफ्नो हात फैलाए। "आफ्नो हात बढाए" भन्ने वाक्यांशले अब्राहामको कार्यमा जोड दिन्छ र त्यसपछि जे हुन्छ त्यो महत्त्वपूर्ण छ भनेर देखाउँछ। अब्राहामले इसहाकलाई मार्न आफ्नो चक्कु लिए। तर याहवेका स्वर्गदूतले अब्राहामलाई स्वर्गबाट बोलाए। याहवेको स्वर्गदूतले प्राय: परमेश्वर कसैकहाँ मानव रूपमा देखा पर्नुलाई बुझाउँछ। यहाँ, यसले सायद अब्राहामसँग कुरा गरिरहनुभएको परमेश्वर आफैलाई बुझाउँछ।</w:t>
      </w:r>
    </w:p>
    <w:p>
      <w:pPr/>
      <w:r>
        <w:rPr>
          <w:lang w:val="ne_NP" w:bidi="ne_NP"/>
        </w:rPr>
      </w:r>
      <w:r>
        <w:rPr>
          <w:lang w:val="ne_NP" w:bidi="ne_NP"/>
        </w:rPr>
        <w:t>याहवेका स्वर्गदूतले भने, "अब्राहाम, अब्राहाम!"</w:t>
      </w:r>
    </w:p>
    <w:p>
      <w:pPr/>
      <w:r>
        <w:rPr>
          <w:lang w:val="ne_NP" w:bidi="ne_NP"/>
        </w:rPr>
      </w:r>
      <w:r>
        <w:rPr>
          <w:lang w:val="ne_NP" w:bidi="ne_NP"/>
        </w:rPr>
        <w:t>अब्राहामले जवाफ दिए, "म यहाँ छु।"</w:t>
      </w:r>
    </w:p>
    <w:p>
      <w:pPr/>
      <w:r>
        <w:rPr>
          <w:lang w:val="ne_NP" w:bidi="ne_NP"/>
        </w:rPr>
      </w:r>
      <w:r>
        <w:rPr>
          <w:lang w:val="ne_NP" w:bidi="ne_NP"/>
        </w:rPr>
        <w:t>परमेश्वरले भन्नुभयो, "त्यो केटालाई हानि नगर वा उसलाई केही पनि नगर।" अब मलाई थाहा भयो कि तपाईं परमेश्वरको भय मान्नुहुन्छ।" परमेश्वरको डरको अर्थ परमेश्वरप्रति श्रद्धा, सम्मान र आदर राख्नु हो। यसले या त पवित्र श्रद्धा वा सजायको डर देखाउँछ। यहाँ, यसको अर्थ सायद अब्राहामले परमेश्वरलाई धेरै आदर गर्ने भएकाले उहाँको आज्ञा पालन गर्नेछन् भन्ने कुरा देखाए। यसले अब्राहामको परमेश्वरमाथिको विश्वासलाई यति बलियो बनाउँछ।</w:t>
      </w:r>
    </w:p>
    <w:p>
      <w:pPr/>
      <w:r>
        <w:rPr>
          <w:lang w:val="ne_NP" w:bidi="ne_NP"/>
        </w:rPr>
      </w:r>
      <w:r>
        <w:rPr>
          <w:lang w:val="ne_NP" w:bidi="ne_NP"/>
        </w:rPr>
        <w:t>परमेश्वरले कुरा जारी राख्नुभयो, "म देख्छु कि तिमीले आफ्नो छोरा, आफ्नो एउटै छोरालाई मदेखि अलग राखेनौ।"</w:t>
      </w:r>
    </w:p>
    <w:p>
      <w:pPr/>
      <w:r>
        <w:rPr>
          <w:lang w:val="ne_NP" w:bidi="ne_NP"/>
        </w:rPr>
      </w:r>
      <w:r>
        <w:rPr>
          <w:lang w:val="ne_NP" w:bidi="ne_NP"/>
        </w:rPr>
        <w:t>अब्राहामले माथि हेरे, र उनको पछाडि एउटा भेडो, वा एउटा भाले भेडो, झाडीमा सिङ अल्झिएको थियो।</w:t>
      </w:r>
    </w:p>
    <w:p>
      <w:pPr/>
      <w:r>
        <w:rPr>
          <w:lang w:val="ne_NP" w:bidi="ne_NP"/>
        </w:rPr>
      </w:r>
      <w:r>
        <w:rPr>
          <w:lang w:val="ne_NP" w:bidi="ne_NP"/>
        </w:rPr>
        <w:t xml:space="preserve">यहाँ रोक्नुहोस्। समूहमा एउटा </w:t>
      </w:r>
      <w:r>
        <w:rPr>
          <w:lang w:val="ne_NP" w:bidi="ne_NP"/>
        </w:rPr>
        <w:t>थुमा</w:t>
      </w:r>
      <w:r>
        <w:rPr>
          <w:lang w:val="ne_NP" w:bidi="ne_NP"/>
        </w:rPr>
        <w:t xml:space="preserve">को तस्वीर हेर्नुहोस्। अडियो रोक्‍नुहोस्। </w:t>
      </w:r>
    </w:p>
    <w:p>
      <w:pPr/>
      <w:r>
        <w:rPr>
          <w:lang w:val="ne_NP" w:bidi="ne_NP"/>
        </w:rPr>
      </w:r>
      <w:r>
        <w:rPr>
          <w:lang w:val="ne_NP" w:bidi="ne_NP"/>
        </w:rPr>
        <w:t>अब्राहामले एउटा थुमा लिए र आफ्नो छोराको सट्टा त्यसलाई बलिदान दिए। त्यसैले अब्राहामले त्यो ठाउँको नाम "याहवेले दिनुहुनेछ" वा "याहवेले देख्नुहुन्छ" राखे।</w:t>
      </w:r>
    </w:p>
    <w:p>
      <w:pPr/>
      <w:r>
        <w:rPr>
          <w:lang w:val="ne_NP" w:bidi="ne_NP"/>
        </w:rPr>
      </w:r>
      <w:r>
        <w:rPr>
          <w:lang w:val="ne_NP" w:bidi="ne_NP"/>
        </w:rPr>
        <w:t>त्यसैले पछिको एउटा हितोपदेशले भन्यो, "याहवेको पहाडमा जुटाइने छ।" यस वाक्यांशको अर्थ पनि "याहवेको पहाडमा यो देखिन्छ" हुन सक्छ, तर त्यो अर्थ हुने सम्भावना कम छ। हितोपदेश निश्चित संस्कृतिहरूमा मानिसहरूलाई सल्लाह दिन प्रयोग गरिने छोटा भनाइहरू हुन्। उत्पत्तिका लेखकले मानिसहरूले यो हितोपदेश किन भन्छन् भन्ने बारेमा व्याख्या दिइरहेका छन्।</w:t>
      </w:r>
    </w:p>
    <w:p>
      <w:pPr/>
      <w:r>
        <w:rPr>
          <w:lang w:val="ne_NP" w:bidi="ne_NP"/>
        </w:rPr>
      </w:r>
      <w:r>
        <w:rPr>
          <w:lang w:val="ne_NP" w:bidi="ne_NP"/>
        </w:rPr>
        <w:t>याहवेका स्वर्गदूतले अब्राहामलाई दोस्रो पटक स्वर्गबाट बोलाए। याहवेका स्वर्गदूतले भने, "परमेश्वरले भन्नुभएको कुरा यही हो।" "तिमीले मेरो आज्ञा पालन गरेका छौ र तिम्रो छोरा, तिम्रो एकमात्र छोरालाई पनि मलाई दिन इन्कार गरेनौ, त्यसैले म आफ्नै नामको शपथ खान्छु कि म तिमीलाई निश्चय नै आशिष् दिनेछु।" उत्पत्तिमा परमेश्वरले आफ्नो नामको शपथ खाएर प्रतिज्ञा गर्नुभएको यो एक मात्र क्षण हो। यसले परमेश्वरले यहाँ भन्नुभएको कुराको महत्त्व देखाउँछ।</w:t>
      </w:r>
    </w:p>
    <w:p>
      <w:pPr/>
      <w:r>
        <w:rPr>
          <w:lang w:val="ne_NP" w:bidi="ne_NP"/>
        </w:rPr>
      </w:r>
      <w:r>
        <w:rPr>
          <w:lang w:val="ne_NP" w:bidi="ne_NP"/>
        </w:rPr>
        <w:t>परमेश्वरले भनाई जारी राख्नुहुन्छ, "म तिमीलाई यति धेरै सन्तान दिनेछु कि तिमीले तिनीहरूलाई गन्न सक्ने छैनौ, जसरी तिमीले आकाशका ताराहरू वा समुद्र किनारको बालुवा गन्न सक्दैनौ।" समुद्री किनार समुद्रको छेउमा भएको एउटा ठूलो बलौटे क्षेत्र हो, जुन पानीको ठूलो भाग हो।</w:t>
      </w:r>
    </w:p>
    <w:p>
      <w:pPr/>
      <w:r>
        <w:rPr>
          <w:lang w:val="ne_NP" w:bidi="ne_NP"/>
        </w:rPr>
      </w:r>
      <w:r>
        <w:rPr>
          <w:lang w:val="ne_NP" w:bidi="ne_NP"/>
        </w:rPr>
        <w:t xml:space="preserve">यहाँ रोक्नुहोस्। समूहमा, </w:t>
      </w:r>
      <w:r>
        <w:rPr>
          <w:lang w:val="ne_NP" w:bidi="ne_NP"/>
        </w:rPr>
        <w:t>समुद्रको छेउमा भएको बालुवाको</w:t>
      </w:r>
      <w:r>
        <w:rPr>
          <w:lang w:val="ne_NP" w:bidi="ne_NP"/>
        </w:rPr>
        <w:t xml:space="preserve"> तस्वीर हेर्नुहोस्। अडियो रोक्‍नुहोस्। </w:t>
      </w:r>
    </w:p>
    <w:p>
      <w:pPr/>
      <w:r>
        <w:rPr>
          <w:lang w:val="ne_NP" w:bidi="ne_NP"/>
        </w:rPr>
      </w:r>
      <w:r>
        <w:rPr>
          <w:lang w:val="ne_NP" w:bidi="ne_NP"/>
        </w:rPr>
        <w:t xml:space="preserve"> परमेश्वरले कुरा जारी राख्नुहुन्छ, "तिम्रा सन्तानहरूले आफ्ना शत्रुहरूका सहरहरू जित्नेछन्।" "र तिमीले मेरो आज्ञा पालन गरेकोले, म तिम्रा सन्तानहरूद्वारा सबै राष्ट्रहरू र मानिसहरूका समूहहरूलाई आशिष् दिनेछु, वा तिनीहरूका लागि भलो गर्नेछु।"</w:t>
      </w:r>
    </w:p>
    <w:p>
      <w:pPr/>
      <w:r>
        <w:rPr>
          <w:lang w:val="ne_NP" w:bidi="ne_NP"/>
        </w:rPr>
      </w:r>
      <w:r>
        <w:rPr>
          <w:lang w:val="ne_NP" w:bidi="ne_NP"/>
        </w:rPr>
        <w:t>त्यसपछि अब्राहाम र इसहाक अब्राहामका नोकरहरूकहाँ फर्किए र बेर्शेबासम्म यात्रा गरे, जहाँ अब्राहाम बसोबास गरिरहे।</w:t>
      </w:r>
      <w:r>
        <w:rPr>
          <w:lang w:val="ne_NP" w:bidi="ne_NP"/>
        </w:rPr>
      </w:r>
    </w:p>
    <w:p>
      <w:pPr>
        <w:pStyle w:val="Heading3"/>
      </w:pPr>
      <w:r>
        <w:rPr>
          <w:lang w:val="ne_NP" w:bidi="ne_NP"/>
        </w:rPr>
        <w:t>Step 3</w:t>
      </w:r>
    </w:p>
    <w:p>
      <w:pPr/>
      <w:r>
        <w:rPr>
          <w:lang w:val="ne_NP" w:bidi="ne_NP"/>
        </w:rPr>
      </w:r>
      <w:r>
        <w:rPr>
          <w:lang w:val="ne_NP" w:bidi="ne_NP"/>
        </w:rPr>
        <w:t>सबैभन्दा सजिलोसँग बुझिने अनुवादमा उत्पत्ति २२:१–१९ को श्रव्य संस्करण सुन्नुहोस्।</w:t>
      </w:r>
    </w:p>
    <w:p>
      <w:pPr/>
      <w:r>
        <w:rPr>
          <w:lang w:val="ne_NP" w:bidi="ne_NP"/>
        </w:rPr>
      </w:r>
      <w:r>
        <w:rPr>
          <w:lang w:val="ne_NP" w:bidi="ne_NP"/>
        </w:rPr>
        <w:t>यस चरणमा समूहले यस खण्डको दृश्यहरू, पात्रहरू र सेटिङलाई परिभाषित गर्नेछन्। त्यसपछि समूहले यस भागलाई दृश्यात्मक बनाउनेछ ।</w:t>
      </w:r>
    </w:p>
    <w:p>
      <w:pPr/>
      <w:r>
        <w:rPr>
          <w:lang w:val="ne_NP" w:bidi="ne_NP"/>
        </w:rPr>
      </w:r>
      <w:r>
        <w:rPr>
          <w:lang w:val="ne_NP" w:bidi="ne_NP"/>
        </w:rPr>
        <w:t>यस खण्डमा पाँच वटा दृश्यहरू छन्।</w:t>
      </w:r>
    </w:p>
    <w:p>
      <w:pPr/>
      <w:r>
        <w:rPr>
          <w:lang w:val="ne_NP" w:bidi="ne_NP"/>
        </w:rPr>
      </w:r>
      <w:r>
        <w:rPr>
          <w:b/>
          <w:lang w:val="ne_NP" w:bidi="ne_NP"/>
        </w:rPr>
        <w:t>पहिलो दृश्यमा:</w:t>
      </w:r>
      <w:r>
        <w:rPr>
          <w:lang w:val="ne_NP" w:bidi="ne_NP"/>
        </w:rPr>
        <w:t xml:space="preserve"> केही समयपछि, अब्राहामले परमेश्वरको आज्ञा पालन गर्छन् कि गर्दैनन् भनेर हेर्नका लागि परमेश्वरले उनलाई जाँच्न चाहनुभयो। त्यसैले परमेश्वरले अब्राहामलाई आफ्ना छोरा इसहाकलाई पहाडमा बलिदान गर्न भन्नुभयो।</w:t>
      </w:r>
    </w:p>
    <w:p>
      <w:pPr/>
      <w:r>
        <w:rPr>
          <w:lang w:val="ne_NP" w:bidi="ne_NP"/>
        </w:rPr>
      </w:r>
      <w:r>
        <w:rPr>
          <w:b/>
          <w:lang w:val="ne_NP" w:bidi="ne_NP"/>
        </w:rPr>
        <w:t>दोस्रो दृश्यमा:</w:t>
      </w:r>
      <w:r>
        <w:rPr>
          <w:lang w:val="ne_NP" w:bidi="ne_NP"/>
        </w:rPr>
        <w:t xml:space="preserve"> त्यसैले भोलिपल्ट बिहानै अब्राहाम उठे र आफ्नो गधामा सामान लादे। उनले आफ्ना दुई नोकरहरू र आफ्ना छोरा इसहाकलाई आफूसँगै लिए। तिनीहरूले लगभग तीन दिनसम्म यात्रा गरिसकेपछि, अब्राहामले परमेश्वरले उनलाई जान भन्नुभएको ठाउँ देखे। अब्राहामले आफ्ना दुई नोकरहरूलाई पछाडि बस्न भने, र उनी र इसहाकले यात्रा जारी राखे।</w:t>
      </w:r>
    </w:p>
    <w:p>
      <w:pPr/>
      <w:r>
        <w:rPr>
          <w:lang w:val="ne_NP" w:bidi="ne_NP"/>
        </w:rPr>
      </w:r>
      <w:r>
        <w:rPr>
          <w:b/>
          <w:lang w:val="ne_NP" w:bidi="ne_NP"/>
        </w:rPr>
        <w:t>तेस्रो दृश्यमा:</w:t>
      </w:r>
      <w:r>
        <w:rPr>
          <w:lang w:val="ne_NP" w:bidi="ne_NP"/>
        </w:rPr>
        <w:t xml:space="preserve"> तिनीहरू एकसाथ हिँड्दै गर्दा, इसहाकले अब्राहामलाई तिनीहरूले बलिदानमा भेडा किन ल्याएनन् भनेर सोधे। अब्राहामले इसहाकलाई परमेश्वरले भेडा प्रदान गर्नुहुनेछ भनेर भने।</w:t>
      </w:r>
    </w:p>
    <w:p>
      <w:pPr/>
      <w:r>
        <w:rPr>
          <w:lang w:val="ne_NP" w:bidi="ne_NP"/>
        </w:rPr>
      </w:r>
      <w:r>
        <w:rPr>
          <w:b/>
          <w:lang w:val="ne_NP" w:bidi="ne_NP"/>
        </w:rPr>
        <w:t>चौथो दृश्यमा:</w:t>
      </w:r>
      <w:r>
        <w:rPr>
          <w:lang w:val="ne_NP" w:bidi="ne_NP"/>
        </w:rPr>
        <w:t xml:space="preserve"> जब तिनीहरू परमेश्वरले अब्राहामलाई जान भन्नुभएको ठाउँमा आइपुगे, तब अब्राहामले एउटा वेदी बनाए र त्यसमा आगोका लागि काठ राखे। त्यसपछि उनले इसहाकलाई दाउरामा राखे। त्यसपछि अब्राहामले आफ्नो छोरालाई मार्न चक्कु उठाए। अचानक स्वर्गमा भएका याहवेका स्वर्गदूतले ठूलो स्वरले अब्राहामलाई इसहाकलाई नमार्नु भनी भने।</w:t>
      </w:r>
    </w:p>
    <w:p>
      <w:pPr/>
      <w:r>
        <w:rPr>
          <w:lang w:val="ne_NP" w:bidi="ne_NP"/>
        </w:rPr>
      </w:r>
      <w:r>
        <w:rPr>
          <w:lang w:val="ne_NP" w:bidi="ne_NP"/>
        </w:rPr>
        <w:t>त्यसपछि अब्राहामले आफ्नो पछाडि हेरे र एउटा थुमालाई देखे, जसको सिङ झाडीमा अल्झेको थियो। अब्राहामले इसहाकको सट्टा थुमा बलिदान गरे।</w:t>
      </w:r>
    </w:p>
    <w:p>
      <w:pPr/>
      <w:r>
        <w:rPr>
          <w:lang w:val="ne_NP" w:bidi="ne_NP"/>
        </w:rPr>
      </w:r>
      <w:r>
        <w:rPr>
          <w:b/>
          <w:lang w:val="ne_NP" w:bidi="ne_NP"/>
        </w:rPr>
        <w:t>पाँचौँ दृश्यमा:</w:t>
      </w:r>
      <w:r>
        <w:rPr>
          <w:lang w:val="ne_NP" w:bidi="ne_NP"/>
        </w:rPr>
        <w:t xml:space="preserve"> याहवेका स्वर्गदूतले स्वर्गबाट दोस्रो पटक बोलाएर अब्राहामलाई आशिष् दिने प्रतिज्ञा गरे।</w:t>
      </w:r>
    </w:p>
    <w:p>
      <w:pPr/>
      <w:r>
        <w:rPr>
          <w:lang w:val="ne_NP" w:bidi="ne_NP"/>
        </w:rPr>
      </w:r>
      <w:r>
        <w:rPr>
          <w:lang w:val="ne_NP" w:bidi="ne_NP"/>
        </w:rPr>
        <w:t>यस खण्डमा रहेका पात्रहरू यस प्रकार छन्:</w:t>
      </w:r>
    </w:p>
    <w:p>
      <w:pPr>
        <w:pStyle w:val="ListBullet"/>
        <w:spacing w:line="240" w:lineRule="auto"/>
        <w:ind w:left="720"/>
      </w:pPr>
      <w:r>
        <w:rPr>
          <w:lang w:val="ne_NP" w:bidi="ne_NP"/>
        </w:rPr>
      </w:r>
      <w:r>
        <w:rPr>
          <w:lang w:val="ne_NP" w:bidi="ne_NP"/>
        </w:rPr>
        <w:t>अब्राहाम</w:t>
      </w:r>
    </w:p>
    <w:p>
      <w:pPr>
        <w:pStyle w:val="ListBullet"/>
        <w:spacing w:line="240" w:lineRule="auto"/>
        <w:ind w:left="720"/>
      </w:pPr>
      <w:r>
        <w:rPr>
          <w:lang w:val="ne_NP" w:bidi="ne_NP"/>
        </w:rPr>
      </w:r>
      <w:r>
        <w:rPr>
          <w:lang w:val="ne_NP" w:bidi="ne_NP"/>
        </w:rPr>
        <w:t>इसहाक</w:t>
      </w:r>
    </w:p>
    <w:p>
      <w:pPr>
        <w:pStyle w:val="ListBullet"/>
        <w:spacing w:line="240" w:lineRule="auto"/>
        <w:ind w:left="720"/>
      </w:pPr>
      <w:r>
        <w:rPr>
          <w:lang w:val="ne_NP" w:bidi="ne_NP"/>
        </w:rPr>
      </w:r>
      <w:r>
        <w:rPr>
          <w:lang w:val="ne_NP" w:bidi="ne_NP"/>
        </w:rPr>
        <w:t>परमेश्वर र याहवेका स्वर्गदूत</w:t>
      </w:r>
    </w:p>
    <w:p>
      <w:pPr>
        <w:pStyle w:val="ListBullet"/>
        <w:spacing w:line="240" w:lineRule="auto"/>
        <w:ind w:left="720"/>
      </w:pPr>
      <w:r>
        <w:rPr>
          <w:lang w:val="ne_NP" w:bidi="ne_NP"/>
        </w:rPr>
      </w:r>
      <w:r>
        <w:rPr>
          <w:lang w:val="ne_NP" w:bidi="ne_NP"/>
        </w:rPr>
        <w:t>र अब्राहामका दुई नोकरहरू</w:t>
      </w:r>
    </w:p>
    <w:p>
      <w:pPr/>
      <w:r>
        <w:rPr>
          <w:lang w:val="ne_NP" w:bidi="ne_NP"/>
        </w:rPr>
      </w:r>
      <w:r>
        <w:rPr>
          <w:lang w:val="ne_NP" w:bidi="ne_NP"/>
        </w:rPr>
        <w:t>समूहको रूपमा, खण्डको सेटिङका यी भागहरूमा ध्यान दिनुहोस्:</w:t>
      </w:r>
    </w:p>
    <w:p>
      <w:pPr/>
      <w:r>
        <w:rPr>
          <w:lang w:val="ne_NP" w:bidi="ne_NP"/>
        </w:rPr>
      </w:r>
      <w:r>
        <w:rPr>
          <w:lang w:val="ne_NP" w:bidi="ne_NP"/>
        </w:rPr>
        <w:t>पहिलो दृश्यमा, कथा एउटा नयाँ घटना हुन लागेको छ भनेर देखाउने शब्दबाट सुरु हुन्छ। परमेश्वर र अब्राहामबीचको कुराकानीलाई दृश्यात्मक बनाउनुहोस्। यस कुराकानीमा, परमेश्वरले अब्राहामलाई बोलाउनुहुन्छ र अब्राहामले जवाफ दिन्छन्। यसले केही महत्त्वपूर्ण कुरा हुन लागेको छ भनेर देखाउँछ।</w:t>
      </w:r>
    </w:p>
    <w:p>
      <w:pPr/>
      <w:r>
        <w:rPr>
          <w:lang w:val="ne_NP" w:bidi="ne_NP"/>
        </w:rPr>
      </w:r>
      <w:r>
        <w:rPr>
          <w:lang w:val="ne_NP" w:bidi="ne_NP"/>
        </w:rPr>
        <w:t>परमेश्वरले अब्राहामलाई जाँच गर्नुहुन्छ। उनले अब्राहामलाई भन्छन्, "अब्राहाम! अब्राहाम!" अब्राहामले उनको कुरा सुन्नु कति जरुरी छ भनेर देखाउन उहाँले अब्राहामलाई दुई पटक बोलाउनुहुन्छ।</w:t>
      </w:r>
    </w:p>
    <w:p>
      <w:pPr/>
      <w:r>
        <w:rPr>
          <w:lang w:val="ne_NP" w:bidi="ne_NP"/>
        </w:rPr>
      </w:r>
      <w:r>
        <w:rPr>
          <w:lang w:val="ne_NP" w:bidi="ne_NP"/>
        </w:rPr>
        <w:t>अब्राहामले जवाफ दिन्छन्, "म यहाँ छु।" यो जवाफ अब्राहामले आफू पर्खिरहेको र परमेश्वरबाट अझ बढी सुन्न तयार रहेको कुरा बताउने एउटा तरिका हुन सक्छ।</w:t>
      </w:r>
    </w:p>
    <w:p>
      <w:pPr/>
      <w:r>
        <w:rPr>
          <w:lang w:val="ne_NP" w:bidi="ne_NP"/>
        </w:rPr>
      </w:r>
      <w:r>
        <w:rPr>
          <w:lang w:val="ne_NP" w:bidi="ne_NP"/>
        </w:rPr>
        <w:t>परमेश्वरले भन्नुहुन्छ, "तिम्रो छोरा, तिम्रो एक मात्र छोरा, जसलाई तिमी प्रेम गर्छौ, उसलाई लिएर मोरियाको देशमा जाऊ।" यहाँ, परमेश्वरले इसहाकको बारेमा कुरा गरिरहनुभएको र इसहाक अब्राहामका एक मात्र छोरा हुन् जसले परमेश्वरबाट करारका प्रतिज्ञाहरू प्राप्त गर्नेछन् भन्ने कुरामा जोड दिन परमेश्वरले इसहाकलाई "तिम्रो छोरा, तिम्रो एक मात्र छोरा, जसलाई तिमी माया गर्छौ" भन्दै वर्णन गर्नुहुन्छ।</w:t>
      </w:r>
    </w:p>
    <w:p>
      <w:pPr/>
      <w:r>
        <w:rPr>
          <w:lang w:val="ne_NP" w:bidi="ne_NP"/>
        </w:rPr>
      </w:r>
      <w:r>
        <w:rPr>
          <w:lang w:val="ne_NP" w:bidi="ne_NP"/>
        </w:rPr>
        <w:t xml:space="preserve">यहाँ रोक्नुहोस्। समूहमा, नक्सामा </w:t>
      </w:r>
      <w:r>
        <w:rPr>
          <w:lang w:val="ne_NP" w:bidi="ne_NP"/>
        </w:rPr>
        <w:t>मोरियाहको क्षेत्र</w:t>
      </w:r>
      <w:r>
        <w:rPr>
          <w:lang w:val="ne_NP" w:bidi="ne_NP"/>
        </w:rPr>
        <w:t xml:space="preserve"> हेर्नुहोस्। अडियो रोक्‍नुहोस्। </w:t>
      </w:r>
    </w:p>
    <w:p>
      <w:pPr/>
      <w:r>
        <w:rPr>
          <w:lang w:val="ne_NP" w:bidi="ne_NP"/>
        </w:rPr>
      </w:r>
      <w:r>
        <w:rPr>
          <w:lang w:val="ne_NP" w:bidi="ne_NP"/>
        </w:rPr>
        <w:t>परमेश्वरले कुरा जारी राख्नुहुन्छ, "मैले तिमीलाई बताएको पहाडहरूमा इसहाकलाई होमबलिको रूपमा चढाऊ।"</w:t>
      </w:r>
    </w:p>
    <w:p>
      <w:pPr/>
      <w:r>
        <w:rPr>
          <w:lang w:val="ne_NP" w:bidi="ne_NP"/>
        </w:rPr>
      </w:r>
      <w:r>
        <w:rPr>
          <w:lang w:val="ne_NP" w:bidi="ne_NP"/>
        </w:rPr>
        <w:t>दोस्रो दृश्यमा, तपाईंले घटनाहरूलाई तिनीहरू वास्तवमा कुन क्रममा भएका थिए भनेर देखाउन पुनः क्रमबद्ध गर्न चाहन सक्नुहुन्छ। अब्राहाम उठ्छन्, बलिदानका लागि प्रयोग गर्न केही दाउरा काट्छन्, र ती दाउरा आफ्नो गधामा लाद्छन्। अब्राहामले पहिलै काठ काटेका हुन सक्छन्। उनले इसहाक र नोकरहरूबाट यात्राको वास्तविक कारण लुकाउनका लागि दाउरा काटेका हुन सक्छन्, वा उनले यात्रा सुरु गर्न हिचकिचाएकाले दाउरा काट्नमा समय बिताएका हुन सक्छन्। त्यसपछि अब्राहामले आफ्ना दुई नोकरहरू र आफ्ना छोरा इसहाकलाई भेला गर्छन्, र तिनीहरू परमेश्वरले अब्राहामलाई जान भन्नुभएको ठाउँमा यात्रा गर्न थाल्छन्।</w:t>
      </w:r>
    </w:p>
    <w:p>
      <w:pPr/>
      <w:r>
        <w:rPr>
          <w:lang w:val="ne_NP" w:bidi="ne_NP"/>
        </w:rPr>
      </w:r>
      <w:r>
        <w:rPr>
          <w:lang w:val="ne_NP" w:bidi="ne_NP"/>
        </w:rPr>
        <w:t>तिनीहरूले तीन दिन यात्रा गरे। जब अब्राहामले परमेश्वरले उनलाई बताउनुभएको ठाउँलाई टाढाबाट देख्छन्, अब्राहामले आफूसँगै यात्रा गर्ने नोकरहरूलाई भन्छन्, "गधासँग तिमीहरू यहीँ बस।" म इसहाकसँग त्यहाँ जानेछु र आराधना गर्नेछु, र त्यसपछि तिमीहरूकहाँ फर्किनेछु।" अब्राहामले होमबलिको लागि काठ लिन्छन् र त्यसलाई बोक्नका लागि इसहाकको काँधमा राख्छन्। इसहाकले दाउरा बोक्छन्, र अब्राहामले आगोका लागि अङ्गार र बलिदान चढाउनका लागि छुरी बोक्छन्।</w:t>
      </w:r>
    </w:p>
    <w:p>
      <w:pPr/>
      <w:r>
        <w:rPr>
          <w:lang w:val="ne_NP" w:bidi="ne_NP"/>
        </w:rPr>
      </w:r>
      <w:r>
        <w:rPr>
          <w:lang w:val="ne_NP" w:bidi="ne_NP"/>
        </w:rPr>
        <w:t>अब्राहाम र इसहाक एकसाथ हिँडिरहेको अवस्थालाई तेस्रो दृश्यमा देखाइएको छ। यस दृश्य र अर्कोमा, यस खण्डले कार्यलाई लामो बनाएर र धेरै संवादहरू थपेर कौतुहलता सिर्जना गर्दछ। यसले कथाको सबैभन्दा महत्त्वपूर्ण भाग देखाउन मद्दत गर्छ। तिनीहरूको कुराकानीलाई दृश्यात्मक बनाउनुहोस्। इसहाकले सोध्छन्, "पिता?" यहाँ, इसहाकले अब्राहामसँग कुरा गर्दा आदरको भाषा प्रयोग गर्छन्।</w:t>
      </w:r>
    </w:p>
    <w:p>
      <w:pPr/>
      <w:r>
        <w:rPr>
          <w:lang w:val="ne_NP" w:bidi="ne_NP"/>
        </w:rPr>
      </w:r>
      <w:r>
        <w:rPr>
          <w:lang w:val="ne_NP" w:bidi="ne_NP"/>
        </w:rPr>
        <w:t>अब्राहामले जवाफ दिन्छन्, "म यहाँ छु, मेरा छोरा।"</w:t>
      </w:r>
    </w:p>
    <w:p>
      <w:pPr/>
      <w:r>
        <w:rPr>
          <w:lang w:val="ne_NP" w:bidi="ne_NP"/>
        </w:rPr>
      </w:r>
      <w:r>
        <w:rPr>
          <w:lang w:val="ne_NP" w:bidi="ne_NP"/>
        </w:rPr>
        <w:t>इसहाकले भन्छन्, "यहाँ आगो र काठ छन्, तर होमबलिको थुमा कहाँ छ?"</w:t>
      </w:r>
    </w:p>
    <w:p>
      <w:pPr/>
      <w:r>
        <w:rPr>
          <w:lang w:val="ne_NP" w:bidi="ne_NP"/>
        </w:rPr>
      </w:r>
      <w:r>
        <w:rPr>
          <w:lang w:val="ne_NP" w:bidi="ne_NP"/>
        </w:rPr>
        <w:t>अब्राहामले जवाफ दिन्छन्, "मेरा छोरा, परमेश्वरले आफ्नालागि होमबलिको निम्ति थुमा जुटाउनु हुनेछ।" र तिनीहरू एकसाथ हिँडिरहन्छन्।</w:t>
      </w:r>
    </w:p>
    <w:p>
      <w:pPr/>
      <w:r>
        <w:rPr>
          <w:lang w:val="ne_NP" w:bidi="ne_NP"/>
        </w:rPr>
      </w:r>
      <w:r>
        <w:rPr>
          <w:lang w:val="ne_NP" w:bidi="ne_NP"/>
        </w:rPr>
        <w:t>चौथो दृश्य अब्राहाम र इसहाक परमेश्वरले अब्राहामलाई भन्नुभएको ठाउँमा आइपुग्दाको हो। अब्राहामले त्यहाँ वेदी बनाउँछन्, वेदीमाथि दाउरा व्यवस्था गर्छन्, इसहाकलाई बाँध्छन्, र इसहाकलाई दाउरामाथि राख्छन्। त्यसपछि अब्राहामले इसहाकलाई मार्नका लागि छुरी लिन हात बढाउँछन्। तर याहवेका स्वर्गदूतले अब्राहामलाई स्वर्गबाट बोलाउनुहुन्छ। स्वर्गदूतले "अब्राहाम, अब्राहाम!" भनेर बोलाउनुहुन्छ। याहवेका स्वर्गदूतले अब्राहामसँग कति जरुरी कुरा गरिरहेका छन् भनेर देखाउन स्वर्गदूतले अब्राहामको नाम दुई पटक बोलाउँछन्।</w:t>
      </w:r>
    </w:p>
    <w:p>
      <w:pPr/>
      <w:r>
        <w:rPr>
          <w:lang w:val="ne_NP" w:bidi="ne_NP"/>
        </w:rPr>
      </w:r>
      <w:r>
        <w:rPr>
          <w:lang w:val="ne_NP" w:bidi="ne_NP"/>
        </w:rPr>
        <w:t>याहवेका स्वर्गदूतले भन्छन्, "इसहाकलाई नमार वा उसलाई केही पनि नगर!" "अब मलाई थाहा भयो कि तिमीले परमप्रभुको भय मान्छौ, किनभने तिमीले आफ्नो छोरा, आफ्नो एउटै छोरालाई मबाट रोकेर राखेनौ।" अब्राहामले माथि हेर्छन् र अचानक आफ्नो पछाडि झाडीमा सिङ अल्झेको एउटा भेडा देख्छन्।</w:t>
      </w:r>
    </w:p>
    <w:p>
      <w:pPr/>
      <w:r>
        <w:rPr>
          <w:lang w:val="ne_NP" w:bidi="ne_NP"/>
        </w:rPr>
      </w:r>
      <w:r>
        <w:rPr>
          <w:lang w:val="ne_NP" w:bidi="ne_NP"/>
        </w:rPr>
        <w:t>अब्राहाम थुमाकहाँ जान्छन्, त्यसलाई मार्छन् र आफ्नो छोराको सट्टा होमबलिको रूपमा जलाउँछन्। त्यसैले अब्राहामले त्यो ठाउँको नाम "याहवेले दिनुहुनेछ" राखे। एउटा हितोपदेशले भन्छ, "याहवेको पहाडमा प्रदान गरिनेछ," वा "याहवेको पहाडमा याहवेले हामीलाई आवश्यक पर्ने कुरा दिनुहुन्छ।"</w:t>
      </w:r>
    </w:p>
    <w:p>
      <w:pPr/>
      <w:r>
        <w:rPr>
          <w:lang w:val="ne_NP" w:bidi="ne_NP"/>
        </w:rPr>
      </w:r>
      <w:r>
        <w:rPr>
          <w:lang w:val="ne_NP" w:bidi="ne_NP"/>
        </w:rPr>
        <w:t>यहाँ रोक्नुहोस् र समूहमा यस प्रश्नबारे छलफल गर्नुहोस्: हितोपदेशहरू केही कुरा सिकाउने वा कुनै प्रकारको बुद्धि दिने छोटा भनाइहरू हुन्। आफ्ना मनपर्ने उखानका उदाहरणहरू दिनुहोस्। तिनीहरू कहाँबाट आएका थिए? तिनीहरूले कसरी सुरु गरे? उखानहरूमा तपाईं कस्तो प्रकारको भाषा प्रयोग गर्नुहुन्छ? तपाईंले हितोपदेश भन्दै हुनुहुन्छ भन्ने कुरा मानिसहरूलाई कसरी थाहा हुन्छ? अडियो रोक्‍नुहोस्।</w:t>
      </w:r>
    </w:p>
    <w:p>
      <w:pPr/>
      <w:r>
        <w:rPr>
          <w:lang w:val="ne_NP" w:bidi="ne_NP"/>
        </w:rPr>
      </w:r>
      <w:r>
        <w:rPr>
          <w:lang w:val="ne_NP" w:bidi="ne_NP"/>
        </w:rPr>
        <w:t>पाँचौँ दृश्य यस कथा र अब्राहामका बारेमा सबै कथाहरूको चरमोत्कर्ष हो। याहवेका स्वर्गदूतले अब्राहामलाई दोस्रो पटक बोलाउँछन्। उहाँले भन्नुहुन्छ, "याहवेले भन्नुभएको कुरा यही हो। म आफ्नै शपथ खान्छु।" यहाँ, परमेश्वरले आफूले भन्न लाग्नुभएको कुराको महत्त्वलाई जोड दिनका लागि "परमप्रभु यसो भन्नुहुन्छ" र "म आफ्नै नाउँको शपथ खान्छु" भन्नुहुन्छ।</w:t>
      </w:r>
    </w:p>
    <w:p>
      <w:pPr/>
      <w:r>
        <w:rPr>
          <w:lang w:val="ne_NP" w:bidi="ne_NP"/>
        </w:rPr>
      </w:r>
      <w:r>
        <w:rPr>
          <w:lang w:val="ne_NP" w:bidi="ne_NP"/>
        </w:rPr>
        <w:t xml:space="preserve">यहाँ रोक्नुहोस् र समूहमा यो प्रश्नमा छलफल गर्नुहोस्: तपाईंको संस्कृतिमा कथाहरू सुनाउँदा कुनै कुरा कथाको सबैभन्दा महत्त्वपूर्ण भाग हो भनेर तपाईंले कसरी देखाउनुहुन्छ? अडियो रोक्‍नुहोस्। </w:t>
      </w:r>
    </w:p>
    <w:p>
      <w:pPr/>
      <w:r>
        <w:rPr>
          <w:lang w:val="ne_NP" w:bidi="ne_NP"/>
        </w:rPr>
      </w:r>
      <w:r>
        <w:rPr>
          <w:lang w:val="ne_NP" w:bidi="ne_NP"/>
        </w:rPr>
        <w:t>याहवेका स्वर्गदूतले कुरा जारी राख्छन्, "म तिमीलाई निश्चित रूपमा आशिष् दिनेछु, र तिम्रा सन्तानहरू यति धेरै हुनेछन्, तिनीहरू आकाशका ताराहरू र समुद्रको छेउको बालुवा जत्तिकै हुनेछन्।"</w:t>
      </w:r>
    </w:p>
    <w:p>
      <w:pPr/>
      <w:r>
        <w:rPr>
          <w:lang w:val="ne_NP" w:bidi="ne_NP"/>
        </w:rPr>
      </w:r>
      <w:r>
        <w:rPr>
          <w:lang w:val="ne_NP" w:bidi="ne_NP"/>
        </w:rPr>
        <w:t>याहवेले भनाइ जारी राख्नुहुन्छ, "तिम्रा सन्तानहरूले आफ्ना शत्रुहरूलाई पराजित गर्नेछन् र तिनीहरूका सहरहरू जित्नेछन्।" "म तिम्रा सन्तानहरूद्वारा पृथ्वीका सबै मानिसहरूलाई आशिष् दिनेछु, किनभने तिमीले मेरो आज्ञा पालन गर्यौ।"</w:t>
      </w:r>
    </w:p>
    <w:p>
      <w:pPr/>
      <w:r>
        <w:rPr>
          <w:lang w:val="ne_NP" w:bidi="ne_NP"/>
        </w:rPr>
      </w:r>
      <w:r>
        <w:rPr>
          <w:lang w:val="ne_NP" w:bidi="ne_NP"/>
        </w:rPr>
        <w:t>त्यसपछि अब्राहाम र इसहाक नोकरहरूकहाँ फर्किन्छन् र बेर्शेबासम्म यात्रा गर्छन्, जहाँ अब्राहाम बस्छन्।</w:t>
      </w:r>
    </w:p>
    <w:p>
      <w:pPr/>
      <w:r>
        <w:rPr>
          <w:lang w:val="ne_NP" w:bidi="ne_NP"/>
        </w:rPr>
      </w:r>
      <w:r>
        <w:rPr>
          <w:lang w:val="ne_NP" w:bidi="ne_NP"/>
        </w:rPr>
        <w:t xml:space="preserve">यहाँ रोक्नुहोस्। समूहमा, नक्सामा </w:t>
      </w:r>
      <w:r>
        <w:rPr>
          <w:lang w:val="ne_NP" w:bidi="ne_NP"/>
        </w:rPr>
        <w:t>बेर्शेबा</w:t>
      </w:r>
      <w:r>
        <w:rPr>
          <w:lang w:val="ne_NP" w:bidi="ne_NP"/>
        </w:rPr>
        <w:t xml:space="preserve">लाई हेर्नुहोस्। अडियो रोक्‍नुहोस्। </w:t>
      </w:r>
    </w:p>
    <w:p>
      <w:pPr/>
      <w:r>
        <w:rPr>
          <w:lang w:val="ne_NP" w:bidi="ne_NP"/>
        </w:rPr>
      </w:r>
      <w:r>
        <w:rPr>
          <w:lang w:val="ne_NP" w:bidi="ne_NP"/>
        </w:rPr>
        <w:t>अब, समूहले स्टोरीबोर्ड, तयार पार्न, चित्र कोरेर वा बस्तुहरू प्रयोग गरेर यस खण्ड र कृयाकलापलाई दृश्यात्मक बनाउन पर्छ।</w:t>
      </w:r>
      <w:r>
        <w:rPr>
          <w:lang w:val="ne_NP" w:bidi="ne_NP"/>
        </w:rPr>
      </w:r>
    </w:p>
    <w:p>
      <w:pPr>
        <w:pStyle w:val="Heading3"/>
      </w:pPr>
      <w:r>
        <w:rPr>
          <w:lang w:val="ne_NP" w:bidi="ne_NP"/>
        </w:rPr>
        <w:t>Step 4</w:t>
      </w:r>
    </w:p>
    <w:p>
      <w:pPr/>
      <w:r>
        <w:rPr>
          <w:lang w:val="ne_NP" w:bidi="ne_NP"/>
        </w:rPr>
      </w:r>
      <w:r>
        <w:rPr>
          <w:lang w:val="ne_NP" w:bidi="ne_NP"/>
        </w:rPr>
        <w:t>सबैभन्दा सजिलोसँग बुझिने अनुवादमा उत्पत्ति २२:१–१९ को श्रव्य संस्करण सुन्नुहोस्।</w:t>
      </w:r>
    </w:p>
    <w:p>
      <w:pPr/>
      <w:r>
        <w:rPr>
          <w:lang w:val="ne_NP" w:bidi="ne_NP"/>
        </w:rPr>
      </w:r>
      <w:r>
        <w:rPr>
          <w:lang w:val="ne_NP" w:bidi="ne_NP"/>
        </w:rPr>
        <w:t>यस चरणमा, समूहले खण्डलाई नाटकीय बनाउनेछन्।</w:t>
      </w:r>
    </w:p>
    <w:p>
      <w:pPr/>
      <w:r>
        <w:rPr>
          <w:lang w:val="ne_NP" w:bidi="ne_NP"/>
        </w:rPr>
      </w:r>
      <w:r>
        <w:rPr>
          <w:lang w:val="ne_NP" w:bidi="ne_NP"/>
        </w:rPr>
        <w:t>यस खण्डमा पाँच वटा दृश्यहरू छन्।</w:t>
      </w:r>
    </w:p>
    <w:p>
      <w:pPr/>
      <w:r>
        <w:rPr>
          <w:lang w:val="ne_NP" w:bidi="ne_NP"/>
        </w:rPr>
      </w:r>
      <w:r>
        <w:rPr>
          <w:lang w:val="ne_NP" w:bidi="ne_NP"/>
        </w:rPr>
        <w:t>यस खण्डमा रहेका पात्रहरू यस प्रकार छन्:</w:t>
      </w:r>
    </w:p>
    <w:p>
      <w:pPr>
        <w:pStyle w:val="ListBullet"/>
        <w:spacing w:line="240" w:lineRule="auto"/>
        <w:ind w:left="720"/>
      </w:pPr>
      <w:r>
        <w:rPr>
          <w:lang w:val="ne_NP" w:bidi="ne_NP"/>
        </w:rPr>
      </w:r>
      <w:r>
        <w:rPr>
          <w:lang w:val="ne_NP" w:bidi="ne_NP"/>
        </w:rPr>
        <w:t>अब्राहाम</w:t>
      </w:r>
    </w:p>
    <w:p>
      <w:pPr>
        <w:pStyle w:val="ListBullet"/>
        <w:spacing w:line="240" w:lineRule="auto"/>
        <w:ind w:left="720"/>
      </w:pPr>
      <w:r>
        <w:rPr>
          <w:lang w:val="ne_NP" w:bidi="ne_NP"/>
        </w:rPr>
      </w:r>
      <w:r>
        <w:rPr>
          <w:lang w:val="ne_NP" w:bidi="ne_NP"/>
        </w:rPr>
        <w:t>परमेश्वर र याहवेका स्वर्गदूत</w:t>
      </w:r>
    </w:p>
    <w:p>
      <w:pPr>
        <w:pStyle w:val="ListBullet"/>
        <w:spacing w:line="240" w:lineRule="auto"/>
        <w:ind w:left="720"/>
      </w:pPr>
      <w:r>
        <w:rPr>
          <w:lang w:val="ne_NP" w:bidi="ne_NP"/>
        </w:rPr>
      </w:r>
      <w:r>
        <w:rPr>
          <w:lang w:val="ne_NP" w:bidi="ne_NP"/>
        </w:rPr>
        <w:t>इसहाक</w:t>
      </w:r>
    </w:p>
    <w:p>
      <w:pPr>
        <w:pStyle w:val="ListBullet"/>
        <w:spacing w:line="240" w:lineRule="auto"/>
        <w:ind w:left="720"/>
      </w:pPr>
      <w:r>
        <w:rPr>
          <w:lang w:val="ne_NP" w:bidi="ne_NP"/>
        </w:rPr>
      </w:r>
      <w:r>
        <w:rPr>
          <w:lang w:val="ne_NP" w:bidi="ne_NP"/>
        </w:rPr>
        <w:t>र दुई नोकरहरू</w:t>
      </w:r>
    </w:p>
    <w:p>
      <w:pPr/>
      <w:r>
        <w:rPr>
          <w:lang w:val="ne_NP" w:bidi="ne_NP"/>
        </w:rPr>
      </w:r>
      <w:r>
        <w:rPr>
          <w:lang w:val="ne_NP" w:bidi="ne_NP"/>
        </w:rPr>
        <w:t>समूहको रूपमा, यो खण्डलाई दुई पटक अभिनय गर्नुहोस्। तपाईंले आफ्नो भाषामा खण्डलाई अभिनय गर्नुपर्छ।</w:t>
      </w:r>
    </w:p>
    <w:p>
      <w:pPr/>
      <w:r>
        <w:rPr>
          <w:lang w:val="ne_NP" w:bidi="ne_NP"/>
        </w:rPr>
      </w:r>
      <w:r>
        <w:rPr>
          <w:lang w:val="ne_NP" w:bidi="ne_NP"/>
        </w:rPr>
        <w:t>पहिला, कथा नरोकिकन अभिनय गर्नुहोस्। संवाद, प्रवाह, प्लटलाइन र खण्डको कालक्रममा ध्यान दिनुहोस्। तपाईंले कठिन खण्ड वा महत्त्वपूर्ण भागहरूको अभिनय छोड्नुहुन्न भनी निश्चित गर्नुहोस्। कथाको प्रत्येक भाग सम्झन एक अर्कालाई मद्दत गर्नुहोस्।</w:t>
      </w:r>
    </w:p>
    <w:p>
      <w:pPr/>
      <w:r>
        <w:rPr>
          <w:lang w:val="ne_NP" w:bidi="ne_NP"/>
        </w:rPr>
      </w:r>
      <w:r>
        <w:rPr>
          <w:lang w:val="ne_NP" w:bidi="ne_NP"/>
        </w:rPr>
        <w:t>यस अडियोलाई यहाँ रोक्नुहोस् र खण्डलाई अभिनय गर्नुहोस्।</w:t>
      </w:r>
    </w:p>
    <w:p>
      <w:pPr/>
      <w:r>
        <w:rPr>
          <w:lang w:val="ne_NP" w:bidi="ne_NP"/>
        </w:rPr>
      </w:r>
      <w:r>
        <w:rPr>
          <w:lang w:val="ne_NP" w:bidi="ne_NP"/>
        </w:rPr>
        <w:t>समूहले यस खण्डलाई दोस्रो पटक अभिनय गर्नुपर्छ। नाटकको केही निश्चित बिन्दुहरूमा, नाटकलाई रोक्नुहोस् र पात्र खेल्ने व्यक्तिलाई सोध्नुहोस् "तपाईं के महसुस गर्दै हुनुहुन्छ वा के सोचिरहनु भएको छ?" पात्र निभाउने व्यक्तिले यदि आफू त्यो पात्र भएको भए कस्तो महसुस गर्थे वा सोच्थे भन्ने जवाफ दिनुपर्छ। त्यसपछि नाटकलाई पुन: सुरु गर्नुहोस्।</w:t>
      </w:r>
    </w:p>
    <w:p>
      <w:pPr/>
      <w:r>
        <w:rPr>
          <w:lang w:val="ne_NP" w:bidi="ne_NP"/>
        </w:rPr>
      </w:r>
      <w:r>
        <w:rPr>
          <w:lang w:val="ne_NP" w:bidi="ne_NP"/>
        </w:rPr>
        <w:t>यस अडियोलाई यहाँ रोक्नुहोस् र खण्डलाई दोस्रो पटक अभिनय गर्नुहोस्।</w:t>
      </w:r>
    </w:p>
    <w:p>
      <w:pPr/>
      <w:r>
        <w:rPr>
          <w:lang w:val="ne_NP" w:bidi="ne_NP"/>
        </w:rPr>
      </w:r>
      <w:r>
        <w:rPr>
          <w:lang w:val="ne_NP" w:bidi="ne_NP"/>
        </w:rPr>
        <w:t>नाटक र सम्भावित प्रतिक्रियाहरूको एउटा उदाहरण तल दिइएको छ।</w:t>
      </w:r>
    </w:p>
    <w:p>
      <w:pPr/>
      <w:r>
        <w:rPr>
          <w:lang w:val="ne_NP" w:bidi="ne_NP"/>
        </w:rPr>
      </w:r>
      <w:r>
        <w:rPr>
          <w:lang w:val="ne_NP" w:bidi="ne_NP"/>
        </w:rPr>
        <w:t>परमेश्वरले अब्राहामको विश्वासको जाँच गर्नुहुन्छ। परमेश्वरले बोलाउनुहुन्छ, "अब्राहाम! अब्राहाम!"</w:t>
      </w:r>
    </w:p>
    <w:p>
      <w:pPr/>
      <w:r>
        <w:rPr>
          <w:lang w:val="ne_NP" w:bidi="ne_NP"/>
        </w:rPr>
      </w:r>
      <w:r>
        <w:rPr>
          <w:lang w:val="ne_NP" w:bidi="ne_NP"/>
        </w:rPr>
        <w:t>र अब्राहामले जवाफ दिन्छन्, "हो, म यहाँ छु!"</w:t>
      </w:r>
    </w:p>
    <w:p>
      <w:pPr/>
      <w:r>
        <w:rPr>
          <w:lang w:val="ne_NP" w:bidi="ne_NP"/>
        </w:rPr>
      </w:r>
      <w:r>
        <w:rPr>
          <w:lang w:val="ne_NP" w:bidi="ne_NP"/>
        </w:rPr>
        <w:t>त्यसपछि परमेश्वरले भन्नुहुन्छ, "तपाईंले प्रेम गर्नुभएको आफ्ना एक मात्र छोरा इसहाकलाई लिनुहोस्, र मोरियाह भनिने क्षेत्रमा जानुहोस्।" इसहाकलाई मार्नुहोस् र मैले तिमीलाई त्यहाँ देखाएको पहाडमा होमबलिको रूपमा जलाउनुहोस्।"</w:t>
      </w:r>
    </w:p>
    <w:p>
      <w:pPr/>
      <w:r>
        <w:rPr>
          <w:lang w:val="ne_NP" w:bidi="ne_NP"/>
        </w:rPr>
      </w:r>
      <w:r>
        <w:rPr>
          <w:lang w:val="ne_NP" w:bidi="ne_NP"/>
        </w:rPr>
        <w:t>नाटकलाई केहि छिन रोक्नुहोस। परमेश्वरको भूमिका खेल्ने व्यक्तिलाई सोध्नुहोस्, "तपाईं के महसुस गर्दै हुनुहुन्छ वा के सोचिरहनु भएको छ?" त्यो व्यक्तिले यस्ता कुराहरू जवाफ दिन सक्छ, "अब्राहामले मलाई भरोसा गर्छन् कि गर्दैनन्," वा "मैले यो कुरा सोध्दा अब्राहामलाई मलाई भरोसा गर्न कति गाह्रो हुन्छ भन्ने मलाई थाहा छ," वा "म अब्राहामलाई साँच्चै ममाथि विश्वास छ कि छैन भनेर हेर्नका लागि म एउटा परीक्षा दिइरहेको छु।" नाटकलाई पुन: सुरु गर्नुहोस्।</w:t>
      </w:r>
    </w:p>
    <w:p>
      <w:pPr/>
      <w:r>
        <w:rPr>
          <w:lang w:val="ne_NP" w:bidi="ne_NP"/>
        </w:rPr>
      </w:r>
      <w:r>
        <w:rPr>
          <w:lang w:val="ne_NP" w:bidi="ne_NP"/>
        </w:rPr>
        <w:t>अर्को बिहान अब्राहाम बिहान सबेरै उठ्छन्। उनले होमबलिको लागि दाउरा काट्छन् र गधामा लाद्छन्। अब्राहाम, उनका दुई नोकरहरू र इसहाकले अब्राहामलाई परमेश्वरले यात्रा गर्न भन्नुभएको पहाडमा यात्रा गर्न थाल्छन्। तीन दिनको यात्रापछि, अब्राहामले पहाड देख्छन्। उहाँले दुई नोकरहरूलाई भन्नुहुन्छ, "गधासँग यहीँ बस।" इसहाक र म अलि टाढा यात्रा गर्नेछु। हामी त्यहाँ आराधना गर्नेछौं, र त्यसपछि हामी फर्किनेछौं।"</w:t>
      </w:r>
    </w:p>
    <w:p>
      <w:pPr/>
      <w:r>
        <w:rPr>
          <w:lang w:val="ne_NP" w:bidi="ne_NP"/>
        </w:rPr>
      </w:r>
      <w:r>
        <w:rPr>
          <w:lang w:val="ne_NP" w:bidi="ne_NP"/>
        </w:rPr>
        <w:t>नाटकलाई केहि छिन रोक्नुहोस। अब्राहामको भूमिका खेल्ने व्यक्तिलाई सोध्नुहोस्, "तपाईंलाई के महसुस भइरहेको छ वा के सोचिरहनुभएको छ?" त्यो व्यक्तिले यस्ता कुराहरू जवाफ दिन सक्छ, "म अति दुःखी छु, किनभने म परमेश्वरको आज्ञा पालन गर्न चाहन्छु तर म आफ्नो छोरा इसहाकलाई धेरै प्रेम गर्छु," वा "यदि परमेश्वरले मलाई दिनुभएको छोरा मर्छ भने उहाँले मलाई कसरी धेरै सन्तानहरू दिनुहुनेछ भन्ने म बुझ्दिनँ," वा "मैले इश्माएललाई भर्खरै गुमाएँ, र अब म इसहाकलाई पनि गुमाउने क्रममा छु," वा "म यसो गर्न हिचकिचाइरहेको छु।" नाटकलाई पुन: सुरु गर्नुहोस्।</w:t>
      </w:r>
    </w:p>
    <w:p>
      <w:pPr/>
      <w:r>
        <w:rPr>
          <w:lang w:val="ne_NP" w:bidi="ne_NP"/>
        </w:rPr>
      </w:r>
      <w:r>
        <w:rPr>
          <w:lang w:val="ne_NP" w:bidi="ne_NP"/>
        </w:rPr>
        <w:t>त्यसैले अब्राहामले होमबलिलाई बोक्नका लागि इसाकको काँधमा काठ राख्छन्। अब्राहामले आगोको गोल र एउटा चक्कु बोक्छन्। तिनीहरू एकसाथ हिँड्दै गर्दा, इसहाकले "पिता?"</w:t>
      </w:r>
    </w:p>
    <w:p>
      <w:pPr/>
      <w:r>
        <w:rPr>
          <w:lang w:val="ne_NP" w:bidi="ne_NP"/>
        </w:rPr>
      </w:r>
      <w:r>
        <w:rPr>
          <w:lang w:val="ne_NP" w:bidi="ne_NP"/>
        </w:rPr>
        <w:t>अब्राहामले जवाफ दिन्छन्, "हो, मेरो छोरा?"</w:t>
      </w:r>
    </w:p>
    <w:p>
      <w:pPr/>
      <w:r>
        <w:rPr>
          <w:lang w:val="ne_NP" w:bidi="ne_NP"/>
        </w:rPr>
      </w:r>
      <w:r>
        <w:rPr>
          <w:lang w:val="ne_NP" w:bidi="ne_NP"/>
        </w:rPr>
        <w:t>इसहाकले सोध्छन्, "हामीसँग आगो र काठ छ, तर होमबलिका लागि भेडाहरू कहाँ छन्?"</w:t>
      </w:r>
    </w:p>
    <w:p>
      <w:pPr/>
      <w:r>
        <w:rPr>
          <w:lang w:val="ne_NP" w:bidi="ne_NP"/>
        </w:rPr>
      </w:r>
      <w:r>
        <w:rPr>
          <w:lang w:val="ne_NP" w:bidi="ne_NP"/>
        </w:rPr>
        <w:t>अब्राहामले जवाफ दिन्छन्, "परमेश्वरले होमबलिको निम्ति थुमा जुटाउनुहुनेछ।" र तिनीहरू हिँड्दै जान्छन्।</w:t>
      </w:r>
    </w:p>
    <w:p>
      <w:pPr/>
      <w:r>
        <w:rPr>
          <w:lang w:val="ne_NP" w:bidi="ne_NP"/>
        </w:rPr>
      </w:r>
      <w:r>
        <w:rPr>
          <w:lang w:val="ne_NP" w:bidi="ne_NP"/>
        </w:rPr>
        <w:t>नाटकलाई केहि छिन रोक्नुहोस। इसहाकको भूमिका खेल्ने व्यक्तिलाई सोध्नुहोस्, "तपाईं के महसुस गर्दै हुनुहुन्छ वा के सोचिरहनुभएको छ?" त्यो व्यक्तिले यस्ता कुराहरू जवाफ दिन सक्छ, "म अलमलमा छु," वा "बलिदानमा के सम्बद्ध छ भन्ने मलाई थाहा छ, र म यहाँ सबै कुरा देख्दिन," वा "के भइरहेको छ भन्ने मलाई थाहा छैन, तर म आफ्ना बुबामा भरोसा गर्छु।" नाटकलाई पुन: सुरु गर्नुहोस्।</w:t>
      </w:r>
    </w:p>
    <w:p>
      <w:pPr/>
      <w:r>
        <w:rPr>
          <w:lang w:val="ne_NP" w:bidi="ne_NP"/>
        </w:rPr>
      </w:r>
      <w:r>
        <w:rPr>
          <w:lang w:val="ne_NP" w:bidi="ne_NP"/>
        </w:rPr>
        <w:t>जब तिनीहरू परमेश्वरले अब्राहामलाई जान भन्नुभएको ठाउँमा पुग्छन्, तब अब्राहामले एउटा वेदी बनाउँछन् र वेदीमाथि दाउरा मिलाएर राख्छन्। त्यसपछि उनले इसहाकलाई बाँध्छन् र इसहाकलाई काठमाथि राख्छन्। अब्राहामले इसहाकलाई बलिदानको रूपमा मार्न चक्कु उठाउँछन्, जब अचानक याहवेका स्वर्गदूतले उनलाई स्वर्गबाट बोलाउँछन् र भन्छन्, "अब्राहाम! अब्राहाम!"</w:t>
      </w:r>
    </w:p>
    <w:p>
      <w:pPr/>
      <w:r>
        <w:rPr>
          <w:lang w:val="ne_NP" w:bidi="ne_NP"/>
        </w:rPr>
      </w:r>
      <w:r>
        <w:rPr>
          <w:lang w:val="ne_NP" w:bidi="ne_NP"/>
        </w:rPr>
        <w:t>अब्राहामले जवाफ दिन्छन्, "हो, म यहाँ छु!"</w:t>
      </w:r>
    </w:p>
    <w:p>
      <w:pPr/>
      <w:r>
        <w:rPr>
          <w:lang w:val="ne_NP" w:bidi="ne_NP"/>
        </w:rPr>
      </w:r>
      <w:r>
        <w:rPr>
          <w:lang w:val="ne_NP" w:bidi="ne_NP"/>
        </w:rPr>
        <w:t>स्वर्गदूतले भन्छन्, "त्यो केटालाई नमार्नु! उनलाई कुनै पनि हिसाबले चोट नपुर्याउनु! "अब मैले थाहा पाएँ कि तिमी साँच्चै म, याहवेलाई आदर गर्छौ, किनभने तिमीले आफ्नो एकमात्र छोरालाई मलाई होमबलिको रूपमा चढाउन इन्कार गरेनौ।"</w:t>
      </w:r>
    </w:p>
    <w:p>
      <w:pPr/>
      <w:r>
        <w:rPr>
          <w:lang w:val="ne_NP" w:bidi="ne_NP"/>
        </w:rPr>
      </w:r>
      <w:r>
        <w:rPr>
          <w:lang w:val="ne_NP" w:bidi="ne_NP"/>
        </w:rPr>
        <w:t>त्यसपछि अब्राहामले माथि हेर्छन् र नजिकैको झाडीमा आफ्ना सिँङहरूमा अडिएको एउटा भेडालाई देख्छन्। त्यसैले अब्राहामले इसाकको सट्टा थुमा लिएर त्यसलाई बलिदान दिन्छन्। अब्राहामले त्यो ठाउँको नाम "परमप्रभुले जुटाउनुहुनेछ" राखे, र आजसम्म पनि मानिसहरू भन्छन्, "परमप्रभुको पहाडमा जुटाइनेछ।"</w:t>
      </w:r>
    </w:p>
    <w:p>
      <w:pPr/>
      <w:r>
        <w:rPr>
          <w:lang w:val="ne_NP" w:bidi="ne_NP"/>
        </w:rPr>
      </w:r>
      <w:r>
        <w:rPr>
          <w:lang w:val="ne_NP" w:bidi="ne_NP"/>
        </w:rPr>
        <w:t>नाटकलाई केहि छिन रोक्नुहोस। अब्राहामको भूमिका खेल्ने व्यक्तिलाई सोध्नुहोस्, "तपाईंलाई के महसुस भइरहेको छ वा के सोचिरहनुभएको छ?" त्यो व्यक्तिले यस्ता कुराहरू भन्न सक्छ, "मलाई निकै राहत महसुस भएको छ," वा "मैले आफ्नो छोरालाई मार्नु पर्दैन भनेर म धेरै खुसी छु," वा "मलाई थाहा थियो कि म परमेश्वरमा भरोसा गर्न सक्छु।" इसहाकको भूमिका खेल्ने कलाकारलाई सोध्नुहोस्, "तपाईं के महसुस गर्दै हुनुहुन्छ वा के सोचिरहनुभएको छ?" तपाईंले यस्ता कुराहरू सुन्न सक्नुहुन्छ, "म आफ्ना बुबालाई मलाई मार्न दिन इच्छुक थिएँ," वा "म जीवित भएकोमा धेरै खुसी छु," वा "परमेश्वरले मलाई मृत्युबाट बचाउनुभयो" वा "मेरो हृदय छिटो धड्किरहेको छ र म रुन चाहन्छु।" नाटकलाई पुन: सुरु गर्नुहोस्।</w:t>
      </w:r>
    </w:p>
    <w:p>
      <w:pPr/>
      <w:r>
        <w:rPr>
          <w:lang w:val="ne_NP" w:bidi="ne_NP"/>
        </w:rPr>
      </w:r>
      <w:r>
        <w:rPr>
          <w:lang w:val="ne_NP" w:bidi="ne_NP"/>
        </w:rPr>
        <w:t>त्यसपछि याहवेका स्वर्गदूतले स्वर्गबाट फेरि बोलाउँछन् र भन्छन्, "परमप्रभुले यही भन्नुभएको हो।" तिमीले मेरो आज्ञा पालन गरेको र आफ्नो छोरो, आफ्नो एउटै छोरोलाई पनि बलि चढाउन इन्कार नगरेको हुनाले, म आफ्नै नामको शपथ खाएर भन्दछु कि म तिमीलाई धेरै सन्तानहरू दिनेछु। म तपाईंलाई यति धेरै सन्तानहरू दिनेछु कि तिनीहरूलाई गन्न नसक्ने कुरा। अनि तिमीले मेरो आज्ञा पालन गरेको हुनाले, तिम्रा सन्तानहरूद्वारा पृथ्वीका सबै जातिहरू आशिषित हुनेछन्।"</w:t>
      </w:r>
    </w:p>
    <w:p>
      <w:pPr/>
      <w:r>
        <w:rPr>
          <w:lang w:val="ne_NP" w:bidi="ne_NP"/>
        </w:rPr>
      </w:r>
      <w:r>
        <w:rPr>
          <w:lang w:val="ne_NP" w:bidi="ne_NP"/>
        </w:rPr>
        <w:t>नाटक समाप्त गर्नुहोस्। परमेश्वरको भूमिका खेल्ने व्यक्तिलाई सोध्नुहोस्, "तपाईं के महसुस गर्दै हुनुहुन्छ वा के सोचिरहनु भएको छ?" त्यो व्यक्तिले यस्ता कुराहरू जवाफ दिन सक्छ, "अब्राहामले मलाई भरोसा गर्नेछन् भन्ने मलाई थाहा थियो," वा "अब्राहामले मैले जे भने पनि गर्नेछन्, यतिसम्म कि उनले आफ्नो छोरालाई समेत मार्नेछन् भन्ने देखेर म खुसी छु," वा "म अब्राहामलाई उनको छोरालाई मार्न कहिल्यै दिने थिइनँ," वा "अब म प्रतिज्ञा गर्नेछु कि अब्राहामले ममाथि गरेको भरोसाको कारण पृथ्वीका हरेक राष्ट्रले आशिष् पाउनेछन्।"</w:t>
      </w:r>
      <w:r>
        <w:rPr>
          <w:lang w:val="ne_NP" w:bidi="ne_NP"/>
        </w:rPr>
      </w:r>
    </w:p>
    <w:p>
      <w:pPr>
        <w:pStyle w:val="Heading3"/>
      </w:pPr>
      <w:r>
        <w:rPr>
          <w:lang w:val="ne_NP" w:bidi="ne_NP"/>
        </w:rPr>
        <w:t>Step 5</w:t>
      </w:r>
    </w:p>
    <w:p>
      <w:pPr/>
      <w:r>
        <w:rPr>
          <w:lang w:val="ne_NP" w:bidi="ne_NP"/>
        </w:rPr>
      </w:r>
      <w:r>
        <w:rPr>
          <w:lang w:val="ne_NP" w:bidi="ne_NP"/>
        </w:rPr>
        <w:t>सबैभन्दा सजिलोसँग बुझिने अनुवादमा उत्पत्ति २२:१–१९ को श्रव्य संस्करण सुन्नुहोस्।</w:t>
      </w:r>
    </w:p>
    <w:p>
      <w:pPr/>
      <w:r>
        <w:rPr>
          <w:lang w:val="ne_NP" w:bidi="ne_NP"/>
        </w:rPr>
      </w:r>
      <w:r>
        <w:rPr>
          <w:lang w:val="ne_NP" w:bidi="ne_NP"/>
        </w:rPr>
        <w:t>यस कदममा, समुहले यस खण्‍डमा भएको शब्‍दहरू र मूख्‍य शब्‍दहरूमाथि छलफल गर्नेछन्।</w:t>
      </w:r>
    </w:p>
    <w:p>
      <w:pPr/>
      <w:r>
        <w:rPr>
          <w:lang w:val="ne_NP" w:bidi="ne_NP"/>
        </w:rPr>
      </w:r>
      <w:r>
        <w:rPr>
          <w:lang w:val="ne_NP" w:bidi="ne_NP"/>
        </w:rPr>
        <w:t xml:space="preserve">पछि, </w:t>
      </w:r>
      <w:r>
        <w:rPr>
          <w:b/>
          <w:lang w:val="ne_NP" w:bidi="ne_NP"/>
        </w:rPr>
        <w:t>परमेश्वर</w:t>
      </w:r>
      <w:r>
        <w:rPr>
          <w:lang w:val="ne_NP" w:bidi="ne_NP"/>
        </w:rPr>
        <w:t xml:space="preserve">ले अब्राहामलाई </w:t>
      </w:r>
      <w:r>
        <w:rPr>
          <w:b/>
          <w:lang w:val="ne_NP" w:bidi="ne_NP"/>
        </w:rPr>
        <w:t xml:space="preserve">जाँच </w:t>
      </w:r>
      <w:r>
        <w:rPr>
          <w:lang w:val="ne_NP" w:bidi="ne_NP"/>
        </w:rPr>
        <w:t>गर्नुभयो। "परीक्षा" को अर्थ अब्राहाममा विश्वास थियो कि थिएन र उनले उहाँमाथि भरोसा गर्थे कि गर्दैनथे भनेर हेर्नका लागि परमेश्वरले केही गर्नुभयो भन्ने हो। यसको अर्थ परमेश्वरले अब्राहाम असफल हुने अपेक्षा गर्नुभएको होइन। यहाँ, कथाले परमेश्वरको लागि सामान्य शब्द प्रयोग गर्छ। तपाईंले अघिल्लो खण्डहरूमा प्रयोग गर्नुभएको परमेश्वरको लागि त्यही शब्द प्रयोग गर्नुहोस्।</w:t>
      </w:r>
    </w:p>
    <w:p>
      <w:pPr/>
      <w:r>
        <w:rPr>
          <w:lang w:val="ne_NP" w:bidi="ne_NP"/>
        </w:rPr>
      </w:r>
      <w:r>
        <w:rPr>
          <w:lang w:val="ne_NP" w:bidi="ne_NP"/>
        </w:rPr>
        <w:t>परमेश्वरले अब्राहामलाई बोलाउनुभयो, "अब्राहाम!"</w:t>
      </w:r>
    </w:p>
    <w:p>
      <w:pPr/>
      <w:r>
        <w:rPr>
          <w:lang w:val="ne_NP" w:bidi="ne_NP"/>
        </w:rPr>
      </w:r>
      <w:r>
        <w:rPr>
          <w:lang w:val="ne_NP" w:bidi="ne_NP"/>
        </w:rPr>
        <w:t>अब्राहामले जवाफ दिए, "हो, म यहाँ छु!"</w:t>
      </w:r>
    </w:p>
    <w:p>
      <w:pPr/>
      <w:r>
        <w:rPr>
          <w:lang w:val="ne_NP" w:bidi="ne_NP"/>
        </w:rPr>
      </w:r>
      <w:r>
        <w:rPr>
          <w:lang w:val="ne_NP" w:bidi="ne_NP"/>
        </w:rPr>
        <w:t xml:space="preserve">परमेश्वरले भन्नुभयो, "तिम्रो छोरा, तिम्रो एकमात्र छोरा, जसलाई तिमीले माया गर्छौ, त्यस इसहाकलाई लिएर मोरियाह भनिने क्षेत्रमा जाओ, र मैले तिमीलाई भन्ने पहाडमा उसलाई होम </w:t>
      </w:r>
      <w:r>
        <w:rPr>
          <w:b/>
          <w:lang w:val="ne_NP" w:bidi="ne_NP"/>
        </w:rPr>
        <w:t>बलि</w:t>
      </w:r>
      <w:r>
        <w:rPr>
          <w:lang w:val="ne_NP" w:bidi="ne_NP"/>
        </w:rPr>
        <w:t xml:space="preserve">को रूपमा चढाओ।" बलिदान परमेश्वरलाई धन्यवाद दिन वा उहाँबाट क्षमा माग्न चढाउने कुरा हो। यो पशुलाई मारेर जलाउने कुरा समावेश भएको होम बलि थियो। पुरानो नियममा पशु बलिदान सामान्य अभ्यास थियो। आराधकले आफू परमेश्वरप्रति पूर्ण रूपमा समर्पित छु भनेर देखाउन परमेश्वरलाई दिइने उपहारको रूपमा पशुलाई मार्ने र जलाउने गर्थे। मुख्य शब्दावलीमा </w:t>
      </w:r>
      <w:r>
        <w:rPr>
          <w:lang w:val="ne_NP" w:bidi="ne_NP"/>
        </w:rPr>
        <w:t>बलिदान</w:t>
      </w:r>
      <w:r>
        <w:rPr>
          <w:lang w:val="ne_NP" w:bidi="ne_NP"/>
        </w:rPr>
        <w:t xml:space="preserve"> हेर्नुहोस् र तपाईंले अघिल्लो कथाहरूमा प्रयोग गर्नुभएको शब्द नै यहाँ प्रयोग गर्नुहोस्।</w:t>
      </w:r>
    </w:p>
    <w:p>
      <w:pPr/>
      <w:r>
        <w:rPr>
          <w:lang w:val="ne_NP" w:bidi="ne_NP"/>
        </w:rPr>
      </w:r>
      <w:r>
        <w:rPr>
          <w:lang w:val="ne_NP" w:bidi="ne_NP"/>
        </w:rPr>
        <w:t xml:space="preserve">अब्राहामले आफ्ना छोरा इसहाकलाई त्यसरी नै </w:t>
      </w:r>
      <w:r>
        <w:rPr>
          <w:b/>
          <w:lang w:val="ne_NP" w:bidi="ne_NP"/>
        </w:rPr>
        <w:t>प्रेम गर्छन्</w:t>
      </w:r>
      <w:r>
        <w:rPr>
          <w:lang w:val="ne_NP" w:bidi="ne_NP"/>
        </w:rPr>
        <w:t xml:space="preserve"> जसरी असल बुबाले आफ्नो छोरालाई प्रेम गर्छन्। पिताले आफ्नो छोराप्रति महसुस गरेको स्नेह र दया देखाउने प्रेमका लागि एउटा शब्द प्रयोग गर्नुहोस्।</w:t>
      </w:r>
    </w:p>
    <w:p>
      <w:pPr/>
      <w:r>
        <w:rPr>
          <w:lang w:val="ne_NP" w:bidi="ne_NP"/>
        </w:rPr>
      </w:r>
      <w:r>
        <w:rPr>
          <w:lang w:val="ne_NP" w:bidi="ne_NP"/>
        </w:rPr>
        <w:t xml:space="preserve">तिनीहरू परमेश्वरले अब्राहामलाई भन्नुभएको ठाउँतर्फ यात्रा गर्न थाले। तीन दिनपछि, अब्राहामले माथि हेरे र परमेश्वरले उनलाई जान भन्नुभएको पहाड देखे। त्यसपछि अब्राहामले आफ्ना दुई नोकरहरूलाई भने, "गधासँग यहीँ बस।" केटो, इसहाक र म त्यहाँ जानेछौं, </w:t>
      </w:r>
      <w:r>
        <w:rPr>
          <w:b/>
          <w:lang w:val="ne_NP" w:bidi="ne_NP"/>
        </w:rPr>
        <w:t>आराधना</w:t>
      </w:r>
      <w:r>
        <w:rPr>
          <w:lang w:val="ne_NP" w:bidi="ne_NP"/>
        </w:rPr>
        <w:t xml:space="preserve"> गर्नेछौं र तिमीकहाँ फर्किआउनेछौं।" आराधनाको अर्थ परमेश्वरप्रति श्रध्दा र आश्चर्य प्रकट गर्नु हो। विभिन्न संस्कृतिहरू र भाषाहरूमा आराधनाका लागि विभिन्न शब्दहरू छन्, जसमध्ये कतिपयले व्यक्तिले गर्नुपर्ने विशेष समारोहहरू वा रीतिरिवाजहरूलाई मात्र बुझाउँछन्। धेरै कथाहरूमा जहाँ आराधना शब्द प्रयोग गरिन्छ, यसको अर्थ केवल संस्कारहरू मात्र होइन—यसमा परमेश्वरप्रतिको प्रेम, विस्मय र अचम्म समावेश हुन्छ। तपाईंले आराधनाका लागि रोज्ने शब्द वा शब्दहरूको संयोजनमा यो विचार समावेश छ भन्ने कुरा निश्चित गर्नुहोस्। मुख्य शब्दावलीमा </w:t>
      </w:r>
      <w:r>
        <w:rPr>
          <w:lang w:val="ne_NP" w:bidi="ne_NP"/>
        </w:rPr>
        <w:t>आराधना</w:t>
      </w:r>
      <w:r>
        <w:rPr>
          <w:lang w:val="ne_NP" w:bidi="ne_NP"/>
        </w:rPr>
        <w:t xml:space="preserve"> हेर्नुहोस् र तपाईंले अघिल्लो कथाहरूमा प्रयोग गर्नुभएको शब्द नै यहाँ प्रयोग गर्नुहोस्।</w:t>
      </w:r>
    </w:p>
    <w:p>
      <w:pPr/>
      <w:r>
        <w:rPr>
          <w:lang w:val="ne_NP" w:bidi="ne_NP"/>
        </w:rPr>
      </w:r>
      <w:r>
        <w:rPr>
          <w:lang w:val="ne_NP" w:bidi="ne_NP"/>
        </w:rPr>
        <w:t xml:space="preserve">जब तिनीहरू परमेश्वरले अब्राहामलाई भन्नुभएको ठाउँमा पुगे, अब्राहामले </w:t>
      </w:r>
      <w:r>
        <w:rPr>
          <w:b/>
          <w:lang w:val="ne_NP" w:bidi="ne_NP"/>
        </w:rPr>
        <w:t>वेदी</w:t>
      </w:r>
      <w:r>
        <w:rPr>
          <w:lang w:val="ne_NP" w:bidi="ne_NP"/>
        </w:rPr>
        <w:t xml:space="preserve"> बनाए। यहाँ, "वेदी" ले त्यो ठाउँलाई बुझाउँछ जहाँ मानिसहरूले परमेश्वरलाई बलिदानको रूपमा पशुहरूलाई मार्छन् र जलाउँछन्। मानिसहरूले प्राय: ढुङ्गाले वेदीहरू बनाउँछन् र तिनीहरूलाई टेबल वा सानो मञ्च जस्तै बनाउँछन्। मुख्य शब्दावलीमा </w:t>
      </w:r>
      <w:r>
        <w:rPr>
          <w:lang w:val="ne_NP" w:bidi="ne_NP"/>
        </w:rPr>
        <w:t>वेदी</w:t>
      </w:r>
      <w:r>
        <w:rPr>
          <w:lang w:val="ne_NP" w:bidi="ne_NP"/>
        </w:rPr>
        <w:t xml:space="preserve"> हेर्नुहोस् र तपाईंले अघिल्लो कथाहरूमा प्रयोग गर्नुभएको शब्द नै यहाँ प्रयोग गर्नुहोस्।</w:t>
      </w:r>
    </w:p>
    <w:p>
      <w:pPr/>
      <w:r>
        <w:rPr>
          <w:lang w:val="ne_NP" w:bidi="ne_NP"/>
        </w:rPr>
      </w:r>
      <w:r>
        <w:rPr>
          <w:lang w:val="ne_NP" w:bidi="ne_NP"/>
        </w:rPr>
        <w:t xml:space="preserve">अब्राहामले वेदीमाथि दाउरा मिलाएर राखे, इसहाकलाई बाँधे, र उनलाई वेदीमाथि दाउराको खातमा राखे। त्यसपछि अब्राहामले आफ्नो छोरालाई मार्न चक्कु लिए। तर </w:t>
      </w:r>
      <w:r>
        <w:rPr>
          <w:b/>
          <w:lang w:val="ne_NP" w:bidi="ne_NP"/>
        </w:rPr>
        <w:t>याहवेका स्वर्गदूत</w:t>
      </w:r>
      <w:r>
        <w:rPr>
          <w:lang w:val="ne_NP" w:bidi="ne_NP"/>
        </w:rPr>
        <w:t xml:space="preserve">ले अब्राहामलाई </w:t>
      </w:r>
      <w:r>
        <w:rPr>
          <w:b/>
          <w:lang w:val="ne_NP" w:bidi="ne_NP"/>
        </w:rPr>
        <w:t>स्वर्ग</w:t>
      </w:r>
      <w:r>
        <w:rPr>
          <w:lang w:val="ne_NP" w:bidi="ne_NP"/>
        </w:rPr>
        <w:t xml:space="preserve">बाट बोलाए। यहाँ स्वर्गले परमेश्वर बसोबास गर्ने ठाउँलाई बुझाउँछ। तपाईंले अघिल्लो खण्डहरूमा प्रयोग गर्नुभएको शब्द नै स्वर्गको लागि प्रयोग गर्नुहोस्, र सम्झनुहोस् कि </w:t>
      </w:r>
      <w:r>
        <w:rPr>
          <w:lang w:val="ne_NP" w:bidi="ne_NP"/>
        </w:rPr>
        <w:t>स्वर्ग</w:t>
      </w:r>
      <w:r>
        <w:rPr>
          <w:lang w:val="ne_NP" w:bidi="ne_NP"/>
        </w:rPr>
        <w:t xml:space="preserve"> मुख्य शब्दावलीमा छ।</w:t>
      </w:r>
    </w:p>
    <w:p>
      <w:pPr/>
      <w:r>
        <w:rPr>
          <w:lang w:val="ne_NP" w:bidi="ne_NP"/>
        </w:rPr>
      </w:r>
      <w:r>
        <w:rPr>
          <w:b/>
          <w:lang w:val="ne_NP" w:bidi="ne_NP"/>
        </w:rPr>
        <w:t>प्रभुको स्वर्गदूत</w:t>
      </w:r>
      <w:r>
        <w:rPr>
          <w:lang w:val="ne_NP" w:bidi="ne_NP"/>
        </w:rPr>
        <w:t xml:space="preserve"> वा </w:t>
      </w:r>
      <w:r>
        <w:rPr>
          <w:b/>
          <w:lang w:val="ne_NP" w:bidi="ne_NP"/>
        </w:rPr>
        <w:t>परमप्रभुको स्वर्गदूत</w:t>
      </w:r>
      <w:r>
        <w:rPr>
          <w:lang w:val="ne_NP" w:bidi="ne_NP"/>
        </w:rPr>
        <w:t xml:space="preserve">ले सायद मानव रूपमा देखा पर्ने परमेश्वरको उपस्थितिलाई बुझाउँछ। यसले परमेश्वरको प्रतिनिधित्व गर्ने स्वर्गदूतलाई बुझाएको हुन सक्छ। मुख्य शब्दावलीमा </w:t>
      </w:r>
      <w:r>
        <w:rPr>
          <w:lang w:val="ne_NP" w:bidi="ne_NP"/>
        </w:rPr>
        <w:t>प्रभुका स्वर्गदूत</w:t>
      </w:r>
      <w:r>
        <w:rPr>
          <w:lang w:val="ne_NP" w:bidi="ne_NP"/>
        </w:rPr>
        <w:t xml:space="preserve"> वा </w:t>
      </w:r>
      <w:r>
        <w:rPr>
          <w:lang w:val="ne_NP" w:bidi="ne_NP"/>
        </w:rPr>
        <w:t>याहवेका स्वर्गदूत</w:t>
      </w:r>
      <w:r>
        <w:rPr>
          <w:lang w:val="ne_NP" w:bidi="ne_NP"/>
        </w:rPr>
        <w:t xml:space="preserve"> हेर्नुहोस् र अघिल्ला कथाहरूमा याहवेका स्वर्गदूतका लागि प्रयोग गर्नुभएको शब्द वा वाक्यांश नै प्रयोग गर्नुहोस्।</w:t>
      </w:r>
    </w:p>
    <w:p>
      <w:pPr/>
      <w:r>
        <w:rPr>
          <w:lang w:val="ne_NP" w:bidi="ne_NP"/>
        </w:rPr>
      </w:r>
      <w:r>
        <w:rPr>
          <w:lang w:val="ne_NP" w:bidi="ne_NP"/>
        </w:rPr>
        <w:t xml:space="preserve">याहवेका स्वर्गदूतले भने, "अब्राहाम, अब्राहाम!" र अब्राहामले जवाफ दिए, "हो, म यहाँ छु।" स्वर्गदूतले भने, "केटालाई नमार वा उसलाई केही नगर, किनभने अब मलाई थाहा छ कि तिमी </w:t>
      </w:r>
      <w:r>
        <w:rPr>
          <w:b/>
          <w:lang w:val="ne_NP" w:bidi="ne_NP"/>
        </w:rPr>
        <w:t>परमेश्वरको डर</w:t>
      </w:r>
      <w:r>
        <w:rPr>
          <w:lang w:val="ne_NP" w:bidi="ne_NP"/>
        </w:rPr>
        <w:t xml:space="preserve"> मान्छौ।" पुरानो नियममा यो वाक्यांश पहिलो पटक प्रयोग गरिएको हो। परमेश्वरको भय भन्नाले परमेश्वरप्रति श्रद्धा, सम्मान र आदर हुनु हो। यहाँ, "डर" ले परमेश्वरप्रतिको श्रद्धाले हुने सकारात्मक आज्ञाकारितालाई बुझाउँछ। परमेश्वरको डर परमेश्वरमाथिको विश्वासको एउटा आवश्यक भाग हो।</w:t>
      </w:r>
    </w:p>
    <w:p>
      <w:pPr/>
      <w:r>
        <w:rPr>
          <w:lang w:val="ne_NP" w:bidi="ne_NP"/>
        </w:rPr>
      </w:r>
      <w:r>
        <w:rPr>
          <w:lang w:val="ne_NP" w:bidi="ne_NP"/>
        </w:rPr>
        <w:t xml:space="preserve">यहाँ रोक्नुहोस् र मुख्य शब्दावलीमा </w:t>
      </w:r>
      <w:r>
        <w:rPr>
          <w:lang w:val="ne_NP" w:bidi="ne_NP"/>
        </w:rPr>
        <w:t>परमेश्वरको डर</w:t>
      </w:r>
      <w:r>
        <w:rPr>
          <w:lang w:val="ne_NP" w:bidi="ne_NP"/>
        </w:rPr>
        <w:t xml:space="preserve"> हेर्नुहोस्। निरन्तर कथाहरूमा परमेश्वरको डरका लागि त्यही वाक्यांश प्रयोग गर्नुहोस्। अडियो रोक्‍नुहोस्। </w:t>
      </w:r>
    </w:p>
    <w:p>
      <w:pPr/>
      <w:r>
        <w:rPr>
          <w:lang w:val="ne_NP" w:bidi="ne_NP"/>
        </w:rPr>
      </w:r>
      <w:r>
        <w:rPr>
          <w:lang w:val="ne_NP" w:bidi="ne_NP"/>
        </w:rPr>
        <w:t xml:space="preserve">त्यसैले अब्राहामले </w:t>
      </w:r>
      <w:r>
        <w:rPr>
          <w:b/>
          <w:lang w:val="ne_NP" w:bidi="ne_NP"/>
        </w:rPr>
        <w:t>थुमा</w:t>
      </w:r>
      <w:r>
        <w:rPr>
          <w:lang w:val="ne_NP" w:bidi="ne_NP"/>
        </w:rPr>
        <w:t xml:space="preserve"> लिए, त्यसलाई मारे, र आफ्नो छोराको सट्टा परमेश्वरलाई बलिदान दिए। त्यसैले अब्राहामले त्यो ठाउँको नाम </w:t>
      </w:r>
      <w:r>
        <w:rPr>
          <w:b/>
          <w:lang w:val="ne_NP" w:bidi="ne_NP"/>
        </w:rPr>
        <w:t>याहवे यिरे</w:t>
      </w:r>
      <w:r>
        <w:rPr>
          <w:lang w:val="ne_NP" w:bidi="ne_NP"/>
        </w:rPr>
        <w:t xml:space="preserve"> राखे। याहवे यिरेको अर्थ "परमेश्वरले प्रदान गर्नुहुनेछ" वा "परमेश्वरले देख्नुहुनेछ" हो। पछि, मानिसहरूले त्यो नाम एउटा उखानमा प्रयोग गरे जसमा भनिएको थियो, "परमेश्वरको पहाडमा जुटाइने छ।"</w:t>
      </w:r>
    </w:p>
    <w:p>
      <w:pPr/>
      <w:r>
        <w:rPr>
          <w:lang w:val="ne_NP" w:bidi="ne_NP"/>
        </w:rPr>
      </w:r>
      <w:r>
        <w:rPr>
          <w:lang w:val="ne_NP" w:bidi="ne_NP"/>
        </w:rPr>
        <w:t xml:space="preserve">याहवेका स्वर्गदूतले अब्राहामलाई भने परमेश्वरले उनलाई </w:t>
      </w:r>
      <w:r>
        <w:rPr>
          <w:b/>
          <w:lang w:val="ne_NP" w:bidi="ne_NP"/>
        </w:rPr>
        <w:t xml:space="preserve">आशिष् </w:t>
      </w:r>
      <w:r>
        <w:rPr>
          <w:lang w:val="ne_NP" w:bidi="ne_NP"/>
        </w:rPr>
        <w:t xml:space="preserve">दिनेछन् किनभने उनी इसहाकलाई बलिदान दिन इच्छुक थिए। "आशिष" भन्नाले परमेश्वरले कसैलाई वा कुनै कुरालाई मद्दत गर्नु, भलो गर्नु वा कृपा देखाउनु भन्ने बुझिन्छ। मुख्य शब्दावलीमा </w:t>
      </w:r>
      <w:r>
        <w:rPr>
          <w:lang w:val="ne_NP" w:bidi="ne_NP"/>
        </w:rPr>
        <w:t>आशिष्</w:t>
      </w:r>
      <w:r>
        <w:rPr>
          <w:lang w:val="ne_NP" w:bidi="ne_NP"/>
        </w:rPr>
        <w:t xml:space="preserve"> हेर्नुहोस् र तपाईंले अघिल्लो कथाहरूमा प्रयोग गर्नुभएको शब्द नै यहाँ प्रयोग गर्नुहोस्।</w:t>
      </w:r>
    </w:p>
    <w:p>
      <w:pPr/>
      <w:r>
        <w:rPr>
          <w:lang w:val="ne_NP" w:bidi="ne_NP"/>
        </w:rPr>
      </w:r>
      <w:r>
        <w:rPr>
          <w:lang w:val="ne_NP" w:bidi="ne_NP"/>
        </w:rPr>
        <w:t xml:space="preserve">परमप्रभुका स्वर्गदूतले कुरा जारी राखे, "म तिमीलाई यति धेरै </w:t>
      </w:r>
      <w:r>
        <w:rPr>
          <w:b/>
          <w:lang w:val="ne_NP" w:bidi="ne_NP"/>
        </w:rPr>
        <w:t>सन्तानहरू</w:t>
      </w:r>
      <w:r>
        <w:rPr>
          <w:lang w:val="ne_NP" w:bidi="ne_NP"/>
        </w:rPr>
        <w:t xml:space="preserve"> दिनेछु कि तिनीहरू आकाशका ताराहरू वा समुद्रको छेउका बालुवा जतिकै हुनेछन्।" सन्तानहरूले अब्राहामका सबै सन्तानहरू, तिनीहरूका सन्तान र अब्राहामलाई पुर्खा ठान्ने जो कोहीलाई पनि बुझाउँछ।</w:t>
      </w:r>
    </w:p>
    <w:p>
      <w:pPr/>
      <w:r>
        <w:rPr>
          <w:lang w:val="ne_NP" w:bidi="ne_NP"/>
        </w:rPr>
      </w:r>
      <w:r>
        <w:rPr>
          <w:lang w:val="ne_NP" w:bidi="ne_NP"/>
        </w:rPr>
        <w:t xml:space="preserve">याहवेका स्वर्गदूतले कुरा जारी राखे, "तपाईंका सन्तानहरूले तिनका शत्रुहरूलाई पराजित गर्नेछन्।" तिम्रा सन्तानहरूद्वारा </w:t>
      </w:r>
      <w:r>
        <w:rPr>
          <w:b/>
          <w:lang w:val="ne_NP" w:bidi="ne_NP"/>
        </w:rPr>
        <w:t>पृथ्वीका</w:t>
      </w:r>
      <w:r>
        <w:rPr>
          <w:lang w:val="ne_NP" w:bidi="ne_NP"/>
        </w:rPr>
        <w:t xml:space="preserve"> सबै </w:t>
      </w:r>
      <w:r>
        <w:rPr>
          <w:b/>
          <w:lang w:val="ne_NP" w:bidi="ne_NP"/>
        </w:rPr>
        <w:t>राष्ट्रहरू</w:t>
      </w:r>
      <w:r>
        <w:rPr>
          <w:lang w:val="ne_NP" w:bidi="ne_NP"/>
        </w:rPr>
        <w:t xml:space="preserve"> धन्य हुनेछन्, किनभने तिमीले मेरो आज्ञा पालन गर्यौ।" </w:t>
      </w:r>
      <w:r>
        <w:rPr>
          <w:b/>
          <w:lang w:val="ne_NP" w:bidi="ne_NP"/>
        </w:rPr>
        <w:t>राष्ट्र</w:t>
      </w:r>
      <w:r>
        <w:rPr>
          <w:lang w:val="ne_NP" w:bidi="ne_NP"/>
        </w:rPr>
        <w:t xml:space="preserve"> भन्नाले विशेष क्षेत्र र सरकार भएका मानिसहरूको समूहलाई बुझाउँछ। </w:t>
      </w:r>
      <w:r>
        <w:rPr>
          <w:b/>
          <w:lang w:val="ne_NP" w:bidi="ne_NP"/>
        </w:rPr>
        <w:t>पृथ्वीले</w:t>
      </w:r>
      <w:r>
        <w:rPr>
          <w:lang w:val="ne_NP" w:bidi="ne_NP"/>
        </w:rPr>
        <w:t xml:space="preserve"> संसारका सबै राष्ट्रहरूलाई बुझाउँछ। तपाईंले अघिल्लो कथाहरूमा प्रयोग गर्नुभएको शब्द नै राष्ट्रको लागि प्रयोग गर्नुहोस्, र याद गर्नुहोस् कि </w:t>
      </w:r>
      <w:r>
        <w:rPr>
          <w:lang w:val="ne_NP" w:bidi="ne_NP"/>
        </w:rPr>
        <w:t>राष्ट्र</w:t>
      </w:r>
      <w:r>
        <w:rPr>
          <w:lang w:val="ne_NP" w:bidi="ne_NP"/>
        </w:rPr>
        <w:t xml:space="preserve"> मुख्य शब्दावलीमा छ।</w:t>
      </w:r>
    </w:p>
    <w:p>
      <w:pPr/>
      <w:r>
        <w:rPr>
          <w:lang w:val="ne_NP" w:bidi="ne_NP"/>
        </w:rPr>
      </w:r>
      <w:r>
        <w:rPr>
          <w:lang w:val="ne_NP" w:bidi="ne_NP"/>
        </w:rPr>
        <w:t>त्यसैले अब्राहाम आफ्ना नोकरहरूकहाँ फर्किए, र तिनीहरू एकसाथ बेर्शेबा गए, र अब्राहाम बेर्शेबामा बस्दै आए।</w:t>
      </w:r>
      <w:r>
        <w:rPr>
          <w:lang w:val="ne_NP" w:bidi="ne_NP"/>
        </w:rPr>
      </w:r>
    </w:p>
    <w:p>
      <w:pPr>
        <w:pStyle w:val="Heading3"/>
      </w:pPr>
      <w:r>
        <w:rPr>
          <w:lang w:val="ne_NP" w:bidi="ne_NP"/>
        </w:rPr>
        <w:t>Step 6</w:t>
      </w:r>
    </w:p>
    <w:p>
      <w:pPr/>
      <w:r>
        <w:rPr>
          <w:lang w:val="ne_NP" w:bidi="ne_NP"/>
        </w:rPr>
      </w:r>
      <w:r>
        <w:rPr>
          <w:lang w:val="ne_NP" w:bidi="ne_NP"/>
        </w:rPr>
        <w:t>अनुवादलाई सजिलोसँग बुझ्न यस खण्डको श्रव्य संस्करण सुन्‍नुहोस्।</w:t>
      </w:r>
    </w:p>
    <w:p>
      <w:pPr/>
      <w:r>
        <w:rPr>
          <w:lang w:val="ne_NP" w:bidi="ne_NP"/>
        </w:rPr>
      </w:r>
      <w:r>
        <w:rPr>
          <w:lang w:val="ne_NP" w:bidi="ne_NP"/>
        </w:rPr>
        <w:t>यस सत्रमा, एउटा समूहको रूपमा तपाईंको आफ्नै भाषामा खण्डलाई पुन: भन्न लगाउनुहोस्।</w:t>
      </w:r>
    </w:p>
    <w:p>
      <w:pPr/>
      <w:r>
        <w:rPr>
          <w:lang w:val="ne_NP" w:bidi="ne_NP"/>
        </w:rPr>
      </w:r>
      <w:r>
        <w:rPr>
          <w:lang w:val="ne_NP" w:bidi="ne_NP"/>
        </w:rPr>
        <w:t>पहिला, सम्पूर्ण समूहले खण्डलाई तपाईंको आफ्नै भाषामा बताउन अभ्यास गर्नुपर्छ। तपाईंले अघिल्लो चरणहरूमा निर्णय गर्नुभएको कुराहरू जस्तै कालक्रम, शब्दहरू, वाक्यांशहरू, भावनाहरू, वा तपाईंले छलफल गर्नुभएको अन्य कुराहरू यसमा समावेश गर्नलाई सम्झनुहोस्।</w:t>
      </w:r>
    </w:p>
    <w:p>
      <w:pPr/>
      <w:r>
        <w:rPr>
          <w:lang w:val="ne_NP" w:bidi="ne_NP"/>
        </w:rPr>
      </w:r>
      <w:r>
        <w:rPr>
          <w:lang w:val="ne_NP" w:bidi="ne_NP"/>
        </w:rPr>
        <w:t xml:space="preserve">एउटा समूहको सदस्यले खण्डका केही वाक्यहरू भन्नुपर्छ र रोकिनु पर्छ। समूहको अर्को सदस्यले खण्डको अर्को भाग भन्नु पर्छ र रोकिनु पर्छ। समूहले सम्पूर्ण खण्डलाई पुन: नभन्दासम्म यो गर्नुहोस्। यस चरणमा समूहका सदस्यहरूले एक अर्कालाई सच्याउन सक्छन्। अडियो रोक्‍नुहोस्। </w:t>
      </w:r>
    </w:p>
    <w:p>
      <w:pPr/>
      <w:r>
        <w:rPr>
          <w:lang w:val="ne_NP" w:bidi="ne_NP"/>
        </w:rPr>
      </w:r>
      <w:r>
        <w:rPr>
          <w:lang w:val="ne_NP" w:bidi="ne_NP"/>
        </w:rPr>
        <w:t xml:space="preserve">अर्को पटक, समूहको प्रत्येक सदस्यले कम्तिमा पनि एकचोटि सम्पूर्ण खण्डलाई नरोकी भन्नुपर्छ। समूहको सदस्यले खण्डलाई सम्झन मद्दत गर्न कुनैपनि वस्तुहरू, चालहरू, वा तिनीहरूको स्टोरीबोर्ड प्रयोग गर्न सक्छन्। अडियो रोक्‍नुहोस्। </w:t>
      </w:r>
    </w:p>
    <w:p>
      <w:pPr/>
      <w:r>
        <w:rPr>
          <w:lang w:val="ne_NP" w:bidi="ne_NP"/>
        </w:rPr>
      </w:r>
      <w:r>
        <w:rPr>
          <w:lang w:val="ne_NP" w:bidi="ne_NP"/>
        </w:rPr>
        <w:t xml:space="preserve">त्यसपछि, तपाईंलाई सबैभन्दा बढी मनपरेको खण्डको संस्करण कस्को हो समूहले निर्णय गर्न सक्छ। तपाईंलाई समूहको एउटा सदस्यले एउटा दृश्य बताएको तरिका मनपर्यो तर तपाईंलाई अर्को दृश्य अर्कै समुहको सदस्यले बताएको तरिका मनपर्यो भनेर तपाईहरू आफै निर्णय गर्न सक्नु हुन्छ। अडियो रोक्‍नुहोस्। </w:t>
      </w:r>
    </w:p>
    <w:p>
      <w:pPr/>
      <w:r>
        <w:rPr>
          <w:lang w:val="ne_NP" w:bidi="ne_NP"/>
        </w:rPr>
      </w:r>
      <w:r>
        <w:rPr>
          <w:lang w:val="ne_NP" w:bidi="ne_NP"/>
        </w:rPr>
        <w:t>अन्तमा, समूहले सबैजना सहमत हुने खण्डको अन्तिम संस्करणलाई सँगै राख्न सक्छन्। समूहको प्रत्येक सदस्यले यस खण्डको अन्तिम संस्करण सुनाउने अभ्यास गर्नुपर्छ।</w:t>
      </w:r>
      <w:r>
        <w:rPr>
          <w:lang w:val="ne_NP" w:bidi="ne_NP"/>
        </w:rPr>
      </w:r>
      <w:r>
        <w:rPr>
          <w:lang w:val="ne_NP" w:bidi="ne_NP"/>
        </w:rPr>
      </w:r>
    </w:p>
    <w:p>
      <w:pPr/>
      <w:r>
        <w:rPr>
          <w:lang w:val="ne_NP" w:bidi="ne_NP"/>
        </w:rPr>
      </w:r>
    </w:p>
    <w:p>
      <w:pPr>
        <w:pStyle w:val="Heading2"/>
      </w:pPr>
      <w:r>
        <w:rPr>
          <w:lang w:val="ne_NP" w:bidi="ne_NP"/>
        </w:rPr>
        <w:t>Genesis 22:20–24</w:t>
      </w:r>
      <w:r>
        <w:rPr>
          <w:lang w:val="ne_NP" w:bidi="ne_NP"/>
        </w:rPr>
      </w:r>
    </w:p>
    <w:p>
      <w:pPr>
        <w:pStyle w:val="Heading3"/>
      </w:pPr>
      <w:r>
        <w:rPr>
          <w:lang w:val="ne_NP" w:bidi="ne_NP"/>
        </w:rPr>
        <w:t>Step 1</w:t>
      </w:r>
    </w:p>
    <w:p>
      <w:pPr/>
      <w:r>
        <w:rPr>
          <w:lang w:val="ne_NP" w:bidi="ne_NP"/>
        </w:rPr>
      </w:r>
      <w:r>
        <w:rPr>
          <w:lang w:val="ne_NP" w:bidi="ne_NP"/>
        </w:rPr>
        <w:t>यस चरणमा, उत्पत्ति २२:२०–२४ सुन्नुहोस् र यसलाई आफ्नो हृदयमा राख्नुहोस्। सम्भव भएमा तीन फरक अनुवादहरूमा उत्पत्ति २२:२०–२४ को श्रव्य संस्करण तीन पटक सुन्नुहोस्। त्यसपछि, समूहमा तलको प्रश्‍नहरू छलफल गर्नुहोस्।</w:t>
      </w:r>
    </w:p>
    <w:p>
      <w:pPr>
        <w:pStyle w:val="ListBullet"/>
        <w:spacing w:line="240" w:lineRule="auto"/>
        <w:ind w:left="720"/>
      </w:pPr>
      <w:r>
        <w:rPr>
          <w:lang w:val="ne_NP" w:bidi="ne_NP"/>
        </w:rPr>
      </w:r>
      <w:r>
        <w:rPr>
          <w:lang w:val="ne_NP" w:bidi="ne_NP"/>
        </w:rPr>
        <w:t>यो खण्डमा तपाईंलाई के मन पर्‍यो?</w:t>
      </w:r>
    </w:p>
    <w:p>
      <w:pPr>
        <w:pStyle w:val="ListBullet"/>
        <w:spacing w:line="240" w:lineRule="auto"/>
        <w:ind w:left="720"/>
      </w:pPr>
      <w:r>
        <w:rPr>
          <w:lang w:val="ne_NP" w:bidi="ne_NP"/>
        </w:rPr>
      </w:r>
      <w:r>
        <w:rPr>
          <w:lang w:val="ne_NP" w:bidi="ne_NP"/>
        </w:rPr>
        <w:t>यो खण्डमा तपाईलाई कुन कुरा मन परेन वा बुझ्‍नुभएन?</w:t>
      </w:r>
    </w:p>
    <w:p>
      <w:pPr>
        <w:pStyle w:val="ListBullet"/>
        <w:spacing w:line="240" w:lineRule="auto"/>
        <w:ind w:left="720"/>
      </w:pPr>
      <w:r>
        <w:rPr>
          <w:lang w:val="ne_NP" w:bidi="ne_NP"/>
        </w:rPr>
      </w:r>
      <w:r>
        <w:rPr>
          <w:lang w:val="ne_NP" w:bidi="ne_NP"/>
        </w:rPr>
        <w:t>यो खण्डले हामीलाई परमेश्वरको बारेमा के बताउँछ?</w:t>
      </w:r>
    </w:p>
    <w:p>
      <w:pPr>
        <w:pStyle w:val="ListBullet"/>
        <w:spacing w:line="240" w:lineRule="auto"/>
        <w:ind w:left="720"/>
      </w:pPr>
      <w:r>
        <w:rPr>
          <w:lang w:val="ne_NP" w:bidi="ne_NP"/>
        </w:rPr>
      </w:r>
      <w:r>
        <w:rPr>
          <w:lang w:val="ne_NP" w:bidi="ne_NP"/>
        </w:rPr>
        <w:t>यो खण्डले मानिसबारे हामीलाई के भन्दछ?</w:t>
      </w:r>
    </w:p>
    <w:p>
      <w:pPr>
        <w:pStyle w:val="ListBullet"/>
        <w:spacing w:line="240" w:lineRule="auto"/>
        <w:ind w:left="720"/>
      </w:pPr>
      <w:r>
        <w:rPr>
          <w:lang w:val="ne_NP" w:bidi="ne_NP"/>
        </w:rPr>
      </w:r>
      <w:r>
        <w:rPr>
          <w:lang w:val="ne_NP" w:bidi="ne_NP"/>
        </w:rPr>
        <w:t>यो खण्डले कसरी हाम्रो दैनिक जीवनलाई प्रभाव पार्छ?</w:t>
      </w:r>
    </w:p>
    <w:p>
      <w:pPr>
        <w:pStyle w:val="ListBullet"/>
        <w:spacing w:line="240" w:lineRule="auto"/>
        <w:ind w:left="720"/>
      </w:pPr>
      <w:r>
        <w:rPr>
          <w:lang w:val="ne_NP" w:bidi="ne_NP"/>
        </w:rPr>
      </w:r>
      <w:r>
        <w:rPr>
          <w:lang w:val="ne_NP" w:bidi="ne_NP"/>
        </w:rPr>
        <w:t xml:space="preserve">कसलाई यो खण्ड सुन्‍नु आवश्‍यक छ? </w:t>
      </w:r>
      <w:r>
        <w:rPr>
          <w:lang w:val="ne_NP" w:bidi="ne_NP"/>
        </w:rPr>
      </w:r>
    </w:p>
    <w:p>
      <w:pPr>
        <w:pStyle w:val="Heading3"/>
      </w:pPr>
      <w:r>
        <w:rPr>
          <w:lang w:val="ne_NP" w:bidi="ne_NP"/>
        </w:rPr>
        <w:t>Step 2</w:t>
      </w:r>
    </w:p>
    <w:p>
      <w:pPr/>
      <w:r>
        <w:rPr>
          <w:lang w:val="ne_NP" w:bidi="ne_NP"/>
        </w:rPr>
      </w:r>
      <w:r>
        <w:rPr>
          <w:lang w:val="ne_NP" w:bidi="ne_NP"/>
        </w:rPr>
        <w:t>सबैभन्दा सजिलोसँग बुझिने अनुवादमा उत्पत्ति २२:२०–२४ को श्रव्य संस्करण सुन्नुहोस्।</w:t>
      </w:r>
    </w:p>
    <w:p>
      <w:pPr/>
      <w:r>
        <w:rPr>
          <w:lang w:val="ne_NP" w:bidi="ne_NP"/>
        </w:rPr>
      </w:r>
      <w:r>
        <w:rPr>
          <w:lang w:val="ne_NP" w:bidi="ne_NP"/>
        </w:rPr>
        <w:t>यो अब्राहामका भाइका सन्तानहरूको वंशावली वा सूची हो। यस खण्डले पछिका कथाहरूमा देखा पर्ने मानिसहरूको पनि परिचय दिन्छ, जब अब्राहामले आफ्नो छोराका लागि पत्नी खोज्न आफ्नो परिवारकहाँ कसैलाई पठाउँछन्।</w:t>
      </w:r>
    </w:p>
    <w:p>
      <w:pPr/>
      <w:r>
        <w:rPr>
          <w:lang w:val="ne_NP" w:bidi="ne_NP"/>
        </w:rPr>
      </w:r>
      <w:r>
        <w:rPr>
          <w:lang w:val="ne_NP" w:bidi="ne_NP"/>
        </w:rPr>
        <w:t>केही समयपछि, कसैले अब्राहामलाई उनका भाइ नाहोरकी पत्नी मिल्काले छोराहरूलाई जन्म दिइन् भनेर सुनाए। नाहोर र उनको परिवार सायद अझै हारानमा टाढा बसोबास गर्थे। सम्झनुहोस् कि हारान त्यही ठाउँ हो जहाँ अब्राहाम धेरै वर्ष पहिले आफ्नो बुबाको घर छोडेर परमेश्वरले प्रतिज्ञा गर्नुभएको भूमिमा जानुअघि बसेका थिए। आफ्ना भाइका धेरै सन्तानहरू छन् भन्ने कुरा सुन्नु अब्राहामका लागि खुसीको खबर हुने थियो।</w:t>
      </w:r>
    </w:p>
    <w:p>
      <w:pPr/>
      <w:r>
        <w:rPr>
          <w:lang w:val="ne_NP" w:bidi="ne_NP"/>
        </w:rPr>
      </w:r>
      <w:r>
        <w:rPr>
          <w:lang w:val="ne_NP" w:bidi="ne_NP"/>
        </w:rPr>
        <w:t xml:space="preserve">रोक्नुहोस् र समूहमा यो प्रश्नमा छलफल गर्नुहोस्: तपाईंको संस्कृतिमा टाढाबाट आएको समाचार कसरी दिनुहुन्छ? अडियो रोक्‍नुहोस्। </w:t>
      </w:r>
    </w:p>
    <w:p>
      <w:pPr/>
      <w:r>
        <w:rPr>
          <w:lang w:val="ne_NP" w:bidi="ne_NP"/>
        </w:rPr>
      </w:r>
      <w:r>
        <w:rPr>
          <w:lang w:val="ne_NP" w:bidi="ne_NP"/>
        </w:rPr>
        <w:t>नाहोरको जेठो छोराको नाम ऊज थियो। त्यसपछिको छोराको नाम बज थियो, त्यसपछि कमुएल थिए, जो अरामका पिता थिए। अरामले सायद मानिसहरूको समूहलाई बुझाउँथ्यो, र कमुएल तिनीहरूका पुर्खा थिए।</w:t>
      </w:r>
    </w:p>
    <w:p>
      <w:pPr/>
      <w:r>
        <w:rPr>
          <w:lang w:val="ne_NP" w:bidi="ne_NP"/>
        </w:rPr>
      </w:r>
      <w:r>
        <w:rPr>
          <w:lang w:val="ne_NP" w:bidi="ne_NP"/>
        </w:rPr>
        <w:t>बाँकी छोराहरूको नाम केसेद, हाजो, पिल्दास, यिदलाप र बतुएल थिए। बेथुएल रिबेकाका पिता भए। अर्को शब्दमा, रिबेका बतुएलकी छोरी थिइन्। यद्यपि यस खण्डले हामीलाई अहिले नबताएपनि पछि रिबेकाले अब्राहामका छोरा इसहाकसँग विवाह गरिन् भन्ने कुरा हामीलाई थाहा छ। यी अब्राहामका भाइ नाहोरका आठ छोराहरू थिए।</w:t>
      </w:r>
    </w:p>
    <w:p>
      <w:pPr/>
      <w:r>
        <w:rPr>
          <w:lang w:val="ne_NP" w:bidi="ne_NP"/>
        </w:rPr>
      </w:r>
      <w:r>
        <w:rPr>
          <w:lang w:val="ne_NP" w:bidi="ne_NP"/>
        </w:rPr>
        <w:t>नाहोरकी रऊमा नाम गरेकी भित्रिनीको पनि छोराहरू थिए। "भित्रिनी" ले यस्तो दोस्रो पत्नीलाई बुझाउँछ, जससँग पहिलो पत्नीको जस्तो सबै समान अधिकारहरू हुँदैनथे। भित्रिनीलाई कहिलेकाहीँ युद्धमा कब्जा गरिन्थ्यो वा दासका रूपमा किनिन्थ्यो।</w:t>
      </w:r>
    </w:p>
    <w:p>
      <w:pPr/>
      <w:r>
        <w:rPr>
          <w:lang w:val="ne_NP" w:bidi="ne_NP"/>
        </w:rPr>
      </w:r>
      <w:r>
        <w:rPr>
          <w:lang w:val="ne_NP" w:bidi="ne_NP"/>
        </w:rPr>
        <w:t>रूमाका छोराहरूको नाम तेबह, गहम, तहश र माका थिए।</w:t>
      </w:r>
    </w:p>
    <w:p>
      <w:pPr/>
      <w:r>
        <w:rPr>
          <w:lang w:val="ne_NP" w:bidi="ne_NP"/>
        </w:rPr>
      </w:r>
      <w:r>
        <w:rPr>
          <w:lang w:val="ne_NP" w:bidi="ne_NP"/>
        </w:rPr>
        <w:t xml:space="preserve">यहाँ रोक्नुहोस् र समूहमा यो प्रश्नमा छलफल गर्नुहोस्: तपाईं आफ्नो भाषा र संस्कृतिमा वंशावलीलाई कसरी वर्णन गर्नुहुन्छ? समूहमा कसैलाई तिनीहरूको पारिवारिक वंशको वर्णन गर्न लगाउनुहोस्। तिनीहरूले प्रयोग गर्ने शब्दहरू र भाषामा ध्यान दिनुहोस्। अडियो रोक्‍नुहोस्। </w:t>
      </w:r>
      <w:r>
        <w:rPr>
          <w:lang w:val="ne_NP" w:bidi="ne_NP"/>
        </w:rPr>
      </w:r>
    </w:p>
    <w:p>
      <w:pPr>
        <w:pStyle w:val="Heading3"/>
      </w:pPr>
      <w:r>
        <w:rPr>
          <w:lang w:val="ne_NP" w:bidi="ne_NP"/>
        </w:rPr>
        <w:t>Step 3</w:t>
      </w:r>
    </w:p>
    <w:p>
      <w:pPr/>
      <w:r>
        <w:rPr>
          <w:lang w:val="ne_NP" w:bidi="ne_NP"/>
        </w:rPr>
      </w:r>
      <w:r>
        <w:rPr>
          <w:lang w:val="ne_NP" w:bidi="ne_NP"/>
        </w:rPr>
        <w:t>सबैभन्दा सजिलोसँग बुझिने अनुवादमा उत्पत्ति २२:२०–२४ को श्रव्य संस्करण सुन्नुहोस्।</w:t>
      </w:r>
    </w:p>
    <w:p>
      <w:pPr/>
      <w:r>
        <w:rPr>
          <w:lang w:val="ne_NP" w:bidi="ne_NP"/>
        </w:rPr>
      </w:r>
      <w:r>
        <w:rPr>
          <w:lang w:val="ne_NP" w:bidi="ne_NP"/>
        </w:rPr>
        <w:t>यस चरणमा समूहले यस खण्डको दृश्यहरू, पात्रहरू र सेटिङलाई परिभाषित गर्नेछन्। त्यसपछि समूहले यस भागलाई दृश्यात्मक बनाउनेछन।</w:t>
      </w:r>
    </w:p>
    <w:p>
      <w:pPr/>
      <w:r>
        <w:rPr>
          <w:lang w:val="ne_NP" w:bidi="ne_NP"/>
        </w:rPr>
      </w:r>
      <w:r>
        <w:rPr>
          <w:lang w:val="ne_NP" w:bidi="ne_NP"/>
        </w:rPr>
        <w:t>यस खण्डमा एउटा दृश्य छ।</w:t>
      </w:r>
    </w:p>
    <w:p>
      <w:pPr/>
      <w:r>
        <w:rPr>
          <w:lang w:val="ne_NP" w:bidi="ne_NP"/>
        </w:rPr>
      </w:r>
      <w:r>
        <w:rPr>
          <w:lang w:val="ne_NP" w:bidi="ne_NP"/>
        </w:rPr>
        <w:t>यस पहिलो दृश्यमा: केही समयपछि, कसैले अब्राहमलाई बताए कि उनका भाइ नाहोरकी पत्नी मिल्काले आठ छोराहरूलाई जन्म दिएकी थिइन्। यस खण्डमा ती छोराहरूको नाम दिइएको छ।</w:t>
      </w:r>
    </w:p>
    <w:p>
      <w:pPr/>
      <w:r>
        <w:rPr>
          <w:lang w:val="ne_NP" w:bidi="ne_NP"/>
        </w:rPr>
      </w:r>
      <w:r>
        <w:rPr>
          <w:lang w:val="ne_NP" w:bidi="ne_NP"/>
        </w:rPr>
        <w:t>यस खण्डमा रहेका पात्रहरू यस प्रकार छन्:</w:t>
      </w:r>
    </w:p>
    <w:p>
      <w:pPr>
        <w:pStyle w:val="ListBullet"/>
        <w:spacing w:line="240" w:lineRule="auto"/>
        <w:ind w:left="720"/>
      </w:pPr>
      <w:r>
        <w:rPr>
          <w:lang w:val="ne_NP" w:bidi="ne_NP"/>
        </w:rPr>
      </w:r>
      <w:r>
        <w:rPr>
          <w:lang w:val="ne_NP" w:bidi="ne_NP"/>
        </w:rPr>
        <w:t>अब्राहाम</w:t>
      </w:r>
    </w:p>
    <w:p>
      <w:pPr>
        <w:pStyle w:val="ListBullet"/>
        <w:spacing w:line="240" w:lineRule="auto"/>
        <w:ind w:left="720"/>
      </w:pPr>
      <w:r>
        <w:rPr>
          <w:lang w:val="ne_NP" w:bidi="ne_NP"/>
        </w:rPr>
      </w:r>
      <w:r>
        <w:rPr>
          <w:lang w:val="ne_NP" w:bidi="ne_NP"/>
        </w:rPr>
        <w:t>नाहोर</w:t>
      </w:r>
    </w:p>
    <w:p>
      <w:pPr>
        <w:pStyle w:val="ListBullet"/>
        <w:spacing w:line="240" w:lineRule="auto"/>
        <w:ind w:left="720"/>
      </w:pPr>
      <w:r>
        <w:rPr>
          <w:lang w:val="ne_NP" w:bidi="ne_NP"/>
        </w:rPr>
      </w:r>
      <w:r>
        <w:rPr>
          <w:lang w:val="ne_NP" w:bidi="ne_NP"/>
        </w:rPr>
        <w:t>मिल्का</w:t>
      </w:r>
    </w:p>
    <w:p>
      <w:pPr>
        <w:pStyle w:val="ListBullet"/>
        <w:spacing w:line="240" w:lineRule="auto"/>
        <w:ind w:left="720"/>
      </w:pPr>
      <w:r>
        <w:rPr>
          <w:lang w:val="ne_NP" w:bidi="ne_NP"/>
        </w:rPr>
      </w:r>
      <w:r>
        <w:rPr>
          <w:lang w:val="ne_NP" w:bidi="ne_NP"/>
        </w:rPr>
        <w:t>मिल्काका आठ छोराहरू: ऊज, बुज, कमुएल, केसेद, हाजो, पिल्दाश, यिदलाप, बतुएल</w:t>
      </w:r>
    </w:p>
    <w:p>
      <w:pPr>
        <w:pStyle w:val="ListBullet"/>
        <w:spacing w:line="240" w:lineRule="auto"/>
        <w:ind w:left="720"/>
      </w:pPr>
      <w:r>
        <w:rPr>
          <w:lang w:val="ne_NP" w:bidi="ne_NP"/>
        </w:rPr>
      </w:r>
      <w:r>
        <w:rPr>
          <w:lang w:val="ne_NP" w:bidi="ne_NP"/>
        </w:rPr>
        <w:t>कमुएलका छोरा अराम</w:t>
      </w:r>
    </w:p>
    <w:p>
      <w:pPr>
        <w:pStyle w:val="ListBullet"/>
        <w:spacing w:line="240" w:lineRule="auto"/>
        <w:ind w:left="720"/>
      </w:pPr>
      <w:r>
        <w:rPr>
          <w:lang w:val="ne_NP" w:bidi="ne_NP"/>
        </w:rPr>
      </w:r>
      <w:r>
        <w:rPr>
          <w:lang w:val="ne_NP" w:bidi="ne_NP"/>
        </w:rPr>
        <w:t>बतुएलको छोरी रिबेका</w:t>
      </w:r>
    </w:p>
    <w:p>
      <w:pPr>
        <w:pStyle w:val="ListBullet"/>
        <w:spacing w:line="240" w:lineRule="auto"/>
        <w:ind w:left="720"/>
      </w:pPr>
      <w:r>
        <w:rPr>
          <w:lang w:val="ne_NP" w:bidi="ne_NP"/>
        </w:rPr>
      </w:r>
      <w:r>
        <w:rPr>
          <w:lang w:val="ne_NP" w:bidi="ne_NP"/>
        </w:rPr>
        <w:t>रूमा</w:t>
      </w:r>
    </w:p>
    <w:p>
      <w:pPr>
        <w:pStyle w:val="ListBullet"/>
        <w:spacing w:line="240" w:lineRule="auto"/>
        <w:ind w:left="720"/>
      </w:pPr>
      <w:r>
        <w:rPr>
          <w:lang w:val="ne_NP" w:bidi="ne_NP"/>
        </w:rPr>
      </w:r>
      <w:r>
        <w:rPr>
          <w:lang w:val="ne_NP" w:bidi="ne_NP"/>
        </w:rPr>
        <w:t>अनि रूमाका चार छोराहरू: तेबा, गहम, ताहाश, माका</w:t>
      </w:r>
    </w:p>
    <w:p>
      <w:pPr/>
      <w:r>
        <w:rPr>
          <w:lang w:val="ne_NP" w:bidi="ne_NP"/>
        </w:rPr>
      </w:r>
      <w:r>
        <w:rPr>
          <w:lang w:val="ne_NP" w:bidi="ne_NP"/>
        </w:rPr>
        <w:t>समूहको रूपमा, खण्डको सेटिङका यी भागहरूमा ध्यान दिनुहोस्:</w:t>
      </w:r>
    </w:p>
    <w:p>
      <w:pPr/>
      <w:r>
        <w:rPr>
          <w:lang w:val="ne_NP" w:bidi="ne_NP"/>
        </w:rPr>
      </w:r>
      <w:r>
        <w:rPr>
          <w:lang w:val="ne_NP" w:bidi="ne_NP"/>
        </w:rPr>
        <w:t>यो दृश्य "केही समयपछि" भन्ने शब्दहरूबाट सुरु हुन्छ, जसको अर्थ अब्राहाम इसाकलाई बलिदान दिन मोरियाह गएको केही समयपश्चात् यो घटना भएको हो। त्यसको कति समयपछि हो हामीलाई थाहा छैन, तर कोही अब्राहामलाई उनका भाइ नाहोरका छोराहरूको बारेमा बताउन आउँछ।</w:t>
      </w:r>
    </w:p>
    <w:p>
      <w:pPr/>
      <w:r>
        <w:rPr>
          <w:lang w:val="ne_NP" w:bidi="ne_NP"/>
        </w:rPr>
      </w:r>
      <w:r>
        <w:rPr>
          <w:lang w:val="ne_NP" w:bidi="ne_NP"/>
        </w:rPr>
        <w:t xml:space="preserve">यहाँ रोक्नुहोस्। समूहमा </w:t>
      </w:r>
      <w:r>
        <w:rPr>
          <w:lang w:val="ne_NP" w:bidi="ne_NP"/>
        </w:rPr>
        <w:t>सम्भवतः नाहोर र उनको परिवार बसोबास गरेका हारान</w:t>
      </w:r>
      <w:r>
        <w:rPr>
          <w:lang w:val="ne_NP" w:bidi="ne_NP"/>
        </w:rPr>
        <w:t xml:space="preserve">को नक्सा हेर्नुहोस्। अडियो रोक्‍नुहोस्। </w:t>
      </w:r>
    </w:p>
    <w:p>
      <w:pPr/>
      <w:r>
        <w:rPr>
          <w:lang w:val="ne_NP" w:bidi="ne_NP"/>
        </w:rPr>
      </w:r>
      <w:r>
        <w:rPr>
          <w:lang w:val="ne_NP" w:bidi="ne_NP"/>
        </w:rPr>
        <w:t>नाहोरकी पत्नी मिल्काले आठ छोराहरूलाई जन्म दिएकी थिइन्। तपाईंले स्पष्टताका लागि मिल्काका छोराहरूको बारेको जानकारीलाई पुनः व्यवस्थित गर्न सक्नुहुन्छ। पहिलो छोराको नाम ऊज थियो। दोस्रो छोरा बुज थिए। उनका भाइको नाम कमुएल थियो। त्यसपछि केसेद, हाजो, पिल्दाश, यिदलाप र बतुएल थिए। पछि कमुएलका अराम नाम गरेका छोरा जन्मिए। पछि बतुएलकी रिबेका नामकी एउटी छोरी भइन्।</w:t>
      </w:r>
    </w:p>
    <w:p>
      <w:pPr/>
      <w:r>
        <w:rPr>
          <w:lang w:val="ne_NP" w:bidi="ne_NP"/>
        </w:rPr>
      </w:r>
      <w:r>
        <w:rPr>
          <w:lang w:val="ne_NP" w:bidi="ne_NP"/>
        </w:rPr>
        <w:t>साथै, नाहोरकी दोस्रो पत्नी वा रखौटी, जसको नाम रूमा थियो, उनले तेबा, गहम, तहाश र माकालाई जन्म दिएकी थिइन्।</w:t>
      </w:r>
    </w:p>
    <w:p>
      <w:pPr/>
      <w:r>
        <w:rPr>
          <w:lang w:val="ne_NP" w:bidi="ne_NP"/>
        </w:rPr>
      </w:r>
      <w:r>
        <w:rPr>
          <w:lang w:val="ne_NP" w:bidi="ne_NP"/>
        </w:rPr>
        <w:t xml:space="preserve">यहाँ रोक्नुहोस्। समूहमा यस वंशावलीमा भएका नामहरू सम्झने एउटा तरिका पत्ता लगाउनुहोस्। तपाईंले नामहरू सम्झन एउटा गीत वा कविता बनाउन सक्नुहुन्छ। अडियो रोक्‍नुहोस्। </w:t>
      </w:r>
    </w:p>
    <w:p>
      <w:pPr/>
      <w:r>
        <w:rPr>
          <w:lang w:val="ne_NP" w:bidi="ne_NP"/>
        </w:rPr>
      </w:r>
      <w:r>
        <w:rPr>
          <w:lang w:val="ne_NP" w:bidi="ne_NP"/>
        </w:rPr>
        <w:t>अब, समूहले स्टोरीबोर्ड, तयार पार्न, चित्र कोरेर वा बस्तुहरू प्रयोग गरेर यस खण्ड र कृयाकलापलाई दृश्यात्मक बनाउन पर्छ।</w:t>
      </w:r>
      <w:r>
        <w:rPr>
          <w:lang w:val="ne_NP" w:bidi="ne_NP"/>
        </w:rPr>
      </w:r>
    </w:p>
    <w:p>
      <w:pPr>
        <w:pStyle w:val="Heading3"/>
      </w:pPr>
      <w:r>
        <w:rPr>
          <w:lang w:val="ne_NP" w:bidi="ne_NP"/>
        </w:rPr>
        <w:t>Step 4</w:t>
      </w:r>
    </w:p>
    <w:p>
      <w:pPr/>
      <w:r>
        <w:rPr>
          <w:lang w:val="ne_NP" w:bidi="ne_NP"/>
        </w:rPr>
      </w:r>
      <w:r>
        <w:rPr>
          <w:lang w:val="ne_NP" w:bidi="ne_NP"/>
        </w:rPr>
        <w:t>सबैभन्दा सजिलोसँग बुझिने अनुवादमा उत्पत्ति २२:२०–२४ को श्रव्य संस्करण सुन्नुहोस्।</w:t>
      </w:r>
    </w:p>
    <w:p>
      <w:pPr/>
      <w:r>
        <w:rPr>
          <w:lang w:val="ne_NP" w:bidi="ne_NP"/>
        </w:rPr>
      </w:r>
      <w:r>
        <w:rPr>
          <w:lang w:val="ne_NP" w:bidi="ne_NP"/>
        </w:rPr>
        <w:t>यस चरणमा, समूहले खण्डलाई नाटकीय बनाउनेछन्।</w:t>
      </w:r>
    </w:p>
    <w:p>
      <w:pPr/>
      <w:r>
        <w:rPr>
          <w:lang w:val="ne_NP" w:bidi="ne_NP"/>
        </w:rPr>
      </w:r>
      <w:r>
        <w:rPr>
          <w:lang w:val="ne_NP" w:bidi="ne_NP"/>
        </w:rPr>
        <w:t>यस खण्डमा एउटा दृश्य छ।</w:t>
      </w:r>
    </w:p>
    <w:p>
      <w:pPr/>
      <w:r>
        <w:rPr>
          <w:lang w:val="ne_NP" w:bidi="ne_NP"/>
        </w:rPr>
      </w:r>
      <w:r>
        <w:rPr>
          <w:lang w:val="ne_NP" w:bidi="ne_NP"/>
        </w:rPr>
        <w:t>यस खण्डमा रहेका पात्रहरू यस प्रकार छन्:</w:t>
      </w:r>
    </w:p>
    <w:p>
      <w:pPr>
        <w:pStyle w:val="ListBullet"/>
        <w:spacing w:line="240" w:lineRule="auto"/>
        <w:ind w:left="720"/>
      </w:pPr>
      <w:r>
        <w:rPr>
          <w:lang w:val="ne_NP" w:bidi="ne_NP"/>
        </w:rPr>
      </w:r>
      <w:r>
        <w:rPr>
          <w:lang w:val="ne_NP" w:bidi="ne_NP"/>
        </w:rPr>
        <w:t>अब्राहाम</w:t>
      </w:r>
    </w:p>
    <w:p>
      <w:pPr>
        <w:pStyle w:val="ListBullet"/>
        <w:spacing w:line="240" w:lineRule="auto"/>
        <w:ind w:left="720"/>
      </w:pPr>
      <w:r>
        <w:rPr>
          <w:lang w:val="ne_NP" w:bidi="ne_NP"/>
        </w:rPr>
      </w:r>
      <w:r>
        <w:rPr>
          <w:lang w:val="ne_NP" w:bidi="ne_NP"/>
        </w:rPr>
        <w:t>नाहोर</w:t>
      </w:r>
    </w:p>
    <w:p>
      <w:pPr>
        <w:pStyle w:val="ListBullet"/>
        <w:spacing w:line="240" w:lineRule="auto"/>
        <w:ind w:left="720"/>
      </w:pPr>
      <w:r>
        <w:rPr>
          <w:lang w:val="ne_NP" w:bidi="ne_NP"/>
        </w:rPr>
      </w:r>
      <w:r>
        <w:rPr>
          <w:lang w:val="ne_NP" w:bidi="ne_NP"/>
        </w:rPr>
        <w:t>मिल्का</w:t>
      </w:r>
    </w:p>
    <w:p>
      <w:pPr>
        <w:pStyle w:val="ListBullet"/>
        <w:spacing w:line="240" w:lineRule="auto"/>
        <w:ind w:left="720"/>
      </w:pPr>
      <w:r>
        <w:rPr>
          <w:lang w:val="ne_NP" w:bidi="ne_NP"/>
        </w:rPr>
      </w:r>
      <w:r>
        <w:rPr>
          <w:lang w:val="ne_NP" w:bidi="ne_NP"/>
        </w:rPr>
        <w:t>मिल्काका आठ छोराहरू: ऊज, बुज, कमुएल, केसेद, हाजो, पिल्दाश, यिदलाफ, बतुएल</w:t>
      </w:r>
    </w:p>
    <w:p>
      <w:pPr>
        <w:pStyle w:val="ListBullet"/>
        <w:spacing w:line="240" w:lineRule="auto"/>
        <w:ind w:left="720"/>
      </w:pPr>
      <w:r>
        <w:rPr>
          <w:lang w:val="ne_NP" w:bidi="ne_NP"/>
        </w:rPr>
      </w:r>
      <w:r>
        <w:rPr>
          <w:lang w:val="ne_NP" w:bidi="ne_NP"/>
        </w:rPr>
        <w:t>कमुएलका छोरा अराम</w:t>
      </w:r>
    </w:p>
    <w:p>
      <w:pPr>
        <w:pStyle w:val="ListBullet"/>
        <w:spacing w:line="240" w:lineRule="auto"/>
        <w:ind w:left="720"/>
      </w:pPr>
      <w:r>
        <w:rPr>
          <w:lang w:val="ne_NP" w:bidi="ne_NP"/>
        </w:rPr>
      </w:r>
      <w:r>
        <w:rPr>
          <w:lang w:val="ne_NP" w:bidi="ne_NP"/>
        </w:rPr>
        <w:t>बतुएलकी छोरी रिबेका</w:t>
      </w:r>
    </w:p>
    <w:p>
      <w:pPr>
        <w:pStyle w:val="ListBullet"/>
        <w:spacing w:line="240" w:lineRule="auto"/>
        <w:ind w:left="720"/>
      </w:pPr>
      <w:r>
        <w:rPr>
          <w:lang w:val="ne_NP" w:bidi="ne_NP"/>
        </w:rPr>
      </w:r>
      <w:r>
        <w:rPr>
          <w:lang w:val="ne_NP" w:bidi="ne_NP"/>
        </w:rPr>
        <w:t>रूमा</w:t>
      </w:r>
    </w:p>
    <w:p>
      <w:pPr>
        <w:pStyle w:val="ListBullet"/>
        <w:spacing w:line="240" w:lineRule="auto"/>
        <w:ind w:left="720"/>
      </w:pPr>
      <w:r>
        <w:rPr>
          <w:lang w:val="ne_NP" w:bidi="ne_NP"/>
        </w:rPr>
      </w:r>
      <w:r>
        <w:rPr>
          <w:lang w:val="ne_NP" w:bidi="ne_NP"/>
        </w:rPr>
        <w:t>अनि रूमाका चार छोराहरू: तेबह, गहम, तहश, माका</w:t>
      </w:r>
    </w:p>
    <w:p>
      <w:pPr/>
      <w:r>
        <w:rPr>
          <w:lang w:val="ne_NP" w:bidi="ne_NP"/>
        </w:rPr>
      </w:r>
      <w:r>
        <w:rPr>
          <w:lang w:val="ne_NP" w:bidi="ne_NP"/>
        </w:rPr>
        <w:t>समूहको रूपमा, यो खण्डलाई दुई पटक अभिनय गर्नुहोस्। तपाईंले आफ्नो भाषामा खण्डलाई अभिनय गर्नुपर्छ।</w:t>
      </w:r>
    </w:p>
    <w:p>
      <w:pPr/>
      <w:r>
        <w:rPr>
          <w:lang w:val="ne_NP" w:bidi="ne_NP"/>
        </w:rPr>
      </w:r>
      <w:r>
        <w:rPr>
          <w:lang w:val="ne_NP" w:bidi="ne_NP"/>
        </w:rPr>
        <w:t>पहिला, कथा नरोकिकन अभिनय गर्नुहोस्। संवाद, प्रवाह, प्लटलाइन र खण्डको कालक्रममा ध्यान दिनुहोस्। तपाईंले कठिन खण्ड वा महत्त्वपूर्ण भागहरूको अभिनय छोड्नुहुन्न भनी निश्चित गर्नुहोस्। कथाको प्रत्येक भाग सम्झन एक अर्कालाई मद्दत गर्नुहोस्।</w:t>
      </w:r>
    </w:p>
    <w:p>
      <w:pPr/>
      <w:r>
        <w:rPr>
          <w:lang w:val="ne_NP" w:bidi="ne_NP"/>
        </w:rPr>
      </w:r>
      <w:r>
        <w:rPr>
          <w:lang w:val="ne_NP" w:bidi="ne_NP"/>
        </w:rPr>
        <w:t>यस अडियोलाई यहाँ रोक्नुहोस् र खण्डलाई अभिनय गर्नुहोस्।</w:t>
      </w:r>
    </w:p>
    <w:p>
      <w:pPr/>
      <w:r>
        <w:rPr>
          <w:lang w:val="ne_NP" w:bidi="ne_NP"/>
        </w:rPr>
      </w:r>
      <w:r>
        <w:rPr>
          <w:lang w:val="ne_NP" w:bidi="ne_NP"/>
        </w:rPr>
        <w:t>समूहले यस खण्डलाई दोस्रो पटक अभिनय गर्नुपर्छ। नाटकको केही निश्चित बिन्दुहरूमा, नाटकलाई रोक्नुहोस् र पात्र खेल्ने व्यक्तिलाई सोध्नुहोस् "तपाईं के महसुस गर्दै हुनुहुन्छ वा के सोचिरहनु भएको छ?" पात्र निभाउने व्यक्तिले यदि आफू त्यो पात्र भएको भए कस्तो महसुस गर्थे वा सोच्थे भन्ने जवाफ दिनुपर्छ। त्यसपछि नाटकलाई पुन: सुरु गर्नुहोस्।</w:t>
      </w:r>
    </w:p>
    <w:p>
      <w:pPr/>
      <w:r>
        <w:rPr>
          <w:lang w:val="ne_NP" w:bidi="ne_NP"/>
        </w:rPr>
      </w:r>
      <w:r>
        <w:rPr>
          <w:lang w:val="ne_NP" w:bidi="ne_NP"/>
        </w:rPr>
        <w:t>यस अडियोलाई यहाँ रोक्नुहोस् र खण्डलाई दोस्रो पटक अभिनय गर्नुहोस्।</w:t>
      </w:r>
    </w:p>
    <w:p>
      <w:pPr/>
      <w:r>
        <w:rPr>
          <w:lang w:val="ne_NP" w:bidi="ne_NP"/>
        </w:rPr>
      </w:r>
      <w:r>
        <w:rPr>
          <w:lang w:val="ne_NP" w:bidi="ne_NP"/>
        </w:rPr>
        <w:t>नाटक र सम्भावित प्रतिक्रियाहरूको एउटा उदाहरण तल दिइएको छ।</w:t>
      </w:r>
    </w:p>
    <w:p>
      <w:pPr/>
      <w:r>
        <w:rPr>
          <w:lang w:val="ne_NP" w:bidi="ne_NP"/>
        </w:rPr>
      </w:r>
      <w:r>
        <w:rPr>
          <w:lang w:val="ne_NP" w:bidi="ne_NP"/>
        </w:rPr>
        <w:t>केही समयपछि कसैले अब्राहामलाई बताए कि उनका भाइ नाहोरकी पत्नी मिल्का पनि आठ छोराहरूकी आमा थिइन्। उनका छोराहरूको नाम उज, बुज, कमुएल, केसेद, हजो, पिल्दाश, यिद्लाप र बतुएल थिए। कमूएल अरामका पिता थिए र बेथूएल रिबेकाका पिता भए। नाहोरकी उपपत्नी रूमाका पनि छोराहरू थिए, जसका नाम तेबा, गहम, तहाश र माका थिए।</w:t>
      </w:r>
    </w:p>
    <w:p>
      <w:pPr/>
      <w:r>
        <w:rPr>
          <w:lang w:val="ne_NP" w:bidi="ne_NP"/>
        </w:rPr>
      </w:r>
      <w:r>
        <w:rPr>
          <w:lang w:val="ne_NP" w:bidi="ne_NP"/>
        </w:rPr>
        <w:t>नाटक समाप्त गर्नुहोस्। अब्राहामको भूमिका खेल्ने व्यक्तिलाई सोध्नुहोस्, "तपाईं के महसुस गर्दै हुनुहुन्छ वा के सोचिरहनुभएको छ?" त्यो व्यक्तिले यस्ता कुराहरू जवाफ दिन सक्छ, "मेरा भाइलाई पनि सन्तान र दरसन्तान दिइएका छन् भन्ने सुनेर म खुसी छु," वा "परमेश्वरले नाहोरलाई सन्तानहरूद्वारा आशिष् दिनुभएको कुरा सुनेर म खुसी छु," वा "म आफ्नो परिवारको समाचार सुनेर उत्साहित छु, जसको बारेमा मैले लामो समयदेखि सुनेको छैन।"</w:t>
      </w:r>
      <w:r>
        <w:rPr>
          <w:lang w:val="ne_NP" w:bidi="ne_NP"/>
        </w:rPr>
      </w:r>
    </w:p>
    <w:p>
      <w:pPr>
        <w:pStyle w:val="Heading3"/>
      </w:pPr>
      <w:r>
        <w:rPr>
          <w:lang w:val="ne_NP" w:bidi="ne_NP"/>
        </w:rPr>
        <w:t>Step 5</w:t>
      </w:r>
    </w:p>
    <w:p>
      <w:pPr/>
      <w:r>
        <w:rPr>
          <w:lang w:val="ne_NP" w:bidi="ne_NP"/>
        </w:rPr>
      </w:r>
      <w:r>
        <w:rPr>
          <w:lang w:val="ne_NP" w:bidi="ne_NP"/>
        </w:rPr>
        <w:t>सबैभन्दा सजिलोसँग बुझिने अनुवादमा उत्पत्ति २२:२०–२४ को श्रव्य संस्करण सुन्नुहोस्।</w:t>
      </w:r>
    </w:p>
    <w:p>
      <w:pPr/>
      <w:r>
        <w:rPr>
          <w:lang w:val="ne_NP" w:bidi="ne_NP"/>
        </w:rPr>
      </w:r>
      <w:r>
        <w:rPr>
          <w:lang w:val="ne_NP" w:bidi="ne_NP"/>
        </w:rPr>
        <w:t>यस कदममा, समुहले यस खण्‍डमा भएको शब्‍दहरू र मूख्‍य शब्‍दहरूमाथि छलफल गर्नेछन्।</w:t>
      </w:r>
    </w:p>
    <w:p>
      <w:pPr/>
      <w:r>
        <w:rPr>
          <w:lang w:val="ne_NP" w:bidi="ne_NP"/>
        </w:rPr>
      </w:r>
      <w:r>
        <w:rPr>
          <w:lang w:val="ne_NP" w:bidi="ne_NP"/>
        </w:rPr>
        <w:t>केही समयपछि, कसैले अब्राहामलाई भने, "सुन्नुहोस्, तपाईंको भाइ नाहोरकी पत्नी मिल्काले पनि छोराहरू जन्माएकी छिन्।" पहिलो जन्मिएको व्यक्तिको नाम ऊज हो। अर्कोको नाम बज थियो, त्यसपछि कमुएल जो अरामका पिता थिए, त्यसपछि केसेद, हजो, पिल्दाश, यिद्लाप र बतुएल थिए।"</w:t>
      </w:r>
    </w:p>
    <w:p>
      <w:pPr/>
      <w:r>
        <w:rPr>
          <w:lang w:val="ne_NP" w:bidi="ne_NP"/>
        </w:rPr>
      </w:r>
      <w:r>
        <w:rPr>
          <w:lang w:val="ne_NP" w:bidi="ne_NP"/>
        </w:rPr>
        <w:t>बतुएल रिबेकाका पिता भए। मिल्काले अब्राहामका भाइ नाहोरका लागि यी आठ छोराहरूलाई जन्म दिइन्।</w:t>
      </w:r>
    </w:p>
    <w:p>
      <w:pPr/>
      <w:r>
        <w:rPr>
          <w:lang w:val="ne_NP" w:bidi="ne_NP"/>
        </w:rPr>
      </w:r>
      <w:r>
        <w:rPr>
          <w:lang w:val="ne_NP" w:bidi="ne_NP"/>
        </w:rPr>
        <w:t xml:space="preserve">नाहोरकी </w:t>
      </w:r>
      <w:r>
        <w:rPr>
          <w:b/>
          <w:lang w:val="ne_NP" w:bidi="ne_NP"/>
        </w:rPr>
        <w:t>उपपत्नी</w:t>
      </w:r>
      <w:r>
        <w:rPr>
          <w:lang w:val="ne_NP" w:bidi="ne_NP"/>
        </w:rPr>
        <w:t xml:space="preserve"> जसको नाम रूमा थियो, उनका पनि छोराहरू थिए। उपपत्नीले दोस्रो पत्नीलाई बुझाउँछ, जससँग पहिलो पत्नीको जस्तो सबै अधिकारहरू हुँदैनथे। कहिलेकाहीँ उपपत्नीहरू युद्धमा पक्राउ परेका वा दासीको रूपमा किनिन्थे।</w:t>
      </w:r>
    </w:p>
    <w:p>
      <w:pPr/>
      <w:r>
        <w:rPr>
          <w:lang w:val="ne_NP" w:bidi="ne_NP"/>
        </w:rPr>
      </w:r>
      <w:r>
        <w:rPr>
          <w:lang w:val="ne_NP" w:bidi="ne_NP"/>
        </w:rPr>
        <w:t>रूमाका छोराहरूको नाम तेबा, गहम, तहाश र माका थियो।</w:t>
      </w:r>
      <w:r>
        <w:rPr>
          <w:lang w:val="ne_NP" w:bidi="ne_NP"/>
        </w:rPr>
      </w:r>
    </w:p>
    <w:p>
      <w:pPr>
        <w:pStyle w:val="Heading3"/>
      </w:pPr>
      <w:r>
        <w:rPr>
          <w:lang w:val="ne_NP" w:bidi="ne_NP"/>
        </w:rPr>
        <w:t>Step 6</w:t>
      </w:r>
    </w:p>
    <w:p>
      <w:pPr/>
      <w:r>
        <w:rPr>
          <w:lang w:val="ne_NP" w:bidi="ne_NP"/>
        </w:rPr>
      </w:r>
      <w:r>
        <w:rPr>
          <w:lang w:val="ne_NP" w:bidi="ne_NP"/>
        </w:rPr>
        <w:t>अनुवादलाई सजिलोसँग बुझ्न यस खण्डको श्रव्य संस्करण सुन्‍नुहोस्।</w:t>
      </w:r>
    </w:p>
    <w:p>
      <w:pPr/>
      <w:r>
        <w:rPr>
          <w:lang w:val="ne_NP" w:bidi="ne_NP"/>
        </w:rPr>
      </w:r>
      <w:r>
        <w:rPr>
          <w:lang w:val="ne_NP" w:bidi="ne_NP"/>
        </w:rPr>
        <w:t>यस सत्रमा, एउटा समूहको रूपमा तपाईंको आफ्नै भाषामा खण्डलाई पुन: भन्न लगाउनुहोस्।</w:t>
      </w:r>
    </w:p>
    <w:p>
      <w:pPr/>
      <w:r>
        <w:rPr>
          <w:lang w:val="ne_NP" w:bidi="ne_NP"/>
        </w:rPr>
      </w:r>
      <w:r>
        <w:rPr>
          <w:lang w:val="ne_NP" w:bidi="ne_NP"/>
        </w:rPr>
        <w:t>पहिला, सम्पूर्ण समूहले खण्डलाई तपाईंको आफ्नै भाषामा बताउन अभ्यास गर्नुपर्छ। तपाईंले अघिल्लो चरणहरूमा निर्णय गर्नुभएको कुराहरू जस्तै कालक्रम, शब्दहरू, वाक्यांशहरू, भावनाहरू, वा तपाईंले छलफल गर्नुभएको अन्य कुराहरू यसमा समावेश गर्नलाई सम्झनुहोस्।</w:t>
      </w:r>
    </w:p>
    <w:p>
      <w:pPr/>
      <w:r>
        <w:rPr>
          <w:lang w:val="ne_NP" w:bidi="ne_NP"/>
        </w:rPr>
      </w:r>
      <w:r>
        <w:rPr>
          <w:lang w:val="ne_NP" w:bidi="ne_NP"/>
        </w:rPr>
        <w:t xml:space="preserve">एउटा समूहको सदस्यले खण्डका केही वाक्यहरू भन्नुपर्छ र रोकिनु पर्छ। समूहको अर्को सदस्यले खण्डको अर्को भाग भन्नु पर्छ र रोकिनु पर्छ। समूहले सम्पूर्ण खण्डलाई पुन: नभन्दासम्म यो गर्नुहोस्। यस चरणमा समूहका सदस्यहरूले एक अर्कालाई सच्याउन सक्छन्। अडियो रोक्‍नुहोस्। </w:t>
      </w:r>
    </w:p>
    <w:p>
      <w:pPr/>
      <w:r>
        <w:rPr>
          <w:lang w:val="ne_NP" w:bidi="ne_NP"/>
        </w:rPr>
      </w:r>
      <w:r>
        <w:rPr>
          <w:lang w:val="ne_NP" w:bidi="ne_NP"/>
        </w:rPr>
        <w:t xml:space="preserve">अर्को पटक, समूहको प्रत्येक सदस्यले कम्तिमा पनि एकचोटि सम्पूर्ण खण्डलाई नरोकी भन्नुपर्छ। समूहको सदस्यले खण्डलाई सम्झन मद्दत गर्न कुनैपनि वस्तुहरू, चालहरू, वा तिनीहरूको स्टोरीबोर्ड प्रयोग गर्न सक्छन्। अडियो रोक्‍नुहोस्। </w:t>
      </w:r>
    </w:p>
    <w:p>
      <w:pPr/>
      <w:r>
        <w:rPr>
          <w:lang w:val="ne_NP" w:bidi="ne_NP"/>
        </w:rPr>
      </w:r>
      <w:r>
        <w:rPr>
          <w:lang w:val="ne_NP" w:bidi="ne_NP"/>
        </w:rPr>
        <w:t xml:space="preserve">त्यसपछि, तपाईंलाई सबैभन्दा बढी मनपरेको खण्डको संस्करण कस्को हो समूहले निर्णय गर्न सक्छ। तपाईंलाई समूहको एउटा सदस्यले एउटा दृश्य बताएको तरिका मनपर्यो तर तपाईंलाई अर्को दृश्य अर्कै समुहको सदस्यले बताएको तरिका मनपर्यो भनेर तपाईहरू आफै निर्णय गर्न सक्नु हुन्छ। अडियो रोक्‍नुहोस्। </w:t>
      </w:r>
    </w:p>
    <w:p>
      <w:pPr/>
      <w:r>
        <w:rPr>
          <w:lang w:val="ne_NP" w:bidi="ne_NP"/>
        </w:rPr>
      </w:r>
      <w:r>
        <w:rPr>
          <w:lang w:val="ne_NP" w:bidi="ne_NP"/>
        </w:rPr>
        <w:t>अन्तमा, समूहले सबैजना सहमत हुने खण्डको अन्तिम संस्करणलाई सँगै राख्न सक्छन्। समूहको प्रत्येक सदस्यले यस खण्डको अन्तिम संस्करण सुनाउने अभ्यास गर्नुपर्छ।</w:t>
      </w:r>
      <w:r>
        <w:rPr>
          <w:lang w:val="ne_NP" w:bidi="ne_NP"/>
        </w:rPr>
      </w:r>
      <w:r>
        <w:rPr>
          <w:lang w:val="ne_NP" w:bidi="ne_NP"/>
        </w:rPr>
      </w:r>
    </w:p>
    <w:p>
      <w:pPr/>
      <w:r>
        <w:rPr>
          <w:lang w:val="ne_NP" w:bidi="ne_NP"/>
        </w:rPr>
      </w:r>
    </w:p>
    <w:p>
      <w:pPr>
        <w:pStyle w:val="Heading2"/>
      </w:pPr>
      <w:r>
        <w:rPr>
          <w:lang w:val="ne_NP" w:bidi="ne_NP"/>
        </w:rPr>
        <w:t>Genesis 23:1–20</w:t>
      </w:r>
      <w:r>
        <w:rPr>
          <w:lang w:val="ne_NP" w:bidi="ne_NP"/>
        </w:rPr>
      </w:r>
    </w:p>
    <w:p>
      <w:pPr>
        <w:pStyle w:val="Heading3"/>
      </w:pPr>
      <w:r>
        <w:rPr>
          <w:lang w:val="ne_NP" w:bidi="ne_NP"/>
        </w:rPr>
        <w:t>Step 1</w:t>
      </w:r>
    </w:p>
    <w:p>
      <w:pPr/>
      <w:r>
        <w:rPr>
          <w:lang w:val="ne_NP" w:bidi="ne_NP"/>
        </w:rPr>
      </w:r>
      <w:r>
        <w:rPr>
          <w:lang w:val="ne_NP" w:bidi="ne_NP"/>
        </w:rPr>
        <w:t>यस चरणमा, उत्पत्ति २३:१–२० सुन्नुहोस् र यसलाई आफ्नो हृदयमा राख्नुहोस्।</w:t>
      </w:r>
    </w:p>
    <w:p>
      <w:pPr/>
      <w:r>
        <w:rPr>
          <w:lang w:val="ne_NP" w:bidi="ne_NP"/>
        </w:rPr>
      </w:r>
      <w:r>
        <w:rPr>
          <w:lang w:val="ne_NP" w:bidi="ne_NP"/>
        </w:rPr>
        <w:t>सम्भव भएमा तीन फरक अनुवादहरूमा उत्पत्ति २३:१–२० को श्रव्य संस्करण तीन पटक सुन्नुहोस्।</w:t>
      </w:r>
    </w:p>
    <w:p>
      <w:pPr/>
      <w:r>
        <w:rPr>
          <w:lang w:val="ne_NP" w:bidi="ne_NP"/>
        </w:rPr>
      </w:r>
      <w:r>
        <w:rPr>
          <w:lang w:val="ne_NP" w:bidi="ne_NP"/>
        </w:rPr>
        <w:t xml:space="preserve">अडियो रोक्‍नुहोस्। </w:t>
      </w:r>
    </w:p>
    <w:p>
      <w:pPr/>
      <w:r>
        <w:rPr>
          <w:lang w:val="ne_NP" w:bidi="ne_NP"/>
        </w:rPr>
      </w:r>
      <w:r>
        <w:rPr>
          <w:lang w:val="ne_NP" w:bidi="ne_NP"/>
        </w:rPr>
        <w:t>अब, समूहको रूपमा, निम्न प्रश्नहरूमा छलफल गर्नुहोस्:</w:t>
      </w:r>
    </w:p>
    <w:p>
      <w:pPr/>
      <w:r>
        <w:rPr>
          <w:lang w:val="ne_NP" w:bidi="ne_NP"/>
        </w:rPr>
      </w:r>
      <w:r>
        <w:rPr>
          <w:lang w:val="ne_NP" w:bidi="ne_NP"/>
        </w:rPr>
        <w:t>। यो खण्डमा तपाईंलाई के मन पर्‍यो? अडियो रोक्‍नुहोस्। i। यस खण्डमा तपाईंलाई के मन परेन वा के बुझ्नुभएन? अडियो रोक्‍नुहोस्। ii. यो खण्डले हामीलाई परमेश्वरको बारेमा के बताउँछ? अडियो रोक्‍नुहोस्। iii. यो खण्डले मानिसबारे हामीलाई के भन्दछ? अडियो रोक्‍नुहोस्। iv. यो खण्डले कसरी हाम्रो दैनिक जीवनलाई प्रभाव पार्छ? अडियो रोक्‍नुहोस्। v. तपाईंले चिनेकामध्ये यो खण्ड कसलाई सुन्न आवश्यक छ?</w:t>
      </w:r>
      <w:r>
        <w:rPr>
          <w:lang w:val="ne_NP" w:bidi="ne_NP"/>
        </w:rPr>
      </w:r>
    </w:p>
    <w:p>
      <w:pPr>
        <w:pStyle w:val="Heading3"/>
      </w:pPr>
      <w:r>
        <w:rPr>
          <w:lang w:val="ne_NP" w:bidi="ne_NP"/>
        </w:rPr>
        <w:t>Step 2</w:t>
      </w:r>
    </w:p>
    <w:p>
      <w:pPr/>
      <w:r>
        <w:rPr>
          <w:lang w:val="ne_NP" w:bidi="ne_NP"/>
        </w:rPr>
      </w:r>
      <w:r>
        <w:rPr>
          <w:lang w:val="ne_NP" w:bidi="ne_NP"/>
        </w:rPr>
        <w:t>संस्करणलाई सजिलोसँग बुझ्न पाठलाई एकपटक सुन्नुहोस्।</w:t>
      </w:r>
    </w:p>
    <w:p>
      <w:pPr/>
      <w:r>
        <w:rPr>
          <w:lang w:val="ne_NP" w:bidi="ne_NP"/>
        </w:rPr>
      </w:r>
      <w:r>
        <w:rPr>
          <w:lang w:val="ne_NP" w:bidi="ne_NP"/>
        </w:rPr>
        <w:t xml:space="preserve">अडियो रोक्‍नुहोस्। </w:t>
      </w:r>
    </w:p>
    <w:p>
      <w:pPr/>
      <w:r>
        <w:rPr>
          <w:lang w:val="ne_NP" w:bidi="ne_NP"/>
        </w:rPr>
      </w:r>
      <w:r>
        <w:rPr>
          <w:lang w:val="ne_NP" w:bidi="ne_NP"/>
        </w:rPr>
        <w:t>अन्तिम कथाहरूमा, अब्राहाम र इसहाक आफूले होमबलिदान चढाएको ठाउँबाट बेर्शेबामा भएको आफ्नो घरमा फर्किए। अब्राहामले आफ्ना भाइको परिवारको बारेमा समाचार प्राप्त गरे। अघिल्लो कथाको केही समयपछि, अब्राहाम हेब्रोन सरे। यो कथा वर्षौँपछि हेब्रोनमा घट्छ। यो कथा अब्राहामको जीवनको अन्तिम कथाहरूमध्ये एक हो।</w:t>
      </w:r>
    </w:p>
    <w:p>
      <w:pPr/>
      <w:r>
        <w:rPr>
          <w:lang w:val="ne_NP" w:bidi="ne_NP"/>
        </w:rPr>
      </w:r>
      <w:r>
        <w:rPr>
          <w:lang w:val="ne_NP" w:bidi="ne_NP"/>
        </w:rPr>
        <w:t>कथाकारले यस कथाको सुरुवात र अन्त्यमा साराको मृत्यु र दफनको उल्लेख गर्छ। कथाकारले अब्राहामले पारिवारिक चिहानका लागि हेब्रोनमा कसरी एउटा जग्गा किने भन्ने कुरा पनि बताउँछन्। अब्राहामले स्थानीय नेताहरूको अगाडि कानूनी रूपमा जमिन किने। जमिनको त्यो प्लट त्यो ठाउँको नजिकै थियो जहाँ परमेश्वरले अब्राहामलाई भन्नुभयो कि त्यस समयमा ८९ वर्षकी उनकी पत्नी साराले छोरालाई जन्म दिनेछिन्।</w:t>
      </w:r>
    </w:p>
    <w:p>
      <w:pPr/>
      <w:r>
        <w:rPr>
          <w:lang w:val="ne_NP" w:bidi="ne_NP"/>
        </w:rPr>
      </w:r>
      <w:r>
        <w:rPr>
          <w:lang w:val="ne_NP" w:bidi="ne_NP"/>
        </w:rPr>
        <w:t>अब्राहाम आफ्नी पत्नीलाई गाड्न आफ्नो बुबाको घरमा फर्किँदैनन्। उनले परमेश्वरले उनलाई प्रतिज्ञा गर्नुभएको ठाउँमा पारिवारिक चिहानको लागि जमिन किन्छन्। मानिसहरूले परिवारका धेरै सदस्यहरू—अब्राहाम, इसहाक, रिबेका, याकूब र लेआलाई पनि त्यहाँ गाड्नेछन्। जमिनको यो टुक्रा अब्राहामका सन्तानहरूको इतिहासमा महत्त्वपूर्ण छ। परमेश्वरले अब्राहामलाई जमिनको प्रतिज्ञा गर्नुभयो र उनका लागि कानूनी रूपमा जमिन किन्न सम्भव बनाउनुभयो।</w:t>
      </w:r>
    </w:p>
    <w:p>
      <w:pPr/>
      <w:r>
        <w:rPr>
          <w:lang w:val="ne_NP" w:bidi="ne_NP"/>
        </w:rPr>
      </w:r>
      <w:r>
        <w:rPr>
          <w:lang w:val="ne_NP" w:bidi="ne_NP"/>
        </w:rPr>
        <w:t xml:space="preserve">यहाँ रोक्नुहोस् र हेब्रोन यरूशलेमबाट कति नजिक छ भनेर देखाउने नक्सा हेर्नुहोस्। अडियो रोक्‍नुहोस्। </w:t>
      </w:r>
    </w:p>
    <w:p>
      <w:pPr/>
      <w:r>
        <w:rPr>
          <w:lang w:val="ne_NP" w:bidi="ne_NP"/>
        </w:rPr>
      </w:r>
      <w:r>
        <w:rPr>
          <w:lang w:val="ne_NP" w:bidi="ne_NP"/>
        </w:rPr>
        <w:t xml:space="preserve">यहाँ रोक्नुहोस् र अब्राहामको कल्दीहरूको ऊरबाट हारानहुँदै हेब्रोनसम्मको यात्रा समावेश भएको नक्सा हेर्नुहोस्। अडियो रोक्‍नुहोस्। </w:t>
      </w:r>
    </w:p>
    <w:p>
      <w:pPr/>
      <w:r>
        <w:rPr>
          <w:lang w:val="ne_NP" w:bidi="ne_NP"/>
        </w:rPr>
      </w:r>
      <w:r>
        <w:rPr>
          <w:lang w:val="ne_NP" w:bidi="ne_NP"/>
        </w:rPr>
        <w:t>अब्राहामले आफ्नी पत्नी साराको मृत्युमा शोक गरे।</w:t>
      </w:r>
    </w:p>
    <w:p>
      <w:pPr/>
      <w:r>
        <w:rPr>
          <w:lang w:val="ne_NP" w:bidi="ne_NP"/>
        </w:rPr>
      </w:r>
      <w:r>
        <w:rPr>
          <w:lang w:val="ne_NP" w:bidi="ne_NP"/>
        </w:rPr>
        <w:t xml:space="preserve">यहाँ रोक्नुहोस् र निम्न प्रश्नमा छलफल गर्नुहोस्: तपाईंको संस्कृतिमा प्रिय आफन्तको मृत्यु हुँदा मानिसहरूले कसरी शोक प्रकट गर्छन्? अडियो रोक्‍नुहोस्। </w:t>
      </w:r>
    </w:p>
    <w:p>
      <w:pPr/>
      <w:r>
        <w:rPr>
          <w:lang w:val="ne_NP" w:bidi="ne_NP"/>
        </w:rPr>
      </w:r>
      <w:r>
        <w:rPr>
          <w:lang w:val="ne_NP" w:bidi="ne_NP"/>
        </w:rPr>
        <w:t>अब्राहाम ६२ वर्ष त्यस भूमिमा बसोबास गरेपछि साराको मृत्यु भएको थियो। अब्राहाम मूल निवासी थिएनन्, तर एक परदेशी र प्रवासी थिए, वा अर्को देशका व्यक्ति थिए जो त्यस भूमिमा बसोबास गर्थे तर त्यसको स्वामित्व राख्दैनथे। अब्राहामको समयमा, कनानको यस क्षेत्रमा हित्ती भनिने एउटा जनसमुदाय बसोबास गर्थ्यो। हित्तीहरूले अब्राहामलाई आदर गरेको देखिन्थ्यो; तिनीहरूले अब्राहामलाई आदरको उपाधिको रूपमा एक राजकुमार भनेर समेत सम्बोधन गरेका थिए। अब्राहामले स्थानीय जमिन मालिकहरूका रीतिरिवाजलाई सम्मान गरे र जमिन किन्न माग्न विनम्र तरिका प्रयोग गरे। अब्राहाम चिहान सापट लिन चाहँदैनथे—अब्राहाम चिहानको मालिक हुन चाहन्थे। अब्राहाम हित्ती नेताहरूकहाँ गए र चिहानको जमिन किन्ने प्रयास सुरु गर्दा हित्तीहरूलाई दण्डवत गर्नका लागि उनी खडा भए। हित्ती संस्कृतिमा, पुरुषहरू व्यापारिक मामिलाहरूमा छलफल गर्न सहज रूपमा बस्ने गर्थे।</w:t>
      </w:r>
    </w:p>
    <w:p>
      <w:pPr/>
      <w:r>
        <w:rPr>
          <w:lang w:val="ne_NP" w:bidi="ne_NP"/>
        </w:rPr>
      </w:r>
      <w:r>
        <w:rPr>
          <w:lang w:val="ne_NP" w:bidi="ne_NP"/>
        </w:rPr>
        <w:t xml:space="preserve">यहाँ रोक्नुहोस् र निम्न प्रश्नमा छलफल गर्नुहोस्: तपाईंको संस्कृतिमा मानिसहरूले कसरी जमीन किन्न र बेच्छन्? तपाईंको संस्कृतिमा विदेशीहरूले कसरी जमीन किन्छन् र बेच्छन्? कसैले अरू कसैलाई जग्गा किनेको वा बेचेको कुनै घटनाको बारेमा एक अर्कालाई बताउनुहोस्। अडियो रोक्‍नुहोस्। </w:t>
      </w:r>
    </w:p>
    <w:p>
      <w:pPr/>
      <w:r>
        <w:rPr>
          <w:lang w:val="ne_NP" w:bidi="ne_NP"/>
        </w:rPr>
      </w:r>
      <w:r>
        <w:rPr>
          <w:lang w:val="ne_NP" w:bidi="ne_NP"/>
        </w:rPr>
        <w:t>ती दिनहरूमा, मानिसहरूले मरेका व्यक्तिहरूलाई चट्टानमा काटेर बनाइएको गुफा वा खाडलभित्र गाडे। मानिसहरूले सामान्यतया मृत शरीरलाई जमिनमा हुने खाडलमा गाडेनन्। परिवारले मृत शरीरलाई गुफाको चट्टानको तख्तामा राखे, जहाँ यो स्वाभाविक रूपमा गल्ने थियो। केही समयपछि, परिवारले हड्डीहरू जम्मा गरे र अर्को मृतक आफन्तको शरीरका लागि ठाउँ बनाउन ती हड्डीहरूलाई ढुङ्गाको एउटा भाँडोमा राखे। आफ्नो परिवारले सधैँ त्यो जमिनका गुफाहरू दफनका लागि प्रयोग गर्न पाउनेछन् भन्ने कुरा सुनिश्चित गर्न अब्राहामले त्यो जमिन किने।</w:t>
      </w:r>
    </w:p>
    <w:p>
      <w:pPr/>
      <w:r>
        <w:rPr>
          <w:lang w:val="ne_NP" w:bidi="ne_NP"/>
        </w:rPr>
      </w:r>
      <w:r>
        <w:rPr>
          <w:lang w:val="ne_NP" w:bidi="ne_NP"/>
        </w:rPr>
        <w:t xml:space="preserve">यहाँ रोक्नुहोस् र गुफाको चिहानको तस्वीर देखाउनुहोस्। अडियो रोक्‍नुहोस्। </w:t>
      </w:r>
    </w:p>
    <w:p>
      <w:pPr/>
      <w:r>
        <w:rPr>
          <w:lang w:val="ne_NP" w:bidi="ne_NP"/>
        </w:rPr>
      </w:r>
      <w:r>
        <w:rPr>
          <w:lang w:val="ne_NP" w:bidi="ne_NP"/>
        </w:rPr>
        <w:t>अब्राहामले सहरको ढोकामा रहेका एल्डरहरू र समुदायका मानिसहरूको अगाडि निहुरिएर ढोग गरे र नम्र बने। शहरका मानिसहरूको रक्षा गर्न शहरको वरिपरि एउटा पर्खाल थियो र पर्खालमा प्रवेश गर्ने र निस्कने ढोकाहरू थिए। बन्द ढोकाहरूले राति वा आक्रमणहरूको समयमा शहरको रक्षा गर्दछन्। ती दिनहरूमा, मानिसहरू व्यापार गर्न, कुराकानी गर्न, सामानहरू बेच्न र समाचार बाँड्न शहरको गेटमा जम्मा हुन्थे।</w:t>
      </w:r>
    </w:p>
    <w:p>
      <w:pPr/>
      <w:r>
        <w:rPr>
          <w:lang w:val="ne_NP" w:bidi="ne_NP"/>
        </w:rPr>
      </w:r>
      <w:r>
        <w:rPr>
          <w:lang w:val="ne_NP" w:bidi="ne_NP"/>
        </w:rPr>
        <w:t>अब्राहामले आफूले चाहेको चिहानको घडेरीका लागि मोलतोल गरे। अब्राहामले चाहेको जमिनका मालिक एफ्रोनले अब्राहामलाई हजुर वा महोदय भनेर नम्रतापूर्वक सम्बोधन गरे। एफ्रोनले भने, "जमिनको मूल्य ४०० चाँदीका टुक्राहरू मात्र हो," त्यसपछि एफ्रोनले एउटा सामान्य वाक्यांश प्रयोग गरे, "तर साथीहरूबीच यो के नै हो र?" आज पनि मानिसहरू संसारको यस क्षेत्रमा यो वाक्यांश बोल्छन्। यस्तो देखिन्छ कि एफ्रोनले मूल्य "</w:t>
      </w:r>
      <w:r>
        <w:rPr>
          <w:b/>
          <w:lang w:val="ne_NP" w:bidi="ne_NP"/>
        </w:rPr>
        <w:t>केवल</w:t>
      </w:r>
      <w:r>
        <w:rPr>
          <w:lang w:val="ne_NP" w:bidi="ne_NP"/>
        </w:rPr>
        <w:t xml:space="preserve"> ४०० चाँदीका टुक्रा वा शेकेल हो" भनेर बताएर अब्राहामलाई ४०० शेकेल धेरै पैसा होइन भन्ने सोच्न लगाउने प्रयास गरे। ४०० चाँदीका टुक्रा धेरै पैसा हो, किनभने औसत ज्याला प्रति वर्ष १० शेकेल थियो। अब्राहामले यो मूल्य स्वीकार गरे र मालिकसँग यसलाई कम गर्न आग्रह नगरी सार्वजनिक रूपमा उसको पूर्ण मूल्य तिरे।</w:t>
      </w:r>
    </w:p>
    <w:p>
      <w:pPr/>
      <w:r>
        <w:rPr>
          <w:lang w:val="ne_NP" w:bidi="ne_NP"/>
        </w:rPr>
      </w:r>
      <w:r>
        <w:rPr>
          <w:lang w:val="ne_NP" w:bidi="ne_NP"/>
        </w:rPr>
        <w:t xml:space="preserve">यहाँ रोक्नुहोस् र छलफल गर्नुहोस्: तपाईंको संस्कृतिमा त्यस्तो समयको बारेमा कुरा गर्नुहोस् जब मानिसहरूले जमिनको कारोबारका लागि मोलतोल गर्दैनन्, तर यसको सट्टा माग गरिएको पूर्ण मूल्य तिर्छन्। अडियो रोक्‍नुहोस्। </w:t>
      </w:r>
    </w:p>
    <w:p>
      <w:pPr/>
      <w:r>
        <w:rPr>
          <w:lang w:val="ne_NP" w:bidi="ne_NP"/>
        </w:rPr>
      </w:r>
      <w:r>
        <w:rPr>
          <w:lang w:val="ne_NP" w:bidi="ne_NP"/>
        </w:rPr>
        <w:t xml:space="preserve"> अब्राहामले जमिनको मूल्यको बारेमा सार्वजनिक रूपमा मोलतोल गरेको र अगुवाहरू तथा समुदायको अगाडि त्यसको भुक्तानी गरेको हुनाले, उनले सारालाई गाड्नका लागि प्रयोग गर्न सकून् भनेर आधिकारिक रूपमा त्यो जमिन किनेको कुरा प्रमाणित गरे। अब्राहामले यो पनि देखाए कि भविष्यमा त्यो भूमि उनका सन्तानहरूको हुनेछ भन्ने परमेश्वरको करार सम्झौता वा प्रतिज्ञा पूरा हुने कुरामा उनले परमेश्वरमाथि भरोसा गरे।</w:t>
      </w:r>
      <w:r>
        <w:rPr>
          <w:lang w:val="ne_NP" w:bidi="ne_NP"/>
        </w:rPr>
      </w:r>
    </w:p>
    <w:p>
      <w:pPr>
        <w:pStyle w:val="Heading3"/>
      </w:pPr>
      <w:r>
        <w:rPr>
          <w:lang w:val="ne_NP" w:bidi="ne_NP"/>
        </w:rPr>
        <w:t>Step 3</w:t>
      </w:r>
    </w:p>
    <w:p>
      <w:pPr/>
      <w:r>
        <w:rPr>
          <w:lang w:val="ne_NP" w:bidi="ne_NP"/>
        </w:rPr>
      </w:r>
      <w:r>
        <w:rPr>
          <w:lang w:val="ne_NP" w:bidi="ne_NP"/>
        </w:rPr>
        <w:t>सबैभन्दा सजिलो संस्करणमा पाठलाई फेरि एकपटक सुन्नुहोस्।</w:t>
      </w:r>
    </w:p>
    <w:p>
      <w:pPr/>
      <w:r>
        <w:rPr>
          <w:lang w:val="ne_NP" w:bidi="ne_NP"/>
        </w:rPr>
      </w:r>
      <w:r>
        <w:rPr>
          <w:lang w:val="ne_NP" w:bidi="ne_NP"/>
        </w:rPr>
        <w:t xml:space="preserve">अडियो रोक्‍नुहोस्। </w:t>
      </w:r>
    </w:p>
    <w:p>
      <w:pPr/>
      <w:r>
        <w:rPr>
          <w:lang w:val="ne_NP" w:bidi="ne_NP"/>
        </w:rPr>
      </w:r>
      <w:r>
        <w:rPr>
          <w:lang w:val="ne_NP" w:bidi="ne_NP"/>
        </w:rPr>
        <w:t>यस सत्रमा, यस कथालाई दृश्यात्मक बनाउन तपाईंले समूहलाई मद्दत गर्नुहुनेछ। तपाईंले समूहलाई दृश्यहरू, सेटिङ र कथाका पात्रहरू परिभाषित गर्न मद्दत गर्नुहुनेछ।</w:t>
      </w:r>
    </w:p>
    <w:p>
      <w:pPr/>
      <w:r>
        <w:rPr>
          <w:lang w:val="ne_NP" w:bidi="ne_NP"/>
        </w:rPr>
      </w:r>
      <w:r>
        <w:rPr>
          <w:lang w:val="ne_NP" w:bidi="ne_NP"/>
        </w:rPr>
        <w:t>यस कथामा ५ दृश्यहरू छन्।</w:t>
      </w:r>
    </w:p>
    <w:p>
      <w:pPr/>
      <w:r>
        <w:rPr>
          <w:lang w:val="ne_NP" w:bidi="ne_NP"/>
        </w:rPr>
      </w:r>
      <w:r>
        <w:rPr>
          <w:b/>
          <w:lang w:val="ne_NP" w:bidi="ne_NP"/>
        </w:rPr>
        <w:t>पहिलो दृश्य:</w:t>
      </w:r>
      <w:r>
        <w:rPr>
          <w:lang w:val="ne_NP" w:bidi="ne_NP"/>
        </w:rPr>
        <w:t xml:space="preserve"> साराको मृत्यु १२७ वर्षको उमेरमा हेब्रोनमा भयो। अब्राहामले उनको मृत्युमा विलाप गरे।</w:t>
      </w:r>
    </w:p>
    <w:p>
      <w:pPr/>
      <w:r>
        <w:rPr>
          <w:lang w:val="ne_NP" w:bidi="ne_NP"/>
        </w:rPr>
      </w:r>
      <w:r>
        <w:rPr>
          <w:b/>
          <w:lang w:val="ne_NP" w:bidi="ne_NP"/>
        </w:rPr>
        <w:t>दोस्रो दृश्य:</w:t>
      </w:r>
      <w:r>
        <w:rPr>
          <w:lang w:val="ne_NP" w:bidi="ne_NP"/>
        </w:rPr>
        <w:t xml:space="preserve"> अब्राहामले हेब्रोनको सहरको ढोकामा त्यस देशका बासिन्दा हित्तीहरूबाट पारिवारिक चिहानको जमिन किन्ने प्रयास गर्न साराको शरीर छोडेर जान्छन्।</w:t>
      </w:r>
    </w:p>
    <w:p>
      <w:pPr/>
      <w:r>
        <w:rPr>
          <w:lang w:val="ne_NP" w:bidi="ne_NP"/>
        </w:rPr>
      </w:r>
      <w:r>
        <w:rPr>
          <w:b/>
          <w:lang w:val="ne_NP" w:bidi="ne_NP"/>
        </w:rPr>
        <w:t>तेस्रो दृश्य:</w:t>
      </w:r>
      <w:r>
        <w:rPr>
          <w:lang w:val="ne_NP" w:bidi="ne_NP"/>
        </w:rPr>
        <w:t xml:space="preserve"> अब्राहामले एप्रोनको गुफा किन्ने प्रस्ताव गर्छन्, र एप्रोन सहमत हुन्छन्। अब्राहामले एप्रोनले प्रस्ताव गरेको मूल्य कुनै मोलतोल नगरी स्वीकार गर्छन्।</w:t>
      </w:r>
    </w:p>
    <w:p>
      <w:pPr/>
      <w:r>
        <w:rPr>
          <w:lang w:val="ne_NP" w:bidi="ne_NP"/>
        </w:rPr>
      </w:r>
      <w:r>
        <w:rPr>
          <w:b/>
          <w:lang w:val="ne_NP" w:bidi="ne_NP"/>
        </w:rPr>
        <w:t>चौथो दृश्य:</w:t>
      </w:r>
      <w:r>
        <w:rPr>
          <w:lang w:val="ne_NP" w:bidi="ne_NP"/>
        </w:rPr>
        <w:t xml:space="preserve"> अब्राहामले सहरको ढोकामा सबैको अगाडि जमिनको भुक्तानी गर्न शेकेलहरू गन्छन्। अब्राहामले कानूनी रूपमा जमिनको एउटा खण्ड किन्छन्।</w:t>
      </w:r>
    </w:p>
    <w:p>
      <w:pPr/>
      <w:r>
        <w:rPr>
          <w:lang w:val="ne_NP" w:bidi="ne_NP"/>
        </w:rPr>
      </w:r>
      <w:r>
        <w:rPr>
          <w:b/>
          <w:lang w:val="ne_NP" w:bidi="ne_NP"/>
        </w:rPr>
        <w:t>पाँचौँ दृश्य:</w:t>
      </w:r>
      <w:r>
        <w:rPr>
          <w:lang w:val="ne_NP" w:bidi="ne_NP"/>
        </w:rPr>
        <w:t xml:space="preserve"> कथाकारले जमिन खरिदको बारेमा संक्षिप्त रूपमा व्याख्या गर्छन्। कथाकारले अब्राहामले सारालाई गाडेको भूमिको वर्णन गर्छ।</w:t>
      </w:r>
    </w:p>
    <w:p>
      <w:pPr/>
      <w:r>
        <w:rPr>
          <w:lang w:val="ne_NP" w:bidi="ne_NP"/>
        </w:rPr>
      </w:r>
      <w:r>
        <w:rPr>
          <w:lang w:val="ne_NP" w:bidi="ne_NP"/>
        </w:rPr>
        <w:t>यस कथामा यि पात्रहरु समावेश छन्:</w:t>
      </w:r>
    </w:p>
    <w:p>
      <w:pPr>
        <w:pStyle w:val="ListBullet"/>
        <w:spacing w:line="240" w:lineRule="auto"/>
        <w:ind w:left="720"/>
      </w:pPr>
      <w:r>
        <w:rPr>
          <w:lang w:val="ne_NP" w:bidi="ne_NP"/>
        </w:rPr>
      </w:r>
      <w:r>
        <w:rPr>
          <w:lang w:val="ne_NP" w:bidi="ne_NP"/>
        </w:rPr>
        <w:t>अब्राहाम</w:t>
      </w:r>
    </w:p>
    <w:p>
      <w:pPr>
        <w:pStyle w:val="ListBullet"/>
        <w:spacing w:line="240" w:lineRule="auto"/>
        <w:ind w:left="720"/>
      </w:pPr>
      <w:r>
        <w:rPr>
          <w:lang w:val="ne_NP" w:bidi="ne_NP"/>
        </w:rPr>
      </w:r>
      <w:r>
        <w:rPr>
          <w:lang w:val="ne_NP" w:bidi="ne_NP"/>
        </w:rPr>
        <w:t>सारा</w:t>
      </w:r>
    </w:p>
    <w:p>
      <w:pPr>
        <w:pStyle w:val="ListBullet"/>
        <w:spacing w:line="240" w:lineRule="auto"/>
        <w:ind w:left="720"/>
      </w:pPr>
      <w:r>
        <w:rPr>
          <w:lang w:val="ne_NP" w:bidi="ne_NP"/>
        </w:rPr>
      </w:r>
      <w:r>
        <w:rPr>
          <w:lang w:val="ne_NP" w:bidi="ne_NP"/>
        </w:rPr>
        <w:t>हित्तीहरू</w:t>
      </w:r>
    </w:p>
    <w:p>
      <w:pPr>
        <w:pStyle w:val="ListBullet"/>
        <w:spacing w:line="240" w:lineRule="auto"/>
        <w:ind w:left="720"/>
      </w:pPr>
      <w:r>
        <w:rPr>
          <w:lang w:val="ne_NP" w:bidi="ne_NP"/>
        </w:rPr>
      </w:r>
      <w:r>
        <w:rPr>
          <w:lang w:val="ne_NP" w:bidi="ne_NP"/>
        </w:rPr>
        <w:t>एप्रोन हित्ती</w:t>
      </w:r>
    </w:p>
    <w:p>
      <w:pPr>
        <w:pStyle w:val="ListBullet"/>
        <w:spacing w:line="240" w:lineRule="auto"/>
        <w:ind w:left="720"/>
      </w:pPr>
      <w:r>
        <w:rPr>
          <w:lang w:val="ne_NP" w:bidi="ne_NP"/>
        </w:rPr>
      </w:r>
      <w:r>
        <w:rPr>
          <w:lang w:val="ne_NP" w:bidi="ne_NP"/>
        </w:rPr>
        <w:t>कथावाचक</w:t>
      </w:r>
    </w:p>
    <w:p>
      <w:pPr/>
      <w:r>
        <w:rPr>
          <w:lang w:val="ne_NP" w:bidi="ne_NP"/>
        </w:rPr>
      </w:r>
      <w:r>
        <w:rPr>
          <w:lang w:val="ne_NP" w:bidi="ne_NP"/>
        </w:rPr>
        <w:t>यस सत्रमा, कथा र त्यसमा भएका कार्यलाई दृश्यात्मक बनाउन समूहलाई स्टोरीबोर्ड बनाउन, चित्र कोर्न वा केही प्रकारका चलाउन मिल्ने सामग्रीहरू (ढुङ्गा, लठ्ठी, बच्चाहरूका खेलौना जस्ता यताउता सार्न सकिने वस्तुहरू) प्रयोग गर्न लगाउनुहोस्।</w:t>
      </w:r>
    </w:p>
    <w:p>
      <w:pPr/>
      <w:r>
        <w:rPr>
          <w:lang w:val="ne_NP" w:bidi="ne_NP"/>
        </w:rPr>
      </w:r>
      <w:r>
        <w:rPr>
          <w:b/>
          <w:lang w:val="ne_NP" w:bidi="ne_NP"/>
        </w:rPr>
        <w:t>कथामा भएका घटनाहरूको क्रमअनुसार अगाडि बढ्नुहोस् र कथामा के भइरहेको छ भन्ने कुरा पूर्ण रूपमा बुझ्नका लागि प्रत्येक दृश्यमा वर्णन गर्न वा अभिनय गर्न महत्त्वपूर्ण हुने कुराहरूको बारेमा छलफल गर्नुहोस्।</w:t>
      </w:r>
    </w:p>
    <w:p>
      <w:pPr/>
      <w:r>
        <w:rPr>
          <w:lang w:val="ne_NP" w:bidi="ne_NP"/>
        </w:rPr>
      </w:r>
      <w:r>
        <w:rPr>
          <w:lang w:val="ne_NP" w:bidi="ne_NP"/>
        </w:rPr>
        <w:t>कथाकारले यस कथाको सुरुवात र अन्त्य दुवैमा साराको मृत्यु र दफनको उल्लेख गर्छ।</w:t>
      </w:r>
    </w:p>
    <w:p>
      <w:pPr/>
      <w:r>
        <w:rPr>
          <w:lang w:val="ne_NP" w:bidi="ne_NP"/>
        </w:rPr>
      </w:r>
      <w:r>
        <w:rPr>
          <w:lang w:val="ne_NP" w:bidi="ne_NP"/>
        </w:rPr>
        <w:t>पहिलो दृश्यमा, हामीले थाहा पाउँछौं कि अब्राहामकी पत्नी साराको कनान देशको हाल हेब्रोन भनिने सहरमा मृत्यु भएको थियो। कनान त्यो भूमि हो जुन परमेश्वरले अब्राहामका सन्तानहरूको हुनेछ भनी उनलाई प्रतिज्ञा गर्नुभएको थियो। अब्राहाम सायद साराको पालमा जान्छन्। अब्राहामले साराका लागि विलाप गरे, जसको अर्थ अब्राहाम सायद आफ्नी पत्नी साराका लागि केही समयसम्म ठूलो स्वरले रोए।</w:t>
      </w:r>
    </w:p>
    <w:p>
      <w:pPr/>
      <w:r>
        <w:rPr>
          <w:lang w:val="ne_NP" w:bidi="ne_NP"/>
        </w:rPr>
      </w:r>
      <w:r>
        <w:rPr>
          <w:lang w:val="ne_NP" w:bidi="ne_NP"/>
        </w:rPr>
        <w:t>दोस्रो दृश्यमा, अब्राहाम साराको शरीर गाड्न एउटा टुक्रा जमिन किन्न चाहन्छन्। अब्राहाम सहरको ढोकामा जान्छन्, जहाँ समुदायका नेताहरूले सामान्यतया आफ्ना कामकाजहरू गर्छन्। जब अब्राहामले नेताहरूसँग कुरा गर्छन्, तब अब्राहामले त्यस देशका सबै सही रीतिरिवाजहरू अनुसरण गर्छन्। अब्राहामले आफ्नो कानुनी स्थितिलाई एक विदेशी र परदेशीको रूपमा पहिचान गर्छन्। अपरिचित र परदेशी समान अवधारणाहरू हुन्। एउटा अपरिचित व्यक्ति आफू नजन्मिएको ठाउँमा बसोबास गर्छ, र एउटा परदेशी एक ठाउँबाट अर्को ठाउँमा यात्रा गर्छ र एउटै ठाउँमा स्थायी रूपमा बसोबास गर्दैन। अब्राहाम, उनको परिवार र नोकरहरू यस क्षेत्रमा जन्मिएका थिएनन्, तर तिनीहरू वर्षौंदेखि यस क्षेत्रमा बसोबास गर्दै आएका छन्। तिनीहरूसँग कुनै सम्पत्ति थिएन। अब्राहामले हित्ती एल्डरहरू र त्यहाँका समुदायका अन्य मानिसहरूलाई सहरको ढोकामा अभिवादन गरे।</w:t>
      </w:r>
    </w:p>
    <w:p>
      <w:pPr/>
      <w:r>
        <w:rPr>
          <w:lang w:val="ne_NP" w:bidi="ne_NP"/>
        </w:rPr>
      </w:r>
      <w:r>
        <w:rPr>
          <w:lang w:val="ne_NP" w:bidi="ne_NP"/>
        </w:rPr>
        <w:t>कथाकारले सम्पूर्ण कथामा "मरेकाहरूलाई गाड्ने" भन्ने वाक्यांश धेरै पटक दोहोर्याउँछन् किनभने यो यस कथाको एउटा महत्त्वपूर्ण विषय हो।</w:t>
      </w:r>
    </w:p>
    <w:p>
      <w:pPr/>
      <w:r>
        <w:rPr>
          <w:lang w:val="ne_NP" w:bidi="ne_NP"/>
        </w:rPr>
      </w:r>
      <w:r>
        <w:rPr>
          <w:lang w:val="ne_NP" w:bidi="ne_NP"/>
        </w:rPr>
        <w:t>तेस्रो दृश्यमा, अब्राहाम हित्तीहरूका बीचमा सम्मानपूर्वक बसोबास गर्थे भन्ने कुरा हेर्नु महत्त्वपूर्ण छ। हित्ती नेताहरूले अब्राहामलाई भन्छन्, "तपाईं हामीबीच सम्मानित राजकुमार हुनुहुन्छ।" हाम्रा चिहानहरूमध्ये सबैभन्दा राम्रो रोज्नुहोस् र उनलाई त्यहाँ गाड्नुहोस्। यहाँ कसैले पनि तपाईंलाई यसरी मद्दत गर्न अस्वीकार गर्नेछैन।" अब्राहाम उठेर निहुरिन्छन् र आग्रह गर्छन्, ‘‘तपाईंहरू मलाई मद्दत गर्न इच्छुक हुनुभएकोले, कृपया जोहारका छोरा एप्रोनलाई उनको खेतको पुछारमा रहेको मकपेलाको गुफा मलाई किन्न दिनुहोस् भनी आग्रह गरिदिनुहोस्।’’ म साक्षीहरूको उपस्थितिमा पूरै मूल्य तिर्नेछु, त्यसैले मेरो परिवारका लागि स्थायी दफन ठाउँ हुनेछ।" अब्राहामले एल्डरहरूसँग अनुरोध गर्ने तरिकाले एल्डरहरूलाई अब्राहाम र एप्रोनबीच सम्झौता गराउन मद्दत गर्ने जिम्मेवारी दिन्छ। यस खण्डमा, अब्राहामले तीन फरक फरक समयमा जमीन सम्झौताको बारेमा छलफल गरेका छन्। यो कथाकारले अब्राहामले त्यो जमिन किन्दा के भएको थियो भन्ने कुराको महत्त्व सम्झन हामीलाई मद्दत गर्ने तरिका हो।</w:t>
      </w:r>
    </w:p>
    <w:p>
      <w:pPr/>
      <w:r>
        <w:rPr>
          <w:lang w:val="ne_NP" w:bidi="ne_NP"/>
        </w:rPr>
      </w:r>
      <w:r>
        <w:rPr>
          <w:lang w:val="ne_NP" w:bidi="ne_NP"/>
        </w:rPr>
        <w:t>एप्रोन त्यहाँ सहरको ढोकामा अगुवाहरूसँग बसिरहेका छन्। एप्रोनले अब्राहामलाई सार्वजनिक रूपमा जवाफ दिन्छन्। एप्रोनले भन्छन्, "कृपया, मेरो कुरा सुन्नुहोस्, म तपाईंलाई खेत र गुफा दिनेछु।" अब्राहाम, यहाँ मेरा मानिसहरूको अगाडि म यो तपाईंलाई दिन्छु। जानुहोस् र आफ्ना मृतकलाई गाड्नुहोस्।"</w:t>
      </w:r>
    </w:p>
    <w:p>
      <w:pPr/>
      <w:r>
        <w:rPr>
          <w:lang w:val="ne_NP" w:bidi="ne_NP"/>
        </w:rPr>
      </w:r>
      <w:r>
        <w:rPr>
          <w:lang w:val="ne_NP" w:bidi="ne_NP"/>
        </w:rPr>
        <w:t>अब्राहाम फेरि हित्तीहरूको अगाडि निहुरिएर दण्डवत् गर्छन् र भन्छन्, "हुँदैन, मेरो कुरा सुन्नुहोस्, म तपाईंबाट यो किन्नेछु।" मलाई पूर्ण मूल्य तिर्न दिनुहोस्, ताकि म आफ्नो मृतकलाई त्यहाँ गाड्न सकूँ।" एप्रोनले अब्राहामलाई जवाफ दिन्छन्, "हे मेरो प्रभु, वा मालिक, कृपया सुन्नुहोस्, त्यो जमिनको मूल्य ४०० चाँदीका सिक्का मात्र हो, तर हामीबीच त्यो के नै हो र?" आफ्नी पत्नीलाई त्यहाँ गाड्नुहोस्।" यद्यपि यो एप्रोनले प्रश्न सोधिरहेको जस्तो सुनिए तापनि, हामी बुझ्न सक्छौं कि उनले वास्तवमा अब्राहामले प्रश्नको जवाफ दिने आशा गरेका छैनन्। एप्रोनले भनिरहेका छन् कि ४०० शेकेल वा चाँदीका टुक्राहरू एप्रोन र अब्राहाम जस्ता धनी मानिसहरूका लागि धेरै ठूलो रकम होइन। एप्रोनले अब्राहामले पुरै रकम तिरून भन्ने चाहन्छन्, त्यसैले उनले अब्राहामलाई आफ्नो धन देखाउनुपर्ने र पुरै रकम तिर्नुपर्ने जस्तो महसुस गराउने प्रयास गर्छन्।</w:t>
      </w:r>
    </w:p>
    <w:p>
      <w:pPr/>
      <w:r>
        <w:rPr>
          <w:lang w:val="ne_NP" w:bidi="ne_NP"/>
        </w:rPr>
      </w:r>
      <w:r>
        <w:rPr>
          <w:lang w:val="ne_NP" w:bidi="ne_NP"/>
        </w:rPr>
        <w:t>दृश्य ४ मा, अब्राहाम एप्रोनको मूल्यमा सहमत हुन्छन् र हित्तीहरूको उपस्थितिमा भुक्तानीका लागि ४०० चाँदीका सिक्काहरू गन्छन्।</w:t>
      </w:r>
    </w:p>
    <w:p>
      <w:pPr/>
      <w:r>
        <w:rPr>
          <w:lang w:val="ne_NP" w:bidi="ne_NP"/>
        </w:rPr>
      </w:r>
      <w:r>
        <w:rPr>
          <w:lang w:val="ne_NP" w:bidi="ne_NP"/>
        </w:rPr>
        <w:t>दृश्य ५ मा, अब्राहामले मम्रे नजिकैको मकपेलामा एप्रोनको स्वामित्वमा रहेको जग्गाको टुक्रा किन्छन्, जसलाई अहिले हेब्रोन भनिन्छ। यसमा खेत, त्यसमा भएको गुफा र वरिपरिका सबै रूखहरू समावेश छन्। एप्रोनले सहरको ढोकामा रहेका हित्ती अगुवाहरूको अगाडि अब्राहामको स्थायी सम्पत्तिको रूपमा अब्राहामलाई जमिनको स्वामित्व दिन्छ। अब्राहामले आफ्नी पत्नी सारालाई त्यहाँको गुफामा गाड्छन्। हित्ती मानिसहरूले त्यो खेत र गुफा हित्तीहरूबाट अब्राहामलाई स्थायी दफन स्थलको रूपमा प्रयोग गर्नका लागि हस्तान्तरण गर्छन्। परमेश्वरले अब्राहामलाई प्रतिज्ञा गर्नुभएजस्तै अब्राहाम अब आधिकारिक रूपमा कनानको जमिनको मालिक भएका छन्।</w:t>
      </w:r>
      <w:r>
        <w:rPr>
          <w:lang w:val="ne_NP" w:bidi="ne_NP"/>
        </w:rPr>
      </w:r>
    </w:p>
    <w:p>
      <w:pPr>
        <w:pStyle w:val="Heading3"/>
      </w:pPr>
      <w:r>
        <w:rPr>
          <w:lang w:val="ne_NP" w:bidi="ne_NP"/>
        </w:rPr>
        <w:t>Step 4</w:t>
      </w:r>
    </w:p>
    <w:p>
      <w:pPr/>
      <w:r>
        <w:rPr>
          <w:lang w:val="ne_NP" w:bidi="ne_NP"/>
        </w:rPr>
      </w:r>
      <w:r>
        <w:rPr>
          <w:lang w:val="ne_NP" w:bidi="ne_NP"/>
        </w:rPr>
        <w:t>सबैभन्दा सजिलो संस्करणमा पाठलाई फेरि एकपटक सुन्नुहोस्।</w:t>
      </w:r>
    </w:p>
    <w:p>
      <w:pPr/>
      <w:r>
        <w:rPr>
          <w:lang w:val="ne_NP" w:bidi="ne_NP"/>
        </w:rPr>
      </w:r>
      <w:r>
        <w:rPr>
          <w:lang w:val="ne_NP" w:bidi="ne_NP"/>
        </w:rPr>
        <w:t xml:space="preserve">अडियो रोक्‍नुहोस्। </w:t>
      </w:r>
    </w:p>
    <w:p>
      <w:pPr/>
      <w:r>
        <w:rPr>
          <w:lang w:val="ne_NP" w:bidi="ne_NP"/>
        </w:rPr>
      </w:r>
      <w:r>
        <w:rPr>
          <w:lang w:val="ne_NP" w:bidi="ne_NP"/>
        </w:rPr>
        <w:t>यस सत्रमा, टोलीले कथालाई नाटकीय बनाउनेछ।</w:t>
      </w:r>
    </w:p>
    <w:p>
      <w:pPr/>
      <w:r>
        <w:rPr>
          <w:lang w:val="ne_NP" w:bidi="ne_NP"/>
        </w:rPr>
      </w:r>
      <w:r>
        <w:rPr>
          <w:lang w:val="ne_NP" w:bidi="ne_NP"/>
        </w:rPr>
        <w:t>यस कथामा ५ दृश्यहरू छन्।</w:t>
      </w:r>
    </w:p>
    <w:p>
      <w:pPr/>
      <w:r>
        <w:rPr>
          <w:lang w:val="ne_NP" w:bidi="ne_NP"/>
        </w:rPr>
      </w:r>
      <w:r>
        <w:rPr>
          <w:lang w:val="ne_NP" w:bidi="ne_NP"/>
        </w:rPr>
        <w:t>यस कथामा यि पात्रहरु समावेश छन्:</w:t>
      </w:r>
    </w:p>
    <w:p>
      <w:pPr>
        <w:pStyle w:val="ListBullet"/>
        <w:spacing w:line="240" w:lineRule="auto"/>
        <w:ind w:left="720"/>
      </w:pPr>
      <w:r>
        <w:rPr>
          <w:lang w:val="ne_NP" w:bidi="ne_NP"/>
        </w:rPr>
      </w:r>
      <w:r>
        <w:rPr>
          <w:lang w:val="ne_NP" w:bidi="ne_NP"/>
        </w:rPr>
        <w:t>अब्राहाम</w:t>
      </w:r>
    </w:p>
    <w:p>
      <w:pPr>
        <w:pStyle w:val="ListBullet"/>
        <w:spacing w:line="240" w:lineRule="auto"/>
        <w:ind w:left="720"/>
      </w:pPr>
      <w:r>
        <w:rPr>
          <w:lang w:val="ne_NP" w:bidi="ne_NP"/>
        </w:rPr>
      </w:r>
      <w:r>
        <w:rPr>
          <w:lang w:val="ne_NP" w:bidi="ne_NP"/>
        </w:rPr>
        <w:t>सारा</w:t>
      </w:r>
    </w:p>
    <w:p>
      <w:pPr>
        <w:pStyle w:val="ListBullet"/>
        <w:spacing w:line="240" w:lineRule="auto"/>
        <w:ind w:left="720"/>
      </w:pPr>
      <w:r>
        <w:rPr>
          <w:lang w:val="ne_NP" w:bidi="ne_NP"/>
        </w:rPr>
      </w:r>
      <w:r>
        <w:rPr>
          <w:lang w:val="ne_NP" w:bidi="ne_NP"/>
        </w:rPr>
        <w:t>हित्तीहरू</w:t>
      </w:r>
    </w:p>
    <w:p>
      <w:pPr>
        <w:pStyle w:val="ListBullet"/>
        <w:spacing w:line="240" w:lineRule="auto"/>
        <w:ind w:left="720"/>
      </w:pPr>
      <w:r>
        <w:rPr>
          <w:lang w:val="ne_NP" w:bidi="ne_NP"/>
        </w:rPr>
      </w:r>
      <w:r>
        <w:rPr>
          <w:lang w:val="ne_NP" w:bidi="ne_NP"/>
        </w:rPr>
        <w:t>एप्रोन हित्ती</w:t>
      </w:r>
    </w:p>
    <w:p>
      <w:pPr>
        <w:pStyle w:val="ListBullet"/>
        <w:spacing w:line="240" w:lineRule="auto"/>
        <w:ind w:left="720"/>
      </w:pPr>
      <w:r>
        <w:rPr>
          <w:lang w:val="ne_NP" w:bidi="ne_NP"/>
        </w:rPr>
      </w:r>
      <w:r>
        <w:rPr>
          <w:lang w:val="ne_NP" w:bidi="ne_NP"/>
        </w:rPr>
        <w:t>कथावाचक</w:t>
      </w:r>
    </w:p>
    <w:p>
      <w:pPr/>
      <w:r>
        <w:rPr>
          <w:lang w:val="ne_NP" w:bidi="ne_NP"/>
        </w:rPr>
      </w:r>
      <w:r>
        <w:rPr>
          <w:lang w:val="ne_NP" w:bidi="ne_NP"/>
        </w:rPr>
        <w:t>समूहको रूपमा, यो खण्डलाई दुई पटक अभिनय गर्नुहोस्। तपाईंले आफ्नो भाषामा खण्डलाई अभिनय गर्नुपर्छ।</w:t>
      </w:r>
    </w:p>
    <w:p>
      <w:pPr/>
      <w:r>
        <w:rPr>
          <w:lang w:val="ne_NP" w:bidi="ne_NP"/>
        </w:rPr>
      </w:r>
      <w:r>
        <w:rPr>
          <w:lang w:val="ne_NP" w:bidi="ne_NP"/>
        </w:rPr>
        <w:t>पहिला, नरोकिकन खण्डलाई अभिनय गर्नुहोस। संवाद, प्रवाह, प्लटलाइन र खण्डको कालक्रममा ध्यान दिनुहोस्। तपाईंले खण्डको कठिन वा महत्त्वपूर्ण भागहरूको अभिनय छोड्नुहुन्न भनी निश्चित गर्नुहोस्। खण्डको हरेक भाग सम्झन एकअर्कालाई मद्दत गर्नुहोस्। यस अडियोलाई यहाँ रोक्नुहोस् र खण्डलाई अभिनय गर्नुहोस्।</w:t>
      </w:r>
    </w:p>
    <w:p>
      <w:pPr/>
      <w:r>
        <w:rPr>
          <w:lang w:val="ne_NP" w:bidi="ne_NP"/>
        </w:rPr>
      </w:r>
      <w:r>
        <w:rPr>
          <w:lang w:val="ne_NP" w:bidi="ne_NP"/>
        </w:rPr>
        <w:t>समूहले यस खण्डलाई दोस्रो पटक अभिनय गर्नुपर्छ। नाटकको केही निश्चित ठाउँमा, नाटकलाई रोकेर पात्र खेल्ने व्यक्तिलाई सोध्नुहोस्, "तपाईं के महसुस गर्दै हुनुहुन्छ वा के सोच्दै हुनुहुन्छ?" पात्र निभाउने व्यक्तिले यदि आफू त्यो पात्र भएको भए कस्तो महसुस गर्थे वा सोच्थे भन्ने जवाफ दिनुपर्छ। त्यसपछि नाटकलाई जारी राख्नुहोस्। यस अडियोलाई यहाँ रोक्नुहोस् र खण्डलाई दोस्रो पटक अभिनय गर्नुहोस्।</w:t>
      </w:r>
    </w:p>
    <w:p>
      <w:pPr/>
      <w:r>
        <w:rPr>
          <w:lang w:val="ne_NP" w:bidi="ne_NP"/>
        </w:rPr>
      </w:r>
      <w:r>
        <w:rPr>
          <w:lang w:val="ne_NP" w:bidi="ne_NP"/>
        </w:rPr>
        <w:t>नाटक र सम्भावित प्रतिक्रियाहरूको एउटा उदाहरण तल दिइएको छ।</w:t>
      </w:r>
    </w:p>
    <w:p>
      <w:pPr/>
      <w:r>
        <w:rPr>
          <w:lang w:val="ne_NP" w:bidi="ne_NP"/>
        </w:rPr>
      </w:r>
      <w:r>
        <w:rPr>
          <w:lang w:val="ne_NP" w:bidi="ne_NP"/>
        </w:rPr>
        <w:t>पहिलो दृश्यमा, अब्राहामकी पत्नी सारा एक सय सत्ताइस वर्षसम्म बाँचिन्। साराको मृत्यु कनान देशको अहिलेको हेब्रोन भनिने ठाउँमा भयो। त्यहाँ अब्राहाम साराका लागि विलाप गर्छन् र रून्छन्।</w:t>
      </w:r>
    </w:p>
    <w:p>
      <w:pPr/>
      <w:r>
        <w:rPr>
          <w:lang w:val="ne_NP" w:bidi="ne_NP"/>
        </w:rPr>
      </w:r>
      <w:r>
        <w:rPr>
          <w:lang w:val="ne_NP" w:bidi="ne_NP"/>
        </w:rPr>
        <w:t>नाटक रोक्नुहोस्।</w:t>
      </w:r>
    </w:p>
    <w:p>
      <w:pPr/>
      <w:r>
        <w:rPr>
          <w:lang w:val="ne_NP" w:bidi="ne_NP"/>
        </w:rPr>
      </w:r>
      <w:r>
        <w:rPr>
          <w:lang w:val="ne_NP" w:bidi="ne_NP"/>
        </w:rPr>
        <w:t>अब्राहामलाई सोध्नुहोस्, तपाईंलाई कस्तो महसुस भइरहेको छ? तपाईंले यस्ता कुराहरू सुन्न सक्नुहुन्छ,</w:t>
      </w:r>
    </w:p>
    <w:p>
      <w:pPr>
        <w:pStyle w:val="ListBullet"/>
        <w:spacing w:line="240" w:lineRule="auto"/>
        <w:ind w:left="720"/>
      </w:pPr>
      <w:r>
        <w:rPr>
          <w:lang w:val="ne_NP" w:bidi="ne_NP"/>
        </w:rPr>
      </w:r>
      <w:r>
        <w:rPr>
          <w:lang w:val="ne_NP" w:bidi="ne_NP"/>
        </w:rPr>
        <w:t>"विचलित, शोकाकुल, दुःखी—मेरी पत्नीको मृत्यु भएको छ।"</w:t>
      </w:r>
    </w:p>
    <w:p>
      <w:pPr>
        <w:pStyle w:val="ListBullet"/>
        <w:spacing w:line="240" w:lineRule="auto"/>
        <w:ind w:left="720"/>
      </w:pPr>
      <w:r>
        <w:rPr>
          <w:lang w:val="ne_NP" w:bidi="ne_NP"/>
        </w:rPr>
      </w:r>
      <w:r>
        <w:rPr>
          <w:lang w:val="ne_NP" w:bidi="ne_NP"/>
        </w:rPr>
        <w:t>"जिम्मेवार छु। मैले उनलाई र हाम्रो परिवारलाई कहाँ गाड्ने भन्ने निर्णय गर्नुपर्छ।"</w:t>
      </w:r>
    </w:p>
    <w:p>
      <w:pPr>
        <w:pStyle w:val="ListBullet"/>
        <w:spacing w:line="240" w:lineRule="auto"/>
        <w:ind w:left="720"/>
      </w:pPr>
      <w:r>
        <w:rPr>
          <w:lang w:val="ne_NP" w:bidi="ne_NP"/>
        </w:rPr>
      </w:r>
      <w:r>
        <w:rPr>
          <w:lang w:val="ne_NP" w:bidi="ne_NP"/>
        </w:rPr>
        <w:t>"दृढ भएको छु। परमेश्वरले मेरा सन्तानहरूलाई यो जमिन दिनुहुनेछ भनेर म उहाँमा भरोसा गर्छु।"</w:t>
      </w:r>
    </w:p>
    <w:p>
      <w:pPr/>
      <w:r>
        <w:rPr>
          <w:lang w:val="ne_NP" w:bidi="ne_NP"/>
        </w:rPr>
      </w:r>
      <w:r>
        <w:rPr>
          <w:lang w:val="ne_NP" w:bidi="ne_NP"/>
        </w:rPr>
        <w:t>नाटकलाई जारी राख्नुहोस्।</w:t>
      </w:r>
    </w:p>
    <w:p>
      <w:pPr/>
      <w:r>
        <w:rPr>
          <w:lang w:val="ne_NP" w:bidi="ne_NP"/>
        </w:rPr>
      </w:r>
      <w:r>
        <w:rPr>
          <w:lang w:val="ne_NP" w:bidi="ne_NP"/>
        </w:rPr>
        <w:t>दोस्रो दृश्यमा, अब्राहामले हित्तीहरूको सहरको ढोकामा बसिरहेका हित्ती अगुवाहरूसँग कुरा गर्न साराको लासलाई छोडेर जान्छ। अब्राहाम भन्छन्, "यहाँ म एक परदेशी र तपाईंको देशमा एक विदेशी हुँ। मेरी पत्नीको दफन ठाउँका लागि मलाई सम्पत्ति बेच्नुहोस्।</w:t>
      </w:r>
    </w:p>
    <w:p>
      <w:pPr/>
      <w:r>
        <w:rPr>
          <w:lang w:val="ne_NP" w:bidi="ne_NP"/>
        </w:rPr>
      </w:r>
      <w:r>
        <w:rPr>
          <w:lang w:val="ne_NP" w:bidi="ne_NP"/>
        </w:rPr>
        <w:t>नाटक रोक्नुहोस्।</w:t>
      </w:r>
    </w:p>
    <w:p>
      <w:pPr/>
      <w:r>
        <w:rPr>
          <w:lang w:val="ne_NP" w:bidi="ne_NP"/>
        </w:rPr>
      </w:r>
      <w:r>
        <w:rPr>
          <w:lang w:val="ne_NP" w:bidi="ne_NP"/>
        </w:rPr>
        <w:t>अब्राहामलाई सोध्नुहोस्, तपाईंलाई कस्तो महसुस भइरहेको छ? तपाईंले यस्ता कुराहरू सुन्न सक्नुहुन्छ,</w:t>
      </w:r>
    </w:p>
    <w:p>
      <w:pPr>
        <w:pStyle w:val="ListBullet"/>
        <w:spacing w:line="240" w:lineRule="auto"/>
        <w:ind w:left="720"/>
      </w:pPr>
      <w:r>
        <w:rPr>
          <w:lang w:val="ne_NP" w:bidi="ne_NP"/>
        </w:rPr>
      </w:r>
      <w:r>
        <w:rPr>
          <w:lang w:val="ne_NP" w:bidi="ne_NP"/>
        </w:rPr>
        <w:t>"असुरक्षित। "यी मान्छेहरूले मेरो फाइदा उठाउन लागेका छन्।"</w:t>
      </w:r>
    </w:p>
    <w:p>
      <w:pPr>
        <w:pStyle w:val="ListBullet"/>
        <w:spacing w:line="240" w:lineRule="auto"/>
        <w:ind w:left="720"/>
      </w:pPr>
      <w:r>
        <w:rPr>
          <w:lang w:val="ne_NP" w:bidi="ne_NP"/>
        </w:rPr>
      </w:r>
      <w:r>
        <w:rPr>
          <w:lang w:val="ne_NP" w:bidi="ne_NP"/>
        </w:rPr>
        <w:t>"दुःखी, चिन्तित छु"</w:t>
      </w:r>
    </w:p>
    <w:p>
      <w:pPr>
        <w:pStyle w:val="ListBullet"/>
        <w:spacing w:line="240" w:lineRule="auto"/>
        <w:ind w:left="720"/>
      </w:pPr>
      <w:r>
        <w:rPr>
          <w:lang w:val="ne_NP" w:bidi="ne_NP"/>
        </w:rPr>
      </w:r>
      <w:r>
        <w:rPr>
          <w:lang w:val="ne_NP" w:bidi="ne_NP"/>
        </w:rPr>
        <w:t>"नम्र छु, मसँग मेरो आफ्नो कुनै जमिन छैन।"</w:t>
      </w:r>
    </w:p>
    <w:p>
      <w:pPr/>
      <w:r>
        <w:rPr>
          <w:lang w:val="ne_NP" w:bidi="ne_NP"/>
        </w:rPr>
      </w:r>
      <w:r>
        <w:rPr>
          <w:lang w:val="ne_NP" w:bidi="ne_NP"/>
        </w:rPr>
        <w:t>हित्तीहरूलाई सोध्नुहोस्, तपाईंहरूलाई कस्तो महसुस भइरहेको छ? तपाईंले यस्ता कुराहरू सुन्न सक्नुहुन्छ,</w:t>
      </w:r>
    </w:p>
    <w:p>
      <w:pPr>
        <w:pStyle w:val="ListBullet"/>
        <w:spacing w:line="240" w:lineRule="auto"/>
        <w:ind w:left="720"/>
      </w:pPr>
      <w:r>
        <w:rPr>
          <w:lang w:val="ne_NP" w:bidi="ne_NP"/>
        </w:rPr>
      </w:r>
      <w:r>
        <w:rPr>
          <w:lang w:val="ne_NP" w:bidi="ne_NP"/>
        </w:rPr>
        <w:t>"अब्राहामको अवस्थाप्रति सहानुभूति छ।"</w:t>
      </w:r>
    </w:p>
    <w:p>
      <w:pPr>
        <w:pStyle w:val="ListBullet"/>
        <w:spacing w:line="240" w:lineRule="auto"/>
        <w:ind w:left="720"/>
      </w:pPr>
      <w:r>
        <w:rPr>
          <w:lang w:val="ne_NP" w:bidi="ne_NP"/>
        </w:rPr>
      </w:r>
      <w:r>
        <w:rPr>
          <w:lang w:val="ne_NP" w:bidi="ne_NP"/>
        </w:rPr>
        <w:t>"विदेशीबाट थप पैसा कमाउन उत्सुक छु"</w:t>
      </w:r>
    </w:p>
    <w:p>
      <w:pPr>
        <w:pStyle w:val="ListBullet"/>
        <w:spacing w:line="240" w:lineRule="auto"/>
        <w:ind w:left="720"/>
      </w:pPr>
      <w:r>
        <w:rPr>
          <w:lang w:val="ne_NP" w:bidi="ne_NP"/>
        </w:rPr>
      </w:r>
      <w:r>
        <w:rPr>
          <w:lang w:val="ne_NP" w:bidi="ne_NP"/>
        </w:rPr>
        <w:t>"अनौठो। " अलमलमा छु। उनी किन घर जाँदैनन् त?"</w:t>
      </w:r>
    </w:p>
    <w:p>
      <w:pPr/>
      <w:r>
        <w:rPr>
          <w:lang w:val="ne_NP" w:bidi="ne_NP"/>
        </w:rPr>
      </w:r>
      <w:r>
        <w:rPr>
          <w:lang w:val="ne_NP" w:bidi="ne_NP"/>
        </w:rPr>
        <w:t>नाटकलाई जारी राख्नुहोस्।</w:t>
      </w:r>
    </w:p>
    <w:p>
      <w:pPr/>
      <w:r>
        <w:rPr>
          <w:lang w:val="ne_NP" w:bidi="ne_NP"/>
        </w:rPr>
      </w:r>
      <w:r>
        <w:rPr>
          <w:lang w:val="ne_NP" w:bidi="ne_NP"/>
        </w:rPr>
        <w:t>हित्तीहरूले अब्राहामलाई जवाफ दिन्छन् र भन्छन्, "तपाईं हामीबीच सम्मानित राजकुमार हुनुहुन्छ।" हाम्रा चिहानहरूमध्ये सबैभन्दा राम्रो चिहान रोज्नुहोस् र आफ्ना मृतकलाई त्यहाँ गाड्नुहोस्। यहाँ कसैले पनि तपाईंलाई यसरी मद्दत गर्न अस्वीकार गर्नेछैन।" अब्राहामले उचित रूपमा बिन्ती गर्नका लागि खडा भएर दण्डवत् गर्दै भने, "तपाईंहरू मलाई मद्दत गर्न इच्छुक हुनुभएकोले, कृपया जोहारका छोरा एप्रोनलाई उनको खेतको पुछारमा रहेको मकपेलाको गुफा मलाई किन्न दिनुहोस् भनी आग्रह गरिदिनुहोस्।" म साक्षीहरूको उपस्थितिमा पूरै मूल्य तिर्नेछु, त्यसैले मेरो परिवारका लागि स्थायी दफन ठाउँ हुनेछ।"</w:t>
      </w:r>
    </w:p>
    <w:p>
      <w:pPr/>
      <w:r>
        <w:rPr>
          <w:lang w:val="ne_NP" w:bidi="ne_NP"/>
        </w:rPr>
      </w:r>
      <w:r>
        <w:rPr>
          <w:lang w:val="ne_NP" w:bidi="ne_NP"/>
        </w:rPr>
        <w:t>नाटक रोक्नुहोस्।</w:t>
      </w:r>
    </w:p>
    <w:p>
      <w:pPr/>
      <w:r>
        <w:rPr>
          <w:lang w:val="ne_NP" w:bidi="ne_NP"/>
        </w:rPr>
      </w:r>
      <w:r>
        <w:rPr>
          <w:lang w:val="ne_NP" w:bidi="ne_NP"/>
        </w:rPr>
        <w:t>अब्राहामलाई सोध्नुहोस्, तपाईंलाई अहिले कस्तो महसुस भइरहेको छ? तपाईंले यस्ता कुराहरू सुन्न सक्नुहुन्छ,</w:t>
      </w:r>
    </w:p>
    <w:p>
      <w:pPr>
        <w:pStyle w:val="ListBullet"/>
        <w:spacing w:line="240" w:lineRule="auto"/>
        <w:ind w:left="720"/>
      </w:pPr>
      <w:r>
        <w:rPr>
          <w:lang w:val="ne_NP" w:bidi="ne_NP"/>
        </w:rPr>
      </w:r>
      <w:r>
        <w:rPr>
          <w:lang w:val="ne_NP" w:bidi="ne_NP"/>
        </w:rPr>
        <w:t>"अझै पनि दुःखी छु, हाम्रो पहिलो मृतक सारा र हाम्रो परिवारका बाँकी सदस्यहरूलाई गाड्नका लागि ठाउँ किन्दै छु।"</w:t>
      </w:r>
    </w:p>
    <w:p>
      <w:pPr>
        <w:pStyle w:val="ListBullet"/>
        <w:spacing w:line="240" w:lineRule="auto"/>
        <w:ind w:left="720"/>
      </w:pPr>
      <w:r>
        <w:rPr>
          <w:lang w:val="ne_NP" w:bidi="ne_NP"/>
        </w:rPr>
      </w:r>
      <w:r>
        <w:rPr>
          <w:lang w:val="ne_NP" w:bidi="ne_NP"/>
        </w:rPr>
        <w:t>"चिन्तित भएको छु। यी वार्ताहरू कसरी अगाडि बढ्नेछन्?"</w:t>
      </w:r>
    </w:p>
    <w:p>
      <w:pPr>
        <w:pStyle w:val="ListBullet"/>
        <w:spacing w:line="240" w:lineRule="auto"/>
        <w:ind w:left="720"/>
      </w:pPr>
      <w:r>
        <w:rPr>
          <w:lang w:val="ne_NP" w:bidi="ne_NP"/>
        </w:rPr>
      </w:r>
      <w:r>
        <w:rPr>
          <w:lang w:val="ne_NP" w:bidi="ne_NP"/>
        </w:rPr>
        <w:t>"नम्र छु। म हित्तीहरूबाट दबाब महसुस गर्छु। मसँग कुनै जमिन छैन, त्यसैले मैले यो सम्झौतामा ध्यानपूर्वक वार्ता गर्नुपर्छ।"</w:t>
      </w:r>
    </w:p>
    <w:p>
      <w:pPr/>
      <w:r>
        <w:rPr>
          <w:lang w:val="ne_NP" w:bidi="ne_NP"/>
        </w:rPr>
      </w:r>
      <w:r>
        <w:rPr>
          <w:lang w:val="ne_NP" w:bidi="ne_NP"/>
        </w:rPr>
        <w:t>"दृढ भएको छु। यो परमेश्वरले प्रतिज्ञा गर्नुभएको भूमि हो। "उनले दिनेछन्।"</w:t>
      </w:r>
    </w:p>
    <w:p>
      <w:pPr/>
      <w:r>
        <w:rPr>
          <w:lang w:val="ne_NP" w:bidi="ne_NP"/>
        </w:rPr>
      </w:r>
      <w:r>
        <w:rPr>
          <w:lang w:val="ne_NP" w:bidi="ne_NP"/>
        </w:rPr>
        <w:t>नाटकलाई जारी राख्नुहोस्।</w:t>
      </w:r>
    </w:p>
    <w:p>
      <w:pPr/>
      <w:r>
        <w:rPr>
          <w:lang w:val="ne_NP" w:bidi="ne_NP"/>
        </w:rPr>
      </w:r>
      <w:r>
        <w:rPr>
          <w:lang w:val="ne_NP" w:bidi="ne_NP"/>
        </w:rPr>
        <w:t>तेस्रो दृश्यमा, एप्रोन त्यहाँ ढोकामा अगुवाहरूसँग बसिरहेका छन्। एप्रोनले अब्राहामलाई सार्वजनिक रूपमा जवाफ दिन्छन् र भन्छन्, "कृपया, मेरो कुरा सुन्नुहोस्, म तपाईंलाई खेत र गुफा दिनेछु।" अब्राहाम, यहाँ मेरा मानिसहरूको अगाडि म यो तपाईंलाई दिन्छु। जानुहोस् र आफ्ना मृतकलाई गाड्नुहोस्।" अब्राहामले फेरि हित्तीहरूको अगाडि निहुरिएर दण्डवत् गरे र भने, "कृपया मेरो कुरा सुन्नुहोस्, म तपाईंबाट यो किन्नेछु। मलाई पूर्ण मूल्य तिर्न दिनुहोस्, ताकि म आफ्नो मृतकलाई त्यहाँ गाड्न सकूँ।" एप्रोनले अब्राहामलाई जवाफ दिए, "मेरो प्रभु, कृपया सुन्नुहोस्, त्यो जमिनको मूल्य ४०० चाँदीका सिक्का मात्र हो, हामीबीच त्यो के नै हो र?" आफ्नी पत्नीलाई त्यहाँ गाड्नुहोस्।"</w:t>
      </w:r>
    </w:p>
    <w:p>
      <w:pPr/>
      <w:r>
        <w:rPr>
          <w:lang w:val="ne_NP" w:bidi="ne_NP"/>
        </w:rPr>
      </w:r>
      <w:r>
        <w:rPr>
          <w:lang w:val="ne_NP" w:bidi="ne_NP"/>
        </w:rPr>
        <w:t>चौथो दृश्यमा, अब्राहाम एप्रोनको मूल्यमा सहमत हुन्छन् र हित्तीहरूको उपस्थितिमा भुक्तानीका लागि ४०० चाँदीका सिक्का गन्छन्</w:t>
      </w:r>
    </w:p>
    <w:p>
      <w:pPr/>
      <w:r>
        <w:rPr>
          <w:lang w:val="ne_NP" w:bidi="ne_NP"/>
        </w:rPr>
      </w:r>
      <w:r>
        <w:rPr>
          <w:lang w:val="ne_NP" w:bidi="ne_NP"/>
        </w:rPr>
        <w:t>नाटक रोक्नुहोस्।</w:t>
      </w:r>
    </w:p>
    <w:p>
      <w:pPr/>
      <w:r>
        <w:rPr>
          <w:lang w:val="ne_NP" w:bidi="ne_NP"/>
        </w:rPr>
      </w:r>
      <w:r>
        <w:rPr>
          <w:lang w:val="ne_NP" w:bidi="ne_NP"/>
        </w:rPr>
        <w:t>अब्राहाम, तपाईंलाई अहिले कस्तो महसुस भइरहेको छ? तपाईंले यस्ता कुराहरू सुन्न सक्नुहुन्छ,</w:t>
      </w:r>
    </w:p>
    <w:p>
      <w:pPr>
        <w:pStyle w:val="ListBullet"/>
        <w:spacing w:line="240" w:lineRule="auto"/>
        <w:ind w:left="720"/>
      </w:pPr>
      <w:r>
        <w:rPr>
          <w:lang w:val="ne_NP" w:bidi="ne_NP"/>
        </w:rPr>
      </w:r>
      <w:r>
        <w:rPr>
          <w:lang w:val="ne_NP" w:bidi="ne_NP"/>
        </w:rPr>
        <w:t>"ढुक्क भए, खुसी छु।"</w:t>
      </w:r>
    </w:p>
    <w:p>
      <w:pPr>
        <w:pStyle w:val="ListBullet"/>
        <w:spacing w:line="240" w:lineRule="auto"/>
        <w:ind w:left="720"/>
      </w:pPr>
      <w:r>
        <w:rPr>
          <w:lang w:val="ne_NP" w:bidi="ne_NP"/>
        </w:rPr>
      </w:r>
      <w:r>
        <w:rPr>
          <w:lang w:val="ne_NP" w:bidi="ne_NP"/>
        </w:rPr>
        <w:t>"दुःखद। यो हाम्रो पारिवारिक चिहानको जमिन हो। मेरो परिवारले मलाई एक दिन यहाँ गाड्नेछ।"</w:t>
      </w:r>
    </w:p>
    <w:p>
      <w:pPr>
        <w:pStyle w:val="ListBullet"/>
        <w:spacing w:line="240" w:lineRule="auto"/>
        <w:ind w:left="720"/>
      </w:pPr>
      <w:r>
        <w:rPr>
          <w:lang w:val="ne_NP" w:bidi="ne_NP"/>
        </w:rPr>
      </w:r>
      <w:r>
        <w:rPr>
          <w:lang w:val="ne_NP" w:bidi="ne_NP"/>
        </w:rPr>
        <w:t>"धन्यवाद। परमप्रभुले दिनुभयो।"</w:t>
      </w:r>
    </w:p>
    <w:p>
      <w:pPr/>
      <w:r>
        <w:rPr>
          <w:lang w:val="ne_NP" w:bidi="ne_NP"/>
        </w:rPr>
      </w:r>
      <w:r>
        <w:rPr>
          <w:lang w:val="ne_NP" w:bidi="ne_NP"/>
        </w:rPr>
        <w:t>एप्रोनलाई सोध्नुहोस्, तपाईंलाई कस्तो महसुस भइरहेको छ? तपाईंले यसो केही सुन्न सक्नुहुन्छ,</w:t>
      </w:r>
    </w:p>
    <w:p>
      <w:pPr>
        <w:pStyle w:val="ListBullet"/>
        <w:spacing w:line="240" w:lineRule="auto"/>
        <w:ind w:left="720"/>
      </w:pPr>
      <w:r>
        <w:rPr>
          <w:lang w:val="ne_NP" w:bidi="ne_NP"/>
        </w:rPr>
      </w:r>
      <w:r>
        <w:rPr>
          <w:lang w:val="ne_NP" w:bidi="ne_NP"/>
        </w:rPr>
        <w:t>"खुसी छु! मैले अब्राहामले त्यो पूरै मूल्य तिर्नेछन् भन्ने अपेक्षा गरेको थिइनँ!"</w:t>
      </w:r>
    </w:p>
    <w:p>
      <w:pPr>
        <w:pStyle w:val="ListBullet"/>
        <w:spacing w:line="240" w:lineRule="auto"/>
        <w:ind w:left="720"/>
      </w:pPr>
      <w:r>
        <w:rPr>
          <w:lang w:val="ne_NP" w:bidi="ne_NP"/>
        </w:rPr>
      </w:r>
      <w:r>
        <w:rPr>
          <w:lang w:val="ne_NP" w:bidi="ne_NP"/>
        </w:rPr>
        <w:t>"खिन्न भएको छु।" के अब्राहामबाट यति धेरै लिनु सही थियो?"</w:t>
      </w:r>
    </w:p>
    <w:p>
      <w:pPr/>
      <w:r>
        <w:rPr>
          <w:lang w:val="ne_NP" w:bidi="ne_NP"/>
        </w:rPr>
      </w:r>
      <w:r>
        <w:rPr>
          <w:lang w:val="ne_NP" w:bidi="ne_NP"/>
        </w:rPr>
        <w:t>नाटकलाई जारी राख्नुहोस्।</w:t>
      </w:r>
    </w:p>
    <w:p>
      <w:pPr/>
      <w:r>
        <w:rPr>
          <w:lang w:val="ne_NP" w:bidi="ne_NP"/>
        </w:rPr>
      </w:r>
      <w:r>
        <w:rPr>
          <w:lang w:val="ne_NP" w:bidi="ne_NP"/>
        </w:rPr>
        <w:t>पाँचौँ दृश्यमा, अब्राहामले मम्रे नजिकैको मकपेलामा एप्रोनको स्वामित्वमा भएको जग्गाको टुक्रा किने, जसलाई अहिले हेब्रोन भनिन्छ। यसमा खेत, त्यसमा भएको गुफा र वरिपरिका सबै रूखहरू समावेश थिए। एप्रोनले सहरको ढोकामा रहेका हित्ती अगुवाहरूको उपस्थितिमा अब्राहामलाई स्थायी सम्पत्तिको रूपमा जमिनको स्वामित्व दिन्छ। अब्राहामले आफ्नी पत्नी सारालाई त्यहाँको गुफामा गाडे। हित्तीहरूले त्यो खेत र गुफाको स्वामित्व हित्तीहरूबाट अब्राहामलाई स्थायी दफन स्थलको रूपमा प्रयोग गर्नका लागि हस्तान्तरण गरे।</w:t>
      </w:r>
    </w:p>
    <w:p>
      <w:pPr/>
      <w:r>
        <w:rPr>
          <w:lang w:val="ne_NP" w:bidi="ne_NP"/>
        </w:rPr>
      </w:r>
      <w:r>
        <w:rPr>
          <w:lang w:val="ne_NP" w:bidi="ne_NP"/>
        </w:rPr>
        <w:t>नाटक रोक्नुहोस्।</w:t>
      </w:r>
    </w:p>
    <w:p>
      <w:pPr/>
      <w:r>
        <w:rPr>
          <w:lang w:val="ne_NP" w:bidi="ne_NP"/>
        </w:rPr>
      </w:r>
      <w:r>
        <w:rPr>
          <w:lang w:val="ne_NP" w:bidi="ne_NP"/>
        </w:rPr>
        <w:t>अब्राहामलाई सोध्नुहोस्, तपाईंलाई अहिले कस्तो महसुस भइरहेको छ? तपाईंले यस्ता कुराहरू सुन्न सक्नुहुन्छ,</w:t>
      </w:r>
    </w:p>
    <w:p>
      <w:pPr>
        <w:pStyle w:val="ListBullet"/>
        <w:spacing w:line="240" w:lineRule="auto"/>
        <w:ind w:left="720"/>
      </w:pPr>
      <w:r>
        <w:rPr>
          <w:lang w:val="ne_NP" w:bidi="ne_NP"/>
        </w:rPr>
      </w:r>
      <w:r>
        <w:rPr>
          <w:lang w:val="ne_NP" w:bidi="ne_NP"/>
        </w:rPr>
        <w:t>"राहत दिए, खुसी छु। मैले आफ्नी पत्नीलाई सम्मान गरेको छु।"</w:t>
      </w:r>
    </w:p>
    <w:p>
      <w:pPr>
        <w:pStyle w:val="ListBullet"/>
        <w:spacing w:line="240" w:lineRule="auto"/>
        <w:ind w:left="720"/>
      </w:pPr>
      <w:r>
        <w:rPr>
          <w:lang w:val="ne_NP" w:bidi="ne_NP"/>
        </w:rPr>
      </w:r>
      <w:r>
        <w:rPr>
          <w:lang w:val="ne_NP" w:bidi="ne_NP"/>
        </w:rPr>
        <w:t>"खुसी छु कि अब मसँग कनानमा जमीन छ।"</w:t>
      </w:r>
    </w:p>
    <w:p>
      <w:pPr>
        <w:pStyle w:val="ListBullet"/>
        <w:spacing w:line="240" w:lineRule="auto"/>
        <w:ind w:left="720"/>
      </w:pPr>
      <w:r>
        <w:rPr>
          <w:lang w:val="ne_NP" w:bidi="ne_NP"/>
        </w:rPr>
      </w:r>
      <w:r>
        <w:rPr>
          <w:lang w:val="ne_NP" w:bidi="ne_NP"/>
        </w:rPr>
        <w:t>"दुःखको कुरा, मेरी पत्नी मरेकी छिन्।"</w:t>
      </w:r>
    </w:p>
    <w:p>
      <w:pPr/>
      <w:r>
        <w:rPr>
          <w:lang w:val="ne_NP" w:bidi="ne_NP"/>
        </w:rPr>
      </w:r>
      <w:r>
        <w:rPr>
          <w:lang w:val="ne_NP" w:bidi="ne_NP"/>
        </w:rPr>
        <w:t>हित्तीहरूलाई सोध्नुहोस्, तपाईंलाई कस्तो महसुस भइरहेको छ? तपाईंले यसो केही सुन्न सक्नुहुन्छ,</w:t>
      </w:r>
    </w:p>
    <w:p>
      <w:pPr>
        <w:pStyle w:val="ListBullet"/>
        <w:spacing w:line="240" w:lineRule="auto"/>
        <w:ind w:left="720"/>
      </w:pPr>
      <w:r>
        <w:rPr>
          <w:lang w:val="ne_NP" w:bidi="ne_NP"/>
        </w:rPr>
      </w:r>
      <w:r>
        <w:rPr>
          <w:lang w:val="ne_NP" w:bidi="ne_NP"/>
        </w:rPr>
        <w:t>"धनी विदेशीबाट पैसा बनाएकोमा खुसी छु।"</w:t>
      </w:r>
    </w:p>
    <w:p>
      <w:pPr>
        <w:pStyle w:val="ListBullet"/>
        <w:spacing w:line="240" w:lineRule="auto"/>
        <w:ind w:left="720"/>
      </w:pPr>
      <w:r>
        <w:rPr>
          <w:lang w:val="ne_NP" w:bidi="ne_NP"/>
        </w:rPr>
      </w:r>
      <w:r>
        <w:rPr>
          <w:lang w:val="ne_NP" w:bidi="ne_NP"/>
        </w:rPr>
        <w:t>"अब्राहाम हाम्रो बीचमा स्थायी रूपमा बसोबास गर्ने कुरा मलाई खासै मन परेको छैन, तर हामी केही गर्न सक्दैनौं।" उनले कानूनी रूपमा सबै कुरा साक्षीहरूको अगाडि गरे।"</w:t>
      </w:r>
      <w:r>
        <w:rPr>
          <w:lang w:val="ne_NP" w:bidi="ne_NP"/>
        </w:rPr>
      </w:r>
    </w:p>
    <w:p>
      <w:pPr>
        <w:pStyle w:val="Heading3"/>
      </w:pPr>
      <w:r>
        <w:rPr>
          <w:lang w:val="ne_NP" w:bidi="ne_NP"/>
        </w:rPr>
        <w:t>Step 5</w:t>
      </w:r>
    </w:p>
    <w:p>
      <w:pPr/>
      <w:r>
        <w:rPr>
          <w:lang w:val="ne_NP" w:bidi="ne_NP"/>
        </w:rPr>
      </w:r>
      <w:r>
        <w:rPr>
          <w:lang w:val="ne_NP" w:bidi="ne_NP"/>
        </w:rPr>
        <w:t>संस्करणलाई सजिलोसँग बुझ्न पाठलाई एकपटक सुन्नुहोस्।</w:t>
      </w:r>
    </w:p>
    <w:p>
      <w:pPr/>
      <w:r>
        <w:rPr>
          <w:lang w:val="ne_NP" w:bidi="ne_NP"/>
        </w:rPr>
      </w:r>
      <w:r>
        <w:rPr>
          <w:lang w:val="ne_NP" w:bidi="ne_NP"/>
        </w:rPr>
        <w:t xml:space="preserve">अडियो रोक्‍नुहोस्। </w:t>
      </w:r>
    </w:p>
    <w:p>
      <w:pPr/>
      <w:r>
        <w:rPr>
          <w:lang w:val="ne_NP" w:bidi="ne_NP"/>
        </w:rPr>
      </w:r>
      <w:r>
        <w:rPr>
          <w:lang w:val="ne_NP" w:bidi="ne_NP"/>
        </w:rPr>
        <w:t xml:space="preserve">अब्राहामकी पत्नी सारा एक सय सत्ताइस वर्षसम्म बाँचिन्। साराको मृत्यु किर्यत-अर्बामा भएको थियो, जसलाई अहिले मानिसहरूले </w:t>
      </w:r>
      <w:r>
        <w:rPr>
          <w:b/>
          <w:lang w:val="ne_NP" w:bidi="ne_NP"/>
        </w:rPr>
        <w:t>हेब्रोन</w:t>
      </w:r>
      <w:r>
        <w:rPr>
          <w:lang w:val="ne_NP" w:bidi="ne_NP"/>
        </w:rPr>
        <w:t xml:space="preserve"> भन्छन्। तपाईंले हेब्रोनको लागि पहिले प्रयोग गर्नुभएको शब्द नै प्रयोग गर्नुहोस्, र थप जानकारीको लागि मुख्य शब्दावलीमा </w:t>
      </w:r>
      <w:r>
        <w:rPr>
          <w:b/>
          <w:lang w:val="ne_NP" w:bidi="ne_NP"/>
        </w:rPr>
        <w:t>हेब्रोन</w:t>
      </w:r>
      <w:r>
        <w:rPr>
          <w:lang w:val="ne_NP" w:bidi="ne_NP"/>
        </w:rPr>
        <w:t xml:space="preserve"> हेर्नुहोस्। त्यहाँ अब्राहामले साराका लागि </w:t>
      </w:r>
      <w:r>
        <w:rPr>
          <w:b/>
          <w:lang w:val="ne_NP" w:bidi="ne_NP"/>
        </w:rPr>
        <w:t>विलाप गरे र रोए</w:t>
      </w:r>
      <w:r>
        <w:rPr>
          <w:lang w:val="ne_NP" w:bidi="ne_NP"/>
        </w:rPr>
        <w:t>। परिवारको कुनै सदस्यको मृत्यु हुँदा उनीहरू दुःखी भएको देखाउन मानिसहरू विलाप गर्छन्। मानिसहरू धुरुधुरु रुन सक्छन्, वा धेरै ठूलो स्वरले रुन सक्छन्। आफ्नी पत्नी साराको मृत्यु भएकोले अब्राहाम रोए। अब्राहाम साराको मृत शरीरको छेउमा रहेका थिए।</w:t>
      </w:r>
    </w:p>
    <w:p>
      <w:pPr/>
      <w:r>
        <w:rPr>
          <w:lang w:val="ne_NP" w:bidi="ne_NP"/>
        </w:rPr>
      </w:r>
      <w:r>
        <w:rPr>
          <w:lang w:val="ne_NP" w:bidi="ne_NP"/>
        </w:rPr>
        <w:t xml:space="preserve">अब्राहाम साराको लासको छेउबाट उठेर सहरको </w:t>
      </w:r>
      <w:r>
        <w:rPr>
          <w:b/>
          <w:lang w:val="ne_NP" w:bidi="ne_NP"/>
        </w:rPr>
        <w:t>ढोकामा</w:t>
      </w:r>
      <w:r>
        <w:rPr>
          <w:lang w:val="ne_NP" w:bidi="ne_NP"/>
        </w:rPr>
        <w:t xml:space="preserve"> बसिरहेका </w:t>
      </w:r>
      <w:r>
        <w:rPr>
          <w:b/>
          <w:lang w:val="ne_NP" w:bidi="ne_NP"/>
        </w:rPr>
        <w:t>हित्ती</w:t>
      </w:r>
      <w:r>
        <w:rPr>
          <w:lang w:val="ne_NP" w:bidi="ne_NP"/>
        </w:rPr>
        <w:t xml:space="preserve"> अगुवाहरूसँग कुरा गर्न गए। हित्तीहरू अब्राहाम भन्दा अघि कनानमा बसोबास गर्थे। सहरको ढोका त्यो ठाउँ हो जहाँ अगुवाहरू वा समुदायका नेताहरू व्यापार सञ्चालन गर्न, समाचारको आदानप्रदान गर्न र बजारका वस्तुहरू किन्न र बेच्न बस्थे। अब्राहामले ठूला-बडाहरूलाई भने, "म तपाईंहरूको देशमा एक </w:t>
      </w:r>
      <w:r>
        <w:rPr>
          <w:b/>
          <w:lang w:val="ne_NP" w:bidi="ne_NP"/>
        </w:rPr>
        <w:t>परदेशी र प्रवासी</w:t>
      </w:r>
      <w:r>
        <w:rPr>
          <w:lang w:val="ne_NP" w:bidi="ne_NP"/>
        </w:rPr>
        <w:t xml:space="preserve"> हुँ।" परदेशी भनेको आफू बसोबास गर्ने देश बाहेक अर्को देशमा जन्मिएको व्यक्ति हो। अल्पकालीन प्रवासी भनेको आफ्नो जन्मभूमि भन्दा फरक देशमा अस्थायी बसोबास गर्ने व्यक्ति हो, र उनीहरू एक देशबाट अर्को देशमा बसाइँ सर्न सक्छन्।</w:t>
      </w:r>
    </w:p>
    <w:p>
      <w:pPr/>
      <w:r>
        <w:rPr>
          <w:lang w:val="ne_NP" w:bidi="ne_NP"/>
        </w:rPr>
      </w:r>
      <w:r>
        <w:rPr>
          <w:lang w:val="ne_NP" w:bidi="ne_NP"/>
        </w:rPr>
        <w:t xml:space="preserve">यहाँ रोक्नुहोस् र अपरिचित र परदेशी व्यक्तिका लागि कुन शब्द वा वाक्यांश प्रयोग गर्नुहुनेछ भन्ने बारेमा समूहमा छलफल गर्नुहोस्। थप जानकारीको लागि मुख्य शब्दावलीमा </w:t>
      </w:r>
      <w:r>
        <w:rPr>
          <w:b/>
          <w:lang w:val="ne_NP" w:bidi="ne_NP"/>
        </w:rPr>
        <w:t>परदेशी</w:t>
      </w:r>
      <w:r>
        <w:rPr>
          <w:lang w:val="ne_NP" w:bidi="ne_NP"/>
        </w:rPr>
        <w:t xml:space="preserve"> शब्द हेर्नुहोस्। अडियो रोक्‍नुहोस्। </w:t>
      </w:r>
    </w:p>
    <w:p>
      <w:pPr/>
      <w:r>
        <w:rPr>
          <w:lang w:val="ne_NP" w:bidi="ne_NP"/>
        </w:rPr>
      </w:r>
      <w:r>
        <w:rPr>
          <w:lang w:val="ne_NP" w:bidi="ne_NP"/>
        </w:rPr>
        <w:t xml:space="preserve">त्यसपछि अब्राहामले सोधे, "मेरी पत्नीको </w:t>
      </w:r>
      <w:r>
        <w:rPr>
          <w:b/>
          <w:lang w:val="ne_NP" w:bidi="ne_NP"/>
        </w:rPr>
        <w:t>दफन गर्ने ठाउँ</w:t>
      </w:r>
      <w:r>
        <w:rPr>
          <w:lang w:val="ne_NP" w:bidi="ne_NP"/>
        </w:rPr>
        <w:t>का लागि मलाई सम्पत्ति बेच्नुहोस्।" यो शरीर गाड्ने ठाउँका लागि सामान्य वाक्यांश हो। त्यस समयमा, दफन गर्ने ठाउँ एउटा गुफा वा चट्टान हुन्थ्यो, जसमा मानिसहरूले गुफा खोपेर मृत शरीर भित्र राख्न सक्थे। त्यसपछि तिनीहरूले चोर वा जंगली पशुहरूलाई रोक्न ढोकाको अगाडि एउटा ठूलो ढुङ्गा गुड्काउँथे। शरीर स्वाभाविक रूपमा कुहिएपछि, परिवारले हड्डीहरू जम्मा गर्थ्यो र तिनीहरूलाई ढुङ्गाको सानो भाँडोमा भण्डारण गर्थ्यो।</w:t>
      </w:r>
    </w:p>
    <w:p>
      <w:pPr/>
      <w:r>
        <w:rPr>
          <w:lang w:val="ne_NP" w:bidi="ne_NP"/>
        </w:rPr>
      </w:r>
      <w:r>
        <w:rPr>
          <w:lang w:val="ne_NP" w:bidi="ne_NP"/>
        </w:rPr>
        <w:t xml:space="preserve">यहाँ रोक्नुहोस् र चिहान वा गाड्ने ठाउँका लागि कुन शब्द वा वाक्यांश प्रयोग गर्ने भन्ने बारेमा समूहमा छलफल गर्नुहोस्। मानिसहरूले शवहरू गाड्ने गरेका ठाउँहरूका प्रकारका बारेमा थप जानकारीका लागि मुख्य शब्दावलीमा </w:t>
      </w:r>
      <w:r>
        <w:rPr>
          <w:b/>
          <w:lang w:val="ne_NP" w:bidi="ne_NP"/>
        </w:rPr>
        <w:t>चिहान</w:t>
      </w:r>
      <w:r>
        <w:rPr>
          <w:lang w:val="ne_NP" w:bidi="ne_NP"/>
        </w:rPr>
        <w:t xml:space="preserve"> हेर्नुहोस्। अडियो रोक्‍नुहोस्। </w:t>
      </w:r>
    </w:p>
    <w:p>
      <w:pPr/>
      <w:r>
        <w:rPr>
          <w:lang w:val="ne_NP" w:bidi="ne_NP"/>
        </w:rPr>
      </w:r>
      <w:r>
        <w:rPr>
          <w:lang w:val="ne_NP" w:bidi="ne_NP"/>
        </w:rPr>
        <w:t>हित्तीहरूले अब्राहामलाई जवाफ दिए, "</w:t>
      </w:r>
      <w:r>
        <w:rPr>
          <w:b/>
          <w:lang w:val="ne_NP" w:bidi="ne_NP"/>
        </w:rPr>
        <w:t>प्रभु,</w:t>
      </w:r>
      <w:r>
        <w:rPr>
          <w:lang w:val="ne_NP" w:bidi="ne_NP"/>
        </w:rPr>
        <w:t xml:space="preserve"> वा मालिक, तपाईं हामीबीच सम्मानित </w:t>
      </w:r>
      <w:r>
        <w:rPr>
          <w:b/>
          <w:lang w:val="ne_NP" w:bidi="ne_NP"/>
        </w:rPr>
        <w:t>राजकुमार</w:t>
      </w:r>
      <w:r>
        <w:rPr>
          <w:lang w:val="ne_NP" w:bidi="ne_NP"/>
        </w:rPr>
        <w:t xml:space="preserve"> वा महत्त्वपूर्ण व्यक्ति हुनुहुन्छ।" हित्तीहरूले बुझे, अब्राहाम एउटा साधारण विदेशी थिएनन् तर परमेश्वरबाट आशिष् पाएका व्यक्ति थिए। तपाईंले पहिले जस्तै प्रभुका लागि त्यही शब्द वा वाक्यांश प्रयोग गर्नुभएको हो, जब यसको अर्थ मालिक हो। प्रभुको बारेमा थप जानकारीको लागि, मुख्य शब्दावलीमा प्रभु हेर्नुहोस्।</w:t>
      </w:r>
    </w:p>
    <w:p>
      <w:pPr/>
      <w:r>
        <w:rPr>
          <w:lang w:val="ne_NP" w:bidi="ne_NP"/>
        </w:rPr>
      </w:r>
      <w:r>
        <w:rPr>
          <w:lang w:val="ne_NP" w:bidi="ne_NP"/>
        </w:rPr>
        <w:t xml:space="preserve">यहाँ रोक्नुहोस् र समूहमा राजकुमार वा महत्त्वपूर्ण व्यक्तिका लागि कुन शब्द वा वाक्यांश प्रयोग गर्नुहुनेछ भन्ने बारेमा छलफल गर्नुहोस्। अडियो रोक्‍नुहोस्। </w:t>
      </w:r>
    </w:p>
    <w:p>
      <w:pPr/>
      <w:r>
        <w:rPr>
          <w:lang w:val="ne_NP" w:bidi="ne_NP"/>
        </w:rPr>
      </w:r>
      <w:r>
        <w:rPr>
          <w:lang w:val="ne_NP" w:bidi="ne_NP"/>
        </w:rPr>
        <w:t xml:space="preserve">अब्राहामले भने, "तपाईंहरू मलाई मद्दत गर्न इच्छुक हुनुभएकोले, कृपया जोहारका छोरा एप्रोनलाई उनको खेतको पुछारमा रहेको मकपेलाको गुफा मलाई </w:t>
      </w:r>
      <w:r>
        <w:rPr>
          <w:b/>
          <w:lang w:val="ne_NP" w:bidi="ne_NP"/>
        </w:rPr>
        <w:t>किन्न</w:t>
      </w:r>
      <w:r>
        <w:rPr>
          <w:lang w:val="ne_NP" w:bidi="ne_NP"/>
        </w:rPr>
        <w:t xml:space="preserve"> दिनुहोस् भनी आग्रह गरिदिनुहोस्।" केही अनुवादहरूमा "किन्नु" को सट्टा "दिनु" भन्न सकिन्छ, जसको अर्थ "मूल्यमा दिनु" वा "बेच्नु" भन्ने हुन्छ।</w:t>
      </w:r>
    </w:p>
    <w:p>
      <w:pPr/>
      <w:r>
        <w:rPr>
          <w:lang w:val="ne_NP" w:bidi="ne_NP"/>
        </w:rPr>
      </w:r>
      <w:r>
        <w:rPr>
          <w:lang w:val="ne_NP" w:bidi="ne_NP"/>
        </w:rPr>
        <w:t xml:space="preserve">अब्राहामले एप्रोनको जग्गाको लागि उनलाई ४०० चाँदीका टुक्रा, वा ४०० </w:t>
      </w:r>
      <w:r>
        <w:rPr>
          <w:b/>
          <w:lang w:val="ne_NP" w:bidi="ne_NP"/>
        </w:rPr>
        <w:t>शेकेल</w:t>
      </w:r>
      <w:r>
        <w:rPr>
          <w:lang w:val="ne_NP" w:bidi="ne_NP"/>
        </w:rPr>
        <w:t xml:space="preserve"> दिए। शेकेल सामान्यतया चाँदीका टुक्राहरू तौलनका लागि प्रयोग हुने नापको एउटा एकाइ हो। तपाईंले पहिले प्रयोग गर्नुभएको शेकेलका लागि त्यही शब्द वा वाक्यांश प्रयोग गर्नुहोस्, र थप जानकारीको लागि मुख्य शब्दावलीमा शेकेल हेर्नुहोस्।</w:t>
      </w:r>
    </w:p>
    <w:p>
      <w:pPr/>
      <w:r>
        <w:rPr>
          <w:lang w:val="ne_NP" w:bidi="ne_NP"/>
        </w:rPr>
      </w:r>
      <w:r>
        <w:rPr>
          <w:lang w:val="ne_NP" w:bidi="ne_NP"/>
        </w:rPr>
        <w:t>एप्रोनले अब्राहामलाई जमिनको स्वामित्व दिए। अब्राहामले पूरै मूल्य तिर्ने प्रस्ताव गरे।</w:t>
      </w:r>
      <w:r>
        <w:rPr>
          <w:lang w:val="ne_NP" w:bidi="ne_NP"/>
        </w:rPr>
      </w:r>
    </w:p>
    <w:p>
      <w:pPr>
        <w:pStyle w:val="Heading3"/>
      </w:pPr>
      <w:r>
        <w:rPr>
          <w:lang w:val="ne_NP" w:bidi="ne_NP"/>
        </w:rPr>
        <w:t>Step 6</w:t>
      </w:r>
    </w:p>
    <w:p>
      <w:pPr/>
      <w:r>
        <w:rPr>
          <w:lang w:val="ne_NP" w:bidi="ne_NP"/>
        </w:rPr>
      </w:r>
      <w:r>
        <w:rPr>
          <w:lang w:val="ne_NP" w:bidi="ne_NP"/>
        </w:rPr>
        <w:t>अनुवादलाई सजिलोसँग बुझ्न यस खण्डको श्रव्य संस्करण सुन्‍नुहोस्।</w:t>
      </w:r>
    </w:p>
    <w:p>
      <w:pPr/>
      <w:r>
        <w:rPr>
          <w:lang w:val="ne_NP" w:bidi="ne_NP"/>
        </w:rPr>
      </w:r>
      <w:r>
        <w:rPr>
          <w:lang w:val="ne_NP" w:bidi="ne_NP"/>
        </w:rPr>
        <w:t>यस सत्रमा, एउटा समूहको रूपमा तपाईंको आफ्नै भाषामा खण्डलाई पुन: भन्न लगाउनुहोस्।</w:t>
      </w:r>
    </w:p>
    <w:p>
      <w:pPr/>
      <w:r>
        <w:rPr>
          <w:lang w:val="ne_NP" w:bidi="ne_NP"/>
        </w:rPr>
      </w:r>
      <w:r>
        <w:rPr>
          <w:lang w:val="ne_NP" w:bidi="ne_NP"/>
        </w:rPr>
        <w:t>पहिला, सम्पूर्ण समूहले खण्डलाई तपाईंको आफ्नै भाषामा बताउन अभ्यास गर्नुपर्छ। तपाईंले अघिल्लो चरणहरूमा निर्णय गर्नुभएको कुराहरू जस्तै कालक्रम, शब्दहरू, वाक्यांशहरू, भावनाहरू, वा तपाईंले छलफल गर्नुभएको अन्य कुराहरू यसमा समावेश गर्नलाई सम्झनुहोस्।</w:t>
      </w:r>
    </w:p>
    <w:p>
      <w:pPr/>
      <w:r>
        <w:rPr>
          <w:lang w:val="ne_NP" w:bidi="ne_NP"/>
        </w:rPr>
      </w:r>
      <w:r>
        <w:rPr>
          <w:lang w:val="ne_NP" w:bidi="ne_NP"/>
        </w:rPr>
        <w:t xml:space="preserve">एउटा समूहको सदस्यले खण्डका केही वाक्यहरू भन्नुपर्छ र रोकिनु पर्छ। समूहको अर्को सदस्यले खण्डको अर्को भाग भन्नु पर्छ र रोकिनु पर्छ। समूहले सम्पूर्ण खण्डलाई पुन: नभन्दासम्म यो गर्नुहोस्। यस चरणमा समूहका सदस्यहरूले एक अर्कालाई सच्याउन सक्छन्। अडियो रोक्‍नुहोस्। </w:t>
      </w:r>
    </w:p>
    <w:p>
      <w:pPr/>
      <w:r>
        <w:rPr>
          <w:lang w:val="ne_NP" w:bidi="ne_NP"/>
        </w:rPr>
      </w:r>
      <w:r>
        <w:rPr>
          <w:lang w:val="ne_NP" w:bidi="ne_NP"/>
        </w:rPr>
        <w:t xml:space="preserve">अर्को पटक, समूहको प्रत्येक सदस्यले कम्तिमा पनि एकचोटि सम्पूर्ण खण्डलाई नरोकी भन्नुपर्छ। समूहको सदस्यले खण्डलाई सम्झन मद्दत गर्न कुनैपनि वस्तुहरू, चालहरू, वा तिनीहरूको स्टोरीबोर्ड प्रयोग गर्न सक्छन्। अडियो रोक्‍नुहोस्। </w:t>
      </w:r>
    </w:p>
    <w:p>
      <w:pPr/>
      <w:r>
        <w:rPr>
          <w:lang w:val="ne_NP" w:bidi="ne_NP"/>
        </w:rPr>
      </w:r>
      <w:r>
        <w:rPr>
          <w:lang w:val="ne_NP" w:bidi="ne_NP"/>
        </w:rPr>
        <w:t xml:space="preserve">त्यसपछि, तपाईंलाई सबैभन्दा बढी मनपरेको खण्डको संस्करण कस्को हो समूहले निर्णय गर्न सक्छ। तपाईंलाई समूहको एउटा सदस्यले एउटा दृश्य बताएको तरिका मनपर्यो तर तपाईंलाई अर्को दृश्य अर्कै समुहको सदस्यले बताएको तरिका मनपर्यो भनेर तपाईहरू आफै निर्णय गर्न सक्नु हुन्छ। अडियो रोक्‍नुहोस्। </w:t>
      </w:r>
    </w:p>
    <w:p>
      <w:pPr/>
      <w:r>
        <w:rPr>
          <w:lang w:val="ne_NP" w:bidi="ne_NP"/>
        </w:rPr>
      </w:r>
      <w:r>
        <w:rPr>
          <w:lang w:val="ne_NP" w:bidi="ne_NP"/>
        </w:rPr>
        <w:t>अन्तमा, समूहले सबैजना सहमत हुने खण्डको अन्तिम संस्करणलाई सँगै राख्न सक्छन्। समूहको प्रत्येक सदस्यले यस खण्डको अन्तिम संस्करण सुनाउने अभ्यास गर्नुपर्छ।</w:t>
      </w:r>
      <w:r>
        <w:rPr>
          <w:lang w:val="ne_NP" w:bidi="ne_NP"/>
        </w:rPr>
      </w:r>
      <w:r>
        <w:rPr>
          <w:lang w:val="ne_NP" w:bidi="ne_NP"/>
        </w:rPr>
      </w:r>
    </w:p>
    <w:p>
      <w:pPr/>
      <w:r>
        <w:rPr>
          <w:lang w:val="ne_NP" w:bidi="ne_NP"/>
        </w:rPr>
      </w:r>
    </w:p>
    <w:p>
      <w:pPr>
        <w:pStyle w:val="Heading2"/>
      </w:pPr>
      <w:r>
        <w:rPr>
          <w:lang w:val="ne_NP" w:bidi="ne_NP"/>
        </w:rPr>
        <w:t>Genesis 24:1–14</w:t>
      </w:r>
      <w:r>
        <w:rPr>
          <w:lang w:val="ne_NP" w:bidi="ne_NP"/>
        </w:rPr>
      </w:r>
    </w:p>
    <w:p>
      <w:pPr>
        <w:pStyle w:val="Heading3"/>
      </w:pPr>
      <w:r>
        <w:rPr>
          <w:lang w:val="ne_NP" w:bidi="ne_NP"/>
        </w:rPr>
        <w:t>Step 1</w:t>
      </w:r>
    </w:p>
    <w:p>
      <w:pPr/>
      <w:r>
        <w:rPr>
          <w:lang w:val="ne_NP" w:bidi="ne_NP"/>
        </w:rPr>
      </w:r>
      <w:r>
        <w:rPr>
          <w:lang w:val="ne_NP" w:bidi="ne_NP"/>
        </w:rPr>
        <w:t>यस चरणमा, उत्पत्ति २४:१–१४ सुन्नुहोस् र यसलाई आफ्नो हृदयमा राख्नुहोस्।</w:t>
      </w:r>
    </w:p>
    <w:p>
      <w:pPr/>
      <w:r>
        <w:rPr>
          <w:lang w:val="ne_NP" w:bidi="ne_NP"/>
        </w:rPr>
      </w:r>
      <w:r>
        <w:rPr>
          <w:lang w:val="ne_NP" w:bidi="ne_NP"/>
        </w:rPr>
        <w:t>सम्भव भएमा तीन फरक अनुवादहरूमा उत्पत्ति २४:१–१४ को श्रव्य संस्करण तीन पटक सुन्नुहोस्।</w:t>
      </w:r>
    </w:p>
    <w:p>
      <w:pPr/>
      <w:r>
        <w:rPr>
          <w:lang w:val="ne_NP" w:bidi="ne_NP"/>
        </w:rPr>
      </w:r>
      <w:r>
        <w:rPr>
          <w:lang w:val="ne_NP" w:bidi="ne_NP"/>
        </w:rPr>
        <w:t xml:space="preserve">अडियो रोक्‍नुहोस्। </w:t>
      </w:r>
    </w:p>
    <w:p>
      <w:pPr/>
      <w:r>
        <w:rPr>
          <w:lang w:val="ne_NP" w:bidi="ne_NP"/>
        </w:rPr>
      </w:r>
      <w:r>
        <w:rPr>
          <w:lang w:val="ne_NP" w:bidi="ne_NP"/>
        </w:rPr>
        <w:t>अब, समूहको रूपमा, निम्न प्रश्नहरूमा छलफल गर्नुहोस्:</w:t>
      </w:r>
    </w:p>
    <w:p>
      <w:pPr>
        <w:pStyle w:val="ListBullet"/>
        <w:spacing w:line="240" w:lineRule="auto"/>
        <w:ind w:left="720"/>
      </w:pPr>
      <w:r>
        <w:rPr>
          <w:lang w:val="ne_NP" w:bidi="ne_NP"/>
        </w:rPr>
      </w:r>
      <w:r>
        <w:rPr>
          <w:lang w:val="ne_NP" w:bidi="ne_NP"/>
        </w:rPr>
        <w:t xml:space="preserve">यो खण्डमा तपाईंलाई के मन पर्‍यो? अडियो रोक्‍नुहोस्। </w:t>
      </w:r>
    </w:p>
    <w:p>
      <w:pPr>
        <w:pStyle w:val="ListBullet"/>
        <w:spacing w:line="240" w:lineRule="auto"/>
        <w:ind w:left="720"/>
      </w:pPr>
      <w:r>
        <w:rPr>
          <w:lang w:val="ne_NP" w:bidi="ne_NP"/>
        </w:rPr>
      </w:r>
      <w:r>
        <w:rPr>
          <w:lang w:val="ne_NP" w:bidi="ne_NP"/>
        </w:rPr>
        <w:t xml:space="preserve">यो खण्डमा तपाईलाई कुन कुरा मन परेन वा बुझ्‍नुभएन? अडियो रोक्‍नुहोस्। </w:t>
      </w:r>
    </w:p>
    <w:p>
      <w:pPr>
        <w:pStyle w:val="ListBullet"/>
        <w:spacing w:line="240" w:lineRule="auto"/>
        <w:ind w:left="720"/>
      </w:pPr>
      <w:r>
        <w:rPr>
          <w:lang w:val="ne_NP" w:bidi="ne_NP"/>
        </w:rPr>
      </w:r>
      <w:r>
        <w:rPr>
          <w:lang w:val="ne_NP" w:bidi="ne_NP"/>
        </w:rPr>
        <w:t xml:space="preserve">यो खण्डले हामीलाई परमेश्वरको बारेमा के बताउँछ? अडियो रोक्‍नुहोस्। </w:t>
      </w:r>
    </w:p>
    <w:p>
      <w:pPr>
        <w:pStyle w:val="ListBullet"/>
        <w:spacing w:line="240" w:lineRule="auto"/>
        <w:ind w:left="720"/>
      </w:pPr>
      <w:r>
        <w:rPr>
          <w:lang w:val="ne_NP" w:bidi="ne_NP"/>
        </w:rPr>
      </w:r>
      <w:r>
        <w:rPr>
          <w:lang w:val="ne_NP" w:bidi="ne_NP"/>
        </w:rPr>
        <w:t xml:space="preserve">यो खण्डले मानिसबारे हामीलाई के भन्दछ? अडियो रोक्‍नुहोस्। </w:t>
      </w:r>
    </w:p>
    <w:p>
      <w:pPr>
        <w:pStyle w:val="ListBullet"/>
        <w:spacing w:line="240" w:lineRule="auto"/>
        <w:ind w:left="720"/>
      </w:pPr>
      <w:r>
        <w:rPr>
          <w:lang w:val="ne_NP" w:bidi="ne_NP"/>
        </w:rPr>
      </w:r>
      <w:r>
        <w:rPr>
          <w:lang w:val="ne_NP" w:bidi="ne_NP"/>
        </w:rPr>
        <w:t xml:space="preserve">यो खण्डले कसरी हाम्रो दैनिक जीवनलाई प्रभाव पार्छ? अडियो रोक्‍नुहोस्। </w:t>
      </w:r>
    </w:p>
    <w:p>
      <w:pPr>
        <w:pStyle w:val="ListBullet"/>
        <w:spacing w:line="240" w:lineRule="auto"/>
        <w:ind w:left="720"/>
      </w:pPr>
      <w:r>
        <w:rPr>
          <w:lang w:val="ne_NP" w:bidi="ne_NP"/>
        </w:rPr>
      </w:r>
      <w:r>
        <w:rPr>
          <w:lang w:val="ne_NP" w:bidi="ne_NP"/>
        </w:rPr>
        <w:t xml:space="preserve">कसलाई यो खण्ड सुन्‍नु आवश्‍यक छ? </w:t>
      </w:r>
      <w:r>
        <w:rPr>
          <w:lang w:val="ne_NP" w:bidi="ne_NP"/>
        </w:rPr>
      </w:r>
    </w:p>
    <w:p>
      <w:pPr>
        <w:pStyle w:val="Heading3"/>
      </w:pPr>
      <w:r>
        <w:rPr>
          <w:lang w:val="ne_NP" w:bidi="ne_NP"/>
        </w:rPr>
        <w:t>Step 2</w:t>
      </w:r>
    </w:p>
    <w:p>
      <w:pPr/>
      <w:r>
        <w:rPr>
          <w:lang w:val="ne_NP" w:bidi="ne_NP"/>
        </w:rPr>
      </w:r>
      <w:r>
        <w:rPr>
          <w:lang w:val="ne_NP" w:bidi="ne_NP"/>
        </w:rPr>
        <w:t>पाठलाई बुझ्न-सजिलो संस्करणमा एकपटक सुन्नुहोस्।</w:t>
      </w:r>
    </w:p>
    <w:p>
      <w:pPr/>
      <w:r>
        <w:rPr>
          <w:lang w:val="ne_NP" w:bidi="ne_NP"/>
        </w:rPr>
      </w:r>
      <w:r>
        <w:rPr>
          <w:lang w:val="ne_NP" w:bidi="ne_NP"/>
        </w:rPr>
        <w:t xml:space="preserve">अडियो रोक्‍नुहोस्। </w:t>
      </w:r>
    </w:p>
    <w:p>
      <w:pPr/>
      <w:r>
        <w:rPr>
          <w:lang w:val="ne_NP" w:bidi="ne_NP"/>
        </w:rPr>
      </w:r>
      <w:r>
        <w:rPr>
          <w:lang w:val="ne_NP" w:bidi="ne_NP"/>
        </w:rPr>
        <w:t>अन्तिम कथामा, अब्राहामकी पत्नी साराको मृत्यु भयो। अब्राहामले साराको शरीर गाड्नका लागि आफ्नो मातृभूमिमा फर्काएर लगेनन्। अब्राहामले साराको शरीर ओडारमा गाड्नका लागि हेब्रोनमा जग्गा किने।</w:t>
      </w:r>
    </w:p>
    <w:p>
      <w:pPr/>
      <w:r>
        <w:rPr>
          <w:lang w:val="ne_NP" w:bidi="ne_NP"/>
        </w:rPr>
      </w:r>
      <w:r>
        <w:rPr>
          <w:lang w:val="ne_NP" w:bidi="ne_NP"/>
        </w:rPr>
        <w:t>अब्राहाम धेरै वृद्ध मानिस थिए। परमप्रभुले अब्राहामलाई सबै कुरामा आशिष् दिनुभयो। यस अध्यायमा आशिष् एउटा महत्त्वपूर्ण विषयवस्तु हो। आशिष् भन्नुको अर्थ "मद्दत गर्नु, भलो गर्नु, वा निगाह गर्नु" हो। परमेश्वरले अब्राहामलाई शारीरिक सुस्वास्थ्य र प्रशस्त धनसम्पत्ति दुवै दिएर आशिष् दिनुभएको थियो।</w:t>
      </w:r>
    </w:p>
    <w:p>
      <w:pPr/>
      <w:r>
        <w:rPr>
          <w:lang w:val="ne_NP" w:bidi="ne_NP"/>
        </w:rPr>
      </w:r>
      <w:r>
        <w:rPr>
          <w:lang w:val="ne_NP" w:bidi="ne_NP"/>
        </w:rPr>
        <w:t xml:space="preserve">यहाँ रोक्नुहोस् र निम्न प्रश्नमा छलफल गर्नुहोस्: परमेश्वरले अब्राहामलाई आशिष् दिनुभयो। तपाईंको संस्कृतिमा परमेश्वरले मानिसहरूलाई आशिष् दिँदा के हुन्छ? यी राम्रा कुराहरू परमेश्वरबाट हुन् भनेर तपाईंलाई कसरी थाहा हुन्छ? अडियो रोक्‍नुहोस्। </w:t>
      </w:r>
    </w:p>
    <w:p>
      <w:pPr/>
      <w:r>
        <w:rPr>
          <w:lang w:val="ne_NP" w:bidi="ne_NP"/>
        </w:rPr>
      </w:r>
      <w:r>
        <w:rPr>
          <w:lang w:val="ne_NP" w:bidi="ne_NP"/>
        </w:rPr>
        <w:t>अब्राहामले अब आफ्ना छोरा इसहाकको विवाह गर्ने बेला भयो भन्ने निश्चय गरे। कनानमा बसोबास गर्ने स्थानीय महिलाहरू इसहाकसँग विवाह गर्नका लागि ठीक थिएनन्। स्थानीय मानिसहरूले मूर्तिहरूको आराधना गर्थे। अब्राहाम आफ्ना सन्तानहरूले परमेश्वरको मात्र आराधना गरून् भन्ने चाहन्थे।</w:t>
      </w:r>
    </w:p>
    <w:p>
      <w:pPr/>
      <w:r>
        <w:rPr>
          <w:lang w:val="ne_NP" w:bidi="ne_NP"/>
        </w:rPr>
      </w:r>
      <w:r>
        <w:rPr>
          <w:lang w:val="ne_NP" w:bidi="ne_NP"/>
        </w:rPr>
        <w:t>अब्राहामले आफ्नो घरानाको सबैभन्दा जेठो र सबैभन्दा भरोसायोग्य मुख्य नोकरलाई अब्राहामका आफन्तहरूमध्येबाट इसहाकका लागि पत्नी खोज्न हारानस्थित अब्राहामको स्वदेशमा फर्केर जान आग्रह गरे। यो नोकर को हो भन्ने हामीलाई थाहा छैन। अब्राहामले नोकरलाई यहोवा परमेश्वरलाई साक्षी राखेर शपथ खान वा कडा प्रतिज्ञा गर्न लगाए। अब्राहामले याहवे परमेश्वरलाई "स्वर्ग र पृथ्वीका परमेश्वर" भनी सम्बोधन गरे। अब्राहामले दुइवटा फरक परमेश्वरहरूको बारेमा कुरा गरिरहेका छैनन्, स्वर्ग र पृथ्वी दुवैका एउटै परमेश्वर मात्र हुनुहुन्छ। अब्राहामले आफ्नो नोकरलाई अब्राहामको जाँघमुनि हात राखेर सो शपथ खान अनुरोध गरे। "अब्राहामको जाँघमुनि" भन्नु अब्राहामको जननांग क्षेत्रलाई बुझाउने एउटा विनम्र तरिका थियो। यस क्षेत्रमा नोकरले हात राख्नुले अब्राहामको परिवारका भावी पुस्ताहरूको प्रतिनिधित्व गर्थ्यो। यस शपथले नोकरमाथि भारी जिम्मेवारी थपियो। ती सेवकले इसहाककी पत्नी हुन एउटी स्त्रीलाई फर्काएर ल्याउने जिम्मेवारी स्वीकार गरे। यदि नोकरले शपथ भङ्ग गरेमा, परमेश्वरले नोकरलाई सजाय दिनुहुनुथियो। ती महिलाले आफूसँग जान अस्वीकार गर्लिन भन्ने कुरामा नोकर चिन्तित थियो। तर, यदि नोकरले भेटेकी महिला नोकरसँग जान इच्छुक भइनन् भने, अब्राहामले नोकरलाई शपथ पूरा गर्न असफल भएकोमा दण्ड दिनुहुने थिएन।</w:t>
      </w:r>
    </w:p>
    <w:p>
      <w:pPr/>
      <w:r>
        <w:rPr>
          <w:lang w:val="ne_NP" w:bidi="ne_NP"/>
        </w:rPr>
      </w:r>
      <w:r>
        <w:rPr>
          <w:lang w:val="ne_NP" w:bidi="ne_NP"/>
        </w:rPr>
        <w:t xml:space="preserve">रोक्नुहोस् र छलफल गर्नुहोस्: तपाईंको संस्कृतिमा मानिसहरूले कसरी गम्भीर शपथ लिन्छन् भन्ने बारेमा कुरा गर्नुहोस्। तिनीहरूले यी शपथ केका बारेमा खान्छन्? शपथ लिने कार्यमा को सहभागी हुन्छ? तपाईंको संस्कृतिमा पुरुषको जननाङ्गलाई बुझाउने विनम्र तरिका के हो? अडियो रोक्‍नुहोस्। </w:t>
      </w:r>
    </w:p>
    <w:p>
      <w:pPr/>
      <w:r>
        <w:rPr>
          <w:lang w:val="ne_NP" w:bidi="ne_NP"/>
        </w:rPr>
      </w:r>
      <w:r>
        <w:rPr>
          <w:lang w:val="ne_NP" w:bidi="ne_NP"/>
        </w:rPr>
        <w:t>यदि महिलाले नोकरसँग फर्किन इन्कार गरिन् भने इसहाक नोकरसँगै अब्राहामको मातृभूमि जान सक्छन् कि भनेर नोकरले समेत सोधे। अब्राहामले इसहाकलाई जान दिने कुरा अस्वीकार गरे। अब्राहामले जोड दिए कि "स्वर्गका परमेश्वर याहवेले अब्राहामका सन्तानहरूलाई यो भूमि दिने प्रतिज्ञा गर्नुभएको छ।" अब्राहाम अझै पनि एक मात्र परमेश्वर, अब्राहामले सेवा गरेका परमेश्वरको बारेमा कुरा गरिरहेका छन्। अब्राहामले नोकरलाई प्रतिज्ञा गरे कि परमेश्वरले सही महिला खोज्नका लागि नोकरको अघि परमेश्वरको स्वर्गदूत पठाउनुहुनेछ। परमेश्वरको स्वर्गदूतले परमेश्वर कस्तो हुनुहुन्छ भनेर देखाउँछ, तर स्वर्गदूत आफै परमेश्वर होइन। परमेश्वर यति पवित्र हुनुहुन्थ्यो कि कसैले पनि परमेश्वर आफैलाई देखेर जीवित रहन सक्दैनथ्यो। नोकरले परमेश्वरलाई देखेर जीवित रहन सक्ने थिएन।</w:t>
      </w:r>
    </w:p>
    <w:p>
      <w:pPr/>
      <w:r>
        <w:rPr>
          <w:lang w:val="ne_NP" w:bidi="ne_NP"/>
        </w:rPr>
      </w:r>
      <w:r>
        <w:rPr>
          <w:lang w:val="ne_NP" w:bidi="ne_NP"/>
        </w:rPr>
        <w:t>नोकरले शपथ खाएपछि, उसले १० वटा ऊँटहरूमा धेरै उपहारहरू लाद्यो। ऊँट एउटा धेरै ठूलो, बहुमूल्य भारी बोक्ने पशु हो जसले लामो दूरीसम्म धेरै तौल बोक्न सक्छ। ऊँटलाई यात्राको समयमा धेरै पानीको आवश्यकता पर्दैन।</w:t>
      </w:r>
    </w:p>
    <w:p>
      <w:pPr/>
      <w:r>
        <w:rPr>
          <w:lang w:val="ne_NP" w:bidi="ne_NP"/>
        </w:rPr>
      </w:r>
      <w:r>
        <w:rPr>
          <w:lang w:val="ne_NP" w:bidi="ne_NP"/>
        </w:rPr>
        <w:t xml:space="preserve">रोक्नुहोस् र एउटा उँटको तस्बिर र उँटको ताँतीको तस्बिर हेर्नुहोस्। अडियो रोक्‍नुहोस्। </w:t>
      </w:r>
    </w:p>
    <w:p>
      <w:pPr/>
      <w:r>
        <w:rPr>
          <w:lang w:val="ne_NP" w:bidi="ne_NP"/>
        </w:rPr>
      </w:r>
      <w:r>
        <w:rPr>
          <w:lang w:val="ne_NP" w:bidi="ne_NP"/>
        </w:rPr>
        <w:t>पछि कथामा हामीले सुन्छौं कि नोकर एक्लै यात्रा गरिरहेका थिएनन्, उनीसँग अन्य नोकरहरू पनि थिए। यदि नोकर एक्लै यात्रा गर्थ्यो भने १० ऊँटहरूलाई सम्हाल्न धेरै गाह्रो हुने थियो। यदि नोकर एक्लै यात्रा गर्थ्यो भने ऊ पनि चोरहरूका लागि सजिलो सिकार बन्ने थियो।</w:t>
      </w:r>
    </w:p>
    <w:p>
      <w:pPr/>
      <w:r>
        <w:rPr>
          <w:lang w:val="ne_NP" w:bidi="ne_NP"/>
        </w:rPr>
      </w:r>
      <w:r>
        <w:rPr>
          <w:lang w:val="ne_NP" w:bidi="ne_NP"/>
        </w:rPr>
        <w:t>नोकरले विवाहको व्यवस्था गर्नका लागि दुलहीको परिवारलाई ऊँट र उपहारहरू दिन्थ्यो। यी उपहारहरू 'रीत' का भाग हुन्। नोकरले महिलालाई दासी जस्तै किनिरहेको थिएन। जब कुनै परिवारले विवाहको व्यवस्था गर्छ, बेहुलाको परिवारले रीत बुझाउनुपर्छ भने दुलहीको परिवारले दाइजो प्रदान गर्दछ। दुलहीको परिवारले विवाह गर्दा दम्पतीलाई दाइजोको रुपमा पैसा, उपहार वा सम्पत्ति दिन्छ।</w:t>
      </w:r>
    </w:p>
    <w:p>
      <w:pPr/>
      <w:r>
        <w:rPr>
          <w:lang w:val="ne_NP" w:bidi="ne_NP"/>
        </w:rPr>
      </w:r>
      <w:r>
        <w:rPr>
          <w:lang w:val="ne_NP" w:bidi="ne_NP"/>
        </w:rPr>
        <w:t xml:space="preserve">रोक्नुहोस् र समूहमा यो प्रश्नमा छलफल गर्नुहोस्: तपाईंको संस्कृतिमा मानिसहरूले कसरी विवाहको व्यवस्था गर्छन्? पुरुष र महिलाको विवाह हुँदा कुन परिवारले के के कुराहरू दिन्छन्? अडियो रोक्‍नुहोस्। </w:t>
      </w:r>
    </w:p>
    <w:p>
      <w:pPr/>
      <w:r>
        <w:rPr>
          <w:lang w:val="ne_NP" w:bidi="ne_NP"/>
        </w:rPr>
      </w:r>
      <w:r>
        <w:rPr>
          <w:lang w:val="ne_NP" w:bidi="ne_NP"/>
        </w:rPr>
        <w:t>अब्राहामको मातृभूमि तर्फको ८०० किलोमिटरको यात्रा पूरा गर्न कम्तीमा एक महिना लाग्ने थियो। नोकर अब्राहामका भाइ नाहोर बसोबास गर्ने शहर बाहिर आइपुग्यो। सहर सायद हारान थियो, जुन आजको उत्तरी इराकमा छ। मानिसहरूले यस क्षेत्रलाई २ नदीहरूको भूमि भन्थे।</w:t>
      </w:r>
    </w:p>
    <w:p>
      <w:pPr/>
      <w:r>
        <w:rPr>
          <w:lang w:val="ne_NP" w:bidi="ne_NP"/>
        </w:rPr>
      </w:r>
      <w:r>
        <w:rPr>
          <w:lang w:val="ne_NP" w:bidi="ne_NP"/>
        </w:rPr>
        <w:t xml:space="preserve">रोक्नुहोस् र नक्सा हेर्नुहोस् जसमा हारानका साथै टाइग्रिस र युफ्रेटिस नदीहरू समावेश छन्। मानिसहरूले यस क्षेत्रलाई आज उत्तरी इराक भन्छन्। अडियो रोक्‍नुहोस्। </w:t>
      </w:r>
    </w:p>
    <w:p>
      <w:pPr/>
      <w:r>
        <w:rPr>
          <w:lang w:val="ne_NP" w:bidi="ne_NP"/>
        </w:rPr>
      </w:r>
      <w:r>
        <w:rPr>
          <w:lang w:val="ne_NP" w:bidi="ne_NP"/>
        </w:rPr>
        <w:t>नोकर पानीको स्रोतको छेउमा रोकिए, र उनले ऊँटहरूलाई आराम गर्न र पानी दिनका लागि घुँडा टेकाए। पानीको स्रोत एउटा मुहान र कुवा दुवै थियो। जब पानी प्रशस्त र सतहको नजिकै थियो, मानिसहरूले यसलाई मुहान भन्थे। सुक्खा महिनाहरूमा, मानिसहरूले जमिनको सतहमुनि रहेको कुवाबाट पानी तान्थे। पशुका बगालहरूले सजिलै पानी पाउन सकून भनेर पानीको यो स्रोत सहरभन्दा बाहिर थियो। नोकर र ऊँटहरू साँझ यहाँ रोकिए। साँझ जवान महिलाहरू सहरबाट पानी लिन आउने समय पनि हो। सुख्खा मध्य पूर्वका लागि पानी दुर्लभ, महत्त्वपूर्ण कुरा हो। त्यो कुवा यात्रीहरू र स्थानीय मानिसहरूका लागि भेटघाट गर्ने ठाउँ हुनु स्वाभाविक हुन्थ्यो।</w:t>
      </w:r>
    </w:p>
    <w:p>
      <w:pPr/>
      <w:r>
        <w:rPr>
          <w:lang w:val="ne_NP" w:bidi="ne_NP"/>
        </w:rPr>
      </w:r>
      <w:r>
        <w:rPr>
          <w:lang w:val="ne_NP" w:bidi="ne_NP"/>
        </w:rPr>
        <w:t>रोक्नुहोस् र कुवाको तस्वीर र मुहानको तस्वीर हेर्नुहोस्।</w:t>
      </w:r>
    </w:p>
    <w:p>
      <w:pPr/>
      <w:r>
        <w:rPr>
          <w:lang w:val="ne_NP" w:bidi="ne_NP"/>
        </w:rPr>
      </w:r>
      <w:r>
        <w:rPr>
          <w:lang w:val="ne_NP" w:bidi="ne_NP"/>
        </w:rPr>
        <w:t xml:space="preserve">रोक्नुहोस् र छलफल गर्नुहोस्: के तपाईंको संस्कृतिमा कुवाहरू प्राकृतिक भेट्ने ठाउँहरू हुन्? के मानिसहरू यस्तो ठाउँमा जम्मा हुनु अनौठो कुरा हुन्थ्यो? तपाईंको क्षेत्रमा पानीका महत्त्वपूर्ण स्रोतहरू के हुन्? अडियो रोक्‍नुहोस्। </w:t>
      </w:r>
    </w:p>
    <w:p>
      <w:pPr/>
      <w:r>
        <w:rPr>
          <w:lang w:val="ne_NP" w:bidi="ne_NP"/>
        </w:rPr>
      </w:r>
      <w:r>
        <w:rPr>
          <w:lang w:val="ne_NP" w:bidi="ne_NP"/>
        </w:rPr>
        <w:t>नोकरले "याहवे, मेरा मालिकका परमेश्वर" भन्दै प्रार्थना गर्‍यो, र त्यही दिन इसहाककी भावी दुलही भेट्टाउने सफलता मिलोस् भनेर बिन्ती गर्‍यो। नोकरले अत्यन्तै व्यक्तिगत रूपमा परमप्रभुलाई प्रार्थना गर्‍यो। नोकरले परमप्रभुलाई अटल प्रेम देखाउन आग्रह गर्यो। अटल प्रेम भनेको परमेश्वरले अब्राहाम र उनका मानिसहरूका लागि देखाउनुभएको विश्वासयोग्यता र प्रेम हो। नोकरले परमेश्वरसँग दुईवटा स्पष्ट चिन्हहरू मागे, जसले ती नोकरलाई इसहाककी भावी पत्नी कुन महिला हुन् भनेर देखाउन सकोस्। पहिला, नोकरले परमेश्वरलाई आफूलाई पानी पिउन दिने एउटी स्त्री देखाइदिनुहोस् भनेर बिन्ती गरे। त्यसपछि, नोकरले उनी नै सही महिला हुन् भनेर चिन्नका लागि महिलाले अझ बढी गर्नेछिन् र १० वटा ऊँटलाई पनि पानी खुवाउन आफै अघि सर्ने कुरा देखाइदिन परमेश्वरलाई आग्रह गरे।</w:t>
      </w:r>
    </w:p>
    <w:p>
      <w:pPr/>
      <w:r>
        <w:rPr>
          <w:lang w:val="ne_NP" w:bidi="ne_NP"/>
        </w:rPr>
      </w:r>
      <w:r>
        <w:rPr>
          <w:lang w:val="ne_NP" w:bidi="ne_NP"/>
        </w:rPr>
        <w:t xml:space="preserve">रोक्नुहोस् र समूहमा छलफल गर्नुहोस्: तपाईंको संस्कृतिमा कसैले आफूले वास्तवमा चाहेको कुनै कुरा मागेर प्रार्थना गर्दा के हुन्छ भन्ने कुरा वर्णन गर्नुहोस्। अडियो रोक्‍नुहोस्। </w:t>
      </w:r>
    </w:p>
    <w:p>
      <w:pPr/>
      <w:r>
        <w:rPr>
          <w:lang w:val="ne_NP" w:bidi="ne_NP"/>
        </w:rPr>
      </w:r>
      <w:r>
        <w:rPr>
          <w:lang w:val="ne_NP" w:bidi="ne_NP"/>
        </w:rPr>
        <w:t>नोकर दिउँसो अबेर कुवामा आइपुग्यो। दिनको यो त्यस्तो समय थियो जब प्रायः जवान महिलाहरू कुवामा जाने गर्थे। त्यो संस्कृतिमा, युवा अविवाहित महिलाहरू आफ्नो घरपरिवार र पशुका बगालका लागि पानी ल्याउने जिम्मेवारीमा थिए। युवतीहरूले पानी राख्नका लागि मानिसहरूले माटोबाट बनाएका घैँटाहरू बोक्थे। ती भाँडाहरूमा ११ लिटरभन्दा बढी पानी अटाउँदैनथ्यो।</w:t>
      </w:r>
    </w:p>
    <w:p>
      <w:pPr/>
      <w:r>
        <w:rPr>
          <w:lang w:val="ne_NP" w:bidi="ne_NP"/>
        </w:rPr>
      </w:r>
      <w:r>
        <w:rPr>
          <w:lang w:val="ne_NP" w:bidi="ne_NP"/>
        </w:rPr>
        <w:t>यहाँ रोक्नुहोस् र पानीको भाँडाको तस्वीर हेर्नुहोस्।</w:t>
      </w:r>
      <w:r>
        <w:rPr>
          <w:lang w:val="ne_NP" w:bidi="ne_NP"/>
        </w:rPr>
      </w:r>
    </w:p>
    <w:p>
      <w:pPr>
        <w:pStyle w:val="Heading3"/>
      </w:pPr>
      <w:r>
        <w:rPr>
          <w:lang w:val="ne_NP" w:bidi="ne_NP"/>
        </w:rPr>
        <w:t>Step 3</w:t>
      </w:r>
    </w:p>
    <w:p>
      <w:pPr/>
      <w:r>
        <w:rPr>
          <w:lang w:val="ne_NP" w:bidi="ne_NP"/>
        </w:rPr>
      </w:r>
      <w:r>
        <w:rPr>
          <w:lang w:val="ne_NP" w:bidi="ne_NP"/>
        </w:rPr>
        <w:t>संस्करणलाई सजिलोसँग बुझ्न पाठलाई फेरी एकपटक सुन्नुहोस्।</w:t>
      </w:r>
    </w:p>
    <w:p>
      <w:pPr/>
      <w:r>
        <w:rPr>
          <w:lang w:val="ne_NP" w:bidi="ne_NP"/>
        </w:rPr>
      </w:r>
      <w:r>
        <w:rPr>
          <w:lang w:val="ne_NP" w:bidi="ne_NP"/>
        </w:rPr>
        <w:t xml:space="preserve">अडियो रोक्‍नुहोस्। </w:t>
      </w:r>
    </w:p>
    <w:p>
      <w:pPr/>
      <w:r>
        <w:rPr>
          <w:lang w:val="ne_NP" w:bidi="ne_NP"/>
        </w:rPr>
      </w:r>
      <w:r>
        <w:rPr>
          <w:lang w:val="ne_NP" w:bidi="ne_NP"/>
        </w:rPr>
        <w:t>यस सत्रमा, यस कथालाई दृश्यात्मक बनाउन तपाईंले समूहलाई मद्दत गर्नुहुनेछ। तपाईंले समूहलाई दृश्यहरू, सेटिङ र कथाका पात्रहरू परिभाषित गर्न मद्दत गर्नुहुनेछ।</w:t>
      </w:r>
    </w:p>
    <w:p>
      <w:pPr/>
      <w:r>
        <w:rPr>
          <w:lang w:val="ne_NP" w:bidi="ne_NP"/>
        </w:rPr>
      </w:r>
      <w:r>
        <w:rPr>
          <w:lang w:val="ne_NP" w:bidi="ne_NP"/>
        </w:rPr>
        <w:t>यस कथामा ३ दृश्यहरू छन्।</w:t>
      </w:r>
    </w:p>
    <w:p>
      <w:pPr/>
      <w:r>
        <w:rPr>
          <w:lang w:val="ne_NP" w:bidi="ne_NP"/>
        </w:rPr>
      </w:r>
      <w:r>
        <w:rPr>
          <w:b/>
          <w:lang w:val="ne_NP" w:bidi="ne_NP"/>
        </w:rPr>
        <w:t>पहिलो दृश्य:</w:t>
      </w:r>
      <w:r>
        <w:rPr>
          <w:lang w:val="ne_NP" w:bidi="ne_NP"/>
        </w:rPr>
        <w:t xml:space="preserve"> अब्राहाम धेरै वृद्ध मानिस हुन्। अब्राहामले आफ्ना छोरा इसहाकको विवाह गरिदिने बेला भयो भन्ने निर्णय गरे। स्थानीय कनानी महिलाहरू इसहाकका लागि विवाह गर्न उपयुक्त थिएनन् किनभने यी महिलाहरूले परमप्रभुको आराधना गर्दैनथे। अब्राहामले आफ्नो सबैभन्दा भरोसायोग्य नोकरलाई इसहाकका लागि पत्नी खोज्न अब्राहामको मातृभूमि फर्किन भन्छन्। अब्राहामले नोकरलाई साक्षीको रूपमा याहवे परमेश्वरसँग शपथ खान आग्रह गर्छन्। नोकरले शपथ स्वीकार गर्छ र शपथ खान्छ।</w:t>
      </w:r>
    </w:p>
    <w:p>
      <w:pPr/>
      <w:r>
        <w:rPr>
          <w:lang w:val="ne_NP" w:bidi="ne_NP"/>
        </w:rPr>
      </w:r>
      <w:r>
        <w:rPr>
          <w:b/>
          <w:lang w:val="ne_NP" w:bidi="ne_NP"/>
        </w:rPr>
        <w:t>दोस्रो दृश्य:</w:t>
      </w:r>
      <w:r>
        <w:rPr>
          <w:lang w:val="ne_NP" w:bidi="ne_NP"/>
        </w:rPr>
        <w:t xml:space="preserve"> नोकरले यात्राको लागि तयारी गर्छ। अब्राहामको तर्फबाट नोकरले १० ऊँट तयार गर्छ, प्रत्येक ऊँटमा भावी दुलहीको परिवारका लागि उपहारहरू भरिएको हुन्छ। नोकर अब्राहामको मातृभूमि पुग्न एक महिना र ८०० किलोमिटर यात्रा गर्दछ।</w:t>
      </w:r>
    </w:p>
    <w:p>
      <w:pPr/>
      <w:r>
        <w:rPr>
          <w:lang w:val="ne_NP" w:bidi="ne_NP"/>
        </w:rPr>
      </w:r>
      <w:r>
        <w:rPr>
          <w:b/>
          <w:lang w:val="ne_NP" w:bidi="ne_NP"/>
        </w:rPr>
        <w:t>तेस्रो दृश्य:</w:t>
      </w:r>
      <w:r>
        <w:rPr>
          <w:lang w:val="ne_NP" w:bidi="ne_NP"/>
        </w:rPr>
        <w:t xml:space="preserve"> नोकर अब्राहामका भाइ नाहोर बसोबास गर्ने सहरबाट ठीक बाहिर आइपुग्छ। नोकर आराम गर्न र ऊँटहरूलाई पानी खुवाउन सामुदायिक इनारमा रोकिन्छ। त्यस कुवामा, नोकरले परमेश्वरले इसहाकका लागि कुन महिलालाई रोज्नुभएको थियो भनेर थाहा पाउन परमेश्वरबाट २ विशेष चिन्हहरूका लागि प्रार्थना गर्छ।</w:t>
      </w:r>
    </w:p>
    <w:p>
      <w:pPr/>
      <w:r>
        <w:rPr>
          <w:lang w:val="ne_NP" w:bidi="ne_NP"/>
        </w:rPr>
      </w:r>
      <w:r>
        <w:rPr>
          <w:lang w:val="ne_NP" w:bidi="ne_NP"/>
        </w:rPr>
        <w:t>यस कथामा यि पात्रहरु समावेश छन्:</w:t>
      </w:r>
    </w:p>
    <w:p>
      <w:pPr>
        <w:pStyle w:val="ListBullet"/>
        <w:spacing w:line="240" w:lineRule="auto"/>
        <w:ind w:left="720"/>
      </w:pPr>
      <w:r>
        <w:rPr>
          <w:lang w:val="ne_NP" w:bidi="ne_NP"/>
        </w:rPr>
      </w:r>
      <w:r>
        <w:rPr>
          <w:lang w:val="ne_NP" w:bidi="ne_NP"/>
        </w:rPr>
        <w:t>अब्राहाम</w:t>
      </w:r>
    </w:p>
    <w:p>
      <w:pPr>
        <w:pStyle w:val="ListBullet"/>
        <w:spacing w:line="240" w:lineRule="auto"/>
        <w:ind w:left="720"/>
      </w:pPr>
      <w:r>
        <w:rPr>
          <w:lang w:val="ne_NP" w:bidi="ne_NP"/>
        </w:rPr>
      </w:r>
      <w:r>
        <w:rPr>
          <w:lang w:val="ne_NP" w:bidi="ne_NP"/>
        </w:rPr>
        <w:t>नोकर</w:t>
      </w:r>
    </w:p>
    <w:p>
      <w:pPr>
        <w:pStyle w:val="ListBullet"/>
        <w:spacing w:line="240" w:lineRule="auto"/>
        <w:ind w:left="720"/>
      </w:pPr>
      <w:r>
        <w:rPr>
          <w:lang w:val="ne_NP" w:bidi="ne_NP"/>
        </w:rPr>
      </w:r>
      <w:r>
        <w:rPr>
          <w:lang w:val="ne_NP" w:bidi="ne_NP"/>
        </w:rPr>
        <w:t>उसँग यात्रा गरिरहेका अन्य नोकरहरू, यद्यपि कथाकारले अझै तिनीहरूको उल्लेख गरेका छैनन्</w:t>
      </w:r>
    </w:p>
    <w:p>
      <w:pPr>
        <w:pStyle w:val="ListBullet"/>
        <w:spacing w:line="240" w:lineRule="auto"/>
        <w:ind w:left="720"/>
      </w:pPr>
      <w:r>
        <w:rPr>
          <w:lang w:val="ne_NP" w:bidi="ne_NP"/>
        </w:rPr>
      </w:r>
      <w:r>
        <w:rPr>
          <w:lang w:val="ne_NP" w:bidi="ne_NP"/>
        </w:rPr>
        <w:t>इसहाक</w:t>
      </w:r>
    </w:p>
    <w:p>
      <w:pPr/>
      <w:r>
        <w:rPr>
          <w:lang w:val="ne_NP" w:bidi="ne_NP"/>
        </w:rPr>
      </w:r>
      <w:r>
        <w:rPr>
          <w:lang w:val="ne_NP" w:bidi="ne_NP"/>
        </w:rPr>
        <w:t>यस सत्रमा, समूहलाई स्टोरीबोर्ड बनाउन, चित्र कोर्न वा कुनै प्रकारका हेरफेर गर्न मिल्ने वस्तुहरू (जस्तै ढुङ्गा, लठ्ठी, बच्चाहरूको खेलौनाहरू) प्रयोग गरेर कथा र त्यसमा भएका क्रियाकलापलाई दृश्यात्मक बनाउनुहोस्।</w:t>
      </w:r>
    </w:p>
    <w:p>
      <w:pPr/>
      <w:r>
        <w:rPr>
          <w:lang w:val="ne_NP" w:bidi="ne_NP"/>
        </w:rPr>
      </w:r>
      <w:r>
        <w:rPr>
          <w:b/>
          <w:lang w:val="ne_NP" w:bidi="ne_NP"/>
        </w:rPr>
        <w:t>कथामा भएका घटनाहरूको क्रमअनुसार अगाडि बढ्नुहोस् र कथामा के भइरहेको छ भन्ने कुरा पूर्ण रूपमा बुझ्नका लागि प्रत्येक दृश्यमा वर्णन गर्न वा अभिनय गर्न महत्त्वपूर्ण हुने कुराहरूको बारेमा छलफल गर्नुहोस्।</w:t>
      </w:r>
    </w:p>
    <w:p>
      <w:pPr/>
      <w:r>
        <w:rPr>
          <w:lang w:val="ne_NP" w:bidi="ne_NP"/>
        </w:rPr>
      </w:r>
      <w:r>
        <w:rPr>
          <w:lang w:val="ne_NP" w:bidi="ne_NP"/>
        </w:rPr>
        <w:t>यो कुरा सम्झनु महत्त्वपूर्ण छ कि यो कथा शुरु हुँदा अब्राहाम धेरै वृद्ध भैसकेका छन्। परमेश्वरले अब्राहामलाई हरेक कुराले आशिष् दिनुभएको छ। कथाको पछिल्लो भागमा आउने केही पृष्ठभूमिगत जानकारी सुरुमै बताउनुभयो भने दृश्य अझ स्पष्ट हुन सक्छ। अब्राहाम आफ्ना सन्तानहरू कनानकै भूमिमा बसून् भन्ने कुरामा निश्चित हुन चाहन्छन्, जुन भूमि परमेश्वरले अब्राहामलाई दिने प्रतिज्ञा गर्नुभएको थियो। अब्राहामले अब्राहामका छोरा इसहाकको विवाह गर्ने समय आयो भनेर निश्चय गरे। स्थानीय महिलाहरूले मूर्तिहरूको आराधना गर्थे र तिनीहरू इसहाकका लागि विवाह गर्न योग्य थिएनन्। अब्राहामले सबैभन्दा बढी भरोसा गरेको नोकरलाई इसहाकका लागि असल पत्नी खोज्न आफ्नो मातृभूमि जान निर्देशन दिए। यो कुरा सम्झनु महत्त्वपूर्ण छ कि कथाकारले यस नोकरको नाम दिँदैन।</w:t>
      </w:r>
    </w:p>
    <w:p>
      <w:pPr/>
      <w:r>
        <w:rPr>
          <w:lang w:val="ne_NP" w:bidi="ne_NP"/>
        </w:rPr>
      </w:r>
      <w:r>
        <w:rPr>
          <w:lang w:val="ne_NP" w:bidi="ne_NP"/>
        </w:rPr>
        <w:t>अब्राहामले नोकरलाई आफ्नो मातृभूमिबाट इसहाकका लागि पत्नी ल्याउनका निम्ति परमप्रभुलाई साक्षी राखेर शपथ खुवाउँदै एउटा धेरै गम्भीर प्रतिज्ञा गर्न लगाए। शपथ ग्रहण समारोहमा, नोकरले अब्राहामको जननांग क्षेत्रमा वा 'अब्राहामको जाँघमुनि' आफ्नो हात राख्यो। यो संकेतले अब्राहामका भविष्यका सन्तानहरूको प्रतिनिधित्व गर्थ्यो। टोलीले शपथका लागि अब्राहामको जननाङ्गको भाग बुझाउनका लागि एउटा विनम्र शब्द वा अप्रत्यक्ष तरिका रोज्नुपर्छ। यदि नोकरले शपथ भङ्ग गरेमा, परमेश्वरले नोकरलाई सजाय दिनुहुनेछ। यदि नोकरले भेटेकी महिला नोकरसँग फर्किन इच्छुक भइनन् भने, नोकरले अब आफ्नो शपथ पूरा गरिरहनुपर्ने छैन। यदि महिलाले नोकरसँग आउन इन्कार गरिन् भने इसहाक नोकरसँगै फिर्ता जान सक्छन् कि भनेर पनि नोकरले सोधे। अब्राहामले इसहाकलाई अब्राहामको मातृभूमि फर्किने अनुमति दिन अस्वीकार गरे। अब्राहामले भने, "परमप्रभु परमेश्वरले मलाई त्यो देशबाट यस देशमा ल्याउनुभयो र उहाँले यो देश मेरा सन्तानहरूलाई दिनेछु भनी शपथ खानुभयो।" परमप्रभुले तिम्रो अघि जान एउटा स्वर्गदूत पठाउनुहुनेछ र तिमीले त्यहाँ मेरो छोराका लागि पत्नी भेट्टाउनेछौ।" अब्राहाम इसहाकलाई परमेश्वरले प्रतिज्ञा गर्नुभएको भूमिमा बसेको चाहन्थे।</w:t>
      </w:r>
    </w:p>
    <w:p>
      <w:pPr/>
      <w:r>
        <w:rPr>
          <w:lang w:val="ne_NP" w:bidi="ne_NP"/>
        </w:rPr>
      </w:r>
      <w:r>
        <w:rPr>
          <w:lang w:val="ne_NP" w:bidi="ne_NP"/>
        </w:rPr>
        <w:t>यो कुरा सम्झनु महत्त्वपूर्ण छ कि नोकरले दुलहीको मूल्य निर्धारण गर्न ऊँटहरू र अन्य उपहारहरू तयार गरे। यो अब्राहामको मातृभूमि फर्किने लामो यात्रा थियो, र यसको लागि धेरै तयारी गर्नु आवश्यक थियो।</w:t>
      </w:r>
    </w:p>
    <w:p>
      <w:pPr/>
      <w:r>
        <w:rPr>
          <w:lang w:val="ne_NP" w:bidi="ne_NP"/>
        </w:rPr>
      </w:r>
      <w:r>
        <w:rPr>
          <w:lang w:val="ne_NP" w:bidi="ne_NP"/>
        </w:rPr>
        <w:t>नोकर, ऊँटका चालकहरू र लावा लस्करले अब्राहामका भाइ नाहोर बसोबास गर्ने सहरतर्फ यात्रा गरे। नोकर सहरमा प्रवेश गर्नुभन्दा ठीक अघि सहरको ठीक बाहिर पानीको स्रोत भएको ठाउँमा रोकियो। नोकरले ऊँटहरूलाई पानीको स्रोतको छेउमा आराम गर्न घुँडा टेकायो। उक्त नोकरले परमेश्वरले उसलाई त्यही दिन इसहाककी पत्नी हुने महिला देखाइदिउन् भनेर प्रार्थना गर्न थाले। यो महत्त्वपूर्ण छ कि नोकरले महिला रोजेन। नोकरले प्रार्थना गरे कि परमप्रभुले नोकरलाई इसहाकका लागि परमेश्वरले कुन स्त्री रोज्नुभएको छ सो देखाइदिनुहोस्। नोकरले दुईवटा चिन्हहरू मागे। पहिलो कुरा यो थियो कि ती कन्या युवतीले, आफ्ना मानिसहरूको रीतिअनुसार, ती सेवकलाई पिउने कुरा दिने थिइन्। नोकरले पानी पिउन माग्थ्यो। ती युवतीले हो भनी जवाफ दिने थिइन् र ऊँटहरूलाई पनि पानी खुवाउने प्रस्ताव राख्ने थिइन्। यो सम्झनु महत्त्वपूर्ण छ कि यो नोकरले परमेश्वरसँग गरेको प्रार्थना कुराकानी हो। यस विशेष प्रार्थनाको जवाफले अब्राहामप्रतिको परमेश्वरको अटल प्रेमलाई प्रतिबिम्बित गर्ने थियो।</w:t>
      </w:r>
      <w:r>
        <w:rPr>
          <w:lang w:val="ne_NP" w:bidi="ne_NP"/>
        </w:rPr>
      </w:r>
    </w:p>
    <w:p>
      <w:pPr>
        <w:pStyle w:val="Heading3"/>
      </w:pPr>
      <w:r>
        <w:rPr>
          <w:lang w:val="ne_NP" w:bidi="ne_NP"/>
        </w:rPr>
        <w:t>Step 4</w:t>
      </w:r>
    </w:p>
    <w:p>
      <w:pPr/>
      <w:r>
        <w:rPr>
          <w:lang w:val="ne_NP" w:bidi="ne_NP"/>
        </w:rPr>
      </w:r>
      <w:r>
        <w:rPr>
          <w:lang w:val="ne_NP" w:bidi="ne_NP"/>
        </w:rPr>
        <w:t>संस्करणलाई सजिलोसँग बुझ्न पाठलाई फेरी एकपटक सुन्नुहोस्।</w:t>
      </w:r>
    </w:p>
    <w:p>
      <w:pPr/>
      <w:r>
        <w:rPr>
          <w:lang w:val="ne_NP" w:bidi="ne_NP"/>
        </w:rPr>
      </w:r>
      <w:r>
        <w:rPr>
          <w:lang w:val="ne_NP" w:bidi="ne_NP"/>
        </w:rPr>
        <w:t xml:space="preserve">अडियो रोक्‍नुहोस्। </w:t>
      </w:r>
    </w:p>
    <w:p>
      <w:pPr/>
      <w:r>
        <w:rPr>
          <w:lang w:val="ne_NP" w:bidi="ne_NP"/>
        </w:rPr>
      </w:r>
      <w:r>
        <w:rPr>
          <w:lang w:val="ne_NP" w:bidi="ne_NP"/>
        </w:rPr>
        <w:t>यस सत्रमा, यस कथालाई दृश्यात्मक बनाउन तपाईंले समूहलाई मद्दत गर्नुहुनेछ। तपाईंले समूहलाई दृश्यहरू, सेटिङ र कथाका पात्रहरू परिभाषित गर्न मद्दत गर्नुहुनेछ।</w:t>
      </w:r>
    </w:p>
    <w:p>
      <w:pPr/>
      <w:r>
        <w:rPr>
          <w:lang w:val="ne_NP" w:bidi="ne_NP"/>
        </w:rPr>
      </w:r>
      <w:r>
        <w:rPr>
          <w:lang w:val="ne_NP" w:bidi="ne_NP"/>
        </w:rPr>
        <w:t>यस कथामा ३ दृश्यहरू छन्।</w:t>
      </w:r>
    </w:p>
    <w:p>
      <w:pPr/>
      <w:r>
        <w:rPr>
          <w:lang w:val="ne_NP" w:bidi="ne_NP"/>
        </w:rPr>
      </w:r>
      <w:r>
        <w:rPr>
          <w:lang w:val="ne_NP" w:bidi="ne_NP"/>
        </w:rPr>
        <w:t>यस कथामा यि पात्रहरु समावेश छन्:</w:t>
      </w:r>
    </w:p>
    <w:p>
      <w:pPr>
        <w:pStyle w:val="ListBullet"/>
        <w:spacing w:line="240" w:lineRule="auto"/>
        <w:ind w:left="720"/>
      </w:pPr>
      <w:r>
        <w:rPr>
          <w:lang w:val="ne_NP" w:bidi="ne_NP"/>
        </w:rPr>
      </w:r>
      <w:r>
        <w:rPr>
          <w:lang w:val="ne_NP" w:bidi="ne_NP"/>
        </w:rPr>
        <w:t>अब्राहाम</w:t>
      </w:r>
    </w:p>
    <w:p>
      <w:pPr>
        <w:pStyle w:val="ListBullet"/>
        <w:spacing w:line="240" w:lineRule="auto"/>
        <w:ind w:left="720"/>
      </w:pPr>
      <w:r>
        <w:rPr>
          <w:lang w:val="ne_NP" w:bidi="ne_NP"/>
        </w:rPr>
      </w:r>
      <w:r>
        <w:rPr>
          <w:lang w:val="ne_NP" w:bidi="ne_NP"/>
        </w:rPr>
        <w:t>नोकर</w:t>
      </w:r>
    </w:p>
    <w:p>
      <w:pPr>
        <w:pStyle w:val="ListBullet"/>
        <w:spacing w:line="240" w:lineRule="auto"/>
        <w:ind w:left="720"/>
      </w:pPr>
      <w:r>
        <w:rPr>
          <w:lang w:val="ne_NP" w:bidi="ne_NP"/>
        </w:rPr>
      </w:r>
      <w:r>
        <w:rPr>
          <w:lang w:val="ne_NP" w:bidi="ne_NP"/>
        </w:rPr>
        <w:t>उहाँसँग यात्रा गरिरहेका अन्य नोकरहरू, यद्यपि कथाकारले अझै तिनीहरूको उल्लेख गरेका छैनन्</w:t>
      </w:r>
    </w:p>
    <w:p>
      <w:pPr>
        <w:pStyle w:val="ListBullet"/>
        <w:spacing w:line="240" w:lineRule="auto"/>
        <w:ind w:left="720"/>
      </w:pPr>
      <w:r>
        <w:rPr>
          <w:lang w:val="ne_NP" w:bidi="ne_NP"/>
        </w:rPr>
      </w:r>
      <w:r>
        <w:rPr>
          <w:lang w:val="ne_NP" w:bidi="ne_NP"/>
        </w:rPr>
        <w:t>इसहाक</w:t>
      </w:r>
    </w:p>
    <w:p>
      <w:pPr/>
      <w:r>
        <w:rPr>
          <w:lang w:val="ne_NP" w:bidi="ne_NP"/>
        </w:rPr>
      </w:r>
      <w:r>
        <w:rPr>
          <w:lang w:val="ne_NP" w:bidi="ne_NP"/>
        </w:rPr>
        <w:t>समूहको रूपमा, यो खण्डलाई दुई पटक अभिनय गर्नुहोस्। तपाईंले आफ्नो भाषामा खण्डलाई अभिनय गर्नुपर्छ।</w:t>
      </w:r>
    </w:p>
    <w:p>
      <w:pPr/>
      <w:r>
        <w:rPr>
          <w:lang w:val="ne_NP" w:bidi="ne_NP"/>
        </w:rPr>
      </w:r>
      <w:r>
        <w:rPr>
          <w:lang w:val="ne_NP" w:bidi="ne_NP"/>
        </w:rPr>
        <w:t>पहिला, नरोकिकन खण्डलाई अभिनय गर्नुहोस। संवाद, प्रवाह, प्लटलाइन र खण्डको कालक्रममा ध्यान दिनुहोस्। तपाईंले खण्डको कठिन वा महत्त्वपूर्ण भागहरूको अभिनय छोड्नुहुन्न भनी निश्चित गर्नुहोस्। खण्डको हरेक भाग सम्झन एकअर्कालाई मद्दत गर्नुहोस्। यस अडियोलाई यहाँ रोक्नुहोस् र खण्डलाई अभिनय गर्नुहोस्।</w:t>
      </w:r>
    </w:p>
    <w:p>
      <w:pPr/>
      <w:r>
        <w:rPr>
          <w:lang w:val="ne_NP" w:bidi="ne_NP"/>
        </w:rPr>
      </w:r>
      <w:r>
        <w:rPr>
          <w:lang w:val="ne_NP" w:bidi="ne_NP"/>
        </w:rPr>
        <w:t>समूहले यस खण्डलाई दोस्रो पटक अभिनय गर्नुपर्छ। नाटकको केही निश्चित ठाउँमा, नाटकलाई रोकेर पात्र खेल्ने व्यक्तिलाई सोध्नुहोस्, "तपाईं के महसुस गर्दै हुनुहुन्छ वा के सोच्दै हुनुहुन्छ?" पात्र निभाउने व्यक्तिले यदि आफू त्यो पात्र भएको भए कस्तो महसुस गर्थे वा सोच्थे भन्ने जवाफ दिनुपर्छ। त्यसपछि नाटकलाई जारी राख्नुहोस्। यस अडियोलाई यहाँ रोक्नुहोस् र खण्डलाई दोस्रो पटक अभिनय गर्नुहोस्।</w:t>
      </w:r>
    </w:p>
    <w:p>
      <w:pPr/>
      <w:r>
        <w:rPr>
          <w:lang w:val="ne_NP" w:bidi="ne_NP"/>
        </w:rPr>
      </w:r>
      <w:r>
        <w:rPr>
          <w:lang w:val="ne_NP" w:bidi="ne_NP"/>
        </w:rPr>
        <w:t>नाटक र सम्भावित प्रतिक्रियाहरूको एउटा उदाहरण तल दिइएको छ।</w:t>
      </w:r>
    </w:p>
    <w:p>
      <w:pPr/>
      <w:r>
        <w:rPr>
          <w:lang w:val="ne_NP" w:bidi="ne_NP"/>
        </w:rPr>
      </w:r>
      <w:r>
        <w:rPr>
          <w:lang w:val="ne_NP" w:bidi="ne_NP"/>
        </w:rPr>
        <w:t>परमेश्वरले अब्राहामलाई हरेक कुरामा आशिष् दिनुभयो र अब अब्राहाम धेरै वृद्ध हुनुभयो। अब्राहामले अब्राहामका छोरा इसहाकको विवाह गर्ने समय आयो भनेर निश्चय गरे। अब्राहामले आफ्नो घरानाको आफूले सबैभन्दा बढी भरोसा गरेको नोकरसँग कुरा गरे। अब्राहामले नोकरलाई अवस्थाको बारेमा व्याख्या गरे। अब्राहामले आफ्नो नोकरलाई भने, "म चाहन्छु कि तिमीले मेरो मातृभूमिका आफन्तहरूबीचमा इसहाकका लागि पत्नी भेट्टाऊनेछौ, भन्ने कुराको तिमीले एउटा शपथ खाऊ । याहवे परमेश्वरको अगाडि मेरो जाँघमुनि आफ्नो हात राखेर शपथ खाऊ। "यी मूर्ति पूजकहरूमध्येबाट पत्नी नरोज्नु।"</w:t>
      </w:r>
    </w:p>
    <w:p>
      <w:pPr/>
      <w:r>
        <w:rPr>
          <w:lang w:val="ne_NP" w:bidi="ne_NP"/>
        </w:rPr>
      </w:r>
      <w:r>
        <w:rPr>
          <w:lang w:val="ne_NP" w:bidi="ne_NP"/>
        </w:rPr>
        <w:t>नाटक रोक्नुहोस्।</w:t>
      </w:r>
    </w:p>
    <w:p>
      <w:pPr/>
      <w:r>
        <w:rPr>
          <w:lang w:val="ne_NP" w:bidi="ne_NP"/>
        </w:rPr>
      </w:r>
      <w:r>
        <w:rPr>
          <w:lang w:val="ne_NP" w:bidi="ne_NP"/>
        </w:rPr>
        <w:t>अब्राहाम, तपाईंलाई कस्तो महसुस भइरहेको छ? तपाईंले यस्ता कुराहरू सुन्न सक्नुहुन्छ,</w:t>
      </w:r>
    </w:p>
    <w:p>
      <w:pPr>
        <w:pStyle w:val="ListBullet"/>
        <w:spacing w:line="240" w:lineRule="auto"/>
        <w:ind w:left="720"/>
      </w:pPr>
      <w:r>
        <w:rPr>
          <w:lang w:val="ne_NP" w:bidi="ne_NP"/>
        </w:rPr>
      </w:r>
      <w:r>
        <w:rPr>
          <w:lang w:val="ne_NP" w:bidi="ne_NP"/>
        </w:rPr>
        <w:t>"म खुसी छु किनभने परमेश्वरले मलाई हरेक कुराले आशिष् दिनुभएको छ!"</w:t>
      </w:r>
    </w:p>
    <w:p>
      <w:pPr>
        <w:pStyle w:val="ListBullet"/>
        <w:spacing w:line="240" w:lineRule="auto"/>
        <w:ind w:left="720"/>
      </w:pPr>
      <w:r>
        <w:rPr>
          <w:lang w:val="ne_NP" w:bidi="ne_NP"/>
        </w:rPr>
      </w:r>
      <w:r>
        <w:rPr>
          <w:lang w:val="ne_NP" w:bidi="ne_NP"/>
        </w:rPr>
        <w:t>"परमेश्वरले मलाई प्रतिज्ञा गर्नुभएको छोरा इसहाक पाएकोमा धन्यवाद दिन्छु।"</w:t>
      </w:r>
    </w:p>
    <w:p>
      <w:pPr>
        <w:pStyle w:val="ListBullet"/>
        <w:spacing w:line="240" w:lineRule="auto"/>
        <w:ind w:left="720"/>
      </w:pPr>
      <w:r>
        <w:rPr>
          <w:lang w:val="ne_NP" w:bidi="ne_NP"/>
        </w:rPr>
      </w:r>
      <w:r>
        <w:rPr>
          <w:lang w:val="ne_NP" w:bidi="ne_NP"/>
        </w:rPr>
        <w:t>"विचारमग्न। इसहाकलाई पत्नीको आवश्यकता छ।"</w:t>
      </w:r>
    </w:p>
    <w:p>
      <w:pPr>
        <w:pStyle w:val="ListBullet"/>
        <w:spacing w:line="240" w:lineRule="auto"/>
        <w:ind w:left="720"/>
      </w:pPr>
      <w:r>
        <w:rPr>
          <w:lang w:val="ne_NP" w:bidi="ne_NP"/>
        </w:rPr>
      </w:r>
      <w:r>
        <w:rPr>
          <w:lang w:val="ne_NP" w:bidi="ne_NP"/>
        </w:rPr>
        <w:t>"चिन्तित छु, मलाई आशा छ कि मेरो भरोसायोग्य नोकरले यो अनुरोध सही रूपमा पूरा गर्नेछ।"</w:t>
      </w:r>
    </w:p>
    <w:p>
      <w:pPr>
        <w:pStyle w:val="ListBullet"/>
        <w:spacing w:line="240" w:lineRule="auto"/>
        <w:ind w:left="720"/>
      </w:pPr>
      <w:r>
        <w:rPr>
          <w:lang w:val="ne_NP" w:bidi="ne_NP"/>
        </w:rPr>
      </w:r>
      <w:r>
        <w:rPr>
          <w:lang w:val="ne_NP" w:bidi="ne_NP"/>
        </w:rPr>
        <w:t>"शान्तिमा। परमेश्वरले म र मेरा सन्तानहरूप्रतिको आफ्नो प्रतिज्ञा पूरा गर्नुहुनेछ।"</w:t>
      </w:r>
    </w:p>
    <w:p>
      <w:pPr/>
      <w:r>
        <w:rPr>
          <w:lang w:val="ne_NP" w:bidi="ne_NP"/>
        </w:rPr>
      </w:r>
      <w:r>
        <w:rPr>
          <w:lang w:val="ne_NP" w:bidi="ne_NP"/>
        </w:rPr>
        <w:t>नोकरलाई सोध्नुहोस्, तपाईँलाई कस्तो महसुस भइरहेको छ? तपाईंले यस्ता कुराहरू सुन्न सक्नुहुन्छ,</w:t>
      </w:r>
    </w:p>
    <w:p>
      <w:pPr>
        <w:pStyle w:val="ListBullet"/>
        <w:spacing w:line="240" w:lineRule="auto"/>
        <w:ind w:left="720"/>
      </w:pPr>
      <w:r>
        <w:rPr>
          <w:lang w:val="ne_NP" w:bidi="ne_NP"/>
        </w:rPr>
      </w:r>
      <w:r>
        <w:rPr>
          <w:lang w:val="ne_NP" w:bidi="ne_NP"/>
        </w:rPr>
        <w:t>"खुसी. हो, इसहाकले विवाह गर्ने र घरजम गर्ने समय यही हो।"</w:t>
      </w:r>
    </w:p>
    <w:p>
      <w:pPr>
        <w:pStyle w:val="ListBullet"/>
        <w:spacing w:line="240" w:lineRule="auto"/>
        <w:ind w:left="720"/>
      </w:pPr>
      <w:r>
        <w:rPr>
          <w:lang w:val="ne_NP" w:bidi="ne_NP"/>
        </w:rPr>
      </w:r>
      <w:r>
        <w:rPr>
          <w:lang w:val="ne_NP" w:bidi="ne_NP"/>
        </w:rPr>
        <w:t>"तनावग्रस्त छु, अहो, यो ठूलो जिम्मेवारी हो।"</w:t>
      </w:r>
    </w:p>
    <w:p>
      <w:pPr>
        <w:pStyle w:val="ListBullet"/>
        <w:spacing w:line="240" w:lineRule="auto"/>
        <w:ind w:left="720"/>
      </w:pPr>
      <w:r>
        <w:rPr>
          <w:lang w:val="ne_NP" w:bidi="ne_NP"/>
        </w:rPr>
      </w:r>
      <w:r>
        <w:rPr>
          <w:lang w:val="ne_NP" w:bidi="ne_NP"/>
        </w:rPr>
        <w:t>"परमप्रभुले मलाई मद्दत गर्नुहोस, मलाई सही केटीकहाँ डोऱ्याउनुहोस्।"</w:t>
      </w:r>
    </w:p>
    <w:p>
      <w:pPr>
        <w:pStyle w:val="ListBullet"/>
        <w:spacing w:line="240" w:lineRule="auto"/>
        <w:ind w:left="720"/>
      </w:pPr>
      <w:r>
        <w:rPr>
          <w:lang w:val="ne_NP" w:bidi="ne_NP"/>
        </w:rPr>
      </w:r>
      <w:r>
        <w:rPr>
          <w:lang w:val="ne_NP" w:bidi="ne_NP"/>
        </w:rPr>
        <w:t>"असुविधाजनक छ। मेरा मालिकले मलाई उनको त्यहाँ छुन भन्नुभयो?"</w:t>
      </w:r>
    </w:p>
    <w:p>
      <w:pPr/>
      <w:r>
        <w:rPr>
          <w:lang w:val="ne_NP" w:bidi="ne_NP"/>
        </w:rPr>
      </w:r>
      <w:r>
        <w:rPr>
          <w:lang w:val="ne_NP" w:bidi="ne_NP"/>
        </w:rPr>
        <w:t>नाटकलाई जारी राख्नुहोस्।</w:t>
      </w:r>
    </w:p>
    <w:p>
      <w:pPr/>
      <w:r>
        <w:rPr>
          <w:lang w:val="ne_NP" w:bidi="ne_NP"/>
        </w:rPr>
      </w:r>
      <w:r>
        <w:rPr>
          <w:lang w:val="ne_NP" w:bidi="ne_NP"/>
        </w:rPr>
        <w:t>नोकरले अब्राहामलाई भने, "यदि ती महिला मसँग जान चाहँदैनन् भने के हुन्छ?" त्यसोभए के म इसहाकलाई त्यहाँ फर्काएर लैजाऊँ?" अब्राहामले जवाफ दिए, "होइन, मेरो छोरालाई मेरो मातृभूमिमा फर्काएर नलैजाऊ।" स्वर्गका परमेश्वर परमप्रभुले मसँग कुरा गर्नुभयो र भन्नुभयो, उहाँले मेरा सन्तानहरूलाई यो जमिन दिने प्रतिज्ञा गर्नुभयो। परमप्रभुले आफ्नो स्वर्गदूत तिम्रो अघि पठाउनुहुनेछ र तिमीलाई सही महिला खोज्न मद्दत गर्नुहुनेछ। यदि महिला तिमीसँग फर्किन इच्छुक भइनन् भने, तिमी शपथबाट मुक्त हुन्छौ। मेरो छोरालाई त्यहाँ नलैजाऊ" त्यसपछि नोकरले दुलहीको रीतका लागि दस ऊँट र अन्य उपहारहरू लिए।</w:t>
      </w:r>
    </w:p>
    <w:p>
      <w:pPr/>
      <w:r>
        <w:rPr>
          <w:lang w:val="ne_NP" w:bidi="ne_NP"/>
        </w:rPr>
      </w:r>
      <w:r>
        <w:rPr>
          <w:lang w:val="ne_NP" w:bidi="ne_NP"/>
        </w:rPr>
        <w:t>नाटक रोक्नुहोस्।</w:t>
      </w:r>
    </w:p>
    <w:p>
      <w:pPr/>
      <w:r>
        <w:rPr>
          <w:lang w:val="ne_NP" w:bidi="ne_NP"/>
        </w:rPr>
      </w:r>
      <w:r>
        <w:rPr>
          <w:lang w:val="ne_NP" w:bidi="ne_NP"/>
        </w:rPr>
        <w:t>अब्राहामलाई सोध्नुहोस्, तपाईंलाई कस्तो महसुस भइरहेको छ? तपाईंले यस्ता कुराहरू सुन्न सक्नुहुन्छ,</w:t>
      </w:r>
    </w:p>
    <w:p>
      <w:pPr>
        <w:pStyle w:val="ListBullet"/>
        <w:spacing w:line="240" w:lineRule="auto"/>
        <w:ind w:left="720"/>
      </w:pPr>
      <w:r>
        <w:rPr>
          <w:lang w:val="ne_NP" w:bidi="ne_NP"/>
        </w:rPr>
      </w:r>
      <w:r>
        <w:rPr>
          <w:lang w:val="ne_NP" w:bidi="ne_NP"/>
        </w:rPr>
        <w:t>"मेरो नोकरले त्यो प्रश्न सोधेकोमा म खुसी छु। म के अपेक्षा गर्छु भन्ने उनलाई अब थाहा छ।"</w:t>
      </w:r>
    </w:p>
    <w:p>
      <w:pPr>
        <w:pStyle w:val="ListBullet"/>
        <w:spacing w:line="240" w:lineRule="auto"/>
        <w:ind w:left="720"/>
      </w:pPr>
      <w:r>
        <w:rPr>
          <w:lang w:val="ne_NP" w:bidi="ne_NP"/>
        </w:rPr>
      </w:r>
      <w:r>
        <w:rPr>
          <w:lang w:val="ne_NP" w:bidi="ne_NP"/>
        </w:rPr>
        <w:t>"भरोसायोग्य नोकर पाएकोमा धन्य छु।"</w:t>
      </w:r>
    </w:p>
    <w:p>
      <w:pPr>
        <w:pStyle w:val="ListBullet"/>
        <w:spacing w:line="240" w:lineRule="auto"/>
        <w:ind w:left="720"/>
      </w:pPr>
      <w:r>
        <w:rPr>
          <w:lang w:val="ne_NP" w:bidi="ne_NP"/>
        </w:rPr>
      </w:r>
      <w:r>
        <w:rPr>
          <w:lang w:val="ne_NP" w:bidi="ne_NP"/>
        </w:rPr>
        <w:t>"इसहाककी भावी पत्नीका लागि म यति ठूलो दुलही रीत उपलब्ध गराउन सक्छु भनेर कृतज्ञ छु।"</w:t>
      </w:r>
    </w:p>
    <w:p>
      <w:pPr>
        <w:pStyle w:val="ListBullet"/>
        <w:spacing w:line="240" w:lineRule="auto"/>
        <w:ind w:left="720"/>
      </w:pPr>
      <w:r>
        <w:rPr>
          <w:lang w:val="ne_NP" w:bidi="ne_NP"/>
        </w:rPr>
      </w:r>
      <w:r>
        <w:rPr>
          <w:lang w:val="ne_NP" w:bidi="ne_NP"/>
        </w:rPr>
        <w:t>"शान्तिमा। परमेश्वरले म र मेरा सन्तानहरूप्रतिको आफ्नो प्रतिज्ञा पूरा गर्नुहुनेछ।"</w:t>
      </w:r>
    </w:p>
    <w:p>
      <w:pPr/>
      <w:r>
        <w:rPr>
          <w:lang w:val="ne_NP" w:bidi="ne_NP"/>
        </w:rPr>
      </w:r>
      <w:r>
        <w:rPr>
          <w:lang w:val="ne_NP" w:bidi="ne_NP"/>
        </w:rPr>
        <w:t>नोकरलाई सोध्नुहोस्, तपाईँलाई कस्तो महसुस भइरहेको छ? तपाईंले यस्ता कुराहरू सुन्न सक्नुहुन्छ,</w:t>
      </w:r>
    </w:p>
    <w:p>
      <w:pPr>
        <w:pStyle w:val="ListBullet"/>
        <w:spacing w:line="240" w:lineRule="auto"/>
        <w:ind w:left="720"/>
      </w:pPr>
      <w:r>
        <w:rPr>
          <w:lang w:val="ne_NP" w:bidi="ne_NP"/>
        </w:rPr>
      </w:r>
      <w:r>
        <w:rPr>
          <w:lang w:val="ne_NP" w:bidi="ne_NP"/>
        </w:rPr>
        <w:t>"तनावग्रस्त, यो एउटा महत्त्वपूर्ण कार्य हो। "परमप्रभु, मलाई मद्दत गर्नुहोस्!"</w:t>
      </w:r>
    </w:p>
    <w:p>
      <w:pPr>
        <w:pStyle w:val="ListBullet"/>
        <w:spacing w:line="240" w:lineRule="auto"/>
        <w:ind w:left="720"/>
      </w:pPr>
      <w:r>
        <w:rPr>
          <w:lang w:val="ne_NP" w:bidi="ne_NP"/>
        </w:rPr>
      </w:r>
      <w:r>
        <w:rPr>
          <w:lang w:val="ne_NP" w:bidi="ne_NP"/>
        </w:rPr>
        <w:t>" हो, मेरा मालिक अब्राहामको यसरी सेवा गर्ने अवसर पाएकोले खुसी छु।"</w:t>
      </w:r>
    </w:p>
    <w:p>
      <w:pPr>
        <w:pStyle w:val="ListBullet"/>
        <w:spacing w:line="240" w:lineRule="auto"/>
        <w:ind w:left="720"/>
      </w:pPr>
      <w:r>
        <w:rPr>
          <w:lang w:val="ne_NP" w:bidi="ne_NP"/>
        </w:rPr>
      </w:r>
      <w:r>
        <w:rPr>
          <w:lang w:val="ne_NP" w:bidi="ne_NP"/>
        </w:rPr>
        <w:t>"विश्वस्त। परमेश्वरका स्वर्गदूत मेरो अगाडि जाँदै छन्। "मसँग चिन्ता गर्नुपर्ने केही छैन।"</w:t>
      </w:r>
    </w:p>
    <w:p>
      <w:pPr/>
      <w:r>
        <w:rPr>
          <w:lang w:val="ne_NP" w:bidi="ne_NP"/>
        </w:rPr>
      </w:r>
      <w:r>
        <w:rPr>
          <w:lang w:val="ne_NP" w:bidi="ne_NP"/>
        </w:rPr>
        <w:t>नाटकलाई जारी राख्नुहोस्।</w:t>
      </w:r>
    </w:p>
    <w:p>
      <w:pPr/>
      <w:r>
        <w:rPr>
          <w:lang w:val="ne_NP" w:bidi="ne_NP"/>
        </w:rPr>
      </w:r>
      <w:r>
        <w:rPr>
          <w:lang w:val="ne_NP" w:bidi="ne_NP"/>
        </w:rPr>
        <w:t>नोकरले लामो यात्रा गर्यो। त्यो नोकर अब्राहामका भाइ नाहोर बसोबास गर्ने सहरको ठीक बाहिर आइपुग्यो। ऊँटहरूले आराम गर्न र पानी पिउन सकून् भनेर नोकरले आफ्ना ऊँटहरूलाई कुवाको छेउमा रोके। यहाँ, नोकरले परमेश्वरसँग प्रार्थना गरे र परमेश्वरसँग दुई विशेष कुराहरू मागे। सुरुमा नोकरले परमेश्वरसँग बिन्ती गरे, "हे परमेश्वर, तपाईंले इसहाकका लागि रोज्नुभएको स्त्रीले मलाई पानी दिऊन् त्यसपछि, महिलाले मेरा १० ऊँटहरूलाई पानी दिने प्रस्ताव गरून। "यदि यस्तो हुन्छ भने, तपाईंले अब्राहामप्रतिको आफ्नो प्रेम जारी राख्दै हुनुहुन्छ भनेर मलाई थाहा हुनेछ।"</w:t>
      </w:r>
    </w:p>
    <w:p>
      <w:pPr/>
      <w:r>
        <w:rPr>
          <w:lang w:val="ne_NP" w:bidi="ne_NP"/>
        </w:rPr>
      </w:r>
      <w:r>
        <w:rPr>
          <w:lang w:val="ne_NP" w:bidi="ne_NP"/>
        </w:rPr>
        <w:t>नाटक रोक्नुहोस्।</w:t>
      </w:r>
    </w:p>
    <w:p>
      <w:pPr/>
      <w:r>
        <w:rPr>
          <w:lang w:val="ne_NP" w:bidi="ne_NP"/>
        </w:rPr>
      </w:r>
      <w:r>
        <w:rPr>
          <w:lang w:val="ne_NP" w:bidi="ne_NP"/>
        </w:rPr>
        <w:t>नोकरलाई सोध्नुहोस्, तपाईँलाई कस्तो महसुस भइरहेको छ? तपाईंले यस्ता कुराहरू सुन्न सक्नुहुन्छ,</w:t>
      </w:r>
    </w:p>
    <w:p>
      <w:pPr>
        <w:pStyle w:val="ListBullet"/>
        <w:spacing w:line="240" w:lineRule="auto"/>
        <w:ind w:left="720"/>
      </w:pPr>
      <w:r>
        <w:rPr>
          <w:lang w:val="ne_NP" w:bidi="ne_NP"/>
        </w:rPr>
      </w:r>
      <w:r>
        <w:rPr>
          <w:lang w:val="ne_NP" w:bidi="ne_NP"/>
        </w:rPr>
        <w:t>"थकित छु। त्यो ऊँटमा गरिएको एउटा लामो र कठिन यात्रा थियो।"</w:t>
      </w:r>
    </w:p>
    <w:p>
      <w:pPr>
        <w:pStyle w:val="ListBullet"/>
        <w:spacing w:line="240" w:lineRule="auto"/>
        <w:ind w:left="720"/>
      </w:pPr>
      <w:r>
        <w:rPr>
          <w:lang w:val="ne_NP" w:bidi="ne_NP"/>
        </w:rPr>
      </w:r>
      <w:r>
        <w:rPr>
          <w:lang w:val="ne_NP" w:bidi="ne_NP"/>
        </w:rPr>
        <w:t>"खुसी. परमेश्वरले के गर्नुहुनेछ भनेर हेर्न यहाँ हुनु राम्रो हो।"</w:t>
      </w:r>
    </w:p>
    <w:p>
      <w:pPr>
        <w:pStyle w:val="ListBullet"/>
        <w:spacing w:line="240" w:lineRule="auto"/>
        <w:ind w:left="720"/>
      </w:pPr>
      <w:r>
        <w:rPr>
          <w:lang w:val="ne_NP" w:bidi="ne_NP"/>
        </w:rPr>
      </w:r>
      <w:r>
        <w:rPr>
          <w:lang w:val="ne_NP" w:bidi="ne_NP"/>
        </w:rPr>
        <w:t>"तनावग्रस्त छु। अहो, यो ठुलो जिम्मेवारी हो।"</w:t>
      </w:r>
      <w:r>
        <w:rPr>
          <w:lang w:val="ne_NP" w:bidi="ne_NP"/>
        </w:rPr>
      </w:r>
    </w:p>
    <w:p>
      <w:pPr>
        <w:pStyle w:val="Heading3"/>
      </w:pPr>
      <w:r>
        <w:rPr>
          <w:lang w:val="ne_NP" w:bidi="ne_NP"/>
        </w:rPr>
        <w:t>Step 5</w:t>
      </w:r>
    </w:p>
    <w:p>
      <w:pPr/>
      <w:r>
        <w:rPr>
          <w:lang w:val="ne_NP" w:bidi="ne_NP"/>
        </w:rPr>
      </w:r>
      <w:r>
        <w:rPr>
          <w:lang w:val="ne_NP" w:bidi="ne_NP"/>
        </w:rPr>
        <w:t>पाठलाई बुझ्न-सजिलो संस्करणमा एकपटक सुन्नुहोस्।</w:t>
      </w:r>
    </w:p>
    <w:p>
      <w:pPr/>
      <w:r>
        <w:rPr>
          <w:lang w:val="ne_NP" w:bidi="ne_NP"/>
        </w:rPr>
      </w:r>
      <w:r>
        <w:rPr>
          <w:lang w:val="ne_NP" w:bidi="ne_NP"/>
        </w:rPr>
        <w:t xml:space="preserve">अडियो रोक्‍नुहोस्। </w:t>
      </w:r>
    </w:p>
    <w:p>
      <w:pPr/>
      <w:r>
        <w:rPr>
          <w:lang w:val="ne_NP" w:bidi="ne_NP"/>
        </w:rPr>
      </w:r>
      <w:r>
        <w:rPr>
          <w:lang w:val="ne_NP" w:bidi="ne_NP"/>
        </w:rPr>
        <w:t xml:space="preserve">अब्राहाम धेरै वृद्ध थिए। </w:t>
      </w:r>
      <w:r>
        <w:rPr>
          <w:b/>
          <w:lang w:val="ne_NP" w:bidi="ne_NP"/>
        </w:rPr>
        <w:t>परमप्रभुले</w:t>
      </w:r>
      <w:r>
        <w:rPr>
          <w:lang w:val="ne_NP" w:bidi="ne_NP"/>
        </w:rPr>
        <w:t xml:space="preserve"> अब्राहामलाई हरेक कुरामा </w:t>
      </w:r>
      <w:r>
        <w:rPr>
          <w:b/>
          <w:lang w:val="ne_NP" w:bidi="ne_NP"/>
        </w:rPr>
        <w:t>आशिष् दिनुभयो</w:t>
      </w:r>
      <w:r>
        <w:rPr>
          <w:lang w:val="ne_NP" w:bidi="ne_NP"/>
        </w:rPr>
        <w:t>। तपाईंले पहिले प्रयोग गर्नुभएको परमप्रभु र आशिष्‌का लागि तिनै शब्दहरू प्रयोग गर्नुहोस्, र परमप्रभु र आशिष्‌का बारेमा थप जानकारीको लागि मुख्य शब्दावली हेर्नुहोस्।</w:t>
      </w:r>
    </w:p>
    <w:p>
      <w:pPr/>
      <w:r>
        <w:rPr>
          <w:lang w:val="ne_NP" w:bidi="ne_NP"/>
        </w:rPr>
      </w:r>
      <w:r>
        <w:rPr>
          <w:lang w:val="ne_NP" w:bidi="ne_NP"/>
        </w:rPr>
        <w:t xml:space="preserve">अब्राहामले आफ्नो </w:t>
      </w:r>
      <w:r>
        <w:rPr>
          <w:b/>
          <w:lang w:val="ne_NP" w:bidi="ne_NP"/>
        </w:rPr>
        <w:t>घर वा घराना</w:t>
      </w:r>
      <w:r>
        <w:rPr>
          <w:lang w:val="ne_NP" w:bidi="ne_NP"/>
        </w:rPr>
        <w:t xml:space="preserve">मा सबैभन्दा बढी भरोसा गरेको </w:t>
      </w:r>
      <w:r>
        <w:rPr>
          <w:b/>
          <w:lang w:val="ne_NP" w:bidi="ne_NP"/>
        </w:rPr>
        <w:t>नोकर</w:t>
      </w:r>
      <w:r>
        <w:rPr>
          <w:lang w:val="ne_NP" w:bidi="ne_NP"/>
        </w:rPr>
        <w:t>सँग कुरा गरे। अब्राहामले नोकरलाई अब्राहामका आफन्तहरू वा परिवारका अन्य सदस्यहरूमध्येबाट अब्राहामका छोरा इसहाकका लागि पत्नी खोज्न अब्राहामको मातृभूमि फर्किजान भने। तपाईंले पहिले प्रयोग गर्नुभएको शब्द नै घराना र नोकरका लागि प्रयोग गर्नुहोस्, र घराना र नोकरको बारेमा थप जानकारीको लागि मुख्य शब्दावली हेर्नुहोस्।</w:t>
      </w:r>
    </w:p>
    <w:p>
      <w:pPr/>
      <w:r>
        <w:rPr>
          <w:lang w:val="ne_NP" w:bidi="ne_NP"/>
        </w:rPr>
      </w:r>
      <w:r>
        <w:rPr>
          <w:lang w:val="ne_NP" w:bidi="ne_NP"/>
        </w:rPr>
        <w:t xml:space="preserve">अब्राहामले नोकरलाई आफ्नो जाँघमुनि हात राखेर परमप्रभु परमेश्वरको अगाडि गम्भीर </w:t>
      </w:r>
      <w:r>
        <w:rPr>
          <w:b/>
          <w:lang w:val="ne_NP" w:bidi="ne_NP"/>
        </w:rPr>
        <w:t>शपथ</w:t>
      </w:r>
      <w:r>
        <w:rPr>
          <w:lang w:val="ne_NP" w:bidi="ne_NP"/>
        </w:rPr>
        <w:t xml:space="preserve"> खान लगाए। यो प्रतीकात्मक संकेत, अब्राहामको जननांग क्षेत्र छुने एउटा पुरानो रीति थियो जसको अर्थ अब्राहामले आफ्ना सन्तानहरूलाई त्यस महत्त्वपूर्ण नोकरको जिम्मा लगाउनुभएको थियो। यदि नोकरले शपथ भङ्ग गरेमा, परमेश्वरले नोकरलाई सजाय दिनुहुने थियो। तपाईंले पहिले प्रयोग गर्नुभएको शब्द नै शपथको लागि प्रयोग गर्नुहोस्, र शपथको बारेमा थप जानकारीको लागि मुख्य शब्दावली हेर्नुहोस्।</w:t>
      </w:r>
    </w:p>
    <w:p>
      <w:pPr/>
      <w:r>
        <w:rPr>
          <w:lang w:val="ne_NP" w:bidi="ne_NP"/>
        </w:rPr>
      </w:r>
      <w:r>
        <w:rPr>
          <w:lang w:val="ne_NP" w:bidi="ne_NP"/>
        </w:rPr>
        <w:t xml:space="preserve">नोकरले अब्राहामलाई भने, "यदि ती महिला मसँग जान चाहिनन् भने के हुन्छ?" त्यसोभए के म इसहाकलाई त्यहाँ फर्काएर लैजाऊँ?" अब्राहामले जवाफ दिए, "होइन, मेरो छोरालाई मेरो मातृभूमिमा फर्काएर नलैजाऊ।" </w:t>
      </w:r>
      <w:r>
        <w:rPr>
          <w:b/>
          <w:lang w:val="ne_NP" w:bidi="ne_NP"/>
        </w:rPr>
        <w:t>स्वर्ग</w:t>
      </w:r>
      <w:r>
        <w:rPr>
          <w:lang w:val="ne_NP" w:bidi="ne_NP"/>
        </w:rPr>
        <w:t xml:space="preserve">का परमेश्वर, परमप्रभुले मसँग कुरा गर्नुभयो र भन्नुभयो, उहाँले मेरा </w:t>
      </w:r>
      <w:r>
        <w:rPr>
          <w:b/>
          <w:lang w:val="ne_NP" w:bidi="ne_NP"/>
        </w:rPr>
        <w:t>सन्तानहरू</w:t>
      </w:r>
      <w:r>
        <w:rPr>
          <w:lang w:val="ne_NP" w:bidi="ne_NP"/>
        </w:rPr>
        <w:t xml:space="preserve"> वा </w:t>
      </w:r>
      <w:r>
        <w:rPr>
          <w:b/>
          <w:lang w:val="ne_NP" w:bidi="ne_NP"/>
        </w:rPr>
        <w:t>बिउ</w:t>
      </w:r>
      <w:r>
        <w:rPr>
          <w:lang w:val="ne_NP" w:bidi="ne_NP"/>
        </w:rPr>
        <w:t xml:space="preserve">लाई यो जमिन दिने प्रतिज्ञा गर्नुभयो। परमप्रभुले तिम्रो अघि </w:t>
      </w:r>
      <w:r>
        <w:rPr>
          <w:b/>
          <w:lang w:val="ne_NP" w:bidi="ne_NP"/>
        </w:rPr>
        <w:t>परमप्रभुका स्वर्गदूत</w:t>
      </w:r>
      <w:r>
        <w:rPr>
          <w:lang w:val="ne_NP" w:bidi="ne_NP"/>
        </w:rPr>
        <w:t xml:space="preserve"> पठाउनुहुनेछ र तिमीलाई सही स्त्री खोज्न मद्दत गर्नुहुनेछ।" यस अवस्थामा, बिरुवाको बीउ बुझाउने शब्दको अर्थ अब्राहामका सबै छोराछोरी र नाति-नातिनाहरू, वा सन्तानहरू भन्ने हुन्छ। तपाईंले पहिले प्रयोग गर्नुभएको बीउ वा सन्तानहरू, स्वर्ग र स्वर्गदूतका लागि त्यही शब्दहरू प्रयोग गर्नुहोस्, र बीउ, सन्तानहरू, स्वर्ग र स्वर्गदूतको बारेमा थप जानकारीको लागि मुख्य शब्दावली हेर्नुहोस्। यहाँ 'स्वर्गदूत' शब्दको प्रयोगले परमेश्वरको सेवा गर्ने सन्देशवाहक स्वर्गदूतलाई बुझाउँदैन। यो परमेश्वरको रूप हो।</w:t>
      </w:r>
    </w:p>
    <w:p>
      <w:pPr/>
      <w:r>
        <w:rPr>
          <w:lang w:val="ne_NP" w:bidi="ne_NP"/>
        </w:rPr>
      </w:r>
      <w:r>
        <w:rPr>
          <w:lang w:val="ne_NP" w:bidi="ne_NP"/>
        </w:rPr>
        <w:t xml:space="preserve">नोकरले अब्राहामका १० </w:t>
      </w:r>
      <w:r>
        <w:rPr>
          <w:b/>
          <w:lang w:val="ne_NP" w:bidi="ne_NP"/>
        </w:rPr>
        <w:t>ऊँटहरू</w:t>
      </w:r>
      <w:r>
        <w:rPr>
          <w:lang w:val="ne_NP" w:bidi="ne_NP"/>
        </w:rPr>
        <w:t xml:space="preserve"> लिएर तिनीहरूमा </w:t>
      </w:r>
      <w:r>
        <w:rPr>
          <w:b/>
          <w:lang w:val="ne_NP" w:bidi="ne_NP"/>
        </w:rPr>
        <w:t>राम्रा उपहारहरू</w:t>
      </w:r>
      <w:r>
        <w:rPr>
          <w:lang w:val="ne_NP" w:bidi="ne_NP"/>
        </w:rPr>
        <w:t xml:space="preserve"> लादे। ऊँटहरू ठूला भारी बोक्ने जनावरहरू हुन् र ती मूल्यवान हुन्छन्। तपाईंले पहिले प्रयोग गर्नुभएको ऊँटको लागि त्यही शब्द प्रयोग गर्नुहोस्, र ऊँटको बारेमा थप जानकारीको लागि मुख्य शब्दावली हेर्नुहोस्।</w:t>
      </w:r>
    </w:p>
    <w:p>
      <w:pPr/>
      <w:r>
        <w:rPr>
          <w:lang w:val="ne_NP" w:bidi="ne_NP"/>
        </w:rPr>
      </w:r>
      <w:r>
        <w:rPr>
          <w:lang w:val="ne_NP" w:bidi="ne_NP"/>
        </w:rPr>
        <w:t>उपहारहरूका साथै, नोकरले ती ऊँटहरूलाई दुलहीको मूल्यको रूपमा ती युवतीको परिवारलाई दिने थियो। यो रीति भनेको महिलालाई किन्नु होइन। उनी दासी होइनन्। भविष्यमा महिलाको पालनपोषण गर्ने क्षमता देखाउनु परिवारका लागि आदरको उपहार हो।</w:t>
      </w:r>
    </w:p>
    <w:p>
      <w:pPr/>
      <w:r>
        <w:rPr>
          <w:lang w:val="ne_NP" w:bidi="ne_NP"/>
        </w:rPr>
      </w:r>
      <w:r>
        <w:rPr>
          <w:lang w:val="ne_NP" w:bidi="ne_NP"/>
        </w:rPr>
        <w:t xml:space="preserve">यस सहरको ठीक बाहिर, नोकर </w:t>
      </w:r>
      <w:r>
        <w:rPr>
          <w:b/>
          <w:lang w:val="ne_NP" w:bidi="ne_NP"/>
        </w:rPr>
        <w:t>सामुदायिक कुवा</w:t>
      </w:r>
      <w:r>
        <w:rPr>
          <w:lang w:val="ne_NP" w:bidi="ne_NP"/>
        </w:rPr>
        <w:t>को छेउमा रोकिए र ऊँटहरूलाई घुँडा टेकाउन लगाए। यो साँझको समय थियो जब सहरका युवतीहरू आउने र पानी भर्ने गर्थे। नोकरले ऊँटहरूलाई पानीको स्रोतको छेउमा आराम गरायो। यो सीमित पानीका स्रोतहरू भएको सुख्खा भूमि हो। पानीको स्रोत सतहमा पानी आउने मुहान र मुहान सुकेको बेला प्रयोग गरिने कुवा दुवै थियो। तपाईंले अघिल्लो खण्डहरूमा इनारका लागि प्रयोग गर्नुभएको शब्द वा वाक्यांश नै प्रयोग गर्नुहोस्।</w:t>
      </w:r>
    </w:p>
    <w:p>
      <w:pPr/>
      <w:r>
        <w:rPr>
          <w:lang w:val="ne_NP" w:bidi="ne_NP"/>
        </w:rPr>
      </w:r>
      <w:r>
        <w:rPr>
          <w:lang w:val="ne_NP" w:bidi="ne_NP"/>
        </w:rPr>
        <w:t xml:space="preserve">त्यसपछि नोकरले </w:t>
      </w:r>
      <w:r>
        <w:rPr>
          <w:b/>
          <w:lang w:val="ne_NP" w:bidi="ne_NP"/>
        </w:rPr>
        <w:t>प्रार्थना गर्यो।</w:t>
      </w:r>
      <w:r>
        <w:rPr>
          <w:lang w:val="ne_NP" w:bidi="ne_NP"/>
        </w:rPr>
        <w:t xml:space="preserve"> तपाईंले अघिल्लो खण्डहरूमा प्रयोग गर्नुभएको शब्द वा वाक्यांश नै प्रार्थनाको लागि प्रयोग गर्नुहोस्। तपाईंले मुख्य शब्दावलीमा प्रार्थनाको बारेमा थप जानकारी पाउन सक्नुहुन्छ**। **</w:t>
      </w:r>
    </w:p>
    <w:p>
      <w:pPr/>
      <w:r>
        <w:rPr>
          <w:lang w:val="ne_NP" w:bidi="ne_NP"/>
        </w:rPr>
      </w:r>
      <w:r>
        <w:rPr>
          <w:lang w:val="ne_NP" w:bidi="ne_NP"/>
        </w:rPr>
        <w:t xml:space="preserve">नोकरले भने, "हे परमप्रभु, मेरा मालिक अब्राहामका परमेश्वर, आज मलाई सफलता दिनुहोस् र अब्राहामप्रति आफ्नो </w:t>
      </w:r>
      <w:r>
        <w:rPr>
          <w:b/>
          <w:lang w:val="ne_NP" w:bidi="ne_NP"/>
        </w:rPr>
        <w:t>अटल</w:t>
      </w:r>
      <w:r>
        <w:rPr>
          <w:lang w:val="ne_NP" w:bidi="ne_NP"/>
        </w:rPr>
        <w:t xml:space="preserve"> </w:t>
      </w:r>
      <w:r>
        <w:rPr>
          <w:b/>
          <w:lang w:val="ne_NP" w:bidi="ne_NP"/>
        </w:rPr>
        <w:t>प्रेम</w:t>
      </w:r>
      <w:r>
        <w:rPr>
          <w:lang w:val="ne_NP" w:bidi="ne_NP"/>
        </w:rPr>
        <w:t xml:space="preserve"> देखाउनुहोस्।" अटल प्रेम वा दयाले याहवे र अब्राहाम र याहवे र याहवेका मानिसहरूबीचको विशेष सम्बन्धको वर्णन गर्छ। परमप्रभुले कहिल्यै सम्बन्ध तोड्नुहुने छैन।</w:t>
      </w:r>
    </w:p>
    <w:p>
      <w:pPr/>
      <w:r>
        <w:rPr>
          <w:lang w:val="ne_NP" w:bidi="ne_NP"/>
        </w:rPr>
      </w:r>
      <w:r>
        <w:rPr>
          <w:lang w:val="ne_NP" w:bidi="ne_NP"/>
        </w:rPr>
        <w:t>तपाईंले अटल प्रेमको लागि यो शब्द पहिले उत्पत्ति २१:२३ मा अनुवाद गर्नुभएको छ, तर यहाँ रोक्नुहोस् र अटल प्रेमको लागि तपाईंले कुन शब्द वा वाक्यांश प्रयोग गर्नुहुनेछ भन्ने बारेमा समूहमा छलफल गर्नुहोस्। थप जानकारीको लागि मुख्य शब्दावलीमा अटल प्रेम हेर्नुहोस्।</w:t>
      </w:r>
      <w:r>
        <w:rPr>
          <w:lang w:val="ne_NP" w:bidi="ne_NP"/>
        </w:rPr>
      </w:r>
    </w:p>
    <w:p>
      <w:pPr>
        <w:pStyle w:val="Heading3"/>
      </w:pPr>
      <w:r>
        <w:rPr>
          <w:lang w:val="ne_NP" w:bidi="ne_NP"/>
        </w:rPr>
        <w:t>Step 6</w:t>
      </w:r>
    </w:p>
    <w:p>
      <w:pPr/>
      <w:r>
        <w:rPr>
          <w:lang w:val="ne_NP" w:bidi="ne_NP"/>
        </w:rPr>
      </w:r>
      <w:r>
        <w:rPr>
          <w:lang w:val="ne_NP" w:bidi="ne_NP"/>
        </w:rPr>
        <w:t>अनुवादलाई सजिलोसँग बुझ्न यस खण्डको श्रव्य संस्करण सुन्‍नुहोस्।</w:t>
      </w:r>
    </w:p>
    <w:p>
      <w:pPr/>
      <w:r>
        <w:rPr>
          <w:lang w:val="ne_NP" w:bidi="ne_NP"/>
        </w:rPr>
      </w:r>
      <w:r>
        <w:rPr>
          <w:lang w:val="ne_NP" w:bidi="ne_NP"/>
        </w:rPr>
        <w:t xml:space="preserve">अडियो रोक्‍नुहोस्। </w:t>
      </w:r>
    </w:p>
    <w:p>
      <w:pPr/>
      <w:r>
        <w:rPr>
          <w:lang w:val="ne_NP" w:bidi="ne_NP"/>
        </w:rPr>
      </w:r>
      <w:r>
        <w:rPr>
          <w:lang w:val="ne_NP" w:bidi="ne_NP"/>
        </w:rPr>
        <w:t>यस सत्रमा, एउटा समूहको रूपमा तपाईंको आफ्नै भाषामा खण्डलाई पुन: भन्न लगाउनुहोस्।</w:t>
      </w:r>
    </w:p>
    <w:p>
      <w:pPr/>
      <w:r>
        <w:rPr>
          <w:lang w:val="ne_NP" w:bidi="ne_NP"/>
        </w:rPr>
      </w:r>
      <w:r>
        <w:rPr>
          <w:lang w:val="ne_NP" w:bidi="ne_NP"/>
        </w:rPr>
        <w:t>पहिला, सम्पूर्ण समूहले खण्डलाई तपाईंको आफ्नै भाषामा बताउन अभ्यास गर्नुपर्छ। तपाईंले अघिल्लो चरणहरूमा निर्णय गर्नुभएको कुराहरू जस्तै कालक्रम, शब्दहरू, वाक्यांशहरू, भावनाहरू, वा तपाईंले छलफल गर्नुभएको अन्य कुराहरू यसमा समावेश गर्नलाई सम्झनुहोस्।</w:t>
      </w:r>
    </w:p>
    <w:p>
      <w:pPr/>
      <w:r>
        <w:rPr>
          <w:lang w:val="ne_NP" w:bidi="ne_NP"/>
        </w:rPr>
      </w:r>
      <w:r>
        <w:rPr>
          <w:lang w:val="ne_NP" w:bidi="ne_NP"/>
        </w:rPr>
        <w:t xml:space="preserve">एउटा समूहको सदस्यले खण्डका केही वाक्यहरू भन्नुपर्छ र रोकिनु पर्छ। समूहको अर्को सदस्यले खण्डको अर्को भाग भन्नु पर्छ र रोकिनु पर्छ। समूहले सम्पूर्ण खण्डलाई पुन: नभन्दासम्म यो गर्नुहोस्। यस चरणमा समूहका सदस्यहरूले एक अर्कालाई सच्याउन सक्छन्। अडियो रोक्‍नुहोस्। </w:t>
      </w:r>
    </w:p>
    <w:p>
      <w:pPr/>
      <w:r>
        <w:rPr>
          <w:lang w:val="ne_NP" w:bidi="ne_NP"/>
        </w:rPr>
      </w:r>
      <w:r>
        <w:rPr>
          <w:lang w:val="ne_NP" w:bidi="ne_NP"/>
        </w:rPr>
        <w:t xml:space="preserve">अर्को पटक, समूहको प्रत्येक सदस्यले कम्तिमा पनि एकचोटि सम्पूर्ण खण्डलाई नरोकी भन्नुपर्छ। समूहको सदस्यले खण्डलाई सम्झन मद्दत गर्न कुनैपनि वस्तुहरू, चालहरू, वा तिनीहरूको स्टोरीबोर्ड प्रयोग गर्न सक्छन्। अडियो रोक्‍नुहोस्। </w:t>
      </w:r>
    </w:p>
    <w:p>
      <w:pPr/>
      <w:r>
        <w:rPr>
          <w:lang w:val="ne_NP" w:bidi="ne_NP"/>
        </w:rPr>
      </w:r>
      <w:r>
        <w:rPr>
          <w:lang w:val="ne_NP" w:bidi="ne_NP"/>
        </w:rPr>
        <w:t xml:space="preserve">त्यसपछि, तपाईंलाई सबैभन्दा बढी मनपरेको खण्डको संस्करण कस्को हो समूहले निर्णय गर्न सक्छ। तपाईंलाई समूहको एउटा सदस्यले एउटा दृश्य बताएको तरिका मनपर्यो तर तपाईंलाई अर्को दृश्य अर्कै समुहको सदस्यले बताएको तरिका मनपर्यो भनेर तपाईहरू आफै निर्णय गर्न सक्नु हुन्छ। अडियो रोक्‍नुहोस्। </w:t>
      </w:r>
    </w:p>
    <w:p>
      <w:pPr/>
      <w:r>
        <w:rPr>
          <w:lang w:val="ne_NP" w:bidi="ne_NP"/>
        </w:rPr>
      </w:r>
      <w:r>
        <w:rPr>
          <w:lang w:val="ne_NP" w:bidi="ne_NP"/>
        </w:rPr>
        <w:t>अन्तमा, समूहले सबैजना सहमत हुने खण्डको अन्तिम संस्करणलाई सँगै राख्न सक्छन्। समूहको प्रत्येक सदस्यले यस खण्डको अन्तिम संस्करण सुनाउने अभ्यास गर्नुपर्छ।</w:t>
      </w:r>
      <w:r>
        <w:rPr>
          <w:lang w:val="ne_NP" w:bidi="ne_NP"/>
        </w:rPr>
      </w:r>
      <w:r>
        <w:rPr>
          <w:lang w:val="ne_NP" w:bidi="ne_NP"/>
        </w:rPr>
      </w:r>
    </w:p>
    <w:p>
      <w:pPr/>
      <w:r>
        <w:rPr>
          <w:lang w:val="ne_NP" w:bidi="ne_NP"/>
        </w:rPr>
      </w:r>
    </w:p>
    <w:p>
      <w:pPr>
        <w:pStyle w:val="Heading2"/>
      </w:pPr>
      <w:r>
        <w:rPr>
          <w:lang w:val="ne_NP" w:bidi="ne_NP"/>
        </w:rPr>
        <w:t>Genesis 24:15–28</w:t>
      </w:r>
      <w:r>
        <w:rPr>
          <w:lang w:val="ne_NP" w:bidi="ne_NP"/>
        </w:rPr>
      </w:r>
    </w:p>
    <w:p>
      <w:pPr>
        <w:pStyle w:val="Heading3"/>
      </w:pPr>
      <w:r>
        <w:rPr>
          <w:lang w:val="ne_NP" w:bidi="ne_NP"/>
        </w:rPr>
        <w:t>Step 1</w:t>
      </w:r>
    </w:p>
    <w:p>
      <w:pPr/>
      <w:r>
        <w:rPr>
          <w:lang w:val="ne_NP" w:bidi="ne_NP"/>
        </w:rPr>
      </w:r>
      <w:r>
        <w:rPr>
          <w:lang w:val="ne_NP" w:bidi="ne_NP"/>
        </w:rPr>
        <w:t>यस चरणमा, उत्पत्ति २४:१५–२८ सुन्नुहोस् र यसलाई आफ्नो हृदयमा राख्नुहोस्।</w:t>
      </w:r>
    </w:p>
    <w:p>
      <w:pPr/>
      <w:r>
        <w:rPr>
          <w:lang w:val="ne_NP" w:bidi="ne_NP"/>
        </w:rPr>
      </w:r>
      <w:r>
        <w:rPr>
          <w:lang w:val="ne_NP" w:bidi="ne_NP"/>
        </w:rPr>
        <w:t>सम्भव भएमा तीन फरक अनुवादहरूमा उत्पत्ति २४:१५–२८ को श्रव्य संस्करण तीन पटक सुन्नुहोस्।</w:t>
      </w:r>
    </w:p>
    <w:p>
      <w:pPr/>
      <w:r>
        <w:rPr>
          <w:lang w:val="ne_NP" w:bidi="ne_NP"/>
        </w:rPr>
      </w:r>
      <w:r>
        <w:rPr>
          <w:lang w:val="ne_NP" w:bidi="ne_NP"/>
        </w:rPr>
        <w:t xml:space="preserve">अडियो रोक्‍नुहोस्। </w:t>
      </w:r>
    </w:p>
    <w:p>
      <w:pPr/>
      <w:r>
        <w:rPr>
          <w:lang w:val="ne_NP" w:bidi="ne_NP"/>
        </w:rPr>
      </w:r>
      <w:r>
        <w:rPr>
          <w:lang w:val="ne_NP" w:bidi="ne_NP"/>
        </w:rPr>
        <w:t>अब, समूहको रूपमा, निम्न प्रश्नहरूमा छलफल गर्नुहोस्:</w:t>
      </w:r>
    </w:p>
    <w:p>
      <w:pPr>
        <w:pStyle w:val="ListBullet"/>
        <w:spacing w:line="240" w:lineRule="auto"/>
        <w:ind w:left="720"/>
      </w:pPr>
      <w:r>
        <w:rPr>
          <w:lang w:val="ne_NP" w:bidi="ne_NP"/>
        </w:rPr>
      </w:r>
      <w:r>
        <w:rPr>
          <w:lang w:val="ne_NP" w:bidi="ne_NP"/>
        </w:rPr>
        <w:t xml:space="preserve">यो खण्डमा तपाईंलाई के मन पर्‍यो? अडियो रोक्‍नुहोस्। </w:t>
      </w:r>
    </w:p>
    <w:p>
      <w:pPr>
        <w:pStyle w:val="ListBullet"/>
        <w:spacing w:line="240" w:lineRule="auto"/>
        <w:ind w:left="720"/>
      </w:pPr>
      <w:r>
        <w:rPr>
          <w:lang w:val="ne_NP" w:bidi="ne_NP"/>
        </w:rPr>
      </w:r>
      <w:r>
        <w:rPr>
          <w:lang w:val="ne_NP" w:bidi="ne_NP"/>
        </w:rPr>
        <w:t xml:space="preserve">यो खण्डमा तपाईलाई कुन कुरा मन परेन वा बुझ्‍नुभएन? अडियो रोक्‍नुहोस्। </w:t>
      </w:r>
    </w:p>
    <w:p>
      <w:pPr>
        <w:pStyle w:val="ListBullet"/>
        <w:spacing w:line="240" w:lineRule="auto"/>
        <w:ind w:left="720"/>
      </w:pPr>
      <w:r>
        <w:rPr>
          <w:lang w:val="ne_NP" w:bidi="ne_NP"/>
        </w:rPr>
      </w:r>
      <w:r>
        <w:rPr>
          <w:lang w:val="ne_NP" w:bidi="ne_NP"/>
        </w:rPr>
        <w:t xml:space="preserve">यो खण्डले हामीलाई परमेश्वरको बारेमा के बताउँछ? अडियो रोक्‍नुहोस्। </w:t>
      </w:r>
    </w:p>
    <w:p>
      <w:pPr>
        <w:pStyle w:val="ListBullet"/>
        <w:spacing w:line="240" w:lineRule="auto"/>
        <w:ind w:left="720"/>
      </w:pPr>
      <w:r>
        <w:rPr>
          <w:lang w:val="ne_NP" w:bidi="ne_NP"/>
        </w:rPr>
      </w:r>
      <w:r>
        <w:rPr>
          <w:lang w:val="ne_NP" w:bidi="ne_NP"/>
        </w:rPr>
        <w:t xml:space="preserve">यो खण्डले मानिसबारे हामीलाई के भन्दछ? अडियो रोक्‍नुहोस्। </w:t>
      </w:r>
    </w:p>
    <w:p>
      <w:pPr>
        <w:pStyle w:val="ListBullet"/>
        <w:spacing w:line="240" w:lineRule="auto"/>
        <w:ind w:left="720"/>
      </w:pPr>
      <w:r>
        <w:rPr>
          <w:lang w:val="ne_NP" w:bidi="ne_NP"/>
        </w:rPr>
      </w:r>
      <w:r>
        <w:rPr>
          <w:lang w:val="ne_NP" w:bidi="ne_NP"/>
        </w:rPr>
        <w:t xml:space="preserve">यो खण्डले कसरी हाम्रो दैनिक जीवनलाई प्रभाव पार्छ? अडियो रोक्‍नुहोस्। </w:t>
      </w:r>
    </w:p>
    <w:p>
      <w:pPr>
        <w:pStyle w:val="ListBullet"/>
        <w:spacing w:line="240" w:lineRule="auto"/>
        <w:ind w:left="720"/>
      </w:pPr>
      <w:r>
        <w:rPr>
          <w:lang w:val="ne_NP" w:bidi="ne_NP"/>
        </w:rPr>
      </w:r>
      <w:r>
        <w:rPr>
          <w:lang w:val="ne_NP" w:bidi="ne_NP"/>
        </w:rPr>
        <w:t xml:space="preserve">कसलाई यो खण्ड सुन्‍नु आवश्‍यक छ? </w:t>
      </w:r>
      <w:r>
        <w:rPr>
          <w:lang w:val="ne_NP" w:bidi="ne_NP"/>
        </w:rPr>
      </w:r>
    </w:p>
    <w:p>
      <w:pPr>
        <w:pStyle w:val="Heading3"/>
      </w:pPr>
      <w:r>
        <w:rPr>
          <w:lang w:val="ne_NP" w:bidi="ne_NP"/>
        </w:rPr>
        <w:t>Step 2</w:t>
      </w:r>
    </w:p>
    <w:p>
      <w:pPr/>
      <w:r>
        <w:rPr>
          <w:lang w:val="ne_NP" w:bidi="ne_NP"/>
        </w:rPr>
      </w:r>
      <w:r>
        <w:rPr>
          <w:lang w:val="ne_NP" w:bidi="ne_NP"/>
        </w:rPr>
        <w:t>संस्करणलाई सजिलोसँग बुझ्न पाठलाई एकपटक सुन्नुहोस्।</w:t>
      </w:r>
    </w:p>
    <w:p>
      <w:pPr/>
      <w:r>
        <w:rPr>
          <w:lang w:val="ne_NP" w:bidi="ne_NP"/>
        </w:rPr>
      </w:r>
      <w:r>
        <w:rPr>
          <w:lang w:val="ne_NP" w:bidi="ne_NP"/>
        </w:rPr>
        <w:t xml:space="preserve">अडियो रोक्‍नुहोस्। </w:t>
      </w:r>
    </w:p>
    <w:p>
      <w:pPr/>
      <w:r>
        <w:rPr>
          <w:lang w:val="ne_NP" w:bidi="ne_NP"/>
        </w:rPr>
      </w:r>
      <w:r>
        <w:rPr>
          <w:lang w:val="ne_NP" w:bidi="ne_NP"/>
        </w:rPr>
        <w:t>अन्तिम खण्डमा, अब्राहामले आफ्नो सबैभन्दा भरोसायोग्य नोकरलाई अब्राहामका छोरा इसहाकका लागि पत्नी खोज्न लगाए। नोकर, उपहारहरू लदिएका ऊँटहरू र अन्य नोकरहरू अब्राहामका आफन्तहरू बसोबास गर्ने सहर बाहिरको कुवामा आइपुगे। नोकरले आफ्ना मालिक अब्राहामका परमेश्वर परमप्रभुसँग प्रार्थना गरे कि परमेश्वरद्वारा चुनिएकी स्त्रीले उनलाई पानी पिउन दिऊन् र त्यसपछि उनले ल्याएका ऊँटहरूलाई पनि पानी खुवाउने प्रस्ताव राखून्। नोकरले व्यक्तिगत र कुराकानी गर्ने शैलीमा परमेश्वरसँग प्रार्थना गर्यो।</w:t>
      </w:r>
    </w:p>
    <w:p>
      <w:pPr/>
      <w:r>
        <w:rPr>
          <w:lang w:val="ne_NP" w:bidi="ne_NP"/>
        </w:rPr>
      </w:r>
      <w:r>
        <w:rPr>
          <w:lang w:val="ne_NP" w:bidi="ne_NP"/>
        </w:rPr>
        <w:t>नोकरले प्रार्थना सिध्याउनुअघि नै रिबेका सहरबाहिरको कुवामा आइपुगिन्। कथाकारले अब इनारको लागि मूल शब्द प्रयोग गर्छन्। मुहान यस्तो ठाउँ हुने थियो जहाँ मानिसहरूले सजिलै पानी पाउन सक्थे। कुनै व्यक्तिले डोरीको सहायताले कुवाको फेदबाट पानी उघाउनु पर्दैनथ्यो। कथाकारले रिबेकाको परिचय दिन र उनको पारिवारिक इतिहास बताउनका लागि घटनाक्रमलाई बीचैमा रोक्छन्। नोकरले थाहा पाउनुभन्दा पहिले नै श्रोताहरूले रिबेका अब्राहामको परिवारकी हुन् भन्ने कुरा थाहा पाउँछन्। रिबेकाले आफ्नो काँधमा माटोको पानीको घैँटो बोकेकी थिइन्। उनले यो भाँडा पानी उघाउन र पशुहरूसम्म बोक्न प्रयोग गरिन्।</w:t>
      </w:r>
    </w:p>
    <w:p>
      <w:pPr/>
      <w:r>
        <w:rPr>
          <w:lang w:val="ne_NP" w:bidi="ne_NP"/>
        </w:rPr>
      </w:r>
      <w:r>
        <w:rPr>
          <w:lang w:val="ne_NP" w:bidi="ne_NP"/>
        </w:rPr>
        <w:t xml:space="preserve">यहाँ रोक्नुहोस् र माटोको पानीको भाँडा वा घडाको तस्वीर हेर्नुहोस्। अडियो रोक्‍नुहोस्। </w:t>
      </w:r>
    </w:p>
    <w:p>
      <w:pPr/>
      <w:r>
        <w:rPr>
          <w:lang w:val="ne_NP" w:bidi="ne_NP"/>
        </w:rPr>
      </w:r>
      <w:r>
        <w:rPr>
          <w:lang w:val="ne_NP" w:bidi="ne_NP"/>
        </w:rPr>
        <w:t>त्यसपछि कथाकारले एउटी सम्भावित दुलहीका लागि के महत्त्वपूर्ण छ भन्ने बारेमा विवरणहरू दिन्छन्। रिबेका सुन्दरी थिइन् र विवाह गर्न तथा सन्तान जन्माउने उमेर भइसकेकी थिइन्। रिबेका अझै कन्या थिइन्। रिबेकाले कुनै पनि मानिससँग यौन सम्बन्ध राखेकी थिइनन्।</w:t>
      </w:r>
    </w:p>
    <w:p>
      <w:pPr/>
      <w:r>
        <w:rPr>
          <w:lang w:val="ne_NP" w:bidi="ne_NP"/>
        </w:rPr>
      </w:r>
      <w:r>
        <w:rPr>
          <w:lang w:val="ne_NP" w:bidi="ne_NP"/>
        </w:rPr>
        <w:t xml:space="preserve">रोक्नुहोस् र समूहमा निम्न प्रश्नमा छलफल गर्नुहोस्: तपाईंको संस्कृतिमा सम्भावित दुलही हुनका लागि आवश्यक गुणहरू के के हुन्? तपाईं इनार वा मुहानबाट कसरी पानी निकाल्नुहुन्छ र बोक्नुहुन्छ? पानी लिन को जान्छ? अडियो रोक्‍नुहोस्। </w:t>
      </w:r>
    </w:p>
    <w:p>
      <w:pPr/>
      <w:r>
        <w:rPr>
          <w:lang w:val="ne_NP" w:bidi="ne_NP"/>
        </w:rPr>
      </w:r>
      <w:r>
        <w:rPr>
          <w:lang w:val="ne_NP" w:bidi="ne_NP"/>
        </w:rPr>
        <w:t>अब्राहामको नोकर रिबेकाकहाँ दगुर्‍यो। यो कथा क्रिया शब्दहरू र दृश्यहरूले भरिएको छ। नोकरले प्रार्थना सक्नु अघि नै परमेश्वरले उसको प्रार्थनाको जवाफ दिनुभयो। नोकर पानी माग्न दगुरे। रिबेका छिटो गरेर ऊँटहरूलाई पानी दिन गइन् र आफ्नो परिवारलाई यो कुरा बताउन दगुरिन्। नोकरले पिउनका लागि थोरै पानी माग्यो। तिनीहरूको संस्कृतिमा, कुनै कुरा "थोरै" माग्नु विनम्र हुनु थियो। यसको अर्थ नोकर तिर्खाएको थिएन, भन्ने होइन। नोकर विनम्र थियो। नोकरले प्रार्थना गरेअनुसार नै ठ्याक्कै रिबेकाले व्यवहार गरिन्। जब रिबेकाले "हो, प्रभु" भनिन्, तब उनले नोकरसँग आदरपूर्वक व्यवहार गरिन्। प्रभु एउटा आदरणीय उपाधि थियो, "महोदय" जस्तै हो, जसलाई मानिसहरूले एक एल्डरलाई सम्बोधन गर्न प्रयोग गर्थे। रिबेकाले नोकरलाई पिउन पानी दिइन्। रिबेकाले भनिन्, "तिनीहरूले अघाउन्जेल नपिएसम्म म तपाईंका ऊँटहरूका लागि पनि पानी ल्याइदिनेछु।" रिबेकाले नोकरले जसरी प्रार्थना गरेको थियो, त्यही जवाफ दिइन्। उनी तल पानीमा दगुर्दै गइन् र पानी राख्ने भाँडो वा डुँड भर्न थालिन्। डुँड भनेको ढुङ्गाको बाकस जस्तै लामो साँघुरो भाँडा हो। मानिसहरूले यसलाई पशुहरूका लागि पानी वा खाना बोक्न प्रयोग गर्थे। केहि दिनसम्म ऊँटहरूले पानी पाएका थिएन भने पनि यो प्रत्येक ऊँटका लागि पुग्ने पानी थियो। प्रत्येक ऊँटलाई सम्भवतः ९५ लिटरका दरले आवश्यक पर्न सक्छ! रिबेकाको भाँडामा सबैभन्दा बढी ११ लिटर मात्र अट्दथ्यो। यो धेरै नै थप काम थियो। पानी गह्रौं हुन्छ!</w:t>
      </w:r>
    </w:p>
    <w:p>
      <w:pPr/>
      <w:r>
        <w:rPr>
          <w:lang w:val="ne_NP" w:bidi="ne_NP"/>
        </w:rPr>
      </w:r>
      <w:r>
        <w:rPr>
          <w:lang w:val="ne_NP" w:bidi="ne_NP"/>
        </w:rPr>
        <w:t xml:space="preserve">रोक्नुहोस् र पानी राख्ने डुँडको तस्वीर हेर्नुहोस्। अडियो रोक्‍नुहोस्। </w:t>
      </w:r>
    </w:p>
    <w:p>
      <w:pPr/>
      <w:r>
        <w:rPr>
          <w:lang w:val="ne_NP" w:bidi="ne_NP"/>
        </w:rPr>
      </w:r>
      <w:r>
        <w:rPr>
          <w:lang w:val="ne_NP" w:bidi="ne_NP"/>
        </w:rPr>
        <w:t xml:space="preserve">रोक्नुहोस् र समूहमा छलफल गर्नुहोस्: विवाहका लागि तयार भएकी युवतीमा हुने असल गुणहरू रिवेकाले कसरी देखाइन्? तपाईंको संस्कृतिमा, कुनै युवतीले आफू पुरुषले विवाह गर्न चाहने खालको महिला हुँ भनेर देखाउन के गर्छिन्? अडियो रोक्‍नुहोस्। </w:t>
      </w:r>
    </w:p>
    <w:p>
      <w:pPr/>
      <w:r>
        <w:rPr>
          <w:lang w:val="ne_NP" w:bidi="ne_NP"/>
        </w:rPr>
      </w:r>
      <w:r>
        <w:rPr>
          <w:lang w:val="ne_NP" w:bidi="ne_NP"/>
        </w:rPr>
        <w:t>रिबेका सबै ऊँटहरूलाई पानी दिने काम गरिरहँदा, नोकरले रिबेकालाई नजिकबाट हेरिरहेको थियो। ती नोकरले उनी इसहाकका लागि परमेश्वरले रोज्नुभएको स्त्री हुन् कि होइनन् भनेर निर्णय गर्न ती युवतीलाई नियालिरहेका थिए। रिवेका सुन्दरी र विनम्र भएता पनि नोकरले उनलाई यौन इच्छाले हेरिरहेको थिएन। जब ऊँटहरूले पिउन सिध्याए, अब्राहामका नोकरले रिबेकालाई एउटा सुनको नत्थी र उनका नाडीका लागि दुईवटा ठूला सुनका चुराहरू दिए। तिनीहरूको संस्कृतिमा, मानिसहरूले सुन "शेकेल" मा नाप्छन्। नाकको नत्थी लगभग ६ ग्राम सुनको तौलको थियो। रिबेकाका नाडी वा पाखुराका लागि बनाइएका प्रत्येक चुराको तौल लगभग १२० ग्राम थियो। यी बहुमूल्य उपहारहरू थिए। यी मध्य पूर्वमा बसोबास गर्ने महिलाहरूका लागि गहनाका सामान्य टुक्राहरू हुन्। नाकको औंठी सुन्दरता र धनको चिन्ह थियो। महिलाको नाक शरीरको एउटा यस्तो विशेषता थियो जसलाई मानिसहरूले सुन्दरता वा शालिनताका लागि महत्त्व दिन्थे।</w:t>
      </w:r>
    </w:p>
    <w:p>
      <w:pPr/>
      <w:r>
        <w:rPr>
          <w:lang w:val="ne_NP" w:bidi="ne_NP"/>
        </w:rPr>
      </w:r>
      <w:r>
        <w:rPr>
          <w:lang w:val="ne_NP" w:bidi="ne_NP"/>
        </w:rPr>
        <w:t xml:space="preserve">रोक्नुहोस् र नोकरले रिबेकालाई दिएको गहना कस्तो देखिन्थ्यो भन्ने एउटा तस्वीर हेर्नुहोस्। अडियो रोक्‍नुहोस्। </w:t>
      </w:r>
    </w:p>
    <w:p>
      <w:pPr/>
      <w:r>
        <w:rPr>
          <w:lang w:val="ne_NP" w:bidi="ne_NP"/>
        </w:rPr>
      </w:r>
      <w:r>
        <w:rPr>
          <w:lang w:val="ne_NP" w:bidi="ne_NP"/>
        </w:rPr>
        <w:t>त्यसपछि अब्राहामको नोकरले महत्त्वपूर्ण प्रश्न सोधे, "कृपया मलाई भन्नुहोस्, तिमी कसकी छोरी हौ?" के तपाईंका बुबासँग हामीलाई राति सुत्नका लागि एउटा कोठा होला?" त्यो संस्कृतिमा, यी प्रश्नहरू सोध्ने यो विनम्र तरिका थियो। आफू बेथुएलकी छोरी भएको र बेथुएल चाहिँ आमा मिल्का र बुबा नाहोरका छोरा हुन् भनेर रिबेकाले बताइन्। यसको अर्थ बथुएल अब्राहामका भतिजा थिए भन्ने हो। यसले इसहाक र रिबेकालाई नाताले दाजुबहिनी बनायो। त्यो संस्कृतिमा दिदीबहिनी र दाजुभाइका छोराछोरी बीचको विवाहलाई नराम्रो ठानिँदैनथ्यो।</w:t>
      </w:r>
    </w:p>
    <w:p>
      <w:pPr/>
      <w:r>
        <w:rPr>
          <w:lang w:val="ne_NP" w:bidi="ne_NP"/>
        </w:rPr>
      </w:r>
      <w:r>
        <w:rPr>
          <w:lang w:val="ne_NP" w:bidi="ne_NP"/>
        </w:rPr>
        <w:t xml:space="preserve">रोक्नुहोस् र समूहमा छलफल गर्नुहोस्: के तपाईंको आफ्नै भाइखलकका छोराछोरीसँग विवाह गर्नुलाई हाडनाता मानिन्छ? तपाईंको संस्कृतिमा, परिवारका कुन सदस्यहरूलाई विवाह गर्ने अनुमति छैन, र किन छैन? अडियो रोक्‍नुहोस्। </w:t>
      </w:r>
    </w:p>
    <w:p>
      <w:pPr/>
      <w:r>
        <w:rPr>
          <w:lang w:val="ne_NP" w:bidi="ne_NP"/>
        </w:rPr>
      </w:r>
      <w:r>
        <w:rPr>
          <w:lang w:val="ne_NP" w:bidi="ne_NP"/>
        </w:rPr>
        <w:t>रिबेकाले जवाफ दिइन्, "हामीसँग ऊँटहरूका लागि प्रशस्त पराल र खाना साथै पाहुनाहरूका लागि कोठा छ।" त्यसपछि अब्राहामको नोकरले निहुरिएर परमप्रभुको आराधना गरे। जब कोही दण्डवत् गर्छन्, उनीहरू आफ्ना हातहरू फैलाएर र अनुहार भुइँतिर फर्काएर घुँडा टेक्छन्। यस सन्दर्भमा आराधनाको अर्थ जमिनमा घोप्टो परेर ढोग्नु पनि हुन सक्छ। यो परमेश्वरलाई धन्यवाद दिने गहिरो र इमान्दार नम्रताको कार्य थियो। नोकरले भने, "आशिष् वा प्रशंसा हो, मेरा मालिक अब्राहामका परमेश्वर परमप्रभु।" परमप्रभुले मेरो मालिकप्रति अटल प्रेम र विश्वासयोग्य देखाउनुभएको छ।" परमप्रभुले नोकरको प्रार्थनाको जवाफ दिनुभयो। के भयो भनेर आफ्नी आमाको घरानालाई बताउन रिबेका दगुर्दै घर गइन्। रिबेका सायद घरको महिलाहरू भएतिर दगुरिन्। त्यो संस्कृतिमा, महिलाहरूको प्रायः आफ्नै पाल वा घरमा आफ्नै क्षेत्र हुन्थ्यो जुन उनीहरूका लागि मात्र हुन्थ्यो।</w:t>
      </w:r>
    </w:p>
    <w:p>
      <w:pPr/>
      <w:r>
        <w:rPr>
          <w:lang w:val="ne_NP" w:bidi="ne_NP"/>
        </w:rPr>
      </w:r>
      <w:r>
        <w:rPr>
          <w:lang w:val="ne_NP" w:bidi="ne_NP"/>
        </w:rPr>
        <w:t>रोक्नुहोस् र समूहमा छलफल गर्नुहोस्: तपाईंको संस्कृतिमा कसैले आफूले नम्रतापूर्वक परमेश्वरको आराधना गरिरहेको कुरा कसरी देखाउँछन्? आफ्नो जीवनमा तपाईंले नम्रतापूर्वक परमेश्वरको आराधना गर्नुभएको समयको बारेमा कुरा गर्नुहोस्।</w:t>
      </w:r>
      <w:r>
        <w:rPr>
          <w:lang w:val="ne_NP" w:bidi="ne_NP"/>
        </w:rPr>
      </w:r>
    </w:p>
    <w:p>
      <w:pPr>
        <w:pStyle w:val="Heading3"/>
      </w:pPr>
      <w:r>
        <w:rPr>
          <w:lang w:val="ne_NP" w:bidi="ne_NP"/>
        </w:rPr>
        <w:t>Step 3</w:t>
      </w:r>
    </w:p>
    <w:p>
      <w:pPr/>
      <w:r>
        <w:rPr>
          <w:lang w:val="ne_NP" w:bidi="ne_NP"/>
        </w:rPr>
      </w:r>
      <w:r>
        <w:rPr>
          <w:lang w:val="ne_NP" w:bidi="ne_NP"/>
        </w:rPr>
        <w:t>सबैभन्दा सजिलो संस्करणमा पाठलाई फेरि एकपटक सुन्नुहोस्।</w:t>
      </w:r>
    </w:p>
    <w:p>
      <w:pPr/>
      <w:r>
        <w:rPr>
          <w:lang w:val="ne_NP" w:bidi="ne_NP"/>
        </w:rPr>
      </w:r>
      <w:r>
        <w:rPr>
          <w:lang w:val="ne_NP" w:bidi="ne_NP"/>
        </w:rPr>
        <w:t xml:space="preserve">अडियो रोक्‍नुहोस्। </w:t>
      </w:r>
    </w:p>
    <w:p>
      <w:pPr/>
      <w:r>
        <w:rPr>
          <w:lang w:val="ne_NP" w:bidi="ne_NP"/>
        </w:rPr>
      </w:r>
      <w:r>
        <w:rPr>
          <w:lang w:val="ne_NP" w:bidi="ne_NP"/>
        </w:rPr>
        <w:t>यस सत्रमा, यस कथालाई दृश्यात्मक बनाउन तपाईंले समूहलाई मद्दत गर्नुहुनेछ। तपाईंले समूहलाई दृश्यहरू, सेटिङ र कथाका पात्रहरू परिभाषित गर्न मद्दत गर्नुहुनेछ।</w:t>
      </w:r>
    </w:p>
    <w:p>
      <w:pPr/>
      <w:r>
        <w:rPr>
          <w:lang w:val="ne_NP" w:bidi="ne_NP"/>
        </w:rPr>
      </w:r>
      <w:r>
        <w:rPr>
          <w:lang w:val="ne_NP" w:bidi="ne_NP"/>
        </w:rPr>
        <w:t>यस कथामा ४ दृश्यहरू छन्।</w:t>
      </w:r>
    </w:p>
    <w:p>
      <w:pPr/>
      <w:r>
        <w:rPr>
          <w:lang w:val="ne_NP" w:bidi="ne_NP"/>
        </w:rPr>
      </w:r>
      <w:r>
        <w:rPr>
          <w:b/>
          <w:lang w:val="ne_NP" w:bidi="ne_NP"/>
        </w:rPr>
        <w:t>पहिलो दृश्य:</w:t>
      </w:r>
    </w:p>
    <w:p>
      <w:pPr/>
      <w:r>
        <w:rPr>
          <w:lang w:val="ne_NP" w:bidi="ne_NP"/>
        </w:rPr>
      </w:r>
      <w:r>
        <w:rPr>
          <w:lang w:val="ne_NP" w:bidi="ne_NP"/>
        </w:rPr>
        <w:t>नोकर र ऊँटहरू हारान बाहिरको कुवाको छेउमा आराम गरिरहेका छन्। नोकरले इसहाकका लागि पत्नी खोज्न परमेश्वरको मार्ग निर्देशनको निम्ति प्रार्थना गर्छ। नोकरले प्रार्थना गरिसकेपछि रिबेका आफ्नो पानीको घैँटो लिएर त्यहाँ आइपुग्छिन्।</w:t>
      </w:r>
    </w:p>
    <w:p>
      <w:pPr/>
      <w:r>
        <w:rPr>
          <w:lang w:val="ne_NP" w:bidi="ne_NP"/>
        </w:rPr>
      </w:r>
      <w:r>
        <w:rPr>
          <w:b/>
          <w:lang w:val="ne_NP" w:bidi="ne_NP"/>
        </w:rPr>
        <w:t>दोस्रो दृश्य:</w:t>
      </w:r>
    </w:p>
    <w:p>
      <w:pPr/>
      <w:r>
        <w:rPr>
          <w:lang w:val="ne_NP" w:bidi="ne_NP"/>
        </w:rPr>
      </w:r>
      <w:r>
        <w:rPr>
          <w:lang w:val="ne_NP" w:bidi="ne_NP"/>
        </w:rPr>
        <w:t>रिबेका गएर पानी ल्याउँछिन्। नोकरले आफ्नो भाँडाबाट केही पानी माग्छ। रिबेकाले नोकरलाई पानी दिन्छिन्, र रिबेकाले नोकरका सबै ऊँटहरूलाई पनि पानी दिने प्रस्ताव राख्छिन्।</w:t>
      </w:r>
    </w:p>
    <w:p>
      <w:pPr/>
      <w:r>
        <w:rPr>
          <w:lang w:val="ne_NP" w:bidi="ne_NP"/>
        </w:rPr>
      </w:r>
      <w:r>
        <w:rPr>
          <w:b/>
          <w:lang w:val="ne_NP" w:bidi="ne_NP"/>
        </w:rPr>
        <w:t>तेस्रो दृश्य:</w:t>
      </w:r>
    </w:p>
    <w:p>
      <w:pPr/>
      <w:r>
        <w:rPr>
          <w:lang w:val="ne_NP" w:bidi="ne_NP"/>
        </w:rPr>
      </w:r>
      <w:r>
        <w:rPr>
          <w:lang w:val="ne_NP" w:bidi="ne_NP"/>
        </w:rPr>
        <w:t>जब रिबेकाले पशुहरूलाई पानी दिइसक्छिन् तब नोकरले रिबेकालाई सुन्दर गहना दिन्छ। नोकरले रिबेकाका आमाबुबा को हुन् र उनका बुबाकहाँ नोकरको समूहका लागि सुत्ने ठाउँ छ कि छैन भनेर सोध्छ। रिबेकाले नोकरलाई आफ्ना बुबा र हजुरबा-हजुरआमाको नाम बताउँछिन्। नोकर रोकिन्छ र परमप्रभुले नोकरको प्रार्थनाको जवाफ दिनुभएकोमा परमप्रभुको प्रशंसा गर्छ। तिनीहरूसँग पशुहरूका लागि ठाउँ र खाना छ भनेर रिबेकाले बताउँछिन्।</w:t>
      </w:r>
    </w:p>
    <w:p>
      <w:pPr/>
      <w:r>
        <w:rPr>
          <w:lang w:val="ne_NP" w:bidi="ne_NP"/>
        </w:rPr>
      </w:r>
      <w:r>
        <w:rPr>
          <w:b/>
          <w:lang w:val="ne_NP" w:bidi="ne_NP"/>
        </w:rPr>
        <w:t>चौथो दृश्य:</w:t>
      </w:r>
    </w:p>
    <w:p>
      <w:pPr/>
      <w:r>
        <w:rPr>
          <w:lang w:val="ne_NP" w:bidi="ne_NP"/>
        </w:rPr>
      </w:r>
      <w:r>
        <w:rPr>
          <w:lang w:val="ne_NP" w:bidi="ne_NP"/>
        </w:rPr>
        <w:t xml:space="preserve"> भएका सबै कुरा आफ्नो परिवारलाई बताउन रिबेका दगुर्दै घर गइन्।</w:t>
      </w:r>
    </w:p>
    <w:p>
      <w:pPr/>
      <w:r>
        <w:rPr>
          <w:lang w:val="ne_NP" w:bidi="ne_NP"/>
        </w:rPr>
      </w:r>
      <w:r>
        <w:rPr>
          <w:lang w:val="ne_NP" w:bidi="ne_NP"/>
        </w:rPr>
        <w:t>यस कथामा यि पात्रहरु समावेश छन्:</w:t>
      </w:r>
    </w:p>
    <w:p>
      <w:pPr>
        <w:pStyle w:val="ListBullet"/>
        <w:spacing w:line="240" w:lineRule="auto"/>
        <w:ind w:left="720"/>
      </w:pPr>
      <w:r>
        <w:rPr>
          <w:lang w:val="ne_NP" w:bidi="ne_NP"/>
        </w:rPr>
      </w:r>
      <w:r>
        <w:rPr>
          <w:lang w:val="ne_NP" w:bidi="ne_NP"/>
        </w:rPr>
        <w:t>अब्राहामको नोकर</w:t>
      </w:r>
    </w:p>
    <w:p>
      <w:pPr>
        <w:pStyle w:val="ListBullet"/>
        <w:spacing w:line="240" w:lineRule="auto"/>
        <w:ind w:left="720"/>
      </w:pPr>
      <w:r>
        <w:rPr>
          <w:lang w:val="ne_NP" w:bidi="ne_NP"/>
        </w:rPr>
      </w:r>
      <w:r>
        <w:rPr>
          <w:lang w:val="ne_NP" w:bidi="ne_NP"/>
        </w:rPr>
        <w:t>रिबेका</w:t>
      </w:r>
    </w:p>
    <w:p>
      <w:pPr>
        <w:pStyle w:val="ListBullet"/>
        <w:spacing w:line="240" w:lineRule="auto"/>
        <w:ind w:left="720"/>
      </w:pPr>
      <w:r>
        <w:rPr>
          <w:lang w:val="ne_NP" w:bidi="ne_NP"/>
        </w:rPr>
      </w:r>
      <w:r>
        <w:rPr>
          <w:lang w:val="ne_NP" w:bidi="ne_NP"/>
        </w:rPr>
        <w:t>अन्य नोकरहरू</w:t>
      </w:r>
    </w:p>
    <w:p>
      <w:pPr/>
      <w:r>
        <w:rPr>
          <w:lang w:val="ne_NP" w:bidi="ne_NP"/>
        </w:rPr>
      </w:r>
      <w:r>
        <w:rPr>
          <w:lang w:val="ne_NP" w:bidi="ne_NP"/>
        </w:rPr>
        <w:t>यस सत्रमा, समूहलाई स्टोरीबोर्ड बनाउन, चित्र कोर्न वा कुनै प्रकारका हेरफेर गर्न मिल्ने वस्तुहरू (जस्तै ढुङ्गा, लठ्ठी, बच्चाहरूको खेलौनाहरू) प्रयोग गरेर कथा र त्यसमा भएका क्रियाकलापलाई दृश्यात्मक बनाउनुहोस्।</w:t>
      </w:r>
    </w:p>
    <w:p>
      <w:pPr/>
      <w:r>
        <w:rPr>
          <w:lang w:val="ne_NP" w:bidi="ne_NP"/>
        </w:rPr>
      </w:r>
      <w:r>
        <w:rPr>
          <w:b/>
          <w:lang w:val="ne_NP" w:bidi="ne_NP"/>
        </w:rPr>
        <w:t>कथामा के भइरहेको छ भनेर पूर्ण रूपमा बुझिनका लागि प्रत्येक दृश्यमा वर्णन गर्न वा अभिनय गर्न महत्त्वपूर्ण हुने कुराहरूको बारेमा कुरा गर्नुहोस्।</w:t>
      </w:r>
    </w:p>
    <w:p>
      <w:pPr/>
      <w:r>
        <w:rPr>
          <w:lang w:val="ne_NP" w:bidi="ne_NP"/>
        </w:rPr>
      </w:r>
      <w:r>
        <w:rPr>
          <w:lang w:val="ne_NP" w:bidi="ne_NP"/>
        </w:rPr>
        <w:t>अघिल्लो कथामा, अब्राहामले आफ्ना सबैभन्दा भरोसायोग्य नोकरलाई इसहाककी पत्नी खोज्नका लागि अब्राहामको मातृभूमि पठाए। कथाकारले हामीलाई नोकरको नाम दिँदैन भनेर सम्झनुहोस्। नोकरले एउटा गम्भीर शपथ पनि लिए। त्यो नोकरसँग ऊँटहरू र उपहारहरूको लागि मद्दत गर्न अरू नोकरहरू छन्। नोकर सहर बाहिर आइपुग्यो, र उ र उसका१० ऊँटहरू कुवाको छेउमा आराम गरे। यो साँझको बेला थियो। त्यो गाउँका युवतीहरू पानी लिन आउने समय थियो। नोकरले परमप्रभुलाई प्रार्थना गर्न थाल्छ। नोकरले इसहाकका लागि परमेश्वरले रोज्नुभएको स्त्री उनलाई देखाइदिन परमप्रभुलाई अनुरोध गरे। ती महिलाले नोकरलाई पिउने पानी दिऊन् र सबै ऊँटहरूलाई पनि पानी दिने प्रस्ताव राखून् भनेर नोकरले परमप्रभुसँग बिन्ती गरे।</w:t>
      </w:r>
    </w:p>
    <w:p>
      <w:pPr/>
      <w:r>
        <w:rPr>
          <w:lang w:val="ne_NP" w:bidi="ne_NP"/>
        </w:rPr>
      </w:r>
      <w:r>
        <w:rPr>
          <w:lang w:val="ne_NP" w:bidi="ne_NP"/>
        </w:rPr>
        <w:t>यो कथा सुरु हुँदा, अब्राहामको नोकर कुवाको छेउमा बसिरहेको र प्रार्थना गरिरहेको छ। नोकरले आफ्नो प्रार्थना सिध्याउनुअघि नै एउटी सुन्दरी युवती आफ्नो काँधमा पानीको गाग्रो बोकेर इनारमा आइन्। यो रिबेका थिइन्। कथाकारले रिबेकाको परिचय दिन र उनको पारिवारिक इतिहास बताउनका लागि घटनाक्रमलाई बीचैमा रोक्छन्। नोकरले थाहा पाउनुभन्दा पहिले नै श्रोताहरूले रिबेका अब्राहामको परिवारकी हुन् भन्ने कुरा थाहा पाउँछन्। रिबेका कुमारी हुन् र कुनै पनि मानिसले अहिलेसम्म "उनीसँग सुतेका छैनन्" भन्नेकुरा हामीलाई थाहा हुन्छ। यो कुनै पनि मानिसले रिबेकासँग यौन सम्बन्ध राखेको छैन भनेर भन्ने एउटा तरिका हो।</w:t>
      </w:r>
    </w:p>
    <w:p>
      <w:pPr/>
      <w:r>
        <w:rPr>
          <w:lang w:val="ne_NP" w:bidi="ne_NP"/>
        </w:rPr>
      </w:r>
      <w:r>
        <w:rPr>
          <w:lang w:val="ne_NP" w:bidi="ne_NP"/>
        </w:rPr>
        <w:t xml:space="preserve"> यहाँ रोक्नुहोस् र समूहमा छलफल गर्नुहोस्: तपाईं कसरी कथा सुरु गर्नुहुन्छ, र त्यसपछि कथाका पात्रहरूमध्ये एकको बारेमा केही जानकारी दिने घटना क्रमलाई कसरी रोक्नुहुन्छ? अडियो रोक्‍नुहोस्। </w:t>
      </w:r>
    </w:p>
    <w:p>
      <w:pPr/>
      <w:r>
        <w:rPr>
          <w:lang w:val="ne_NP" w:bidi="ne_NP"/>
        </w:rPr>
      </w:r>
      <w:r>
        <w:rPr>
          <w:lang w:val="ne_NP" w:bidi="ne_NP"/>
        </w:rPr>
        <w:t xml:space="preserve"> रिबेका मुहानसम्म गएर केही पानी लिइन्। सायद पानी बोकेर आफ्नो काँधमा फर्किएकी थिइन्। नोकरले रिबेकालाई केही पानी मागे। नोकर विनम्र थियो। रिबेकाले भनिन्, "हो, मेरो प्रभु, पानी लिनुहोस्।" म तपाईंका ऊँटहरूलाई पनि पानी दिनेछु।" नोकरले पिउन सकून् भनेर रिबेकाले आफ्नो काँधबाट आफ्ना हातमा घैँटो तल झारिन्। त्यसपछि रिबेकाले १० ऊँटहरूलाई पानी दिन थालिन्। यो धेरै नै काम थियो भनेर सम्झनुहोस्। यस संस्कृतिमा दयालु हुनका लागि मानिसहरूले अपेक्षा गर्ने भन्दा बढी नै रिबेकाले गरिन्। तिर्काएका ऊँटहरूका लागि पानी ल्याउन रिबेकाले कडा परिश्रम गरेर मुहानसम्म धेरै पटक गइन् ।</w:t>
      </w:r>
    </w:p>
    <w:p>
      <w:pPr/>
      <w:r>
        <w:rPr>
          <w:lang w:val="ne_NP" w:bidi="ne_NP"/>
        </w:rPr>
      </w:r>
      <w:r>
        <w:rPr>
          <w:lang w:val="ne_NP" w:bidi="ne_NP"/>
        </w:rPr>
        <w:t>रिबेकाले ऊँटहरूलाई पानी दिँदै गर्दा, नोकरले उनलाई हेरिरहेका थिए, र उनी अचम्ममा परे, "के परमप्रभुले रोज्नुभएको स्त्री यही हो?" जब रिबेकाले ऊँटहरूलाई पानी दिइसकिन्, तब नोकरले उनलाई उनको नाकका लागि सुनको नत्थी र उनका नाडी वा पाखुराका लागि दुईवटा सुनका बाला दिए। सम्झनुहोस्, यी धेरै मूल्यवान थिए। यति राम्रा उपहारहरू देखेर रिबेका सायद खुसीसाथ अचम्ममा परेकी थिइन्। त्यसपछि नोकरले सोधे, "तिमी कसकी छोरी हौ?" के तपाईंका बुबासँग हामीसँग रात बिताउने ठाउँ छ?"</w:t>
      </w:r>
    </w:p>
    <w:p>
      <w:pPr/>
      <w:r>
        <w:rPr>
          <w:lang w:val="ne_NP" w:bidi="ne_NP"/>
        </w:rPr>
      </w:r>
      <w:r>
        <w:rPr>
          <w:lang w:val="ne_NP" w:bidi="ne_NP"/>
        </w:rPr>
        <w:t>रिबेकाले जवाफ दिइन्, "मेरा बुबा बेथुएल र मेरा हजुरबुबा नाहोर र मिल्का हुन्।" हो, हामीसँग तपाईंका पशुहरूका लागि पराल र दाना छ र पाहुनाका लागि प्रशस्त ठाउँ छ।" जब नोकरले यी नामहरू र आफ्ना मालिक अब्राहामको परिवारका नाम सुने, उनी प्रार्थनामा निहुरिएर परमेश्वरको आराधना गरे! सम्झनुहोस् कि नोकर नम्र अवस्थामा, घुँडा टेकेर र आफ्ना हातहरू स्वर्गतिर उठाएर बसेको थियो। नोकरले प्रार्थना गरे, "हे परमप्रभु, मेरा मालिक अब्राहामका परमेश्वर।" परमप्रभुले मेरा मालिक अब्राहामप्रति अटल प्रेम देखाउनुभएको छ। परमप्रभु, तपाईंले मलाई सिधै मेरा मालिकका आफन्तहरूकहाँ लैजानुभएको छ!"</w:t>
      </w:r>
    </w:p>
    <w:p>
      <w:pPr/>
      <w:r>
        <w:rPr>
          <w:lang w:val="ne_NP" w:bidi="ne_NP"/>
        </w:rPr>
      </w:r>
      <w:r>
        <w:rPr>
          <w:lang w:val="ne_NP" w:bidi="ne_NP"/>
        </w:rPr>
        <w:t>भएका सबै कुरा आफ्नी आमाको घरनालाई बताउन रिबेका दगुर्दै घर गइन्। रिबेका सायद आफ्नो घरको महिलाहरू हुने ठाउँतिर दगुरिन्। सम्झनुहोस् कि रिबेका आफ्नो परिवारलाई आफ्नो नयाँ गहना देखाउन र तिनीहरूलाई आगन्तुकहरूको बारेमा बताउन हतारमा छिन्।</w:t>
      </w:r>
      <w:r>
        <w:rPr>
          <w:lang w:val="ne_NP" w:bidi="ne_NP"/>
        </w:rPr>
      </w:r>
    </w:p>
    <w:p>
      <w:pPr>
        <w:pStyle w:val="Heading3"/>
      </w:pPr>
      <w:r>
        <w:rPr>
          <w:lang w:val="ne_NP" w:bidi="ne_NP"/>
        </w:rPr>
        <w:t>Step 4</w:t>
      </w:r>
    </w:p>
    <w:p>
      <w:pPr/>
      <w:r>
        <w:rPr>
          <w:lang w:val="ne_NP" w:bidi="ne_NP"/>
        </w:rPr>
      </w:r>
      <w:r>
        <w:rPr>
          <w:lang w:val="ne_NP" w:bidi="ne_NP"/>
        </w:rPr>
        <w:t>सबैभन्दा सजिलो संस्करणमा पाठलाई फेरि एकपटक सुन्नुहोस्।</w:t>
      </w:r>
    </w:p>
    <w:p>
      <w:pPr/>
      <w:r>
        <w:rPr>
          <w:lang w:val="ne_NP" w:bidi="ne_NP"/>
        </w:rPr>
      </w:r>
      <w:r>
        <w:rPr>
          <w:lang w:val="ne_NP" w:bidi="ne_NP"/>
        </w:rPr>
        <w:t xml:space="preserve">अडियो रोक्‍नुहोस्। </w:t>
      </w:r>
    </w:p>
    <w:p>
      <w:pPr/>
      <w:r>
        <w:rPr>
          <w:lang w:val="ne_NP" w:bidi="ne_NP"/>
        </w:rPr>
      </w:r>
      <w:r>
        <w:rPr>
          <w:lang w:val="ne_NP" w:bidi="ne_NP"/>
        </w:rPr>
        <w:t>यस सत्रमा, टोलीले कथालाई नाटकीय बनाउनेछ।</w:t>
      </w:r>
    </w:p>
    <w:p>
      <w:pPr/>
      <w:r>
        <w:rPr>
          <w:lang w:val="ne_NP" w:bidi="ne_NP"/>
        </w:rPr>
      </w:r>
      <w:r>
        <w:rPr>
          <w:lang w:val="ne_NP" w:bidi="ne_NP"/>
        </w:rPr>
        <w:t>यस कथामा ४ दृश्यहरू छन्।</w:t>
      </w:r>
    </w:p>
    <w:p>
      <w:pPr/>
      <w:r>
        <w:rPr>
          <w:lang w:val="ne_NP" w:bidi="ne_NP"/>
        </w:rPr>
      </w:r>
      <w:r>
        <w:rPr>
          <w:lang w:val="ne_NP" w:bidi="ne_NP"/>
        </w:rPr>
        <w:t>यस कथामा यि पात्रहरु समावेश छन्:</w:t>
      </w:r>
    </w:p>
    <w:p>
      <w:pPr>
        <w:pStyle w:val="ListBullet"/>
        <w:spacing w:line="240" w:lineRule="auto"/>
        <w:ind w:left="720"/>
      </w:pPr>
      <w:r>
        <w:rPr>
          <w:lang w:val="ne_NP" w:bidi="ne_NP"/>
        </w:rPr>
      </w:r>
      <w:r>
        <w:rPr>
          <w:lang w:val="ne_NP" w:bidi="ne_NP"/>
        </w:rPr>
        <w:t>अब्राहामको नोकर</w:t>
      </w:r>
    </w:p>
    <w:p>
      <w:pPr>
        <w:pStyle w:val="ListBullet"/>
        <w:spacing w:line="240" w:lineRule="auto"/>
        <w:ind w:left="720"/>
      </w:pPr>
      <w:r>
        <w:rPr>
          <w:lang w:val="ne_NP" w:bidi="ne_NP"/>
        </w:rPr>
      </w:r>
      <w:r>
        <w:rPr>
          <w:lang w:val="ne_NP" w:bidi="ne_NP"/>
        </w:rPr>
        <w:t>रिबेका</w:t>
      </w:r>
    </w:p>
    <w:p>
      <w:pPr>
        <w:pStyle w:val="ListBullet"/>
        <w:spacing w:line="240" w:lineRule="auto"/>
        <w:ind w:left="720"/>
      </w:pPr>
      <w:r>
        <w:rPr>
          <w:lang w:val="ne_NP" w:bidi="ne_NP"/>
        </w:rPr>
      </w:r>
      <w:r>
        <w:rPr>
          <w:lang w:val="ne_NP" w:bidi="ne_NP"/>
        </w:rPr>
        <w:t>अन्य नोकरहरू</w:t>
      </w:r>
    </w:p>
    <w:p>
      <w:pPr/>
      <w:r>
        <w:rPr>
          <w:lang w:val="ne_NP" w:bidi="ne_NP"/>
        </w:rPr>
      </w:r>
      <w:r>
        <w:rPr>
          <w:lang w:val="ne_NP" w:bidi="ne_NP"/>
        </w:rPr>
        <w:t>समूहको रूपमा, यो खण्डलाई दुई पटक अभिनय गर्नुहोस्। तपाईंले आफ्नो भाषामा खण्डलाई अभिनय गर्नुपर्छ।</w:t>
      </w:r>
    </w:p>
    <w:p>
      <w:pPr/>
      <w:r>
        <w:rPr>
          <w:lang w:val="ne_NP" w:bidi="ne_NP"/>
        </w:rPr>
      </w:r>
      <w:r>
        <w:rPr>
          <w:lang w:val="ne_NP" w:bidi="ne_NP"/>
        </w:rPr>
        <w:t>पहिला, नरोकिकन खण्डलाई अभिनय गर्नुहोस। संवाद, प्रवाह, प्लटलाइन र खण्डको कालक्रममा ध्यान दिनुहोस्। तपाईंले खण्डको कठिन वा महत्त्वपूर्ण भागहरूको अभिनय छोड्नुहुन्न भनी निश्चित गर्नुहोस्। खण्डको हरेक भाग सम्झन एकअर्कालाई मद्दत गर्नुहोस्। यस अडियोलाई यहाँ रोक्नुहोस् र खण्डलाई अभिनय गर्नुहोस्।</w:t>
      </w:r>
    </w:p>
    <w:p>
      <w:pPr/>
      <w:r>
        <w:rPr>
          <w:lang w:val="ne_NP" w:bidi="ne_NP"/>
        </w:rPr>
      </w:r>
      <w:r>
        <w:rPr>
          <w:lang w:val="ne_NP" w:bidi="ne_NP"/>
        </w:rPr>
        <w:t>समूहले यस खण्डलाई दोस्रो पटक अभिनय गर्नुपर्छ। नाटकको केही निश्चित ठाउँमा, नाटकलाई रोकेर पात्र खेल्ने व्यक्तिलाई सोध्नुहोस्, "तपाईं के महसुस गर्दै हुनुहुन्छ वा के सोच्दै हुनुहुन्छ?" पात्र निभाउने व्यक्तिले यदि आफू त्यो पात्र भएको भए कस्तो महसुस गर्थे वा सोच्थे भन्ने जवाफ दिनुपर्छ। त्यसपछि नाटकलाई जारी राख्नुहोस्। यस अडियोलाई यहाँ रोक्नुहोस् र खण्डलाई दोस्रो पटक अभिनय गर्नुहोस्।</w:t>
      </w:r>
    </w:p>
    <w:p>
      <w:pPr/>
      <w:r>
        <w:rPr>
          <w:lang w:val="ne_NP" w:bidi="ne_NP"/>
        </w:rPr>
      </w:r>
      <w:r>
        <w:rPr>
          <w:lang w:val="ne_NP" w:bidi="ne_NP"/>
        </w:rPr>
        <w:t>नाटक र सम्भावित प्रतिक्रियाहरूको एउटा उदाहरण तल दिइएको छ।</w:t>
      </w:r>
    </w:p>
    <w:p>
      <w:pPr/>
      <w:r>
        <w:rPr>
          <w:lang w:val="ne_NP" w:bidi="ne_NP"/>
        </w:rPr>
      </w:r>
      <w:r>
        <w:rPr>
          <w:lang w:val="ne_NP" w:bidi="ne_NP"/>
        </w:rPr>
        <w:t>अब्राहामको नोकर एउटा कुवाको नजिकै प्रार्थना गरिरहेको छ। नोकरले आफ्नो प्रार्थना सिध्याउनुअघि नै एउटी सुन्दरी युवती आफ्नो काँधमा पानीको गाग्रो बोकेर इनारमा आइन्। ती रिबेका थिइन्। रिबेका मुहानसम्म गएर केही पानी लिइन्। नोकर उनीकहाँ दगुर्दै गयो र विनम्र रूपमा उनीसँग केही पानी माग्यो। रिबेकाले भनिन् "हुन्छ, हजुर, पानी लिनुहोस्।" म तपाईंका ऊँटहरूलाई पनि पानी दिनेछु।" रिबेका व्यस्त भइन्, र १० ऊँटहरूलाई पानी खुवाउन थालिन्।</w:t>
      </w:r>
    </w:p>
    <w:p>
      <w:pPr/>
      <w:r>
        <w:rPr>
          <w:lang w:val="ne_NP" w:bidi="ne_NP"/>
        </w:rPr>
      </w:r>
      <w:r>
        <w:rPr>
          <w:lang w:val="ne_NP" w:bidi="ne_NP"/>
        </w:rPr>
        <w:t>नाटक रोक्नुहोस्।</w:t>
      </w:r>
    </w:p>
    <w:p>
      <w:pPr/>
      <w:r>
        <w:rPr>
          <w:lang w:val="ne_NP" w:bidi="ne_NP"/>
        </w:rPr>
      </w:r>
      <w:r>
        <w:rPr>
          <w:lang w:val="ne_NP" w:bidi="ne_NP"/>
        </w:rPr>
        <w:t>नोकरलाई सोध्नुहोस्, तपाईँलाई कस्तो महसुस भइरहेको छ? तपाईंले यस्ता कुराहरू सुन्न सक्नुहुन्छ,</w:t>
      </w:r>
    </w:p>
    <w:p>
      <w:pPr>
        <w:pStyle w:val="ListBullet"/>
        <w:spacing w:line="240" w:lineRule="auto"/>
        <w:ind w:left="720"/>
      </w:pPr>
      <w:r>
        <w:rPr>
          <w:lang w:val="ne_NP" w:bidi="ne_NP"/>
        </w:rPr>
      </w:r>
      <w:r>
        <w:rPr>
          <w:lang w:val="ne_NP" w:bidi="ne_NP"/>
        </w:rPr>
        <w:t>"जिज्ञासु। " यो सुन्दर केटीलाई हेर्नुहोस्। के उनी नै हुन्?" वा</w:t>
      </w:r>
    </w:p>
    <w:p>
      <w:pPr>
        <w:pStyle w:val="ListBullet"/>
        <w:spacing w:line="240" w:lineRule="auto"/>
        <w:ind w:left="720"/>
      </w:pPr>
      <w:r>
        <w:rPr>
          <w:lang w:val="ne_NP" w:bidi="ne_NP"/>
        </w:rPr>
      </w:r>
      <w:r>
        <w:rPr>
          <w:lang w:val="ne_NP" w:bidi="ne_NP"/>
        </w:rPr>
        <w:t>"खुसी. के परमेश्वरले पहिले नै यो प्रार्थनाको जवाफ दिनुभएको छ?" वा</w:t>
      </w:r>
    </w:p>
    <w:p>
      <w:pPr>
        <w:pStyle w:val="ListBullet"/>
        <w:spacing w:line="240" w:lineRule="auto"/>
        <w:ind w:left="720"/>
      </w:pPr>
      <w:r>
        <w:rPr>
          <w:lang w:val="ne_NP" w:bidi="ne_NP"/>
        </w:rPr>
      </w:r>
      <w:r>
        <w:rPr>
          <w:lang w:val="ne_NP" w:bidi="ne_NP"/>
        </w:rPr>
        <w:t>"विश्वस्त छु, तर मलाई थाहा छ कि म धैर्यवान हुनुपर्छ, मेरा मालिक अब्राहामका परमेश्वरले मलाई इसहाकका लागि पत्नी देखाउनुहुनेछ।"</w:t>
      </w:r>
    </w:p>
    <w:p>
      <w:pPr/>
      <w:r>
        <w:rPr>
          <w:lang w:val="ne_NP" w:bidi="ne_NP"/>
        </w:rPr>
      </w:r>
      <w:r>
        <w:rPr>
          <w:lang w:val="ne_NP" w:bidi="ne_NP"/>
        </w:rPr>
        <w:t>रिबेकालाई सोध्नुहोस्, तपाईंलाई कस्तो महसुस भइरहेको छ? तपाईंले यस्ता कुराहरू सुन्न सक्नुहुन्छ,</w:t>
      </w:r>
    </w:p>
    <w:p>
      <w:pPr>
        <w:pStyle w:val="ListBullet"/>
        <w:spacing w:line="240" w:lineRule="auto"/>
        <w:ind w:left="720"/>
      </w:pPr>
      <w:r>
        <w:rPr>
          <w:lang w:val="ne_NP" w:bidi="ne_NP"/>
        </w:rPr>
      </w:r>
      <w:r>
        <w:rPr>
          <w:lang w:val="ne_NP" w:bidi="ne_NP"/>
        </w:rPr>
        <w:t>"राम्रो। "मेरो परिवार र जनावरहरूका लागि पानी ल्याउने समय भयो।" वा</w:t>
      </w:r>
    </w:p>
    <w:p>
      <w:pPr>
        <w:pStyle w:val="ListBullet"/>
        <w:spacing w:line="240" w:lineRule="auto"/>
        <w:ind w:left="720"/>
      </w:pPr>
      <w:r>
        <w:rPr>
          <w:lang w:val="ne_NP" w:bidi="ne_NP"/>
        </w:rPr>
      </w:r>
      <w:r>
        <w:rPr>
          <w:lang w:val="ne_NP" w:bidi="ne_NP"/>
        </w:rPr>
        <w:t>"जिज्ञासु। " अहो, हेर, कुवामा धेरै ऊँटहरूसहित परदेशीहरू छन्। तिनीहरू कहाँबाट आएका थिए? तिनीहरू कहाँ जाँदै छन्?"</w:t>
      </w:r>
    </w:p>
    <w:p>
      <w:pPr/>
      <w:r>
        <w:rPr>
          <w:lang w:val="ne_NP" w:bidi="ne_NP"/>
        </w:rPr>
      </w:r>
      <w:r>
        <w:rPr>
          <w:lang w:val="ne_NP" w:bidi="ne_NP"/>
        </w:rPr>
        <w:t>अन्य नोकरहरूलाई सोध्नुहोस्, तपाईंहरूलाई कस्तो छ?</w:t>
      </w:r>
    </w:p>
    <w:p>
      <w:pPr>
        <w:pStyle w:val="ListBullet"/>
        <w:spacing w:line="240" w:lineRule="auto"/>
        <w:ind w:left="720"/>
      </w:pPr>
      <w:r>
        <w:rPr>
          <w:lang w:val="ne_NP" w:bidi="ne_NP"/>
        </w:rPr>
      </w:r>
      <w:r>
        <w:rPr>
          <w:lang w:val="ne_NP" w:bidi="ne_NP"/>
        </w:rPr>
        <w:t>"जिज्ञासु। " नोकरले धेरै प्रार्थना गर्छ।" वा</w:t>
      </w:r>
    </w:p>
    <w:p>
      <w:pPr>
        <w:pStyle w:val="ListBullet"/>
        <w:spacing w:line="240" w:lineRule="auto"/>
        <w:ind w:left="720"/>
      </w:pPr>
      <w:r>
        <w:rPr>
          <w:lang w:val="ne_NP" w:bidi="ne_NP"/>
        </w:rPr>
      </w:r>
      <w:r>
        <w:rPr>
          <w:lang w:val="ne_NP" w:bidi="ne_NP"/>
        </w:rPr>
        <w:t>"खुसी. हेर, यहाँ एउटी सुन्दरी केटी आउँदैछे।" वा</w:t>
      </w:r>
    </w:p>
    <w:p>
      <w:pPr>
        <w:pStyle w:val="ListBullet"/>
        <w:spacing w:line="240" w:lineRule="auto"/>
        <w:ind w:left="720"/>
      </w:pPr>
      <w:r>
        <w:rPr>
          <w:lang w:val="ne_NP" w:bidi="ne_NP"/>
        </w:rPr>
      </w:r>
      <w:r>
        <w:rPr>
          <w:lang w:val="ne_NP" w:bidi="ne_NP"/>
        </w:rPr>
        <w:t>"खुसी. "हामी खुसी छौं कि यो केटीले ऊँटहरूलाई पानी दिइरहेकी छिन् र हामीले दिनु परेको छैन।"</w:t>
      </w:r>
    </w:p>
    <w:p>
      <w:pPr/>
      <w:r>
        <w:rPr>
          <w:lang w:val="ne_NP" w:bidi="ne_NP"/>
        </w:rPr>
      </w:r>
      <w:r>
        <w:rPr>
          <w:lang w:val="ne_NP" w:bidi="ne_NP"/>
        </w:rPr>
        <w:t>नाटकलाई जारी राख्नुहोस्।</w:t>
      </w:r>
    </w:p>
    <w:p>
      <w:pPr/>
      <w:r>
        <w:rPr>
          <w:lang w:val="ne_NP" w:bidi="ne_NP"/>
        </w:rPr>
      </w:r>
      <w:r>
        <w:rPr>
          <w:lang w:val="ne_NP" w:bidi="ne_NP"/>
        </w:rPr>
        <w:t>रिबेकाले ऊँटहरूलाई पानी दिँदै गर्दा, नोकरले उनलाई हेरिरहे र मनमनै सोचे, "के परमप्रभुले रोज्नुभएको स्त्री यही हो?" जब रिबेकाले ऊँटहरूलाई पानी खुवाएर सिध्याइन्, तब नोकरले उनलाई नाकका लागि एउटा सुनको फुली र उनका नाडी वा पाखुराका लागि दुईवटा सुनका बालाहरू दिए। सम्झनुहोस्, यी धेरै मूल्यवान थिए। त्यसपछि नोकरले सोधे, "तिमी कसकी छोरी हौ?" "के तपाईंका बुबासँग हाम्रा लागि रात बिताउने ठाउँ होला?"</w:t>
      </w:r>
    </w:p>
    <w:p>
      <w:pPr/>
      <w:r>
        <w:rPr>
          <w:lang w:val="ne_NP" w:bidi="ne_NP"/>
        </w:rPr>
      </w:r>
      <w:r>
        <w:rPr>
          <w:lang w:val="ne_NP" w:bidi="ne_NP"/>
        </w:rPr>
        <w:t>नाटक रोक्नुहोस्।</w:t>
      </w:r>
    </w:p>
    <w:p>
      <w:pPr/>
      <w:r>
        <w:rPr>
          <w:lang w:val="ne_NP" w:bidi="ne_NP"/>
        </w:rPr>
      </w:r>
      <w:r>
        <w:rPr>
          <w:lang w:val="ne_NP" w:bidi="ne_NP"/>
        </w:rPr>
        <w:t>नोकरलाई सोध्नुहोस्, तपाईँलाई कस्तो महसुस भइरहेको छ? तपाईंले यस्ता कुराहरू सुन्न सक्नुहुन्छ,</w:t>
      </w:r>
    </w:p>
    <w:p>
      <w:pPr>
        <w:pStyle w:val="ListBullet"/>
        <w:spacing w:line="240" w:lineRule="auto"/>
        <w:ind w:left="720"/>
      </w:pPr>
      <w:r>
        <w:rPr>
          <w:lang w:val="ne_NP" w:bidi="ne_NP"/>
        </w:rPr>
      </w:r>
      <w:r>
        <w:rPr>
          <w:lang w:val="ne_NP" w:bidi="ne_NP"/>
        </w:rPr>
        <w:t>"खुसी. स्याबास नानी, यो कडा परिश्रम गरेको र विनम्र भएकोमा।" र</w:t>
      </w:r>
    </w:p>
    <w:p>
      <w:pPr>
        <w:pStyle w:val="ListBullet"/>
        <w:spacing w:line="240" w:lineRule="auto"/>
        <w:ind w:left="720"/>
      </w:pPr>
      <w:r>
        <w:rPr>
          <w:lang w:val="ne_NP" w:bidi="ne_NP"/>
        </w:rPr>
      </w:r>
      <w:r>
        <w:rPr>
          <w:lang w:val="ne_NP" w:bidi="ne_NP"/>
        </w:rPr>
        <w:t>"विचारमग्न। के परमेश्वरले मेरो प्रार्थनाको जवाफ पहिले नै दिइसक्नुभएको छ?" र</w:t>
      </w:r>
    </w:p>
    <w:p>
      <w:pPr>
        <w:pStyle w:val="ListBullet"/>
        <w:spacing w:line="240" w:lineRule="auto"/>
        <w:ind w:left="720"/>
      </w:pPr>
      <w:r>
        <w:rPr>
          <w:lang w:val="ne_NP" w:bidi="ne_NP"/>
        </w:rPr>
      </w:r>
      <w:r>
        <w:rPr>
          <w:lang w:val="ne_NP" w:bidi="ne_NP"/>
        </w:rPr>
        <w:t>"यस युवतीलाई औंठी र बालाहरू जस्ता यी राम्रा उपहारहरू दिन पाउँदा खुसी छु।" र</w:t>
      </w:r>
    </w:p>
    <w:p>
      <w:pPr>
        <w:pStyle w:val="ListBullet"/>
        <w:spacing w:line="240" w:lineRule="auto"/>
        <w:ind w:left="720"/>
      </w:pPr>
      <w:r>
        <w:rPr>
          <w:lang w:val="ne_NP" w:bidi="ne_NP"/>
        </w:rPr>
      </w:r>
      <w:r>
        <w:rPr>
          <w:lang w:val="ne_NP" w:bidi="ne_NP"/>
        </w:rPr>
        <w:t>"आशावादी छु। उनका पिता को हुन्?"</w:t>
      </w:r>
    </w:p>
    <w:p>
      <w:pPr/>
      <w:r>
        <w:rPr>
          <w:lang w:val="ne_NP" w:bidi="ne_NP"/>
        </w:rPr>
      </w:r>
      <w:r>
        <w:rPr>
          <w:lang w:val="ne_NP" w:bidi="ne_NP"/>
        </w:rPr>
        <w:t>रिबेकालाई सोध्नुहोस्, तपाईंलाई कस्तो महसुस भइरहेको छ? तपाईंले यस्ता कुराहरू सुन्न सक्नुहुन्छ,</w:t>
      </w:r>
    </w:p>
    <w:p>
      <w:pPr>
        <w:pStyle w:val="ListBullet"/>
        <w:spacing w:line="240" w:lineRule="auto"/>
        <w:ind w:left="720"/>
      </w:pPr>
      <w:r>
        <w:rPr>
          <w:lang w:val="ne_NP" w:bidi="ne_NP"/>
        </w:rPr>
      </w:r>
      <w:r>
        <w:rPr>
          <w:lang w:val="ne_NP" w:bidi="ne_NP"/>
        </w:rPr>
        <w:t>"यी ऊँटहरूलाई पानी खुवाउनुभएकोमा कति राम्रा उपहारहरू!" र</w:t>
      </w:r>
    </w:p>
    <w:p>
      <w:pPr>
        <w:pStyle w:val="ListBullet"/>
        <w:spacing w:line="240" w:lineRule="auto"/>
        <w:ind w:left="720"/>
      </w:pPr>
      <w:r>
        <w:rPr>
          <w:lang w:val="ne_NP" w:bidi="ne_NP"/>
        </w:rPr>
      </w:r>
      <w:r>
        <w:rPr>
          <w:lang w:val="ne_NP" w:bidi="ne_NP"/>
        </w:rPr>
        <w:t>"जिज्ञासु। " यी राम्रा उपहारहरूको साँच्चै के अर्थ हुन्छ?"</w:t>
      </w:r>
    </w:p>
    <w:p>
      <w:pPr>
        <w:pStyle w:val="ListBullet"/>
        <w:spacing w:line="240" w:lineRule="auto"/>
        <w:ind w:left="720"/>
      </w:pPr>
      <w:r>
        <w:rPr>
          <w:lang w:val="ne_NP" w:bidi="ne_NP"/>
        </w:rPr>
      </w:r>
      <w:r>
        <w:rPr>
          <w:lang w:val="ne_NP" w:bidi="ne_NP"/>
        </w:rPr>
        <w:t>"सतर्क। "म यी मानिसहरूसँग होसियार हुनुपर्छु।"</w:t>
      </w:r>
    </w:p>
    <w:p>
      <w:pPr/>
      <w:r>
        <w:rPr>
          <w:lang w:val="ne_NP" w:bidi="ne_NP"/>
        </w:rPr>
      </w:r>
      <w:r>
        <w:rPr>
          <w:lang w:val="ne_NP" w:bidi="ne_NP"/>
        </w:rPr>
        <w:t>नाटकलाई जारी राख्नुहोस्।</w:t>
      </w:r>
    </w:p>
    <w:p>
      <w:pPr/>
      <w:r>
        <w:rPr>
          <w:lang w:val="ne_NP" w:bidi="ne_NP"/>
        </w:rPr>
      </w:r>
      <w:r>
        <w:rPr>
          <w:lang w:val="ne_NP" w:bidi="ne_NP"/>
        </w:rPr>
        <w:t>रिबेकाले जवाफ दिइन्, "मेरा बुबा बेथुएल हुनुहुन्छ र मेरा हजुरबुबा-हजुरआमा नाहोर र मिल्का हुनुहुन्छ। हो, हामीसँग तपाईंका पशुहरूका लागि पराल र दाना छ, र पाहुनाहरूका लागि प्रशस्त ठाउँ छ।" जब नोकरले यी नामहरू अर्थात् आफ्ना मालिक अब्राहामको परिवारका नामहरू सुने, उनले निहुरिएर प्रार्थना गरे र यहोवाको आराधना गरे। नोकरले प्रार्थना गर्यो, "हे मेरा मालिक अब्राहामका परमप्रभु परमेश्वर।" परमप्रभुले मेरा मालिक अब्राहामप्रति अटल प्रेम देखाउनुभएको छ। तपाईंले मलाई सिधै मेरा मालिकका आफन्तहरूकहाँ लैजानुभएको छ!" भएको सबै कुरा आफ्नो परिवारलाई बताउन रिबेका घरतिर दगुरिन्।</w:t>
      </w:r>
    </w:p>
    <w:p>
      <w:pPr/>
      <w:r>
        <w:rPr>
          <w:lang w:val="ne_NP" w:bidi="ne_NP"/>
        </w:rPr>
      </w:r>
      <w:r>
        <w:rPr>
          <w:lang w:val="ne_NP" w:bidi="ne_NP"/>
        </w:rPr>
        <w:t>नाटक रोक्नुहोस्।</w:t>
      </w:r>
    </w:p>
    <w:p>
      <w:pPr/>
      <w:r>
        <w:rPr>
          <w:lang w:val="ne_NP" w:bidi="ne_NP"/>
        </w:rPr>
      </w:r>
      <w:r>
        <w:rPr>
          <w:lang w:val="ne_NP" w:bidi="ne_NP"/>
        </w:rPr>
        <w:t>नोकरलाई सोध्नुहोस्, तपाईँलाई कस्तो महसुस भइरहेको छ? तपाईंले यस्ता कुराहरू सुन्न सक्नुहुन्छ,</w:t>
      </w:r>
    </w:p>
    <w:p>
      <w:pPr>
        <w:pStyle w:val="ListBullet"/>
        <w:spacing w:line="240" w:lineRule="auto"/>
        <w:ind w:left="720"/>
      </w:pPr>
      <w:r>
        <w:rPr>
          <w:lang w:val="ne_NP" w:bidi="ne_NP"/>
        </w:rPr>
      </w:r>
      <w:r>
        <w:rPr>
          <w:lang w:val="ne_NP" w:bidi="ne_NP"/>
        </w:rPr>
        <w:t>"खुसी. परमेश्वरको प्रशंसा होस्! उनले मलाई अब्राहामको परिवारमा लगेका छन्।" र</w:t>
      </w:r>
    </w:p>
    <w:p>
      <w:pPr>
        <w:pStyle w:val="ListBullet"/>
        <w:spacing w:line="240" w:lineRule="auto"/>
        <w:ind w:left="720"/>
      </w:pPr>
      <w:r>
        <w:rPr>
          <w:lang w:val="ne_NP" w:bidi="ne_NP"/>
        </w:rPr>
      </w:r>
      <w:r>
        <w:rPr>
          <w:lang w:val="ne_NP" w:bidi="ne_NP"/>
        </w:rPr>
        <w:t>"विचारमग्न। परमप्रभुले मेरो प्रार्थनाको ठीक त्यसरी नै जवाफ दिनुभएको छ!" र</w:t>
      </w:r>
    </w:p>
    <w:p>
      <w:pPr>
        <w:pStyle w:val="ListBullet"/>
        <w:spacing w:line="240" w:lineRule="auto"/>
        <w:ind w:left="720"/>
      </w:pPr>
      <w:r>
        <w:rPr>
          <w:lang w:val="ne_NP" w:bidi="ne_NP"/>
        </w:rPr>
      </w:r>
      <w:r>
        <w:rPr>
          <w:lang w:val="ne_NP" w:bidi="ne_NP"/>
        </w:rPr>
        <w:t>"विचारमग्न। अब मैले उनका बुबा र परिवारसँग छलफलको लागि तयारी गर्नुपर्छ।"</w:t>
      </w:r>
    </w:p>
    <w:p>
      <w:pPr/>
      <w:r>
        <w:rPr>
          <w:lang w:val="ne_NP" w:bidi="ne_NP"/>
        </w:rPr>
      </w:r>
      <w:r>
        <w:rPr>
          <w:lang w:val="ne_NP" w:bidi="ne_NP"/>
        </w:rPr>
        <w:t>रिबेकालाई सोध्नुहोस्, तपाईंलाई कस्तो महसुस भइरहेको छ? तपाईंले यस्ता कुराहरू सुन्न सक्नुहुन्छ,</w:t>
      </w:r>
    </w:p>
    <w:p>
      <w:pPr>
        <w:pStyle w:val="ListBullet"/>
        <w:spacing w:line="240" w:lineRule="auto"/>
        <w:ind w:left="720"/>
      </w:pPr>
      <w:r>
        <w:rPr>
          <w:lang w:val="ne_NP" w:bidi="ne_NP"/>
        </w:rPr>
      </w:r>
      <w:r>
        <w:rPr>
          <w:lang w:val="ne_NP" w:bidi="ne_NP"/>
        </w:rPr>
        <w:t>"खुसी छु! "यी उपहारहरू आफ्नी आमा र परिवारलाई देखाउन म पर्खन सक्दिन।"</w:t>
      </w:r>
    </w:p>
    <w:p>
      <w:pPr>
        <w:pStyle w:val="ListBullet"/>
        <w:spacing w:line="240" w:lineRule="auto"/>
        <w:ind w:left="720"/>
      </w:pPr>
      <w:r>
        <w:rPr>
          <w:lang w:val="ne_NP" w:bidi="ne_NP"/>
        </w:rPr>
      </w:r>
      <w:r>
        <w:rPr>
          <w:lang w:val="ne_NP" w:bidi="ne_NP"/>
        </w:rPr>
        <w:t>"उत्साहित छु। "मैले छिटो गएर मेरो परिवारलाई पाहुनाहरूको लागि तयारी गर्न भन्नुपर्छ।"</w:t>
      </w:r>
    </w:p>
    <w:p>
      <w:pPr>
        <w:pStyle w:val="ListBullet"/>
        <w:spacing w:line="240" w:lineRule="auto"/>
        <w:ind w:left="720"/>
      </w:pPr>
      <w:r>
        <w:rPr>
          <w:lang w:val="ne_NP" w:bidi="ne_NP"/>
        </w:rPr>
      </w:r>
      <w:r>
        <w:rPr>
          <w:lang w:val="ne_NP" w:bidi="ne_NP"/>
        </w:rPr>
        <w:t>"जिज्ञासु। " के मानिसले परमेश्वरको प्रशंसा गर्‍यो? के भइरहेको छ?" र</w:t>
      </w:r>
    </w:p>
    <w:p>
      <w:pPr/>
      <w:r>
        <w:rPr>
          <w:lang w:val="ne_NP" w:bidi="ne_NP"/>
        </w:rPr>
      </w:r>
      <w:r>
        <w:rPr>
          <w:lang w:val="ne_NP" w:bidi="ne_NP"/>
        </w:rPr>
        <w:t>अन्य नोकरहरूलाई सोध्नुहोस् कि उनीहरूलाई कस्तो महसुस भइरहेको छ। तपाईंले यस्ता कुराहरू सुन्न सक्नुहुन्छ,</w:t>
      </w:r>
    </w:p>
    <w:p>
      <w:pPr/>
      <w:r>
        <w:rPr>
          <w:lang w:val="ne_NP" w:bidi="ne_NP"/>
        </w:rPr>
      </w:r>
      <w:r>
        <w:rPr>
          <w:lang w:val="ne_NP" w:bidi="ne_NP"/>
        </w:rPr>
        <w:t>"यो केटी हाम्रा मालिक अब्राहामको परिवारकी हुन् भनेर खुसी छु।"</w:t>
      </w:r>
      <w:r>
        <w:rPr>
          <w:lang w:val="ne_NP" w:bidi="ne_NP"/>
        </w:rPr>
      </w:r>
    </w:p>
    <w:p>
      <w:pPr>
        <w:pStyle w:val="Heading3"/>
      </w:pPr>
      <w:r>
        <w:rPr>
          <w:lang w:val="ne_NP" w:bidi="ne_NP"/>
        </w:rPr>
        <w:t>Step 5</w:t>
      </w:r>
    </w:p>
    <w:p>
      <w:pPr/>
      <w:r>
        <w:rPr>
          <w:lang w:val="ne_NP" w:bidi="ne_NP"/>
        </w:rPr>
      </w:r>
      <w:r>
        <w:rPr>
          <w:lang w:val="ne_NP" w:bidi="ne_NP"/>
        </w:rPr>
        <w:t>संस्करणलाई सजिलोसँग बुझ्न पाठलाई एकपटक सुन्नुहोस्।</w:t>
      </w:r>
    </w:p>
    <w:p>
      <w:pPr/>
      <w:r>
        <w:rPr>
          <w:lang w:val="ne_NP" w:bidi="ne_NP"/>
        </w:rPr>
      </w:r>
      <w:r>
        <w:rPr>
          <w:lang w:val="ne_NP" w:bidi="ne_NP"/>
        </w:rPr>
        <w:t xml:space="preserve">अडियो रोक्‍नुहोस्। </w:t>
      </w:r>
    </w:p>
    <w:p>
      <w:pPr/>
      <w:r>
        <w:rPr>
          <w:lang w:val="ne_NP" w:bidi="ne_NP"/>
        </w:rPr>
      </w:r>
      <w:r>
        <w:rPr>
          <w:lang w:val="ne_NP" w:bidi="ne_NP"/>
        </w:rPr>
        <w:t xml:space="preserve">अब्राहामको नोकर एउटा कुवाको छेउमा बसिरहेको र </w:t>
      </w:r>
      <w:r>
        <w:rPr>
          <w:b/>
          <w:lang w:val="ne_NP" w:bidi="ne_NP"/>
        </w:rPr>
        <w:t>प्रार्थना</w:t>
      </w:r>
      <w:r>
        <w:rPr>
          <w:lang w:val="ne_NP" w:bidi="ne_NP"/>
        </w:rPr>
        <w:t xml:space="preserve"> गरिरहेको छ। नोकरले प्रार्थना सिध्याउनुअघि नै नोकरले </w:t>
      </w:r>
      <w:r>
        <w:rPr>
          <w:b/>
          <w:lang w:val="ne_NP" w:bidi="ne_NP"/>
        </w:rPr>
        <w:t>रिबेकालाई</w:t>
      </w:r>
      <w:r>
        <w:rPr>
          <w:lang w:val="ne_NP" w:bidi="ne_NP"/>
        </w:rPr>
        <w:t xml:space="preserve"> मानिसहरूले माटोबाट बनाएको एउटा घैँटो लिएर कुवामा आउँदै गरेको देखे। यी भाँडाहरूमा पानी हुन्थ्यो र मानिसहरूले ती भाँडाहरू आफ्नो काँधमा बोक्थे। तपाईंले पहिले जस्तै प्रार्थना गर्नका लागि त्यही शब्द वा वाक्यांश प्रयोग गर्नुहोस्, र प्रार्थनाको बारेमा थप जानकारीको लागि शब्दावली हेर्नुहोस्।</w:t>
      </w:r>
    </w:p>
    <w:p>
      <w:pPr/>
      <w:r>
        <w:rPr>
          <w:lang w:val="ne_NP" w:bidi="ne_NP"/>
        </w:rPr>
      </w:r>
      <w:r>
        <w:rPr>
          <w:lang w:val="ne_NP" w:bidi="ne_NP"/>
        </w:rPr>
        <w:t xml:space="preserve">रोक्नुहोस् र माटोको पानीको भाँडा वा घडाको तस्वीर हेर्नुहोस्। अडियो रोक्‍नुहोस्। </w:t>
      </w:r>
    </w:p>
    <w:p>
      <w:pPr/>
      <w:r>
        <w:rPr>
          <w:lang w:val="ne_NP" w:bidi="ne_NP"/>
        </w:rPr>
      </w:r>
      <w:r>
        <w:rPr>
          <w:lang w:val="ne_NP" w:bidi="ne_NP"/>
        </w:rPr>
        <w:t xml:space="preserve">रिबेका अब्राहामका भाइ हारान र मिल्काका छोरा बथुएलकी छोरी थिइन्। रिबेका हारान र मिल्काकी नातिनी थिइन्। रिबेका सुन्दरी थिइन्। रिबेका विवाह गर्न र सन्तान जन्माउने उमेरकी भएकी थिइन् तर रिबेका अझै </w:t>
      </w:r>
      <w:r>
        <w:rPr>
          <w:b/>
          <w:lang w:val="ne_NP" w:bidi="ne_NP"/>
        </w:rPr>
        <w:t>कुमारी</w:t>
      </w:r>
      <w:r>
        <w:rPr>
          <w:lang w:val="ne_NP" w:bidi="ne_NP"/>
        </w:rPr>
        <w:t xml:space="preserve"> थिइन्, जसको अर्थ रिबेकाले कुनै पनि पुरुषसँग यौन सम्बन्ध राखेकी थिइनन् भन्ने हुन्छ। रिबेका </w:t>
      </w:r>
      <w:r>
        <w:rPr>
          <w:b/>
          <w:lang w:val="ne_NP" w:bidi="ne_NP"/>
        </w:rPr>
        <w:t>मुहान</w:t>
      </w:r>
      <w:r>
        <w:rPr>
          <w:lang w:val="ne_NP" w:bidi="ne_NP"/>
        </w:rPr>
        <w:t>मा तल गइन् र फेरि पानी लिएर बाहिर आइन्। मुहान कुवाको नजिकै थियो र यसले कुवाको गहिराइबाट पानी तानिरहनु नपर्ने गरी सजिलै निकाल्न सकिने पानी उपलब्ध गराउँथ्यो। यद्यपि यो पानी अझै जमिनको तल्लो क्षेत्रमा थियो, तैपनि पानी सतहको नजिकै हुनुपर्छ। तपाईंले अघिल्लो खण्डहरूमा प्रयोग गर्नुभएको शब्द वा वाक्यांश नै मुहान लागि प्रयोग गर्नुहोस्।</w:t>
      </w:r>
    </w:p>
    <w:p>
      <w:pPr/>
      <w:r>
        <w:rPr>
          <w:lang w:val="ne_NP" w:bidi="ne_NP"/>
        </w:rPr>
      </w:r>
      <w:r>
        <w:rPr>
          <w:lang w:val="ne_NP" w:bidi="ne_NP"/>
        </w:rPr>
        <w:t xml:space="preserve">यहाँ रोक्नुहोस् र कुमारीका लागि कुन शब्द वा वाक्यांश प्रयोग गर्ने भन्ने बारेमा समूहमा छलफल गर्नुहोस्। अडियो रोक्‍नुहोस्। </w:t>
      </w:r>
    </w:p>
    <w:p>
      <w:pPr/>
      <w:r>
        <w:rPr>
          <w:lang w:val="ne_NP" w:bidi="ne_NP"/>
        </w:rPr>
      </w:r>
      <w:r>
        <w:rPr>
          <w:lang w:val="ne_NP" w:bidi="ne_NP"/>
        </w:rPr>
        <w:t xml:space="preserve">जब रिबेका माथि आइन्, अब्राहामका </w:t>
      </w:r>
      <w:r>
        <w:rPr>
          <w:b/>
          <w:lang w:val="ne_NP" w:bidi="ne_NP"/>
        </w:rPr>
        <w:t>नोकर</w:t>
      </w:r>
      <w:r>
        <w:rPr>
          <w:lang w:val="ne_NP" w:bidi="ne_NP"/>
        </w:rPr>
        <w:t xml:space="preserve"> उनीकहाँ दगुर्दै गए र पिउनका लागि </w:t>
      </w:r>
      <w:r>
        <w:rPr>
          <w:b/>
          <w:lang w:val="ne_NP" w:bidi="ne_NP"/>
        </w:rPr>
        <w:t>थोरै</w:t>
      </w:r>
      <w:r>
        <w:rPr>
          <w:lang w:val="ne_NP" w:bidi="ne_NP"/>
        </w:rPr>
        <w:t xml:space="preserve"> पानी मागे। यस कथाको अधिकांश भागमा कथाकारले नोकरलाई "मानिस" भन्दछन्। तर यहाँ, कथाकारले उनलाई नोकर भन्छन्। तपाईंले पहिले प्रयोग गर्नुभएको शब्द नै नोकरका लागि प्रयोग गर्नुहोस्, र नोकरको बारेमा थप जानकारीको लागि मुख्य शब्दावली हेर्नुहोस्। रिबेकाले भनिन्, "हो </w:t>
      </w:r>
      <w:r>
        <w:rPr>
          <w:b/>
          <w:lang w:val="ne_NP" w:bidi="ne_NP"/>
        </w:rPr>
        <w:t>मेरो प्रभु</w:t>
      </w:r>
      <w:r>
        <w:rPr>
          <w:lang w:val="ne_NP" w:bidi="ne_NP"/>
        </w:rPr>
        <w:t xml:space="preserve">, पिउनुहोस्" </w:t>
      </w:r>
      <w:r>
        <w:rPr>
          <w:b/>
          <w:lang w:val="ne_NP" w:bidi="ne_NP"/>
        </w:rPr>
        <w:t>प्रभु</w:t>
      </w:r>
      <w:r>
        <w:rPr>
          <w:lang w:val="ne_NP" w:bidi="ne_NP"/>
        </w:rPr>
        <w:t xml:space="preserve"> "महोदय" वा "मालिक" का लागि प्रयोग हुने विनम्र शब्द हो। तपाईंले पहिले प्रयोग गर्नुभएको प्रभुका लागि त्यही शब्द प्रयोग गर्नुहोस्, र प्रभुको बारेमा थप जानकारीको लागि मुख्य शब्दावली हेर्नुहोस्। रिबेकाले भाँडालाई तल झारिन् र नोकरलाई पिउन पानी दिइन्। रिबेकाले भनिन्, "म तपाईंका </w:t>
      </w:r>
      <w:r>
        <w:rPr>
          <w:b/>
          <w:lang w:val="ne_NP" w:bidi="ne_NP"/>
        </w:rPr>
        <w:t>ऊँटहरूका</w:t>
      </w:r>
      <w:r>
        <w:rPr>
          <w:lang w:val="ne_NP" w:bidi="ne_NP"/>
        </w:rPr>
        <w:t xml:space="preserve"> लागि पनि तिनीहरूले अघाउन्जेल पानी ल्याइदिनेछु।" रिबेकाले आफ्नो गाग्री पशुहरूले पानी पिउने डुँडमा खन्याइन्। डुँड भनेको ढुङ्गाको बाकस जस्तै लामो साँघुरो भाँडा हो। मानिसहरूले यसलाई पशुहरूका लागि पानी वा खाना राख्न प्रयोग गर्छन्। यति धेरै ऊँटहरूलाई पानी दिनु धेरै नै थप काम थियो। ऊँटका लागि तपाईंले पहिले प्रयोग गर्नुभएको शब्द नै प्रयोग गर्नुहोस्, र ऊँट मुख्य शब्दावलीमा समावेश छ भनेर सम्झनुहोस्।</w:t>
      </w:r>
    </w:p>
    <w:p>
      <w:pPr/>
      <w:r>
        <w:rPr>
          <w:lang w:val="ne_NP" w:bidi="ne_NP"/>
        </w:rPr>
      </w:r>
      <w:r>
        <w:rPr>
          <w:lang w:val="ne_NP" w:bidi="ne_NP"/>
        </w:rPr>
        <w:t xml:space="preserve">यहाँ रोक्नुहोस् र पानीको डुँडको तस्वीर हेर्नुहोस्। अडियो रोक्‍नुहोस्। </w:t>
      </w:r>
    </w:p>
    <w:p>
      <w:pPr/>
      <w:r>
        <w:rPr>
          <w:lang w:val="ne_NP" w:bidi="ne_NP"/>
        </w:rPr>
      </w:r>
      <w:r>
        <w:rPr>
          <w:lang w:val="ne_NP" w:bidi="ne_NP"/>
        </w:rPr>
        <w:t xml:space="preserve">रिबेका सबै ऊँटहरूलाई पानी दिने काम गरिरहँदा, नोकरले उनलाई नजिकबाट हेरिरहेको थियो। ती नोकरले इसहाकका लागि </w:t>
      </w:r>
      <w:r>
        <w:rPr>
          <w:b/>
          <w:lang w:val="ne_NP" w:bidi="ne_NP"/>
        </w:rPr>
        <w:t>परमप्रभु</w:t>
      </w:r>
      <w:r>
        <w:rPr>
          <w:lang w:val="ne_NP" w:bidi="ne_NP"/>
        </w:rPr>
        <w:t xml:space="preserve">ले रोज्नुभएको स्त्री हुन् कि होइनन् भनेर निर्धारण गर्न ती युवतीलाई नियालिरहेका थिए। तपाईंले पहिले प्रयोग गर्नुभएको परमप्रभुका लागि त्यही शब्द प्रयोग गर्नुहोस्। याहवेहको बारेमा थप जानकारीको लागि मुख्य शब्दावली हेर्नुहोस्। नोकरले रिबेकालाई यौनिक दृष्टिले हेरिरहेको थिएन। जब ऊँटहरूले पिउन सिध्याए, नोकरले रिबेकालाई आधा </w:t>
      </w:r>
      <w:r>
        <w:rPr>
          <w:b/>
          <w:lang w:val="ne_NP" w:bidi="ne_NP"/>
        </w:rPr>
        <w:t>शेकेल</w:t>
      </w:r>
      <w:r>
        <w:rPr>
          <w:lang w:val="ne_NP" w:bidi="ne_NP"/>
        </w:rPr>
        <w:t xml:space="preserve"> वा ६ ग्राम सुनको एउटा नत्थी र उनका नाडीका लागि दुईवटा ठूला सुनका बालाहरू दिए, जसमध्ये प्रत्येकको तौल दश शेकेल थियो। दस शेकेल १२० ग्राम सुन हुन्थ्यो। यी बहुमूल्य उपहारहरू थिए। तपाईंले अघिल्लो खण्डहरूमा प्रयोग गर्नुभएको शेकेलका लागि त्यही शब्द प्रयोग गर्नुहोस्, र मुख्य शब्दावलीमा शेकेल छ भनेर सम्झनुहोस्।</w:t>
      </w:r>
    </w:p>
    <w:p>
      <w:pPr/>
      <w:r>
        <w:rPr>
          <w:lang w:val="ne_NP" w:bidi="ne_NP"/>
        </w:rPr>
      </w:r>
      <w:r>
        <w:rPr>
          <w:lang w:val="ne_NP" w:bidi="ne_NP"/>
        </w:rPr>
        <w:t xml:space="preserve">रोक्नुहोस् र रिबेकाले पाएको हुन सक्ने गहनाका तस्वीरहरू हेर्नुहोस्। अडियो रोक्‍नुहोस्। </w:t>
      </w:r>
    </w:p>
    <w:p>
      <w:pPr/>
      <w:r>
        <w:rPr>
          <w:lang w:val="ne_NP" w:bidi="ne_NP"/>
        </w:rPr>
      </w:r>
      <w:r>
        <w:rPr>
          <w:lang w:val="ne_NP" w:bidi="ne_NP"/>
        </w:rPr>
        <w:t xml:space="preserve">रिबेकाले भनिन्, "हामीसँग ऊँटहरूका लागि प्रशस्त पराल र चारा साथै पाहुनाहरूका लागि बस्ने ठाउँ पनि छ।" त्यसपछि नोकरले </w:t>
      </w:r>
      <w:r>
        <w:rPr>
          <w:b/>
          <w:lang w:val="ne_NP" w:bidi="ne_NP"/>
        </w:rPr>
        <w:t>निहुरिएर</w:t>
      </w:r>
      <w:r>
        <w:rPr>
          <w:lang w:val="ne_NP" w:bidi="ne_NP"/>
        </w:rPr>
        <w:t xml:space="preserve"> प्रभुको </w:t>
      </w:r>
      <w:r>
        <w:rPr>
          <w:b/>
          <w:lang w:val="ne_NP" w:bidi="ne_NP"/>
        </w:rPr>
        <w:t>आराधना गर्‍यो</w:t>
      </w:r>
      <w:r>
        <w:rPr>
          <w:lang w:val="ne_NP" w:bidi="ne_NP"/>
        </w:rPr>
        <w:t>। तपाईंले पहिले प्रयोग गर्नुभएका शब्द वा वाक्यांशहरू नै निहुरिने र आराधनाका लागि प्रयोग गर्नुहोस्। थप जानकारीको लागि मुख्य शब्दावलीमा "निहुरिनु" र "आराधना" हेर्नुहोस्।</w:t>
      </w:r>
    </w:p>
    <w:p>
      <w:pPr/>
      <w:r>
        <w:rPr>
          <w:lang w:val="ne_NP" w:bidi="ne_NP"/>
        </w:rPr>
      </w:r>
      <w:r>
        <w:rPr>
          <w:lang w:val="ne_NP" w:bidi="ne_NP"/>
        </w:rPr>
        <w:t>नोकरले भन्छ, "</w:t>
      </w:r>
      <w:r>
        <w:rPr>
          <w:b/>
          <w:lang w:val="ne_NP" w:bidi="ne_NP"/>
        </w:rPr>
        <w:t>प्रशंसा</w:t>
      </w:r>
      <w:r>
        <w:rPr>
          <w:lang w:val="ne_NP" w:bidi="ne_NP"/>
        </w:rPr>
        <w:t xml:space="preserve"> वा </w:t>
      </w:r>
      <w:r>
        <w:rPr>
          <w:b/>
          <w:lang w:val="ne_NP" w:bidi="ne_NP"/>
        </w:rPr>
        <w:t>धन्य</w:t>
      </w:r>
      <w:r>
        <w:rPr>
          <w:lang w:val="ne_NP" w:bidi="ne_NP"/>
        </w:rPr>
        <w:t xml:space="preserve"> हुनुहुन्छ, परमप्रभु, मेरा मालिक अब्राहामका परमेश्वर।" परमप्रभुले मेरा मालिकप्रति </w:t>
      </w:r>
      <w:r>
        <w:rPr>
          <w:b/>
          <w:lang w:val="ne_NP" w:bidi="ne_NP"/>
        </w:rPr>
        <w:t>अटल प्रेम</w:t>
      </w:r>
      <w:r>
        <w:rPr>
          <w:lang w:val="ne_NP" w:bidi="ne_NP"/>
        </w:rPr>
        <w:t xml:space="preserve"> र विश्वासयोग्यता देखाउनुभएको छ। उहाँले मलाई सिधै मेरा मालिकका आफन्तहरूकहाँ लैजानुभएको छ।" तपाईंले पहिले प्रयोग गर्नुभएको प्रशंसा, वा आशिष् र अटल प्रेमका लागि तिनै शब्दहरू प्रयोग गर्नुहोस्। थप जानकारीको लागि मुख्य शब्दावलीमा प्रशंसा, आशिष् र अटल प्रेम हेर्नुहोस्।</w:t>
      </w:r>
      <w:r>
        <w:rPr>
          <w:lang w:val="ne_NP" w:bidi="ne_NP"/>
        </w:rPr>
      </w:r>
    </w:p>
    <w:p>
      <w:pPr>
        <w:pStyle w:val="Heading3"/>
      </w:pPr>
      <w:r>
        <w:rPr>
          <w:lang w:val="ne_NP" w:bidi="ne_NP"/>
        </w:rPr>
        <w:t>Step 6</w:t>
      </w:r>
    </w:p>
    <w:p>
      <w:pPr/>
      <w:r>
        <w:rPr>
          <w:lang w:val="ne_NP" w:bidi="ne_NP"/>
        </w:rPr>
      </w:r>
      <w:r>
        <w:rPr>
          <w:lang w:val="ne_NP" w:bidi="ne_NP"/>
        </w:rPr>
        <w:t>अनुवादलाई सजिलोसँग बुझ्न यस खण्डको श्रव्य संस्करण सुन्‍नुहोस्।</w:t>
      </w:r>
    </w:p>
    <w:p>
      <w:pPr/>
      <w:r>
        <w:rPr>
          <w:lang w:val="ne_NP" w:bidi="ne_NP"/>
        </w:rPr>
      </w:r>
      <w:r>
        <w:rPr>
          <w:lang w:val="ne_NP" w:bidi="ne_NP"/>
        </w:rPr>
        <w:t xml:space="preserve">अडियो रोक्‍नुहोस्। </w:t>
      </w:r>
    </w:p>
    <w:p>
      <w:pPr/>
      <w:r>
        <w:rPr>
          <w:lang w:val="ne_NP" w:bidi="ne_NP"/>
        </w:rPr>
      </w:r>
      <w:r>
        <w:rPr>
          <w:lang w:val="ne_NP" w:bidi="ne_NP"/>
        </w:rPr>
        <w:t>यस सत्रमा, एउटा समूहको रूपमा तपाईंको आफ्नै भाषामा खण्डलाई पुन: भन्न लगाउनुहोस्।</w:t>
      </w:r>
    </w:p>
    <w:p>
      <w:pPr/>
      <w:r>
        <w:rPr>
          <w:lang w:val="ne_NP" w:bidi="ne_NP"/>
        </w:rPr>
      </w:r>
      <w:r>
        <w:rPr>
          <w:lang w:val="ne_NP" w:bidi="ne_NP"/>
        </w:rPr>
        <w:t>पहिला, सम्पूर्ण समूहले खण्डलाई तपाईंको आफ्नै भाषामा बताउन अभ्यास गर्नुपर्छ। तपाईंले अघिल्लो चरणहरूमा निर्णय गर्नुभएको कुराहरू जस्तै कालक्रम, शब्दहरू, वाक्यांशहरू, भावनाहरू, वा तपाईंले छलफल गर्नुभएको अन्य कुराहरू यसमा समावेश गर्नलाई सम्झनुहोस्।</w:t>
      </w:r>
    </w:p>
    <w:p>
      <w:pPr/>
      <w:r>
        <w:rPr>
          <w:lang w:val="ne_NP" w:bidi="ne_NP"/>
        </w:rPr>
      </w:r>
      <w:r>
        <w:rPr>
          <w:lang w:val="ne_NP" w:bidi="ne_NP"/>
        </w:rPr>
        <w:t xml:space="preserve">एउटा समूहको सदस्यले खण्डका केही वाक्यहरू भन्नुपर्छ र रोकिनु पर्छ। समूहको अर्को सदस्यले खण्डको अर्को भाग भन्नु पर्छ र रोकिनु पर्छ। समूहले सम्पूर्ण खण्डलाई पुन: नभन्दासम्म यो गर्नुहोस्। यस चरणमा समूहका सदस्यहरूले एक अर्कालाई सच्याउन सक्छन्। अडियो रोक्‍नुहोस्। </w:t>
      </w:r>
    </w:p>
    <w:p>
      <w:pPr/>
      <w:r>
        <w:rPr>
          <w:lang w:val="ne_NP" w:bidi="ne_NP"/>
        </w:rPr>
      </w:r>
      <w:r>
        <w:rPr>
          <w:lang w:val="ne_NP" w:bidi="ne_NP"/>
        </w:rPr>
        <w:t xml:space="preserve">अर्को पटक, समूहको प्रत्येक सदस्यले कम्तिमा पनि एकचोटि सम्पूर्ण खण्डलाई नरोकी भन्नुपर्छ। समूहको सदस्यले खण्डलाई सम्झन मद्दत गर्न कुनैपनि वस्तुहरू, चालहरू, वा तिनीहरूको स्टोरीबोर्ड प्रयोग गर्न सक्छन्। अडियो रोक्‍नुहोस्। </w:t>
      </w:r>
    </w:p>
    <w:p>
      <w:pPr/>
      <w:r>
        <w:rPr>
          <w:lang w:val="ne_NP" w:bidi="ne_NP"/>
        </w:rPr>
      </w:r>
      <w:r>
        <w:rPr>
          <w:lang w:val="ne_NP" w:bidi="ne_NP"/>
        </w:rPr>
        <w:t xml:space="preserve">त्यसपछि, तपाईंलाई सबैभन्दा बढी मनपरेको खण्डको संस्करण कस्को हो समूहले निर्णय गर्न सक्छ। तपाईंलाई समूहको एउटा सदस्यले एउटा दृश्य बताएको तरिका मनपर्यो तर तपाईंलाई अर्को दृश्य अर्कै समुहको सदस्यले बताएको तरिका मनपर्यो भनेर तपाईहरू आफै निर्णय गर्न सक्नु हुन्छ। अडियो रोक्‍नुहोस्। </w:t>
      </w:r>
    </w:p>
    <w:p>
      <w:pPr/>
      <w:r>
        <w:rPr>
          <w:lang w:val="ne_NP" w:bidi="ne_NP"/>
        </w:rPr>
      </w:r>
      <w:r>
        <w:rPr>
          <w:lang w:val="ne_NP" w:bidi="ne_NP"/>
        </w:rPr>
        <w:t>अन्तमा, समूहले सबैजना सहमत हुने खण्डको अन्तिम संस्करणलाई सँगै राख्न सक्छन्। समूहको प्रत्येक सदस्यले यस खण्डको अन्तिम संस्करण सुनाउने अभ्यास गर्नुपर्छ।</w:t>
      </w:r>
      <w:r>
        <w:rPr>
          <w:lang w:val="ne_NP" w:bidi="ne_NP"/>
        </w:rPr>
      </w:r>
      <w:r>
        <w:rPr>
          <w:lang w:val="ne_NP" w:bidi="ne_NP"/>
        </w:rPr>
      </w:r>
    </w:p>
    <w:p>
      <w:pPr/>
      <w:r>
        <w:rPr>
          <w:lang w:val="ne_NP" w:bidi="ne_NP"/>
        </w:rPr>
      </w:r>
    </w:p>
    <w:p>
      <w:pPr>
        <w:pStyle w:val="Heading2"/>
      </w:pPr>
      <w:r>
        <w:rPr>
          <w:lang w:val="ne_NP" w:bidi="ne_NP"/>
        </w:rPr>
        <w:t>Genesis 24:29–49</w:t>
      </w:r>
      <w:r>
        <w:rPr>
          <w:lang w:val="ne_NP" w:bidi="ne_NP"/>
        </w:rPr>
      </w:r>
    </w:p>
    <w:p>
      <w:pPr>
        <w:pStyle w:val="Heading3"/>
      </w:pPr>
      <w:r>
        <w:rPr>
          <w:lang w:val="ne_NP" w:bidi="ne_NP"/>
        </w:rPr>
        <w:t>Step 1</w:t>
      </w:r>
    </w:p>
    <w:p>
      <w:pPr/>
      <w:r>
        <w:rPr>
          <w:lang w:val="ne_NP" w:bidi="ne_NP"/>
        </w:rPr>
      </w:r>
      <w:r>
        <w:rPr>
          <w:lang w:val="ne_NP" w:bidi="ne_NP"/>
        </w:rPr>
        <w:t>यस चरणमा, उत्पत्ति २४:२९–४९ सुन्नुहोस् र यसलाई आफ्नो हृदयमा राख्नुहोस्।</w:t>
      </w:r>
    </w:p>
    <w:p>
      <w:pPr/>
      <w:r>
        <w:rPr>
          <w:lang w:val="ne_NP" w:bidi="ne_NP"/>
        </w:rPr>
      </w:r>
      <w:r>
        <w:rPr>
          <w:lang w:val="ne_NP" w:bidi="ne_NP"/>
        </w:rPr>
        <w:t>सम्भव भएमा तीन फरक अनुवादहरूमा उत्पत्ति २४:२९–४९ को श्रव्य संस्करण तीन पटक सुन्नुहोस्।</w:t>
      </w:r>
    </w:p>
    <w:p>
      <w:pPr/>
      <w:r>
        <w:rPr>
          <w:lang w:val="ne_NP" w:bidi="ne_NP"/>
        </w:rPr>
      </w:r>
      <w:r>
        <w:rPr>
          <w:lang w:val="ne_NP" w:bidi="ne_NP"/>
        </w:rPr>
        <w:t xml:space="preserve">अडियो रोक्‍नुहोस्। </w:t>
      </w:r>
    </w:p>
    <w:p>
      <w:pPr/>
      <w:r>
        <w:rPr>
          <w:lang w:val="ne_NP" w:bidi="ne_NP"/>
        </w:rPr>
      </w:r>
      <w:r>
        <w:rPr>
          <w:lang w:val="ne_NP" w:bidi="ne_NP"/>
        </w:rPr>
        <w:t>अब, समूहको रूपमा, निम्न प्रश्नहरूमा छलफल गर्नुहोस्:</w:t>
      </w:r>
    </w:p>
    <w:p>
      <w:pPr>
        <w:pStyle w:val="ListBullet"/>
        <w:spacing w:line="240" w:lineRule="auto"/>
        <w:ind w:left="720"/>
      </w:pPr>
      <w:r>
        <w:rPr>
          <w:lang w:val="ne_NP" w:bidi="ne_NP"/>
        </w:rPr>
      </w:r>
      <w:r>
        <w:rPr>
          <w:lang w:val="ne_NP" w:bidi="ne_NP"/>
        </w:rPr>
        <w:t xml:space="preserve">यो खण्डमा तपाईंलाई के मन पर्‍यो? अडियो रोक्‍नुहोस्। </w:t>
      </w:r>
    </w:p>
    <w:p>
      <w:pPr>
        <w:pStyle w:val="ListBullet"/>
        <w:spacing w:line="240" w:lineRule="auto"/>
        <w:ind w:left="720"/>
      </w:pPr>
      <w:r>
        <w:rPr>
          <w:lang w:val="ne_NP" w:bidi="ne_NP"/>
        </w:rPr>
      </w:r>
      <w:r>
        <w:rPr>
          <w:lang w:val="ne_NP" w:bidi="ne_NP"/>
        </w:rPr>
        <w:t xml:space="preserve">यो खण्डमा तपाईलाई कुन कुरा मन परेन वा बुझ्‍नुभएन? अडियो रोक्‍नुहोस्। </w:t>
      </w:r>
    </w:p>
    <w:p>
      <w:pPr>
        <w:pStyle w:val="ListBullet"/>
        <w:spacing w:line="240" w:lineRule="auto"/>
        <w:ind w:left="720"/>
      </w:pPr>
      <w:r>
        <w:rPr>
          <w:lang w:val="ne_NP" w:bidi="ne_NP"/>
        </w:rPr>
      </w:r>
      <w:r>
        <w:rPr>
          <w:lang w:val="ne_NP" w:bidi="ne_NP"/>
        </w:rPr>
        <w:t xml:space="preserve">यो खण्डले हामीलाई परमेश्वरको बारेमा के बताउँछ? अडियो रोक्‍नुहोस्। </w:t>
      </w:r>
    </w:p>
    <w:p>
      <w:pPr>
        <w:pStyle w:val="ListBullet"/>
        <w:spacing w:line="240" w:lineRule="auto"/>
        <w:ind w:left="720"/>
      </w:pPr>
      <w:r>
        <w:rPr>
          <w:lang w:val="ne_NP" w:bidi="ne_NP"/>
        </w:rPr>
      </w:r>
      <w:r>
        <w:rPr>
          <w:lang w:val="ne_NP" w:bidi="ne_NP"/>
        </w:rPr>
        <w:t xml:space="preserve">यो खण्डले मानिसबारे हामीलाई के भन्दछ? अडियो रोक्‍नुहोस्। </w:t>
      </w:r>
    </w:p>
    <w:p>
      <w:pPr>
        <w:pStyle w:val="ListBullet"/>
        <w:spacing w:line="240" w:lineRule="auto"/>
        <w:ind w:left="720"/>
      </w:pPr>
      <w:r>
        <w:rPr>
          <w:lang w:val="ne_NP" w:bidi="ne_NP"/>
        </w:rPr>
      </w:r>
      <w:r>
        <w:rPr>
          <w:lang w:val="ne_NP" w:bidi="ne_NP"/>
        </w:rPr>
        <w:t xml:space="preserve">यो खण्डले कसरी हाम्रो दैनिक जीवनलाई प्रभाव पार्छ? अडियो रोक्‍नुहोस्। </w:t>
      </w:r>
    </w:p>
    <w:p>
      <w:pPr>
        <w:pStyle w:val="ListBullet"/>
        <w:spacing w:line="240" w:lineRule="auto"/>
        <w:ind w:left="720"/>
      </w:pPr>
      <w:r>
        <w:rPr>
          <w:lang w:val="ne_NP" w:bidi="ne_NP"/>
        </w:rPr>
      </w:r>
      <w:r>
        <w:rPr>
          <w:lang w:val="ne_NP" w:bidi="ne_NP"/>
        </w:rPr>
        <w:t xml:space="preserve">कसलाई यो खण्ड सुन्‍नु आवश्‍यक छ? </w:t>
      </w:r>
      <w:r>
        <w:rPr>
          <w:lang w:val="ne_NP" w:bidi="ne_NP"/>
        </w:rPr>
      </w:r>
    </w:p>
    <w:p>
      <w:pPr>
        <w:pStyle w:val="Heading3"/>
      </w:pPr>
      <w:r>
        <w:rPr>
          <w:lang w:val="ne_NP" w:bidi="ne_NP"/>
        </w:rPr>
        <w:t>Step 2</w:t>
      </w:r>
    </w:p>
    <w:p>
      <w:pPr/>
      <w:r>
        <w:rPr>
          <w:lang w:val="ne_NP" w:bidi="ne_NP"/>
        </w:rPr>
      </w:r>
      <w:r>
        <w:rPr>
          <w:lang w:val="ne_NP" w:bidi="ne_NP"/>
        </w:rPr>
        <w:t>संस्करणलाई सजिलोसँग बुझ्न पाठलाई एकपटक सुन्नुहोस्।</w:t>
      </w:r>
    </w:p>
    <w:p>
      <w:pPr/>
      <w:r>
        <w:rPr>
          <w:lang w:val="ne_NP" w:bidi="ne_NP"/>
        </w:rPr>
      </w:r>
      <w:r>
        <w:rPr>
          <w:lang w:val="ne_NP" w:bidi="ne_NP"/>
        </w:rPr>
        <w:t xml:space="preserve">अडियो रोक्‍नुहोस्। </w:t>
      </w:r>
    </w:p>
    <w:p>
      <w:pPr/>
      <w:r>
        <w:rPr>
          <w:lang w:val="ne_NP" w:bidi="ne_NP"/>
        </w:rPr>
      </w:r>
      <w:r>
        <w:rPr>
          <w:lang w:val="ne_NP" w:bidi="ne_NP"/>
        </w:rPr>
        <w:t>अब्राहामले आफ्नो सबैभन्दा भरोसायोग्य नोकरलाई अब्राहामका आफन्तहरूमध्येका इसहाकका लागि पत्नी खोज्न अब्राहामको मातृभूमि फिर्ता पठाए। जब नोकर सहर बाहिरको सहरमा आइपुग्यो, तब नोकरले परमप्रभुलाई प्रार्थना गरे, ताकि उनीहरूले इसहाकका लागि परमप्रभुले रोज्नुभएको युवतीतिर डोऱ्याइदिनुहोस्। अब्राहामकी भतिजी रिबेका कुवामा आइन्, र नोकरलाई आफ्ना ऊँटहरूलाई पिउन र पानी दिने कुरा दिए। यो नोकरको प्रार्थनाको प्रत्यक्ष जवाफ थियो।</w:t>
      </w:r>
    </w:p>
    <w:p>
      <w:pPr/>
      <w:r>
        <w:rPr>
          <w:lang w:val="ne_NP" w:bidi="ne_NP"/>
        </w:rPr>
      </w:r>
      <w:r>
        <w:rPr>
          <w:lang w:val="ne_NP" w:bidi="ne_NP"/>
        </w:rPr>
        <w:t>अब रिबेका र इसहाकको कथा जारी छ। कथाकारले अघिल्लो खण्डबाट यस कथाको धेरै अंश दोहोर्याउँछन्। यो पुनरावृत्तिले चासो र नाटक बनाउन मद्दत गर्छ।</w:t>
      </w:r>
    </w:p>
    <w:p>
      <w:pPr/>
      <w:r>
        <w:rPr>
          <w:lang w:val="ne_NP" w:bidi="ne_NP"/>
        </w:rPr>
      </w:r>
      <w:r>
        <w:rPr>
          <w:lang w:val="ne_NP" w:bidi="ne_NP"/>
        </w:rPr>
        <w:t>अब्राहामको नोकरको बारेमा आफ्नी आमा र परिवारलाई बताउन रिबेका फर्केर आफ्नो घरतिर दगुरिन्। रिबेकाले आफ्नो परिवारलाई अब्राहामका नोकरलाई भेटेको बारेमा बताएपछि, कथाकारले रिबेकाका भाइ लाबानको परिचय दिन्छन्। लाबान नोकरलाई भेट्न फर्केर दगुर्नुभयो। अब्राहामले हारान छोडेदेखि र लाबानले रिबेकाका महंगा उपहारहरू देखेदेखि परिवारले सायद अब्राहामको धेरै नै कम खबर पाएको थियो। यी कुनै अपरिचित व्यक्तिले आफूले नचिनेको मानिसलाई दिने सामान्य उपहारहरू थिएनन्। सायद यस धनी मानिसलाई भेट्ने इच्छा राखेर लाबानले लोभ देखाउँदैछन्। यद्यपि कथावाचकले पछि रिबेकाका पिता बथुएलको उल्लेख गरे तापनि, बथुएलको सट्टा लाबानले आयोजकको भूमिका निर्वाह गर्छन्। लाबानले नोकरलाई तिनीहरूको घरमा आएर बस्न निमन्त्रणा दिन्छन्। बेथुएल वृद्ध भएका हुन सक्छन् वा यी पाहुनाहरूलाई स्वागत गर्न शारीरिक रूपमा असमर्थ भएका हुन सक्छन् र त्यसैले बेथुएलले घरपरिवारका दैनिक जिम्मेवारी लाबानलाई सुम्पिदिएका हुन सक्छन्।</w:t>
      </w:r>
    </w:p>
    <w:p>
      <w:pPr/>
      <w:r>
        <w:rPr>
          <w:lang w:val="ne_NP" w:bidi="ne_NP"/>
        </w:rPr>
      </w:r>
      <w:r>
        <w:rPr>
          <w:lang w:val="ne_NP" w:bidi="ne_NP"/>
        </w:rPr>
        <w:t>लाबानले नोकरलाई आफ्नो घरमा आउन आमन्त्रण गरे। "याहवेले तपाईंलाई आशिष् दिऊन्" भन्नु धनी पाहुनालाई अभिवादन गर्ने एउटा तरिका थियो। लाबानले "याहवे" भन्छन्, जुन परमेश्वरको व्यक्तिगत करारको नाम हो। त्यो संस्कृतिमा, यदि कोही धनी थियो भने उसलाई परमेश्वरले आशिष् दिनुभएको थियो भनेर मानिसहरूले विश्वास गर्थे।</w:t>
      </w:r>
    </w:p>
    <w:p>
      <w:pPr/>
      <w:r>
        <w:rPr>
          <w:lang w:val="ne_NP" w:bidi="ne_NP"/>
        </w:rPr>
      </w:r>
      <w:r>
        <w:rPr>
          <w:lang w:val="ne_NP" w:bidi="ne_NP"/>
        </w:rPr>
        <w:t>लाबानले नोकरलाई आफ्नो घरभित्र आउन आमन्त्रण गरे। लाबानले नोकर र ऊँटहरूका लागि ठाउँ तयार गरे। लाबानका नोकरहरूले नै पाहुनाहरू र पशुहरूका लागि तयारी गरे भन्ने धेरै सम्भावना छ। जब नोकर घरमा आयो, लाबान वा लाबानका नोकरहरूले पहिले ऊँटहरूका आधारभूत आवश्यकताहरू पूरा गरे। नोकरहरूले तिनीहरूलाई जनावरहरूका लागि बनाइएको बाहिरी क्षेत्रमा खाना र ओछ्यानका लागि पराल दिए।</w:t>
      </w:r>
    </w:p>
    <w:p>
      <w:pPr/>
      <w:r>
        <w:rPr>
          <w:lang w:val="ne_NP" w:bidi="ne_NP"/>
        </w:rPr>
      </w:r>
      <w:r>
        <w:rPr>
          <w:lang w:val="ne_NP" w:bidi="ne_NP"/>
        </w:rPr>
        <w:t>लाबानले नोकर र नोकरसँग भएका मानिसहरूलाई "तिनीहरूका खुट्टा धुनका लागि पानी" पनि दिए। त्यो संस्कृतिमा, एक असल आयोजकले आफ्ना पाहुनाहरूलाई सुख्खा र धूलोले भरिएका बाटाहरूको यात्राबाट लागेको फोहोर पखाल्नका लागि सधैँ खुट्टा धुन पानी दिने गर्दछ। अधिकांश मानिसहरूले आफ्नो खुट्टामा चप्पल मात्र लगाउँथे, त्यसैले तिनीहरूका खुट्टा धेरै फोहोर भए।</w:t>
      </w:r>
    </w:p>
    <w:p>
      <w:pPr/>
      <w:r>
        <w:rPr>
          <w:lang w:val="ne_NP" w:bidi="ne_NP"/>
        </w:rPr>
      </w:r>
      <w:r>
        <w:rPr>
          <w:lang w:val="ne_NP" w:bidi="ne_NP"/>
        </w:rPr>
        <w:t>निम्न प्रश्नहरूमा छलफल गर्न केही समय बिताउनुहोस्:</w:t>
      </w:r>
    </w:p>
    <w:p>
      <w:pPr/>
      <w:r>
        <w:rPr>
          <w:lang w:val="ne_NP" w:bidi="ne_NP"/>
        </w:rPr>
      </w:r>
      <w:r>
        <w:rPr>
          <w:lang w:val="ne_NP" w:bidi="ne_NP"/>
        </w:rPr>
        <w:t xml:space="preserve">तपाईंको संस्कृतिमा मानिसहरूले अप्रत्याशित आगन्तुकहरूलाई कसरी सत्कार गर्छन्? तिनीहरूलाई स्वागत गर्ने जिम्मेवारी कसको हो? आगन्तुकको स्थितिलाई हेरेर तपाईंले आफ्नो काम कसरी परिवर्तन गर्नुहुन्छ? आयोजकले कुन कुराहरू उपलब्ध गराओस् भन्ने मानिसहरू अपेक्षा गर्छन्? के पाहुनाका केही जिम्मेवारीहरू छन्? अडियो रोक्‍नुहोस्। </w:t>
      </w:r>
    </w:p>
    <w:p>
      <w:pPr/>
      <w:r>
        <w:rPr>
          <w:lang w:val="ne_NP" w:bidi="ne_NP"/>
        </w:rPr>
      </w:r>
      <w:r>
        <w:rPr>
          <w:lang w:val="ne_NP" w:bidi="ne_NP"/>
        </w:rPr>
        <w:t>मानिसहरूले सबै पुरुषहरूलाई खाना पस्किए। नोकरले भने कि आफू जुन कामका लागि त्यहाँ आएका हुन्, त्यसका बारेमा छलफल नगरेसम्म आफूले नखाने बताए। लाबान सहमत भए।</w:t>
      </w:r>
    </w:p>
    <w:p>
      <w:pPr/>
      <w:r>
        <w:rPr>
          <w:lang w:val="ne_NP" w:bidi="ne_NP"/>
        </w:rPr>
      </w:r>
      <w:r>
        <w:rPr>
          <w:lang w:val="ne_NP" w:bidi="ne_NP"/>
        </w:rPr>
        <w:t>हामीले अघिल्लो खण्डहरूमा कथा सुनेकै जस्तै नोकरले परमप्रभुले नोकरलाई कसरी रिबेकासम्म डोऱ्याइदिनुभयो भनेर व्याख्या गर्‍यो। विवाहको कुराकानी सुरु भयो। हामीले अघिल्लो खण्डहरूमा सुनेजस्तै, ती दिनहरूमा दुलहीको परिवारले दाइजो दिनेछन् र दुलहाको परिवारले दुलहीको रित उपलब्ध गराउनेछन् भन्ने मानिसहरूले आशा गर्थे। नोकरले परमेश्वरले अब्राहामलाई आर्थिक लगायत सबै कुरामा कसरी आशिष् दिनुभएको थियो भनेर व्याख्या गर्‍यो। अब्राहाम अब एक महान् वा धनी मानिस हुन् जससँग धेरै बगाल र गाईवस्तुहरू छन्। "बथान" मा "बाख्रा" र "भेडा" दुवै समावेश हुन्छन्, र "बगाल" ले गाईवस्तुलाई बुझाउँछ। आशिष्मा ऊँटहरू, गधाहरू र कमारा-कमारीहरू पनि समावेश थिए। परमप्रभुले अब्राहामलाई उनकी पत्नी साराद्वारा एउटा छोराको आशिष् पनि दिनुभयो, जो वृद्ध थिइन् र सन्तान जन्माउने उमेर पार गरिसकेकी थिइन्।</w:t>
      </w:r>
    </w:p>
    <w:p>
      <w:pPr/>
      <w:r>
        <w:rPr>
          <w:lang w:val="ne_NP" w:bidi="ne_NP"/>
        </w:rPr>
      </w:r>
      <w:r>
        <w:rPr>
          <w:lang w:val="ne_NP" w:bidi="ne_NP"/>
        </w:rPr>
        <w:t xml:space="preserve">रोक्नुहोस् र छलफल गर्नुहोस्: तपाईंको संस्कृतिमा परमेश्वरले तपाईंलाई आशिष् दिनुभएको विषयमा कुरा गर्दा तपाईं कस्ता कुराहरूको बारेमा कुरा गर्नुहुन्छ? अडियो रोक्‍नुहोस्। </w:t>
      </w:r>
    </w:p>
    <w:p>
      <w:pPr/>
      <w:r>
        <w:rPr>
          <w:lang w:val="ne_NP" w:bidi="ne_NP"/>
        </w:rPr>
      </w:r>
      <w:r>
        <w:rPr>
          <w:lang w:val="ne_NP" w:bidi="ne_NP"/>
        </w:rPr>
        <w:t xml:space="preserve">रोक्नुहोस् र पशुहरू: भेडा, बाख्रा, गधा, ऊँटका तस्वीरहरू देखाउनुहोस्। अडियो रोक्‍नुहोस्। </w:t>
      </w:r>
    </w:p>
    <w:p>
      <w:pPr/>
      <w:r>
        <w:rPr>
          <w:lang w:val="ne_NP" w:bidi="ne_NP"/>
        </w:rPr>
      </w:r>
      <w:r>
        <w:rPr>
          <w:lang w:val="ne_NP" w:bidi="ne_NP"/>
        </w:rPr>
        <w:t>त्यसपछि नोकरले लाबानलाई इसहाककी पत्नी खोज्ने नोकरको यात्राको कथा सुनाउँछ। शब्दावली नोकर र रिबेकाबीचको पहिलो कुराकानीसँग धेरै मिल्दोजुल्दो छ। अब्राहामले नोकरलाई भनेका छन् कि परमप्रभुले नोकरलाई मार्गदर्शन गर्न आफ्नो स्वर्गदूत पठाउनुहुनेछ। अब्राहामले भन्छन् कि अब्राहाम याहवेको सामु हिँडेका छन्। पहिले जब परमप्रभु अब्राहामकहाँ देखा पर्नुभयो, परमप्रभुले भन्नुभयो, "मेरो सामुन्ने हिँड र निर्दोष होऊ।" "मेरो अघि हिँड्नुहोस्" को अर्थ "मेरो इच्छाअनुसार बाँच्नुहोस्," "मैले तपाईंलाई भनेअनुसार गर्नुहोस्," वा "मेरो आज्ञा पालन गर्नुहोस्" भन्ने हुन्छ। अब्राहामले आफ्ना नोकरलाई आफूले साँच्चै परमप्रभुको आज्ञा पालन गरेको र उहाँलाई पछ्याएको कुरा सम्झाइरहेका छन्।</w:t>
      </w:r>
    </w:p>
    <w:p>
      <w:pPr/>
      <w:r>
        <w:rPr>
          <w:lang w:val="ne_NP" w:bidi="ne_NP"/>
        </w:rPr>
      </w:r>
      <w:r>
        <w:rPr>
          <w:lang w:val="ne_NP" w:bidi="ne_NP"/>
        </w:rPr>
        <w:t>नोकरले लाबानलाई त्यो दिन कुवाको छेउमा के भएको थियो भनेर बताउन थाल्यो। यसको शब्दावली अघिल्लो खण्डमा कथाकारले यो कथा जसरी सुनाएका थिए, त्यससँग धेरै मिल्दोजुल्दो छ। "म मेरो हृदयमा प्रार्थना गरिरहेको थिएँ" भनेर नोकरले भन्छ जसको अर्थ नोकरले इनारको छेउमा मौन रूपमा परमेश्वरलाई प्रार्थना गरिरहेको थियो भन्ने हुन्छ।</w:t>
      </w:r>
    </w:p>
    <w:p>
      <w:pPr/>
      <w:r>
        <w:rPr>
          <w:lang w:val="ne_NP" w:bidi="ne_NP"/>
        </w:rPr>
      </w:r>
      <w:r>
        <w:rPr>
          <w:lang w:val="ne_NP" w:bidi="ne_NP"/>
        </w:rPr>
        <w:t>नोकरले लाबानलाई कथा पुनः सुनाउँदा, रिबेकाले उनलाई "मालिक" भनेको वा राति बस्ने ठाउँको बारेमा आफूले गरेको प्रश्नको कुरा उल्लेख गरेनन्।</w:t>
      </w:r>
    </w:p>
    <w:p>
      <w:pPr/>
      <w:r>
        <w:rPr>
          <w:lang w:val="ne_NP" w:bidi="ne_NP"/>
        </w:rPr>
      </w:r>
      <w:r>
        <w:rPr>
          <w:lang w:val="ne_NP" w:bidi="ne_NP"/>
        </w:rPr>
        <w:t>अब नोकरले सम्भावित विवाहको बारेमा औपचारिक रूपमा कुरा गर्न थाल्छ। युवतीको राय माग्नुअघि परिवारका ठुलाबडाहरूलाई सोध्नु नै उचित चलन थियो। नोकरले ती मानिसहरूलाई अब्राहामप्रति त्यही अटल प्रेम र विश्वासयोग्य दया देखाउन आग्रह गर्‍यो, जुन परमप्रभुले नोकरलाई देखाउनुभएको थियो। यस प्रकारले, ती नोकरले रिबेकाको परिवारका मानिसहरूलाई रिबेकालाई अब्राहामका छोराको पत्नी बनाउनका लागि दिन आग्रह गरिरहेका थिए।</w:t>
      </w:r>
    </w:p>
    <w:p>
      <w:pPr/>
      <w:r>
        <w:rPr>
          <w:lang w:val="ne_NP" w:bidi="ne_NP"/>
        </w:rPr>
      </w:r>
      <w:r>
        <w:rPr>
          <w:lang w:val="ne_NP" w:bidi="ne_NP"/>
        </w:rPr>
        <w:t>रोक्नुहोस् र छलफल गर्नुहोस्, तपाईंको संस्कृतिमा विवाह कसरी तय गरिन्छ? यी निर्णयहरू र प्रक्रियाहरूमा महिलाहरूले कसरी कार्य गर्छन्? कुन आफन्तहरूले वार्ताहरू व्यवस्थापन गर्छन्? यी आफन्तहरूले कसरी अन्तिम निर्णय गर्छन्? के तपाईंको भाषामा विवाहका रीतिरिवाजसँग सम्बन्धित बोल्ने कुनै रोचक शैली वा अभिव्यक्तिहरू छन्?</w:t>
      </w:r>
      <w:r>
        <w:rPr>
          <w:lang w:val="ne_NP" w:bidi="ne_NP"/>
        </w:rPr>
      </w:r>
    </w:p>
    <w:p>
      <w:pPr>
        <w:pStyle w:val="Heading3"/>
      </w:pPr>
      <w:r>
        <w:rPr>
          <w:lang w:val="ne_NP" w:bidi="ne_NP"/>
        </w:rPr>
        <w:t>Step 3</w:t>
      </w:r>
    </w:p>
    <w:p>
      <w:pPr/>
      <w:r>
        <w:rPr>
          <w:lang w:val="ne_NP" w:bidi="ne_NP"/>
        </w:rPr>
      </w:r>
      <w:r>
        <w:rPr>
          <w:lang w:val="ne_NP" w:bidi="ne_NP"/>
        </w:rPr>
        <w:t>सबैभन्दा सजिलो संस्करणमा पाठलाई फेरि एकपटक सुन्नुहोस्।</w:t>
      </w:r>
    </w:p>
    <w:p>
      <w:pPr/>
      <w:r>
        <w:rPr>
          <w:lang w:val="ne_NP" w:bidi="ne_NP"/>
        </w:rPr>
      </w:r>
      <w:r>
        <w:rPr>
          <w:lang w:val="ne_NP" w:bidi="ne_NP"/>
        </w:rPr>
        <w:t xml:space="preserve">अडियो रोक्‍नुहोस्। </w:t>
      </w:r>
    </w:p>
    <w:p>
      <w:pPr/>
      <w:r>
        <w:rPr>
          <w:lang w:val="ne_NP" w:bidi="ne_NP"/>
        </w:rPr>
      </w:r>
      <w:r>
        <w:rPr>
          <w:lang w:val="ne_NP" w:bidi="ne_NP"/>
        </w:rPr>
        <w:t>यस सत्रमा, यस कथालाई दृश्यात्मक बनाउन तपाईंले समूहलाई मद्दत गर्नुहुनेछ। तपाईंले समूहलाई दृश्यहरू, सेटिङ र कथाका पात्रहरू परिभाषित गर्न मद्दत गर्नुहुनेछ।</w:t>
      </w:r>
    </w:p>
    <w:p>
      <w:pPr/>
      <w:r>
        <w:rPr>
          <w:lang w:val="ne_NP" w:bidi="ne_NP"/>
        </w:rPr>
      </w:r>
      <w:r>
        <w:rPr>
          <w:lang w:val="ne_NP" w:bidi="ne_NP"/>
        </w:rPr>
        <w:t>यस कथामा ४ दृश्यहरू छन्।</w:t>
      </w:r>
    </w:p>
    <w:p>
      <w:pPr/>
      <w:r>
        <w:rPr>
          <w:lang w:val="ne_NP" w:bidi="ne_NP"/>
        </w:rPr>
      </w:r>
      <w:r>
        <w:rPr>
          <w:b/>
          <w:lang w:val="ne_NP" w:bidi="ne_NP"/>
        </w:rPr>
        <w:t>पहिलो दृश्य:</w:t>
      </w:r>
      <w:r>
        <w:rPr>
          <w:lang w:val="ne_NP" w:bidi="ne_NP"/>
        </w:rPr>
        <w:t xml:space="preserve"> रिबेका गाउँमा फर्किइन्, उनले आफ्नो परिवार र आफ्ना भाइ लाबानलाई गहना देखाइन् र तिनीहरूलाई कुवामा आफूले भेटेको मानिसको बारेमा सुनाइन्।</w:t>
      </w:r>
    </w:p>
    <w:p>
      <w:pPr/>
      <w:r>
        <w:rPr>
          <w:lang w:val="ne_NP" w:bidi="ne_NP"/>
        </w:rPr>
      </w:r>
      <w:r>
        <w:rPr>
          <w:b/>
          <w:lang w:val="ne_NP" w:bidi="ne_NP"/>
        </w:rPr>
        <w:t>दोस्रो दृश्य</w:t>
      </w:r>
      <w:r>
        <w:rPr>
          <w:lang w:val="ne_NP" w:bidi="ne_NP"/>
        </w:rPr>
        <w:t>। लाबान ती परदेशीलाई अभिवादन गर्न र ती नोकर अनि ऊँट र ऊँट चालकहरू सहितको उनको लस्करलाई आफ्नो घरमा निमन्त्रणा दिन कुवातिर दौडे।</w:t>
      </w:r>
    </w:p>
    <w:p>
      <w:pPr/>
      <w:r>
        <w:rPr>
          <w:lang w:val="ne_NP" w:bidi="ne_NP"/>
        </w:rPr>
      </w:r>
      <w:r>
        <w:rPr>
          <w:b/>
          <w:lang w:val="ne_NP" w:bidi="ne_NP"/>
        </w:rPr>
        <w:t>तेस्रो दृश्य:</w:t>
      </w:r>
      <w:r>
        <w:rPr>
          <w:lang w:val="ne_NP" w:bidi="ne_NP"/>
        </w:rPr>
        <w:t xml:space="preserve"> नोकर र ऊँटका चालकहरू जनावरहरूलाई खाना र सुत्नका लागि पराल दिएर रातको लागि तयार पार्छन्।</w:t>
      </w:r>
    </w:p>
    <w:p>
      <w:pPr/>
      <w:r>
        <w:rPr>
          <w:lang w:val="ne_NP" w:bidi="ne_NP"/>
        </w:rPr>
      </w:r>
      <w:r>
        <w:rPr>
          <w:b/>
          <w:lang w:val="ne_NP" w:bidi="ne_NP"/>
        </w:rPr>
        <w:t>चौथो दृश्य:</w:t>
      </w:r>
      <w:r>
        <w:rPr>
          <w:lang w:val="ne_NP" w:bidi="ne_NP"/>
        </w:rPr>
        <w:t xml:space="preserve"> नोकरले लाबान र बेथुएललाई ती घटनाहरूको शृङ्खलाबारे बताउँछ जसले उसलाई उनीहरूको घरसम्म डोर्यायो। नोकरले इसहाक र रिबेकाको प्रस्तावित विवाहको बारेमा लाबान र बथुएलको निर्णयका लागि सोध्यो।</w:t>
      </w:r>
    </w:p>
    <w:p>
      <w:pPr/>
      <w:r>
        <w:rPr>
          <w:lang w:val="ne_NP" w:bidi="ne_NP"/>
        </w:rPr>
      </w:r>
      <w:r>
        <w:rPr>
          <w:lang w:val="ne_NP" w:bidi="ne_NP"/>
        </w:rPr>
        <w:t>यस कथामा यि पात्रहरु समावेश छन्:</w:t>
      </w:r>
    </w:p>
    <w:p>
      <w:pPr>
        <w:pStyle w:val="ListBullet"/>
        <w:spacing w:line="240" w:lineRule="auto"/>
        <w:ind w:left="720"/>
      </w:pPr>
      <w:r>
        <w:rPr>
          <w:lang w:val="ne_NP" w:bidi="ne_NP"/>
        </w:rPr>
      </w:r>
      <w:r>
        <w:rPr>
          <w:lang w:val="ne_NP" w:bidi="ne_NP"/>
        </w:rPr>
        <w:t>नोकर</w:t>
      </w:r>
    </w:p>
    <w:p>
      <w:pPr>
        <w:pStyle w:val="ListBullet"/>
        <w:spacing w:line="240" w:lineRule="auto"/>
        <w:ind w:left="720"/>
      </w:pPr>
      <w:r>
        <w:rPr>
          <w:lang w:val="ne_NP" w:bidi="ne_NP"/>
        </w:rPr>
      </w:r>
      <w:r>
        <w:rPr>
          <w:lang w:val="ne_NP" w:bidi="ne_NP"/>
        </w:rPr>
        <w:t>लाबान</w:t>
      </w:r>
    </w:p>
    <w:p>
      <w:pPr>
        <w:pStyle w:val="ListBullet"/>
        <w:spacing w:line="240" w:lineRule="auto"/>
        <w:ind w:left="720"/>
      </w:pPr>
      <w:r>
        <w:rPr>
          <w:lang w:val="ne_NP" w:bidi="ne_NP"/>
        </w:rPr>
      </w:r>
      <w:r>
        <w:rPr>
          <w:lang w:val="ne_NP" w:bidi="ne_NP"/>
        </w:rPr>
        <w:t>बेथुएल</w:t>
      </w:r>
    </w:p>
    <w:p>
      <w:pPr>
        <w:pStyle w:val="ListBullet"/>
        <w:spacing w:line="240" w:lineRule="auto"/>
        <w:ind w:left="720"/>
      </w:pPr>
      <w:r>
        <w:rPr>
          <w:lang w:val="ne_NP" w:bidi="ne_NP"/>
        </w:rPr>
      </w:r>
      <w:r>
        <w:rPr>
          <w:lang w:val="ne_NP" w:bidi="ne_NP"/>
        </w:rPr>
        <w:t>रिबेका</w:t>
      </w:r>
    </w:p>
    <w:p>
      <w:pPr>
        <w:pStyle w:val="ListBullet"/>
        <w:spacing w:line="240" w:lineRule="auto"/>
        <w:ind w:left="720"/>
      </w:pPr>
      <w:r>
        <w:rPr>
          <w:lang w:val="ne_NP" w:bidi="ne_NP"/>
        </w:rPr>
      </w:r>
      <w:r>
        <w:rPr>
          <w:lang w:val="ne_NP" w:bidi="ne_NP"/>
        </w:rPr>
        <w:t>अब्राहामका नोकरसँग अन्य नोकरहरू</w:t>
      </w:r>
    </w:p>
    <w:p>
      <w:pPr>
        <w:pStyle w:val="ListBullet"/>
        <w:spacing w:line="240" w:lineRule="auto"/>
        <w:ind w:left="720"/>
      </w:pPr>
      <w:r>
        <w:rPr>
          <w:lang w:val="ne_NP" w:bidi="ne_NP"/>
        </w:rPr>
      </w:r>
      <w:r>
        <w:rPr>
          <w:lang w:val="ne_NP" w:bidi="ne_NP"/>
        </w:rPr>
        <w:t>लाबान र बथुएलको घरका अन्य नोकरहरू</w:t>
      </w:r>
    </w:p>
    <w:p>
      <w:pPr/>
      <w:r>
        <w:rPr>
          <w:lang w:val="ne_NP" w:bidi="ne_NP"/>
        </w:rPr>
      </w:r>
      <w:r>
        <w:rPr>
          <w:lang w:val="ne_NP" w:bidi="ne_NP"/>
        </w:rPr>
        <w:t>यस सत्रमा, समूहलाई स्टोरीबोर्ड बनाउन, चित्र कोर्न वा कुनै प्रकारका हेरफेर गर्न मिल्ने वस्तुहरू (जस्तै ढुङ्गा, लठ्ठी, बच्चाहरूको खेलौनाहरू) प्रयोग गरेर कथा र त्यसमा भएका क्रियाकलापलाई दृश्यात्मक बनाउनुहोस्।</w:t>
      </w:r>
    </w:p>
    <w:p>
      <w:pPr/>
      <w:r>
        <w:rPr>
          <w:lang w:val="ne_NP" w:bidi="ne_NP"/>
        </w:rPr>
      </w:r>
      <w:r>
        <w:rPr>
          <w:lang w:val="ne_NP" w:bidi="ne_NP"/>
        </w:rPr>
        <w:t>अब्राहामले आफ्ना छोरा इसहाकका लागि पत्नी खोज्न आफ्ना सबैभन्दा भरपर्दो सेवकलाई अब्राहामकै मातृभूमिमा फिर्ता पठाए। नोकर सहरको ठीक बाहिर स्थानीय कुवामा आइपुग्यो। त्यहाँ नोकरले अब्राहामकी भतिजी तथा इसहाककी सम्भावित दुलही, रिबेकालाई भेटे। रिबेकाले नोकर र उनका ऊँटहरूलाई पानी दिएपछि, नोकरले रिबेकालाई सुनको नथ र २ वटा सुनका बालाहरू दिए। भएको सबै कुरा आफ्नो परिवारलाई बताउन रिबेका घरतिर दगुरिन्।</w:t>
      </w:r>
    </w:p>
    <w:p>
      <w:pPr/>
      <w:r>
        <w:rPr>
          <w:lang w:val="ne_NP" w:bidi="ne_NP"/>
        </w:rPr>
      </w:r>
      <w:r>
        <w:rPr>
          <w:lang w:val="ne_NP" w:bidi="ne_NP"/>
        </w:rPr>
        <w:t>यस कथाको सुरुमा, कथाकार भन्छन्, "रिबेकाका एकजना भाइ थिए..." कथाकारले हामीलाई कथामा महत्त्वपूर्ण परिवर्तन भइरहेको छ भनेर थाहा दिन्छ। कथाकारले रिबेकाका भाइ लाबानको परिचय दिन्छ। कथामा नयाँ व्यक्तिको परिचय दिन एउटा प्राकृतिक तरिका प्रयोग गर्नुहोस्।</w:t>
      </w:r>
    </w:p>
    <w:p>
      <w:pPr/>
      <w:r>
        <w:rPr>
          <w:lang w:val="ne_NP" w:bidi="ne_NP"/>
        </w:rPr>
      </w:r>
      <w:r>
        <w:rPr>
          <w:lang w:val="ne_NP" w:bidi="ne_NP"/>
        </w:rPr>
        <w:t>रिबेका घरतिर दगुरेजस्तै, अहिले लाबान ती नोकरलाई भेट्न फर्केर दगुर्छन्। अब कथाकारले रिबेकाको परिवार र भाइ लाबानले कुवामा के भएको थियो भन्ने बारेमा रिबेकाको कथा सुनेको कुरा बताउन कथाको घटनाक्रमलाई बीचैमा रोकेर केही भन्छन्। लाबान यस कथाको मुख्य पात्र हुन् भनेर सम्झनुहोस्। भविष्यका कथाहरूमा हामीले देख्नेछौं कि पैसाले लाबानलाई प्रेरित गरेको देखिन्छ। सायद यही कारणले गर्दा जब लाबानले उपहारहरू देखे, लाबान नोकरलाई उनीहरूको घरमा बस्नका लागि निम्तो दिन तुरुन्तै कुवातिर दौडिए। लाबानले नोकरलाई देखेर भने, "परमप्रभुले आशिष् दिनुभएका तपाईं, भित्र आउनुहोस् र हामीसँग बस्नुहोस्! जब मसँग तपाईंका लागि एउटा कोठा तयार छ र ऊँटहरूका लागि ठाउँ पनि छ, तब तपाईं किन सहर बाहिर उभिरहनुभएको छ?" लाबानले नोकरले यस प्रश्नको जवाफ दिने आशा गर्दैन। लाबानले नोकरलाई तिनीहरूको घरमा बस्नका लागि आमन्त्रण गरिरहेका छन्। यदि प्रश्न सोध्नु र आफ्नो भाषामा जवाफको आशा नगर्नु स्वाभाविक छैन भने तपाईंले यो फरक तरिकाले भन्न सक्नुहुन्छ।</w:t>
      </w:r>
    </w:p>
    <w:p>
      <w:pPr/>
      <w:r>
        <w:rPr>
          <w:lang w:val="ne_NP" w:bidi="ne_NP"/>
        </w:rPr>
      </w:r>
      <w:r>
        <w:rPr>
          <w:lang w:val="ne_NP" w:bidi="ne_NP"/>
        </w:rPr>
        <w:t xml:space="preserve">यहाँ रोक्नुहोस् र लाबानले नोकरलाई तिनीहरूको घरमा बस्न अनुरोध गरिरहेका थिए भन्ने कुरा तपाईंको भाषामा व्यक्त गर्ने सबैभन्दा स्वाभाविक तरिका के हो, छलफल गर्नुहोस्। अडियो रोक्‍नुहोस्। </w:t>
      </w:r>
    </w:p>
    <w:p>
      <w:pPr/>
      <w:r>
        <w:rPr>
          <w:lang w:val="ne_NP" w:bidi="ne_NP"/>
        </w:rPr>
      </w:r>
      <w:r>
        <w:rPr>
          <w:lang w:val="ne_NP" w:bidi="ne_NP"/>
        </w:rPr>
        <w:t>त्यसैले नोकर लाबानसँग घर गए र लाबानले ऊँटहरू र नोकरसँगै भएका अन्य मानिसहरूका लागि खाना र बस्ने ठाउँको व्यवस्था गरिदिए। लाबानले नोकरसँग आएका मानिसहरूलाई तिनीहरूका खुट्टा धुनका लागि पानी पनि दिए। त्यसपछि लाबानका नोकरहरूले खाना पस्किए। यी सबै कुराहरू त्यस संस्कृतिमा एक असल आयोजकले गर्ने कामहरू थिए। तर नोकर आफ्नो महत्त्वपूर्ण काम छ भनेर देखाउन चाहन्थे, त्यसैले उनले भने, "म किन आएको हुँ भनेर तपाईंलाई नबताएसम्म म खान चाहन्न।" लाबानले जवाफ दिए, "हामीलाई भन्नुहोस्।" याद राख्नुहोस्, "हामी" ले लाबान र रिबेकाका बुबा बथुएल दुवैलाई बुझाउँछ।</w:t>
      </w:r>
    </w:p>
    <w:p>
      <w:pPr/>
      <w:r>
        <w:rPr>
          <w:lang w:val="ne_NP" w:bidi="ne_NP"/>
        </w:rPr>
      </w:r>
      <w:r>
        <w:rPr>
          <w:lang w:val="ne_NP" w:bidi="ne_NP"/>
        </w:rPr>
        <w:t>यहोवाले आफ्ना मालिक अब्राहामलाई ठूलो आशिष् दिनुभएको कुरा नोकरले बतायो। अब्राहाम धनी मानिस भएका थिए। परमप्रभुले अब्राहामलाई भेडा र बाख्राका बथानहरू, गाईवस्तुहरू, धेरै चाँदी र सुन, गधाहरू, र कमारा-कमारीहरू दिनुभएको छ।</w:t>
      </w:r>
    </w:p>
    <w:p>
      <w:pPr/>
      <w:r>
        <w:rPr>
          <w:lang w:val="ne_NP" w:bidi="ne_NP"/>
        </w:rPr>
      </w:r>
      <w:r>
        <w:rPr>
          <w:lang w:val="ne_NP" w:bidi="ne_NP"/>
        </w:rPr>
        <w:t xml:space="preserve">यहाँ रोक्नुहोस् र समूहमा छलफल गर्नुहोस्: यी आशिष्हरूको सूची बनाउने सबैभन्दा राम्रो तरिका के हो? परमप्रभुले आफ्ना मालिक अब्राहामलाई कुन-कुन कुराहरूद्वारा आशिष् दिनुभएको छ भनी नोकरले बताएका ती कुराहरूलाई सूचीकृत गर्ने अभ्यास गर्नुहोस्। अडियो रोक्‍नुहोस्। </w:t>
      </w:r>
    </w:p>
    <w:p>
      <w:pPr/>
      <w:r>
        <w:rPr>
          <w:lang w:val="ne_NP" w:bidi="ne_NP"/>
        </w:rPr>
      </w:r>
      <w:r>
        <w:rPr>
          <w:lang w:val="ne_NP" w:bidi="ne_NP"/>
        </w:rPr>
        <w:t>नोकरले अब्राहामसँगको आफ्नो कुराकानीको बारेमा परिवारलाई बताउँछ। नोकरले अब्राहामलाई आफूले खाएको शपथका सर्तहरू र अब्राहामले नोकरलाई कसरी त्यस शपथबाट मुक्त गर्न सक्थे भन्ने कुरा व्याख्या गरे। नोकरले यहोवाका स्वर्गदूतको बारेमा पनि कुरा गर्छ जो नोकरलाई मार्गदर्शन गर्न उनीसँगै आउनेछ। सम्झनुहोस् कि यी एक विशेष स्वर्गदूत हुन् जसले स्वयं परमप्रभुको प्रतिनिधित्व गर्दै हुनुहुन्छ।</w:t>
      </w:r>
    </w:p>
    <w:p>
      <w:pPr/>
      <w:r>
        <w:rPr>
          <w:lang w:val="ne_NP" w:bidi="ne_NP"/>
        </w:rPr>
      </w:r>
      <w:r>
        <w:rPr>
          <w:lang w:val="ne_NP" w:bidi="ne_NP"/>
        </w:rPr>
        <w:t>सम्झनुहोस् कि नोकरले अब्राहामसँग गरेको कुराकानी विगतमा अब्राहामको घरमा भएको थियो। अब कुराकानी दिनका घटनाहरूतर्फ मोडिन्छ। सम्झनुहोस् कि यस कुराकानीभरि, नोकरले अघिल्लो खण्डहरूमा भए जस्तै कुराकानीका लगभग हरेक शब्द दोहोर्याउँछ।</w:t>
      </w:r>
    </w:p>
    <w:p>
      <w:pPr/>
      <w:r>
        <w:rPr>
          <w:lang w:val="ne_NP" w:bidi="ne_NP"/>
        </w:rPr>
      </w:r>
      <w:r>
        <w:rPr>
          <w:lang w:val="ne_NP" w:bidi="ne_NP"/>
        </w:rPr>
        <w:t>कथा यहाँ अलि परिवर्तन हुन्छ। नोकरले भने कि रिबेकाले आफ्नो बुबा को हुन् भनेर नोकरलाई बताइन्, र नोकरले तुरुन्तै रिबेकालाई गहना लगाइदिएर आफ्ना मालिक अब्राहामका परमेश्वर, परमप्रभुको प्रशंसा गरे। नोकरले रिबेकालाई रात बिताउने ठाउँको बारेमा सोधेको कथाको उक्त भागको बारेमा उसले कुरा गर्दैन।</w:t>
      </w:r>
    </w:p>
    <w:p>
      <w:pPr/>
      <w:r>
        <w:rPr>
          <w:lang w:val="ne_NP" w:bidi="ne_NP"/>
        </w:rPr>
      </w:r>
      <w:r>
        <w:rPr>
          <w:lang w:val="ne_NP" w:bidi="ne_NP"/>
        </w:rPr>
        <w:t>लाबान र बथुएलसँग कुरा गर्दै नोकरले भन्छ, "अब, कृपया मलाई भन्नुहोस्, के तपाईंहरू मेरा मालिकप्रति अटल प्रेम र विश्वासयोग्यता देखाउनुहुन्छ वा देखाउनुहुन्न?"</w:t>
      </w:r>
    </w:p>
    <w:p>
      <w:pPr/>
      <w:r>
        <w:rPr>
          <w:lang w:val="ne_NP" w:bidi="ne_NP"/>
        </w:rPr>
      </w:r>
      <w:r>
        <w:rPr>
          <w:lang w:val="ne_NP" w:bidi="ne_NP"/>
        </w:rPr>
        <w:t xml:space="preserve">यहाँ रोक्नुहोस् र समूहमा छलफल गर्नुहोस्: नोकरले रिबेका इसहाककी पत्नी बन्ने विषयमा आफूले औपचारिक अनुरोध सुरु गर्न लागेको कुरा स्पष्ट पार्छन्। नोकरले आफ्नो औपचारिक अनुरोध सुरु गरिरहेको छ भनेर तपाईंले कसरी देखाउनुहुनेछ? अडियो रोक्‍नुहोस्। </w:t>
      </w:r>
    </w:p>
    <w:p>
      <w:pPr/>
      <w:r>
        <w:rPr>
          <w:lang w:val="ne_NP" w:bidi="ne_NP"/>
        </w:rPr>
      </w:r>
      <w:r>
        <w:rPr>
          <w:lang w:val="ne_NP" w:bidi="ne_NP"/>
        </w:rPr>
        <w:t>यद्यपि नोकरले आफूले अब्राहामका छोराकी पत्नी हुन रिबेकालाई अनुरोध गरिरहेको कुरा सीधै भनेका छैनन्, तैपनि नोकरको कथाले यसलाई स्पष्ट पार्छ र उनी के कुरा गरिरहेका छन् भन्ने ठ्याक्कै लाबान र बथुएललाई थाहा हुन्छ। त्यसैले नोकरले सोध्छ: "कृपया मलाई हुन्छ वा हुँदैन भन्नुहोस्, ताकि त्यसपछि के गर्ने—दायाँ लाग्ने कि बायाँ लाग्ने—मलाई थाहा हुनेछ।"</w:t>
      </w:r>
    </w:p>
    <w:p>
      <w:pPr/>
      <w:r>
        <w:rPr>
          <w:lang w:val="ne_NP" w:bidi="ne_NP"/>
        </w:rPr>
      </w:r>
      <w:r>
        <w:rPr>
          <w:lang w:val="ne_NP" w:bidi="ne_NP"/>
        </w:rPr>
        <w:t>यहाँ रोक्नुहोस् र समूहमा छलफल गर्नुहोस्: कुन बाटो लाग्ने भन्ने विषयमा नोकरले सोधेको प्रश्नबारे तपाईं कसरी कुरा गर्नुहुन्छ? नोकरले इसहाककी पत्नी बन्न रिबेका नोकरसँग जानका लागि लाबान र बथुएल सहमत हुनेछन् कि छैनन् भन्ने कुरा थाहा पाउन चाहन्छ।</w:t>
      </w:r>
      <w:r>
        <w:rPr>
          <w:lang w:val="ne_NP" w:bidi="ne_NP"/>
        </w:rPr>
      </w:r>
    </w:p>
    <w:p>
      <w:pPr>
        <w:pStyle w:val="Heading3"/>
      </w:pPr>
      <w:r>
        <w:rPr>
          <w:lang w:val="ne_NP" w:bidi="ne_NP"/>
        </w:rPr>
        <w:t>Step 4</w:t>
      </w:r>
    </w:p>
    <w:p>
      <w:pPr/>
      <w:r>
        <w:rPr>
          <w:lang w:val="ne_NP" w:bidi="ne_NP"/>
        </w:rPr>
      </w:r>
      <w:r>
        <w:rPr>
          <w:lang w:val="ne_NP" w:bidi="ne_NP"/>
        </w:rPr>
        <w:t>सबैभन्दा सजिलो संस्करणमा पाठलाई फेरि एकपटक सुन्नुहोस्।</w:t>
      </w:r>
    </w:p>
    <w:p>
      <w:pPr/>
      <w:r>
        <w:rPr>
          <w:lang w:val="ne_NP" w:bidi="ne_NP"/>
        </w:rPr>
      </w:r>
      <w:r>
        <w:rPr>
          <w:lang w:val="ne_NP" w:bidi="ne_NP"/>
        </w:rPr>
        <w:t>यस सत्रमा, टोलीले कथालाई नाटकीय बनाउनेछ।</w:t>
      </w:r>
    </w:p>
    <w:p>
      <w:pPr/>
      <w:r>
        <w:rPr>
          <w:lang w:val="ne_NP" w:bidi="ne_NP"/>
        </w:rPr>
      </w:r>
      <w:r>
        <w:rPr>
          <w:lang w:val="ne_NP" w:bidi="ne_NP"/>
        </w:rPr>
        <w:t>यस कथामा ४ दृश्यहरू छन्।</w:t>
      </w:r>
    </w:p>
    <w:p>
      <w:pPr/>
      <w:r>
        <w:rPr>
          <w:lang w:val="ne_NP" w:bidi="ne_NP"/>
        </w:rPr>
      </w:r>
      <w:r>
        <w:rPr>
          <w:lang w:val="ne_NP" w:bidi="ne_NP"/>
        </w:rPr>
        <w:t>यस कथामा यि पात्रहरु समावेश छन्:</w:t>
      </w:r>
    </w:p>
    <w:p>
      <w:pPr>
        <w:pStyle w:val="ListBullet"/>
        <w:spacing w:line="240" w:lineRule="auto"/>
        <w:ind w:left="720"/>
      </w:pPr>
      <w:r>
        <w:rPr>
          <w:lang w:val="ne_NP" w:bidi="ne_NP"/>
        </w:rPr>
      </w:r>
      <w:r>
        <w:rPr>
          <w:lang w:val="ne_NP" w:bidi="ne_NP"/>
        </w:rPr>
        <w:t>नोकर</w:t>
      </w:r>
    </w:p>
    <w:p>
      <w:pPr>
        <w:pStyle w:val="ListBullet"/>
        <w:spacing w:line="240" w:lineRule="auto"/>
        <w:ind w:left="720"/>
      </w:pPr>
      <w:r>
        <w:rPr>
          <w:lang w:val="ne_NP" w:bidi="ne_NP"/>
        </w:rPr>
      </w:r>
      <w:r>
        <w:rPr>
          <w:lang w:val="ne_NP" w:bidi="ne_NP"/>
        </w:rPr>
        <w:t>लाबान</w:t>
      </w:r>
    </w:p>
    <w:p>
      <w:pPr>
        <w:pStyle w:val="ListBullet"/>
        <w:spacing w:line="240" w:lineRule="auto"/>
        <w:ind w:left="720"/>
      </w:pPr>
      <w:r>
        <w:rPr>
          <w:lang w:val="ne_NP" w:bidi="ne_NP"/>
        </w:rPr>
      </w:r>
      <w:r>
        <w:rPr>
          <w:lang w:val="ne_NP" w:bidi="ne_NP"/>
        </w:rPr>
        <w:t>बेथुएल</w:t>
      </w:r>
    </w:p>
    <w:p>
      <w:pPr>
        <w:pStyle w:val="ListBullet"/>
        <w:spacing w:line="240" w:lineRule="auto"/>
        <w:ind w:left="720"/>
      </w:pPr>
      <w:r>
        <w:rPr>
          <w:lang w:val="ne_NP" w:bidi="ne_NP"/>
        </w:rPr>
      </w:r>
      <w:r>
        <w:rPr>
          <w:lang w:val="ne_NP" w:bidi="ne_NP"/>
        </w:rPr>
        <w:t>रिबेका</w:t>
      </w:r>
    </w:p>
    <w:p>
      <w:pPr>
        <w:pStyle w:val="ListBullet"/>
        <w:spacing w:line="240" w:lineRule="auto"/>
        <w:ind w:left="720"/>
      </w:pPr>
      <w:r>
        <w:rPr>
          <w:lang w:val="ne_NP" w:bidi="ne_NP"/>
        </w:rPr>
      </w:r>
      <w:r>
        <w:rPr>
          <w:lang w:val="ne_NP" w:bidi="ne_NP"/>
        </w:rPr>
        <w:t>ऊँट चालकहरू</w:t>
      </w:r>
    </w:p>
    <w:p>
      <w:pPr>
        <w:pStyle w:val="ListBullet"/>
        <w:spacing w:line="240" w:lineRule="auto"/>
        <w:ind w:left="720"/>
      </w:pPr>
      <w:r>
        <w:rPr>
          <w:lang w:val="ne_NP" w:bidi="ne_NP"/>
        </w:rPr>
      </w:r>
      <w:r>
        <w:rPr>
          <w:lang w:val="ne_NP" w:bidi="ne_NP"/>
        </w:rPr>
        <w:t>लाबान र बथुएलको घरका अन्य नोकरहरू</w:t>
      </w:r>
    </w:p>
    <w:p>
      <w:pPr/>
      <w:r>
        <w:rPr>
          <w:lang w:val="ne_NP" w:bidi="ne_NP"/>
        </w:rPr>
      </w:r>
      <w:r>
        <w:rPr>
          <w:lang w:val="ne_NP" w:bidi="ne_NP"/>
        </w:rPr>
        <w:t>समूहको रूपमा, यो खण्डलाई दुई पटक अभिनय गर्नुहोस्। तपाईंले आफ्नो भाषामा खण्डलाई अभिनय गर्नुपर्छ।</w:t>
      </w:r>
    </w:p>
    <w:p>
      <w:pPr/>
      <w:r>
        <w:rPr>
          <w:lang w:val="ne_NP" w:bidi="ne_NP"/>
        </w:rPr>
      </w:r>
      <w:r>
        <w:rPr>
          <w:lang w:val="ne_NP" w:bidi="ne_NP"/>
        </w:rPr>
        <w:t>पहिला, नरोकिकन खण्डलाई अभिनय गर्नुहोस। संवाद, प्रवाह, प्लटलाइन र खण्डको कालक्रममा ध्यान दिनुहोस्। तपाईंले खण्डको कठिन वा महत्त्वपूर्ण भागहरूको अभिनय छोड्नुहुन्न भनी निश्चित गर्नुहोस्। खण्डको हरेक भाग सम्झन एकअर्कालाई मद्दत गर्नुहोस्। यस अडियोलाई यहाँ रोक्नुहोस् र खण्डलाई अभिनय गर्नुहोस्।</w:t>
      </w:r>
    </w:p>
    <w:p>
      <w:pPr/>
      <w:r>
        <w:rPr>
          <w:lang w:val="ne_NP" w:bidi="ne_NP"/>
        </w:rPr>
      </w:r>
      <w:r>
        <w:rPr>
          <w:lang w:val="ne_NP" w:bidi="ne_NP"/>
        </w:rPr>
        <w:t>समूहले यस खण्डलाई दोस्रो पटक अभिनय गर्नुपर्छ। नाटकको केही निश्चित ठाउँमा, नाटकलाई रोकेर पात्र खेल्ने व्यक्तिलाई सोध्नुहोस्, "तपाईं के महसुस गर्दै हुनुहुन्छ वा के सोच्दै हुनुहुन्छ?" पात्र निभाउने व्यक्तिले यदि आफू त्यो पात्र भएको भए कस्तो महसुस गर्थे वा सोच्थे भन्ने जवाफ दिनुपर्छ। त्यसपछि नाटकलाई जारी राख्नुहोस्। यस अडियोलाई यहाँ रोक्नुहोस् र खण्डलाई दोस्रो पटक अभिनय गर्नुहोस्।</w:t>
      </w:r>
    </w:p>
    <w:p>
      <w:pPr/>
      <w:r>
        <w:rPr>
          <w:lang w:val="ne_NP" w:bidi="ne_NP"/>
        </w:rPr>
      </w:r>
      <w:r>
        <w:rPr>
          <w:lang w:val="ne_NP" w:bidi="ne_NP"/>
        </w:rPr>
        <w:t>नाटक र सम्भावित प्रतिक्रियाहरूको एउटा उदाहरण तल दिइएको छ।</w:t>
      </w:r>
    </w:p>
    <w:p>
      <w:pPr/>
      <w:r>
        <w:rPr>
          <w:lang w:val="ne_NP" w:bidi="ne_NP"/>
        </w:rPr>
      </w:r>
      <w:r>
        <w:rPr>
          <w:lang w:val="ne_NP" w:bidi="ne_NP"/>
        </w:rPr>
        <w:t>अघिल्लो कथाको अन्त्यमा, रिबेका घटेका सबै कुरा आफ्नो परिवारलाई बताउन घरतिर दौडिइन्। यो कथा सुरु हुँदा, रिबेकाका परिवार र भाइ लाबानले उनको कथा सुने। जब उनले उपहारहरू देखे, लाबान नोकरलाई आफ्नो घरमा बस्नका लागि आमन्त्रण गर्न तुरुन्तै कुवातिर दगुरे। उनले त्यो मानिसलाई देखेर भने, "हे परमप्रभुबाट आशिष् पाउनुभएका व्यक्ति, आउनुहोस् र हामीसँग बस्नुहोस्!" जब मसँग तपाईंका लागि एउटा कोठा तयार छ र ऊँटहरूका लागि ठाउँ छ, तब तपाईं किन सहर बाहिर उभिरहनुभएको छ?"</w:t>
      </w:r>
    </w:p>
    <w:p>
      <w:pPr/>
      <w:r>
        <w:rPr>
          <w:lang w:val="ne_NP" w:bidi="ne_NP"/>
        </w:rPr>
      </w:r>
      <w:r>
        <w:rPr>
          <w:lang w:val="ne_NP" w:bidi="ne_NP"/>
        </w:rPr>
        <w:t>**नाटक रोक्नुहोस्। **</w:t>
      </w:r>
    </w:p>
    <w:p>
      <w:pPr/>
      <w:r>
        <w:rPr>
          <w:lang w:val="ne_NP" w:bidi="ne_NP"/>
        </w:rPr>
      </w:r>
      <w:r>
        <w:rPr>
          <w:lang w:val="ne_NP" w:bidi="ne_NP"/>
        </w:rPr>
        <w:t>रिबेकाको भूमिका खेल्ने कलाकारलाई सोध्नुहोस् "तपाईंलाई कस्तो महसुस भइरहेको छ?" तपाईंले यस्ता कुराहरू सुन्न सक्नुहुन्छ</w:t>
      </w:r>
    </w:p>
    <w:p>
      <w:pPr>
        <w:pStyle w:val="ListBullet"/>
        <w:spacing w:line="240" w:lineRule="auto"/>
        <w:ind w:left="720"/>
      </w:pPr>
      <w:r>
        <w:rPr>
          <w:lang w:val="ne_NP" w:bidi="ne_NP"/>
        </w:rPr>
      </w:r>
      <w:r>
        <w:rPr>
          <w:lang w:val="ne_NP" w:bidi="ne_NP"/>
        </w:rPr>
        <w:t>उत्साहित छु! अहो, सुन्दर गहनाहरू!, र</w:t>
      </w:r>
    </w:p>
    <w:p>
      <w:pPr>
        <w:pStyle w:val="ListBullet"/>
        <w:spacing w:line="240" w:lineRule="auto"/>
        <w:ind w:left="720"/>
      </w:pPr>
      <w:r>
        <w:rPr>
          <w:lang w:val="ne_NP" w:bidi="ne_NP"/>
        </w:rPr>
      </w:r>
      <w:r>
        <w:rPr>
          <w:lang w:val="ne_NP" w:bidi="ne_NP"/>
        </w:rPr>
        <w:t>जिज्ञासा लाग्यो, यो मानिस किन यति उदार थियो होला? अनि</w:t>
      </w:r>
    </w:p>
    <w:p>
      <w:pPr>
        <w:pStyle w:val="ListBullet"/>
        <w:spacing w:line="240" w:lineRule="auto"/>
        <w:ind w:left="720"/>
      </w:pPr>
      <w:r>
        <w:rPr>
          <w:lang w:val="ne_NP" w:bidi="ne_NP"/>
        </w:rPr>
      </w:r>
      <w:r>
        <w:rPr>
          <w:lang w:val="ne_NP" w:bidi="ne_NP"/>
        </w:rPr>
        <w:t>"मेरी आमालाई देखाउन र अब्राहामको घरबाट आउनुभएको पाहुनाको बारेमा परिवारलाई बताउनको लागि हतारमा छु"</w:t>
      </w:r>
    </w:p>
    <w:p>
      <w:pPr/>
      <w:r>
        <w:rPr>
          <w:lang w:val="ne_NP" w:bidi="ne_NP"/>
        </w:rPr>
      </w:r>
      <w:r>
        <w:rPr>
          <w:lang w:val="ne_NP" w:bidi="ne_NP"/>
        </w:rPr>
        <w:t>लाबानको भूमिका खेल्ने कलाकारलाई सोध्नुहोस् "तपाईंलाई कस्तो महसुस भइरहेको छ?" तपाईंले यस्ता कुराहरू सुन्न सक्नुहुन्छ</w:t>
      </w:r>
    </w:p>
    <w:p>
      <w:pPr>
        <w:pStyle w:val="ListBullet"/>
        <w:spacing w:line="240" w:lineRule="auto"/>
        <w:ind w:left="720"/>
      </w:pPr>
      <w:r>
        <w:rPr>
          <w:lang w:val="ne_NP" w:bidi="ne_NP"/>
        </w:rPr>
      </w:r>
      <w:r>
        <w:rPr>
          <w:lang w:val="ne_NP" w:bidi="ne_NP"/>
        </w:rPr>
        <w:t>अचम्म! रिबेकाले त्यो सुनको गहना कहाँबाट पाइन्?,</w:t>
      </w:r>
    </w:p>
    <w:p>
      <w:pPr>
        <w:pStyle w:val="ListBullet"/>
        <w:spacing w:line="240" w:lineRule="auto"/>
        <w:ind w:left="720"/>
      </w:pPr>
      <w:r>
        <w:rPr>
          <w:lang w:val="ne_NP" w:bidi="ne_NP"/>
        </w:rPr>
      </w:r>
      <w:r>
        <w:rPr>
          <w:lang w:val="ne_NP" w:bidi="ne_NP"/>
        </w:rPr>
        <w:t>खुसी! यो मानिस धनी छ र उसले महंगा उपहारहरू दिन्छ, र</w:t>
      </w:r>
    </w:p>
    <w:p>
      <w:pPr>
        <w:pStyle w:val="ListBullet"/>
        <w:spacing w:line="240" w:lineRule="auto"/>
        <w:ind w:left="720"/>
      </w:pPr>
      <w:r>
        <w:rPr>
          <w:lang w:val="ne_NP" w:bidi="ne_NP"/>
        </w:rPr>
      </w:r>
      <w:r>
        <w:rPr>
          <w:lang w:val="ne_NP" w:bidi="ne_NP"/>
        </w:rPr>
        <w:t>घबराएको छु। मेरो बुबाका लागि सबै कुरा तयार पार्ने जिम्मेवारी मेरो हुनेछ। "मलाई आशा छ कि म राम्रै गर्नेछु।"</w:t>
      </w:r>
    </w:p>
    <w:p>
      <w:pPr/>
      <w:r>
        <w:rPr>
          <w:lang w:val="ne_NP" w:bidi="ne_NP"/>
        </w:rPr>
      </w:r>
      <w:r>
        <w:rPr>
          <w:b/>
          <w:lang w:val="ne_NP" w:bidi="ne_NP"/>
        </w:rPr>
        <w:t>नाटकलाई जारी राख्नुहोस्।</w:t>
      </w:r>
    </w:p>
    <w:p>
      <w:pPr/>
      <w:r>
        <w:rPr>
          <w:lang w:val="ne_NP" w:bidi="ne_NP"/>
        </w:rPr>
      </w:r>
      <w:r>
        <w:rPr>
          <w:lang w:val="ne_NP" w:bidi="ne_NP"/>
        </w:rPr>
        <w:t>त्यसैले त्यो मानिस लाबानसँग घर गयो, र लाबानका नोकरहरूले ऊँटहरूको भारी फुकाले, तिनीहरूलाई ओछ्यानका लागि पराल र खानेकुरा दिए। उहाँले नोकरसँगै आएका ती ऊँटका चालकहरूलाई पनि खुट्टा धुनका लागि पानी दिनुभयो। त्यसपछि नोकरहरूले खाना पस्किए। तर अब्राहामको नोकरले भने, "म किन आएको छु भनेर नबताएसम्म म खान चाहँदिन।" लाबानले जवाफ दिए, "हामीलाई भन्नुहोस्।"</w:t>
      </w:r>
    </w:p>
    <w:p>
      <w:pPr/>
      <w:r>
        <w:rPr>
          <w:lang w:val="ne_NP" w:bidi="ne_NP"/>
        </w:rPr>
      </w:r>
      <w:r>
        <w:rPr>
          <w:lang w:val="ne_NP" w:bidi="ne_NP"/>
        </w:rPr>
        <w:t>**नाटक रोक्नुहोस्। **</w:t>
      </w:r>
    </w:p>
    <w:p>
      <w:pPr/>
      <w:r>
        <w:rPr>
          <w:lang w:val="ne_NP" w:bidi="ne_NP"/>
        </w:rPr>
      </w:r>
      <w:r>
        <w:rPr>
          <w:lang w:val="ne_NP" w:bidi="ne_NP"/>
        </w:rPr>
        <w:t>नोकरको भूमिका खेल्ने कलाकारलाई सोध्नुहोस्, "तपाईंलाई कस्तो महसुस भइरहेको छ?" तपाईंले यस्ता कुराहरू सुन्न सक्नुहुन्छ:</w:t>
      </w:r>
    </w:p>
    <w:p>
      <w:pPr>
        <w:pStyle w:val="ListBullet"/>
        <w:spacing w:line="240" w:lineRule="auto"/>
        <w:ind w:left="720"/>
      </w:pPr>
      <w:r>
        <w:rPr>
          <w:lang w:val="ne_NP" w:bidi="ne_NP"/>
        </w:rPr>
      </w:r>
      <w:r>
        <w:rPr>
          <w:lang w:val="ne_NP" w:bidi="ne_NP"/>
        </w:rPr>
        <w:t>खुसीछु। रिबेकाका भाइ मलाई अभिवादन गर्न र मलाई आफ्नो घरमा आमन्त्रण गर्न आएका छन्,</w:t>
      </w:r>
    </w:p>
    <w:p>
      <w:pPr>
        <w:pStyle w:val="ListBullet"/>
        <w:spacing w:line="240" w:lineRule="auto"/>
        <w:ind w:left="720"/>
      </w:pPr>
      <w:r>
        <w:rPr>
          <w:lang w:val="ne_NP" w:bidi="ne_NP"/>
        </w:rPr>
      </w:r>
      <w:r>
        <w:rPr>
          <w:lang w:val="ne_NP" w:bidi="ne_NP"/>
        </w:rPr>
        <w:t>आभारी छु, परमेश्वरले तुरुन्तै मेरो प्रार्थनाको जवाफ दिनुभयो।</w:t>
      </w:r>
    </w:p>
    <w:p>
      <w:pPr/>
      <w:r>
        <w:rPr>
          <w:lang w:val="ne_NP" w:bidi="ne_NP"/>
        </w:rPr>
      </w:r>
      <w:r>
        <w:rPr>
          <w:lang w:val="ne_NP" w:bidi="ne_NP"/>
        </w:rPr>
        <w:t>लाबानको भूमिका खेल्ने कलाकारलाई सोध्नुहोस्, "तपाईंलाई कस्तो महसुस भइरहेको छ?" तपाईंले यस्ता कुराहरू सुन्न सक्नुहुन्छ:</w:t>
      </w:r>
    </w:p>
    <w:p>
      <w:pPr>
        <w:pStyle w:val="ListBullet"/>
        <w:spacing w:line="240" w:lineRule="auto"/>
        <w:ind w:left="720"/>
      </w:pPr>
      <w:r>
        <w:rPr>
          <w:lang w:val="ne_NP" w:bidi="ne_NP"/>
        </w:rPr>
      </w:r>
      <w:r>
        <w:rPr>
          <w:lang w:val="ne_NP" w:bidi="ne_NP"/>
        </w:rPr>
        <w:t>"थकित छु, आतिथ्य गर्नु कडा परिश्रम हो!" र</w:t>
      </w:r>
    </w:p>
    <w:p>
      <w:pPr>
        <w:pStyle w:val="ListBullet"/>
        <w:spacing w:line="240" w:lineRule="auto"/>
        <w:ind w:left="720"/>
      </w:pPr>
      <w:r>
        <w:rPr>
          <w:lang w:val="ne_NP" w:bidi="ne_NP"/>
        </w:rPr>
      </w:r>
      <w:r>
        <w:rPr>
          <w:lang w:val="ne_NP" w:bidi="ne_NP"/>
        </w:rPr>
        <w:t>खुसी छु, छलफलको लागि आतुर छु।</w:t>
      </w:r>
    </w:p>
    <w:p>
      <w:pPr/>
      <w:r>
        <w:rPr>
          <w:lang w:val="ne_NP" w:bidi="ne_NP"/>
        </w:rPr>
      </w:r>
      <w:r>
        <w:rPr>
          <w:b/>
          <w:lang w:val="ne_NP" w:bidi="ne_NP"/>
        </w:rPr>
        <w:t>नाटकलाई जारी राख्नुहोस्।</w:t>
      </w:r>
    </w:p>
    <w:p>
      <w:pPr/>
      <w:r>
        <w:rPr>
          <w:lang w:val="ne_NP" w:bidi="ne_NP"/>
        </w:rPr>
      </w:r>
      <w:r>
        <w:rPr>
          <w:lang w:val="ne_NP" w:bidi="ne_NP"/>
        </w:rPr>
        <w:t>नोकरले व्याख्या गरे, परमप्रभुले मेरा मालिक अब्राहामलाई ठूलो आशिष् दिनुभएको छ। उनी धनी मानिस भएका छन्। परमप्रभुले उनलाई भेडा र बाख्राका बथानहरू, गाईवस्तुका बथानहरू, धेरै चाँदी र सुन, गधाहरू र दास-दासीहरू दिनुभएको छ। मेरा मालिक अब्राहामकी पत्नी साराले धेरै वृद्ध अवस्थामा मेरा मालिकको छोरा इसहाकलाई जन्म दिइन्, र मेरा मालिकले आफूसँग भएको सबै कुरा तिनलाई दिनुभएको छ। मेरो मालिकले मलाई शपथ लिन बाध्य बनाउनुभयो। उनले भने, "मेरो छोरालाई यी स्थानीय कनानी महिलाहरूमध्ये एकजनासँग विवाह गर्न अनुमति नदिनु।" मेरो बुबाको घर, मेरा आफन्तहरूकहाँ जानुहोस् र त्यहाँ मेरो छोराका लागि पत्नी खोज्नुहोस्।" तर मैले आफ्नो मालिकलाई भने, "मैले मसँग फर्किन इच्छुक एउटी युवती भेट्टाउन सकिनँ भने के हुन्छ?" मेरो मालिकले भन्नुभयो, "परमप्रभु, जसको उपस्थितिमा म जिएँ, उहाँले तपाईंसँग आफ्नो स्वर्गदूत पठाउनुहुनेछ र तपाईंको अभियानलाई सफल बनाउनुहुनेछ। हो, तपाईंले मेरा मानिसहरूमध्ये, मेरा बुबाको परिवारबाट मेरो छोराका लागि पत्नी खोज्नुपर्छ। त्यसपछि तपाईंले आफ्नो शपथ पूरा गर्नुहुनेछ। तर यदि तिमी मेरा आफन्तहरूकहाँ जान्छौ र तिनीहरूले उनलाई तिमीसँग पठाउन अस्वीकार गर्छन् भने, तिमी मेरो शपथबाट मुक्त हुनेछौ।"</w:t>
      </w:r>
    </w:p>
    <w:p>
      <w:pPr/>
      <w:r>
        <w:rPr>
          <w:lang w:val="ne_NP" w:bidi="ne_NP"/>
        </w:rPr>
      </w:r>
      <w:r>
        <w:rPr>
          <w:lang w:val="ne_NP" w:bidi="ne_NP"/>
        </w:rPr>
        <w:t>**नाटक रोक्नुहोस्। **</w:t>
      </w:r>
    </w:p>
    <w:p>
      <w:pPr/>
      <w:r>
        <w:rPr>
          <w:lang w:val="ne_NP" w:bidi="ne_NP"/>
        </w:rPr>
      </w:r>
      <w:r>
        <w:rPr>
          <w:lang w:val="ne_NP" w:bidi="ne_NP"/>
        </w:rPr>
        <w:t>नोकरको भूमिका खेल्ने कलाकारलाई सोध्नुहोस् "तपाईंलाई कस्तो महसुस भइरहेको छ?" तपाईंले यस्ता कुराहरू सुन्न सक्नुहुन्छ</w:t>
      </w:r>
    </w:p>
    <w:p>
      <w:pPr>
        <w:pStyle w:val="ListBullet"/>
        <w:spacing w:line="240" w:lineRule="auto"/>
        <w:ind w:left="720"/>
      </w:pPr>
      <w:r>
        <w:rPr>
          <w:lang w:val="ne_NP" w:bidi="ne_NP"/>
        </w:rPr>
      </w:r>
      <w:r>
        <w:rPr>
          <w:lang w:val="ne_NP" w:bidi="ne_NP"/>
        </w:rPr>
        <w:t>विचारमग्न। मलाई यहाँ के कुराले ल्यायो भन्ने कुरा मैले राम्ररी व्याख्या गर्नुपर्छ। र...</w:t>
      </w:r>
    </w:p>
    <w:p>
      <w:pPr>
        <w:pStyle w:val="ListBullet"/>
        <w:spacing w:line="240" w:lineRule="auto"/>
        <w:ind w:left="720"/>
      </w:pPr>
      <w:r>
        <w:rPr>
          <w:lang w:val="ne_NP" w:bidi="ne_NP"/>
        </w:rPr>
      </w:r>
      <w:r>
        <w:rPr>
          <w:lang w:val="ne_NP" w:bidi="ne_NP"/>
        </w:rPr>
        <w:t>उत्साहित छु। परमेश्वरले मेरा मालिकलाई कसरी आशिष् दिनुभएको छ हेर्नुहोस्।</w:t>
      </w:r>
    </w:p>
    <w:p>
      <w:pPr/>
      <w:r>
        <w:rPr>
          <w:lang w:val="ne_NP" w:bidi="ne_NP"/>
        </w:rPr>
      </w:r>
      <w:r>
        <w:rPr>
          <w:lang w:val="ne_NP" w:bidi="ne_NP"/>
        </w:rPr>
        <w:t>लाबानको भूमिका खेल्ने कलाकारलाई सोध्नुहोस् "तपाईंलाई कस्तो महसुस भइरहेको छ?" तपाईंले यस्ता कुराहरू सुन्न सक्नुहुन्छ</w:t>
      </w:r>
    </w:p>
    <w:p>
      <w:pPr>
        <w:pStyle w:val="ListBullet"/>
        <w:spacing w:line="240" w:lineRule="auto"/>
        <w:ind w:left="720"/>
      </w:pPr>
      <w:r>
        <w:rPr>
          <w:lang w:val="ne_NP" w:bidi="ne_NP"/>
        </w:rPr>
      </w:r>
      <w:r>
        <w:rPr>
          <w:lang w:val="ne_NP" w:bidi="ne_NP"/>
        </w:rPr>
        <w:t>"उत्साहित छु। मेरा काका अब्राहाम धनी हुन्! र</w:t>
      </w:r>
    </w:p>
    <w:p>
      <w:pPr>
        <w:pStyle w:val="ListBullet"/>
        <w:spacing w:line="240" w:lineRule="auto"/>
        <w:ind w:left="720"/>
      </w:pPr>
      <w:r>
        <w:rPr>
          <w:lang w:val="ne_NP" w:bidi="ne_NP"/>
        </w:rPr>
      </w:r>
      <w:r>
        <w:rPr>
          <w:lang w:val="ne_NP" w:bidi="ne_NP"/>
        </w:rPr>
        <w:t>मिश्रित भावनाहरू, म रिबेकाको लागि खुसी छु तर म आफ्नी बहिनीलाई सम्झनेछु। उनी धेरै टाढा जानेछिन्।</w:t>
      </w:r>
    </w:p>
    <w:p>
      <w:pPr/>
      <w:r>
        <w:rPr>
          <w:lang w:val="ne_NP" w:bidi="ne_NP"/>
        </w:rPr>
      </w:r>
      <w:r>
        <w:rPr>
          <w:lang w:val="ne_NP" w:bidi="ne_NP"/>
        </w:rPr>
        <w:t>रिबेकाको भूमिका खेल्ने कलाकारलाई सोध्नुहोस् "तपाईंलाई कस्तो महसुस भइरहेको छ?" तपाईंले यस्ता कुराहरू सुन्न सक्नुहुन्छ</w:t>
      </w:r>
    </w:p>
    <w:p>
      <w:pPr>
        <w:pStyle w:val="ListBullet"/>
        <w:spacing w:line="240" w:lineRule="auto"/>
        <w:ind w:left="720"/>
      </w:pPr>
      <w:r>
        <w:rPr>
          <w:lang w:val="ne_NP" w:bidi="ne_NP"/>
        </w:rPr>
      </w:r>
      <w:r>
        <w:rPr>
          <w:lang w:val="ne_NP" w:bidi="ne_NP"/>
        </w:rPr>
        <w:t>"जिज्ञासु। " यो परदेशी आज किन यहाँ छ? र</w:t>
      </w:r>
    </w:p>
    <w:p>
      <w:pPr>
        <w:pStyle w:val="ListBullet"/>
        <w:spacing w:line="240" w:lineRule="auto"/>
        <w:ind w:left="720"/>
      </w:pPr>
      <w:r>
        <w:rPr>
          <w:lang w:val="ne_NP" w:bidi="ne_NP"/>
        </w:rPr>
      </w:r>
      <w:r>
        <w:rPr>
          <w:lang w:val="ne_NP" w:bidi="ne_NP"/>
        </w:rPr>
        <w:t>खुसी छु। अहो, म साँच्चै खुसी छु कि मैले यस मानिसलाई पानी दिएर र उनका ऊँटहरूलाई पनि पानी खुवाएर उनीप्रति सम्मान प्रकट गरेँ।"</w:t>
      </w:r>
    </w:p>
    <w:p>
      <w:pPr>
        <w:pStyle w:val="ListBullet"/>
        <w:spacing w:line="240" w:lineRule="auto"/>
        <w:ind w:left="720"/>
      </w:pPr>
      <w:r>
        <w:rPr>
          <w:lang w:val="ne_NP" w:bidi="ne_NP"/>
        </w:rPr>
      </w:r>
      <w:r>
        <w:rPr>
          <w:lang w:val="ne_NP" w:bidi="ne_NP"/>
        </w:rPr>
        <w:t>"सन्तुष्ट। त्यो युवक आफैँ किन आएन भन्ने मैले बुझिन।"</w:t>
      </w:r>
    </w:p>
    <w:p>
      <w:pPr/>
      <w:r>
        <w:rPr>
          <w:lang w:val="ne_NP" w:bidi="ne_NP"/>
        </w:rPr>
      </w:r>
      <w:r>
        <w:rPr>
          <w:b/>
          <w:lang w:val="ne_NP" w:bidi="ne_NP"/>
        </w:rPr>
        <w:t>नाटकलाई जारी राख्नुहोस्।</w:t>
      </w:r>
    </w:p>
    <w:p>
      <w:pPr/>
      <w:r>
        <w:rPr>
          <w:lang w:val="ne_NP" w:bidi="ne_NP"/>
        </w:rPr>
      </w:r>
      <w:r>
        <w:rPr>
          <w:lang w:val="ne_NP" w:bidi="ne_NP"/>
        </w:rPr>
        <w:t>आज, म सहर बाहिरको मुहानमा आएँ, मैले प्रार्थना गर्न थालेँ: “परमप्रभु, मेरा मालिक अब्राहामका परमेश्वर, कृपया मेरो यात्रा सफल बनाउनुहोस्।” म यस मुहानको छेउमा उभिरहेको छु, म एउटा युवती पानी लिन बाहिर आउने पर्खाइमा बस्नेछु, र म भन्नेछु, "कृपया तपाईंको घडाबाट मलाई पिउनका लागि अलिकति पानी दिनुहोस्," त्यसपछि उनले मलाई जवाफ दिऊन्, "यो पानी पिउनुहोस् र म तपाईंका ऊँटहरूका लागि पनि पानी ल्याइदिनेछु।" यदि उनले यसो भनिन् भने मलाई थाहा हुनेछ कि परमप्रभुले उनलाई मेरा मालिकका छोराको लागि रोज्नुभएको छ।"</w:t>
      </w:r>
    </w:p>
    <w:p>
      <w:pPr/>
      <w:r>
        <w:rPr>
          <w:lang w:val="ne_NP" w:bidi="ne_NP"/>
        </w:rPr>
      </w:r>
      <w:r>
        <w:rPr>
          <w:lang w:val="ne_NP" w:bidi="ne_NP"/>
        </w:rPr>
        <w:t>**नाटक रोक्नुहोस्। **</w:t>
      </w:r>
    </w:p>
    <w:p>
      <w:pPr/>
      <w:r>
        <w:rPr>
          <w:lang w:val="ne_NP" w:bidi="ne_NP"/>
        </w:rPr>
      </w:r>
      <w:r>
        <w:rPr>
          <w:lang w:val="ne_NP" w:bidi="ne_NP"/>
        </w:rPr>
        <w:t>नोकरको भूमिका खेल्ने कलाकारलाई सोध्नुहोस्, "तपाईंलाई कस्तो महसुस भइरहेको छ?" तपाईंले यस्ता कुराहरू सुन्न सक्नुहुन्छ:</w:t>
      </w:r>
    </w:p>
    <w:p>
      <w:pPr>
        <w:pStyle w:val="ListBullet"/>
        <w:spacing w:line="240" w:lineRule="auto"/>
        <w:ind w:left="720"/>
      </w:pPr>
      <w:r>
        <w:rPr>
          <w:lang w:val="ne_NP" w:bidi="ne_NP"/>
        </w:rPr>
      </w:r>
      <w:r>
        <w:rPr>
          <w:lang w:val="ne_NP" w:bidi="ne_NP"/>
        </w:rPr>
        <w:t>सतर्क। मैले आजका घटनाहरूलाई ध्यानपूर्वक व्याख्या गर्नुपर्छ। र</w:t>
      </w:r>
    </w:p>
    <w:p>
      <w:pPr>
        <w:pStyle w:val="ListBullet"/>
        <w:spacing w:line="240" w:lineRule="auto"/>
        <w:ind w:left="720"/>
      </w:pPr>
      <w:r>
        <w:rPr>
          <w:lang w:val="ne_NP" w:bidi="ne_NP"/>
        </w:rPr>
      </w:r>
      <w:r>
        <w:rPr>
          <w:lang w:val="ne_NP" w:bidi="ne_NP"/>
        </w:rPr>
        <w:t>खुसीछु। परमप्रभुले यी सबै कुराको व्यवस्था गर्नुभएको छ।</w:t>
      </w:r>
    </w:p>
    <w:p>
      <w:pPr/>
      <w:r>
        <w:rPr>
          <w:lang w:val="ne_NP" w:bidi="ne_NP"/>
        </w:rPr>
      </w:r>
      <w:r>
        <w:rPr>
          <w:lang w:val="ne_NP" w:bidi="ne_NP"/>
        </w:rPr>
        <w:t>लाबानको भूमिका खेल्ने कलाकारलाई सोध्नुहोस्, "तपाईंलाई कस्तो महसुस भइरहेको छ?" तपाईंले यस्ता कुराहरू सुन्न सक्नुहुन्छ:</w:t>
      </w:r>
    </w:p>
    <w:p>
      <w:pPr>
        <w:pStyle w:val="ListBullet"/>
        <w:spacing w:line="240" w:lineRule="auto"/>
        <w:ind w:left="720"/>
      </w:pPr>
      <w:r>
        <w:rPr>
          <w:lang w:val="ne_NP" w:bidi="ne_NP"/>
        </w:rPr>
      </w:r>
      <w:r>
        <w:rPr>
          <w:lang w:val="ne_NP" w:bidi="ne_NP"/>
        </w:rPr>
        <w:t>"इच्छुक छु। के भयो भन्ने कुरा म यो मानिसबाट सुन्न चाहन्छु। र</w:t>
      </w:r>
    </w:p>
    <w:p>
      <w:pPr>
        <w:pStyle w:val="ListBullet"/>
        <w:spacing w:line="240" w:lineRule="auto"/>
        <w:ind w:left="720"/>
      </w:pPr>
      <w:r>
        <w:rPr>
          <w:lang w:val="ne_NP" w:bidi="ne_NP"/>
        </w:rPr>
      </w:r>
      <w:r>
        <w:rPr>
          <w:lang w:val="ne_NP" w:bidi="ne_NP"/>
        </w:rPr>
        <w:t>सतर्क। यस सम्झौतामा हामीले कति पैसा पाउँछौं? उनी सुन्दरी छिन् र कडा परिश्रम गर्छिन्।</w:t>
      </w:r>
    </w:p>
    <w:p>
      <w:pPr/>
      <w:r>
        <w:rPr>
          <w:lang w:val="ne_NP" w:bidi="ne_NP"/>
        </w:rPr>
      </w:r>
      <w:r>
        <w:rPr>
          <w:lang w:val="ne_NP" w:bidi="ne_NP"/>
        </w:rPr>
        <w:t>रिबेकाको भूमिका खेल्ने कलाकारलाई सोध्नुहोस् "तपाईंलाई कस्तो महसुस भइरहेको छ?" तपाईंले यस्ता कुराहरू सुन्न सक्नुहुन्छ:</w:t>
      </w:r>
    </w:p>
    <w:p>
      <w:pPr>
        <w:pStyle w:val="ListBullet"/>
        <w:spacing w:line="240" w:lineRule="auto"/>
        <w:ind w:left="720"/>
      </w:pPr>
      <w:r>
        <w:rPr>
          <w:lang w:val="ne_NP" w:bidi="ne_NP"/>
        </w:rPr>
      </w:r>
      <w:r>
        <w:rPr>
          <w:lang w:val="ne_NP" w:bidi="ne_NP"/>
        </w:rPr>
        <w:t>लज्जास्पद छु। यो सबै छलफल मेरो बारेमा हो। र</w:t>
      </w:r>
    </w:p>
    <w:p>
      <w:pPr>
        <w:pStyle w:val="ListBullet"/>
        <w:spacing w:line="240" w:lineRule="auto"/>
        <w:ind w:left="720"/>
      </w:pPr>
      <w:r>
        <w:rPr>
          <w:lang w:val="ne_NP" w:bidi="ne_NP"/>
        </w:rPr>
      </w:r>
      <w:r>
        <w:rPr>
          <w:lang w:val="ne_NP" w:bidi="ne_NP"/>
        </w:rPr>
        <w:t>खुसी तर दुःखी छु। मलाई थाहा छ कि मैले कसैसँग विवाह गर्नुपर्छ, त्यसैले उनी धनी छन् भन्ने राम्रो कुरा हो तर आफ्नो परिवार छोडेर यति टाढा बस्नु दुःखद कुरा हो।</w:t>
      </w:r>
    </w:p>
    <w:p>
      <w:pPr/>
      <w:r>
        <w:rPr>
          <w:lang w:val="ne_NP" w:bidi="ne_NP"/>
        </w:rPr>
      </w:r>
      <w:r>
        <w:rPr>
          <w:b/>
          <w:lang w:val="ne_NP" w:bidi="ne_NP"/>
        </w:rPr>
        <w:t>नाटकलाई जारी राख्नुहोस्।</w:t>
      </w:r>
    </w:p>
    <w:p>
      <w:pPr/>
      <w:r>
        <w:rPr>
          <w:lang w:val="ne_NP" w:bidi="ne_NP"/>
        </w:rPr>
      </w:r>
      <w:r>
        <w:rPr>
          <w:lang w:val="ne_NP" w:bidi="ne_NP"/>
        </w:rPr>
        <w:t>मैले मेरो मौन प्रार्थना सिध्याउनुअघि रिबेका आफ्नो काँधमा पानीको गाग्रो लिएर सहरबाट बाहिर आइन्। उनी मुहानमा तल गइन् र पानी लिइन्। मैले उनलाई भने, "कृपया मलाई पिउने कुरा दिनुहोस्।" उनले छिटो आफ्नो काँधबाट आफ्नो भाँडा तल झारिन् र भनिन्, "यो पिउनुहोस्। "म तपाईंका ऊँटहरूका लागि पनि पानी ल्याउनेछु।" त्यसैले, मैले पिएँ, र उनले मेरा ऊँटहरूलाई पनि पानी दिइन्। जब मैले उनलाई सोधे, "तपाईंका पिता को हुन्? उनले जवाफ दिइन्, "मेरा बुबा मिल्का र नाहोरका छोरा बथुएल हुन्।" त्यसपछि मैले उनको नाकमा औंठी र उनको पाखुरामा बालाहरू लगाइदिएँ, र मैले आफ्नो शिर निहुराएर परमप्रभुलाई धन्यवाद दिएँ। मैले मेरा मालिक अब्राहामका परमेश्वर परमप्रभुको प्रशंसा गरे, किनभने उहाँले मलाई सिधै मेरा मालिककी भतिजाकहाँ लैजानुभयो, उहाँले आफ्नो छोराकी पत्नीका रूपमा राख्नुभयो।</w:t>
      </w:r>
    </w:p>
    <w:p>
      <w:pPr/>
      <w:r>
        <w:rPr>
          <w:lang w:val="ne_NP" w:bidi="ne_NP"/>
        </w:rPr>
      </w:r>
      <w:r>
        <w:rPr>
          <w:lang w:val="ne_NP" w:bidi="ne_NP"/>
        </w:rPr>
        <w:t>**नाटक रोक्नुहोस्। **</w:t>
      </w:r>
    </w:p>
    <w:p>
      <w:pPr/>
      <w:r>
        <w:rPr>
          <w:lang w:val="ne_NP" w:bidi="ne_NP"/>
        </w:rPr>
      </w:r>
      <w:r>
        <w:rPr>
          <w:lang w:val="ne_NP" w:bidi="ne_NP"/>
        </w:rPr>
        <w:t>नोकरको भूमिका खेल्ने कलाकारलाई सोध्नुहोस्, "तपाईंलाई कस्तो महसुस भइरहेको छ?" तपाईंले यस्ता कुराहरू सुन्न सक्नुहुन्छ</w:t>
      </w:r>
    </w:p>
    <w:p>
      <w:pPr>
        <w:pStyle w:val="ListBullet"/>
        <w:spacing w:line="240" w:lineRule="auto"/>
        <w:ind w:left="720"/>
      </w:pPr>
      <w:r>
        <w:rPr>
          <w:lang w:val="ne_NP" w:bidi="ne_NP"/>
        </w:rPr>
      </w:r>
      <w:r>
        <w:rPr>
          <w:lang w:val="ne_NP" w:bidi="ne_NP"/>
        </w:rPr>
        <w:t>कृतज्ञ छु। मैले मागेअनुसार नै परमप्रभुले मलाई यस केटीकहाँ डोऱ्याउनुभएको जस्तो देखिन्छ।</w:t>
      </w:r>
    </w:p>
    <w:p>
      <w:pPr>
        <w:pStyle w:val="ListBullet"/>
        <w:spacing w:line="240" w:lineRule="auto"/>
        <w:ind w:left="720"/>
      </w:pPr>
      <w:r>
        <w:rPr>
          <w:lang w:val="ne_NP" w:bidi="ne_NP"/>
        </w:rPr>
      </w:r>
      <w:r>
        <w:rPr>
          <w:lang w:val="ne_NP" w:bidi="ne_NP"/>
        </w:rPr>
        <w:t>"चिन्तित। के उनी उपलब्ध छिन्? के यो परिवारले सहकार्य गर्नेछ?</w:t>
      </w:r>
    </w:p>
    <w:p>
      <w:pPr/>
      <w:r>
        <w:rPr>
          <w:lang w:val="ne_NP" w:bidi="ne_NP"/>
        </w:rPr>
      </w:r>
      <w:r>
        <w:rPr>
          <w:lang w:val="ne_NP" w:bidi="ne_NP"/>
        </w:rPr>
        <w:t>लाबानको भूमिका खेल्ने कलाकारलाई सोध्नुहोस्, "तपाईंलाई कस्तो महसुस भइरहेको छ?" तपाईंले यस्ता कुराहरू सुन्न सक्नुहुन्छ</w:t>
      </w:r>
    </w:p>
    <w:p>
      <w:pPr>
        <w:pStyle w:val="ListBullet"/>
        <w:spacing w:line="240" w:lineRule="auto"/>
        <w:ind w:left="720"/>
      </w:pPr>
      <w:r>
        <w:rPr>
          <w:lang w:val="ne_NP" w:bidi="ne_NP"/>
        </w:rPr>
      </w:r>
      <w:r>
        <w:rPr>
          <w:lang w:val="ne_NP" w:bidi="ne_NP"/>
        </w:rPr>
        <w:t>"खुसी. मेरी बहिनीले मानिसलाई आदर गरेर राम्रो गरिन्।" र</w:t>
      </w:r>
    </w:p>
    <w:p>
      <w:pPr>
        <w:pStyle w:val="ListBullet"/>
        <w:spacing w:line="240" w:lineRule="auto"/>
        <w:ind w:left="720"/>
      </w:pPr>
      <w:r>
        <w:rPr>
          <w:lang w:val="ne_NP" w:bidi="ne_NP"/>
        </w:rPr>
      </w:r>
      <w:r>
        <w:rPr>
          <w:lang w:val="ne_NP" w:bidi="ne_NP"/>
        </w:rPr>
        <w:t>"इच्छुक छु। मेरो काका अब्राहामले अन्ततः समाचार पठाउनुभएको छ।"</w:t>
      </w:r>
    </w:p>
    <w:p>
      <w:pPr/>
      <w:r>
        <w:rPr>
          <w:lang w:val="ne_NP" w:bidi="ne_NP"/>
        </w:rPr>
      </w:r>
      <w:r>
        <w:rPr>
          <w:lang w:val="ne_NP" w:bidi="ne_NP"/>
        </w:rPr>
        <w:t>रिबेकाको भूमिका खेल्ने कलाकारलाई सोध्नुहोस् "तपाईंलाई कस्तो महसुस भइरहेको छ?" तपाईंले यस्ता कुराहरू सुन्न सक्नुहुन्छ</w:t>
      </w:r>
    </w:p>
    <w:p>
      <w:pPr>
        <w:pStyle w:val="ListBullet"/>
        <w:spacing w:line="240" w:lineRule="auto"/>
        <w:ind w:left="720"/>
      </w:pPr>
      <w:r>
        <w:rPr>
          <w:lang w:val="ne_NP" w:bidi="ne_NP"/>
        </w:rPr>
      </w:r>
      <w:r>
        <w:rPr>
          <w:lang w:val="ne_NP" w:bidi="ne_NP"/>
        </w:rPr>
        <w:t>"लज्जित। मेरो बारेमा यो सबै छलफल!"</w:t>
      </w:r>
    </w:p>
    <w:p>
      <w:pPr>
        <w:pStyle w:val="ListBullet"/>
        <w:spacing w:line="240" w:lineRule="auto"/>
        <w:ind w:left="720"/>
      </w:pPr>
      <w:r>
        <w:rPr>
          <w:lang w:val="ne_NP" w:bidi="ne_NP"/>
        </w:rPr>
      </w:r>
      <w:r>
        <w:rPr>
          <w:lang w:val="ne_NP" w:bidi="ne_NP"/>
        </w:rPr>
        <w:t>यो सबै धेरै रोचक कुरा हो कि एक अपरिचित व्यक्ति देखा परे। र</w:t>
      </w:r>
    </w:p>
    <w:p>
      <w:pPr>
        <w:pStyle w:val="ListBullet"/>
        <w:spacing w:line="240" w:lineRule="auto"/>
        <w:ind w:left="720"/>
      </w:pPr>
      <w:r>
        <w:rPr>
          <w:lang w:val="ne_NP" w:bidi="ne_NP"/>
        </w:rPr>
      </w:r>
      <w:r>
        <w:rPr>
          <w:lang w:val="ne_NP" w:bidi="ne_NP"/>
        </w:rPr>
        <w:t>खुसी छु। अहो, म साँच्चै खुसी छु कि मैले यस मानिसलाई र उनका ऊँटहरूलाई पानी दिएर उनीप्रति आदरको व्यवहार गरेँ।</w:t>
      </w:r>
    </w:p>
    <w:p>
      <w:pPr/>
      <w:r>
        <w:rPr>
          <w:lang w:val="ne_NP" w:bidi="ne_NP"/>
        </w:rPr>
      </w:r>
      <w:r>
        <w:rPr>
          <w:b/>
          <w:lang w:val="ne_NP" w:bidi="ne_NP"/>
        </w:rPr>
        <w:t>नाटकलाई जारी राख्नुहोस्।</w:t>
      </w:r>
    </w:p>
    <w:p>
      <w:pPr/>
      <w:r>
        <w:rPr>
          <w:lang w:val="ne_NP" w:bidi="ne_NP"/>
        </w:rPr>
      </w:r>
      <w:r>
        <w:rPr>
          <w:lang w:val="ne_NP" w:bidi="ne_NP"/>
        </w:rPr>
        <w:t>लाबान र बथुएलसँग कुरा गर्दै नोकरले सोध्छ, "कृपया मलाई भन्नुहोस् कि तपाईंहरूले मेरा मालिकप्रति अटल प्रेम र विश्वासयोग्यता देखाउनुहुनेछ कि देखाउनुहुन्न?" कृपया मलाई हो वा होइन भन्नुहोस्, र मलाई त्यसपछि के गर्ने भन्ने थाहा हुनेछ।"</w:t>
      </w:r>
    </w:p>
    <w:p>
      <w:pPr/>
      <w:r>
        <w:rPr>
          <w:lang w:val="ne_NP" w:bidi="ne_NP"/>
        </w:rPr>
      </w:r>
      <w:r>
        <w:rPr>
          <w:lang w:val="ne_NP" w:bidi="ne_NP"/>
        </w:rPr>
        <w:t>नाटक रोक्नुहोस्।</w:t>
      </w:r>
    </w:p>
    <w:p>
      <w:pPr/>
      <w:r>
        <w:rPr>
          <w:lang w:val="ne_NP" w:bidi="ne_NP"/>
        </w:rPr>
      </w:r>
      <w:r>
        <w:rPr>
          <w:lang w:val="ne_NP" w:bidi="ne_NP"/>
        </w:rPr>
        <w:t>नोकरको भूमिका खेल्ने कलाकारलाई सोध्नुहोस्, "तपाईंलाई कस्तो महसुस भइरहेको छ?" तपाईंले यस्ता कुराहरू सुन्न सक्नुहुन्छ</w:t>
      </w:r>
    </w:p>
    <w:p>
      <w:pPr>
        <w:pStyle w:val="ListBullet"/>
        <w:spacing w:line="240" w:lineRule="auto"/>
        <w:ind w:left="720"/>
      </w:pPr>
      <w:r>
        <w:rPr>
          <w:lang w:val="ne_NP" w:bidi="ne_NP"/>
        </w:rPr>
      </w:r>
      <w:r>
        <w:rPr>
          <w:lang w:val="ne_NP" w:bidi="ne_NP"/>
        </w:rPr>
        <w:t>"चिन्तित छु। मैले सम्पूर्ण कथा प्रस्तुत गरेको छु। तिनीहरूको जवाफ के हुनेछ?" र</w:t>
      </w:r>
    </w:p>
    <w:p>
      <w:pPr>
        <w:pStyle w:val="ListBullet"/>
        <w:spacing w:line="240" w:lineRule="auto"/>
        <w:ind w:left="720"/>
      </w:pPr>
      <w:r>
        <w:rPr>
          <w:lang w:val="ne_NP" w:bidi="ne_NP"/>
        </w:rPr>
      </w:r>
      <w:r>
        <w:rPr>
          <w:lang w:val="ne_NP" w:bidi="ne_NP"/>
        </w:rPr>
        <w:t>"विश्वस्त। परमेश्वर र उहाँको आशिष्ले नेतृत्व गरेको यो प्रस्तावलाई कसैले किन अस्वीकार गर्‍यो?"</w:t>
      </w:r>
    </w:p>
    <w:p>
      <w:pPr/>
      <w:r>
        <w:rPr>
          <w:lang w:val="ne_NP" w:bidi="ne_NP"/>
        </w:rPr>
      </w:r>
      <w:r>
        <w:rPr>
          <w:lang w:val="ne_NP" w:bidi="ne_NP"/>
        </w:rPr>
        <w:t>लाबानको भूमिका खेल्ने कलाकारलाई सोध्नुहोस् "तपाईंलाई कस्तो महसुस भइरहेको छ?" तपाईंले यस्ता कुराहरू सुन्न सक्नुहुन्छ</w:t>
      </w:r>
    </w:p>
    <w:p>
      <w:pPr>
        <w:pStyle w:val="ListBullet"/>
        <w:spacing w:line="240" w:lineRule="auto"/>
        <w:ind w:left="720"/>
      </w:pPr>
      <w:r>
        <w:rPr>
          <w:lang w:val="ne_NP" w:bidi="ne_NP"/>
        </w:rPr>
      </w:r>
      <w:r>
        <w:rPr>
          <w:lang w:val="ne_NP" w:bidi="ne_NP"/>
        </w:rPr>
        <w:t>"भारी। यो एउटा ठूलो निर्णय हो।" र</w:t>
      </w:r>
    </w:p>
    <w:p>
      <w:pPr>
        <w:pStyle w:val="ListBullet"/>
        <w:spacing w:line="240" w:lineRule="auto"/>
        <w:ind w:left="720"/>
      </w:pPr>
      <w:r>
        <w:rPr>
          <w:lang w:val="ne_NP" w:bidi="ne_NP"/>
        </w:rPr>
      </w:r>
      <w:r>
        <w:rPr>
          <w:lang w:val="ne_NP" w:bidi="ne_NP"/>
        </w:rPr>
        <w:t>"यस निर्णयमा मद्दत गर्न मेरा बुबा पनि यहाँ हुनुहुन्छ भनेर खुसी छु।"</w:t>
      </w:r>
    </w:p>
    <w:p>
      <w:pPr>
        <w:pStyle w:val="ListBullet"/>
        <w:spacing w:line="240" w:lineRule="auto"/>
        <w:ind w:left="720"/>
      </w:pPr>
      <w:r>
        <w:rPr>
          <w:lang w:val="ne_NP" w:bidi="ne_NP"/>
        </w:rPr>
      </w:r>
      <w:r>
        <w:rPr>
          <w:lang w:val="ne_NP" w:bidi="ne_NP"/>
        </w:rPr>
        <w:t>"लोभी। मैले कति पाउनेछु?"</w:t>
      </w:r>
    </w:p>
    <w:p>
      <w:pPr/>
      <w:r>
        <w:rPr>
          <w:lang w:val="ne_NP" w:bidi="ne_NP"/>
        </w:rPr>
      </w:r>
      <w:r>
        <w:rPr>
          <w:lang w:val="ne_NP" w:bidi="ne_NP"/>
        </w:rPr>
        <w:t>रिबेकाको भूमिका खेल्ने कलाकारलाई सोध्नुहोस् "तपाईंलाई कस्तो महसुस भइरहेको छ?" तपाईंले यस्ता कुराहरू सुन्न सक्नुहुन्छ:</w:t>
      </w:r>
    </w:p>
    <w:p>
      <w:pPr>
        <w:pStyle w:val="ListBullet"/>
        <w:spacing w:line="240" w:lineRule="auto"/>
        <w:ind w:left="720"/>
      </w:pPr>
      <w:r>
        <w:rPr>
          <w:lang w:val="ne_NP" w:bidi="ne_NP"/>
        </w:rPr>
      </w:r>
      <w:r>
        <w:rPr>
          <w:lang w:val="ne_NP" w:bidi="ne_NP"/>
        </w:rPr>
        <w:t>"घबराएको। मेरो बुबा र भाइले के भन्नुहुनेछ? "तिनीहरूले छलफल गरिरहेका यो मेरो भविष्य हो।"</w:t>
      </w:r>
    </w:p>
    <w:p>
      <w:pPr>
        <w:pStyle w:val="ListBullet"/>
        <w:spacing w:line="240" w:lineRule="auto"/>
        <w:ind w:left="720"/>
      </w:pPr>
      <w:r>
        <w:rPr>
          <w:lang w:val="ne_NP" w:bidi="ne_NP"/>
        </w:rPr>
      </w:r>
      <w:r>
        <w:rPr>
          <w:lang w:val="ne_NP" w:bidi="ne_NP"/>
        </w:rPr>
        <w:t>"उत्साहित छु, म धनी मानिससँग विवाह गर्नेछु!"</w:t>
      </w:r>
    </w:p>
    <w:p>
      <w:pPr/>
      <w:r>
        <w:rPr>
          <w:lang w:val="ne_NP" w:bidi="ne_NP"/>
        </w:rPr>
      </w:r>
      <w:r>
        <w:rPr>
          <w:lang w:val="ne_NP" w:bidi="ne_NP"/>
        </w:rPr>
        <w:t>बथुएलको भूमिका खेल्ने कलाकारलाई सोध्नुहोस्, "तपाईंलाई कस्तो महसुस भइरहेको छ?" तपाईंले यस्ता कुराहरू सुन्न सक्नुहुन्छ:</w:t>
      </w:r>
    </w:p>
    <w:p>
      <w:pPr>
        <w:pStyle w:val="ListBullet"/>
        <w:spacing w:line="240" w:lineRule="auto"/>
        <w:ind w:left="720"/>
      </w:pPr>
      <w:r>
        <w:rPr>
          <w:lang w:val="ne_NP" w:bidi="ne_NP"/>
        </w:rPr>
      </w:r>
      <w:r>
        <w:rPr>
          <w:lang w:val="ne_NP" w:bidi="ne_NP"/>
        </w:rPr>
        <w:t>"दुःखद। मेरी छोरीको लागि यो दिन आउनेछ भन्ने मलाई थाहा थियो।" र</w:t>
      </w:r>
    </w:p>
    <w:p>
      <w:pPr>
        <w:pStyle w:val="ListBullet"/>
        <w:spacing w:line="240" w:lineRule="auto"/>
        <w:ind w:left="720"/>
      </w:pPr>
      <w:r>
        <w:rPr>
          <w:lang w:val="ne_NP" w:bidi="ne_NP"/>
        </w:rPr>
      </w:r>
      <w:r>
        <w:rPr>
          <w:lang w:val="ne_NP" w:bidi="ne_NP"/>
        </w:rPr>
        <w:t>"ह्याप्पी, यो मेरा भाइ अब्राहामको परिवारबाट आएको एउटा उदार प्रस्ताव हो।" र</w:t>
      </w:r>
    </w:p>
    <w:p>
      <w:pPr>
        <w:pStyle w:val="ListBullet"/>
        <w:spacing w:line="240" w:lineRule="auto"/>
        <w:ind w:left="720"/>
      </w:pPr>
      <w:r>
        <w:rPr>
          <w:lang w:val="ne_NP" w:bidi="ne_NP"/>
        </w:rPr>
      </w:r>
      <w:r>
        <w:rPr>
          <w:lang w:val="ne_NP" w:bidi="ne_NP"/>
        </w:rPr>
        <w:t>"अचम्ममा परे। अब्रामले वर्षौँ पहिले छोडे। अब उनी धनी छन् र उनकी पत्नी सराईबाट उनको एउटा छोरा छ।"</w:t>
      </w:r>
    </w:p>
    <w:p>
      <w:pPr>
        <w:pStyle w:val="ListBullet"/>
        <w:spacing w:line="240" w:lineRule="auto"/>
        <w:ind w:left="720"/>
      </w:pPr>
      <w:r>
        <w:rPr>
          <w:lang w:val="ne_NP" w:bidi="ne_NP"/>
        </w:rPr>
      </w:r>
      <w:r>
        <w:rPr>
          <w:lang w:val="ne_NP" w:bidi="ne_NP"/>
        </w:rPr>
        <w:t>"प्रभावित छु। अब्राम परमेश्वरलाई पछ्याउन र परमेश्वरले उनलाई प्रतिज्ञा गर्नुभएको भूमिमा बस्न दृढ छन्।"</w:t>
      </w:r>
      <w:r>
        <w:rPr>
          <w:lang w:val="ne_NP" w:bidi="ne_NP"/>
        </w:rPr>
      </w:r>
    </w:p>
    <w:p>
      <w:pPr>
        <w:pStyle w:val="Heading3"/>
      </w:pPr>
      <w:r>
        <w:rPr>
          <w:lang w:val="ne_NP" w:bidi="ne_NP"/>
        </w:rPr>
        <w:t>Step 5</w:t>
      </w:r>
    </w:p>
    <w:p>
      <w:pPr/>
      <w:r>
        <w:rPr>
          <w:lang w:val="ne_NP" w:bidi="ne_NP"/>
        </w:rPr>
      </w:r>
      <w:r>
        <w:rPr>
          <w:lang w:val="ne_NP" w:bidi="ne_NP"/>
        </w:rPr>
        <w:t>संस्करणलाई सजिलोसँग बुझ्न पाठलाई एकपटक सुन्नुहोस्।</w:t>
      </w:r>
    </w:p>
    <w:p>
      <w:pPr/>
      <w:r>
        <w:rPr>
          <w:lang w:val="ne_NP" w:bidi="ne_NP"/>
        </w:rPr>
      </w:r>
      <w:r>
        <w:rPr>
          <w:lang w:val="ne_NP" w:bidi="ne_NP"/>
        </w:rPr>
        <w:t xml:space="preserve">अडियो रोक्‍नुहोस्। </w:t>
      </w:r>
    </w:p>
    <w:p>
      <w:pPr/>
      <w:r>
        <w:rPr>
          <w:lang w:val="ne_NP" w:bidi="ne_NP"/>
        </w:rPr>
      </w:r>
      <w:r>
        <w:rPr>
          <w:lang w:val="ne_NP" w:bidi="ne_NP"/>
        </w:rPr>
        <w:t>नोकरले कुवाको छेउमा अब्राहामकी भतिजी र इसहाककी सम्भावित दुलही रिबेकालाई भेटे। रिबेकाले नोकर र उनका ऊँटहरूलाई पिउन पानी दिइन्। नोकरले रिबेकालाई सुनको नत्थी र २ वटा सुनका बालाहरू दिए। उत्पत्ति २४:१–२८ बाट यस खण्डमा धेरै पुनरावृत्ति छ। यसले कथामा उत्सुकता बढाउँछ।</w:t>
      </w:r>
    </w:p>
    <w:p>
      <w:pPr/>
      <w:r>
        <w:rPr>
          <w:lang w:val="ne_NP" w:bidi="ne_NP"/>
        </w:rPr>
      </w:r>
      <w:r>
        <w:rPr>
          <w:lang w:val="ne_NP" w:bidi="ne_NP"/>
        </w:rPr>
        <w:t xml:space="preserve">तपाईं यहाँ रोकिएर उत्पत्ति २४:१–२८ को आफ्नो अनुवाद फेरि सुन्न चाहनुहुन्छ होला। अडियो रोक्‍नुहोस्। </w:t>
      </w:r>
    </w:p>
    <w:p>
      <w:pPr/>
      <w:r>
        <w:rPr>
          <w:lang w:val="ne_NP" w:bidi="ne_NP"/>
        </w:rPr>
      </w:r>
      <w:r>
        <w:rPr>
          <w:lang w:val="ne_NP" w:bidi="ne_NP"/>
        </w:rPr>
        <w:t xml:space="preserve">अब, रिबेकाका एक भाइ लाबान थिए। लाबानले उनको कथा सुने। जब लाबानले नाकको नत्थी र बालाहरू देखे, लाबान नोकरलाई आफ्नो घरमा बस्नका लागि आमन्त्रण गर्न तुरुन्तै मुहान वा इनारतिर दगुरे। जब लाबान आइपुगे, लाबानले नोकरलाई मुहानको छेउमा ऊँटहरूसँग उभिरहेको देखे। तपाईंले अघिल्लो खण्डहरूमा प्रयोग गर्नुभएको </w:t>
      </w:r>
      <w:r>
        <w:rPr>
          <w:b/>
          <w:lang w:val="ne_NP" w:bidi="ne_NP"/>
        </w:rPr>
        <w:t>ऊँटहरू</w:t>
      </w:r>
      <w:r>
        <w:rPr>
          <w:lang w:val="ne_NP" w:bidi="ne_NP"/>
        </w:rPr>
        <w:t>, नाकको औंठी, चुरा र मुहानका लागि उही शब्दहरू वा वाक्यांशहरू प्रयोग गर्नुहोस्। ऊँटहरू मुख्य शब्दावलीमा छन्।</w:t>
      </w:r>
    </w:p>
    <w:p>
      <w:pPr/>
      <w:r>
        <w:rPr>
          <w:lang w:val="ne_NP" w:bidi="ne_NP"/>
        </w:rPr>
      </w:r>
      <w:r>
        <w:rPr>
          <w:lang w:val="ne_NP" w:bidi="ne_NP"/>
        </w:rPr>
        <w:t xml:space="preserve">लाबानले आफ्ना बुबा बथुएलको दैनिक जिम्मेवारी लिएका छन् जस्तो देखिन्छ। लाबानले नोकरलाई देखेर भने, "परमप्रभुबाट आशिष् पाउनुभएका व्यक्ति, आउनुहोस् र </w:t>
      </w:r>
      <w:r>
        <w:rPr>
          <w:b/>
          <w:lang w:val="ne_NP" w:bidi="ne_NP"/>
        </w:rPr>
        <w:t>हामीसँग</w:t>
      </w:r>
      <w:r>
        <w:rPr>
          <w:lang w:val="ne_NP" w:bidi="ne_NP"/>
        </w:rPr>
        <w:t xml:space="preserve"> </w:t>
      </w:r>
      <w:r>
        <w:rPr>
          <w:b/>
          <w:lang w:val="ne_NP" w:bidi="ne_NP"/>
        </w:rPr>
        <w:t>बस्नुहोस्</w:t>
      </w:r>
      <w:r>
        <w:rPr>
          <w:lang w:val="ne_NP" w:bidi="ne_NP"/>
        </w:rPr>
        <w:t xml:space="preserve">!" यो सायद धनी पाहुनालाई अभिवादन गर्ने एउटा तरिका थियो। यहाँ आशिष् भन्नुको अर्थ "मद्दत गर्नु, भलो गर्नु, निगाह गर्नु" हो। त्यहाँ सामान्य सुख र भौतिक समृद्धिको भावना पनि छ। तपाईंले पहिले जस्तै आशिष्को लागि त्यही शब्द वा वाक्यांश प्रयोग गर्नुहोस्। </w:t>
      </w:r>
      <w:r>
        <w:rPr>
          <w:b/>
          <w:lang w:val="ne_NP" w:bidi="ne_NP"/>
        </w:rPr>
        <w:t>आशिष</w:t>
      </w:r>
      <w:r>
        <w:rPr>
          <w:lang w:val="ne_NP" w:bidi="ne_NP"/>
        </w:rPr>
        <w:t xml:space="preserve"> मुख्य शब्दावलीमा छ।</w:t>
      </w:r>
    </w:p>
    <w:p>
      <w:pPr/>
      <w:r>
        <w:rPr>
          <w:lang w:val="ne_NP" w:bidi="ne_NP"/>
        </w:rPr>
      </w:r>
      <w:r>
        <w:rPr>
          <w:lang w:val="ne_NP" w:bidi="ne_NP"/>
        </w:rPr>
        <w:t xml:space="preserve">यस खण्डमा परमेश्वरको नाम </w:t>
      </w:r>
      <w:r>
        <w:rPr>
          <w:b/>
          <w:lang w:val="ne_NP" w:bidi="ne_NP"/>
        </w:rPr>
        <w:t>याहवे</w:t>
      </w:r>
      <w:r>
        <w:rPr>
          <w:lang w:val="ne_NP" w:bidi="ne_NP"/>
        </w:rPr>
        <w:t xml:space="preserve"> हो। तपाईंले पहिले प्रयोग गर्नुभएको शब्द नै परमप्रभुका लागि प्रयोग गर्नुहोस्। </w:t>
      </w:r>
      <w:r>
        <w:rPr>
          <w:b/>
          <w:lang w:val="ne_NP" w:bidi="ne_NP"/>
        </w:rPr>
        <w:t>याहवे</w:t>
      </w:r>
      <w:r>
        <w:rPr>
          <w:lang w:val="ne_NP" w:bidi="ne_NP"/>
        </w:rPr>
        <w:t xml:space="preserve"> मुख्य शब्दावलीमा छन्।</w:t>
      </w:r>
    </w:p>
    <w:p>
      <w:pPr/>
      <w:r>
        <w:rPr>
          <w:lang w:val="ne_NP" w:bidi="ne_NP"/>
        </w:rPr>
      </w:r>
      <w:r>
        <w:rPr>
          <w:lang w:val="ne_NP" w:bidi="ne_NP"/>
        </w:rPr>
        <w:t xml:space="preserve">जब नोकरले आफ्नो कथा सुनाउँछ तब उसले आफूलाई अब्राहामको </w:t>
      </w:r>
      <w:r>
        <w:rPr>
          <w:b/>
          <w:lang w:val="ne_NP" w:bidi="ne_NP"/>
        </w:rPr>
        <w:t>नोकर</w:t>
      </w:r>
      <w:r>
        <w:rPr>
          <w:lang w:val="ne_NP" w:bidi="ne_NP"/>
        </w:rPr>
        <w:t xml:space="preserve"> भन्छ। तपाईंले पहिले जस्तै नोकरका लागि त्यही शब्द वा वाक्यांश प्रयोग गर्नुहोस्। नोकर मुख्य शब्दावलीमा छ। पछि नोकरले भन्छ कि परमप्रभुले अब्राहामलाई सेवक र सेविकाहरू दुवै दिनुभएको छ। तपाईंले महिला नोकरहरूको लागि पहिले प्रयोग गर्नुभएको शब्द वा वाक्यांश नै प्रयोग गर्नुहोस्।</w:t>
      </w:r>
    </w:p>
    <w:p>
      <w:pPr/>
      <w:r>
        <w:rPr>
          <w:lang w:val="ne_NP" w:bidi="ne_NP"/>
        </w:rPr>
      </w:r>
      <w:r>
        <w:rPr>
          <w:lang w:val="ne_NP" w:bidi="ne_NP"/>
        </w:rPr>
        <w:t xml:space="preserve">इस्राएलका याहवे </w:t>
      </w:r>
      <w:r>
        <w:rPr>
          <w:b/>
          <w:lang w:val="ne_NP" w:bidi="ne_NP"/>
        </w:rPr>
        <w:t>परमेश्वर</w:t>
      </w:r>
      <w:r>
        <w:rPr>
          <w:lang w:val="ne_NP" w:bidi="ne_NP"/>
        </w:rPr>
        <w:t xml:space="preserve">ले आफ्ना </w:t>
      </w:r>
      <w:r>
        <w:rPr>
          <w:b/>
          <w:lang w:val="ne_NP" w:bidi="ne_NP"/>
        </w:rPr>
        <w:t>मालिक</w:t>
      </w:r>
      <w:r>
        <w:rPr>
          <w:lang w:val="ne_NP" w:bidi="ne_NP"/>
        </w:rPr>
        <w:t xml:space="preserve"> अब्राहामलाई भेडा र गाईवस्तुहरू, गधाहरू र ऊँटहरू दिएर ठूलो आशिष् दिनुभएको कुरा नोकरले बताए। तपाईंले अघिल्लो खण्डहरूमा प्रयोग गर्नुभएको परमेश्वर, मालिक, बथान, भेडा, गाईवस्तु र गधाका लागि त्यही शब्दहरू प्रयोग गर्नुहोस्, र सम्झनुहोस् कि परमेश्वर र मालिक मुख्य शब्दावलीमा छन्।</w:t>
      </w:r>
    </w:p>
    <w:p>
      <w:pPr/>
      <w:r>
        <w:rPr>
          <w:lang w:val="ne_NP" w:bidi="ne_NP"/>
        </w:rPr>
      </w:r>
      <w:r>
        <w:rPr>
          <w:lang w:val="ne_NP" w:bidi="ne_NP"/>
        </w:rPr>
        <w:t xml:space="preserve">नोकरले भन्यो कि उसको मालिकले उसलाई पत्नी खोज्नका लागि अब्राहामको बुबाको कुल वा पारिवारिक समूहमा जान </w:t>
      </w:r>
      <w:r>
        <w:rPr>
          <w:b/>
          <w:lang w:val="ne_NP" w:bidi="ne_NP"/>
        </w:rPr>
        <w:t>शपथ</w:t>
      </w:r>
      <w:r>
        <w:rPr>
          <w:lang w:val="ne_NP" w:bidi="ne_NP"/>
        </w:rPr>
        <w:t xml:space="preserve"> लिन लगाउनुभयो। शपथ एउटा यस्तो दृढ प्रतिज्ञा हो जसमा मानिसहरूले आफ्नो सम्झौता पालना गर्नुपर्छ र यसलाई परिवर्तन गर्न पाउँदैनन्। शपथ लिने व्यक्तिले आफ्नो प्रतिज्ञा पूरा नगरेमा परमेश्वरले उनलाई दण्ड दिऊन् भनी प्रार्थना गर्दछ। तपाईंले पहिले जस्तै कुल र शपथका लागि त्यही शब्दहरू प्रयोग गर्नुहोस्। </w:t>
      </w:r>
      <w:r>
        <w:rPr>
          <w:b/>
          <w:lang w:val="ne_NP" w:bidi="ne_NP"/>
        </w:rPr>
        <w:t>शपथ</w:t>
      </w:r>
      <w:r>
        <w:rPr>
          <w:lang w:val="ne_NP" w:bidi="ne_NP"/>
        </w:rPr>
        <w:t xml:space="preserve"> मुख्य शब्दावलीमा छ।</w:t>
      </w:r>
    </w:p>
    <w:p>
      <w:pPr/>
      <w:r>
        <w:rPr>
          <w:lang w:val="ne_NP" w:bidi="ne_NP"/>
        </w:rPr>
      </w:r>
      <w:r>
        <w:rPr>
          <w:lang w:val="ne_NP" w:bidi="ne_NP"/>
        </w:rPr>
        <w:t xml:space="preserve">नोकरले रिबेकाको परिवारलाई बताउँछ कि अब्राहामले उसलाई एउटा स्वर्गदूत ऊसँगै जानेछ भनेका थिए। बाइबल विद्वानहरू सहमत छन् कि यो परमप्रभुको विशेष स्वर्गदूत हो। तपाईंले थप जानकारीको लागि मुख्य शब्दावलीमा </w:t>
      </w:r>
      <w:r>
        <w:rPr>
          <w:b/>
          <w:lang w:val="ne_NP" w:bidi="ne_NP"/>
        </w:rPr>
        <w:t>परमप्रभुका स्वर्गदूत</w:t>
      </w:r>
      <w:r>
        <w:rPr>
          <w:lang w:val="ne_NP" w:bidi="ne_NP"/>
        </w:rPr>
        <w:t xml:space="preserve"> हेर्न सक्नुहुन्छ, तर तपाईंले यसलाई केवल स्वर्गदूत भन्नुहुनेछ।</w:t>
      </w:r>
    </w:p>
    <w:p>
      <w:pPr/>
      <w:r>
        <w:rPr>
          <w:lang w:val="ne_NP" w:bidi="ne_NP"/>
        </w:rPr>
      </w:r>
      <w:r>
        <w:rPr>
          <w:lang w:val="ne_NP" w:bidi="ne_NP"/>
        </w:rPr>
        <w:t xml:space="preserve">जब रिबेकाले आफ्नो बुबा को हुन् भनेर नोकरलाई बताइन्, तब नोकरले </w:t>
      </w:r>
      <w:r>
        <w:rPr>
          <w:b/>
          <w:lang w:val="ne_NP" w:bidi="ne_NP"/>
        </w:rPr>
        <w:t xml:space="preserve"> दण्डवत् गरे</w:t>
      </w:r>
      <w:r>
        <w:rPr>
          <w:lang w:val="ne_NP" w:bidi="ne_NP"/>
        </w:rPr>
        <w:t xml:space="preserve"> र यहोवाको </w:t>
      </w:r>
      <w:r>
        <w:rPr>
          <w:b/>
          <w:lang w:val="ne_NP" w:bidi="ne_NP"/>
        </w:rPr>
        <w:t>आराधना</w:t>
      </w:r>
      <w:r>
        <w:rPr>
          <w:lang w:val="ne_NP" w:bidi="ne_NP"/>
        </w:rPr>
        <w:t xml:space="preserve"> गरे। तपाईंले अघिल्लो खण्डहरूमा 'ढोग गरे' र 'आराधना गरे' का लागि जुन शब्दहरू प्रयोग गर्नुभएको थियो, तिनै शब्दहरू प्रयोग गर्नुहोस्, र सम्झनुहोस् कि 'ढोग गर्नु' र 'आराधना गर्नु' मुख्य शब्दावलीमा छन्।</w:t>
      </w:r>
    </w:p>
    <w:p>
      <w:pPr/>
      <w:r>
        <w:rPr>
          <w:lang w:val="ne_NP" w:bidi="ne_NP"/>
        </w:rPr>
      </w:r>
      <w:r>
        <w:rPr>
          <w:lang w:val="ne_NP" w:bidi="ne_NP"/>
        </w:rPr>
        <w:t xml:space="preserve">नोकरले रिबेकाको परिवारलाई अब्राहामलाई अटल प्रेम र विश्वासयोग्यता देखाउन अनुरोध गर्छ। तपाईंले पहिले प्रयोग गर्नुभएको अटल प्रेम र विश्वासयोग्यताका लागि तिनै शब्दहरू प्रयोग गर्नुहोस्। </w:t>
      </w:r>
      <w:r>
        <w:rPr>
          <w:b/>
          <w:lang w:val="ne_NP" w:bidi="ne_NP"/>
        </w:rPr>
        <w:t>अटल प्रेम</w:t>
      </w:r>
      <w:r>
        <w:rPr>
          <w:lang w:val="ne_NP" w:bidi="ne_NP"/>
        </w:rPr>
        <w:t xml:space="preserve"> मुख्य शब्दावलीमा छ।</w:t>
      </w:r>
      <w:r>
        <w:rPr>
          <w:lang w:val="ne_NP" w:bidi="ne_NP"/>
        </w:rPr>
      </w:r>
    </w:p>
    <w:p>
      <w:pPr>
        <w:pStyle w:val="Heading3"/>
      </w:pPr>
      <w:r>
        <w:rPr>
          <w:lang w:val="ne_NP" w:bidi="ne_NP"/>
        </w:rPr>
        <w:t>Step 6</w:t>
      </w:r>
    </w:p>
    <w:p>
      <w:pPr/>
      <w:r>
        <w:rPr>
          <w:lang w:val="ne_NP" w:bidi="ne_NP"/>
        </w:rPr>
      </w:r>
      <w:r>
        <w:rPr>
          <w:lang w:val="ne_NP" w:bidi="ne_NP"/>
        </w:rPr>
        <w:t>अनुवादलाई सजिलोसँग बुझ्न यस खण्डको श्रव्य संस्करण सुन्‍नुहोस्।</w:t>
      </w:r>
    </w:p>
    <w:p>
      <w:pPr/>
      <w:r>
        <w:rPr>
          <w:lang w:val="ne_NP" w:bidi="ne_NP"/>
        </w:rPr>
      </w:r>
      <w:r>
        <w:rPr>
          <w:lang w:val="ne_NP" w:bidi="ne_NP"/>
        </w:rPr>
        <w:t xml:space="preserve">अडियो रोक्‍नुहोस्। </w:t>
      </w:r>
    </w:p>
    <w:p>
      <w:pPr/>
      <w:r>
        <w:rPr>
          <w:lang w:val="ne_NP" w:bidi="ne_NP"/>
        </w:rPr>
      </w:r>
      <w:r>
        <w:rPr>
          <w:lang w:val="ne_NP" w:bidi="ne_NP"/>
        </w:rPr>
        <w:t>यस सत्रमा, एउटा समूहको रूपमा तपाईंको आफ्नै भाषामा खण्डलाई पुन: भन्न लगाउनुहोस्।</w:t>
      </w:r>
    </w:p>
    <w:p>
      <w:pPr/>
      <w:r>
        <w:rPr>
          <w:lang w:val="ne_NP" w:bidi="ne_NP"/>
        </w:rPr>
      </w:r>
      <w:r>
        <w:rPr>
          <w:lang w:val="ne_NP" w:bidi="ne_NP"/>
        </w:rPr>
        <w:t>पहिला, सम्पूर्ण समूहले खण्डलाई तपाईंको आफ्नै भाषामा बताउन अभ्यास गर्नुपर्छ। तपाईंले अघिल्लो चरणहरूमा निर्णय गर्नुभएको कुराहरू जस्तै कालक्रम, शब्दहरू, वाक्यांशहरू, भावनाहरू, वा तपाईंले छलफल गर्नुभएको अन्य कुराहरू यसमा समावेश गर्नलाई सम्झनुहोस्।</w:t>
      </w:r>
    </w:p>
    <w:p>
      <w:pPr/>
      <w:r>
        <w:rPr>
          <w:lang w:val="ne_NP" w:bidi="ne_NP"/>
        </w:rPr>
      </w:r>
      <w:r>
        <w:rPr>
          <w:lang w:val="ne_NP" w:bidi="ne_NP"/>
        </w:rPr>
        <w:t xml:space="preserve">एउटा समूहको सदस्यले खण्डका केही वाक्यहरू भन्नुपर्छ र रोकिनु पर्छ। समूहको अर्को सदस्यले खण्डको अर्को भाग भन्नु पर्छ र रोकिनु पर्छ। समूहले सम्पूर्ण खण्डलाई पुन: नभन्दासम्म यो गर्नुहोस्। यस चरणमा समूहका सदस्यहरूले एक अर्कालाई सच्याउन सक्छन्। अडियो रोक्‍नुहोस्। </w:t>
      </w:r>
    </w:p>
    <w:p>
      <w:pPr/>
      <w:r>
        <w:rPr>
          <w:lang w:val="ne_NP" w:bidi="ne_NP"/>
        </w:rPr>
      </w:r>
      <w:r>
        <w:rPr>
          <w:lang w:val="ne_NP" w:bidi="ne_NP"/>
        </w:rPr>
        <w:t xml:space="preserve">अर्को पटक, समूहको प्रत्येक सदस्यले कम्तिमा पनि एकचोटि सम्पूर्ण खण्डलाई नरोकी भन्नुपर्छ। समूहको सदस्यले खण्डलाई सम्झन मद्दत गर्न कुनैपनि वस्तुहरू, चालहरू, वा तिनीहरूको स्टोरीबोर्ड प्रयोग गर्न सक्छन्। अडियो रोक्‍नुहोस्। </w:t>
      </w:r>
    </w:p>
    <w:p>
      <w:pPr/>
      <w:r>
        <w:rPr>
          <w:lang w:val="ne_NP" w:bidi="ne_NP"/>
        </w:rPr>
      </w:r>
      <w:r>
        <w:rPr>
          <w:lang w:val="ne_NP" w:bidi="ne_NP"/>
        </w:rPr>
        <w:t xml:space="preserve">त्यसपछि, तपाईंलाई सबैभन्दा बढी मनपरेको खण्डको संस्करण कस्को हो समूहले निर्णय गर्न सक्छ। तपाईंलाई समूहको एउटा सदस्यले एउटा दृश्य बताएको तरिका मनपर्यो तर तपाईंलाई अर्को दृश्य अर्कै समुहको सदस्यले बताएको तरिका मनपर्यो भनेर तपाईहरू आफै निर्णय गर्न सक्नु हुन्छ। अडियो रोक्‍नुहोस्। </w:t>
      </w:r>
    </w:p>
    <w:p>
      <w:pPr/>
      <w:r>
        <w:rPr>
          <w:lang w:val="ne_NP" w:bidi="ne_NP"/>
        </w:rPr>
      </w:r>
      <w:r>
        <w:rPr>
          <w:lang w:val="ne_NP" w:bidi="ne_NP"/>
        </w:rPr>
        <w:t>अन्तमा, समूहले सबैजना सहमत हुने खण्डको अन्तिम संस्करणलाई सँगै राख्न सक्छन्। समूहको प्रत्येक सदस्यले यस खण्डको अन्तिम संस्करण सुनाउने अभ्यास गर्नुपर्छ।</w:t>
      </w:r>
      <w:r>
        <w:rPr>
          <w:lang w:val="ne_NP" w:bidi="ne_NP"/>
        </w:rPr>
      </w:r>
      <w:r>
        <w:rPr>
          <w:lang w:val="ne_NP" w:bidi="ne_NP"/>
        </w:rPr>
      </w:r>
    </w:p>
    <w:p>
      <w:pPr/>
      <w:r>
        <w:rPr>
          <w:lang w:val="ne_NP" w:bidi="ne_NP"/>
        </w:rPr>
      </w:r>
    </w:p>
    <w:p>
      <w:pPr>
        <w:pStyle w:val="Heading2"/>
      </w:pPr>
      <w:r>
        <w:rPr>
          <w:lang w:val="ne_NP" w:bidi="ne_NP"/>
        </w:rPr>
        <w:t>Genesis 24:50–61</w:t>
      </w:r>
      <w:r>
        <w:rPr>
          <w:lang w:val="ne_NP" w:bidi="ne_NP"/>
        </w:rPr>
      </w:r>
    </w:p>
    <w:p>
      <w:pPr>
        <w:pStyle w:val="Heading3"/>
      </w:pPr>
      <w:r>
        <w:rPr>
          <w:lang w:val="ne_NP" w:bidi="ne_NP"/>
        </w:rPr>
        <w:t>Step 1</w:t>
      </w:r>
    </w:p>
    <w:p>
      <w:pPr/>
      <w:r>
        <w:rPr>
          <w:lang w:val="ne_NP" w:bidi="ne_NP"/>
        </w:rPr>
      </w:r>
      <w:r>
        <w:rPr>
          <w:lang w:val="ne_NP" w:bidi="ne_NP"/>
        </w:rPr>
        <w:t>उत्पत्ति २४:५०–६१ सुन्नुहोस् र यसलाई आफ्नो हृदयमा राख्नुहोस्। पाठलाई तीन पटक सुन्नुहोस् (सम्भव छ भने तीन फरक अनुवादहरूमा)। त्यसपछि टोलीले निम्न प्रश्नहरूको छलफल गर्नुहोस:</w:t>
      </w:r>
    </w:p>
    <w:p>
      <w:pPr>
        <w:pStyle w:val="ListBullet"/>
        <w:spacing w:line="240" w:lineRule="auto"/>
        <w:ind w:left="720"/>
      </w:pPr>
      <w:r>
        <w:rPr>
          <w:lang w:val="ne_NP" w:bidi="ne_NP"/>
        </w:rPr>
      </w:r>
      <w:r>
        <w:rPr>
          <w:lang w:val="ne_NP" w:bidi="ne_NP"/>
        </w:rPr>
        <w:t>यो खण्डमा तपाईंलाई के मन पर्‍यो?</w:t>
      </w:r>
    </w:p>
    <w:p>
      <w:pPr>
        <w:pStyle w:val="ListBullet"/>
        <w:spacing w:line="240" w:lineRule="auto"/>
        <w:ind w:left="720"/>
      </w:pPr>
      <w:r>
        <w:rPr>
          <w:lang w:val="ne_NP" w:bidi="ne_NP"/>
        </w:rPr>
      </w:r>
      <w:r>
        <w:rPr>
          <w:lang w:val="ne_NP" w:bidi="ne_NP"/>
        </w:rPr>
        <w:t>तपाईलाई के मन परेन वा के बुझ्नुभएन?</w:t>
      </w:r>
    </w:p>
    <w:p>
      <w:pPr>
        <w:pStyle w:val="ListBullet"/>
        <w:spacing w:line="240" w:lineRule="auto"/>
        <w:ind w:left="720"/>
      </w:pPr>
      <w:r>
        <w:rPr>
          <w:lang w:val="ne_NP" w:bidi="ne_NP"/>
        </w:rPr>
      </w:r>
      <w:r>
        <w:rPr>
          <w:lang w:val="ne_NP" w:bidi="ne_NP"/>
        </w:rPr>
        <w:t>यो कथाले हामीलाई परमेश्वरको बारेमा के भन्छ?</w:t>
      </w:r>
    </w:p>
    <w:p>
      <w:pPr>
        <w:pStyle w:val="ListBullet"/>
        <w:spacing w:line="240" w:lineRule="auto"/>
        <w:ind w:left="720"/>
      </w:pPr>
      <w:r>
        <w:rPr>
          <w:lang w:val="ne_NP" w:bidi="ne_NP"/>
        </w:rPr>
      </w:r>
      <w:r>
        <w:rPr>
          <w:lang w:val="ne_NP" w:bidi="ne_NP"/>
        </w:rPr>
        <w:t>यो खण्डले मानिसबारे हामीलाई के भन्दछ?</w:t>
      </w:r>
    </w:p>
    <w:p>
      <w:pPr>
        <w:pStyle w:val="ListBullet"/>
        <w:spacing w:line="240" w:lineRule="auto"/>
        <w:ind w:left="720"/>
      </w:pPr>
      <w:r>
        <w:rPr>
          <w:lang w:val="ne_NP" w:bidi="ne_NP"/>
        </w:rPr>
      </w:r>
      <w:r>
        <w:rPr>
          <w:lang w:val="ne_NP" w:bidi="ne_NP"/>
        </w:rPr>
        <w:t>यो खण्डले कसरी हाम्रो दैनिक जीवनलाई प्रभाव पार्छ?</w:t>
      </w:r>
    </w:p>
    <w:p>
      <w:pPr>
        <w:pStyle w:val="ListBullet"/>
        <w:spacing w:line="240" w:lineRule="auto"/>
        <w:ind w:left="720"/>
      </w:pPr>
      <w:r>
        <w:rPr>
          <w:lang w:val="ne_NP" w:bidi="ne_NP"/>
        </w:rPr>
      </w:r>
      <w:r>
        <w:rPr>
          <w:lang w:val="ne_NP" w:bidi="ne_NP"/>
        </w:rPr>
        <w:t>यो कथा सुन्नु पर्ने तपाईंले चिन्नुभएको व्यक्ति को हुनुहुन्छ?</w:t>
      </w:r>
      <w:r>
        <w:rPr>
          <w:lang w:val="ne_NP" w:bidi="ne_NP"/>
        </w:rPr>
      </w:r>
    </w:p>
    <w:p>
      <w:pPr>
        <w:pStyle w:val="Heading3"/>
      </w:pPr>
      <w:r>
        <w:rPr>
          <w:lang w:val="ne_NP" w:bidi="ne_NP"/>
        </w:rPr>
        <w:t>Step 2</w:t>
      </w:r>
    </w:p>
    <w:p>
      <w:pPr/>
      <w:r>
        <w:rPr>
          <w:lang w:val="ne_NP" w:bidi="ne_NP"/>
        </w:rPr>
      </w:r>
      <w:r>
        <w:rPr>
          <w:lang w:val="ne_NP" w:bidi="ne_NP"/>
        </w:rPr>
        <w:t>पाठलाई बुझ्न-सजिलो संस्करणमा एकपटक सुन्नुहोस्।</w:t>
      </w:r>
    </w:p>
    <w:p>
      <w:pPr/>
      <w:r>
        <w:rPr>
          <w:lang w:val="ne_NP" w:bidi="ne_NP"/>
        </w:rPr>
      </w:r>
      <w:r>
        <w:rPr>
          <w:lang w:val="ne_NP" w:bidi="ne_NP"/>
        </w:rPr>
        <w:t>अब्राहामका नोकरले लाबान र बथुएललाई आफू किन उनीहरूको घरमा आएको हो भन्ने कुराका घटनाहरूको पूर्ण विवरण सुनाए। प्रभु, याहवेले नोकरलाई अब्राहामका छोरा इसहाककी सम्भावित पत्नी रिबेकालाई भेट्न डोऱ्याउनुभयो।</w:t>
      </w:r>
    </w:p>
    <w:p>
      <w:pPr/>
      <w:r>
        <w:rPr>
          <w:lang w:val="ne_NP" w:bidi="ne_NP"/>
        </w:rPr>
      </w:r>
      <w:r>
        <w:rPr>
          <w:lang w:val="ne_NP" w:bidi="ne_NP"/>
        </w:rPr>
        <w:t>जेठो दाजुको रूपमा लाबानले रिबेकाको विवाह मिलाउन महत्त्वपूर्ण भूमिका खेले। त्यो संस्कृतिमा दाईले बुबाको सट्टा छलफलको नेतृत्व गर्नु असामान्य थिएन। युवतीलाई विवाहको प्रस्ताव स्वीकार गर्न दिने कि नदिने भनेर पहिले पाका पुरुषहरूले निर्णय गर्नुपर्ने थियो। दुवै जना यो विवाहको सम्बन्ध याहवेले जुराउनु भएको हो भन्ने कुरामा सहमत थिए, त्यसैले तिनीहरू यसको बारेमा बहस गर्न वा राम्रो वा नराम्रो कुनै पनि कुरा गर्न चाहँदैनथे। "उनलाई लिएर जानुहोस्" को अर्थ तिनीहरूले तुरुन्तै जानुपर्छ भन्ने होइन, बरु ती पुरुषहरूले रिबेकालाई इसहाकसँग विवाह गर्न अनुमति दिएका हुन्।</w:t>
      </w:r>
    </w:p>
    <w:p>
      <w:pPr/>
      <w:r>
        <w:rPr>
          <w:lang w:val="ne_NP" w:bidi="ne_NP"/>
        </w:rPr>
      </w:r>
      <w:r>
        <w:rPr>
          <w:lang w:val="ne_NP" w:bidi="ne_NP"/>
        </w:rPr>
        <w:t>नोकरले ती मानिसहरूलाई धन्यवाद दिँदैन तर फेरि आराधना गर्न र प्रभुलाई धन्यवाद दिन आफ्नो शिर निहुराउँछ र घुँडा टेक्छ। यो कथा पहिले उनले गरेको कामसँग मिल्दोजुल्दो छ। कथा "र" वा "त्यसपछि" जस्ता संयोजक शब्दहरूमार्फत घटनाहरूको नयाँ शृङ्खलातर्फ अघि बढ्छ। नोकरले उपहारहरू बाहिर ल्यायो। नोकरले रिबेकालाई अझ बढी उपहारहरू दिए। तिनीहरूको संस्कृतिमा केटाको परिवारले दुलहीको रीत बुझाउनुपर्छ। केटीको परिवारले दाइजो दियो। यी उपहारहरूमा गहना मात्र होइन, तर सुन र चाँदीबाट बनेका उनको घरपरिवारका लागि अन्य उपयोगी वस्तुहरू पनि थिए। उनले लाबान र उनकी आमालाई दिनुभएका उपहारहरू "महँगा" थिए र ती अब्राहामले रिबेकाको राम्रो हेरचाह गर्नेछन् भन्ने देखाउने उद्देश्यका थिए।</w:t>
      </w:r>
    </w:p>
    <w:p>
      <w:pPr/>
      <w:r>
        <w:rPr>
          <w:lang w:val="ne_NP" w:bidi="ne_NP"/>
        </w:rPr>
      </w:r>
      <w:r>
        <w:rPr>
          <w:lang w:val="ne_NP" w:bidi="ne_NP"/>
        </w:rPr>
        <w:t>रोक्नुहोस् र छलफल गर्नुहोस्: तपाईंको संस्कृतिमा विवाहको व्यवस्था कसले गर्छ? के तपाईंको संस्कृतिमा दुलहीको रीत लिने चलन छ? महिलाको परिवार केको भुक्तानीका लागि जिम्मेवार छ? त्यो मानिसको परिवार के लागि जिम्मेवार छ? यो कसरी निर्णय गरिन्छ? के यसमा संलग्न परिवारहरूले उपहारको आदान प्रदान गर्छन्? दुलही र दुलहालाई तिनीहरूको परिवारले कस्तो प्रकारका उपहारहरू दिन्छन्?</w:t>
      </w:r>
    </w:p>
    <w:p>
      <w:pPr/>
      <w:r>
        <w:rPr>
          <w:lang w:val="ne_NP" w:bidi="ne_NP"/>
        </w:rPr>
      </w:r>
      <w:r>
        <w:rPr>
          <w:lang w:val="ne_NP" w:bidi="ne_NP"/>
        </w:rPr>
        <w:t xml:space="preserve">कथा "र" वा "त्यसपछि" जस्ता शब्दहरूसँग फेरि मोडिन्छ। छलफल र उपहारहरू दिएपछि मात्र नोकर र सबै ऊँटका चालकहरूले तिनीहरूलाई सत्कार गर्नेहरूले दिएको खाना खान्छन्। अर्को बिहान, नोकरले रिबेकालाई लिएर अब्राहाम र इसहाककहाँ फर्किने अनुमति मागे। यद्यपि ती पुरुषहरूले युवतीको राय सोध्नु असामान्य कुरा थियो, तैपनि ती पुरुषहरूले उनलाई उनी </w:t>
      </w:r>
      <w:r>
        <w:rPr>
          <w:b/>
          <w:lang w:val="ne_NP" w:bidi="ne_NP"/>
        </w:rPr>
        <w:t>तुरुन्तै</w:t>
      </w:r>
      <w:r>
        <w:rPr>
          <w:lang w:val="ne_NP" w:bidi="ne_NP"/>
        </w:rPr>
        <w:t xml:space="preserve"> जान तयार छिन् कि छैनन् भनेर सोधे। ती मानिसहरूले उनी जान तयार छिन् कि छैनन् भनेर सोधे, र रिबेकाको सुरक्षाको लागि मद्दत गर्न उनकी सुसारे र नोकरहरूलाई उनीसँगै पठाए। प्रबन्ध उचित थियो र उनी जानका लागि सुरक्षित हुनेथिइन् भन्ने कुरा निश्चित गर्नका लागि ती थप १० दिन प्रयोग गरिने थिए। ती मानिसहरूले रिबेकालाई सोधे, किनभने यसको लागि उनको तर्फबाट जोखिम उठाउन आवश्यक थियो।</w:t>
      </w:r>
    </w:p>
    <w:p>
      <w:pPr/>
      <w:r>
        <w:rPr>
          <w:lang w:val="ne_NP" w:bidi="ne_NP"/>
        </w:rPr>
      </w:r>
      <w:r>
        <w:rPr>
          <w:lang w:val="ne_NP" w:bidi="ne_NP"/>
        </w:rPr>
        <w:t>रिबेकाको बाल्यकालको सुसारे उनीसँगै थिइन्। यस सन्दर्भमा, सुसारे भन्नाले बाल्यकालदेखि नै उनलाई हुर्काउन मद्दत गर्ने महिला नोकर्नीलाई बुझाउँछ। भविष्यको कथामा, नर्सको नाम, दबोरा, उल्लेख गरिनेछ। दबोरा नामकी ती सुसारेले व्यक्तिगत नोकरको रूपमा सेवा गरिन्। उनी एक वफादार नोकर्नी र रिबेकाको जन्मघरको परिवारसँगको अन्तिम सम्बन्ध थिइन्। कथामा पछि उल्लेख गरिएको आफ्नो नयाँ जीवन र घरसम्म जान रिबेकाले नोकरहरू पनि थिए।</w:t>
      </w:r>
    </w:p>
    <w:p>
      <w:pPr/>
      <w:r>
        <w:rPr>
          <w:lang w:val="ne_NP" w:bidi="ne_NP"/>
        </w:rPr>
      </w:r>
      <w:r>
        <w:rPr>
          <w:lang w:val="ne_NP" w:bidi="ne_NP"/>
        </w:rPr>
        <w:t>परिवारले रिबेका र उनकी सुसारेलाई नोकरसँगै इसहाक र अब्राहामकहाँ पठायो। रिबेका जानुअघि रिबेकाको परिवारले उनको लागि औपचारिक र काव्यात्मक रुपमा आशिषका कुराहरू भने। जब परिवारको कुनै सदस्यले अर्को सदस्यलाई आशिष् दिन्थे, तब उक्त आशिष्मा ठूलो शक्ति हुन्थ्यो भन्ने विश्वास गरिन्थ्यो। प्रभुले सुन्नुहुन्छ र आशिष् पुरा गर्नु हुनेछ भनेर तिनीहरूले सोचे। यहाँको आशिष् शब्द भौतिक र आर्थिक आशिष् होइन। पहिलो आशिष् धेरै सन्तानहरूलाई जन्म दिन सक्नु हो, जसले गर्दा सन्तानका पनि सन्तान भई "ठूलो सङ्ख्या" मा वंशजहरू हुनेछन्। तिनीहरूको भाषामा तिनीहरूको अभिवादनमा भएका शब्दहरू लयात्मक र काव्यात्मक थिए। यो धेरै सन्तानहरू पाउनका लागि परमेश्वरले आदम र हव्वालाई बगैँचामा दिनुभएको आशिष् जस्तै हो।</w:t>
      </w:r>
    </w:p>
    <w:p>
      <w:pPr/>
      <w:r>
        <w:rPr>
          <w:lang w:val="ne_NP" w:bidi="ne_NP"/>
        </w:rPr>
      </w:r>
      <w:r>
        <w:rPr>
          <w:lang w:val="ne_NP" w:bidi="ne_NP"/>
        </w:rPr>
        <w:t>रिबेकाको परिवारले उनलाई दिएको दोस्रो मौखिक आशिष् "तपाईंका सन्तानहरूले ढोका कब्जा गरून्" भन्ने थियो। यसको अर्थ भविष्यका पुस्ताहरूले आफ्ना शत्रुहरूका सहरहरू जित्नेछन् भन्ने थियो। तिनीहरूका शत्रुहरूमाथिको शक्ति र विजय प्राप्त हुनु आशिष् थियो।</w:t>
      </w:r>
    </w:p>
    <w:p>
      <w:pPr/>
      <w:r>
        <w:rPr>
          <w:lang w:val="ne_NP" w:bidi="ne_NP"/>
        </w:rPr>
      </w:r>
      <w:r>
        <w:rPr>
          <w:lang w:val="ne_NP" w:bidi="ne_NP"/>
        </w:rPr>
        <w:t>छलफल गर्नुहोस्: के तपाईंको संस्कृतिले मौखिक आशिष् दिन्छ? यी मौखिक आशिष्हरू कहिले दिइन्छ? के केही आशिष्हरू अरूको भन्दा बढी महत्त्वपूर्ण छन्? किन? मौखिक आशिष्का केही उदाहरणहरू के हुन्? तपाईंको संस्कृतिमा कुन मौखिक आशिष्हरू महत्त्वपूर्ण छन्? एउटी महिलाले आफ्नो बुबाको घरबाट निस्किएर आफ्नो पतिको घरमा जानु पर्ने बेलामा हुने समारोहमा के के कुरा समावेश हुन्छ?</w:t>
      </w:r>
      <w:r>
        <w:rPr>
          <w:lang w:val="ne_NP" w:bidi="ne_NP"/>
        </w:rPr>
      </w:r>
    </w:p>
    <w:p>
      <w:pPr>
        <w:pStyle w:val="Heading3"/>
      </w:pPr>
      <w:r>
        <w:rPr>
          <w:lang w:val="ne_NP" w:bidi="ne_NP"/>
        </w:rPr>
        <w:t>Step 3</w:t>
      </w:r>
    </w:p>
    <w:p>
      <w:pPr/>
      <w:r>
        <w:rPr>
          <w:lang w:val="ne_NP" w:bidi="ne_NP"/>
        </w:rPr>
      </w:r>
      <w:r>
        <w:rPr>
          <w:lang w:val="ne_NP" w:bidi="ne_NP"/>
        </w:rPr>
        <w:t>संस्करणलाई सजिलोसँग बुझ्न पाठलाई फेरी एकपटक सुन्नुहोस्।</w:t>
      </w:r>
    </w:p>
    <w:p>
      <w:pPr/>
      <w:r>
        <w:rPr>
          <w:lang w:val="ne_NP" w:bidi="ne_NP"/>
        </w:rPr>
      </w:r>
      <w:r>
        <w:rPr>
          <w:lang w:val="ne_NP" w:bidi="ne_NP"/>
        </w:rPr>
        <w:t>यस सत्रमा, यस कथालाई दृश्यात्मक बनाउन तपाईंले समूहलाई मद्दत गर्नुहुनेछ। तपाईंले समूहलाई दृश्यहरू, सेटिङ र कथाका पात्रहरू परिभाषित गर्न मद्दत गर्नुहुनेछ।</w:t>
      </w:r>
    </w:p>
    <w:p>
      <w:pPr/>
      <w:r>
        <w:rPr>
          <w:lang w:val="ne_NP" w:bidi="ne_NP"/>
        </w:rPr>
      </w:r>
      <w:r>
        <w:rPr>
          <w:lang w:val="ne_NP" w:bidi="ne_NP"/>
        </w:rPr>
        <w:t>यस कथामा ४ दृश्यहरू छन्।</w:t>
      </w:r>
    </w:p>
    <w:p>
      <w:pPr/>
      <w:r>
        <w:rPr>
          <w:lang w:val="ne_NP" w:bidi="ne_NP"/>
        </w:rPr>
      </w:r>
      <w:r>
        <w:rPr>
          <w:b/>
          <w:lang w:val="ne_NP" w:bidi="ne_NP"/>
        </w:rPr>
        <w:t>पहिलो दृश्य:</w:t>
      </w:r>
      <w:r>
        <w:rPr>
          <w:lang w:val="ne_NP" w:bidi="ne_NP"/>
        </w:rPr>
        <w:t xml:space="preserve"> अब्राहामका नोकरले रिबेकाका भाइ र बुबालाई आफूले उनलाई कसरी भेटेका थिए भन्ने कुरा सुनाए। यो भेटघाट नोकरको प्रार्थनाको जवाफ थियो। यो प्रभुबाट भएको हो भनेर भाइ र बुबाले देख्छन्। तिनीहरू विवाहको प्रस्तावमा आपत्ति गर्दैनन्।</w:t>
      </w:r>
    </w:p>
    <w:p>
      <w:pPr/>
      <w:r>
        <w:rPr>
          <w:lang w:val="ne_NP" w:bidi="ne_NP"/>
        </w:rPr>
      </w:r>
      <w:r>
        <w:rPr>
          <w:b/>
          <w:lang w:val="ne_NP" w:bidi="ne_NP"/>
        </w:rPr>
        <w:t>दोस्रो दृश्य:</w:t>
      </w:r>
      <w:r>
        <w:rPr>
          <w:lang w:val="ne_NP" w:bidi="ne_NP"/>
        </w:rPr>
        <w:t xml:space="preserve"> नोकरले दुलही र परिवारका लागि उपहारहरू बाहिर ल्याउँछ। नोकर र ऊँटका चालकहरूले परिवारले दिएको खाना खान्छन्।</w:t>
      </w:r>
    </w:p>
    <w:p>
      <w:pPr/>
      <w:r>
        <w:rPr>
          <w:lang w:val="ne_NP" w:bidi="ne_NP"/>
        </w:rPr>
      </w:r>
      <w:r>
        <w:rPr>
          <w:b/>
          <w:lang w:val="ne_NP" w:bidi="ne_NP"/>
        </w:rPr>
        <w:t>तेस्रो दृश्य:</w:t>
      </w:r>
      <w:r>
        <w:rPr>
          <w:lang w:val="ne_NP" w:bidi="ne_NP"/>
        </w:rPr>
        <w:t xml:space="preserve"> अर्को बिहान, नोकरले रिबेकासँगै इसहाककहाँ फर्किजान अनुमति माग्छ। लाबानले रिबेकालाई सोध्नलाई बोलाउँछन्। तिनीहरूले रिबेकालाई सोधे र उनी तुरुन्तै जान मानिन।</w:t>
      </w:r>
    </w:p>
    <w:p>
      <w:pPr/>
      <w:r>
        <w:rPr>
          <w:lang w:val="ne_NP" w:bidi="ne_NP"/>
        </w:rPr>
      </w:r>
      <w:r>
        <w:rPr>
          <w:b/>
          <w:lang w:val="ne_NP" w:bidi="ne_NP"/>
        </w:rPr>
        <w:t>चौथो दृश्य:</w:t>
      </w:r>
      <w:r>
        <w:rPr>
          <w:lang w:val="ne_NP" w:bidi="ne_NP"/>
        </w:rPr>
        <w:t xml:space="preserve"> नोकर र लस्कर रिबेका र उनका नोकरानीहरूका साथ प्रस्थान गर्छन् र उनको परिवारले उनलाई आशिष् दिन्छन्।</w:t>
      </w:r>
    </w:p>
    <w:p>
      <w:pPr/>
      <w:r>
        <w:rPr>
          <w:lang w:val="ne_NP" w:bidi="ne_NP"/>
        </w:rPr>
      </w:r>
      <w:r>
        <w:rPr>
          <w:lang w:val="ne_NP" w:bidi="ne_NP"/>
        </w:rPr>
        <w:t>यस कथामा यि पात्रहरु समावेश छन्:</w:t>
      </w:r>
    </w:p>
    <w:p>
      <w:pPr>
        <w:pStyle w:val="ListBullet"/>
        <w:spacing w:line="240" w:lineRule="auto"/>
        <w:ind w:left="720"/>
      </w:pPr>
      <w:r>
        <w:rPr>
          <w:lang w:val="ne_NP" w:bidi="ne_NP"/>
        </w:rPr>
      </w:r>
      <w:r>
        <w:rPr>
          <w:lang w:val="ne_NP" w:bidi="ne_NP"/>
        </w:rPr>
        <w:t>नोकर</w:t>
      </w:r>
    </w:p>
    <w:p>
      <w:pPr>
        <w:pStyle w:val="ListBullet"/>
        <w:spacing w:line="240" w:lineRule="auto"/>
        <w:ind w:left="720"/>
      </w:pPr>
      <w:r>
        <w:rPr>
          <w:lang w:val="ne_NP" w:bidi="ne_NP"/>
        </w:rPr>
      </w:r>
      <w:r>
        <w:rPr>
          <w:lang w:val="ne_NP" w:bidi="ne_NP"/>
        </w:rPr>
        <w:t>लाबान</w:t>
      </w:r>
    </w:p>
    <w:p>
      <w:pPr>
        <w:pStyle w:val="ListBullet"/>
        <w:spacing w:line="240" w:lineRule="auto"/>
        <w:ind w:left="720"/>
      </w:pPr>
      <w:r>
        <w:rPr>
          <w:lang w:val="ne_NP" w:bidi="ne_NP"/>
        </w:rPr>
      </w:r>
      <w:r>
        <w:rPr>
          <w:lang w:val="ne_NP" w:bidi="ne_NP"/>
        </w:rPr>
        <w:t>बेथुएल</w:t>
      </w:r>
    </w:p>
    <w:p>
      <w:pPr>
        <w:pStyle w:val="ListBullet"/>
        <w:spacing w:line="240" w:lineRule="auto"/>
        <w:ind w:left="720"/>
      </w:pPr>
      <w:r>
        <w:rPr>
          <w:lang w:val="ne_NP" w:bidi="ne_NP"/>
        </w:rPr>
      </w:r>
      <w:r>
        <w:rPr>
          <w:lang w:val="ne_NP" w:bidi="ne_NP"/>
        </w:rPr>
        <w:t>रिबेकाकी आमा</w:t>
      </w:r>
    </w:p>
    <w:p>
      <w:pPr>
        <w:pStyle w:val="ListBullet"/>
        <w:spacing w:line="240" w:lineRule="auto"/>
        <w:ind w:left="720"/>
      </w:pPr>
      <w:r>
        <w:rPr>
          <w:lang w:val="ne_NP" w:bidi="ne_NP"/>
        </w:rPr>
      </w:r>
      <w:r>
        <w:rPr>
          <w:lang w:val="ne_NP" w:bidi="ne_NP"/>
        </w:rPr>
        <w:t>रिबेका</w:t>
      </w:r>
    </w:p>
    <w:p>
      <w:pPr>
        <w:pStyle w:val="ListBullet"/>
        <w:spacing w:line="240" w:lineRule="auto"/>
        <w:ind w:left="720"/>
      </w:pPr>
      <w:r>
        <w:rPr>
          <w:lang w:val="ne_NP" w:bidi="ne_NP"/>
        </w:rPr>
      </w:r>
      <w:r>
        <w:rPr>
          <w:lang w:val="ne_NP" w:bidi="ne_NP"/>
        </w:rPr>
        <w:t>ऊँट चालकहरू</w:t>
      </w:r>
    </w:p>
    <w:p>
      <w:pPr>
        <w:pStyle w:val="ListBullet"/>
        <w:spacing w:line="240" w:lineRule="auto"/>
        <w:ind w:left="720"/>
      </w:pPr>
      <w:r>
        <w:rPr>
          <w:lang w:val="ne_NP" w:bidi="ne_NP"/>
        </w:rPr>
      </w:r>
      <w:r>
        <w:rPr>
          <w:lang w:val="ne_NP" w:bidi="ne_NP"/>
        </w:rPr>
        <w:t>रिबेकाकी धाईआमा</w:t>
      </w:r>
    </w:p>
    <w:p>
      <w:pPr>
        <w:pStyle w:val="ListBullet"/>
        <w:spacing w:line="240" w:lineRule="auto"/>
        <w:ind w:left="720"/>
      </w:pPr>
      <w:r>
        <w:rPr>
          <w:lang w:val="ne_NP" w:bidi="ne_NP"/>
        </w:rPr>
      </w:r>
      <w:r>
        <w:rPr>
          <w:lang w:val="ne_NP" w:bidi="ne_NP"/>
        </w:rPr>
        <w:t>रिबेकाका नोकर्नीहरू</w:t>
      </w:r>
    </w:p>
    <w:p>
      <w:pPr>
        <w:pStyle w:val="ListBullet"/>
        <w:spacing w:line="240" w:lineRule="auto"/>
        <w:ind w:left="720"/>
      </w:pPr>
      <w:r>
        <w:rPr>
          <w:lang w:val="ne_NP" w:bidi="ne_NP"/>
        </w:rPr>
      </w:r>
      <w:r>
        <w:rPr>
          <w:lang w:val="ne_NP" w:bidi="ne_NP"/>
        </w:rPr>
        <w:t>पारिवारिक घरघराना</w:t>
      </w:r>
    </w:p>
    <w:p>
      <w:pPr/>
      <w:r>
        <w:rPr>
          <w:lang w:val="ne_NP" w:bidi="ne_NP"/>
        </w:rPr>
      </w:r>
      <w:r>
        <w:rPr>
          <w:lang w:val="ne_NP" w:bidi="ne_NP"/>
        </w:rPr>
        <w:t>यस सत्रमा, समूहलाई स्टोरीबोर्ड बनाउन, चित्र कोर्न वा कुनै प्रकारका हेरफेर गर्न मिल्ने वस्तुहरू (जस्तै ढुङ्गा, लठ्ठी, बच्चाहरूको खेलौनाहरू) प्रयोग गरेर कथा र त्यसमा भएका क्रियाकलापलाई दृश्यात्मक बनाउनुहोस्।</w:t>
      </w:r>
    </w:p>
    <w:p>
      <w:pPr/>
      <w:r>
        <w:rPr>
          <w:lang w:val="ne_NP" w:bidi="ne_NP"/>
        </w:rPr>
      </w:r>
      <w:r>
        <w:rPr>
          <w:lang w:val="ne_NP" w:bidi="ne_NP"/>
        </w:rPr>
        <w:t>अब्राहामका नोकरले लाबान र बथुएललाई आफूले रिबेकालाई कसरी भेट्टाए भन्ने सम्पूर्ण कथा सुनाए। लाबान र बथुएलले भने। "प्रभुले स्पष्ट रूपमा तपाईंलाई यहाँ ल्याउनुभएको छ, त्यसैले हामीले भन्नेकुरा केही छैन। यहाँ रिबेका छिन्।" सम्झनुहोस्, यो एउटा विनम्र र राम्रो कुराकानी थियो। भेटघाटमा आएका मानिसहरूलाई खाना खान दिइयो। "यहाँ छ" ले देखाउँछ कि ती मानिसहरूको कुराकानी हुँदा रिबेका त्यहाँ थिइन्। तिनीहरूले भने, "उनलाई लिएर जानुहोस्।" हो, प्रभुले निर्देशन दिनुभएअनुसार उनी तपाईंका मालिकका छोराकी पत्नी होऊन्।" जब नोकरले तिनीहरूको जवाफ सुने, उसले भुइँसम्म निहुरेर प्रभुको आराधना गरे। सम्झनुहोस्, परमेश्वरको आराधना गर्नको लागि सेवक नम्रताको मुद्रामा घुँडा टेकेर निहुरिएको हुनुपर्छ।</w:t>
      </w:r>
    </w:p>
    <w:p>
      <w:pPr/>
      <w:r>
        <w:rPr>
          <w:lang w:val="ne_NP" w:bidi="ne_NP"/>
        </w:rPr>
      </w:r>
      <w:r>
        <w:rPr>
          <w:lang w:val="ne_NP" w:bidi="ne_NP"/>
        </w:rPr>
        <w:t>नोकरले चाँदी र सुनका गहना र लुगाहरू ल्याएर रिबेकालाई दिए। उपहारहरूको प्रतिनिधित्व गर्न वरिपरि राखिएका वस्तुहरू (केही किन्नु आवश्यक छैन) राख्न सम्झनुहोस्। नोकरले यी वस्तुहरू रिबेका, लाबान र आमालाई सुम्पिनुपर्छ। उनले आफ्ना भाइ र आमालाई महंगा उपहारहरू पनि दिए।</w:t>
      </w:r>
    </w:p>
    <w:p>
      <w:pPr/>
      <w:r>
        <w:rPr>
          <w:lang w:val="ne_NP" w:bidi="ne_NP"/>
        </w:rPr>
      </w:r>
      <w:r>
        <w:rPr>
          <w:lang w:val="ne_NP" w:bidi="ne_NP"/>
        </w:rPr>
        <w:t>त्यसपछि तिनीहरूले आफ्नो खाना खाए, र नोकर र उनीसँग भएका मानिसहरू रातभर त्यहाँ बसे। सम्झनुहोस्, यी मानिसहरू पक्कै थाकेका थिए र घरमा पकाएको खाना खान आतुर थिए।</w:t>
      </w:r>
    </w:p>
    <w:p>
      <w:pPr/>
      <w:r>
        <w:rPr>
          <w:lang w:val="ne_NP" w:bidi="ne_NP"/>
        </w:rPr>
      </w:r>
      <w:r>
        <w:rPr>
          <w:lang w:val="ne_NP" w:bidi="ne_NP"/>
        </w:rPr>
        <w:t>भोलिपल्ट सबेरै, नोकरले भने, "मलाई तपाईंकी रिबेकासँग अब मेरो मालिककहाँ फर्किजान अनुमति दिनुहोस्।" लाबान र उनकी आमाले भने, "हामी रिबेका कम्तिमा दस दिन हामीसँगै बसुन् भन्ने चाहन्छौं।" त्यसपछि उनी जान सक्छिन्।" नोकरले भने, "मलाई ढिला नगर्नुहोस्।" प्रभुले मेरो अभियानलाई सफल बनाउनुभएको छ; अब मलाई फिर्ता पठाउनुहोस् ताकि म आफ्ना मालिककहाँ फर्किन सकूँ।" सम्झनुहोस्, यो एउटा मैत्रीपूर्ण कुराकानी हो जुन सम्भवतः रिबेकाको सुरक्षाको चिन्ताले गर्दा भएको थियो। सायद तिनीहरूले उनलाई फेरि देख्न पाउने थिएनन्। लाबान र उनकी आमाले भने, "हामी रिबेकालाई बोलाउनेछौं र उनको के विचार छ भनेर उनलाई सोध्नेछौं।" यस कुराकानीको बेला रिबेका त्यहाँ उपस्थित थिइनन् भनेर सम्झनुहोस्। रिबेका नोकरसँग जान सहमत भइन्।</w:t>
      </w:r>
    </w:p>
    <w:p>
      <w:pPr/>
      <w:r>
        <w:rPr>
          <w:lang w:val="ne_NP" w:bidi="ne_NP"/>
        </w:rPr>
      </w:r>
      <w:r>
        <w:rPr>
          <w:lang w:val="ne_NP" w:bidi="ne_NP"/>
        </w:rPr>
        <w:t>परिवारले रिबेकालाई बिदाइ गरे र उनलाई अब्राहामका नोकर र उनका मानिसहरूसँग पठाए। सम्झनुहोस्, त्यहाँ खुसी र रिबेका अनि नोकरहरूलाई बिदाइ गर्दाको केही दुःख जस्ता धेरै मिश्रित भावनाहरू थिए। रिबेकाकी बाल्यकालकी धाईआमा उनीसँगै गइन्। सम्झनुहोस्, सुसारे एक वृद्ध महिला हुन्। परिवारले रिबेकालाई बिदाइ गर्दा उनीहरूले विशेष आशिष् दिए: सम्झनुहोस्, यो कुनै सामान्य कुरा थिएन। परिवारबाट यस्ता आशिष्हरूलाई परमेश्वरले जवाफ दिनुभएको मानिन्थ्यो। "हाम्री बहिनी, तिमी करोडौं सन्तानहरूकी आमा बन! तिम्रा सन्तानहरू बलियो होऊन् र आफ्ना शत्रुहरूका सहरहरू जितुन्।"</w:t>
      </w:r>
    </w:p>
    <w:p>
      <w:pPr/>
      <w:r>
        <w:rPr>
          <w:lang w:val="ne_NP" w:bidi="ne_NP"/>
        </w:rPr>
      </w:r>
      <w:r>
        <w:rPr>
          <w:lang w:val="ne_NP" w:bidi="ne_NP"/>
        </w:rPr>
        <w:t>त्यसपछि रिबेका र उनका नोकरहरू ऊँटहरूमा चढेर त्यो मानिसलाई पछ्याए। परिवारले रिबेकालाई धेरै सन्तानहरू होउन् र ती सन्तानहरू बलिया भई भविष्यका शत्रुहरूलाई पराजित गरून् भनी आशिष् दिए। रिबेका र उनका नोकरहरू आफ्ना ऊँटहरूमा चढे। परिवारले जान लागेको सम्पूर्ण समूहलाई बिदाइ गर्नुपर्छ। अब्राहामका नोकरले रिबेका र उनका सुसारेहरूलाई लिएर आफ्नो बाटो लागे। रिबेका र नोकर्नीहरूले रिबेकाको परिवारलाई हात हल्लाएर बिदाइ गर्नुपर्छ वा तपाईंको संस्कृतिमा जे उचित छ त्यही गर्नुपर्छ।</w:t>
      </w:r>
      <w:r>
        <w:rPr>
          <w:lang w:val="ne_NP" w:bidi="ne_NP"/>
        </w:rPr>
      </w:r>
    </w:p>
    <w:p>
      <w:pPr>
        <w:pStyle w:val="Heading3"/>
      </w:pPr>
      <w:r>
        <w:rPr>
          <w:lang w:val="ne_NP" w:bidi="ne_NP"/>
        </w:rPr>
        <w:t>Step 4</w:t>
      </w:r>
    </w:p>
    <w:p>
      <w:pPr/>
      <w:r>
        <w:rPr>
          <w:lang w:val="ne_NP" w:bidi="ne_NP"/>
        </w:rPr>
      </w:r>
      <w:r>
        <w:rPr>
          <w:lang w:val="ne_NP" w:bidi="ne_NP"/>
        </w:rPr>
        <w:t>संस्करणलाई सजिलोसँग बुझ्न पाठलाई फेरी एकपटक सुन्नुहोस्।</w:t>
      </w:r>
    </w:p>
    <w:p>
      <w:pPr/>
      <w:r>
        <w:rPr>
          <w:lang w:val="ne_NP" w:bidi="ne_NP"/>
        </w:rPr>
      </w:r>
      <w:r>
        <w:rPr>
          <w:lang w:val="ne_NP" w:bidi="ne_NP"/>
        </w:rPr>
        <w:t>यस सत्रमा, टोलीले कथालाई नाटकीय बनाउनेछ।</w:t>
      </w:r>
    </w:p>
    <w:p>
      <w:pPr/>
      <w:r>
        <w:rPr>
          <w:lang w:val="ne_NP" w:bidi="ne_NP"/>
        </w:rPr>
      </w:r>
      <w:r>
        <w:rPr>
          <w:lang w:val="ne_NP" w:bidi="ne_NP"/>
        </w:rPr>
        <w:t>यस कथामा ४ दृश्यहरू छन्।</w:t>
      </w:r>
    </w:p>
    <w:p>
      <w:pPr/>
      <w:r>
        <w:rPr>
          <w:lang w:val="ne_NP" w:bidi="ne_NP"/>
        </w:rPr>
      </w:r>
      <w:r>
        <w:rPr>
          <w:lang w:val="ne_NP" w:bidi="ne_NP"/>
        </w:rPr>
        <w:t>यस कथामा यि पात्रहरु समावेश छन्:</w:t>
      </w:r>
    </w:p>
    <w:p>
      <w:pPr>
        <w:pStyle w:val="ListBullet"/>
        <w:spacing w:line="240" w:lineRule="auto"/>
        <w:ind w:left="720"/>
      </w:pPr>
      <w:r>
        <w:rPr>
          <w:lang w:val="ne_NP" w:bidi="ne_NP"/>
        </w:rPr>
      </w:r>
      <w:r>
        <w:rPr>
          <w:lang w:val="ne_NP" w:bidi="ne_NP"/>
        </w:rPr>
        <w:t>नोकर</w:t>
      </w:r>
    </w:p>
    <w:p>
      <w:pPr>
        <w:pStyle w:val="ListBullet"/>
        <w:spacing w:line="240" w:lineRule="auto"/>
        <w:ind w:left="720"/>
      </w:pPr>
      <w:r>
        <w:rPr>
          <w:lang w:val="ne_NP" w:bidi="ne_NP"/>
        </w:rPr>
      </w:r>
      <w:r>
        <w:rPr>
          <w:lang w:val="ne_NP" w:bidi="ne_NP"/>
        </w:rPr>
        <w:t>लाबान</w:t>
      </w:r>
    </w:p>
    <w:p>
      <w:pPr>
        <w:pStyle w:val="ListBullet"/>
        <w:spacing w:line="240" w:lineRule="auto"/>
        <w:ind w:left="720"/>
      </w:pPr>
      <w:r>
        <w:rPr>
          <w:lang w:val="ne_NP" w:bidi="ne_NP"/>
        </w:rPr>
      </w:r>
      <w:r>
        <w:rPr>
          <w:lang w:val="ne_NP" w:bidi="ne_NP"/>
        </w:rPr>
        <w:t>बेथुएल</w:t>
      </w:r>
    </w:p>
    <w:p>
      <w:pPr>
        <w:pStyle w:val="ListBullet"/>
        <w:spacing w:line="240" w:lineRule="auto"/>
        <w:ind w:left="720"/>
      </w:pPr>
      <w:r>
        <w:rPr>
          <w:lang w:val="ne_NP" w:bidi="ne_NP"/>
        </w:rPr>
      </w:r>
      <w:r>
        <w:rPr>
          <w:lang w:val="ne_NP" w:bidi="ne_NP"/>
        </w:rPr>
        <w:t>रिबेकाकी आमा</w:t>
      </w:r>
    </w:p>
    <w:p>
      <w:pPr>
        <w:pStyle w:val="ListBullet"/>
        <w:spacing w:line="240" w:lineRule="auto"/>
        <w:ind w:left="720"/>
      </w:pPr>
      <w:r>
        <w:rPr>
          <w:lang w:val="ne_NP" w:bidi="ne_NP"/>
        </w:rPr>
      </w:r>
      <w:r>
        <w:rPr>
          <w:lang w:val="ne_NP" w:bidi="ne_NP"/>
        </w:rPr>
        <w:t>रिबेका</w:t>
      </w:r>
    </w:p>
    <w:p>
      <w:pPr>
        <w:pStyle w:val="ListBullet"/>
        <w:spacing w:line="240" w:lineRule="auto"/>
        <w:ind w:left="720"/>
      </w:pPr>
      <w:r>
        <w:rPr>
          <w:lang w:val="ne_NP" w:bidi="ne_NP"/>
        </w:rPr>
      </w:r>
      <w:r>
        <w:rPr>
          <w:lang w:val="ne_NP" w:bidi="ne_NP"/>
        </w:rPr>
        <w:t>ऊँट चालकहरू</w:t>
      </w:r>
    </w:p>
    <w:p>
      <w:pPr>
        <w:pStyle w:val="ListBullet"/>
        <w:spacing w:line="240" w:lineRule="auto"/>
        <w:ind w:left="720"/>
      </w:pPr>
      <w:r>
        <w:rPr>
          <w:lang w:val="ne_NP" w:bidi="ne_NP"/>
        </w:rPr>
      </w:r>
      <w:r>
        <w:rPr>
          <w:lang w:val="ne_NP" w:bidi="ne_NP"/>
        </w:rPr>
        <w:t>रिबेकाको सुसारे</w:t>
      </w:r>
    </w:p>
    <w:p>
      <w:pPr>
        <w:pStyle w:val="ListBullet"/>
        <w:spacing w:line="240" w:lineRule="auto"/>
        <w:ind w:left="720"/>
      </w:pPr>
      <w:r>
        <w:rPr>
          <w:lang w:val="ne_NP" w:bidi="ne_NP"/>
        </w:rPr>
      </w:r>
      <w:r>
        <w:rPr>
          <w:lang w:val="ne_NP" w:bidi="ne_NP"/>
        </w:rPr>
        <w:t>रिबेकाका नोकर्नीहरु</w:t>
      </w:r>
    </w:p>
    <w:p>
      <w:pPr>
        <w:pStyle w:val="ListBullet"/>
        <w:spacing w:line="240" w:lineRule="auto"/>
        <w:ind w:left="720"/>
      </w:pPr>
      <w:r>
        <w:rPr>
          <w:lang w:val="ne_NP" w:bidi="ne_NP"/>
        </w:rPr>
      </w:r>
      <w:r>
        <w:rPr>
          <w:lang w:val="ne_NP" w:bidi="ne_NP"/>
        </w:rPr>
        <w:t>पारिवारिक घरपरिवार</w:t>
      </w:r>
    </w:p>
    <w:p>
      <w:pPr>
        <w:pStyle w:val="ListBullet"/>
        <w:spacing w:line="240" w:lineRule="auto"/>
        <w:ind w:left="720"/>
      </w:pPr>
      <w:r>
        <w:rPr>
          <w:lang w:val="ne_NP" w:bidi="ne_NP"/>
        </w:rPr>
      </w:r>
      <w:r>
        <w:rPr>
          <w:lang w:val="ne_NP" w:bidi="ne_NP"/>
        </w:rPr>
        <w:t>ऊँटहरू</w:t>
      </w:r>
    </w:p>
    <w:p>
      <w:pPr/>
      <w:r>
        <w:rPr>
          <w:lang w:val="ne_NP" w:bidi="ne_NP"/>
        </w:rPr>
      </w:r>
      <w:r>
        <w:rPr>
          <w:lang w:val="ne_NP" w:bidi="ne_NP"/>
        </w:rPr>
        <w:t>टोलीले कथालाई दुई पटक अभिनय गर्न लगाउनुहोस्। तिनीहरूले अनुवाद गरिरहेका भाषामा अभिनय गर्नुपर्छ। पहिला, टोलीले नरोकिकन कथालाई अभिनय गर्नु पर्छ। दोस्रो पटक टोलीले कथालाई अभिनय गर्दा, तिनीहरूलाई कथाको विभिन्न ठाउँहरूमा रोक्नुहोस्।</w:t>
      </w:r>
    </w:p>
    <w:p>
      <w:pPr/>
      <w:r>
        <w:rPr>
          <w:lang w:val="ne_NP" w:bidi="ne_NP"/>
        </w:rPr>
      </w:r>
      <w:r>
        <w:rPr>
          <w:lang w:val="ne_NP" w:bidi="ne_NP"/>
        </w:rPr>
        <w:t>टोलीले पहिलो पटक कथालाई अभिनय गर्दा, संवाद, प्रवाह, प्लटलाइन र कथाको कालक्रममा ध्यान दिनुहोस्। कथा वा खण्डको महत्त्वपूर्ण वा कठिन भागहरूलाई अभिनय गर्नुपर्ने र छुटाउन नहुने कुरामा ध्यान दिनुहोस्। टोलीलाई कथाका भागहरू सम्झन मद्दत गर्नुहोस्।</w:t>
      </w:r>
    </w:p>
    <w:p>
      <w:pPr/>
      <w:r>
        <w:rPr>
          <w:lang w:val="ne_NP" w:bidi="ne_NP"/>
        </w:rPr>
      </w:r>
      <w:r>
        <w:rPr>
          <w:lang w:val="ne_NP" w:bidi="ne_NP"/>
        </w:rPr>
        <w:t>पहिलो दृश्यमा, अब्राहामको नोकरले लाबान र बथुएललाई आफूले रिबेकालाई कसरी पत्ता लगायो भन्ने सम्पूर्ण कथा सुनायो। तिनीहरूले भने, "प्रभुले स्पष्ट रूपमा तपाईंलाई यहाँ ल्याउनुभएको छ, त्यसैले हामीले भन्न सक्ने केही छैन। रिबेका यहाँ छिन्।" तिनीहरूले भने, "उनलाई लिएर जानुहोस्।" हो, प्रभुले निर्देशन दिनुभएअनुसार उनी तपाईंका मालिकका छोराकी पत्नी होऊन्।" जब नोकरले तिनीहरूको जवाफ सुने, उसले जमिनमा दण्डवत् गरेर परमप्रभुको आराधना गर्‍यो।</w:t>
      </w:r>
    </w:p>
    <w:p>
      <w:pPr/>
      <w:r>
        <w:rPr>
          <w:lang w:val="ne_NP" w:bidi="ne_NP"/>
        </w:rPr>
      </w:r>
      <w:r>
        <w:rPr>
          <w:lang w:val="ne_NP" w:bidi="ne_NP"/>
        </w:rPr>
        <w:t>अभिनय रोक्नुहोस्: नोकरको भूमिका खेल्ने कलाकारलाई सोध्नुहोस्, "तपाईंलाई कस्तो महसुस भइरहेको छ?" तपाईंले यस्ता कुराहरू सुन्न सक्नुहुन्छ: "अति राम्रो! " मेरो प्रार्थनाको अचम्मको जवाफ!" र "नम्र छु, अहो, परमेश्वर असल हुनुहुन्छ।" लाबानको भूमिका खेल्ने कलाकारलाई सोध्नुहोस्, "तपाईंलाई कस्तो महसुस भइरहेको छ?" तपाईंले यस्ता कुराहरू सुन्न सक्नुहुन्छ: "अचम्ममा परे। परमेश्वरले यी सबै कुराको व्यवस्था गर्नुभएको छ।" र "खुसी छु, म प्रसन्न छु कि मेरी बहिनीले पतिको रूपमा यति राम्रो वर पाएकी छिन्।" नाटक फेरि सुरु गर्नुहोस्।</w:t>
      </w:r>
    </w:p>
    <w:p>
      <w:pPr/>
      <w:r>
        <w:rPr>
          <w:lang w:val="ne_NP" w:bidi="ne_NP"/>
        </w:rPr>
      </w:r>
      <w:r>
        <w:rPr>
          <w:lang w:val="ne_NP" w:bidi="ne_NP"/>
        </w:rPr>
        <w:t>दोस्रो दृश्यमा, नोकरले चाँदी र सुनका गहना र लुगाहरू ल्याएर रिबेकालाई उपहार दिए। उपहारहरूको प्रतिनिधित्व गर्न वरिपरि राखिएका वस्तुहरू (केही किन्नु आवश्यक छैन) राख्न सम्झनुहोस्। नोकरले यी वस्तुहरू रिबेका, लाबान र आमालाई सुम्पिनुपर्छ। उनले उनका भाइ र आमालाई महंगा उपहारहरू पनि दिए। त्यसपछि तिनीहरूले आफ्नो खाना खाए, र नोकर र उनीसँग भएका मानिसहरू रातभर त्यहाँ बसे।</w:t>
      </w:r>
    </w:p>
    <w:p>
      <w:pPr/>
      <w:r>
        <w:rPr>
          <w:lang w:val="ne_NP" w:bidi="ne_NP"/>
        </w:rPr>
      </w:r>
      <w:r>
        <w:rPr>
          <w:lang w:val="ne_NP" w:bidi="ne_NP"/>
        </w:rPr>
        <w:t>अभिनय रोक्नुहोस्: नोकरको भूमिका खेल्ने कलाकारलाई सोध्नुहोस्, "तपाईंलाई कस्तो महसुस भइरहेको छ?" तपाईंले यस्ता कुराहरू सुन्न सक्नुहुन्छ: "खुसी छु! यो दिन आएकोमा म धेरै खुसी छु। उत्साहित छु। इसहाक सुन्दरी रिबेकासँग धेरै खुसी हुनेछन्। मेरो प्रार्थनाको अचम्मको जवाफ!" रिबेकाको भूमिका खेल्ने कलाकारलाई सोध्नुहोस्, "तपाईंलाई कस्तो महसुस भइरहेको छ?" तपाईंले यस्ता कुराहरू सुन्न सक्नुहुन्छ, "उत्साहित छु! "अहो, मेरो बिहे हुँदैछ!" र, "के उनी राम्रा मान्छे होलान?" र, "दुःखि छु। म अब आफ्नो परिवार छोड्नेछु। म तिनीहरूलाई फेरि नदेख्न पनि सक्छु।" नाटक फेरि सुरु गर्नुहोस्।</w:t>
      </w:r>
    </w:p>
    <w:p>
      <w:pPr/>
      <w:r>
        <w:rPr>
          <w:lang w:val="ne_NP" w:bidi="ne_NP"/>
        </w:rPr>
      </w:r>
      <w:r>
        <w:rPr>
          <w:lang w:val="ne_NP" w:bidi="ne_NP"/>
        </w:rPr>
        <w:t>तेस्रो दृश्यमा, अर्को बिहान, नोकरले आफ्नो मालिककहाँ फर्किन अनुरोध गर्‍यो। लाबान र आमाले रिबेकालाई अरू दस दिन बस्न अनुरोध गरे। त्यसपछि उनी जान सक्छिन्। नोकरले भने, "मलाई ढिला नगर्नुहोस्।" लाबान र आमाले भने, "हामी रिबेकालाई बोलाउनेछौं र उनलाई के सोच्छिन् भनेर सोध्नेछौं।" सम्झनुहोस् कि अर्को बिहान यस कुराकानीको लागि रिबेका उपस्थित थिइनन्। रिबेकाको भूमिका खेल्ने कलाकारले उनिहरूको क्षेत्रमा प्रवेश गर्नुपर्छ। तिनीहरूले सोधे, "के तपाईं यस मानिससँग जान इच्छुक हुनुहुन्छ?" रिबेकाले भनिन्, "हो, म जानेछु।"</w:t>
      </w:r>
    </w:p>
    <w:p>
      <w:pPr/>
      <w:r>
        <w:rPr>
          <w:lang w:val="ne_NP" w:bidi="ne_NP"/>
        </w:rPr>
      </w:r>
      <w:r>
        <w:rPr>
          <w:lang w:val="ne_NP" w:bidi="ne_NP"/>
        </w:rPr>
        <w:t>अभिनय रोक्नुहोस्: लाबानको भूमिका खेल्ने कलाकारलाई सोध्नुहोस् "तपाईंलाई कस्तो महसुस भइरहेको छ?" तपाईंले यस्ता कुराहरू सुन्न सक्नुहुन्छ: "चिन्तित छु। धेरै चाँडो भयो। "मलाई आशा छ हामीले यसमा हतार गरेका छैनौँ।" र, "खुसी। मेरी बहिनीले असल पति पाउनेछिन्।" बथुएलको भूमिका खेल्ने कलाकारलाई सोध्नुहोस्, "तपाईंलाई कस्तो महसुस भइरहेको छ?" तपाईंले यस्ता कुराहरू सुन्न सक्नुहुन्छ, "दुखी छु।" मेरी सानी नानी जाँदै छिन्। के म उनलाई फेरि देख्न सँकुला?" र, "खुसी छु। मेरी छोरी र अब्राहामको छोराको राम्रो जोडी छ। हामी परिवार हौ। उनले उनलाई सुरक्षित राख्नेछन्।" नाटक फेरि सुरु गर्नुहोस्।</w:t>
      </w:r>
    </w:p>
    <w:p>
      <w:pPr/>
      <w:r>
        <w:rPr>
          <w:lang w:val="ne_NP" w:bidi="ne_NP"/>
        </w:rPr>
      </w:r>
      <w:r>
        <w:rPr>
          <w:lang w:val="ne_NP" w:bidi="ne_NP"/>
        </w:rPr>
        <w:t>चौथो दृश्यमा, परिवारले रिबेकालाई बिदाइ गरे र उनलाई अब्राहामका नोकर र उनका मानिसहरूसँग पठाए। रिबेकाको बाल्यकालकी धाईआमा उनीसँगै गइन्। परिवारले रिबेकालाई बिदा हुने बेलामा विशेष आशिष् दिए: "हाम्री बहिनी, तिमी करोडौं सन्तानकी आमा बन!" तपाईंका सन्तानहरू बलियो होऊन् र आफ्ना शत्रुहरूका सहरहरूमाथि विजय प्राप्त गरून्।" त्यसपछि रिबेका र उनका नोकरहरू ऊँटहरूमा चढेर त्यो मानिसलाई पछ्याए।</w:t>
      </w:r>
    </w:p>
    <w:p>
      <w:pPr/>
      <w:r>
        <w:rPr>
          <w:lang w:val="ne_NP" w:bidi="ne_NP"/>
        </w:rPr>
      </w:r>
      <w:r>
        <w:rPr>
          <w:lang w:val="ne_NP" w:bidi="ne_NP"/>
        </w:rPr>
        <w:t>अभिनय रोक्नुहोस्: रिबेकाको भूमिका खेल्ने कलाकारलाई सोध्नुहोस्, "तपाईंलाई कस्तो महसुस भइरहेको छ?" तपाईंले यस्ता कुराहरू सुन्न सक्नुहुन्छ, "धन्यवादी छु। मेरी सुसारे र नोकरहरू पनि आउँदै छन् भनेर म खुसी छु। यसले मेरो नयाँ जीवन सजिलो बनाउनेछ।" र, "दुःखि छु। म मेरी आमा र मेरो परिवारलाई सम्झनेछु," र, "खुसी छु। " मैले मेरो जीवन भर यस दिनको सपना देखेको छु।"</w:t>
      </w:r>
      <w:r>
        <w:rPr>
          <w:lang w:val="ne_NP" w:bidi="ne_NP"/>
        </w:rPr>
      </w:r>
    </w:p>
    <w:p>
      <w:pPr>
        <w:pStyle w:val="Heading3"/>
      </w:pPr>
      <w:r>
        <w:rPr>
          <w:lang w:val="ne_NP" w:bidi="ne_NP"/>
        </w:rPr>
        <w:t>Step 5</w:t>
      </w:r>
    </w:p>
    <w:p>
      <w:pPr/>
      <w:r>
        <w:rPr>
          <w:lang w:val="ne_NP" w:bidi="ne_NP"/>
        </w:rPr>
      </w:r>
      <w:r>
        <w:rPr>
          <w:lang w:val="ne_NP" w:bidi="ne_NP"/>
        </w:rPr>
        <w:t>पाठलाई बुझ्न-सजिलो संस्करणमा एकपटक सुन्नुहोस्।</w:t>
      </w:r>
    </w:p>
    <w:p>
      <w:pPr/>
      <w:r>
        <w:rPr>
          <w:lang w:val="ne_NP" w:bidi="ne_NP"/>
        </w:rPr>
      </w:r>
      <w:r>
        <w:rPr>
          <w:lang w:val="ne_NP" w:bidi="ne_NP"/>
        </w:rPr>
        <w:t>अब्राहामका नोकरले लाबान र बथुएललाई आफूले रिबेकालाई कसरी पत्ता लगाए भन्ने सम्पूर्ण कथा सुनाए। तिनीहरूले भने, "</w:t>
      </w:r>
      <w:r>
        <w:rPr>
          <w:b/>
          <w:lang w:val="ne_NP" w:bidi="ne_NP"/>
        </w:rPr>
        <w:t>प्रभुले</w:t>
      </w:r>
      <w:r>
        <w:rPr>
          <w:lang w:val="ne_NP" w:bidi="ne_NP"/>
        </w:rPr>
        <w:t xml:space="preserve"> स्पष्ट रूपमा तपाईंलाई यहाँ ल्याउनुभएको छ, त्यसैले हामीले भन्न सक्ने केही छैन।" यहोवा परमेश्वरले नै यो भेटघाटको प्रबन्ध गर्नुभएको हो भनी सबैले स्वीकार गरे र उहाँको इच्छाको अधीनमा बसे। यस खण्डमा </w:t>
      </w:r>
      <w:r>
        <w:rPr>
          <w:b/>
          <w:lang w:val="ne_NP" w:bidi="ne_NP"/>
        </w:rPr>
        <w:t>परमेश्वर</w:t>
      </w:r>
      <w:r>
        <w:rPr>
          <w:lang w:val="ne_NP" w:bidi="ne_NP"/>
        </w:rPr>
        <w:t xml:space="preserve">का लागि प्रयोग गरिएको शब्द </w:t>
      </w:r>
      <w:r>
        <w:rPr>
          <w:b/>
          <w:lang w:val="ne_NP" w:bidi="ne_NP"/>
        </w:rPr>
        <w:t>याहवे</w:t>
      </w:r>
      <w:r>
        <w:rPr>
          <w:lang w:val="ne_NP" w:bidi="ne_NP"/>
        </w:rPr>
        <w:t xml:space="preserve"> हो। तपाईंले अघिल्लो खण्डहरूमा गरेजस्तै याहवेलाई अनुवाद गर्नुहोस्। </w:t>
      </w:r>
      <w:r>
        <w:rPr>
          <w:lang w:val="ne_NP" w:bidi="ne_NP"/>
        </w:rPr>
        <w:t>याहवे</w:t>
      </w:r>
      <w:r>
        <w:rPr>
          <w:lang w:val="ne_NP" w:bidi="ne_NP"/>
        </w:rPr>
        <w:t xml:space="preserve">लाई मुख्य शब्दावलीमा पाउन सकिन्छ। तिनीहरूले भने, "उनलाई लिएर जानुहोस्। हो, प्रभुले निर्देशन दिनुभएअनुसार उनी तपाईंका मालिकका छोराकी पत्नी होऊन्।" जब नोकरले तिनीहरूको जवाफ सुन्यो, उसले जमिनमा निहुरिएर प्रभुको </w:t>
      </w:r>
      <w:r>
        <w:rPr>
          <w:b/>
          <w:lang w:val="ne_NP" w:bidi="ne_NP"/>
        </w:rPr>
        <w:t>आराधना</w:t>
      </w:r>
      <w:r>
        <w:rPr>
          <w:lang w:val="ne_NP" w:bidi="ne_NP"/>
        </w:rPr>
        <w:t xml:space="preserve"> गर्‍यो। </w:t>
      </w:r>
      <w:r>
        <w:rPr>
          <w:lang w:val="ne_NP" w:bidi="ne_NP"/>
        </w:rPr>
        <w:t>आराधना</w:t>
      </w:r>
      <w:r>
        <w:rPr>
          <w:lang w:val="ne_NP" w:bidi="ne_NP"/>
        </w:rPr>
        <w:t xml:space="preserve"> मुख्य शब्दावलीमा पाउन सकिन्छ। नोकरले ती मानिसहरूलाई धन्यवाद दिएन, उनी रोकिए र तुरुन्तै परमेश्वरलाई धन्यवाद दिए। उनी तल्लो र नम्र अवस्थामा थिए।</w:t>
      </w:r>
    </w:p>
    <w:p>
      <w:pPr/>
      <w:r>
        <w:rPr>
          <w:lang w:val="ne_NP" w:bidi="ne_NP"/>
        </w:rPr>
      </w:r>
      <w:r>
        <w:rPr>
          <w:lang w:val="ne_NP" w:bidi="ne_NP"/>
        </w:rPr>
        <w:t xml:space="preserve">नोकरले </w:t>
      </w:r>
      <w:r>
        <w:rPr>
          <w:b/>
          <w:lang w:val="ne_NP" w:bidi="ne_NP"/>
        </w:rPr>
        <w:t>उपहारहरू</w:t>
      </w:r>
      <w:r>
        <w:rPr>
          <w:lang w:val="ne_NP" w:bidi="ne_NP"/>
        </w:rPr>
        <w:t xml:space="preserve"> बाहिर ल्यायो, जसमा लुगा र गहना मात्र नभई रिबेकाको घरपरिवारका लागि सुन र चाँदीले बनेका अन्य उपयोगी वस्तुहरू पनि थिए। उनले उनका भाइ र आमालाई महंगा उपहारहरू पनि दिए। यो तिनीहरूको परिवारमा विवाह सम्झौताको एउटा पाटो थियो। नोकरले रिबेकालाई किनेन। उनी दासी थिइनन्।</w:t>
      </w:r>
    </w:p>
    <w:p>
      <w:pPr/>
      <w:r>
        <w:rPr>
          <w:lang w:val="ne_NP" w:bidi="ne_NP"/>
        </w:rPr>
      </w:r>
      <w:r>
        <w:rPr>
          <w:lang w:val="ne_NP" w:bidi="ne_NP"/>
        </w:rPr>
        <w:t>अर्को बिहान सबेरै, "प्रभुले मेरो अभियानलाई सफल बनाउनुभएको छ" भन्दै नोकरले तुरुन्तै जाने अनुमति मागे। यद्यपि परिवार अझ बढी समय चाहन्थ्यो, तैपनि तिनीहरूले रिबेकालाई बोलाएर सोधे, "के तिमी यस मानिससँग जान इच्छुक छ्यौ?" रिबेकाले भनिन्, "हो, म जानेछु।"</w:t>
      </w:r>
    </w:p>
    <w:p>
      <w:pPr/>
      <w:r>
        <w:rPr>
          <w:lang w:val="ne_NP" w:bidi="ne_NP"/>
        </w:rPr>
      </w:r>
      <w:r>
        <w:rPr>
          <w:lang w:val="ne_NP" w:bidi="ne_NP"/>
        </w:rPr>
        <w:t xml:space="preserve">परिवारले रिबेकालाई बिदाइ गर्यो। उनले बिदा हुँदै गर्दा परिवारले उनलाई यो </w:t>
      </w:r>
      <w:r>
        <w:rPr>
          <w:b/>
          <w:lang w:val="ne_NP" w:bidi="ne_NP"/>
        </w:rPr>
        <w:t>आशिष्</w:t>
      </w:r>
      <w:r>
        <w:rPr>
          <w:lang w:val="ne_NP" w:bidi="ne_NP"/>
        </w:rPr>
        <w:t xml:space="preserve"> दिए। यो आशिष् शत्रुहरूलाई पराजित गर्ने धेरै बलिया सन्तानहरूका लागि थियो। </w:t>
      </w:r>
      <w:r>
        <w:rPr>
          <w:lang w:val="ne_NP" w:bidi="ne_NP"/>
        </w:rPr>
        <w:t>आशिष्</w:t>
      </w:r>
      <w:r>
        <w:rPr>
          <w:lang w:val="ne_NP" w:bidi="ne_NP"/>
        </w:rPr>
        <w:t xml:space="preserve"> मुख्य शब्दावलीमा पाउन सकिन्छ।</w:t>
      </w:r>
      <w:r>
        <w:rPr>
          <w:lang w:val="ne_NP" w:bidi="ne_NP"/>
        </w:rPr>
      </w:r>
    </w:p>
    <w:p>
      <w:pPr>
        <w:pStyle w:val="Heading3"/>
      </w:pPr>
      <w:r>
        <w:rPr>
          <w:lang w:val="ne_NP" w:bidi="ne_NP"/>
        </w:rPr>
        <w:t>Step 6</w:t>
      </w:r>
    </w:p>
    <w:p>
      <w:pPr/>
      <w:r>
        <w:rPr>
          <w:lang w:val="ne_NP" w:bidi="ne_NP"/>
        </w:rPr>
      </w:r>
      <w:r>
        <w:rPr>
          <w:lang w:val="ne_NP" w:bidi="ne_NP"/>
        </w:rPr>
        <w:t>अनुवादलाई सजिलोसँग बुझ्न यस खण्डको श्रव्य संस्करण सुन्‍नुहोस्।</w:t>
      </w:r>
    </w:p>
    <w:p>
      <w:pPr/>
      <w:r>
        <w:rPr>
          <w:lang w:val="ne_NP" w:bidi="ne_NP"/>
        </w:rPr>
      </w:r>
      <w:r>
        <w:rPr>
          <w:lang w:val="ne_NP" w:bidi="ne_NP"/>
        </w:rPr>
        <w:t>यस सत्रमा, एउटा समूहको रूपमा तपाईंको आफ्नै भाषामा खण्डलाई पुन: भन्न लगाउनुहोस्।</w:t>
      </w:r>
    </w:p>
    <w:p>
      <w:pPr/>
      <w:r>
        <w:rPr>
          <w:lang w:val="ne_NP" w:bidi="ne_NP"/>
        </w:rPr>
      </w:r>
      <w:r>
        <w:rPr>
          <w:lang w:val="ne_NP" w:bidi="ne_NP"/>
        </w:rPr>
        <w:t>पहिला, सम्पूर्ण समूहले खण्डलाई तपाईंको आफ्नै भाषामा बताउन अभ्यास गर्नुपर्छ। तपाईंले अघिल्लो चरणहरूमा निर्णय गर्नुभएको कुराहरू जस्तै कालक्रम, शब्दहरू, वाक्यांशहरू, भावनाहरू, वा तपाईंले छलफल गर्नुभएको अन्य कुराहरू यसमा समावेश गर्नलाई सम्झनुहोस्।</w:t>
      </w:r>
    </w:p>
    <w:p>
      <w:pPr/>
      <w:r>
        <w:rPr>
          <w:lang w:val="ne_NP" w:bidi="ne_NP"/>
        </w:rPr>
      </w:r>
      <w:r>
        <w:rPr>
          <w:lang w:val="ne_NP" w:bidi="ne_NP"/>
        </w:rPr>
        <w:t>एउटा समूहको सदस्यले खण्डका केही वाक्यहरू भन्नुपर्छ र रोकिनु पर्छ। समूहको अर्को सदस्यले खण्डको अर्को भाग भन्नु पर्छ र रोकिनु पर्छ। समूहले सम्पूर्ण खण्डलाई पुन: नभन्दासम्म यो गर्नुहोस्। यस चरणमा समूहका सदस्यहरूले एक अर्कालाई सच्याउन सक्छन्।</w:t>
      </w:r>
    </w:p>
    <w:p>
      <w:pPr/>
      <w:r>
        <w:rPr>
          <w:lang w:val="ne_NP" w:bidi="ne_NP"/>
        </w:rPr>
      </w:r>
      <w:r>
        <w:rPr>
          <w:lang w:val="ne_NP" w:bidi="ne_NP"/>
        </w:rPr>
        <w:t xml:space="preserve">अडियो रोक्‍नुहोस्। </w:t>
      </w:r>
    </w:p>
    <w:p>
      <w:pPr/>
      <w:r>
        <w:rPr>
          <w:lang w:val="ne_NP" w:bidi="ne_NP"/>
        </w:rPr>
      </w:r>
      <w:r>
        <w:rPr>
          <w:lang w:val="ne_NP" w:bidi="ne_NP"/>
        </w:rPr>
        <w:t>अर्को पटक, समूहको प्रत्येक सदस्यले कम्तिमा पनि एकचोटि सम्पूर्ण खण्डलाई नरोकी भन्नुपर्छ। समूहको सदस्यले खण्डलाई सम्झन मद्दत गर्न कुनैपनि वस्तुहरू, चालहरू, वा तिनीहरूको स्टोरीबोर्ड प्रयोग गर्न सक्छन्।</w:t>
      </w:r>
    </w:p>
    <w:p>
      <w:pPr/>
      <w:r>
        <w:rPr>
          <w:lang w:val="ne_NP" w:bidi="ne_NP"/>
        </w:rPr>
      </w:r>
      <w:r>
        <w:rPr>
          <w:lang w:val="ne_NP" w:bidi="ne_NP"/>
        </w:rPr>
        <w:t xml:space="preserve">अडियो रोक्‍नुहोस्। </w:t>
      </w:r>
    </w:p>
    <w:p>
      <w:pPr/>
      <w:r>
        <w:rPr>
          <w:lang w:val="ne_NP" w:bidi="ne_NP"/>
        </w:rPr>
      </w:r>
      <w:r>
        <w:rPr>
          <w:lang w:val="ne_NP" w:bidi="ne_NP"/>
        </w:rPr>
        <w:t>त्यसपछि, तपाईंलाई सबैभन्दा बढी मनपरेको खण्डको संस्करण कस्को हो समूहले निर्णय गर्न सक्छ। तपाईंले एउटा समूहको सदस्यले एउटा दृश्य बताएको तरिका मनपर्यो तर तपाईंले अर्को दृश्य अर्कै समूहको सदस्यले बताएको तरिका मनपर्यो भनेर निर्णय गर्न सक्नुहुन्छ।</w:t>
      </w:r>
    </w:p>
    <w:p>
      <w:pPr/>
      <w:r>
        <w:rPr>
          <w:lang w:val="ne_NP" w:bidi="ne_NP"/>
        </w:rPr>
      </w:r>
      <w:r>
        <w:rPr>
          <w:lang w:val="ne_NP" w:bidi="ne_NP"/>
        </w:rPr>
        <w:t xml:space="preserve">अडियो रोक्‍नुहोस्। </w:t>
      </w:r>
    </w:p>
    <w:p>
      <w:pPr/>
      <w:r>
        <w:rPr>
          <w:lang w:val="ne_NP" w:bidi="ne_NP"/>
        </w:rPr>
      </w:r>
      <w:r>
        <w:rPr>
          <w:lang w:val="ne_NP" w:bidi="ne_NP"/>
        </w:rPr>
        <w:t>अन्तमा, समूहले सबैजना सहमत हुने खण्डको अन्तिम संस्करणलाई सँगै राख्न सक्छन्। समूहको प्रत्येक सदस्यले यस खण्डको अन्तिम संस्करण सुनाउने अभ्यास गर्नुपर्छ।</w:t>
      </w:r>
      <w:r>
        <w:rPr>
          <w:lang w:val="ne_NP" w:bidi="ne_NP"/>
        </w:rPr>
      </w:r>
      <w:r>
        <w:rPr>
          <w:lang w:val="ne_NP" w:bidi="ne_NP"/>
        </w:rPr>
      </w:r>
    </w:p>
    <w:p>
      <w:pPr/>
      <w:r>
        <w:rPr>
          <w:lang w:val="ne_NP" w:bidi="ne_NP"/>
        </w:rPr>
      </w:r>
    </w:p>
    <w:p>
      <w:pPr>
        <w:pStyle w:val="Heading2"/>
      </w:pPr>
      <w:r>
        <w:rPr>
          <w:lang w:val="ne_NP" w:bidi="ne_NP"/>
        </w:rPr>
        <w:t>Genesis 24:62–67</w:t>
      </w:r>
      <w:r>
        <w:rPr>
          <w:lang w:val="ne_NP" w:bidi="ne_NP"/>
        </w:rPr>
      </w:r>
    </w:p>
    <w:p>
      <w:pPr>
        <w:pStyle w:val="Heading3"/>
      </w:pPr>
      <w:r>
        <w:rPr>
          <w:lang w:val="ne_NP" w:bidi="ne_NP"/>
        </w:rPr>
        <w:t>Step 1</w:t>
      </w:r>
    </w:p>
    <w:p>
      <w:pPr/>
      <w:r>
        <w:rPr>
          <w:lang w:val="ne_NP" w:bidi="ne_NP"/>
        </w:rPr>
      </w:r>
      <w:r>
        <w:rPr>
          <w:lang w:val="ne_NP" w:bidi="ne_NP"/>
        </w:rPr>
        <w:t>उत्पत्ति २४:६२–६७ सुन्नुहोस् र यसलाई आफ्नो हृदयमा राख्नुहोस्। पाठलाई तीन पटक सुन्नुहोस् (सम्भव छ भने तीन फरक अनुवादहरूमा)। त्यसपछि टोलीले निम्न प्रश्नहरूको छलफल गर्नुहोस:</w:t>
      </w:r>
    </w:p>
    <w:p>
      <w:pPr>
        <w:pStyle w:val="ListBullet"/>
        <w:spacing w:line="240" w:lineRule="auto"/>
        <w:ind w:left="720"/>
      </w:pPr>
      <w:r>
        <w:rPr>
          <w:lang w:val="ne_NP" w:bidi="ne_NP"/>
        </w:rPr>
      </w:r>
      <w:r>
        <w:rPr>
          <w:lang w:val="ne_NP" w:bidi="ne_NP"/>
        </w:rPr>
        <w:t>यो खण्डमा तपाईंलाई के मन पर्‍यो?</w:t>
      </w:r>
    </w:p>
    <w:p>
      <w:pPr>
        <w:pStyle w:val="ListBullet"/>
        <w:spacing w:line="240" w:lineRule="auto"/>
        <w:ind w:left="720"/>
      </w:pPr>
      <w:r>
        <w:rPr>
          <w:lang w:val="ne_NP" w:bidi="ne_NP"/>
        </w:rPr>
      </w:r>
      <w:r>
        <w:rPr>
          <w:lang w:val="ne_NP" w:bidi="ne_NP"/>
        </w:rPr>
        <w:t>तपाईलाई के मन परेन वा के बुझ्नुभएन?</w:t>
      </w:r>
    </w:p>
    <w:p>
      <w:pPr>
        <w:pStyle w:val="ListBullet"/>
        <w:spacing w:line="240" w:lineRule="auto"/>
        <w:ind w:left="720"/>
      </w:pPr>
      <w:r>
        <w:rPr>
          <w:lang w:val="ne_NP" w:bidi="ne_NP"/>
        </w:rPr>
      </w:r>
      <w:r>
        <w:rPr>
          <w:lang w:val="ne_NP" w:bidi="ne_NP"/>
        </w:rPr>
        <w:t>यो कथाले हामीलाई परमेश्वरको बारेमा के भन्छ?</w:t>
      </w:r>
    </w:p>
    <w:p>
      <w:pPr>
        <w:pStyle w:val="ListBullet"/>
        <w:spacing w:line="240" w:lineRule="auto"/>
        <w:ind w:left="720"/>
      </w:pPr>
      <w:r>
        <w:rPr>
          <w:lang w:val="ne_NP" w:bidi="ne_NP"/>
        </w:rPr>
      </w:r>
      <w:r>
        <w:rPr>
          <w:lang w:val="ne_NP" w:bidi="ne_NP"/>
        </w:rPr>
        <w:t>यो खण्डले मानिसबारे हामीलाई के भन्दछ?</w:t>
      </w:r>
    </w:p>
    <w:p>
      <w:pPr>
        <w:pStyle w:val="ListBullet"/>
        <w:spacing w:line="240" w:lineRule="auto"/>
        <w:ind w:left="720"/>
      </w:pPr>
      <w:r>
        <w:rPr>
          <w:lang w:val="ne_NP" w:bidi="ne_NP"/>
        </w:rPr>
      </w:r>
      <w:r>
        <w:rPr>
          <w:lang w:val="ne_NP" w:bidi="ne_NP"/>
        </w:rPr>
        <w:t>यो खण्डले कसरी हाम्रो दैनिक जीवनलाई प्रभाव पार्छ?</w:t>
      </w:r>
    </w:p>
    <w:p>
      <w:pPr>
        <w:pStyle w:val="ListBullet"/>
        <w:spacing w:line="240" w:lineRule="auto"/>
        <w:ind w:left="720"/>
      </w:pPr>
      <w:r>
        <w:rPr>
          <w:lang w:val="ne_NP" w:bidi="ne_NP"/>
        </w:rPr>
      </w:r>
      <w:r>
        <w:rPr>
          <w:lang w:val="ne_NP" w:bidi="ne_NP"/>
        </w:rPr>
        <w:t>यो कथा सुन्नु पर्ने तपाईंले चिन्नुभएको व्यक्ति को हुनुहुन्छ?</w:t>
      </w:r>
      <w:r>
        <w:rPr>
          <w:lang w:val="ne_NP" w:bidi="ne_NP"/>
        </w:rPr>
      </w:r>
    </w:p>
    <w:p>
      <w:pPr>
        <w:pStyle w:val="Heading3"/>
      </w:pPr>
      <w:r>
        <w:rPr>
          <w:lang w:val="ne_NP" w:bidi="ne_NP"/>
        </w:rPr>
        <w:t>Step 2</w:t>
      </w:r>
    </w:p>
    <w:p>
      <w:pPr/>
      <w:r>
        <w:rPr>
          <w:lang w:val="ne_NP" w:bidi="ne_NP"/>
        </w:rPr>
      </w:r>
      <w:r>
        <w:rPr>
          <w:lang w:val="ne_NP" w:bidi="ne_NP"/>
        </w:rPr>
        <w:t>पाठलाई बुझ्न-सजिलो संस्करणमा एकपटक सुन्नुहोस्।</w:t>
      </w:r>
    </w:p>
    <w:p>
      <w:pPr/>
      <w:r>
        <w:rPr>
          <w:lang w:val="ne_NP" w:bidi="ne_NP"/>
        </w:rPr>
      </w:r>
      <w:r>
        <w:rPr>
          <w:lang w:val="ne_NP" w:bidi="ne_NP"/>
        </w:rPr>
        <w:t>अब्राहामका नोकर, रिबेका र उनका सुसारेहरू रिबेकाको घरबाट निस्किए र रिबेका इसहाककी पत्नी बन्नका लागि उनीहरू उनलाई भेट्न यात्रामा लागे।</w:t>
      </w:r>
    </w:p>
    <w:p>
      <w:pPr/>
      <w:r>
        <w:rPr>
          <w:lang w:val="ne_NP" w:bidi="ne_NP"/>
        </w:rPr>
      </w:r>
      <w:r>
        <w:rPr>
          <w:lang w:val="ne_NP" w:bidi="ne_NP"/>
        </w:rPr>
        <w:t>तिनीहरू ऊँटहरूमा चढेर नेगेव मरुभूमिमा इसहाकको घरसम्म यात्रा गरे। नेगेव कनान देशको दक्षिणी मरुभूमि क्षेत्र हो। त्यहाँ थोरै वर्षा हुन्छ र पानीका स्रोतहरू पनि धेरै छैनन्। वर्षायाममा, पशुहरू त्यहाँ चरन्छन्। यस्तो देखिन्छ कि इसहाक वा इसहाक र अब्राहाम हेब्रोनबाट दक्षिणतिर सरे, जहाँ अब्राहाम मूलतः बसोबास गरेका थिए। इसहाक बेयर लाहै रोईबाट फर्के। यस नामको अर्थ "मलाई देख्नुहुने जीवितको कुवा" हो। यो त्यो ठाउँ हो जहाँ हागरले इसाक जन्मिनुभन्दा केही वर्ष अघि परमप्रभुका स्वर्गदूतलाई भेटेकी थिइन्।</w:t>
      </w:r>
    </w:p>
    <w:p>
      <w:pPr/>
      <w:r>
        <w:rPr>
          <w:lang w:val="ne_NP" w:bidi="ne_NP"/>
        </w:rPr>
      </w:r>
      <w:r>
        <w:rPr>
          <w:lang w:val="ne_NP" w:bidi="ne_NP"/>
        </w:rPr>
        <w:t>हेब्रोन, दक्षिणी कनान, नेगेव मरुभूमि, बेयर लाहै रोई</w:t>
      </w:r>
      <w:r>
        <w:rPr>
          <w:lang w:val="ne_NP" w:bidi="ne_NP"/>
        </w:rPr>
        <w:t xml:space="preserve"> देखाउने नक्सा हेर्नुहोस्।</w:t>
      </w:r>
    </w:p>
    <w:p>
      <w:pPr/>
      <w:r>
        <w:rPr>
          <w:lang w:val="ne_NP" w:bidi="ne_NP"/>
        </w:rPr>
      </w:r>
      <w:r>
        <w:rPr>
          <w:lang w:val="ne_NP" w:bidi="ne_NP"/>
        </w:rPr>
        <w:t>एक साँझ, इसहाक सोच्नका लागि खेतीपाती नगरिने ग्रामीण क्षेत्रमा टहलिँदै थिए। इसहाकले माथि हेर्दा ऊँटहरू आफूतिर आइरहेको देखे। त्यही समयमा रिबेकाले माथि हेरिन् र इसहाकलाई देखिन्। रिबेका चाँडै आफ्नो ऊँटबाट तल झरिन्। उनले ऊँटको अग्लो पिठ्युँबाट ओर्लन त्यसलाई घुँडा टेकाउनका लागि रोकिइनन्।</w:t>
      </w:r>
    </w:p>
    <w:p>
      <w:pPr/>
      <w:r>
        <w:rPr>
          <w:lang w:val="ne_NP" w:bidi="ne_NP"/>
        </w:rPr>
      </w:r>
      <w:r>
        <w:rPr>
          <w:lang w:val="ne_NP" w:bidi="ne_NP"/>
        </w:rPr>
        <w:t>नोकरले इसहाकलाई मेरो मालिक भनी सम्बोधन गर्‍यो। पाठले अब्राहामको मृत्यु भयो कि छैन भनेर बताएको छैन तर ऐतिहासिक कथाले अब इसहाकतिर ध्यान केन्द्रित गर्छ। त्यसैले, रिबेकाले तुरुन्तै घुम्टो ओढिन्। घुम्टो एउटा कपडाको टुक्रा हो जुन टाउको, काँध र कहिलेकाहीँ अनुहारमा बेरिन्छ। त्यो संस्कृतिमा विवाह समारोहमा दुलहीले आफ्नो अनुहारमा घुम्टो हाल्ने एउटा चलन थियो। रिबेकाले आफ्नो भावी पतिप्रति आदर र नम्रता देखाउन घुम्टो ओढिन्।</w:t>
      </w:r>
    </w:p>
    <w:p>
      <w:pPr/>
      <w:r>
        <w:rPr>
          <w:lang w:val="ne_NP" w:bidi="ne_NP"/>
        </w:rPr>
      </w:r>
      <w:r>
        <w:rPr>
          <w:lang w:val="ne_NP" w:bidi="ne_NP"/>
        </w:rPr>
        <w:t>रोक्नुहोस् र छलफल गर्नुहोस्: तपाईंको संस्कृतिमा विवाह समारोहको समयमा दुलही र दुलहाले लगाउने विशेष लुगाहरू के के हुन्? के आदर प्रकट गर्ने कुनै विशेष प्रकारका लुगाहरू छन्?</w:t>
      </w:r>
    </w:p>
    <w:p>
      <w:pPr/>
      <w:r>
        <w:rPr>
          <w:lang w:val="ne_NP" w:bidi="ne_NP"/>
        </w:rPr>
      </w:r>
      <w:r>
        <w:rPr>
          <w:lang w:val="ne_NP" w:bidi="ne_NP"/>
        </w:rPr>
        <w:t>लेखकले कथामा विवरणहरू छुटाएका छन्। नोकर, रिबेका र टोलीले आफ्नो यात्रा रोक्छन्, र नोकरले इसहाकसँग भेट गर्छन्। नोकरले रिबेकालाई खोज्ने यात्राको क्रममा भएका सबै कुराहरू इसहाकलाई बताए।</w:t>
      </w:r>
    </w:p>
    <w:p>
      <w:pPr/>
      <w:r>
        <w:rPr>
          <w:lang w:val="ne_NP" w:bidi="ne_NP"/>
        </w:rPr>
      </w:r>
      <w:r>
        <w:rPr>
          <w:lang w:val="ne_NP" w:bidi="ne_NP"/>
        </w:rPr>
        <w:t>विवाह समारोह पाठमा वर्णन गरिएको छैन। पाठमा भएका शब्दहरू एउटा प्रतीकात्मक संकेत हुन्। इसहाकले रिबेकालाई आफ्नी आमा साराको पालमा ल्याए। तिनीहरूको संस्कृतिमा, यस प्रतीकको अर्थ अब रेबेका परिवारको प्रमुख महिला हुनेछिन् भन्ने हुन्थ्यो। रिबेका उनकी पत्नी भइन् र यसरी उनीहरूको विवाह भयो।</w:t>
      </w:r>
    </w:p>
    <w:p>
      <w:pPr/>
      <w:r>
        <w:rPr>
          <w:lang w:val="ne_NP" w:bidi="ne_NP"/>
        </w:rPr>
      </w:r>
      <w:r>
        <w:rPr>
          <w:lang w:val="ne_NP" w:bidi="ne_NP"/>
        </w:rPr>
        <w:t>रोक्नुहोस् र छलफल गर्नुहोस्: तपाईंको संस्कृतिमा मानिसहरूले विवाह गर्दा हुने प्रतीकात्मक कार्यहरू के-के हुन्? तपाईंको संस्कृतिमा विवाह समारोहको वर्णन गर्नुहोस्। के तपाईंको संस्कृतिमा प्रमुख महिला वा पुरुषको पद महत्त्वपूर्ण हुन्छ?</w:t>
      </w:r>
    </w:p>
    <w:p>
      <w:pPr/>
      <w:r>
        <w:rPr>
          <w:lang w:val="ne_NP" w:bidi="ne_NP"/>
        </w:rPr>
      </w:r>
      <w:r>
        <w:rPr>
          <w:lang w:val="ne_NP" w:bidi="ne_NP"/>
        </w:rPr>
        <w:t>पाठमा भनिएको छ कि इसहाकले रिबेकालाई प्रेम गरे। यो यौन अर्थमा प्रेम गरिएको होइन, तर रिबेकाका लागि साँचो स्नेह हो। तिनीहरूले विवाह गर्नुभन्दा लगभग ३ वर्ष अघि साराको मृत्यु भएको थियो। आफ्नी आमा साराको मृत्युमा शोक गर्दा इसहाकका लागि रिबेका विशेष सान्त्वना थिइन्।</w:t>
      </w:r>
      <w:r>
        <w:rPr>
          <w:lang w:val="ne_NP" w:bidi="ne_NP"/>
        </w:rPr>
      </w:r>
    </w:p>
    <w:p>
      <w:pPr>
        <w:pStyle w:val="Heading3"/>
      </w:pPr>
      <w:r>
        <w:rPr>
          <w:lang w:val="ne_NP" w:bidi="ne_NP"/>
        </w:rPr>
        <w:t>Step 3</w:t>
      </w:r>
    </w:p>
    <w:p>
      <w:pPr/>
      <w:r>
        <w:rPr>
          <w:lang w:val="ne_NP" w:bidi="ne_NP"/>
        </w:rPr>
      </w:r>
      <w:r>
        <w:rPr>
          <w:lang w:val="ne_NP" w:bidi="ne_NP"/>
        </w:rPr>
        <w:t>संस्करणलाई सजिलोसँग बुझ्न पाठलाई फेरी एकपटक सुन्नुहोस्।</w:t>
      </w:r>
    </w:p>
    <w:p>
      <w:pPr/>
      <w:r>
        <w:rPr>
          <w:lang w:val="ne_NP" w:bidi="ne_NP"/>
        </w:rPr>
      </w:r>
      <w:r>
        <w:rPr>
          <w:lang w:val="ne_NP" w:bidi="ne_NP"/>
        </w:rPr>
        <w:t>यस सत्रमा, यस कथालाई दृश्यात्मक बनाउन तपाईंले समूहलाई मद्दत गर्नुहुनेछ। तपाईंले समूहलाई दृश्यहरू, सेटिङ र कथाका पात्रहरू परिभाषित गर्न मद्दत गर्नुहुनेछ।</w:t>
      </w:r>
    </w:p>
    <w:p>
      <w:pPr/>
      <w:r>
        <w:rPr>
          <w:lang w:val="ne_NP" w:bidi="ne_NP"/>
        </w:rPr>
      </w:r>
      <w:r>
        <w:rPr>
          <w:lang w:val="ne_NP" w:bidi="ne_NP"/>
        </w:rPr>
        <w:t>यस कथामा २ दृश्यहरू छन्।</w:t>
      </w:r>
    </w:p>
    <w:p>
      <w:pPr/>
      <w:r>
        <w:rPr>
          <w:lang w:val="ne_NP" w:bidi="ne_NP"/>
        </w:rPr>
      </w:r>
      <w:r>
        <w:rPr>
          <w:b/>
          <w:lang w:val="ne_NP" w:bidi="ne_NP"/>
        </w:rPr>
        <w:t>पहिलो दृश्य:</w:t>
      </w:r>
      <w:r>
        <w:rPr>
          <w:lang w:val="ne_NP" w:bidi="ne_NP"/>
        </w:rPr>
        <w:t xml:space="preserve"> इसहाक अब दक्षिणी कनानमा बसोबास गरिरहेका छन्। रिबेकाले उनलाई देखेकै समयमा उनले ऊँटको लस्कर नजिकै आइरहेको देख्छन्।</w:t>
      </w:r>
    </w:p>
    <w:p>
      <w:pPr/>
      <w:r>
        <w:rPr>
          <w:lang w:val="ne_NP" w:bidi="ne_NP"/>
        </w:rPr>
      </w:r>
      <w:r>
        <w:rPr>
          <w:b/>
          <w:lang w:val="ne_NP" w:bidi="ne_NP"/>
        </w:rPr>
        <w:t>दोस्रो दृश्य:</w:t>
      </w:r>
      <w:r>
        <w:rPr>
          <w:lang w:val="ne_NP" w:bidi="ne_NP"/>
        </w:rPr>
        <w:t xml:space="preserve"> नोकरले इसाकलाई आफूले रिबेकालाई कसरी भेट्टाए भन्ने बारेमा कथा सुनाउँछ। इसहाकले रिबेकासँग विवाह गर्छन्।</w:t>
      </w:r>
    </w:p>
    <w:p>
      <w:pPr/>
      <w:r>
        <w:rPr>
          <w:lang w:val="ne_NP" w:bidi="ne_NP"/>
        </w:rPr>
      </w:r>
      <w:r>
        <w:rPr>
          <w:lang w:val="ne_NP" w:bidi="ne_NP"/>
        </w:rPr>
        <w:t>यस कथामा यि पात्रहरु समावेश छन्:</w:t>
      </w:r>
    </w:p>
    <w:p>
      <w:pPr>
        <w:pStyle w:val="ListBullet"/>
        <w:spacing w:line="240" w:lineRule="auto"/>
        <w:ind w:left="720"/>
      </w:pPr>
      <w:r>
        <w:rPr>
          <w:lang w:val="ne_NP" w:bidi="ne_NP"/>
        </w:rPr>
      </w:r>
      <w:r>
        <w:rPr>
          <w:lang w:val="ne_NP" w:bidi="ne_NP"/>
        </w:rPr>
        <w:t>इसहाक</w:t>
      </w:r>
    </w:p>
    <w:p>
      <w:pPr>
        <w:pStyle w:val="ListBullet"/>
        <w:spacing w:line="240" w:lineRule="auto"/>
        <w:ind w:left="720"/>
      </w:pPr>
      <w:r>
        <w:rPr>
          <w:lang w:val="ne_NP" w:bidi="ne_NP"/>
        </w:rPr>
      </w:r>
      <w:r>
        <w:rPr>
          <w:lang w:val="ne_NP" w:bidi="ne_NP"/>
        </w:rPr>
        <w:t>रिबेका</w:t>
      </w:r>
    </w:p>
    <w:p>
      <w:pPr>
        <w:pStyle w:val="ListBullet"/>
        <w:spacing w:line="240" w:lineRule="auto"/>
        <w:ind w:left="720"/>
      </w:pPr>
      <w:r>
        <w:rPr>
          <w:lang w:val="ne_NP" w:bidi="ne_NP"/>
        </w:rPr>
      </w:r>
      <w:r>
        <w:rPr>
          <w:lang w:val="ne_NP" w:bidi="ne_NP"/>
        </w:rPr>
        <w:t>नोकर</w:t>
      </w:r>
    </w:p>
    <w:p>
      <w:pPr>
        <w:pStyle w:val="ListBullet"/>
        <w:spacing w:line="240" w:lineRule="auto"/>
        <w:ind w:left="720"/>
      </w:pPr>
      <w:r>
        <w:rPr>
          <w:lang w:val="ne_NP" w:bidi="ne_NP"/>
        </w:rPr>
      </w:r>
      <w:r>
        <w:rPr>
          <w:lang w:val="ne_NP" w:bidi="ne_NP"/>
        </w:rPr>
        <w:t>ऊँटहरू</w:t>
      </w:r>
    </w:p>
    <w:p>
      <w:pPr>
        <w:pStyle w:val="ListBullet"/>
        <w:spacing w:line="240" w:lineRule="auto"/>
        <w:ind w:left="720"/>
      </w:pPr>
      <w:r>
        <w:rPr>
          <w:lang w:val="ne_NP" w:bidi="ne_NP"/>
        </w:rPr>
      </w:r>
      <w:r>
        <w:rPr>
          <w:lang w:val="ne_NP" w:bidi="ne_NP"/>
        </w:rPr>
        <w:t>नोकर र रिबेकाका साथ आएका बाँकी मानिसहरू</w:t>
      </w:r>
    </w:p>
    <w:p>
      <w:pPr/>
      <w:r>
        <w:rPr>
          <w:lang w:val="ne_NP" w:bidi="ne_NP"/>
        </w:rPr>
      </w:r>
      <w:r>
        <w:rPr>
          <w:lang w:val="ne_NP" w:bidi="ne_NP"/>
        </w:rPr>
        <w:t>यस सत्रमा, समूहलाई स्टोरीबोर्ड बनाउन, चित्र कोर्न वा कुनै प्रकारका हेरफेर गर्न मिल्ने वस्तुहरू (जस्तै ढुङ्गा, लठ्ठी, बच्चाहरूको खेलौनाहरू) प्रयोग गरेर कथा र त्यसमा भएका क्रियाकलापलाई दृश्यात्मक बनाउनुहोस्।</w:t>
      </w:r>
    </w:p>
    <w:p>
      <w:pPr/>
      <w:r>
        <w:rPr>
          <w:lang w:val="ne_NP" w:bidi="ne_NP"/>
        </w:rPr>
      </w:r>
      <w:r>
        <w:rPr>
          <w:lang w:val="ne_NP" w:bidi="ne_NP"/>
        </w:rPr>
        <w:t>पहिलो दृश्यमा, कथा इसहाकमा केन्द्रित छ। उनी दक्षिणी कनान सरेका छन्। उनी ग्रामीण भेगमा केही सोच्दै हिँडिरहेका छन्। टाढा उनले ऊँटको लस्कर आफूतिर आउँदै गरेको देखे। त्यही समयमा, रिबेकाले इसहाकलाई देखेर आफू चढिरहेको ऊँटबाट छिट्टै ओर्लिइन्। रिबेकाले उहाँ को हुनुहुन्छ भनेर सोधिन्, र नोकरले उहाँ आफ्ना मालिक इसहाक हुनुहुन्छ भनी जवाफ दिए। त्यसैले, रिबेकाले आफ्नो घुम्टोले आफ्नो अनुहार ढाकिन्। "त्यसैले" भन्ने शब्दले रिबेकाले आफ्नो अनुहार किन ढाकिन् भन्ने कारण बताउँछ। उनले दुलहालाई भेट्न र विवाहका लागि आफूलाई तयार पारिन्।</w:t>
      </w:r>
    </w:p>
    <w:p>
      <w:pPr/>
      <w:r>
        <w:rPr>
          <w:lang w:val="ne_NP" w:bidi="ne_NP"/>
        </w:rPr>
      </w:r>
      <w:r>
        <w:rPr>
          <w:lang w:val="ne_NP" w:bidi="ne_NP"/>
        </w:rPr>
        <w:t>दोस्रो दृश्य "त्यसपछि" शब्दबाट सुरु हुन्छ र यसले अर्को दृश्यको परिचय दिन्छ। नोकरले रिबेकालाई फेला पार्ने यात्राको क्रममा भएका सबै कुरा इसहाकलाई बताए। उनले रिबेकालाई आफ्नी आमा साराको पालमा ल्याए। इसहाकले रिबेकासँग विवाह गरे। इसहाकले रिबेकालाई प्रेम गरे र आफ्नी आमाको मृत्युपछिको दुःखमा रिबेका उनका लागि सान्त्वनाको पात्र बनिन्।</w:t>
      </w:r>
      <w:r>
        <w:rPr>
          <w:lang w:val="ne_NP" w:bidi="ne_NP"/>
        </w:rPr>
      </w:r>
    </w:p>
    <w:p>
      <w:pPr>
        <w:pStyle w:val="Heading3"/>
      </w:pPr>
      <w:r>
        <w:rPr>
          <w:lang w:val="ne_NP" w:bidi="ne_NP"/>
        </w:rPr>
        <w:t>Step 4</w:t>
      </w:r>
    </w:p>
    <w:p>
      <w:pPr/>
      <w:r>
        <w:rPr>
          <w:lang w:val="ne_NP" w:bidi="ne_NP"/>
        </w:rPr>
      </w:r>
      <w:r>
        <w:rPr>
          <w:lang w:val="ne_NP" w:bidi="ne_NP"/>
        </w:rPr>
        <w:t>संस्करणलाई सजिलोसँग बुझ्न पाठलाई फेरी एकपटक सुन्नुहोस्।</w:t>
      </w:r>
    </w:p>
    <w:p>
      <w:pPr/>
      <w:r>
        <w:rPr>
          <w:lang w:val="ne_NP" w:bidi="ne_NP"/>
        </w:rPr>
      </w:r>
      <w:r>
        <w:rPr>
          <w:lang w:val="ne_NP" w:bidi="ne_NP"/>
        </w:rPr>
        <w:t>यस सत्रमा, टोलीले कथालाई नाटकीय बनाउनेछ।</w:t>
      </w:r>
    </w:p>
    <w:p>
      <w:pPr/>
      <w:r>
        <w:rPr>
          <w:lang w:val="ne_NP" w:bidi="ne_NP"/>
        </w:rPr>
      </w:r>
      <w:r>
        <w:rPr>
          <w:lang w:val="ne_NP" w:bidi="ne_NP"/>
        </w:rPr>
        <w:t>यस कथामा २ दृश्यहरू छन्।</w:t>
      </w:r>
    </w:p>
    <w:p>
      <w:pPr/>
      <w:r>
        <w:rPr>
          <w:lang w:val="ne_NP" w:bidi="ne_NP"/>
        </w:rPr>
      </w:r>
      <w:r>
        <w:rPr>
          <w:lang w:val="ne_NP" w:bidi="ne_NP"/>
        </w:rPr>
        <w:t>यस कथामा यि पात्रहरु समावेश छन्:</w:t>
      </w:r>
    </w:p>
    <w:p>
      <w:pPr>
        <w:pStyle w:val="ListBullet"/>
        <w:spacing w:line="240" w:lineRule="auto"/>
        <w:ind w:left="720"/>
      </w:pPr>
      <w:r>
        <w:rPr>
          <w:lang w:val="ne_NP" w:bidi="ne_NP"/>
        </w:rPr>
      </w:r>
      <w:r>
        <w:rPr>
          <w:lang w:val="ne_NP" w:bidi="ne_NP"/>
        </w:rPr>
        <w:t>इसहाक</w:t>
      </w:r>
    </w:p>
    <w:p>
      <w:pPr>
        <w:pStyle w:val="ListBullet"/>
        <w:spacing w:line="240" w:lineRule="auto"/>
        <w:ind w:left="720"/>
      </w:pPr>
      <w:r>
        <w:rPr>
          <w:lang w:val="ne_NP" w:bidi="ne_NP"/>
        </w:rPr>
      </w:r>
      <w:r>
        <w:rPr>
          <w:lang w:val="ne_NP" w:bidi="ne_NP"/>
        </w:rPr>
        <w:t>नोकर</w:t>
      </w:r>
    </w:p>
    <w:p>
      <w:pPr>
        <w:pStyle w:val="ListBullet"/>
        <w:spacing w:line="240" w:lineRule="auto"/>
        <w:ind w:left="720"/>
      </w:pPr>
      <w:r>
        <w:rPr>
          <w:lang w:val="ne_NP" w:bidi="ne_NP"/>
        </w:rPr>
      </w:r>
      <w:r>
        <w:rPr>
          <w:lang w:val="ne_NP" w:bidi="ne_NP"/>
        </w:rPr>
        <w:t>रिबेका</w:t>
      </w:r>
    </w:p>
    <w:p>
      <w:pPr>
        <w:pStyle w:val="ListBullet"/>
        <w:spacing w:line="240" w:lineRule="auto"/>
        <w:ind w:left="720"/>
      </w:pPr>
      <w:r>
        <w:rPr>
          <w:lang w:val="ne_NP" w:bidi="ne_NP"/>
        </w:rPr>
      </w:r>
      <w:r>
        <w:rPr>
          <w:lang w:val="ne_NP" w:bidi="ne_NP"/>
        </w:rPr>
        <w:t>ऊँटहरू</w:t>
      </w:r>
    </w:p>
    <w:p>
      <w:pPr>
        <w:pStyle w:val="ListBullet"/>
        <w:spacing w:line="240" w:lineRule="auto"/>
        <w:ind w:left="720"/>
      </w:pPr>
      <w:r>
        <w:rPr>
          <w:lang w:val="ne_NP" w:bidi="ne_NP"/>
        </w:rPr>
      </w:r>
      <w:r>
        <w:rPr>
          <w:lang w:val="ne_NP" w:bidi="ne_NP"/>
        </w:rPr>
        <w:t>नोकर र रिबेकाका साथ आएका बाँकी मानिसहरू</w:t>
      </w:r>
    </w:p>
    <w:p>
      <w:pPr/>
      <w:r>
        <w:rPr>
          <w:lang w:val="ne_NP" w:bidi="ne_NP"/>
        </w:rPr>
      </w:r>
      <w:r>
        <w:rPr>
          <w:lang w:val="ne_NP" w:bidi="ne_NP"/>
        </w:rPr>
        <w:t>टोलीले कथालाई दुई पटक अभिनय गर्न लगाउनुहोस्। तिनीहरूले अनुवाद गरिरहेका भाषामा अभिनय गर्नुपर्छ। पहिला, टोलीले नरोकिकन कथालाई अभिनय गर्नु। दोस्रो पटक टोलीले कथालाई अभिनय गर्दा, तिनीहरूलाई कथाको विभिन्न ठाउँहरूमा रोक्नुहोस्।</w:t>
      </w:r>
    </w:p>
    <w:p>
      <w:pPr/>
      <w:r>
        <w:rPr>
          <w:lang w:val="ne_NP" w:bidi="ne_NP"/>
        </w:rPr>
      </w:r>
      <w:r>
        <w:rPr>
          <w:lang w:val="ne_NP" w:bidi="ne_NP"/>
        </w:rPr>
        <w:t>टोलीले पहिलो पटक कथालाई अभिनय गर्दा, संवाद, प्रवाह, प्लटलाइन र कथाको कालक्रममा ध्यान दिनुहोस्। कथा वा खण्डको महत्त्वपूर्ण वा कठिन भागहरूलाई अभिनय गर्नुपर्ने र छुटाउन नहुने कुरामा ध्यान दिनुहोस्। टोलीलाई कथाका भागहरू सम्झन मद्दत गर्नुहोस्।</w:t>
      </w:r>
    </w:p>
    <w:p>
      <w:pPr/>
      <w:r>
        <w:rPr>
          <w:lang w:val="ne_NP" w:bidi="ne_NP"/>
        </w:rPr>
      </w:r>
      <w:r>
        <w:rPr>
          <w:lang w:val="ne_NP" w:bidi="ne_NP"/>
        </w:rPr>
        <w:t>पहिलो दृश्यमा, इसहाक दक्षिणी कनानको नेगेव मरुभूमिमा बसोबास गर्थे। एक दिन, इसहाक सोच्नका लागि हिँडिरहेका बेला, इसहाकले टाढा ऊँटहरू आइरहेको देखे। त्यही समयमा रिबेकाले इसहाक खेतमा हिँडिरहेको देखिन्। उनी तुरुन्तै आफ्नो उँटबाट उत्रिन् र उनी को हुन् भनेर सोधिन्। नोकरले यो इसहाक भएको पुष्टि गर्यो।</w:t>
      </w:r>
    </w:p>
    <w:p>
      <w:pPr/>
      <w:r>
        <w:rPr>
          <w:lang w:val="ne_NP" w:bidi="ne_NP"/>
        </w:rPr>
      </w:r>
      <w:r>
        <w:rPr>
          <w:lang w:val="ne_NP" w:bidi="ne_NP"/>
        </w:rPr>
        <w:t>अभिनय रोक्नुहोस्: इसहाकको भूमिका खेल्ने कलाकारलाई सोध्नुहोस्, "तपाईंलाई कस्तो महसुस भइरहेको छ?" तपाईंले यस्ता कुराहरू सुन्न सक्नुहुन्छ, "अचम्म छ, यो को हुन सक्छ?" वा, "उत्साहित, के यो मेरा बुबाको नोकर मेरी दुलही लिएर फर्किरहेको छ?" वा, "दुःखको कुरा, म आफ्नी आमालाई सम्झन्छु, उनको मृत्युपछि म अझै दुःखी छु।" रिबेकाको भूमिका खेल्ने कलाकारलाई सोध्नुहोस्, "तपाईंलाई कस्तो महसुस भइरहेको छ?" तपाईंले यस्ता कुराहरू सुन्न सक्नुहुन्छ, "खुसी लाग्यो, हामी अन्ततः यहाँ आइपुग्यौं!" वा, "घबराएको।" मलाई आशा छ कि उसले मलाई माया गर्छ।" नाटक फेरि सुरु गर्नुहोस्।</w:t>
      </w:r>
    </w:p>
    <w:p>
      <w:pPr/>
      <w:r>
        <w:rPr>
          <w:lang w:val="ne_NP" w:bidi="ne_NP"/>
        </w:rPr>
      </w:r>
      <w:r>
        <w:rPr>
          <w:lang w:val="ne_NP" w:bidi="ne_NP"/>
        </w:rPr>
        <w:t>दोस्रो दृश्यमा, नोकरले अब्राहामको घर छोडेदेखि अहिलेसम्म भएको सबै कुराको व्याख्या गर्यो। इसहाक र रिबेकाको आधिकारिक रूपमा विवाह भएको थियो। इसहाकले रिबेकालाई आफ्नी आमाको पुरानो पालमा लगे। रिबेका अब परिवारको प्रमुख महिला हुन्। इसहाकले रिबेकालाई माया गर्थे र आफ्नी आमाको मृत्युपछि शोकको समयमा उनले उनलाई सान्त्वना दिइन्।</w:t>
      </w:r>
    </w:p>
    <w:p>
      <w:pPr/>
      <w:r>
        <w:rPr>
          <w:lang w:val="ne_NP" w:bidi="ne_NP"/>
        </w:rPr>
      </w:r>
      <w:r>
        <w:rPr>
          <w:lang w:val="ne_NP" w:bidi="ne_NP"/>
        </w:rPr>
        <w:t>अभिनय रोक्नुहोस्: इसहाकको भूमिका खेल्ने कलाकारलाई सोध्नुहोस्, "तपाईंलाई कस्तो महसुस भइरहेको छ?" तपाईंले यस्ता कुराहरू सुन्न सक्नुहुन्छ, "सन्तुष्ट छु। अब मसँग एकजना सुन्दर पत्नी छिन्। उनले मलाई खुसी बनाउँछिन्।" रिबेकाको भूमिका खेल्ने कलाकारलाई सोध्नुहोस्, "तपाईंलाई कस्तो महसुस भइरहेको छ?" तपाईंले यस्ता कुराहरू सुन्न सक्नुहुन्छ, "सन्तुष्ट छु। मसँग एक असल पति हुनुहुन्छ जसले मलाई आफ्नी आमाको महत्त्वपूर्ण पाल दिनुभयो। उहाँले मलाई पहिले देखि नै विशेष रूपले व्यवहार गर्नुहुन्छ।"</w:t>
      </w:r>
      <w:r>
        <w:rPr>
          <w:lang w:val="ne_NP" w:bidi="ne_NP"/>
        </w:rPr>
      </w:r>
    </w:p>
    <w:p>
      <w:pPr>
        <w:pStyle w:val="Heading3"/>
      </w:pPr>
      <w:r>
        <w:rPr>
          <w:lang w:val="ne_NP" w:bidi="ne_NP"/>
        </w:rPr>
        <w:t>Step 5</w:t>
      </w:r>
    </w:p>
    <w:p>
      <w:pPr/>
      <w:r>
        <w:rPr>
          <w:lang w:val="ne_NP" w:bidi="ne_NP"/>
        </w:rPr>
      </w:r>
      <w:r>
        <w:rPr>
          <w:lang w:val="ne_NP" w:bidi="ne_NP"/>
        </w:rPr>
        <w:t>पाठलाई बुझ्न-सजिलो संस्करणमा एकपटक सुन्नुहोस्।</w:t>
      </w:r>
    </w:p>
    <w:p>
      <w:pPr/>
      <w:r>
        <w:rPr>
          <w:lang w:val="ne_NP" w:bidi="ne_NP"/>
        </w:rPr>
      </w:r>
      <w:r>
        <w:rPr>
          <w:lang w:val="ne_NP" w:bidi="ne_NP"/>
        </w:rPr>
        <w:t xml:space="preserve">पहिलो दृश्यमा, इसाक पानीको स्रोत नजिकै कनानको दक्षिणी भागमा गए। इसहाक जन्मिनुअघि, यो पानीको स्रोत थियो जहाँ हागरले परमप्रभुका स्वर्गदूतलाई भेटे। तिनीहरूको भाषामा बेर्लहाई-रोईको नाम, </w:t>
      </w:r>
      <w:r>
        <w:rPr>
          <w:b/>
          <w:lang w:val="ne_NP" w:bidi="ne_NP"/>
        </w:rPr>
        <w:t>बेर्लहाई-रोईको</w:t>
      </w:r>
      <w:r>
        <w:rPr>
          <w:lang w:val="ne_NP" w:bidi="ne_NP"/>
        </w:rPr>
        <w:t xml:space="preserve"> अर्थ </w:t>
      </w:r>
      <w:r>
        <w:rPr>
          <w:b/>
          <w:lang w:val="ne_NP" w:bidi="ne_NP"/>
        </w:rPr>
        <w:t>मलाई देख्ने परमेश्वरको कुवा</w:t>
      </w:r>
      <w:r>
        <w:rPr>
          <w:lang w:val="ne_NP" w:bidi="ne_NP"/>
        </w:rPr>
        <w:t xml:space="preserve"> हो। इसहाक </w:t>
      </w:r>
      <w:r>
        <w:rPr>
          <w:b/>
          <w:lang w:val="ne_NP" w:bidi="ne_NP"/>
        </w:rPr>
        <w:t>ग्रामीण इलाकामा</w:t>
      </w:r>
      <w:r>
        <w:rPr>
          <w:lang w:val="ne_NP" w:bidi="ne_NP"/>
        </w:rPr>
        <w:t xml:space="preserve"> हिँडिरहेका थिए, ती खेतहरू जहाँ खेती गरिएको थिएन। इसहाक ध्यान </w:t>
      </w:r>
      <w:r>
        <w:rPr>
          <w:b/>
          <w:lang w:val="ne_NP" w:bidi="ne_NP"/>
        </w:rPr>
        <w:t>गरिरहेका</w:t>
      </w:r>
      <w:r>
        <w:rPr>
          <w:lang w:val="ne_NP" w:bidi="ne_NP"/>
        </w:rPr>
        <w:t xml:space="preserve"> वा </w:t>
      </w:r>
      <w:r>
        <w:rPr>
          <w:b/>
          <w:lang w:val="ne_NP" w:bidi="ne_NP"/>
        </w:rPr>
        <w:t>सोचिरहेका</w:t>
      </w:r>
      <w:r>
        <w:rPr>
          <w:lang w:val="ne_NP" w:bidi="ne_NP"/>
        </w:rPr>
        <w:t xml:space="preserve"> थिए। इसाक र रिबेकाले एकै समयमा एक अर्कालाई देखे। यस खण्डमा, नोकरले इसाकका लागि </w:t>
      </w:r>
      <w:r>
        <w:rPr>
          <w:b/>
          <w:lang w:val="ne_NP" w:bidi="ne_NP"/>
        </w:rPr>
        <w:t>मालिक</w:t>
      </w:r>
      <w:r>
        <w:rPr>
          <w:lang w:val="ne_NP" w:bidi="ne_NP"/>
        </w:rPr>
        <w:t xml:space="preserve"> शब्द प्रयोग गर्छन्। मालिकको यस प्रकारको मालिकलाई उच्च पद वा स्थितिमा भएको व्यक्तिका लागि आदरणीय उपाधि हो। यो "प्रभु" भन्दा कम स्तर हो। </w:t>
      </w:r>
      <w:r>
        <w:rPr>
          <w:lang w:val="ne_NP" w:bidi="ne_NP"/>
        </w:rPr>
        <w:t>मालिक</w:t>
      </w:r>
      <w:r>
        <w:rPr>
          <w:lang w:val="ne_NP" w:bidi="ne_NP"/>
        </w:rPr>
        <w:t xml:space="preserve"> मुख्य शब्दावलीमा पाउन सकिन्छ। रिबेकाले विवाहको तयारी गर्न आफ्नो </w:t>
      </w:r>
      <w:r>
        <w:rPr>
          <w:b/>
          <w:lang w:val="ne_NP" w:bidi="ne_NP"/>
        </w:rPr>
        <w:t>घुम्टो</w:t>
      </w:r>
      <w:r>
        <w:rPr>
          <w:lang w:val="ne_NP" w:bidi="ne_NP"/>
        </w:rPr>
        <w:t xml:space="preserve"> ओढेर प्रतिक्रिया दिइन्।</w:t>
      </w:r>
    </w:p>
    <w:p>
      <w:pPr/>
      <w:r>
        <w:rPr>
          <w:lang w:val="ne_NP" w:bidi="ne_NP"/>
        </w:rPr>
      </w:r>
      <w:r>
        <w:rPr>
          <w:lang w:val="ne_NP" w:bidi="ne_NP"/>
        </w:rPr>
        <w:t xml:space="preserve">दोस्रो दृश्यमा, </w:t>
      </w:r>
      <w:r>
        <w:rPr>
          <w:b/>
          <w:lang w:val="ne_NP" w:bidi="ne_NP"/>
        </w:rPr>
        <w:t>नोकरले</w:t>
      </w:r>
      <w:r>
        <w:rPr>
          <w:lang w:val="ne_NP" w:bidi="ne_NP"/>
        </w:rPr>
        <w:t xml:space="preserve"> इसाकलाई नोकरको यात्राको क्रममा भएका सबै कुरा सुनाए। </w:t>
      </w:r>
      <w:r>
        <w:rPr>
          <w:lang w:val="ne_NP" w:bidi="ne_NP"/>
        </w:rPr>
        <w:t>नोकर</w:t>
      </w:r>
      <w:r>
        <w:rPr>
          <w:lang w:val="ne_NP" w:bidi="ne_NP"/>
        </w:rPr>
        <w:t xml:space="preserve"> शब्द मुख्य शब्दावलीमा पाउन सकिन्छ। पाठमा विवाह समारोहको उल्लेख छैन। यसको सट्टा, यसले इसहाकले रेबेकालाई आफ्नी आमा साराको पालमा लगेको र उनी परिवारकी प्रमुख महिला बनेको प्रतीकात्मक कार्यलाई उल्लेख गर्दछ। रिबेका इसाककी </w:t>
      </w:r>
      <w:r>
        <w:rPr>
          <w:b/>
          <w:lang w:val="ne_NP" w:bidi="ne_NP"/>
        </w:rPr>
        <w:t>पत्नी</w:t>
      </w:r>
      <w:r>
        <w:rPr>
          <w:lang w:val="ne_NP" w:bidi="ne_NP"/>
        </w:rPr>
        <w:t xml:space="preserve"> भइन्। केवल यौनचाहनाले मात्र होइन, मित्रताका रूपमा इसहाकले रिबेकालाई </w:t>
      </w:r>
      <w:r>
        <w:rPr>
          <w:b/>
          <w:lang w:val="ne_NP" w:bidi="ne_NP"/>
        </w:rPr>
        <w:t>प्रेम गरे</w:t>
      </w:r>
      <w:r>
        <w:rPr>
          <w:lang w:val="ne_NP" w:bidi="ne_NP"/>
        </w:rPr>
        <w:t>। उनी उनका लागि सान्त्वनाको स्रोत थिइन्।</w:t>
      </w:r>
      <w:r>
        <w:rPr>
          <w:lang w:val="ne_NP" w:bidi="ne_NP"/>
        </w:rPr>
      </w:r>
    </w:p>
    <w:p>
      <w:pPr>
        <w:pStyle w:val="Heading3"/>
      </w:pPr>
      <w:r>
        <w:rPr>
          <w:lang w:val="ne_NP" w:bidi="ne_NP"/>
        </w:rPr>
        <w:t>Step 6</w:t>
      </w:r>
    </w:p>
    <w:p>
      <w:pPr/>
      <w:r>
        <w:rPr>
          <w:lang w:val="ne_NP" w:bidi="ne_NP"/>
        </w:rPr>
      </w:r>
      <w:r>
        <w:rPr>
          <w:lang w:val="ne_NP" w:bidi="ne_NP"/>
        </w:rPr>
        <w:t>अनुवादलाई सजिलोसँग बुझ्न यस खण्डको श्रव्य संस्करण सुन्‍नुहोस्।</w:t>
      </w:r>
    </w:p>
    <w:p>
      <w:pPr/>
      <w:r>
        <w:rPr>
          <w:lang w:val="ne_NP" w:bidi="ne_NP"/>
        </w:rPr>
      </w:r>
      <w:r>
        <w:rPr>
          <w:lang w:val="ne_NP" w:bidi="ne_NP"/>
        </w:rPr>
        <w:t>यस सत्रमा, एउटा समूहको रूपमा तपाईंको आफ्नै भाषामा खण्डलाई पुन: भन्न लगाउनुहोस्।</w:t>
      </w:r>
    </w:p>
    <w:p>
      <w:pPr/>
      <w:r>
        <w:rPr>
          <w:lang w:val="ne_NP" w:bidi="ne_NP"/>
        </w:rPr>
      </w:r>
      <w:r>
        <w:rPr>
          <w:lang w:val="ne_NP" w:bidi="ne_NP"/>
        </w:rPr>
        <w:t>पहिला, सम्पूर्ण समूहले खण्डलाई तपाईंको आफ्नै भाषामा बताउन अभ्यास गर्नुपर्छ। तपाईंले अघिल्लो चरणहरूमा निर्णय गर्नुभएको कुराहरू जस्तै कालक्रम, शब्दहरू, वाक्यांशहरू, भावनाहरू, वा तपाईंले छलफल गर्नुभएको अन्य कुराहरू यसमा समावेश गर्नलाई सम्झनुहोस्।</w:t>
      </w:r>
    </w:p>
    <w:p>
      <w:pPr/>
      <w:r>
        <w:rPr>
          <w:lang w:val="ne_NP" w:bidi="ne_NP"/>
        </w:rPr>
      </w:r>
      <w:r>
        <w:rPr>
          <w:lang w:val="ne_NP" w:bidi="ne_NP"/>
        </w:rPr>
        <w:t>एउटा समूहको सदस्यले खण्डका केही वाक्यहरू भन्नुपर्छ र रोकिनु पर्छ। समूहको अर्को सदस्यले खण्डको अर्को भाग भन्नु पर्छ र रोकिनु पर्छ। समूहले सम्पूर्ण खण्डलाई पुन: नभन्दासम्म यो गर्नुहोस्। यस चरणमा समूहका सदस्यहरूले एक अर्कालाई सच्याउन सक्छन्।</w:t>
      </w:r>
    </w:p>
    <w:p>
      <w:pPr/>
      <w:r>
        <w:rPr>
          <w:lang w:val="ne_NP" w:bidi="ne_NP"/>
        </w:rPr>
      </w:r>
      <w:r>
        <w:rPr>
          <w:lang w:val="ne_NP" w:bidi="ne_NP"/>
        </w:rPr>
        <w:t xml:space="preserve">अडियो रोक्‍नुहोस्। </w:t>
      </w:r>
    </w:p>
    <w:p>
      <w:pPr/>
      <w:r>
        <w:rPr>
          <w:lang w:val="ne_NP" w:bidi="ne_NP"/>
        </w:rPr>
      </w:r>
      <w:r>
        <w:rPr>
          <w:lang w:val="ne_NP" w:bidi="ne_NP"/>
        </w:rPr>
        <w:t>अर्को पटक, समूहको प्रत्येक सदस्यले कम्तिमा पनि एकचोटि सम्पूर्ण खण्डलाई नरोकी भन्नुपर्छ। समूहको सदस्यले खण्डलाई सम्झन मद्दत गर्न कुनैपनि वस्तुहरू, चालहरू, वा तिनीहरूको स्टोरीबोर्ड प्रयोग गर्न सक्छन्।</w:t>
      </w:r>
    </w:p>
    <w:p>
      <w:pPr/>
      <w:r>
        <w:rPr>
          <w:lang w:val="ne_NP" w:bidi="ne_NP"/>
        </w:rPr>
      </w:r>
      <w:r>
        <w:rPr>
          <w:lang w:val="ne_NP" w:bidi="ne_NP"/>
        </w:rPr>
        <w:t xml:space="preserve">अडियो रोक्‍नुहोस्। </w:t>
      </w:r>
    </w:p>
    <w:p>
      <w:pPr/>
      <w:r>
        <w:rPr>
          <w:lang w:val="ne_NP" w:bidi="ne_NP"/>
        </w:rPr>
      </w:r>
      <w:r>
        <w:rPr>
          <w:lang w:val="ne_NP" w:bidi="ne_NP"/>
        </w:rPr>
        <w:t>त्यसपछि, तपाईंलाई सबैभन्दा बढी मनपरेको खण्डको संस्करण कस्को हो समूहले निर्णय गर्न सक्छ। तपाईंले एउटा समूहको सदस्यले एउटा दृश्य बताएको तरिका मनपर्यो तर तपाईंले अर्को दृश्य अर्कै समूहको सदस्यले बताएको तरिका मनपर्यो भनेर निर्णय गर्न सक्नुहुन्छ।</w:t>
      </w:r>
    </w:p>
    <w:p>
      <w:pPr/>
      <w:r>
        <w:rPr>
          <w:lang w:val="ne_NP" w:bidi="ne_NP"/>
        </w:rPr>
      </w:r>
      <w:r>
        <w:rPr>
          <w:lang w:val="ne_NP" w:bidi="ne_NP"/>
        </w:rPr>
        <w:t xml:space="preserve">अडियो रोक्‍नुहोस्। </w:t>
      </w:r>
    </w:p>
    <w:p>
      <w:pPr/>
      <w:r>
        <w:rPr>
          <w:lang w:val="ne_NP" w:bidi="ne_NP"/>
        </w:rPr>
      </w:r>
      <w:r>
        <w:rPr>
          <w:lang w:val="ne_NP" w:bidi="ne_NP"/>
        </w:rPr>
        <w:t>अन्तमा, समूहले सबैजना सहमत हुने खण्डको अन्तिम संस्करणलाई सँगै राख्न सक्छन्। समूहको प्रत्येक सदस्यले यस खण्डको अन्तिम संस्करण सुनाउने अभ्यास गर्नुपर्छ।</w:t>
      </w:r>
      <w:r>
        <w:rPr>
          <w:lang w:val="ne_NP" w:bidi="ne_NP"/>
        </w:rPr>
      </w:r>
      <w:r>
        <w:rPr>
          <w:lang w:val="ne_NP" w:bidi="ne_NP"/>
        </w:rPr>
      </w:r>
    </w:p>
    <w:p>
      <w:pPr/>
      <w:r>
        <w:rPr>
          <w:lang w:val="ne_NP" w:bidi="ne_NP"/>
        </w:rPr>
      </w:r>
    </w:p>
    <w:p>
      <w:pPr>
        <w:pStyle w:val="Heading2"/>
      </w:pPr>
      <w:r>
        <w:rPr>
          <w:lang w:val="ne_NP" w:bidi="ne_NP"/>
        </w:rPr>
        <w:t>Genesis 25:1–11</w:t>
      </w:r>
      <w:r>
        <w:rPr>
          <w:lang w:val="ne_NP" w:bidi="ne_NP"/>
        </w:rPr>
      </w:r>
    </w:p>
    <w:p>
      <w:pPr>
        <w:pStyle w:val="Heading3"/>
      </w:pPr>
      <w:r>
        <w:rPr>
          <w:lang w:val="ne_NP" w:bidi="ne_NP"/>
        </w:rPr>
        <w:t>Step 1</w:t>
      </w:r>
    </w:p>
    <w:p>
      <w:pPr/>
      <w:r>
        <w:rPr>
          <w:lang w:val="ne_NP" w:bidi="ne_NP"/>
        </w:rPr>
      </w:r>
      <w:r>
        <w:rPr>
          <w:lang w:val="ne_NP" w:bidi="ne_NP"/>
        </w:rPr>
        <w:t>उत्पत्ति २५:१–११ सुन्नुहोस् र यसलाई आफ्नो हृदयमा राख्नुहोस्। पाठलाई तीन पटक सुन्नुहोस् (सम्भव छ भने तीन फरक अनुवादहरूमा)। त्यसपछि टोलीले निम्न प्रश्नहरूको छलफल गर्नुहोस:</w:t>
      </w:r>
    </w:p>
    <w:p>
      <w:pPr>
        <w:pStyle w:val="ListBullet"/>
        <w:spacing w:line="240" w:lineRule="auto"/>
        <w:ind w:left="720"/>
      </w:pPr>
      <w:r>
        <w:rPr>
          <w:lang w:val="ne_NP" w:bidi="ne_NP"/>
        </w:rPr>
      </w:r>
      <w:r>
        <w:rPr>
          <w:lang w:val="ne_NP" w:bidi="ne_NP"/>
        </w:rPr>
        <w:t>यो खण्डमा तपाईंलाई के मन पर्‍यो?</w:t>
      </w:r>
    </w:p>
    <w:p>
      <w:pPr>
        <w:pStyle w:val="ListBullet"/>
        <w:spacing w:line="240" w:lineRule="auto"/>
        <w:ind w:left="720"/>
      </w:pPr>
      <w:r>
        <w:rPr>
          <w:lang w:val="ne_NP" w:bidi="ne_NP"/>
        </w:rPr>
      </w:r>
      <w:r>
        <w:rPr>
          <w:lang w:val="ne_NP" w:bidi="ne_NP"/>
        </w:rPr>
        <w:t>तपाईलाई के मन परेन वा के बुझ्नुभएन?</w:t>
      </w:r>
    </w:p>
    <w:p>
      <w:pPr>
        <w:pStyle w:val="ListBullet"/>
        <w:spacing w:line="240" w:lineRule="auto"/>
        <w:ind w:left="720"/>
      </w:pPr>
      <w:r>
        <w:rPr>
          <w:lang w:val="ne_NP" w:bidi="ne_NP"/>
        </w:rPr>
      </w:r>
      <w:r>
        <w:rPr>
          <w:lang w:val="ne_NP" w:bidi="ne_NP"/>
        </w:rPr>
        <w:t>यो कथाले हामीलाई परमेश्वरको बारेमा के भन्छ?</w:t>
      </w:r>
    </w:p>
    <w:p>
      <w:pPr>
        <w:pStyle w:val="ListBullet"/>
        <w:spacing w:line="240" w:lineRule="auto"/>
        <w:ind w:left="720"/>
      </w:pPr>
      <w:r>
        <w:rPr>
          <w:lang w:val="ne_NP" w:bidi="ne_NP"/>
        </w:rPr>
      </w:r>
      <w:r>
        <w:rPr>
          <w:lang w:val="ne_NP" w:bidi="ne_NP"/>
        </w:rPr>
        <w:t>यो खण्डले मानिसबारे हामीलाई के भन्दछ?</w:t>
      </w:r>
    </w:p>
    <w:p>
      <w:pPr>
        <w:pStyle w:val="ListBullet"/>
        <w:spacing w:line="240" w:lineRule="auto"/>
        <w:ind w:left="720"/>
      </w:pPr>
      <w:r>
        <w:rPr>
          <w:lang w:val="ne_NP" w:bidi="ne_NP"/>
        </w:rPr>
      </w:r>
      <w:r>
        <w:rPr>
          <w:lang w:val="ne_NP" w:bidi="ne_NP"/>
        </w:rPr>
        <w:t>यो खण्डले कसरी हाम्रो दैनिक जीवनलाई प्रभाव पार्छ?</w:t>
      </w:r>
    </w:p>
    <w:p>
      <w:pPr>
        <w:pStyle w:val="ListBullet"/>
        <w:spacing w:line="240" w:lineRule="auto"/>
        <w:ind w:left="720"/>
      </w:pPr>
      <w:r>
        <w:rPr>
          <w:lang w:val="ne_NP" w:bidi="ne_NP"/>
        </w:rPr>
      </w:r>
      <w:r>
        <w:rPr>
          <w:lang w:val="ne_NP" w:bidi="ne_NP"/>
        </w:rPr>
        <w:t>यो कथा सुन्नु पर्ने तपाईंले चिन्नुभएको व्यक्ति को हुनुहुन्छ?</w:t>
      </w:r>
      <w:r>
        <w:rPr>
          <w:lang w:val="ne_NP" w:bidi="ne_NP"/>
        </w:rPr>
      </w:r>
    </w:p>
    <w:p>
      <w:pPr>
        <w:pStyle w:val="Heading3"/>
      </w:pPr>
      <w:r>
        <w:rPr>
          <w:lang w:val="ne_NP" w:bidi="ne_NP"/>
        </w:rPr>
        <w:t>Step 2</w:t>
      </w:r>
    </w:p>
    <w:p>
      <w:pPr/>
      <w:r>
        <w:rPr>
          <w:lang w:val="ne_NP" w:bidi="ne_NP"/>
        </w:rPr>
      </w:r>
      <w:r>
        <w:rPr>
          <w:lang w:val="ne_NP" w:bidi="ne_NP"/>
        </w:rPr>
        <w:t>पाठलाई बुझ्न-सजिलो संस्करणमा एकपटक सुन्नुहोस्।</w:t>
      </w:r>
    </w:p>
    <w:p>
      <w:pPr/>
      <w:r>
        <w:rPr>
          <w:lang w:val="ne_NP" w:bidi="ne_NP"/>
        </w:rPr>
      </w:r>
      <w:r>
        <w:rPr>
          <w:lang w:val="ne_NP" w:bidi="ne_NP"/>
        </w:rPr>
        <w:t>अघिल्लो कथा अब्राहामका एकजना नोकरको बारेमा थियो जो अब्राहामका छोरा इसहाकका लागि पत्नी खोज्न गए। अब्राहामले निर्देशन दिएअनुसार, उनका नोकरले अब्राहामका आफन्तहरूमध्ये एक महिला भेटे। यी महिला रिबेका थिइन्। नोकरले रेबेकालाई आफूसँग घर ल्याए, र इसहाकले रेबेकासँग विवाह गरे।</w:t>
      </w:r>
    </w:p>
    <w:p>
      <w:pPr/>
      <w:r>
        <w:rPr>
          <w:lang w:val="ne_NP" w:bidi="ne_NP"/>
        </w:rPr>
      </w:r>
      <w:r>
        <w:rPr>
          <w:lang w:val="ne_NP" w:bidi="ne_NP"/>
        </w:rPr>
        <w:t>प्रस्तुत कथा फेरि अब्राहामतर्फ फर्कन्छ, तर यसले उनको र इश्माएलको कथालाई टुङ्ग्याउँछ। यो खण्ड इसाक र उनका सन्तानहरूतिर ध्यान केन्द्रित गर्न थाल्छ। अब्राहामकी पहिलो पत्नी साराको मृत्यु भएको छ। यस कथामा, अब्राहामले कतुरा नाम गरेकी अर्की महिलासँग विवाह गर्छन्। उनलाई पत्नी भनिन्थ्यो, तर पछि, उनलाई उपपत्नीको रूपमा चिनिनेछ। उपपत्नी भनेको तल्लो स्तर र अधिकार भएकी पत्नी हो।</w:t>
      </w:r>
    </w:p>
    <w:p>
      <w:pPr/>
      <w:r>
        <w:rPr>
          <w:lang w:val="ne_NP" w:bidi="ne_NP"/>
        </w:rPr>
      </w:r>
      <w:r>
        <w:rPr>
          <w:lang w:val="ne_NP" w:bidi="ne_NP"/>
        </w:rPr>
        <w:t>रोक्नुहोस् र निम्न प्रश्नमा छलफल गर्नुहोस्: के तपाईंको संस्कृतिमा पुरुषहरूका एकभन्दा बढी पत्नी हुन्छन्? एउटै पुरुषसँग विवाहित अन्य महिलाहरूको भन्दा कम अधिकार भएका महिलाहरूलाई तपाईं कसरी वर्णन गर्नुहुन्छ?</w:t>
      </w:r>
    </w:p>
    <w:p>
      <w:pPr/>
      <w:r>
        <w:rPr>
          <w:lang w:val="ne_NP" w:bidi="ne_NP"/>
        </w:rPr>
      </w:r>
      <w:r>
        <w:rPr>
          <w:lang w:val="ne_NP" w:bidi="ne_NP"/>
        </w:rPr>
        <w:t>कतूराको बारेमा यो बाहेक अरू धेरै कुरा थाहा छैन कि उनले अब्राहामका लागि छ जना छोराहरूलाई जन्म दिइन्: जिम्रान, योक्शान, मेदान, मिद्यान, इश्बाक र शूआ। यसको अर्थ इश्माएल र इसहाकका साथै अब्राहामका अरू छ जना छोराहरू थिए। अब्राहामका छोराहरूको कुल संख्या आठ थियो। अब्राहाम र कतूराबाट जन्मेका छोराहरूमध्ये दुई जनाका आफ्नै सन्तान थिए। मिद्यानका पाँच छोराहरू थिए: एपा, एपेर, हनोक, अबीदा र एल्दाह। मिद्यानको परिवार मानिसहरूको समूह हुनेछ र तिनीहरूलाई मिद्यानी भनिनेछ। तिनीहरू मानिसहरूको समूह हुन् जो पछि केही कथाहरूमा महत्त्वपूर्ण हुनेछन्। अब्राहामका अर्का छोरा योक्शानका दुई सन्तान थिए: शबा र ददान। अघिल्लो कथाहरूमध्ये एकमा, शेबा र ददान नामहरू पहिले नै देखा परे। नोआका दुई नातिनातिनाहरूका नाम एउटै थियो। यी नामहरूलाई पहिले अनुवाद गरेकै तरिकाले अनुवाद गर्ने कुरा निश्चित गर्नुहोस्। योक्शानका छोरा ददानका तीन सन्तानहरू थिए जो पछि विभिन्न जातिहरू बने। तिनीहरू अश्शूरीहरू, लेतुशीहरू र लेऊम्मीहरूका नामले चिनिन्थे। यी सबै मानिसहरू कतूराका सन्तानहरू भनिन्थे। तर यस सूचीमा कतूराका छोराहरू, नातिहरू र अन्य सन्तानहरू छन्। त्यसैले, यहाँ "सन्तानहरू" शब्दको अर्थ तिनीहरू अब्राहाम र कतूराका सन्तानहरू थिए भन्ने हुन्छ।</w:t>
      </w:r>
    </w:p>
    <w:p>
      <w:pPr/>
      <w:r>
        <w:rPr>
          <w:lang w:val="ne_NP" w:bidi="ne_NP"/>
        </w:rPr>
      </w:r>
      <w:r>
        <w:rPr>
          <w:lang w:val="ne_NP" w:bidi="ne_NP"/>
        </w:rPr>
        <w:t>त्यसपछि अब्रामले "आफूसँग भएको सबै कुरा इसहाकलाई दिए।" अब्राहामले आफू चाँडै मर्न लागेको महसुस गरे, त्यसैले उनले आफूसँग भएका सबै कुरा इसाकलाई उत्तराधिकारको रूपमा दिए। यसको अर्थ इसाहकले अब्राहामको मृत्यु भएपछि जमिन, नोकरहरू, पशुहरू र अन्य बहुमूल्य वस्तुहरू पाउने छन्। यस बीचमा, अब्राहामले "आफ्ना उपपत्नीहरूका छोराहरू" लाई उपहारहरू दिए। यी छोराहरूले हागर र कतूराबाट जन्मिएका सन्तानहरूलाई बुझाउँछन्। उनी अझै जीवितै हुँदा, अब्राहामले आफ्ना अरू छोराहरूलाई आफ्ना छोरा इसहाकभन्दा टाढा, पूर्वको कुनै ठाउँमा गएर बस्न आज्ञा दिए। आफ्ना अन्य छोराहरूले इसहाकको उत्तराधिकार नलिऊन् भनेर अब्राहामले यस्तो गरे। अब्राहाम तिनीहरूले कुलको प्रमुखको रूपमा इसहाकको स्थानलाई खतरामा पारून् भन्ने पनि चाहँदैनथे। यो कुरा सम्झनु महत्त्वपूर्ण छ कि जब उनका अन्य छोराहरू गए, तिनीहरू आफ्ना पत्नीहरू र आफ्ना सन्तानहरूसँग थिए।</w:t>
      </w:r>
    </w:p>
    <w:p>
      <w:pPr/>
      <w:r>
        <w:rPr>
          <w:lang w:val="ne_NP" w:bidi="ne_NP"/>
        </w:rPr>
      </w:r>
      <w:r>
        <w:rPr>
          <w:lang w:val="ne_NP" w:bidi="ne_NP"/>
        </w:rPr>
        <w:t>रोक्नुहोस् र निम्न प्रश्नहरूमा छलफल गर्नुहोस्:</w:t>
      </w:r>
    </w:p>
    <w:p>
      <w:pPr/>
      <w:r>
        <w:rPr>
          <w:lang w:val="ne_NP" w:bidi="ne_NP"/>
        </w:rPr>
      </w:r>
      <w:r>
        <w:rPr>
          <w:lang w:val="ne_NP" w:bidi="ne_NP"/>
        </w:rPr>
        <w:t>यी सबैको अर्थ यो हो कि अब्राहामकी एउटै पत्नी थिइन्, सारा। र उनका छोरा र वैधानिक उत्तराधिकारी इसाक थिए। हागर र कतूरा उपपत्नीहरू वा तल्लो स्तरका पत्नीहरू थिए। रखैलाहरूबाट जन्मेका अब्राहामका छोराहरूलाई पनि अब्राहामकै सन्तान मानिन्थ्यो, तर तिनीहरूका आमाहरू रखैला भएकाले इसाकको तुलनामा तिनीहरूको दर्जा तल्लो थियो। तिनीहरूको स्तर तल्लो भएकोले, तिनीहरूले आफ्नो पिता अब्राहामको उत्तराधिकार पाउन सक्दैनन्। केवल इसहाक अब्राहामको पैतृक सम्पत्तिका वैधानिक उत्तराधिकारी थिए।</w:t>
      </w:r>
    </w:p>
    <w:p>
      <w:pPr/>
      <w:r>
        <w:rPr>
          <w:lang w:val="ne_NP" w:bidi="ne_NP"/>
        </w:rPr>
      </w:r>
      <w:r>
        <w:rPr>
          <w:lang w:val="ne_NP" w:bidi="ne_NP"/>
        </w:rPr>
        <w:t>कथाको अर्को भागले अब्राहामको मृत्युको बारेमा बताउँछ। अब्राहामले "अन्तिम श्वास फेरे" र "सुखद बुढ्यौलीमा, धेरै वर्ष बाँचेका वृद्ध मानिसको रूपमा बिते"। यसको अर्थ अब्राहामको मृत्यु धेरै बुढेसकालमा भयो। १७५ वर्षको उमेरमा उनको मृत्यु भयो। परमेश्वरलाई पछ्याउँदै बिताएको आफ्नो जीवनप्रति सन्तुष्ट हुँदै उनको मृत्यु भयो। अब्राहाम "आफ्ना मानिसहरूकहाँ भेला भएका थिए," जसको अर्थ उहाँ आफ्ना पुर्खाहरू जस्तै बित्नुभयो। अब्राहामको मृत्युलाई वर्णन गर्ने दोहोरिएका विचारहरूले उनको मृत्यु एउटा महत्त्वपूर्ण घटना हो भन्ने कुरा देखाउँछन्।</w:t>
      </w:r>
    </w:p>
    <w:p>
      <w:pPr/>
      <w:r>
        <w:rPr>
          <w:lang w:val="ne_NP" w:bidi="ne_NP"/>
        </w:rPr>
      </w:r>
      <w:r>
        <w:rPr>
          <w:lang w:val="ne_NP" w:bidi="ne_NP"/>
        </w:rPr>
        <w:t>अब्राहामका छोराहरू इसाक र इश्माएलले उनलाई "मकपेलाको गुफामा" गाडे। गुफा भनेको एउटा प्वाल हो जुन सामान्यतया डाँडा, भीर वा हिमालको छेउमा हुन्छ। यो गुफा मकपेला भनिने खेतमा रहेको छ। यो खेत हित्ती सोहारका छोरा एप्रोनको स्वामित्वमा थियो। हित्तीहरू हेत नामका व्यक्तिका सन्तानहरूको एक समूहको नाम हो। अघिल्लो कथामा, आफ्नी पत्नी सारालाई गाड्न सकून् भनेर अब्राहामले एप्रोनबाट यो खेत किने। यो खेत मम्रेको पूर्वमा पर्छ। मम्रे हेब्रोन नजिकैको एउटा ठाउँ थियो। अब्राहामलाई उनकी पत्नी सारालाई गाडिएकै गुफामा गाडिएको थियो।</w:t>
      </w:r>
    </w:p>
    <w:p>
      <w:pPr/>
      <w:r>
        <w:rPr>
          <w:lang w:val="ne_NP" w:bidi="ne_NP"/>
        </w:rPr>
      </w:r>
      <w:r>
        <w:rPr>
          <w:lang w:val="ne_NP" w:bidi="ne_NP"/>
        </w:rPr>
        <w:t>अब्राहामको मृत्यु भएपछि, परमेश्वरले अब्राहामका छोरा इसहाकलाई आशिष् दिनुभयो। परमेश्वरको आशिष् महत्त्वपूर्ण छ किनभने परमेश्वरले कुनै व्यक्तिलाई अनुग्रह वा राम्रा कुराहरू दिनुहुन्छ। यस कथामा, यसको अर्थ परमेश्वरले इसहाकको रक्षा गर्ने, उनलाई सफलता दिने र उनलाई प्रशस्त धन दिने प्रतिज्ञा गर्नुभयो। इसहाक बेयर लाहै रोईमा बस्थे। बेयर लाहैरोई त्यो ठाउँ हो जहाँ परमेश्वरले अब्राहामकी उपपत्नी हागरसँग कुरा गर्नुभएको थियो।</w:t>
      </w:r>
    </w:p>
    <w:p>
      <w:pPr/>
      <w:r>
        <w:rPr>
          <w:lang w:val="ne_NP" w:bidi="ne_NP"/>
        </w:rPr>
      </w:r>
      <w:r>
        <w:rPr>
          <w:lang w:val="ne_NP" w:bidi="ne_NP"/>
        </w:rPr>
        <w:t xml:space="preserve">रोक्नुहोस् र नक्सामा </w:t>
      </w:r>
      <w:r>
        <w:rPr>
          <w:lang w:val="ne_NP" w:bidi="ne_NP"/>
        </w:rPr>
        <w:t>बेयर लाहाई रोई</w:t>
      </w:r>
      <w:r>
        <w:rPr>
          <w:lang w:val="ne_NP" w:bidi="ne_NP"/>
        </w:rPr>
        <w:t xml:space="preserve"> कहाँ अवस्थित छ देखाउनुहोस्। यसले कादेश र बेरेदको बीचमा छ भनेर देखाउनुपर्छ।</w:t>
      </w:r>
    </w:p>
    <w:p>
      <w:pPr/>
      <w:r>
        <w:rPr>
          <w:lang w:val="ne_NP" w:bidi="ne_NP"/>
        </w:rPr>
      </w:r>
      <w:r>
        <w:rPr>
          <w:lang w:val="ne_NP" w:bidi="ne_NP"/>
        </w:rPr>
        <w:t>इसाक बेयर-लहै-रोईमा बसोबास गर्दा उनकी पत्नी रिबेका उनीसँगै थिइन् भन्ने कुरा सम्झनु आवश्यक छ।</w:t>
      </w:r>
      <w:r>
        <w:rPr>
          <w:lang w:val="ne_NP" w:bidi="ne_NP"/>
        </w:rPr>
      </w:r>
    </w:p>
    <w:p>
      <w:pPr>
        <w:pStyle w:val="Heading3"/>
      </w:pPr>
      <w:r>
        <w:rPr>
          <w:lang w:val="ne_NP" w:bidi="ne_NP"/>
        </w:rPr>
        <w:t>Step 3</w:t>
      </w:r>
    </w:p>
    <w:p>
      <w:pPr/>
      <w:r>
        <w:rPr>
          <w:lang w:val="ne_NP" w:bidi="ne_NP"/>
        </w:rPr>
      </w:r>
      <w:r>
        <w:rPr>
          <w:lang w:val="ne_NP" w:bidi="ne_NP"/>
        </w:rPr>
        <w:t>संस्करणलाई सजिलोसँग बुझ्न पाठलाई फेरी एकपटक सुन्नुहोस्।</w:t>
      </w:r>
    </w:p>
    <w:p>
      <w:pPr/>
      <w:r>
        <w:rPr>
          <w:lang w:val="ne_NP" w:bidi="ne_NP"/>
        </w:rPr>
      </w:r>
      <w:r>
        <w:rPr>
          <w:lang w:val="ne_NP" w:bidi="ne_NP"/>
        </w:rPr>
        <w:t>यस सत्रमा, यस कथालाई दृश्यात्मक बनाउन तपाईंले समूहलाई मद्दत गर्नुहुनेछ। तपाईंले समूहलाई दृश्यहरू, सेटिङ र कथाका पात्रहरू परिभाषित गर्न मद्दत गर्नुहुनेछ।</w:t>
      </w:r>
    </w:p>
    <w:p>
      <w:pPr/>
      <w:r>
        <w:rPr>
          <w:lang w:val="ne_NP" w:bidi="ne_NP"/>
        </w:rPr>
      </w:r>
      <w:r>
        <w:rPr>
          <w:lang w:val="ne_NP" w:bidi="ne_NP"/>
        </w:rPr>
        <w:t>यस कथामा चार दृश्यहरू छन्।</w:t>
      </w:r>
    </w:p>
    <w:p>
      <w:pPr/>
      <w:r>
        <w:rPr>
          <w:lang w:val="ne_NP" w:bidi="ne_NP"/>
        </w:rPr>
      </w:r>
      <w:r>
        <w:rPr>
          <w:b/>
          <w:lang w:val="ne_NP" w:bidi="ne_NP"/>
        </w:rPr>
        <w:t>पहिलो दृश्य:</w:t>
      </w:r>
      <w:r>
        <w:rPr>
          <w:lang w:val="ne_NP" w:bidi="ne_NP"/>
        </w:rPr>
        <w:t xml:space="preserve"> अब्राहाम आफ्नी नयाँ रखिला कतुरासँग छन्। तिनीहरू आफ्ना छ जना छोराहरू: जिम्रान, योक्शान, मदान, मिद्यान, इश्बाक र शुआका साथमा छन्। तिनीहरूका साथमा मिद्यानका पाँच सन्तानहरू: एपा, एपेर, हनोक, अबीदा र एल्दाह, अनि योक्शानका दुई सन्तानहरू शबा र ददान पनि छन्। तिनीहरू ददानका सन्तानहरू, अश्शूरीहरू, लेतुशीहरू र ल्यूमीहरूसँग पनि छन्।</w:t>
      </w:r>
    </w:p>
    <w:p>
      <w:pPr/>
      <w:r>
        <w:rPr>
          <w:lang w:val="ne_NP" w:bidi="ne_NP"/>
        </w:rPr>
      </w:r>
      <w:r>
        <w:rPr>
          <w:b/>
          <w:lang w:val="ne_NP" w:bidi="ne_NP"/>
        </w:rPr>
        <w:t>दोस्रो दृश्य:</w:t>
      </w:r>
      <w:r>
        <w:rPr>
          <w:lang w:val="ne_NP" w:bidi="ne_NP"/>
        </w:rPr>
        <w:t xml:space="preserve"> अब्राहामले आफूसँग भएको सबै कुरा अंशको रूपमा इसहाकलाई दिन्छन्। त्यसपछि, अब्राहामले आफ्ना अन्य छोराहरूलाई उपहारहरू दिन्छन्, र तिनीहरूलाई पूर्वमा कतै बस्न आज्ञा दिन्छन्।</w:t>
      </w:r>
    </w:p>
    <w:p>
      <w:pPr/>
      <w:r>
        <w:rPr>
          <w:lang w:val="ne_NP" w:bidi="ne_NP"/>
        </w:rPr>
      </w:r>
      <w:r>
        <w:rPr>
          <w:b/>
          <w:lang w:val="ne_NP" w:bidi="ne_NP"/>
        </w:rPr>
        <w:t>तेस्रो दृश्य:</w:t>
      </w:r>
      <w:r>
        <w:rPr>
          <w:lang w:val="ne_NP" w:bidi="ne_NP"/>
        </w:rPr>
        <w:t xml:space="preserve"> इसहाक र इश्माएलले अब्राहमलाई मकपेलाको गुफामा गाड्छन् जहाँ सारालाई गाडिएको थियो।</w:t>
      </w:r>
    </w:p>
    <w:p>
      <w:pPr/>
      <w:r>
        <w:rPr>
          <w:lang w:val="ne_NP" w:bidi="ne_NP"/>
        </w:rPr>
      </w:r>
      <w:r>
        <w:rPr>
          <w:b/>
          <w:lang w:val="ne_NP" w:bidi="ne_NP"/>
        </w:rPr>
        <w:t>चौथो दृश्य:</w:t>
      </w:r>
      <w:r>
        <w:rPr>
          <w:lang w:val="ne_NP" w:bidi="ne_NP"/>
        </w:rPr>
        <w:t xml:space="preserve"> परमेश्वरले इसहाकलाई आशिष् दिनुहुन्छ। इसहाक बेयर लाहै रोईमा बसोबास गर्छन्।</w:t>
      </w:r>
    </w:p>
    <w:p>
      <w:pPr/>
      <w:r>
        <w:rPr>
          <w:lang w:val="ne_NP" w:bidi="ne_NP"/>
        </w:rPr>
      </w:r>
      <w:r>
        <w:rPr>
          <w:lang w:val="ne_NP" w:bidi="ne_NP"/>
        </w:rPr>
        <w:t>यस कथामा यि पात्रहरु समावेश छन्:</w:t>
      </w:r>
    </w:p>
    <w:p>
      <w:pPr>
        <w:pStyle w:val="ListBullet"/>
        <w:spacing w:line="240" w:lineRule="auto"/>
        <w:ind w:left="720"/>
      </w:pPr>
      <w:r>
        <w:rPr>
          <w:lang w:val="ne_NP" w:bidi="ne_NP"/>
        </w:rPr>
      </w:r>
      <w:r>
        <w:rPr>
          <w:lang w:val="ne_NP" w:bidi="ne_NP"/>
        </w:rPr>
        <w:t>अब्राहाम</w:t>
      </w:r>
    </w:p>
    <w:p>
      <w:pPr>
        <w:pStyle w:val="ListBullet"/>
        <w:spacing w:line="240" w:lineRule="auto"/>
        <w:ind w:left="720"/>
      </w:pPr>
      <w:r>
        <w:rPr>
          <w:lang w:val="ne_NP" w:bidi="ne_NP"/>
        </w:rPr>
      </w:r>
      <w:r>
        <w:rPr>
          <w:lang w:val="ne_NP" w:bidi="ne_NP"/>
        </w:rPr>
        <w:t>कतूरा</w:t>
      </w:r>
    </w:p>
    <w:p>
      <w:pPr>
        <w:pStyle w:val="ListBullet"/>
        <w:spacing w:line="240" w:lineRule="auto"/>
        <w:ind w:left="720"/>
      </w:pPr>
      <w:r>
        <w:rPr>
          <w:lang w:val="ne_NP" w:bidi="ne_NP"/>
        </w:rPr>
      </w:r>
      <w:r>
        <w:rPr>
          <w:lang w:val="ne_NP" w:bidi="ne_NP"/>
        </w:rPr>
        <w:t>जिम्रान</w:t>
      </w:r>
    </w:p>
    <w:p>
      <w:pPr>
        <w:pStyle w:val="ListBullet"/>
        <w:spacing w:line="240" w:lineRule="auto"/>
        <w:ind w:left="720"/>
      </w:pPr>
      <w:r>
        <w:rPr>
          <w:lang w:val="ne_NP" w:bidi="ne_NP"/>
        </w:rPr>
      </w:r>
      <w:r>
        <w:rPr>
          <w:lang w:val="ne_NP" w:bidi="ne_NP"/>
        </w:rPr>
        <w:t>योक्शान</w:t>
      </w:r>
    </w:p>
    <w:p>
      <w:pPr>
        <w:pStyle w:val="ListBullet"/>
        <w:spacing w:line="240" w:lineRule="auto"/>
        <w:ind w:left="720"/>
      </w:pPr>
      <w:r>
        <w:rPr>
          <w:lang w:val="ne_NP" w:bidi="ne_NP"/>
        </w:rPr>
      </w:r>
      <w:r>
        <w:rPr>
          <w:lang w:val="ne_NP" w:bidi="ne_NP"/>
        </w:rPr>
        <w:t>मेदान</w:t>
      </w:r>
    </w:p>
    <w:p>
      <w:pPr>
        <w:pStyle w:val="ListBullet"/>
        <w:spacing w:line="240" w:lineRule="auto"/>
        <w:ind w:left="720"/>
      </w:pPr>
      <w:r>
        <w:rPr>
          <w:lang w:val="ne_NP" w:bidi="ne_NP"/>
        </w:rPr>
      </w:r>
      <w:r>
        <w:rPr>
          <w:lang w:val="ne_NP" w:bidi="ne_NP"/>
        </w:rPr>
        <w:t>मिद्यान</w:t>
      </w:r>
    </w:p>
    <w:p>
      <w:pPr>
        <w:pStyle w:val="ListBullet"/>
        <w:spacing w:line="240" w:lineRule="auto"/>
        <w:ind w:left="720"/>
      </w:pPr>
      <w:r>
        <w:rPr>
          <w:lang w:val="ne_NP" w:bidi="ne_NP"/>
        </w:rPr>
      </w:r>
      <w:r>
        <w:rPr>
          <w:lang w:val="ne_NP" w:bidi="ne_NP"/>
        </w:rPr>
        <w:t>इश्बाक</w:t>
      </w:r>
    </w:p>
    <w:p>
      <w:pPr>
        <w:pStyle w:val="ListBullet"/>
        <w:spacing w:line="240" w:lineRule="auto"/>
        <w:ind w:left="720"/>
      </w:pPr>
      <w:r>
        <w:rPr>
          <w:lang w:val="ne_NP" w:bidi="ne_NP"/>
        </w:rPr>
      </w:r>
      <w:r>
        <w:rPr>
          <w:lang w:val="ne_NP" w:bidi="ne_NP"/>
        </w:rPr>
        <w:t>शूआ</w:t>
      </w:r>
    </w:p>
    <w:p>
      <w:pPr>
        <w:pStyle w:val="ListBullet"/>
        <w:spacing w:line="240" w:lineRule="auto"/>
        <w:ind w:left="720"/>
      </w:pPr>
      <w:r>
        <w:rPr>
          <w:lang w:val="ne_NP" w:bidi="ne_NP"/>
        </w:rPr>
      </w:r>
      <w:r>
        <w:rPr>
          <w:lang w:val="ne_NP" w:bidi="ne_NP"/>
        </w:rPr>
        <w:t>एपा</w:t>
      </w:r>
    </w:p>
    <w:p>
      <w:pPr>
        <w:pStyle w:val="ListBullet"/>
        <w:spacing w:line="240" w:lineRule="auto"/>
        <w:ind w:left="720"/>
      </w:pPr>
      <w:r>
        <w:rPr>
          <w:lang w:val="ne_NP" w:bidi="ne_NP"/>
        </w:rPr>
      </w:r>
      <w:r>
        <w:rPr>
          <w:lang w:val="ne_NP" w:bidi="ne_NP"/>
        </w:rPr>
        <w:t>एपेर</w:t>
      </w:r>
    </w:p>
    <w:p>
      <w:pPr>
        <w:pStyle w:val="ListBullet"/>
        <w:spacing w:line="240" w:lineRule="auto"/>
        <w:ind w:left="720"/>
      </w:pPr>
      <w:r>
        <w:rPr>
          <w:lang w:val="ne_NP" w:bidi="ne_NP"/>
        </w:rPr>
      </w:r>
      <w:r>
        <w:rPr>
          <w:lang w:val="ne_NP" w:bidi="ne_NP"/>
        </w:rPr>
        <w:t>हनोक</w:t>
      </w:r>
    </w:p>
    <w:p>
      <w:pPr>
        <w:pStyle w:val="ListBullet"/>
        <w:spacing w:line="240" w:lineRule="auto"/>
        <w:ind w:left="720"/>
      </w:pPr>
      <w:r>
        <w:rPr>
          <w:lang w:val="ne_NP" w:bidi="ne_NP"/>
        </w:rPr>
      </w:r>
      <w:r>
        <w:rPr>
          <w:lang w:val="ne_NP" w:bidi="ne_NP"/>
        </w:rPr>
        <w:t>अबिदा</w:t>
      </w:r>
    </w:p>
    <w:p>
      <w:pPr>
        <w:pStyle w:val="ListBullet"/>
        <w:spacing w:line="240" w:lineRule="auto"/>
        <w:ind w:left="720"/>
      </w:pPr>
      <w:r>
        <w:rPr>
          <w:lang w:val="ne_NP" w:bidi="ne_NP"/>
        </w:rPr>
      </w:r>
      <w:r>
        <w:rPr>
          <w:lang w:val="ne_NP" w:bidi="ne_NP"/>
        </w:rPr>
        <w:t>एल्दाह</w:t>
      </w:r>
    </w:p>
    <w:p>
      <w:pPr>
        <w:pStyle w:val="ListBullet"/>
        <w:spacing w:line="240" w:lineRule="auto"/>
        <w:ind w:left="720"/>
      </w:pPr>
      <w:r>
        <w:rPr>
          <w:lang w:val="ne_NP" w:bidi="ne_NP"/>
        </w:rPr>
      </w:r>
      <w:r>
        <w:rPr>
          <w:lang w:val="ne_NP" w:bidi="ne_NP"/>
        </w:rPr>
        <w:t>शेबा</w:t>
      </w:r>
    </w:p>
    <w:p>
      <w:pPr>
        <w:pStyle w:val="ListBullet"/>
        <w:spacing w:line="240" w:lineRule="auto"/>
        <w:ind w:left="720"/>
      </w:pPr>
      <w:r>
        <w:rPr>
          <w:lang w:val="ne_NP" w:bidi="ne_NP"/>
        </w:rPr>
      </w:r>
      <w:r>
        <w:rPr>
          <w:lang w:val="ne_NP" w:bidi="ne_NP"/>
        </w:rPr>
        <w:t>ददान</w:t>
      </w:r>
    </w:p>
    <w:p>
      <w:pPr>
        <w:pStyle w:val="ListBullet"/>
        <w:spacing w:line="240" w:lineRule="auto"/>
        <w:ind w:left="720"/>
      </w:pPr>
      <w:r>
        <w:rPr>
          <w:lang w:val="ne_NP" w:bidi="ne_NP"/>
        </w:rPr>
      </w:r>
      <w:r>
        <w:rPr>
          <w:lang w:val="ne_NP" w:bidi="ne_NP"/>
        </w:rPr>
        <w:t>अश्शूरीहरू</w:t>
      </w:r>
    </w:p>
    <w:p>
      <w:pPr>
        <w:pStyle w:val="ListBullet"/>
        <w:spacing w:line="240" w:lineRule="auto"/>
        <w:ind w:left="720"/>
      </w:pPr>
      <w:r>
        <w:rPr>
          <w:lang w:val="ne_NP" w:bidi="ne_NP"/>
        </w:rPr>
      </w:r>
      <w:r>
        <w:rPr>
          <w:lang w:val="ne_NP" w:bidi="ne_NP"/>
        </w:rPr>
        <w:t>लेतुशीहरू</w:t>
      </w:r>
    </w:p>
    <w:p>
      <w:pPr>
        <w:pStyle w:val="ListBullet"/>
        <w:spacing w:line="240" w:lineRule="auto"/>
        <w:ind w:left="720"/>
      </w:pPr>
      <w:r>
        <w:rPr>
          <w:lang w:val="ne_NP" w:bidi="ne_NP"/>
        </w:rPr>
      </w:r>
      <w:r>
        <w:rPr>
          <w:lang w:val="ne_NP" w:bidi="ne_NP"/>
        </w:rPr>
        <w:t>लेउम्मीहरू</w:t>
      </w:r>
    </w:p>
    <w:p>
      <w:pPr>
        <w:pStyle w:val="ListBullet"/>
        <w:spacing w:line="240" w:lineRule="auto"/>
        <w:ind w:left="720"/>
      </w:pPr>
      <w:r>
        <w:rPr>
          <w:lang w:val="ne_NP" w:bidi="ne_NP"/>
        </w:rPr>
      </w:r>
      <w:r>
        <w:rPr>
          <w:lang w:val="ne_NP" w:bidi="ne_NP"/>
        </w:rPr>
        <w:t>इश्माएल</w:t>
      </w:r>
    </w:p>
    <w:p>
      <w:pPr/>
      <w:r>
        <w:rPr>
          <w:lang w:val="ne_NP" w:bidi="ne_NP"/>
        </w:rPr>
      </w:r>
      <w:r>
        <w:rPr>
          <w:lang w:val="ne_NP" w:bidi="ne_NP"/>
        </w:rPr>
        <w:t xml:space="preserve">यस सत्रमा, समूहमा स्टोरीबोर्ड, चित्र कोरेर वा कुशलता प्रयोग गरेर कथालाई दृश्यात्मक बनाउनु होस र नाटक गर्नुहोस। </w:t>
      </w:r>
    </w:p>
    <w:p>
      <w:pPr/>
      <w:r>
        <w:rPr>
          <w:lang w:val="ne_NP" w:bidi="ne_NP"/>
        </w:rPr>
      </w:r>
      <w:r>
        <w:rPr>
          <w:lang w:val="ne_NP" w:bidi="ne_NP"/>
        </w:rPr>
        <w:t>पहिलो दृश्यमा, अब्राहामको परिवार कतुरासँग एउटै दृश्यमा छन्। किनभने यस एकल दृश्यमा धेरै पात्रहरू हुनेछन्, तपाईंले प्रत्येक पात्रलाई आफूले चित्रण गरिरहेको पात्रको नाम देखिने गरी केही कुरा पहिरिन लगाउन सक्नुहुन्छ। वा, तपाईंले प्रत्येक व्यक्तिका लागि एउटा ढुङ्गा वा चट्टान प्रयोग गर्न सक्नुहुन्छ, र ती ढुङ्गाहरूलाई परिवारअनुसार एकसाथ राख्न सक्नुहुन्छ। यसले तपाईंलाई वंशावलीमा प्रत्येक व्यक्तिको नाम सम्झन मद्दत गर्नेछ। त्यसपछि, तिनीहरू सबैले सँगै खाना खाने जस्ता केही काम गरिरहेका हुन सक्छन्। खाना खानु एउटा यस्तो गतिविधि थियो जुन अब्राहामको समयमा सम्पूर्ण परिवारले सँगै गर्थे।</w:t>
      </w:r>
    </w:p>
    <w:p>
      <w:pPr/>
      <w:r>
        <w:rPr>
          <w:lang w:val="ne_NP" w:bidi="ne_NP"/>
        </w:rPr>
      </w:r>
      <w:r>
        <w:rPr>
          <w:lang w:val="ne_NP" w:bidi="ne_NP"/>
        </w:rPr>
        <w:t>दोस्रो दृश्यमा, अब्राहामले इसहाकलाई आफूसँग भएका सबै कुरा देखाइरहेका छन्: जमिन, पशुहरू, नोकरहरू र अन्य बहुमूल्य वस्तुहरू। अब्राहामले इसहाकलाई इसहाक उनका वैधानिक उत्तराधिकारी हुन् भनेर भन्छन्। त्यसैले, उनी मरेपछि उनले स्वामित्वमा राखेका सबै कुरा इसहाकले उत्तराधिकारमा पाउनेछन्। यसपछि, अब्राहामले आफ्ना अन्य छोराहरूलाई केही उपहारहरू दिनेछन्। यी उपहारहरूमा चाँदी, सुन र केही पशुहरू समावेश छन्। यदि त्यहाँ चाँदी, सुन वा पशुहरू जस्ता वस्तुहरू छन् जुन यस दृश्यका लागि उपलब्ध छैनन् भने, तपाईंले तिनीहरूलाई प्रतिनिधित्व गर्ने कुनै पनि वस्तु प्रयोग गर्न सक्नुहुन्छ। त्यसपछि, अब्राहामले आफ्ना अन्य छोराहरूलाई पूर्वको एउटा देशमा बस्न निर्देशन दिन्छन्। अब्राहामका अन्य छोराहरू पूर्वतिर यात्रा गर्दै गर्दा दृश्य समाप्त हुन्छ। यो कुरा सम्झनु महत्त्वपूर्ण छ कि जब कतुराबाट जन्मेका अब्राहामका छोराहरू बिदा भए, तिनीहरू आफ्ना पत्नीहरू र छोराछोरीहरूसँगै थिए।</w:t>
      </w:r>
    </w:p>
    <w:p>
      <w:pPr/>
      <w:r>
        <w:rPr>
          <w:lang w:val="ne_NP" w:bidi="ne_NP"/>
        </w:rPr>
      </w:r>
      <w:r>
        <w:rPr>
          <w:lang w:val="ne_NP" w:bidi="ne_NP"/>
        </w:rPr>
        <w:t>तेस्रो दृश्यमा, इसहाक र इश्माएल आफू बसोबास गर्ने विभिन्न ठाउँहरूबाट आफ्नो बुबालाई एकसाथ गाड्न फेरि एकसाथ आउँछन्। तिनीहरू मकपेलाको खेतमा छन्। सम्झनुहोस् कि अब्राहाम १७५ वर्षका थिए र आफ्नो जीवनबाट सन्तुष्ट थिए। उनी मरे र आफ्ना मानिसहरूसँग जम्मा भए, वा उनी आफूभन्दा अघि मरेका सबैसँग रहन गए। यो कुरा सम्झनु महत्त्वपूर्ण छ कि इसहाक र इश्माएलले अब्राहामलाई अब्राहामले किनेको र आफ्नी पत्नी सारालाई गाडेको त्यही गुफामा गाड्छन्।</w:t>
      </w:r>
    </w:p>
    <w:p>
      <w:pPr/>
      <w:r>
        <w:rPr>
          <w:lang w:val="ne_NP" w:bidi="ne_NP"/>
        </w:rPr>
      </w:r>
      <w:r>
        <w:rPr>
          <w:lang w:val="ne_NP" w:bidi="ne_NP"/>
        </w:rPr>
        <w:t>चौथो दृश्यमा, परमेश्वरले इसहाकलाई आशिष् दिनुहुन्छ र उनको रक्षा गर्ने, उनलाई धन र धेरै सन्तानहरू दिने प्रतिज्ञा गर्नुहुन्छ। परमेश्वरले यो कसरी गर्नुहुन्छ भन्ने कुरा स्पष्ट छैन, तर एकजना कलाकारले परमेश्वरको भूमिका निर्वाह गर्दै इसहाकलाई यी आशिष्हरू दिएको देखाउन सक्छन्। त्यसपछि, इसाक र उनकी पत्नी रिबेकाले बेयर-लहै-रोईमा आफ्नो पाल टाँग्नेछन्।</w:t>
      </w:r>
      <w:r>
        <w:rPr>
          <w:lang w:val="ne_NP" w:bidi="ne_NP"/>
        </w:rPr>
      </w:r>
    </w:p>
    <w:p>
      <w:pPr>
        <w:pStyle w:val="Heading3"/>
      </w:pPr>
      <w:r>
        <w:rPr>
          <w:lang w:val="ne_NP" w:bidi="ne_NP"/>
        </w:rPr>
        <w:t>Step 4</w:t>
      </w:r>
    </w:p>
    <w:p>
      <w:pPr/>
      <w:r>
        <w:rPr>
          <w:lang w:val="ne_NP" w:bidi="ne_NP"/>
        </w:rPr>
      </w:r>
      <w:r>
        <w:rPr>
          <w:lang w:val="ne_NP" w:bidi="ne_NP"/>
        </w:rPr>
        <w:t>संस्करणलाई सजिलोसँग बुझ्न पाठलाई फेरी एकपटक सुन्नुहोस्।</w:t>
      </w:r>
    </w:p>
    <w:p>
      <w:pPr/>
      <w:r>
        <w:rPr>
          <w:lang w:val="ne_NP" w:bidi="ne_NP"/>
        </w:rPr>
      </w:r>
      <w:r>
        <w:rPr>
          <w:lang w:val="ne_NP" w:bidi="ne_NP"/>
        </w:rPr>
        <w:t>यस सत्रमा, टोलीले कथालाई नाटकीय बनाउनेछ।</w:t>
      </w:r>
    </w:p>
    <w:p>
      <w:pPr/>
      <w:r>
        <w:rPr>
          <w:lang w:val="ne_NP" w:bidi="ne_NP"/>
        </w:rPr>
      </w:r>
      <w:r>
        <w:rPr>
          <w:lang w:val="ne_NP" w:bidi="ne_NP"/>
        </w:rPr>
        <w:t>यस कथामा चार दृश्यहरू छन्।</w:t>
      </w:r>
    </w:p>
    <w:p>
      <w:pPr/>
      <w:r>
        <w:rPr>
          <w:lang w:val="ne_NP" w:bidi="ne_NP"/>
        </w:rPr>
      </w:r>
      <w:r>
        <w:rPr>
          <w:lang w:val="ne_NP" w:bidi="ne_NP"/>
        </w:rPr>
        <w:t>यस कथामा यि पात्रहरु समावेश छन्:</w:t>
      </w:r>
    </w:p>
    <w:p>
      <w:pPr>
        <w:pStyle w:val="ListBullet"/>
        <w:spacing w:line="240" w:lineRule="auto"/>
        <w:ind w:left="720"/>
      </w:pPr>
      <w:r>
        <w:rPr>
          <w:lang w:val="ne_NP" w:bidi="ne_NP"/>
        </w:rPr>
      </w:r>
      <w:r>
        <w:rPr>
          <w:lang w:val="ne_NP" w:bidi="ne_NP"/>
        </w:rPr>
        <w:t>अब्राहाम</w:t>
      </w:r>
    </w:p>
    <w:p>
      <w:pPr>
        <w:pStyle w:val="ListBullet"/>
        <w:spacing w:line="240" w:lineRule="auto"/>
        <w:ind w:left="720"/>
      </w:pPr>
      <w:r>
        <w:rPr>
          <w:lang w:val="ne_NP" w:bidi="ne_NP"/>
        </w:rPr>
      </w:r>
      <w:r>
        <w:rPr>
          <w:lang w:val="ne_NP" w:bidi="ne_NP"/>
        </w:rPr>
        <w:t>कतूरा</w:t>
      </w:r>
    </w:p>
    <w:p>
      <w:pPr>
        <w:pStyle w:val="ListBullet"/>
        <w:spacing w:line="240" w:lineRule="auto"/>
        <w:ind w:left="720"/>
      </w:pPr>
      <w:r>
        <w:rPr>
          <w:lang w:val="ne_NP" w:bidi="ne_NP"/>
        </w:rPr>
      </w:r>
      <w:r>
        <w:rPr>
          <w:lang w:val="ne_NP" w:bidi="ne_NP"/>
        </w:rPr>
        <w:t>जिम्रान</w:t>
      </w:r>
    </w:p>
    <w:p>
      <w:pPr>
        <w:pStyle w:val="ListBullet"/>
        <w:spacing w:line="240" w:lineRule="auto"/>
        <w:ind w:left="720"/>
      </w:pPr>
      <w:r>
        <w:rPr>
          <w:lang w:val="ne_NP" w:bidi="ne_NP"/>
        </w:rPr>
      </w:r>
      <w:r>
        <w:rPr>
          <w:lang w:val="ne_NP" w:bidi="ne_NP"/>
        </w:rPr>
        <w:t>योक्शान</w:t>
      </w:r>
    </w:p>
    <w:p>
      <w:pPr>
        <w:pStyle w:val="ListBullet"/>
        <w:spacing w:line="240" w:lineRule="auto"/>
        <w:ind w:left="720"/>
      </w:pPr>
      <w:r>
        <w:rPr>
          <w:lang w:val="ne_NP" w:bidi="ne_NP"/>
        </w:rPr>
      </w:r>
      <w:r>
        <w:rPr>
          <w:lang w:val="ne_NP" w:bidi="ne_NP"/>
        </w:rPr>
        <w:t>मेदान</w:t>
      </w:r>
    </w:p>
    <w:p>
      <w:pPr>
        <w:pStyle w:val="ListBullet"/>
        <w:spacing w:line="240" w:lineRule="auto"/>
        <w:ind w:left="720"/>
      </w:pPr>
      <w:r>
        <w:rPr>
          <w:lang w:val="ne_NP" w:bidi="ne_NP"/>
        </w:rPr>
      </w:r>
      <w:r>
        <w:rPr>
          <w:lang w:val="ne_NP" w:bidi="ne_NP"/>
        </w:rPr>
        <w:t>मिद्यान</w:t>
      </w:r>
    </w:p>
    <w:p>
      <w:pPr>
        <w:pStyle w:val="ListBullet"/>
        <w:spacing w:line="240" w:lineRule="auto"/>
        <w:ind w:left="720"/>
      </w:pPr>
      <w:r>
        <w:rPr>
          <w:lang w:val="ne_NP" w:bidi="ne_NP"/>
        </w:rPr>
      </w:r>
      <w:r>
        <w:rPr>
          <w:lang w:val="ne_NP" w:bidi="ne_NP"/>
        </w:rPr>
        <w:t>इश्बाक</w:t>
      </w:r>
    </w:p>
    <w:p>
      <w:pPr>
        <w:pStyle w:val="ListBullet"/>
        <w:spacing w:line="240" w:lineRule="auto"/>
        <w:ind w:left="720"/>
      </w:pPr>
      <w:r>
        <w:rPr>
          <w:lang w:val="ne_NP" w:bidi="ne_NP"/>
        </w:rPr>
      </w:r>
      <w:r>
        <w:rPr>
          <w:lang w:val="ne_NP" w:bidi="ne_NP"/>
        </w:rPr>
        <w:t>शूआ</w:t>
      </w:r>
    </w:p>
    <w:p>
      <w:pPr>
        <w:pStyle w:val="ListBullet"/>
        <w:spacing w:line="240" w:lineRule="auto"/>
        <w:ind w:left="720"/>
      </w:pPr>
      <w:r>
        <w:rPr>
          <w:lang w:val="ne_NP" w:bidi="ne_NP"/>
        </w:rPr>
      </w:r>
      <w:r>
        <w:rPr>
          <w:lang w:val="ne_NP" w:bidi="ne_NP"/>
        </w:rPr>
        <w:t>एपा</w:t>
      </w:r>
    </w:p>
    <w:p>
      <w:pPr>
        <w:pStyle w:val="ListBullet"/>
        <w:spacing w:line="240" w:lineRule="auto"/>
        <w:ind w:left="720"/>
      </w:pPr>
      <w:r>
        <w:rPr>
          <w:lang w:val="ne_NP" w:bidi="ne_NP"/>
        </w:rPr>
      </w:r>
      <w:r>
        <w:rPr>
          <w:lang w:val="ne_NP" w:bidi="ne_NP"/>
        </w:rPr>
        <w:t>एपेर</w:t>
      </w:r>
    </w:p>
    <w:p>
      <w:pPr>
        <w:pStyle w:val="ListBullet"/>
        <w:spacing w:line="240" w:lineRule="auto"/>
        <w:ind w:left="720"/>
      </w:pPr>
      <w:r>
        <w:rPr>
          <w:lang w:val="ne_NP" w:bidi="ne_NP"/>
        </w:rPr>
      </w:r>
      <w:r>
        <w:rPr>
          <w:lang w:val="ne_NP" w:bidi="ne_NP"/>
        </w:rPr>
        <w:t>हनोक</w:t>
      </w:r>
    </w:p>
    <w:p>
      <w:pPr>
        <w:pStyle w:val="ListBullet"/>
        <w:spacing w:line="240" w:lineRule="auto"/>
        <w:ind w:left="720"/>
      </w:pPr>
      <w:r>
        <w:rPr>
          <w:lang w:val="ne_NP" w:bidi="ne_NP"/>
        </w:rPr>
      </w:r>
      <w:r>
        <w:rPr>
          <w:lang w:val="ne_NP" w:bidi="ne_NP"/>
        </w:rPr>
        <w:t>अबिदा</w:t>
      </w:r>
    </w:p>
    <w:p>
      <w:pPr>
        <w:pStyle w:val="ListBullet"/>
        <w:spacing w:line="240" w:lineRule="auto"/>
        <w:ind w:left="720"/>
      </w:pPr>
      <w:r>
        <w:rPr>
          <w:lang w:val="ne_NP" w:bidi="ne_NP"/>
        </w:rPr>
      </w:r>
      <w:r>
        <w:rPr>
          <w:lang w:val="ne_NP" w:bidi="ne_NP"/>
        </w:rPr>
        <w:t>एल्दाह</w:t>
      </w:r>
    </w:p>
    <w:p>
      <w:pPr>
        <w:pStyle w:val="ListBullet"/>
        <w:spacing w:line="240" w:lineRule="auto"/>
        <w:ind w:left="720"/>
      </w:pPr>
      <w:r>
        <w:rPr>
          <w:lang w:val="ne_NP" w:bidi="ne_NP"/>
        </w:rPr>
      </w:r>
      <w:r>
        <w:rPr>
          <w:lang w:val="ne_NP" w:bidi="ne_NP"/>
        </w:rPr>
        <w:t>शेबा</w:t>
      </w:r>
    </w:p>
    <w:p>
      <w:pPr>
        <w:pStyle w:val="ListBullet"/>
        <w:spacing w:line="240" w:lineRule="auto"/>
        <w:ind w:left="720"/>
      </w:pPr>
      <w:r>
        <w:rPr>
          <w:lang w:val="ne_NP" w:bidi="ne_NP"/>
        </w:rPr>
      </w:r>
      <w:r>
        <w:rPr>
          <w:lang w:val="ne_NP" w:bidi="ne_NP"/>
        </w:rPr>
        <w:t>ददान</w:t>
      </w:r>
    </w:p>
    <w:p>
      <w:pPr>
        <w:pStyle w:val="ListBullet"/>
        <w:spacing w:line="240" w:lineRule="auto"/>
        <w:ind w:left="720"/>
      </w:pPr>
      <w:r>
        <w:rPr>
          <w:lang w:val="ne_NP" w:bidi="ne_NP"/>
        </w:rPr>
      </w:r>
      <w:r>
        <w:rPr>
          <w:lang w:val="ne_NP" w:bidi="ne_NP"/>
        </w:rPr>
        <w:t>अश्शूरीहरू</w:t>
      </w:r>
    </w:p>
    <w:p>
      <w:pPr>
        <w:pStyle w:val="ListBullet"/>
        <w:spacing w:line="240" w:lineRule="auto"/>
        <w:ind w:left="720"/>
      </w:pPr>
      <w:r>
        <w:rPr>
          <w:lang w:val="ne_NP" w:bidi="ne_NP"/>
        </w:rPr>
      </w:r>
      <w:r>
        <w:rPr>
          <w:lang w:val="ne_NP" w:bidi="ne_NP"/>
        </w:rPr>
        <w:t>लेतुशीहरू</w:t>
      </w:r>
    </w:p>
    <w:p>
      <w:pPr>
        <w:pStyle w:val="ListBullet"/>
        <w:spacing w:line="240" w:lineRule="auto"/>
        <w:ind w:left="720"/>
      </w:pPr>
      <w:r>
        <w:rPr>
          <w:lang w:val="ne_NP" w:bidi="ne_NP"/>
        </w:rPr>
      </w:r>
      <w:r>
        <w:rPr>
          <w:lang w:val="ne_NP" w:bidi="ne_NP"/>
        </w:rPr>
        <w:t>लेउम्मीहरू</w:t>
      </w:r>
    </w:p>
    <w:p>
      <w:pPr>
        <w:pStyle w:val="ListBullet"/>
        <w:spacing w:line="240" w:lineRule="auto"/>
        <w:ind w:left="720"/>
      </w:pPr>
      <w:r>
        <w:rPr>
          <w:lang w:val="ne_NP" w:bidi="ne_NP"/>
        </w:rPr>
      </w:r>
      <w:r>
        <w:rPr>
          <w:lang w:val="ne_NP" w:bidi="ne_NP"/>
        </w:rPr>
        <w:t>इश्माएल</w:t>
      </w:r>
    </w:p>
    <w:p>
      <w:pPr/>
      <w:r>
        <w:rPr>
          <w:lang w:val="ne_NP" w:bidi="ne_NP"/>
        </w:rPr>
      </w:r>
      <w:r>
        <w:rPr>
          <w:lang w:val="ne_NP" w:bidi="ne_NP"/>
        </w:rPr>
        <w:t>टोलीले कथालाई दुई पटक अभिनय गर्न लगाउनुहोस्। तिनीहरूले अनुवाद गरिरहेका भाषामा अभिनय गर्नुपर्छ। पहिला, टोलीले नरोकिकन कथालाई अभिनय गर्नुपर्छ। दोस्रो पटक टोलीले कथालाई अभिनय गर्दा, तिनीहरूलाई कथाको विभिन्न ठाउँहरूमा रोक्नुहोस्।</w:t>
      </w:r>
    </w:p>
    <w:p>
      <w:pPr/>
      <w:r>
        <w:rPr>
          <w:lang w:val="ne_NP" w:bidi="ne_NP"/>
        </w:rPr>
      </w:r>
      <w:r>
        <w:rPr>
          <w:lang w:val="ne_NP" w:bidi="ne_NP"/>
        </w:rPr>
        <w:t>टोलीले पहिलो पटक कथालाई अभिनय गर्दा, संवाद, प्रवाह, प्लटलाइन र कथाको कालक्रममा ध्यान दिनुहोस्। कथा वा खण्डको महत्त्वपूर्ण वा कठिन भागहरूलाई अभिनय गर्नुपर्ने र छुटाउन नहुने कुरामा ध्यान दिनुहोस्। टोलीलाई कथाका भागहरू सम्झन मद्दत गर्नुहोस्।</w:t>
      </w:r>
    </w:p>
    <w:p>
      <w:pPr/>
      <w:r>
        <w:rPr>
          <w:lang w:val="ne_NP" w:bidi="ne_NP"/>
        </w:rPr>
      </w:r>
      <w:r>
        <w:rPr>
          <w:lang w:val="ne_NP" w:bidi="ne_NP"/>
        </w:rPr>
        <w:t>टोलीले यो कथालाई दोस्रो पटक अभिनय गर्दा, तिनीहरूलाई केही निश्चित ठाउँहरूमा रोक्नुहोस्।</w:t>
      </w:r>
    </w:p>
    <w:p>
      <w:pPr/>
      <w:r>
        <w:rPr>
          <w:lang w:val="ne_NP" w:bidi="ne_NP"/>
        </w:rPr>
      </w:r>
      <w:r>
        <w:rPr>
          <w:lang w:val="ne_NP" w:bidi="ne_NP"/>
        </w:rPr>
        <w:t>पहिलो दृश्यमा, अब्राहामले कतुरासँग विवाह गर्छन्। केही समयपछि, तिनीहरूका छ जना सन्तान छन्। तिनीहरूका सन्तानहरूका पनि सन्तान हुनेछन् ताकि अब्राहामका सन्तानहरू बढ्नेछन्।</w:t>
      </w:r>
    </w:p>
    <w:p>
      <w:pPr/>
      <w:r>
        <w:rPr>
          <w:lang w:val="ne_NP" w:bidi="ne_NP"/>
        </w:rPr>
      </w:r>
      <w:r>
        <w:rPr>
          <w:lang w:val="ne_NP" w:bidi="ne_NP"/>
        </w:rPr>
        <w:t>अभिनय रोक्नुहोस्: अब्राहामको भूमिका खेल्ने कलाकारलाई सोध्नुहोस्, "तपाईंलाई कस्तो महसुस भइरहेको छ?" तपाईंले यस्ता कुराहरू सुन्न सक्नुहुन्छ, "परमेश्वरको प्रशंसा होस्, किनभने उहाँले मलाई अझ बढी सन्तानहरू दिनुभएको छ," वा "यी नयाँ सन्तानहरूद्वारा परमेश्वरले फेरि आफ्नो प्रतिज्ञा पूरा गर्नुभएको छ!" नाटक फेरि सुरु गर्नुहोस्।</w:t>
      </w:r>
    </w:p>
    <w:p>
      <w:pPr/>
      <w:r>
        <w:rPr>
          <w:lang w:val="ne_NP" w:bidi="ne_NP"/>
        </w:rPr>
      </w:r>
      <w:r>
        <w:rPr>
          <w:lang w:val="ne_NP" w:bidi="ne_NP"/>
        </w:rPr>
        <w:t>दोस्रो दृश्यमा, अब्राहामले इसाकलाई आफूसँग भएका सबै कुरा देखाउँछन्, र उनलाई इसाकले सबै कुरा उत्तराधिकारमा पाउनेछन् भनेर भन्छन्।</w:t>
      </w:r>
    </w:p>
    <w:p>
      <w:pPr/>
      <w:r>
        <w:rPr>
          <w:lang w:val="ne_NP" w:bidi="ne_NP"/>
        </w:rPr>
      </w:r>
      <w:r>
        <w:rPr>
          <w:lang w:val="ne_NP" w:bidi="ne_NP"/>
        </w:rPr>
        <w:t>अभिनय रोक्नुहोस्: इसाकको भूमिका खेल्ने कलाकारलाई सोध्नुहोस्, "तपाईंलाई कस्तो महसुस भइरहेको छ?" तपाईंले यस्ता कुराहरू सुन्न सक्नुहुन्छ, "परमेश्वरले मेरा बुबालाई उहाँले प्रतिज्ञा गर्नुभएझैँ साँच्चै आशिष् दिनुभएको छ!" वा "यति धेरै सम्पत्ति भएपछि, म पक्का छु कि हाम्रो परिवार राम्रो हुनेछ।" नाटक फेरि सुरु गर्नुहोस्।</w:t>
      </w:r>
    </w:p>
    <w:p>
      <w:pPr/>
      <w:r>
        <w:rPr>
          <w:lang w:val="ne_NP" w:bidi="ne_NP"/>
        </w:rPr>
      </w:r>
      <w:r>
        <w:rPr>
          <w:lang w:val="ne_NP" w:bidi="ne_NP"/>
        </w:rPr>
        <w:t>अब्राहामले आफ्ना अन्य छोराहरूलाई पनि उपहारहरू दिनेछन्। तर यसपछि, अब्राहामले तिनीहरूलाई पूर्वको कुनै देशमा बस्न निर्देशन दिनेछन्। सम्झनुहोस् कि जब उनका अन्य छोराहरू गए, तिनीहरू आफ्ना पत्नीहरू र छोराछोरीहरूसँग थिए।</w:t>
      </w:r>
    </w:p>
    <w:p>
      <w:pPr/>
      <w:r>
        <w:rPr>
          <w:lang w:val="ne_NP" w:bidi="ne_NP"/>
        </w:rPr>
      </w:r>
      <w:r>
        <w:rPr>
          <w:lang w:val="ne_NP" w:bidi="ne_NP"/>
        </w:rPr>
        <w:t>तेस्रो दृश्यमा, इसहाक र इश्माएलले अब्राहामको अन्त्येष्टि गर्छन्। तिनीहरूले अब्राहामको शवलाई उनकी पत्नी साराको छेउमा गुफामा राख्छन्।</w:t>
      </w:r>
    </w:p>
    <w:p>
      <w:pPr/>
      <w:r>
        <w:rPr>
          <w:lang w:val="ne_NP" w:bidi="ne_NP"/>
        </w:rPr>
      </w:r>
      <w:r>
        <w:rPr>
          <w:lang w:val="ne_NP" w:bidi="ne_NP"/>
        </w:rPr>
        <w:t>अभिनय रोक्नुहोस्: इसाकको भूमिका खेल्ने कलाकारलाई सोध्नुहोस्, "तपाईंलाई कस्तो महसुस भइरहेको छ?" तपाईंले यस्ता कुराहरू सुन्न सक्नुहुन्छ, "म दुखी छु कि मेरा पिता अब्राहामको अब देहावसान भएको छ," वा "म परमेश्वरलाई पछ्याउने मेरा पिता अब्राहामलाई पछ्याउन चाहन्छु।" नाटक फेरि सुरु गर्नुहोस्।</w:t>
      </w:r>
    </w:p>
    <w:p>
      <w:pPr/>
      <w:r>
        <w:rPr>
          <w:lang w:val="ne_NP" w:bidi="ne_NP"/>
        </w:rPr>
      </w:r>
      <w:r>
        <w:rPr>
          <w:lang w:val="ne_NP" w:bidi="ne_NP"/>
        </w:rPr>
        <w:t>चौथो दृश्यमा, परमेश्वरले इसहाकलाई आशिष् दिनुहुन्छ।</w:t>
      </w:r>
    </w:p>
    <w:p>
      <w:pPr/>
      <w:r>
        <w:rPr>
          <w:lang w:val="ne_NP" w:bidi="ne_NP"/>
        </w:rPr>
      </w:r>
      <w:r>
        <w:rPr>
          <w:lang w:val="ne_NP" w:bidi="ne_NP"/>
        </w:rPr>
        <w:t>अभिनय रोक्नुहोस्: इसाकको भूमिका खेल्ने कलाकारलाई सोध्नुहोस्, "तपाईंलाई कस्तो महसुस भइरहेको छ?" तपाईंले यस्ता कुराहरू सुन्न सक्नुहुन्छ, "जसरी परमेश्वरले मेरा पिता अब्राहामलाई आशिष् दिनुभयो, त्यसरी नै मलाई पनि आशिष् दिनुभएकोमा म परमेश्वरलाई धन्यवाद दिन्छु।" वा "मेरो परिवारको लागि परमेश्वरको आशिष्‌को अर्थ परमेश्वरले मेरा पिता अब्राहामसँग गर्नुभएको आफ्नो प्रतिज्ञा पूरा गर्नुभएको हो।"</w:t>
      </w:r>
      <w:r>
        <w:rPr>
          <w:lang w:val="ne_NP" w:bidi="ne_NP"/>
        </w:rPr>
      </w:r>
    </w:p>
    <w:p>
      <w:pPr>
        <w:pStyle w:val="Heading3"/>
      </w:pPr>
      <w:r>
        <w:rPr>
          <w:lang w:val="ne_NP" w:bidi="ne_NP"/>
        </w:rPr>
        <w:t>Step 5</w:t>
      </w:r>
    </w:p>
    <w:p>
      <w:pPr/>
      <w:r>
        <w:rPr>
          <w:lang w:val="ne_NP" w:bidi="ne_NP"/>
        </w:rPr>
      </w:r>
      <w:r>
        <w:rPr>
          <w:lang w:val="ne_NP" w:bidi="ne_NP"/>
        </w:rPr>
        <w:t>पाठलाई बुझ्न-सजिलो संस्करणमा एकपटक सुन्नुहोस्।</w:t>
      </w:r>
    </w:p>
    <w:p>
      <w:pPr/>
      <w:r>
        <w:rPr>
          <w:lang w:val="ne_NP" w:bidi="ne_NP"/>
        </w:rPr>
      </w:r>
      <w:r>
        <w:rPr>
          <w:lang w:val="ne_NP" w:bidi="ne_NP"/>
        </w:rPr>
        <w:t>यो कथा अब्राहामकी नयाँ पत्नी र सन्तानहरूको बारेमा हो। यो अब्राहामको मृत्यु, र अब्राहामका उत्तराधिकारीको रूपमा परमेश्वरले इसहाकलाई कसरी आशिष् दिनुहुन्छ भन्ने बारेमा पनि हो।</w:t>
      </w:r>
    </w:p>
    <w:p>
      <w:pPr/>
      <w:r>
        <w:rPr>
          <w:lang w:val="ne_NP" w:bidi="ne_NP"/>
        </w:rPr>
      </w:r>
      <w:r>
        <w:rPr>
          <w:lang w:val="ne_NP" w:bidi="ne_NP"/>
        </w:rPr>
        <w:t xml:space="preserve">साराको मृत्यु भएपछि, अब्राहामले अर्की महिलालाई आफ्नी </w:t>
      </w:r>
      <w:r>
        <w:rPr>
          <w:b/>
          <w:lang w:val="ne_NP" w:bidi="ne_NP"/>
        </w:rPr>
        <w:t>पत्नी</w:t>
      </w:r>
      <w:r>
        <w:rPr>
          <w:lang w:val="ne_NP" w:bidi="ne_NP"/>
        </w:rPr>
        <w:t xml:space="preserve">को रूपमा लिए। महिलाको नाम कतूरा हो। "पत्नी" का लागि प्रयोग गरिने हिब्रू शब्दलाई सन्दर्भ अनुसार महिला, पत्नी वा उपपत्नीका रूपमा अनुवाद गर्न सकिन्छ। कतूरालाई पत्नी भनिन्थ्यो, तर पछि, उनलाई उपपत्नीको रूपमा पहिचान गरियो। उपपत्नी भनेको तल्लो स्तर र अधिकार भएकी पत्नी हो। त्यसैले, यस कथामा, यसलाई पत्नी वा उपपत्नीको रूपमा अनुवाद गर्न सकिन्छ। कतूराले छ जना छोराहरूलाई जन्म दिइन्। अब्राहाम र कतूराबाट जन्मेका छोराहरूमध्ये दुई जनाका आफ्नै सन्तान थिए। मिद्यानका पाँच छोराहरू थिए। अब्राहामका अर्का छोरा, योक्शानका दुई सन्तान थिए। योक्शानका छोरा, ददानका तीन सन्तानहरू थिए जो पछि जनसमूहहरू बने। तिनीहरू अश्शूरीहरू, लेतुशीहरू र लेऊम्मीहरूका नामले चिनिन्थे। यी सबै मानिसहरू कतूराका </w:t>
      </w:r>
      <w:r>
        <w:rPr>
          <w:b/>
          <w:lang w:val="ne_NP" w:bidi="ne_NP"/>
        </w:rPr>
        <w:t>सन्तानहरू</w:t>
      </w:r>
      <w:r>
        <w:rPr>
          <w:lang w:val="ne_NP" w:bidi="ne_NP"/>
        </w:rPr>
        <w:t xml:space="preserve"> भनिन्थे। यहाँ सन्तानका लागि प्रयोग गरिएको शब्दलाई शाब्दिक रूपमा छोराहरूको रूपमा अनुवाद गर्न सकिन्छ। तर यस सूचीमा कतूराका छोराहरू, नातिहरू र अन्य सन्तानहरू छन्। यसको अर्थ यहाँ सन्तान शब्दले अब्राहाम र कतूराका छ जना छोराहरूलाई मात्र बुझाउँदैन। बरु, यसले उनीहरूका छोराछोरी, नाति-नातिनी र पनाति-पनातिनीहरूलाई बुझाउँछ। अर्को शब्दमा, यसले अब्राहाम र कतूराका सन्तानहरूलाई बुझाउँछ।</w:t>
      </w:r>
    </w:p>
    <w:p>
      <w:pPr/>
      <w:r>
        <w:rPr>
          <w:lang w:val="ne_NP" w:bidi="ne_NP"/>
        </w:rPr>
      </w:r>
      <w:r>
        <w:rPr>
          <w:lang w:val="ne_NP" w:bidi="ne_NP"/>
        </w:rPr>
        <w:t>त्यसपछि, अब्राहामले आफूसँग भएका सबै कुरा इसाकलाई आफ्नो पैतृक सम्पत्तिको रूपमा दिए। त्यसपछि अब्राहामले आफ्ना अन्य छोराहरू र तिनीहरूका परिवारलाई टाढा पठाए।</w:t>
      </w:r>
    </w:p>
    <w:p>
      <w:pPr/>
      <w:r>
        <w:rPr>
          <w:lang w:val="ne_NP" w:bidi="ne_NP"/>
        </w:rPr>
      </w:r>
      <w:r>
        <w:rPr>
          <w:lang w:val="ne_NP" w:bidi="ne_NP"/>
        </w:rPr>
        <w:t>त्यसपछि अब्राहामको मृत्यु भयो। अब्राहाम १७५ वर्षको उमेरसम्म बाँचे र उनको मृत्यु भयो। त्यसपछि इसहाक र इश्माएलले अब्राहामलाई एउटा यस्तो गुफामा गाडे जुन अब्राहामले वर्षौँ पहिले सारालाई गाड्नका लागि किनेका थिए।</w:t>
      </w:r>
    </w:p>
    <w:p>
      <w:pPr/>
      <w:r>
        <w:rPr>
          <w:lang w:val="ne_NP" w:bidi="ne_NP"/>
        </w:rPr>
      </w:r>
      <w:r>
        <w:rPr>
          <w:lang w:val="ne_NP" w:bidi="ne_NP"/>
        </w:rPr>
        <w:t xml:space="preserve">अब्राहामको मृत्यु भएपछि, परमेश्वरले इसहाकलाई </w:t>
      </w:r>
      <w:r>
        <w:rPr>
          <w:b/>
          <w:lang w:val="ne_NP" w:bidi="ne_NP"/>
        </w:rPr>
        <w:t>आशिष् दिनुभयो</w:t>
      </w:r>
      <w:r>
        <w:rPr>
          <w:lang w:val="ne_NP" w:bidi="ne_NP"/>
        </w:rPr>
        <w:t xml:space="preserve">। एक व्यक्तिले अर्को व्यक्तिलाई निगाह गर्नु भनेको आशिष् हो। बाइबलमा, परमेश्वर सबै आशिष्हरूको स्रोत हुनुहुन्छ। जब परमेश्वरले कुनै व्यक्तिलाई आशिष् दिनुहुन्छ, यसको अर्थ उहाँ त्यो व्यक्तिबाट खुसी हुनुहुन्छ। त्यसैले, उहाँले प्रतिज्ञा गर्नुहुन्छ र त्यो व्यक्तिलाई सन्तान, सफलता, सुरक्षा र धन पनि दिनुहुन्छ। यस कथामा, यसको अर्थ परमेश्वरले इसहाकको रक्षा गर्नुहुनेछ, उनलाई सफलता दिनुहुनेछ र उनलाई ठूलो धन दिनुहुनेछ। </w:t>
      </w:r>
      <w:r>
        <w:rPr>
          <w:lang w:val="ne_NP" w:bidi="ne_NP"/>
        </w:rPr>
        <w:t>आशिष्</w:t>
      </w:r>
      <w:r>
        <w:rPr>
          <w:lang w:val="ne_NP" w:bidi="ne_NP"/>
        </w:rPr>
        <w:t xml:space="preserve"> शब्दको बारेमा थप जानकारीको लागि तपाईंले मुख्य शब्दावली हेर्न सक्नुहुन्छ। इसहाक </w:t>
      </w:r>
      <w:r>
        <w:rPr>
          <w:b/>
          <w:lang w:val="ne_NP" w:bidi="ne_NP"/>
        </w:rPr>
        <w:t>बेयर लाहै रोईमा</w:t>
      </w:r>
      <w:r>
        <w:rPr>
          <w:lang w:val="ne_NP" w:bidi="ne_NP"/>
        </w:rPr>
        <w:t xml:space="preserve"> बस्थे। बेयर लाहैरोई त्यो ठाउँ हो जहाँ परमेश्वरले अब्राहामकी उपपत्नी हागरसँग कुरा गर्नुभएको थियो।</w:t>
      </w:r>
      <w:r>
        <w:rPr>
          <w:lang w:val="ne_NP" w:bidi="ne_NP"/>
        </w:rPr>
      </w:r>
    </w:p>
    <w:p>
      <w:pPr>
        <w:pStyle w:val="Heading3"/>
      </w:pPr>
      <w:r>
        <w:rPr>
          <w:lang w:val="ne_NP" w:bidi="ne_NP"/>
        </w:rPr>
        <w:t>Step 6</w:t>
      </w:r>
    </w:p>
    <w:p>
      <w:pPr/>
      <w:r>
        <w:rPr>
          <w:lang w:val="ne_NP" w:bidi="ne_NP"/>
        </w:rPr>
      </w:r>
      <w:r>
        <w:rPr>
          <w:lang w:val="ne_NP" w:bidi="ne_NP"/>
        </w:rPr>
        <w:t>अनुवादलाई सजिलोसँग बुझ्न यस खण्डको श्रव्य संस्करण सुन्‍नुहोस्।</w:t>
      </w:r>
    </w:p>
    <w:p>
      <w:pPr/>
      <w:r>
        <w:rPr>
          <w:lang w:val="ne_NP" w:bidi="ne_NP"/>
        </w:rPr>
      </w:r>
      <w:r>
        <w:rPr>
          <w:lang w:val="ne_NP" w:bidi="ne_NP"/>
        </w:rPr>
        <w:t>यस सत्रमा, एउटा समूहको रूपमा तपाईंको आफ्नै भाषामा खण्डलाई पुन: भन्न लगाउनुहोस्।</w:t>
      </w:r>
    </w:p>
    <w:p>
      <w:pPr/>
      <w:r>
        <w:rPr>
          <w:lang w:val="ne_NP" w:bidi="ne_NP"/>
        </w:rPr>
      </w:r>
      <w:r>
        <w:rPr>
          <w:lang w:val="ne_NP" w:bidi="ne_NP"/>
        </w:rPr>
        <w:t>पहिला, सम्पूर्ण समूहले खण्डलाई तपाईंको आफ्नै भाषामा बताउन अभ्यास गर्नुपर्छ। तपाईंले अघिल्लो चरणहरूमा निर्णय गर्नुभएको कुराहरू जस्तै कालक्रम, शब्दहरू, वाक्यांशहरू, भावनाहरू, वा तपाईंले छलफल गर्नुभएको अन्य कुराहरू यसमा समावेश गर्नलाई सम्झनुहोस्।</w:t>
      </w:r>
    </w:p>
    <w:p>
      <w:pPr/>
      <w:r>
        <w:rPr>
          <w:lang w:val="ne_NP" w:bidi="ne_NP"/>
        </w:rPr>
      </w:r>
      <w:r>
        <w:rPr>
          <w:lang w:val="ne_NP" w:bidi="ne_NP"/>
        </w:rPr>
        <w:t>एउटा समूहको सदस्यले खण्डका केही वाक्यहरू भन्नुपर्छ र रोकिनु पर्छ। समूहको अर्को सदस्यले खण्डको अर्को भाग भन्नु पर्छ र रोकिनु पर्छ। समूहले सम्पूर्ण खण्डलाई पुन: नभन्दासम्म यो गर्नुहोस्। यस चरणमा समूहका सदस्यहरूले एक अर्कालाई सच्याउन सक्छन्।</w:t>
      </w:r>
    </w:p>
    <w:p>
      <w:pPr/>
      <w:r>
        <w:rPr>
          <w:lang w:val="ne_NP" w:bidi="ne_NP"/>
        </w:rPr>
      </w:r>
      <w:r>
        <w:rPr>
          <w:lang w:val="ne_NP" w:bidi="ne_NP"/>
        </w:rPr>
        <w:t xml:space="preserve">अडियो रोक्‍नुहोस्। </w:t>
      </w:r>
    </w:p>
    <w:p>
      <w:pPr/>
      <w:r>
        <w:rPr>
          <w:lang w:val="ne_NP" w:bidi="ne_NP"/>
        </w:rPr>
      </w:r>
      <w:r>
        <w:rPr>
          <w:lang w:val="ne_NP" w:bidi="ne_NP"/>
        </w:rPr>
        <w:t>अर्को पटक, समूहको प्रत्येक सदस्यले कम्तिमा पनि एकचोटि सम्पूर्ण खण्डलाई नरोकी भन्नुपर्छ। समूहको सदस्यले खण्डलाई सम्झन मद्दत गर्न कुनैपनि वस्तुहरू, चालहरू, वा तिनीहरूको स्टोरीबोर्ड प्रयोग गर्न सक्छन्।</w:t>
      </w:r>
    </w:p>
    <w:p>
      <w:pPr/>
      <w:r>
        <w:rPr>
          <w:lang w:val="ne_NP" w:bidi="ne_NP"/>
        </w:rPr>
      </w:r>
      <w:r>
        <w:rPr>
          <w:lang w:val="ne_NP" w:bidi="ne_NP"/>
        </w:rPr>
        <w:t xml:space="preserve">अडियो रोक्‍नुहोस्। </w:t>
      </w:r>
    </w:p>
    <w:p>
      <w:pPr/>
      <w:r>
        <w:rPr>
          <w:lang w:val="ne_NP" w:bidi="ne_NP"/>
        </w:rPr>
      </w:r>
      <w:r>
        <w:rPr>
          <w:lang w:val="ne_NP" w:bidi="ne_NP"/>
        </w:rPr>
        <w:t>त्यसपछि, तपाईंलाई सबैभन्दा बढी मनपरेको खण्डको संस्करण कस्को हो समूहले निर्णय गर्न सक्छ। तपाईंले एउटा समूहको सदस्यले एउटा दृश्य बताएको तरिका मनपर्यो तर तपाईंले अर्को दृश्य अर्कै समूहको सदस्यले बताएको तरिका मनपर्यो भनेर निर्णय गर्न सक्नुहुन्छ।</w:t>
      </w:r>
    </w:p>
    <w:p>
      <w:pPr/>
      <w:r>
        <w:rPr>
          <w:lang w:val="ne_NP" w:bidi="ne_NP"/>
        </w:rPr>
      </w:r>
      <w:r>
        <w:rPr>
          <w:lang w:val="ne_NP" w:bidi="ne_NP"/>
        </w:rPr>
        <w:t xml:space="preserve">अडियो रोक्‍नुहोस्। </w:t>
      </w:r>
    </w:p>
    <w:p>
      <w:pPr/>
      <w:r>
        <w:rPr>
          <w:lang w:val="ne_NP" w:bidi="ne_NP"/>
        </w:rPr>
      </w:r>
      <w:r>
        <w:rPr>
          <w:lang w:val="ne_NP" w:bidi="ne_NP"/>
        </w:rPr>
        <w:t>अन्तमा, समूहले सबैजना सहमत हुने खण्डको अन्तिम संस्करणलाई सँगै राख्न सक्छन्। समूहको प्रत्येक सदस्यले यस खण्डको अन्तिम संस्करण सुनाउने अभ्यास गर्नुपर्छ।</w:t>
      </w:r>
      <w:r>
        <w:rPr>
          <w:lang w:val="ne_NP" w:bidi="ne_NP"/>
        </w:rPr>
      </w:r>
      <w:r>
        <w:rPr>
          <w:lang w:val="ne_NP" w:bidi="ne_NP"/>
        </w:rPr>
      </w:r>
    </w:p>
    <w:p>
      <w:pPr/>
      <w:r>
        <w:rPr>
          <w:lang w:val="ne_NP" w:bidi="ne_NP"/>
        </w:rPr>
      </w:r>
    </w:p>
    <w:p>
      <w:pPr>
        <w:pStyle w:val="Heading2"/>
      </w:pPr>
      <w:r>
        <w:rPr>
          <w:lang w:val="ne_NP" w:bidi="ne_NP"/>
        </w:rPr>
        <w:t>Genesis 25:12–18</w:t>
      </w:r>
      <w:r>
        <w:rPr>
          <w:lang w:val="ne_NP" w:bidi="ne_NP"/>
        </w:rPr>
      </w:r>
    </w:p>
    <w:p>
      <w:pPr>
        <w:pStyle w:val="Heading3"/>
      </w:pPr>
      <w:r>
        <w:rPr>
          <w:lang w:val="ne_NP" w:bidi="ne_NP"/>
        </w:rPr>
        <w:t>Step 1</w:t>
      </w:r>
    </w:p>
    <w:p>
      <w:pPr/>
      <w:r>
        <w:rPr>
          <w:lang w:val="ne_NP" w:bidi="ne_NP"/>
        </w:rPr>
      </w:r>
      <w:r>
        <w:rPr>
          <w:lang w:val="ne_NP" w:bidi="ne_NP"/>
        </w:rPr>
        <w:t>उत्पत्ति २५:१२–१८ सुन्नुहोस् र यसलाई आफ्नो हृदयमा राख्नुहोस्। पाठलाई तीन पटक सुन्नुहोस् (सम्भव छ भने तीन फरक अनुवादहरूमा)। त्यसपछि टोलीले निम्न प्रश्नहरूको छलफल गर्नुहोस:</w:t>
      </w:r>
    </w:p>
    <w:p>
      <w:pPr>
        <w:pStyle w:val="ListBullet"/>
        <w:spacing w:line="240" w:lineRule="auto"/>
        <w:ind w:left="720"/>
      </w:pPr>
      <w:r>
        <w:rPr>
          <w:lang w:val="ne_NP" w:bidi="ne_NP"/>
        </w:rPr>
      </w:r>
      <w:r>
        <w:rPr>
          <w:lang w:val="ne_NP" w:bidi="ne_NP"/>
        </w:rPr>
        <w:t>यो खण्डमा तपाईंलाई के मन पर्‍यो?</w:t>
      </w:r>
    </w:p>
    <w:p>
      <w:pPr>
        <w:pStyle w:val="ListBullet"/>
        <w:spacing w:line="240" w:lineRule="auto"/>
        <w:ind w:left="720"/>
      </w:pPr>
      <w:r>
        <w:rPr>
          <w:lang w:val="ne_NP" w:bidi="ne_NP"/>
        </w:rPr>
      </w:r>
      <w:r>
        <w:rPr>
          <w:lang w:val="ne_NP" w:bidi="ne_NP"/>
        </w:rPr>
        <w:t>तपाईलाई के मन परेन वा के बुझ्नुभएन?</w:t>
      </w:r>
    </w:p>
    <w:p>
      <w:pPr>
        <w:pStyle w:val="ListBullet"/>
        <w:spacing w:line="240" w:lineRule="auto"/>
        <w:ind w:left="720"/>
      </w:pPr>
      <w:r>
        <w:rPr>
          <w:lang w:val="ne_NP" w:bidi="ne_NP"/>
        </w:rPr>
      </w:r>
      <w:r>
        <w:rPr>
          <w:lang w:val="ne_NP" w:bidi="ne_NP"/>
        </w:rPr>
        <w:t>यो कथाले हामीलाई परमेश्वरको बारेमा के भन्छ?</w:t>
      </w:r>
    </w:p>
    <w:p>
      <w:pPr>
        <w:pStyle w:val="ListBullet"/>
        <w:spacing w:line="240" w:lineRule="auto"/>
        <w:ind w:left="720"/>
      </w:pPr>
      <w:r>
        <w:rPr>
          <w:lang w:val="ne_NP" w:bidi="ne_NP"/>
        </w:rPr>
      </w:r>
      <w:r>
        <w:rPr>
          <w:lang w:val="ne_NP" w:bidi="ne_NP"/>
        </w:rPr>
        <w:t>यो खण्डले मानिसबारे हामीलाई के भन्दछ?</w:t>
      </w:r>
    </w:p>
    <w:p>
      <w:pPr>
        <w:pStyle w:val="ListBullet"/>
        <w:spacing w:line="240" w:lineRule="auto"/>
        <w:ind w:left="720"/>
      </w:pPr>
      <w:r>
        <w:rPr>
          <w:lang w:val="ne_NP" w:bidi="ne_NP"/>
        </w:rPr>
      </w:r>
      <w:r>
        <w:rPr>
          <w:lang w:val="ne_NP" w:bidi="ne_NP"/>
        </w:rPr>
        <w:t>यो खण्डले कसरी हाम्रो दैनिक जीवनलाई प्रभाव पार्छ?</w:t>
      </w:r>
    </w:p>
    <w:p>
      <w:pPr>
        <w:pStyle w:val="ListBullet"/>
        <w:spacing w:line="240" w:lineRule="auto"/>
        <w:ind w:left="720"/>
      </w:pPr>
      <w:r>
        <w:rPr>
          <w:lang w:val="ne_NP" w:bidi="ne_NP"/>
        </w:rPr>
      </w:r>
      <w:r>
        <w:rPr>
          <w:lang w:val="ne_NP" w:bidi="ne_NP"/>
        </w:rPr>
        <w:t>यो कथा सुन्नु पर्ने तपाईंले चिन्नुभएको व्यक्ति को हुनुहुन्छ?</w:t>
      </w:r>
      <w:r>
        <w:rPr>
          <w:lang w:val="ne_NP" w:bidi="ne_NP"/>
        </w:rPr>
      </w:r>
    </w:p>
    <w:p>
      <w:pPr>
        <w:pStyle w:val="Heading3"/>
      </w:pPr>
      <w:r>
        <w:rPr>
          <w:lang w:val="ne_NP" w:bidi="ne_NP"/>
        </w:rPr>
        <w:t>Step 2</w:t>
      </w:r>
    </w:p>
    <w:p>
      <w:pPr/>
      <w:r>
        <w:rPr>
          <w:lang w:val="ne_NP" w:bidi="ne_NP"/>
        </w:rPr>
      </w:r>
      <w:r>
        <w:rPr>
          <w:lang w:val="ne_NP" w:bidi="ne_NP"/>
        </w:rPr>
        <w:t>पाठलाई बुझ्न-सजिलो संस्करणमा एकपटक सुन्नुहोस्।</w:t>
      </w:r>
    </w:p>
    <w:p>
      <w:pPr/>
      <w:r>
        <w:rPr>
          <w:lang w:val="ne_NP" w:bidi="ne_NP"/>
        </w:rPr>
      </w:r>
      <w:r>
        <w:rPr>
          <w:lang w:val="ne_NP" w:bidi="ne_NP"/>
        </w:rPr>
        <w:t>अघिल्लो कथाले अब्राहामको नयाँ परिवारको बारेमा बताउँछ। अब्राहामको मृत्यु हुनुअघि उनले आफूसँग भएका सबै कुरा इसाकलाई आफ्नो पैतृक सम्पत्तिको रूपमा दिए। अब्राहामले आफ्ना उपपत्नीहरू वा कान्छी पत्नीहरूबाट जन्मेका छोराहरूलाई पनि उपहारहरू दिए र तिनीहरूलाई पूर्वको कुनै देशतिर जान भने। त्यसपछि अब्राहामको मृत्यु भयो। इसहाक र इश्माएलले अब्राहामलाई त्यही गुफामा गाडे जहाँ अब्राहामले आफ्नी पत्नी सारालाई गाडेका थिए। अब्राहामको मृत्यु भएपछि, परमेश्वरले इसहाकलाई आशिष् दिनुभयो, र इसहाक बेअर-लहै-रोईमा बसे।</w:t>
      </w:r>
    </w:p>
    <w:p>
      <w:pPr/>
      <w:r>
        <w:rPr>
          <w:lang w:val="ne_NP" w:bidi="ne_NP"/>
        </w:rPr>
      </w:r>
      <w:r>
        <w:rPr>
          <w:lang w:val="ne_NP" w:bidi="ne_NP"/>
        </w:rPr>
        <w:t>वर्तमान कथा परिचयबाट सुरु हुन्छ, "यी इश्माएलका पुस्ताहरू हुन्।" "पुस्ताहरू" का लागि प्रयोग गरिएको हिब्रू शब्द एउटा यस्तो शब्द हो जसले कुनै कथा वा कुनै व्यक्तिको पुर्खाको अभिलेखलाई बुझाउँछ। यसलाई प्रायः "वंशावली" वा "पारिवारिक इतिहास" को रूपमा अनुवाद गरिन्छ। यस रेकर्डले व्यक्ति कुन परिवारको हो भनेर देखाउँछ। यो जानकारी महत्त्वपूर्ण छ किनभने कुनै व्यक्तिको सामाजिक स्थिति, अधिकार र दायित्व उसको वंशावली वा पारिवारिक इतिहासमा आधारित हुन्छन्। इश्माएल अब्राहामका छोरा थिए। इश्माएलकी आमा अब्राहामकी उपपत्नी हागर थिइन्। हागर एक मिश्रीय महिला थिइन् जो अब्राहामकी पत्नी साराकी नोकर थिइन्। नोकर भनेको एक पुरुष वा महिला हो, जो आफ्नो मालिकको परिवारको आवश्यकता पूरा गर्न मालिककै घरमा बसोबास गर्छ।</w:t>
      </w:r>
    </w:p>
    <w:p>
      <w:pPr/>
      <w:r>
        <w:rPr>
          <w:lang w:val="ne_NP" w:bidi="ne_NP"/>
        </w:rPr>
      </w:r>
      <w:r>
        <w:rPr>
          <w:lang w:val="ne_NP" w:bidi="ne_NP"/>
        </w:rPr>
        <w:t>परिचय पछि, इश्माएलका छोराहरूको नाम जेठो देखि कान्छोसम्म सूचीबद्ध थिए। इश्माएलका पहिलो सन्तान र जेठा छोरा नबायोत थिए। उनीपछि केदार, अदबेल, मिब्साम, मिश्मा, दुमा, मस्सा, हदद, तेमा, यतूर, नफीश र केदमाह थिए। यसको अर्थ इश्माएलका बाह्र छोराहरू थिए। यी बाह्र छोराहरू आफ्ना कुलहरूका राजकुमार वा शासक भए। कुल भनेको मानिसहरूको सानो समूह हो जसको प्रायः एकजना पुर्खा हुन्छ। त्यसैले कुलका सदस्यहरू सामान्यतया रगतका आफन्तहरू हुन्। कुलका प्रमुखलाई राजकुमार वा शासक भनिन्थ्यो। यसको अर्थ इश्माएलका छोराहरूका आफ्नै सन्तानहरू थिए भन्ने हुन्छ। तिनीहरू शासकहरू र आफ्ना कुलहरूका साझा पुर्खाहरू हुनाले, तिनीहरूका कुलहरूको नाम पनि सायद तिनीहरूकै नामबाट राखिएको थियो। यसको अतिरिक्त, तिनीहरूका नामहरू तिनीहरूका कुलहरू बसोबास गरेका ठाउँका नामहरू बने। एक ठाउँबाट अर्को ठाउँमा सर्न सकून् भनेर तिनीहरू आफ्ना पालमा बास बस्थे। यी ठाउँहरूलाई "शिविरहरू" भनिन्थ्यो। तर तिनीहरू केही ठाउँहरूमा अझ स्थायी रूपमा बसोबास गर्थे। यी ठाउँहरूलाई "गाउँहरू" भनिन्थ्यो।</w:t>
      </w:r>
    </w:p>
    <w:p>
      <w:pPr/>
      <w:r>
        <w:rPr>
          <w:lang w:val="ne_NP" w:bidi="ne_NP"/>
        </w:rPr>
      </w:r>
      <w:r>
        <w:rPr>
          <w:lang w:val="ne_NP" w:bidi="ne_NP"/>
        </w:rPr>
        <w:t>रोक्नुहोस् र निम्न प्रश्नमा छलफल गर्नुहोस्:</w:t>
      </w:r>
    </w:p>
    <w:p>
      <w:pPr/>
      <w:r>
        <w:rPr>
          <w:lang w:val="ne_NP" w:bidi="ne_NP"/>
        </w:rPr>
      </w:r>
      <w:r>
        <w:rPr>
          <w:lang w:val="ne_NP" w:bidi="ne_NP"/>
        </w:rPr>
        <w:t>इश्माएलका छोराहरू र सन्तानहरूले उनकी आमा हागरलाई परमेश्वरले दिनुभएको प्रतिज्ञा पूरा गर्छन्। परमेश्वरले हागरलाई इश्माएल बाह्र शासकहरूका पिता हुनेछन् भन्ने प्रतिज्ञा गर्नुभएको कुरा सम्झनुहोस्। इश्माएलका सन्तानहरू यति धेरै हुनेछन् कि तिनीहरूलाई गन्न असम्भव हुनेछ भन्ने कुरा पनि परमेश्वरले प्रतिज्ञा गर्नुभयो। उनका सन्तानबाट एउटा ठूलो राष्ट्र बन्नेछ।</w:t>
      </w:r>
    </w:p>
    <w:p>
      <w:pPr/>
      <w:r>
        <w:rPr>
          <w:lang w:val="ne_NP" w:bidi="ne_NP"/>
        </w:rPr>
      </w:r>
      <w:r>
        <w:rPr>
          <w:lang w:val="ne_NP" w:bidi="ne_NP"/>
        </w:rPr>
        <w:t>त्यसपछि, इश्माएलले "अन्तिम श्वास फेरे र उनको मृत्यु भयो अनि आफ्ना पुर्खाहरूमा मिसिए।" यसको अर्थ इश्माएलका पुर्खाहरू जस्तै इश्माएलको पनि मृत्यु भएको छ। १३७ वर्षको उमेरमा उनको मृत्यु भयो।</w:t>
      </w:r>
    </w:p>
    <w:p>
      <w:pPr/>
      <w:r>
        <w:rPr>
          <w:lang w:val="ne_NP" w:bidi="ne_NP"/>
        </w:rPr>
      </w:r>
      <w:r>
        <w:rPr>
          <w:lang w:val="ne_NP" w:bidi="ne_NP"/>
        </w:rPr>
        <w:t>इश्माएलका सन्तानहरू हवीलाबाट शूरसम्म बसोबास गर्थे। हवीला र शूर दुई फरक ठाउँहरू हुन्। "हबीलाबाट शूरसम्म" शब्दहरूले इश्माएलका सन्तानहरू बसोबास गर्ने देशको आकारको वर्णन गर्छन्। हवीलाको ठ्याक्कै स्थान अनिश्चित छ। तर यो अदनको बगैँचा भएको ठाउँ नजिकै रहेको भनिन्छ। शूरको ठ्याक्कै स्थान पनि अनिश्चित छ। तर यो कनानको दक्षिणी भाग र मिश्रको उत्तरी भागको बीचमा रहेको छ भनेर भनिन्छ। यसैले हवीलादेखि शूरसम्म ढाकिएको सम्पूर्ण भूमि क्षेत्रलाई मिश्रको विपरीत क्षेत्र भनेर वर्णन गरिन्छ। यो अश्शूरको दिशातिर पनि छ। यस समयमा, अश्शूर उत्तरी मेसोपोटामियाको एउटा सानो देश थियो।</w:t>
      </w:r>
    </w:p>
    <w:p>
      <w:pPr/>
      <w:r>
        <w:rPr>
          <w:lang w:val="ne_NP" w:bidi="ne_NP"/>
        </w:rPr>
      </w:r>
      <w:r>
        <w:rPr>
          <w:lang w:val="ne_NP" w:bidi="ne_NP"/>
        </w:rPr>
        <w:t xml:space="preserve">रोक्नुहोस् र नक्सामा </w:t>
      </w:r>
      <w:r>
        <w:rPr>
          <w:lang w:val="ne_NP" w:bidi="ne_NP"/>
        </w:rPr>
        <w:t>हवीला, शूर, मिश्र र अश्शूर</w:t>
      </w:r>
      <w:r>
        <w:rPr>
          <w:lang w:val="ne_NP" w:bidi="ne_NP"/>
        </w:rPr>
        <w:t xml:space="preserve"> कहाँ रहेका छन् भनेर देखाउनुहोस्।</w:t>
      </w:r>
    </w:p>
    <w:p>
      <w:pPr/>
      <w:r>
        <w:rPr>
          <w:lang w:val="ne_NP" w:bidi="ne_NP"/>
        </w:rPr>
      </w:r>
      <w:r>
        <w:rPr>
          <w:lang w:val="ne_NP" w:bidi="ne_NP"/>
        </w:rPr>
        <w:t>त्यसपछि, इश्माएलका सन्तानहरू आफ्ना सबै आफन्तहरूबाट टाढा बसोबास गर्थे। यस खण्डको मूल हिब्रू अस्पष्ट छ। केही मानिसहरू उनीहरू केवल आफ्ना आफन्तहरूबाट टाढा बस्थे भन्ने सोच्छन्, जबकि केही मानिसहरू उनीहरू आफ्ना आफन्तहरूप्रति शत्रुतापूर्ण थिए भन्ने सोच्दछन्। यस कथामा, तिनीहरूका आफन्तहरूले अब्राहामका अन्य सन्तानहरूलाई बुझाउँछन्।</w:t>
      </w:r>
      <w:r>
        <w:rPr>
          <w:lang w:val="ne_NP" w:bidi="ne_NP"/>
        </w:rPr>
      </w:r>
    </w:p>
    <w:p>
      <w:pPr>
        <w:pStyle w:val="Heading3"/>
      </w:pPr>
      <w:r>
        <w:rPr>
          <w:lang w:val="ne_NP" w:bidi="ne_NP"/>
        </w:rPr>
        <w:t>Step 3</w:t>
      </w:r>
    </w:p>
    <w:p>
      <w:pPr/>
      <w:r>
        <w:rPr>
          <w:lang w:val="ne_NP" w:bidi="ne_NP"/>
        </w:rPr>
      </w:r>
      <w:r>
        <w:rPr>
          <w:lang w:val="ne_NP" w:bidi="ne_NP"/>
        </w:rPr>
        <w:t>संस्करणलाई सजिलोसँग बुझ्न पाठलाई फेरी एकपटक सुन्नुहोस्।</w:t>
      </w:r>
    </w:p>
    <w:p>
      <w:pPr/>
      <w:r>
        <w:rPr>
          <w:lang w:val="ne_NP" w:bidi="ne_NP"/>
        </w:rPr>
      </w:r>
      <w:r>
        <w:rPr>
          <w:lang w:val="ne_NP" w:bidi="ne_NP"/>
        </w:rPr>
        <w:t>यस सत्रमा, यस कथालाई दृश्यात्मक बनाउन तपाईंले समूहलाई मद्दत गर्नुहुनेछ। तपाईंले समूहलाई दृश्यहरू, सेटिङ र कथाका पात्रहरू परिभाषित गर्न मद्दत गर्नुहुनेछ।</w:t>
      </w:r>
    </w:p>
    <w:p>
      <w:pPr/>
      <w:r>
        <w:rPr>
          <w:lang w:val="ne_NP" w:bidi="ne_NP"/>
        </w:rPr>
      </w:r>
      <w:r>
        <w:rPr>
          <w:lang w:val="ne_NP" w:bidi="ne_NP"/>
        </w:rPr>
        <w:t>यस कथामा तीन दृश्यहरू छन्।</w:t>
      </w:r>
    </w:p>
    <w:p>
      <w:pPr/>
      <w:r>
        <w:rPr>
          <w:lang w:val="ne_NP" w:bidi="ne_NP"/>
        </w:rPr>
      </w:r>
      <w:r>
        <w:rPr>
          <w:b/>
          <w:lang w:val="ne_NP" w:bidi="ne_NP"/>
        </w:rPr>
        <w:t>पहिलो दृश्य:</w:t>
      </w:r>
      <w:r>
        <w:rPr>
          <w:lang w:val="ne_NP" w:bidi="ne_NP"/>
        </w:rPr>
        <w:t xml:space="preserve"> इश्माएलले आफ्ना बाह्र छोराहरू नबायोत, केदार, अदबेल, मिब्साम, मिश्मा, दुमा, मस्सा, हदद, तेमा, यतूर, नाफीश र केदमाको परिचय दिन्छन्।</w:t>
      </w:r>
    </w:p>
    <w:p>
      <w:pPr/>
      <w:r>
        <w:rPr>
          <w:lang w:val="ne_NP" w:bidi="ne_NP"/>
        </w:rPr>
      </w:r>
      <w:r>
        <w:rPr>
          <w:b/>
          <w:lang w:val="ne_NP" w:bidi="ne_NP"/>
        </w:rPr>
        <w:t>दोस्रो दृश्य:</w:t>
      </w:r>
      <w:r>
        <w:rPr>
          <w:lang w:val="ne_NP" w:bidi="ne_NP"/>
        </w:rPr>
        <w:t xml:space="preserve"> इश्माएलको मृत्यु हुन्छ र उनलाई कतै गाडिन्छ।</w:t>
      </w:r>
    </w:p>
    <w:p>
      <w:pPr/>
      <w:r>
        <w:rPr>
          <w:lang w:val="ne_NP" w:bidi="ne_NP"/>
        </w:rPr>
      </w:r>
      <w:r>
        <w:rPr>
          <w:b/>
          <w:lang w:val="ne_NP" w:bidi="ne_NP"/>
        </w:rPr>
        <w:t>तेस्रो दृश्य:</w:t>
      </w:r>
      <w:r>
        <w:rPr>
          <w:lang w:val="ne_NP" w:bidi="ne_NP"/>
        </w:rPr>
        <w:t xml:space="preserve"> इश्माएलका सन्तानहरू आफ्ना आफन्तहरूभन्दा छुट्टै हबीलादेखि शूरसम्मको इलाकामा बसोबास गरे।</w:t>
      </w:r>
    </w:p>
    <w:p>
      <w:pPr/>
      <w:r>
        <w:rPr>
          <w:lang w:val="ne_NP" w:bidi="ne_NP"/>
        </w:rPr>
      </w:r>
      <w:r>
        <w:rPr>
          <w:lang w:val="ne_NP" w:bidi="ne_NP"/>
        </w:rPr>
        <w:t>यस कथामा यि पात्रहरु समावेश छन्:</w:t>
      </w:r>
    </w:p>
    <w:p>
      <w:pPr>
        <w:pStyle w:val="ListBullet"/>
        <w:spacing w:line="240" w:lineRule="auto"/>
        <w:ind w:left="720"/>
      </w:pPr>
      <w:r>
        <w:rPr>
          <w:lang w:val="ne_NP" w:bidi="ne_NP"/>
        </w:rPr>
      </w:r>
      <w:r>
        <w:rPr>
          <w:lang w:val="ne_NP" w:bidi="ne_NP"/>
        </w:rPr>
        <w:t>इश्माएल</w:t>
      </w:r>
    </w:p>
    <w:p>
      <w:pPr>
        <w:pStyle w:val="ListBullet"/>
        <w:spacing w:line="240" w:lineRule="auto"/>
        <w:ind w:left="720"/>
      </w:pPr>
      <w:r>
        <w:rPr>
          <w:lang w:val="ne_NP" w:bidi="ne_NP"/>
        </w:rPr>
      </w:r>
      <w:r>
        <w:rPr>
          <w:lang w:val="ne_NP" w:bidi="ne_NP"/>
        </w:rPr>
        <w:t>नबायोत</w:t>
      </w:r>
    </w:p>
    <w:p>
      <w:pPr>
        <w:pStyle w:val="ListBullet"/>
        <w:spacing w:line="240" w:lineRule="auto"/>
        <w:ind w:left="720"/>
      </w:pPr>
      <w:r>
        <w:rPr>
          <w:lang w:val="ne_NP" w:bidi="ne_NP"/>
        </w:rPr>
      </w:r>
      <w:r>
        <w:rPr>
          <w:lang w:val="ne_NP" w:bidi="ne_NP"/>
        </w:rPr>
        <w:t>केदार</w:t>
      </w:r>
    </w:p>
    <w:p>
      <w:pPr>
        <w:pStyle w:val="ListBullet"/>
        <w:spacing w:line="240" w:lineRule="auto"/>
        <w:ind w:left="720"/>
      </w:pPr>
      <w:r>
        <w:rPr>
          <w:lang w:val="ne_NP" w:bidi="ne_NP"/>
        </w:rPr>
      </w:r>
      <w:r>
        <w:rPr>
          <w:lang w:val="ne_NP" w:bidi="ne_NP"/>
        </w:rPr>
        <w:t>अदबेल</w:t>
      </w:r>
    </w:p>
    <w:p>
      <w:pPr>
        <w:pStyle w:val="ListBullet"/>
        <w:spacing w:line="240" w:lineRule="auto"/>
        <w:ind w:left="720"/>
      </w:pPr>
      <w:r>
        <w:rPr>
          <w:lang w:val="ne_NP" w:bidi="ne_NP"/>
        </w:rPr>
      </w:r>
      <w:r>
        <w:rPr>
          <w:lang w:val="ne_NP" w:bidi="ne_NP"/>
        </w:rPr>
        <w:t>मिब्साम</w:t>
      </w:r>
    </w:p>
    <w:p>
      <w:pPr>
        <w:pStyle w:val="ListBullet"/>
        <w:spacing w:line="240" w:lineRule="auto"/>
        <w:ind w:left="720"/>
      </w:pPr>
      <w:r>
        <w:rPr>
          <w:lang w:val="ne_NP" w:bidi="ne_NP"/>
        </w:rPr>
      </w:r>
      <w:r>
        <w:rPr>
          <w:lang w:val="ne_NP" w:bidi="ne_NP"/>
        </w:rPr>
        <w:t>मिश्मा</w:t>
      </w:r>
    </w:p>
    <w:p>
      <w:pPr>
        <w:pStyle w:val="ListBullet"/>
        <w:spacing w:line="240" w:lineRule="auto"/>
        <w:ind w:left="720"/>
      </w:pPr>
      <w:r>
        <w:rPr>
          <w:lang w:val="ne_NP" w:bidi="ne_NP"/>
        </w:rPr>
      </w:r>
      <w:r>
        <w:rPr>
          <w:lang w:val="ne_NP" w:bidi="ne_NP"/>
        </w:rPr>
        <w:t>दुमा</w:t>
      </w:r>
    </w:p>
    <w:p>
      <w:pPr>
        <w:pStyle w:val="ListBullet"/>
        <w:spacing w:line="240" w:lineRule="auto"/>
        <w:ind w:left="720"/>
      </w:pPr>
      <w:r>
        <w:rPr>
          <w:lang w:val="ne_NP" w:bidi="ne_NP"/>
        </w:rPr>
      </w:r>
      <w:r>
        <w:rPr>
          <w:lang w:val="ne_NP" w:bidi="ne_NP"/>
        </w:rPr>
        <w:t>मस्सा</w:t>
      </w:r>
    </w:p>
    <w:p>
      <w:pPr>
        <w:pStyle w:val="ListBullet"/>
        <w:spacing w:line="240" w:lineRule="auto"/>
        <w:ind w:left="720"/>
      </w:pPr>
      <w:r>
        <w:rPr>
          <w:lang w:val="ne_NP" w:bidi="ne_NP"/>
        </w:rPr>
      </w:r>
      <w:r>
        <w:rPr>
          <w:lang w:val="ne_NP" w:bidi="ne_NP"/>
        </w:rPr>
        <w:t>हदद</w:t>
      </w:r>
    </w:p>
    <w:p>
      <w:pPr>
        <w:pStyle w:val="ListBullet"/>
        <w:spacing w:line="240" w:lineRule="auto"/>
        <w:ind w:left="720"/>
      </w:pPr>
      <w:r>
        <w:rPr>
          <w:lang w:val="ne_NP" w:bidi="ne_NP"/>
        </w:rPr>
      </w:r>
      <w:r>
        <w:rPr>
          <w:lang w:val="ne_NP" w:bidi="ne_NP"/>
        </w:rPr>
        <w:t>तेमा</w:t>
      </w:r>
    </w:p>
    <w:p>
      <w:pPr>
        <w:pStyle w:val="ListBullet"/>
        <w:spacing w:line="240" w:lineRule="auto"/>
        <w:ind w:left="720"/>
      </w:pPr>
      <w:r>
        <w:rPr>
          <w:lang w:val="ne_NP" w:bidi="ne_NP"/>
        </w:rPr>
      </w:r>
      <w:r>
        <w:rPr>
          <w:lang w:val="ne_NP" w:bidi="ne_NP"/>
        </w:rPr>
        <w:t>यतुर</w:t>
      </w:r>
    </w:p>
    <w:p>
      <w:pPr>
        <w:pStyle w:val="ListBullet"/>
        <w:spacing w:line="240" w:lineRule="auto"/>
        <w:ind w:left="720"/>
      </w:pPr>
      <w:r>
        <w:rPr>
          <w:lang w:val="ne_NP" w:bidi="ne_NP"/>
        </w:rPr>
      </w:r>
      <w:r>
        <w:rPr>
          <w:lang w:val="ne_NP" w:bidi="ne_NP"/>
        </w:rPr>
        <w:t>नाफिश</w:t>
      </w:r>
    </w:p>
    <w:p>
      <w:pPr>
        <w:pStyle w:val="ListBullet"/>
        <w:spacing w:line="240" w:lineRule="auto"/>
        <w:ind w:left="720"/>
      </w:pPr>
      <w:r>
        <w:rPr>
          <w:lang w:val="ne_NP" w:bidi="ne_NP"/>
        </w:rPr>
      </w:r>
      <w:r>
        <w:rPr>
          <w:lang w:val="ne_NP" w:bidi="ne_NP"/>
        </w:rPr>
        <w:t>केदेमा</w:t>
      </w:r>
    </w:p>
    <w:p>
      <w:pPr/>
      <w:r>
        <w:rPr>
          <w:lang w:val="ne_NP" w:bidi="ne_NP"/>
        </w:rPr>
      </w:r>
      <w:r>
        <w:rPr>
          <w:lang w:val="ne_NP" w:bidi="ne_NP"/>
        </w:rPr>
        <w:t xml:space="preserve">यस सत्रमा, समूहमा स्टोरीबोर्ड, चित्र कोरेर वा कुशलता प्रयोग गरेर कथालाई दृश्यात्मक बनाउनु होस र नाटक गर्नुहोस। </w:t>
      </w:r>
    </w:p>
    <w:p>
      <w:pPr/>
      <w:r>
        <w:rPr>
          <w:lang w:val="ne_NP" w:bidi="ne_NP"/>
        </w:rPr>
      </w:r>
      <w:r>
        <w:rPr>
          <w:lang w:val="ne_NP" w:bidi="ne_NP"/>
        </w:rPr>
        <w:t>पहिलो दृश्यमा, इश्माएललाई आफ्नो परिचय दिइरहेको रूपमा चित्रण गर्न सकिन्छ। उनी अब्राहामका छोरा हुन्। उनकी आमा मिश्री हागर हुन्, जो अब्राहामकी पत्नी साराकी सेविका हुन्। त्यसपछि, इश्माएलले जेठोबाट सुरु गरेर सबैभन्दा कान्छोसम्मका आफ्ना छोराहरूको सूची बनाउँछन्।</w:t>
      </w:r>
    </w:p>
    <w:p>
      <w:pPr/>
      <w:r>
        <w:rPr>
          <w:lang w:val="ne_NP" w:bidi="ne_NP"/>
        </w:rPr>
      </w:r>
      <w:r>
        <w:rPr>
          <w:lang w:val="ne_NP" w:bidi="ne_NP"/>
        </w:rPr>
        <w:t>रोक्नुहोस् र निम्न प्रश्नमा छलफल गर्नुहोस्: तपाईंको संस्कृतिमा मानिसहरूले आफ्ना परिवारका सदस्यहरूलाई कसरी सूचीबद्ध गर्छन्?</w:t>
      </w:r>
    </w:p>
    <w:p>
      <w:pPr/>
      <w:r>
        <w:rPr>
          <w:lang w:val="ne_NP" w:bidi="ne_NP"/>
        </w:rPr>
      </w:r>
      <w:r>
        <w:rPr>
          <w:lang w:val="ne_NP" w:bidi="ne_NP"/>
        </w:rPr>
        <w:t>सम्झनुहोस् कि इश्माएलका छोराहरू आ-आफ्ना कुलका शासकहरू हुनेछन्, र तिनीहरू बसोबास गर्ने ठाउँहरूको नाम पनि तिनीहरूकै नामबाट राखिनेछ।</w:t>
      </w:r>
    </w:p>
    <w:p>
      <w:pPr/>
      <w:r>
        <w:rPr>
          <w:lang w:val="ne_NP" w:bidi="ne_NP"/>
        </w:rPr>
      </w:r>
      <w:r>
        <w:rPr>
          <w:lang w:val="ne_NP" w:bidi="ne_NP"/>
        </w:rPr>
        <w:t>दोस्रो दृश्यमा, इश्माएल १३७ वर्षको उमेरमा मरे। यस खण्डमा भनिएको छ कि उनले "अन्तिम श्वास फेरे र आफ्ना पुर्खाहरूसँग रहन गए।"</w:t>
      </w:r>
    </w:p>
    <w:p>
      <w:pPr/>
      <w:r>
        <w:rPr>
          <w:lang w:val="ne_NP" w:bidi="ne_NP"/>
        </w:rPr>
      </w:r>
      <w:r>
        <w:rPr>
          <w:lang w:val="ne_NP" w:bidi="ne_NP"/>
        </w:rPr>
        <w:t>रोक्नुहोस् र यो प्रश्नमा छलफल गर्नुहोस्: तपाईंको संस्कृतिमा बुढ्यौलीमा हुने मृत्युको बारेमा कसरी कुरा गरिन्छ?</w:t>
      </w:r>
    </w:p>
    <w:p>
      <w:pPr/>
      <w:r>
        <w:rPr>
          <w:lang w:val="ne_NP" w:bidi="ne_NP"/>
        </w:rPr>
      </w:r>
      <w:r>
        <w:rPr>
          <w:lang w:val="ne_NP" w:bidi="ne_NP"/>
        </w:rPr>
        <w:t>तेस्रो दृश्यमा, उनका बाह्र छोराहरूले आफ्ना आफन्तहरूबाट टाढा हबिलादेखि शूरसम्म आफ्नो पाल टाँग्नेछन्।</w:t>
      </w:r>
    </w:p>
    <w:p>
      <w:pPr/>
      <w:r>
        <w:rPr>
          <w:lang w:val="ne_NP" w:bidi="ne_NP"/>
        </w:rPr>
      </w:r>
      <w:r>
        <w:rPr>
          <w:lang w:val="ne_NP" w:bidi="ne_NP"/>
        </w:rPr>
        <w:t xml:space="preserve">रोक्नुहोस् र नक्सामा </w:t>
      </w:r>
      <w:r>
        <w:rPr>
          <w:lang w:val="ne_NP" w:bidi="ne_NP"/>
        </w:rPr>
        <w:t>हवीला, शूर, मिश्र र अश्शूर</w:t>
      </w:r>
      <w:r>
        <w:rPr>
          <w:lang w:val="ne_NP" w:bidi="ne_NP"/>
        </w:rPr>
        <w:t xml:space="preserve"> कहाँ रहेका छन् भनेर देखाउनुहोस्।</w:t>
      </w:r>
      <w:r>
        <w:rPr>
          <w:lang w:val="ne_NP" w:bidi="ne_NP"/>
        </w:rPr>
      </w:r>
    </w:p>
    <w:p>
      <w:pPr>
        <w:pStyle w:val="Heading3"/>
      </w:pPr>
      <w:r>
        <w:rPr>
          <w:lang w:val="ne_NP" w:bidi="ne_NP"/>
        </w:rPr>
        <w:t>Step 4</w:t>
      </w:r>
    </w:p>
    <w:p>
      <w:pPr/>
      <w:r>
        <w:rPr>
          <w:lang w:val="ne_NP" w:bidi="ne_NP"/>
        </w:rPr>
      </w:r>
      <w:r>
        <w:rPr>
          <w:lang w:val="ne_NP" w:bidi="ne_NP"/>
        </w:rPr>
        <w:t>संस्करणलाई सजिलोसँग बुझ्न पाठलाई फेरी एकपटक सुन्नुहोस्।</w:t>
      </w:r>
    </w:p>
    <w:p>
      <w:pPr/>
      <w:r>
        <w:rPr>
          <w:lang w:val="ne_NP" w:bidi="ne_NP"/>
        </w:rPr>
      </w:r>
      <w:r>
        <w:rPr>
          <w:lang w:val="ne_NP" w:bidi="ne_NP"/>
        </w:rPr>
        <w:t>यस सत्रमा, टोलीले कथालाई नाटकीय बनाउनेछ।</w:t>
      </w:r>
    </w:p>
    <w:p>
      <w:pPr/>
      <w:r>
        <w:rPr>
          <w:lang w:val="ne_NP" w:bidi="ne_NP"/>
        </w:rPr>
      </w:r>
      <w:r>
        <w:rPr>
          <w:lang w:val="ne_NP" w:bidi="ne_NP"/>
        </w:rPr>
        <w:t>यस कथामा तीन दृश्यहरू छन्।</w:t>
      </w:r>
    </w:p>
    <w:p>
      <w:pPr/>
      <w:r>
        <w:rPr>
          <w:lang w:val="ne_NP" w:bidi="ne_NP"/>
        </w:rPr>
      </w:r>
      <w:r>
        <w:rPr>
          <w:lang w:val="ne_NP" w:bidi="ne_NP"/>
        </w:rPr>
        <w:t>यस कथामा यि पात्रहरु समावेश छन्:</w:t>
      </w:r>
    </w:p>
    <w:p>
      <w:pPr>
        <w:pStyle w:val="ListBullet"/>
        <w:spacing w:line="240" w:lineRule="auto"/>
        <w:ind w:left="720"/>
      </w:pPr>
      <w:r>
        <w:rPr>
          <w:lang w:val="ne_NP" w:bidi="ne_NP"/>
        </w:rPr>
      </w:r>
      <w:r>
        <w:rPr>
          <w:lang w:val="ne_NP" w:bidi="ne_NP"/>
        </w:rPr>
        <w:t>इश्माएल</w:t>
      </w:r>
    </w:p>
    <w:p>
      <w:pPr>
        <w:pStyle w:val="ListBullet"/>
        <w:spacing w:line="240" w:lineRule="auto"/>
        <w:ind w:left="720"/>
      </w:pPr>
      <w:r>
        <w:rPr>
          <w:lang w:val="ne_NP" w:bidi="ne_NP"/>
        </w:rPr>
      </w:r>
      <w:r>
        <w:rPr>
          <w:lang w:val="ne_NP" w:bidi="ne_NP"/>
        </w:rPr>
        <w:t>नबायोत</w:t>
      </w:r>
    </w:p>
    <w:p>
      <w:pPr>
        <w:pStyle w:val="ListBullet"/>
        <w:spacing w:line="240" w:lineRule="auto"/>
        <w:ind w:left="720"/>
      </w:pPr>
      <w:r>
        <w:rPr>
          <w:lang w:val="ne_NP" w:bidi="ne_NP"/>
        </w:rPr>
      </w:r>
      <w:r>
        <w:rPr>
          <w:lang w:val="ne_NP" w:bidi="ne_NP"/>
        </w:rPr>
        <w:t>केदार</w:t>
      </w:r>
    </w:p>
    <w:p>
      <w:pPr>
        <w:pStyle w:val="ListBullet"/>
        <w:spacing w:line="240" w:lineRule="auto"/>
        <w:ind w:left="720"/>
      </w:pPr>
      <w:r>
        <w:rPr>
          <w:lang w:val="ne_NP" w:bidi="ne_NP"/>
        </w:rPr>
      </w:r>
      <w:r>
        <w:rPr>
          <w:lang w:val="ne_NP" w:bidi="ne_NP"/>
        </w:rPr>
        <w:t>अदबेल</w:t>
      </w:r>
    </w:p>
    <w:p>
      <w:pPr>
        <w:pStyle w:val="ListBullet"/>
        <w:spacing w:line="240" w:lineRule="auto"/>
        <w:ind w:left="720"/>
      </w:pPr>
      <w:r>
        <w:rPr>
          <w:lang w:val="ne_NP" w:bidi="ne_NP"/>
        </w:rPr>
      </w:r>
      <w:r>
        <w:rPr>
          <w:lang w:val="ne_NP" w:bidi="ne_NP"/>
        </w:rPr>
        <w:t>मिब्सम</w:t>
      </w:r>
    </w:p>
    <w:p>
      <w:pPr>
        <w:pStyle w:val="ListBullet"/>
        <w:spacing w:line="240" w:lineRule="auto"/>
        <w:ind w:left="720"/>
      </w:pPr>
      <w:r>
        <w:rPr>
          <w:lang w:val="ne_NP" w:bidi="ne_NP"/>
        </w:rPr>
      </w:r>
      <w:r>
        <w:rPr>
          <w:lang w:val="ne_NP" w:bidi="ne_NP"/>
        </w:rPr>
        <w:t>मिश्मा</w:t>
      </w:r>
    </w:p>
    <w:p>
      <w:pPr>
        <w:pStyle w:val="ListBullet"/>
        <w:spacing w:line="240" w:lineRule="auto"/>
        <w:ind w:left="720"/>
      </w:pPr>
      <w:r>
        <w:rPr>
          <w:lang w:val="ne_NP" w:bidi="ne_NP"/>
        </w:rPr>
      </w:r>
      <w:r>
        <w:rPr>
          <w:lang w:val="ne_NP" w:bidi="ne_NP"/>
        </w:rPr>
        <w:t>दुमा</w:t>
      </w:r>
    </w:p>
    <w:p>
      <w:pPr>
        <w:pStyle w:val="ListBullet"/>
        <w:spacing w:line="240" w:lineRule="auto"/>
        <w:ind w:left="720"/>
      </w:pPr>
      <w:r>
        <w:rPr>
          <w:lang w:val="ne_NP" w:bidi="ne_NP"/>
        </w:rPr>
      </w:r>
      <w:r>
        <w:rPr>
          <w:lang w:val="ne_NP" w:bidi="ne_NP"/>
        </w:rPr>
        <w:t>मस्सा</w:t>
      </w:r>
    </w:p>
    <w:p>
      <w:pPr>
        <w:pStyle w:val="ListBullet"/>
        <w:spacing w:line="240" w:lineRule="auto"/>
        <w:ind w:left="720"/>
      </w:pPr>
      <w:r>
        <w:rPr>
          <w:lang w:val="ne_NP" w:bidi="ne_NP"/>
        </w:rPr>
      </w:r>
      <w:r>
        <w:rPr>
          <w:lang w:val="ne_NP" w:bidi="ne_NP"/>
        </w:rPr>
        <w:t>हदद</w:t>
      </w:r>
    </w:p>
    <w:p>
      <w:pPr>
        <w:pStyle w:val="ListBullet"/>
        <w:spacing w:line="240" w:lineRule="auto"/>
        <w:ind w:left="720"/>
      </w:pPr>
      <w:r>
        <w:rPr>
          <w:lang w:val="ne_NP" w:bidi="ne_NP"/>
        </w:rPr>
      </w:r>
      <w:r>
        <w:rPr>
          <w:lang w:val="ne_NP" w:bidi="ne_NP"/>
        </w:rPr>
        <w:t>तेमा</w:t>
      </w:r>
    </w:p>
    <w:p>
      <w:pPr>
        <w:pStyle w:val="ListBullet"/>
        <w:spacing w:line="240" w:lineRule="auto"/>
        <w:ind w:left="720"/>
      </w:pPr>
      <w:r>
        <w:rPr>
          <w:lang w:val="ne_NP" w:bidi="ne_NP"/>
        </w:rPr>
      </w:r>
      <w:r>
        <w:rPr>
          <w:lang w:val="ne_NP" w:bidi="ne_NP"/>
        </w:rPr>
        <w:t>यतेूर</w:t>
      </w:r>
    </w:p>
    <w:p>
      <w:pPr>
        <w:pStyle w:val="ListBullet"/>
        <w:spacing w:line="240" w:lineRule="auto"/>
        <w:ind w:left="720"/>
      </w:pPr>
      <w:r>
        <w:rPr>
          <w:lang w:val="ne_NP" w:bidi="ne_NP"/>
        </w:rPr>
      </w:r>
      <w:r>
        <w:rPr>
          <w:lang w:val="ne_NP" w:bidi="ne_NP"/>
        </w:rPr>
        <w:t>नाफिश</w:t>
      </w:r>
    </w:p>
    <w:p>
      <w:pPr>
        <w:pStyle w:val="ListBullet"/>
        <w:spacing w:line="240" w:lineRule="auto"/>
        <w:ind w:left="720"/>
      </w:pPr>
      <w:r>
        <w:rPr>
          <w:lang w:val="ne_NP" w:bidi="ne_NP"/>
        </w:rPr>
      </w:r>
      <w:r>
        <w:rPr>
          <w:lang w:val="ne_NP" w:bidi="ne_NP"/>
        </w:rPr>
        <w:t>केदेमा</w:t>
      </w:r>
    </w:p>
    <w:p>
      <w:pPr/>
      <w:r>
        <w:rPr>
          <w:lang w:val="ne_NP" w:bidi="ne_NP"/>
        </w:rPr>
      </w:r>
      <w:r>
        <w:rPr>
          <w:lang w:val="ne_NP" w:bidi="ne_NP"/>
        </w:rPr>
        <w:t>टोलीले कथालाई दुई पटक अभिनय गर्न लगाउनुहोस्। तिनीहरूले अनुवाद गरिरहेका भाषामा अभिनय गर्नुपर्छ। पहिला, टोलीले नरोकिकन कथालाई अभिनय गर्नु। दोस्रो पटक टोलीले कथालाई अभिनय गर्दा, तिनीहरूलाई कथाको विभिन्न ठाउँहरूमा रोक्नुहोस्।</w:t>
      </w:r>
    </w:p>
    <w:p>
      <w:pPr/>
      <w:r>
        <w:rPr>
          <w:lang w:val="ne_NP" w:bidi="ne_NP"/>
        </w:rPr>
      </w:r>
      <w:r>
        <w:rPr>
          <w:lang w:val="ne_NP" w:bidi="ne_NP"/>
        </w:rPr>
        <w:t>टोलीले पहिलो पटक कथालाई अभिनय गर्दा, संवाद, प्रवाह, प्लटलाइन र कथाको कालक्रममा ध्यान दिनुहोस्। कथा वा खण्डको महत्त्वपूर्ण वा कठिन भागहरूलाई अभिनय गर्नुपर्ने र छुटाउन नहुने कुरामा ध्यान दिनुहोस्। टोलीलाई कथाका भागहरू सम्झन मद्दत गर्नुहोस्।</w:t>
      </w:r>
    </w:p>
    <w:p>
      <w:pPr/>
      <w:r>
        <w:rPr>
          <w:lang w:val="ne_NP" w:bidi="ne_NP"/>
        </w:rPr>
      </w:r>
      <w:r>
        <w:rPr>
          <w:lang w:val="ne_NP" w:bidi="ne_NP"/>
        </w:rPr>
        <w:t>टोलीले यो कथालाई दोस्रो पटक अभिनय गर्दा, तिनीहरूलाई केही निश्चित ठाउँहरूमा रोक्नुहोस्।</w:t>
      </w:r>
    </w:p>
    <w:p>
      <w:pPr/>
      <w:r>
        <w:rPr>
          <w:lang w:val="ne_NP" w:bidi="ne_NP"/>
        </w:rPr>
      </w:r>
      <w:r>
        <w:rPr>
          <w:lang w:val="ne_NP" w:bidi="ne_NP"/>
        </w:rPr>
        <w:t>पहिलो दृश्यमा, इश्माएलले आफूलाई अब्राहामको छोराको रूपमा परिचय दिन्छन्। उनकी आमा मिश्री हागर हुन्, जो अब्राहामकी पत्नी साराकी सेविका हुन्। त्यसपछि इश्माएलले जेठोदेखि कान्छोसम्म, नबायोतदेखि केदमासम्म आफ्ना छोराहरूको परिचय दिनेछन्। इश्माएलले आफ्ना छोराहरूका आफ्नै सन्तानहरू हुनेछन् र तिनीहरू आफ्नै कुलका शासकहरू हुनेछन् भन्ने कुरा पनि उल्लेख गर्नेछन्। तिनीहरू बसोबास गर्ने ठाउँहरूको नाम तिनीहरूको नाममा राखिनेछ।</w:t>
      </w:r>
    </w:p>
    <w:p>
      <w:pPr/>
      <w:r>
        <w:rPr>
          <w:lang w:val="ne_NP" w:bidi="ne_NP"/>
        </w:rPr>
      </w:r>
      <w:r>
        <w:rPr>
          <w:lang w:val="ne_NP" w:bidi="ne_NP"/>
        </w:rPr>
        <w:t>अभिनय रोक्नुहोस्: इश्माएलको भूमिका खेल्ने कलाकारलाई सोध्नुहोस्, "तपाईंलाई कस्तो महसुस भइरहेको छ?" तपाईंले यस्ता कुराहरू सुन्न सक्नुहुन्छ, "परमेश्वरको प्रशंसा हो, उहाँले मेरी आमा हागरलाई दिनुभएको प्रतिज्ञा पूरा गर्नुभएको छ," वा "मेरा छोराहरू र सन्तानहरूले परमेश्वर आफ्नो प्रतिज्ञाप्रति विश्वासी हुनुहुन्छ भनेर देखाउँछन्।" नाटक फेरि सुरु गर्नुहोस्।</w:t>
      </w:r>
    </w:p>
    <w:p>
      <w:pPr/>
      <w:r>
        <w:rPr>
          <w:lang w:val="ne_NP" w:bidi="ne_NP"/>
        </w:rPr>
      </w:r>
      <w:r>
        <w:rPr>
          <w:lang w:val="ne_NP" w:bidi="ne_NP"/>
        </w:rPr>
        <w:t>दोस्रो दृश्यमा, इश्माएलका छोराहरूले उनलाई कतै गाड्नेछन्।</w:t>
      </w:r>
    </w:p>
    <w:p>
      <w:pPr/>
      <w:r>
        <w:rPr>
          <w:lang w:val="ne_NP" w:bidi="ne_NP"/>
        </w:rPr>
      </w:r>
      <w:r>
        <w:rPr>
          <w:lang w:val="ne_NP" w:bidi="ne_NP"/>
        </w:rPr>
        <w:t>अभिनय रोक्नुहोस्: इश्माएलका छोराहरूको भूमिका खेल्ने कलाकारलाई सोध्नुहोस्, "तपाईंलाई कस्तो महसुस भइरहेको छ?" तपाईंले यस्ता कुराहरू सुन्न सक्नुहुन्छ, "हामी हाम्रा पिता इश्माएललाई सम्झनेछौं," वा "हामी हाम्रा पिता इश्माएल जस्तै आफ्नै परिवार र कुलहरूको नेतृत्व गर्नेछौं।" नाटक फेरि सुरु गर्नुहोस्।</w:t>
      </w:r>
    </w:p>
    <w:p>
      <w:pPr/>
      <w:r>
        <w:rPr>
          <w:lang w:val="ne_NP" w:bidi="ne_NP"/>
        </w:rPr>
      </w:r>
      <w:r>
        <w:rPr>
          <w:lang w:val="ne_NP" w:bidi="ne_NP"/>
        </w:rPr>
        <w:t>तेस्रो दृश्यमा, इश्माएलका छोराहरूले हबीलाबाट शूरसम्म आफ्नो पाल टाँग्नेछन्।</w:t>
      </w:r>
    </w:p>
    <w:p>
      <w:pPr/>
      <w:r>
        <w:rPr>
          <w:lang w:val="ne_NP" w:bidi="ne_NP"/>
        </w:rPr>
      </w:r>
      <w:r>
        <w:rPr>
          <w:lang w:val="ne_NP" w:bidi="ne_NP"/>
        </w:rPr>
        <w:t>अभिनय रोक्नुहोस्: नबायोतको भूमिका खेल्ने कलाकारलाई सोध्नुहोस्, "तपाईंलाई कस्तो महसुस भइरहेको छ?" तपाईंले यस्ता कुराहरू सुन्न सक्नुहुन्छ, "हामी हवीलादेखि शूरसम्म मात्र बस्नुपर्छ," वा "हामी हाम्रा आफन्तहरू, विशेष गरी इसहाकबाट टाढा बस्नुपर्छ।" "हाम्रा हजुरबुबा अब्राहामले यही चाहनुहुन्थ्यो।"</w:t>
      </w:r>
      <w:r>
        <w:rPr>
          <w:lang w:val="ne_NP" w:bidi="ne_NP"/>
        </w:rPr>
      </w:r>
    </w:p>
    <w:p>
      <w:pPr>
        <w:pStyle w:val="Heading3"/>
      </w:pPr>
      <w:r>
        <w:rPr>
          <w:lang w:val="ne_NP" w:bidi="ne_NP"/>
        </w:rPr>
        <w:t>Step 5</w:t>
      </w:r>
    </w:p>
    <w:p>
      <w:pPr/>
      <w:r>
        <w:rPr>
          <w:lang w:val="ne_NP" w:bidi="ne_NP"/>
        </w:rPr>
      </w:r>
      <w:r>
        <w:rPr>
          <w:lang w:val="ne_NP" w:bidi="ne_NP"/>
        </w:rPr>
        <w:t xml:space="preserve">यो कथा इश्माएलको वंशावलीको बारेमा हो। कथा परिचयबाट सुरु हुन्छ, "यी इश्माएलका </w:t>
      </w:r>
      <w:r>
        <w:rPr>
          <w:b/>
          <w:lang w:val="ne_NP" w:bidi="ne_NP"/>
        </w:rPr>
        <w:t>पुस्ताहरू</w:t>
      </w:r>
      <w:r>
        <w:rPr>
          <w:lang w:val="ne_NP" w:bidi="ne_NP"/>
        </w:rPr>
        <w:t xml:space="preserve"> हुन्।" "पुस्ताहरू" भन्ने हिब्रू शब्दले व्यक्तिको पितापुर्खाको कथा वा अभिलेखलाई बुझाउँछ। यसलाई वंशावली वा इतिहासको रूपमा पनि अनुवाद गरिएको छ। व्यक्तिको वंश महत्त्वपूर्ण थियो किनभने त्यो व्यक्तिको सामाजिक स्थिति, अधिकार र दायित्वहरूको आधार थियो। यस शब्दलाई पहिले अनुवाद गरेकै तरिकाले अनुवाद गर्नुहोस्। तपाईंले </w:t>
      </w:r>
      <w:r>
        <w:rPr>
          <w:lang w:val="ne_NP" w:bidi="ne_NP"/>
        </w:rPr>
        <w:t>वंशावलीहरू</w:t>
      </w:r>
      <w:r>
        <w:rPr>
          <w:lang w:val="ne_NP" w:bidi="ne_NP"/>
        </w:rPr>
        <w:t xml:space="preserve"> र </w:t>
      </w:r>
      <w:r>
        <w:rPr>
          <w:lang w:val="ne_NP" w:bidi="ne_NP"/>
        </w:rPr>
        <w:t>पुस्ताहरू</w:t>
      </w:r>
      <w:r>
        <w:rPr>
          <w:lang w:val="ne_NP" w:bidi="ne_NP"/>
        </w:rPr>
        <w:t xml:space="preserve"> बारेमा थप जानकारीको लागि मुख्य शब्दावली हेर्न सक्नुहुन्छ।</w:t>
      </w:r>
    </w:p>
    <w:p>
      <w:pPr/>
      <w:r>
        <w:rPr>
          <w:lang w:val="ne_NP" w:bidi="ne_NP"/>
        </w:rPr>
      </w:r>
      <w:r>
        <w:rPr>
          <w:lang w:val="ne_NP" w:bidi="ne_NP"/>
        </w:rPr>
        <w:t xml:space="preserve">इश्माएल अब्राहामका छोरा थिए। उनकी आमा अब्राहामकी उपपत्नी, मिश्री हागर थिइन्। हागर अब्राहामकी पत्नी साराकी नोकर थिइन्। नोकर भनेको आफ्नो मालिकको परिवारको आवश्यकताहरू पूरा गर्न आफ्नो मालिकको घरमा बसोबास गर्ने व्यक्ति हो। एक </w:t>
      </w:r>
      <w:r>
        <w:rPr>
          <w:lang w:val="ne_NP" w:bidi="ne_NP"/>
        </w:rPr>
        <w:t>नोकर</w:t>
      </w:r>
      <w:r>
        <w:rPr>
          <w:lang w:val="ne_NP" w:bidi="ne_NP"/>
        </w:rPr>
        <w:t xml:space="preserve"> पुरुष वा महिला हुन सक्छ। तपाईंले पहिले अनुवाद गरेकै तरिकाले नोकरलाई अनुवाद गर्न सम्झनुहोस्। तपाईंले यो शब्द थप जानकारीको लागि मुख्य शब्दावलीमा पनि हेर्न सक्नुहुन्छ।</w:t>
      </w:r>
    </w:p>
    <w:p>
      <w:pPr/>
      <w:r>
        <w:rPr>
          <w:lang w:val="ne_NP" w:bidi="ne_NP"/>
        </w:rPr>
      </w:r>
      <w:r>
        <w:rPr>
          <w:lang w:val="ne_NP" w:bidi="ne_NP"/>
        </w:rPr>
        <w:t xml:space="preserve">इश्माएलका छोराहरू तिनीहरूको </w:t>
      </w:r>
      <w:r>
        <w:rPr>
          <w:b/>
          <w:lang w:val="ne_NP" w:bidi="ne_NP"/>
        </w:rPr>
        <w:t>जन्मक्रममा सूचीबद्ध छन्</w:t>
      </w:r>
      <w:r>
        <w:rPr>
          <w:lang w:val="ne_NP" w:bidi="ne_NP"/>
        </w:rPr>
        <w:t xml:space="preserve">। "तिनीहरूको जन्मको क्रमअनुसार" भन्ने शब्दहरूको अर्थ जेठोदेखि कान्छोसम्म भन्ने हुन्छ। इश्माएलका बाह्र छोराहरू थिए। उनका जेठा छोरा नबायोत हुन्। उनका कान्छो छोरा केदेमाह थिए। इश्माएलका छोराहरूका आफ्नै सन्तानहरू हुनेछन्। फलस्वरूप, तिनीहरू आआफ्ना कुलहरूका शासकहरू हुनेछन्। तिनीहरूका कुलहरू तिनीहरूको नाममा राखिनेछन्। कुल भनेको मानिसहरूको सानो समूह हो जसको प्रायः एकजना पुर्खा हुन्छ। त्यसैले कुलका सदस्यहरू सामान्यतया रगतका आफन्तहरू हुन्। कुलका प्रमुखलाई </w:t>
      </w:r>
      <w:r>
        <w:rPr>
          <w:b/>
          <w:lang w:val="ne_NP" w:bidi="ne_NP"/>
        </w:rPr>
        <w:t>राजपुत्र</w:t>
      </w:r>
      <w:r>
        <w:rPr>
          <w:lang w:val="ne_NP" w:bidi="ne_NP"/>
        </w:rPr>
        <w:t xml:space="preserve"> वा </w:t>
      </w:r>
      <w:r>
        <w:rPr>
          <w:b/>
          <w:lang w:val="ne_NP" w:bidi="ne_NP"/>
        </w:rPr>
        <w:t>शासक</w:t>
      </w:r>
      <w:r>
        <w:rPr>
          <w:lang w:val="ne_NP" w:bidi="ne_NP"/>
        </w:rPr>
        <w:t xml:space="preserve"> भनिन्थ्यो। तिनीहरू बसोबास गर्ने तिनीहरूका </w:t>
      </w:r>
      <w:r>
        <w:rPr>
          <w:b/>
          <w:lang w:val="ne_NP" w:bidi="ne_NP"/>
        </w:rPr>
        <w:t>गाउँहरू</w:t>
      </w:r>
      <w:r>
        <w:rPr>
          <w:lang w:val="ne_NP" w:bidi="ne_NP"/>
        </w:rPr>
        <w:t xml:space="preserve"> र </w:t>
      </w:r>
      <w:r>
        <w:rPr>
          <w:b/>
          <w:lang w:val="ne_NP" w:bidi="ne_NP"/>
        </w:rPr>
        <w:t>शिविरहरू</w:t>
      </w:r>
      <w:r>
        <w:rPr>
          <w:lang w:val="ne_NP" w:bidi="ne_NP"/>
        </w:rPr>
        <w:t xml:space="preserve"> पनि तिनीहरूकै नाममा राखिनेछन्। गाउँहरू र शिविरहरूले तिनीहरू बसोबास गर्ने ठाउँहरूलाई बुझाउँछन्। जब मानिसहरूले शिविर खडा गर्थे, तिनीहरू एक ठाउँबाट अर्को ठाउँमा सर्न सकून् भनेर पालमा बस्ने गर्थे। त्यसैले शिविरहरू भन्नाले पालका समूहहरू बुझिन्थे। अर्कोतर्फ, गाउँ भन्नाले मानिसहरूले कुनै निश्चित ठाउँमा स्थायी रूपमा बस्न चाहेको बेला बनाएका ठाउँहरूलाई बुझिन्थ्यो।</w:t>
      </w:r>
    </w:p>
    <w:p>
      <w:pPr/>
      <w:r>
        <w:rPr>
          <w:lang w:val="ne_NP" w:bidi="ne_NP"/>
        </w:rPr>
      </w:r>
      <w:r>
        <w:rPr>
          <w:lang w:val="ne_NP" w:bidi="ne_NP"/>
        </w:rPr>
        <w:t xml:space="preserve">इश्माएलका छोराहरू </w:t>
      </w:r>
      <w:r>
        <w:rPr>
          <w:b/>
          <w:lang w:val="ne_NP" w:bidi="ne_NP"/>
        </w:rPr>
        <w:t>हवीला</w:t>
      </w:r>
      <w:r>
        <w:rPr>
          <w:lang w:val="ne_NP" w:bidi="ne_NP"/>
        </w:rPr>
        <w:t xml:space="preserve"> देखि </w:t>
      </w:r>
      <w:r>
        <w:rPr>
          <w:b/>
          <w:lang w:val="ne_NP" w:bidi="ne_NP"/>
        </w:rPr>
        <w:t>शूरसम्म</w:t>
      </w:r>
      <w:r>
        <w:rPr>
          <w:lang w:val="ne_NP" w:bidi="ne_NP"/>
        </w:rPr>
        <w:t xml:space="preserve"> बस्नेछन्। यो जमिनको क्षेत्र मिश्रको विपरीतमा थियो र अश्शूरको दिशातिर थियो। हवीलाको ठ्याक्कै स्थान अनिश्चित छ। तर यो अदनको बगैँचा भएको ठाउँ नजिकै रहेको भनिन्छ। शूरको ठ्याक्कै स्थान पनि अनिश्चित छ। तर यो कनानको दक्षिणी भाग र मिश्रको उत्तरी भागको बीचमा रहेको छ भनेर भनिन्छ। </w:t>
      </w:r>
      <w:r>
        <w:rPr>
          <w:b/>
          <w:lang w:val="ne_NP" w:bidi="ne_NP"/>
        </w:rPr>
        <w:t>मिश्र</w:t>
      </w:r>
      <w:r>
        <w:rPr>
          <w:lang w:val="ne_NP" w:bidi="ne_NP"/>
        </w:rPr>
        <w:t xml:space="preserve"> कनानको दक्षिणमा पर्ने एउटा देश थियो। उत्पत्ति पुस्तकभरि नै मुख्य पात्रहरू खतरामा पर्दा उनीहरूका लागि मिश्र एक शरणस्थल हुन्छ। हिब्रूमा, </w:t>
      </w:r>
      <w:r>
        <w:rPr>
          <w:b/>
          <w:lang w:val="ne_NP" w:bidi="ne_NP"/>
        </w:rPr>
        <w:t>असीरिया</w:t>
      </w:r>
      <w:r>
        <w:rPr>
          <w:lang w:val="ne_NP" w:bidi="ne_NP"/>
        </w:rPr>
        <w:t xml:space="preserve"> शब्द अश्शूर थियो। यस कथाको अध्ययन गर्ने मानिसहरू अश्शूर एउटा सहर थियो वा यो अश्शूर देशकै अर्को नाम थियो भन्ने कुरामा असहमत छन्। अधिकांश बाइबल अनुवादहरूले यस शब्दलाई अश्शूरको सट्टा असिरियाको रूपमा अनुवाद गर्छन्।</w:t>
      </w:r>
    </w:p>
    <w:p>
      <w:pPr/>
      <w:r>
        <w:rPr>
          <w:lang w:val="ne_NP" w:bidi="ne_NP"/>
        </w:rPr>
      </w:r>
      <w:r>
        <w:rPr>
          <w:lang w:val="ne_NP" w:bidi="ne_NP"/>
        </w:rPr>
        <w:t xml:space="preserve">रोक्नुहोस् र नक्सामा </w:t>
      </w:r>
      <w:r>
        <w:rPr>
          <w:lang w:val="ne_NP" w:bidi="ne_NP"/>
        </w:rPr>
        <w:t>हवीला, शूर, मिश्र र अश्शूर</w:t>
      </w:r>
      <w:r>
        <w:rPr>
          <w:lang w:val="ne_NP" w:bidi="ne_NP"/>
        </w:rPr>
        <w:t xml:space="preserve"> कहाँ अवस्थित छन् भनेर देखाउनुहोस्।</w:t>
      </w:r>
    </w:p>
    <w:p>
      <w:pPr/>
      <w:r>
        <w:rPr>
          <w:lang w:val="ne_NP" w:bidi="ne_NP"/>
        </w:rPr>
      </w:r>
      <w:r>
        <w:rPr>
          <w:lang w:val="ne_NP" w:bidi="ne_NP"/>
        </w:rPr>
        <w:t>त्यसपछि "</w:t>
      </w:r>
      <w:r>
        <w:rPr>
          <w:b/>
          <w:lang w:val="ne_NP" w:bidi="ne_NP"/>
        </w:rPr>
        <w:t>उ</w:t>
      </w:r>
      <w:r>
        <w:rPr>
          <w:lang w:val="ne_NP" w:bidi="ne_NP"/>
        </w:rPr>
        <w:t xml:space="preserve"> आफ्ना सबै </w:t>
      </w:r>
      <w:r>
        <w:rPr>
          <w:b/>
          <w:lang w:val="ne_NP" w:bidi="ne_NP"/>
        </w:rPr>
        <w:t>आफन्तहरू</w:t>
      </w:r>
      <w:r>
        <w:rPr>
          <w:lang w:val="ne_NP" w:bidi="ne_NP"/>
        </w:rPr>
        <w:t xml:space="preserve">को सामुन्नेमा </w:t>
      </w:r>
      <w:r>
        <w:rPr>
          <w:b/>
          <w:lang w:val="ne_NP" w:bidi="ne_NP"/>
        </w:rPr>
        <w:t>बसोबास गर्यो</w:t>
      </w:r>
      <w:r>
        <w:rPr>
          <w:lang w:val="ne_NP" w:bidi="ne_NP"/>
        </w:rPr>
        <w:t>।" केही बाइबल अनुवादहरूमा "ऊ" शब्दले सम्भवतः इश्माएललाई बुझाउँछ। यस समयमा इश्माएल पहिले नै मरेका थिए। हिब्रूमा "बसोबास गर्नु" भन्ने शब्दको शाब्दिक अर्थ "झर्नु" हो। हिब्रूमा अर्थ बुझ्न गाह्रो छ। फलस्वरूप, यो कथा अध्ययन गर्ने मानिसहरू यसको अर्थको बारेमा असहमत हुन्छन्। तर अधिकांश बाइबल अनुवादहरूले यसलाई इश्माएलका सन्तानहरू आफ्ना आफन्तहरूबाट टाढा बसोबास गर्थे भन्ने अर्थमा लिन्छन्। हिब्रूमा, आफन्तका लागि प्रयोग हुने शब्द र भाइका लागि प्रयोग हुने शब्द एउटै छ। यसलाई आफन्तको रूपमा पनि अनुवाद गर्न सकिन्छ। यस कथामा, यसले अब्राहामका अन्य सन्तानहरूलाई बुझाउँछ। इश्माएलका छोराहरूले आफ्ना आफन्तहरूबाट टाढा बस्ने निर्णय गरे।</w:t>
      </w:r>
      <w:r>
        <w:rPr>
          <w:lang w:val="ne_NP" w:bidi="ne_NP"/>
        </w:rPr>
      </w:r>
    </w:p>
    <w:p>
      <w:pPr>
        <w:pStyle w:val="Heading3"/>
      </w:pPr>
      <w:r>
        <w:rPr>
          <w:lang w:val="ne_NP" w:bidi="ne_NP"/>
        </w:rPr>
        <w:t>Step 6</w:t>
      </w:r>
    </w:p>
    <w:p>
      <w:pPr/>
      <w:r>
        <w:rPr>
          <w:lang w:val="ne_NP" w:bidi="ne_NP"/>
        </w:rPr>
      </w:r>
      <w:r>
        <w:rPr>
          <w:lang w:val="ne_NP" w:bidi="ne_NP"/>
        </w:rPr>
        <w:t>अनुवादलाई सजिलोसँग बुझ्न यस खण्डको श्रव्य संस्करण सुन्‍नुहोस्।</w:t>
      </w:r>
    </w:p>
    <w:p>
      <w:pPr/>
      <w:r>
        <w:rPr>
          <w:lang w:val="ne_NP" w:bidi="ne_NP"/>
        </w:rPr>
      </w:r>
      <w:r>
        <w:rPr>
          <w:lang w:val="ne_NP" w:bidi="ne_NP"/>
        </w:rPr>
        <w:t>यस सत्रमा, एउटा समूहको रूपमा तपाईंको आफ्नै भाषामा खण्डलाई पुन: भन्न लगाउनुहोस्।</w:t>
      </w:r>
    </w:p>
    <w:p>
      <w:pPr/>
      <w:r>
        <w:rPr>
          <w:lang w:val="ne_NP" w:bidi="ne_NP"/>
        </w:rPr>
      </w:r>
      <w:r>
        <w:rPr>
          <w:lang w:val="ne_NP" w:bidi="ne_NP"/>
        </w:rPr>
        <w:t>पहिला, सम्पूर्ण समूहले खण्डलाई तपाईंको आफ्नै भाषामा बताउन अभ्यास गर्नुपर्छ। तपाईंले अघिल्लो चरणहरूमा निर्णय गर्नुभएको कुराहरू जस्तै कालक्रम, शब्दहरू, वाक्यांशहरू, भावनाहरू, वा तपाईंले छलफल गर्नुभएको अन्य कुराहरू यसमा समावेश गर्नलाई सम्झनुहोस्।</w:t>
      </w:r>
    </w:p>
    <w:p>
      <w:pPr/>
      <w:r>
        <w:rPr>
          <w:lang w:val="ne_NP" w:bidi="ne_NP"/>
        </w:rPr>
      </w:r>
      <w:r>
        <w:rPr>
          <w:lang w:val="ne_NP" w:bidi="ne_NP"/>
        </w:rPr>
        <w:t>एउटा समूहको सदस्यले खण्डका केही वाक्यहरू भन्नुपर्छ र रोकिनु पर्छ। समूहको अर्को सदस्यले खण्डको अर्को भाग भन्नु पर्छ र रोकिनु पर्छ। समूहले सम्पूर्ण खण्डलाई पुन: नभन्दासम्म यो गर्नुहोस्। यस चरणमा समूहका सदस्यहरूले एक अर्कालाई सच्याउन सक्छन्।</w:t>
      </w:r>
    </w:p>
    <w:p>
      <w:pPr/>
      <w:r>
        <w:rPr>
          <w:lang w:val="ne_NP" w:bidi="ne_NP"/>
        </w:rPr>
      </w:r>
      <w:r>
        <w:rPr>
          <w:lang w:val="ne_NP" w:bidi="ne_NP"/>
        </w:rPr>
        <w:t xml:space="preserve">अडियो रोक्‍नुहोस्। </w:t>
      </w:r>
    </w:p>
    <w:p>
      <w:pPr/>
      <w:r>
        <w:rPr>
          <w:lang w:val="ne_NP" w:bidi="ne_NP"/>
        </w:rPr>
      </w:r>
      <w:r>
        <w:rPr>
          <w:lang w:val="ne_NP" w:bidi="ne_NP"/>
        </w:rPr>
        <w:t>अर्को पटक, समूहको प्रत्येक सदस्यले कम्तिमा पनि एकचोटि सम्पूर्ण खण्डलाई नरोकी भन्नुपर्छ। समूहको सदस्यले खण्डलाई सम्झन मद्दत गर्न कुनैपनि वस्तुहरू, चालहरू, वा तिनीहरूको स्टोरीबोर्ड प्रयोग गर्न सक्छन्।</w:t>
      </w:r>
    </w:p>
    <w:p>
      <w:pPr/>
      <w:r>
        <w:rPr>
          <w:lang w:val="ne_NP" w:bidi="ne_NP"/>
        </w:rPr>
      </w:r>
      <w:r>
        <w:rPr>
          <w:lang w:val="ne_NP" w:bidi="ne_NP"/>
        </w:rPr>
        <w:t xml:space="preserve">अडियो रोक्‍नुहोस्। </w:t>
      </w:r>
    </w:p>
    <w:p>
      <w:pPr/>
      <w:r>
        <w:rPr>
          <w:lang w:val="ne_NP" w:bidi="ne_NP"/>
        </w:rPr>
      </w:r>
      <w:r>
        <w:rPr>
          <w:lang w:val="ne_NP" w:bidi="ne_NP"/>
        </w:rPr>
        <w:t>त्यसपछि, तपाईंलाई सबैभन्दा बढी मनपरेको खण्डको संस्करण कस्को हो समूहले निर्णय गर्न सक्छ। तपाईंले एउटा समूहको सदस्यले एउटा दृश्य बताएको तरिका मनपर्यो तर तपाईंले अर्को दृश्य अर्कै समूहको सदस्यले बताएको तरिका मनपर्यो भनेर निर्णय गर्न सक्नुहुन्छ।</w:t>
      </w:r>
    </w:p>
    <w:p>
      <w:pPr/>
      <w:r>
        <w:rPr>
          <w:lang w:val="ne_NP" w:bidi="ne_NP"/>
        </w:rPr>
      </w:r>
      <w:r>
        <w:rPr>
          <w:lang w:val="ne_NP" w:bidi="ne_NP"/>
        </w:rPr>
        <w:t xml:space="preserve">अडियो रोक्‍नुहोस्। </w:t>
      </w:r>
    </w:p>
    <w:p>
      <w:pPr/>
      <w:r>
        <w:rPr>
          <w:lang w:val="ne_NP" w:bidi="ne_NP"/>
        </w:rPr>
      </w:r>
      <w:r>
        <w:rPr>
          <w:lang w:val="ne_NP" w:bidi="ne_NP"/>
        </w:rPr>
        <w:t>अन्तमा, समूहले सबैजना सहमत हुने खण्डको अन्तिम संस्करणलाई सँगै राख्न सक्छन्। समूहको प्रत्येक सदस्यले यस खण्डको अन्तिम संस्करण सुनाउने अभ्यास गर्नुपर्छ।</w:t>
      </w:r>
      <w:r>
        <w:rPr>
          <w:lang w:val="ne_NP" w:bidi="ne_NP"/>
        </w:rPr>
      </w:r>
      <w:r>
        <w:rPr>
          <w:lang w:val="ne_NP" w:bidi="ne_NP"/>
        </w:rPr>
      </w:r>
    </w:p>
    <w:p>
      <w:pPr/>
      <w:r>
        <w:rPr>
          <w:lang w:val="ne_NP" w:bidi="ne_NP"/>
        </w:rPr>
      </w:r>
    </w:p>
    <w:p>
      <w:pPr>
        <w:pStyle w:val="Heading2"/>
      </w:pPr>
      <w:r>
        <w:rPr>
          <w:lang w:val="ne_NP" w:bidi="ne_NP"/>
        </w:rPr>
        <w:t>Genesis 25:19–34</w:t>
      </w:r>
      <w:r>
        <w:rPr>
          <w:lang w:val="ne_NP" w:bidi="ne_NP"/>
        </w:rPr>
      </w:r>
    </w:p>
    <w:p>
      <w:pPr>
        <w:pStyle w:val="Heading3"/>
      </w:pPr>
      <w:r>
        <w:rPr>
          <w:lang w:val="ne_NP" w:bidi="ne_NP"/>
        </w:rPr>
        <w:t>Step 1</w:t>
      </w:r>
    </w:p>
    <w:p>
      <w:pPr/>
      <w:r>
        <w:rPr>
          <w:lang w:val="ne_NP" w:bidi="ne_NP"/>
        </w:rPr>
      </w:r>
      <w:r>
        <w:rPr>
          <w:lang w:val="ne_NP" w:bidi="ne_NP"/>
        </w:rPr>
        <w:t>उत्पत्ति २५:१९–३४ सुन्नुहोस् र यसलाई आफ्नो हृदयमा राख्नुहोस्। पाठलाई तीन पटक सुन्नुहोस् (सम्भव छ भने तीन फरक अनुवादहरूमा)। त्यसपछि टोलीले निम्न प्रश्नहरूको छलफल गर्नुहोस:</w:t>
      </w:r>
    </w:p>
    <w:p>
      <w:pPr>
        <w:pStyle w:val="ListBullet"/>
        <w:spacing w:line="240" w:lineRule="auto"/>
        <w:ind w:left="720"/>
      </w:pPr>
      <w:r>
        <w:rPr>
          <w:lang w:val="ne_NP" w:bidi="ne_NP"/>
        </w:rPr>
      </w:r>
      <w:r>
        <w:rPr>
          <w:lang w:val="ne_NP" w:bidi="ne_NP"/>
        </w:rPr>
        <w:t>यो खण्डमा तपाईंलाई के मन पर्‍यो?</w:t>
      </w:r>
    </w:p>
    <w:p>
      <w:pPr>
        <w:pStyle w:val="ListBullet"/>
        <w:spacing w:line="240" w:lineRule="auto"/>
        <w:ind w:left="720"/>
      </w:pPr>
      <w:r>
        <w:rPr>
          <w:lang w:val="ne_NP" w:bidi="ne_NP"/>
        </w:rPr>
      </w:r>
      <w:r>
        <w:rPr>
          <w:lang w:val="ne_NP" w:bidi="ne_NP"/>
        </w:rPr>
        <w:t>तपाईलाई के मन परेन वा के बुझ्नुभएन?</w:t>
      </w:r>
    </w:p>
    <w:p>
      <w:pPr>
        <w:pStyle w:val="ListBullet"/>
        <w:spacing w:line="240" w:lineRule="auto"/>
        <w:ind w:left="720"/>
      </w:pPr>
      <w:r>
        <w:rPr>
          <w:lang w:val="ne_NP" w:bidi="ne_NP"/>
        </w:rPr>
      </w:r>
      <w:r>
        <w:rPr>
          <w:lang w:val="ne_NP" w:bidi="ne_NP"/>
        </w:rPr>
        <w:t>यो कथाले हामीलाई परमेश्वरको बारेमा के भन्छ?</w:t>
      </w:r>
    </w:p>
    <w:p>
      <w:pPr>
        <w:pStyle w:val="ListBullet"/>
        <w:spacing w:line="240" w:lineRule="auto"/>
        <w:ind w:left="720"/>
      </w:pPr>
      <w:r>
        <w:rPr>
          <w:lang w:val="ne_NP" w:bidi="ne_NP"/>
        </w:rPr>
      </w:r>
      <w:r>
        <w:rPr>
          <w:lang w:val="ne_NP" w:bidi="ne_NP"/>
        </w:rPr>
        <w:t>यो खण्डले मानिसबारे हामीलाई के भन्दछ?</w:t>
      </w:r>
    </w:p>
    <w:p>
      <w:pPr>
        <w:pStyle w:val="ListBullet"/>
        <w:spacing w:line="240" w:lineRule="auto"/>
        <w:ind w:left="720"/>
      </w:pPr>
      <w:r>
        <w:rPr>
          <w:lang w:val="ne_NP" w:bidi="ne_NP"/>
        </w:rPr>
      </w:r>
      <w:r>
        <w:rPr>
          <w:lang w:val="ne_NP" w:bidi="ne_NP"/>
        </w:rPr>
        <w:t>यो खण्डले कसरी हाम्रो दैनिक जीवनलाई प्रभाव पार्छ?</w:t>
      </w:r>
    </w:p>
    <w:p>
      <w:pPr>
        <w:pStyle w:val="ListBullet"/>
        <w:spacing w:line="240" w:lineRule="auto"/>
        <w:ind w:left="720"/>
      </w:pPr>
      <w:r>
        <w:rPr>
          <w:lang w:val="ne_NP" w:bidi="ne_NP"/>
        </w:rPr>
      </w:r>
      <w:r>
        <w:rPr>
          <w:lang w:val="ne_NP" w:bidi="ne_NP"/>
        </w:rPr>
        <w:t>यो कथा सुन्नु पर्ने तपाईंले चिन्नुभएको व्यक्ति को हुनुहुन्छ?</w:t>
      </w:r>
      <w:r>
        <w:rPr>
          <w:lang w:val="ne_NP" w:bidi="ne_NP"/>
        </w:rPr>
      </w:r>
    </w:p>
    <w:p>
      <w:pPr>
        <w:pStyle w:val="Heading3"/>
      </w:pPr>
      <w:r>
        <w:rPr>
          <w:lang w:val="ne_NP" w:bidi="ne_NP"/>
        </w:rPr>
        <w:t>Step 2</w:t>
      </w:r>
    </w:p>
    <w:p>
      <w:pPr/>
      <w:r>
        <w:rPr>
          <w:lang w:val="ne_NP" w:bidi="ne_NP"/>
        </w:rPr>
      </w:r>
      <w:r>
        <w:rPr>
          <w:lang w:val="ne_NP" w:bidi="ne_NP"/>
        </w:rPr>
        <w:t>पाठलाई बुझ्न-सजिलो संस्करणमा एकपटक सुन्नुहोस्।</w:t>
      </w:r>
    </w:p>
    <w:p>
      <w:pPr/>
      <w:r>
        <w:rPr>
          <w:lang w:val="ne_NP" w:bidi="ne_NP"/>
        </w:rPr>
      </w:r>
      <w:r>
        <w:rPr>
          <w:lang w:val="ne_NP" w:bidi="ne_NP"/>
        </w:rPr>
        <w:t>अघिल्लो कथा इश्माएलको वंशावली र इश्माएलको मृत्युको बारेमा थियो। वर्तमान कथा अर्को वंशावली हो तर यस पटक यो इसाक र उनका दुई छोराहरू एसाव र याकूबको बारेमा हो। यस कथामा हामी तिनीहरूको सङ्घर्ष र इसहाकको जीवनमा सबैभन्दा महत्त्वपूर्ण व्यक्ति हुने इच्छा देख्न थाल्छौं।</w:t>
      </w:r>
    </w:p>
    <w:p>
      <w:pPr/>
      <w:r>
        <w:rPr>
          <w:lang w:val="ne_NP" w:bidi="ne_NP"/>
        </w:rPr>
      </w:r>
      <w:r>
        <w:rPr>
          <w:lang w:val="ne_NP" w:bidi="ne_NP"/>
        </w:rPr>
        <w:t>कथा परिचयबाट सुरु हुन्छ, "यी अब्राहामका छोरा इसहाकका पुस्ताहरू हुन्।" "पुस्ताहरू" भन्ने हिब्रू शब्द एउटा यस्तो शब्द हो जसले सामान्यतया कुनै व्यक्तिको वंश वा पुर्खाको कथा वा अभिलेखलाई बुझाउँछ। यसलाई प्राय: वंशावलीको रूपमा पनि अनुवाद गरिन्छ।</w:t>
      </w:r>
    </w:p>
    <w:p>
      <w:pPr/>
      <w:r>
        <w:rPr>
          <w:lang w:val="ne_NP" w:bidi="ne_NP"/>
        </w:rPr>
      </w:r>
      <w:r>
        <w:rPr>
          <w:lang w:val="ne_NP" w:bidi="ne_NP"/>
        </w:rPr>
        <w:t>अब्राहाम इसहाकका पिता थिए। इसहाकले रिबेकासँग विवाह गरे। रिबेकाका पिता बथुएल पद्न-अरामको क्षेत्रमा बसोबास गर्थे। उनका पिता र भाइ लाबान दुवै अरामी जनसमुदायका थिए। लाबानको उल्लेख यहाँ छ किनभने उनले आगामी कथाहरूमा महत्त्वपूर्ण भूमिका खेल्नेछन्।</w:t>
      </w:r>
    </w:p>
    <w:p>
      <w:pPr/>
      <w:r>
        <w:rPr>
          <w:lang w:val="ne_NP" w:bidi="ne_NP"/>
        </w:rPr>
      </w:r>
      <w:r>
        <w:rPr>
          <w:lang w:val="ne_NP" w:bidi="ne_NP"/>
        </w:rPr>
        <w:t xml:space="preserve">रोक्नुहोस् र नक्सामा </w:t>
      </w:r>
      <w:r>
        <w:rPr>
          <w:lang w:val="ne_NP" w:bidi="ne_NP"/>
        </w:rPr>
        <w:t>पद्न-अराम कहाँ अवस्थित छ</w:t>
      </w:r>
      <w:r>
        <w:rPr>
          <w:lang w:val="ne_NP" w:bidi="ne_NP"/>
        </w:rPr>
        <w:t xml:space="preserve"> देखाउनुहोस्। नक्साले मेसोपोटामिया, सिरिया, हारान र कनान जस्ता वरिपरिका ठाउँहरू पनि देखाउनुपर्छ।</w:t>
      </w:r>
    </w:p>
    <w:p>
      <w:pPr/>
      <w:r>
        <w:rPr>
          <w:lang w:val="ne_NP" w:bidi="ne_NP"/>
        </w:rPr>
      </w:r>
      <w:r>
        <w:rPr>
          <w:lang w:val="ne_NP" w:bidi="ne_NP"/>
        </w:rPr>
        <w:t>इसहाकले परमेश्वरसँग कुरा गरे र रिबेकाका लागि उहाँसँग मद्दत मागे किनभने उनले सन्तान जन्माउन सकेकी थिइनन्—उनी बाँझी थिइन्। इसहाकले परमेश्वरलाई प्रार्थना गरे किनभने, त्यस समयमा कुनै महिला बाँझी हुनु भनेको परमेश्वरले उनलाई श्राप दिनुभएको हो भन्ने मानिसहरूले सोच्थे। रिबेकाले सन्तान जन्माउन नसक्नुको कारण परमेश्वर नै हुनुहुन्थ्यो कि छैन भन्ने कुरा अस्पष्ट छ। तैपनि, परमेश्वरले इसहाकले प्रार्थना गरेको कुरा पूरा गरिदिनुभयो। फलस्वरूप, रिबेका गर्भवती भइन्।</w:t>
      </w:r>
    </w:p>
    <w:p>
      <w:pPr/>
      <w:r>
        <w:rPr>
          <w:lang w:val="ne_NP" w:bidi="ne_NP"/>
        </w:rPr>
      </w:r>
      <w:r>
        <w:rPr>
          <w:lang w:val="ne_NP" w:bidi="ne_NP"/>
        </w:rPr>
        <w:t>रिबेकाको गर्भभित्रै सन्तानहरू एक-अर्कासित सङ्घर्ष गर्न थाले। यसको अर्थ सन्तानहरू आफ्नी आमाको गर्भभित्रै एक अर्कासँग लडिरहेका थिए भन्ने हुन्छ। यसैकारण, रिबेकाले सोचिन्, "मलाई किन यस्तो भइरहेको छ?" रिबेकाको प्रश्न उनको कोखमा सङ्घर्ष गरिरहेका सन्तानहरूले दिएको तीव्र पीडाका कारण हुन सक्छ। त्यसैले, उनले परमेश्वरलाई सोधिन्।</w:t>
      </w:r>
    </w:p>
    <w:p>
      <w:pPr/>
      <w:r>
        <w:rPr>
          <w:lang w:val="ne_NP" w:bidi="ne_NP"/>
        </w:rPr>
      </w:r>
      <w:r>
        <w:rPr>
          <w:lang w:val="ne_NP" w:bidi="ne_NP"/>
        </w:rPr>
        <w:t>परमेश्वरले रिबेकालाई दुई कुरा भन्नुभयो। सुरुमा, परमेश्वरले भन्नुभयो, "दुई राष्ट्रहरू तिम्रो कोखमा छन्, र तिम्रा भित्रका दुई जातिहरू विभाजित हुनेछन्।" त्यसपछि, परमेश्वरले भन्नुभयो कि "एउटा अर्कोभन्दा बलियो हुनेछ, र जेठोले कान्छोको सेवा गर्नेछ।"</w:t>
      </w:r>
    </w:p>
    <w:p>
      <w:pPr/>
      <w:r>
        <w:rPr>
          <w:lang w:val="ne_NP" w:bidi="ne_NP"/>
        </w:rPr>
      </w:r>
      <w:r>
        <w:rPr>
          <w:lang w:val="ne_NP" w:bidi="ne_NP"/>
        </w:rPr>
        <w:t>रिबेकाको गर्भमा दुई छोराहरू थिए भनेर परमेश्वरले भन्दै हुनुहुन्थ्यो। यी दुई छोराहरूका धेरै सन्तानहरू हुनेछन्, जो आफ्नै राष्ट्रहरू बन्नेछन्। दुई राष्ट्रहरूले एक अर्काको विरोध गर्नेछन्। जेठो भाइका सन्तानहरू वास्तवमा कान्छो भाइका सन्तानहरूभन्दा कमजोर हुनेछन्। कान्छो भाइका सन्तानहरू अझ बलिया हुनेछन्, जसको अर्थ तिनीहरूको सङ्ख्या धेरै हुनेछ र तिनीहरू अझ शक्तिशाली बन्नेछन्। जेठोका सन्तानहरूले निर्धोका सन्तानहरूको सेवा गर्नेछन्। यसले आउने कथाहरूमा जनसमूहहरू र सन्तानहरूका बीचमा देखिने संघर्षहरूको सुरुवात गर्छ।</w:t>
      </w:r>
    </w:p>
    <w:p>
      <w:pPr/>
      <w:r>
        <w:rPr>
          <w:lang w:val="ne_NP" w:bidi="ne_NP"/>
        </w:rPr>
      </w:r>
      <w:r>
        <w:rPr>
          <w:lang w:val="ne_NP" w:bidi="ne_NP"/>
        </w:rPr>
        <w:t>जब अन्ततः रिबेकाले सन्तान जन्माउने समय भयो, उनले साँच्चै दुई छोराहरू जन्माइन्! तिनीहरू जुम्ल्याहा बच्चाहरू थिए—एकै समयमा जन्मिएका दुई सन्तानहरू थिए। रिबेकाबाट जन्मिएका पहिलो र जेठा सन्तानलाई "रातो" र "उसको सम्पूर्ण शरीर एउटा रौँदार लुगाजस्तै" भनेर वर्णन गरिएको थियो। "रौं भएको पोशाक" शब्दहरूको अर्थ बच्चाको शरीरभरि रौं थियो भन्ने हुन्छ। रातो रंगले सायद उनको शरीर ढाकेको कपालको रंगलाई बुझाउँछ। यसैले, उनका आमाबुबा इसहाक र रिबेकाले उनको नाम एसाव राखे।</w:t>
      </w:r>
    </w:p>
    <w:p>
      <w:pPr/>
      <w:r>
        <w:rPr>
          <w:lang w:val="ne_NP" w:bidi="ne_NP"/>
        </w:rPr>
      </w:r>
      <w:r>
        <w:rPr>
          <w:lang w:val="ne_NP" w:bidi="ne_NP"/>
        </w:rPr>
        <w:t>त्यसपछि कान्छो बच्चा जन्मिएको थियो। उनी "आफ्नो हातले एसावको कुर्कुच्चा समातेर" बाहिर आए। कुर्कुच्चाले व्यक्तिको खुट्टाको तल्लो भागलाई बुझाउँछ। त्यसैले, इसहाक र रिबेकाले कान्छा सन्तानको नाम याकूब राखे। हिब्रू भाषामा याकूबको नाम कुर्कुच्चाको लागि प्रयोग गरिने हिब्रू शब्द जस्तै सुनिन्छ। रिबेकाले एसाव र याकूबलाई जन्म दिँदा इसहाक साठी वर्षका थिए।</w:t>
      </w:r>
    </w:p>
    <w:p>
      <w:pPr/>
      <w:r>
        <w:rPr>
          <w:lang w:val="ne_NP" w:bidi="ne_NP"/>
        </w:rPr>
      </w:r>
      <w:r>
        <w:rPr>
          <w:lang w:val="ne_NP" w:bidi="ne_NP"/>
        </w:rPr>
        <w:t>दुई केटाहरू हुर्के। एसाव खानाका लागि पशुहरू शिकार गर्न कुशल भए। एसाव "खेतका मानिस" पनि थिए। यसको अर्थ उनी सजिलै शिकार गर्न सकून् भनेर पशुहरू बसोबास गर्ने ठाउँ नजिकैका खेतहरूमा बस्न मन पराउँथे भन्ने हुन्छ। अर्कोतर्फ, याकूबले आफ्नो घरको नजिक बस्न रुचाए। इसहाकले एसावलाई माया गर्थे किनभने उनले एसावले ल्याएको शिकार खान्थे। यस कथामा, प्रेम शब्दको अर्थ इसहाकले एसावलाई प्राथमिकता दिएका थिए भन्ने हुन्छ, त्यसैले उनले याकूबलाई भन्दा एसावलाई बढी ध्यान दिए। सिकार भन्नाले जंगली जनावरहरूको मासुलाई बुझाउँछ। इसहाकले एसावलाई माया गर्थे किनभने एसावले शिकार गरेका जंगली जनावरहरूको मासु खान इसहाकलाई मन पर्थ्यो। हामीलाई किन थाहा छैन, तर रिबेकाले याकूबलाई प्रेम गरिन्, त्यसैले उनले एसावलाई भन्दा याकूबलाई बढी ध्यान दिइन्। इसहाकको एसावप्रतिको प्रेम र रिबेकाको याकूबप्रतिको प्रेम पछिका कथाहरूका लागि महत्त्वपूर्ण जानकारी हुनेछन्। हामीले अहिले पनि परिवारमा महत्त्वका लागि संघर्षहरू देख्न थालेका छौं।</w:t>
      </w:r>
    </w:p>
    <w:p>
      <w:pPr/>
      <w:r>
        <w:rPr>
          <w:lang w:val="ne_NP" w:bidi="ne_NP"/>
        </w:rPr>
      </w:r>
      <w:r>
        <w:rPr>
          <w:lang w:val="ne_NP" w:bidi="ne_NP"/>
        </w:rPr>
        <w:t>एक दिन, याकूबले खाना पकाउँदै थिए, जसलाई झोलिलो तरकारी वा सुप भनिन्छ। याकूबले खाना पकाइरहेका बेला, एसाव खेतमा पशुहरूको शिकार गरेर धेरै थकित र भोको अवस्थामा घर फर्किए। एसावले याकूबलाई उसले पकाएको रातो झोल केही खान पाउँछु कि भनेर सोध्यो। एसावले झोलिलो खानालाई रातो रङको रूपमा वर्णन गरे, सायद यसमा मिसाइएका सामग्रीहरूले गर्दा त्यो झोलिलो खाना रातो रङको भएको थियो। एसाव रातो झोल खान चाहन्थे, र सायद उनको सम्पूर्ण शरीर रातो रौँले ढाकिएको हुनाले पनि मानिसहरूले उनलाई एदोम भन्न थाले। हिब्रूमा, एदोमको उच्चारण रातो बुझाउने हिब्रू शब्दसँग मिल्दोजुल्दो छ। पछिका कथाहरूमा, एसावका सन्तानहरूलाई एदोमी भनिनेछ।</w:t>
      </w:r>
    </w:p>
    <w:p>
      <w:pPr/>
      <w:r>
        <w:rPr>
          <w:lang w:val="ne_NP" w:bidi="ne_NP"/>
        </w:rPr>
      </w:r>
      <w:r>
        <w:rPr>
          <w:lang w:val="ne_NP" w:bidi="ne_NP"/>
        </w:rPr>
        <w:t>एसावको अनुरोधको प्रतिक्रियामा, याकूबले भने, "पहिला, आफ्नो जन्मसिद्ध अधिकार मलाई बेच्नुहोस्।" यहाँ, बेच्नुको अर्थ "आफूले चाहेको कुराको बदलामा मलाई केही दिनु" हो। यस अवस्थामा, याकूबले एसावले मागेको रातो झोलको बदलामा एसावसँग उसको जन्मसिद्ध अधिकार मागिरहेका थिए। जन्मसिद्ध अधिकारले जेठा सन्तानको रूपमा एसावको अधिकारलाई बुझाउँछ। जेठो छोराको विशेष अधिकार र सुअवसरहरू थिए। उनले प्रायः बुबाको मृत्यु भएपछि आफ्ना बुबाले छोड्ने झन्डै सबै कुरा उत्तराधिकारका रूपमा पाउँछन्। याकूबले एसावको जन्मसिद्ध अधिकार मागेका हुन सक्छन् ताकि आफ्ना भाइको सट्टा आफ्ना पिता इसहाकबाट पैतृक अधिकार पाउने व्यक्ति उनी नै हुनेछन्।</w:t>
      </w:r>
    </w:p>
    <w:p>
      <w:pPr/>
      <w:r>
        <w:rPr>
          <w:lang w:val="ne_NP" w:bidi="ne_NP"/>
        </w:rPr>
      </w:r>
      <w:r>
        <w:rPr>
          <w:lang w:val="ne_NP" w:bidi="ne_NP"/>
        </w:rPr>
        <w:t>एसावको प्रतिक्रियाले उनको भोकलाई जोड दिन्छ। त्यसपछि एसावले एउटा प्रश्न सोधे, "मेरो लागि यो जन्मसिद्ध अधिकारको के काम?" उनले यस प्रश्नको जवाफको आशा गर्दैनन्। एसावले जेठा छोराको रूपमा आफ्नो स्थानको कुनै अर्थ छैन भनेर भनिरहेका छन्। किनभने यदि उनी भोकका कारण मरे भने उनले आफ्नो अंश पाउने छैनन्।</w:t>
      </w:r>
    </w:p>
    <w:p>
      <w:pPr/>
      <w:r>
        <w:rPr>
          <w:lang w:val="ne_NP" w:bidi="ne_NP"/>
        </w:rPr>
      </w:r>
      <w:r>
        <w:rPr>
          <w:lang w:val="ne_NP" w:bidi="ne_NP"/>
        </w:rPr>
        <w:t>याकूबले एसावलाई आफ्नो जन्मसिद्ध अधिकार याकूबलाई दिने कुरा परमेश्वरको अगाडि प्रतिज्ञा गर्न भने।</w:t>
      </w:r>
    </w:p>
    <w:p>
      <w:pPr/>
      <w:r>
        <w:rPr>
          <w:lang w:val="ne_NP" w:bidi="ne_NP"/>
        </w:rPr>
      </w:r>
      <w:r>
        <w:rPr>
          <w:lang w:val="ne_NP" w:bidi="ne_NP"/>
        </w:rPr>
        <w:t>रोक्नुहोस् र निम्न प्रश्नमा छलफल गर्नुहोस्: तपाईंको संस्कृतिमा कुनै व्यक्तिले अर्को व्यक्तिलाई कसरी प्रतिज्ञा गर्छ?</w:t>
      </w:r>
    </w:p>
    <w:p>
      <w:pPr/>
      <w:r>
        <w:rPr>
          <w:lang w:val="ne_NP" w:bidi="ne_NP"/>
        </w:rPr>
      </w:r>
      <w:r>
        <w:rPr>
          <w:lang w:val="ne_NP" w:bidi="ne_NP"/>
        </w:rPr>
        <w:t>त्यसैले, एसावले याकूबसँग शपथ खाए। त्यसपछि, याकूबले एसावलाई रोटी र दालको स्टु दिए। यो रोटीले खमीर वा अन्य कुनै पनि फूलिने तत्व बिना बनाइएको रोटीलाई बुझाउँछ। मसूर स्ट्यू भनेको गेडागुडीसँग मिसिएको एउटा सूप हो।</w:t>
      </w:r>
    </w:p>
    <w:p>
      <w:pPr/>
      <w:r>
        <w:rPr>
          <w:lang w:val="ne_NP" w:bidi="ne_NP"/>
        </w:rPr>
      </w:r>
      <w:r>
        <w:rPr>
          <w:lang w:val="ne_NP" w:bidi="ne_NP"/>
        </w:rPr>
        <w:t xml:space="preserve">रोक्नुहोस् र </w:t>
      </w:r>
      <w:r>
        <w:rPr>
          <w:lang w:val="ne_NP" w:bidi="ne_NP"/>
        </w:rPr>
        <w:t>रोटी</w:t>
      </w:r>
      <w:r>
        <w:rPr>
          <w:lang w:val="ne_NP" w:bidi="ne_NP"/>
        </w:rPr>
        <w:t xml:space="preserve"> र </w:t>
      </w:r>
      <w:r>
        <w:rPr>
          <w:lang w:val="ne_NP" w:bidi="ne_NP"/>
        </w:rPr>
        <w:t>दालको झोल</w:t>
      </w:r>
      <w:r>
        <w:rPr>
          <w:lang w:val="ne_NP" w:bidi="ne_NP"/>
        </w:rPr>
        <w:t>को तस्वीर देखाउनुहोस्।</w:t>
      </w:r>
    </w:p>
    <w:p>
      <w:pPr/>
      <w:r>
        <w:rPr>
          <w:lang w:val="ne_NP" w:bidi="ne_NP"/>
        </w:rPr>
      </w:r>
      <w:r>
        <w:rPr>
          <w:lang w:val="ne_NP" w:bidi="ne_NP"/>
        </w:rPr>
        <w:t>एसावले रोटी खाए, दाल पिए, र आफ्नो बाटो लागे। एसाव कहाँ गए भन्ने कुरा स्पष्ट छैन, तर हामीलाई थाहा छ कि उनले खाँदा हतार गरे। यस कथाले हामीलाई देखाउँछ कि एसावले आफ्नो जन्मसिद्ध अधिकारलाई तुच्छ ठानेका थिए, वा यसलाई कुनै बहुमूल्य कुरा भनेर सोचेका थिएनन्।</w:t>
      </w:r>
      <w:r>
        <w:rPr>
          <w:lang w:val="ne_NP" w:bidi="ne_NP"/>
        </w:rPr>
      </w:r>
    </w:p>
    <w:p>
      <w:pPr>
        <w:pStyle w:val="Heading3"/>
      </w:pPr>
      <w:r>
        <w:rPr>
          <w:lang w:val="ne_NP" w:bidi="ne_NP"/>
        </w:rPr>
        <w:t>Step 3</w:t>
      </w:r>
    </w:p>
    <w:p>
      <w:pPr/>
      <w:r>
        <w:rPr>
          <w:lang w:val="ne_NP" w:bidi="ne_NP"/>
        </w:rPr>
      </w:r>
      <w:r>
        <w:rPr>
          <w:lang w:val="ne_NP" w:bidi="ne_NP"/>
        </w:rPr>
        <w:t>संस्करणलाई सजिलोसँग बुझ्न पाठलाई फेरी एकपटक सुन्नुहोस्।</w:t>
      </w:r>
    </w:p>
    <w:p>
      <w:pPr/>
      <w:r>
        <w:rPr>
          <w:lang w:val="ne_NP" w:bidi="ne_NP"/>
        </w:rPr>
      </w:r>
      <w:r>
        <w:rPr>
          <w:lang w:val="ne_NP" w:bidi="ne_NP"/>
        </w:rPr>
        <w:t>यस सत्रमा, यस कथालाई दृश्यात्मक बनाउन तपाईंले समूहलाई मद्दत गर्नुहुनेछ। तपाईंले समूहलाई दृश्यहरू, सेटिङ र कथाका पात्रहरू परिभाषित गर्न मद्दत गर्नुहुनेछ।</w:t>
      </w:r>
    </w:p>
    <w:p>
      <w:pPr/>
      <w:r>
        <w:rPr>
          <w:lang w:val="ne_NP" w:bidi="ne_NP"/>
        </w:rPr>
      </w:r>
      <w:r>
        <w:rPr>
          <w:lang w:val="ne_NP" w:bidi="ne_NP"/>
        </w:rPr>
        <w:t>यस कथामा छ वटा दृश्यहरू छन्।</w:t>
      </w:r>
    </w:p>
    <w:p>
      <w:pPr/>
      <w:r>
        <w:rPr>
          <w:lang w:val="ne_NP" w:bidi="ne_NP"/>
        </w:rPr>
      </w:r>
      <w:r>
        <w:rPr>
          <w:b/>
          <w:lang w:val="ne_NP" w:bidi="ne_NP"/>
        </w:rPr>
        <w:t>पहिलो दृश्य:</w:t>
      </w:r>
      <w:r>
        <w:rPr>
          <w:lang w:val="ne_NP" w:bidi="ne_NP"/>
        </w:rPr>
        <w:t xml:space="preserve"> इसहाकले आफ्नो वंशावलीको परिचय दिन्छन्। उनले आफ्ना बुबा अब्राहाम र आफ्नी पत्नी रिबेकाको उल्लेख गर्छन्। उनले रिबेकाका पिता बथुएल र बथुएलका भाइ लाबानको पनि उल्लेख गर्छन्।</w:t>
      </w:r>
    </w:p>
    <w:p>
      <w:pPr/>
      <w:r>
        <w:rPr>
          <w:lang w:val="ne_NP" w:bidi="ne_NP"/>
        </w:rPr>
      </w:r>
      <w:r>
        <w:rPr>
          <w:b/>
          <w:lang w:val="ne_NP" w:bidi="ne_NP"/>
        </w:rPr>
        <w:t>दोस्रो दृश्य:</w:t>
      </w:r>
      <w:r>
        <w:rPr>
          <w:lang w:val="ne_NP" w:bidi="ne_NP"/>
        </w:rPr>
        <w:t xml:space="preserve"> इसहाकले रिबेका बाँझी भएकोले उनि गर्भवती हुन मद्दत गर्नका लागि परमेश्वरलाई प्रार्थना गर्छन्। परमेश्वरले इसहाकको अनुरोध स्वीकार गर्नुहुन्छ। केही समयपछि, रिबेका गर्भवती हुन्छिन्।</w:t>
      </w:r>
    </w:p>
    <w:p>
      <w:pPr/>
      <w:r>
        <w:rPr>
          <w:lang w:val="ne_NP" w:bidi="ne_NP"/>
        </w:rPr>
      </w:r>
      <w:r>
        <w:rPr>
          <w:b/>
          <w:lang w:val="ne_NP" w:bidi="ne_NP"/>
        </w:rPr>
        <w:t>तेस्रो दृश्य</w:t>
      </w:r>
      <w:r>
        <w:rPr>
          <w:lang w:val="ne_NP" w:bidi="ne_NP"/>
        </w:rPr>
        <w:t>: रिबेकाले आफ्नो गर्भमा सन्तानहरू लड्दै गरेको महसुस गर्छिन्। त्यसपछि, उनी मनमनै सोच्छिन् कि ती बच्चाहरू किन लडिरहेका छन्। रिबेकाले परमेश्वरलाई किन यस्तो भइरहेको छ भनेर सोध्छिन्। परमेश्वरले रिबेकालाई जवाफ दिनुहुन्छ र उनलाई उनको गर्भमा रहेका दुई सन्तानहरूको बारेमा साथै तिनीहरूको भाग्यको बारेमा सुनाउनुहुन्छ।</w:t>
      </w:r>
    </w:p>
    <w:p>
      <w:pPr/>
      <w:r>
        <w:rPr>
          <w:lang w:val="ne_NP" w:bidi="ne_NP"/>
        </w:rPr>
      </w:r>
      <w:r>
        <w:rPr>
          <w:b/>
          <w:lang w:val="ne_NP" w:bidi="ne_NP"/>
        </w:rPr>
        <w:t>चौथो दृश्य:</w:t>
      </w:r>
      <w:r>
        <w:rPr>
          <w:lang w:val="ne_NP" w:bidi="ne_NP"/>
        </w:rPr>
        <w:t xml:space="preserve"> याकूब र एसाव जन्मिन्छन्। एसाव आफ्नो शरीर रातो रौँले ढाकिएको अवस्थामा पहिले जन्मिए। एसाव रिबेकाबाट बाहिर आएपछि तुरुन्तै याकूब जन्मिन्छन्। याकूबले एसावको कुर्कुच्चा समात्छन्। इसहाक र रिबेकाले आफ्ना छोराहरूको नाम राखे।</w:t>
      </w:r>
    </w:p>
    <w:p>
      <w:pPr/>
      <w:r>
        <w:rPr>
          <w:lang w:val="ne_NP" w:bidi="ne_NP"/>
        </w:rPr>
      </w:r>
      <w:r>
        <w:rPr>
          <w:b/>
          <w:lang w:val="ne_NP" w:bidi="ne_NP"/>
        </w:rPr>
        <w:t>पाँचौँ दृश्य:</w:t>
      </w:r>
      <w:r>
        <w:rPr>
          <w:lang w:val="ne_NP" w:bidi="ne_NP"/>
        </w:rPr>
        <w:t xml:space="preserve"> याकूब र एसाव हुर्किन्छन्। एसाव मैदानमा शिकार गर्दैछन्, जबकि याकूब तिनीहरूको पालमा छन्। एसावले आफ्ना पिता इसहाकका लागि शिकार घरमा ल्याउनेछन्। एसावले ल्याएको खेलको इसहाकले आनन्द लिनेछन्। रिबेका याकूबसँग तिनीहरूको पालभित्र छिन्।</w:t>
      </w:r>
    </w:p>
    <w:p>
      <w:pPr/>
      <w:r>
        <w:rPr>
          <w:lang w:val="ne_NP" w:bidi="ne_NP"/>
        </w:rPr>
      </w:r>
      <w:r>
        <w:rPr>
          <w:b/>
          <w:lang w:val="ne_NP" w:bidi="ne_NP"/>
        </w:rPr>
        <w:t>छैटौं दृश्य:</w:t>
      </w:r>
      <w:r>
        <w:rPr>
          <w:lang w:val="ne_NP" w:bidi="ne_NP"/>
        </w:rPr>
        <w:t xml:space="preserve"> याकूबले दालको परिकार पकाउँदै छन्। एसाव धेरै थकित र भोकाएर खेतबाट फर्किन्छन्। एसावले याकूबसँग दाल माग्छन्। तर याकूबले एसावले पहिले आफ्नो जन्मसिद्ध अधिकार बेच्नुपर्छ भनेर भन्छन्। एसावले याकूबलाई आफू धेरै भोकाएको र यदि उनी मरिहालेमा उनको जन्मसिद्ध अधिकारको कुनै अर्थ नहुने कुरा बताउँछन्। याकूबले एसावलाई आफ्नो जन्मसिद्ध अधिकार याकूबलाई दिने कुरामा परमेश्वरको अगाडि शपथ खान भन्छन्। एसावले अब याकूबले उसको जन्मसिद्ध अधिकार लिनेछन् भनेर परमेश्वरको अगाडि शपथ खान्छन्। त्यसैले, याकूबले एसावलाई रोटी र मुसुरोको सूप दिए। एसाव खान्छन्, पिउँछन् र तुरुन्तै टाढा जान्छन्। एसावले आफ्नो जन्मसिद्ध अधिकारलाई पनि घृणा गरे।</w:t>
      </w:r>
    </w:p>
    <w:p>
      <w:pPr/>
      <w:r>
        <w:rPr>
          <w:lang w:val="ne_NP" w:bidi="ne_NP"/>
        </w:rPr>
      </w:r>
      <w:r>
        <w:rPr>
          <w:lang w:val="ne_NP" w:bidi="ne_NP"/>
        </w:rPr>
        <w:t>यस कथामा यि पात्रहरु समावेश छन्:</w:t>
      </w:r>
    </w:p>
    <w:p>
      <w:pPr>
        <w:pStyle w:val="ListBullet"/>
        <w:spacing w:line="240" w:lineRule="auto"/>
        <w:ind w:left="720"/>
      </w:pPr>
      <w:r>
        <w:rPr>
          <w:lang w:val="ne_NP" w:bidi="ne_NP"/>
        </w:rPr>
      </w:r>
      <w:r>
        <w:rPr>
          <w:lang w:val="ne_NP" w:bidi="ne_NP"/>
        </w:rPr>
        <w:t>इसहाक</w:t>
      </w:r>
    </w:p>
    <w:p>
      <w:pPr>
        <w:pStyle w:val="ListBullet"/>
        <w:spacing w:line="240" w:lineRule="auto"/>
        <w:ind w:left="720"/>
      </w:pPr>
      <w:r>
        <w:rPr>
          <w:lang w:val="ne_NP" w:bidi="ne_NP"/>
        </w:rPr>
      </w:r>
      <w:r>
        <w:rPr>
          <w:lang w:val="ne_NP" w:bidi="ne_NP"/>
        </w:rPr>
        <w:t>रिबेका</w:t>
      </w:r>
    </w:p>
    <w:p>
      <w:pPr>
        <w:pStyle w:val="ListBullet"/>
        <w:spacing w:line="240" w:lineRule="auto"/>
        <w:ind w:left="720"/>
      </w:pPr>
      <w:r>
        <w:rPr>
          <w:lang w:val="ne_NP" w:bidi="ne_NP"/>
        </w:rPr>
      </w:r>
      <w:r>
        <w:rPr>
          <w:lang w:val="ne_NP" w:bidi="ne_NP"/>
        </w:rPr>
        <w:t>परमेश्वर</w:t>
      </w:r>
    </w:p>
    <w:p>
      <w:pPr>
        <w:pStyle w:val="ListBullet"/>
        <w:spacing w:line="240" w:lineRule="auto"/>
        <w:ind w:left="720"/>
      </w:pPr>
      <w:r>
        <w:rPr>
          <w:lang w:val="ne_NP" w:bidi="ne_NP"/>
        </w:rPr>
      </w:r>
      <w:r>
        <w:rPr>
          <w:lang w:val="ne_NP" w:bidi="ne_NP"/>
        </w:rPr>
        <w:t>एसाव</w:t>
      </w:r>
    </w:p>
    <w:p>
      <w:pPr>
        <w:pStyle w:val="ListBullet"/>
        <w:spacing w:line="240" w:lineRule="auto"/>
        <w:ind w:left="720"/>
      </w:pPr>
      <w:r>
        <w:rPr>
          <w:lang w:val="ne_NP" w:bidi="ne_NP"/>
        </w:rPr>
      </w:r>
      <w:r>
        <w:rPr>
          <w:lang w:val="ne_NP" w:bidi="ne_NP"/>
        </w:rPr>
        <w:t>याकूब</w:t>
      </w:r>
    </w:p>
    <w:p>
      <w:pPr/>
      <w:r>
        <w:rPr>
          <w:lang w:val="ne_NP" w:bidi="ne_NP"/>
        </w:rPr>
      </w:r>
      <w:r>
        <w:rPr>
          <w:lang w:val="ne_NP" w:bidi="ne_NP"/>
        </w:rPr>
        <w:t xml:space="preserve">यस सत्रमा, समूहमा स्टोरीबोर्ड, चित्र कोरेर वा कुशलता प्रयोग गरेर कथालाई दृश्यात्मक बनाउनु होस र नाटक गर्नुहोस। </w:t>
      </w:r>
    </w:p>
    <w:p>
      <w:pPr/>
      <w:r>
        <w:rPr>
          <w:lang w:val="ne_NP" w:bidi="ne_NP"/>
        </w:rPr>
      </w:r>
      <w:r>
        <w:rPr>
          <w:lang w:val="ne_NP" w:bidi="ne_NP"/>
        </w:rPr>
        <w:t>पहिलो दृश्यमा, इसहाकले आफूलाई अब्राहामको छोराको रूपमा परिचय दिन्छन्। त्यसपछि उनी आफ्नो उमेरको उल्लेख गर्छन्, र त्यसपछि आफ्नी पत्नी रिबेकाका साथै उनका बुबा र भाइको परिचय दिन्छन्।</w:t>
      </w:r>
    </w:p>
    <w:p>
      <w:pPr/>
      <w:r>
        <w:rPr>
          <w:lang w:val="ne_NP" w:bidi="ne_NP"/>
        </w:rPr>
      </w:r>
      <w:r>
        <w:rPr>
          <w:lang w:val="ne_NP" w:bidi="ne_NP"/>
        </w:rPr>
        <w:t xml:space="preserve">रोक्नुहोस् र नक्सामा </w:t>
      </w:r>
      <w:r>
        <w:rPr>
          <w:lang w:val="ne_NP" w:bidi="ne_NP"/>
        </w:rPr>
        <w:t>पद्न-अराम कहाँ छ</w:t>
      </w:r>
      <w:r>
        <w:rPr>
          <w:lang w:val="ne_NP" w:bidi="ne_NP"/>
        </w:rPr>
        <w:t xml:space="preserve"> देखाउनुहोस्। नक्साले मेसोपोटामिया, सिरिया, हारान र कनान जस्ता वरिपरिका ठाउँहरू पनि देखाउनुपर्छ।</w:t>
      </w:r>
    </w:p>
    <w:p>
      <w:pPr/>
      <w:r>
        <w:rPr>
          <w:lang w:val="ne_NP" w:bidi="ne_NP"/>
        </w:rPr>
      </w:r>
      <w:r>
        <w:rPr>
          <w:lang w:val="ne_NP" w:bidi="ne_NP"/>
        </w:rPr>
        <w:t>दोस्रो दृश्यमा, इसहाकले परमेश्वरलाई प्रार्थना गर्छन् किनभने रिबेका बाँझी थिइन्।</w:t>
      </w:r>
    </w:p>
    <w:p>
      <w:pPr/>
      <w:r>
        <w:rPr>
          <w:lang w:val="ne_NP" w:bidi="ne_NP"/>
        </w:rPr>
      </w:r>
      <w:r>
        <w:rPr>
          <w:lang w:val="ne_NP" w:bidi="ne_NP"/>
        </w:rPr>
        <w:t>रोक्नुहोस् र निम्न प्रश्नमा छलफल गर्नुहोस्: तपाईंको संस्कृतिमा मानिसहरूले कसरी प्रार्थना गर्छन्? यस प्रश्नको जवाफ दिँदा तपाईंलाई इसहाकको प्रार्थनालाई कसरी मूर्त बनाउने भन्ने बारेमा सोच्न मद्दत गर्नेछ।</w:t>
      </w:r>
    </w:p>
    <w:p>
      <w:pPr/>
      <w:r>
        <w:rPr>
          <w:lang w:val="ne_NP" w:bidi="ne_NP"/>
        </w:rPr>
      </w:r>
      <w:r>
        <w:rPr>
          <w:lang w:val="ne_NP" w:bidi="ne_NP"/>
        </w:rPr>
        <w:t>उनले रिबेकालाई गर्भवती हुन मद्दत गर्न परमेश्वरलाई बिन्ती गर्छन्। परमेश्वरले इसहाकको प्रार्थना सुन्नुहुन्छ र रिबेका गर्भवती हुन्छिन्। परमेश्वरले रिबेकालाई कसरी मद्दत गर्नुभयो भन्ने कुरा स्पष्ट छैन। सम्झनुहोस्, रिबेका गर्भवती हुनुअघि केही समय बित्नेछ। जब रिबेका गर्भवती हुन्छिन्, इसहाकले आफूले प्रार्थना गरेको कुरा दिनुभएकोमा परमेश्वरलाई धन्यवाद दिन्छन्। यो दृश्य कहाँ भएको थियो भन्ने कुरा स्पष्ट छैन।</w:t>
      </w:r>
    </w:p>
    <w:p>
      <w:pPr/>
      <w:r>
        <w:rPr>
          <w:lang w:val="ne_NP" w:bidi="ne_NP"/>
        </w:rPr>
      </w:r>
      <w:r>
        <w:rPr>
          <w:lang w:val="ne_NP" w:bidi="ne_NP"/>
        </w:rPr>
        <w:t>तेस्रो दृश्यमा, रिबेकाले केही पीडा र असुविधा देखाएको हुन सक्छ किनभने उनलाई आफ्नो कोखमा भएका सन्तानहरू संघर्ष गरिरहेका छन् जस्तो लाग्छ। उनी भन्छिन्, "मलाई किन यस्तो भइरहेको छ?" त्यसपछि, उनले परमेश्वरलाई सोध्छिन्। रिबेकाले परमेश्वरलाई कसरी सोधिन् भन्ने कुरा स्पष्ट छैन।</w:t>
      </w:r>
    </w:p>
    <w:p>
      <w:pPr/>
      <w:r>
        <w:rPr>
          <w:lang w:val="ne_NP" w:bidi="ne_NP"/>
        </w:rPr>
      </w:r>
      <w:r>
        <w:rPr>
          <w:lang w:val="ne_NP" w:bidi="ne_NP"/>
        </w:rPr>
        <w:t>चौथो दृश्यमा, रिबेकाको बच्चा जन्माउने समय आयो। यसमा भनिएको थियो, "हेर, उनको कोखमा जुम्ल्याहा बच्चाहरू थिए।" हेर शब्द एउटा अभिव्यक्ति हो जुन सामान्यतया धेरै महत्त्वपूर्ण भनाइ भन्दा अघि भनिन्छ। यस अवस्थामा, महत्त्वपूर्ण भनाइ यो छ कि रिबेकाको गर्भमा जुम्ल्याहा थिए। जुम्ल्याहा भन्नाले एकै समयमा जन्मिएका दुई सन्तानहरूलाई बुझाउँछ। इसहाकले रिबेकाको गर्भबाट बालक एसावलाई निकाल्छन्। एसावलाई देख्ने बित्तिकै, इसहाकले एसावको शरीरभरि रातो रौं भएको भनी वर्णन गर्छन्। त्यसपछि, इसहाकले रिबेकाबाट एसावलाई सफलतापूर्वक निकाल्नुअघि, सानो याकूबले एसावको कुर्कुच्चा समात्छ। त्यसैले, रिबेकाको गर्भबाट, इसहाकले एसावलाई, र त्यसपछि याकूबलाई लिन्छन्। इसहाक र रिबेकाले जेठा सन्तानको नाम एसाव राखे किनभने उनी रातो रौँले ढाकिएका थिए। कान्छो छोराले आफ्नो दाइको कुर्कुच्चा समातेको हुनाले इसहाकले उनको नाम याकूब राखे।</w:t>
      </w:r>
    </w:p>
    <w:p>
      <w:pPr/>
      <w:r>
        <w:rPr>
          <w:lang w:val="ne_NP" w:bidi="ne_NP"/>
        </w:rPr>
      </w:r>
      <w:r>
        <w:rPr>
          <w:lang w:val="ne_NP" w:bidi="ne_NP"/>
        </w:rPr>
        <w:t>पाँचौँ दृश्यमा, एसाव र याकूब हुर्केर युवा वयस्क हुन्छन्। यस समयमा जुम्ल्याहा कति उमेरका थिए भन्ने कुरा अस्पष्ट छ। तर यस दृश्यमा, एसाव र याकूब एक अर्का भन्दा कसरी फरक छन् भनेर देखाउनु महत्त्वपूर्ण छ। एसाव मैदानमा पशुको शिकार गर्दै थिए किनभने उनी "एक दक्ष शिकारी र मैदानका मानिस" थिए। एसावले शिकार गर्दा, इसहाक तिनीहरूको पाल भित्र हुन्छन्। यस बीचमा, इसहाकले याकूबलाई "पाल भित्र बस्न पाउँदा सन्तुष्ट हुने" व्यक्तिका रूपमा वर्णन गर्छन्। एसावले आफूले शिकार गरेको पशुको मासु पस्किएसँगै यो दृश्य समाप्त हुन्छ, र इसहाकले त्यसलाई चाख मानी खान्छन्। इसहाकले एसावलाई प्रेम गरे। यस बीचमा, रिबेकाले याकूबलाई प्रेम गरिन्।</w:t>
      </w:r>
    </w:p>
    <w:p>
      <w:pPr/>
      <w:r>
        <w:rPr>
          <w:lang w:val="ne_NP" w:bidi="ne_NP"/>
        </w:rPr>
      </w:r>
      <w:r>
        <w:rPr>
          <w:lang w:val="ne_NP" w:bidi="ne_NP"/>
        </w:rPr>
        <w:t>रोक्नुहोस् र निम्न प्रश्नहरूमा छलफल गर्नुहोस्: तपाईंको संस्कृतिमा बुबा र आमाहरूले आफ्ना सन्तानहरूप्रतिको प्रेम कसरी देखाउँछन्? यस प्रश्नको जवाफ दिँदा तपाईंलाई यस दृश्यमा इसहाकको एसावप्रतिको प्रेम र रिबेकाको याकूबप्रतिको प्रेमलाई मूर्त रूप दिन मद्दत गर्नेछ।</w:t>
      </w:r>
    </w:p>
    <w:p>
      <w:pPr/>
      <w:r>
        <w:rPr>
          <w:lang w:val="ne_NP" w:bidi="ne_NP"/>
        </w:rPr>
      </w:r>
      <w:r>
        <w:rPr>
          <w:lang w:val="ne_NP" w:bidi="ne_NP"/>
        </w:rPr>
        <w:t>छैटौं दृश्यमा, याकूबले रातो क्वाटी पकाइरहेका छन्। त्यसपछि, एसाव खेतबाट घर फर्किन्छन्। उनी धेरै थकित र भोको देखिन्छन्, त्यसैले उनले याकूबसँग केही रातो झोल माग्छन्। रातो झोलका लागि हिब्रू शब्दहरूको शाब्दिक अनुवाद "रातो, रातो" हुन्छ। एसावले याकूबलाई आफूले तुरुन्तै परिकार खान चाहन्छ भन्ने कुरा बताउन रातो रङका लागि हिब्रू शब्द दोहोर्याए। आफू थकित भएकाले यसो भएको हो भनी उनले व्याख्या गर्छन्।</w:t>
      </w:r>
    </w:p>
    <w:p>
      <w:pPr/>
      <w:r>
        <w:rPr>
          <w:lang w:val="ne_NP" w:bidi="ne_NP"/>
        </w:rPr>
      </w:r>
      <w:r>
        <w:rPr>
          <w:lang w:val="ne_NP" w:bidi="ne_NP"/>
        </w:rPr>
        <w:t>रोक्नुहोस् र निम्न प्रश्नमा छलफल गर्नुहोस्: कुनै व्यक्तिले आफू धेरै भोको छ भनेर कसरी भन्छ?</w:t>
      </w:r>
    </w:p>
    <w:p>
      <w:pPr/>
      <w:r>
        <w:rPr>
          <w:lang w:val="ne_NP" w:bidi="ne_NP"/>
        </w:rPr>
      </w:r>
      <w:r>
        <w:rPr>
          <w:lang w:val="ne_NP" w:bidi="ne_NP"/>
        </w:rPr>
        <w:t>एसाव साँच्चै त्यो रातो झोल खान चाहन्थे, त्यसैले मानिसहरूले उनलाई एदोम भन्न थाले। त्यसपछि, याकूबले एसावलाई पहिले आफ्नो जन्मसिद्ध अधिकार बेच्न आग्रह गर्छन्। याकूबप्रति एसावको प्रतिक्रिया "हेर" बाट सुरु भयो, जसको अर्थ उनी याकूबले त्यसपछि भन्न लागेको कुरा ध्यानपूर्वक सुनेको उनले चाहन्थे। "हेर" का लागि प्रयोग हुने यो हिब्रू शब्द "हेर त" का लागि प्रयोग हुने उहि हिब्रू शब्द नै हो। उनले भने, "हेर, म मर्न लागेको छु; मेरा लागि यो जन्मसिद्ध अधिकारको के काम?" यहाँ, एसावले आफ्नो भोक निवारण गर्नु आफ्नो जन्मसिद्ध अधिकारभन्दा बढी महत्त्वपूर्ण छ भनेर भनिरहेका थिए। याकूबले एसावलाई पहिले आफ्नो जन्मसिद्ध अधिकार बेच्न जोड दिन्छन्। त्यसैले, एसावले याकूबलाई आफ्नो जन्मसिद्ध अधिकार दिने प्रतिज्ञा गरे। त्यसपछि याकूबले एसावलाई खाना र पिउने कुरा दिए। एसावले रोटी खाएपछि र मसुरोको सुप पिएपछि कतै जानका लागि पालबाट बाहिर निस्किएसँगै यो दृश्य समाप्त हुन्छ। उनी बाहिर हिँड्दा, उनले आफ्नो जन्मसिद्ध अधिकारलाई घृणा गर्छन्।</w:t>
      </w:r>
      <w:r>
        <w:rPr>
          <w:lang w:val="ne_NP" w:bidi="ne_NP"/>
        </w:rPr>
      </w:r>
    </w:p>
    <w:p>
      <w:pPr>
        <w:pStyle w:val="Heading3"/>
      </w:pPr>
      <w:r>
        <w:rPr>
          <w:lang w:val="ne_NP" w:bidi="ne_NP"/>
        </w:rPr>
        <w:t>Step 4</w:t>
      </w:r>
    </w:p>
    <w:p>
      <w:pPr/>
      <w:r>
        <w:rPr>
          <w:lang w:val="ne_NP" w:bidi="ne_NP"/>
        </w:rPr>
      </w:r>
      <w:r>
        <w:rPr>
          <w:lang w:val="ne_NP" w:bidi="ne_NP"/>
        </w:rPr>
        <w:t>संस्करणलाई सजिलोसँग बुझ्न पाठलाई फेरी एकपटक सुन्नुहोस्।</w:t>
      </w:r>
    </w:p>
    <w:p>
      <w:pPr/>
      <w:r>
        <w:rPr>
          <w:lang w:val="ne_NP" w:bidi="ne_NP"/>
        </w:rPr>
      </w:r>
      <w:r>
        <w:rPr>
          <w:lang w:val="ne_NP" w:bidi="ne_NP"/>
        </w:rPr>
        <w:t>यस सत्रमा, टोलीले कथालाई नाटकीय बनाउनेछ।</w:t>
      </w:r>
    </w:p>
    <w:p>
      <w:pPr/>
      <w:r>
        <w:rPr>
          <w:lang w:val="ne_NP" w:bidi="ne_NP"/>
        </w:rPr>
      </w:r>
      <w:r>
        <w:rPr>
          <w:lang w:val="ne_NP" w:bidi="ne_NP"/>
        </w:rPr>
        <w:t>यस कथामा छ वटा दृश्यहरू छन्।</w:t>
      </w:r>
    </w:p>
    <w:p>
      <w:pPr/>
      <w:r>
        <w:rPr>
          <w:lang w:val="ne_NP" w:bidi="ne_NP"/>
        </w:rPr>
      </w:r>
      <w:r>
        <w:rPr>
          <w:lang w:val="ne_NP" w:bidi="ne_NP"/>
        </w:rPr>
        <w:t>यस कथामा यि पात्रहरु समावेश छन्:</w:t>
      </w:r>
    </w:p>
    <w:p>
      <w:pPr>
        <w:pStyle w:val="ListBullet"/>
        <w:spacing w:line="240" w:lineRule="auto"/>
        <w:ind w:left="720"/>
      </w:pPr>
      <w:r>
        <w:rPr>
          <w:lang w:val="ne_NP" w:bidi="ne_NP"/>
        </w:rPr>
      </w:r>
      <w:r>
        <w:rPr>
          <w:lang w:val="ne_NP" w:bidi="ne_NP"/>
        </w:rPr>
        <w:t>इसहाक</w:t>
      </w:r>
    </w:p>
    <w:p>
      <w:pPr>
        <w:pStyle w:val="ListBullet"/>
        <w:spacing w:line="240" w:lineRule="auto"/>
        <w:ind w:left="720"/>
      </w:pPr>
      <w:r>
        <w:rPr>
          <w:lang w:val="ne_NP" w:bidi="ne_NP"/>
        </w:rPr>
      </w:r>
      <w:r>
        <w:rPr>
          <w:lang w:val="ne_NP" w:bidi="ne_NP"/>
        </w:rPr>
        <w:t>रिबेका</w:t>
      </w:r>
    </w:p>
    <w:p>
      <w:pPr>
        <w:pStyle w:val="ListBullet"/>
        <w:spacing w:line="240" w:lineRule="auto"/>
        <w:ind w:left="720"/>
      </w:pPr>
      <w:r>
        <w:rPr>
          <w:lang w:val="ne_NP" w:bidi="ne_NP"/>
        </w:rPr>
      </w:r>
      <w:r>
        <w:rPr>
          <w:lang w:val="ne_NP" w:bidi="ne_NP"/>
        </w:rPr>
        <w:t>परमेश्वर</w:t>
      </w:r>
    </w:p>
    <w:p>
      <w:pPr>
        <w:pStyle w:val="ListBullet"/>
        <w:spacing w:line="240" w:lineRule="auto"/>
        <w:ind w:left="720"/>
      </w:pPr>
      <w:r>
        <w:rPr>
          <w:lang w:val="ne_NP" w:bidi="ne_NP"/>
        </w:rPr>
      </w:r>
      <w:r>
        <w:rPr>
          <w:lang w:val="ne_NP" w:bidi="ne_NP"/>
        </w:rPr>
        <w:t>एसाव</w:t>
      </w:r>
    </w:p>
    <w:p>
      <w:pPr>
        <w:pStyle w:val="ListBullet"/>
        <w:spacing w:line="240" w:lineRule="auto"/>
        <w:ind w:left="720"/>
      </w:pPr>
      <w:r>
        <w:rPr>
          <w:lang w:val="ne_NP" w:bidi="ne_NP"/>
        </w:rPr>
      </w:r>
      <w:r>
        <w:rPr>
          <w:lang w:val="ne_NP" w:bidi="ne_NP"/>
        </w:rPr>
        <w:t>याकूब</w:t>
      </w:r>
    </w:p>
    <w:p>
      <w:pPr/>
      <w:r>
        <w:rPr>
          <w:lang w:val="ne_NP" w:bidi="ne_NP"/>
        </w:rPr>
      </w:r>
      <w:r>
        <w:rPr>
          <w:lang w:val="ne_NP" w:bidi="ne_NP"/>
        </w:rPr>
        <w:t>टोलीले कथालाई दुई पटक अभिनय गर्न लगाउनुहोस्। तिनीहरूले अनुवाद गरिरहेका भाषामा अभिनय गर्नुपर्छ। पहिला, टोलीले नरोकिकन कथालाई अभिनय गर्नु। दोस्रो पटक टोलीले कथालाई अभिनय गर्दा, तिनीहरूलाई कथाको विभिन्न ठाउँहरूमा रोक्नुहोस्।</w:t>
      </w:r>
    </w:p>
    <w:p>
      <w:pPr/>
      <w:r>
        <w:rPr>
          <w:lang w:val="ne_NP" w:bidi="ne_NP"/>
        </w:rPr>
      </w:r>
      <w:r>
        <w:rPr>
          <w:lang w:val="ne_NP" w:bidi="ne_NP"/>
        </w:rPr>
        <w:t>टोलीले पहिलो पटक कथालाई अभिनय गर्दा, संवाद, प्रवाह, प्लटलाइन र कथाको कालक्रममा ध्यान दिनुहोस्। कथा वा खण्डको महत्त्वपूर्ण वा कठिन भागहरूलाई अभिनय गर्नुपर्ने र छुटाउन नहुने कुरामा ध्यान दिनुहोस्। टोलीलाई कथाका भागहरू सम्झन मद्दत गर्नुहोस्।</w:t>
      </w:r>
    </w:p>
    <w:p>
      <w:pPr/>
      <w:r>
        <w:rPr>
          <w:lang w:val="ne_NP" w:bidi="ne_NP"/>
        </w:rPr>
      </w:r>
      <w:r>
        <w:rPr>
          <w:lang w:val="ne_NP" w:bidi="ne_NP"/>
        </w:rPr>
        <w:t>टोलीले यो कथालाई दोस्रो पटक अभिनय गर्दा, तिनीहरूलाई केही निश्चित ठाउँहरूमा रोक्नुहोस्।</w:t>
      </w:r>
    </w:p>
    <w:p>
      <w:pPr/>
      <w:r>
        <w:rPr>
          <w:lang w:val="ne_NP" w:bidi="ne_NP"/>
        </w:rPr>
      </w:r>
      <w:r>
        <w:rPr>
          <w:lang w:val="ne_NP" w:bidi="ne_NP"/>
        </w:rPr>
        <w:t>पहिलो दृश्यमा, इसहाकले आफ्ना पिता अब्राहामबाट सुरु गर्दै आफ्नो परिवार र त्यसपछि आफ्नी पत्नी रिबेकाको परिचय दिन्छन्। रिबेकालाई आफ्नी पत्नीको रूपमा लिएर आउँदा इसहाकले आफ्नो उमेर उल्लेख गर्छन्। उनले रिबेकाका बुबा र भाइको परिचय पनि दिनेछन्, जो दुवै अरामी हुन्।</w:t>
      </w:r>
    </w:p>
    <w:p>
      <w:pPr/>
      <w:r>
        <w:rPr>
          <w:lang w:val="ne_NP" w:bidi="ne_NP"/>
        </w:rPr>
      </w:r>
      <w:r>
        <w:rPr>
          <w:lang w:val="ne_NP" w:bidi="ne_NP"/>
        </w:rPr>
        <w:t>दोस्रो दृश्यमा, इसहाकले रिबेका बाँझी भएकोले उनलाई गर्भवती तुल्याइदिन परमेश्वरसँग प्रार्थना गर्छन्।</w:t>
      </w:r>
    </w:p>
    <w:p>
      <w:pPr/>
      <w:r>
        <w:rPr>
          <w:lang w:val="ne_NP" w:bidi="ne_NP"/>
        </w:rPr>
      </w:r>
      <w:r>
        <w:rPr>
          <w:lang w:val="ne_NP" w:bidi="ne_NP"/>
        </w:rPr>
        <w:t>अभिनय रोक्नुहोस्: इसाकको भूमिका खेल्ने कलाकारलाई सोध्नुहोस्, "तपाईंलाई कस्तो महसुस भइरहेको छ?" तपाईंले यस्ता कुराहरू सुन्न सक्नुहुन्छ, "परमेश्वरले मेरा पिता अब्राहामलाई हाम्रो परिवारमा धेरै सन्तानहरू हुनेछन् भन्ने प्रतिज्ञा गर्नुभएको थियो।" निश्चित रूपमा परमेश्वरले हामीलाई सन्तान जन्माउन मद्दत गर्नुहुनेछ," वा "रिबेका किन बाँझ छिन् भन्ने मलाई थाहा छैन, तर परमेश्वरले उनलाई गर्भवती हुन अवश्य मद्दत गर्नुहुनेछ।" नाटक फेरि सुरु गर्नुहोस्।</w:t>
      </w:r>
    </w:p>
    <w:p>
      <w:pPr/>
      <w:r>
        <w:rPr>
          <w:lang w:val="ne_NP" w:bidi="ne_NP"/>
        </w:rPr>
      </w:r>
      <w:r>
        <w:rPr>
          <w:lang w:val="ne_NP" w:bidi="ne_NP"/>
        </w:rPr>
        <w:t>परमेश्वरले इसहाकको प्रार्थना सुन्नुहुन्छ र रिबेका गर्भवती हुन्छिन्। परमेश्वरले केही गर्नुहुनेछ, सायद कुनै यस्तो कार्य जसले रिबेकालाई गर्भवती हुन मद्दत गर्ने उहाँ नै हुनुहुन्थ्यो भनेर देखाउँछ, भन्ने कुरा निश्चित गर्नुहोस्।</w:t>
      </w:r>
    </w:p>
    <w:p>
      <w:pPr/>
      <w:r>
        <w:rPr>
          <w:lang w:val="ne_NP" w:bidi="ne_NP"/>
        </w:rPr>
      </w:r>
      <w:r>
        <w:rPr>
          <w:lang w:val="ne_NP" w:bidi="ne_NP"/>
        </w:rPr>
        <w:t>तेस्रो दृश्यमा, रिबेकाले आफ्नो गर्भमा भएका सन्तानहरू सङ्घर्ष गरिरहेका हुनाले पीडा र असुविधा देखाउँछिन्। आफ्नो पीडाको कारण, उनी भन्छिन्, "मलाई किन यस्तो भइरहेको छ?"</w:t>
      </w:r>
    </w:p>
    <w:p>
      <w:pPr/>
      <w:r>
        <w:rPr>
          <w:lang w:val="ne_NP" w:bidi="ne_NP"/>
        </w:rPr>
      </w:r>
      <w:r>
        <w:rPr>
          <w:lang w:val="ne_NP" w:bidi="ne_NP"/>
        </w:rPr>
        <w:t>अभिनय रोक्नुहोस्: रिबेकाको भूमिका खेल्ने कलाकारलाई सोध्नुहोस्, "तपाईंलाई कस्तो महसुस भइरहेको छ?" तपाईंले यस्ता कुराहरू सुन्न सक्नुहुन्छ, "यी बच्चाहरूलाई मेरो कोखमा बोक्न गाह्रो छ। अब त तिनीहरू लडिरहेका पनि छन्!" वा "मेरो गर्भमा लड्ने सन्तानहरूले मलाई धेरै पीडा दिइरहेका छन्! " यो किन भइरहेको छ?" नाटक फेरि सुरु गर्नुहोस्।</w:t>
      </w:r>
    </w:p>
    <w:p>
      <w:pPr/>
      <w:r>
        <w:rPr>
          <w:lang w:val="ne_NP" w:bidi="ne_NP"/>
        </w:rPr>
      </w:r>
      <w:r>
        <w:rPr>
          <w:lang w:val="ne_NP" w:bidi="ne_NP"/>
        </w:rPr>
        <w:t xml:space="preserve"> सायद रिबेकाले परमेश्वरलाई प्रार्थना गरेर सोध्छिन्। त्यसपछि, परमेश्वरले रिबेकालाई जवाफ दिनुहुन्छ। परमेश्वरले रिबेकालाई उनका सन्तानहरूको भविष्यको बारेमा बताउँदा उहाँले प्रत्यक्ष रूपमा बोल्नुभएको कुरालाई चित्रण गर्ने निश्चित गर्नुहोस्।</w:t>
      </w:r>
    </w:p>
    <w:p>
      <w:pPr/>
      <w:r>
        <w:rPr>
          <w:lang w:val="ne_NP" w:bidi="ne_NP"/>
        </w:rPr>
      </w:r>
      <w:r>
        <w:rPr>
          <w:lang w:val="ne_NP" w:bidi="ne_NP"/>
        </w:rPr>
        <w:t>चौथो दृश्यमा, एसाव र याकूब जन्मिन्छन्। एसाव पहिले बाहिर आउँछन्, र इसहाकले उनलाई शरीरभरि रातो रौँ भएको व्यक्तिको रूपमा वर्णन गर्छन्। शिशु एसाव रिबेकाको कोखबाट बाहिर निस्किरहेका बेला, शिशु याकूबले आफ्ना दाइको कुर्कुच्चा समात्छन्। जुम्ल्याहा बच्चाहरू जन्मिएपछि, इसहाक र रिबेकाले आफ्ना बच्चाहरूको नाम राखे। एसाव र याकूब जन्मिँदा इसहाक साठी वर्षका थिए। यस दृश्यमा इसहाक वृद्ध देखिन्छन् भन्ने कुरा सुनिश्चित गर्नुहोस्।</w:t>
      </w:r>
    </w:p>
    <w:p>
      <w:pPr/>
      <w:r>
        <w:rPr>
          <w:lang w:val="ne_NP" w:bidi="ne_NP"/>
        </w:rPr>
      </w:r>
      <w:r>
        <w:rPr>
          <w:lang w:val="ne_NP" w:bidi="ne_NP"/>
        </w:rPr>
        <w:t>अभिनय रोक्नुहोस्: इसाकको भूमिका खेल्ने कलाकारलाई सोध्नुहोस्, "तपाईंलाई कस्तो महसुस भइरहेको छ?" तपाईंले यस्ता कुराहरू सुन्न सक्नुहुन्छ, "परमेश्वरको प्रशंसा गर्नुहोस् किनभने हाम्रो परिवारमा सधैँ सन्तानहरू हुनेछन् भन्ने आफ्नो प्रतिज्ञा उहाँले कायम राख्नुहुन्छ!" वा "म परमेश्वरलाई धन्यवाद दिन्छु किनभने म वृद्ध भइसकेको छु र रिबेका बाँझी थिइन्, तापनि परमेश्वरले हामीलाई हाम्रा आफ्नै सन्तान दिनुभयो!" नाटक फेरि सुरु गर्नुहोस्।</w:t>
      </w:r>
    </w:p>
    <w:p>
      <w:pPr/>
      <w:r>
        <w:rPr>
          <w:lang w:val="ne_NP" w:bidi="ne_NP"/>
        </w:rPr>
      </w:r>
      <w:r>
        <w:rPr>
          <w:lang w:val="ne_NP" w:bidi="ne_NP"/>
        </w:rPr>
        <w:t>पाँचौँ दृश्यमा, एसाव र याकूब साना बालकहरूबाट हुर्किएर युवा वयस्क पुरुष बन्छन्। यो दृश्यले एसाव र याकूबबीचको भिन्नता देखाउँछ। एसाव पशुहरूको शिकार गर्न मैदानमा रहन रुचाउँथे। उनी एक कुशल शिकारी बन्छन्। यस बीचमा याकूब पाल भित्र बस्न रुचाउँछ।</w:t>
      </w:r>
    </w:p>
    <w:p>
      <w:pPr/>
      <w:r>
        <w:rPr>
          <w:lang w:val="ne_NP" w:bidi="ne_NP"/>
        </w:rPr>
      </w:r>
      <w:r>
        <w:rPr>
          <w:lang w:val="ne_NP" w:bidi="ne_NP"/>
        </w:rPr>
        <w:t>अभिनय रोक्नुहोस्: इसाकको भूमिका खेल्ने कलाकारलाई सोध्नुहोस्, "तपाईंलाई कस्तो महसुस भइरहेको छ?" तपाईंले यस्ता कुराहरू सुन्न सक्नुहुन्छ, "म एसावलाई प्रेम गर्थें किनभने उसले सधैँ जनावरहरूको शिकार गर्छ र मलाई खान दिनका लागि शिकार तयार गर्छ।" तपाईंले रिबेकाको भूमिका खेल्ने कलाकारलाई पनि सोध्न सक्नुहुन्छ, "तपाईंलाई कस्तो महसुस भइरहेको छ?" तपाईंले यस्ता कुराहरू सुन्न सक्नुहुन्छ, "मलाई याकूब मन पर्थ्यो किनभने उनी शान्त छन् र हाम्रो पाल भित्र बस्न मन पराउँछन्।" नाटक फेरि सुरु गर्नुहोस्।</w:t>
      </w:r>
    </w:p>
    <w:p>
      <w:pPr/>
      <w:r>
        <w:rPr>
          <w:lang w:val="ne_NP" w:bidi="ne_NP"/>
        </w:rPr>
      </w:r>
      <w:r>
        <w:rPr>
          <w:lang w:val="ne_NP" w:bidi="ne_NP"/>
        </w:rPr>
        <w:t>छैटौं दृश्यमा, याकूबले झोल पकाउँदै गर्दा, एसाव खेतबाट घर फर्किन्छन्। उनी थकित र भोकाएका थिए। उनले याकूबसँग केही रातो झोल मागे। यसकारण, मानिसहरूले उनलाई एदोम पनि भन्नेछन्। यहाँबाट, याकूब र एसावले एसावको जन्मसिद्ध अधिकारको बारेमा कुराकानी गर्छन्। यस दृश्यमा एसाव र याकूबले बोलेका संवादहरूलाई उनीहरूकै शब्दमा प्रस्तुत गर्ने कुरा निश्चित गर्नुहोस्। याकूबले एसावलाई आफ्नो जन्मसिद्ध अधिकार बेच्न आग्रह गरेपछि,</w:t>
      </w:r>
    </w:p>
    <w:p>
      <w:pPr/>
      <w:r>
        <w:rPr>
          <w:lang w:val="ne_NP" w:bidi="ne_NP"/>
        </w:rPr>
      </w:r>
      <w:r>
        <w:rPr>
          <w:lang w:val="ne_NP" w:bidi="ne_NP"/>
        </w:rPr>
        <w:t>अभिनय रोक्नुहोस्: याकूबको भूमिका खेल्ने कलाकारलाई सोध्नुहोस्, "तपाईंलाई कस्तो महसुस भइरहेको छ?" तपाईंले यस्ता कुराहरू सुन्न सक्नुहुन्छ, "एसाव पहिले जन्मेका कारणले मात्र मेरा बुबाको उत्तराधिकारी हुनु अन्यायपूर्ण छ," वा "मलाई एसावको जन्मसिद्ध अधिकार चाहिन्छ ताकि मेरा बुबा इसहाकको स्वामित्वमा भएका सबै कुरा मैले पाऊँ।"</w:t>
      </w:r>
    </w:p>
    <w:p>
      <w:pPr/>
      <w:r>
        <w:rPr>
          <w:lang w:val="ne_NP" w:bidi="ne_NP"/>
        </w:rPr>
      </w:r>
      <w:r>
        <w:rPr>
          <w:lang w:val="ne_NP" w:bidi="ne_NP"/>
        </w:rPr>
        <w:t>याकूबले अनुरोध गरेअनुसार, एसावले केही झोल खान पाउनका लागि याकूबलाई आफ्नो जन्मसिद्ध अधिकार बेचे वा दिए। याकूबले एसावलाई खानका लागि रोटी र दालको झोल दिए। एसावले रोटी खाए, झोल पिए, र तुरुन्तै निस्के।</w:t>
      </w:r>
    </w:p>
    <w:p>
      <w:pPr/>
      <w:r>
        <w:rPr>
          <w:lang w:val="ne_NP" w:bidi="ne_NP"/>
        </w:rPr>
      </w:r>
      <w:r>
        <w:rPr>
          <w:lang w:val="ne_NP" w:bidi="ne_NP"/>
        </w:rPr>
        <w:t>अभिनय रोक्नुहोस्: एसावको भूमिका खेल्ने कलाकारलाई सोध्नुहोस्, "तपाईंलाई कस्तो महसुस भइरहेको छ?" तपाईंले यस्ता कुराहरू सुन्न सक्नुहुन्छ, "मलाई मेरो जन्मसिद्ध अधिकारको मतलब छैन किनभने यदि म भोकले मरिहालेँ भने पनि त्यो मूल्यहीन हुनेछ," वा "याकूबले मेरो जन्मसिद्ध अधिकार लिन सक्छन्।" महत्त्वपूर्ण कुरा यो हो कि म अब भोकाएको छैन।"</w:t>
      </w:r>
      <w:r>
        <w:rPr>
          <w:lang w:val="ne_NP" w:bidi="ne_NP"/>
        </w:rPr>
      </w:r>
    </w:p>
    <w:p>
      <w:pPr>
        <w:pStyle w:val="Heading3"/>
      </w:pPr>
      <w:r>
        <w:rPr>
          <w:lang w:val="ne_NP" w:bidi="ne_NP"/>
        </w:rPr>
        <w:t>Step 5</w:t>
      </w:r>
    </w:p>
    <w:p>
      <w:pPr/>
      <w:r>
        <w:rPr>
          <w:lang w:val="ne_NP" w:bidi="ne_NP"/>
        </w:rPr>
      </w:r>
      <w:r>
        <w:rPr>
          <w:lang w:val="ne_NP" w:bidi="ne_NP"/>
        </w:rPr>
        <w:t xml:space="preserve">यो कथा इसहाकका </w:t>
      </w:r>
      <w:r>
        <w:rPr>
          <w:b/>
          <w:lang w:val="ne_NP" w:bidi="ne_NP"/>
        </w:rPr>
        <w:t>पुस्ताहरूको</w:t>
      </w:r>
      <w:r>
        <w:rPr>
          <w:lang w:val="ne_NP" w:bidi="ne_NP"/>
        </w:rPr>
        <w:t xml:space="preserve"> बारेमा हो। यसले इसहाकका छोराहरू एसाव र याकूबको बारेमा बताउँछ। पुस्ताहरूका लागि प्रयोग गरिएको हिब्रू शब्द एउटा यस्तो शब्द हो जसले सामान्यतया कुनै व्यक्तिको पुस्ताको लागि कथा वा एउटा अभिलेखलाई बुझाउँछ। यसलाई प्राय: </w:t>
      </w:r>
      <w:r>
        <w:rPr>
          <w:b/>
          <w:lang w:val="ne_NP" w:bidi="ne_NP"/>
        </w:rPr>
        <w:t>वंशावली</w:t>
      </w:r>
      <w:r>
        <w:rPr>
          <w:lang w:val="ne_NP" w:bidi="ne_NP"/>
        </w:rPr>
        <w:t xml:space="preserve"> को रूपमा पनि अनुवाद गरिन्छ। उत्पत्ति पुस्तकमा, यस शब्दका दुई मुख्य कार्यहरू छन्। पहिला, यसले नयाँ खण्ड वा कथालाई संकेत दिने काम गर्छ। दोस्रो कुरा, यसले व्यक्ति कुन परिवारको हो भनेर देखाउने काम गर्दछ। यो जानकारी महत्त्वपूर्ण छ किनभने व्यक्तिको सामाजिक स्थिति, अधिकार र दायित्व उसको पुर्खामा आधारित हुन्छन्। तपाईंले अघिल्लो वंशावलीमा प्रयोग गर्नुभएको पुस्ताहरूका लागि त्यही शब्द प्रयोग गर्ने कुरा निश्चित गर्नुहोस्। तपाईंले </w:t>
      </w:r>
      <w:r>
        <w:rPr>
          <w:lang w:val="ne_NP" w:bidi="ne_NP"/>
        </w:rPr>
        <w:t>पुस्ताहरू</w:t>
      </w:r>
      <w:r>
        <w:rPr>
          <w:lang w:val="ne_NP" w:bidi="ne_NP"/>
        </w:rPr>
        <w:t xml:space="preserve"> वा </w:t>
      </w:r>
      <w:r>
        <w:rPr>
          <w:lang w:val="ne_NP" w:bidi="ne_NP"/>
        </w:rPr>
        <w:t>वंशावली</w:t>
      </w:r>
      <w:r>
        <w:rPr>
          <w:lang w:val="ne_NP" w:bidi="ne_NP"/>
        </w:rPr>
        <w:t>को बारेमा थप जानकारीको लागि मुख्य शब्दावली हेर्न सक्नुहुन्छ।</w:t>
      </w:r>
    </w:p>
    <w:p>
      <w:pPr/>
      <w:r>
        <w:rPr>
          <w:lang w:val="ne_NP" w:bidi="ne_NP"/>
        </w:rPr>
      </w:r>
      <w:r>
        <w:rPr>
          <w:lang w:val="ne_NP" w:bidi="ne_NP"/>
        </w:rPr>
        <w:t xml:space="preserve">रिबेका बाँझी भएकोले, उनी गर्भवती हुन सकिनन्। </w:t>
      </w:r>
      <w:r>
        <w:rPr>
          <w:b/>
          <w:lang w:val="ne_NP" w:bidi="ne_NP"/>
        </w:rPr>
        <w:t>बाँझोपन</w:t>
      </w:r>
      <w:r>
        <w:rPr>
          <w:lang w:val="ne_NP" w:bidi="ne_NP"/>
        </w:rPr>
        <w:t xml:space="preserve"> भन्नाले महिलाले गर्भधारण गर्न नसक्ने अवस्थालाई बुझाउँछ। किनभने परमेश्वरले मानिसहरूलाई फल्दै-फुल्दै जान र पृथ्वीमा भरिन आज्ञा गर्नुभयो, त्यसैले सन्तान जन्माउनुलाई परमेश्वरको इच्छा पूरा गर्ने एउटा ठूलो आशिष् मानिन्थ्यो। अर्कोतर्फ, बच्चा जन्माउन असमर्थ हुनुलाई ठूलो अपमानको रूपमा मानिन्थ्यो। सन्तान जन्माउन असमर्थ महिलाहरूलाई परमेश्वरले श्राप दिनुभएको हो भन्ने मानिसहरू ठान्थे। त्यसैले, मानिसहरूले प्राय: तिनीहरूलाई उपहास र अपमान गर्थे। रिबेकाको बाँझोपन विशेष गरी एउटा समस्या हो किनभने परमेश्वरले अब्राहामलाई उनका सन्तानहरू धेरै हुनेछन् भनेर प्रतिज्ञा गर्नुभएको थियो। इसहाक अब्राहामका छोरा हुनाले, इसहाकका सन्तान हुनुपर्ने थियो। त्यसैले, इसहाकले रिबेकालाई गर्भवती हुन मद्दत गरिदिन परमेश्वरलाई </w:t>
      </w:r>
      <w:r>
        <w:rPr>
          <w:b/>
          <w:lang w:val="ne_NP" w:bidi="ne_NP"/>
        </w:rPr>
        <w:t>प्रार्थना गरे</w:t>
      </w:r>
      <w:r>
        <w:rPr>
          <w:lang w:val="ne_NP" w:bidi="ne_NP"/>
        </w:rPr>
        <w:t xml:space="preserve">। प्रार्थना भन्नाले परमेश्वरसँग सञ्चार गर्ने कार्यलाई बुझाउँछ। प्रार्थना शब्दलाई अघिल्ला कथाहरूमा अनुवाद गरेकै तरिकाले अनुवाद गर्ने कुरा निश्चित गर्नुहोस्। तपाईंले </w:t>
      </w:r>
      <w:r>
        <w:rPr>
          <w:lang w:val="ne_NP" w:bidi="ne_NP"/>
        </w:rPr>
        <w:t>प्रार्थनाको</w:t>
      </w:r>
      <w:r>
        <w:rPr>
          <w:lang w:val="ne_NP" w:bidi="ne_NP"/>
        </w:rPr>
        <w:t xml:space="preserve"> बारेमा थप जानकारीको लागि मुख्य शब्दावली हेर्न सक्नुहुन्छ। परमेश्वरले इसहाकको प्रार्थना सुन्नुहुन्छ, र रिबेका केही समयपछि गर्भवती हुन्छिन्। यो पनि सम्झनुहोस् कि यस कथामा प्रयोग गरिएको परमेश्वरको नाम </w:t>
      </w:r>
      <w:r>
        <w:rPr>
          <w:b/>
          <w:lang w:val="ne_NP" w:bidi="ne_NP"/>
        </w:rPr>
        <w:t>याहवे</w:t>
      </w:r>
      <w:r>
        <w:rPr>
          <w:lang w:val="ne_NP" w:bidi="ne_NP"/>
        </w:rPr>
        <w:t xml:space="preserve"> हो, जुन परमेश्वरको व्यक्तिगत नाम हो। तपाईंको टोलीले यस नामलाई तपाईंले अन्य कथाहरूमा गरेजस्तै अनुवाद गर्नुपर्छ </w:t>
      </w:r>
      <w:r>
        <w:rPr>
          <w:lang w:val="ne_NP" w:bidi="ne_NP"/>
        </w:rPr>
        <w:t>याहवे</w:t>
      </w:r>
      <w:r>
        <w:rPr>
          <w:lang w:val="ne_NP" w:bidi="ne_NP"/>
        </w:rPr>
        <w:t xml:space="preserve"> मुख्य शब्दावलीमा छ भनेर सम्झनुपर्छ।</w:t>
      </w:r>
    </w:p>
    <w:p>
      <w:pPr/>
      <w:r>
        <w:rPr>
          <w:lang w:val="ne_NP" w:bidi="ne_NP"/>
        </w:rPr>
      </w:r>
      <w:r>
        <w:rPr>
          <w:lang w:val="ne_NP" w:bidi="ne_NP"/>
        </w:rPr>
        <w:t>रिबेकाले परमेश्वरलाई सोधिन् कि उनीमा भएका बच्चाहरू किन सङ्घर्ष गरिरहेका वा लडिरहेका थिए। धेरै अनुवादहरूले छोराछोरी भनेर अनुवाद गर्ने शब्दको अर्थ छोराहरू हो।</w:t>
      </w:r>
    </w:p>
    <w:p>
      <w:pPr/>
      <w:r>
        <w:rPr>
          <w:lang w:val="ne_NP" w:bidi="ne_NP"/>
        </w:rPr>
      </w:r>
      <w:r>
        <w:rPr>
          <w:lang w:val="ne_NP" w:bidi="ne_NP"/>
        </w:rPr>
        <w:t xml:space="preserve">परमेश्वरले रिबेकालाई भन्नुभयो, "तिम्रो गर्भमा दुई </w:t>
      </w:r>
      <w:r>
        <w:rPr>
          <w:b/>
          <w:lang w:val="ne_NP" w:bidi="ne_NP"/>
        </w:rPr>
        <w:t>राष्ट्र</w:t>
      </w:r>
      <w:r>
        <w:rPr>
          <w:lang w:val="ne_NP" w:bidi="ne_NP"/>
        </w:rPr>
        <w:t xml:space="preserve"> छन्, र तिमीबाट जन्मेका दुई जनसमुदायहरू विभाजित हुनेछन्।" राष्ट्र शब्दले मानिसहरूको समूहले शासन गर्ने ठाउँ वा क्षेत्रलाई बुझाउँछ। तपाईंले अघिल्लो कथाहरूमा प्रयोग गर्नुभएको राष्ट्रका लागि त्यही शब्द प्रयोग गर्ने कुरा निश्चित गर्नुहोस्। तपाईंले </w:t>
      </w:r>
      <w:r>
        <w:rPr>
          <w:lang w:val="ne_NP" w:bidi="ne_NP"/>
        </w:rPr>
        <w:t>राष्ट्र</w:t>
      </w:r>
      <w:r>
        <w:rPr>
          <w:lang w:val="ne_NP" w:bidi="ne_NP"/>
        </w:rPr>
        <w:t xml:space="preserve"> शब्दको बारेमा थप जानकारीको लागि मुख्य शब्दावली हेर्न सक्नुहुन्छ। </w:t>
      </w:r>
      <w:r>
        <w:rPr>
          <w:b/>
          <w:lang w:val="ne_NP" w:bidi="ne_NP"/>
        </w:rPr>
        <w:t>विभाजित गर्नु</w:t>
      </w:r>
      <w:r>
        <w:rPr>
          <w:lang w:val="ne_NP" w:bidi="ne_NP"/>
        </w:rPr>
        <w:t xml:space="preserve"> का लागि हिब्रू शब्दको अर्थ अलग गर्नु हो। यस कथामा, दुई छोराछोरी र तिनीहरूका वंशजहरू छुट्टै बसोबास गर्नेछन् किनभने तिनीहरू शत्रु बन्नेछन् भन्ने धारणा छ। त्यसपछि परमेश्वरले यो पनि भन्नुभयो, "एक जना अर्कोभन्दा </w:t>
      </w:r>
      <w:r>
        <w:rPr>
          <w:b/>
          <w:lang w:val="ne_NP" w:bidi="ne_NP"/>
        </w:rPr>
        <w:t>बलियो</w:t>
      </w:r>
      <w:r>
        <w:rPr>
          <w:lang w:val="ne_NP" w:bidi="ne_NP"/>
        </w:rPr>
        <w:t xml:space="preserve"> हुनेछ, अनि जेठोले कान्छोको </w:t>
      </w:r>
      <w:r>
        <w:rPr>
          <w:b/>
          <w:lang w:val="ne_NP" w:bidi="ne_NP"/>
        </w:rPr>
        <w:t>सेवा</w:t>
      </w:r>
      <w:r>
        <w:rPr>
          <w:lang w:val="ne_NP" w:bidi="ne_NP"/>
        </w:rPr>
        <w:t xml:space="preserve"> गर्नेछ।" 'बलियो' शब्दले सङ्ख्या र सैन्य शक्तिको रूपमा शक्तिलाई बुझाउँछ। यसको अर्थ एक सन्तानका सन्तानहरू अर्को सन्तानका सन्तानहरूमाथि हावी हुनेछन् र उनीहरूलाई पराजित गर्नेछन्। सेवा शब्दले नोकरको कामलाई वर्णन गर्दछ। यसमा विभिन्न प्रकारका कामहरू समावेश हुन्छन्। उदाहरणका लागि, पुरुष नोकरहरूले गोठालाहरूको रूपमा काम गर्न सक्छन् र आफ्नो मालिकका पशुहरूको हेरचाह गर्न सक्छन्। हागर जस्ता महिला नोकरहरूले पत्नीका लागि सहयोगीको रूपमा काम गर्न सक्छन्। यस कथामा, यसको अर्थ जेठो सन्तानका वंशजहरूले कान्छो सन्तानका वंशजहरूको शासनमा सेवा गर्नेछन्। तपाईंले अघिल्लो कथाहरूमा प्रयोग गर्नुभएको सेवाका लागि त्यही शब्द प्रयोग गर्ने कुरा निश्चित गर्नुहोस्।</w:t>
      </w:r>
    </w:p>
    <w:p>
      <w:pPr/>
      <w:r>
        <w:rPr>
          <w:lang w:val="ne_NP" w:bidi="ne_NP"/>
        </w:rPr>
      </w:r>
      <w:r>
        <w:rPr>
          <w:lang w:val="ne_NP" w:bidi="ne_NP"/>
        </w:rPr>
        <w:t xml:space="preserve">यस सन्दर्भमा भएको महत्त्वपूर्ण भनाइ यो हो कि रिबेकाको गर्भमा रहेका सन्तानहरू </w:t>
      </w:r>
      <w:r>
        <w:rPr>
          <w:b/>
          <w:lang w:val="ne_NP" w:bidi="ne_NP"/>
        </w:rPr>
        <w:t>जुम्ल्याहा</w:t>
      </w:r>
      <w:r>
        <w:rPr>
          <w:lang w:val="ne_NP" w:bidi="ne_NP"/>
        </w:rPr>
        <w:t xml:space="preserve"> थिए। "जुम्ल्याहा बच्चाहरू" ले एकै समयमा जन्मिएका दुई सन्तानहरूलाई बुझाउँछ। जेठा छोरा रातो </w:t>
      </w:r>
      <w:r>
        <w:rPr>
          <w:b/>
          <w:lang w:val="ne_NP" w:bidi="ne_NP"/>
        </w:rPr>
        <w:t>रौँदार लुगा</w:t>
      </w:r>
      <w:r>
        <w:rPr>
          <w:lang w:val="ne_NP" w:bidi="ne_NP"/>
        </w:rPr>
        <w:t xml:space="preserve"> कासाथ बाहिर आए। रौं भएको पोशाकको अर्थ रौंले उनको शरीरभरि ढाकेको थियो। कान्छो छोरा आफ्नो दाइको </w:t>
      </w:r>
      <w:r>
        <w:rPr>
          <w:b/>
          <w:lang w:val="ne_NP" w:bidi="ne_NP"/>
        </w:rPr>
        <w:t>कुर्कुच्चा</w:t>
      </w:r>
      <w:r>
        <w:rPr>
          <w:lang w:val="ne_NP" w:bidi="ne_NP"/>
        </w:rPr>
        <w:t xml:space="preserve"> समातेर बाहिर आए। कुर्कुच्चाले व्यक्तिको खुट्टाको तल्लो भागलाई बुझाउँछ। इसहाक र रिबेकाले जेठा सन्तानको नाम एसाव राखेका थिए र कान्छो सन्तानको नाम </w:t>
      </w:r>
      <w:r>
        <w:rPr>
          <w:b/>
          <w:lang w:val="ne_NP" w:bidi="ne_NP"/>
        </w:rPr>
        <w:t>याकूब</w:t>
      </w:r>
      <w:r>
        <w:rPr>
          <w:lang w:val="ne_NP" w:bidi="ne_NP"/>
        </w:rPr>
        <w:t xml:space="preserve"> राखे। हिब्रू भाषामा याकूबको उच्चारण कुर्कुच्चाको लागि प्रयोग गरिने हिब्रू शब्द जस्तै सुनिन्छ।</w:t>
      </w:r>
    </w:p>
    <w:p>
      <w:pPr/>
      <w:r>
        <w:rPr>
          <w:lang w:val="ne_NP" w:bidi="ne_NP"/>
        </w:rPr>
      </w:r>
      <w:r>
        <w:rPr>
          <w:lang w:val="ne_NP" w:bidi="ne_NP"/>
        </w:rPr>
        <w:t xml:space="preserve">एसाव एक शिकारी र </w:t>
      </w:r>
      <w:r>
        <w:rPr>
          <w:b/>
          <w:lang w:val="ne_NP" w:bidi="ne_NP"/>
        </w:rPr>
        <w:t>मैदानी व्यक्ति</w:t>
      </w:r>
      <w:r>
        <w:rPr>
          <w:lang w:val="ne_NP" w:bidi="ne_NP"/>
        </w:rPr>
        <w:t xml:space="preserve"> थिए। यहाँ, "मैदानमा डुल्ने मानिस" को अर्थ एसाव सधैँ बाहिर मैदानमा जंगली जनावरहरूसँग बस्थे ताकि उनले खानाका लागि तिनीहरूको शिकार गर्न सकून् भन्ने हो। याकूब पनि हुर्किए। तर उनले तिनीहरूका </w:t>
      </w:r>
      <w:r>
        <w:rPr>
          <w:b/>
          <w:lang w:val="ne_NP" w:bidi="ne_NP"/>
        </w:rPr>
        <w:t>पालहरू</w:t>
      </w:r>
      <w:r>
        <w:rPr>
          <w:lang w:val="ne_NP" w:bidi="ne_NP"/>
        </w:rPr>
        <w:t xml:space="preserve"> भित्र बस्न रुचाए। पाल बुनेको कपडा वा पशुको छालाबाट बनेको एउटा अस्थायी बास बस्ने ठाउँ थियो। तपाईंले अघिल्लो कथाहरूमा प्रयोग गर्नुभएको पालका लागि त्यही शब्द प्रयोग गर्ने कुरा निश्चित गर्नुहोस्। इसहाकले एसावलाई </w:t>
      </w:r>
      <w:r>
        <w:rPr>
          <w:b/>
          <w:lang w:val="ne_NP" w:bidi="ne_NP"/>
        </w:rPr>
        <w:t>माया</w:t>
      </w:r>
      <w:r>
        <w:rPr>
          <w:lang w:val="ne_NP" w:bidi="ne_NP"/>
        </w:rPr>
        <w:t xml:space="preserve"> गर्थे किनभने उनलाई एसावले शिकार गरेको </w:t>
      </w:r>
      <w:r>
        <w:rPr>
          <w:b/>
          <w:lang w:val="ne_NP" w:bidi="ne_NP"/>
        </w:rPr>
        <w:t>जङ्गली जनावरको मासु</w:t>
      </w:r>
      <w:r>
        <w:rPr>
          <w:lang w:val="ne_NP" w:bidi="ne_NP"/>
        </w:rPr>
        <w:t xml:space="preserve"> खान मन पर्थ्यो। एसावको "सिकार" ले एसावले मारेको र त्यसपछि पकाएको जंगली पशुको मासुलाई बुझाउँछ। यस बीचमा, रिबेकाले याकूबलाई प्रेम गरिन्। प्रेम शब्दले कुनै व्यक्तिलाई अनुग्रह देखाउने स्वैच्छिक कार्यलाई बुझाउँछ।</w:t>
      </w:r>
    </w:p>
    <w:p>
      <w:pPr/>
      <w:r>
        <w:rPr>
          <w:lang w:val="ne_NP" w:bidi="ne_NP"/>
        </w:rPr>
      </w:r>
      <w:r>
        <w:rPr>
          <w:lang w:val="ne_NP" w:bidi="ne_NP"/>
        </w:rPr>
        <w:t xml:space="preserve">एक दिन, जब याकूबले </w:t>
      </w:r>
      <w:r>
        <w:rPr>
          <w:b/>
          <w:lang w:val="ne_NP" w:bidi="ne_NP"/>
        </w:rPr>
        <w:t>झोलिलो खानेकुरा</w:t>
      </w:r>
      <w:r>
        <w:rPr>
          <w:lang w:val="ne_NP" w:bidi="ne_NP"/>
        </w:rPr>
        <w:t xml:space="preserve"> पकाइरहेका थिए, एसाव खेतबाट फर्के। सुप भनेको उमालर पकाउने एउटा खाना हो। यस कथामा, याकूबले मुसुरोको दाल हालेको रातो सुप पकाइरहेका थिए। घर आउँदा एसाव धेरै थकित र भोकाएको भएकोले, एसावले याकूबलाई केही झोल मागे। किनभने एसाव याकूबले पकाएको रातो झोल खान चाहन्थे, र सायद आफ्नो शरीर ढाक्ने रातो कपालको कारणले, मानिसहरूले उनलाई </w:t>
      </w:r>
      <w:r>
        <w:rPr>
          <w:b/>
          <w:lang w:val="ne_NP" w:bidi="ne_NP"/>
        </w:rPr>
        <w:t>एदोम</w:t>
      </w:r>
      <w:r>
        <w:rPr>
          <w:lang w:val="ne_NP" w:bidi="ne_NP"/>
        </w:rPr>
        <w:t xml:space="preserve"> पनि भन्थे। हिब्रूमा, "एदोम" रातो रङ बुझाउने शब्द जस्तै सुनिन्छ। तर एसावलाई केही झोल दिनुअघि एसावले पहिले आफ्नो </w:t>
      </w:r>
      <w:r>
        <w:rPr>
          <w:b/>
          <w:lang w:val="ne_NP" w:bidi="ne_NP"/>
        </w:rPr>
        <w:t>जन्मसिद्ध अधिकार</w:t>
      </w:r>
      <w:r>
        <w:rPr>
          <w:lang w:val="ne_NP" w:bidi="ne_NP"/>
        </w:rPr>
        <w:t xml:space="preserve"> </w:t>
      </w:r>
      <w:r>
        <w:rPr>
          <w:b/>
          <w:lang w:val="ne_NP" w:bidi="ne_NP"/>
        </w:rPr>
        <w:t>बेच्नुपर्छ</w:t>
      </w:r>
      <w:r>
        <w:rPr>
          <w:lang w:val="ne_NP" w:bidi="ne_NP"/>
        </w:rPr>
        <w:t xml:space="preserve"> भनेर याकूबले भने। "बेच्नु" भनेको अर्को बहुमूल्य वस्तुको बदलामा कुनै व्यक्तिलाई बहुमूल्य वस्तु दिने कार्य हो। "जन्मसिद्ध अधिकार" ले जेठो सन्तानको रूपमा एसावको अधिकारलाई बुझाउँछ। जेठा छोरासँग विशेष अधिकार र सुअवसर थियो। उनले प्रायः आफ्ना बुबाको मृत्यु हुँदा उनले अंशको रूपमा छोड्ने लगभग सबै कुरा उत्तराधिकारमा पाउँछन्। याकूबले एसावलाई आफ्नो जन्मसिद्ध अधिकार दिनका लागि शपथ लिन वा परमेश्वरको अगाडि एउटा प्रतिज्ञा गर्न भने। यदि त्यो व्यक्तिले प्रतिज्ञा पूरा गरेन भने उसलाई सजाय दिने अधिकार परमेश्वरसँग छ। धेरै पटक मानिसहरूले प्रतिज्ञालाई बाँधिने बनाउन कुनै समारोह गर्ने गर्थे, वा तिनीहरूले केवल एउटा भनाइ दिन्थे। त्यसैले एसावले याकूबलाई आफ्नो जन्मसिद्ध अधिकार दिने शपथ खाए। यस कथामा, एसावले कसरी परमेश्वरको अगाडि शपथ खाए भन्ने कुरा स्पष्ट छैन। एउटा कुरा निश्चित छ कि एसाव र याकूब दुवैका लागि एसावले खाएको शपथ बाध्यकारी थियो। त्यसैले, एसावले आफ्नो जन्मसिद्ध अधिकारलाई </w:t>
      </w:r>
      <w:r>
        <w:rPr>
          <w:b/>
          <w:lang w:val="ne_NP" w:bidi="ne_NP"/>
        </w:rPr>
        <w:t>तुच्छ ठाने</w:t>
      </w:r>
      <w:r>
        <w:rPr>
          <w:lang w:val="ne_NP" w:bidi="ne_NP"/>
        </w:rPr>
        <w:t>। यहाँ, "तुच्छ ठान्नु" को अर्थ एसावले आफ्नो जन्मसिद्ध अधिकारलाई बेकार ठाने भन्ने हुन्छ।</w:t>
      </w:r>
      <w:r>
        <w:rPr>
          <w:lang w:val="ne_NP" w:bidi="ne_NP"/>
        </w:rPr>
      </w:r>
    </w:p>
    <w:p>
      <w:pPr>
        <w:pStyle w:val="Heading3"/>
      </w:pPr>
      <w:r>
        <w:rPr>
          <w:lang w:val="ne_NP" w:bidi="ne_NP"/>
        </w:rPr>
        <w:t>Step 6</w:t>
      </w:r>
    </w:p>
    <w:p>
      <w:pPr/>
      <w:r>
        <w:rPr>
          <w:lang w:val="ne_NP" w:bidi="ne_NP"/>
        </w:rPr>
      </w:r>
      <w:r>
        <w:rPr>
          <w:lang w:val="ne_NP" w:bidi="ne_NP"/>
        </w:rPr>
        <w:t>अनुवादलाई सजिलोसँग बुझ्न यस खण्डको श्रव्य संस्करण सुन्‍नुहोस्।</w:t>
      </w:r>
    </w:p>
    <w:p>
      <w:pPr/>
      <w:r>
        <w:rPr>
          <w:lang w:val="ne_NP" w:bidi="ne_NP"/>
        </w:rPr>
      </w:r>
      <w:r>
        <w:rPr>
          <w:lang w:val="ne_NP" w:bidi="ne_NP"/>
        </w:rPr>
        <w:t>यस सत्रमा, एउटा समूहको रूपमा तपाईंको आफ्नै भाषामा खण्डलाई पुन: भन्न लगाउनुहोस्।</w:t>
      </w:r>
    </w:p>
    <w:p>
      <w:pPr/>
      <w:r>
        <w:rPr>
          <w:lang w:val="ne_NP" w:bidi="ne_NP"/>
        </w:rPr>
      </w:r>
      <w:r>
        <w:rPr>
          <w:lang w:val="ne_NP" w:bidi="ne_NP"/>
        </w:rPr>
        <w:t>पहिला, सम्पूर्ण समूहले खण्डलाई तपाईंको आफ्नै भाषामा बताउन अभ्यास गर्नुपर्छ। तपाईंले अघिल्लो चरणहरूमा निर्णय गर्नुभएको कुराहरू जस्तै कालक्रम, शब्दहरू, वाक्यांशहरू, भावनाहरू, वा तपाईंले छलफल गर्नुभएको अन्य कुराहरू यसमा समावेश गर्नलाई सम्झनुहोस्।</w:t>
      </w:r>
    </w:p>
    <w:p>
      <w:pPr/>
      <w:r>
        <w:rPr>
          <w:lang w:val="ne_NP" w:bidi="ne_NP"/>
        </w:rPr>
      </w:r>
      <w:r>
        <w:rPr>
          <w:lang w:val="ne_NP" w:bidi="ne_NP"/>
        </w:rPr>
        <w:t>एउटा समूहको सदस्यले खण्डका केही वाक्यहरू भन्नुपर्छ र रोकिनु पर्छ। समूहको अर्को सदस्यले खण्डको अर्को भाग भन्नु पर्छ र रोकिनु पर्छ। समूहले सम्पूर्ण खण्डलाई पुन: नभन्दासम्म यो गर्नुहोस्। यस चरणमा समूहका सदस्यहरूले एक अर्कालाई सच्याउन सक्छन्।</w:t>
      </w:r>
    </w:p>
    <w:p>
      <w:pPr/>
      <w:r>
        <w:rPr>
          <w:lang w:val="ne_NP" w:bidi="ne_NP"/>
        </w:rPr>
      </w:r>
      <w:r>
        <w:rPr>
          <w:lang w:val="ne_NP" w:bidi="ne_NP"/>
        </w:rPr>
        <w:t xml:space="preserve">अडियो रोक्‍नुहोस्। </w:t>
      </w:r>
    </w:p>
    <w:p>
      <w:pPr/>
      <w:r>
        <w:rPr>
          <w:lang w:val="ne_NP" w:bidi="ne_NP"/>
        </w:rPr>
      </w:r>
      <w:r>
        <w:rPr>
          <w:lang w:val="ne_NP" w:bidi="ne_NP"/>
        </w:rPr>
        <w:t>अर्को पटक, समूहको प्रत्येक सदस्यले कम्तिमा पनि एकचोटि सम्पूर्ण खण्डलाई नरोकी भन्नुपर्छ। समूहको सदस्यले खण्डलाई सम्झन मद्दत गर्न कुनैपनि वस्तुहरू, चालहरू, वा तिनीहरूको स्टोरीबोर्ड प्रयोग गर्न सक्छन्।</w:t>
      </w:r>
    </w:p>
    <w:p>
      <w:pPr/>
      <w:r>
        <w:rPr>
          <w:lang w:val="ne_NP" w:bidi="ne_NP"/>
        </w:rPr>
      </w:r>
      <w:r>
        <w:rPr>
          <w:lang w:val="ne_NP" w:bidi="ne_NP"/>
        </w:rPr>
        <w:t xml:space="preserve">अडियो रोक्‍नुहोस्। </w:t>
      </w:r>
    </w:p>
    <w:p>
      <w:pPr/>
      <w:r>
        <w:rPr>
          <w:lang w:val="ne_NP" w:bidi="ne_NP"/>
        </w:rPr>
      </w:r>
      <w:r>
        <w:rPr>
          <w:lang w:val="ne_NP" w:bidi="ne_NP"/>
        </w:rPr>
        <w:t>त्यसपछि, तपाईंलाई सबैभन्दा बढी मनपरेको खण्डको संस्करण कस्को हो समूहले निर्णय गर्न सक्छ। तपाईंले एउटा समूहको सदस्यले एउटा दृश्य बताएको तरिका मनपर्यो तर तपाईंले अर्को दृश्य अर्कै समूहको सदस्यले बताएको तरिका मनपर्यो भनेर निर्णय गर्न सक्नुहुन्छ।</w:t>
      </w:r>
    </w:p>
    <w:p>
      <w:pPr/>
      <w:r>
        <w:rPr>
          <w:lang w:val="ne_NP" w:bidi="ne_NP"/>
        </w:rPr>
      </w:r>
      <w:r>
        <w:rPr>
          <w:lang w:val="ne_NP" w:bidi="ne_NP"/>
        </w:rPr>
        <w:t xml:space="preserve">अडियो रोक्‍नुहोस्। </w:t>
      </w:r>
    </w:p>
    <w:p>
      <w:pPr/>
      <w:r>
        <w:rPr>
          <w:lang w:val="ne_NP" w:bidi="ne_NP"/>
        </w:rPr>
      </w:r>
      <w:r>
        <w:rPr>
          <w:lang w:val="ne_NP" w:bidi="ne_NP"/>
        </w:rPr>
        <w:t>अन्तमा, समूहले सबैजना सहमत हुने खण्डको अन्तिम संस्करणलाई सँगै राख्न सक्छन्। समूहको प्रत्येक सदस्यले यस खण्डको अन्तिम संस्करण सुनाउने अभ्यास गर्नुपर्छ।</w:t>
      </w:r>
      <w:r>
        <w:rPr>
          <w:lang w:val="ne_NP" w:bidi="ne_NP"/>
        </w:rPr>
      </w:r>
      <w:r>
        <w:rPr>
          <w:lang w:val="ne_NP" w:bidi="ne_NP"/>
        </w:rPr>
      </w:r>
    </w:p>
    <w:p>
      <w:pPr/>
      <w:r>
        <w:rPr>
          <w:lang w:val="ne_NP" w:bidi="ne_NP"/>
        </w:rPr>
      </w:r>
    </w:p>
    <w:p>
      <w:pPr>
        <w:pStyle w:val="Heading2"/>
      </w:pPr>
      <w:r>
        <w:rPr>
          <w:lang w:val="ne_NP" w:bidi="ne_NP"/>
        </w:rPr>
        <w:t>Genesis 26:1–33</w:t>
      </w:r>
      <w:r>
        <w:rPr>
          <w:lang w:val="ne_NP" w:bidi="ne_NP"/>
        </w:rPr>
      </w:r>
    </w:p>
    <w:p>
      <w:pPr>
        <w:pStyle w:val="Heading3"/>
      </w:pPr>
      <w:r>
        <w:rPr>
          <w:lang w:val="ne_NP" w:bidi="ne_NP"/>
        </w:rPr>
        <w:t>Step 1</w:t>
      </w:r>
    </w:p>
    <w:p>
      <w:pPr/>
      <w:r>
        <w:rPr>
          <w:lang w:val="ne_NP" w:bidi="ne_NP"/>
        </w:rPr>
      </w:r>
      <w:r>
        <w:rPr>
          <w:lang w:val="ne_NP" w:bidi="ne_NP"/>
        </w:rPr>
        <w:t>उत्पत्ति २६:१–३३ सुन्नुहोस् र यसलाई आफ्नो हृदयमा राख्नुहोस्। पाठलाई तीन पटक सुन्नुहोस् (सम्भव छ भने तीन फरक अनुवादहरूमा)। त्यसपछि टोलीले निम्न प्रश्नहरूको छलफल गर्नुहोस:</w:t>
      </w:r>
    </w:p>
    <w:p>
      <w:pPr>
        <w:pStyle w:val="ListBullet"/>
        <w:spacing w:line="240" w:lineRule="auto"/>
        <w:ind w:left="720"/>
      </w:pPr>
      <w:r>
        <w:rPr>
          <w:lang w:val="ne_NP" w:bidi="ne_NP"/>
        </w:rPr>
      </w:r>
      <w:r>
        <w:rPr>
          <w:lang w:val="ne_NP" w:bidi="ne_NP"/>
        </w:rPr>
        <w:t>यो खण्डमा तपाईंलाई के मन पर्‍यो?</w:t>
      </w:r>
    </w:p>
    <w:p>
      <w:pPr>
        <w:pStyle w:val="ListBullet"/>
        <w:spacing w:line="240" w:lineRule="auto"/>
        <w:ind w:left="720"/>
      </w:pPr>
      <w:r>
        <w:rPr>
          <w:lang w:val="ne_NP" w:bidi="ne_NP"/>
        </w:rPr>
      </w:r>
      <w:r>
        <w:rPr>
          <w:lang w:val="ne_NP" w:bidi="ne_NP"/>
        </w:rPr>
        <w:t>तपाईलाई के मन परेन वा के बुझ्नुभएन?</w:t>
      </w:r>
    </w:p>
    <w:p>
      <w:pPr>
        <w:pStyle w:val="ListBullet"/>
        <w:spacing w:line="240" w:lineRule="auto"/>
        <w:ind w:left="720"/>
      </w:pPr>
      <w:r>
        <w:rPr>
          <w:lang w:val="ne_NP" w:bidi="ne_NP"/>
        </w:rPr>
      </w:r>
      <w:r>
        <w:rPr>
          <w:lang w:val="ne_NP" w:bidi="ne_NP"/>
        </w:rPr>
        <w:t>यो कथाले हामीलाई परमेश्वरको बारेमा के भन्छ?</w:t>
      </w:r>
    </w:p>
    <w:p>
      <w:pPr>
        <w:pStyle w:val="ListBullet"/>
        <w:spacing w:line="240" w:lineRule="auto"/>
        <w:ind w:left="720"/>
      </w:pPr>
      <w:r>
        <w:rPr>
          <w:lang w:val="ne_NP" w:bidi="ne_NP"/>
        </w:rPr>
      </w:r>
      <w:r>
        <w:rPr>
          <w:lang w:val="ne_NP" w:bidi="ne_NP"/>
        </w:rPr>
        <w:t>यो खण्डले मानिसबारे हामीलाई के भन्दछ?</w:t>
      </w:r>
    </w:p>
    <w:p>
      <w:pPr>
        <w:pStyle w:val="ListBullet"/>
        <w:spacing w:line="240" w:lineRule="auto"/>
        <w:ind w:left="720"/>
      </w:pPr>
      <w:r>
        <w:rPr>
          <w:lang w:val="ne_NP" w:bidi="ne_NP"/>
        </w:rPr>
      </w:r>
      <w:r>
        <w:rPr>
          <w:lang w:val="ne_NP" w:bidi="ne_NP"/>
        </w:rPr>
        <w:t>यो खण्डले कसरी हाम्रो दैनिक जीवनलाई प्रभाव पार्छ?</w:t>
      </w:r>
    </w:p>
    <w:p>
      <w:pPr>
        <w:pStyle w:val="ListBullet"/>
        <w:spacing w:line="240" w:lineRule="auto"/>
        <w:ind w:left="720"/>
      </w:pPr>
      <w:r>
        <w:rPr>
          <w:lang w:val="ne_NP" w:bidi="ne_NP"/>
        </w:rPr>
      </w:r>
      <w:r>
        <w:rPr>
          <w:lang w:val="ne_NP" w:bidi="ne_NP"/>
        </w:rPr>
        <w:t>यो कथा सुन्नु पर्ने तपाईंले चिन्नुभएको व्यक्ति को हुनुहुन्छ?</w:t>
      </w:r>
      <w:r>
        <w:rPr>
          <w:lang w:val="ne_NP" w:bidi="ne_NP"/>
        </w:rPr>
      </w:r>
    </w:p>
    <w:p>
      <w:pPr>
        <w:pStyle w:val="Heading3"/>
      </w:pPr>
      <w:r>
        <w:rPr>
          <w:lang w:val="ne_NP" w:bidi="ne_NP"/>
        </w:rPr>
        <w:t>Step 2</w:t>
      </w:r>
    </w:p>
    <w:p>
      <w:pPr/>
      <w:r>
        <w:rPr>
          <w:lang w:val="ne_NP" w:bidi="ne_NP"/>
        </w:rPr>
      </w:r>
      <w:r>
        <w:rPr>
          <w:lang w:val="ne_NP" w:bidi="ne_NP"/>
        </w:rPr>
        <w:t>पाठलाई बुझ्न-सजिलो संस्करणमा एकपटक सुन्नुहोस्।</w:t>
      </w:r>
    </w:p>
    <w:p>
      <w:pPr/>
      <w:r>
        <w:rPr>
          <w:lang w:val="ne_NP" w:bidi="ne_NP"/>
        </w:rPr>
      </w:r>
      <w:r>
        <w:rPr>
          <w:lang w:val="ne_NP" w:bidi="ne_NP"/>
        </w:rPr>
        <w:t>यस खण्डले इसहाक र उनको परिवारको कथालाई निरन्तरता दिन्छ। आफ्ना जुम्ल्याहा छोराहरू एसाव र याकूब जन्मिदा इसहाक ६० वर्षका थिए। यस खण्डमा तिनीहरूको उल्लेख छैन। तिनीहरूको उल्लेख नभएकोले, यस खण्डमा भएका घटनाहरू कहिले हुन्छन् भन्ने हामीलाई थाहा छैन। यो खण्ड इसहाक र रिबेकाको विवाह भएपछि तर जुम्ल्याहा बच्चाहरू जन्मिनुअघि नै हुन सक्छ। यस खण्डले याकूबको जीवनको कथालाई रोक्छ र हामीलाई इसहाकको बारेमा थप जानकारी दिन्छ।</w:t>
      </w:r>
    </w:p>
    <w:p>
      <w:pPr/>
      <w:r>
        <w:rPr>
          <w:lang w:val="ne_NP" w:bidi="ne_NP"/>
        </w:rPr>
      </w:r>
      <w:r>
        <w:rPr>
          <w:lang w:val="ne_NP" w:bidi="ne_NP"/>
        </w:rPr>
        <w:t>यस खण्डले इसहाकको जीवनका तीन फरक घटनाहरूलाई प्रस्तुत गर्दछ जुन उनका पिता अब्राहामको जीवनका घटनाहरूसँग मिल्दाजुल्दा छन्। अब्राहामको जीवनमा भएका तीन घटनाहरू इसहाक जन्मिनुअघि भएका थिए।</w:t>
      </w:r>
    </w:p>
    <w:p>
      <w:pPr/>
      <w:r>
        <w:rPr>
          <w:lang w:val="ne_NP" w:bidi="ne_NP"/>
        </w:rPr>
      </w:r>
      <w:r>
        <w:rPr>
          <w:lang w:val="ne_NP" w:bidi="ne_NP"/>
        </w:rPr>
        <w:t>घट्ने पहिलो घटना अब्राहामको समयमा भएको जस्तै एउटा अनिकाल हो। अब्राहाम अनिकालको समयमा मिश्र गए। अनिकाल भनेको मानिस र पशुहरूका लागि पर्याप्त खाना नहुने समय हो। यो अनिकाल गम्भीर थियो। अब्राहाम अनिकालको समयमा मिश्र गए, तर इसहाकले आफ्नो परिवारलाई नेगेव मरुभूमि नजिकैको दक्षिणको गरार भनिने एउटा सहरमा सारे। पलिश्ती भनिने मानिसहरूको एउटा जनजाति यस क्षेत्रमा बसोबास गर्थ्यो। इसहाक जन्मिनुअघि अब्राहाम यस सहरमा पनि बसोबास गरेका थिए। अब्राहाम त्यहाँ गएको समयमा, राजाको नाम अबीमेलेक थियो। त्यो राजाको मृत्यु भएको छ। इसहाक गरार जाँदाको समयमा त्यही नामका अर्का राजा छन्।</w:t>
      </w:r>
    </w:p>
    <w:p>
      <w:pPr/>
      <w:r>
        <w:rPr>
          <w:lang w:val="ne_NP" w:bidi="ne_NP"/>
        </w:rPr>
      </w:r>
      <w:r>
        <w:rPr>
          <w:lang w:val="ne_NP" w:bidi="ne_NP"/>
        </w:rPr>
        <w:t xml:space="preserve">गेरार सहितका </w:t>
      </w:r>
      <w:r>
        <w:rPr>
          <w:lang w:val="ne_NP" w:bidi="ne_NP"/>
        </w:rPr>
        <w:t>पलिश्ती सहरहरूको स्थान</w:t>
      </w:r>
      <w:r>
        <w:rPr>
          <w:lang w:val="ne_NP" w:bidi="ne_NP"/>
        </w:rPr>
        <w:t xml:space="preserve"> देखाउने नक्सा देखाउनुहोस्। नक्सामा प्रतिज्ञा गरिएको सबै भूमि समावेश हुनुपर्छ ताकि इसहाकको यात्रालाई ट्र्याक गर्न सकिन्छ।</w:t>
      </w:r>
    </w:p>
    <w:p>
      <w:pPr/>
      <w:r>
        <w:rPr>
          <w:lang w:val="ne_NP" w:bidi="ne_NP"/>
        </w:rPr>
      </w:r>
      <w:r>
        <w:rPr>
          <w:lang w:val="ne_NP" w:bidi="ne_NP"/>
        </w:rPr>
        <w:t>परमेश्वरले इसहाकसँग कुरा गर्नुभयो। यस खण्डमा, परमेश्वरका लागि प्रयोग गरिएको शब्द याहवे हो। इसहाक आफ्ना पिता अब्राहामले अनिकालको समयमा गरेझैँ मिश्र जाने क्रममा हुन सक्छन्। तर, परमेश्वरले इसहाकलाई मिश्र नजान भन्नुहुन्छ। परमेश्वरले इसहाकलाई गरारमा बस्न भन्नुहुन्छ। परमेश्वरले विशेष रूपमा इसहाकलाई गरारको देशमा एक विदेशी, परदेशी वा प्रवासी भएर बस्न भन्नुहुन्छ। परमेश्वरले इसहाकलाई अलग रहन वा त्यो क्षेत्रमा बसोबास गर्नेहरूको संस्कृतिमा सामेल नहुन भन्दै हुनुहुन्छ। परमेश्वरले इसहाकलाई अब्राहामले परमेश्वरको आज्ञा पालन गरेको कुरा सम्झाउनुहुन्छ। इसहाकले परमेश्वरको आज्ञा पालन गरे र गरारमा बसे।</w:t>
      </w:r>
    </w:p>
    <w:p>
      <w:pPr/>
      <w:r>
        <w:rPr>
          <w:lang w:val="ne_NP" w:bidi="ne_NP"/>
        </w:rPr>
      </w:r>
      <w:r>
        <w:rPr>
          <w:lang w:val="ne_NP" w:bidi="ne_NP"/>
        </w:rPr>
        <w:t>रोक्नुहोस् र समूहमा छलफल गर्नुहोस्: के तपाईं कहिल्यै अर्को गाउँ वा देशमा सर्नु भएको छ? तपाईंले आफ्ना नयाँ छिमेकीहरूसँग कसरी मिलेर बसिरहनुभएको छ? परमेश्वरले इसहाकलाई आफ्ना छिमेकीहरूबाट अलग रहन किन भन्नुभएको हो जस्तो तपाईंलाई लाग्छ?</w:t>
      </w:r>
    </w:p>
    <w:p>
      <w:pPr/>
      <w:r>
        <w:rPr>
          <w:lang w:val="ne_NP" w:bidi="ne_NP"/>
        </w:rPr>
      </w:r>
      <w:r>
        <w:rPr>
          <w:lang w:val="ne_NP" w:bidi="ne_NP"/>
        </w:rPr>
        <w:t>परमेश्वरले अब्राहामलाई दिनुभएको प्रतिज्ञा इसहाकका लागि पनि दोहोर्याउनुहुन्छ। यसको अर्थ परमेश्वरले अब्राहामसँग गर्नुभएको करारलाई इसहाकसँग पुष्टि गर्नुहुन्छ भन्ने हुन्छ। परमेश्वरले इसहाकलाई भन्नुहुन्छ कि अब्राहामले उहाँका सबै कुरा सुनेको र आज्ञा पालन गरेको हुनाले परमेश्वरले यो सम्झौता नवीकरण गर्दै हुनुहुन्छ। परमेश्वर इसहाकले यो करार इसहाकको परिवारका लागि पनि हो भन्ने कुरा बुझून् भन्ने चाहनुहुन्छ।</w:t>
      </w:r>
    </w:p>
    <w:p>
      <w:pPr/>
      <w:r>
        <w:rPr>
          <w:lang w:val="ne_NP" w:bidi="ne_NP"/>
        </w:rPr>
      </w:r>
      <w:r>
        <w:rPr>
          <w:lang w:val="ne_NP" w:bidi="ne_NP"/>
        </w:rPr>
        <w:t>समूहमा छलफल गर्नुहोस्: परमेश्वरले अब्राहामसँग गर्नुभएको करारलाई किन इसहाकसँग दोहोर्याउनुहुन्छ? कसैको मृत्यु भएपछि महत्त्वपूर्ण सम्झौताहरूका लागि तपाईंको मानिसहरूको समूहले के गर्छ?</w:t>
      </w:r>
    </w:p>
    <w:p>
      <w:pPr/>
      <w:r>
        <w:rPr>
          <w:lang w:val="ne_NP" w:bidi="ne_NP"/>
        </w:rPr>
      </w:r>
      <w:r>
        <w:rPr>
          <w:lang w:val="ne_NP" w:bidi="ne_NP"/>
        </w:rPr>
        <w:t>जब इसहाक गेरार सरे, रिबेका आफ्नी पत्नी हुन् भन्ने कुरा स्थानीय मानिसहरूले थाहा पाए भने उनीहरूले आफूलाई मार्न सक्छन् भन्ने उनलाई डर थियो। रिबेका सुन्दरी थिइन्, त्यसैले इसहाकले सबैलाई आफू आफ्नी बहिनी हुन् भनेर बताए। अब्राहामले सारासँग गरार जाँदा त्यस्तै गरेका थिए भन्ने कुरा तपाईंले सम्झनुहुनेछ। त्यसपछि एक दिन, राजाले आफ्नो झ्यालबाट बाहिर हेरे र इसहाकले रिबेकालाई सुम्सुम्याइरहेको देखे। यसको अर्थ इसहाकले रिबेकालाई अँगालिरहेका वा साँच्चै उनीप्रति स्नेह देखाइरहेका थिए भन्ने हुन्छ। यो यौन कार्य थिएन।</w:t>
      </w:r>
    </w:p>
    <w:p>
      <w:pPr/>
      <w:r>
        <w:rPr>
          <w:lang w:val="ne_NP" w:bidi="ne_NP"/>
        </w:rPr>
      </w:r>
      <w:r>
        <w:rPr>
          <w:lang w:val="ne_NP" w:bidi="ne_NP"/>
        </w:rPr>
        <w:t>रोक्नुहोस् र टोलीको रूपमा छलफल गर्नुहोस्: यदि कुनै आगन्तुक पुरुषले इसहाकले जस्तै आफ्नी पत्नीको बारेमा झूट बोलेमा तपाईंको संस्कृतिका पुरुषहरूले कस्तो महसुस गर्थे होलान्? इसहाक र रिबेकाले गरिरहेका कुरालाई वर्णन गर्न तपाईंले प्रयोग गर्नुहुने केही विनम्र शब्द वा वाक्यांशहरू के के हुन्?</w:t>
      </w:r>
    </w:p>
    <w:p>
      <w:pPr/>
      <w:r>
        <w:rPr>
          <w:lang w:val="ne_NP" w:bidi="ne_NP"/>
        </w:rPr>
      </w:r>
      <w:r>
        <w:rPr>
          <w:lang w:val="ne_NP" w:bidi="ne_NP"/>
        </w:rPr>
        <w:t>राजाले रिबेका इसहाककी पत्नी थिइन् भन्ने कुरा थाहा पाए र उनी इसहाकसँग रिसाए। राजाले भने कि इसहाकले मानिसहरूलाई धोका दिएका थिए। यसका कारण, स्थानीय मानिसहरूमध्ये एकजनाले रिबेकासँग सुत्ने प्रयास गर्न सक्ने खतरा थियो। यो गम्भीर पाप हुने थियो। त्यसैले, राजाले सबै मानिसहरूलाई इसहाक वा रिबेकालाई कसैले पनि हानि नगर्नू भनी आज्ञा दिए।</w:t>
      </w:r>
    </w:p>
    <w:p>
      <w:pPr/>
      <w:r>
        <w:rPr>
          <w:lang w:val="ne_NP" w:bidi="ne_NP"/>
        </w:rPr>
      </w:r>
      <w:r>
        <w:rPr>
          <w:lang w:val="ne_NP" w:bidi="ne_NP"/>
        </w:rPr>
        <w:t>यो खण्ड इसहाकको जीवनको दोस्रो घटनातर्फ अघि बढ्छ। यो पानीको अधिकारको बारेमा द्वन्द्व हो। अब्राहामको पानीको अधिकारलाई लिएर गरारका पलिश्तीहरूसँग पनि विवाद थियो। गरारमा बसोबास गर्दा इसहाकले बाली लगाउँछन् र अनाजको ठूलो फसल भित्र्याउँछन्। यसको अर्थ इसहाक जमिन तयार गर्न र बीउ रोप्न चाहिने जति समय गेरारमा बसे। परमेश्वरले इसहाकलाई आशिष् दिनुहुन्छ। इसहाकले आफूले रोपेको भन्दा सय गुणा बढी बाली काटे। धेरै नोकरहरू र धेरै पशुहरू सहित उनी झन् झन् धनी बन्दै जान्छन्। पलिश्तीहरू इसहाक र उनको धन-सम्पत्ति देखेर ईर्ष्यालु भए।</w:t>
      </w:r>
    </w:p>
    <w:p>
      <w:pPr/>
      <w:r>
        <w:rPr>
          <w:lang w:val="ne_NP" w:bidi="ne_NP"/>
        </w:rPr>
      </w:r>
      <w:r>
        <w:rPr>
          <w:lang w:val="ne_NP" w:bidi="ne_NP"/>
        </w:rPr>
        <w:t>समूहमा छलफल गर्नुहोस्: तपाईंको संस्कृतिमा धन कसरी गन्ती गरिन्छ? तपाईंको समुदायमा धनसम्पत्तिको ईर्ष्याले सम्बन्धहरूमा असर पारेको कुनै एउटा घटनाको बारेमा कथा सुनाउनुहोस्।</w:t>
      </w:r>
    </w:p>
    <w:p>
      <w:pPr/>
      <w:r>
        <w:rPr>
          <w:lang w:val="ne_NP" w:bidi="ne_NP"/>
        </w:rPr>
      </w:r>
      <w:r>
        <w:rPr>
          <w:lang w:val="ne_NP" w:bidi="ne_NP"/>
        </w:rPr>
        <w:t>१०० गुणा कस्तो देखिन्छ भन्ने उदाहरण दिन तपाईंले यो गतिविधि समूहमा गर्न चाहन सक्नुहुन्छ। समूहलाई एक सानो कचौरामा एक चम्चा अनाज राख्न लगाउनुहोस्। त्यसपछि त्यही चम्चा प्रयोग गरेर, एउटा बाल्टिन वा ठूलो कचौरामा १०० चम्चा राख्नुहोस्। तपाईंले उस्तै दृश्यका लागि माटो, ढुङ्गा वा साना झिङ्गाहरू समेत प्रयोग गर्न सक्नुहुन्छ।</w:t>
      </w:r>
    </w:p>
    <w:p>
      <w:pPr/>
      <w:r>
        <w:rPr>
          <w:lang w:val="ne_NP" w:bidi="ne_NP"/>
        </w:rPr>
      </w:r>
      <w:r>
        <w:rPr>
          <w:lang w:val="ne_NP" w:bidi="ne_NP"/>
        </w:rPr>
        <w:t>इसहाकले भेडाबाख्रा र गाईवस्तुका बथानका लागि पानीको स्रोतको रूपमा कुवाहरू प्रयोग गर्थे किनभने गरार क्षेत्रमा विरलै वर्षा हुन्छ। पलिश्तीहरूले इसहाकका बथानहरूले प्रयोग गर्ने कुवाहरू भर्न माटो प्रयोग गर्थे, तर इसहाकलाई आफ्नो परिवार, नोकरहरू र पशुहरूको हेरचाह गर्न पानीको आवश्यकता थियो।</w:t>
      </w:r>
    </w:p>
    <w:p>
      <w:pPr/>
      <w:r>
        <w:rPr>
          <w:lang w:val="ne_NP" w:bidi="ne_NP"/>
        </w:rPr>
      </w:r>
      <w:r>
        <w:rPr>
          <w:lang w:val="ne_NP" w:bidi="ne_NP"/>
        </w:rPr>
        <w:t>खनेको कुवाको</w:t>
      </w:r>
      <w:r>
        <w:rPr>
          <w:lang w:val="ne_NP" w:bidi="ne_NP"/>
        </w:rPr>
        <w:t xml:space="preserve"> तस्वीर देखाउनुहोस्—यो प्राचीन कुवालाई देखाउने रेखाचित्र हुन सक्छ।</w:t>
      </w:r>
    </w:p>
    <w:p>
      <w:pPr/>
      <w:r>
        <w:rPr>
          <w:lang w:val="ne_NP" w:bidi="ne_NP"/>
        </w:rPr>
      </w:r>
      <w:r>
        <w:rPr>
          <w:lang w:val="ne_NP" w:bidi="ne_NP"/>
        </w:rPr>
        <w:t>समूहमा छलफल गर्नुहोस्: यदि कसैले पानीको स्रोत खोसिदिए वा कुवाहरूलाई क्षति पुर्याए भने तपाईंका मानिसहरूले के गर्नेछन्?</w:t>
      </w:r>
    </w:p>
    <w:p>
      <w:pPr/>
      <w:r>
        <w:rPr>
          <w:lang w:val="ne_NP" w:bidi="ne_NP"/>
        </w:rPr>
      </w:r>
      <w:r>
        <w:rPr>
          <w:lang w:val="ne_NP" w:bidi="ne_NP"/>
        </w:rPr>
        <w:t>राजाले द्वन्द्व बढिरहेको कुरा देखे। राजाले इसहाकलाई गरार छोड्न आज्ञा दिए। अब्राहामसँग पनि यस्तै कुरा भएको थियो। इसहाक सर्न सहमत भए। इसहाक सहरबाट टाढा गरार उपत्यकामा सरे। यो त्यस्तो क्षेत्र हुनेछ जहाँ वर्षा भएपछि वा मरुभूमिको अलि परतिर वर्षा भएमा पानी खोलाको रूपमा बग्नेछ। वर्षा भएपछि, पानी जमिनमा सोसिन्छ। यस जस्तै क्षेत्रमा कुवा खन्न सजिलो हुन्छ। इसहाकले अब्राहामले खनेका कुवाहरू भेटेर तिनीहरूलाई पुनः खोले। अब्राहामले प्रयोग गरेका कुवाका उही नामहरू नै इसहाकले पनि प्रयोग गरे। इसहाकले गरार उपत्यकामा नयाँ कुवाहरू खने र प्रत्येकलाई एउटा नाम दिए। एउटा कुवाको नाम एसेक थियो, जसको अर्थ "बहस" हो र अर्को कुवाको नाम सित्ना थियो, जसको अर्थ "शत्रुता" हो। इसहाकले कुवा खनेपछि त्यसपछि पलिश्तीहरूले प्रत्येक कुवा तिनीहरूको थियो भन्ने दाबी गरे। पहिलो कुवा मूल्यवान थियो किनभने त्यसमा एउटा मुहान थियो। यसको अर्थ कुवाबाट पानी निरन्तर बगिरहनेछ।</w:t>
      </w:r>
    </w:p>
    <w:p>
      <w:pPr/>
      <w:r>
        <w:rPr>
          <w:lang w:val="ne_NP" w:bidi="ne_NP"/>
        </w:rPr>
      </w:r>
      <w:r>
        <w:rPr>
          <w:lang w:val="ne_NP" w:bidi="ne_NP"/>
        </w:rPr>
        <w:t>रोक्नुहोस् र समूहमा छलफल गर्नुहोस्: तपाईंको विचारमा इसहाकले कुवाहरूको नाम किन राखेका होलान्? तपाईंले सार्वजनिक पानीका स्रोतहरूलाई कसरी पहिचान गर्नुहुन्छ?</w:t>
      </w:r>
    </w:p>
    <w:p>
      <w:pPr/>
      <w:r>
        <w:rPr>
          <w:lang w:val="ne_NP" w:bidi="ne_NP"/>
        </w:rPr>
      </w:r>
      <w:r>
        <w:rPr>
          <w:lang w:val="ne_NP" w:bidi="ne_NP"/>
        </w:rPr>
        <w:t>जब इसहाक गरार उपत्यकामा सरे, इसहाकले आफ्ना पाल टाँगे। सहरमा हुँदा उनी केमा बस्थे भन्ने कुरा हामीलाई थाहा छैन। पालहरू सामान्यतया बाख्राको रौँ वा अन्य पशुको रौँबाट बनेको कपडा थिए। पालमा बस्ने भएकाले इसहाकलाई आफ्नो परिवारलाई एक ठाउँबाट अर्को ठाउँमा सार्न सजिलो भयो। इसहाक गरार उपत्यकामा एक ठाउँबाट अर्को ठाउँमा सर्दै गए। उनले अन्तमा एउटा कुवा खने, जसलाई कसैले विवाद गरेन वा दाबी गरेन।</w:t>
      </w:r>
    </w:p>
    <w:p>
      <w:pPr/>
      <w:r>
        <w:rPr>
          <w:lang w:val="ne_NP" w:bidi="ne_NP"/>
        </w:rPr>
      </w:r>
      <w:r>
        <w:rPr>
          <w:lang w:val="ne_NP" w:bidi="ne_NP"/>
        </w:rPr>
        <w:t>पाल</w:t>
      </w:r>
      <w:r>
        <w:rPr>
          <w:lang w:val="ne_NP" w:bidi="ne_NP"/>
        </w:rPr>
        <w:t>को तस्वीर देखाउनुहोस्।</w:t>
      </w:r>
    </w:p>
    <w:p>
      <w:pPr/>
      <w:r>
        <w:rPr>
          <w:lang w:val="ne_NP" w:bidi="ne_NP"/>
        </w:rPr>
      </w:r>
      <w:r>
        <w:rPr>
          <w:lang w:val="ne_NP" w:bidi="ne_NP"/>
        </w:rPr>
        <w:t>समूहमा छलफल गर्नुहोस्: इसहाकले कुवाहरूको लागि पलिश्तीहरूसँग लडेका थिएनन्। तपाईंको क्षेत्रका मानिसहरूले पानीको समस्या कसरी समाधान गर्छन्?</w:t>
      </w:r>
    </w:p>
    <w:p>
      <w:pPr/>
      <w:r>
        <w:rPr>
          <w:lang w:val="ne_NP" w:bidi="ne_NP"/>
        </w:rPr>
      </w:r>
      <w:r>
        <w:rPr>
          <w:lang w:val="ne_NP" w:bidi="ne_NP"/>
        </w:rPr>
        <w:t>इसहाकले त्यो कुवाको नाम रहोबोत राखे, जसको अर्थ खुला ठाउँ हो। अन्ततः इसहाक नेगेव मरुभूमि नजिकै रहेको दक्षिणी इस्राएलको एउटा सहर बेर्शेबा सरे। बेर्शेबा अब्राहाम बसोबास गर्ने एउटा सहर पनि हो। इसहाक त्यहाँ आइपुगेको राति, परमेश्वरले उनीसँग कुरा गर्नुभयो। परमेश्वरले ती प्रतिज्ञाहरू दोहोर्याउनुहुन्छ जुन परमेश्वरले अब्राहाम र इसहाकलाई पहिले नै गर्नुभएको थियो। यो नयाँ प्रतिज्ञा होइन। परमेश्वरले भन्नुभयो, "म तिम्रा पिता अब्राहामका परमेश्वर हुँ।" नडराउनुहोस्।" परमेश्वरले आफू "परमेश्वर" वा सृष्टिकर्ता परमेश्वर हुनुहुन्छ भन्नुभयो, जसले अब्राहामलाई आशिष् दिन र उनका सन्तानहरूलाई एउटा ठूलो राष्ट्र बनाउन उनीसँग करार गर्नुभयो। परमेश्वरले यहाँ आफ्नो नाम याहवे प्रयोग गर्नुहुन्न। इसहाकले फेरि यो प्रतिज्ञा सुन्छन् र परमेश्वरको आराधना गर्न वेदी बनाउँछन्। इसहाक बेर्शेबामा बसे। उनका नोकरहरूले अर्को इनार खने।</w:t>
      </w:r>
    </w:p>
    <w:p>
      <w:pPr/>
      <w:r>
        <w:rPr>
          <w:lang w:val="ne_NP" w:bidi="ne_NP"/>
        </w:rPr>
      </w:r>
      <w:r>
        <w:rPr>
          <w:lang w:val="ne_NP" w:bidi="ne_NP"/>
        </w:rPr>
        <w:t>वेदी</w:t>
      </w:r>
      <w:r>
        <w:rPr>
          <w:lang w:val="ne_NP" w:bidi="ne_NP"/>
        </w:rPr>
        <w:t>को तस्वीर देखाउनुहोस्।</w:t>
      </w:r>
    </w:p>
    <w:p>
      <w:pPr/>
      <w:r>
        <w:rPr>
          <w:lang w:val="ne_NP" w:bidi="ne_NP"/>
        </w:rPr>
      </w:r>
      <w:r>
        <w:rPr>
          <w:lang w:val="ne_NP" w:bidi="ne_NP"/>
        </w:rPr>
        <w:t>रोक्नुहोस् र समूहमा छलफल गर्नुहोस्: परमेश्वरले ती प्रतिज्ञाहरू किन यति धेरै पटक दोहोर्‍याउनुहुन्छ जस्तो तपाईंलाई लाग्छ? यो दोहोरिनु किन महत्त्वपूर्ण छ? इसहाकले प्रतिज्ञाको प्रतिक्रियाको रूपमा वेदीमा एउटा पशुलाई जलाएर परमेश्वरको आराधना गरे। परमेश्वरले दिएको प्रतिज्ञामा तपाईंका मानिसहरूले कसरी प्रतिक्रिया दिनेछन्?</w:t>
      </w:r>
    </w:p>
    <w:p>
      <w:pPr/>
      <w:r>
        <w:rPr>
          <w:lang w:val="ne_NP" w:bidi="ne_NP"/>
        </w:rPr>
      </w:r>
      <w:r>
        <w:rPr>
          <w:lang w:val="ne_NP" w:bidi="ne_NP"/>
        </w:rPr>
        <w:t>इसहाक बेर्शेबामा हुँदा, तेस्रो घटना हुन्छ। राजा अबीमेलेक इसहाकलाई हेर्न गरारबाट आउँछन्। यसले अब्राहामसँग भएको कुरासँग पनि मेल खान्छ। पहिलो राजा अबीमेलेक अब्राहामसँग सन्धि गर्न बेर्शेबामा आएका थिए। यस खण्डमा, राजाले आफ्ना सल्लाहकार र सेनापतिलाई आफूसँग ल्याउँछन्। परामर्शदाता र सेना कमाण्डरका नामहरू पहिलो राजा अबीमेलेकसँग आएका सेना कमाण्डर र परामर्शदाताका नामहरू जस्तै छन्। तर, यी उही पुरुषहरू होइनन्। राजा इसहाकसँग एउटा करार वा सन्धि गर्न चाहन्छन्। राजा अबीमेलेक माग गर्ने स्वभावका छैनन्। राजा इसहाक र पलिश्तीहरूका बीचमा कुनै समस्या नहोस् भन्ने चाहन्छन्। राजाले भन्छन्, "प्रभु वा याहवे तपाईंसँग हुनुहुन्छ भनेर हामीले देखेका छौं।"</w:t>
      </w:r>
    </w:p>
    <w:p>
      <w:pPr/>
      <w:r>
        <w:rPr>
          <w:lang w:val="ne_NP" w:bidi="ne_NP"/>
        </w:rPr>
      </w:r>
      <w:r>
        <w:rPr>
          <w:lang w:val="ne_NP" w:bidi="ne_NP"/>
        </w:rPr>
        <w:t>रोक्नुहोस् र छलफल गर्नुहोस्: तपाईंको संस्कृतिमा परमेश्वर कसैसँग हुनुहुन्छ भनेर मानिसहरूलाई कसरी थाहा हुन्छ?</w:t>
      </w:r>
    </w:p>
    <w:p>
      <w:pPr/>
      <w:r>
        <w:rPr>
          <w:lang w:val="ne_NP" w:bidi="ne_NP"/>
        </w:rPr>
      </w:r>
      <w:r>
        <w:rPr>
          <w:lang w:val="ne_NP" w:bidi="ne_NP"/>
        </w:rPr>
        <w:t>सुरुमा इसहाकले राजाप्रति शत्रुतापूर्ण प्रतिक्रिया दिन्छन्। राजाले इसहाकलाई गरारमा हुँदा तिनीहरूले उनलाई कति राम्रोसँग व्यवहार गरेका थिए भन्ने कुरा सम्झाउँछन्। राजाको कुरा सुनेपछि, इसहाक शान्ति सन्धिमा सहमत हुन्छन् र सन्धि मनाउन विशेष भोज तयार गर्छन्। त्यसपछि अर्को दिन राजा र इसहाकले सन्धि वा करार कायम राख्ने एउटा गम्भीर प्रतिज्ञा गर्छन्। भोज र गम्भीर प्रतिज्ञा दुवै सांस्कृतिक घटनाहरू हुन् जसले सन्धि महत्त्वपूर्ण र आधिकारिक छ भन्ने कुरा देखाउँछन्।</w:t>
      </w:r>
    </w:p>
    <w:p>
      <w:pPr/>
      <w:r>
        <w:rPr>
          <w:lang w:val="ne_NP" w:bidi="ne_NP"/>
        </w:rPr>
      </w:r>
      <w:r>
        <w:rPr>
          <w:lang w:val="ne_NP" w:bidi="ne_NP"/>
        </w:rPr>
        <w:t>रोक्नुहोस् र छलफल गर्नुहोस्: कुनै सन्धिलाई आधिकारिक बनाउन तपाईंको समुदायका मानिसहरूले के गर्थे होलान्?</w:t>
      </w:r>
    </w:p>
    <w:p>
      <w:pPr/>
      <w:r>
        <w:rPr>
          <w:lang w:val="ne_NP" w:bidi="ne_NP"/>
        </w:rPr>
      </w:r>
      <w:r>
        <w:rPr>
          <w:lang w:val="ne_NP" w:bidi="ne_NP"/>
        </w:rPr>
        <w:t>इसहाकका नोकरहरूले बेर्शेबामा एउटा नयाँ कुवा खने र पानी भेट्टाउँदा उत्साहित भए। इसहाकले गेरारका राजा अबीमेलेकसँग गरेको सन्धिको कारण त्यस कुवाको नाउँ शिबा राखे, जसको अर्थ "गम्भीर प्रतिज्ञा" हो। बेर्शेबाको सहर कुवाको वरिपरि विकसित भएको थियो। बेर्शेबा नामको अर्थ "गम्भीर प्रतिज्ञाको कुवा" हो।</w:t>
      </w:r>
      <w:r>
        <w:rPr>
          <w:lang w:val="ne_NP" w:bidi="ne_NP"/>
        </w:rPr>
      </w:r>
    </w:p>
    <w:p>
      <w:pPr>
        <w:pStyle w:val="Heading3"/>
      </w:pPr>
      <w:r>
        <w:rPr>
          <w:lang w:val="ne_NP" w:bidi="ne_NP"/>
        </w:rPr>
        <w:t>Step 3</w:t>
      </w:r>
    </w:p>
    <w:p>
      <w:pPr/>
      <w:r>
        <w:rPr>
          <w:lang w:val="ne_NP" w:bidi="ne_NP"/>
        </w:rPr>
      </w:r>
      <w:r>
        <w:rPr>
          <w:lang w:val="ne_NP" w:bidi="ne_NP"/>
        </w:rPr>
        <w:t>संस्करणलाई सजिलोसँग बुझ्न पाठलाई फेरी एकपटक सुन्नुहोस्।</w:t>
      </w:r>
    </w:p>
    <w:p>
      <w:pPr/>
      <w:r>
        <w:rPr>
          <w:lang w:val="ne_NP" w:bidi="ne_NP"/>
        </w:rPr>
      </w:r>
      <w:r>
        <w:rPr>
          <w:lang w:val="ne_NP" w:bidi="ne_NP"/>
        </w:rPr>
        <w:t>यस सत्रमा, यस कथालाई दृश्यात्मक बनाउन तपाईंले समूहलाई मद्दत गर्नुहुनेछ। तपाईंले समूहलाई दृश्यहरू, सेटिङ र कथाका पात्रहरू परिभाषित गर्न मद्दत गर्नुहुनेछ।</w:t>
      </w:r>
    </w:p>
    <w:p>
      <w:pPr/>
      <w:r>
        <w:rPr>
          <w:lang w:val="ne_NP" w:bidi="ne_NP"/>
        </w:rPr>
      </w:r>
      <w:r>
        <w:rPr>
          <w:lang w:val="ne_NP" w:bidi="ne_NP"/>
        </w:rPr>
        <w:t>यस कथामा ६ दृश्यहरू छन्।</w:t>
      </w:r>
    </w:p>
    <w:p>
      <w:pPr/>
      <w:r>
        <w:rPr>
          <w:lang w:val="ne_NP" w:bidi="ne_NP"/>
        </w:rPr>
      </w:r>
      <w:r>
        <w:rPr>
          <w:b/>
          <w:lang w:val="ne_NP" w:bidi="ne_NP"/>
        </w:rPr>
        <w:t>पहिलो दृश्य:</w:t>
      </w:r>
      <w:r>
        <w:rPr>
          <w:lang w:val="ne_NP" w:bidi="ne_NP"/>
        </w:rPr>
        <w:t xml:space="preserve"> अनिकालको समयमा, इसहाक गरार गए। परमेश्वरले अब्राहामसँग गर्नुभएको करारलाई दोहोर्याउनुहुन्छ।</w:t>
      </w:r>
    </w:p>
    <w:p>
      <w:pPr/>
      <w:r>
        <w:rPr>
          <w:lang w:val="ne_NP" w:bidi="ne_NP"/>
        </w:rPr>
      </w:r>
      <w:r>
        <w:rPr>
          <w:b/>
          <w:lang w:val="ne_NP" w:bidi="ne_NP"/>
        </w:rPr>
        <w:t>दोस्रो दृश्य:</w:t>
      </w:r>
      <w:r>
        <w:rPr>
          <w:lang w:val="ne_NP" w:bidi="ne_NP"/>
        </w:rPr>
        <w:t xml:space="preserve"> इसहाक पलिश्तीहरूसँग डराएका हुनाले, उनले रिबेका आफ्नी बहिनी हुन् भनेर भन्छन्। राजाले त्यो झूट पत्ता लगाउँछन्।</w:t>
      </w:r>
    </w:p>
    <w:p>
      <w:pPr/>
      <w:r>
        <w:rPr>
          <w:lang w:val="ne_NP" w:bidi="ne_NP"/>
        </w:rPr>
      </w:r>
      <w:r>
        <w:rPr>
          <w:b/>
          <w:lang w:val="ne_NP" w:bidi="ne_NP"/>
        </w:rPr>
        <w:t>तेस्रो दृश्य:</w:t>
      </w:r>
      <w:r>
        <w:rPr>
          <w:lang w:val="ne_NP" w:bidi="ne_NP"/>
        </w:rPr>
        <w:t xml:space="preserve"> इसहाक यति धनी र शक्तिशाली हुन्छन् कि राजाले उनलाई गरार छोड्न आग्रह गर्छन्।</w:t>
      </w:r>
    </w:p>
    <w:p>
      <w:pPr/>
      <w:r>
        <w:rPr>
          <w:lang w:val="ne_NP" w:bidi="ne_NP"/>
        </w:rPr>
      </w:r>
      <w:r>
        <w:rPr>
          <w:b/>
          <w:lang w:val="ne_NP" w:bidi="ne_NP"/>
        </w:rPr>
        <w:t>चौथो दृश्य:</w:t>
      </w:r>
      <w:r>
        <w:rPr>
          <w:lang w:val="ne_NP" w:bidi="ne_NP"/>
        </w:rPr>
        <w:t xml:space="preserve"> इसहाकका नोकरहरू र पलिश्तीहरूबीच पानीको विषयमा द्वन्द्व छ।</w:t>
      </w:r>
    </w:p>
    <w:p>
      <w:pPr/>
      <w:r>
        <w:rPr>
          <w:lang w:val="ne_NP" w:bidi="ne_NP"/>
        </w:rPr>
      </w:r>
      <w:r>
        <w:rPr>
          <w:b/>
          <w:lang w:val="ne_NP" w:bidi="ne_NP"/>
        </w:rPr>
        <w:t>पाँचौँ दृश्य:</w:t>
      </w:r>
      <w:r>
        <w:rPr>
          <w:lang w:val="ne_NP" w:bidi="ne_NP"/>
        </w:rPr>
        <w:t xml:space="preserve"> इसहाक बेर्शेबा जान्छन् जहाँ परमेश्वरले अब्राहामलाई दिनुभएका प्रतिज्ञाहरू फेरि दोहोर्याउनुहुन्छ।</w:t>
      </w:r>
    </w:p>
    <w:p>
      <w:pPr/>
      <w:r>
        <w:rPr>
          <w:lang w:val="ne_NP" w:bidi="ne_NP"/>
        </w:rPr>
      </w:r>
      <w:r>
        <w:rPr>
          <w:b/>
          <w:lang w:val="ne_NP" w:bidi="ne_NP"/>
        </w:rPr>
        <w:t>छैटौं दृश्य:</w:t>
      </w:r>
      <w:r>
        <w:rPr>
          <w:lang w:val="ne_NP" w:bidi="ne_NP"/>
        </w:rPr>
        <w:t xml:space="preserve"> गरारका राजा इसहाककहाँ आउँछन् र सन्धिका लागि अनुरोध गर्छन्। सन्धि समारोहपछि, इसहाकका मानिसहरूले बेर्शेबामा नयाँ कुवा खने।</w:t>
      </w:r>
    </w:p>
    <w:p>
      <w:pPr/>
      <w:r>
        <w:rPr>
          <w:lang w:val="ne_NP" w:bidi="ne_NP"/>
        </w:rPr>
      </w:r>
      <w:r>
        <w:rPr>
          <w:lang w:val="ne_NP" w:bidi="ne_NP"/>
        </w:rPr>
        <w:t>यस कथामा यि पात्रहरु समावेश छन्:</w:t>
      </w:r>
    </w:p>
    <w:p>
      <w:pPr>
        <w:pStyle w:val="ListBullet"/>
        <w:spacing w:line="240" w:lineRule="auto"/>
        <w:ind w:left="720"/>
      </w:pPr>
      <w:r>
        <w:rPr>
          <w:lang w:val="ne_NP" w:bidi="ne_NP"/>
        </w:rPr>
      </w:r>
      <w:r>
        <w:rPr>
          <w:lang w:val="ne_NP" w:bidi="ne_NP"/>
        </w:rPr>
        <w:t>परमेश्वर</w:t>
      </w:r>
    </w:p>
    <w:p>
      <w:pPr>
        <w:pStyle w:val="ListBullet"/>
        <w:spacing w:line="240" w:lineRule="auto"/>
        <w:ind w:left="720"/>
      </w:pPr>
      <w:r>
        <w:rPr>
          <w:lang w:val="ne_NP" w:bidi="ne_NP"/>
        </w:rPr>
      </w:r>
      <w:r>
        <w:rPr>
          <w:lang w:val="ne_NP" w:bidi="ne_NP"/>
        </w:rPr>
        <w:t>इसहाक</w:t>
      </w:r>
    </w:p>
    <w:p>
      <w:pPr>
        <w:pStyle w:val="ListBullet"/>
        <w:spacing w:line="240" w:lineRule="auto"/>
        <w:ind w:left="720"/>
      </w:pPr>
      <w:r>
        <w:rPr>
          <w:lang w:val="ne_NP" w:bidi="ne_NP"/>
        </w:rPr>
      </w:r>
      <w:r>
        <w:rPr>
          <w:lang w:val="ne_NP" w:bidi="ne_NP"/>
        </w:rPr>
        <w:t>रिबेका</w:t>
      </w:r>
    </w:p>
    <w:p>
      <w:pPr>
        <w:pStyle w:val="ListBullet"/>
        <w:spacing w:line="240" w:lineRule="auto"/>
        <w:ind w:left="720"/>
      </w:pPr>
      <w:r>
        <w:rPr>
          <w:lang w:val="ne_NP" w:bidi="ne_NP"/>
        </w:rPr>
      </w:r>
      <w:r>
        <w:rPr>
          <w:lang w:val="ne_NP" w:bidi="ne_NP"/>
        </w:rPr>
        <w:t>राजा अबीमेलेक</w:t>
      </w:r>
    </w:p>
    <w:p>
      <w:pPr>
        <w:pStyle w:val="ListBullet"/>
        <w:spacing w:line="240" w:lineRule="auto"/>
        <w:ind w:left="720"/>
      </w:pPr>
      <w:r>
        <w:rPr>
          <w:lang w:val="ne_NP" w:bidi="ne_NP"/>
        </w:rPr>
      </w:r>
      <w:r>
        <w:rPr>
          <w:lang w:val="ne_NP" w:bidi="ne_NP"/>
        </w:rPr>
        <w:t>इसहाकका नोकरहरू</w:t>
      </w:r>
    </w:p>
    <w:p>
      <w:pPr>
        <w:pStyle w:val="ListBullet"/>
        <w:spacing w:line="240" w:lineRule="auto"/>
        <w:ind w:left="720"/>
      </w:pPr>
      <w:r>
        <w:rPr>
          <w:lang w:val="ne_NP" w:bidi="ne_NP"/>
        </w:rPr>
      </w:r>
      <w:r>
        <w:rPr>
          <w:lang w:val="ne_NP" w:bidi="ne_NP"/>
        </w:rPr>
        <w:t>पलिश्तीहरू</w:t>
      </w:r>
    </w:p>
    <w:p>
      <w:pPr>
        <w:pStyle w:val="ListBullet"/>
        <w:spacing w:line="240" w:lineRule="auto"/>
        <w:ind w:left="720"/>
      </w:pPr>
      <w:r>
        <w:rPr>
          <w:lang w:val="ne_NP" w:bidi="ne_NP"/>
        </w:rPr>
      </w:r>
      <w:r>
        <w:rPr>
          <w:lang w:val="ne_NP" w:bidi="ne_NP"/>
        </w:rPr>
        <w:t>राजाका सल्लाहकार</w:t>
      </w:r>
    </w:p>
    <w:p>
      <w:pPr>
        <w:pStyle w:val="ListBullet"/>
        <w:spacing w:line="240" w:lineRule="auto"/>
        <w:ind w:left="720"/>
      </w:pPr>
      <w:r>
        <w:rPr>
          <w:lang w:val="ne_NP" w:bidi="ne_NP"/>
        </w:rPr>
      </w:r>
      <w:r>
        <w:rPr>
          <w:lang w:val="ne_NP" w:bidi="ne_NP"/>
        </w:rPr>
        <w:t>राजाको सेनाका सेनापति</w:t>
      </w:r>
    </w:p>
    <w:p>
      <w:pPr>
        <w:pStyle w:val="ListBullet"/>
        <w:spacing w:line="240" w:lineRule="auto"/>
        <w:ind w:left="720"/>
      </w:pPr>
      <w:r>
        <w:rPr>
          <w:lang w:val="ne_NP" w:bidi="ne_NP"/>
        </w:rPr>
      </w:r>
      <w:r>
        <w:rPr>
          <w:lang w:val="ne_NP" w:bidi="ne_NP"/>
        </w:rPr>
        <w:t>अब्राहामलाई धेरै पटक उल्लेख गरिन्छ</w:t>
      </w:r>
    </w:p>
    <w:p>
      <w:pPr/>
      <w:r>
        <w:rPr>
          <w:lang w:val="ne_NP" w:bidi="ne_NP"/>
        </w:rPr>
      </w:r>
      <w:r>
        <w:rPr>
          <w:lang w:val="ne_NP" w:bidi="ne_NP"/>
        </w:rPr>
        <w:t>यस सत्रमा, समूहलाई स्टोरीबोर्ड बनाउन, चित्र कोर्न वा कुनै प्रकारका हेरफेर गर्न मिल्ने वस्तुहरू (जस्तै ढुङ्गा, लठ्ठी, बच्चाहरूको खेलौनाहरू) प्रयोग गरेर कथा र त्यसमा भएका क्रियाकलापलाई दृश्यात्मक बनाउनुहोस्।</w:t>
      </w:r>
    </w:p>
    <w:p>
      <w:pPr/>
      <w:r>
        <w:rPr>
          <w:lang w:val="ne_NP" w:bidi="ne_NP"/>
        </w:rPr>
      </w:r>
      <w:r>
        <w:rPr>
          <w:lang w:val="ne_NP" w:bidi="ne_NP"/>
        </w:rPr>
        <w:t>पहिलो दृश्यमा, देशमा गम्भीर अनिकाल सुरु हुन्छ। इसहाक गरार जान्छन् जुन देशको दक्षिणी क्षेत्रमा अवस्थित पलिश्तीहरूको एउटा सहर हो। यो कुरा सम्झनु महत्त्वपूर्ण छ कि अनिकालको समयमा आफ्ना पिता अब्राहाम मिश्र गएजस्तै इसाक पनि मिश्रतर्फ जाँदै गरेको देखिन्छ। तर, उनी गरारमा हुँदा, परमेश्वर इसहाककहाँ देखा पर्नुहुन्छ र उनलाई मिश्र नजान भन्नुहुन्छ। परमेश्वरले इसहाकलाई गरारमा बस्नु तर मानिसहरूका बीचमा एक विदेशी वा परदेशी वा अपरिचित व्यक्तिको रूपमा रहनु भन्नुहुन्छ। त्यसपछि परमेश्वरले ती नै प्रतिज्ञाहरू दोहोर्याउनुहुन्छ जुन परमेश्वरले अब्राहामसँग गर्नुभएको थियो। परमेश्वरले इसहाकलाई भन्नुहुन्छ कि ती प्रतिज्ञाहरू इसहाकका लागि पनि हुन् किनभने अब्राहामले परमेश्वरको कुरा सुने र परमेश्वरले भन्नुभएको सबै कुराको आज्ञा पालन गरे। इसहाक गरारमा बसे।</w:t>
      </w:r>
    </w:p>
    <w:p>
      <w:pPr/>
      <w:r>
        <w:rPr>
          <w:lang w:val="ne_NP" w:bidi="ne_NP"/>
        </w:rPr>
      </w:r>
      <w:r>
        <w:rPr>
          <w:lang w:val="ne_NP" w:bidi="ne_NP"/>
        </w:rPr>
        <w:t>परमेश्वरले इसहाकलाई दिनुभएको प्रतिज्ञामा धेरै भागहरू छन्।</w:t>
      </w:r>
    </w:p>
    <w:p>
      <w:pPr>
        <w:pStyle w:val="ListBullet"/>
        <w:spacing w:line="240" w:lineRule="auto"/>
        <w:ind w:left="720"/>
      </w:pPr>
      <w:r>
        <w:rPr>
          <w:lang w:val="ne_NP" w:bidi="ne_NP"/>
        </w:rPr>
      </w:r>
      <w:r>
        <w:rPr>
          <w:lang w:val="ne_NP" w:bidi="ne_NP"/>
        </w:rPr>
        <w:t>इसहाक गरारमा एक परदेशी वा विदेशीको रूपमा बस्नेछन्।</w:t>
      </w:r>
    </w:p>
    <w:p>
      <w:pPr>
        <w:pStyle w:val="ListBullet"/>
        <w:spacing w:line="240" w:lineRule="auto"/>
        <w:ind w:left="720"/>
      </w:pPr>
      <w:r>
        <w:rPr>
          <w:lang w:val="ne_NP" w:bidi="ne_NP"/>
        </w:rPr>
      </w:r>
      <w:r>
        <w:rPr>
          <w:lang w:val="ne_NP" w:bidi="ne_NP"/>
        </w:rPr>
        <w:t>म तपाईंसँग हुनेछु र तपाईंलाई आशिष् दिनेछु।</w:t>
      </w:r>
    </w:p>
    <w:p>
      <w:pPr>
        <w:pStyle w:val="ListBullet"/>
        <w:spacing w:line="240" w:lineRule="auto"/>
        <w:ind w:left="720"/>
      </w:pPr>
      <w:r>
        <w:rPr>
          <w:lang w:val="ne_NP" w:bidi="ne_NP"/>
        </w:rPr>
      </w:r>
      <w:r>
        <w:rPr>
          <w:lang w:val="ne_NP" w:bidi="ne_NP"/>
        </w:rPr>
        <w:t>मैले अब्राहामलाई प्रतिज्ञा गरेअनुसार नै म यी सबै भूमिहरू तपाईं र तपाईंका सन्तानहरूलाई दिनेछु।</w:t>
      </w:r>
    </w:p>
    <w:p>
      <w:pPr>
        <w:pStyle w:val="ListBullet"/>
        <w:spacing w:line="240" w:lineRule="auto"/>
        <w:ind w:left="720"/>
      </w:pPr>
      <w:r>
        <w:rPr>
          <w:lang w:val="ne_NP" w:bidi="ne_NP"/>
        </w:rPr>
      </w:r>
      <w:r>
        <w:rPr>
          <w:lang w:val="ne_NP" w:bidi="ne_NP"/>
        </w:rPr>
        <w:t>म तिम्रा सन्तानहरूलाई ताराहरू जत्तिकै असंख्य बनाउनेछु र म तिनीहरूलाई यी भूमिहरू दिनेछु।</w:t>
      </w:r>
    </w:p>
    <w:p>
      <w:pPr>
        <w:pStyle w:val="ListBullet"/>
        <w:spacing w:line="240" w:lineRule="auto"/>
        <w:ind w:left="720"/>
      </w:pPr>
      <w:r>
        <w:rPr>
          <w:lang w:val="ne_NP" w:bidi="ne_NP"/>
        </w:rPr>
      </w:r>
      <w:r>
        <w:rPr>
          <w:lang w:val="ne_NP" w:bidi="ne_NP"/>
        </w:rPr>
        <w:t>तिम्रा सन्तानहरूद्वारा पृथ्वीका सबै राष्ट्रहरू वा जातिहरू आशिषित हुनेछन्।</w:t>
      </w:r>
    </w:p>
    <w:p>
      <w:pPr>
        <w:pStyle w:val="ListBullet"/>
        <w:spacing w:line="240" w:lineRule="auto"/>
        <w:ind w:left="720"/>
      </w:pPr>
      <w:r>
        <w:rPr>
          <w:lang w:val="ne_NP" w:bidi="ne_NP"/>
        </w:rPr>
      </w:r>
      <w:r>
        <w:rPr>
          <w:lang w:val="ne_NP" w:bidi="ne_NP"/>
        </w:rPr>
        <w:t>म यो गर्नेछु किनभने अब्राहामले मेरो कुरा सुने र मेरो आज्ञा पालन गरे।</w:t>
      </w:r>
    </w:p>
    <w:p>
      <w:pPr/>
      <w:r>
        <w:rPr>
          <w:lang w:val="ne_NP" w:bidi="ne_NP"/>
        </w:rPr>
      </w:r>
      <w:r>
        <w:rPr>
          <w:lang w:val="ne_NP" w:bidi="ne_NP"/>
        </w:rPr>
        <w:t>दोस्रो दृश्यमा, इसहाकले रिबेकाको बारेमा झूट बोल्छन् किनभने रिबेका धेरै सुन्दरी भएकोले त्यहाँका मानिसहरूले आफूलाई मार्लान् भन्ने उनलाई डर थियो। यो धोका केही समयसम्म चल्यो। त्यसपछि राजा अबीमेलेकले झ्यालबाट बाहिर हेरेर इसहाकले रिबेकालाई अँगाल्दै गरेको देखे। राजा इसहाकसँग रिसाएका थिए। राजाले इसहाकलाई राजाको उपस्थितिमा आउन बोलाए। राजा अबीमेलेक रिसाएका थिए भन्ने कुरा सम्झनु महत्त्वपूर्ण छ। उनले आफ्नो रिस देखाउन एउटा प्रश्न सोधे, "तपाईंले हामीलाई किन यसो गर्नुभयो?" अबीमेलेक आफ्ना मानिसहरू रिबेकासँग सुतेर ठूलो पाप गरून् भन्ने चाहँदैनथे। त्यसपछि राजा अबीमेलेकले इसाक वा रिबेकालाई कसैले पनि हानि नगर्नु भन्ने आदेश जारी गरे।</w:t>
      </w:r>
    </w:p>
    <w:p>
      <w:pPr/>
      <w:r>
        <w:rPr>
          <w:lang w:val="ne_NP" w:bidi="ne_NP"/>
        </w:rPr>
      </w:r>
      <w:r>
        <w:rPr>
          <w:lang w:val="ne_NP" w:bidi="ne_NP"/>
        </w:rPr>
        <w:t>तेस्रो दृश्यमा, इसहाकले गरारमा रहेको बेला बाली रोप्छन्। परमेश्वरले इसहाकलाई आशिष् दिनुभयो। इसहाकको भेडा र बाख्राका बथान र गाईहरूका बथान झन्-झन् बढ्दै गए। पलिश्तीहरू ईर्ष्यालु भए र तिनीहरूले इनारहरू माटोले भरिदिए। पलिश्तीहरू र इसहाकबीचको ईर्ष्या र समस्याहरू राजाले इसहाकलाई छोडेर जान भनुन्जेलसम्म बढ्दै गए।</w:t>
      </w:r>
    </w:p>
    <w:p>
      <w:pPr/>
      <w:r>
        <w:rPr>
          <w:lang w:val="ne_NP" w:bidi="ne_NP"/>
        </w:rPr>
      </w:r>
      <w:r>
        <w:rPr>
          <w:lang w:val="ne_NP" w:bidi="ne_NP"/>
        </w:rPr>
        <w:t>चौथो दृश्यमा, इसहाक सहर नजिकैको एउटा उपत्यकामा जान्छन्। इसहाकले आफ्ना पिता अब्राहामका केही कुवाहरू पुनः खोले। इसहाकले कुवाहरूलाई अब्राहामले दिएका नामहरू नै दिए। इसहाकका नोकरहरूले नयाँ कुवा खनेर एउटा मुहान भेटे, जसको अर्थ पानी निरन्तर प्रवाह हुनेछ भन्ने हुन्छ। पलिश्तीहरूले यो कुवा तिनीहरूको थियो भन्ने दाबी गरे। इसहाकले यस कुवाको नाम एसेक राखे, जसको अर्थ "बहस" हो। इसहाकका नोकरहरूले अर्को कुवा खने र फेरि पलिश्तीहरूले त्यसलाई दाबी गरे। इसहाकले यस दोस्रो कुवाको नाउँ सित्ना राखे, जसको अर्थ "शत्रुता" हो। इसहाक अर्को ठाउँमा सरे र फेरि एउटा कुवा खने। यस पटक कुवाको बारेमा कुनै विवाद थिएन। इसहाकले यसको नाम रहोबोत राखे, जसको अर्थ "खुला ठाउँ" हो।</w:t>
      </w:r>
    </w:p>
    <w:p>
      <w:pPr/>
      <w:r>
        <w:rPr>
          <w:lang w:val="ne_NP" w:bidi="ne_NP"/>
        </w:rPr>
      </w:r>
      <w:r>
        <w:rPr>
          <w:lang w:val="ne_NP" w:bidi="ne_NP"/>
        </w:rPr>
        <w:t>पाँचौँ दृश्यमा, इसहाक बेर्शेबा जान्छन्। यो इस्राएलको दक्षिणमा रहेको एउटा सहर हो र यो मरुभूमिको नजिकै छ। अब्राहाम बेर्शेबामा बसोबास गरेका थिए। परमेश्वर बेर्शेबामा फेरि इसहाककहाँ देखा पर्नुभयो र उहाँले अब्राहामलाई गर्नुभएको प्रतिज्ञाहरू दोहोर्‍याउनुभयो। प्रतिज्ञाहरू सुनेपछि, इसहाकले वेदी बनाए र सम्भवतः वेदीमा एउटा पशुलाई जलाएर परमेश्वरको आराधना गरे। इसहाक बेर्शेबामा नै बसे र उनका नोकरहरूले अर्को कुवा खने।</w:t>
      </w:r>
    </w:p>
    <w:p>
      <w:pPr/>
      <w:r>
        <w:rPr>
          <w:lang w:val="ne_NP" w:bidi="ne_NP"/>
        </w:rPr>
      </w:r>
      <w:r>
        <w:rPr>
          <w:lang w:val="ne_NP" w:bidi="ne_NP"/>
        </w:rPr>
        <w:t>छैटौं दृश्यमा, राजा अबीमेलेक इसहाकलाई भेट्न बेर्शेबामा आउँछन्। राजाले आफ्नो सेनापति र आफ्ना सल्लाहकारलाई आफूसँग ल्याउँछन्। यो कुरा सम्झनु महत्त्वपूर्ण छ कि तिनीहरू इसहाकसँग सन्धि गर्न चाहन्छन् किनभने उनी आफूहरूभन्दा बढी शक्तिशाली भएको उनीहरूले महसुस गरेका छन्। सुरुमा इसहाकले शत्रुताका साथ प्रतिक्रिया दिन्छन्। त्यसपछि इसहाकले तिनीहरूको कुरा सुन्छन् र सन्धिमा सहमत हुन्छन्। इसहाकले सन्धि मनाउन एउटा भोज तयार गर्छन्। तिनीहरू प्रत्येकले सन्धिको पालना गर्ने गम्भीर प्रतिज्ञा गर्छन्। राजा र उनका सल्लाहकारहरू बिदा हुन्छन् र इसहाकलाई शान्तिमा छोड्छन्। त्यही दिन, इसहाकका नोकरहरूले नयाँ कुवा खन्छन् र इसहाकले त्यसको नाम शिबा राख्छन् जसको अर्थ "शपथ" हो। बेर्शेबा नामको अर्थ गम्भीर प्रतिज्ञाको कुवा हो।</w:t>
      </w:r>
      <w:r>
        <w:rPr>
          <w:lang w:val="ne_NP" w:bidi="ne_NP"/>
        </w:rPr>
      </w:r>
    </w:p>
    <w:p>
      <w:pPr>
        <w:pStyle w:val="Heading3"/>
      </w:pPr>
      <w:r>
        <w:rPr>
          <w:lang w:val="ne_NP" w:bidi="ne_NP"/>
        </w:rPr>
        <w:t>Step 4</w:t>
      </w:r>
    </w:p>
    <w:p>
      <w:pPr/>
      <w:r>
        <w:rPr>
          <w:lang w:val="ne_NP" w:bidi="ne_NP"/>
        </w:rPr>
      </w:r>
      <w:r>
        <w:rPr>
          <w:lang w:val="ne_NP" w:bidi="ne_NP"/>
        </w:rPr>
        <w:t>संस्करणलाई सजिलोसँग बुझ्न पाठलाई फेरी एकपटक सुन्नुहोस्।</w:t>
      </w:r>
    </w:p>
    <w:p>
      <w:pPr/>
      <w:r>
        <w:rPr>
          <w:lang w:val="ne_NP" w:bidi="ne_NP"/>
        </w:rPr>
      </w:r>
      <w:r>
        <w:rPr>
          <w:lang w:val="ne_NP" w:bidi="ne_NP"/>
        </w:rPr>
        <w:t>यस सत्रमा, टोलीले कथालाई नाटकीय बनाउनेछ।</w:t>
      </w:r>
    </w:p>
    <w:p>
      <w:pPr/>
      <w:r>
        <w:rPr>
          <w:lang w:val="ne_NP" w:bidi="ne_NP"/>
        </w:rPr>
      </w:r>
      <w:r>
        <w:rPr>
          <w:lang w:val="ne_NP" w:bidi="ne_NP"/>
        </w:rPr>
        <w:t>यस कथामा ६ दृश्यहरू छन्।</w:t>
      </w:r>
    </w:p>
    <w:p>
      <w:pPr/>
      <w:r>
        <w:rPr>
          <w:lang w:val="ne_NP" w:bidi="ne_NP"/>
        </w:rPr>
      </w:r>
      <w:r>
        <w:rPr>
          <w:lang w:val="ne_NP" w:bidi="ne_NP"/>
        </w:rPr>
        <w:t>यस कथामा यि पात्रहरु समावेश छन्:</w:t>
      </w:r>
    </w:p>
    <w:p>
      <w:pPr>
        <w:pStyle w:val="ListBullet"/>
        <w:spacing w:line="240" w:lineRule="auto"/>
        <w:ind w:left="720"/>
      </w:pPr>
      <w:r>
        <w:rPr>
          <w:lang w:val="ne_NP" w:bidi="ne_NP"/>
        </w:rPr>
      </w:r>
      <w:r>
        <w:rPr>
          <w:lang w:val="ne_NP" w:bidi="ne_NP"/>
        </w:rPr>
        <w:t>परमेश्वर</w:t>
      </w:r>
    </w:p>
    <w:p>
      <w:pPr>
        <w:pStyle w:val="ListBullet"/>
        <w:spacing w:line="240" w:lineRule="auto"/>
        <w:ind w:left="720"/>
      </w:pPr>
      <w:r>
        <w:rPr>
          <w:lang w:val="ne_NP" w:bidi="ne_NP"/>
        </w:rPr>
      </w:r>
      <w:r>
        <w:rPr>
          <w:lang w:val="ne_NP" w:bidi="ne_NP"/>
        </w:rPr>
        <w:t>इसहाक</w:t>
      </w:r>
    </w:p>
    <w:p>
      <w:pPr>
        <w:pStyle w:val="ListBullet"/>
        <w:spacing w:line="240" w:lineRule="auto"/>
        <w:ind w:left="720"/>
      </w:pPr>
      <w:r>
        <w:rPr>
          <w:lang w:val="ne_NP" w:bidi="ne_NP"/>
        </w:rPr>
      </w:r>
      <w:r>
        <w:rPr>
          <w:lang w:val="ne_NP" w:bidi="ne_NP"/>
        </w:rPr>
        <w:t>रिबेका</w:t>
      </w:r>
    </w:p>
    <w:p>
      <w:pPr>
        <w:pStyle w:val="ListBullet"/>
        <w:spacing w:line="240" w:lineRule="auto"/>
        <w:ind w:left="720"/>
      </w:pPr>
      <w:r>
        <w:rPr>
          <w:lang w:val="ne_NP" w:bidi="ne_NP"/>
        </w:rPr>
      </w:r>
      <w:r>
        <w:rPr>
          <w:lang w:val="ne_NP" w:bidi="ne_NP"/>
        </w:rPr>
        <w:t>राजा अबीमेलेक</w:t>
      </w:r>
    </w:p>
    <w:p>
      <w:pPr>
        <w:pStyle w:val="ListBullet"/>
        <w:spacing w:line="240" w:lineRule="auto"/>
        <w:ind w:left="720"/>
      </w:pPr>
      <w:r>
        <w:rPr>
          <w:lang w:val="ne_NP" w:bidi="ne_NP"/>
        </w:rPr>
      </w:r>
      <w:r>
        <w:rPr>
          <w:lang w:val="ne_NP" w:bidi="ne_NP"/>
        </w:rPr>
        <w:t>इसहाकका नोकरहरू</w:t>
      </w:r>
    </w:p>
    <w:p>
      <w:pPr>
        <w:pStyle w:val="ListBullet"/>
        <w:spacing w:line="240" w:lineRule="auto"/>
        <w:ind w:left="720"/>
      </w:pPr>
      <w:r>
        <w:rPr>
          <w:lang w:val="ne_NP" w:bidi="ne_NP"/>
        </w:rPr>
      </w:r>
      <w:r>
        <w:rPr>
          <w:lang w:val="ne_NP" w:bidi="ne_NP"/>
        </w:rPr>
        <w:t>पलिश्तीहरू</w:t>
      </w:r>
    </w:p>
    <w:p>
      <w:pPr>
        <w:pStyle w:val="ListBullet"/>
        <w:spacing w:line="240" w:lineRule="auto"/>
        <w:ind w:left="720"/>
      </w:pPr>
      <w:r>
        <w:rPr>
          <w:lang w:val="ne_NP" w:bidi="ne_NP"/>
        </w:rPr>
      </w:r>
      <w:r>
        <w:rPr>
          <w:lang w:val="ne_NP" w:bidi="ne_NP"/>
        </w:rPr>
        <w:t>राजाका सल्लाहकार</w:t>
      </w:r>
    </w:p>
    <w:p>
      <w:pPr>
        <w:pStyle w:val="ListBullet"/>
        <w:spacing w:line="240" w:lineRule="auto"/>
        <w:ind w:left="720"/>
      </w:pPr>
      <w:r>
        <w:rPr>
          <w:lang w:val="ne_NP" w:bidi="ne_NP"/>
        </w:rPr>
      </w:r>
      <w:r>
        <w:rPr>
          <w:lang w:val="ne_NP" w:bidi="ne_NP"/>
        </w:rPr>
        <w:t>राजाका सेनापति</w:t>
      </w:r>
    </w:p>
    <w:p>
      <w:pPr>
        <w:pStyle w:val="ListBullet"/>
        <w:spacing w:line="240" w:lineRule="auto"/>
        <w:ind w:left="720"/>
      </w:pPr>
      <w:r>
        <w:rPr>
          <w:lang w:val="ne_NP" w:bidi="ne_NP"/>
        </w:rPr>
      </w:r>
      <w:r>
        <w:rPr>
          <w:lang w:val="ne_NP" w:bidi="ne_NP"/>
        </w:rPr>
        <w:t>अब्राहामलाई धेरै पटक उल्लेख गरिन्छ</w:t>
      </w:r>
    </w:p>
    <w:p>
      <w:pPr/>
      <w:r>
        <w:rPr>
          <w:lang w:val="ne_NP" w:bidi="ne_NP"/>
        </w:rPr>
      </w:r>
      <w:r>
        <w:rPr>
          <w:lang w:val="ne_NP" w:bidi="ne_NP"/>
        </w:rPr>
        <w:t>टोलीले कथालाई दुई पटक अभिनय गर्न लगाउनुहोस्। तिनीहरूले अनुवाद गरिरहेका भाषामा अभिनय गर्नुपर्छ। पहिला, टोलीले नरोकिकन कथालाई अभिनय गर्नु। दोस्रो पटक टोलीले कथालाई अभिनय गर्दा, तिनीहरूलाई कथाको विभिन्न ठाउँहरूमा रोक्नुहोस्।</w:t>
      </w:r>
    </w:p>
    <w:p>
      <w:pPr/>
      <w:r>
        <w:rPr>
          <w:lang w:val="ne_NP" w:bidi="ne_NP"/>
        </w:rPr>
      </w:r>
      <w:r>
        <w:rPr>
          <w:lang w:val="ne_NP" w:bidi="ne_NP"/>
        </w:rPr>
        <w:t>टोलीले पहिलो पटक कथालाई अभिनय गर्दा, संवाद, प्रवाह, प्लटलाइन र कथाको कालक्रममा ध्यान दिनुहोस्। कथा वा खण्डको महत्त्वपूर्ण वा कठिन भागहरूलाई अभिनय गर्नुपर्ने र छुटाउन नहुने कुरामा ध्यान दिनुहोस्। टोलीलाई कथाका भागहरू सम्झन मद्दत गर्नुहोस्।</w:t>
      </w:r>
    </w:p>
    <w:p>
      <w:pPr/>
      <w:r>
        <w:rPr>
          <w:lang w:val="ne_NP" w:bidi="ne_NP"/>
        </w:rPr>
      </w:r>
      <w:r>
        <w:rPr>
          <w:lang w:val="ne_NP" w:bidi="ne_NP"/>
        </w:rPr>
        <w:t>टोलीले यो कथालाई दोस्रो पटक अभिनय गर्दा, तिनीहरूलाई केही निश्चित ठाउँहरूमा रोक्नुहोस्। तपाईंले "अभिनय रोक्नुहोस" भनेको सुन्नुहुनेछ, त्यसपछि तपाईंले जवाफका रूपमा केही सुझावहरू सहितका प्रश्नहरू सुन्नुहुनेछ। त्यसपछि तपाईंलाई कार्य पुनः सुरु गर्न आग्रह गरिनेछ।</w:t>
      </w:r>
    </w:p>
    <w:p>
      <w:pPr/>
      <w:r>
        <w:rPr>
          <w:lang w:val="ne_NP" w:bidi="ne_NP"/>
        </w:rPr>
      </w:r>
      <w:r>
        <w:rPr>
          <w:lang w:val="ne_NP" w:bidi="ne_NP"/>
        </w:rPr>
        <w:t>पहिलो दृश्यमा, गम्भीर अनिकाल लाग्छ। इसहाकले आफ्नो परिवारलाई गेरार सहरमा सार्छन्। परमेश्वर इसहाकको सामु देखा पर्नुहुन्छ र इसहाकलाई विदेशीको रूपमा गरारमा बस्न भन्नुहुन्छ। त्यसपछि परमेश्वरले अब्राहामसँग गर्नुभएको प्रतिज्ञाहरू दोहोर्याउनुहुन्छ।</w:t>
      </w:r>
    </w:p>
    <w:p>
      <w:pPr/>
      <w:r>
        <w:rPr>
          <w:lang w:val="ne_NP" w:bidi="ne_NP"/>
        </w:rPr>
      </w:r>
      <w:r>
        <w:rPr>
          <w:lang w:val="ne_NP" w:bidi="ne_NP"/>
        </w:rPr>
        <w:t>अभिनय रोक्नुहोस्: परमेश्वरलाई सोध्नुहोस्, "तपाईं किन इसहाक गरारमा विदेशीको रूपमा बसोस् भन्ने चाहनुहुन्छ?" तपाईंले सुन्न सक्नुहुन्छ, "म चाहँदिन कि इसहाकले स्थानीय रीतिरिवाजहरू अपनाऊन् र तिनीहरूका देवताहरूको पूजा गर्न थालून्।" इसहाकलाई सोध्नुहोस्, "तपाईं विदेशीको रूपमा बस्नु पर्छ भन्ने कुराको अर्थ तपाईंका लागि के हुन्छ?" तपाईंले सुन्न सक्नुहुन्छ, "यसको अर्थ म पलिश्तीहरूबाट अलग रहनुपर्छ भन्ने हो।" वा, "यसको अर्थ मैले तिनीहरूको खाना खानु वा तिनीहरूका देवताहरूको आराधना गर्नु हुँदैन भन्ने हुन्छ।" इसहाकलाई सोध्नुहोस्, "परमेश्वरले तपाईंका पिता अब्राहामलाई दिइएका उही प्रतिज्ञाहरू दोहोर्याउनुभएको सुन्दा तपाईंलाई कस्तो महसुस हुन्छ?" तपाईंले सुन्न सक्नुहुन्छ, "यी प्रतिज्ञाहरू मेरा लागि पनि हुन् भन्ने कुरा पक्का गरी थाहा पाउँदा मलाई खुसी लाग्छ।" वा, "परमेश्वरसँगको सम्बन्धका लागि म आफूलाई विनम्र महसुस गर्छु।" वा, "मेरा पिता अब्राहामले परमेश्वरको आज्ञा पालन गरे "मलाई आशा छ कि मैले पनि परमेश्वरको आज्ञा पालन गर्न सक्नेछु।" नाटक फेरि सुरु गर्नुहोस्।</w:t>
      </w:r>
    </w:p>
    <w:p>
      <w:pPr/>
      <w:r>
        <w:rPr>
          <w:lang w:val="ne_NP" w:bidi="ne_NP"/>
        </w:rPr>
      </w:r>
      <w:r>
        <w:rPr>
          <w:lang w:val="ne_NP" w:bidi="ne_NP"/>
        </w:rPr>
        <w:t>दृश्य २ मा, इसहाक पलिश्ती पुरुषहरूदेखि डराउँछन्। इसहाकले आफ्नी पत्नी रिबेकाको बारेमा झूट बोल्छन् र रिबेका आफ्नी बहिनी हुन् भन्छन्। इसहाक र रिबेकाको विवाह भएको कुरा राजाले पत्ता लगाउँछन्। राजा इसहाकसँग साँच्चै रिसाएका छन्।</w:t>
      </w:r>
    </w:p>
    <w:p>
      <w:pPr/>
      <w:r>
        <w:rPr>
          <w:lang w:val="ne_NP" w:bidi="ne_NP"/>
        </w:rPr>
      </w:r>
      <w:r>
        <w:rPr>
          <w:lang w:val="ne_NP" w:bidi="ne_NP"/>
        </w:rPr>
        <w:t>अभिनय रोक्नुहोस्: इसहाकलाई सोध्नुहोस्, "तपाईंले रिबेकाको बारेमा किन झूट बोल्नुभयो?" तपाईंले सुन्न सक्नुहुन्छ, "मलाई डर थियो कि यहाँका मानिसहरूले मलाई मार्नेछन्।" वा, "मेरो रक्षा गर्नका लागि मैले परमेश्वरमा भरोसा गरिनँ।" रिबेकालाई सोध्नुहोस्, "इसहाकले तपाईंको सम्बन्धको बारेमा झूट बोलेका छन् भन्ने कुरा सुनेर तपाईंलाई कस्तो महसुस भयो?" तपाईंले सुन्न सक्नुहुन्छ, "म दुखी थिएँ।" वा, "म उसको र आफ्नो लागि चिन्तित थिएँ।" वा, "म पलिश्ती मानिसहरूसँग डराएको थिएँ।" राजालाई सोध्नुहोस्, "इसहाकले रिबेकाको बारेमा झूट बोलेको कुरा बुझ्दा तपाईंलाई कस्तो महसुस भयो?" तपाईंले सुन्न सक्नुहुन्छ, "म उनीसँग साँच्चै रिसाएको थिएँ।" यसले हामीमध्ये कसैलाई पाप गर्न बाध्य पार्न सक्थ्यो।" वा, "म उनीबाट साँच्चै निराश थिएँ।" उनको हेरचाह गर्नका लागि उनले ममाथि भरोसा गर्नुपर्ने थियो।" नाटक फेरि सुरु गर्नुहोस्।</w:t>
      </w:r>
    </w:p>
    <w:p>
      <w:pPr/>
      <w:r>
        <w:rPr>
          <w:lang w:val="ne_NP" w:bidi="ne_NP"/>
        </w:rPr>
      </w:r>
      <w:r>
        <w:rPr>
          <w:lang w:val="ne_NP" w:bidi="ne_NP"/>
        </w:rPr>
        <w:t>दृश्य ३ मा, गरारमा बसोबास गर्दा इसहाक धेरै धनी मानिस बने। पलिश्तीहरू उनको धन-सम्पत्तिको ईर्ष्या गर्छन्। तिनीहरूले कुवाहरू माटोले भर्छन्। अन्तमा राजाले इसहाकलाई सहर छोड्न भन्छन्।</w:t>
      </w:r>
    </w:p>
    <w:p>
      <w:pPr/>
      <w:r>
        <w:rPr>
          <w:lang w:val="ne_NP" w:bidi="ne_NP"/>
        </w:rPr>
      </w:r>
      <w:r>
        <w:rPr>
          <w:lang w:val="ne_NP" w:bidi="ne_NP"/>
        </w:rPr>
        <w:t>अभिनय रोक्नुहोस्: पलिश्ती पुरुषहरूलाई सोध्नुहोस्, "तपाईंहरूले किन माटोले कुवाहरू भर्नुभयो?" तपाईंले सुन्न सक्नुहुन्छ, "हामी चाहन्थ्यौं कि इसहाकले हाम्रो क्षेत्र छोडेर जाऊन्।" वा, "उसले हाम्रो सबै धन आफैँ लिइरहेको छ।" वा, "उनी हाम्रा लागि अति धनी र शक्तिशाली भइरहेका छन्।" राजालाई सोध्नुहोस्, "तपाईंले इसहाकलाई किन छोड्न भन्नुभयो?" तपाईंले सुन्न सक्नुहुन्छ, "म उनका नोकरहरू र मेरा मानिसहरूका बीचमा युद्ध चाहँदैनथेँ।" इसहाकलाई सोध्नुहोस्, "समस्याहरू आउँदा तपाईंलाई कस्तो महसुस भइरहेको थियो?" तपाईंले सुन्न सक्नुहुन्छ, "मैले तिनीहरूसँग शान्तिपूर्वक बस्ने प्रयास गरेँ।" तिनीहरू किन मसँग यति रिसाएका थिए भन्ने कुरा म बुझ्दिन।" नाटक फेरि सुरु गर्नुहोस्।</w:t>
      </w:r>
    </w:p>
    <w:p>
      <w:pPr/>
      <w:r>
        <w:rPr>
          <w:lang w:val="ne_NP" w:bidi="ne_NP"/>
        </w:rPr>
      </w:r>
      <w:r>
        <w:rPr>
          <w:lang w:val="ne_NP" w:bidi="ne_NP"/>
        </w:rPr>
        <w:t>दृश्य ४ मा, द्वन्द्व जारी छ। इसहाक नजिकैको उपत्यकामा जान्छन् र केही कुवाहरू खन्छन्। पलिश्तीहरूले यी कुवाहरूलाई आफ्नो भन्ने दाबी गर्छन्। इसहाक अघि बढिरहन्छन् र अन्तमा एउटा कुवा खन्न सफल हुन्छन्, जसलाई पलिश्तीहरूले आफ्नो हो भनी दाबी गर्दैनन्।</w:t>
      </w:r>
    </w:p>
    <w:p>
      <w:pPr/>
      <w:r>
        <w:rPr>
          <w:lang w:val="ne_NP" w:bidi="ne_NP"/>
        </w:rPr>
      </w:r>
      <w:r>
        <w:rPr>
          <w:lang w:val="ne_NP" w:bidi="ne_NP"/>
        </w:rPr>
        <w:t>दृश्य ५ मा, इसहाक बेर्शेबा जान्छन्। उनी बेर्शेबामा आइपुगेकै त्यही रात परमेश्वर उनलाई देखा पर्नुहुन्छ। परमेश्वरले आफूलाई अब्राहामको परमेश्वरको रूपमा पहिचान गर्नुहुन्छ। त्यसपछि परमेश्वरले अब्राहामलाई दिइएका प्रतिज्ञाहरू दोहोर्याउनुहुन्छ। यी प्रतिज्ञाहरू सुनेपछि, इसहाकले वेदी बनाएर परमेश्वरको आराधना गरे।</w:t>
      </w:r>
    </w:p>
    <w:p>
      <w:pPr/>
      <w:r>
        <w:rPr>
          <w:lang w:val="ne_NP" w:bidi="ne_NP"/>
        </w:rPr>
      </w:r>
      <w:r>
        <w:rPr>
          <w:lang w:val="ne_NP" w:bidi="ne_NP"/>
        </w:rPr>
        <w:t>अभिनय रोक्नुहोस्: इसहाकलाई सोध्नुहोस्, "परमेश्वरले यी प्रतिज्ञाहरू फेरि दोहोर्याउनुभयो। "अब तिनीहरूको कुरा सुनेर कस्तो महसुस हुन्छ?" तपाईंले सुन्न सक्नुहुन्छ, "परमेश्वरले म र मेरो परिवारमार्फत ती प्रतिज्ञाहरूलाई निरन्तरता दिइरहनुभएकोमा म धेरै खुसी छु।" वा, "यसले मलाई नम्र महसुस गराउँछ। म यो सबैको योग्य छैनँ।" इसहाकलाई सोध्नुहोस्, "तपाईंले किन वेदी बनाउनुभयो र परमेश्वरको आराधना गर्नुभयो?" तपाईंले सुन्न सक्नुहुन्छ, "मैले परमेश्वरको आराधना गर्नुपर्छ। परमेश्वरले मलाई एउटा अविश्वसनीय प्रतिज्ञा गर्नुभयो। मेरो एक मात्र प्रतिक्रिया आराधना र धन्यवाद हुन सक्छ।" नाटक फेरि सुरु गर्नुहोस्।</w:t>
      </w:r>
    </w:p>
    <w:p>
      <w:pPr/>
      <w:r>
        <w:rPr>
          <w:lang w:val="ne_NP" w:bidi="ne_NP"/>
        </w:rPr>
      </w:r>
      <w:r>
        <w:rPr>
          <w:lang w:val="ne_NP" w:bidi="ne_NP"/>
        </w:rPr>
        <w:t>दृश्य ६ मा, राजा अबीमेलेक दुई जना सल्लाहकारहरूका साथमा इसहाकसँग करार वा सन्धि बाँध्न बेर्शेबा आउँछन्। सुरुमा इसहाक शत्रुतापूर्ण व्यवहार गर्छन्। तर तिनीहरूले के चाहन्छन् भन्ने कुरा राजाले व्याख्या गर्छन् र इसहाक सन्धिमा सहमत हुन्छन्। इसहाकले सन्धि मनाउन एउटा भोज तयार गर्छन्। त्यसपछि अर्को दिन तिनीहरूले सन्धिलाई कायम राख्न गम्भीर प्रतिज्ञाहरू गर्छन्। राजा र उनका सल्लाहकारहरू प्रस्थान गर्छन्। इसहाकले अर्को कुवा खनाए र उनी बेर्शेबामै रहे।</w:t>
      </w:r>
    </w:p>
    <w:p>
      <w:pPr/>
      <w:r>
        <w:rPr>
          <w:lang w:val="ne_NP" w:bidi="ne_NP"/>
        </w:rPr>
      </w:r>
      <w:r>
        <w:rPr>
          <w:lang w:val="ne_NP" w:bidi="ne_NP"/>
        </w:rPr>
        <w:t>अभिनय रोक्नुहोस्: राजालाई सोध्नुहोस्, "इसहाकसँग यो सम्झौता गर्नु तपाईंको लागि किन महत्त्वपूर्ण छ?" तपाईंले सुन्न सक्नुहुन्छ, "उनी दिनअनुसार अझ धनी र शक्तिशाली हुँदै छन्।" उनले हामीलाई आक्रमण गर्दैनन् भन्ने कुरामा म निश्चित हुन चाहन्छु।" वा, "परमेश्वर उहाँसँग कसरी हुनुहुन्छ भन्ने कुरा मैले देखेको छु।" "मैले उनी हामीसँग मैत्रीपूर्ण रहिरहुन् भन्ने कुरा सुनिश्चित गर्न आवश्यक छ।" इसहाकलाई सोध्नुहोस्, "परमेश्वर तपाईंसँगै हुनुहुन्छ भनी आफूले देखेको कुरा राजाले बताउनुहुँदा तपाईंलाई कस्तो महसुस भयो?" तपाईंले सुन्न सक्नुहुन्छ, "अरूले परमेश्वरसँग मेरो विशेष सम्बन्ध छ भन्ने कुरा देख्न सकेकोमा म खुसी छु," वा "म यसबाट विनम्र भएको छु।"</w:t>
      </w:r>
      <w:r>
        <w:rPr>
          <w:lang w:val="ne_NP" w:bidi="ne_NP"/>
        </w:rPr>
      </w:r>
    </w:p>
    <w:p>
      <w:pPr>
        <w:pStyle w:val="Heading3"/>
      </w:pPr>
      <w:r>
        <w:rPr>
          <w:lang w:val="ne_NP" w:bidi="ne_NP"/>
        </w:rPr>
        <w:t>Step 5</w:t>
      </w:r>
    </w:p>
    <w:p>
      <w:pPr/>
      <w:r>
        <w:rPr>
          <w:lang w:val="ne_NP" w:bidi="ne_NP"/>
        </w:rPr>
      </w:r>
      <w:r>
        <w:rPr>
          <w:lang w:val="ne_NP" w:bidi="ne_NP"/>
        </w:rPr>
        <w:t>पाठलाई बुझ्न-सजिलो संस्करणमा एकपटक सुन्नुहोस्।</w:t>
      </w:r>
    </w:p>
    <w:p>
      <w:pPr/>
      <w:r>
        <w:rPr>
          <w:lang w:val="ne_NP" w:bidi="ne_NP"/>
        </w:rPr>
      </w:r>
      <w:r>
        <w:rPr>
          <w:lang w:val="ne_NP" w:bidi="ne_NP"/>
        </w:rPr>
        <w:t xml:space="preserve">जब देशमा गम्भीर </w:t>
      </w:r>
      <w:r>
        <w:rPr>
          <w:b/>
          <w:lang w:val="ne_NP" w:bidi="ne_NP"/>
        </w:rPr>
        <w:t>अकाल</w:t>
      </w:r>
      <w:r>
        <w:rPr>
          <w:lang w:val="ne_NP" w:bidi="ne_NP"/>
        </w:rPr>
        <w:t xml:space="preserve"> भयो, इसहाकले आफ्नो परिवारलाई दक्षिणतिर सारे। अकाल भनेको मानिसहरू र पशुहरूका लागि पर्याप्त खाना नहुने समय हो। यसको कारण प्राकृतिक हुन सक्छ, जस्तै पर्याप्त पानी नहुनु वा धेरै पानी हुनु। यसको कारण युद्धजस्तो मानव-निर्मित हुन सक्छ। यस अनिकालको कारण हामीलाई थाहा छैन। तर, यो यति गम्भीर थियो कि इसहाकले आफ्नो परिवार र पशुहरूलाई अर्को ठाउँमा सारे।</w:t>
      </w:r>
    </w:p>
    <w:p>
      <w:pPr/>
      <w:r>
        <w:rPr>
          <w:lang w:val="ne_NP" w:bidi="ne_NP"/>
        </w:rPr>
      </w:r>
      <w:r>
        <w:rPr>
          <w:lang w:val="ne_NP" w:bidi="ne_NP"/>
        </w:rPr>
        <w:t xml:space="preserve">गरारको सहर </w:t>
      </w:r>
      <w:r>
        <w:rPr>
          <w:b/>
          <w:lang w:val="ne_NP" w:bidi="ne_NP"/>
        </w:rPr>
        <w:t>पलिश्ती</w:t>
      </w:r>
      <w:r>
        <w:rPr>
          <w:lang w:val="ne_NP" w:bidi="ne_NP"/>
        </w:rPr>
        <w:t xml:space="preserve"> सहर थियो। पलिश्तीहरू समुद्रपारिबाट आएका एक जाति थिए। तिनीहरू इस्राएलको दक्षिणमा भएका तटीय सहर र भित्री केही सहरहरूमा बसोबास गरे। यस समयमा, तिनीहरू इसहाक र उनको परिवारप्रति मित्रवत थिए। राजा अबीमेलेक गरारका राजा हुन्। यद्यपि यो फरक राजा अबीमेलेक हो, त्यही नाम प्रयोग गर्नुहोस्। तपाईंले पहिलो राजा अबीमेलेकका लागि प्रयोग गर्नुभएको नाम नै प्रयोग गर्नुहोस्।</w:t>
      </w:r>
    </w:p>
    <w:p>
      <w:pPr/>
      <w:r>
        <w:rPr>
          <w:lang w:val="ne_NP" w:bidi="ne_NP"/>
        </w:rPr>
      </w:r>
      <w:r>
        <w:rPr>
          <w:lang w:val="ne_NP" w:bidi="ne_NP"/>
        </w:rPr>
        <w:t xml:space="preserve">परमेश्वरले इसहाकलाई दर्शन दिनुभयो। यस सम्पूर्ण खण्डमा, एक पटक बाहेक, परमेश्वरका लागि प्रयोग गरिएको शब्द </w:t>
      </w:r>
      <w:r>
        <w:rPr>
          <w:b/>
          <w:lang w:val="ne_NP" w:bidi="ne_NP"/>
        </w:rPr>
        <w:t>याहवे</w:t>
      </w:r>
      <w:r>
        <w:rPr>
          <w:lang w:val="ne_NP" w:bidi="ne_NP"/>
        </w:rPr>
        <w:t xml:space="preserve"> हो। तपाईंले अन्य कथाहरूमा याहवेका लागि प्रयोग गर्नुभएको त्यही शब्द प्रयोग गर्नुहोस्, र सम्झनुहोस् कि </w:t>
      </w:r>
      <w:r>
        <w:rPr>
          <w:lang w:val="ne_NP" w:bidi="ne_NP"/>
        </w:rPr>
        <w:t>याहवे</w:t>
      </w:r>
      <w:r>
        <w:rPr>
          <w:lang w:val="ne_NP" w:bidi="ne_NP"/>
        </w:rPr>
        <w:t xml:space="preserve"> मुख्य शब्दावलीमा छ। परमेश्वरले इसहाकलाई </w:t>
      </w:r>
      <w:r>
        <w:rPr>
          <w:b/>
          <w:lang w:val="ne_NP" w:bidi="ne_NP"/>
        </w:rPr>
        <w:t>विदेशीको</w:t>
      </w:r>
      <w:r>
        <w:rPr>
          <w:lang w:val="ne_NP" w:bidi="ne_NP"/>
        </w:rPr>
        <w:t xml:space="preserve"> रूपमा त्यस देशमा बस्न भन्नुहुन्छ। विदेशी भनेको त्यो देशमा बसोबास नगर्ने र तिनीहरूले संस्कृतिलाई पूर्ण रूपमा नपक्ष्याउने व्यक्ति हो। परमेश्वरले इसाकका पिता अब्राहामसँग परमेश्वरले नै गर्नुभएको </w:t>
      </w:r>
      <w:r>
        <w:rPr>
          <w:b/>
          <w:lang w:val="ne_NP" w:bidi="ne_NP"/>
        </w:rPr>
        <w:t>करार</w:t>
      </w:r>
      <w:r>
        <w:rPr>
          <w:lang w:val="ne_NP" w:bidi="ne_NP"/>
        </w:rPr>
        <w:t xml:space="preserve">लाई दोहोऱ्याउनुभयो। </w:t>
      </w:r>
      <w:r>
        <w:rPr>
          <w:lang w:val="ne_NP" w:bidi="ne_NP"/>
        </w:rPr>
        <w:t>करार</w:t>
      </w:r>
      <w:r>
        <w:rPr>
          <w:lang w:val="ne_NP" w:bidi="ne_NP"/>
        </w:rPr>
        <w:t xml:space="preserve"> को बारेमा मुख्य शब्दावलीमा छलफल गरिएको छ। तपाईंले अब्राहामसँग प्रयोग गर्नुभएको करारका शब्द नै प्रयोग गर्नुहोस्। परमेश्वरले प्रतिज्ञा गर्नुभयो कि पृथ्वीका सबै मानिसहरू वा </w:t>
      </w:r>
      <w:r>
        <w:rPr>
          <w:b/>
          <w:lang w:val="ne_NP" w:bidi="ne_NP"/>
        </w:rPr>
        <w:t>राष्ट्रहरू</w:t>
      </w:r>
      <w:r>
        <w:rPr>
          <w:lang w:val="ne_NP" w:bidi="ne_NP"/>
        </w:rPr>
        <w:t xml:space="preserve"> इसहाकका सन्तानहरूद्वारा </w:t>
      </w:r>
      <w:r>
        <w:rPr>
          <w:b/>
          <w:lang w:val="ne_NP" w:bidi="ne_NP"/>
        </w:rPr>
        <w:t>आशिष् पाउनेछन्</w:t>
      </w:r>
      <w:r>
        <w:rPr>
          <w:lang w:val="ne_NP" w:bidi="ne_NP"/>
        </w:rPr>
        <w:t xml:space="preserve">। </w:t>
      </w:r>
      <w:r>
        <w:rPr>
          <w:lang w:val="ne_NP" w:bidi="ne_NP"/>
        </w:rPr>
        <w:t>आशिष्</w:t>
      </w:r>
      <w:r>
        <w:rPr>
          <w:lang w:val="ne_NP" w:bidi="ne_NP"/>
        </w:rPr>
        <w:t xml:space="preserve"> र </w:t>
      </w:r>
      <w:r>
        <w:rPr>
          <w:lang w:val="ne_NP" w:bidi="ne_NP"/>
        </w:rPr>
        <w:t>राष्ट्रहरू</w:t>
      </w:r>
      <w:r>
        <w:rPr>
          <w:lang w:val="ne_NP" w:bidi="ne_NP"/>
        </w:rPr>
        <w:t xml:space="preserve"> शब्दहरू मुख्य शब्दावलीमा छलफल गरिएका छन्। तपाईंले अघिल्लो खण्डहरूमा प्रयोग गर्नुभएको आशिष् र राष्ट्रका लागि त्यही शब्द प्रयोग गर्नुहोस्।</w:t>
      </w:r>
    </w:p>
    <w:p>
      <w:pPr/>
      <w:r>
        <w:rPr>
          <w:lang w:val="ne_NP" w:bidi="ne_NP"/>
        </w:rPr>
      </w:r>
      <w:r>
        <w:rPr>
          <w:lang w:val="ne_NP" w:bidi="ne_NP"/>
        </w:rPr>
        <w:t>परमेश्वरले इसहाकलाई भन्नुभयो कि उहाँले उनलाई आशिष् दिनुहुनेछ र पृथ्वीका सबै राष्ट्रहरू आशिष् पाउनेछन् किनभने इसहाकका पिता अब्राहामले परमेश्वरका सबै आवश्यकताहरू, आज्ञाहरू, आदेशहरू र निर्देशनहरू पालन गरे। यी चार प्रकारका नियमहरू, जब एकसाथ प्रयोग गरिन्छ, यसको अर्थ अब्राहामले परमेश्वरको पूर्ण रूपमा आज्ञा पालन गरे भन्ने हुन्छ। आवश्यकताहरूले परमेश्वरले उहाँलाई गर्न भन्नुभएको सबै कुरालाई बुझाउँछ। आज्ञाहरूले परमेश्वरका शिक्षाहरूलाई बुझाउँछन्। आज्ञाहरूले परमेश्वरले भन्नुभएको र अब्राहामलाई गर्न भन्नुभएको कुराहरूलाई बुझाउँछन्। र आदेशहरूले परमेश्वरले मानिसहरूलाई दिनुभएको वास्तविक शिक्षा र व्यवस्थालाई बुझाउँछन्। तपाईंले यो भन्न अझ सक्रिय तरिका प्रयोग गर्न सक्नुहुन्छ। तपाईंले यस्तो कुरा भन्न सक्नुहुन्छ, "परमेश्वरले भन्नुभयो, 'अब्राहामले मैले उनलाई गर्न भनेको कुरा गरे। उनले मेरा निर्देशनहरू, मैले भनेका शब्दहरू र मैले उनलाई सिकाएका कुराहरू पालना गरे।'" यी चार प्रकारका नियमहरू अर्थमा धेरै मिल्दोजुल्दो छन्। यदि यी प्रत्येक नियमका लागि तपाईंसँग फरक शब्दहरू छैनन् भने, तपाईंले केवल यो व्याख्या गर्न सक्नुहुन्छ कि अब्राहामले परमेश्वरले उनलाई आज्ञा गर्नुभएका सबै कुराहरू पूर्ण रूपमा पालन गरे।</w:t>
      </w:r>
    </w:p>
    <w:p>
      <w:pPr/>
      <w:r>
        <w:rPr>
          <w:lang w:val="ne_NP" w:bidi="ne_NP"/>
        </w:rPr>
      </w:r>
      <w:r>
        <w:rPr>
          <w:lang w:val="ne_NP" w:bidi="ne_NP"/>
        </w:rPr>
        <w:t xml:space="preserve">जब इसहाक गरारमा थिए, एक दिन राजाले इसहाकले रिबेकालाई </w:t>
      </w:r>
      <w:r>
        <w:rPr>
          <w:b/>
          <w:lang w:val="ne_NP" w:bidi="ne_NP"/>
        </w:rPr>
        <w:t>सुम्सुम्याइरहेको</w:t>
      </w:r>
      <w:r>
        <w:rPr>
          <w:lang w:val="ne_NP" w:bidi="ne_NP"/>
        </w:rPr>
        <w:t xml:space="preserve"> देखे। यो एक प्रकारको अँगालो वा आलिङ्गन थियो जुन विवाहित दम्पतीहरू बीच हुने गर्थ्यो। यो यौन कार्य थिएन। जब राजाले तिनीहरूलाई एकसाथ देखे, तब राजाले इसाकले रिबेका आफ्नी बहिनी भएको विषयमा राजासँग झूट बोलेका थिए भन्ने कुरा थाहा पाए। राजा रिसाएका थिए। राजाले भने कि यो झूटले कसैलाई ठूलो </w:t>
      </w:r>
      <w:r>
        <w:rPr>
          <w:b/>
          <w:lang w:val="ne_NP" w:bidi="ne_NP"/>
        </w:rPr>
        <w:t>पाप गराउन सक्थ्यो</w:t>
      </w:r>
      <w:r>
        <w:rPr>
          <w:lang w:val="ne_NP" w:bidi="ne_NP"/>
        </w:rPr>
        <w:t xml:space="preserve">। मुख्य शब्दावलीमा </w:t>
      </w:r>
      <w:r>
        <w:rPr>
          <w:lang w:val="ne_NP" w:bidi="ne_NP"/>
        </w:rPr>
        <w:t>पाप</w:t>
      </w:r>
      <w:r>
        <w:rPr>
          <w:lang w:val="ne_NP" w:bidi="ne_NP"/>
        </w:rPr>
        <w:t>को बारेमा छलफल गरिएको छ। तपाईंले अन्य खण्डहरूमा प्रयोग गर्नुभएको पापका लागि त्यही शब्द यहाँ प्रयोग गर्नुहोस्।</w:t>
      </w:r>
    </w:p>
    <w:p>
      <w:pPr/>
      <w:r>
        <w:rPr>
          <w:lang w:val="ne_NP" w:bidi="ne_NP"/>
        </w:rPr>
      </w:r>
      <w:r>
        <w:rPr>
          <w:lang w:val="ne_NP" w:bidi="ne_NP"/>
        </w:rPr>
        <w:t xml:space="preserve">कुवाहरूको बारेमा केही द्वन्द्व भएपछि इसहाकले आफ्नो परिवारलाई गरार उपत्यकामा सारे। तिनीहरूले कुवा खनेर एउटा </w:t>
      </w:r>
      <w:r>
        <w:rPr>
          <w:b/>
          <w:lang w:val="ne_NP" w:bidi="ne_NP"/>
        </w:rPr>
        <w:t>बगिरहेको मुहान</w:t>
      </w:r>
      <w:r>
        <w:rPr>
          <w:lang w:val="ne_NP" w:bidi="ne_NP"/>
        </w:rPr>
        <w:t xml:space="preserve"> पत्ता लगाए। यस प्रकारको कुवाको अर्थ पानी सधैं बगिरहन्छ भन्ने हो। यो सुख्खा मौसममा सुक्ने थिएन। यसले गर्दा इनारलाई मूल्यवान बनायो। पलिश्तीहरूले त्यो कुवा आफ्नो भएको दाबी गरे। इसहाकले यस कुवाको नाम </w:t>
      </w:r>
      <w:r>
        <w:rPr>
          <w:b/>
          <w:lang w:val="ne_NP" w:bidi="ne_NP"/>
        </w:rPr>
        <w:t>एसेक</w:t>
      </w:r>
      <w:r>
        <w:rPr>
          <w:lang w:val="ne_NP" w:bidi="ne_NP"/>
        </w:rPr>
        <w:t xml:space="preserve"> राखे, जसको अर्थ "बहस" हो। अर्को कुवा पनि विवादित थियो। इसहाकले त्यो कुवाको नाम </w:t>
      </w:r>
      <w:r>
        <w:rPr>
          <w:b/>
          <w:lang w:val="ne_NP" w:bidi="ne_NP"/>
        </w:rPr>
        <w:t>सित्ना</w:t>
      </w:r>
      <w:r>
        <w:rPr>
          <w:lang w:val="ne_NP" w:bidi="ne_NP"/>
        </w:rPr>
        <w:t xml:space="preserve"> राखे, जसको अर्थ "शत्रुता" हो। कसैले पनि विवाद नगरेको एउटा कुवा नखनेसम्म इसहाक अगाडि बढिरहे। इसहाकले यस कुवाको नाम </w:t>
      </w:r>
      <w:r>
        <w:rPr>
          <w:b/>
          <w:lang w:val="ne_NP" w:bidi="ne_NP"/>
        </w:rPr>
        <w:t>रहोबोत</w:t>
      </w:r>
      <w:r>
        <w:rPr>
          <w:lang w:val="ne_NP" w:bidi="ne_NP"/>
        </w:rPr>
        <w:t xml:space="preserve"> राखे, जसको अर्थ "खुला ठाउँ" हो।</w:t>
      </w:r>
    </w:p>
    <w:p>
      <w:pPr/>
      <w:r>
        <w:rPr>
          <w:lang w:val="ne_NP" w:bidi="ne_NP"/>
        </w:rPr>
      </w:r>
      <w:r>
        <w:rPr>
          <w:lang w:val="ne_NP" w:bidi="ne_NP"/>
        </w:rPr>
        <w:t xml:space="preserve">त्यसपछि इसहाक बेर्शेबा सरे र परमेश्वरले इसहाकलाई प्रतिज्ञाहरू दोहोर्याउनुभयो। त्यसपछि इसहाकले एउटा </w:t>
      </w:r>
      <w:r>
        <w:rPr>
          <w:b/>
          <w:lang w:val="ne_NP" w:bidi="ne_NP"/>
        </w:rPr>
        <w:t>वेदी</w:t>
      </w:r>
      <w:r>
        <w:rPr>
          <w:lang w:val="ne_NP" w:bidi="ne_NP"/>
        </w:rPr>
        <w:t xml:space="preserve"> बनाए र परमेश्वरको आराधना गरे। </w:t>
      </w:r>
      <w:r>
        <w:rPr>
          <w:lang w:val="ne_NP" w:bidi="ne_NP"/>
        </w:rPr>
        <w:t>वेदी</w:t>
      </w:r>
      <w:r>
        <w:rPr>
          <w:lang w:val="ne_NP" w:bidi="ne_NP"/>
        </w:rPr>
        <w:t xml:space="preserve"> को बारेमा मुख्य शब्दावलीमा छलफल गरिएको छ। तपाईंले वेदीका लागि पहिले प्रयोग गर्नुभएको शब्द नै प्रयोग गर्नुहोस्।</w:t>
      </w:r>
    </w:p>
    <w:p>
      <w:pPr/>
      <w:r>
        <w:rPr>
          <w:lang w:val="ne_NP" w:bidi="ne_NP"/>
        </w:rPr>
      </w:r>
      <w:r>
        <w:rPr>
          <w:lang w:val="ne_NP" w:bidi="ne_NP"/>
        </w:rPr>
        <w:t xml:space="preserve">राजा अबीमेलेक आफ्ना दुई सल्लाहकारहरूसँग इसहाकसँग </w:t>
      </w:r>
      <w:r>
        <w:rPr>
          <w:b/>
          <w:lang w:val="ne_NP" w:bidi="ne_NP"/>
        </w:rPr>
        <w:t>करार</w:t>
      </w:r>
      <w:r>
        <w:rPr>
          <w:lang w:val="ne_NP" w:bidi="ne_NP"/>
        </w:rPr>
        <w:t xml:space="preserve"> वा सन्धि गर्नका लागि बेर्शेबामा आए। </w:t>
      </w:r>
      <w:r>
        <w:rPr>
          <w:lang w:val="ne_NP" w:bidi="ne_NP"/>
        </w:rPr>
        <w:t>करार</w:t>
      </w:r>
      <w:r>
        <w:rPr>
          <w:lang w:val="ne_NP" w:bidi="ne_NP"/>
        </w:rPr>
        <w:t xml:space="preserve"> शब्दको बारेमा मुख्य शब्दावलीमा छलफल गरिएको छ। यहाँ करार दुई मानिसहरूबीच हुन्छ। यस खण्डको सुरुतिर, परमेश्वरले इसहाकलाई परमेश्वर र इसहाकबीचको करारको सम्झना दिलाउनुभएको छ। एउटै शब्द दुवै प्रकारका करारहरूका लागि प्रयोग गरिन्छ। जब दुई मानिसले करार बाँध्छन्, तब सामान्यतया उत्सव मनाउन कुनै प्रकारको भोज हुन्छ। इसहाकले राजा र उनका सल्लाहकारहरूका लागि भोज तयार गरे। त्यसपछि अर्को दिन, तिनीहरूले एक गम्भीर </w:t>
      </w:r>
      <w:r>
        <w:rPr>
          <w:b/>
          <w:lang w:val="ne_NP" w:bidi="ne_NP"/>
        </w:rPr>
        <w:t>शपथ</w:t>
      </w:r>
      <w:r>
        <w:rPr>
          <w:lang w:val="ne_NP" w:bidi="ne_NP"/>
        </w:rPr>
        <w:t xml:space="preserve"> वा एक गम्भीर प्रतिज्ञा गरे। </w:t>
      </w:r>
      <w:r>
        <w:rPr>
          <w:lang w:val="ne_NP" w:bidi="ne_NP"/>
        </w:rPr>
        <w:t>शपथ</w:t>
      </w:r>
      <w:r>
        <w:rPr>
          <w:lang w:val="ne_NP" w:bidi="ne_NP"/>
        </w:rPr>
        <w:t xml:space="preserve"> को बारेमा मास्टर शब्दावलीमा छलफल गरिएको छ। तपाईंले शपथका लागि पहिले प्रयोग गर्नुभएको शब्द नै प्रयोग गर्नुहोस्। करार समाप्त भएपछि, राजा र उनका सल्लाहकारहरू गरार फर्के। इसहाक र पलिश्तीहरूका बीचमा शान्ति थियो।</w:t>
      </w:r>
    </w:p>
    <w:p>
      <w:pPr/>
      <w:r>
        <w:rPr>
          <w:lang w:val="ne_NP" w:bidi="ne_NP"/>
        </w:rPr>
      </w:r>
      <w:r>
        <w:rPr>
          <w:lang w:val="ne_NP" w:bidi="ne_NP"/>
        </w:rPr>
        <w:t xml:space="preserve">इसहाकका नोकरहरूले बेर्शेबामा एउटा कुवा खने। इसहाकले कुवाको नाम </w:t>
      </w:r>
      <w:r>
        <w:rPr>
          <w:b/>
          <w:lang w:val="ne_NP" w:bidi="ne_NP"/>
        </w:rPr>
        <w:t>शिबा</w:t>
      </w:r>
      <w:r>
        <w:rPr>
          <w:lang w:val="ne_NP" w:bidi="ne_NP"/>
        </w:rPr>
        <w:t xml:space="preserve"> राखे, जसको अर्थ "शपथ" हो। त्यसैले बेर्शेबा शपथको कुवाको रूपमा चिनिन थाल्यो। बियर शब्दको अर्थ "इनार" हो।</w:t>
      </w:r>
      <w:r>
        <w:rPr>
          <w:lang w:val="ne_NP" w:bidi="ne_NP"/>
        </w:rPr>
      </w:r>
    </w:p>
    <w:p>
      <w:pPr>
        <w:pStyle w:val="Heading3"/>
      </w:pPr>
      <w:r>
        <w:rPr>
          <w:lang w:val="ne_NP" w:bidi="ne_NP"/>
        </w:rPr>
        <w:t>Step 6</w:t>
      </w:r>
    </w:p>
    <w:p>
      <w:pPr/>
      <w:r>
        <w:rPr>
          <w:lang w:val="ne_NP" w:bidi="ne_NP"/>
        </w:rPr>
      </w:r>
      <w:r>
        <w:rPr>
          <w:lang w:val="ne_NP" w:bidi="ne_NP"/>
        </w:rPr>
        <w:t>अनुवादलाई सजिलोसँग बुझ्न यस खण्डको श्रव्य संस्करण सुन्‍नुहोस्।</w:t>
      </w:r>
    </w:p>
    <w:p>
      <w:pPr/>
      <w:r>
        <w:rPr>
          <w:lang w:val="ne_NP" w:bidi="ne_NP"/>
        </w:rPr>
      </w:r>
      <w:r>
        <w:rPr>
          <w:lang w:val="ne_NP" w:bidi="ne_NP"/>
        </w:rPr>
        <w:t>यस सत्रमा, एउटा समूहको रूपमा तपाईंको आफ्नै भाषामा खण्डलाई पुन: भन्न लगाउनुहोस्।</w:t>
      </w:r>
    </w:p>
    <w:p>
      <w:pPr/>
      <w:r>
        <w:rPr>
          <w:lang w:val="ne_NP" w:bidi="ne_NP"/>
        </w:rPr>
      </w:r>
      <w:r>
        <w:rPr>
          <w:lang w:val="ne_NP" w:bidi="ne_NP"/>
        </w:rPr>
        <w:t>पहिला, सम्पूर्ण समूहले खण्डलाई तपाईंको आफ्नै भाषामा बताउन अभ्यास गर्नुपर्छ। तपाईंले अघिल्लो चरणहरूमा निर्णय गर्नुभएको कुराहरू जस्तै कालक्रम, शब्दहरू, वाक्यांशहरू, भावनाहरू, वा तपाईंले छलफल गर्नुभएको अन्य कुराहरू यसमा समावेश गर्नलाई सम्झनुहोस्।</w:t>
      </w:r>
    </w:p>
    <w:p>
      <w:pPr/>
      <w:r>
        <w:rPr>
          <w:lang w:val="ne_NP" w:bidi="ne_NP"/>
        </w:rPr>
      </w:r>
      <w:r>
        <w:rPr>
          <w:lang w:val="ne_NP" w:bidi="ne_NP"/>
        </w:rPr>
        <w:t>एउटा समूहको सदस्यले खण्डका केही वाक्यहरू भन्नुपर्छ र रोकिनु पर्छ। समूहको अर्को सदस्यले खण्डको अर्को भाग भन्नु पर्छ र रोकिनु पर्छ। समूहले सम्पूर्ण खण्डलाई पुन: नभन्दासम्म यो गर्नुहोस्। यस चरणमा समूहका सदस्यहरूले एक अर्कालाई सच्याउन सक्छन्।</w:t>
      </w:r>
    </w:p>
    <w:p>
      <w:pPr/>
      <w:r>
        <w:rPr>
          <w:lang w:val="ne_NP" w:bidi="ne_NP"/>
        </w:rPr>
      </w:r>
      <w:r>
        <w:rPr>
          <w:lang w:val="ne_NP" w:bidi="ne_NP"/>
        </w:rPr>
        <w:t xml:space="preserve">अडियो रोक्‍नुहोस्। </w:t>
      </w:r>
    </w:p>
    <w:p>
      <w:pPr/>
      <w:r>
        <w:rPr>
          <w:lang w:val="ne_NP" w:bidi="ne_NP"/>
        </w:rPr>
      </w:r>
      <w:r>
        <w:rPr>
          <w:lang w:val="ne_NP" w:bidi="ne_NP"/>
        </w:rPr>
        <w:t>अर्को पटक, समूहको प्रत्येक सदस्यले कम्तिमा पनि एकचोटि सम्पूर्ण खण्डलाई नरोकी भन्नुपर्छ। समूहको सदस्यले खण्डलाई सम्झन मद्दत गर्न कुनैपनि वस्तुहरू, चालहरू, वा तिनीहरूको स्टोरीबोर्ड प्रयोग गर्न सक्छन्।</w:t>
      </w:r>
    </w:p>
    <w:p>
      <w:pPr/>
      <w:r>
        <w:rPr>
          <w:lang w:val="ne_NP" w:bidi="ne_NP"/>
        </w:rPr>
      </w:r>
      <w:r>
        <w:rPr>
          <w:lang w:val="ne_NP" w:bidi="ne_NP"/>
        </w:rPr>
        <w:t xml:space="preserve">अडियो रोक्‍नुहोस्। </w:t>
      </w:r>
    </w:p>
    <w:p>
      <w:pPr/>
      <w:r>
        <w:rPr>
          <w:lang w:val="ne_NP" w:bidi="ne_NP"/>
        </w:rPr>
      </w:r>
      <w:r>
        <w:rPr>
          <w:lang w:val="ne_NP" w:bidi="ne_NP"/>
        </w:rPr>
        <w:t>त्यसपछि, तपाईंलाई सबैभन्दा बढी मनपरेको खण्डको संस्करण कस्को हो समूहले निर्णय गर्न सक्छ। तपाईंले एउटा समूहको सदस्यले एउटा दृश्य बताएको तरिका मनपर्यो तर तपाईंले अर्को दृश्य अर्कै समूहको सदस्यले बताएको तरिका मनपर्यो भनेर निर्णय गर्न सक्नुहुन्छ।</w:t>
      </w:r>
    </w:p>
    <w:p>
      <w:pPr/>
      <w:r>
        <w:rPr>
          <w:lang w:val="ne_NP" w:bidi="ne_NP"/>
        </w:rPr>
      </w:r>
      <w:r>
        <w:rPr>
          <w:lang w:val="ne_NP" w:bidi="ne_NP"/>
        </w:rPr>
        <w:t xml:space="preserve">अडियो रोक्‍नुहोस्। </w:t>
      </w:r>
    </w:p>
    <w:p>
      <w:pPr/>
      <w:r>
        <w:rPr>
          <w:lang w:val="ne_NP" w:bidi="ne_NP"/>
        </w:rPr>
      </w:r>
      <w:r>
        <w:rPr>
          <w:lang w:val="ne_NP" w:bidi="ne_NP"/>
        </w:rPr>
        <w:t>अन्तमा, समूहले सबैजना सहमत हुने खण्डको अन्तिम संस्करणलाई सँगै राख्न सक्छन्। समूहको प्रत्येक सदस्यले यस खण्डको अन्तिम संस्करण सुनाउने अभ्यास गर्नुपर्छ।</w:t>
      </w:r>
      <w:r>
        <w:rPr>
          <w:lang w:val="ne_NP" w:bidi="ne_NP"/>
        </w:rPr>
      </w:r>
      <w:r>
        <w:rPr>
          <w:lang w:val="ne_NP" w:bidi="ne_NP"/>
        </w:rPr>
      </w:r>
    </w:p>
    <w:p>
      <w:pPr/>
      <w:r>
        <w:rPr>
          <w:lang w:val="ne_NP" w:bidi="ne_NP"/>
        </w:rPr>
      </w:r>
    </w:p>
    <w:p>
      <w:pPr>
        <w:pStyle w:val="Heading2"/>
      </w:pPr>
      <w:r>
        <w:rPr>
          <w:lang w:val="ne_NP" w:bidi="ne_NP"/>
        </w:rPr>
        <w:t>Genesis 26:34–27:17</w:t>
      </w:r>
      <w:r>
        <w:rPr>
          <w:lang w:val="ne_NP" w:bidi="ne_NP"/>
        </w:rPr>
      </w:r>
    </w:p>
    <w:p>
      <w:pPr>
        <w:pStyle w:val="Heading3"/>
      </w:pPr>
      <w:r>
        <w:rPr>
          <w:lang w:val="ne_NP" w:bidi="ne_NP"/>
        </w:rPr>
        <w:t>Step 1</w:t>
      </w:r>
    </w:p>
    <w:p>
      <w:pPr/>
      <w:r>
        <w:rPr>
          <w:lang w:val="ne_NP" w:bidi="ne_NP"/>
        </w:rPr>
      </w:r>
      <w:r>
        <w:rPr>
          <w:lang w:val="ne_NP" w:bidi="ne_NP"/>
        </w:rPr>
        <w:t>उत्पत्ति २६:३४–२७:१७ सुन्नुहोस् र यसलाई आफ्नो हृदयमा राख्नुहोस्। पाठलाई तीन पटक सुन्नुहोस् (सम्भव छ भने तीन फरक अनुवादहरूमा)। त्यसपछि टोलीले निम्न प्रश्नहरूको छलफल गर्नुहोस:</w:t>
      </w:r>
    </w:p>
    <w:p>
      <w:pPr>
        <w:pStyle w:val="ListBullet"/>
        <w:spacing w:line="240" w:lineRule="auto"/>
        <w:ind w:left="720"/>
      </w:pPr>
      <w:r>
        <w:rPr>
          <w:lang w:val="ne_NP" w:bidi="ne_NP"/>
        </w:rPr>
      </w:r>
      <w:r>
        <w:rPr>
          <w:lang w:val="ne_NP" w:bidi="ne_NP"/>
        </w:rPr>
        <w:t>यो खण्डमा तपाईंलाई के मन पर्‍यो?</w:t>
      </w:r>
    </w:p>
    <w:p>
      <w:pPr>
        <w:pStyle w:val="ListBullet"/>
        <w:spacing w:line="240" w:lineRule="auto"/>
        <w:ind w:left="720"/>
      </w:pPr>
      <w:r>
        <w:rPr>
          <w:lang w:val="ne_NP" w:bidi="ne_NP"/>
        </w:rPr>
      </w:r>
      <w:r>
        <w:rPr>
          <w:lang w:val="ne_NP" w:bidi="ne_NP"/>
        </w:rPr>
        <w:t>तपाईलाई के मन परेन वा के बुझ्नुभएन?</w:t>
      </w:r>
    </w:p>
    <w:p>
      <w:pPr>
        <w:pStyle w:val="ListBullet"/>
        <w:spacing w:line="240" w:lineRule="auto"/>
        <w:ind w:left="720"/>
      </w:pPr>
      <w:r>
        <w:rPr>
          <w:lang w:val="ne_NP" w:bidi="ne_NP"/>
        </w:rPr>
      </w:r>
      <w:r>
        <w:rPr>
          <w:lang w:val="ne_NP" w:bidi="ne_NP"/>
        </w:rPr>
        <w:t>यो कथाले हामीलाई परमेश्वरको बारेमा के भन्छ?</w:t>
      </w:r>
    </w:p>
    <w:p>
      <w:pPr>
        <w:pStyle w:val="ListBullet"/>
        <w:spacing w:line="240" w:lineRule="auto"/>
        <w:ind w:left="720"/>
      </w:pPr>
      <w:r>
        <w:rPr>
          <w:lang w:val="ne_NP" w:bidi="ne_NP"/>
        </w:rPr>
      </w:r>
      <w:r>
        <w:rPr>
          <w:lang w:val="ne_NP" w:bidi="ne_NP"/>
        </w:rPr>
        <w:t>यो खण्डले मानिसबारे हामीलाई के भन्दछ?</w:t>
      </w:r>
    </w:p>
    <w:p>
      <w:pPr>
        <w:pStyle w:val="ListBullet"/>
        <w:spacing w:line="240" w:lineRule="auto"/>
        <w:ind w:left="720"/>
      </w:pPr>
      <w:r>
        <w:rPr>
          <w:lang w:val="ne_NP" w:bidi="ne_NP"/>
        </w:rPr>
      </w:r>
      <w:r>
        <w:rPr>
          <w:lang w:val="ne_NP" w:bidi="ne_NP"/>
        </w:rPr>
        <w:t>यो खण्डले कसरी हाम्रो दैनिक जीवनलाई प्रभाव पार्छ?</w:t>
      </w:r>
    </w:p>
    <w:p>
      <w:pPr>
        <w:pStyle w:val="ListBullet"/>
        <w:spacing w:line="240" w:lineRule="auto"/>
        <w:ind w:left="720"/>
      </w:pPr>
      <w:r>
        <w:rPr>
          <w:lang w:val="ne_NP" w:bidi="ne_NP"/>
        </w:rPr>
      </w:r>
      <w:r>
        <w:rPr>
          <w:lang w:val="ne_NP" w:bidi="ne_NP"/>
        </w:rPr>
        <w:t>यो कथा सुन्नु पर्ने तपाईंले चिन्नुभएको व्यक्ति को हुनुहुन्छ?</w:t>
      </w:r>
      <w:r>
        <w:rPr>
          <w:lang w:val="ne_NP" w:bidi="ne_NP"/>
        </w:rPr>
      </w:r>
    </w:p>
    <w:p>
      <w:pPr>
        <w:pStyle w:val="Heading3"/>
      </w:pPr>
      <w:r>
        <w:rPr>
          <w:lang w:val="ne_NP" w:bidi="ne_NP"/>
        </w:rPr>
        <w:t>Step 2</w:t>
      </w:r>
    </w:p>
    <w:p>
      <w:pPr/>
      <w:r>
        <w:rPr>
          <w:lang w:val="ne_NP" w:bidi="ne_NP"/>
        </w:rPr>
      </w:r>
      <w:r>
        <w:rPr>
          <w:lang w:val="ne_NP" w:bidi="ne_NP"/>
        </w:rPr>
        <w:t>पाठलाई बुझ्न-सजिलो संस्करणमा एकपटक सुन्नुहोस्।</w:t>
      </w:r>
    </w:p>
    <w:p>
      <w:pPr/>
      <w:r>
        <w:rPr>
          <w:lang w:val="ne_NP" w:bidi="ne_NP"/>
        </w:rPr>
      </w:r>
      <w:r>
        <w:rPr>
          <w:lang w:val="ne_NP" w:bidi="ne_NP"/>
        </w:rPr>
        <w:t>इसाक र रिबेकाको कथाले इसाकका दुई छोराहरूको कथालाई रोक्यो। अब हामी फेरि इसहाकको परिवारको कथा सुरु गर्छौं। यो इसहाक, रिबेका र तिनीहरूका जुम्ल्याहा छोराहरू एसाव र याकूबको एउटा कथात्मक विवरण हो। इसहाक ६० वर्षका हुँदा उनका छोराहरू जन्मेका थिए। अब ४० वर्षको उमेरमा, एसावले विवाह गरे। यसको अर्थ यो कथा सुरु हुँदा इसहाक अहिले १०० वर्षभन्दा बढी उमेरका भइसकेका छन्।</w:t>
      </w:r>
    </w:p>
    <w:p>
      <w:pPr/>
      <w:r>
        <w:rPr>
          <w:lang w:val="ne_NP" w:bidi="ne_NP"/>
        </w:rPr>
      </w:r>
      <w:r>
        <w:rPr>
          <w:lang w:val="ne_NP" w:bidi="ne_NP"/>
        </w:rPr>
        <w:t>पहिले हामीले थाहा पायौँ कि एसाव ती जुम्ल्याहामध्ये जेठा हुन्। जेठा छोराको रूपमा, इसहाकको मृत्यु भएपछि उनी परिवारको प्रमुख हुनुपर्ने हो। जेठा छोराको रूपमा उनीसँग अधिकार र जिम्मेवारी हुन्छन्, जसलाई जन्मसिद्ध अधिकार भनिन्छ। तर, एसावले यो जन्मसिद्ध अधिकार आफ्ना भाइ याकूबलाई पहिले नै बेचेका छन्। एसावले यस जन्मसिद्ध अधिकारको मूल्य राखेनन्।</w:t>
      </w:r>
    </w:p>
    <w:p>
      <w:pPr/>
      <w:r>
        <w:rPr>
          <w:lang w:val="ne_NP" w:bidi="ne_NP"/>
        </w:rPr>
      </w:r>
      <w:r>
        <w:rPr>
          <w:lang w:val="ne_NP" w:bidi="ne_NP"/>
        </w:rPr>
        <w:t>रोक्नुहोस् र छलफल गर्नुहोस्: तपाईंको संस्कृतिमा जेठा छोराको जिम्मेवारीहरू के के हुन्छन्? तपाईंको संस्कृतिमा जेठा छोराका अधिकारहरू के के हुन्छन्? जेठो छोराले आफ्नो जिम्मेवारी स्वीकार गर्दैन वा आफ्नो अधिकारलाई महत्त्व दिँदैन भने के हुन्छ?</w:t>
      </w:r>
    </w:p>
    <w:p>
      <w:pPr/>
      <w:r>
        <w:rPr>
          <w:lang w:val="ne_NP" w:bidi="ne_NP"/>
        </w:rPr>
      </w:r>
      <w:r>
        <w:rPr>
          <w:lang w:val="ne_NP" w:bidi="ne_NP"/>
        </w:rPr>
        <w:t>अब, एसावले २ विदेशी महिलाहरूसँग विवाह गरेका छन्। यी दुई महिलाहरू हित्ती महिलाहरू थिए। हित्तीहरू कनानका सन्तानहरू थिए, जो हामका छोरा थिए। नोआले कनान र उनका सन्तानहरूलाई श्राप दिएका थिए। हित्तीहरूले मूर्तिहरूको आराधना गर्थे, तर इसाक र उनको परिवारले परमेश्वरको आराधना गर्थे। अब्राहाम इसहाकले कुनै विदेशी महिलासँग विवाह गर्लान् भन्ने कुरामा यति डराएका थिए कि उनले आफ्ना नातेदारहरूबाट इसहाकका लागि पत्नी खोज्न आफ्नो नोकरलाई पठाए। एसावले पत्नीहरू रोजेको कुराले अब्राहाम खुसी थिएनन्। एसावले सायद यी दुई महिलाहरूसँग आफ्ना आमाबुबाको अनुमति बिना नै विवाह गरे। संस्कृतिका अनुसार, एसावकी पत्नी रोज्न उनका आमाबुबा संलग्न हुनुपर्थ्यो। एसावको कार्यले परिवारको बेइज्जत गर्यो। यी विवाहका अन्य वर्णनहरूमा भनिएको छ कि ती विवाहले इसहाक र रिबेकाका लागि शोक ल्यायो वा जीवन तीतो बनायो।</w:t>
      </w:r>
    </w:p>
    <w:p>
      <w:pPr/>
      <w:r>
        <w:rPr>
          <w:lang w:val="ne_NP" w:bidi="ne_NP"/>
        </w:rPr>
      </w:r>
      <w:r>
        <w:rPr>
          <w:lang w:val="ne_NP" w:bidi="ne_NP"/>
        </w:rPr>
        <w:t>रोक्नुहोस् र छलफल गर्नुहोस्: तपाईंको संस्कृतिमा विवाहको व्यवस्था कसले गर्छ? यदि छोराले आमाबुबाका लागि दुःख ल्याउने व्यक्तिसँग विवाह गर्छ भने के हुन्छ? तपाईंको संस्कृतिमा छोराको विवाहले आमाबुबालाई कसरी दुःख पुऱ्याउन सक्छ?</w:t>
      </w:r>
    </w:p>
    <w:p>
      <w:pPr/>
      <w:r>
        <w:rPr>
          <w:lang w:val="ne_NP" w:bidi="ne_NP"/>
        </w:rPr>
      </w:r>
      <w:r>
        <w:rPr>
          <w:lang w:val="ne_NP" w:bidi="ne_NP"/>
        </w:rPr>
        <w:t>यो कथामा एसाव र याकूबका बीचमा तेस्रो पटक द्वन्द्व भएको छ। पहिलो सङ्घर्ष कोखमा थियो—तिनीहरू को पहिले जन्मिने भनेर सङ्घर्ष गरिरहेका थिए। दोस्रो कुरा जेठा छोराको जन्मसिद्ध अधिकारको बारेमा थियो—एसावले आफ्नो जन्मसिद्ध अधिकार याकूबलाई बेचे। अब हामीसँग बुबाले जेठो छोरालाई दिने आशिष्को विषयमा भएको तेस्रो लडाइँ छ।</w:t>
      </w:r>
    </w:p>
    <w:p>
      <w:pPr/>
      <w:r>
        <w:rPr>
          <w:lang w:val="ne_NP" w:bidi="ne_NP"/>
        </w:rPr>
      </w:r>
      <w:r>
        <w:rPr>
          <w:lang w:val="ne_NP" w:bidi="ne_NP"/>
        </w:rPr>
        <w:t>इसहाक कम्तिमा १०० वर्षभन्दा बढी उमेरका थिए। हामीलाई किन हो थाहा छैन तर इसहाक लगभग अन्धो थिए। यसको अर्थ इसहाकले चिनजानको व्यक्तिको अनुहार चिन्न सक्ने गरी राम्रोसँग देख्न सकेनन्।</w:t>
      </w:r>
    </w:p>
    <w:p>
      <w:pPr/>
      <w:r>
        <w:rPr>
          <w:lang w:val="ne_NP" w:bidi="ne_NP"/>
        </w:rPr>
      </w:r>
      <w:r>
        <w:rPr>
          <w:lang w:val="ne_NP" w:bidi="ne_NP"/>
        </w:rPr>
        <w:t>इसहाकलाई आफ्नो जीवनको अन्त्य नजिकै आइरहेको छ भन्ने थाहा थियो। आफ्नो जीवनको अन्त्य नजिकैहुँदा पिताले आफ्नो छोरालाई आशिष् दिने चलन थियो। यो आशिष् एउटा गम्भीर घटना थियो। यस्ता आशिष्हरूले छोरालाई बुबाको सम्पत्तिको अधिकार र अख्तियारी प्रदान गर्दथे। यस आशिष्ले इसहाकका छोरालाई परमेश्वरले उनलाई र उनका सन्तानहरूलाई यो भूमि दिनुहुनेछ भन्ने प्रतिज्ञा पनि दियो। इसहाकले यो आशिष् दिएपछि यो बाँधिने हुन्छ, जसको अर्थ यसलाई कसैले पनि परिवर्तन गर्न सक्दैन।</w:t>
      </w:r>
    </w:p>
    <w:p>
      <w:pPr/>
      <w:r>
        <w:rPr>
          <w:lang w:val="ne_NP" w:bidi="ne_NP"/>
        </w:rPr>
      </w:r>
      <w:r>
        <w:rPr>
          <w:lang w:val="ne_NP" w:bidi="ne_NP"/>
        </w:rPr>
        <w:t>जब हामीले पहिलो पटक एसाव र याकूबको बारेमा थाहा पायौँ, हामीले पत्ता लगायौँ कि प्रत्येक अभिभावकको एक जना मनपर्ने सन्तान थियो। इसहाकले एसावलाई बढी रुचाउँथे भने रिबेकाले याकूबलाई प्रेम गर्थिन्। अब, यस खण्डमा, हामी यस पक्षपातका नतिजाहरू देख्छौं। इसहाकले जेठो छोरा वा पहिलो जन्मेको छोरालाई आशिष् दिने योजना बनाउँछन्। त्यो आशिष् उनको जन्मसिद्ध अधिकारको एउटा भाग हो, वा जेठो छोराको रूपमा प्राप्त हुने अधिकार हो। एसावले त्यो जन्मसिद्ध अधिकार याकूबलाई बेच्यो। एसावले आफ्नो जन्मसिद्ध अधिकार बेचेको बारेमा इसाकलाई थाहा थियो कि थिएन भन्ने कुरा हामीलाई थाहा छैन। रिबेकाले इसाकलाई झुक्याएर जेठो छोराको आशिष् याकूबलाई दिलाउन मद्दत गर्छिन्।</w:t>
      </w:r>
    </w:p>
    <w:p>
      <w:pPr/>
      <w:r>
        <w:rPr>
          <w:lang w:val="ne_NP" w:bidi="ne_NP"/>
        </w:rPr>
      </w:r>
      <w:r>
        <w:rPr>
          <w:lang w:val="ne_NP" w:bidi="ne_NP"/>
        </w:rPr>
        <w:t>रोक्नुहोस् र समूहमा छलफल गर्नुहोस्: जब आमाबुबाले आफ्ना सन्तानहरूमध्ये कसैलाई पक्षपात गर्छन्, तब परिवारमा के हुन्छ? यो पनि छलफल गर्नुहोस्: तपाईंको संस्कृतिमा, के पिताहरूले जेठा छोरालाई जन्मसिद्ध अधिकारको आशिष् दिन्छन्?</w:t>
      </w:r>
    </w:p>
    <w:p>
      <w:pPr/>
      <w:r>
        <w:rPr>
          <w:lang w:val="ne_NP" w:bidi="ne_NP"/>
        </w:rPr>
      </w:r>
      <w:r>
        <w:rPr>
          <w:lang w:val="ne_NP" w:bidi="ne_NP"/>
        </w:rPr>
        <w:t>इसहाकले एसावलाई शिकारमा जान र आफूले मारेको शिकारबाट स्वादिष्ट झोलिलो मासुको परिकार तयार गर्न आग्रह गर्छन्। इसहाक पहिले विशेष भोजन खान र खानापछि जेठा छोरालाई आशिष् दिन चाहन्छन्। खाना खानु आशिष्को आवश्यक भाग थिएन। तर, त्यस संस्कृतिमा, सँगै खाना खानु एकसाथ खुसीको समय बिताउने एउटा महत्त्वपूर्ण भाग थियो। एसावले आफ्नो धनुष र बाणहरू लिन्छन् र केही जंगली जनावरको शिकार गर्न जान्छन्।</w:t>
      </w:r>
    </w:p>
    <w:p>
      <w:pPr/>
      <w:r>
        <w:rPr>
          <w:lang w:val="ne_NP" w:bidi="ne_NP"/>
        </w:rPr>
      </w:r>
      <w:r>
        <w:rPr>
          <w:lang w:val="ne_NP" w:bidi="ne_NP"/>
        </w:rPr>
        <w:t xml:space="preserve">एउटा </w:t>
      </w:r>
      <w:r>
        <w:rPr>
          <w:b/>
          <w:lang w:val="ne_NP" w:bidi="ne_NP"/>
        </w:rPr>
        <w:t>धनुष र बाणको झोला</w:t>
      </w:r>
      <w:r>
        <w:rPr>
          <w:lang w:val="ne_NP" w:bidi="ne_NP"/>
        </w:rPr>
        <w:t xml:space="preserve"> को तस्बिर देखाउनुहोस्।</w:t>
      </w:r>
    </w:p>
    <w:p>
      <w:pPr/>
      <w:r>
        <w:rPr>
          <w:lang w:val="ne_NP" w:bidi="ne_NP"/>
        </w:rPr>
      </w:r>
      <w:r>
        <w:rPr>
          <w:lang w:val="ne_NP" w:bidi="ne_NP"/>
        </w:rPr>
        <w:t>इसहाकले एसावलाई भनेको कुरा रिबेकाले सुनेकी छन्। जुम्ल्याहा बच्चाहरू जन्मिनुअघि, परमेश्वरले रिबेकालाई भन्नुभएको थियो कि जेठो छोराले कान्छो छोराको सेवा गर्नेछ। अब, रिबेकाले याकूबले आशिष् पाओस् भन्ने कुरा सुनिश्चित गर्न एउटा योजना बनाउँछिन्। रिबेकाले परमेश्वरलाई के गर्ने भनेर सोधिन् भन्ने कुनै सङ्केत छैन। रिबेकाले याकूबलाई इसहाकले एसावलाई भनेका सबै कुरा सुनाउँछिन्। त्यसपछि रिबेकाले याकूबलाई उनको कुरा सुन्न र आफूले भने अनुसार गर्न भन्छिन्। तिनले बाख्राका पाठा प्रयोग गरेर भोजन पकाउने र याकूबद्वारा त्यो इसहाकलाई टक्र्याएर आशिष् प्राप्त गर्ने योजना बनाउँछिन्। शारीरिक रूपमा आफू एसाव जस्तो छैनन् भन्ने कुरा याकूबलाई थाहा छ। उनका बुबाले याकूब एसाव होइनन् भनेर चिन्नुहुनेछ भनेर उनीहरूलाई थाहा छ। याकूबले रिबेकाको योजनामा प्रश्न गर्छन्। तर, रिबेकासँग यस समस्याको समाधान गर्ने एउटा योजना छ। रिबेकाले याकूबलाई एसावको लुगा लगाइदिन्छिन् र उनका हात र घाँटीमा बाख्राको रौँ राखिदिन्छिन्। त्यसपछि रिबेकाले याकूबलाई आफ्ना पिता इसहाककहाँ लैजान खाना दिन्छिन्।</w:t>
      </w:r>
    </w:p>
    <w:p>
      <w:pPr/>
      <w:r>
        <w:rPr>
          <w:lang w:val="ne_NP" w:bidi="ne_NP"/>
        </w:rPr>
      </w:r>
      <w:r>
        <w:rPr>
          <w:lang w:val="ne_NP" w:bidi="ne_NP"/>
        </w:rPr>
        <w:t xml:space="preserve">पालको तस्वीर देखाउनुहोस्। </w:t>
      </w:r>
      <w:r>
        <w:rPr>
          <w:b/>
          <w:lang w:val="ne_NP" w:bidi="ne_NP"/>
        </w:rPr>
        <w:t>रौँ भएको बाख्राको छाला</w:t>
      </w:r>
      <w:r>
        <w:rPr>
          <w:lang w:val="ne_NP" w:bidi="ne_NP"/>
        </w:rPr>
        <w:t xml:space="preserve"> को एउटा तस्वीर देखाउनुहोस्। </w:t>
      </w:r>
      <w:r>
        <w:rPr>
          <w:b/>
          <w:lang w:val="ne_NP" w:bidi="ne_NP"/>
        </w:rPr>
        <w:t>बाख्राका पाठाहरूको</w:t>
      </w:r>
      <w:r>
        <w:rPr>
          <w:lang w:val="ne_NP" w:bidi="ne_NP"/>
        </w:rPr>
        <w:t xml:space="preserve"> एउटा तस्वीर देखाउनुहोस्।</w:t>
      </w:r>
    </w:p>
    <w:p>
      <w:pPr/>
      <w:r>
        <w:rPr>
          <w:lang w:val="ne_NP" w:bidi="ne_NP"/>
        </w:rPr>
      </w:r>
      <w:r>
        <w:rPr>
          <w:lang w:val="ne_NP" w:bidi="ne_NP"/>
        </w:rPr>
        <w:t>समूहमा छलफल गर्नुहोस्: याकूब आफ्नी आमाले भन्नुभएको सबै कुरा गर्न सहमत भए। याकूब आशिष् लिनका लागि षड्यन्त्रमा सामेल भए। तपाईंको परिवारमा कसैले केही प्राप्त गर्न आफ्ना बुबालाई धोका दिने प्रयास गरेमा उसलाई के हुने थियो?</w:t>
      </w:r>
      <w:r>
        <w:rPr>
          <w:lang w:val="ne_NP" w:bidi="ne_NP"/>
        </w:rPr>
      </w:r>
    </w:p>
    <w:p>
      <w:pPr>
        <w:pStyle w:val="Heading3"/>
      </w:pPr>
      <w:r>
        <w:rPr>
          <w:lang w:val="ne_NP" w:bidi="ne_NP"/>
        </w:rPr>
        <w:t>Step 3</w:t>
      </w:r>
    </w:p>
    <w:p>
      <w:pPr/>
      <w:r>
        <w:rPr>
          <w:lang w:val="ne_NP" w:bidi="ne_NP"/>
        </w:rPr>
      </w:r>
      <w:r>
        <w:rPr>
          <w:lang w:val="ne_NP" w:bidi="ne_NP"/>
        </w:rPr>
        <w:t>संस्करणलाई सजिलोसँग बुझ्न पाठलाई फेरी एकपटक सुन्नुहोस्।</w:t>
      </w:r>
    </w:p>
    <w:p>
      <w:pPr/>
      <w:r>
        <w:rPr>
          <w:lang w:val="ne_NP" w:bidi="ne_NP"/>
        </w:rPr>
      </w:r>
      <w:r>
        <w:rPr>
          <w:lang w:val="ne_NP" w:bidi="ne_NP"/>
        </w:rPr>
        <w:t>यस सत्रमा, यस कथालाई दृश्यात्मक बनाउन तपाईंले समूहलाई मद्दत गर्नुहुनेछ। तपाईंले समूहलाई दृश्यहरू, सेटिङ र कथाका पात्रहरू परिभाषित गर्न मद्दत गर्नुहुनेछ।</w:t>
      </w:r>
    </w:p>
    <w:p>
      <w:pPr/>
      <w:r>
        <w:rPr>
          <w:lang w:val="ne_NP" w:bidi="ne_NP"/>
        </w:rPr>
      </w:r>
      <w:r>
        <w:rPr>
          <w:lang w:val="ne_NP" w:bidi="ne_NP"/>
        </w:rPr>
        <w:t>यस कथामा ३ दृश्यहरू छन्।</w:t>
      </w:r>
    </w:p>
    <w:p>
      <w:pPr/>
      <w:r>
        <w:rPr>
          <w:lang w:val="ne_NP" w:bidi="ne_NP"/>
        </w:rPr>
      </w:r>
      <w:r>
        <w:rPr>
          <w:b/>
          <w:lang w:val="ne_NP" w:bidi="ne_NP"/>
        </w:rPr>
        <w:t>पहिलो दृश्य:</w:t>
      </w:r>
      <w:r>
        <w:rPr>
          <w:lang w:val="ne_NP" w:bidi="ne_NP"/>
        </w:rPr>
        <w:t xml:space="preserve"> एसावले विदेशी महिलाहरूसँग विवाह गर्छन्।</w:t>
      </w:r>
    </w:p>
    <w:p>
      <w:pPr/>
      <w:r>
        <w:rPr>
          <w:lang w:val="ne_NP" w:bidi="ne_NP"/>
        </w:rPr>
      </w:r>
      <w:r>
        <w:rPr>
          <w:b/>
          <w:lang w:val="ne_NP" w:bidi="ne_NP"/>
        </w:rPr>
        <w:t>दोस्रो दृश्य:</w:t>
      </w:r>
      <w:r>
        <w:rPr>
          <w:lang w:val="ne_NP" w:bidi="ne_NP"/>
        </w:rPr>
        <w:t xml:space="preserve"> इसहाकले एसावलाई जेठो छोराको रूपमा आफ्नो आशिष् पाउने समय आएको छ भनी भन्छन्।</w:t>
      </w:r>
    </w:p>
    <w:p>
      <w:pPr/>
      <w:r>
        <w:rPr>
          <w:lang w:val="ne_NP" w:bidi="ne_NP"/>
        </w:rPr>
      </w:r>
      <w:r>
        <w:rPr>
          <w:b/>
          <w:lang w:val="ne_NP" w:bidi="ne_NP"/>
        </w:rPr>
        <w:t>तेस्रो दृश्य:</w:t>
      </w:r>
      <w:r>
        <w:rPr>
          <w:lang w:val="ne_NP" w:bidi="ne_NP"/>
        </w:rPr>
        <w:t xml:space="preserve"> रिबेकाले याकूबलाई जेठो छोराको आशिष् प्राप्त गर्ने एउटा उपाय तयार गर्छिन्।</w:t>
      </w:r>
    </w:p>
    <w:p>
      <w:pPr/>
      <w:r>
        <w:rPr>
          <w:lang w:val="ne_NP" w:bidi="ne_NP"/>
        </w:rPr>
      </w:r>
      <w:r>
        <w:rPr>
          <w:lang w:val="ne_NP" w:bidi="ne_NP"/>
        </w:rPr>
        <w:t>यस कथामा यि पात्रहरु समावेश छन्:</w:t>
      </w:r>
    </w:p>
    <w:p>
      <w:pPr>
        <w:pStyle w:val="ListBullet"/>
        <w:spacing w:line="240" w:lineRule="auto"/>
        <w:ind w:left="720"/>
      </w:pPr>
      <w:r>
        <w:rPr>
          <w:lang w:val="ne_NP" w:bidi="ne_NP"/>
        </w:rPr>
      </w:r>
      <w:r>
        <w:rPr>
          <w:lang w:val="ne_NP" w:bidi="ne_NP"/>
        </w:rPr>
        <w:t>इसहाक</w:t>
      </w:r>
    </w:p>
    <w:p>
      <w:pPr>
        <w:pStyle w:val="ListBullet"/>
        <w:spacing w:line="240" w:lineRule="auto"/>
        <w:ind w:left="720"/>
      </w:pPr>
      <w:r>
        <w:rPr>
          <w:lang w:val="ne_NP" w:bidi="ne_NP"/>
        </w:rPr>
      </w:r>
      <w:r>
        <w:rPr>
          <w:lang w:val="ne_NP" w:bidi="ne_NP"/>
        </w:rPr>
        <w:t>रिबेका</w:t>
      </w:r>
    </w:p>
    <w:p>
      <w:pPr>
        <w:pStyle w:val="ListBullet"/>
        <w:spacing w:line="240" w:lineRule="auto"/>
        <w:ind w:left="720"/>
      </w:pPr>
      <w:r>
        <w:rPr>
          <w:lang w:val="ne_NP" w:bidi="ne_NP"/>
        </w:rPr>
      </w:r>
      <w:r>
        <w:rPr>
          <w:lang w:val="ne_NP" w:bidi="ne_NP"/>
        </w:rPr>
        <w:t>एसाव</w:t>
      </w:r>
    </w:p>
    <w:p>
      <w:pPr>
        <w:pStyle w:val="ListBullet"/>
        <w:spacing w:line="240" w:lineRule="auto"/>
        <w:ind w:left="720"/>
      </w:pPr>
      <w:r>
        <w:rPr>
          <w:lang w:val="ne_NP" w:bidi="ne_NP"/>
        </w:rPr>
      </w:r>
      <w:r>
        <w:rPr>
          <w:lang w:val="ne_NP" w:bidi="ne_NP"/>
        </w:rPr>
        <w:t>याकूब</w:t>
      </w:r>
    </w:p>
    <w:p>
      <w:pPr>
        <w:pStyle w:val="ListBullet"/>
        <w:spacing w:line="240" w:lineRule="auto"/>
        <w:ind w:left="720"/>
      </w:pPr>
      <w:r>
        <w:rPr>
          <w:lang w:val="ne_NP" w:bidi="ne_NP"/>
        </w:rPr>
      </w:r>
      <w:r>
        <w:rPr>
          <w:lang w:val="ne_NP" w:bidi="ne_NP"/>
        </w:rPr>
        <w:t>जुडिथ, एसावकी पत्नी</w:t>
      </w:r>
    </w:p>
    <w:p>
      <w:pPr>
        <w:pStyle w:val="ListBullet"/>
        <w:spacing w:line="240" w:lineRule="auto"/>
        <w:ind w:left="720"/>
      </w:pPr>
      <w:r>
        <w:rPr>
          <w:lang w:val="ne_NP" w:bidi="ne_NP"/>
        </w:rPr>
      </w:r>
      <w:r>
        <w:rPr>
          <w:lang w:val="ne_NP" w:bidi="ne_NP"/>
        </w:rPr>
        <w:t>बासमत, एसावकी पत्नी</w:t>
      </w:r>
    </w:p>
    <w:p>
      <w:pPr/>
      <w:r>
        <w:rPr>
          <w:lang w:val="ne_NP" w:bidi="ne_NP"/>
        </w:rPr>
      </w:r>
      <w:r>
        <w:rPr>
          <w:lang w:val="ne_NP" w:bidi="ne_NP"/>
        </w:rPr>
        <w:t>यस सत्रमा, समूहलाई स्टोरीबोर्ड बनाउन, चित्र कोर्न वा कुनै प्रकारका हेरफेर गर्न मिल्ने वस्तुहरू (जस्तै ढुङ्गा, लठ्ठी, बच्चाहरूको खेलौनाहरू) प्रयोग गरेर कथा र त्यसमा भएका क्रियाकलापलाई दृश्यात्मक बनाउनुहोस्।</w:t>
      </w:r>
    </w:p>
    <w:p>
      <w:pPr/>
      <w:r>
        <w:rPr>
          <w:lang w:val="ne_NP" w:bidi="ne_NP"/>
        </w:rPr>
      </w:r>
      <w:r>
        <w:rPr>
          <w:lang w:val="ne_NP" w:bidi="ne_NP"/>
        </w:rPr>
        <w:t>पहिलो दृश्यमा, एसाव, जो ४० वर्षका छन्, जो इसहाकको विवाह हुँदा त्यही उमेरका थिए, उनले पत्नीहरू ल्याउने निर्णय गर्छन्। एसाव जुडिथ र बासमतसँग विवाह गर्छन्। तिनीहरू दुवै हित्ती महिलाहरू हुन्। यी दुई महिलाहरूले इसहाक र रिबेकाको जीवन कष्टकर बनाउँछन्।</w:t>
      </w:r>
    </w:p>
    <w:p>
      <w:pPr/>
      <w:r>
        <w:rPr>
          <w:lang w:val="ne_NP" w:bidi="ne_NP"/>
        </w:rPr>
      </w:r>
      <w:r>
        <w:rPr>
          <w:lang w:val="ne_NP" w:bidi="ne_NP"/>
        </w:rPr>
        <w:t>दोस्रो दृश्यमा, इसहाक वृद्ध छन् र आफ्नो दृष्टि गुमाउँदै छन्। हामीलाई थाहा छ कि इसहाक १०० वर्षभन्दा बढी उमेरका छन् किनभने एसाव र याकूब जन्मिँदा उनी ६० वर्षका थिए। एसाव ४० वर्षको उमेरमा विवाह गर्दा इसहाक १०० वर्षभन्दा बढीका भइसकेका थिए। हामीलाई इसहाकको ठ्याक्कै उमेर थाहा छैन। इसहाकलाई आफू कहिले मर्छु भन्ने थाहा छैन, तर उनी अब वृद्ध र लगभग अन्धो भएका छन् भन्ने कुरा थाहा छ। इसहाकले एसावलाई आफूकहाँ आउन बोलाउँछन्। एसाव यसो भन्न जवाफ दिन्छन्, "म यहाँ छु।" यो तपाईंसँग नजिकको सम्बन्ध भएको व्यक्तिलाई जवाफ दिने एउटा सामान्य तरिका हो। इसहाकले एसावलाई गएर केही जंगली शिकार गर्न र विशेष भोजन तयार गर्न भन्छन्। यो वास्तवमा इसहाकको मनपर्ने भोजन हो। इसहाक भन्छन् कि तिनीहरूले यो विशेष भोजन खाएपछि, इसहाकले एसावलाई जेठो छोराको आशिष् दिनेछन्। एसाव आफ्ना बुबाले भन्नुभएअनुसार गर्छन् र जंगली शिकार गर्न जान्छन्।</w:t>
      </w:r>
    </w:p>
    <w:p>
      <w:pPr/>
      <w:r>
        <w:rPr>
          <w:lang w:val="ne_NP" w:bidi="ne_NP"/>
        </w:rPr>
      </w:r>
      <w:r>
        <w:rPr>
          <w:lang w:val="ne_NP" w:bidi="ne_NP"/>
        </w:rPr>
        <w:t>तेस्रो दृश्यमा, रिबेकाले इसहाक र एसावका कुरा सुनिरहेकी थिइन्। याकूबलाई आशिष् दिलाउनका लागि रिबेकासँग एउटा योजना छ। सुरुमा रिबेकाले इसहाकले एसावलाई दिएका निर्देशनहरू दोहोर्याउँछिन्। एसावले के तयार पार्नुपर्ने थियो भन्ने कुरा अब याकूबलाई थाहा हुन्छ। रिबेकाको योजनाका धेरै चरणहरू छन् र याकूबले ती प्रत्येक चरण पूरा गर्नुपर्छ।</w:t>
      </w:r>
    </w:p>
    <w:p>
      <w:pPr>
        <w:pStyle w:val="ListBullet"/>
        <w:spacing w:line="240" w:lineRule="auto"/>
        <w:ind w:left="720"/>
      </w:pPr>
      <w:r>
        <w:rPr>
          <w:lang w:val="ne_NP" w:bidi="ne_NP"/>
        </w:rPr>
      </w:r>
      <w:r>
        <w:rPr>
          <w:lang w:val="ne_NP" w:bidi="ne_NP"/>
        </w:rPr>
        <w:t>बथानबाट २ वटा बाख्राका पाठाहरू ल्याउँछन।</w:t>
      </w:r>
    </w:p>
    <w:p>
      <w:pPr>
        <w:pStyle w:val="ListBullet"/>
        <w:spacing w:line="240" w:lineRule="auto"/>
        <w:ind w:left="720"/>
      </w:pPr>
      <w:r>
        <w:rPr>
          <w:lang w:val="ne_NP" w:bidi="ne_NP"/>
        </w:rPr>
      </w:r>
      <w:r>
        <w:rPr>
          <w:lang w:val="ne_NP" w:bidi="ne_NP"/>
        </w:rPr>
        <w:t>रिबेकाले इसहाकले मन पराउने विशेष भोजन तयार गर्नेछिन्।</w:t>
      </w:r>
    </w:p>
    <w:p>
      <w:pPr>
        <w:pStyle w:val="ListBullet"/>
        <w:spacing w:line="240" w:lineRule="auto"/>
        <w:ind w:left="720"/>
      </w:pPr>
      <w:r>
        <w:rPr>
          <w:lang w:val="ne_NP" w:bidi="ne_NP"/>
        </w:rPr>
      </w:r>
      <w:r>
        <w:rPr>
          <w:lang w:val="ne_NP" w:bidi="ne_NP"/>
        </w:rPr>
        <w:t>याकूबले इसहाककहाँ भोजन लैजानुपर्ने र त्यसपछि आशिष् प्राप्त गर्नुपर्ने छ।</w:t>
      </w:r>
    </w:p>
    <w:p>
      <w:pPr/>
      <w:r>
        <w:rPr>
          <w:lang w:val="ne_NP" w:bidi="ne_NP"/>
        </w:rPr>
      </w:r>
      <w:r>
        <w:rPr>
          <w:lang w:val="ne_NP" w:bidi="ne_NP"/>
        </w:rPr>
        <w:t>उनको बोल्ने शैलीमा एउटा हतारो देखिन्छ। एसाव फर्किनुअघि उनले यो गर्नुपर्ने हुन्छ।</w:t>
      </w:r>
    </w:p>
    <w:p>
      <w:pPr/>
      <w:r>
        <w:rPr>
          <w:lang w:val="ne_NP" w:bidi="ne_NP"/>
        </w:rPr>
      </w:r>
      <w:r>
        <w:rPr>
          <w:lang w:val="ne_NP" w:bidi="ne_NP"/>
        </w:rPr>
        <w:t>आफू शारीरिक रूपमा एसाव जस्तो छैन भन्ने कुरा याकूबलाई थाहा छ। याकूबले यस योजनाको बारेमा रिबेकालाई सोध्छन्। याकूबलाई आफू श्रापित हुने डर छ, तर रिबेकाले त्यो श्राप उनीमाथि नै परोस् भन्छिन्।</w:t>
      </w:r>
    </w:p>
    <w:p>
      <w:pPr/>
      <w:r>
        <w:rPr>
          <w:lang w:val="ne_NP" w:bidi="ne_NP"/>
        </w:rPr>
      </w:r>
      <w:r>
        <w:rPr>
          <w:lang w:val="ne_NP" w:bidi="ne_NP"/>
        </w:rPr>
        <w:t>त्यसपछि रिबेकाले आफ्नो योजनालाई जारी राखिन्।</w:t>
      </w:r>
    </w:p>
    <w:p>
      <w:pPr>
        <w:pStyle w:val="ListBullet"/>
        <w:spacing w:line="240" w:lineRule="auto"/>
        <w:ind w:left="720"/>
      </w:pPr>
      <w:r>
        <w:rPr>
          <w:lang w:val="ne_NP" w:bidi="ne_NP"/>
        </w:rPr>
      </w:r>
      <w:r>
        <w:rPr>
          <w:lang w:val="ne_NP" w:bidi="ne_NP"/>
        </w:rPr>
        <w:t>रिबेकाले इसहाकलाई मन पर्ने किसिमको एउटा स्वादिष्ट भोजन तयार गरिन्।</w:t>
      </w:r>
    </w:p>
    <w:p>
      <w:pPr>
        <w:pStyle w:val="ListBullet"/>
        <w:spacing w:line="240" w:lineRule="auto"/>
        <w:ind w:left="720"/>
      </w:pPr>
      <w:r>
        <w:rPr>
          <w:lang w:val="ne_NP" w:bidi="ne_NP"/>
        </w:rPr>
      </w:r>
      <w:r>
        <w:rPr>
          <w:lang w:val="ne_NP" w:bidi="ne_NP"/>
        </w:rPr>
        <w:t>रिबेकाले एसावका मनपर्ने लुगाहरू लिइन् र याकूबलाई ती लगाउन लगाइन्।</w:t>
      </w:r>
    </w:p>
    <w:p>
      <w:pPr>
        <w:pStyle w:val="ListBullet"/>
        <w:spacing w:line="240" w:lineRule="auto"/>
        <w:ind w:left="720"/>
      </w:pPr>
      <w:r>
        <w:rPr>
          <w:lang w:val="ne_NP" w:bidi="ne_NP"/>
        </w:rPr>
      </w:r>
      <w:r>
        <w:rPr>
          <w:lang w:val="ne_NP" w:bidi="ne_NP"/>
        </w:rPr>
        <w:t>रिबेकाले याकूबका पाखुरा, हात र उनको घाँटीको पछिल्लो भाग ढाक्न बाख्राका पाठाहरूका छालाहरू प्रयोग गरिन्।</w:t>
      </w:r>
    </w:p>
    <w:p>
      <w:pPr>
        <w:pStyle w:val="ListBullet"/>
        <w:spacing w:line="240" w:lineRule="auto"/>
        <w:ind w:left="720"/>
      </w:pPr>
      <w:r>
        <w:rPr>
          <w:lang w:val="ne_NP" w:bidi="ne_NP"/>
        </w:rPr>
      </w:r>
      <w:r>
        <w:rPr>
          <w:lang w:val="ne_NP" w:bidi="ne_NP"/>
        </w:rPr>
        <w:t>त्यसपछि उनले याकूबलाई इसहाककहाँ लैजानको लागि भोजन र ताजा पकाएको रोटी दिइन्।</w:t>
      </w:r>
    </w:p>
    <w:p>
      <w:pPr/>
      <w:r>
        <w:rPr>
          <w:lang w:val="ne_NP" w:bidi="ne_NP"/>
        </w:rPr>
      </w:r>
      <w:r>
        <w:rPr>
          <w:lang w:val="ne_NP" w:bidi="ne_NP"/>
        </w:rPr>
        <w:t>याकूब एसावका लुगा लगाएर तथा एसाव जस्तै रौँयुक्त देखिन आफ्ना हात र पाखुराहरू बाख्राको रौँले ढाकेर इसहाककहाँ गए, र याकूबले इसहाकलाई खानको लागि उनको मनपर्ने भोजन पनि साथैमा लगे।</w:t>
      </w:r>
      <w:r>
        <w:rPr>
          <w:lang w:val="ne_NP" w:bidi="ne_NP"/>
        </w:rPr>
      </w:r>
    </w:p>
    <w:p>
      <w:pPr>
        <w:pStyle w:val="Heading3"/>
      </w:pPr>
      <w:r>
        <w:rPr>
          <w:lang w:val="ne_NP" w:bidi="ne_NP"/>
        </w:rPr>
        <w:t>Step 4</w:t>
      </w:r>
    </w:p>
    <w:p>
      <w:pPr/>
      <w:r>
        <w:rPr>
          <w:lang w:val="ne_NP" w:bidi="ne_NP"/>
        </w:rPr>
      </w:r>
      <w:r>
        <w:rPr>
          <w:lang w:val="ne_NP" w:bidi="ne_NP"/>
        </w:rPr>
        <w:t>संस्करणलाई सजिलोसँग बुझ्न पाठलाई फेरी एकपटक सुन्नुहोस्।</w:t>
      </w:r>
    </w:p>
    <w:p>
      <w:pPr/>
      <w:r>
        <w:rPr>
          <w:lang w:val="ne_NP" w:bidi="ne_NP"/>
        </w:rPr>
      </w:r>
      <w:r>
        <w:rPr>
          <w:lang w:val="ne_NP" w:bidi="ne_NP"/>
        </w:rPr>
        <w:t>यस सत्रमा, टोलीले कथालाई नाटकीय बनाउनेछ।</w:t>
      </w:r>
    </w:p>
    <w:p>
      <w:pPr/>
      <w:r>
        <w:rPr>
          <w:lang w:val="ne_NP" w:bidi="ne_NP"/>
        </w:rPr>
      </w:r>
      <w:r>
        <w:rPr>
          <w:lang w:val="ne_NP" w:bidi="ne_NP"/>
        </w:rPr>
        <w:t>यस कथामा ३ दृश्यहरू छन्।</w:t>
      </w:r>
    </w:p>
    <w:p>
      <w:pPr/>
      <w:r>
        <w:rPr>
          <w:lang w:val="ne_NP" w:bidi="ne_NP"/>
        </w:rPr>
      </w:r>
      <w:r>
        <w:rPr>
          <w:lang w:val="ne_NP" w:bidi="ne_NP"/>
        </w:rPr>
        <w:t>यस कथामा यि पात्रहरु समावेश छन्:</w:t>
      </w:r>
    </w:p>
    <w:p>
      <w:pPr>
        <w:pStyle w:val="ListBullet"/>
        <w:spacing w:line="240" w:lineRule="auto"/>
        <w:ind w:left="720"/>
      </w:pPr>
      <w:r>
        <w:rPr>
          <w:lang w:val="ne_NP" w:bidi="ne_NP"/>
        </w:rPr>
      </w:r>
      <w:r>
        <w:rPr>
          <w:lang w:val="ne_NP" w:bidi="ne_NP"/>
        </w:rPr>
        <w:t>इसहाक</w:t>
      </w:r>
    </w:p>
    <w:p>
      <w:pPr>
        <w:pStyle w:val="ListBullet"/>
        <w:spacing w:line="240" w:lineRule="auto"/>
        <w:ind w:left="720"/>
      </w:pPr>
      <w:r>
        <w:rPr>
          <w:lang w:val="ne_NP" w:bidi="ne_NP"/>
        </w:rPr>
      </w:r>
      <w:r>
        <w:rPr>
          <w:lang w:val="ne_NP" w:bidi="ne_NP"/>
        </w:rPr>
        <w:t>रिबेका</w:t>
      </w:r>
    </w:p>
    <w:p>
      <w:pPr>
        <w:pStyle w:val="ListBullet"/>
        <w:spacing w:line="240" w:lineRule="auto"/>
        <w:ind w:left="720"/>
      </w:pPr>
      <w:r>
        <w:rPr>
          <w:lang w:val="ne_NP" w:bidi="ne_NP"/>
        </w:rPr>
      </w:r>
      <w:r>
        <w:rPr>
          <w:lang w:val="ne_NP" w:bidi="ne_NP"/>
        </w:rPr>
        <w:t>एसाव</w:t>
      </w:r>
    </w:p>
    <w:p>
      <w:pPr>
        <w:pStyle w:val="ListBullet"/>
        <w:spacing w:line="240" w:lineRule="auto"/>
        <w:ind w:left="720"/>
      </w:pPr>
      <w:r>
        <w:rPr>
          <w:lang w:val="ne_NP" w:bidi="ne_NP"/>
        </w:rPr>
      </w:r>
      <w:r>
        <w:rPr>
          <w:lang w:val="ne_NP" w:bidi="ne_NP"/>
        </w:rPr>
        <w:t>याकूब</w:t>
      </w:r>
    </w:p>
    <w:p>
      <w:pPr>
        <w:pStyle w:val="ListBullet"/>
        <w:spacing w:line="240" w:lineRule="auto"/>
        <w:ind w:left="720"/>
      </w:pPr>
      <w:r>
        <w:rPr>
          <w:lang w:val="ne_NP" w:bidi="ne_NP"/>
        </w:rPr>
      </w:r>
      <w:r>
        <w:rPr>
          <w:lang w:val="ne_NP" w:bidi="ne_NP"/>
        </w:rPr>
        <w:t>जूदित, एसावकी पत्नी</w:t>
      </w:r>
    </w:p>
    <w:p>
      <w:pPr>
        <w:pStyle w:val="ListBullet"/>
        <w:spacing w:line="240" w:lineRule="auto"/>
        <w:ind w:left="720"/>
      </w:pPr>
      <w:r>
        <w:rPr>
          <w:lang w:val="ne_NP" w:bidi="ne_NP"/>
        </w:rPr>
      </w:r>
      <w:r>
        <w:rPr>
          <w:lang w:val="ne_NP" w:bidi="ne_NP"/>
        </w:rPr>
        <w:t>बासमत, एसावकी पत्नी</w:t>
      </w:r>
    </w:p>
    <w:p>
      <w:pPr/>
      <w:r>
        <w:rPr>
          <w:lang w:val="ne_NP" w:bidi="ne_NP"/>
        </w:rPr>
      </w:r>
      <w:r>
        <w:rPr>
          <w:lang w:val="ne_NP" w:bidi="ne_NP"/>
        </w:rPr>
        <w:t>टोलीले कथालाई दुई पटक अभिनय गर्न लगाउनुहोस्। तिनीहरूले अनुवाद गरिरहेका भाषामा अभिनय गर्नुपर्छ। पहिला, टोलीले नरोकिकन कथालाई अभिनय गर्नु। दोस्रो पटक टोलीले कथालाई अभिनय गर्दा, तिनीहरूलाई कथाको विभिन्न ठाउँहरूमा रोक्नुहोस्।</w:t>
      </w:r>
    </w:p>
    <w:p>
      <w:pPr/>
      <w:r>
        <w:rPr>
          <w:lang w:val="ne_NP" w:bidi="ne_NP"/>
        </w:rPr>
      </w:r>
      <w:r>
        <w:rPr>
          <w:lang w:val="ne_NP" w:bidi="ne_NP"/>
        </w:rPr>
        <w:t>टोलीले पहिलो पटक कथालाई अभिनय गर्दा, संवाद, प्रवाह, प्लटलाइन र कथाको कालक्रममा ध्यान दिनुहोस्। कथा वा खण्डको महत्त्वपूर्ण वा कठिन भागहरूलाई अभिनय गर्नुपर्ने र छुटाउन नहुने कुरामा ध्यान दिनुहोस्। टोलीलाई कथाका भागहरू सम्झन मद्दत गर्नुहोस्।</w:t>
      </w:r>
    </w:p>
    <w:p>
      <w:pPr/>
      <w:r>
        <w:rPr>
          <w:lang w:val="ne_NP" w:bidi="ne_NP"/>
        </w:rPr>
      </w:r>
      <w:r>
        <w:rPr>
          <w:lang w:val="ne_NP" w:bidi="ne_NP"/>
        </w:rPr>
        <w:t>टोलीले यो कथालाई दोस्रो पटक अभिनय गर्दा, तिनीहरूलाई केही निश्चित ठाउँहरूमा रोक्नुहोस्।</w:t>
      </w:r>
    </w:p>
    <w:p>
      <w:pPr/>
      <w:r>
        <w:rPr>
          <w:lang w:val="ne_NP" w:bidi="ne_NP"/>
        </w:rPr>
      </w:r>
      <w:r>
        <w:rPr>
          <w:lang w:val="ne_NP" w:bidi="ne_NP"/>
        </w:rPr>
        <w:t>अभिनय रोक्नुहोस्। एउटा भूमिका खेल्ने कलाकारलाई सोध्नुहोस्, "तपाईंलाई कस्तो महसुस भइरहेको छ?" तपाईंले फरक प्रतिक्रियाहरू सुन्न सक्नुहुन्छ। नाटक फेरि सुरु गर्नुहोस्।</w:t>
      </w:r>
    </w:p>
    <w:p>
      <w:pPr/>
      <w:r>
        <w:rPr>
          <w:lang w:val="ne_NP" w:bidi="ne_NP"/>
        </w:rPr>
      </w:r>
      <w:r>
        <w:rPr>
          <w:lang w:val="ne_NP" w:bidi="ne_NP"/>
        </w:rPr>
        <w:t>पहिलो दृश्यमा, कोही पनि बोल्दैन। एसाव अब ४० वर्षका भइसकेका छन् र उनले २ पत्नीहरूसँग विवाह गरेका छन्। यी महिलाहरू विदेशी महिलाहरू वा अर्को जातिका महिलाहरू हुन्। तिनीहरू हित्तीहरू हुन् जो कनानका सन्तान हुन् जो नोआका छोरा हामका श्रापित छोरा थिए। तिनीहरूले इसाक र रिबेकाका लागि जीवन दयनीय बनाउँछन्।</w:t>
      </w:r>
    </w:p>
    <w:p>
      <w:pPr/>
      <w:r>
        <w:rPr>
          <w:lang w:val="ne_NP" w:bidi="ne_NP"/>
        </w:rPr>
      </w:r>
      <w:r>
        <w:rPr>
          <w:lang w:val="ne_NP" w:bidi="ne_NP"/>
        </w:rPr>
        <w:t>अभिनय रोक्नुहोस्: एसावलाई सोध्नुहोस्, "तपाईंले यी विदेशी महिलाहरूसँग किन विवाह गर्नुभयो?" तपाईंले सुन्न सक्नुहुन्छ, "किनभने म चाहन्थेँ," वा "तिनीहरू सुन्दरी छन् र म विवाह गर्न चाहन्थेँ," वा "म चाहने जोसुकैसँग विवाह गर्न सक्छु।" इसहाक र रिबेकालाई सोध्नुहोस्, "यस विवाहको बारेमा तपाईंलाई कस्तो महसुस भइरहेको छ?" तपाईंले सुन्न सक्नुहुन्छ, "म यसलाई घृणा गर्छु। "तिनीहरूले हाम्रो परिवारमा मूर्ति-आराधना ल्याएका छन्," वा "तिनीहरूका यति फरक रीतिरिवाजहरू छन् र तिनीहरूले मलाई बिल्कुल आदर गर्दैनन्," वा "तिनीहरूले लज्जास्पद कार्य गरे किनभने एसावले हाम्रा रीतिरिवाजहरूलाई आदर गरेनन्।" नाटक फेरि सुरु गर्नुहोस्।</w:t>
      </w:r>
    </w:p>
    <w:p>
      <w:pPr/>
      <w:r>
        <w:rPr>
          <w:lang w:val="ne_NP" w:bidi="ne_NP"/>
        </w:rPr>
      </w:r>
      <w:r>
        <w:rPr>
          <w:lang w:val="ne_NP" w:bidi="ne_NP"/>
        </w:rPr>
        <w:t>दोस्रो दृश्यमा, इसहाक १०० वर्षभन्दा बढी उमेरका र लगभग अन्धो छन्। एसावलाई आशिष् दिने समय आएको छ भनेर इसहाकले निर्णय गर्छन्। इसहाकले एसावलाई आफूकहाँ बोलाउँछन्। जब एसाव आइपुग्छन्, इसहाकले "मेरो छोरा" भन्छन्। एसाव भन्छन्, "म यहाँ छु।" त्यसपछि इसहाकले एसावलाई भन्छन्, "गएर केही शिकार मार र मेरो मनपर्ने परिकार तयार पारेर मकहाँ ल्याऊ ताकि मैले खान सकूँ।" त्यसपछि म तिमीलाई त्यो आशिष् दिनेछु जुन तिम्रै हो, जेठो छोराको हो।" त्यसैले, एसावले आफ्नो धनुष र उनका बाणहरू लिन्छन् र उनी जंगली जनावरका शिकार गर्न खुला देशतिर जान्छन्।</w:t>
      </w:r>
    </w:p>
    <w:p>
      <w:pPr/>
      <w:r>
        <w:rPr>
          <w:lang w:val="ne_NP" w:bidi="ne_NP"/>
        </w:rPr>
      </w:r>
      <w:r>
        <w:rPr>
          <w:lang w:val="ne_NP" w:bidi="ne_NP"/>
        </w:rPr>
        <w:t>तेस्रो दृश्यमा, रिबेकाले इसाकले एसावलाई भोजन तयार गर्न र जेठो छोराको आशिष् प्राप्त गर्न तयार हुन भन्दै गरेको कुरा सुन्छिन्। रिबेका याकूबकहाँ जान्छिन् र आफूले सुनेका धेरैजसो कुराहरू दोहोर्याउँछिन्। रिबेकाले केही शब्दावलीलाई परिवर्तन गर्छिन्। रिबेका भन्छिन् कि इसहाक परमेश्वरको उपस्थितिमा आशिष् दिन चाहन्छन्। त्यसपछि रिबेकाले याकूबलाई के गर्ने भन्ने बारेमा निर्देशनहरू दिन थाल्छिन्। याकूबले २ वटा बाख्राका पाठाहरू मार्नुपर्छ भन्ने कुरा रिबेकाले बताउँछिन्। इसहाकले मन पराउनेगरि रिबेकाले ती तयार पार्छिन। याकूबले इसहाकलाई खाना पस्कन्छन् र इसहाकबाट आशिष् प्राप्त गर्छन्।</w:t>
      </w:r>
    </w:p>
    <w:p>
      <w:pPr/>
      <w:r>
        <w:rPr>
          <w:lang w:val="ne_NP" w:bidi="ne_NP"/>
        </w:rPr>
      </w:r>
      <w:r>
        <w:rPr>
          <w:lang w:val="ne_NP" w:bidi="ne_NP"/>
        </w:rPr>
        <w:t>अभिनय रोक्नुहोस्: रिबेकालाई सोध्नुहोस्, "इसहाकलाई यस प्रकारले धोका दिएकोमा तपाईंलाई कस्तो महसुस भइरहेको छ?" तपाईंले सुन्न सक्नुहुन्छ, "मलाई थाहा छ कि आशिष् याकूबलाई हुन्छ।" म केवल यो सुनिश्चित गर्न चाहन्छु कि यो हुन्छ," वा "म एसाव र ऊ जसरी बाँचिरहेको छ त्यसमा खुसी छैन।" बरु याकूबले यो आशिष् पाऊन् भन्ने चाहन्छु।" याकूबलाई सोध्नुहोस्, "आफ्ना बुबालाई यसरी धोका दिएकोमा तपाईंलाई कस्तो महसुस भइरहेको छ?" तपाईंले सुन्न सक्नुहुन्छ, " उहाँले यो धोका पत्ता लगाउनुहुनेछ र मलाई श्राप दिनुहुनेछ भन्ने मलाई डर ," वा "म यो गर्न तयार छु किनभने जन्मसिद्ध अधिकार मेरो हो।" एसावले यो मलाई बेचे," वा "म डराएको छैन। यसलाई कसरी व्यवस्थापन गर्ने भन्ने मेरी आमालाई थाहा छ।" नाटक फेरि सुरु गर्नुहोस्।</w:t>
      </w:r>
    </w:p>
    <w:p>
      <w:pPr/>
      <w:r>
        <w:rPr>
          <w:lang w:val="ne_NP" w:bidi="ne_NP"/>
        </w:rPr>
      </w:r>
      <w:r>
        <w:rPr>
          <w:lang w:val="ne_NP" w:bidi="ne_NP"/>
        </w:rPr>
        <w:t>यस योजनाका समस्याहरू याकूबले देख्छन्। एसाव रौयुक्त छ। याकूबको छाला चिल्लो छ। जब इसहाकले धोकालाई बुझे भने उनले याकूबलाई आशिष् दिनुको सट्टा उनलाई श्राप दिनेछन्। रिबेका भन्छिन् कि श्राप याकूबको सट्टा उनीमाथि हुनेछ।</w:t>
      </w:r>
    </w:p>
    <w:p>
      <w:pPr/>
      <w:r>
        <w:rPr>
          <w:lang w:val="ne_NP" w:bidi="ne_NP"/>
        </w:rPr>
      </w:r>
      <w:r>
        <w:rPr>
          <w:lang w:val="ne_NP" w:bidi="ne_NP"/>
        </w:rPr>
        <w:t>अभिनय रोक्नुहोस्: रिबेकालाई सोध्नुहोस्, "के तपाईंलाई श्राप पर्ने डर छ?" तपाईंले सुन्न सक्नुहुन्छ, "होइन, इसहाकले मलाई कहिल्यै श्राप दिनेछैनन्।" नाटक फेरि सुरु गर्नुहोस्।</w:t>
      </w:r>
    </w:p>
    <w:p>
      <w:pPr/>
      <w:r>
        <w:rPr>
          <w:lang w:val="ne_NP" w:bidi="ne_NP"/>
        </w:rPr>
      </w:r>
      <w:r>
        <w:rPr>
          <w:lang w:val="ne_NP" w:bidi="ne_NP"/>
        </w:rPr>
        <w:t>रिबेकाले फेरि याकूबलाई निर्देशनहरू दिन्छिन्। याकूबले २ वटा बाख्राका पाठाहरू लिएर तिनीहरूलाई मार्नुपर्छ। रिबेकाले खाना तयार गर्छिन्। रिबेकाले एसावका मनपर्ने लुगाहरू लिन्छिन् र तिनीहरूलाई याकूबलाई लगाइदिन्छिन्। रिबेकाले याकूबका पाखुरा र हातहरू बाख्राको रौँ भएको छालाले छोप्छिन्। रिबेकाले रौँदार बाख्राको छाला पनि याकूबको घाँटीमा राख्छिन्। त्यसपछि रिबेकाले याकूबलाई केही ताजा पकाएको रोटीसहित तयार गरिएको भोजन दिन्छिन्। याकूबले यसलाई आफ्ना बुबाकहाँ लैजान लागेका छन्।</w:t>
      </w:r>
    </w:p>
    <w:p>
      <w:pPr/>
      <w:r>
        <w:rPr>
          <w:lang w:val="ne_NP" w:bidi="ne_NP"/>
        </w:rPr>
      </w:r>
      <w:r>
        <w:rPr>
          <w:lang w:val="ne_NP" w:bidi="ne_NP"/>
        </w:rPr>
        <w:t>अभिनय रोक्नुहोस्: याकूबलाई सोध्नुहोस्, "तपाईंलाई अहिले कस्तो महसुस भइरहेको छ?" तपाईंले सुन्न सक्नुहुन्छ, "म डराएको छु। मलाई थाहा छ मेरी आमाले मलाई यसो गर्न भन्नुभएको थियो तर मलाई यो सफल हुँदैन कि भन्ने डर लागेको छ," वा "म ठीक छु। कुनै समस्या छैन। आमाले सबै कुरा सोचिन्," वा "एसाव यसको योग्य छन्। उनले मलाई आफ्नो जन्मसिद्ध अधिकार बेचे। आशिष् मलाई जान्छ भन्ने उनलाई थाहा छ। उनी यसलाई जसरी पनि पाउने प्रयास गरिरहेका थिए।" नाटक फेरि सुरु गर्नुहोस्।</w:t>
      </w:r>
      <w:r>
        <w:rPr>
          <w:lang w:val="ne_NP" w:bidi="ne_NP"/>
        </w:rPr>
      </w:r>
    </w:p>
    <w:p>
      <w:pPr>
        <w:pStyle w:val="Heading3"/>
      </w:pPr>
      <w:r>
        <w:rPr>
          <w:lang w:val="ne_NP" w:bidi="ne_NP"/>
        </w:rPr>
        <w:t>Step 5</w:t>
      </w:r>
    </w:p>
    <w:p>
      <w:pPr/>
      <w:r>
        <w:rPr>
          <w:lang w:val="ne_NP" w:bidi="ne_NP"/>
        </w:rPr>
      </w:r>
      <w:r>
        <w:rPr>
          <w:lang w:val="ne_NP" w:bidi="ne_NP"/>
        </w:rPr>
        <w:t>पाठलाई बुझ्न-सजिलो संस्करणमा एकपटक सुन्नुहोस्।</w:t>
      </w:r>
    </w:p>
    <w:p>
      <w:pPr/>
      <w:r>
        <w:rPr>
          <w:lang w:val="ne_NP" w:bidi="ne_NP"/>
        </w:rPr>
      </w:r>
      <w:r>
        <w:rPr>
          <w:lang w:val="ne_NP" w:bidi="ne_NP"/>
        </w:rPr>
        <w:t xml:space="preserve">एसावले २ </w:t>
      </w:r>
      <w:r>
        <w:rPr>
          <w:b/>
          <w:lang w:val="ne_NP" w:bidi="ne_NP"/>
        </w:rPr>
        <w:t>हित्ती</w:t>
      </w:r>
      <w:r>
        <w:rPr>
          <w:lang w:val="ne_NP" w:bidi="ne_NP"/>
        </w:rPr>
        <w:t xml:space="preserve"> महिलाहरूसँग विवाह गर्छन्। तपाईंले पहिले हित्तीहरू नाम प्रयोग गर्नुभएको छ। यस अनुवादको लागि त्यही शब्द प्रयोग गर्नुहोस्।</w:t>
      </w:r>
    </w:p>
    <w:p>
      <w:pPr/>
      <w:r>
        <w:rPr>
          <w:lang w:val="ne_NP" w:bidi="ne_NP"/>
        </w:rPr>
      </w:r>
      <w:r>
        <w:rPr>
          <w:lang w:val="ne_NP" w:bidi="ne_NP"/>
        </w:rPr>
        <w:t xml:space="preserve">इसहाक </w:t>
      </w:r>
      <w:r>
        <w:rPr>
          <w:b/>
          <w:lang w:val="ne_NP" w:bidi="ne_NP"/>
        </w:rPr>
        <w:t>अन्धो</w:t>
      </w:r>
      <w:r>
        <w:rPr>
          <w:lang w:val="ne_NP" w:bidi="ne_NP"/>
        </w:rPr>
        <w:t xml:space="preserve"> हुँदै थिए। उनी अझै पूर्ण रूपमा अन्धो भइसकेका छैनन्, तर उनको दृष्टि यति कम भएको छ कि उनले अनुहार चिन्न सक्दैनन्। दृष्टिमा आएको यो कमी त्यस समयमा उमेर बढ्दै जाँदा हुने एक सामान्य प्रक्रिया थियो भन्ने कुरा पाठले संकेत गर्दछ।</w:t>
      </w:r>
    </w:p>
    <w:p>
      <w:pPr/>
      <w:r>
        <w:rPr>
          <w:lang w:val="ne_NP" w:bidi="ne_NP"/>
        </w:rPr>
      </w:r>
      <w:r>
        <w:rPr>
          <w:lang w:val="ne_NP" w:bidi="ne_NP"/>
        </w:rPr>
        <w:t xml:space="preserve">याकूबले एसावलाई खुला वा खेती नगरिएको ठाउँमा जङ्गली जनावरहरूको शिकार गर्न आफ्नो </w:t>
      </w:r>
      <w:r>
        <w:rPr>
          <w:b/>
          <w:lang w:val="ne_NP" w:bidi="ne_NP"/>
        </w:rPr>
        <w:t>धनुष</w:t>
      </w:r>
      <w:r>
        <w:rPr>
          <w:lang w:val="ne_NP" w:bidi="ne_NP"/>
        </w:rPr>
        <w:t xml:space="preserve"> र </w:t>
      </w:r>
      <w:r>
        <w:rPr>
          <w:b/>
          <w:lang w:val="ne_NP" w:bidi="ne_NP"/>
        </w:rPr>
        <w:t>ठोक्रो</w:t>
      </w:r>
      <w:r>
        <w:rPr>
          <w:lang w:val="ne_NP" w:bidi="ne_NP"/>
        </w:rPr>
        <w:t xml:space="preserve"> लिन भने। ठोक्रो भनेको बाणहरू राखिने भाँडो हो जुन शिकारीले आफूसँग लैजाने गर्दथ्यो। </w:t>
      </w:r>
      <w:r>
        <w:rPr>
          <w:b/>
          <w:lang w:val="ne_NP" w:bidi="ne_NP"/>
        </w:rPr>
        <w:t>शिकार</w:t>
      </w:r>
      <w:r>
        <w:rPr>
          <w:lang w:val="ne_NP" w:bidi="ne_NP"/>
        </w:rPr>
        <w:t xml:space="preserve"> वा जंगली शिकार भन्नाले जंगली जनावरहरूलाई बुझिन्छ, घरपालुवा जनावरहरूलाई होइन।</w:t>
      </w:r>
    </w:p>
    <w:p>
      <w:pPr/>
      <w:r>
        <w:rPr>
          <w:lang w:val="ne_NP" w:bidi="ne_NP"/>
        </w:rPr>
      </w:r>
      <w:r>
        <w:rPr>
          <w:lang w:val="ne_NP" w:bidi="ne_NP"/>
        </w:rPr>
        <w:t>धनुष र बाणको ठोक्रो</w:t>
      </w:r>
      <w:r>
        <w:rPr>
          <w:lang w:val="ne_NP" w:bidi="ne_NP"/>
        </w:rPr>
        <w:t>को तस्वीर देखाउनुहोस्।</w:t>
      </w:r>
    </w:p>
    <w:p>
      <w:pPr/>
      <w:r>
        <w:rPr>
          <w:lang w:val="ne_NP" w:bidi="ne_NP"/>
        </w:rPr>
      </w:r>
      <w:r>
        <w:rPr>
          <w:lang w:val="ne_NP" w:bidi="ne_NP"/>
        </w:rPr>
        <w:t xml:space="preserve">इसहाकले एसावलाई जेठो छोराले पाउने </w:t>
      </w:r>
      <w:r>
        <w:rPr>
          <w:b/>
          <w:lang w:val="ne_NP" w:bidi="ne_NP"/>
        </w:rPr>
        <w:t>आशिष्</w:t>
      </w:r>
      <w:r>
        <w:rPr>
          <w:lang w:val="ne_NP" w:bidi="ne_NP"/>
        </w:rPr>
        <w:t xml:space="preserve"> उनलाई दिन चाहन्छन् भनी बताउँछन्। आशिष्लाई बाध्यकारी मानिन्थ्यो। यो अरू कसैसँग हुन सक्दैन र यसलाई परिवर्तन गर्न वा फिर्ता लिन सकिँदैन। </w:t>
      </w:r>
      <w:r>
        <w:rPr>
          <w:lang w:val="ne_NP" w:bidi="ne_NP"/>
        </w:rPr>
        <w:t>आशिष्</w:t>
      </w:r>
      <w:r>
        <w:rPr>
          <w:lang w:val="ne_NP" w:bidi="ne_NP"/>
        </w:rPr>
        <w:t>को बारेमा मुख्य शब्दावलीमा छलफल गरिएको छ। तपाईंले आशिष्का लागि पहिले प्रयोग गर्नुभएको शब्द नै प्रयोग गर्नुहोस्।</w:t>
      </w:r>
    </w:p>
    <w:p>
      <w:pPr/>
      <w:r>
        <w:rPr>
          <w:lang w:val="ne_NP" w:bidi="ne_NP"/>
        </w:rPr>
      </w:r>
      <w:r>
        <w:rPr>
          <w:lang w:val="ne_NP" w:bidi="ne_NP"/>
        </w:rPr>
        <w:t xml:space="preserve">रिबेकाले सुन्छिन् र याकूबलाई भन्छिन् कि इसहाक </w:t>
      </w:r>
      <w:r>
        <w:rPr>
          <w:b/>
          <w:lang w:val="ne_NP" w:bidi="ne_NP"/>
        </w:rPr>
        <w:t>याहवेको</w:t>
      </w:r>
      <w:r>
        <w:rPr>
          <w:lang w:val="ne_NP" w:bidi="ne_NP"/>
        </w:rPr>
        <w:t xml:space="preserve"> उपस्थितिमा एसावलाई आशिष् दिन चाहन्छन्। तपाईंले अन्य खण्डहरूमा प्रयोग गर्नुभएको याहवेका लागि त्यही नाम प्रयोग गर्नुहोस्। रिबेकाले इसहाकले भनेको कुरा ठ्याक्कै उद्धृत गर्दिनन्। रिबेकाले याकूबलाई गएर दुईवटा छानिएका वा राम्रा वा असल बाख्राका पाठा ल्याउन भन्छिन्। यी उत्कृष्टहरूमध्ये हुनेछन्। तिनीहरू कमजोर वा बिरामी हुने थिएनन्। सही तरिकाले पकाउँदा तिनीहरू स्वादिला हुन्छन्।</w:t>
      </w:r>
    </w:p>
    <w:p>
      <w:pPr/>
      <w:r>
        <w:rPr>
          <w:lang w:val="ne_NP" w:bidi="ne_NP"/>
        </w:rPr>
      </w:r>
      <w:r>
        <w:rPr>
          <w:lang w:val="ne_NP" w:bidi="ne_NP"/>
        </w:rPr>
        <w:t xml:space="preserve">इसहाकले षड्यन्त्र पत्ता लगाएर उनलाई </w:t>
      </w:r>
      <w:r>
        <w:rPr>
          <w:b/>
          <w:lang w:val="ne_NP" w:bidi="ne_NP"/>
        </w:rPr>
        <w:t>श्राप</w:t>
      </w:r>
      <w:r>
        <w:rPr>
          <w:lang w:val="ne_NP" w:bidi="ne_NP"/>
        </w:rPr>
        <w:t xml:space="preserve"> देलान् कि भनेर याकूब डराएका छन्। रिबेकाले याकूबलाई श्राप आफूमाथि आउन देऊ भन्छिन्। मुख्य शब्दावलीमा </w:t>
      </w:r>
      <w:r>
        <w:rPr>
          <w:lang w:val="ne_NP" w:bidi="ne_NP"/>
        </w:rPr>
        <w:t>श्राप</w:t>
      </w:r>
      <w:r>
        <w:rPr>
          <w:lang w:val="ne_NP" w:bidi="ne_NP"/>
        </w:rPr>
        <w:t>को बारेमा छलफल गरिएको छ। तपाईंले अघिल्लो कथाहरूमा प्रयोग गर्नुभएको श्रापका लागि त्यही शब्द प्रयोग गर्नुहोस्।</w:t>
      </w:r>
    </w:p>
    <w:p>
      <w:pPr/>
      <w:r>
        <w:rPr>
          <w:lang w:val="ne_NP" w:bidi="ne_NP"/>
        </w:rPr>
      </w:r>
      <w:r>
        <w:rPr>
          <w:lang w:val="ne_NP" w:bidi="ne_NP"/>
        </w:rPr>
        <w:t>रिबेकाले याकूबका पाखुरा, हात र घाँटी ढाक्न आफूले भर्खरै पकाएका बाख्राहरूको छाला प्रयोग गर्छिन्। बाख्राको रौँ बाख्राको छालामा नै छोडिएको छ।</w:t>
      </w:r>
    </w:p>
    <w:p>
      <w:pPr/>
      <w:r>
        <w:rPr>
          <w:lang w:val="ne_NP" w:bidi="ne_NP"/>
        </w:rPr>
      </w:r>
      <w:r>
        <w:rPr>
          <w:lang w:val="ne_NP" w:bidi="ne_NP"/>
        </w:rPr>
        <w:t>बाख्राको छाला</w:t>
      </w:r>
      <w:r>
        <w:rPr>
          <w:lang w:val="ne_NP" w:bidi="ne_NP"/>
        </w:rPr>
        <w:t>को तस्वीर देखाउनुहोस्।</w:t>
      </w:r>
      <w:r>
        <w:rPr>
          <w:lang w:val="ne_NP" w:bidi="ne_NP"/>
        </w:rPr>
      </w:r>
    </w:p>
    <w:p>
      <w:pPr>
        <w:pStyle w:val="Heading3"/>
      </w:pPr>
      <w:r>
        <w:rPr>
          <w:lang w:val="ne_NP" w:bidi="ne_NP"/>
        </w:rPr>
        <w:t>Step 6</w:t>
      </w:r>
    </w:p>
    <w:p>
      <w:pPr/>
      <w:r>
        <w:rPr>
          <w:lang w:val="ne_NP" w:bidi="ne_NP"/>
        </w:rPr>
      </w:r>
      <w:r>
        <w:rPr>
          <w:lang w:val="ne_NP" w:bidi="ne_NP"/>
        </w:rPr>
        <w:t>अनुवादलाई सजिलोसँग बुझ्न यस खण्डको श्रव्य संस्करण सुन्‍नुहोस्।</w:t>
      </w:r>
    </w:p>
    <w:p>
      <w:pPr/>
      <w:r>
        <w:rPr>
          <w:lang w:val="ne_NP" w:bidi="ne_NP"/>
        </w:rPr>
      </w:r>
      <w:r>
        <w:rPr>
          <w:lang w:val="ne_NP" w:bidi="ne_NP"/>
        </w:rPr>
        <w:t>यस सत्रमा, एउटा समूहको रूपमा तपाईंको आफ्नै भाषामा खण्डलाई पुन: भन्न लगाउनुहोस्।</w:t>
      </w:r>
    </w:p>
    <w:p>
      <w:pPr/>
      <w:r>
        <w:rPr>
          <w:lang w:val="ne_NP" w:bidi="ne_NP"/>
        </w:rPr>
      </w:r>
      <w:r>
        <w:rPr>
          <w:lang w:val="ne_NP" w:bidi="ne_NP"/>
        </w:rPr>
        <w:t>पहिला, सम्पूर्ण समूहले खण्डलाई तपाईंको आफ्नै भाषामा बताउन अभ्यास गर्नुपर्छ। तपाईंले अघिल्लो चरणहरूमा निर्णय गर्नुभएको कुराहरू जस्तै कालक्रम, शब्दहरू, वाक्यांशहरू, भावनाहरू, वा तपाईंले छलफल गर्नुभएको अन्य कुराहरू यसमा समावेश गर्नलाई सम्झनुहोस्।</w:t>
      </w:r>
    </w:p>
    <w:p>
      <w:pPr/>
      <w:r>
        <w:rPr>
          <w:lang w:val="ne_NP" w:bidi="ne_NP"/>
        </w:rPr>
      </w:r>
      <w:r>
        <w:rPr>
          <w:lang w:val="ne_NP" w:bidi="ne_NP"/>
        </w:rPr>
        <w:t>एउटा समूहको सदस्यले खण्डका केही वाक्यहरू भन्नुपर्छ र रोकिनु पर्छ। समूहको अर्को सदस्यले खण्डको अर्को भाग भन्नु पर्छ र रोकिनु पर्छ। समूहले सम्पूर्ण खण्डलाई पुन: नभन्दासम्म यो गर्नुहोस्। यस चरणमा समूहका सदस्यहरूले एक अर्कालाई सच्याउन सक्छन्।</w:t>
      </w:r>
    </w:p>
    <w:p>
      <w:pPr/>
      <w:r>
        <w:rPr>
          <w:lang w:val="ne_NP" w:bidi="ne_NP"/>
        </w:rPr>
      </w:r>
      <w:r>
        <w:rPr>
          <w:lang w:val="ne_NP" w:bidi="ne_NP"/>
        </w:rPr>
        <w:t xml:space="preserve">अडियो रोक्‍नुहोस्। </w:t>
      </w:r>
    </w:p>
    <w:p>
      <w:pPr/>
      <w:r>
        <w:rPr>
          <w:lang w:val="ne_NP" w:bidi="ne_NP"/>
        </w:rPr>
      </w:r>
      <w:r>
        <w:rPr>
          <w:lang w:val="ne_NP" w:bidi="ne_NP"/>
        </w:rPr>
        <w:t>अर्को पटक, समूहको प्रत्येक सदस्यले कम्तिमा पनि एकचोटि सम्पूर्ण खण्डलाई नरोकी भन्नुपर्छ। समूहको सदस्यले खण्डलाई सम्झन मद्दत गर्न कुनैपनि वस्तुहरू, चालहरू, वा तिनीहरूको स्टोरीबोर्ड प्रयोग गर्न सक्छन्।</w:t>
      </w:r>
    </w:p>
    <w:p>
      <w:pPr/>
      <w:r>
        <w:rPr>
          <w:lang w:val="ne_NP" w:bidi="ne_NP"/>
        </w:rPr>
      </w:r>
      <w:r>
        <w:rPr>
          <w:lang w:val="ne_NP" w:bidi="ne_NP"/>
        </w:rPr>
        <w:t xml:space="preserve">अडियो रोक्‍नुहोस्। </w:t>
      </w:r>
    </w:p>
    <w:p>
      <w:pPr/>
      <w:r>
        <w:rPr>
          <w:lang w:val="ne_NP" w:bidi="ne_NP"/>
        </w:rPr>
      </w:r>
      <w:r>
        <w:rPr>
          <w:lang w:val="ne_NP" w:bidi="ne_NP"/>
        </w:rPr>
        <w:t>त्यसपछि, तपाईंलाई सबैभन्दा बढी मनपरेको खण्डको संस्करण कस्को हो समूहले निर्णय गर्न सक्छ। तपाईंले एउटा समूहको सदस्यले एउटा दृश्य बताएको तरिका मनपर्यो तर तपाईंले अर्को दृश्य अर्कै समूहको सदस्यले बताएको तरिका मनपर्यो भनेर निर्णय गर्न सक्नुहुन्छ।</w:t>
      </w:r>
    </w:p>
    <w:p>
      <w:pPr/>
      <w:r>
        <w:rPr>
          <w:lang w:val="ne_NP" w:bidi="ne_NP"/>
        </w:rPr>
      </w:r>
      <w:r>
        <w:rPr>
          <w:lang w:val="ne_NP" w:bidi="ne_NP"/>
        </w:rPr>
        <w:t xml:space="preserve">अडियो रोक्‍नुहोस्। </w:t>
      </w:r>
    </w:p>
    <w:p>
      <w:pPr/>
      <w:r>
        <w:rPr>
          <w:lang w:val="ne_NP" w:bidi="ne_NP"/>
        </w:rPr>
      </w:r>
      <w:r>
        <w:rPr>
          <w:lang w:val="ne_NP" w:bidi="ne_NP"/>
        </w:rPr>
        <w:t>अन्तमा, समूहले सबैजना सहमत हुने खण्डको अन्तिम संस्करणलाई सँगै राख्न सक्छन्। समूहको प्रत्येक सदस्यले यस खण्डको अन्तिम संस्करण सुनाउने अभ्यास गर्नुपर्छ।</w:t>
      </w:r>
      <w:r>
        <w:rPr>
          <w:lang w:val="ne_NP" w:bidi="ne_NP"/>
        </w:rPr>
      </w:r>
      <w:r>
        <w:rPr>
          <w:lang w:val="ne_NP" w:bidi="ne_NP"/>
        </w:rPr>
      </w:r>
    </w:p>
    <w:p>
      <w:pPr/>
      <w:r>
        <w:rPr>
          <w:lang w:val="ne_NP" w:bidi="ne_NP"/>
        </w:rPr>
      </w:r>
    </w:p>
    <w:p>
      <w:pPr>
        <w:pStyle w:val="Heading2"/>
      </w:pPr>
      <w:r>
        <w:rPr>
          <w:lang w:val="ne_NP" w:bidi="ne_NP"/>
        </w:rPr>
        <w:t>Genesis 27:18–29</w:t>
      </w:r>
      <w:r>
        <w:rPr>
          <w:lang w:val="ne_NP" w:bidi="ne_NP"/>
        </w:rPr>
      </w:r>
    </w:p>
    <w:p>
      <w:pPr>
        <w:pStyle w:val="Heading3"/>
      </w:pPr>
      <w:r>
        <w:rPr>
          <w:lang w:val="ne_NP" w:bidi="ne_NP"/>
        </w:rPr>
        <w:t>Step 1</w:t>
      </w:r>
    </w:p>
    <w:p>
      <w:pPr/>
      <w:r>
        <w:rPr>
          <w:lang w:val="ne_NP" w:bidi="ne_NP"/>
        </w:rPr>
      </w:r>
      <w:r>
        <w:rPr>
          <w:lang w:val="ne_NP" w:bidi="ne_NP"/>
        </w:rPr>
        <w:t>उत्पत्ति २७:१८–२९ सुन्नुहोस् र यसलाई आफ्नो हृदयमा राख्नुहोस्। पाठलाई तीन पटक सुन्नुहोस् (सम्भव छ भने तीन फरक अनुवादहरूमा)। त्यसपछि टोलीले निम्न प्रश्नहरूको छलफल गर्नुहोस:</w:t>
      </w:r>
    </w:p>
    <w:p>
      <w:pPr>
        <w:pStyle w:val="ListBullet"/>
        <w:spacing w:line="240" w:lineRule="auto"/>
        <w:ind w:left="720"/>
      </w:pPr>
      <w:r>
        <w:rPr>
          <w:lang w:val="ne_NP" w:bidi="ne_NP"/>
        </w:rPr>
      </w:r>
      <w:r>
        <w:rPr>
          <w:lang w:val="ne_NP" w:bidi="ne_NP"/>
        </w:rPr>
        <w:t>यो खण्डमा तपाईंलाई के मन पर्‍यो?</w:t>
      </w:r>
    </w:p>
    <w:p>
      <w:pPr>
        <w:pStyle w:val="ListBullet"/>
        <w:spacing w:line="240" w:lineRule="auto"/>
        <w:ind w:left="720"/>
      </w:pPr>
      <w:r>
        <w:rPr>
          <w:lang w:val="ne_NP" w:bidi="ne_NP"/>
        </w:rPr>
      </w:r>
      <w:r>
        <w:rPr>
          <w:lang w:val="ne_NP" w:bidi="ne_NP"/>
        </w:rPr>
        <w:t>तपाईलाई के मन परेन वा के बुझ्नुभएन?</w:t>
      </w:r>
    </w:p>
    <w:p>
      <w:pPr>
        <w:pStyle w:val="ListBullet"/>
        <w:spacing w:line="240" w:lineRule="auto"/>
        <w:ind w:left="720"/>
      </w:pPr>
      <w:r>
        <w:rPr>
          <w:lang w:val="ne_NP" w:bidi="ne_NP"/>
        </w:rPr>
      </w:r>
      <w:r>
        <w:rPr>
          <w:lang w:val="ne_NP" w:bidi="ne_NP"/>
        </w:rPr>
        <w:t>यो कथाले हामीलाई परमेश्वरको बारेमा के भन्छ?</w:t>
      </w:r>
    </w:p>
    <w:p>
      <w:pPr>
        <w:pStyle w:val="ListBullet"/>
        <w:spacing w:line="240" w:lineRule="auto"/>
        <w:ind w:left="720"/>
      </w:pPr>
      <w:r>
        <w:rPr>
          <w:lang w:val="ne_NP" w:bidi="ne_NP"/>
        </w:rPr>
      </w:r>
      <w:r>
        <w:rPr>
          <w:lang w:val="ne_NP" w:bidi="ne_NP"/>
        </w:rPr>
        <w:t>यो खण्डले मानिसबारे हामीलाई के भन्दछ?</w:t>
      </w:r>
    </w:p>
    <w:p>
      <w:pPr>
        <w:pStyle w:val="ListBullet"/>
        <w:spacing w:line="240" w:lineRule="auto"/>
        <w:ind w:left="720"/>
      </w:pPr>
      <w:r>
        <w:rPr>
          <w:lang w:val="ne_NP" w:bidi="ne_NP"/>
        </w:rPr>
      </w:r>
      <w:r>
        <w:rPr>
          <w:lang w:val="ne_NP" w:bidi="ne_NP"/>
        </w:rPr>
        <w:t>यो खण्डले कसरी हाम्रो दैनिक जीवनलाई प्रभाव पार्छ?</w:t>
      </w:r>
    </w:p>
    <w:p>
      <w:pPr>
        <w:pStyle w:val="ListBullet"/>
        <w:spacing w:line="240" w:lineRule="auto"/>
        <w:ind w:left="720"/>
      </w:pPr>
      <w:r>
        <w:rPr>
          <w:lang w:val="ne_NP" w:bidi="ne_NP"/>
        </w:rPr>
      </w:r>
      <w:r>
        <w:rPr>
          <w:lang w:val="ne_NP" w:bidi="ne_NP"/>
        </w:rPr>
        <w:t>यो कथा सुन्नु पर्ने तपाईंले चिन्नुभएको व्यक्ति को हुनुहुन्छ?</w:t>
      </w:r>
      <w:r>
        <w:rPr>
          <w:lang w:val="ne_NP" w:bidi="ne_NP"/>
        </w:rPr>
      </w:r>
    </w:p>
    <w:p>
      <w:pPr>
        <w:pStyle w:val="Heading3"/>
      </w:pPr>
      <w:r>
        <w:rPr>
          <w:lang w:val="ne_NP" w:bidi="ne_NP"/>
        </w:rPr>
        <w:t>Step 2</w:t>
      </w:r>
    </w:p>
    <w:p>
      <w:pPr/>
      <w:r>
        <w:rPr>
          <w:lang w:val="ne_NP" w:bidi="ne_NP"/>
        </w:rPr>
      </w:r>
      <w:r>
        <w:rPr>
          <w:lang w:val="ne_NP" w:bidi="ne_NP"/>
        </w:rPr>
        <w:t>मञ्चको तयारी</w:t>
      </w:r>
    </w:p>
    <w:p>
      <w:pPr/>
      <w:r>
        <w:rPr>
          <w:lang w:val="ne_NP" w:bidi="ne_NP"/>
        </w:rPr>
      </w:r>
      <w:r>
        <w:rPr>
          <w:lang w:val="ne_NP" w:bidi="ne_NP"/>
        </w:rPr>
        <w:t>उत्पत्ति २७:१८–२९</w:t>
      </w:r>
    </w:p>
    <w:p>
      <w:pPr/>
      <w:r>
        <w:rPr>
          <w:lang w:val="ne_NP" w:bidi="ne_NP"/>
        </w:rPr>
      </w:r>
      <w:r>
        <w:rPr>
          <w:lang w:val="ne_NP" w:bidi="ne_NP"/>
        </w:rPr>
        <w:t>संस्करणलाई सजिलोसँग बुझ्न पाठलाई एकपटक सुन्नुहोस्।</w:t>
      </w:r>
    </w:p>
    <w:p>
      <w:pPr/>
      <w:r>
        <w:rPr>
          <w:lang w:val="ne_NP" w:bidi="ne_NP"/>
        </w:rPr>
      </w:r>
      <w:r>
        <w:rPr>
          <w:lang w:val="ne_NP" w:bidi="ne_NP"/>
        </w:rPr>
        <w:t>याकूबले एसावको आशिष् कसरी चोरे भन्ने कथा जारी रहन्छ। अघिल्लो खण्डमा, इसहाकले एसावलाई वनको शिकारको भोजन तयार गर्न भने। खाना खाएपछि, इसहाकले एसावलाई जेठा छोराका लागि आशिष् दिनेछन्। तर, रिबेकाले यो योजना सुन्छिन् र त्यसपछि याकूबले आशिष् पाऊन् भनेर षड्यन्त्र गर्छिन्। जुम्ल्याहा बच्चाहरू जन्मिनुअघि, रिबेकालाई भनिएको थियो कि कान्छो छोराले जेठो छोरामाथि शासन गर्नेछ। साथै, यो कथा हुनुअघि, एसावले जेठो छोराको रूपमा आफ्नो जन्मसिद्ध अधिकार एक कचौरा झोलका लागि याकूबलाई बेचेका थिए।</w:t>
      </w:r>
    </w:p>
    <w:p>
      <w:pPr/>
      <w:r>
        <w:rPr>
          <w:lang w:val="ne_NP" w:bidi="ne_NP"/>
        </w:rPr>
      </w:r>
      <w:r>
        <w:rPr>
          <w:lang w:val="ne_NP" w:bidi="ne_NP"/>
        </w:rPr>
        <w:t>रोक्नुहोस् र पुनरावलोकन गर्नुहोस्: याकूब आफ्नी आमाको कुरामा सहमत भएको र आफ्ना लागि आशिष् चोर्न चाहेको देखाउन उनले अहिलेसम्म के गरेका छन्?</w:t>
      </w:r>
    </w:p>
    <w:p>
      <w:pPr/>
      <w:r>
        <w:rPr>
          <w:lang w:val="ne_NP" w:bidi="ne_NP"/>
        </w:rPr>
      </w:r>
      <w:r>
        <w:rPr>
          <w:lang w:val="ne_NP" w:bidi="ne_NP"/>
        </w:rPr>
        <w:t>रिबेकाले एउटा यस्तो भोजन तयार पारेकी छिन् जुन एसावले नै तयार पारेको हो भनी इसहाकले ठान्नेछन् भन्ने उनलाई विश्वास छ। रिबेकाले याकूबलाई एसावका लुगा लगाउन लगाएकी छिन्। रिबेकाले याकूबका हात, पाखुरा र घाँटीमा रौँ भएको बाख्राको छाला राखिदिएकी छिन्। रिबेकाले याकूबलाई खानासँगै इसहाकलाई पठाउँछिन्। इसहाक लगभग अन्धा छन्। इसहाकले आफ्नो छोराको अनुहार चिन्न सक्ने गरी राम्रोसँग देख्न सक्दैनन्।</w:t>
      </w:r>
    </w:p>
    <w:p>
      <w:pPr/>
      <w:r>
        <w:rPr>
          <w:lang w:val="ne_NP" w:bidi="ne_NP"/>
        </w:rPr>
      </w:r>
      <w:r>
        <w:rPr>
          <w:lang w:val="ne_NP" w:bidi="ne_NP"/>
        </w:rPr>
        <w:t>याकूबले एसावको लुगा लगाएका छन् र उनका हात, पाखुरा र घाँटीमा बाख्राको रौँ छ। उनी इसहाकलाई खाना पस्कन जान्छन्। सुरुमा इसहाक शङ्कालु हुन्छन्। याकूब बोल्छन् र इसहाकले याकूबको आवाज सुन्छन्। इसहाकले कोठामा को छ भनेर सोध्छ। इसहाकले यो सोध्छन् किनभने कोठामा कुन छोरा छ भन्ने कुरामा उनी निश्चित छैनन्। याकूबले झूट बोल्छन् र आफू एसाव हुँ भनेर बताउँछन्।</w:t>
      </w:r>
    </w:p>
    <w:p>
      <w:pPr/>
      <w:r>
        <w:rPr>
          <w:lang w:val="ne_NP" w:bidi="ne_NP"/>
        </w:rPr>
      </w:r>
      <w:r>
        <w:rPr>
          <w:lang w:val="ne_NP" w:bidi="ne_NP"/>
        </w:rPr>
        <w:t>रोक्नुहोस् र छलफल गर्नुहोस्: तपाईंको संस्कृतिमा मानिसहरूले झूट बोल्ने बारे के सोच्छन्? तिनीहरूले याकूबका झूटहरूलाई कसरी बुझ्थे?</w:t>
      </w:r>
    </w:p>
    <w:p>
      <w:pPr/>
      <w:r>
        <w:rPr>
          <w:lang w:val="ne_NP" w:bidi="ne_NP"/>
        </w:rPr>
      </w:r>
      <w:r>
        <w:rPr>
          <w:lang w:val="ne_NP" w:bidi="ne_NP"/>
        </w:rPr>
        <w:t>याकूबले इसाकलाई रिबेकाले तयार पारेको भोजन दिन्छन्। भोजन अति चाँडै तयार भएकोले इसहाक अचम्ममा परे। सामान्यतया जंगली शिकार खोज्न र खाना तयार गर्न अझ बढी समय लाग्ने थियो। इसहाकले फेरि प्रश्न गर्छन्। आफ्नो झूटकै सिलसिलामा, याकूबले झूट बोल्दै भन्छन्, "याहवे, तपाईंका परमेश्वरले मलाई मद्दत गर्नुभयो।"</w:t>
      </w:r>
    </w:p>
    <w:p>
      <w:pPr/>
      <w:r>
        <w:rPr>
          <w:lang w:val="ne_NP" w:bidi="ne_NP"/>
        </w:rPr>
      </w:r>
      <w:r>
        <w:rPr>
          <w:lang w:val="ne_NP" w:bidi="ne_NP"/>
        </w:rPr>
        <w:t>रोक्नुहोस् र छलफल गर्नुहोस्: यस समयमा याकूबले किन परमेश्वरको उल्लेख गर्छन्? याकूबले आफूले यति चाँडै कसरी सुप तयार पारे भन्ने बारेमा इसहाकसँग झूट बोलिरहेका छन्।</w:t>
      </w:r>
    </w:p>
    <w:p>
      <w:pPr/>
      <w:r>
        <w:rPr>
          <w:lang w:val="ne_NP" w:bidi="ne_NP"/>
        </w:rPr>
      </w:r>
      <w:r>
        <w:rPr>
          <w:lang w:val="ne_NP" w:bidi="ne_NP"/>
        </w:rPr>
        <w:t>इसहाकलाई अझै शङ्का छ र उनी याकूबलाई अझ नजिक आउन आग्रह गर्छन्। इसहाकले बाख्राको छालाका कारणले रौँदार भएका याकूबका हातहरू छुन्छन्। इसहाक अलमलमा छन्। आवाज याकूबको हो तर हातहरू छाम्दा एसावका हात जस्ता छन्। इसहाकले फेरि कोठामा को छ भनेर सोध्छन्। याकूबले फेरि झूट बोल्छन् र आफू एसाव हुँ भनेर बताउँछन्। इसहाकले याकूबले उनलाई दिएको खाना खान्छन्। त्यसपछि इसहाकले याकूबलाई नजिकै आउन र उनलाई चुम्बन गर्न आग्रह गर्छन्। चुम्बन भनेको यस संस्कृतिमा नजिकका आफन्तहरूबीचको अभिवादन गर्ने एउटा सामान्य रूप हो। जब याकूबले इसहाकलाई चुम्बन गर्न निहुरिन्छन्, इसहाकले लुगाको सुगन्ध पाउँछन्। लुगाहरूबाट एसावको जस्तै बासना आउँछ। अन्ततः इसहाक यो एसाव हुन् भन्ने कुरामा विश्वस्त भए।</w:t>
      </w:r>
    </w:p>
    <w:p>
      <w:pPr/>
      <w:r>
        <w:rPr>
          <w:lang w:val="ne_NP" w:bidi="ne_NP"/>
        </w:rPr>
      </w:r>
      <w:r>
        <w:rPr>
          <w:lang w:val="ne_NP" w:bidi="ne_NP"/>
        </w:rPr>
        <w:t>रोक्नुहोस् र समीक्षा गर्नुहोस्: याकूबका लागि आशिष् पाउन याकूब र रिबेकाले गरेका सबै कुराहरू हेर्नुहोस्। तिनीहरूले यी सबै काम किन गरे? तपाईंको संस्कृतिमा आफ्नो बुबाको आशिष् लिनुको महत्त्वको बारेमा छलफल गर्नुहोस्। तपाईंको संस्कृतिमा जेठा छोराको भूमिकालाई कसरी हेरिन्छ? याकूबले गरे जस्तै आफ्ना बुबालाई छल गरेर आशिष् लिने छोरालाई एउटा परिवारले के गर्ला?</w:t>
      </w:r>
    </w:p>
    <w:p>
      <w:pPr/>
      <w:r>
        <w:rPr>
          <w:lang w:val="ne_NP" w:bidi="ne_NP"/>
        </w:rPr>
      </w:r>
      <w:r>
        <w:rPr>
          <w:lang w:val="ne_NP" w:bidi="ne_NP"/>
        </w:rPr>
        <w:t>इसहाकले याकूबलाई जेठो छोराले पाउने आशिष् दिन्छन्। आशिष् व्यापक र पूर्ण छ। आशिष् कविता जस्तै र प्रार्थना जस्तै सुनिन्छ। आशिष्मा एसाव को हुन्, एसावले के पाउनुपर्छ र अरूसँग एसावको सम्बन्ध कस्तो हुन्छ भन्ने कुरा समावेश छ। आशिष्ले जीवन र समृद्धिका लागि चाहिने कुराहरू समेट्छ: प्रशस्त पानी, प्रशस्त उब्जनी, र परिवार लगायत अरूमाथिको नेतृत्व। अन्तमा, इसहाकले एसावलाई आशिष् दिनेहरूलाई आशिष् होस र एसावलाई श्राप दिनेहरूलाई श्राप होस भनी बिन्ती गर्छन्। यो जेठो छोरालाई आशिष् दिँदै गरेका एक बुबा हुन्। यो परमेश्वरले गर्नुभएको करारको प्रतिज्ञा होइन। इसहाकले आफूले एसावलाई आशिष् दिइरहेको छु भन्ने सोचे तर यसको सट्टा उनले याकूबलाई आशिष् दिए।</w:t>
      </w:r>
    </w:p>
    <w:p>
      <w:pPr/>
      <w:r>
        <w:rPr>
          <w:lang w:val="ne_NP" w:bidi="ne_NP"/>
        </w:rPr>
      </w:r>
      <w:r>
        <w:rPr>
          <w:lang w:val="ne_NP" w:bidi="ne_NP"/>
        </w:rPr>
        <w:t>रोक्नुहोस् र छलफल गर्नुहोस्: यो आशिष् करारको प्रतिज्ञाभन्दा कसरी फरक छ?</w:t>
      </w:r>
    </w:p>
    <w:p>
      <w:pPr/>
      <w:r>
        <w:rPr>
          <w:lang w:val="ne_NP" w:bidi="ne_NP"/>
        </w:rPr>
      </w:r>
      <w:r>
        <w:rPr>
          <w:lang w:val="ne_NP" w:bidi="ne_NP"/>
        </w:rPr>
        <w:t>उक्त संस्कृति अनुसार, एकपटक इसहाकले यो आशिष् घोषणा गरिसकेपछि, उनले यसलाई फिर्ता लिन सक्दैनन्। यो दिइसकिएको छ। इसहाकले अरू छोरा वा अरू कसैलाई त्यही आशिष् दिन सक्दैनन्। आशिष्लाई स्थायी मानिन्छ र यसलाई परिवर्तन गर्न वा फिर्ता लिन सकिँदैन।</w:t>
      </w:r>
      <w:r>
        <w:rPr>
          <w:lang w:val="ne_NP" w:bidi="ne_NP"/>
        </w:rPr>
      </w:r>
    </w:p>
    <w:p>
      <w:pPr>
        <w:pStyle w:val="Heading3"/>
      </w:pPr>
      <w:r>
        <w:rPr>
          <w:lang w:val="ne_NP" w:bidi="ne_NP"/>
        </w:rPr>
        <w:t>Step 3</w:t>
      </w:r>
    </w:p>
    <w:p>
      <w:pPr/>
      <w:r>
        <w:rPr>
          <w:lang w:val="ne_NP" w:bidi="ne_NP"/>
        </w:rPr>
      </w:r>
      <w:r>
        <w:rPr>
          <w:lang w:val="ne_NP" w:bidi="ne_NP"/>
        </w:rPr>
        <w:t>संस्करणलाई सजिलोसँग बुझ्न पाठलाई फेरी एकपटक सुन्नुहोस्।</w:t>
      </w:r>
    </w:p>
    <w:p>
      <w:pPr/>
      <w:r>
        <w:rPr>
          <w:lang w:val="ne_NP" w:bidi="ne_NP"/>
        </w:rPr>
      </w:r>
      <w:r>
        <w:rPr>
          <w:lang w:val="ne_NP" w:bidi="ne_NP"/>
        </w:rPr>
        <w:t>यस सत्रमा, यस कथालाई दृश्यात्मक बनाउन तपाईंले समूहलाई मद्दत गर्नुहुनेछ। तपाईंले समूहलाई दृश्यहरू, सेटिङ र कथाका पात्रहरू परिभाषित गर्न मद्दत गर्नुहुनेछ।</w:t>
      </w:r>
    </w:p>
    <w:p>
      <w:pPr/>
      <w:r>
        <w:rPr>
          <w:lang w:val="ne_NP" w:bidi="ne_NP"/>
        </w:rPr>
      </w:r>
      <w:r>
        <w:rPr>
          <w:lang w:val="ne_NP" w:bidi="ne_NP"/>
        </w:rPr>
        <w:t>यस कथामा १ दृश्य छ।</w:t>
      </w:r>
    </w:p>
    <w:p>
      <w:pPr/>
      <w:r>
        <w:rPr>
          <w:lang w:val="ne_NP" w:bidi="ne_NP"/>
        </w:rPr>
      </w:r>
      <w:r>
        <w:rPr>
          <w:b/>
          <w:lang w:val="ne_NP" w:bidi="ne_NP"/>
        </w:rPr>
        <w:t>पहिलो दृश्य:</w:t>
      </w:r>
      <w:r>
        <w:rPr>
          <w:lang w:val="ne_NP" w:bidi="ne_NP"/>
        </w:rPr>
        <w:t xml:space="preserve"> याकूबले रिबेकाले तयार पारेको भोजन इसाककहाँ लैजान्छन्। याकूबले इसहाकलाई आफू एसाव हुँ भनेर भन्छ। खाना खाएपछि, इसहाकले याकूबलाई आफूले एसावलाई आशिष् दिइरहेको छु भन्ने ठानेर आशिष् दिन्छन्।</w:t>
      </w:r>
    </w:p>
    <w:p>
      <w:pPr/>
      <w:r>
        <w:rPr>
          <w:lang w:val="ne_NP" w:bidi="ne_NP"/>
        </w:rPr>
      </w:r>
      <w:r>
        <w:rPr>
          <w:lang w:val="ne_NP" w:bidi="ne_NP"/>
        </w:rPr>
        <w:t>यस कथामा यि पात्रहरु समावेश छन्:</w:t>
      </w:r>
    </w:p>
    <w:p>
      <w:pPr>
        <w:pStyle w:val="ListBullet"/>
        <w:spacing w:line="240" w:lineRule="auto"/>
        <w:ind w:left="720"/>
      </w:pPr>
      <w:r>
        <w:rPr>
          <w:lang w:val="ne_NP" w:bidi="ne_NP"/>
        </w:rPr>
      </w:r>
      <w:r>
        <w:rPr>
          <w:lang w:val="ne_NP" w:bidi="ne_NP"/>
        </w:rPr>
        <w:t>इसहाक</w:t>
      </w:r>
    </w:p>
    <w:p>
      <w:pPr>
        <w:pStyle w:val="ListBullet"/>
        <w:spacing w:line="240" w:lineRule="auto"/>
        <w:ind w:left="720"/>
      </w:pPr>
      <w:r>
        <w:rPr>
          <w:lang w:val="ne_NP" w:bidi="ne_NP"/>
        </w:rPr>
      </w:r>
      <w:r>
        <w:rPr>
          <w:lang w:val="ne_NP" w:bidi="ne_NP"/>
        </w:rPr>
        <w:t>याकूब</w:t>
      </w:r>
    </w:p>
    <w:p>
      <w:pPr>
        <w:pStyle w:val="ListBullet"/>
        <w:spacing w:line="240" w:lineRule="auto"/>
        <w:ind w:left="720"/>
      </w:pPr>
      <w:r>
        <w:rPr>
          <w:lang w:val="ne_NP" w:bidi="ne_NP"/>
        </w:rPr>
      </w:r>
      <w:r>
        <w:rPr>
          <w:lang w:val="ne_NP" w:bidi="ne_NP"/>
        </w:rPr>
        <w:t>एसाव उल्लेख गरिएको छ</w:t>
      </w:r>
    </w:p>
    <w:p>
      <w:pPr/>
      <w:r>
        <w:rPr>
          <w:lang w:val="ne_NP" w:bidi="ne_NP"/>
        </w:rPr>
      </w:r>
      <w:r>
        <w:rPr>
          <w:lang w:val="ne_NP" w:bidi="ne_NP"/>
        </w:rPr>
        <w:t>यस सत्रमा, समूहलाई स्टोरीबोर्ड बनाउन, चित्र कोर्न वा कुनै प्रकारका हेरफेर गर्न मिल्ने वस्तुहरू (जस्तै ढुङ्गा, लठ्ठी, बच्चाहरूको खेलौनाहरू) प्रयोग गरेर कथा र त्यसमा भएका क्रियाकलापलाई दृश्यात्मक बनाउनुहोस्।</w:t>
      </w:r>
    </w:p>
    <w:p>
      <w:pPr/>
      <w:r>
        <w:rPr>
          <w:lang w:val="ne_NP" w:bidi="ne_NP"/>
        </w:rPr>
      </w:r>
      <w:r>
        <w:rPr>
          <w:lang w:val="ne_NP" w:bidi="ne_NP"/>
        </w:rPr>
        <w:t>यो एउटा लामो दृश्य हो। यस कथामा एसाव उपस्थित छैनन्। एसाव मार्नका लागि जंगली शिकार खोज्दै घरबाट टाढा छन्। याकूब र इसाकको भेटमा एउटा हतारो देखिन्छ। एसाव कुनै पनि क्षणमा फर्किन सक्छन् भन्ने कुरा याकूबलाई थाहा छ। एसाव फर्किनुअघि याकूब आशिष् चाहन्छन्।</w:t>
      </w:r>
    </w:p>
    <w:p>
      <w:pPr/>
      <w:r>
        <w:rPr>
          <w:lang w:val="ne_NP" w:bidi="ne_NP"/>
        </w:rPr>
      </w:r>
      <w:r>
        <w:rPr>
          <w:lang w:val="ne_NP" w:bidi="ne_NP"/>
        </w:rPr>
        <w:t>याकूबले एसावका लुगाहरू लगाएका छन्। इसहाकले उनलाई छोए भने उनलाई एसावको जस्तै रौं भएको छाला महसुस होस् भनेर याकूबले आफ्ना हात, पाखुरा र घाँटीमा बाख्राको छाला लगाएका थिए। रिबेकाले २ साना बाख्राका पाठाहरू प्रयोग गरेर भोजन तयार पारिसकेकी छन्। उनले यसलाई एसावले प्रायः बनाउने गरेको जंगली शिकारको मासुको झोल जस्तै स्वादको होस् भनेर तयार पारेकी छिन्। रिबेका र याकूबले राम्रोसँग देख्न नसक्ने इसहाकलाई उहाँको अगाडि उभिरहेको व्यक्ति एसाव नै हो भनेर विश्वस्त पार्न आफूले सक्ने सबै कुरा गरेका छन्।</w:t>
      </w:r>
    </w:p>
    <w:p>
      <w:pPr/>
      <w:r>
        <w:rPr>
          <w:lang w:val="ne_NP" w:bidi="ne_NP"/>
        </w:rPr>
      </w:r>
      <w:r>
        <w:rPr>
          <w:lang w:val="ne_NP" w:bidi="ne_NP"/>
        </w:rPr>
        <w:t>इसहाकले याकूबको अनुहार चिन्न सक्ने गरी राम्रोसँग देख्न सक्दैनन्। याकूबले आदरपूर्ण अभिवादनको रूपमा "मेरो बुबा" भन्छन्। यो आवाजले इसाक अलमलमा परेका छन्। इसहाकले भन्छन्, "तिमी को हौ—एसाव वा याकूब?" याकूब झूट बोल्छन् र भन्छन्, "म एसाव हुँ।" यहाँ सुप छ। उठेर बस्नुहोस् र यो खानुहोस् ताकि तपाईंले मलाई आफ्नो आशिष् दिन सक्नुहोस्।" इसहाक अझै अलमलमा छन्। इसहाकले सोध्छन्, "तिमीले यसलाई यति छिटै कसरी भेट्टायौ?" परमेश्वरले उनलाई जंगली शिकार अति चाँडै फेला पार्न मद्दत गर्नुभयो भनी याकूबले झूट बोल्छन्। याकूबले फेरि झूट बोल्छन् र आफू एसाव हो भनेर भन्छन्। इसहाक तबसम्म विश्वस्त हुँदैनन् जबसम्म उनले एसावका लुगाहरू सुँघ्दैनन्, जुन याकूबले लगाएका हुन्छन्।</w:t>
      </w:r>
    </w:p>
    <w:p>
      <w:pPr/>
      <w:r>
        <w:rPr>
          <w:lang w:val="ne_NP" w:bidi="ne_NP"/>
        </w:rPr>
      </w:r>
      <w:r>
        <w:rPr>
          <w:lang w:val="ne_NP" w:bidi="ne_NP"/>
        </w:rPr>
        <w:t>याकूबले इसहाकसँग गरेको कुराकानीमा हतारोको भावना छ। एसाव शिकार खोजिरहेका छन् भन्ने कुरा याकूबलाई थाहा छ। एसाव फर्किन अब धेरै समय लाग्ने छैन। एसाव फर्किनुअघि याकूब आशिष् चाहन्छन्। याकूबले यो कुरा त भन्दैनन्, तर उनले इसहाकसँग कुरा गर्ने तरिकामा हामी त्यो हतारो देख्न सक्छौं।</w:t>
      </w:r>
    </w:p>
    <w:p>
      <w:pPr/>
      <w:r>
        <w:rPr>
          <w:lang w:val="ne_NP" w:bidi="ne_NP"/>
        </w:rPr>
      </w:r>
      <w:r>
        <w:rPr>
          <w:lang w:val="ne_NP" w:bidi="ne_NP"/>
        </w:rPr>
        <w:t>रोक्नुहोस् र छलफल गर्नुहोस्: याकूब इसाकसँग हुँदा उनले भनेका र गरेका कुराहरूमा तपाईं कहाँ हतारो देख्नुहुन्छ?</w:t>
      </w:r>
    </w:p>
    <w:p>
      <w:pPr/>
      <w:r>
        <w:rPr>
          <w:lang w:val="ne_NP" w:bidi="ne_NP"/>
        </w:rPr>
      </w:r>
      <w:r>
        <w:rPr>
          <w:lang w:val="ne_NP" w:bidi="ne_NP"/>
        </w:rPr>
        <w:t>इसहाकले देख्न नसक्ने भएकोले, आफूसँग को छ भन्ने कुरा निर्धारण गर्न उनले आफ्ना अन्य इन्द्रियहरूमा भर पर्नुपर्छ। इसहाकले प्रश्नहरू सोधे र प्रत्येक पटक याकूबले आफ्नो जवाफमा झूट बोले। इसहाकले आफ्नो सुँघ्ने शक्तिको प्रयोग गरेर ती लुगाहरू बाहिरको जस्तै वा एसावले प्रायः लगाउने लुगाहरू जस्तै बास्ना आएको कुरा पत्ता लगाए। इसहाकले आफ्नो स्पर्श शक्तिको प्रयोग गरेर याकूबका हातहरूलाई स्पर्श गरे। यी हातहरू एसावका हातहरू जस्तै रौँले भरिएका थिए। इसहाकले स्वाद चाखेर त्यो स्वादिष्ट झोल खाए जुन एसावले प्रायः बनाउने गरेको सिकारको मासुको झोल जस्तै थियो। इसहाकले आफ्नो दृष्टि शक्ति प्रयोग गर्न सकेन। उनको सुन्ने शक्तिले उनलाई अलमलमा पारेको थियो किनभने उनले याकूबको आवाज सुनेका थिए, जबकि उनको स्वाद, गन्ध र स्पर्शले उनलाई एसाव उनीसँगै भएको बताइरहेका थिए।</w:t>
      </w:r>
    </w:p>
    <w:p>
      <w:pPr/>
      <w:r>
        <w:rPr>
          <w:lang w:val="ne_NP" w:bidi="ne_NP"/>
        </w:rPr>
      </w:r>
      <w:r>
        <w:rPr>
          <w:lang w:val="ne_NP" w:bidi="ne_NP"/>
        </w:rPr>
        <w:t>३ वटा इन्द्रियहरूले उनी एसाव नै हुन् भन्ने कुरा पुष्टि गरेपछि, इसहाकले आफूले एसावलाई नै आशिष् दिँदैछु भन्ने ठानेर आफ्नो छोरालाई आशिष् दिए।</w:t>
      </w:r>
    </w:p>
    <w:p>
      <w:pPr/>
      <w:r>
        <w:rPr>
          <w:lang w:val="ne_NP" w:bidi="ne_NP"/>
        </w:rPr>
      </w:r>
      <w:r>
        <w:rPr>
          <w:lang w:val="ne_NP" w:bidi="ne_NP"/>
        </w:rPr>
        <w:t>आशिष्मा ३ भागहरू छन्।</w:t>
      </w:r>
    </w:p>
    <w:p>
      <w:pPr>
        <w:pStyle w:val="ListBullet"/>
        <w:spacing w:line="240" w:lineRule="auto"/>
        <w:ind w:left="720"/>
      </w:pPr>
      <w:r>
        <w:rPr>
          <w:lang w:val="ne_NP" w:bidi="ne_NP"/>
        </w:rPr>
      </w:r>
      <w:r>
        <w:rPr>
          <w:lang w:val="ne_NP" w:bidi="ne_NP"/>
        </w:rPr>
        <w:t>इसहाकले एसावका लुगाहरूको सुगन्ध सुँघ्छन् र एसाव को हुन् भन्ने बारेमा कुरा गर्छन्। इसहाक भन्छन्, "मेरो छोराको गन्ध परमप्रभुले आशिष् दिनुभएको खेतको गन्ध जस्तै छ।"</w:t>
      </w:r>
    </w:p>
    <w:p>
      <w:pPr>
        <w:pStyle w:val="ListBullet"/>
        <w:spacing w:line="240" w:lineRule="auto"/>
        <w:ind w:left="720"/>
      </w:pPr>
      <w:r>
        <w:rPr>
          <w:lang w:val="ne_NP" w:bidi="ne_NP"/>
        </w:rPr>
      </w:r>
      <w:r>
        <w:rPr>
          <w:lang w:val="ne_NP" w:bidi="ne_NP"/>
        </w:rPr>
        <w:t>त्यसपछि इसहाकले एसावका लागि कुराहरू माग्छन्। उनले प्रशस्त पानी माग्छन्, वा परमेश्वरले बोटबिरुवाहरूलाई पानी आपूर्ति गर्न जमिनमा शीत पठाइदिऊन् भन्ने बिन्ती गर्छन्। इसहाकले अन्न र दाखमद्यका लागि प्रशस्त फसल दिन परमेश्वरलाई आग्रह गर्छन्।</w:t>
      </w:r>
    </w:p>
    <w:p>
      <w:pPr/>
      <w:r>
        <w:rPr>
          <w:lang w:val="ne_NP" w:bidi="ne_NP"/>
        </w:rPr>
      </w:r>
      <w:r>
        <w:rPr>
          <w:lang w:val="ne_NP" w:bidi="ne_NP"/>
        </w:rPr>
        <w:t>संसारका जनसमूहहरूले उनका छोराको सेवा गरून् र उनका छोरा आफ्ना भाइहरूमाथि मालिक होऊन् भनेर इसहाकले परमेश्वरसँग अनुरोध गर्छन्।</w:t>
      </w:r>
    </w:p>
    <w:p>
      <w:pPr/>
      <w:r>
        <w:rPr>
          <w:lang w:val="ne_NP" w:bidi="ne_NP"/>
        </w:rPr>
      </w:r>
      <w:r>
        <w:rPr>
          <w:lang w:val="ne_NP" w:bidi="ne_NP"/>
        </w:rPr>
        <w:t>इसहाकले आफ्नो छोरालाई श्राप दिनेहरूलाई श्राप दिन परमेश्वरलाई अनुरोध गर्छन्। त्यसपछि उनले आफ्नो छोरालाई आशिष् दिनेहरूलाई आशिष् दिन परमेश्वरसँग अनुरोध गर्छन्।</w:t>
      </w:r>
    </w:p>
    <w:p>
      <w:pPr/>
      <w:r>
        <w:rPr>
          <w:lang w:val="ne_NP" w:bidi="ne_NP"/>
        </w:rPr>
      </w:r>
      <w:r>
        <w:rPr>
          <w:lang w:val="ne_NP" w:bidi="ne_NP"/>
        </w:rPr>
        <w:t>यो आशिष्लाई काव्यात्मक रूपमा व्यक्त गरिन्छ।</w:t>
      </w:r>
    </w:p>
    <w:p>
      <w:pPr/>
      <w:r>
        <w:rPr>
          <w:lang w:val="ne_NP" w:bidi="ne_NP"/>
        </w:rPr>
      </w:r>
      <w:r>
        <w:rPr>
          <w:lang w:val="ne_NP" w:bidi="ne_NP"/>
        </w:rPr>
        <w:t>आशिष्लाई बाध्यकारी मानिन्थ्यो। एकपटक इसहाकले यो दिएपछि, उनले यसलाई फिर्ता लिन सकेनन् र उनले सोही आशिष् अरू कसैलाई दिन सकेनन्।</w:t>
      </w:r>
      <w:r>
        <w:rPr>
          <w:lang w:val="ne_NP" w:bidi="ne_NP"/>
        </w:rPr>
      </w:r>
    </w:p>
    <w:p>
      <w:pPr>
        <w:pStyle w:val="Heading3"/>
      </w:pPr>
      <w:r>
        <w:rPr>
          <w:lang w:val="ne_NP" w:bidi="ne_NP"/>
        </w:rPr>
        <w:t>Step 4</w:t>
      </w:r>
    </w:p>
    <w:p>
      <w:pPr/>
      <w:r>
        <w:rPr>
          <w:lang w:val="ne_NP" w:bidi="ne_NP"/>
        </w:rPr>
      </w:r>
      <w:r>
        <w:rPr>
          <w:lang w:val="ne_NP" w:bidi="ne_NP"/>
        </w:rPr>
        <w:t>संस्करणलाई सजिलोसँग बुझ्न पाठलाई फेरी एकपटक सुन्नुहोस्।</w:t>
      </w:r>
    </w:p>
    <w:p>
      <w:pPr/>
      <w:r>
        <w:rPr>
          <w:lang w:val="ne_NP" w:bidi="ne_NP"/>
        </w:rPr>
      </w:r>
      <w:r>
        <w:rPr>
          <w:lang w:val="ne_NP" w:bidi="ne_NP"/>
        </w:rPr>
        <w:t>यस सत्रमा, टोलीले कथालाई नाटकीय बनाउनेछ।</w:t>
      </w:r>
    </w:p>
    <w:p>
      <w:pPr/>
      <w:r>
        <w:rPr>
          <w:lang w:val="ne_NP" w:bidi="ne_NP"/>
        </w:rPr>
      </w:r>
      <w:r>
        <w:rPr>
          <w:lang w:val="ne_NP" w:bidi="ne_NP"/>
        </w:rPr>
        <w:t>यस कथामा १ दृश्य छ।</w:t>
      </w:r>
    </w:p>
    <w:p>
      <w:pPr/>
      <w:r>
        <w:rPr>
          <w:lang w:val="ne_NP" w:bidi="ne_NP"/>
        </w:rPr>
      </w:r>
      <w:r>
        <w:rPr>
          <w:lang w:val="ne_NP" w:bidi="ne_NP"/>
        </w:rPr>
        <w:t>यस कथामा यि पात्रहरु समावेश छन्:</w:t>
      </w:r>
    </w:p>
    <w:p>
      <w:pPr>
        <w:pStyle w:val="ListBullet"/>
        <w:spacing w:line="240" w:lineRule="auto"/>
        <w:ind w:left="720"/>
      </w:pPr>
      <w:r>
        <w:rPr>
          <w:lang w:val="ne_NP" w:bidi="ne_NP"/>
        </w:rPr>
      </w:r>
      <w:r>
        <w:rPr>
          <w:lang w:val="ne_NP" w:bidi="ne_NP"/>
        </w:rPr>
        <w:t>इसहाक</w:t>
      </w:r>
    </w:p>
    <w:p>
      <w:pPr>
        <w:pStyle w:val="ListBullet"/>
        <w:spacing w:line="240" w:lineRule="auto"/>
        <w:ind w:left="720"/>
      </w:pPr>
      <w:r>
        <w:rPr>
          <w:lang w:val="ne_NP" w:bidi="ne_NP"/>
        </w:rPr>
      </w:r>
      <w:r>
        <w:rPr>
          <w:lang w:val="ne_NP" w:bidi="ne_NP"/>
        </w:rPr>
        <w:t>याकूब</w:t>
      </w:r>
    </w:p>
    <w:p>
      <w:pPr>
        <w:pStyle w:val="ListBullet"/>
        <w:spacing w:line="240" w:lineRule="auto"/>
        <w:ind w:left="720"/>
      </w:pPr>
      <w:r>
        <w:rPr>
          <w:lang w:val="ne_NP" w:bidi="ne_NP"/>
        </w:rPr>
      </w:r>
      <w:r>
        <w:rPr>
          <w:lang w:val="ne_NP" w:bidi="ne_NP"/>
        </w:rPr>
        <w:t>एसाव उल्लेख गरिएको छ</w:t>
      </w:r>
    </w:p>
    <w:p>
      <w:pPr/>
      <w:r>
        <w:rPr>
          <w:lang w:val="ne_NP" w:bidi="ne_NP"/>
        </w:rPr>
      </w:r>
      <w:r>
        <w:rPr>
          <w:lang w:val="ne_NP" w:bidi="ne_NP"/>
        </w:rPr>
        <w:t>टोलीले कथालाई दुई पटक अभिनय गर्न लगाउनुहोस्। तिनीहरूले अनुवाद गरिरहेका भाषामा अभिनय गर्नुपर्छ। पहिला, टोलीलाई नरोकिइकन कथाको अभिनय गर्न लगाउनुहोस्। दोस्रो पटक टोलीले कथालाई अभिनय गर्दा, तिनीहरूलाई कथाको विभिन्न ठाउँहरूमा रोक्नुहोस्।</w:t>
      </w:r>
    </w:p>
    <w:p>
      <w:pPr/>
      <w:r>
        <w:rPr>
          <w:lang w:val="ne_NP" w:bidi="ne_NP"/>
        </w:rPr>
      </w:r>
      <w:r>
        <w:rPr>
          <w:lang w:val="ne_NP" w:bidi="ne_NP"/>
        </w:rPr>
        <w:t>टोलीले पहिलो पटक कथालाई अभिनय गर्दा, संवाद, प्रवाह, प्लटलाइन र कथाको कालक्रममा ध्यान दिनुहोस्। कथा वा खण्डको महत्त्वपूर्ण वा कठिन भागहरूलाई अभिनय गर्नुपर्ने र छुटाउन नहुने कुरामा ध्यान दिनुहोस्। टोलीलाई कथाका भागहरू सम्झन मद्दत गर्नुहोस्।</w:t>
      </w:r>
    </w:p>
    <w:p>
      <w:pPr/>
      <w:r>
        <w:rPr>
          <w:lang w:val="ne_NP" w:bidi="ne_NP"/>
        </w:rPr>
      </w:r>
      <w:r>
        <w:rPr>
          <w:lang w:val="ne_NP" w:bidi="ne_NP"/>
        </w:rPr>
        <w:t>टोलीले यो कथालाई दोस्रो पटक अभिनय गर्दा, तिनीहरूलाई केही निश्चित ठाउँहरूमा रोक्नुहोस्।</w:t>
      </w:r>
    </w:p>
    <w:p>
      <w:pPr/>
      <w:r>
        <w:rPr>
          <w:lang w:val="ne_NP" w:bidi="ne_NP"/>
        </w:rPr>
      </w:r>
      <w:r>
        <w:rPr>
          <w:lang w:val="ne_NP" w:bidi="ne_NP"/>
        </w:rPr>
        <w:t>कथा सुरु हुँदा, याकूब रिबेकाले बनाएको मासुको परिकार लिएर इसाकको पालमा प्रवेश गर्छन्। याकूबले एसावको लुगा लगाएका छन् र उनका हात, पाखुरा र घाँटीमा बाख्राको छाला छ।</w:t>
      </w:r>
    </w:p>
    <w:p>
      <w:pPr/>
      <w:r>
        <w:rPr>
          <w:lang w:val="ne_NP" w:bidi="ne_NP"/>
        </w:rPr>
      </w:r>
      <w:r>
        <w:rPr>
          <w:lang w:val="ne_NP" w:bidi="ne_NP"/>
        </w:rPr>
        <w:t>अभिनय रोक्नुहोस्: याकूबलाई सोध्नुहोस्, "तपाईंलाई अहिले कस्तो महसुस भइरहेको छ?" तपाईंले सुन्न सक्नुहुन्छ, "म साँच्चै अत्तालिएको छु।" "कतै मेरा बुबाले मलाई चिन्नुहुने त होइन," वा "मैले आशिष् पाउनुअघि एसाव फर्किनेछन् भन्ने मलाई डर छ" वा "मलाई डर छ कि यसले मेरा बुबालाई झुक्याउन सक्नेछैन।" नाटक फेरि सुरु गर्नुहोस्।</w:t>
      </w:r>
    </w:p>
    <w:p>
      <w:pPr/>
      <w:r>
        <w:rPr>
          <w:lang w:val="ne_NP" w:bidi="ne_NP"/>
        </w:rPr>
      </w:r>
      <w:r>
        <w:rPr>
          <w:lang w:val="ne_NP" w:bidi="ne_NP"/>
        </w:rPr>
        <w:t>जब याकूबले बोल्छन्, इसहाक अलमलमा पर्छन्। इसहाकले कोठामा कुन छोरा छ भनेर देख्न सक्दैनन्। इसहाकले को उपस्थित छ भनेर सोध्छन्। याकूबले झूट बोल्छ। याकूबले आफू एसाव हुँ भन्छन्। याकूबले भन्छन् कि इसहाकले मागेका सबै कुरा आफूले गरेका छन्। याकूबले इसहाकलाई खान र त्यसपछि आशिष् दिन प्रोत्साहन दिन्छन्।</w:t>
      </w:r>
    </w:p>
    <w:p>
      <w:pPr/>
      <w:r>
        <w:rPr>
          <w:lang w:val="ne_NP" w:bidi="ne_NP"/>
        </w:rPr>
      </w:r>
      <w:r>
        <w:rPr>
          <w:lang w:val="ne_NP" w:bidi="ne_NP"/>
        </w:rPr>
        <w:t>अभिनय रोक्नुहोस्: याकूबलाई सोध्नुहोस्, "तपाईंले आफ्ना बुबासँग झूट बोल्दा तपाईंलाई कस्तो महसुस भइरहेको छ?" तपाईंले सुन्न सक्नुहुन्छ, "आशिष् पाउनका लागि मैले उनीसँग झूट बोल्नुपर्यो।" एसाव यस आशिष्को योग्य छैनन्। यो मेरा लागि हो। यदि आशिष् प्राप्त गर्न मैले त्यस्तो गर्नुपर्छ भने झुट बोल्नु ठीक छ।" नाटक फेरि सुरु गर्नुहोस्।</w:t>
      </w:r>
    </w:p>
    <w:p>
      <w:pPr/>
      <w:r>
        <w:rPr>
          <w:lang w:val="ne_NP" w:bidi="ne_NP"/>
        </w:rPr>
      </w:r>
      <w:r>
        <w:rPr>
          <w:lang w:val="ne_NP" w:bidi="ne_NP"/>
        </w:rPr>
        <w:t>कोठामा कुन छोरा छ भन्ने बारेमा इसहाकलाई निश्चित छैन। इसहाकले भन्छन्, "तिमी को हौ—एसाव वा याकूब?" याकूबले जवाफ दिन्छन् र भन्छन्, "म एसाव हुँ, तपाईंको जेठा छोरा।" त्यसपछि एसावले सोध्छन्, "तिमीले शिकार यति चाँडै कसरी पायौ?" याकूबले भन्छन्, "प्रभु तपाईंका परमेश्वरले यसलाई मेरो बाटोमा राख्नुभयो।"</w:t>
      </w:r>
    </w:p>
    <w:p>
      <w:pPr/>
      <w:r>
        <w:rPr>
          <w:lang w:val="ne_NP" w:bidi="ne_NP"/>
        </w:rPr>
      </w:r>
      <w:r>
        <w:rPr>
          <w:lang w:val="ne_NP" w:bidi="ne_NP"/>
        </w:rPr>
        <w:t>अभिनय रोक्नुहोस्: याकूबलाई सोध्नुहोस्, "तपाईंले किन यस कुराकानीमा परमेश्वरको नाम ल्याउनुभयो?" तपाईंले यस्तो सुन्न सक्नुहुन्छ, "म उहाँलाई बोल्नबाट रोक्न उहाँलाई खुवाउन चाहन्छु ताकि उहाँले मलाई आशिष् देउन" वा "मेरा बुबाले परमेश्वरले उहाँलाई यसरीनै मद्दत गर्नुहुन्छ भन्ने विश्वास छ, त्यसैले यो भन्न सजिलो भयो।" इसहाकलाई सोध्नुहोस्, "परमेश्वरले उनलाई मद्दत गर्नुभएको छ भनेर तपाईंको छोराले भन्दा तपाईंलाई कस्तो महसुस भयो?" तपाईंले सुन्न सक्नुहुन्छ, "त्यो सही सुनिन्छ"। परमेश्वरले सधैँ मलाई मद्दत गर्नुहुन्छ। परमेश्वर उसलाई मद्दत गर्न इच्छुक हुनुहुन्छ भन्ने कुरा मेरो छोराले स्वीकार गरेकोमा म खुसी छु।" नाटक फेरि सुरु गर्नुहोस्।</w:t>
      </w:r>
    </w:p>
    <w:p>
      <w:pPr/>
      <w:r>
        <w:rPr>
          <w:lang w:val="ne_NP" w:bidi="ne_NP"/>
        </w:rPr>
      </w:r>
      <w:r>
        <w:rPr>
          <w:lang w:val="ne_NP" w:bidi="ne_NP"/>
        </w:rPr>
        <w:t>इसहाक अलमलमा छन्। उनले देख्न सक्दैनन्। उनले याकूबको आवाज सुन्छन्। उनले याकूबका हातहरू छुन्छन् र ती एसावका हातहरू जस्तै रौँले भरिएका छन्। इसहाकले फेरि सोध्छन्। "के तिमी मेरो छोरा एसाव नै हौ?" याकूबले झूट बोल्छन् र आफू एसाव हुँ भनेर बताउँछन्।</w:t>
      </w:r>
    </w:p>
    <w:p>
      <w:pPr/>
      <w:r>
        <w:rPr>
          <w:lang w:val="ne_NP" w:bidi="ne_NP"/>
        </w:rPr>
      </w:r>
      <w:r>
        <w:rPr>
          <w:lang w:val="ne_NP" w:bidi="ne_NP"/>
        </w:rPr>
        <w:t>अभिनय रोक्नुहोस्: याकूबलाई भन्नुहोस्, "तपाईंले आफ्ना बुबालाई बोलेको यो तेस्रो झूट हो।" यस समयमा तपाईंलाई कस्तो महसुस भइरहेको छ?" तपाईंले सुन्न सक्नुहुन्छ, "मलाई झूट बोल्न लाज लाग्छ तर मेरो हुनुपर्ने आशिष् प्राप्त गर्न मैले यो गर्नुपर्छ" वा "जसरी पनि मेरो हकको कुरा प्राप्त गर्न झूट बोल्नु ठीक छ।" एसावले मलाई आफ्नो जन्मसिद्ध अधिकार बेचेका थिए। "त्यसको अर्थ मैले आशिष् पाउँछु।" नाटक फेरि सुरु गर्नुहोस्।</w:t>
      </w:r>
    </w:p>
    <w:p>
      <w:pPr/>
      <w:r>
        <w:rPr>
          <w:lang w:val="ne_NP" w:bidi="ne_NP"/>
        </w:rPr>
      </w:r>
      <w:r>
        <w:rPr>
          <w:lang w:val="ne_NP" w:bidi="ne_NP"/>
        </w:rPr>
        <w:t>इसहाक खानका लागि तयार छन्। झोल खाएपछि, याकूबले इसहाकलाई चुम्बन गर्न सकियोस भनेर याकूबलाई नजिकै जान आग्रह गर्छन्। जब याकूब इसहाकलाई चुम्बन गर्न निहुरिन्छ, इसहाकले लुगाहरूको गन्ध पाउँछन्। तिनीहरूमा एसावको गन्ध छ। अन्ततः इसहाक यो एसाव नै हो भन्ने कुरामा विश्वस्त हुन्छन् र उनले आशिष्को घोषणा गर्छन्। आशिष् एक काव्यात्मक अभिव्यक्ति हो र एउटा प्रकारको प्रार्थना जसमा परमेश्वरले याकूबलाई राम्रा कुराहरू दिनुहोस् भनेर अनुरोध गरिन्छ। इसहाकले प्रशस्त वर्षा, उब्जनीको अधिकता, जातिहरूले याकूबको सेवा गरून् र याकूबले परिवारमाथि शासन गरून् भन्ने कुरा माग्छन्। इसहाकले आफ्नो छोरालाई सराप्नेहरूलाई सरापेर र आफ्नो छोरालाई आशिष् दिनेहरूलाई आशिष् दिएर टुङ्ग्याउँछन्।</w:t>
      </w:r>
    </w:p>
    <w:p>
      <w:pPr/>
      <w:r>
        <w:rPr>
          <w:lang w:val="ne_NP" w:bidi="ne_NP"/>
        </w:rPr>
      </w:r>
      <w:r>
        <w:rPr>
          <w:lang w:val="ne_NP" w:bidi="ne_NP"/>
        </w:rPr>
        <w:t>अभिनय रोक्नुहोस्: याकूबलाई सोध्नुहोस्, "इसहाकले तपाईंलाई यो सुखद आशिष् दिँदा तपाईंलाई कस्तो महसुस भयो?" तपाईंले सुन्न सक्नुहुन्छ, "मलाई राम्रो महसुस भयो।" "अन्तमा, मसँग त्यो छ जुन पहिले नै मेरो हो" वा "मलाई आफ्नो बुबालाई झुक्याउनु परेकोमा पछुतो छ तर यो आशिष् पाउन मैले त्यसो गर्नै पर्थ्यो।" नाटक फेरि सुरु गर्नुहोस्।</w:t>
      </w:r>
      <w:r>
        <w:rPr>
          <w:lang w:val="ne_NP" w:bidi="ne_NP"/>
        </w:rPr>
      </w:r>
    </w:p>
    <w:p>
      <w:pPr>
        <w:pStyle w:val="Heading3"/>
      </w:pPr>
      <w:r>
        <w:rPr>
          <w:lang w:val="ne_NP" w:bidi="ne_NP"/>
        </w:rPr>
        <w:t>Step 5</w:t>
      </w:r>
    </w:p>
    <w:p>
      <w:pPr/>
      <w:r>
        <w:rPr>
          <w:lang w:val="ne_NP" w:bidi="ne_NP"/>
        </w:rPr>
      </w:r>
      <w:r>
        <w:rPr>
          <w:lang w:val="ne_NP" w:bidi="ne_NP"/>
        </w:rPr>
        <w:t>खाली ठाउँहरू भर्दै</w:t>
      </w:r>
    </w:p>
    <w:p>
      <w:pPr/>
      <w:r>
        <w:rPr>
          <w:lang w:val="ne_NP" w:bidi="ne_NP"/>
        </w:rPr>
      </w:r>
      <w:r>
        <w:rPr>
          <w:lang w:val="ne_NP" w:bidi="ne_NP"/>
        </w:rPr>
        <w:t>उत्पत्ति २७: १८–२९</w:t>
      </w:r>
    </w:p>
    <w:p>
      <w:pPr/>
      <w:r>
        <w:rPr>
          <w:lang w:val="ne_NP" w:bidi="ne_NP"/>
        </w:rPr>
      </w:r>
      <w:r>
        <w:rPr>
          <w:lang w:val="ne_NP" w:bidi="ne_NP"/>
        </w:rPr>
        <w:t>संस्करणलाई सजिलोसँग बुझ्न पाठलाई एकपटक सुन्नुहोस्।</w:t>
      </w:r>
    </w:p>
    <w:p>
      <w:pPr/>
      <w:r>
        <w:rPr>
          <w:lang w:val="ne_NP" w:bidi="ne_NP"/>
        </w:rPr>
      </w:r>
      <w:r>
        <w:rPr>
          <w:lang w:val="ne_NP" w:bidi="ne_NP"/>
        </w:rPr>
        <w:t xml:space="preserve">याकूब </w:t>
      </w:r>
      <w:r>
        <w:rPr>
          <w:b/>
          <w:lang w:val="ne_NP" w:bidi="ne_NP"/>
        </w:rPr>
        <w:t>जेठो</w:t>
      </w:r>
      <w:r>
        <w:rPr>
          <w:lang w:val="ne_NP" w:bidi="ne_NP"/>
        </w:rPr>
        <w:t xml:space="preserve"> छोराको </w:t>
      </w:r>
      <w:r>
        <w:rPr>
          <w:b/>
          <w:lang w:val="ne_NP" w:bidi="ne_NP"/>
        </w:rPr>
        <w:t>आशिष्</w:t>
      </w:r>
      <w:r>
        <w:rPr>
          <w:lang w:val="ne_NP" w:bidi="ne_NP"/>
        </w:rPr>
        <w:t xml:space="preserve"> प्राप्त गर्न इसहाककहाँ जान्छन्। </w:t>
      </w:r>
      <w:r>
        <w:rPr>
          <w:b/>
          <w:lang w:val="ne_NP" w:bidi="ne_NP"/>
        </w:rPr>
        <w:t>आशिष्</w:t>
      </w:r>
      <w:r>
        <w:rPr>
          <w:lang w:val="ne_NP" w:bidi="ne_NP"/>
        </w:rPr>
        <w:t>को बारेमा मुख्य शब्दावलीमा छलफल गरिएको छ। तपाईंले अघिल्लो कथाहरूमा प्रयोग गर्नुभएको आशिष्का लागि त्यही शब्द प्रयोग गर्नुहोस्। जेठा छोरासँग अन्य छोराहरूसँग नभएका अधिकार र जिम्मेवारीहरू थिए। यस अवस्थामा, इसहाक मरेपछि जेठा छोराले परिवारको जिम्मेवारी सम्हाल्ने र शासन गर्ने आशा गरिएको थियो। सम्पूर्ण परिवारले जेठा छोराको नेतृत्व स्वीकार गर्नुपर्नेछ।</w:t>
      </w:r>
    </w:p>
    <w:p>
      <w:pPr/>
      <w:r>
        <w:rPr>
          <w:lang w:val="ne_NP" w:bidi="ne_NP"/>
        </w:rPr>
      </w:r>
      <w:r>
        <w:rPr>
          <w:lang w:val="ne_NP" w:bidi="ne_NP"/>
        </w:rPr>
        <w:t xml:space="preserve">याकूबले एउटा यस्तो परिकार बोकेका छन् जुन इसाकलाई </w:t>
      </w:r>
      <w:r>
        <w:rPr>
          <w:b/>
          <w:lang w:val="ne_NP" w:bidi="ne_NP"/>
        </w:rPr>
        <w:t>जङ्गली शिकार</w:t>
      </w:r>
      <w:r>
        <w:rPr>
          <w:lang w:val="ne_NP" w:bidi="ne_NP"/>
        </w:rPr>
        <w:t>बाट बनेको हो भन्ने लाग्छ। जंगली शिकार भन्नाले उजाडस्थानमा वा मानव बस्ती नभएका क्षेत्रहरूमा बस्ने कुनै पनि पशु वा चरालाई बुझिन्छ। यो पाल्तु जनावर होइन। यस अवस्थामा, रिबेकाले २ वटा बाख्राका पाठा प्रयोग गरेर यो बनाएकी छिन् तर यसको स्वाद एसावले सामान्यतया जंगली जनावरहरूबाट बनाउने झोल मासु जस्तै हुन्छ।</w:t>
      </w:r>
    </w:p>
    <w:p>
      <w:pPr/>
      <w:r>
        <w:rPr>
          <w:lang w:val="ne_NP" w:bidi="ne_NP"/>
        </w:rPr>
      </w:r>
      <w:r>
        <w:rPr>
          <w:lang w:val="ne_NP" w:bidi="ne_NP"/>
        </w:rPr>
        <w:t>एसावले कसरी यति छिटो मासुको झोल तयार गर्न सकेका थिए भनेर इसाकले सोध्छन्। याकूबले यसो भन्दै जवाफ दिन्छन्, "</w:t>
      </w:r>
      <w:r>
        <w:rPr>
          <w:b/>
          <w:lang w:val="ne_NP" w:bidi="ne_NP"/>
        </w:rPr>
        <w:t>प्रभु</w:t>
      </w:r>
      <w:r>
        <w:rPr>
          <w:lang w:val="ne_NP" w:bidi="ne_NP"/>
        </w:rPr>
        <w:t xml:space="preserve"> तपाईंका </w:t>
      </w:r>
      <w:r>
        <w:rPr>
          <w:b/>
          <w:lang w:val="ne_NP" w:bidi="ne_NP"/>
        </w:rPr>
        <w:t>परमेश्वरले</w:t>
      </w:r>
      <w:r>
        <w:rPr>
          <w:lang w:val="ne_NP" w:bidi="ne_NP"/>
        </w:rPr>
        <w:t xml:space="preserve"> यसलाई मेरो बाटोमा राखिदिनुभयो।" परमेश्वरका यी दुई नामहरू तपाईंले अघिल्लो खण्डहरूमा प्रयोग गर्नुभएको नामहरू नै हुन्। प्रभुले </w:t>
      </w:r>
      <w:r>
        <w:rPr>
          <w:b/>
          <w:lang w:val="ne_NP" w:bidi="ne_NP"/>
        </w:rPr>
        <w:t>याहवे</w:t>
      </w:r>
      <w:r>
        <w:rPr>
          <w:lang w:val="ne_NP" w:bidi="ne_NP"/>
        </w:rPr>
        <w:t xml:space="preserve">लाई बुझाउँछ र </w:t>
      </w:r>
      <w:r>
        <w:rPr>
          <w:b/>
          <w:lang w:val="ne_NP" w:bidi="ne_NP"/>
        </w:rPr>
        <w:t>परमेश्वर</w:t>
      </w:r>
      <w:r>
        <w:rPr>
          <w:lang w:val="ne_NP" w:bidi="ne_NP"/>
        </w:rPr>
        <w:t xml:space="preserve"> तपाईंले प्रयोग गर्दै आउनुभएको परमेश्वरको लागि सामान्य नाम हो। यस खण्डमा याहवे नाम र परमेश्वर नाम धेरै पटक देखा पर्छन्। तपाईंले अन्य खण्डहरूमा प्रयोग गर्नुभएको नामहरू नै सधैँ प्रयोग गर्नुहोस्।</w:t>
      </w:r>
    </w:p>
    <w:p>
      <w:pPr/>
      <w:r>
        <w:rPr>
          <w:lang w:val="ne_NP" w:bidi="ne_NP"/>
        </w:rPr>
      </w:r>
      <w:r>
        <w:rPr>
          <w:lang w:val="ne_NP" w:bidi="ne_NP"/>
        </w:rPr>
        <w:t xml:space="preserve">याकूबले इसाकलाई मासुको झोलसँग पिउनका लागि </w:t>
      </w:r>
      <w:r>
        <w:rPr>
          <w:b/>
          <w:lang w:val="ne_NP" w:bidi="ne_NP"/>
        </w:rPr>
        <w:t>दाखमद्य</w:t>
      </w:r>
      <w:r>
        <w:rPr>
          <w:lang w:val="ne_NP" w:bidi="ne_NP"/>
        </w:rPr>
        <w:t xml:space="preserve"> पनि ल्याइदिए। दाखमद्य अमिलिएको अङ्गुरको रसबाट बनेको हुन्छ। तपाईंले अघिल्लो कथाहरूमा प्रयोग गर्नुभएको दाखमद्यका लागि त्यही शब्द प्रयोग गर्नुहोस्।</w:t>
      </w:r>
    </w:p>
    <w:p>
      <w:pPr/>
      <w:r>
        <w:rPr>
          <w:lang w:val="ne_NP" w:bidi="ne_NP"/>
        </w:rPr>
      </w:r>
      <w:r>
        <w:rPr>
          <w:lang w:val="ne_NP" w:bidi="ne_NP"/>
        </w:rPr>
        <w:t xml:space="preserve">इसहाकले आशिष् दिन्छन्। आशिष्को एउटा भागको रूपमा, इसहाकले </w:t>
      </w:r>
      <w:r>
        <w:rPr>
          <w:b/>
          <w:lang w:val="ne_NP" w:bidi="ne_NP"/>
        </w:rPr>
        <w:t>स्वर्ग</w:t>
      </w:r>
      <w:r>
        <w:rPr>
          <w:lang w:val="ne_NP" w:bidi="ne_NP"/>
        </w:rPr>
        <w:t xml:space="preserve">बाट शीतको लागि प्रार्थना गर्छन्। </w:t>
      </w:r>
      <w:r>
        <w:rPr>
          <w:b/>
          <w:lang w:val="ne_NP" w:bidi="ne_NP"/>
        </w:rPr>
        <w:t>स्वर्ग</w:t>
      </w:r>
      <w:r>
        <w:rPr>
          <w:lang w:val="ne_NP" w:bidi="ne_NP"/>
        </w:rPr>
        <w:t xml:space="preserve"> शब्द मुख्य शब्दावलीमा छ। तपाईंले स्वर्गको लागि पहिले प्रयोग गर्नुभएको शब्द नै प्रयोग गर्नुहुन्छ। स्वर्गबाट आउने शीत भनेको परमेश्वरले प्रत्येक रात जमिन र बिरुवाहरूमा पठाउनुभएको पानी हो।</w:t>
      </w:r>
    </w:p>
    <w:p>
      <w:pPr/>
      <w:r>
        <w:rPr>
          <w:lang w:val="ne_NP" w:bidi="ne_NP"/>
        </w:rPr>
      </w:r>
      <w:r>
        <w:rPr>
          <w:lang w:val="ne_NP" w:bidi="ne_NP"/>
        </w:rPr>
        <w:t xml:space="preserve">त्यसपछि इसहाकले आफ्नो छोरालाई </w:t>
      </w:r>
      <w:r>
        <w:rPr>
          <w:b/>
          <w:lang w:val="ne_NP" w:bidi="ne_NP"/>
        </w:rPr>
        <w:t>श्राप दिनेहरूलाई</w:t>
      </w:r>
      <w:r>
        <w:rPr>
          <w:lang w:val="ne_NP" w:bidi="ne_NP"/>
        </w:rPr>
        <w:t xml:space="preserve"> श्राप दिएर र </w:t>
      </w:r>
      <w:r>
        <w:rPr>
          <w:b/>
          <w:lang w:val="ne_NP" w:bidi="ne_NP"/>
        </w:rPr>
        <w:t>आशिष् दिनेहरूलाई</w:t>
      </w:r>
      <w:r>
        <w:rPr>
          <w:lang w:val="ne_NP" w:bidi="ne_NP"/>
        </w:rPr>
        <w:t xml:space="preserve"> आशिष् दिएर आफ्नो छोराको आशिष् समाप्त गर्छन्। तपाईंले पहिले प्रयोग गर्नुभएको श्रापका लागि त्यही शब्द प्रयोग गर्नुहोस्। तपाईंले पहिले प्रयोग गर्नुभएको आशिष्को लागि त्यही शब्द प्रयोग गर्नुहोस्। </w:t>
      </w:r>
      <w:r>
        <w:rPr>
          <w:b/>
          <w:lang w:val="ne_NP" w:bidi="ne_NP"/>
        </w:rPr>
        <w:t>श्राप</w:t>
      </w:r>
      <w:r>
        <w:rPr>
          <w:lang w:val="ne_NP" w:bidi="ne_NP"/>
        </w:rPr>
        <w:t xml:space="preserve"> र </w:t>
      </w:r>
      <w:r>
        <w:rPr>
          <w:b/>
          <w:lang w:val="ne_NP" w:bidi="ne_NP"/>
        </w:rPr>
        <w:t xml:space="preserve">आशिष् </w:t>
      </w:r>
      <w:r>
        <w:rPr>
          <w:lang w:val="ne_NP" w:bidi="ne_NP"/>
        </w:rPr>
        <w:t xml:space="preserve"> दुवै मुख्य शब्दावलीमा छन्।</w:t>
      </w:r>
      <w:r>
        <w:rPr>
          <w:lang w:val="ne_NP" w:bidi="ne_NP"/>
        </w:rPr>
      </w:r>
    </w:p>
    <w:p>
      <w:pPr>
        <w:pStyle w:val="Heading3"/>
      </w:pPr>
      <w:r>
        <w:rPr>
          <w:lang w:val="ne_NP" w:bidi="ne_NP"/>
        </w:rPr>
        <w:t>Step 6</w:t>
      </w:r>
    </w:p>
    <w:p>
      <w:pPr/>
      <w:r>
        <w:rPr>
          <w:lang w:val="ne_NP" w:bidi="ne_NP"/>
        </w:rPr>
      </w:r>
      <w:r>
        <w:rPr>
          <w:lang w:val="ne_NP" w:bidi="ne_NP"/>
        </w:rPr>
        <w:t>अनुवादलाई सजिलोसँग बुझ्न यस खण्डको श्रव्य संस्करण सुन्‍नुहोस्।</w:t>
      </w:r>
    </w:p>
    <w:p>
      <w:pPr/>
      <w:r>
        <w:rPr>
          <w:lang w:val="ne_NP" w:bidi="ne_NP"/>
        </w:rPr>
      </w:r>
      <w:r>
        <w:rPr>
          <w:lang w:val="ne_NP" w:bidi="ne_NP"/>
        </w:rPr>
        <w:t>यस सत्रमा, एउटा समूहको रूपमा तपाईंको आफ्नै भाषामा खण्डलाई पुन: भन्न लगाउनुहोस्।</w:t>
      </w:r>
    </w:p>
    <w:p>
      <w:pPr/>
      <w:r>
        <w:rPr>
          <w:lang w:val="ne_NP" w:bidi="ne_NP"/>
        </w:rPr>
      </w:r>
      <w:r>
        <w:rPr>
          <w:lang w:val="ne_NP" w:bidi="ne_NP"/>
        </w:rPr>
        <w:t>पहिला, सम्पूर्ण समूहले खण्डलाई तपाईंको आफ्नै भाषामा बताउन अभ्यास गर्नुपर्छ। तपाईंले अघिल्लो चरणहरूमा निर्णय गर्नुभएको कुराहरू जस्तै कालक्रम, शब्दहरू, वाक्यांशहरू, भावनाहरू, वा तपाईंले छलफल गर्नुभएको अन्य कुराहरू यसमा समावेश गर्नलाई सम्झनुहोस्।</w:t>
      </w:r>
    </w:p>
    <w:p>
      <w:pPr/>
      <w:r>
        <w:rPr>
          <w:lang w:val="ne_NP" w:bidi="ne_NP"/>
        </w:rPr>
      </w:r>
      <w:r>
        <w:rPr>
          <w:lang w:val="ne_NP" w:bidi="ne_NP"/>
        </w:rPr>
        <w:t>एउटा समूहको सदस्यले खण्डका केही वाक्यहरू भन्नुपर्छ र रोकिनु पर्छ। समूहको अर्को सदस्यले खण्डको अर्को भाग भन्नु पर्छ र रोकिनु पर्छ। समूहले सम्पूर्ण खण्डलाई पुन: नभन्दासम्म यो गर्नुहोस्। यस चरणमा समूहका सदस्यहरूले एक अर्कालाई सच्याउन सक्छन्।</w:t>
      </w:r>
    </w:p>
    <w:p>
      <w:pPr/>
      <w:r>
        <w:rPr>
          <w:lang w:val="ne_NP" w:bidi="ne_NP"/>
        </w:rPr>
      </w:r>
      <w:r>
        <w:rPr>
          <w:lang w:val="ne_NP" w:bidi="ne_NP"/>
        </w:rPr>
        <w:t xml:space="preserve">अडियो रोक्‍नुहोस्। </w:t>
      </w:r>
    </w:p>
    <w:p>
      <w:pPr/>
      <w:r>
        <w:rPr>
          <w:lang w:val="ne_NP" w:bidi="ne_NP"/>
        </w:rPr>
      </w:r>
      <w:r>
        <w:rPr>
          <w:lang w:val="ne_NP" w:bidi="ne_NP"/>
        </w:rPr>
        <w:t>अर्को पटक, समूहको प्रत्येक सदस्यले कम्तिमा पनि एकचोटि सम्पूर्ण खण्डलाई नरोकी भन्नुपर्छ। समूहको सदस्यले खण्डलाई सम्झन मद्दत गर्न कुनैपनि वस्तुहरू, चालहरू, वा तिनीहरूको स्टोरीबोर्ड प्रयोग गर्न सक्छन्।</w:t>
      </w:r>
    </w:p>
    <w:p>
      <w:pPr/>
      <w:r>
        <w:rPr>
          <w:lang w:val="ne_NP" w:bidi="ne_NP"/>
        </w:rPr>
      </w:r>
      <w:r>
        <w:rPr>
          <w:lang w:val="ne_NP" w:bidi="ne_NP"/>
        </w:rPr>
        <w:t xml:space="preserve">अडियो रोक्‍नुहोस्। </w:t>
      </w:r>
    </w:p>
    <w:p>
      <w:pPr/>
      <w:r>
        <w:rPr>
          <w:lang w:val="ne_NP" w:bidi="ne_NP"/>
        </w:rPr>
      </w:r>
      <w:r>
        <w:rPr>
          <w:lang w:val="ne_NP" w:bidi="ne_NP"/>
        </w:rPr>
        <w:t>त्यसपछि, तपाईंलाई सबैभन्दा बढी मनपरेको खण्डको संस्करण कस्को हो समूहले निर्णय गर्न सक्छ। तपाईंले एउटा समूहको सदस्यले एउटा दृश्य बताएको तरिका मनपर्यो तर तपाईंले अर्को दृश्य अर्कै समूहको सदस्यले बताएको तरिका मनपर्यो भनेर निर्णय गर्न सक्नुहुन्छ।</w:t>
      </w:r>
    </w:p>
    <w:p>
      <w:pPr/>
      <w:r>
        <w:rPr>
          <w:lang w:val="ne_NP" w:bidi="ne_NP"/>
        </w:rPr>
      </w:r>
      <w:r>
        <w:rPr>
          <w:lang w:val="ne_NP" w:bidi="ne_NP"/>
        </w:rPr>
        <w:t xml:space="preserve">अडियो रोक्‍नुहोस्। </w:t>
      </w:r>
    </w:p>
    <w:p>
      <w:pPr/>
      <w:r>
        <w:rPr>
          <w:lang w:val="ne_NP" w:bidi="ne_NP"/>
        </w:rPr>
      </w:r>
      <w:r>
        <w:rPr>
          <w:lang w:val="ne_NP" w:bidi="ne_NP"/>
        </w:rPr>
        <w:t>अन्तमा, समूहले सबैजना सहमत हुने खण्डको अन्तिम संस्करणलाई सँगै राख्न सक्छन्। समूहको प्रत्येक सदस्यले यस खण्डको अन्तिम संस्करण सुनाउने अभ्यास गर्नुपर्छ।</w:t>
      </w:r>
      <w:r>
        <w:rPr>
          <w:lang w:val="ne_NP" w:bidi="ne_NP"/>
        </w:rPr>
      </w:r>
      <w:r>
        <w:rPr>
          <w:lang w:val="ne_NP" w:bidi="ne_NP"/>
        </w:rPr>
      </w:r>
    </w:p>
    <w:p>
      <w:pPr/>
      <w:r>
        <w:rPr>
          <w:lang w:val="ne_NP" w:bidi="ne_NP"/>
        </w:rPr>
      </w:r>
    </w:p>
    <w:p>
      <w:pPr>
        <w:pStyle w:val="Heading2"/>
      </w:pPr>
      <w:r>
        <w:rPr>
          <w:lang w:val="ne_NP" w:bidi="ne_NP"/>
        </w:rPr>
        <w:t>Genesis 27:30–40</w:t>
      </w:r>
      <w:r>
        <w:rPr>
          <w:lang w:val="ne_NP" w:bidi="ne_NP"/>
        </w:rPr>
      </w:r>
    </w:p>
    <w:p>
      <w:pPr>
        <w:pStyle w:val="Heading3"/>
      </w:pPr>
      <w:r>
        <w:rPr>
          <w:lang w:val="ne_NP" w:bidi="ne_NP"/>
        </w:rPr>
        <w:t>Step 1</w:t>
      </w:r>
    </w:p>
    <w:p>
      <w:pPr/>
      <w:r>
        <w:rPr>
          <w:lang w:val="ne_NP" w:bidi="ne_NP"/>
        </w:rPr>
      </w:r>
      <w:r>
        <w:rPr>
          <w:lang w:val="ne_NP" w:bidi="ne_NP"/>
        </w:rPr>
        <w:t>उत्पत्ति २७:३०–४० सुन्नुहोस् र यसलाई आफ्नो हृदयमा राख्नुहोस्। पाठलाई तीन पटक सुन्नुहोस् (सम्भव छ भने तीन फरक अनुवादहरूमा)। त्यसपछि टोलीले निम्न प्रश्नहरूको छलफल गर्नुहोस:</w:t>
      </w:r>
    </w:p>
    <w:p>
      <w:pPr>
        <w:pStyle w:val="ListBullet"/>
        <w:spacing w:line="240" w:lineRule="auto"/>
        <w:ind w:left="720"/>
      </w:pPr>
      <w:r>
        <w:rPr>
          <w:lang w:val="ne_NP" w:bidi="ne_NP"/>
        </w:rPr>
      </w:r>
      <w:r>
        <w:rPr>
          <w:lang w:val="ne_NP" w:bidi="ne_NP"/>
        </w:rPr>
        <w:t>यो खण्डमा तपाईंलाई के मन पर्‍यो?</w:t>
      </w:r>
    </w:p>
    <w:p>
      <w:pPr>
        <w:pStyle w:val="ListBullet"/>
        <w:spacing w:line="240" w:lineRule="auto"/>
        <w:ind w:left="720"/>
      </w:pPr>
      <w:r>
        <w:rPr>
          <w:lang w:val="ne_NP" w:bidi="ne_NP"/>
        </w:rPr>
      </w:r>
      <w:r>
        <w:rPr>
          <w:lang w:val="ne_NP" w:bidi="ne_NP"/>
        </w:rPr>
        <w:t>तपाईलाई के मन परेन वा के बुझ्नुभएन?</w:t>
      </w:r>
    </w:p>
    <w:p>
      <w:pPr>
        <w:pStyle w:val="ListBullet"/>
        <w:spacing w:line="240" w:lineRule="auto"/>
        <w:ind w:left="720"/>
      </w:pPr>
      <w:r>
        <w:rPr>
          <w:lang w:val="ne_NP" w:bidi="ne_NP"/>
        </w:rPr>
      </w:r>
      <w:r>
        <w:rPr>
          <w:lang w:val="ne_NP" w:bidi="ne_NP"/>
        </w:rPr>
        <w:t>यो कथाले हामीलाई परमेश्वरको बारेमा के भन्छ?</w:t>
      </w:r>
    </w:p>
    <w:p>
      <w:pPr>
        <w:pStyle w:val="ListBullet"/>
        <w:spacing w:line="240" w:lineRule="auto"/>
        <w:ind w:left="720"/>
      </w:pPr>
      <w:r>
        <w:rPr>
          <w:lang w:val="ne_NP" w:bidi="ne_NP"/>
        </w:rPr>
      </w:r>
      <w:r>
        <w:rPr>
          <w:lang w:val="ne_NP" w:bidi="ne_NP"/>
        </w:rPr>
        <w:t>यो खण्डले मानिसबारे हामीलाई के भन्दछ?</w:t>
      </w:r>
    </w:p>
    <w:p>
      <w:pPr>
        <w:pStyle w:val="ListBullet"/>
        <w:spacing w:line="240" w:lineRule="auto"/>
        <w:ind w:left="720"/>
      </w:pPr>
      <w:r>
        <w:rPr>
          <w:lang w:val="ne_NP" w:bidi="ne_NP"/>
        </w:rPr>
      </w:r>
      <w:r>
        <w:rPr>
          <w:lang w:val="ne_NP" w:bidi="ne_NP"/>
        </w:rPr>
        <w:t>यो खण्डले कसरी हाम्रो दैनिक जीवनलाई प्रभाव पार्छ?</w:t>
      </w:r>
    </w:p>
    <w:p>
      <w:pPr>
        <w:pStyle w:val="ListBullet"/>
        <w:spacing w:line="240" w:lineRule="auto"/>
        <w:ind w:left="720"/>
      </w:pPr>
      <w:r>
        <w:rPr>
          <w:lang w:val="ne_NP" w:bidi="ne_NP"/>
        </w:rPr>
      </w:r>
      <w:r>
        <w:rPr>
          <w:lang w:val="ne_NP" w:bidi="ne_NP"/>
        </w:rPr>
        <w:t>यो कथा सुन्नु पर्ने तपाईंले चिन्नुभएको व्यक्ति को हुनुहुन्छ?</w:t>
      </w:r>
      <w:r>
        <w:rPr>
          <w:lang w:val="ne_NP" w:bidi="ne_NP"/>
        </w:rPr>
      </w:r>
    </w:p>
    <w:p>
      <w:pPr>
        <w:pStyle w:val="Heading3"/>
      </w:pPr>
      <w:r>
        <w:rPr>
          <w:lang w:val="ne_NP" w:bidi="ne_NP"/>
        </w:rPr>
        <w:t>Step 2</w:t>
      </w:r>
    </w:p>
    <w:p>
      <w:pPr/>
      <w:r>
        <w:rPr>
          <w:lang w:val="ne_NP" w:bidi="ne_NP"/>
        </w:rPr>
      </w:r>
      <w:r>
        <w:rPr>
          <w:lang w:val="ne_NP" w:bidi="ne_NP"/>
        </w:rPr>
        <w:t>पाठलाई बुझ्न-सजिलो संस्करणमा एकपटक सुन्नुहोस्।</w:t>
      </w:r>
    </w:p>
    <w:p>
      <w:pPr/>
      <w:r>
        <w:rPr>
          <w:lang w:val="ne_NP" w:bidi="ne_NP"/>
        </w:rPr>
      </w:r>
      <w:r>
        <w:rPr>
          <w:lang w:val="ne_NP" w:bidi="ne_NP"/>
        </w:rPr>
        <w:t>यो खण्ड याकूब र एसावको कथाको अर्को घटना र इसहाकले जेठा छोरालाई दिएको आशिष् हो। अघिल्लो खण्डहरूमा, इसहाकले एसावलाई आफूले उसलाई आशिष् दिन चाहेको कुरा बताए। त्यसपछि रिबेकाले हतार-हतार र तत्परताका साथ काम गर्दै भोजन तयार गरिन् र इसाककहाँ लैजानका लागि याकूबलाई दिइन्। रिबेका याकूबले जेठो छोराको आशिष् पाऊन् भनेर चाहन्थिन्। याकूब इसहाकसँग हुँदा, याकूबले इसहाकलाई खाना खान र आशिष् दिन हतारो देखायो। यस्तो हतारोका बीच पनि एसाव फर्किनुअघि याकूबले मुश्किलले आशिष् लिई सिध्याएका मात्र थिए। यो आफ्नो आशिष् गुमाएपछि एसावको प्रतिक्रियाको एउटा कथात्मक विवरण हो।</w:t>
      </w:r>
    </w:p>
    <w:p>
      <w:pPr/>
      <w:r>
        <w:rPr>
          <w:lang w:val="ne_NP" w:bidi="ne_NP"/>
        </w:rPr>
      </w:r>
      <w:r>
        <w:rPr>
          <w:lang w:val="ne_NP" w:bidi="ne_NP"/>
        </w:rPr>
        <w:t>याकूबले इसहाकलाई छोडेको ठीक पछि एसाव शिविरमा फिर्केर आइपुगे। एसाव शिकार गर्न गएका बेला रिबेका र याकूबले के गरे भन्ने कुराको एसावलाई कुनै जानकारी थिएन। एसावले शिकार गरी ल्याएको मासुबाट एउटा स्वादिष्ट परिकार तयार गरे र त्यसलाई आफ्ना पिता इसहाककहाँ लगे। जब एसावले पालमा प्रवेश गरे र इसहाकलाई उठेर बस्न र खाना खान भने, इसहाक अचम्ममा परे। उनले सोधे, "तिमी को हौ? एसावले जवाफ दिए, "म तपाईंको छोरा एसाव हुँ।" जब इसहाकले यो सुने, उनी कामे वा डरलाग्दो रूपले काँप्न थाले। इसहाकको प्रतिक्रिया उनले भर्खरै पाएको आघात वा उनले भर्खरै प्राप्त गरेको समाचारप्रतिको डरका कारणसमेत हुन सक्छ। इसहाकले आफूलाई झुक्याएर याकूबलाई आशिष् दिन लगाइएको कुरा महसुस गर्दैछन्। इसहाकले एसावलाई भने कि उनले पहिले नै खाना खाइसकेका थिए र उनलाई खाना ल्याइदिने व्यक्तिलाई आशिष् दिइसकेका थिए। इसहाक भन्छन् कि आशिष् जसरी दिइएको छ, त्यसरी नै रहनुपर्छ। इसहाकले आशिष् फिर्ता लिन सक्दैनन्।</w:t>
      </w:r>
    </w:p>
    <w:p>
      <w:pPr/>
      <w:r>
        <w:rPr>
          <w:lang w:val="ne_NP" w:bidi="ne_NP"/>
        </w:rPr>
      </w:r>
      <w:r>
        <w:rPr>
          <w:lang w:val="ne_NP" w:bidi="ne_NP"/>
        </w:rPr>
        <w:t xml:space="preserve">धेरै </w:t>
      </w:r>
      <w:r>
        <w:rPr>
          <w:lang w:val="ne_NP" w:bidi="ne_NP"/>
        </w:rPr>
        <w:t>पालहरू, पकाउनका लागि खुला आगो र वरिपरि केही पशुहरू भएको शिविर</w:t>
      </w:r>
      <w:r>
        <w:rPr>
          <w:lang w:val="ne_NP" w:bidi="ne_NP"/>
        </w:rPr>
        <w:t>को तस्वीर देखाउनुहोस्।</w:t>
      </w:r>
    </w:p>
    <w:p>
      <w:pPr/>
      <w:r>
        <w:rPr>
          <w:lang w:val="ne_NP" w:bidi="ne_NP"/>
        </w:rPr>
      </w:r>
      <w:r>
        <w:rPr>
          <w:lang w:val="ne_NP" w:bidi="ne_NP"/>
        </w:rPr>
        <w:t>जब एसावले यो समाचार सुन्छन्, तब एसाव ठूलो र पीडादायी स्वरमा रुन्छन् । यसले पीडा जस्ता कडा भावनाहरू व्यक्त गरिरहेको छ र यो कराहट जस्तै पनि हुन सक्छ। एसाव रिसाएका र क्षुब्ध छन्। त्यसपछि एसावले इसहाकलाई आफ्ना लागि पनि आशिष् मागे। तर इसहाक भन्छन् कि याकूबलाई आशिष् दिनका लागि उनलाई झुक्याइएको भए तापनि, इसहाकले त्यो आशिष् फिर्ता लिन सक्दैनन्। याकूबले आशिष् पाएका छन्।</w:t>
      </w:r>
    </w:p>
    <w:p>
      <w:pPr/>
      <w:r>
        <w:rPr>
          <w:lang w:val="ne_NP" w:bidi="ne_NP"/>
        </w:rPr>
      </w:r>
      <w:r>
        <w:rPr>
          <w:lang w:val="ne_NP" w:bidi="ne_NP"/>
        </w:rPr>
        <w:t>रोक्नुहोस् र छलफल गर्नुहोस्: तपाईंको संस्कृतिमा कुनै ठूलो निराशा वा क्षतिप्रति एक वयस्क पुरुषले कस्तो प्रतिक्रिया जनाउला?</w:t>
      </w:r>
    </w:p>
    <w:p>
      <w:pPr/>
      <w:r>
        <w:rPr>
          <w:lang w:val="ne_NP" w:bidi="ne_NP"/>
        </w:rPr>
      </w:r>
      <w:r>
        <w:rPr>
          <w:lang w:val="ne_NP" w:bidi="ne_NP"/>
        </w:rPr>
        <w:t>एसावले याकूबको बारेमा गुनासो गर्छन्। एसावले एउटा अलंकारिक प्रश्न सोध्छन्। "के उनको नाम याकूब राखिनु सही होइन र?" यो प्रश्नको रूपमा रहेको कथन हो। यस प्रकारको प्रश्नलाई जवाफको आवश्यकता पर्दैन। तपाईंले सोध्नुको सट्टा भन्न सक्नुहुन्छ: "उनको नाम उचित रूपमै याकूब राखिएको हो।"</w:t>
      </w:r>
    </w:p>
    <w:p>
      <w:pPr/>
      <w:r>
        <w:rPr>
          <w:lang w:val="ne_NP" w:bidi="ne_NP"/>
        </w:rPr>
      </w:r>
      <w:r>
        <w:rPr>
          <w:lang w:val="ne_NP" w:bidi="ne_NP"/>
        </w:rPr>
        <w:t>रोक्नुहोस् र छलफल गर्नुहोस्: तपाईंको भाषाले यो प्रश्न जस्ता विचारहरूलाई कसरी व्यक्त गर्छ? बेइमानी काम गर्ने व्यक्तिको बारेमा संक्षिप्त कथा सुनाउनुहोस्। के मानिसहरूले उनको नामको कारणले उनी बेइमान हुन् भन्ने आशय व्यक्त गरेका छन्? तिनीहरूले त्यो विचार कसरी भने?</w:t>
      </w:r>
    </w:p>
    <w:p>
      <w:pPr/>
      <w:r>
        <w:rPr>
          <w:lang w:val="ne_NP" w:bidi="ne_NP"/>
        </w:rPr>
      </w:r>
      <w:r>
        <w:rPr>
          <w:lang w:val="ne_NP" w:bidi="ne_NP"/>
        </w:rPr>
        <w:t>एसावले याकूबको नामको अर्थको बारेमा कुरा गरिरहेका छन्। जब जुम्ल्याहा बच्चाहरू जन्मिए, याकूब एसावको कुर्कुच्चा समातेर जन्मिएका थिए। एसाव पहिले जन्मिएका थिए। याकूब नाम हिब्रू भाषाका २ फरक शब्दहरू जस्तै सुनिन्छ। एउटा शब्दको अर्थ "खुट्टाको कुर्कुच्चा" र अर्को शब्दको अर्थ "धोकेबाज" हो। हिब्रूमा एउटा अभिव्यक्ति छ जसको अर्थ "कुर्कुच्चा समात्नु" हुन्छ र यो अभिव्यक्ति कसैलाई ठग्ने वा धोका दिने व्यक्तिको वर्णन गर्न प्रयोग गरिन्छ। यो अभिव्यक्ति निकै हदसम्म याकूब नाम जस्तै सुनिन्छ।</w:t>
      </w:r>
    </w:p>
    <w:p>
      <w:pPr/>
      <w:r>
        <w:rPr>
          <w:lang w:val="ne_NP" w:bidi="ne_NP"/>
        </w:rPr>
      </w:r>
      <w:r>
        <w:rPr>
          <w:lang w:val="ne_NP" w:bidi="ne_NP"/>
        </w:rPr>
        <w:t>रोक्नुहोस् र छलफल गर्नुहोस्: धोका दिने वा धोखाधडी गर्ने व्यक्तिको बारेमा एउटा छोटो कथा सुनाउनुहोस्। धोका दिने व्यक्तिलाई वर्णन गर्न प्रयोग गरिने नाम वा शब्दहरूमा ध्यान दिनुहोस्। के यी शब्दहरूमध्ये कुनै पनि तपाईंको भाषामा मानिसहरूको नाम जस्तै सुनिन्छ?</w:t>
      </w:r>
    </w:p>
    <w:p>
      <w:pPr/>
      <w:r>
        <w:rPr>
          <w:lang w:val="ne_NP" w:bidi="ne_NP"/>
        </w:rPr>
      </w:r>
      <w:r>
        <w:rPr>
          <w:lang w:val="ne_NP" w:bidi="ne_NP"/>
        </w:rPr>
        <w:t>एसावले थप भन्छन् कि याकूबले उनको जन्मसिद्ध अधिकार चोर्नका लागि उनलाई धोका दिएका थिए। वास्तवमा, एसावले एक कचौरा दालको झोलको लागि आफ्नो जन्मसिद्ध अधिकार याकूबलाई बेचिदिए। एसाव भन्छन् कि याकूबले उनको जन्मसिद्ध अधिकार चोरे र अब उनको आशिष् पनि चोरिसकेका छन्। एसावले एक कचौरा दालको लागि आफ्नो जन्मसिद्ध अधिकार बेचेका थिए भन्ने कुरा इसहाकलाई थाहा थियो जस्तो देखिँदैन। उनले यस घटनाको बारेमा सुनेको यो पहिलो पटक हुन सक्छ। एसावले इसहाकलाई आशिष्का लागि पनि बिन्ती गर्छन्।</w:t>
      </w:r>
    </w:p>
    <w:p>
      <w:pPr/>
      <w:r>
        <w:rPr>
          <w:lang w:val="ne_NP" w:bidi="ne_NP"/>
        </w:rPr>
      </w:r>
      <w:r>
        <w:rPr>
          <w:lang w:val="ne_NP" w:bidi="ne_NP"/>
        </w:rPr>
        <w:t>रोक्नुहोस् र छलफल गर्नुहोस्: बुबाबाट छोरामा शक्ति र अधिकार हस्तान्तरण गर्ने सम्बन्धमा तपाईंको संस्कृतिमा कस्ता महत्त्वपूर्ण संस्कारहरू छन्?</w:t>
      </w:r>
    </w:p>
    <w:p>
      <w:pPr/>
      <w:r>
        <w:rPr>
          <w:lang w:val="ne_NP" w:bidi="ne_NP"/>
        </w:rPr>
      </w:r>
      <w:r>
        <w:rPr>
          <w:lang w:val="ne_NP" w:bidi="ne_NP"/>
        </w:rPr>
        <w:t>इसहाकले एसावलाई याकूबले आशिष् पाएका छन् भनेर भन्छन्। एसावका सबै आफन्तहरू अब याकूबका नोकरहरू हुनेछन् भनेर इसहाकले आशिष्मा समेत भनेका छन्। इसहाकले याकूबलाई प्रशस्त रूपमा अन्न र दाखमद्य पनि दिए। याकूब धनी हुनेछन्। याकूब शक्तिशाली हुनेछन्। एसावलाई दिने केही पनि बाँकी छैन।</w:t>
      </w:r>
    </w:p>
    <w:p>
      <w:pPr/>
      <w:r>
        <w:rPr>
          <w:lang w:val="ne_NP" w:bidi="ne_NP"/>
        </w:rPr>
      </w:r>
      <w:r>
        <w:rPr>
          <w:lang w:val="ne_NP" w:bidi="ne_NP"/>
        </w:rPr>
        <w:t>एसावले फेरि आशिष्का लागि बिन्ती गर्छन्। एसाव विलाप गर्न वा रुन थाल्छन्। अन्तमा, इसहाकले एसावलाई आशिष् दिन्छन्। आशिष्लाई कविताको रूपमा व्यक्त गरिन्छ। एसावका लागि आशिष्ले उनी र उनका सन्तानहरूका लागि एउटा कठिन जीवन प्रस्तुत गर्दछ। एसावले स्वर्गबाट शीत पाउने छैनन्, जसको अर्थ न त राम्रो वर्षा, न त उनले प्रशस्त बालीहरू नै पाउनेछन्। यसको अर्थ एसाव धनी हुने छैन। एसाव "तरवारको बलमा बाँच्नेछन्," जसको अर्थ एसाव योद्धा हुनेछन्। एसावले याकूबको सेवा पनि गर्नेछन्। एसाव अन्ततः "आफ्नो घाँटीको जुवा चुँडालेर मुक्त हुनेछन्।" जुवा भनेको दुईवटा गोरुहरूलाई एकसाथ राख्न प्रयोग गरिने काठको पातो हो, ताकि तिनीहरूले मिलेर हलो वा कुनै गाडी तान्न सकुन्। यहाँ इसहाकले यो छविलाई शब्द चित्रको रूपमा प्रयोग गरिरहेका छन्, ताकि एसावले आफू मुक्त नभएसम्म याकूबको सेवा गर्नुपर्नेछ भन्ने कुरा बुझ्न सकून्।</w:t>
      </w:r>
    </w:p>
    <w:p>
      <w:pPr/>
      <w:r>
        <w:rPr>
          <w:lang w:val="ne_NP" w:bidi="ne_NP"/>
        </w:rPr>
      </w:r>
      <w:r>
        <w:rPr>
          <w:lang w:val="ne_NP" w:bidi="ne_NP"/>
        </w:rPr>
        <w:t>रोक्नुहोस् र समूहमा छलफल गर्नुहोस्: दुई आशिष्हरूलाई तुलना गर्नुहोस्। याकूबले के पाउँछन्? एसावले के पाउँछन्? तपाईंको संस्कृतिमा, यो आशिष् पाएपछि जेठा छोराले कस्तो प्रतिक्रिया दिन्छ?</w:t>
      </w:r>
    </w:p>
    <w:p>
      <w:pPr/>
      <w:r>
        <w:rPr>
          <w:lang w:val="ne_NP" w:bidi="ne_NP"/>
        </w:rPr>
      </w:r>
      <w:r>
        <w:rPr>
          <w:lang w:val="ne_NP" w:bidi="ne_NP"/>
        </w:rPr>
        <w:t>जुवा लगाएर हलो वा गाडा तानिरहेका गोरुहरूको</w:t>
      </w:r>
      <w:r>
        <w:rPr>
          <w:lang w:val="ne_NP" w:bidi="ne_NP"/>
        </w:rPr>
        <w:t xml:space="preserve"> एउटा तस्बिर देखाउनुहोस्।</w:t>
      </w:r>
      <w:r>
        <w:rPr>
          <w:lang w:val="ne_NP" w:bidi="ne_NP"/>
        </w:rPr>
      </w:r>
    </w:p>
    <w:p>
      <w:pPr>
        <w:pStyle w:val="Heading3"/>
      </w:pPr>
      <w:r>
        <w:rPr>
          <w:lang w:val="ne_NP" w:bidi="ne_NP"/>
        </w:rPr>
        <w:t>Step 3</w:t>
      </w:r>
    </w:p>
    <w:p>
      <w:pPr/>
      <w:r>
        <w:rPr>
          <w:lang w:val="ne_NP" w:bidi="ne_NP"/>
        </w:rPr>
      </w:r>
      <w:r>
        <w:rPr>
          <w:lang w:val="ne_NP" w:bidi="ne_NP"/>
        </w:rPr>
        <w:t>संस्करणलाई सजिलोसँग बुझ्न पाठलाई फेरी एकपटक सुन्नुहोस्।</w:t>
      </w:r>
    </w:p>
    <w:p>
      <w:pPr/>
      <w:r>
        <w:rPr>
          <w:lang w:val="ne_NP" w:bidi="ne_NP"/>
        </w:rPr>
      </w:r>
      <w:r>
        <w:rPr>
          <w:lang w:val="ne_NP" w:bidi="ne_NP"/>
        </w:rPr>
        <w:t>यस सत्रमा, यस कथालाई दृश्यात्मक बनाउन तपाईंले समूहलाई मद्दत गर्नुहुनेछ। तपाईंले समूहलाई दृश्यहरू, सेटिङ र कथाका पात्रहरू परिभाषित गर्न मद्दत गर्नुहुनेछ।</w:t>
      </w:r>
    </w:p>
    <w:p>
      <w:pPr/>
      <w:r>
        <w:rPr>
          <w:lang w:val="ne_NP" w:bidi="ne_NP"/>
        </w:rPr>
      </w:r>
      <w:r>
        <w:rPr>
          <w:lang w:val="ne_NP" w:bidi="ne_NP"/>
        </w:rPr>
        <w:t>यस कथामा २ दृश्यहरू छन्।</w:t>
      </w:r>
    </w:p>
    <w:p>
      <w:pPr/>
      <w:r>
        <w:rPr>
          <w:lang w:val="ne_NP" w:bidi="ne_NP"/>
        </w:rPr>
      </w:r>
      <w:r>
        <w:rPr>
          <w:b/>
          <w:lang w:val="ne_NP" w:bidi="ne_NP"/>
        </w:rPr>
        <w:t>पहिलो दृश्य:</w:t>
      </w:r>
      <w:r>
        <w:rPr>
          <w:lang w:val="ne_NP" w:bidi="ne_NP"/>
        </w:rPr>
        <w:t xml:space="preserve"> एसाव पालमा फर्किन्छन् र आफ्ना बुबाका लागि झोल तयार गर्छन्।</w:t>
      </w:r>
    </w:p>
    <w:p>
      <w:pPr/>
      <w:r>
        <w:rPr>
          <w:lang w:val="ne_NP" w:bidi="ne_NP"/>
        </w:rPr>
      </w:r>
      <w:r>
        <w:rPr>
          <w:b/>
          <w:lang w:val="ne_NP" w:bidi="ne_NP"/>
        </w:rPr>
        <w:t>दोस्रो दृश्य:</w:t>
      </w:r>
      <w:r>
        <w:rPr>
          <w:lang w:val="ne_NP" w:bidi="ne_NP"/>
        </w:rPr>
        <w:t xml:space="preserve"> एसावले पकाएको खानेकुरा आफ्ना बुबाकहाँ लैजान्छन् र याकूबले इसहाकलाई धोका दिएर आशिष् लिएका छन् भन्ने कुरा दुवैले थाहा पाउँछन्। एसाव रिसाएका छन्। अन्तमा, इसहाकले एसावका लागि एउटा छोटो आशिष् भेट्टाउँछन्।</w:t>
      </w:r>
    </w:p>
    <w:p>
      <w:pPr/>
      <w:r>
        <w:rPr>
          <w:lang w:val="ne_NP" w:bidi="ne_NP"/>
        </w:rPr>
      </w:r>
      <w:r>
        <w:rPr>
          <w:lang w:val="ne_NP" w:bidi="ne_NP"/>
        </w:rPr>
        <w:t>यस कथामा यि पात्रहरु समावेश छन्:</w:t>
      </w:r>
    </w:p>
    <w:p>
      <w:pPr>
        <w:pStyle w:val="ListBullet"/>
        <w:spacing w:line="240" w:lineRule="auto"/>
        <w:ind w:left="720"/>
      </w:pPr>
      <w:r>
        <w:rPr>
          <w:lang w:val="ne_NP" w:bidi="ne_NP"/>
        </w:rPr>
      </w:r>
      <w:r>
        <w:rPr>
          <w:lang w:val="ne_NP" w:bidi="ne_NP"/>
        </w:rPr>
        <w:t>एसाव</w:t>
      </w:r>
    </w:p>
    <w:p>
      <w:pPr>
        <w:pStyle w:val="ListBullet"/>
        <w:spacing w:line="240" w:lineRule="auto"/>
        <w:ind w:left="720"/>
      </w:pPr>
      <w:r>
        <w:rPr>
          <w:lang w:val="ne_NP" w:bidi="ne_NP"/>
        </w:rPr>
      </w:r>
      <w:r>
        <w:rPr>
          <w:lang w:val="ne_NP" w:bidi="ne_NP"/>
        </w:rPr>
        <w:t>इसहाक</w:t>
      </w:r>
    </w:p>
    <w:p>
      <w:pPr>
        <w:pStyle w:val="ListBullet"/>
        <w:spacing w:line="240" w:lineRule="auto"/>
        <w:ind w:left="720"/>
      </w:pPr>
      <w:r>
        <w:rPr>
          <w:lang w:val="ne_NP" w:bidi="ne_NP"/>
        </w:rPr>
      </w:r>
      <w:r>
        <w:rPr>
          <w:lang w:val="ne_NP" w:bidi="ne_NP"/>
        </w:rPr>
        <w:t>याकूब</w:t>
      </w:r>
    </w:p>
    <w:p>
      <w:pPr/>
      <w:r>
        <w:rPr>
          <w:lang w:val="ne_NP" w:bidi="ne_NP"/>
        </w:rPr>
      </w:r>
      <w:r>
        <w:rPr>
          <w:lang w:val="ne_NP" w:bidi="ne_NP"/>
        </w:rPr>
        <w:t>यस सत्रमा, समूहलाई स्टोरीबोर्ड बनाउन, चित्र कोर्न वा कुनै प्रकारका हेरफेर गर्न मिल्ने वस्तुहरू (जस्तै ढुङ्गा, लठ्ठी, बच्चाहरूको खेलौनाहरू) प्रयोग गरेर कथा र त्यसमा भएका क्रियाकलापलाई दृश्यात्मक बनाउनुहोस्।</w:t>
      </w:r>
    </w:p>
    <w:p>
      <w:pPr/>
      <w:r>
        <w:rPr>
          <w:lang w:val="ne_NP" w:bidi="ne_NP"/>
        </w:rPr>
      </w:r>
      <w:r>
        <w:rPr>
          <w:lang w:val="ne_NP" w:bidi="ne_NP"/>
        </w:rPr>
        <w:t>पहिलो दृश्यमा, इसहाकले याकूबलाई भर्खरै आशिष् दिएका छन् र याकूबले आफ्ना पिता इसहाकको कोठा छोडेका छन्। याकूबले इसाकलाई छोडेर जाँदै गर्दा एसाव शिविरमा फर्किन्छन्। भाइहरू भेट्दैनन्। तर, समय नजिकै छ। तिनीहरूको लगभग भेट भएको थियो। याकूबले कसरी इसाकको पाल छोड्छन् र एसाव कसरी एकअर्कालाई नभेटी तर झन्डै जम्काभेट हुने गरी शिविरमा आउँछन् भन्ने कुरा अभिनयद्वारा देखाउन निश्चित गर्नुहोस्। एसावलाई याकूबले के गरेका छन् भन्ने थाहा छैन। एसावले शिकार गरेको मासु तयार पार्छन् र एउटा स्वादिष्ट झोलिलो परिकार बनाउँछन्। एसावले यो झोल आफ्ना पिता इसहाककहाँ लैजान्छन्।</w:t>
      </w:r>
    </w:p>
    <w:p>
      <w:pPr/>
      <w:r>
        <w:rPr>
          <w:lang w:val="ne_NP" w:bidi="ne_NP"/>
        </w:rPr>
      </w:r>
      <w:r>
        <w:rPr>
          <w:lang w:val="ne_NP" w:bidi="ne_NP"/>
        </w:rPr>
        <w:t>दोस्रो दृश्यमा, एसाव सुप लिएर पालमा प्रवेश गर्छन् र इसहाकसँग कुरा गर्छन्। एसावले भन्छन्, "बुबा, उठ्नुहोस् र यो झोल खानुहोस्।" एसावले आफ्ना बुबासँग धेरै विनम्र प्रकारले कुरा गरिरहेका छन्। इसहाकले आवाज सुन्छन् र भन्छन्, "तिमी को हौ?" एसावले यसो भन्दै जवाफ दिन्छन्, "म तपाईंको जेठा छोरा एसाव हुँ।"</w:t>
      </w:r>
    </w:p>
    <w:p>
      <w:pPr/>
      <w:r>
        <w:rPr>
          <w:lang w:val="ne_NP" w:bidi="ne_NP"/>
        </w:rPr>
      </w:r>
      <w:r>
        <w:rPr>
          <w:lang w:val="ne_NP" w:bidi="ne_NP"/>
        </w:rPr>
        <w:t>यो सुनेर इसहाक काम्न वा डरलाग्दो प्रकारले हल्लिन थाल्छन्। यो धेरै नराम्रो समाचार वा अप्रिय आश्चर्य सुन्ने व्यक्तिको प्रतिक्रिया हो। यो समाचार यति खराब छ कि यो समाचार सुनेपछि कुनै व्यक्तिले त्रास वा आतंक महसुस गर्न सक्छ। यो प्रतिक्रिया रिसबाट पनि हुन सक्छ। इसहाकले महसुस गर्छन् कि उनलाई झुक्याएर जेठो छोराको आशिष् याकूबलाई दिन लगाइएको छ। इसहाक भन्छन्, "याकूब यहाँ आएका थिए र उनले तिम्रो आशिष् लिएका छन्।"</w:t>
      </w:r>
    </w:p>
    <w:p>
      <w:pPr/>
      <w:r>
        <w:rPr>
          <w:lang w:val="ne_NP" w:bidi="ne_NP"/>
        </w:rPr>
      </w:r>
      <w:r>
        <w:rPr>
          <w:lang w:val="ne_NP" w:bidi="ne_NP"/>
        </w:rPr>
        <w:t>जब एसावले यो सुन्छन्, उनी ठूलो र मर्माहत स्वरमा चिच्याउँछन्। यो एउटा ठूलो आवाज हो। यो आँसु झारेर रोएकै चाहिँ होइन। यो पीडाको अभिव्यक्ति हो। यसलाई यसरी पनि भन्न सकिन्छ कि एसाव पीडाले ठूलो स्वरमा कराए ।</w:t>
      </w:r>
    </w:p>
    <w:p>
      <w:pPr/>
      <w:r>
        <w:rPr>
          <w:lang w:val="ne_NP" w:bidi="ne_NP"/>
        </w:rPr>
      </w:r>
      <w:r>
        <w:rPr>
          <w:lang w:val="ne_NP" w:bidi="ne_NP"/>
        </w:rPr>
        <w:t>त्यसपछि एसावले याकूबलाई अझ बढी धोकाको आरोप लगाउँछन्। एसावले याकूबले आफूलाई झुक्याएर आफ्नो जन्मसिद्ध अधिकार खोसेको कुरा भन्छन्। यो सही भनाइ होइन। अघिल्लो खण्डमा, तपाईंले देख्नुभयो कि एसावले आफ्नो जन्मसिद्ध अधिकार याकूबलाई बेचे, किनभने उनी भोकाएका थिए र याकूबले बनाएको केही झोल खान चाहन्थे। यो कुरा सत्य हो कि याकूबले एसावबाट आशिष् चोरेका छन्। एसावले के भएको थियो भनेर थप व्याख्या गर्न याकूबको नाम प्रयोग गर्छ, जुन शब्दको उच्चारण 'धोका दिने' भन्ने अर्थ लाग्ने शब्दसँग मिल्दोजुल्दो छ। वास्तवमा आफ्नो नामजस्तै याकूब छली व्यक्ति हुन् भनेर एसावले भनिरहेका छन्, किनभने उनले मबाट दुई पटक केही लिएका छन्। याकूबको नामको अर्थ धोकादिने भन्ने होइन। यो एउटा यस्तो शब्द जस्तो सुनिन्छ जसको अर्थ धोकेबाज हुन्छ।</w:t>
      </w:r>
    </w:p>
    <w:p>
      <w:pPr/>
      <w:r>
        <w:rPr>
          <w:lang w:val="ne_NP" w:bidi="ne_NP"/>
        </w:rPr>
      </w:r>
      <w:r>
        <w:rPr>
          <w:lang w:val="ne_NP" w:bidi="ne_NP"/>
        </w:rPr>
        <w:t>एसावले इसहाकसँग आशिष्का लागि बिन्ती गर्छन्। अन्तमा, एसाव भावविह्वल हुन्छ र डाँको छोडेर रुन थाल्छ। सुँक्क-सुँक्क गरेर रुनु भनेको आँसु झार्दै रुनु हो। त्यसपछि इसहाकले एसावलाई आशिष् दिन्छन्। कवितामा व्यक्त गरिएको यस आशिष्‌मा एसाव एक योद्धा हुनेछन् भनी उल्लेख गरिएको छ। एसाव धनी हुने छैन। एसावले याकूबको सेवा गर्नेछन् तर अन्ततः उनी बन्धन तोडेर मुक्त हुन सक्नेछन्। इसहाकले एसाव आफ्नो घाँटीबाट जुवा नहटाएसम्म कसरी याकूबसँग बाँधिनेछ भनेर देखाउन जुवामा बाँधिएका गोरुहरूको चित्रण प्रयोग गर्छन्।</w:t>
      </w:r>
      <w:r>
        <w:rPr>
          <w:lang w:val="ne_NP" w:bidi="ne_NP"/>
        </w:rPr>
      </w:r>
    </w:p>
    <w:p>
      <w:pPr>
        <w:pStyle w:val="Heading3"/>
      </w:pPr>
      <w:r>
        <w:rPr>
          <w:lang w:val="ne_NP" w:bidi="ne_NP"/>
        </w:rPr>
        <w:t>Step 4</w:t>
      </w:r>
    </w:p>
    <w:p>
      <w:pPr/>
      <w:r>
        <w:rPr>
          <w:lang w:val="ne_NP" w:bidi="ne_NP"/>
        </w:rPr>
      </w:r>
      <w:r>
        <w:rPr>
          <w:lang w:val="ne_NP" w:bidi="ne_NP"/>
        </w:rPr>
        <w:t>संस्करणलाई सजिलोसँग बुझ्न पाठलाई फेरी एकपटक सुन्नुहोस्।</w:t>
      </w:r>
    </w:p>
    <w:p>
      <w:pPr/>
      <w:r>
        <w:rPr>
          <w:lang w:val="ne_NP" w:bidi="ne_NP"/>
        </w:rPr>
      </w:r>
      <w:r>
        <w:rPr>
          <w:lang w:val="ne_NP" w:bidi="ne_NP"/>
        </w:rPr>
        <w:t>यस सत्रमा, टोलीले कथालाई नाटकीय बनाउनेछ।</w:t>
      </w:r>
    </w:p>
    <w:p>
      <w:pPr/>
      <w:r>
        <w:rPr>
          <w:lang w:val="ne_NP" w:bidi="ne_NP"/>
        </w:rPr>
      </w:r>
      <w:r>
        <w:rPr>
          <w:lang w:val="ne_NP" w:bidi="ne_NP"/>
        </w:rPr>
        <w:t>यस कथामा २ दृश्यहरू छन्।</w:t>
      </w:r>
    </w:p>
    <w:p>
      <w:pPr/>
      <w:r>
        <w:rPr>
          <w:lang w:val="ne_NP" w:bidi="ne_NP"/>
        </w:rPr>
      </w:r>
      <w:r>
        <w:rPr>
          <w:lang w:val="ne_NP" w:bidi="ne_NP"/>
        </w:rPr>
        <w:t>यस कथामा यि पात्रहरु समावेश छन्:</w:t>
      </w:r>
    </w:p>
    <w:p>
      <w:pPr>
        <w:pStyle w:val="ListBullet"/>
        <w:spacing w:line="240" w:lineRule="auto"/>
        <w:ind w:left="720"/>
      </w:pPr>
      <w:r>
        <w:rPr>
          <w:lang w:val="ne_NP" w:bidi="ne_NP"/>
        </w:rPr>
      </w:r>
      <w:r>
        <w:rPr>
          <w:lang w:val="ne_NP" w:bidi="ne_NP"/>
        </w:rPr>
        <w:t>एसाव</w:t>
      </w:r>
    </w:p>
    <w:p>
      <w:pPr>
        <w:pStyle w:val="ListBullet"/>
        <w:spacing w:line="240" w:lineRule="auto"/>
        <w:ind w:left="720"/>
      </w:pPr>
      <w:r>
        <w:rPr>
          <w:lang w:val="ne_NP" w:bidi="ne_NP"/>
        </w:rPr>
      </w:r>
      <w:r>
        <w:rPr>
          <w:lang w:val="ne_NP" w:bidi="ne_NP"/>
        </w:rPr>
        <w:t>इसहाक</w:t>
      </w:r>
    </w:p>
    <w:p>
      <w:pPr>
        <w:pStyle w:val="ListBullet"/>
        <w:spacing w:line="240" w:lineRule="auto"/>
        <w:ind w:left="720"/>
      </w:pPr>
      <w:r>
        <w:rPr>
          <w:lang w:val="ne_NP" w:bidi="ne_NP"/>
        </w:rPr>
      </w:r>
      <w:r>
        <w:rPr>
          <w:lang w:val="ne_NP" w:bidi="ne_NP"/>
        </w:rPr>
        <w:t>याकूब</w:t>
      </w:r>
    </w:p>
    <w:p>
      <w:pPr/>
      <w:r>
        <w:rPr>
          <w:lang w:val="ne_NP" w:bidi="ne_NP"/>
        </w:rPr>
      </w:r>
      <w:r>
        <w:rPr>
          <w:lang w:val="ne_NP" w:bidi="ne_NP"/>
        </w:rPr>
        <w:t>टोलीले कथालाई दुई पटक अभिनय गर्न लगाउनुहोस्। तिनीहरूले अनुवाद गरिरहेका भाषामा अभिनय गर्नुपर्छ। पहिला, टोलीले नरोकिकन कथालाई अभिनय गर्नु। दोस्रो पटक टोलीले कथालाई अभिनय गर्दा, तिनीहरूलाई कथाको विभिन्न ठाउँहरूमा रोक्नुहोस्।</w:t>
      </w:r>
    </w:p>
    <w:p>
      <w:pPr/>
      <w:r>
        <w:rPr>
          <w:lang w:val="ne_NP" w:bidi="ne_NP"/>
        </w:rPr>
      </w:r>
      <w:r>
        <w:rPr>
          <w:lang w:val="ne_NP" w:bidi="ne_NP"/>
        </w:rPr>
        <w:t>टोलीले पहिलो पटक कथालाई अभिनय गर्दा, संवाद, प्रवाह, प्लटलाइन र कथाको कालक्रममा ध्यान दिनुहोस्। कथा वा खण्डको महत्त्वपूर्ण वा कठिन भागहरूलाई अभिनय गर्नुपर्ने र छुटाउन नहुने कुरामा ध्यान दिनुहोस्। टोलीलाई कथाका भागहरू सम्झन मद्दत गर्नुहोस्।</w:t>
      </w:r>
    </w:p>
    <w:p>
      <w:pPr/>
      <w:r>
        <w:rPr>
          <w:lang w:val="ne_NP" w:bidi="ne_NP"/>
        </w:rPr>
      </w:r>
      <w:r>
        <w:rPr>
          <w:lang w:val="ne_NP" w:bidi="ne_NP"/>
        </w:rPr>
        <w:t>टोलीले यो कथालाई दोस्रो पटक अभिनय गर्दा, तिनीहरूलाई केही निश्चित ठाउँहरूमा रोक्नुहोस्।</w:t>
      </w:r>
    </w:p>
    <w:p>
      <w:pPr/>
      <w:r>
        <w:rPr>
          <w:lang w:val="ne_NP" w:bidi="ne_NP"/>
        </w:rPr>
      </w:r>
      <w:r>
        <w:rPr>
          <w:lang w:val="ne_NP" w:bidi="ne_NP"/>
        </w:rPr>
        <w:t>अभिनय रोक्नुहोस्: कुनै एक भूमिका खेलिरहेका कलाकारलाई "तपाईंलाई कस्तो महसुस भइरहेको छ?" भनेर सोध्नुहोस्। तपाईंले विभिन्न प्रतिक्रियाहरू जस्ता कुराहरू सुन्न सक्नुहुन्छ। नाटक फेरि सुरु गर्नुहोस्।</w:t>
      </w:r>
    </w:p>
    <w:p>
      <w:pPr/>
      <w:r>
        <w:rPr>
          <w:lang w:val="ne_NP" w:bidi="ne_NP"/>
        </w:rPr>
      </w:r>
      <w:r>
        <w:rPr>
          <w:lang w:val="ne_NP" w:bidi="ne_NP"/>
        </w:rPr>
        <w:t>पहिलो दृश्यमा, कोही पनि बोल्दैन। याकूबले जेठो सन्तानको आशिष् पाएका छन् र इसहाकलाई छोडेर जान्छन्। एसाव आइपुग्नुभन्दा केही बेरअघि मात्र उनी इसहाकको पालबाट बाहिर निस्कन्छन्। भाइहरूले एक अर्कालाई लगभग देख्छन् तर देख्दैनन् भन्ने कुरा अभिनयमार्फत देखाउनुहोस्। एसावसँग आफूले मारेको जंगली शिकार छ। एसावले यसलाई स्वादिष्ट झोलिलो परिकारको रूपमा तयार गर्छन् र इसहाककहाँ लैजान्छन्।</w:t>
      </w:r>
    </w:p>
    <w:p>
      <w:pPr/>
      <w:r>
        <w:rPr>
          <w:lang w:val="ne_NP" w:bidi="ne_NP"/>
        </w:rPr>
      </w:r>
      <w:r>
        <w:rPr>
          <w:lang w:val="ne_NP" w:bidi="ne_NP"/>
        </w:rPr>
        <w:t>दोस्रो दृश्यमा, एसाव इसहाकको पालमा आइपुग्छन्। एसाव भन्छन्, "उठ्नुहोस् र यो झोल खानुहोस् ताकि तपाईंले मलाई आशिष् दिन सक्नुहोस्।" जब इसहाकले यो आवाज सुन्छन्, इसहाकले सोध्छन्, "तिमी को हौ?" एसावले जवाफ दिन्छन्, "म तपाईंको जेठा छोरा, एसाव हुँ।" जब इसहाकले यो जवाफ सुन्छन्, आफूलाई छल गरिएको महसुस गर्छन् र उनी जोडले काँप्न वा थर्कन थाल्छन्। त्यसपछि इसहाकले एसावलाई भन्छन् कि अरू कोही व्यक्तिले मासुको झोल लिएर आएको थियो जुन इसहाकले खाए र त्यसपछि त्यो व्यक्तिलाई जेठो छोराको आशिष् दिए। इसहाकले याकूबको नाम उल्लेख गर्दैनन्। इसहाक भन्छन्, "त्यो आशिष् रहिरहनुपर्छ।" यसको अर्थ इसहाकले आफूले दिएको आशिष् फिर्ता लिन सक्दैनन्।</w:t>
      </w:r>
    </w:p>
    <w:p>
      <w:pPr/>
      <w:r>
        <w:rPr>
          <w:lang w:val="ne_NP" w:bidi="ne_NP"/>
        </w:rPr>
      </w:r>
      <w:r>
        <w:rPr>
          <w:lang w:val="ne_NP" w:bidi="ne_NP"/>
        </w:rPr>
        <w:t>अभिनय रोक्नुहोस्: इसहाकलाई सोध्नुहोस्, "तपाईं किन काँपिरहनुभएको छ?" तपाईंले यस्ता कुराहरू सुन्न सक्नुहुन्छ, "मलाई ठगिएको थियो भन्ने मलाई अब थाहा छ," वा "याकूबले गरेको काममा म साँच्चै रिसाएको छु," वा "मैले अब के गर्न सक्छु भन्ने मलाई थाहा छैन।" आशिष् दिइएको थियो र म यसलाई फिर्ता लिन सक्दिन।" नाटक फेरि सुरु गर्नुहोस्।</w:t>
      </w:r>
    </w:p>
    <w:p>
      <w:pPr/>
      <w:r>
        <w:rPr>
          <w:lang w:val="ne_NP" w:bidi="ne_NP"/>
        </w:rPr>
      </w:r>
      <w:r>
        <w:rPr>
          <w:lang w:val="ne_NP" w:bidi="ne_NP"/>
        </w:rPr>
        <w:t>जब एसावले आशिष् दिइएको कुरा सुन्छन्, उनी ठूलो स्वरमा र अत्यन्तै पीडादायी ढङ्गले कराउँछन्। एसावले इसहाकलाई आफूलाई पनि आशिष् दिन बिन्ती गर्दछन्।</w:t>
      </w:r>
    </w:p>
    <w:p>
      <w:pPr/>
      <w:r>
        <w:rPr>
          <w:lang w:val="ne_NP" w:bidi="ne_NP"/>
        </w:rPr>
      </w:r>
      <w:r>
        <w:rPr>
          <w:lang w:val="ne_NP" w:bidi="ne_NP"/>
        </w:rPr>
        <w:t>अभिनय रोक्नुहोस्: एसावलाई सोध्नुहोस्, "यस समयमा तपाईंलाई कस्तो महसुस भइरहेको छ?" तपाईंले यस्तो कुरा सुन्न सक्नुहुन्छ, "मेरा लागि कुनै आशिष् छैन भन्ने कुरामा म विश्वास गर्न सक्दिन," वा "मैले यो भोग्नलाई के गरेको थिएँ र?" वा "म अहिले यति रिसाएको छु, म सोच्न सक्दिन," वा "याकूबले मसँग यस्तो गर्ने हिम्मत कसरी गर्यो!" नाटक फेरि सुरु गर्नुहोस्।</w:t>
      </w:r>
    </w:p>
    <w:p>
      <w:pPr/>
      <w:r>
        <w:rPr>
          <w:lang w:val="ne_NP" w:bidi="ne_NP"/>
        </w:rPr>
      </w:r>
      <w:r>
        <w:rPr>
          <w:lang w:val="ne_NP" w:bidi="ne_NP"/>
        </w:rPr>
        <w:t>इसहाकले एसावलाई याकूबले आशिष् पाएका छन् भन्ने कुरा व्याख्या गर्छन्। याकूबले इसहाकलाई छल गरेका छन्। याकूबले एसावका लागि भएको आशिष् लिएका छन्।</w:t>
      </w:r>
    </w:p>
    <w:p>
      <w:pPr/>
      <w:r>
        <w:rPr>
          <w:lang w:val="ne_NP" w:bidi="ne_NP"/>
        </w:rPr>
      </w:r>
      <w:r>
        <w:rPr>
          <w:lang w:val="ne_NP" w:bidi="ne_NP"/>
        </w:rPr>
        <w:t>एसावले याकूबको बारेमा गुनासो गर्न थाल्छन्। एसावले याकूबलाई आफ्नो जन्मसिद्ध अधिकार चोरेको आरोप लगाउँछन्। यो सही भनाइ होइन।</w:t>
      </w:r>
    </w:p>
    <w:p>
      <w:pPr/>
      <w:r>
        <w:rPr>
          <w:lang w:val="ne_NP" w:bidi="ne_NP"/>
        </w:rPr>
      </w:r>
      <w:r>
        <w:rPr>
          <w:lang w:val="ne_NP" w:bidi="ne_NP"/>
        </w:rPr>
        <w:t>अभिनय रोक्नुहोस्: एसावलाई सोध्नुहोस्, "तिमी किन याकूबमाथि आफ्नो जन्मसिद्ध अधिकार चोरेको झूटो आरोप लगाइरहेका छौ?" तपाईंले सुन्न सक्नुहुन्छ, "हो, उसले मलाई साँच्चै झुक्याएकै हो। म यति भोकाएको थिएँ कि खानाको लागि म जे पनि गर्ने थिएँ भन्ने उनलाई थाहा थियो। यो मेरो गल्ती होइन। उनले मलाई झुक्याए।" नाटक फेरि सुरु गर्नुहोस्।</w:t>
      </w:r>
    </w:p>
    <w:p>
      <w:pPr/>
      <w:r>
        <w:rPr>
          <w:lang w:val="ne_NP" w:bidi="ne_NP"/>
        </w:rPr>
      </w:r>
      <w:r>
        <w:rPr>
          <w:lang w:val="ne_NP" w:bidi="ne_NP"/>
        </w:rPr>
        <w:t>त्यसपछि एसावले याकूबलाई आफ्नो आशिर्वाद चोरेको आरोप लगाउँछन्। एसाव भन्छन् कि याकूब नामको अर्थ "छली" वा "धोका दिने व्यक्ति" हो। एसावले इसाकलाई फेरि आशिष्का लागि बिन्ती गरेर टुङ्ग्याउँछन्। उनी भन्छन्, "के तपाईंसँग मेरा लागि एउटा आशिष् पनि छैन?"</w:t>
      </w:r>
    </w:p>
    <w:p>
      <w:pPr/>
      <w:r>
        <w:rPr>
          <w:lang w:val="ne_NP" w:bidi="ne_NP"/>
        </w:rPr>
      </w:r>
      <w:r>
        <w:rPr>
          <w:lang w:val="ne_NP" w:bidi="ne_NP"/>
        </w:rPr>
        <w:t>अभिनय रोक्नुहोस्: इसहाकलाई सोध्नुहोस्, "तपाईंको जेठो छोराले आशिष्‌का लागि अनुनय-विनय गरेको सुन्दा तपाईंलाई कस्तो महसुस हुन्छ?" तपाईंले सुन्न सक्नुहुन्छ, "मैले उनलाई आशिष् दिन नसकेकोमा मलाई साँच्चै दुःख लाग्छ।" म यो एकपटक मात्र दिन सक्छु। याकूबले मलाई यसरी छल गरेकोमा म रिसाएको छु।" नाटक फेरि सुरु गर्नुहोस्।</w:t>
      </w:r>
    </w:p>
    <w:p>
      <w:pPr/>
      <w:r>
        <w:rPr>
          <w:lang w:val="ne_NP" w:bidi="ne_NP"/>
        </w:rPr>
      </w:r>
      <w:r>
        <w:rPr>
          <w:lang w:val="ne_NP" w:bidi="ne_NP"/>
        </w:rPr>
        <w:t>इसहाकले एसावलाई आशिष्को रूपमा याकूबलाई दिएका कुरा सुनाउँछन्। याकूब परिवारको मालिक हुनेछन्। याकूब धनी हुनेछन्। त्यसपछि इसहाक भन्छन्, "तिम्रा लागि केही बाँकी छैन।" एसावले आशिष्का लागि बिन्ती गर्छन्। एसाव रुन थाल्छन्।</w:t>
      </w:r>
    </w:p>
    <w:p>
      <w:pPr/>
      <w:r>
        <w:rPr>
          <w:lang w:val="ne_NP" w:bidi="ne_NP"/>
        </w:rPr>
      </w:r>
      <w:r>
        <w:rPr>
          <w:lang w:val="ne_NP" w:bidi="ne_NP"/>
        </w:rPr>
        <w:t>अभिनय रोक्नुहोस्: इसहाकलाई सोध्नुहोस्, "तपाईंलाई अहिले कस्तो महसुस भइरहेको छ?" तपाईंले सुन्न सक्नुहुन्छ, "म धेरै दुःखी छु तर म केही गर्न सक्दिन।" एसावलाई सोध्नुहोस्, "तपाईंलाई अहिले कस्तो महसुस भइरहेको छ?" तपाईंले सुन्न सक्नुहुन्छ, "मेरा लागि कुनै आशिष् छैन भन्ने कुरा म विश्वास गर्न सक्दिन। मैले सोचेको थिएँ कि मेरो बुबा मलाई माया गर्नुहुन्छ।" वा, "म याकूब र यो सबै लफडासँग यति रिसाएको छु कि म सोच्न पनि सक्दिन।" नाटक फेरि सुरु गर्नुहोस्।</w:t>
      </w:r>
    </w:p>
    <w:p>
      <w:pPr/>
      <w:r>
        <w:rPr>
          <w:lang w:val="ne_NP" w:bidi="ne_NP"/>
        </w:rPr>
      </w:r>
      <w:r>
        <w:rPr>
          <w:lang w:val="ne_NP" w:bidi="ne_NP"/>
        </w:rPr>
        <w:t>अन्तमा, इसहाकले एसावलाई आशिष् दिन्छन्। यो आशिष् जेठाको आशिष्को लगभग विपरीत छ। इसहाकले एसावलाई भन्छन् कि उनी आकाशबाट शीत नपर्ने एउटा उब्जनी नहुने क्षेत्रमा बस्नेछन्। एसाव तरवारको भरमा बाँच्नेछन्। एसावले याकूबको सेवा गर्नेछ। जब एसावले स्वतन्त्र हुने निर्णय गर्छन्, तब उनले आफ्नो भाइसँग बाँध्ने जुवालाई भाँच्नेछन्।</w:t>
      </w:r>
    </w:p>
    <w:p>
      <w:pPr/>
      <w:r>
        <w:rPr>
          <w:lang w:val="ne_NP" w:bidi="ne_NP"/>
        </w:rPr>
      </w:r>
      <w:r>
        <w:rPr>
          <w:lang w:val="ne_NP" w:bidi="ne_NP"/>
        </w:rPr>
        <w:t>जुवाको तस्वीर देखाउनुहोस्।</w:t>
      </w:r>
    </w:p>
    <w:p>
      <w:pPr/>
      <w:r>
        <w:rPr>
          <w:lang w:val="ne_NP" w:bidi="ne_NP"/>
        </w:rPr>
      </w:r>
      <w:r>
        <w:rPr>
          <w:lang w:val="ne_NP" w:bidi="ne_NP"/>
        </w:rPr>
        <w:t>अभिनय रोक्नुहोस्: इसहाकलाई सोध्नुहोस्, "तपाईंको जेठा छोराको लागि यो आशिष्को बारेमा तपाईंलाई कस्तो महसुस भइरहेको छ?" तपाईंले सुन्न सक्नुहुन्छ, "मलाई यसको बारेमा साँच्चै नराम्रो महसुस हुन्छ। मैले उनलाई पनि केही राम्रो दिन सकेको भए कति राम्रो हुन्थ्यो," वा "यो सबै किन यसरी भइरहेको छ भन्ने मैले बुझ्न सकेको छैन। यो धेरै दुःखद कुरा हो।" एसावलाई सोध्नुहोस्, "यो आशिष्को बारेमा तपाईंलाई कस्तो महसुस भइरहेको छ?" तपाईंले सुन्न सक्नुहुन्छ, "मेरा बुबाले मलाई राम्रो आशिष् दिन किन सक्नुहुन्न भनेर म बुझ्दिन। यो एकदमै नराम्रो छ। यो सबै याकूबको गल्ती हो। म याकूबलाई घृणा गर्छु।" नाटक फेरि सुरु गर्नुहोस्।</w:t>
      </w:r>
      <w:r>
        <w:rPr>
          <w:lang w:val="ne_NP" w:bidi="ne_NP"/>
        </w:rPr>
      </w:r>
    </w:p>
    <w:p>
      <w:pPr>
        <w:pStyle w:val="Heading3"/>
      </w:pPr>
      <w:r>
        <w:rPr>
          <w:lang w:val="ne_NP" w:bidi="ne_NP"/>
        </w:rPr>
        <w:t>Step 5</w:t>
      </w:r>
    </w:p>
    <w:p>
      <w:pPr/>
      <w:r>
        <w:rPr>
          <w:lang w:val="ne_NP" w:bidi="ne_NP"/>
        </w:rPr>
      </w:r>
      <w:r>
        <w:rPr>
          <w:lang w:val="ne_NP" w:bidi="ne_NP"/>
        </w:rPr>
        <w:t>पाठलाई बुझ्न-सजिलो संस्करणमा एकपटक सुन्नुहोस्।</w:t>
      </w:r>
    </w:p>
    <w:p>
      <w:pPr/>
      <w:r>
        <w:rPr>
          <w:lang w:val="ne_NP" w:bidi="ne_NP"/>
        </w:rPr>
      </w:r>
      <w:r>
        <w:rPr>
          <w:lang w:val="ne_NP" w:bidi="ne_NP"/>
        </w:rPr>
        <w:t xml:space="preserve">इसहाकले याकूबलाई </w:t>
      </w:r>
      <w:r>
        <w:rPr>
          <w:b/>
          <w:lang w:val="ne_NP" w:bidi="ne_NP"/>
        </w:rPr>
        <w:t>आशिष्</w:t>
      </w:r>
      <w:r>
        <w:rPr>
          <w:lang w:val="ne_NP" w:bidi="ne_NP"/>
        </w:rPr>
        <w:t xml:space="preserve"> दिन सिध्याए। </w:t>
      </w:r>
      <w:r>
        <w:rPr>
          <w:lang w:val="ne_NP" w:bidi="ne_NP"/>
        </w:rPr>
        <w:t>आशिष्</w:t>
      </w:r>
      <w:r>
        <w:rPr>
          <w:lang w:val="ne_NP" w:bidi="ne_NP"/>
        </w:rPr>
        <w:t>को बारेमा मुख्य शब्दावलीमा छलफल गरिएको छ। तपाईंले आशिष्का लागि पहिले प्रयोग गर्नुभएको शब्द नै प्रयोग गर्नुहोस्।</w:t>
      </w:r>
    </w:p>
    <w:p>
      <w:pPr/>
      <w:r>
        <w:rPr>
          <w:lang w:val="ne_NP" w:bidi="ne_NP"/>
        </w:rPr>
      </w:r>
      <w:r>
        <w:rPr>
          <w:lang w:val="ne_NP" w:bidi="ne_NP"/>
        </w:rPr>
        <w:t xml:space="preserve">जब इसहाकले आफू छल गरिएको महसुस गर्छन्, उनी </w:t>
      </w:r>
      <w:r>
        <w:rPr>
          <w:b/>
          <w:lang w:val="ne_NP" w:bidi="ne_NP"/>
        </w:rPr>
        <w:t>थरथर काम्न</w:t>
      </w:r>
      <w:r>
        <w:rPr>
          <w:lang w:val="ne_NP" w:bidi="ne_NP"/>
        </w:rPr>
        <w:t xml:space="preserve"> वा बेस्सरी हल्लिन थाल्छन्। यसले डर वा त्रास व्यक्त गर्दछ, जस्तै जब तपाईंले कुनै नराम्रो समाचार सुन्नुहुन्छ वा कुनै नराम्रो आश्चर्यमा पर्नुहुन्छ। काँप्नु वा थर्कनु भनेको त्रास वा डरको भावनाप्रतिको शारीरिक प्रतिक्रिया हो।</w:t>
      </w:r>
    </w:p>
    <w:p>
      <w:pPr/>
      <w:r>
        <w:rPr>
          <w:lang w:val="ne_NP" w:bidi="ne_NP"/>
        </w:rPr>
      </w:r>
      <w:r>
        <w:rPr>
          <w:lang w:val="ne_NP" w:bidi="ne_NP"/>
        </w:rPr>
        <w:t xml:space="preserve">एसावले त्यो खबर सुनेपछि </w:t>
      </w:r>
      <w:r>
        <w:rPr>
          <w:b/>
          <w:lang w:val="ne_NP" w:bidi="ne_NP"/>
        </w:rPr>
        <w:t>ठूलो र मर्मभेदी चित्कार</w:t>
      </w:r>
      <w:r>
        <w:rPr>
          <w:lang w:val="ne_NP" w:bidi="ne_NP"/>
        </w:rPr>
        <w:t xml:space="preserve"> छोडे। यो त एउटा पीडाको सुस्केरा जस्तो पनि हुन सक्छ। यसले एसावबाट पीडाको गहिरो भावना व्यक्त गरिरहेको छ।</w:t>
      </w:r>
    </w:p>
    <w:p>
      <w:pPr/>
      <w:r>
        <w:rPr>
          <w:lang w:val="ne_NP" w:bidi="ne_NP"/>
        </w:rPr>
      </w:r>
      <w:r>
        <w:rPr>
          <w:lang w:val="ne_NP" w:bidi="ne_NP"/>
        </w:rPr>
        <w:t>एसावले याकूबको नामको बारेमा कुरा गर्छन्। एसाव भन्छन्, "के उनको नाम सही रूपमा याकूब राखिएको होइन र?" अहिलेसम्म उनले मलाई दुई पटक धोका दिएका छन्।" एसावले याकूबको नामको अर्थ छली हो भनिरहेका छन्। याकूब नामको अर्थ यो होइन। याकूब हिब्रू भाषाको छली भन्ने शब्द जस्तै सुनिन्छ। एसावले यसको बारेमा जुन तरिकाले कुरा गर्छन्, त्यो जवाफको आवश्यकता नपर्ने एउटा प्रश्नको रूपमा छ। यसलाई प्रत्यक्ष कथनको रूपमा पनि व्यक्त गर्न सकिन्छ। "के उनको नाम याकूब राखिनु उचित होइन र?" वा, "उनको नाम सुहाउँदो गरी याकूब राखिएको हो।"</w:t>
      </w:r>
    </w:p>
    <w:p>
      <w:pPr/>
      <w:r>
        <w:rPr>
          <w:lang w:val="ne_NP" w:bidi="ne_NP"/>
        </w:rPr>
      </w:r>
      <w:r>
        <w:rPr>
          <w:lang w:val="ne_NP" w:bidi="ne_NP"/>
        </w:rPr>
        <w:t xml:space="preserve">जेठा छोरासँग अधिकार, जिम्मेवारी र सुअवसर हुन्थ्यो, जसलाई </w:t>
      </w:r>
      <w:r>
        <w:rPr>
          <w:b/>
          <w:lang w:val="ne_NP" w:bidi="ne_NP"/>
        </w:rPr>
        <w:t>जन्मसिद्ध अधिकार</w:t>
      </w:r>
      <w:r>
        <w:rPr>
          <w:lang w:val="ne_NP" w:bidi="ne_NP"/>
        </w:rPr>
        <w:t xml:space="preserve"> भनिन्छ। इसहाकले दिएको आशिष् जेठो छोराको आशिष् थियो। यस आशिष्ले जेठा छोरालाई यस्ता कुराहरू दिन्थ्यो जुन अरू कसैलाई दिन सकिँदैनथ्यो।</w:t>
      </w:r>
    </w:p>
    <w:p>
      <w:pPr/>
      <w:r>
        <w:rPr>
          <w:lang w:val="ne_NP" w:bidi="ne_NP"/>
        </w:rPr>
      </w:r>
      <w:r>
        <w:rPr>
          <w:lang w:val="ne_NP" w:bidi="ne_NP"/>
        </w:rPr>
        <w:t>इसहाकले एसावलाई आशिष् दिन्छन्। यो आशिष् याकूबलाई दिइएको आशिष्को लगभग उल्टो छ।</w:t>
      </w:r>
    </w:p>
    <w:p>
      <w:pPr/>
      <w:r>
        <w:rPr>
          <w:lang w:val="ne_NP" w:bidi="ne_NP"/>
        </w:rPr>
      </w:r>
      <w:r>
        <w:rPr>
          <w:lang w:val="ne_NP" w:bidi="ne_NP"/>
        </w:rPr>
        <w:t xml:space="preserve">"पृथ्वीको धन-सम्पत्तिबाट टाढा बस्नु" को अर्थ तपाईं यस्तो खराब माटो भएको क्षेत्रमा बसोबास गर्नुहुनेछ जहाँ राम्रो बालीनाली वा पशुहरूका लागि घाँस उम्रने छैन। "स्वर्गको शीतबाट टाढा" को अर्थ त्यहाँ धेरै पानी हुने छैन। यहाँ "स्वर्ग" शब्दको अर्थ आकाश हो, र "शीत" भनेको प्रत्येक रात जमिनलाई ढाक्ने पानी हो। एसावका लागि, राति शीतले जमिन ढाक्ने छैन। एसाव "तरवारद्वारा बाँच्नेछन्," जसको अर्थ एसाव योद्धा हुनेछन्। एसावले आफ्नो घाँटीबाट </w:t>
      </w:r>
      <w:r>
        <w:rPr>
          <w:b/>
          <w:lang w:val="ne_NP" w:bidi="ne_NP"/>
        </w:rPr>
        <w:t>जुवा</w:t>
      </w:r>
      <w:r>
        <w:rPr>
          <w:lang w:val="ne_NP" w:bidi="ne_NP"/>
        </w:rPr>
        <w:t xml:space="preserve"> फुकाल्ने निर्णय नगरेसम्म याकूबको सेवा गर्नेछ। जुवा भनेको काठको एउटा उपकरण हो जसले दुईवटा गोरुहरूलाई एकसाथ बाँध्छ ताकि तिनीहरू हलो वा गाडा तान्नका लागि सँगै हिँड्न सकून्। </w:t>
      </w:r>
      <w:r>
        <w:rPr>
          <w:lang w:val="ne_NP" w:bidi="ne_NP"/>
        </w:rPr>
        <w:t>जुवा</w:t>
      </w:r>
      <w:r>
        <w:rPr>
          <w:lang w:val="ne_NP" w:bidi="ne_NP"/>
        </w:rPr>
        <w:t xml:space="preserve"> को बारेमा छलफलका लागि मुख्य शब्दावली हेर्नुहोस्।</w:t>
      </w:r>
    </w:p>
    <w:p>
      <w:pPr/>
      <w:r>
        <w:rPr>
          <w:lang w:val="ne_NP" w:bidi="ne_NP"/>
        </w:rPr>
      </w:r>
      <w:r>
        <w:rPr>
          <w:lang w:val="ne_NP" w:bidi="ne_NP"/>
        </w:rPr>
        <w:t>जुवा</w:t>
      </w:r>
      <w:r>
        <w:rPr>
          <w:lang w:val="ne_NP" w:bidi="ne_NP"/>
        </w:rPr>
        <w:t>को तस्वीर देखाउनुहोस्।</w:t>
      </w:r>
      <w:r>
        <w:rPr>
          <w:lang w:val="ne_NP" w:bidi="ne_NP"/>
        </w:rPr>
      </w:r>
    </w:p>
    <w:p>
      <w:pPr>
        <w:pStyle w:val="Heading3"/>
      </w:pPr>
      <w:r>
        <w:rPr>
          <w:lang w:val="ne_NP" w:bidi="ne_NP"/>
        </w:rPr>
        <w:t>Step 6</w:t>
      </w:r>
    </w:p>
    <w:p>
      <w:pPr/>
      <w:r>
        <w:rPr>
          <w:lang w:val="ne_NP" w:bidi="ne_NP"/>
        </w:rPr>
      </w:r>
      <w:r>
        <w:rPr>
          <w:lang w:val="ne_NP" w:bidi="ne_NP"/>
        </w:rPr>
        <w:t>अनुवादलाई सजिलोसँग बुझ्न यस खण्डको श्रव्य संस्करण सुन्‍नुहोस्।</w:t>
      </w:r>
    </w:p>
    <w:p>
      <w:pPr/>
      <w:r>
        <w:rPr>
          <w:lang w:val="ne_NP" w:bidi="ne_NP"/>
        </w:rPr>
      </w:r>
      <w:r>
        <w:rPr>
          <w:lang w:val="ne_NP" w:bidi="ne_NP"/>
        </w:rPr>
        <w:t>यस सत्रमा, एउटा समूहको रूपमा तपाईंको आफ्नै भाषामा खण्डलाई पुन: भन्न लगाउनुहोस्।</w:t>
      </w:r>
    </w:p>
    <w:p>
      <w:pPr/>
      <w:r>
        <w:rPr>
          <w:lang w:val="ne_NP" w:bidi="ne_NP"/>
        </w:rPr>
      </w:r>
      <w:r>
        <w:rPr>
          <w:lang w:val="ne_NP" w:bidi="ne_NP"/>
        </w:rPr>
        <w:t>पहिला, सम्पूर्ण समूहले खण्डलाई तपाईंको आफ्नै भाषामा बताउन अभ्यास गर्नुपर्छ। तपाईंले अघिल्लो चरणहरूमा निर्णय गर्नुभएको कुराहरू जस्तै कालक्रम, शब्दहरू, वाक्यांशहरू, भावनाहरू, वा तपाईंले छलफल गर्नुभएको अन्य कुराहरू यसमा समावेश गर्नलाई सम्झनुहोस्।</w:t>
      </w:r>
    </w:p>
    <w:p>
      <w:pPr/>
      <w:r>
        <w:rPr>
          <w:lang w:val="ne_NP" w:bidi="ne_NP"/>
        </w:rPr>
      </w:r>
      <w:r>
        <w:rPr>
          <w:lang w:val="ne_NP" w:bidi="ne_NP"/>
        </w:rPr>
        <w:t>एउटा समूहको सदस्यले खण्डका केही वाक्यहरू भन्नुपर्छ र रोकिनु पर्छ। समूहको अर्को सदस्यले खण्डको अर्को भाग भन्नु पर्छ र रोकिनु पर्छ। समूहले सम्पूर्ण खण्डलाई पुन: नभन्दासम्म यो गर्नुहोस्। यस चरणमा समूहका सदस्यहरूले एक अर्कालाई सच्याउन सक्छन्।</w:t>
      </w:r>
    </w:p>
    <w:p>
      <w:pPr/>
      <w:r>
        <w:rPr>
          <w:lang w:val="ne_NP" w:bidi="ne_NP"/>
        </w:rPr>
      </w:r>
      <w:r>
        <w:rPr>
          <w:lang w:val="ne_NP" w:bidi="ne_NP"/>
        </w:rPr>
        <w:t xml:space="preserve">अडियो रोक्‍नुहोस्। </w:t>
      </w:r>
    </w:p>
    <w:p>
      <w:pPr/>
      <w:r>
        <w:rPr>
          <w:lang w:val="ne_NP" w:bidi="ne_NP"/>
        </w:rPr>
      </w:r>
      <w:r>
        <w:rPr>
          <w:lang w:val="ne_NP" w:bidi="ne_NP"/>
        </w:rPr>
        <w:t>अर्को पटक, समूहको प्रत्येक सदस्यले कम्तिमा पनि एकचोटि सम्पूर्ण खण्डलाई नरोकी भन्नुपर्छ। समूहको सदस्यले खण्डलाई सम्झन मद्दत गर्न कुनैपनि वस्तुहरू, चालहरू, वा तिनीहरूको स्टोरीबोर्ड प्रयोग गर्न सक्छन्।</w:t>
      </w:r>
    </w:p>
    <w:p>
      <w:pPr/>
      <w:r>
        <w:rPr>
          <w:lang w:val="ne_NP" w:bidi="ne_NP"/>
        </w:rPr>
      </w:r>
      <w:r>
        <w:rPr>
          <w:lang w:val="ne_NP" w:bidi="ne_NP"/>
        </w:rPr>
        <w:t xml:space="preserve">अडियो रोक्‍नुहोस्। </w:t>
      </w:r>
    </w:p>
    <w:p>
      <w:pPr/>
      <w:r>
        <w:rPr>
          <w:lang w:val="ne_NP" w:bidi="ne_NP"/>
        </w:rPr>
      </w:r>
      <w:r>
        <w:rPr>
          <w:lang w:val="ne_NP" w:bidi="ne_NP"/>
        </w:rPr>
        <w:t>त्यसपछि, तपाईंलाई सबैभन्दा बढी मनपरेको खण्डको संस्करण कस्को हो समूहले निर्णय गर्न सक्छ। तपाईंले एउटा समूहको सदस्यले एउटा दृश्य बताएको तरिका मनपर्यो तर तपाईंले अर्को दृश्य अर्कै समूहको सदस्यले बताएको तरिका मनपर्यो भनेर निर्णय गर्न सक्नुहुन्छ।</w:t>
      </w:r>
    </w:p>
    <w:p>
      <w:pPr/>
      <w:r>
        <w:rPr>
          <w:lang w:val="ne_NP" w:bidi="ne_NP"/>
        </w:rPr>
      </w:r>
      <w:r>
        <w:rPr>
          <w:lang w:val="ne_NP" w:bidi="ne_NP"/>
        </w:rPr>
        <w:t xml:space="preserve">अडियो रोक्‍नुहोस्। </w:t>
      </w:r>
    </w:p>
    <w:p>
      <w:pPr/>
      <w:r>
        <w:rPr>
          <w:lang w:val="ne_NP" w:bidi="ne_NP"/>
        </w:rPr>
      </w:r>
      <w:r>
        <w:rPr>
          <w:lang w:val="ne_NP" w:bidi="ne_NP"/>
        </w:rPr>
        <w:t>अन्तमा, समूहले सबैजना सहमत हुने खण्डको अन्तिम संस्करणलाई सँगै राख्न सक्छन्। समूहको प्रत्येक सदस्यले यस खण्डको अन्तिम संस्करण सुनाउने अभ्यास गर्नुपर्छ।</w:t>
      </w:r>
      <w:r>
        <w:rPr>
          <w:lang w:val="ne_NP" w:bidi="ne_NP"/>
        </w:rPr>
      </w:r>
      <w:r>
        <w:rPr>
          <w:lang w:val="ne_NP" w:bidi="ne_NP"/>
        </w:rPr>
      </w:r>
    </w:p>
    <w:p>
      <w:pPr/>
      <w:r>
        <w:rPr>
          <w:lang w:val="ne_NP" w:bidi="ne_NP"/>
        </w:rPr>
      </w:r>
    </w:p>
    <w:p>
      <w:pPr>
        <w:pStyle w:val="Heading2"/>
      </w:pPr>
      <w:r>
        <w:rPr>
          <w:lang w:val="ne_NP" w:bidi="ne_NP"/>
        </w:rPr>
        <w:t>Genesis 27:41–28:9</w:t>
      </w:r>
      <w:r>
        <w:rPr>
          <w:lang w:val="ne_NP" w:bidi="ne_NP"/>
        </w:rPr>
      </w:r>
    </w:p>
    <w:p>
      <w:pPr>
        <w:pStyle w:val="Heading3"/>
      </w:pPr>
      <w:r>
        <w:rPr>
          <w:lang w:val="ne_NP" w:bidi="ne_NP"/>
        </w:rPr>
        <w:t>Step 1</w:t>
      </w:r>
    </w:p>
    <w:p>
      <w:pPr/>
      <w:r>
        <w:rPr>
          <w:lang w:val="ne_NP" w:bidi="ne_NP"/>
        </w:rPr>
      </w:r>
      <w:r>
        <w:rPr>
          <w:lang w:val="ne_NP" w:bidi="ne_NP"/>
        </w:rPr>
        <w:t>उत्पत्ति २७:४१–२८:९ सुन्नुहोस् र यसलाई आफ्नो हृदयमा राख्नुहोस्। पाठलाई तीन पटक सुन्नुहोस् (सम्भव छ भने तीन फरक अनुवादहरूमा)। त्यसपछि टोलीले निम्न प्रश्नहरूको छलफल गर्नुहोस:</w:t>
      </w:r>
    </w:p>
    <w:p>
      <w:pPr>
        <w:pStyle w:val="ListBullet"/>
        <w:spacing w:line="240" w:lineRule="auto"/>
        <w:ind w:left="720"/>
      </w:pPr>
      <w:r>
        <w:rPr>
          <w:lang w:val="ne_NP" w:bidi="ne_NP"/>
        </w:rPr>
      </w:r>
      <w:r>
        <w:rPr>
          <w:lang w:val="ne_NP" w:bidi="ne_NP"/>
        </w:rPr>
        <w:t>यो खण्डमा तपाईंलाई के मन पर्‍यो?</w:t>
      </w:r>
    </w:p>
    <w:p>
      <w:pPr>
        <w:pStyle w:val="ListBullet"/>
        <w:spacing w:line="240" w:lineRule="auto"/>
        <w:ind w:left="720"/>
      </w:pPr>
      <w:r>
        <w:rPr>
          <w:lang w:val="ne_NP" w:bidi="ne_NP"/>
        </w:rPr>
      </w:r>
      <w:r>
        <w:rPr>
          <w:lang w:val="ne_NP" w:bidi="ne_NP"/>
        </w:rPr>
        <w:t>तपाईलाई के मन परेन वा के बुझ्नुभएन?</w:t>
      </w:r>
    </w:p>
    <w:p>
      <w:pPr>
        <w:pStyle w:val="ListBullet"/>
        <w:spacing w:line="240" w:lineRule="auto"/>
        <w:ind w:left="720"/>
      </w:pPr>
      <w:r>
        <w:rPr>
          <w:lang w:val="ne_NP" w:bidi="ne_NP"/>
        </w:rPr>
      </w:r>
      <w:r>
        <w:rPr>
          <w:lang w:val="ne_NP" w:bidi="ne_NP"/>
        </w:rPr>
        <w:t>यो कथाले हामीलाई परमेश्वरको बारेमा के भन्छ?</w:t>
      </w:r>
    </w:p>
    <w:p>
      <w:pPr>
        <w:pStyle w:val="ListBullet"/>
        <w:spacing w:line="240" w:lineRule="auto"/>
        <w:ind w:left="720"/>
      </w:pPr>
      <w:r>
        <w:rPr>
          <w:lang w:val="ne_NP" w:bidi="ne_NP"/>
        </w:rPr>
      </w:r>
      <w:r>
        <w:rPr>
          <w:lang w:val="ne_NP" w:bidi="ne_NP"/>
        </w:rPr>
        <w:t>यो खण्डले मानिसबारे हामीलाई के भन्दछ?</w:t>
      </w:r>
    </w:p>
    <w:p>
      <w:pPr>
        <w:pStyle w:val="ListBullet"/>
        <w:spacing w:line="240" w:lineRule="auto"/>
        <w:ind w:left="720"/>
      </w:pPr>
      <w:r>
        <w:rPr>
          <w:lang w:val="ne_NP" w:bidi="ne_NP"/>
        </w:rPr>
      </w:r>
      <w:r>
        <w:rPr>
          <w:lang w:val="ne_NP" w:bidi="ne_NP"/>
        </w:rPr>
        <w:t>यो खण्डले कसरी हाम्रो दैनिक जीवनलाई प्रभाव पार्छ?</w:t>
      </w:r>
    </w:p>
    <w:p>
      <w:pPr>
        <w:pStyle w:val="ListBullet"/>
        <w:spacing w:line="240" w:lineRule="auto"/>
        <w:ind w:left="720"/>
      </w:pPr>
      <w:r>
        <w:rPr>
          <w:lang w:val="ne_NP" w:bidi="ne_NP"/>
        </w:rPr>
      </w:r>
      <w:r>
        <w:rPr>
          <w:lang w:val="ne_NP" w:bidi="ne_NP"/>
        </w:rPr>
        <w:t>यो कथा सुन्नु पर्ने तपाईंले चिन्नुभएको व्यक्ति को हुनुहुन्छ?</w:t>
      </w:r>
      <w:r>
        <w:rPr>
          <w:lang w:val="ne_NP" w:bidi="ne_NP"/>
        </w:rPr>
      </w:r>
    </w:p>
    <w:p>
      <w:pPr>
        <w:pStyle w:val="Heading3"/>
      </w:pPr>
      <w:r>
        <w:rPr>
          <w:lang w:val="ne_NP" w:bidi="ne_NP"/>
        </w:rPr>
        <w:t>Step 2</w:t>
      </w:r>
    </w:p>
    <w:p>
      <w:pPr/>
      <w:r>
        <w:rPr>
          <w:lang w:val="ne_NP" w:bidi="ne_NP"/>
        </w:rPr>
      </w:r>
      <w:r>
        <w:rPr>
          <w:lang w:val="ne_NP" w:bidi="ne_NP"/>
        </w:rPr>
        <w:t>पाठलाई बुझ्न-सजिलो संस्करणमा एकपटक सुन्नुहोस्।</w:t>
      </w:r>
    </w:p>
    <w:p>
      <w:pPr/>
      <w:r>
        <w:rPr>
          <w:lang w:val="ne_NP" w:bidi="ne_NP"/>
        </w:rPr>
      </w:r>
      <w:r>
        <w:rPr>
          <w:lang w:val="ne_NP" w:bidi="ne_NP"/>
        </w:rPr>
        <w:t>यो खण्डमा याकूबले जेठो छोराको आशिष् चोरेको कथा जारी रहन्छ। यस खण्डले इसाक र एसावलाई आफूलाई धोका दिइएको छ भन्ने महसुस गरेपछि के हुन्छ भन्ने कुरा बताउँछ। याकूबले जेठो छोराको रूपमा एसावको आशिष् चोरेको कथाका परिणामहरू छन्। यो खण्ड इसाकले एसावलाई गरिबी, युद्ध र आफ्ना भाइ याकूबको सेवा गर्ने प्रतिज्ञासहितको आशिष् दिएपछि के भयो भन्ने कुराको एउटा कथात्मक विवरण हो।</w:t>
      </w:r>
    </w:p>
    <w:p>
      <w:pPr/>
      <w:r>
        <w:rPr>
          <w:lang w:val="ne_NP" w:bidi="ne_NP"/>
        </w:rPr>
      </w:r>
      <w:r>
        <w:rPr>
          <w:lang w:val="ne_NP" w:bidi="ne_NP"/>
        </w:rPr>
        <w:t>याकूबले आशिष् चोरेको समयदेखि नै एसावले याकूबलाई घृणा गरे। एसावले याकूबलाई मार्ने योजना बनाए तर उनले इसहाकको मृत्यु नभएसम्म पर्खने निर्णय गरे। एसावले इसहाक चाँडै मर्नेछन् भन्ने सोचे। एसाव भन्छन्, "मेरा बुबाको मृत्यु भएपछि शोकका दिनहरू नसकिएसम्म म पर्खनेछु।" एसाव यी कुराहरू आफैँलाई भन्दै थिए। उनले अरूलाई आफ्ना योजनाहरूको बारेमा बताइरहेका थिएनन्।</w:t>
      </w:r>
    </w:p>
    <w:p>
      <w:pPr/>
      <w:r>
        <w:rPr>
          <w:lang w:val="ne_NP" w:bidi="ne_NP"/>
        </w:rPr>
      </w:r>
      <w:r>
        <w:rPr>
          <w:lang w:val="ne_NP" w:bidi="ne_NP"/>
        </w:rPr>
        <w:t>रोक्नुहोस् र समूहमा छलफल गर्नुहोस्: तपाईंको संस्कृतिमा मानिसहरूले कसरी र कहिले बदला खोज्छन्? बदला लिने योजना बनाइरहेका तर अरूसँग यसको बारेमा कुरा नगर्ने एक व्यक्तिको कथा सुनाउनुहोस्। यो व्यक्तिले के गर्ने सोचिरहेको छ भनेर तपाईं कसरी वर्णन गर्नुहुन्छ?</w:t>
      </w:r>
    </w:p>
    <w:p>
      <w:pPr/>
      <w:r>
        <w:rPr>
          <w:lang w:val="ne_NP" w:bidi="ne_NP"/>
        </w:rPr>
      </w:r>
      <w:r>
        <w:rPr>
          <w:lang w:val="ne_NP" w:bidi="ne_NP"/>
        </w:rPr>
        <w:t>रोक्नुहोस् र समूहमा छलफल गर्नुहोस्: तपाईंको संस्कृतिका शोकका रीतिरिवाजहरू के हुन्? बुबाको मृत्यु हुँदा तपाईं के गर्नुहुन्छ?</w:t>
      </w:r>
    </w:p>
    <w:p>
      <w:pPr/>
      <w:r>
        <w:rPr>
          <w:lang w:val="ne_NP" w:bidi="ne_NP"/>
        </w:rPr>
      </w:r>
      <w:r>
        <w:rPr>
          <w:lang w:val="ne_NP" w:bidi="ne_NP"/>
        </w:rPr>
        <w:t>कुनै प्रकारले, रिबेकाले एसावको योजनाको बारेमा सुनिन्। उनले कसरी पत्ता लगाइन् भन्ने हामीलाई थाहा छैन। रिबेकाले याकूबलाई बोलाएर एसावले उनलाई मार्ने षड्यन्त्र गरिरहेको छ भनेर बताइन्। रिबेकाले याकूबलाई तयार हुन र भाग्न वा टाढा जान भनिन्। रिबेकाले प्रयोग गरेका शब्दहरूबाट रिबेकाले याकूब तुरुन्तै जाओस् भन्ने चाहेको जस्तो देखिन्छ। याकूब तुरुन्तै जाँदैनन्।</w:t>
      </w:r>
    </w:p>
    <w:p>
      <w:pPr/>
      <w:r>
        <w:rPr>
          <w:lang w:val="ne_NP" w:bidi="ne_NP"/>
        </w:rPr>
      </w:r>
      <w:r>
        <w:rPr>
          <w:lang w:val="ne_NP" w:bidi="ne_NP"/>
        </w:rPr>
        <w:t>रिबेका याकूब आफ्ना भाइकहाँ जाऊन् भन्ने चाहन्छिन्। रिबेकाका भाइ हारानमा बसोबास गर्छन्। हारान दक्षिणी टर्कीमा अवस्थित एउटा सहर हो जहाँ अब्राहाम बसोबास गरिरहेका थिए, त्यहीँ हुँदा परमेश्वरले अब्राहामलाई आफूले देखाउने देशमा जान भन्नुभयो। यो त्यो सहर पनि हो जहाँ इसाकसँग विवाह गर्नुअघि रिबेका आफ्नो परिवारसँग बसोबास गर्थिन्। रिबेकाका भाइ अझै यस सहरमा बसोबास गर्छन्।</w:t>
      </w:r>
    </w:p>
    <w:p>
      <w:pPr/>
      <w:r>
        <w:rPr>
          <w:lang w:val="ne_NP" w:bidi="ne_NP"/>
        </w:rPr>
      </w:r>
      <w:r>
        <w:rPr>
          <w:lang w:val="ne_NP" w:bidi="ne_NP"/>
        </w:rPr>
        <w:t>इजरायलको सम्पूर्ण भागदेखि हारान रहेको दक्षिणी टर्कीसम्म</w:t>
      </w:r>
      <w:r>
        <w:rPr>
          <w:lang w:val="ne_NP" w:bidi="ne_NP"/>
        </w:rPr>
        <w:t xml:space="preserve"> समावेश भएको नक्सा देखाउनुहोस्। हारानलाई नक्सामा चिन्ह लगाउनुपर्छ। याकूबको यात्रालाई पछ्याउन यो नक्सा प्रयोग गर्नुहोस्।</w:t>
      </w:r>
    </w:p>
    <w:p>
      <w:pPr/>
      <w:r>
        <w:rPr>
          <w:lang w:val="ne_NP" w:bidi="ne_NP"/>
        </w:rPr>
      </w:r>
      <w:r>
        <w:rPr>
          <w:lang w:val="ne_NP" w:bidi="ne_NP"/>
        </w:rPr>
        <w:t>रिबेकाले याकूबलाई एसाव शान्त नभएसम्म हारानमा आफ्ना भाइसँग बस्न भन्छिन्। उनी भन्छिन्, "मैले किन एकै दिनमा तिमीहरू दुवैलाई गुमाउनु?" यो यस्तो प्रश्न हो जसलाई जवाफको आवश्यकता पर्दैन। यसलाई फरक तरिकाले बताउन सकिन्छ, "म एकै दिनमा तपाईंहरू दुवैलाई गुमाउन चाहँदिन।"</w:t>
      </w:r>
    </w:p>
    <w:p>
      <w:pPr/>
      <w:r>
        <w:rPr>
          <w:lang w:val="ne_NP" w:bidi="ne_NP"/>
        </w:rPr>
      </w:r>
      <w:r>
        <w:rPr>
          <w:lang w:val="ne_NP" w:bidi="ne_NP"/>
        </w:rPr>
        <w:t>रोक्नुहोस् र छलफल गर्नुहोस्: आफ्ना सन्तानहरूको बारेमा चिन्तित भएकी एकजना आमाको बारेमा एउटा संक्षिप्त कथा सुनाउनुहोस्। उनलाई कुनै न कुनै रूपमा उनीहरूलाई गुमाउने डर छ। उनले आफ्नो डर र आफ्ना सन्तानहरू मर्छन् भन्ने चिन्ताको बारेमा कसरी बताउँछिन्? यहाँ, रिबेकाले एउटा प्रश्न सोध्छिन्। तपाईंको कथामा आमाले आफ्नो डरको बारेमा कसरी कुरा गर्छिन्?</w:t>
      </w:r>
    </w:p>
    <w:p>
      <w:pPr/>
      <w:r>
        <w:rPr>
          <w:lang w:val="ne_NP" w:bidi="ne_NP"/>
        </w:rPr>
      </w:r>
      <w:r>
        <w:rPr>
          <w:lang w:val="ne_NP" w:bidi="ne_NP"/>
        </w:rPr>
        <w:t>आफ्ना भाइसँग धेरै रिसाएको छोराको एउटा संक्षिप्त कथा सुनाउनुहोस्। रिस र व्यक्तिको रिस शान्त भएको अवस्था दुवै व्यक्त गर्न प्रयोग गरिएका शब्दहरूमा ध्यान दिनुहोस्। के तिनीहरूले "रिसले चुर" र "शान्त हुने" जस्ता शब्द चित्रहरू प्रयोग गर्छन्?</w:t>
      </w:r>
    </w:p>
    <w:p>
      <w:pPr/>
      <w:r>
        <w:rPr>
          <w:lang w:val="ne_NP" w:bidi="ne_NP"/>
        </w:rPr>
      </w:r>
      <w:r>
        <w:rPr>
          <w:lang w:val="ne_NP" w:bidi="ne_NP"/>
        </w:rPr>
        <w:t>यदि एसावले याकूबलाई मारेको भए, रिबेकाले दुवै छोराहरू गुमाउने थिइन्। याकूब मर्ने थियो। बाढीपछि परमेश्वरले नोआलाई दिनुभएको व्यवस्था अनुसार, आफ्नो भाइको हत्या गरेको कारणले मानिसहरूले एसावलाई मार्ने थिए। रिबेका आफ्ना दुवै छोराहरूको जीवन बचाउन आफ्ना मनपर्ने छोरा याकूबलाई टाढा पठाउन इच्छुक छिन्।</w:t>
      </w:r>
    </w:p>
    <w:p>
      <w:pPr/>
      <w:r>
        <w:rPr>
          <w:lang w:val="ne_NP" w:bidi="ne_NP"/>
        </w:rPr>
      </w:r>
      <w:r>
        <w:rPr>
          <w:lang w:val="ne_NP" w:bidi="ne_NP"/>
        </w:rPr>
        <w:t>त्यसपछि रिबेका इसहाककहाँ जान्छिन्। एसाव याकूबलाई मार्न चाहन्छन् भन्ने कुरा रिबेकाले उल्लेख गरेकी छैनन्। यसको सट्टा, रिबेकाले एसावका पत्नीहरूको बारेमा गुनासो गर्छिन्। एसावले २ हित्ती महिलाहरूसँग विवाह गरेका छन्। उनीहरू त्यही क्षेत्रमा बसोबास गरे तापनि उनीहरूलाई विदेशी पत्नीहरू मानिन्थ्यो। हित्तीहरू कनानका सन्तान थिए, जो नोआका नाति थिए र जसलाई नोआले श्राप दिएका थिए। तिनीहरूका रीतिरिवाजहरू रिबेकाका भन्दा फरक हुने थिए। रिबेका र इसहाकले आफ्ना बुहारीहरू मन पराउँदैनन्। बुहारीहरूको बारेमा कुरा गर्दै रिबेकाले इसहाकलाई याकूबले एसावले जस्तै विदेशी केटीहरूसँग विवाह नगरोस् भनेर असल पत्नी खोज्न रिबेकाकै भाइकहाँ जानुपर्छ भन्ने कुरामा विश्वस्त पार्छिन्।</w:t>
      </w:r>
    </w:p>
    <w:p>
      <w:pPr/>
      <w:r>
        <w:rPr>
          <w:lang w:val="ne_NP" w:bidi="ne_NP"/>
        </w:rPr>
      </w:r>
      <w:r>
        <w:rPr>
          <w:lang w:val="ne_NP" w:bidi="ne_NP"/>
        </w:rPr>
        <w:t>समूहमा छलफल गर्नुहोस्: तपाईंको संस्कृतिमा सासू र बुहारीबीचको प्रचलित वा सामान्य सम्बन्धको वर्णन गर्नुहोस्। यदि तिनीहरूबीच द्वन्द्व भयो भने के हुन्छ?</w:t>
      </w:r>
    </w:p>
    <w:p>
      <w:pPr/>
      <w:r>
        <w:rPr>
          <w:lang w:val="ne_NP" w:bidi="ne_NP"/>
        </w:rPr>
      </w:r>
      <w:r>
        <w:rPr>
          <w:lang w:val="ne_NP" w:bidi="ne_NP"/>
        </w:rPr>
        <w:t>याकूबले स्थानीय विदेशी महिलासँग विवाह गर्नुहुन्न भन्ने कुरामा इसहाक रिबेकासँग सहमत छन्। रिबेकाका पिता बथुएल अझै पनि बाँचिरहेका छन्। इसहाकले याकूबलाई आफ्ना हजुरबुबा बथुएलको घरमा जान भन्छन्। रिबेकाका भाइ लाबान आफ्ना बुबासँग बस्छन्। इसहाकले याकूबलाई आफ्ना काका लाबानकी छोरीहरूमध्ये एकजनासँग विवाह गर्न भन्छन्। याकूबका मामा लाबान उनका आमाका भाइ हुन्। लाबानकी छोरी याकूबकी आमापट्टिकी दिदी वा बहिनी (मामाकी छोरी) हुने थिइन्। हारान तिनीहरू बसोबास गर्ने सहरको नाम हो। पद्न-अराम वरिपरिको क्षेत्रको नाम हो।</w:t>
      </w:r>
    </w:p>
    <w:p>
      <w:pPr/>
      <w:r>
        <w:rPr>
          <w:lang w:val="ne_NP" w:bidi="ne_NP"/>
        </w:rPr>
      </w:r>
      <w:r>
        <w:rPr>
          <w:lang w:val="ne_NP" w:bidi="ne_NP"/>
        </w:rPr>
        <w:t>पद्न-अराम र हारान</w:t>
      </w:r>
      <w:r>
        <w:rPr>
          <w:lang w:val="ne_NP" w:bidi="ne_NP"/>
        </w:rPr>
        <w:t xml:space="preserve"> चिन्ह लगाइएको नक्सा देखाउनुहोस्।</w:t>
      </w:r>
    </w:p>
    <w:p>
      <w:pPr/>
      <w:r>
        <w:rPr>
          <w:lang w:val="ne_NP" w:bidi="ne_NP"/>
        </w:rPr>
      </w:r>
      <w:r>
        <w:rPr>
          <w:lang w:val="ne_NP" w:bidi="ne_NP"/>
        </w:rPr>
        <w:t>टोलीको रूपमा छलफल गर्नुहोस्: कसैले आफ्नो परिवारको बारेमा एउटा कथा सुनाउनुहोस् जसमा आमाको तर्फका आफन्तहरू र बुबाको तर्फका आफन्तहरू—काका-मामाहरू, काकी-माइजुहरू, काका-मामाका छोराछोरीहरू र हजुरबुबा-हजुरआमाहरू समावेश हुन्। प्रत्येक आफन्तलाई कसरी वर्णन गरिएको छ र यस परिवारमा तपाईंले कोसँग विवाह गर्न सक्नुहुन्छ भन्ने कुरामा ध्यान दिनुहोस्।</w:t>
      </w:r>
    </w:p>
    <w:p>
      <w:pPr/>
      <w:r>
        <w:rPr>
          <w:lang w:val="ne_NP" w:bidi="ne_NP"/>
        </w:rPr>
      </w:r>
      <w:r>
        <w:rPr>
          <w:lang w:val="ne_NP" w:bidi="ne_NP"/>
        </w:rPr>
        <w:t>त्यसपछि इसहाकले याकूबलाई अर्को आशिष् दिन्छन्। यस आशिषमा परमेश्वरले अब्राहामलाई प्रतिज्ञा गर्नुभएका धेरैजसो उस्तै आशिषहरू समावेश थिए। इसहाकले याकूबका लागि धेरै सन्तानहरू माग्छन्। इसहाकले याकूबका सन्तानहरूले धेरै विभिन्न राष्ट्रहरू बनाऊन् भन्ने कामना गर्छन्। इसहाकले परमेश्वरसँग याकूबलाई तिनै आशिष्हरू दिन भन्छन् जुन अब्राहामलाई दिइएको थियो। अन्तमा, इसहाकले अब्राहामलाई प्रतिज्ञा गरिएको जमिनको स्वामित्व याकूबमा रहोस् भन्ने कामना गर्छन्, जहाँ इसहाक र उनको परिवार अझै विदेशीको रूपमा बसोबास गरिरहेका थिए।</w:t>
      </w:r>
    </w:p>
    <w:p>
      <w:pPr/>
      <w:r>
        <w:rPr>
          <w:lang w:val="ne_NP" w:bidi="ne_NP"/>
        </w:rPr>
      </w:r>
      <w:r>
        <w:rPr>
          <w:lang w:val="ne_NP" w:bidi="ne_NP"/>
        </w:rPr>
        <w:t>रोक्नुहोस् र समूहमा छलफल गर्नुहोस्: जब छोराले धेरै समयको लागि घर छोड्छ, तब पिता र छोराबीच के हुन्छ? छोरा जानुअघि पिताले उसलाई कस्ता कुराहरू भन्नुहुन्छ?</w:t>
      </w:r>
    </w:p>
    <w:p>
      <w:pPr/>
      <w:r>
        <w:rPr>
          <w:lang w:val="ne_NP" w:bidi="ne_NP"/>
        </w:rPr>
      </w:r>
      <w:r>
        <w:rPr>
          <w:lang w:val="ne_NP" w:bidi="ne_NP"/>
        </w:rPr>
        <w:t>यो आशिष् पाएपछि याकूब पद्दन-अरामका लागि प्रस्थान गरे।</w:t>
      </w:r>
    </w:p>
    <w:p>
      <w:pPr/>
      <w:r>
        <w:rPr>
          <w:lang w:val="ne_NP" w:bidi="ne_NP"/>
        </w:rPr>
      </w:r>
      <w:r>
        <w:rPr>
          <w:lang w:val="ne_NP" w:bidi="ne_NP"/>
        </w:rPr>
        <w:t>इसहाकले याकूबलाई अर्को आशिष् दिएका थिए र इसहाकले याकूबलाई पत्नी खोज्न पद्न-अराममा पठाएका थिए भन्ने कुरा एसावलाई थाहा थियो। इसहाकले याकूबलाई "कनानी महिलासँग विवाह नगर" भनेका थिए भन्ने कुरा एसावलाई थाहा थियो। याकूबले इसहाकको आज्ञा पालन गरेको र पद्न-अराम गएको कुरा एसावलाई थाहा थियो। अन्ततः इसाक र रिबेकाले उनका कनानी पत्नीहरूलाई मन पराउँदैनथे भन्ने कुरा एसावले बुझे। त्यसैले, एसाव आफ्ना काका इश्माएलको परिवारकहाँ गए र पत्नी रोजे। इश्माएल अब्राहामका जेठा छोरा हुन् र उनकी आमा साराकी नोकर हागर थिइन्। एसावले आफ्नी नातेदार दिदी-बहिनीको छोरीसँग विवाह गरे। एसावका अब ३ पत्नीहरू छन्। एसावले आफ्नी काकाकी छोरीसँग विवाह गर्नुअघि इसहाक वा रिबेकालाई सोधेका थिए भन्ने कुनै संकेत छैन।</w:t>
      </w:r>
    </w:p>
    <w:p>
      <w:pPr/>
      <w:r>
        <w:rPr>
          <w:lang w:val="ne_NP" w:bidi="ne_NP"/>
        </w:rPr>
      </w:r>
      <w:r>
        <w:rPr>
          <w:lang w:val="ne_NP" w:bidi="ne_NP"/>
        </w:rPr>
        <w:t xml:space="preserve"> </w:t>
      </w:r>
      <w:r>
        <w:rPr>
          <w:lang w:val="ne_NP" w:bidi="ne_NP"/>
        </w:rPr>
        <w:t>परिवारको वंशवृक्षको चित्र</w:t>
      </w:r>
      <w:r>
        <w:rPr>
          <w:lang w:val="ne_NP" w:bidi="ne_NP"/>
        </w:rPr>
        <w:t xml:space="preserve"> देखाउनुहोस्। अब्राहामका पिता तेरहबाट वंशावली सुरु गर्नुहोस्। यो रूखले तेरहका सन्तानहरूलाई देखाउनेछ। टोलीले अब्राहाम र साराको सम्बन्ध, इसहाक र रिबेकाको सम्बन्ध, एसाव र इश्माएलकी छोरीको सम्बन्ध, र याकूब र उनका पत्नीहरूको सम्बन्ध देख्न सक्षम हुनुपर्छ। यदि रेखाचित्रले काम गरेन भने, तपाईंले मानिसहरूको प्रतिनिधित्व गर्न वस्तुहरू प्रयोग गर्न सक्नुहुन्छ वा टोलीका सदस्यहरूलाई प्रत्येक व्यक्तिको प्रतिनिधित्व गर्न उभिन लगाउन सक्नुहुन्छ। रोक्नुहोस् र अब्राहमका पिता तेरहका याकूब र एसावसम्मका सबै सन्तानहरू देखाउने एउटा पारिवारिक वृक्ष कोर्नुहोस् वा अभिनय गर्नुहोस्। या त मानिसहरूको प्रतिनिधित्व गर्न वस्तुहरू प्रयोग गर्नुहोस् वा टोलीका सदस्यहरूलाई आ-आफ्ना ठाउँहरूमा उभिन लगाउनुहोस्। त्यसपछि तपाईंले अब्राहाम र सारा कसरी नाता पर्दथे, इसाक र रिबेका कसरी नाता पर्दथे, याकूबको आफ्नी पत्नीसँग कस्तो नाता हुनेछ र एसावको इश्माएलकी छोरीसँगको सम्बन्ध देख्न सक्नुहुन्छ। तपाईंको भाषामा हजुरबुबा, काका र उनका छोराछोरीका लागि उपयुक्त सम्बोधनहरू प्रयोग गर्नुहोस्।</w:t>
      </w:r>
    </w:p>
    <w:p>
      <w:pPr/>
      <w:r>
        <w:rPr>
          <w:lang w:val="ne_NP" w:bidi="ne_NP"/>
        </w:rPr>
      </w:r>
      <w:r>
        <w:rPr>
          <w:lang w:val="ne_NP" w:bidi="ne_NP"/>
        </w:rPr>
        <w:t>टोलीमा छलफल गर्नुहोस्: तपाईंले आफ्ना सन्तानहरूलाई पारिवारिक सम्बन्धको बारेमा कसरी सिकाउनुहुन्छ?</w:t>
      </w:r>
      <w:r>
        <w:rPr>
          <w:lang w:val="ne_NP" w:bidi="ne_NP"/>
        </w:rPr>
      </w:r>
    </w:p>
    <w:p>
      <w:pPr>
        <w:pStyle w:val="Heading3"/>
      </w:pPr>
      <w:r>
        <w:rPr>
          <w:lang w:val="ne_NP" w:bidi="ne_NP"/>
        </w:rPr>
        <w:t>Step 3</w:t>
      </w:r>
    </w:p>
    <w:p>
      <w:pPr/>
      <w:r>
        <w:rPr>
          <w:lang w:val="ne_NP" w:bidi="ne_NP"/>
        </w:rPr>
      </w:r>
      <w:r>
        <w:rPr>
          <w:lang w:val="ne_NP" w:bidi="ne_NP"/>
        </w:rPr>
        <w:t>संस्करणलाई सजिलोसँग बुझ्न पाठलाई फेरी एकपटक सुन्नुहोस्।</w:t>
      </w:r>
    </w:p>
    <w:p>
      <w:pPr/>
      <w:r>
        <w:rPr>
          <w:lang w:val="ne_NP" w:bidi="ne_NP"/>
        </w:rPr>
      </w:r>
      <w:r>
        <w:rPr>
          <w:lang w:val="ne_NP" w:bidi="ne_NP"/>
        </w:rPr>
        <w:t>यस सत्रमा, यस कथालाई दृश्यात्मक बनाउन तपाईंले समूहलाई मद्दत गर्नुहुनेछ। तपाईंले समूहलाई दृश्यहरू, सेटिङ र कथाका पात्रहरू परिभाषित गर्न मद्दत गर्नुहुनेछ।</w:t>
      </w:r>
    </w:p>
    <w:p>
      <w:pPr/>
      <w:r>
        <w:rPr>
          <w:lang w:val="ne_NP" w:bidi="ne_NP"/>
        </w:rPr>
      </w:r>
      <w:r>
        <w:rPr>
          <w:lang w:val="ne_NP" w:bidi="ne_NP"/>
        </w:rPr>
        <w:t>यस कथामा ५ दृश्यहरू छन्।</w:t>
      </w:r>
    </w:p>
    <w:p>
      <w:pPr/>
      <w:r>
        <w:rPr>
          <w:lang w:val="ne_NP" w:bidi="ne_NP"/>
        </w:rPr>
      </w:r>
      <w:r>
        <w:rPr>
          <w:b/>
          <w:lang w:val="ne_NP" w:bidi="ne_NP"/>
        </w:rPr>
        <w:t>पहिलो दृश्य:</w:t>
      </w:r>
      <w:r>
        <w:rPr>
          <w:lang w:val="ne_NP" w:bidi="ne_NP"/>
        </w:rPr>
        <w:t xml:space="preserve"> एसावले याकूबलाई कहिले मार्ने भनेर योजना बनाउँछन्।</w:t>
      </w:r>
    </w:p>
    <w:p>
      <w:pPr/>
      <w:r>
        <w:rPr>
          <w:lang w:val="ne_NP" w:bidi="ne_NP"/>
        </w:rPr>
      </w:r>
      <w:r>
        <w:rPr>
          <w:b/>
          <w:lang w:val="ne_NP" w:bidi="ne_NP"/>
        </w:rPr>
        <w:t>दोस्रो दृश्य:</w:t>
      </w:r>
      <w:r>
        <w:rPr>
          <w:lang w:val="ne_NP" w:bidi="ne_NP"/>
        </w:rPr>
        <w:t xml:space="preserve"> रिबेकाले एसावको षड्यन्त्रको बारेमा थाहा पाउँछिन् र याकूबलाई आफ्ना भाइको घरमा भाग्नलाई भन्छिन्।</w:t>
      </w:r>
    </w:p>
    <w:p>
      <w:pPr/>
      <w:r>
        <w:rPr>
          <w:lang w:val="ne_NP" w:bidi="ne_NP"/>
        </w:rPr>
      </w:r>
      <w:r>
        <w:rPr>
          <w:b/>
          <w:lang w:val="ne_NP" w:bidi="ne_NP"/>
        </w:rPr>
        <w:t>तेस्रो दृश्य:</w:t>
      </w:r>
      <w:r>
        <w:rPr>
          <w:lang w:val="ne_NP" w:bidi="ne_NP"/>
        </w:rPr>
        <w:t xml:space="preserve"> रिबेकाले इसाकसँग आफ्नो परिवारबाट पत्नी खोज्न याकूबलाई पठाउने बारेमा कुरा गर्छिन्।</w:t>
      </w:r>
    </w:p>
    <w:p>
      <w:pPr/>
      <w:r>
        <w:rPr>
          <w:lang w:val="ne_NP" w:bidi="ne_NP"/>
        </w:rPr>
      </w:r>
      <w:r>
        <w:rPr>
          <w:b/>
          <w:lang w:val="ne_NP" w:bidi="ne_NP"/>
        </w:rPr>
        <w:t>चौथो दृश्य:</w:t>
      </w:r>
      <w:r>
        <w:rPr>
          <w:lang w:val="ne_NP" w:bidi="ne_NP"/>
        </w:rPr>
        <w:t xml:space="preserve"> इसहाकले याकूबलाई आउनका लागि बोलाउँछन्। इसहाकले याकूबलाई आशिष् दिन्छन् र पत्नी खोज्न उनलाई उत्तरतर्फ रिबेकाको परिवारमा पठाउँछन्।</w:t>
      </w:r>
    </w:p>
    <w:p>
      <w:pPr/>
      <w:r>
        <w:rPr>
          <w:lang w:val="ne_NP" w:bidi="ne_NP"/>
        </w:rPr>
      </w:r>
      <w:r>
        <w:rPr>
          <w:b/>
          <w:lang w:val="ne_NP" w:bidi="ne_NP"/>
        </w:rPr>
        <w:t>पाँचौँ दृश्य:</w:t>
      </w:r>
      <w:r>
        <w:rPr>
          <w:lang w:val="ne_NP" w:bidi="ne_NP"/>
        </w:rPr>
        <w:t xml:space="preserve"> एसावले इसहाकले याकूबलाई पत्नी खोज्न आफ्ना मामाकहाँ जान भनेको कुरा सुन्छन्। एसावले अन्ततः आफ्ना आमाबुबाले आफ्ना पत्नीहरू मन पराउँदैनन् भन्ने महसुस गर्छन्। एसाव आफ्ना काका इश्माएलकहाँ जान्छन् र आफ्नी एकजना दिदीबहिनीलाई पत्नीको रूपमा स्वीकार गर्छन्।</w:t>
      </w:r>
    </w:p>
    <w:p>
      <w:pPr/>
      <w:r>
        <w:rPr>
          <w:lang w:val="ne_NP" w:bidi="ne_NP"/>
        </w:rPr>
      </w:r>
      <w:r>
        <w:rPr>
          <w:lang w:val="ne_NP" w:bidi="ne_NP"/>
        </w:rPr>
        <w:t>यस कथामा यि पात्रहरु समावेश छन्:</w:t>
      </w:r>
    </w:p>
    <w:p>
      <w:pPr>
        <w:pStyle w:val="ListBullet"/>
        <w:spacing w:line="240" w:lineRule="auto"/>
        <w:ind w:left="720"/>
      </w:pPr>
      <w:r>
        <w:rPr>
          <w:lang w:val="ne_NP" w:bidi="ne_NP"/>
        </w:rPr>
      </w:r>
      <w:r>
        <w:rPr>
          <w:lang w:val="ne_NP" w:bidi="ne_NP"/>
        </w:rPr>
        <w:t>इसहाक</w:t>
      </w:r>
    </w:p>
    <w:p>
      <w:pPr>
        <w:pStyle w:val="ListBullet"/>
        <w:spacing w:line="240" w:lineRule="auto"/>
        <w:ind w:left="720"/>
      </w:pPr>
      <w:r>
        <w:rPr>
          <w:lang w:val="ne_NP" w:bidi="ne_NP"/>
        </w:rPr>
      </w:r>
      <w:r>
        <w:rPr>
          <w:lang w:val="ne_NP" w:bidi="ne_NP"/>
        </w:rPr>
        <w:t>रिबेका</w:t>
      </w:r>
    </w:p>
    <w:p>
      <w:pPr>
        <w:pStyle w:val="ListBullet"/>
        <w:spacing w:line="240" w:lineRule="auto"/>
        <w:ind w:left="720"/>
      </w:pPr>
      <w:r>
        <w:rPr>
          <w:lang w:val="ne_NP" w:bidi="ne_NP"/>
        </w:rPr>
      </w:r>
      <w:r>
        <w:rPr>
          <w:lang w:val="ne_NP" w:bidi="ne_NP"/>
        </w:rPr>
        <w:t>याकूब</w:t>
      </w:r>
    </w:p>
    <w:p>
      <w:pPr>
        <w:pStyle w:val="ListBullet"/>
        <w:spacing w:line="240" w:lineRule="auto"/>
        <w:ind w:left="720"/>
      </w:pPr>
      <w:r>
        <w:rPr>
          <w:lang w:val="ne_NP" w:bidi="ne_NP"/>
        </w:rPr>
      </w:r>
      <w:r>
        <w:rPr>
          <w:lang w:val="ne_NP" w:bidi="ne_NP"/>
        </w:rPr>
        <w:t>एसाव</w:t>
      </w:r>
    </w:p>
    <w:p>
      <w:pPr>
        <w:pStyle w:val="ListBullet"/>
        <w:spacing w:line="240" w:lineRule="auto"/>
        <w:ind w:left="720"/>
      </w:pPr>
      <w:r>
        <w:rPr>
          <w:lang w:val="ne_NP" w:bidi="ne_NP"/>
        </w:rPr>
      </w:r>
      <w:r>
        <w:rPr>
          <w:lang w:val="ne_NP" w:bidi="ne_NP"/>
        </w:rPr>
        <w:t>एसावका हित्ती पत्नीहरू</w:t>
      </w:r>
    </w:p>
    <w:p>
      <w:pPr>
        <w:pStyle w:val="ListBullet"/>
        <w:spacing w:line="240" w:lineRule="auto"/>
        <w:ind w:left="720"/>
      </w:pPr>
      <w:r>
        <w:rPr>
          <w:lang w:val="ne_NP" w:bidi="ne_NP"/>
        </w:rPr>
      </w:r>
      <w:r>
        <w:rPr>
          <w:lang w:val="ne_NP" w:bidi="ne_NP"/>
        </w:rPr>
        <w:t>रिबेकाका पिता बथुएल र रिबेकाका भाइ लाबानको उल्लेख गरिन्छन्।</w:t>
      </w:r>
    </w:p>
    <w:p>
      <w:pPr>
        <w:pStyle w:val="ListBullet"/>
        <w:spacing w:line="240" w:lineRule="auto"/>
        <w:ind w:left="720"/>
      </w:pPr>
      <w:r>
        <w:rPr>
          <w:lang w:val="ne_NP" w:bidi="ne_NP"/>
        </w:rPr>
      </w:r>
      <w:r>
        <w:rPr>
          <w:lang w:val="ne_NP" w:bidi="ne_NP"/>
        </w:rPr>
        <w:t>एसावकी अर्की पत्नी महलत, इश्माएलकी छोरी।</w:t>
      </w:r>
    </w:p>
    <w:p>
      <w:pPr/>
      <w:r>
        <w:rPr>
          <w:lang w:val="ne_NP" w:bidi="ne_NP"/>
        </w:rPr>
      </w:r>
      <w:r>
        <w:rPr>
          <w:lang w:val="ne_NP" w:bidi="ne_NP"/>
        </w:rPr>
        <w:t>यस सत्रमा, समूहलाई स्टोरीबोर्ड बनाउन, चित्र कोर्न वा कुनै प्रकारका हेरफेर गर्न मिल्ने वस्तुहरू (जस्तै ढुङ्गा, लठ्ठी, बच्चाहरूको खेलौनाहरू) प्रयोग गरेर कथा र त्यसमा भएका क्रियाकलापलाई दृश्यात्मक बनाउनुहोस्।</w:t>
      </w:r>
    </w:p>
    <w:p>
      <w:pPr/>
      <w:r>
        <w:rPr>
          <w:lang w:val="ne_NP" w:bidi="ne_NP"/>
        </w:rPr>
      </w:r>
      <w:r>
        <w:rPr>
          <w:lang w:val="ne_NP" w:bidi="ne_NP"/>
        </w:rPr>
        <w:t>कथालाई अभिनय गर्न सुरु गर्नुअघि, तपाईंसँग घटनाहरूको सही क्रम छ भन्ने कुरा सुनिश्चित गर्नुहोस्।</w:t>
      </w:r>
    </w:p>
    <w:p>
      <w:pPr/>
      <w:r>
        <w:rPr>
          <w:lang w:val="ne_NP" w:bidi="ne_NP"/>
        </w:rPr>
      </w:r>
      <w:r>
        <w:rPr>
          <w:lang w:val="ne_NP" w:bidi="ne_NP"/>
        </w:rPr>
        <w:t>एसावले याकूबलाई घृणा गर्छन् र याकूबलाई मार्ने योजना बनाइरहेका छन्। एसावले के गर्ने योजना बनाएका छन् भन्ने कुरा रिबेकाले थाहा पाउँछिन् र उनले याकूबलाई उठेर तुरुन्तै हारानमा रहेको रिबेकाको परिवारकहाँ भागेर जान भन्छिन्। याकूब तुरुन्तै जाँदैन। रिबेका गएर इसाकसँग कुरा गर्दासम्म याकूब बस्छन्। त्यसपछि इसहाकले याकूबलाई बोलाउँछन् र याकूबलाई रिबेकाको परिवारमा जान र एकजना दिदीबहिनीको छोरीसँग विवाह गर्न भन्छन्। इसहाकले याकूबलाई आशिष् दिन्छन् र याकूब बिदा हुन्छन्। याकूब गएका छन् भन्ने कुरा एसावले थाहा पाउँछन्। अन्ततः एसावले रिबेका र इसहाकले आफ्ना हित्ती पत्नीहरूलाई मन पराउँदैनन् भन्ने कुरा महसुस गर्छ। एसाव आफ्ना काका इश्माएलकहाँ जान्छन् र इश्माएलकी एकजना छोरीसँग विवाह गर्छन्।</w:t>
      </w:r>
    </w:p>
    <w:p>
      <w:pPr/>
      <w:r>
        <w:rPr>
          <w:lang w:val="ne_NP" w:bidi="ne_NP"/>
        </w:rPr>
      </w:r>
      <w:r>
        <w:rPr>
          <w:lang w:val="ne_NP" w:bidi="ne_NP"/>
        </w:rPr>
        <w:t>पहिलो दृश्यमा, एसावले याकूबलाई घृणा गरे किनभने याकूबले जेठो छोराको आशिष् चोरे। इसहाकको मृत्यु भएपछि र शोकको समय सकिएपछि एसावले याकूबलाई मार्ने षड्यन्त्र रचे। एसावले यी योजनाहरूको बारेमा कसैलाई बताउँदैन। एसाव यो गर्ने सोचिरहेका छन् वा आफूसँग कुरा गर्दैछन्। यस दृश्यमा कोही पनि बोल्दैन।</w:t>
      </w:r>
    </w:p>
    <w:p>
      <w:pPr/>
      <w:r>
        <w:rPr>
          <w:lang w:val="ne_NP" w:bidi="ne_NP"/>
        </w:rPr>
      </w:r>
      <w:r>
        <w:rPr>
          <w:lang w:val="ne_NP" w:bidi="ne_NP"/>
        </w:rPr>
        <w:t>दोस्रो दृश्यमा, एसावले के गर्ने योजना बनाइरहेको छ भन्ने कुरा रिबेकाले कुनै रूपमा थाहा पाउँछिन्। यस प्लटको बारेमा उनलाई कसरी थाहा भयो, हामीलाई थाहा छैन। रिबेकाले याकूबलाई बोलाउन पठाउँछिन् र उनलाई त्यो षड्यन्त्रको बारेमा बताउँछिन्। रिबेकाले याकूबलाई तयारी गर्न र हारान सहर तर्फ भाग्न भन्छिन्। रिबेकाका भाइ लाबान हारानमा बसोबास गर्छन्। एसावको रिस शान्त नभएसम्म वा उनले मार्ने विचार नत्यागेसम्म रिबेका याकूब लाबानसँगै बसोस् भन्ने चाहन्छिन्। याकूब लामो समयसम्म टाढा रहून् भन्ने रिबेकाको चाहना थिएन। जब याकूबका लागि फर्कनु सुरक्षित हुन्छ, तब रिबेकाले उनलाई बोलाउन पठाउने योजना बनाउँछिन्। रिबेकाले आफ्ना दुवै छोराहरूको ज्यान बचाउन याकूबलाई टाढा पठाइरहेकी छिन्। यदि एसावले याकूबलाई मार्छन् भने एसाव पनि मर्नुपर्छ।</w:t>
      </w:r>
    </w:p>
    <w:p>
      <w:pPr/>
      <w:r>
        <w:rPr>
          <w:lang w:val="ne_NP" w:bidi="ne_NP"/>
        </w:rPr>
      </w:r>
      <w:r>
        <w:rPr>
          <w:lang w:val="ne_NP" w:bidi="ne_NP"/>
        </w:rPr>
        <w:t>तेस्रो दृश्यमा, रिबेका इसाककहाँ जान्छिन्। रिबेकाले इसाकलाई याकूबलाई मार्ने एसावको योजनाको बारेमा बताउँदिनन्। यसको सट्टा, रिबेकाले एसावका हित्ती पत्नीहरूको बारेमा गुनासो गर्छिन्। रिबेका भन्छिन्, "याकूबले तिनीहरूमध्ये एकजनासँग विवाह गर्नुभन्दा बरू म मर्न चाहन्छु।" रिबेकाले स्थानीय वा हित्ती महिलाहरूको बारेमा कुरा गरिरहेकी छिन्। रिबेकाले इसहाकलाई याकूबको विवाहको बारेमा केही गर्न मनाएको जस्तो देखिन्छ।</w:t>
      </w:r>
    </w:p>
    <w:p>
      <w:pPr/>
      <w:r>
        <w:rPr>
          <w:lang w:val="ne_NP" w:bidi="ne_NP"/>
        </w:rPr>
      </w:r>
      <w:r>
        <w:rPr>
          <w:lang w:val="ne_NP" w:bidi="ne_NP"/>
        </w:rPr>
        <w:t>चौथो दृश्यमा, इसहाकले याकूबलाई बोलाउँछन्। जब याकूब पालमा आउँछन्, इसहाकले याकूबलाई अर्को आशिष् दिन्छन्। इसहाकले याकूबलाई स्थानीय कनानी महिलासँग विवाह नगर्न भन्छन्। यसको सट्टा, इसहाकले याकूबलाई रिबेकाको परिवारमा जान भन्छन्। रिबेकाका पिता बथुएल अझै जीवितै छन्। याकूबले बथुएलसँग बस्नुपर्छ। रिबेकाका भाइ लाबान त्यहाँ बसोबास गर्छन् र उनका छोरीहरू छन्। इसहाक याकूबले यी छोरीहरूमध्ये एकजनासँग विवाह गरून् भन्ने चाहन्छन्। उनी उनका मामाकी छोरी हुनेछन्—अर्थात् उनका मामाकी छोरी। बथुएल याकूबका मावली हजुरबुबा हुन् र लाबान याकूबका मामा हुन्। विवाहको बारेमा यी निर्देशनहरू पछि, इसहाकले फेरि याकूबलाई आशिष् दिन्छन्। यस पटक, आशिष्मा परमेश्वरले अब्राहामलाई दिनुभएको आशिष्को धेरै भाग समावेश हुन्छ। त्यसपछि इसहाकले याकूबलाई टाढा पठाउँछन् र याकूब बिदा हुन्छन्।</w:t>
      </w:r>
    </w:p>
    <w:p>
      <w:pPr/>
      <w:r>
        <w:rPr>
          <w:lang w:val="ne_NP" w:bidi="ne_NP"/>
        </w:rPr>
      </w:r>
      <w:r>
        <w:rPr>
          <w:lang w:val="ne_NP" w:bidi="ne_NP"/>
        </w:rPr>
        <w:t xml:space="preserve">पारिवारिक रूखको तस्वीर समीक्षा गर्नुहोस्। आफन्तहरूको बारेमा र प्रत्येक काका/मामा र प्रत्येक हजुरबुबा/हजुरआमाका लागि सही सम्बोधनको बारेमा कुरा गर्नुहोस्। यसले तपाईंलाई बथुएल, लाबान र लाबानका छोरीहरूका साथै इश्माएल र इश्माएलकी छोरीका लागि सही पारिवारिक शब्दहरू निर्णय गर्न मद्दत गर्नेछ। </w:t>
      </w:r>
    </w:p>
    <w:p>
      <w:pPr/>
      <w:r>
        <w:rPr>
          <w:lang w:val="ne_NP" w:bidi="ne_NP"/>
        </w:rPr>
      </w:r>
      <w:r>
        <w:rPr>
          <w:lang w:val="ne_NP" w:bidi="ne_NP"/>
        </w:rPr>
        <w:t>पाँचौँ दृश्यमा, एसावलाई थाहा छ कि इसहाकले याकूबलाई रिबेकाको परिवारबाट पत्नी खोज्न पठाएका छन्। इसहाकले याकूबलाई अर्को आशिष् दिएका छन् भन्ने कुरा एसावलाई थाहा छ। एसावलाई थाहा छ कि इसहाकले विशेष रूपमा याकूबलाई कनानी महिलासँग विवाह नगर्न भनेका थिए। एसावका हित्ती पत्नीहरू कनानीहरू थिए। इसहाक र रिबेका एसावकी पत्नीहरूबाट खुसी छैनन् भनेर अन्ततः एसावले बुझ्छन्। एसाव आफ्ना काका इश्माएलकहाँ जान्छन् र इश्माएलकी एकजना छोरीसँग विवाह गर्छन्। इश्माएल अब्राहामका पहिलो छोरा हुन् र इश्माएलकी आमा हागर हुन्, जो इसहाककी आमा साराकी नोकर्नी थिइन्। एसावले आफूले यी भदैनीसँग विवाह गर्न लागेको कुरा इसाक र रिबेकालाई बताउँदैनन्। एसावका अब ३ पत्नीहरू छन्। तिनीहरूमध्ये दुई हित्ती महिलाहरू हुन् र तेस्रो इश्माएलकी छोरी हुन।</w:t>
      </w:r>
      <w:r>
        <w:rPr>
          <w:lang w:val="ne_NP" w:bidi="ne_NP"/>
        </w:rPr>
      </w:r>
    </w:p>
    <w:p>
      <w:pPr>
        <w:pStyle w:val="Heading3"/>
      </w:pPr>
      <w:r>
        <w:rPr>
          <w:lang w:val="ne_NP" w:bidi="ne_NP"/>
        </w:rPr>
        <w:t>Step 4</w:t>
      </w:r>
    </w:p>
    <w:p>
      <w:pPr/>
      <w:r>
        <w:rPr>
          <w:lang w:val="ne_NP" w:bidi="ne_NP"/>
        </w:rPr>
      </w:r>
      <w:r>
        <w:rPr>
          <w:lang w:val="ne_NP" w:bidi="ne_NP"/>
        </w:rPr>
        <w:t>संस्करणलाई सजिलोसँग बुझ्न पाठलाई फेरी एकपटक सुन्नुहोस्।</w:t>
      </w:r>
    </w:p>
    <w:p>
      <w:pPr/>
      <w:r>
        <w:rPr>
          <w:lang w:val="ne_NP" w:bidi="ne_NP"/>
        </w:rPr>
      </w:r>
      <w:r>
        <w:rPr>
          <w:lang w:val="ne_NP" w:bidi="ne_NP"/>
        </w:rPr>
        <w:t>यस सत्रमा, टोलीले कथालाई नाटकीय बनाउनेछ।</w:t>
      </w:r>
    </w:p>
    <w:p>
      <w:pPr/>
      <w:r>
        <w:rPr>
          <w:lang w:val="ne_NP" w:bidi="ne_NP"/>
        </w:rPr>
      </w:r>
      <w:r>
        <w:rPr>
          <w:lang w:val="ne_NP" w:bidi="ne_NP"/>
        </w:rPr>
        <w:t>यस कथामा ५ दृश्यहरू छन्।</w:t>
      </w:r>
    </w:p>
    <w:p>
      <w:pPr/>
      <w:r>
        <w:rPr>
          <w:lang w:val="ne_NP" w:bidi="ne_NP"/>
        </w:rPr>
      </w:r>
      <w:r>
        <w:rPr>
          <w:lang w:val="ne_NP" w:bidi="ne_NP"/>
        </w:rPr>
        <w:t>यस कथामा यि पात्रहरु समावेश छन्:</w:t>
      </w:r>
    </w:p>
    <w:p>
      <w:pPr>
        <w:pStyle w:val="ListBullet"/>
        <w:spacing w:line="240" w:lineRule="auto"/>
        <w:ind w:left="720"/>
      </w:pPr>
      <w:r>
        <w:rPr>
          <w:lang w:val="ne_NP" w:bidi="ne_NP"/>
        </w:rPr>
      </w:r>
      <w:r>
        <w:rPr>
          <w:lang w:val="ne_NP" w:bidi="ne_NP"/>
        </w:rPr>
        <w:t>इसहाक</w:t>
      </w:r>
    </w:p>
    <w:p>
      <w:pPr>
        <w:pStyle w:val="ListBullet"/>
        <w:spacing w:line="240" w:lineRule="auto"/>
        <w:ind w:left="720"/>
      </w:pPr>
      <w:r>
        <w:rPr>
          <w:lang w:val="ne_NP" w:bidi="ne_NP"/>
        </w:rPr>
      </w:r>
      <w:r>
        <w:rPr>
          <w:lang w:val="ne_NP" w:bidi="ne_NP"/>
        </w:rPr>
        <w:t>रिबेका</w:t>
      </w:r>
    </w:p>
    <w:p>
      <w:pPr>
        <w:pStyle w:val="ListBullet"/>
        <w:spacing w:line="240" w:lineRule="auto"/>
        <w:ind w:left="720"/>
      </w:pPr>
      <w:r>
        <w:rPr>
          <w:lang w:val="ne_NP" w:bidi="ne_NP"/>
        </w:rPr>
      </w:r>
      <w:r>
        <w:rPr>
          <w:lang w:val="ne_NP" w:bidi="ne_NP"/>
        </w:rPr>
        <w:t>याकूब</w:t>
      </w:r>
    </w:p>
    <w:p>
      <w:pPr>
        <w:pStyle w:val="ListBullet"/>
        <w:spacing w:line="240" w:lineRule="auto"/>
        <w:ind w:left="720"/>
      </w:pPr>
      <w:r>
        <w:rPr>
          <w:lang w:val="ne_NP" w:bidi="ne_NP"/>
        </w:rPr>
      </w:r>
      <w:r>
        <w:rPr>
          <w:lang w:val="ne_NP" w:bidi="ne_NP"/>
        </w:rPr>
        <w:t>एसाव</w:t>
      </w:r>
    </w:p>
    <w:p>
      <w:pPr>
        <w:pStyle w:val="ListBullet"/>
        <w:spacing w:line="240" w:lineRule="auto"/>
        <w:ind w:left="720"/>
      </w:pPr>
      <w:r>
        <w:rPr>
          <w:lang w:val="ne_NP" w:bidi="ne_NP"/>
        </w:rPr>
      </w:r>
      <w:r>
        <w:rPr>
          <w:lang w:val="ne_NP" w:bidi="ne_NP"/>
        </w:rPr>
        <w:t>एसावका हित्ती पत्नीहरू</w:t>
      </w:r>
    </w:p>
    <w:p>
      <w:pPr>
        <w:pStyle w:val="ListBullet"/>
        <w:spacing w:line="240" w:lineRule="auto"/>
        <w:ind w:left="720"/>
      </w:pPr>
      <w:r>
        <w:rPr>
          <w:lang w:val="ne_NP" w:bidi="ne_NP"/>
        </w:rPr>
      </w:r>
      <w:r>
        <w:rPr>
          <w:lang w:val="ne_NP" w:bidi="ne_NP"/>
        </w:rPr>
        <w:t>रिबेकाका पिता बथुएल र रिबेकाका भाइ लाबानको उल्लेख गरिएको छ।</w:t>
      </w:r>
    </w:p>
    <w:p>
      <w:pPr>
        <w:pStyle w:val="ListBullet"/>
        <w:spacing w:line="240" w:lineRule="auto"/>
        <w:ind w:left="720"/>
      </w:pPr>
      <w:r>
        <w:rPr>
          <w:lang w:val="ne_NP" w:bidi="ne_NP"/>
        </w:rPr>
      </w:r>
      <w:r>
        <w:rPr>
          <w:lang w:val="ne_NP" w:bidi="ne_NP"/>
        </w:rPr>
        <w:t>एसावकी नयाँ पत्नी महलत, इश्माएलकी छोरी हुन्।</w:t>
      </w:r>
    </w:p>
    <w:p>
      <w:pPr/>
      <w:r>
        <w:rPr>
          <w:lang w:val="ne_NP" w:bidi="ne_NP"/>
        </w:rPr>
      </w:r>
      <w:r>
        <w:rPr>
          <w:lang w:val="ne_NP" w:bidi="ne_NP"/>
        </w:rPr>
        <w:t>टोलीले कथालाई दुई पटक अभिनय गर्न लगाउनुहोस्। तिनीहरूले अनुवाद गरिरहेका भाषामा अभिनय गर्नुपर्छ। पहिला, टोलीले नरोकिकन कथालाई अभिनय गर्नु। दोस्रो पटक टोलीले कथालाई अभिनय गर्दा, तिनीहरूलाई कथाको विभिन्न ठाउँहरूमा रोक्नुहोस्।</w:t>
      </w:r>
    </w:p>
    <w:p>
      <w:pPr/>
      <w:r>
        <w:rPr>
          <w:lang w:val="ne_NP" w:bidi="ne_NP"/>
        </w:rPr>
      </w:r>
      <w:r>
        <w:rPr>
          <w:lang w:val="ne_NP" w:bidi="ne_NP"/>
        </w:rPr>
        <w:t>टोलीले पहिलो पटक कथालाई अभिनय गर्दा, संवाद, प्रवाह, प्लटलाइन र कथाको कालक्रममा ध्यान दिनुहोस्। कथा वा खण्डको महत्त्वपूर्ण वा कठिन भागहरूलाई अभिनय गर्नुपर्ने र छुटाउन नहुने कुरामा ध्यान दिनुहोस्। टोलीलाई कथाका भागहरू सम्झन मद्दत गर्नुहोस्।</w:t>
      </w:r>
    </w:p>
    <w:p>
      <w:pPr/>
      <w:r>
        <w:rPr>
          <w:lang w:val="ne_NP" w:bidi="ne_NP"/>
        </w:rPr>
      </w:r>
      <w:r>
        <w:rPr>
          <w:lang w:val="ne_NP" w:bidi="ne_NP"/>
        </w:rPr>
        <w:t>टोलीले यो कथालाई दोस्रो पटक अभिनय गर्दा, तिनीहरूलाई केही निश्चित ठाउँहरूमा रोक्नुहोस्।</w:t>
      </w:r>
    </w:p>
    <w:p>
      <w:pPr/>
      <w:r>
        <w:rPr>
          <w:lang w:val="ne_NP" w:bidi="ne_NP"/>
        </w:rPr>
      </w:r>
      <w:r>
        <w:rPr>
          <w:lang w:val="ne_NP" w:bidi="ne_NP"/>
        </w:rPr>
        <w:t>अभिनय रोक्नुहोस्: एउटा भूमिका खेल्ने कलाकारलाई सोध्नुहोस्, "तपाईंलाई कस्तो महसुस भइरहेको छ?" तपाईंले फरक प्रतिक्रियाहरू सुन्न सक्नुहुन्छ। नाटक फेरि सुरु गर्नुहोस्।</w:t>
      </w:r>
    </w:p>
    <w:p>
      <w:pPr/>
      <w:r>
        <w:rPr>
          <w:lang w:val="ne_NP" w:bidi="ne_NP"/>
        </w:rPr>
      </w:r>
      <w:r>
        <w:rPr>
          <w:lang w:val="ne_NP" w:bidi="ne_NP"/>
        </w:rPr>
        <w:t>पहिलो दृश्यमा, एसावले याकूबलाई घृणा गर्छन् किनभने याकूबले जेठो छोराको आशिष् चोरेका छन्। एसावले याकूबलाई मार्ने षड्यन्त्र गर्छन्। तर, एसावले इसहाकको मृत्यु भएपछि र शोकको समय सकिएपछि मात्र पर्खने योजना बनाउँछन्।</w:t>
      </w:r>
    </w:p>
    <w:p>
      <w:pPr/>
      <w:r>
        <w:rPr>
          <w:lang w:val="ne_NP" w:bidi="ne_NP"/>
        </w:rPr>
      </w:r>
      <w:r>
        <w:rPr>
          <w:lang w:val="ne_NP" w:bidi="ne_NP"/>
        </w:rPr>
        <w:t>अभिनय रोक्नुहोस्: एसावलाई सोध्नुहोस्, "तपाईं याकूबलाई किन मार्न चाहनुहुन्छ?" तपाईंले सुन्न सक्नुहुन्छ, "किनभने उनी धोका दिने व्यक्ति हुन्"। उनले मेरो जन्मसिद्ध अधिकार चोरे र अब उनले मेरो आशिष् चोरेका छन्। उनी बाँच्ने योग्य छैनन्।" एसावलाई सोध्नुहोस्, "याकूबलाई मार्दा तपाईंलाई कसरी राम्रो हुन्छ?" तपाईंले सुन्न सक्नुहुन्छ, "मैले उनलाई हरेक दिन देख्नु पर्ने छैन र मेरो कुरा उनीसँग छ भन्ने कुरा सम्झनु पर्ने छैन। यदि उनी मरेका छन् भने, मैले मेरो जन्मसिद्ध अधिकार र मेरो आशिष् फिर्ता पाउँछु। त्यसपछि तिनीहरूले मलाई आदर गर्नुपर्नेछ।" नाटक फेरि सुरु गर्नुहोस्।</w:t>
      </w:r>
    </w:p>
    <w:p>
      <w:pPr/>
      <w:r>
        <w:rPr>
          <w:lang w:val="ne_NP" w:bidi="ne_NP"/>
        </w:rPr>
      </w:r>
      <w:r>
        <w:rPr>
          <w:lang w:val="ne_NP" w:bidi="ne_NP"/>
        </w:rPr>
        <w:t>दोस्रो दृश्यमा, रिबेकाले एसावले के गर्ने योजना बनाइरहेको छ भन्ने कुरा थाहा पाउँछिन्। रिबेका याकूबकहाँ जान्छिन् र उनलाई सुनाउँछिन्। रिबेकाले याकूबलाई उठेर तुरुन्तै प्रस्थान गर्न र हारानमा रिबेकाका भाइकहाँ जान भन्छिन्। एसावले याकूबलाई मार्न नचाहुन्जेलसम्म याकूब त्यहाँ बस्नुपर्नेछ। फर्किनु सुरक्षित हुँदा रिबेकाले याकूबलाई लिन पठाउछँछिन्। रिबेका भन्छिन् कि यो आफ्ना दुवै छोराहरूको जीवन बचाउन हो।</w:t>
      </w:r>
    </w:p>
    <w:p>
      <w:pPr/>
      <w:r>
        <w:rPr>
          <w:lang w:val="ne_NP" w:bidi="ne_NP"/>
        </w:rPr>
      </w:r>
      <w:r>
        <w:rPr>
          <w:lang w:val="ne_NP" w:bidi="ne_NP"/>
        </w:rPr>
        <w:t>अभिनय रोक्नुहोस्: रिबेकालाई सोध्नुहोस्, "याकूब यति टाढा गएकोमा तपाईंलाई कस्तो महसुस भइरहेको छ?" तपाईंले सुन्न सक्नुहुन्छ, "म उनी यति टाढा जाऊन् भन्ने चाहँदिन, तर यो उनलाई गुमाउनुभन्दा राम्रो हो।" म मेरो छोरा एसावले उनलाई मारोस् भन्ने चाहन्न र त्यसपछि एसावले पनि मर्नुपर्ने हुन्छ। यो अझ राम्रो छ।" याकूबलाई सोध्नुहोस्, "तपाईंले आशिष् त पाउनुभयो तर अब आफ्नो परिवार छोडेर जानुपर्ने भएको छ, यस्तो अवस्थामा तपाईंलाई कस्तो महसुस भइरहेको छ?" तपाईंले सुन्न सक्नुहुन्छ, "आशिष् पाउनु राम्रो हो।" एसाव आशिष् वा जन्मसिद्ध अधिकारको योग्य छैन। ती मसँग हुनुपर्छ। यदि यो आशिष् पाउनका लागि मैले गर्नुपर्ने काम हो भने, म यो गर्नेछु।" नाटक फेरि सुरु गर्नुहोस्।</w:t>
      </w:r>
    </w:p>
    <w:p>
      <w:pPr/>
      <w:r>
        <w:rPr>
          <w:lang w:val="ne_NP" w:bidi="ne_NP"/>
        </w:rPr>
      </w:r>
      <w:r>
        <w:rPr>
          <w:lang w:val="ne_NP" w:bidi="ne_NP"/>
        </w:rPr>
        <w:t>तेस्रो दृश्यमा, रिबेका इसाककहाँ जान्छिन् र एसावका पत्नीहरूको बारेमा गुनासो गर्छिन्। उनले याकूबले हित्ती महिलाहरूमध्ये एकजनासँग विवाह गर्ने सम्भावनाको कुरा उठाउँछिन्।</w:t>
      </w:r>
    </w:p>
    <w:p>
      <w:pPr/>
      <w:r>
        <w:rPr>
          <w:lang w:val="ne_NP" w:bidi="ne_NP"/>
        </w:rPr>
      </w:r>
      <w:r>
        <w:rPr>
          <w:lang w:val="ne_NP" w:bidi="ne_NP"/>
        </w:rPr>
        <w:t>अभिनय रोक्नुहोस्: रिबेकालाई सोध्नुहोस्, "तपाईं किन अहिले पत्नीहरूको बारेमा कुरा गर्दै हुनुहुन्छ?" तपाईंले सुन्न सक्नुहुन्छ, "याकूबलाई टाढा पठाउन इसहाकलाई विश्वास दिलाउने यो सबैभन्दा राम्रो तरिका हो।" म चाहन्छु कि याकूब भागेर जानुको सट्टा इसहाकले नै उनलाई टाढा पठाइदिऊन्।" इसहाकलाई सोध्नुहोस्, "रिबेकाले याकूबले हित्ती महिलासँग विवाह गर्ने सम्भावनाको बारेमा उल्लेख गर्दा तपाईंलाई कस्तो महसुस भयो?" तपाईंले सुन्न सक्नुहुन्छ, "मलाई आफ्नो छोराको विषयमा डर लाग्यो"। उसले यी विदेशी महिलाहरूमध्ये एकजनासँग विवाह गरोस् र मूर्ति-आराधना र अन्य विदेशी तरिकाहरू परिवारमा भित्र्याओस् भन्ने म चाहँदिन। मेरा बुबा अब्राहामले चाहे अनुसार याकूबले यस परिवारको नेतृत्व गरून् भन्ने म चाहन्छु।" नाटक फेरि सुरु गर्नुहोस्।</w:t>
      </w:r>
    </w:p>
    <w:p>
      <w:pPr/>
      <w:r>
        <w:rPr>
          <w:lang w:val="ne_NP" w:bidi="ne_NP"/>
        </w:rPr>
      </w:r>
      <w:r>
        <w:rPr>
          <w:lang w:val="ne_NP" w:bidi="ne_NP"/>
        </w:rPr>
        <w:t>चौथो दृश्यमा, इसहाकले याकूबलाई बोलाउँछन्। जब याकूब आइपुग्छन्, इसहाकले उनलाई आशिष् दिन्छन् र त्यसपछि याकूबलाई कनानी महिलासँग विवाह नगर्नु भनेर भन्छन्। यसको सट्टा, याकूब रिबेकाका पिता बथुएलसँग बस्न हारान जानु पर्छ। रिबेकाका भाइ लाबानका केही छोरीहरू छन्। याकूबले यी छोरीहरूमध्येबाट विवाह गर्नुपर्नेछ। त्यसपछि इसहाकले याकूबलाई फेरि आशिष् दिन्छन्। यस पटक आशिष्मा परमेश्वरले अब्राहामलाई आशिष् दिँदा प्रयोग गरेका धेरै कुराहरू समावेश छन्। आशिष् पछि, याकूब रिबेकाको परिवारमा जान निस्किए।</w:t>
      </w:r>
    </w:p>
    <w:p>
      <w:pPr/>
      <w:r>
        <w:rPr>
          <w:lang w:val="ne_NP" w:bidi="ne_NP"/>
        </w:rPr>
      </w:r>
      <w:r>
        <w:rPr>
          <w:lang w:val="ne_NP" w:bidi="ne_NP"/>
        </w:rPr>
        <w:t>अभिनय रोक्नुहोस्: इसहाकलाई सोध्नुहोस्, "तपाईंले याकूबलाई आशिष् दिँदा तपाईंलाई कस्तो महसुस भइरहेको थियो?" तपाईंले सुन्न सक्नुहुन्छ, "मलाई राम्रो महसुस भयो।" म याकूबलाई आशिष् दिइरहेको छु भन्ने मलाई थाहा थियो र म गएपछि याकूबले परिवारको नेतृत्व गर्नेछन् भन्ने पनि मलाई थाहा थियो। म खुसी छु कि मैले याकूबलाई यसरी आशिष् दिन सकेँ।" याकूबलाई सोध्नुहोस्, "याकूब, तिम्रा लागि छुट्याइएको यो आशिष् प्राप्त गर्दा कस्तो महसुस भयो?" तपाईंले सुन्न सक्नुहुन्छ, "यो धेरै राम्रो लाग्यो। यो आशिष् मेरा लागि थियो भन्ने मलाई थाहा छ। मेरा हजुरबुबा अब्राहामले परमेश्वरबाट पाएको आशिष् मलाई थाहा छ। मेरो बुबाले मलाई त्यही कुरा भन्नुभएकोमा म धेरै खुसी छु।" नाटक फेरि सुरु गर्नुहोस्।</w:t>
      </w:r>
    </w:p>
    <w:p>
      <w:pPr/>
      <w:r>
        <w:rPr>
          <w:lang w:val="ne_NP" w:bidi="ne_NP"/>
        </w:rPr>
      </w:r>
      <w:r>
        <w:rPr>
          <w:lang w:val="ne_NP" w:bidi="ne_NP"/>
        </w:rPr>
        <w:t>पाँचौँ दृश्यमा, एसावलाई थाहा छ कि इसहाकले याकूबलाई आशिष् दिएका छन् र उनलाई रिबेकाको परिवारमा पत्नी खोज्न पठाएका छन्।</w:t>
      </w:r>
    </w:p>
    <w:p>
      <w:pPr/>
      <w:r>
        <w:rPr>
          <w:lang w:val="ne_NP" w:bidi="ne_NP"/>
        </w:rPr>
      </w:r>
      <w:r>
        <w:rPr>
          <w:lang w:val="ne_NP" w:bidi="ne_NP"/>
        </w:rPr>
        <w:t>अभिनय रोक्नुहोस्: एसावलाई सोध्नुहोस्, "तपाईंलाई अहिले कस्तो महसुस भइरहेको छ?" तपाईंले सुन्न सक्नुहुन्छ, "म अझै धेरै रिसाएको छु! याकूबले मबाट यसरी चोरी गर्ने आँट कसरी गर्यो! अब उनलाई फेरि आशिष् दिइएको छ र पत्नी खोज्न पठाइएको छ। तिनीहरूले किन उनलाई मभन्दा बढी माया गर्छन्?" नाटक फेरि सुरु गर्नुहोस्।</w:t>
      </w:r>
    </w:p>
    <w:p>
      <w:pPr/>
      <w:r>
        <w:rPr>
          <w:lang w:val="ne_NP" w:bidi="ne_NP"/>
        </w:rPr>
      </w:r>
      <w:r>
        <w:rPr>
          <w:lang w:val="ne_NP" w:bidi="ne_NP"/>
        </w:rPr>
        <w:t>रिबेका र इसहाकले आफ्ना हित्ती पत्नीहरू मन पराउँदैनन् भन्ने कुरा अन्ततः एसावले बुझ्छन्। एसाव अब्राहामका जेठा छोरा इश्माएलकहाँ जान्छन् र उनकी एकजना छोरीसँग विवाह गर्छन्। एसावले रिबेका र इसहाकलाई आफूले आफ्ना दिदीबहिनी नाता पर्नेमध्ये एकजनासँग विवाह गर्न लागेको कुरा बताउँदैनन्।</w:t>
      </w:r>
    </w:p>
    <w:p>
      <w:pPr/>
      <w:r>
        <w:rPr>
          <w:lang w:val="ne_NP" w:bidi="ne_NP"/>
        </w:rPr>
      </w:r>
      <w:r>
        <w:rPr>
          <w:lang w:val="ne_NP" w:bidi="ne_NP"/>
        </w:rPr>
        <w:t>अभिनय रोक्नुहोस्: एसावलाई सोध्नुहोस्, "तपाईंले किन इश्माएलकी छोरीहरूमध्ये एकजनासँग विवाह गर्नुभएको छ?" तपाईंले सुन्न सक्नुहुन्छ, "मेरा आमाबुबाले मेरा पत्नीहरू मन पराउँदैनन्। म एकजना आफन्तलाई रोजेर उनीहरूलाई खुसी पार्न चाहन्थे। तिनीहरू खुसी हुनेछन् किनभने उनको हजुरबुबा अब्राहाम हुन्।" रिबेकालाई सोध्नुहोस्, "आफ्नी नयाँ बुहारीको बारेमा तपाईंलाई कस्तो महसुस भइरहेको छ?" तपाईंले सुन्न सक्नुहुन्छ, "मलाई थाहा छ कि एसावले हामीलाई खुसी पार्ने प्रयास गरिरहेका थिए।" उनले मेरो राय किन सोधेनन्?" वा, "कम्तीमा, उनले परमेश्वरमा विश्वास गर्छिन्। यो त्यसका लागि कृतज्ञ हुनुपर्ने कुरा हो।" नाटक फेरि सुरु गर्नुहोस्।</w:t>
      </w:r>
      <w:r>
        <w:rPr>
          <w:lang w:val="ne_NP" w:bidi="ne_NP"/>
        </w:rPr>
      </w:r>
    </w:p>
    <w:p>
      <w:pPr>
        <w:pStyle w:val="Heading3"/>
      </w:pPr>
      <w:r>
        <w:rPr>
          <w:lang w:val="ne_NP" w:bidi="ne_NP"/>
        </w:rPr>
        <w:t>Step 5</w:t>
      </w:r>
    </w:p>
    <w:p>
      <w:pPr/>
      <w:r>
        <w:rPr>
          <w:lang w:val="ne_NP" w:bidi="ne_NP"/>
        </w:rPr>
      </w:r>
      <w:r>
        <w:rPr>
          <w:lang w:val="ne_NP" w:bidi="ne_NP"/>
        </w:rPr>
        <w:t>पाठलाई बुझ्न-सजिलो संस्करणमा एकपटक सुन्नुहोस्।</w:t>
      </w:r>
    </w:p>
    <w:p>
      <w:pPr/>
      <w:r>
        <w:rPr>
          <w:lang w:val="ne_NP" w:bidi="ne_NP"/>
        </w:rPr>
      </w:r>
      <w:r>
        <w:rPr>
          <w:lang w:val="ne_NP" w:bidi="ne_NP"/>
        </w:rPr>
        <w:t xml:space="preserve">एसावले याकूबलाई घृणा गर्छन् किनभने याकूबले </w:t>
      </w:r>
      <w:r>
        <w:rPr>
          <w:b/>
          <w:lang w:val="ne_NP" w:bidi="ne_NP"/>
        </w:rPr>
        <w:t>आशिष्</w:t>
      </w:r>
      <w:r>
        <w:rPr>
          <w:lang w:val="ne_NP" w:bidi="ne_NP"/>
        </w:rPr>
        <w:t xml:space="preserve"> चोरे। तपाईंले अन्य खण्डहरूमा प्रयोग गर्नुभएको आशिष्का लागि त्यही शब्द प्रयोग गर्नुहोस्। </w:t>
      </w:r>
      <w:r>
        <w:rPr>
          <w:lang w:val="ne_NP" w:bidi="ne_NP"/>
        </w:rPr>
        <w:t>आशिष्को</w:t>
      </w:r>
      <w:r>
        <w:rPr>
          <w:lang w:val="ne_NP" w:bidi="ne_NP"/>
        </w:rPr>
        <w:t xml:space="preserve"> बारेमा मुख्य शब्दावलीमा छलफल गरिएको छ। एसावले इसहाकको मृत्यु नभएसम्म पर्खने र त्यसपछि </w:t>
      </w:r>
      <w:r>
        <w:rPr>
          <w:b/>
          <w:lang w:val="ne_NP" w:bidi="ne_NP"/>
        </w:rPr>
        <w:t>शोक</w:t>
      </w:r>
      <w:r>
        <w:rPr>
          <w:lang w:val="ne_NP" w:bidi="ne_NP"/>
        </w:rPr>
        <w:t>को समयपछि एसावले याकूबलाई मार्छन्। शोकले कसैको मृत्यु भएपछिको एउटा विशेष समय र मृत्युमा शोक गर्नेहरूले सामान्यतया गर्ने क्रियाकलापहरूलाई बुझाउँछ। संस्कृतिमा शोकका विशेष रीतिरिवाजहरू हुन्छन् र प्राचीन समयमा, यी रीतिरिवाजहरूमा रुनु, आफ्ना लुगाहरू च्यात्नु र भाङ्ग्रा भनिने विशेष सामग्री लगाउनु समावेश थियो। शोक एक विशेष समयसम्म चल्यो, जस्तै ७ दिन। यो समय समाप्त नभएसम्म पर्खने र त्यसपछि याकूबलाई मार्ने योजना एसावले बनाइरहेका छन्।</w:t>
      </w:r>
    </w:p>
    <w:p>
      <w:pPr/>
      <w:r>
        <w:rPr>
          <w:lang w:val="ne_NP" w:bidi="ne_NP"/>
        </w:rPr>
      </w:r>
      <w:r>
        <w:rPr>
          <w:lang w:val="ne_NP" w:bidi="ne_NP"/>
        </w:rPr>
        <w:t>एसाव यी सबै कुरा मनमनै वा आफ्नो मनमा सोचिरहेका थिए। उनी यसको बारेमा सोचिरहेका थिए। उनले यसको बारेमा अरूसँग कुरा गरिरहेका थिएनन्। यो कुनै आवेगपूर्ण वा नसोची गरिएको कुरा होइन। एसावले भविष्यमा केही गर्नका लागि एउटा योजना बनाइरहेका छन्।</w:t>
      </w:r>
    </w:p>
    <w:p>
      <w:pPr/>
      <w:r>
        <w:rPr>
          <w:lang w:val="ne_NP" w:bidi="ne_NP"/>
        </w:rPr>
      </w:r>
      <w:r>
        <w:rPr>
          <w:lang w:val="ne_NP" w:bidi="ne_NP"/>
        </w:rPr>
        <w:t xml:space="preserve">रिबेकाले याकूबलाई एसाव </w:t>
      </w:r>
      <w:r>
        <w:rPr>
          <w:b/>
          <w:lang w:val="ne_NP" w:bidi="ne_NP"/>
        </w:rPr>
        <w:t>शान्त नहुन्जेल</w:t>
      </w:r>
      <w:r>
        <w:rPr>
          <w:lang w:val="ne_NP" w:bidi="ne_NP"/>
        </w:rPr>
        <w:t xml:space="preserve"> त्यहाँ बस्न भन्छिन्। एसाव धेरै रिसाएको छ वा </w:t>
      </w:r>
      <w:r>
        <w:rPr>
          <w:b/>
          <w:lang w:val="ne_NP" w:bidi="ne_NP"/>
        </w:rPr>
        <w:t>रिसले चुर भएको छ</w:t>
      </w:r>
      <w:r>
        <w:rPr>
          <w:lang w:val="ne_NP" w:bidi="ne_NP"/>
        </w:rPr>
        <w:t>। "शान्त हुनु" को अर्थ एसाव अब यति रिसाउने छैनन् भन्ने हुन्छ। एसाव उचित मनस्थितिमा हुनेछन्। एसाव शान्त हुने थिए। एसाव अझै याकूबसँग रिसाउन वा उनलाई घृणा गर्न सक्थे, तर एसावले अब बदला लिने वा याकूबलाई मार्ने योजना बनाउने थिएनन्। त्यो समयमा, याकूबका लागि फर्किनु सुरक्षित हुनेथियो।</w:t>
      </w:r>
    </w:p>
    <w:p>
      <w:pPr/>
      <w:r>
        <w:rPr>
          <w:lang w:val="ne_NP" w:bidi="ne_NP"/>
        </w:rPr>
      </w:r>
      <w:r>
        <w:rPr>
          <w:lang w:val="ne_NP" w:bidi="ne_NP"/>
        </w:rPr>
        <w:t xml:space="preserve">एसावका पत्नीहरू </w:t>
      </w:r>
      <w:r>
        <w:rPr>
          <w:b/>
          <w:lang w:val="ne_NP" w:bidi="ne_NP"/>
        </w:rPr>
        <w:t>हित्ती</w:t>
      </w:r>
      <w:r>
        <w:rPr>
          <w:lang w:val="ne_NP" w:bidi="ne_NP"/>
        </w:rPr>
        <w:t xml:space="preserve"> महिलाहरू थिइन्। हित्तीहरू </w:t>
      </w:r>
      <w:r>
        <w:rPr>
          <w:b/>
          <w:lang w:val="ne_NP" w:bidi="ne_NP"/>
        </w:rPr>
        <w:t>कनानीहरूका</w:t>
      </w:r>
      <w:r>
        <w:rPr>
          <w:lang w:val="ne_NP" w:bidi="ne_NP"/>
        </w:rPr>
        <w:t xml:space="preserve"> अंश थिए। तपाईंले यी मानिसहरूका समूहहरूका लागि अघिल्लो खण्डहरूमा प्रयोग गर्नुभएको शब्दहरू नै प्रयोग गर्नुहोस्।</w:t>
      </w:r>
    </w:p>
    <w:p>
      <w:pPr/>
      <w:r>
        <w:rPr>
          <w:lang w:val="ne_NP" w:bidi="ne_NP"/>
        </w:rPr>
      </w:r>
      <w:r>
        <w:rPr>
          <w:lang w:val="ne_NP" w:bidi="ne_NP"/>
        </w:rPr>
        <w:t>याकूब आफ्ना हजुरबुबा र मामाकहाँ जाँदै छन्। याकूबले आफ्नी मामाकी छोरीसँग विवाह गर्न लागेका छन्। केही भाषाहरूमा आमाको पट्टि वा बुबाको पट्टिका परिवारका आफन्तहरूका लागि विशेष शब्दहरू हुन्छन्। यी आफन्तहरूका लागि उपयुक्त उपाधिहरू प्रयोग गर्नुहोस्।</w:t>
      </w:r>
    </w:p>
    <w:p>
      <w:pPr/>
      <w:r>
        <w:rPr>
          <w:lang w:val="ne_NP" w:bidi="ne_NP"/>
        </w:rPr>
      </w:r>
      <w:r>
        <w:rPr>
          <w:lang w:val="ne_NP" w:bidi="ne_NP"/>
        </w:rPr>
        <w:t>पारिवारिक रूखको तस्वीरको समीक्षा गर्नुहोस्।</w:t>
      </w:r>
    </w:p>
    <w:p>
      <w:pPr/>
      <w:r>
        <w:rPr>
          <w:lang w:val="ne_NP" w:bidi="ne_NP"/>
        </w:rPr>
      </w:r>
      <w:r>
        <w:rPr>
          <w:lang w:val="ne_NP" w:bidi="ne_NP"/>
        </w:rPr>
        <w:t>परमेश्वरले अब्राहामलाई आशिष् दिँदा भन्नुभएका केही आशिष्‌हरू प्रयोग गरेर इसहाकले याकूबलाई आशिष् दिन्छन्। इसहाकले भन्छन्, "</w:t>
      </w:r>
      <w:r>
        <w:rPr>
          <w:b/>
          <w:lang w:val="ne_NP" w:bidi="ne_NP"/>
        </w:rPr>
        <w:t>सर्वशक्तिमान परमेश्वरले</w:t>
      </w:r>
      <w:r>
        <w:rPr>
          <w:lang w:val="ne_NP" w:bidi="ne_NP"/>
        </w:rPr>
        <w:t xml:space="preserve"> तिमीलाई आशिष् दिऊन्।" सर्वशक्तिमान परमेश्वर परमेश्वरका नामहरूमध्ये एक हो। हिब्रू शब्द </w:t>
      </w:r>
      <w:r>
        <w:rPr>
          <w:b/>
          <w:lang w:val="ne_NP" w:bidi="ne_NP"/>
        </w:rPr>
        <w:t>एल-शद्दाई</w:t>
      </w:r>
      <w:r>
        <w:rPr>
          <w:lang w:val="ne_NP" w:bidi="ne_NP"/>
        </w:rPr>
        <w:t xml:space="preserve"> हो। एलले परमेश्वरलाई बुझाउँछ। शद्दाईको अर्थ सायद सर्वशक्तिमान वा अरू कसैभन्दा बढी शक्तिशाली हुन्छ। दुवै शब्दहरूलाई एकसाथ राख्दा, तपाईंले परमेश्वरका लागि एउटा नाम पाउनुहुन्छ। एल-शद्दाई त्यो नाम हो जुन परमेश्वरले अब्राहामसँग कुरा गर्दा प्रयोग गर्नुभयो। परमेश्वरले भन्नुभयो, "म एल-शद्दाई, सर्वशक्तिमान् परमेश्वर हुँ।" यहाँ त्यही नाम प्रयोग गर्नुहोस्। एल-शद्दाई हिब्रू नाम हो। तपाईंले हिब्रू नाम पनि प्रयोग गर्न आवश्यक छैन।</w:t>
      </w:r>
    </w:p>
    <w:p>
      <w:pPr/>
      <w:r>
        <w:rPr>
          <w:lang w:val="ne_NP" w:bidi="ne_NP"/>
        </w:rPr>
      </w:r>
      <w:r>
        <w:rPr>
          <w:lang w:val="ne_NP" w:bidi="ne_NP"/>
        </w:rPr>
        <w:t xml:space="preserve">आशिष्को एउटा अंशमा याकूबका धेरै सन्तानहरू होऊन् र उनीहरू बढेर धेरै </w:t>
      </w:r>
      <w:r>
        <w:rPr>
          <w:b/>
          <w:lang w:val="ne_NP" w:bidi="ne_NP"/>
        </w:rPr>
        <w:t>राष्ट्रहरू</w:t>
      </w:r>
      <w:r>
        <w:rPr>
          <w:lang w:val="ne_NP" w:bidi="ne_NP"/>
        </w:rPr>
        <w:t xml:space="preserve"> वा </w:t>
      </w:r>
      <w:r>
        <w:rPr>
          <w:b/>
          <w:lang w:val="ne_NP" w:bidi="ne_NP"/>
        </w:rPr>
        <w:t>जनसमूहहरू</w:t>
      </w:r>
      <w:r>
        <w:rPr>
          <w:lang w:val="ne_NP" w:bidi="ne_NP"/>
        </w:rPr>
        <w:t xml:space="preserve"> बनून् भन्ने चाहना गरिएको थियो। </w:t>
      </w:r>
      <w:r>
        <w:rPr>
          <w:lang w:val="ne_NP" w:bidi="ne_NP"/>
        </w:rPr>
        <w:t>जातिहरू</w:t>
      </w:r>
      <w:r>
        <w:rPr>
          <w:lang w:val="ne_NP" w:bidi="ne_NP"/>
        </w:rPr>
        <w:t xml:space="preserve"> मुख्य शब्दावलीमा छ। तपाईंले अघिल्लो खण्डहरूमा प्रयोग गर्नुभएका शब्दहरू नै प्रयोग गर्नुहोस्। इसहाकले प्रार्थना गर्छन् कि याकूबले त्यो देशको स्वामित्व पाओस् जहाँ उनी अहिले </w:t>
      </w:r>
      <w:r>
        <w:rPr>
          <w:b/>
          <w:lang w:val="ne_NP" w:bidi="ne_NP"/>
        </w:rPr>
        <w:t>विदेशीको</w:t>
      </w:r>
      <w:r>
        <w:rPr>
          <w:lang w:val="ne_NP" w:bidi="ne_NP"/>
        </w:rPr>
        <w:t xml:space="preserve"> रूपमा बसोबास गर्छन्। यस समयमा, इसहाकसँग जमिनको स्वामित्व छैन। यो भूमि अब्राहामलाई प्रतिज्ञा गरिएको थियो। इसहाकले प्रार्थना गरिरहेका छन् कि एक दिन, परिवार यस जमिनको मालिक हुनेछ र त्यस भूमिमा अब उप्रान्त विदेशी भएर रहने छैन।</w:t>
      </w:r>
    </w:p>
    <w:p>
      <w:pPr/>
      <w:r>
        <w:rPr>
          <w:lang w:val="ne_NP" w:bidi="ne_NP"/>
        </w:rPr>
      </w:r>
      <w:r>
        <w:rPr>
          <w:lang w:val="ne_NP" w:bidi="ne_NP"/>
        </w:rPr>
        <w:t>याकूब बिदा भएपछि, एसाव आफ्ना काका इश्माएलकहाँ जान्छन् र इश्माएलकी छोरी अर्थात् आफ्नी दिदी-बहिनी नाता पर्ने सँग विवाह गर्छन्। इश्माएल इसहाकका सौतेनी भाइ हुन्। केही भाषाहरूले बुबाका आफन्तहरूका लागि विशेष शब्दहरू प्रयोग गर्छन्। सम्बन्धलाई व्यक्त गर्न उपयुक्त शीर्षकहरू प्रयोग गर्नुहोस्।</w:t>
      </w:r>
      <w:r>
        <w:rPr>
          <w:lang w:val="ne_NP" w:bidi="ne_NP"/>
        </w:rPr>
      </w:r>
    </w:p>
    <w:p>
      <w:pPr>
        <w:pStyle w:val="Heading3"/>
      </w:pPr>
      <w:r>
        <w:rPr>
          <w:lang w:val="ne_NP" w:bidi="ne_NP"/>
        </w:rPr>
        <w:t>Step 6</w:t>
      </w:r>
    </w:p>
    <w:p>
      <w:pPr/>
      <w:r>
        <w:rPr>
          <w:lang w:val="ne_NP" w:bidi="ne_NP"/>
        </w:rPr>
      </w:r>
      <w:r>
        <w:rPr>
          <w:lang w:val="ne_NP" w:bidi="ne_NP"/>
        </w:rPr>
        <w:t>अनुवादलाई सजिलोसँग बुझ्न यस खण्डको श्रव्य संस्करण सुन्‍नुहोस्।</w:t>
      </w:r>
    </w:p>
    <w:p>
      <w:pPr/>
      <w:r>
        <w:rPr>
          <w:lang w:val="ne_NP" w:bidi="ne_NP"/>
        </w:rPr>
      </w:r>
      <w:r>
        <w:rPr>
          <w:lang w:val="ne_NP" w:bidi="ne_NP"/>
        </w:rPr>
        <w:t>यस सत्रमा, एउटा समूहको रूपमा तपाईंको आफ्नै भाषामा खण्डलाई पुन: भन्न लगाउनुहोस्।</w:t>
      </w:r>
    </w:p>
    <w:p>
      <w:pPr/>
      <w:r>
        <w:rPr>
          <w:lang w:val="ne_NP" w:bidi="ne_NP"/>
        </w:rPr>
      </w:r>
      <w:r>
        <w:rPr>
          <w:lang w:val="ne_NP" w:bidi="ne_NP"/>
        </w:rPr>
        <w:t>पहिला, सम्पूर्ण समूहले खण्डलाई तपाईंको आफ्नै भाषामा बताउन अभ्यास गर्नुपर्छ। तपाईंले अघिल्लो चरणहरूमा निर्णय गर्नुभएको कुराहरू जस्तै कालक्रम, शब्दहरू, वाक्यांशहरू, भावनाहरू, वा तपाईंले छलफल गर्नुभएको अन्य कुराहरू यसमा समावेश गर्नलाई सम्झनुहोस्।</w:t>
      </w:r>
    </w:p>
    <w:p>
      <w:pPr/>
      <w:r>
        <w:rPr>
          <w:lang w:val="ne_NP" w:bidi="ne_NP"/>
        </w:rPr>
      </w:r>
      <w:r>
        <w:rPr>
          <w:lang w:val="ne_NP" w:bidi="ne_NP"/>
        </w:rPr>
        <w:t>एउटा समूहको सदस्यले खण्डका केही वाक्यहरू भन्नुपर्छ र रोकिनु पर्छ। समूहको अर्को सदस्यले खण्डको अर्को भाग भन्नु पर्छ र रोकिनु पर्छ। समूहले सम्पूर्ण खण्डलाई पुन: नभन्दासम्म यो गर्नुहोस्। यस चरणमा समूहका सदस्यहरूले एक अर्कालाई सच्याउन सक्छन्।</w:t>
      </w:r>
    </w:p>
    <w:p>
      <w:pPr/>
      <w:r>
        <w:rPr>
          <w:lang w:val="ne_NP" w:bidi="ne_NP"/>
        </w:rPr>
      </w:r>
      <w:r>
        <w:rPr>
          <w:lang w:val="ne_NP" w:bidi="ne_NP"/>
        </w:rPr>
        <w:t xml:space="preserve">अडियो रोक्‍नुहोस्। </w:t>
      </w:r>
    </w:p>
    <w:p>
      <w:pPr/>
      <w:r>
        <w:rPr>
          <w:lang w:val="ne_NP" w:bidi="ne_NP"/>
        </w:rPr>
      </w:r>
      <w:r>
        <w:rPr>
          <w:lang w:val="ne_NP" w:bidi="ne_NP"/>
        </w:rPr>
        <w:t>अर्को पटक, समूहको प्रत्येक सदस्यले कम्तिमा पनि एकचोटि सम्पूर्ण खण्डलाई नरोकी भन्नुपर्छ। समूहको सदस्यले खण्डलाई सम्झन मद्दत गर्न कुनैपनि वस्तुहरू, चालहरू, वा तिनीहरूको स्टोरीबोर्ड प्रयोग गर्न सक्छन्।</w:t>
      </w:r>
    </w:p>
    <w:p>
      <w:pPr/>
      <w:r>
        <w:rPr>
          <w:lang w:val="ne_NP" w:bidi="ne_NP"/>
        </w:rPr>
      </w:r>
      <w:r>
        <w:rPr>
          <w:lang w:val="ne_NP" w:bidi="ne_NP"/>
        </w:rPr>
        <w:t xml:space="preserve">अडियो रोक्‍नुहोस्। </w:t>
      </w:r>
    </w:p>
    <w:p>
      <w:pPr/>
      <w:r>
        <w:rPr>
          <w:lang w:val="ne_NP" w:bidi="ne_NP"/>
        </w:rPr>
      </w:r>
      <w:r>
        <w:rPr>
          <w:lang w:val="ne_NP" w:bidi="ne_NP"/>
        </w:rPr>
        <w:t>त्यसपछि, तपाईंलाई सबैभन्दा बढी मनपरेको खण्डको संस्करण कस्को हो समूहले निर्णय गर्न सक्छ। तपाईंले एउटा समूहको सदस्यले एउटा दृश्य बताएको तरिका मनपर्यो तर तपाईंले अर्को दृश्य अर्कै समूहको सदस्यले बताएको तरिका मनपर्यो भनेर निर्णय गर्न सक्नुहुन्छ।</w:t>
      </w:r>
    </w:p>
    <w:p>
      <w:pPr/>
      <w:r>
        <w:rPr>
          <w:lang w:val="ne_NP" w:bidi="ne_NP"/>
        </w:rPr>
      </w:r>
      <w:r>
        <w:rPr>
          <w:lang w:val="ne_NP" w:bidi="ne_NP"/>
        </w:rPr>
        <w:t xml:space="preserve">अडियो रोक्‍नुहोस्। </w:t>
      </w:r>
    </w:p>
    <w:p>
      <w:pPr/>
      <w:r>
        <w:rPr>
          <w:lang w:val="ne_NP" w:bidi="ne_NP"/>
        </w:rPr>
      </w:r>
      <w:r>
        <w:rPr>
          <w:lang w:val="ne_NP" w:bidi="ne_NP"/>
        </w:rPr>
        <w:t>अन्तमा, समूहले सबैजना सहमत हुने खण्डको अन्तिम संस्करणलाई सँगै राख्न सक्छन्। समूहको प्रत्येक सदस्यले यस खण्डको अन्तिम संस्करण सुनाउने अभ्यास गर्नुपर्छ।</w:t>
      </w:r>
      <w:r>
        <w:rPr>
          <w:lang w:val="ne_NP" w:bidi="ne_NP"/>
        </w:rPr>
      </w:r>
      <w:r>
        <w:rPr>
          <w:lang w:val="ne_NP" w:bidi="ne_NP"/>
        </w:rPr>
      </w:r>
    </w:p>
    <w:p>
      <w:pPr/>
      <w:r>
        <w:rPr>
          <w:lang w:val="ne_NP" w:bidi="ne_NP"/>
        </w:rPr>
      </w:r>
    </w:p>
    <w:p>
      <w:pPr>
        <w:pStyle w:val="Heading2"/>
      </w:pPr>
      <w:r>
        <w:rPr>
          <w:lang w:val="ne_NP" w:bidi="ne_NP"/>
        </w:rPr>
        <w:t>Genesis 28:10–22</w:t>
      </w:r>
      <w:r>
        <w:rPr>
          <w:lang w:val="ne_NP" w:bidi="ne_NP"/>
        </w:rPr>
      </w:r>
    </w:p>
    <w:p>
      <w:pPr>
        <w:pStyle w:val="Heading3"/>
      </w:pPr>
      <w:r>
        <w:rPr>
          <w:lang w:val="ne_NP" w:bidi="ne_NP"/>
        </w:rPr>
        <w:t>Step 1</w:t>
      </w:r>
    </w:p>
    <w:p>
      <w:pPr/>
      <w:r>
        <w:rPr>
          <w:lang w:val="ne_NP" w:bidi="ne_NP"/>
        </w:rPr>
      </w:r>
      <w:r>
        <w:rPr>
          <w:lang w:val="ne_NP" w:bidi="ne_NP"/>
        </w:rPr>
        <w:t>उत्पत्ति २८:१०–२२ सुन्नुहोस् र यसलाई आफ्नो हृदयमा राख्नुहोस्। पाठलाई तीन पटक सुन्नुहोस् (सम्भव छ भने तीन फरक अनुवादहरूमा)। त्यसपछि टोलीले निम्न प्रश्नहरूको छलफल गर्नुहोस:</w:t>
      </w:r>
    </w:p>
    <w:p>
      <w:pPr>
        <w:pStyle w:val="ListBullet"/>
        <w:spacing w:line="240" w:lineRule="auto"/>
        <w:ind w:left="720"/>
      </w:pPr>
      <w:r>
        <w:rPr>
          <w:lang w:val="ne_NP" w:bidi="ne_NP"/>
        </w:rPr>
      </w:r>
      <w:r>
        <w:rPr>
          <w:lang w:val="ne_NP" w:bidi="ne_NP"/>
        </w:rPr>
        <w:t>यो खण्डमा तपाईंलाई के मन पर्‍यो?</w:t>
      </w:r>
    </w:p>
    <w:p>
      <w:pPr>
        <w:pStyle w:val="ListBullet"/>
        <w:spacing w:line="240" w:lineRule="auto"/>
        <w:ind w:left="720"/>
      </w:pPr>
      <w:r>
        <w:rPr>
          <w:lang w:val="ne_NP" w:bidi="ne_NP"/>
        </w:rPr>
      </w:r>
      <w:r>
        <w:rPr>
          <w:lang w:val="ne_NP" w:bidi="ne_NP"/>
        </w:rPr>
        <w:t>तपाईलाई के मन परेन वा के बुझ्नुभएन?</w:t>
      </w:r>
    </w:p>
    <w:p>
      <w:pPr>
        <w:pStyle w:val="ListBullet"/>
        <w:spacing w:line="240" w:lineRule="auto"/>
        <w:ind w:left="720"/>
      </w:pPr>
      <w:r>
        <w:rPr>
          <w:lang w:val="ne_NP" w:bidi="ne_NP"/>
        </w:rPr>
      </w:r>
      <w:r>
        <w:rPr>
          <w:lang w:val="ne_NP" w:bidi="ne_NP"/>
        </w:rPr>
        <w:t>यो कथाले हामीलाई परमेश्वरको बारेमा के भन्छ?</w:t>
      </w:r>
    </w:p>
    <w:p>
      <w:pPr>
        <w:pStyle w:val="ListBullet"/>
        <w:spacing w:line="240" w:lineRule="auto"/>
        <w:ind w:left="720"/>
      </w:pPr>
      <w:r>
        <w:rPr>
          <w:lang w:val="ne_NP" w:bidi="ne_NP"/>
        </w:rPr>
      </w:r>
      <w:r>
        <w:rPr>
          <w:lang w:val="ne_NP" w:bidi="ne_NP"/>
        </w:rPr>
        <w:t>यो खण्डले मानिसबारे हामीलाई के भन्दछ?</w:t>
      </w:r>
    </w:p>
    <w:p>
      <w:pPr>
        <w:pStyle w:val="ListBullet"/>
        <w:spacing w:line="240" w:lineRule="auto"/>
        <w:ind w:left="720"/>
      </w:pPr>
      <w:r>
        <w:rPr>
          <w:lang w:val="ne_NP" w:bidi="ne_NP"/>
        </w:rPr>
      </w:r>
      <w:r>
        <w:rPr>
          <w:lang w:val="ne_NP" w:bidi="ne_NP"/>
        </w:rPr>
        <w:t>यो खण्डले कसरी हाम्रो दैनिक जीवनलाई प्रभाव पार्छ?</w:t>
      </w:r>
    </w:p>
    <w:p>
      <w:pPr>
        <w:pStyle w:val="ListBullet"/>
        <w:spacing w:line="240" w:lineRule="auto"/>
        <w:ind w:left="720"/>
      </w:pPr>
      <w:r>
        <w:rPr>
          <w:lang w:val="ne_NP" w:bidi="ne_NP"/>
        </w:rPr>
      </w:r>
      <w:r>
        <w:rPr>
          <w:lang w:val="ne_NP" w:bidi="ne_NP"/>
        </w:rPr>
        <w:t>यो कथा सुन्नु पर्ने तपाईंले चिन्नुभएको व्यक्ति को हुनुहुन्छ?</w:t>
      </w:r>
      <w:r>
        <w:rPr>
          <w:lang w:val="ne_NP" w:bidi="ne_NP"/>
        </w:rPr>
      </w:r>
    </w:p>
    <w:p>
      <w:pPr>
        <w:pStyle w:val="Heading3"/>
      </w:pPr>
      <w:r>
        <w:rPr>
          <w:lang w:val="ne_NP" w:bidi="ne_NP"/>
        </w:rPr>
        <w:t>Step 2</w:t>
      </w:r>
    </w:p>
    <w:p>
      <w:pPr/>
      <w:r>
        <w:rPr>
          <w:lang w:val="ne_NP" w:bidi="ne_NP"/>
        </w:rPr>
      </w:r>
      <w:r>
        <w:rPr>
          <w:lang w:val="ne_NP" w:bidi="ne_NP"/>
        </w:rPr>
        <w:t>पाठलाई बुझ्न-सजिलो संस्करणमा एकपटक सुन्नुहोस्।</w:t>
      </w:r>
    </w:p>
    <w:p>
      <w:pPr/>
      <w:r>
        <w:rPr>
          <w:lang w:val="ne_NP" w:bidi="ne_NP"/>
        </w:rPr>
      </w:r>
      <w:r>
        <w:rPr>
          <w:lang w:val="ne_NP" w:bidi="ne_NP"/>
        </w:rPr>
        <w:t>इसहाकले याकूबलाई आशिष् दिएपछि, इसहाकले याकूबलाई हारान जान र रिबेकाका भाइ अर्थात् याकूबका मामा लाबानसँग बस्न भने। रिबेका र इसहाक नाताले भाइबहिनी हुन् जसले विवाह गरे। अब इसहाक याकूबले आफ्ना दिदीबहिनीका छोरी वा दाजुभाइका छोरीहरूमध्ये एकसँग विवाह गरून् भन्ने चाहन्छन्। इसहाक आफ्नो परिवारसँग इस्राएलको दक्षिणमा रहेको बेर्शेबामा बसोबास गर्थे। यो बेर्शेबाबाट हारानसम्म लगभग ५५० माइल वा ८८५ किलोमिटर छ। त्यो यात्रा गर्न याकूबलाई कम्तिमा एक महिना लाग्थ्यो। यो यस यात्राको सुरुवातको एउटा कथात्मक विवरण हो।</w:t>
      </w:r>
    </w:p>
    <w:p>
      <w:pPr/>
      <w:r>
        <w:rPr>
          <w:lang w:val="ne_NP" w:bidi="ne_NP"/>
        </w:rPr>
      </w:r>
      <w:r>
        <w:rPr>
          <w:lang w:val="ne_NP" w:bidi="ne_NP"/>
        </w:rPr>
        <w:t>इसहाकले याकूबलाई हारान जान भनेपछि, याकूबले आफ्नो यात्रा सुरु गरे। याकूबले कसरी यात्रा गरे भन्ने विवरण हामीसँग छैन। याकूबले रात बिताएको ठाउँका कारण यस्तो देखिन्छ कि याकूबले बेर्शेबाबाट हारानतिर उत्तरतर्फ जाने क्रममा पहाडहरू भएर जाने बाटो समाते।</w:t>
      </w:r>
    </w:p>
    <w:p>
      <w:pPr/>
      <w:r>
        <w:rPr>
          <w:lang w:val="ne_NP" w:bidi="ne_NP"/>
        </w:rPr>
      </w:r>
      <w:r>
        <w:rPr>
          <w:lang w:val="ne_NP" w:bidi="ne_NP"/>
        </w:rPr>
        <w:t>नक्सामा बेर्शेबादेखि हारानसम्मको क्षेत्र चिन्ह लगाइएको इस्राएलको</w:t>
      </w:r>
      <w:r>
        <w:rPr>
          <w:lang w:val="ne_NP" w:bidi="ne_NP"/>
        </w:rPr>
        <w:t xml:space="preserve"> नक्सा देखाउनुहोस्। नक्सामा बेथेल भएको ठाउँ हुनुपर्छ, जुन यरूशलेमको उत्तरमा छ।</w:t>
      </w:r>
    </w:p>
    <w:p>
      <w:pPr/>
      <w:r>
        <w:rPr>
          <w:lang w:val="ne_NP" w:bidi="ne_NP"/>
        </w:rPr>
      </w:r>
      <w:r>
        <w:rPr>
          <w:lang w:val="ne_NP" w:bidi="ne_NP"/>
        </w:rPr>
        <w:t>सूर्य अस्ताउने बेलामा याकूब राती बास बस्न रोकिए भनेर यस खण्डमा भनिएको छ। याकूब राती बास बसेको ठाउँ बेर्शेबाबाट लगभग ६० माइल वा ९६ किलोमिटर टाढा थियो। यो एकै दिनमा यात्रा गर्नलाई धेरै टाढा छ। त्यसैले, यो यात्राको पहिलो दिन होइन। सूर्यास्तमा, चाँडै अँध्यारो हुन्छ। संसारको त्यो भागमा गोधूली साँझको समय छोटो हुन्छ। धेरै अँध्यारो हुनुभन्दा पहिले नै याकूब रोकिए र आफ्नो शिविर खडा गरे वा आफू सुत्ने ठाउँको व्यवस्था गरे। याकूबले रात बिताउन अडिएको ठाउँको नाम छैन। तर, यसलाई "त्यो ठाउँ" को रूपमा धेरै पटक उल्लेख गरिएको छ। यसले गर्दा यो नाम नभए तापनि एउटा महत्त्वपूर्ण ठाउँ जस्तो देखिन्छ। याकूबका लागि, यो अँध्यारो हुँदै गएकोले रोकिएर शिविर बास गर्ने एउटा ठाउँ मात्र हो।</w:t>
      </w:r>
    </w:p>
    <w:p>
      <w:pPr/>
      <w:r>
        <w:rPr>
          <w:lang w:val="ne_NP" w:bidi="ne_NP"/>
        </w:rPr>
      </w:r>
      <w:r>
        <w:rPr>
          <w:lang w:val="ne_NP" w:bidi="ne_NP"/>
        </w:rPr>
        <w:t>रोक्नुहोस् र छलफल गर्नुहोस्: सूर्य कसरी अस्ताउँछ र तपाईंको क्षेत्रमा अँध्यारो हुन्छ भन्ने कुरा वर्णन गर्नुहोस्। सूर्य अस्ताएपछि कति बेरसम्म उज्यालो रहन्छ?</w:t>
      </w:r>
    </w:p>
    <w:p>
      <w:pPr/>
      <w:r>
        <w:rPr>
          <w:lang w:val="ne_NP" w:bidi="ne_NP"/>
        </w:rPr>
      </w:r>
      <w:r>
        <w:rPr>
          <w:lang w:val="ne_NP" w:bidi="ne_NP"/>
        </w:rPr>
        <w:t>छलफल गर्नुहोस्: तपाईंको क्षेत्रमा कसैले रातको लागि शिविर बनाउन के गर्छन् भन्ने कुरा वर्णन गर्नुहोस्।</w:t>
      </w:r>
    </w:p>
    <w:p>
      <w:pPr/>
      <w:r>
        <w:rPr>
          <w:lang w:val="ne_NP" w:bidi="ne_NP"/>
        </w:rPr>
      </w:r>
      <w:r>
        <w:rPr>
          <w:lang w:val="ne_NP" w:bidi="ne_NP"/>
        </w:rPr>
        <w:t>जब याकूब सुत्न तयार थिए, उनले एउटा ढुङ्गा भेटेर त्यसलाई तकियाको रूपमा प्रयोग गरे। यसको अर्थ याकूबले आफ्नो टाउको चट्टानमा राखेर वा आफ्नो टाउकोमुनि चट्टान राखेर पल्टिए र निदाए। याकूब सुतेको केही समयपछि उनले एउटा सपना देखे। यो एउटा सपना थियो किनभने याकूब सुतिरहेका थिए।</w:t>
      </w:r>
    </w:p>
    <w:p>
      <w:pPr/>
      <w:r>
        <w:rPr>
          <w:lang w:val="ne_NP" w:bidi="ne_NP"/>
        </w:rPr>
      </w:r>
      <w:r>
        <w:rPr>
          <w:lang w:val="ne_NP" w:bidi="ne_NP"/>
        </w:rPr>
        <w:t>रोक्नुहोस् र टोलीको रूपमा छलफल गर्नुहोस्: प्रत्येक व्यक्तिले आफूले देखेको सपनाको बारेमा कुरा गर्नुपर्छ। व्यक्तिले सपनामा आफूले देखेको कुराको बारेमा कसरी कुरा गर्छ भनेर सुन्नुहोस्। के प्राकृतिक सपना र लागुपदार्थ वा आत्माहरूका कारण हुने सपनाहरूको बारेमा कुरा गर्ने कुनै फरक तरिका छ? याकूबको सपना लागुपदार्थ वा आत्माहरूको कारणले भएको थिएन।</w:t>
      </w:r>
    </w:p>
    <w:p>
      <w:pPr/>
      <w:r>
        <w:rPr>
          <w:lang w:val="ne_NP" w:bidi="ne_NP"/>
        </w:rPr>
      </w:r>
      <w:r>
        <w:rPr>
          <w:lang w:val="ne_NP" w:bidi="ne_NP"/>
        </w:rPr>
        <w:t>याकूबले सपनामा स्वर्गदेखि पृथ्वीसम्म पुग्ने एउटा फराकिलो सिँढी देखे। यसको अर्थ सिँढीको एक छेउ पृथ्वीमा थियो र अर्को छेउ परमेश्वर बसोबास गर्ने ठाउँसम्म पुग्थ्यो। परमेश्वरका स्वर्गदूतहरू सिँढीमा माथि-तल गर्दै थिए। स्वर्गदूतहरू परमेश्वरका लागि सन्देशहरू बोक्ने असल आत्मिक प्राणीहरू हुन्। याकूबले परमेश्वरलाई देखे। परमेश्वर याकूब आफैको छेउमा उभिरहनुभएको थियो वा उहाँ सिँढीको माथिल्लो भागमा उभिरहनुभएको थियो भन्ने कुरा हामीलाई थाहा छैन।</w:t>
      </w:r>
    </w:p>
    <w:p>
      <w:pPr/>
      <w:r>
        <w:rPr>
          <w:lang w:val="ne_NP" w:bidi="ne_NP"/>
        </w:rPr>
      </w:r>
      <w:r>
        <w:rPr>
          <w:lang w:val="ne_NP" w:bidi="ne_NP"/>
        </w:rPr>
        <w:t>सिँढी</w:t>
      </w:r>
      <w:r>
        <w:rPr>
          <w:lang w:val="ne_NP" w:bidi="ne_NP"/>
        </w:rPr>
        <w:t>को तस्वीर देखाउनुहोस्।</w:t>
      </w:r>
    </w:p>
    <w:p>
      <w:pPr/>
      <w:r>
        <w:rPr>
          <w:lang w:val="ne_NP" w:bidi="ne_NP"/>
        </w:rPr>
      </w:r>
      <w:r>
        <w:rPr>
          <w:lang w:val="ne_NP" w:bidi="ne_NP"/>
        </w:rPr>
        <w:t>परमेश्वरले याकूबसँग कुरा गर्नुभयो। परमेश्वरले भन्नुभयो, "म परमप्रभु, तिम्रा परमेश्वर, अब्राहामका परमेश्वर र इसहाकका परमेश्वर हुँ।" याकूबले परमेश्वर वास्तवमा को हुनुहुन्छ भनेर स्पष्टसँग बुझून् भनेर परमेश्वरले आफूलाई याकूबकहाँ प्रकट गर्दै हुनुहुन्थ्यो। परमेश्वर पहिले अब्राहाम र इसहाककहाँ देखा पर्नुभएको थियो भन्ने कुरा याकूबलाई थाहा थियो। परमेश्वरले अब्राहाम र इसहाकलाई दिनुभएका उही प्रतिज्ञाहरूलाई परमेश्वरले याकूबसँग पनि दोहोर्याउनुहुन्छ। परमेश्वरले याकूब सुतिरहेको भूमि याकूब र उनका सन्तानहरूलाई दिदै हुनुहुन्छ। परमेश्वरले भन्नुहुन्छ कि याकूबका सन्तानहरू पृथ्वीको धूलो जतिकै असंख्य हुनेछन्। परमेश्वरले याकूबलाई भन्नुभयो, तिम्रा सन्तानहरू यहाँबाट सबै दिशामा फैलिनेछन्। पृथ्वीका सबैजना तिमी र तिम्रा सन्तानहरूद्वारा आशिष् पाउनेछन्। त्यसपछि परमेश्वरले भन्नुभयो, म तिमीसँग हुनेछु र तिम्रो रक्षा गर्नेछु र तिमीलाई यस देशमा फिर्ता ल्याउनेछु।</w:t>
      </w:r>
    </w:p>
    <w:p>
      <w:pPr/>
      <w:r>
        <w:rPr>
          <w:lang w:val="ne_NP" w:bidi="ne_NP"/>
        </w:rPr>
      </w:r>
      <w:r>
        <w:rPr>
          <w:lang w:val="ne_NP" w:bidi="ne_NP"/>
        </w:rPr>
        <w:t>रोक्नुहोस् र समूहमा छलफल गर्नुहोस्: यदि तपाईंले यस्तो प्रतिज्ञा पाउनुभएको भए तपाईंलाई कस्तो महसुस हुन्थ्यो? परमेश्वरले किन आफूलाई याकूबकहाँ अब्राहामका परमेश्वर र इसहाकका परमेश्वरको रूपमा चिनाउनुभयो होला भनी तपाईंलाई लाग्छ?</w:t>
      </w:r>
    </w:p>
    <w:p>
      <w:pPr/>
      <w:r>
        <w:rPr>
          <w:lang w:val="ne_NP" w:bidi="ne_NP"/>
        </w:rPr>
      </w:r>
      <w:r>
        <w:rPr>
          <w:lang w:val="ne_NP" w:bidi="ne_NP"/>
        </w:rPr>
        <w:t>छलफल गर्नुहोस्: तपाईंको संयुक्त परिवारको बारेमा कुरा गर्नुहोस्। प्रत्येकले आफन्तहरूको ठूलो संख्या वा कुल वा वंशका मानिसहरूको ठूलो संख्यालाई कसरी वर्णन गर्छन्, सुन्नुहोस्। यो पृथ्वीको धूलो जस्तै असंख्य भन्ने वाक्यांशका लागि प्रयोग गरिने वर्णन हुन सक्छ।</w:t>
      </w:r>
    </w:p>
    <w:p>
      <w:pPr/>
      <w:r>
        <w:rPr>
          <w:lang w:val="ne_NP" w:bidi="ne_NP"/>
        </w:rPr>
      </w:r>
      <w:r>
        <w:rPr>
          <w:lang w:val="ne_NP" w:bidi="ne_NP"/>
        </w:rPr>
        <w:t>याकूब आफ्नो सपनाबाट ब्यूँझे। याकूबले महसुस गरे कि याकूब सुतिरहेको ठाउँमा याहवे हुनुहुन्थ्यो। परमेश्वर त्यहाँ पनि हुनुहुन्थ्यो भन्ने कुरा याकूबले यसअघि महसुस गरेका थिएनन्। याकूब डराएका थिए। यो परमेश्वरको श्रद्धापूर्ण डर हो। याकूबले आफू परमेश्वरको उपस्थितिमा भएको महसुस गरे। त्यसपछि याकूबले "यो एउटा अद्भुत ठाउँ हो" भनेर भन्छन्। याकूबको भनाइको अर्थ यो ठाउँ अचम्म र श्रद्धाको योग्य छ भन्ने हो। याकूबले यस ठाउँलाई परमेश्वरको घर र स्वर्गको प्रवेशद्वार भन्छन्। परमेश्वर यहाँ बसोबास गर्नुहुन्छ र यही परमेश्वरको घरमा प्रवेश गर्ने तरिका हो भनेर याकूबले भनिरहेका छन्। स्वर्ग त्यो ठाउँ हो जहाँ परमेश्वर बस्नुहुन्छ। सिँढीले परमेश्वर र पृथ्वीबीचको सम्बन्धलाई प्रतिनिधित्व गर्छ। स्वर्गदूतहरू परमेश्वरका सन्देशवाहकहरू हुन्।</w:t>
      </w:r>
    </w:p>
    <w:p>
      <w:pPr/>
      <w:r>
        <w:rPr>
          <w:lang w:val="ne_NP" w:bidi="ne_NP"/>
        </w:rPr>
      </w:r>
      <w:r>
        <w:rPr>
          <w:lang w:val="ne_NP" w:bidi="ne_NP"/>
        </w:rPr>
        <w:t>बिहान, वा जब देख्न सकिनेगरी उज्यालो भयो, तब याकूबले आफूले सिरानीको रूपमा प्रयोग गरेको ढुङ्गा लिए र त्यसलाई एक छेउमा ठड्याए। याकूब यो चट्टान एउटा स्मारकको खाँबा होस् भन्ने चाहन्थे। यसको अर्थ जब याकूबले त्यो चट्टान देख्थे, तब याकूबले त्यहाँ के भएको थियो भन्ने कुरा सम्झने थिए। याकूबले त्यो ढुङ्गा परमेश्वरलाई समर्पित गर्ने एउटा तरिकाको रूपमा ढुङ्गाको माथिल्लो भागमा केही जैतुनको तेल खन्याए। याकूबले त्यहाँ परमेश्वरको आराधना गरिरहेका थिए।</w:t>
      </w:r>
    </w:p>
    <w:p>
      <w:pPr/>
      <w:r>
        <w:rPr>
          <w:lang w:val="ne_NP" w:bidi="ne_NP"/>
        </w:rPr>
      </w:r>
      <w:r>
        <w:rPr>
          <w:lang w:val="ne_NP" w:bidi="ne_NP"/>
        </w:rPr>
        <w:t>रोक्नुहोस् र टोलीको रूपमा छलफल गर्नुहोस्: तपाईं परमेश्वरसँगका महत्त्वपूर्ण भेटहरूलाई कसरी सम्झनुहुन्छ?</w:t>
      </w:r>
    </w:p>
    <w:p>
      <w:pPr/>
      <w:r>
        <w:rPr>
          <w:lang w:val="ne_NP" w:bidi="ne_NP"/>
        </w:rPr>
      </w:r>
      <w:r>
        <w:rPr>
          <w:lang w:val="ne_NP" w:bidi="ne_NP"/>
        </w:rPr>
        <w:t>जैतुनको तेल</w:t>
      </w:r>
      <w:r>
        <w:rPr>
          <w:lang w:val="ne_NP" w:bidi="ne_NP"/>
        </w:rPr>
        <w:t>को एउटा तस्वीर देखाउनुहोस्।</w:t>
      </w:r>
    </w:p>
    <w:p>
      <w:pPr/>
      <w:r>
        <w:rPr>
          <w:lang w:val="ne_NP" w:bidi="ne_NP"/>
        </w:rPr>
      </w:r>
      <w:r>
        <w:rPr>
          <w:lang w:val="ne_NP" w:bidi="ne_NP"/>
        </w:rPr>
        <w:t>याकूबले सपना देखेको त्यस ठाउँको नाम "बेथेल" राखे, जसको अर्थ "परमेश्वरको घर" हो। नजिकै एउटा सहर थियो, जसलाई लूज भनिन्थ्यो। तर, यस समयपछि, यो सहर बेथेलको नामले पनि चिनिन्थ्यो।</w:t>
      </w:r>
    </w:p>
    <w:p>
      <w:pPr/>
      <w:r>
        <w:rPr>
          <w:lang w:val="ne_NP" w:bidi="ne_NP"/>
        </w:rPr>
      </w:r>
      <w:r>
        <w:rPr>
          <w:lang w:val="ne_NP" w:bidi="ne_NP"/>
        </w:rPr>
        <w:t>यस प्रकारले परमेश्वरको आराधना गरेपछि, याकूबले एउटा भाकल गरे। भाकल भनेको कसैले परमेश्वरसँग गरेको एक गम्भीर वाचा हो, तर सामान्यतया उसले परमेश्वरबाट केही कुरा चाहेको हुन्छ। याकूबले आफूले परमेश्वरबाट चाहेका तीन कुराहरू व्यक्त गर्छन्:</w:t>
      </w:r>
    </w:p>
    <w:p>
      <w:pPr>
        <w:pStyle w:val="ListBullet"/>
        <w:spacing w:line="240" w:lineRule="auto"/>
        <w:ind w:left="720"/>
      </w:pPr>
      <w:r>
        <w:rPr>
          <w:lang w:val="ne_NP" w:bidi="ne_NP"/>
        </w:rPr>
      </w:r>
      <w:r>
        <w:rPr>
          <w:lang w:val="ne_NP" w:bidi="ne_NP"/>
        </w:rPr>
        <w:t>मसँग हुनुहोस् र यस यात्रामा मेरो रक्षा गर्नुहोस्।</w:t>
      </w:r>
    </w:p>
    <w:p>
      <w:pPr>
        <w:pStyle w:val="ListBullet"/>
        <w:spacing w:line="240" w:lineRule="auto"/>
        <w:ind w:left="720"/>
      </w:pPr>
      <w:r>
        <w:rPr>
          <w:lang w:val="ne_NP" w:bidi="ne_NP"/>
        </w:rPr>
      </w:r>
      <w:r>
        <w:rPr>
          <w:lang w:val="ne_NP" w:bidi="ne_NP"/>
        </w:rPr>
        <w:t>मलाई खाना र लुगाहरू दिनुहोस्।</w:t>
      </w:r>
    </w:p>
    <w:p>
      <w:pPr>
        <w:pStyle w:val="ListBullet"/>
        <w:spacing w:line="240" w:lineRule="auto"/>
        <w:ind w:left="720"/>
      </w:pPr>
      <w:r>
        <w:rPr>
          <w:lang w:val="ne_NP" w:bidi="ne_NP"/>
        </w:rPr>
      </w:r>
      <w:r>
        <w:rPr>
          <w:lang w:val="ne_NP" w:bidi="ne_NP"/>
        </w:rPr>
        <w:t>मलाई मेरा पिता इसहाकको घरमा सुरक्षित रूपमा फर्काइदिनुहोस्।</w:t>
      </w:r>
    </w:p>
    <w:p>
      <w:pPr/>
      <w:r>
        <w:rPr>
          <w:lang w:val="ne_NP" w:bidi="ne_NP"/>
        </w:rPr>
      </w:r>
      <w:r>
        <w:rPr>
          <w:lang w:val="ne_NP" w:bidi="ne_NP"/>
        </w:rPr>
        <w:t>त्यसपछि याकूबले तीन कुराहरूको प्रतिज्ञा गर्छन्:</w:t>
      </w:r>
    </w:p>
    <w:p>
      <w:pPr>
        <w:pStyle w:val="ListBullet"/>
        <w:spacing w:line="240" w:lineRule="auto"/>
        <w:ind w:left="720"/>
      </w:pPr>
      <w:r>
        <w:rPr>
          <w:lang w:val="ne_NP" w:bidi="ne_NP"/>
        </w:rPr>
      </w:r>
      <w:r>
        <w:rPr>
          <w:lang w:val="ne_NP" w:bidi="ne_NP"/>
        </w:rPr>
        <w:t>याहवे मेरो परमेश्वर हुनुहुनेछ। याकूब परमेश्वरलाई पछ्याउने विषयमा गम्भीर छन्।</w:t>
      </w:r>
    </w:p>
    <w:p>
      <w:pPr>
        <w:pStyle w:val="ListBullet"/>
        <w:spacing w:line="240" w:lineRule="auto"/>
        <w:ind w:left="720"/>
      </w:pPr>
      <w:r>
        <w:rPr>
          <w:lang w:val="ne_NP" w:bidi="ne_NP"/>
        </w:rPr>
      </w:r>
      <w:r>
        <w:rPr>
          <w:lang w:val="ne_NP" w:bidi="ne_NP"/>
        </w:rPr>
        <w:t>यो सम्झनाको खम्बा परमेश्वरको आराधना गर्ने ठाउँ हुनेछ।</w:t>
      </w:r>
    </w:p>
    <w:p>
      <w:pPr>
        <w:pStyle w:val="ListBullet"/>
        <w:spacing w:line="240" w:lineRule="auto"/>
        <w:ind w:left="720"/>
      </w:pPr>
      <w:r>
        <w:rPr>
          <w:lang w:val="ne_NP" w:bidi="ne_NP"/>
        </w:rPr>
      </w:r>
      <w:r>
        <w:rPr>
          <w:lang w:val="ne_NP" w:bidi="ne_NP"/>
        </w:rPr>
        <w:t>परमेश्वरले मलाई दिनुभएका प्रत्येक दस पशुहरूमध्ये एउटा परमेश्वरलाई दिनेछु। यसले सबै कुरा परमेश्वरबाट आउँछ भन्ने कुरा याकूबलाई थाहा छ भन्ने देखाउँछ।</w:t>
      </w:r>
    </w:p>
    <w:p>
      <w:pPr/>
      <w:r>
        <w:rPr>
          <w:lang w:val="ne_NP" w:bidi="ne_NP"/>
        </w:rPr>
      </w:r>
      <w:r>
        <w:rPr>
          <w:lang w:val="ne_NP" w:bidi="ne_NP"/>
        </w:rPr>
        <w:t>समूहमा छलफल गर्नुहोस्: तपाईंको संस्कृतिमा मानिसहरूले कसरी प्रतिज्ञा गर्छन्?</w:t>
      </w:r>
      <w:r>
        <w:rPr>
          <w:lang w:val="ne_NP" w:bidi="ne_NP"/>
        </w:rPr>
      </w:r>
    </w:p>
    <w:p>
      <w:pPr>
        <w:pStyle w:val="Heading3"/>
      </w:pPr>
      <w:r>
        <w:rPr>
          <w:lang w:val="ne_NP" w:bidi="ne_NP"/>
        </w:rPr>
        <w:t>Step 3</w:t>
      </w:r>
    </w:p>
    <w:p>
      <w:pPr/>
      <w:r>
        <w:rPr>
          <w:lang w:val="ne_NP" w:bidi="ne_NP"/>
        </w:rPr>
      </w:r>
      <w:r>
        <w:rPr>
          <w:lang w:val="ne_NP" w:bidi="ne_NP"/>
        </w:rPr>
        <w:t>संस्करणलाई सजिलोसँग बुझ्न पाठलाई फेरी एकपटक सुन्नुहोस्।</w:t>
      </w:r>
    </w:p>
    <w:p>
      <w:pPr/>
      <w:r>
        <w:rPr>
          <w:lang w:val="ne_NP" w:bidi="ne_NP"/>
        </w:rPr>
      </w:r>
      <w:r>
        <w:rPr>
          <w:lang w:val="ne_NP" w:bidi="ne_NP"/>
        </w:rPr>
        <w:t>यस सत्रमा, यस कथालाई दृश्यात्मक बनाउन तपाईंले समूहलाई मद्दत गर्नुहुनेछ। तपाईंले समूहलाई दृश्यहरू, सेटिङ र कथाका पात्रहरू परिभाषित गर्न मद्दत गर्नुहुनेछ।</w:t>
      </w:r>
    </w:p>
    <w:p>
      <w:pPr/>
      <w:r>
        <w:rPr>
          <w:lang w:val="ne_NP" w:bidi="ne_NP"/>
        </w:rPr>
      </w:r>
      <w:r>
        <w:rPr>
          <w:lang w:val="ne_NP" w:bidi="ne_NP"/>
        </w:rPr>
        <w:t>यस कथामा ४ दृश्यहरू छन्।</w:t>
      </w:r>
    </w:p>
    <w:p>
      <w:pPr/>
      <w:r>
        <w:rPr>
          <w:lang w:val="ne_NP" w:bidi="ne_NP"/>
        </w:rPr>
      </w:r>
      <w:r>
        <w:rPr>
          <w:b/>
          <w:lang w:val="ne_NP" w:bidi="ne_NP"/>
        </w:rPr>
        <w:t>पहिलो दृश्य:</w:t>
      </w:r>
      <w:r>
        <w:rPr>
          <w:lang w:val="ne_NP" w:bidi="ne_NP"/>
        </w:rPr>
        <w:t xml:space="preserve"> याकूबले हारानको आफ्नो यात्रा सुरु गर्छन्। याकूब रोकिन्छन् र अँध्यारो हुँदा शिविर बनाउँछन्।</w:t>
      </w:r>
    </w:p>
    <w:p>
      <w:pPr/>
      <w:r>
        <w:rPr>
          <w:lang w:val="ne_NP" w:bidi="ne_NP"/>
        </w:rPr>
      </w:r>
      <w:r>
        <w:rPr>
          <w:b/>
          <w:lang w:val="ne_NP" w:bidi="ne_NP"/>
        </w:rPr>
        <w:t>दोस्रो दृश्य:</w:t>
      </w:r>
      <w:r>
        <w:rPr>
          <w:lang w:val="ne_NP" w:bidi="ne_NP"/>
        </w:rPr>
        <w:t xml:space="preserve"> याकूबले एउटा सपना देख्छन्।</w:t>
      </w:r>
    </w:p>
    <w:p>
      <w:pPr/>
      <w:r>
        <w:rPr>
          <w:lang w:val="ne_NP" w:bidi="ne_NP"/>
        </w:rPr>
      </w:r>
      <w:r>
        <w:rPr>
          <w:b/>
          <w:lang w:val="ne_NP" w:bidi="ne_NP"/>
        </w:rPr>
        <w:t>तेस्रो दृश्य:</w:t>
      </w:r>
      <w:r>
        <w:rPr>
          <w:lang w:val="ne_NP" w:bidi="ne_NP"/>
        </w:rPr>
        <w:t xml:space="preserve"> याकूब आफ्नो सपनाबाट ब्यूँझन्छन्। परमेश्वर यस ठाउँमा हुनुहुन्छ भन्ने कुरा याकूबले महसुस गर्छन्।</w:t>
      </w:r>
    </w:p>
    <w:p>
      <w:pPr/>
      <w:r>
        <w:rPr>
          <w:lang w:val="ne_NP" w:bidi="ne_NP"/>
        </w:rPr>
      </w:r>
      <w:r>
        <w:rPr>
          <w:b/>
          <w:lang w:val="ne_NP" w:bidi="ne_NP"/>
        </w:rPr>
        <w:t>चौथो दृश्य:</w:t>
      </w:r>
      <w:r>
        <w:rPr>
          <w:lang w:val="ne_NP" w:bidi="ne_NP"/>
        </w:rPr>
        <w:t xml:space="preserve"> अर्को बिहान, याकूबले एउटा ढुङ्गा स्मारकको रूपमा समर्पित गर्छन्। याकूबले परमेश्वरसँग एउटा भाकल गर्छन्।</w:t>
      </w:r>
    </w:p>
    <w:p>
      <w:pPr/>
      <w:r>
        <w:rPr>
          <w:lang w:val="ne_NP" w:bidi="ne_NP"/>
        </w:rPr>
      </w:r>
      <w:r>
        <w:rPr>
          <w:lang w:val="ne_NP" w:bidi="ne_NP"/>
        </w:rPr>
        <w:t>यस कथामा यि पात्रहरु समावेश छन्:</w:t>
      </w:r>
    </w:p>
    <w:p>
      <w:pPr>
        <w:pStyle w:val="ListBullet"/>
        <w:spacing w:line="240" w:lineRule="auto"/>
        <w:ind w:left="720"/>
      </w:pPr>
      <w:r>
        <w:rPr>
          <w:lang w:val="ne_NP" w:bidi="ne_NP"/>
        </w:rPr>
      </w:r>
      <w:r>
        <w:rPr>
          <w:lang w:val="ne_NP" w:bidi="ne_NP"/>
        </w:rPr>
        <w:t>याकूब</w:t>
      </w:r>
    </w:p>
    <w:p>
      <w:pPr>
        <w:pStyle w:val="ListBullet"/>
        <w:spacing w:line="240" w:lineRule="auto"/>
        <w:ind w:left="720"/>
      </w:pPr>
      <w:r>
        <w:rPr>
          <w:lang w:val="ne_NP" w:bidi="ne_NP"/>
        </w:rPr>
      </w:r>
      <w:r>
        <w:rPr>
          <w:lang w:val="ne_NP" w:bidi="ne_NP"/>
        </w:rPr>
        <w:t>परमेश्वर</w:t>
      </w:r>
    </w:p>
    <w:p>
      <w:pPr>
        <w:pStyle w:val="ListBullet"/>
        <w:spacing w:line="240" w:lineRule="auto"/>
        <w:ind w:left="720"/>
      </w:pPr>
      <w:r>
        <w:rPr>
          <w:lang w:val="ne_NP" w:bidi="ne_NP"/>
        </w:rPr>
      </w:r>
      <w:r>
        <w:rPr>
          <w:lang w:val="ne_NP" w:bidi="ne_NP"/>
        </w:rPr>
        <w:t>स्वर्गदूतहरू</w:t>
      </w:r>
    </w:p>
    <w:p>
      <w:pPr/>
      <w:r>
        <w:rPr>
          <w:lang w:val="ne_NP" w:bidi="ne_NP"/>
        </w:rPr>
      </w:r>
      <w:r>
        <w:rPr>
          <w:lang w:val="ne_NP" w:bidi="ne_NP"/>
        </w:rPr>
        <w:t>यस सत्रमा, समूहलाई स्टोरीबोर्ड बनाउन, चित्र कोर्न वा कुनै प्रकारका हेरफेर गर्न मिल्ने वस्तुहरू (जस्तै ढुङ्गा, लठ्ठी, बच्चाहरूको खेलौनाहरू) प्रयोग गरेर कथा र त्यसमा भएका क्रियाकलापलाई दृश्यात्मक बनाउनुहोस्।</w:t>
      </w:r>
    </w:p>
    <w:p>
      <w:pPr/>
      <w:r>
        <w:rPr>
          <w:lang w:val="ne_NP" w:bidi="ne_NP"/>
        </w:rPr>
      </w:r>
      <w:r>
        <w:rPr>
          <w:lang w:val="ne_NP" w:bidi="ne_NP"/>
        </w:rPr>
        <w:t>पहिलो दृश्यमा, इसहाकले याकूबलाई हारान जान भनेपछि, याकूब बेर्शेबा छोडेर हारानतिर लागे। सूर्यास्तको समयमा, याकूब राती बासबस्न रोकिए। याकूबले घर छोडेपछिको यो पहिलो रात वा पहिलो सूर्यास्त होइन। याकूब अब बेर्शेबाबाट कम्तिमा ६० माइल वा ९६ किलोमिटर टाढा छन्। याकूबले सायद बेर्शेबाबाट यस ठाउँमा पुग्न पहाडहरू भएर जाने बाटो लिएका थिए। याकूब एक दिनभन्दा बढी समयदेखि यात्रा गरिरहेका छन्।</w:t>
      </w:r>
    </w:p>
    <w:p>
      <w:pPr/>
      <w:r>
        <w:rPr>
          <w:lang w:val="ne_NP" w:bidi="ne_NP"/>
        </w:rPr>
      </w:r>
      <w:r>
        <w:rPr>
          <w:lang w:val="ne_NP" w:bidi="ne_NP"/>
        </w:rPr>
        <w:t>नक्सा</w:t>
      </w:r>
      <w:r>
        <w:rPr>
          <w:lang w:val="ne_NP" w:bidi="ne_NP"/>
        </w:rPr>
        <w:t xml:space="preserve"> देखाउनुहोस्।</w:t>
      </w:r>
    </w:p>
    <w:p>
      <w:pPr/>
      <w:r>
        <w:rPr>
          <w:lang w:val="ne_NP" w:bidi="ne_NP"/>
        </w:rPr>
      </w:r>
      <w:r>
        <w:rPr>
          <w:lang w:val="ne_NP" w:bidi="ne_NP"/>
        </w:rPr>
        <w:t>याकूब एक निश्चित ठाउँमा रोकिए। यस समयमा त्यो ठाउँको कुनै नाम छैन तर त्यो ठाउँ लूज भनिने एउटा सहरको नजिकै छ। याकूबलाई यस ठाउँको बारेमा कुनै पनि महत्त्वपूर्ण कुरा थाहा छैन। सूर्य अस्ताइरहेको हुनाले, याकूबलाई यात्रा रोक्न र देख्न नसकिने गरी अँध्यारो हुनुअघि आफ्नो शिविर खडा गर्न आवश्यक थियो। संसारको त्यो भागमा गोधूलीको समय छोटो हुन्छ। याकूबले सूर्यास्तपछि आफ्नो यात्रा जारी राख्न सकेनन्।</w:t>
      </w:r>
    </w:p>
    <w:p>
      <w:pPr/>
      <w:r>
        <w:rPr>
          <w:lang w:val="ne_NP" w:bidi="ne_NP"/>
        </w:rPr>
      </w:r>
      <w:r>
        <w:rPr>
          <w:lang w:val="ne_NP" w:bidi="ne_NP"/>
        </w:rPr>
        <w:t xml:space="preserve">दोस्रो दृश्यमा, याकूब एउटा ढुङ्गामा टाउको राखेर पल्टिए। याकूबले यस ढुङ्गालाई तकिया बनाएर प्रयोग गरे। सुत्न गएपछि, याकूबले एउटा सपना देखे। आफ्नो सपनामा, याकूबले पृथ्वीबाट स्वर्ग जाने एउटा फराकिलो सिँढी देखे। याकूबले स्वर्गदूतहरू सिँढीमा माथि र तल गरिरहेको देखे। याकूबले परमेश्वरलाई सिँढीको माथिल्लो ठाउँमा उभिरहेको देखे। परमेश्वर सिँढीमा हुनुहुन्नथ्यो। परमेश्वर माथि वा सिँढीको छेउमा हुनुहुन्थ्यो। परमेश्वरले याकूबसँग कुरा गर्नुभयो। </w:t>
      </w:r>
    </w:p>
    <w:p>
      <w:pPr/>
      <w:r>
        <w:rPr>
          <w:lang w:val="ne_NP" w:bidi="ne_NP"/>
        </w:rPr>
      </w:r>
      <w:r>
        <w:rPr>
          <w:lang w:val="ne_NP" w:bidi="ne_NP"/>
        </w:rPr>
        <w:t>सिँढीको</w:t>
      </w:r>
      <w:r>
        <w:rPr>
          <w:lang w:val="ne_NP" w:bidi="ne_NP"/>
        </w:rPr>
        <w:t>तस्वीर देखाउनुहोस्।</w:t>
      </w:r>
    </w:p>
    <w:p>
      <w:pPr/>
      <w:r>
        <w:rPr>
          <w:lang w:val="ne_NP" w:bidi="ne_NP"/>
        </w:rPr>
      </w:r>
      <w:r>
        <w:rPr>
          <w:lang w:val="ne_NP" w:bidi="ne_NP"/>
        </w:rPr>
        <w:t>परमेश्वरले याकूबलाई भन्नुहुन्छ: "म अब्राहामका परमेश्वर र इसहाकका परमेश्वर हुँ।" त्यसपछि परमेश्वरले पहिले अब्राहाम र इसहाकलाई दिनुभएका ती नै प्रतिज्ञाहरू याकूबलाई पनि गर्नुहुन्छ। परमेश्वरले याकूबका लागि एउटा प्रतिज्ञा थप्नुहुन्छ। परमेश्वरले भन्नुहुन्छ, "म तिम्रै साथ छु र तिमी जहाँ जान्छौ म तिम्रो रक्षा गर्नेछु।" म तिमीलाई यस देशमा फिर्ता ल्याउनेछु; मैले तिमीलाई प्रतिज्ञा गरेको सबै कुरा नदिएसम्म म तिमीलाई छोड्नेछैनँ।"</w:t>
      </w:r>
    </w:p>
    <w:p>
      <w:pPr/>
      <w:r>
        <w:rPr>
          <w:lang w:val="ne_NP" w:bidi="ne_NP"/>
        </w:rPr>
      </w:r>
      <w:r>
        <w:rPr>
          <w:lang w:val="ne_NP" w:bidi="ne_NP"/>
        </w:rPr>
        <w:t>तेस्रो दृश्यमा, याकूब ब्यूँझन्छन् र परमेश्वर यही ठाउँमा हुनुहुन्छ भन्ने कुरा महसुस गर्छन् जहाँ याकूब सुतिरहेका छन्। परमेश्वर त्यहाँ उपस्थित हुनुहुन्थ्यो भन्ने कुरा याकूबलाई थाहा थिएन। त्यही सपनाले गर्दा नै याकूबले परमेश्वर त्यस ठाउँमा हुनुहुन्थ्यो भन्ने कुरा महसुस गरे। याकूब डराएका थिए। यो एक विशेष प्रकारको डर हो। याकूबले परमेश्वरप्रति श्रद्धा वा विस्मय वा आदर महसुस गरिरहेका थिए। याकूबले त्यो ठाउँलाई "परमेश्वरको घर," अर्थात् स्वर्गको प्रवेशद्वार भने।</w:t>
      </w:r>
    </w:p>
    <w:p>
      <w:pPr/>
      <w:r>
        <w:rPr>
          <w:lang w:val="ne_NP" w:bidi="ne_NP"/>
        </w:rPr>
      </w:r>
      <w:r>
        <w:rPr>
          <w:lang w:val="ne_NP" w:bidi="ne_NP"/>
        </w:rPr>
        <w:t>अर्को बिहान हुने चौथो दृश्यमा, याकूब सबेरै उठ्छन्। याकूबले सिरानी बनाएको त्यो ढुङ्गा लिए र त्यसलाई ठड्याएर राखे। यसले यो संकेत गर्छ कि यो एउटा लामो चट्टान थियो। चट्टानलाई ठाडो पारेर ठड्याउँदै याकूबले एउटा स्मारक खम्बा बनाइरहेका छन्। त्यसपछि याकूबले चट्टानको माथिल्लो छेउमा जैतुनको तेल खन्याउँछन्। यो चट्टानलाई समर्पित गर्ने एउटा तरिका हो। त्यसपछि याकूबले त्यो ठाउँलाई एउटा नाम दिन्छन्। याकूबले यसलाई बेथेल भन्छन्, जसको अर्थ "परमेश्वरको घर" हो।</w:t>
      </w:r>
    </w:p>
    <w:p>
      <w:pPr/>
      <w:r>
        <w:rPr>
          <w:lang w:val="ne_NP" w:bidi="ne_NP"/>
        </w:rPr>
      </w:r>
      <w:r>
        <w:rPr>
          <w:lang w:val="ne_NP" w:bidi="ne_NP"/>
        </w:rPr>
        <w:t>त्यसपछि याकूबले परमेश्वरसँग एउटा भाकल गर्छन्। यो भाकल एउटा गम्भीर प्रतिज्ञा हो। यस भाकलको एक भागको रूपमा, याकूबले परमेश्वरसँग तीन कुराहरू माग्छन्: यात्रामा सुरक्षा, खाना र लुगाहरू र सुरक्षित रूपमा घर फर्किनु। त्यसपछि याकूबले तीन कुराहरू गर्ने प्रतिज्ञा गर्छन्: प्रभु परमेश्वरलाई आफ्नो परमेश्वरको रूपमा स्वीकार गर्ने, बेथेलमा परमेश्वरको आराधना गर्ने, र परमेश्वरले उनलाई दिनुभएको सबै कुराको १० प्रतिशत परमेश्वरलाई दिने।</w:t>
      </w:r>
      <w:r>
        <w:rPr>
          <w:lang w:val="ne_NP" w:bidi="ne_NP"/>
        </w:rPr>
      </w:r>
    </w:p>
    <w:p>
      <w:pPr>
        <w:pStyle w:val="Heading3"/>
      </w:pPr>
      <w:r>
        <w:rPr>
          <w:lang w:val="ne_NP" w:bidi="ne_NP"/>
        </w:rPr>
        <w:t>Step 4</w:t>
      </w:r>
    </w:p>
    <w:p>
      <w:pPr/>
      <w:r>
        <w:rPr>
          <w:lang w:val="ne_NP" w:bidi="ne_NP"/>
        </w:rPr>
      </w:r>
      <w:r>
        <w:rPr>
          <w:lang w:val="ne_NP" w:bidi="ne_NP"/>
        </w:rPr>
        <w:t>संस्करणलाई सजिलोसँग बुझ्न पाठलाई फेरी एकपटक सुन्नुहोस्।</w:t>
      </w:r>
    </w:p>
    <w:p>
      <w:pPr/>
      <w:r>
        <w:rPr>
          <w:lang w:val="ne_NP" w:bidi="ne_NP"/>
        </w:rPr>
      </w:r>
      <w:r>
        <w:rPr>
          <w:lang w:val="ne_NP" w:bidi="ne_NP"/>
        </w:rPr>
        <w:t>यस सत्रमा, टोलीले कथालाई नाटकीय बनाउनेछ।</w:t>
      </w:r>
    </w:p>
    <w:p>
      <w:pPr/>
      <w:r>
        <w:rPr>
          <w:lang w:val="ne_NP" w:bidi="ne_NP"/>
        </w:rPr>
      </w:r>
      <w:r>
        <w:rPr>
          <w:lang w:val="ne_NP" w:bidi="ne_NP"/>
        </w:rPr>
        <w:t>यस कथामा ४ दृश्यहरू छन्।</w:t>
      </w:r>
    </w:p>
    <w:p>
      <w:pPr/>
      <w:r>
        <w:rPr>
          <w:lang w:val="ne_NP" w:bidi="ne_NP"/>
        </w:rPr>
      </w:r>
      <w:r>
        <w:rPr>
          <w:lang w:val="ne_NP" w:bidi="ne_NP"/>
        </w:rPr>
        <w:t>यस कथामा यि पात्रहरु समावेश छन्:</w:t>
      </w:r>
    </w:p>
    <w:p>
      <w:pPr>
        <w:pStyle w:val="ListBullet"/>
        <w:spacing w:line="240" w:lineRule="auto"/>
        <w:ind w:left="720"/>
      </w:pPr>
      <w:r>
        <w:rPr>
          <w:lang w:val="ne_NP" w:bidi="ne_NP"/>
        </w:rPr>
      </w:r>
      <w:r>
        <w:rPr>
          <w:lang w:val="ne_NP" w:bidi="ne_NP"/>
        </w:rPr>
        <w:t>याकूब</w:t>
      </w:r>
    </w:p>
    <w:p>
      <w:pPr>
        <w:pStyle w:val="ListBullet"/>
        <w:spacing w:line="240" w:lineRule="auto"/>
        <w:ind w:left="720"/>
      </w:pPr>
      <w:r>
        <w:rPr>
          <w:lang w:val="ne_NP" w:bidi="ne_NP"/>
        </w:rPr>
      </w:r>
      <w:r>
        <w:rPr>
          <w:lang w:val="ne_NP" w:bidi="ne_NP"/>
        </w:rPr>
        <w:t>परमेश्वर</w:t>
      </w:r>
    </w:p>
    <w:p>
      <w:pPr>
        <w:pStyle w:val="ListBullet"/>
        <w:spacing w:line="240" w:lineRule="auto"/>
        <w:ind w:left="720"/>
      </w:pPr>
      <w:r>
        <w:rPr>
          <w:lang w:val="ne_NP" w:bidi="ne_NP"/>
        </w:rPr>
      </w:r>
      <w:r>
        <w:rPr>
          <w:lang w:val="ne_NP" w:bidi="ne_NP"/>
        </w:rPr>
        <w:t>स्वर्गदूतहरू</w:t>
      </w:r>
    </w:p>
    <w:p>
      <w:pPr/>
      <w:r>
        <w:rPr>
          <w:lang w:val="ne_NP" w:bidi="ne_NP"/>
        </w:rPr>
      </w:r>
      <w:r>
        <w:rPr>
          <w:lang w:val="ne_NP" w:bidi="ne_NP"/>
        </w:rPr>
        <w:t>टोलीले कथालाई दुई पटक अभिनय गर्न लगाउनुहोस्। तिनीहरूले अनुवाद गरिरहेका भाषामा अभिनय गर्नुपर्छ। पहिला, टोलीले नरोकिकन कथालाई अभिनय गर्नु। दोस्रो पटक टोलीले कथालाई अभिनय गर्दा, तिनीहरूलाई कथाको विभिन्न ठाउँहरूमा रोक्नुहोस्।</w:t>
      </w:r>
    </w:p>
    <w:p>
      <w:pPr/>
      <w:r>
        <w:rPr>
          <w:lang w:val="ne_NP" w:bidi="ne_NP"/>
        </w:rPr>
      </w:r>
      <w:r>
        <w:rPr>
          <w:lang w:val="ne_NP" w:bidi="ne_NP"/>
        </w:rPr>
        <w:t>टोलीले पहिलो पटक कथालाई अभिनय गर्दा, संवाद, प्रवाह, प्लटलाइन र कथाको कालक्रममा ध्यान दिनुहोस्। कथा वा खण्डको महत्त्वपूर्ण वा कठिन भागहरूलाई अभिनय गर्नुपर्ने र छुटाउन नहुने कुरामा ध्यान दिनुहोस्। टोलीलाई कथाका भागहरू सम्झन मद्दत गर्नुहोस्।</w:t>
      </w:r>
    </w:p>
    <w:p>
      <w:pPr/>
      <w:r>
        <w:rPr>
          <w:lang w:val="ne_NP" w:bidi="ne_NP"/>
        </w:rPr>
      </w:r>
      <w:r>
        <w:rPr>
          <w:lang w:val="ne_NP" w:bidi="ne_NP"/>
        </w:rPr>
        <w:t>टोलीले यो कथालाई दोस्रो पटक अभिनय गर्दा, तिनीहरूलाई केही निश्चित ठाउँहरूमा रोक्नुहोस्।</w:t>
      </w:r>
    </w:p>
    <w:p>
      <w:pPr/>
      <w:r>
        <w:rPr>
          <w:lang w:val="ne_NP" w:bidi="ne_NP"/>
        </w:rPr>
      </w:r>
      <w:r>
        <w:rPr>
          <w:lang w:val="ne_NP" w:bidi="ne_NP"/>
        </w:rPr>
        <w:t>अभिनय रोक्नुहोस्। एउटा भूमिका खेल्ने कलाकारलाई सोध्नुहोस्, "तपाईंलाई कस्तो महसुस भइरहेको छ?" तपाईंले विभिन्न प्रतिक्रियाहरू जस्ता कुराहरू सुन्न सक्नुहुन्छ। नाटक फेरि सुरु गर्नुहोस्।</w:t>
      </w:r>
    </w:p>
    <w:p>
      <w:pPr/>
      <w:r>
        <w:rPr>
          <w:lang w:val="ne_NP" w:bidi="ne_NP"/>
        </w:rPr>
      </w:r>
      <w:r>
        <w:rPr>
          <w:lang w:val="ne_NP" w:bidi="ne_NP"/>
        </w:rPr>
        <w:t>पहिलो दृश्यमा, कोही पनि बोल्दैन। याकूबले बेर्शेबा र आफ्नो परिवारलाई छोड्छन्। याकूब हारानतिर यात्रा गर्छन्। याकूबले लगभग ६० माइल वा ९६ किलोमिटर यात्रा गर्छन्। सूर्यास्तको समयमा, याकूब रातको लागि रोकिन्छन्। याकूबले आफ्नो शिविर तयारी गर्छन्। याकूबले टाउको बिसाउने एउटा चट्टान भेट्टाउँछन्। याकूब पल्टिन्छन् र निदाउँछन्।</w:t>
      </w:r>
    </w:p>
    <w:p>
      <w:pPr/>
      <w:r>
        <w:rPr>
          <w:lang w:val="ne_NP" w:bidi="ne_NP"/>
        </w:rPr>
      </w:r>
      <w:r>
        <w:rPr>
          <w:lang w:val="ne_NP" w:bidi="ne_NP"/>
        </w:rPr>
        <w:t>अभिनय रोक्नुहोस्: याकूबलाई सोध्नुहोस्, "तपाईंलाई अहिले कस्तो महसुस भइरहेको छ?" तपाईंले सुन्न सक्नुहुन्छ, "म एक्लो छु। "म मेरो परिवारलाई सम्झन्छु," वा "म धेरै सन्तुष्ट छु।" रातको आकाश सुन्दर छ," वा "यो एउटा साहसिक कार्य हो। म पहिले यहाँ कहिल्यै आएको छैन।" नाटक फेरि सुरु गर्नुहोस्।</w:t>
      </w:r>
    </w:p>
    <w:p>
      <w:pPr/>
      <w:r>
        <w:rPr>
          <w:lang w:val="ne_NP" w:bidi="ne_NP"/>
        </w:rPr>
      </w:r>
      <w:r>
        <w:rPr>
          <w:lang w:val="ne_NP" w:bidi="ne_NP"/>
        </w:rPr>
        <w:t>दोस्रो दृश्यमा, सुतिरहेको बेला याकूबले एउटा सपना देख्छन्। याकूबले पृथ्वीबाट स्वर्ग जाने एउटा सिँढी देख्छन्। याकूबले स्वर्गदूतहरू सिँढीमा तल-माथि गरिरहेको देख्छन्। याकूबले परमेश्वरलाई सिँढीको माथिल्लो भागमा देख्छन्। याकूबले परमेश्वरले यसो भन्नुभएको सुन्छन्, "म अब्राहामका परमेश्वर र इसहाकका परमेश्वर हुँ।" परमेश्वरले अब्राहाम र इसहाकलाई दिइएका प्रतिज्ञाहरू दुहोर्‍याउनुभएको कुरा याकूबले सुने। याकूबले परमेश्वरले भन्नुभएको सुन्छन्, "म तिम्रै साथ हुनेछु र तिम्रो रक्षा गर्नेछु र तिमीलाई यस देशमा फिर्ता ल्याउनेछु। मैले प्रतिज्ञा गरेको सबै कुरा तपाईंलाई नदिएसम्म म तपाईंलाई छोड्ने छैन।"</w:t>
      </w:r>
    </w:p>
    <w:p>
      <w:pPr/>
      <w:r>
        <w:rPr>
          <w:lang w:val="ne_NP" w:bidi="ne_NP"/>
        </w:rPr>
      </w:r>
      <w:r>
        <w:rPr>
          <w:lang w:val="ne_NP" w:bidi="ne_NP"/>
        </w:rPr>
        <w:t>अभिनय रोक्नुहोस्: याकूबलाई सोध्नुहोस्, "यस ठाउँमा परमेश्वरलाई भेट्दा कस्तो महसुस भइरहेको छ?" तपाईंले सुन्न सक्नुहुन्छ, "म डराएको छु। मैले परमेश्वरलाई पहिले कहिल्यै भेटेको छैन। परमेश्वर महान हुनुहुन्छ," जसको अर्थ परमेश्वर श्रद्धा वा अचम्म मान्न योग्य हुनुहुन्छ। परमेश्वरलाई सोध्नुहोस्, "तपाईं किन यहाँ याकूबसँग कुरा गर्दै हुनुहुन्छ?" तपाईंले सुन्न सक्नुहुन्छ, "म याकूबले हारान जानुअघि म को हुँ भनेर बुझून् भन्ने चाहन्छु।" "म चाहन्छु कि याकूबले यो कुरा थाहा पाऊन् कि मैले अब्राहाम र इसहाकलाई जे प्रतिज्ञा गरेको छु, त्यो याकूब र उनका सन्तानहरूका लागि पनि हो।" नाटक फेरि सुरु गर्नुहोस्।</w:t>
      </w:r>
    </w:p>
    <w:p>
      <w:pPr/>
      <w:r>
        <w:rPr>
          <w:lang w:val="ne_NP" w:bidi="ne_NP"/>
        </w:rPr>
      </w:r>
      <w:r>
        <w:rPr>
          <w:lang w:val="ne_NP" w:bidi="ne_NP"/>
        </w:rPr>
        <w:t>तेस्रो दृश्यमा, याकूब ब्यूँझन्छ। याकूबले भन्छन्, "याहवे यहाँ हुनुहुन्थ्यो र मलाई यो थाहा पनि थिएन।" याकूब डराएका छन्। याकूबले भन्छन् कि यो ठाउँ "परमेश्वरको घर" र "स्वर्गको ढोका" हो जहाँ परमेश्वर बसोबास गर्नुहुन्छ।</w:t>
      </w:r>
    </w:p>
    <w:p>
      <w:pPr/>
      <w:r>
        <w:rPr>
          <w:lang w:val="ne_NP" w:bidi="ne_NP"/>
        </w:rPr>
      </w:r>
      <w:r>
        <w:rPr>
          <w:lang w:val="ne_NP" w:bidi="ne_NP"/>
        </w:rPr>
        <w:t>अभिनय रोक्नुहोस्: याकूबलाई सोध्नुहोस्, "तपाईं किन डराउनुभएको छ?" तपाईंले सुन्न सक्नुहुन्छ, "मैले परमेश्वरलाई पहिले कहिल्यै भेटेको थिइनँ।" यो अति उत्कृष्ट छ!" वा "म धेरै सम्मानित छु कि परमेश्वरले मसँग कुरा गर्न र मलाई यी प्रतिज्ञाहरू दिन रोज्नुभएको छ," वा "म परमेश्वरप्रति यस्तो श्रद्धा र आदरको भावना महसुस गर्छु।" "म यसरी महसुस गर्न सक्छु भन्ने मलाई थाहा थिएन।" नाटक फेरि सुरु गर्नुहोस्।</w:t>
      </w:r>
    </w:p>
    <w:p>
      <w:pPr/>
      <w:r>
        <w:rPr>
          <w:lang w:val="ne_NP" w:bidi="ne_NP"/>
        </w:rPr>
      </w:r>
      <w:r>
        <w:rPr>
          <w:lang w:val="ne_NP" w:bidi="ne_NP"/>
        </w:rPr>
        <w:t>चौथो दृश्यमा, याकूब बिहान धेरै चाँडै उठ्छन्। याकूबले गरेको पहिलो कुरा भनेको आफूले सिरानीको रूपमा प्रयोग गरेको ढुङ्गा लिनु र त्यसलाई ठड्याएर उभ्याउनु थियो। याकूबले त्यो ढुङ्गा ठडाएर राख्नका लागि मिलाउनु परेको थियो। त्यसपछि याकूबले उभिएको ढुङ्गाको माथिल्लो भागमा जैतुनको तेल खन्याए। याकूब यो ढुङ्गा एक स्मारक ढुङ्गा होस् भन्ने चाहन्थे। याकूबले त्यो ठाउँको नाम बेथेल राखे, जसको अर्थ "परमेश्वरको घर" हो।</w:t>
      </w:r>
    </w:p>
    <w:p>
      <w:pPr/>
      <w:r>
        <w:rPr>
          <w:lang w:val="ne_NP" w:bidi="ne_NP"/>
        </w:rPr>
      </w:r>
      <w:r>
        <w:rPr>
          <w:lang w:val="ne_NP" w:bidi="ne_NP"/>
        </w:rPr>
        <w:t>अभिनय रोक्नुहोस्: याकूबलाई सोध्नुहोस्, "आज बिहान तपाईंलाई कस्तो महसुस भइरहेको छ?" तपाईंले सुन्न सक्नुहुन्छ, "हिजो राति मैले मेरो सपनामा देखेको कुराले म अझै पनि अचम्मित छु। यहाँ के भएको थियो भनेर म बिर्सन चाहँदिन। यसकारण म यो ढुङ्गा खडा गर्दैछु ताकि जब म यसलाई देख्छु, तब के भएको थियो भनेर म सम्झनेछु। "परमेश्वर मलाई देखा पर्नुभएको र मसँग कुरा गर्नुभएको कुरा म सम्झन चाहन्छु।" नाटक फेरि सुरु गर्नुहोस्।</w:t>
      </w:r>
    </w:p>
    <w:p>
      <w:pPr/>
      <w:r>
        <w:rPr>
          <w:lang w:val="ne_NP" w:bidi="ne_NP"/>
        </w:rPr>
      </w:r>
      <w:r>
        <w:rPr>
          <w:lang w:val="ne_NP" w:bidi="ne_NP"/>
        </w:rPr>
        <w:t>ढुङ्गालाई समर्पित गरेपछि, याकूबले परमेश्वरसँग एउटा भाकल गरे। याकूबले परमेश्वरलाई आफ्ना लागि तीनवटा कुरा गरिदिन बिन्ती गरे: उनीसँग रहन र उनको रक्षा गर्न, उनलाई खाना र लुगा दिन, र उनलाई सुरक्षित रूपमा इसहाकको घरमा फर्काउन। त्यसपछि याकूबले तीन कुराहरूको प्रतिज्ञा गरे: परमेश्वर याकूबका परमेश्वर हुनुहुनेछ, याकूबले बेथेलमा परमेश्वरको आराधना गर्नेछन्, र याकूबले परमेश्वरलाई परमेश्वरले याकूबलाई दिनुभएको सबै कुराको १० प्रतिशत दिनेछन्।</w:t>
      </w:r>
    </w:p>
    <w:p>
      <w:pPr/>
      <w:r>
        <w:rPr>
          <w:lang w:val="ne_NP" w:bidi="ne_NP"/>
        </w:rPr>
      </w:r>
      <w:r>
        <w:rPr>
          <w:lang w:val="ne_NP" w:bidi="ne_NP"/>
        </w:rPr>
        <w:t>अभिनय रोक्नुहोस्: याकूबलाई सोध्नुहोस्, "तपाईंले किन यो भाकल गर्नुभएको छ?" तपाईंले सुन्न सक्नुहुन्छ, "परमेश्वरले मलाई आशिष् दिनुभएको छ।" म परमेश्वरलाई धन्यवाद दिन र उहाँको आराधना जसरी गर्नुपर्ने हो त्यसरी नै गरिरहेको छु भन्ने कुरा सुनिश्चित गर्न चाहन्छु। म परमेश्वरलाई फिर्ता दिन चाहन्छु किनभने परमेश्वरले मलाई धेरै कुरा दिनुभएको छ।" नाटक फेरि सुरु गर्नुहोस्।</w:t>
      </w:r>
      <w:r>
        <w:rPr>
          <w:lang w:val="ne_NP" w:bidi="ne_NP"/>
        </w:rPr>
      </w:r>
    </w:p>
    <w:p>
      <w:pPr>
        <w:pStyle w:val="Heading3"/>
      </w:pPr>
      <w:r>
        <w:rPr>
          <w:lang w:val="ne_NP" w:bidi="ne_NP"/>
        </w:rPr>
        <w:t>Step 5</w:t>
      </w:r>
    </w:p>
    <w:p>
      <w:pPr/>
      <w:r>
        <w:rPr>
          <w:lang w:val="ne_NP" w:bidi="ne_NP"/>
        </w:rPr>
      </w:r>
      <w:r>
        <w:rPr>
          <w:lang w:val="ne_NP" w:bidi="ne_NP"/>
        </w:rPr>
        <w:t>पाठलाई बुझ्न-सजिलो संस्करणमा एकपटक सुन्नुहोस्।</w:t>
      </w:r>
    </w:p>
    <w:p>
      <w:pPr/>
      <w:r>
        <w:rPr>
          <w:lang w:val="ne_NP" w:bidi="ne_NP"/>
        </w:rPr>
      </w:r>
      <w:r>
        <w:rPr>
          <w:lang w:val="ne_NP" w:bidi="ne_NP"/>
        </w:rPr>
        <w:t xml:space="preserve">याकूब यात्रा गरिरहँदा, उनी </w:t>
      </w:r>
      <w:r>
        <w:rPr>
          <w:b/>
          <w:lang w:val="ne_NP" w:bidi="ne_NP"/>
        </w:rPr>
        <w:t>राति रोकिन एउटा</w:t>
      </w:r>
      <w:r>
        <w:rPr>
          <w:lang w:val="ne_NP" w:bidi="ne_NP"/>
        </w:rPr>
        <w:t xml:space="preserve"> निश्चित ठाउँमा आए। यस विशेष ठाउँको कुनै नाम थिएन वा याकूबलाई यसको नाम थाहा थिएन। तर, त्यो ठाउँको अगाडि निश्चिततावाचक शब्द प्रयोग गरिएको छ, जसको अर्थ यो महत्त्वपूर्ण छ भन्ने देखिन्छ। यसलाई एउटा निश्चित ठाउँ भन्नुले यो ठाउँ महत्त्वपूर्ण छ भन्ने कुरा संकेत गर्ने एउटा तरिका हो।</w:t>
      </w:r>
    </w:p>
    <w:p>
      <w:pPr/>
      <w:r>
        <w:rPr>
          <w:lang w:val="ne_NP" w:bidi="ne_NP"/>
        </w:rPr>
      </w:r>
      <w:r>
        <w:rPr>
          <w:lang w:val="ne_NP" w:bidi="ne_NP"/>
        </w:rPr>
        <w:t xml:space="preserve">याकूब सुतिरहेका बेला उनले एउटा </w:t>
      </w:r>
      <w:r>
        <w:rPr>
          <w:b/>
          <w:lang w:val="ne_NP" w:bidi="ne_NP"/>
        </w:rPr>
        <w:t>सपना</w:t>
      </w:r>
      <w:r>
        <w:rPr>
          <w:lang w:val="ne_NP" w:bidi="ne_NP"/>
        </w:rPr>
        <w:t xml:space="preserve"> देखे। सपनाहरू निद्राको समयमा हुन्छन्। व्यक्ति ब्युँझिएको बेला दर्शनहरू हुन्छन्। </w:t>
      </w:r>
      <w:r>
        <w:rPr>
          <w:lang w:val="ne_NP" w:bidi="ne_NP"/>
        </w:rPr>
        <w:t>सपना</w:t>
      </w:r>
      <w:r>
        <w:rPr>
          <w:lang w:val="ne_NP" w:bidi="ne_NP"/>
        </w:rPr>
        <w:t xml:space="preserve"> को बारेमा मुख्य शब्दावलीमा छलफल गरिएको छ। यो सपना एउटा स्वाभाविक सपना थियो। त्यो सपना नशालु पदार्थ वा प्रेतात्माहरूका कारणले भएको थिएन।</w:t>
      </w:r>
    </w:p>
    <w:p>
      <w:pPr/>
      <w:r>
        <w:rPr>
          <w:lang w:val="ne_NP" w:bidi="ne_NP"/>
        </w:rPr>
      </w:r>
      <w:r>
        <w:rPr>
          <w:lang w:val="ne_NP" w:bidi="ne_NP"/>
        </w:rPr>
        <w:t xml:space="preserve">याकूबले एउटा फराकिलो </w:t>
      </w:r>
      <w:r>
        <w:rPr>
          <w:b/>
          <w:lang w:val="ne_NP" w:bidi="ne_NP"/>
        </w:rPr>
        <w:t>सिँढी</w:t>
      </w:r>
      <w:r>
        <w:rPr>
          <w:lang w:val="ne_NP" w:bidi="ne_NP"/>
        </w:rPr>
        <w:t xml:space="preserve"> देखे। यो </w:t>
      </w:r>
      <w:r>
        <w:rPr>
          <w:b/>
          <w:lang w:val="ne_NP" w:bidi="ne_NP"/>
        </w:rPr>
        <w:t>पृथ्वी</w:t>
      </w:r>
      <w:r>
        <w:rPr>
          <w:lang w:val="ne_NP" w:bidi="ne_NP"/>
        </w:rPr>
        <w:t xml:space="preserve"> बाट </w:t>
      </w:r>
      <w:r>
        <w:rPr>
          <w:b/>
          <w:lang w:val="ne_NP" w:bidi="ne_NP"/>
        </w:rPr>
        <w:t>स्वर्ग</w:t>
      </w:r>
      <w:r>
        <w:rPr>
          <w:lang w:val="ne_NP" w:bidi="ne_NP"/>
        </w:rPr>
        <w:t xml:space="preserve"> सम्म जाने सिँढीहरूको एउटा सेट थियो। स्वर्ग भनेको परमेश्वर बसोबास गर्ने ठाउँ हो। तपाईंले पहिले प्रयोग गर्नुभएका पृथ्वी र स्वर्गका लागि तिनै शब्दहरू प्रयोग गर्नुहोस्। सिँढी </w:t>
      </w:r>
      <w:r>
        <w:rPr>
          <w:b/>
          <w:lang w:val="ne_NP" w:bidi="ne_NP"/>
        </w:rPr>
        <w:t>स्वर्गदूतहरू</w:t>
      </w:r>
      <w:r>
        <w:rPr>
          <w:lang w:val="ne_NP" w:bidi="ne_NP"/>
        </w:rPr>
        <w:t xml:space="preserve"> एकै समयमा माथि र तल हिँड्नका लागि पर्याप्त फराकिलो थियो। स्वर्गदूतहरू परमेश्वरको सन्देशहरू बोक्न परमेश्वरले बनाउनुभएको आत्मिक प्राणीहरू हुन्। </w:t>
      </w:r>
      <w:r>
        <w:rPr>
          <w:lang w:val="ne_NP" w:bidi="ne_NP"/>
        </w:rPr>
        <w:t>स्वर्गदूत</w:t>
      </w:r>
      <w:r>
        <w:rPr>
          <w:lang w:val="ne_NP" w:bidi="ne_NP"/>
        </w:rPr>
        <w:t xml:space="preserve"> को बारेमा मुख्य शब्दावलीमा छलफल गरिएको छ। स्वर्गदूतका लागि तपाईंले पहिले प्रयोग गर्नुभएको शब्द नै प्रयोग गर्नुहोस्।</w:t>
      </w:r>
    </w:p>
    <w:p>
      <w:pPr/>
      <w:r>
        <w:rPr>
          <w:lang w:val="ne_NP" w:bidi="ne_NP"/>
        </w:rPr>
      </w:r>
      <w:r>
        <w:rPr>
          <w:b/>
          <w:lang w:val="ne_NP" w:bidi="ne_NP"/>
        </w:rPr>
        <w:t>याहवे</w:t>
      </w:r>
      <w:r>
        <w:rPr>
          <w:lang w:val="ne_NP" w:bidi="ne_NP"/>
        </w:rPr>
        <w:t xml:space="preserve"> सिँढीको माथिल्लो ठाउँमा उभिरहनु भएको थियो। यस खण्डमा परमेश्वरका लागि दुवै नामहरू प्रयोग गरिन्छ। याहवेका लागि त्यही शब्द र परमेश्वरका लागि त्यही शब्द प्रयोग गर्नुहोस् जुन तपाईंले पहिले प्रयोग गर्नुभएको थियो। परमेश्वरले भन्नुहुन्छ, "म अब्राहामका परमेश्वर र इसहाकका परमेश्वर हुँ।" परमेश्वरले अब्राहाम र इसहाकलाई दिइएको प्रतिज्ञाहरू दोहोर्याउनुहुन्छ र यी याकूबका लागि प्रतिज्ञाहरू हुन् भनेर भन्नुहुन्छ। परमेश्वरले याकूबलाई यस देशमा फिर्ता ल्याउने प्रतिज्ञा पनि गर्नुहुन्छ। यो भूमि त्यो भूमि हो जुन परमेश्वरले अब्राहाम र इसहाकलाई प्रतिज्ञा गर्नुभएको थियो। अब याकूब त्यस भूमिको मालिक हुन् भनेर परमेश्वरले भन्नुहुन्छ।</w:t>
      </w:r>
    </w:p>
    <w:p>
      <w:pPr/>
      <w:r>
        <w:rPr>
          <w:lang w:val="ne_NP" w:bidi="ne_NP"/>
        </w:rPr>
      </w:r>
      <w:r>
        <w:rPr>
          <w:lang w:val="ne_NP" w:bidi="ne_NP"/>
        </w:rPr>
        <w:t xml:space="preserve">जब याकूब आफ्नो सपनाबाट ब्यूँझे, याकूब </w:t>
      </w:r>
      <w:r>
        <w:rPr>
          <w:b/>
          <w:lang w:val="ne_NP" w:bidi="ne_NP"/>
        </w:rPr>
        <w:t>डराएका</w:t>
      </w:r>
      <w:r>
        <w:rPr>
          <w:lang w:val="ne_NP" w:bidi="ne_NP"/>
        </w:rPr>
        <w:t xml:space="preserve"> थिए। </w:t>
      </w:r>
      <w:r>
        <w:rPr>
          <w:lang w:val="ne_NP" w:bidi="ne_NP"/>
        </w:rPr>
        <w:t>परमेश्वरको डर</w:t>
      </w:r>
      <w:r>
        <w:rPr>
          <w:lang w:val="ne_NP" w:bidi="ne_NP"/>
        </w:rPr>
        <w:t>लाई मुख्य शब्दावलीमा वर्णन गरिएको छ। याकूबले परमेश्वरका लागि श्रद्धा, सम्मान र आदर महसुस गरिरहेका थिए। याकूबले यस ठाउँलाई "परमेश्वरको घर," "</w:t>
      </w:r>
      <w:r>
        <w:rPr>
          <w:b/>
          <w:lang w:val="ne_NP" w:bidi="ne_NP"/>
        </w:rPr>
        <w:t>स्वर्ग</w:t>
      </w:r>
      <w:r>
        <w:rPr>
          <w:lang w:val="ne_NP" w:bidi="ne_NP"/>
        </w:rPr>
        <w:t>को प्रवेशद्वार" भनी भन्छन्। स्वर्ग त्यो ठाउँ हो जहाँ परमेश्वर बस्नुहुन्छ। "परमेश्वरको घर" को अर्थ परमेश्वर बस्नुहुने वा बास गर्नुहुने ठाउँ हो। यो भौतिक घर होइन।</w:t>
      </w:r>
    </w:p>
    <w:p>
      <w:pPr/>
      <w:r>
        <w:rPr>
          <w:lang w:val="ne_NP" w:bidi="ne_NP"/>
        </w:rPr>
      </w:r>
      <w:r>
        <w:rPr>
          <w:lang w:val="ne_NP" w:bidi="ne_NP"/>
        </w:rPr>
        <w:t xml:space="preserve">बिहान, याकूबले आफूले तकियाको रूपमा प्रयोग गरेको ढुङ्गालाई एक छेउमा ठड्याए। याकूबले चट्टानको माथिल्लो छेउमा जैतुनको तेल खन्याए। यो चट्टान समर्पण गर्नका लागि थियो। यो चट्टान एउटा स्मारकको खम्बा हुने थियो, जसको अर्थ यो देख्नेहरूलाई यस ठाउँमा केही विशेष कुरा भएको थियो भनेर सम्झाउने थियो। याकूबले त्यो ठाउँको नाम </w:t>
      </w:r>
      <w:r>
        <w:rPr>
          <w:b/>
          <w:lang w:val="ne_NP" w:bidi="ne_NP"/>
        </w:rPr>
        <w:t>बेथेल</w:t>
      </w:r>
      <w:r>
        <w:rPr>
          <w:lang w:val="ne_NP" w:bidi="ne_NP"/>
        </w:rPr>
        <w:t xml:space="preserve"> राखे, जसको अर्थ "परमेश्वरको घर" हो। याकूबले लूज सहरको नाम परिवर्तन गरेनन्। उनले त्यो ठाउँको नाम मात्र परिवर्तन गरे। तर, पछि मानिसहरूले नजिकैको लूज सहरलाई पनि बेथेलकै नामले पुकार्न थाले।</w:t>
      </w:r>
    </w:p>
    <w:p>
      <w:pPr/>
      <w:r>
        <w:rPr>
          <w:lang w:val="ne_NP" w:bidi="ne_NP"/>
        </w:rPr>
      </w:r>
      <w:r>
        <w:rPr>
          <w:lang w:val="ne_NP" w:bidi="ne_NP"/>
        </w:rPr>
        <w:t xml:space="preserve">याकूबले </w:t>
      </w:r>
      <w:r>
        <w:rPr>
          <w:b/>
          <w:lang w:val="ne_NP" w:bidi="ne_NP"/>
        </w:rPr>
        <w:t>एउटा भाकल</w:t>
      </w:r>
      <w:r>
        <w:rPr>
          <w:lang w:val="ne_NP" w:bidi="ne_NP"/>
        </w:rPr>
        <w:t xml:space="preserve"> गरे। प्रतिज्ञाले निश्चित प्रार्थना वा इच्छाहरू पूरा गरिदिए बापत परमेश्वरलाई कुनै सेवा अर्पण गर्ने एउटा पवित्र वाचालाई बुझाउँछ। मुख्य शब्दावलीमा </w:t>
      </w:r>
      <w:r>
        <w:rPr>
          <w:lang w:val="ne_NP" w:bidi="ne_NP"/>
        </w:rPr>
        <w:t>भाकल</w:t>
      </w:r>
      <w:r>
        <w:rPr>
          <w:lang w:val="ne_NP" w:bidi="ne_NP"/>
        </w:rPr>
        <w:t>को बारेमा छलफल गरिएको छ।</w:t>
      </w:r>
    </w:p>
    <w:p>
      <w:pPr/>
      <w:r>
        <w:rPr>
          <w:lang w:val="ne_NP" w:bidi="ne_NP"/>
        </w:rPr>
      </w:r>
      <w:r>
        <w:rPr>
          <w:lang w:val="ne_NP" w:bidi="ne_NP"/>
        </w:rPr>
        <w:t xml:space="preserve">आफ्नो भाकलको एक भागको रूपमा, याकूबले आफूसँग भएको सबै थोकको </w:t>
      </w:r>
      <w:r>
        <w:rPr>
          <w:b/>
          <w:lang w:val="ne_NP" w:bidi="ne_NP"/>
        </w:rPr>
        <w:t>दशांश</w:t>
      </w:r>
      <w:r>
        <w:rPr>
          <w:lang w:val="ne_NP" w:bidi="ne_NP"/>
        </w:rPr>
        <w:t xml:space="preserve"> दिने प्रतिज्ञा गरे। दशांश भनेको १० प्रतिशत हो। यसको अर्थ याकूबले परमेश्वरले उनलाई दिनुहुने प्रत्येक १० वटा पशुमध्ये १ वटा परमेश्वरलाई नै फिर्ता दिने प्रतिज्ञा गर्छन्।</w:t>
      </w:r>
      <w:r>
        <w:rPr>
          <w:lang w:val="ne_NP" w:bidi="ne_NP"/>
        </w:rPr>
      </w:r>
    </w:p>
    <w:p>
      <w:pPr>
        <w:pStyle w:val="Heading3"/>
      </w:pPr>
      <w:r>
        <w:rPr>
          <w:lang w:val="ne_NP" w:bidi="ne_NP"/>
        </w:rPr>
        <w:t>Step 6</w:t>
      </w:r>
    </w:p>
    <w:p>
      <w:pPr/>
      <w:r>
        <w:rPr>
          <w:lang w:val="ne_NP" w:bidi="ne_NP"/>
        </w:rPr>
      </w:r>
      <w:r>
        <w:rPr>
          <w:lang w:val="ne_NP" w:bidi="ne_NP"/>
        </w:rPr>
        <w:t>अनुवादलाई सजिलोसँग बुझ्न यस खण्डको श्रव्य संस्करण सुन्‍नुहोस्।</w:t>
      </w:r>
    </w:p>
    <w:p>
      <w:pPr/>
      <w:r>
        <w:rPr>
          <w:lang w:val="ne_NP" w:bidi="ne_NP"/>
        </w:rPr>
      </w:r>
      <w:r>
        <w:rPr>
          <w:lang w:val="ne_NP" w:bidi="ne_NP"/>
        </w:rPr>
        <w:t>यस सत्रमा, एउटा समूहको रूपमा तपाईंको आफ्नै भाषामा खण्डलाई पुन: भन्न लगाउनुहोस्।</w:t>
      </w:r>
    </w:p>
    <w:p>
      <w:pPr/>
      <w:r>
        <w:rPr>
          <w:lang w:val="ne_NP" w:bidi="ne_NP"/>
        </w:rPr>
      </w:r>
      <w:r>
        <w:rPr>
          <w:lang w:val="ne_NP" w:bidi="ne_NP"/>
        </w:rPr>
        <w:t>पहिला, सम्पूर्ण समूहले खण्डलाई तपाईंको आफ्नै भाषामा बताउन अभ्यास गर्नुपर्छ। तपाईंले अघिल्लो चरणहरूमा निर्णय गर्नुभएको कुराहरू जस्तै कालक्रम, शब्दहरू, वाक्यांशहरू, भावनाहरू, वा तपाईंले छलफल गर्नुभएको अन्य कुराहरू यसमा समावेश गर्नलाई सम्झनुहोस्।</w:t>
      </w:r>
    </w:p>
    <w:p>
      <w:pPr/>
      <w:r>
        <w:rPr>
          <w:lang w:val="ne_NP" w:bidi="ne_NP"/>
        </w:rPr>
      </w:r>
      <w:r>
        <w:rPr>
          <w:lang w:val="ne_NP" w:bidi="ne_NP"/>
        </w:rPr>
        <w:t>एउटा समूहको सदस्यले खण्डका केही वाक्यहरू भन्नुपर्छ र रोकिनु पर्छ। समूहको अर्को सदस्यले खण्डको अर्को भाग भन्नु पर्छ र रोकिनु पर्छ। समूहले सम्पूर्ण खण्डलाई पुन: नभन्दासम्म यो गर्नुहोस्। यस चरणमा समूहका सदस्यहरूले एक अर्कालाई सच्याउन सक्छन्।</w:t>
      </w:r>
    </w:p>
    <w:p>
      <w:pPr/>
      <w:r>
        <w:rPr>
          <w:lang w:val="ne_NP" w:bidi="ne_NP"/>
        </w:rPr>
      </w:r>
      <w:r>
        <w:rPr>
          <w:lang w:val="ne_NP" w:bidi="ne_NP"/>
        </w:rPr>
        <w:t xml:space="preserve">अडियो रोक्‍नुहोस्। </w:t>
      </w:r>
    </w:p>
    <w:p>
      <w:pPr/>
      <w:r>
        <w:rPr>
          <w:lang w:val="ne_NP" w:bidi="ne_NP"/>
        </w:rPr>
      </w:r>
      <w:r>
        <w:rPr>
          <w:lang w:val="ne_NP" w:bidi="ne_NP"/>
        </w:rPr>
        <w:t>अर्को पटक, समूहको प्रत्येक सदस्यले कम्तिमा पनि एकचोटि सम्पूर्ण खण्डलाई नरोकी भन्नुपर्छ। समूहको सदस्यले खण्डलाई सम्झन मद्दत गर्न कुनैपनि वस्तुहरू, चालहरू, वा तिनीहरूको स्टोरीबोर्ड प्रयोग गर्न सक्छन्।</w:t>
      </w:r>
    </w:p>
    <w:p>
      <w:pPr/>
      <w:r>
        <w:rPr>
          <w:lang w:val="ne_NP" w:bidi="ne_NP"/>
        </w:rPr>
      </w:r>
      <w:r>
        <w:rPr>
          <w:lang w:val="ne_NP" w:bidi="ne_NP"/>
        </w:rPr>
        <w:t xml:space="preserve">अडियो रोक्‍नुहोस्। </w:t>
      </w:r>
    </w:p>
    <w:p>
      <w:pPr/>
      <w:r>
        <w:rPr>
          <w:lang w:val="ne_NP" w:bidi="ne_NP"/>
        </w:rPr>
      </w:r>
      <w:r>
        <w:rPr>
          <w:lang w:val="ne_NP" w:bidi="ne_NP"/>
        </w:rPr>
        <w:t>त्यसपछि, तपाईंलाई सबैभन्दा बढी मनपरेको खण्डको संस्करण कस्को हो समूहले निर्णय गर्न सक्छ। तपाईंले एउटा समूहको सदस्यले एउटा दृश्य बताएको तरिका मनपर्यो तर तपाईंले अर्को दृश्य अर्कै समूहको सदस्यले बताएको तरिका मनपर्यो भनेर निर्णय गर्न सक्नुहुन्छ।</w:t>
      </w:r>
    </w:p>
    <w:p>
      <w:pPr/>
      <w:r>
        <w:rPr>
          <w:lang w:val="ne_NP" w:bidi="ne_NP"/>
        </w:rPr>
      </w:r>
      <w:r>
        <w:rPr>
          <w:lang w:val="ne_NP" w:bidi="ne_NP"/>
        </w:rPr>
        <w:t xml:space="preserve">अडियो रोक्‍नुहोस्। </w:t>
      </w:r>
    </w:p>
    <w:p>
      <w:pPr/>
      <w:r>
        <w:rPr>
          <w:lang w:val="ne_NP" w:bidi="ne_NP"/>
        </w:rPr>
      </w:r>
      <w:r>
        <w:rPr>
          <w:lang w:val="ne_NP" w:bidi="ne_NP"/>
        </w:rPr>
        <w:t>अन्तमा, समूहले सबैजना सहमत हुने खण्डको अन्तिम संस्करणलाई सँगै राख्न सक्छन्। समूहको प्रत्येक सदस्यले यस खण्डको अन्तिम संस्करण सुनाउने अभ्यास गर्नुपर्छ।</w:t>
      </w:r>
      <w:r>
        <w:rPr>
          <w:lang w:val="ne_NP" w:bidi="ne_NP"/>
        </w:rPr>
      </w:r>
      <w:r>
        <w:rPr>
          <w:lang w:val="ne_NP" w:bidi="ne_NP"/>
        </w:rPr>
      </w:r>
    </w:p>
    <w:p>
      <w:pPr/>
      <w:r>
        <w:rPr>
          <w:lang w:val="ne_NP" w:bidi="ne_NP"/>
        </w:rPr>
      </w:r>
    </w:p>
    <w:p>
      <w:pPr>
        <w:pStyle w:val="Heading2"/>
      </w:pPr>
      <w:r>
        <w:rPr>
          <w:lang w:val="ne_NP" w:bidi="ne_NP"/>
        </w:rPr>
        <w:t>Genesis 29:1–14</w:t>
      </w:r>
      <w:r>
        <w:rPr>
          <w:lang w:val="ne_NP" w:bidi="ne_NP"/>
        </w:rPr>
      </w:r>
    </w:p>
    <w:p>
      <w:pPr>
        <w:pStyle w:val="Heading3"/>
      </w:pPr>
      <w:r>
        <w:rPr>
          <w:lang w:val="ne_NP" w:bidi="ne_NP"/>
        </w:rPr>
        <w:t>Step 1</w:t>
      </w:r>
    </w:p>
    <w:p>
      <w:pPr/>
      <w:r>
        <w:rPr>
          <w:lang w:val="ne_NP" w:bidi="ne_NP"/>
        </w:rPr>
      </w:r>
      <w:r>
        <w:rPr>
          <w:lang w:val="ne_NP" w:bidi="ne_NP"/>
        </w:rPr>
        <w:t>उत्पत्ति २९:१–१४ सुन्नुहोस् र यसलाई आफ्नो हृदयमा राख्नुहोस्। पाठलाई तीन पटक सुन्नुहोस् (सम्भव छ भने तीन फरक अनुवादहरूमा)। त्यसपछि टोलीले निम्न प्रश्नहरूको छलफल गर्नुहोस:</w:t>
      </w:r>
    </w:p>
    <w:p>
      <w:pPr>
        <w:pStyle w:val="ListBullet"/>
        <w:spacing w:line="240" w:lineRule="auto"/>
        <w:ind w:left="720"/>
      </w:pPr>
      <w:r>
        <w:rPr>
          <w:lang w:val="ne_NP" w:bidi="ne_NP"/>
        </w:rPr>
      </w:r>
      <w:r>
        <w:rPr>
          <w:lang w:val="ne_NP" w:bidi="ne_NP"/>
        </w:rPr>
        <w:t>यो खण्डमा तपाईंलाई के मन पर्‍यो?</w:t>
      </w:r>
    </w:p>
    <w:p>
      <w:pPr>
        <w:pStyle w:val="ListBullet"/>
        <w:spacing w:line="240" w:lineRule="auto"/>
        <w:ind w:left="720"/>
      </w:pPr>
      <w:r>
        <w:rPr>
          <w:lang w:val="ne_NP" w:bidi="ne_NP"/>
        </w:rPr>
      </w:r>
      <w:r>
        <w:rPr>
          <w:lang w:val="ne_NP" w:bidi="ne_NP"/>
        </w:rPr>
        <w:t>तपाईलाई के मन परेन वा के बुझ्नुभएन?</w:t>
      </w:r>
    </w:p>
    <w:p>
      <w:pPr>
        <w:pStyle w:val="ListBullet"/>
        <w:spacing w:line="240" w:lineRule="auto"/>
        <w:ind w:left="720"/>
      </w:pPr>
      <w:r>
        <w:rPr>
          <w:lang w:val="ne_NP" w:bidi="ne_NP"/>
        </w:rPr>
      </w:r>
      <w:r>
        <w:rPr>
          <w:lang w:val="ne_NP" w:bidi="ne_NP"/>
        </w:rPr>
        <w:t>यो कथाले हामीलाई परमेश्वरको बारेमा के भन्छ?</w:t>
      </w:r>
    </w:p>
    <w:p>
      <w:pPr>
        <w:pStyle w:val="ListBullet"/>
        <w:spacing w:line="240" w:lineRule="auto"/>
        <w:ind w:left="720"/>
      </w:pPr>
      <w:r>
        <w:rPr>
          <w:lang w:val="ne_NP" w:bidi="ne_NP"/>
        </w:rPr>
      </w:r>
      <w:r>
        <w:rPr>
          <w:lang w:val="ne_NP" w:bidi="ne_NP"/>
        </w:rPr>
        <w:t>यो खण्डले मानिसबारे हामीलाई के भन्दछ?</w:t>
      </w:r>
    </w:p>
    <w:p>
      <w:pPr>
        <w:pStyle w:val="ListBullet"/>
        <w:spacing w:line="240" w:lineRule="auto"/>
        <w:ind w:left="720"/>
      </w:pPr>
      <w:r>
        <w:rPr>
          <w:lang w:val="ne_NP" w:bidi="ne_NP"/>
        </w:rPr>
      </w:r>
      <w:r>
        <w:rPr>
          <w:lang w:val="ne_NP" w:bidi="ne_NP"/>
        </w:rPr>
        <w:t>यो खण्डले कसरी हाम्रो दैनिक जीवनलाई प्रभाव पार्छ?</w:t>
      </w:r>
    </w:p>
    <w:p>
      <w:pPr>
        <w:pStyle w:val="ListBullet"/>
        <w:spacing w:line="240" w:lineRule="auto"/>
        <w:ind w:left="720"/>
      </w:pPr>
      <w:r>
        <w:rPr>
          <w:lang w:val="ne_NP" w:bidi="ne_NP"/>
        </w:rPr>
      </w:r>
      <w:r>
        <w:rPr>
          <w:lang w:val="ne_NP" w:bidi="ne_NP"/>
        </w:rPr>
        <w:t>यो कथा सुन्नु पर्ने तपाईंले चिन्नुभएको व्यक्ति को हुनुहुन्छ?</w:t>
      </w:r>
      <w:r>
        <w:rPr>
          <w:lang w:val="ne_NP" w:bidi="ne_NP"/>
        </w:rPr>
      </w:r>
    </w:p>
    <w:p>
      <w:pPr>
        <w:pStyle w:val="Heading3"/>
      </w:pPr>
      <w:r>
        <w:rPr>
          <w:lang w:val="ne_NP" w:bidi="ne_NP"/>
        </w:rPr>
        <w:t>Step 2</w:t>
      </w:r>
    </w:p>
    <w:p>
      <w:pPr/>
      <w:r>
        <w:rPr>
          <w:lang w:val="ne_NP" w:bidi="ne_NP"/>
        </w:rPr>
      </w:r>
      <w:r>
        <w:rPr>
          <w:lang w:val="ne_NP" w:bidi="ne_NP"/>
        </w:rPr>
        <w:t>मञ्चको तयारी</w:t>
      </w:r>
    </w:p>
    <w:p>
      <w:pPr/>
      <w:r>
        <w:rPr>
          <w:lang w:val="ne_NP" w:bidi="ne_NP"/>
        </w:rPr>
      </w:r>
      <w:r>
        <w:rPr>
          <w:lang w:val="ne_NP" w:bidi="ne_NP"/>
        </w:rPr>
        <w:t>उत्पत्ति २९:१–१४</w:t>
      </w:r>
    </w:p>
    <w:p>
      <w:pPr/>
      <w:r>
        <w:rPr>
          <w:lang w:val="ne_NP" w:bidi="ne_NP"/>
        </w:rPr>
      </w:r>
      <w:r>
        <w:rPr>
          <w:lang w:val="ne_NP" w:bidi="ne_NP"/>
        </w:rPr>
        <w:t>संस्करणलाई सजिलोसँग बुझ्न पाठलाई एकपटक सुन्नुहोस्।</w:t>
      </w:r>
    </w:p>
    <w:p>
      <w:pPr/>
      <w:r>
        <w:rPr>
          <w:lang w:val="ne_NP" w:bidi="ne_NP"/>
        </w:rPr>
      </w:r>
      <w:r>
        <w:rPr>
          <w:lang w:val="ne_NP" w:bidi="ne_NP"/>
        </w:rPr>
        <w:t>याकूबले हारानसम्मको आफ्नो यात्रालाई जारी राखे। यो खण्ड याकूबको आगमनबाट सुरु हुन्छ। याकूब कम्तिमा एक महिना र सायद त्यो भन्दा बढी समयदेखि यात्रा गर्दै आएका छन्। इसहाक बस्ने बेर्शेबा र हारान बीचको दूरी ५०० माइल वा ८८५ किलोमिटर भन्दा बढी छ। यो कथा हारानमा याकूबको आगमनको एउटा कथात्मक विवरण हो।</w:t>
      </w:r>
    </w:p>
    <w:p>
      <w:pPr/>
      <w:r>
        <w:rPr>
          <w:lang w:val="ne_NP" w:bidi="ne_NP"/>
        </w:rPr>
      </w:r>
      <w:r>
        <w:rPr>
          <w:lang w:val="ne_NP" w:bidi="ne_NP"/>
        </w:rPr>
        <w:t>यो खण्ड एउटा समय बुझाउने शब्दबाट सुरु हुन्छ जसले बेथेलमा स्मारक ढुङ्गा समर्पित गरेपछि र एउटा भाकल गरेपछि याकूब हारानतिर हतारिँदै अघि बढे भनी बताउँछ। याकूबले बाटोमा ढिला गरेनन्। याकूब पूर्वको देशमा आइपुगे। यो इस्राएलको पूर्व वा उत्तरपूर्वमा पर्ने भूमि हो। इजरायलबाट यो उदाउँदो सूर्यको दिशातिर छ।</w:t>
      </w:r>
    </w:p>
    <w:p>
      <w:pPr/>
      <w:r>
        <w:rPr>
          <w:lang w:val="ne_NP" w:bidi="ne_NP"/>
        </w:rPr>
      </w:r>
      <w:r>
        <w:rPr>
          <w:lang w:val="ne_NP" w:bidi="ne_NP"/>
        </w:rPr>
        <w:t>जब याकूब हारान आइपुगे, तब याकूबलाई आफू कहाँ हुँ भन्ने थाहा थिएन। याकूबले कुवाको वरिपरि ३ वटा भेडाका बथान भएको एउटा कुवा देखे। यो अझै दिनको शुरुमा थियो। यी भेडाहरूलाई पानी दिनका लागि सबेरै ल्याइएको थियो। भेडालाई पानी खुवाउनु भन्नुको अर्थ कुवा जस्ता स्रोतबाट पानी निकालेर भेडाले पिउन सक्ने ठाउँमा राखिदिनु हो। कसैले तिनीहरूका लागि यो नगरेसम्म भेडाले पानी पहुँच गर्न सक्दैन।</w:t>
      </w:r>
    </w:p>
    <w:p>
      <w:pPr/>
      <w:r>
        <w:rPr>
          <w:lang w:val="ne_NP" w:bidi="ne_NP"/>
        </w:rPr>
      </w:r>
      <w:r>
        <w:rPr>
          <w:lang w:val="ne_NP" w:bidi="ne_NP"/>
        </w:rPr>
        <w:t>रोक्नुहोस् र छलफल गर्नुहोस्: भेडाको एउटा बथानलाई पानी उपलब्ध गराउने प्रक्रियाको वर्णन गर्नुहोस्।</w:t>
      </w:r>
    </w:p>
    <w:p>
      <w:pPr/>
      <w:r>
        <w:rPr>
          <w:lang w:val="ne_NP" w:bidi="ne_NP"/>
        </w:rPr>
      </w:r>
      <w:r>
        <w:rPr>
          <w:lang w:val="ne_NP" w:bidi="ne_NP"/>
        </w:rPr>
        <w:t>भेडाहरूको प्रत्येक बगालसँग एकजना गोठाला थिए। गोठालाले आफ्नो बथानलाई अन्य बथानहरूबाट अलग राख्ने गर्थे।</w:t>
      </w:r>
    </w:p>
    <w:p>
      <w:pPr/>
      <w:r>
        <w:rPr>
          <w:lang w:val="ne_NP" w:bidi="ne_NP"/>
        </w:rPr>
      </w:r>
      <w:r>
        <w:rPr>
          <w:lang w:val="ne_NP" w:bidi="ne_NP"/>
        </w:rPr>
        <w:t>यस खण्डमा भनिएको छ कि त्यो ठाउँमा पशुहरूलाई पानी दिनुअघि सबै बथानहरू भेला नभएसम्म पर्खनु पर्ने चलन थियो। यसले प्रत्येक बगालले पानी पाएको र कुनै पनि गोठालाले अनुमति दिइएको भन्दा बढी पानी लिएको छैन भन्ने कुरा सुनिश्चित गर्न मद्दत गर्नेथियो। गोठालाहरूले त्यो कुवालाई ठूलो ढुङ्गाले ढाके। यस ढुङ्गाले वस्तुहरूलाई कुवामा खस्नबाट रोक्थ्यो। त्यो ढुङ्गा यति ठूलो र यति भारी पनि थियो कि एक सामान्य गोठालाले यसलाई एक्लै सार्न सक्दैनथ्यो। कुवाबाट पानी तान्न सकून् भनेर त्यो ढुङ्गा सार्न धेरै गोठालाहरू लाग्थे। सबै पशुहरूलाई पानी खुवाइसकेपछि, गोठालाहरूले कुवाको मुखमा फेरि ढुङ्गा राखिदिन्थे।</w:t>
      </w:r>
    </w:p>
    <w:p>
      <w:pPr/>
      <w:r>
        <w:rPr>
          <w:lang w:val="ne_NP" w:bidi="ne_NP"/>
        </w:rPr>
      </w:r>
      <w:r>
        <w:rPr>
          <w:lang w:val="ne_NP" w:bidi="ne_NP"/>
        </w:rPr>
        <w:t>एउटा ठूलो समतल ढुङ्गाले ढाकिएको एउटा कुवाको तस्वीर देखाउनुहोस्। गोठालासँग भेडाको बथानको तस्वीर देखाउनुहोस्।</w:t>
      </w:r>
    </w:p>
    <w:p>
      <w:pPr/>
      <w:r>
        <w:rPr>
          <w:lang w:val="ne_NP" w:bidi="ne_NP"/>
        </w:rPr>
      </w:r>
      <w:r>
        <w:rPr>
          <w:lang w:val="ne_NP" w:bidi="ne_NP"/>
        </w:rPr>
        <w:t>याकूब बथान र गोठालाहरूसँग नजिकै गए र तिनीहरूलाई भाइहरू भन्दै अभिवादन गरे। तिनीहरू याकूबका भाइहरू होइनन्। यो अपरिचितहरूबीचको उपयुक्त मैत्रीपूर्ण अभिवादन थियो।</w:t>
      </w:r>
    </w:p>
    <w:p>
      <w:pPr/>
      <w:r>
        <w:rPr>
          <w:lang w:val="ne_NP" w:bidi="ne_NP"/>
        </w:rPr>
      </w:r>
      <w:r>
        <w:rPr>
          <w:lang w:val="ne_NP" w:bidi="ne_NP"/>
        </w:rPr>
        <w:t>रोक्नुहोस् र छलफल गर्नुहोस्: आफू पहिले कहिल्यै नगएको नयाँ ठाउँमा जाने एकजना मानिसको एउटा कथा सुनाउनुहोस्। उनले त्यहाँ आफूले कहिल्यै नभेटेका केही पुरुषहरूलाई देख्छन्। यो मानिसले यी अन्य पुरुषहरूलाई कसरी विनम्र रूपमा अभिवादन गर्छ?</w:t>
      </w:r>
    </w:p>
    <w:p>
      <w:pPr/>
      <w:r>
        <w:rPr>
          <w:lang w:val="ne_NP" w:bidi="ne_NP"/>
        </w:rPr>
      </w:r>
      <w:r>
        <w:rPr>
          <w:lang w:val="ne_NP" w:bidi="ne_NP"/>
        </w:rPr>
        <w:t>याकूबले गोठालाहरूलाई तिनीहरू कहाँबाट आएका हुन् भनेर सोध्छ। याकूबलाई यस क्षेत्रको नाम थाहा छैन। आफ्नो यात्राको यस क्षणमा आफू कहाँ छ भन्ने याकूबलाई थाहा छैन। गोठालाहरूले याकूबलाई यो हारान हो भनेर भन्छन्। त्यसपछि याकूबले गोठालाहरूलाई नाहोरका छोरा लाबानलाई चिन्छन् कि छैनन् भनेर सोध्छन्। यस सन्दर्भमा, छोरा शब्दको अर्थ वंशज हो। लाबान नाहोरका नाति हुन्। नाहोर अब्राहामका भाइ थिए। लाबान याकूबकी आमा रिबेकाका भाइ हुन्।</w:t>
      </w:r>
    </w:p>
    <w:p>
      <w:pPr/>
      <w:r>
        <w:rPr>
          <w:lang w:val="ne_NP" w:bidi="ne_NP"/>
        </w:rPr>
      </w:r>
      <w:r>
        <w:rPr>
          <w:lang w:val="ne_NP" w:bidi="ne_NP"/>
        </w:rPr>
        <w:t>याकूबले भेडालाई पानी दिने समयको विषयमा गोठालाहरूसँग कुरा गर्न थाल्छ। उनीहरूले किन दिनमै यति चाँडै भेडाहरूलाई भेला पारेका छन् भन्ने कुरा याकूब जान्न चाहन्छन्। दिनदहाडै भनेको एउटा यस्तो अभिव्यक्ति हो जसको अर्थ दिन अझै छ भन्ने हुन्छ। सूर्य अझै धेरै घण्टासम्म अस्ताउने छैन। भेडाहरूलाई पानी खुवाउन र रातको लागि भित्र ल्याउनुअघि चराउन वा खुवाउन अझै धेरै घण्टा बाँकी छ भन्ने कुरा याकूब सोच्छन्। गोठालाहरूले समयको बारेमा याकूबको प्रश्नको जवाफ दिँदैनन्। ढुङ्गा हटाउन र भेडालाई पानी खुवाउनुअघि भेडाका सबै बगालहरूलाई कुवामा ल्याउनुपर्छ भन्ने कुरा गोठालाहरूले व्याख्या गर्छन्।</w:t>
      </w:r>
    </w:p>
    <w:p>
      <w:pPr/>
      <w:r>
        <w:rPr>
          <w:lang w:val="ne_NP" w:bidi="ne_NP"/>
        </w:rPr>
      </w:r>
      <w:r>
        <w:rPr>
          <w:lang w:val="ne_NP" w:bidi="ne_NP"/>
        </w:rPr>
        <w:t>याकूबले गोठालाहरूसँग कुरा गरिरहेका बेला, एक युवती भेडाको एउटा बथान लिएर आउँछिन्। उनी लाबानकी छोरी राहेल हुन्। राहेल गोठालाको रूपमा काम गरिरहेकी छिन्। सामान्यतया छोरा नभएको खण्डमा मात्र एउटी केटीले ती बथानहरूको हेरचाह गर्थिन्। लाबानका छोराहरू छन्। राहेलले किन यो काम गरिरहेकी थिइन् भन्ने हामीलाई थाहा छैन। गोठालाको रूपमा काम गर्दा राहेल केटी भएकोले आक्रमणको जोखिममा पर्न सक्थिन्।</w:t>
      </w:r>
    </w:p>
    <w:p>
      <w:pPr/>
      <w:r>
        <w:rPr>
          <w:lang w:val="ne_NP" w:bidi="ne_NP"/>
        </w:rPr>
      </w:r>
      <w:r>
        <w:rPr>
          <w:lang w:val="ne_NP" w:bidi="ne_NP"/>
        </w:rPr>
        <w:t>रोक्नुहोस् र छलफल गर्नुहोस्: तपाईंको संस्कृतिमा केटीहरूको भूमिका के हुन्छ? एक युवा, अविवाहित महिलालाई परिवारको लागि कुन काम सुम्पिने गरिन्थ्यो होला?</w:t>
      </w:r>
    </w:p>
    <w:p>
      <w:pPr/>
      <w:r>
        <w:rPr>
          <w:lang w:val="ne_NP" w:bidi="ne_NP"/>
        </w:rPr>
      </w:r>
      <w:r>
        <w:rPr>
          <w:lang w:val="ne_NP" w:bidi="ne_NP"/>
        </w:rPr>
        <w:t>राहेल आफ्नी फुपू वा मामाकी छोरी हुन् भन्ने कुरा याकूबले बुझ्छन्। राहेल लाबानकी छोरी हुन्। लाबान रिबेकाका भाइ हुन्। राहेल याकूबकी आमाको तर्फबाट उनकी पहिलो भदैनी हुन्। याकूब कुवामा जान्छन् र कुवाको माथिल्लो भाग ढाक्ने ढुङ्गा हटाउँछन्। यसका लागि ठूलो शक्तिको आवश्यकता हुन्छ। यो ढुङ्गा सार्न सामान्यतया धेरै गोठालाहरू लाग्थ्यो। याकूबले राहेलको भेडालाई पानी दिन्छन्। त्यसपछि याकूबले राहेललाई चुम्बन गर्छन्। अभिवादन गर्ने सामान्य चुम्बन भनेको कसैको प्रत्येक गालामा चुम्बन गर्नु हो। याकूब आनन्दले रुन थाल्छन्। यो याकूबको संस्कृतिमा आनन्द व्यक्त गर्ने एउटा सामान्य तरिका हो।</w:t>
      </w:r>
    </w:p>
    <w:p>
      <w:pPr/>
      <w:r>
        <w:rPr>
          <w:lang w:val="ne_NP" w:bidi="ne_NP"/>
        </w:rPr>
      </w:r>
      <w:r>
        <w:rPr>
          <w:lang w:val="ne_NP" w:bidi="ne_NP"/>
        </w:rPr>
        <w:t>रोक्नुहोस् र छलफल गर्नुहोस्: तपाईंको संस्कृतिमा आगन्तुकलाई अभिवादन गर्ने सामान्य तरिका के हो? तपाईंको गाउँमा आउने एक पाहुनाको एउटा कथा सुनाउनुहोस्। मानिसहरूले यस मानिसलाई कसरी अभिवादन गर्छन्? उनले कस्ता भावनाहरू देखाउँछन्?</w:t>
      </w:r>
    </w:p>
    <w:p>
      <w:pPr/>
      <w:r>
        <w:rPr>
          <w:lang w:val="ne_NP" w:bidi="ne_NP"/>
        </w:rPr>
      </w:r>
      <w:r>
        <w:rPr>
          <w:lang w:val="ne_NP" w:bidi="ne_NP"/>
        </w:rPr>
        <w:t>याकूबले राहेललाई भन्छन् कि याकूब उनकी फुपू रिबेकाका छोरा हुन्। राहेलले भेडाका बथान कुवामा छोडिन् र याकूब आइपुगेको कुरा आफ्ना पिता लाबानलाई बताउन दगुरिन्।</w:t>
      </w:r>
    </w:p>
    <w:p>
      <w:pPr/>
      <w:r>
        <w:rPr>
          <w:lang w:val="ne_NP" w:bidi="ne_NP"/>
        </w:rPr>
      </w:r>
      <w:r>
        <w:rPr>
          <w:lang w:val="ne_NP" w:bidi="ne_NP"/>
        </w:rPr>
        <w:t>लाबान तुरुन्तै उठ्छन् र याकूबलाई भेट्न दगुर्छन्। लाबानले याकूबलाई गालामा चुम्बन दिएर अभिवादन गर्छन् र याकूबलाई अँगाल्छन्। त्यसपछि लाबानले याकूबलाई लाबानको घरमा लैजान्छन्। याकूबले लाबानलाई आफू किन हारान आएका हुन् भन्ने कुरा बताउँछन्। त्यसपछि लाबान भन्छन्, "तिमी मेरो शरीर र रगत हौ।" यसको अर्थ लाबानले याकूब लाबानका भतिजा र लाबानकी बहिनी रिबेकाका छोरा हुन् भन्ने कुरा स्वीकार गर्छन्। याकूब एक महिना लाबानसँग बसे।</w:t>
      </w:r>
    </w:p>
    <w:p>
      <w:pPr/>
      <w:r>
        <w:rPr>
          <w:lang w:val="ne_NP" w:bidi="ne_NP"/>
        </w:rPr>
      </w:r>
      <w:r>
        <w:rPr>
          <w:lang w:val="ne_NP" w:bidi="ne_NP"/>
        </w:rPr>
        <w:t>रोक्नुहोस् र टोलीको रूपमा छलफल गर्नुहोस्: भेट्न आउने एक अज्ञात आफन्तको बारेमा एउटा कथा सुनाउनुहोस्। मानिसहरूले यस्ता व्यक्तिलाई कसरी अभिवादन गर्छन्? यी आफन्तलाई स्वागतको महसुस गराउन परिवारले के गर्छ? यो व्यक्ति साँच्चै परिवारको सदस्य हो भन्ने कुरा संकेत गर्ने तपाईंले कुन शब्दहरू भन्नुहुन्छ?</w:t>
      </w:r>
      <w:r>
        <w:rPr>
          <w:lang w:val="ne_NP" w:bidi="ne_NP"/>
        </w:rPr>
      </w:r>
    </w:p>
    <w:p>
      <w:pPr>
        <w:pStyle w:val="Heading3"/>
      </w:pPr>
      <w:r>
        <w:rPr>
          <w:lang w:val="ne_NP" w:bidi="ne_NP"/>
        </w:rPr>
        <w:t>Step 3</w:t>
      </w:r>
    </w:p>
    <w:p>
      <w:pPr/>
      <w:r>
        <w:rPr>
          <w:lang w:val="ne_NP" w:bidi="ne_NP"/>
        </w:rPr>
      </w:r>
      <w:r>
        <w:rPr>
          <w:lang w:val="ne_NP" w:bidi="ne_NP"/>
        </w:rPr>
        <w:t>सबैभन्दा सजिलो संस्करणमा पाठलाई फेरि एकपटक सुन्नुहोस्।</w:t>
      </w:r>
    </w:p>
    <w:p>
      <w:pPr/>
      <w:r>
        <w:rPr>
          <w:lang w:val="ne_NP" w:bidi="ne_NP"/>
        </w:rPr>
      </w:r>
      <w:r>
        <w:rPr>
          <w:lang w:val="ne_NP" w:bidi="ne_NP"/>
        </w:rPr>
        <w:t>यस सत्रमा, यस कथालाई दृश्यात्मक बनाउन तपाईंले समूहलाई मद्दत गर्नुहुनेछ। तपाईंले समूहलाई दृश्यहरू, सेटिङ र कथाका पात्रहरू परिभाषित गर्न मद्दत गर्नुहुनेछ।</w:t>
      </w:r>
    </w:p>
    <w:p>
      <w:pPr/>
      <w:r>
        <w:rPr>
          <w:lang w:val="ne_NP" w:bidi="ne_NP"/>
        </w:rPr>
      </w:r>
      <w:r>
        <w:rPr>
          <w:lang w:val="ne_NP" w:bidi="ne_NP"/>
        </w:rPr>
        <w:t>यस कथामा ४ दृश्यहरू छन्।</w:t>
      </w:r>
    </w:p>
    <w:p>
      <w:pPr/>
      <w:r>
        <w:rPr>
          <w:lang w:val="ne_NP" w:bidi="ne_NP"/>
        </w:rPr>
      </w:r>
      <w:r>
        <w:rPr>
          <w:b/>
          <w:lang w:val="ne_NP" w:bidi="ne_NP"/>
        </w:rPr>
        <w:t>पहिलो दृश्य:</w:t>
      </w:r>
      <w:r>
        <w:rPr>
          <w:lang w:val="ne_NP" w:bidi="ne_NP"/>
        </w:rPr>
        <w:t xml:space="preserve"> याकूबले हारानसम्मको आफ्नो यात्रा जारी राख्छन्।</w:t>
      </w:r>
    </w:p>
    <w:p>
      <w:pPr/>
      <w:r>
        <w:rPr>
          <w:lang w:val="ne_NP" w:bidi="ne_NP"/>
        </w:rPr>
      </w:r>
      <w:r>
        <w:rPr>
          <w:b/>
          <w:lang w:val="ne_NP" w:bidi="ne_NP"/>
        </w:rPr>
        <w:t>दोस्रो दृश्य:</w:t>
      </w:r>
      <w:r>
        <w:rPr>
          <w:lang w:val="ne_NP" w:bidi="ne_NP"/>
        </w:rPr>
        <w:t xml:space="preserve"> याकूबले एउटा कुवा र त्यसको वरिपरि भेडाका बथानहरू देख्छन्। याकूबले गोठालाहरूलाई अभिवादन गर्छन् र यो हारान हो भन्ने कुरा पत्ता लगाउँछन्। गोठालाहरूले लाबानलाई चिन्छन्।</w:t>
      </w:r>
    </w:p>
    <w:p>
      <w:pPr/>
      <w:r>
        <w:rPr>
          <w:lang w:val="ne_NP" w:bidi="ne_NP"/>
        </w:rPr>
      </w:r>
      <w:r>
        <w:rPr>
          <w:b/>
          <w:lang w:val="ne_NP" w:bidi="ne_NP"/>
        </w:rPr>
        <w:t>तेस्रो दृश्य:</w:t>
      </w:r>
      <w:r>
        <w:rPr>
          <w:lang w:val="ne_NP" w:bidi="ne_NP"/>
        </w:rPr>
        <w:t xml:space="preserve"> राहेल भेडाको एउटा बथान लिएर आइपुग्छिन्। याकूबले उनलाई आफू उनको नातामा दाजु पर्ने याकूब भएको कुरा बताउँछन्। राहेल लाबानकहाँ जान्छिन्।</w:t>
      </w:r>
    </w:p>
    <w:p>
      <w:pPr/>
      <w:r>
        <w:rPr>
          <w:lang w:val="ne_NP" w:bidi="ne_NP"/>
        </w:rPr>
      </w:r>
      <w:r>
        <w:rPr>
          <w:b/>
          <w:lang w:val="ne_NP" w:bidi="ne_NP"/>
        </w:rPr>
        <w:t>चौथो दृश्य:</w:t>
      </w:r>
      <w:r>
        <w:rPr>
          <w:lang w:val="ne_NP" w:bidi="ne_NP"/>
        </w:rPr>
        <w:t xml:space="preserve"> लाबान याकूबलाई अभिवादन गर्न बाहिर आउँछन् र याकूबलाई आफ्नो घरमा लैजान्छन्। याकूब एक महिना त्यहाँ बस्छन्।</w:t>
      </w:r>
    </w:p>
    <w:p>
      <w:pPr/>
      <w:r>
        <w:rPr>
          <w:lang w:val="ne_NP" w:bidi="ne_NP"/>
        </w:rPr>
      </w:r>
      <w:r>
        <w:rPr>
          <w:lang w:val="ne_NP" w:bidi="ne_NP"/>
        </w:rPr>
        <w:t>यस कथामा यि पात्रहरु समावेश छन्:</w:t>
      </w:r>
    </w:p>
    <w:p>
      <w:pPr>
        <w:pStyle w:val="ListBullet"/>
        <w:spacing w:line="240" w:lineRule="auto"/>
        <w:ind w:left="720"/>
      </w:pPr>
      <w:r>
        <w:rPr>
          <w:lang w:val="ne_NP" w:bidi="ne_NP"/>
        </w:rPr>
      </w:r>
      <w:r>
        <w:rPr>
          <w:lang w:val="ne_NP" w:bidi="ne_NP"/>
        </w:rPr>
        <w:t>याकूब</w:t>
      </w:r>
    </w:p>
    <w:p>
      <w:pPr>
        <w:pStyle w:val="ListBullet"/>
        <w:spacing w:line="240" w:lineRule="auto"/>
        <w:ind w:left="720"/>
      </w:pPr>
      <w:r>
        <w:rPr>
          <w:lang w:val="ne_NP" w:bidi="ne_NP"/>
        </w:rPr>
      </w:r>
      <w:r>
        <w:rPr>
          <w:lang w:val="ne_NP" w:bidi="ne_NP"/>
        </w:rPr>
        <w:t>गोठालाहरू</w:t>
      </w:r>
    </w:p>
    <w:p>
      <w:pPr>
        <w:pStyle w:val="ListBullet"/>
        <w:spacing w:line="240" w:lineRule="auto"/>
        <w:ind w:left="720"/>
      </w:pPr>
      <w:r>
        <w:rPr>
          <w:lang w:val="ne_NP" w:bidi="ne_NP"/>
        </w:rPr>
      </w:r>
      <w:r>
        <w:rPr>
          <w:lang w:val="ne_NP" w:bidi="ne_NP"/>
        </w:rPr>
        <w:t>राहेल</w:t>
      </w:r>
    </w:p>
    <w:p>
      <w:pPr>
        <w:pStyle w:val="ListBullet"/>
        <w:spacing w:line="240" w:lineRule="auto"/>
        <w:ind w:left="720"/>
      </w:pPr>
      <w:r>
        <w:rPr>
          <w:lang w:val="ne_NP" w:bidi="ne_NP"/>
        </w:rPr>
      </w:r>
      <w:r>
        <w:rPr>
          <w:lang w:val="ne_NP" w:bidi="ne_NP"/>
        </w:rPr>
        <w:t>लाबान</w:t>
      </w:r>
    </w:p>
    <w:p>
      <w:pPr/>
      <w:r>
        <w:rPr>
          <w:lang w:val="ne_NP" w:bidi="ne_NP"/>
        </w:rPr>
      </w:r>
      <w:r>
        <w:rPr>
          <w:lang w:val="ne_NP" w:bidi="ne_NP"/>
        </w:rPr>
        <w:t>यस सत्रमा, समूहलाई स्टोरीबोर्ड बनाउन, चित्र कोर्न वा कुनै प्रकारका हेरफेर गर्न मिल्ने वस्तुहरू (जस्तै ढुङ्गा, लठ्ठी, बच्चाहरूको खेलौनाहरू) प्रयोग गरेर कथा र त्यसमा भएका क्रियाकलापलाई दृश्यात्मक बनाउनुहोस्।</w:t>
      </w:r>
    </w:p>
    <w:p>
      <w:pPr/>
      <w:r>
        <w:rPr>
          <w:lang w:val="ne_NP" w:bidi="ne_NP"/>
        </w:rPr>
      </w:r>
      <w:r>
        <w:rPr>
          <w:lang w:val="ne_NP" w:bidi="ne_NP"/>
        </w:rPr>
        <w:t>यस खण्डमा याकूब र अपरिचितहरूका बीचमा धेरै पटक अभिवादनहरू हुन्छन्। अभिवादन बीचका भिन्नताहरूलाई ध्यान दिनु महत्त्वपूर्ण छ।</w:t>
      </w:r>
    </w:p>
    <w:p>
      <w:pPr>
        <w:pStyle w:val="ListBullet"/>
        <w:spacing w:line="240" w:lineRule="auto"/>
        <w:ind w:left="720"/>
      </w:pPr>
      <w:r>
        <w:rPr>
          <w:lang w:val="ne_NP" w:bidi="ne_NP"/>
        </w:rPr>
      </w:r>
      <w:r>
        <w:rPr>
          <w:lang w:val="ne_NP" w:bidi="ne_NP"/>
        </w:rPr>
        <w:t>याकूबले अन्य गोठालाहरूलाई भेट्छन् र तिनीहरूलाई दाजुभाइ भनी सम्बोधन गर्छन्।</w:t>
      </w:r>
    </w:p>
    <w:p>
      <w:pPr>
        <w:pStyle w:val="ListBullet"/>
        <w:spacing w:line="240" w:lineRule="auto"/>
        <w:ind w:left="720"/>
      </w:pPr>
      <w:r>
        <w:rPr>
          <w:lang w:val="ne_NP" w:bidi="ne_NP"/>
        </w:rPr>
      </w:r>
      <w:r>
        <w:rPr>
          <w:lang w:val="ne_NP" w:bidi="ne_NP"/>
        </w:rPr>
        <w:t>याकूबले आफ्नी दिदी-बहिनीको नाता पर्ने राहेललाई भेट्छन्, राहेलको दुवै गालामा चुम्बन गर्छन् र खुसीले रुन्छन्।</w:t>
      </w:r>
    </w:p>
    <w:p>
      <w:pPr>
        <w:pStyle w:val="ListBullet"/>
        <w:spacing w:line="240" w:lineRule="auto"/>
        <w:ind w:left="720"/>
      </w:pPr>
      <w:r>
        <w:rPr>
          <w:lang w:val="ne_NP" w:bidi="ne_NP"/>
        </w:rPr>
      </w:r>
      <w:r>
        <w:rPr>
          <w:lang w:val="ne_NP" w:bidi="ne_NP"/>
        </w:rPr>
        <w:t>याकूबले आफ्ना मामा लाबानलाई भेट्छन्। लाबानले याकूबलाई चुम्बन गर्छन्, उनलाई अँगालो हाल्छन् र याकूबलाई लाबानको घरमा लैजान्छन्। रोक्नुहोस् र समूहमा छलफल गर्नुहोस्: अभिवादन उस्तै तर फरक छन्। प्रत्येक अभिवादनले सम्बन्धलाई कसरी वर्णन गर्छ? तपाईंको संस्कृतिमा, तपाईंले यी प्रत्येक व्यक्तिलाई कसरी अभिवादन गर्नुहुन्थ्यो?</w:t>
      </w:r>
    </w:p>
    <w:p>
      <w:pPr/>
      <w:r>
        <w:rPr>
          <w:lang w:val="ne_NP" w:bidi="ne_NP"/>
        </w:rPr>
      </w:r>
      <w:r>
        <w:rPr>
          <w:lang w:val="ne_NP" w:bidi="ne_NP"/>
        </w:rPr>
        <w:t>पहिलो दृश्यमा, याकूबले बेथेलमा आफ्नो भाकल समाप्त गर्छन् र हारानतिर यात्रा गर्छन्। यो यात्रा गर्न उनलाई लगभग एक महिना लाग्छ। यो खण्ड एउटा यस्तो समय बुझाउने शब्दबाट सुरु हुन्छ जसले बेथेलमा आफ्नो भाकल पूरा गरेपछि याकूबले गरेको अर्को काम यात्रालाई निरन्तरता दिनु थियो भन्ने कुरालाई संकेत गर्छ।</w:t>
      </w:r>
    </w:p>
    <w:p>
      <w:pPr/>
      <w:r>
        <w:rPr>
          <w:lang w:val="ne_NP" w:bidi="ne_NP"/>
        </w:rPr>
      </w:r>
      <w:r>
        <w:rPr>
          <w:lang w:val="ne_NP" w:bidi="ne_NP"/>
        </w:rPr>
        <w:t>नक्सा देखाउनुहोस् र याकूबको मार्गको समीक्षा गर्नुहोस्।</w:t>
      </w:r>
    </w:p>
    <w:p>
      <w:pPr/>
      <w:r>
        <w:rPr>
          <w:lang w:val="ne_NP" w:bidi="ne_NP"/>
        </w:rPr>
      </w:r>
      <w:r>
        <w:rPr>
          <w:lang w:val="ne_NP" w:bidi="ne_NP"/>
        </w:rPr>
        <w:t>रोक्नुहोस् र छलफल गर्नुहोस्: घटनाहरूको क्रमसहित एउटा कथा सुनाउनुहोस्। त्यसपछि के हुन्छ भनेर बताउन तपाईंले प्रयोग गर्नुभएको शब्दहरू ध्यान दिनुहोस्।</w:t>
      </w:r>
    </w:p>
    <w:p>
      <w:pPr/>
      <w:r>
        <w:rPr>
          <w:lang w:val="ne_NP" w:bidi="ne_NP"/>
        </w:rPr>
      </w:r>
      <w:r>
        <w:rPr>
          <w:lang w:val="ne_NP" w:bidi="ne_NP"/>
        </w:rPr>
        <w:t>दोस्रो दृश्यमा, याकूब हारान आइपुग्छन्। याकूब लगभग एक महिनादेखि यात्रा गर्दै आएका छन्। याकूबले केही टाढा एउटा कुवा देख्छन्। कुवाको मुख एउटा ठूलो भारी ढुङ्गाले ढाकिएको छ। सूर्य अझै आकाशमा माथि भए तापनि, भेडाका तीन बथान पानी पिउन कुवामा आएका छन्। याकूबले गोठालाहरूलाई अभिवादन गर्दछन्। याकूबले गोठालाहरूलाई तिनीहरू कहाँबाट आएका हुन् भनेर सोध्छ। गोठालाहरू आफू हारानका हुन् भनेर भन्छन्। त्यसपछि याकूबले उनीहरूलाई लाबान नाम गरेको मानिसलाई चिन्छन् कि भनेर सोध्छन्। गोठालाहरूले लाबानलाई चिन्छन्। याकूबले लाबानको हालखबर कस्तो छ भनेर सोध्छन्। याकूबले गोठालाहरूसँग कुरा गरिरहेका बेला, तिनीहरूले लाबानकी छोरी राहेल भेडाको एउटा बथान लिएर कुवातिर आइरहेको देख्छन्। त्यसपछि याकूबले यति चाँडै दिन छदै भेडाहरूलाई किन पानीको लागि पर्खाइरहेका छन् भनेर सोध्छन्। याकूब पनि गोठाला हुन्। भेडाहरूलाई दिनभर चराएर राख्ने र साँझपख सूर्यास्तको समयतिर पानी खुवाउने चलन छ भन्ने कुरा याकूबलाई थाहा छ।</w:t>
      </w:r>
    </w:p>
    <w:p>
      <w:pPr/>
      <w:r>
        <w:rPr>
          <w:lang w:val="ne_NP" w:bidi="ne_NP"/>
        </w:rPr>
      </w:r>
      <w:r>
        <w:rPr>
          <w:lang w:val="ne_NP" w:bidi="ne_NP"/>
        </w:rPr>
        <w:t>यो खण्ड बथानहरूलाई पानी खुवाउने बारेमा छ। यसमा यी सबै कार्यहरू पर्छन् भन्ने कुरा सबैले बुझ्थे:</w:t>
      </w:r>
    </w:p>
    <w:p>
      <w:pPr>
        <w:pStyle w:val="ListBullet"/>
        <w:spacing w:line="240" w:lineRule="auto"/>
        <w:ind w:left="720"/>
      </w:pPr>
      <w:r>
        <w:rPr>
          <w:lang w:val="ne_NP" w:bidi="ne_NP"/>
        </w:rPr>
      </w:r>
      <w:r>
        <w:rPr>
          <w:lang w:val="ne_NP" w:bidi="ne_NP"/>
        </w:rPr>
        <w:t>भेडाका बथानहरूलाई कुवा वा पानीको स्रोतमा ल्याउनु।</w:t>
      </w:r>
    </w:p>
    <w:p>
      <w:pPr>
        <w:pStyle w:val="ListBullet"/>
        <w:spacing w:line="240" w:lineRule="auto"/>
        <w:ind w:left="720"/>
      </w:pPr>
      <w:r>
        <w:rPr>
          <w:lang w:val="ne_NP" w:bidi="ne_NP"/>
        </w:rPr>
      </w:r>
      <w:r>
        <w:rPr>
          <w:lang w:val="ne_NP" w:bidi="ne_NP"/>
        </w:rPr>
        <w:t>कुवाको मुखबाट ढुङ्गा हटाउनु।</w:t>
      </w:r>
    </w:p>
    <w:p>
      <w:pPr>
        <w:pStyle w:val="ListBullet"/>
        <w:spacing w:line="240" w:lineRule="auto"/>
        <w:ind w:left="720"/>
      </w:pPr>
      <w:r>
        <w:rPr>
          <w:lang w:val="ne_NP" w:bidi="ne_NP"/>
        </w:rPr>
      </w:r>
      <w:r>
        <w:rPr>
          <w:lang w:val="ne_NP" w:bidi="ne_NP"/>
        </w:rPr>
        <w:t>कुवाबाट पानी तान्नु</w:t>
      </w:r>
    </w:p>
    <w:p>
      <w:pPr>
        <w:pStyle w:val="ListBullet"/>
        <w:spacing w:line="240" w:lineRule="auto"/>
        <w:ind w:left="720"/>
      </w:pPr>
      <w:r>
        <w:rPr>
          <w:lang w:val="ne_NP" w:bidi="ne_NP"/>
        </w:rPr>
      </w:r>
      <w:r>
        <w:rPr>
          <w:lang w:val="ne_NP" w:bidi="ne_NP"/>
        </w:rPr>
        <w:t>यसलाई भेडाहरूले पिउने एउटा भाँडामा राख्नु।</w:t>
      </w:r>
    </w:p>
    <w:p>
      <w:pPr>
        <w:pStyle w:val="ListBullet"/>
        <w:spacing w:line="240" w:lineRule="auto"/>
        <w:ind w:left="720"/>
      </w:pPr>
      <w:r>
        <w:rPr>
          <w:lang w:val="ne_NP" w:bidi="ne_NP"/>
        </w:rPr>
      </w:r>
      <w:r>
        <w:rPr>
          <w:lang w:val="ne_NP" w:bidi="ne_NP"/>
        </w:rPr>
        <w:t>भेडाहरूलाई पानी पिउन दिनु</w:t>
      </w:r>
    </w:p>
    <w:p>
      <w:pPr>
        <w:pStyle w:val="ListBullet"/>
        <w:spacing w:line="240" w:lineRule="auto"/>
        <w:ind w:left="720"/>
      </w:pPr>
      <w:r>
        <w:rPr>
          <w:lang w:val="ne_NP" w:bidi="ne_NP"/>
        </w:rPr>
      </w:r>
      <w:r>
        <w:rPr>
          <w:lang w:val="ne_NP" w:bidi="ne_NP"/>
        </w:rPr>
        <w:t>कुवाको मुखलाई ढाक्ने ढुङ्गालाई बदल्ने।</w:t>
      </w:r>
    </w:p>
    <w:p>
      <w:pPr/>
      <w:r>
        <w:rPr>
          <w:lang w:val="ne_NP" w:bidi="ne_NP"/>
        </w:rPr>
      </w:r>
      <w:r>
        <w:rPr>
          <w:lang w:val="ne_NP" w:bidi="ne_NP"/>
        </w:rPr>
        <w:t>रोक्नुहोस् र छलफल गर्नुहोस्; मानिसहरूले भेडालाई कसरी पानी खुवाउने भनेर बुझ्न तपाईंले कुन क्रियापदहरू प्रयोग गर्न आवश्यक हुन्छ?</w:t>
      </w:r>
    </w:p>
    <w:p>
      <w:pPr/>
      <w:r>
        <w:rPr>
          <w:lang w:val="ne_NP" w:bidi="ne_NP"/>
        </w:rPr>
      </w:r>
      <w:r>
        <w:rPr>
          <w:lang w:val="ne_NP" w:bidi="ne_NP"/>
        </w:rPr>
        <w:t>तेस्रो दृश्यमा राहेल भेडाको एउटा बगाल लिएर आइपुग्छिन्। राहेल लाबानकी छोरीहरूमध्ये एक हुन्। यसको अर्थ राहेल याकूबको मामाको छोरी बहिनी हुन्। राहेल याकूबकी नाताले बहिनी र त्यो बथान उनका पिता लाबानको भएकोले, याकूब कुवामा जान्छन् र ढुङ्गा हटाउँछन्। ढुङ्गा एक्लै हटाउन अचम्मकै शक्ति चाहिन्छ। सामान्यतया गोठालाहरूले ढुङ्गा सार्न सँगै काम गर्छन्। यहाँ, याकूबले यसलाई एक्लै हटाउँछन्। सबै भेडाहरू कुवामा जम्मा नभएसम्म पर्खने र त्यसपछि सबै भेडाहरूलाई एकै समयमा पानी खुवाउने चलन छ। याकूबले यो रीतिरिवाज पालन गर्दैनन्। याकूबले लाबानका भेडाहरूलाई पानी खुवाउँछन्। त्यसपछि याकूबले राहेलको गालामा चुम्बन गरेर अभिवादन गर्छन् र हर्षले रुन्छन्। याकूबले आफू राहेलको दाजु हुँ भन्ने कुराको व्याख्या गर्छन्। राहेल भेडाहरूलाई कुवामा छोड्छिन् र याकूब आएका छन् भन्ने कुरा आफ्ना बुबा लाबानलाई बताउन घर दौडिन्छिन्। कुवा र लाबानको घरबीचको दूरी हामीलाई थाहा छैन।</w:t>
      </w:r>
    </w:p>
    <w:p>
      <w:pPr/>
      <w:r>
        <w:rPr>
          <w:lang w:val="ne_NP" w:bidi="ne_NP"/>
        </w:rPr>
      </w:r>
      <w:r>
        <w:rPr>
          <w:lang w:val="ne_NP" w:bidi="ne_NP"/>
        </w:rPr>
        <w:t>चौथो दृश्यमा, लाबान दगुर्दै कुवातिर जान्छन् र याकूबलाई अँगालो हालेर र उनको गालामा चुम्बन गरेर उनलाई अभिवादन गर्छन्। त्यसपछि लाबानले याकूबलाई आफ्नो घरमा लैजान्छन्। याकूबले लाबानलाई आफू किन हारान आएको भन्ने कुरा व्याख्या गर्छन्। लाबानले याकूब साँच्चै परिवारका सदस्य हुन् भनेर घोषणा गर्छन्। याकूब एक महिनासम्म लाबानसँग बसोबास गर्छन्।</w:t>
      </w:r>
      <w:r>
        <w:rPr>
          <w:lang w:val="ne_NP" w:bidi="ne_NP"/>
        </w:rPr>
      </w:r>
    </w:p>
    <w:p>
      <w:pPr>
        <w:pStyle w:val="Heading3"/>
      </w:pPr>
      <w:r>
        <w:rPr>
          <w:lang w:val="ne_NP" w:bidi="ne_NP"/>
        </w:rPr>
        <w:t>Step 4</w:t>
      </w:r>
    </w:p>
    <w:p>
      <w:pPr/>
      <w:r>
        <w:rPr>
          <w:lang w:val="ne_NP" w:bidi="ne_NP"/>
        </w:rPr>
      </w:r>
      <w:r>
        <w:rPr>
          <w:lang w:val="ne_NP" w:bidi="ne_NP"/>
        </w:rPr>
        <w:t>संस्करणलाई सजिलोसँग बुझ्न पाठलाई फेरी एकपटक सुन्नुहोस्।</w:t>
      </w:r>
    </w:p>
    <w:p>
      <w:pPr/>
      <w:r>
        <w:rPr>
          <w:lang w:val="ne_NP" w:bidi="ne_NP"/>
        </w:rPr>
      </w:r>
      <w:r>
        <w:rPr>
          <w:lang w:val="ne_NP" w:bidi="ne_NP"/>
        </w:rPr>
        <w:t>यस सत्रमा, टोलीले कथालाई नाटकीय बनाउनेछ।</w:t>
      </w:r>
    </w:p>
    <w:p>
      <w:pPr/>
      <w:r>
        <w:rPr>
          <w:lang w:val="ne_NP" w:bidi="ne_NP"/>
        </w:rPr>
      </w:r>
      <w:r>
        <w:rPr>
          <w:lang w:val="ne_NP" w:bidi="ne_NP"/>
        </w:rPr>
        <w:t>यस कथामा ४ दृश्यहरू छन्।</w:t>
      </w:r>
    </w:p>
    <w:p>
      <w:pPr/>
      <w:r>
        <w:rPr>
          <w:lang w:val="ne_NP" w:bidi="ne_NP"/>
        </w:rPr>
      </w:r>
      <w:r>
        <w:rPr>
          <w:lang w:val="ne_NP" w:bidi="ne_NP"/>
        </w:rPr>
        <w:t>यस कथामा यि पात्रहरु समावेश छन्:</w:t>
      </w:r>
    </w:p>
    <w:p>
      <w:pPr>
        <w:pStyle w:val="ListBullet"/>
        <w:spacing w:line="240" w:lineRule="auto"/>
        <w:ind w:left="720"/>
      </w:pPr>
      <w:r>
        <w:rPr>
          <w:lang w:val="ne_NP" w:bidi="ne_NP"/>
        </w:rPr>
      </w:r>
      <w:r>
        <w:rPr>
          <w:lang w:val="ne_NP" w:bidi="ne_NP"/>
        </w:rPr>
        <w:t>याकूब</w:t>
      </w:r>
    </w:p>
    <w:p>
      <w:pPr>
        <w:pStyle w:val="ListBullet"/>
        <w:spacing w:line="240" w:lineRule="auto"/>
        <w:ind w:left="720"/>
      </w:pPr>
      <w:r>
        <w:rPr>
          <w:lang w:val="ne_NP" w:bidi="ne_NP"/>
        </w:rPr>
      </w:r>
      <w:r>
        <w:rPr>
          <w:lang w:val="ne_NP" w:bidi="ne_NP"/>
        </w:rPr>
        <w:t>गोठालाहरू</w:t>
      </w:r>
    </w:p>
    <w:p>
      <w:pPr>
        <w:pStyle w:val="ListBullet"/>
        <w:spacing w:line="240" w:lineRule="auto"/>
        <w:ind w:left="720"/>
      </w:pPr>
      <w:r>
        <w:rPr>
          <w:lang w:val="ne_NP" w:bidi="ne_NP"/>
        </w:rPr>
      </w:r>
      <w:r>
        <w:rPr>
          <w:lang w:val="ne_NP" w:bidi="ne_NP"/>
        </w:rPr>
        <w:t>राहेल</w:t>
      </w:r>
    </w:p>
    <w:p>
      <w:pPr>
        <w:pStyle w:val="ListBullet"/>
        <w:spacing w:line="240" w:lineRule="auto"/>
        <w:ind w:left="720"/>
      </w:pPr>
      <w:r>
        <w:rPr>
          <w:lang w:val="ne_NP" w:bidi="ne_NP"/>
        </w:rPr>
      </w:r>
      <w:r>
        <w:rPr>
          <w:lang w:val="ne_NP" w:bidi="ne_NP"/>
        </w:rPr>
        <w:t>लाबान</w:t>
      </w:r>
    </w:p>
    <w:p>
      <w:pPr/>
      <w:r>
        <w:rPr>
          <w:lang w:val="ne_NP" w:bidi="ne_NP"/>
        </w:rPr>
      </w:r>
      <w:r>
        <w:rPr>
          <w:lang w:val="ne_NP" w:bidi="ne_NP"/>
        </w:rPr>
        <w:t>टोलीले कथालाई दुई पटक अभिनय गर्न लगाउनुहोस्। तिनीहरूले अनुवाद गरिरहेका भाषामा अभिनय गर्नुपर्छ। पहिला, टोलीले नरोकिकन कथालाई अभिनय गर्नु। दोस्रो पटक टोलीले कथालाई अभिनय गर्दा, तिनीहरूलाई कथाको विभिन्न ठाउँहरूमा रोक्नुहोस्।</w:t>
      </w:r>
    </w:p>
    <w:p>
      <w:pPr/>
      <w:r>
        <w:rPr>
          <w:lang w:val="ne_NP" w:bidi="ne_NP"/>
        </w:rPr>
      </w:r>
      <w:r>
        <w:rPr>
          <w:lang w:val="ne_NP" w:bidi="ne_NP"/>
        </w:rPr>
        <w:t>टोलीले पहिलो पटक कथालाई अभिनय गर्दा, संवाद, प्रवाह, प्लटलाइन र कथाको कालक्रममा ध्यान दिनुहोस्। कथा वा खण्डको महत्त्वपूर्ण वा कठिन भागहरूलाई अभिनय गर्नुपर्ने र छुटाउन नहुने कुरामा ध्यान दिनुहोस्। टोलीलाई कथाका भागहरू सम्झन मद्दत गर्नुहोस्।</w:t>
      </w:r>
    </w:p>
    <w:p>
      <w:pPr/>
      <w:r>
        <w:rPr>
          <w:lang w:val="ne_NP" w:bidi="ne_NP"/>
        </w:rPr>
      </w:r>
      <w:r>
        <w:rPr>
          <w:lang w:val="ne_NP" w:bidi="ne_NP"/>
        </w:rPr>
        <w:t>टोलीले यो कथालाई दोस्रो पटक अभिनय गर्दा, तिनीहरूलाई केही निश्चित ठाउँहरूमा रोक्नुहोस्।</w:t>
      </w:r>
    </w:p>
    <w:p>
      <w:pPr/>
      <w:r>
        <w:rPr>
          <w:lang w:val="ne_NP" w:bidi="ne_NP"/>
        </w:rPr>
      </w:r>
      <w:r>
        <w:rPr>
          <w:lang w:val="ne_NP" w:bidi="ne_NP"/>
        </w:rPr>
        <w:t>अभिनय रोक्नुहोस्। एउटा भूमिका खेल्ने कलाकारलाई सोध्नुहोस्, "तपाईंलाई कस्तो महसुस भइरहेको छ?" तपाईंले विभिन्न प्रतिक्रियाहरू सुन्न सक्नुहुन्छ। नाटक फेरि सुरु गर्नुहोस्।</w:t>
      </w:r>
    </w:p>
    <w:p>
      <w:pPr/>
      <w:r>
        <w:rPr>
          <w:lang w:val="ne_NP" w:bidi="ne_NP"/>
        </w:rPr>
      </w:r>
      <w:r>
        <w:rPr>
          <w:lang w:val="ne_NP" w:bidi="ne_NP"/>
        </w:rPr>
        <w:t>पहिलो दृश्यमा, याकूबले बेथेलबाट हारानतिर आफ्नो यात्रा जारी राख्छन्। याकूब लगभग एक महिनादेखि यात्रा गरिरहेका छन्।</w:t>
      </w:r>
    </w:p>
    <w:p>
      <w:pPr/>
      <w:r>
        <w:rPr>
          <w:lang w:val="ne_NP" w:bidi="ne_NP"/>
        </w:rPr>
      </w:r>
      <w:r>
        <w:rPr>
          <w:lang w:val="ne_NP" w:bidi="ne_NP"/>
        </w:rPr>
        <w:t>अभिनय रोक्नुहोस्: याकूबलाई सोध्नुहोस्, "यो यात्रा कस्तो थियो?" तपाईंले सुन्न सक्नुहुन्छ, "यो लामो थियो।" म धेरै थकित छु र हारानमा पुग्न तयार छु," वा "यो अचम्मको थियो! मैले बाटोमा अद्भुत कुराहरू देखेको छु," वा "यो राम्रो रह्यो, तर म आफ्ना आमाबुबालाई सम्झन्छु।" नाटक फेरि सुरु गर्नुहोस्।</w:t>
      </w:r>
    </w:p>
    <w:p>
      <w:pPr/>
      <w:r>
        <w:rPr>
          <w:lang w:val="ne_NP" w:bidi="ne_NP"/>
        </w:rPr>
      </w:r>
      <w:r>
        <w:rPr>
          <w:lang w:val="ne_NP" w:bidi="ne_NP"/>
        </w:rPr>
        <w:t>दोस्रो दृश्यमा, याकूबले एउटा कुवा देख्छन् र त्यसको नजिक जान्छन्। त्यहाँ कुवाको नजिकै भेडाका ३ बगाल भएका गोठालाहरू छन्। घाम अझै आकाशमा माथि नै छ तर तिनीहरू भेडालाई पानी खुवाउन कुवामा आएका छन्। याकूब गोठालाहरूसँग नजिकै जान्छन् र तिनीहरूलाई विनम्र रूपले अभिवादन गर्छन्। याकूबले गोठालाहरू कहाँबाट हुन् भनेर सोध्छन्। तिनीहरूले आफूहरू हारानबाट आएको भनी जवाफ दिन्छन्। याकूबले तिनीहरूले लाबानलाई चिन्छन् भन्ने कुरा थाहा पाउँछन्। तिनीहरू सबैले एक युवतीलाई नजिकै आइरहेको देख्छन्। गोठालाहरू भन्छन् कि यी महिला लाबानकी छोरी राहेल हुन्। याकूबले गोठालाहरूलाई तिनीहरू दिउँसो यति चाँडै किन कुवामा छन् भनेर सोध्छन्।</w:t>
      </w:r>
    </w:p>
    <w:p>
      <w:pPr/>
      <w:r>
        <w:rPr>
          <w:lang w:val="ne_NP" w:bidi="ne_NP"/>
        </w:rPr>
      </w:r>
      <w:r>
        <w:rPr>
          <w:lang w:val="ne_NP" w:bidi="ne_NP"/>
        </w:rPr>
        <w:t>अभिनय रोक्नुहोस्: याकूबलाई सोध्नुहोस्, "तपाईंलाई अहिले कस्तो महसुस भइरहेको छ?" तपाईंले सुन्न सक्नुहुन्छ, "म अन्ततः हारानमा हुन पाउँदा धेरै राहतको महसुस गरेको छु र खुसी छु।" मेरा मामा लाबान यहाँ हुनुहुन्छ र उहाँ सन्चै हुनुहुन्छ भन्ने कुरा थाहा पाउँदा म धेरै खुसी छु," वा "तिनीहरूले किन दिनको यति चाँडै भेडाहरूलाई पानी खुवाइरहेका छन् भनेर मैले बुझिरहेको छैन, तर म यहाँ आउन पाउँदा खुसी छु।" म मेरो आमाको परिवार भेट्टाएकोमा खुसी छु।" नाटक फेरि सुरु गर्नुहोस्।</w:t>
      </w:r>
    </w:p>
    <w:p>
      <w:pPr/>
      <w:r>
        <w:rPr>
          <w:lang w:val="ne_NP" w:bidi="ne_NP"/>
        </w:rPr>
      </w:r>
      <w:r>
        <w:rPr>
          <w:lang w:val="ne_NP" w:bidi="ne_NP"/>
        </w:rPr>
        <w:t>तेस्रो दृश्यमा, राहेल भेडाको एउटा बथान लिएर कुवामा आइपुग्छिन्। याकूबले कुवाको मुखबाट ढुङ्गा हटाउँछन् र राहेलका भेडाका बगाललाई पानी पिलाउँछन्। त्यसपछि याकूबले राहेललाई गालामा चुम्बन गरेर अभिवादन गर्छन्। याकूब आनन्दले रुन थाल्छन्। जब राहेलले यो मानिस उनका दाजु याकूब हुन् भन्ने कुरा थाहा पाउँछिन्, तब उनी लाबानलाई यो कुरा सुनाउन घरतिर दौडिइन्।</w:t>
      </w:r>
    </w:p>
    <w:p>
      <w:pPr/>
      <w:r>
        <w:rPr>
          <w:lang w:val="ne_NP" w:bidi="ne_NP"/>
        </w:rPr>
      </w:r>
      <w:r>
        <w:rPr>
          <w:lang w:val="ne_NP" w:bidi="ne_NP"/>
        </w:rPr>
        <w:t>अभिनय रोक्नुहोस्: याकूबलाई सोध्नुहोस्, "तपाईं किन रुइरहनुभएको छ?" तपाईंले सुन्न सक्नुहुन्छ, "म धेरै खुसी छु। मैले आफ्नी आमाको परिवार भेट्टाएको छु। राहेल सुन्दरी छिन्। राहेल मेरा लागि असल पत्नी हुनेछिन्।" राहेललाई सोध्नुहोस्, "तपाईंलाई अहिले कस्तो महसुस भइरहेको छ?" तपाईंले सुन्न सक्नुहुन्छ, "म आफ्नो मामाको छोरी बहिनीलाई भेट्न पाउँदा खुसी छु। उनी किन हारान आएका छन् भनेर म सोच्छु। उनी साँच्चै बलियो छन्। उनले त्यो ढुङ्गा आफैँ सारे।" लाबानलाई सोध्नुहोस्, "याकूब हारान आइपुगेका छन् भन्ने कुरा राहेलले तपाईंलाई बताउँदा तपाईंलाई कस्तो महसुस भयो?" तपाईंले सुन्न सक्नुहुन्छ, "मेरो फुपुको छोरा दाजुलाई यहाँ पाउँदा म खुसी छु। उ मेरी फुपु दिदि रिबेकाका छोरा हुन्। म उनलाई भेट्न पाउँदा खुसी छु। उहाँ मलाई भेट्न आउन सक्नुहुन्छ, उहाँलाई स्वागत छ।" नाटक फेरि सुरु गर्नुहोस्।</w:t>
      </w:r>
    </w:p>
    <w:p>
      <w:pPr/>
      <w:r>
        <w:rPr>
          <w:lang w:val="ne_NP" w:bidi="ne_NP"/>
        </w:rPr>
      </w:r>
      <w:r>
        <w:rPr>
          <w:lang w:val="ne_NP" w:bidi="ne_NP"/>
        </w:rPr>
        <w:t>चौथो दृश्यमा, लाबान दगुर्दै कुवातिर बाहिर निस्कन्छन् र याकूबलाई गालामा चुम्बन दिएर अभिवादन गर्छन् र याकूबलाई अँगाल्छन्। त्यसपछि लाबानले याकूबलाई आफ्नो घरमा ल्याउँछन्। याकूबले लाबानलाई आफ्नो कथा सुनाउँछन्। जब उनले कथा सुनाएर सिध्याउँछन्, तब लाबानले भन्छन्, "तिमी साँच्चै मेरै आफ्नै रगत-मासु हौ।" यो एउटा अभिव्यक्ति हो, जसको अर्थ "तपाईं साँच्चै मेरो आफन्त हुनुहुन्छ" वा "तपाईं साँच्चै मेरी फुपुको छोरा हुनुहुन्छ" भन्ने हुन्छ।</w:t>
      </w:r>
    </w:p>
    <w:p>
      <w:pPr/>
      <w:r>
        <w:rPr>
          <w:lang w:val="ne_NP" w:bidi="ne_NP"/>
        </w:rPr>
      </w:r>
      <w:r>
        <w:rPr>
          <w:lang w:val="ne_NP" w:bidi="ne_NP"/>
        </w:rPr>
        <w:t>अभिनय रोक्नुहोस्: लाबानलाई सोध्नुहोस्, "याकूब आफूसँग पाउँदा तपाईं किन यति खुसी हुनुहुन्छ?" तपाईंले सुन्न सक्नुहुन्छ, "याकूब मेरी फुपुको छोरा हुन्। उनले ४० वर्षभन्दा बढी पहिले छोडेर गएदेखि मैले उनलाई देखेको छैन। "उनको बारेमा मलाई बताउन उनको छोरा यहाँ हुनु कति राम्रो कुरा हो।" याकूबलाई सोध्नुहोस्, "तपाईंको काकाबाट यति स्वागत पाउँदा कस्तो महसुस भइरहेको छ?" तपाईंले सुन्न सक्नुहुन्छ, "यो अद्भुत छ।" उनी मसँग धेरै दयालु भइरहेका छन्। उनले मलाई साँच्चै स्वागत गरिएको महसुस गराइरहेका छन्, मानौँ उनी मलाई साँच्चै यहाँ चाहन्छन्। म यहाँ पत्नी रोज्न पाएकोमा खुसी छु।" नाटक फेरि सुरु गर्नुहोस्।</w:t>
      </w:r>
      <w:r>
        <w:rPr>
          <w:lang w:val="ne_NP" w:bidi="ne_NP"/>
        </w:rPr>
      </w:r>
    </w:p>
    <w:p>
      <w:pPr>
        <w:pStyle w:val="Heading3"/>
      </w:pPr>
      <w:r>
        <w:rPr>
          <w:lang w:val="ne_NP" w:bidi="ne_NP"/>
        </w:rPr>
        <w:t>Step 5</w:t>
      </w:r>
    </w:p>
    <w:p>
      <w:pPr/>
      <w:r>
        <w:rPr>
          <w:lang w:val="ne_NP" w:bidi="ne_NP"/>
        </w:rPr>
      </w:r>
      <w:r>
        <w:rPr>
          <w:lang w:val="ne_NP" w:bidi="ne_NP"/>
        </w:rPr>
        <w:t>संस्करणलाई सजिलोसँग बुझ्न पाठलाई एकपटक सुन्नुहोस्।</w:t>
      </w:r>
    </w:p>
    <w:p>
      <w:pPr/>
      <w:r>
        <w:rPr>
          <w:lang w:val="ne_NP" w:bidi="ne_NP"/>
        </w:rPr>
      </w:r>
      <w:r>
        <w:rPr>
          <w:lang w:val="ne_NP" w:bidi="ne_NP"/>
        </w:rPr>
        <w:t>यो खण्डलाई एउटा यस्तो शब्द वा वाक्यांशबाट सुरु गर्नुहोस् जसले याकूबले बेथेलमा भाकल समाप्त गरेपछि आफ्नो यात्रा जारी राखेको कुरा संकेत गर्छ।</w:t>
      </w:r>
    </w:p>
    <w:p>
      <w:pPr/>
      <w:r>
        <w:rPr>
          <w:lang w:val="ne_NP" w:bidi="ne_NP"/>
        </w:rPr>
      </w:r>
      <w:r>
        <w:rPr>
          <w:lang w:val="ne_NP" w:bidi="ne_NP"/>
        </w:rPr>
        <w:t xml:space="preserve">एउटा भारी </w:t>
      </w:r>
      <w:r>
        <w:rPr>
          <w:b/>
          <w:lang w:val="ne_NP" w:bidi="ne_NP"/>
        </w:rPr>
        <w:t>ढुङ्गाले</w:t>
      </w:r>
      <w:r>
        <w:rPr>
          <w:lang w:val="ne_NP" w:bidi="ne_NP"/>
        </w:rPr>
        <w:t xml:space="preserve"> कुवाको </w:t>
      </w:r>
      <w:r>
        <w:rPr>
          <w:b/>
          <w:lang w:val="ne_NP" w:bidi="ne_NP"/>
        </w:rPr>
        <w:t>मुख</w:t>
      </w:r>
      <w:r>
        <w:rPr>
          <w:lang w:val="ne_NP" w:bidi="ne_NP"/>
        </w:rPr>
        <w:t xml:space="preserve"> ढाकेको थियो। कुवाको मुख भनेको कुवाको माथिल्लो भागमा रहेको खुला भाग हो। यो ढुङ्गा एउटा ठूलो समतल ढुङ्गा हुन्थ्यो जसले कुवाको मुख वा यसको खुल्ला भागलाई ढाक्थ्यो। यो ढुङ्गा धेरै उद्देश्यका लागि प्रयोग गरिन्थ्यो। यसले कुवा र पानीलाई वस्तुहरू कुवामा खसेर फोहोर हुनबाट जोगाउँथ्यो। यसले मानिसहरूलाई झुक्किएर भित्र खस्नबाट रोक्यो। ढुङ्गा यति ठूलो र भारी भएकोले, यसलाई हटाउन सामान्यतया धेरै पुरुषहरू लाग्थे। यसरी सबै गोठालाहरू ढुङ्गा हटाउनुअघि आफ्ना बथान लिएर भेला भए। यसले प्रत्येक बथानले सही मात्रामा पानी पाउने कुरा सुनिश्चित गर्यो।</w:t>
      </w:r>
    </w:p>
    <w:p>
      <w:pPr/>
      <w:r>
        <w:rPr>
          <w:lang w:val="ne_NP" w:bidi="ne_NP"/>
        </w:rPr>
      </w:r>
      <w:r>
        <w:rPr>
          <w:lang w:val="ne_NP" w:bidi="ne_NP"/>
        </w:rPr>
        <w:t>कुवाको फोटो देखाउनुहोस्।</w:t>
      </w:r>
    </w:p>
    <w:p>
      <w:pPr/>
      <w:r>
        <w:rPr>
          <w:lang w:val="ne_NP" w:bidi="ne_NP"/>
        </w:rPr>
      </w:r>
      <w:r>
        <w:rPr>
          <w:lang w:val="ne_NP" w:bidi="ne_NP"/>
        </w:rPr>
        <w:t xml:space="preserve">तिनीहरूले बथानलाई </w:t>
      </w:r>
      <w:r>
        <w:rPr>
          <w:b/>
          <w:lang w:val="ne_NP" w:bidi="ne_NP"/>
        </w:rPr>
        <w:t>पानी खुवाए</w:t>
      </w:r>
      <w:r>
        <w:rPr>
          <w:lang w:val="ne_NP" w:bidi="ne_NP"/>
        </w:rPr>
        <w:t>। बथानलाई पानी खुवाउनु एउटा यस्तो वाक्यांश हो जसमा धेरै कार्यहरू समावेश हुन्छन्। यदि तपाईंसँग सबैले बुझ्ने एउटा शब्द छैन भने तपाईंले यस प्रक्रियाको वर्णन गर्नुपर्ने हुन सक्छ।</w:t>
      </w:r>
    </w:p>
    <w:p>
      <w:pPr/>
      <w:r>
        <w:rPr>
          <w:lang w:val="ne_NP" w:bidi="ne_NP"/>
        </w:rPr>
      </w:r>
      <w:r>
        <w:rPr>
          <w:lang w:val="ne_NP" w:bidi="ne_NP"/>
        </w:rPr>
        <w:t xml:space="preserve">याकूबले गोठालाहरूलाई </w:t>
      </w:r>
      <w:r>
        <w:rPr>
          <w:b/>
          <w:lang w:val="ne_NP" w:bidi="ne_NP"/>
        </w:rPr>
        <w:t>दाजुभाई</w:t>
      </w:r>
      <w:r>
        <w:rPr>
          <w:lang w:val="ne_NP" w:bidi="ne_NP"/>
        </w:rPr>
        <w:t>को रूपमा अभिवादन गरे। दाजुभाइहरू भन्नु अभिवादनको एउटा शिष्ट तरिका हुन्थ्यो। याकूबले मित्रहरू भन्न सक्थे। यी मानिसहरू अपरिचित थिए। यी शब्दहरूको प्रयोग अपरिचितहरूसँग विनम्र हुने कुरा थियो।</w:t>
      </w:r>
    </w:p>
    <w:p>
      <w:pPr/>
      <w:r>
        <w:rPr>
          <w:lang w:val="ne_NP" w:bidi="ne_NP"/>
        </w:rPr>
      </w:r>
      <w:r>
        <w:rPr>
          <w:lang w:val="ne_NP" w:bidi="ne_NP"/>
        </w:rPr>
        <w:t xml:space="preserve">लाबान नाहोरका </w:t>
      </w:r>
      <w:r>
        <w:rPr>
          <w:b/>
          <w:lang w:val="ne_NP" w:bidi="ne_NP"/>
        </w:rPr>
        <w:t>छोरा</w:t>
      </w:r>
      <w:r>
        <w:rPr>
          <w:lang w:val="ne_NP" w:bidi="ne_NP"/>
        </w:rPr>
        <w:t xml:space="preserve"> हुन्। यहाँ छोरा शब्दको अर्थ नाहोरका सन्तान हो। नाहोर अब्राहामका भाइ थिए। लाबान नाहोरका नाति हुन्। तपाईंले नाति शब्द प्रयोग गर्न सक्नुहुन्छ।</w:t>
      </w:r>
    </w:p>
    <w:p>
      <w:pPr/>
      <w:r>
        <w:rPr>
          <w:lang w:val="ne_NP" w:bidi="ne_NP"/>
        </w:rPr>
      </w:r>
      <w:r>
        <w:rPr>
          <w:lang w:val="ne_NP" w:bidi="ne_NP"/>
        </w:rPr>
        <w:t xml:space="preserve">अहिले </w:t>
      </w:r>
      <w:r>
        <w:rPr>
          <w:b/>
          <w:lang w:val="ne_NP" w:bidi="ne_NP"/>
        </w:rPr>
        <w:t>दिउँसै</w:t>
      </w:r>
      <w:r>
        <w:rPr>
          <w:lang w:val="ne_NP" w:bidi="ne_NP"/>
        </w:rPr>
        <w:t xml:space="preserve"> छ। यो एउटा बोलिको संकेत हो जसको अर्थ सूर्य अझै आकाशमा माथिनै छ भन्ने हुन्छ। यो मध्याह्नदेखि दिउँसो अबेरसम्म कुनै पनि समय हुन सक्छ। अझै चरनको लागि यति धेरै समय हुँदा गोठालाहरूले भेडाहरूलाई किन पानी खुवाउन ल्याएका होलान् भनेर याकूब अचम्म मान्छन्। सामान्यतया सूर्यास्तको समयतिर भेडालाई पानी खुवाउने चलन हुन्छ, तर सबैजना अँध्यारो हुनुअघि नै घर पुग्न सकून् भनेर पर्याप्त उज्यालो छँदै यसो गरिन्छ।</w:t>
      </w:r>
    </w:p>
    <w:p>
      <w:pPr/>
      <w:r>
        <w:rPr>
          <w:lang w:val="ne_NP" w:bidi="ne_NP"/>
        </w:rPr>
      </w:r>
      <w:r>
        <w:rPr>
          <w:lang w:val="ne_NP" w:bidi="ne_NP"/>
        </w:rPr>
        <w:t>राहेल याकूबकी बहिनी हुन्। राहेल रिबेकाका भाइ लाबानकी छोरी हुन्। राहेलको वर्णन गर्दा उपयुक्त नातावाचक शब्दहरू प्रयोग गर्नुहोस्। सबै सम्बन्धहरूका लागि उपयुक्त नाताका शब्दहरू प्रयोग गर्नुहोस्। उदाहरणको लागि, रिबेका राहेलकी फुपू हुन् भने लाबान याकूबका मामा हुन्। पारिवारिक सम्बन्धहरू बुझ्न आवश्यकता अनुसार अन्तिम खण्डमा प्रयोग गरिएको पारिवारिक रूखलाई हेर्नुहोस्।</w:t>
      </w:r>
    </w:p>
    <w:p>
      <w:pPr/>
      <w:r>
        <w:rPr>
          <w:lang w:val="ne_NP" w:bidi="ne_NP"/>
        </w:rPr>
      </w:r>
      <w:r>
        <w:rPr>
          <w:lang w:val="ne_NP" w:bidi="ne_NP"/>
        </w:rPr>
        <w:t>याकूबले राहेललाई गालामा चुम्बन गरेर अभिवादन गरे। यो आफन्तहरू बीचको एउटा सामान्य अभिवादन हो, चाहे उनीहरू एकअर्काका लागि अपरिचित नै किन नहुन्।</w:t>
      </w:r>
    </w:p>
    <w:p>
      <w:pPr/>
      <w:r>
        <w:rPr>
          <w:lang w:val="ne_NP" w:bidi="ne_NP"/>
        </w:rPr>
      </w:r>
      <w:r>
        <w:rPr>
          <w:lang w:val="ne_NP" w:bidi="ne_NP"/>
        </w:rPr>
        <w:t>याकूब रोए। यी आनन्दका आँसुहरू हुन्। यस समयमा पुरुष रुनु वा आनन्दका आँसु झार्नु सामान्य कुरा थियो।</w:t>
      </w:r>
    </w:p>
    <w:p>
      <w:pPr/>
      <w:r>
        <w:rPr>
          <w:lang w:val="ne_NP" w:bidi="ne_NP"/>
        </w:rPr>
      </w:r>
      <w:r>
        <w:rPr>
          <w:lang w:val="ne_NP" w:bidi="ne_NP"/>
        </w:rPr>
        <w:t>लाबान याकूबलाई भेट्न दगुरे। लाबानले याकूबलाई अँगालो हाले वा अँगालो मारे। यसको अर्थ लाबानले आफ्ना हातहरू याकूबको वरिपरि राखे। लाबानले याकूबलाई गालामा चुम्बन गरे। यी आफन्तका लागि सामान्य अभिवादन हुन्, चाहे ती अपरिचित नै किन नहोऊन्। यी कार्य शब्दहरू: दौडनु, अँगालो हाल्नु, र चुम्बन गर्नुले लाबान याकूबलाई पाहुनाको रूपमा स्वागत गर्न कति उत्सुक थिए भन्ने कुरा देखाउँछन्।</w:t>
      </w:r>
    </w:p>
    <w:p>
      <w:pPr/>
      <w:r>
        <w:rPr>
          <w:lang w:val="ne_NP" w:bidi="ne_NP"/>
        </w:rPr>
      </w:r>
      <w:r>
        <w:rPr>
          <w:lang w:val="ne_NP" w:bidi="ne_NP"/>
        </w:rPr>
        <w:t xml:space="preserve">लाबानले याकूबलाई भने, "तिमी त मेरै </w:t>
      </w:r>
      <w:r>
        <w:rPr>
          <w:b/>
          <w:lang w:val="ne_NP" w:bidi="ne_NP"/>
        </w:rPr>
        <w:t>हाडनाता</w:t>
      </w:r>
      <w:r>
        <w:rPr>
          <w:lang w:val="ne_NP" w:bidi="ne_NP"/>
        </w:rPr>
        <w:t xml:space="preserve"> हौ।" यो भन्ने अर्को तरिका हो, "तिमी मेरो हड्डी र मेरो मासु हौ।" यी एउटै कुरा बुझाउने अलङ्कारहरू हुन्। लाबानले याकूब लाबानको परिवारको हिस्सा हुन् भनेर बताइरहेका छन्। तिनीहरू एउटै रगतका हुन्। तिनीहरूका पुर्खाहरू एकै हुन्। लाबानले याकूबलाई लाबानको परिवारमा स्वीकार गरिरहेका छन्।</w:t>
      </w:r>
      <w:r>
        <w:rPr>
          <w:lang w:val="ne_NP" w:bidi="ne_NP"/>
        </w:rPr>
      </w:r>
    </w:p>
    <w:p>
      <w:pPr>
        <w:pStyle w:val="Heading3"/>
      </w:pPr>
      <w:r>
        <w:rPr>
          <w:lang w:val="ne_NP" w:bidi="ne_NP"/>
        </w:rPr>
        <w:t>Step 6</w:t>
      </w:r>
    </w:p>
    <w:p>
      <w:pPr/>
      <w:r>
        <w:rPr>
          <w:lang w:val="ne_NP" w:bidi="ne_NP"/>
        </w:rPr>
      </w:r>
      <w:r>
        <w:rPr>
          <w:lang w:val="ne_NP" w:bidi="ne_NP"/>
        </w:rPr>
        <w:t>अनुवादलाई सजिलोसँग बुझ्न यस खण्डको श्रव्य संस्करण सुन्‍नुहोस्।</w:t>
      </w:r>
    </w:p>
    <w:p>
      <w:pPr/>
      <w:r>
        <w:rPr>
          <w:lang w:val="ne_NP" w:bidi="ne_NP"/>
        </w:rPr>
      </w:r>
      <w:r>
        <w:rPr>
          <w:lang w:val="ne_NP" w:bidi="ne_NP"/>
        </w:rPr>
        <w:t>यस सत्रमा, एउटा समूहको रूपमा तपाईंको आफ्नै भाषामा खण्डलाई पुन: भन्न लगाउनुहोस्।</w:t>
      </w:r>
    </w:p>
    <w:p>
      <w:pPr/>
      <w:r>
        <w:rPr>
          <w:lang w:val="ne_NP" w:bidi="ne_NP"/>
        </w:rPr>
      </w:r>
      <w:r>
        <w:rPr>
          <w:lang w:val="ne_NP" w:bidi="ne_NP"/>
        </w:rPr>
        <w:t>पहिला, सम्पूर्ण समूहले खण्डलाई तपाईंको आफ्नै भाषामा बताउन अभ्यास गर्नुपर्छ। तपाईंले अघिल्लो चरणहरूमा निर्णय गर्नुभएको कुराहरू जस्तै कालक्रम, शब्दहरू, वाक्यांशहरू, भावनाहरू, वा तपाईंले छलफल गर्नुभएको अन्य कुराहरू यसमा समावेश गर्नलाई सम्झनुहोस्।</w:t>
      </w:r>
    </w:p>
    <w:p>
      <w:pPr/>
      <w:r>
        <w:rPr>
          <w:lang w:val="ne_NP" w:bidi="ne_NP"/>
        </w:rPr>
      </w:r>
      <w:r>
        <w:rPr>
          <w:lang w:val="ne_NP" w:bidi="ne_NP"/>
        </w:rPr>
        <w:t>एउटा समूहको सदस्यले खण्डका केही वाक्यहरू भन्नुपर्छ र रोकिनु पर्छ। समूहको अर्को सदस्यले खण्डको अर्को भाग भन्नु पर्छ र रोकिनु पर्छ। समूहले सम्पूर्ण खण्डलाई पुन: नभन्दासम्म यो गर्नुहोस्। यस चरणमा समूहका सदस्यहरूले एक अर्कालाई सच्याउन सक्छन्।</w:t>
      </w:r>
    </w:p>
    <w:p>
      <w:pPr/>
      <w:r>
        <w:rPr>
          <w:lang w:val="ne_NP" w:bidi="ne_NP"/>
        </w:rPr>
      </w:r>
      <w:r>
        <w:rPr>
          <w:lang w:val="ne_NP" w:bidi="ne_NP"/>
        </w:rPr>
        <w:t xml:space="preserve">अडियो रोक्‍नुहोस्। </w:t>
      </w:r>
    </w:p>
    <w:p>
      <w:pPr/>
      <w:r>
        <w:rPr>
          <w:lang w:val="ne_NP" w:bidi="ne_NP"/>
        </w:rPr>
      </w:r>
      <w:r>
        <w:rPr>
          <w:lang w:val="ne_NP" w:bidi="ne_NP"/>
        </w:rPr>
        <w:t>अर्को पटक, समूहको प्रत्येक सदस्यले कम्तिमा पनि एकचोटि सम्पूर्ण खण्डलाई नरोकी भन्नुपर्छ। समूहको सदस्यले खण्डलाई सम्झन मद्दत गर्न कुनैपनि वस्तुहरू, चालहरू, वा तिनीहरूको स्टोरीबोर्ड प्रयोग गर्न सक्छन्।</w:t>
      </w:r>
    </w:p>
    <w:p>
      <w:pPr/>
      <w:r>
        <w:rPr>
          <w:lang w:val="ne_NP" w:bidi="ne_NP"/>
        </w:rPr>
      </w:r>
      <w:r>
        <w:rPr>
          <w:lang w:val="ne_NP" w:bidi="ne_NP"/>
        </w:rPr>
        <w:t xml:space="preserve">अडियो रोक्‍नुहोस्। </w:t>
      </w:r>
    </w:p>
    <w:p>
      <w:pPr/>
      <w:r>
        <w:rPr>
          <w:lang w:val="ne_NP" w:bidi="ne_NP"/>
        </w:rPr>
      </w:r>
      <w:r>
        <w:rPr>
          <w:lang w:val="ne_NP" w:bidi="ne_NP"/>
        </w:rPr>
        <w:t>त्यसपछि, तपाईंलाई सबैभन्दा बढी मनपरेको खण्डको संस्करण कस्को हो समूहले निर्णय गर्न सक्छ। तपाईंले एउटा समूहको सदस्यले एउटा दृश्य बताएको तरिका मनपर्यो तर तपाईंले अर्को दृश्य अर्कै समूहको सदस्यले बताएको तरिका मनपर्यो भनेर निर्णय गर्न सक्नुहुन्छ।</w:t>
      </w:r>
    </w:p>
    <w:p>
      <w:pPr/>
      <w:r>
        <w:rPr>
          <w:lang w:val="ne_NP" w:bidi="ne_NP"/>
        </w:rPr>
      </w:r>
      <w:r>
        <w:rPr>
          <w:lang w:val="ne_NP" w:bidi="ne_NP"/>
        </w:rPr>
        <w:t xml:space="preserve">अडियो रोक्‍नुहोस्। </w:t>
      </w:r>
    </w:p>
    <w:p>
      <w:pPr/>
      <w:r>
        <w:rPr>
          <w:lang w:val="ne_NP" w:bidi="ne_NP"/>
        </w:rPr>
      </w:r>
      <w:r>
        <w:rPr>
          <w:lang w:val="ne_NP" w:bidi="ne_NP"/>
        </w:rPr>
        <w:t>अन्तमा, समूहले सबैजना सहमत हुने खण्डको अन्तिम संस्करणलाई सँगै राख्न सक्छन्। समूहको प्रत्येक सदस्यले यस खण्डको अन्तिम संस्करण सुनाउने अभ्यास गर्नुपर्छ।</w:t>
      </w:r>
      <w:r>
        <w:rPr>
          <w:lang w:val="ne_NP" w:bidi="ne_NP"/>
        </w:rPr>
      </w:r>
      <w:r>
        <w:rPr>
          <w:lang w:val="ne_NP" w:bidi="ne_NP"/>
        </w:rPr>
      </w:r>
    </w:p>
    <w:p>
      <w:pPr/>
      <w:r>
        <w:rPr>
          <w:lang w:val="ne_NP" w:bidi="ne_NP"/>
        </w:rPr>
      </w:r>
    </w:p>
    <w:p>
      <w:pPr>
        <w:pStyle w:val="Heading2"/>
      </w:pPr>
      <w:r>
        <w:rPr>
          <w:lang w:val="ne_NP" w:bidi="ne_NP"/>
        </w:rPr>
        <w:t>Genesis 29:15–30</w:t>
      </w:r>
      <w:r>
        <w:rPr>
          <w:lang w:val="ne_NP" w:bidi="ne_NP"/>
        </w:rPr>
      </w:r>
    </w:p>
    <w:p>
      <w:pPr>
        <w:pStyle w:val="Heading3"/>
      </w:pPr>
      <w:r>
        <w:rPr>
          <w:lang w:val="ne_NP" w:bidi="ne_NP"/>
        </w:rPr>
        <w:t>Step 1</w:t>
      </w:r>
    </w:p>
    <w:p>
      <w:pPr/>
      <w:r>
        <w:rPr>
          <w:lang w:val="ne_NP" w:bidi="ne_NP"/>
        </w:rPr>
      </w:r>
      <w:r>
        <w:rPr>
          <w:lang w:val="ne_NP" w:bidi="ne_NP"/>
        </w:rPr>
        <w:t>उत्पत्ति २९:१५–३० सुन्नुहोस् र यसलाई आफ्नो हृदयमा राख्नुहोस्। पाठलाई तीन पटक सुन्नुहोस् (सम्भव छ भने तीन फरक अनुवादहरूमा)। त्यसपछि टोलीले निम्न प्रश्नहरूको छलफल गर्नुहोस:</w:t>
      </w:r>
    </w:p>
    <w:p>
      <w:pPr>
        <w:pStyle w:val="ListBullet"/>
        <w:spacing w:line="240" w:lineRule="auto"/>
        <w:ind w:left="720"/>
      </w:pPr>
      <w:r>
        <w:rPr>
          <w:lang w:val="ne_NP" w:bidi="ne_NP"/>
        </w:rPr>
      </w:r>
      <w:r>
        <w:rPr>
          <w:lang w:val="ne_NP" w:bidi="ne_NP"/>
        </w:rPr>
        <w:t>यो खण्डमा तपाईंलाई के मन पर्‍यो?</w:t>
      </w:r>
    </w:p>
    <w:p>
      <w:pPr>
        <w:pStyle w:val="ListBullet"/>
        <w:spacing w:line="240" w:lineRule="auto"/>
        <w:ind w:left="720"/>
      </w:pPr>
      <w:r>
        <w:rPr>
          <w:lang w:val="ne_NP" w:bidi="ne_NP"/>
        </w:rPr>
      </w:r>
      <w:r>
        <w:rPr>
          <w:lang w:val="ne_NP" w:bidi="ne_NP"/>
        </w:rPr>
        <w:t>तपाईलाई के मन परेन वा के बुझ्नुभएन?</w:t>
      </w:r>
    </w:p>
    <w:p>
      <w:pPr>
        <w:pStyle w:val="ListBullet"/>
        <w:spacing w:line="240" w:lineRule="auto"/>
        <w:ind w:left="720"/>
      </w:pPr>
      <w:r>
        <w:rPr>
          <w:lang w:val="ne_NP" w:bidi="ne_NP"/>
        </w:rPr>
      </w:r>
      <w:r>
        <w:rPr>
          <w:lang w:val="ne_NP" w:bidi="ne_NP"/>
        </w:rPr>
        <w:t>यो कथाले हामीलाई परमेश्वरको बारेमा के भन्छ?</w:t>
      </w:r>
    </w:p>
    <w:p>
      <w:pPr>
        <w:pStyle w:val="ListBullet"/>
        <w:spacing w:line="240" w:lineRule="auto"/>
        <w:ind w:left="720"/>
      </w:pPr>
      <w:r>
        <w:rPr>
          <w:lang w:val="ne_NP" w:bidi="ne_NP"/>
        </w:rPr>
      </w:r>
      <w:r>
        <w:rPr>
          <w:lang w:val="ne_NP" w:bidi="ne_NP"/>
        </w:rPr>
        <w:t>यो खण्डले मानिसबारे हामीलाई के भन्दछ?</w:t>
      </w:r>
    </w:p>
    <w:p>
      <w:pPr>
        <w:pStyle w:val="ListBullet"/>
        <w:spacing w:line="240" w:lineRule="auto"/>
        <w:ind w:left="720"/>
      </w:pPr>
      <w:r>
        <w:rPr>
          <w:lang w:val="ne_NP" w:bidi="ne_NP"/>
        </w:rPr>
      </w:r>
      <w:r>
        <w:rPr>
          <w:lang w:val="ne_NP" w:bidi="ne_NP"/>
        </w:rPr>
        <w:t>यो खण्डले कसरी हाम्रो दैनिक जीवनलाई प्रभाव पार्छ?</w:t>
      </w:r>
    </w:p>
    <w:p>
      <w:pPr>
        <w:pStyle w:val="ListBullet"/>
        <w:spacing w:line="240" w:lineRule="auto"/>
        <w:ind w:left="720"/>
      </w:pPr>
      <w:r>
        <w:rPr>
          <w:lang w:val="ne_NP" w:bidi="ne_NP"/>
        </w:rPr>
      </w:r>
      <w:r>
        <w:rPr>
          <w:lang w:val="ne_NP" w:bidi="ne_NP"/>
        </w:rPr>
        <w:t>यो कथा सुन्नु पर्ने तपाईंले चिन्नुभएको व्यक्ति को हुनुहुन्छ?</w:t>
      </w:r>
      <w:r>
        <w:rPr>
          <w:lang w:val="ne_NP" w:bidi="ne_NP"/>
        </w:rPr>
      </w:r>
    </w:p>
    <w:p>
      <w:pPr>
        <w:pStyle w:val="Heading3"/>
      </w:pPr>
      <w:r>
        <w:rPr>
          <w:lang w:val="ne_NP" w:bidi="ne_NP"/>
        </w:rPr>
        <w:t>Step 2</w:t>
      </w:r>
    </w:p>
    <w:p>
      <w:pPr/>
      <w:r>
        <w:rPr>
          <w:lang w:val="ne_NP" w:bidi="ne_NP"/>
        </w:rPr>
      </w:r>
      <w:r>
        <w:rPr>
          <w:lang w:val="ne_NP" w:bidi="ne_NP"/>
        </w:rPr>
        <w:t>पाठलाई बुझ्न-सजिलो संस्करणमा एकपटक सुन्नुहोस्।</w:t>
      </w:r>
    </w:p>
    <w:p>
      <w:pPr/>
      <w:r>
        <w:rPr>
          <w:lang w:val="ne_NP" w:bidi="ne_NP"/>
        </w:rPr>
      </w:r>
      <w:r>
        <w:rPr>
          <w:lang w:val="ne_NP" w:bidi="ne_NP"/>
        </w:rPr>
        <w:t>याकूब हारान आइपुगेपछि, याकूब आफ्ना मामा लाबानसँग बस्न गए। लाबान याकूबकी आमा रिबेकाका भाइ हुन्। याकूब लगभग एक महिना लाबानसँग बस्छन्। त्यसपछि याकूबले राहेलसँग विवाह गर्न अनुरोध गर्छन्। यो याकूब र याकूबले कोसँग विवाह गर्छन् र विवाहहरू कसरी हुन्छन् भन्ने कुरा एउटा कथात्मक विवरण हो।</w:t>
      </w:r>
    </w:p>
    <w:p>
      <w:pPr/>
      <w:r>
        <w:rPr>
          <w:lang w:val="ne_NP" w:bidi="ne_NP"/>
        </w:rPr>
      </w:r>
      <w:r>
        <w:rPr>
          <w:lang w:val="ne_NP" w:bidi="ne_NP"/>
        </w:rPr>
        <w:t>स्पष्ट रूपमा याकूब हारान आइपुगेको केही समयपछि उनले लाबानका लागि काम गर्न थाले। लाबानले यस कामका लागि याकूबलाई कुनै पनि पैसा तिरेका छैनन्। यस महिनाको अवधिमा याकूबले लाबानका लागि के काम गरेको हुन सक्छ भन्ने हामीलाई थाहा छैन। महिनाको अन्त्यमा, लाबानले याकूबलाई भन्छन्, "तिमी मेरो नाता पर्ने मान्छे वा मेरो आफन्त हौ।" के तपाईंले बिना तलब काम गर्नुपर्छ?"</w:t>
      </w:r>
    </w:p>
    <w:p>
      <w:pPr/>
      <w:r>
        <w:rPr>
          <w:lang w:val="ne_NP" w:bidi="ne_NP"/>
        </w:rPr>
      </w:r>
      <w:r>
        <w:rPr>
          <w:lang w:val="ne_NP" w:bidi="ne_NP"/>
        </w:rPr>
        <w:t>रोक्नुहोस् र छलफल गर्नुहोस्: टाढाबाट आउने र लामो समयसम्म आफन्तहरूसँग बस्ने एक आफन्तको बारेमा एउटा कथा सुनाउनुहोस्। यस आफन्तका लागि अपेक्षाहरू के छन्? के उनले काम गर्नुपर्छ? के उनले आफ्नो कामको लागि ज्याला पाउनुपर्छ? आफन्तले परिवारसँग बस्दा कस्ता कुराहरू गर्थे होलान्?</w:t>
      </w:r>
    </w:p>
    <w:p>
      <w:pPr/>
      <w:r>
        <w:rPr>
          <w:lang w:val="ne_NP" w:bidi="ne_NP"/>
        </w:rPr>
      </w:r>
      <w:r>
        <w:rPr>
          <w:lang w:val="ne_NP" w:bidi="ne_NP"/>
        </w:rPr>
        <w:t>लाबानले याकूबलाई उसको ज्याला वा तलब के होस् भन्ने चाहन्छौ भनेर सोध्छन्। लाबानले याकूबलाई सित्तैमा काम लगाउनु राम्रो होइन भनी बताइरहेका छन्। लाबानले याकूबले गरिरहेको कामको लागि याकूबलाई केही तिर्नुपर्छ। लाबानले याकूबलाई याकूबले तलबको रूपमा के चाहन्छन् भनी बताउने अवसर दिइरहेका छन्।</w:t>
      </w:r>
    </w:p>
    <w:p>
      <w:pPr/>
      <w:r>
        <w:rPr>
          <w:lang w:val="ne_NP" w:bidi="ne_NP"/>
        </w:rPr>
      </w:r>
      <w:r>
        <w:rPr>
          <w:lang w:val="ne_NP" w:bidi="ne_NP"/>
        </w:rPr>
        <w:t>रोक्नुहोस् र छलफल गर्नुहोस्: तपाईं ज्यालाको रूपमा के माग्नुहुन्थ्यो?</w:t>
      </w:r>
    </w:p>
    <w:p>
      <w:pPr/>
      <w:r>
        <w:rPr>
          <w:lang w:val="ne_NP" w:bidi="ne_NP"/>
        </w:rPr>
      </w:r>
      <w:r>
        <w:rPr>
          <w:lang w:val="ne_NP" w:bidi="ne_NP"/>
        </w:rPr>
        <w:t>त्यसपछि खण्डले लाबानका छोरीहरूको परिचय दिन्छ। लेआ जेठी छोरी हुन्। यस खण्डले लेआका आँखाहरूको विवरण मात्र दिन्छ। लेआका आँखाहरू निस्तेज र निरस थिए। लेआका आँखाहरूले उनमा निस्तेज भाव झल्काए। यस खण्डमा राहेललाई हेर्नमा सुन्दरी भनेर वर्णन गरिएको छ। राहेलको अनुहार र शरीर दुवै सुन्दर छन्। याकूब राहेलको प्रेममा थिए। याकूबले लाबानलाई भने, "यदि मैले राहेलसँग विवाह गर्न सकेँ भने म तपाईंका लागि ७ वर्षसम्म काम गर्नेछु।" लाबान यस सम्झौतामा सहमत हुन्छन्। याकूबले लाबानका लागि काम गर्न थाल्छन्। याकूबका लागि ७ वर्षहरू चाँडै बित्छन्। याकूबको राहेलप्रतिको प्रेम यति बलियो छ कि ७ वर्षहरू केही दिनहरू जस्तै लाग्छन्।</w:t>
      </w:r>
    </w:p>
    <w:p>
      <w:pPr/>
      <w:r>
        <w:rPr>
          <w:lang w:val="ne_NP" w:bidi="ne_NP"/>
        </w:rPr>
      </w:r>
      <w:r>
        <w:rPr>
          <w:lang w:val="ne_NP" w:bidi="ne_NP"/>
        </w:rPr>
        <w:t>याकूब राहेललाई आफ्नी पत्नीको रूपमा पाउन ७ वर्षसम्म काम गर्न सहमत भए। दुलहीको रीत भनेको दुलाहा पक्षले दुलहीको परिवारलाई तिर्ने पैसा वा पशुजस्ता सामानहरू हो। सात वर्ष भनेको सामान्य दुलहीको रितको मोलभन्दा बढी हो। दुलहीको औसत मूल्य र गोठालाको ज्यालाको आधारमा याकूबले राहेलका लागि ३ वा ४ वर्ष काम गर्नुपर्छ। याकूब अझ धेरै समय काम गर्न सहमत हुन्छन्। केही संस्कृतिहरूमा, दुलहाले दुलहीको परिवारलाई मन्जुरी गरिएको रकम तिर्छन्। केही संस्कृतिहरूमा दुलहीको परिवारले दुलहालाई मञ्जुर गरिएको दाइजो दिन्छ। केही संस्कृतिहरूले दुवै गर्दैनन्। मूल्य पैसा वा पशुहरू वा जमिन वा यी कुराहरूको संयोजन हुन सक्छ।</w:t>
      </w:r>
    </w:p>
    <w:p>
      <w:pPr/>
      <w:r>
        <w:rPr>
          <w:lang w:val="ne_NP" w:bidi="ne_NP"/>
        </w:rPr>
      </w:r>
      <w:r>
        <w:rPr>
          <w:lang w:val="ne_NP" w:bidi="ne_NP"/>
        </w:rPr>
        <w:t>रोक्नुहोस् र छलफल गर्नुहोस्: तपाईंको संस्कृतिमा, विवाहका रीतिरिवाजहरूको वर्णन गर्नुहोस्। तपाईंलाई कोसँग विवाह गर्ने अनुमति छ? छोरीका लागि पति कसले रोज्छ? दम्पतीले विवाह गर्नुअघि कस्ता प्रकारका वार्ताहरू आवश्यक हुन्छन्?</w:t>
      </w:r>
    </w:p>
    <w:p>
      <w:pPr/>
      <w:r>
        <w:rPr>
          <w:lang w:val="ne_NP" w:bidi="ne_NP"/>
        </w:rPr>
      </w:r>
      <w:r>
        <w:rPr>
          <w:lang w:val="ne_NP" w:bidi="ne_NP"/>
        </w:rPr>
        <w:t>छलफल गर्नुहोस्: एउटी सुन्दरी महिलाको वर्णन गर्नुहोस्। सुन्दरी नभएकी एकजना महिलाको बारेमा कुरा गर्नुहोस्। तपाईं उनलाई कसरी वर्णन गर्नुहुन्छ?</w:t>
      </w:r>
    </w:p>
    <w:p>
      <w:pPr/>
      <w:r>
        <w:rPr>
          <w:lang w:val="ne_NP" w:bidi="ne_NP"/>
        </w:rPr>
      </w:r>
      <w:r>
        <w:rPr>
          <w:lang w:val="ne_NP" w:bidi="ne_NP"/>
        </w:rPr>
        <w:t>७ वर्षको अन्त्यमा, याकूबले आफ्नी पत्नीको माग गर्छन्। याकूबले लाबानलाई भन्छन्, "मेरी पत्नी मलाई दिनुहोस् ताकि म उनीसँग विवाह गर्न सकूँ।" याकूब र राहेल संस्कृति अनुसार पहिले नै कानुनी रूपमा विवाहित छन्। लाबानले विवाहमा सहमत हुने समयमा, याकूब र राहेल विवाहित थिए वा पति-पत्नीको रूपमा एकसाथ बाँधिएका थिए। तर, याकूब अझै राहेलसँग सुतेका छैनन्। विवाह वास्तवमा अधिकांश मानिसहरूको मनमा तब सुरु हुन्छ, जब दम्पतीबीच शारीरिक सम्बन्ध हुन्छ। त्यसपछि याकूब र राहेलले पति-पत्नीको रूपमा एकसाथ बस्न सक्थे। परिवारले दम्पतीले कहिलेदेखि सँगै सुत्न सुरु गर्न सक्छन् भन्ने निर्णय गर्छ र सामान्यतया यो अवसरलाई विवाहको भोजका साथ मनाउँछ। त्यस समयसम्म, दुलही कुमारीकै रूपमा रहन्छिन् र आफ्नो परिवारसँग बसोबास गर्छिन्।</w:t>
      </w:r>
    </w:p>
    <w:p>
      <w:pPr/>
      <w:r>
        <w:rPr>
          <w:lang w:val="ne_NP" w:bidi="ne_NP"/>
        </w:rPr>
      </w:r>
      <w:r>
        <w:rPr>
          <w:lang w:val="ne_NP" w:bidi="ne_NP"/>
        </w:rPr>
        <w:t>रोक्नुहोस् र छलफल गर्नुहोस्: तपाईंको संस्कृतिमा मगनीको समयको वर्णन गर्नुहोस्। पुरुष र महिलाले एकअर्काको बारेमा कुरा गर्दा कुन शब्दहरू प्रयोग गर्छन्? यस कथामा, याकूबले राहेललाई आफ्नी पत्नी भनी उल्लेख गरे, यद्यपि तिनीहरू अहिलेसम्म सँगै सुतेका थिएनन्। तपाईंको संस्कृति याकूब र राहेलको संस्कृतिसँग कसरी मिल्दोजुल्दो छ वा कसरी फरक छ?</w:t>
      </w:r>
    </w:p>
    <w:p>
      <w:pPr/>
      <w:r>
        <w:rPr>
          <w:lang w:val="ne_NP" w:bidi="ne_NP"/>
        </w:rPr>
      </w:r>
      <w:r>
        <w:rPr>
          <w:lang w:val="ne_NP" w:bidi="ne_NP"/>
        </w:rPr>
        <w:t>लाबानले विवाहको भोजको व्यवस्था गर्छन्। लाबानले छिमेकका सबैलाई अर्थात् लाबानको नजिकै बसोबास गर्ने सबैलाई आमन्त्रण गरे। लाबानले विवाहको भोज तयारी गरे। भोजमा पिउनका लागि दाखमद्य समावेश हुन्थ्यो।</w:t>
      </w:r>
    </w:p>
    <w:p>
      <w:pPr/>
      <w:r>
        <w:rPr>
          <w:lang w:val="ne_NP" w:bidi="ne_NP"/>
        </w:rPr>
      </w:r>
      <w:r>
        <w:rPr>
          <w:lang w:val="ne_NP" w:bidi="ne_NP"/>
        </w:rPr>
        <w:t>रोक्नुहोस् र छलफल गर्नुहोस्: तपाईंको संस्कृतिमा विवाहको वर्णन गर्नुहोस्। तपाईंको विवाहको कथा यस विवाहको कथाभन्दा कसरी फरक छ? भोज कसले तयार पार्छ? दुलही कहाँ जान्छिन्? दुलहीका आमाबुबाको भूमिका के हुन्छ? दुलहाका आमाबुबाको भूमिका के हुन्छ?</w:t>
      </w:r>
    </w:p>
    <w:p>
      <w:pPr/>
      <w:r>
        <w:rPr>
          <w:lang w:val="ne_NP" w:bidi="ne_NP"/>
        </w:rPr>
      </w:r>
      <w:r>
        <w:rPr>
          <w:lang w:val="ne_NP" w:bidi="ne_NP"/>
        </w:rPr>
        <w:t>विवाहको भोजको दिनमा अँध्यारो भएपछि, लाबानले लेआलाई याकूब भएको पालमा लिएर गए र याकूब लेआसँग सुते। दुलहीले सामान्यतया भोजको समयमा एउटा भारी घुम्टो ओढ्ने गर्थिन्। याकूबले विवाहको भोजको समयमा लेआको अनुहार देखेका हुने थिएनन्। लाबानले लेआलाई सिल्पा नामकी एकजना नोकरानी सुसारेको रूपमा दिए। त्यस समयमा छोरीको विवाहको समयमा उनलाई नोकर दिनु एउटा सामान्य चलन थियो। बिहान, याकूब ब्यूँझँदा लेआलाई आफ्नो छेउमा सुतिरहेको पाए। याकूब धेरै रिसाएका थिए। याकूबले लाबानलाई भने, "तपाइले के गर्नुभएको? मैले राहेलका लागि ७ वर्ष काम गरे। तपाईंले किन मलाई छल गर्नुभएको छ?"</w:t>
      </w:r>
    </w:p>
    <w:p>
      <w:pPr/>
      <w:r>
        <w:rPr>
          <w:lang w:val="ne_NP" w:bidi="ne_NP"/>
        </w:rPr>
      </w:r>
      <w:r>
        <w:rPr>
          <w:lang w:val="ne_NP" w:bidi="ne_NP"/>
        </w:rPr>
        <w:t>रोक्नुहोस् र छलफल गर्नुहोस्: यदि दुलहीका बुबाले लाबानले याकूबलाई छल गरेझैँ दुलहालाई छल गरेमा तपाईंको संस्कृतिमा के हुन्थ्यो?</w:t>
      </w:r>
    </w:p>
    <w:p>
      <w:pPr/>
      <w:r>
        <w:rPr>
          <w:lang w:val="ne_NP" w:bidi="ne_NP"/>
        </w:rPr>
      </w:r>
      <w:r>
        <w:rPr>
          <w:lang w:val="ne_NP" w:bidi="ne_NP"/>
        </w:rPr>
        <w:t>छलफल गर्नुहोस्: याकूब कसरी गलत महिलासँग सुते? ती दुलही राहेल थिइनन् भन्ने कुरा याकूबले किन चिनेनन्?</w:t>
      </w:r>
    </w:p>
    <w:p>
      <w:pPr/>
      <w:r>
        <w:rPr>
          <w:lang w:val="ne_NP" w:bidi="ne_NP"/>
        </w:rPr>
      </w:r>
      <w:r>
        <w:rPr>
          <w:lang w:val="ne_NP" w:bidi="ne_NP"/>
        </w:rPr>
        <w:t>लाबानले याकूबलाई भने कि त्यो क्षेत्रमा पहिले जेठी छोरीको विवाह गर्ने चलन थियो। लेआ जेठी छोरी हुन्। लाबानले एउटा सुझाव दिन्छन्। याकूबले लेआसँग विवाह उत्सवको हप्ता पूरा गर्नुपर्छ। त्यसपछि ७ दिनको अन्त्यमा, लाबानले याकूबलाई राहेललाई पनि पत्नीको रूपमा लिन अनुमति दिनेछन्। तर याकूब राहेलका लागि अरू ७ वर्ष काम गर्न सहमत हुनुपर्छ।</w:t>
      </w:r>
    </w:p>
    <w:p>
      <w:pPr/>
      <w:r>
        <w:rPr>
          <w:lang w:val="ne_NP" w:bidi="ne_NP"/>
        </w:rPr>
      </w:r>
      <w:r>
        <w:rPr>
          <w:lang w:val="ne_NP" w:bidi="ne_NP"/>
        </w:rPr>
        <w:t>रोक्नुहोस् र छलफल गर्नुहोस्: याकूब दुखी र रिसाएको अवस्थामा आफूलाई मनपर्ने पत्नीका लागि कुराकानी गरिरहेका छन्। तपाईंको जीवनका निर्णयहरू लिने क्रममा भावनाहरूले तपाईंको विवेकलाई कसरी प्रभाव पार्छन्?</w:t>
      </w:r>
    </w:p>
    <w:p>
      <w:pPr/>
      <w:r>
        <w:rPr>
          <w:lang w:val="ne_NP" w:bidi="ne_NP"/>
        </w:rPr>
      </w:r>
      <w:r>
        <w:rPr>
          <w:lang w:val="ne_NP" w:bidi="ne_NP"/>
        </w:rPr>
        <w:t>छलफल गर्नुहोस्: तपाईंको संस्कृतिमा, कुन छोरीको पहिले विवाह हुनुपर्छ भन्ने नियमको बारेमा छलफल गर्नुहोस्। यदि यी नियमहरू पालना गरिएन भने परिवारमा के हुन्छ?</w:t>
      </w:r>
    </w:p>
    <w:p>
      <w:pPr/>
      <w:r>
        <w:rPr>
          <w:lang w:val="ne_NP" w:bidi="ne_NP"/>
        </w:rPr>
      </w:r>
      <w:r>
        <w:rPr>
          <w:lang w:val="ne_NP" w:bidi="ne_NP"/>
        </w:rPr>
        <w:t>याकूब अरू ७ वर्ष काम गर्न सहमत हुन्छन्। लिआसँगको विवाह उत्सवको हप्ताको अन्त्यमा, याकूबले राहेलसँगको विवाहलाई पूर्णता दिन्छन्। यसको अर्थ याकूबले राहेललाई आफ्नो पत्नीको रूपमा लिन्छन् र राहेलसँग सुत्छन्। लाबानले राहेलकी सुसारे बन्नका लागि बिल्हा नामकी एउटी दासी राहेललाई दिए। याकूबले लेआलाई प्रेम गर्नुभन्दा याकूबले राहेललाई बढी प्रेम गरे। याकूब अझै ७ वर्ष लाबानसँगै बसे र याकूबले राहेललाई आफ्नी पत्नीको रूपमा पाउनका लागि लाबानकोमा ज्यालाको रूपमा काम गरे।</w:t>
      </w:r>
      <w:r>
        <w:rPr>
          <w:lang w:val="ne_NP" w:bidi="ne_NP"/>
        </w:rPr>
      </w:r>
    </w:p>
    <w:p>
      <w:pPr>
        <w:pStyle w:val="Heading3"/>
      </w:pPr>
      <w:r>
        <w:rPr>
          <w:lang w:val="ne_NP" w:bidi="ne_NP"/>
        </w:rPr>
        <w:t>Step 3</w:t>
      </w:r>
    </w:p>
    <w:p>
      <w:pPr/>
      <w:r>
        <w:rPr>
          <w:lang w:val="ne_NP" w:bidi="ne_NP"/>
        </w:rPr>
      </w:r>
      <w:r>
        <w:rPr>
          <w:lang w:val="ne_NP" w:bidi="ne_NP"/>
        </w:rPr>
        <w:t>संस्करणलाई सजिलोसँग बुझ्न पाठलाई फेरी एकपटक सुन्नुहोस्।</w:t>
      </w:r>
    </w:p>
    <w:p>
      <w:pPr/>
      <w:r>
        <w:rPr>
          <w:lang w:val="ne_NP" w:bidi="ne_NP"/>
        </w:rPr>
      </w:r>
      <w:r>
        <w:rPr>
          <w:lang w:val="ne_NP" w:bidi="ne_NP"/>
        </w:rPr>
        <w:t>यस सत्रमा, यस कथालाई दृश्यात्मक बनाउन तपाईंले समूहलाई मद्दत गर्नुहुनेछ। तपाईंले समूहलाई दृश्यहरू, सेटिङ र कथाका पात्रहरू परिभाषित गर्न मद्दत गर्नुहुनेछ।</w:t>
      </w:r>
    </w:p>
    <w:p>
      <w:pPr/>
      <w:r>
        <w:rPr>
          <w:lang w:val="ne_NP" w:bidi="ne_NP"/>
        </w:rPr>
      </w:r>
      <w:r>
        <w:rPr>
          <w:lang w:val="ne_NP" w:bidi="ne_NP"/>
        </w:rPr>
        <w:t>यस कथामा ३ दृश्यहरू छन्।</w:t>
      </w:r>
    </w:p>
    <w:p>
      <w:pPr/>
      <w:r>
        <w:rPr>
          <w:lang w:val="ne_NP" w:bidi="ne_NP"/>
        </w:rPr>
      </w:r>
      <w:r>
        <w:rPr>
          <w:b/>
          <w:lang w:val="ne_NP" w:bidi="ne_NP"/>
        </w:rPr>
        <w:t>पहिलो दृश्य:</w:t>
      </w:r>
      <w:r>
        <w:rPr>
          <w:lang w:val="ne_NP" w:bidi="ne_NP"/>
        </w:rPr>
        <w:t xml:space="preserve"> याकूबले राहेलसँग विवाह गर्न अनुरोध गर्छन्। याकूब राहेलसँग विवाह गर्नका लागि लाबानका लागि ७ वर्ष काम गर्न सहमत हुन्छन्।</w:t>
      </w:r>
    </w:p>
    <w:p>
      <w:pPr/>
      <w:r>
        <w:rPr>
          <w:lang w:val="ne_NP" w:bidi="ne_NP"/>
        </w:rPr>
      </w:r>
      <w:r>
        <w:rPr>
          <w:b/>
          <w:lang w:val="ne_NP" w:bidi="ne_NP"/>
        </w:rPr>
        <w:t>दोस्रो दृश्य:</w:t>
      </w:r>
      <w:r>
        <w:rPr>
          <w:lang w:val="ne_NP" w:bidi="ne_NP"/>
        </w:rPr>
        <w:t xml:space="preserve"> लाबानले याकूबलाई चाल गर्छन् र लेआलाई दुलहीको रूपमा दिन्छन्। याकूब राहेलसँग विवाह गर्नका लागि अरू ७ वर्ष काम गर्न सहमत हुन्छन्।</w:t>
      </w:r>
    </w:p>
    <w:p>
      <w:pPr/>
      <w:r>
        <w:rPr>
          <w:lang w:val="ne_NP" w:bidi="ne_NP"/>
        </w:rPr>
      </w:r>
      <w:r>
        <w:rPr>
          <w:b/>
          <w:lang w:val="ne_NP" w:bidi="ne_NP"/>
        </w:rPr>
        <w:t>तेस्रो दृश्य:</w:t>
      </w:r>
      <w:r>
        <w:rPr>
          <w:lang w:val="ne_NP" w:bidi="ne_NP"/>
        </w:rPr>
        <w:t xml:space="preserve"> याकूबले लेआसँग विवाह गरेको एक हप्तापछि, उनले राहेललाई पनि आफ्नी पत्नीको रूपमा विवाह गर्छन्।</w:t>
      </w:r>
    </w:p>
    <w:p>
      <w:pPr/>
      <w:r>
        <w:rPr>
          <w:lang w:val="ne_NP" w:bidi="ne_NP"/>
        </w:rPr>
      </w:r>
      <w:r>
        <w:rPr>
          <w:lang w:val="ne_NP" w:bidi="ne_NP"/>
        </w:rPr>
        <w:t>यस कथामा यि पात्रहरु समावेश छन्:</w:t>
      </w:r>
    </w:p>
    <w:p>
      <w:pPr>
        <w:pStyle w:val="ListBullet"/>
        <w:spacing w:line="240" w:lineRule="auto"/>
        <w:ind w:left="720"/>
      </w:pPr>
      <w:r>
        <w:rPr>
          <w:lang w:val="ne_NP" w:bidi="ne_NP"/>
        </w:rPr>
      </w:r>
      <w:r>
        <w:rPr>
          <w:lang w:val="ne_NP" w:bidi="ne_NP"/>
        </w:rPr>
        <w:t>लाबान</w:t>
      </w:r>
    </w:p>
    <w:p>
      <w:pPr>
        <w:pStyle w:val="ListBullet"/>
        <w:spacing w:line="240" w:lineRule="auto"/>
        <w:ind w:left="720"/>
      </w:pPr>
      <w:r>
        <w:rPr>
          <w:lang w:val="ne_NP" w:bidi="ne_NP"/>
        </w:rPr>
      </w:r>
      <w:r>
        <w:rPr>
          <w:lang w:val="ne_NP" w:bidi="ne_NP"/>
        </w:rPr>
        <w:t>याकूब</w:t>
      </w:r>
    </w:p>
    <w:p>
      <w:pPr>
        <w:pStyle w:val="ListBullet"/>
        <w:spacing w:line="240" w:lineRule="auto"/>
        <w:ind w:left="720"/>
      </w:pPr>
      <w:r>
        <w:rPr>
          <w:lang w:val="ne_NP" w:bidi="ne_NP"/>
        </w:rPr>
      </w:r>
      <w:r>
        <w:rPr>
          <w:lang w:val="ne_NP" w:bidi="ne_NP"/>
        </w:rPr>
        <w:t>लेआ</w:t>
      </w:r>
    </w:p>
    <w:p>
      <w:pPr>
        <w:pStyle w:val="ListBullet"/>
        <w:spacing w:line="240" w:lineRule="auto"/>
        <w:ind w:left="720"/>
      </w:pPr>
      <w:r>
        <w:rPr>
          <w:lang w:val="ne_NP" w:bidi="ne_NP"/>
        </w:rPr>
      </w:r>
      <w:r>
        <w:rPr>
          <w:lang w:val="ne_NP" w:bidi="ne_NP"/>
        </w:rPr>
        <w:t>राहेल</w:t>
      </w:r>
    </w:p>
    <w:p>
      <w:pPr>
        <w:pStyle w:val="ListBullet"/>
        <w:spacing w:line="240" w:lineRule="auto"/>
        <w:ind w:left="720"/>
      </w:pPr>
      <w:r>
        <w:rPr>
          <w:lang w:val="ne_NP" w:bidi="ne_NP"/>
        </w:rPr>
      </w:r>
      <w:r>
        <w:rPr>
          <w:lang w:val="ne_NP" w:bidi="ne_NP"/>
        </w:rPr>
        <w:t>जिल्पा, लेआकी नोकर्नी</w:t>
      </w:r>
    </w:p>
    <w:p>
      <w:pPr>
        <w:pStyle w:val="ListBullet"/>
        <w:spacing w:line="240" w:lineRule="auto"/>
        <w:ind w:left="720"/>
      </w:pPr>
      <w:r>
        <w:rPr>
          <w:lang w:val="ne_NP" w:bidi="ne_NP"/>
        </w:rPr>
      </w:r>
      <w:r>
        <w:rPr>
          <w:lang w:val="ne_NP" w:bidi="ne_NP"/>
        </w:rPr>
        <w:t>बिल्हा, राहेलकी नोकर्नी</w:t>
      </w:r>
    </w:p>
    <w:p>
      <w:pPr>
        <w:pStyle w:val="ListBullet"/>
        <w:spacing w:line="240" w:lineRule="auto"/>
        <w:ind w:left="720"/>
      </w:pPr>
      <w:r>
        <w:rPr>
          <w:lang w:val="ne_NP" w:bidi="ne_NP"/>
        </w:rPr>
      </w:r>
      <w:r>
        <w:rPr>
          <w:lang w:val="ne_NP" w:bidi="ne_NP"/>
        </w:rPr>
        <w:t>विवाहको भोजका पाहुनाहरू</w:t>
      </w:r>
    </w:p>
    <w:p>
      <w:pPr/>
      <w:r>
        <w:rPr>
          <w:lang w:val="ne_NP" w:bidi="ne_NP"/>
        </w:rPr>
      </w:r>
      <w:r>
        <w:rPr>
          <w:lang w:val="ne_NP" w:bidi="ne_NP"/>
        </w:rPr>
        <w:t>यस सत्रमा, समूहलाई स्टोरीबोर्ड बनाउन, चित्र कोर्न वा कुनै प्रकारका हेरफेर गर्न मिल्ने वस्तुहरू (जस्तै ढुङ्गा, लठ्ठी, बच्चाहरूको खेलौनाहरू) प्रयोग गरेर कथा र त्यसमा भएका क्रियाकलापलाई दृश्यात्मक बनाउनुहोस्।</w:t>
      </w:r>
    </w:p>
    <w:p>
      <w:pPr/>
      <w:r>
        <w:rPr>
          <w:lang w:val="ne_NP" w:bidi="ne_NP"/>
        </w:rPr>
      </w:r>
      <w:r>
        <w:rPr>
          <w:lang w:val="ne_NP" w:bidi="ne_NP"/>
        </w:rPr>
        <w:t>पहिलो दृश्यमा, याकूब लाबानसँग हारानमा एक महिनासम्म बस्छन्। याकूबले त्यही महिनाबाट लाबानका लागि काम गर्न थाल्छन्। लाबानले याकूबलाई याकूबकै कामको ज्याला तिर्ने प्रस्ताव गरे।</w:t>
      </w:r>
    </w:p>
    <w:p>
      <w:pPr/>
      <w:r>
        <w:rPr>
          <w:lang w:val="ne_NP" w:bidi="ne_NP"/>
        </w:rPr>
      </w:r>
      <w:r>
        <w:rPr>
          <w:lang w:val="ne_NP" w:bidi="ne_NP"/>
        </w:rPr>
        <w:t xml:space="preserve">त्यसपछि यस खण्डले लाबानका छोरीहरूको परिचय दिन्छ। खण्डले यस परिचयको पहिलो शब्दको रूपमा </w:t>
      </w:r>
      <w:r>
        <w:rPr>
          <w:b/>
          <w:lang w:val="ne_NP" w:bidi="ne_NP"/>
        </w:rPr>
        <w:t>अब</w:t>
      </w:r>
      <w:r>
        <w:rPr>
          <w:lang w:val="ne_NP" w:bidi="ne_NP"/>
        </w:rPr>
        <w:t xml:space="preserve"> शब्दलाई प्रयोग गर्छ। </w:t>
      </w:r>
      <w:r>
        <w:rPr>
          <w:b/>
          <w:lang w:val="ne_NP" w:bidi="ne_NP"/>
        </w:rPr>
        <w:t>अब</w:t>
      </w:r>
      <w:r>
        <w:rPr>
          <w:lang w:val="ne_NP" w:bidi="ne_NP"/>
        </w:rPr>
        <w:t xml:space="preserve"> सामान्यतया समयलाई संकेत गर्ने समय शब्द हो। यस खण्डमा, </w:t>
      </w:r>
      <w:r>
        <w:rPr>
          <w:b/>
          <w:lang w:val="ne_NP" w:bidi="ne_NP"/>
        </w:rPr>
        <w:t>अब</w:t>
      </w:r>
      <w:r>
        <w:rPr>
          <w:lang w:val="ne_NP" w:bidi="ne_NP"/>
        </w:rPr>
        <w:t xml:space="preserve"> एउटा यस्तो शब्द हो जसले विषयमा हुने परिवर्तनको सुरुवात गर्छ।</w:t>
      </w:r>
    </w:p>
    <w:p>
      <w:pPr/>
      <w:r>
        <w:rPr>
          <w:lang w:val="ne_NP" w:bidi="ne_NP"/>
        </w:rPr>
      </w:r>
      <w:r>
        <w:rPr>
          <w:lang w:val="ne_NP" w:bidi="ne_NP"/>
        </w:rPr>
        <w:t>रोक्नुहोस् र छलफल गर्नुहोस्: विषय परिवर्तन गर्ने वा कथाको बीचमा नयाँ विषय परिचय दिने एउटा छोटो कथा सुनाउनुहोस्। विषयमा परिवर्तनको परिचय दिँदा तपाईं कुन शब्दहरू प्रयोग गर्नुहुन्छ?</w:t>
      </w:r>
    </w:p>
    <w:p>
      <w:pPr/>
      <w:r>
        <w:rPr>
          <w:lang w:val="ne_NP" w:bidi="ne_NP"/>
        </w:rPr>
      </w:r>
      <w:r>
        <w:rPr>
          <w:lang w:val="ne_NP" w:bidi="ne_NP"/>
        </w:rPr>
        <w:t>लाबानले याकूबलाई याकूबले ज्यालाको लागि याकूबलाई के चाहन्छन् भनेर सोध्नुअघि लाबानका छोरीहरूका बारेमा जानकारी आउन सक्छ। याकूबले किन यसरी ज्यालामा मागेको कुरा बुझ्न यो जानकारी आवश्यक छ।</w:t>
      </w:r>
    </w:p>
    <w:p>
      <w:pPr/>
      <w:r>
        <w:rPr>
          <w:lang w:val="ne_NP" w:bidi="ne_NP"/>
        </w:rPr>
      </w:r>
      <w:r>
        <w:rPr>
          <w:lang w:val="ne_NP" w:bidi="ne_NP"/>
        </w:rPr>
        <w:t>लाबानका २ छोरीहरू छन्। लेआ जेठी छोरी हुन्। लेआ सुन्दरी छैनन्। लेआका आँखाहरू सुस्केका छन्। राहेल कान्छी छोरी हुन्। राहेलसँग एउटा सुन्दर अनुहार र फिगर छ। याकूबले राहेलसँग विवाह गर्न अनुरोध गर्छन्। लाबानले याकूबलाई राहेलसँग विवाह गर्न दिन्छन् भने उनले लाबानका लागि ७ वर्षसम्म काम गर्ने प्रस्ताव गर्छन्। लाबान यस प्रस्तावमा सहमत हुन्छन्। याकूबले ७ वर्ष काम गर्छन्। ७ वर्ष दुलहीको लागि तिरिने ठूलो मोल हो। सामान्यतया गोठालाले पत्नीका लागि ३ वा ४ वर्ष काम गर्थे। याकूबले आफ्नी पत्नीको लागि अधिकांश मानिसहरूले भन्दा बढी तिरिरहेका छन्। याकूबले राहेललाई माया गर्छन्, त्यसैले समय चाँडै बित्छ।</w:t>
      </w:r>
    </w:p>
    <w:p>
      <w:pPr/>
      <w:r>
        <w:rPr>
          <w:lang w:val="ne_NP" w:bidi="ne_NP"/>
        </w:rPr>
      </w:r>
      <w:r>
        <w:rPr>
          <w:lang w:val="ne_NP" w:bidi="ne_NP"/>
        </w:rPr>
        <w:t>दोस्रो दृश्यमा, याकूब लाबानकहाँ जान्छन् र ७ वर्ष सकियो भनेर भन्छन्। याकूबले आफ्नी पत्नीलाई सोध्छन्। याकूब आफ्नी पत्नीसँग सुत्न चाहन्छन्। याकूबले उनको नाम उल्लेख गर्दैनन्। यद्यपि याकूब र राहेल लाबान विवाहमा सहमत भएदेखि कानूनी रूपमा एकसाथ बाँधिरहेका छन्, तर ती दम्पतीले एकसाथ सुत्दा उनीहरूको विवाह सुरु हुन्छ। लाबान सहमत हुन्छन् र विवाहको भोज तयारी गर्छन्। लाबानले नजिकैमा बसोबास गर्ने सबैलाई विवाह समारोहमा आउन आमन्त्रण गर्छन्।</w:t>
      </w:r>
    </w:p>
    <w:p>
      <w:pPr/>
      <w:r>
        <w:rPr>
          <w:lang w:val="ne_NP" w:bidi="ne_NP"/>
        </w:rPr>
      </w:r>
      <w:r>
        <w:rPr>
          <w:lang w:val="ne_NP" w:bidi="ne_NP"/>
        </w:rPr>
        <w:t>विवाहको भोज एउटा भव्य पार्टी हुने थियो। त्यहाँ धेरै खाना र दाखमद्य पस्रिने थियो। मानिसहरू केही घण्टासम्म उत्सव मनाउँथे। उत्सव सामान्यतया दिनभरि जसो चल्ने गर्दथ्यो। दुलहीले सामान्यतया सार्वजनिक उत्सवहरूको समयमा भारी घुम्टो लगाउने गर्थिन्। याकूबले दुलहीको अनुहार देख्न पाउने थिएनन्। यसरी अँध्यारो भएपछि, जब याकूब आफ्नी दुलहीलाई भेट्न पालमा गए, तब उनी सायद राम्रो खाना र दाखमद्यले भरिएका थिए। याकूब राहेल आउने प्रतीक्षा गर्दै थिए।</w:t>
      </w:r>
    </w:p>
    <w:p>
      <w:pPr/>
      <w:r>
        <w:rPr>
          <w:lang w:val="ne_NP" w:bidi="ne_NP"/>
        </w:rPr>
      </w:r>
      <w:r>
        <w:rPr>
          <w:lang w:val="ne_NP" w:bidi="ne_NP"/>
        </w:rPr>
        <w:t>साँझपछि लाबानले जेठी छोरी लेआलाई याकूबसँग सुत्ने पालमा लैजान्छन्। लाबानले याकूबलाई नबताइनै दुलहीलाई परिवर्तन गरेकी छन्। याकूबले आफूले राहेलसँग विवाह गर्न लागेको हो वा राहेलसँग सुत्न लागेको हो भन्ने सोचे। लेआलाई याकूबको दुलहीको रूपमा कहिल्यै उल्लेख गरिएको छैन। दुलही परिवर्तन भइसकेको कुरा याकूबले महसुस गर्दैनन्। याकूब लेआसँग सुत्छन्। बिहान, याकूब उठ्छन् र लाबानले आफूलाई छल गरेको कुरा पत्ता लगाउँछन्। लाबानले याकूबलाई राहेलको सट्टा लेआलाई पत्नीको रूपमा दिए। याकूब लाबानकहाँ जान्छन् र जवाफको माग गर्छन्। याकूबले माग गर्छन्, "तपाईंले मसँग किन यस्तो गर्यौ?" लाबानले हारानमा जेठी छोरीको पहिले विवाह गर्ने चलन छ भन्ने कुरा व्याख्या गर्छन्। वास्तवमा, जेठी छोरीलाई छोड्नुमा जेठी छोरीलाई लज्जित हुन्थ्यो। लाबानले याकूबलाई लेआसँग दुलहीको हप्ता समाप्त गर्न आग्रह गर्छन्। त्यसपछि याकूबले अरू ७ वर्ष काम गरे भने लाबानले याकूबलाई राहेल पनि पत्नीको रूपमा दिनेछन्।</w:t>
      </w:r>
    </w:p>
    <w:p>
      <w:pPr/>
      <w:r>
        <w:rPr>
          <w:lang w:val="ne_NP" w:bidi="ne_NP"/>
        </w:rPr>
      </w:r>
      <w:r>
        <w:rPr>
          <w:lang w:val="ne_NP" w:bidi="ne_NP"/>
        </w:rPr>
        <w:t>चौथो दृश्यमा, याकूब यस प्रस्तावसँग सहमत हुन्छन्। लेआसँग एक हप्ता बिताएपछि याकूबले राहेलसँग विवाह गरे। याकूबले लेआलाई प्रेम गरेभन्दा याकूबले राहेललाई धेरै बढी प्रेम गर्थे। यस खण्डमा राहेलका लागि अर्को विवाहको भोजको उल्लेख छैन।</w:t>
      </w:r>
    </w:p>
    <w:p>
      <w:pPr/>
      <w:r>
        <w:rPr>
          <w:lang w:val="ne_NP" w:bidi="ne_NP"/>
        </w:rPr>
      </w:r>
      <w:r>
        <w:rPr>
          <w:lang w:val="ne_NP" w:bidi="ne_NP"/>
        </w:rPr>
        <w:t>रोक्नुहोस् र छलफल गर्नुहोस्: आफ्नी पत्नीसँग सुत्नु भनेको याकूबले आफ्नी पत्नीसँग यौन सम्बन्ध राखेको कुरा भन्ने कुरा बताउने एउटा विनम्र तरिका हो। तपाईंको संस्कृतिमा विवाहको बारेमा कुरा गर्नुहोस्। पति-पत्नी एकसाथ सुत्न जाँदा उनीहरूबीच के भएको छ, तपाईंले कसरी नम्रताका साथ वर्णन गर्नुहुन्छ?</w:t>
      </w:r>
    </w:p>
    <w:p>
      <w:pPr/>
      <w:r>
        <w:rPr>
          <w:lang w:val="ne_NP" w:bidi="ne_NP"/>
        </w:rPr>
      </w:r>
      <w:r>
        <w:rPr>
          <w:lang w:val="ne_NP" w:bidi="ne_NP"/>
        </w:rPr>
        <w:t>लाबानले प्रत्येक छोरीलाई एक-एक जना नोकर दिए। लेआकी नोकर्नीको नाम जिल्पा हो। राहेलकी नोकर्नीको नाम बिल्हा हो। प्रत्येक छोरीलाई एक-एकजना सुसारे दिएर लाबानले आफ्ना छोरीहरूलाई आफ्नै घरजम बसाउन मद्दत गरिरहेका छन्। बुबाले आफ्नी छोरीको विवाह गर्दा नोकर दिनु सामान्य कुरा थियो। प्रत्येक छोरीका लागि एकजना नोकरको उपहार दिनेकुराको उल्लेख गर्नु घटनाक्रमलाई सुस्त बनाउने र कथामा कौतुहलता बढाउने एउटा तरिका हो।</w:t>
      </w:r>
    </w:p>
    <w:p>
      <w:pPr/>
      <w:r>
        <w:rPr>
          <w:lang w:val="ne_NP" w:bidi="ne_NP"/>
        </w:rPr>
      </w:r>
      <w:r>
        <w:rPr>
          <w:lang w:val="ne_NP" w:bidi="ne_NP"/>
        </w:rPr>
        <w:t>रोक्नुहोस् र छलफल गर्नुहोस्: प्रत्येक छोरीको नोकरको नाम किन राखिन्छ? लेखकले यस खण्डमा किन नोकरको र उनको नामको उल्लेख गरे? कथामा के आउन सक्छ भन्ने तपाईंलाई लाग्छ?</w:t>
      </w:r>
      <w:r>
        <w:rPr>
          <w:lang w:val="ne_NP" w:bidi="ne_NP"/>
        </w:rPr>
      </w:r>
    </w:p>
    <w:p>
      <w:pPr>
        <w:pStyle w:val="Heading3"/>
      </w:pPr>
      <w:r>
        <w:rPr>
          <w:lang w:val="ne_NP" w:bidi="ne_NP"/>
        </w:rPr>
        <w:t>Step 4</w:t>
      </w:r>
    </w:p>
    <w:p>
      <w:pPr/>
      <w:r>
        <w:rPr>
          <w:lang w:val="ne_NP" w:bidi="ne_NP"/>
        </w:rPr>
      </w:r>
      <w:r>
        <w:rPr>
          <w:lang w:val="ne_NP" w:bidi="ne_NP"/>
        </w:rPr>
        <w:t>संस्करणलाई सजिलोसँग बुझ्न पाठलाई फेरी एकपटक सुन्नुहोस्।</w:t>
      </w:r>
    </w:p>
    <w:p>
      <w:pPr/>
      <w:r>
        <w:rPr>
          <w:lang w:val="ne_NP" w:bidi="ne_NP"/>
        </w:rPr>
      </w:r>
      <w:r>
        <w:rPr>
          <w:lang w:val="ne_NP" w:bidi="ne_NP"/>
        </w:rPr>
        <w:t>यस सत्रमा, टोलीले कथालाई नाटकीय बनाउनेछ।</w:t>
      </w:r>
    </w:p>
    <w:p>
      <w:pPr/>
      <w:r>
        <w:rPr>
          <w:lang w:val="ne_NP" w:bidi="ne_NP"/>
        </w:rPr>
      </w:r>
      <w:r>
        <w:rPr>
          <w:lang w:val="ne_NP" w:bidi="ne_NP"/>
        </w:rPr>
        <w:t>यस कथामा ३ दृश्यहरू छन्।</w:t>
      </w:r>
    </w:p>
    <w:p>
      <w:pPr/>
      <w:r>
        <w:rPr>
          <w:lang w:val="ne_NP" w:bidi="ne_NP"/>
        </w:rPr>
      </w:r>
      <w:r>
        <w:rPr>
          <w:lang w:val="ne_NP" w:bidi="ne_NP"/>
        </w:rPr>
        <w:t>यस कथामा यि पात्रहरु समावेश छन्:</w:t>
      </w:r>
    </w:p>
    <w:p>
      <w:pPr>
        <w:pStyle w:val="ListBullet"/>
        <w:spacing w:line="240" w:lineRule="auto"/>
        <w:ind w:left="720"/>
      </w:pPr>
      <w:r>
        <w:rPr>
          <w:lang w:val="ne_NP" w:bidi="ne_NP"/>
        </w:rPr>
      </w:r>
      <w:r>
        <w:rPr>
          <w:lang w:val="ne_NP" w:bidi="ne_NP"/>
        </w:rPr>
        <w:t>लाबान</w:t>
      </w:r>
    </w:p>
    <w:p>
      <w:pPr>
        <w:pStyle w:val="ListBullet"/>
        <w:spacing w:line="240" w:lineRule="auto"/>
        <w:ind w:left="720"/>
      </w:pPr>
      <w:r>
        <w:rPr>
          <w:lang w:val="ne_NP" w:bidi="ne_NP"/>
        </w:rPr>
      </w:r>
      <w:r>
        <w:rPr>
          <w:lang w:val="ne_NP" w:bidi="ne_NP"/>
        </w:rPr>
        <w:t>याकूब</w:t>
      </w:r>
    </w:p>
    <w:p>
      <w:pPr>
        <w:pStyle w:val="ListBullet"/>
        <w:spacing w:line="240" w:lineRule="auto"/>
        <w:ind w:left="720"/>
      </w:pPr>
      <w:r>
        <w:rPr>
          <w:lang w:val="ne_NP" w:bidi="ne_NP"/>
        </w:rPr>
      </w:r>
      <w:r>
        <w:rPr>
          <w:lang w:val="ne_NP" w:bidi="ne_NP"/>
        </w:rPr>
        <w:t>लेआ</w:t>
      </w:r>
    </w:p>
    <w:p>
      <w:pPr>
        <w:pStyle w:val="ListBullet"/>
        <w:spacing w:line="240" w:lineRule="auto"/>
        <w:ind w:left="720"/>
      </w:pPr>
      <w:r>
        <w:rPr>
          <w:lang w:val="ne_NP" w:bidi="ne_NP"/>
        </w:rPr>
      </w:r>
      <w:r>
        <w:rPr>
          <w:lang w:val="ne_NP" w:bidi="ne_NP"/>
        </w:rPr>
        <w:t>राहेल</w:t>
      </w:r>
    </w:p>
    <w:p>
      <w:pPr>
        <w:pStyle w:val="ListBullet"/>
        <w:spacing w:line="240" w:lineRule="auto"/>
        <w:ind w:left="720"/>
      </w:pPr>
      <w:r>
        <w:rPr>
          <w:lang w:val="ne_NP" w:bidi="ne_NP"/>
        </w:rPr>
      </w:r>
      <w:r>
        <w:rPr>
          <w:lang w:val="ne_NP" w:bidi="ne_NP"/>
        </w:rPr>
        <w:t>जिल्पा, लेआकी नोकर्नी</w:t>
      </w:r>
    </w:p>
    <w:p>
      <w:pPr>
        <w:pStyle w:val="ListBullet"/>
        <w:spacing w:line="240" w:lineRule="auto"/>
        <w:ind w:left="720"/>
      </w:pPr>
      <w:r>
        <w:rPr>
          <w:lang w:val="ne_NP" w:bidi="ne_NP"/>
        </w:rPr>
      </w:r>
      <w:r>
        <w:rPr>
          <w:lang w:val="ne_NP" w:bidi="ne_NP"/>
        </w:rPr>
        <w:t>बिल्हा, राहेलकी नोकर्नी</w:t>
      </w:r>
    </w:p>
    <w:p>
      <w:pPr>
        <w:pStyle w:val="ListBullet"/>
        <w:spacing w:line="240" w:lineRule="auto"/>
        <w:ind w:left="720"/>
      </w:pPr>
      <w:r>
        <w:rPr>
          <w:lang w:val="ne_NP" w:bidi="ne_NP"/>
        </w:rPr>
      </w:r>
      <w:r>
        <w:rPr>
          <w:lang w:val="ne_NP" w:bidi="ne_NP"/>
        </w:rPr>
        <w:t>विवाहको भोजका पाहुनाहरू</w:t>
      </w:r>
    </w:p>
    <w:p>
      <w:pPr/>
      <w:r>
        <w:rPr>
          <w:lang w:val="ne_NP" w:bidi="ne_NP"/>
        </w:rPr>
      </w:r>
      <w:r>
        <w:rPr>
          <w:lang w:val="ne_NP" w:bidi="ne_NP"/>
        </w:rPr>
        <w:t>टोलीले कथालाई दुई पटक अभिनय गर्न लगाउनुहोस्। तिनीहरूले अनुवाद गरिरहेका भाषामा अभिनय गर्नुपर्छ। पहिला, टोलीले नरोकिकन कथालाई अभिनय गर्नु। दोस्रो पटक टोलीले कथालाई अभिनय गर्दा, तिनीहरूलाई कथाको विभिन्न ठाउँहरूमा रोक्नुहोस्।</w:t>
      </w:r>
    </w:p>
    <w:p>
      <w:pPr/>
      <w:r>
        <w:rPr>
          <w:lang w:val="ne_NP" w:bidi="ne_NP"/>
        </w:rPr>
      </w:r>
      <w:r>
        <w:rPr>
          <w:lang w:val="ne_NP" w:bidi="ne_NP"/>
        </w:rPr>
        <w:t>टोलीले पहिलो पटक कथालाई अभिनय गर्दा, संवाद, प्रवाह, प्लटलाइन र कथाको कालक्रममा ध्यान दिनुहोस्। कथा वा खण्डको महत्त्वपूर्ण वा कठिन भागहरूलाई अभिनय गर्नुपर्ने र छुटाउन नहुने कुरामा ध्यान दिनुहोस्। टोलीलाई कथाका भागहरू सम्झन मद्दत गर्नुहोस्।</w:t>
      </w:r>
    </w:p>
    <w:p>
      <w:pPr/>
      <w:r>
        <w:rPr>
          <w:lang w:val="ne_NP" w:bidi="ne_NP"/>
        </w:rPr>
      </w:r>
      <w:r>
        <w:rPr>
          <w:lang w:val="ne_NP" w:bidi="ne_NP"/>
        </w:rPr>
        <w:t>टोलीले यो कथालाई दोस्रो पटक अभिनय गर्दा, तिनीहरूलाई केही निश्चित ठाउँहरूमा रोक्नुहोस्।</w:t>
      </w:r>
    </w:p>
    <w:p>
      <w:pPr/>
      <w:r>
        <w:rPr>
          <w:lang w:val="ne_NP" w:bidi="ne_NP"/>
        </w:rPr>
      </w:r>
      <w:r>
        <w:rPr>
          <w:lang w:val="ne_NP" w:bidi="ne_NP"/>
        </w:rPr>
        <w:t>अभिनय रोक्नुहोस्। एउटा भूमिका खेल्ने कलाकारलाई सोध्नुहोस्, "तपाईंलाई कस्तो महसुस भइरहेको छ?" तपाईंले विभिन्न प्रतिक्रियाहरू जस्ता कुराहरू सुन्न सक्नुहुन्छ। नाटक फेरि सुरु गर्नुहोस्।</w:t>
      </w:r>
    </w:p>
    <w:p>
      <w:pPr/>
      <w:r>
        <w:rPr>
          <w:lang w:val="ne_NP" w:bidi="ne_NP"/>
        </w:rPr>
      </w:r>
      <w:r>
        <w:rPr>
          <w:lang w:val="ne_NP" w:bidi="ne_NP"/>
        </w:rPr>
        <w:t>पहिलो दृश्यमा, याकूब लगभग एक महिना लाबानसँग बस्छन्। याकूबले लाबानका लागि काम गर्न थाल्छन्। लाबानले यस कामको लागि याकूबलाई पैसा दिँदैन। महिनाको अन्तमा, लाबानले याकूबलाई बोलाउँछन् र भन्छन्, "तिमीले आफ्नो कामको ज्याला पाउनुपर्छ। तपाईंले मेरो आफन्तको रूपमा निःशुल्क काम गर्नु हुँदैन। "तपाईं कति चाहनुहुन्छ?"</w:t>
      </w:r>
    </w:p>
    <w:p>
      <w:pPr/>
      <w:r>
        <w:rPr>
          <w:lang w:val="ne_NP" w:bidi="ne_NP"/>
        </w:rPr>
      </w:r>
      <w:r>
        <w:rPr>
          <w:lang w:val="ne_NP" w:bidi="ne_NP"/>
        </w:rPr>
        <w:t>अभिनय रोक्नुहोस्: याकूबलाई सोध्नुहोस्, "लाबानले तिमीलाई तिम्रो कामको लागि ज्याला दिने प्रस्ताव गर्दा तिमीलाई कस्तो महसुस हुन्छ?" तपाईंले सुन्न सक्नुहुन्छ, "यो महत्त्वपूर्ण छैन।" मलाई आफ्नो खाना र बस्ने ठाउँका लागि काम गर्न कुनै आपत्ति छैन।" वा, "उहाँले मलाई सोधेकोमा म धेरै खुसी छु। अब म राहेललाई मेरी पत्नी बन्नको लागि प्रस्ताव राख्न सक्छु।" नाटक फेरि सुरु गर्नुहोस्।</w:t>
      </w:r>
    </w:p>
    <w:p>
      <w:pPr/>
      <w:r>
        <w:rPr>
          <w:lang w:val="ne_NP" w:bidi="ne_NP"/>
        </w:rPr>
      </w:r>
      <w:r>
        <w:rPr>
          <w:lang w:val="ne_NP" w:bidi="ne_NP"/>
        </w:rPr>
        <w:t>लाबानका २ छोरीहरू छन्। लेआ जेठी छोरी हुन्। लेआ सुन्दरी छैनन् तर मानिसहरूले लेआका आँखा याद गर्छन्। राहेल कान्छी छोरी हुन्। राहेल सुन्दरी छिन्। याकूबले लाबानलाई भन्छन्, "म राहेलसँग विवाह गर्न चाहन्छु।" राहेललाई पत्नीको रूपमा पाउनका लागि ७ वर्षसम्म लाबानका लागि काम गर्ने प्रस्ताव याकूबले राख्छन्।</w:t>
      </w:r>
    </w:p>
    <w:p>
      <w:pPr/>
      <w:r>
        <w:rPr>
          <w:lang w:val="ne_NP" w:bidi="ne_NP"/>
        </w:rPr>
      </w:r>
      <w:r>
        <w:rPr>
          <w:lang w:val="ne_NP" w:bidi="ne_NP"/>
        </w:rPr>
        <w:t>अभिनय रोक्नुहोस्: लेआलाई सोध्नुहोस्, "तपाईंको विवाह हुनुअघि नै राहेलको विवाह हुन लागेको कुरा सुन्दा तपाईंलाई कस्तो महसुस हुन्छ?" तपाईंले सुन्न सक्नुहुन्छ, "म अचम्ममा परेको छैन।" उनी सुन्दरी छिन्।" वा, "म चाहन्छु कि याकूबले मलाई हेरून्। म सुन्दरी छैन तर म राम्रो पत्नी हुनेछु।" राहेललाई सोध्नुहोस्, "याकूबसँग विवाह गरेर तपाईंलाई कस्तो महसुस भइरहेको छ?" तपाईंले सुन्न सक्नुहुन्छ, "म धेरै उत्साहित छु।" याकूब सुन्दर र उत्तिकै बलियो छ। मेरा भेडाहरूले पानी पिउन पाऊन् भनेर याकूबले कसरी कुवाको ढुङ्गा सारेको तपाईंले देख्नुभयो? म मेरो फुपुको छोरा याकूब जस्तो व्यक्तिसँग विवाह गर्न पाउँदा खुसी छु।" नाटक फेरि सुरु गर्नुहोस्।</w:t>
      </w:r>
    </w:p>
    <w:p>
      <w:pPr/>
      <w:r>
        <w:rPr>
          <w:lang w:val="ne_NP" w:bidi="ne_NP"/>
        </w:rPr>
      </w:r>
      <w:r>
        <w:rPr>
          <w:lang w:val="ne_NP" w:bidi="ne_NP"/>
        </w:rPr>
        <w:t>लाबान राहेलको विवाह याकूबसँग गरिदिन सहमत हुन्छन्। लाबान भन्छन्, "म उसलाई अरू कसैसँग विवाह गराउनुभन्दा तपाईंसँग गराउनु नै राम्रो ठान्छु।" याकूबले ७ वर्षदेखि काम गर्दै आएका छन्। याकूबका लागि समय चाँडै बितेको जस्तो देखिन्छ। राहेलप्रतिको याकूबको प्रेम धेरै बलियो छ।</w:t>
      </w:r>
    </w:p>
    <w:p>
      <w:pPr/>
      <w:r>
        <w:rPr>
          <w:lang w:val="ne_NP" w:bidi="ne_NP"/>
        </w:rPr>
      </w:r>
      <w:r>
        <w:rPr>
          <w:lang w:val="ne_NP" w:bidi="ne_NP"/>
        </w:rPr>
        <w:t>अभिनय रोक्नुहोस्: याकूबलाई सोध्नुहोस्, "यी ७ वर्षको समयमा तपाईंलाई कस्तो महसुस भइरहेको थियो?" तपाईंले सुन्न सक्नुहुन्छ, "वर्षहरू बितेर गए।" राहेल यति सुन्दरी छिन् कि उनीसँग विवाह गर्नका लागि बिताइएको समय सार्थक भएको छ।" वा, "मलाई कुनै आपत्ति थिएन। राहेल यो सबै प्रयासको लागि योग्य छिन्।" नाटक फेरि सुरु गर्नुहोस्।</w:t>
      </w:r>
    </w:p>
    <w:p>
      <w:pPr/>
      <w:r>
        <w:rPr>
          <w:lang w:val="ne_NP" w:bidi="ne_NP"/>
        </w:rPr>
      </w:r>
      <w:r>
        <w:rPr>
          <w:lang w:val="ne_NP" w:bidi="ne_NP"/>
        </w:rPr>
        <w:t>दृश्य २ मा, याकूब लाबानकहाँ जान्छन् र भन्छन्, "म आफ्नी पत्नीसँग विवाह गर्न चाहन्छु।" याकूब भन्छन्, "मैले आफ्नो सहमति पूरा गरेको छु। लाबान विवाहमा सहमत हुन्छन्। लाबानले सबै छिमेकीलाई वा त्यस क्षेत्रमा बसोबास गर्ने सबैलाई आमन्त्रण गर्छन्। लाबानले विवाहको भोज तयारी गर्छन्। विवाहको भोजमा राम्रो खाना र दाखमद्य समावेश हुन्थ्यो। अँध्यारो भएपछि, लाबानले दुलहीलाई पालमा लगेर उनलाई याकूबलाई सुम्पिदिए। तर, जेठी बहिनी लेआ दुलही थिइन्। लाबानले लेआलाई विवाहको उपहारस्वरूप जिल्पा नामकी एक दासीलाई लेआको विशेष सुसारेको रूपमा दिए। लाबानले दुलहीलाई परिवर्तन गरेको कुरा याकूबलाई थाहा थिएन। याकूबले सोचे कि ती दुलही राहेल थिइन्। याकूब आफ्नी दुलहीसँग सुते। बिहान, याकूबले लेआ याकूबको छेउमा सुतिरहेको देखे। याकूब लेआसँग सुतेका थिए।</w:t>
      </w:r>
    </w:p>
    <w:p>
      <w:pPr/>
      <w:r>
        <w:rPr>
          <w:lang w:val="ne_NP" w:bidi="ne_NP"/>
        </w:rPr>
      </w:r>
      <w:r>
        <w:rPr>
          <w:lang w:val="ne_NP" w:bidi="ne_NP"/>
        </w:rPr>
        <w:t>अभिनय रोक्नुहोस्: याकूबलाई सोध्नुहोस्, "तपाईंलाई अहिले कस्तो महसुस भइरहेको छ?" तपाईंले सुन्न सक्नुहुन्छ, "म यति रिसाएको छु कि म सही रूपमा सोच्न सक्दिन!" लाबानले मसँग यसरी छल गर्ने हिम्मत कसरी गर्यो? मैले राहेलका लागि ७ वर्ष काम गरे। यो गलत छ।" लेआलाई सोध्नुहोस्, "तपाईंलाई अहिले कस्तो महसुस भइरहेको छ?" तपाईंले सुन्न सक्नुहुन्छ, "मलाई आफ्नो लागि राम्रो लागेको छ किनभने पहिले विवाह गर्न पाउनु मेरो अधिकार हो।" अहिले मेरो श्रीमान् हुनुहुन्छ। मसँग कुनै लाज छैन।" वा, "याकूब रिसाएका र निराश भएकोमा मलाई खेद छ, तर मेरो विवाह पहिले हुनुपर्ने हो।" राहेललाई सोध्नुहोस्, "तपाईंलाई अहिले कस्तो महसुस भइरहेको छ?" तपाईंले सुन्न सक्नुहुन्छ, "म आफ्ना बुबा र आफ्नी बहिनीसँग धेरै रिसाएको छु। म याकूबकी पत्नी हुनुपर्ने हो। याकूबले मेरा लागि काम गरेका छन्। दुलही हुनु मेरो अधिकार हो। मेरो बुबाले किन मलाई यसरी व्यवहार गर्नुभयो?" लाबानलाई सोध्नुहोस्, "तपाईंलाई अहिले कस्तो महसुस भइरहेको छ?" तपाईंले सुन्न सक्नुहुन्छ, "म खुसी छु। मेरी पहिलो छोरीको विवाह भएको छ र सायद याकूबले राहेलका लागि पनि काम गर्नेछन्। याकूब रिसाएका छन् तर उनले यसलाई बिस्तारै बिर्सनेछन्। लेआ असल केटी हुन् र उनी असल पत्नी हुनेछिन्।" नाटक फेरि सुरु गर्नुहोस्।</w:t>
      </w:r>
    </w:p>
    <w:p>
      <w:pPr/>
      <w:r>
        <w:rPr>
          <w:lang w:val="ne_NP" w:bidi="ne_NP"/>
        </w:rPr>
      </w:r>
      <w:r>
        <w:rPr>
          <w:lang w:val="ne_NP" w:bidi="ne_NP"/>
        </w:rPr>
        <w:t>याकूब लाबानकहाँ जान्छन् र लाबानले याकूबलाई किन यसरी छल गरे भन्ने कुरा थाहा पाउने माग गर्छन्। लाबानले जेठी छोरीको पहिले विवाह गर्ने चलन छ भन्ने कुरा व्याख्या गर्छन्। लाबानले याकूबलाई लेआसँग विवाहको हप्ता पूरा गर्न भन्छन्। त्यसपछि लाबानले राहेललाई याकूबलाई पनि पत्नीको रूपमा दिने प्रतिज्ञा गर्छन्। तर, याकूबले राहेलका लागि अरू ७ वर्ष काम गर्नुपर्छ। याकूब अरू ७ वर्ष काम गर्न सहमत हुन्छन्।</w:t>
      </w:r>
    </w:p>
    <w:p>
      <w:pPr/>
      <w:r>
        <w:rPr>
          <w:lang w:val="ne_NP" w:bidi="ne_NP"/>
        </w:rPr>
      </w:r>
      <w:r>
        <w:rPr>
          <w:lang w:val="ne_NP" w:bidi="ne_NP"/>
        </w:rPr>
        <w:t>तेस्रो दृश्यमा, लेआसँग दुलहीको हप्ता बिताएपछि, याकूबले राहेललाई पनि पत्नीको रूपमा स्वीकार गर्छन्। लाबानले राहेललाई विवाहको उपहारस्वरूप बिल्हा नामकी एक दासीलाई उनको विशेष सुसारेको रूपमा दिन्छन्। याकूब राहेलसँग सुत्छन्। याकूबले राहेललाई लेआलाई भन्दा बढी प्रेम गरे।</w:t>
      </w:r>
    </w:p>
    <w:p>
      <w:pPr/>
      <w:r>
        <w:rPr>
          <w:lang w:val="ne_NP" w:bidi="ne_NP"/>
        </w:rPr>
      </w:r>
      <w:r>
        <w:rPr>
          <w:lang w:val="ne_NP" w:bidi="ne_NP"/>
        </w:rPr>
        <w:t>अभिनय रोक्नुहोस्: याकूबलाई सोध्नुहोस्, "तपाईंलाई अहिले कस्तो महसुस भइरहेको छ?" तपाईंले सुन्न सक्नुहुन्छ, "म अझै धेरै रिसाएको छु।" लाबानले मसँग यसरी छल गर्नु हुँदैनथ्यो। मैले विवाह गर्न चाहेको पत्नी राहेल हुन्। म राहेलका लागि ७ वर्ष काम गर्नेछु। राहेलको निम्ति थप काम गर्नु सार्थक छ। राहेल सुन्दरी छिन्। लेआलाई सोध्नुहोस्, "तपाईंलाई अब कस्तो महसुस भइरहेको छ?" तपाईंले सुन्न सक्नुहुन्छ, "म खुसी छु। मेरो श्रीमान् हुनुहुन्छ। म पहिलो पत्नी हुँ।" राहेललाई सोध्नुहोस्, "तपाईंलाई अब कस्तो महसुस भइरहेको छ?" तपाईंले सुन्न सक्नुहुन्छ, "म याकूबसँग विवाह गर्न पाउँदा खुसी छु।" तर म पहिलो पत्नी हुनुपर्छ, लिआ होइन। याकूबले मलाई माया गर्नुहुन्छ।" नाटक फेरि सुरु गर्नुहोस्।</w:t>
      </w:r>
      <w:r>
        <w:rPr>
          <w:lang w:val="ne_NP" w:bidi="ne_NP"/>
        </w:rPr>
      </w:r>
    </w:p>
    <w:p>
      <w:pPr>
        <w:pStyle w:val="Heading3"/>
      </w:pPr>
      <w:r>
        <w:rPr>
          <w:lang w:val="ne_NP" w:bidi="ne_NP"/>
        </w:rPr>
        <w:t>Step 5</w:t>
      </w:r>
    </w:p>
    <w:p>
      <w:pPr/>
      <w:r>
        <w:rPr>
          <w:lang w:val="ne_NP" w:bidi="ne_NP"/>
        </w:rPr>
      </w:r>
      <w:r>
        <w:rPr>
          <w:lang w:val="ne_NP" w:bidi="ne_NP"/>
        </w:rPr>
        <w:t>पाठलाई बुझ्न-सजिलो संस्करणमा एकपटक सुन्नुहोस्।</w:t>
      </w:r>
    </w:p>
    <w:p>
      <w:pPr/>
      <w:r>
        <w:rPr>
          <w:lang w:val="ne_NP" w:bidi="ne_NP"/>
        </w:rPr>
      </w:r>
      <w:r>
        <w:rPr>
          <w:lang w:val="ne_NP" w:bidi="ne_NP"/>
        </w:rPr>
        <w:t>याकूब लगभग एक महिनादेखि लाबानसँग छन्। केही अनुवादहरूले यो जानकारी यस खण्डको सुरुमा राख्न रोज्छन्। अन्य अनुवादहरूले यसलाई अघिल्लो खण्डको अन्तमा राख्न रोज्छन्। यो जानकारी कहाँ राख्ने भनेर रोज्न सक्नुहुन्छ।</w:t>
      </w:r>
    </w:p>
    <w:p>
      <w:pPr/>
      <w:r>
        <w:rPr>
          <w:lang w:val="ne_NP" w:bidi="ne_NP"/>
        </w:rPr>
      </w:r>
      <w:r>
        <w:rPr>
          <w:lang w:val="ne_NP" w:bidi="ne_NP"/>
        </w:rPr>
        <w:t xml:space="preserve">लाबानले याकूबले गरिरहेको कामको लागि याकूबलाई तिर्ने कुरा गर्ने कुरा लाबानले </w:t>
      </w:r>
      <w:r>
        <w:rPr>
          <w:b/>
          <w:lang w:val="ne_NP" w:bidi="ne_NP"/>
        </w:rPr>
        <w:t>तलब</w:t>
      </w:r>
      <w:r>
        <w:rPr>
          <w:lang w:val="ne_NP" w:bidi="ne_NP"/>
        </w:rPr>
        <w:t xml:space="preserve"> वा </w:t>
      </w:r>
      <w:r>
        <w:rPr>
          <w:b/>
          <w:lang w:val="ne_NP" w:bidi="ne_NP"/>
        </w:rPr>
        <w:t>ज्याला</w:t>
      </w:r>
      <w:r>
        <w:rPr>
          <w:lang w:val="ne_NP" w:bidi="ne_NP"/>
        </w:rPr>
        <w:t>को बारेमा कुरा गर्छन्। ज्याला वा तलब भनेको कसैले अरू कसैको लागि काम गर्दा दिइने पैसा हो। लाबानले याकूबलाई एउटा प्रश्न सोधेका छन्, तर यो एउटा यस्तो प्रश्न हो जसलाई जवाफको आवश्यकता पर्दैन। तपाईंले यो कुनै प्रश्न नगरी बताउन सक्नुहुन्छ। "तिमी मेरो आफन्त हौ। तिमीले आफ्नो कामको ज्याला पाउनु पर्छ।" वा तपाईंले यसलाई जवाफको आवश्यकता नपर्ने प्रश्नको रूपमा सोध्न सक्नुहुन्छ।</w:t>
      </w:r>
    </w:p>
    <w:p>
      <w:pPr/>
      <w:r>
        <w:rPr>
          <w:lang w:val="ne_NP" w:bidi="ne_NP"/>
        </w:rPr>
      </w:r>
      <w:r>
        <w:rPr>
          <w:lang w:val="ne_NP" w:bidi="ne_NP"/>
        </w:rPr>
        <w:t xml:space="preserve">यस खण्डले </w:t>
      </w:r>
      <w:r>
        <w:rPr>
          <w:b/>
          <w:lang w:val="ne_NP" w:bidi="ne_NP"/>
        </w:rPr>
        <w:t>नातेदार</w:t>
      </w:r>
      <w:r>
        <w:rPr>
          <w:lang w:val="ne_NP" w:bidi="ne_NP"/>
        </w:rPr>
        <w:t xml:space="preserve"> वा </w:t>
      </w:r>
      <w:r>
        <w:rPr>
          <w:b/>
          <w:lang w:val="ne_NP" w:bidi="ne_NP"/>
        </w:rPr>
        <w:t>आफन्त</w:t>
      </w:r>
      <w:r>
        <w:rPr>
          <w:lang w:val="ne_NP" w:bidi="ne_NP"/>
        </w:rPr>
        <w:t xml:space="preserve"> शब्द प्रयोग गर्दछ। याकूब लाबानकी बहिनीका छोरा र उनका भान्जा हुन्। नातेदार वा आफन्त भनेको त्यस्तो व्यक्ति हो जसको र तपाईंको पुर्खा एउटै हुन्छ। यसरी, तपाईं पारिवारिक इतिहास साझा गर्नुहुन्छ। यस अवस्थामा, लाबान याकूबकी आमाका भाइ हुन्। याकूबका हजुरबुबा लाबानका बुबा हुन्। लाबान याकूबका मामा हुन्। तिनीहरू सम्बन्धित छन्।</w:t>
      </w:r>
    </w:p>
    <w:p>
      <w:pPr/>
      <w:r>
        <w:rPr>
          <w:lang w:val="ne_NP" w:bidi="ne_NP"/>
        </w:rPr>
      </w:r>
      <w:r>
        <w:rPr>
          <w:lang w:val="ne_NP" w:bidi="ne_NP"/>
        </w:rPr>
        <w:t>लेआ जेठी छोरी हुन्। लेआको एक मात्र वर्णनले लेआका आँखाहरूलाई बुझाउँछ। लेआका आँखालाई वर्णन गर्न प्रयोग गरिएको शब्दको अर्थ स्पष्ट छैन। धेरै जनाले लेआ सुन्दरी छैनन् तर उनका आँखा राम्रा वा मायालाग्दा छन् भन्ने सोच्छन्। केही मानिसहरू लेआका आँखाहरू कमजोर वा सुस्त छन् वा तिनमा चमक छैन भन्ने सोच्छन्। जेहोस, सबैले लेआका आँखालाई याद गर्छन्। मानिसहरूले लेआका आँखाहरूको बारेमा कुरा गर्छन् तर राहेल कति सुन्दरी छिन् भन्ने बारेमा कुरा गर्छन्। राहेललाई अनुहार र जिउडाल दुवैमा सुन्दरीको रूपमा वर्णन गरिएको छ।</w:t>
      </w:r>
    </w:p>
    <w:p>
      <w:pPr/>
      <w:r>
        <w:rPr>
          <w:lang w:val="ne_NP" w:bidi="ne_NP"/>
        </w:rPr>
      </w:r>
      <w:r>
        <w:rPr>
          <w:lang w:val="ne_NP" w:bidi="ne_NP"/>
        </w:rPr>
        <w:t>लाबानले भोज तयार गरे र छिमेकीहरूलाई आमन्त्रण गरे। लाबानले आफ्नो नजिकै बस्ने वा छिमेकी भन्न सकिने गरी नजिकै बस्ने सबैलाई आमन्त्रण गरे।</w:t>
      </w:r>
    </w:p>
    <w:p>
      <w:pPr/>
      <w:r>
        <w:rPr>
          <w:lang w:val="ne_NP" w:bidi="ne_NP"/>
        </w:rPr>
      </w:r>
      <w:r>
        <w:rPr>
          <w:lang w:val="ne_NP" w:bidi="ne_NP"/>
        </w:rPr>
        <w:t xml:space="preserve">लाबान भन्छन् कि जेठी छोरीको पहिले विवाह गर्नु पर्ने </w:t>
      </w:r>
      <w:r>
        <w:rPr>
          <w:b/>
          <w:lang w:val="ne_NP" w:bidi="ne_NP"/>
        </w:rPr>
        <w:t>चलन</w:t>
      </w:r>
      <w:r>
        <w:rPr>
          <w:lang w:val="ne_NP" w:bidi="ne_NP"/>
        </w:rPr>
        <w:t xml:space="preserve"> छ। रीतिरिवाज भनेको सामान्य अभ्यास हो। वा जुनकुरा हामी सधैँ गरिरहेका हुन्छौ। यो चलन भएकोले, लाबानले पहिले कान्छी छोरीसँग विवाह गर्न दिन सक्दैनन्। यसले जेठी छोरीका लागि लज्जाको कारण हुने थियो।</w:t>
      </w:r>
    </w:p>
    <w:p>
      <w:pPr/>
      <w:r>
        <w:rPr>
          <w:lang w:val="ne_NP" w:bidi="ne_NP"/>
        </w:rPr>
      </w:r>
      <w:r>
        <w:rPr>
          <w:lang w:val="ne_NP" w:bidi="ne_NP"/>
        </w:rPr>
        <w:t xml:space="preserve"> लाबानले याकूबलाई लेआसँगको </w:t>
      </w:r>
      <w:r>
        <w:rPr>
          <w:b/>
          <w:lang w:val="ne_NP" w:bidi="ne_NP"/>
        </w:rPr>
        <w:t>विवाहको हप्ता</w:t>
      </w:r>
      <w:r>
        <w:rPr>
          <w:lang w:val="ne_NP" w:bidi="ne_NP"/>
        </w:rPr>
        <w:t xml:space="preserve"> पूरा गर्न भन्छन्। विवाहको हप्ता ७ दिनसम्म चल्ने पार्टी र उत्सवहरूको एक सेट हुन्थ्यो। दुलहीले हप्ताभरी आगन्तुकहरू भेट्ने गर्थिन्। त्यो हप्तामा दुलही र समूह एकसाथ धेरै समय बिताउँथे। दुलहा सामान्य कामका लागि बाहिर जाने थिएनन्।</w:t>
      </w:r>
    </w:p>
    <w:p>
      <w:pPr/>
      <w:r>
        <w:rPr>
          <w:lang w:val="ne_NP" w:bidi="ne_NP"/>
        </w:rPr>
      </w:r>
      <w:r>
        <w:rPr>
          <w:lang w:val="ne_NP" w:bidi="ne_NP"/>
        </w:rPr>
        <w:t>लाबानले याकूबलाई राहेलका लागि अरू ७ वर्ष काम गर्ने सुझाव दिन्छन्। तर, याकूबले लेआसँगको विवाहको हप्ता समाप्त गर्नेबित्तिकै लाबानले उनलाई राहेलसँगको वैवाहिक जीवन सुरु गर्न अनुमति दिन्छन्। याकूब यस व्यवस्थामा सहमत हुन्छन्। ७ दिनपछि, याकूबले राहेललाई पनि दुलहीको रूपमा लिए।</w:t>
      </w:r>
      <w:r>
        <w:rPr>
          <w:lang w:val="ne_NP" w:bidi="ne_NP"/>
        </w:rPr>
      </w:r>
    </w:p>
    <w:p>
      <w:pPr>
        <w:pStyle w:val="Heading3"/>
      </w:pPr>
      <w:r>
        <w:rPr>
          <w:lang w:val="ne_NP" w:bidi="ne_NP"/>
        </w:rPr>
        <w:t>Step 6</w:t>
      </w:r>
    </w:p>
    <w:p>
      <w:pPr/>
      <w:r>
        <w:rPr>
          <w:lang w:val="ne_NP" w:bidi="ne_NP"/>
        </w:rPr>
      </w:r>
      <w:r>
        <w:rPr>
          <w:lang w:val="ne_NP" w:bidi="ne_NP"/>
        </w:rPr>
        <w:t>अनुवादलाई सजिलोसँग बुझ्न यस खण्डको श्रव्य संस्करण सुन्‍नुहोस्।</w:t>
      </w:r>
    </w:p>
    <w:p>
      <w:pPr/>
      <w:r>
        <w:rPr>
          <w:lang w:val="ne_NP" w:bidi="ne_NP"/>
        </w:rPr>
      </w:r>
      <w:r>
        <w:rPr>
          <w:lang w:val="ne_NP" w:bidi="ne_NP"/>
        </w:rPr>
        <w:t>यस सत्रमा, एउटा समूहको रूपमा तपाईंको आफ्नै भाषामा खण्डलाई पुन: भन्न लगाउनुहोस्।</w:t>
      </w:r>
    </w:p>
    <w:p>
      <w:pPr/>
      <w:r>
        <w:rPr>
          <w:lang w:val="ne_NP" w:bidi="ne_NP"/>
        </w:rPr>
      </w:r>
      <w:r>
        <w:rPr>
          <w:lang w:val="ne_NP" w:bidi="ne_NP"/>
        </w:rPr>
        <w:t>पहिला, सम्पूर्ण समूहले खण्डलाई तपाईंको आफ्नै भाषामा बताउन अभ्यास गर्नुपर्छ। तपाईंले अघिल्लो चरणहरूमा निर्णय गर्नुभएको कुराहरू जस्तै कालक्रम, शब्दहरू, वाक्यांशहरू, भावनाहरू, वा तपाईंले छलफल गर्नुभएको अन्य कुराहरू यसमा समावेश गर्नलाई सम्झनुहोस्।</w:t>
      </w:r>
    </w:p>
    <w:p>
      <w:pPr/>
      <w:r>
        <w:rPr>
          <w:lang w:val="ne_NP" w:bidi="ne_NP"/>
        </w:rPr>
      </w:r>
      <w:r>
        <w:rPr>
          <w:lang w:val="ne_NP" w:bidi="ne_NP"/>
        </w:rPr>
        <w:t>एउटा समूहको सदस्यले खण्डका केही वाक्यहरू भन्नुपर्छ र रोकिनु पर्छ। समूहको अर्को सदस्यले खण्डको अर्को भाग भन्नु पर्छ र रोकिनु पर्छ। समूहले सम्पूर्ण खण्डलाई पुन: नभन्दासम्म यो गर्नुहोस्। यस चरणमा समूहका सदस्यहरूले एक अर्कालाई सच्याउन सक्छन्।</w:t>
      </w:r>
    </w:p>
    <w:p>
      <w:pPr/>
      <w:r>
        <w:rPr>
          <w:lang w:val="ne_NP" w:bidi="ne_NP"/>
        </w:rPr>
      </w:r>
      <w:r>
        <w:rPr>
          <w:lang w:val="ne_NP" w:bidi="ne_NP"/>
        </w:rPr>
        <w:t xml:space="preserve">अडियो रोक्‍नुहोस्। </w:t>
      </w:r>
    </w:p>
    <w:p>
      <w:pPr/>
      <w:r>
        <w:rPr>
          <w:lang w:val="ne_NP" w:bidi="ne_NP"/>
        </w:rPr>
      </w:r>
      <w:r>
        <w:rPr>
          <w:lang w:val="ne_NP" w:bidi="ne_NP"/>
        </w:rPr>
        <w:t>अर्को पटक, समूहको प्रत्येक सदस्यले कम्तिमा पनि एकचोटि सम्पूर्ण खण्डलाई नरोकी भन्नुपर्छ। समूहको सदस्यले खण्डलाई सम्झन मद्दत गर्न कुनैपनि वस्तुहरू, चालहरू, वा तिनीहरूको स्टोरीबोर्ड प्रयोग गर्न सक्छन्।</w:t>
      </w:r>
    </w:p>
    <w:p>
      <w:pPr/>
      <w:r>
        <w:rPr>
          <w:lang w:val="ne_NP" w:bidi="ne_NP"/>
        </w:rPr>
      </w:r>
      <w:r>
        <w:rPr>
          <w:lang w:val="ne_NP" w:bidi="ne_NP"/>
        </w:rPr>
        <w:t xml:space="preserve">अडियो रोक्‍नुहोस्। </w:t>
      </w:r>
    </w:p>
    <w:p>
      <w:pPr/>
      <w:r>
        <w:rPr>
          <w:lang w:val="ne_NP" w:bidi="ne_NP"/>
        </w:rPr>
      </w:r>
      <w:r>
        <w:rPr>
          <w:lang w:val="ne_NP" w:bidi="ne_NP"/>
        </w:rPr>
        <w:t>त्यसपछि, तपाईंलाई सबैभन्दा बढी मनपरेको खण्डको संस्करण कस्को हो समूहले निर्णय गर्न सक्छ। तपाईंले एउटा समूहको सदस्यले एउटा दृश्य बताएको तरिका मनपर्यो तर तपाईंले अर्को दृश्य अर्कै समूहको सदस्यले बताएको तरिका मनपर्यो भनेर निर्णय गर्न सक्नुहुन्छ।</w:t>
      </w:r>
    </w:p>
    <w:p>
      <w:pPr/>
      <w:r>
        <w:rPr>
          <w:lang w:val="ne_NP" w:bidi="ne_NP"/>
        </w:rPr>
      </w:r>
      <w:r>
        <w:rPr>
          <w:lang w:val="ne_NP" w:bidi="ne_NP"/>
        </w:rPr>
        <w:t xml:space="preserve">अडियो रोक्‍नुहोस्। </w:t>
      </w:r>
    </w:p>
    <w:p>
      <w:pPr/>
      <w:r>
        <w:rPr>
          <w:lang w:val="ne_NP" w:bidi="ne_NP"/>
        </w:rPr>
      </w:r>
      <w:r>
        <w:rPr>
          <w:lang w:val="ne_NP" w:bidi="ne_NP"/>
        </w:rPr>
        <w:t>अन्तमा, समूहले सबैजना सहमत हुने खण्डको अन्तिम संस्करणलाई सँगै राख्न सक्छन्। समूहको प्रत्येक सदस्यले यस खण्डको अन्तिम संस्करण सुनाउने अभ्यास गर्नुपर्छ।</w:t>
      </w:r>
      <w:r>
        <w:rPr>
          <w:lang w:val="ne_NP" w:bidi="ne_NP"/>
        </w:rPr>
      </w:r>
      <w:r>
        <w:rPr>
          <w:lang w:val="ne_NP" w:bidi="ne_NP"/>
        </w:rPr>
      </w:r>
    </w:p>
    <w:p>
      <w:pPr/>
      <w:r>
        <w:rPr>
          <w:lang w:val="ne_NP" w:bidi="ne_NP"/>
        </w:rPr>
      </w:r>
    </w:p>
    <w:p>
      <w:pPr>
        <w:pStyle w:val="Heading2"/>
      </w:pPr>
      <w:r>
        <w:rPr>
          <w:lang w:val="ne_NP" w:bidi="ne_NP"/>
        </w:rPr>
        <w:t>Genesis 29:31–30:24</w:t>
      </w:r>
      <w:r>
        <w:rPr>
          <w:lang w:val="ne_NP" w:bidi="ne_NP"/>
        </w:rPr>
      </w:r>
    </w:p>
    <w:p>
      <w:pPr>
        <w:pStyle w:val="Heading3"/>
      </w:pPr>
      <w:r>
        <w:rPr>
          <w:lang w:val="ne_NP" w:bidi="ne_NP"/>
        </w:rPr>
        <w:t>Step 1</w:t>
      </w:r>
    </w:p>
    <w:p>
      <w:pPr/>
      <w:r>
        <w:rPr>
          <w:lang w:val="ne_NP" w:bidi="ne_NP"/>
        </w:rPr>
      </w:r>
      <w:r>
        <w:rPr>
          <w:lang w:val="ne_NP" w:bidi="ne_NP"/>
        </w:rPr>
        <w:t>उत्पत्ति २९:३१–३०:२४ सुन्नुहोस् र यसलाई आफ्नो हृदयमा राख्नुहोस्। पाठलाई तीन पटक सुन्नुहोस् (सम्भव छ भने तीन फरक अनुवादहरूमा)। त्यसपछि टोलीले निम्न प्रश्नहरूको छलफल गर्नुहोस:</w:t>
      </w:r>
    </w:p>
    <w:p>
      <w:pPr>
        <w:pStyle w:val="ListBullet"/>
        <w:spacing w:line="240" w:lineRule="auto"/>
        <w:ind w:left="720"/>
      </w:pPr>
      <w:r>
        <w:rPr>
          <w:lang w:val="ne_NP" w:bidi="ne_NP"/>
        </w:rPr>
      </w:r>
      <w:r>
        <w:rPr>
          <w:lang w:val="ne_NP" w:bidi="ne_NP"/>
        </w:rPr>
        <w:t>यो खण्डमा तपाईंलाई के मन पर्‍यो?</w:t>
      </w:r>
    </w:p>
    <w:p>
      <w:pPr>
        <w:pStyle w:val="ListBullet"/>
        <w:spacing w:line="240" w:lineRule="auto"/>
        <w:ind w:left="720"/>
      </w:pPr>
      <w:r>
        <w:rPr>
          <w:lang w:val="ne_NP" w:bidi="ne_NP"/>
        </w:rPr>
      </w:r>
      <w:r>
        <w:rPr>
          <w:lang w:val="ne_NP" w:bidi="ne_NP"/>
        </w:rPr>
        <w:t>तपाईलाई के मन परेन वा के बुझ्नुभएन?</w:t>
      </w:r>
    </w:p>
    <w:p>
      <w:pPr>
        <w:pStyle w:val="ListBullet"/>
        <w:spacing w:line="240" w:lineRule="auto"/>
        <w:ind w:left="720"/>
      </w:pPr>
      <w:r>
        <w:rPr>
          <w:lang w:val="ne_NP" w:bidi="ne_NP"/>
        </w:rPr>
      </w:r>
      <w:r>
        <w:rPr>
          <w:lang w:val="ne_NP" w:bidi="ne_NP"/>
        </w:rPr>
        <w:t>यो कथाले हामीलाई परमेश्वरको बारेमा के भन्छ?</w:t>
      </w:r>
    </w:p>
    <w:p>
      <w:pPr>
        <w:pStyle w:val="ListBullet"/>
        <w:spacing w:line="240" w:lineRule="auto"/>
        <w:ind w:left="720"/>
      </w:pPr>
      <w:r>
        <w:rPr>
          <w:lang w:val="ne_NP" w:bidi="ne_NP"/>
        </w:rPr>
      </w:r>
      <w:r>
        <w:rPr>
          <w:lang w:val="ne_NP" w:bidi="ne_NP"/>
        </w:rPr>
        <w:t>यो खण्डले मानिसबारे हामीलाई के भन्दछ?</w:t>
      </w:r>
    </w:p>
    <w:p>
      <w:pPr>
        <w:pStyle w:val="ListBullet"/>
        <w:spacing w:line="240" w:lineRule="auto"/>
        <w:ind w:left="720"/>
      </w:pPr>
      <w:r>
        <w:rPr>
          <w:lang w:val="ne_NP" w:bidi="ne_NP"/>
        </w:rPr>
      </w:r>
      <w:r>
        <w:rPr>
          <w:lang w:val="ne_NP" w:bidi="ne_NP"/>
        </w:rPr>
        <w:t>यो खण्डले कसरी हाम्रो दैनिक जीवनलाई प्रभाव पार्छ?</w:t>
      </w:r>
    </w:p>
    <w:p>
      <w:pPr>
        <w:pStyle w:val="ListBullet"/>
        <w:spacing w:line="240" w:lineRule="auto"/>
        <w:ind w:left="720"/>
      </w:pPr>
      <w:r>
        <w:rPr>
          <w:lang w:val="ne_NP" w:bidi="ne_NP"/>
        </w:rPr>
      </w:r>
      <w:r>
        <w:rPr>
          <w:lang w:val="ne_NP" w:bidi="ne_NP"/>
        </w:rPr>
        <w:t>यो कथा सुन्नु पर्ने तपाईंले चिन्नुभएको व्यक्ति को हुनुहुन्छ?</w:t>
      </w:r>
      <w:r>
        <w:rPr>
          <w:lang w:val="ne_NP" w:bidi="ne_NP"/>
        </w:rPr>
      </w:r>
    </w:p>
    <w:p>
      <w:pPr>
        <w:pStyle w:val="Heading3"/>
      </w:pPr>
      <w:r>
        <w:rPr>
          <w:lang w:val="ne_NP" w:bidi="ne_NP"/>
        </w:rPr>
        <w:t>Step 2</w:t>
      </w:r>
    </w:p>
    <w:p>
      <w:pPr/>
      <w:r>
        <w:rPr>
          <w:lang w:val="ne_NP" w:bidi="ne_NP"/>
        </w:rPr>
      </w:r>
      <w:r>
        <w:rPr>
          <w:lang w:val="ne_NP" w:bidi="ne_NP"/>
        </w:rPr>
        <w:t>मञ्चको तयारी</w:t>
      </w:r>
    </w:p>
    <w:p>
      <w:pPr/>
      <w:r>
        <w:rPr>
          <w:lang w:val="ne_NP" w:bidi="ne_NP"/>
        </w:rPr>
      </w:r>
      <w:r>
        <w:rPr>
          <w:lang w:val="ne_NP" w:bidi="ne_NP"/>
        </w:rPr>
        <w:t>उत्पत्ति २९:३१–३०:२४</w:t>
      </w:r>
    </w:p>
    <w:p>
      <w:pPr/>
      <w:r>
        <w:rPr>
          <w:lang w:val="ne_NP" w:bidi="ne_NP"/>
        </w:rPr>
      </w:r>
      <w:r>
        <w:rPr>
          <w:lang w:val="ne_NP" w:bidi="ne_NP"/>
        </w:rPr>
        <w:t>संस्करणलाई सजिलोसँग बुझ्न पाठलाई एकपटक सुन्नुहोस्।</w:t>
      </w:r>
    </w:p>
    <w:p>
      <w:pPr/>
      <w:r>
        <w:rPr>
          <w:lang w:val="ne_NP" w:bidi="ne_NP"/>
        </w:rPr>
      </w:r>
      <w:r>
        <w:rPr>
          <w:lang w:val="ne_NP" w:bidi="ne_NP"/>
        </w:rPr>
        <w:t>लाबानले दुलही बदलेर याकूबलाई झुक्याएर लेआलाई याकूबको दुलहीको रूपमा दिएपछि, याकूबले लेआ र राहेल दुवैसँग विवाह गरे। त्यसपछि याकूबले राहेलका लागि दुलहीको मूल्यको रूपमा लाबानका लागि काम गर्ने दोस्रो ७ वर्ष सुरु गरे। यो विवाहको पहिलो केही वर्षहरू र सन्तानहरूको जन्मको एउटा कथात्मक विवरण हो।</w:t>
      </w:r>
    </w:p>
    <w:p>
      <w:pPr/>
      <w:r>
        <w:rPr>
          <w:lang w:val="ne_NP" w:bidi="ne_NP"/>
        </w:rPr>
      </w:r>
      <w:r>
        <w:rPr>
          <w:lang w:val="ne_NP" w:bidi="ne_NP"/>
        </w:rPr>
        <w:t>याकूबको परिवारमा के भइरहेको छ भनेर याहवेले देख्नुहुन्छ। याकूबले लेआलाई प्रेम गर्दैनन् भनेर परमप्रभुले देख्नुहुन्छ। याहवेले हस्तक्षेप गर्छन् र लेआलाई सन्तान जन्माउने अनुमति दिन्छन्। याहवेले लिआको कोख खोल्नुहुन्छ वा लिआलाई गर्भधारण गर्न वा गर्भवती हुन दिनुहुन्छ। महिलाले गर्भधारण गर्न सकून् भनेर गर्भ खोल्नु एउटा अलङ्कार हो। यसको अर्थ याहवेले लेआलाई सन्तान जन्माउन दिनुभयो तर राहेललाई सन्तान जन्माउन दिनुभएन। याहवेले राहेलको गर्भ खोल्नुहुन्न। राहेल सन्तान जन्माउन सक्दिनन्। लेआले गर्भधारण गरिन् वा गर्भवती भइन् र उनले एउटा छोरालाई जन्म दिइन्। लेआले यी छोराको नाम रूबेन राखिन्। लेआले भनिन्, "परमप्रभुले मेरो दुःख देख्नुभएको छ।" अब मेरो पतिले मलाई प्रेम गर्नुहुनेछ।" रूबेन नाम यस्तो शब्द जस्तै सुनिन्थ्यो जसको अर्थ "उनले मेरो दुःख देखेका छन्।"</w:t>
      </w:r>
    </w:p>
    <w:p>
      <w:pPr/>
      <w:r>
        <w:rPr>
          <w:lang w:val="ne_NP" w:bidi="ne_NP"/>
        </w:rPr>
      </w:r>
      <w:r>
        <w:rPr>
          <w:lang w:val="ne_NP" w:bidi="ne_NP"/>
        </w:rPr>
        <w:t>रोक्नुहोस् र छलफल गर्नुहोस्: टोलीको प्रत्येक सदस्यले गर्भवती भएर बच्चा जन्माएका कुनै व्यक्तिको बारेमा एउटा कथा सुनाउनुहोस्। भइरहेको कुरालाई वर्णन गर्न प्रयोग गरिने विनम्र शब्दहरूलाई ध्यान दिनुहोस्।</w:t>
      </w:r>
    </w:p>
    <w:p>
      <w:pPr/>
      <w:r>
        <w:rPr>
          <w:lang w:val="ne_NP" w:bidi="ne_NP"/>
        </w:rPr>
      </w:r>
      <w:r>
        <w:rPr>
          <w:lang w:val="ne_NP" w:bidi="ne_NP"/>
        </w:rPr>
        <w:t>रोक्नुहोस् र छलफल गर्नुहोस्: तपाईंको संस्कृतिमा शिशुको नाम राख्ने प्रक्रियाको वर्णन गर्नुहोस्। नाम राख्ने निर्णय कसरी गरिन्छ? नाम राख्ने बिषयमा कसले निर्णय गर्छ? नाम कहिले राखिन्छ? नामको अर्थ कति महत्त्वपूर्ण छ?</w:t>
      </w:r>
    </w:p>
    <w:p>
      <w:pPr/>
      <w:r>
        <w:rPr>
          <w:lang w:val="ne_NP" w:bidi="ne_NP"/>
        </w:rPr>
      </w:r>
      <w:r>
        <w:rPr>
          <w:lang w:val="ne_NP" w:bidi="ne_NP"/>
        </w:rPr>
        <w:t>लेआले निरन्तर बच्चा जन्माउँछिन्। दोस्रो छोराको नाम शिमोन राखिएको थियो, जसको उच्चारण "सुन्ने व्यक्ति" भन्ने अर्थ लाग्ने शब्द जस्तै सुनिन्छ। तेस्रो छोराको नाम लेवी राखिएको थियो, जसको उच्चारण स्नेह वा माया हुनु भन्ने अर्थ लाग्ने शब्दसँग मिल्दोजुल्दो छ। चौथो छोराको नाम यहूदा राखिएको थियो, जसको उच्चारण प्रशंसा भन्ने अर्थ लाग्ने शब्द जस्तै सुनिन्छ। प्रत्येक नाम लेआले बोल्ने भाषामा अर्थ भएको शब्द जस्तै सुनिन्थ्यो। ४ छोराहरू भएपछि, लेआले सन्तान जन्माउन छोडिन्। आफ्ना ३ सन्तानहरूको नाम राख्दा, लेआले परमेश्वरलाई श्रेय दिइन्। लेआले भनिन्, याहवेले मेरो दुःख देख्नुभएको छ, म प्रेमहीन भएको कुरा याहवेले सुन्नुभएको छ र चौथो सन्तानका लागि भनेर लेआले भनिन्, अब म याहवेको प्रशंसा गर्नेछु।</w:t>
      </w:r>
    </w:p>
    <w:p>
      <w:pPr/>
      <w:r>
        <w:rPr>
          <w:lang w:val="ne_NP" w:bidi="ne_NP"/>
        </w:rPr>
      </w:r>
      <w:r>
        <w:rPr>
          <w:lang w:val="ne_NP" w:bidi="ne_NP"/>
        </w:rPr>
        <w:t>यो अवधिभरि, राहेलले कुनै सन्तान थिएनन्। राहेल लेआसँग ईर्ष्यालु भइन्। राहेलले याकूबलाई सन्तान दिनका लागि बिन्ती गरिन्। याकूब राहेलसँग धेरै रिसाए। याकूबले भने, "के म परमेश्वर हुँ? परमेश्वरले नै तिमीलाई सन्तान हुनबाट रोक्नुभएको छ।" राहेलसँग एउटा समाधान थियो। राहेलले याकूबलाई राहेलकी नोकर्नी बिल्हालाई पत्नीको रूपमा लिन आग्रह गर्छिन्। अनि बिल्हाबाट जन्मने सबै सन्तानहरू राहेलकै सन्तान हुनेछन्।</w:t>
      </w:r>
    </w:p>
    <w:p>
      <w:pPr/>
      <w:r>
        <w:rPr>
          <w:lang w:val="ne_NP" w:bidi="ne_NP"/>
        </w:rPr>
      </w:r>
      <w:r>
        <w:rPr>
          <w:lang w:val="ne_NP" w:bidi="ne_NP"/>
        </w:rPr>
        <w:t>यो एउटा सामान्य अभ्यास थियो। एक पत्नीले आफ्नो पतिलाई आफ्नी सुसारे दिन्छिन् ताकि ती सुसारेबाट पत्नीका लागि सन्तान जन्मियोस्। नोकरसँग बच्चा छ तर सबैले बाँझी पत्नी नै आमा हुन् भन्छन्। पत्नीले बच्चा आफ्नो हो भनेर दाबी गर्छिन्। जब सारा सन्तान जन्माउन असमर्थ थिइन्, उनले हागरसँग यसो गरिन्।</w:t>
      </w:r>
    </w:p>
    <w:p>
      <w:pPr/>
      <w:r>
        <w:rPr>
          <w:lang w:val="ne_NP" w:bidi="ne_NP"/>
        </w:rPr>
      </w:r>
      <w:r>
        <w:rPr>
          <w:lang w:val="ne_NP" w:bidi="ne_NP"/>
        </w:rPr>
        <w:t>रोक्नुहोस् र छलफल गर्नुहोस्: कुनै महिला सन्तान जन्माउन असमर्थ हुँदा तपाईंको संस्कृतिमा के हुन्छ? यदि कुनै महिला गर्भधारण गर्न असमर्थ छिन् भने, उनले आफ्नै सन्तान प्राप्त गर्न सक्ने केही तरिकाहरू के के हुन्?</w:t>
      </w:r>
    </w:p>
    <w:p>
      <w:pPr/>
      <w:r>
        <w:rPr>
          <w:lang w:val="ne_NP" w:bidi="ne_NP"/>
        </w:rPr>
      </w:r>
      <w:r>
        <w:rPr>
          <w:lang w:val="ne_NP" w:bidi="ne_NP"/>
        </w:rPr>
        <w:t>बिल्हाका छोराहरू थिए र राहेलले छोराहरूको नाम राखिन्। पहिलो छोराको नाम दान राखिएको थियो, जसको उच्चारण 'न्याय भयो' भन्ने अर्थ लाग्ने शब्दसँग मिल्दोजुल्दो छ। निर्दोष सावित हुनु एउटा यस्तो शब्द हो जसको अर्थ कुनै व्यक्ति अब आलोचना, दोष, अपराध वा शङ्काबाट मुक्त भएको छ भन्ने हुन्छ। राहेलले भनिन् कि परमेश्वरले उनको पक्षमा न्याय गर्नुभएको थियो वा उनको न्याय गर्नुभएको थियो र आफ्नै सन्तान नहुनुमा उनी कुनै दोष वा अपराधबाट मुक्त थिइन्। राहेलले बिल्हाका दोस्रो छोराको नाम नप्ताली राखिन्। नप्ताली एउटा यस्तो शब्द जस्तै सुनिन्छ जसको अर्थ संघर्ष हो।</w:t>
      </w:r>
    </w:p>
    <w:p>
      <w:pPr/>
      <w:r>
        <w:rPr>
          <w:lang w:val="ne_NP" w:bidi="ne_NP"/>
        </w:rPr>
      </w:r>
      <w:r>
        <w:rPr>
          <w:lang w:val="ne_NP" w:bidi="ne_NP"/>
        </w:rPr>
        <w:t>लेआले महसुस गरिन् कि उनले सन्तान जन्माउन छोडेको बेला राहेलले भने आफ्नी नोकर बिल्हामार्फत छोराहरू पाइरहेकी छिन्। लेआले याकूबलाई लेआकी नोकर जिल्पालाई पत्नीको रूपमा लिन र जिल्पाबाट सन्तान जन्माउन भन्छिन्। जिल्पाका जुनसुकै सन्तानहरू लेआका सन्तानहरू हुनेछन्। याकूबले जिल्पालाई पत्नीको रूपमा स्वीकार गरे र चाँडै जिल्पाले एउटा छोरा जन्माइन्। लेआले यो छोराको नाम गाद राखिन्, जुन सुन्दा 'सौभाग्य' भन्ने अर्थ लाग्ने शब्दजस्तै सुनिन्छ। त्यसपछि जिल्पाबाट अर्को छोरा जन्मिए र लेआले ती छोराको नाम आशेर राखिन्, जुन नाम 'ईनाम' भन्ने अर्थ लाग्ने शब्दजस्तै सुनिन्छ।</w:t>
      </w:r>
    </w:p>
    <w:p>
      <w:pPr/>
      <w:r>
        <w:rPr>
          <w:lang w:val="ne_NP" w:bidi="ne_NP"/>
        </w:rPr>
      </w:r>
      <w:r>
        <w:rPr>
          <w:lang w:val="ne_NP" w:bidi="ne_NP"/>
        </w:rPr>
        <w:t>रोक्नुहोस् र छलफल गर्नुहोस्: बिल्हा र जिल्पासँग याकूबका पत्नी बन्ने विषयमा कुनै विकल्प थिएन। राहेल र लेआका लागि सन्तान जन्माउने बारेमा उनीहरूसँग कुनै विकल्प थिएन। तपाईंको संस्कृतिमा बिल्हा र जिल्पा जस्ता महिलाहरूलाई के हुन्छ?</w:t>
      </w:r>
    </w:p>
    <w:p>
      <w:pPr/>
      <w:r>
        <w:rPr>
          <w:lang w:val="ne_NP" w:bidi="ne_NP"/>
        </w:rPr>
      </w:r>
      <w:r>
        <w:rPr>
          <w:lang w:val="ne_NP" w:bidi="ne_NP"/>
        </w:rPr>
        <w:t>सबै महिलाहरूले केही समयका लागि सन्तान जन्माउन रोक्छन्। एक दिन लेआका जेठा छोरा रूबेनले खेतमा एउटा बोट भेट्टाउँछन्। यस बिरुवालाई दुधे फूल वा मायाको फूल भनिन्छ। मानिसहरूले प्रजनन क्षमता वा सन्तान गर्भधारण गर्ने क्षमता बढाउन दुधे फूल वा प्रेमका फूलहरू प्रयोग गर्थे। दुधे फूल आलु परिवारको एउटा जराको तरकारी हो। त्यो फल सानो गोलभेडा जत्रो आकारको एउटा सानो पहेँलो ऐँसेलु जस्तो फल थियो र मानिसहरूले यो फल खान सक्थे। यो फल खाँदा महिलाहरू जन्माउन वा गर्भधारण गर्न सक्ने कुरामा मानिसहरू विश्वास गर्थे। दुधे फूलहरू सामान्यतया हारानको क्षेत्रमा पाइँदैनन्। रूबेनले यी मण्ड्राकहरू सङ्कलन गरेर तिनीहरूलाई लेआकहाँ लगे। राहेलले रूबेनलाई दुधालुको फलसँगै देखिन् र लेआसँग तीमध्ये केही मागिन्। लेआ र राहेलबीच झगडा भयो र त्यसपछि लेआले राहेललाई केही दुधे फूलहरू दिएमा राहेलले याकूबलाई लेआसँग सुत्न दिने प्रस्ताव राखिन्।</w:t>
      </w:r>
    </w:p>
    <w:p>
      <w:pPr/>
      <w:r>
        <w:rPr>
          <w:lang w:val="ne_NP" w:bidi="ne_NP"/>
        </w:rPr>
      </w:r>
      <w:r>
        <w:rPr>
          <w:lang w:val="ne_NP" w:bidi="ne_NP"/>
        </w:rPr>
        <w:t>रोक्नुहोस् र छलफल गर्नुहोस्: तपाईंको संस्कृतिमा गर्भवती हुन वा सन्तान जन्माउन कठिनाई हुँदा महिलाहरूले के गर्छन्? यी अभ्यासहरूको बारेमा मानिसहरू के विश्वास गर्छन्?</w:t>
      </w:r>
    </w:p>
    <w:p>
      <w:pPr/>
      <w:r>
        <w:rPr>
          <w:lang w:val="ne_NP" w:bidi="ne_NP"/>
        </w:rPr>
      </w:r>
      <w:r>
        <w:rPr>
          <w:lang w:val="ne_NP" w:bidi="ne_NP"/>
        </w:rPr>
        <w:t>दुधे फूलहरूको एउटा तस्वीर देखाउनुहोस्।</w:t>
      </w:r>
    </w:p>
    <w:p>
      <w:pPr/>
      <w:r>
        <w:rPr>
          <w:lang w:val="ne_NP" w:bidi="ne_NP"/>
        </w:rPr>
      </w:r>
      <w:r>
        <w:rPr>
          <w:lang w:val="ne_NP" w:bidi="ne_NP"/>
        </w:rPr>
        <w:t>साँझमा, याकूब खेतबाट फर्किँदा लेआले याकूबलाई भेटिन्। लेआले याकूबलाई त्यो रात लेआसँगै सुत्नुपर्ने कुरा बताइन्। लेआले भनिन्, "मैले मेरो छोराले भेट्टाएका केही दुधे फूलहरू दिएर तपाईंलाई किनेको छु।" याकूब लेआको पालमा गएर लेआसँग सुते। परमेश्वरले लेआलाई फेरि गर्भधारण गर्न वा गर्भवती हुन दिनुभयो। लेआले पाँचौँ छोरा जन्माइन् र उनको नाम इस्साकार राखिन्, जुन एउटा शब्द जस्तै सुनिन्छ जसको अर्थ इनाम हो। त्यसपछि लेआले छैटौं छोरा जन्माइन्। लेआले यी छोराको नाम जबुलून राखिन्, जसको उच्चारण सम्मान भन्ने अर्थ लाग्ने शब्दसँग मिल्दोजुल्दो छ। पछि, लेआले एउटी छोरी पनि जन्माइन्। लेआले आफ्नी छोरीको नाम दीना राखिन्।</w:t>
      </w:r>
    </w:p>
    <w:p>
      <w:pPr/>
      <w:r>
        <w:rPr>
          <w:lang w:val="ne_NP" w:bidi="ne_NP"/>
        </w:rPr>
      </w:r>
      <w:r>
        <w:rPr>
          <w:lang w:val="ne_NP" w:bidi="ne_NP"/>
        </w:rPr>
        <w:t>अन्तमा, यी सबै सन्तानहरूको जन्मपछि, परमेश्वरले राहेललाई सम्झनुभयो। परमेश्वरले राहेलको कोख खोल्नुभयो र राहेल गर्भवती भइन् र उनले छोरालाई जन्माइन्। राहेलले आफ्नो छोराको नाम यूसुफ राखिन्। योसेफ एउटा यस्तो शब्द जस्तो सुनिन्छ जसको अर्थ परमेश्वरले अझ बढी सन्तान थपिदिऊन् भन्ने हुन्छ। राहेल परमेश्वरसँग अर्को छोरा दिन बिन्ती गरिरहेकी थिइन्। यूसुफ याकूबका एघारौँ छोरा थिए। यस खण्डको अन्त्यमा याकूबका ११ छोराहरू र एक छोरी छन्।</w:t>
      </w:r>
    </w:p>
    <w:p>
      <w:pPr/>
      <w:r>
        <w:rPr>
          <w:lang w:val="ne_NP" w:bidi="ne_NP"/>
        </w:rPr>
      </w:r>
      <w:r>
        <w:rPr>
          <w:lang w:val="ne_NP" w:bidi="ne_NP"/>
        </w:rPr>
        <w:t>रोक्नुहोस् र छलफल गर्नुहोस्: लेआ, राहेल, जिल्पा र बिल्हाको प्रतिनिधित्व गर्ने मानिसहरूलाई उभिन लगाउनुहोस्। प्रत्येक सन्तान जन्मिँदा, त्यो सन्तानलाई आमाको साथमा राख्नुहोस्। जिल्पाले लेआको छेउमा उभिनुपर्छ। बिल्हा राहेलको छेउमा उभिनु पर्छ। यदि टोली पर्याप्त ठूलो छैन भने, बालबालिकाहरूको प्रतिनिधित्व गर्न ढुङ्गा, लठ्ठी वा खेलौनाहरू प्रयोग गर्नुहोस्।</w:t>
      </w:r>
      <w:r>
        <w:rPr>
          <w:lang w:val="ne_NP" w:bidi="ne_NP"/>
        </w:rPr>
      </w:r>
    </w:p>
    <w:p>
      <w:pPr>
        <w:pStyle w:val="Heading3"/>
      </w:pPr>
      <w:r>
        <w:rPr>
          <w:lang w:val="ne_NP" w:bidi="ne_NP"/>
        </w:rPr>
        <w:t>Step 3</w:t>
      </w:r>
    </w:p>
    <w:p>
      <w:pPr/>
      <w:r>
        <w:rPr>
          <w:lang w:val="ne_NP" w:bidi="ne_NP"/>
        </w:rPr>
      </w:r>
      <w:r>
        <w:rPr>
          <w:lang w:val="ne_NP" w:bidi="ne_NP"/>
        </w:rPr>
        <w:t>संस्करणलाई सजिलोसँग बुझ्न पाठलाई फेरी एकपटक सुन्नुहोस्।</w:t>
      </w:r>
    </w:p>
    <w:p>
      <w:pPr/>
      <w:r>
        <w:rPr>
          <w:lang w:val="ne_NP" w:bidi="ne_NP"/>
        </w:rPr>
      </w:r>
      <w:r>
        <w:rPr>
          <w:lang w:val="ne_NP" w:bidi="ne_NP"/>
        </w:rPr>
        <w:t>यस सत्रमा, यस कथालाई दृश्यात्मक बनाउन तपाईंले समूहलाई मद्दत गर्नुहुनेछ। तपाईंले समूहलाई दृश्यहरू, सेटिङ र कथाका पात्रहरू परिभाषित गर्न मद्दत गर्नुहुनेछ।</w:t>
      </w:r>
    </w:p>
    <w:p>
      <w:pPr/>
      <w:r>
        <w:rPr>
          <w:lang w:val="ne_NP" w:bidi="ne_NP"/>
        </w:rPr>
      </w:r>
      <w:r>
        <w:rPr>
          <w:lang w:val="ne_NP" w:bidi="ne_NP"/>
        </w:rPr>
        <w:t>यस कथामा ६ दृश्यहरू छन्।</w:t>
      </w:r>
    </w:p>
    <w:p>
      <w:pPr/>
      <w:r>
        <w:rPr>
          <w:lang w:val="ne_NP" w:bidi="ne_NP"/>
        </w:rPr>
      </w:r>
      <w:r>
        <w:rPr>
          <w:b/>
          <w:lang w:val="ne_NP" w:bidi="ne_NP"/>
        </w:rPr>
        <w:t>पहिलो दृश्य:</w:t>
      </w:r>
      <w:r>
        <w:rPr>
          <w:lang w:val="ne_NP" w:bidi="ne_NP"/>
        </w:rPr>
        <w:t xml:space="preserve"> याहवेले लेआलाई मद्दत गर्नुहुन्छ र लेआका ४ छोराहरू हुन्छन्।</w:t>
      </w:r>
    </w:p>
    <w:p>
      <w:pPr/>
      <w:r>
        <w:rPr>
          <w:lang w:val="ne_NP" w:bidi="ne_NP"/>
        </w:rPr>
      </w:r>
      <w:r>
        <w:rPr>
          <w:b/>
          <w:lang w:val="ne_NP" w:bidi="ne_NP"/>
        </w:rPr>
        <w:t>दोस्रो दृश्य:</w:t>
      </w:r>
      <w:r>
        <w:rPr>
          <w:lang w:val="ne_NP" w:bidi="ne_NP"/>
        </w:rPr>
        <w:t xml:space="preserve"> राहेलका कुनै सन्तान छैनन्। राहेलले आफ्नी नोकर बिल्हालाई पत्नीको रूपमा याकूबलाई दिन्छिन्। बिल्हाका २ छोराहरू छन् जो राहेलका छोराहरू बन्छन्।</w:t>
      </w:r>
    </w:p>
    <w:p>
      <w:pPr/>
      <w:r>
        <w:rPr>
          <w:lang w:val="ne_NP" w:bidi="ne_NP"/>
        </w:rPr>
      </w:r>
      <w:r>
        <w:rPr>
          <w:b/>
          <w:lang w:val="ne_NP" w:bidi="ne_NP"/>
        </w:rPr>
        <w:t>तेस्रो दृश्य:</w:t>
      </w:r>
      <w:r>
        <w:rPr>
          <w:lang w:val="ne_NP" w:bidi="ne_NP"/>
        </w:rPr>
        <w:t xml:space="preserve"> लेआले सन्तान जन्माउन छोडेकी छिन्। लेआले आफ्नी दासी जिल्पालाई याकूबलाई पत्नीको रूपमा दिन्छिन् र जिल्पाका २ छोराहरू हुन्छन्। यी छोराहरू लेआका छोराहरू बन्छन्।</w:t>
      </w:r>
    </w:p>
    <w:p>
      <w:pPr/>
      <w:r>
        <w:rPr>
          <w:lang w:val="ne_NP" w:bidi="ne_NP"/>
        </w:rPr>
      </w:r>
      <w:r>
        <w:rPr>
          <w:b/>
          <w:lang w:val="ne_NP" w:bidi="ne_NP"/>
        </w:rPr>
        <w:t>चौथो दृश्य:</w:t>
      </w:r>
      <w:r>
        <w:rPr>
          <w:lang w:val="ne_NP" w:bidi="ne_NP"/>
        </w:rPr>
        <w:t xml:space="preserve"> रूबेनले दुधेफूल वा प्रेम-पुष्पहरू भेट्टाउँछन्। लेआ र राहेल याकूबको लागि झगडा गर्छन्। लेआ राहेललाई केही प्रेम-पुष्पहरू दिन सहमत हुन्छिन् र राहेल याकूब लेआसँग सुत्ने कुरामा सहमत हुन्छिन्।</w:t>
      </w:r>
    </w:p>
    <w:p>
      <w:pPr/>
      <w:r>
        <w:rPr>
          <w:lang w:val="ne_NP" w:bidi="ne_NP"/>
        </w:rPr>
      </w:r>
      <w:r>
        <w:rPr>
          <w:b/>
          <w:lang w:val="ne_NP" w:bidi="ne_NP"/>
        </w:rPr>
        <w:t>पाँचौँ दृश्य:</w:t>
      </w:r>
      <w:r>
        <w:rPr>
          <w:lang w:val="ne_NP" w:bidi="ne_NP"/>
        </w:rPr>
        <w:t xml:space="preserve"> लेआले याकूबलाई आफूसँग सुत्नुपर्ने कुरा बताउँछिन्। लेआका अरू २ छोराहरू र एक छोरी छन्।</w:t>
      </w:r>
    </w:p>
    <w:p>
      <w:pPr/>
      <w:r>
        <w:rPr>
          <w:lang w:val="ne_NP" w:bidi="ne_NP"/>
        </w:rPr>
      </w:r>
      <w:r>
        <w:rPr>
          <w:b/>
          <w:lang w:val="ne_NP" w:bidi="ne_NP"/>
        </w:rPr>
        <w:t>छैटौं दृश्य:</w:t>
      </w:r>
      <w:r>
        <w:rPr>
          <w:lang w:val="ne_NP" w:bidi="ne_NP"/>
        </w:rPr>
        <w:t xml:space="preserve"> परमेश्वरले राहेललाई सम्झनुहुन्छ। राहेलका एउटा छोरा छ।</w:t>
      </w:r>
    </w:p>
    <w:p>
      <w:pPr/>
      <w:r>
        <w:rPr>
          <w:lang w:val="ne_NP" w:bidi="ne_NP"/>
        </w:rPr>
      </w:r>
      <w:r>
        <w:rPr>
          <w:lang w:val="ne_NP" w:bidi="ne_NP"/>
        </w:rPr>
        <w:t>यस कथामा यि पात्रहरु समावेश छन्:</w:t>
      </w:r>
    </w:p>
    <w:p>
      <w:pPr>
        <w:pStyle w:val="ListBullet"/>
        <w:spacing w:line="240" w:lineRule="auto"/>
        <w:ind w:left="720"/>
      </w:pPr>
      <w:r>
        <w:rPr>
          <w:lang w:val="ne_NP" w:bidi="ne_NP"/>
        </w:rPr>
      </w:r>
      <w:r>
        <w:rPr>
          <w:lang w:val="ne_NP" w:bidi="ne_NP"/>
        </w:rPr>
        <w:t>याहवे/परमेश्वर</w:t>
      </w:r>
    </w:p>
    <w:p>
      <w:pPr>
        <w:pStyle w:val="ListBullet"/>
        <w:spacing w:line="240" w:lineRule="auto"/>
        <w:ind w:left="720"/>
      </w:pPr>
      <w:r>
        <w:rPr>
          <w:lang w:val="ne_NP" w:bidi="ne_NP"/>
        </w:rPr>
      </w:r>
      <w:r>
        <w:rPr>
          <w:lang w:val="ne_NP" w:bidi="ne_NP"/>
        </w:rPr>
        <w:t>याकूब</w:t>
      </w:r>
    </w:p>
    <w:p>
      <w:pPr>
        <w:pStyle w:val="ListBullet"/>
        <w:spacing w:line="240" w:lineRule="auto"/>
        <w:ind w:left="720"/>
      </w:pPr>
      <w:r>
        <w:rPr>
          <w:lang w:val="ne_NP" w:bidi="ne_NP"/>
        </w:rPr>
      </w:r>
      <w:r>
        <w:rPr>
          <w:lang w:val="ne_NP" w:bidi="ne_NP"/>
        </w:rPr>
        <w:t>लेआ</w:t>
      </w:r>
    </w:p>
    <w:p>
      <w:pPr>
        <w:pStyle w:val="ListBullet"/>
        <w:spacing w:line="240" w:lineRule="auto"/>
        <w:ind w:left="720"/>
      </w:pPr>
      <w:r>
        <w:rPr>
          <w:lang w:val="ne_NP" w:bidi="ne_NP"/>
        </w:rPr>
      </w:r>
      <w:r>
        <w:rPr>
          <w:lang w:val="ne_NP" w:bidi="ne_NP"/>
        </w:rPr>
        <w:t>राहेल</w:t>
      </w:r>
    </w:p>
    <w:p>
      <w:pPr>
        <w:pStyle w:val="ListBullet"/>
        <w:spacing w:line="240" w:lineRule="auto"/>
        <w:ind w:left="720"/>
      </w:pPr>
      <w:r>
        <w:rPr>
          <w:lang w:val="ne_NP" w:bidi="ne_NP"/>
        </w:rPr>
      </w:r>
      <w:r>
        <w:rPr>
          <w:lang w:val="ne_NP" w:bidi="ne_NP"/>
        </w:rPr>
        <w:t>जिल्पा</w:t>
      </w:r>
    </w:p>
    <w:p>
      <w:pPr>
        <w:pStyle w:val="ListBullet"/>
        <w:spacing w:line="240" w:lineRule="auto"/>
        <w:ind w:left="720"/>
      </w:pPr>
      <w:r>
        <w:rPr>
          <w:lang w:val="ne_NP" w:bidi="ne_NP"/>
        </w:rPr>
      </w:r>
      <w:r>
        <w:rPr>
          <w:lang w:val="ne_NP" w:bidi="ne_NP"/>
        </w:rPr>
        <w:t>बिल्हा</w:t>
      </w:r>
    </w:p>
    <w:p>
      <w:pPr>
        <w:pStyle w:val="ListBullet"/>
        <w:spacing w:line="240" w:lineRule="auto"/>
        <w:ind w:left="720"/>
      </w:pPr>
      <w:r>
        <w:rPr>
          <w:lang w:val="ne_NP" w:bidi="ne_NP"/>
        </w:rPr>
      </w:r>
      <w:r>
        <w:rPr>
          <w:lang w:val="ne_NP" w:bidi="ne_NP"/>
        </w:rPr>
        <w:t>रूबेन, लेआका जेठा छोरा</w:t>
      </w:r>
    </w:p>
    <w:p>
      <w:pPr>
        <w:pStyle w:val="ListBullet"/>
        <w:spacing w:line="240" w:lineRule="auto"/>
        <w:ind w:left="720"/>
      </w:pPr>
      <w:r>
        <w:rPr>
          <w:lang w:val="ne_NP" w:bidi="ne_NP"/>
        </w:rPr>
      </w:r>
      <w:r>
        <w:rPr>
          <w:lang w:val="ne_NP" w:bidi="ne_NP"/>
        </w:rPr>
        <w:t>शिमोन</w:t>
      </w:r>
    </w:p>
    <w:p>
      <w:pPr>
        <w:pStyle w:val="ListBullet"/>
        <w:spacing w:line="240" w:lineRule="auto"/>
        <w:ind w:left="720"/>
      </w:pPr>
      <w:r>
        <w:rPr>
          <w:lang w:val="ne_NP" w:bidi="ne_NP"/>
        </w:rPr>
      </w:r>
      <w:r>
        <w:rPr>
          <w:lang w:val="ne_NP" w:bidi="ne_NP"/>
        </w:rPr>
        <w:t>लेवी</w:t>
      </w:r>
    </w:p>
    <w:p>
      <w:pPr>
        <w:pStyle w:val="ListBullet"/>
        <w:spacing w:line="240" w:lineRule="auto"/>
        <w:ind w:left="720"/>
      </w:pPr>
      <w:r>
        <w:rPr>
          <w:lang w:val="ne_NP" w:bidi="ne_NP"/>
        </w:rPr>
      </w:r>
      <w:r>
        <w:rPr>
          <w:lang w:val="ne_NP" w:bidi="ne_NP"/>
        </w:rPr>
        <w:t>यहूदा</w:t>
      </w:r>
    </w:p>
    <w:p>
      <w:pPr>
        <w:pStyle w:val="ListBullet"/>
        <w:spacing w:line="240" w:lineRule="auto"/>
        <w:ind w:left="720"/>
      </w:pPr>
      <w:r>
        <w:rPr>
          <w:lang w:val="ne_NP" w:bidi="ne_NP"/>
        </w:rPr>
      </w:r>
      <w:r>
        <w:rPr>
          <w:lang w:val="ne_NP" w:bidi="ne_NP"/>
        </w:rPr>
        <w:t>दान</w:t>
      </w:r>
    </w:p>
    <w:p>
      <w:pPr>
        <w:pStyle w:val="ListBullet"/>
        <w:spacing w:line="240" w:lineRule="auto"/>
        <w:ind w:left="720"/>
      </w:pPr>
      <w:r>
        <w:rPr>
          <w:lang w:val="ne_NP" w:bidi="ne_NP"/>
        </w:rPr>
      </w:r>
      <w:r>
        <w:rPr>
          <w:lang w:val="ne_NP" w:bidi="ne_NP"/>
        </w:rPr>
        <w:t>नप्ताली</w:t>
      </w:r>
    </w:p>
    <w:p>
      <w:pPr>
        <w:pStyle w:val="ListBullet"/>
        <w:spacing w:line="240" w:lineRule="auto"/>
        <w:ind w:left="720"/>
      </w:pPr>
      <w:r>
        <w:rPr>
          <w:lang w:val="ne_NP" w:bidi="ne_NP"/>
        </w:rPr>
      </w:r>
      <w:r>
        <w:rPr>
          <w:lang w:val="ne_NP" w:bidi="ne_NP"/>
        </w:rPr>
        <w:t>गाद</w:t>
      </w:r>
    </w:p>
    <w:p>
      <w:pPr>
        <w:pStyle w:val="ListBullet"/>
        <w:spacing w:line="240" w:lineRule="auto"/>
        <w:ind w:left="720"/>
      </w:pPr>
      <w:r>
        <w:rPr>
          <w:lang w:val="ne_NP" w:bidi="ne_NP"/>
        </w:rPr>
      </w:r>
      <w:r>
        <w:rPr>
          <w:lang w:val="ne_NP" w:bidi="ne_NP"/>
        </w:rPr>
        <w:t>आशेर</w:t>
      </w:r>
    </w:p>
    <w:p>
      <w:pPr>
        <w:pStyle w:val="ListBullet"/>
        <w:spacing w:line="240" w:lineRule="auto"/>
        <w:ind w:left="720"/>
      </w:pPr>
      <w:r>
        <w:rPr>
          <w:lang w:val="ne_NP" w:bidi="ne_NP"/>
        </w:rPr>
      </w:r>
      <w:r>
        <w:rPr>
          <w:lang w:val="ne_NP" w:bidi="ne_NP"/>
        </w:rPr>
        <w:t>इस्साकार</w:t>
      </w:r>
    </w:p>
    <w:p>
      <w:pPr>
        <w:pStyle w:val="ListBullet"/>
        <w:spacing w:line="240" w:lineRule="auto"/>
        <w:ind w:left="720"/>
      </w:pPr>
      <w:r>
        <w:rPr>
          <w:lang w:val="ne_NP" w:bidi="ne_NP"/>
        </w:rPr>
      </w:r>
      <w:r>
        <w:rPr>
          <w:lang w:val="ne_NP" w:bidi="ne_NP"/>
        </w:rPr>
        <w:t>जेबुलून</w:t>
      </w:r>
    </w:p>
    <w:p>
      <w:pPr>
        <w:pStyle w:val="ListBullet"/>
        <w:spacing w:line="240" w:lineRule="auto"/>
        <w:ind w:left="720"/>
      </w:pPr>
      <w:r>
        <w:rPr>
          <w:lang w:val="ne_NP" w:bidi="ne_NP"/>
        </w:rPr>
      </w:r>
      <w:r>
        <w:rPr>
          <w:lang w:val="ne_NP" w:bidi="ne_NP"/>
        </w:rPr>
        <w:t>दीना</w:t>
      </w:r>
    </w:p>
    <w:p>
      <w:pPr>
        <w:pStyle w:val="ListBullet"/>
        <w:spacing w:line="240" w:lineRule="auto"/>
        <w:ind w:left="720"/>
      </w:pPr>
      <w:r>
        <w:rPr>
          <w:lang w:val="ne_NP" w:bidi="ne_NP"/>
        </w:rPr>
      </w:r>
      <w:r>
        <w:rPr>
          <w:lang w:val="ne_NP" w:bidi="ne_NP"/>
        </w:rPr>
        <w:t>योसेफ</w:t>
      </w:r>
    </w:p>
    <w:p>
      <w:pPr/>
      <w:r>
        <w:rPr>
          <w:lang w:val="ne_NP" w:bidi="ne_NP"/>
        </w:rPr>
      </w:r>
      <w:r>
        <w:rPr>
          <w:lang w:val="ne_NP" w:bidi="ne_NP"/>
        </w:rPr>
        <w:t>यस सत्रमा, समूहलाई स्टोरीबोर्ड बनाउन, चित्र कोर्न वा कुनै प्रकारका हेरफेर गर्न मिल्ने वस्तुहरू (जस्तै ढुङ्गा, लठ्ठी, बच्चाहरूको खेलौनाहरू) प्रयोग गरेर कथा र त्यसमा भएका क्रियाकलापलाई दृश्यात्मक बनाउनुहोस्।</w:t>
      </w:r>
    </w:p>
    <w:p>
      <w:pPr/>
      <w:r>
        <w:rPr>
          <w:lang w:val="ne_NP" w:bidi="ne_NP"/>
        </w:rPr>
      </w:r>
      <w:r>
        <w:rPr>
          <w:lang w:val="ne_NP" w:bidi="ne_NP"/>
        </w:rPr>
        <w:t>पहिलो दृश्यमा, याकूबले लेआ र राहेल दुवै सँग विवाह गरेका छन्। याकूबले राहेललाई प्रेम गर्छन्। याकूबले लेआलाई प्रेम गर्दैनन्। याकूबले लेआलाई प्रेम गर्दैनन् भनेर याकूबले देख्छन्। याहवेले लेआलाई सन्तान हुन दिनुहुन्छ। लेआले एउटा छोरा जन्माउँछिन् र उनले आफ्नो नाम रूबेन राखे। त्यसपछि चाँडै नै लेआका अरू ३ छोराहरू जन्मिए। यस समयमा, राहेलसँग एउटा सन्तान छैन।</w:t>
      </w:r>
    </w:p>
    <w:p>
      <w:pPr/>
      <w:r>
        <w:rPr>
          <w:lang w:val="ne_NP" w:bidi="ne_NP"/>
        </w:rPr>
      </w:r>
      <w:r>
        <w:rPr>
          <w:lang w:val="ne_NP" w:bidi="ne_NP"/>
        </w:rPr>
        <w:t>दोस्रो दृश्यमा, राहेल लेआसँग ईर्ष्या गर्छिन् किनभने लेआले छोराहरू जन्माइरहेकी थिइन् र राहेलको भने बच्चा थिएन। राहेलले याकूबसँग बिन्ती गर्छिन्। राहेल भन्छिन्, "मलाई सन्तानहरू दिनुहोस् नत्र म मर्नेछु।" याकूब राहेलसँग धेरै रिसाउँछन्। सन्तान हुने कुरा याकूबको नियन्त्रणमा छैन भन्ने कुरा याकूबलाई थाहा छ—कुनै महिला कहिले गर्भवती हुन्छिन् भन्ने कुरा परमेश्वरकै नियन्त्रणमा हुन्छ। याकूब भन्छन्, "म परमेश्वर होइनँ।" राहेलले याकूबलाई राहेलकी नोकर्नी बिल्हालाई पत्नीको रूपमा लिन आग्रह गर्छिन्। बिल्हाका सन्तानहरू राहेलका सन्तानहरू हुनेछन्। याकूब सहमत छन्। बिल्हाका दुई छोराहरू छन्। राहेलले छोराहरूलाई आफ्नो ठान्छिन्। राहेलले छोराहरूको नाम राख्छिन्।</w:t>
      </w:r>
    </w:p>
    <w:p>
      <w:pPr/>
      <w:r>
        <w:rPr>
          <w:lang w:val="ne_NP" w:bidi="ne_NP"/>
        </w:rPr>
      </w:r>
      <w:r>
        <w:rPr>
          <w:lang w:val="ne_NP" w:bidi="ne_NP"/>
        </w:rPr>
        <w:t>तेस्रो दृश्यमा, लेआले आफूले अब थप सन्तान पाउने छैन भन्ने कुरा महसुस गर्छिन्। राहेलले आफ्नी नोकर बिल्हाबाट सन्तान जन्माइरहेकी छिन्। लेआले आफ्नी नोकर जिल्पालाई पनि त्यसै तरिकाले प्रयोग गर्ने निर्णय गर्छिन्। लेआले याकूबलाई ज़िल्पासँग विवाह गर्न आग्रह गरिन्। जिल्पाका २ छोराहरू छन्। लेआले यी दुई छोराहरूको नाम राखिन्। यी लेआका छोराहरू हुन्।</w:t>
      </w:r>
    </w:p>
    <w:p>
      <w:pPr/>
      <w:r>
        <w:rPr>
          <w:lang w:val="ne_NP" w:bidi="ne_NP"/>
        </w:rPr>
      </w:r>
      <w:r>
        <w:rPr>
          <w:lang w:val="ne_NP" w:bidi="ne_NP"/>
        </w:rPr>
        <w:t>चौथो दृश्यमा, लेआका जेठा छोरा रूबेन बाहिर खेतमा जान सक्ने उमेरका छन्। रूबेनले केही दुधे फूल वा प्रेम फूलहरू भेट्टाउँछन्, र लेआकहाँ लैजान केही फूलहरू बटुल्छन्। यो वसन्त ऋतुको अन्त्यमा हुने गहुँको फसल काट्ने समयमा हुन्छ। राहेलले रूबेनलाई दुधालु फलका साथ देखिन्। राहेलले लेआसँग केहि प्रेम पुष्प मागिन। लेआ राहेलसँग झगडा गर्छिन्। त्यसपछि यदि लेआले राहेललाई केही दुधालु फल दिने हो भने, राहेलले याकूबलाई लेआसँग सुत्न दिने प्रस्ताव राख्छिन्। लेआ सहमत हुन्छिन्।</w:t>
      </w:r>
    </w:p>
    <w:p>
      <w:pPr/>
      <w:r>
        <w:rPr>
          <w:lang w:val="ne_NP" w:bidi="ne_NP"/>
        </w:rPr>
      </w:r>
      <w:r>
        <w:rPr>
          <w:lang w:val="ne_NP" w:bidi="ne_NP"/>
        </w:rPr>
        <w:t>पाँचौँ दृश्यमा, जब याकूबले खेतबाट फर्किन्छन्, तब लेआले याकूबलाई भन्छिन् कि याकूब त्यो रात लेआसँग सुत्ने छ। लेआ भन्छिन्, "मैले तिमीलाई रूबेनले मेरा लागि भेट्टाएका केही मन्द्राकहरूले किनेँ।" लेआका अरू २ छोराहरू र एक छोरी छन्।</w:t>
      </w:r>
    </w:p>
    <w:p>
      <w:pPr/>
      <w:r>
        <w:rPr>
          <w:lang w:val="ne_NP" w:bidi="ne_NP"/>
        </w:rPr>
      </w:r>
      <w:r>
        <w:rPr>
          <w:lang w:val="ne_NP" w:bidi="ne_NP"/>
        </w:rPr>
        <w:t>छैटौं दृश्यमा, परमेश्वरले राहेललाई सम्झनुहुन्छ। परमेश्वरले राहेललाई गर्भवती हुन अनुमति दिनुहुन्छ। राहेलका एउटा छोरा छ।</w:t>
      </w:r>
    </w:p>
    <w:p>
      <w:pPr/>
      <w:r>
        <w:rPr>
          <w:lang w:val="ne_NP" w:bidi="ne_NP"/>
        </w:rPr>
      </w:r>
      <w:r>
        <w:rPr>
          <w:lang w:val="ne_NP" w:bidi="ne_NP"/>
        </w:rPr>
        <w:t>बालबालिकाको जन्मको क्रम थाहा पाउन महत्त्वपूर्ण छ।</w:t>
      </w:r>
    </w:p>
    <w:p>
      <w:pPr/>
      <w:r>
        <w:rPr>
          <w:lang w:val="ne_NP" w:bidi="ne_NP"/>
        </w:rPr>
      </w:r>
      <w:r>
        <w:rPr>
          <w:lang w:val="ne_NP" w:bidi="ne_NP"/>
        </w:rPr>
        <w:t>पहिले लेआका साथ रूबेन, शिमियोन, लेवी र यहूदाका छोराछोरीहरू थिए। त्यसपछि राहेलकी नोकर बिल्हाले दान र नप्तालीलाई दिइन्। त्यसपछि लेआकी नोकर जिल्पाले गाद र आशेरलाई जन्म दिइन्। त्यसपछि फेरि, लेआका साथ इस्साकार, जबुलून र दीना थिए। र अन्तमा, राहेलका योसेफ भए।</w:t>
      </w:r>
      <w:r>
        <w:rPr>
          <w:lang w:val="ne_NP" w:bidi="ne_NP"/>
        </w:rPr>
      </w:r>
    </w:p>
    <w:p>
      <w:pPr>
        <w:pStyle w:val="Heading3"/>
      </w:pPr>
      <w:r>
        <w:rPr>
          <w:lang w:val="ne_NP" w:bidi="ne_NP"/>
        </w:rPr>
        <w:t>Step 4</w:t>
      </w:r>
    </w:p>
    <w:p>
      <w:pPr/>
      <w:r>
        <w:rPr>
          <w:lang w:val="ne_NP" w:bidi="ne_NP"/>
        </w:rPr>
      </w:r>
      <w:r>
        <w:rPr>
          <w:lang w:val="ne_NP" w:bidi="ne_NP"/>
        </w:rPr>
        <w:t>संस्करणलाई सजिलोसँग बुझ्न पाठलाई फेरी एकपटक सुन्नुहोस्।</w:t>
      </w:r>
    </w:p>
    <w:p>
      <w:pPr/>
      <w:r>
        <w:rPr>
          <w:lang w:val="ne_NP" w:bidi="ne_NP"/>
        </w:rPr>
      </w:r>
      <w:r>
        <w:rPr>
          <w:lang w:val="ne_NP" w:bidi="ne_NP"/>
        </w:rPr>
        <w:t>यस सत्रमा, टोलीले कथालाई नाटकीय बनाउनेछ।</w:t>
      </w:r>
    </w:p>
    <w:p>
      <w:pPr/>
      <w:r>
        <w:rPr>
          <w:lang w:val="ne_NP" w:bidi="ne_NP"/>
        </w:rPr>
      </w:r>
      <w:r>
        <w:rPr>
          <w:lang w:val="ne_NP" w:bidi="ne_NP"/>
        </w:rPr>
        <w:t>यस कथामा ६ दृश्यहरू छन्।</w:t>
      </w:r>
    </w:p>
    <w:p>
      <w:pPr/>
      <w:r>
        <w:rPr>
          <w:lang w:val="ne_NP" w:bidi="ne_NP"/>
        </w:rPr>
      </w:r>
      <w:r>
        <w:rPr>
          <w:lang w:val="ne_NP" w:bidi="ne_NP"/>
        </w:rPr>
        <w:t>यस कथामा यि पात्रहरु समावेश छन्:</w:t>
      </w:r>
    </w:p>
    <w:p>
      <w:pPr>
        <w:pStyle w:val="ListBullet"/>
        <w:spacing w:line="240" w:lineRule="auto"/>
        <w:ind w:left="720"/>
      </w:pPr>
      <w:r>
        <w:rPr>
          <w:lang w:val="ne_NP" w:bidi="ne_NP"/>
        </w:rPr>
      </w:r>
      <w:r>
        <w:rPr>
          <w:lang w:val="ne_NP" w:bidi="ne_NP"/>
        </w:rPr>
        <w:t>याहवे/परमेश्वर</w:t>
      </w:r>
    </w:p>
    <w:p>
      <w:pPr>
        <w:pStyle w:val="ListBullet"/>
        <w:spacing w:line="240" w:lineRule="auto"/>
        <w:ind w:left="720"/>
      </w:pPr>
      <w:r>
        <w:rPr>
          <w:lang w:val="ne_NP" w:bidi="ne_NP"/>
        </w:rPr>
      </w:r>
      <w:r>
        <w:rPr>
          <w:lang w:val="ne_NP" w:bidi="ne_NP"/>
        </w:rPr>
        <w:t>याकूब</w:t>
      </w:r>
    </w:p>
    <w:p>
      <w:pPr>
        <w:pStyle w:val="ListBullet"/>
        <w:spacing w:line="240" w:lineRule="auto"/>
        <w:ind w:left="720"/>
      </w:pPr>
      <w:r>
        <w:rPr>
          <w:lang w:val="ne_NP" w:bidi="ne_NP"/>
        </w:rPr>
      </w:r>
      <w:r>
        <w:rPr>
          <w:lang w:val="ne_NP" w:bidi="ne_NP"/>
        </w:rPr>
        <w:t>लेआ</w:t>
      </w:r>
    </w:p>
    <w:p>
      <w:pPr>
        <w:pStyle w:val="ListBullet"/>
        <w:spacing w:line="240" w:lineRule="auto"/>
        <w:ind w:left="720"/>
      </w:pPr>
      <w:r>
        <w:rPr>
          <w:lang w:val="ne_NP" w:bidi="ne_NP"/>
        </w:rPr>
      </w:r>
      <w:r>
        <w:rPr>
          <w:lang w:val="ne_NP" w:bidi="ne_NP"/>
        </w:rPr>
        <w:t>राहेल</w:t>
      </w:r>
    </w:p>
    <w:p>
      <w:pPr>
        <w:pStyle w:val="ListBullet"/>
        <w:spacing w:line="240" w:lineRule="auto"/>
        <w:ind w:left="720"/>
      </w:pPr>
      <w:r>
        <w:rPr>
          <w:lang w:val="ne_NP" w:bidi="ne_NP"/>
        </w:rPr>
      </w:r>
      <w:r>
        <w:rPr>
          <w:lang w:val="ne_NP" w:bidi="ne_NP"/>
        </w:rPr>
        <w:t>जिल्पा</w:t>
      </w:r>
    </w:p>
    <w:p>
      <w:pPr>
        <w:pStyle w:val="ListBullet"/>
        <w:spacing w:line="240" w:lineRule="auto"/>
        <w:ind w:left="720"/>
      </w:pPr>
      <w:r>
        <w:rPr>
          <w:lang w:val="ne_NP" w:bidi="ne_NP"/>
        </w:rPr>
      </w:r>
      <w:r>
        <w:rPr>
          <w:lang w:val="ne_NP" w:bidi="ne_NP"/>
        </w:rPr>
        <w:t>बिल्हा</w:t>
      </w:r>
    </w:p>
    <w:p>
      <w:pPr>
        <w:pStyle w:val="ListBullet"/>
        <w:spacing w:line="240" w:lineRule="auto"/>
        <w:ind w:left="720"/>
      </w:pPr>
      <w:r>
        <w:rPr>
          <w:lang w:val="ne_NP" w:bidi="ne_NP"/>
        </w:rPr>
      </w:r>
      <w:r>
        <w:rPr>
          <w:lang w:val="ne_NP" w:bidi="ne_NP"/>
        </w:rPr>
        <w:t>रूबेन, लेआका जेठा छोरा</w:t>
      </w:r>
    </w:p>
    <w:p>
      <w:pPr>
        <w:pStyle w:val="ListBullet"/>
        <w:spacing w:line="240" w:lineRule="auto"/>
        <w:ind w:left="720"/>
      </w:pPr>
      <w:r>
        <w:rPr>
          <w:lang w:val="ne_NP" w:bidi="ne_NP"/>
        </w:rPr>
      </w:r>
      <w:r>
        <w:rPr>
          <w:lang w:val="ne_NP" w:bidi="ne_NP"/>
        </w:rPr>
        <w:t>शिमोन</w:t>
      </w:r>
    </w:p>
    <w:p>
      <w:pPr>
        <w:pStyle w:val="ListBullet"/>
        <w:spacing w:line="240" w:lineRule="auto"/>
        <w:ind w:left="720"/>
      </w:pPr>
      <w:r>
        <w:rPr>
          <w:lang w:val="ne_NP" w:bidi="ne_NP"/>
        </w:rPr>
      </w:r>
      <w:r>
        <w:rPr>
          <w:lang w:val="ne_NP" w:bidi="ne_NP"/>
        </w:rPr>
        <w:t>लेवी</w:t>
      </w:r>
    </w:p>
    <w:p>
      <w:pPr>
        <w:pStyle w:val="ListBullet"/>
        <w:spacing w:line="240" w:lineRule="auto"/>
        <w:ind w:left="720"/>
      </w:pPr>
      <w:r>
        <w:rPr>
          <w:lang w:val="ne_NP" w:bidi="ne_NP"/>
        </w:rPr>
      </w:r>
      <w:r>
        <w:rPr>
          <w:lang w:val="ne_NP" w:bidi="ne_NP"/>
        </w:rPr>
        <w:t>यहूदा</w:t>
      </w:r>
    </w:p>
    <w:p>
      <w:pPr>
        <w:pStyle w:val="ListBullet"/>
        <w:spacing w:line="240" w:lineRule="auto"/>
        <w:ind w:left="720"/>
      </w:pPr>
      <w:r>
        <w:rPr>
          <w:lang w:val="ne_NP" w:bidi="ne_NP"/>
        </w:rPr>
      </w:r>
      <w:r>
        <w:rPr>
          <w:lang w:val="ne_NP" w:bidi="ne_NP"/>
        </w:rPr>
        <w:t>दान</w:t>
      </w:r>
    </w:p>
    <w:p>
      <w:pPr>
        <w:pStyle w:val="ListBullet"/>
        <w:spacing w:line="240" w:lineRule="auto"/>
        <w:ind w:left="720"/>
      </w:pPr>
      <w:r>
        <w:rPr>
          <w:lang w:val="ne_NP" w:bidi="ne_NP"/>
        </w:rPr>
      </w:r>
      <w:r>
        <w:rPr>
          <w:lang w:val="ne_NP" w:bidi="ne_NP"/>
        </w:rPr>
        <w:t>नप्ताली</w:t>
      </w:r>
    </w:p>
    <w:p>
      <w:pPr>
        <w:pStyle w:val="ListBullet"/>
        <w:spacing w:line="240" w:lineRule="auto"/>
        <w:ind w:left="720"/>
      </w:pPr>
      <w:r>
        <w:rPr>
          <w:lang w:val="ne_NP" w:bidi="ne_NP"/>
        </w:rPr>
      </w:r>
      <w:r>
        <w:rPr>
          <w:lang w:val="ne_NP" w:bidi="ne_NP"/>
        </w:rPr>
        <w:t>गाद</w:t>
      </w:r>
    </w:p>
    <w:p>
      <w:pPr>
        <w:pStyle w:val="ListBullet"/>
        <w:spacing w:line="240" w:lineRule="auto"/>
        <w:ind w:left="720"/>
      </w:pPr>
      <w:r>
        <w:rPr>
          <w:lang w:val="ne_NP" w:bidi="ne_NP"/>
        </w:rPr>
      </w:r>
      <w:r>
        <w:rPr>
          <w:lang w:val="ne_NP" w:bidi="ne_NP"/>
        </w:rPr>
        <w:t>आशेर</w:t>
      </w:r>
    </w:p>
    <w:p>
      <w:pPr>
        <w:pStyle w:val="ListBullet"/>
        <w:spacing w:line="240" w:lineRule="auto"/>
        <w:ind w:left="720"/>
      </w:pPr>
      <w:r>
        <w:rPr>
          <w:lang w:val="ne_NP" w:bidi="ne_NP"/>
        </w:rPr>
      </w:r>
      <w:r>
        <w:rPr>
          <w:lang w:val="ne_NP" w:bidi="ne_NP"/>
        </w:rPr>
        <w:t>इस्साकार</w:t>
      </w:r>
    </w:p>
    <w:p>
      <w:pPr>
        <w:pStyle w:val="ListBullet"/>
        <w:spacing w:line="240" w:lineRule="auto"/>
        <w:ind w:left="720"/>
      </w:pPr>
      <w:r>
        <w:rPr>
          <w:lang w:val="ne_NP" w:bidi="ne_NP"/>
        </w:rPr>
      </w:r>
      <w:r>
        <w:rPr>
          <w:lang w:val="ne_NP" w:bidi="ne_NP"/>
        </w:rPr>
        <w:t>जेबुलून</w:t>
      </w:r>
    </w:p>
    <w:p>
      <w:pPr>
        <w:pStyle w:val="ListBullet"/>
        <w:spacing w:line="240" w:lineRule="auto"/>
        <w:ind w:left="720"/>
      </w:pPr>
      <w:r>
        <w:rPr>
          <w:lang w:val="ne_NP" w:bidi="ne_NP"/>
        </w:rPr>
      </w:r>
      <w:r>
        <w:rPr>
          <w:lang w:val="ne_NP" w:bidi="ne_NP"/>
        </w:rPr>
        <w:t>दीना</w:t>
      </w:r>
    </w:p>
    <w:p>
      <w:pPr>
        <w:pStyle w:val="ListBullet"/>
        <w:spacing w:line="240" w:lineRule="auto"/>
        <w:ind w:left="720"/>
      </w:pPr>
      <w:r>
        <w:rPr>
          <w:lang w:val="ne_NP" w:bidi="ne_NP"/>
        </w:rPr>
      </w:r>
      <w:r>
        <w:rPr>
          <w:lang w:val="ne_NP" w:bidi="ne_NP"/>
        </w:rPr>
        <w:t>योसेफ</w:t>
      </w:r>
    </w:p>
    <w:p>
      <w:pPr/>
      <w:r>
        <w:rPr>
          <w:lang w:val="ne_NP" w:bidi="ne_NP"/>
        </w:rPr>
      </w:r>
      <w:r>
        <w:rPr>
          <w:lang w:val="ne_NP" w:bidi="ne_NP"/>
        </w:rPr>
        <w:t>टोलीले कथालाई दुई पटक अभिनय गर्न लगाउनुहोस्। तिनीहरूले अनुवाद गरिरहेका भाषामा अभिनय गर्नुपर्छ। पहिला, टोलीले नरोकिकन कथालाई अभिनय गर्नु। दोस्रो पटक टोलीले कथालाई अभिनय गर्दा, तिनीहरूलाई कथाको विभिन्न ठाउँहरूमा रोक्नुहोस्।</w:t>
      </w:r>
    </w:p>
    <w:p>
      <w:pPr/>
      <w:r>
        <w:rPr>
          <w:lang w:val="ne_NP" w:bidi="ne_NP"/>
        </w:rPr>
      </w:r>
      <w:r>
        <w:rPr>
          <w:lang w:val="ne_NP" w:bidi="ne_NP"/>
        </w:rPr>
        <w:t>टोलीले पहिलो पटक कथालाई अभिनय गर्दा, संवाद, प्रवाह, प्लटलाइन र कथाको कालक्रममा ध्यान दिनुहोस्। कथा वा खण्डको महत्त्वपूर्ण वा कठिन भागहरूलाई अभिनय गर्नुपर्ने र छुटाउन नहुने कुरामा ध्यान दिनुहोस्। टोलीलाई कथाका भागहरू सम्झन मद्दत गर्नुहोस्।</w:t>
      </w:r>
    </w:p>
    <w:p>
      <w:pPr/>
      <w:r>
        <w:rPr>
          <w:lang w:val="ne_NP" w:bidi="ne_NP"/>
        </w:rPr>
      </w:r>
      <w:r>
        <w:rPr>
          <w:lang w:val="ne_NP" w:bidi="ne_NP"/>
        </w:rPr>
        <w:t>टोलीले यो कथालाई दोस्रो पटक अभिनय गर्दा, तिनीहरूलाई केही निश्चित ठाउँहरूमा रोक्नुहोस्।</w:t>
      </w:r>
    </w:p>
    <w:p>
      <w:pPr/>
      <w:r>
        <w:rPr>
          <w:lang w:val="ne_NP" w:bidi="ne_NP"/>
        </w:rPr>
      </w:r>
      <w:r>
        <w:rPr>
          <w:lang w:val="ne_NP" w:bidi="ne_NP"/>
        </w:rPr>
        <w:t>अभिनय रोक्नुहोस्: एउटा भूमिका खेल्ने कलाकारलाई सोध्नुहोस्, "तपाईंलाई कस्तो महसुस भइरहेको छ?" तपाईंले विभिन्न प्रतिक्रियाहरू जस्ता कुराहरू सुन्न सक्नुहुन्छ। नाटक फेरि सुरु गर्नुहोस्।</w:t>
      </w:r>
    </w:p>
    <w:p>
      <w:pPr/>
      <w:r>
        <w:rPr>
          <w:lang w:val="ne_NP" w:bidi="ne_NP"/>
        </w:rPr>
      </w:r>
      <w:r>
        <w:rPr>
          <w:lang w:val="ne_NP" w:bidi="ne_NP"/>
        </w:rPr>
        <w:t>पहिलो दृश्यमा, याकूबले लेआ र राहेलसँग विवाह गरेका छन्। याकूबले लेआलाई प्रेम गर्दैनन् भनेर यहोवाले देख्नुहुन्छ। याहवेले लेआको गर्भ खोल्नुहुन्छ। लेआका एकपछि अर्को गरी ४ जना छोराहरू छन्। लेआले प्रत्येक छोराको नाम राख्छिन्। यो नाम तिनीहरूको भाषाको कुनै विशेष अर्थ भएको शब्दजस्तो सुनिन्छ। रूबेनको नामको अर्थ "परमेश्वरले मेरो दुःख देख्नुभएको छ" भन्ने हुन्छ। शिमियोनको अर्थ "सुन्ने व्यक्ति" भन्ने हुन्छ। लेवीको अर्थ "कसैप्रति स्नेह हुनु" हो। यहूदाको उच्चारण "प्रशंसा" जस्तै सुनिन्छ। यी ४ छोराहरू भएपछि, लेआले सन्तान जन्माउन छोडिन्।</w:t>
      </w:r>
    </w:p>
    <w:p>
      <w:pPr/>
      <w:r>
        <w:rPr>
          <w:lang w:val="ne_NP" w:bidi="ne_NP"/>
        </w:rPr>
      </w:r>
      <w:r>
        <w:rPr>
          <w:lang w:val="ne_NP" w:bidi="ne_NP"/>
        </w:rPr>
        <w:t>अभिनय रोक्नुहोस्: याकूबलाई सोध्नुहोस्, "लेआले तपाईंलाई ४ छोराहरू दिएकोमा अब उनको बारेमा तपाईंलाई कस्तो महसुस भइरहेको छ?" तपाईंले सुन्न सक्नुहुन्छ, "उनले राम्रो गरेकी छिन्। तिनीहरू राम्रा केटाहरू हुन्। म आभारी छु तर म उनलाई प्रेम गर्दिन। "म राहेललाई माया गर्छु।" लेआलाई सोध्नुहोस्, "तपाईंले ४ छोराहरू पाएकोमा अब तपाईंलाई कस्तो महसुस भइरहेको छ?" तपाईंले सुन्न सक्नुहुन्छ, "म आफ्ना छोराहरूलाई प्रेम गर्छु। परमेश्वरले तिनीहरूलाई मलाई दिनुभएकोमा म आभारी छु। मलाई थाहा छ कि याकूबले मलाई प्रेम गर्दैनन् तर याकूबले मेरा छोराहरूलाई प्रेम गर्छन्।" राहेललाई सोध्नुहोस्, "तपाईंलाई अहिले कस्तो महसुस भइरहेको छ?" तपाईंले सुन्न सक्नुहुन्छ, "म धेरै रिसाएको छु।" लेआका सन्तान छन्, मेरा किन छैनन्? यो उचित होइन। म आमा बन्न चाहन्छु!" नाटक फेरि सुरु गर्नुहोस्।</w:t>
      </w:r>
    </w:p>
    <w:p>
      <w:pPr/>
      <w:r>
        <w:rPr>
          <w:lang w:val="ne_NP" w:bidi="ne_NP"/>
        </w:rPr>
      </w:r>
      <w:r>
        <w:rPr>
          <w:lang w:val="ne_NP" w:bidi="ne_NP"/>
        </w:rPr>
        <w:t>दोस्रो दृश्यमा, राहेलले गर्भधारण गर्न र सन्तान जन्माउन सक्दिनन्। राहेल लेआसँग ईर्ष्या गर्छिन्। राहेलले याकूबलाई राहेलकी नोकर बिल्हालाई पत्नीको रूपमा लिन भन्छिन्। बिल्हाका जोसुकै सन्तानहरू पनि राहेलका सन्तानहरू हुनेछन्। बिल्हाका २ छोराहरू छन्। राहेलले छोराहरूको नाम राख्छिन् र तिनीहरूलाई आफ्नै भनेर दाबी गर्छिन्।</w:t>
      </w:r>
    </w:p>
    <w:p>
      <w:pPr/>
      <w:r>
        <w:rPr>
          <w:lang w:val="ne_NP" w:bidi="ne_NP"/>
        </w:rPr>
      </w:r>
      <w:r>
        <w:rPr>
          <w:lang w:val="ne_NP" w:bidi="ne_NP"/>
        </w:rPr>
        <w:t>अभिनय रोक्नुहोस्: बिल्हालाई सोध्नुहोस्, "याकूबसँग विवाह गरेर र राहेलका लागि सन्तान जन्माएकोमा तपाईंलाई कस्तो महसुस भइरहेको छ?" तपाईंले सुन्न सक्नुहुन्छ, "म राहेललाई माया गर्छु र म उसको लागि यो गर्न पाउँदा खुसी छु। सबैलाई थाहा छ कि तिनीहरू मेरा छोराहरू हुन्।" वा, "मसँग कुनै विकल्प छैन।" नाटक फेरि सुरु गर्नुहोस्।</w:t>
      </w:r>
    </w:p>
    <w:p>
      <w:pPr/>
      <w:r>
        <w:rPr>
          <w:lang w:val="ne_NP" w:bidi="ne_NP"/>
        </w:rPr>
      </w:r>
      <w:r>
        <w:rPr>
          <w:lang w:val="ne_NP" w:bidi="ne_NP"/>
        </w:rPr>
        <w:t>तेस्रो दृश्यमा, लेआले सन्तान जन्माउन रोकिसकेकी छिन्। लेआले याकूबलाई लेआकी दासी जिल्पासँग विवाह गर्न भन्छिन्। यि सन्तानहरू लेआका सन्तानहरू हुनेछन् भनेर लेआ भन्छिन्। जिल्पाका २ छोराहरू छन्। लेआले छोराहरूको नाम राख्छिन र तिनीहरूलाई आफ्नो छोराहरूको रूपमा दाबी गर्छिन्।</w:t>
      </w:r>
    </w:p>
    <w:p>
      <w:pPr/>
      <w:r>
        <w:rPr>
          <w:lang w:val="ne_NP" w:bidi="ne_NP"/>
        </w:rPr>
      </w:r>
      <w:r>
        <w:rPr>
          <w:lang w:val="ne_NP" w:bidi="ne_NP"/>
        </w:rPr>
        <w:t>अभिनय रोक्नुहोस्: जिल्पालाई सोध्नुहोस्, "लेआका लागि सन्तान जन्माउनुमा तपाईंलाई कस्तो महसुस भइरहेको छ?" तपाईंले सुन्न सक्नुहुन्छ, "म लेआलाई मद्दत गर्न पाउँदा खुसी छु। उनी मेरी मालक्नी हुन् र मप्रति दयालु छिन्। म उनी याकूबको नजरमा पहिलो होऊन् भन्ने चाहन्छु।" वा, "मसँग कुनै विकल्प छैन।" नाटक फेरि सुरु गर्नुहोस्।</w:t>
      </w:r>
    </w:p>
    <w:p>
      <w:pPr/>
      <w:r>
        <w:rPr>
          <w:lang w:val="ne_NP" w:bidi="ne_NP"/>
        </w:rPr>
      </w:r>
      <w:r>
        <w:rPr>
          <w:lang w:val="ne_NP" w:bidi="ne_NP"/>
        </w:rPr>
        <w:t>चौथो दृश्यमा, गहुँ भित्र्याउने समयमा, लेआका जेठा छोरा रूबेनले केही दुधे फुल वा प्रेमका फूलहरू भेट्टाउँछन्। रूबेनले यी दुधे फूलहरू टिप्छन् र तिनीहरूलाई लेआकहाँ लैजान्छन्। राहेलले लेआलाई बिन्ती गरिन्, "मलाई केही दुधालु फलहरू दिनुहोस्।" लेआ रिसाउँछिन्। लेआले राहेललाई लेआका पतिको चोरी गरेको र अब रूबेनका दुधे फलहरू पनि चोर्न चाहेको आरोप लगाउँछिन्। राहेलले त्यो रात लिआले राहेललाई केही दूधे फल दिइन् भने याकूबलाई लिआसँग सुत्न दिने प्रस्ताव गरिन्।</w:t>
      </w:r>
    </w:p>
    <w:p>
      <w:pPr/>
      <w:r>
        <w:rPr>
          <w:lang w:val="ne_NP" w:bidi="ne_NP"/>
        </w:rPr>
      </w:r>
      <w:r>
        <w:rPr>
          <w:lang w:val="ne_NP" w:bidi="ne_NP"/>
        </w:rPr>
        <w:t>अभिनय रोक्नुहोस्: राहेललाई सोध्नुहोस्, "तपाईंलाई यी दुधालु फल किन चाहिन्छ?" तपाईंले सुन्न सक्नुहुन्छ, "म सन्तान पाउन चाहन्छु।" सायद यी दुधे फूलले मलाई उर्वर बनाउनेछन्। मैले याकूबको मप्रतिको प्रेम कायम राख्नुपर्छ।" लेआलाई सोध्नुहोस्, "तपाईं किन राहेलसँग यति रिसाउनुभयो?" तपाईंले सुन्न सक्नुहुन्छ, "उनीसँग आफूलाई चाहिने सबै कुरा छ।" उनीसँग याकूबको प्रेम छ। उनका सुसारेबाट २ छोराहरू छन्। उनलाई मेरो प्रेम फूलको आवश्यकता छैन।" नाटक फेरि सुरु गर्नुहोस्।</w:t>
      </w:r>
    </w:p>
    <w:p>
      <w:pPr/>
      <w:r>
        <w:rPr>
          <w:lang w:val="ne_NP" w:bidi="ne_NP"/>
        </w:rPr>
      </w:r>
      <w:r>
        <w:rPr>
          <w:lang w:val="ne_NP" w:bidi="ne_NP"/>
        </w:rPr>
        <w:t>पाँचौँ दृश्यमा, जब याकूब खेतबाट फर्किन्छन्, तब लेआले उनलाई भेट्छिन् र त्यो रात उनी आफूसँगै सुत्नुपर्छ भनेर भन्छिन्। याकूब लेआसँग सुत्छन्। लेआका अरू २ छोराहरू र एक छोरी हुन्छन्।</w:t>
      </w:r>
    </w:p>
    <w:p>
      <w:pPr/>
      <w:r>
        <w:rPr>
          <w:lang w:val="ne_NP" w:bidi="ne_NP"/>
        </w:rPr>
      </w:r>
      <w:r>
        <w:rPr>
          <w:lang w:val="ne_NP" w:bidi="ne_NP"/>
        </w:rPr>
        <w:t>दृश्य ६ मा, परमेश्वरले राहेललाई सम्झनुहुन्छ र राहेल गर्भवती भएर एउटा छोरा जन्माउँछिन्। उनको नाम यूसुफ हो। यूसुफ याकूबका एघारौँ छोरा हुन्। राहेल परमेश्वरलाई उनलाई अर्को छोरा दिन बिन्ती गरिरहेकी थिइन्।</w:t>
      </w:r>
    </w:p>
    <w:p>
      <w:pPr/>
      <w:r>
        <w:rPr>
          <w:lang w:val="ne_NP" w:bidi="ne_NP"/>
        </w:rPr>
      </w:r>
      <w:r>
        <w:rPr>
          <w:lang w:val="ne_NP" w:bidi="ne_NP"/>
        </w:rPr>
        <w:t>अभिनय रोक्नुहोस्: राहेललाई सोध्नुहोस्, "यो छोरा जन्मिएको समयमा तपाईं किन परमेश्वरसँग अर्को छोराका लागि माग्दै हुनुहुन्छ? " के तिम्रो लागि एउटै छोरा पर्याप्त छैन?" तपाईंले सुन्न सक्नुहुन्छ, "मलाई अझै धेरै छोराहरू चाहिन्छ।" लेआका ६ छोराहरू र एक छोरी साथै जिल्पाका २ छोराहरू छन्। मसँग यो छोरा र बिल्हाका दुई जना मात्र छन्। याकूबले मलाई प्रेम गरिरहन सकून् भनेर मैले अझ बढी छोराहरू जन्माउनुपर्छ।" याकूबलाई सोध्नुहोस्, "राहेललाई छोरा भएकोले अब तपाईंलाई कस्तो महसुस भइरहेको छ?" तपाईंले सुन्न सक्नुहुन्छ, "म उनका लागि धेरै खुसी छु।" ऊ एउटा राम्रो केटा हो। उ राम्रो छोरा हुनेछ। परमेश्वरले मलाई ११ छोराहरू दिनुभएको छ। मलाई आशा छ कि महिलाहरूले अब झगडा गर्न छोड्नेछन्।" लेआलाई सोध्नुहोस्, "राहेलले छोरा पाएकोमा अब तपाईंलाई कस्तो महसुस भइरहेको छ?" तपाईंले सुन्न सक्नुहुन्छ, "म उनको कारण खुसी छु। सायद अब उनी त्यति ईर्ष्यालु हुने छैनन्। मेरा ६ छोराहरू र एक छोरी, साथै जिल्पाबाट जन्मेका मेरा २ छोराहरू छन्। म राहेलसँग ईर्ष्या गर्दिन। परमेश्वर मप्रति भलो हुनुभएको छ।" नाटक फेरि सुरु गर्नुहोस्।</w:t>
      </w:r>
      <w:r>
        <w:rPr>
          <w:lang w:val="ne_NP" w:bidi="ne_NP"/>
        </w:rPr>
      </w:r>
    </w:p>
    <w:p>
      <w:pPr>
        <w:pStyle w:val="Heading3"/>
      </w:pPr>
      <w:r>
        <w:rPr>
          <w:lang w:val="ne_NP" w:bidi="ne_NP"/>
        </w:rPr>
        <w:t>Step 5</w:t>
      </w:r>
    </w:p>
    <w:p>
      <w:pPr/>
      <w:r>
        <w:rPr>
          <w:lang w:val="ne_NP" w:bidi="ne_NP"/>
        </w:rPr>
      </w:r>
      <w:r>
        <w:rPr>
          <w:lang w:val="ne_NP" w:bidi="ne_NP"/>
        </w:rPr>
        <w:t>संस्करणलाई सजिलोसँग बुझ्न पाठलाई एकपटक सुन्नुहोस्।</w:t>
      </w:r>
    </w:p>
    <w:p>
      <w:pPr/>
      <w:r>
        <w:rPr>
          <w:lang w:val="ne_NP" w:bidi="ne_NP"/>
        </w:rPr>
      </w:r>
      <w:r>
        <w:rPr>
          <w:lang w:val="ne_NP" w:bidi="ne_NP"/>
        </w:rPr>
        <w:t>याकूबका छोराहरूका नामहरू भविष्यमा इस्राएलका १२ कुलहरूका नाम बन्छन्। यी नामहरूलाई धर्मशास्त्रका बाँकी भागहरूमा उल्लेख गरिनेछ। तपाईंले नामहरू भन्दाखेरि, तपाईंको संस्कृतिमा तिनीहरूको कुनै विशेष अर्थ नभएको कुरा सुनिश्चित गर्नुहोस्। नामहरू तपाईंको भाषामा उच्चारण गर्न सजिलो हुनुपर्छ। प्रत्येक छोराको नामको एउटा विशेष अर्थ थियो। नाम त्यस भाषाको कुनै विशेष अर्थ भएको शब्द झै लाग्छ।</w:t>
      </w:r>
    </w:p>
    <w:p>
      <w:pPr/>
      <w:r>
        <w:rPr>
          <w:lang w:val="ne_NP" w:bidi="ne_NP"/>
        </w:rPr>
      </w:r>
      <w:r>
        <w:rPr>
          <w:lang w:val="ne_NP" w:bidi="ne_NP"/>
        </w:rPr>
        <w:t>यस कथामा लेआले आफ्ना सन्तानहरूको नाम राखिन् र राहेलले आफ्ना सन्तानहरूको नाम राखिन्। याकूब बच्चाको नामकरणमा संलग्न भएको जस्तो देखिँदैन।</w:t>
      </w:r>
    </w:p>
    <w:p>
      <w:pPr/>
      <w:r>
        <w:rPr>
          <w:lang w:val="ne_NP" w:bidi="ne_NP"/>
        </w:rPr>
      </w:r>
      <w:r>
        <w:rPr>
          <w:lang w:val="ne_NP" w:bidi="ne_NP"/>
        </w:rPr>
        <w:t xml:space="preserve">लेआले </w:t>
      </w:r>
      <w:r>
        <w:rPr>
          <w:b/>
          <w:lang w:val="ne_NP" w:bidi="ne_NP"/>
        </w:rPr>
        <w:t>याहवेको</w:t>
      </w:r>
      <w:r>
        <w:rPr>
          <w:lang w:val="ne_NP" w:bidi="ne_NP"/>
        </w:rPr>
        <w:t xml:space="preserve"> बारेमा कुरा गर्छिन्। याहवेले लेआका प्रार्थनाहरू सुनेका छन्। याहवेले लेआको दुःखलाई देख्नुभएको छ। तपाईंले अघिल्लो अनुवादहरूमा प्रयोग गर्नुभएको याहवेका लागि त्यही शब्द प्रयोग गर्नुहोस्। याहवेको बारेमा मुख्य शब्दावलीमा छलफल गरिएको छ।</w:t>
      </w:r>
    </w:p>
    <w:p>
      <w:pPr/>
      <w:r>
        <w:rPr>
          <w:lang w:val="ne_NP" w:bidi="ne_NP"/>
        </w:rPr>
      </w:r>
      <w:r>
        <w:rPr>
          <w:lang w:val="ne_NP" w:bidi="ne_NP"/>
        </w:rPr>
        <w:t xml:space="preserve">यो खण्डले महिलाको </w:t>
      </w:r>
      <w:r>
        <w:rPr>
          <w:b/>
          <w:lang w:val="ne_NP" w:bidi="ne_NP"/>
        </w:rPr>
        <w:t>गर्भाशय</w:t>
      </w:r>
      <w:r>
        <w:rPr>
          <w:lang w:val="ne_NP" w:bidi="ne_NP"/>
        </w:rPr>
        <w:t xml:space="preserve">, बच्चा </w:t>
      </w:r>
      <w:r>
        <w:rPr>
          <w:b/>
          <w:lang w:val="ne_NP" w:bidi="ne_NP"/>
        </w:rPr>
        <w:t>गर्भधारण गर्ने</w:t>
      </w:r>
      <w:r>
        <w:rPr>
          <w:lang w:val="ne_NP" w:bidi="ne_NP"/>
        </w:rPr>
        <w:t xml:space="preserve">, </w:t>
      </w:r>
      <w:r>
        <w:rPr>
          <w:b/>
          <w:lang w:val="ne_NP" w:bidi="ne_NP"/>
        </w:rPr>
        <w:t>गर्भवती</w:t>
      </w:r>
      <w:r>
        <w:rPr>
          <w:lang w:val="ne_NP" w:bidi="ne_NP"/>
        </w:rPr>
        <w:t xml:space="preserve"> हुने, बच्चा </w:t>
      </w:r>
      <w:r>
        <w:rPr>
          <w:b/>
          <w:lang w:val="ne_NP" w:bidi="ne_NP"/>
        </w:rPr>
        <w:t>कोखमा राख्ने</w:t>
      </w:r>
      <w:r>
        <w:rPr>
          <w:lang w:val="ne_NP" w:bidi="ne_NP"/>
        </w:rPr>
        <w:t xml:space="preserve"> र बच्चालाई </w:t>
      </w:r>
      <w:r>
        <w:rPr>
          <w:b/>
          <w:lang w:val="ne_NP" w:bidi="ne_NP"/>
        </w:rPr>
        <w:t>जन्म दिने</w:t>
      </w:r>
      <w:r>
        <w:rPr>
          <w:lang w:val="ne_NP" w:bidi="ne_NP"/>
        </w:rPr>
        <w:t xml:space="preserve"> बारेमा कुरा गर्छ। यस खण्डले सन्तान भएको कुरा वर्णन गर्ने एउटा तरिका बच्चालाई गर्भको फलको रूपमा उल्लेख गर्नु हो। कोख भनेको बच्चा नजन्मिँदासम्म बस्ने महिलाको शरीरभित्रको त्यो ठाउँ हो। तपाईंले पहिले नै सन्तान जन्माएका महिलाहरूका बारेमा कथाहरू सुनाउनुभएको छ। यस प्रक्रियालाई वर्णन गर्नका लागि सार्वजनिक प्रयोगका लागि र पुरुष र महिला दुवै उपस्थित भएका समूहहरूमा उपयुक्त हुने शब्दहरू रोज्नुहोस्।</w:t>
      </w:r>
    </w:p>
    <w:p>
      <w:pPr/>
      <w:r>
        <w:rPr>
          <w:lang w:val="ne_NP" w:bidi="ne_NP"/>
        </w:rPr>
      </w:r>
      <w:r>
        <w:rPr>
          <w:lang w:val="ne_NP" w:bidi="ne_NP"/>
        </w:rPr>
        <w:t xml:space="preserve">याकूबले सोध्छन्, "के म </w:t>
      </w:r>
      <w:r>
        <w:rPr>
          <w:b/>
          <w:lang w:val="ne_NP" w:bidi="ne_NP"/>
        </w:rPr>
        <w:t>परमेश्वर</w:t>
      </w:r>
      <w:r>
        <w:rPr>
          <w:lang w:val="ne_NP" w:bidi="ne_NP"/>
        </w:rPr>
        <w:t xml:space="preserve"> हुँ?" तपाईंले अन्य खण्डहरूमा प्रयोग गर्नुभएको परमेश्वरका लागि त्यही नाम प्रयोग गर्नुहोस्। खण्डमा परमेश्वर नाम अरू धेरै पटक प्रयोग गरिएको छ। परमेश्वरको बारेमा मुख्य शब्दावलीमा छलफल गरिएको छ।</w:t>
      </w:r>
    </w:p>
    <w:p>
      <w:pPr/>
      <w:r>
        <w:rPr>
          <w:lang w:val="ne_NP" w:bidi="ne_NP"/>
        </w:rPr>
      </w:r>
      <w:r>
        <w:rPr>
          <w:lang w:val="ne_NP" w:bidi="ne_NP"/>
        </w:rPr>
        <w:t xml:space="preserve">रूबेनले गहुँको फसलको समयमा उम्रिएका केही दुधे फूल भेट्टाउँछन्। </w:t>
      </w:r>
      <w:r>
        <w:rPr>
          <w:b/>
          <w:lang w:val="ne_NP" w:bidi="ne_NP"/>
        </w:rPr>
        <w:t xml:space="preserve">दुधे फूललाई </w:t>
      </w:r>
      <w:r>
        <w:rPr>
          <w:lang w:val="ne_NP" w:bidi="ne_NP"/>
        </w:rPr>
        <w:t>कहिलेकाहीँ प्रेमको फूलको रूपमा भनिन्छ। यो फल एउटा पहेँलो एैंसेलु हो, जुन लगभग सानो गोलभेडाको आकारको जतिको हुन्छ। बच्चा जन्माउन चाहने महिलाहरूले दुधे फल खान्थे। दुधे फलले एक महिलाको प्रजनन क्षमता बढाउँछ भन्ने तिनीहरूको विश्वास थियो। कहिलेकाहीँ फललाई प्रेम स्याऊ भनिन्छ। राहेललाई दुधे फलले गर्दा राहेलका लागि सन्तान जन्माउन सम्भव हुनेछ जस्तो लाग्छ। तर, यो खण्ड स्पष्ट छ। राहेलले बच्चा जन्माउनुमा ती दुधालु फलहरूको कुनै सम्बन्ध थिएन। परमेश्वरले राहेलको स्थिति सम्झनुभयो र परमेश्वरले राहेलका प्रार्थनाहरूको जवाफ दिनुभयो। परमेश्वरले राहेललाई गर्भवती हुन र एउटा छोरा जन्माउन दिनुभयो। राहेलले यो कुरा स्वीकार गर्दै भन्छिन्, "परमेश्वरले मेरो अपमान हटाउनुभएको छ।" राहेलले आफूलाई अर्को छोरा दिनुहोस भनेर याहवेलाई बिन्ती गर्छिन्।</w:t>
      </w:r>
    </w:p>
    <w:p>
      <w:pPr/>
      <w:r>
        <w:rPr>
          <w:lang w:val="ne_NP" w:bidi="ne_NP"/>
        </w:rPr>
      </w:r>
      <w:r>
        <w:rPr>
          <w:lang w:val="ne_NP" w:bidi="ne_NP"/>
        </w:rPr>
        <w:t>फेरि दुधे फूलको तस्वीर देखाउनुहोस्।</w:t>
      </w:r>
    </w:p>
    <w:p>
      <w:pPr/>
      <w:r>
        <w:rPr>
          <w:lang w:val="ne_NP" w:bidi="ne_NP"/>
        </w:rPr>
      </w:r>
      <w:r>
        <w:rPr>
          <w:lang w:val="ne_NP" w:bidi="ne_NP"/>
        </w:rPr>
        <w:t>याकूबले बिल्हासँग विवाह गरे र बिल्हाबाट उनका २ छोराहरू भए। यी दुई छोराहरू राहेलका छोराहरू भए। याकूबले जिल्पासँग विवाह गरे र जिल्पाबाट २ छोराहरू भए। यी २ छोराहरू लेआका छोराहरू भए। ती दुई सुसारेहरूको विवाह याकूबसँग भएको थियो। यी दुई महिलाहरू श्रीमती थिए। याकूबका कुल ४ पत्नीहरू थिए: लेआ, राहेल, बिल्हा, र जिल्पा।</w:t>
      </w:r>
      <w:r>
        <w:rPr>
          <w:lang w:val="ne_NP" w:bidi="ne_NP"/>
        </w:rPr>
      </w:r>
    </w:p>
    <w:p>
      <w:pPr>
        <w:pStyle w:val="Heading3"/>
      </w:pPr>
      <w:r>
        <w:rPr>
          <w:lang w:val="ne_NP" w:bidi="ne_NP"/>
        </w:rPr>
        <w:t>Step 6</w:t>
      </w:r>
    </w:p>
    <w:p>
      <w:pPr/>
      <w:r>
        <w:rPr>
          <w:lang w:val="ne_NP" w:bidi="ne_NP"/>
        </w:rPr>
      </w:r>
      <w:r>
        <w:rPr>
          <w:lang w:val="ne_NP" w:bidi="ne_NP"/>
        </w:rPr>
        <w:t>अनुवादलाई सजिलोसँग बुझ्न यस खण्डको श्रव्य संस्करण सुन्‍नुहोस्।</w:t>
      </w:r>
    </w:p>
    <w:p>
      <w:pPr/>
      <w:r>
        <w:rPr>
          <w:lang w:val="ne_NP" w:bidi="ne_NP"/>
        </w:rPr>
      </w:r>
      <w:r>
        <w:rPr>
          <w:lang w:val="ne_NP" w:bidi="ne_NP"/>
        </w:rPr>
        <w:t>यस सत्रमा, एउटा समूहको रूपमा तपाईंको आफ्नै भाषामा खण्डलाई पुन: भन्न लगाउनुहोस्।</w:t>
      </w:r>
    </w:p>
    <w:p>
      <w:pPr/>
      <w:r>
        <w:rPr>
          <w:lang w:val="ne_NP" w:bidi="ne_NP"/>
        </w:rPr>
      </w:r>
      <w:r>
        <w:rPr>
          <w:lang w:val="ne_NP" w:bidi="ne_NP"/>
        </w:rPr>
        <w:t>पहिला, सम्पूर्ण समूहले खण्डलाई तपाईंको आफ्नै भाषामा बताउन अभ्यास गर्नुपर्छ। तपाईंले अघिल्लो चरणहरूमा निर्णय गर्नुभएको कुराहरू जस्तै कालक्रम, शब्दहरू, वाक्यांशहरू, भावनाहरू, वा तपाईंले छलफल गर्नुभएको अन्य कुराहरू यसमा समावेश गर्नलाई सम्झनुहोस्।</w:t>
      </w:r>
    </w:p>
    <w:p>
      <w:pPr/>
      <w:r>
        <w:rPr>
          <w:lang w:val="ne_NP" w:bidi="ne_NP"/>
        </w:rPr>
      </w:r>
      <w:r>
        <w:rPr>
          <w:lang w:val="ne_NP" w:bidi="ne_NP"/>
        </w:rPr>
        <w:t>एउटा समूहको सदस्यले खण्डका केही वाक्यहरू भन्नुपर्छ र रोकिनु पर्छ। समूहको अर्को सदस्यले खण्डको अर्को भाग भन्नु पर्छ र रोकिनु पर्छ। समूहले सम्पूर्ण खण्डलाई पुन: नभन्दासम्म यो गर्नुहोस्। यस चरणमा समूहका सदस्यहरूले एक अर्कालाई सच्याउन सक्छन्।</w:t>
      </w:r>
    </w:p>
    <w:p>
      <w:pPr/>
      <w:r>
        <w:rPr>
          <w:lang w:val="ne_NP" w:bidi="ne_NP"/>
        </w:rPr>
      </w:r>
      <w:r>
        <w:rPr>
          <w:lang w:val="ne_NP" w:bidi="ne_NP"/>
        </w:rPr>
        <w:t xml:space="preserve">अडियो रोक्‍नुहोस्। </w:t>
      </w:r>
    </w:p>
    <w:p>
      <w:pPr/>
      <w:r>
        <w:rPr>
          <w:lang w:val="ne_NP" w:bidi="ne_NP"/>
        </w:rPr>
      </w:r>
      <w:r>
        <w:rPr>
          <w:lang w:val="ne_NP" w:bidi="ne_NP"/>
        </w:rPr>
        <w:t>अर्को पटक, समूहको प्रत्येक सदस्यले कम्तिमा पनि एकचोटि सम्पूर्ण खण्डलाई नरोकी भन्नुपर्छ। समूहको सदस्यले खण्डलाई सम्झन मद्दत गर्न कुनैपनि वस्तुहरू, चालहरू, वा तिनीहरूको स्टोरीबोर्ड प्रयोग गर्न सक्छन्।</w:t>
      </w:r>
    </w:p>
    <w:p>
      <w:pPr/>
      <w:r>
        <w:rPr>
          <w:lang w:val="ne_NP" w:bidi="ne_NP"/>
        </w:rPr>
      </w:r>
      <w:r>
        <w:rPr>
          <w:lang w:val="ne_NP" w:bidi="ne_NP"/>
        </w:rPr>
        <w:t xml:space="preserve">अडियो रोक्‍नुहोस्। </w:t>
      </w:r>
    </w:p>
    <w:p>
      <w:pPr/>
      <w:r>
        <w:rPr>
          <w:lang w:val="ne_NP" w:bidi="ne_NP"/>
        </w:rPr>
      </w:r>
      <w:r>
        <w:rPr>
          <w:lang w:val="ne_NP" w:bidi="ne_NP"/>
        </w:rPr>
        <w:t>त्यसपछि, तपाईंलाई सबैभन्दा बढी मनपरेको खण्डको संस्करण कस्को हो समूहले निर्णय गर्न सक्छ। तपाईंले एउटा समूहको सदस्यले एउटा दृश्य बताएको तरिका मनपर्यो तर तपाईंले अर्को दृश्य अर्कै समूहको सदस्यले बताएको तरिका मनपर्यो भनेर निर्णय गर्न सक्नुहुन्छ।</w:t>
      </w:r>
    </w:p>
    <w:p>
      <w:pPr/>
      <w:r>
        <w:rPr>
          <w:lang w:val="ne_NP" w:bidi="ne_NP"/>
        </w:rPr>
      </w:r>
      <w:r>
        <w:rPr>
          <w:lang w:val="ne_NP" w:bidi="ne_NP"/>
        </w:rPr>
        <w:t xml:space="preserve">अडियो रोक्‍नुहोस्। </w:t>
      </w:r>
    </w:p>
    <w:p>
      <w:pPr/>
      <w:r>
        <w:rPr>
          <w:lang w:val="ne_NP" w:bidi="ne_NP"/>
        </w:rPr>
      </w:r>
      <w:r>
        <w:rPr>
          <w:lang w:val="ne_NP" w:bidi="ne_NP"/>
        </w:rPr>
        <w:t>अन्तमा, समूहले सबैजना सहमत हुने खण्डको अन्तिम संस्करणलाई सँगै राख्न सक्छन्। समूहको प्रत्येक सदस्यले यस खण्डको अन्तिम संस्करण सुनाउने अभ्यास गर्नुपर्छ।</w:t>
      </w:r>
      <w:r>
        <w:rPr>
          <w:lang w:val="ne_NP" w:bidi="ne_NP"/>
        </w:rPr>
      </w:r>
      <w:r>
        <w:rPr>
          <w:lang w:val="ne_NP" w:bidi="ne_NP"/>
        </w:rPr>
      </w:r>
    </w:p>
    <w:p>
      <w:pPr/>
      <w:r>
        <w:rPr>
          <w:lang w:val="ne_NP" w:bidi="ne_NP"/>
        </w:rPr>
      </w:r>
    </w:p>
    <w:p>
      <w:pPr>
        <w:pStyle w:val="Heading2"/>
      </w:pPr>
      <w:r>
        <w:rPr>
          <w:lang w:val="ne_NP" w:bidi="ne_NP"/>
        </w:rPr>
        <w:t>Genesis 30:25–43</w:t>
      </w:r>
      <w:r>
        <w:rPr>
          <w:lang w:val="ne_NP" w:bidi="ne_NP"/>
        </w:rPr>
      </w:r>
    </w:p>
    <w:p>
      <w:pPr>
        <w:pStyle w:val="Heading3"/>
      </w:pPr>
      <w:r>
        <w:rPr>
          <w:lang w:val="ne_NP" w:bidi="ne_NP"/>
        </w:rPr>
        <w:t>Step 1</w:t>
      </w:r>
    </w:p>
    <w:p>
      <w:pPr/>
      <w:r>
        <w:rPr>
          <w:lang w:val="ne_NP" w:bidi="ne_NP"/>
        </w:rPr>
      </w:r>
      <w:r>
        <w:rPr>
          <w:lang w:val="ne_NP" w:bidi="ne_NP"/>
        </w:rPr>
        <w:t>उत्पत्ति ३०:२५–४३ सुन्नुहोस् र यसलाई आफ्नो हृदयमा राख्नुहोस्। पाठलाई तीन पटक सुन्नुहोस् (सम्भव छ भने तीन फरक अनुवादहरूमा)। त्यसपछि टोलीले निम्न प्रश्नहरूको छलफल गर्नुहोस:</w:t>
      </w:r>
    </w:p>
    <w:p>
      <w:pPr>
        <w:pStyle w:val="ListBullet"/>
        <w:spacing w:line="240" w:lineRule="auto"/>
        <w:ind w:left="720"/>
      </w:pPr>
      <w:r>
        <w:rPr>
          <w:lang w:val="ne_NP" w:bidi="ne_NP"/>
        </w:rPr>
      </w:r>
      <w:r>
        <w:rPr>
          <w:lang w:val="ne_NP" w:bidi="ne_NP"/>
        </w:rPr>
        <w:t>यो खण्डमा तपाईंलाई के मन पर्‍यो?</w:t>
      </w:r>
    </w:p>
    <w:p>
      <w:pPr>
        <w:pStyle w:val="ListBullet"/>
        <w:spacing w:line="240" w:lineRule="auto"/>
        <w:ind w:left="720"/>
      </w:pPr>
      <w:r>
        <w:rPr>
          <w:lang w:val="ne_NP" w:bidi="ne_NP"/>
        </w:rPr>
      </w:r>
      <w:r>
        <w:rPr>
          <w:lang w:val="ne_NP" w:bidi="ne_NP"/>
        </w:rPr>
        <w:t>तपाईलाई के मन परेन वा के बुझ्नुभएन?</w:t>
      </w:r>
    </w:p>
    <w:p>
      <w:pPr>
        <w:pStyle w:val="ListBullet"/>
        <w:spacing w:line="240" w:lineRule="auto"/>
        <w:ind w:left="720"/>
      </w:pPr>
      <w:r>
        <w:rPr>
          <w:lang w:val="ne_NP" w:bidi="ne_NP"/>
        </w:rPr>
      </w:r>
      <w:r>
        <w:rPr>
          <w:lang w:val="ne_NP" w:bidi="ne_NP"/>
        </w:rPr>
        <w:t>यो कथाले हामीलाई परमेश्वरको बारेमा के भन्छ?</w:t>
      </w:r>
    </w:p>
    <w:p>
      <w:pPr>
        <w:pStyle w:val="ListBullet"/>
        <w:spacing w:line="240" w:lineRule="auto"/>
        <w:ind w:left="720"/>
      </w:pPr>
      <w:r>
        <w:rPr>
          <w:lang w:val="ne_NP" w:bidi="ne_NP"/>
        </w:rPr>
      </w:r>
      <w:r>
        <w:rPr>
          <w:lang w:val="ne_NP" w:bidi="ne_NP"/>
        </w:rPr>
        <w:t>यो खण्डले मानिसबारे हामीलाई के भन्दछ?</w:t>
      </w:r>
    </w:p>
    <w:p>
      <w:pPr>
        <w:pStyle w:val="ListBullet"/>
        <w:spacing w:line="240" w:lineRule="auto"/>
        <w:ind w:left="720"/>
      </w:pPr>
      <w:r>
        <w:rPr>
          <w:lang w:val="ne_NP" w:bidi="ne_NP"/>
        </w:rPr>
      </w:r>
      <w:r>
        <w:rPr>
          <w:lang w:val="ne_NP" w:bidi="ne_NP"/>
        </w:rPr>
        <w:t>यो खण्डले कसरी हाम्रो दैनिक जीवनलाई प्रभाव पार्छ?</w:t>
      </w:r>
    </w:p>
    <w:p>
      <w:pPr>
        <w:pStyle w:val="ListBullet"/>
        <w:spacing w:line="240" w:lineRule="auto"/>
        <w:ind w:left="720"/>
      </w:pPr>
      <w:r>
        <w:rPr>
          <w:lang w:val="ne_NP" w:bidi="ne_NP"/>
        </w:rPr>
      </w:r>
      <w:r>
        <w:rPr>
          <w:lang w:val="ne_NP" w:bidi="ne_NP"/>
        </w:rPr>
        <w:t>यो कथा सुन्नु पर्ने तपाईंले चिन्नुभएको व्यक्ति को हुनुहुन्छ?</w:t>
      </w:r>
      <w:r>
        <w:rPr>
          <w:lang w:val="ne_NP" w:bidi="ne_NP"/>
        </w:rPr>
      </w:r>
    </w:p>
    <w:p>
      <w:pPr>
        <w:pStyle w:val="Heading3"/>
      </w:pPr>
      <w:r>
        <w:rPr>
          <w:lang w:val="ne_NP" w:bidi="ne_NP"/>
        </w:rPr>
        <w:t>Step 2</w:t>
      </w:r>
    </w:p>
    <w:p>
      <w:pPr/>
      <w:r>
        <w:rPr>
          <w:lang w:val="ne_NP" w:bidi="ne_NP"/>
        </w:rPr>
      </w:r>
      <w:r>
        <w:rPr>
          <w:lang w:val="ne_NP" w:bidi="ne_NP"/>
        </w:rPr>
        <w:t>मञ्चको तयारी</w:t>
      </w:r>
    </w:p>
    <w:p>
      <w:pPr/>
      <w:r>
        <w:rPr>
          <w:lang w:val="ne_NP" w:bidi="ne_NP"/>
        </w:rPr>
      </w:r>
      <w:r>
        <w:rPr>
          <w:lang w:val="ne_NP" w:bidi="ne_NP"/>
        </w:rPr>
        <w:t>उत्पत्ति ३०:२५–४३</w:t>
      </w:r>
    </w:p>
    <w:p>
      <w:pPr/>
      <w:r>
        <w:rPr>
          <w:lang w:val="ne_NP" w:bidi="ne_NP"/>
        </w:rPr>
      </w:r>
      <w:r>
        <w:rPr>
          <w:lang w:val="ne_NP" w:bidi="ne_NP"/>
        </w:rPr>
        <w:t>संस्करणलाई सजिलोसँग बुझ्न पाठलाई एकपटक सुन्नुहोस्।</w:t>
      </w:r>
    </w:p>
    <w:p>
      <w:pPr/>
      <w:r>
        <w:rPr>
          <w:lang w:val="ne_NP" w:bidi="ne_NP"/>
        </w:rPr>
      </w:r>
      <w:r>
        <w:rPr>
          <w:lang w:val="ne_NP" w:bidi="ne_NP"/>
        </w:rPr>
        <w:t>यो खण्डले याकूब र उनको परिवारको कथालाई निरन्तरता दिन्छ। याकूबले राहेलका पिता लाबानका लागि १४ वर्ष काम गरे। याकूबले ७ वर्ष काम गरे र त्यसपछि लाबानका छोरीहरू लेआ र राहेलसँग विवाह गरे। लाबानले याकूबलाई छल गरेर पहिले लेआलाई पत्नीको रूपमा दिएका हुनाले, राहेलको लागि थप दुलहीको मूल्य तिर्न याकूबले अर्को ७ वर्ष काम गर्नुपरेको थियो। याकूबका अब ४ पत्नीहरू (लिआ, राहेल र तिनीहरूका सुसारेहरू जिल्पा र बिल्हा) र ११ छोराहरू र एउटी छोरी छन्। यो राहेलले यूसुफलाई जन्म दिएपछि के भयो भन्ने कुराको एउटा कथात्मक विवरण हो। यूसुफ याकूबका एघारौँ छोरा हुन्।</w:t>
      </w:r>
    </w:p>
    <w:p>
      <w:pPr/>
      <w:r>
        <w:rPr>
          <w:lang w:val="ne_NP" w:bidi="ne_NP"/>
        </w:rPr>
      </w:r>
      <w:r>
        <w:rPr>
          <w:lang w:val="ne_NP" w:bidi="ne_NP"/>
        </w:rPr>
        <w:t>लाबानका लागि काम गरेका यी १४ वर्षमा, याकूबले लाबानका बथानहरूको हेरचाह गर्दै आएका थिए। याकूबले हारान छोडेर घर फर्कने समय आएको छ भनेर निर्णय गर्छन्। याकूब लाबानकहाँ जान्छन् र लाबानको कामबाट मुक्त गरिदिन आग्रह गर्छन्। याकूब आफ्नो देशमा फर्किन चाहन्छन्। यसको अर्थ याकूब बेर्शेबा र बेर्शेबाको वरिपरि रहेको जमिनमा फिर्ता जान चाहन्छन्। यो त्यो भूमि हो जुन परमेश्वरले अब्राहाम र इसहाकलाई दिनुभयो। परमेश्वरले याकूबलाई बेथेलमा यो पनि भन्नुभयो कि यो जमिन याकूबको हुनेछ। बेथेलमा, परमेश्वरले याकूबलाई भन्नुभएको थियो, "एक दिन, म तिमीलाई यस देशमा फिर्ता ल्याउनेछु।"</w:t>
      </w:r>
    </w:p>
    <w:p>
      <w:pPr/>
      <w:r>
        <w:rPr>
          <w:lang w:val="ne_NP" w:bidi="ne_NP"/>
        </w:rPr>
      </w:r>
      <w:r>
        <w:rPr>
          <w:lang w:val="ne_NP" w:bidi="ne_NP"/>
        </w:rPr>
        <w:t>रोक्नुहोस् र छलफल गर्नुहोस्: धेरै वर्षदेखि आफ्नो परिवारबाट टाढा बसोबास गर्ने व्यक्तिको बारेमा कुरा गर्नुहोस्। त्यो व्यक्तिले आफ्नो घर, अर्थात् आफ्ना आमाबुबा र परिवारका अन्य सदस्यहरू बसोबास गर्ने ठाउँको बारेमा कस्तो महसुस गर्छ?</w:t>
      </w:r>
    </w:p>
    <w:p>
      <w:pPr/>
      <w:r>
        <w:rPr>
          <w:lang w:val="ne_NP" w:bidi="ne_NP"/>
        </w:rPr>
      </w:r>
      <w:r>
        <w:rPr>
          <w:lang w:val="ne_NP" w:bidi="ne_NP"/>
        </w:rPr>
        <w:t>लाबान याकूबको कामको कारणले आफू धनी भएको कुरा स्वीकार गर्छन्। भेडा र बाख्राका ठूला बथान हुँदा मानिसहरू धनी हुन्थे। याकूबले लाबानका लागि काम सुरु गर्नुअघि लाबानसँग भेडा र बाख्राका केही बथानहरू मात्र थिए। याकूबले बगालको हेरचाहको काम गरेका छन् र लाबानको धन-सम्पत्ति धेरै वृद्धि भएको छ। याहवेले लाबानलाई यो धन याकूबको कामबाट आएको छ भन्ने कुरा प्रकट गर्नुभयो। यस खण्डले याहवेले यो लाबानलाई कसरी प्रकट गर्नुभएको छ भन्ने कुरा स्पष्ट रूपमा बताउँदैन। केही अनुवादकहरूका अनुसार लाबानले याकूबले आफूलाई शकून विद्याको माध्यमबाट धनी बनाएको कुरा पत्ता लगाएका थिए। मानिसहरूले दैनिक वस्तुहरूमा केही चिन्हहरू पढेर तिनीहरूको अर्थ के हो भन्ने कुरा पत्ता लगाउन शकुनबाट तथ्य सिक्छन्। याहवेले यो सत्य लाबानलाई प्रकट गर्नुभएको छ भनेर अन्य अनुवादहरू भन्छन्।</w:t>
      </w:r>
    </w:p>
    <w:p>
      <w:pPr/>
      <w:r>
        <w:rPr>
          <w:lang w:val="ne_NP" w:bidi="ne_NP"/>
        </w:rPr>
      </w:r>
      <w:r>
        <w:rPr>
          <w:lang w:val="ne_NP" w:bidi="ne_NP"/>
        </w:rPr>
        <w:t>याकूबलाई यो पनि थाहा छ कि परमप्रभुले लाबानलाई आशिष् दिनुभएको छ र याकूबको असल कामद्वारा लाबानको धनसम्पत्ति बढाइदिनुभएको छ। तर, याकूब यस समयमा याकूबको आफ्नै परिवारको पालनपोषण गर्न चाहन्छन्।</w:t>
      </w:r>
    </w:p>
    <w:p>
      <w:pPr/>
      <w:r>
        <w:rPr>
          <w:lang w:val="ne_NP" w:bidi="ne_NP"/>
        </w:rPr>
      </w:r>
      <w:r>
        <w:rPr>
          <w:lang w:val="ne_NP" w:bidi="ne_NP"/>
        </w:rPr>
        <w:t>लाबान याकूबसँग विनम्र रूपमा कुरा गर्छन्। लाबान भन्छन्, "यदि मैले तपाईंको दृष्टिमा अनुग्रह पाएको छु" वा "यदि तपाईं साँच्चै मेरो मित्र हुनुहुन्छ भने।" लाबानका लागि याकूबसँग कुरा गर्ने यो सामान्य तरिका हुने थिएन। लाबानसँग भेडाहरू र बाख्राहरू छन्। यसरी बोल्दै लाबानले याकूबलाई चापलूसी गरिरहेका छन्। याकूबले लाबानसँग कुरा गर्न यस प्रकारको भाषा प्रयोग गर्नुपर्छ। जब लाबानले लेआलाई याकूबकी दुलहीको रूपमा याकूबलाई दिए, तब लाबानले याकूबलाई धोका दिए। यस प्रकारले बोल्दै लाबानले याकूबलाई फेरि धोका दिन थाल्छन्।</w:t>
      </w:r>
    </w:p>
    <w:p>
      <w:pPr/>
      <w:r>
        <w:rPr>
          <w:lang w:val="ne_NP" w:bidi="ne_NP"/>
        </w:rPr>
      </w:r>
      <w:r>
        <w:rPr>
          <w:lang w:val="ne_NP" w:bidi="ne_NP"/>
        </w:rPr>
        <w:t>रोक्नुहोस् र छलफल गर्नुहोस्: अरू कसैलाई केही काम गर्न मनाउन खोजिरहेको व्यक्तिको बारेमा एउटा कथा सुनाउनुहोस्। पहिलो व्यक्तिले प्रयोग गर्ने राम्रा शब्दहरू वा वाक्यांशहरूमा ध्यान दिनुहोस्।</w:t>
      </w:r>
    </w:p>
    <w:p>
      <w:pPr/>
      <w:r>
        <w:rPr>
          <w:lang w:val="ne_NP" w:bidi="ne_NP"/>
        </w:rPr>
      </w:r>
      <w:r>
        <w:rPr>
          <w:lang w:val="ne_NP" w:bidi="ne_NP"/>
        </w:rPr>
        <w:t>लाबानले याकूबलाई केही तलब दिने प्रस्ताव गर्छन् ताकि याकूबले लाबानका लागि काम गरिरहन सकून्। याकूबले एउटा फरक योजनाको सुझाव दिन्छन्। याकूब आफ्नै परिवारका लागि भेडा र बाख्राका बथान चाहन्छन्। यी पशुहरू लाबानका नभई याकूबका हुन्थे। यस समयमा अधिकांश भेडाहरू सेतो थिए। यस समयमा अधिकांश बाख्राहरू गाढा रङका थिए। याकूबले एकभन्दा बढी रङ भएका सबै भेडा र बाख्राहरू र सबै गाढा रङका भेडाहरू आफूले लिने सुझाव दिए। यो लाबानसँग भएका प्रत्येक सय पशुहरूमध्ये लगभग १० वटा पशुहरू हुने थिए। लाबानको बथानमा सामान्य रङ्गका सबै पशुहरू हुने थिए—भेडाहरू सेतो र बाख्राहरू गाढा रङ्गका। लाबानका सबै पशुहरू एकै रंगका हुन्थे। यसले कुनै पनि समयमा बथानलाई हेर्न र कुनै जनावर कहाँको हो भनेर पत्ता लगाउन सजिलो बनाउँथ्यो। लाबानले याकूबका बथानहरूलाई हेर्न र याकूबले कुनै पशुहरू चोरिरहेका छन् कि छैनन् भनेर हेर्न सक्थे। याकूबले त्यही दिन पशुहरूलाई अलग गर्ने र आफ्नो बगाल आफैँले लैजाने प्रस्ताव गरे। याकूबले लाबानका बथानहरूको पनि हेरचाह जारी राख्ने प्रतिज्ञा गरे। लाबान त्यो योजनामा सहमत भए। तर त्यही दिन, लाबानले सबै रङ्गीचङ्गी पशुहरू र काला भेडाहरूलाई अलग गरे र तिनीहरूलाई लाबानका छोराहरूसँग याकूबले काम गरिरहेको ठाउँबाट ३ दिनको पैदल दूरीमा रहेको क्षेत्रमा पठाए। लाबानले याकूबलाई हेरचाह गर्नका लागि एकै रङका पशुहरू मात्र जिम्मा दिए।</w:t>
      </w:r>
    </w:p>
    <w:p>
      <w:pPr/>
      <w:r>
        <w:rPr>
          <w:lang w:val="ne_NP" w:bidi="ne_NP"/>
        </w:rPr>
      </w:r>
      <w:r>
        <w:rPr>
          <w:lang w:val="ne_NP" w:bidi="ne_NP"/>
        </w:rPr>
        <w:t>सेतो भेडाको तस्वीर देखाउनुहोस्। कालो भेडाको तस्वीर देखाउनुहोस्। केवल एउटा रङ भएको बाख्राको तस्वीर देखाउनुहोस्। रङ्गीचङ्गी बाख्राको एउटा तस्वीर देखाउनुहोस्। धेरै रङ भएको भेडाको तस्वीर देखाउनुहोस्।</w:t>
      </w:r>
    </w:p>
    <w:p>
      <w:pPr/>
      <w:r>
        <w:rPr>
          <w:lang w:val="ne_NP" w:bidi="ne_NP"/>
        </w:rPr>
      </w:r>
      <w:r>
        <w:rPr>
          <w:lang w:val="ne_NP" w:bidi="ne_NP"/>
        </w:rPr>
        <w:t>रोक्नुहोस् र छलफल गर्नुहोस्: तपाईंको संस्कृतिमा लाबानले जस्तै धोका दिने व्यक्तिको बारेमा एउटा कथा सुनाउनुहोस्।</w:t>
      </w:r>
    </w:p>
    <w:p>
      <w:pPr/>
      <w:r>
        <w:rPr>
          <w:lang w:val="ne_NP" w:bidi="ne_NP"/>
        </w:rPr>
      </w:r>
      <w:r>
        <w:rPr>
          <w:lang w:val="ne_NP" w:bidi="ne_NP"/>
        </w:rPr>
        <w:t>याकूब लाबानका बथानहरूको हेरचाह गर्दै थिए। सबै भेडाहरू सेतो थिए र सबै बाख्राहरू गाढा रङका थिए। याकूब आफ्नो सम्पूर्ण जीवनभर गोठालाको रूपमा काम गर्दै आएका छन्। भेडा र बाख्राहरू कहिले प्रजननका लागि तयार हुन्छन् भन्ने कुरा याकूबलाई थाहा थियो। एकै रङका पशुहरूबाट बहुरङ्गी पशुहरू जन्माउनका लागि तिनीहरूबीच प्रजनन गराउने वैज्ञानिक आधारबारे याकूबलाई थाहा हुने थिएन। याकूबले तीन विभिन्न प्रकारका रूखहरूका हाँगाहरू लिए र तिनीहरूको बोक्रा यसरी ताछे कि हाँगाहरूमा सेता धर्काहरू देखा परे। यी रूखहरू लहरे पिपल, हाडे बदाम र चिनारका रूखहरू थिए। यी तीन रूखहरूमा बोक्रा मुनि सेतो काठ छ। याकूबले यी हाँगाहरूलाई पानी खुवाउने डुँडहरूमा राखे, जहाँ पशुहरू कुवामा पानी पिउन आउँदा ती हाँगाहरूलाई देख्थे।</w:t>
      </w:r>
    </w:p>
    <w:p>
      <w:pPr/>
      <w:r>
        <w:rPr>
          <w:lang w:val="ne_NP" w:bidi="ne_NP"/>
        </w:rPr>
      </w:r>
      <w:r>
        <w:rPr>
          <w:lang w:val="ne_NP" w:bidi="ne_NP"/>
        </w:rPr>
        <w:t>हाडे बदाम र चिनार, लहरे पिपलका रुखका हाँगाको तस्वीर देखाउनुहोस्। त्यहाँ सेता धर्साहरू देखिउन् भनेर यी हाँगाहरूका बोक्राका पट्टीहरू उप्काउनुपर्छ।</w:t>
      </w:r>
    </w:p>
    <w:p>
      <w:pPr/>
      <w:r>
        <w:rPr>
          <w:lang w:val="ne_NP" w:bidi="ne_NP"/>
        </w:rPr>
      </w:r>
      <w:r>
        <w:rPr>
          <w:lang w:val="ne_NP" w:bidi="ne_NP"/>
        </w:rPr>
        <w:t>रोक्नुहोस् र छलफल गर्नुहोस्: तपाईंको क्षेत्रका गोठालाहरू वा किसानहरूले आफ्ना पशुहरूको प्रजनन कसरी गराउँछन् सो बारेमा कुरा गर्नुहोस्। पोथीको समय भएको वा भाले पशुसँग संभोग गरी गर्भवती हुने समय भएको कुरालाई बुझाउन कुन शब्दहरू प्रयोग गरिन्छ भनेर त्यसमा ध्यान दिनुहोस्। किसानहरूले पोथीको उपयुक्त भालेसँग प्रजनन भएको कुरा कसरी सुनिश्चित गर्छन्?</w:t>
      </w:r>
    </w:p>
    <w:p>
      <w:pPr/>
      <w:r>
        <w:rPr>
          <w:lang w:val="ne_NP" w:bidi="ne_NP"/>
        </w:rPr>
      </w:r>
      <w:r>
        <w:rPr>
          <w:lang w:val="ne_NP" w:bidi="ne_NP"/>
        </w:rPr>
        <w:t>पोथीहरूको प्रजनन हुने समयमा, पशुहरू पानी पिउन कुवामा हुँदा तिनीहरूले संसर्ग गर्थे। याकूबले पशुहरूले संभोगको समयमा रूखका हाँगाहरू देख्न सकून् भन्ने कुरा सुनिश्चित गरे। पोथीहरूले थोप्ला वा धर्का भएका बच्चाहरूलाई जन्म दिए। प्रत्येक पटक जब थोप्ले वा धर्के जनावर जन्मन्थ्यो, याकूबले त्यसलाई एकै रङका जनावरहरूबाट अलग गर्थे। याकूबले थोप्ले वा धर्के पशुहरूलाई एकै रङका पशुहरूसँग प्रजनन गराउने कुरा सुनिश्चित गरे, जसले गर्दा अझ बढी थोप्ले पशुहरू जन्मिए। याकूबले बलिया भालेहरू र बलिया पोथीहरूबीच प्रजनन हुने कुरा सुनिश्चित गरे। संभोगको समयमा, याकूबले रूखका हाँगाहरू बलिया पशुहरूको अगाडि रहेको कुरा पक्का गरे। याकूबले ती कमजोर जनावरहरूको अगाडि रूखका हाँगाहरू राखेनन्। यस प्रकारले, याकूबले बलिया, बहुरङ्गिन बाख्राहरू र गाढा रङ्गका भेडाहरूको संख्या चाँडै बढाए। याकूबका बथानहरूको संख्या चाँडै बढ्यो। याकूब भेडा, बाख्रा, ऊँट र गधाहरूका धेरै बथानका साथमा निकै धनी भए। याकूबका धेरै पुरुष र स्त्री नोकरहरू पनि थिए।</w:t>
      </w:r>
    </w:p>
    <w:p>
      <w:pPr/>
      <w:r>
        <w:rPr>
          <w:lang w:val="ne_NP" w:bidi="ne_NP"/>
        </w:rPr>
      </w:r>
      <w:r>
        <w:rPr>
          <w:lang w:val="ne_NP" w:bidi="ne_NP"/>
        </w:rPr>
        <w:t>रोक्नुहोस् र छलफल गर्नुहोस्: तपाईंलाई लाबान र लाबानका छोराहरूले याकूबको धन बढ्दै गएको देख्दा कस्तो महसुस गरिरहेका थिए होला भन्ने लाग्छ? यदि तपाईंको संस्कृतिमा कुनै एउटा व्यक्तिले आफ्नो ज्वाइँ यति धनी हुँदै गएको देखेमा उसले के गर्थ्यो होला?</w:t>
      </w:r>
      <w:r>
        <w:rPr>
          <w:lang w:val="ne_NP" w:bidi="ne_NP"/>
        </w:rPr>
      </w:r>
    </w:p>
    <w:p>
      <w:pPr>
        <w:pStyle w:val="Heading3"/>
      </w:pPr>
      <w:r>
        <w:rPr>
          <w:lang w:val="ne_NP" w:bidi="ne_NP"/>
        </w:rPr>
        <w:t>Step 3</w:t>
      </w:r>
    </w:p>
    <w:p>
      <w:pPr/>
      <w:r>
        <w:rPr>
          <w:lang w:val="ne_NP" w:bidi="ne_NP"/>
        </w:rPr>
      </w:r>
      <w:r>
        <w:rPr>
          <w:lang w:val="ne_NP" w:bidi="ne_NP"/>
        </w:rPr>
        <w:t>संस्करणलाई सजिलोसँग बुझ्न पाठलाई फेरी एकपटक सुन्नुहोस्।</w:t>
      </w:r>
    </w:p>
    <w:p>
      <w:pPr/>
      <w:r>
        <w:rPr>
          <w:lang w:val="ne_NP" w:bidi="ne_NP"/>
        </w:rPr>
      </w:r>
      <w:r>
        <w:rPr>
          <w:lang w:val="ne_NP" w:bidi="ne_NP"/>
        </w:rPr>
        <w:t>यस सत्रमा, यस कथालाई दृश्यात्मक बनाउन तपाईंले समूहलाई मद्दत गर्नुहुनेछ। तपाईंले समूहलाई दृश्यहरू, सेटिङ र कथाका पात्रहरू परिभाषित गर्न मद्दत गर्नुहुनेछ।</w:t>
      </w:r>
    </w:p>
    <w:p>
      <w:pPr/>
      <w:r>
        <w:rPr>
          <w:lang w:val="ne_NP" w:bidi="ne_NP"/>
        </w:rPr>
      </w:r>
      <w:r>
        <w:rPr>
          <w:lang w:val="ne_NP" w:bidi="ne_NP"/>
        </w:rPr>
        <w:t>यस कथामा ३ दृश्यहरू छन्।</w:t>
      </w:r>
    </w:p>
    <w:p>
      <w:pPr/>
      <w:r>
        <w:rPr>
          <w:lang w:val="ne_NP" w:bidi="ne_NP"/>
        </w:rPr>
      </w:r>
      <w:r>
        <w:rPr>
          <w:b/>
          <w:lang w:val="ne_NP" w:bidi="ne_NP"/>
        </w:rPr>
        <w:t>पहिलो दृश्य:</w:t>
      </w:r>
      <w:r>
        <w:rPr>
          <w:lang w:val="ne_NP" w:bidi="ne_NP"/>
        </w:rPr>
        <w:t xml:space="preserve"> याकूब आफ्नो परिवारलाई लिएर आफ्नो देश फर्कन चाहन्छन्। लाबानले याकूबलाई आफूसँगै बस्न र बथानहरूको हेरचाह गरिरहन ज्याला दिने प्रस्ताव गर्छन्। याकूबले लाबानसँग एउटा सम्झौता गर्छन्।</w:t>
      </w:r>
    </w:p>
    <w:p>
      <w:pPr/>
      <w:r>
        <w:rPr>
          <w:lang w:val="ne_NP" w:bidi="ne_NP"/>
        </w:rPr>
      </w:r>
      <w:r>
        <w:rPr>
          <w:b/>
          <w:lang w:val="ne_NP" w:bidi="ne_NP"/>
        </w:rPr>
        <w:t>दोस्रो दृश्य:</w:t>
      </w:r>
      <w:r>
        <w:rPr>
          <w:lang w:val="ne_NP" w:bidi="ne_NP"/>
        </w:rPr>
        <w:t xml:space="preserve"> लाबानले याकूबका हुनुपर्ने पशुहरूलाई लैजान्छन् र तिनीहरूलाई ३ दिनको बाटो टाढा अर्को ठाउँमा सार्छन्। लाबानले ती बथानको हेरचाह गर्न आफ्ना छोराहरूलाई त्यहाँ पठाउँछन्।</w:t>
      </w:r>
    </w:p>
    <w:p>
      <w:pPr/>
      <w:r>
        <w:rPr>
          <w:lang w:val="ne_NP" w:bidi="ne_NP"/>
        </w:rPr>
      </w:r>
      <w:r>
        <w:rPr>
          <w:b/>
          <w:lang w:val="ne_NP" w:bidi="ne_NP"/>
        </w:rPr>
        <w:t>तेस्रो दृश्य:</w:t>
      </w:r>
      <w:r>
        <w:rPr>
          <w:lang w:val="ne_NP" w:bidi="ne_NP"/>
        </w:rPr>
        <w:t xml:space="preserve"> याकूबले बहुरङ्गी भेडा र बाख्राहरू पाउन बथानमा मेहनत गर्छन्। याकूबको धन-सम्पत्ति तीव्र गतिमा बढ्छ।</w:t>
      </w:r>
    </w:p>
    <w:p>
      <w:pPr/>
      <w:r>
        <w:rPr>
          <w:lang w:val="ne_NP" w:bidi="ne_NP"/>
        </w:rPr>
      </w:r>
      <w:r>
        <w:rPr>
          <w:lang w:val="ne_NP" w:bidi="ne_NP"/>
        </w:rPr>
        <w:t>यस कथामा यि पात्रहरु समावेश छन्:</w:t>
      </w:r>
    </w:p>
    <w:p>
      <w:pPr>
        <w:pStyle w:val="ListBullet"/>
        <w:spacing w:line="240" w:lineRule="auto"/>
        <w:ind w:left="720"/>
      </w:pPr>
      <w:r>
        <w:rPr>
          <w:lang w:val="ne_NP" w:bidi="ne_NP"/>
        </w:rPr>
      </w:r>
      <w:r>
        <w:rPr>
          <w:lang w:val="ne_NP" w:bidi="ne_NP"/>
        </w:rPr>
        <w:t>लाबान</w:t>
      </w:r>
    </w:p>
    <w:p>
      <w:pPr>
        <w:pStyle w:val="ListBullet"/>
        <w:spacing w:line="240" w:lineRule="auto"/>
        <w:ind w:left="720"/>
      </w:pPr>
      <w:r>
        <w:rPr>
          <w:lang w:val="ne_NP" w:bidi="ne_NP"/>
        </w:rPr>
      </w:r>
      <w:r>
        <w:rPr>
          <w:lang w:val="ne_NP" w:bidi="ne_NP"/>
        </w:rPr>
        <w:t>याकूब</w:t>
      </w:r>
    </w:p>
    <w:p>
      <w:pPr>
        <w:pStyle w:val="ListBullet"/>
        <w:spacing w:line="240" w:lineRule="auto"/>
        <w:ind w:left="720"/>
      </w:pPr>
      <w:r>
        <w:rPr>
          <w:lang w:val="ne_NP" w:bidi="ne_NP"/>
        </w:rPr>
      </w:r>
      <w:r>
        <w:rPr>
          <w:lang w:val="ne_NP" w:bidi="ne_NP"/>
        </w:rPr>
        <w:t>लाबानका छोराहरू</w:t>
      </w:r>
    </w:p>
    <w:p>
      <w:pPr>
        <w:pStyle w:val="ListBullet"/>
        <w:spacing w:line="240" w:lineRule="auto"/>
        <w:ind w:left="720"/>
      </w:pPr>
      <w:r>
        <w:rPr>
          <w:lang w:val="ne_NP" w:bidi="ne_NP"/>
        </w:rPr>
      </w:r>
      <w:r>
        <w:rPr>
          <w:lang w:val="ne_NP" w:bidi="ne_NP"/>
        </w:rPr>
        <w:t>राहेलको उल्लेख गरिएको छ।</w:t>
      </w:r>
    </w:p>
    <w:p>
      <w:pPr>
        <w:pStyle w:val="ListBullet"/>
        <w:spacing w:line="240" w:lineRule="auto"/>
        <w:ind w:left="720"/>
      </w:pPr>
      <w:r>
        <w:rPr>
          <w:lang w:val="ne_NP" w:bidi="ne_NP"/>
        </w:rPr>
      </w:r>
      <w:r>
        <w:rPr>
          <w:lang w:val="ne_NP" w:bidi="ne_NP"/>
        </w:rPr>
        <w:t>याकूबका पत्नीहरू र सन्तानहरूको उल्लेख गरिएको छ।</w:t>
      </w:r>
    </w:p>
    <w:p>
      <w:pPr>
        <w:pStyle w:val="ListBullet"/>
        <w:spacing w:line="240" w:lineRule="auto"/>
        <w:ind w:left="720"/>
      </w:pPr>
      <w:r>
        <w:rPr>
          <w:lang w:val="ne_NP" w:bidi="ne_NP"/>
        </w:rPr>
      </w:r>
      <w:r>
        <w:rPr>
          <w:lang w:val="ne_NP" w:bidi="ne_NP"/>
        </w:rPr>
        <w:t>पुरुष र महिला नोकरहरूको उल्लेख गरिएको छ।</w:t>
      </w:r>
    </w:p>
    <w:p>
      <w:pPr/>
      <w:r>
        <w:rPr>
          <w:lang w:val="ne_NP" w:bidi="ne_NP"/>
        </w:rPr>
      </w:r>
      <w:r>
        <w:rPr>
          <w:lang w:val="ne_NP" w:bidi="ne_NP"/>
        </w:rPr>
        <w:t>यस सत्रमा, समूहलाई स्टोरीबोर्ड बनाउन, चित्र कोर्न वा कुनै प्रकारका हेरफेर गर्न मिल्ने वस्तुहरू (जस्तै ढुङ्गा, लठ्ठी, बच्चाहरूको खेलौनाहरू) प्रयोग गरेर कथा र त्यसमा भएका क्रियाकलापलाई दृश्यात्मक बनाउनुहोस्।</w:t>
      </w:r>
    </w:p>
    <w:p>
      <w:pPr/>
      <w:r>
        <w:rPr>
          <w:lang w:val="ne_NP" w:bidi="ne_NP"/>
        </w:rPr>
      </w:r>
      <w:r>
        <w:rPr>
          <w:lang w:val="ne_NP" w:bidi="ne_NP"/>
        </w:rPr>
        <w:t>पहिलो दृश्यमा, राहेलले यूसुफ नामको छोरा पाएपछि, याकूबले लाबानलाई आफूलाई बिदा दिन आग्रह गर्छन् ताकि याकूबले आफ्नो परिवारलाई आफ्नो मातृदेशमा फिर्ता लैजान सकून्। याकूब भन्छन्, "मैले १४ वर्षसम्म तपाईंको लागि गरेको कामद्वारा आफ्ना पत्नीहरू र सन्तानहरू कमाएको छु।" लाबानले याकूबले कति राम्रोसँग काम गरेका छन् र लाबानलाई धनी हुन मद्दत गरेका छन् भन्ने बारेमा कुरा गर्छन्। लाबान भन्छन्, "परमप्रभुले मलाई तिम्रै कारणले आशिष् दिनुभएको छ।" वा लाबान भन्छन्, "मैले शकुन हेरेर थाहा पाएको छु कि याहवेले मलाई आशिष् दिनुभएको छ।" लाबानले याकूबलाई ज्याला दिने प्रस्ताव गर्छन्। याकूब तलब चाहँदैनन्। लाबानले याकूबका पत्नीहरू र सन्तानहरूलाई स्वतन्त्र छोडिदिन याकूबले गरेको अनुरोधलाई जवाफ दिँदैनन्। यदि लाबानले याकूबलाई ज्याला दिएमा याकूब लाबानसँगै रहनेछन् भन्ने लाबानलाई लागेको देखिन्छ। लाबानले यस्तो चापलूसीपूर्ण भाषा प्रयोग गर्दैछन् जुन सामान्यतया ससुराले ज्वाइँसँग कुरा गर्दा प्रयोग गर्दैनन्। लाबान भन्छन्, "यदि तपाईंले मलाई त्यसो भन्न अनुमति दिनुहुनेछ," वा "यदि तपाईंलाई मन पर्छ भने," वा "यदि मैले तपाईंको दृष्टिमा अनुग्रह पाएको छु भने।" यो ससुराले आफ्ना ज्वाइँसँग कुरा गर्ने कुनै सामान्य तरिका होइन। लाबानले याकूबलाई चाप्लुसी गर्ने प्रयास गरिरहेका छन्। यसलाई चित्रण गर्ने अलङ्कारहरू तपाईंसँग हुन सक्छन्। लाबान याकूबले हारान छोडेर जाऊन् भन्ने चाहँदैनथे। यस प्रकारले बोलेर लाबानले याकूबको चापलूसी गर्दै उनलाई हारानमा रहन मनाउने प्रयास गरिरहेका थिए।</w:t>
      </w:r>
    </w:p>
    <w:p>
      <w:pPr/>
      <w:r>
        <w:rPr>
          <w:lang w:val="ne_NP" w:bidi="ne_NP"/>
        </w:rPr>
      </w:r>
      <w:r>
        <w:rPr>
          <w:lang w:val="ne_NP" w:bidi="ne_NP"/>
        </w:rPr>
        <w:t>याकूबले ज्याला वा तलब स्वीकार गर्दैन। याकूब आफ्नै भेडा र बाख्राका बथान चाहन्छन्। याकूब बथान र झुण्डहरूका माध्यमबाट आफ्नो धन-सम्पत्ति निर्माण गर्न वा बढाउन चाहन्छन्। याकूबले लाबानलाई एकभन्दा बढी रङ भएका वा सामान्य रङका नभएका सबै पशुहरू आफूलाई दिने प्रस्ताव राख्छन्। यसरी लाबानले बथानलाई हेरेरै याकूबले लान नहुने पशु लगेको छ कि छैन भनेर देख्न सक्छन्। याकूबले त्यही दिन पशुहरूलाई अलग गर्न अनुरोध गर्छन्।</w:t>
      </w:r>
    </w:p>
    <w:p>
      <w:pPr/>
      <w:r>
        <w:rPr>
          <w:lang w:val="ne_NP" w:bidi="ne_NP"/>
        </w:rPr>
      </w:r>
      <w:r>
        <w:rPr>
          <w:lang w:val="ne_NP" w:bidi="ne_NP"/>
        </w:rPr>
        <w:t>दोस्रो दृश्यमा, लाबान याकूबलाई धेरै रङका पशुहरू र गाढा रङका भेडाहरू दिन सहमत हुन्छन्। तर लाबान तुरुन्तै जान्छन् र यी पशुहरूलाई आफ्ना बथानबाट लिन्छन् र तिनीहरूलाई आफ्ना छोराहरूसँग तीन दिनको पैदल दूरीमा रहेको अर्को ठाउँमा पठाउँछन्। लाबानले सेतो भेडा र एउटै रंगका बाख्राहरूलाई हारानमा राख्छन्। लाबानले यी बथानहरू हेरचाह गर्नका लागि याकूबलाई दिन्छन्। यसरी लाबानले याकूबलाई फेरि धोका दिन्छन्। याकूबले यी एकै रङका पशुहरू प्रयोग गरेर आफ्नो परिवारका लागि बथान बनाउन सक्नेछैनन् भन्ने लाबानलाई लाग्छ।</w:t>
      </w:r>
    </w:p>
    <w:p>
      <w:pPr/>
      <w:r>
        <w:rPr>
          <w:lang w:val="ne_NP" w:bidi="ne_NP"/>
        </w:rPr>
      </w:r>
      <w:r>
        <w:rPr>
          <w:lang w:val="ne_NP" w:bidi="ne_NP"/>
        </w:rPr>
        <w:t>तेस्रो दृश्यमा, याकूबले लाबानका बथानको हेरचाह गर्न थाल्छन्। लाबानका छोराहरू अन्य बथान लिएर टाढा छन्। भाले लाउने समयमा याकूबले भेडा र बाख्राहरूसँग के गर्छन् भन्ने कुरा लाबानका छोराहरूले देखिरहेका छैनन्। भेडा र बाख्राका लागि संभोगको मौसम कहिले हुन्छ भन्ने कुरा याकूबलाई थाहा छ। याकूबले ३ फरक प्रकारका रूखहरू: लहरे पिपल, हाडे बदाम र चिनारको एउटा एउटा हाँगा लिन्छन्। याकूबले हाँगामा सेता धर्साहरू देखाउन हाँगाबाट बोक्रा उप्काउँछन्। जब पशुहरू कुवामा पानी पिउन आउँछन्, तब याकूबले एउटा हाँगालाई पानीको डुँडमा राख्छन्, जहाँ बलिया पशुहरू पानी पिउँछन् र प्रजनन गर्छन्। ती हाँगाहरूका अगाडि सहवास गर्ने पशुहरूले धर्के, थोप्ले वा बुट्टे बच्चाहरू जन्माए। तिनीहरू रङ्गिन थिए। याकूबले बहुरङ्गी पशुहरूलाई एउटै रङका पशुहरूबाट अलग गरे। याकूबले पनि प्रजनन गरिरहेका पशुहरूलाई लाबानका धर्के वा कालो रङका पशुहरूतर्फ फर्कन लगाए। यस प्रकारले, याकूबले आफ्नै भेडा र बाख्राका बथानहरू बढाए। लाबानका बथान संख्यामा वृद्धि भएन। याकूबले ती कमजोर पशुहरूलाई रूखका हाँगाहरू नदेखाई प्रजनन गर्न दिए। याकूबले कमजोर पशुहरूलाई लाबानका लागि राखे, तर बलिया पशुहरूले थोप्ले वा धर्के वा बुट्टे बच्चाहरू जन्माए र याकूबले ती पशुहरूलाई आफ्नै बगालमा राखे। याकूब भेडा र बाख्राका धेरै बथान भएर धेरै धनी भए। याकूबसँग गधाहरू र ऊँटहरू पनि थिए। याकूबका धेरै दास र दासीहरू थिए।</w:t>
      </w:r>
      <w:r>
        <w:rPr>
          <w:lang w:val="ne_NP" w:bidi="ne_NP"/>
        </w:rPr>
      </w:r>
    </w:p>
    <w:p>
      <w:pPr>
        <w:pStyle w:val="Heading3"/>
      </w:pPr>
      <w:r>
        <w:rPr>
          <w:lang w:val="ne_NP" w:bidi="ne_NP"/>
        </w:rPr>
        <w:t>Step 4</w:t>
      </w:r>
    </w:p>
    <w:p>
      <w:pPr/>
      <w:r>
        <w:rPr>
          <w:lang w:val="ne_NP" w:bidi="ne_NP"/>
        </w:rPr>
      </w:r>
      <w:r>
        <w:rPr>
          <w:lang w:val="ne_NP" w:bidi="ne_NP"/>
        </w:rPr>
        <w:t>संस्करणलाई सजिलोसँग बुझ्न पाठलाई फेरी एकपटक सुन्नुहोस्।</w:t>
      </w:r>
    </w:p>
    <w:p>
      <w:pPr/>
      <w:r>
        <w:rPr>
          <w:lang w:val="ne_NP" w:bidi="ne_NP"/>
        </w:rPr>
      </w:r>
      <w:r>
        <w:rPr>
          <w:lang w:val="ne_NP" w:bidi="ne_NP"/>
        </w:rPr>
        <w:t>यस सत्रमा, टोलीले कथालाई नाटकीय बनाउनेछ।</w:t>
      </w:r>
    </w:p>
    <w:p>
      <w:pPr/>
      <w:r>
        <w:rPr>
          <w:lang w:val="ne_NP" w:bidi="ne_NP"/>
        </w:rPr>
      </w:r>
      <w:r>
        <w:rPr>
          <w:lang w:val="ne_NP" w:bidi="ne_NP"/>
        </w:rPr>
        <w:t>यस कथामा ३ दृश्यहरू छन्।</w:t>
      </w:r>
    </w:p>
    <w:p>
      <w:pPr/>
      <w:r>
        <w:rPr>
          <w:lang w:val="ne_NP" w:bidi="ne_NP"/>
        </w:rPr>
      </w:r>
      <w:r>
        <w:rPr>
          <w:lang w:val="ne_NP" w:bidi="ne_NP"/>
        </w:rPr>
        <w:t>यस कथामा यि पात्रहरु समावेश छन्:</w:t>
      </w:r>
    </w:p>
    <w:p>
      <w:pPr>
        <w:pStyle w:val="ListBullet"/>
        <w:spacing w:line="240" w:lineRule="auto"/>
        <w:ind w:left="720"/>
      </w:pPr>
      <w:r>
        <w:rPr>
          <w:lang w:val="ne_NP" w:bidi="ne_NP"/>
        </w:rPr>
      </w:r>
      <w:r>
        <w:rPr>
          <w:lang w:val="ne_NP" w:bidi="ne_NP"/>
        </w:rPr>
        <w:t>लाबान</w:t>
      </w:r>
    </w:p>
    <w:p>
      <w:pPr>
        <w:pStyle w:val="ListBullet"/>
        <w:spacing w:line="240" w:lineRule="auto"/>
        <w:ind w:left="720"/>
      </w:pPr>
      <w:r>
        <w:rPr>
          <w:lang w:val="ne_NP" w:bidi="ne_NP"/>
        </w:rPr>
      </w:r>
      <w:r>
        <w:rPr>
          <w:lang w:val="ne_NP" w:bidi="ne_NP"/>
        </w:rPr>
        <w:t>याकूब</w:t>
      </w:r>
    </w:p>
    <w:p>
      <w:pPr>
        <w:pStyle w:val="ListBullet"/>
        <w:spacing w:line="240" w:lineRule="auto"/>
        <w:ind w:left="720"/>
      </w:pPr>
      <w:r>
        <w:rPr>
          <w:lang w:val="ne_NP" w:bidi="ne_NP"/>
        </w:rPr>
      </w:r>
      <w:r>
        <w:rPr>
          <w:lang w:val="ne_NP" w:bidi="ne_NP"/>
        </w:rPr>
        <w:t>लाबानका छोराहरू</w:t>
      </w:r>
    </w:p>
    <w:p>
      <w:pPr>
        <w:pStyle w:val="ListBullet"/>
        <w:spacing w:line="240" w:lineRule="auto"/>
        <w:ind w:left="720"/>
      </w:pPr>
      <w:r>
        <w:rPr>
          <w:lang w:val="ne_NP" w:bidi="ne_NP"/>
        </w:rPr>
      </w:r>
      <w:r>
        <w:rPr>
          <w:lang w:val="ne_NP" w:bidi="ne_NP"/>
        </w:rPr>
        <w:t>राहेलको उल्लेख गरिएको छ।</w:t>
      </w:r>
    </w:p>
    <w:p>
      <w:pPr>
        <w:pStyle w:val="ListBullet"/>
        <w:spacing w:line="240" w:lineRule="auto"/>
        <w:ind w:left="720"/>
      </w:pPr>
      <w:r>
        <w:rPr>
          <w:lang w:val="ne_NP" w:bidi="ne_NP"/>
        </w:rPr>
      </w:r>
      <w:r>
        <w:rPr>
          <w:lang w:val="ne_NP" w:bidi="ne_NP"/>
        </w:rPr>
        <w:t>याकूबका पत्नीहरू र सन्तानहरूको उल्लेख गरिएको छ।</w:t>
      </w:r>
    </w:p>
    <w:p>
      <w:pPr>
        <w:pStyle w:val="ListBullet"/>
        <w:spacing w:line="240" w:lineRule="auto"/>
        <w:ind w:left="720"/>
      </w:pPr>
      <w:r>
        <w:rPr>
          <w:lang w:val="ne_NP" w:bidi="ne_NP"/>
        </w:rPr>
      </w:r>
      <w:r>
        <w:rPr>
          <w:lang w:val="ne_NP" w:bidi="ne_NP"/>
        </w:rPr>
        <w:t>पुरुष र महिला नोकरहरूको उल्लेख गरिएको छ।</w:t>
      </w:r>
    </w:p>
    <w:p>
      <w:pPr/>
      <w:r>
        <w:rPr>
          <w:lang w:val="ne_NP" w:bidi="ne_NP"/>
        </w:rPr>
      </w:r>
      <w:r>
        <w:rPr>
          <w:lang w:val="ne_NP" w:bidi="ne_NP"/>
        </w:rPr>
        <w:t>टोलीले कथालाई दुई पटक अभिनय गर्न लगाउनुहोस्। तिनीहरूले अनुवाद गरिरहेका भाषामा अभिनय गर्नुपर्छ। पहिला, टोलीले नरोकिकन कथालाई अभिनय गर्नु। दोस्रो पटक टोलीले कथालाई अभिनय गर्दा, तिनीहरूलाई कथाको विभिन्न ठाउँहरूमा रोक्नुहोस्।</w:t>
      </w:r>
    </w:p>
    <w:p>
      <w:pPr/>
      <w:r>
        <w:rPr>
          <w:lang w:val="ne_NP" w:bidi="ne_NP"/>
        </w:rPr>
      </w:r>
      <w:r>
        <w:rPr>
          <w:lang w:val="ne_NP" w:bidi="ne_NP"/>
        </w:rPr>
        <w:t>टोलीले पहिलो पटक कथालाई अभिनय गर्दा, संवाद, प्रवाह, प्लटलाइन र कथाको कालक्रममा ध्यान दिनुहोस्। कथा वा खण्डको महत्त्वपूर्ण वा कठिन भागहरूलाई अभिनय गर्नुपर्ने र छुटाउन नहुने कुरामा ध्यान दिनुहोस्। टोलीलाई कथाका भागहरू सम्झन मद्दत गर्नुहोस्।</w:t>
      </w:r>
    </w:p>
    <w:p>
      <w:pPr/>
      <w:r>
        <w:rPr>
          <w:lang w:val="ne_NP" w:bidi="ne_NP"/>
        </w:rPr>
      </w:r>
      <w:r>
        <w:rPr>
          <w:lang w:val="ne_NP" w:bidi="ne_NP"/>
        </w:rPr>
        <w:t>टोलीले यो कथालाई दोस्रो पटक अभिनय गर्दा, तिनीहरूलाई केही निश्चित ठाउँहरूमा रोक्नुहोस्।</w:t>
      </w:r>
    </w:p>
    <w:p>
      <w:pPr/>
      <w:r>
        <w:rPr>
          <w:lang w:val="ne_NP" w:bidi="ne_NP"/>
        </w:rPr>
      </w:r>
      <w:r>
        <w:rPr>
          <w:lang w:val="ne_NP" w:bidi="ne_NP"/>
        </w:rPr>
        <w:t>अभिनय रोक्नुहोस्। एउटा भूमिका खेल्ने कलाकारलाई सोध्नुहोस्, "तपाईंलाई कस्तो महसुस भइरहेको छ?" तपाईंले विभिन्न प्रतिक्रियाहरू सुन्न सक्नुहुन्छ। नाटक फेरि सुरु गर्नुहोस्।</w:t>
      </w:r>
    </w:p>
    <w:p>
      <w:pPr/>
      <w:r>
        <w:rPr>
          <w:lang w:val="ne_NP" w:bidi="ne_NP"/>
        </w:rPr>
      </w:r>
      <w:r>
        <w:rPr>
          <w:lang w:val="ne_NP" w:bidi="ne_NP"/>
        </w:rPr>
        <w:t>पहिलो दृश्यमा, राहेलले यूसुफलाई जन्म दिएपछि, याकूब आफ्ना पत्नीहरू र छोराछोरीका लागि स्वतन्त्रता माग्न लाबानकहाँ जान्छन्। याकूब बेर्शेबा फर्किन चाहन्छन्। याकूबले लाबानलाई आफूले उनका लागि कति मेहनत गरेका छन् भन्ने कुरा सम्झाउँछन्।</w:t>
      </w:r>
    </w:p>
    <w:p>
      <w:pPr/>
      <w:r>
        <w:rPr>
          <w:lang w:val="ne_NP" w:bidi="ne_NP"/>
        </w:rPr>
      </w:r>
      <w:r>
        <w:rPr>
          <w:lang w:val="ne_NP" w:bidi="ne_NP"/>
        </w:rPr>
        <w:t>अभिनय रोक्नुहोस्: लाबानलाई सोध्नुहोस्, "तपाईंलाई अहिले कस्तो महसुस भइरहेको छ? के तपाईं याकूब बेर्शेबा फिर्ता जाऊन् भन्ने चाहनुहुन्छ?" तपाईंले सुन्न सक्नुहुन्छ, "म याकूब यहाँ बसून् र मेरै लागि काम गरून् भन्ने चाहन्छु। याकूबले मलाई धनी बनाएका छन्।" वा, "म आफ्ना छोरीहरू र नातिनातिनाहरू यहाँबाट गएको देख्न चाहँदिन।" म तिनीहरूलाई फेरि कहिल्यै देख्नेछैनँ।" याकूबलाई सोध्नुहोस्, "तपाईं किन बेर्शेबामा फिर्ता जान चाहनुहुन्छ?" तपाईंले सुन्न सक्नुहुन्छ, "म १४ वर्षदेखि टाढा छु।" त्यो ज्यादै लामो समय हो। म आफ्ना बुबा र आमालाई भेट्न फर्कनुपर्नेछ। त्यो परमेश्वरले मेरो हजुरबुबा र मेरो बुबालाई दिनुभएको भूमि हो। यो मेरो हो। म लाबानबाट स्वतन्त्र हुनु आवश्यक छ।" नाटक फेरि सुरु गर्नुहोस्।</w:t>
      </w:r>
    </w:p>
    <w:p>
      <w:pPr/>
      <w:r>
        <w:rPr>
          <w:lang w:val="ne_NP" w:bidi="ne_NP"/>
        </w:rPr>
      </w:r>
      <w:r>
        <w:rPr>
          <w:lang w:val="ne_NP" w:bidi="ne_NP"/>
        </w:rPr>
        <w:t xml:space="preserve"> याकूबले कडा मेहनत गरेका छन् भन्ने कुरामा लाबान सहमत हुन्छन्। लाबान भन्छन्, "म तिम्रै कारणले धनी भएको छु।" याहवेले मलाई आशिष् दिनुभएको हो वा मैले शकुनद्वारा थाहा पाएको छु कि याहवेले मलाई आशिष् दिनुभएको हो।" लाबानले याकूबलाई एउटा तलब वा ज्याला दिने प्रस्ताव गर्छन्। लाबान भन्छन्, "तपाईंले कति चाहनुभएको हो भनेर मलाई बताउनुहोस्।" याकूब तलब चाहँदैनन्। याकूबआफ्नै बथानहरू बनाउन चाहन्छन्। लाबानले फेरि याकूबलाई तलब तिर्ने प्रस्ताव गर्छन्।</w:t>
      </w:r>
    </w:p>
    <w:p>
      <w:pPr/>
      <w:r>
        <w:rPr>
          <w:lang w:val="ne_NP" w:bidi="ne_NP"/>
        </w:rPr>
      </w:r>
      <w:r>
        <w:rPr>
          <w:lang w:val="ne_NP" w:bidi="ne_NP"/>
        </w:rPr>
        <w:t>अभिनय रोक्नुहोस्: लाबानलाई सोध्नुहोस्, "तपाईं किन याकूबलाई तलब दिन चाहनुहुन्छ?" तपाईंले सुन्न सक्नुहुन्छ, "तलबमा म उनलाई यहाँ राख्न सक्छु।" उनी तलबले मात्र धनी बन्ने छैनन्।" याकूबलाई सोध्नुहोस्, "तपाईं लाबानबाट किन तलब स्वीकार गर्नुहुन्न?" तपाईंले सुन्न सक्नुहुन्छ, "स्वतन्त्रता प्राप्त गर्ने र सम्पत्ति आर्जन गर्ने एउटै मात्र उपाय भनेको आफैँ गाईवस्तु र भेडाबाख्राको बथानको मालिक हुनु हो।" म आफ्ना बथानहरूलाई मसँग घर लैजान चाहन्छु।" नाटक फेरि सुरु गर्नुहोस्।</w:t>
      </w:r>
    </w:p>
    <w:p>
      <w:pPr/>
      <w:r>
        <w:rPr>
          <w:lang w:val="ne_NP" w:bidi="ne_NP"/>
        </w:rPr>
      </w:r>
      <w:r>
        <w:rPr>
          <w:lang w:val="ne_NP" w:bidi="ne_NP"/>
        </w:rPr>
        <w:t>याकूबसँग एउटा योजना छ। याकूबले लाबानलाई सबै काला वा गाढा रङका भेडाहरू र सबै चित्रापाङ्ग्रा बाख्राहरू उनले लिन पाउने प्रस्ताव गर्छन्। यो १० मध्ये लगभग १ पशु हुने थियो। याकूबले आफ्नो बथान सुरु गर्न १०० बाट १० पशुहरू पाउने थिए। याकूब भन्छन् कि केवल गाढा भेडाहरू र टाटेपाटे वा बहुरङ्गी बाख्राहरूलाई याकूबसँग राखेर, लाबानले कुनै पनि समयमा याकूबसँग लाबानको कुनै पशु छ कि छैन भनेर हेर्न सक्छन्। याकूब त्यही दिन बथानहरूलाई अलग गर्न चाहन्छन्।</w:t>
      </w:r>
    </w:p>
    <w:p>
      <w:pPr/>
      <w:r>
        <w:rPr>
          <w:lang w:val="ne_NP" w:bidi="ne_NP"/>
        </w:rPr>
      </w:r>
      <w:r>
        <w:rPr>
          <w:lang w:val="ne_NP" w:bidi="ne_NP"/>
        </w:rPr>
        <w:t>अभिनय रोक्नुहोस्: याकूबलाई सोध्नुहोस्, "तपाईं किन आज बथानहरूलाई अलग गर्न चाहनुहुन्छ?" तपाईंले सुन्न सक्नुहुन्छ, "मैले यो चाँडै गर्नुपर्छ, नत्र लाबानले मलाई ठग्ने कुनै न कुनै उपाय निकाल्नेछ।" नाटक फेरि सुरु गर्नुहोस्।</w:t>
      </w:r>
    </w:p>
    <w:p>
      <w:pPr/>
      <w:r>
        <w:rPr>
          <w:lang w:val="ne_NP" w:bidi="ne_NP"/>
        </w:rPr>
      </w:r>
      <w:r>
        <w:rPr>
          <w:lang w:val="ne_NP" w:bidi="ne_NP"/>
        </w:rPr>
        <w:t>दोस्रो दृश्यमा, लाबान याकूबको प्रस्तावमा सहमत हुन्छन्। तर लाबान तुरुन्तै जान्छन् र सबै कालो वा गाढा रङका भेडाहरू र सबै थोप्ले बाख्राहरूलाई लिएर तिनीहरूलाई अन्य जनावरहरूबाट अलग गर्छन्। लाबानले तुरुन्तै यी पशुहरूलाई टाढा पठाउँछन् र यी बथानहरूको हेरचाह गर्न लाबानका दुई छोराहरूलाई पठाउँछन्। तिनीहरू हारानबाट तीन दिनको पैदल दूरीमा जान्छन्। लाबानले बाँकी बथानहरू याकूबलाई हेरचाह गर्न दिए। याकूब अझै लाबानका लागि काम गरिरहेका थिए। याकूबसँग आफ्नै कुनै पशुहरू थिएनन्।</w:t>
      </w:r>
    </w:p>
    <w:p>
      <w:pPr/>
      <w:r>
        <w:rPr>
          <w:lang w:val="ne_NP" w:bidi="ne_NP"/>
        </w:rPr>
      </w:r>
      <w:r>
        <w:rPr>
          <w:lang w:val="ne_NP" w:bidi="ne_NP"/>
        </w:rPr>
        <w:t>अभिनय रोक्नुहोस्: याकूबलाई सोध्नुहोस्, "तपाईंलाई अहिले कस्तो महसुस भइरहेको छ?" तपाईंले सुन्न सक्नुहुन्छ, "मलाई फेरि धोका दिएकोमा म लाबानसँग रिसाएको छु।" वा, "लाबानले मलाई छल गर्नेछन् भन्ने मलाई थाहा थियो। मसँग यसलाई पार गर्ने एउटा योजना छ।" वा, "त्यसैले म जानुपर्ने हो।" म फेरि लाबानलाई कहिल्यै भरोसा गर्न सक्दिन।" लाबानलाई सोध्नुहोस्, "तपाईंले किन याकूबलाई धोका दिनुभयो?" तपाईंले सुन्न सक्नुहुन्छ, "म याकूबले नछोडोस् भन्ने चाहन्छु।" उनको कामले मलाई मैले कल्पना गरे भन्दा बढी धनी बनाएको छ। म याकूब मेरा छोरीहरू र नातिनातिनासँग हारानमा बसुन् भन्ने चाहन्छु।" नाटक फेरि सुरु गर्नुहोस्।</w:t>
      </w:r>
    </w:p>
    <w:p>
      <w:pPr/>
      <w:r>
        <w:rPr>
          <w:lang w:val="ne_NP" w:bidi="ne_NP"/>
        </w:rPr>
      </w:r>
      <w:r>
        <w:rPr>
          <w:lang w:val="ne_NP" w:bidi="ne_NP"/>
        </w:rPr>
        <w:t>तेस्रो दृश्यमा, याकूबले ३ फरक रूखहरूका हाँगाहरू लिन्छन्। यि चिनारको रूख, लहरे पिपलको रूख र हाडे बदामको रूख हुन्। याकूबले हाँगाहरूबाट बोक्रा उप्काउँछन् ताकि सेतो धर्साहरू देखिऊन्। पशुहरूको प्रजनन गर्ने समय कहिले हुन्छ भन्ने कुरा याकूबलाई थाहा छ। याकूबले यी हाँगाहरूलाई संभोगको समयमा पशुहरूको अगाडि पानी पिउने डुँडहरूमा राख्छन् र यी हाँगाहरू हेर्दै पशुहरूले संभोग गर्छन्। त्यसपछि पोथीहरूले धर्के वा टाटेपाटे वा छिरबिरे बच्चाहरूलाई जन्म दिए। याकूबले यी धर्के, थोप्ले र छिरबिरे पशुहरूलाई बथानबाट अलग गरे। यी याकूबका पशुहरू भए। याकूबले कुन पशुहरू बलिया थिए भन्ने कुरा पनि ध्यान दिए र ती बलिया पशुहरूले संसर्ग गर्दा उनले पानी खाने डुँडमा हाँगाहरू राखिदिए। यदि पशुहरू कमजोर भए भने याकूबले तिनीहरूको अगाडि हाँगाहरू राखेनन्। यस प्रकारले, याकूबले बलिया भेडा र बाख्राका बथानहरू बढाए, जुन सबै रङ्गीचङ्गी थिए। याकूब धेरै धनी भए। यस समयमा लाबानको धन-सम्पत्ति बढेन। याकूबसँग भेडा र बाख्राका धेरै बथानहरू थिए। याकूबसँग धेरै पुरुष र महिला नोकरहरू थिए। याकूबसँग धेरै गधाहरू र ऊँटहरू पनि थिए।</w:t>
      </w:r>
    </w:p>
    <w:p>
      <w:pPr/>
      <w:r>
        <w:rPr>
          <w:lang w:val="ne_NP" w:bidi="ne_NP"/>
        </w:rPr>
      </w:r>
      <w:r>
        <w:rPr>
          <w:lang w:val="ne_NP" w:bidi="ne_NP"/>
        </w:rPr>
        <w:t>अभिनय रोक्नुहोस्: लाबानलाई सोध्नुहोस्, "याकूबको बारेमा तपाईंलाई अहिले कस्तो महसुस भइरहेको छ?" तपाईंले सुन्न सक्नुहुन्छ, "उनले जितेका छन्।" उनले यो कसरी गरे भन्ने मलाई थाहा छैन तर उनीसँग ठूला बथानहरू छन् र उनी धेरै धनी भएका छन्। यो सम्झौतामा म कहिल्यै सहमत हुनु हुँदैनथ्यो। मलाई पक्का छ कि उनी अब जानेछन्।" लाबानका छोराहरूलाई सोध्नुहोस्, "याकूबको बारेमा तपाईंहरूलाई अहिले कस्तो महसुस भइरहेको छ?" तपाईंले सुन्न सक्नुहुन्छ, "कतै न कतै याकूबले हामीलाई धोका दिएका छन्"। याकूब अहिले कसरी यति धनी भए? याकूबले हाम्रा बुबा लाबानबाट चोरी गरेको हुनुपर्छ। हामीले उनलाई सजाय दिनुपर्छ।" नाटक फेरि सुरु गर्नुहोस्।</w:t>
      </w:r>
      <w:r>
        <w:rPr>
          <w:lang w:val="ne_NP" w:bidi="ne_NP"/>
        </w:rPr>
      </w:r>
    </w:p>
    <w:p>
      <w:pPr>
        <w:pStyle w:val="Heading3"/>
      </w:pPr>
      <w:r>
        <w:rPr>
          <w:lang w:val="ne_NP" w:bidi="ne_NP"/>
        </w:rPr>
        <w:t>Step 5</w:t>
      </w:r>
    </w:p>
    <w:p>
      <w:pPr/>
      <w:r>
        <w:rPr>
          <w:lang w:val="ne_NP" w:bidi="ne_NP"/>
        </w:rPr>
      </w:r>
      <w:r>
        <w:rPr>
          <w:lang w:val="ne_NP" w:bidi="ne_NP"/>
        </w:rPr>
        <w:t>पाठलाई बुझ्न-सजिलो संस्करणमा एकपटक सुन्नुहोस्।</w:t>
      </w:r>
    </w:p>
    <w:p>
      <w:pPr/>
      <w:r>
        <w:rPr>
          <w:lang w:val="ne_NP" w:bidi="ne_NP"/>
        </w:rPr>
      </w:r>
      <w:r>
        <w:rPr>
          <w:lang w:val="ne_NP" w:bidi="ne_NP"/>
        </w:rPr>
        <w:t xml:space="preserve">याकूबको कामद्वारा </w:t>
      </w:r>
      <w:r>
        <w:rPr>
          <w:b/>
          <w:lang w:val="ne_NP" w:bidi="ne_NP"/>
        </w:rPr>
        <w:t>याहवे</w:t>
      </w:r>
      <w:r>
        <w:rPr>
          <w:lang w:val="ne_NP" w:bidi="ne_NP"/>
        </w:rPr>
        <w:t xml:space="preserve">ले लाबानलाई धनी बनाउनुभएको कुरा लाबानले </w:t>
      </w:r>
      <w:r>
        <w:rPr>
          <w:b/>
          <w:lang w:val="ne_NP" w:bidi="ne_NP"/>
        </w:rPr>
        <w:t>शकुन</w:t>
      </w:r>
      <w:r>
        <w:rPr>
          <w:lang w:val="ne_NP" w:bidi="ne_NP"/>
        </w:rPr>
        <w:t xml:space="preserve">द्वारा थाहा पाए। यसको अर्थ लाबानले चिन्हहरू पढेका थिए वा याहवेले यो लाबानलाई प्रकट गर्नुभएको थियो। मानिसहरूले दैनिक वस्तुहरूमा केही चिन्हहरू पढेर तिनीहरूको अर्थ के हो भन्ने कुरा पत्ता लगाउँदा शकुन-विद्याद्वारा तथ्यहरू सिक्छन्। </w:t>
      </w:r>
      <w:r>
        <w:rPr>
          <w:lang w:val="ne_NP" w:bidi="ne_NP"/>
        </w:rPr>
        <w:t>शकुन</w:t>
      </w:r>
      <w:r>
        <w:rPr>
          <w:lang w:val="ne_NP" w:bidi="ne_NP"/>
        </w:rPr>
        <w:t xml:space="preserve">को बारेमा मुख्य शब्दावलीमा छलफल गरिएको छ। शकुन जादू होइन। यस खण्डमा याहवे भनेको परमेश्वरको नाम हो। तपाईंले याहवेका लागि अन्य खण्डहरूमा प्रयोग गर्नुभएको शब्द नै प्रयोग गर्नुहोस्। </w:t>
      </w:r>
      <w:r>
        <w:rPr>
          <w:lang w:val="ne_NP" w:bidi="ne_NP"/>
        </w:rPr>
        <w:t>याहवेको</w:t>
      </w:r>
      <w:r>
        <w:rPr>
          <w:lang w:val="ne_NP" w:bidi="ne_NP"/>
        </w:rPr>
        <w:t xml:space="preserve"> बारेमा मुख्य शब्दावलीमा छलफल गरिएको छ।</w:t>
      </w:r>
    </w:p>
    <w:p>
      <w:pPr/>
      <w:r>
        <w:rPr>
          <w:lang w:val="ne_NP" w:bidi="ne_NP"/>
        </w:rPr>
      </w:r>
      <w:r>
        <w:rPr>
          <w:lang w:val="ne_NP" w:bidi="ne_NP"/>
        </w:rPr>
        <w:t xml:space="preserve">याकूबका सबै कामद्वारा याहवेले लाबानलाई </w:t>
      </w:r>
      <w:r>
        <w:rPr>
          <w:b/>
          <w:lang w:val="ne_NP" w:bidi="ne_NP"/>
        </w:rPr>
        <w:t>आशिष् दिनुभएको छ</w:t>
      </w:r>
      <w:r>
        <w:rPr>
          <w:lang w:val="ne_NP" w:bidi="ne_NP"/>
        </w:rPr>
        <w:t xml:space="preserve"> भनेर याकूबले भन्छन्। तपाईंले अन्य खण्डहरूमा प्रयोग गर्नुभएको याहवेका लागि त्यही शब्द प्रयोग गर्नुहोस्। </w:t>
      </w:r>
      <w:r>
        <w:rPr>
          <w:lang w:val="ne_NP" w:bidi="ne_NP"/>
        </w:rPr>
        <w:t>याहवेको</w:t>
      </w:r>
      <w:r>
        <w:rPr>
          <w:lang w:val="ne_NP" w:bidi="ne_NP"/>
        </w:rPr>
        <w:t xml:space="preserve"> बारेमा मुख्य शब्दावलीमा छलफल गरिएको छ। तपाईंले अघिल्लो खण्डहरूमा प्रयोग गर्नुभएको आशिष्का लागि त्यही शब्द प्रयोग गर्नुहोस्। मुख्य शब्दावलीमा </w:t>
      </w:r>
      <w:r>
        <w:rPr>
          <w:lang w:val="ne_NP" w:bidi="ne_NP"/>
        </w:rPr>
        <w:t>आशीष</w:t>
      </w:r>
      <w:r>
        <w:rPr>
          <w:lang w:val="ne_NP" w:bidi="ne_NP"/>
        </w:rPr>
        <w:t xml:space="preserve">को बारेमा छलफल गरिएको छ। </w:t>
      </w:r>
    </w:p>
    <w:p>
      <w:pPr/>
      <w:r>
        <w:rPr>
          <w:lang w:val="ne_NP" w:bidi="ne_NP"/>
        </w:rPr>
      </w:r>
      <w:r>
        <w:rPr>
          <w:lang w:val="ne_NP" w:bidi="ne_NP"/>
        </w:rPr>
        <w:t xml:space="preserve">लाबानले याकूबलाई एउटा </w:t>
      </w:r>
      <w:r>
        <w:rPr>
          <w:b/>
          <w:lang w:val="ne_NP" w:bidi="ne_NP"/>
        </w:rPr>
        <w:t>ज्याला</w:t>
      </w:r>
      <w:r>
        <w:rPr>
          <w:lang w:val="ne_NP" w:bidi="ne_NP"/>
        </w:rPr>
        <w:t xml:space="preserve"> वा तलब दिने प्रस्ताव गर्छन्। ज्याला भनेको कसैलाई त्यो व्यक्तिले गरेको सेवा वा कामको लागि दिइने पैसा वा सामानहरू हो। यो एकपटक भुक्तानी वा नियमित भुक्तानी हुन सक्छ।</w:t>
      </w:r>
    </w:p>
    <w:p>
      <w:pPr/>
      <w:r>
        <w:rPr>
          <w:lang w:val="ne_NP" w:bidi="ne_NP"/>
        </w:rPr>
      </w:r>
      <w:r>
        <w:rPr>
          <w:lang w:val="ne_NP" w:bidi="ne_NP"/>
        </w:rPr>
        <w:t>यस कथाको समयमा भेडाहरू सामान्यतया सेतो थिए। बाख्राहरू सामान्यतया कालो हुन्थे। पशुहरू सामान्यतया एउटा रङ मात्र हुन्थ्यो। सामान्यतया एउटा बथानमा १० मध्ये एउटा पशु फरक रङको वा बहु-रङ्गी हुन सक्छ। याकूबले आफ्नालागि १० वर्षमा १ वटा पशु माग्दै छन्। यसले लाबानका लागि १० मध्ये ९ बाँकी रहन्थ्यो। सेतो भेडाको बथानमा एउटा कालो भेडा छुट्टै देखिन्छ। एउटा बहुरङ्गी बाख्रा कालो बाख्राहरूको बथानमा छुट्टै देखिन्छ। याकूबले कसैले पशु चोर्यो कि भन्ने कुरा थाहा पाउन सजिलो बनाइरहेका छन्।</w:t>
      </w:r>
    </w:p>
    <w:p>
      <w:pPr/>
      <w:r>
        <w:rPr>
          <w:lang w:val="ne_NP" w:bidi="ne_NP"/>
        </w:rPr>
      </w:r>
      <w:r>
        <w:rPr>
          <w:lang w:val="ne_NP" w:bidi="ne_NP"/>
        </w:rPr>
        <w:t>याकूबले बहुरङ्गी पशुहरू पाउन आफ्नो योजनाको एक भागको रूपमा तीन फरक प्रकारका रूखहरू प्रयोग गरे। यी रूखहरू एउटा लहरे पिपलको रूख, एउटा हाडे बदामको रूख र एउटा चिनारको रूख थिए। यी रूखहरू तपाईंको क्षेत्रमा अस्तित्वमा नहुन सक्छन्। महत्त्वपूर्ण कुरा के हो भने, जहाँ यी हाँगाहरूको बोक्रा उप्किएको हुन्छ, त्यहाँ देखिने भाग सेतो हुन्छ। भाले लाग्दै गरेका पशुहरूलाई यी हाँगाहरू देखाउँदा तिनबाट जन्मने सन्तानको शरीरमा धर्सा वा अर्कै रङ्ग देखिन्थ्यो भनेर याकूबले विश्वास गर्थे। यसलाई व्याख्या गर्ने एउटा तरिका भनेको याकूबले "सेतो काठका तीन प्रकारका रूखका हाँगा" प्रयोग गर्थे भन्ने कुरा बताउनु हो। केही सेतो काठ देखियोस् भनेर याकूबले बोक्रा ताछे।</w:t>
      </w:r>
    </w:p>
    <w:p>
      <w:pPr/>
      <w:r>
        <w:rPr>
          <w:lang w:val="ne_NP" w:bidi="ne_NP"/>
        </w:rPr>
      </w:r>
      <w:r>
        <w:rPr>
          <w:lang w:val="ne_NP" w:bidi="ne_NP"/>
        </w:rPr>
        <w:t>याकूब धेरै धनी हुन्छन्। यस समयमा लाबानको धन-सम्पत्ति बढ्दैन। कथाले हामीलाई याकूबले भेडा र बाख्राका बथान कसरी बढाए, भन्ने कुरा बताउँछ। याकूबले ऊँटहरू र गधाहरू पनि पाउँछन्। याकूबले धेरै पुरुष र महिलाहरू नोकरहरू पनि प्राप्त गर्छन्।</w:t>
      </w:r>
      <w:r>
        <w:rPr>
          <w:lang w:val="ne_NP" w:bidi="ne_NP"/>
        </w:rPr>
      </w:r>
    </w:p>
    <w:p>
      <w:pPr>
        <w:pStyle w:val="Heading3"/>
      </w:pPr>
      <w:r>
        <w:rPr>
          <w:lang w:val="ne_NP" w:bidi="ne_NP"/>
        </w:rPr>
        <w:t>Step 6</w:t>
      </w:r>
    </w:p>
    <w:p>
      <w:pPr/>
      <w:r>
        <w:rPr>
          <w:lang w:val="ne_NP" w:bidi="ne_NP"/>
        </w:rPr>
      </w:r>
      <w:r>
        <w:rPr>
          <w:lang w:val="ne_NP" w:bidi="ne_NP"/>
        </w:rPr>
        <w:t>अनुवादलाई सजिलोसँग बुझ्न यस खण्डको श्रव्य संस्करण सुन्‍नुहोस्।</w:t>
      </w:r>
    </w:p>
    <w:p>
      <w:pPr/>
      <w:r>
        <w:rPr>
          <w:lang w:val="ne_NP" w:bidi="ne_NP"/>
        </w:rPr>
      </w:r>
      <w:r>
        <w:rPr>
          <w:lang w:val="ne_NP" w:bidi="ne_NP"/>
        </w:rPr>
        <w:t>यस सत्रमा, एउटा समूहको रूपमा तपाईंको आफ्नै भाषामा खण्डलाई पुन: भन्न लगाउनुहोस्।</w:t>
      </w:r>
    </w:p>
    <w:p>
      <w:pPr/>
      <w:r>
        <w:rPr>
          <w:lang w:val="ne_NP" w:bidi="ne_NP"/>
        </w:rPr>
      </w:r>
      <w:r>
        <w:rPr>
          <w:lang w:val="ne_NP" w:bidi="ne_NP"/>
        </w:rPr>
        <w:t>पहिला, सम्पूर्ण समूहले खण्डलाई तपाईंको आफ्नै भाषामा बताउन अभ्यास गर्नुपर्छ। तपाईंले अघिल्लो चरणहरूमा निर्णय गर्नुभएको कुराहरू जस्तै कालक्रम, शब्दहरू, वाक्यांशहरू, भावनाहरू, वा तपाईंले छलफल गर्नुभएको अन्य कुराहरू यसमा समावेश गर्नलाई सम्झनुहोस्।</w:t>
      </w:r>
    </w:p>
    <w:p>
      <w:pPr/>
      <w:r>
        <w:rPr>
          <w:lang w:val="ne_NP" w:bidi="ne_NP"/>
        </w:rPr>
      </w:r>
      <w:r>
        <w:rPr>
          <w:lang w:val="ne_NP" w:bidi="ne_NP"/>
        </w:rPr>
        <w:t>एउटा समूहको सदस्यले खण्डका केही वाक्यहरू भन्नुपर्छ र रोकिनु पर्छ। समूहको अर्को सदस्यले खण्डको अर्को भाग भन्नु पर्छ र रोकिनु पर्छ। समूहले सम्पूर्ण खण्डलाई पुन: नभन्दासम्म यो गर्नुहोस्। यस चरणमा समूहका सदस्यहरूले एक अर्कालाई सच्याउन सक्छन्।</w:t>
      </w:r>
    </w:p>
    <w:p>
      <w:pPr/>
      <w:r>
        <w:rPr>
          <w:lang w:val="ne_NP" w:bidi="ne_NP"/>
        </w:rPr>
      </w:r>
      <w:r>
        <w:rPr>
          <w:lang w:val="ne_NP" w:bidi="ne_NP"/>
        </w:rPr>
        <w:t xml:space="preserve">अडियो रोक्‍नुहोस्। </w:t>
      </w:r>
    </w:p>
    <w:p>
      <w:pPr/>
      <w:r>
        <w:rPr>
          <w:lang w:val="ne_NP" w:bidi="ne_NP"/>
        </w:rPr>
      </w:r>
      <w:r>
        <w:rPr>
          <w:lang w:val="ne_NP" w:bidi="ne_NP"/>
        </w:rPr>
        <w:t>अर्को पटक, समूहको प्रत्येक सदस्यले कम्तिमा पनि एकचोटि सम्पूर्ण खण्डलाई नरोकी भन्नुपर्छ। समूहको सदस्यले खण्डलाई सम्झन मद्दत गर्न कुनैपनि वस्तुहरू, चालहरू, वा तिनीहरूको स्टोरीबोर्ड प्रयोग गर्न सक्छन्।</w:t>
      </w:r>
    </w:p>
    <w:p>
      <w:pPr/>
      <w:r>
        <w:rPr>
          <w:lang w:val="ne_NP" w:bidi="ne_NP"/>
        </w:rPr>
      </w:r>
      <w:r>
        <w:rPr>
          <w:lang w:val="ne_NP" w:bidi="ne_NP"/>
        </w:rPr>
        <w:t xml:space="preserve">अडियो रोक्‍नुहोस्। </w:t>
      </w:r>
    </w:p>
    <w:p>
      <w:pPr/>
      <w:r>
        <w:rPr>
          <w:lang w:val="ne_NP" w:bidi="ne_NP"/>
        </w:rPr>
      </w:r>
      <w:r>
        <w:rPr>
          <w:lang w:val="ne_NP" w:bidi="ne_NP"/>
        </w:rPr>
        <w:t>त्यसपछि, तपाईंलाई सबैभन्दा बढी मनपरेको खण्डको संस्करण कस्को हो समूहले निर्णय गर्न सक्छ। तपाईंले एउटा समूहको सदस्यले एउटा दृश्य बताएको तरिका मनपर्यो तर तपाईंले अर्को दृश्य अर्कै समूहको सदस्यले बताएको तरिका मनपर्यो भनेर निर्णय गर्न सक्नुहुन्छ।</w:t>
      </w:r>
    </w:p>
    <w:p>
      <w:pPr/>
      <w:r>
        <w:rPr>
          <w:lang w:val="ne_NP" w:bidi="ne_NP"/>
        </w:rPr>
      </w:r>
      <w:r>
        <w:rPr>
          <w:lang w:val="ne_NP" w:bidi="ne_NP"/>
        </w:rPr>
        <w:t xml:space="preserve">अडियो रोक्‍नुहोस्। </w:t>
      </w:r>
    </w:p>
    <w:p>
      <w:pPr/>
      <w:r>
        <w:rPr>
          <w:lang w:val="ne_NP" w:bidi="ne_NP"/>
        </w:rPr>
      </w:r>
      <w:r>
        <w:rPr>
          <w:lang w:val="ne_NP" w:bidi="ne_NP"/>
        </w:rPr>
        <w:t>अन्तमा, समूहले सबैजना सहमत हुने खण्डको अन्तिम संस्करणलाई सँगै राख्न सक्छन्। समूहको प्रत्येक सदस्यले यस खण्डको अन्तिम संस्करण सुनाउने अभ्यास गर्नुपर्छ।</w:t>
      </w:r>
      <w:r>
        <w:rPr>
          <w:lang w:val="ne_NP" w:bidi="ne_NP"/>
        </w:rPr>
      </w:r>
      <w:r>
        <w:rPr>
          <w:lang w:val="ne_NP" w:bidi="ne_NP"/>
        </w:rPr>
      </w:r>
    </w:p>
    <w:p>
      <w:pPr/>
      <w:r>
        <w:rPr>
          <w:lang w:val="ne_NP" w:bidi="ne_NP"/>
        </w:rPr>
      </w:r>
    </w:p>
    <w:p>
      <w:pPr>
        <w:pStyle w:val="Heading2"/>
      </w:pPr>
      <w:r>
        <w:rPr>
          <w:lang w:val="ne_NP" w:bidi="ne_NP"/>
        </w:rPr>
        <w:t>Genesis 31:1–21</w:t>
      </w:r>
      <w:r>
        <w:rPr>
          <w:lang w:val="ne_NP" w:bidi="ne_NP"/>
        </w:rPr>
      </w:r>
    </w:p>
    <w:p>
      <w:pPr>
        <w:pStyle w:val="Heading3"/>
      </w:pPr>
      <w:r>
        <w:rPr>
          <w:lang w:val="ne_NP" w:bidi="ne_NP"/>
        </w:rPr>
        <w:t>Step 1</w:t>
      </w:r>
    </w:p>
    <w:p>
      <w:pPr/>
      <w:r>
        <w:rPr>
          <w:lang w:val="ne_NP" w:bidi="ne_NP"/>
        </w:rPr>
      </w:r>
      <w:r>
        <w:rPr>
          <w:lang w:val="ne_NP" w:bidi="ne_NP"/>
        </w:rPr>
        <w:t>उत्पत्ति ३१:१–२१ सुन्नुहोस् र यसलाई आफ्नो हृदयमा राख्नुहोस्। पाठलाई तीन पटक सुन्नुहोस् (सम्भव छ भने तीन फरक अनुवादहरूमा)। त्यसपछि टोलीले निम्न प्रश्नहरूको छलफल गर्नुहोस:</w:t>
      </w:r>
    </w:p>
    <w:p>
      <w:pPr>
        <w:pStyle w:val="ListBullet"/>
        <w:spacing w:line="240" w:lineRule="auto"/>
        <w:ind w:left="720"/>
      </w:pPr>
      <w:r>
        <w:rPr>
          <w:lang w:val="ne_NP" w:bidi="ne_NP"/>
        </w:rPr>
      </w:r>
      <w:r>
        <w:rPr>
          <w:lang w:val="ne_NP" w:bidi="ne_NP"/>
        </w:rPr>
        <w:t>यो खण्डमा तपाईंलाई के मन पर्‍यो?</w:t>
      </w:r>
    </w:p>
    <w:p>
      <w:pPr>
        <w:pStyle w:val="ListBullet"/>
        <w:spacing w:line="240" w:lineRule="auto"/>
        <w:ind w:left="720"/>
      </w:pPr>
      <w:r>
        <w:rPr>
          <w:lang w:val="ne_NP" w:bidi="ne_NP"/>
        </w:rPr>
      </w:r>
      <w:r>
        <w:rPr>
          <w:lang w:val="ne_NP" w:bidi="ne_NP"/>
        </w:rPr>
        <w:t>तपाईलाई के मन परेन वा के बुझ्नुभएन?</w:t>
      </w:r>
    </w:p>
    <w:p>
      <w:pPr>
        <w:pStyle w:val="ListBullet"/>
        <w:spacing w:line="240" w:lineRule="auto"/>
        <w:ind w:left="720"/>
      </w:pPr>
      <w:r>
        <w:rPr>
          <w:lang w:val="ne_NP" w:bidi="ne_NP"/>
        </w:rPr>
      </w:r>
      <w:r>
        <w:rPr>
          <w:lang w:val="ne_NP" w:bidi="ne_NP"/>
        </w:rPr>
        <w:t>यो कथाले हामीलाई परमेश्वरको बारेमा के भन्छ?</w:t>
      </w:r>
    </w:p>
    <w:p>
      <w:pPr>
        <w:pStyle w:val="ListBullet"/>
        <w:spacing w:line="240" w:lineRule="auto"/>
        <w:ind w:left="720"/>
      </w:pPr>
      <w:r>
        <w:rPr>
          <w:lang w:val="ne_NP" w:bidi="ne_NP"/>
        </w:rPr>
      </w:r>
      <w:r>
        <w:rPr>
          <w:lang w:val="ne_NP" w:bidi="ne_NP"/>
        </w:rPr>
        <w:t>यो खण्डले मानिसबारे हामीलाई के भन्दछ?</w:t>
      </w:r>
    </w:p>
    <w:p>
      <w:pPr>
        <w:pStyle w:val="ListBullet"/>
        <w:spacing w:line="240" w:lineRule="auto"/>
        <w:ind w:left="720"/>
      </w:pPr>
      <w:r>
        <w:rPr>
          <w:lang w:val="ne_NP" w:bidi="ne_NP"/>
        </w:rPr>
      </w:r>
      <w:r>
        <w:rPr>
          <w:lang w:val="ne_NP" w:bidi="ne_NP"/>
        </w:rPr>
        <w:t>यो खण्डले कसरी हाम्रो दैनिक जीवनलाई प्रभाव पार्छ?</w:t>
      </w:r>
    </w:p>
    <w:p>
      <w:pPr>
        <w:pStyle w:val="ListBullet"/>
        <w:spacing w:line="240" w:lineRule="auto"/>
        <w:ind w:left="720"/>
      </w:pPr>
      <w:r>
        <w:rPr>
          <w:lang w:val="ne_NP" w:bidi="ne_NP"/>
        </w:rPr>
      </w:r>
      <w:r>
        <w:rPr>
          <w:lang w:val="ne_NP" w:bidi="ne_NP"/>
        </w:rPr>
        <w:t>यो कथा सुन्नु पर्ने तपाईंले चिन्नुभएको व्यक्ति को हुनुहुन्छ?</w:t>
      </w:r>
      <w:r>
        <w:rPr>
          <w:lang w:val="ne_NP" w:bidi="ne_NP"/>
        </w:rPr>
      </w:r>
    </w:p>
    <w:p>
      <w:pPr>
        <w:pStyle w:val="Heading3"/>
      </w:pPr>
      <w:r>
        <w:rPr>
          <w:lang w:val="ne_NP" w:bidi="ne_NP"/>
        </w:rPr>
        <w:t>Step 2</w:t>
      </w:r>
    </w:p>
    <w:p>
      <w:pPr/>
      <w:r>
        <w:rPr>
          <w:lang w:val="ne_NP" w:bidi="ne_NP"/>
        </w:rPr>
      </w:r>
      <w:r>
        <w:rPr>
          <w:lang w:val="ne_NP" w:bidi="ne_NP"/>
        </w:rPr>
        <w:t>मञ्चको तयारी</w:t>
      </w:r>
    </w:p>
    <w:p>
      <w:pPr/>
      <w:r>
        <w:rPr>
          <w:lang w:val="ne_NP" w:bidi="ne_NP"/>
        </w:rPr>
      </w:r>
      <w:r>
        <w:rPr>
          <w:lang w:val="ne_NP" w:bidi="ne_NP"/>
        </w:rPr>
        <w:t>उत्पत्ति ३१:१–२१</w:t>
      </w:r>
    </w:p>
    <w:p>
      <w:pPr/>
      <w:r>
        <w:rPr>
          <w:lang w:val="ne_NP" w:bidi="ne_NP"/>
        </w:rPr>
      </w:r>
      <w:r>
        <w:rPr>
          <w:lang w:val="ne_NP" w:bidi="ne_NP"/>
        </w:rPr>
        <w:t>संस्करणलाई सजिलोसँग बुझ्न पाठलाई एकपटक सुन्नुहोस्।</w:t>
      </w:r>
    </w:p>
    <w:p>
      <w:pPr/>
      <w:r>
        <w:rPr>
          <w:lang w:val="ne_NP" w:bidi="ne_NP"/>
        </w:rPr>
      </w:r>
      <w:r>
        <w:rPr>
          <w:lang w:val="ne_NP" w:bidi="ne_NP"/>
        </w:rPr>
        <w:t>यो खण्ड याकूबले धेरै वर्षसम्म लाबानको लागि काम गरेपछि र धनी भएपछि याकूब र लाबानका बीचमा के हुन्छ भन्ने कुराको एउटा कथात्मक विवरण हो। याकूबले राहेल र लेआका लागि दुलहीको मूल्य तिर्न १४ वर्ष काम गरे। अब, याकूबले आफ्नो परिवारको लागि पैसा कमाउन काम गरेका छन्। अघिल्लो खण्डमा, याकूबले लाबानसँग एउटा सम्झौता गरे कि याकूबले लाबानका लागि गरेको कामको भुक्तानीको रूपमा सबै काला भेडाहरू र सबै थरीथरीका रङ भएका भेडा र बाख्राहरू लिनेछ। ती विभिन्न रङका पशुहरू यसरी वृद्धि भए कि याकूबसँग धेरै रङका भेडा र बाख्राका बथानहरू भए र उनी निकै धनी बने।</w:t>
      </w:r>
    </w:p>
    <w:p>
      <w:pPr/>
      <w:r>
        <w:rPr>
          <w:lang w:val="ne_NP" w:bidi="ne_NP"/>
        </w:rPr>
      </w:r>
      <w:r>
        <w:rPr>
          <w:lang w:val="ne_NP" w:bidi="ne_NP"/>
        </w:rPr>
        <w:t>लाबानका छोराहरूले याकूब कति धेरै धनी भएका छन् भन्ने कुरा याद गर्छन्। लाबानका छोराहरूले याकूबको बारेमा गुनासो गर्न थाल्छन्। लाबानका छोराहरूले याकूबले लाबानबाट बथानहरू चोरेका छन् भनेर भन्न थाल्छन्। लाबानका छोराहरूले यी कुराहरू सोचिरहेका छन् भन्ने कुरा याकूबले थाहा पाए। याकूबले याकूबप्रतिको लाबानको व्यवहार पनि परिवर्तन भएको देखे। रोक्नुहोस् र छलफल गर्नुहोस्: आफ्नो वरिपरिका मानिसहरू धनी नहुँदा आफू धनी भएको एक व्यक्तिको कथा सुनाउनुहोस्। यस मानिसको बारेमा स्थानीय मानिसहरूलाई कस्तो महसुस भइरहेको छ? उनीहरूले यस मानिसको बारेमा के के कुराहरू भन्न सक्छन् होला? यस मानिसप्रति तिनीहरूको मनोवृत्ति कस्तो हुन्थ्यो?</w:t>
      </w:r>
    </w:p>
    <w:p>
      <w:pPr/>
      <w:r>
        <w:rPr>
          <w:lang w:val="ne_NP" w:bidi="ne_NP"/>
        </w:rPr>
      </w:r>
      <w:r>
        <w:rPr>
          <w:lang w:val="ne_NP" w:bidi="ne_NP"/>
        </w:rPr>
        <w:t>त्यसपछि याहवेले याकूबलाई भन्नुभयो, "आफ्ना बुबा र बाजेको देशमा फर्क, र म तिम्रै साथ हुनेछु।" याकूबले राहेल र लेआलाई खेतमा वा अरू मानिसहरूले सुन्न नसक्ने गरी उनीहरूभन्दा टाढा आउन बोलाए। याकूबले आफूप्रतिको लाबानको व्यवहार कसरी परिवर्तन भएको थियो भन्ने कुरा वर्णन गरे। याकूबले राहेल र लेआलाई आफूले लाबानका लागि कति मेहनत गरेका छन् भन्ने कुरा सम्झाउँछन्। याकूबको व्याख्या अनुसार, लाबानले याकूबको ज्यालाको सम्झौता १० पटक परिवर्तन गरेका छन्। एक पटक लाबानले थोप्ले पशुहरू जति याकूबको हुनेछ भनेर भनेका थिए। तर जब जन्मिएका सबै बच्चाहरू थोप्ले हुन्थे, तब लाबानले धर्के जनावरहरू याकूबका हुनेछन् भन्थे। त्यसपछि जन्मिएका सबै साना पशुहरू धर्के थिए। लाबानले याकूबलाई धेरै पटक ठग्ने प्रयास गरे। प्रत्येक पटक परमेश्वरले याकूबको धन-सम्पत्तिको रक्षा गर्नुभएको छ। परमेश्वरले लाबानलाई कुनै पनि प्रकारले याकूबलाई हानि गर्न दिनुभएन।</w:t>
      </w:r>
    </w:p>
    <w:p>
      <w:pPr/>
      <w:r>
        <w:rPr>
          <w:lang w:val="ne_NP" w:bidi="ne_NP"/>
        </w:rPr>
      </w:r>
      <w:r>
        <w:rPr>
          <w:lang w:val="ne_NP" w:bidi="ne_NP"/>
        </w:rPr>
        <w:t>याकूबले राहेल र लेआलाई आफूले देखेको एउटा सपनाको बारेमा सुनाए। यस सपनामा, याकूबले देखे कि उनका बाख्राहरूसँग प्रजनन गर्ने सबै बोकाहरू थोप्ले वा धर्के वा छिरबिरे थिए। सपनामा परमेश्वरका स्वर्गदूत त्यहाँ थिए र याकूबसँग कुरा गरे। परमेश्वरका स्वर्गदूतले व्याख्या गर्छन् कि परमेश्वरले थोप्ले र धर्के भालेहरूलाई याकूबका पोथी पशुहरूसँग संसर्ग गराउनुभएको छ। परमेश्वरका स्वर्गदूतले लाबानले के गरिरहेका छन् सो उहाँले देखिरहनुभएको छ भनी याकूबलाई सम्झाए। परमेश्वरले याकूबलाई भन्नुहुन्छ कि उहाँ नै वर्षौँअघि बेथेलमा उनीकहाँ देखा पर्नुभएको परमेश्वर हुनुहुन्छ। तिमीले सम्झनेछौ कि बेथेल त्यही ठाउँ हो जहाँ तिमीले स्मारक ढुङ्गालाई अभिषेक गरेका थियौ र आफ्नो भाकल गरेका थियौ। तयार होऊ र यहाँबाट निस्केर आफू जन्मेको देशमा फर्केर जाऊ।" रोक्नुहोस् र छलफल गर्नुहोस्: टोलीका सदस्यहरूलाई आफूले देखेका सपनाहरूको बारेमा कुरा गर्न लगाउनुहोस्। तिनीहरूले सपनालाई वर्णन गर्न कुन शब्दहरू प्रयोग गरिरहेका छन्? चेतावनी वा निर्देशनहरू दिने सपनाहरूलाई वर्णन गर्न प्रयोग गरिने शब्दहरूमा केही भिन्नता छ?</w:t>
      </w:r>
    </w:p>
    <w:p>
      <w:pPr/>
      <w:r>
        <w:rPr>
          <w:lang w:val="ne_NP" w:bidi="ne_NP"/>
        </w:rPr>
      </w:r>
      <w:r>
        <w:rPr>
          <w:lang w:val="ne_NP" w:bidi="ne_NP"/>
        </w:rPr>
        <w:t>यस खण्डमा परमेश्वरका स्वर्गदूत यसरी बोल्नुहुन्छ मानौँ यी स्वर्गदूत स्वयम् परमेश्वर हुनुहुन्छ। यी स्वर्गदूत परमेश्वरका प्रतिनिधि हुन् र कसैसँग परमेश्वरको व्यक्तिगत प्रवक्ताको रूपमा कुराकानी वा कार्य गर्नका लागि परमेश्वरद्वारा पठाइएका हुन्। कहिलेकाहीँ यो स्वर्गदूत उत्तम पुरुषमा यसरी बोल्छ मानौँ परमेश्वर स्वयम् बोल्दै हुनुहुन्छ। स्वर्गदूत परमेश्वर होइन, तर परमेश्वरको प्रतिनिधित्व गर्दछ।</w:t>
      </w:r>
    </w:p>
    <w:p>
      <w:pPr/>
      <w:r>
        <w:rPr>
          <w:lang w:val="ne_NP" w:bidi="ne_NP"/>
        </w:rPr>
      </w:r>
      <w:r>
        <w:rPr>
          <w:lang w:val="ne_NP" w:bidi="ne_NP"/>
        </w:rPr>
        <w:t>राहेल र लेआ याकूबसँग याकूबको मातृभूमि जान सहमत भइन्। लाबानले तिनीहरू र तिनीहरूका सन्तानहरूका लागि कुनै पनि उत्तराधिकार दिनेछैनन् भन्ने कुरा राहेल र लेआले बताए। सामान्यतया बुबाले दुलहीको मूल्यको केही भाग छुट्टै राख्ने र श्रीमानको मृत्यु भएमा वा सम्बन्धविच्छेद भएमा छोरीले पाउने गरी सुरक्षित राखिदिने गर्थे। स्पष्ट रूपमा लाबानले राहेल र लेआका लागि यो गरेका छैनन्। यदि याकूबको मृत्यु भयो भने ती महिलाहरूसँग केही हुने थिएन। राहेल र लेआले तिनीहरूलाई लाबानकी छोरीहरूको रूपमा नभई विदेशी महिलाहरूको रूपमा व्यवहार गरिँदैछ भनेर भनिरहेका छन्। राहेल र लेआसँग हुने एक मात्र धन त्यही हो जुन याकूबले लाबानको लागि काम गरेर कमाएका छन्। यसैको कारण, राहेल र लेआ याकूबसँग जान इच्छुक छन्। रोक्नुहोस् र छलफल गर्नुहोस्: तपाईंको संस्कृतिमा बुबाहरूले विवाहित छोरीहरूको लागि कसरी व्यवस्था वा सहयोग गर्नुहुन्छ? दुलहीको मूल्य सम्बन्धमा सामान्य अभ्यास के छ?</w:t>
      </w:r>
    </w:p>
    <w:p>
      <w:pPr/>
      <w:r>
        <w:rPr>
          <w:lang w:val="ne_NP" w:bidi="ne_NP"/>
        </w:rPr>
      </w:r>
      <w:r>
        <w:rPr>
          <w:lang w:val="ne_NP" w:bidi="ne_NP"/>
        </w:rPr>
        <w:t>राहेल र लेआ याकूबसँग जान सहमत भएपछि, याकूबले तुरुन्तै कदम चाले। लाबान अर्को ठाउँमा टाढा थिए किनभने त्यो भेडाको ऊन कत्रने वा भेडाबाट ऊन निकाल्ने समय थियो। यो घटना प्रत्येक वर्ष हुने गर्दछ र भेडाको हितका लागि आवश्यक छ। सामान्यतया थुमाहरू जन्मिनुअघि वसन्त ऋतुमा ऊन कत्रने काम गरिन्थ्यो। यदि बथानहरू ठूला हुन्थे भने ऊन कत्रन धेरै दिन लाग्थ्यो। ऊन कत्रने काम सकिएपछि, सामान्यतया सबै कामदारहरूका लागि एउटा उत्सव वा ठूलो भोज हुन्थ्यो। लाबान धेरै दिनसम्म टाढा हुनेछन् भन्ने कुरा याकूबलाई थाहा छ। याकूबसँग तयारी गर्न र हारान छोड्न धेरै दिनहरू छन्। ऊन कत्रनु अघिको बाक्लो ऊन भएको भेडाको तस्वीर देखाउनुहोस्। उन कत्रने काम भइरहेको एउटा तस्वीर देखाउनुहोस्। उन कत्रे पछिको भेडाको तस्वीर देखाउनुहोस्।</w:t>
      </w:r>
    </w:p>
    <w:p>
      <w:pPr/>
      <w:r>
        <w:rPr>
          <w:lang w:val="ne_NP" w:bidi="ne_NP"/>
        </w:rPr>
      </w:r>
      <w:r>
        <w:rPr>
          <w:lang w:val="ne_NP" w:bidi="ne_NP"/>
        </w:rPr>
        <w:t>याकूबले राहेल, लिआ, सिल्पा, बिल्हा र सबै छोराछोरीहरू, ११ छोरा र एक छोरीलाई उँटमा चढाए। याकूबले सबै पशुहरू आफ्नो अगाडि धपाए। यसको अर्थ याकूबले पहिले गाईवस्तुका बथान र भेडाबाख्राका बथानहरू पठाए। याकूबले पद्न-अराममा हुँदा आफूले पाएका सबै थोकहरू पोको पारे। पद्न-अराम हारान वरिपरि रहेको क्षेत्रको नाम हो। यी सबै कुराहरू तयार गरेपछि, याकूब कनान देशका लागि निस्कए। याकूबका पिता इसहाक कनानमा बसोबास गर्छन्। बेर्शेबा कनानको दक्षिणी भागमा छ। निस्कनुअघि राहेलले लाबानका कुलदेवताहरू चोरिन् र तिनीहरूलाई आफूसँगै लगिन्। राहेलले लाबानका यी घरेलू देवताहरू वा मूर्तिहरू लिइसकेकी छिन् भन्ने कुरा याकूबलाई थाहा छैन। यी मूर्तिहरू मानवीय हातले बनाइएका थिए र तिनीहरूले पुर्खाहरूको प्रतिनिधित्व गर्न सक्थे। तिनीहरू राहेलको काठीको गद्दीमा लुकाउन सकिनेगरी साना थिए। केही साना घरेलू देवताहरूको एउटा तस्वीर देखाउनुहोस्।</w:t>
      </w:r>
    </w:p>
    <w:p>
      <w:pPr/>
      <w:r>
        <w:rPr>
          <w:lang w:val="ne_NP" w:bidi="ne_NP"/>
        </w:rPr>
      </w:r>
      <w:r>
        <w:rPr>
          <w:lang w:val="ne_NP" w:bidi="ne_NP"/>
        </w:rPr>
        <w:t>याकूब गोप्य रूपमा प्रस्थान गरे। यसको अर्थ याकूबले लाबानलाई छल गरे वा धोका दिए। याकूब जाँदै थिए भन्ने कुरा लाबानलाई थाहा थिएन। याकूबले लाबानलाई आफू आफ्नो परिवार र सम्पत्ति लिएर कनान फिर्ता जाँदै गरेको कुरा बताएका थिएनन्। याकूब युफ्रेटिस नदी पार गरेर गिलादको पहाडी देशतिर लागे।</w:t>
      </w:r>
    </w:p>
    <w:p>
      <w:pPr/>
      <w:r>
        <w:rPr>
          <w:lang w:val="ne_NP" w:bidi="ne_NP"/>
        </w:rPr>
      </w:r>
      <w:r>
        <w:rPr>
          <w:lang w:val="ne_NP" w:bidi="ne_NP"/>
        </w:rPr>
        <w:t>हारानदेखि बेर्शेबासम्म समेटिएको नक्सा देखाउनुहोस्।</w:t>
      </w:r>
    </w:p>
    <w:p>
      <w:pPr/>
      <w:r>
        <w:rPr>
          <w:lang w:val="ne_NP" w:bidi="ne_NP"/>
        </w:rPr>
      </w:r>
      <w:r>
        <w:rPr>
          <w:lang w:val="ne_NP" w:bidi="ne_NP"/>
        </w:rPr>
        <w:t>रोक्नुहोस् र समूहमा छलफल गर्नुहोस्: यदि कसैले याकूबले जस्तै सुटुक्क छोडेमा तपाईंको संस्कृतिमा बुबा वा परिवारका सदस्यहरूको प्रतिक्रिया र कार्यहरू कस्तो हुन्थ्यो?</w:t>
      </w:r>
      <w:r>
        <w:rPr>
          <w:lang w:val="ne_NP" w:bidi="ne_NP"/>
        </w:rPr>
      </w:r>
    </w:p>
    <w:p>
      <w:pPr>
        <w:pStyle w:val="Heading3"/>
      </w:pPr>
      <w:r>
        <w:rPr>
          <w:lang w:val="ne_NP" w:bidi="ne_NP"/>
        </w:rPr>
        <w:t>Step 3</w:t>
      </w:r>
    </w:p>
    <w:p>
      <w:pPr/>
      <w:r>
        <w:rPr>
          <w:lang w:val="ne_NP" w:bidi="ne_NP"/>
        </w:rPr>
      </w:r>
      <w:r>
        <w:rPr>
          <w:lang w:val="ne_NP" w:bidi="ne_NP"/>
        </w:rPr>
        <w:t>संस्करणलाई सजिलोसँग बुझ्न पाठलाई फेरी एकपटक सुन्नुहोस्।</w:t>
      </w:r>
    </w:p>
    <w:p>
      <w:pPr/>
      <w:r>
        <w:rPr>
          <w:lang w:val="ne_NP" w:bidi="ne_NP"/>
        </w:rPr>
      </w:r>
      <w:r>
        <w:rPr>
          <w:lang w:val="ne_NP" w:bidi="ne_NP"/>
        </w:rPr>
        <w:t>यस सत्रमा, यस कथालाई दृश्यात्मक बनाउन तपाईंले समूहलाई मद्दत गर्नुहुनेछ। तपाईंले समूहलाई दृश्यहरू, सेटिङ र कथाका पात्रहरू परिभाषित गर्न मद्दत गर्नुहुनेछ।</w:t>
      </w:r>
    </w:p>
    <w:p>
      <w:pPr/>
      <w:r>
        <w:rPr>
          <w:lang w:val="ne_NP" w:bidi="ne_NP"/>
        </w:rPr>
      </w:r>
      <w:r>
        <w:rPr>
          <w:lang w:val="ne_NP" w:bidi="ne_NP"/>
        </w:rPr>
        <w:t>यस कथामा ४ दृश्यहरू छन्।</w:t>
      </w:r>
    </w:p>
    <w:p>
      <w:pPr/>
      <w:r>
        <w:rPr>
          <w:lang w:val="ne_NP" w:bidi="ne_NP"/>
        </w:rPr>
      </w:r>
      <w:r>
        <w:rPr>
          <w:b/>
          <w:lang w:val="ne_NP" w:bidi="ne_NP"/>
        </w:rPr>
        <w:t>पहिलो दृश्य:</w:t>
      </w:r>
      <w:r>
        <w:rPr>
          <w:lang w:val="ne_NP" w:bidi="ne_NP"/>
        </w:rPr>
        <w:t xml:space="preserve"> याकूबले लाबानका छोराहरूले आफ्नो धनको बारेमा गुनासो गरिरहेका छन् भन्ने कुरा सुन्छन्। याकूबले याकूबप्रतिको लाबानको मनोवृत्तिमा पनि परिवर्तन देख्छ।</w:t>
      </w:r>
    </w:p>
    <w:p>
      <w:pPr/>
      <w:r>
        <w:rPr>
          <w:lang w:val="ne_NP" w:bidi="ne_NP"/>
        </w:rPr>
      </w:r>
      <w:r>
        <w:rPr>
          <w:b/>
          <w:lang w:val="ne_NP" w:bidi="ne_NP"/>
        </w:rPr>
        <w:t>दोस्रो दृश्य:</w:t>
      </w:r>
      <w:r>
        <w:rPr>
          <w:lang w:val="ne_NP" w:bidi="ne_NP"/>
        </w:rPr>
        <w:t xml:space="preserve"> याहवेले याकूबलाई याकूबका बुबा र हजुरबुबाको देशमा फिर्ता जान भन्नुहुन्छ।</w:t>
      </w:r>
    </w:p>
    <w:p>
      <w:pPr/>
      <w:r>
        <w:rPr>
          <w:lang w:val="ne_NP" w:bidi="ne_NP"/>
        </w:rPr>
      </w:r>
      <w:r>
        <w:rPr>
          <w:b/>
          <w:lang w:val="ne_NP" w:bidi="ne_NP"/>
        </w:rPr>
        <w:t>तेस्रो दृश्य:</w:t>
      </w:r>
      <w:r>
        <w:rPr>
          <w:lang w:val="ne_NP" w:bidi="ne_NP"/>
        </w:rPr>
        <w:t xml:space="preserve"> याकूबले राहेल र लेआलाई बाहिर खेतमा आउन बोलाउँछन्। याकूबले लाबान र लाबानका छोराहरूको विषयमा के भएको थियो भन्ने कुरा व्याख्या गर्छन्। याकूबले एउटा सपनाको वर्णन गर्छन् जसमा परमेश्वरले याकूबलाई कनान फर्किन भन्नुभयो। लाबानले तिनीहरूलाई छोरीहरूको रूपमा होइन, तर विदेशीको रूपमा व्यवहार गरेको कुरा राहेल र लेआले बताउँछन्। राहेल र लेआ याकूबसँग कनान जान सहमत हुन्छन्।</w:t>
      </w:r>
    </w:p>
    <w:p>
      <w:pPr/>
      <w:r>
        <w:rPr>
          <w:lang w:val="ne_NP" w:bidi="ne_NP"/>
        </w:rPr>
      </w:r>
      <w:r>
        <w:rPr>
          <w:b/>
          <w:lang w:val="ne_NP" w:bidi="ne_NP"/>
        </w:rPr>
        <w:t>चौथो दृश्य:</w:t>
      </w:r>
      <w:r>
        <w:rPr>
          <w:lang w:val="ne_NP" w:bidi="ne_NP"/>
        </w:rPr>
        <w:t xml:space="preserve"> लाबान भेडाको ऊन कत्रन टाढा गएको बेला याकूबले सबै कुरा तयार गर्छन् र प्रस्थान गर्छन्। याकूबले हारान छोडेको कुरा लाबानलाई थाहा छैन।</w:t>
      </w:r>
    </w:p>
    <w:p>
      <w:pPr/>
      <w:r>
        <w:rPr>
          <w:lang w:val="ne_NP" w:bidi="ne_NP"/>
        </w:rPr>
      </w:r>
      <w:r>
        <w:rPr>
          <w:lang w:val="ne_NP" w:bidi="ne_NP"/>
        </w:rPr>
        <w:t>यस कथामा यि पात्रहरु समावेश छन्:</w:t>
      </w:r>
    </w:p>
    <w:p>
      <w:pPr>
        <w:pStyle w:val="ListBullet"/>
        <w:spacing w:line="240" w:lineRule="auto"/>
        <w:ind w:left="720"/>
      </w:pPr>
      <w:r>
        <w:rPr>
          <w:lang w:val="ne_NP" w:bidi="ne_NP"/>
        </w:rPr>
      </w:r>
      <w:r>
        <w:rPr>
          <w:lang w:val="ne_NP" w:bidi="ne_NP"/>
        </w:rPr>
        <w:t>याकूब</w:t>
      </w:r>
    </w:p>
    <w:p>
      <w:pPr>
        <w:pStyle w:val="ListBullet"/>
        <w:spacing w:line="240" w:lineRule="auto"/>
        <w:ind w:left="720"/>
      </w:pPr>
      <w:r>
        <w:rPr>
          <w:lang w:val="ne_NP" w:bidi="ne_NP"/>
        </w:rPr>
      </w:r>
      <w:r>
        <w:rPr>
          <w:lang w:val="ne_NP" w:bidi="ne_NP"/>
        </w:rPr>
        <w:t>परमेश्वर</w:t>
      </w:r>
    </w:p>
    <w:p>
      <w:pPr>
        <w:pStyle w:val="ListBullet"/>
        <w:spacing w:line="240" w:lineRule="auto"/>
        <w:ind w:left="720"/>
      </w:pPr>
      <w:r>
        <w:rPr>
          <w:lang w:val="ne_NP" w:bidi="ne_NP"/>
        </w:rPr>
      </w:r>
      <w:r>
        <w:rPr>
          <w:lang w:val="ne_NP" w:bidi="ne_NP"/>
        </w:rPr>
        <w:t>परमेश्वरको स्वर्गदूत</w:t>
      </w:r>
    </w:p>
    <w:p>
      <w:pPr>
        <w:pStyle w:val="ListBullet"/>
        <w:spacing w:line="240" w:lineRule="auto"/>
        <w:ind w:left="720"/>
      </w:pPr>
      <w:r>
        <w:rPr>
          <w:lang w:val="ne_NP" w:bidi="ne_NP"/>
        </w:rPr>
      </w:r>
      <w:r>
        <w:rPr>
          <w:lang w:val="ne_NP" w:bidi="ne_NP"/>
        </w:rPr>
        <w:t>लाबान</w:t>
      </w:r>
    </w:p>
    <w:p>
      <w:pPr>
        <w:pStyle w:val="ListBullet"/>
        <w:spacing w:line="240" w:lineRule="auto"/>
        <w:ind w:left="720"/>
      </w:pPr>
      <w:r>
        <w:rPr>
          <w:lang w:val="ne_NP" w:bidi="ne_NP"/>
        </w:rPr>
      </w:r>
      <w:r>
        <w:rPr>
          <w:lang w:val="ne_NP" w:bidi="ne_NP"/>
        </w:rPr>
        <w:t>लाबानका छोराहरू</w:t>
      </w:r>
    </w:p>
    <w:p>
      <w:pPr>
        <w:pStyle w:val="ListBullet"/>
        <w:spacing w:line="240" w:lineRule="auto"/>
        <w:ind w:left="720"/>
      </w:pPr>
      <w:r>
        <w:rPr>
          <w:lang w:val="ne_NP" w:bidi="ne_NP"/>
        </w:rPr>
      </w:r>
      <w:r>
        <w:rPr>
          <w:lang w:val="ne_NP" w:bidi="ne_NP"/>
        </w:rPr>
        <w:t>राहेल</w:t>
      </w:r>
    </w:p>
    <w:p>
      <w:pPr>
        <w:pStyle w:val="ListBullet"/>
        <w:spacing w:line="240" w:lineRule="auto"/>
        <w:ind w:left="720"/>
      </w:pPr>
      <w:r>
        <w:rPr>
          <w:lang w:val="ne_NP" w:bidi="ne_NP"/>
        </w:rPr>
      </w:r>
      <w:r>
        <w:rPr>
          <w:lang w:val="ne_NP" w:bidi="ne_NP"/>
        </w:rPr>
        <w:t>लेआ</w:t>
      </w:r>
    </w:p>
    <w:p>
      <w:pPr>
        <w:pStyle w:val="ListBullet"/>
        <w:spacing w:line="240" w:lineRule="auto"/>
        <w:ind w:left="720"/>
      </w:pPr>
      <w:r>
        <w:rPr>
          <w:lang w:val="ne_NP" w:bidi="ne_NP"/>
        </w:rPr>
      </w:r>
      <w:r>
        <w:rPr>
          <w:lang w:val="ne_NP" w:bidi="ne_NP"/>
        </w:rPr>
        <w:t>याकूबका सन्तानहरूको उल्लेख गरिएको छ।</w:t>
      </w:r>
    </w:p>
    <w:p>
      <w:pPr/>
      <w:r>
        <w:rPr>
          <w:lang w:val="ne_NP" w:bidi="ne_NP"/>
        </w:rPr>
      </w:r>
      <w:r>
        <w:rPr>
          <w:lang w:val="ne_NP" w:bidi="ne_NP"/>
        </w:rPr>
        <w:t>यस सत्रमा, समूहलाई स्टोरीबोर्ड बनाउन, चित्र कोर्न वा कुनै प्रकारका हेरफेर गर्न मिल्ने वस्तुहरू (जस्तै ढुङ्गा, लठ्ठी, बच्चाहरूको खेलौनाहरू) प्रयोग गरेर कथा र त्यसमा भएका क्रियाकलापलाई दृश्यात्मक बनाउनुहोस्।</w:t>
      </w:r>
    </w:p>
    <w:p>
      <w:pPr/>
      <w:r>
        <w:rPr>
          <w:lang w:val="ne_NP" w:bidi="ne_NP"/>
        </w:rPr>
      </w:r>
      <w:r>
        <w:rPr>
          <w:lang w:val="ne_NP" w:bidi="ne_NP"/>
        </w:rPr>
        <w:t>पहिलो दृश्यमा, याकूबले लाबानका छोराहरूले याकूबको धनको बारेमा गुनासो गरिरहेका छन् भन्ने कुरा सुन्छन्। याकूबले यो जानकारी कसरी सुने, हामीलाई थाहा छैन। लाबानका छोराहरूले याकूबले लाबानको थोकहरू चोरी गरेका छन् भनेर भनिरहेका छन्। याकूबप्रति लाबानको मनोवृत्ति परिवर्तन भएको छ भन्ने कुरा पनि याकूबले देख्छन्।</w:t>
      </w:r>
    </w:p>
    <w:p>
      <w:pPr/>
      <w:r>
        <w:rPr>
          <w:lang w:val="ne_NP" w:bidi="ne_NP"/>
        </w:rPr>
      </w:r>
      <w:r>
        <w:rPr>
          <w:lang w:val="ne_NP" w:bidi="ne_NP"/>
        </w:rPr>
        <w:t>दोस्रो दृश्यमा, याहवेले याकूबलाई याकूबका हजुरबुबा र बुबाको देशमा फर्किन भन्नुहुन्छ। यहोवाले याकूबलाई भन्नुहुन्छ, "म तिम्रै साथ हुनेछु।"</w:t>
      </w:r>
    </w:p>
    <w:p>
      <w:pPr/>
      <w:r>
        <w:rPr>
          <w:lang w:val="ne_NP" w:bidi="ne_NP"/>
        </w:rPr>
      </w:r>
      <w:r>
        <w:rPr>
          <w:lang w:val="ne_NP" w:bidi="ne_NP"/>
        </w:rPr>
        <w:t>तेस्रो दृश्यमा, याकूबले राहेल र लेआलाई एउटा खेतमा बोलाउँछन् जहाँ याकूबले भेडाहरू चराइरहेका हुन्छन्। उनीहरू खेतमा बाहिर रहँदा उनीहरूको कुरा कसैले पनि सुन्न सक्दैन। याकूबले तिनीहरूलाई याकूबतिर लाबानको मनोवृत्ति कसरी परिवर्तन हुन थालेको छ भन्ने कुरा व्याख्या गर्छन्। लाबानले याकूबको ज्यालाको बारेमा सम्झौता धेरै पटक कसरी परिवर्तन गरेका छन् भन्ने कुरा याकूबले व्याख्या गर्छन्। याकूबले राहेल र लेआलाई परमेश्वरले याकूबलाई लाबानबाट कसरी बचाउनुभएको छ भन्ने कुरा बताउँछन्।</w:t>
      </w:r>
    </w:p>
    <w:p>
      <w:pPr/>
      <w:r>
        <w:rPr>
          <w:lang w:val="ne_NP" w:bidi="ne_NP"/>
        </w:rPr>
      </w:r>
      <w:r>
        <w:rPr>
          <w:lang w:val="ne_NP" w:bidi="ne_NP"/>
        </w:rPr>
        <w:t>यस खण्डमा राहेल र लेआ नामहरू धेरै पटक प्रयोग गरिन्छ। सामान्यतया जेठो व्यक्तिलाई पहिले उल्लेख गरिन्छ। तर, यहाँ प्रत्येक पटक, राहेललाई पहिले उल्लेख गरिन्छ। राहेल कान्छी छोरी र विवाह हुने दोस्रो छोरी हुन्। याकूबले राहेललाई प्रेम गरे।</w:t>
      </w:r>
    </w:p>
    <w:p>
      <w:pPr/>
      <w:r>
        <w:rPr>
          <w:lang w:val="ne_NP" w:bidi="ne_NP"/>
        </w:rPr>
      </w:r>
      <w:r>
        <w:rPr>
          <w:lang w:val="ne_NP" w:bidi="ne_NP"/>
        </w:rPr>
        <w:t>त्यसपछि याकूबले राहेल र लेआलाई आफूले विगतमा देखेको एउटा सपनाको बारेमा सुनाउँछन्। याकूबले यो सपना राहेल र लेआलाई सुनाउँदैछन्। यस सपनामा, परमेश्वरका स्वर्गदूत याकूबकहाँ देखा परे। परमेश्वरका स्वर्गदूतले परमेश्वरले कसरी याकूबको रक्षा गर्नुभयो र कसरी थोप्ले, धर्के र बुट्टेदार पशुहरूको सङ्ख्या बढाइदिनुभयो भनेर बताए। परमेश्वरका स्वर्गदूतले याकूबलाई भने, "म त्यही परमेश्वर हुँ जो बेथेलमा तिम्रा सामु देखा परेको थिएँ।"</w:t>
      </w:r>
    </w:p>
    <w:p>
      <w:pPr/>
      <w:r>
        <w:rPr>
          <w:lang w:val="ne_NP" w:bidi="ne_NP"/>
        </w:rPr>
      </w:r>
      <w:r>
        <w:rPr>
          <w:lang w:val="ne_NP" w:bidi="ne_NP"/>
        </w:rPr>
        <w:t>रोक्नुहोस् र छलफल गर्नुहोस्: बेथेलमा याकूबले देखेको सपनाको समीक्षा गर्नुहोस्।</w:t>
      </w:r>
    </w:p>
    <w:p>
      <w:pPr/>
      <w:r>
        <w:rPr>
          <w:lang w:val="ne_NP" w:bidi="ne_NP"/>
        </w:rPr>
      </w:r>
      <w:r>
        <w:rPr>
          <w:lang w:val="ne_NP" w:bidi="ne_NP"/>
        </w:rPr>
        <w:t>बेथेल त्यो ठाउँ हो जहाँ याकूबले पृथ्वी र स्वर्गको बीचमा सिँढी देखेका थिए। याकूबले बेथेलमा एउटा ढुङ्गा अभिषेक गरे र त्यहाँ परमेश्वरसँग भाकल गरेका थिए। परमेश्वरका स्वर्गदूतले याकूबलाई तयारी गरेर हरान छोडेर कनान फर्किन भने।</w:t>
      </w:r>
    </w:p>
    <w:p>
      <w:pPr/>
      <w:r>
        <w:rPr>
          <w:lang w:val="ne_NP" w:bidi="ne_NP"/>
        </w:rPr>
      </w:r>
      <w:r>
        <w:rPr>
          <w:lang w:val="ne_NP" w:bidi="ne_NP"/>
        </w:rPr>
        <w:t>त्यसपछि राहेल र लेआले याकूबलाई लाबानले तिनीहरूलाई छोरीहरूको रूपमा नभई विदेशी महिलाहरूको रूपमा जस्तो व्यवहार गरेका छन् भन्ने कुरा व्याख्या गर्छन्। लाबानका लागि याकूबले कमाइदिएको पैसा लाबानले खर्च गरिसकेका छन्। याकूबको मृत्यु भएमा वा उनले सम्बन्धविच्छेद गरेमा राहेल र लेआको हेरचाह हुन सकोस् भनेर लाबानले यो पैसाको केही भाग अलग राख्नुपर्ने थियो। लाबानले यो गरेका छैनन्। राहेल र लेआले लाबानबाट कुनै पनि उत्तराधिकार पाउने छैनन्। त्यसैले, राहेल र लेआ याकूबसँग जान्छन्।</w:t>
      </w:r>
    </w:p>
    <w:p>
      <w:pPr/>
      <w:r>
        <w:rPr>
          <w:lang w:val="ne_NP" w:bidi="ne_NP"/>
        </w:rPr>
      </w:r>
      <w:r>
        <w:rPr>
          <w:lang w:val="ne_NP" w:bidi="ne_NP"/>
        </w:rPr>
        <w:t>दृश्य ४ मा, लाबान भेडाहरूको ऊन कत्रन बाहिर गएको बेला याकूबले सबै कुरा चाँडै तयार गर्छन् र हारानबाट प्रस्थान गर्छन्। याकूबले यस क्रममा कामहरू गर्छन्:</w:t>
      </w:r>
    </w:p>
    <w:p>
      <w:pPr>
        <w:pStyle w:val="ListBullet"/>
        <w:spacing w:line="240" w:lineRule="auto"/>
        <w:ind w:left="720"/>
      </w:pPr>
      <w:r>
        <w:rPr>
          <w:lang w:val="ne_NP" w:bidi="ne_NP"/>
        </w:rPr>
      </w:r>
      <w:r>
        <w:rPr>
          <w:lang w:val="ne_NP" w:bidi="ne_NP"/>
        </w:rPr>
        <w:t>लाबान भेडाको ऊन कत्रन टाढा गएका छन्।</w:t>
      </w:r>
    </w:p>
    <w:p>
      <w:pPr>
        <w:pStyle w:val="ListBullet"/>
        <w:spacing w:line="240" w:lineRule="auto"/>
        <w:ind w:left="720"/>
      </w:pPr>
      <w:r>
        <w:rPr>
          <w:lang w:val="ne_NP" w:bidi="ne_NP"/>
        </w:rPr>
      </w:r>
      <w:r>
        <w:rPr>
          <w:lang w:val="ne_NP" w:bidi="ne_NP"/>
        </w:rPr>
        <w:t>याकूबले हारान छोड्ने निर्णय गर्छन्।</w:t>
      </w:r>
    </w:p>
    <w:p>
      <w:pPr>
        <w:pStyle w:val="ListBullet"/>
        <w:spacing w:line="240" w:lineRule="auto"/>
        <w:ind w:left="720"/>
      </w:pPr>
      <w:r>
        <w:rPr>
          <w:lang w:val="ne_NP" w:bidi="ne_NP"/>
        </w:rPr>
      </w:r>
      <w:r>
        <w:rPr>
          <w:lang w:val="ne_NP" w:bidi="ne_NP"/>
        </w:rPr>
        <w:t>याकूबले लाबानलाई याकूब र आफ्नो परिवारले हारान छोड्दैछन् भन्ने कुरा बताउँदैन।</w:t>
      </w:r>
    </w:p>
    <w:p>
      <w:pPr>
        <w:pStyle w:val="ListBullet"/>
        <w:spacing w:line="240" w:lineRule="auto"/>
        <w:ind w:left="720"/>
      </w:pPr>
      <w:r>
        <w:rPr>
          <w:lang w:val="ne_NP" w:bidi="ne_NP"/>
        </w:rPr>
      </w:r>
      <w:r>
        <w:rPr>
          <w:lang w:val="ne_NP" w:bidi="ne_NP"/>
        </w:rPr>
        <w:t>याकूबले हारान वरिपरिको क्षेत्र, पद्न-अराममा आफूले प्राप्त गरेका सबै थोकहरू पोका पार्छन्।</w:t>
      </w:r>
    </w:p>
    <w:p>
      <w:pPr>
        <w:pStyle w:val="ListBullet"/>
        <w:spacing w:line="240" w:lineRule="auto"/>
        <w:ind w:left="720"/>
      </w:pPr>
      <w:r>
        <w:rPr>
          <w:lang w:val="ne_NP" w:bidi="ne_NP"/>
        </w:rPr>
      </w:r>
      <w:r>
        <w:rPr>
          <w:lang w:val="ne_NP" w:bidi="ne_NP"/>
        </w:rPr>
        <w:t>राहेलले लाबानका घरेलू देवताहरू चोर्छिन्।</w:t>
      </w:r>
    </w:p>
    <w:p>
      <w:pPr>
        <w:pStyle w:val="ListBullet"/>
        <w:spacing w:line="240" w:lineRule="auto"/>
        <w:ind w:left="720"/>
      </w:pPr>
      <w:r>
        <w:rPr>
          <w:lang w:val="ne_NP" w:bidi="ne_NP"/>
        </w:rPr>
      </w:r>
      <w:r>
        <w:rPr>
          <w:lang w:val="ne_NP" w:bidi="ne_NP"/>
        </w:rPr>
        <w:t>याकूबले बथान र गाईवस्तुलाई अगाडि पठाउँछन्।</w:t>
      </w:r>
    </w:p>
    <w:p>
      <w:pPr>
        <w:pStyle w:val="ListBullet"/>
        <w:spacing w:line="240" w:lineRule="auto"/>
        <w:ind w:left="720"/>
      </w:pPr>
      <w:r>
        <w:rPr>
          <w:lang w:val="ne_NP" w:bidi="ne_NP"/>
        </w:rPr>
      </w:r>
      <w:r>
        <w:rPr>
          <w:lang w:val="ne_NP" w:bidi="ne_NP"/>
        </w:rPr>
        <w:t>याकूबले राहेल, लिआ, जिल्पा, बिल्हा, ११ छोराहरू र एउटी छोरीलाई ऊँटमा चढाउँछ।</w:t>
      </w:r>
    </w:p>
    <w:p>
      <w:pPr>
        <w:pStyle w:val="ListBullet"/>
        <w:spacing w:line="240" w:lineRule="auto"/>
        <w:ind w:left="720"/>
      </w:pPr>
      <w:r>
        <w:rPr>
          <w:lang w:val="ne_NP" w:bidi="ne_NP"/>
        </w:rPr>
      </w:r>
      <w:r>
        <w:rPr>
          <w:lang w:val="ne_NP" w:bidi="ne_NP"/>
        </w:rPr>
        <w:t>याकूब आफ्नो परिवारसँग हारानबाट प्रस्थान गर्छन् र कनानतर्फ लाग्छन्।</w:t>
      </w:r>
    </w:p>
    <w:p>
      <w:pPr>
        <w:pStyle w:val="ListBullet"/>
        <w:spacing w:line="240" w:lineRule="auto"/>
        <w:ind w:left="720"/>
      </w:pPr>
      <w:r>
        <w:rPr>
          <w:lang w:val="ne_NP" w:bidi="ne_NP"/>
        </w:rPr>
      </w:r>
      <w:r>
        <w:rPr>
          <w:lang w:val="ne_NP" w:bidi="ne_NP"/>
        </w:rPr>
        <w:t>याकूब युफ्रेटिस नदी पार गर्छन् र गिलादको पहाडी देशतिर जान्छन्।</w:t>
      </w:r>
    </w:p>
    <w:p>
      <w:pPr/>
      <w:r>
        <w:rPr>
          <w:lang w:val="ne_NP" w:bidi="ne_NP"/>
        </w:rPr>
      </w:r>
      <w:r>
        <w:rPr>
          <w:lang w:val="ne_NP" w:bidi="ne_NP"/>
        </w:rPr>
        <w:t>हारानबाट यसरी निस्किएर याकूबले लाबानलाई छल गर्छन्। याकूबले आफ्ना सबै सम्पत्ति, याकूबसँग भएका सबै कुरा लिन्छन्, र प्रस्थान गर्छन्। याकूबले आफ्नो परिवार, सबै पशुहरू लगायतका आफ्ना सरसामानहरू लिएर हारान छोडिसकेका छन् भन्ने कुरा लाबानलाई थाहा छैन।</w:t>
      </w:r>
      <w:r>
        <w:rPr>
          <w:lang w:val="ne_NP" w:bidi="ne_NP"/>
        </w:rPr>
      </w:r>
    </w:p>
    <w:p>
      <w:pPr>
        <w:pStyle w:val="Heading3"/>
      </w:pPr>
      <w:r>
        <w:rPr>
          <w:lang w:val="ne_NP" w:bidi="ne_NP"/>
        </w:rPr>
        <w:t>Step 4</w:t>
      </w:r>
    </w:p>
    <w:p>
      <w:pPr/>
      <w:r>
        <w:rPr>
          <w:lang w:val="ne_NP" w:bidi="ne_NP"/>
        </w:rPr>
      </w:r>
      <w:r>
        <w:rPr>
          <w:lang w:val="ne_NP" w:bidi="ne_NP"/>
        </w:rPr>
        <w:t>संस्करणलाई सजिलोसँग बुझ्न पाठलाई फेरी एकपटक सुन्नुहोस्।</w:t>
      </w:r>
    </w:p>
    <w:p>
      <w:pPr/>
      <w:r>
        <w:rPr>
          <w:lang w:val="ne_NP" w:bidi="ne_NP"/>
        </w:rPr>
      </w:r>
      <w:r>
        <w:rPr>
          <w:lang w:val="ne_NP" w:bidi="ne_NP"/>
        </w:rPr>
        <w:t>यस सत्रमा, टोलीले कथालाई नाटकीय बनाउनेछ।</w:t>
      </w:r>
    </w:p>
    <w:p>
      <w:pPr/>
      <w:r>
        <w:rPr>
          <w:lang w:val="ne_NP" w:bidi="ne_NP"/>
        </w:rPr>
      </w:r>
      <w:r>
        <w:rPr>
          <w:lang w:val="ne_NP" w:bidi="ne_NP"/>
        </w:rPr>
        <w:t>यस कथामा ४ दृश्यहरू छन्।</w:t>
      </w:r>
    </w:p>
    <w:p>
      <w:pPr/>
      <w:r>
        <w:rPr>
          <w:lang w:val="ne_NP" w:bidi="ne_NP"/>
        </w:rPr>
      </w:r>
      <w:r>
        <w:rPr>
          <w:lang w:val="ne_NP" w:bidi="ne_NP"/>
        </w:rPr>
        <w:t>यस कथामा यि पात्रहरु समावेश छन्:</w:t>
      </w:r>
    </w:p>
    <w:p>
      <w:pPr>
        <w:pStyle w:val="ListBullet"/>
        <w:spacing w:line="240" w:lineRule="auto"/>
        <w:ind w:left="720"/>
      </w:pPr>
      <w:r>
        <w:rPr>
          <w:lang w:val="ne_NP" w:bidi="ne_NP"/>
        </w:rPr>
      </w:r>
      <w:r>
        <w:rPr>
          <w:lang w:val="ne_NP" w:bidi="ne_NP"/>
        </w:rPr>
        <w:t>याकूब</w:t>
      </w:r>
    </w:p>
    <w:p>
      <w:pPr>
        <w:pStyle w:val="ListBullet"/>
        <w:spacing w:line="240" w:lineRule="auto"/>
        <w:ind w:left="720"/>
      </w:pPr>
      <w:r>
        <w:rPr>
          <w:lang w:val="ne_NP" w:bidi="ne_NP"/>
        </w:rPr>
      </w:r>
      <w:r>
        <w:rPr>
          <w:lang w:val="ne_NP" w:bidi="ne_NP"/>
        </w:rPr>
        <w:t>परमेश्वर</w:t>
      </w:r>
    </w:p>
    <w:p>
      <w:pPr>
        <w:pStyle w:val="ListBullet"/>
        <w:spacing w:line="240" w:lineRule="auto"/>
        <w:ind w:left="720"/>
      </w:pPr>
      <w:r>
        <w:rPr>
          <w:lang w:val="ne_NP" w:bidi="ne_NP"/>
        </w:rPr>
      </w:r>
      <w:r>
        <w:rPr>
          <w:lang w:val="ne_NP" w:bidi="ne_NP"/>
        </w:rPr>
        <w:t>परमेश्वरको स्वर्गदूत</w:t>
      </w:r>
    </w:p>
    <w:p>
      <w:pPr>
        <w:pStyle w:val="ListBullet"/>
        <w:spacing w:line="240" w:lineRule="auto"/>
        <w:ind w:left="720"/>
      </w:pPr>
      <w:r>
        <w:rPr>
          <w:lang w:val="ne_NP" w:bidi="ne_NP"/>
        </w:rPr>
      </w:r>
      <w:r>
        <w:rPr>
          <w:lang w:val="ne_NP" w:bidi="ne_NP"/>
        </w:rPr>
        <w:t>लाबान</w:t>
      </w:r>
    </w:p>
    <w:p>
      <w:pPr>
        <w:pStyle w:val="ListBullet"/>
        <w:spacing w:line="240" w:lineRule="auto"/>
        <w:ind w:left="720"/>
      </w:pPr>
      <w:r>
        <w:rPr>
          <w:lang w:val="ne_NP" w:bidi="ne_NP"/>
        </w:rPr>
      </w:r>
      <w:r>
        <w:rPr>
          <w:lang w:val="ne_NP" w:bidi="ne_NP"/>
        </w:rPr>
        <w:t>लाबानका छोराहरू</w:t>
      </w:r>
    </w:p>
    <w:p>
      <w:pPr>
        <w:pStyle w:val="ListBullet"/>
        <w:spacing w:line="240" w:lineRule="auto"/>
        <w:ind w:left="720"/>
      </w:pPr>
      <w:r>
        <w:rPr>
          <w:lang w:val="ne_NP" w:bidi="ne_NP"/>
        </w:rPr>
      </w:r>
      <w:r>
        <w:rPr>
          <w:lang w:val="ne_NP" w:bidi="ne_NP"/>
        </w:rPr>
        <w:t>राहेल</w:t>
      </w:r>
    </w:p>
    <w:p>
      <w:pPr>
        <w:pStyle w:val="ListBullet"/>
        <w:spacing w:line="240" w:lineRule="auto"/>
        <w:ind w:left="720"/>
      </w:pPr>
      <w:r>
        <w:rPr>
          <w:lang w:val="ne_NP" w:bidi="ne_NP"/>
        </w:rPr>
      </w:r>
      <w:r>
        <w:rPr>
          <w:lang w:val="ne_NP" w:bidi="ne_NP"/>
        </w:rPr>
        <w:t>लेआ</w:t>
      </w:r>
    </w:p>
    <w:p>
      <w:pPr>
        <w:pStyle w:val="ListBullet"/>
        <w:spacing w:line="240" w:lineRule="auto"/>
        <w:ind w:left="720"/>
      </w:pPr>
      <w:r>
        <w:rPr>
          <w:lang w:val="ne_NP" w:bidi="ne_NP"/>
        </w:rPr>
      </w:r>
      <w:r>
        <w:rPr>
          <w:lang w:val="ne_NP" w:bidi="ne_NP"/>
        </w:rPr>
        <w:t>याकूबका सन्तानहरूको उल्लेख गरिएको छ।</w:t>
      </w:r>
    </w:p>
    <w:p>
      <w:pPr/>
      <w:r>
        <w:rPr>
          <w:lang w:val="ne_NP" w:bidi="ne_NP"/>
        </w:rPr>
      </w:r>
      <w:r>
        <w:rPr>
          <w:lang w:val="ne_NP" w:bidi="ne_NP"/>
        </w:rPr>
        <w:t>टोलीले कथालाई दुई पटक अभिनय गर्न लगाउनुहोस्। तिनीहरूले अनुवाद गरिरहेका भाषामा अभिनय गर्नुपर्छ। पहिला, टोलीले नरोकिकन कथालाई अभिनय गर्नु। दोस्रो पटक टोलीले कथालाई अभिनय गर्दा, तिनीहरूलाई कथाको विभिन्न ठाउँहरूमा रोक्नुहोस्।</w:t>
      </w:r>
    </w:p>
    <w:p>
      <w:pPr/>
      <w:r>
        <w:rPr>
          <w:lang w:val="ne_NP" w:bidi="ne_NP"/>
        </w:rPr>
      </w:r>
      <w:r>
        <w:rPr>
          <w:lang w:val="ne_NP" w:bidi="ne_NP"/>
        </w:rPr>
        <w:t>टोलीले पहिलो पटक कथालाई अभिनय गर्दा, संवाद, प्रवाह, प्लटलाइन र कथाको कालक्रममा ध्यान दिनुहोस्। कथा वा खण्डको महत्त्वपूर्ण वा कठिन भागहरूलाई अभिनय गर्नुपर्ने र छुटाउन नहुने कुरामा ध्यान दिनुहोस्। टोलीलाई कथाका भागहरू सम्झन मद्दत गर्नुहोस्।</w:t>
      </w:r>
    </w:p>
    <w:p>
      <w:pPr/>
      <w:r>
        <w:rPr>
          <w:lang w:val="ne_NP" w:bidi="ne_NP"/>
        </w:rPr>
      </w:r>
      <w:r>
        <w:rPr>
          <w:lang w:val="ne_NP" w:bidi="ne_NP"/>
        </w:rPr>
        <w:t>टोलीले यो कथालाई दोस्रो पटक अभिनय गर्दा, तिनीहरूलाई केही निश्चित ठाउँहरूमा रोक्नुहोस्।</w:t>
      </w:r>
    </w:p>
    <w:p>
      <w:pPr/>
      <w:r>
        <w:rPr>
          <w:lang w:val="ne_NP" w:bidi="ne_NP"/>
        </w:rPr>
      </w:r>
      <w:r>
        <w:rPr>
          <w:lang w:val="ne_NP" w:bidi="ne_NP"/>
        </w:rPr>
        <w:t>अभिनय रोक्नुहोस्: कुनै एक भूमिका खेलिरहेका कलाकारलाई "तपाईंलाई कस्तो महसुस भइरहेको छ?" भनेर सोध्नुहोस्। तपाईंले विभिन्न प्रतिक्रियाहरू जस्ता कुराहरू सुन्न सक्नुहुन्छ। नाटक फेरि सुरु गर्नुहोस्।</w:t>
      </w:r>
    </w:p>
    <w:p>
      <w:pPr/>
      <w:r>
        <w:rPr>
          <w:lang w:val="ne_NP" w:bidi="ne_NP"/>
        </w:rPr>
      </w:r>
      <w:r>
        <w:rPr>
          <w:lang w:val="ne_NP" w:bidi="ne_NP"/>
        </w:rPr>
        <w:t>पहिलो दृश्यमा, लाबानका छोराहरूले याकूबको बारेमा गुनासो गर्छन्। तिनीहरू भन्छन् कि याकूबले लाबानका थोकहरू चोरेकाले याकूब धनी भएका हुन्। याकूबसँग धन-सम्पत्ति हुनुको एक मात्र कारण उनले लाबानको स्वामित्वमा रहेका थोकहरू लिनु हो। याकूबले लाबानका छोराहरूले के भनिरहेका थिए भनेर थाहा पाए वा पत्ता लगाए। त्यसपछि याकूबले आफूप्रति लाबानको मनोवृत्ति परिवर्तन भइरहेको कुरा देखे।</w:t>
      </w:r>
    </w:p>
    <w:p>
      <w:pPr/>
      <w:r>
        <w:rPr>
          <w:lang w:val="ne_NP" w:bidi="ne_NP"/>
        </w:rPr>
      </w:r>
      <w:r>
        <w:rPr>
          <w:lang w:val="ne_NP" w:bidi="ne_NP"/>
        </w:rPr>
        <w:t>अभिनय रोक्नुहोस्: छोराहरूलाई सोध्नुहोस्, "याकूबले तिम्रा बुबाबाट चोरी गरे भनेर तिमीहरू किन भन्दैछौ?" तपाईंले सुन्न सक्नुहुन्छ, "याकूब यति धनी हुने अरू कुनै उपाय नै छैन।" हामीसँग भएका सबै कुरा हाम्रा बुबाको हो। याकूबले हाम्रा बुबालाई छल गरेका छन्।" याकूबलाई सोध्नुहोस्, "तपाईंले तिनीहरूको आरोप सुन्दा तपाईंलाई कस्तो महसुस हुन्छ?" तपाईंले सुन्न सक्नुहुन्छ, "जे भएको छ त्यसबारे उनीहरूले गलत बुझिरहेका छन् भन्ने कुरामा मलाई दुःख लाग्छ।" लाबानले मलाई कसरी धोका दिने प्रयास गरे भन्ने तिनीहरूलाई थाहा छैन। तिनीहरू आफ्ना बुबालाई माया गर्छन्, जुन सही हो।" नाटक फेरि सुरु गर्नुहोस्।</w:t>
      </w:r>
    </w:p>
    <w:p>
      <w:pPr/>
      <w:r>
        <w:rPr>
          <w:lang w:val="ne_NP" w:bidi="ne_NP"/>
        </w:rPr>
      </w:r>
      <w:r>
        <w:rPr>
          <w:lang w:val="ne_NP" w:bidi="ne_NP"/>
        </w:rPr>
        <w:t>दोस्रो दृश्यमा, याहवेले याकूबलाई याकूबका हजुरबुबा र बुबाको देशमा फर्किन भन्नुहुन्छ।</w:t>
      </w:r>
    </w:p>
    <w:p>
      <w:pPr/>
      <w:r>
        <w:rPr>
          <w:lang w:val="ne_NP" w:bidi="ne_NP"/>
        </w:rPr>
      </w:r>
      <w:r>
        <w:rPr>
          <w:lang w:val="ne_NP" w:bidi="ne_NP"/>
        </w:rPr>
        <w:t>अभिनय रोक्नुहोस्: याकूबलाई सोध्नुहोस्, "परमेश्वरले तपाईंलाई घर जान भन्नुभएको सुनेर तपाईंलाई कस्तो महसुस भयो?" तपाईंले सुन्न सक्नुहुन्छ, "म धेरै खुसी छु। म घर जान चाहन्छु। म लामो समयदेखि बाहिर थिएँ। म आफ्ना बुबालाई फेरि भेट्न चाहन्छु। म यहाँ हारानमा छु भन्ने कुरा परमेश्वरले बिर्सनुभएको छैन, त्यसमा म खुसी छु।" नाटक फेरि सुरु गर्नुहोस्।</w:t>
      </w:r>
    </w:p>
    <w:p>
      <w:pPr/>
      <w:r>
        <w:rPr>
          <w:lang w:val="ne_NP" w:bidi="ne_NP"/>
        </w:rPr>
      </w:r>
      <w:r>
        <w:rPr>
          <w:lang w:val="ne_NP" w:bidi="ne_NP"/>
        </w:rPr>
        <w:t>तेस्रो दृश्यमा, याकूबले राहेल र लेआलाई बाहिर त्यो चउरमा बोलाउँछन् जहाँ उनले भेडाहरू हेरिरहेका छन्। याकूबले राहेल र लेआलाई लाबानले कसरी उनको ज्यालाको सर्तहरू १० पटक परिवर्तन गरेर उनलाई ठग्ने प्रयास गरे भन्ने कुरा बताउन थाल्छन्। परमेश्वरले याकूबलाई बचाउनुभएको कुरा याकूबले व्याख्या गर्छन्। लाबानले याकूबलाई दिने भनी बताएका जस्तै ठ्याक्कै उस्तै पाठापाठीहरू परमेश्वरले पशुहरूबाट जन्माउन लगाउनुभएको छ। यदि लाबानले याकूबका लागि पशुहरू धर्के हुनेछन् भनी भन्थे भने, बथानले धर्के बच्चाहरू नै जन्माउँथे। परमेश्वरले यो गराउनुभयो।</w:t>
      </w:r>
    </w:p>
    <w:p>
      <w:pPr/>
      <w:r>
        <w:rPr>
          <w:lang w:val="ne_NP" w:bidi="ne_NP"/>
        </w:rPr>
      </w:r>
      <w:r>
        <w:rPr>
          <w:lang w:val="ne_NP" w:bidi="ne_NP"/>
        </w:rPr>
        <w:t>अभिनय रोक्नुहोस्: याकूबलाई सोध्नुहोस्, "लाबानले तपाईंलाई कसरी धोका दिने प्रयास गरे भनेर लाबानका छोरीहरूलाई वर्णन गर्नुपर्दा तपाईंलाई कस्तो महसुस भइरहेको छ?" तपाईंले सुन्न सक्नुहुन्छ, "तिनीहरूलाई भन्नुपर्दा मलाई पछुतो लागेको छ, तर लाबानको मनोवृत्तिमा आएको परिवर्तन र छोराहरूले मलाई आरोप लगाएको कारणले गर्दा, तिनीहरूले थाहा पाउनैपर्छ।" तिनीहरूका बुबा कस्तो प्रकारको मानिस हुनुहुन्छ भनेर तिनीहरूलाई भन्न गाह्रो छ।" राहेल र लेआलाई सोध्नुहोस्, "याकूबले तपाईंलाई तपाईंका बुबा र दाजुभाइहरूको बारेमा के बताइरहेका छन् भन्ने कुरा सुन्दा तपाईंलाई कस्तो महसुस भइरहेको छ?" तपाईंले सुन्न सक्नुहुन्छ, "म अचम्ममा परेको छैन।" बुबा सधैँ यस्तै हुनुहुन्थ्यो। उनले हामीलाई पनि धोका दिएका छन्।" नाटक फेरि सुरु गर्नुहोस्।</w:t>
      </w:r>
    </w:p>
    <w:p>
      <w:pPr/>
      <w:r>
        <w:rPr>
          <w:lang w:val="ne_NP" w:bidi="ne_NP"/>
        </w:rPr>
      </w:r>
      <w:r>
        <w:rPr>
          <w:lang w:val="ne_NP" w:bidi="ne_NP"/>
        </w:rPr>
        <w:t>त्यसपछि याकूबले राहेल र लेआलाई एउटा सपनाको बारेमा सुनाए, जसमा परमेश्वरका स्वर्गदूत याकूबकहाँ आए र याकूबसँग कुरा गरे। स्वर्गदूतले याकूबलाई भने कि परमेश्वर नै हुनुहुन्छ जसले बाख्रा र भेडाहरूलाई धर्के, छिरबिरे वा थोप्ले बच्चाहरू मात्र जन्माउन लगाउनुभयो। स्वर्गदूतले भने, "म त्यही परमेश्वर हुँ, जसले बेथेलमा तसँग कुरा गरेको थिएँ, जहाँ तैंले ढुङ्गाको खम्बालाई अभिषेक गरेर मसँग आफ्नो भाकल गरेको थिइस्।" तयार हो र यो देश छोड र तेरो जन्मिएको ठाउँमा फर्की।"</w:t>
      </w:r>
    </w:p>
    <w:p>
      <w:pPr/>
      <w:r>
        <w:rPr>
          <w:lang w:val="ne_NP" w:bidi="ne_NP"/>
        </w:rPr>
      </w:r>
      <w:r>
        <w:rPr>
          <w:lang w:val="ne_NP" w:bidi="ne_NP"/>
        </w:rPr>
        <w:t>अभिनय रोक्नुहोस्: याकूबलाई सोध्नुहोस्, "परमेश्वरका स्वर्गदूत तपाईंसँग कुरा गरिरहनुभएको थियो भन्ने कुरा महसुस गर्दा तपाईंलाई कस्तो लाग्यो?" तपाईंले सुन्न सक्नुहुन्छ, "म धेरै खुसी थिएँ परमेश्वरले म यहाँ भएको कुरा बिर्सनुभयो भन्ने मैले सोचेँ। परमेश्वर नै मलाई धनी बनाउने हुनुहुन्छ भन्ने कुरा थाहा पाउँदा म धेरै खुसी छु। परमेश्वरले म अहिले घर गएको चाहनुहुन्छ भन्ने कुरामा म खुसी छु। नाटक फेरि सुरु गर्नुहोस्।</w:t>
      </w:r>
    </w:p>
    <w:p>
      <w:pPr/>
      <w:r>
        <w:rPr>
          <w:lang w:val="ne_NP" w:bidi="ne_NP"/>
        </w:rPr>
      </w:r>
      <w:r>
        <w:rPr>
          <w:lang w:val="ne_NP" w:bidi="ne_NP"/>
        </w:rPr>
        <w:t>याकूबले यी कुराहरूको व्याख्या गरेपछि, राहेल र लेआले कुरा गर्न थालिन्। लाबानले तिनीहरूलाई पनि कसरी दुर्व्यवहार गरिरहेका थिए भन्ने कुरा तिनीहरूले याकूबलाई बताए। लाबानले दुलहीको मूल्यबाट केही पैसा उनीहरूको हेरचाह गर्ने कुरामा छुट्याएका थिएनन्। तिनीहरूले लाबानबाट कुनै पनि उत्तराधिकार पाउने थिएनन्। लाबानले तिनीहरूलाई आफ्ना छोरीहरूलाई जस्तो नभई विदेशी महिलाहरूलाई जस्तो व्यवहार गरिरहेका थिए। त्यसपछि राहेल र लेआले याकूबलाई भने, "अगाडि बढ्नुहोस् र परमेश्वरले तपाईंलाई भन्नुभएको कुरा गर्नुहोस्।"</w:t>
      </w:r>
    </w:p>
    <w:p>
      <w:pPr/>
      <w:r>
        <w:rPr>
          <w:lang w:val="ne_NP" w:bidi="ne_NP"/>
        </w:rPr>
      </w:r>
      <w:r>
        <w:rPr>
          <w:lang w:val="ne_NP" w:bidi="ne_NP"/>
        </w:rPr>
        <w:t>चौथो दृश्यमा, लाबान भेडाहरूको ऊन कत्रन टाढा गएका छन् भन्ने कुरा याकूबलाई थाहा छ। यो गर्न केही दिन लाग्नेछ। लाबान गएका बेला, याकूबले हिँड्ने तयारी गरे। याकूबले आफ्ना सबै सामानहरू बटुल्छन्। यो भइरहेको बेला, राहेलले लाबानका पारिवारिक मूर्तिहरू चोर्छिन्। याकूबले गाईवस्तु र भेडाबाख्राका बथानहरूलाई अगाडि पठाउँछन्। याकूबले ऊँटहरू तयार पार्छन् र ११ छोराहरू र एक छोरीका साथै राहेल, लेआ, जिल्पा र बिल्हालाई ऊँटहरूमा चढाउँछन्। त्यसपछि याकूब लाबानलाई आफूहरू जाँदै गरेको कुरा नबताईकनै हारानबाट बिदा भए। याकूब र उनको परिवार युफ्रेटिस नदी पार गर्छन् र गिलादको पहाडी देशतिर जान्छन्।</w:t>
      </w:r>
    </w:p>
    <w:p>
      <w:pPr/>
      <w:r>
        <w:rPr>
          <w:lang w:val="ne_NP" w:bidi="ne_NP"/>
        </w:rPr>
      </w:r>
      <w:r>
        <w:rPr>
          <w:lang w:val="ne_NP" w:bidi="ne_NP"/>
        </w:rPr>
        <w:t>अभिनय रोक्नुहोस्: याकूबलाई सोध्नुहोस्, "तपाईं किन लाबानलाई नबताई छोड्दै हुनुहुन्छ?" तपाईंले सुन्न सक्नुहुन्छ, "मलाई लाग्छ कि लाबानले मलाई जानबाट रोक्ने प्रयास गर्नेछन्" वा "लाबानले मेरा केही पशुहरूलाई आफैंसँग राख्ने प्रयास गर्नेछन्।" लाबानले मेरो परिवारका केही सदस्यहरूलाई राख्ने प्रयास गर्न सक्छन्। लाबान टाढा हुँदा हामी भाग्नुपर्छ।" राहेललाई सोध्नुहोस्, "तिमीले किन आफ्नो बुबाका पारिवारिक मूर्तिहरू लियौ?" तपाईंले सुन्न सक्नुहुन्छ, "म हामी सुरक्षित र संरक्षित होऔं भन्ने चाहन्छु।" याकूब परमेश्वरमा विश्वास गर्छन् भन्ने मलाई थाहा छ तर मलाई मसँग हाम्रा पारिवारिक मूर्तिहरू पनि चाहिन्छन्। मैले के गरेँ भन्ने कुरा पत्ता लगाउनुभयो भने याकूब रिसाउनुहुनेछ।" नाटक फेरि सुरु गर्नुहोस्।</w:t>
      </w:r>
      <w:r>
        <w:rPr>
          <w:lang w:val="ne_NP" w:bidi="ne_NP"/>
        </w:rPr>
      </w:r>
    </w:p>
    <w:p>
      <w:pPr>
        <w:pStyle w:val="Heading3"/>
      </w:pPr>
      <w:r>
        <w:rPr>
          <w:lang w:val="ne_NP" w:bidi="ne_NP"/>
        </w:rPr>
        <w:t>Step 5</w:t>
      </w:r>
    </w:p>
    <w:p>
      <w:pPr/>
      <w:r>
        <w:rPr>
          <w:lang w:val="ne_NP" w:bidi="ne_NP"/>
        </w:rPr>
      </w:r>
      <w:r>
        <w:rPr>
          <w:lang w:val="ne_NP" w:bidi="ne_NP"/>
        </w:rPr>
        <w:t>पाठलाई बुझ्न-सजिलो संस्करणमा एकपटक सुन्नुहोस्।</w:t>
      </w:r>
    </w:p>
    <w:p>
      <w:pPr/>
      <w:r>
        <w:rPr>
          <w:lang w:val="ne_NP" w:bidi="ne_NP"/>
        </w:rPr>
      </w:r>
      <w:r>
        <w:rPr>
          <w:lang w:val="ne_NP" w:bidi="ne_NP"/>
        </w:rPr>
        <w:t>यो खण्डले भेडा र बाख्राको संभोगको समयको बारेमा कुरा गर्छ। यस प्रक्रियालाई वर्णन गर्न अघिल्लो खण्डमा तपाईंले प्रयोग गर्नुभएको शब्दावली नै प्रयोग गर्नुहोस्। यस खण्डमा याकूबले स्वीकार गर्छन् कि परमेश्वरले नै भेडा र बाख्राहरूलाई धर्के वा छिरबिरे वा थोप्ले बच्चाहरू जन्माउने तुल्याउनुभयो।</w:t>
      </w:r>
    </w:p>
    <w:p>
      <w:pPr/>
      <w:r>
        <w:rPr>
          <w:lang w:val="ne_NP" w:bidi="ne_NP"/>
        </w:rPr>
      </w:r>
      <w:r>
        <w:rPr>
          <w:lang w:val="ne_NP" w:bidi="ne_NP"/>
        </w:rPr>
        <w:t>राहेल र लेआले याकूबलाई भन्छिन् कि लाबानले तिनीहरूलाई छोरीको रूपमा नभई विदेशी महिलाहरूको रूपमा व्यवहार गरिरहेका छन्। विदेशी महिलासँग उत्तराधिकारको अधिकार हुने थिएन। एक बुबाले दुलहीको मूल्यको रूपमा तिरिएको पैसाको केही भाग अलग राख्नुपर्ने र भविष्यमा छोरीका लागि सुरक्षित राखिदिनुपर्ने अपेक्षा गरिन्थ्यो। लाबानले यो गरेका छैनन्। लाबानले सबै पैसा खर्च गरेका छन्।</w:t>
      </w:r>
    </w:p>
    <w:p>
      <w:pPr/>
      <w:r>
        <w:rPr>
          <w:lang w:val="ne_NP" w:bidi="ne_NP"/>
        </w:rPr>
      </w:r>
      <w:r>
        <w:rPr>
          <w:lang w:val="ne_NP" w:bidi="ne_NP"/>
        </w:rPr>
        <w:t xml:space="preserve">प्रभुका स्वर्गदूत याकूबकहाँ </w:t>
      </w:r>
      <w:r>
        <w:rPr>
          <w:b/>
          <w:lang w:val="ne_NP" w:bidi="ne_NP"/>
        </w:rPr>
        <w:t>सपनामा</w:t>
      </w:r>
      <w:r>
        <w:rPr>
          <w:lang w:val="ne_NP" w:bidi="ne_NP"/>
        </w:rPr>
        <w:t xml:space="preserve"> देखा परे। यो एउटा सपना थियो, त्यसैले यो हुँदा याकूब सुतिरहेका थिए। तपाईंले पहिले प्रयोग गर्नुभएको सपनाका लागि त्यही शब्द प्रयोग गर्नुहोस्। </w:t>
      </w:r>
      <w:r>
        <w:rPr>
          <w:lang w:val="ne_NP" w:bidi="ne_NP"/>
        </w:rPr>
        <w:t>प्रभुको स्वर्गदूत</w:t>
      </w:r>
      <w:r>
        <w:rPr>
          <w:lang w:val="ne_NP" w:bidi="ne_NP"/>
        </w:rPr>
        <w:t xml:space="preserve"> शब्दलाई मुख्य शब्दावलीमा वर्णन गरिएको छ। कहिलेकाहीँ यस स्वर्गदूतलाई परमेश्वरको स्वर्गदूत भनेर उल्लेख गरिन्छ। यो स्वर्गदूत परमेश्वरद्वारा मानिसहरूसँग उहाँको व्यक्तिगत प्रतिनिधि र प्रवक्ताको रूपमा व्यवहार गर्न पठाइएको एक स्वर्गीय प्राणी हो। धेरै खण्डहरूमा परमेश्वरका स्वर्गदूतलाई वास्तवमा परमेश्वरकै रूपमा मानिएको छ। परमेश्वरका स्वर्गदूत कहिलेकाहीँ परमेश्वरको नाममा मात्र होइन, तर स्वयम् परमेश्वर भएर प्रथम पुरुष एकवचनमा बोल्नुहुन्छ। अब्राहाम इसहाकलाई बलिदान दिन तयारी गर्दा परमेश्वरका स्वर्गदूत अब्राहामकहाँ देखा परे। त्यो खण्डमा तपाईंले प्रयोग गर्नुभएको शब्दहरू नै प्रयोग गर्नुहोस्।</w:t>
      </w:r>
    </w:p>
    <w:p>
      <w:pPr/>
      <w:r>
        <w:rPr>
          <w:lang w:val="ne_NP" w:bidi="ne_NP"/>
        </w:rPr>
      </w:r>
      <w:r>
        <w:rPr>
          <w:lang w:val="ne_NP" w:bidi="ne_NP"/>
        </w:rPr>
        <w:t>परमेश्वरका स्वर्गदूतले याकूबलाई बेथेल, अभिषिक्त खडा गरिएको ढुङ्गा र याकूबको भाकलको सम्झना गराउनुहुन्छ। यस घटनालाई वर्णन गर्न त्यही शब्दहरू प्रयोग गर्नुहोस् जुन तपाईंले खण्ड अनुवाद गर्दा प्रयोग गर्नुभएको थियो।</w:t>
      </w:r>
    </w:p>
    <w:p>
      <w:pPr/>
      <w:r>
        <w:rPr>
          <w:lang w:val="ne_NP" w:bidi="ne_NP"/>
        </w:rPr>
      </w:r>
      <w:r>
        <w:rPr>
          <w:lang w:val="ne_NP" w:bidi="ne_NP"/>
        </w:rPr>
        <w:t xml:space="preserve">यस खण्डमा परमेश्वरलाई </w:t>
      </w:r>
      <w:r>
        <w:rPr>
          <w:b/>
          <w:lang w:val="ne_NP" w:bidi="ne_NP"/>
        </w:rPr>
        <w:t>याहवे</w:t>
      </w:r>
      <w:r>
        <w:rPr>
          <w:lang w:val="ne_NP" w:bidi="ne_NP"/>
        </w:rPr>
        <w:t xml:space="preserve"> र </w:t>
      </w:r>
      <w:r>
        <w:rPr>
          <w:b/>
          <w:lang w:val="ne_NP" w:bidi="ne_NP"/>
        </w:rPr>
        <w:t>परमेश्वर</w:t>
      </w:r>
      <w:r>
        <w:rPr>
          <w:lang w:val="ne_NP" w:bidi="ne_NP"/>
        </w:rPr>
        <w:t>को रूपमा बुझाउँछ। अन्य खण्डहरूमा भएका नामहरू नै प्रयोग गर्नुहोस्।</w:t>
      </w:r>
    </w:p>
    <w:p>
      <w:pPr/>
      <w:r>
        <w:rPr>
          <w:lang w:val="ne_NP" w:bidi="ne_NP"/>
        </w:rPr>
      </w:r>
      <w:r>
        <w:rPr>
          <w:lang w:val="ne_NP" w:bidi="ne_NP"/>
        </w:rPr>
        <w:t xml:space="preserve">राहेलले आफ्ना बुबाका घरका </w:t>
      </w:r>
      <w:r>
        <w:rPr>
          <w:b/>
          <w:lang w:val="ne_NP" w:bidi="ne_NP"/>
        </w:rPr>
        <w:t>मूर्तिहरू</w:t>
      </w:r>
      <w:r>
        <w:rPr>
          <w:lang w:val="ne_NP" w:bidi="ne_NP"/>
        </w:rPr>
        <w:t xml:space="preserve"> वा देवताहरू चोरिन्। </w:t>
      </w:r>
      <w:r>
        <w:rPr>
          <w:lang w:val="ne_NP" w:bidi="ne_NP"/>
        </w:rPr>
        <w:t>मूर्ति</w:t>
      </w:r>
      <w:r>
        <w:rPr>
          <w:lang w:val="ne_NP" w:bidi="ne_NP"/>
        </w:rPr>
        <w:t>को बारेमा मुख्य शब्दावलीमा छलफल गरिएको छ। मूर्तिहरू मानव हातले बनाइएका आकृतिहरू हुन् र त्यसपछि तिनलाई देवताको रूपमा पुजिन्छन्। कुल देवताहरू साना आकृतिहरू हुन सक्थे जो मानिस जस्तै देखिन सक्थे र पुर्खाहरूको प्रतिनिधित्व गर्न सक्थे। यस कथामा, तिनीहरू राहेल बसिरहेको राहेलको चकटीमा लुक्न सक्ने गरी साना छन्।</w:t>
      </w:r>
    </w:p>
    <w:p>
      <w:pPr/>
      <w:r>
        <w:rPr>
          <w:lang w:val="ne_NP" w:bidi="ne_NP"/>
        </w:rPr>
      </w:r>
      <w:r>
        <w:rPr>
          <w:lang w:val="ne_NP" w:bidi="ne_NP"/>
        </w:rPr>
        <w:t>यो खण्डमा एउटै ठाउँलाई बुझाउन धेरै नामहरू प्रयोग गरिन्छ। तिम्रो हजुरबुबा र तिम्रो बुबाको भूमि, तिम्रो जन्मभूमि र कनानको भूमि, यी सबैले एकै ठाउँलाई बुझाउँछन्। यो त्यो भूमि हो जुन परमेश्वरले अब्राहाम, इसहाक र त्यसपछि याकूबलाई प्रतिज्ञा गर्नुभएको थियो। जब याकूबले बेथेलमा सिँढीको सपना देखे, तब परमेश्वरले याकूबले नै यो देशको उत्तराधिकार पाउनेछन् भन्ने कुराको पुष्टि गर्नुभयो।</w:t>
      </w:r>
      <w:r>
        <w:rPr>
          <w:lang w:val="ne_NP" w:bidi="ne_NP"/>
        </w:rPr>
      </w:r>
    </w:p>
    <w:p>
      <w:pPr>
        <w:pStyle w:val="Heading3"/>
      </w:pPr>
      <w:r>
        <w:rPr>
          <w:lang w:val="ne_NP" w:bidi="ne_NP"/>
        </w:rPr>
        <w:t>Step 6</w:t>
      </w:r>
    </w:p>
    <w:p>
      <w:pPr/>
      <w:r>
        <w:rPr>
          <w:lang w:val="ne_NP" w:bidi="ne_NP"/>
        </w:rPr>
      </w:r>
      <w:r>
        <w:rPr>
          <w:lang w:val="ne_NP" w:bidi="ne_NP"/>
        </w:rPr>
        <w:t>अनुवादलाई सजिलोसँग बुझ्न यस खण्डको श्रव्य संस्करण सुन्‍नुहोस्।</w:t>
      </w:r>
    </w:p>
    <w:p>
      <w:pPr/>
      <w:r>
        <w:rPr>
          <w:lang w:val="ne_NP" w:bidi="ne_NP"/>
        </w:rPr>
      </w:r>
      <w:r>
        <w:rPr>
          <w:lang w:val="ne_NP" w:bidi="ne_NP"/>
        </w:rPr>
        <w:t>यस सत्रमा, एउटा समूहको रूपमा तपाईंको आफ्नै भाषामा खण्डलाई पुन: भन्न लगाउनुहोस्।</w:t>
      </w:r>
    </w:p>
    <w:p>
      <w:pPr/>
      <w:r>
        <w:rPr>
          <w:lang w:val="ne_NP" w:bidi="ne_NP"/>
        </w:rPr>
      </w:r>
      <w:r>
        <w:rPr>
          <w:lang w:val="ne_NP" w:bidi="ne_NP"/>
        </w:rPr>
        <w:t>पहिला, सम्पूर्ण समूहले खण्डलाई तपाईंको आफ्नै भाषामा बताउन अभ्यास गर्नुपर्छ। तपाईंले अघिल्लो चरणहरूमा निर्णय गर्नुभएको कुराहरू जस्तै कालक्रम, शब्दहरू, वाक्यांशहरू, भावनाहरू, वा तपाईंले छलफल गर्नुभएको अन्य कुराहरू यसमा समावेश गर्नलाई सम्झनुहोस्।</w:t>
      </w:r>
    </w:p>
    <w:p>
      <w:pPr/>
      <w:r>
        <w:rPr>
          <w:lang w:val="ne_NP" w:bidi="ne_NP"/>
        </w:rPr>
      </w:r>
      <w:r>
        <w:rPr>
          <w:lang w:val="ne_NP" w:bidi="ne_NP"/>
        </w:rPr>
        <w:t>एउटा समूहको सदस्यले खण्डका केही वाक्यहरू भन्नुपर्छ र रोकिनु पर्छ। समूहको अर्को सदस्यले खण्डको अर्को भाग भन्नु पर्छ र रोकिनु पर्छ। समूहले सम्पूर्ण खण्डलाई पुन: नभन्दासम्म यो गर्नुहोस्। यस चरणमा समूहका सदस्यहरूले एक अर्कालाई सच्याउन सक्छन्।</w:t>
      </w:r>
    </w:p>
    <w:p>
      <w:pPr/>
      <w:r>
        <w:rPr>
          <w:lang w:val="ne_NP" w:bidi="ne_NP"/>
        </w:rPr>
      </w:r>
      <w:r>
        <w:rPr>
          <w:lang w:val="ne_NP" w:bidi="ne_NP"/>
        </w:rPr>
        <w:t xml:space="preserve">अडियो रोक्‍नुहोस्। </w:t>
      </w:r>
    </w:p>
    <w:p>
      <w:pPr/>
      <w:r>
        <w:rPr>
          <w:lang w:val="ne_NP" w:bidi="ne_NP"/>
        </w:rPr>
      </w:r>
      <w:r>
        <w:rPr>
          <w:lang w:val="ne_NP" w:bidi="ne_NP"/>
        </w:rPr>
        <w:t>अर्को पटक, समूहको प्रत्येक सदस्यले कम्तिमा पनि एकचोटि सम्पूर्ण खण्डलाई नरोकी भन्नुपर्छ। समूहको सदस्यले खण्डलाई सम्झन मद्दत गर्न कुनैपनि वस्तुहरू, चालहरू, वा तिनीहरूको स्टोरीबोर्ड प्रयोग गर्न सक्छन्।</w:t>
      </w:r>
    </w:p>
    <w:p>
      <w:pPr/>
      <w:r>
        <w:rPr>
          <w:lang w:val="ne_NP" w:bidi="ne_NP"/>
        </w:rPr>
      </w:r>
      <w:r>
        <w:rPr>
          <w:lang w:val="ne_NP" w:bidi="ne_NP"/>
        </w:rPr>
        <w:t xml:space="preserve">अडियो रोक्‍नुहोस्। </w:t>
      </w:r>
    </w:p>
    <w:p>
      <w:pPr/>
      <w:r>
        <w:rPr>
          <w:lang w:val="ne_NP" w:bidi="ne_NP"/>
        </w:rPr>
      </w:r>
      <w:r>
        <w:rPr>
          <w:lang w:val="ne_NP" w:bidi="ne_NP"/>
        </w:rPr>
        <w:t>त्यसपछि, तपाईंलाई सबैभन्दा बढी मनपरेको खण्डको संस्करण कस्को हो समूहले निर्णय गर्न सक्छ। तपाईंले एउटा समूहको सदस्यले एउटा दृश्य बताएको तरिका मनपर्यो तर तपाईंले अर्को दृश्य अर्कै समूहको सदस्यले बताएको तरिका मनपर्यो भनेर निर्णय गर्न सक्नुहुन्छ।</w:t>
      </w:r>
    </w:p>
    <w:p>
      <w:pPr/>
      <w:r>
        <w:rPr>
          <w:lang w:val="ne_NP" w:bidi="ne_NP"/>
        </w:rPr>
      </w:r>
      <w:r>
        <w:rPr>
          <w:lang w:val="ne_NP" w:bidi="ne_NP"/>
        </w:rPr>
        <w:t xml:space="preserve">अडियो रोक्‍नुहोस्। </w:t>
      </w:r>
    </w:p>
    <w:p>
      <w:pPr/>
      <w:r>
        <w:rPr>
          <w:lang w:val="ne_NP" w:bidi="ne_NP"/>
        </w:rPr>
      </w:r>
      <w:r>
        <w:rPr>
          <w:lang w:val="ne_NP" w:bidi="ne_NP"/>
        </w:rPr>
        <w:t>अन्तमा, समूहले सबैजना सहमत हुने खण्डको अन्तिम संस्करणलाई सँगै राख्न सक्छन्। समूहको प्रत्येक सदस्यले यस खण्डको अन्तिम संस्करण सुनाउने अभ्यास गर्नुपर्छ।</w:t>
      </w:r>
      <w:r>
        <w:rPr>
          <w:lang w:val="ne_NP" w:bidi="ne_NP"/>
        </w:rPr>
      </w:r>
      <w:r>
        <w:rPr>
          <w:lang w:val="ne_NP" w:bidi="ne_NP"/>
        </w:rPr>
      </w:r>
    </w:p>
    <w:p>
      <w:pPr/>
      <w:r>
        <w:rPr>
          <w:lang w:val="ne_NP" w:bidi="ne_NP"/>
        </w:rPr>
      </w:r>
    </w:p>
    <w:p>
      <w:pPr>
        <w:pStyle w:val="Heading2"/>
      </w:pPr>
      <w:r>
        <w:rPr>
          <w:lang w:val="ne_NP" w:bidi="ne_NP"/>
        </w:rPr>
        <w:t>Genesis 31:22–35</w:t>
      </w:r>
      <w:r>
        <w:rPr>
          <w:lang w:val="ne_NP" w:bidi="ne_NP"/>
        </w:rPr>
      </w:r>
    </w:p>
    <w:p>
      <w:pPr>
        <w:pStyle w:val="Heading3"/>
      </w:pPr>
      <w:r>
        <w:rPr>
          <w:lang w:val="ne_NP" w:bidi="ne_NP"/>
        </w:rPr>
        <w:t>Step 1</w:t>
      </w:r>
    </w:p>
    <w:p>
      <w:pPr/>
      <w:r>
        <w:rPr>
          <w:lang w:val="ne_NP" w:bidi="ne_NP"/>
        </w:rPr>
      </w:r>
      <w:r>
        <w:rPr>
          <w:lang w:val="ne_NP" w:bidi="ne_NP"/>
        </w:rPr>
        <w:t>उत्पत्ति ३१:२२–३५ सुन्नुहोस् र यसलाई आफ्नो हृदयमा राख्नुहोस्। पाठलाई तीन पटक सुन्नुहोस् (सम्भव छ भने तीन फरक अनुवादहरूमा)। त्यसपछि टोलीले निम्न प्रश्नहरूको छलफल गर्नुहोस:</w:t>
      </w:r>
    </w:p>
    <w:p>
      <w:pPr>
        <w:pStyle w:val="ListBullet"/>
        <w:spacing w:line="240" w:lineRule="auto"/>
        <w:ind w:left="720"/>
      </w:pPr>
      <w:r>
        <w:rPr>
          <w:lang w:val="ne_NP" w:bidi="ne_NP"/>
        </w:rPr>
      </w:r>
      <w:r>
        <w:rPr>
          <w:lang w:val="ne_NP" w:bidi="ne_NP"/>
        </w:rPr>
        <w:t>यो खण्डमा तपाईंलाई के मन पर्‍यो?</w:t>
      </w:r>
    </w:p>
    <w:p>
      <w:pPr>
        <w:pStyle w:val="ListBullet"/>
        <w:spacing w:line="240" w:lineRule="auto"/>
        <w:ind w:left="720"/>
      </w:pPr>
      <w:r>
        <w:rPr>
          <w:lang w:val="ne_NP" w:bidi="ne_NP"/>
        </w:rPr>
      </w:r>
      <w:r>
        <w:rPr>
          <w:lang w:val="ne_NP" w:bidi="ne_NP"/>
        </w:rPr>
        <w:t>तपाईलाई के मन परेन वा के बुझ्नुभएन?</w:t>
      </w:r>
    </w:p>
    <w:p>
      <w:pPr>
        <w:pStyle w:val="ListBullet"/>
        <w:spacing w:line="240" w:lineRule="auto"/>
        <w:ind w:left="720"/>
      </w:pPr>
      <w:r>
        <w:rPr>
          <w:lang w:val="ne_NP" w:bidi="ne_NP"/>
        </w:rPr>
      </w:r>
      <w:r>
        <w:rPr>
          <w:lang w:val="ne_NP" w:bidi="ne_NP"/>
        </w:rPr>
        <w:t>यो कथाले हामीलाई परमेश्वरको बारेमा के भन्छ?</w:t>
      </w:r>
    </w:p>
    <w:p>
      <w:pPr>
        <w:pStyle w:val="ListBullet"/>
        <w:spacing w:line="240" w:lineRule="auto"/>
        <w:ind w:left="720"/>
      </w:pPr>
      <w:r>
        <w:rPr>
          <w:lang w:val="ne_NP" w:bidi="ne_NP"/>
        </w:rPr>
      </w:r>
      <w:r>
        <w:rPr>
          <w:lang w:val="ne_NP" w:bidi="ne_NP"/>
        </w:rPr>
        <w:t>यो खण्डले मानिसबारे हामीलाई के भन्दछ?</w:t>
      </w:r>
    </w:p>
    <w:p>
      <w:pPr>
        <w:pStyle w:val="ListBullet"/>
        <w:spacing w:line="240" w:lineRule="auto"/>
        <w:ind w:left="720"/>
      </w:pPr>
      <w:r>
        <w:rPr>
          <w:lang w:val="ne_NP" w:bidi="ne_NP"/>
        </w:rPr>
      </w:r>
      <w:r>
        <w:rPr>
          <w:lang w:val="ne_NP" w:bidi="ne_NP"/>
        </w:rPr>
        <w:t>यो खण्डले कसरी हाम्रो दैनिक जीवनलाई प्रभाव पार्छ?</w:t>
      </w:r>
    </w:p>
    <w:p>
      <w:pPr>
        <w:pStyle w:val="ListBullet"/>
        <w:spacing w:line="240" w:lineRule="auto"/>
        <w:ind w:left="720"/>
      </w:pPr>
      <w:r>
        <w:rPr>
          <w:lang w:val="ne_NP" w:bidi="ne_NP"/>
        </w:rPr>
      </w:r>
      <w:r>
        <w:rPr>
          <w:lang w:val="ne_NP" w:bidi="ne_NP"/>
        </w:rPr>
        <w:t>यो कथा सुन्नु पर्ने तपाईंले चिन्नुभएको व्यक्ति को हुनुहुन्छ?</w:t>
      </w:r>
      <w:r>
        <w:rPr>
          <w:lang w:val="ne_NP" w:bidi="ne_NP"/>
        </w:rPr>
      </w:r>
    </w:p>
    <w:p>
      <w:pPr>
        <w:pStyle w:val="Heading3"/>
      </w:pPr>
      <w:r>
        <w:rPr>
          <w:lang w:val="ne_NP" w:bidi="ne_NP"/>
        </w:rPr>
        <w:t>Step 2</w:t>
      </w:r>
    </w:p>
    <w:p>
      <w:pPr/>
      <w:r>
        <w:rPr>
          <w:lang w:val="ne_NP" w:bidi="ne_NP"/>
        </w:rPr>
      </w:r>
      <w:r>
        <w:rPr>
          <w:lang w:val="ne_NP" w:bidi="ne_NP"/>
        </w:rPr>
        <w:t>मञ्चको तयारी</w:t>
      </w:r>
    </w:p>
    <w:p>
      <w:pPr/>
      <w:r>
        <w:rPr>
          <w:lang w:val="ne_NP" w:bidi="ne_NP"/>
        </w:rPr>
      </w:r>
      <w:r>
        <w:rPr>
          <w:lang w:val="ne_NP" w:bidi="ne_NP"/>
        </w:rPr>
        <w:t>उत्पत्ति ३१:२२–३५</w:t>
      </w:r>
    </w:p>
    <w:p>
      <w:pPr/>
      <w:r>
        <w:rPr>
          <w:lang w:val="ne_NP" w:bidi="ne_NP"/>
        </w:rPr>
      </w:r>
      <w:r>
        <w:rPr>
          <w:lang w:val="ne_NP" w:bidi="ne_NP"/>
        </w:rPr>
        <w:t>संस्करणलाई सजिलोसँग बुझ्न पाठलाई एकपटक सुन्नुहोस्।</w:t>
      </w:r>
    </w:p>
    <w:p>
      <w:pPr/>
      <w:r>
        <w:rPr>
          <w:lang w:val="ne_NP" w:bidi="ne_NP"/>
        </w:rPr>
      </w:r>
      <w:r>
        <w:rPr>
          <w:lang w:val="ne_NP" w:bidi="ne_NP"/>
        </w:rPr>
        <w:t>यो याकूबको कनानतर्फ र उनका बुबा इसहाककहाँ जाने फिर्ती यात्राको एउटा कथात्मक विवरण हो। अघिल्लो खण्डमा, याकूबले आफ्ना बुबा लाबानको सम्पत्ति चोरी गरिरहेका छन् भन्ने लाबानका छोराहरूले ठानेको कुरा याकूबले थाहा पाए। याकूबप्रति लाबानको मनोवृत्ति परिवर्तन भएको थियो। याकूबले अब घर जाने निर्णय गरे। यसको अतिरिक्त, परमेश्वरले याकूबलाई आफ्ना पिता इसहाककहाँ फर्किन भन्दै सपनामा उनीसँग कुरा गर्नुभयो। याकूबले गोप्य रूपमा सबै कुरा पोको पारे र लाबानलाई नबताई निस्के। याकूबले आफ्ना सबै पशुहरू, आफ्ना सबै सम्पत्ति र आफ्ना सबै परिवार—पत्नीहरू र छोराछोरीहरू—लिएर कनान र आफ्ना पिता इसहाककहाँ फर्किन हारान छोडे।</w:t>
      </w:r>
    </w:p>
    <w:p>
      <w:pPr/>
      <w:r>
        <w:rPr>
          <w:lang w:val="ne_NP" w:bidi="ne_NP"/>
        </w:rPr>
      </w:r>
      <w:r>
        <w:rPr>
          <w:lang w:val="ne_NP" w:bidi="ne_NP"/>
        </w:rPr>
        <w:t>याकूब निस्कँदा लाबान घरबाट केही टाढा भेडाको ऊन कत्रँदै थियो। याकूब गएको तीन दिनपछि, कसैले लाबानलाई याकूब गएको कुरा बतायो। याकूब आफ्ना भेडाबाख्रा र गाईवस्तुका साथै आफ्ना पत्नीहरू र छोराछोरीहरूसँग यात्रा गर्दै थिए। याकूब निस्केको कुरा थाहा पाउनेबित्तिकै लाबानले आफ्ना आफन्तहरूको एउटा समूह भेला गरे र उनलाई कडा रूपले खेद्न निस्किए। तीव्र गतिमा पछ्याउनुको अर्थ लाबान र उनका आफन्तहरूले जति सक्दो छिटो यात्रा गर्न सक्थे, त्यति नै छिटो यात्रा गरे भन्ने हो। तैपनि, याकूबलाई भेट्न तिनीहरूलाई ७ दिन लाग्यो। यसको अर्थ याकूब १० दिनदेखि यात्रा गरिरहेका थिए र लाबानले त्यही दूरी ७ दिनमा पार गर्न सकेका थिए। लाबानसँग उनलाई ढिलो बनाउनका लागि उनको साथमा न त कुनै बथानहरू थिए न त महिला र बालबालिकाहरू नै थिए। याकूब गिलादको पहाडी देशमा पुगेका थिए। यो गिलादको सबैभन्दा उत्तरी भाग हो। यो ठाउँ हारानबाट लगभग ३५० माइल वा ५६० किलोमिटर टाढा छ।</w:t>
      </w:r>
    </w:p>
    <w:p>
      <w:pPr/>
      <w:r>
        <w:rPr>
          <w:lang w:val="ne_NP" w:bidi="ne_NP"/>
        </w:rPr>
      </w:r>
      <w:r>
        <w:rPr>
          <w:lang w:val="ne_NP" w:bidi="ne_NP"/>
        </w:rPr>
        <w:t>बेर्शेबादेखि हारानसम्मको कनानको नक्सा देखाउनुहोस्। गिलादको पहाडी इलाका कहाँ पर्छ भनेर चिन्ह लगाउनुहोस्।</w:t>
      </w:r>
    </w:p>
    <w:p>
      <w:pPr/>
      <w:r>
        <w:rPr>
          <w:lang w:val="ne_NP" w:bidi="ne_NP"/>
        </w:rPr>
      </w:r>
      <w:r>
        <w:rPr>
          <w:lang w:val="ne_NP" w:bidi="ne_NP"/>
        </w:rPr>
        <w:t>रोक्नुहोस् र छलफल गर्नुहोस्: याकूब प्रतिदिन लगभग ५० किलोमिटर यात्रा गरिरहेका थिए। पशुहरू र बालबालिकाहरूको साथ, यो एउटा तीव्र गति थियो। याकूब यति छिटो यात्रा गरिरहेका थिए भन्ने कुरा तपाईंलाई किन लाग्छ?</w:t>
      </w:r>
    </w:p>
    <w:p>
      <w:pPr/>
      <w:r>
        <w:rPr>
          <w:lang w:val="ne_NP" w:bidi="ne_NP"/>
        </w:rPr>
      </w:r>
      <w:r>
        <w:rPr>
          <w:lang w:val="ne_NP" w:bidi="ne_NP"/>
        </w:rPr>
        <w:t>लाबानले याकूबलाई भेट्टाउनुअघि लाबानले एउटा सपना देखे। परमेश्वर सपनामा लाबानकहाँ देखा पर्नुभयो र भन्नुभयो, "याकूबलाई केही नगर्नू।" यो सपना भएकोले, यो राति भएको थियो। लाबानले याकूबलाई भेट्टाए र याकूबको शिविर नजिकै आफ्नो शिविर बनाए। त्यसपछि लाबान याकूबकहाँ गए र याकूबलाई गालीगलौज गर्न थाले। प्रयोग गरिएका शब्दहरूले लाबान धेरै रिसाएका छन् र याकूबलाई कराइरहेका छन् भन्ने कुरा संकेत गर्छ। लाबानले जवाफको आवश्यकता नपर्ने प्रश्नहरूको शृङ्खला प्रयोग गरेर याकूबसँग कुरा गर्छन्। लाबानले जानकारी मागेका थिएनन्। लाबान आफ्नो रिस व्यक्त गर्दै थिए। लाबानले याकूबलाई सुटुक्क भागेको, राहेल र लेआलाई युद्धका कैदीहरूलाई जस्तै घिसारेर लगेको र गोप्य रूपमा निस्केको आरोप लगाए। लाबानले याकूबलाई आश्वासन दिन्छन् कि लाबानले याकूबलाई संगीत र नृत्यको साथ विदाईको भोज दिने थिए।</w:t>
      </w:r>
    </w:p>
    <w:p>
      <w:pPr/>
      <w:r>
        <w:rPr>
          <w:lang w:val="ne_NP" w:bidi="ne_NP"/>
        </w:rPr>
      </w:r>
      <w:r>
        <w:rPr>
          <w:lang w:val="ne_NP" w:bidi="ne_NP"/>
        </w:rPr>
        <w:t>रोक्नुहोस् र छलफल गर्नुहोस्: घरबाट भागेका आफ्ना सन्तानहरूलाई एक बुबाले पछ्याइरहनुभएको एउटा कथा सुनाउनुहोस्। बुबाले सन्तानहरूलाई भेट्टाउँदा उहाँका प्रतिक्रियाहरू कस्ता हुन्थे होलान्? बुबाले आफ्ना सन्तानहरूसँग कसरी कुरा गर्थे? बुबाले आफ्ना सन्तानहरूप्रति कसरी आफ्नो रिस व्यक्त गर्छन् भनेर ध्यानपूर्वक सुन्नुहोस्।</w:t>
      </w:r>
    </w:p>
    <w:p>
      <w:pPr/>
      <w:r>
        <w:rPr>
          <w:lang w:val="ne_NP" w:bidi="ne_NP"/>
        </w:rPr>
      </w:r>
      <w:r>
        <w:rPr>
          <w:lang w:val="ne_NP" w:bidi="ne_NP"/>
        </w:rPr>
        <w:t>लाबानले विशेष रूपमा खैँजडी र वीणा जस्ता वाद्यवादनहरू प्रयोग गर्ने उल्लेख गर्छन्। यी संगीतका लागि प्रयोग गरिने दुई सामान्य उपकरणहरू हुन्। खैँजडी एक प्रकारको सानो हाते ड्रम हो। वीणामा तारहरू हुन्थे जसलाई तानिने वा बजाइने गरिन्थ्यो। यी त्यस समयका सामान्य साङ्गीतिक वाद्ययन्त्रहरू हुन्थे र उत्सवका बेलामा प्रयोग गरिन्थे।</w:t>
      </w:r>
    </w:p>
    <w:p>
      <w:pPr/>
      <w:r>
        <w:rPr>
          <w:lang w:val="ne_NP" w:bidi="ne_NP"/>
        </w:rPr>
      </w:r>
      <w:r>
        <w:rPr>
          <w:lang w:val="ne_NP" w:bidi="ne_NP"/>
        </w:rPr>
        <w:t>रोक्नुहोस् र एउटा खैँजडी र वीणाको तस्वीर देखाउनुहोस्। खैँजडी एक प्रकारको हातले बजाइने ड्रम हो र यसमा आजका खैँजडीहरूमा हुने जस्ता धातुका रिङहरू हुँदैनन्।</w:t>
      </w:r>
    </w:p>
    <w:p>
      <w:pPr/>
      <w:r>
        <w:rPr>
          <w:lang w:val="ne_NP" w:bidi="ne_NP"/>
        </w:rPr>
      </w:r>
      <w:r>
        <w:rPr>
          <w:lang w:val="ne_NP" w:bidi="ne_NP"/>
        </w:rPr>
        <w:t>लाबानले याकूबलाई आफूले याकूबलाई नष्ट गर्न सक्ने कुरा बताए। लाबानले यो यस्तो तरिकाले भन्छन्, जसको अर्थ "म यो गर्न सक्छु, तर म गर्दिनँ।" त्यसपछि, लाबानले याकूबलाई सपनाको बारेमा सुनाए जसमा परमेश्वर लाबानकहाँ देखा पर्नुभएको थियो र लाबानलाई भन्नुभएको थियो, "याकूबलाई केही नगर्नू।" लाबान भन्छन्, "तिम्रा बुबाका परमेश्वरले मसँग कुरा गर्नुभयो।" यसको अर्थ लाबानले इसहाक र याकूबले जस्तै परमेश्वरलाई चिन्दैन वा उहाँको आराधना गर्दैन। यो सपनाले लाबानले किन याकूबलाई शारीरिक रूपमा छोएनन् भन्ने कुरालाई स्पष्ट पार्न सक्छ। लाबान भन्छन् कि उनले याकूबको बुबा इसहाक कहाँ फर्किने इच्छा बुझे। त्यसपछि लाबानले याकूबलाई लाबानका घरेलू देवताहरू चोरेको आरोप लगाउँछन्।</w:t>
      </w:r>
    </w:p>
    <w:p>
      <w:pPr/>
      <w:r>
        <w:rPr>
          <w:lang w:val="ne_NP" w:bidi="ne_NP"/>
        </w:rPr>
      </w:r>
      <w:r>
        <w:rPr>
          <w:lang w:val="ne_NP" w:bidi="ne_NP"/>
        </w:rPr>
        <w:t>केही घरेलू देवताहरूका तस्वीर देखाउनुहोस्।</w:t>
      </w:r>
    </w:p>
    <w:p>
      <w:pPr/>
      <w:r>
        <w:rPr>
          <w:lang w:val="ne_NP" w:bidi="ne_NP"/>
        </w:rPr>
      </w:r>
      <w:r>
        <w:rPr>
          <w:lang w:val="ne_NP" w:bidi="ne_NP"/>
        </w:rPr>
        <w:t>लाबानले राहेल र लेआलाई बलपूर्वक आफूसँगै राखिदिन्छन् कि भन्ने डर उनलाई थियो भन्ने कुरा याकूबले बताउँछन्। त्यसपछि याकूब भन्छन्, "मैले केही चोरेको छैन।" देवताहरू खोज्नुहोस्। यदि कसैसँग ती छन् भने त्यो व्यक्ति मर्नुपर्छ। यदि तिमीले आफ्नो केही भेट्टायौ भने, म त्यो तिमीलाई फिर्ता दिनेछु।" राहेलले लाबानका घरेलू देवताहरू चोरेकी थिइन् भन्ने कुरा याकूबलाई थाहा थिएन। याकूब शिविरमा खोजीहुँदा आफन्तहरू साक्षी होऊन् भन्ने चाहन्छ। याकूबले तिनीहरूलाई "हाम्रा आफन्तहरू" भनेर सम्बोधन गर्छन्।</w:t>
      </w:r>
    </w:p>
    <w:p>
      <w:pPr/>
      <w:r>
        <w:rPr>
          <w:lang w:val="ne_NP" w:bidi="ne_NP"/>
        </w:rPr>
      </w:r>
      <w:r>
        <w:rPr>
          <w:lang w:val="ne_NP" w:bidi="ne_NP"/>
        </w:rPr>
        <w:t>त्यसपछि लाबानले याकूबको शिविरको खोजी सुरु गर्छन्। लाबानले याकूबको पाल खोज्छन्। त्यसपछि लाबानले लेआ, जिल्पा र बिल्हाका पालहरूमा खोजतलास गरे। अन्तमा, लाबान राहेलको पालमा जान्छन्। राहेल आफ्नो पालमा थिइन्। राहेलले ती कुलदेवताहरूलाई आफ्नो ऊँटको काठीमा प्रयोग हुने चकटिमा राखेकी थिइन्। राहेल आफ्नो उँटको जीनको गद्दीमा बसिरहेकी थिइन्।</w:t>
      </w:r>
    </w:p>
    <w:p>
      <w:pPr/>
      <w:r>
        <w:rPr>
          <w:lang w:val="ne_NP" w:bidi="ne_NP"/>
        </w:rPr>
      </w:r>
      <w:r>
        <w:rPr>
          <w:lang w:val="ne_NP" w:bidi="ne_NP"/>
        </w:rPr>
        <w:t>ऊँटमा बसिरहेकी महिलाको तस्वीर देखाउनुहोस्। तस्वीरमा देखिएको तकिया तपाईंसँग हुनुपर्छ।</w:t>
      </w:r>
    </w:p>
    <w:p>
      <w:pPr/>
      <w:r>
        <w:rPr>
          <w:lang w:val="ne_NP" w:bidi="ne_NP"/>
        </w:rPr>
      </w:r>
      <w:r>
        <w:rPr>
          <w:lang w:val="ne_NP" w:bidi="ne_NP"/>
        </w:rPr>
        <w:t>पालको शिविरको तस्वीर देखाउनुहोस्।</w:t>
      </w:r>
    </w:p>
    <w:p>
      <w:pPr/>
      <w:r>
        <w:rPr>
          <w:lang w:val="ne_NP" w:bidi="ne_NP"/>
        </w:rPr>
      </w:r>
      <w:r>
        <w:rPr>
          <w:lang w:val="ne_NP" w:bidi="ne_NP"/>
        </w:rPr>
        <w:t>लाबान पालमा आउँदा राहेल उठिनन्। सामान्यतया छोरी आफ्ना बुबालाई आदर देखाउन उभिन्छिन्। राहेलले आफ्ना बुबासँग कुरा गर्दा धेरै विनम्र सम्बोधनको प्रयोग गरिन्। राहेलले भनिन्, "मेरा प्रभु वा महोदय।" यहाँ प्रभु शब्दले याहवे भन्ने शब्दलाई जनाउदैन। यो एउटा आदरणीय शब्द हो जुन आफूभन्दा ठूला पुरुषहरूसँग कुरा गर्न प्रयोग गरिन्छ। राहेलले भनिन्, "म उठ्न सक्दिन किनभने म अहिले महिनावारी भएकी छु।" प्राचीन संसारमा, मासिक धर्मको रगतलाई धेरै नराम्रो कुरा मानिन्थ्यो। मानिसहरू महिनावारीको रगतमा भूत वा दुष्ट आत्माहरू बस्छन् भन्ने विश्वास गर्थे। राहेलले कुल देवताहरूमाथि बसेर तिनीहरूलाई अशुद्ध बनाउँछिन्। लाबानले राहेललाई उठ्न लगाएनन्। लाबानले राहेल बसिरहेको तकिया जाँचेनन्। लाबानले पालहरू र शिविरमा खोजतलास जारी राखे तर लाबानले आफ्ना कुलदेवताहरू भेट्टाएनन्।</w:t>
      </w:r>
    </w:p>
    <w:p>
      <w:pPr/>
      <w:r>
        <w:rPr>
          <w:lang w:val="ne_NP" w:bidi="ne_NP"/>
        </w:rPr>
      </w:r>
      <w:r>
        <w:rPr>
          <w:lang w:val="ne_NP" w:bidi="ne_NP"/>
        </w:rPr>
        <w:t>रोक्नुहोस् र छलफल गर्नुहोस्: महिनावारी भइरहेकी एकजना महिलाको बारेमा कुरा गर्नुहोस्। यस घटनालाई वर्णन गर्न तपाईंले कुन शब्दहरू प्रयोग गर्नुहुन्छ? तपाईंको संस्कृतिका महिला पुरूष भएको समूहहरूमा यसको बारेमा कसरी शिष्टतापुर्वक कुरा गरिन्छ? राहेललाई के भइरहेको थियो भन्ने कुरा तपाईं आफ्ना हजुरआमा वा हजुरबुबालाई कसरी भन्नुहुन्थ्यो?</w:t>
      </w:r>
      <w:r>
        <w:rPr>
          <w:lang w:val="ne_NP" w:bidi="ne_NP"/>
        </w:rPr>
      </w:r>
    </w:p>
    <w:p>
      <w:pPr>
        <w:pStyle w:val="Heading3"/>
      </w:pPr>
      <w:r>
        <w:rPr>
          <w:lang w:val="ne_NP" w:bidi="ne_NP"/>
        </w:rPr>
        <w:t>Step 3</w:t>
      </w:r>
    </w:p>
    <w:p>
      <w:pPr/>
      <w:r>
        <w:rPr>
          <w:lang w:val="ne_NP" w:bidi="ne_NP"/>
        </w:rPr>
      </w:r>
      <w:r>
        <w:rPr>
          <w:lang w:val="ne_NP" w:bidi="ne_NP"/>
        </w:rPr>
        <w:t>संस्करणलाई सजिलोसँग बुझ्न पाठलाई फेरी एकपटक सुन्नुहोस्।</w:t>
      </w:r>
    </w:p>
    <w:p>
      <w:pPr/>
      <w:r>
        <w:rPr>
          <w:lang w:val="ne_NP" w:bidi="ne_NP"/>
        </w:rPr>
      </w:r>
      <w:r>
        <w:rPr>
          <w:lang w:val="ne_NP" w:bidi="ne_NP"/>
        </w:rPr>
        <w:t>यस सत्रमा, यस कथालाई दृश्यात्मक बनाउन तपाईंले समूहलाई मद्दत गर्नुहुनेछ। तपाईंले समूहलाई दृश्यहरू, सेटिङ र कथाका पात्रहरू परिभाषित गर्न मद्दत गर्नुहुनेछ।</w:t>
      </w:r>
    </w:p>
    <w:p>
      <w:pPr/>
      <w:r>
        <w:rPr>
          <w:lang w:val="ne_NP" w:bidi="ne_NP"/>
        </w:rPr>
      </w:r>
      <w:r>
        <w:rPr>
          <w:lang w:val="ne_NP" w:bidi="ne_NP"/>
        </w:rPr>
        <w:t>यस कथामा ३ दृश्यहरू छन्।</w:t>
      </w:r>
    </w:p>
    <w:p>
      <w:pPr/>
      <w:r>
        <w:rPr>
          <w:lang w:val="ne_NP" w:bidi="ne_NP"/>
        </w:rPr>
      </w:r>
      <w:r>
        <w:rPr>
          <w:b/>
          <w:lang w:val="ne_NP" w:bidi="ne_NP"/>
        </w:rPr>
        <w:t>पहिलो दृश्य:</w:t>
      </w:r>
      <w:r>
        <w:rPr>
          <w:lang w:val="ne_NP" w:bidi="ne_NP"/>
        </w:rPr>
        <w:t xml:space="preserve"> याकूब आफ्ना सबै सम्पत्ति र परिवारलाई लिएर भागेका छन् भन्ने कुरा लाबानले थाहा पाउँछन्। लाबान आफ्ना आफन्तहरूलाई भेला गर्छन् र याकूबको पछि लाग्छन्। बाटोमा, लाबानले एउटा सपना देख्छन्, जसमा परमेश्वरले लाबानलाई याकूबलाई हानि नगर्न भन्नुहुन्छ।</w:t>
      </w:r>
    </w:p>
    <w:p>
      <w:pPr/>
      <w:r>
        <w:rPr>
          <w:lang w:val="ne_NP" w:bidi="ne_NP"/>
        </w:rPr>
      </w:r>
      <w:r>
        <w:rPr>
          <w:b/>
          <w:lang w:val="ne_NP" w:bidi="ne_NP"/>
        </w:rPr>
        <w:t>दोस्रो दृश्य:</w:t>
      </w:r>
      <w:r>
        <w:rPr>
          <w:lang w:val="ne_NP" w:bidi="ne_NP"/>
        </w:rPr>
        <w:t xml:space="preserve"> लाबानले याकूबलाई भेट्टाउँछन्। लाबान याकूबकहाँ आउँछन् र धेरै रिसाउँछन्, र सबै प्रकारका आरोपहरू लगाउँछन्। लाबानले याकूबलाई पारिवारिक देवताहरू चोरेको आरोप लगाउँछन्। याकूबले कुनै थोक चोरेको कुरालाई इन्कार गर्छन् र लाबानलाई आफ्नो हुन सक्ने कुनै पनि सामानको लागि शिविरमा खोजी गर्न भन्छन्।</w:t>
      </w:r>
    </w:p>
    <w:p>
      <w:pPr/>
      <w:r>
        <w:rPr>
          <w:lang w:val="ne_NP" w:bidi="ne_NP"/>
        </w:rPr>
      </w:r>
      <w:r>
        <w:rPr>
          <w:b/>
          <w:lang w:val="ne_NP" w:bidi="ne_NP"/>
        </w:rPr>
        <w:t>तेस्रो दृश्य:</w:t>
      </w:r>
      <w:r>
        <w:rPr>
          <w:lang w:val="ne_NP" w:bidi="ne_NP"/>
        </w:rPr>
        <w:t xml:space="preserve"> लाबानले पालहरू खोज्छन् र राहेलको पालमा आउँछन्। राहेलले कुल देवताहरूलाई आफ्नो ऊँटको गद्दीभित्र लुकाएकी छिन्। राहेल गद्दीमा बसिरहेकी छिन् र यो उनको महिनावारीको समय भएको कुरा लाबानलाई बताइरहेकी छिन्, जसको अर्थ उनी उठ्न सक्दिनन्। लाबानले देवताहरू भेट्टाउँदैनन्।</w:t>
      </w:r>
    </w:p>
    <w:p>
      <w:pPr/>
      <w:r>
        <w:rPr>
          <w:lang w:val="ne_NP" w:bidi="ne_NP"/>
        </w:rPr>
      </w:r>
      <w:r>
        <w:rPr>
          <w:lang w:val="ne_NP" w:bidi="ne_NP"/>
        </w:rPr>
        <w:t>यस कथामा यि पात्रहरु समावेश छन्:</w:t>
      </w:r>
    </w:p>
    <w:p>
      <w:pPr>
        <w:pStyle w:val="ListBullet"/>
        <w:spacing w:line="240" w:lineRule="auto"/>
        <w:ind w:left="720"/>
      </w:pPr>
      <w:r>
        <w:rPr>
          <w:lang w:val="ne_NP" w:bidi="ne_NP"/>
        </w:rPr>
      </w:r>
      <w:r>
        <w:rPr>
          <w:lang w:val="ne_NP" w:bidi="ne_NP"/>
        </w:rPr>
        <w:t>लाबान</w:t>
      </w:r>
    </w:p>
    <w:p>
      <w:pPr>
        <w:pStyle w:val="ListBullet"/>
        <w:spacing w:line="240" w:lineRule="auto"/>
        <w:ind w:left="720"/>
      </w:pPr>
      <w:r>
        <w:rPr>
          <w:lang w:val="ne_NP" w:bidi="ne_NP"/>
        </w:rPr>
      </w:r>
      <w:r>
        <w:rPr>
          <w:lang w:val="ne_NP" w:bidi="ne_NP"/>
        </w:rPr>
        <w:t>याकूबको बारेमा लाबानलाई बताउने सन्देशवाहक</w:t>
      </w:r>
    </w:p>
    <w:p>
      <w:pPr>
        <w:pStyle w:val="ListBullet"/>
        <w:spacing w:line="240" w:lineRule="auto"/>
        <w:ind w:left="720"/>
      </w:pPr>
      <w:r>
        <w:rPr>
          <w:lang w:val="ne_NP" w:bidi="ne_NP"/>
        </w:rPr>
      </w:r>
      <w:r>
        <w:rPr>
          <w:lang w:val="ne_NP" w:bidi="ne_NP"/>
        </w:rPr>
        <w:t>परमेश्वर</w:t>
      </w:r>
    </w:p>
    <w:p>
      <w:pPr>
        <w:pStyle w:val="ListBullet"/>
        <w:spacing w:line="240" w:lineRule="auto"/>
        <w:ind w:left="720"/>
      </w:pPr>
      <w:r>
        <w:rPr>
          <w:lang w:val="ne_NP" w:bidi="ne_NP"/>
        </w:rPr>
      </w:r>
      <w:r>
        <w:rPr>
          <w:lang w:val="ne_NP" w:bidi="ne_NP"/>
        </w:rPr>
        <w:t>याकूब</w:t>
      </w:r>
    </w:p>
    <w:p>
      <w:pPr>
        <w:pStyle w:val="ListBullet"/>
        <w:spacing w:line="240" w:lineRule="auto"/>
        <w:ind w:left="720"/>
      </w:pPr>
      <w:r>
        <w:rPr>
          <w:lang w:val="ne_NP" w:bidi="ne_NP"/>
        </w:rPr>
      </w:r>
      <w:r>
        <w:rPr>
          <w:lang w:val="ne_NP" w:bidi="ne_NP"/>
        </w:rPr>
        <w:t>राहेल</w:t>
      </w:r>
    </w:p>
    <w:p>
      <w:pPr>
        <w:pStyle w:val="ListBullet"/>
        <w:spacing w:line="240" w:lineRule="auto"/>
        <w:ind w:left="720"/>
      </w:pPr>
      <w:r>
        <w:rPr>
          <w:lang w:val="ne_NP" w:bidi="ne_NP"/>
        </w:rPr>
      </w:r>
      <w:r>
        <w:rPr>
          <w:lang w:val="ne_NP" w:bidi="ne_NP"/>
        </w:rPr>
        <w:t>लेआ</w:t>
      </w:r>
    </w:p>
    <w:p>
      <w:pPr>
        <w:pStyle w:val="ListBullet"/>
        <w:spacing w:line="240" w:lineRule="auto"/>
        <w:ind w:left="720"/>
      </w:pPr>
      <w:r>
        <w:rPr>
          <w:lang w:val="ne_NP" w:bidi="ne_NP"/>
        </w:rPr>
      </w:r>
      <w:r>
        <w:rPr>
          <w:lang w:val="ne_NP" w:bidi="ne_NP"/>
        </w:rPr>
        <w:t>जिल्पा</w:t>
      </w:r>
    </w:p>
    <w:p>
      <w:pPr>
        <w:pStyle w:val="ListBullet"/>
        <w:spacing w:line="240" w:lineRule="auto"/>
        <w:ind w:left="720"/>
      </w:pPr>
      <w:r>
        <w:rPr>
          <w:lang w:val="ne_NP" w:bidi="ne_NP"/>
        </w:rPr>
      </w:r>
      <w:r>
        <w:rPr>
          <w:lang w:val="ne_NP" w:bidi="ne_NP"/>
        </w:rPr>
        <w:t>बिल्हा</w:t>
      </w:r>
    </w:p>
    <w:p>
      <w:pPr>
        <w:pStyle w:val="ListBullet"/>
        <w:spacing w:line="240" w:lineRule="auto"/>
        <w:ind w:left="720"/>
      </w:pPr>
      <w:r>
        <w:rPr>
          <w:lang w:val="ne_NP" w:bidi="ne_NP"/>
        </w:rPr>
      </w:r>
      <w:r>
        <w:rPr>
          <w:lang w:val="ne_NP" w:bidi="ne_NP"/>
        </w:rPr>
        <w:t>लाबानका आफन्तहरू</w:t>
      </w:r>
    </w:p>
    <w:p>
      <w:pPr>
        <w:pStyle w:val="ListBullet"/>
        <w:spacing w:line="240" w:lineRule="auto"/>
        <w:ind w:left="720"/>
      </w:pPr>
      <w:r>
        <w:rPr>
          <w:lang w:val="ne_NP" w:bidi="ne_NP"/>
        </w:rPr>
      </w:r>
      <w:r>
        <w:rPr>
          <w:lang w:val="ne_NP" w:bidi="ne_NP"/>
        </w:rPr>
        <w:t>याकूबका सन्तानहरू र नोकरहरूको उल्लेख गरिएको छ।</w:t>
      </w:r>
    </w:p>
    <w:p>
      <w:pPr/>
      <w:r>
        <w:rPr>
          <w:lang w:val="ne_NP" w:bidi="ne_NP"/>
        </w:rPr>
      </w:r>
      <w:r>
        <w:rPr>
          <w:lang w:val="ne_NP" w:bidi="ne_NP"/>
        </w:rPr>
        <w:t>यस सत्रमा, समूहलाई स्टोरीबोर्ड बनाउन, चित्र कोर्न वा कुनै प्रकारका हेरफेर गर्न मिल्ने वस्तुहरू (जस्तै ढुङ्गा, लठ्ठी, बच्चाहरूको खेलौनाहरू) प्रयोग गरेर कथा र त्यसमा भएका क्रियाकलापलाई दृश्यात्मक बनाउनुहोस्।</w:t>
      </w:r>
    </w:p>
    <w:p>
      <w:pPr/>
      <w:r>
        <w:rPr>
          <w:lang w:val="ne_NP" w:bidi="ne_NP"/>
        </w:rPr>
      </w:r>
      <w:r>
        <w:rPr>
          <w:lang w:val="ne_NP" w:bidi="ne_NP"/>
        </w:rPr>
        <w:t>पहिलो दृश्यमा, याकूब हारानबाट निस्केको तीन दिनपछि, कसैले लाबानलाई भन्छन् कि याकूब आफ्नो सबै परिवार र सरसामान लिएर गइसकेका छन्। लाबान हारानबाट टाढा एउटा ठाउँमा भेडाको ऊन कत्रने काम गरिरहेका थिए। तुरुन्तै लाबानले आफ्ना आफन्तहरूको एउटा समूह भेला गर्छन् र याकूबलाई पक्रन तीव्र गतिमा पछ्याउँछन्। यसको अर्थ लाबान आफूले सकेसम्म तीव्र गतिमा यात्रा गरिरहेका थिए। याकूब र उनको परिवारले १० दिनमा लगभग ५६० किलोमिटर वा ३५० माइल यात्रा गरे। त्यो प्रति दिन लगभग ५० किलोमिटर हो। सबै जनावरहरू र बालबालिकाहरूसाथै हुँदा यो निकै छिटो गति भएको हुनुपर्छ। लाबान छिटो यात्रा गर्छन् किनभने लाबानले याकूबलाई ७ दिनपछि भेट्टाउँछन्। लाबान प्रतिदिन लगभग ८० किलोमिटर यात्रा गरिरहेका छन्। लाबान याकूबकहाँ आइपुग्नुभन्दा अघिल्लो रात, लाबानले एउटा सपना देख्छन्। परमेश्वर सपनामा लाबानकहाँ देखा पर्नुहुन्छ र लाबानलाई याकूबलाई हानि नगर्न भन्नुहुन्छ।</w:t>
      </w:r>
    </w:p>
    <w:p>
      <w:pPr/>
      <w:r>
        <w:rPr>
          <w:lang w:val="ne_NP" w:bidi="ne_NP"/>
        </w:rPr>
      </w:r>
      <w:r>
        <w:rPr>
          <w:lang w:val="ne_NP" w:bidi="ne_NP"/>
        </w:rPr>
        <w:t>दोस्रो दृश्यमा, लाबान याकूबको शिविरमा जान्छन् र याकूबमाथि मौखिक रूपमा आक्रमण गर्न थाल्छन्। प्रयोग गरिएका शब्दहरूले लाबानले याकूबलाई कराएको जस्तो देखिन्छ। लाबानले जवाफको आवश्यकता नपर्ने प्रश्नहरू सोध्छन्। केवल लाबानले यस प्रकारको वोली प्रयोग गरेर लाबानकै रिस र कुण्ठालाई व्यक्त गरिरहेको छ। लाबानले धेरै आरोप लगाउँछन्। केही आरोपहरू झूटा छन्। यदि याकूबले आफू जाँदै छु भनेर बताएको भए, लाबानले गायन र नृत्यका साथ एउटा उत्सवको भोज दिने थिए भनेर आश्वस्त पार्छन्। लाबानले याकूबलाई त्यो सपनाको बारेमा बताउँछन् जसमा परमेश्वरले उनैलाई याकूबलाई हानि नगर्न भन्नुभएको थियो। लाबान भन्छन्, "म तिमीलाई नष्ट गर्न सक्थेँ, तर तिम्रा बुबाका परमेश्वर मकहाँ देखा पर्नुभयो र मलाई तिमीलाई हानि नगर्न भन्नुभयो।" अन्तमा, लाबानले चिच्याउन छोड्छन् र याकूब किन आफ्ना पिता इसहाककहाँ फर्किन चाहन्छन् भन्ने कुरा आफूले बुझेको बताउँछन्। त्यसपछि लाबानले याकूबले पारिवारिक देवताहरू किन चोरेका छन् भनेर सोध्छन्।</w:t>
      </w:r>
    </w:p>
    <w:p>
      <w:pPr/>
      <w:r>
        <w:rPr>
          <w:lang w:val="ne_NP" w:bidi="ne_NP"/>
        </w:rPr>
      </w:r>
      <w:r>
        <w:rPr>
          <w:lang w:val="ne_NP" w:bidi="ne_NP"/>
        </w:rPr>
        <w:t>याकूबले याकूब किन आफ्नो परिवार र पशुहरूलाई आफूसँगै लिएर गुप्त रूपमा गए भन्ने कुराको व्याख्या दिएर जवाफ दिन्छन्। लाबानले ती महिलाहरूलाई हारान छोड्न दिने छैनन् भन्ने कुराले याकूब डराएका थिए। याकूबले पारिवारिक देवताहरू चोरेको कुरा अस्वीकार गर्छन्। याकूबले लाबानलाई शिविर खोज्न र लाबानले आफ्नो भनी भेट्टाएको कुनै पनि कुरा राख्न भन्छन्। याकूब आफन्तहरू खोजीगर्दाको साक्षी होऊन् भन्ने चाहन्छ। यी आफन्तहरूले लाबानले आफ्नो कुनै कुरा भेट्टाउँछन् कि भनेर हेर्नेछन्। याकूबले यी आफन्तहरूलाई हाम्रा आफन्तहरू भनी उल्लेख गर्छन्, जसको अर्थ तिनीहरू याकूबका पनि आफन्तहरू हुन्। याकूबले यहाँसम्म कि घरायसी देवताका मूर्तिहरू चोर्ने व्यक्तिलाई मृत्युदण्ड दिनुपर्छ भन्छन्। राहेलले लाबानका पारिवारिक देवताहरू चोरेकी थिइन् भन्ने कुरा याकूबलाई थाहा थिएन।</w:t>
      </w:r>
    </w:p>
    <w:p>
      <w:pPr/>
      <w:r>
        <w:rPr>
          <w:lang w:val="ne_NP" w:bidi="ne_NP"/>
        </w:rPr>
      </w:r>
      <w:r>
        <w:rPr>
          <w:lang w:val="ne_NP" w:bidi="ne_NP"/>
        </w:rPr>
        <w:t>तेस्रो दृश्यमा, लाबानले पालहरू खोज्न थाल्छन्। लाबानले याकूबको पालबाट खोज्न सुरु गर्छन् र त्यसपछि लेआको पालमा जान्छन्। त्यसपछि लाबानले जिल्पा र बिल्हाका पालहरूको तलासी लिन्छन्। लाबानले ती पालहरूमध्ये कुनैमा पनि केही भेट्टाएनन्। लाबानले पालका सबै कुरा छामछाम-छुमछुम गरे वा खोजतलास गरे। अन्तमा, लाबान राहेलको पालमा खोज्न जान्छन्। राहेल पालमा थिइन्। राहेलले पारिवारिक देवताहरूलाई लिएर तिनीहरूलाई आफ्नो ऊँटको जीनको गद्दीभित्र राखिन्। राहेल यस चकटीमा बसिरहेकी थिइन्। राहेलले लाबानसँग धेरै विनम्र तरिकाले "मेरा प्रभु" वा "महोदय" भनी बोलिन्। लाबान पालमा प्रवेश गर्दा राहेल उभिइनन्। राहेलले भनिन्, "म उभिन सक्दिन किनभने मलाई महिनावारी भइरहेको छ।" लाबानले राहेललाई उभिन वा हिँड्न लगाएनन्। लाबानले राहेल बसिरहेको ठाउँ खोजेनन्। लाबानले पालका अरू सबै थोकहरू खोजतलास गरे। लाबानले आफ्नो केही पनि भेट्टाएनन्। लाबानले घरेलु देवताहरू भेट्टाएनन्।</w:t>
      </w:r>
      <w:r>
        <w:rPr>
          <w:lang w:val="ne_NP" w:bidi="ne_NP"/>
        </w:rPr>
      </w:r>
    </w:p>
    <w:p>
      <w:pPr>
        <w:pStyle w:val="Heading3"/>
      </w:pPr>
      <w:r>
        <w:rPr>
          <w:lang w:val="ne_NP" w:bidi="ne_NP"/>
        </w:rPr>
        <w:t>Step 4</w:t>
      </w:r>
    </w:p>
    <w:p>
      <w:pPr/>
      <w:r>
        <w:rPr>
          <w:lang w:val="ne_NP" w:bidi="ne_NP"/>
        </w:rPr>
      </w:r>
      <w:r>
        <w:rPr>
          <w:lang w:val="ne_NP" w:bidi="ne_NP"/>
        </w:rPr>
        <w:t>संस्करणलाई सजिलोसँग बुझ्न पाठलाई फेरी एकपटक सुन्नुहोस्।</w:t>
      </w:r>
    </w:p>
    <w:p>
      <w:pPr/>
      <w:r>
        <w:rPr>
          <w:lang w:val="ne_NP" w:bidi="ne_NP"/>
        </w:rPr>
      </w:r>
      <w:r>
        <w:rPr>
          <w:lang w:val="ne_NP" w:bidi="ne_NP"/>
        </w:rPr>
        <w:t>यस सत्रमा, टोलीले कथालाई नाटकीय बनाउनेछ।</w:t>
      </w:r>
    </w:p>
    <w:p>
      <w:pPr/>
      <w:r>
        <w:rPr>
          <w:lang w:val="ne_NP" w:bidi="ne_NP"/>
        </w:rPr>
      </w:r>
      <w:r>
        <w:rPr>
          <w:lang w:val="ne_NP" w:bidi="ne_NP"/>
        </w:rPr>
        <w:t>यस कथामा ३ दृश्यहरू छन्।</w:t>
      </w:r>
    </w:p>
    <w:p>
      <w:pPr/>
      <w:r>
        <w:rPr>
          <w:lang w:val="ne_NP" w:bidi="ne_NP"/>
        </w:rPr>
      </w:r>
      <w:r>
        <w:rPr>
          <w:lang w:val="ne_NP" w:bidi="ne_NP"/>
        </w:rPr>
        <w:t>यस कथामा यि पात्रहरु समावेश छन्:</w:t>
      </w:r>
    </w:p>
    <w:p>
      <w:pPr>
        <w:pStyle w:val="ListBullet"/>
        <w:spacing w:line="240" w:lineRule="auto"/>
        <w:ind w:left="720"/>
      </w:pPr>
      <w:r>
        <w:rPr>
          <w:lang w:val="ne_NP" w:bidi="ne_NP"/>
        </w:rPr>
      </w:r>
      <w:r>
        <w:rPr>
          <w:lang w:val="ne_NP" w:bidi="ne_NP"/>
        </w:rPr>
        <w:t>लाबान</w:t>
      </w:r>
    </w:p>
    <w:p>
      <w:pPr>
        <w:pStyle w:val="ListBullet"/>
        <w:spacing w:line="240" w:lineRule="auto"/>
        <w:ind w:left="720"/>
      </w:pPr>
      <w:r>
        <w:rPr>
          <w:lang w:val="ne_NP" w:bidi="ne_NP"/>
        </w:rPr>
      </w:r>
      <w:r>
        <w:rPr>
          <w:lang w:val="ne_NP" w:bidi="ne_NP"/>
        </w:rPr>
        <w:t>याकूबको बारेमा लाबानलाई बताउने सन्देशवाहक</w:t>
      </w:r>
    </w:p>
    <w:p>
      <w:pPr>
        <w:pStyle w:val="ListBullet"/>
        <w:spacing w:line="240" w:lineRule="auto"/>
        <w:ind w:left="720"/>
      </w:pPr>
      <w:r>
        <w:rPr>
          <w:lang w:val="ne_NP" w:bidi="ne_NP"/>
        </w:rPr>
      </w:r>
      <w:r>
        <w:rPr>
          <w:lang w:val="ne_NP" w:bidi="ne_NP"/>
        </w:rPr>
        <w:t>परमेश्वर</w:t>
      </w:r>
    </w:p>
    <w:p>
      <w:pPr>
        <w:pStyle w:val="ListBullet"/>
        <w:spacing w:line="240" w:lineRule="auto"/>
        <w:ind w:left="720"/>
      </w:pPr>
      <w:r>
        <w:rPr>
          <w:lang w:val="ne_NP" w:bidi="ne_NP"/>
        </w:rPr>
      </w:r>
      <w:r>
        <w:rPr>
          <w:lang w:val="ne_NP" w:bidi="ne_NP"/>
        </w:rPr>
        <w:t>याकूब</w:t>
      </w:r>
    </w:p>
    <w:p>
      <w:pPr>
        <w:pStyle w:val="ListBullet"/>
        <w:spacing w:line="240" w:lineRule="auto"/>
        <w:ind w:left="720"/>
      </w:pPr>
      <w:r>
        <w:rPr>
          <w:lang w:val="ne_NP" w:bidi="ne_NP"/>
        </w:rPr>
      </w:r>
      <w:r>
        <w:rPr>
          <w:lang w:val="ne_NP" w:bidi="ne_NP"/>
        </w:rPr>
        <w:t>राहेल</w:t>
      </w:r>
    </w:p>
    <w:p>
      <w:pPr>
        <w:pStyle w:val="ListBullet"/>
        <w:spacing w:line="240" w:lineRule="auto"/>
        <w:ind w:left="720"/>
      </w:pPr>
      <w:r>
        <w:rPr>
          <w:lang w:val="ne_NP" w:bidi="ne_NP"/>
        </w:rPr>
      </w:r>
      <w:r>
        <w:rPr>
          <w:lang w:val="ne_NP" w:bidi="ne_NP"/>
        </w:rPr>
        <w:t>लेआ</w:t>
      </w:r>
    </w:p>
    <w:p>
      <w:pPr>
        <w:pStyle w:val="ListBullet"/>
        <w:spacing w:line="240" w:lineRule="auto"/>
        <w:ind w:left="720"/>
      </w:pPr>
      <w:r>
        <w:rPr>
          <w:lang w:val="ne_NP" w:bidi="ne_NP"/>
        </w:rPr>
      </w:r>
      <w:r>
        <w:rPr>
          <w:lang w:val="ne_NP" w:bidi="ne_NP"/>
        </w:rPr>
        <w:t>जिल्पा</w:t>
      </w:r>
    </w:p>
    <w:p>
      <w:pPr>
        <w:pStyle w:val="ListBullet"/>
        <w:spacing w:line="240" w:lineRule="auto"/>
        <w:ind w:left="720"/>
      </w:pPr>
      <w:r>
        <w:rPr>
          <w:lang w:val="ne_NP" w:bidi="ne_NP"/>
        </w:rPr>
      </w:r>
      <w:r>
        <w:rPr>
          <w:lang w:val="ne_NP" w:bidi="ne_NP"/>
        </w:rPr>
        <w:t>बिल्हा</w:t>
      </w:r>
    </w:p>
    <w:p>
      <w:pPr>
        <w:pStyle w:val="ListBullet"/>
        <w:spacing w:line="240" w:lineRule="auto"/>
        <w:ind w:left="720"/>
      </w:pPr>
      <w:r>
        <w:rPr>
          <w:lang w:val="ne_NP" w:bidi="ne_NP"/>
        </w:rPr>
      </w:r>
      <w:r>
        <w:rPr>
          <w:lang w:val="ne_NP" w:bidi="ne_NP"/>
        </w:rPr>
        <w:t>लाबानका आफन्तहरू</w:t>
      </w:r>
    </w:p>
    <w:p>
      <w:pPr>
        <w:pStyle w:val="ListBullet"/>
        <w:spacing w:line="240" w:lineRule="auto"/>
        <w:ind w:left="720"/>
      </w:pPr>
      <w:r>
        <w:rPr>
          <w:lang w:val="ne_NP" w:bidi="ne_NP"/>
        </w:rPr>
      </w:r>
      <w:r>
        <w:rPr>
          <w:lang w:val="ne_NP" w:bidi="ne_NP"/>
        </w:rPr>
        <w:t>याकूबका सन्तानहरू र नोकरहरूको उल्लेख गरिएको छ।</w:t>
      </w:r>
    </w:p>
    <w:p>
      <w:pPr/>
      <w:r>
        <w:rPr>
          <w:lang w:val="ne_NP" w:bidi="ne_NP"/>
        </w:rPr>
      </w:r>
      <w:r>
        <w:rPr>
          <w:lang w:val="ne_NP" w:bidi="ne_NP"/>
        </w:rPr>
        <w:t>टोलीले कथालाई दुई पटक अभिनय गर्न लगाउनुहोस्। तिनीहरूले अनुवाद गरिरहेका भाषामा अभिनय गर्नुपर्छ। पहिला, टोलीले नरोकिकन कथालाई अभिनय गर्नु। दोस्रो पटक टोलीले कथालाई अभिनय गर्दा, तिनीहरूलाई कथाको विभिन्न ठाउँहरूमा रोक्नुहोस्।</w:t>
      </w:r>
    </w:p>
    <w:p>
      <w:pPr/>
      <w:r>
        <w:rPr>
          <w:lang w:val="ne_NP" w:bidi="ne_NP"/>
        </w:rPr>
      </w:r>
      <w:r>
        <w:rPr>
          <w:lang w:val="ne_NP" w:bidi="ne_NP"/>
        </w:rPr>
        <w:t>टोलीले पहिलो पटक कथालाई अभिनय गर्दा, संवाद, प्रवाह, प्लटलाइन र कथाको कालक्रममा ध्यान दिनुहोस्। कथा वा खण्डको महत्त्वपूर्ण वा कठिन भागहरूलाई अभिनय गर्नुपर्ने र छुटाउन नहुने कुरामा ध्यान दिनुहोस्। टोलीलाई कथाका भागहरू सम्झन मद्दत गर्नुहोस्।</w:t>
      </w:r>
    </w:p>
    <w:p>
      <w:pPr/>
      <w:r>
        <w:rPr>
          <w:lang w:val="ne_NP" w:bidi="ne_NP"/>
        </w:rPr>
      </w:r>
      <w:r>
        <w:rPr>
          <w:lang w:val="ne_NP" w:bidi="ne_NP"/>
        </w:rPr>
        <w:t>टोलीले यो कथालाई दोस्रो पटक अभिनय गर्दा, तिनीहरूलाई केही निश्चित ठाउँहरूमा रोक्नुहोस्।</w:t>
      </w:r>
    </w:p>
    <w:p>
      <w:pPr/>
      <w:r>
        <w:rPr>
          <w:lang w:val="ne_NP" w:bidi="ne_NP"/>
        </w:rPr>
      </w:r>
      <w:r>
        <w:rPr>
          <w:lang w:val="ne_NP" w:bidi="ne_NP"/>
        </w:rPr>
        <w:t>अभिनय रोक्नुहोस्: कुनै एक भूमिका खेलिरहेका कलाकारलाई "तपाईंलाई कस्तो महसुस भइरहेको छ"?" सोध्नुहोस्। तपाईंले विभिन्न प्रतिक्रियाहरू जस्ता कुराहरू सुन्न सक्नुहुन्छ। नाटक फेरि सुरु गर्नुहोस्।</w:t>
      </w:r>
    </w:p>
    <w:p>
      <w:pPr/>
      <w:r>
        <w:rPr>
          <w:lang w:val="ne_NP" w:bidi="ne_NP"/>
        </w:rPr>
      </w:r>
      <w:r>
        <w:rPr>
          <w:lang w:val="ne_NP" w:bidi="ne_NP"/>
        </w:rPr>
        <w:t>पहिलो दृश्यमा, याकूबले हारान छोडेको ३ दिनपछि, कसैले लाबानलाई याकूब आफ्ना पत्नीहरू, छोराछोरीहरू र पशुहरूलाई साथमा लिएर प्रस्थान गरेको कुरा बताउँछ। लाबान आफ्ना केही आफन्तहरूलाई भेला गर्छन् र याकूबको पछि लाग्छन्। तिनीहरू याकूबलाई पक्रने प्रयास गर्न तीव्र गतिमा यात्रा गर्छन्। याकूबलाई पक्रन ७ दिन लाग्छ। लाबानले याकूबलाई पक्रने अघिल्लो रात, लाबानले एउटा सपना देखे। परमेश्वरले सपनामा लाबानलाई भन्नुहुन्छ, "याकूबलाई हानि नगर।"</w:t>
      </w:r>
    </w:p>
    <w:p>
      <w:pPr/>
      <w:r>
        <w:rPr>
          <w:lang w:val="ne_NP" w:bidi="ne_NP"/>
        </w:rPr>
      </w:r>
      <w:r>
        <w:rPr>
          <w:lang w:val="ne_NP" w:bidi="ne_NP"/>
        </w:rPr>
        <w:t>अभिनय रोक्नुहोस्: लाबानलाई सोध्नुहोस्, "तपाईं किन याकूबलाई पक्रने प्रयास गरिरहनुभएको छ?" तपाईंले सुन्न सक्नुहुन्छ, "याकूबले यसरी गोप्य रूपमा जाने हिम्मत कसरी गरे! याकूबले मेरा छोरीहरू र मेरा नातिनातिनाहरू मबाट टाढा लिएका छन्! याकूबले यसको लागि तिर्नुपर्छ। ती पशुहरू मेरा हुन्। याकूब एउटा चोर हो!" नाटक फेरि सुरु गर्नुहोस्।</w:t>
      </w:r>
    </w:p>
    <w:p>
      <w:pPr/>
      <w:r>
        <w:rPr>
          <w:lang w:val="ne_NP" w:bidi="ne_NP"/>
        </w:rPr>
      </w:r>
      <w:r>
        <w:rPr>
          <w:lang w:val="ne_NP" w:bidi="ne_NP"/>
        </w:rPr>
        <w:t>दोस्रो दृश्यमा, लाबानले याकूबलाई भेट्छन्। लाबानले याकूबको शिविर नजिकै आफ्नो शिविर खडा गर्छन्। लाबान याकूबकहाँ जान्छन् र जवाफको आवश्यकता नपर्ने प्रश्नहरूको शृङ्खला सोध्न थाल्छन्। लाबान भन्छन्, "यसरी सुटुक्क भाग्नुको अर्थ के हो?" तिमीले मेरा छोरीहरूलाई युद्धका कैदीहरूलाई जस्तै घिसारेर लैजाने आँट कसरी गर्यौ?" लाबानले याकूबलाई आश्वासन दिन्छन् कि याकूबले हारान छोड्नुअघि लाबानले संगीत र नृत्यसहितको उत्सवको भोज आयोजना गर्ने थिए। लाबानले याकूबलाई अघिल्लो साँझ आफूले देखेको सपनाको बारेमा सुनाए। लाबान भन्छन्, "तिम्रा बुबाका परमेश्वर मकहाँ देखा पर्नुभयो र मलाई याकूबलाई केही नगर्नू भन्नुभयो।" लाबानले याकूबलाई यसो भन्दै टुङ्ग्याउँछन्, "तिमी किन आफ्नो बुबाकहाँ जान चाहन्छौ भन्ने कुरा म बुझ्छु, तर तिमीले मेरा कुलदेवताहरू किन चोर्नुपर्ने थियो?"</w:t>
      </w:r>
    </w:p>
    <w:p>
      <w:pPr/>
      <w:r>
        <w:rPr>
          <w:lang w:val="ne_NP" w:bidi="ne_NP"/>
        </w:rPr>
      </w:r>
      <w:r>
        <w:rPr>
          <w:lang w:val="ne_NP" w:bidi="ne_NP"/>
        </w:rPr>
        <w:t>अभिनय रोक्नुहोस्: याकूबलाई सोध्नुहोस्, "लाबानले तपाईंलाई यसरी आरोप लगाएको कुरा सुन्दा तपाईंलाई कस्तो महसुस भइरहेको छ?" तपाईंले सुन्न सक्नुहुन्छ, "ऊ रिसाएको छ।" उनको रिस चाँडै मरेर जानेछ र सबै ठीक हुनेछ। हामी जानुअघि उनले हामीलाई भोज दिनेथिए भन्दैछन्, तर म उनलाई विश्वास गर्दिन। उनले सधैँ मलाई झुक्याउने र ठग्ने प्रयास गरिरहेका छन्।" राहेल र लेआलाई सोध्नुहोस्, "तपाईंहरूका बुबाले याकूबसँग यसरी कुरा गर्नुभएको सुनेर तपाईंहरूलाई कस्तो महसुस भइरहेको छ?" तपाईंले सुन्न सक्नुहुन्छ, "बुबा रिसाउनुभएको छ। तर बुबाले हामीलाई एक बुबाले गर्नुपर्ने जस्तो व्यवहार गर्नुभएको छैन। उनले हामीलाई भोज दिने थिए भन्दा म उनलाई विश्वास गर्दिन। भोज गर्न पैसा खर्च हुन्छ। बुबाले हाम्रा लागि पैसा खर्च गर्नुहुने छैन।" नाटक फेरि सुरु गर्नुहोस्।</w:t>
      </w:r>
    </w:p>
    <w:p>
      <w:pPr/>
      <w:r>
        <w:rPr>
          <w:lang w:val="ne_NP" w:bidi="ne_NP"/>
        </w:rPr>
      </w:r>
      <w:r>
        <w:rPr>
          <w:lang w:val="ne_NP" w:bidi="ne_NP"/>
        </w:rPr>
        <w:t>लाबानको कुरा नसकिउन्जेल याकूबले पर्खन्छन्। त्यसपछि याकुबले बताउँछन् कि लाबानले राहेल र लेआलाई हारान छोड्न दिँदैनन् कि भनेर उनी डराएका थिए। लाबानले राहेल र लेआलाई बलपूर्वक लैजानेछन् भन्ने कुरामा याकूबलाई डर थियो। त्यसपछि याकूबले आफूसँग घरायसी देवताहरू भएको कुरा अस्वीकार गरे। याकूबले लाबानलाई शिविरको तलासी लिन जोड दिन्छन्। याकूब शिविरमा भेटिएका कुनै पनि कुराका लागि आफन्तहरू साक्षी बनून् भन्ने चाहन्छन्। याकूबले लाबानलाई यो कुरा सम्झाउँछन् कि यी आफन्तहरू पनि याकूबकै आफन्तहरू हुन्। याकूबले त यदि कसैले देवताहरू चोरेको छ भने त्यो व्यक्ति मर्नुपर्छ भन्नेसम्म भन्छन्। राहेलले देवताहरू चोरिन् भन्ने कुरा याकूबलाई थाहा छैन।</w:t>
      </w:r>
    </w:p>
    <w:p>
      <w:pPr/>
      <w:r>
        <w:rPr>
          <w:lang w:val="ne_NP" w:bidi="ne_NP"/>
        </w:rPr>
      </w:r>
      <w:r>
        <w:rPr>
          <w:lang w:val="ne_NP" w:bidi="ne_NP"/>
        </w:rPr>
        <w:t>अभिनय रोक्नुहोस्: लाबानलाई सोध्नुहोस्, "तपाईंले आफ्ना छोरीहरूलाई बलपूर्वक खोसेर लैजानुहुन्छ कि भनेर याकूब डराएको कुरा सुन्दा तपाईंलाई कस्तो महसुस भयो?" तपाईंले सुन्न सक्नुहुन्छ, "म कहिल्यै यस्तो काम गर्ने छैनँ।" याकूब मेरा लागि छोरा जस्तै हुन्। मेरी छोरीहरू अब याकूबका हुन्। म तिनीहरूलाई फिर्ता लिन सक्दिन।" आफन्तहरूलाई सोध्नुहोस्, "यसको साक्षी हुनुमा तपाईंलाई कस्तो महसुस भइरहेको छ?" तपाईंले सुन्न सक्नुहुन्छ, "मलाई यो झगडाको हिस्सा बन्न मन पर्दैन।" मलाई लाग्छ कि लाबानले गलत तरिकाले व्यवहार गरेका छन्। याकूबसँग आफ्ना बुबाकहाँ फिर्ता जाने अधिकार छ।" राहेललाई सोध्नुहोस्, "देवताहरू चोर्ने व्यक्ति मर्नुपर्छ भनेर याकूबले भन्नुभएको सुन्दा तपाईंलाई कस्तो महसुस हुन्छ?" तपाईंले सुन्न सक्नुहुन्छ, "म डराएको छैनँ।" मेरो बुबाले तिनीहरूलाई भेट्टाउनुहुने छैन। तिनीहरू मसँग छन् भन्ने कुरा कसैले पनि थाहा पाउने छैन।" नाटक फेरि सुरु गर्नुहोस्।</w:t>
      </w:r>
    </w:p>
    <w:p>
      <w:pPr/>
      <w:r>
        <w:rPr>
          <w:lang w:val="ne_NP" w:bidi="ne_NP"/>
        </w:rPr>
      </w:r>
      <w:r>
        <w:rPr>
          <w:lang w:val="ne_NP" w:bidi="ne_NP"/>
        </w:rPr>
        <w:t>तेस्रो दृश्यमा, लाबानले शिविर खोज्न थाल्छन्। लाबानले याकूबको पालबाट खोज्न सुरु गर्छन्। त्यसपछि लाबान लेआको पाल, जिल्पाको पाल र बिल्हाको पालमा जान्छन्। लाबानले सबै कुरा छामे तर देवताहरू भेट्टाएनन्। त्यसपछि लाबान राहेलको पालमा जान्छन्। राहेल पालभित्र ऊँटको काठीसँगै हुने तकियामा बसिरहेकी छिन्। राहेल उठ्दिनन्। राहेल लाबानसँग नम्रतापूर्वक कुरा गर्छिन् र भन्छिन्, "म उठ्न सक्दिनँ किनभने यो मेरो मासिक समय हो।" लाबानले पाल खोज्छन् तर राहेल वा राहेल बसिरहेको चकटीलाई छुँदैनन्। लाबानले देवताहरू भेट्टाउँदैनन्।</w:t>
      </w:r>
    </w:p>
    <w:p>
      <w:pPr/>
      <w:r>
        <w:rPr>
          <w:lang w:val="ne_NP" w:bidi="ne_NP"/>
        </w:rPr>
      </w:r>
      <w:r>
        <w:rPr>
          <w:lang w:val="ne_NP" w:bidi="ne_NP"/>
        </w:rPr>
        <w:t>अभिनय रोक्नुहोस्: राहेललाई सोध्नुहोस्, "तिमी आफ्ना बुबासँग झूट बोल्दा तिमीलाई कस्तो महसुस भइरहेको थियो?" तपाईंले सुन्न सक्नुहुन्छ, "मैले झूट बोल्नुपर्ने थियो तर मलाई कुनै आपत्ति छैन।" यी देवताहरू मसँग हुनु आवश्यक छ। याकूबले परमेश्वरको आराधना गर्छन् भन्ने मलाई थाहा छ तर मलाई हाम्रा पारिवारिक देवताहरू पनि चाहिन्छ।" लाबानलाई सोध्नुहोस्, "अब तपाईंले जताततै खोजी गरिसक्नुभएको छ, याकूब र कुल देवताहरूको बारेमा तपाईंलाई कस्तो महसुस भइरहेको छ?" तपाईंले सुन्न सक्नुहुन्छ, "मैले यो बुझिनँ।" उनले तिनीहरूलाई कतै लुकाएको हुनुपर्छ। याकूबले हारान छोड्दा कसैले तिनीहरूलाई लगे। याकूबले मलाई छल गरेको छ।" याकूबलाई सोध्नुहोस्, "लाबानले देवताहरू नभेट्टाएकोमा अब तपाईंलाई कस्तो महसुस भइरहेको छ?" तपाईंले सुन्न सक्नुहुन्छ, "अवश्य पनि उनले तिनीहरूलाई भेट्टाएनन्।" म परमेश्वरको आराधना गर्छु। मलाई मूर्तिहरूको आवश्यकता छैन। यो परिवारले परमेश्वरको आराधना गर्छ।" नाटक फेरि सुरु गर्नुहोस्।</w:t>
      </w:r>
      <w:r>
        <w:rPr>
          <w:lang w:val="ne_NP" w:bidi="ne_NP"/>
        </w:rPr>
      </w:r>
    </w:p>
    <w:p>
      <w:pPr>
        <w:pStyle w:val="Heading3"/>
      </w:pPr>
      <w:r>
        <w:rPr>
          <w:lang w:val="ne_NP" w:bidi="ne_NP"/>
        </w:rPr>
        <w:t>Step 5</w:t>
      </w:r>
    </w:p>
    <w:p>
      <w:pPr/>
      <w:r>
        <w:rPr>
          <w:lang w:val="ne_NP" w:bidi="ne_NP"/>
        </w:rPr>
      </w:r>
      <w:r>
        <w:rPr>
          <w:lang w:val="ne_NP" w:bidi="ne_NP"/>
        </w:rPr>
        <w:t>संस्करणलाई सजिलोसँग बुझ्न पाठलाई एकपटक सुन्नुहोस्।</w:t>
      </w:r>
    </w:p>
    <w:p>
      <w:pPr/>
      <w:r>
        <w:rPr>
          <w:lang w:val="ne_NP" w:bidi="ne_NP"/>
        </w:rPr>
      </w:r>
      <w:r>
        <w:rPr>
          <w:lang w:val="ne_NP" w:bidi="ne_NP"/>
        </w:rPr>
        <w:t>याकूब निस्केको समाचार लाबान पुग्न ३ दिन लाग्यो। कसैले लाबानलाई याकूब गएका थिए भनेर बताए।</w:t>
      </w:r>
    </w:p>
    <w:p>
      <w:pPr/>
      <w:r>
        <w:rPr>
          <w:lang w:val="ne_NP" w:bidi="ne_NP"/>
        </w:rPr>
      </w:r>
      <w:r>
        <w:rPr>
          <w:lang w:val="ne_NP" w:bidi="ne_NP"/>
        </w:rPr>
        <w:t>लाबानले आफ्ना केही आफन्तहरूलाई भेला गरे र तिनीहरू सँगै याकूबको पछि लागे। यस यात्राको वर्णन गर्न प्रयोग गरिएका शब्दहरूले लाबान र आफन्तहरू सकेसम्म छिटो यात्रा गरिरहेका थिए भन्ने कुरा संकेत गर्छन्। तिनीहरू याकूबलाई समात्ने प्रयासमा उनलाई पछ्याइरहेका वा खेदिरहेका थिए।</w:t>
      </w:r>
    </w:p>
    <w:p>
      <w:pPr/>
      <w:r>
        <w:rPr>
          <w:lang w:val="ne_NP" w:bidi="ne_NP"/>
        </w:rPr>
      </w:r>
      <w:r>
        <w:rPr>
          <w:lang w:val="ne_NP" w:bidi="ne_NP"/>
        </w:rPr>
        <w:t xml:space="preserve">लाबानले याकूबलाई भेट्टाउनुअघि लाबानले एउटा </w:t>
      </w:r>
      <w:r>
        <w:rPr>
          <w:b/>
          <w:lang w:val="ne_NP" w:bidi="ne_NP"/>
        </w:rPr>
        <w:t>सपना</w:t>
      </w:r>
      <w:r>
        <w:rPr>
          <w:lang w:val="ne_NP" w:bidi="ne_NP"/>
        </w:rPr>
        <w:t xml:space="preserve"> देखे। यो कुरा राति भएको थियो। तपाईंले अन्य खण्डहरूमा प्रयोग गर्नुभएको सपनाका लागि त्यही शब्द प्रयोग गर्नुहोस्। </w:t>
      </w:r>
      <w:r>
        <w:rPr>
          <w:b/>
          <w:lang w:val="ne_NP" w:bidi="ne_NP"/>
        </w:rPr>
        <w:t>परमेश्वर</w:t>
      </w:r>
      <w:r>
        <w:rPr>
          <w:lang w:val="ne_NP" w:bidi="ne_NP"/>
        </w:rPr>
        <w:t xml:space="preserve"> सपनामा लाबानकहाँ देखा पर्नुभयो। जब लाबानले याकूबलाई सपनाको बारेमा सुनाए, लाबानले भने, "तिम्रा बुबाका परमेश्वर मकहाँ देखा पर्नुभयो।" तपाईंले अन्य खण्डहरूमा प्रयोग गर्नुभएको परमेश्वरको लागि त्यही शब्द प्रयोग गर्नुहोस्। यस सपनामा बुबा भन्नाले याकूबका पिता इसहाकलाई बुझाउँछ।</w:t>
      </w:r>
    </w:p>
    <w:p>
      <w:pPr/>
      <w:r>
        <w:rPr>
          <w:lang w:val="ne_NP" w:bidi="ne_NP"/>
        </w:rPr>
      </w:r>
      <w:r>
        <w:rPr>
          <w:lang w:val="ne_NP" w:bidi="ne_NP"/>
        </w:rPr>
        <w:t>जब लाबानले याकूबलाई भेटे, लाबानले प्रश्नहरूको एउटा श्रृंखला सोध्न थाले। लाबानले भने, "तिमीले के गरेका छौ?" यो एक प्रकारको प्रश्न हो जसलाई जवाफको आवश्यकता पर्दैन। लाबानले यस प्रकारका प्रश्नहरूको एउटा श्रृंखला सोध्छन्। लाबानले जानकारी मागेका थिएनन्। लाबानले याकूबले जवाफ देला भन्ने अपेक्षा गरेका थिएनन्। लाबान आफ्नो रिस व्यक्त गर्दै थिए। यदि तपाईंको भाषामा यसरी प्रश्नहरूको प्रयोग गरिँदैन भने, तपाईंले प्रत्येक प्रश्नलाई "तपाईंले यसो गर्नु हुँदैनथ्यो" जस्तो सकारात्मक कथनको रूपमा बनाउन सक्नुहुन्छ। यसरी प्रश्नहरू सोधेर, लाबानले रिस व्यक्त गर्दै थिए। प्रयोग गरिएका शब्दहरू सुन्दा लाबानले याकूबलाई कराइरहेका थिए जस्तो लाग्थ्यो। रिस व्यक्त गर्ने यस समयमा, लाबानले झूटा आरोप पनि लगाउँछन्। लाबानले याकूबलाई याकूबले नगरेको कामको आरोप लगाउँछन्। याकूबले यी कुनै पनि आरोप वा प्रश्नहरूको जवाफ दिँदैनन्।</w:t>
      </w:r>
    </w:p>
    <w:p>
      <w:pPr/>
      <w:r>
        <w:rPr>
          <w:lang w:val="ne_NP" w:bidi="ne_NP"/>
        </w:rPr>
      </w:r>
      <w:r>
        <w:rPr>
          <w:lang w:val="ne_NP" w:bidi="ne_NP"/>
        </w:rPr>
        <w:t>लाबानले संगीत र नृत्यको साथ उत्सवको भोज दिने बारेमा कुरा गर्छन्। लाबानले दुई साङ्गीतिक यन्त्रहरूलाई बुझाउँछ: खैँजडी र वीणा। खैँजडीहरू एक प्रकारका साना हातले बजाइने ड्रम थिए। वीणा सानो हुन्थ्यो, हातमा समातिने खालको हुन्थ्यो र यसमा औँलाले तान्ने वा खुम्च्याउने तारहरू हुन्थे। यदि यी वाद्ययन्त्रहरू कसैलाई थाहा छैन भने तपाईंले गायन र नृत्यका साथमा संगीतका वाद्ययन्त्रहरू हुनेछन् भन्ने कुरा भन्न आवश्यक पर्न सक्छ।</w:t>
      </w:r>
    </w:p>
    <w:p>
      <w:pPr/>
      <w:r>
        <w:rPr>
          <w:lang w:val="ne_NP" w:bidi="ne_NP"/>
        </w:rPr>
      </w:r>
      <w:r>
        <w:rPr>
          <w:lang w:val="ne_NP" w:bidi="ne_NP"/>
        </w:rPr>
        <w:t>फेरि खैँजडी र वीणाको तस्वीर देखाउनुहोस्।</w:t>
      </w:r>
    </w:p>
    <w:p>
      <w:pPr/>
      <w:r>
        <w:rPr>
          <w:lang w:val="ne_NP" w:bidi="ne_NP"/>
        </w:rPr>
      </w:r>
      <w:r>
        <w:rPr>
          <w:lang w:val="ne_NP" w:bidi="ne_NP"/>
        </w:rPr>
        <w:t xml:space="preserve">जब लाबानले कुरा सिध्याउँछन्, तब याकूबले आरोपहरूको जवाफ दिँदैनन्। याकूबले हारानलाई गोप्य रूपमा छोडेको विषयमा एउटा सरल स्पष्टीकरण दिन्छन्। याकूबले आफूसँग कुल देवताहरू भएको कुरालाई अस्वीकार गर्छन्। तपाईंले अघिल्लो खण्डमा प्रयोग गर्नुभएको </w:t>
      </w:r>
      <w:r>
        <w:rPr>
          <w:b/>
          <w:lang w:val="ne_NP" w:bidi="ne_NP"/>
        </w:rPr>
        <w:t>कुल देवताहरू</w:t>
      </w:r>
      <w:r>
        <w:rPr>
          <w:lang w:val="ne_NP" w:bidi="ne_NP"/>
        </w:rPr>
        <w:t xml:space="preserve">लाई वर्णन गर्न तिनै शब्दहरू प्रयोग गर्नुहोस्। </w:t>
      </w:r>
      <w:r>
        <w:rPr>
          <w:b/>
          <w:lang w:val="ne_NP" w:bidi="ne_NP"/>
        </w:rPr>
        <w:t>मूर्तिहरू</w:t>
      </w:r>
      <w:r>
        <w:rPr>
          <w:lang w:val="ne_NP" w:bidi="ne_NP"/>
        </w:rPr>
        <w:t xml:space="preserve"> शब्दको बारेमा मुख्य शब्दावलीमा छलफल गरिएको छ।</w:t>
      </w:r>
    </w:p>
    <w:p>
      <w:pPr/>
      <w:r>
        <w:rPr>
          <w:lang w:val="ne_NP" w:bidi="ne_NP"/>
        </w:rPr>
      </w:r>
      <w:r>
        <w:rPr>
          <w:lang w:val="ne_NP" w:bidi="ne_NP"/>
        </w:rPr>
        <w:t>याकुबले लाबान पालहरूमा खोजी गर्दा आफन्तहरू साक्षीको रूपमा सेवा गरून् भन्ने चाहन्छन्। याकूबले यी मानिसहरूलाई "हाम्रा आफन्तहरू" भनी सम्बोधन गर्छन्। ती आफन्तहरू याकूबका पनि नाता पर्ने थिए।</w:t>
      </w:r>
    </w:p>
    <w:p>
      <w:pPr/>
      <w:r>
        <w:rPr>
          <w:lang w:val="ne_NP" w:bidi="ne_NP"/>
        </w:rPr>
      </w:r>
      <w:r>
        <w:rPr>
          <w:lang w:val="ne_NP" w:bidi="ne_NP"/>
        </w:rPr>
        <w:t>राहेल आफ्नो पालमा एउटा चकटीमा बसिरहेकी छिन्। जब राहेल लाबानसँग कुरा गर्छिन्, तब राहेल भन्छिन्, "मेरा प्रभु वा महोदय।" यहाँ प्रभु शब्द एउटा आदरको शब्द हो जुन छोरीले आफ्ना बुबासँग कुरा गर्दा वा कसैले आफूभन्दा जेठो व्यक्तिसँग कुरा गर्दा प्रयोग गर्छन्। यो शब्दले याहवेलाई बुझाउँदैन।</w:t>
      </w:r>
    </w:p>
    <w:p>
      <w:pPr/>
      <w:r>
        <w:rPr>
          <w:lang w:val="ne_NP" w:bidi="ne_NP"/>
        </w:rPr>
      </w:r>
      <w:r>
        <w:rPr>
          <w:lang w:val="ne_NP" w:bidi="ne_NP"/>
        </w:rPr>
        <w:t>राहेलले नउभिएकोमा क्षमा माग्छिन्। राहेल भन्छिन्, "ममा महिलाहरूको रीति चलेको छ।" राहेल भनिरहेकी छिन् कि उनलाई महिनावारी भइरहेको छ। लाबानले राहेललाई वा राहेलको मासिक धर्मको समयमा उनी बसिरहेको तकियालाई छुदैनथे। मानिसहरूले भूतहरू मासिक धर्मको रगतमा बस्थे भन्ने सोच्थे। महिलाको मासिक समयको बारेमा कुरा गर्ने एउटा आदरपूर्ण तरिका प्रयोग गर्नुहोस्।</w:t>
      </w:r>
      <w:r>
        <w:rPr>
          <w:lang w:val="ne_NP" w:bidi="ne_NP"/>
        </w:rPr>
      </w:r>
    </w:p>
    <w:p>
      <w:pPr>
        <w:pStyle w:val="Heading3"/>
      </w:pPr>
      <w:r>
        <w:rPr>
          <w:lang w:val="ne_NP" w:bidi="ne_NP"/>
        </w:rPr>
        <w:t>Step 6</w:t>
      </w:r>
    </w:p>
    <w:p>
      <w:pPr/>
      <w:r>
        <w:rPr>
          <w:lang w:val="ne_NP" w:bidi="ne_NP"/>
        </w:rPr>
      </w:r>
      <w:r>
        <w:rPr>
          <w:lang w:val="ne_NP" w:bidi="ne_NP"/>
        </w:rPr>
        <w:t>अनुवादलाई सजिलोसँग बुझ्न यस खण्डको श्रव्य संस्करण सुन्‍नुहोस्।</w:t>
      </w:r>
    </w:p>
    <w:p>
      <w:pPr/>
      <w:r>
        <w:rPr>
          <w:lang w:val="ne_NP" w:bidi="ne_NP"/>
        </w:rPr>
      </w:r>
      <w:r>
        <w:rPr>
          <w:lang w:val="ne_NP" w:bidi="ne_NP"/>
        </w:rPr>
        <w:t>यस सत्रमा, एउटा समूहको रूपमा तपाईंको आफ्नै भाषामा खण्डलाई पुन: भन्न लगाउनुहोस्।</w:t>
      </w:r>
    </w:p>
    <w:p>
      <w:pPr/>
      <w:r>
        <w:rPr>
          <w:lang w:val="ne_NP" w:bidi="ne_NP"/>
        </w:rPr>
      </w:r>
      <w:r>
        <w:rPr>
          <w:lang w:val="ne_NP" w:bidi="ne_NP"/>
        </w:rPr>
        <w:t>पहिला, सम्पूर्ण समूहले खण्डलाई तपाईंको आफ्नै भाषामा बताउन अभ्यास गर्नुपर्छ। तपाईंले अघिल्लो चरणहरूमा निर्णय गर्नुभएको कुराहरू जस्तै कालक्रम, शब्दहरू, वाक्यांशहरू, भावनाहरू, वा तपाईंले छलफल गर्नुभएको अन्य कुराहरू यसमा समावेश गर्नलाई सम्झनुहोस्।</w:t>
      </w:r>
    </w:p>
    <w:p>
      <w:pPr/>
      <w:r>
        <w:rPr>
          <w:lang w:val="ne_NP" w:bidi="ne_NP"/>
        </w:rPr>
      </w:r>
      <w:r>
        <w:rPr>
          <w:lang w:val="ne_NP" w:bidi="ne_NP"/>
        </w:rPr>
        <w:t>एउटा समूहको सदस्यले खण्डका केही वाक्यहरू भन्नुपर्छ र रोकिनु पर्छ। समूहको अर्को सदस्यले खण्डको अर्को भाग भन्नु पर्छ र रोकिनु पर्छ। समूहले सम्पूर्ण खण्डलाई पुन: नभन्दासम्म यो गर्नुहोस्। यस चरणमा समूहका सदस्यहरूले एक अर्कालाई सच्याउन सक्छन्।</w:t>
      </w:r>
    </w:p>
    <w:p>
      <w:pPr/>
      <w:r>
        <w:rPr>
          <w:lang w:val="ne_NP" w:bidi="ne_NP"/>
        </w:rPr>
      </w:r>
      <w:r>
        <w:rPr>
          <w:lang w:val="ne_NP" w:bidi="ne_NP"/>
        </w:rPr>
        <w:t xml:space="preserve">अडियो रोक्‍नुहोस्। </w:t>
      </w:r>
    </w:p>
    <w:p>
      <w:pPr/>
      <w:r>
        <w:rPr>
          <w:lang w:val="ne_NP" w:bidi="ne_NP"/>
        </w:rPr>
      </w:r>
      <w:r>
        <w:rPr>
          <w:lang w:val="ne_NP" w:bidi="ne_NP"/>
        </w:rPr>
        <w:t>अर्को पटक, समूहको प्रत्येक सदस्यले कम्तिमा पनि एकचोटि सम्पूर्ण खण्डलाई नरोकी भन्नुपर्छ। समूहको सदस्यले खण्डलाई सम्झन मद्दत गर्न कुनैपनि वस्तुहरू, चालहरू, वा तिनीहरूको स्टोरीबोर्ड प्रयोग गर्न सक्छन्।</w:t>
      </w:r>
    </w:p>
    <w:p>
      <w:pPr/>
      <w:r>
        <w:rPr>
          <w:lang w:val="ne_NP" w:bidi="ne_NP"/>
        </w:rPr>
      </w:r>
      <w:r>
        <w:rPr>
          <w:lang w:val="ne_NP" w:bidi="ne_NP"/>
        </w:rPr>
        <w:t xml:space="preserve">अडियो रोक्‍नुहोस्। </w:t>
      </w:r>
    </w:p>
    <w:p>
      <w:pPr/>
      <w:r>
        <w:rPr>
          <w:lang w:val="ne_NP" w:bidi="ne_NP"/>
        </w:rPr>
      </w:r>
      <w:r>
        <w:rPr>
          <w:lang w:val="ne_NP" w:bidi="ne_NP"/>
        </w:rPr>
        <w:t>त्यसपछि, तपाईंलाई सबैभन्दा बढी मनपरेको खण्डको संस्करण कस्को हो समूहले निर्णय गर्न सक्छ। तपाईंले एउटा समूहको सदस्यले एउटा दृश्य बताएको तरिका मनपर्यो तर तपाईंले अर्को दृश्य अर्कै समूहको सदस्यले बताएको तरिका मनपर्यो भनेर निर्णय गर्न सक्नुहुन्छ।</w:t>
      </w:r>
    </w:p>
    <w:p>
      <w:pPr/>
      <w:r>
        <w:rPr>
          <w:lang w:val="ne_NP" w:bidi="ne_NP"/>
        </w:rPr>
      </w:r>
      <w:r>
        <w:rPr>
          <w:lang w:val="ne_NP" w:bidi="ne_NP"/>
        </w:rPr>
        <w:t xml:space="preserve">अडियो रोक्‍नुहोस्। </w:t>
      </w:r>
    </w:p>
    <w:p>
      <w:pPr/>
      <w:r>
        <w:rPr>
          <w:lang w:val="ne_NP" w:bidi="ne_NP"/>
        </w:rPr>
      </w:r>
      <w:r>
        <w:rPr>
          <w:lang w:val="ne_NP" w:bidi="ne_NP"/>
        </w:rPr>
        <w:t>अन्तमा, समूहले सबैजना सहमत हुने खण्डको अन्तिम संस्करणलाई सँगै राख्न सक्छन्। समूहको प्रत्येक सदस्यले यस खण्डको अन्तिम संस्करण सुनाउने अभ्यास गर्नुपर्छ।</w:t>
      </w:r>
      <w:r>
        <w:rPr>
          <w:lang w:val="ne_NP" w:bidi="ne_NP"/>
        </w:rPr>
      </w:r>
      <w:r>
        <w:rPr>
          <w:lang w:val="ne_NP" w:bidi="ne_NP"/>
        </w:rPr>
      </w:r>
    </w:p>
    <w:p>
      <w:pPr/>
      <w:r>
        <w:rPr>
          <w:lang w:val="ne_NP" w:bidi="ne_NP"/>
        </w:rPr>
      </w:r>
    </w:p>
    <w:p>
      <w:pPr>
        <w:pStyle w:val="Heading2"/>
      </w:pPr>
      <w:r>
        <w:rPr>
          <w:lang w:val="ne_NP" w:bidi="ne_NP"/>
        </w:rPr>
        <w:t>Genesis 31:36–55</w:t>
      </w:r>
      <w:r>
        <w:rPr>
          <w:lang w:val="ne_NP" w:bidi="ne_NP"/>
        </w:rPr>
      </w:r>
    </w:p>
    <w:p>
      <w:pPr>
        <w:pStyle w:val="Heading3"/>
      </w:pPr>
      <w:r>
        <w:rPr>
          <w:lang w:val="ne_NP" w:bidi="ne_NP"/>
        </w:rPr>
        <w:t>Step 1</w:t>
      </w:r>
    </w:p>
    <w:p>
      <w:pPr/>
      <w:r>
        <w:rPr>
          <w:lang w:val="ne_NP" w:bidi="ne_NP"/>
        </w:rPr>
      </w:r>
      <w:r>
        <w:rPr>
          <w:lang w:val="ne_NP" w:bidi="ne_NP"/>
        </w:rPr>
        <w:t>उत्पत्ति ३१:३६–५५ सुन्नुहोस् र यसलाई आफ्नो हृदयमा राख्नुहोस्। पाठलाई तीन पटक सुन्नुहोस् (सम्भव छ भने तीन फरक अनुवादहरूमा)। त्यसपछि टोलीले निम्न प्रश्नहरूको छलफल गर्नुहोस:</w:t>
      </w:r>
    </w:p>
    <w:p>
      <w:pPr>
        <w:pStyle w:val="ListBullet"/>
        <w:spacing w:line="240" w:lineRule="auto"/>
        <w:ind w:left="720"/>
      </w:pPr>
      <w:r>
        <w:rPr>
          <w:lang w:val="ne_NP" w:bidi="ne_NP"/>
        </w:rPr>
      </w:r>
      <w:r>
        <w:rPr>
          <w:lang w:val="ne_NP" w:bidi="ne_NP"/>
        </w:rPr>
        <w:t>यो खण्डमा तपाईंलाई के मन पर्‍यो?</w:t>
      </w:r>
    </w:p>
    <w:p>
      <w:pPr>
        <w:pStyle w:val="ListBullet"/>
        <w:spacing w:line="240" w:lineRule="auto"/>
        <w:ind w:left="720"/>
      </w:pPr>
      <w:r>
        <w:rPr>
          <w:lang w:val="ne_NP" w:bidi="ne_NP"/>
        </w:rPr>
      </w:r>
      <w:r>
        <w:rPr>
          <w:lang w:val="ne_NP" w:bidi="ne_NP"/>
        </w:rPr>
        <w:t>तपाईलाई के मन परेन वा के बुझ्नुभएन?</w:t>
      </w:r>
    </w:p>
    <w:p>
      <w:pPr>
        <w:pStyle w:val="ListBullet"/>
        <w:spacing w:line="240" w:lineRule="auto"/>
        <w:ind w:left="720"/>
      </w:pPr>
      <w:r>
        <w:rPr>
          <w:lang w:val="ne_NP" w:bidi="ne_NP"/>
        </w:rPr>
      </w:r>
      <w:r>
        <w:rPr>
          <w:lang w:val="ne_NP" w:bidi="ne_NP"/>
        </w:rPr>
        <w:t>यो कथाले हामीलाई परमेश्वरको बारेमा के भन्छ?</w:t>
      </w:r>
    </w:p>
    <w:p>
      <w:pPr>
        <w:pStyle w:val="ListBullet"/>
        <w:spacing w:line="240" w:lineRule="auto"/>
        <w:ind w:left="720"/>
      </w:pPr>
      <w:r>
        <w:rPr>
          <w:lang w:val="ne_NP" w:bidi="ne_NP"/>
        </w:rPr>
      </w:r>
      <w:r>
        <w:rPr>
          <w:lang w:val="ne_NP" w:bidi="ne_NP"/>
        </w:rPr>
        <w:t>यो खण्डले मानिसबारे हामीलाई के भन्दछ?</w:t>
      </w:r>
    </w:p>
    <w:p>
      <w:pPr>
        <w:pStyle w:val="ListBullet"/>
        <w:spacing w:line="240" w:lineRule="auto"/>
        <w:ind w:left="720"/>
      </w:pPr>
      <w:r>
        <w:rPr>
          <w:lang w:val="ne_NP" w:bidi="ne_NP"/>
        </w:rPr>
      </w:r>
      <w:r>
        <w:rPr>
          <w:lang w:val="ne_NP" w:bidi="ne_NP"/>
        </w:rPr>
        <w:t>यो खण्डले कसरी हाम्रो दैनिक जीवनलाई प्रभाव पार्छ?</w:t>
      </w:r>
    </w:p>
    <w:p>
      <w:pPr>
        <w:pStyle w:val="ListBullet"/>
        <w:spacing w:line="240" w:lineRule="auto"/>
        <w:ind w:left="720"/>
      </w:pPr>
      <w:r>
        <w:rPr>
          <w:lang w:val="ne_NP" w:bidi="ne_NP"/>
        </w:rPr>
      </w:r>
      <w:r>
        <w:rPr>
          <w:lang w:val="ne_NP" w:bidi="ne_NP"/>
        </w:rPr>
        <w:t>यो कथा सुन्नु पर्ने तपाईंले चिन्नुभएको व्यक्ति को हुनुहुन्छ?</w:t>
      </w:r>
      <w:r>
        <w:rPr>
          <w:lang w:val="ne_NP" w:bidi="ne_NP"/>
        </w:rPr>
      </w:r>
    </w:p>
    <w:p>
      <w:pPr>
        <w:pStyle w:val="Heading3"/>
      </w:pPr>
      <w:r>
        <w:rPr>
          <w:lang w:val="ne_NP" w:bidi="ne_NP"/>
        </w:rPr>
        <w:t>Step 2</w:t>
      </w:r>
    </w:p>
    <w:p>
      <w:pPr/>
      <w:r>
        <w:rPr>
          <w:lang w:val="ne_NP" w:bidi="ne_NP"/>
        </w:rPr>
      </w:r>
      <w:r>
        <w:rPr>
          <w:lang w:val="ne_NP" w:bidi="ne_NP"/>
        </w:rPr>
        <w:t>मञ्चको तयारी</w:t>
      </w:r>
    </w:p>
    <w:p>
      <w:pPr/>
      <w:r>
        <w:rPr>
          <w:lang w:val="ne_NP" w:bidi="ne_NP"/>
        </w:rPr>
      </w:r>
      <w:r>
        <w:rPr>
          <w:lang w:val="ne_NP" w:bidi="ne_NP"/>
        </w:rPr>
        <w:t>उत्पत्ति ३१:३६–५५</w:t>
      </w:r>
    </w:p>
    <w:p>
      <w:pPr/>
      <w:r>
        <w:rPr>
          <w:lang w:val="ne_NP" w:bidi="ne_NP"/>
        </w:rPr>
      </w:r>
      <w:r>
        <w:rPr>
          <w:lang w:val="ne_NP" w:bidi="ne_NP"/>
        </w:rPr>
        <w:t>संस्करणलाई सजिलोसँग बुझ्न पाठलाई एकपटक सुन्नुहोस्।</w:t>
      </w:r>
    </w:p>
    <w:p>
      <w:pPr/>
      <w:r>
        <w:rPr>
          <w:lang w:val="ne_NP" w:bidi="ne_NP"/>
        </w:rPr>
      </w:r>
      <w:r>
        <w:rPr>
          <w:lang w:val="ne_NP" w:bidi="ne_NP"/>
        </w:rPr>
        <w:t>यो खण्ड एउटा कथात्मक वर्णन हो जसले लाबानले याकूबलाई पक्र्योपछि गिलादको पहाडी देशमा याकूब र लाबानबीचको भेटलाई जारी राख्छ। लाबान याकूबसँग यति रिसाएका छन् कि लाबान याकूबलाई पक्रँदा लाबान रिसले चिच्याए। याकूबले लाबानलाई रिसले जवाफ दिन्छन्। याकूबले जवाफको आवश्यकता नपर्ने केही प्रश्नहरू पनि सोध्छन्। याकूबले सोध्छन्, "मैले तिमीलाई अपमान गर्न के गरेको छु?" याकूबले यसलाई सकारात्मक तरिकाले यसो भन्दै व्यक्त गर्न सक्थे, "मैले तिमीलाई अपमान गर्ने केही गरेको छैन।" यी प्रश्नहरू याकूबको रिस व्यक्त गर्ने तरिका हुन्।</w:t>
      </w:r>
    </w:p>
    <w:p>
      <w:pPr/>
      <w:r>
        <w:rPr>
          <w:lang w:val="ne_NP" w:bidi="ne_NP"/>
        </w:rPr>
      </w:r>
      <w:r>
        <w:rPr>
          <w:lang w:val="ne_NP" w:bidi="ne_NP"/>
        </w:rPr>
        <w:t>रोक्नुहोस् र छलफल गर्नुहोस्: दुई पुरुषहरूबीचको झगडाको एउटा कथा सुनाउनुहोस्। प्रत्येक पुरुषले कुरा गर्ने तरिकामा ध्यान दिनुहोस्। प्रत्येक पुरुषले आफ्नो रिस कसरी व्यक्त गर्छ? उहाँले कुन शब्दहरू प्रयोग गर्नुहुन्छ?</w:t>
      </w:r>
    </w:p>
    <w:p>
      <w:pPr/>
      <w:r>
        <w:rPr>
          <w:lang w:val="ne_NP" w:bidi="ne_NP"/>
        </w:rPr>
      </w:r>
      <w:r>
        <w:rPr>
          <w:lang w:val="ne_NP" w:bidi="ne_NP"/>
        </w:rPr>
        <w:t>हारान र बेर्शेबाबीचको यात्राको नक्सा देखाउनुहोस्। यो टोलीलाई याकूब र लाबान कहाँ भेट्दैछन् भन्ने कुरा सम्झाउनका लागि हो।</w:t>
      </w:r>
    </w:p>
    <w:p>
      <w:pPr/>
      <w:r>
        <w:rPr>
          <w:lang w:val="ne_NP" w:bidi="ne_NP"/>
        </w:rPr>
      </w:r>
      <w:r>
        <w:rPr>
          <w:lang w:val="ne_NP" w:bidi="ne_NP"/>
        </w:rPr>
        <w:t>याकूबले लाबानलाई सम्झाउँछन् कि याकूबले लाबानका लागि २० वर्ष काम गरेका छन्। याकूबले राहेल र लेआलाई पत्नीको रूपमा पाउन १४ वर्षसम्म काम गरे। त्यसपछि याकूबले भेडा र बाख्राका बथानको रूपमा ज्याला कमाउन ६ वर्ष काम गरे। याकूबले लाबानका बथानहरूको आफ्नो हेरचाहको वर्णन गर्छन्। याकूब भन्छन् कि एउटा पनि भेँडी वा बाख्रीको गर्भ तुहिएको छैन। गर्भ तुहिनु भन्नुको अर्थ आमाले बच्चा जन्माउने समय हुनुभन्दा अघि नै बच्चा गुमाउनु हो। यो शब्दले मानव वा पशुको गर्भ खेर गएको कुनै पनि अवस्थालाई बुझाउँछ।</w:t>
      </w:r>
    </w:p>
    <w:p>
      <w:pPr/>
      <w:r>
        <w:rPr>
          <w:lang w:val="ne_NP" w:bidi="ne_NP"/>
        </w:rPr>
      </w:r>
      <w:r>
        <w:rPr>
          <w:lang w:val="ne_NP" w:bidi="ne_NP"/>
        </w:rPr>
        <w:t>रोक्नुहोस् र छलफल गर्नुहोस्: तपाईं निर्धारित समयभन्दा अघि जन्मिएका शिशुहरूलाई गुमाउनु परेको विषयमा कसरी कुरा गर्नुहुन्छ?</w:t>
      </w:r>
    </w:p>
    <w:p>
      <w:pPr/>
      <w:r>
        <w:rPr>
          <w:lang w:val="ne_NP" w:bidi="ne_NP"/>
        </w:rPr>
      </w:r>
      <w:r>
        <w:rPr>
          <w:lang w:val="ne_NP" w:bidi="ne_NP"/>
        </w:rPr>
        <w:t>याकूबले आफूले लाबानका लागि के गरेका छन् भन्ने कुरा वर्णन गर्छन्, जुन त्यस समयमा गोठालाको सामान्य काम थियो। यदि कुनै जंगली जनावरले एउटा भेडालाई मारेमा गोठालाले आफ्नो ज्यालाबाट तिर्नुपर्ने अपेक्षा गरिन्थ्यो। गोठालाले बथानहरूलाई जंगली जनावरहरूबाट जोगाउनुपर्थ्यो। गोठालाले मरेका भेडा वा बाख्राहरू मात्र खान सक्थ्यो। गोठालाहरूलाई खानाका लागि भेडा वा बाख्राहरू मार्ने अनुमति थिएन। बथानबाट हुने कुनै पनि नोक्सानका लागि अनि चोरिएका पशुहरूका लागि समेत गोठाला जिम्मेवार थिए। याकूबले यी नियमहरू पालन गरेका थिए र लाबानसँग कहिल्यै क्षतिपूर्ति मागेका थिएनन् भनेर बताए।</w:t>
      </w:r>
    </w:p>
    <w:p>
      <w:pPr/>
      <w:r>
        <w:rPr>
          <w:lang w:val="ne_NP" w:bidi="ne_NP"/>
        </w:rPr>
      </w:r>
      <w:r>
        <w:rPr>
          <w:lang w:val="ne_NP" w:bidi="ne_NP"/>
        </w:rPr>
        <w:t>याकूबले कुरा गरिरहन्छन् र उनले कुरा गरेको तरिकाले याकूब अझै साँच्चै रिसाएका छन् भन्ने कुरा देखाउँछ। याकूब दिउँसो गर्मी हुँदा र राति चिसो हुँदा काम गर्थे। मरुभूमि क्षेत्रमा, सामान्यतया दिन र रातको बीचमा तापमान धेरै परिवर्तन हुन्छ। अधिकांश ठाउँहरूमा, सूर्य चम्किरहेको बेला दिउँसो बढी गर्मी हुन्छ र सूर्यको ताप हराएर गएपछि राति चिसो हुन्छ।</w:t>
      </w:r>
    </w:p>
    <w:p>
      <w:pPr/>
      <w:r>
        <w:rPr>
          <w:lang w:val="ne_NP" w:bidi="ne_NP"/>
        </w:rPr>
      </w:r>
      <w:r>
        <w:rPr>
          <w:lang w:val="ne_NP" w:bidi="ne_NP"/>
        </w:rPr>
        <w:t>याकूबले लाबानका लागि २० वर्षसम्म काम गरेका छन् भनेर याकूबले फेरि भन्छन्। याकूब भन्छन् कि यी वर्षहरूमा लाबानले ज्याला वा याकूबलाई दिन सहमत भएको कुरा १० पटक परिवर्तन गरेका छन्। परमेश्वरले नै याकूबको हेरचाह र रक्षा गर्दै आउनुभएको हो भनेर याकूबले भन्छन्। याकूबले परमेश्वरलाई तीन पटक उल्लेख गर्छन् तर याकूबले एउटै परमेश्वरको बारेमा कुरा गरिरहेका छन्। त्यसपछि, परमेश्वरसँगको यो मुठभेडको अघिल्लो रात परमेश्वर लाबानकहाँ देखा पर्नुभयो र लाबानलाई याकूबलाई हानि नगर्न चेतावनी दिनुभयो भनेर याकूबले भन्छन्।</w:t>
      </w:r>
    </w:p>
    <w:p>
      <w:pPr/>
      <w:r>
        <w:rPr>
          <w:lang w:val="ne_NP" w:bidi="ne_NP"/>
        </w:rPr>
      </w:r>
      <w:r>
        <w:rPr>
          <w:lang w:val="ne_NP" w:bidi="ne_NP"/>
        </w:rPr>
        <w:t>लाबान फेरि कुरा गर्न थाल्छन् तर लाबानको आवाजको स्वर फरक हुन्छ। लाबानले याकूबसँग भएका सबै कुरा अझै पनि आफ्नै हुन् भनेर दाबी गर्छन्। लाबानले झूटो दाबी गरिरहेका छन्। याकूबले आफ्नो परिश्रम र लाबानले तिर्न स्वीकार गरेको ज्यालाद्वारा ती बथानहरू प्राप्त गरेका हुन्। लाबानले फेरि एउटा प्रश्न सोध्छन् जसलाई जवाफको आवश्यकता पर्दैन। लाबानले कुनै सम्झौता वा बहस समाप्त गर्ने तरिका खोजिरहेका छन् जस्तो देखिन्छ। लाबानले एउटा करारको प्रस्ताव गर्छन्। करार भनेको शान्ति वा मित्रता स्थापित गर्ने दुई मानिसहरूबीचको एउटा स्थायी सम्झौता हो। दुवै मानिसहरूले सहमतिमा वफादार हुन र एक अर्कासँग राम्रो सम्बन्धमा रहन प्रतिज्ञा गर्छन्। दुवै पक्षले सम्झौतालाई पक्का गर्न बलिदान वा धार्मिक उत्सव मनाउँछन्।</w:t>
      </w:r>
    </w:p>
    <w:p>
      <w:pPr/>
      <w:r>
        <w:rPr>
          <w:lang w:val="ne_NP" w:bidi="ne_NP"/>
        </w:rPr>
      </w:r>
      <w:r>
        <w:rPr>
          <w:lang w:val="ne_NP" w:bidi="ne_NP"/>
        </w:rPr>
        <w:t>याकूब लाबानसँग सहमत भएको देखिन्छन् किनभने उनले एउटा ढुङ्गालाई स्मारकको रूपमा खडा गरेका छन्। याकूबले आफ्ना आफन्तहरूलाई ढुङ्गाहरू जम्मा गर्न र ती ढुङ्गाहरूलाई एउटा थुप्रोमा राख्न पनि भन्छन्। यी २ फरक कुराहरू हुन्। त्यहाँ स्मारक खम्बा र ढुङ्गाको थुप्रो छ। ढुङ्गाको थुप्रो बनाएपछि, याकूब र लाबान करारको भोजन खान बसे। लाबानले आफ्नो अरामी भाषामा त्यो थिप्रोको नाम यगर-सहादुता राखे। याकूबले त्यो थुप्पाको नाम हिब्रू भाषामा गलेद राखे। दुवै भाषाहरूमा थुप्रोको नामको अर्थ साक्षीको थुप्रो हो। त्यसपछि तिनीहरूले ढुङ्गाको थुप्रोलाई अर्को नाम दिए। नयाँ नाम मिस्पाको अर्थ निगरानी धरहरा हो। लाबानले लाबान र याकूब दुवै एकअर्काको नजरभन्दा टाढा हुँदा पनि उनीहरूले करार पालना गरून् भन्ने कुरा सुनिश्चित गर्नका लागि उनीहरू दुवैमाथि नजर राखिदिन यहोवालाई पुकारे। यदि याकूबले आफ्ना पत्नीहरूलाई कुनै पनि किसिमले दुर्व्यवहार गरेमा परमेश्वरले देख्नुहुनेछ भनेर पनि लाबानले याकूबलाई भन्छन्। लाबान परमेश्वर करारको साक्षी हुनुहुन्छ भनेर घोषणा गर्छन्।</w:t>
      </w:r>
    </w:p>
    <w:p>
      <w:pPr/>
      <w:r>
        <w:rPr>
          <w:lang w:val="ne_NP" w:bidi="ne_NP"/>
        </w:rPr>
      </w:r>
      <w:r>
        <w:rPr>
          <w:lang w:val="ne_NP" w:bidi="ne_NP"/>
        </w:rPr>
        <w:t>त्यसपछि लाबानले त्यो ढुङ्गाको थुप्रोलाई लाबान र याकूबबीचको सीमा रेखा भनी घोषणा गरे। लाबान नै त्यो खम्बा र ढुङ्गाको थुप्रो खडा गर्ने व्यक्ति थिए भनेर घोषणा गरे। याकूब नै यो गर्ने व्यक्ति हुन्। लाबानले याकूबलाई हानि गर्न त्यो सीमा रेखा कहिल्यै पार गर्नेछैन। याकूबले लाबानलाई हानि गर्ने सीमा रेखा कहिल्यै पार गर्नेछैन। लाबान भन्छन् कि ढुङ्गाको थुप्रो र खम्बा लाबान र याकूबले गरेका करार र वाचाका साक्षी हुनेछन्। त्यसपछि लाबानले परमेश्वरलाई लाबान र याकूबको बीचमा न्यायाधीश हुनका लागि बोलाउँछन्। लाबानले याकूबका हजुरबुबा अब्राहामका परमेश्वर र लाबानका हजुरबुबा नाहोरका परमेश्वरलाई पुकार्छन्। लाबानले अब्राहामका परमेश्वर र नाहोरका पुर्खालाई पनि पुकार्छन्, जो अब्राहाम र नाहोरका पिता तेरह हुनुहुन्थ्यो। लाबान परमेश्वर तिनीहरूको बीचमा न्यायाधीश होऊन् भन्ने चाहन्छन्। नाहोर अब्राहामका भाइ हुन्। लाबानले एकभन्दा बढी देवताहरूको आराधना गर्थे। लाबानले अब्राहामका परमेश्वर र नाहोरका परमेश्वरलाई फरक परमेश्वरका रूपमा सोचे। रोक्नुहोस् र छलफल गर्नुहोस्: तेरहका सन्तानहरू देखाउने पारिवारिक रूखको समीक्षा गर्नुहोस्। तपाईंले टोलीका सदस्यहरूलाई सन्तानहरू देखाएर वा सन्तानहरूको प्रतिनिधित्व गर्न ढुङ्गा वा लट्ठीको प्रयोग गरेर यो गर्न सक्नुहुन्छ।</w:t>
      </w:r>
    </w:p>
    <w:p>
      <w:pPr/>
      <w:r>
        <w:rPr>
          <w:lang w:val="ne_NP" w:bidi="ne_NP"/>
        </w:rPr>
      </w:r>
      <w:r>
        <w:rPr>
          <w:lang w:val="ne_NP" w:bidi="ne_NP"/>
        </w:rPr>
        <w:t>याकूबले सीमा रेखाको सम्मान गर्न इसहाकका भययोग्य परमेश्वरको अगाडि शपथ खाए। यसलाई यसरी पनि भन्न सकिन्छ कि याकूबले त्रास वा डर उत्पन्न गराउने इसहाकका परमेश्वरको अगाडि शपथ खाए। शपथ एउटा प्रतिज्ञा वा भाकल जस्तै हुन्छ, तर यो अझ बलियो हुन्छ। शपथ परिवर्तन गर्न सकिँदैन। शपथ खाने व्यक्तिले शपथ भङ्ग गरेमा आफूलाई सजाय दिन परमेश्वरलाई पुकार्दछ। याकूबले इसहाकका परमेश्वरको अगाडि मात्र शपथ लिए। याकूबले शपथ लिँदा नाहोरका परमेश्वरको उल्लेख गरेनन्। शपथ लिएपछि, याकूबले एउटा बलिदान चढाए र त्यसपछि सबैलाई करारको भोजमा आमन्त्रण गरे। उत्पत्तिमा बलिदान शब्द प्रयोग गरिएको यो पहिलो पटक हो। बलिदानमा, पशुलाई धार्मिक रूपमा मारिन्छ। बलिदान होमबलिभन्दा फरक हुन्छ। होमबलिले सम्पूर्ण पशुलाई जलाउँछ। बलिदानमा पशुको एउटा भाग जलाइन्छ र पशुको बाँकी भाग खानका लागि प्रयोग गरिन्छ। याकूबले करारको भोजका लागि मारिएका केही पशुलाई बलिदानको रूपमा पस्किए। तिनीहरूले खाना खाएपछि तिनीहरू रातभर पहाडमा बसे।</w:t>
      </w:r>
    </w:p>
    <w:p>
      <w:pPr/>
      <w:r>
        <w:rPr>
          <w:lang w:val="ne_NP" w:bidi="ne_NP"/>
        </w:rPr>
      </w:r>
      <w:r>
        <w:rPr>
          <w:lang w:val="ne_NP" w:bidi="ne_NP"/>
        </w:rPr>
        <w:t>अर्को दिन, लाबानले आफ्ना छोरीहरू, राहेल र लेआ र आफ्ना सबै नाति-नातिनाहरूलाई चुम्बन गरेर आशिष् दिए। त्यसपछि लाबान घर फर्के।</w:t>
      </w:r>
      <w:r>
        <w:rPr>
          <w:lang w:val="ne_NP" w:bidi="ne_NP"/>
        </w:rPr>
      </w:r>
    </w:p>
    <w:p>
      <w:pPr>
        <w:pStyle w:val="Heading3"/>
      </w:pPr>
      <w:r>
        <w:rPr>
          <w:lang w:val="ne_NP" w:bidi="ne_NP"/>
        </w:rPr>
        <w:t>Step 3</w:t>
      </w:r>
    </w:p>
    <w:p>
      <w:pPr/>
      <w:r>
        <w:rPr>
          <w:lang w:val="ne_NP" w:bidi="ne_NP"/>
        </w:rPr>
      </w:r>
      <w:r>
        <w:rPr>
          <w:lang w:val="ne_NP" w:bidi="ne_NP"/>
        </w:rPr>
        <w:t>संस्करणलाई सजिलोसँग बुझ्न पाठलाई फेरी एकपटक सुन्नुहोस्।</w:t>
      </w:r>
    </w:p>
    <w:p>
      <w:pPr/>
      <w:r>
        <w:rPr>
          <w:lang w:val="ne_NP" w:bidi="ne_NP"/>
        </w:rPr>
      </w:r>
      <w:r>
        <w:rPr>
          <w:lang w:val="ne_NP" w:bidi="ne_NP"/>
        </w:rPr>
        <w:t>यस सत्रमा, यस कथालाई दृश्यात्मक बनाउन तपाईंले समूहलाई मद्दत गर्नुहुनेछ। तपाईंले समूहलाई दृश्यहरू, सेटिङ र कथाका पात्रहरू परिभाषित गर्न मद्दत गर्नुहुनेछ।</w:t>
      </w:r>
    </w:p>
    <w:p>
      <w:pPr/>
      <w:r>
        <w:rPr>
          <w:lang w:val="ne_NP" w:bidi="ne_NP"/>
        </w:rPr>
      </w:r>
      <w:r>
        <w:rPr>
          <w:lang w:val="ne_NP" w:bidi="ne_NP"/>
        </w:rPr>
        <w:t>यस कथामा ३ दृश्यहरू छन्।</w:t>
      </w:r>
    </w:p>
    <w:p>
      <w:pPr/>
      <w:r>
        <w:rPr>
          <w:lang w:val="ne_NP" w:bidi="ne_NP"/>
        </w:rPr>
      </w:r>
      <w:r>
        <w:rPr>
          <w:b/>
          <w:lang w:val="ne_NP" w:bidi="ne_NP"/>
        </w:rPr>
        <w:t>पहिलो दृश्य:</w:t>
      </w:r>
      <w:r>
        <w:rPr>
          <w:lang w:val="ne_NP" w:bidi="ne_NP"/>
        </w:rPr>
        <w:t xml:space="preserve"> याकूबले लाबानका आरोपहरूको जवाफ दिन्छन्। याकूबले लाबानलाई जवाफ दिँदा याकूब साँच्चै रिसाएका छन् र आफ्नो रिस व्यक्त गर्छन्।</w:t>
      </w:r>
    </w:p>
    <w:p>
      <w:pPr/>
      <w:r>
        <w:rPr>
          <w:lang w:val="ne_NP" w:bidi="ne_NP"/>
        </w:rPr>
      </w:r>
      <w:r>
        <w:rPr>
          <w:b/>
          <w:lang w:val="ne_NP" w:bidi="ne_NP"/>
        </w:rPr>
        <w:t>दोस्रो दृश्य:</w:t>
      </w:r>
      <w:r>
        <w:rPr>
          <w:lang w:val="ne_NP" w:bidi="ne_NP"/>
        </w:rPr>
        <w:t xml:space="preserve"> लाबानले एउटा करारको प्रस्ताव गर्छन्। याकूब सहमत हुन्छन्। याकूबले एउटा खम्बा र ढुङ्गाको एउटा थुप्रो खडा गर्छन्। तिनीहरूले करारलाई पक्का गर्न खाना खान्छन्। लाबान र याकूबले एक अर्कालाई प्रतिज्ञा गर्न जारी राख्छन् र दोस्रो खाना खाएर उत्सव मनाउँछन्।</w:t>
      </w:r>
    </w:p>
    <w:p>
      <w:pPr/>
      <w:r>
        <w:rPr>
          <w:lang w:val="ne_NP" w:bidi="ne_NP"/>
        </w:rPr>
      </w:r>
      <w:r>
        <w:rPr>
          <w:b/>
          <w:lang w:val="ne_NP" w:bidi="ne_NP"/>
        </w:rPr>
        <w:t>तेस्रो दृश्य:</w:t>
      </w:r>
      <w:r>
        <w:rPr>
          <w:lang w:val="ne_NP" w:bidi="ne_NP"/>
        </w:rPr>
        <w:t xml:space="preserve"> लाबानले आफ्ना छोरीहरू र नातिनातिनाहरूलाई आशिष् दिन्छन् र हारान फर्किन्छन्।</w:t>
      </w:r>
    </w:p>
    <w:p>
      <w:pPr/>
      <w:r>
        <w:rPr>
          <w:lang w:val="ne_NP" w:bidi="ne_NP"/>
        </w:rPr>
      </w:r>
      <w:r>
        <w:rPr>
          <w:lang w:val="ne_NP" w:bidi="ne_NP"/>
        </w:rPr>
        <w:t>यस कथामा यि पात्रहरु समावेश छन्:</w:t>
      </w:r>
    </w:p>
    <w:p>
      <w:pPr>
        <w:pStyle w:val="ListBullet"/>
        <w:spacing w:line="240" w:lineRule="auto"/>
        <w:ind w:left="720"/>
      </w:pPr>
      <w:r>
        <w:rPr>
          <w:lang w:val="ne_NP" w:bidi="ne_NP"/>
        </w:rPr>
      </w:r>
      <w:r>
        <w:rPr>
          <w:lang w:val="ne_NP" w:bidi="ne_NP"/>
        </w:rPr>
        <w:t>याकूब</w:t>
      </w:r>
    </w:p>
    <w:p>
      <w:pPr>
        <w:pStyle w:val="ListBullet"/>
        <w:spacing w:line="240" w:lineRule="auto"/>
        <w:ind w:left="720"/>
      </w:pPr>
      <w:r>
        <w:rPr>
          <w:lang w:val="ne_NP" w:bidi="ne_NP"/>
        </w:rPr>
      </w:r>
      <w:r>
        <w:rPr>
          <w:lang w:val="ne_NP" w:bidi="ne_NP"/>
        </w:rPr>
        <w:t>लाबान</w:t>
      </w:r>
    </w:p>
    <w:p>
      <w:pPr>
        <w:pStyle w:val="ListBullet"/>
        <w:spacing w:line="240" w:lineRule="auto"/>
        <w:ind w:left="720"/>
      </w:pPr>
      <w:r>
        <w:rPr>
          <w:lang w:val="ne_NP" w:bidi="ne_NP"/>
        </w:rPr>
      </w:r>
      <w:r>
        <w:rPr>
          <w:lang w:val="ne_NP" w:bidi="ne_NP"/>
        </w:rPr>
        <w:t>लाबान र याकूबका आफन्तहरू</w:t>
      </w:r>
    </w:p>
    <w:p>
      <w:pPr>
        <w:pStyle w:val="ListBullet"/>
        <w:spacing w:line="240" w:lineRule="auto"/>
        <w:ind w:left="720"/>
      </w:pPr>
      <w:r>
        <w:rPr>
          <w:lang w:val="ne_NP" w:bidi="ne_NP"/>
        </w:rPr>
      </w:r>
      <w:r>
        <w:rPr>
          <w:lang w:val="ne_NP" w:bidi="ne_NP"/>
        </w:rPr>
        <w:t>परमेश्वर</w:t>
      </w:r>
    </w:p>
    <w:p>
      <w:pPr>
        <w:pStyle w:val="ListBullet"/>
        <w:spacing w:line="240" w:lineRule="auto"/>
        <w:ind w:left="720"/>
      </w:pPr>
      <w:r>
        <w:rPr>
          <w:lang w:val="ne_NP" w:bidi="ne_NP"/>
        </w:rPr>
      </w:r>
      <w:r>
        <w:rPr>
          <w:lang w:val="ne_NP" w:bidi="ne_NP"/>
        </w:rPr>
        <w:t>याकूबका पत्नीहरू र सन्तानहरूको उल्लेख गरिएको छ।</w:t>
      </w:r>
    </w:p>
    <w:p>
      <w:pPr/>
      <w:r>
        <w:rPr>
          <w:lang w:val="ne_NP" w:bidi="ne_NP"/>
        </w:rPr>
      </w:r>
      <w:r>
        <w:rPr>
          <w:lang w:val="ne_NP" w:bidi="ne_NP"/>
        </w:rPr>
        <w:t>यस सत्रमा, समूहलाई स्टोरीबोर्ड बनाउन, चित्र कोर्न वा कुनै प्रकारका हेरफेर गर्न मिल्ने वस्तुहरू (जस्तै ढुङ्गा, लठ्ठी, बच्चाहरूको खेलौनाहरू) प्रयोग गरेर कथा र त्यसमा भएका क्रियाकलापलाई दृश्यात्मक बनाउनुहोस्।</w:t>
      </w:r>
    </w:p>
    <w:p>
      <w:pPr/>
      <w:r>
        <w:rPr>
          <w:lang w:val="ne_NP" w:bidi="ne_NP"/>
        </w:rPr>
      </w:r>
      <w:r>
        <w:rPr>
          <w:lang w:val="ne_NP" w:bidi="ne_NP"/>
        </w:rPr>
        <w:t>पहिलो दृश्यमा, गिलादको पहाडी देशमा लाबान र याकूबबीचको भेट जारी छ। लाबानले अन्तिम खण्डमा आफ्नो आरोप लगाए। अब याकूबले लाबानलाई जवाफ दिन्छन्। याकूब साँच्चै रिसाएका छन्। याकूबले प्रयोग गरेका शब्दहरूले याकूब लाबानमाथि कराइरहेको जस्तो देखिन्छ। याकूबले प्रश्नहरूको एउटा श्रृंखला सोध्छन् तर याकूबले यी प्रश्नहरूको जवाफको आशा गर्दैनन्। यदि भाषामा उपयुक्त देखिन्छ भने यी प्रश्नहरूलाई सकारात्मक कथनहरूमा व्यक्त गर्न सकिन्छ। उदाहरणको लागि, याकूब भन्छन्, "तपाईंले मलाई अपराधीलाई जस्तै खेद्न मैले के गरेको छु?" तपाईंले प्रश्नलाई यस्तो कथनमा बदल्न सक्नुहुन्छ, "याकूब भन्छन्, 'मैले तपाईंले मलाई अपराधीलाई जस्तै खेद्नुपर्ने कुनै काम गरेको छैन।'" याकूबले लाबानलाई आफूले २० वर्षसम्म कसरी इमानदारीपूर्वक काम गरेँ भनेर बताउँछन्। याकूबले राहेल र लेआलाई पाउनका लागि १४ वर्ष काम गरे। त्यसपछि याकूबले भेडा र बाख्राका बथान पाउन ६ वर्ष काम गरे। याकूबले यस समयमा गोठालाको सामान्य काम गरे। लाबानले बिभिन्न समयमा १० पटक ज्याला सम्झौता परिवर्तन गरे। तर परमेश्वर याकूबसँग हुनुहुन्थ्यो र उहाँले याकूबको रक्षा गर्नुभयो र याकूब सफल हुनुभयो।</w:t>
      </w:r>
    </w:p>
    <w:p>
      <w:pPr/>
      <w:r>
        <w:rPr>
          <w:lang w:val="ne_NP" w:bidi="ne_NP"/>
        </w:rPr>
      </w:r>
      <w:r>
        <w:rPr>
          <w:lang w:val="ne_NP" w:bidi="ne_NP"/>
        </w:rPr>
        <w:t>दोस्रो दृश्यमा, लाबानले बोल्न थाल्छन् र फेरि याकूबसँग भएका सबै कुरा लाबानकै हुन् भनेर झूटो घोषणा गर्छन्। लाबानले दिने सहमति अनुसारको ज्यालाबाट याकूबले आफूसँग भएका सबै कुरा कमाएका हुन्। यो झूटा कथन गरेपछि, लाबान याकूबसँग मेलमिलाप गर्न चाहने जस्तो देखिन्छ। लाबानले लाबान र याकूबका बीचमा करारको प्रस्ताव गर्छन्। याकूब सहमत हुन्छन्। याकूबले स्मारकको खम्बाको रूपमा ढुङ्गाको एउटा खम्बा राखे। मानिसहरूले यो खम्बा देख्थे र त्यो ठाउँमा केही विशेष कुरा भएको थियो भन्ने कुरा थाहा पाउँथे। याकूबले आफन्तहरूलाई ढुङ्गा ल्याउन र खम्बाको नजिकै ढुङ्गाको एउटा थुप्रो बनाउन पनि लगाए। त्यसपछि यो करारलाई मनाउन वा पक्का गर्न लाबान र याकूबले विशेष भोजन खाए। खाना खाएपछि, याकूब र लाबानले त्यो ठाउँलाई एउटा नाम दिए। लाबानले यसको नाम अरामीमा राखे। याकूबले यसको नाम हिब्रूमा राखे। प्रत्येक भाषाको त्यो शब्दको अर्थ "साक्षीको थुप्रो" हो। त्यसपछि लाबानले थपे कि यो ढुङ्गाहरूको थुप्रो एउटा धरहरा वा मिस्पा हुनेछ, जसले लाबान वा याकूब कसैले पनि करार भङ्ग नगर्ने कुराको निगरानी र सुनिश्चित गर्नेछ। लाबानले प्रत्येकले सम्झौता पालन गरेको कुरा सुनिश्चित गर्नका लागि तिनीहरू दुवैको निगरानी गरिदिन याहवेलाई बिन्ती गरे। लाबानले तिनीहरूले करार पालन गरेको कुराको साक्षी परमेश्वर हुनुहुनेछ भनेर भने।</w:t>
      </w:r>
    </w:p>
    <w:p>
      <w:pPr/>
      <w:r>
        <w:rPr>
          <w:lang w:val="ne_NP" w:bidi="ne_NP"/>
        </w:rPr>
      </w:r>
      <w:r>
        <w:rPr>
          <w:lang w:val="ne_NP" w:bidi="ne_NP"/>
        </w:rPr>
        <w:t>त्यसपछि लाबानले एउटा फरक प्रकारको करारको सुझाव दिए। यो त अझ एउटा सन्धि जस्तै हो। लाबानले त्यो ढुङ्गाको थुप्रो याकूब र लाबानको बीचमा एउटा सीमा बनोस् भन्ने चाहन्थे। लाबान र याकूब दुवैमध्ये कसैले पनि अर्काको हानि गर्न त्यो ढुङ्गाको थुप्रो नाघेर अर्काको इलाकामा जानु हुँदैन। यो मानिसहरूबीच शान्ति राख्ने एउटा सम्झौता हो र यो करारको भन्दा बढी सन्धिजस्तै छ। लाबानले लाबान र याकूबको बीचमा न्यायाधीश हुनका लागि परमेश्वरलाई पुकारे। लाबान धेरै देवताहरूमा विश्वास गर्छन्। लाबानले अब्राहामका परमेश्वर र नाहोरका परमेश्वरको बारेमा कुरा गर्छन्। अब्राहाम र नाहोर दाजुभाइ थिए तर लाबानले तिनीहरूले फरक देवताहरूको आराधना गर्थे भन्ने कुरामा विश्वास गरेको जस्तो देखिन्छ। अब्राहाम याकूबका हजुरबुबा हुन् र नाहोर लाबानका हजुरबुबा हुन्। लाबान याकूबका मामा हुन्।</w:t>
      </w:r>
    </w:p>
    <w:p>
      <w:pPr/>
      <w:r>
        <w:rPr>
          <w:lang w:val="ne_NP" w:bidi="ne_NP"/>
        </w:rPr>
      </w:r>
      <w:r>
        <w:rPr>
          <w:lang w:val="ne_NP" w:bidi="ne_NP"/>
        </w:rPr>
        <w:t xml:space="preserve">याकूबले यस सीमारेखा वा लाबानसँगको सन्धिलाई सम्मान गर्ने शपथ लिए। याकूबले आफ्नो शपथ खाँदा इसहाकका भययोग्य परमेश्वरको नाम मात्र प्रयोग गरे। </w:t>
      </w:r>
      <w:r>
        <w:rPr>
          <w:b/>
          <w:lang w:val="ne_NP" w:bidi="ne_NP"/>
        </w:rPr>
        <w:t>डर</w:t>
      </w:r>
      <w:r>
        <w:rPr>
          <w:lang w:val="ne_NP" w:bidi="ne_NP"/>
        </w:rPr>
        <w:t xml:space="preserve"> परमेश्वरका लागि एउटा नाम हो जुन यस खण्डमा प्रयोग गरिन्छ। याकूबले </w:t>
      </w:r>
      <w:r>
        <w:rPr>
          <w:b/>
          <w:lang w:val="ne_NP" w:bidi="ne_NP"/>
        </w:rPr>
        <w:t>इसहाकको डरको</w:t>
      </w:r>
      <w:r>
        <w:rPr>
          <w:lang w:val="ne_NP" w:bidi="ne_NP"/>
        </w:rPr>
        <w:t xml:space="preserve"> नाममा वा इसहाकका भययोग्य परमेश्वरको नाममा शपथ लिए। याकूबले धेरै देवताहरूको होइन, परमेश्वरको मात्र आराधना गरे।</w:t>
      </w:r>
    </w:p>
    <w:p>
      <w:pPr/>
      <w:r>
        <w:rPr>
          <w:lang w:val="ne_NP" w:bidi="ne_NP"/>
        </w:rPr>
      </w:r>
      <w:r>
        <w:rPr>
          <w:lang w:val="ne_NP" w:bidi="ne_NP"/>
        </w:rPr>
        <w:t>यी शपथहरू सिध्याएपछि, याकूबले एउटा बलिदान चढाए। याकूबले एउटा पशुलाई धार्मिक रीतिले मारे, र याकूब र लाबानबीचको शान्तिको लागि धन्यवादको रूपमा परमेश्वरलाई पशुको केही भाग चढाए। त्यसपछि याकूबले बाँकी पशु पकाए र त्यो ठाउँमा जम्मा भएका सबै आफन्तहरूलाई खुवाए। यो सबैले मनाउने करारको भोज थियो। तिनीहरू रातभर पहाडमा बाहिर बसे।</w:t>
      </w:r>
    </w:p>
    <w:p>
      <w:pPr/>
      <w:r>
        <w:rPr>
          <w:lang w:val="ne_NP" w:bidi="ne_NP"/>
        </w:rPr>
      </w:r>
      <w:r>
        <w:rPr>
          <w:lang w:val="ne_NP" w:bidi="ne_NP"/>
        </w:rPr>
        <w:t>तेस्रो दृश्यमा, लाबान अर्को बिहान चाँडै उठ्छन्। लाबान आफ्ना छोरीहरू राहेल र लेआकहाँ जान्छ र तिनीहरूलाई चुम्बन गर्छ। लाबानले आफ्ना सबै नातिनातिनाहरूलाई भेला गर्छन् र तिनीहरूमध्ये प्रत्येकलाई चुम्बन गर्छन्। त्यसपछि लाबान हारान फर्किन प्रस्थान गर्छन्।</w:t>
      </w:r>
    </w:p>
    <w:p>
      <w:pPr/>
      <w:r>
        <w:rPr>
          <w:lang w:val="ne_NP" w:bidi="ne_NP"/>
        </w:rPr>
      </w:r>
      <w:r>
        <w:rPr>
          <w:lang w:val="ne_NP" w:bidi="ne_NP"/>
        </w:rPr>
        <w:t>यस खण्डमा करारका दुईवटा भोजहरू भएकोले, तिनीहरूको क्रमको बारेमा सोच्नु राम्रो हुन्छ।</w:t>
      </w:r>
    </w:p>
    <w:p>
      <w:pPr>
        <w:pStyle w:val="ListBullet"/>
        <w:spacing w:line="240" w:lineRule="auto"/>
        <w:ind w:left="720"/>
      </w:pPr>
      <w:r>
        <w:rPr>
          <w:lang w:val="ne_NP" w:bidi="ne_NP"/>
        </w:rPr>
      </w:r>
      <w:r>
        <w:rPr>
          <w:lang w:val="ne_NP" w:bidi="ne_NP"/>
        </w:rPr>
        <w:t>याकूबले स्मारकको खम्बा र ढुङ्गाको थुप्रो खडा गर्छन्।</w:t>
      </w:r>
    </w:p>
    <w:p>
      <w:pPr>
        <w:pStyle w:val="ListBullet"/>
        <w:spacing w:line="240" w:lineRule="auto"/>
        <w:ind w:left="720"/>
      </w:pPr>
      <w:r>
        <w:rPr>
          <w:lang w:val="ne_NP" w:bidi="ne_NP"/>
        </w:rPr>
      </w:r>
      <w:r>
        <w:rPr>
          <w:lang w:val="ne_NP" w:bidi="ne_NP"/>
        </w:rPr>
        <w:t>याकूब र लाबानले करारको एउटा भागको रूपमा भोजन गर्छन्।</w:t>
      </w:r>
    </w:p>
    <w:p>
      <w:pPr>
        <w:pStyle w:val="ListBullet"/>
        <w:spacing w:line="240" w:lineRule="auto"/>
        <w:ind w:left="720"/>
      </w:pPr>
      <w:r>
        <w:rPr>
          <w:lang w:val="ne_NP" w:bidi="ne_NP"/>
        </w:rPr>
      </w:r>
      <w:r>
        <w:rPr>
          <w:lang w:val="ne_NP" w:bidi="ne_NP"/>
        </w:rPr>
        <w:t>लाबानले दोस्रो करार वा शान्ति सन्धिको प्रस्ताव गरे। ढुङ्गाको थुप्रो लाबान र याकूबको बीचको एउटा सीमा पनि हुने थियो। याकूब सहमत भए।</w:t>
      </w:r>
    </w:p>
    <w:p>
      <w:pPr>
        <w:pStyle w:val="ListBullet"/>
        <w:spacing w:line="240" w:lineRule="auto"/>
        <w:ind w:left="720"/>
      </w:pPr>
      <w:r>
        <w:rPr>
          <w:lang w:val="ne_NP" w:bidi="ne_NP"/>
        </w:rPr>
      </w:r>
      <w:r>
        <w:rPr>
          <w:lang w:val="ne_NP" w:bidi="ne_NP"/>
        </w:rPr>
        <w:t>लाबानले अब्राहामका परमेश्वर र नाहोरका परमेश्वरको नाममा शपथ खान्छन्। याकूबले इसहाकका डरलाग्दा परमेश्वरको नाममा शपथ खान्छन्।</w:t>
      </w:r>
    </w:p>
    <w:p>
      <w:pPr>
        <w:pStyle w:val="ListBullet"/>
        <w:spacing w:line="240" w:lineRule="auto"/>
        <w:ind w:left="720"/>
      </w:pPr>
      <w:r>
        <w:rPr>
          <w:lang w:val="ne_NP" w:bidi="ne_NP"/>
        </w:rPr>
      </w:r>
      <w:r>
        <w:rPr>
          <w:lang w:val="ne_NP" w:bidi="ne_NP"/>
        </w:rPr>
        <w:t>याकूबले परमेश्वरलाई धन्यवादको बलिदान चढाउँछन्।</w:t>
      </w:r>
    </w:p>
    <w:p>
      <w:pPr>
        <w:pStyle w:val="ListBullet"/>
        <w:spacing w:line="240" w:lineRule="auto"/>
        <w:ind w:left="720"/>
      </w:pPr>
      <w:r>
        <w:rPr>
          <w:lang w:val="ne_NP" w:bidi="ne_NP"/>
        </w:rPr>
      </w:r>
      <w:r>
        <w:rPr>
          <w:lang w:val="ne_NP" w:bidi="ne_NP"/>
        </w:rPr>
        <w:t>तिनीहरू दोस्रो करारको खाना खान्छन् र सबै आफन्तहरू पनि सहभागी हुन्छन्।</w:t>
      </w:r>
      <w:r>
        <w:rPr>
          <w:lang w:val="ne_NP" w:bidi="ne_NP"/>
        </w:rPr>
      </w:r>
    </w:p>
    <w:p>
      <w:pPr>
        <w:pStyle w:val="Heading3"/>
      </w:pPr>
      <w:r>
        <w:rPr>
          <w:lang w:val="ne_NP" w:bidi="ne_NP"/>
        </w:rPr>
        <w:t>Step 4</w:t>
      </w:r>
    </w:p>
    <w:p>
      <w:pPr/>
      <w:r>
        <w:rPr>
          <w:lang w:val="ne_NP" w:bidi="ne_NP"/>
        </w:rPr>
      </w:r>
      <w:r>
        <w:rPr>
          <w:lang w:val="ne_NP" w:bidi="ne_NP"/>
        </w:rPr>
        <w:t>संस्करणलाई सजिलोसँग बुझ्न पाठलाई फेरी एकपटक सुन्नुहोस्।</w:t>
      </w:r>
    </w:p>
    <w:p>
      <w:pPr/>
      <w:r>
        <w:rPr>
          <w:lang w:val="ne_NP" w:bidi="ne_NP"/>
        </w:rPr>
      </w:r>
      <w:r>
        <w:rPr>
          <w:lang w:val="ne_NP" w:bidi="ne_NP"/>
        </w:rPr>
        <w:t>यस सत्रमा, टोलीले कथालाई नाटकीय बनाउनेछ।</w:t>
      </w:r>
    </w:p>
    <w:p>
      <w:pPr/>
      <w:r>
        <w:rPr>
          <w:lang w:val="ne_NP" w:bidi="ne_NP"/>
        </w:rPr>
      </w:r>
      <w:r>
        <w:rPr>
          <w:lang w:val="ne_NP" w:bidi="ne_NP"/>
        </w:rPr>
        <w:t>यस कथामा ३ दृश्यहरू छन्।</w:t>
      </w:r>
    </w:p>
    <w:p>
      <w:pPr/>
      <w:r>
        <w:rPr>
          <w:lang w:val="ne_NP" w:bidi="ne_NP"/>
        </w:rPr>
      </w:r>
      <w:r>
        <w:rPr>
          <w:lang w:val="ne_NP" w:bidi="ne_NP"/>
        </w:rPr>
        <w:t>यस कथामा यि पात्रहरु समावेश छन्:</w:t>
      </w:r>
    </w:p>
    <w:p>
      <w:pPr>
        <w:pStyle w:val="ListBullet"/>
        <w:spacing w:line="240" w:lineRule="auto"/>
        <w:ind w:left="720"/>
      </w:pPr>
      <w:r>
        <w:rPr>
          <w:lang w:val="ne_NP" w:bidi="ne_NP"/>
        </w:rPr>
      </w:r>
      <w:r>
        <w:rPr>
          <w:lang w:val="ne_NP" w:bidi="ne_NP"/>
        </w:rPr>
        <w:t>याकूब</w:t>
      </w:r>
    </w:p>
    <w:p>
      <w:pPr>
        <w:pStyle w:val="ListBullet"/>
        <w:spacing w:line="240" w:lineRule="auto"/>
        <w:ind w:left="720"/>
      </w:pPr>
      <w:r>
        <w:rPr>
          <w:lang w:val="ne_NP" w:bidi="ne_NP"/>
        </w:rPr>
      </w:r>
      <w:r>
        <w:rPr>
          <w:lang w:val="ne_NP" w:bidi="ne_NP"/>
        </w:rPr>
        <w:t>लाबान</w:t>
      </w:r>
    </w:p>
    <w:p>
      <w:pPr>
        <w:pStyle w:val="ListBullet"/>
        <w:spacing w:line="240" w:lineRule="auto"/>
        <w:ind w:left="720"/>
      </w:pPr>
      <w:r>
        <w:rPr>
          <w:lang w:val="ne_NP" w:bidi="ne_NP"/>
        </w:rPr>
      </w:r>
      <w:r>
        <w:rPr>
          <w:lang w:val="ne_NP" w:bidi="ne_NP"/>
        </w:rPr>
        <w:t>लाबान र याकूबका आफन्तहरू</w:t>
      </w:r>
    </w:p>
    <w:p>
      <w:pPr>
        <w:pStyle w:val="ListBullet"/>
        <w:spacing w:line="240" w:lineRule="auto"/>
        <w:ind w:left="720"/>
      </w:pPr>
      <w:r>
        <w:rPr>
          <w:lang w:val="ne_NP" w:bidi="ne_NP"/>
        </w:rPr>
      </w:r>
      <w:r>
        <w:rPr>
          <w:lang w:val="ne_NP" w:bidi="ne_NP"/>
        </w:rPr>
        <w:t>परमेश्वर</w:t>
      </w:r>
    </w:p>
    <w:p>
      <w:pPr>
        <w:pStyle w:val="ListBullet"/>
        <w:spacing w:line="240" w:lineRule="auto"/>
        <w:ind w:left="720"/>
      </w:pPr>
      <w:r>
        <w:rPr>
          <w:lang w:val="ne_NP" w:bidi="ne_NP"/>
        </w:rPr>
      </w:r>
      <w:r>
        <w:rPr>
          <w:lang w:val="ne_NP" w:bidi="ne_NP"/>
        </w:rPr>
        <w:t>याकूबका पत्नीहरू र सन्तानहरूको उल्लेख गरिएको छ।</w:t>
      </w:r>
    </w:p>
    <w:p>
      <w:pPr/>
      <w:r>
        <w:rPr>
          <w:lang w:val="ne_NP" w:bidi="ne_NP"/>
        </w:rPr>
      </w:r>
      <w:r>
        <w:rPr>
          <w:lang w:val="ne_NP" w:bidi="ne_NP"/>
        </w:rPr>
        <w:t>टोलीले कथालाई दुई पटक अभिनय गर्न लगाउनुहोस्। तिनीहरूले अनुवाद गरिरहेका भाषामा अभिनय गर्नुपर्छ। पहिला, टोलीले नरोकिकन कथालाई अभिनय गर्नु। दोस्रो पटक टोलीले कथालाई अभिनय गर्दा, तिनीहरूलाई कथाको विभिन्न ठाउँहरूमा रोक्नुहोस्।</w:t>
      </w:r>
    </w:p>
    <w:p>
      <w:pPr/>
      <w:r>
        <w:rPr>
          <w:lang w:val="ne_NP" w:bidi="ne_NP"/>
        </w:rPr>
      </w:r>
      <w:r>
        <w:rPr>
          <w:lang w:val="ne_NP" w:bidi="ne_NP"/>
        </w:rPr>
        <w:t>टोलीले पहिलो पटक कथालाई अभिनय गर्दा, संवाद, प्रवाह, प्लटलाइन र कथाको कालक्रममा ध्यान दिनुहोस्। कथा वा खण्डको महत्त्वपूर्ण वा कठिन भागहरूलाई अभिनय गर्नुपर्ने र छुटाउन नहुने कुरामा ध्यान दिनुहोस्। टोलीलाई कथाका भागहरू सम्झन मद्दत गर्नुहोस्।</w:t>
      </w:r>
    </w:p>
    <w:p>
      <w:pPr/>
      <w:r>
        <w:rPr>
          <w:lang w:val="ne_NP" w:bidi="ne_NP"/>
        </w:rPr>
      </w:r>
      <w:r>
        <w:rPr>
          <w:lang w:val="ne_NP" w:bidi="ne_NP"/>
        </w:rPr>
        <w:t>टोलीले यो कथालाई दोस्रो पटक अभिनय गर्दा, तिनीहरूलाई केही निश्चित ठाउँहरूमा रोक्नुहोस्।</w:t>
      </w:r>
    </w:p>
    <w:p>
      <w:pPr/>
      <w:r>
        <w:rPr>
          <w:lang w:val="ne_NP" w:bidi="ne_NP"/>
        </w:rPr>
      </w:r>
      <w:r>
        <w:rPr>
          <w:lang w:val="ne_NP" w:bidi="ne_NP"/>
        </w:rPr>
        <w:t>अभिनय रोक्नुहोस्: एउटा भूमिका खेल्ने कलाकारलाई सोध्नुहोस्, "तपाईंलाई कस्तो महसुस भइरहेको छ?" तपाईंले विभिन्न प्रतिक्रियाहरू जस्ता कुराहरू सुन्न सक्नुहुन्छ। नाटक फेरि सुरु गर्नुहोस्।</w:t>
      </w:r>
    </w:p>
    <w:p>
      <w:pPr/>
      <w:r>
        <w:rPr>
          <w:lang w:val="ne_NP" w:bidi="ne_NP"/>
        </w:rPr>
      </w:r>
      <w:r>
        <w:rPr>
          <w:lang w:val="ne_NP" w:bidi="ne_NP"/>
        </w:rPr>
        <w:t>पहिलो दृश्यमा, याकूबले लाबानका आरोपहरूको जवाफ दिन्छन्। याकूब रिसाएका छन्। याकूबले लाबानसँग उनको गल्तीको प्रमाण देखाउन माग गर्छन्। याकूबले आफूले २० वर्षसम्म लाबानका लागि गोठालाको रूपमा कसरी काम गरे भन्ने कुराको वर्णन गर्छन्। याकूबले राहेल र लेआलाई पाउनका लागि १४ वर्ष काम गरे। याकूबले आफ्नो कामको ज्यालाको रूपमा भेडा र बाख्राका बथान पाउन ६ वर्ष काम गरे। लाबानले याकूबको ज्यालाका सर्तहरू १० पटक परिवर्तन गरे, तर याकूब भन्छन् कि परमेश्वरले याकूबलाई लाबानबाट बचाउनुभयो।</w:t>
      </w:r>
    </w:p>
    <w:p>
      <w:pPr/>
      <w:r>
        <w:rPr>
          <w:lang w:val="ne_NP" w:bidi="ne_NP"/>
        </w:rPr>
      </w:r>
      <w:r>
        <w:rPr>
          <w:lang w:val="ne_NP" w:bidi="ne_NP"/>
        </w:rPr>
        <w:t>अभिनय रोक्नुहोस्: लाबानलाई सोध्नुहोस्, "याकूबको कुरा सुन्दा तपाईंलाई कस्तो महसुस भइरहेको छ?" तपाईंले सुन्न सक्नुहुन्छ, "याकूब गलत छन्। म त केवल... मैले याकूबलाई याकूबले पाउने कुरा तिरेको छु।" वा, "यी मेरा पशुहरू र सन्तानहरू हुन्।" याकूबले जेसुकै भने तापनि, उसलाई ती मबाट खोस्ने कुनै अधिकार छैन।" याकूबलाई सोध्नुहोस्, "तपाईंले लाबानलाई आफूले गरेको कुरा बताएपछि तपाईंलाई अब कस्तो महसुस भइरहेको छ?" तपाईंले सुन्न सक्नुहुन्छ, "त्यो सबै कुरा भन्न पाउँदा—उनले मलाई कसरी अन्याय गरेका छन् भनेर उनैलाई सुनाउन पाउँदा मलाई निकै राम्रो महसुस भयो।" वा, "मलाई आफ्ना काकासँग यसरी कुरा गर्न मन पर्दैन तर उनले मेरो कुरा सुन्दै सुन्दैनन्।" वा, "उनले मलाई धोका दिने प्रयास गरेका छन्। म अब यो अनुमति दिनेछैनँ भन्ने कुरा उनले थाहा पाउनु आवश्यक छ।" नाटक फेरि सुरु गर्नुहोस्।</w:t>
      </w:r>
    </w:p>
    <w:p>
      <w:pPr/>
      <w:r>
        <w:rPr>
          <w:lang w:val="ne_NP" w:bidi="ne_NP"/>
        </w:rPr>
      </w:r>
      <w:r>
        <w:rPr>
          <w:lang w:val="ne_NP" w:bidi="ne_NP"/>
        </w:rPr>
        <w:t>दोस्रो दृश्यमा, लाबानले आफ्ना छोरीहरू र नातिनातिनाहरूका सम्बन्धमा अर्को झूटो दाबी गर्छन्। त्यसपछि लाबानले याकूब र लाबानबीच एउटा करारको प्रस्ताव गर्छन्। याकूब सहमत छन्। याकूबले एउटा ढुङ्गा स्मारकको खम्बाको रूपमा खडा गर्छन्। त्यसपछि याकूबले आफन्तहरूलाई ढुङ्गा ल्याउन र तिनीहरूलाई एउटा थुप्रोमा राख्न लगाए। यसपछि, लाबान र याकूब करारको भोजन खान एकसाथ बसे।</w:t>
      </w:r>
    </w:p>
    <w:p>
      <w:pPr/>
      <w:r>
        <w:rPr>
          <w:lang w:val="ne_NP" w:bidi="ne_NP"/>
        </w:rPr>
      </w:r>
      <w:r>
        <w:rPr>
          <w:lang w:val="ne_NP" w:bidi="ne_NP"/>
        </w:rPr>
        <w:t>अभिनय रोक्नुहोस्: लाबानलाई सोध्नुहोस्, "तपाईं अझै किन सबै पशुहरू र छोराछोरीहरू तपाईंकै हुन् भन्ने दाबी गर्दै हुनुहुन्छ?" तपाईंले सुन्न सक्नुहुन्छ, "तिनीहरू मेरै हुन्।" याकूबसँग तिनीहरूलाई मबाट खोस्ने कुनै अधिकार छैन। तर मैले आफ्ना छोरीहरूका पति र मेरा नातिनातिनाका बुबासँग शान्तिपूर्वक बस्नुपर्छ, त्यसैले म यो कुरा बिर्सनेछु।" याकूबलाई सोध्नुहोस्, "लाबानसँग यो करारको खाना खाँदा तपाईंलाई कस्तो महसुस भइरहेको छ?" तपाईंले सुन्न सक्नुहुन्छ, "म हामीबीच शान्ति चाहन्छु र म घर जान चाहन्छु। म लाबानमाथि भरोसा गर्दिनँ तर म उनीसँग यसरी प्रस्तुत हुनेछु मानौँ म उनलाई भरोसा गर्छु। सायद, यसरी हामी अहिलेका लागि शान्तिसँग अगाडि बढ्न सक्छौं र म हामीलाई सुरक्षित रूपमा बाटोमा लैजान सक्छु।" नाटक फेरि सुरु गर्नुहोस्।</w:t>
      </w:r>
    </w:p>
    <w:p>
      <w:pPr/>
      <w:r>
        <w:rPr>
          <w:lang w:val="ne_NP" w:bidi="ne_NP"/>
        </w:rPr>
      </w:r>
      <w:r>
        <w:rPr>
          <w:lang w:val="ne_NP" w:bidi="ne_NP"/>
        </w:rPr>
        <w:t>करारको खाना खाएपछि, लाबान र याकूबले स्मारक ढुङ्गाको थुप्रोलाई अरामी र हिब्रू भाषामा एउटै नाम दिन्छन्। नामको अर्थ साक्षीको थुप्रो। त्यसपछि लाबानले लाबान र याकूब एक अर्काबाट टाढा रहँदा, याहवेले उनीहरूको हेरचाह गरून् भनी बिन्ती गरे। यसैकारण, त्यो थुप्रोलाई मिज्पाह पनि भनिन्थ्यो, जसको अर्थ धरहरा हो।</w:t>
      </w:r>
    </w:p>
    <w:p>
      <w:pPr/>
      <w:r>
        <w:rPr>
          <w:lang w:val="ne_NP" w:bidi="ne_NP"/>
        </w:rPr>
      </w:r>
      <w:r>
        <w:rPr>
          <w:lang w:val="ne_NP" w:bidi="ne_NP"/>
        </w:rPr>
        <w:t>अभिनय रोक्नुहोस्: याकूबलाई सोध्नुहोस्, "यो निगरानी स्तम्भको विचारको बारेमा तपाईंलाई के लाग्छ?" तपाईंले सुन्न सक्नुहुन्छ, "मलाई लाग्छ यो राम्रो छ।" म लाबानलाई भरोसा गर्दिन, त्यसैले हामी दुवैको निगरानी गर्न परमेश्वरलाई भन्नु एउटा राम्रो विचार हो। म मेरा पत्नीहरू वा मेरा सन्तानहरूलाई दुर्व्यवहार गर्नेछैनँ, त्यसैले यो मेरा लागि कुनै समस्या होइन।" नाटक फेरि सुरु गर्नुहोस्।</w:t>
      </w:r>
    </w:p>
    <w:p>
      <w:pPr/>
      <w:r>
        <w:rPr>
          <w:lang w:val="ne_NP" w:bidi="ne_NP"/>
        </w:rPr>
      </w:r>
      <w:r>
        <w:rPr>
          <w:lang w:val="ne_NP" w:bidi="ne_NP"/>
        </w:rPr>
        <w:t xml:space="preserve">लाबानसँग अर्को प्रस्ताव छ। ढुङ्गाको थुप्रोले लाबान र याकूबको बीचमा सीमाको रूपमा पनि काम गर्नेछ भन्ने कुरामा याकूबले सहमत होऊन् भन्ने कुरा लाबान चाहन्छन्। न त याकूब न त लाबान नै एक अर्कालाई हानि गर्नका लागि ढुङ्गाको थुप्रो नाघेर अर्काको इलाकामा जाऊन् भन्ने कुरामा याकूब सहमत होऊन् भन्ने लाबान चाहन्छन्। याकूब सहमत हुन्छन्। यसलाई करार पनि भनिन्छ, तर यो एउटा शान्ति सन्धि जस्तै छ। लाबानले आफ्नो र याकूबको बीचमा न्याय गर्न अब्राहामका परमेश्वर र नाहोरका परमेश्वरलाई पुकार्छन्। याकूबले इसहाकका परमेश्वरको नामको मात्र शपथ खान्छन्। याकूबले परमेश्वरको एउटा नामको रूपमा </w:t>
      </w:r>
      <w:r>
        <w:rPr>
          <w:b/>
          <w:lang w:val="ne_NP" w:bidi="ne_NP"/>
        </w:rPr>
        <w:t>इसहाकको डर</w:t>
      </w:r>
      <w:r>
        <w:rPr>
          <w:lang w:val="ne_NP" w:bidi="ne_NP"/>
        </w:rPr>
        <w:t xml:space="preserve"> भन्ने शब्दावली प्रयोग गर्छन्। त्यसपछि याकूबले परमेश्वरलाई धन्यवाद दिन बलिदान चढाउँछन् र सबै जना करारको भोज खान बस्छन्।</w:t>
      </w:r>
    </w:p>
    <w:p>
      <w:pPr/>
      <w:r>
        <w:rPr>
          <w:lang w:val="ne_NP" w:bidi="ne_NP"/>
        </w:rPr>
      </w:r>
      <w:r>
        <w:rPr>
          <w:lang w:val="ne_NP" w:bidi="ne_NP"/>
        </w:rPr>
        <w:t>अभिनय रोक्नुहोस्: लाबानलाई सोध्नुहोस्, "तपाईंले याकूबसँग शान्तिको यो सम्झौता गर्नुभएकोमा तपाईंलाई अब कस्तो महसुस भइरहेको छ?" तपाईंले सुन्न सक्नुहुन्छ, "म यसबाट खुसी छु। म आफ्ना छोरीहरू र नातिनातिनाहरूलाई आफूसँगै राख्न चाहन्छु। मलाई ती सबै पशुहरू गुमाउनु मन पर्दैन। तर कम्तिमा यस तरिकाले, म निश्चित हुन सक्छु कि याकूब आएर म र मेरा छोराहरूमाथि आक्रमण गर्नेछैन र अझ बढी खोस्नेछैन।" याकूबलाई सोध्नुहोस्, "तपाईंले लाबानसँग यो शान्ति सम्झौता गर्नुभएकोमा तपाईंलाई अब कस्तो महसुस भइरहेको छ?" तपाईंले सुन्न सक्नुहुन्छ, "म खुसी छु।" अब म शान्तिपूर्वक अगाडि बढ्न सक्छु। लाबानले अब उप्रान्त मेरा बथान र मेरा सन्तानहरूलाई मबाट खोसेर लैजान मेरो पछि लाग्ने छैनन्। बरु म उनीसँग मेलमिलापमा रहन चाहन्छु।" नाटक फेरि सुरु गर्नुहोस्।</w:t>
      </w:r>
    </w:p>
    <w:p>
      <w:pPr/>
      <w:r>
        <w:rPr>
          <w:lang w:val="ne_NP" w:bidi="ne_NP"/>
        </w:rPr>
      </w:r>
      <w:r>
        <w:rPr>
          <w:lang w:val="ne_NP" w:bidi="ne_NP"/>
        </w:rPr>
        <w:t>दृश्य ३ मा, भोज समाप्त भएपछि, अर्को दिन लाबानले हारान फर्केर जाने निर्णय गर्छन्। लाबानले आफ्ना छोरीहरूलाई चुम्बन गर्छन् र तिनीहरूलाई आशिष् दिन्छन्। लाबानले आफ्ना नातिनातिनाहरूलाई चुम्बन गर्छन् र तिनीहरूलाई आशिष् दिन्छन्। त्यसपछि लाबान हारानतिर प्रस्थान गर्छन्।</w:t>
      </w:r>
    </w:p>
    <w:p>
      <w:pPr/>
      <w:r>
        <w:rPr>
          <w:lang w:val="ne_NP" w:bidi="ne_NP"/>
        </w:rPr>
      </w:r>
      <w:r>
        <w:rPr>
          <w:lang w:val="ne_NP" w:bidi="ne_NP"/>
        </w:rPr>
        <w:t>अभिनय रोक्नुहोस्: राहेल र लेआलाई सोध्नुहोस्, "तपाईंहरूको बुबा प्रस्थान गरेर हारान फर्किएको देख्दा तपाईंहरूलाई अहिले कस्तो महसुस भइरहेको छ?" तपाईंले सुन्न सक्नुहुन्छ, "यसले मलाई एक किसिमले दुःखी बनाउँछ किनभने म सायद उनलाई फेरि कहिल्यै देख्नेछैनँ।" तर उनले हामीलाई सही व्यवहार गरेनन्। उनले हामीलाई एउटा बुबाले जस्तो माया गर्नुपर्ने हो, त्यस्तो गरेनन्। म याकूबसँग नयाँ जीवनतर्फ जान लागेकोमा खुसी छु।" नाटक फेरि सुरु गर्नुहोस्।</w:t>
      </w:r>
      <w:r>
        <w:rPr>
          <w:lang w:val="ne_NP" w:bidi="ne_NP"/>
        </w:rPr>
      </w:r>
    </w:p>
    <w:p>
      <w:pPr>
        <w:pStyle w:val="Heading3"/>
      </w:pPr>
      <w:r>
        <w:rPr>
          <w:lang w:val="ne_NP" w:bidi="ne_NP"/>
        </w:rPr>
        <w:t>Step 5</w:t>
      </w:r>
    </w:p>
    <w:p>
      <w:pPr/>
      <w:r>
        <w:rPr>
          <w:lang w:val="ne_NP" w:bidi="ne_NP"/>
        </w:rPr>
      </w:r>
      <w:r>
        <w:rPr>
          <w:lang w:val="ne_NP" w:bidi="ne_NP"/>
        </w:rPr>
        <w:t>पाठलाई बुझ्न-सजिलो संस्करणमा एकपटक सुन्नुहोस्।</w:t>
      </w:r>
    </w:p>
    <w:p>
      <w:pPr/>
      <w:r>
        <w:rPr>
          <w:lang w:val="ne_NP" w:bidi="ne_NP"/>
        </w:rPr>
      </w:r>
      <w:r>
        <w:rPr>
          <w:lang w:val="ne_NP" w:bidi="ne_NP"/>
        </w:rPr>
        <w:t>यस खण्डले याकूब रिसाएका थिए भनेर हामीलाई बताउँछ। प्रयोग गरिएका शब्दहरूले याकूब चिच्याइरहेका जस्तो सुनिन्छ। याकूबले मेरो दोष के हो वा मेरो अपराध के हो भनेर सोध्छन्? मेरो पाप के हो? पापले परमेश्वरको अनाज्ञाकारितालाई बुझाउँदैन; यसको सट्टा, याकूबले लाबानलाई आफूले कसरी वा कुन तरिकाले लाबानलाई अपमान गरेका छन् भनेर बताउन आग्रह गरिरहेका छन्। याकूबले लाबानलाई अन्याय गर्न वा लाबानलाई हानि गर्न के गरेका छन्? याकूबले यी प्रश्नहरूको जवाफको आशा गर्दैनन्। त्यसपछि याकूबले आफूले लाबानका लागि २० वर्षदेखि गरेको सबै कामको सूची दिन थाल्छन्।</w:t>
      </w:r>
    </w:p>
    <w:p>
      <w:pPr/>
      <w:r>
        <w:rPr>
          <w:lang w:val="ne_NP" w:bidi="ne_NP"/>
        </w:rPr>
      </w:r>
      <w:r>
        <w:rPr>
          <w:lang w:val="ne_NP" w:bidi="ne_NP"/>
        </w:rPr>
        <w:t>रोक्नुहोस् र छलफल गर्नुहोस्: झगडामा दुई मानिसहरूको एउटा कथा सुनाउनुहोस्। एक पुरुषले दोस्रो पुरुषलाई गलत काम गरेको आरोप लगाएका छन्। दोस्रो पुरुषले कसरी जवाफ दिन्छन्?</w:t>
      </w:r>
    </w:p>
    <w:p>
      <w:pPr/>
      <w:r>
        <w:rPr>
          <w:lang w:val="ne_NP" w:bidi="ne_NP"/>
        </w:rPr>
      </w:r>
      <w:r>
        <w:rPr>
          <w:lang w:val="ne_NP" w:bidi="ne_NP"/>
        </w:rPr>
        <w:t>याकूबले उनीहरूसँग भएका आफन्तहरूको बारेमा कुरा गर्छन्। यी लाबानले भेला गरेका आफन्तहरू हुन् र तिनीहरू लाबानसँग यात्रा गर्दै आएका छन्। लाबान याकूबका मामा हुन्। त्यसैले, यी याकूबका आफन्तहरू पनि हुन्।</w:t>
      </w:r>
    </w:p>
    <w:p>
      <w:pPr/>
      <w:r>
        <w:rPr>
          <w:lang w:val="ne_NP" w:bidi="ne_NP"/>
        </w:rPr>
      </w:r>
      <w:r>
        <w:rPr>
          <w:lang w:val="ne_NP" w:bidi="ne_NP"/>
        </w:rPr>
        <w:t xml:space="preserve">लाबानले याकूबले लिएका पशुहरू लाबानका हुन् भनेर बताएका छन्। याकूब भन्छन् कि ती पशुहरू याकूबका पशुहरू हुन् किनभने याकूबले तिनीहरूका लागि ६ वर्षसम्म काम गरे। तिनीहरू लाबानका सबै बथानहरूको याकूबले गरेको हेरचाहबापत याकूबले पाउने ज्याला हुन्। लाबानले सम्झौता वा ज्याला १० पटक परिवर्तन गरे। लाबानले याकूबको ज्याला परिवर्तन गरेको कुराको अघिल्लो खण्डमा हामीसँग उदाहरणहरू थिए। याकूबले परमेश्वरलाई तीन पटक उल्लेख गर्छन्। याकूबले लाबानलाई परमेश्वरले याकूबलाई कसरी बचाउनुभयो र मद्दत गर्नुभयो भन्ने कुरा बताए। याकूबले "मेरा बुबाका परमेश्वर" भन्छन्, जसको अर्थ इसहाकका परमेश्वर हुन्। त्यसपछि याकूबले अब्राहामका परमेश्वर भन्छन्। अब्राहाम याकूबका हजुरबुबा हुन्। त्यसपछि याकूबले </w:t>
      </w:r>
      <w:r>
        <w:rPr>
          <w:b/>
          <w:lang w:val="ne_NP" w:bidi="ne_NP"/>
        </w:rPr>
        <w:t>इसहाकको डर</w:t>
      </w:r>
      <w:r>
        <w:rPr>
          <w:lang w:val="ne_NP" w:bidi="ne_NP"/>
        </w:rPr>
        <w:t xml:space="preserve"> भन्छन्। यो परमेश्वरका लागि एउटा उपाधि हो जुन यस खण्डमा मात्र देखा पर्छ। यसको अर्थ इसहाकले परमेश्वरप्रति डर वा विस्मय महसुस गरे। परमेश्वरका लागि यी विभिन्न उपाधिहरू प्रयोग गर्दा, याकूबले एकै परमेश्वरलाई बुझाइरहेका छन्। याकूबले एउटै परमेश्वरको आराधना गर्छन्, जसलाई इसहाक र अब्राहामले आराधना गर्थे।</w:t>
      </w:r>
    </w:p>
    <w:p>
      <w:pPr/>
      <w:r>
        <w:rPr>
          <w:lang w:val="ne_NP" w:bidi="ne_NP"/>
        </w:rPr>
      </w:r>
      <w:r>
        <w:rPr>
          <w:lang w:val="ne_NP" w:bidi="ne_NP"/>
        </w:rPr>
        <w:t xml:space="preserve">लाबानले समस्याको समाधानको सुझाव दिन्छन्। लाबानले तिनीहरूले एउटा </w:t>
      </w:r>
      <w:r>
        <w:rPr>
          <w:b/>
          <w:lang w:val="ne_NP" w:bidi="ne_NP"/>
        </w:rPr>
        <w:t>करार</w:t>
      </w:r>
      <w:r>
        <w:rPr>
          <w:lang w:val="ne_NP" w:bidi="ne_NP"/>
        </w:rPr>
        <w:t xml:space="preserve"> बाँध्ने सुझाव दिन्छन्। करार भनेको शान्ति वा मित्रता स्थापित गर्ने दुई मानिसहरूबीचको एउटा स्थायी सम्झौता हो। दुवै मानिसहरूले सहमतिमा वफादार हुन र एक अर्कासँग राम्रो सम्बन्धमा रहन प्रतिज्ञा गर्छन्। दुवै पक्षले सम्झौतालाई पक्का गर्न बलिदान वा धार्मिक उत्सव मनाउँछन्। तपाईंले अघिल्लो खण्डहरूमा प्रयोग गर्नुभएको करारका लागि त्यही शब्द प्रयोग गर्नुहोस्। </w:t>
      </w:r>
      <w:r>
        <w:rPr>
          <w:lang w:val="ne_NP" w:bidi="ne_NP"/>
        </w:rPr>
        <w:t>करार</w:t>
      </w:r>
      <w:r>
        <w:rPr>
          <w:lang w:val="ne_NP" w:bidi="ne_NP"/>
        </w:rPr>
        <w:t xml:space="preserve"> को बारेमा मुख्य शब्दावलीमा छलफल गरिएको छ।</w:t>
      </w:r>
    </w:p>
    <w:p>
      <w:pPr/>
      <w:r>
        <w:rPr>
          <w:lang w:val="ne_NP" w:bidi="ne_NP"/>
        </w:rPr>
      </w:r>
      <w:r>
        <w:rPr>
          <w:lang w:val="ne_NP" w:bidi="ne_NP"/>
        </w:rPr>
        <w:t>याकूब करारमा सहमत हुन्छन्। याकूबले स्मारकको खम्बाको रूपमा एउटा ढुङ्गा खडा गर्छन्। त्यसपछि याकूबले परिवारका सदस्यहरूलाई ढुङ्गा बटुल्न र ढुङ्गाको एउटा थुप्रो बनाउन लगाउँछन्। यी दुई छुट्टै कुराहरू हुन्। खम्बा र ढुङ्गाको थुप्रो एक अर्काको नजिकै छन्। लाबान र याकूबले सँगै करारको भोजन खाए। एकसाथ खाना खाने यो संस्कारले करारलाई पक्का गर्न मद्दत गर्छ।</w:t>
      </w:r>
    </w:p>
    <w:p>
      <w:pPr/>
      <w:r>
        <w:rPr>
          <w:lang w:val="ne_NP" w:bidi="ne_NP"/>
        </w:rPr>
      </w:r>
      <w:r>
        <w:rPr>
          <w:lang w:val="ne_NP" w:bidi="ne_NP"/>
        </w:rPr>
        <w:t xml:space="preserve">लाबानले ढुङ्गाको थुप्रोको नाम आफ्नो अरामी भाषामा जेगर-साहादुता राखे। याकूबले पनि ढुङ्गाको थुप्रोलाई हिब्रू भाषामा एउटा नाम दिए। दुई नामहरूको अर्थ एउटै हो जुन "साक्षीको थुप्रो" हो। त्यसपछि लाबानले भने, "हामी एक अर्काबाट टाढा हुँदा </w:t>
      </w:r>
      <w:r>
        <w:rPr>
          <w:b/>
          <w:lang w:val="ne_NP" w:bidi="ne_NP"/>
        </w:rPr>
        <w:t>परमप्रभुले</w:t>
      </w:r>
      <w:r>
        <w:rPr>
          <w:lang w:val="ne_NP" w:bidi="ne_NP"/>
        </w:rPr>
        <w:t xml:space="preserve"> हाम्रो बीचमा नजर राखिदिऊन्।" त्यो कथनको कारण, तिनीहरूले ढुङ्गाको थुप्रो वा तिनीहरू भएको ठाउँको नाम मिस्पाह पनि राखे, जसको अर्थ धरहरा हो। निगरानी स्तम्भ एउटा अग्लो संरचना हो जहाँ कोही व्यक्ति कुनै अपरिचित वा शत्रु नजिकै आइरहेको छ कि छैन भनेर बाहिर हेर्नका लागि उभिन्छ।</w:t>
      </w:r>
    </w:p>
    <w:p>
      <w:pPr/>
      <w:r>
        <w:rPr>
          <w:lang w:val="ne_NP" w:bidi="ne_NP"/>
        </w:rPr>
      </w:r>
      <w:r>
        <w:rPr>
          <w:lang w:val="ne_NP" w:bidi="ne_NP"/>
        </w:rPr>
        <w:t xml:space="preserve">लाबानले खम्बा र ढुङ्गाको थुप्रो आफूले खडा गरेको हो भनेर झूटो दाबी गर्छन्। त्यसपछि लाबानले अर्को करारको प्रस्ताव गर्छन्। यो करार दुई मानिसहरूबीच शान्ति कायम राख्न गरिएको एउटा सन्धि जस्तै हो। लाबानले ढुङ्गाको थुप्रोलाई सीमा रेखाको रूपमा प्रयोग गर्ने सुझाव दिन्छन्। लाबान वा याकूब कोही पनि एकअर्कालाई आक्रमण गर्न यो रेखा पार गर्नेछैनन्। याकूब सहमत भए र यस सहमतिलाई सम्मान गर्ने </w:t>
      </w:r>
      <w:r>
        <w:rPr>
          <w:b/>
          <w:lang w:val="ne_NP" w:bidi="ne_NP"/>
        </w:rPr>
        <w:t>शपथ</w:t>
      </w:r>
      <w:r>
        <w:rPr>
          <w:lang w:val="ne_NP" w:bidi="ne_NP"/>
        </w:rPr>
        <w:t xml:space="preserve"> लिए। शपथ एउटा भाकल वा प्रतिज्ञाभन्दा बलियो हुन्छ। यसलाई शपथ बनाएर, सम्झौता भङ्ग गर्न सकिँदैन। तपाईंले अघिल्लो खण्डहरूमा प्रयोग गर्नुभएको शपथका लागि त्यही शब्द प्रयोग गर्नुहोस्। </w:t>
      </w:r>
      <w:r>
        <w:rPr>
          <w:lang w:val="ne_NP" w:bidi="ne_NP"/>
        </w:rPr>
        <w:t>शपथ</w:t>
      </w:r>
      <w:r>
        <w:rPr>
          <w:lang w:val="ne_NP" w:bidi="ne_NP"/>
        </w:rPr>
        <w:t xml:space="preserve"> को बारेमा मास्टर शब्दावलीमा छलफल गरिएको छ।</w:t>
      </w:r>
    </w:p>
    <w:p>
      <w:pPr/>
      <w:r>
        <w:rPr>
          <w:lang w:val="ne_NP" w:bidi="ne_NP"/>
        </w:rPr>
      </w:r>
      <w:r>
        <w:rPr>
          <w:lang w:val="ne_NP" w:bidi="ne_NP"/>
        </w:rPr>
        <w:t xml:space="preserve">लाबानले लाबान र याकूबको बीचमा न्याय गर्न आफ्ना पुर्खाहरूका </w:t>
      </w:r>
      <w:r>
        <w:rPr>
          <w:b/>
          <w:lang w:val="ne_NP" w:bidi="ne_NP"/>
        </w:rPr>
        <w:t>परमेश्वर</w:t>
      </w:r>
      <w:r>
        <w:rPr>
          <w:lang w:val="ne_NP" w:bidi="ne_NP"/>
        </w:rPr>
        <w:t xml:space="preserve">, अब्राहामका परमेश्वर र नाहोरका परमेश्वरलाई पुकार्छन्। लाबानले एकभन्दा बढी देवताहरूको आराधना गर्थे। यस प्रकारले नामहरू प्रयोग गरेर, लाबानले दुई फरक देवताहरूलाई पुकार्दैछन्। जब याकूबले आफ्नो शपथ खान्छन्, तब याकूबले इसहाकका परमेश्वरको नाम मात्र प्रयोग गर्छन्। इसहाकका परमेश्वर र अब्राहामका परमेश्वर एउटै परमेश्वर हुन्। याकूबले </w:t>
      </w:r>
      <w:r>
        <w:rPr>
          <w:b/>
          <w:lang w:val="ne_NP" w:bidi="ne_NP"/>
        </w:rPr>
        <w:t>इसहाकको डर</w:t>
      </w:r>
      <w:r>
        <w:rPr>
          <w:lang w:val="ne_NP" w:bidi="ne_NP"/>
        </w:rPr>
        <w:t xml:space="preserve"> वा इसहाकका डरलाग्दा परमेश्वर भन्ने नाम प्रयोग गर्छन्। यो परमेश्वरको एउटा नाम हो जुन हामीले यहाँ मात्र पाउँछौं। याकूब इसहाकका परमेश्वरको डर वा भयमा खडा भए। याकूबले इसहाकका परमेश्वरलाई आदर गरे।</w:t>
      </w:r>
    </w:p>
    <w:p>
      <w:pPr/>
      <w:r>
        <w:rPr>
          <w:lang w:val="ne_NP" w:bidi="ne_NP"/>
        </w:rPr>
      </w:r>
      <w:r>
        <w:rPr>
          <w:lang w:val="ne_NP" w:bidi="ne_NP"/>
        </w:rPr>
        <w:t xml:space="preserve">लाबानसँग यो दोस्रो करार वा सन्धि गरेपछि, याकूबले परमेश्वरका लागि एउटा </w:t>
      </w:r>
      <w:r>
        <w:rPr>
          <w:b/>
          <w:lang w:val="ne_NP" w:bidi="ne_NP"/>
        </w:rPr>
        <w:t>बलिदान</w:t>
      </w:r>
      <w:r>
        <w:rPr>
          <w:lang w:val="ne_NP" w:bidi="ne_NP"/>
        </w:rPr>
        <w:t xml:space="preserve"> दिए। बलिदान शब्द प्रयोग गरिएको यो पहिलो पटक हो। बलिदान भनेको परमेश्वरलाई धन्यवाद दिन वा पापको क्षमा माग्न परमेश्वरलाई चढाइने कुरा हो। </w:t>
      </w:r>
      <w:r>
        <w:rPr>
          <w:lang w:val="ne_NP" w:bidi="ne_NP"/>
        </w:rPr>
        <w:t>बलिदानको</w:t>
      </w:r>
      <w:r>
        <w:rPr>
          <w:lang w:val="ne_NP" w:bidi="ne_NP"/>
        </w:rPr>
        <w:t xml:space="preserve"> बारेमा मुख्य शब्दावलीमा छलफल गरिएको छ। याकूबले परमेश्वरलाई धन्यवाद दिन बलिदान दिए। याकूबले एउटा पशुलाई धार्मिक रीतिले मार्ने गर्थे। पशुको केही भाग परमेश्वरलाई चढाउने भेटीको रूपमा जलाइन्थ्यो। याकूबले जनावरको बाँकी भाग करारको भोजका लागि प्रयोग गरे जुन सबैले खाए।</w:t>
      </w:r>
    </w:p>
    <w:p>
      <w:pPr/>
      <w:r>
        <w:rPr>
          <w:lang w:val="ne_NP" w:bidi="ne_NP"/>
        </w:rPr>
      </w:r>
      <w:r>
        <w:rPr>
          <w:lang w:val="ne_NP" w:bidi="ne_NP"/>
        </w:rPr>
        <w:t xml:space="preserve">बिहान लाबान जानुअघि, उनले आफ्ना छोरीहरू र नातिनातिनाहरूलाई चुम्बन गरे र त्यसपछि </w:t>
      </w:r>
      <w:r>
        <w:rPr>
          <w:b/>
          <w:lang w:val="ne_NP" w:bidi="ne_NP"/>
        </w:rPr>
        <w:t>आशिष् दिए</w:t>
      </w:r>
      <w:r>
        <w:rPr>
          <w:lang w:val="ne_NP" w:bidi="ne_NP"/>
        </w:rPr>
        <w:t xml:space="preserve">। मुख्य शब्दावलीमा </w:t>
      </w:r>
      <w:r>
        <w:rPr>
          <w:lang w:val="ne_NP" w:bidi="ne_NP"/>
        </w:rPr>
        <w:t>आशीष</w:t>
      </w:r>
      <w:r>
        <w:rPr>
          <w:lang w:val="ne_NP" w:bidi="ne_NP"/>
        </w:rPr>
        <w:t xml:space="preserve">को बारेमा छलफल गरिएको छ। तपाईंले अघिल्लो खण्डहरूमा प्रयोग गरेको शब्द नै प्रयोग गर्नुहोस्। </w:t>
      </w:r>
      <w:r>
        <w:rPr>
          <w:lang w:val="ne_NP" w:bidi="ne_NP"/>
        </w:rPr>
      </w:r>
    </w:p>
    <w:p>
      <w:pPr>
        <w:pStyle w:val="Heading3"/>
      </w:pPr>
      <w:r>
        <w:rPr>
          <w:lang w:val="ne_NP" w:bidi="ne_NP"/>
        </w:rPr>
        <w:t>Step 6</w:t>
      </w:r>
    </w:p>
    <w:p>
      <w:pPr/>
      <w:r>
        <w:rPr>
          <w:lang w:val="ne_NP" w:bidi="ne_NP"/>
        </w:rPr>
      </w:r>
      <w:r>
        <w:rPr>
          <w:lang w:val="ne_NP" w:bidi="ne_NP"/>
        </w:rPr>
        <w:t>अनुवादलाई सजिलोसँग बुझ्न यस खण्डको श्रव्य संस्करण सुन्‍नुहोस्।</w:t>
      </w:r>
    </w:p>
    <w:p>
      <w:pPr/>
      <w:r>
        <w:rPr>
          <w:lang w:val="ne_NP" w:bidi="ne_NP"/>
        </w:rPr>
      </w:r>
      <w:r>
        <w:rPr>
          <w:lang w:val="ne_NP" w:bidi="ne_NP"/>
        </w:rPr>
        <w:t>यस सत्रमा, एउटा समूहको रूपमा तपाईंको आफ्नै भाषामा खण्डलाई पुन: भन्न लगाउनुहोस्।</w:t>
      </w:r>
    </w:p>
    <w:p>
      <w:pPr/>
      <w:r>
        <w:rPr>
          <w:lang w:val="ne_NP" w:bidi="ne_NP"/>
        </w:rPr>
      </w:r>
      <w:r>
        <w:rPr>
          <w:lang w:val="ne_NP" w:bidi="ne_NP"/>
        </w:rPr>
        <w:t>पहिला, सम्पूर्ण समूहले खण्डलाई तपाईंको आफ्नै भाषामा बताउन अभ्यास गर्नुपर्छ। तपाईंले अघिल्लो चरणहरूमा निर्णय गर्नुभएको कुराहरू जस्तै कालक्रम, शब्दहरू, वाक्यांशहरू, भावनाहरू, वा तपाईंले छलफल गर्नुभएको अन्य कुराहरू यसमा समावेश गर्नलाई सम्झनुहोस्।</w:t>
      </w:r>
    </w:p>
    <w:p>
      <w:pPr/>
      <w:r>
        <w:rPr>
          <w:lang w:val="ne_NP" w:bidi="ne_NP"/>
        </w:rPr>
      </w:r>
      <w:r>
        <w:rPr>
          <w:lang w:val="ne_NP" w:bidi="ne_NP"/>
        </w:rPr>
        <w:t>एउटा समूहको सदस्यले खण्डका केही वाक्यहरू भन्नुपर्छ र रोकिनु पर्छ। समूहको अर्को सदस्यले खण्डको अर्को भाग भन्नु पर्छ र रोकिनु पर्छ। समूहले सम्पूर्ण खण्डलाई पुन: नभन्दासम्म यो गर्नुहोस्। यस चरणमा समूहका सदस्यहरूले एक अर्कालाई सच्याउन सक्छन्।</w:t>
      </w:r>
    </w:p>
    <w:p>
      <w:pPr/>
      <w:r>
        <w:rPr>
          <w:lang w:val="ne_NP" w:bidi="ne_NP"/>
        </w:rPr>
      </w:r>
      <w:r>
        <w:rPr>
          <w:lang w:val="ne_NP" w:bidi="ne_NP"/>
        </w:rPr>
        <w:t xml:space="preserve">अडियो रोक्‍नुहोस्। </w:t>
      </w:r>
    </w:p>
    <w:p>
      <w:pPr/>
      <w:r>
        <w:rPr>
          <w:lang w:val="ne_NP" w:bidi="ne_NP"/>
        </w:rPr>
      </w:r>
      <w:r>
        <w:rPr>
          <w:lang w:val="ne_NP" w:bidi="ne_NP"/>
        </w:rPr>
        <w:t>अर्को पटक, समूहको प्रत्येक सदस्यले कम्तिमा पनि एकचोटि सम्पूर्ण खण्डलाई नरोकी भन्नुपर्छ। समूहको सदस्यले खण्डलाई सम्झन मद्दत गर्न कुनैपनि वस्तुहरू, चालहरू, वा तिनीहरूको स्टोरीबोर्ड प्रयोग गर्न सक्छन्।</w:t>
      </w:r>
    </w:p>
    <w:p>
      <w:pPr/>
      <w:r>
        <w:rPr>
          <w:lang w:val="ne_NP" w:bidi="ne_NP"/>
        </w:rPr>
      </w:r>
      <w:r>
        <w:rPr>
          <w:lang w:val="ne_NP" w:bidi="ne_NP"/>
        </w:rPr>
        <w:t xml:space="preserve">अडियो रोक्‍नुहोस्। </w:t>
      </w:r>
    </w:p>
    <w:p>
      <w:pPr/>
      <w:r>
        <w:rPr>
          <w:lang w:val="ne_NP" w:bidi="ne_NP"/>
        </w:rPr>
      </w:r>
      <w:r>
        <w:rPr>
          <w:lang w:val="ne_NP" w:bidi="ne_NP"/>
        </w:rPr>
        <w:t>त्यसपछि, तपाईंलाई सबैभन्दा बढी मनपरेको खण्डको संस्करण कस्को हो समूहले निर्णय गर्न सक्छ। तपाईंले एउटा समूहको सदस्यले एउटा दृश्य बताएको तरिका मनपर्यो तर तपाईंले अर्को दृश्य अर्कै समूहको सदस्यले बताएको तरिका मनपर्यो भनेर निर्णय गर्न सक्नुहुन्छ।</w:t>
      </w:r>
    </w:p>
    <w:p>
      <w:pPr/>
      <w:r>
        <w:rPr>
          <w:lang w:val="ne_NP" w:bidi="ne_NP"/>
        </w:rPr>
      </w:r>
      <w:r>
        <w:rPr>
          <w:lang w:val="ne_NP" w:bidi="ne_NP"/>
        </w:rPr>
        <w:t xml:space="preserve">अडियो रोक्‍नुहोस्। </w:t>
      </w:r>
    </w:p>
    <w:p>
      <w:pPr/>
      <w:r>
        <w:rPr>
          <w:lang w:val="ne_NP" w:bidi="ne_NP"/>
        </w:rPr>
      </w:r>
      <w:r>
        <w:rPr>
          <w:lang w:val="ne_NP" w:bidi="ne_NP"/>
        </w:rPr>
        <w:t>अन्तमा, समूहले सबैजना सहमत हुने खण्डको अन्तिम संस्करणलाई सँगै राख्न सक्छन्। समूहको प्रत्येक सदस्यले यस खण्डको अन्तिम संस्करण सुनाउने अभ्यास गर्नुपर्छ।</w:t>
      </w:r>
      <w:r>
        <w:rPr>
          <w:lang w:val="ne_NP" w:bidi="ne_NP"/>
        </w:rPr>
      </w:r>
      <w:r>
        <w:rPr>
          <w:lang w:val="ne_NP" w:bidi="ne_NP"/>
        </w:rPr>
      </w:r>
    </w:p>
    <w:p>
      <w:pPr/>
      <w:r>
        <w:rPr>
          <w:lang w:val="ne_NP" w:bidi="ne_NP"/>
        </w:rPr>
      </w:r>
    </w:p>
    <w:p>
      <w:pPr>
        <w:pStyle w:val="Heading2"/>
      </w:pPr>
      <w:r>
        <w:rPr>
          <w:lang w:val="ne_NP" w:bidi="ne_NP"/>
        </w:rPr>
        <w:t>Genesis 32:1–21</w:t>
      </w:r>
      <w:r>
        <w:rPr>
          <w:lang w:val="ne_NP" w:bidi="ne_NP"/>
        </w:rPr>
      </w:r>
    </w:p>
    <w:p>
      <w:pPr>
        <w:pStyle w:val="Heading3"/>
      </w:pPr>
      <w:r>
        <w:rPr>
          <w:lang w:val="ne_NP" w:bidi="ne_NP"/>
        </w:rPr>
        <w:t>Step 1</w:t>
      </w:r>
    </w:p>
    <w:p>
      <w:pPr/>
      <w:r>
        <w:rPr>
          <w:lang w:val="ne_NP" w:bidi="ne_NP"/>
        </w:rPr>
      </w:r>
      <w:r>
        <w:rPr>
          <w:lang w:val="ne_NP" w:bidi="ne_NP"/>
        </w:rPr>
        <w:t>उत्पत्ति ३२:१–२१ सुन्नुहोस् र यसलाई आफ्नो हृदयमा राख्नुहोस्। पाठलाई तीन पटक सुन्नुहोस् (सम्भव छ भने तीन फरक अनुवादहरूमा)। त्यसपछि टोलीले निम्न प्रश्नहरूको छलफल गर्नुहोस:</w:t>
      </w:r>
    </w:p>
    <w:p>
      <w:pPr>
        <w:pStyle w:val="ListBullet"/>
        <w:spacing w:line="240" w:lineRule="auto"/>
        <w:ind w:left="720"/>
      </w:pPr>
      <w:r>
        <w:rPr>
          <w:lang w:val="ne_NP" w:bidi="ne_NP"/>
        </w:rPr>
      </w:r>
      <w:r>
        <w:rPr>
          <w:lang w:val="ne_NP" w:bidi="ne_NP"/>
        </w:rPr>
        <w:t>यो खण्डमा तपाईंलाई के मन पर्‍यो?</w:t>
      </w:r>
    </w:p>
    <w:p>
      <w:pPr>
        <w:pStyle w:val="ListBullet"/>
        <w:spacing w:line="240" w:lineRule="auto"/>
        <w:ind w:left="720"/>
      </w:pPr>
      <w:r>
        <w:rPr>
          <w:lang w:val="ne_NP" w:bidi="ne_NP"/>
        </w:rPr>
      </w:r>
      <w:r>
        <w:rPr>
          <w:lang w:val="ne_NP" w:bidi="ne_NP"/>
        </w:rPr>
        <w:t>तपाईलाई के मन परेन वा के बुझ्नुभएन?</w:t>
      </w:r>
    </w:p>
    <w:p>
      <w:pPr>
        <w:pStyle w:val="ListBullet"/>
        <w:spacing w:line="240" w:lineRule="auto"/>
        <w:ind w:left="720"/>
      </w:pPr>
      <w:r>
        <w:rPr>
          <w:lang w:val="ne_NP" w:bidi="ne_NP"/>
        </w:rPr>
      </w:r>
      <w:r>
        <w:rPr>
          <w:lang w:val="ne_NP" w:bidi="ne_NP"/>
        </w:rPr>
        <w:t>यो कथाले हामीलाई परमेश्वरको बारेमा के भन्छ?</w:t>
      </w:r>
    </w:p>
    <w:p>
      <w:pPr>
        <w:pStyle w:val="ListBullet"/>
        <w:spacing w:line="240" w:lineRule="auto"/>
        <w:ind w:left="720"/>
      </w:pPr>
      <w:r>
        <w:rPr>
          <w:lang w:val="ne_NP" w:bidi="ne_NP"/>
        </w:rPr>
      </w:r>
      <w:r>
        <w:rPr>
          <w:lang w:val="ne_NP" w:bidi="ne_NP"/>
        </w:rPr>
        <w:t>यो खण्डले मानिसबारे हामीलाई के भन्दछ?</w:t>
      </w:r>
    </w:p>
    <w:p>
      <w:pPr>
        <w:pStyle w:val="ListBullet"/>
        <w:spacing w:line="240" w:lineRule="auto"/>
        <w:ind w:left="720"/>
      </w:pPr>
      <w:r>
        <w:rPr>
          <w:lang w:val="ne_NP" w:bidi="ne_NP"/>
        </w:rPr>
      </w:r>
      <w:r>
        <w:rPr>
          <w:lang w:val="ne_NP" w:bidi="ne_NP"/>
        </w:rPr>
        <w:t>यो खण्डले कसरी हाम्रो दैनिक जीवनलाई प्रभाव पार्छ?</w:t>
      </w:r>
    </w:p>
    <w:p>
      <w:pPr>
        <w:pStyle w:val="ListBullet"/>
        <w:spacing w:line="240" w:lineRule="auto"/>
        <w:ind w:left="720"/>
      </w:pPr>
      <w:r>
        <w:rPr>
          <w:lang w:val="ne_NP" w:bidi="ne_NP"/>
        </w:rPr>
      </w:r>
      <w:r>
        <w:rPr>
          <w:lang w:val="ne_NP" w:bidi="ne_NP"/>
        </w:rPr>
        <w:t>यो कथा सुन्नु पर्ने तपाईंले चिन्नुभएको व्यक्ति को हुनुहुन्छ?</w:t>
      </w:r>
      <w:r>
        <w:rPr>
          <w:lang w:val="ne_NP" w:bidi="ne_NP"/>
        </w:rPr>
      </w:r>
    </w:p>
    <w:p>
      <w:pPr>
        <w:pStyle w:val="Heading3"/>
      </w:pPr>
      <w:r>
        <w:rPr>
          <w:lang w:val="ne_NP" w:bidi="ne_NP"/>
        </w:rPr>
        <w:t>Step 2</w:t>
      </w:r>
    </w:p>
    <w:p>
      <w:pPr/>
      <w:r>
        <w:rPr>
          <w:lang w:val="ne_NP" w:bidi="ne_NP"/>
        </w:rPr>
      </w:r>
      <w:r>
        <w:rPr>
          <w:lang w:val="ne_NP" w:bidi="ne_NP"/>
        </w:rPr>
        <w:t>मञ्चको तयारी</w:t>
      </w:r>
    </w:p>
    <w:p>
      <w:pPr/>
      <w:r>
        <w:rPr>
          <w:lang w:val="ne_NP" w:bidi="ne_NP"/>
        </w:rPr>
      </w:r>
      <w:r>
        <w:rPr>
          <w:lang w:val="ne_NP" w:bidi="ne_NP"/>
        </w:rPr>
        <w:t>उत्पत्ति ३२:१–२१</w:t>
      </w:r>
    </w:p>
    <w:p>
      <w:pPr/>
      <w:r>
        <w:rPr>
          <w:lang w:val="ne_NP" w:bidi="ne_NP"/>
        </w:rPr>
      </w:r>
      <w:r>
        <w:rPr>
          <w:lang w:val="ne_NP" w:bidi="ne_NP"/>
        </w:rPr>
        <w:t>संस्करणलाई सजिलोसँग बुझ्न पाठलाई एकपटक सुन्नुहोस्।</w:t>
      </w:r>
    </w:p>
    <w:p>
      <w:pPr/>
      <w:r>
        <w:rPr>
          <w:lang w:val="ne_NP" w:bidi="ne_NP"/>
        </w:rPr>
      </w:r>
      <w:r>
        <w:rPr>
          <w:lang w:val="ne_NP" w:bidi="ne_NP"/>
        </w:rPr>
        <w:t>अघिल्लो खण्डमा, याकूबसँग २ वटा करारहरू गरेपछि, लाबान हारान फर्किए। अब, याकूब इसहाक बसोबास गर्ने ठाउँ कनान वा बेर्शेबातिर आफ्नो बाँकी यात्राका लागि बाटो लागेका छन्। यो त्यो यात्राको एउटा कथात्मक वर्णन हो।</w:t>
      </w:r>
    </w:p>
    <w:p>
      <w:pPr/>
      <w:r>
        <w:rPr>
          <w:lang w:val="ne_NP" w:bidi="ne_NP"/>
        </w:rPr>
      </w:r>
      <w:r>
        <w:rPr>
          <w:lang w:val="ne_NP" w:bidi="ne_NP"/>
        </w:rPr>
        <w:t>याकूब आफ्नो बाटो लाग्दा, उनले परमेश्वरका केही स्वर्गदूतहरूलाई भेटे। स्वर्गदूतहरू सामान्यतया परमेश्वरका सन्देशवाहकहरूका रूपमा कार्य गर्छन् तर यहाँ स्वर्गदूतहरूले याकूबलाई कुनै सन्देश दिएको कुराको कुनै संकेत छैन। स्वर्गदूत बुझाउने शब्द बहुवचन छ। सैन्य शिविर जस्तै शिविरका लागि त्यहाँ पर्याप्त स्वर्गदूतहरू थिए। याकूबले स्वर्गदूतहरूलाई देखेको ठाउँ परमेश्वरको शिविर थियो भन्ने कुरा याकूबले घोषणा गरे। याकूबले त्यो ठाउँको नाम महनइम राखे। जब याकूब हारान जान बेर्शेबाबाट निस्किए, उनले स्वर्गदूतहरू एउटा सिँढीमा उक्लँदै र ओर्लँदै गरेको देखे। याकूब फर्किँदा, उनले फेरि परमेश्वरले पठाउनुभएका स्वर्गदूतहरूलाई देखे। यसरी याकूबको यात्राको सुरुवात र अन्तमा स्वर्गदूतहरू छन्।</w:t>
      </w:r>
    </w:p>
    <w:p>
      <w:pPr/>
      <w:r>
        <w:rPr>
          <w:lang w:val="ne_NP" w:bidi="ne_NP"/>
        </w:rPr>
      </w:r>
      <w:r>
        <w:rPr>
          <w:lang w:val="ne_NP" w:bidi="ne_NP"/>
        </w:rPr>
        <w:t>रोक्नुहोस् र छलफल गर्नुहोस्: यात्रा गर्ने र रातको लागि शिविर खडा गर्ने विभिन्न प्रकारका व्यक्ति वा समूहहरूका बारेमा कथाहरू सुनाउनुहोस्। प्रत्येक कथामा शिविरका लागि कुन शब्द प्रयोग गरिन्छ?</w:t>
      </w:r>
    </w:p>
    <w:p>
      <w:pPr/>
      <w:r>
        <w:rPr>
          <w:lang w:val="ne_NP" w:bidi="ne_NP"/>
        </w:rPr>
      </w:r>
      <w:r>
        <w:rPr>
          <w:lang w:val="ne_NP" w:bidi="ne_NP"/>
        </w:rPr>
        <w:t>याकूबले आफ्नो जुम्ल्याहा भाइ एसावबाट बच्न घर छोडेर हारान गएको २० वर्ष भएको छ। एसावले आफ्नो जन्मसिद्ध अधिकार एक कचौराको झोलका लागि याकूबलाई बेचेका थिए। याकूबले तिनीहरूका बुबा इसहाकलाई छल गरेर जेठो छोरा एसावको लागि राखिएको आशिष् आफूले लिएका थिए। याकूबले एसावको आशिष् चोरेका थिए। एसाव यति रिसाएका थिए कि उनले याकूबलाई मार्ने धम्की दिए। तिनीहरूकी आमा रिबेकाले याकूबलाई हारानमा लाबानकहाँ जान भने। याकूब २० वर्षदेखि हराएका छन्।</w:t>
      </w:r>
    </w:p>
    <w:p>
      <w:pPr/>
      <w:r>
        <w:rPr>
          <w:lang w:val="ne_NP" w:bidi="ne_NP"/>
        </w:rPr>
      </w:r>
      <w:r>
        <w:rPr>
          <w:lang w:val="ne_NP" w:bidi="ne_NP"/>
        </w:rPr>
        <w:t>अब याकूब फर्किरहेका छन्। २० वर्षपछि एसावले याकूबको बारेमा कस्तो महसुस गरिरहेको छ भन्ने कुरा याकूबलाई थाहा छैन। एसाव एदोमको देशको सेईर क्षेत्रमा सरेको कुरा याकूबले थाहा पाए। यो क्षेत्र बेर्शेबाबाट केही टाढा छ।</w:t>
      </w:r>
    </w:p>
    <w:p>
      <w:pPr/>
      <w:r>
        <w:rPr>
          <w:lang w:val="ne_NP" w:bidi="ne_NP"/>
        </w:rPr>
      </w:r>
      <w:r>
        <w:rPr>
          <w:lang w:val="ne_NP" w:bidi="ne_NP"/>
        </w:rPr>
        <w:t>रोक्नुहोस् र एदोमको भूमि सहित इस्राएलको देशको नक्सा देखाउनुहोस्। सेइरलाई याकूबको यात्राका अन्य ठाउँहरूका साथै नक्सामा चिन्ह लगाउनुपर्छ।</w:t>
      </w:r>
    </w:p>
    <w:p>
      <w:pPr/>
      <w:r>
        <w:rPr>
          <w:lang w:val="ne_NP" w:bidi="ne_NP"/>
        </w:rPr>
      </w:r>
      <w:r>
        <w:rPr>
          <w:lang w:val="ne_NP" w:bidi="ne_NP"/>
        </w:rPr>
        <w:t>एसाव किन इसहाकबाट यति टाढा गए भन्ने हामीलाई थाहा छैन। एसावले २ हित्ती महिलाहरूसँग विवाह गरेका थिए र इसहाक र रिबेका दुवैले एसावका पत्नीहरूलाई मन पराउँदैनथे। याकूबले बेर्शेबा छोडेपछि, एसावले इश्माएलकी छोरीसँग विवाह गरे। यो कथाले हामीलाई इसहाक र रिबेकाले यस पत्नीको बारेमा के सोचेका थिए भनेर बताउँदैन।</w:t>
      </w:r>
    </w:p>
    <w:p>
      <w:pPr/>
      <w:r>
        <w:rPr>
          <w:lang w:val="ne_NP" w:bidi="ne_NP"/>
        </w:rPr>
      </w:r>
      <w:r>
        <w:rPr>
          <w:lang w:val="ne_NP" w:bidi="ne_NP"/>
        </w:rPr>
        <w:t>याकूबले एसावकहाँ याकूबकै एउटा सन्देशसहित दूत पठाए। याकूबले आफूलाई एसावका नोकर भनी बताए। नोकर शब्द प्रयोग गरेर याकूबले एसावलाई सम्मान गर्ने प्रयास गरिरहेका छन्। याकूबले बेर्शेबा छोडेदेखि पूरै समय लाबानसँगै बसेको थिएँ भनेर याकूबले एसावलाई भने। याकूबसँग अब धेरै पशुहरू र नोकरहरू छन्। एसाव मित्रतापूर्ण हुनेछन् भन्ने आशा याकूबले गर्छन्। सन्देशवाहकहरू एसावकहाँ गए र त्यसपछि एसाव याकूबलाई भेट्न आउँदैछन् भन्ने कुरा याकूबलाई बताउन फर्किए। एसाव पहिले नै याकूब भएतिर हिँडिसकेका छन्। एसावसँग ४०० मानिसहरूको एउटा सेना छ जो एसावसँगै यात्रा गरिरहेका छन्। जब याकूबले यो समाचार सुने, याकूब डराए। याकूबले आफ्ना सबै सम्पत्तिलाई २ शिविरमा विभाजित गर्ने निर्णय गरे। यस प्रकार, यदि एसावले एउटा शिविरमा आक्रमण गर्छ भने अर्को शिविर सम्भवतः उम्कन सक्छ। याकूबले सायद आफ्नो सम्पत्तिको आधा गुमाउने थिए तर सबै कुरा होइन।</w:t>
      </w:r>
    </w:p>
    <w:p>
      <w:pPr/>
      <w:r>
        <w:rPr>
          <w:lang w:val="ne_NP" w:bidi="ne_NP"/>
        </w:rPr>
      </w:r>
      <w:r>
        <w:rPr>
          <w:lang w:val="ne_NP" w:bidi="ne_NP"/>
        </w:rPr>
        <w:t>रोक्नुहोस् र छलफल गर्नुहोस्: आफ्नो आफन्तलाई कुनै महत्त्वपूर्ण कुरामा धोका दिएर त्यसपछि त्यो क्षेत्र छोडेर गएका एकजना मानिसको बारेमा एउटा कथा सुनाउनुहोस्। त्यो मानिस लामो समयपछि फर्किरहेको छ। आफ्नो परिवारबाट राम्रो स्वागत सुनिश्चित गर्न ती व्यक्तिले के गर्ने थिए? धोका पाएको मानिसले फर्किने व्यक्तिलाई कसरी स्वागत गर्ला? प्रत्येक व्यक्तिले कस्तो महसुस गरिरहेको होला?</w:t>
      </w:r>
    </w:p>
    <w:p>
      <w:pPr/>
      <w:r>
        <w:rPr>
          <w:lang w:val="ne_NP" w:bidi="ne_NP"/>
        </w:rPr>
      </w:r>
      <w:r>
        <w:rPr>
          <w:lang w:val="ne_NP" w:bidi="ne_NP"/>
        </w:rPr>
        <w:t>आफूसँग भएका सबै थोकलाई दुई समूहमा विभाजन गरिसकेपछि, याकूबले प्रार्थना गर्न थाले। याकूबले अब्राहामका परमेश्वर र इसहाकका परमेश्वरलाई प्रार्थना गरे। याकूबले परमेश्वरलाई याहवेको नामले पुकार्छन्। यी सबै नामहरूले एकै परमेश्वरलाई बुझाउँछन्। याकूबले परमेश्वरलाई उहाँले नै याकूबलाई घर फर्कन भन्नुभएको कुराको सम्झना दिलाए। परमेश्वरले याकूबसँग दयालु व्यवहार गर्ने प्रतिज्ञा गर्नुभएको थियो। याकूबले परमेश्वरलाई उहाँले याकूबलाई दिनुभएको आशिष्हरूको बारेमा सम्झाए। परमेश्वरले याकूबलाई दिनुभएको एउटा आशिष् चाहिँ याकूबका सन्तानहरू समुद्रको किनारका बालुवा झैँ गन्न नसकिने गरी धेरै हुनेछन् भन्ने थियो। याकूबले परमेश्वरलाई एसावको आक्रमणबाट आफूलाई जोगाउन बिन्ती गरे। याकूबले परमेश्वरलाई याकूबका भावी सन्तानहरूको बारेमा परमेश्वरले याकूबलाई दिनुभएको प्रतिज्ञाको सम्झना दिलाए।</w:t>
      </w:r>
    </w:p>
    <w:p>
      <w:pPr/>
      <w:r>
        <w:rPr>
          <w:lang w:val="ne_NP" w:bidi="ne_NP"/>
        </w:rPr>
      </w:r>
      <w:r>
        <w:rPr>
          <w:lang w:val="ne_NP" w:bidi="ne_NP"/>
        </w:rPr>
        <w:t>रोक्नुहोस् र छलफल गर्नुहोस्: फेरि याकूबको प्रार्थना सुन्नुहोस्। यदि तपाईंको गाउँको कुनै व्यक्ति याकूबजस्तै डराएको भए, उसले प्रार्थनामा के भन्थ्यो होला? यो प्रार्थना याकूबले गरेको प्रार्थनाभन्दा कसरी फरक होला?</w:t>
      </w:r>
    </w:p>
    <w:p>
      <w:pPr/>
      <w:r>
        <w:rPr>
          <w:lang w:val="ne_NP" w:bidi="ne_NP"/>
        </w:rPr>
      </w:r>
      <w:r>
        <w:rPr>
          <w:lang w:val="ne_NP" w:bidi="ne_NP"/>
        </w:rPr>
        <w:t>याकूब रातभरि जहाँ थिए त्यहीँ बसे। अर्को बिहान, याकूबले एसावलाई केही उपहारहरू पठाउने निर्णय गरे।</w:t>
      </w:r>
    </w:p>
    <w:p>
      <w:pPr/>
      <w:r>
        <w:rPr>
          <w:lang w:val="ne_NP" w:bidi="ne_NP"/>
        </w:rPr>
      </w:r>
      <w:r>
        <w:rPr>
          <w:lang w:val="ne_NP" w:bidi="ne_NP"/>
        </w:rPr>
        <w:t>याकूबले बाख्राहरू, भेडाहरू, ऊँटहरू, गाईहरू र गधाहरू रोजे। पशुहरूको प्रत्येक समूहमा याकूबले पोथी र भाले पशुहरू रोजे ताकि ती पशुहरूले प्रजनन गर्न सकून्। याकूबले यी पशुहरूलाई बथान बथानमा विभाजित गरे र प्रत्येक बथानसँग बस्नका लागि नोकरहरू खटाए। याकूबले प्रत्येक बथानलाई एसावको दिशातिर पठाए। याकूबले नोकरहरूलाई बथानहरूका बीचमा केही दूरी राखेर तिनीहरूलाई अलग राख्न भने।</w:t>
      </w:r>
    </w:p>
    <w:p>
      <w:pPr/>
      <w:r>
        <w:rPr>
          <w:lang w:val="ne_NP" w:bidi="ne_NP"/>
        </w:rPr>
      </w:r>
      <w:r>
        <w:rPr>
          <w:lang w:val="ne_NP" w:bidi="ne_NP"/>
        </w:rPr>
        <w:t>याकूबले उपहारको रूपमा पठाएको हरेक किसिमको पशुको तस्वीर देखाउनुहोस्। पशुका भाले र पोथी देखाउनुहोस्: भेडा, बाख्रा, उँट, गाई, साँढे, गधा।</w:t>
      </w:r>
    </w:p>
    <w:p>
      <w:pPr/>
      <w:r>
        <w:rPr>
          <w:lang w:val="ne_NP" w:bidi="ne_NP"/>
        </w:rPr>
      </w:r>
      <w:r>
        <w:rPr>
          <w:lang w:val="ne_NP" w:bidi="ne_NP"/>
        </w:rPr>
        <w:t>याकूबले नोकरहरूको प्रत्येक समूहलाई निर्देशनहरू दिए। जब नोकरहरूले एसावलाई भेटे, तब नोकरहरूले एसावलाई पशुहरू याकूबका हुन् भनेर बताउनु पर्ने थियो। याकूबले यी पशुहरूलाई आफ्ना मालिक, एसावलाई उपहारको रूपमा पठाइरहेका छन्। याकूबले नोकरहरूलाई याकूब एसावका नोकर हुन् भनेर भन्न लगाउँछ। याकूबले आफ्नो स्थिति एसावको भन्दा तल्लो छ भनेर देखाउने प्रयास गरिरहेका छन्। याकूब एसावको आज्ञा पालन गर्न बाध्य छ। याकूबले एसावलाई आदर र सम्मान देखाइरहेका छन्। उपहारहरू दिएर, याकूबले एसावको रिस शान्त पार्ने प्रयास गरिरहेका छन्।</w:t>
      </w:r>
    </w:p>
    <w:p>
      <w:pPr/>
      <w:r>
        <w:rPr>
          <w:lang w:val="ne_NP" w:bidi="ne_NP"/>
        </w:rPr>
      </w:r>
      <w:r>
        <w:rPr>
          <w:lang w:val="ne_NP" w:bidi="ne_NP"/>
        </w:rPr>
        <w:t>रोक्नुहोस् र छलफल गर्नुहोस्: अरू कसैलाई धोका दिने व्यक्तिको बारेमा कुरा गर्नुहोस्। तपाईंको संस्कृतिमा, धोका दिने व्यक्तिले आफूले धोका दिएको व्यक्तिसँग मेलमिलाप गर्न के गर्छ? त्यो व्यक्तिले कस्ता कुराहरू भन्ला? त्यो व्यक्तिले कस्ता प्रकारका कुराहरू गर्ला?</w:t>
      </w:r>
    </w:p>
    <w:p>
      <w:pPr/>
      <w:r>
        <w:rPr>
          <w:lang w:val="ne_NP" w:bidi="ne_NP"/>
        </w:rPr>
      </w:r>
      <w:r>
        <w:rPr>
          <w:lang w:val="ne_NP" w:bidi="ne_NP"/>
        </w:rPr>
        <w:t>नोकरहरूले एसावलाई यी पशुहरू याकूबको उपहार हुन् भनेर बताउनुपर्ने थियो। तिनीहरूले याकूब एसावलाई भेट्न आउँदैछन् भनी भन्नुपर्ने थियो। नोकरहरूको प्रत्येक समूहलाई निर्देशनहरूको एउटै सेट दिइएको थियो। याकूब एसावलाई शान्त पार्ने वा एसावलाई यसरी सन्तुष्ट पार्ने प्रयास गरिरहेका थिए ताकि एसाव याकूबमाथि आक्रमण गर्नबाट रोकियोस्। याकूबले आशा गरिरहेका थिए कि ती उपहारहरूले एसावलाई याकूबप्रति मित्रवत बनाउनेछन्। उपहारहरू पठाएपछि, याकूब जहाँ याकूबले बास हालेका थिए, त्यहीँ रातभरि बसे।</w:t>
      </w:r>
      <w:r>
        <w:rPr>
          <w:lang w:val="ne_NP" w:bidi="ne_NP"/>
        </w:rPr>
      </w:r>
    </w:p>
    <w:p>
      <w:pPr>
        <w:pStyle w:val="Heading3"/>
      </w:pPr>
      <w:r>
        <w:rPr>
          <w:lang w:val="ne_NP" w:bidi="ne_NP"/>
        </w:rPr>
        <w:t>Step 3</w:t>
      </w:r>
    </w:p>
    <w:p>
      <w:pPr/>
      <w:r>
        <w:rPr>
          <w:lang w:val="ne_NP" w:bidi="ne_NP"/>
        </w:rPr>
      </w:r>
      <w:r>
        <w:rPr>
          <w:lang w:val="ne_NP" w:bidi="ne_NP"/>
        </w:rPr>
        <w:t>संस्करणलाई सजिलोसँग बुझ्न पाठलाई फेरी एकपटक सुन्नुहोस्।</w:t>
      </w:r>
    </w:p>
    <w:p>
      <w:pPr/>
      <w:r>
        <w:rPr>
          <w:lang w:val="ne_NP" w:bidi="ne_NP"/>
        </w:rPr>
      </w:r>
      <w:r>
        <w:rPr>
          <w:lang w:val="ne_NP" w:bidi="ne_NP"/>
        </w:rPr>
        <w:t>यस सत्रमा, यस कथालाई दृश्यात्मक बनाउन तपाईंले समूहलाई मद्दत गर्नुहुनेछ। तपाईंले समूहलाई दृश्यहरू, सेटिङ र कथाका पात्रहरू परिभाषित गर्न मद्दत गर्नुहुनेछ।</w:t>
      </w:r>
    </w:p>
    <w:p>
      <w:pPr/>
      <w:r>
        <w:rPr>
          <w:lang w:val="ne_NP" w:bidi="ne_NP"/>
        </w:rPr>
      </w:r>
      <w:r>
        <w:rPr>
          <w:lang w:val="ne_NP" w:bidi="ne_NP"/>
        </w:rPr>
        <w:t>यस कथामा ५ दृश्यहरू छन्।</w:t>
      </w:r>
    </w:p>
    <w:p>
      <w:pPr/>
      <w:r>
        <w:rPr>
          <w:lang w:val="ne_NP" w:bidi="ne_NP"/>
        </w:rPr>
      </w:r>
      <w:r>
        <w:rPr>
          <w:b/>
          <w:lang w:val="ne_NP" w:bidi="ne_NP"/>
        </w:rPr>
        <w:t>पहिलो दृश्य:</w:t>
      </w:r>
      <w:r>
        <w:rPr>
          <w:lang w:val="ne_NP" w:bidi="ne_NP"/>
        </w:rPr>
        <w:t xml:space="preserve"> लाबान घर फर्किन निस्किएका छन् र परमेश्वरका स्वर्गदूतहरू याकूबलाई भेट्न आउँछन्। याकूब बेर्शेबातिर आफ्नो यात्रा जारी राख्छन्।</w:t>
      </w:r>
    </w:p>
    <w:p>
      <w:pPr/>
      <w:r>
        <w:rPr>
          <w:lang w:val="ne_NP" w:bidi="ne_NP"/>
        </w:rPr>
      </w:r>
      <w:r>
        <w:rPr>
          <w:b/>
          <w:lang w:val="ne_NP" w:bidi="ne_NP"/>
        </w:rPr>
        <w:t>दोस्रो दृश्य:</w:t>
      </w:r>
      <w:r>
        <w:rPr>
          <w:lang w:val="ne_NP" w:bidi="ne_NP"/>
        </w:rPr>
        <w:t xml:space="preserve"> याकूबले एसावलाई याकूब आउँदैछन् भन्ने कुरा बताउन सन्देशवाहकहरू एसावकहाँ पठाउँछन्।</w:t>
      </w:r>
    </w:p>
    <w:p>
      <w:pPr/>
      <w:r>
        <w:rPr>
          <w:lang w:val="ne_NP" w:bidi="ne_NP"/>
        </w:rPr>
      </w:r>
      <w:r>
        <w:rPr>
          <w:b/>
          <w:lang w:val="ne_NP" w:bidi="ne_NP"/>
        </w:rPr>
        <w:t>तेस्रो दृश्य:</w:t>
      </w:r>
      <w:r>
        <w:rPr>
          <w:lang w:val="ne_NP" w:bidi="ne_NP"/>
        </w:rPr>
        <w:t xml:space="preserve"> सन्देशवाहकहरू फर्किएर याकूबलाई एसाव ४०० मानिसहरूको सेना लिएर पछ्याइरहेको छ भन्ने कुरा बताउँछन्। याकूबले आफ्नो शिविरलाई २ शिविरहरूमा विभाजित गर्दछन्।</w:t>
      </w:r>
    </w:p>
    <w:p>
      <w:pPr/>
      <w:r>
        <w:rPr>
          <w:lang w:val="ne_NP" w:bidi="ne_NP"/>
        </w:rPr>
      </w:r>
      <w:r>
        <w:rPr>
          <w:b/>
          <w:lang w:val="ne_NP" w:bidi="ne_NP"/>
        </w:rPr>
        <w:t>चौथो दृश्य:</w:t>
      </w:r>
      <w:r>
        <w:rPr>
          <w:lang w:val="ne_NP" w:bidi="ne_NP"/>
        </w:rPr>
        <w:t xml:space="preserve"> याकूबले प्रार्थना गर्छन्।</w:t>
      </w:r>
    </w:p>
    <w:p>
      <w:pPr/>
      <w:r>
        <w:rPr>
          <w:lang w:val="ne_NP" w:bidi="ne_NP"/>
        </w:rPr>
      </w:r>
      <w:r>
        <w:rPr>
          <w:b/>
          <w:lang w:val="ne_NP" w:bidi="ne_NP"/>
        </w:rPr>
        <w:t>पाँचौँ दृश्य:</w:t>
      </w:r>
      <w:r>
        <w:rPr>
          <w:lang w:val="ne_NP" w:bidi="ne_NP"/>
        </w:rPr>
        <w:t xml:space="preserve"> याकूबले एसावलाई उपहारहरू पठाउने निर्णय गर्छन्। याकूबले नोकरहरूलाई पालना गर्नका लागि विशेष निर्देशनहरूका साथ उपहारहरू पठाउँछन्। याकूबले यी उपहारहरूले एसावको रिस हटाउनेछन् भन्ने आशा गरिरहेका थिए।</w:t>
      </w:r>
    </w:p>
    <w:p>
      <w:pPr/>
      <w:r>
        <w:rPr>
          <w:lang w:val="ne_NP" w:bidi="ne_NP"/>
        </w:rPr>
      </w:r>
      <w:r>
        <w:rPr>
          <w:lang w:val="ne_NP" w:bidi="ne_NP"/>
        </w:rPr>
        <w:t>यस कथामा यि पात्रहरु समावेश छन्:</w:t>
      </w:r>
    </w:p>
    <w:p>
      <w:pPr>
        <w:pStyle w:val="ListBullet"/>
        <w:spacing w:line="240" w:lineRule="auto"/>
        <w:ind w:left="720"/>
      </w:pPr>
      <w:r>
        <w:rPr>
          <w:lang w:val="ne_NP" w:bidi="ne_NP"/>
        </w:rPr>
      </w:r>
      <w:r>
        <w:rPr>
          <w:lang w:val="ne_NP" w:bidi="ne_NP"/>
        </w:rPr>
        <w:t>याकूब</w:t>
      </w:r>
    </w:p>
    <w:p>
      <w:pPr>
        <w:pStyle w:val="ListBullet"/>
        <w:spacing w:line="240" w:lineRule="auto"/>
        <w:ind w:left="720"/>
      </w:pPr>
      <w:r>
        <w:rPr>
          <w:lang w:val="ne_NP" w:bidi="ne_NP"/>
        </w:rPr>
      </w:r>
      <w:r>
        <w:rPr>
          <w:lang w:val="ne_NP" w:bidi="ne_NP"/>
        </w:rPr>
        <w:t>परमेश्वरका स्वर्गदूतहरू</w:t>
      </w:r>
    </w:p>
    <w:p>
      <w:pPr>
        <w:pStyle w:val="ListBullet"/>
        <w:spacing w:line="240" w:lineRule="auto"/>
        <w:ind w:left="720"/>
      </w:pPr>
      <w:r>
        <w:rPr>
          <w:lang w:val="ne_NP" w:bidi="ne_NP"/>
        </w:rPr>
      </w:r>
      <w:r>
        <w:rPr>
          <w:lang w:val="ne_NP" w:bidi="ne_NP"/>
        </w:rPr>
        <w:t>परमेश्वर</w:t>
      </w:r>
    </w:p>
    <w:p>
      <w:pPr>
        <w:pStyle w:val="ListBullet"/>
        <w:spacing w:line="240" w:lineRule="auto"/>
        <w:ind w:left="720"/>
      </w:pPr>
      <w:r>
        <w:rPr>
          <w:lang w:val="ne_NP" w:bidi="ne_NP"/>
        </w:rPr>
      </w:r>
      <w:r>
        <w:rPr>
          <w:lang w:val="ne_NP" w:bidi="ne_NP"/>
        </w:rPr>
        <w:t>नोकरहरू</w:t>
      </w:r>
    </w:p>
    <w:p>
      <w:pPr>
        <w:pStyle w:val="ListBullet"/>
        <w:spacing w:line="240" w:lineRule="auto"/>
        <w:ind w:left="720"/>
      </w:pPr>
      <w:r>
        <w:rPr>
          <w:lang w:val="ne_NP" w:bidi="ne_NP"/>
        </w:rPr>
      </w:r>
      <w:r>
        <w:rPr>
          <w:lang w:val="ne_NP" w:bidi="ne_NP"/>
        </w:rPr>
        <w:t>एसाव र ४०० जनाको उनको सेना</w:t>
      </w:r>
    </w:p>
    <w:p>
      <w:pPr/>
      <w:r>
        <w:rPr>
          <w:lang w:val="ne_NP" w:bidi="ne_NP"/>
        </w:rPr>
      </w:r>
      <w:r>
        <w:rPr>
          <w:lang w:val="ne_NP" w:bidi="ne_NP"/>
        </w:rPr>
        <w:t>यस सत्रमा, समूहलाई स्टोरीबोर्ड बनाउन, चित्र कोर्न वा कुनै प्रकारका हेरफेर गर्न मिल्ने वस्तुहरू (जस्तै ढुङ्गा, लठ्ठी, बच्चाहरूको खेलौनाहरू) प्रयोग गरेर कथा र त्यसमा भएका क्रियाकलापलाई दृश्यात्मक बनाउनुहोस्।</w:t>
      </w:r>
    </w:p>
    <w:p>
      <w:pPr/>
      <w:r>
        <w:rPr>
          <w:lang w:val="ne_NP" w:bidi="ne_NP"/>
        </w:rPr>
      </w:r>
      <w:r>
        <w:rPr>
          <w:lang w:val="ne_NP" w:bidi="ne_NP"/>
        </w:rPr>
        <w:t>पहिलो दृश्यमा, लाबान हारान फर्कन प्रस्थान गरिसकेका छन्। याकूब बेर्शेबातिर आफ्नो यात्रा सुरु गर्छन्। परमेश्वरका स्वर्गदूतहरू याकूबलाई भेट्न आउँछन्। याकूबले यो ठाउँ परमेश्वरको शिविर हो भनेर घोषणा गर्छन्। याकूबले त्यो ठाउँको नाम महनोम राखे।</w:t>
      </w:r>
    </w:p>
    <w:p>
      <w:pPr/>
      <w:r>
        <w:rPr>
          <w:lang w:val="ne_NP" w:bidi="ne_NP"/>
        </w:rPr>
      </w:r>
      <w:r>
        <w:rPr>
          <w:lang w:val="ne_NP" w:bidi="ne_NP"/>
        </w:rPr>
        <w:t>दोस्रो दृश्यमा, याकूबले एसाव एदोममा पर्ने सेइर क्षेत्रमा बसोबास गर्ने कुरा थाहा पाउँछन्। यो पहाडहरूमा र बेर्शेबाभन्दा धेरै टाढा दक्षिणमा छ। याकूबले एसावलाई आफू आउँदै गरेको कुरा बताउन सन्देशवाहकहरू पठाउने निर्णय गर्छन्। याकूबले एउटा मैत्रीपूर्ण अभिवादन पठाउँछन्, जसले एसावलाई याकूब उनीसँग राम्रो सम्बन्ध चाहन्छन् भन्ने महसुस गराउनुपर्छ। याकूबले नम्र अभिवादन र तपाईंको नोकर याकूब जस्ता शब्दहरू प्रयोग गर्छन्। याकूबले एसावलाई उनीहरूका मामा लाबानसँग हारानमा २० वर्षसम्म आफूले के के गरे भनेर बताउँछन्। एसाव याकूबसँग मित्रतापूर्ण हुनेछन् भन्ने आशा याकूबलाई हुन्छ।</w:t>
      </w:r>
    </w:p>
    <w:p>
      <w:pPr/>
      <w:r>
        <w:rPr>
          <w:lang w:val="ne_NP" w:bidi="ne_NP"/>
        </w:rPr>
      </w:r>
      <w:r>
        <w:rPr>
          <w:lang w:val="ne_NP" w:bidi="ne_NP"/>
        </w:rPr>
        <w:t>तेस्रो दृश्यमा, सन्देशवाहकहरू एसावसँग भेट्नबाट फर्किन्छन्। एसाव याकूबलाई भेट्न आउँदैछन् र उनी पहिले नै बाटोमा आइसकेका छन् भनेर सन्देशवाहकहरूले याकूबलाई भन्छन्। एसावसँग ४०० मानिसहरूको सेना छ। यो समाचारले याकूबलाई त्रसित बनाउँछ। याकूबले आफूसँग भएका सबै कुरालाई २ शिविरहरूमा भाग लगाउँछन्। यदि एसावले आक्रमण गरे भने याकूबले आफ्ना आधा सम्पत्ति जोगाउन सक्नेछन् भन्ने याकूबलाई लाग्छ।</w:t>
      </w:r>
    </w:p>
    <w:p>
      <w:pPr/>
      <w:r>
        <w:rPr>
          <w:lang w:val="ne_NP" w:bidi="ne_NP"/>
        </w:rPr>
      </w:r>
      <w:r>
        <w:rPr>
          <w:lang w:val="ne_NP" w:bidi="ne_NP"/>
        </w:rPr>
        <w:t>चौथो दृश्यमा, याकूबले प्रार्थना गर्छन्। परमेश्वरले याकूबलाई घर फर्किन भन्नुभएको छ भनेर याकूबले परमेश्वरलाई सम्झाउँछन्। याकूबले परमेश्वरलाई उहाँले आफूमाथि दया देखाउने भनी गर्नुभएको प्रतिज्ञाको सम्झना दिलाउँछन्। याकूबले आफूजस्तो अयोग्य व्यक्तिलाई परमेश्वरले दिनुभएको आशिष्हरू सम्झन्छन्। याकूबले आफूलाई एसावबाट बचाउन परमेश्वरलाई अनुरोध गर्छन्। याकूबले परमेश्वरलाई फेरि परमेश्वरले याकूबलाई दिनुभएको प्रतिज्ञाहरूको सम्झना दिलाउँछन्। त्यसपछि याकूब रातभर त्यहाँ बस्छन्।</w:t>
      </w:r>
    </w:p>
    <w:p>
      <w:pPr/>
      <w:r>
        <w:rPr>
          <w:lang w:val="ne_NP" w:bidi="ne_NP"/>
        </w:rPr>
      </w:r>
      <w:r>
        <w:rPr>
          <w:lang w:val="ne_NP" w:bidi="ne_NP"/>
        </w:rPr>
        <w:t>पाँचौँ दृश्यमा, याकूबले एसावलाई उपहारको रूपमा पठाउन पशुहरू छान्छन्। याकूबले यी पशुहरूलाई बथानहरूमा अलग गर्छन् र प्रत्येक बथानका लागि नोकरहरू खटाउँछन्। याकूबले नोकरहरूलाई प्रत्येक बगालको बीचमा दूरी कायम गर्न भन्छन्। जब नोकरहरू एसावलाई भेट्छन्, तिनीहरूले त्यो बथान याकूबको हो र याकूबले एसावलाई उपहारको रूपमा यो बथान पठाइरहेका छन् भनी भन्नुपर्छ। नोकरहरूले याकूब एसावका नोकर हुन् र एसाव याकूबका मालिक हुन् भनेर भन्नुपर्छ। यस्तो भाषा प्रयोग गरेर याकूबले एसावलाई सम्मान गर्ने प्रयास गरिरहेका छन्। याकूबले एसावको मनमा आफूप्रति अझै बाँकी हुन सक्ने कुनै पनि रिसलाई शान्त पार्ने प्रयास गर्दैछन्। एसाव याकूबसँग मित्रवत होऊन् भन्ने चाहन्छन्। याकूबले बगालहरूलाई अघि पठाएर उनी आफैँ चाहिँ अर्को एक रात शिविरमै बसे।</w:t>
      </w:r>
    </w:p>
    <w:p>
      <w:pPr/>
      <w:r>
        <w:rPr>
          <w:lang w:val="ne_NP" w:bidi="ne_NP"/>
        </w:rPr>
      </w:r>
      <w:r>
        <w:rPr>
          <w:lang w:val="ne_NP" w:bidi="ne_NP"/>
        </w:rPr>
        <w:t>याकूबले फरक प्रकारका पशुहरू समान सङ्ख्यामा पठाएनन्। याकूबले फरक किसिमका ५ बथान पठाए:</w:t>
      </w:r>
    </w:p>
    <w:p>
      <w:pPr>
        <w:pStyle w:val="ListBullet"/>
        <w:spacing w:line="240" w:lineRule="auto"/>
        <w:ind w:left="720"/>
      </w:pPr>
      <w:r>
        <w:rPr>
          <w:lang w:val="ne_NP" w:bidi="ne_NP"/>
        </w:rPr>
      </w:r>
      <w:r>
        <w:rPr>
          <w:lang w:val="ne_NP" w:bidi="ne_NP"/>
        </w:rPr>
        <w:t>२०० बाख्रा र २० बोका</w:t>
      </w:r>
    </w:p>
    <w:p>
      <w:pPr>
        <w:pStyle w:val="ListBullet"/>
        <w:spacing w:line="240" w:lineRule="auto"/>
        <w:ind w:left="720"/>
      </w:pPr>
      <w:r>
        <w:rPr>
          <w:lang w:val="ne_NP" w:bidi="ne_NP"/>
        </w:rPr>
      </w:r>
      <w:r>
        <w:rPr>
          <w:lang w:val="ne_NP" w:bidi="ne_NP"/>
        </w:rPr>
        <w:t>२०० भेडी र २० भेडा</w:t>
      </w:r>
    </w:p>
    <w:p>
      <w:pPr>
        <w:pStyle w:val="ListBullet"/>
        <w:spacing w:line="240" w:lineRule="auto"/>
        <w:ind w:left="720"/>
      </w:pPr>
      <w:r>
        <w:rPr>
          <w:lang w:val="ne_NP" w:bidi="ne_NP"/>
        </w:rPr>
      </w:r>
      <w:r>
        <w:rPr>
          <w:lang w:val="ne_NP" w:bidi="ne_NP"/>
        </w:rPr>
        <w:t xml:space="preserve"> बच्चा सहितका ३० पोथी उँटहरू</w:t>
      </w:r>
    </w:p>
    <w:p>
      <w:pPr>
        <w:pStyle w:val="ListBullet"/>
        <w:spacing w:line="240" w:lineRule="auto"/>
        <w:ind w:left="720"/>
      </w:pPr>
      <w:r>
        <w:rPr>
          <w:lang w:val="ne_NP" w:bidi="ne_NP"/>
        </w:rPr>
      </w:r>
      <w:r>
        <w:rPr>
          <w:lang w:val="ne_NP" w:bidi="ne_NP"/>
        </w:rPr>
        <w:t>४० गाईहरू र १० गोरुहरू</w:t>
      </w:r>
    </w:p>
    <w:p>
      <w:pPr>
        <w:pStyle w:val="ListBullet"/>
        <w:spacing w:line="240" w:lineRule="auto"/>
        <w:ind w:left="720"/>
      </w:pPr>
      <w:r>
        <w:rPr>
          <w:lang w:val="ne_NP" w:bidi="ne_NP"/>
        </w:rPr>
      </w:r>
      <w:r>
        <w:rPr>
          <w:lang w:val="ne_NP" w:bidi="ne_NP"/>
        </w:rPr>
        <w:t>२० गधैनी र १० गधाहरू</w:t>
      </w:r>
      <w:r>
        <w:rPr>
          <w:lang w:val="ne_NP" w:bidi="ne_NP"/>
        </w:rPr>
      </w:r>
    </w:p>
    <w:p>
      <w:pPr>
        <w:pStyle w:val="Heading3"/>
      </w:pPr>
      <w:r>
        <w:rPr>
          <w:lang w:val="ne_NP" w:bidi="ne_NP"/>
        </w:rPr>
        <w:t>Step 4</w:t>
      </w:r>
    </w:p>
    <w:p>
      <w:pPr/>
      <w:r>
        <w:rPr>
          <w:lang w:val="ne_NP" w:bidi="ne_NP"/>
        </w:rPr>
      </w:r>
      <w:r>
        <w:rPr>
          <w:lang w:val="ne_NP" w:bidi="ne_NP"/>
        </w:rPr>
        <w:t>संस्करणलाई सजिलोसँग बुझ्न पाठलाई फेरी एकपटक सुन्नुहोस्।</w:t>
      </w:r>
    </w:p>
    <w:p>
      <w:pPr/>
      <w:r>
        <w:rPr>
          <w:lang w:val="ne_NP" w:bidi="ne_NP"/>
        </w:rPr>
      </w:r>
      <w:r>
        <w:rPr>
          <w:lang w:val="ne_NP" w:bidi="ne_NP"/>
        </w:rPr>
        <w:t>यस सत्रमा, टोलीले कथालाई नाटकीय बनाउनेछ।</w:t>
      </w:r>
    </w:p>
    <w:p>
      <w:pPr/>
      <w:r>
        <w:rPr>
          <w:lang w:val="ne_NP" w:bidi="ne_NP"/>
        </w:rPr>
      </w:r>
      <w:r>
        <w:rPr>
          <w:lang w:val="ne_NP" w:bidi="ne_NP"/>
        </w:rPr>
        <w:t>यस कथामा ५ दृश्यहरू छन्।</w:t>
      </w:r>
    </w:p>
    <w:p>
      <w:pPr/>
      <w:r>
        <w:rPr>
          <w:lang w:val="ne_NP" w:bidi="ne_NP"/>
        </w:rPr>
      </w:r>
      <w:r>
        <w:rPr>
          <w:lang w:val="ne_NP" w:bidi="ne_NP"/>
        </w:rPr>
        <w:t>यस कथामा यि पात्रहरु समावेश छन्:</w:t>
      </w:r>
    </w:p>
    <w:p>
      <w:pPr>
        <w:pStyle w:val="ListBullet"/>
        <w:spacing w:line="240" w:lineRule="auto"/>
        <w:ind w:left="720"/>
      </w:pPr>
      <w:r>
        <w:rPr>
          <w:lang w:val="ne_NP" w:bidi="ne_NP"/>
        </w:rPr>
      </w:r>
      <w:r>
        <w:rPr>
          <w:lang w:val="ne_NP" w:bidi="ne_NP"/>
        </w:rPr>
        <w:t>याकूब</w:t>
      </w:r>
    </w:p>
    <w:p>
      <w:pPr>
        <w:pStyle w:val="ListBullet"/>
        <w:spacing w:line="240" w:lineRule="auto"/>
        <w:ind w:left="720"/>
      </w:pPr>
      <w:r>
        <w:rPr>
          <w:lang w:val="ne_NP" w:bidi="ne_NP"/>
        </w:rPr>
      </w:r>
      <w:r>
        <w:rPr>
          <w:lang w:val="ne_NP" w:bidi="ne_NP"/>
        </w:rPr>
        <w:t>परमेश्वरका स्वर्गदूतहरू</w:t>
      </w:r>
    </w:p>
    <w:p>
      <w:pPr>
        <w:pStyle w:val="ListBullet"/>
        <w:spacing w:line="240" w:lineRule="auto"/>
        <w:ind w:left="720"/>
      </w:pPr>
      <w:r>
        <w:rPr>
          <w:lang w:val="ne_NP" w:bidi="ne_NP"/>
        </w:rPr>
      </w:r>
      <w:r>
        <w:rPr>
          <w:lang w:val="ne_NP" w:bidi="ne_NP"/>
        </w:rPr>
        <w:t>परमेश्वर</w:t>
      </w:r>
    </w:p>
    <w:p>
      <w:pPr>
        <w:pStyle w:val="ListBullet"/>
        <w:spacing w:line="240" w:lineRule="auto"/>
        <w:ind w:left="720"/>
      </w:pPr>
      <w:r>
        <w:rPr>
          <w:lang w:val="ne_NP" w:bidi="ne_NP"/>
        </w:rPr>
      </w:r>
      <w:r>
        <w:rPr>
          <w:lang w:val="ne_NP" w:bidi="ne_NP"/>
        </w:rPr>
        <w:t>नोकरहरू</w:t>
      </w:r>
    </w:p>
    <w:p>
      <w:pPr>
        <w:pStyle w:val="ListBullet"/>
        <w:spacing w:line="240" w:lineRule="auto"/>
        <w:ind w:left="720"/>
      </w:pPr>
      <w:r>
        <w:rPr>
          <w:lang w:val="ne_NP" w:bidi="ne_NP"/>
        </w:rPr>
      </w:r>
      <w:r>
        <w:rPr>
          <w:lang w:val="ne_NP" w:bidi="ne_NP"/>
        </w:rPr>
        <w:t>एसाव र ४०० मानिसहरूको उनको सेना</w:t>
      </w:r>
    </w:p>
    <w:p>
      <w:pPr/>
      <w:r>
        <w:rPr>
          <w:lang w:val="ne_NP" w:bidi="ne_NP"/>
        </w:rPr>
      </w:r>
      <w:r>
        <w:rPr>
          <w:lang w:val="ne_NP" w:bidi="ne_NP"/>
        </w:rPr>
        <w:t>टोलीले कथालाई दुई पटक अभिनय गर्न लगाउनुहोस्। तिनीहरूले अनुवाद गरिरहेका भाषामा अभिनय गर्नुपर्छ। पहिला, टोलीले नरोकिकन कथालाई अभिनय गर्नु। दोस्रो पटक टोलीले कथालाई अभिनय गर्दा, तिनीहरूलाई कथाको विभिन्न ठाउँहरूमा रोक्नुहोस्।</w:t>
      </w:r>
    </w:p>
    <w:p>
      <w:pPr/>
      <w:r>
        <w:rPr>
          <w:lang w:val="ne_NP" w:bidi="ne_NP"/>
        </w:rPr>
      </w:r>
      <w:r>
        <w:rPr>
          <w:lang w:val="ne_NP" w:bidi="ne_NP"/>
        </w:rPr>
        <w:t>टोलीले पहिलो पटक कथालाई अभिनय गर्दा, संवाद, प्रवाह, प्लटलाइन र कथाको कालक्रममा ध्यान दिनुहोस्। कथा वा खण्डको महत्त्वपूर्ण वा कठिन भागहरूलाई अभिनय गर्नुपर्ने र छुटाउन नहुने कुरामा ध्यान दिनुहोस्। टोलीलाई कथाका भागहरू सम्झन मद्दत गर्नुहोस्।</w:t>
      </w:r>
    </w:p>
    <w:p>
      <w:pPr/>
      <w:r>
        <w:rPr>
          <w:lang w:val="ne_NP" w:bidi="ne_NP"/>
        </w:rPr>
      </w:r>
      <w:r>
        <w:rPr>
          <w:lang w:val="ne_NP" w:bidi="ne_NP"/>
        </w:rPr>
        <w:t>टोलीले यो कथालाई दोस्रो पटक अभिनय गर्दा, तिनीहरूलाई केही निश्चित ठाउँहरूमा रोक्नुहोस्।</w:t>
      </w:r>
    </w:p>
    <w:p>
      <w:pPr/>
      <w:r>
        <w:rPr>
          <w:lang w:val="ne_NP" w:bidi="ne_NP"/>
        </w:rPr>
      </w:r>
      <w:r>
        <w:rPr>
          <w:lang w:val="ne_NP" w:bidi="ne_NP"/>
        </w:rPr>
        <w:t>अभिनय रोक्नुहोस्: एउटा भूमिका खेल्ने कलाकारलाई सोध्नुहोस्, "तपाईंलाई कस्तो महसुस भइरहेको छ?" तपाईंले विभिन्न प्रतिक्रियाहरू जस्ता कुराहरू सुन्न सक्नुहुन्छ। नाटक फेरि सुरु गर्नुहोस्।</w:t>
      </w:r>
    </w:p>
    <w:p>
      <w:pPr/>
      <w:r>
        <w:rPr>
          <w:lang w:val="ne_NP" w:bidi="ne_NP"/>
        </w:rPr>
      </w:r>
      <w:r>
        <w:rPr>
          <w:lang w:val="ne_NP" w:bidi="ne_NP"/>
        </w:rPr>
        <w:t>पहिलो दृश्यमा, लाबान हारान फर्किन हिँडिसकेका छन्। याकूब बेर्शेबा फर्कने आफ्नो यात्रा सुरु गर्छन्। परमेश्वरका स्वर्गदूतहरू याकूबलाई भेट्न आउँछन्। जब याकूबले यी स्वर्गदूतहरूलाई देख्छन्, तब याकूबले यो परमेश्वरको शिविर हो भनेर घोषणा गर्छन्। याकूबले त्यो ठाउँको नाम महनइम राखे।</w:t>
      </w:r>
    </w:p>
    <w:p>
      <w:pPr/>
      <w:r>
        <w:rPr>
          <w:lang w:val="ne_NP" w:bidi="ne_NP"/>
        </w:rPr>
      </w:r>
      <w:r>
        <w:rPr>
          <w:lang w:val="ne_NP" w:bidi="ne_NP"/>
        </w:rPr>
        <w:t>दोस्रो दृश्यमा, याकूबले सन्देशवाहकहरूलाई अगाडि आफ्ना जुम्ल्याहा दाजु एसावकहाँ पठाउँछन्। याकूबले सन्देशवाहकहरूलाई याकूब आउँदै छ भन्ने कुरा भन्छन्। याकूबले एसावलाई सम्मान गर्ने र एसावमा आफूप्रति मित्रताको भावना जगाउने किसिमको भाषा प्रयोग गर्छन्। याकूबले एसावलाई आफूले विगत २० वर्षदेखि के गर्दै आएका छन् भन्ने कुरा बताउँछन्।</w:t>
      </w:r>
    </w:p>
    <w:p>
      <w:pPr/>
      <w:r>
        <w:rPr>
          <w:lang w:val="ne_NP" w:bidi="ne_NP"/>
        </w:rPr>
      </w:r>
      <w:r>
        <w:rPr>
          <w:lang w:val="ne_NP" w:bidi="ne_NP"/>
        </w:rPr>
        <w:t>अभिनय रोक्नुहोस्: याकूबलाई सोध्नुहोस्, "एसावलाई फेरि भेट्ने कुरा तपाईंलाई कस्तो लाग्छ?" तपाईंले सुन्न सक्नुहुन्छ, "म यति लामो समयपछि आफ्नो भाइलाई भेट्न उत्सुक छु।" वा, "म डराएको छु। एसावलाई अब कस्तो महसुस भइरहेको छ भन्ने मलाई थाहा छैन। मैले घर छोड्दा एसावले मलाई मार्न चाहेका थिए।" एसावलाई सोध्नुहोस्, "याकूब घर आउँदै छन् भनेर सन्देशवाहकहरूले तपाईंलाई बताउँदा तपाईंलाई कस्तो महसुस भयो?" तपाईंले सुन्न सक्नुहुन्छ, "म उनलाई फेरि भेट्न पाउँदा खुसी छु। धेरै लामो समय भएको छ। म उनलाई अब घृणा गर्दिनँ तर हामी एकसाथ शान्तिपूर्वक बस्न सक्छौं कि सक्दैनौं भन्ने मलाई थाहा छैन। म उसलाई भरोसा गर्न सक्छु कि सक्दिन भन्ने मलाई थाहा छैन।" नाटक फेरि सुरु गर्नुहोस्।</w:t>
      </w:r>
    </w:p>
    <w:p>
      <w:pPr/>
      <w:r>
        <w:rPr>
          <w:lang w:val="ne_NP" w:bidi="ne_NP"/>
        </w:rPr>
      </w:r>
      <w:r>
        <w:rPr>
          <w:lang w:val="ne_NP" w:bidi="ne_NP"/>
        </w:rPr>
        <w:t>तेस्रो दृश्यमा, सन्देशवाहकहरू फर्किन्छन् र याकूबलाई एसाव उनलाई भेट्न आउँदैछन् भन्ने कुरा बताउँछन्। एसावका ४०० जना मानिसहरूको एउटा फौज एसावसँगै यात्रा गरिरहेको छ। जब याकूबले यो समाचार सुन्छन्, याकूब त्रसित हुन्छन्। याकूबले आफूसँग भएका सबै कुरा लिन्छन् र त्यसलाई २ शिविरहरूमा राख्छन्। यदि एसावले आक्रमण गरे भने सायद एउटा शिविर भाग्न सक्छ र याकूबले सबै कुरा गुमाउने छैनन् भन्ने कुरा याकूबले सोच्छन्।</w:t>
      </w:r>
    </w:p>
    <w:p>
      <w:pPr/>
      <w:r>
        <w:rPr>
          <w:lang w:val="ne_NP" w:bidi="ne_NP"/>
        </w:rPr>
      </w:r>
      <w:r>
        <w:rPr>
          <w:lang w:val="ne_NP" w:bidi="ne_NP"/>
        </w:rPr>
        <w:t>अभिनय रोक्नुहोस्: याकूबलाई सोध्नुहोस्, "तपाईं किन डराउनुभएको छ?" तपाईंले सुन्न सक्नुहुन्छ, "एसाव मलाई २० वर्षअघि मार्न चाहन्थे।" सायद एसाव अझै मलाई मार्न चाहन्छ। एसावले किन यस्तो सेना ल्याउँथे होलान् र?" नाटक फेरि सुरु गर्नुहोस्।</w:t>
      </w:r>
    </w:p>
    <w:p>
      <w:pPr/>
      <w:r>
        <w:rPr>
          <w:lang w:val="ne_NP" w:bidi="ne_NP"/>
        </w:rPr>
      </w:r>
      <w:r>
        <w:rPr>
          <w:lang w:val="ne_NP" w:bidi="ne_NP"/>
        </w:rPr>
        <w:t>चौथो दृश्यमा, याकूबले प्रार्थना गर्छन्। याकूबले परमेश्वरका लागि दुवै नामहरू—परमेश्वर र याहवे प्रयोग गर्छन्। याकूबले परमेश्वरलाई भने, "तपाईंले मलाई घर फर्किन भन्नुभयो।" तपाईंले मसँग दयालु व्यवहार गर्ने प्रतिज्ञा गर्नुभयो।" याकूबले परमेश्वरलाई आफू परमेश्वरका आशिष् पाउन कति अयोग्य छु भन्ने कुरा सम्झाउँछन्। याकूबलाई थाहा छ कि अहिले उनीसँग भएका सबै कुरा परमेश्वरबाट आएका हुन्। त्यसपछि याकूबले परमेश्वरसँग बिन्ती गर्छन्, "मलाई मेरा दाई एसावबाट बचाउनुहोस्।" परमेश्वरले याकूबलाई गन्न नसक्ने धेरै नै सन्तानहरू दिने प्रतिज्ञा गर्नुभएको छ भन्ने कुरा याकूबले परमेश्वरलाई सम्झाउँछन्। त्यसपछि याकूब रातभरि आफू भएकै ठाउँमा बस्छन्।</w:t>
      </w:r>
    </w:p>
    <w:p>
      <w:pPr/>
      <w:r>
        <w:rPr>
          <w:lang w:val="ne_NP" w:bidi="ne_NP"/>
        </w:rPr>
      </w:r>
      <w:r>
        <w:rPr>
          <w:lang w:val="ne_NP" w:bidi="ne_NP"/>
        </w:rPr>
        <w:t>अभिनय रोक्नुहोस्: याकूबलाई सोध्नुहोस्, "प्रार्थना गरिसकेपछि अब तपाईंलाई कस्तो महसुस भइरहेको छ?" तपाईंले सुन्न सक्नुहुन्छ, "म शान्त छु। परमेश्वरले मेरो कुरा सुन्नुभएको छ भन्ने मलाई महसुस हुन्छ। यो अवस्थालाई परमेश्वरले सम्हाल्नुहुनेछ भन्ने मलाई लाग्छ। म अब चिन्तित छैन।" नाटक फेरि सुरु गर्नुहोस्।</w:t>
      </w:r>
    </w:p>
    <w:p>
      <w:pPr/>
      <w:r>
        <w:rPr>
          <w:lang w:val="ne_NP" w:bidi="ne_NP"/>
        </w:rPr>
      </w:r>
      <w:r>
        <w:rPr>
          <w:lang w:val="ne_NP" w:bidi="ne_NP"/>
        </w:rPr>
        <w:t>पाँचौँ दृश्यमा, याकूबले एसावलाई केही उपहारहरू पठाउने निर्णय गर्छन्। याकूबले आफूसँग भएका प्रत्येक किसिमका पशुहरूमध्येबाट केही पशुहरू लिन्छन् र ती पशुहरूलाई बथानमा राख्छन्। त्यसपछि याकूबले उक्त बथानसँग जान केही नोकरहरू छान्छन्। याकूबले नोकरहरूलाई प्रत्येक बथानको बीचमा दूरी कायम गर्न भन्छन्। तिनीहरू याकूबभन्दा अघि जानुपर्ने छ। जब बथान एसावकहाँ पुग्छ, तब नोकरहरूले एसावलाई भन्नुपर्छ कि यी पशुहरू एसावका सेवक याकूबले पठाएका उपहार हुन् र ती याकूबका मालिक एसावकै लागि हुन्। यस्तो भाषा प्रयोग गरेर, याकूबले एसावलाई शान्त पार्ने वा एसावमा हुन सक्ने बाँकी रिसलाई साम्य पार्ने प्रयास गरिरहेका छन्। याकूबले पनि एसावलाई सम्मान गर्ने प्रयास गरिरहेका छन्। नोकरहरूको प्रत्येक समूहसँग एसावलाई दिने एउटै सन्देश थियो। याकूबले उपहारका सबै बथानहरू अगाडि पठाए। याकूब अर्को रात पनि शिविरमा बसे।</w:t>
      </w:r>
    </w:p>
    <w:p>
      <w:pPr/>
      <w:r>
        <w:rPr>
          <w:lang w:val="ne_NP" w:bidi="ne_NP"/>
        </w:rPr>
      </w:r>
      <w:r>
        <w:rPr>
          <w:lang w:val="ne_NP" w:bidi="ne_NP"/>
        </w:rPr>
        <w:t>अभिनय रोक्नुहोस्: याकूबलाई सोध्नुहोस्, "तपाईंले यी उपहारहरू अगाडि पठाइसकेपछि अहिले तपाईंलाई कस्तो महसुस भइरहेको छ?" तपाईंले सुन्न सक्नुहुन्छ, "मलाई लाग्छ यो एउटा राम्रो विचार हो। मैले ती विनम्र शब्दहरू प्रयोग गरेर उनलाई स्वामी भनेकोमा एसाऊ मेरो चापलूसीबाट प्रसन्न हुनेछ। मैले शान्ति स्थापना गर्न आफूले सक्ने सबै कुरा गरेको छु। अब यो एसावमाथि भर पर्छ।" नोकरहरूलाई सोध्नुहोस्, "बथान र यो सन्देशका साथ अघि बढेको कुरामा तपाईंहरूलाई कस्तो महसुस भइरहेको छ?" तपाईंले सुन्न सक्नुहुन्छ, "मलाई डर लाग्छ तर मैले आफ्नो मालिकको आज्ञा पालन गर्नुपर्छ। एसावसँग ४०० मानिसहरूको सेना छ। उनले यी उपहार वा हाम्रा सन्देशहरू स्वीकार नगर्न सक्छन्।" नाटक फेरि सुरु गर्नुहोस्।</w:t>
      </w:r>
      <w:r>
        <w:rPr>
          <w:lang w:val="ne_NP" w:bidi="ne_NP"/>
        </w:rPr>
      </w:r>
    </w:p>
    <w:p>
      <w:pPr>
        <w:pStyle w:val="Heading3"/>
      </w:pPr>
      <w:r>
        <w:rPr>
          <w:lang w:val="ne_NP" w:bidi="ne_NP"/>
        </w:rPr>
        <w:t>Step 5</w:t>
      </w:r>
    </w:p>
    <w:p>
      <w:pPr/>
      <w:r>
        <w:rPr>
          <w:lang w:val="ne_NP" w:bidi="ne_NP"/>
        </w:rPr>
      </w:r>
      <w:r>
        <w:rPr>
          <w:lang w:val="ne_NP" w:bidi="ne_NP"/>
        </w:rPr>
        <w:t>संस्करणलाई सजिलोसँग बुझ्न पाठलाई एकपटक सुन्नुहोस्।</w:t>
      </w:r>
    </w:p>
    <w:p>
      <w:pPr/>
      <w:r>
        <w:rPr>
          <w:lang w:val="ne_NP" w:bidi="ne_NP"/>
        </w:rPr>
      </w:r>
      <w:r>
        <w:rPr>
          <w:lang w:val="ne_NP" w:bidi="ne_NP"/>
        </w:rPr>
        <w:t xml:space="preserve">परमेश्वरका </w:t>
      </w:r>
      <w:r>
        <w:rPr>
          <w:b/>
          <w:lang w:val="ne_NP" w:bidi="ne_NP"/>
        </w:rPr>
        <w:t>स्वर्गदूतहरू</w:t>
      </w:r>
      <w:r>
        <w:rPr>
          <w:lang w:val="ne_NP" w:bidi="ne_NP"/>
        </w:rPr>
        <w:t xml:space="preserve"> याकूबलाई भेट्न आउँछन्। स्वर्गदूत बुझाउने शब्द बहुवचन छ। स्वर्गदूतहरू अलौकिक आत्मिक प्राणीहरू हुन् जसले सामान्यतया परमेश्वरका सन्देशहरू ल्याउँछन्। तर, यहाँ स्वर्गदूतहरूले याकूबलाई कुनै सन्देश दिँदैनन्। तपाईंले पहिले प्रयोग गर्नुभएको स्वर्गदूतहरूका लागि त्यही शब्द प्रयोग गर्नुहोस्। स्वर्गदूतहरूलाई मुख्य शब्दावलीमा छलफल गरिन्छ।</w:t>
      </w:r>
    </w:p>
    <w:p>
      <w:pPr/>
      <w:r>
        <w:rPr>
          <w:lang w:val="ne_NP" w:bidi="ne_NP"/>
        </w:rPr>
      </w:r>
      <w:r>
        <w:rPr>
          <w:lang w:val="ne_NP" w:bidi="ne_NP"/>
        </w:rPr>
        <w:t xml:space="preserve">याकूबले भने, त्यहाँ परमेश्वरको </w:t>
      </w:r>
      <w:r>
        <w:rPr>
          <w:b/>
          <w:lang w:val="ne_NP" w:bidi="ne_NP"/>
        </w:rPr>
        <w:t>शिविर</w:t>
      </w:r>
      <w:r>
        <w:rPr>
          <w:lang w:val="ne_NP" w:bidi="ne_NP"/>
        </w:rPr>
        <w:t xml:space="preserve"> हुन पर्याप्त स्वर्गदूतहरू छन्। यहाँ शिविर शब्द सैन्य शिविर जस्तै छ। याकूबले यी स्वर्गदूतहरूलाई परमेश्वरको सेनाको रूपमा देख्छन्।</w:t>
      </w:r>
    </w:p>
    <w:p>
      <w:pPr/>
      <w:r>
        <w:rPr>
          <w:lang w:val="ne_NP" w:bidi="ne_NP"/>
        </w:rPr>
      </w:r>
      <w:r>
        <w:rPr>
          <w:lang w:val="ne_NP" w:bidi="ne_NP"/>
        </w:rPr>
        <w:t>याकूबको परिवारले दुई ठूला शिविरहरू भर्छ। यी सैन्य शिविरहरू होइनन्। यो शिविर एउटा यस्तो ठाउँ हो जहाँ एक व्यक्ति वा मानिसहरूको समूह सीमित समयको लागि बस्ने गर्दछ। याकूबको परिवारले यात्रा गर्दा प्रत्येक रात शिविर खडा गर्थ्यो।</w:t>
      </w:r>
    </w:p>
    <w:p>
      <w:pPr/>
      <w:r>
        <w:rPr>
          <w:lang w:val="ne_NP" w:bidi="ne_NP"/>
        </w:rPr>
      </w:r>
      <w:r>
        <w:rPr>
          <w:lang w:val="ne_NP" w:bidi="ne_NP"/>
        </w:rPr>
        <w:t xml:space="preserve">याकूबले थाहा पाउँछन् कि एसाव </w:t>
      </w:r>
      <w:r>
        <w:rPr>
          <w:b/>
          <w:lang w:val="ne_NP" w:bidi="ne_NP"/>
        </w:rPr>
        <w:t>एदोम</w:t>
      </w:r>
      <w:r>
        <w:rPr>
          <w:lang w:val="ne_NP" w:bidi="ne_NP"/>
        </w:rPr>
        <w:t xml:space="preserve"> देशको </w:t>
      </w:r>
      <w:r>
        <w:rPr>
          <w:b/>
          <w:lang w:val="ne_NP" w:bidi="ne_NP"/>
        </w:rPr>
        <w:t>सेईर</w:t>
      </w:r>
      <w:r>
        <w:rPr>
          <w:lang w:val="ne_NP" w:bidi="ne_NP"/>
        </w:rPr>
        <w:t xml:space="preserve"> क्षेत्रमा बसोबास गर्छन्। यी ठाउँका नामहरू धर्मशास्त्रमा बारम्बार प्रयोग गरिनेछन्। यस क्षेत्रको स्थानका लागि नक्सा हेर्नुहोस्।</w:t>
      </w:r>
    </w:p>
    <w:p>
      <w:pPr/>
      <w:r>
        <w:rPr>
          <w:lang w:val="ne_NP" w:bidi="ne_NP"/>
        </w:rPr>
      </w:r>
      <w:r>
        <w:rPr>
          <w:lang w:val="ne_NP" w:bidi="ne_NP"/>
        </w:rPr>
        <w:t>एदोम र सेइर अङ्कित गरिएको इस्राएलको नक्सा देखाउनुहोस्।</w:t>
      </w:r>
    </w:p>
    <w:p>
      <w:pPr/>
      <w:r>
        <w:rPr>
          <w:lang w:val="ne_NP" w:bidi="ne_NP"/>
        </w:rPr>
      </w:r>
      <w:r>
        <w:rPr>
          <w:lang w:val="ne_NP" w:bidi="ne_NP"/>
        </w:rPr>
        <w:t xml:space="preserve">याकूबले प्रार्थना गर्छन्। प्रार्थनामा याकूबले परमेश्वरसँग कुरा गर्दा </w:t>
      </w:r>
      <w:r>
        <w:rPr>
          <w:b/>
          <w:lang w:val="ne_NP" w:bidi="ne_NP"/>
        </w:rPr>
        <w:t>परमेश्वर</w:t>
      </w:r>
      <w:r>
        <w:rPr>
          <w:lang w:val="ne_NP" w:bidi="ne_NP"/>
        </w:rPr>
        <w:t xml:space="preserve"> र </w:t>
      </w:r>
      <w:r>
        <w:rPr>
          <w:b/>
          <w:lang w:val="ne_NP" w:bidi="ne_NP"/>
        </w:rPr>
        <w:t>याहवे</w:t>
      </w:r>
      <w:r>
        <w:rPr>
          <w:lang w:val="ne_NP" w:bidi="ne_NP"/>
        </w:rPr>
        <w:t xml:space="preserve"> दुवै प्रयोग गर्छन्। परमेश्वर र याहवेका लागि तपाईंले अन्य खण्डहरूमा प्रयोग गर्नुभएको शब्दहरू नै प्रयोग गर्नुहोस्। याहवे र परमेश्वर दुवै मुख्य शब्दावलीमा छलफल गरिएका छन्। प्रार्थनामा, याकूब भन्छन्, मेरा हजुरबुबा अब्राहामका परमेश्वर र मेरा बुबा इसहाकका परमेश्वर। यी नामहरूले याकूबले यस समयमा आराधना र प्रार्थना गरिरहेका उनै परमेश्वरलाई जनाउँछन्।</w:t>
      </w:r>
    </w:p>
    <w:p>
      <w:pPr/>
      <w:r>
        <w:rPr>
          <w:lang w:val="ne_NP" w:bidi="ne_NP"/>
        </w:rPr>
      </w:r>
      <w:r>
        <w:rPr>
          <w:lang w:val="ne_NP" w:bidi="ne_NP"/>
        </w:rPr>
        <w:t xml:space="preserve">याकूबले आफूलाई एसावको </w:t>
      </w:r>
      <w:r>
        <w:rPr>
          <w:b/>
          <w:lang w:val="ne_NP" w:bidi="ne_NP"/>
        </w:rPr>
        <w:t>दास</w:t>
      </w:r>
      <w:r>
        <w:rPr>
          <w:lang w:val="ne_NP" w:bidi="ne_NP"/>
        </w:rPr>
        <w:t xml:space="preserve"> भनी उल्लेख गर्छन्। याकूबले आफूलाई परमेश्वरको सेवकको रूपमा चिनाउँछन्। याकूबका धेरै नोकरहरू छन्। सेवकको बारेमा मुख्य शब्दावलीमा छलफल गरिएको छ। प्रत्येक अवस्थामा, नोकर शब्दको अर्थ त्यो व्यक्तिले आज्ञा पालन गर्नेछ र आफ्नो मालिकको सेवा गर्नेछ भन्ने हुन्छ। तपाईंले पहिले प्रयोग गर्नुभएको नोकरका लागि त्यही शब्द प्रयोग गर्नुहोस्।</w:t>
      </w:r>
    </w:p>
    <w:p>
      <w:pPr/>
      <w:r>
        <w:rPr>
          <w:lang w:val="ne_NP" w:bidi="ne_NP"/>
        </w:rPr>
      </w:r>
      <w:r>
        <w:rPr>
          <w:lang w:val="ne_NP" w:bidi="ne_NP"/>
        </w:rPr>
        <w:t xml:space="preserve">एसावलाई उपहारहरू पठाएर, याकूबले एसावलाई </w:t>
      </w:r>
      <w:r>
        <w:rPr>
          <w:b/>
          <w:lang w:val="ne_NP" w:bidi="ne_NP"/>
        </w:rPr>
        <w:t>शान्त पार्ने</w:t>
      </w:r>
      <w:r>
        <w:rPr>
          <w:lang w:val="ne_NP" w:bidi="ne_NP"/>
        </w:rPr>
        <w:t xml:space="preserve"> प्रयास गरिरहेका थिए। खुसी पार्नु भनेको आवश्यकता भएको कुरा दिएर व्यक्तिलाई शान्त बनाउनु वा सन्तुष्ट पार्नु हो। उपहारहरू पठाएर, याकूबले एसावको रिस शान्त हुनेछ र याकूब र एसाव शान्तिपूर्वक भेट्न सक्नेछन् भन्ने आशा गरिरहेका थिए।</w:t>
      </w:r>
      <w:r>
        <w:rPr>
          <w:lang w:val="ne_NP" w:bidi="ne_NP"/>
        </w:rPr>
      </w:r>
    </w:p>
    <w:p>
      <w:pPr>
        <w:pStyle w:val="Heading3"/>
      </w:pPr>
      <w:r>
        <w:rPr>
          <w:lang w:val="ne_NP" w:bidi="ne_NP"/>
        </w:rPr>
        <w:t>Step 6</w:t>
      </w:r>
    </w:p>
    <w:p>
      <w:pPr/>
      <w:r>
        <w:rPr>
          <w:lang w:val="ne_NP" w:bidi="ne_NP"/>
        </w:rPr>
      </w:r>
      <w:r>
        <w:rPr>
          <w:lang w:val="ne_NP" w:bidi="ne_NP"/>
        </w:rPr>
        <w:t>अनुवादलाई सजिलोसँग बुझ्न यस खण्डको श्रव्य संस्करण सुन्‍नुहोस्।</w:t>
      </w:r>
    </w:p>
    <w:p>
      <w:pPr/>
      <w:r>
        <w:rPr>
          <w:lang w:val="ne_NP" w:bidi="ne_NP"/>
        </w:rPr>
      </w:r>
      <w:r>
        <w:rPr>
          <w:lang w:val="ne_NP" w:bidi="ne_NP"/>
        </w:rPr>
        <w:t>यस सत्रमा, एउटा समूहको रूपमा तपाईंको आफ्नै भाषामा खण्डलाई पुन: भन्न लगाउनुहोस्।</w:t>
      </w:r>
    </w:p>
    <w:p>
      <w:pPr/>
      <w:r>
        <w:rPr>
          <w:lang w:val="ne_NP" w:bidi="ne_NP"/>
        </w:rPr>
      </w:r>
      <w:r>
        <w:rPr>
          <w:lang w:val="ne_NP" w:bidi="ne_NP"/>
        </w:rPr>
        <w:t>पहिला, सम्पूर्ण समूहले खण्डलाई तपाईंको आफ्नै भाषामा बताउन अभ्यास गर्नुपर्छ। तपाईंले अघिल्लो चरणहरूमा निर्णय गर्नुभएको कुराहरू जस्तै कालक्रम, शब्दहरू, वाक्यांशहरू, भावनाहरू, वा तपाईंले छलफल गर्नुभएको अन्य कुराहरू यसमा समावेश गर्नलाई सम्झनुहोस्।</w:t>
      </w:r>
    </w:p>
    <w:p>
      <w:pPr/>
      <w:r>
        <w:rPr>
          <w:lang w:val="ne_NP" w:bidi="ne_NP"/>
        </w:rPr>
      </w:r>
      <w:r>
        <w:rPr>
          <w:lang w:val="ne_NP" w:bidi="ne_NP"/>
        </w:rPr>
        <w:t>एउटा समूहको सदस्यले खण्डका केही वाक्यहरू भन्नुपर्छ र रोकिनु पर्छ। समूहको अर्को सदस्यले खण्डको अर्को भाग भन्नु पर्छ र रोकिनु पर्छ। समूहले सम्पूर्ण खण्डलाई पुन: नभन्दासम्म यो गर्नुहोस्। यस चरणमा समूहका सदस्यहरूले एक अर्कालाई सच्याउन सक्छन्।</w:t>
      </w:r>
    </w:p>
    <w:p>
      <w:pPr/>
      <w:r>
        <w:rPr>
          <w:lang w:val="ne_NP" w:bidi="ne_NP"/>
        </w:rPr>
      </w:r>
      <w:r>
        <w:rPr>
          <w:lang w:val="ne_NP" w:bidi="ne_NP"/>
        </w:rPr>
        <w:t xml:space="preserve">अडियो रोक्‍नुहोस्। </w:t>
      </w:r>
    </w:p>
    <w:p>
      <w:pPr/>
      <w:r>
        <w:rPr>
          <w:lang w:val="ne_NP" w:bidi="ne_NP"/>
        </w:rPr>
      </w:r>
      <w:r>
        <w:rPr>
          <w:lang w:val="ne_NP" w:bidi="ne_NP"/>
        </w:rPr>
        <w:t>अर्को पटक, समूहको प्रत्येक सदस्यले कम्तिमा पनि एकचोटि सम्पूर्ण खण्डलाई नरोकी भन्नुपर्छ। समूहको सदस्यले खण्डलाई सम्झन मद्दत गर्न कुनैपनि वस्तुहरू, चालहरू, वा तिनीहरूको स्टोरीबोर्ड प्रयोग गर्न सक्छन्।</w:t>
      </w:r>
    </w:p>
    <w:p>
      <w:pPr/>
      <w:r>
        <w:rPr>
          <w:lang w:val="ne_NP" w:bidi="ne_NP"/>
        </w:rPr>
      </w:r>
      <w:r>
        <w:rPr>
          <w:lang w:val="ne_NP" w:bidi="ne_NP"/>
        </w:rPr>
        <w:t xml:space="preserve">अडियो रोक्‍नुहोस्। </w:t>
      </w:r>
    </w:p>
    <w:p>
      <w:pPr/>
      <w:r>
        <w:rPr>
          <w:lang w:val="ne_NP" w:bidi="ne_NP"/>
        </w:rPr>
      </w:r>
      <w:r>
        <w:rPr>
          <w:lang w:val="ne_NP" w:bidi="ne_NP"/>
        </w:rPr>
        <w:t>त्यसपछि, तपाईंलाई सबैभन्दा बढी मनपरेको खण्डको संस्करण कस्को हो समूहले निर्णय गर्न सक्छ। तपाईंले एउटा समूहको सदस्यले एउटा दृश्य बताएको तरिका मनपर्यो तर तपाईंले अर्को दृश्य अर्कै समूहको सदस्यले बताएको तरिका मनपर्यो भनेर निर्णय गर्न सक्नुहुन्छ।</w:t>
      </w:r>
    </w:p>
    <w:p>
      <w:pPr/>
      <w:r>
        <w:rPr>
          <w:lang w:val="ne_NP" w:bidi="ne_NP"/>
        </w:rPr>
      </w:r>
      <w:r>
        <w:rPr>
          <w:lang w:val="ne_NP" w:bidi="ne_NP"/>
        </w:rPr>
        <w:t xml:space="preserve">अडियो रोक्‍नुहोस्। </w:t>
      </w:r>
    </w:p>
    <w:p>
      <w:pPr/>
      <w:r>
        <w:rPr>
          <w:lang w:val="ne_NP" w:bidi="ne_NP"/>
        </w:rPr>
      </w:r>
      <w:r>
        <w:rPr>
          <w:lang w:val="ne_NP" w:bidi="ne_NP"/>
        </w:rPr>
        <w:t>अन्तमा, समूहले सबैजना सहमत हुने खण्डको अन्तिम संस्करणलाई सँगै राख्न सक्छन्। समूहको प्रत्येक सदस्यले यस खण्डको अन्तिम संस्करण सुनाउने अभ्यास गर्नुपर्छ।</w:t>
      </w:r>
      <w:r>
        <w:rPr>
          <w:lang w:val="ne_NP" w:bidi="ne_NP"/>
        </w:rPr>
      </w:r>
      <w:r>
        <w:rPr>
          <w:lang w:val="ne_NP" w:bidi="ne_NP"/>
        </w:rPr>
      </w:r>
    </w:p>
    <w:p>
      <w:pPr/>
      <w:r>
        <w:rPr>
          <w:lang w:val="ne_NP" w:bidi="ne_NP"/>
        </w:rPr>
      </w:r>
    </w:p>
    <w:p>
      <w:pPr>
        <w:pStyle w:val="Heading2"/>
      </w:pPr>
      <w:r>
        <w:rPr>
          <w:lang w:val="ne_NP" w:bidi="ne_NP"/>
        </w:rPr>
        <w:t>Genesis 32:22–32</w:t>
      </w:r>
      <w:r>
        <w:rPr>
          <w:lang w:val="ne_NP" w:bidi="ne_NP"/>
        </w:rPr>
      </w:r>
    </w:p>
    <w:p>
      <w:pPr>
        <w:pStyle w:val="Heading3"/>
      </w:pPr>
      <w:r>
        <w:rPr>
          <w:lang w:val="ne_NP" w:bidi="ne_NP"/>
        </w:rPr>
        <w:t>Step 1</w:t>
      </w:r>
    </w:p>
    <w:p>
      <w:pPr/>
      <w:r>
        <w:rPr>
          <w:lang w:val="ne_NP" w:bidi="ne_NP"/>
        </w:rPr>
      </w:r>
      <w:r>
        <w:rPr>
          <w:lang w:val="ne_NP" w:bidi="ne_NP"/>
        </w:rPr>
        <w:t>उत्पत्ति ३२:२२–३२ सुन्नुहोस् र यसलाई आफ्नो हृदयमा राख्नुहोस्। पाठलाई तीन पटक सुन्नुहोस् (सम्भव छ भने तीन फरक अनुवादहरूमा)। त्यसपछि टोलीले निम्न प्रश्नहरूको छलफल गर्नुहोस:</w:t>
      </w:r>
    </w:p>
    <w:p>
      <w:pPr>
        <w:pStyle w:val="ListBullet"/>
        <w:spacing w:line="240" w:lineRule="auto"/>
        <w:ind w:left="720"/>
      </w:pPr>
      <w:r>
        <w:rPr>
          <w:lang w:val="ne_NP" w:bidi="ne_NP"/>
        </w:rPr>
      </w:r>
      <w:r>
        <w:rPr>
          <w:lang w:val="ne_NP" w:bidi="ne_NP"/>
        </w:rPr>
        <w:t>यो खण्डमा तपाईंलाई के मन पर्‍यो?</w:t>
      </w:r>
    </w:p>
    <w:p>
      <w:pPr>
        <w:pStyle w:val="ListBullet"/>
        <w:spacing w:line="240" w:lineRule="auto"/>
        <w:ind w:left="720"/>
      </w:pPr>
      <w:r>
        <w:rPr>
          <w:lang w:val="ne_NP" w:bidi="ne_NP"/>
        </w:rPr>
      </w:r>
      <w:r>
        <w:rPr>
          <w:lang w:val="ne_NP" w:bidi="ne_NP"/>
        </w:rPr>
        <w:t>तपाईलाई के मन परेन वा के बुझ्नुभएन?</w:t>
      </w:r>
    </w:p>
    <w:p>
      <w:pPr>
        <w:pStyle w:val="ListBullet"/>
        <w:spacing w:line="240" w:lineRule="auto"/>
        <w:ind w:left="720"/>
      </w:pPr>
      <w:r>
        <w:rPr>
          <w:lang w:val="ne_NP" w:bidi="ne_NP"/>
        </w:rPr>
      </w:r>
      <w:r>
        <w:rPr>
          <w:lang w:val="ne_NP" w:bidi="ne_NP"/>
        </w:rPr>
        <w:t>यो कथाले हामीलाई परमेश्वरको बारेमा के भन्छ?</w:t>
      </w:r>
    </w:p>
    <w:p>
      <w:pPr>
        <w:pStyle w:val="ListBullet"/>
        <w:spacing w:line="240" w:lineRule="auto"/>
        <w:ind w:left="720"/>
      </w:pPr>
      <w:r>
        <w:rPr>
          <w:lang w:val="ne_NP" w:bidi="ne_NP"/>
        </w:rPr>
      </w:r>
      <w:r>
        <w:rPr>
          <w:lang w:val="ne_NP" w:bidi="ne_NP"/>
        </w:rPr>
        <w:t>यो खण्डले मानिसबारे हामीलाई के भन्दछ?</w:t>
      </w:r>
    </w:p>
    <w:p>
      <w:pPr>
        <w:pStyle w:val="ListBullet"/>
        <w:spacing w:line="240" w:lineRule="auto"/>
        <w:ind w:left="720"/>
      </w:pPr>
      <w:r>
        <w:rPr>
          <w:lang w:val="ne_NP" w:bidi="ne_NP"/>
        </w:rPr>
      </w:r>
      <w:r>
        <w:rPr>
          <w:lang w:val="ne_NP" w:bidi="ne_NP"/>
        </w:rPr>
        <w:t>यो खण्डले कसरी हाम्रो दैनिक जीवनलाई प्रभाव पार्छ?</w:t>
      </w:r>
    </w:p>
    <w:p>
      <w:pPr>
        <w:pStyle w:val="ListBullet"/>
        <w:spacing w:line="240" w:lineRule="auto"/>
        <w:ind w:left="720"/>
      </w:pPr>
      <w:r>
        <w:rPr>
          <w:lang w:val="ne_NP" w:bidi="ne_NP"/>
        </w:rPr>
      </w:r>
      <w:r>
        <w:rPr>
          <w:lang w:val="ne_NP" w:bidi="ne_NP"/>
        </w:rPr>
        <w:t>यो कथा सुन्नु पर्ने तपाईंले चिन्नुभएको व्यक्ति को हुनुहुन्छ?</w:t>
      </w:r>
      <w:r>
        <w:rPr>
          <w:lang w:val="ne_NP" w:bidi="ne_NP"/>
        </w:rPr>
      </w:r>
    </w:p>
    <w:p>
      <w:pPr>
        <w:pStyle w:val="Heading3"/>
      </w:pPr>
      <w:r>
        <w:rPr>
          <w:lang w:val="ne_NP" w:bidi="ne_NP"/>
        </w:rPr>
        <w:t>Step 2</w:t>
      </w:r>
    </w:p>
    <w:p>
      <w:pPr/>
      <w:r>
        <w:rPr>
          <w:lang w:val="ne_NP" w:bidi="ne_NP"/>
        </w:rPr>
      </w:r>
      <w:r>
        <w:rPr>
          <w:lang w:val="ne_NP" w:bidi="ne_NP"/>
        </w:rPr>
        <w:t>मञ्चको तयारी</w:t>
      </w:r>
    </w:p>
    <w:p>
      <w:pPr/>
      <w:r>
        <w:rPr>
          <w:lang w:val="ne_NP" w:bidi="ne_NP"/>
        </w:rPr>
      </w:r>
      <w:r>
        <w:rPr>
          <w:lang w:val="ne_NP" w:bidi="ne_NP"/>
        </w:rPr>
        <w:t>उत्पत्ति ३२:२२–३२</w:t>
      </w:r>
    </w:p>
    <w:p>
      <w:pPr/>
      <w:r>
        <w:rPr>
          <w:lang w:val="ne_NP" w:bidi="ne_NP"/>
        </w:rPr>
      </w:r>
      <w:r>
        <w:rPr>
          <w:lang w:val="ne_NP" w:bidi="ne_NP"/>
        </w:rPr>
        <w:t>संस्करणलाई सजिलोसँग बुझ्न पाठलाई एकपटक सुन्नुहोस्।</w:t>
      </w:r>
    </w:p>
    <w:p>
      <w:pPr/>
      <w:r>
        <w:rPr>
          <w:lang w:val="ne_NP" w:bidi="ne_NP"/>
        </w:rPr>
      </w:r>
      <w:r>
        <w:rPr>
          <w:lang w:val="ne_NP" w:bidi="ne_NP"/>
        </w:rPr>
        <w:t>अघिल्लो खण्डमा, एसाव आफूलाई भेट्न आउँदैछन् भन्ने कुरा याकूबले थाहा पाए। एसावले ४०० मानिसहरूको सेना ल्याइरहेका छन्। याकूबले एसावलाई पशुहरूका बथान उपहार पठाए। यो खण्ड एसाव आइपुग्दा याकूबले उनलाई भेट्न गरेको तयारीको एउटा कथात्मक विवरण हो।</w:t>
      </w:r>
    </w:p>
    <w:p>
      <w:pPr/>
      <w:r>
        <w:rPr>
          <w:lang w:val="ne_NP" w:bidi="ne_NP"/>
        </w:rPr>
      </w:r>
      <w:r>
        <w:rPr>
          <w:lang w:val="ne_NP" w:bidi="ne_NP"/>
        </w:rPr>
        <w:t>याकूबले पशुहरूका बथानहरूलाई एसावका लागि उपहारको रूपमा पठाए। त्यसपछि याकूबले त्यो रात शिविरमै बिताए। रातको समयमा, याकूब उठे। याकूबले ४ महिलाहरूलाई लिए: लेआ र लेआकी नोकर जिल्पा, राहेल र राहेलकी नोकर बिल्हालाई लिएर तिनीहरूलाई यब्बोक नदीको घाट पार गराए। याकूबले आफ्ना ११ छोराहरूलाई पनि नदी पार गराएर लगे। तिनीहरू सबै अब नदीको दक्षिणतिर थिए। यब्बोक नदी जोर्दन देशमा छ। जब्बोक नदीमा यस्ता ठाउँहरू छन् जहाँ पानी कम गहिरो छ जसले गर्दा नदी पार गर्न सजिलो हुन्छ। यसलाई जंघार भनिन्छ। याकूब यब्बोक नदीको एउटा जंघारको छेउमा शिविर हालेर बसेका थिए। महिलाहरू र छोराछोरीहरूलाई यब्बोक तार्दै नयाँ शिविरमा लगेपछि, याकूबले आफूसँग भएका सबै कुरा—आफ्ना सबै सरसामानहरू पनि पठाए। याकूब बाहेक सबैजना र सबै कुरा नदीको पारि थिए। यो कथाले हामीलाई रातको समयमा याकूबले सबैलाई किन नदी पारेर लगेको भनी बताउँदैन। राति बाटो काट्नु अझ खतरनाक हुन्छ। रातको समयमा याकूब कहाँ थिए भन्ने कुरामा दुई व्याख्याहरू छन्। एउटा व्याख्याले भन्छ कि याकूब नदीको उत्तरतर्फको मूल शिविरमा बसे। अर्को व्याख्याले भन्छ कि याकूब आफ्नो परिवारसँगै नदीको एउटै छेउमा थिए तर उनीहरूसँग शिविरमा थिएनन्।</w:t>
      </w:r>
    </w:p>
    <w:p>
      <w:pPr/>
      <w:r>
        <w:rPr>
          <w:lang w:val="ne_NP" w:bidi="ne_NP"/>
        </w:rPr>
      </w:r>
      <w:r>
        <w:rPr>
          <w:lang w:val="ne_NP" w:bidi="ne_NP"/>
        </w:rPr>
        <w:t>नक्सामा जब्बोक नदी चिन्ह लगाइएको याकूबको यात्राको नक्सा देखाउनुहोस्।</w:t>
      </w:r>
    </w:p>
    <w:p>
      <w:pPr/>
      <w:r>
        <w:rPr>
          <w:lang w:val="ne_NP" w:bidi="ne_NP"/>
        </w:rPr>
      </w:r>
      <w:r>
        <w:rPr>
          <w:lang w:val="ne_NP" w:bidi="ne_NP"/>
        </w:rPr>
        <w:t>नदीको कम गहिरो भाग तरेर हिँडिरहेका मानिसहरूको एउटा तस्वीर देखाउनुहोस्।</w:t>
      </w:r>
    </w:p>
    <w:p>
      <w:pPr/>
      <w:r>
        <w:rPr>
          <w:lang w:val="ne_NP" w:bidi="ne_NP"/>
        </w:rPr>
      </w:r>
      <w:r>
        <w:rPr>
          <w:lang w:val="ne_NP" w:bidi="ne_NP"/>
        </w:rPr>
        <w:t>समूहमा छलफल गर्नुहोस्: एसावको आशिष् चोरेपछि निस्केर जाने याकूबजस्तै कोही घर आइरहेको छ भन्ने कल्पना गर्नुहोस्। परिवारका सदस्यहरू ती व्यक्ति र उनको परिवारलाई भेट्न बाहिर जाँदै छन्। घर आउने व्यक्तिलाई कस्तो महसुस भइरहेको होला? त्यो व्यक्तिले अभिवादन टोलीलाई भेट्ने तयारी गर्न कस्ता प्रकारका कार्यहरू गर्न सक्छ?</w:t>
      </w:r>
    </w:p>
    <w:p>
      <w:pPr/>
      <w:r>
        <w:rPr>
          <w:lang w:val="ne_NP" w:bidi="ne_NP"/>
        </w:rPr>
      </w:r>
      <w:r>
        <w:rPr>
          <w:lang w:val="ne_NP" w:bidi="ne_NP"/>
        </w:rPr>
        <w:t>याकूब शिविरमा एक्लै थिए। अझै रात थियो। एक मानिस आयो र याकूबसँग कुस्ती गर्न थाल्यो। कुस्ती भनेको प्रतिद्वन्द्वीलाई जमिनमा पछार्ने प्रयासमा उनीसँग गरिने प्रत्यक्ष शारीरिक भिडन्त हो। दुवैमध्ये कुनै पनि व्यक्तिले अर्कोलाई प्रहार गर्दैन वा हिर्काउँदैन। याकूबले यी मानिसलाई चिन्दैनन्। त्यो मानिसले आफ्नो परिचय दिँदैन र याकूबसँग कुरा गर्दैन।</w:t>
      </w:r>
    </w:p>
    <w:p>
      <w:pPr/>
      <w:r>
        <w:rPr>
          <w:lang w:val="ne_NP" w:bidi="ne_NP"/>
        </w:rPr>
      </w:r>
      <w:r>
        <w:rPr>
          <w:lang w:val="ne_NP" w:bidi="ne_NP"/>
        </w:rPr>
        <w:t>२ पुरुष वा केटाहरूले कुस्ती गरेको एउटा छोटो भिडियो देखाउनुहोस्। रोक्नुहोस् र छलफल गर्नुहोस्: भिडियोमा दुई केटाहरू के गरिरहेका छन् भन्ने कुरा वर्णन गर्नुहोस्। तपाईंको संस्कृतिमा यस प्रकारको गतिविधिलाई के भनिन्छ?</w:t>
      </w:r>
    </w:p>
    <w:p>
      <w:pPr/>
      <w:r>
        <w:rPr>
          <w:lang w:val="ne_NP" w:bidi="ne_NP"/>
        </w:rPr>
      </w:r>
      <w:r>
        <w:rPr>
          <w:lang w:val="ne_NP" w:bidi="ne_NP"/>
        </w:rPr>
        <w:t>याकूब र त्यो मानिसले बिहानसम्म कुस्ती वा संघर्ष गरे। मिर्मिरे भनेको आकाशमा उज्यालो देखिन थाल्ने समय हो। मिर्मिरेको अर्को शब्द बिहानी हो। सूर्य अझै उदाएको छैन। उज्यालो हुन थालेपछि, मानिसहरूले कुराहरू अझ स्पष्ट रूपमा देख्न सक्छन्।</w:t>
      </w:r>
    </w:p>
    <w:p>
      <w:pPr/>
      <w:r>
        <w:rPr>
          <w:lang w:val="ne_NP" w:bidi="ne_NP"/>
        </w:rPr>
      </w:r>
      <w:r>
        <w:rPr>
          <w:lang w:val="ne_NP" w:bidi="ne_NP"/>
        </w:rPr>
        <w:t>त्यो मानिसले आफूले याकूबलाई जमिनमा फ्याँक्न नसक्ने कुरा महसुस गर्‍यो। त्यो मानिसले लडाइँ वा संघर्ष जित्न सकेन। बिहानपख, त्यस मानिसले याकूबको तिघ्राको जोर्नी छोए र त्यसलाई आफ्नो ठाउँबाट खुस्काइदिए। यसको अर्थ त्यो मानिसले याकूबको कम्मर खुस्काइदियो। एकपटक कम्मरको जोर्नी खुस्किएपछि, व्यक्ति सामान्य रूपमा हिँड्न सक्दैन। याकूबको कम्मरको जोर्नी खुस्किएको हुनाले, याकूब लङ्गडाउँदै हिँड्थे।</w:t>
      </w:r>
    </w:p>
    <w:p>
      <w:pPr/>
      <w:r>
        <w:rPr>
          <w:lang w:val="ne_NP" w:bidi="ne_NP"/>
        </w:rPr>
      </w:r>
      <w:r>
        <w:rPr>
          <w:lang w:val="ne_NP" w:bidi="ne_NP"/>
        </w:rPr>
        <w:t>जब याकूब र त्यो मानिस एकसाथ कुस्ती गर्न वा झगडा गर्न थाले, तब याकूबलाई त्यो मानिस को थियो भन्ने थाहा थिएन। अन्ततः याकूबले यो मानिस विशेष व्यक्ति हो भन्ने कुरा महसुस गर्छन्।</w:t>
      </w:r>
    </w:p>
    <w:p>
      <w:pPr/>
      <w:r>
        <w:rPr>
          <w:lang w:val="ne_NP" w:bidi="ne_NP"/>
        </w:rPr>
      </w:r>
      <w:r>
        <w:rPr>
          <w:lang w:val="ne_NP" w:bidi="ne_NP"/>
        </w:rPr>
        <w:t>याकूबको हिप खुस्काएपछि, त्यो मानिस पहिलो पटक बोल्छ। त्यो मानिसले भने, "मलाई जान दिनुहोस्, किनभने दिनको उज्यालो देखिन थाल्दैछ।" चाँडै नै मानिसहरूलाई स्पष्ट रूपमा देख्न सकिने गरी उज्यालो हुनेवाला थियो। यसको अर्थ याकूबले त्यो मानिसलाई समातेर बस्न छोड्नु पर्छ र उसलाई जमिनमा फ्याँक्ने प्रयास गर्न रोक्नु पर्छ। याकूबले त्यो मानिसलाई जान दिन मानेनन्। याकूबले त्यो मानिसलाई छोड्नु वा समात्न बन्द गर्नुअघि उसले आफूलाई आशिष् दिनुपर्ने माग गरे।</w:t>
      </w:r>
    </w:p>
    <w:p>
      <w:pPr/>
      <w:r>
        <w:rPr>
          <w:lang w:val="ne_NP" w:bidi="ne_NP"/>
        </w:rPr>
      </w:r>
      <w:r>
        <w:rPr>
          <w:lang w:val="ne_NP" w:bidi="ne_NP"/>
        </w:rPr>
        <w:t>त्यो मानिसले याकूबलाई सोध्यो, "तिम्रो नाम के हो?" त्यो मानिसलाई याकूबको नाम पहिले नै थाहा थियो। जवाफ दिएर, याकूबले त्यस मानिसलाई याकूबकै चरित्रको बारेमा बताइरहेका थिए। याकूबले भने, "मेरो नाम याकूब हो।" याकूबको नामको अर्थ छली वा ठग हो। त्यो मानिसले याकूबलाई भने कि अबदेखि याकूबलाई इस्राएल भनिनेछ। त्यो मानिसले याकूबलाई भने, "तिमीले परमेश्वर र मानिससँग लडेका छौ र तिमीले हरेस खाएका छैनौ।" जब परमेश्वरले मानिसको नाम परिवर्तन गर्नुभयो, यसको अर्थ सामान्यतया त्यो व्यक्तिको चरित्रमा परिवर्तन आएको थियो भन्ने हुन्छ। याकूब अब छली होइनन्, बरु परमेश्वर र मानिसहरूसँग सङ्घर्ष गर्ने र हार नमान्ने व्यक्ति हुन्। अघिल्लो खण्डहरूमा, परमेश्वरले अब्रामको नाम परिवर्तन गरेर अब्राहाम र सराईको नाम परिवर्तन गरेर सारा राख्नुभयो।</w:t>
      </w:r>
    </w:p>
    <w:p>
      <w:pPr/>
      <w:r>
        <w:rPr>
          <w:lang w:val="ne_NP" w:bidi="ne_NP"/>
        </w:rPr>
      </w:r>
      <w:r>
        <w:rPr>
          <w:lang w:val="ne_NP" w:bidi="ne_NP"/>
        </w:rPr>
        <w:t>रोक्नुहोस् र छलफल गर्नुहोस्: तपाईंको संस्कृतिमा कसैले व्यक्तिको नाम कहिले र किन परिवर्तन गर्छन्?</w:t>
      </w:r>
    </w:p>
    <w:p>
      <w:pPr/>
      <w:r>
        <w:rPr>
          <w:lang w:val="ne_NP" w:bidi="ne_NP"/>
        </w:rPr>
      </w:r>
      <w:r>
        <w:rPr>
          <w:lang w:val="ne_NP" w:bidi="ne_NP"/>
        </w:rPr>
        <w:t>याकूबले त्यो मानिसलाई त्यो मानिसको नाम सोधे। त्यो मानिसले याकूबलाई सोधे, "तपाईं किन मेरो नाम जान्न चाहनुहुन्छ?" जब याकूबले त्यो मानिसको नाम सोध्छन्, यसको अर्थ यो हो कि यो मानिस को हुन् भन्ने याकूबलाई अझै थाहा छैन। त्यसपछि ती मानिसले याकूबलाई आशिष् दिए र त्यहाँबाट गए। अन्ततः याकूबले आफू परमेश्वरसँग रहेको कुरा महसुस गर्छन्। याकूबले परमेश्वरसँग प्रत्यक्ष भेटघाट गरेका छन्।</w:t>
      </w:r>
    </w:p>
    <w:p>
      <w:pPr/>
      <w:r>
        <w:rPr>
          <w:lang w:val="ne_NP" w:bidi="ne_NP"/>
        </w:rPr>
      </w:r>
      <w:r>
        <w:rPr>
          <w:lang w:val="ne_NP" w:bidi="ne_NP"/>
        </w:rPr>
        <w:t>याकूबले यो भेटघाट भएको ठाउँको नाम पनीएल राखे। पेनिएलको अर्थ परमेश्वरको अनुहार हो। याकूबले भने, "मैले परमेश्वरको अनुहार देखेको छु र म बाँचेको छु।" याकूबले पनिएल छोड्दा, सूर्य उदाउँदै थियो। याकूब आफ्नो कम्मरमा लागेको चोटका कारण लङ्गडाउँदै थियो।</w:t>
      </w:r>
    </w:p>
    <w:p>
      <w:pPr/>
      <w:r>
        <w:rPr>
          <w:lang w:val="ne_NP" w:bidi="ne_NP"/>
        </w:rPr>
      </w:r>
      <w:r>
        <w:rPr>
          <w:lang w:val="ne_NP" w:bidi="ne_NP"/>
        </w:rPr>
        <w:t>रोक्नुहोस् र छलफल गर्नुहोस्: सामान्यतया यस प्रकारको चोट धेरै पीडादायी हुन्छ। हिँड्न पनि गाह्रो हुने थियो। याकूबले पीडाको गुनासो गर्दैन। हिँड्दा उनी खुट्टा खोच्याउँछन्। खुट्टा वा कम्मरमा चोट लागेर लङ्गडाउने व्यक्तिलाई तपाईंको संस्कृतिमा कस्तो व्यवहार गरिन्छ?</w:t>
      </w:r>
    </w:p>
    <w:p>
      <w:pPr/>
      <w:r>
        <w:rPr>
          <w:lang w:val="ne_NP" w:bidi="ne_NP"/>
        </w:rPr>
      </w:r>
      <w:r>
        <w:rPr>
          <w:lang w:val="ne_NP" w:bidi="ne_NP"/>
        </w:rPr>
        <w:t>त्यसपछि यो घटनाले पछि मानिसहरूलाई कसरी प्रभाव पार्यो भन्ने कुराको व्याख्या गर्न लेखकले कथालाई बीचैमा रोक्छन्। परमेश्वरले याकूबको तिघ्राको जोर्नी खुस्काइदिनुभएको हुनाले, याकूबका सन्तानहरूले कुनै पनि पशुको तिघ्राको जोर्नीको मासु खाँदैनथे। पाठले याकूबका सन्तानहरूलाई इस्राएलका छोराहरू वा इस्राएलीहरूका रूपमा बुझाउँछ। इस्राएल याकूबको नयाँ नाम हो। याकूबका सन्तानहरू भन्नुको सट्टा तिनीहरूले यी सन्तानहरूलाई इस्राएलका छोराहरू वा इस्राएलका सन्तानहरूको रूपमा उल्लेख गर्न थाल्छन्। अबदेखि धर्मशास्त्रमा, तिनीहरूलाई इस्राएलका सन्तान भनिनेछ। याकूबको नयाँ नाम इस्राएल, इस्राएल देशको नामसँग मिल्छ।</w:t>
      </w:r>
      <w:r>
        <w:rPr>
          <w:lang w:val="ne_NP" w:bidi="ne_NP"/>
        </w:rPr>
      </w:r>
    </w:p>
    <w:p>
      <w:pPr>
        <w:pStyle w:val="Heading3"/>
      </w:pPr>
      <w:r>
        <w:rPr>
          <w:lang w:val="ne_NP" w:bidi="ne_NP"/>
        </w:rPr>
        <w:t>Step 3</w:t>
      </w:r>
    </w:p>
    <w:p>
      <w:pPr/>
      <w:r>
        <w:rPr>
          <w:lang w:val="ne_NP" w:bidi="ne_NP"/>
        </w:rPr>
      </w:r>
      <w:r>
        <w:rPr>
          <w:lang w:val="ne_NP" w:bidi="ne_NP"/>
        </w:rPr>
        <w:t>संस्करणलाई सजिलोसँग बुझ्न पाठलाई फेरी एकपटक सुन्नुहोस्।</w:t>
      </w:r>
    </w:p>
    <w:p>
      <w:pPr/>
      <w:r>
        <w:rPr>
          <w:lang w:val="ne_NP" w:bidi="ne_NP"/>
        </w:rPr>
      </w:r>
      <w:r>
        <w:rPr>
          <w:lang w:val="ne_NP" w:bidi="ne_NP"/>
        </w:rPr>
        <w:t>यस सत्रमा, यस कथालाई दृश्यात्मक बनाउन तपाईंले समूहलाई मद्दत गर्नुहुनेछ। तपाईंले समूहलाई दृश्यहरू, सेटिङ र कथाका पात्रहरू परिभाषित गर्न मद्दत गर्नुहुनेछ।</w:t>
      </w:r>
    </w:p>
    <w:p>
      <w:pPr/>
      <w:r>
        <w:rPr>
          <w:lang w:val="ne_NP" w:bidi="ne_NP"/>
        </w:rPr>
      </w:r>
      <w:r>
        <w:rPr>
          <w:lang w:val="ne_NP" w:bidi="ne_NP"/>
        </w:rPr>
        <w:t>यस कथामा ३ दृश्यहरू छन्।</w:t>
      </w:r>
    </w:p>
    <w:p>
      <w:pPr/>
      <w:r>
        <w:rPr>
          <w:lang w:val="ne_NP" w:bidi="ne_NP"/>
        </w:rPr>
      </w:r>
      <w:r>
        <w:rPr>
          <w:b/>
          <w:lang w:val="ne_NP" w:bidi="ne_NP"/>
        </w:rPr>
        <w:t>पहिलो दृश्य:</w:t>
      </w:r>
      <w:r>
        <w:rPr>
          <w:lang w:val="ne_NP" w:bidi="ne_NP"/>
        </w:rPr>
        <w:t xml:space="preserve"> याकूबले आफ्नो परिवार र सम्पत्ति याबोक नदी पार गर्छन्।</w:t>
      </w:r>
    </w:p>
    <w:p>
      <w:pPr/>
      <w:r>
        <w:rPr>
          <w:lang w:val="ne_NP" w:bidi="ne_NP"/>
        </w:rPr>
      </w:r>
      <w:r>
        <w:rPr>
          <w:b/>
          <w:lang w:val="ne_NP" w:bidi="ne_NP"/>
        </w:rPr>
        <w:t>दोस्रो दृश्य:</w:t>
      </w:r>
      <w:r>
        <w:rPr>
          <w:lang w:val="ne_NP" w:bidi="ne_NP"/>
        </w:rPr>
        <w:t xml:space="preserve"> याकूब एक पुरुषसँग कुस्ती गर्छन्।</w:t>
      </w:r>
    </w:p>
    <w:p>
      <w:pPr/>
      <w:r>
        <w:rPr>
          <w:lang w:val="ne_NP" w:bidi="ne_NP"/>
        </w:rPr>
      </w:r>
      <w:r>
        <w:rPr>
          <w:b/>
          <w:lang w:val="ne_NP" w:bidi="ne_NP"/>
        </w:rPr>
        <w:t>तेस्रो दृश्य:</w:t>
      </w:r>
      <w:r>
        <w:rPr>
          <w:lang w:val="ne_NP" w:bidi="ne_NP"/>
        </w:rPr>
        <w:t xml:space="preserve"> याकूबले त्यस ठाउँको नाम पेनिएल राख्छन्</w:t>
      </w:r>
    </w:p>
    <w:p>
      <w:pPr/>
      <w:r>
        <w:rPr>
          <w:lang w:val="ne_NP" w:bidi="ne_NP"/>
        </w:rPr>
      </w:r>
      <w:r>
        <w:rPr>
          <w:lang w:val="ne_NP" w:bidi="ne_NP"/>
        </w:rPr>
        <w:t>यस कथामा यि पात्रहरु समावेश छन्:</w:t>
      </w:r>
    </w:p>
    <w:p>
      <w:pPr>
        <w:pStyle w:val="ListBullet"/>
        <w:spacing w:line="240" w:lineRule="auto"/>
        <w:ind w:left="720"/>
      </w:pPr>
      <w:r>
        <w:rPr>
          <w:lang w:val="ne_NP" w:bidi="ne_NP"/>
        </w:rPr>
      </w:r>
      <w:r>
        <w:rPr>
          <w:lang w:val="ne_NP" w:bidi="ne_NP"/>
        </w:rPr>
        <w:t>याकूब</w:t>
      </w:r>
    </w:p>
    <w:p>
      <w:pPr>
        <w:pStyle w:val="ListBullet"/>
        <w:spacing w:line="240" w:lineRule="auto"/>
        <w:ind w:left="720"/>
      </w:pPr>
      <w:r>
        <w:rPr>
          <w:lang w:val="ne_NP" w:bidi="ne_NP"/>
        </w:rPr>
      </w:r>
      <w:r>
        <w:rPr>
          <w:lang w:val="ne_NP" w:bidi="ne_NP"/>
        </w:rPr>
        <w:t>मानिस</w:t>
      </w:r>
    </w:p>
    <w:p>
      <w:pPr>
        <w:pStyle w:val="ListBullet"/>
        <w:spacing w:line="240" w:lineRule="auto"/>
        <w:ind w:left="720"/>
      </w:pPr>
      <w:r>
        <w:rPr>
          <w:lang w:val="ne_NP" w:bidi="ne_NP"/>
        </w:rPr>
      </w:r>
      <w:r>
        <w:rPr>
          <w:lang w:val="ne_NP" w:bidi="ne_NP"/>
        </w:rPr>
        <w:t>याकूबका २ पत्नीहरू, २ नोकरका पत्नीहरू र सन्तानहरूको उल्लेख गरिएको छ। पाठमा विशेष रूपमा ११ छोराहरूको उल्लेख छ। यस कथामा छोरीको नाम उल्लेख गरिएको छैन, तर उनी त्यहाँ छिन्।</w:t>
      </w:r>
    </w:p>
    <w:p>
      <w:pPr/>
      <w:r>
        <w:rPr>
          <w:lang w:val="ne_NP" w:bidi="ne_NP"/>
        </w:rPr>
      </w:r>
      <w:r>
        <w:rPr>
          <w:lang w:val="ne_NP" w:bidi="ne_NP"/>
        </w:rPr>
        <w:t>यस सत्रमा, समूहलाई स्टोरीबोर्ड बनाउन, चित्र कोर्न वा कुनै प्रकारका हेरफेर गर्न मिल्ने वस्तुहरू (जस्तै ढुङ्गा, लठ्ठी, बच्चाहरूको खेलौनाहरू) प्रयोग गरेर कथा र त्यसमा भएका क्रियाकलापलाई दृश्यात्मक बनाउनुहोस्।</w:t>
      </w:r>
    </w:p>
    <w:p>
      <w:pPr/>
      <w:r>
        <w:rPr>
          <w:lang w:val="ne_NP" w:bidi="ne_NP"/>
        </w:rPr>
      </w:r>
      <w:r>
        <w:rPr>
          <w:lang w:val="ne_NP" w:bidi="ne_NP"/>
        </w:rPr>
        <w:t>पहिलो दृश्यमा, याकूबले एसावलाई उपहारहरू पठाइसकेपछिको रातको समय हो। याकूब र उनको परिवार सुत्न जान्छन्। त्यसपछि रातको कुनै समयमा, याकूब उठ्छन् र आफ्ना दुई पत्नीहरू राहेल र लेआ, आफ्ना दुई नोकर्नी पत्नीहरू जिल्पा र बिल्हा र आफ्ना सबै सन्तानहरूलाई लिएर तिनीहरूलाई यब्बोक नदीको उत्तरतिरबाट दक्षिणतिर तार्छन्। याकूब नदीको एउटा जंघार नजिकै शिविर बसेका छन्। आफ्नो परिवारलाई सारेपछि, याकूबले आफ्ना सबै सामानहरू नदीको जंघारबाट पारि पठाउँछन्। याकूबले रात कहाँ बिताए भन्ने हामीलाई थाहा छैन। कथा स्पष्ट छैन। याकूब नदीको उत्तरतिर बस्न सक्थे। अथवा याकूब नदी तरेर दक्षिणतिर जान सक्थे, तर उनी आफ्नो परिवारभन्दा छुट्टै ठाउँमा गए। याकूब नदीको जुनसुकै छेउमा भए पनि रातको समयमा याकूब एक्लै थिए।</w:t>
      </w:r>
    </w:p>
    <w:p>
      <w:pPr/>
      <w:r>
        <w:rPr>
          <w:lang w:val="ne_NP" w:bidi="ne_NP"/>
        </w:rPr>
      </w:r>
      <w:r>
        <w:rPr>
          <w:lang w:val="ne_NP" w:bidi="ne_NP"/>
        </w:rPr>
        <w:t>याकूबले रातको समयमा किन नदीको घाट पार गर्ने निर्णय गरे भन्ने कुरा हामीलाई थाहा छैन। अँध्यारो भएकोले, नदीको घाट पार गर्नु मानिसहरू र पशुहरूका लागि अझ बढी खतरनाक हुन्छ। तिनीहरूले नदीका चट्टानहरू वा तलको ढुङ्गाहरू देख्न सक्दैनन्। रातको समयमा बाटो काट्दा कोही व्यक्ति चिप्लिने र लड्ने सम्भावना बढी हुन्छ। स्पष्ट रूपमा, सबैले कुनै चोटपटक बिना नै पार गरे।</w:t>
      </w:r>
    </w:p>
    <w:p>
      <w:pPr/>
      <w:r>
        <w:rPr>
          <w:lang w:val="ne_NP" w:bidi="ne_NP"/>
        </w:rPr>
      </w:r>
      <w:r>
        <w:rPr>
          <w:lang w:val="ne_NP" w:bidi="ne_NP"/>
        </w:rPr>
        <w:t>बाइबलका केही अनुवादहरूमा दोस्रो दृश्यमा कसले र कुन कार्य गर्यो भन्ने कुरा अस्पष्ट छ। के भयो भन्ने कुरा यहाँ छ: एक मानिस आउँछ र याकूबसँग कुस्ती गर्न थाल्छ। यस खण्डले यस मानिसको कुनै विवरण दिँदैन। उनी अचानक देखा परेर याकूबसँग कुस्ती गर्न थाले। याकूब न त त्यो मानिससँग न त उसको रूपसँग डराएको जस्तो देखिन्छ। याकूबले त्यो मानिसलाई ऊ किन याकूबसँग कुस्ती खेल्न चाहन्छ भनेर सोध्दैनन्। कुस्ती खेल्दा न त याकूब न त त्यो मानिस नै बोल्छन्।</w:t>
      </w:r>
    </w:p>
    <w:p>
      <w:pPr/>
      <w:r>
        <w:rPr>
          <w:lang w:val="ne_NP" w:bidi="ne_NP"/>
        </w:rPr>
      </w:r>
      <w:r>
        <w:rPr>
          <w:lang w:val="ne_NP" w:bidi="ne_NP"/>
        </w:rPr>
        <w:t>तिनीहरूले बाँकी रात कुस्ती खेले। जब दिनको उज्यालो हुन थाल्यो, तब त्यो मानिसले आफूले कुस्तीको खेल जित्न नसक्ने कुरा देख्यो, र उसले याकूबको कम्मरको जोर्नीलाई छोयो र त्यो खुस्कियो। यस कार्यलाई वर्णन गर्न कडा शब्दहरू प्रयोग गर्नुहोस्: कम्मरको जोर्नी खुस्काउनु वा कम्मरको जोर्नी फुस्काउनु। त्यो मानिसले याकूबलाई भने, "मलाई जान दिनुहोस्।" याकूबले आफ्नो कुम्मरको जोर्नी खुस्कदा पनि त्यस मानिसलाई जान दिएनन्। याकूबले त्यो मानिसलाई जान दिनुअघि आशिष् मागे। त्यस बेला ती मानिसले याकूबलाई सोधे, "तिम्रो नाम के हो?" त्यो मानिसले याकूबलाई यो प्रश्न यसरी सोध्छन् जसले गर्दा त्यो मानिस याकूबभन्दा उच्च स्थानमा छ भन्ने कुरा स्पष्ट हुन्छ। याकूबले त्यो मानिसलाई आफ्नो नाम याकूब भएको कुरा बताए। त्यसपछि ती मानिसले याकूबलाई भने कि त्यस समयदेखि याकूब इस्राएल भनेर चिनिनेछ। त्यो मानिसले याकूबलाई भने, "तिमीले परमेश्वर र मानिसहरूसँग लडेका छौ र जितेका छौ।" याकूबले भने, "कृपया मलाई आफ्नो नाम बताउनुहोस्।" याकूब विनम्रतापूर्वक बोल्दै थिए किनभने याकूबले महसुस गर्छन् कि त्यो मानिस याकूबभन्दा उच्च स्तरको छ। त्यो मानिसले याकूबलाई आफ्नो नाम बताएन। त्यो मानिसले याकूबलाई आशिष् दिए।</w:t>
      </w:r>
    </w:p>
    <w:p>
      <w:pPr/>
      <w:r>
        <w:rPr>
          <w:lang w:val="ne_NP" w:bidi="ne_NP"/>
        </w:rPr>
      </w:r>
      <w:r>
        <w:rPr>
          <w:lang w:val="ne_NP" w:bidi="ne_NP"/>
        </w:rPr>
        <w:t>तेस्रो दृश्यमा, याकूबले त्यो ठाउँको नाम पनीएल राखे। याकूबले भने, "मैले परमेश्वरको अनुहार देखेको छु र मेरो जीवन बचाइएको छ।" याकूब आफ्नो कम्मरमा चोट लागेकोले लङ्गडाउँदै थिए। जब सूर्य उदाउन थाल्यो, तब याकूब पनुएल छोडेर एसाव आइरहेको दिशातिर जान थाले।</w:t>
      </w:r>
    </w:p>
    <w:p>
      <w:pPr/>
      <w:r>
        <w:rPr>
          <w:lang w:val="ne_NP" w:bidi="ne_NP"/>
        </w:rPr>
      </w:r>
      <w:r>
        <w:rPr>
          <w:lang w:val="ne_NP" w:bidi="ne_NP"/>
        </w:rPr>
        <w:t>यो खण्ड याकूबका सन्तानहरूले किन कुनै पनि पशुको तिघ्राको जोर्नीको मासु खान अस्वीकार गरे भन्ने कुराको व्याख्यासँगै समाप्त हुन्छ। यो इन्कार गर्नु भनेको याकूबले त्यस पुरुषसँग कुस्ती खेलेको र ती पुरुषले याकूबको कम्मरको जोर्नी खुस्काइदिएको घटनालाई सम्झने एउटा तरिका थियो।</w:t>
      </w:r>
    </w:p>
    <w:p>
      <w:pPr/>
      <w:r>
        <w:rPr>
          <w:lang w:val="ne_NP" w:bidi="ne_NP"/>
        </w:rPr>
      </w:r>
      <w:r>
        <w:rPr>
          <w:lang w:val="ne_NP" w:bidi="ne_NP"/>
        </w:rPr>
        <w:t>रोक्नुहोस् र छलफल गर्नुहोस्: तपाईंले आज पनि पालना गर्ने आफ्नो कुनै एउटा चलनको व्याख्या गर्ने विगतको एउटा कथा सुनाउनुहोस्। तपाईंले कथालाई कसरी समाप्त गर्नुभयो भन्ने कुरा ध्यान दिनुहोस्।</w:t>
      </w:r>
      <w:r>
        <w:rPr>
          <w:lang w:val="ne_NP" w:bidi="ne_NP"/>
        </w:rPr>
      </w:r>
    </w:p>
    <w:p>
      <w:pPr>
        <w:pStyle w:val="Heading3"/>
      </w:pPr>
      <w:r>
        <w:rPr>
          <w:lang w:val="ne_NP" w:bidi="ne_NP"/>
        </w:rPr>
        <w:t>Step 4</w:t>
      </w:r>
    </w:p>
    <w:p>
      <w:pPr/>
      <w:r>
        <w:rPr>
          <w:lang w:val="ne_NP" w:bidi="ne_NP"/>
        </w:rPr>
      </w:r>
      <w:r>
        <w:rPr>
          <w:lang w:val="ne_NP" w:bidi="ne_NP"/>
        </w:rPr>
        <w:t>संस्करणलाई सजिलोसँग बुझ्न पाठलाई फेरी एकपटक सुन्नुहोस्।</w:t>
      </w:r>
    </w:p>
    <w:p>
      <w:pPr/>
      <w:r>
        <w:rPr>
          <w:lang w:val="ne_NP" w:bidi="ne_NP"/>
        </w:rPr>
      </w:r>
      <w:r>
        <w:rPr>
          <w:lang w:val="ne_NP" w:bidi="ne_NP"/>
        </w:rPr>
        <w:t>यस सत्रमा, टोलीले कथालाई नाटकीय बनाउनेछ।</w:t>
      </w:r>
    </w:p>
    <w:p>
      <w:pPr/>
      <w:r>
        <w:rPr>
          <w:lang w:val="ne_NP" w:bidi="ne_NP"/>
        </w:rPr>
      </w:r>
      <w:r>
        <w:rPr>
          <w:lang w:val="ne_NP" w:bidi="ne_NP"/>
        </w:rPr>
        <w:t>यस कथामा ३ दृश्यहरू छन्।</w:t>
      </w:r>
    </w:p>
    <w:p>
      <w:pPr/>
      <w:r>
        <w:rPr>
          <w:lang w:val="ne_NP" w:bidi="ne_NP"/>
        </w:rPr>
      </w:r>
      <w:r>
        <w:rPr>
          <w:lang w:val="ne_NP" w:bidi="ne_NP"/>
        </w:rPr>
        <w:t>यस कथामा यि पात्रहरु समावेश छन्:</w:t>
      </w:r>
    </w:p>
    <w:p>
      <w:pPr>
        <w:pStyle w:val="ListBullet"/>
        <w:spacing w:line="240" w:lineRule="auto"/>
        <w:ind w:left="720"/>
      </w:pPr>
      <w:r>
        <w:rPr>
          <w:lang w:val="ne_NP" w:bidi="ne_NP"/>
        </w:rPr>
      </w:r>
      <w:r>
        <w:rPr>
          <w:lang w:val="ne_NP" w:bidi="ne_NP"/>
        </w:rPr>
        <w:t>याकूब</w:t>
      </w:r>
    </w:p>
    <w:p>
      <w:pPr>
        <w:pStyle w:val="ListBullet"/>
        <w:spacing w:line="240" w:lineRule="auto"/>
        <w:ind w:left="720"/>
      </w:pPr>
      <w:r>
        <w:rPr>
          <w:lang w:val="ne_NP" w:bidi="ne_NP"/>
        </w:rPr>
      </w:r>
      <w:r>
        <w:rPr>
          <w:lang w:val="ne_NP" w:bidi="ne_NP"/>
        </w:rPr>
        <w:t>एउटा मानिस</w:t>
      </w:r>
    </w:p>
    <w:p>
      <w:pPr>
        <w:pStyle w:val="ListBullet"/>
        <w:spacing w:line="240" w:lineRule="auto"/>
        <w:ind w:left="720"/>
      </w:pPr>
      <w:r>
        <w:rPr>
          <w:lang w:val="ne_NP" w:bidi="ne_NP"/>
        </w:rPr>
      </w:r>
      <w:r>
        <w:rPr>
          <w:lang w:val="ne_NP" w:bidi="ne_NP"/>
        </w:rPr>
        <w:t>याकूबका २ पत्नीहरू, २ नोकरका पत्नीहरू र सन्तानहरूको उल्लेख गरिएको छ।</w:t>
      </w:r>
    </w:p>
    <w:p>
      <w:pPr/>
      <w:r>
        <w:rPr>
          <w:lang w:val="ne_NP" w:bidi="ne_NP"/>
        </w:rPr>
      </w:r>
      <w:r>
        <w:rPr>
          <w:lang w:val="ne_NP" w:bidi="ne_NP"/>
        </w:rPr>
        <w:t>टोलीले कथालाई दुई पटक अभिनय गर्न लगाउनुहोस्। तिनीहरूले अनुवाद गरिरहेका भाषामा अभिनय गर्नुपर्छ। पहिला, टोलीले नरोकिकन कथालाई अभिनय गर्नु। दोस्रो पटक टोलीले कथालाई अभिनय गर्दा, तिनीहरूलाई कथाको विभिन्न ठाउँहरूमा रोक्नुहोस्।</w:t>
      </w:r>
    </w:p>
    <w:p>
      <w:pPr/>
      <w:r>
        <w:rPr>
          <w:lang w:val="ne_NP" w:bidi="ne_NP"/>
        </w:rPr>
      </w:r>
      <w:r>
        <w:rPr>
          <w:lang w:val="ne_NP" w:bidi="ne_NP"/>
        </w:rPr>
        <w:t>टोलीले पहिलो पटक कथालाई अभिनय गर्दा, संवाद, प्रवाह, प्लटलाइन र कथाको कालक्रममा ध्यान दिनुहोस्। कथा वा खण्डको महत्त्वपूर्ण वा कठिन भागहरूलाई अभिनय गर्नुपर्ने र छुटाउन नहुने कुरामा ध्यान दिनुहोस्। टोलीलाई कथाका भागहरू सम्झन मद्दत गर्नुहोस्।</w:t>
      </w:r>
    </w:p>
    <w:p>
      <w:pPr/>
      <w:r>
        <w:rPr>
          <w:lang w:val="ne_NP" w:bidi="ne_NP"/>
        </w:rPr>
      </w:r>
      <w:r>
        <w:rPr>
          <w:lang w:val="ne_NP" w:bidi="ne_NP"/>
        </w:rPr>
        <w:t>टोलीले यो कथालाई दोस्रो पटक अभिनय गर्दा, तिनीहरूलाई केही निश्चित ठाउँहरूमा रोक्नुहोस्।</w:t>
      </w:r>
    </w:p>
    <w:p>
      <w:pPr/>
      <w:r>
        <w:rPr>
          <w:lang w:val="ne_NP" w:bidi="ne_NP"/>
        </w:rPr>
      </w:r>
      <w:r>
        <w:rPr>
          <w:lang w:val="ne_NP" w:bidi="ne_NP"/>
        </w:rPr>
        <w:t>अभिनय रोक्नुहोस्: कुनै एक भूमिका खेलिरहेका कलाकारलाई "तपाईंलाई कस्तो महसुस भइरहेको छ?" भनेर सोध्नुहोस्। तपाईंले विभिन्न प्रतिक्रियाहरू जस्ता कुराहरू सुन्न सक्नुहुन्छ। नाटक फेरि सुरु गर्नुहोस्।</w:t>
      </w:r>
    </w:p>
    <w:p>
      <w:pPr/>
      <w:r>
        <w:rPr>
          <w:lang w:val="ne_NP" w:bidi="ne_NP"/>
        </w:rPr>
      </w:r>
      <w:r>
        <w:rPr>
          <w:lang w:val="ne_NP" w:bidi="ne_NP"/>
        </w:rPr>
        <w:t>पहिलो दृश्यमा, सुत्न गएपछि, याकूब राति उठ्छन् र आफ्ना पत्नीहरू र छोराछोरीहरूलाई यब्बोक नदी पार गराउँछन्। उनले आफ्ना सबै सामानहरू पनि नदी पारि पठाउँछन्। याकूब आफ्नो शिविरमा एक्लै छन्।</w:t>
      </w:r>
    </w:p>
    <w:p>
      <w:pPr/>
      <w:r>
        <w:rPr>
          <w:lang w:val="ne_NP" w:bidi="ne_NP"/>
        </w:rPr>
      </w:r>
      <w:r>
        <w:rPr>
          <w:lang w:val="ne_NP" w:bidi="ne_NP"/>
        </w:rPr>
        <w:t>अभिनय रोक्नुहोस्: राहेल र लेआलाई सोध्नुहोस्, "रातको समयमा नदी पार गर्ने र याकूबलाई अर्को छेउमा नै रहन दिने कुरामा तपाईंहरूलाई कस्तो लाग्छ?" तपाईंले सुन्न सक्नुहुन्छ, "हामीले यो राति किन गर्नुपरेको हो म बुझ्दिनँ।" हामीले किन बच्चाहरूलाई ब्यूँझाएर रातको समयमा उनीहरूलाई सार्नुपर्‍यो? याकूब किन हामीसँग छैनन् भन्ने मलाई थाहा छैन। यसले मलाई साँच्चै असजिलो बनाइरहेको छ र भोलिको बारेमा एक प्रकारको डर लागिरहेको छ। के याकूब एसावबाट भाग्न लागेका हुन्?" नाटक फेरि सुरु गर्नुहोस्।</w:t>
      </w:r>
    </w:p>
    <w:p>
      <w:pPr/>
      <w:r>
        <w:rPr>
          <w:lang w:val="ne_NP" w:bidi="ne_NP"/>
        </w:rPr>
      </w:r>
      <w:r>
        <w:rPr>
          <w:lang w:val="ne_NP" w:bidi="ne_NP"/>
        </w:rPr>
        <w:t>दोस्रो दृश्यमा, एक मानिस आउँछ र याकूबसँग कुस्ती गर्न थाल्छ।</w:t>
      </w:r>
    </w:p>
    <w:p>
      <w:pPr/>
      <w:r>
        <w:rPr>
          <w:lang w:val="ne_NP" w:bidi="ne_NP"/>
        </w:rPr>
      </w:r>
      <w:r>
        <w:rPr>
          <w:lang w:val="ne_NP" w:bidi="ne_NP"/>
        </w:rPr>
        <w:t>अभिनय रोक्नुहोस्: याकूबलाई सोध्नुहोस्, "यस मानिसको बारेमा तपाईंलाई कस्तो महसुस भइरहेको छ?" यो मानिस को हो?" तपाईंले सुन्न सक्नुहुन्छ, "मलाई थाहा छैन यो मानिस को हो"। मैले उनलाई पहिले कहिल्यै देखेको थिइनँ। तर उनी कुस्ती गर्न चाहन्छन् त्यसैले म कुस्ती गर्नेछु। म उनलाई यो खेल जित्न दिने छैन। म उनलाई म कति बलियो छु भनेर देखाउनेछु।" नाटक फेरि सुरु गर्नुहोस्।</w:t>
      </w:r>
    </w:p>
    <w:p>
      <w:pPr/>
      <w:r>
        <w:rPr>
          <w:lang w:val="ne_NP" w:bidi="ne_NP"/>
        </w:rPr>
      </w:r>
      <w:r>
        <w:rPr>
          <w:lang w:val="ne_NP" w:bidi="ne_NP"/>
        </w:rPr>
        <w:t>बिहान नहुन्जेलसम्म याकूब र त्यो मानिसले बाँकी रातभरि कुस्ती खेले। ती मानिसले आफू जित्न नसक्ने देखेपछि उनले याकूबको कम्मरको जोर्नी खुस्काइदिए। त्यसपछि ती मानिसले याकूबलाई भने, "मलाई जान दिनुहोस्, किनभने बिहान हुन लागेको छ।" आफ्नो कम्मरको जोर्नी खुस्किए तापनि, ती मानिसले आशिष् नदिएसम्म याकूबले उनलाई छोड्न मानेनन्।</w:t>
      </w:r>
    </w:p>
    <w:p>
      <w:pPr/>
      <w:r>
        <w:rPr>
          <w:lang w:val="ne_NP" w:bidi="ne_NP"/>
        </w:rPr>
      </w:r>
      <w:r>
        <w:rPr>
          <w:lang w:val="ne_NP" w:bidi="ne_NP"/>
        </w:rPr>
        <w:t>अभिनय रोक्नुहोस्: याकूबलाई सोध्नुहोस्, "यो कुस्ती खेलको बारेमा तपाईंलाई अब कस्तो महसुस भइरहेको छ?" तपाईंले सुन्न सक्नुहुन्छ, "म यसमा राम्रो छु।" हेर्नुहोस्, उनीले जित्न सक्दैनन्। उनले मेरो कम्मर खुस्काइदिएका छन् र पनि उनले जित्न सक्दैनन्। मेरो कम्मर दुखिरहेको छ, तर आज राति मैले जे गर्न सकेँ, त्यसबाट मलाई राम्रो महसुस भइरहेको छ।" याकूबलाई सोध्नुहोस्, "तपाईं किन आशिष् चाहनुहुन्छ?" तपाईंले सुन्न सक्नुहुन्छ, "एसाव एउटा सेनाका साथ आइरहेको छ। सबै कुरा ठीक हुनेछ भनेर बताउन मलाई एउटा आशिष् चाहिन्छ। एसावले अब मेरो बारेमा कस्तो महसुस गरिरहेको छ भन्ने मलाई थाहा छैन। मैले उपहारहरू पठाउने र एक किसिमले कुरा गर्ने प्रयास गरेको छु तर एसावले मसँग कुनै रिस राखेका छन् कि छैनन् भन्ने मलाई थाहा छैन। सबै कुरा राम्रोसँग अघि बढ्छ भनेर पक्का गर्न मलाई अझ बढी आशिष् चाहिन्छ।" नाटक फेरि सुरु गर्नुहोस्।</w:t>
      </w:r>
    </w:p>
    <w:p>
      <w:pPr/>
      <w:r>
        <w:rPr>
          <w:lang w:val="ne_NP" w:bidi="ne_NP"/>
        </w:rPr>
      </w:r>
      <w:r>
        <w:rPr>
          <w:lang w:val="ne_NP" w:bidi="ne_NP"/>
        </w:rPr>
        <w:t>याकूबले आशिष् माग्छन् तर ती मानिसले याकूबको नाम परिवर्तन गरेर इस्राएल राख्छन्।</w:t>
      </w:r>
    </w:p>
    <w:p>
      <w:pPr/>
      <w:r>
        <w:rPr>
          <w:lang w:val="ne_NP" w:bidi="ne_NP"/>
        </w:rPr>
      </w:r>
      <w:r>
        <w:rPr>
          <w:lang w:val="ne_NP" w:bidi="ne_NP"/>
        </w:rPr>
        <w:t>अभिनय रोक्नुहोस्: याकूबलाई सोध्नुहोस्, "यस नाम परिवर्तनको बारेमा तपाईंलाई कस्तो महसुस भइरहेको छ?" तपाईंले सुन्न सक्नुहुन्छ, "यसको अर्थ म आज राति परमेश्वरसँग रहेको छु। मैले परमेश्वरलाई देखेको छु। मैले परमेश्वरसँग कुस्ती लडेको छु। म अझै जीवितै छु। यो अचम्मको छ! म अहिले साँच्चै राम्रो महसुस गरिरहेको छु। कुनै पनि नराम्रो कुरा हुने छैन। परमेश्वर मसँग हुनुहुन्छ। परमेश्वर यहाँ हुनुहुन्थ्यो र मसँग कुरा गर्नुभयो र म अझै जीवितै छु।" नाटक फेरि सुरु गर्नुहोस्।</w:t>
      </w:r>
    </w:p>
    <w:p>
      <w:pPr/>
      <w:r>
        <w:rPr>
          <w:lang w:val="ne_NP" w:bidi="ne_NP"/>
        </w:rPr>
      </w:r>
      <w:r>
        <w:rPr>
          <w:lang w:val="ne_NP" w:bidi="ne_NP"/>
        </w:rPr>
        <w:t>याकूबले त्यो मानिसलाई उसको नाम सोध्छ। त्यो मानिसले याकूबलाई जवाफ दिँदैन। त्यो मानिसले याकूबलाई आशिष् दिन्छ र जान्छ।</w:t>
      </w:r>
    </w:p>
    <w:p>
      <w:pPr/>
      <w:r>
        <w:rPr>
          <w:lang w:val="ne_NP" w:bidi="ne_NP"/>
        </w:rPr>
      </w:r>
      <w:r>
        <w:rPr>
          <w:lang w:val="ne_NP" w:bidi="ne_NP"/>
        </w:rPr>
        <w:t xml:space="preserve">तेस्रो दृश्यमा, त्यो मानिस गएपछि, याकूबले त्यो ठाउँको नाम परिवर्तन गर्छन्। याकूबले त्यसको नाम पेनिएल राखे किनभने याकूबले परमेश्वरको अनुहार देखेका थिए र जीवितै रहे। </w:t>
      </w:r>
      <w:r>
        <w:rPr>
          <w:b/>
          <w:lang w:val="ne_NP" w:bidi="ne_NP"/>
        </w:rPr>
        <w:t>पेनिएल</w:t>
      </w:r>
      <w:r>
        <w:rPr>
          <w:lang w:val="ne_NP" w:bidi="ne_NP"/>
        </w:rPr>
        <w:t xml:space="preserve"> शब्दको अर्थ </w:t>
      </w:r>
      <w:r>
        <w:rPr>
          <w:b/>
          <w:lang w:val="ne_NP" w:bidi="ne_NP"/>
        </w:rPr>
        <w:t>परमेश्वरको अनुहार</w:t>
      </w:r>
      <w:r>
        <w:rPr>
          <w:lang w:val="ne_NP" w:bidi="ne_NP"/>
        </w:rPr>
        <w:t xml:space="preserve"> हो। सूर्य उदाइरहेको थियो त्यसैले याकूब त्यस ठाउँबाट निस्किए। याकूब लङ्गडाउँदै थिए।</w:t>
      </w:r>
    </w:p>
    <w:p>
      <w:pPr/>
      <w:r>
        <w:rPr>
          <w:lang w:val="ne_NP" w:bidi="ne_NP"/>
        </w:rPr>
      </w:r>
      <w:r>
        <w:rPr>
          <w:lang w:val="ne_NP" w:bidi="ne_NP"/>
        </w:rPr>
        <w:t>अभिनय रोक्नुहोस्: याकूबलाई सोध्नुहोस्, "आज बिहान तपाईंलाई कस्तो महसुस भइरहेको छ?" तपाईंले सुन्न सक्नुहुन्छ, "म रातभर सुतिनँ।" मैले त्यो मानिससँग कुस्ती गरे। मेरो खुट्टा दुख्छ। म सामान्य रूपमा हिँड्न सक्दिन। म खोच्याउँदै छु। तर म हिजो राति परमेश्वरसँग थिएँ र म आजको लागि धेरै तयार छु। परमेश्वर मसँग हुनुहुन्छ भन्ने मलाई थाहा छ।" राहेल र लेआलाई सोध्नुहोस्, "तपाईंले याकूबलाई आउँदै गरेको देख्दा तपाईंलाई कस्तो महसुस हुन्छ?" तपाईंले सुन्न सक्नुहुन्छ, "म याकूबलाई देखेर धेरै राहत महसुस भएको छु। हिजो राति के भइरहेको थियो भन्ने मलाई थाहा थिएन। याकूब किन खोच्याउँदै छन्? याकूबले आफूलाई के गरेका छन्? मलाई आशा छ कि याकूब ठिक छन्। यदि एसावले आक्रमण गरे र याकूब घाइते भए भने के हुनेछ? मलाई आज बिहान अलि डर लागिरहेको छ।" नाटक फेरि सुरु गर्नुहोस्।</w:t>
      </w:r>
    </w:p>
    <w:p>
      <w:pPr/>
      <w:r>
        <w:rPr>
          <w:lang w:val="ne_NP" w:bidi="ne_NP"/>
        </w:rPr>
      </w:r>
      <w:r>
        <w:rPr>
          <w:lang w:val="ne_NP" w:bidi="ne_NP"/>
        </w:rPr>
        <w:t>त्यसपछि लेखकले व्याख्या गर्छन् कि याकूबका सन्तानहरू अर्थात् इस्राएलका मानिसहरू वा छोराहरूले याकूबले त्यस मानिससँग कुस्ती गरेको राति भएको घटनाका कारण कुनै पनि पशुको कम्मरको जोर्नीको मासु खान अस्वीकार गर्छन्।</w:t>
      </w:r>
      <w:r>
        <w:rPr>
          <w:lang w:val="ne_NP" w:bidi="ne_NP"/>
        </w:rPr>
      </w:r>
    </w:p>
    <w:p>
      <w:pPr>
        <w:pStyle w:val="Heading3"/>
      </w:pPr>
      <w:r>
        <w:rPr>
          <w:lang w:val="ne_NP" w:bidi="ne_NP"/>
        </w:rPr>
        <w:t>Step 5</w:t>
      </w:r>
    </w:p>
    <w:p>
      <w:pPr/>
      <w:r>
        <w:rPr>
          <w:lang w:val="ne_NP" w:bidi="ne_NP"/>
        </w:rPr>
      </w:r>
      <w:r>
        <w:rPr>
          <w:lang w:val="ne_NP" w:bidi="ne_NP"/>
        </w:rPr>
        <w:t>पाठलाई बुझ्न-सजिलो संस्करणमा एकपटक सुन्नुहोस्।</w:t>
      </w:r>
    </w:p>
    <w:p>
      <w:pPr/>
      <w:r>
        <w:rPr>
          <w:lang w:val="ne_NP" w:bidi="ne_NP"/>
        </w:rPr>
      </w:r>
      <w:r>
        <w:rPr>
          <w:lang w:val="ne_NP" w:bidi="ne_NP"/>
        </w:rPr>
        <w:t xml:space="preserve">याकूबले रातभर एक पुरुषसँग </w:t>
      </w:r>
      <w:r>
        <w:rPr>
          <w:b/>
          <w:lang w:val="ne_NP" w:bidi="ne_NP"/>
        </w:rPr>
        <w:t>कुस्ती गरे</w:t>
      </w:r>
      <w:r>
        <w:rPr>
          <w:lang w:val="ne_NP" w:bidi="ne_NP"/>
        </w:rPr>
        <w:t>। कुस्ती भनेको दुई व्यक्तिहरूबीचको संघर्ष हो। प्रत्येक व्यक्तिले अर्को व्यक्तिलाई जमिनमा फ्याँक्ने प्रयास गरिरहेको छ। कुनै पनि व्यक्तिले अर्को व्यक्तिलाई हिर्काउँदैन। यदि कुस्ती एउटा खेल होइन वा यो संस्कृतिमा चिनिँदैन भने, याकूबले रातको समयमा एक पुरुषसँग संघर्ष गरे भन्न सकिन्छ। कुस्तीलाई वर्णन गर्ने अर्को तरिका भनेको दुई पुरुषहरूमध्ये प्रत्येकले अर्कोलाई जमिनमा पछार्ने प्रयास गरे भन्नु हो। दुई मानिसहरू रातभर यसरी सङ्घर्ष गरे।</w:t>
      </w:r>
    </w:p>
    <w:p>
      <w:pPr/>
      <w:r>
        <w:rPr>
          <w:lang w:val="ne_NP" w:bidi="ne_NP"/>
        </w:rPr>
      </w:r>
      <w:r>
        <w:rPr>
          <w:lang w:val="ne_NP" w:bidi="ne_NP"/>
        </w:rPr>
        <w:t>त्यो मानिसले याकूबको कम्मरको जोर्नी खुस्काइदियो। यसको अर्थ खुट्टाको हड्डी कम्मरको हड्डीबाट बाहिर तानिन्छ जसले गर्दा जोर्नीले जसरी काम गर्नुपर्ने हो त्यसरी काम गर्दैन। यो हड्डी खुस्किएपछि याकूब खोच्याउँदै हिँडे। लङ्गडा हुनुको अर्थ याकूब सामान्य रूपमा हिँड्न सक्दैनथ्यो।</w:t>
      </w:r>
    </w:p>
    <w:p>
      <w:pPr/>
      <w:r>
        <w:rPr>
          <w:lang w:val="ne_NP" w:bidi="ne_NP"/>
        </w:rPr>
      </w:r>
      <w:r>
        <w:rPr>
          <w:lang w:val="ne_NP" w:bidi="ne_NP"/>
        </w:rPr>
        <w:t xml:space="preserve">त्यो मानिसले याकूबलाई </w:t>
      </w:r>
      <w:r>
        <w:rPr>
          <w:b/>
          <w:lang w:val="ne_NP" w:bidi="ne_NP"/>
        </w:rPr>
        <w:t>आशिष् दिए</w:t>
      </w:r>
      <w:r>
        <w:rPr>
          <w:lang w:val="ne_NP" w:bidi="ne_NP"/>
        </w:rPr>
        <w:t xml:space="preserve">। तपाईंले अघिल्लो खण्डहरूमा प्रयोग गर्नुभएको आशिष्का लागि त्यही शब्द प्रयोग गर्नुहोस्। मुख्य शब्दावलीमा </w:t>
      </w:r>
      <w:r>
        <w:rPr>
          <w:lang w:val="ne_NP" w:bidi="ne_NP"/>
        </w:rPr>
        <w:t>आशीष</w:t>
      </w:r>
      <w:r>
        <w:rPr>
          <w:lang w:val="ne_NP" w:bidi="ne_NP"/>
        </w:rPr>
        <w:t>को बारेमा छलफल गरिएको छ।</w:t>
      </w:r>
    </w:p>
    <w:p>
      <w:pPr/>
      <w:r>
        <w:rPr>
          <w:lang w:val="ne_NP" w:bidi="ne_NP"/>
        </w:rPr>
      </w:r>
      <w:r>
        <w:rPr>
          <w:lang w:val="ne_NP" w:bidi="ne_NP"/>
        </w:rPr>
        <w:t xml:space="preserve">याकूबको नाम परिवर्तन गरिएर </w:t>
      </w:r>
      <w:r>
        <w:rPr>
          <w:b/>
          <w:lang w:val="ne_NP" w:bidi="ne_NP"/>
        </w:rPr>
        <w:t>इस्राएल</w:t>
      </w:r>
      <w:r>
        <w:rPr>
          <w:lang w:val="ne_NP" w:bidi="ne_NP"/>
        </w:rPr>
        <w:t xml:space="preserve"> राखिएको थियो। मुख्य शब्दावलीमा 2इजरायल2को </w:t>
      </w:r>
      <w:r>
        <w:rPr>
          <w:lang w:val="ne_NP" w:bidi="ne_NP"/>
        </w:rPr>
        <w:t>छलफल</w:t>
      </w:r>
      <w:r>
        <w:rPr>
          <w:lang w:val="ne_NP" w:bidi="ne_NP"/>
        </w:rPr>
        <w:t xml:space="preserve"> हेर्नुहोस्।</w:t>
      </w:r>
      <w:r>
        <w:rPr>
          <w:lang w:val="ne_NP" w:bidi="ne_NP"/>
        </w:rPr>
      </w:r>
    </w:p>
    <w:p>
      <w:pPr>
        <w:pStyle w:val="Heading3"/>
      </w:pPr>
      <w:r>
        <w:rPr>
          <w:lang w:val="ne_NP" w:bidi="ne_NP"/>
        </w:rPr>
        <w:t>Step 6</w:t>
      </w:r>
    </w:p>
    <w:p>
      <w:pPr/>
      <w:r>
        <w:rPr>
          <w:lang w:val="ne_NP" w:bidi="ne_NP"/>
        </w:rPr>
      </w:r>
      <w:r>
        <w:rPr>
          <w:lang w:val="ne_NP" w:bidi="ne_NP"/>
        </w:rPr>
        <w:t>अनुवादलाई सजिलोसँग बुझ्न यस खण्डको श्रव्य संस्करण सुन्‍नुहोस्।</w:t>
      </w:r>
    </w:p>
    <w:p>
      <w:pPr/>
      <w:r>
        <w:rPr>
          <w:lang w:val="ne_NP" w:bidi="ne_NP"/>
        </w:rPr>
      </w:r>
      <w:r>
        <w:rPr>
          <w:lang w:val="ne_NP" w:bidi="ne_NP"/>
        </w:rPr>
        <w:t>यस सत्रमा, एउटा समूहको रूपमा तपाईंको आफ्नै भाषामा खण्डलाई पुन: भन्न लगाउनुहोस्।</w:t>
      </w:r>
    </w:p>
    <w:p>
      <w:pPr/>
      <w:r>
        <w:rPr>
          <w:lang w:val="ne_NP" w:bidi="ne_NP"/>
        </w:rPr>
      </w:r>
      <w:r>
        <w:rPr>
          <w:lang w:val="ne_NP" w:bidi="ne_NP"/>
        </w:rPr>
        <w:t>पहिला, सम्पूर्ण समूहले खण्डलाई तपाईंको आफ्नै भाषामा बताउन अभ्यास गर्नुपर्छ। तपाईंले अघिल्लो चरणहरूमा निर्णय गर्नुभएको कुराहरू जस्तै कालक्रम, शब्दहरू, वाक्यांशहरू, भावनाहरू, वा तपाईंले छलफल गर्नुभएको अन्य कुराहरू यसमा समावेश गर्नलाई सम्झनुहोस्।</w:t>
      </w:r>
    </w:p>
    <w:p>
      <w:pPr/>
      <w:r>
        <w:rPr>
          <w:lang w:val="ne_NP" w:bidi="ne_NP"/>
        </w:rPr>
      </w:r>
      <w:r>
        <w:rPr>
          <w:lang w:val="ne_NP" w:bidi="ne_NP"/>
        </w:rPr>
        <w:t>एउटा समूहको सदस्यले खण्डका केही वाक्यहरू भन्नुपर्छ र रोकिनु पर्छ। समूहको अर्को सदस्यले खण्डको अर्को भाग भन्नु पर्छ र रोकिनु पर्छ। समूहले सम्पूर्ण खण्डलाई पुन: नभन्दासम्म यो गर्नुहोस्। यस चरणमा समूहका सदस्यहरूले एक अर्कालाई सच्याउन सक्छन्।</w:t>
      </w:r>
    </w:p>
    <w:p>
      <w:pPr/>
      <w:r>
        <w:rPr>
          <w:lang w:val="ne_NP" w:bidi="ne_NP"/>
        </w:rPr>
      </w:r>
      <w:r>
        <w:rPr>
          <w:lang w:val="ne_NP" w:bidi="ne_NP"/>
        </w:rPr>
        <w:t xml:space="preserve">अडियो रोक्‍नुहोस्। </w:t>
      </w:r>
    </w:p>
    <w:p>
      <w:pPr/>
      <w:r>
        <w:rPr>
          <w:lang w:val="ne_NP" w:bidi="ne_NP"/>
        </w:rPr>
      </w:r>
      <w:r>
        <w:rPr>
          <w:lang w:val="ne_NP" w:bidi="ne_NP"/>
        </w:rPr>
        <w:t>अर्को पटक, समूहको प्रत्येक सदस्यले कम्तिमा पनि एकचोटि सम्पूर्ण खण्डलाई नरोकी भन्नुपर्छ। समूहको सदस्यले खण्डलाई सम्झन मद्दत गर्न कुनैपनि वस्तुहरू, चालहरू, वा तिनीहरूको स्टोरीबोर्ड प्रयोग गर्न सक्छन्।</w:t>
      </w:r>
    </w:p>
    <w:p>
      <w:pPr/>
      <w:r>
        <w:rPr>
          <w:lang w:val="ne_NP" w:bidi="ne_NP"/>
        </w:rPr>
      </w:r>
      <w:r>
        <w:rPr>
          <w:lang w:val="ne_NP" w:bidi="ne_NP"/>
        </w:rPr>
        <w:t xml:space="preserve">अडियो रोक्‍नुहोस्। </w:t>
      </w:r>
    </w:p>
    <w:p>
      <w:pPr/>
      <w:r>
        <w:rPr>
          <w:lang w:val="ne_NP" w:bidi="ne_NP"/>
        </w:rPr>
      </w:r>
      <w:r>
        <w:rPr>
          <w:lang w:val="ne_NP" w:bidi="ne_NP"/>
        </w:rPr>
        <w:t>त्यसपछि, तपाईंलाई सबैभन्दा बढी मनपरेको खण्डको संस्करण कस्को हो समूहले निर्णय गर्न सक्छ। तपाईंले एउटा समूहको सदस्यले एउटा दृश्य बताएको तरिका मनपर्यो तर तपाईंले अर्को दृश्य अर्कै समूहको सदस्यले बताएको तरिका मनपर्यो भनेर निर्णय गर्न सक्नुहुन्छ।</w:t>
      </w:r>
    </w:p>
    <w:p>
      <w:pPr/>
      <w:r>
        <w:rPr>
          <w:lang w:val="ne_NP" w:bidi="ne_NP"/>
        </w:rPr>
      </w:r>
      <w:r>
        <w:rPr>
          <w:lang w:val="ne_NP" w:bidi="ne_NP"/>
        </w:rPr>
        <w:t xml:space="preserve">अडियो रोक्‍नुहोस्। </w:t>
      </w:r>
    </w:p>
    <w:p>
      <w:pPr/>
      <w:r>
        <w:rPr>
          <w:lang w:val="ne_NP" w:bidi="ne_NP"/>
        </w:rPr>
      </w:r>
      <w:r>
        <w:rPr>
          <w:lang w:val="ne_NP" w:bidi="ne_NP"/>
        </w:rPr>
        <w:t>अन्तमा, समूहले सबैजना सहमत हुने खण्डको अन्तिम संस्करणलाई सँगै राख्न सक्छन्। समूहको प्रत्येक सदस्यले यस खण्डको अन्तिम संस्करण सुनाउने अभ्यास गर्नुपर्छ।</w:t>
      </w:r>
      <w:r>
        <w:rPr>
          <w:lang w:val="ne_NP" w:bidi="ne_NP"/>
        </w:rPr>
      </w:r>
      <w:r>
        <w:rPr>
          <w:lang w:val="ne_NP" w:bidi="ne_NP"/>
        </w:rPr>
      </w:r>
    </w:p>
    <w:p>
      <w:pPr/>
      <w:r>
        <w:rPr>
          <w:lang w:val="ne_NP" w:bidi="ne_NP"/>
        </w:rPr>
      </w:r>
    </w:p>
    <w:p>
      <w:pPr>
        <w:pStyle w:val="Heading2"/>
      </w:pPr>
      <w:r>
        <w:rPr>
          <w:lang w:val="ne_NP" w:bidi="ne_NP"/>
        </w:rPr>
        <w:t>Genesis 33:1–20</w:t>
      </w:r>
      <w:r>
        <w:rPr>
          <w:lang w:val="ne_NP" w:bidi="ne_NP"/>
        </w:rPr>
      </w:r>
    </w:p>
    <w:p>
      <w:pPr>
        <w:pStyle w:val="Heading3"/>
      </w:pPr>
      <w:r>
        <w:rPr>
          <w:lang w:val="ne_NP" w:bidi="ne_NP"/>
        </w:rPr>
        <w:t>Step 1</w:t>
      </w:r>
    </w:p>
    <w:p>
      <w:pPr/>
      <w:r>
        <w:rPr>
          <w:lang w:val="ne_NP" w:bidi="ne_NP"/>
        </w:rPr>
      </w:r>
      <w:r>
        <w:rPr>
          <w:lang w:val="ne_NP" w:bidi="ne_NP"/>
        </w:rPr>
        <w:t>उत्पत्ति ३३:१–२० सुन्नुहोस् र यसलाई आफ्नो हृदयमा राख्नुहोस्। पाठलाई तीन पटक सुन्नुहोस् (सम्भव छ भने तीन फरक अनुवादहरूमा)। त्यसपछि टोलीले निम्न प्रश्नहरूको छलफल गर्नुहोस:</w:t>
      </w:r>
    </w:p>
    <w:p>
      <w:pPr>
        <w:pStyle w:val="ListBullet"/>
        <w:spacing w:line="240" w:lineRule="auto"/>
        <w:ind w:left="720"/>
      </w:pPr>
      <w:r>
        <w:rPr>
          <w:lang w:val="ne_NP" w:bidi="ne_NP"/>
        </w:rPr>
      </w:r>
      <w:r>
        <w:rPr>
          <w:lang w:val="ne_NP" w:bidi="ne_NP"/>
        </w:rPr>
        <w:t>यो खण्डमा तपाईंलाई के मन पर्‍यो?</w:t>
      </w:r>
    </w:p>
    <w:p>
      <w:pPr>
        <w:pStyle w:val="ListBullet"/>
        <w:spacing w:line="240" w:lineRule="auto"/>
        <w:ind w:left="720"/>
      </w:pPr>
      <w:r>
        <w:rPr>
          <w:lang w:val="ne_NP" w:bidi="ne_NP"/>
        </w:rPr>
      </w:r>
      <w:r>
        <w:rPr>
          <w:lang w:val="ne_NP" w:bidi="ne_NP"/>
        </w:rPr>
        <w:t>तपाईलाई के मन परेन वा के बुझ्नुभएन?</w:t>
      </w:r>
    </w:p>
    <w:p>
      <w:pPr>
        <w:pStyle w:val="ListBullet"/>
        <w:spacing w:line="240" w:lineRule="auto"/>
        <w:ind w:left="720"/>
      </w:pPr>
      <w:r>
        <w:rPr>
          <w:lang w:val="ne_NP" w:bidi="ne_NP"/>
        </w:rPr>
      </w:r>
      <w:r>
        <w:rPr>
          <w:lang w:val="ne_NP" w:bidi="ne_NP"/>
        </w:rPr>
        <w:t>यो कथाले हामीलाई परमेश्वरको बारेमा के भन्छ?</w:t>
      </w:r>
    </w:p>
    <w:p>
      <w:pPr>
        <w:pStyle w:val="ListBullet"/>
        <w:spacing w:line="240" w:lineRule="auto"/>
        <w:ind w:left="720"/>
      </w:pPr>
      <w:r>
        <w:rPr>
          <w:lang w:val="ne_NP" w:bidi="ne_NP"/>
        </w:rPr>
      </w:r>
      <w:r>
        <w:rPr>
          <w:lang w:val="ne_NP" w:bidi="ne_NP"/>
        </w:rPr>
        <w:t>यो खण्डले मानिसबारे हामीलाई के भन्दछ?</w:t>
      </w:r>
    </w:p>
    <w:p>
      <w:pPr>
        <w:pStyle w:val="ListBullet"/>
        <w:spacing w:line="240" w:lineRule="auto"/>
        <w:ind w:left="720"/>
      </w:pPr>
      <w:r>
        <w:rPr>
          <w:lang w:val="ne_NP" w:bidi="ne_NP"/>
        </w:rPr>
      </w:r>
      <w:r>
        <w:rPr>
          <w:lang w:val="ne_NP" w:bidi="ne_NP"/>
        </w:rPr>
        <w:t>यो खण्डले कसरी हाम्रो दैनिक जीवनलाई प्रभाव पार्छ?</w:t>
      </w:r>
    </w:p>
    <w:p>
      <w:pPr>
        <w:pStyle w:val="ListBullet"/>
        <w:spacing w:line="240" w:lineRule="auto"/>
        <w:ind w:left="720"/>
      </w:pPr>
      <w:r>
        <w:rPr>
          <w:lang w:val="ne_NP" w:bidi="ne_NP"/>
        </w:rPr>
      </w:r>
      <w:r>
        <w:rPr>
          <w:lang w:val="ne_NP" w:bidi="ne_NP"/>
        </w:rPr>
        <w:t>यो कथा सुन्नु पर्ने तपाईंले चिन्नुभएको व्यक्ति को हुनुहुन्छ?</w:t>
      </w:r>
      <w:r>
        <w:rPr>
          <w:lang w:val="ne_NP" w:bidi="ne_NP"/>
        </w:rPr>
      </w:r>
    </w:p>
    <w:p>
      <w:pPr>
        <w:pStyle w:val="Heading3"/>
      </w:pPr>
      <w:r>
        <w:rPr>
          <w:lang w:val="ne_NP" w:bidi="ne_NP"/>
        </w:rPr>
        <w:t>Step 2</w:t>
      </w:r>
    </w:p>
    <w:p>
      <w:pPr/>
      <w:r>
        <w:rPr>
          <w:lang w:val="ne_NP" w:bidi="ne_NP"/>
        </w:rPr>
      </w:r>
      <w:r>
        <w:rPr>
          <w:lang w:val="ne_NP" w:bidi="ne_NP"/>
        </w:rPr>
        <w:t>मञ्चको तयारी</w:t>
      </w:r>
    </w:p>
    <w:p>
      <w:pPr/>
      <w:r>
        <w:rPr>
          <w:lang w:val="ne_NP" w:bidi="ne_NP"/>
        </w:rPr>
      </w:r>
      <w:r>
        <w:rPr>
          <w:lang w:val="ne_NP" w:bidi="ne_NP"/>
        </w:rPr>
        <w:t>उत्पत्ति ३३:१–२०</w:t>
      </w:r>
    </w:p>
    <w:p>
      <w:pPr/>
      <w:r>
        <w:rPr>
          <w:lang w:val="ne_NP" w:bidi="ne_NP"/>
        </w:rPr>
      </w:r>
      <w:r>
        <w:rPr>
          <w:lang w:val="ne_NP" w:bidi="ne_NP"/>
        </w:rPr>
        <w:t>संस्करणलाई सजिलोसँग बुझ्न पाठलाई एकपटक सुन्नुहोस्।</w:t>
      </w:r>
    </w:p>
    <w:p>
      <w:pPr/>
      <w:r>
        <w:rPr>
          <w:lang w:val="ne_NP" w:bidi="ne_NP"/>
        </w:rPr>
      </w:r>
      <w:r>
        <w:rPr>
          <w:lang w:val="ne_NP" w:bidi="ne_NP"/>
        </w:rPr>
        <w:t>रातभर कुस्ती गरेपछि, याकूबले पनीएल अर्थात् आफूले त्यस मानिससँग कुस्ती गरेको ठाउँ छोडेर आफ्नो परिवारसँग सामेल भए। घाम उदाउँदै थियो। याकूबले माथि हेरे र एसाव ४०० मानिसहरूको सेनासँग आइरहेको देखे। एसाव याकूबका जुम्ल्याहा भाइ हुन्। एसावले आफ्नो जन्मसिद्ध अधिकार याकूबलाई बेचेका थिए। जेठो छोराको रूपमा एसावले पाउने आशिष् याकूबले चोरे। एसावले याकूबलाई मार्ने धम्की दिए, त्यसैले याकूब हारान गए। तिनीहरूले २० वर्षदेखि एक अर्कालाई देखेका छैनन्। अब एसाव याकूबको नजिकै आइरहेको छ। यो खण्ड याकूबको एसावसँग भेट गरेको एउटा कथात्मक विवरण हो।</w:t>
      </w:r>
    </w:p>
    <w:p>
      <w:pPr/>
      <w:r>
        <w:rPr>
          <w:lang w:val="ne_NP" w:bidi="ne_NP"/>
        </w:rPr>
      </w:r>
      <w:r>
        <w:rPr>
          <w:lang w:val="ne_NP" w:bidi="ne_NP"/>
        </w:rPr>
        <w:t>याकूबले एसाव आइपुग्नुअघि नै पत्नीहरू र सन्तानहरूको व्यवस्था गरे। याकूबले बिल्हा र उनका २ छोराहरू अनि जिल्पा र उनका २ छोराहरूलाई सबैभन्दा अगाडि राखे। त्यसपछि याकूबले लेआ र उनका ६ जना छोरा र एक छोरीलाई जिल्पा र बिल्हाको पछाडि राखे। त्यसपछि सबैभन्दा पछाडि, याकूबले राहेल र उनको छोरालाई राखे। याकूबले आफ्नो लागि तिनीहरूको महत्त्व अनुसार परिवारलाई व्यवस्थित गरे। याकूबले राहेल र उनका छोरालाई एसावको अगाडि प्रस्तुत गर्न अन्तिममा राखे। याकूब पत्नीहरू र छोराछोरीहरूको अगाडि गए। हामीले याकूबले मुख्य स्थान लिएको देखेको यो पहिलो पटक हो। याकूब एसावको नजिक जाँदा, एसावलाई आदर देखाउन याकूब सात पटक जमिनमा निहुरिए। यसको अर्थ याकूबले आफ्नो अनुहार पूर्ण रूपमा जमिनसम्मै निहुराए। ७ पटक झुक्नु भनेको नजिकै आउने व्यक्तिलाई देखाइने सम्मान बढाउने एउटा तरिका थियो। एसाव याकूबकहाँ दगुरेर आए र उनलाई अँगालो हालेर गालामा चुम्बन गरे। याकूब र एसाव दुवै रोए।</w:t>
      </w:r>
    </w:p>
    <w:p>
      <w:pPr/>
      <w:r>
        <w:rPr>
          <w:lang w:val="ne_NP" w:bidi="ne_NP"/>
        </w:rPr>
      </w:r>
      <w:r>
        <w:rPr>
          <w:lang w:val="ne_NP" w:bidi="ne_NP"/>
        </w:rPr>
        <w:t>रोक्नुहोस् र छलफल गर्नुहोस्: लामो समयसम्म बाहिर रहेर घर फर्किएको कुनै व्यक्तिको बारेमा एउटा कथा सुनाउनुहोस्। घरमा परिवारले यो व्यक्तिलाई कसरी स्वागत गर्छन्? घर फर्किने व्यक्तिको व्यवहार कस्तो हुन्छ?</w:t>
      </w:r>
    </w:p>
    <w:p>
      <w:pPr/>
      <w:r>
        <w:rPr>
          <w:lang w:val="ne_NP" w:bidi="ne_NP"/>
        </w:rPr>
      </w:r>
      <w:r>
        <w:rPr>
          <w:lang w:val="ne_NP" w:bidi="ne_NP"/>
        </w:rPr>
        <w:t>एसाव र उनका ४०० जनाको सेना सेईरबाट आएका छन्। याकूब हारानबाट आएका छन्। तिनीहरू यब्बोक नदीमा भेट्दै छन्।</w:t>
      </w:r>
    </w:p>
    <w:p>
      <w:pPr/>
      <w:r>
        <w:rPr>
          <w:lang w:val="ne_NP" w:bidi="ne_NP"/>
        </w:rPr>
      </w:r>
      <w:r>
        <w:rPr>
          <w:lang w:val="ne_NP" w:bidi="ne_NP"/>
        </w:rPr>
        <w:t>हारान, सेईर, यब्बोक नदी र बेर्शेबालाई चिन्ह लगाइएको नक्सा देखाउनुहोस्।</w:t>
      </w:r>
    </w:p>
    <w:p>
      <w:pPr/>
      <w:r>
        <w:rPr>
          <w:lang w:val="ne_NP" w:bidi="ne_NP"/>
        </w:rPr>
      </w:r>
      <w:r>
        <w:rPr>
          <w:lang w:val="ne_NP" w:bidi="ne_NP"/>
        </w:rPr>
        <w:t>एसावले माथि हेरे र याकूबको पछाडि महिलाहरू र छोराछोरीहरूलाई देखे। एसावले यी मानिसहरू को हुन् भनेर सोधे। याकूबले आफ्नो परिवारको परिचय यसो भनेर दिए, "यी ती छोराछोरीहरू हुन् जुन परमेश्वरले मलाई अनुग्रहपूर्वक दिनुभएको छ।" प्रत्येक महिला आफ्ना सन्तानहरूका साथ अगाडि आइन् र एसावलाई दण्डवत् गरिन्। जिल्पा र बिल्हाह एकसाथ हिँडे, त्यसपछि लेआ र अन्तमा राहेल हिँडे।</w:t>
      </w:r>
    </w:p>
    <w:p>
      <w:pPr/>
      <w:r>
        <w:rPr>
          <w:lang w:val="ne_NP" w:bidi="ne_NP"/>
        </w:rPr>
      </w:r>
      <w:r>
        <w:rPr>
          <w:lang w:val="ne_NP" w:bidi="ne_NP"/>
        </w:rPr>
        <w:t>एसावले बाटोमा आफूले भेटेका बथान र गाईवस्तुहरूको बारेमा सोधे। याकूबले यी उपहारहरू याकूबबाट एसावका लागि हुन् भनी व्याख्या गरे। याकूब एसावको मित्रता चाहन्छन्। याकूबले एसावसँग धेरै चाप्लुसीपूर्ण तरिकाले कुरा गर्छन्। याकूब भन्छन् कि एसावको अनुहार देख्नु भनेको परमेश्वरको अनुहार देख्नु जस्तै हो। यसलाई भन्ने अर्को तरिका यो हो, "तपाईंलाई भेट्नु परमेश्वरलाई भेट्नुजस्तै हो" वा "तपाईंलाई देख्नु परमेश्वरलाई देख्नुजस्तै हो"। सुरुमा एसावले सांस्कृतिक चलन अनुसार उपहारहरूलाई अस्वीकार गर्छन् तर याकूबले जोड गरिरहन्छन् र अन्तमा एसावले याकूबले पठाएका गाईवस्तुका बथान र पशुका बथानका उपहारहरू स्वीकार गर्छन्।</w:t>
      </w:r>
    </w:p>
    <w:p>
      <w:pPr/>
      <w:r>
        <w:rPr>
          <w:lang w:val="ne_NP" w:bidi="ne_NP"/>
        </w:rPr>
      </w:r>
      <w:r>
        <w:rPr>
          <w:lang w:val="ne_NP" w:bidi="ne_NP"/>
        </w:rPr>
        <w:t>रोक्नुहोस् र छलफल गर्नुहोस्: एउटा मानिसले अर्को मानिसको विरुद्धमा केही गरेको बारेमा एउटा कथा सुनाउनुहोस्। जब तिनीहरू भेट्छन्, तब पहिलो मानिसले अर्को मानिससँग धेरै चापलुसीपूर्ण भाषा प्रयोग गर्छ। पहिलो व्यक्तिले, "मैले जे गरेँ, त्यसका लागि म क्षमा चाहन्छु" भन्दैन। तर त्यो मानिसले दोस्रो पुरुषलाई धेरै चापलुसीपूर्ण कुराहरू भनिरहन्छ। प्रयोग गरिएको भाषा हेर्नुहोस्। यस प्रकारको चापलूसीका शब्दहरूप्रति दोस्रो पुरुषले कस्तो प्रतिक्रिया दिन्छन्? पहिलो पुरुषले दोस्रो पुरुषसँग किन यति चापलुसीपूर्ण शब्दहरू प्रयोग गर्छ भन्ने बारेमा कुरा गर्नुहोस्।</w:t>
      </w:r>
    </w:p>
    <w:p>
      <w:pPr/>
      <w:r>
        <w:rPr>
          <w:lang w:val="ne_NP" w:bidi="ne_NP"/>
        </w:rPr>
      </w:r>
      <w:r>
        <w:rPr>
          <w:lang w:val="ne_NP" w:bidi="ne_NP"/>
        </w:rPr>
        <w:t>एसावले याकूबलाई एसावसँग सेइरमा आउन आमन्त्रण गर्छन्। एसावले याकूबलाई त्यो दिन एसावसँग यात्रा गर्न आग्रह गरे। याकूबले फेरि एसावसँग धेरै चाप्लुसीपूर्ण तरिकाले कुरा गर्छन्। याकूब र एसाव एकसाथ कुरा गर्दा, एसावले याकूबलाई भाइ भनेर बोलाउँछन्, जबकि याकूबले आफूलाई एसावको दास भन्छन्। याकूबले एसावसँग कुरा गर्दा प्रत्येक पटक 'नोकर' जस्ता शब्दहरू प्रयोग गर्छ वा एसावलाई 'मेरा प्रभु' वा 'मालिक' भनेर बोलाउँछ। याकूब भन्छन् कि पशुहरू र बालबालिकाहरू बिस्तारै हिँड्नुपर्छ। याकूबले एसावलाई घर फर्कन आग्रह गर्छन् र आफू बिस्तारै पछि-पछि आउने कुरा बताउँछन्। याकूबले सेईरमा एसावकहाँ जाने प्रतिज्ञा गर्छन्।</w:t>
      </w:r>
    </w:p>
    <w:p>
      <w:pPr/>
      <w:r>
        <w:rPr>
          <w:lang w:val="ne_NP" w:bidi="ne_NP"/>
        </w:rPr>
      </w:r>
      <w:r>
        <w:rPr>
          <w:lang w:val="ne_NP" w:bidi="ne_NP"/>
        </w:rPr>
        <w:t>याकूबले बिस्तारै पछ्याउनु पर्ने कुरालाई एसावले स्वीकार गर्छन्। एसावले सुरक्षाका लागि सेनाको केही भाग याकूबसँग छोड्न र याकूबलाई सेईरसम्म डोऱ्याउन प्रस्ताव गर्छन्। याकूबले एसावलाई "मेरो प्रभु" भन्दै धेरै चाप्लुसीपूर्ण तरिकाले बोलि रहे। यस प्रकारले "मेरा प्रभु" वा "मालिक" भन्नुले आदर देखाउँछ र एसावले याकूबबाट यो सम्मान र आदर पाउनुपर्छ भन्ने कुरालाई बुझाउँछ। याकूबले याकूब र उनको परिवारलाई साथ दिने ती मानिसहरूको प्रस्तावलाई अस्वीकार गर्छन्।</w:t>
      </w:r>
    </w:p>
    <w:p>
      <w:pPr/>
      <w:r>
        <w:rPr>
          <w:lang w:val="ne_NP" w:bidi="ne_NP"/>
        </w:rPr>
      </w:r>
      <w:r>
        <w:rPr>
          <w:lang w:val="ne_NP" w:bidi="ne_NP"/>
        </w:rPr>
        <w:t>एसाव त्यही दिन सेईर फर्कन हिँड्छन्। एसाव ४०० मानिसहरूको सेनालाई आफूसँगै सेईरतिर फिर्ता लैजान्छ। यस खण्डमा याकूब र एसावले सँगै खाना खाने कुरा बताइएको छैन।</w:t>
      </w:r>
    </w:p>
    <w:p>
      <w:pPr/>
      <w:r>
        <w:rPr>
          <w:lang w:val="ne_NP" w:bidi="ne_NP"/>
        </w:rPr>
      </w:r>
      <w:r>
        <w:rPr>
          <w:lang w:val="ne_NP" w:bidi="ne_NP"/>
        </w:rPr>
        <w:t>रोक्नुहोस् र छलफल गर्नुहोस्: के तपाईंलाई लाग्छ कि याकूबले एसावमाथि भरोसा गर्छन्? यस कथामा अविश्वास देखाउने के कुरा देख्नुहुन्छ? भरोसा झल्काउने के कुरा तपाईं देख्नुहुन्छ?</w:t>
      </w:r>
    </w:p>
    <w:p>
      <w:pPr/>
      <w:r>
        <w:rPr>
          <w:lang w:val="ne_NP" w:bidi="ne_NP"/>
        </w:rPr>
      </w:r>
      <w:r>
        <w:rPr>
          <w:lang w:val="ne_NP" w:bidi="ne_NP"/>
        </w:rPr>
        <w:t>याकूब सेईरतिर गएका थिएनन्। याकूब सुक्कोत भनिने ठाउँमा गए। यो यर्दन उपत्यकामा जब्बोक नदी यर्दन नदीमा प्रवेश गर्ने ठाउँको नजिकै अवस्थित छ। सुकोत नामको अर्थ आश्रयस्थलहरू हो। सुक्कोतमा हुँदा, याकूबले एउटा घर बनाए र पशुहरूका लागि आश्रयस्थल बनाए। याकूब केही समय त्यहाँ बसे र त्यसपछि यर्दन नदी पार गरे।</w:t>
      </w:r>
    </w:p>
    <w:p>
      <w:pPr/>
      <w:r>
        <w:rPr>
          <w:lang w:val="ne_NP" w:bidi="ne_NP"/>
        </w:rPr>
      </w:r>
      <w:r>
        <w:rPr>
          <w:lang w:val="ne_NP" w:bidi="ne_NP"/>
        </w:rPr>
        <w:t>पनियल र सुक्कोत चिन्ह लगाइएको नक्सा देखाउनुहोस्।</w:t>
      </w:r>
    </w:p>
    <w:p>
      <w:pPr/>
      <w:r>
        <w:rPr>
          <w:lang w:val="ne_NP" w:bidi="ne_NP"/>
        </w:rPr>
      </w:r>
      <w:r>
        <w:rPr>
          <w:lang w:val="ne_NP" w:bidi="ne_NP"/>
        </w:rPr>
        <w:t>याकूब कनान देशको शकेम आइपुगे। शकेम यरूशलेमको उत्तरमा पर्ने पहाडहरूमा अवस्थित छ। कनानमा अब्राहामको पहिलो बिसौनी शकेममा थियो। शकेम भनेको त्यो ठाउँ हो जहाँ परमेश्वरले अब्राहामसँग कुरा गर्नुभयो र भन्नुभयो, "म यो भूमि तिम्रा सन्तानहरूलाई दिनेछु।" अब्राहामले त्यहाँ एउटा वेदी बनाए, र त्यो परमेश्वरलाई समर्पित गरे। याकूब शकेम आए र सहर बाहिर आफ्नो शिविर खडा गरे। याकूबले हमोर नाम गरेका व्यक्तिको परिवारबाट एउटा जग्गा किने, जो शकेम नाम गरेका व्यक्तिका पिता थिए। याकूबले यस जमिनको लागि चाँदीका १०० टुक्रा तिरे। चाँदीका ती टुक्राहरूको ठ्याक्कै मूल्य कसैलाई थाहा छैन।</w:t>
      </w:r>
    </w:p>
    <w:p>
      <w:pPr/>
      <w:r>
        <w:rPr>
          <w:lang w:val="ne_NP" w:bidi="ne_NP"/>
        </w:rPr>
      </w:r>
      <w:r>
        <w:rPr>
          <w:lang w:val="ne_NP" w:bidi="ne_NP"/>
        </w:rPr>
        <w:t>नक्सा फेरि देखाउनुहोस्। यसले शकेमको स्थानको चिन्ह लगाएको हुनुपर्छ। ध्यान दिनुहोस् कि शकेम सुक्कोतको पारिपट्टि र बेर्शेबाको उत्तरमा छ।</w:t>
      </w:r>
    </w:p>
    <w:p>
      <w:pPr/>
      <w:r>
        <w:rPr>
          <w:lang w:val="ne_NP" w:bidi="ne_NP"/>
        </w:rPr>
      </w:r>
      <w:r>
        <w:rPr>
          <w:lang w:val="ne_NP" w:bidi="ne_NP"/>
        </w:rPr>
        <w:t>याकूबले आफूले किनेको जमिनको एउटा टुक्रामा एउटा वेदी बनाए। याकूबले यस वेदीको नाम एल-एलोहे-इस्राएल राखे, जसको अर्थ परमेश्वर इस्राएलका परमेश्वर हुनुहुन्छ। याकूबले यब्बोक नदीको किनारमा रहेको पनिएलमा एक जना मानिससँग रातभर कुस्ती गरेपछि उनको नाम परिवर्तन गरेर इस्राएल राखिएको थियो।</w:t>
      </w:r>
    </w:p>
    <w:p>
      <w:pPr/>
      <w:r>
        <w:rPr>
          <w:lang w:val="ne_NP" w:bidi="ne_NP"/>
        </w:rPr>
      </w:r>
      <w:r>
        <w:rPr>
          <w:lang w:val="ne_NP" w:bidi="ne_NP"/>
        </w:rPr>
        <w:t>पेनिएल र याकूब अहिले बसिरहेको शकेम दुवैलाई चिन्ह लगाइएको नक्सा फेरि देखाउनुहोस्।</w:t>
      </w:r>
      <w:r>
        <w:rPr>
          <w:lang w:val="ne_NP" w:bidi="ne_NP"/>
        </w:rPr>
      </w:r>
    </w:p>
    <w:p>
      <w:pPr>
        <w:pStyle w:val="Heading3"/>
      </w:pPr>
      <w:r>
        <w:rPr>
          <w:lang w:val="ne_NP" w:bidi="ne_NP"/>
        </w:rPr>
        <w:t>Step 3</w:t>
      </w:r>
    </w:p>
    <w:p>
      <w:pPr/>
      <w:r>
        <w:rPr>
          <w:lang w:val="ne_NP" w:bidi="ne_NP"/>
        </w:rPr>
      </w:r>
      <w:r>
        <w:rPr>
          <w:lang w:val="ne_NP" w:bidi="ne_NP"/>
        </w:rPr>
        <w:t>सबैभन्दा सजिलो संस्करणमा पाठलाई फेरि एकपटक सुन्नुहोस्।</w:t>
      </w:r>
    </w:p>
    <w:p>
      <w:pPr/>
      <w:r>
        <w:rPr>
          <w:lang w:val="ne_NP" w:bidi="ne_NP"/>
        </w:rPr>
      </w:r>
      <w:r>
        <w:rPr>
          <w:lang w:val="ne_NP" w:bidi="ne_NP"/>
        </w:rPr>
        <w:t>यस सत्रमा, यस कथालाई दृश्यात्मक बनाउन तपाईंले समूहलाई मद्दत गर्नुहुनेछ। तपाईंले समूहलाई दृश्यहरू, सेटिङ र कथाका पात्रहरू परिभाषित गर्न मद्दत गर्नुहुनेछ।</w:t>
      </w:r>
    </w:p>
    <w:p>
      <w:pPr/>
      <w:r>
        <w:rPr>
          <w:lang w:val="ne_NP" w:bidi="ne_NP"/>
        </w:rPr>
      </w:r>
      <w:r>
        <w:rPr>
          <w:lang w:val="ne_NP" w:bidi="ne_NP"/>
        </w:rPr>
        <w:t>यस कथामा ३ दृश्यहरू छन्।</w:t>
      </w:r>
    </w:p>
    <w:p>
      <w:pPr/>
      <w:r>
        <w:rPr>
          <w:lang w:val="ne_NP" w:bidi="ne_NP"/>
        </w:rPr>
      </w:r>
      <w:r>
        <w:rPr>
          <w:b/>
          <w:lang w:val="ne_NP" w:bidi="ne_NP"/>
        </w:rPr>
        <w:t>पहिलो दृश्य:</w:t>
      </w:r>
      <w:r>
        <w:rPr>
          <w:lang w:val="ne_NP" w:bidi="ne_NP"/>
        </w:rPr>
        <w:t xml:space="preserve"> याकूब र एसाव भेट्छन्। एसावले याकूबलाई सेईर आउन आमन्त्रण गर्छन्। याकूबले पछि आउने प्रतिज्ञा गर्छन्। एसावले याकूबका उपहारहरू स्वीकार गर्छन् र त्यहाँबाट जान्छन्।</w:t>
      </w:r>
    </w:p>
    <w:p>
      <w:pPr/>
      <w:r>
        <w:rPr>
          <w:lang w:val="ne_NP" w:bidi="ne_NP"/>
        </w:rPr>
      </w:r>
      <w:r>
        <w:rPr>
          <w:b/>
          <w:lang w:val="ne_NP" w:bidi="ne_NP"/>
        </w:rPr>
        <w:t>दोस्रो दृश्य:</w:t>
      </w:r>
      <w:r>
        <w:rPr>
          <w:lang w:val="ne_NP" w:bidi="ne_NP"/>
        </w:rPr>
        <w:t xml:space="preserve"> याकूब सुक्कोत जान्छन् र केही समयसम्म बस्छन्।</w:t>
      </w:r>
    </w:p>
    <w:p>
      <w:pPr/>
      <w:r>
        <w:rPr>
          <w:lang w:val="ne_NP" w:bidi="ne_NP"/>
        </w:rPr>
      </w:r>
      <w:r>
        <w:rPr>
          <w:b/>
          <w:lang w:val="ne_NP" w:bidi="ne_NP"/>
        </w:rPr>
        <w:t>तेस्रो दृश्य:</w:t>
      </w:r>
      <w:r>
        <w:rPr>
          <w:lang w:val="ne_NP" w:bidi="ne_NP"/>
        </w:rPr>
        <w:t xml:space="preserve"> याकूब शकेम जान्छन्, जग्गा किन्छन् र एउटा वेदी बनाउँछन्।</w:t>
      </w:r>
    </w:p>
    <w:p>
      <w:pPr/>
      <w:r>
        <w:rPr>
          <w:lang w:val="ne_NP" w:bidi="ne_NP"/>
        </w:rPr>
      </w:r>
      <w:r>
        <w:rPr>
          <w:lang w:val="ne_NP" w:bidi="ne_NP"/>
        </w:rPr>
        <w:t>यस कथामा यि पात्रहरु समावेश छन्:</w:t>
      </w:r>
    </w:p>
    <w:p>
      <w:pPr>
        <w:pStyle w:val="ListBullet"/>
        <w:spacing w:line="240" w:lineRule="auto"/>
        <w:ind w:left="720"/>
      </w:pPr>
      <w:r>
        <w:rPr>
          <w:lang w:val="ne_NP" w:bidi="ne_NP"/>
        </w:rPr>
      </w:r>
      <w:r>
        <w:rPr>
          <w:lang w:val="ne_NP" w:bidi="ne_NP"/>
        </w:rPr>
        <w:t>याकूब</w:t>
      </w:r>
    </w:p>
    <w:p>
      <w:pPr>
        <w:pStyle w:val="ListBullet"/>
        <w:spacing w:line="240" w:lineRule="auto"/>
        <w:ind w:left="720"/>
      </w:pPr>
      <w:r>
        <w:rPr>
          <w:lang w:val="ne_NP" w:bidi="ne_NP"/>
        </w:rPr>
      </w:r>
      <w:r>
        <w:rPr>
          <w:lang w:val="ne_NP" w:bidi="ne_NP"/>
        </w:rPr>
        <w:t>बिल्हा</w:t>
      </w:r>
    </w:p>
    <w:p>
      <w:pPr>
        <w:pStyle w:val="ListBullet"/>
        <w:spacing w:line="240" w:lineRule="auto"/>
        <w:ind w:left="720"/>
      </w:pPr>
      <w:r>
        <w:rPr>
          <w:lang w:val="ne_NP" w:bidi="ne_NP"/>
        </w:rPr>
      </w:r>
      <w:r>
        <w:rPr>
          <w:lang w:val="ne_NP" w:bidi="ne_NP"/>
        </w:rPr>
        <w:t>जिल्पा</w:t>
      </w:r>
    </w:p>
    <w:p>
      <w:pPr>
        <w:pStyle w:val="ListBullet"/>
        <w:spacing w:line="240" w:lineRule="auto"/>
        <w:ind w:left="720"/>
      </w:pPr>
      <w:r>
        <w:rPr>
          <w:lang w:val="ne_NP" w:bidi="ne_NP"/>
        </w:rPr>
      </w:r>
      <w:r>
        <w:rPr>
          <w:lang w:val="ne_NP" w:bidi="ne_NP"/>
        </w:rPr>
        <w:t>लेआ</w:t>
      </w:r>
    </w:p>
    <w:p>
      <w:pPr>
        <w:pStyle w:val="ListBullet"/>
        <w:spacing w:line="240" w:lineRule="auto"/>
        <w:ind w:left="720"/>
      </w:pPr>
      <w:r>
        <w:rPr>
          <w:lang w:val="ne_NP" w:bidi="ne_NP"/>
        </w:rPr>
      </w:r>
      <w:r>
        <w:rPr>
          <w:lang w:val="ne_NP" w:bidi="ne_NP"/>
        </w:rPr>
        <w:t>राहेल</w:t>
      </w:r>
    </w:p>
    <w:p>
      <w:pPr>
        <w:pStyle w:val="ListBullet"/>
        <w:spacing w:line="240" w:lineRule="auto"/>
        <w:ind w:left="720"/>
      </w:pPr>
      <w:r>
        <w:rPr>
          <w:lang w:val="ne_NP" w:bidi="ne_NP"/>
        </w:rPr>
      </w:r>
      <w:r>
        <w:rPr>
          <w:lang w:val="ne_NP" w:bidi="ne_NP"/>
        </w:rPr>
        <w:t>याकूबका सन्तानहरू</w:t>
      </w:r>
    </w:p>
    <w:p>
      <w:pPr>
        <w:pStyle w:val="ListBullet"/>
        <w:spacing w:line="240" w:lineRule="auto"/>
        <w:ind w:left="720"/>
      </w:pPr>
      <w:r>
        <w:rPr>
          <w:lang w:val="ne_NP" w:bidi="ne_NP"/>
        </w:rPr>
      </w:r>
      <w:r>
        <w:rPr>
          <w:lang w:val="ne_NP" w:bidi="ne_NP"/>
        </w:rPr>
        <w:t>एसाव</w:t>
      </w:r>
    </w:p>
    <w:p>
      <w:pPr>
        <w:pStyle w:val="ListBullet"/>
        <w:spacing w:line="240" w:lineRule="auto"/>
        <w:ind w:left="720"/>
      </w:pPr>
      <w:r>
        <w:rPr>
          <w:lang w:val="ne_NP" w:bidi="ne_NP"/>
        </w:rPr>
      </w:r>
      <w:r>
        <w:rPr>
          <w:lang w:val="ne_NP" w:bidi="ne_NP"/>
        </w:rPr>
        <w:t>एसावको ४०० मानिसहरूको सेना</w:t>
      </w:r>
    </w:p>
    <w:p>
      <w:pPr>
        <w:pStyle w:val="ListBullet"/>
        <w:spacing w:line="240" w:lineRule="auto"/>
        <w:ind w:left="720"/>
      </w:pPr>
      <w:r>
        <w:rPr>
          <w:lang w:val="ne_NP" w:bidi="ne_NP"/>
        </w:rPr>
      </w:r>
      <w:r>
        <w:rPr>
          <w:lang w:val="ne_NP" w:bidi="ne_NP"/>
        </w:rPr>
        <w:t>हमोरको परिवार</w:t>
      </w:r>
    </w:p>
    <w:p>
      <w:pPr/>
      <w:r>
        <w:rPr>
          <w:lang w:val="ne_NP" w:bidi="ne_NP"/>
        </w:rPr>
      </w:r>
      <w:r>
        <w:rPr>
          <w:lang w:val="ne_NP" w:bidi="ne_NP"/>
        </w:rPr>
        <w:t>यस सत्रमा, समूहलाई स्टोरीबोर्ड बनाउन, चित्र कोर्न वा कुनै प्रकारका हेरफेर गर्न मिल्ने वस्तुहरू (जस्तै ढुङ्गा, लठ्ठी, बच्चाहरूको खेलौनाहरू) प्रयोग गरेर कथा र त्यसमा भएका क्रियाकलापलाई दृश्यात्मक बनाउनुहोस्।</w:t>
      </w:r>
    </w:p>
    <w:p>
      <w:pPr/>
      <w:r>
        <w:rPr>
          <w:lang w:val="ne_NP" w:bidi="ne_NP"/>
        </w:rPr>
      </w:r>
      <w:r>
        <w:rPr>
          <w:lang w:val="ne_NP" w:bidi="ne_NP"/>
        </w:rPr>
        <w:t>दृश्य १ मा, कुस्तीको रात समाप्त भएको छ र याकूब आफ्नो कम्मरमा लागेको चोटका कारण लङ्गडाउँदै छन्। सूर्य उदाएको छ। याकूबले माथि हेर्छन् र एसाव ४०० मानिसहरूको सेनाका साथ नजिकै आइरहेको देख्छन्। याकूबले दुई नोकरका पत्नीहरू जिल्पा र बिल्हालाई अगाडि राखे र प्रत्येक महिलासँग उनीहरूका २–२ जना छोराहरू थिए। त्यसपछि याकूबले लेआलाई उनका ६ जना छोराहरू र एक छोरीसँग राखे। अन्तमा, अरूको पछाडि याकूबले राहेल र उनका छोरालाई राखे। त्यसपछि याकूब एसावतिर अगाडि गए। याकूब एसावको नजिकै पुग्दा भुइँसम्म शिर निहुराएर दण्डवत् गर्न ७ पटक रोकिए। याकूबले सातौँपटक आफ्नो अनुहार जमिनमा टेकाएर निहुरिएपछि, एसाव याकूबलाई भेट्न दगुरे। एसावले याकूबलाई अँगालो हाले वा एसावले याकूबको घाँटीमा झुण्डिएर अँगालो हाले। एसावले याकूबलाई चुम्बन गरे। दुवै मानिसहरू खुसीका आँसु झार्न थाले। याकूब र एसावले २० वर्षदेखि एक अर्कालाई देखेका छैनन्। जब याकूब हारानका लागि निस्कियो, तब एसाव यति रिसाएका थिए कि उनी याकूबलाई मार्न चाहन्थे।</w:t>
      </w:r>
    </w:p>
    <w:p>
      <w:pPr/>
      <w:r>
        <w:rPr>
          <w:lang w:val="ne_NP" w:bidi="ne_NP"/>
        </w:rPr>
      </w:r>
      <w:r>
        <w:rPr>
          <w:lang w:val="ne_NP" w:bidi="ne_NP"/>
        </w:rPr>
        <w:t>पहिले एसावले महिलाहरू र छोराछोरीहरूलाई देख्छन् र याकूबलाई यी मानिसहरू को हुन् भनेर सोध्छन्। याकूबले तिनीहरू आफ्ना पत्नीहरू र छोराछोरीहरू हुन् भनी बताउँछन्। प्रत्येक महिला एसावको अगाडि झुक्न अगाडि आउँछन्। ज़िल्पा र बिल्हाह एकसाथ हिँडिन्। प्रत्येक महिलासँग उनका २ छोराहरू थिए। त्यसपछि लेआ ढोग्नका लागि अगाडि आइन्। लेआका ६ जना छोरा र एक छोरी छन्। त्यसपछि राहेल आफ्नो छोरासँग अगाडि आउँछिन्।</w:t>
      </w:r>
    </w:p>
    <w:p>
      <w:pPr/>
      <w:r>
        <w:rPr>
          <w:lang w:val="ne_NP" w:bidi="ne_NP"/>
        </w:rPr>
      </w:r>
      <w:r>
        <w:rPr>
          <w:lang w:val="ne_NP" w:bidi="ne_NP"/>
        </w:rPr>
        <w:t>त्यसपछि एसावले बाटोमा आफूले देखेका गाईवस्तुका बथान र भेडाबाख्राका बथानका बारेमा सोध्छन्। याकूबले तिनीहरू उपहारहरू हुन् भन्ने कुरा व्याख्या गर्छन्। याकूबले एसावसँग कुरा गर्दा धेरै चाप्लुसी भाषा प्रयोग गर्छन्। याकूबले एसावलाई "मेरा प्रभु" वा "मालिक" भन्छन् र अन्य चापलुसीपूर्ण वाक्यांशहरू भन्छन् जस्तै, "तपाईंको अनुहार देख्नु नै परमेश्वरको अनुहार देख्नुजस्तै हो।" याकूबले एसावलाई उपहारहरू स्वीकार गर्न आग्रह गर्छन्। सुरुमा एसावले अस्वीकार गर्छन् तर याकूबले जिद्दी गर्छन् र अन्तमा एसावले उपहारहरू स्वीकार गर्छन्। त्यो संस्कृतिमा मानिसहरूले सामान्यतया उपहारहरू पहिलो केही पटक प्रस्ताव गर्दा अस्वीकार गर्ने गर्थे।</w:t>
      </w:r>
    </w:p>
    <w:p>
      <w:pPr/>
      <w:r>
        <w:rPr>
          <w:lang w:val="ne_NP" w:bidi="ne_NP"/>
        </w:rPr>
      </w:r>
      <w:r>
        <w:rPr>
          <w:lang w:val="ne_NP" w:bidi="ne_NP"/>
        </w:rPr>
        <w:t>एसावले याकूबलाई एसावसँग सेइरमा आउन आमन्त्रण गर्छन्। याकूब उनी आउने तर एसावभन्दा बिस्तारै यात्रा गर्नेकुरा बताए। साना बच्चाहरू र साना पशुहरूका कारणले यात्रा सुस्त हुनुपर्ने कुरा याकूबले व्याख्या गर्छन्। एसावले यो व्याख्या स्वीकार गर्छन्।</w:t>
      </w:r>
    </w:p>
    <w:p>
      <w:pPr/>
      <w:r>
        <w:rPr>
          <w:lang w:val="ne_NP" w:bidi="ne_NP"/>
        </w:rPr>
      </w:r>
      <w:r>
        <w:rPr>
          <w:lang w:val="ne_NP" w:bidi="ne_NP"/>
        </w:rPr>
        <w:t>एसावले याकूबको रक्षा गर्न र मार्गदर्शकको रूपमा सेवा गर्न आफ्नो सेनाका केही मानिसहरूलाई साथमा छोडिदिने प्रस्ताव गर्छन्। याकूबले फेरि अस्वीकार गर्छन्। अन्तमा एसाव आफ्नो सेना लिएर सेईर फर्कन्छन्। एसाव आफू आइपुगेको दिनमै जान्छन्।</w:t>
      </w:r>
    </w:p>
    <w:p>
      <w:pPr/>
      <w:r>
        <w:rPr>
          <w:lang w:val="ne_NP" w:bidi="ne_NP"/>
        </w:rPr>
      </w:r>
      <w:r>
        <w:rPr>
          <w:lang w:val="ne_NP" w:bidi="ne_NP"/>
        </w:rPr>
        <w:t>दोस्रो दृश्यमा, एसाव सेइर जान्छन् तर याकूब सुक्कोत जान्छन्, जुन पूर्ण रूपमा फरक दिशा हो। याकूबले एसावलाई पछ्याउने प्रतिज्ञा गरेका थिए तर याकूब पश्चिमतिर फर्कन्छन् र यब्बोक नदी यर्दन नदीमा मिसिने ठाउँ नजिकैको यर्दन उपत्यकामा झर्छन्। याकूबले त्यहाँ आफ्नो लागि एउटा घर बनाउँछन्। याकूबले पशुहरूका लागि आश्रयस्थलहरू बनाउँछ। याकूब बसोबास गर्ने ठाउँलाई सुक्कोत नाम राखिएको छ, जसको अर्थ आश्रय ठाउँहरू हो।</w:t>
      </w:r>
    </w:p>
    <w:p>
      <w:pPr/>
      <w:r>
        <w:rPr>
          <w:lang w:val="ne_NP" w:bidi="ne_NP"/>
        </w:rPr>
      </w:r>
      <w:r>
        <w:rPr>
          <w:lang w:val="ne_NP" w:bidi="ne_NP"/>
        </w:rPr>
        <w:t>पनिएल र सुक्कोत चिन्ह लगाइएको नक्सा देखाउनुहोस्।</w:t>
      </w:r>
    </w:p>
    <w:p>
      <w:pPr/>
      <w:r>
        <w:rPr>
          <w:lang w:val="ne_NP" w:bidi="ne_NP"/>
        </w:rPr>
      </w:r>
      <w:r>
        <w:rPr>
          <w:lang w:val="ne_NP" w:bidi="ne_NP"/>
        </w:rPr>
        <w:t>तेस्रो दृश्यमा, याकूब सुकोतबाट निस्कन्छन् र यर्दन नदी पार गर्छन्। याकूब पश्चिमतिरका पहाडहरूमा यात्रा गर्छन् र शकेम नाम गरेको एउटा ठाउँमा पुग्छन्। शकेम त्यो ठाउँ हो जहाँ अब्राहाम कनान जाने बाटोमा पहिलो पटक रोकिएका थिए। अब्राहामले त्यहाँ एउटा वेदी बनाए, र परमेश्वरको आराधना गरे। जब याकूब शकेम आइपुगे, याकूबले सहर बाहिर आफ्नो शिविर खडा गरे। याकूबले हमोर नामका व्यक्तिबाट एउटा जमिन किने, जो शकेम नाम गरेका मानिसका पिता हुन्। याकूबले यस जमिनका लागि १०० चाँदीका टुक्राहरू तिरे। याकूबले एउटा वेदी बनाए र वेदीको नाम "एल-एलोह-इजरायल" राखे। यस नामको अर्थ परमेश्वर, इस्राएलका परमेश्वर हो। याकूबको अर्को नाम इस्राएल हो।</w:t>
      </w:r>
    </w:p>
    <w:p>
      <w:pPr/>
      <w:r>
        <w:rPr>
          <w:lang w:val="ne_NP" w:bidi="ne_NP"/>
        </w:rPr>
      </w:r>
      <w:r>
        <w:rPr>
          <w:lang w:val="ne_NP" w:bidi="ne_NP"/>
        </w:rPr>
        <w:t>पनिएल, सुक्कोत र शेकेम समावेश भएको याकूबको यात्रा चिन्ह लगाइएको नक्सा देखाउनुहोस्। यो नक्साले हारानदेखि बेर्शेबासम्मको सम्पूर्ण क्षेत्र देखाउनुपर्छ र सेइरलाई पनि समावेश गर्नुपर्छ।</w:t>
      </w:r>
    </w:p>
    <w:p>
      <w:pPr/>
      <w:r>
        <w:rPr>
          <w:lang w:val="ne_NP" w:bidi="ne_NP"/>
        </w:rPr>
      </w:r>
      <w:r>
        <w:rPr>
          <w:lang w:val="ne_NP" w:bidi="ne_NP"/>
        </w:rPr>
        <w:t>वेदीको फोटो देखाउनुहोस्।</w:t>
      </w:r>
      <w:r>
        <w:rPr>
          <w:lang w:val="ne_NP" w:bidi="ne_NP"/>
        </w:rPr>
      </w:r>
    </w:p>
    <w:p>
      <w:pPr>
        <w:pStyle w:val="Heading3"/>
      </w:pPr>
      <w:r>
        <w:rPr>
          <w:lang w:val="ne_NP" w:bidi="ne_NP"/>
        </w:rPr>
        <w:t>Step 4</w:t>
      </w:r>
    </w:p>
    <w:p>
      <w:pPr/>
      <w:r>
        <w:rPr>
          <w:lang w:val="ne_NP" w:bidi="ne_NP"/>
        </w:rPr>
      </w:r>
      <w:r>
        <w:rPr>
          <w:lang w:val="ne_NP" w:bidi="ne_NP"/>
        </w:rPr>
        <w:t>संस्करणलाई सजिलोसँग बुझ्न पाठलाई फेरी एकपटक सुन्नुहोस्।</w:t>
      </w:r>
    </w:p>
    <w:p>
      <w:pPr/>
      <w:r>
        <w:rPr>
          <w:lang w:val="ne_NP" w:bidi="ne_NP"/>
        </w:rPr>
      </w:r>
      <w:r>
        <w:rPr>
          <w:lang w:val="ne_NP" w:bidi="ne_NP"/>
        </w:rPr>
        <w:t>यस सत्रमा, टोलीले कथालाई नाटकीय बनाउनेछ।</w:t>
      </w:r>
    </w:p>
    <w:p>
      <w:pPr/>
      <w:r>
        <w:rPr>
          <w:lang w:val="ne_NP" w:bidi="ne_NP"/>
        </w:rPr>
      </w:r>
      <w:r>
        <w:rPr>
          <w:lang w:val="ne_NP" w:bidi="ne_NP"/>
        </w:rPr>
        <w:t>यस कथामा ३ दृश्यहरू छन्।</w:t>
      </w:r>
    </w:p>
    <w:p>
      <w:pPr/>
      <w:r>
        <w:rPr>
          <w:lang w:val="ne_NP" w:bidi="ne_NP"/>
        </w:rPr>
      </w:r>
      <w:r>
        <w:rPr>
          <w:lang w:val="ne_NP" w:bidi="ne_NP"/>
        </w:rPr>
        <w:t>यस कथामा यि पात्रहरु समावेश छन्:</w:t>
      </w:r>
    </w:p>
    <w:p>
      <w:pPr>
        <w:pStyle w:val="ListBullet"/>
        <w:spacing w:line="240" w:lineRule="auto"/>
        <w:ind w:left="720"/>
      </w:pPr>
      <w:r>
        <w:rPr>
          <w:lang w:val="ne_NP" w:bidi="ne_NP"/>
        </w:rPr>
      </w:r>
      <w:r>
        <w:rPr>
          <w:lang w:val="ne_NP" w:bidi="ne_NP"/>
        </w:rPr>
        <w:t>याकूब</w:t>
      </w:r>
    </w:p>
    <w:p>
      <w:pPr>
        <w:pStyle w:val="ListBullet"/>
        <w:spacing w:line="240" w:lineRule="auto"/>
        <w:ind w:left="720"/>
      </w:pPr>
      <w:r>
        <w:rPr>
          <w:lang w:val="ne_NP" w:bidi="ne_NP"/>
        </w:rPr>
      </w:r>
      <w:r>
        <w:rPr>
          <w:lang w:val="ne_NP" w:bidi="ne_NP"/>
        </w:rPr>
        <w:t>बिल्हा</w:t>
      </w:r>
    </w:p>
    <w:p>
      <w:pPr>
        <w:pStyle w:val="ListBullet"/>
        <w:spacing w:line="240" w:lineRule="auto"/>
        <w:ind w:left="720"/>
      </w:pPr>
      <w:r>
        <w:rPr>
          <w:lang w:val="ne_NP" w:bidi="ne_NP"/>
        </w:rPr>
      </w:r>
      <w:r>
        <w:rPr>
          <w:lang w:val="ne_NP" w:bidi="ne_NP"/>
        </w:rPr>
        <w:t>जिल्पा</w:t>
      </w:r>
    </w:p>
    <w:p>
      <w:pPr>
        <w:pStyle w:val="ListBullet"/>
        <w:spacing w:line="240" w:lineRule="auto"/>
        <w:ind w:left="720"/>
      </w:pPr>
      <w:r>
        <w:rPr>
          <w:lang w:val="ne_NP" w:bidi="ne_NP"/>
        </w:rPr>
      </w:r>
      <w:r>
        <w:rPr>
          <w:lang w:val="ne_NP" w:bidi="ne_NP"/>
        </w:rPr>
        <w:t>लेआ</w:t>
      </w:r>
    </w:p>
    <w:p>
      <w:pPr>
        <w:pStyle w:val="ListBullet"/>
        <w:spacing w:line="240" w:lineRule="auto"/>
        <w:ind w:left="720"/>
      </w:pPr>
      <w:r>
        <w:rPr>
          <w:lang w:val="ne_NP" w:bidi="ne_NP"/>
        </w:rPr>
      </w:r>
      <w:r>
        <w:rPr>
          <w:lang w:val="ne_NP" w:bidi="ne_NP"/>
        </w:rPr>
        <w:t>राहेल</w:t>
      </w:r>
    </w:p>
    <w:p>
      <w:pPr>
        <w:pStyle w:val="ListBullet"/>
        <w:spacing w:line="240" w:lineRule="auto"/>
        <w:ind w:left="720"/>
      </w:pPr>
      <w:r>
        <w:rPr>
          <w:lang w:val="ne_NP" w:bidi="ne_NP"/>
        </w:rPr>
      </w:r>
      <w:r>
        <w:rPr>
          <w:lang w:val="ne_NP" w:bidi="ne_NP"/>
        </w:rPr>
        <w:t>याकूबका सन्तानहरू</w:t>
      </w:r>
    </w:p>
    <w:p>
      <w:pPr>
        <w:pStyle w:val="ListBullet"/>
        <w:spacing w:line="240" w:lineRule="auto"/>
        <w:ind w:left="720"/>
      </w:pPr>
      <w:r>
        <w:rPr>
          <w:lang w:val="ne_NP" w:bidi="ne_NP"/>
        </w:rPr>
      </w:r>
      <w:r>
        <w:rPr>
          <w:lang w:val="ne_NP" w:bidi="ne_NP"/>
        </w:rPr>
        <w:t>एसाव</w:t>
      </w:r>
    </w:p>
    <w:p>
      <w:pPr>
        <w:pStyle w:val="ListBullet"/>
        <w:spacing w:line="240" w:lineRule="auto"/>
        <w:ind w:left="720"/>
      </w:pPr>
      <w:r>
        <w:rPr>
          <w:lang w:val="ne_NP" w:bidi="ne_NP"/>
        </w:rPr>
      </w:r>
      <w:r>
        <w:rPr>
          <w:lang w:val="ne_NP" w:bidi="ne_NP"/>
        </w:rPr>
        <w:t>एसावको ४०० मानिसहरूको सेना</w:t>
      </w:r>
    </w:p>
    <w:p>
      <w:pPr>
        <w:pStyle w:val="ListBullet"/>
        <w:spacing w:line="240" w:lineRule="auto"/>
        <w:ind w:left="720"/>
      </w:pPr>
      <w:r>
        <w:rPr>
          <w:lang w:val="ne_NP" w:bidi="ne_NP"/>
        </w:rPr>
      </w:r>
      <w:r>
        <w:rPr>
          <w:lang w:val="ne_NP" w:bidi="ne_NP"/>
        </w:rPr>
        <w:t>हमोरको परिवार</w:t>
      </w:r>
    </w:p>
    <w:p>
      <w:pPr/>
      <w:r>
        <w:rPr>
          <w:lang w:val="ne_NP" w:bidi="ne_NP"/>
        </w:rPr>
      </w:r>
      <w:r>
        <w:rPr>
          <w:lang w:val="ne_NP" w:bidi="ne_NP"/>
        </w:rPr>
        <w:t>टोलीले कथालाई दुई पटक अभिनय गर्न लगाउनुहोस्। तिनीहरूले अनुवाद गरिरहेका भाषामा अभिनय गर्नुपर्छ। पहिला, टोलीले नरोकिकन कथालाई अभिनय गर्नु। दोस्रो पटक टोलीले कथालाई अभिनय गर्दा, तिनीहरूलाई कथाको विभिन्न ठाउँहरूमा रोक्नुहोस्।</w:t>
      </w:r>
    </w:p>
    <w:p>
      <w:pPr/>
      <w:r>
        <w:rPr>
          <w:lang w:val="ne_NP" w:bidi="ne_NP"/>
        </w:rPr>
      </w:r>
      <w:r>
        <w:rPr>
          <w:lang w:val="ne_NP" w:bidi="ne_NP"/>
        </w:rPr>
        <w:t>टोलीले पहिलो पटक कथालाई अभिनय गर्दा, संवाद, प्रवाह, प्लटलाइन र कथाको कालक्रममा ध्यान दिनुहोस्। कथा वा खण्डको महत्त्वपूर्ण वा कठिन भागहरूलाई अभिनय गर्नुपर्ने र छुटाउन नहुने कुरामा ध्यान दिनुहोस्। टोलीलाई कथाका भागहरू सम्झन मद्दत गर्नुहोस्।</w:t>
      </w:r>
    </w:p>
    <w:p>
      <w:pPr/>
      <w:r>
        <w:rPr>
          <w:lang w:val="ne_NP" w:bidi="ne_NP"/>
        </w:rPr>
      </w:r>
      <w:r>
        <w:rPr>
          <w:lang w:val="ne_NP" w:bidi="ne_NP"/>
        </w:rPr>
        <w:t>टोलीले यो कथालाई दोस्रो पटक अभिनय गर्दा, तिनीहरूलाई केही निश्चित ठाउँहरूमा रोक्नुहोस्।</w:t>
      </w:r>
    </w:p>
    <w:p>
      <w:pPr/>
      <w:r>
        <w:rPr>
          <w:lang w:val="ne_NP" w:bidi="ne_NP"/>
        </w:rPr>
      </w:r>
      <w:r>
        <w:rPr>
          <w:lang w:val="ne_NP" w:bidi="ne_NP"/>
        </w:rPr>
        <w:t>अभिनय रोक्नुहोस्: एउटा भूमिका खेल्ने कलाकारलाई सोध्नुहोस्, "तपाईंलाई कस्तो महसुस भइरहेको छ?" तपाईंले विभिन्न प्रतिक्रियाहरू जस्ता कुराहरू सुन्न सक्नुहुन्छ। नाटक फेरि सुरु गर्नुहोस्।</w:t>
      </w:r>
    </w:p>
    <w:p>
      <w:pPr/>
      <w:r>
        <w:rPr>
          <w:lang w:val="ne_NP" w:bidi="ne_NP"/>
        </w:rPr>
      </w:r>
      <w:r>
        <w:rPr>
          <w:lang w:val="ne_NP" w:bidi="ne_NP"/>
        </w:rPr>
        <w:t>पहिलो दृश्यमा, याकूबले एसाव नजिकै आइरहेको देख्छन्। याकूबले एसावलाई भेट्न आफ्नो परिवारलाई मिलाएर राख्छन्। बिल्हा र जिल्पा आफ्ना छोराहरूका साथ अगाडि छन्। त्यसपछि आफ्ना छोराहरू र छोरीसहित लेआ आउँछिन्। त्यसपछि राहेल आफ्नो छोरासँग आउँछिन्। रातभरिको कुस्तीपछि याकूब गोडा खोच्याउँदै हिँड्छन्। याकूब ७ पटक जमिनमा निहुरिएर दण्डवत् गर्दै एसावलाई भेट्न जान्छन्।</w:t>
      </w:r>
    </w:p>
    <w:p>
      <w:pPr/>
      <w:r>
        <w:rPr>
          <w:lang w:val="ne_NP" w:bidi="ne_NP"/>
        </w:rPr>
      </w:r>
      <w:r>
        <w:rPr>
          <w:lang w:val="ne_NP" w:bidi="ne_NP"/>
        </w:rPr>
        <w:t>अभिनय रोक्नुहोस्: याकूबलाई सोध्नुहोस्, "तपाईं किन यसरी एसावलाई ढोग्दै हुनुहुन्छ?" तपाईंले सुन्न सक्नुहुन्छ, "उहाँ मेरो दाइ हुनुहुन्छ, जसलाई मैले २० वर्षदेखि देखेको छैन। " म आफ्नो सम्मान व्यक्त गर्न चाहन्छु।" वा, "मलाई आफ्नो भाइको चाप्लुसी गर्न आवश्यक छ।" मैले उनको आशिष् लिएकोले उनी मलाई मार्न चाहन्थे। म उनलाई यो बिर्साउने आशा गर्दैछु।" वा, "एसाव अब के सोचिरहेका छन् भन्ने मलाई थाहा छैन। म आशा गर्छु कि ऊ मप्रति हिंसात्मक हुने छैन।" नाटक फेरि सुरु गर्नुहोस्।</w:t>
      </w:r>
    </w:p>
    <w:p>
      <w:pPr/>
      <w:r>
        <w:rPr>
          <w:lang w:val="ne_NP" w:bidi="ne_NP"/>
        </w:rPr>
      </w:r>
      <w:r>
        <w:rPr>
          <w:lang w:val="ne_NP" w:bidi="ne_NP"/>
        </w:rPr>
        <w:t>याकूब ७ पटक झुकेपछि, एसाव अगाडि दौडिन्छन् र याकूबको घाँटीमा आफ्ना हातहरू राखेर उनलाई अँगालो हाल्छन् र चुम्बन गर्छन्। दुवै मानिसहरू रुन थाल्छन्।</w:t>
      </w:r>
    </w:p>
    <w:p>
      <w:pPr/>
      <w:r>
        <w:rPr>
          <w:lang w:val="ne_NP" w:bidi="ne_NP"/>
        </w:rPr>
      </w:r>
      <w:r>
        <w:rPr>
          <w:lang w:val="ne_NP" w:bidi="ne_NP"/>
        </w:rPr>
        <w:t>अभिनय रोक्नुहोस्: एसावलाई सोध्नुहोस्, "तिपाई किन रोइरहेका छौ?" तपाईंले सुन्न सक्नुहुन्छ, "म आफ्नो भाइलाई फेरि देख्न पाउँदा खुसी छु।" २० वर्ष भएको छ। हामी रिसमा छुट्टियौँ। म अब रिसाएको छैन, किनभने म ठीक छु। मसँग धेरै धन छ। याकूबले मेरो आशिष् लिँदा याकूबले मलाई साँच्चै हानि गरेनन्।" याकूबलाई सोध्नुहोस्, "तपाईं किन रुइरहनुभएको छ?" तपाईंले सुन्न सक्नुहुन्छ, "एसावले मलाई आक्रमण नगरेकोले म धेरै ढुक्क छु। उनले मलाई कसरी लिनेछन् भन्ने मलाई थाहा थिएन। म मेरो दाईलाई देखेर खुसी छु। हामी फरक भए तापनि मैले उनलाई सम्झेको छु।" नाटक फेरि सुरु गर्नुहोस्।</w:t>
      </w:r>
    </w:p>
    <w:p>
      <w:pPr/>
      <w:r>
        <w:rPr>
          <w:lang w:val="ne_NP" w:bidi="ne_NP"/>
        </w:rPr>
      </w:r>
      <w:r>
        <w:rPr>
          <w:lang w:val="ne_NP" w:bidi="ne_NP"/>
        </w:rPr>
        <w:t>एसावले महिलाहरू र छोराछोरीहरूलाई देख्छन् र तिनीहरू को हुन् भनेर सोध्छन्। याकूब भन्छन् कि तिनीहरू उनको परिवार हुन् र उनी तिनीहरूमध्ये प्रत्येकलाई अगाडि बोलाउँछन्। बिल्हा र जिल्पा आफ्ना छोराहरूसँगै अगाडि आउँछन् र ढोग्छन्। लेआ आफ्ना छोराछोरीहरूसँग अघि आउँछिन् र ढोग्छिन्। राहेल आफ्नो छोरासँग अगाडि आउँछिन् र ढोग्छिन्।</w:t>
      </w:r>
    </w:p>
    <w:p>
      <w:pPr/>
      <w:r>
        <w:rPr>
          <w:lang w:val="ne_NP" w:bidi="ne_NP"/>
        </w:rPr>
      </w:r>
      <w:r>
        <w:rPr>
          <w:lang w:val="ne_NP" w:bidi="ne_NP"/>
        </w:rPr>
        <w:t>अभिनय रोक्नुहोस्: प्रत्येक महिलालाई सोध्नुहोस्, "तपाईंलाई अहिले कस्तो महसुस भइरहेको छ?" तपाईंले सुन्न सक्नुहुन्छ, "म सेना देखेर डराएको थिएँ तर एसाव एउटा असल मानिस जस्तो देखिन्छ।" याकूबको परिवारको कसैलाई भेट्नु राम्रो कुरा हो। एसाव हामीसँग मित्रवत थिए। म खुसी छु किनभने याकूब लङ्गडा भएकोले एसावले आक्रमण गरेमा उनले हाम्रो रक्षा गर्न सक्ने थिएनन्।" नाटक फेरि सुरु गर्नुहोस्।</w:t>
      </w:r>
    </w:p>
    <w:p>
      <w:pPr/>
      <w:r>
        <w:rPr>
          <w:lang w:val="ne_NP" w:bidi="ne_NP"/>
        </w:rPr>
      </w:r>
      <w:r>
        <w:rPr>
          <w:lang w:val="ne_NP" w:bidi="ne_NP"/>
        </w:rPr>
        <w:t>एसावले बाटोमा आफूले भेटेका गाईवस्तुका बथान र भेडाबाख्राका बथानका बारेमा सोध्छन्। याकूब भन्छन् कि यी एसावका लागि उपहारहरू हुन्। याकूबले एसावसँग कुरा गर्दा धेरै चाप्लुसी भाषा प्रयोग गर्छन्। याकूबले "मेरो प्रभु" वा "मालिक" वा "तपाईंको नोकर" जस्ता शब्दहरू प्रयोग गर्छन्। याकूब भन्छन् कि एसावको अनुहार देख्नु परमेश्वरको अनुहार देख्नु जस्तै हो। एसावले अन्ततः उपहारहरू स्वीकार गर्छन्।</w:t>
      </w:r>
    </w:p>
    <w:p>
      <w:pPr/>
      <w:r>
        <w:rPr>
          <w:lang w:val="ne_NP" w:bidi="ne_NP"/>
        </w:rPr>
      </w:r>
      <w:r>
        <w:rPr>
          <w:lang w:val="ne_NP" w:bidi="ne_NP"/>
        </w:rPr>
        <w:t>अभिनय रोक्नुहोस्: याकूबलाई सोध्नुहोस्, "तपाईं किन एसावसँग यसरी कुरा गरिरहनुभएको छ?" तपाईंले सुन्न सक्नुहुन्छ, "मैले मेरो दाइलाई आफ्नो श्रेष्ठ ठान्छु भन्ने कुरामा म निश्चित हुन चाहन्छु।" मैले उनी रिसाउँदैनन् र हामीलाई आक्रमण गर्दैनन् भन्ने कुरा सुनिश्चित गर्न आवश्यक छ। म उनी यहाँबाट शान्तिपूर्वक जाऊन् भन्ने चाहन्छु।" एसावलाई सोध्नुहोस्, "याकूबको बारेमा तपाईंलाई अहिले कस्तो महसुस भइरहेको छ?" तपाईंले सुन्न सक्नुहुन्छ, "यो छुट्टै बिताएको समय याकूबका लागि राम्रो भएको छ।" उनले मलाई अहिले जसरी देख्नुपर्ने हो, त्यसरी नै देख्छन्। म सबैभन्दा जेठो हुँ र मलाई आदर गर्नुपर्छ।" नाटक फेरि सुरु गर्नुहोस्।</w:t>
      </w:r>
    </w:p>
    <w:p>
      <w:pPr/>
      <w:r>
        <w:rPr>
          <w:lang w:val="ne_NP" w:bidi="ne_NP"/>
        </w:rPr>
      </w:r>
      <w:r>
        <w:rPr>
          <w:lang w:val="ne_NP" w:bidi="ne_NP"/>
        </w:rPr>
        <w:t>एसावले याकूबलाई आफूसँगै सेइर फर्किने यात्रा गर्न निम्तो दिन्छन्। याकूबले अस्वीकार गर्छन् तर पछि आउने प्रतिज्ञा गर्छन्। एसाव त्यही दिन सेईर फिर्ता जान निस्कन्छन्।</w:t>
      </w:r>
    </w:p>
    <w:p>
      <w:pPr/>
      <w:r>
        <w:rPr>
          <w:lang w:val="ne_NP" w:bidi="ne_NP"/>
        </w:rPr>
      </w:r>
      <w:r>
        <w:rPr>
          <w:lang w:val="ne_NP" w:bidi="ne_NP"/>
        </w:rPr>
        <w:t>अभिनय रोक्नुहोस्: याकूबलाई सोध्नुहोस्, "तपाईं एसावसँग किन जानुभएन?" तपाईंले सुन्न सक्नुहुन्छ, "एसाव मित्रवत देखिन्छन् तर म उनलाई भरोसा गर्दिनँ। मैले आफ्नो परिवारको रक्षा गर्नुपर्छ र यसको अर्थ मैले उनीबाट टाढा रहनुपर्छ।" एसावलाई सोध्नुहोस्, "याकूबको बारेमा तपाईंलाई अहिले कस्तो महसुस भइरहेको छ?" तपाईंले सुन्न सक्नुहुन्छ, "याकूब मसँग आएको भए हुन्थ्यो।" तर म उनलाई पछि भेट्नेछु। मैले राम्रो गरेको छु भन्ने कुरा उनले देख्नेछन्।" वा, "उनले मेरा लागि खाना किन तयार गरेनन् भन्ने मलाई थाहा छैन।" वा, "मैले अब जानु नै बेस हुन्छ किनभने म यहाँ बसिरहें भने हामी फेरि झगडा गर्न सक्छौं।" नाटक फेरि सुरु गर्नुहोस्।</w:t>
      </w:r>
    </w:p>
    <w:p>
      <w:pPr/>
      <w:r>
        <w:rPr>
          <w:lang w:val="ne_NP" w:bidi="ne_NP"/>
        </w:rPr>
      </w:r>
      <w:r>
        <w:rPr>
          <w:lang w:val="ne_NP" w:bidi="ne_NP"/>
        </w:rPr>
        <w:t>दृश्य २ मा, याकूब सुक्कोत जान्छन् र केही समयका लागि बस्छन्। याकूबले आफ्ना लागि एउटा घर र पशुहरूका लागि केही आश्रयस्थलहरू बनाउँछन्।</w:t>
      </w:r>
    </w:p>
    <w:p>
      <w:pPr/>
      <w:r>
        <w:rPr>
          <w:lang w:val="ne_NP" w:bidi="ne_NP"/>
        </w:rPr>
      </w:r>
      <w:r>
        <w:rPr>
          <w:lang w:val="ne_NP" w:bidi="ne_NP"/>
        </w:rPr>
        <w:t>तेस्रो दृश्यमा याकूब शकेम जान्छन्। याकूबले शकेम नाम गरेका व्यक्तिका पिता हमोरबाट १०० चाँदीका सिक्कामा एउटा जमिन किन्छन्। याकूबले आफ्नो जमिनमा एउटा वेदी बनाउँछन्। याकूबले यस वेदीको नाम "एल-एलोहे-इजरायल" राखे, जसको अर्थ परमेश्वर, इस्राएलका परमेश्वर हो।</w:t>
      </w:r>
    </w:p>
    <w:p>
      <w:pPr/>
      <w:r>
        <w:rPr>
          <w:lang w:val="ne_NP" w:bidi="ne_NP"/>
        </w:rPr>
      </w:r>
      <w:r>
        <w:rPr>
          <w:lang w:val="ne_NP" w:bidi="ne_NP"/>
        </w:rPr>
        <w:t>अभिनय रोक्नुहोस्: याकूबलाई सोध्नुहोस्, "तपाईंका हजुरबुबा अब्राहाम आफ्नो यात्राको क्रममा रोकिएको यस ठाउँमा हुँदा तपाईंलाई कस्तो महसुस भइरहेको छ?" तपाईंले सुन्न सक्नुहुन्छ, "म केही समय यहाँ रहन चाहन्छु। यसले मलाई आफ्ना हजुरबुबाको नजिक महसुस गराउँछ। म यहाँ परमेश्वरको आराधना गर्न चाहन्छु। परमेश्वरले मलाई यो भूमि दिनुभएको छ। अब यसको एउटा टुक्रा मसँग छ, त्यसैले कसैले पनि मलाई टाढा पठाउन सक्दैन। परमेश्वर यहाँ उपस्थित हुनुहुन्छ" । नाटक फेरि सुरु गर्नुहोस्।</w:t>
      </w:r>
      <w:r>
        <w:rPr>
          <w:lang w:val="ne_NP" w:bidi="ne_NP"/>
        </w:rPr>
      </w:r>
    </w:p>
    <w:p>
      <w:pPr>
        <w:pStyle w:val="Heading3"/>
      </w:pPr>
      <w:r>
        <w:rPr>
          <w:lang w:val="ne_NP" w:bidi="ne_NP"/>
        </w:rPr>
        <w:t>Step 5</w:t>
      </w:r>
    </w:p>
    <w:p>
      <w:pPr/>
      <w:r>
        <w:rPr>
          <w:lang w:val="ne_NP" w:bidi="ne_NP"/>
        </w:rPr>
      </w:r>
      <w:r>
        <w:rPr>
          <w:lang w:val="ne_NP" w:bidi="ne_NP"/>
        </w:rPr>
        <w:t>संस्करणलाई सजिलोसँग बुझ्न पाठलाई एकपटक सुन्नुहोस्।</w:t>
      </w:r>
    </w:p>
    <w:p>
      <w:pPr/>
      <w:r>
        <w:rPr>
          <w:lang w:val="ne_NP" w:bidi="ne_NP"/>
        </w:rPr>
      </w:r>
      <w:r>
        <w:rPr>
          <w:lang w:val="ne_NP" w:bidi="ne_NP"/>
        </w:rPr>
        <w:t>जब याकूब एसावको नजिक पुगे, उनी सात पटकसम्म भुइँमा निहुरिएर दण्डवत् गरे। यसको अर्थ याकूब रोकिए, दुवै घुँडा टेकेर जमिनमा बसे र आफ्नो निधार जमिनमा टेकाए। यो टाउको झुकाउनु मात्र वा कम्मरबाट निहुरिनु मात्र थिएन। याकूबले एसावलाई याकूबले दिइरहेको सम्मानलाई धेरै बढाउन यो ७ पटक गरे।</w:t>
      </w:r>
    </w:p>
    <w:p>
      <w:pPr/>
      <w:r>
        <w:rPr>
          <w:lang w:val="ne_NP" w:bidi="ne_NP"/>
        </w:rPr>
      </w:r>
      <w:r>
        <w:rPr>
          <w:lang w:val="ne_NP" w:bidi="ne_NP"/>
        </w:rPr>
        <w:t>जमिनमा अनुहार राखेर निहुरिएको मानिसको तस्वीर देखाउनुहोस्।</w:t>
      </w:r>
    </w:p>
    <w:p>
      <w:pPr/>
      <w:r>
        <w:rPr>
          <w:lang w:val="ne_NP" w:bidi="ne_NP"/>
        </w:rPr>
      </w:r>
      <w:r>
        <w:rPr>
          <w:lang w:val="ne_NP" w:bidi="ne_NP"/>
        </w:rPr>
        <w:t>एसावले याकूबको घाँटीमा आफ्ना हातहरू बेरेर उनलाई अँगालो हाले। एसावले याकूबको गालामा चुम्बन गरे। दुवै मानिसहरू खुसीले रोए वा आनन्दका आँसु बगाए। यो त्यो संस्कृतिका दुई पुरुषहरूबीच भावना देखाउने एउटा उपयुक्त तरिका थियो।</w:t>
      </w:r>
    </w:p>
    <w:p>
      <w:pPr/>
      <w:r>
        <w:rPr>
          <w:lang w:val="ne_NP" w:bidi="ne_NP"/>
        </w:rPr>
      </w:r>
      <w:r>
        <w:rPr>
          <w:lang w:val="ne_NP" w:bidi="ne_NP"/>
        </w:rPr>
        <w:t xml:space="preserve">याकूबले एसावसँग कुरा गर्दा धेरै चाप्लुसी भाषा प्रयोग गर्छन्। प्रत्येक पटक याकूबले एसावसँग कुरा गर्छन्, त्यसले एसावलाई एउटा यस्तो उपाधिले बोलाएर बोलाउँछन् जसले एसाव याकूबभन्दा उच्च छन् भन्ने कुरा संकेत गर्छ। याकूबले मालिक वा मेरो प्रभु जस्ता उपाधिहरू प्रयोग गर्छन्। उनले एसावलाई आफ्नो उपहार वा आफ्नो </w:t>
      </w:r>
      <w:r>
        <w:rPr>
          <w:b/>
          <w:lang w:val="ne_NP" w:bidi="ne_NP"/>
        </w:rPr>
        <w:t>आशिष्</w:t>
      </w:r>
      <w:r>
        <w:rPr>
          <w:lang w:val="ne_NP" w:bidi="ne_NP"/>
        </w:rPr>
        <w:t xml:space="preserve"> स्वीकार गर्न आग्रह गर्छन्। </w:t>
      </w:r>
      <w:r>
        <w:rPr>
          <w:b/>
          <w:lang w:val="ne_NP" w:bidi="ne_NP"/>
        </w:rPr>
        <w:t>आशिष्</w:t>
      </w:r>
      <w:r>
        <w:rPr>
          <w:lang w:val="ne_NP" w:bidi="ne_NP"/>
        </w:rPr>
        <w:t xml:space="preserve"> मुख्य शब्दावलीमा छ भन्ने कुरा सम्झनुहोस्। यी उपाधिहरू सामान्यतया कुनै नोकरले आफ्नो मालिकसँग कुरा गर्दा प्रयोग गर्ने शब्दहरू हुन्। याकूबले एसावको मैत्रीपूर्ण मुस्कानको उल्लेख गर्छन् र यो परमेश्वरको अनुहार देख्नु जस्तै हो भन्छन्। यस्ता शब्दहरू प्रयोग गरेर, याकूबले एसावलाई आफ्नो बारेमा राम्रो महसुस गराउने प्रयास गरिरहेका छन्।</w:t>
      </w:r>
    </w:p>
    <w:p>
      <w:pPr/>
      <w:r>
        <w:rPr>
          <w:lang w:val="ne_NP" w:bidi="ne_NP"/>
        </w:rPr>
      </w:r>
      <w:r>
        <w:rPr>
          <w:lang w:val="ne_NP" w:bidi="ne_NP"/>
        </w:rPr>
        <w:t>एसाव आफू आइपुगेकै दिन सेइर फर्किए। याकूबले पछि आउने प्रतिज्ञा गर्छन्। तर, याकूबले एसावलाई पछ्याउँदैनन्।</w:t>
      </w:r>
    </w:p>
    <w:p>
      <w:pPr/>
      <w:r>
        <w:rPr>
          <w:lang w:val="ne_NP" w:bidi="ne_NP"/>
        </w:rPr>
      </w:r>
      <w:r>
        <w:rPr>
          <w:lang w:val="ne_NP" w:bidi="ne_NP"/>
        </w:rPr>
        <w:t>याकूब पश्चिमतिर फर्किन्छन् र यर्दन नदीको पूर्वतिर रहेको एउटा ठाउँमा जान्छन्। यो त्यही ठाउँ हो जहाँ यब्बोक नदी यर्दन नदीमा मिसिन्छ। याकूब केही समय त्यहाँ बस्छन्। याकूबले आफ्ना लागि एउटा घर र पशुहरूका लागि केही आश्रयस्थलहरू बनाउँछन्। आश्रयस्थलहरू रूखका बुनेका हाँगाहरू वा मसिना हाँगाहरूबाट बनेका हुनुपर्छ। आश्रयस्थलहरू अस्थायी छन् तर तिनीहरूले घामबाट छाया र वर्षाबाट ओत प्रदान गर्नेछन्। यी आश्रयस्थलहरूका कारण, त्यो ठाउँको नाम सुक्कोत राखिएको छ, जसको अर्थ हिब्रू भाषामा आश्रयस्थलहरू हो।</w:t>
      </w:r>
    </w:p>
    <w:p>
      <w:pPr/>
      <w:r>
        <w:rPr>
          <w:lang w:val="ne_NP" w:bidi="ne_NP"/>
        </w:rPr>
      </w:r>
      <w:r>
        <w:rPr>
          <w:lang w:val="ne_NP" w:bidi="ne_NP"/>
        </w:rPr>
        <w:t>सुक्कोतको ठाउँ चिन्ह लगाउने नक्सा देखाउनुहोस्।</w:t>
      </w:r>
    </w:p>
    <w:p>
      <w:pPr/>
      <w:r>
        <w:rPr>
          <w:lang w:val="ne_NP" w:bidi="ne_NP"/>
        </w:rPr>
      </w:r>
      <w:r>
        <w:rPr>
          <w:lang w:val="ne_NP" w:bidi="ne_NP"/>
        </w:rPr>
        <w:t>त्यसपछि याकूबले यर्दन नदी पार गर्ने र पहाडहरूमा शकेम नाम गरेको एउटा ठाउँमा जाने निर्णय गर्छन्। यो त्यही ठाउँ हो जहाँ अब्राहाम कनानतिर आफ्नो यात्रामा रोकिए। याकूबले सहर बाहिर एउटा शिविर बनाए। तपाईंले अघिल्लो कथाहरूमा प्रयोग गर्नुभएको शिविरका लागि त्यही शब्द प्रयोग गर्नुहोस्।</w:t>
      </w:r>
    </w:p>
    <w:p>
      <w:pPr/>
      <w:r>
        <w:rPr>
          <w:lang w:val="ne_NP" w:bidi="ne_NP"/>
        </w:rPr>
      </w:r>
      <w:r>
        <w:rPr>
          <w:lang w:val="ne_NP" w:bidi="ne_NP"/>
        </w:rPr>
        <w:t>शकेमको ठाउँलाई चिन्ह लगाउने नक्सा देखाउनुहोस्।</w:t>
      </w:r>
    </w:p>
    <w:p>
      <w:pPr/>
      <w:r>
        <w:rPr>
          <w:lang w:val="ne_NP" w:bidi="ne_NP"/>
        </w:rPr>
      </w:r>
      <w:r>
        <w:rPr>
          <w:lang w:val="ne_NP" w:bidi="ne_NP"/>
        </w:rPr>
        <w:t>याकूबले चाँदीका १०० टुक्रामा एउटा जमिन किने। यी चाँदीका टुक्राहरूको ठ्याक्कै मूल्य कति हो भन्ने कसैलाई थाहा छैन। याकूबले त्यो जमिन हमोर नामका व्यक्तिबाट किने, जो शकेम नाम गरेका व्यक्तिका पिता हुन्। छोराको नाम शकेम हो। यस सहरको नाम शकेम हो। यो त्यहि शब्द हो।</w:t>
      </w:r>
    </w:p>
    <w:p>
      <w:pPr/>
      <w:r>
        <w:rPr>
          <w:lang w:val="ne_NP" w:bidi="ne_NP"/>
        </w:rPr>
      </w:r>
      <w:r>
        <w:rPr>
          <w:lang w:val="ne_NP" w:bidi="ne_NP"/>
        </w:rPr>
        <w:t xml:space="preserve">याकूबले एउटा </w:t>
      </w:r>
      <w:r>
        <w:rPr>
          <w:b/>
          <w:lang w:val="ne_NP" w:bidi="ne_NP"/>
        </w:rPr>
        <w:t>वेदी</w:t>
      </w:r>
      <w:r>
        <w:rPr>
          <w:lang w:val="ne_NP" w:bidi="ne_NP"/>
        </w:rPr>
        <w:t xml:space="preserve"> बनाए। वेदी भनेको एउटा संरचना वा मंच हो जुन सामान्यतया ढुङ्गाले बनेको हुन्छ, जहाँ कुनै पशुलाई रीति अनुसार मारिन्छ र त्यसलाई बलिदानको रूपमा परमेश्वरलाई चढाइन्छ। वेदी शब्दको बारेमा मुख्य शब्दावलीमा छलफल गरिएको छ। वेदीका लागि तपाईंले अघिल्लो खण्डहरूमा प्रयोग गर्नुभएको शब्द नै प्रयोग गर्नुहोस्।</w:t>
      </w:r>
    </w:p>
    <w:p>
      <w:pPr/>
      <w:r>
        <w:rPr>
          <w:lang w:val="ne_NP" w:bidi="ne_NP"/>
        </w:rPr>
      </w:r>
      <w:r>
        <w:rPr>
          <w:lang w:val="ne_NP" w:bidi="ne_NP"/>
        </w:rPr>
        <w:t>वेदीको फोटो देखाउनुहोस्।</w:t>
      </w:r>
    </w:p>
    <w:p>
      <w:pPr/>
      <w:r>
        <w:rPr>
          <w:lang w:val="ne_NP" w:bidi="ne_NP"/>
        </w:rPr>
      </w:r>
      <w:r>
        <w:rPr>
          <w:lang w:val="ne_NP" w:bidi="ne_NP"/>
        </w:rPr>
        <w:t xml:space="preserve">याकूबले वेदीलाई एउटा नाम दिए: एल-एलोह-इजरायल। यसको अर्थ </w:t>
      </w:r>
      <w:r>
        <w:rPr>
          <w:b/>
          <w:lang w:val="ne_NP" w:bidi="ne_NP"/>
        </w:rPr>
        <w:t>परमेश्वर</w:t>
      </w:r>
      <w:r>
        <w:rPr>
          <w:lang w:val="ne_NP" w:bidi="ne_NP"/>
        </w:rPr>
        <w:t xml:space="preserve">, इस्राएलका परमेश्वर हुनुहुन्छ। परमेश्वर त्यही शब्द हो जुन तपाईंले पहिले परमेश्वरको लागि प्रयोग गर्नुभएको थियो। परमेश्वरको बारेमा मुख्य शब्दावलीमा छलफल गरिएको छ। </w:t>
      </w:r>
      <w:r>
        <w:rPr>
          <w:b/>
          <w:lang w:val="ne_NP" w:bidi="ne_NP"/>
        </w:rPr>
        <w:t>इजरायल</w:t>
      </w:r>
      <w:r>
        <w:rPr>
          <w:lang w:val="ne_NP" w:bidi="ne_NP"/>
        </w:rPr>
        <w:t xml:space="preserve"> इजरायल देशको नाम हो। रातभर कुस्ती खेलेपछि नाम परिवर्तन हुँदा याकूबलाई दिइएको नाम पनि यही हो। यहाँ इस्राएल शब्दले याकूबलाई बुझाउँछ, इस्राएल देशलाई होइन।</w:t>
      </w:r>
    </w:p>
    <w:p>
      <w:pPr/>
      <w:r>
        <w:rPr>
          <w:lang w:val="ne_NP" w:bidi="ne_NP"/>
        </w:rPr>
      </w:r>
      <w:r>
        <w:rPr>
          <w:b/>
          <w:lang w:val="ne_NP" w:bidi="ne_NP"/>
        </w:rPr>
        <w:t>मिडिया अनुरोधहरू:</w:t>
      </w:r>
    </w:p>
    <w:p>
      <w:pPr/>
      <w:r>
        <w:rPr>
          <w:lang w:val="ne_NP" w:bidi="ne_NP"/>
        </w:rPr>
      </w:r>
      <w:r>
        <w:rPr>
          <w:lang w:val="ne_NP" w:bidi="ne_NP"/>
        </w:rPr>
        <w:t>हारानबाट बेर्शेबासम्मको याकूबको यात्रा देखाउने एउटा नक्सा। नक्सामा यबोक नदी, पेनेल, सेईर, सुक्कोत र शकेमका साथै हारान र बेर्शेबाका साथ चिन्ह लगाइनु पर्छ। यो खण्ड ४८ मा प्रयोग गरिएको नक्सा नै हुन सक्छ। याकूबको यात्राको प्रत्येक खण्डलाई नक्सा आवश्यक पर्छ। यदि नक्सामा ठाउँहरू छुट्याउन गाह्रो हुने गरी धेरै भरिदैन भने सबै ठाउँहरू चिन्ह लगाइएको एउटै नक्सा यात्राका लागि प्रयोग गर्न सकिन्छ। यो विभिन्न नक्साहरू तयार गर्नुभन्दा सजिलो हुनेछ। यो नक्साले खण्ड ३९, ४०, ४१, ४५, ४६ क, ४६ख, ४७, ४८, ४९, ५०, ५१, ५२, ५३, ५४ का लागि काम गर्नेछ।</w:t>
      </w:r>
    </w:p>
    <w:p>
      <w:pPr/>
      <w:r>
        <w:rPr>
          <w:lang w:val="ne_NP" w:bidi="ne_NP"/>
        </w:rPr>
      </w:r>
      <w:r>
        <w:rPr>
          <w:lang w:val="ne_NP" w:bidi="ne_NP"/>
        </w:rPr>
        <w:t>कसैले जमिनमा अनुहार झुकाएको एउटा तस्वीर।</w:t>
      </w:r>
    </w:p>
    <w:p>
      <w:pPr/>
      <w:r>
        <w:rPr>
          <w:lang w:val="ne_NP" w:bidi="ne_NP"/>
        </w:rPr>
      </w:r>
      <w:r>
        <w:rPr>
          <w:lang w:val="ne_NP" w:bidi="ne_NP"/>
        </w:rPr>
        <w:t>वेदीको तस्वीर</w:t>
      </w:r>
    </w:p>
    <w:p>
      <w:pPr/>
      <w:r>
        <w:rPr>
          <w:lang w:val="ne_NP" w:bidi="ne_NP"/>
        </w:rPr>
      </w:r>
      <w:r>
        <w:rPr>
          <w:b/>
          <w:lang w:val="ne_NP" w:bidi="ne_NP"/>
        </w:rPr>
        <w:t>शब्दावली थप वा अद्यावधिकहरू:</w:t>
      </w:r>
      <w:r>
        <w:rPr>
          <w:lang w:val="ne_NP" w:bidi="ne_NP"/>
        </w:rPr>
      </w:r>
    </w:p>
    <w:p>
      <w:pPr>
        <w:pStyle w:val="Heading3"/>
      </w:pPr>
      <w:r>
        <w:rPr>
          <w:lang w:val="ne_NP" w:bidi="ne_NP"/>
        </w:rPr>
        <w:t>Step 6</w:t>
      </w:r>
    </w:p>
    <w:p>
      <w:pPr/>
      <w:r>
        <w:rPr>
          <w:lang w:val="ne_NP" w:bidi="ne_NP"/>
        </w:rPr>
      </w:r>
      <w:r>
        <w:rPr>
          <w:lang w:val="ne_NP" w:bidi="ne_NP"/>
        </w:rPr>
        <w:t>अनुवादलाई सजिलोसँग बुझ्न यस खण्डको श्रव्य संस्करण सुन्‍नुहोस्।</w:t>
      </w:r>
    </w:p>
    <w:p>
      <w:pPr/>
      <w:r>
        <w:rPr>
          <w:lang w:val="ne_NP" w:bidi="ne_NP"/>
        </w:rPr>
      </w:r>
      <w:r>
        <w:rPr>
          <w:lang w:val="ne_NP" w:bidi="ne_NP"/>
        </w:rPr>
        <w:t>यस सत्रमा, एउटा समूहको रूपमा तपाईंको आफ्नै भाषामा खण्डलाई पुन: भन्न लगाउनुहोस्।</w:t>
      </w:r>
    </w:p>
    <w:p>
      <w:pPr/>
      <w:r>
        <w:rPr>
          <w:lang w:val="ne_NP" w:bidi="ne_NP"/>
        </w:rPr>
      </w:r>
      <w:r>
        <w:rPr>
          <w:lang w:val="ne_NP" w:bidi="ne_NP"/>
        </w:rPr>
        <w:t>पहिला, सम्पूर्ण समूहले खण्डलाई तपाईंको आफ्नै भाषामा बताउन अभ्यास गर्नुपर्छ। तपाईंले अघिल्लो चरणहरूमा निर्णय गर्नुभएको कुराहरू जस्तै कालक्रम, शब्दहरू, वाक्यांशहरू, भावनाहरू, वा तपाईंले छलफल गर्नुभएको अन्य कुराहरू यसमा समावेश गर्नलाई सम्झनुहोस्।</w:t>
      </w:r>
    </w:p>
    <w:p>
      <w:pPr/>
      <w:r>
        <w:rPr>
          <w:lang w:val="ne_NP" w:bidi="ne_NP"/>
        </w:rPr>
      </w:r>
      <w:r>
        <w:rPr>
          <w:lang w:val="ne_NP" w:bidi="ne_NP"/>
        </w:rPr>
        <w:t>एउटा समूहको सदस्यले खण्डका केही वाक्यहरू भन्नुपर्छ र रोकिनु पर्छ। समूहको अर्को सदस्यले खण्डको अर्को भाग भन्नु पर्छ र रोकिनु पर्छ। समूहले सम्पूर्ण खण्डलाई पुन: नभन्दासम्म यो गर्नुहोस्। यस चरणमा समूहका सदस्यहरूले एक अर्कालाई सच्याउन सक्छन्।</w:t>
      </w:r>
    </w:p>
    <w:p>
      <w:pPr/>
      <w:r>
        <w:rPr>
          <w:lang w:val="ne_NP" w:bidi="ne_NP"/>
        </w:rPr>
      </w:r>
      <w:r>
        <w:rPr>
          <w:lang w:val="ne_NP" w:bidi="ne_NP"/>
        </w:rPr>
        <w:t xml:space="preserve">अडियो रोक्‍नुहोस्। </w:t>
      </w:r>
    </w:p>
    <w:p>
      <w:pPr/>
      <w:r>
        <w:rPr>
          <w:lang w:val="ne_NP" w:bidi="ne_NP"/>
        </w:rPr>
      </w:r>
      <w:r>
        <w:rPr>
          <w:lang w:val="ne_NP" w:bidi="ne_NP"/>
        </w:rPr>
        <w:t>अर्को पटक, समूहको प्रत्येक सदस्यले कम्तिमा पनि एकचोटि सम्पूर्ण खण्डलाई नरोकी भन्नुपर्छ। समूहको सदस्यले खण्डलाई सम्झन मद्दत गर्न कुनैपनि वस्तुहरू, चालहरू, वा तिनीहरूको स्टोरीबोर्ड प्रयोग गर्न सक्छन्।</w:t>
      </w:r>
    </w:p>
    <w:p>
      <w:pPr/>
      <w:r>
        <w:rPr>
          <w:lang w:val="ne_NP" w:bidi="ne_NP"/>
        </w:rPr>
      </w:r>
      <w:r>
        <w:rPr>
          <w:lang w:val="ne_NP" w:bidi="ne_NP"/>
        </w:rPr>
        <w:t xml:space="preserve">अडियो रोक्‍नुहोस्। </w:t>
      </w:r>
    </w:p>
    <w:p>
      <w:pPr/>
      <w:r>
        <w:rPr>
          <w:lang w:val="ne_NP" w:bidi="ne_NP"/>
        </w:rPr>
      </w:r>
      <w:r>
        <w:rPr>
          <w:lang w:val="ne_NP" w:bidi="ne_NP"/>
        </w:rPr>
        <w:t>त्यसपछि, तपाईंलाई सबैभन्दा बढी मनपरेको खण्डको संस्करण कस्को हो समूहले निर्णय गर्न सक्छ। तपाईंले एउटा समूहको सदस्यले एउटा दृश्य बताएको तरिका मनपर्यो तर तपाईंले अर्को दृश्य अर्कै समूहको सदस्यले बताएको तरिका मनपर्यो भनेर निर्णय गर्न सक्नुहुन्छ।</w:t>
      </w:r>
    </w:p>
    <w:p>
      <w:pPr/>
      <w:r>
        <w:rPr>
          <w:lang w:val="ne_NP" w:bidi="ne_NP"/>
        </w:rPr>
      </w:r>
      <w:r>
        <w:rPr>
          <w:lang w:val="ne_NP" w:bidi="ne_NP"/>
        </w:rPr>
        <w:t xml:space="preserve">अडियो रोक्‍नुहोस्। </w:t>
      </w:r>
    </w:p>
    <w:p>
      <w:pPr/>
      <w:r>
        <w:rPr>
          <w:lang w:val="ne_NP" w:bidi="ne_NP"/>
        </w:rPr>
      </w:r>
      <w:r>
        <w:rPr>
          <w:lang w:val="ne_NP" w:bidi="ne_NP"/>
        </w:rPr>
        <w:t>अन्तमा, समूहले सबैजना सहमत हुने खण्डको अन्तिम संस्करणलाई सँगै राख्न सक्छन्। समूहको प्रत्येक सदस्यले यस खण्डको अन्तिम संस्करण सुनाउने अभ्यास गर्नुपर्छ।</w:t>
      </w:r>
      <w:r>
        <w:rPr>
          <w:lang w:val="ne_NP" w:bidi="ne_NP"/>
        </w:rPr>
      </w:r>
      <w:r>
        <w:rPr>
          <w:lang w:val="ne_NP" w:bidi="ne_NP"/>
        </w:rPr>
      </w:r>
    </w:p>
    <w:p>
      <w:pPr/>
      <w:r>
        <w:rPr>
          <w:lang w:val="ne_NP" w:bidi="ne_NP"/>
        </w:rPr>
      </w:r>
    </w:p>
    <w:p>
      <w:pPr>
        <w:pStyle w:val="Heading2"/>
      </w:pPr>
      <w:r>
        <w:rPr>
          <w:lang w:val="ne_NP" w:bidi="ne_NP"/>
        </w:rPr>
        <w:t>Genesis 34:1–17</w:t>
      </w:r>
      <w:r>
        <w:rPr>
          <w:lang w:val="ne_NP" w:bidi="ne_NP"/>
        </w:rPr>
      </w:r>
    </w:p>
    <w:p>
      <w:pPr>
        <w:pStyle w:val="Heading3"/>
      </w:pPr>
      <w:r>
        <w:rPr>
          <w:lang w:val="ne_NP" w:bidi="ne_NP"/>
        </w:rPr>
        <w:t>Step 1</w:t>
      </w:r>
    </w:p>
    <w:p>
      <w:pPr/>
      <w:r>
        <w:rPr>
          <w:lang w:val="ne_NP" w:bidi="ne_NP"/>
        </w:rPr>
      </w:r>
      <w:r>
        <w:rPr>
          <w:lang w:val="ne_NP" w:bidi="ne_NP"/>
        </w:rPr>
        <w:t>उत्पत्ति ३४:१–१७ सुन्नुहोस् र यसलाई आफ्नो हृदयमा राख्नुहोस्।</w:t>
      </w:r>
    </w:p>
    <w:p>
      <w:pPr/>
      <w:r>
        <w:rPr>
          <w:lang w:val="ne_NP" w:bidi="ne_NP"/>
        </w:rPr>
      </w:r>
      <w:r>
        <w:rPr>
          <w:lang w:val="ne_NP" w:bidi="ne_NP"/>
        </w:rPr>
        <w:t>यस दुई-भागको कथामा यौन हिंसाका धेरै विवरणहरू छन्, जुन तपाईं वा तपाईंले चिन्नुभएको कसैले यौन हिंसा वा बलात्कार अनुभव गर्नुभएको छ भने सुन्न गाह्रो हुन सक्छ।</w:t>
      </w:r>
    </w:p>
    <w:p>
      <w:pPr/>
      <w:r>
        <w:rPr>
          <w:lang w:val="ne_NP" w:bidi="ne_NP"/>
        </w:rPr>
      </w:r>
      <w:r>
        <w:rPr>
          <w:lang w:val="ne_NP" w:bidi="ne_NP"/>
        </w:rPr>
        <w:t xml:space="preserve">यस खण्डको बारेमा कुनै समूह छलफल गर्नुअघि रोक्नुहोस् र यसको बारेमा कसरी कुरा गर्न चाहनुहुन्छ भन्ने कुरा समूहमा निर्णय गर्नुहोस्। तपाईंको संस्कृतिमा, यी कुराहरूको बारेमा कुरा गर्ने सबैभन्दा राम्रो तरिका के हो? यस कुराकानीका लागि पुरुष र महिलाहरूको समूहमा विभाजित हुनु राम्रो होला? के तपाईं अन्य खण्डहरूमा गर्ने भन्दा फरक तरिकाले काम गर्न चाहनुहुन्छ? अडियो रोक्‍नुहोस्। </w:t>
      </w:r>
    </w:p>
    <w:p>
      <w:pPr/>
      <w:r>
        <w:rPr>
          <w:lang w:val="ne_NP" w:bidi="ne_NP"/>
        </w:rPr>
      </w:r>
      <w:r>
        <w:rPr>
          <w:lang w:val="ne_NP" w:bidi="ne_NP"/>
        </w:rPr>
        <w:t>पाठलाई तीन पटक सुन्नुहोस् (सम्भव छ भने तीन फरक अनुवादहरूमा)। त्यसपछि टोलीले निम्न प्रश्नहरूको छलफल गर्नुहोस:</w:t>
      </w:r>
    </w:p>
    <w:p>
      <w:pPr>
        <w:pStyle w:val="ListBullet"/>
        <w:spacing w:line="240" w:lineRule="auto"/>
        <w:ind w:left="720"/>
      </w:pPr>
      <w:r>
        <w:rPr>
          <w:lang w:val="ne_NP" w:bidi="ne_NP"/>
        </w:rPr>
      </w:r>
      <w:r>
        <w:rPr>
          <w:lang w:val="ne_NP" w:bidi="ne_NP"/>
        </w:rPr>
        <w:t xml:space="preserve">यस कथामा तपाईंलाई के मन पर्छ? अडियो रोक्‍नुहोस्। </w:t>
      </w:r>
    </w:p>
    <w:p>
      <w:pPr>
        <w:pStyle w:val="ListBullet"/>
        <w:spacing w:line="240" w:lineRule="auto"/>
        <w:ind w:left="720"/>
      </w:pPr>
      <w:r>
        <w:rPr>
          <w:lang w:val="ne_NP" w:bidi="ne_NP"/>
        </w:rPr>
      </w:r>
      <w:r>
        <w:rPr>
          <w:lang w:val="ne_NP" w:bidi="ne_NP"/>
        </w:rPr>
        <w:t xml:space="preserve">तपाईलाई के मन परेन वा के बुझ्नुभएन? अडियो रोक्‍नुहोस्। </w:t>
      </w:r>
    </w:p>
    <w:p>
      <w:pPr>
        <w:pStyle w:val="ListBullet"/>
        <w:spacing w:line="240" w:lineRule="auto"/>
        <w:ind w:left="720"/>
      </w:pPr>
      <w:r>
        <w:rPr>
          <w:lang w:val="ne_NP" w:bidi="ne_NP"/>
        </w:rPr>
      </w:r>
      <w:r>
        <w:rPr>
          <w:lang w:val="ne_NP" w:bidi="ne_NP"/>
        </w:rPr>
        <w:t xml:space="preserve">यो कथाले हामीलाई परमेश्वरको बारेमा के भन्छ? अडियो रोक्‍नुहोस्। </w:t>
      </w:r>
    </w:p>
    <w:p>
      <w:pPr>
        <w:pStyle w:val="ListBullet"/>
        <w:spacing w:line="240" w:lineRule="auto"/>
        <w:ind w:left="720"/>
      </w:pPr>
      <w:r>
        <w:rPr>
          <w:lang w:val="ne_NP" w:bidi="ne_NP"/>
        </w:rPr>
      </w:r>
      <w:r>
        <w:rPr>
          <w:lang w:val="ne_NP" w:bidi="ne_NP"/>
        </w:rPr>
        <w:t xml:space="preserve">यो कथाले मानिसबारे हामीलाई के भन्दछ? अडियो रोक्‍नुहोस्। </w:t>
      </w:r>
    </w:p>
    <w:p>
      <w:pPr>
        <w:pStyle w:val="ListBullet"/>
        <w:spacing w:line="240" w:lineRule="auto"/>
        <w:ind w:left="720"/>
      </w:pPr>
      <w:r>
        <w:rPr>
          <w:lang w:val="ne_NP" w:bidi="ne_NP"/>
        </w:rPr>
      </w:r>
      <w:r>
        <w:rPr>
          <w:lang w:val="ne_NP" w:bidi="ne_NP"/>
        </w:rPr>
        <w:t xml:space="preserve">यो कथाले हाम्रो दैनिक जीवनलाई कसरी प्रभाव पार्छ? अडियो रोक्‍नुहोस्। </w:t>
      </w:r>
    </w:p>
    <w:p>
      <w:pPr>
        <w:pStyle w:val="ListBullet"/>
        <w:spacing w:line="240" w:lineRule="auto"/>
        <w:ind w:left="720"/>
      </w:pPr>
      <w:r>
        <w:rPr>
          <w:lang w:val="ne_NP" w:bidi="ne_NP"/>
        </w:rPr>
      </w:r>
      <w:r>
        <w:rPr>
          <w:lang w:val="ne_NP" w:bidi="ne_NP"/>
        </w:rPr>
        <w:t>यो कथा सुन्नु पर्ने तपाईंले चिन्नुभएको व्यक्ति को हुनुहुन्छ?</w:t>
      </w:r>
      <w:r>
        <w:rPr>
          <w:lang w:val="ne_NP" w:bidi="ne_NP"/>
        </w:rPr>
      </w:r>
    </w:p>
    <w:p>
      <w:pPr>
        <w:pStyle w:val="Heading3"/>
      </w:pPr>
      <w:r>
        <w:rPr>
          <w:lang w:val="ne_NP" w:bidi="ne_NP"/>
        </w:rPr>
        <w:t>Step 2</w:t>
      </w:r>
    </w:p>
    <w:p>
      <w:pPr/>
      <w:r>
        <w:rPr>
          <w:lang w:val="ne_NP" w:bidi="ne_NP"/>
        </w:rPr>
      </w:r>
      <w:r>
        <w:rPr>
          <w:lang w:val="ne_NP" w:bidi="ne_NP"/>
        </w:rPr>
        <w:t>मञ्चको तयारी</w:t>
      </w:r>
    </w:p>
    <w:p>
      <w:pPr/>
      <w:r>
        <w:rPr>
          <w:lang w:val="ne_NP" w:bidi="ne_NP"/>
        </w:rPr>
      </w:r>
      <w:r>
        <w:rPr>
          <w:lang w:val="ne_NP" w:bidi="ne_NP"/>
        </w:rPr>
        <w:t>उत्पत्ति ३४:१–१७</w:t>
      </w:r>
    </w:p>
    <w:p>
      <w:pPr/>
      <w:r>
        <w:rPr>
          <w:lang w:val="ne_NP" w:bidi="ne_NP"/>
        </w:rPr>
      </w:r>
      <w:r>
        <w:rPr>
          <w:lang w:val="ne_NP" w:bidi="ne_NP"/>
        </w:rPr>
        <w:t>संस्करणलाई सजिलोसँग बुझ्न पाठलाई एकपटक सुन्नुहोस्।</w:t>
      </w:r>
    </w:p>
    <w:p>
      <w:pPr/>
      <w:r>
        <w:rPr>
          <w:lang w:val="ne_NP" w:bidi="ne_NP"/>
        </w:rPr>
      </w:r>
      <w:r>
        <w:rPr>
          <w:lang w:val="ne_NP" w:bidi="ne_NP"/>
        </w:rPr>
        <w:t>यस दुई-भागको कथामा यौन हिंसाका धेरै विवरणहरू छन्, जुन तपाईं वा तपाईंले चिन्नुभएको कसैले यौन हिंसा वा बलात्कार अनुभव गर्नुभएको छ भने सुन्न गाह्रो हुन सक्छ।</w:t>
      </w:r>
    </w:p>
    <w:p>
      <w:pPr/>
      <w:r>
        <w:rPr>
          <w:lang w:val="ne_NP" w:bidi="ne_NP"/>
        </w:rPr>
      </w:r>
      <w:r>
        <w:rPr>
          <w:lang w:val="ne_NP" w:bidi="ne_NP"/>
        </w:rPr>
        <w:t xml:space="preserve">यस खण्डको बारेमा कुनै समूह छलफल गर्नुअघि रोक्नुहोस् र यसको बारेमा कसरी कुरा गर्न चाहनुहुन्छ भन्ने कुरा समूहमा निर्णय गर्नुहोस्। तपाईंको संस्कृतिमा, यी कुराहरूको बारेमा कुरा गर्ने सबैभन्दा राम्रो तरिका के हो? यस कुराकानीका लागि पुरुष र महिलाहरूको समूहमा विभाजित हुनु राम्रो होला? के तपाईं अन्य खण्डहरूमा गर्नुभएको भन्दा फरक तरिकाले काम गर्न चाहनुहुन्छ? अडियो रोक्‍नुहोस्। </w:t>
      </w:r>
    </w:p>
    <w:p>
      <w:pPr/>
      <w:r>
        <w:rPr>
          <w:lang w:val="ne_NP" w:bidi="ne_NP"/>
        </w:rPr>
      </w:r>
      <w:r>
        <w:rPr>
          <w:lang w:val="ne_NP" w:bidi="ne_NP"/>
        </w:rPr>
        <w:t>यो खण्ड याकूब र लेआकी छोरी दीनासँग सम्बन्धित एउटा घटनाको कथात्मक विवरण हो। याकूब शकेम सहर नजिकैको त्यो जमिनको टुक्रामा बसोबास गरिरहेका छन् जुन उनले हिव्वी कुलका हमोरबाट किनेका थिए। हिव्वीहरू नोआका छोरा हामका छोरा कनानका सन्तानहरू हुन्। नोआले कनानलाई श्राप दिए। कनानका सन्तानहरू परमेश्वरले अब्राहामलाई दिनुभएको भूमिको विभिन्न क्षेत्रहरूमा बसोबास गर्ने मानिसहरूका ठूला समूहहरूको रूपमा विकास भएका छन्। हिवीहरू शकेम सहर वरिपरिको जमिनमा बसोबास गर्छन्। याकूब र एसाव अलग भएदेखि दीना विवाह गर्ने उमेरकी हुनका लागि पर्याप्त समय बितिसकेको थियो। याकूबका छोराहरू पशुहरूसँग बाहिर खेतमा काम गर्न पर्याप्त उमेरका भइसकेका छन्। यस कथामा, शकेम हमोरका छोरा एक युवकको नाम र त्यस सहरको नाम पनि हो। शकेम सहर चिन्ह लगाइएको नक्सा देखाउनुहोस्।</w:t>
      </w:r>
    </w:p>
    <w:p>
      <w:pPr/>
      <w:r>
        <w:rPr>
          <w:lang w:val="ne_NP" w:bidi="ne_NP"/>
        </w:rPr>
      </w:r>
      <w:r>
        <w:rPr>
          <w:lang w:val="ne_NP" w:bidi="ne_NP"/>
        </w:rPr>
        <w:t>सामान्यतया कसैको वंशावली दिँदा आमाहरूको उल्लेख गरिँदैन। यस कथामा, हामीलाई थाहा छ कि लेआ दीनाकी आमा हुन्। दीनासँग घर छोडेर अन्य घरहरूमा भेट्न जाने स्वतन्त्रता भएको देखिन्छ। दीना त्यस क्षेत्रमा बसोबास गर्ने केही युवतीहरूलाई भेट्न जान्छिन्। हिव्वी हमोरका छोरा शकेम त्यस नगरका एक महत्त्वपूर्ण युवक भएको जस्तो देखिन्छ, जसलाई नेताको रूपमा आदर गरिन्छ। शकेमका पिता हमोर राजा नभए तापनि शकेमलाई राजकुमारको रूपमा उल्लेख गरिएको छ। हमोर सहरका एक नेता जस्तो देखिन्छ। शकेमले दिनालाई देख्छ, दिनालाई समात्छ र दिनाको इच्छा विरुद्ध हिंसात्मक रूपमा दिनालाई शकेमसँग सुत्न बाध्य पार्छ। शकेमले दीनासँग विवाह गरेका छैनन्। यस हिंसात्मक यौन कार्यलाई बलात्कार भनिन्छ। शकेमले दीनालाई आफूसँग सुत्न वा यौन सम्बन्ध राख्न बाध्य पारेपछि, शकेम दीनाको प्रेममा परे। दीनाले शकेमलाई पतिको रूपमा स्वीकार गरिदिउन भनेर शकेमले दीनासँग दयालु शब्दहरू वा मायालु शब्दहरू बोल्ने प्रयास गरे। शकेम दिनासँग विवाह गर्न चाहन्थे र दिनालाई आफ्नी पत्नीको रूपमा ल्याइदिन आफ्ना बुबालाई भने।</w:t>
      </w:r>
    </w:p>
    <w:p>
      <w:pPr/>
      <w:r>
        <w:rPr>
          <w:lang w:val="ne_NP" w:bidi="ne_NP"/>
        </w:rPr>
      </w:r>
      <w:r>
        <w:rPr>
          <w:lang w:val="ne_NP" w:bidi="ne_NP"/>
        </w:rPr>
        <w:t>रोक्नुहोस् र छलफल गर्नुहोस्: तपाईंको संस्कृतिमा बलात्कार गरिएको व्यक्तिको एउटा कथा सुनाउनुहोस्। के भएको थियो भनेर वर्णन गर्न तपाईंले कुन शब्दहरू प्रयोग गर्नुहुन्छ? जब तपाईं यो कथा मिश्रित समूहमा सुनाउनुहुन्छ, के तपाईं तिनै शब्दहरू प्रयोग गर्नुहुन्छ? केटीका बुबा के गर्छन्? दाजुभाइहरू के गर्छन्? यो गर्ने मानिसलाई के हुन्छ? केटीलाई के हुन्छ?</w:t>
      </w:r>
    </w:p>
    <w:p>
      <w:pPr/>
      <w:r>
        <w:rPr>
          <w:lang w:val="ne_NP" w:bidi="ne_NP"/>
        </w:rPr>
      </w:r>
      <w:r>
        <w:rPr>
          <w:lang w:val="ne_NP" w:bidi="ne_NP"/>
        </w:rPr>
        <w:t>याकूबले दीनालाई के भयो भन्ने कुरा थाहा पाए, तर आफ्ना छोराहरू पशुका बथानहरूसँग काम गरिरहेका खेतहरूबाट नफर्कुन्जेल उनले कुनै कदम चालेनन्। दीनाका दाजुभाइहरू रहेका ती छोराहरूले के भएको थियो भन्ने कुरा सुने र सुन्नेबित्तिकै तिनीहरू घर आए। शकेमले आफ्नी बहिनी दीनालाई दुर्व्यवहार गरेकोमा याकूबका छोराहरू स्तब्ध र धेरै रिसाएका थिए। पाठले दीनाका दाजुभाइहरूका प्रतिक्रियाहरूलाई वर्णन गर्न रिसका कडा शब्दहरू प्रयोग गर्छ तर याकूबको कुनै पनि प्रतिक्रिया उल्लेख गरिएको छैन।</w:t>
      </w:r>
    </w:p>
    <w:p>
      <w:pPr/>
      <w:r>
        <w:rPr>
          <w:lang w:val="ne_NP" w:bidi="ne_NP"/>
        </w:rPr>
      </w:r>
      <w:r>
        <w:rPr>
          <w:lang w:val="ne_NP" w:bidi="ne_NP"/>
        </w:rPr>
        <w:t>तपाईंको संस्कृतिमा बलात्कृत भएको कुनै व्यक्तिको कथा सुनाउनुहोस्। महिलाको परिवारका पुरुषहरूले के गर्छन्? तिनीहरूले कस्तो व्यवहार गर्छन्? तिनीहरूको भावना वर्णन गर्न कुन शब्दहरू प्रयोग गरिन्छ?</w:t>
      </w:r>
    </w:p>
    <w:p>
      <w:pPr/>
      <w:r>
        <w:rPr>
          <w:lang w:val="ne_NP" w:bidi="ne_NP"/>
        </w:rPr>
      </w:r>
      <w:r>
        <w:rPr>
          <w:lang w:val="ne_NP" w:bidi="ne_NP"/>
        </w:rPr>
        <w:t>कथामा शकेमले दीनालाई अशुद्ध पारेको भन्ने वाक्यांश धेरै पटक दोहोरिएको छ। बिटुलो पार्नु भनेको परमेश्वरका लागि अस्वीकार्य हुनेगरी कुनै कुरालाई अशुद्ध बनाउनु हो। दिनालाई आफूसँग सुत्न बाध्य पारेर, शकेमले दिनालाई अशुद्ध पारे वा दिनालाई बिटुलो बनाए।</w:t>
      </w:r>
    </w:p>
    <w:p>
      <w:pPr/>
      <w:r>
        <w:rPr>
          <w:lang w:val="ne_NP" w:bidi="ne_NP"/>
        </w:rPr>
      </w:r>
      <w:r>
        <w:rPr>
          <w:lang w:val="ne_NP" w:bidi="ne_NP"/>
        </w:rPr>
        <w:t>पहिले याकूबले शकेमले आफ्नी छोरीलाई अशुद्ध पारेको कुरा सुने। याकूबले केही गर्दैन।</w:t>
      </w:r>
    </w:p>
    <w:p>
      <w:pPr/>
      <w:r>
        <w:rPr>
          <w:lang w:val="ne_NP" w:bidi="ne_NP"/>
        </w:rPr>
      </w:r>
      <w:r>
        <w:rPr>
          <w:lang w:val="ne_NP" w:bidi="ne_NP"/>
        </w:rPr>
        <w:t>शकेमका पिता हमोर याकूब र याकूबका छोराहरूसँग कुरा गर्न आउँछन्। हमोरले याकूबसँग एउटा सम्झौता गर्ने प्रयास गर्छन्। हमोरले याकूबलाई शकेमलाई दीनासँग विवाह गर्न अनुमति दिन प्रस्ताव गर्छन्। यसको अतिरिक्त, हमोरले याकूबका छोराहरूले हमोरका छोरीहरूसँग विवाह गरून् र हमोरका छोराहरूले याकूबका छोरीहरूसँग विवाह गरून् भन्ने प्रस्ताव राख्छन्। यसलाई अन्तर-विवाह भनिन्छ, जसको अर्थ एउटा संस्कृति वा जनजातिका मानिसहरूले अर्को संस्कृति वा जनजातिका व्यक्तिसँग विवाह गर्छन्। यसरी याकूब र उनको परिवारलाई त्यस क्षेत्रमा स्वीकार गरिने थियो, तिनीहरूले एकसाथ व्यापार गर्ने थिए र सबै समृद्ध हुने थिए। अन्तरविवाहको यो प्रस्ताव अब्राहाम र इसहाकका इच्छाहरूको विरुद्धमा थियो। कनानीहरूसँगको विवाहबाट जोगिन अब्राहामले इसहाकका लागि दुलही खोज्न हारानमा पठाएका थिए। इसहाकले कनानीहरूबाट विवाह गर्नुको सट्टा दुलही खोज्न याकूबलाई हारान पठाए। इसहाक र रिबेकाले एसावका हित्ती पत्नीहरूलाई घृणा गर्थे किनभने तिनीहरू कनानी थिए। अब्राहाम र इसहाक दुवै कनानीहरू जस्ता विदेशी महिलाहरूलाई आफ्नो परिवारबाट बाहिर राख्न चाहन्थे।</w:t>
      </w:r>
    </w:p>
    <w:p>
      <w:pPr/>
      <w:r>
        <w:rPr>
          <w:lang w:val="ne_NP" w:bidi="ne_NP"/>
        </w:rPr>
      </w:r>
      <w:r>
        <w:rPr>
          <w:lang w:val="ne_NP" w:bidi="ne_NP"/>
        </w:rPr>
        <w:t>शकेमले याकूब र याकूबका छोराहरूसँग पनि कुरा गरे। शकेम दीनासँग विवाह गर्न यति धेरै चाहन्थे कि उनी दाजुभाइहरूलाई विवाहको लागि सहमत हुन बिन्ती गरिरहेका थिए। शकेमले याकूबले मागेको कुनै पनि दाइजो तिर्ने प्रस्ताव गरे। दुलही पक्षलाई दिइने दस्तुर भनेको एक पुरुषले केटीसँग विवाह गर्नका लागि केटीको परिवारलाई तिर्ने पैसा हो। याकूबले लिआका लागि ७ वर्षको काम र राहेलका लागि ७ वर्षको काम गरेर दुलहीको मोल तिरेका थिए।</w:t>
      </w:r>
    </w:p>
    <w:p>
      <w:pPr/>
      <w:r>
        <w:rPr>
          <w:lang w:val="ne_NP" w:bidi="ne_NP"/>
        </w:rPr>
      </w:r>
      <w:r>
        <w:rPr>
          <w:lang w:val="ne_NP" w:bidi="ne_NP"/>
        </w:rPr>
        <w:t>याकूबका छोराहरूले शकेम र हमोरलाई झुक्याउने तरिकाले जवाफ दिए। शकेमले उनीहरूकी बहिनीलाई अशुद्ध वा अपमानित गरेकोमा याकूबका छोराहरू रिसाएका थिए। याकूबका छोराहरूले शकेम र शकेम सहरका सबै पुरुषहरूको खतना गरिनुपर्ने माग गरे। खतना भनेको केटाको लिङ्गको टुप्पोमा रहेको छाला वा खुकुलो छालालाई काट्नु हो। सामान्यतया यो छोरा जन्मिएको ८ दिनपछि गरिन्छ। यो प्रक्रिया बढी उमेरको केटा वा पुरुषका लागि धेरै पीडादायी हुन्छ र यसले गर्दा ती पुरुषलाई यति धेरै दुखाइ हुन्थ्यो कि उनी धेरै दिनसम्म लड्न सक्दैनथे। धेरै प्राचीन संस्कृतिहरूमा विवाहको तयारीका लागि पुरुषहरूको खतना गरिन्थ्यो। खतना गर्नु सामान्य कुरा हो भन्ने कुरा सहरका मानिसहरूलाई थाहा थियो र तिनीहरू सो अनुरोधमा सहमत भए। परमेश्वरले परमेश्वर र अब्राहामबीचको करार वा प्रतिज्ञाको चिन्हको रूपमा खतना रोज्नुभयो। परमेश्वरले अब्राहामलाई आफू र आफ्नो घरका सबै पुरुषहरूलाई खतना गर्न भन्नुभएको थियो। अब्राहामका सबै सन्तानहरूको खतना गरिनुपर्ने थियो। यहाँ, यस कथामा, याकूबका छोराहरूले शकेम र त्यस सहरका मानिसहरूको खतना गरिनुपर्ने माग गरिरहेका छन्। यो करारको चिन्ह होइन। शकेमका मानिसहरूले आफ्ना मूर्तिहरू छोड्ने र परमेश्वरको आराधना गर्ने योजना बनाइरहेका छैनन्। यसरी खतनाको प्रस्ताव गरेर, याकूबका छोराहरूले ती मानिसहरूलाई केही दिनसम्म लड्न नसक्ने बनाउने योजना बुन्छन्। तिनीहरूको सुझाव कपटपूर्ण थियो किनभने हमोरका छोरीहरूसँग विवाह गर्ने वा शकेमलाई दीनासँग विवाह गर्न दिने तिनीहरूको कुनै मनसाय थिएन।</w:t>
      </w:r>
    </w:p>
    <w:p>
      <w:pPr/>
      <w:r>
        <w:rPr>
          <w:lang w:val="ne_NP" w:bidi="ne_NP"/>
        </w:rPr>
      </w:r>
      <w:r>
        <w:rPr>
          <w:lang w:val="ne_NP" w:bidi="ne_NP"/>
        </w:rPr>
        <w:t>छोराहरूले आफूहरूबीच बिहेवारी गर्ने र एकै जाति बन्ने प्रतिज्ञा गर्छन्। छोराहरूले शकेमले दीनासँग विवाह गर्न पाउनेछन् भन्ने प्रतिज्ञा गर्छन्। तिनीहरूले यो प्रतिज्ञा यसकारण गरिरहेका छन् ताकि शकेम र हमोरले सहरका सबै पुरुषहरूलाई खतना गर्न सहमत गराउन सकून्। ती छोराहरूको यो प्रतिज्ञा पूरा गर्ने कुनै मनसाय छैन।</w:t>
      </w:r>
    </w:p>
    <w:p>
      <w:pPr/>
      <w:r>
        <w:rPr>
          <w:lang w:val="ne_NP" w:bidi="ne_NP"/>
        </w:rPr>
      </w:r>
      <w:r>
        <w:rPr>
          <w:lang w:val="ne_NP" w:bidi="ne_NP"/>
        </w:rPr>
        <w:t>रोक्नुहोस् र छलफल गर्नुहोस्: दाजुभाइहरूले छल गरिरहेका थिए। तपाईंको संस्कृतिमा कसैले छल गर्नु कहिले स्वीकार्य हुन्छ? कपटी रहेको वा आफूले पूरा गर्ने इच्छा नगरेका प्रतिज्ञाहरू गर्ने व्यक्तिको बारेमा केही कथाहरू सुनाउनुहोस्। त्यो अवस्थामा के भयो?</w:t>
      </w:r>
      <w:r>
        <w:rPr>
          <w:lang w:val="ne_NP" w:bidi="ne_NP"/>
        </w:rPr>
      </w:r>
    </w:p>
    <w:p>
      <w:pPr>
        <w:pStyle w:val="Heading3"/>
      </w:pPr>
      <w:r>
        <w:rPr>
          <w:lang w:val="ne_NP" w:bidi="ne_NP"/>
        </w:rPr>
        <w:t>Step 3</w:t>
      </w:r>
    </w:p>
    <w:p>
      <w:pPr/>
      <w:r>
        <w:rPr>
          <w:lang w:val="ne_NP" w:bidi="ne_NP"/>
        </w:rPr>
      </w:r>
      <w:r>
        <w:rPr>
          <w:lang w:val="ne_NP" w:bidi="ne_NP"/>
        </w:rPr>
        <w:t>सबैभन्दा सजिलो संस्करणमा पाठलाई फेरि एकपटक सुन्नुहोस्।</w:t>
      </w:r>
    </w:p>
    <w:p>
      <w:pPr/>
      <w:r>
        <w:rPr>
          <w:lang w:val="ne_NP" w:bidi="ne_NP"/>
        </w:rPr>
      </w:r>
      <w:r>
        <w:rPr>
          <w:lang w:val="ne_NP" w:bidi="ne_NP"/>
        </w:rPr>
        <w:t>यस सत्रमा, यस कथालाई दृश्यात्मक बनाउन तपाईंले समूहलाई मद्दत गर्नुहुनेछ। तपाईंले समूहलाई दृश्यहरू, सेटिङ र कथाका पात्रहरू परिभाषित गर्न मद्दत गर्नुहुनेछ।</w:t>
      </w:r>
    </w:p>
    <w:p>
      <w:pPr/>
      <w:r>
        <w:rPr>
          <w:lang w:val="ne_NP" w:bidi="ne_NP"/>
        </w:rPr>
      </w:r>
      <w:r>
        <w:rPr>
          <w:lang w:val="ne_NP" w:bidi="ne_NP"/>
        </w:rPr>
        <w:t>यस कथामा ४ दृश्यहरू छन्।</w:t>
      </w:r>
    </w:p>
    <w:p>
      <w:pPr/>
      <w:r>
        <w:rPr>
          <w:lang w:val="ne_NP" w:bidi="ne_NP"/>
        </w:rPr>
      </w:r>
      <w:r>
        <w:rPr>
          <w:b/>
          <w:lang w:val="ne_NP" w:bidi="ne_NP"/>
        </w:rPr>
        <w:t>पहिलो दृश्य:</w:t>
      </w:r>
      <w:r>
        <w:rPr>
          <w:lang w:val="ne_NP" w:bidi="ne_NP"/>
        </w:rPr>
        <w:t xml:space="preserve"> शकेमले दीनालाई जबरजस्ती गर्छन् र त्यसपछि उनीसँग विवाह गर्न चाहन्छन्।</w:t>
      </w:r>
    </w:p>
    <w:p>
      <w:pPr/>
      <w:r>
        <w:rPr>
          <w:lang w:val="ne_NP" w:bidi="ne_NP"/>
        </w:rPr>
      </w:r>
      <w:r>
        <w:rPr>
          <w:b/>
          <w:lang w:val="ne_NP" w:bidi="ne_NP"/>
        </w:rPr>
        <w:t>दोस्रो दृश्य:</w:t>
      </w:r>
      <w:r>
        <w:rPr>
          <w:lang w:val="ne_NP" w:bidi="ne_NP"/>
        </w:rPr>
        <w:t xml:space="preserve"> याकूब र उनका छोराहरूले दीनालाई के भएको थियो भन्ने कुरा थाहा पाउँछन्</w:t>
      </w:r>
    </w:p>
    <w:p>
      <w:pPr/>
      <w:r>
        <w:rPr>
          <w:lang w:val="ne_NP" w:bidi="ne_NP"/>
        </w:rPr>
      </w:r>
      <w:r>
        <w:rPr>
          <w:b/>
          <w:lang w:val="ne_NP" w:bidi="ne_NP"/>
        </w:rPr>
        <w:t>तेस्रो दृश्य:</w:t>
      </w:r>
      <w:r>
        <w:rPr>
          <w:lang w:val="ne_NP" w:bidi="ne_NP"/>
        </w:rPr>
        <w:t xml:space="preserve"> हमोरले याकूबलाई शकेमले दिनासँग विवाह गर्न अनुमति दिन आग्रह गर्छन् र त्यसपछि आफ्ना सबै सन्तानहरूका लागि आपसमा विवाहको प्रस्ताव गर्छन्।</w:t>
      </w:r>
    </w:p>
    <w:p>
      <w:pPr/>
      <w:r>
        <w:rPr>
          <w:lang w:val="ne_NP" w:bidi="ne_NP"/>
        </w:rPr>
      </w:r>
      <w:r>
        <w:rPr>
          <w:b/>
          <w:lang w:val="ne_NP" w:bidi="ne_NP"/>
        </w:rPr>
        <w:t>चौथो दृश्य:</w:t>
      </w:r>
      <w:r>
        <w:rPr>
          <w:lang w:val="ne_NP" w:bidi="ne_NP"/>
        </w:rPr>
        <w:t xml:space="preserve"> शकेमले दीनासँग विवाह गर्न बिन्ती गर्छन्। दाजुभाइहरूले छलपूर्ण तरिकाले जवाफ दिन्छन् र शकेमलाई भन्छन् कि सबै पुरुषहरूले खतना गर्नुपर्छ।</w:t>
      </w:r>
    </w:p>
    <w:p>
      <w:pPr/>
      <w:r>
        <w:rPr>
          <w:lang w:val="ne_NP" w:bidi="ne_NP"/>
        </w:rPr>
      </w:r>
      <w:r>
        <w:rPr>
          <w:lang w:val="ne_NP" w:bidi="ne_NP"/>
        </w:rPr>
        <w:t>यस कथामा यि पात्रहरु समावेश छन्:</w:t>
      </w:r>
    </w:p>
    <w:p>
      <w:pPr>
        <w:pStyle w:val="ListBullet"/>
        <w:spacing w:line="240" w:lineRule="auto"/>
        <w:ind w:left="720"/>
      </w:pPr>
      <w:r>
        <w:rPr>
          <w:lang w:val="ne_NP" w:bidi="ne_NP"/>
        </w:rPr>
      </w:r>
      <w:r>
        <w:rPr>
          <w:lang w:val="ne_NP" w:bidi="ne_NP"/>
        </w:rPr>
        <w:t>याकूब</w:t>
      </w:r>
    </w:p>
    <w:p>
      <w:pPr>
        <w:pStyle w:val="ListBullet"/>
        <w:spacing w:line="240" w:lineRule="auto"/>
        <w:ind w:left="720"/>
      </w:pPr>
      <w:r>
        <w:rPr>
          <w:lang w:val="ne_NP" w:bidi="ne_NP"/>
        </w:rPr>
      </w:r>
      <w:r>
        <w:rPr>
          <w:lang w:val="ne_NP" w:bidi="ne_NP"/>
        </w:rPr>
        <w:t>दीना</w:t>
      </w:r>
    </w:p>
    <w:p>
      <w:pPr>
        <w:pStyle w:val="ListBullet"/>
        <w:spacing w:line="240" w:lineRule="auto"/>
        <w:ind w:left="720"/>
      </w:pPr>
      <w:r>
        <w:rPr>
          <w:lang w:val="ne_NP" w:bidi="ne_NP"/>
        </w:rPr>
      </w:r>
      <w:r>
        <w:rPr>
          <w:lang w:val="ne_NP" w:bidi="ne_NP"/>
        </w:rPr>
        <w:t>शकेम</w:t>
      </w:r>
    </w:p>
    <w:p>
      <w:pPr>
        <w:pStyle w:val="ListBullet"/>
        <w:spacing w:line="240" w:lineRule="auto"/>
        <w:ind w:left="720"/>
      </w:pPr>
      <w:r>
        <w:rPr>
          <w:lang w:val="ne_NP" w:bidi="ne_NP"/>
        </w:rPr>
      </w:r>
      <w:r>
        <w:rPr>
          <w:lang w:val="ne_NP" w:bidi="ne_NP"/>
        </w:rPr>
        <w:t>हमोर</w:t>
      </w:r>
    </w:p>
    <w:p>
      <w:pPr>
        <w:pStyle w:val="ListBullet"/>
        <w:spacing w:line="240" w:lineRule="auto"/>
        <w:ind w:left="720"/>
      </w:pPr>
      <w:r>
        <w:rPr>
          <w:lang w:val="ne_NP" w:bidi="ne_NP"/>
        </w:rPr>
      </w:r>
      <w:r>
        <w:rPr>
          <w:lang w:val="ne_NP" w:bidi="ne_NP"/>
        </w:rPr>
        <w:t>याकूबका छोराहरू</w:t>
      </w:r>
    </w:p>
    <w:p>
      <w:pPr/>
      <w:r>
        <w:rPr>
          <w:lang w:val="ne_NP" w:bidi="ne_NP"/>
        </w:rPr>
      </w:r>
      <w:r>
        <w:rPr>
          <w:lang w:val="ne_NP" w:bidi="ne_NP"/>
        </w:rPr>
        <w:t>यस सत्रमा, समूहलाई स्टोरीबोर्ड बनाउन, चित्र कोर्न वा कुनै प्रकारका हेरफेर गर्न मिल्ने वस्तुहरू (जस्तै ढुङ्गा, लठ्ठी, बच्चाहरूको खेलौनाहरू) प्रयोग गरेर कथा र त्यसमा भएका क्रियाकलापलाई दृश्यात्मक बनाउनुहोस्।</w:t>
      </w:r>
    </w:p>
    <w:p>
      <w:pPr/>
      <w:r>
        <w:rPr>
          <w:lang w:val="ne_NP" w:bidi="ne_NP"/>
        </w:rPr>
      </w:r>
      <w:r>
        <w:rPr>
          <w:lang w:val="ne_NP" w:bidi="ne_NP"/>
        </w:rPr>
        <w:t>सम्झनुहोस् कि यो कथा हिंसात्मक छ र यौन हिंसा वा बलात्कार अनुभव गर्ने मानिसहरूका लागि गाह्रो हुन सक्छ। यो पनि सम्झनुहोस् कि यो कथा दुई भागको कथामध्ये पहिलो हो।</w:t>
      </w:r>
    </w:p>
    <w:p>
      <w:pPr/>
      <w:r>
        <w:rPr>
          <w:lang w:val="ne_NP" w:bidi="ne_NP"/>
        </w:rPr>
      </w:r>
      <w:r>
        <w:rPr>
          <w:lang w:val="ne_NP" w:bidi="ne_NP"/>
        </w:rPr>
        <w:t>यो कथा शकेम सहरमा आधारित छ। हमोरका छोरा शकेम कथाका मुख्य पात्रहरूमध्ये एक हुन्। सहरको नाम र युवकको नाम एउटै हो। अधिकांश अनुवादहरूले शकेम सहरलाई नाम उल्लेख नगरी सहरको रूपमा मात्र उल्लेख गरेर कुनै पनि भ्रमबाट जोगिन खोजेको देखिन्छ।</w:t>
      </w:r>
    </w:p>
    <w:p>
      <w:pPr/>
      <w:r>
        <w:rPr>
          <w:lang w:val="ne_NP" w:bidi="ne_NP"/>
        </w:rPr>
      </w:r>
      <w:r>
        <w:rPr>
          <w:lang w:val="ne_NP" w:bidi="ne_NP"/>
        </w:rPr>
        <w:t>दृश्य १ मा, दीनाले त्यस क्षेत्रका केही युवतीहरूलाई भेट्छिन्। शकेमले दीनालाई देख्छन्, दीनालाई आक्रमण गर्छन् र दीनासँग जबरजस्ती सुत्छन् वा दीनालाई शकेमसँग यौन सम्बन्ध राख्न बाध्य पार्छन्। यसलाई बलात्कार भनिन्छ। शकेमले दीनलाई आफ्नो घरमा राख्छन् भन्ने कुरा हामीलाई पछि थाहा हुन्छ। शकेमले दीनालाई आफ्नो परिवारमा फर्किन दिँदैन। शकेम दीनासँग मायामा पर्छन् र दीनासँग विवाह गर्न चाहन्छन्। शकेमले दीनासँग मायालु तरिकाले कुरा गरेर दीनाको प्रेम जित्ने प्रयास गर्छ।</w:t>
      </w:r>
    </w:p>
    <w:p>
      <w:pPr/>
      <w:r>
        <w:rPr>
          <w:lang w:val="ne_NP" w:bidi="ne_NP"/>
        </w:rPr>
      </w:r>
      <w:r>
        <w:rPr>
          <w:lang w:val="ne_NP" w:bidi="ne_NP"/>
        </w:rPr>
        <w:t>दृश्य २ मा, याकूबले दिनालाई अशुद्ध पारिएको कुरा थाहा पाउँछन्, तर उनका छोराहरू खेतबाट घर नफर्किएसम्म उनले यस विषयमा केही गर्दैनन्। शकेमका पिता हमोर शकेमसँगै परिस्थितिको बारेमा छलफल गर्न याकूबलाई भेट्न आउँछन्। हमोर याकूबसँग कुरा गरिरहेको बेलामा दाजुभाइहरू दिनालाई के भएको थियो भन्ने कुरा सुनेर घर फर्किन्छन्। हमोरले याकूबलाई भेट्ने र दाजुभाइहरू घर फर्कने कार्य एकै समयमा हुन्छन्। भाइहरू रिसाएका छन्। यो कथामा भनिएको छ कि शकेमले दिनाको विरुद्धमा एउटा घृणित कार्य गरेका थिए, जुन कहिल्यै गरिनु नहुने काम थियो। दीनाको लाज र अशुद्धताको यो पुनरावृत्तिले याकूबको परिवारले दीनाको बलात्कारलाई कति गम्भीरतापूर्वक लिएको थियो भन्ने कुरा देखाउँछ।</w:t>
      </w:r>
    </w:p>
    <w:p>
      <w:pPr/>
      <w:r>
        <w:rPr>
          <w:lang w:val="ne_NP" w:bidi="ne_NP"/>
        </w:rPr>
      </w:r>
      <w:r>
        <w:rPr>
          <w:lang w:val="ne_NP" w:bidi="ne_NP"/>
        </w:rPr>
        <w:t>दृश्य ३ मा, हमोरले याकूब र याकूबका छोराहरूसँग कुरा गर्छन्। हमोरले तिनीहरूलाई शकेम साँच्चै दीनालाई माया गर्छ र दीनासँग विवाह गर्न चाहन्छ भन्ने कुरा बताउँछन्। हमोरले याकूब त्यही क्षेत्रमा रहन सकून् भनेर परिवारहरूबीच वैवाहिक सम्बन्ध गाँस्ने प्रस्ताव गर्छन्। यस कथाले छोरीहरूले कोसँग विवाह गर्ने भन्ने कुरामा उनीहरूको कुनै रोजाइ हुँदैनथ्यो भन्ने संकेत गरेको देखिन्छ। बुबाहरूले तिनीहरूलाई अर्को समूहका पुरुषहरूलाई दुलहीको रूपमा दिन्थे।</w:t>
      </w:r>
    </w:p>
    <w:p>
      <w:pPr/>
      <w:r>
        <w:rPr>
          <w:lang w:val="ne_NP" w:bidi="ne_NP"/>
        </w:rPr>
      </w:r>
      <w:r>
        <w:rPr>
          <w:lang w:val="ne_NP" w:bidi="ne_NP"/>
        </w:rPr>
        <w:t>दृश्य ४ मा, शकेमले याकूब र याकूबका छोराहरूसँग कुरा गर्छन्। शकेम हमोरसँग याकूबलाई भेट्न आएका थिए तर उनले अहिलेसम्म केही बोलेका थिएनन्। शकेमले दीनासँग विवाह गर्न पाओस् भनेर तिनीहरूले चाहेको कुनै पनि मूल्य तिर्ने प्रस्ताव गरे। शकेमले दीनालाई अशुद्ध पारेको हुनाले, दाजुभाइहरूले छलपूर्वक जवाफ दिन्छन्। तिनीहरूले शकेमलाई भन्छन् कि कुनै पनि विवाह हुनुअघि शकेम र सहरका सबै पुरुषहरूले खतना गर्नुपर्छ। यस खतनाले शकेम र हिव्वीहरूलाई अब्राहामसँग गरिएको करारको प्रतिज्ञाको हिस्सा बनाउने छैन। तिनीहरूले परमेश्वरको आराधना गर्ने र आफ्नो मूर्ति-आराधनाबाट टाढा हुने निर्णय गरेका छैनन्। छोराहरूले छलपूर्वक प्रतिज्ञा गरे कि यदि सहरका सबै पुरुषहरूको खतना गरियो भने, याकूबका छोराहरू तिनीहरूसँग आपसमा विवाह गर्न सहमत हुनेछन्। शकेमलाई दीनासँग विवाह गर्न अनुमति दिइनेछ। त्यसपछि तिनीहरूले विपरीत परिदृश्य दिन्छन्—यदि ती पुरुषहरू खतना गर्न सहमत छैनन् भने, तिनीहरूले दीनालाई फिर्ता लैजानेछन्।</w:t>
      </w:r>
      <w:r>
        <w:rPr>
          <w:lang w:val="ne_NP" w:bidi="ne_NP"/>
        </w:rPr>
      </w:r>
    </w:p>
    <w:p>
      <w:pPr>
        <w:pStyle w:val="Heading3"/>
      </w:pPr>
      <w:r>
        <w:rPr>
          <w:lang w:val="ne_NP" w:bidi="ne_NP"/>
        </w:rPr>
        <w:t>Step 4</w:t>
      </w:r>
    </w:p>
    <w:p>
      <w:pPr/>
      <w:r>
        <w:rPr>
          <w:lang w:val="ne_NP" w:bidi="ne_NP"/>
        </w:rPr>
      </w:r>
      <w:r>
        <w:rPr>
          <w:lang w:val="ne_NP" w:bidi="ne_NP"/>
        </w:rPr>
        <w:t>सबैभन्दा सजिलो संस्करणमा पाठलाई फेरि एकपटक सुन्नुहोस्।</w:t>
      </w:r>
    </w:p>
    <w:p>
      <w:pPr/>
      <w:r>
        <w:rPr>
          <w:lang w:val="ne_NP" w:bidi="ne_NP"/>
        </w:rPr>
      </w:r>
      <w:r>
        <w:rPr>
          <w:lang w:val="ne_NP" w:bidi="ne_NP"/>
        </w:rPr>
        <w:t>यस खण्डमा कथा धेरै हिंसात्मक छ, त्यसैले समूहले यस चरणमा खण्डलाई नाटकीय बनाउनेछैन। समूहले कथा सम्झनेछ र प्रत्येक पात्रले कस्तो महसुस गरिरहेको हुन सक्छ भन्ने कुरा छलफल गर्नेछ।</w:t>
      </w:r>
    </w:p>
    <w:p>
      <w:pPr/>
      <w:r>
        <w:rPr>
          <w:lang w:val="ne_NP" w:bidi="ne_NP"/>
        </w:rPr>
      </w:r>
      <w:r>
        <w:rPr>
          <w:lang w:val="ne_NP" w:bidi="ne_NP"/>
        </w:rPr>
        <w:t>यस कथामा ४ दृश्यहरू छन्।</w:t>
      </w:r>
    </w:p>
    <w:p>
      <w:pPr/>
      <w:r>
        <w:rPr>
          <w:lang w:val="ne_NP" w:bidi="ne_NP"/>
        </w:rPr>
      </w:r>
      <w:r>
        <w:rPr>
          <w:lang w:val="ne_NP" w:bidi="ne_NP"/>
        </w:rPr>
        <w:t>यस कथामा यि पात्रहरु समावेश छन्:</w:t>
      </w:r>
    </w:p>
    <w:p>
      <w:pPr>
        <w:pStyle w:val="ListBullet"/>
        <w:spacing w:line="240" w:lineRule="auto"/>
        <w:ind w:left="720"/>
      </w:pPr>
      <w:r>
        <w:rPr>
          <w:lang w:val="ne_NP" w:bidi="ne_NP"/>
        </w:rPr>
      </w:r>
      <w:r>
        <w:rPr>
          <w:lang w:val="ne_NP" w:bidi="ne_NP"/>
        </w:rPr>
        <w:t>याकूब</w:t>
      </w:r>
    </w:p>
    <w:p>
      <w:pPr>
        <w:pStyle w:val="ListBullet"/>
        <w:spacing w:line="240" w:lineRule="auto"/>
        <w:ind w:left="720"/>
      </w:pPr>
      <w:r>
        <w:rPr>
          <w:lang w:val="ne_NP" w:bidi="ne_NP"/>
        </w:rPr>
      </w:r>
      <w:r>
        <w:rPr>
          <w:lang w:val="ne_NP" w:bidi="ne_NP"/>
        </w:rPr>
        <w:t>दीना</w:t>
      </w:r>
    </w:p>
    <w:p>
      <w:pPr>
        <w:pStyle w:val="ListBullet"/>
        <w:spacing w:line="240" w:lineRule="auto"/>
        <w:ind w:left="720"/>
      </w:pPr>
      <w:r>
        <w:rPr>
          <w:lang w:val="ne_NP" w:bidi="ne_NP"/>
        </w:rPr>
      </w:r>
      <w:r>
        <w:rPr>
          <w:lang w:val="ne_NP" w:bidi="ne_NP"/>
        </w:rPr>
        <w:t>शकेम</w:t>
      </w:r>
    </w:p>
    <w:p>
      <w:pPr>
        <w:pStyle w:val="ListBullet"/>
        <w:spacing w:line="240" w:lineRule="auto"/>
        <w:ind w:left="720"/>
      </w:pPr>
      <w:r>
        <w:rPr>
          <w:lang w:val="ne_NP" w:bidi="ne_NP"/>
        </w:rPr>
      </w:r>
      <w:r>
        <w:rPr>
          <w:lang w:val="ne_NP" w:bidi="ne_NP"/>
        </w:rPr>
        <w:t>हमोर</w:t>
      </w:r>
    </w:p>
    <w:p>
      <w:pPr>
        <w:pStyle w:val="ListBullet"/>
        <w:spacing w:line="240" w:lineRule="auto"/>
        <w:ind w:left="720"/>
      </w:pPr>
      <w:r>
        <w:rPr>
          <w:lang w:val="ne_NP" w:bidi="ne_NP"/>
        </w:rPr>
      </w:r>
      <w:r>
        <w:rPr>
          <w:lang w:val="ne_NP" w:bidi="ne_NP"/>
        </w:rPr>
        <w:t>याकूबका छोराहरू</w:t>
      </w:r>
    </w:p>
    <w:p>
      <w:pPr/>
      <w:r>
        <w:rPr>
          <w:lang w:val="ne_NP" w:bidi="ne_NP"/>
        </w:rPr>
      </w:r>
      <w:r>
        <w:rPr>
          <w:lang w:val="ne_NP" w:bidi="ne_NP"/>
        </w:rPr>
        <w:t xml:space="preserve">दृश्य १ मा, लेआकी छोरी दीना त्यस क्षेत्रका केही युवतीहरूलाई भेट्न जान्छिन्। हमोरका छोरा शकेमले दिनालाई देख्छन्, दिनालाई आक्रमण गर्छन् र दिनालाई उनीसँग सुत्न बाध्य पार्छन्। त्यसपछि शकेम दीनाको प्रेममा पर्छन् र दीनासँग विवाह गर्न चाहन्छन्। </w:t>
      </w:r>
      <w:r>
        <w:rPr>
          <w:b/>
          <w:lang w:val="ne_NP" w:bidi="ne_NP"/>
        </w:rPr>
        <w:t>अभिनय रोक्नुहोस्:</w:t>
      </w:r>
      <w:r>
        <w:rPr>
          <w:lang w:val="ne_NP" w:bidi="ne_NP"/>
        </w:rPr>
        <w:t xml:space="preserve"> शकेमलाई सोध्नुहोस्, "के तपाईंलाई लाग्छ कि तपाईंले दीनालाई आफूसँग विवाह गर्न लगाउन सक्नुहुन्छ?" तपाईंले सुन्न सक्नुहुन्छ, "अवश्य पनि म सक्छु।" म यस क्षेत्रको एउटा राजकुमार हुँ। मेरो परिवार शक्तिशाली छ। कुनै पनि महिला मलाई पतिको रूपमा पाउँदा खुसी हुन्थिन्।" दीनालाई सोध्नुहोस्, "शकेमको बारेमा तपाईंलाई के लाग्छ? तपाईंले सुन्न सक्नुहुन्छ, "उनले मलाई आक्रमण गरे र मलाई बलपूर्वक लिए।" उनले मलाई बिटुलो पारे! म उनकी पत्नी हुन कहिल्यै स्वीकार गर्नेछैन।" नाटक फेरि सुरु गर्नुहोस्।</w:t>
      </w:r>
    </w:p>
    <w:p>
      <w:pPr/>
      <w:r>
        <w:rPr>
          <w:lang w:val="ne_NP" w:bidi="ne_NP"/>
        </w:rPr>
      </w:r>
      <w:r>
        <w:rPr>
          <w:lang w:val="ne_NP" w:bidi="ne_NP"/>
        </w:rPr>
        <w:t xml:space="preserve">दृश्य २ मा, याकूबले शकेमले दीनालाई अशुद्ध पारेको कुरा थाहा पाउँछन् तर केही गर्दैनन्। हमोर याकूबसँग यस विषयमा छलफल गर्न आउँछन्। याकूबका छोराहरूले के भएको छ भन्ने कुरा सुनेर घर फर्किन्छन्। यस्तो कुरा भएकोमा तिनीहरू छक्क परेका र आक्रोशित छन्। </w:t>
      </w:r>
      <w:r>
        <w:rPr>
          <w:b/>
          <w:lang w:val="ne_NP" w:bidi="ne_NP"/>
        </w:rPr>
        <w:t>अभिनय रोक्नुहोस्:</w:t>
      </w:r>
      <w:r>
        <w:rPr>
          <w:lang w:val="ne_NP" w:bidi="ne_NP"/>
        </w:rPr>
        <w:t xml:space="preserve"> याकूबलाई सोध्नुहोस्, "तपाईं किन आफ्नी छोरीका लागि केही गरिरहनुभएको छैन?" तपाईंले सुन्न सक्नुहुन्छ, "मेरा छोराहरू नआउन्जेल मैले पर्खनुपर्छ। म एउटा मात्र व्यक्ति हुँ। यदि मैले गएर आफ्नी छोरी फिर्ता माग गरेमा वा मैले आफैले शकेमलाई सजाय दिने प्रयास गरेमा तिनीहरूले मलाई मार्न सक्छन्।" हमोरलाई सोध्नुहोस्, "तपाईं किन यो याकूबसँग छलफल गर्ने प्रयास गरिरहनुभएको छ?" तपाईंले सुन्न सक्नुहुन्छ, "मेरो छोराले मूर्खतापूर्ण काम गर्यो तर उसले ती केटीलाई साँच्चै माया गर्छ।" हामी बुबाहरूले यसमा शान्ति कायम राख्ने एउटा तरिका खोज्नुपर्छ। मलाई थाहा छ मेरो छोराले गलत गर्यो, तर म उसलाई सजाय होस् वा उसलाई केही नराम्रो होस् भन्ने चाहँदिन। यसबाहेक, याकूब धेरै भेडाबाख्रा र गाईवस्तुहरू भएका साँच्चै धनी व्यक्ति हुन्। त्यो धन यहाँका नगरवासीहरूका लागि राख्नु राम्रो हुनेछ।" नाटक फेरि सुरु गर्नुहोस्।</w:t>
      </w:r>
    </w:p>
    <w:p>
      <w:pPr/>
      <w:r>
        <w:rPr>
          <w:lang w:val="ne_NP" w:bidi="ne_NP"/>
        </w:rPr>
      </w:r>
      <w:r>
        <w:rPr>
          <w:lang w:val="ne_NP" w:bidi="ne_NP"/>
        </w:rPr>
        <w:t xml:space="preserve">दृश्य ३ मा, हमोरले याकूब र उनका छोराहरूसँग कुरा गर्न थाल्छन्। हमोरले तिनीहरूलाई भन्छन् कि शकेमले साँच्चै दीनालाई माया गर्छन्। त्यसपछि हमोरले दुवै पक्षका बुबाहरूले आफ्ना छोरीहरू एकअर्काका छोराहरूलाई विवाहका लागि दिने प्रस्ताव गर्छन्। आपसमा विवाह गरेर, तिनीहरूले शान्ति पाउनेछन् र याकूब त्यस क्षेत्रमा बस्न सक्नुहुन्छ। </w:t>
      </w:r>
      <w:r>
        <w:rPr>
          <w:b/>
          <w:lang w:val="ne_NP" w:bidi="ne_NP"/>
        </w:rPr>
        <w:t>अभिनय रोक्नुहोस्:</w:t>
      </w:r>
      <w:r>
        <w:rPr>
          <w:lang w:val="ne_NP" w:bidi="ne_NP"/>
        </w:rPr>
        <w:t xml:space="preserve"> याकूबलाई सोध्नुहोस्, "यस्तो अन्तरविवाहको बारेमा तपाईंलाई के लाग्छ?" तपाईंले सुन्न सक्नुहुन्छ, "म विरोध गर्छु।" हामी यी विदेशीका छोरीहरूसँग विवाह गर्न सक्दैनौं। मेरो हजुरबुबा अब्राहाम र मेरो बुबा इसहाकले यसको अनुमति दिनुहुने थिएन। हामी के गर्न गइरहेका छौं भन्नेमा म निश्चित छैन तर म यी विवाहहरू हुन दिनेछैनँ।" नाटक फेरि सुरु गर्नुहोस्।</w:t>
      </w:r>
    </w:p>
    <w:p>
      <w:pPr/>
      <w:r>
        <w:rPr>
          <w:lang w:val="ne_NP" w:bidi="ne_NP"/>
        </w:rPr>
      </w:r>
      <w:r>
        <w:rPr>
          <w:lang w:val="ne_NP" w:bidi="ne_NP"/>
        </w:rPr>
        <w:t xml:space="preserve">दृश्य ४ मा, शकेमले याकूब र दाजुभाइहरूलाई दीनासँग विवाह गर्न दिन आग्रह गर्छन्। शकेमले दाजुभाइहरूले माग्न सक्ने कुनै पनि रीत वा दस्तुर तिर्ने प्रतिज्ञा गर्छ। शकेमले दिनालाई अशुद्ध पारेको हुनाले, दाजुभाइहरूले छलपूर्वक जवाफ दिन्छन्। तिनीहरूले कुनै पनि विवाह हुनुअघि सहरका सबै वयस्क पुरुषहरूलाई खतना गरिदिनुपर्ने माग गर्छन्। </w:t>
      </w:r>
      <w:r>
        <w:rPr>
          <w:b/>
          <w:lang w:val="ne_NP" w:bidi="ne_NP"/>
        </w:rPr>
        <w:t>अभिनय रोक्नुहोस्:</w:t>
      </w:r>
      <w:r>
        <w:rPr>
          <w:lang w:val="ne_NP" w:bidi="ne_NP"/>
        </w:rPr>
        <w:t xml:space="preserve"> दाजुभाइहरूलाई सोध्नुहोस्, "तपाईंहरू किन खतनाको माग गरिरहनुभएको छ? के तपाईं साँच्चै आफ्नी बहिनीको विवाह शकेमसँग गरिदिन लाग्नुभएको हो?" तपाईंले सुन्न सक्नुहुन्छ, "हामी शकेमलाई दीनासँग विवाह गर्न कहिल्यै दिने छैनौं।" हामीसँग एउटा योजना छ। जब सबै पुरुषहरूको खतना गरिनेछ र उनीहरू पीडामा हुनेछन्, तब हामी हाम्रो बदला लिनेछौँ।" शकेमलाई सोध्नुहोस्, "खतनाको यस प्रस्तावको बारेमा तपाईंलाई के लाग्छ? तपाईंले सुन्न सक्नुहुन्छ, "दीनालाई पत्नीको रूपमा पाउनु एउटा सानो मूल्य चुकाउनु हो। मैले सोचेँ कि तिनीहरूले धेरै पैसा वा पशुहरू माग्नेछन्। यो केही दिनको पीडाबाहेक अरू केही होइन।"</w:t>
      </w:r>
    </w:p>
    <w:p>
      <w:pPr/>
      <w:r>
        <w:rPr>
          <w:lang w:val="ne_NP" w:bidi="ne_NP"/>
        </w:rPr>
      </w:r>
      <w:r>
        <w:rPr>
          <w:lang w:val="ne_NP" w:bidi="ne_NP"/>
        </w:rPr>
        <w:t>यहाँ रोक्नुहोस् र यो कथाले तपाईंलाई कस्तो महसुस गराउँछ र के सोच्न लगाउँछ, त्यसबारे समूहमा छलफल गर्नुहोस्। के तपाईंलाई यस कथाको बारेमा सोच्न वा आफ्नो टोलीमा कसैसँग वा अर्को व्यक्तिसँग कुरा गर्न केही समय चाहिन्छ? यस्तो कथाको बारेमा सोच्दा आफ्नो हेरचाह गर्न तपाईं के गर्न सक्नुहुन्छ?</w:t>
      </w:r>
      <w:r>
        <w:rPr>
          <w:lang w:val="ne_NP" w:bidi="ne_NP"/>
        </w:rPr>
      </w:r>
    </w:p>
    <w:p>
      <w:pPr>
        <w:pStyle w:val="Heading3"/>
      </w:pPr>
      <w:r>
        <w:rPr>
          <w:lang w:val="ne_NP" w:bidi="ne_NP"/>
        </w:rPr>
        <w:t>Step 5</w:t>
      </w:r>
    </w:p>
    <w:p>
      <w:pPr/>
      <w:r>
        <w:rPr>
          <w:lang w:val="ne_NP" w:bidi="ne_NP"/>
        </w:rPr>
      </w:r>
      <w:r>
        <w:rPr>
          <w:lang w:val="ne_NP" w:bidi="ne_NP"/>
        </w:rPr>
        <w:t>संस्करणलाई सजिलोसँग बुझ्न पाठलाई एकपटक सुन्नुहोस्।</w:t>
      </w:r>
    </w:p>
    <w:p>
      <w:pPr/>
      <w:r>
        <w:rPr>
          <w:lang w:val="ne_NP" w:bidi="ne_NP"/>
        </w:rPr>
      </w:r>
      <w:r>
        <w:rPr>
          <w:lang w:val="ne_NP" w:bidi="ne_NP"/>
        </w:rPr>
        <w:t>याकूब शकेम सहर बाहिर याकूबले किनेको एउटा जग्गाको टुक्रामा बसोबास गरिरहेका छन्। हिव्वी हमोरका छोराको नाम शकेम हो। शब्दहरू एउटै हुन्। तपाईंले सहर र मानिसबीच अलमल हुनबाट जोगिनु आवश्यक छ। यस खण्डमा अधिकांश अनुवादहरूले त्यो मानिसलाई शकेम नामले बुझाउँछन्। अधिकांश अनुवादहरूले नामको उल्लेख नगरिकन नै सहरलाई सहरको रूपमा बुझाउँछन्।</w:t>
      </w:r>
    </w:p>
    <w:p>
      <w:pPr/>
      <w:r>
        <w:rPr>
          <w:lang w:val="ne_NP" w:bidi="ne_NP"/>
        </w:rPr>
      </w:r>
      <w:r>
        <w:rPr>
          <w:lang w:val="ne_NP" w:bidi="ne_NP"/>
        </w:rPr>
        <w:t>शकेम चिन्ह लगाइएको नक्सा हेर्नुहोस्।</w:t>
      </w:r>
    </w:p>
    <w:p>
      <w:pPr/>
      <w:r>
        <w:rPr>
          <w:lang w:val="ne_NP" w:bidi="ne_NP"/>
        </w:rPr>
      </w:r>
      <w:r>
        <w:rPr>
          <w:lang w:val="ne_NP" w:bidi="ne_NP"/>
        </w:rPr>
        <w:t xml:space="preserve">शकेमलाई हिव्वीहरूमध्ये एउटा </w:t>
      </w:r>
      <w:r>
        <w:rPr>
          <w:b/>
          <w:lang w:val="ne_NP" w:bidi="ne_NP"/>
        </w:rPr>
        <w:t>राजकुमार</w:t>
      </w:r>
      <w:r>
        <w:rPr>
          <w:lang w:val="ne_NP" w:bidi="ne_NP"/>
        </w:rPr>
        <w:t xml:space="preserve">को रूपमा वर्णन गरिन्छ। राजकुमार भन्नाले कुनै विशेष व्यक्ति हुनुपर्ने हो। राजकुमार सामान्यतया राजाका छोरा हुन्छन्। शकेमका पिता हमोरलाई कहिल्यै राजा भनिँदैन। त्यस क्षेत्रका केही महिलाहरूलाई भेट्न गइरहेको दीनालाई शकेमले देख्छन्। शकेमले दीनालाई </w:t>
      </w:r>
      <w:r>
        <w:rPr>
          <w:b/>
          <w:lang w:val="ne_NP" w:bidi="ne_NP"/>
        </w:rPr>
        <w:t>बलात्कार गर्छ</w:t>
      </w:r>
      <w:r>
        <w:rPr>
          <w:lang w:val="ne_NP" w:bidi="ne_NP"/>
        </w:rPr>
        <w:t>। बलात्कार एउटा हिंसात्मक शब्द हो। यसको अर्थ कुनै पुरुषले महिलालाई नियन्त्रणमा लिएर बलपूर्वक वा उनको इच्छाविपरीत उनीसँग यौन सम्बन्ध राख्छन् भन्ने हुन्छ। दिनालाई के भयो भन्ने कुरा वर्णन गर्ने सामाजिक रूपमा स्वीकार्य तरिका खोज्नुहोस्।</w:t>
      </w:r>
    </w:p>
    <w:p>
      <w:pPr/>
      <w:r>
        <w:rPr>
          <w:lang w:val="ne_NP" w:bidi="ne_NP"/>
        </w:rPr>
      </w:r>
      <w:r>
        <w:rPr>
          <w:lang w:val="ne_NP" w:bidi="ne_NP"/>
        </w:rPr>
        <w:t xml:space="preserve">दीना </w:t>
      </w:r>
      <w:r>
        <w:rPr>
          <w:b/>
          <w:lang w:val="ne_NP" w:bidi="ne_NP"/>
        </w:rPr>
        <w:t>अपवित्र पारिएकी</w:t>
      </w:r>
      <w:r>
        <w:rPr>
          <w:lang w:val="ne_NP" w:bidi="ne_NP"/>
        </w:rPr>
        <w:t xml:space="preserve"> थिइन्। कुनै कुरालाई बिटुलो पार्नु भनेको त्यसलाई परमेश्वरका लागि अशुद्ध वा अस्वीकार्य बनाउनु हो। दिनालाई अब धार्मिक रूपमा अशुद्ध वा सामाजिक रूपमा अस्वीकार्य मानिन्थ्यो। दीना अशुद्ध छिन्। तपाईंले दीनाको अपमान वा अनादर भएको छ भन्न सक्नुहुन्छ। यसका साथै, दीनाले अपमानित महसुस गर्थिन्। यसरी बलपूर्वक लिइनु र यो कुरा अरूलाई थाहा हुनुले दीनालाई आफ्नो बाँकी जीवनभरि लज्जित बनाउने थियो।</w:t>
      </w:r>
    </w:p>
    <w:p>
      <w:pPr/>
      <w:r>
        <w:rPr>
          <w:lang w:val="ne_NP" w:bidi="ne_NP"/>
        </w:rPr>
      </w:r>
      <w:r>
        <w:rPr>
          <w:lang w:val="ne_NP" w:bidi="ne_NP"/>
        </w:rPr>
        <w:t>दीनाका भाइहरू जे भएको थियो सो सुनेर स्तब्ध र क्रोधित भएका थिए। यी साँच्चै उग्र भावनाहरूलाई संकेत गर्ने कडा शब्दहरू हुन्। तिनीहरू शोकले भरिएका थिए र तिनीहरू रिसले चुर भएका थिए। यी तिनीहरूको रिसलाई वर्णन गर्ने शब्द चित्रहरू हुन्। तिनीहरूको भावना वर्णन गर्न तपाईंलाई बलियो शब्दहरूको आवश्यकता छ।</w:t>
      </w:r>
    </w:p>
    <w:p>
      <w:pPr/>
      <w:r>
        <w:rPr>
          <w:lang w:val="ne_NP" w:bidi="ne_NP"/>
        </w:rPr>
      </w:r>
      <w:r>
        <w:rPr>
          <w:lang w:val="ne_NP" w:bidi="ne_NP"/>
        </w:rPr>
        <w:t>रोक्नुहोस् र छलफल गर्नुहोस्: कुनै अपरिचित व्यक्तिले महिलालाई आक्रमण गरेको एउटा अवस्थाको बारेमा कुरा गर्नुहोस्। उनको परिवारका पुरुषहरूले कस्तो प्रतिक्रिया दिन्छन्? प्रयोग गरिएका शब्दहरू सुन्नुहोस्। के ती शब्द-चित्रहरू हुन्? रिसको कडा भावनाहरूलाई वर्णन गर्न कुन क्रियाहरू वा चित्रहरू प्रयोग गरिँदैछन्?</w:t>
      </w:r>
    </w:p>
    <w:p>
      <w:pPr/>
      <w:r>
        <w:rPr>
          <w:lang w:val="ne_NP" w:bidi="ne_NP"/>
        </w:rPr>
      </w:r>
      <w:r>
        <w:rPr>
          <w:lang w:val="ne_NP" w:bidi="ne_NP"/>
        </w:rPr>
        <w:t>हमोरले अन्तर्विवाहको प्रस्ताव गरे। एक पक्षका छोरीहरू अर्को पक्षका पुरुषहरूलाई दुलहीका रूपमा दिइन्थ्यो। यस विषयमा छोरीहरूसँग कुनै विकल्प हुने थिएन। यसरी परिवारहरू मिसिन्थे र अन्ततः याकूबको परिवार हिव्वी संस्कृतिमा समाहित हुने थियो।</w:t>
      </w:r>
    </w:p>
    <w:p>
      <w:pPr/>
      <w:r>
        <w:rPr>
          <w:lang w:val="ne_NP" w:bidi="ne_NP"/>
        </w:rPr>
      </w:r>
      <w:r>
        <w:rPr>
          <w:lang w:val="ne_NP" w:bidi="ne_NP"/>
        </w:rPr>
        <w:t>जब दाजुभाइहरूले सबै पुरुषहरूको खतना गरिनुपर्ने माग गर्छन्, तब तिनीहरूले शकेमसँग छलपूर्ण कुरा गर्छन्। छली हुनुको अर्थ तिनीहरू एउटा तरिकाले बोल्थे तर तिनीहरूको आशय अर्कै हुन्थ्यो। तिनीहरूले शकेमलाई दीनासँग विवाह गर्ने अनुमति दिइनेछ भन्ने कुराको संकेत गरिरहेका देखिन्छन्। दाजुभाइहरूको शकेमलाई दीनासँग विवाह गर्न दिने कुनै मनसाय छैन। शकेम र हमोरलाई खतनाको लागि सहमत गराउन दाजुभाइहरू भन्छन् कि यदि दीनाहले खतना नगरिएको पुरुषसँग विवाह गरिन् भने उनीहरूको बेइज्जत हुनेछ वा उनीहरू लज्जित हुनेछन्। दीना अपमानित वा कलङ्कित हुनेछिन् र दीनाका सबै परिवार पनि त्यस्तै हुनेछन्।</w:t>
      </w:r>
    </w:p>
    <w:p>
      <w:pPr/>
      <w:r>
        <w:rPr>
          <w:lang w:val="ne_NP" w:bidi="ne_NP"/>
        </w:rPr>
      </w:r>
      <w:r>
        <w:rPr>
          <w:lang w:val="ne_NP" w:bidi="ne_NP"/>
        </w:rPr>
        <w:t xml:space="preserve">परमेश्वरले अब्राहामसँग करार गर्दा उनलाई दिनुभएको निर्देशनहरू अनुसार याकूब र उनका छोराहरूको नवजात शिशुको अवस्थामै </w:t>
      </w:r>
      <w:r>
        <w:rPr>
          <w:b/>
          <w:lang w:val="ne_NP" w:bidi="ne_NP"/>
        </w:rPr>
        <w:t>खतना</w:t>
      </w:r>
      <w:r>
        <w:rPr>
          <w:lang w:val="ne_NP" w:bidi="ne_NP"/>
        </w:rPr>
        <w:t xml:space="preserve"> गरिएको हुनु पर्थ्यो। </w:t>
      </w:r>
      <w:r>
        <w:rPr>
          <w:b/>
          <w:lang w:val="ne_NP" w:bidi="ne_NP"/>
        </w:rPr>
        <w:t>खतना</w:t>
      </w:r>
      <w:r>
        <w:rPr>
          <w:lang w:val="ne_NP" w:bidi="ne_NP"/>
        </w:rPr>
        <w:t xml:space="preserve"> को बारेमा मुख्य शब्दावलीमा छलफल गरिएको छ। यहाँ भाइहरूले शकेम र सहरका सबै पुरुषहरूको खतना गरियोस् भन्ने माग गरिरहेका छन्।</w:t>
      </w:r>
      <w:r>
        <w:rPr>
          <w:lang w:val="ne_NP" w:bidi="ne_NP"/>
        </w:rPr>
      </w:r>
    </w:p>
    <w:p>
      <w:pPr>
        <w:pStyle w:val="Heading3"/>
      </w:pPr>
      <w:r>
        <w:rPr>
          <w:lang w:val="ne_NP" w:bidi="ne_NP"/>
        </w:rPr>
        <w:t>Step 6</w:t>
      </w:r>
    </w:p>
    <w:p>
      <w:pPr/>
      <w:r>
        <w:rPr>
          <w:lang w:val="ne_NP" w:bidi="ne_NP"/>
        </w:rPr>
      </w:r>
      <w:r>
        <w:rPr>
          <w:lang w:val="ne_NP" w:bidi="ne_NP"/>
        </w:rPr>
        <w:t>अनुवादलाई सजिलोसँग बुझ्न यस खण्डको श्रव्य संस्करण सुन्‍नुहोस्।</w:t>
      </w:r>
    </w:p>
    <w:p>
      <w:pPr/>
      <w:r>
        <w:rPr>
          <w:lang w:val="ne_NP" w:bidi="ne_NP"/>
        </w:rPr>
      </w:r>
      <w:r>
        <w:rPr>
          <w:lang w:val="ne_NP" w:bidi="ne_NP"/>
        </w:rPr>
        <w:t>यस सत्रमा, एउटा समूहको रूपमा तपाईंको आफ्नै भाषामा खण्डलाई पुन: भन्न लगाउनुहोस्।</w:t>
      </w:r>
    </w:p>
    <w:p>
      <w:pPr/>
      <w:r>
        <w:rPr>
          <w:lang w:val="ne_NP" w:bidi="ne_NP"/>
        </w:rPr>
      </w:r>
      <w:r>
        <w:rPr>
          <w:lang w:val="ne_NP" w:bidi="ne_NP"/>
        </w:rPr>
        <w:t>पहिला, सम्पूर्ण समूहले खण्डलाई तपाईंको आफ्नै भाषामा बताउन अभ्यास गर्नुपर्छ। तपाईंले अघिल्लो चरणहरूमा निर्णय गर्नुभएको कुराहरू जस्तै कालक्रम, शब्दहरू, वाक्यांशहरू, भावनाहरू, वा तपाईंले छलफल गर्नुभएको अन्य कुराहरू यसमा समावेश गर्नलाई सम्झनुहोस्।</w:t>
      </w:r>
    </w:p>
    <w:p>
      <w:pPr/>
      <w:r>
        <w:rPr>
          <w:lang w:val="ne_NP" w:bidi="ne_NP"/>
        </w:rPr>
      </w:r>
      <w:r>
        <w:rPr>
          <w:lang w:val="ne_NP" w:bidi="ne_NP"/>
        </w:rPr>
        <w:t>एउटा समूहको सदस्यले खण्डका केही वाक्यहरू भन्नुपर्छ र रोकिनु पर्छ। समूहको अर्को सदस्यले खण्डको अर्को भाग भन्नु पर्छ र रोकिनु पर्छ। समूहले सम्पूर्ण खण्डलाई पुन: नभन्दासम्म यो गर्नुहोस्। यस चरणमा समूहका सदस्यहरूले एक अर्कालाई सच्याउन सक्छन्।</w:t>
      </w:r>
    </w:p>
    <w:p>
      <w:pPr/>
      <w:r>
        <w:rPr>
          <w:lang w:val="ne_NP" w:bidi="ne_NP"/>
        </w:rPr>
      </w:r>
      <w:r>
        <w:rPr>
          <w:lang w:val="ne_NP" w:bidi="ne_NP"/>
        </w:rPr>
        <w:t xml:space="preserve">अडियो रोक्‍नुहोस्। </w:t>
      </w:r>
    </w:p>
    <w:p>
      <w:pPr/>
      <w:r>
        <w:rPr>
          <w:lang w:val="ne_NP" w:bidi="ne_NP"/>
        </w:rPr>
      </w:r>
      <w:r>
        <w:rPr>
          <w:lang w:val="ne_NP" w:bidi="ne_NP"/>
        </w:rPr>
        <w:t>अर्को पटक, समूहको प्रत्येक सदस्यले कम्तिमा पनि एकचोटि सम्पूर्ण खण्डलाई नरोकी भन्नुपर्छ। समूहको सदस्यले खण्डलाई सम्झन मद्दत गर्न कुनैपनि वस्तुहरू, चालहरू, वा तिनीहरूको स्टोरीबोर्ड प्रयोग गर्न सक्छन्।</w:t>
      </w:r>
    </w:p>
    <w:p>
      <w:pPr/>
      <w:r>
        <w:rPr>
          <w:lang w:val="ne_NP" w:bidi="ne_NP"/>
        </w:rPr>
      </w:r>
      <w:r>
        <w:rPr>
          <w:lang w:val="ne_NP" w:bidi="ne_NP"/>
        </w:rPr>
        <w:t xml:space="preserve">अडियो रोक्‍नुहोस्। </w:t>
      </w:r>
    </w:p>
    <w:p>
      <w:pPr/>
      <w:r>
        <w:rPr>
          <w:lang w:val="ne_NP" w:bidi="ne_NP"/>
        </w:rPr>
      </w:r>
      <w:r>
        <w:rPr>
          <w:lang w:val="ne_NP" w:bidi="ne_NP"/>
        </w:rPr>
        <w:t>त्यसपछि, तपाईंलाई सबैभन्दा बढी मनपरेको खण्डको संस्करण कस्को हो समूहले निर्णय गर्न सक्छ। तपाईंले एउटा समूहको सदस्यले एउटा दृश्य बताएको तरिका मनपर्यो तर तपाईंले अर्को दृश्य अर्कै समूहको सदस्यले बताएको तरिका मनपर्यो भनेर निर्णय गर्न सक्नुहुन्छ।</w:t>
      </w:r>
    </w:p>
    <w:p>
      <w:pPr/>
      <w:r>
        <w:rPr>
          <w:lang w:val="ne_NP" w:bidi="ne_NP"/>
        </w:rPr>
      </w:r>
      <w:r>
        <w:rPr>
          <w:lang w:val="ne_NP" w:bidi="ne_NP"/>
        </w:rPr>
        <w:t xml:space="preserve">अडियो रोक्‍नुहोस्। </w:t>
      </w:r>
    </w:p>
    <w:p>
      <w:pPr/>
      <w:r>
        <w:rPr>
          <w:lang w:val="ne_NP" w:bidi="ne_NP"/>
        </w:rPr>
      </w:r>
      <w:r>
        <w:rPr>
          <w:lang w:val="ne_NP" w:bidi="ne_NP"/>
        </w:rPr>
        <w:t>अन्तमा, समूहले सबैजना सहमत हुने खण्डको अन्तिम संस्करणलाई सँगै राख्न सक्छन्। समूहको प्रत्येक सदस्यले यस खण्डको अन्तिम संस्करण सुनाउने अभ्यास गर्नुपर्छ।</w:t>
      </w:r>
      <w:r>
        <w:rPr>
          <w:lang w:val="ne_NP" w:bidi="ne_NP"/>
        </w:rPr>
      </w:r>
      <w:r>
        <w:rPr>
          <w:lang w:val="ne_NP" w:bidi="ne_NP"/>
        </w:rPr>
      </w:r>
    </w:p>
    <w:p>
      <w:pPr/>
      <w:r>
        <w:rPr>
          <w:lang w:val="ne_NP" w:bidi="ne_NP"/>
        </w:rPr>
      </w:r>
    </w:p>
    <w:p>
      <w:pPr>
        <w:pStyle w:val="Heading2"/>
      </w:pPr>
      <w:r>
        <w:rPr>
          <w:lang w:val="ne_NP" w:bidi="ne_NP"/>
        </w:rPr>
        <w:t>Genesis 34:18–31</w:t>
      </w:r>
      <w:r>
        <w:rPr>
          <w:lang w:val="ne_NP" w:bidi="ne_NP"/>
        </w:rPr>
      </w:r>
    </w:p>
    <w:p>
      <w:pPr>
        <w:pStyle w:val="Heading3"/>
      </w:pPr>
      <w:r>
        <w:rPr>
          <w:lang w:val="ne_NP" w:bidi="ne_NP"/>
        </w:rPr>
        <w:t>Step 1</w:t>
      </w:r>
    </w:p>
    <w:p>
      <w:pPr/>
      <w:r>
        <w:rPr>
          <w:lang w:val="ne_NP" w:bidi="ne_NP"/>
        </w:rPr>
      </w:r>
      <w:r>
        <w:rPr>
          <w:lang w:val="ne_NP" w:bidi="ne_NP"/>
        </w:rPr>
        <w:t>उत्पत्ति ३४:१८–३१ सुन्नुहोस् र यसलाई आफ्नो हृदयमा राख्नुहोस्।</w:t>
      </w:r>
    </w:p>
    <w:p>
      <w:pPr/>
      <w:r>
        <w:rPr>
          <w:lang w:val="ne_NP" w:bidi="ne_NP"/>
        </w:rPr>
      </w:r>
      <w:r>
        <w:rPr>
          <w:lang w:val="ne_NP" w:bidi="ne_NP"/>
        </w:rPr>
        <w:t>दुई भागको कथाको यस दोस्रो भागमा यौन हिंसाका विवरणहरू पनि छन्, जुन तपाईं वा तपाईंले चिन्ने कसैले यौन हिंसा वा बलात्कार अनुभव गर्नुभएको छ भने सुन्न गाह्रो हुन सक्छ।</w:t>
      </w:r>
    </w:p>
    <w:p>
      <w:pPr/>
      <w:r>
        <w:rPr>
          <w:lang w:val="ne_NP" w:bidi="ne_NP"/>
        </w:rPr>
      </w:r>
      <w:r>
        <w:rPr>
          <w:lang w:val="ne_NP" w:bidi="ne_NP"/>
        </w:rPr>
        <w:t xml:space="preserve">यस खण्डको बारेमा कुनै समूह छलफल गर्नुअघि रोक्नुहोस् र यसको बारेमा कसरी कुरा गर्न चाहनुहुन्छ भन्ने कुरा समूहमा निर्णय गर्नुहोस्। तपाईंको संस्कृतिमा, यी कुराहरूको बारेमा कुरा गर्ने सबैभन्दा राम्रो तरिका के हो? यस कुराकानीका लागि पुरुष र महिलाहरूको समूहमा विभाजित हुनु राम्रो होला? के तपाईं अन्य खण्डहरूमा गर्ने भन्दा फरक तरिकाले काम गर्न चाहनुहुन्छ? अडियो रोक्‍नुहोस्। </w:t>
      </w:r>
    </w:p>
    <w:p>
      <w:pPr/>
      <w:r>
        <w:rPr>
          <w:lang w:val="ne_NP" w:bidi="ne_NP"/>
        </w:rPr>
      </w:r>
      <w:r>
        <w:rPr>
          <w:lang w:val="ne_NP" w:bidi="ne_NP"/>
        </w:rPr>
        <w:t>पाठलाई तीन पटक सुन्नुहोस् (सम्भव छ भने तीन फरक अनुवादहरूमा)। त्यसपछि टोलीले निम्न प्रश्नहरूको छलफल गर्नुहोस:</w:t>
      </w:r>
    </w:p>
    <w:p>
      <w:pPr>
        <w:pStyle w:val="ListBullet"/>
        <w:spacing w:line="240" w:lineRule="auto"/>
        <w:ind w:left="720"/>
      </w:pPr>
      <w:r>
        <w:rPr>
          <w:lang w:val="ne_NP" w:bidi="ne_NP"/>
        </w:rPr>
      </w:r>
      <w:r>
        <w:rPr>
          <w:lang w:val="ne_NP" w:bidi="ne_NP"/>
        </w:rPr>
        <w:t xml:space="preserve">यो कथामा तपाईंलाई के मन पर्यो? अडियो रोक्‍नुहोस्। </w:t>
      </w:r>
    </w:p>
    <w:p>
      <w:pPr>
        <w:pStyle w:val="ListBullet"/>
        <w:spacing w:line="240" w:lineRule="auto"/>
        <w:ind w:left="720"/>
      </w:pPr>
      <w:r>
        <w:rPr>
          <w:lang w:val="ne_NP" w:bidi="ne_NP"/>
        </w:rPr>
      </w:r>
      <w:r>
        <w:rPr>
          <w:lang w:val="ne_NP" w:bidi="ne_NP"/>
        </w:rPr>
        <w:t xml:space="preserve">तपाईलाई के मन परेन वा के बुझ्नुभएन? अडियो रोक्‍नुहोस्। </w:t>
      </w:r>
    </w:p>
    <w:p>
      <w:pPr>
        <w:pStyle w:val="ListBullet"/>
        <w:spacing w:line="240" w:lineRule="auto"/>
        <w:ind w:left="720"/>
      </w:pPr>
      <w:r>
        <w:rPr>
          <w:lang w:val="ne_NP" w:bidi="ne_NP"/>
        </w:rPr>
      </w:r>
      <w:r>
        <w:rPr>
          <w:lang w:val="ne_NP" w:bidi="ne_NP"/>
        </w:rPr>
        <w:t xml:space="preserve">यो कथाले हामीलाई परमेश्वरको बारेमा के भन्छ? अडियो रोक्‍नुहोस्। </w:t>
      </w:r>
    </w:p>
    <w:p>
      <w:pPr>
        <w:pStyle w:val="ListBullet"/>
        <w:spacing w:line="240" w:lineRule="auto"/>
        <w:ind w:left="720"/>
      </w:pPr>
      <w:r>
        <w:rPr>
          <w:lang w:val="ne_NP" w:bidi="ne_NP"/>
        </w:rPr>
      </w:r>
      <w:r>
        <w:rPr>
          <w:lang w:val="ne_NP" w:bidi="ne_NP"/>
        </w:rPr>
        <w:t xml:space="preserve">यो कथाले मानिसबारे हामीलाई के भन्दछ? अडियो रोक्‍नुहोस्। </w:t>
      </w:r>
    </w:p>
    <w:p>
      <w:pPr>
        <w:pStyle w:val="ListBullet"/>
        <w:spacing w:line="240" w:lineRule="auto"/>
        <w:ind w:left="720"/>
      </w:pPr>
      <w:r>
        <w:rPr>
          <w:lang w:val="ne_NP" w:bidi="ne_NP"/>
        </w:rPr>
      </w:r>
      <w:r>
        <w:rPr>
          <w:lang w:val="ne_NP" w:bidi="ne_NP"/>
        </w:rPr>
        <w:t xml:space="preserve">यो कथाले हाम्रो दैनिक जीवनलाई कसरी प्रभाव पार्छ? अडियो रोक्‍नुहोस्। </w:t>
      </w:r>
    </w:p>
    <w:p>
      <w:pPr>
        <w:pStyle w:val="ListBullet"/>
        <w:spacing w:line="240" w:lineRule="auto"/>
        <w:ind w:left="720"/>
      </w:pPr>
      <w:r>
        <w:rPr>
          <w:lang w:val="ne_NP" w:bidi="ne_NP"/>
        </w:rPr>
      </w:r>
      <w:r>
        <w:rPr>
          <w:lang w:val="ne_NP" w:bidi="ne_NP"/>
        </w:rPr>
        <w:t>यो कथा सुन्नु पर्ने तपाईंले चिन्नुभएको व्यक्ति को हुनुहुन्छ?</w:t>
      </w:r>
      <w:r>
        <w:rPr>
          <w:lang w:val="ne_NP" w:bidi="ne_NP"/>
        </w:rPr>
      </w:r>
    </w:p>
    <w:p>
      <w:pPr>
        <w:pStyle w:val="Heading3"/>
      </w:pPr>
      <w:r>
        <w:rPr>
          <w:lang w:val="ne_NP" w:bidi="ne_NP"/>
        </w:rPr>
        <w:t>Step 2</w:t>
      </w:r>
    </w:p>
    <w:p>
      <w:pPr/>
      <w:r>
        <w:rPr>
          <w:lang w:val="ne_NP" w:bidi="ne_NP"/>
        </w:rPr>
      </w:r>
      <w:r>
        <w:rPr>
          <w:lang w:val="ne_NP" w:bidi="ne_NP"/>
        </w:rPr>
        <w:t>संस्करणलाई सजिलोसँग बुझ्न पाठलाई एकपटक सुन्नुहोस्।</w:t>
      </w:r>
    </w:p>
    <w:p>
      <w:pPr/>
      <w:r>
        <w:rPr>
          <w:lang w:val="ne_NP" w:bidi="ne_NP"/>
        </w:rPr>
      </w:r>
      <w:r>
        <w:rPr>
          <w:lang w:val="ne_NP" w:bidi="ne_NP"/>
        </w:rPr>
        <w:t>सम्झनुहोस् कि दुई-भागको यस कथाको यस भागमा यौन हिंसाका विवरणहरू पनि छन्, जुन सुन्न तपाईं वा तपाईंले चिन्नुभएको कसैले यौन हिंसा वा बलात्कार अनुभव गर्नुभएको छ भने गाह्रो हुन सक्छ।</w:t>
      </w:r>
    </w:p>
    <w:p>
      <w:pPr/>
      <w:r>
        <w:rPr>
          <w:lang w:val="ne_NP" w:bidi="ne_NP"/>
        </w:rPr>
      </w:r>
      <w:r>
        <w:rPr>
          <w:lang w:val="ne_NP" w:bidi="ne_NP"/>
        </w:rPr>
        <w:t>यो खण्डले याकूब र लेआकी छोरी दीनासँग भएको एउटा घटनाको कथात्मक विवरणलाई जारी राख्छ। याकूब शकेम सहर नजिकैको त्यो जमिनको टुक्रामा बसोबास गरिरहेका छन् जुन याकूबले हिव्वी कुलका हमोरबाट किन्नुभएको थियो। याकूब र उनका छोराहरू याकूबले किनेको त्यो जमिनको टुक्रामा बसोबास गरिरहेका छन्। यस खण्डले दीनका भाइहरूको बारेमा कुरा गर्छ। उनका केही दाजुभाइहरू दीनाकी आमा लेआका छोराहरू हुन्, र अन्य दाजुभाइहरू फरक आमाहरूका हुन्।</w:t>
      </w:r>
    </w:p>
    <w:p>
      <w:pPr/>
      <w:r>
        <w:rPr>
          <w:lang w:val="ne_NP" w:bidi="ne_NP"/>
        </w:rPr>
      </w:r>
      <w:r>
        <w:rPr>
          <w:lang w:val="ne_NP" w:bidi="ne_NP"/>
        </w:rPr>
        <w:t xml:space="preserve">शकेम सहर </w:t>
      </w:r>
      <w:r>
        <w:rPr>
          <w:lang w:val="ne_NP" w:bidi="ne_NP"/>
        </w:rPr>
        <w:t xml:space="preserve"> चिन्ह लगाइएको नक्सा देखाउनुहोस्।</w:t>
      </w:r>
    </w:p>
    <w:p>
      <w:pPr/>
      <w:r>
        <w:rPr>
          <w:lang w:val="ne_NP" w:bidi="ne_NP"/>
        </w:rPr>
      </w:r>
      <w:r>
        <w:rPr>
          <w:lang w:val="ne_NP" w:bidi="ne_NP"/>
        </w:rPr>
        <w:t>रोक्नुहोस् र छलफल गर्नुहोस्: अघिल्लो खण्डका घटनाहरूलाई पुनः सुनाउनुहोस्।</w:t>
      </w:r>
    </w:p>
    <w:p>
      <w:pPr/>
      <w:r>
        <w:rPr>
          <w:lang w:val="ne_NP" w:bidi="ne_NP"/>
        </w:rPr>
      </w:r>
      <w:r>
        <w:rPr>
          <w:lang w:val="ne_NP" w:bidi="ne_NP"/>
        </w:rPr>
        <w:t>रोक्नुहोस् र छलफल गर्नुहोस्: धेरै आमाहरू तर एकजना बुबा भएको परिवारको बारेमा बताउनुहोस्। एकै आमाका सबै छोराछोरी वा दाजुभाइ दिदीबहिनीलाई बुझाउन तपाईं कुन शब्द प्रयोग गर्नुहुन्छ? अन्य आमाका छोराछोरी वा दिदीबहिनी-दाजुभाइहरूलाई वर्णन गर्न तपाईं कुन शब्दहरू प्रयोग गर्नुहुन्छ?</w:t>
      </w:r>
    </w:p>
    <w:p>
      <w:pPr/>
      <w:r>
        <w:rPr>
          <w:lang w:val="ne_NP" w:bidi="ne_NP"/>
        </w:rPr>
      </w:r>
      <w:r>
        <w:rPr>
          <w:lang w:val="ne_NP" w:bidi="ne_NP"/>
        </w:rPr>
        <w:t>अघिल्लो खण्डमा, उनी त्यस क्षेत्रका केही युवतीहरूलाई भेट्न बाहिर गएको बेला शकेमले दीनालाई बलात्कार गरे। याकूबका छोराहरू जो दीनाका भाइहरू थिए, तिनीहरू धेरै रिसाएका थिए। शकेमले आफू दीनाको प्रेममा परेको महसुस गरे र उनीसँग विवाह गर्न चाहे। शकेमका पिता हमोरले याकूबको परिवार र सहरका मानिसहरूका बीचमा अन्तरविवाह गर्ने सुझाव दिए। दाजुभाइहरूले याकूबको परिवारकी कुनै पनि स्त्रीसँग विवाह गर्न सहरका प्रत्येक पुरुषको खतना गरिनुपर्ने माग गरे। दाजुभाइहरू छल गरिरहेका थिए। दाजुभाइहरूको इच्छा दीनालाई शकेमसँग विवाह गर्न दिने थिएन।</w:t>
      </w:r>
    </w:p>
    <w:p>
      <w:pPr/>
      <w:r>
        <w:rPr>
          <w:lang w:val="ne_NP" w:bidi="ne_NP"/>
        </w:rPr>
      </w:r>
      <w:r>
        <w:rPr>
          <w:lang w:val="ne_NP" w:bidi="ne_NP"/>
        </w:rPr>
        <w:t>रोक्नुहोस् र छलफल गर्नुहोस्: आक्रमण र बलात्कारमा परेकी एक महिलाको बारेमा एउटा कथा सुनाउनुहोस्। उनीसँग यसो गर्ने व्यक्तिलाई के भयो? महिलाको परिवारको प्रतिक्रिया कस्तो थियो?</w:t>
      </w:r>
    </w:p>
    <w:p>
      <w:pPr/>
      <w:r>
        <w:rPr>
          <w:lang w:val="ne_NP" w:bidi="ne_NP"/>
        </w:rPr>
      </w:r>
      <w:r>
        <w:rPr>
          <w:lang w:val="ne_NP" w:bidi="ne_NP"/>
        </w:rPr>
        <w:t>शकेम दीनासँग विवाह गर्न असाध्यै चाहन्थे। शकेम फिर्ता सहरमा गरे र सबै मानिसहरूलाई खतना गर्न सहमत भए । शकेमले सहरको ढोकामा नेताहरूसँग कुरा गरे। नगरको ढोका यस्तो ठाउँ हो जहाँ सामान्यतया व्यापारका साथै नेताहरूसँग कुनै पनि महत्त्वपूर्ण छलफल हुने गर्दथ्यो। आक्रमणको समयमा सुरक्षाका लागि धेरै सहरहरूको वरिपरि अग्ला पर्खालहरू बनाइएका थिए। पर्खालहरूमा एउटा ठूलो ढोका थियो जहाँ मानिसहरू सहरमा प्रवेश गर्थे। ढोकाको भित्र एउटा ओत लागेको ठाउँ थियो, जहाँ सहरका नेताहरू बसेर महत्त्वपूर्ण कुराहरूमा छलफल गर्थे।</w:t>
      </w:r>
    </w:p>
    <w:p>
      <w:pPr/>
      <w:r>
        <w:rPr>
          <w:lang w:val="ne_NP" w:bidi="ne_NP"/>
        </w:rPr>
      </w:r>
      <w:r>
        <w:rPr>
          <w:lang w:val="ne_NP" w:bidi="ne_NP"/>
        </w:rPr>
        <w:t xml:space="preserve">प्राचीन सहरको ढोकाको </w:t>
      </w:r>
      <w:r>
        <w:rPr>
          <w:b/>
          <w:lang w:val="ne_NP" w:bidi="ne_NP"/>
        </w:rPr>
        <w:t>तस्वीर देखाउनुहोस्</w:t>
      </w:r>
      <w:r>
        <w:rPr>
          <w:lang w:val="ne_NP" w:bidi="ne_NP"/>
        </w:rPr>
        <w:t>।</w:t>
      </w:r>
    </w:p>
    <w:p>
      <w:pPr/>
      <w:r>
        <w:rPr>
          <w:lang w:val="ne_NP" w:bidi="ne_NP"/>
        </w:rPr>
      </w:r>
      <w:r>
        <w:rPr>
          <w:lang w:val="ne_NP" w:bidi="ne_NP"/>
        </w:rPr>
        <w:t>शकेमले त्यस सहरका मानिसहरूलाई बताए कि अन्ततः याकूबले गरेका सबै कुरा याकूबको परिवारसँगको अन्ततः याकूबको परिवारसँग अन्ततः विवाहको माध्यमबाट तिनीहरूको हुने थियो। शकेमले ती मानिसहरूलाई शकेमले दीनासँग विवाह गर्न चाहेको कुरा उल्लेख गरेनन्। शकेमले पुरुषहरूलाई यो कुरा बताएनन् कि सबै पुरुषहरूको खतना गर्नु नै दीनासँग विवाह गर्नका लागि माग गरिएको सर्त थियो। पुरुषहरूले याकूबको परिवारसँग आपसमा विवाह गर्नलाई तिर्नु पर्ने मूल्य भनेको खतना नै हो भन्ने कुरा शकेमले भान पारे। यस प्रकारले शकेम पनि छली थियो। सबै वयस्क पुरुषहरू शकेमको सुझावमा सहमत भए र खतनाको प्रक्रियाबाट गुज्रिए। तिनीहरू आर्थिक नाफाको बारेमा सोचिरहेका हुनाले सहमत भए।</w:t>
      </w:r>
    </w:p>
    <w:p>
      <w:pPr/>
      <w:r>
        <w:rPr>
          <w:lang w:val="ne_NP" w:bidi="ne_NP"/>
        </w:rPr>
      </w:r>
      <w:r>
        <w:rPr>
          <w:lang w:val="ne_NP" w:bidi="ne_NP"/>
        </w:rPr>
        <w:t>सबैभन्दा धेरै पीडा खतनाको लगभग ३ दिनपछि हुन्थ्यो। ती मानिसहरू लड्न असमर्थ हुने थिए। त्यस समय याकूबका दुई छोराहरू शिमोन र लेवीले सहरका प्रत्येक पुरुषलाई आक्रमण गरेर मारे। यी दुई छोराहरू दीनाका सहोदर दाजुभाइ थिए—तिनीहरू पनि लेआका छोराहरू थिए। तिनीहरूले दीनालाई पनि शकेमको घरबाट लगे। शकेमले दीनालाई बलात्कार गरेदेखि नै आफ्नो घरमा राखेका थिए। त्यसपछि याकूबका बाँकी छोराहरू आए र सबै भेडाबाख्राका बथान र गाईवस्तुका बथानहरू लिए। तिनीहरूले आफूले फेला पार्न सक्ने सबै धन-सम्पत्ति र लुटिएको मालसामान लिए। लूट भनेको सैनिकहरूले युद्ध जित्दा लिने मूल्यवान् सबै कुराहरू हुन्। यहाँ, दाजुभाइहरूले सहरसँगको युद्ध जितेका छन्, त्यसैले तिनीहरूले मूल्यवान सबै कुरा आफूसँग लैजान्छन्। पत्नीहरू र छोराछोरीहरूलाई पनि तिनीहरूले कैदीको रूपमा लिए। हमोर र शकेमले याकूबको धन लिने योजना बनाएका थिए। अब याकूबसँग सम्पूर्ण सहरको सबै धन-सम्पत्ति छ।</w:t>
      </w:r>
    </w:p>
    <w:p>
      <w:pPr/>
      <w:r>
        <w:rPr>
          <w:lang w:val="ne_NP" w:bidi="ne_NP"/>
        </w:rPr>
      </w:r>
      <w:r>
        <w:rPr>
          <w:lang w:val="ne_NP" w:bidi="ne_NP"/>
        </w:rPr>
        <w:t>जब याकूबले के भएको थियो भन्ने कुरा थाहा पाए, तब उनी शिमोन र लेवीसँग रिसाए। याकूबले भने, "अब म त्यस देशका सबै मानिसहरूका बीचमा घृणित भएको छु।" “दुर्गन्धित” वा “खराब गन्ध हुनु” भन्ने एउटा यस्तो अलङ्कारिक अभिव्यक्ति हो जसको अर्थ सबै मानिसहरूले याकूबलाई घृणा गर्नेछन् र उनलाई त्यस क्षेत्रबाट हटाउने प्रयास गर्नेछन्। याकूबले सोचे कि यस क्षेत्रको वरिपरि भएका सबै मानिसहरूले बदला लिनेछन् र याकूबको परिवारलाई नाश गर्नेछन् वा मार्नेछन्। याकूब आफ्नी छोरी दीनालाई के भयो भन्ने कुरामा भन्दा अरूका बीचमा आफ्नो प्रतिष्ठाको बारेमा बढी चिन्तित देखिन्छन्।</w:t>
      </w:r>
    </w:p>
    <w:p>
      <w:pPr/>
      <w:r>
        <w:rPr>
          <w:lang w:val="ne_NP" w:bidi="ne_NP"/>
        </w:rPr>
      </w:r>
      <w:r>
        <w:rPr>
          <w:lang w:val="ne_NP" w:bidi="ne_NP"/>
        </w:rPr>
        <w:t>शिमियोन र लेवीले जवाफ दिए, "उसले हाम्री बहिनीलाई वेश्याजस्तै व्यवहार गरेको हामी कसरी सहने?"</w:t>
      </w:r>
    </w:p>
    <w:p>
      <w:pPr/>
      <w:r>
        <w:rPr>
          <w:lang w:val="ne_NP" w:bidi="ne_NP"/>
        </w:rPr>
      </w:r>
      <w:r>
        <w:rPr>
          <w:lang w:val="ne_NP" w:bidi="ne_NP"/>
        </w:rPr>
        <w:t>वेश्या भनेको पैसाको लागि यौन सेवा दिने महिला हो र सामान्यतया उनको खराब प्रतिष्ठा हुन्छ। यो अन्तिम प्रश्न एउटा यस्तो प्रश्न हो जसलाई जवाफको आवश्यकता पर्दैन र यसलाई सकारात्मक तरिकाले भन्न सकिन्छ, जस्तै, "हामीले उसलाई हाम्री बहिनीलाई वेश्याजस्तै व्यवहार गर्न दिन सक्दैनथ्यौं।" शिमियोन र लेवीले याकूबलाई यो कुरा रिसाएर भने। यी शब्दहरूले सामान्यतया एक छोराले बुबासँग बोल्ने विनम्रता होइन, बरु रिस झल्काउँछन्।</w:t>
      </w:r>
    </w:p>
    <w:p>
      <w:pPr/>
      <w:r>
        <w:rPr>
          <w:lang w:val="ne_NP" w:bidi="ne_NP"/>
        </w:rPr>
      </w:r>
      <w:r>
        <w:rPr>
          <w:lang w:val="ne_NP" w:bidi="ne_NP"/>
        </w:rPr>
        <w:t>रोक्नुहोस् र छलफल गर्नुहोस्: मानिसहरूले कहिले र किन बदला खोज्छन्? उनीहरू बदला लिनका लागि कस्ता कुराहरू गर्छन्?</w:t>
      </w:r>
      <w:r>
        <w:rPr>
          <w:lang w:val="ne_NP" w:bidi="ne_NP"/>
        </w:rPr>
      </w:r>
    </w:p>
    <w:p>
      <w:pPr>
        <w:pStyle w:val="Heading3"/>
      </w:pPr>
      <w:r>
        <w:rPr>
          <w:lang w:val="ne_NP" w:bidi="ne_NP"/>
        </w:rPr>
        <w:t>Step 3</w:t>
      </w:r>
    </w:p>
    <w:p>
      <w:pPr/>
      <w:r>
        <w:rPr>
          <w:lang w:val="ne_NP" w:bidi="ne_NP"/>
        </w:rPr>
      </w:r>
      <w:r>
        <w:rPr>
          <w:lang w:val="ne_NP" w:bidi="ne_NP"/>
        </w:rPr>
        <w:t>सबैभन्दा सजिलो संस्करणमा पाठलाई फेरि एकपटक सुन्नुहोस्।</w:t>
      </w:r>
    </w:p>
    <w:p>
      <w:pPr/>
      <w:r>
        <w:rPr>
          <w:lang w:val="ne_NP" w:bidi="ne_NP"/>
        </w:rPr>
      </w:r>
      <w:r>
        <w:rPr>
          <w:lang w:val="ne_NP" w:bidi="ne_NP"/>
        </w:rPr>
        <w:t>यस सत्रमा, यस कथालाई दृश्यात्मक बनाउन तपाईंले समूहलाई मद्दत गर्नुहुनेछ। तपाईंले समूहलाई दृश्यहरू, सेटिङ र कथाका पात्रहरू परिभाषित गर्न मद्दत गर्नुहुनेछ।</w:t>
      </w:r>
    </w:p>
    <w:p>
      <w:pPr/>
      <w:r>
        <w:rPr>
          <w:lang w:val="ne_NP" w:bidi="ne_NP"/>
        </w:rPr>
      </w:r>
      <w:r>
        <w:rPr>
          <w:lang w:val="ne_NP" w:bidi="ne_NP"/>
        </w:rPr>
        <w:t>यस कथामा ४ दृश्यहरू छन्।</w:t>
      </w:r>
    </w:p>
    <w:p>
      <w:pPr/>
      <w:r>
        <w:rPr>
          <w:lang w:val="ne_NP" w:bidi="ne_NP"/>
        </w:rPr>
      </w:r>
      <w:r>
        <w:rPr>
          <w:b/>
          <w:lang w:val="ne_NP" w:bidi="ne_NP"/>
        </w:rPr>
        <w:t>पहिलो दृश्य:</w:t>
      </w:r>
      <w:r>
        <w:rPr>
          <w:lang w:val="ne_NP" w:bidi="ne_NP"/>
        </w:rPr>
        <w:t xml:space="preserve"> शकेमले नगरको ढोकामा नगरका नेताहरूका अगाडि खतना र आपसमा विवाहको विचार प्रस्तुत गर्छन्। शकेमले शकेमका पुरुषहरूका आर्थिक फाइदाहरूको बारेमा मात्र कुरा गर्छ।</w:t>
      </w:r>
    </w:p>
    <w:p>
      <w:pPr/>
      <w:r>
        <w:rPr>
          <w:lang w:val="ne_NP" w:bidi="ne_NP"/>
        </w:rPr>
      </w:r>
      <w:r>
        <w:rPr>
          <w:b/>
          <w:lang w:val="ne_NP" w:bidi="ne_NP"/>
        </w:rPr>
        <w:t>दोस्रो दृश्य:</w:t>
      </w:r>
      <w:r>
        <w:rPr>
          <w:lang w:val="ne_NP" w:bidi="ne_NP"/>
        </w:rPr>
        <w:t xml:space="preserve"> शकेमका मानिसहरूको खतना गरिन्छ र तेस्रो दिन, जब तिनीहरू सबैभन्दा बढी पीडामा थिए, शिमोन र लेवीले आक्रमण गरेर सबै मानिसहरूलाई मार्छन्।</w:t>
      </w:r>
    </w:p>
    <w:p>
      <w:pPr/>
      <w:r>
        <w:rPr>
          <w:lang w:val="ne_NP" w:bidi="ne_NP"/>
        </w:rPr>
      </w:r>
      <w:r>
        <w:rPr>
          <w:b/>
          <w:lang w:val="ne_NP" w:bidi="ne_NP"/>
        </w:rPr>
        <w:t>तेस्रो दृश्य:</w:t>
      </w:r>
      <w:r>
        <w:rPr>
          <w:lang w:val="ne_NP" w:bidi="ne_NP"/>
        </w:rPr>
        <w:t xml:space="preserve"> अन्य छोराहरू आइपुग्छन् र सहर लुट्छन्। तिनीहरूले सबै महिलाहरू र बच्चाहरूलाई कैदी बनाउँछन्।</w:t>
      </w:r>
    </w:p>
    <w:p>
      <w:pPr/>
      <w:r>
        <w:rPr>
          <w:lang w:val="ne_NP" w:bidi="ne_NP"/>
        </w:rPr>
      </w:r>
      <w:r>
        <w:rPr>
          <w:b/>
          <w:lang w:val="ne_NP" w:bidi="ne_NP"/>
        </w:rPr>
        <w:t>चौथो दृश्य:</w:t>
      </w:r>
      <w:r>
        <w:rPr>
          <w:lang w:val="ne_NP" w:bidi="ne_NP"/>
        </w:rPr>
        <w:t xml:space="preserve"> याकूबले शिमोन र लेवीलाई उनीहरूले परिवार नष्ट गरेको कुरा बताउँछ।</w:t>
      </w:r>
    </w:p>
    <w:p>
      <w:pPr/>
      <w:r>
        <w:rPr>
          <w:lang w:val="ne_NP" w:bidi="ne_NP"/>
        </w:rPr>
      </w:r>
      <w:r>
        <w:rPr>
          <w:lang w:val="ne_NP" w:bidi="ne_NP"/>
        </w:rPr>
        <w:t>यस कथामा यि पात्रहरु समावेश छन्:</w:t>
      </w:r>
    </w:p>
    <w:p>
      <w:pPr>
        <w:pStyle w:val="ListBullet"/>
        <w:spacing w:line="240" w:lineRule="auto"/>
        <w:ind w:left="720"/>
      </w:pPr>
      <w:r>
        <w:rPr>
          <w:lang w:val="ne_NP" w:bidi="ne_NP"/>
        </w:rPr>
      </w:r>
      <w:r>
        <w:rPr>
          <w:lang w:val="ne_NP" w:bidi="ne_NP"/>
        </w:rPr>
        <w:t>याकूब</w:t>
      </w:r>
    </w:p>
    <w:p>
      <w:pPr>
        <w:pStyle w:val="ListBullet"/>
        <w:spacing w:line="240" w:lineRule="auto"/>
        <w:ind w:left="720"/>
      </w:pPr>
      <w:r>
        <w:rPr>
          <w:lang w:val="ne_NP" w:bidi="ne_NP"/>
        </w:rPr>
      </w:r>
      <w:r>
        <w:rPr>
          <w:lang w:val="ne_NP" w:bidi="ne_NP"/>
        </w:rPr>
        <w:t>दीना</w:t>
      </w:r>
    </w:p>
    <w:p>
      <w:pPr>
        <w:pStyle w:val="ListBullet"/>
        <w:spacing w:line="240" w:lineRule="auto"/>
        <w:ind w:left="720"/>
      </w:pPr>
      <w:r>
        <w:rPr>
          <w:lang w:val="ne_NP" w:bidi="ne_NP"/>
        </w:rPr>
      </w:r>
      <w:r>
        <w:rPr>
          <w:lang w:val="ne_NP" w:bidi="ne_NP"/>
        </w:rPr>
        <w:t>शकेम</w:t>
      </w:r>
    </w:p>
    <w:p>
      <w:pPr>
        <w:pStyle w:val="ListBullet"/>
        <w:spacing w:line="240" w:lineRule="auto"/>
        <w:ind w:left="720"/>
      </w:pPr>
      <w:r>
        <w:rPr>
          <w:lang w:val="ne_NP" w:bidi="ne_NP"/>
        </w:rPr>
      </w:r>
      <w:r>
        <w:rPr>
          <w:lang w:val="ne_NP" w:bidi="ne_NP"/>
        </w:rPr>
        <w:t>हमोर</w:t>
      </w:r>
    </w:p>
    <w:p>
      <w:pPr>
        <w:pStyle w:val="ListBullet"/>
        <w:spacing w:line="240" w:lineRule="auto"/>
        <w:ind w:left="720"/>
      </w:pPr>
      <w:r>
        <w:rPr>
          <w:lang w:val="ne_NP" w:bidi="ne_NP"/>
        </w:rPr>
      </w:r>
      <w:r>
        <w:rPr>
          <w:lang w:val="ne_NP" w:bidi="ne_NP"/>
        </w:rPr>
        <w:t>शिमोन</w:t>
      </w:r>
    </w:p>
    <w:p>
      <w:pPr>
        <w:pStyle w:val="ListBullet"/>
        <w:spacing w:line="240" w:lineRule="auto"/>
        <w:ind w:left="720"/>
      </w:pPr>
      <w:r>
        <w:rPr>
          <w:lang w:val="ne_NP" w:bidi="ne_NP"/>
        </w:rPr>
      </w:r>
      <w:r>
        <w:rPr>
          <w:lang w:val="ne_NP" w:bidi="ne_NP"/>
        </w:rPr>
        <w:t>लेवी</w:t>
      </w:r>
    </w:p>
    <w:p>
      <w:pPr>
        <w:pStyle w:val="ListBullet"/>
        <w:spacing w:line="240" w:lineRule="auto"/>
        <w:ind w:left="720"/>
      </w:pPr>
      <w:r>
        <w:rPr>
          <w:lang w:val="ne_NP" w:bidi="ne_NP"/>
        </w:rPr>
      </w:r>
      <w:r>
        <w:rPr>
          <w:lang w:val="ne_NP" w:bidi="ne_NP"/>
        </w:rPr>
        <w:t>याकूबका बाँकी छोराहरू</w:t>
      </w:r>
    </w:p>
    <w:p>
      <w:pPr>
        <w:pStyle w:val="ListBullet"/>
        <w:spacing w:line="240" w:lineRule="auto"/>
        <w:ind w:left="720"/>
      </w:pPr>
      <w:r>
        <w:rPr>
          <w:lang w:val="ne_NP" w:bidi="ne_NP"/>
        </w:rPr>
      </w:r>
      <w:r>
        <w:rPr>
          <w:lang w:val="ne_NP" w:bidi="ne_NP"/>
        </w:rPr>
        <w:t>शकेमका मानिसहरू</w:t>
      </w:r>
    </w:p>
    <w:p>
      <w:pPr>
        <w:pStyle w:val="ListBullet"/>
        <w:spacing w:line="240" w:lineRule="auto"/>
        <w:ind w:left="720"/>
      </w:pPr>
      <w:r>
        <w:rPr>
          <w:lang w:val="ne_NP" w:bidi="ne_NP"/>
        </w:rPr>
      </w:r>
      <w:r>
        <w:rPr>
          <w:lang w:val="ne_NP" w:bidi="ne_NP"/>
        </w:rPr>
        <w:t>शकेमका महिलाहरू र छोराछोरीहरू</w:t>
      </w:r>
    </w:p>
    <w:p>
      <w:pPr/>
      <w:r>
        <w:rPr>
          <w:lang w:val="ne_NP" w:bidi="ne_NP"/>
        </w:rPr>
      </w:r>
      <w:r>
        <w:rPr>
          <w:lang w:val="ne_NP" w:bidi="ne_NP"/>
        </w:rPr>
        <w:t>यस सत्रमा, समूहलाई स्टोरीबोर्ड बनाउन, चित्र कोर्न वा कुनै प्रकारका हेरफेर गर्न मिल्ने वस्तुहरू (जस्तै ढुङ्गा, लठ्ठी, बच्चाहरूको खेलौनाहरू) प्रयोग गरेर कथा र त्यसमा भएका क्रियाकलापलाई दृश्यात्मक बनाउनुहोस्।</w:t>
      </w:r>
    </w:p>
    <w:p>
      <w:pPr/>
      <w:r>
        <w:rPr>
          <w:lang w:val="ne_NP" w:bidi="ne_NP"/>
        </w:rPr>
      </w:r>
      <w:r>
        <w:rPr>
          <w:lang w:val="ne_NP" w:bidi="ne_NP"/>
        </w:rPr>
        <w:t>सम्झनुहोस् कि यो कथा हिंसात्मक छ र यौन हिंसा वा बलात्कार अनुभव गर्ने मानिसहरूका लागि गाह्रो हुन सक्छ। यो पनि सम्झनुहोस् कि यो कथा दुई भागको कथाको दोस्रो कथा हो।</w:t>
      </w:r>
    </w:p>
    <w:p>
      <w:pPr/>
      <w:r>
        <w:rPr>
          <w:lang w:val="ne_NP" w:bidi="ne_NP"/>
        </w:rPr>
      </w:r>
      <w:r>
        <w:rPr>
          <w:lang w:val="ne_NP" w:bidi="ne_NP"/>
        </w:rPr>
        <w:t>यो कथा शकेम सहरमा घटेको छ। हमोरका छोरा शकेम कथाका मुख्य पात्रहरूमध्ये एक हुन्। सहरको नाम र युवकको नाम एउटै हो। अधिकांश अनुवादहरूले शकेम सहरको नाम उल्लेख नगरी यसलाई केवल "सहर" भनेर कुनै पनि प्रकारको भ्रमबाट जोगिन खोजेको देखिन्छ।</w:t>
      </w:r>
    </w:p>
    <w:p>
      <w:pPr/>
      <w:r>
        <w:rPr>
          <w:lang w:val="ne_NP" w:bidi="ne_NP"/>
        </w:rPr>
      </w:r>
      <w:r>
        <w:rPr>
          <w:lang w:val="ne_NP" w:bidi="ne_NP"/>
        </w:rPr>
        <w:t>अघिल्लो खण्डमा, शकेमले दीनालाई बलात्कार गरे। प्रयोग गरिएको शब्द शकेमले दीनालाई "अशुद्ध पारे" भन्ने हो। त्यो संस्कृतिमा, यो धेरै लज्जास्पद कुरा थियो। दीनाका भाइहरू धेरै रिसाएका थिए।</w:t>
      </w:r>
    </w:p>
    <w:p>
      <w:pPr/>
      <w:r>
        <w:rPr>
          <w:lang w:val="ne_NP" w:bidi="ne_NP"/>
        </w:rPr>
      </w:r>
      <w:r>
        <w:rPr>
          <w:lang w:val="ne_NP" w:bidi="ne_NP"/>
        </w:rPr>
        <w:t>सबैभन्दा पहिला याकूबले शकेमले आफ्नी छोरीलाई अशुद्ध पारेको कुरा सुने। याकूबले केही गर्दैन।</w:t>
      </w:r>
    </w:p>
    <w:p>
      <w:pPr/>
      <w:r>
        <w:rPr>
          <w:lang w:val="ne_NP" w:bidi="ne_NP"/>
        </w:rPr>
      </w:r>
      <w:r>
        <w:rPr>
          <w:lang w:val="ne_NP" w:bidi="ne_NP"/>
        </w:rPr>
        <w:t>त्यसपछि शकेमले तिनीहरूकी बहिनी दीनालाई अशुद्ध पारेको हुनाले, ती भाइहरूले छलपूर्ण जवाफ दिए।</w:t>
      </w:r>
    </w:p>
    <w:p>
      <w:pPr/>
      <w:r>
        <w:rPr>
          <w:lang w:val="ne_NP" w:bidi="ne_NP"/>
        </w:rPr>
      </w:r>
      <w:r>
        <w:rPr>
          <w:lang w:val="ne_NP" w:bidi="ne_NP"/>
        </w:rPr>
        <w:t>त्यसपछि दिनाको इज्जत लुटिएको हुनाले, दाजुभाइहरूले सबै पुरुषहरूलाई मारेपछि सहर लुटे।</w:t>
      </w:r>
    </w:p>
    <w:p>
      <w:pPr/>
      <w:r>
        <w:rPr>
          <w:lang w:val="ne_NP" w:bidi="ne_NP"/>
        </w:rPr>
      </w:r>
      <w:r>
        <w:rPr>
          <w:lang w:val="ne_NP" w:bidi="ne_NP"/>
        </w:rPr>
        <w:t>यो खण्डले दीनाको कथालाई जारी राख्छ। हमोर र शकेम याकूब र याकूबका छोराहरूसँग कुरा गरेर आएका छन्। छोराहरू दुई समूहबीच विवाहको विचार स्वीकार गरेको देखिएका छन्। छोराहरूले कुनै पनि विवाह हुनुअघि सबै पुरुषहरूको खतना गर्नुपर्ने माग गरेका छन्।</w:t>
      </w:r>
    </w:p>
    <w:p>
      <w:pPr/>
      <w:r>
        <w:rPr>
          <w:lang w:val="ne_NP" w:bidi="ne_NP"/>
        </w:rPr>
      </w:r>
      <w:r>
        <w:rPr>
          <w:lang w:val="ne_NP" w:bidi="ne_NP"/>
        </w:rPr>
        <w:t>दृश्य १ मा, शकेम र हमोर सबै पुरुषहरूको खतना गर्नुपर्ने प्रस्तावमा सहमत हुन्छन्। शकेम र हमोर सहरका नेताहरूलाई भेट्न सहरको ढोकामा जान्छन्। शकेम र हमोरले विशुद्ध रूपमा आर्थिक दृष्टिकोणबाट खतना र आपसमा विवाहको विचार प्रस्तुत गर्छन्। यदि ती पुरुषहरू खतना गर्न सहमत हुन्छन् भने तिनीहरूले अन्ततः आपसमा विवाहको माध्यमबाट याकूबको धन पाउनेछन्। याकूब र उनको परिवार स्थानीय संस्कृतिमा समाहित हुनेछन्। शकेमले आफू दीनासँग विवाह गर्न चाहने कुरा उल्लेख गर्दैनन्।</w:t>
      </w:r>
    </w:p>
    <w:p>
      <w:pPr/>
      <w:r>
        <w:rPr>
          <w:lang w:val="ne_NP" w:bidi="ne_NP"/>
        </w:rPr>
      </w:r>
      <w:r>
        <w:rPr>
          <w:lang w:val="ne_NP" w:bidi="ne_NP"/>
        </w:rPr>
        <w:t>दृश्य २ मा, सहरका नेताहरू यस प्रस्तावमा सहमत हुन्छन् र सहरका प्रत्येक पुरुषलाई खतना गरिन्छ। खतना गरेको तेस्रो दिन पुरुषहरूलाई सबैभन्दा बढी दुखाइ हुने र सम्भवतः ज्वरो आउने दिन थियो। त्यो दिन, दीनाका सहोदर दाजुहरू शिमोन र लेवीले तरवारहरू लिएर सहरमा आक्रमण गरे। तिनीहरूले सहरका सबै वयस्क पुरुषहरूलाई मारे। यो एउटा हिंसात्मक दृश्य हो। सहरका पुरुषहरूले आफ्नो रक्षा गर्न सक्ने थिएनन्। दुई दाजुभाइहरू शकेमको घरमा राखिएको दीनालाई लिएर याकूबकहाँ फर्किए।</w:t>
      </w:r>
    </w:p>
    <w:p>
      <w:pPr/>
      <w:r>
        <w:rPr>
          <w:lang w:val="ne_NP" w:bidi="ne_NP"/>
        </w:rPr>
      </w:r>
      <w:r>
        <w:rPr>
          <w:lang w:val="ne_NP" w:bidi="ne_NP"/>
        </w:rPr>
        <w:t>तेस्रो दृश्यमा, शिमोन र लेवीले सबै मानिसहरूलाई मारेपछि, याकूबका बाँकी छोराहरू सहर आए। अन्य छोराहरूले सबै पुरुषहरू मरेका छन् भन्ने कुरा देख्छन्। छोराहरूले सहर लुटे। तिनीहरूले खेतका सबै पशुहरू सहित बहुमूल्य सबै थोक लिए र त्यसपछि महिला र बालबालिकाहरूलाई कैदीको रूपमा लगे। तिनीहरूले यो गरे किनभने दीना सहरमा अशुद्ध भइसकेकी थिइन्।</w:t>
      </w:r>
    </w:p>
    <w:p>
      <w:pPr/>
      <w:r>
        <w:rPr>
          <w:lang w:val="ne_NP" w:bidi="ne_NP"/>
        </w:rPr>
      </w:r>
      <w:r>
        <w:rPr>
          <w:lang w:val="ne_NP" w:bidi="ne_NP"/>
        </w:rPr>
        <w:t>दृश्य ४ मा, याकूब शिमोन र लेवीसँग रिसाएका थिए। याकूबले शिमोन र लेवीलाई भने, "तिमीहरूले मलाई बर्बाद पार्यौ!" याकूबले भने कि उनका छोराहरूले गर्दा उनी आफ्ना वरपरका मानिसहरूका लागि घृणित वा दुर्गन्धित पात्र बनेका थिए। यो एउटा आलङ्कारिक अभिव्यक्ति हो जसको अर्थ छिमेकी सबै सहर र मानिसहरूले याकूबलाई घृणा गर्नेछन् भन्ने हुन्छ। याकूब डराएका थिए कि तिनीहरूका शत्रुहरूले सुन्नेछन् र उनीमाथि आक्रमण गरेर सबैलाई मार्नेछन्। याकूब आफ्नो सम्पूर्ण परिवारको लागि डराएका थिए। शिमोन र लेवीले भने कि तिनीहरूले आफ्नी बहिनीलाई वेश्यालाई जस्तो व्यवहार गरिएको सहने छैनन्। जब शिमोन र लेवीले कुरा गरे, तिनीहरूले याकूबलाई अशिष्ट तरिकाले जवाफ दिए।</w:t>
      </w:r>
      <w:r>
        <w:rPr>
          <w:lang w:val="ne_NP" w:bidi="ne_NP"/>
        </w:rPr>
      </w:r>
    </w:p>
    <w:p>
      <w:pPr>
        <w:pStyle w:val="Heading3"/>
      </w:pPr>
      <w:r>
        <w:rPr>
          <w:lang w:val="ne_NP" w:bidi="ne_NP"/>
        </w:rPr>
        <w:t>Step 4</w:t>
      </w:r>
    </w:p>
    <w:p>
      <w:pPr/>
      <w:r>
        <w:rPr>
          <w:lang w:val="ne_NP" w:bidi="ne_NP"/>
        </w:rPr>
      </w:r>
      <w:r>
        <w:rPr>
          <w:lang w:val="ne_NP" w:bidi="ne_NP"/>
        </w:rPr>
        <w:t>सबैभन्दा सजिलो संस्करणमा पाठलाई फेरि एकपटक सुन्नुहोस्।</w:t>
      </w:r>
    </w:p>
    <w:p>
      <w:pPr/>
      <w:r>
        <w:rPr>
          <w:lang w:val="ne_NP" w:bidi="ne_NP"/>
        </w:rPr>
      </w:r>
      <w:r>
        <w:rPr>
          <w:lang w:val="ne_NP" w:bidi="ne_NP"/>
        </w:rPr>
        <w:t>यस सत्रमा, टोलीले कथालाई नाटकीय बनाउनेछ।</w:t>
      </w:r>
    </w:p>
    <w:p>
      <w:pPr/>
      <w:r>
        <w:rPr>
          <w:lang w:val="ne_NP" w:bidi="ne_NP"/>
        </w:rPr>
      </w:r>
      <w:r>
        <w:rPr>
          <w:lang w:val="ne_NP" w:bidi="ne_NP"/>
        </w:rPr>
        <w:t>यस कथामा ४ दृश्यहरू छन्।</w:t>
      </w:r>
    </w:p>
    <w:p>
      <w:pPr/>
      <w:r>
        <w:rPr>
          <w:lang w:val="ne_NP" w:bidi="ne_NP"/>
        </w:rPr>
      </w:r>
      <w:r>
        <w:rPr>
          <w:lang w:val="ne_NP" w:bidi="ne_NP"/>
        </w:rPr>
        <w:t>यस कथामा यि पात्रहरु समावेश छन्:</w:t>
      </w:r>
    </w:p>
    <w:p>
      <w:pPr>
        <w:pStyle w:val="ListBullet"/>
        <w:spacing w:line="240" w:lineRule="auto"/>
        <w:ind w:left="720"/>
      </w:pPr>
      <w:r>
        <w:rPr>
          <w:lang w:val="ne_NP" w:bidi="ne_NP"/>
        </w:rPr>
      </w:r>
      <w:r>
        <w:rPr>
          <w:lang w:val="ne_NP" w:bidi="ne_NP"/>
        </w:rPr>
        <w:t>याकूब</w:t>
      </w:r>
    </w:p>
    <w:p>
      <w:pPr>
        <w:pStyle w:val="ListBullet"/>
        <w:spacing w:line="240" w:lineRule="auto"/>
        <w:ind w:left="720"/>
      </w:pPr>
      <w:r>
        <w:rPr>
          <w:lang w:val="ne_NP" w:bidi="ne_NP"/>
        </w:rPr>
      </w:r>
      <w:r>
        <w:rPr>
          <w:lang w:val="ne_NP" w:bidi="ne_NP"/>
        </w:rPr>
        <w:t>दीना</w:t>
      </w:r>
    </w:p>
    <w:p>
      <w:pPr>
        <w:pStyle w:val="ListBullet"/>
        <w:spacing w:line="240" w:lineRule="auto"/>
        <w:ind w:left="720"/>
      </w:pPr>
      <w:r>
        <w:rPr>
          <w:lang w:val="ne_NP" w:bidi="ne_NP"/>
        </w:rPr>
      </w:r>
      <w:r>
        <w:rPr>
          <w:lang w:val="ne_NP" w:bidi="ne_NP"/>
        </w:rPr>
        <w:t>शकेम</w:t>
      </w:r>
    </w:p>
    <w:p>
      <w:pPr>
        <w:pStyle w:val="ListBullet"/>
        <w:spacing w:line="240" w:lineRule="auto"/>
        <w:ind w:left="720"/>
      </w:pPr>
      <w:r>
        <w:rPr>
          <w:lang w:val="ne_NP" w:bidi="ne_NP"/>
        </w:rPr>
      </w:r>
      <w:r>
        <w:rPr>
          <w:lang w:val="ne_NP" w:bidi="ne_NP"/>
        </w:rPr>
        <w:t>हमोर</w:t>
      </w:r>
    </w:p>
    <w:p>
      <w:pPr>
        <w:pStyle w:val="ListBullet"/>
        <w:spacing w:line="240" w:lineRule="auto"/>
        <w:ind w:left="720"/>
      </w:pPr>
      <w:r>
        <w:rPr>
          <w:lang w:val="ne_NP" w:bidi="ne_NP"/>
        </w:rPr>
      </w:r>
      <w:r>
        <w:rPr>
          <w:lang w:val="ne_NP" w:bidi="ne_NP"/>
        </w:rPr>
        <w:t>शिमोन</w:t>
      </w:r>
    </w:p>
    <w:p>
      <w:pPr>
        <w:pStyle w:val="ListBullet"/>
        <w:spacing w:line="240" w:lineRule="auto"/>
        <w:ind w:left="720"/>
      </w:pPr>
      <w:r>
        <w:rPr>
          <w:lang w:val="ne_NP" w:bidi="ne_NP"/>
        </w:rPr>
      </w:r>
      <w:r>
        <w:rPr>
          <w:lang w:val="ne_NP" w:bidi="ne_NP"/>
        </w:rPr>
        <w:t>लेवी</w:t>
      </w:r>
    </w:p>
    <w:p>
      <w:pPr>
        <w:pStyle w:val="ListBullet"/>
        <w:spacing w:line="240" w:lineRule="auto"/>
        <w:ind w:left="720"/>
      </w:pPr>
      <w:r>
        <w:rPr>
          <w:lang w:val="ne_NP" w:bidi="ne_NP"/>
        </w:rPr>
      </w:r>
      <w:r>
        <w:rPr>
          <w:lang w:val="ne_NP" w:bidi="ne_NP"/>
        </w:rPr>
        <w:t>याकूबका बाँकी छोराहरू</w:t>
      </w:r>
    </w:p>
    <w:p>
      <w:pPr>
        <w:pStyle w:val="ListBullet"/>
        <w:spacing w:line="240" w:lineRule="auto"/>
        <w:ind w:left="720"/>
      </w:pPr>
      <w:r>
        <w:rPr>
          <w:lang w:val="ne_NP" w:bidi="ne_NP"/>
        </w:rPr>
      </w:r>
      <w:r>
        <w:rPr>
          <w:lang w:val="ne_NP" w:bidi="ne_NP"/>
        </w:rPr>
        <w:t>शकेमका मानिसहरू</w:t>
      </w:r>
    </w:p>
    <w:p>
      <w:pPr>
        <w:pStyle w:val="ListBullet"/>
        <w:spacing w:line="240" w:lineRule="auto"/>
        <w:ind w:left="720"/>
      </w:pPr>
      <w:r>
        <w:rPr>
          <w:lang w:val="ne_NP" w:bidi="ne_NP"/>
        </w:rPr>
      </w:r>
      <w:r>
        <w:rPr>
          <w:lang w:val="ne_NP" w:bidi="ne_NP"/>
        </w:rPr>
        <w:t>शकेमका महिलाहरू र छोराछोरीहरू</w:t>
      </w:r>
    </w:p>
    <w:p>
      <w:pPr/>
      <w:r>
        <w:rPr>
          <w:lang w:val="ne_NP" w:bidi="ne_NP"/>
        </w:rPr>
      </w:r>
      <w:r>
        <w:rPr>
          <w:lang w:val="ne_NP" w:bidi="ne_NP"/>
        </w:rPr>
        <w:t>टोलीले कथालाई दुई पटक अभिनय गर्न लगाउनुहोस्। तिनीहरूले अनुवाद गरिरहेका भाषामा अभिनय गर्नुपर्छ। पहिला, टोलीलाई नरोकिकन कथाको अभिनय गर्न लगाउनुहोस्।</w:t>
      </w:r>
    </w:p>
    <w:p>
      <w:pPr/>
      <w:r>
        <w:rPr>
          <w:lang w:val="ne_NP" w:bidi="ne_NP"/>
        </w:rPr>
      </w:r>
      <w:r>
        <w:rPr>
          <w:lang w:val="ne_NP" w:bidi="ne_NP"/>
        </w:rPr>
        <w:t>यस कथामा यौन हिंसाको बारेमा धेरै विवरणहरू समावेश छन् भनेर सम्झनुहोस्। कृपया यस कथाका विभिन्न पात्रहरूको अभिनय गर्न आफ्नो अनुवाद टोलीका सदस्यहरूलाई रोज्दा संवेदनशील हुनुहोस्। यदि तपाईं वा तपाईंले चिन्नुभएको कसैले यौन हिंसा वा बलात्कार अनुभव गर्नुभएको छ भने तपाईं आफै पात्रहरूमध्ये एक हुनुको सट्टा तिनीहरूले खण्डको अभिनय गर्दा टोलीलाई अवलोकन गर्न चाहन सक्नुहुन्छ।</w:t>
      </w:r>
    </w:p>
    <w:p>
      <w:pPr/>
      <w:r>
        <w:rPr>
          <w:lang w:val="ne_NP" w:bidi="ne_NP"/>
        </w:rPr>
      </w:r>
      <w:r>
        <w:rPr>
          <w:lang w:val="ne_NP" w:bidi="ne_NP"/>
        </w:rPr>
        <w:t>दोस्रो पटक टोलीले कथालाई अभिनय गर्दा, तिनीहरूलाई कथाको विभिन्न ठाउँहरूमा रोक्नुहोस्।</w:t>
      </w:r>
    </w:p>
    <w:p>
      <w:pPr/>
      <w:r>
        <w:rPr>
          <w:lang w:val="ne_NP" w:bidi="ne_NP"/>
        </w:rPr>
      </w:r>
      <w:r>
        <w:rPr>
          <w:lang w:val="ne_NP" w:bidi="ne_NP"/>
        </w:rPr>
        <w:t>टोलीले पहिलो पटक कथालाई अभिनय गर्दा, संवाद, प्रवाह, प्लटलाइन र कथाको कालक्रममा ध्यान दिनुहोस्। कथा वा खण्डको महत्त्वपूर्ण वा कठिन भागहरूलाई अभिनय गर्नुपर्ने र छुटाउन नहुने कुरामा ध्यान दिनुहोस्। टोलीलाई कथाका भागहरू सम्झन मद्दत गर्नुहोस्।</w:t>
      </w:r>
    </w:p>
    <w:p>
      <w:pPr/>
      <w:r>
        <w:rPr>
          <w:lang w:val="ne_NP" w:bidi="ne_NP"/>
        </w:rPr>
      </w:r>
      <w:r>
        <w:rPr>
          <w:lang w:val="ne_NP" w:bidi="ne_NP"/>
        </w:rPr>
        <w:t>टोलीले यो कथालाई दोस्रो पटक अभिनय गर्दा, तिनीहरूलाई केही निश्चित ठाउँहरूमा रोक्नुहोस्।</w:t>
      </w:r>
    </w:p>
    <w:p>
      <w:pPr>
        <w:pStyle w:val="ListBullet"/>
        <w:spacing w:line="240" w:lineRule="auto"/>
        <w:ind w:left="720"/>
      </w:pPr>
      <w:r>
        <w:rPr>
          <w:lang w:val="ne_NP" w:bidi="ne_NP"/>
        </w:rPr>
      </w:r>
      <w:r>
        <w:rPr>
          <w:lang w:val="ne_NP" w:bidi="ne_NP"/>
        </w:rPr>
        <w:t xml:space="preserve">अभिनय रोक्नुहोस्। </w:t>
      </w:r>
    </w:p>
    <w:p>
      <w:pPr>
        <w:pStyle w:val="ListBullet"/>
        <w:spacing w:line="240" w:lineRule="auto"/>
        <w:ind w:left="720"/>
      </w:pPr>
      <w:r>
        <w:rPr>
          <w:lang w:val="ne_NP" w:bidi="ne_NP"/>
        </w:rPr>
      </w:r>
      <w:r>
        <w:rPr>
          <w:lang w:val="ne_NP" w:bidi="ne_NP"/>
        </w:rPr>
        <w:t>एउटा भूमिका खेल्ने कलाकारलाई सोध्नुहोस्, "तपाईंलाई कस्तो महसुस भइरहेको छ?" तपाईंले विभिन्न प्रतिक्रियाहरू जस्ता कुराहरू सुन्न सक्नुहुन्छ।</w:t>
      </w:r>
    </w:p>
    <w:p>
      <w:pPr>
        <w:pStyle w:val="ListBullet"/>
        <w:spacing w:line="240" w:lineRule="auto"/>
        <w:ind w:left="720"/>
      </w:pPr>
      <w:r>
        <w:rPr>
          <w:lang w:val="ne_NP" w:bidi="ne_NP"/>
        </w:rPr>
      </w:r>
      <w:r>
        <w:rPr>
          <w:lang w:val="ne_NP" w:bidi="ne_NP"/>
        </w:rPr>
        <w:t>नाटक फेरि सुरु गर्नुहोस्।</w:t>
      </w:r>
    </w:p>
    <w:p>
      <w:pPr/>
      <w:r>
        <w:rPr>
          <w:lang w:val="ne_NP" w:bidi="ne_NP"/>
        </w:rPr>
      </w:r>
      <w:r>
        <w:rPr>
          <w:lang w:val="ne_NP" w:bidi="ne_NP"/>
        </w:rPr>
        <w:t>यस खण्डको घटनाक्रम सुरु गर्नुअघि, अघिल्लो खण्डमा के भयो भन्ने कुरा संक्षिप्त रूपमा समीक्षा गर्नुहोस्। अघिल्लो खण्ड प्रत्येक व्यक्तिको खतना गरिनु पर्छ ताकि अन्तर्विवाह हुन सकोस् भन्ने प्रस्तावका साथ समाप्त हुन्छ। यो खण्ड शकेम र हमोर सबै जना आपसमा विवाह गर्न सकून् भनेर खतनाको विचारमा सहमत हुने कुराबाट सुरु हुन्छ।</w:t>
      </w:r>
    </w:p>
    <w:p>
      <w:pPr/>
      <w:r>
        <w:rPr>
          <w:lang w:val="ne_NP" w:bidi="ne_NP"/>
        </w:rPr>
      </w:r>
      <w:r>
        <w:rPr>
          <w:lang w:val="ne_NP" w:bidi="ne_NP"/>
        </w:rPr>
        <w:t>दृश्य १ मा, शकेम र हमोर सहरको ढोकामा जान्छन् र सहरका नेताहरूसँग कुरा गर्छन्। तिनीहरूले अन्तर-विवाहको विचारलाई विशुद्ध रूपमा आर्थिक दृष्टिकोणबाट प्रस्तुत गर्छन्। यसरी आपसमा विवाह गरेर याकूबको धन प्राप्त गर्न सकिनेछ भनी तिनीहरूले ती पुरुषहरूलाई आश्वासन दिन्छन्। शकेम दीनासँग विवाह गर्न चाहन्छन् भनेर तिनीहरूले सहरका नेताहरूलाई बताउँदैनन्।</w:t>
      </w:r>
    </w:p>
    <w:p>
      <w:pPr>
        <w:pStyle w:val="ListBullet"/>
        <w:spacing w:line="240" w:lineRule="auto"/>
        <w:ind w:left="720"/>
      </w:pPr>
      <w:r>
        <w:rPr>
          <w:lang w:val="ne_NP" w:bidi="ne_NP"/>
        </w:rPr>
      </w:r>
      <w:r>
        <w:rPr>
          <w:lang w:val="ne_NP" w:bidi="ne_NP"/>
        </w:rPr>
        <w:t xml:space="preserve">अभिनय रोक्नुहोस्। </w:t>
      </w:r>
    </w:p>
    <w:p>
      <w:pPr>
        <w:pStyle w:val="ListBullet"/>
        <w:spacing w:line="240" w:lineRule="auto"/>
        <w:ind w:left="720"/>
      </w:pPr>
      <w:r>
        <w:rPr>
          <w:lang w:val="ne_NP" w:bidi="ne_NP"/>
        </w:rPr>
      </w:r>
      <w:r>
        <w:rPr>
          <w:lang w:val="ne_NP" w:bidi="ne_NP"/>
        </w:rPr>
        <w:t>शकेमलाई सोध्नुहोस्, "तिमी दीनासँग विवाह गर्न चाहन्छौ र खतना नै त्यसको मूल्य हो भनेर ती मानिसहरूलाई किन भन्दैनौ?" तपाईंले सुन्न सक्नुहुन्छ, "मैले तिनीहरूलाई त्यो बताएँ भने तिनीहरू सहमत हुने छैनन्। यो तिनीहरूको आर्थिक अवस्थाका लागि राम्रो छ भन्ने कुरा मैले तिनीहरूलाई विश्वस्त पार्नु पर्छ। मैले तिनीहरूलाई यो नै हाम्रा लागि याकूबको धन प्राप्त गर्ने र अझ धनी हुने तरिका हो भनेर विश्वस्त पार्नुपर्छ।"</w:t>
      </w:r>
    </w:p>
    <w:p>
      <w:pPr>
        <w:pStyle w:val="ListBullet"/>
        <w:spacing w:line="240" w:lineRule="auto"/>
        <w:ind w:left="720"/>
      </w:pPr>
      <w:r>
        <w:rPr>
          <w:lang w:val="ne_NP" w:bidi="ne_NP"/>
        </w:rPr>
      </w:r>
      <w:r>
        <w:rPr>
          <w:lang w:val="ne_NP" w:bidi="ne_NP"/>
        </w:rPr>
        <w:t>हमोरलाई सोध्नुहोस्, "तपाईं किन आफ्नो छोरालाई यसरी સંहारिरहनुभएको छ?" तपाईंले सुन्न सक्नुहुन्छ, "मेरो छोराका समस्याहरू र कमजोरीहरू होलान् तर म उसलाई माया गर्छु।" उनी दीनासँग विवाह गर्न चाहन्छन्। उनले चाहेको कुरा पाउन् भन्ने कुरा सुनिश्चित गर्न म आफूले सक्ने सबै कुरा गर्नेछु। "म थप समस्याबाट जोगिन चाहन्छु।"</w:t>
      </w:r>
    </w:p>
    <w:p>
      <w:pPr>
        <w:pStyle w:val="ListBullet"/>
        <w:spacing w:line="240" w:lineRule="auto"/>
        <w:ind w:left="720"/>
      </w:pPr>
      <w:r>
        <w:rPr>
          <w:lang w:val="ne_NP" w:bidi="ne_NP"/>
        </w:rPr>
      </w:r>
      <w:r>
        <w:rPr>
          <w:lang w:val="ne_NP" w:bidi="ne_NP"/>
        </w:rPr>
        <w:t>नाटक फेरि सुरु गर्नुहोस्।</w:t>
      </w:r>
    </w:p>
    <w:p>
      <w:pPr/>
      <w:r>
        <w:rPr>
          <w:lang w:val="ne_NP" w:bidi="ne_NP"/>
        </w:rPr>
      </w:r>
      <w:r>
        <w:rPr>
          <w:lang w:val="ne_NP" w:bidi="ne_NP"/>
        </w:rPr>
        <w:t>दृश्य २ मा, सहरका नेताहरू प्रस्तावमा सहमत हुन्छन् र सहरका प्रत्येक पुरुषको खतना गरिन्छ। दीनाका सहोदर दाजुभाइ शिमोन र लेवी खतना गरेको तेस्रो दिनसम्म पर्खन्छन्। यो त्यस्तो समय थियो जब खतना गरिएका पुरुषहरू सबैभन्दा बढी पीडामा थिए, वा काम गर्न वा लड्न असमर्थ थिए। तिनीहरूलाई सायद अलिअलि ज्वरो थियो। शिमोन र लेवी तरवारहरू लिएर गए, तिनीहरूले ती मानिसहरूलाई आक्रमण गरेर सहरका सबै वयस्क पुरुषहरूलाई मारे। यो एउटा हिंसात्मक दृश्य हो। तिनीहरू शकेमको घरमा गए, दीनालाई घरबाट लिएर उनलाई फिर्ता आफ्नो शिविरमा लगे।</w:t>
      </w:r>
    </w:p>
    <w:p>
      <w:pPr>
        <w:pStyle w:val="ListBullet"/>
        <w:spacing w:line="240" w:lineRule="auto"/>
        <w:ind w:left="720"/>
      </w:pPr>
      <w:r>
        <w:rPr>
          <w:lang w:val="ne_NP" w:bidi="ne_NP"/>
        </w:rPr>
      </w:r>
      <w:r>
        <w:rPr>
          <w:lang w:val="ne_NP" w:bidi="ne_NP"/>
        </w:rPr>
        <w:t xml:space="preserve">अभिनय रोक्नुहोस्। </w:t>
      </w:r>
    </w:p>
    <w:p>
      <w:pPr>
        <w:pStyle w:val="ListBullet"/>
        <w:spacing w:line="240" w:lineRule="auto"/>
        <w:ind w:left="720"/>
      </w:pPr>
      <w:r>
        <w:rPr>
          <w:lang w:val="ne_NP" w:bidi="ne_NP"/>
        </w:rPr>
      </w:r>
      <w:r>
        <w:rPr>
          <w:lang w:val="ne_NP" w:bidi="ne_NP"/>
        </w:rPr>
        <w:t>शिमोन र लेवीलाई सोध्नुहोस्, "तपाईंले बदला लिनुभएकोले अब तपाईंलाई कस्तो महसुस भइरहेको छ?" तपाईंले सुन्न सक्नुहुन्छ, "यसले राम्रो महसुस गराउँछ। तिनीहरूले हाम्री बहिनीलाई अपवित्र तुल्याए। सहरका ती मानिसहरूले शकेमलाई रोक्न वा दीनालाई मद्दत गर्न केही गरेनन्। तिनीहरू हाम्रा महिलाहरूलाई आफ्नै लागि लैजान चाहन्छन्। "तिनीहरू मर्न योग्य थिए।"</w:t>
      </w:r>
    </w:p>
    <w:p>
      <w:pPr>
        <w:pStyle w:val="ListBullet"/>
        <w:spacing w:line="240" w:lineRule="auto"/>
        <w:ind w:left="720"/>
      </w:pPr>
      <w:r>
        <w:rPr>
          <w:lang w:val="ne_NP" w:bidi="ne_NP"/>
        </w:rPr>
      </w:r>
      <w:r>
        <w:rPr>
          <w:lang w:val="ne_NP" w:bidi="ne_NP"/>
        </w:rPr>
        <w:t>दीनलाई सोध्नुहोस्, "तपाईंलाई अब कस्तो महसुस भइरहेको छ?" तपाईंले सुन्न सक्नुहुन्छ, "मेरा भाइहरूले मलाई बचाएकोमा म धेरै खुसी छु। म त्यहाँ सदाका लागि रहनेछु भन्ने मलाई डर थियो। मैले धेरै फोहोर महसुस गरेको छु। मलाई फेरि सामान्य महसुस गर्न धेरै समय लाग्नेछ। मेरो भाइहरूले मलाई माया गर्छन् र म घर फर्किएको चाहन्छन् भन्ने थाहा पाउँदा खुसी लागेको छ।"</w:t>
      </w:r>
    </w:p>
    <w:p>
      <w:pPr>
        <w:pStyle w:val="ListBullet"/>
        <w:spacing w:line="240" w:lineRule="auto"/>
        <w:ind w:left="720"/>
      </w:pPr>
      <w:r>
        <w:rPr>
          <w:lang w:val="ne_NP" w:bidi="ne_NP"/>
        </w:rPr>
      </w:r>
      <w:r>
        <w:rPr>
          <w:lang w:val="ne_NP" w:bidi="ne_NP"/>
        </w:rPr>
        <w:t>नाटक फेरि सुरु गर्नुहोस्।</w:t>
      </w:r>
    </w:p>
    <w:p>
      <w:pPr/>
      <w:r>
        <w:rPr>
          <w:lang w:val="ne_NP" w:bidi="ne_NP"/>
        </w:rPr>
      </w:r>
      <w:r>
        <w:rPr>
          <w:lang w:val="ne_NP" w:bidi="ne_NP"/>
        </w:rPr>
        <w:t>दृश्य ३ मा, याकूबका बाँकी छोराहरू सहर जान्छन्। शिमोन र लेवीले के गरेका छन् भनेर छोराहरूले थाहा पाउँछन्। छोराहरूले सहरका सबै पुरुषहरू मरेका छन् भन्ने कुरा पत्ता लगाउँछन्। त्यसपछि अन्य छोराहरूले सहरबाट सबै कुरा लिन्छन्। तिनीहरूले सबै पशुहरू लिन्छन्। तिनीहरूले घरहरूबाट मूल्यका सबै कुरा लिन्छन्। र त्यसपछि तिनीहरूले सबै महिलाहरू र बच्चाहरूलाई कैदीको रूपमा लिन्थे।</w:t>
      </w:r>
    </w:p>
    <w:p>
      <w:pPr/>
      <w:r>
        <w:rPr>
          <w:lang w:val="ne_NP" w:bidi="ne_NP"/>
        </w:rPr>
      </w:r>
      <w:r>
        <w:rPr>
          <w:lang w:val="ne_NP" w:bidi="ne_NP"/>
        </w:rPr>
        <w:t>दृश्य ४ मा, याकूबले शिमोन र लेवीलाई भन्छन्, "तिमीहरूले मलाई बर्बाद गर्यौ!" म अब यस क्षेत्रमा सबैका लागि नराम्रो गन्ध जस्तै छु।" याकूबलाई अन्य मानिसहरू एकसाथ मिलेर याकूब र उनको परिवारमाथि आक्रमण गर्लान् भन्ने डर थियो। याकूबलाई सम्पूर्ण परिवार मारिने डर थियो। दाजुभाइहरूले यसो भन्दै जवाफ दिए, "हामीले उनलाई हाम्री बहिनीलाई वेश्यालाई जस्तो व्यवहार गर्न दिन सक्दैनथ्यौं।"</w:t>
      </w:r>
    </w:p>
    <w:p>
      <w:pPr>
        <w:pStyle w:val="ListBullet"/>
        <w:spacing w:line="240" w:lineRule="auto"/>
        <w:ind w:left="720"/>
      </w:pPr>
      <w:r>
        <w:rPr>
          <w:lang w:val="ne_NP" w:bidi="ne_NP"/>
        </w:rPr>
      </w:r>
      <w:r>
        <w:rPr>
          <w:lang w:val="ne_NP" w:bidi="ne_NP"/>
        </w:rPr>
        <w:t xml:space="preserve">अभिनय रोक्नुहोस्। </w:t>
      </w:r>
    </w:p>
    <w:p>
      <w:pPr>
        <w:pStyle w:val="ListBullet"/>
        <w:spacing w:line="240" w:lineRule="auto"/>
        <w:ind w:left="720"/>
      </w:pPr>
      <w:r>
        <w:rPr>
          <w:lang w:val="ne_NP" w:bidi="ne_NP"/>
        </w:rPr>
      </w:r>
      <w:r>
        <w:rPr>
          <w:lang w:val="ne_NP" w:bidi="ne_NP"/>
        </w:rPr>
        <w:t>दाजुभाइहरूलाई सोध्नुहोस्, "तपाईंहरूलाई आफ्नो बुबाको बारेमा अहिले कस्तो महसुस भइरहेको छ?" तपाईंले सुन्न सक्नुहुन्छ, "उनी कसरी यस्तो हुन सक्छन् भनेर म बुझ्दिन। हामीले आफ्नी बहिनीको उद्धार गर्न र यसको बदला लिनुपर्ने थियो। उनले उनको वास्ता नगरेको जस्तो देखिन्छ।</w:t>
      </w:r>
    </w:p>
    <w:p>
      <w:pPr>
        <w:pStyle w:val="ListBullet"/>
        <w:spacing w:line="240" w:lineRule="auto"/>
        <w:ind w:left="720"/>
      </w:pPr>
      <w:r>
        <w:rPr>
          <w:lang w:val="ne_NP" w:bidi="ne_NP"/>
        </w:rPr>
      </w:r>
      <w:r>
        <w:rPr>
          <w:lang w:val="ne_NP" w:bidi="ne_NP"/>
        </w:rPr>
        <w:t>याकूबलाई सोध्नुहोस्, "तपाईंलाई अहिले कस्तो महसुस भइरहेको छ?" तपाईंले सुन्न सक्नुहुन्छ, "म आफ्नो सम्पूर्ण परिवारको जीवनका लागि साँच्चै डराएको छु।" मलाई थाहा छ कि तिनीहरूले दुर्व्यवहार गरे र दीनालाई अशुद्ध गरे, तर मैले सम्पूर्ण परिवारको बारेमा सोच्नुपर्छ।</w:t>
      </w:r>
    </w:p>
    <w:p>
      <w:pPr/>
      <w:r>
        <w:rPr>
          <w:lang w:val="ne_NP" w:bidi="ne_NP"/>
        </w:rPr>
      </w:r>
      <w:r>
        <w:rPr>
          <w:lang w:val="ne_NP" w:bidi="ne_NP"/>
        </w:rPr>
        <w:t>यहाँ रोक्नुहोस् र यो कथाले तपाईंलाई कस्तो महसुस गराउँछ र के सोच्न लगाउँछ, त्यसबारे समूहमा छलफल गर्नुहोस्। के तपाईंलाई यस कथाको बारेमा सोच्न वा आफ्नो टोलीमा कसैसँग वा अर्को व्यक्तिसँग कुरा गर्न केही समय चाहिन्छ? यस्तो कथाको बारेमा सोच्दा आफ्नो हेरचाह गर्न तपाईं के गर्न सक्नुहुन्छ?</w:t>
      </w:r>
      <w:r>
        <w:rPr>
          <w:lang w:val="ne_NP" w:bidi="ne_NP"/>
        </w:rPr>
      </w:r>
    </w:p>
    <w:p>
      <w:pPr>
        <w:pStyle w:val="Heading3"/>
      </w:pPr>
      <w:r>
        <w:rPr>
          <w:lang w:val="ne_NP" w:bidi="ne_NP"/>
        </w:rPr>
        <w:t>Step 5</w:t>
      </w:r>
    </w:p>
    <w:p>
      <w:pPr/>
      <w:r>
        <w:rPr>
          <w:lang w:val="ne_NP" w:bidi="ne_NP"/>
        </w:rPr>
      </w:r>
      <w:r>
        <w:rPr>
          <w:lang w:val="ne_NP" w:bidi="ne_NP"/>
        </w:rPr>
        <w:t>संस्करणलाई सजिलोसँग बुझ्न पाठलाई एकपटक सुन्नुहोस्।</w:t>
      </w:r>
    </w:p>
    <w:p>
      <w:pPr/>
      <w:r>
        <w:rPr>
          <w:lang w:val="ne_NP" w:bidi="ne_NP"/>
        </w:rPr>
      </w:r>
      <w:r>
        <w:rPr>
          <w:lang w:val="ne_NP" w:bidi="ne_NP"/>
        </w:rPr>
        <w:t>याकूब शकेम सहर बाहिर आफूले किनेको एउटा जग्गाको टुक्रामा बसोबास गरिरहेका छन्। हिव्वीका हमोरका छोराको नाम शकेम हो। शब्दहरू एउटै हुन्। यस खण्डमा अधिकांश अनुवादहरूले शकेमलाई नाम प्रयोग नगरिकन सहर बुझाउँछन् र त्यसपछि त्यो मानिसलाई शकेम नामले बुझाउँछन्। हिव्वीहरू हामका छोरा कनानका सन्तानहरू हुन्। नोआले हामका छोरा कनानलाई श्राप दिए। हिव्वीहरू कनानका सन्तानमध्येका एउटा कुल हुन्, जो शकेम वरपरको क्षेत्रमा बसोबास गर्छन्। शकेम चिन्ह लगाइएको नक्सा हेर्नुहोस्।</w:t>
      </w:r>
    </w:p>
    <w:p>
      <w:pPr/>
      <w:r>
        <w:rPr>
          <w:lang w:val="ne_NP" w:bidi="ne_NP"/>
        </w:rPr>
      </w:r>
      <w:r>
        <w:rPr>
          <w:lang w:val="ne_NP" w:bidi="ne_NP"/>
        </w:rPr>
        <w:t xml:space="preserve">दीना </w:t>
      </w:r>
      <w:r>
        <w:rPr>
          <w:b/>
          <w:lang w:val="ne_NP" w:bidi="ne_NP"/>
        </w:rPr>
        <w:t>अशुद्ध पारिएकी थिइन्।</w:t>
      </w:r>
      <w:r>
        <w:rPr>
          <w:lang w:val="ne_NP" w:bidi="ne_NP"/>
        </w:rPr>
        <w:t xml:space="preserve"> कुनै कुरालाई अशुद्ध गर्नु भनेको त्यसलाई परमेश्वरका लागि अशुद्ध वा अस्वीकार्य हुनु हो। दिनालाई अब धार्मिक रूपमा अशुद्ध वा सामाजिक रूपमा अस्वीकार्य मानिन्थ्यो। दीना अशुद्ध छिन्। दिनाको बेइज्जत वा अपमान भएको छ भनेर तपाईं भन्न सक्नुहुन्छ। दीनालाई कसरी अशुद्ध पारिएको थियो भनेर वर्णन गर्न तपाईंले अघिल्लो खण्डमा प्रयोग गर्नुभएकै अभिव्यक्तिहरू प्रयोग गर्नुहोस्।</w:t>
      </w:r>
    </w:p>
    <w:p>
      <w:pPr/>
      <w:r>
        <w:rPr>
          <w:lang w:val="ne_NP" w:bidi="ne_NP"/>
        </w:rPr>
      </w:r>
      <w:r>
        <w:rPr>
          <w:lang w:val="ne_NP" w:bidi="ne_NP"/>
        </w:rPr>
        <w:t xml:space="preserve">हमोर र शकेमले सहरका पुरुषहरूलाई </w:t>
      </w:r>
      <w:r>
        <w:rPr>
          <w:b/>
          <w:lang w:val="ne_NP" w:bidi="ne_NP"/>
        </w:rPr>
        <w:t>सहरको ढोकामा</w:t>
      </w:r>
      <w:r>
        <w:rPr>
          <w:lang w:val="ne_NP" w:bidi="ne_NP"/>
        </w:rPr>
        <w:t xml:space="preserve"> भेट्छन्। सहरको ढोकाबाट बाहिर निस्कने सबै पुरुषहरू भन्ने वाक्यांश एउटा वाक्पद्धति हो, जसको अर्थ सबै वयस्क पुरुषहरू भन्ने हुन्छ। प्राचीन समयमा सहरको ढोकामा पुरुषहरू महत्त्वपूर्ण कामको बारेमा छलफल गर्न भेट्थे।</w:t>
      </w:r>
    </w:p>
    <w:p>
      <w:pPr/>
      <w:r>
        <w:rPr>
          <w:lang w:val="ne_NP" w:bidi="ne_NP"/>
        </w:rPr>
      </w:r>
      <w:r>
        <w:rPr>
          <w:lang w:val="ne_NP" w:bidi="ne_NP"/>
        </w:rPr>
        <w:t>सहरको ढोकाको तस्वीर हेर्नुहोस्।</w:t>
      </w:r>
    </w:p>
    <w:p>
      <w:pPr/>
      <w:r>
        <w:rPr>
          <w:lang w:val="ne_NP" w:bidi="ne_NP"/>
        </w:rPr>
      </w:r>
      <w:r>
        <w:rPr>
          <w:lang w:val="ne_NP" w:bidi="ne_NP"/>
        </w:rPr>
        <w:t xml:space="preserve">तपाईंले अघिल्लो खण्डमा </w:t>
      </w:r>
      <w:r>
        <w:rPr>
          <w:b/>
          <w:lang w:val="ne_NP" w:bidi="ne_NP"/>
        </w:rPr>
        <w:t>खतना</w:t>
      </w:r>
      <w:r>
        <w:rPr>
          <w:lang w:val="ne_NP" w:bidi="ne_NP"/>
        </w:rPr>
        <w:t>का लागि प्रयोग गर्नुभएको शब्दहरू नै प्रयोग गर्नुहोस्।</w:t>
      </w:r>
    </w:p>
    <w:p>
      <w:pPr/>
      <w:r>
        <w:rPr>
          <w:lang w:val="ne_NP" w:bidi="ne_NP"/>
        </w:rPr>
      </w:r>
      <w:r>
        <w:rPr>
          <w:lang w:val="ne_NP" w:bidi="ne_NP"/>
        </w:rPr>
        <w:t>लेआ दिनाकी आमा हुन्। लेआ शिमोन र लेवीकी आमा पनि हुन्। शिमियोन र लेवी दीनाका सहोदर दाजुभाइहरू हुन्। दीनाका ६ जना सहोदर दाजुभाइहरू छन्, जो लेआका छोराहरू हुन्। दिनाका ५ जना सौतेनी दाजुभाइ वा फरक आमा तर एउटै बुबा भएका दाजुभाइहरू छन्।</w:t>
      </w:r>
    </w:p>
    <w:p>
      <w:pPr/>
      <w:r>
        <w:rPr>
          <w:lang w:val="ne_NP" w:bidi="ne_NP"/>
        </w:rPr>
      </w:r>
      <w:r>
        <w:rPr>
          <w:lang w:val="ne_NP" w:bidi="ne_NP"/>
        </w:rPr>
        <w:t xml:space="preserve">शिमियोन र लेवीले </w:t>
      </w:r>
      <w:r>
        <w:rPr>
          <w:b/>
          <w:lang w:val="ne_NP" w:bidi="ne_NP"/>
        </w:rPr>
        <w:t>तरवारहरू</w:t>
      </w:r>
      <w:r>
        <w:rPr>
          <w:lang w:val="ne_NP" w:bidi="ne_NP"/>
        </w:rPr>
        <w:t xml:space="preserve"> प्रयोग गरे। तरवारको एउटा तिखो टुप्पो थियो र सम्भवतः यो दुईधारे थियो वा यसको दुवैतिर धार थियो। यो कम्मरबाट झुण्डिने दाप वा खोलमा राखेर लगाइन्थ्यो। याकूबका छोराहरूले सहर </w:t>
      </w:r>
      <w:r>
        <w:rPr>
          <w:b/>
          <w:lang w:val="ne_NP" w:bidi="ne_NP"/>
        </w:rPr>
        <w:t>लुटे</w:t>
      </w:r>
      <w:r>
        <w:rPr>
          <w:lang w:val="ne_NP" w:bidi="ne_NP"/>
        </w:rPr>
        <w:t xml:space="preserve">। यसको अर्थ तिनीहरूले मूल्यवान् जुनसुकै र सबै थोक लगे। अर्को शब्द </w:t>
      </w:r>
      <w:r>
        <w:rPr>
          <w:b/>
          <w:lang w:val="ne_NP" w:bidi="ne_NP"/>
        </w:rPr>
        <w:t>लुटपाट</w:t>
      </w:r>
      <w:r>
        <w:rPr>
          <w:lang w:val="ne_NP" w:bidi="ne_NP"/>
        </w:rPr>
        <w:t xml:space="preserve"> हो। केही लुट्नु भनेको मूल्यवान् कुनै पनि कुरा लिनु हो। लुट्नु भन्नाले सामान्यतया युद्धको अवस्थामा मूल्यवान् वस्तुहरू लिनुलाई बुझाउँछ। लुटपाट र डकैती दुवै हिंसात्मक कार्यहरू हुन्।</w:t>
      </w:r>
    </w:p>
    <w:p>
      <w:pPr/>
      <w:r>
        <w:rPr>
          <w:lang w:val="ne_NP" w:bidi="ne_NP"/>
        </w:rPr>
      </w:r>
      <w:r>
        <w:rPr>
          <w:lang w:val="ne_NP" w:bidi="ne_NP"/>
        </w:rPr>
        <w:t xml:space="preserve">याकूबले भने कि शिमोन र लेवीले गर्दा उनी त्यस क्षेत्रका मानिसहरूका बीचमा एक </w:t>
      </w:r>
      <w:r>
        <w:rPr>
          <w:b/>
          <w:lang w:val="ne_NP" w:bidi="ne_NP"/>
        </w:rPr>
        <w:t>अप्रिय गन्ध</w:t>
      </w:r>
      <w:r>
        <w:rPr>
          <w:lang w:val="ne_NP" w:bidi="ne_NP"/>
        </w:rPr>
        <w:t xml:space="preserve"> जस्तै भएका छन्। अर्को शब्द </w:t>
      </w:r>
      <w:r>
        <w:rPr>
          <w:b/>
          <w:lang w:val="ne_NP" w:bidi="ne_NP"/>
        </w:rPr>
        <w:t>गन्ध</w:t>
      </w:r>
      <w:r>
        <w:rPr>
          <w:lang w:val="ne_NP" w:bidi="ne_NP"/>
        </w:rPr>
        <w:t xml:space="preserve"> हो। याकूबले भने, "तिमीहरूले मलाई घृणित बनाएका छौ।" खराब गन्ध आउनु, दुर्गन्धित हुनु वा कडा गन्ध आउनु, यी सबै शब्दचित्रहरू हुन्। याकूबले अब मानिसहरूबीच आफ्नो खराब प्रतिष्ठा भएको छ भनी बताइरहेका छन्।</w:t>
      </w:r>
    </w:p>
    <w:p>
      <w:pPr/>
      <w:r>
        <w:rPr>
          <w:lang w:val="ne_NP" w:bidi="ne_NP"/>
        </w:rPr>
      </w:r>
      <w:r>
        <w:rPr>
          <w:lang w:val="ne_NP" w:bidi="ne_NP"/>
        </w:rPr>
        <w:t>रोक्नुहोस् र छलफल गर्नुहोस्: कसैले अरूसँग छली तरिकाले व्यवहार गर्छ भन्ने एउटा छोटो कथा सुनाउनुहोस्। तपाईं आफ्नो कथामा यस व्यक्तिलाई कसरी वर्णन गर्दै हुनुहुन्छ? के तपाईं शब्द-चित्रहरू प्रयोग गर्नुहुन्छ, वा तपाईं 'खराब प्रतिष्ठा' भन्नुहुन्छ?</w:t>
      </w:r>
    </w:p>
    <w:p>
      <w:pPr/>
      <w:r>
        <w:rPr>
          <w:lang w:val="ne_NP" w:bidi="ne_NP"/>
        </w:rPr>
      </w:r>
      <w:r>
        <w:rPr>
          <w:lang w:val="ne_NP" w:bidi="ne_NP"/>
        </w:rPr>
        <w:t xml:space="preserve">दाजुभाइहरूले याकूबलाई जवाफको आवश्यकता नपर्ने एउटा प्रश्न सोधेर जवाफ दिन्छन्। यस प्रकारको प्रश्नलाई सकारात्मक तरिकाले व्यक्त गर्न सकिन्छ। तिनीहरूले भने कि शकेमले दीनालाई </w:t>
      </w:r>
      <w:r>
        <w:rPr>
          <w:b/>
          <w:lang w:val="ne_NP" w:bidi="ne_NP"/>
        </w:rPr>
        <w:t>वेश्या</w:t>
      </w:r>
      <w:r>
        <w:rPr>
          <w:lang w:val="ne_NP" w:bidi="ne_NP"/>
        </w:rPr>
        <w:t>लाई जस्तै व्यवहार गरिरहेको थियो। वेश्या भनेको यौन कार्यहरूको लागि पैसा पाउने महिला हो। वेश्याको सामान्यतया आफ्नो संस्कृतिमा खराब प्रतिष्ठा हुन्छ।</w:t>
      </w:r>
      <w:r>
        <w:rPr>
          <w:lang w:val="ne_NP" w:bidi="ne_NP"/>
        </w:rPr>
      </w:r>
    </w:p>
    <w:p>
      <w:pPr>
        <w:pStyle w:val="Heading3"/>
      </w:pPr>
      <w:r>
        <w:rPr>
          <w:lang w:val="ne_NP" w:bidi="ne_NP"/>
        </w:rPr>
        <w:t>Step 6</w:t>
      </w:r>
    </w:p>
    <w:p>
      <w:pPr/>
      <w:r>
        <w:rPr>
          <w:lang w:val="ne_NP" w:bidi="ne_NP"/>
        </w:rPr>
      </w:r>
      <w:r>
        <w:rPr>
          <w:lang w:val="ne_NP" w:bidi="ne_NP"/>
        </w:rPr>
        <w:t>अनुवादलाई सजिलोसँग बुझ्न यस खण्डको श्रव्य संस्करण सुन्‍नुहोस्।</w:t>
      </w:r>
    </w:p>
    <w:p>
      <w:pPr/>
      <w:r>
        <w:rPr>
          <w:lang w:val="ne_NP" w:bidi="ne_NP"/>
        </w:rPr>
      </w:r>
      <w:r>
        <w:rPr>
          <w:lang w:val="ne_NP" w:bidi="ne_NP"/>
        </w:rPr>
        <w:t>यस सत्रमा, एउटा समूहको रूपमा तपाईंको आफ्नै भाषामा खण्डलाई पुन: भन्न लगाउनुहोस्।</w:t>
      </w:r>
    </w:p>
    <w:p>
      <w:pPr/>
      <w:r>
        <w:rPr>
          <w:lang w:val="ne_NP" w:bidi="ne_NP"/>
        </w:rPr>
      </w:r>
      <w:r>
        <w:rPr>
          <w:lang w:val="ne_NP" w:bidi="ne_NP"/>
        </w:rPr>
        <w:t>पहिला, सम्पूर्ण समूहले खण्डलाई तपाईंको आफ्नै भाषामा बताउन अभ्यास गर्नुपर्छ। तपाईंले अघिल्लो चरणहरूमा निर्णय गर्नुभएको कुराहरू जस्तै कालक्रम, शब्दहरू, वाक्यांशहरू, भावनाहरू, वा तपाईंले छलफल गर्नुभएको अन्य कुराहरू यसमा समावेश गर्नलाई सम्झनुहोस्।</w:t>
      </w:r>
    </w:p>
    <w:p>
      <w:pPr/>
      <w:r>
        <w:rPr>
          <w:lang w:val="ne_NP" w:bidi="ne_NP"/>
        </w:rPr>
      </w:r>
      <w:r>
        <w:rPr>
          <w:lang w:val="ne_NP" w:bidi="ne_NP"/>
        </w:rPr>
        <w:t>एउटा समूहको सदस्यले खण्डका केही वाक्यहरू भन्नुपर्छ र रोकिनु पर्छ। समूहको अर्को सदस्यले खण्डको अर्को भाग भन्नु पर्छ र रोकिनु पर्छ। समूहले सम्पूर्ण खण्डलाई पुन: नभन्दासम्म यो गर्नुहोस्। यस चरणमा समूहका सदस्यहरूले एक अर्कालाई सच्याउन सक्छन्।</w:t>
      </w:r>
    </w:p>
    <w:p>
      <w:pPr/>
      <w:r>
        <w:rPr>
          <w:lang w:val="ne_NP" w:bidi="ne_NP"/>
        </w:rPr>
      </w:r>
      <w:r>
        <w:rPr>
          <w:lang w:val="ne_NP" w:bidi="ne_NP"/>
        </w:rPr>
        <w:t xml:space="preserve">अडियो रोक्‍नुहोस्। </w:t>
      </w:r>
    </w:p>
    <w:p>
      <w:pPr/>
      <w:r>
        <w:rPr>
          <w:lang w:val="ne_NP" w:bidi="ne_NP"/>
        </w:rPr>
      </w:r>
      <w:r>
        <w:rPr>
          <w:lang w:val="ne_NP" w:bidi="ne_NP"/>
        </w:rPr>
        <w:t>अर्को पटक, समूहको प्रत्येक सदस्यले कम्तिमा पनि एकचोटि सम्पूर्ण खण्डलाई नरोकी भन्नुपर्छ। समूहको सदस्यले खण्डलाई सम्झन मद्दत गर्न कुनैपनि वस्तुहरू, चालहरू, वा तिनीहरूको स्टोरीबोर्ड प्रयोग गर्न सक्छन्।</w:t>
      </w:r>
    </w:p>
    <w:p>
      <w:pPr/>
      <w:r>
        <w:rPr>
          <w:lang w:val="ne_NP" w:bidi="ne_NP"/>
        </w:rPr>
      </w:r>
      <w:r>
        <w:rPr>
          <w:lang w:val="ne_NP" w:bidi="ne_NP"/>
        </w:rPr>
        <w:t xml:space="preserve">अडियो रोक्‍नुहोस्। </w:t>
      </w:r>
    </w:p>
    <w:p>
      <w:pPr/>
      <w:r>
        <w:rPr>
          <w:lang w:val="ne_NP" w:bidi="ne_NP"/>
        </w:rPr>
      </w:r>
      <w:r>
        <w:rPr>
          <w:lang w:val="ne_NP" w:bidi="ne_NP"/>
        </w:rPr>
        <w:t>त्यसपछि, तपाईंलाई सबैभन्दा बढी मनपरेको खण्डको संस्करण कस्को हो समूहले निर्णय गर्न सक्छ। तपाईंले एउटा समूहको सदस्यले एउटा दृश्य बताएको तरिका मनपर्यो तर तपाईंले अर्को दृश्य अर्कै समूहको सदस्यले बताएको तरिका मनपर्यो भनेर निर्णय गर्न सक्नुहुन्छ।</w:t>
      </w:r>
    </w:p>
    <w:p>
      <w:pPr/>
      <w:r>
        <w:rPr>
          <w:lang w:val="ne_NP" w:bidi="ne_NP"/>
        </w:rPr>
      </w:r>
      <w:r>
        <w:rPr>
          <w:lang w:val="ne_NP" w:bidi="ne_NP"/>
        </w:rPr>
        <w:t xml:space="preserve">अडियो रोक्‍नुहोस्। </w:t>
      </w:r>
    </w:p>
    <w:p>
      <w:pPr/>
      <w:r>
        <w:rPr>
          <w:lang w:val="ne_NP" w:bidi="ne_NP"/>
        </w:rPr>
      </w:r>
      <w:r>
        <w:rPr>
          <w:lang w:val="ne_NP" w:bidi="ne_NP"/>
        </w:rPr>
        <w:t>अन्तमा, समूहले सबैजना सहमत हुने खण्डको अन्तिम संस्करणलाई सँगै राख्न सक्छन्। समूहको प्रत्येक सदस्यले यस खण्डको अन्तिम संस्करण सुनाउने अभ्यास गर्नुपर्छ।</w:t>
      </w:r>
      <w:r>
        <w:rPr>
          <w:lang w:val="ne_NP" w:bidi="ne_NP"/>
        </w:rPr>
      </w:r>
      <w:r>
        <w:rPr>
          <w:lang w:val="ne_NP" w:bidi="ne_NP"/>
        </w:rPr>
      </w:r>
    </w:p>
    <w:p>
      <w:pPr/>
      <w:r>
        <w:rPr>
          <w:lang w:val="ne_NP" w:bidi="ne_NP"/>
        </w:rPr>
      </w:r>
    </w:p>
    <w:p>
      <w:pPr>
        <w:pStyle w:val="Heading2"/>
      </w:pPr>
      <w:r>
        <w:rPr>
          <w:lang w:val="ne_NP" w:bidi="ne_NP"/>
        </w:rPr>
        <w:t>Genesis 35:1–15</w:t>
      </w:r>
      <w:r>
        <w:rPr>
          <w:lang w:val="ne_NP" w:bidi="ne_NP"/>
        </w:rPr>
      </w:r>
    </w:p>
    <w:p>
      <w:pPr>
        <w:pStyle w:val="Heading3"/>
      </w:pPr>
      <w:r>
        <w:rPr>
          <w:lang w:val="ne_NP" w:bidi="ne_NP"/>
        </w:rPr>
        <w:t>Step 1</w:t>
      </w:r>
    </w:p>
    <w:p>
      <w:pPr/>
      <w:r>
        <w:rPr>
          <w:lang w:val="ne_NP" w:bidi="ne_NP"/>
        </w:rPr>
      </w:r>
      <w:r>
        <w:rPr>
          <w:lang w:val="ne_NP" w:bidi="ne_NP"/>
        </w:rPr>
        <w:t>उत्पत्ति ३५:१–१५ सुन्नुहोस् र यसलाई आफ्नो हृदयमा राख्नुहोस्। पाठलाई तीन पटक सुन्नुहोस् (सम्भव छ भने तीन फरक अनुवादहरूमा)। त्यसपछि टोलीले निम्न प्रश्नहरूको छलफल गर्नुहोस:</w:t>
      </w:r>
    </w:p>
    <w:p>
      <w:pPr>
        <w:pStyle w:val="ListBullet"/>
        <w:spacing w:line="240" w:lineRule="auto"/>
        <w:ind w:left="720"/>
      </w:pPr>
      <w:r>
        <w:rPr>
          <w:lang w:val="ne_NP" w:bidi="ne_NP"/>
        </w:rPr>
      </w:r>
      <w:r>
        <w:rPr>
          <w:lang w:val="ne_NP" w:bidi="ne_NP"/>
        </w:rPr>
        <w:t>यो खण्डमा तपाईंलाई के मन पर्‍यो?</w:t>
      </w:r>
    </w:p>
    <w:p>
      <w:pPr>
        <w:pStyle w:val="ListBullet"/>
        <w:spacing w:line="240" w:lineRule="auto"/>
        <w:ind w:left="720"/>
      </w:pPr>
      <w:r>
        <w:rPr>
          <w:lang w:val="ne_NP" w:bidi="ne_NP"/>
        </w:rPr>
      </w:r>
      <w:r>
        <w:rPr>
          <w:lang w:val="ne_NP" w:bidi="ne_NP"/>
        </w:rPr>
        <w:t>तपाईलाई के मन पर्दैन वा के बुझ्नुहुन्न?</w:t>
      </w:r>
    </w:p>
    <w:p>
      <w:pPr>
        <w:pStyle w:val="ListBullet"/>
        <w:spacing w:line="240" w:lineRule="auto"/>
        <w:ind w:left="720"/>
      </w:pPr>
      <w:r>
        <w:rPr>
          <w:lang w:val="ne_NP" w:bidi="ne_NP"/>
        </w:rPr>
      </w:r>
      <w:r>
        <w:rPr>
          <w:lang w:val="ne_NP" w:bidi="ne_NP"/>
        </w:rPr>
        <w:t>यो कथाले हामीलाई परमेश्वरको बारेमा के भन्छ?</w:t>
      </w:r>
    </w:p>
    <w:p>
      <w:pPr>
        <w:pStyle w:val="ListBullet"/>
        <w:spacing w:line="240" w:lineRule="auto"/>
        <w:ind w:left="720"/>
      </w:pPr>
      <w:r>
        <w:rPr>
          <w:lang w:val="ne_NP" w:bidi="ne_NP"/>
        </w:rPr>
      </w:r>
      <w:r>
        <w:rPr>
          <w:lang w:val="ne_NP" w:bidi="ne_NP"/>
        </w:rPr>
        <w:t>यो खण्डले मानिसबारे हामीलाई के भन्दछ?</w:t>
      </w:r>
    </w:p>
    <w:p>
      <w:pPr>
        <w:pStyle w:val="ListBullet"/>
        <w:spacing w:line="240" w:lineRule="auto"/>
        <w:ind w:left="720"/>
      </w:pPr>
      <w:r>
        <w:rPr>
          <w:lang w:val="ne_NP" w:bidi="ne_NP"/>
        </w:rPr>
      </w:r>
      <w:r>
        <w:rPr>
          <w:lang w:val="ne_NP" w:bidi="ne_NP"/>
        </w:rPr>
        <w:t>यो खण्डले कसरी हाम्रो दैनिक जीवनलाई प्रभाव पार्छ?</w:t>
      </w:r>
    </w:p>
    <w:p>
      <w:pPr>
        <w:pStyle w:val="ListBullet"/>
        <w:spacing w:line="240" w:lineRule="auto"/>
        <w:ind w:left="720"/>
      </w:pPr>
      <w:r>
        <w:rPr>
          <w:lang w:val="ne_NP" w:bidi="ne_NP"/>
        </w:rPr>
      </w:r>
      <w:r>
        <w:rPr>
          <w:lang w:val="ne_NP" w:bidi="ne_NP"/>
        </w:rPr>
        <w:t>यो कथा सुन्नु पर्ने तपाईंले चिन्नुभएको व्यक्ति को हुनुहुन्छ?</w:t>
      </w:r>
      <w:r>
        <w:rPr>
          <w:lang w:val="ne_NP" w:bidi="ne_NP"/>
        </w:rPr>
      </w:r>
    </w:p>
    <w:p>
      <w:pPr>
        <w:pStyle w:val="Heading3"/>
      </w:pPr>
      <w:r>
        <w:rPr>
          <w:lang w:val="ne_NP" w:bidi="ne_NP"/>
        </w:rPr>
        <w:t>Step 2</w:t>
      </w:r>
    </w:p>
    <w:p>
      <w:pPr/>
      <w:r>
        <w:rPr>
          <w:lang w:val="ne_NP" w:bidi="ne_NP"/>
        </w:rPr>
      </w:r>
      <w:r>
        <w:rPr>
          <w:lang w:val="ne_NP" w:bidi="ne_NP"/>
        </w:rPr>
        <w:t>मञ्चको तयारी</w:t>
      </w:r>
    </w:p>
    <w:p>
      <w:pPr/>
      <w:r>
        <w:rPr>
          <w:lang w:val="ne_NP" w:bidi="ne_NP"/>
        </w:rPr>
      </w:r>
      <w:r>
        <w:rPr>
          <w:lang w:val="ne_NP" w:bidi="ne_NP"/>
        </w:rPr>
        <w:t>उत्पत्ति ३५:१–१५</w:t>
      </w:r>
    </w:p>
    <w:p>
      <w:pPr/>
      <w:r>
        <w:rPr>
          <w:lang w:val="ne_NP" w:bidi="ne_NP"/>
        </w:rPr>
      </w:r>
      <w:r>
        <w:rPr>
          <w:lang w:val="ne_NP" w:bidi="ne_NP"/>
        </w:rPr>
        <w:t>संस्करणलाई सजिलोसँग बुझ्न पाठलाई एकपटक सुन्नुहोस्।</w:t>
      </w:r>
    </w:p>
    <w:p>
      <w:pPr/>
      <w:r>
        <w:rPr>
          <w:lang w:val="ne_NP" w:bidi="ne_NP"/>
        </w:rPr>
      </w:r>
      <w:r>
        <w:rPr>
          <w:lang w:val="ne_NP" w:bidi="ne_NP"/>
        </w:rPr>
        <w:t>यो खण्ड सुरु हुँदा, याकूब र उनका परिवार अझै शकेममा बसोबास गरिरहेका छन्। याकूबको घराना अब धेरै ठूलो छ किनभने सहरबाट बन्दी बनाइएका सबै महिलाहरू र छोराछोरीहरू याकूबसँग बसोबास गरिरहेका छन्। यो परमेश्वरले याकूबलाई शकेमबाट बेथेलसम्म कसरी सार्नुहुन्छ भन्ने एउटा कथात्मक विवरण हो, जुन ठाउँमा याकूब हारानतर्फको आफ्नो यात्रामा रोकिएका थिए। धेरै वर्ष अघि, याकूब आफ्नी आमा रिबेकाका दाजुसँग बस्न हारान गए। बाटोमा, याकूब बेथेलमा रोकिए। बेथेल त्यो ठाउँ हो जहाँ याकूबले स्वर्ग पुग्ने सिँढीको सपना देखेका थिए र परमेश्वरले अब्राहाम र इसहाकसँग गर्नुभएको करारलाई पुन: पुष्टि गर्नुभयो। बेथेल त्यो ठाउँ हो जहाँ परमेश्वरले याकूबलाई भन्नुभयो कि त्यो भूमि याकूब र याकूबका सन्तानहरूको हुनेछ। परमेश्वरले याकूबलाई भन्नुभयो कि पृथ्वीका सबै परिवारहरूलाई याकूबका सन्तानहरूद्वारा आशिष् दिइनेछ।</w:t>
      </w:r>
    </w:p>
    <w:p>
      <w:pPr/>
      <w:r>
        <w:rPr>
          <w:lang w:val="ne_NP" w:bidi="ne_NP"/>
        </w:rPr>
      </w:r>
      <w:r>
        <w:rPr>
          <w:lang w:val="ne_NP" w:bidi="ne_NP"/>
        </w:rPr>
        <w:t>अब, परमेश्वरले याकूबसँग कुरा गर्नुहुन्छ र याकूबलाई बेथेलमा जान भन्नुहुन्छ। बेथेल शकेमबाट लगभग ३० किलोमिटर वा २० माइल दक्षिणमा छ तर यो लगभग ३०० मिटर वा १००० फिट बढी उचाइमा अवस्थित छ। "माथि जानु" भन्ने आदेशले त्यो ठाउँ उच्च उचाइमा नभएको भए पनि कुनै पवित्र ठाउँ वा आराधनाको ठाउँमा तीर्थयात्रामा जानु भन्ने कुरा पनि बुझाउन सक्छ। तीर्थयात्रा भनेको कुनै धार्मिक स्थलको एक विशेष यात्रा हो। शकेम र बेथेल चिन्ह लगाइएको नक्सा देखाउनुहोस्।</w:t>
      </w:r>
    </w:p>
    <w:p>
      <w:pPr/>
      <w:r>
        <w:rPr>
          <w:lang w:val="ne_NP" w:bidi="ne_NP"/>
        </w:rPr>
      </w:r>
      <w:r>
        <w:rPr>
          <w:lang w:val="ne_NP" w:bidi="ne_NP"/>
        </w:rPr>
        <w:t>परमेश्वरले याकूबलाई बेथेलमा सर्न र त्यहाँ बसोबास गर्न भन्नुहुन्छ। यसको अर्थ परमेश्वर याकूब केही समय बेथेलमा बसून् भन्ने चाहनुहुन्छ। परमेश्वरले याकूबलाई बेथेलमा परमेश्वरका लागि एउटा वेदी बनाउन भन्नुहुन्छ। परमेश्वरले याकूबलाई भन्नुहुन्छ कि परमेश्वर त्यही परमेश्वर हुनुहुन्छ जो याकूबकहाँ देखा पर्नुभएको थियो जब याकूब हारानको बाटोमा बेथेलमा रोकिए।</w:t>
      </w:r>
    </w:p>
    <w:p>
      <w:pPr/>
      <w:r>
        <w:rPr>
          <w:lang w:val="ne_NP" w:bidi="ne_NP"/>
        </w:rPr>
      </w:r>
      <w:r>
        <w:rPr>
          <w:lang w:val="ne_NP" w:bidi="ne_NP"/>
        </w:rPr>
        <w:t>वेदीको तस्वीर देखाउनुहोस्।</w:t>
      </w:r>
    </w:p>
    <w:p>
      <w:pPr/>
      <w:r>
        <w:rPr>
          <w:lang w:val="ne_NP" w:bidi="ne_NP"/>
        </w:rPr>
      </w:r>
      <w:r>
        <w:rPr>
          <w:lang w:val="ne_NP" w:bidi="ne_NP"/>
        </w:rPr>
        <w:t>शकेम छोड्नुअघि, याकूबले आफ्नो घरका सबैलाई अन्य ठाउँहरूबाट ल्याएका सबै विधर्मी मूर्तिहरू हटाउन भने। घरपरिवार भन्नाले याकूबसँग बसोबास गर्ने कुनै पनि व्यक्तिलाई बुझाउँछ जसमा परिवार र नोकरहरू समावेश हुनेछन्। मूर्तिहरूको आराधना गर्ने शकेमका सबै महिलाहरू र छोराछोरीहरू अब याकूबसँग कैदीको रूपमा बस्दै थिए। अघिल्लो खण्डहरूले हामीलाई बताएका थिए कि याकूबले धेरै नोकरहरूसँग हारान छोडेका थिए। राहेलले पनि पारिवारिक मूर्तिहरू आफूसँग ल्याएकी थिइन्। सबैले आफ्ना मूर्तिहरू र कानका कुंडहरू याकूबकहाँ ल्याए र याकूबले तिनीहरूलाई एउटा रूखमुनि गाडे। यो ठ्याक्कै कस्तो प्रकारको रूख थियो भन्ने हामीलाई थाहा छैन। केही अनुवादहरूले खस्रुको रूख भन्छन्। याकूबले किन उनीहरूको कानको झुम्का लिए भन्ने हामीलाई थाहा छैन। केही मानिसहरू यी झुम्काहरू गहना नभई ताबीज वा जादुई मन्त्रहरू थिए भन्ने सोच्छन्।</w:t>
      </w:r>
    </w:p>
    <w:p>
      <w:pPr/>
      <w:r>
        <w:rPr>
          <w:lang w:val="ne_NP" w:bidi="ne_NP"/>
        </w:rPr>
      </w:r>
      <w:r>
        <w:rPr>
          <w:lang w:val="ne_NP" w:bidi="ne_NP"/>
        </w:rPr>
        <w:t>साना घरेलू देवताहरू—मानिसहरू वा पुर्खाहरूको प्रतिनिधित्व गर्न सक्ने साना वस्तुहरू—को तस्वीर देखाउनुहोस्।</w:t>
      </w:r>
    </w:p>
    <w:p>
      <w:pPr/>
      <w:r>
        <w:rPr>
          <w:lang w:val="ne_NP" w:bidi="ne_NP"/>
        </w:rPr>
      </w:r>
      <w:r>
        <w:rPr>
          <w:lang w:val="ne_NP" w:bidi="ne_NP"/>
        </w:rPr>
        <w:t>याकूबले घरका सबै मानिसहरूलाई आफूलाई शुद्ध गर्न भने। शुद्धिकरणमा सामान्यतया नुहाउनु वा धुने र अशुद्ध कुरा हटाउन लुगा फेर्नु जस्ता कुरा समावेश हुन्थ्यो। याकूबको परिवारले शकेम छोड्नुअघि यो गरेको थियो। यसको अर्थ तिनीहरू सफा लुगा लगाएर बेथेल आइपुगेका थिएनन्, तर यात्रा सुरु गर्नुअघि स्नान गरेर र सफा लुगा लगाएर यो यात्रामा निस्किएका थिए। शुद्ध गरेर र विदेशी देवताहरूबाट छुटकारा पाएर, मानिसहरू परमेश्वरको आराधना गर्ने तयारी गरिरहेका थिए। यी अन्य वस्तुहरूले तिनीहरूको परमेश्वरको आराधनामा हस्तक्षेप गर्ने थिए।</w:t>
      </w:r>
    </w:p>
    <w:p>
      <w:pPr/>
      <w:r>
        <w:rPr>
          <w:lang w:val="ne_NP" w:bidi="ne_NP"/>
        </w:rPr>
      </w:r>
      <w:r>
        <w:rPr>
          <w:lang w:val="ne_NP" w:bidi="ne_NP"/>
        </w:rPr>
        <w:t>रोक्नुहोस् र छलफल गर्नुहोस्: तपाईंको संस्कृतिका मानिसहरूले आराधनाका लागि तयारी गर्न के गर्छन् भन्ने कुरा वर्णन गर्नुहोस्?</w:t>
      </w:r>
    </w:p>
    <w:p>
      <w:pPr/>
      <w:r>
        <w:rPr>
          <w:lang w:val="ne_NP" w:bidi="ne_NP"/>
        </w:rPr>
      </w:r>
      <w:r>
        <w:rPr>
          <w:lang w:val="ne_NP" w:bidi="ne_NP"/>
        </w:rPr>
        <w:t>जब याकूब र उनका घरपरिवार आफ्ना सबै पशुहरू सहित बेथेल यात्रा गरिरहेका थिए, तब परमेश्वरको भय वरिपरिका सहरहरूका मानिसहरूमा फैलियो। यो एउटा यस्तो शब्द-चित्र हो जसको अर्थ यो हो कि जब याकूब नजिक आए, परमेश्वरले मानिसहरूलाई धेरै त्रसित पार्नुभयो। कसैले पनि याकूब वा उनका कुनै पनि सामानलाई आक्रमण गरेन। याकूब शान्तिपूर्वक बेथेल सर्न सके। शिमोन र लेवीले शकेमका सबै पुरुषहरूलाई मारेपछि स्थानीय मानिसहरूले याकूब र उनको परिवारमाथि आक्रमण गर्नेछन् कि भन्ने डर याकूबलाई लागेको थियो। परमेश्वरले याकूबलाई परमेश्वरले याकूबको परिवारको रक्षा गर्नुहुनेछ भनेर देखाउनुहुन्छ।</w:t>
      </w:r>
    </w:p>
    <w:p>
      <w:pPr/>
      <w:r>
        <w:rPr>
          <w:lang w:val="ne_NP" w:bidi="ne_NP"/>
        </w:rPr>
      </w:r>
      <w:r>
        <w:rPr>
          <w:lang w:val="ne_NP" w:bidi="ne_NP"/>
        </w:rPr>
        <w:t>याकूब लूजमा आइपुगे, जुन बेथेल सहरको पुरानो नाम हो। जब याकूब बेथेल आइपुगे, याकूबले एउटा वेदी बनाए र त्यसको नाम एल-बेथेल राखे जसको अर्थ बेथेलका परमेश्वर हो। बेथेलको अर्थ परमेश्वरको घर हो। त्यसैले, नयाँ नामको अर्थ परमेश्वरको घरका परमेश्वर हो। याकूबलाई सम्झना भयो कि जब याकूब एसावबाट भागेर हारान जाँदै थिए, तब परमेश्वर यस ठाउँमा याकूबकहाँ देखा पर्नुभएको थियो।</w:t>
      </w:r>
    </w:p>
    <w:p>
      <w:pPr/>
      <w:r>
        <w:rPr>
          <w:lang w:val="ne_NP" w:bidi="ne_NP"/>
        </w:rPr>
      </w:r>
      <w:r>
        <w:rPr>
          <w:lang w:val="ne_NP" w:bidi="ne_NP"/>
        </w:rPr>
        <w:t>त्यसको केही समयपछि रिबेकाकी धाईआमा दबोराको मृत्यु भयो। जब रिबेका इसहाकसँग विवाह गर्न हारानबाट निस्किइन्, उनले आफ्नी धाईआमा वा बाल्यकालमा आफ्नो हेरचाह गर्ने स्त्रीलाई आफूसँगै लगिन्। त्यो खण्डमा उनको नाम थिएन। यस खण्डमा, उनको नाम दबोरा हो भन्ने कुरा हामीले थाहा पाउँछौं। दबोरालाई बेथेल नजिकैको उपत्यकाको एउटा खस्रुको रूखमुनि गाडिएको थियो। त्यो रूखको नाम रोदनको खस्रु राखिएको थियो। यस खण्डले हामीलाई याकूबकी आमा रिबेकाको बारेमा केही बताउँदैन।</w:t>
      </w:r>
    </w:p>
    <w:p>
      <w:pPr/>
      <w:r>
        <w:rPr>
          <w:lang w:val="ne_NP" w:bidi="ne_NP"/>
        </w:rPr>
      </w:r>
      <w:r>
        <w:rPr>
          <w:lang w:val="ne_NP" w:bidi="ne_NP"/>
        </w:rPr>
        <w:t>यस खण्डले पद्न-अरामलाई बुझाउँछ, जुन हारान वरिपरिको क्षेत्रको नाम हो। जब याकूब बेथेल पुग्छन्, याकूब पद्न-अरामबाट आइपुगेका छन्। याकूबले पद्न-अराम र उनका मामा लाबानलाई छोडेको समयदेखि यो यात्रामा धेरै वर्ष लागेको छ। अन्तमा, याकूबको लामो यात्रा समाप्त भएको छ। परमेश्वर फेरि याकूबकहाँ बेथेलमा देखा पर्नुभयो र याकूबलाई आशिष् दिनुभयो। परमेश्वरको वाणी कविताको एउटा रूप हो। तपाईंले यसलाई कविताको रूपमा व्यक्त गर्न सक्नुहुन्छ वा यसलाई कथात्मक राख्न सक्नुहुन्छ। परमेश्वरले याकूबको नाम परिवर्तन गर्नुभयो। परमेश्वरले भन्नुभयो, "तिम्रो नाम याकूब हो तर तिमीलाई अब याकूब भनिने छैन। "अबदेखि, तिम्रो नाम इस्राएल हुनेछ।" यो पेनिएलमा याकूबसँग कुस्ती गर्ने मानिसले याकूबलाई दिएको त्यही नाम हो। जब परमेश्वरले कसैको नाम परिवर्तन गर्नुभयो, यसको अर्थ सामान्यतया केही महत्त्वपूर्ण कुरा भएको थियो भन्ने हुन्थ्यो। याकूबको नामको अर्थ छली हो। परमेश्वरले भन्नुभएको छ कि याकूब अब छली रहेनन्। नयाँ नामको अर्थ व्यक्तिको चरित्र वा भाग्यमा केही परिवर्तन भएको छ भन्ने हो। इस्राएल याकूबका सन्तानबाट बनेको जाति र राष्ट्रको नाम पनि हुनेछ।</w:t>
      </w:r>
    </w:p>
    <w:p>
      <w:pPr/>
      <w:r>
        <w:rPr>
          <w:lang w:val="ne_NP" w:bidi="ne_NP"/>
        </w:rPr>
      </w:r>
      <w:r>
        <w:rPr>
          <w:lang w:val="ne_NP" w:bidi="ne_NP"/>
        </w:rPr>
        <w:t>पद्न-अरामदेखि बेथेलसम्मको याकूबको धेरै वर्षको लामो यात्राको नक्सा देखाउनुहोस्।</w:t>
      </w:r>
    </w:p>
    <w:p>
      <w:pPr/>
      <w:r>
        <w:rPr>
          <w:lang w:val="ne_NP" w:bidi="ne_NP"/>
        </w:rPr>
      </w:r>
      <w:r>
        <w:rPr>
          <w:lang w:val="ne_NP" w:bidi="ne_NP"/>
        </w:rPr>
        <w:t>त्यसपछि परमेश्वरले भन्नुभयो, "म एल-शद्दाई हुँ, सर्वशक्तिमान परमेश्वर हुँ।" यो परमेश्वरको अर्को नाम हो। एल परमेश्वरको नाम हो। शद्दाई एउटा यस्तो शब्द हो जसको अर्थ सर्वशक्तिमान् हो। दुई शब्दहरूलाई सँगै राख्दा सर्वशक्तिमान परमेश्वरको अर्थ दिन्छ। परमेश्वरले अब्राहाम, इसहाक र याकूबलाई आशिष्को प्रतिज्ञा दिँदा यो नाम प्रयोग गर्नुभयो।</w:t>
      </w:r>
    </w:p>
    <w:p>
      <w:pPr/>
      <w:r>
        <w:rPr>
          <w:lang w:val="ne_NP" w:bidi="ne_NP"/>
        </w:rPr>
      </w:r>
      <w:r>
        <w:rPr>
          <w:lang w:val="ne_NP" w:bidi="ne_NP"/>
        </w:rPr>
        <w:t>परमेश्वरले याकूबलाई फलदायी हुन र बहुगुणित हुन भन्नुभयो। यो एउटा काव्यात्मक अभिव्यक्ति हो जुन परमेश्वरले आदम र हव्वासँग कुरा गरेदेखि नै प्रयोग गर्दै आउनुभएको छ। यहाँ यो कथन एउटा आशिष् हो, आज्ञा होइन। याकूबका पहिले नै धेरै सन्तानहरू छन्। याकूबका सन्तानहरूका अरू धेरै सन्तानहरू हुनेछन्। त्यसपछि परमेश्वरले याकूबलाई आशिष् दिन जारी राख्नुहुन्छ। परमेश्वरले याकूबलाई भन्नुहुन्छ कि याकूबका सन्तानहरू एउटा ठूलो राष्ट्र बन्नेछन्। सन्तानहरूमध्ये राजाहरू पनि हुनेछन्। परमेश्वरले याकूबलाई यो पनि भन्नुभयो कि परमेश्वरले अब्राहाम र इसहाकलाई दिनुभएको भूमि अब याकूबको हो। त्यसपछि परमेश्वरले त्यो ठाउँ छोड्नुभयो।</w:t>
      </w:r>
    </w:p>
    <w:p>
      <w:pPr/>
      <w:r>
        <w:rPr>
          <w:lang w:val="ne_NP" w:bidi="ne_NP"/>
        </w:rPr>
      </w:r>
      <w:r>
        <w:rPr>
          <w:lang w:val="ne_NP" w:bidi="ne_NP"/>
        </w:rPr>
        <w:t>याकूबले परमेश्वरले याकूबसँग कुरा गर्नुभएको ठाउँलाई चिन्ह लगाउन एउटा ढुङ्गाको खम्बा खडा गरे। याकूबले ढुङ्गाको एउटा खम्बा पनि खडा गरे र धेरै वर्षअघि परमेश्वरले पहिलो पटक याकूबसँग कुरा गर्दा त्यसमा जैतुनको तेल खन्याए। यस पटक, याकूबले परमेश्वरलाई भेटीको रूपमा खम्बामाथि दाखमद्य खन्याए। त्यसपछि याकूबले खम्बालाई अभिषेक गर्न जैतुनको तेल प्रयोग गरे। खम्बामा अभिषेक गर्नुले वा जैतुनको तेल खन्याउनुले केही कुरा पवित्र छ वा परमेश्वरका लागि अलग गरिएको छ भन्ने कुरा देखाउनु थियो। याकूबले यस ठाउँको नाम बेथेल राखे, जसको अर्थ परमेश्वरको घर हो। याकूबले यो नाम प्रयोग गरे किनभने परमेश्वरले यस ठाउँमा याकूबसँग कुरा गर्नुभयो।</w:t>
      </w:r>
    </w:p>
    <w:p>
      <w:pPr/>
      <w:r>
        <w:rPr>
          <w:lang w:val="ne_NP" w:bidi="ne_NP"/>
        </w:rPr>
      </w:r>
      <w:r>
        <w:rPr>
          <w:lang w:val="ne_NP" w:bidi="ne_NP"/>
        </w:rPr>
        <w:t>रोक्नुहोस् र छलफल गर्नुहोस्: तपाईंको संस्कृतिले एउटा विशेष ठाउँ कसरी सम्झन्छ?</w:t>
      </w:r>
      <w:r>
        <w:rPr>
          <w:lang w:val="ne_NP" w:bidi="ne_NP"/>
        </w:rPr>
      </w:r>
    </w:p>
    <w:p>
      <w:pPr>
        <w:pStyle w:val="Heading3"/>
      </w:pPr>
      <w:r>
        <w:rPr>
          <w:lang w:val="ne_NP" w:bidi="ne_NP"/>
        </w:rPr>
        <w:t>Step 3</w:t>
      </w:r>
    </w:p>
    <w:p>
      <w:pPr/>
      <w:r>
        <w:rPr>
          <w:lang w:val="ne_NP" w:bidi="ne_NP"/>
        </w:rPr>
      </w:r>
      <w:r>
        <w:rPr>
          <w:lang w:val="ne_NP" w:bidi="ne_NP"/>
        </w:rPr>
        <w:t>संस्करणलाई सजिलोसँग बुझ्न पाठलाई फेरी एकपटक सुन्नुहोस्।</w:t>
      </w:r>
    </w:p>
    <w:p>
      <w:pPr/>
      <w:r>
        <w:rPr>
          <w:lang w:val="ne_NP" w:bidi="ne_NP"/>
        </w:rPr>
      </w:r>
      <w:r>
        <w:rPr>
          <w:lang w:val="ne_NP" w:bidi="ne_NP"/>
        </w:rPr>
        <w:t>यस सत्रमा, यस कथालाई दृश्यात्मक बनाउन तपाईंले समूहलाई मद्दत गर्नुहुनेछ। तपाईंले समूहलाई दृश्यहरू, सेटिङ र कथाका पात्रहरू परिभाषित गर्न मद्दत गर्नुहुनेछ।</w:t>
      </w:r>
    </w:p>
    <w:p>
      <w:pPr/>
      <w:r>
        <w:rPr>
          <w:lang w:val="ne_NP" w:bidi="ne_NP"/>
        </w:rPr>
      </w:r>
      <w:r>
        <w:rPr>
          <w:lang w:val="ne_NP" w:bidi="ne_NP"/>
        </w:rPr>
        <w:t>यस कथामा ६ दृश्यहरू छन्।</w:t>
      </w:r>
    </w:p>
    <w:p>
      <w:pPr/>
      <w:r>
        <w:rPr>
          <w:lang w:val="ne_NP" w:bidi="ne_NP"/>
        </w:rPr>
      </w:r>
      <w:r>
        <w:rPr>
          <w:b/>
          <w:lang w:val="ne_NP" w:bidi="ne_NP"/>
        </w:rPr>
        <w:t>पहिलो दृश्य:</w:t>
      </w:r>
      <w:r>
        <w:rPr>
          <w:lang w:val="ne_NP" w:bidi="ne_NP"/>
        </w:rPr>
        <w:t xml:space="preserve"> परमेश्वरले याकूबलाई शकेम छोडेर बेथेल जान भन्नुहुन्छ।</w:t>
      </w:r>
    </w:p>
    <w:p>
      <w:pPr/>
      <w:r>
        <w:rPr>
          <w:lang w:val="ne_NP" w:bidi="ne_NP"/>
        </w:rPr>
      </w:r>
      <w:r>
        <w:rPr>
          <w:b/>
          <w:lang w:val="ne_NP" w:bidi="ne_NP"/>
        </w:rPr>
        <w:t>दोस्रो दृश्य:</w:t>
      </w:r>
      <w:r>
        <w:rPr>
          <w:lang w:val="ne_NP" w:bidi="ne_NP"/>
        </w:rPr>
        <w:t xml:space="preserve"> याकूबले याकूबका घरका सबैलाई बेथेल जानुअघि आफूलाई शुद्ध गर्न भन्छन्। याकूबले तिनीहरूले सबै विदेशी देवताहरू र झुम्काहरू फिर्ता गराऊन् भन्ने पनि माग गर्छन्।</w:t>
      </w:r>
    </w:p>
    <w:p>
      <w:pPr/>
      <w:r>
        <w:rPr>
          <w:lang w:val="ne_NP" w:bidi="ne_NP"/>
        </w:rPr>
      </w:r>
      <w:r>
        <w:rPr>
          <w:b/>
          <w:lang w:val="ne_NP" w:bidi="ne_NP"/>
        </w:rPr>
        <w:t>तेस्रो दृश्य:</w:t>
      </w:r>
      <w:r>
        <w:rPr>
          <w:lang w:val="ne_NP" w:bidi="ne_NP"/>
        </w:rPr>
        <w:t xml:space="preserve"> याकूब र उनको परिवार बेथेल आइपुग्छन्। याकूबले एउटा वेदी बनाउँछन्।</w:t>
      </w:r>
    </w:p>
    <w:p>
      <w:pPr/>
      <w:r>
        <w:rPr>
          <w:lang w:val="ne_NP" w:bidi="ne_NP"/>
        </w:rPr>
      </w:r>
      <w:r>
        <w:rPr>
          <w:b/>
          <w:lang w:val="ne_NP" w:bidi="ne_NP"/>
        </w:rPr>
        <w:t>चौथो दृश्य:</w:t>
      </w:r>
      <w:r>
        <w:rPr>
          <w:lang w:val="ne_NP" w:bidi="ne_NP"/>
        </w:rPr>
        <w:t xml:space="preserve"> रिबेकाकी सुसारे दबोराको मृत्यु हुन्छ।</w:t>
      </w:r>
    </w:p>
    <w:p>
      <w:pPr/>
      <w:r>
        <w:rPr>
          <w:lang w:val="ne_NP" w:bidi="ne_NP"/>
        </w:rPr>
      </w:r>
      <w:r>
        <w:rPr>
          <w:b/>
          <w:lang w:val="ne_NP" w:bidi="ne_NP"/>
        </w:rPr>
        <w:t>पाँचौँ दृश्य:</w:t>
      </w:r>
      <w:r>
        <w:rPr>
          <w:lang w:val="ne_NP" w:bidi="ne_NP"/>
        </w:rPr>
        <w:t xml:space="preserve"> परमेश्वर याकूबकहाँ देखा पर्नुहुन्छ, याकूबलाई आशिष् दिनुहुन्छ र याकूबको नाम परिवर्तन गर्नुहुन्छ। याकूबको नयाँ नाम इस्राएल हो।</w:t>
      </w:r>
    </w:p>
    <w:p>
      <w:pPr/>
      <w:r>
        <w:rPr>
          <w:lang w:val="ne_NP" w:bidi="ne_NP"/>
        </w:rPr>
      </w:r>
      <w:r>
        <w:rPr>
          <w:b/>
          <w:lang w:val="ne_NP" w:bidi="ne_NP"/>
        </w:rPr>
        <w:t>छैटौँ दृश्य:</w:t>
      </w:r>
      <w:r>
        <w:rPr>
          <w:lang w:val="ne_NP" w:bidi="ne_NP"/>
        </w:rPr>
        <w:t xml:space="preserve"> याकूबले ढुङ्गाको एउटा खम्बालाई खडा गर्छन् र अभिषेक गर्छन्।</w:t>
      </w:r>
    </w:p>
    <w:p>
      <w:pPr/>
      <w:r>
        <w:rPr>
          <w:lang w:val="ne_NP" w:bidi="ne_NP"/>
        </w:rPr>
      </w:r>
      <w:r>
        <w:rPr>
          <w:lang w:val="ne_NP" w:bidi="ne_NP"/>
        </w:rPr>
        <w:t>यस कथामा यि पात्रहरु समावेश छन्:</w:t>
      </w:r>
    </w:p>
    <w:p>
      <w:pPr>
        <w:pStyle w:val="ListBullet"/>
        <w:spacing w:line="240" w:lineRule="auto"/>
        <w:ind w:left="720"/>
      </w:pPr>
      <w:r>
        <w:rPr>
          <w:lang w:val="ne_NP" w:bidi="ne_NP"/>
        </w:rPr>
      </w:r>
      <w:r>
        <w:rPr>
          <w:lang w:val="ne_NP" w:bidi="ne_NP"/>
        </w:rPr>
        <w:t>याकूब</w:t>
      </w:r>
    </w:p>
    <w:p>
      <w:pPr>
        <w:pStyle w:val="ListBullet"/>
        <w:spacing w:line="240" w:lineRule="auto"/>
        <w:ind w:left="720"/>
      </w:pPr>
      <w:r>
        <w:rPr>
          <w:lang w:val="ne_NP" w:bidi="ne_NP"/>
        </w:rPr>
      </w:r>
      <w:r>
        <w:rPr>
          <w:lang w:val="ne_NP" w:bidi="ne_NP"/>
        </w:rPr>
        <w:t>परमेश्वर</w:t>
      </w:r>
    </w:p>
    <w:p>
      <w:pPr>
        <w:pStyle w:val="ListBullet"/>
        <w:spacing w:line="240" w:lineRule="auto"/>
        <w:ind w:left="720"/>
      </w:pPr>
      <w:r>
        <w:rPr>
          <w:lang w:val="ne_NP" w:bidi="ne_NP"/>
        </w:rPr>
      </w:r>
      <w:r>
        <w:rPr>
          <w:lang w:val="ne_NP" w:bidi="ne_NP"/>
        </w:rPr>
        <w:t>याकूबको घराना</w:t>
      </w:r>
    </w:p>
    <w:p>
      <w:pPr>
        <w:pStyle w:val="ListBullet"/>
        <w:spacing w:line="240" w:lineRule="auto"/>
        <w:ind w:left="720"/>
      </w:pPr>
      <w:r>
        <w:rPr>
          <w:lang w:val="ne_NP" w:bidi="ne_NP"/>
        </w:rPr>
      </w:r>
      <w:r>
        <w:rPr>
          <w:lang w:val="ne_NP" w:bidi="ne_NP"/>
        </w:rPr>
        <w:t>छिमेकी सहरहरूका मानिसहरू</w:t>
      </w:r>
    </w:p>
    <w:p>
      <w:pPr>
        <w:pStyle w:val="ListBullet"/>
        <w:spacing w:line="240" w:lineRule="auto"/>
        <w:ind w:left="720"/>
      </w:pPr>
      <w:r>
        <w:rPr>
          <w:lang w:val="ne_NP" w:bidi="ne_NP"/>
        </w:rPr>
      </w:r>
      <w:r>
        <w:rPr>
          <w:lang w:val="ne_NP" w:bidi="ne_NP"/>
        </w:rPr>
        <w:t>दबोरा, रिबेकाकी सुसारे</w:t>
      </w:r>
    </w:p>
    <w:p>
      <w:pPr/>
      <w:r>
        <w:rPr>
          <w:lang w:val="ne_NP" w:bidi="ne_NP"/>
        </w:rPr>
      </w:r>
      <w:r>
        <w:rPr>
          <w:lang w:val="ne_NP" w:bidi="ne_NP"/>
        </w:rPr>
        <w:t>यस सत्रमा, समूहलाई स्टोरीबोर्ड बनाउन, चित्र कोर्न वा कुनै प्रकारका हेरफेर गर्न मिल्ने वस्तुहरू (जस्तै ढुङ्गा, लठ्ठी, बच्चाहरूको खेलौनाहरू) प्रयोग गरेर कथा र त्यसमा भएका क्रियाकलापलाई दृश्यात्मक बनाउनुहोस्।</w:t>
      </w:r>
    </w:p>
    <w:p>
      <w:pPr/>
      <w:r>
        <w:rPr>
          <w:lang w:val="ne_NP" w:bidi="ne_NP"/>
        </w:rPr>
      </w:r>
      <w:r>
        <w:rPr>
          <w:lang w:val="ne_NP" w:bidi="ne_NP"/>
        </w:rPr>
        <w:t>दृश्य १ मा, याकूब अझै शकेममा बसोबास गर्छन्। परमेश्वरले याकूबलाई त्यहाँबाट निस्कन, बेथेल जान र त्यहाँ बसोबास गर्न भन्नुहुन्छ। परमेश्वरले याकूबलाई त्यहाँ परमेश्वरका लागि एउटा वेदी बनाउन भन्नुहुन्छ। यो वेदी परमेश्वरको आराधनाका लागि हो। परमेश्वरले आफूलाई याकूबलाई त्यो परमेश्वरको रूपमा पहिचान गर्नुहुन्छ जो याकूब एसावबाट भाग्दा उहाँकहाँ देखा पर्नुभएको थियो।</w:t>
      </w:r>
    </w:p>
    <w:p>
      <w:pPr/>
      <w:r>
        <w:rPr>
          <w:lang w:val="ne_NP" w:bidi="ne_NP"/>
        </w:rPr>
      </w:r>
      <w:r>
        <w:rPr>
          <w:lang w:val="ne_NP" w:bidi="ne_NP"/>
        </w:rPr>
        <w:t>दृश्य २ मा, याकूबले आफ्नो घरका सबैलाई बेथेलतर्फको यस बसाइँसराइका लागि तयारी गर्न भन्छन्। यो कुनै तीर्थयात्रा वा पवित्र ठाउँको विशेष यात्रा जस्तै हुनेछ। याकूबको घरका मानिसहरूमा परिवारका सदस्यहरू, नोकरहरू र शकेमबाट लिएका सबै महिलाहरू र छोराछोरीहरू समावेश छन्। याकूबले बताउँछन् कि तिनीहरू त्यो ठाउँमा जाँदै छन् जहाँ हारान जानुअघि याकूबले परमेश्वरलाई भेटेका थिए। याकूबले तिनीहरूलाई भन्छन् कि याकूब जहाँ गए पनि परमेश्वर याकूबसँगै हुनुभएको छ। मानिसहरूले मूर्तिपूजक आराधनाका सबै प्रतीकहरू—मूर्तिहरू, विदेशी देवताहरू र तिनीहरूलाई परमेश्वरको आराधनाबाट टाढा लैजाने कुनै पनि कुराबाट छुटकारा पाउनुपर्छ। तिनीहरूले आफूलाई शुद्ध गर्नुपर्छ, जसको अर्थ तिनीहरूले धुनुपर्छ वा स्नान गर्नुपर्छ। यसले प्रतीकात्मक रूपमा तिनीहरूलाई पवित्र नभएको कुनै पनि कुराबाट शुद्ध वा छुने बनाउनेछ किनभने स्नानले सबै फोहोर तिनीहरूले शुद्ध लुगाहरू लगाउनुपर्छ। तिनीहरूले शकेम छोड्नुअघि यो गर्नुपर्छ, जसको अर्थ तिनीहरू बेथेल आइपुग्दा शारीरिक रूपमा शुद्ध हुनेछैनन्। तिनीहरूले के गरिरहेका छन् भनेको तिनीहरूलाई परमेश्वरको आराधनाबाट टाढा राख्ने कुनै पनि कुराबाट छुटकारा पाउनु हो जसले उनीहरूलाई परमेश्वरको आराधनाबाट टाढा राख्छ। प्रस्थान हुनुअघि यो गर्दा, ३० किलोमिटरको सम्पूर्ण यात्रा तीर्थयात्रा वा पवित्र ठाउँतर्फको यात्रा जस्तै हो। मानिसहरूले याकूबलाई आफ्ना मूर्तिहरू र आफ्ना झुम्काहरू दिए। यी कानका झुम्काहरू सायद विशेष जन्तर वा मूर्तिपूजामा प्रयोग गरिने कुराहरू थिए। याकूबले यी वस्तुहरूलाई एउटा ठूलो रूखमुनि गाडे। तिनीहरू यात्रा सुरु गर्दा, वरिपरिका सहरहरू डराउँछन् र याकूबलाई आफ्नो विशाल घर र धेरै पशुहरू लिएर जाँदा रोक्नका लागि केही गर्दैनन्।</w:t>
      </w:r>
    </w:p>
    <w:p>
      <w:pPr/>
      <w:r>
        <w:rPr>
          <w:lang w:val="ne_NP" w:bidi="ne_NP"/>
        </w:rPr>
      </w:r>
      <w:r>
        <w:rPr>
          <w:lang w:val="ne_NP" w:bidi="ne_NP"/>
        </w:rPr>
        <w:t>दृश्य ३ मा, धेरै दिनको यात्रापछि, याकूब र उनको घरपरिवार बेथेल आइपुग्छन्। धेरै समयअघि याकूब एसावबाट भाग्दा परमेश्वर याकूबकहाँ देखा पर्नुभएको कुरा सम्झन याकूबले त्यहाँ एउटा वेदी बनाए।</w:t>
      </w:r>
    </w:p>
    <w:p>
      <w:pPr/>
      <w:r>
        <w:rPr>
          <w:lang w:val="ne_NP" w:bidi="ne_NP"/>
        </w:rPr>
      </w:r>
      <w:r>
        <w:rPr>
          <w:lang w:val="ne_NP" w:bidi="ne_NP"/>
        </w:rPr>
        <w:t>दृश्य ४ थप जानकारी हो। यो कहिले हुन्छ भन्ने हामीलाई थाहा छैन, तर लेखकले यो थाहा पाउनु महत्त्वपूर्ण जानकारी हो भन्ने सोच्छन्। दृश्य ४ मा, दबोराको मृत्यु हुन्छ। दबोरा ती महिला हुन् जसले रिबेका बच्चा हुँदा याकूबकी आमा रिबेकाको हेरचाह गर्थिन्। जब रिबेका इसहाकसँग विवाह गर्न आइन्, तब दबोरा रिबेकासँग आए। याकूबको परिवारका कसैले दबोरालाई बेथेल बाहिर एउटा ठूलो रूखमुनि गाडे।</w:t>
      </w:r>
    </w:p>
    <w:p>
      <w:pPr/>
      <w:r>
        <w:rPr>
          <w:lang w:val="ne_NP" w:bidi="ne_NP"/>
        </w:rPr>
      </w:r>
      <w:r>
        <w:rPr>
          <w:lang w:val="ne_NP" w:bidi="ne_NP"/>
        </w:rPr>
        <w:t>दृश्य ५ मा, यस खण्डमा याकूब पद्न-अरामबाट फर्किएका छन् भनेर भन्छन्। पद्न-अराम हारान वरिपरिको देशको नाम हो। यो त्यो ठाउँ हो जहाँ याकूब गएर आफ्ना मामा लाबानसँग २० वर्ष बसोबास गरे। याकूबले त्यहाँ आफ्ना पत्नीहरूसँग विवाह गरे र त्यहाँ आफ्ना सन्तानहरू जन्माए। याकूब धेरै वर्षदेखि घरको यात्रामा छन्। जब याकूब बेथेलमा आइपुग्छन्, तब याकूब २० वर्षभन्दा बढी पहिले यो यात्रा सुरु गर्दा परमेश्वरलाई भेटेको ठाउँमा फर्किन्छन्। यस खण्डले याकूबको यात्रा समाप्त भएको छ भन्ने कुरा बताउँछ। याकूब घर फर्किएका छन्। परमेश्वर बेथेलमा याकूबकहाँ देखा पर्नुहुन्छ। परमेश्वरले याकूबलाई आशिष् दिनुभयो। परमेश्वरले काव्यात्मक छोटो वाक्यहरूमा बोल्नुहुन्छ। परमेश्वरले याकूबको नाम परिवर्तन गरेर इस्राएल गर्नुहुन्छ। परमेश्वरले आदम, हव्वा र नोआसँग प्रयोग गर्नुभएको एउटा अभिव्यक्ति प्रयोग गर्नुहुन्छ। परमेश्वरले भन्नुभयो, "फलदायी होओ र संख्यामा वृद्धि हुँदै जाओ।" यो एउटा शब्द-चित्र हो जसमा परमेश्वरले याकूबलाई धेरै सन्तानहरू जन्माउन भन्नुहुन्छ, जसका धेरै सन्तानहरू हुनेछन्। यो आज्ञा जस्तै सुनिन्छ तर यो एउटा आशिष् हो। परमेश्वरले याकूबका सन्तानहरू एउटा ठूलो राष्ट्र बन्नेछन् र उनीहरूका सन्तानहरूमध्ये राजाहरू पनि हुनेछन् भन्ने प्रतिज्ञा गर्नुहुन्छ। अन्य राष्ट्रहरू पनि गठन हुनेछन्। परमेश्वरले प्रतिज्ञा गर्नुहुन्छ कि परमेश्वरले अब्राहाम र इसहाकलाई दिनुभएको भूमि अब याकूब र याकूबका सन्तानहरूको हुनेछ। याकूबसँग कुरा गरेपछि, परमेश्वर त्यो ठाउँबाट माथि जानुभयो। यसको अर्थ परमेश्वरले याकूबलाई छोड्नुभयो, तर यस खण्डले परमेश्वरले कसरी छोड्नुभयो भनेर हामीलाई भन्दैन।</w:t>
      </w:r>
    </w:p>
    <w:p>
      <w:pPr/>
      <w:r>
        <w:rPr>
          <w:lang w:val="ne_NP" w:bidi="ne_NP"/>
        </w:rPr>
      </w:r>
      <w:r>
        <w:rPr>
          <w:lang w:val="ne_NP" w:bidi="ne_NP"/>
        </w:rPr>
        <w:t>दृश्य ६ मा, याकूबले यस ठाउँलाई चिन्ह लगाउन ढुङ्गाको एउटा खम्बा खडा गर्छन्। परमेश्वरले याकूबसँग ठीक कहाँ कुरा गर्नुभएको थियो भनेर याकूब सम्झन चाहन्थे। याकूबले परमेश्वरलाई भेटीको रूपमा खम्बामाथि दाखमद्य खन्याए। त्यसपछि याकूबले खम्बालाई अभिषेक गर्ने वा खम्बालाई पवित्र र परमेश्वरलाई समर्पित गरी अलग राख्ने एउटा तरिकाको रूपमा जैतुनको तेल खन्याए। याकूबले त्यो ठाउँको नाम बेथेल राखे। याकूबले यस ठाउँको नाम बेथेल राखेको यो दोस्रो पटक हो। बेथेलको अर्थ परमेश्वरको घर हो। परमेश्वरले बेथेलमा याकूबसँग कुरा गर्नुभयो भन्ने कुरा पाठले ३ पटक दोहोर्याउँछ। जे भयो त्यसलाई दोहोर्याउनु, यो घटना याकूबका लागि कति महत्त्वपूर्ण थियो भन्ने कुरामा जोड दिने एउटा तरिका हो।</w:t>
      </w:r>
      <w:r>
        <w:rPr>
          <w:lang w:val="ne_NP" w:bidi="ne_NP"/>
        </w:rPr>
      </w:r>
    </w:p>
    <w:p>
      <w:pPr>
        <w:pStyle w:val="Heading3"/>
      </w:pPr>
      <w:r>
        <w:rPr>
          <w:lang w:val="ne_NP" w:bidi="ne_NP"/>
        </w:rPr>
        <w:t>Step 4</w:t>
      </w:r>
    </w:p>
    <w:p>
      <w:pPr/>
      <w:r>
        <w:rPr>
          <w:lang w:val="ne_NP" w:bidi="ne_NP"/>
        </w:rPr>
      </w:r>
      <w:r>
        <w:rPr>
          <w:lang w:val="ne_NP" w:bidi="ne_NP"/>
        </w:rPr>
        <w:t>संस्करणलाई सजिलोसँग बुझ्न पाठलाई फेरी एकपटक सुन्नुहोस्।</w:t>
      </w:r>
    </w:p>
    <w:p>
      <w:pPr/>
      <w:r>
        <w:rPr>
          <w:lang w:val="ne_NP" w:bidi="ne_NP"/>
        </w:rPr>
      </w:r>
      <w:r>
        <w:rPr>
          <w:lang w:val="ne_NP" w:bidi="ne_NP"/>
        </w:rPr>
        <w:t>यस सत्रमा, टोलीले कथालाई नाटकीय बनाउनेछ।</w:t>
      </w:r>
    </w:p>
    <w:p>
      <w:pPr/>
      <w:r>
        <w:rPr>
          <w:lang w:val="ne_NP" w:bidi="ne_NP"/>
        </w:rPr>
      </w:r>
      <w:r>
        <w:rPr>
          <w:lang w:val="ne_NP" w:bidi="ne_NP"/>
        </w:rPr>
        <w:t>यस कथामा ६ दृश्यहरू छन्।</w:t>
      </w:r>
    </w:p>
    <w:p>
      <w:pPr/>
      <w:r>
        <w:rPr>
          <w:lang w:val="ne_NP" w:bidi="ne_NP"/>
        </w:rPr>
      </w:r>
      <w:r>
        <w:rPr>
          <w:lang w:val="ne_NP" w:bidi="ne_NP"/>
        </w:rPr>
        <w:t>यस कथामा यि पात्रहरु समावेश छन्:</w:t>
      </w:r>
    </w:p>
    <w:p>
      <w:pPr>
        <w:pStyle w:val="ListBullet"/>
        <w:spacing w:line="240" w:lineRule="auto"/>
        <w:ind w:left="720"/>
      </w:pPr>
      <w:r>
        <w:rPr>
          <w:lang w:val="ne_NP" w:bidi="ne_NP"/>
        </w:rPr>
      </w:r>
      <w:r>
        <w:rPr>
          <w:lang w:val="ne_NP" w:bidi="ne_NP"/>
        </w:rPr>
        <w:t>याकूब</w:t>
      </w:r>
    </w:p>
    <w:p>
      <w:pPr>
        <w:pStyle w:val="ListBullet"/>
        <w:spacing w:line="240" w:lineRule="auto"/>
        <w:ind w:left="720"/>
      </w:pPr>
      <w:r>
        <w:rPr>
          <w:lang w:val="ne_NP" w:bidi="ne_NP"/>
        </w:rPr>
      </w:r>
      <w:r>
        <w:rPr>
          <w:lang w:val="ne_NP" w:bidi="ne_NP"/>
        </w:rPr>
        <w:t>परमेश्वर</w:t>
      </w:r>
    </w:p>
    <w:p>
      <w:pPr>
        <w:pStyle w:val="ListBullet"/>
        <w:spacing w:line="240" w:lineRule="auto"/>
        <w:ind w:left="720"/>
      </w:pPr>
      <w:r>
        <w:rPr>
          <w:lang w:val="ne_NP" w:bidi="ne_NP"/>
        </w:rPr>
      </w:r>
      <w:r>
        <w:rPr>
          <w:lang w:val="ne_NP" w:bidi="ne_NP"/>
        </w:rPr>
        <w:t>याकूबको घराना</w:t>
      </w:r>
    </w:p>
    <w:p>
      <w:pPr>
        <w:pStyle w:val="ListBullet"/>
        <w:spacing w:line="240" w:lineRule="auto"/>
        <w:ind w:left="720"/>
      </w:pPr>
      <w:r>
        <w:rPr>
          <w:lang w:val="ne_NP" w:bidi="ne_NP"/>
        </w:rPr>
      </w:r>
      <w:r>
        <w:rPr>
          <w:lang w:val="ne_NP" w:bidi="ne_NP"/>
        </w:rPr>
        <w:t>छिमेकी सहरहरूका मानिसहरू</w:t>
      </w:r>
    </w:p>
    <w:p>
      <w:pPr>
        <w:pStyle w:val="ListBullet"/>
        <w:spacing w:line="240" w:lineRule="auto"/>
        <w:ind w:left="720"/>
      </w:pPr>
      <w:r>
        <w:rPr>
          <w:lang w:val="ne_NP" w:bidi="ne_NP"/>
        </w:rPr>
      </w:r>
      <w:r>
        <w:rPr>
          <w:lang w:val="ne_NP" w:bidi="ne_NP"/>
        </w:rPr>
        <w:t>दबोरा, रिबेकाकी सुसारे</w:t>
      </w:r>
    </w:p>
    <w:p>
      <w:pPr/>
      <w:r>
        <w:rPr>
          <w:lang w:val="ne_NP" w:bidi="ne_NP"/>
        </w:rPr>
      </w:r>
      <w:r>
        <w:rPr>
          <w:lang w:val="ne_NP" w:bidi="ne_NP"/>
        </w:rPr>
        <w:t>टोलीले कथालाई दुई पटक अभिनय गर्न लगाउनुहोस्। तिनीहरूले अनुवाद गरिरहेका भाषामा अभिनय गर्नुपर्छ। पहिला, टोलीले नरोकिकन कथालाई अभिनय गर्नु। दोस्रो पटक टोलीले कथालाई अभिनय गर्दा, तिनीहरूलाई कथाको विभिन्न ठाउँहरूमा रोक्नुहोस्।</w:t>
      </w:r>
    </w:p>
    <w:p>
      <w:pPr/>
      <w:r>
        <w:rPr>
          <w:lang w:val="ne_NP" w:bidi="ne_NP"/>
        </w:rPr>
      </w:r>
      <w:r>
        <w:rPr>
          <w:lang w:val="ne_NP" w:bidi="ne_NP"/>
        </w:rPr>
        <w:t>टोलीले पहिलो पटक कथालाई अभिनय गर्दा, संवाद, प्रवाह, प्लटलाइन र कथाको कालक्रममा ध्यान दिनुहोस्। कथा वा खण्डको महत्त्वपूर्ण वा कठिन भागहरूलाई अभिनय गर्नुपर्ने र छुटाउन नहुने कुरामा ध्यान दिनुहोस्। टोलीलाई कथाका भागहरू सम्झन मद्दत गर्नुहोस्।</w:t>
      </w:r>
    </w:p>
    <w:p>
      <w:pPr/>
      <w:r>
        <w:rPr>
          <w:lang w:val="ne_NP" w:bidi="ne_NP"/>
        </w:rPr>
      </w:r>
      <w:r>
        <w:rPr>
          <w:lang w:val="ne_NP" w:bidi="ne_NP"/>
        </w:rPr>
        <w:t>टोलीले यो कथालाई दोस्रो पटक अभिनय गर्दा, तिनीहरूलाई केही निश्चित ठाउँहरूमा रोक्नुहोस्।</w:t>
      </w:r>
    </w:p>
    <w:p>
      <w:pPr/>
      <w:r>
        <w:rPr>
          <w:lang w:val="ne_NP" w:bidi="ne_NP"/>
        </w:rPr>
      </w:r>
      <w:r>
        <w:rPr>
          <w:lang w:val="ne_NP" w:bidi="ne_NP"/>
        </w:rPr>
        <w:t>अभिनय रोक्नुहोस्: एउटा भूमिका खेल्ने कलाकारलाई सोध्नुहोस्, "तपाईंलाई कस्तो महसुस भइरहेको छ?" तपाईंले विभिन्न प्रतिक्रियाहरू जस्ता कुराहरू सुन्न सक्नुहुन्छ। नाटक फेरि सुरु गर्नुहोस्।</w:t>
      </w:r>
    </w:p>
    <w:p>
      <w:pPr/>
      <w:r>
        <w:rPr>
          <w:lang w:val="ne_NP" w:bidi="ne_NP"/>
        </w:rPr>
      </w:r>
      <w:r>
        <w:rPr>
          <w:lang w:val="ne_NP" w:bidi="ne_NP"/>
        </w:rPr>
        <w:t>दृश्य १ मा, परमेश्वरले याकूबलाई बेथेलमा सर्न र याकूब एसावबाट भाग्दा देखा पर्नुभएका परमेश्वरको निम्ति एउटा वेदी बनाउन भन्नुहुन्छ।</w:t>
      </w:r>
    </w:p>
    <w:p>
      <w:pPr/>
      <w:r>
        <w:rPr>
          <w:lang w:val="ne_NP" w:bidi="ne_NP"/>
        </w:rPr>
      </w:r>
      <w:r>
        <w:rPr>
          <w:lang w:val="ne_NP" w:bidi="ne_NP"/>
        </w:rPr>
        <w:t>अभिनय रोक्नुहोस्: याकूबलाई सोध्नुहोस्, "बेथेल फर्कने कुरामा तपाईंलाई कस्तो लाग्छ?" तपाईंले सुन्न सक्नुहुन्छ, "म बेथेल जान पाउँदा उत्साहित छु। मलाई धेरै वर्षअघि हारान जाँदा त्यहाँ परमेश्वरलाई भेटेको सम्झना छ। "त्यहाँ फेरि परमेश्वरको आराधना गर्नु राम्रो हुनेछ।"</w:t>
      </w:r>
    </w:p>
    <w:p>
      <w:pPr/>
      <w:r>
        <w:rPr>
          <w:lang w:val="ne_NP" w:bidi="ne_NP"/>
        </w:rPr>
      </w:r>
      <w:r>
        <w:rPr>
          <w:lang w:val="ne_NP" w:bidi="ne_NP"/>
        </w:rPr>
        <w:t>दृश्य २ मा, याकूबले आफ्नो घरका सबैलाई तयारी गर्न भन्छन्। यसको अर्थ तिनीहरूले सबै मूर्तिहरू वा विदेशी देवताहरूबाट छुटकारा पाउनुपर्छ। तिनीहरूले धुनु वा स्नान गरेर आफूलाई शुद्ध पार्नुपर्छ। तिनीहरूले सफा लुगाहरू लगाउनुपर्छ। याकूबले तिनीहरूलाई भन्छन् कि तिनीहरू बेथेल जाँदै छन् ताकि याकूबले परमेश्वरका लागि एउटा वेदी बनाउन सकून्। याकूब भन्छन् कि याकूब संकटमा हुँदा याकूबका प्रार्थनाहरूको जवाफ दिनुहुने परमेश्वर नै हुनुहुन्छ। याकूब जहाँ-जहाँ गए, परमेश्वर सबै ठाउँमा उनीसँग हुनुभएको छ।</w:t>
      </w:r>
    </w:p>
    <w:p>
      <w:pPr/>
      <w:r>
        <w:rPr>
          <w:lang w:val="ne_NP" w:bidi="ne_NP"/>
        </w:rPr>
      </w:r>
      <w:r>
        <w:rPr>
          <w:lang w:val="ne_NP" w:bidi="ne_NP"/>
        </w:rPr>
        <w:t>अभिनय रोक्नुहोस्: मानिसहरूलाई आफ्ना मूर्तिहरूबाट छुटकारा पाउँदा उनीहरूलाई कस्तो महसुस हुन्छ भनेर सोध्नुहोस्। तपाईंले सुन्न सक्नुहुन्छ, "म किन आफ्नो देवतालाई आफूसँग लैजान सक्दिनँ भन्नेकुरा बुझ्न सक्दिन" वा, "याकूबका परमेश्वर शक्तिशाली हुनुहुन्छ। मलाई लाग्छ कि हामीले याकूबका परमेश्वरको आराधना गर्नुपर्छ।" वा, "म डराएको छु।" मेरा कुलदेवताहरू सधैँ मसँगै हुन्छन्।" नाटक फेरि सुरु गर्नुहोस्।</w:t>
      </w:r>
    </w:p>
    <w:p>
      <w:pPr/>
      <w:r>
        <w:rPr>
          <w:lang w:val="ne_NP" w:bidi="ne_NP"/>
        </w:rPr>
      </w:r>
      <w:r>
        <w:rPr>
          <w:lang w:val="ne_NP" w:bidi="ne_NP"/>
        </w:rPr>
        <w:t>मानिसहरूले याकूबलाई आफ्ना सबै मूर्तिहरू र आफ्ना कानका मुन्द्रीहरू दिए। याकूबले यी वस्तुहरूलाई रूखमुनि गाडे। त्यसपछि तिनीहरू सबै बेथेलका लागि प्रस्थान गरे। परमेश्वरले वरिपरिका सहरहरूका मानिसहरूलाई याकूबसँग डराउने तुल्याउनुभयो। याकूब र उनको परिवारलाई बेथेल यात्रा गर्दा कसैले पनि आक्रमण गरेनन्।</w:t>
      </w:r>
    </w:p>
    <w:p>
      <w:pPr/>
      <w:r>
        <w:rPr>
          <w:lang w:val="ne_NP" w:bidi="ne_NP"/>
        </w:rPr>
      </w:r>
      <w:r>
        <w:rPr>
          <w:lang w:val="ne_NP" w:bidi="ne_NP"/>
        </w:rPr>
        <w:t>दृश्य ३ मा, याकूब र उनको परिवार बेथेलको छेउको सहर लुजमा आइपुग्छन्। याकूबले एउटा वेदी बनाए र त्यस ठाउँको नाम एल-बेथेल राखे, जसको अर्थ हो बेथेलका परमेश्वर। यो त्यो ठाउँ थियो जहाँ एसावबाट भाग्दै गर्दा परमेश्वर याकूबकहाँ देखा पर्नुभयो।</w:t>
      </w:r>
    </w:p>
    <w:p>
      <w:pPr/>
      <w:r>
        <w:rPr>
          <w:lang w:val="ne_NP" w:bidi="ne_NP"/>
        </w:rPr>
      </w:r>
      <w:r>
        <w:rPr>
          <w:lang w:val="ne_NP" w:bidi="ne_NP"/>
        </w:rPr>
        <w:t>अभिनय रोक्नुहोस्: याकूबलाई सोध्नुहोस्, "तपाईंलाई अहिले कस्तो महसुस भइरहेको छ?" तपाईंले सुन्न सक्नुहुन्छ, "म फेरि यहाँ हुन पाउँदा उत्साहित छु।" परमेश्वरले यहाँ मसँग कुरा गर्नुभयो र मलाई धेरै कुराहरूको प्रतिज्ञा गर्नुभयो। ती प्रतिज्ञाहरू सम्झनु राम्रो हुन्छ।" याकूबका छोराछोरीलाई सोध्नुहोस्, "यो ठाउँमा हुँदा तपाईंहरूलाई कस्तो महसुस भइरहेको छ?" तपाईंले सुन्न सक्नुहुन्छ, "म यो ठाउँ देखेर खुसी छु।" बुबाले हामीलाई यहाँ परमेश्वर कसरी उहाँकहाँ देखा पर्नुभयो भनेर बताउनुभयो।" नाटक फेरि सुरु गर्नुहोस्।</w:t>
      </w:r>
    </w:p>
    <w:p>
      <w:pPr/>
      <w:r>
        <w:rPr>
          <w:lang w:val="ne_NP" w:bidi="ne_NP"/>
        </w:rPr>
      </w:r>
      <w:r>
        <w:rPr>
          <w:lang w:val="ne_NP" w:bidi="ne_NP"/>
        </w:rPr>
        <w:t>दृश्य ४ रिबेकाकी सुसारे दबोरा, जसले रिबेकालाई सानो छँदा हेरचाह गरेकी थिइन्, उनको मृत्यु भयो र उनलाई बेथेल नजिकै गाडियो। जब रिबेका इसहाकससँग विवाह गर्न आइन्, तब दबोराले रिबेकासँग यात्रा गरिन्।</w:t>
      </w:r>
    </w:p>
    <w:p>
      <w:pPr/>
      <w:r>
        <w:rPr>
          <w:lang w:val="ne_NP" w:bidi="ne_NP"/>
        </w:rPr>
      </w:r>
      <w:r>
        <w:rPr>
          <w:lang w:val="ne_NP" w:bidi="ne_NP"/>
        </w:rPr>
        <w:t>अभिनय रोक्नुहोस्: याकूबलाई सोध्नुहोस्, "दबोराको मृत्युको बारेमा तपाईंलाई कस्तो महसुस भइरहेको छ?" तपाईंले सुन्न सक्नुहुन्छ, "म दुःखी छु।" दबोरा सधैँ मेरी आमासँग थिइन्। उनले एसाव र मेरो राम्रो हेरचाह गरिन्। उनी परिवारका सबैबाट माया पाउँथिन्। हामी उनलाई सम्झनेछौं।" नाटक फेरि सुरु गर्नुहोस्।</w:t>
      </w:r>
    </w:p>
    <w:p>
      <w:pPr/>
      <w:r>
        <w:rPr>
          <w:lang w:val="ne_NP" w:bidi="ne_NP"/>
        </w:rPr>
      </w:r>
      <w:r>
        <w:rPr>
          <w:lang w:val="ne_NP" w:bidi="ne_NP"/>
        </w:rPr>
        <w:t>दृश्य ५ मा, परमेश्वरले याकूबसँग कुरा गर्नुहुन्छ। परमेश्वरले याकूबलाई आशिष् दिनुभयो। परमेश्वरले याकूबलाई भन्नुभयो, "तिम्रो नाम अबदेखि याकूब रहनेछैन।" तिम्रो नाम इस्राएल हो।"</w:t>
      </w:r>
    </w:p>
    <w:p>
      <w:pPr/>
      <w:r>
        <w:rPr>
          <w:lang w:val="ne_NP" w:bidi="ne_NP"/>
        </w:rPr>
      </w:r>
      <w:r>
        <w:rPr>
          <w:lang w:val="ne_NP" w:bidi="ne_NP"/>
        </w:rPr>
        <w:t>अभिनय रोक्नुहोस्: याकूबलाई सोध्नुहोस्, "परमेश्वरले तपाईंको नाम अब इस्राएल हो भन्नुभएको सुन्दा कस्तो महसुस हुन्छ? तिमीलाई अब याकूब भनिने छैन, जसको अर्थ छली गर्ने व्यक्ति हो।" तपाईंले सुन्न सक्नुहुन्छ, "परमेश्वरले मसँग कुरा गर्नुभएकोमा म धेरै सम्मानित छु। मलाई थाहा छ कि पेनिएलमा मैले रातभर कुस्ती खेलेको मानिसले मेरो नाम परिवर्तन भएर इस्राएल भएको कुरा मलाई बताएका थिए। तर परमेश्वरले यसरी भन्नुभएको कुराले यसलाई वास्तविक बनाउँछ। म खुसी छु कि म अब उप्रान्त धोकेबाजको रूपमा चिनिनेछैनँ।" नाटक फेरि सुरु गर्नुहोस्।</w:t>
      </w:r>
    </w:p>
    <w:p>
      <w:pPr/>
      <w:r>
        <w:rPr>
          <w:lang w:val="ne_NP" w:bidi="ne_NP"/>
        </w:rPr>
      </w:r>
      <w:r>
        <w:rPr>
          <w:lang w:val="ne_NP" w:bidi="ne_NP"/>
        </w:rPr>
        <w:t>परमेश्वरले भन्नुभयो, "म एल-शद्दाई—सर्वशक्तिमान परमेश्वर हुँ।" त्यसपछि परमेश्वरले याकूबलाई सन्तानहरू जन्माउन भन्नुभयो, जसका फेरि आफ्नै सन्तानहरू हुनेछन्। परमेश्वरले भन्नुभयो, "तिम्रा सन्तानहरू एउटा ठूलो राष्ट्र बन्नेछन् र तिम्रा सन्तानहरूमध्ये राजाहरू पनि हुनेछन्।" म तिमीलाई यो भूमि दिनेछु जुन मैले अब्राहाम र इसहाकलाई दिएँ। यो भूमि तिमी र तिम्रा सन्तानहरूका लागि हो।" त्यसपछि परमेश्वरले त्यो ठाउँ छोड्नुभयो।</w:t>
      </w:r>
    </w:p>
    <w:p>
      <w:pPr/>
      <w:r>
        <w:rPr>
          <w:lang w:val="ne_NP" w:bidi="ne_NP"/>
        </w:rPr>
      </w:r>
      <w:r>
        <w:rPr>
          <w:lang w:val="ne_NP" w:bidi="ne_NP"/>
        </w:rPr>
        <w:t>अभिनय रोक्नुहोस्: याकूबलाई सोध्नुहोस्, "तपाईंलाई अहिले कस्तो महसुस भइरहेको छ?" तपाईंले सुन्न सक्नुहुन्छ, "परमेश्वर महान् परमेश्वर हुनुहुन्छ! परमेश्वरले मलाई पहिले परमेश्वरले भन्नुभएको कुरा फेरि भन्नुभएको छ। यो जमिन म र मेरा सन्तानहरूका लागि हो। म यो सबै कुरालाई विश्वास गर्नै सकिरहेको छैन। म यसबाट निकै अनुगृहीत महसुस गर्छु।" नाटक फेरि सुरु गर्नुहोस्।</w:t>
      </w:r>
    </w:p>
    <w:p>
      <w:pPr/>
      <w:r>
        <w:rPr>
          <w:lang w:val="ne_NP" w:bidi="ne_NP"/>
        </w:rPr>
      </w:r>
      <w:r>
        <w:rPr>
          <w:lang w:val="ne_NP" w:bidi="ne_NP"/>
        </w:rPr>
        <w:t>दृश्य ६ मा, याकूबले एउटा ढुङ्गाको खम्बा स्मारकको रूपमा वा त्यहाँ के भएको थियो भनेर याकूबलाई सम्झाउन खडा गरे। याकूबले भेटीको रूपमा खम्बामाथि दाखमद्य खन्याए। याकूबले खम्बालाई अभिषेक गर्न खम्बामाथि जैतुनको तेल खन्याए। यसको अर्थ याकूबले यो खम्बालाई अलग गर्दै यसलाई परमेश्वरको निम्ति हो भनी घोषणा गरिरहनुभएको थियो। याकूबले फेरि त्यो ठाउँको नाम बेथेल राखे, जसको अर्थ परमेश्वरको घर हो।</w:t>
      </w:r>
    </w:p>
    <w:p>
      <w:pPr/>
      <w:r>
        <w:rPr>
          <w:lang w:val="ne_NP" w:bidi="ne_NP"/>
        </w:rPr>
      </w:r>
      <w:r>
        <w:rPr>
          <w:lang w:val="ne_NP" w:bidi="ne_NP"/>
        </w:rPr>
        <w:t>अभिनय रोक्नुहोस्: याकूबलाई सोध्नुहोस्, "तिमीले किन एउटा खम्बा खडा गरेर त्यसलाई अभिषेक गर्यौ?" तपाईंले सुन्न सक्नुहुन्छ, "परमेश्वरले यहाँ के भन्नुभयो म सम्झन चाहन्छु। म मेरा छोराछोरी र नातिनातिनाहरूले सम्झिउन् भन्ने चाहन्छु। यो जमिन तिनीहरू सबैका लागि हो। तिनीहरू एउटा ठूलो राष्ट्र हुनेछन्। परमेश्वरले यहाँ प्रतिज्ञा गर्नुभएको कुरा उनीहरूले सम्झून् भन्ने म चाहन्छु।" नाटक फेरि सुरु गर्नुहोस्।</w:t>
      </w:r>
      <w:r>
        <w:rPr>
          <w:lang w:val="ne_NP" w:bidi="ne_NP"/>
        </w:rPr>
      </w:r>
    </w:p>
    <w:p>
      <w:pPr>
        <w:pStyle w:val="Heading3"/>
      </w:pPr>
      <w:r>
        <w:rPr>
          <w:lang w:val="ne_NP" w:bidi="ne_NP"/>
        </w:rPr>
        <w:t>Step 5</w:t>
      </w:r>
    </w:p>
    <w:p>
      <w:pPr/>
      <w:r>
        <w:rPr>
          <w:lang w:val="ne_NP" w:bidi="ne_NP"/>
        </w:rPr>
      </w:r>
      <w:r>
        <w:rPr>
          <w:lang w:val="ne_NP" w:bidi="ne_NP"/>
        </w:rPr>
        <w:t>पाठलाई बुझ्न-सजिलो संस्करणमा एकपटक सुन्नुहोस्।</w:t>
      </w:r>
    </w:p>
    <w:p>
      <w:pPr/>
      <w:r>
        <w:rPr>
          <w:lang w:val="ne_NP" w:bidi="ne_NP"/>
        </w:rPr>
      </w:r>
      <w:r>
        <w:rPr>
          <w:lang w:val="ne_NP" w:bidi="ne_NP"/>
        </w:rPr>
        <w:t xml:space="preserve">परमेश्वरले याकूबलाई बेथेलमा जान र त्यहाँ एउटा वेदी बनाउन </w:t>
      </w:r>
      <w:r>
        <w:rPr>
          <w:b/>
          <w:lang w:val="ne_NP" w:bidi="ne_NP"/>
        </w:rPr>
        <w:t>भन्नुभयो</w:t>
      </w:r>
      <w:r>
        <w:rPr>
          <w:lang w:val="ne_NP" w:bidi="ne_NP"/>
        </w:rPr>
        <w:t xml:space="preserve">। </w:t>
      </w:r>
      <w:r>
        <w:rPr>
          <w:lang w:val="ne_NP" w:bidi="ne_NP"/>
        </w:rPr>
        <w:t>वेदी</w:t>
      </w:r>
      <w:r>
        <w:rPr>
          <w:lang w:val="ne_NP" w:bidi="ne_NP"/>
        </w:rPr>
        <w:t xml:space="preserve"> को बारेमा मुख्य शब्दावलीमा छलफल गरिएको छ। तपाईंले अघिल्लो खण्डहरूमा प्रयोग गर्नुभएको बेथेलका लागि त्यही शब्द प्रयोग गर्नुहोस्। तपाईंले अघिल्लो खण्डहरूमा प्रयोग गर्नुभएको वेदीका लागि त्यही शब्द प्रयोग गर्नुहोस्। यस अवस्थामा </w:t>
      </w:r>
      <w:r>
        <w:rPr>
          <w:b/>
          <w:lang w:val="ne_NP" w:bidi="ne_NP"/>
        </w:rPr>
        <w:t>माथि जानु</w:t>
      </w:r>
      <w:r>
        <w:rPr>
          <w:lang w:val="ne_NP" w:bidi="ne_NP"/>
        </w:rPr>
        <w:t xml:space="preserve"> भन्ने अभिव्यक्तिले बेथेल शकेमभन्दा उच्च उचाइमा छ भन्ने बुझाउन सक्छ। यो आराधनाको ठाउँमा जाँदा प्रयोग गरिने अभिव्यक्ति पनि हुन सक्छ। कुनै ठाउँ भौगोलिक रूपमा अग्लो नभए तापनि मानिसहरूले त्यस ठाउँमा जानलाई </w:t>
      </w:r>
      <w:r>
        <w:rPr>
          <w:b/>
          <w:lang w:val="ne_NP" w:bidi="ne_NP"/>
        </w:rPr>
        <w:t>माथि जानु</w:t>
      </w:r>
      <w:r>
        <w:rPr>
          <w:lang w:val="ne_NP" w:bidi="ne_NP"/>
        </w:rPr>
        <w:t xml:space="preserve"> भन्थे।</w:t>
      </w:r>
    </w:p>
    <w:p>
      <w:pPr/>
      <w:r>
        <w:rPr>
          <w:lang w:val="ne_NP" w:bidi="ne_NP"/>
        </w:rPr>
      </w:r>
      <w:r>
        <w:rPr>
          <w:lang w:val="ne_NP" w:bidi="ne_NP"/>
        </w:rPr>
        <w:t>रोक्नुहोस् र छलफल गर्नुहोस्: कुनै विशेष ठाउँमा आराधना वा उत्सवका लागि जाने बारेमा कुरा गर्नुहोस्। तपाईं जाने प्रक्रियालाई कसरी वर्णन गर्नुहुन्छ?</w:t>
      </w:r>
    </w:p>
    <w:p>
      <w:pPr/>
      <w:r>
        <w:rPr>
          <w:lang w:val="ne_NP" w:bidi="ne_NP"/>
        </w:rPr>
      </w:r>
      <w:r>
        <w:rPr>
          <w:lang w:val="ne_NP" w:bidi="ne_NP"/>
        </w:rPr>
        <w:t xml:space="preserve">याकूबले आफ्नो घरका सबैलाई तयारी गर्न भने। </w:t>
      </w:r>
      <w:r>
        <w:rPr>
          <w:b/>
          <w:lang w:val="ne_NP" w:bidi="ne_NP"/>
        </w:rPr>
        <w:t>घराना</w:t>
      </w:r>
      <w:r>
        <w:rPr>
          <w:lang w:val="ne_NP" w:bidi="ne_NP"/>
        </w:rPr>
        <w:t xml:space="preserve"> भन्नाले याकूबसँग बसोबास गर्ने प्रत्येक व्यक्तिलाई बुझाउँछ। यसमा याकूबका पत्नीहरू र छोराछोरीहरू समावेश छन्। यसमा याकूबका नोकरहरू र शकेमबाट कैदीको रूपमा लिइएका सबै महिलाहरू र छोराछोरीहरू पनि समावेश छन्। </w:t>
      </w:r>
      <w:r>
        <w:rPr>
          <w:lang w:val="ne_NP" w:bidi="ne_NP"/>
        </w:rPr>
        <w:t>घराना</w:t>
      </w:r>
      <w:r>
        <w:rPr>
          <w:lang w:val="ne_NP" w:bidi="ne_NP"/>
        </w:rPr>
        <w:t xml:space="preserve"> बारेमा मुख्य शब्दावलीमा छलफल गरिएको छ।</w:t>
      </w:r>
    </w:p>
    <w:p>
      <w:pPr/>
      <w:r>
        <w:rPr>
          <w:lang w:val="ne_NP" w:bidi="ne_NP"/>
        </w:rPr>
      </w:r>
      <w:r>
        <w:rPr>
          <w:lang w:val="ne_NP" w:bidi="ne_NP"/>
        </w:rPr>
        <w:t xml:space="preserve">याकूबले तिनीहरूलाई आफ्ना सबै मूर्तिपूजकका </w:t>
      </w:r>
      <w:r>
        <w:rPr>
          <w:b/>
          <w:lang w:val="ne_NP" w:bidi="ne_NP"/>
        </w:rPr>
        <w:t>मूर्तिहरू</w:t>
      </w:r>
      <w:r>
        <w:rPr>
          <w:lang w:val="ne_NP" w:bidi="ne_NP"/>
        </w:rPr>
        <w:t xml:space="preserve"> त्याग्न, आफूलाई शुद्ध पार्न र सफा लुगा लगाउन भने। विधर्मी मूर्तिहरू मानिसले बनाएका कुनै पनि कुरा हुन सक्छन् जसलाई आराधनाको वस्तुको रूपमा प्रयोग गरिन्छ। यसमा राहेलले लाबानबाट लिएका पारिवारिक देवताहरू पर्छन्। </w:t>
      </w:r>
      <w:r>
        <w:rPr>
          <w:lang w:val="ne_NP" w:bidi="ne_NP"/>
        </w:rPr>
        <w:t>मूर्तिहरूको</w:t>
      </w:r>
      <w:r>
        <w:rPr>
          <w:lang w:val="ne_NP" w:bidi="ne_NP"/>
        </w:rPr>
        <w:t xml:space="preserve"> बारेमा मुख्य शब्दावलीमा छलफल गरिएको छ। आफूलाई </w:t>
      </w:r>
      <w:r>
        <w:rPr>
          <w:b/>
          <w:lang w:val="ne_NP" w:bidi="ne_NP"/>
        </w:rPr>
        <w:t>शुद्ध</w:t>
      </w:r>
      <w:r>
        <w:rPr>
          <w:lang w:val="ne_NP" w:bidi="ne_NP"/>
        </w:rPr>
        <w:t xml:space="preserve"> पार्नुको अर्थ एउटा यस्तो धार्मिक स्नान वा धुने प्रक्रियाबाट जानु हो, जसले उनीहरूलाई अशुद्ध बनाउने वा परमेश्वरको आराधना गर्न अयोग्य बनाउने कुनै पनि कुरा हटाउने कार्यको प्रतीकको रूपमा काम गर्दछ। तिनीहरूले सोही कारणले सफा लुगा लगाउनुपर्ने थियो—परमेश्वरको उपासनाका लागि एउटा संस्कारगत तयारी। </w:t>
      </w:r>
      <w:r>
        <w:rPr>
          <w:lang w:val="ne_NP" w:bidi="ne_NP"/>
        </w:rPr>
        <w:t>शुद्ध</w:t>
      </w:r>
      <w:r>
        <w:rPr>
          <w:lang w:val="ne_NP" w:bidi="ne_NP"/>
        </w:rPr>
        <w:t xml:space="preserve"> पार्नु मुख्य शब्दावलीमा छ। प्रस्थान गर्नुअघि तयारी गर्नाले, सम्पूर्ण यात्रा एउटा तीर्थयात्रा वा आराधनाको अनुभवको एउटा भाग थियो।</w:t>
      </w:r>
    </w:p>
    <w:p>
      <w:pPr/>
      <w:r>
        <w:rPr>
          <w:lang w:val="ne_NP" w:bidi="ne_NP"/>
        </w:rPr>
      </w:r>
      <w:r>
        <w:rPr>
          <w:lang w:val="ne_NP" w:bidi="ne_NP"/>
        </w:rPr>
        <w:t>मानिसहरूले याकूबलाई आफ्ना मूर्तिहरू र आफ्ना मुन्द्रीहरू दिए। ती झुम्काहरू सायद जन्तर वा मूर्तिहरूको पूजामा प्रयोग गरिने वस्तुहरू वा दुष्टबाट बच्नका लागि प्रयोग गरिने वस्तुहरू थिए। यी कुराहरूले परमेश्वरको आराधनाबाट ध्यान हटाए। तिनीहरूले यस्ता सबै कुराबाट छुटकारा पाउनुपर्ने थियो।</w:t>
      </w:r>
    </w:p>
    <w:p>
      <w:pPr/>
      <w:r>
        <w:rPr>
          <w:lang w:val="ne_NP" w:bidi="ne_NP"/>
        </w:rPr>
      </w:r>
      <w:r>
        <w:rPr>
          <w:lang w:val="ne_NP" w:bidi="ne_NP"/>
        </w:rPr>
        <w:t xml:space="preserve">परमेश्वरले याकूबलाई </w:t>
      </w:r>
      <w:r>
        <w:rPr>
          <w:b/>
          <w:lang w:val="ne_NP" w:bidi="ne_NP"/>
        </w:rPr>
        <w:t>आशिष् दिनुभयो</w:t>
      </w:r>
      <w:r>
        <w:rPr>
          <w:lang w:val="ne_NP" w:bidi="ne_NP"/>
        </w:rPr>
        <w:t xml:space="preserve">। तपाईंले अघिल्लो खण्डहरूमा प्रयोग गर्नुभएको आशिष्का लागि त्यही शब्द प्रयोग गर्नुहोस्। </w:t>
      </w:r>
      <w:r>
        <w:rPr>
          <w:lang w:val="ne_NP" w:bidi="ne_NP"/>
        </w:rPr>
        <w:t>आशिष्</w:t>
      </w:r>
      <w:r>
        <w:rPr>
          <w:lang w:val="ne_NP" w:bidi="ne_NP"/>
        </w:rPr>
        <w:t>को बारेमा मुख्य शब्दावलीमा छलफल गरिएको छ।</w:t>
      </w:r>
    </w:p>
    <w:p>
      <w:pPr/>
      <w:r>
        <w:rPr>
          <w:lang w:val="ne_NP" w:bidi="ne_NP"/>
        </w:rPr>
      </w:r>
      <w:r>
        <w:rPr>
          <w:lang w:val="ne_NP" w:bidi="ne_NP"/>
        </w:rPr>
        <w:t xml:space="preserve">परमेश्वरले भन्नुभयो, "म </w:t>
      </w:r>
      <w:r>
        <w:rPr>
          <w:b/>
          <w:lang w:val="ne_NP" w:bidi="ne_NP"/>
        </w:rPr>
        <w:t>एल-शद्दाई</w:t>
      </w:r>
      <w:r>
        <w:rPr>
          <w:lang w:val="ne_NP" w:bidi="ne_NP"/>
        </w:rPr>
        <w:t xml:space="preserve"> हुँ।" एल-शद्दाई परमेश्वरको अर्को नाम हो। </w:t>
      </w:r>
      <w:r>
        <w:rPr>
          <w:b/>
          <w:lang w:val="ne_NP" w:bidi="ne_NP"/>
        </w:rPr>
        <w:t>एल</w:t>
      </w:r>
      <w:r>
        <w:rPr>
          <w:lang w:val="ne_NP" w:bidi="ne_NP"/>
        </w:rPr>
        <w:t xml:space="preserve"> को अर्थ परमेश्वर हो। </w:t>
      </w:r>
      <w:r>
        <w:rPr>
          <w:b/>
          <w:lang w:val="ne_NP" w:bidi="ne_NP"/>
        </w:rPr>
        <w:t>शद्दाई</w:t>
      </w:r>
      <w:r>
        <w:rPr>
          <w:lang w:val="ne_NP" w:bidi="ne_NP"/>
        </w:rPr>
        <w:t xml:space="preserve">को अर्थ सर्वशक्तिमान् वा सर्वशक्तिशाली हो। परमेश्वरले यो नाम अन्य धेरै अवसरहरूमा प्रयोग गर्नुभयो। </w:t>
      </w:r>
      <w:r>
        <w:rPr>
          <w:lang w:val="ne_NP" w:bidi="ne_NP"/>
        </w:rPr>
        <w:t>एल-शद्दाई</w:t>
      </w:r>
      <w:r>
        <w:rPr>
          <w:lang w:val="ne_NP" w:bidi="ne_NP"/>
        </w:rPr>
        <w:t xml:space="preserve"> मुख्य शब्दावलीमा छ।</w:t>
      </w:r>
    </w:p>
    <w:p>
      <w:pPr/>
      <w:r>
        <w:rPr>
          <w:lang w:val="ne_NP" w:bidi="ne_NP"/>
        </w:rPr>
      </w:r>
      <w:r>
        <w:rPr>
          <w:lang w:val="ne_NP" w:bidi="ne_NP"/>
        </w:rPr>
        <w:t xml:space="preserve">याकूबले ढुङ्गाको एउटा खम्बा खडा गरे। यो सामान्यतया एउटा स्मारक स्तम्भ वा यस्तो कुनै वस्तु हो जसले त्यहाँ केही महत्त्वपूर्ण कुरा भएको थियो भनेर देख्ने सबैलाई सम्झाउँछ। याकूबले खम्बामाथि दाखमद्य खन्याए। यो दाखमद्य परमेश्वरलाई चढाउने एउटा भेटी वा उपहार थियो। त्यसपछि याकूबले जैतुनको तेल खन्याएर खम्बालाई </w:t>
      </w:r>
      <w:r>
        <w:rPr>
          <w:b/>
          <w:lang w:val="ne_NP" w:bidi="ne_NP"/>
        </w:rPr>
        <w:t>अभिषेक गरे</w:t>
      </w:r>
      <w:r>
        <w:rPr>
          <w:lang w:val="ne_NP" w:bidi="ne_NP"/>
        </w:rPr>
        <w:t xml:space="preserve">। </w:t>
      </w:r>
      <w:r>
        <w:rPr>
          <w:lang w:val="ne_NP" w:bidi="ne_NP"/>
        </w:rPr>
        <w:t>अभिषेक गर्नु</w:t>
      </w:r>
      <w:r>
        <w:rPr>
          <w:lang w:val="ne_NP" w:bidi="ne_NP"/>
        </w:rPr>
        <w:t xml:space="preserve"> मुख्य शब्दावलीमा छ। खम्बालाई अभिषेक गर्नुको अर्थ खम्बालाई पवित्र ठाउँको रूपमा अलग राख्नु हो। याकूबले ढुङ्गा समर्पित गर्न दाखमद्य र तेल दुवै प्रयोग गरे। यसले ढुङ्गालाई परमेश्वरको आराधना गर्ने ठाउँको रूपमा अलग पारे।</w:t>
      </w:r>
    </w:p>
    <w:p>
      <w:pPr/>
      <w:r>
        <w:rPr>
          <w:lang w:val="ne_NP" w:bidi="ne_NP"/>
        </w:rPr>
      </w:r>
      <w:r>
        <w:rPr>
          <w:lang w:val="ne_NP" w:bidi="ne_NP"/>
        </w:rPr>
        <w:t>याकूबले फेरि त्यो ठाउँलाई त्यही नाम दिए, जुन याकूबले पहिले प्रयोग गरेका थिए: बेथेल वा परमेश्वरको घर।</w:t>
      </w:r>
      <w:r>
        <w:rPr>
          <w:lang w:val="ne_NP" w:bidi="ne_NP"/>
        </w:rPr>
      </w:r>
    </w:p>
    <w:p>
      <w:pPr>
        <w:pStyle w:val="Heading3"/>
      </w:pPr>
      <w:r>
        <w:rPr>
          <w:lang w:val="ne_NP" w:bidi="ne_NP"/>
        </w:rPr>
        <w:t>Step 6</w:t>
      </w:r>
    </w:p>
    <w:p>
      <w:pPr/>
      <w:r>
        <w:rPr>
          <w:lang w:val="ne_NP" w:bidi="ne_NP"/>
        </w:rPr>
      </w:r>
      <w:r>
        <w:rPr>
          <w:lang w:val="ne_NP" w:bidi="ne_NP"/>
        </w:rPr>
        <w:t>अनुवादलाई सजिलोसँग बुझ्न यस खण्डको श्रव्य संस्करण सुन्‍नुहोस्।</w:t>
      </w:r>
    </w:p>
    <w:p>
      <w:pPr/>
      <w:r>
        <w:rPr>
          <w:lang w:val="ne_NP" w:bidi="ne_NP"/>
        </w:rPr>
      </w:r>
      <w:r>
        <w:rPr>
          <w:lang w:val="ne_NP" w:bidi="ne_NP"/>
        </w:rPr>
        <w:t>यस सत्रमा, एउटा समूहको रूपमा तपाईंको आफ्नै भाषामा खण्डलाई पुन: भन्न लगाउनुहोस्।</w:t>
      </w:r>
    </w:p>
    <w:p>
      <w:pPr/>
      <w:r>
        <w:rPr>
          <w:lang w:val="ne_NP" w:bidi="ne_NP"/>
        </w:rPr>
      </w:r>
      <w:r>
        <w:rPr>
          <w:lang w:val="ne_NP" w:bidi="ne_NP"/>
        </w:rPr>
        <w:t>पहिला, सम्पूर्ण समूहले खण्डलाई तपाईंको आफ्नै भाषामा बताउन अभ्यास गर्नुपर्छ। तपाईंले अघिल्लो चरणहरूमा निर्णय गर्नुभएको कुराहरू जस्तै कालक्रम, शब्दहरू, वाक्यांशहरू, भावनाहरू, वा तपाईंले छलफल गर्नुभएको अन्य कुराहरू यसमा समावेश गर्नलाई सम्झनुहोस्।</w:t>
      </w:r>
    </w:p>
    <w:p>
      <w:pPr/>
      <w:r>
        <w:rPr>
          <w:lang w:val="ne_NP" w:bidi="ne_NP"/>
        </w:rPr>
      </w:r>
      <w:r>
        <w:rPr>
          <w:lang w:val="ne_NP" w:bidi="ne_NP"/>
        </w:rPr>
        <w:t>एउटा समूहको सदस्यले खण्डका केही वाक्यहरू भन्नुपर्छ र रोकिनु पर्छ। समूहको अर्को सदस्यले खण्डको अर्को भाग भन्नु पर्छ र रोकिनु पर्छ। समूहले सम्पूर्ण खण्डलाई पुन: नभन्दासम्म यो गर्नुहोस्। यस चरणमा समूहका सदस्यहरूले एक अर्कालाई सच्याउन सक्छन्।</w:t>
      </w:r>
    </w:p>
    <w:p>
      <w:pPr/>
      <w:r>
        <w:rPr>
          <w:lang w:val="ne_NP" w:bidi="ne_NP"/>
        </w:rPr>
      </w:r>
      <w:r>
        <w:rPr>
          <w:lang w:val="ne_NP" w:bidi="ne_NP"/>
        </w:rPr>
        <w:t xml:space="preserve">अडियो रोक्‍नुहोस्। </w:t>
      </w:r>
    </w:p>
    <w:p>
      <w:pPr/>
      <w:r>
        <w:rPr>
          <w:lang w:val="ne_NP" w:bidi="ne_NP"/>
        </w:rPr>
      </w:r>
      <w:r>
        <w:rPr>
          <w:lang w:val="ne_NP" w:bidi="ne_NP"/>
        </w:rPr>
        <w:t>अर्को पटक, समूहको प्रत्येक सदस्यले कम्तिमा पनि एकचोटि सम्पूर्ण खण्डलाई नरोकी भन्नुपर्छ। समूहको सदस्यले खण्डलाई सम्झन मद्दत गर्न कुनैपनि वस्तुहरू, चालहरू, वा तिनीहरूको स्टोरीबोर्ड प्रयोग गर्न सक्छन्।</w:t>
      </w:r>
    </w:p>
    <w:p>
      <w:pPr/>
      <w:r>
        <w:rPr>
          <w:lang w:val="ne_NP" w:bidi="ne_NP"/>
        </w:rPr>
      </w:r>
      <w:r>
        <w:rPr>
          <w:lang w:val="ne_NP" w:bidi="ne_NP"/>
        </w:rPr>
        <w:t xml:space="preserve">अडियो रोक्‍नुहोस्। </w:t>
      </w:r>
    </w:p>
    <w:p>
      <w:pPr/>
      <w:r>
        <w:rPr>
          <w:lang w:val="ne_NP" w:bidi="ne_NP"/>
        </w:rPr>
      </w:r>
      <w:r>
        <w:rPr>
          <w:lang w:val="ne_NP" w:bidi="ne_NP"/>
        </w:rPr>
        <w:t>त्यसपछि, तपाईंलाई सबैभन्दा बढी मनपरेको खण्डको संस्करण कस्को हो समूहले निर्णय गर्न सक्छ। तपाईंले एउटा समूहको सदस्यले एउटा दृश्य बताएको तरिका मनपर्यो तर तपाईंले अर्को दृश्य अर्कै समूहको सदस्यले बताएको तरिका मनपर्यो भनेर निर्णय गर्न सक्नुहुन्छ।</w:t>
      </w:r>
    </w:p>
    <w:p>
      <w:pPr/>
      <w:r>
        <w:rPr>
          <w:lang w:val="ne_NP" w:bidi="ne_NP"/>
        </w:rPr>
      </w:r>
      <w:r>
        <w:rPr>
          <w:lang w:val="ne_NP" w:bidi="ne_NP"/>
        </w:rPr>
        <w:t xml:space="preserve">अडियो रोक्‍नुहोस्। </w:t>
      </w:r>
    </w:p>
    <w:p>
      <w:pPr/>
      <w:r>
        <w:rPr>
          <w:lang w:val="ne_NP" w:bidi="ne_NP"/>
        </w:rPr>
      </w:r>
      <w:r>
        <w:rPr>
          <w:lang w:val="ne_NP" w:bidi="ne_NP"/>
        </w:rPr>
        <w:t>अन्तमा, समूहले सबैजना सहमत हुने खण्डको अन्तिम संस्करणलाई सँगै राख्न सक्छन्। समूहको प्रत्येक सदस्यले यस खण्डको अन्तिम संस्करण सुनाउने अभ्यास गर्नुपर्छ।</w:t>
      </w:r>
      <w:r>
        <w:rPr>
          <w:lang w:val="ne_NP" w:bidi="ne_NP"/>
        </w:rPr>
      </w:r>
      <w:r>
        <w:rPr>
          <w:lang w:val="ne_NP" w:bidi="ne_NP"/>
        </w:rPr>
      </w:r>
    </w:p>
    <w:p>
      <w:pPr/>
      <w:r>
        <w:rPr>
          <w:lang w:val="ne_NP" w:bidi="ne_NP"/>
        </w:rPr>
      </w:r>
    </w:p>
    <w:p>
      <w:pPr>
        <w:pStyle w:val="Heading2"/>
      </w:pPr>
      <w:r>
        <w:rPr>
          <w:lang w:val="ne_NP" w:bidi="ne_NP"/>
        </w:rPr>
        <w:t>Genesis 35:16–20</w:t>
      </w:r>
      <w:r>
        <w:rPr>
          <w:lang w:val="ne_NP" w:bidi="ne_NP"/>
        </w:rPr>
      </w:r>
    </w:p>
    <w:p>
      <w:pPr>
        <w:pStyle w:val="Heading3"/>
      </w:pPr>
      <w:r>
        <w:rPr>
          <w:lang w:val="ne_NP" w:bidi="ne_NP"/>
        </w:rPr>
        <w:t>Step 1</w:t>
      </w:r>
    </w:p>
    <w:p>
      <w:pPr/>
      <w:r>
        <w:rPr>
          <w:lang w:val="ne_NP" w:bidi="ne_NP"/>
        </w:rPr>
      </w:r>
      <w:r>
        <w:rPr>
          <w:lang w:val="ne_NP" w:bidi="ne_NP"/>
        </w:rPr>
        <w:t>उत्पत्ति ३५:१६–२० सुन्नुहोस् र यसलाई आफ्नो हृदयमा राख्नुहोस्। पाठलाई तीन पटक सुन्नुहोस् (सम्भव छ भने तीन फरक अनुवादहरूमा)। त्यसपछि टोलीले निम्न प्रश्नहरूको छलफल गर्नुहोस:</w:t>
      </w:r>
    </w:p>
    <w:p>
      <w:pPr>
        <w:pStyle w:val="ListBullet"/>
        <w:spacing w:line="240" w:lineRule="auto"/>
        <w:ind w:left="720"/>
      </w:pPr>
      <w:r>
        <w:rPr>
          <w:lang w:val="ne_NP" w:bidi="ne_NP"/>
        </w:rPr>
      </w:r>
      <w:r>
        <w:rPr>
          <w:lang w:val="ne_NP" w:bidi="ne_NP"/>
        </w:rPr>
        <w:t>यो खण्डमा तपाईंलाई के मन पर्‍यो?</w:t>
      </w:r>
    </w:p>
    <w:p>
      <w:pPr>
        <w:pStyle w:val="ListBullet"/>
        <w:spacing w:line="240" w:lineRule="auto"/>
        <w:ind w:left="720"/>
      </w:pPr>
      <w:r>
        <w:rPr>
          <w:lang w:val="ne_NP" w:bidi="ne_NP"/>
        </w:rPr>
      </w:r>
      <w:r>
        <w:rPr>
          <w:lang w:val="ne_NP" w:bidi="ne_NP"/>
        </w:rPr>
        <w:t>तपाईलाई के मन पर्दैन वा के बुझ्नुहुन्न?</w:t>
      </w:r>
    </w:p>
    <w:p>
      <w:pPr>
        <w:pStyle w:val="ListBullet"/>
        <w:spacing w:line="240" w:lineRule="auto"/>
        <w:ind w:left="720"/>
      </w:pPr>
      <w:r>
        <w:rPr>
          <w:lang w:val="ne_NP" w:bidi="ne_NP"/>
        </w:rPr>
      </w:r>
      <w:r>
        <w:rPr>
          <w:lang w:val="ne_NP" w:bidi="ne_NP"/>
        </w:rPr>
        <w:t>यो कथाले हामीलाई परमेश्वरको बारेमा के भन्छ?</w:t>
      </w:r>
    </w:p>
    <w:p>
      <w:pPr>
        <w:pStyle w:val="ListBullet"/>
        <w:spacing w:line="240" w:lineRule="auto"/>
        <w:ind w:left="720"/>
      </w:pPr>
      <w:r>
        <w:rPr>
          <w:lang w:val="ne_NP" w:bidi="ne_NP"/>
        </w:rPr>
      </w:r>
      <w:r>
        <w:rPr>
          <w:lang w:val="ne_NP" w:bidi="ne_NP"/>
        </w:rPr>
        <w:t>यो खण्डले मानिसबारे हामीलाई के भन्दछ?</w:t>
      </w:r>
    </w:p>
    <w:p>
      <w:pPr>
        <w:pStyle w:val="ListBullet"/>
        <w:spacing w:line="240" w:lineRule="auto"/>
        <w:ind w:left="720"/>
      </w:pPr>
      <w:r>
        <w:rPr>
          <w:lang w:val="ne_NP" w:bidi="ne_NP"/>
        </w:rPr>
      </w:r>
      <w:r>
        <w:rPr>
          <w:lang w:val="ne_NP" w:bidi="ne_NP"/>
        </w:rPr>
        <w:t>यो खण्डले कसरी हाम्रो दैनिक जीवनलाई प्रभाव पार्छ?</w:t>
      </w:r>
    </w:p>
    <w:p>
      <w:pPr>
        <w:pStyle w:val="ListBullet"/>
        <w:spacing w:line="240" w:lineRule="auto"/>
        <w:ind w:left="720"/>
      </w:pPr>
      <w:r>
        <w:rPr>
          <w:lang w:val="ne_NP" w:bidi="ne_NP"/>
        </w:rPr>
      </w:r>
      <w:r>
        <w:rPr>
          <w:lang w:val="ne_NP" w:bidi="ne_NP"/>
        </w:rPr>
        <w:t>यो कथा सुन्नु पर्ने तपाईंले चिन्नुभएको व्यक्ति को हुनुहुन्छ?</w:t>
      </w:r>
      <w:r>
        <w:rPr>
          <w:lang w:val="ne_NP" w:bidi="ne_NP"/>
        </w:rPr>
      </w:r>
    </w:p>
    <w:p>
      <w:pPr>
        <w:pStyle w:val="Heading3"/>
      </w:pPr>
      <w:r>
        <w:rPr>
          <w:lang w:val="ne_NP" w:bidi="ne_NP"/>
        </w:rPr>
        <w:t>Step 2</w:t>
      </w:r>
    </w:p>
    <w:p>
      <w:pPr/>
      <w:r>
        <w:rPr>
          <w:lang w:val="ne_NP" w:bidi="ne_NP"/>
        </w:rPr>
      </w:r>
      <w:r>
        <w:rPr>
          <w:lang w:val="ne_NP" w:bidi="ne_NP"/>
        </w:rPr>
        <w:t>मञ्चको तयारी</w:t>
      </w:r>
    </w:p>
    <w:p>
      <w:pPr/>
      <w:r>
        <w:rPr>
          <w:lang w:val="ne_NP" w:bidi="ne_NP"/>
        </w:rPr>
      </w:r>
      <w:r>
        <w:rPr>
          <w:lang w:val="ne_NP" w:bidi="ne_NP"/>
        </w:rPr>
        <w:t>उत्पत्ति ३५:१६–२०</w:t>
      </w:r>
    </w:p>
    <w:p>
      <w:pPr/>
      <w:r>
        <w:rPr>
          <w:lang w:val="ne_NP" w:bidi="ne_NP"/>
        </w:rPr>
      </w:r>
      <w:r>
        <w:rPr>
          <w:lang w:val="ne_NP" w:bidi="ne_NP"/>
        </w:rPr>
        <w:t>पाठलाई बुझ्न-सजिलो संस्करणमा एकपटक सुन्नुहोस्।</w:t>
      </w:r>
    </w:p>
    <w:p>
      <w:pPr/>
      <w:r>
        <w:rPr>
          <w:lang w:val="ne_NP" w:bidi="ne_NP"/>
        </w:rPr>
      </w:r>
      <w:r>
        <w:rPr>
          <w:lang w:val="ne_NP" w:bidi="ne_NP"/>
        </w:rPr>
        <w:t>बेथेलमा याकूबको परमेश्वरसँग भेटघाट भएपछि, याकूब बेथेल छोडेर दक्षिणतर्फ एप्राततिर लागे। यो लगभग १७ माइल वा २७ किलोमिटरको यात्रा थियो। यो एउटा पहाडी क्षेत्र हो। बेथेल पहाडको टुप्पोमा छ र एप्रात पहाडको टुप्पोमा छ। एप्रात बेथलेहेमको प्राचीन नाम हो। यसरी यात्रा लामो नभए तापनि, विशेष गरी धेरै सानो उमेरको वा गर्भवती व्यक्तिका लागि यो कठिन हुने थियो। यो यस यात्राको एउटा कथात्मक विवरण हो।</w:t>
      </w:r>
    </w:p>
    <w:p>
      <w:pPr/>
      <w:r>
        <w:rPr>
          <w:lang w:val="ne_NP" w:bidi="ne_NP"/>
        </w:rPr>
      </w:r>
      <w:r>
        <w:rPr>
          <w:lang w:val="ne_NP" w:bidi="ne_NP"/>
        </w:rPr>
        <w:t>याकूब बेथेलमा कति समय बसे भन्ने हामीलाई थाहा छैन। तर, जब याकूब र उनको परिवारले बेथेल छोडे, तब याकूबकी पत्नी राहेल गर्भवती थिइन् र उनको सुत्केरी हुने समय नजिकिएको थियो। तिनीहरू बेथेलको दक्षिणमा रहेको एप्राततिर यात्रा गर्दा, राहेललाई बेथा लाग्यो।</w:t>
      </w:r>
    </w:p>
    <w:p>
      <w:pPr/>
      <w:r>
        <w:rPr>
          <w:lang w:val="ne_NP" w:bidi="ne_NP"/>
        </w:rPr>
      </w:r>
      <w:r>
        <w:rPr>
          <w:lang w:val="ne_NP" w:bidi="ne_NP"/>
        </w:rPr>
        <w:t>बेथेल र एप्रात चिन्ह लगाइएको नक्सा देखाउनुहोस्। एप्राता बेथलेहेमको प्राचीन नाम हो।</w:t>
      </w:r>
    </w:p>
    <w:p>
      <w:pPr/>
      <w:r>
        <w:rPr>
          <w:lang w:val="ne_NP" w:bidi="ne_NP"/>
        </w:rPr>
      </w:r>
      <w:r>
        <w:rPr>
          <w:lang w:val="ne_NP" w:bidi="ne_NP"/>
        </w:rPr>
        <w:t>रोक्नुहोस् र छलफल गर्नुहोस्: तपाईंको संस्कृतिमा सुत्केरी व्यथा र बच्चा जन्माउने प्रक्रियाबाट गुज्रिएका महिलाहरूका कथाहरू सुनाउनुहोस्। यस प्रक्रियालाई वर्णन गर्न तपाईंले प्रयोग गर्नुभएको शब्दहरू र वाक्यांशहरूलाई ध्यान दिनुहोस्। आमालाई कसले मद्दत गर्छ? तपाईं यसको बारेमा कसैसँग कुरा गर्दा प्रयोग गरिने शब्दहरू खोजिरहनुभएको छ।</w:t>
      </w:r>
    </w:p>
    <w:p>
      <w:pPr/>
      <w:r>
        <w:rPr>
          <w:lang w:val="ne_NP" w:bidi="ne_NP"/>
        </w:rPr>
      </w:r>
      <w:r>
        <w:rPr>
          <w:lang w:val="ne_NP" w:bidi="ne_NP"/>
        </w:rPr>
        <w:t>यस खण्डले राहेलको प्रसव व्यथा गाह्रो थियो भनेर भन्छ। वर्णनहरू फरक छन्। कोही भन्छन् उनलाई कठिन प्रसव भएको थियो। अरू भन्छन् कि पीडा तीव्र थियो। अरूहरू भन्छन् कि उनले गाह्रो वा कठिन समय बिताइन्। जे होस्, यो व्यथा धेरै गाह्रो थियो वा सामान्य थिएन। राहेलको एउटा छोरा थियो। सुडेनीले राहेललाई छोरा भएको कुरा बताइन्। सुडेनी ती व्यक्ति हुन् जसले प्रसव अवस्थामा रहेकी आमालाई सन्तान जन्माउन मद्दत गर्छिन्। बच्चा जन्माउने प्रक्रियाको समयमा सुडेनीले आमाको रेखदेख गर्छिन्। प्रसव यति गाह्रो थियो कि बच्चा जन्मिएपछि राहेल मर्न लागेकी थिइन्।</w:t>
      </w:r>
    </w:p>
    <w:p>
      <w:pPr/>
      <w:r>
        <w:rPr>
          <w:lang w:val="ne_NP" w:bidi="ne_NP"/>
        </w:rPr>
      </w:r>
      <w:r>
        <w:rPr>
          <w:lang w:val="ne_NP" w:bidi="ne_NP"/>
        </w:rPr>
        <w:t>रोक्नुहोस् र छलफल गर्नुहोस्: कुनै मर्न लागेको व्यक्तिको बारेमा कुरा गर्नुहोस्। तपाईंले त्यो व्यक्तिलाई के भइरहेको छ भन्ने कुरा कसरी वर्णन गर्नुहुन्छ भन्ने कुरामा ध्यान दिनुहोस्।</w:t>
      </w:r>
    </w:p>
    <w:p>
      <w:pPr/>
      <w:r>
        <w:rPr>
          <w:lang w:val="ne_NP" w:bidi="ne_NP"/>
        </w:rPr>
      </w:r>
      <w:r>
        <w:rPr>
          <w:lang w:val="ne_NP" w:bidi="ne_NP"/>
        </w:rPr>
        <w:t>बच्चा जन्मिएपछि, राहेल मर्न लागेकी थिइन्। केही अनुवादहरू भन्छन् कि उनको प्राण जानलागेको थियो। अरू भन्छन् कि उनले अन्तिम सास लिइरहेका थिए वा अन्तिम श्वास लिइरहेका थिए। अरूले उनी मर्न लागेकी थिइन् भन्छन्। राहेलले आफ्नो अन्तिम श्वासमा छोराको नाम राखिन्। उनले आफ्नो छोराको नाम बेन-ओनी राखिन्, जसको अर्थ मेरो पीडाको छोरा हो। आफ्नो छोराको नाम राखेपछि, राहेलको मृत्यु भयो।</w:t>
      </w:r>
    </w:p>
    <w:p>
      <w:pPr/>
      <w:r>
        <w:rPr>
          <w:lang w:val="ne_NP" w:bidi="ne_NP"/>
        </w:rPr>
      </w:r>
      <w:r>
        <w:rPr>
          <w:lang w:val="ne_NP" w:bidi="ne_NP"/>
        </w:rPr>
        <w:t>रोक्नुहोस् र छलफल गर्नुहोस्: बच्चा जन्माउने क्रममा मृत्यु हुने महिलाको बारेमा कुरा गर्नुहोस्। बच्चालाई के हुन्छ? बच्चाको नाम कसले राख्छ?</w:t>
      </w:r>
    </w:p>
    <w:p>
      <w:pPr/>
      <w:r>
        <w:rPr>
          <w:lang w:val="ne_NP" w:bidi="ne_NP"/>
        </w:rPr>
      </w:r>
      <w:r>
        <w:rPr>
          <w:lang w:val="ne_NP" w:bidi="ne_NP"/>
        </w:rPr>
        <w:t>याकूबले ती केटाको नाम परिवर्तन गरेर बिन्यामिन राखे, जसको अर्थ मेरो दाहिने हातको पुत्र हुन्छ। यस प्राचीन संस्कृतिमा दाहिने हात राम्रो हात वा रुचाइएको हात थियो। दाहिने हात पनि सुरक्षाको ठाउँ थियो। उनको नाम बिन्यामिन राखेर याकूबले भाग्य, भलाइ र शक्तिको छवि प्रस्तुत गरिरहेका छन्। १२ जना छोराहरूमध्ये याकूबले नाम दिएका एक मात्र छोरा यिनी हुन्। अरू सबै छोराहरूको नाम आमाहरूले राखे।</w:t>
      </w:r>
    </w:p>
    <w:p>
      <w:pPr/>
      <w:r>
        <w:rPr>
          <w:lang w:val="ne_NP" w:bidi="ne_NP"/>
        </w:rPr>
      </w:r>
      <w:r>
        <w:rPr>
          <w:lang w:val="ne_NP" w:bidi="ne_NP"/>
        </w:rPr>
        <w:t>तिनीहरू एप्रात आइपुग्नुअघि राहेलको मृत्यु भयो। याकूबले राहेललाई एप्रात अर्थात् वर्तमानको बेथलेहेम जाने बाटोमा गाडे। याकूबले चिहानको माथि ढुङ्गाको एउटा स्मारक खडा गरे। यस ढुङ्गाको चिन्हको उद्देश्य राहेलको चिहान वा दफन स्थल कहाँ छ भनेर सम्झनु हो। यो आराधनाको ठाउँ होइन, जस्तो कि याकूबले बेथेलमा खडा गरेको ढुङ्गाको खम्बा थियो। ढुङ्गाको यो चिन्ह आज देख्न सकिन्छ। यसको अर्थ जब यो खण्ड लिपिबद्ध गरिएको थियो, तब पनि चिन्ह देख्न सकिन्थ्यो।</w:t>
      </w:r>
    </w:p>
    <w:p>
      <w:pPr/>
      <w:r>
        <w:rPr>
          <w:lang w:val="ne_NP" w:bidi="ne_NP"/>
        </w:rPr>
      </w:r>
      <w:r>
        <w:rPr>
          <w:lang w:val="ne_NP" w:bidi="ne_NP"/>
        </w:rPr>
        <w:t>एउटा महत्त्वपूर्ण ठाउँ चिन्ह लगाउन प्रयोग गरिने ढुङ्गाको खम्बाको तस्वीर देखाउनुहोस्।</w:t>
      </w:r>
      <w:r>
        <w:rPr>
          <w:lang w:val="ne_NP" w:bidi="ne_NP"/>
        </w:rPr>
      </w:r>
    </w:p>
    <w:p>
      <w:pPr>
        <w:pStyle w:val="Heading3"/>
      </w:pPr>
      <w:r>
        <w:rPr>
          <w:lang w:val="ne_NP" w:bidi="ne_NP"/>
        </w:rPr>
        <w:t>Step 3</w:t>
      </w:r>
    </w:p>
    <w:p>
      <w:pPr/>
      <w:r>
        <w:rPr>
          <w:lang w:val="ne_NP" w:bidi="ne_NP"/>
        </w:rPr>
      </w:r>
      <w:r>
        <w:rPr>
          <w:lang w:val="ne_NP" w:bidi="ne_NP"/>
        </w:rPr>
        <w:t>संस्करणलाई सजिलोसँग बुझ्न पाठलाई फेरी एकपटक सुन्नुहोस्।</w:t>
      </w:r>
    </w:p>
    <w:p>
      <w:pPr/>
      <w:r>
        <w:rPr>
          <w:lang w:val="ne_NP" w:bidi="ne_NP"/>
        </w:rPr>
      </w:r>
      <w:r>
        <w:rPr>
          <w:lang w:val="ne_NP" w:bidi="ne_NP"/>
        </w:rPr>
        <w:t>यस सत्रमा, यस कथालाई दृश्यात्मक बनाउन तपाईंले समूहलाई मद्दत गर्नुहुनेछ। तपाईंले समूहलाई दृश्यहरू, सेटिङ र कथाका पात्रहरू परिभाषित गर्न मद्दत गर्नुहुनेछ।</w:t>
      </w:r>
    </w:p>
    <w:p>
      <w:pPr/>
      <w:r>
        <w:rPr>
          <w:lang w:val="ne_NP" w:bidi="ne_NP"/>
        </w:rPr>
      </w:r>
      <w:r>
        <w:rPr>
          <w:lang w:val="ne_NP" w:bidi="ne_NP"/>
        </w:rPr>
        <w:t>यस कथामा ३ दृश्यहरू छन्।</w:t>
      </w:r>
    </w:p>
    <w:p>
      <w:pPr/>
      <w:r>
        <w:rPr>
          <w:lang w:val="ne_NP" w:bidi="ne_NP"/>
        </w:rPr>
      </w:r>
      <w:r>
        <w:rPr>
          <w:b/>
          <w:lang w:val="ne_NP" w:bidi="ne_NP"/>
        </w:rPr>
        <w:t>पहिलो दृश्य:</w:t>
      </w:r>
      <w:r>
        <w:rPr>
          <w:lang w:val="ne_NP" w:bidi="ne_NP"/>
        </w:rPr>
        <w:t xml:space="preserve"> याकूब र उनको घरपरिवार बेथेलबाट एप्राततिर यात्रा गरिरहेका छन्। राहेलको एउटा छोरा हुन्छ र उनको मृत्यु हुन्छ।</w:t>
      </w:r>
    </w:p>
    <w:p>
      <w:pPr/>
      <w:r>
        <w:rPr>
          <w:lang w:val="ne_NP" w:bidi="ne_NP"/>
        </w:rPr>
      </w:r>
      <w:r>
        <w:rPr>
          <w:b/>
          <w:lang w:val="ne_NP" w:bidi="ne_NP"/>
        </w:rPr>
        <w:t>दोस्रो दृश्य:</w:t>
      </w:r>
      <w:r>
        <w:rPr>
          <w:lang w:val="ne_NP" w:bidi="ne_NP"/>
        </w:rPr>
        <w:t xml:space="preserve"> याकूबले छोराको नाम राख्छन्।</w:t>
      </w:r>
    </w:p>
    <w:p>
      <w:pPr/>
      <w:r>
        <w:rPr>
          <w:lang w:val="ne_NP" w:bidi="ne_NP"/>
        </w:rPr>
      </w:r>
      <w:r>
        <w:rPr>
          <w:b/>
          <w:lang w:val="ne_NP" w:bidi="ne_NP"/>
        </w:rPr>
        <w:t>तेस्रो दृश्य:</w:t>
      </w:r>
      <w:r>
        <w:rPr>
          <w:lang w:val="ne_NP" w:bidi="ne_NP"/>
        </w:rPr>
        <w:t xml:space="preserve"> याकूबले राहेललाई गाडे र चिहानमाथि ढुङ्गाको एउटा खम्बा खडा गरे।</w:t>
      </w:r>
    </w:p>
    <w:p>
      <w:pPr/>
      <w:r>
        <w:rPr>
          <w:lang w:val="ne_NP" w:bidi="ne_NP"/>
        </w:rPr>
      </w:r>
      <w:r>
        <w:rPr>
          <w:lang w:val="ne_NP" w:bidi="ne_NP"/>
        </w:rPr>
        <w:t>यस कथामा यि पात्रहरु समावेश छन्:</w:t>
      </w:r>
    </w:p>
    <w:p>
      <w:pPr>
        <w:pStyle w:val="ListBullet"/>
        <w:spacing w:line="240" w:lineRule="auto"/>
        <w:ind w:left="720"/>
      </w:pPr>
      <w:r>
        <w:rPr>
          <w:lang w:val="ne_NP" w:bidi="ne_NP"/>
        </w:rPr>
      </w:r>
      <w:r>
        <w:rPr>
          <w:lang w:val="ne_NP" w:bidi="ne_NP"/>
        </w:rPr>
        <w:t>राहेल</w:t>
      </w:r>
    </w:p>
    <w:p>
      <w:pPr>
        <w:pStyle w:val="ListBullet"/>
        <w:spacing w:line="240" w:lineRule="auto"/>
        <w:ind w:left="720"/>
      </w:pPr>
      <w:r>
        <w:rPr>
          <w:lang w:val="ne_NP" w:bidi="ne_NP"/>
        </w:rPr>
      </w:r>
      <w:r>
        <w:rPr>
          <w:lang w:val="ne_NP" w:bidi="ne_NP"/>
        </w:rPr>
        <w:t>सुँडिनी</w:t>
      </w:r>
    </w:p>
    <w:p>
      <w:pPr>
        <w:pStyle w:val="ListBullet"/>
        <w:spacing w:line="240" w:lineRule="auto"/>
        <w:ind w:left="720"/>
      </w:pPr>
      <w:r>
        <w:rPr>
          <w:lang w:val="ne_NP" w:bidi="ne_NP"/>
        </w:rPr>
      </w:r>
      <w:r>
        <w:rPr>
          <w:lang w:val="ne_NP" w:bidi="ne_NP"/>
        </w:rPr>
        <w:t>याकूब</w:t>
      </w:r>
    </w:p>
    <w:p>
      <w:pPr>
        <w:pStyle w:val="ListBullet"/>
        <w:spacing w:line="240" w:lineRule="auto"/>
        <w:ind w:left="720"/>
      </w:pPr>
      <w:r>
        <w:rPr>
          <w:lang w:val="ne_NP" w:bidi="ne_NP"/>
        </w:rPr>
      </w:r>
      <w:r>
        <w:rPr>
          <w:lang w:val="ne_NP" w:bidi="ne_NP"/>
        </w:rPr>
        <w:t>बिन्यामिन</w:t>
      </w:r>
    </w:p>
    <w:p>
      <w:pPr/>
      <w:r>
        <w:rPr>
          <w:lang w:val="ne_NP" w:bidi="ne_NP"/>
        </w:rPr>
      </w:r>
      <w:r>
        <w:rPr>
          <w:lang w:val="ne_NP" w:bidi="ne_NP"/>
        </w:rPr>
        <w:t>यस सत्रमा, समूहलाई स्टोरीबोर्ड बनाउन, चित्र कोर्न वा कुनै प्रकारका हेरफेर गर्न मिल्ने वस्तुहरू (जस्तै ढुङ्गा, लठ्ठी, बच्चाहरूको खेलौनाहरू) प्रयोग गरेर कथा र त्यसमा भएका क्रियाकलापलाई दृश्यात्मक बनाउनुहोस्।</w:t>
      </w:r>
    </w:p>
    <w:p>
      <w:pPr/>
      <w:r>
        <w:rPr>
          <w:lang w:val="ne_NP" w:bidi="ne_NP"/>
        </w:rPr>
      </w:r>
      <w:r>
        <w:rPr>
          <w:lang w:val="ne_NP" w:bidi="ne_NP"/>
        </w:rPr>
        <w:t>दृश्य १ मा, याकूब र उनको परिवार बेथेलबाट प्रस्थान गर्छन् र पहाडहरू हुँदै दक्षिणतर्फ एप्राततिर लाग्छन्। एप्रात एउटा यस्तो सहर हो जुन पहाडहरूमा पनि अवस्थित छ। एप्रात बेथलेहेमको प्राचीन नाम हो। बेथेल र एप्रातबीचको दूरी लगभग २७ किलोमिटर छ।</w:t>
      </w:r>
    </w:p>
    <w:p>
      <w:pPr/>
      <w:r>
        <w:rPr>
          <w:lang w:val="ne_NP" w:bidi="ne_NP"/>
        </w:rPr>
      </w:r>
      <w:r>
        <w:rPr>
          <w:lang w:val="ne_NP" w:bidi="ne_NP"/>
        </w:rPr>
        <w:t>याकूबकी सबैभन्दा प्यारी पत्नी राहेल यस यात्राको क्रममा सुत्केरी व्यथामा पर्छिन्। राहेलको व्याथा अतिनै कठिन छ। अन्तमा, धेरै गाह्रो सुत्केरी पीडापछि, राहेलले एउटा छोरा जन्माउँछिन्। सुडेनीले छोरा जन्मिएको कुरा घोषणा गरेर राहेललाई प्रोत्साहन दिने प्रयास गर्छिन्। तर राहेल मर्न लागेकी छन्। आफ्नो अन्तिम श्वास फेर्दै राहेलले आफ्नो छोराको नाम बेन-ओनी राखिन्, जसको अर्थ मेरो शोकको पुत्र हो।</w:t>
      </w:r>
    </w:p>
    <w:p>
      <w:pPr/>
      <w:r>
        <w:rPr>
          <w:lang w:val="ne_NP" w:bidi="ne_NP"/>
        </w:rPr>
      </w:r>
      <w:r>
        <w:rPr>
          <w:lang w:val="ne_NP" w:bidi="ne_NP"/>
        </w:rPr>
        <w:t>रोक्नुहोस् र छलफल गर्नुहोस्: तपाईंले बच्चा जन्माउने प्रक्रियालाई कसरी वर्णन गर्ने भन्ने बारेमा कुरा गर्नुहोस् ताकि यो खण्ड तपाईंको संस्कृतिमा स्वीकार्य होस्। प्रसव व्यथालाई वर्णन गर्ने सबैभन्दा राम्रो तरिका पत्ता लगाउनुहोस्। त्यसपछि राहेलले आफ्नो मृत्युको बेला नै छोराको नाम राखेको कुरालाई व्यक्त गर्ने सबैभन्दा राम्रो तरिका खोज्नुहोस्।</w:t>
      </w:r>
    </w:p>
    <w:p>
      <w:pPr/>
      <w:r>
        <w:rPr>
          <w:lang w:val="ne_NP" w:bidi="ne_NP"/>
        </w:rPr>
      </w:r>
      <w:r>
        <w:rPr>
          <w:lang w:val="ne_NP" w:bidi="ne_NP"/>
        </w:rPr>
        <w:t>दृश्य २ मा, याकूबले बालक छोराको नाम परिवर्तन गर्छन्। याकूबले उनको नाम बिन्यामिन राख्छन्, जसको अर्थ मेरो दाहिने हातको छोरा हो।</w:t>
      </w:r>
    </w:p>
    <w:p>
      <w:pPr/>
      <w:r>
        <w:rPr>
          <w:lang w:val="ne_NP" w:bidi="ne_NP"/>
        </w:rPr>
      </w:r>
      <w:r>
        <w:rPr>
          <w:lang w:val="ne_NP" w:bidi="ne_NP"/>
        </w:rPr>
        <w:t>दृश्य ३ मा, याकूबले राहेललाई एप्रात (जसलाई बेथलेहेम पनि भनिन्छ) जाने बाटोको छेउमा गाडे। यसको अर्थ यी सबै घटनाहरू उनीहरू सहर आइपुग्नुअघि बाटोमै हुँदा घटेका थिए। याकूबले राहेलको चिहानलाई चिन्ह लगाउन एउटा ढुङ्गाको खम्बा खडा गरे। यो खम्बालाई आराधनाको स्थल बनाउने उद्देश्य राखिएको थिएन। बरु, यो खम्बा राहेलको चिहानको ठाउँ जनाउनका लागि थियो।</w:t>
      </w:r>
      <w:r>
        <w:rPr>
          <w:lang w:val="ne_NP" w:bidi="ne_NP"/>
        </w:rPr>
      </w:r>
    </w:p>
    <w:p>
      <w:pPr>
        <w:pStyle w:val="Heading3"/>
      </w:pPr>
      <w:r>
        <w:rPr>
          <w:lang w:val="ne_NP" w:bidi="ne_NP"/>
        </w:rPr>
        <w:t>Step 4</w:t>
      </w:r>
    </w:p>
    <w:p>
      <w:pPr/>
      <w:r>
        <w:rPr>
          <w:lang w:val="ne_NP" w:bidi="ne_NP"/>
        </w:rPr>
      </w:r>
      <w:r>
        <w:rPr>
          <w:lang w:val="ne_NP" w:bidi="ne_NP"/>
        </w:rPr>
        <w:t>संस्करणलाई सजिलोसँग बुझ्न पाठलाई फेरी एकपटक सुन्नुहोस्।</w:t>
      </w:r>
    </w:p>
    <w:p>
      <w:pPr/>
      <w:r>
        <w:rPr>
          <w:lang w:val="ne_NP" w:bidi="ne_NP"/>
        </w:rPr>
      </w:r>
      <w:r>
        <w:rPr>
          <w:lang w:val="ne_NP" w:bidi="ne_NP"/>
        </w:rPr>
        <w:t>यस सत्रमा, टोलीले कथालाई नाटकीय बनाउनेछ।</w:t>
      </w:r>
    </w:p>
    <w:p>
      <w:pPr/>
      <w:r>
        <w:rPr>
          <w:lang w:val="ne_NP" w:bidi="ne_NP"/>
        </w:rPr>
      </w:r>
      <w:r>
        <w:rPr>
          <w:lang w:val="ne_NP" w:bidi="ne_NP"/>
        </w:rPr>
        <w:t>यस कथामा ३ दृश्यहरू छन्।</w:t>
      </w:r>
    </w:p>
    <w:p>
      <w:pPr/>
      <w:r>
        <w:rPr>
          <w:lang w:val="ne_NP" w:bidi="ne_NP"/>
        </w:rPr>
      </w:r>
      <w:r>
        <w:rPr>
          <w:lang w:val="ne_NP" w:bidi="ne_NP"/>
        </w:rPr>
        <w:t>यस कथामा यि पात्रहरु समावेश छन्:</w:t>
      </w:r>
    </w:p>
    <w:p>
      <w:pPr>
        <w:pStyle w:val="ListBullet"/>
        <w:spacing w:line="240" w:lineRule="auto"/>
        <w:ind w:left="720"/>
      </w:pPr>
      <w:r>
        <w:rPr>
          <w:lang w:val="ne_NP" w:bidi="ne_NP"/>
        </w:rPr>
      </w:r>
      <w:r>
        <w:rPr>
          <w:lang w:val="ne_NP" w:bidi="ne_NP"/>
        </w:rPr>
        <w:t>राहेल</w:t>
      </w:r>
    </w:p>
    <w:p>
      <w:pPr>
        <w:pStyle w:val="ListBullet"/>
        <w:spacing w:line="240" w:lineRule="auto"/>
        <w:ind w:left="720"/>
      </w:pPr>
      <w:r>
        <w:rPr>
          <w:lang w:val="ne_NP" w:bidi="ne_NP"/>
        </w:rPr>
      </w:r>
      <w:r>
        <w:rPr>
          <w:lang w:val="ne_NP" w:bidi="ne_NP"/>
        </w:rPr>
        <w:t>सुँडिनी</w:t>
      </w:r>
    </w:p>
    <w:p>
      <w:pPr>
        <w:pStyle w:val="ListBullet"/>
        <w:spacing w:line="240" w:lineRule="auto"/>
        <w:ind w:left="720"/>
      </w:pPr>
      <w:r>
        <w:rPr>
          <w:lang w:val="ne_NP" w:bidi="ne_NP"/>
        </w:rPr>
      </w:r>
      <w:r>
        <w:rPr>
          <w:lang w:val="ne_NP" w:bidi="ne_NP"/>
        </w:rPr>
        <w:t>याकूब</w:t>
      </w:r>
    </w:p>
    <w:p>
      <w:pPr>
        <w:pStyle w:val="ListBullet"/>
        <w:spacing w:line="240" w:lineRule="auto"/>
        <w:ind w:left="720"/>
      </w:pPr>
      <w:r>
        <w:rPr>
          <w:lang w:val="ne_NP" w:bidi="ne_NP"/>
        </w:rPr>
      </w:r>
      <w:r>
        <w:rPr>
          <w:lang w:val="ne_NP" w:bidi="ne_NP"/>
        </w:rPr>
        <w:t>बिन्यामिन</w:t>
      </w:r>
    </w:p>
    <w:p>
      <w:pPr/>
      <w:r>
        <w:rPr>
          <w:lang w:val="ne_NP" w:bidi="ne_NP"/>
        </w:rPr>
      </w:r>
      <w:r>
        <w:rPr>
          <w:lang w:val="ne_NP" w:bidi="ne_NP"/>
        </w:rPr>
        <w:t>टोलीले कथालाई दुई पटक अभिनय गर्न लगाउनुहोस्। तिनीहरूले अनुवाद गरिरहेका भाषामा अभिनय गर्नुपर्छ। पहिला, टोलीले नरोकिकन कथालाई अभिनय गर्नु। दोस्रो पटक टोलीले कथालाई अभिनय गर्दा, तिनीहरूलाई कथाको विभिन्न ठाउँहरूमा रोक्नुहोस्।</w:t>
      </w:r>
    </w:p>
    <w:p>
      <w:pPr/>
      <w:r>
        <w:rPr>
          <w:lang w:val="ne_NP" w:bidi="ne_NP"/>
        </w:rPr>
      </w:r>
      <w:r>
        <w:rPr>
          <w:lang w:val="ne_NP" w:bidi="ne_NP"/>
        </w:rPr>
        <w:t>टोलीले पहिलो पटक कथालाई अभिनय गर्दा, संवाद, प्रवाह, प्लटलाइन र कथाको कालक्रममा ध्यान दिनुहोस्। कथा वा खण्डको महत्त्वपूर्ण वा कठिन भागहरूलाई अभिनय गर्नुपर्ने र छुटाउन नहुने कुरामा ध्यान दिनुहोस्। टोलीलाई कथाका भागहरू सम्झन मद्दत गर्नुहोस्।</w:t>
      </w:r>
    </w:p>
    <w:p>
      <w:pPr/>
      <w:r>
        <w:rPr>
          <w:lang w:val="ne_NP" w:bidi="ne_NP"/>
        </w:rPr>
      </w:r>
      <w:r>
        <w:rPr>
          <w:lang w:val="ne_NP" w:bidi="ne_NP"/>
        </w:rPr>
        <w:t>दोस्रो पटक टोलीले यो कथाको अभिनय गर्दा, तिनीहरूलाई निश्चित बिन्दुहरूमा रोकेर अभिनयलाई विश्राम दिनुहोस्।</w:t>
      </w:r>
    </w:p>
    <w:p>
      <w:pPr/>
      <w:r>
        <w:rPr>
          <w:lang w:val="ne_NP" w:bidi="ne_NP"/>
        </w:rPr>
      </w:r>
      <w:r>
        <w:rPr>
          <w:lang w:val="ne_NP" w:bidi="ne_NP"/>
        </w:rPr>
        <w:t>दृश्य १ मा, याकूब र उनको घरपरिवार बेथेलबाट एप्रातसम्म यात्रा गरिरहेका छन्। यो मार्ग पहाडै पहाड भएर जाने हुनाले युवा, वृद्ध वा गर्भवती महिलाहरूका लागि हिँड्न गाह्रो हुन्छ। यात्रा लगभग २७ किलोमिटर छ।</w:t>
      </w:r>
    </w:p>
    <w:p>
      <w:pPr/>
      <w:r>
        <w:rPr>
          <w:lang w:val="ne_NP" w:bidi="ne_NP"/>
        </w:rPr>
      </w:r>
      <w:r>
        <w:rPr>
          <w:lang w:val="ne_NP" w:bidi="ne_NP"/>
        </w:rPr>
        <w:t>एप्रात जाने बाटोमा, राहेललाई प्रसव व्यथा लाग्छ। राहेलको व्यथा धेरै गाह्रो छ—यो असामान्य रूपमा गाह्रो छ जस्तो देखिन्छ। एउटा अनुवादले दुखाई अति थियो भन्छ। अरूले गाह्रो वा कठोर वा गम्भीर जस्ता शब्दहरू प्रयोग गर्छन्। बच्चाको जन्म गाह्रो थियो। राहेलको एउटा छोरा भयो। सुडेनीले राहेललाई बच्चा छोरा हो भनेर बताएर प्रोत्साहन दिने प्रयास गरिन्।</w:t>
      </w:r>
    </w:p>
    <w:p>
      <w:pPr/>
      <w:r>
        <w:rPr>
          <w:lang w:val="ne_NP" w:bidi="ne_NP"/>
        </w:rPr>
      </w:r>
      <w:r>
        <w:rPr>
          <w:lang w:val="ne_NP" w:bidi="ne_NP"/>
        </w:rPr>
        <w:t>कार्य रोक्नुहोस्: याकूबलाई सोध्नुहोस्, "राहेलले बच्चा जन्माउने बेला हुन लाग्दा तपाईंले किन यो यात्रा सुरु गर्नुभयो?" तपाईंले सुन्न सक्नुहुन्छ, "यो महिलाहरूको कुरा हो।" मलाई यसको बारेमा केही थाहा छैन।" वा, "उनको समय यति नजिक आइसकेको थियो भन्ने मलाई थाहा थिएन।" वा, "महिलाहरूले सामान्यतया कठिनाइ बिना बच्चाहरू जन्माउँछन्।" यो हुनेछ भन्ने मलाई कुनै कल्पना थिएन।" राहेललाई सोध्नुहोस्, "तपाईंलाई कस्तो महसुस भइरहेको छ?" तपाईंले सुन्न सक्नुहुन्छ, "म धेरै थकित छु। म याकूबलाई अर्को छोरा दिन सक्दा खुसी छु तर म धेरै थकित छु। यो साँच्चै गाह्रो थियो।" सुडेनीलाई सोध्नुहोस्, "तपाईंलाई अहिले कस्तो महसुस भइरहेको छ?" तपाईंले सुन्न सक्नुहुन्छ, "म राहेलको लागि चिन्तित छु। यो एक कष्टकर प्रसव र कठिन जन्म थियो। उनी यहाँ खतरामा छिन्।" नाटक फेरि सुरु गर्नुहोस्।</w:t>
      </w:r>
    </w:p>
    <w:p>
      <w:pPr/>
      <w:r>
        <w:rPr>
          <w:lang w:val="ne_NP" w:bidi="ne_NP"/>
        </w:rPr>
      </w:r>
      <w:r>
        <w:rPr>
          <w:lang w:val="ne_NP" w:bidi="ne_NP"/>
        </w:rPr>
        <w:t>जन्मपछि, राहेल मर्नै लागेकी छन्। उनले आफ्नो अन्तिम सास फेर्दै छोराको नाम राख्छिन्। राहेलले आफ्नो छोराको नाम बेन-ओनी राखिन्, जसको अर्थ मेरो पीडाको छोरा हो। बच्चाको नाम राखेपछि, राहेलको मृत्यु हुन्छ।</w:t>
      </w:r>
    </w:p>
    <w:p>
      <w:pPr/>
      <w:r>
        <w:rPr>
          <w:lang w:val="ne_NP" w:bidi="ne_NP"/>
        </w:rPr>
      </w:r>
      <w:r>
        <w:rPr>
          <w:lang w:val="ne_NP" w:bidi="ne_NP"/>
        </w:rPr>
        <w:t>अभिनय रोक्नुहोस्: याकूबलाई सोध्नुहोस्, "तपाईंलाई अहिले कस्तो महसुस भइरहेको छ?" तपाईंले सुन्न सक्नुहुन्छ, "म धेरै दुखी छु। मैले राहेललाई धेरै माया गरेँ। म राहेललाई पहिलो पटक देखेको समयदेखि नै विवाह गर्न चाहन्थेँ। राहेल धेरै सुन्दर छिन्। मैले राहेललाई गुमाएँ भन्ने कुरा म विश्वासै गर्न सक्दिन। नाटक फेरि सुरु गर्नुहोस्।</w:t>
      </w:r>
    </w:p>
    <w:p>
      <w:pPr/>
      <w:r>
        <w:rPr>
          <w:lang w:val="ne_NP" w:bidi="ne_NP"/>
        </w:rPr>
      </w:r>
      <w:r>
        <w:rPr>
          <w:lang w:val="ne_NP" w:bidi="ne_NP"/>
        </w:rPr>
        <w:t>दृश्य २ मा, याकूबले बच्चाको पुनः नामकरण गर्छन्। याकूबले बच्चाको नाम बिन्यामिन राखे, जसको अर्थ मेरो दाहिने हातको छोरा हो।</w:t>
      </w:r>
    </w:p>
    <w:p>
      <w:pPr/>
      <w:r>
        <w:rPr>
          <w:lang w:val="ne_NP" w:bidi="ne_NP"/>
        </w:rPr>
      </w:r>
      <w:r>
        <w:rPr>
          <w:lang w:val="ne_NP" w:bidi="ne_NP"/>
        </w:rPr>
        <w:t>कार्य रोक्नुहोस्: याकूबलाई सोध्नुहोस्, "तपाईंले किन बच्चाको नाम परिवर्तन गर्नुभयो?" तपाईंले सुन्न सक्नुहुन्छ, "यो मेरो कान्छो छोरा हो।" म उसको राम्रो नाम होस् भन्ने चाहन्छु। म राहेललाई माया गर्थे तर यो शिशुको नाम शोकको नाम होस् भन्ने चाहँदिन।" नाटक फेरि सुरु गर्नुहोस्।</w:t>
      </w:r>
    </w:p>
    <w:p>
      <w:pPr/>
      <w:r>
        <w:rPr>
          <w:lang w:val="ne_NP" w:bidi="ne_NP"/>
        </w:rPr>
      </w:r>
      <w:r>
        <w:rPr>
          <w:lang w:val="ne_NP" w:bidi="ne_NP"/>
        </w:rPr>
        <w:t>दृश्य ३ मा याकूबले राहेललाई बाटोको नजिकै गाड्छन्। यो बेथेल र एप्रात वा बेथलेहेमबीचको सडक हो। दफन भएपछि, याकूबले चिहानको माथि ढुङ्गाको एउटा खम्बा खडा गरे। यो खम्बा चिहानमाथि एउटा चिन्हको रूपमा रह्यो, जसले त्यहाँबाट हिँड्ने जोसुकैलाई पनि त्यहाँ कोही गाडिएको छ भन्ने कुरा बताउँथ्यो। जब कथाकारले यो कथा लेखे, तब त्यो खम्बा अझै उभिरहेको थियो।</w:t>
      </w:r>
    </w:p>
    <w:p>
      <w:pPr/>
      <w:r>
        <w:rPr>
          <w:lang w:val="ne_NP" w:bidi="ne_NP"/>
        </w:rPr>
      </w:r>
      <w:r>
        <w:rPr>
          <w:lang w:val="ne_NP" w:bidi="ne_NP"/>
        </w:rPr>
        <w:t>अभिनय रोक्नुहोस्: याकूबलाई सोध्नुहोस्, "तिमीले त्यहाँ किन ढुङ्गाको खम्बा राख्यौ? यसको उद्देश्य के हो?" तपाईंले सुन्न सक्नुहुन्छ, "म उनको चिहान कहाँ छ भनेर सम्झन चाहन्छु। उनी कहाँ गाडिएकी छिन् भन्ने कुरा उनका छोराहरूले थाहा पाऊन् भन्ने म चाहन्छु। मैले राहेललाई माया गरेँ। म कोही कसैले बिर्सियोस् भन्ने चाहँदिन। यो ढुङ्गाको खम्बा चिहान भएको ठाउँको एउटा चिन्ह हो। हामी सम्झनेछौं तर यो आराधनाको ठाउँ होइन।" नाटक फेरि सुरु गर्नुहोस्।</w:t>
      </w:r>
      <w:r>
        <w:rPr>
          <w:lang w:val="ne_NP" w:bidi="ne_NP"/>
        </w:rPr>
      </w:r>
    </w:p>
    <w:p>
      <w:pPr>
        <w:pStyle w:val="Heading3"/>
      </w:pPr>
      <w:r>
        <w:rPr>
          <w:lang w:val="ne_NP" w:bidi="ne_NP"/>
        </w:rPr>
        <w:t>Step 5</w:t>
      </w:r>
    </w:p>
    <w:p>
      <w:pPr/>
      <w:r>
        <w:rPr>
          <w:lang w:val="ne_NP" w:bidi="ne_NP"/>
        </w:rPr>
      </w:r>
      <w:r>
        <w:rPr>
          <w:lang w:val="ne_NP" w:bidi="ne_NP"/>
        </w:rPr>
        <w:t>पाठलाई बुझ्न-सजिलो संस्करणमा एकपटक सुन्नुहोस्।</w:t>
      </w:r>
    </w:p>
    <w:p>
      <w:pPr/>
      <w:r>
        <w:rPr>
          <w:lang w:val="ne_NP" w:bidi="ne_NP"/>
        </w:rPr>
      </w:r>
      <w:r>
        <w:rPr>
          <w:b/>
          <w:lang w:val="ne_NP" w:bidi="ne_NP"/>
        </w:rPr>
        <w:t>एप्रात</w:t>
      </w:r>
      <w:r>
        <w:rPr>
          <w:lang w:val="ne_NP" w:bidi="ne_NP"/>
        </w:rPr>
        <w:t xml:space="preserve"> </w:t>
      </w:r>
      <w:r>
        <w:rPr>
          <w:b/>
          <w:lang w:val="ne_NP" w:bidi="ne_NP"/>
        </w:rPr>
        <w:t>बेथलेहेम</w:t>
      </w:r>
      <w:r>
        <w:rPr>
          <w:lang w:val="ne_NP" w:bidi="ne_NP"/>
        </w:rPr>
        <w:t>को प्राचीन नाम हो। भविष्यमा एप्रात बेथलेहेममा बसोबास गर्ने मानिसहरूको कुलको नामको रूपमा प्रयोग गरिनेछ।</w:t>
      </w:r>
    </w:p>
    <w:p>
      <w:pPr/>
      <w:r>
        <w:rPr>
          <w:lang w:val="ne_NP" w:bidi="ne_NP"/>
        </w:rPr>
      </w:r>
      <w:r>
        <w:rPr>
          <w:lang w:val="ne_NP" w:bidi="ne_NP"/>
        </w:rPr>
        <w:t xml:space="preserve">यात्रामा हुँदा राहेललाई </w:t>
      </w:r>
      <w:r>
        <w:rPr>
          <w:b/>
          <w:lang w:val="ne_NP" w:bidi="ne_NP"/>
        </w:rPr>
        <w:t>सुत्केरी व्यथा</w:t>
      </w:r>
      <w:r>
        <w:rPr>
          <w:lang w:val="ne_NP" w:bidi="ne_NP"/>
        </w:rPr>
        <w:t xml:space="preserve"> लाग्यो र उनले एउटा बच्चा जन्माइन्। प्रसव भनेको आमाले आफ्नो शरीरबाट बच्चालाई बाहिर निकाल्न गर्ने कामलाई वर्णन गर्न प्रयोग गरिने शब्द हो। </w:t>
      </w:r>
      <w:r>
        <w:rPr>
          <w:b/>
          <w:lang w:val="ne_NP" w:bidi="ne_NP"/>
        </w:rPr>
        <w:t>सुडेनी</w:t>
      </w:r>
      <w:r>
        <w:rPr>
          <w:lang w:val="ne_NP" w:bidi="ne_NP"/>
        </w:rPr>
        <w:t xml:space="preserve"> ती महिला हुन् जसले बच्चा जन्माउने प्रक्रियामा आमालाई सहयोग र मद्दत गर्छिन्। तपाईंसँग यस्ता अभिव्यक्ति वा उखानहरू हुन सक्छन् जुन तपाईंले सामान्यतया सुत्केरी व्यथा र जन्मको प्रक्रियाका साथै सुडेनीको भूमिकालाई वर्णन गर्न प्रयोग गर्नुहुन्छ।</w:t>
      </w:r>
    </w:p>
    <w:p>
      <w:pPr/>
      <w:r>
        <w:rPr>
          <w:lang w:val="ne_NP" w:bidi="ne_NP"/>
        </w:rPr>
      </w:r>
      <w:r>
        <w:rPr>
          <w:lang w:val="ne_NP" w:bidi="ne_NP"/>
        </w:rPr>
        <w:t>राहेलको सुत्केरी व्यथा गाह्रो थियो। बच्चाको जन्म गाह्रो थियो। फलस्वरूप, राहेल मर्दै थिइन्। उनको मृत्युको क्षण व्यक्त गर्ने विभिन्न तरिकाहरू छन्। एउटा अनुवाद भन्छ, "उनको प्राण उनको शरीरबाट निस्किरहेको थियो।" अर्को अनुवादमा भनिएको छ, "उनको अन्तिम साससँगै वा उनले अन्तिम सास फेर्दै गर्दा।" मृत्युको समयमा, राहेलले आफ्नो बच्चाको नाम राखिन्। राहेलले त्यो बच्चाको नाम बेन-ओनी राखिन्, जसको अर्थ मेरो शोकको छोरा हो। राहेलको मृत्यु भएपछि, याकूबले बच्चालाई अर्को नाम दिए। याकूबले त्यो शिशुको नाम बिन्यामिन राखे, जसको अर्थ मेरो दायाँ हातको छोरा हो।</w:t>
      </w:r>
    </w:p>
    <w:p>
      <w:pPr/>
      <w:r>
        <w:rPr>
          <w:lang w:val="ne_NP" w:bidi="ne_NP"/>
        </w:rPr>
      </w:r>
      <w:r>
        <w:rPr>
          <w:lang w:val="ne_NP" w:bidi="ne_NP"/>
        </w:rPr>
        <w:t>याकूबले राहेललाई एप्रात अर्थात् बेथलेहेम पुग्नुअघि बाटोको छेउमा गाडे। मृत व्यक्तिलाई मृत्यु भएपछि तुरुन्तै गाड्ने चलन थियो। याकूबले चिहानको माथि एउटा ढुङ्गाको खम्बा चिन्हको रूपमा खडा गरे। यो ढुङ्गाको खम्बा बेथेलमा याकूबले खडा गरेको खम्बा जस्तै थियो। बेथेलको खम्बा आराधनाका लागि थियो। यहाँ, खम्बा राहेलको चिहानलाई चिन्ह लगाउनका लागि हो ताकि यो भविष्यमा फेला पार्न सकियोस्। यो खम्बा आराधनाका लागि थिएन।</w:t>
      </w:r>
    </w:p>
    <w:p>
      <w:pPr/>
      <w:r>
        <w:rPr>
          <w:lang w:val="ne_NP" w:bidi="ne_NP"/>
        </w:rPr>
      </w:r>
      <w:r>
        <w:rPr>
          <w:lang w:val="ne_NP" w:bidi="ne_NP"/>
        </w:rPr>
        <w:t>ढुङ्गाको खम्बा अझै देख्न सकिन्छ। यसको अर्थ कथाकारले यो कथा लेखेको समयमा ढुङ्गाको खम्बा अझै देख्न सकिन्थ्यो। यसले आजको बारेमा कुरा गरिरहेको छैन।</w:t>
      </w:r>
    </w:p>
    <w:p>
      <w:pPr/>
      <w:r>
        <w:rPr>
          <w:lang w:val="ne_NP" w:bidi="ne_NP"/>
        </w:rPr>
      </w:r>
      <w:r>
        <w:rPr>
          <w:b/>
          <w:lang w:val="ne_NP" w:bidi="ne_NP"/>
        </w:rPr>
        <w:t>मिडिया अनुरोधहरू:</w:t>
      </w:r>
    </w:p>
    <w:p>
      <w:pPr/>
      <w:r>
        <w:rPr>
          <w:lang w:val="ne_NP" w:bidi="ne_NP"/>
        </w:rPr>
      </w:r>
      <w:r>
        <w:rPr>
          <w:lang w:val="ne_NP" w:bidi="ne_NP"/>
        </w:rPr>
        <w:t>बेथेल र एप्रात चिन्ह लगाइएको नक्सा देखाउनुहोस्। नक्साले यो एउटा पहाडी क्षेत्र हो भनेर देखाउनुपर्छ। एप्राता बेथलेहेमको प्राचीन नाम हो।</w:t>
      </w:r>
    </w:p>
    <w:p>
      <w:pPr/>
      <w:r>
        <w:rPr>
          <w:lang w:val="ne_NP" w:bidi="ne_NP"/>
        </w:rPr>
      </w:r>
      <w:r>
        <w:rPr>
          <w:lang w:val="ne_NP" w:bidi="ne_NP"/>
        </w:rPr>
        <w:t>एउटा महत्त्वपूर्ण ठाउँ चिन्ह लगाउन प्रयोग गरिने ढुङ्गाको खम्बाको तस्वीर देखाउनुहोस्।</w:t>
      </w:r>
      <w:r>
        <w:rPr>
          <w:lang w:val="ne_NP" w:bidi="ne_NP"/>
        </w:rPr>
      </w:r>
    </w:p>
    <w:p>
      <w:pPr>
        <w:pStyle w:val="Heading3"/>
      </w:pPr>
      <w:r>
        <w:rPr>
          <w:lang w:val="ne_NP" w:bidi="ne_NP"/>
        </w:rPr>
        <w:t>Step 6</w:t>
      </w:r>
    </w:p>
    <w:p>
      <w:pPr/>
      <w:r>
        <w:rPr>
          <w:lang w:val="ne_NP" w:bidi="ne_NP"/>
        </w:rPr>
      </w:r>
      <w:r>
        <w:rPr>
          <w:lang w:val="ne_NP" w:bidi="ne_NP"/>
        </w:rPr>
        <w:t>अनुवादलाई सजिलोसँग बुझ्न यस खण्डको श्रव्य संस्करण सुन्‍नुहोस्।</w:t>
      </w:r>
    </w:p>
    <w:p>
      <w:pPr/>
      <w:r>
        <w:rPr>
          <w:lang w:val="ne_NP" w:bidi="ne_NP"/>
        </w:rPr>
      </w:r>
      <w:r>
        <w:rPr>
          <w:lang w:val="ne_NP" w:bidi="ne_NP"/>
        </w:rPr>
        <w:t>यस सत्रमा, एउटा समूहको रूपमा तपाईंको आफ्नै भाषामा खण्डलाई पुन: भन्न लगाउनुहोस्।</w:t>
      </w:r>
    </w:p>
    <w:p>
      <w:pPr/>
      <w:r>
        <w:rPr>
          <w:lang w:val="ne_NP" w:bidi="ne_NP"/>
        </w:rPr>
      </w:r>
      <w:r>
        <w:rPr>
          <w:lang w:val="ne_NP" w:bidi="ne_NP"/>
        </w:rPr>
        <w:t>पहिला, सम्पूर्ण समूहले खण्डलाई तपाईंको आफ्नै भाषामा बताउन अभ्यास गर्नुपर्छ। तपाईंले अघिल्लो चरणहरूमा निर्णय गर्नुभएको कुराहरू जस्तै कालक्रम, शब्दहरू, वाक्यांशहरू, भावनाहरू, वा तपाईंले छलफल गर्नुभएको अन्य कुराहरू यसमा समावेश गर्नलाई सम्झनुहोस्।</w:t>
      </w:r>
    </w:p>
    <w:p>
      <w:pPr/>
      <w:r>
        <w:rPr>
          <w:lang w:val="ne_NP" w:bidi="ne_NP"/>
        </w:rPr>
      </w:r>
      <w:r>
        <w:rPr>
          <w:lang w:val="ne_NP" w:bidi="ne_NP"/>
        </w:rPr>
        <w:t>एउटा समूहको सदस्यले खण्डका केही वाक्यहरू भन्नुपर्छ र रोकिनु पर्छ। समूहको अर्को सदस्यले खण्डको अर्को भाग भन्नु पर्छ र रोकिनु पर्छ। समूहले सम्पूर्ण खण्डलाई पुन: नभन्दासम्म यो गर्नुहोस्। यस चरणमा समूहका सदस्यहरूले एक अर्कालाई सच्याउन सक्छन्।</w:t>
      </w:r>
    </w:p>
    <w:p>
      <w:pPr/>
      <w:r>
        <w:rPr>
          <w:lang w:val="ne_NP" w:bidi="ne_NP"/>
        </w:rPr>
      </w:r>
      <w:r>
        <w:rPr>
          <w:lang w:val="ne_NP" w:bidi="ne_NP"/>
        </w:rPr>
        <w:t xml:space="preserve">अडियो रोक्‍नुहोस्। </w:t>
      </w:r>
    </w:p>
    <w:p>
      <w:pPr/>
      <w:r>
        <w:rPr>
          <w:lang w:val="ne_NP" w:bidi="ne_NP"/>
        </w:rPr>
      </w:r>
      <w:r>
        <w:rPr>
          <w:lang w:val="ne_NP" w:bidi="ne_NP"/>
        </w:rPr>
        <w:t>अर्को पटक, समूहको प्रत्येक सदस्यले कम्तिमा पनि एकचोटि सम्पूर्ण खण्डलाई नरोकी भन्नुपर्छ। समूहको सदस्यले खण्डलाई सम्झन मद्दत गर्न कुनैपनि वस्तुहरू, चालहरू, वा तिनीहरूको स्टोरीबोर्ड प्रयोग गर्न सक्छन्।</w:t>
      </w:r>
    </w:p>
    <w:p>
      <w:pPr/>
      <w:r>
        <w:rPr>
          <w:lang w:val="ne_NP" w:bidi="ne_NP"/>
        </w:rPr>
      </w:r>
      <w:r>
        <w:rPr>
          <w:lang w:val="ne_NP" w:bidi="ne_NP"/>
        </w:rPr>
        <w:t xml:space="preserve">अडियो रोक्‍नुहोस्। </w:t>
      </w:r>
    </w:p>
    <w:p>
      <w:pPr/>
      <w:r>
        <w:rPr>
          <w:lang w:val="ne_NP" w:bidi="ne_NP"/>
        </w:rPr>
      </w:r>
      <w:r>
        <w:rPr>
          <w:lang w:val="ne_NP" w:bidi="ne_NP"/>
        </w:rPr>
        <w:t>त्यसपछि, तपाईंलाई सबैभन्दा बढी मनपरेको खण्डको संस्करण कस्को हो समूहले निर्णय गर्न सक्छ। तपाईंले एउटा समूहको सदस्यले एउटा दृश्य बताएको तरिका मनपर्यो तर तपाईंले अर्को दृश्य अर्कै समूहको सदस्यले बताएको तरिका मनपर्यो भनेर निर्णय गर्न सक्नुहुन्छ।</w:t>
      </w:r>
    </w:p>
    <w:p>
      <w:pPr/>
      <w:r>
        <w:rPr>
          <w:lang w:val="ne_NP" w:bidi="ne_NP"/>
        </w:rPr>
      </w:r>
      <w:r>
        <w:rPr>
          <w:lang w:val="ne_NP" w:bidi="ne_NP"/>
        </w:rPr>
        <w:t xml:space="preserve">अडियो रोक्‍नुहोस्। </w:t>
      </w:r>
    </w:p>
    <w:p>
      <w:pPr/>
      <w:r>
        <w:rPr>
          <w:lang w:val="ne_NP" w:bidi="ne_NP"/>
        </w:rPr>
      </w:r>
      <w:r>
        <w:rPr>
          <w:lang w:val="ne_NP" w:bidi="ne_NP"/>
        </w:rPr>
        <w:t>अन्तमा, समूहले सबैजना सहमत हुने खण्डको अन्तिम संस्करणलाई सँगै राख्न सक्छन्। समूहको प्रत्येक सदस्यले यस खण्डको अन्तिम संस्करण सुनाउने अभ्यास गर्नुपर्छ।</w:t>
      </w:r>
      <w:r>
        <w:rPr>
          <w:lang w:val="ne_NP" w:bidi="ne_NP"/>
        </w:rPr>
      </w:r>
      <w:r>
        <w:rPr>
          <w:lang w:val="ne_NP" w:bidi="ne_NP"/>
        </w:rPr>
      </w:r>
    </w:p>
    <w:p>
      <w:pPr/>
      <w:r>
        <w:rPr>
          <w:lang w:val="ne_NP" w:bidi="ne_NP"/>
        </w:rPr>
      </w:r>
    </w:p>
    <w:p>
      <w:pPr>
        <w:pStyle w:val="Heading2"/>
      </w:pPr>
      <w:r>
        <w:rPr>
          <w:lang w:val="ne_NP" w:bidi="ne_NP"/>
        </w:rPr>
        <w:t>Genesis 35:21–29</w:t>
      </w:r>
      <w:r>
        <w:rPr>
          <w:lang w:val="ne_NP" w:bidi="ne_NP"/>
        </w:rPr>
      </w:r>
    </w:p>
    <w:p>
      <w:pPr>
        <w:pStyle w:val="Heading3"/>
      </w:pPr>
      <w:r>
        <w:rPr>
          <w:lang w:val="ne_NP" w:bidi="ne_NP"/>
        </w:rPr>
        <w:t>Step 1</w:t>
      </w:r>
    </w:p>
    <w:p>
      <w:pPr/>
      <w:r>
        <w:rPr>
          <w:lang w:val="ne_NP" w:bidi="ne_NP"/>
        </w:rPr>
      </w:r>
      <w:r>
        <w:rPr>
          <w:lang w:val="ne_NP" w:bidi="ne_NP"/>
        </w:rPr>
        <w:t>उत्पत्ति ३५:२१–२९ सुन्नुहोस् र यसलाई आफ्नो हृदयमा राख्नुहोस्। पाठलाई तीन पटक सुन्नुहोस् (सम्भव छ भने तीन फरक अनुवादहरूमा)। त्यसपछि टोलीले निम्न प्रश्नहरूको छलफल गर्नुहोस:</w:t>
      </w:r>
    </w:p>
    <w:p>
      <w:pPr>
        <w:pStyle w:val="ListBullet"/>
        <w:spacing w:line="240" w:lineRule="auto"/>
        <w:ind w:left="720"/>
      </w:pPr>
      <w:r>
        <w:rPr>
          <w:lang w:val="ne_NP" w:bidi="ne_NP"/>
        </w:rPr>
      </w:r>
      <w:r>
        <w:rPr>
          <w:lang w:val="ne_NP" w:bidi="ne_NP"/>
        </w:rPr>
        <w:t>यो खण्डमा तपाईंलाई के मन पर्‍यो?</w:t>
      </w:r>
    </w:p>
    <w:p>
      <w:pPr>
        <w:pStyle w:val="ListBullet"/>
        <w:spacing w:line="240" w:lineRule="auto"/>
        <w:ind w:left="720"/>
      </w:pPr>
      <w:r>
        <w:rPr>
          <w:lang w:val="ne_NP" w:bidi="ne_NP"/>
        </w:rPr>
      </w:r>
      <w:r>
        <w:rPr>
          <w:lang w:val="ne_NP" w:bidi="ne_NP"/>
        </w:rPr>
        <w:t>तपाईलाई के मन पर्दैन वा के बुझ्नुहुन्न?</w:t>
      </w:r>
    </w:p>
    <w:p>
      <w:pPr>
        <w:pStyle w:val="ListBullet"/>
        <w:spacing w:line="240" w:lineRule="auto"/>
        <w:ind w:left="720"/>
      </w:pPr>
      <w:r>
        <w:rPr>
          <w:lang w:val="ne_NP" w:bidi="ne_NP"/>
        </w:rPr>
      </w:r>
      <w:r>
        <w:rPr>
          <w:lang w:val="ne_NP" w:bidi="ne_NP"/>
        </w:rPr>
        <w:t>यो कथाले हामीलाई परमेश्वरको बारेमा के भन्छ?</w:t>
      </w:r>
    </w:p>
    <w:p>
      <w:pPr>
        <w:pStyle w:val="ListBullet"/>
        <w:spacing w:line="240" w:lineRule="auto"/>
        <w:ind w:left="720"/>
      </w:pPr>
      <w:r>
        <w:rPr>
          <w:lang w:val="ne_NP" w:bidi="ne_NP"/>
        </w:rPr>
      </w:r>
      <w:r>
        <w:rPr>
          <w:lang w:val="ne_NP" w:bidi="ne_NP"/>
        </w:rPr>
        <w:t>यो खण्डले मानिसबारे हामीलाई के भन्दछ?</w:t>
      </w:r>
    </w:p>
    <w:p>
      <w:pPr>
        <w:pStyle w:val="ListBullet"/>
        <w:spacing w:line="240" w:lineRule="auto"/>
        <w:ind w:left="720"/>
      </w:pPr>
      <w:r>
        <w:rPr>
          <w:lang w:val="ne_NP" w:bidi="ne_NP"/>
        </w:rPr>
      </w:r>
      <w:r>
        <w:rPr>
          <w:lang w:val="ne_NP" w:bidi="ne_NP"/>
        </w:rPr>
        <w:t>यो खण्डले कसरी हाम्रो दैनिक जीवनलाई प्रभाव पार्छ?</w:t>
      </w:r>
    </w:p>
    <w:p>
      <w:pPr>
        <w:pStyle w:val="ListBullet"/>
        <w:spacing w:line="240" w:lineRule="auto"/>
        <w:ind w:left="720"/>
      </w:pPr>
      <w:r>
        <w:rPr>
          <w:lang w:val="ne_NP" w:bidi="ne_NP"/>
        </w:rPr>
      </w:r>
      <w:r>
        <w:rPr>
          <w:lang w:val="ne_NP" w:bidi="ne_NP"/>
        </w:rPr>
        <w:t>यो कथा सुन्नु पर्ने तपाईंले चिन्नुभएको व्यक्ति को हुनुहुन्छ?</w:t>
      </w:r>
      <w:r>
        <w:rPr>
          <w:lang w:val="ne_NP" w:bidi="ne_NP"/>
        </w:rPr>
      </w:r>
    </w:p>
    <w:p>
      <w:pPr>
        <w:pStyle w:val="Heading3"/>
      </w:pPr>
      <w:r>
        <w:rPr>
          <w:lang w:val="ne_NP" w:bidi="ne_NP"/>
        </w:rPr>
        <w:t>Step 2</w:t>
      </w:r>
    </w:p>
    <w:p>
      <w:pPr/>
      <w:r>
        <w:rPr>
          <w:lang w:val="ne_NP" w:bidi="ne_NP"/>
        </w:rPr>
      </w:r>
      <w:r>
        <w:rPr>
          <w:lang w:val="ne_NP" w:bidi="ne_NP"/>
        </w:rPr>
        <w:t>मञ्चको तयारी</w:t>
      </w:r>
    </w:p>
    <w:p>
      <w:pPr/>
      <w:r>
        <w:rPr>
          <w:lang w:val="ne_NP" w:bidi="ne_NP"/>
        </w:rPr>
      </w:r>
      <w:r>
        <w:rPr>
          <w:lang w:val="ne_NP" w:bidi="ne_NP"/>
        </w:rPr>
        <w:t>उत्पत्ति ३५:२१–२९</w:t>
      </w:r>
    </w:p>
    <w:p>
      <w:pPr/>
      <w:r>
        <w:rPr>
          <w:lang w:val="ne_NP" w:bidi="ne_NP"/>
        </w:rPr>
      </w:r>
      <w:r>
        <w:rPr>
          <w:lang w:val="ne_NP" w:bidi="ne_NP"/>
        </w:rPr>
        <w:t>पाठलाई बुझ्न-सजिलो संस्करणमा एकपटक सुन्नुहोस्।</w:t>
      </w:r>
    </w:p>
    <w:p>
      <w:pPr/>
      <w:r>
        <w:rPr>
          <w:lang w:val="ne_NP" w:bidi="ne_NP"/>
        </w:rPr>
      </w:r>
      <w:r>
        <w:rPr>
          <w:lang w:val="ne_NP" w:bidi="ne_NP"/>
        </w:rPr>
        <w:t>राहेलको मृत्यु भएपछि, याकूबले पहाडहरू पार गर्दै दक्षिणतर्फ यात्रा जारी राखे। यो याकूबको इसहाककहाँ फर्किएको एउटा कथात्मक विवरण हो।</w:t>
      </w:r>
    </w:p>
    <w:p>
      <w:pPr/>
      <w:r>
        <w:rPr>
          <w:lang w:val="ne_NP" w:bidi="ne_NP"/>
        </w:rPr>
      </w:r>
      <w:r>
        <w:rPr>
          <w:lang w:val="ne_NP" w:bidi="ne_NP"/>
        </w:rPr>
        <w:t>अब इस्राएल भनिने याकूब अगाडि बढे। केही अनुवादहरूले इस्राएल नाम मात्र प्रयोग गर्छन्। अरूले याकूब नाम चलाउँछन्, जसलाई अहिले इस्राएल भनिन्छ। परमेश्वरले अघिल्लो खण्डमा याकूबको नाम परिवर्तन गरेर इस्राएल राख्नुभयो। यस खण्डमा याकूबका लागि इस्राएल र याकूब नामहरू आलोपालो प्रयोग गरिएका छन्।</w:t>
      </w:r>
    </w:p>
    <w:p>
      <w:pPr/>
      <w:r>
        <w:rPr>
          <w:lang w:val="ne_NP" w:bidi="ne_NP"/>
        </w:rPr>
      </w:r>
      <w:r>
        <w:rPr>
          <w:lang w:val="ne_NP" w:bidi="ne_NP"/>
        </w:rPr>
        <w:t>इस्राएल मिग्दाल-एदर भनिने ठाउँभन्दा केही पर बास बसे। यस ठाउँको ठ्याक्कै स्थान कसैलाई थाहा छैन तर यो बेथलेहेम र हेब्रोनको बीचमा छ। बेथलेहेम र हेब्रोन चिन्ह लगाइएको नक्सा देखाउनुहोस्।</w:t>
      </w:r>
    </w:p>
    <w:p>
      <w:pPr/>
      <w:r>
        <w:rPr>
          <w:lang w:val="ne_NP" w:bidi="ne_NP"/>
        </w:rPr>
      </w:r>
      <w:r>
        <w:rPr>
          <w:lang w:val="ne_NP" w:bidi="ne_NP"/>
        </w:rPr>
        <w:t>मिग्दल-एडेर को अर्थ बथानको धरहरा हो। यो जसले गर्दा गोठालाले कुनै पनि व्यक्ति वा कुनै जंगली पशुले भेडाको बथानलाई हानि गर्न आउन नलागेको कुरा पक्का गर्न सकून् भनेर एउटा जमिनको निगरानी गर्ने धरहरा थियो। एउटा निगरानी धरहराको तस्वीर देखाउनुहोस्।</w:t>
      </w:r>
    </w:p>
    <w:p>
      <w:pPr/>
      <w:r>
        <w:rPr>
          <w:lang w:val="ne_NP" w:bidi="ne_NP"/>
        </w:rPr>
      </w:r>
      <w:r>
        <w:rPr>
          <w:lang w:val="ne_NP" w:bidi="ne_NP"/>
        </w:rPr>
        <w:t>इस्राएल र उनका घराना केही समयको लागि यस शिविरमा बसे। त्यहाँ हुँदा, जेठा छोरा रूबेन राहेलकी नोकर्नी बिल्हाकहाँ गए र उनीसँग यौन सम्बन्ध राखे। बिल्हा रूबेनका २ सौतेनी भाइहरूकी आमा हुन्। बिल्हा याकूबका दासी-पत्नीहरूमध्ये एक थिइन्। यो बलात्कार वा हिंसात्मक कार्य थियो भन्ने कुनै संकेत छैन। धेरै संस्कृतिहरूमा जब जेठा छोरा आफ्नो बुबाकी पत्नीसँग सुत्न जान्छ, तब छोराले बुबाबाट परिवारको नेतृत्व लिन चाहन्छ भन्ने कुरा घोषणा गर्छ। याकूबले रूबेनले के गरेका थिए भन्ने कुरा सुने। याकूबले रूबेन वा बिल्हाको विरुद्धमा केही गर्दैनन्। रोक्नुहोस् र छलफल गर्नुहोस्: तपाईंको संस्कृतिमा भएको यस्तै अवस्थाको बारेमा कुरा गर्नुहोस्। जेठो छोराले किन आफ्ना बुबाकी अर्की पत्नीसँग यौन सम्बन्ध राख्ने प्रयास गर्छ? त्यो छोरालाई के हुनेछ? आफ्नो छोराले गरेको कामका बारेमा बुबालाई कस्तो लाग्थ्यो होला?</w:t>
      </w:r>
    </w:p>
    <w:p>
      <w:pPr/>
      <w:r>
        <w:rPr>
          <w:lang w:val="ne_NP" w:bidi="ne_NP"/>
        </w:rPr>
      </w:r>
      <w:r>
        <w:rPr>
          <w:lang w:val="ne_NP" w:bidi="ne_NP"/>
        </w:rPr>
        <w:t>यस खण्डमा याकूबका सबै १२ छोराहरूलाई उनीहरूका आमाहरूसहित सूचीबद्ध गरिएको छ। यस खण्डमा लेआकी छोरी दीनाको उल्लेख गरिएको छैन। यी सबै छोराहरू हारान वरिपरिको क्षेत्र पद्न-अराममा याकूबबाट जन्मिएका थिए भनेर यस खण्डले भन्छ। अघिल्लो खण्डबाट, हामीलाई थाहा छ कि बिन्यामिन बेथलेहेम नजिकै जन्मिएका थिए। यस कथाका कथावाचकले बिन्यामीनलाई पद्न-अराममा जन्मिएको व्यक्तिको रूपमा सूचीमा समावेश गर्छन्। कथाका कथाकारले छोराहरू र तिनीहरूका आमाहरूको नामको सूची उपलब्ध गराउँदै छन्। कथाकारले तिनीहरूलाई जन्मक्रम अनुसार प्रस्तुत गर्दैनन्। यसको सट्टा, कथाकारले तिनीहरूलाई तिनीहरूका आमाका अनुसार प्रस्तुत गर्छन्, र याकूबकी पहिलो पत्नी लेआबाट सुरु गर्छन्। नक्सामा पद्न-अराम चिन्ह लगाइएको याकूबको यात्राको नक्सा देखाउनुहोस्।</w:t>
      </w:r>
    </w:p>
    <w:p>
      <w:pPr/>
      <w:r>
        <w:rPr>
          <w:lang w:val="ne_NP" w:bidi="ne_NP"/>
        </w:rPr>
      </w:r>
      <w:r>
        <w:rPr>
          <w:lang w:val="ne_NP" w:bidi="ne_NP"/>
        </w:rPr>
        <w:t>लेआका छोराहरू याकूबका जेठा छोरा रूबेन, शिमोन, लेवी, यहूदा, इस्साकार र जबुलून हुन्।</w:t>
      </w:r>
    </w:p>
    <w:p>
      <w:pPr/>
      <w:r>
        <w:rPr>
          <w:lang w:val="ne_NP" w:bidi="ne_NP"/>
        </w:rPr>
      </w:r>
      <w:r>
        <w:rPr>
          <w:lang w:val="ne_NP" w:bidi="ne_NP"/>
        </w:rPr>
        <w:t>राहेलका छोराहरू योसेफ र बिन्यामिन हुन्।</w:t>
      </w:r>
    </w:p>
    <w:p>
      <w:pPr/>
      <w:r>
        <w:rPr>
          <w:lang w:val="ne_NP" w:bidi="ne_NP"/>
        </w:rPr>
      </w:r>
      <w:r>
        <w:rPr>
          <w:lang w:val="ne_NP" w:bidi="ne_NP"/>
        </w:rPr>
        <w:t>राहेलकी नोकर बिल्हाका २ छोराहरू दान र नप्ताली छन्।</w:t>
      </w:r>
    </w:p>
    <w:p>
      <w:pPr/>
      <w:r>
        <w:rPr>
          <w:lang w:val="ne_NP" w:bidi="ne_NP"/>
        </w:rPr>
      </w:r>
      <w:r>
        <w:rPr>
          <w:lang w:val="ne_NP" w:bidi="ne_NP"/>
        </w:rPr>
        <w:t>लेआकी दासी जिल्पाका गाद र आशेर गरी २ छोराहरू छन्।</w:t>
      </w:r>
    </w:p>
    <w:p>
      <w:pPr/>
      <w:r>
        <w:rPr>
          <w:lang w:val="ne_NP" w:bidi="ne_NP"/>
        </w:rPr>
      </w:r>
      <w:r>
        <w:rPr>
          <w:lang w:val="ne_NP" w:bidi="ne_NP"/>
        </w:rPr>
        <w:t>याकूबले आफ्नो घरानालाई अझ दक्षिणमा सारे र हेब्रोन आए। हेब्रोन बेथलेहेमबाट २४ किलोमिटर दक्षिणमा छ। बेथलेहेम र हेब्रोन चिन्ह लगाइएको नक्सा देखाउनुहोस्।</w:t>
      </w:r>
    </w:p>
    <w:p>
      <w:pPr/>
      <w:r>
        <w:rPr>
          <w:lang w:val="ne_NP" w:bidi="ne_NP"/>
        </w:rPr>
      </w:r>
      <w:r>
        <w:rPr>
          <w:lang w:val="ne_NP" w:bidi="ne_NP"/>
        </w:rPr>
        <w:t>कुनै समयमा, इसहाक बेर्शेबाबाट हेब्रोनमा सरेका थिए। हेब्रोन त्यो ठाउँ हो जहाँ अब्राहामले एउटा खेत किने र सारालाई गाड्नका लागि त्यस खेतमा भएको एउटा गुफा प्रयोग गरे। हेब्रोनका २ अन्य नामहरू छन्। हेब्रोनलाई मम्रे वा किर्यत-अर्बा भन्न सकिन्छ। सबै तीन नामहरूले एउटै ठाउँलाई बुझाउँछन्। अब्राहाम र इसहाक दुवै हेब्रोनमा अपरिचित वा विदेशीको रूपमा बसोबास गरेका छन्। यसको अर्थ तिनीहरू स्थानीय संस्कृतिको भाग बनेका थिएनन्। जब याकूब हेब्रोन आइपुगे, याकूबले फेरि आफ्ना बुबा इसहाकलाई देखे। याकूब घर फर्किएका छन्। यो कथाले हामीलाई याकूब हेब्रोन पुग्दा इसहाक कति वर्षका छन् भन्ने कुरा बताउँदैन।</w:t>
      </w:r>
    </w:p>
    <w:p>
      <w:pPr/>
      <w:r>
        <w:rPr>
          <w:lang w:val="ne_NP" w:bidi="ne_NP"/>
        </w:rPr>
      </w:r>
      <w:r>
        <w:rPr>
          <w:lang w:val="ne_NP" w:bidi="ne_NP"/>
        </w:rPr>
        <w:t>इसहाक १८० वर्षसम्म बाँचे। एसावले हित्ती महिलाहरूसँग विवाह गर्दा इसहाक १०० वर्षका थिए। जब इसहाकले याकूबलाई आशिष् दिए, उनले आफू वृद्ध भएको र कुनै पनि समयमा मर्न सक्ने कुरा सोचेका थिए। इसहाक धेरै लामो समयसम्म बाँचेका छन्।</w:t>
      </w:r>
    </w:p>
    <w:p>
      <w:pPr/>
      <w:r>
        <w:rPr>
          <w:lang w:val="ne_NP" w:bidi="ne_NP"/>
        </w:rPr>
      </w:r>
      <w:r>
        <w:rPr>
          <w:lang w:val="ne_NP" w:bidi="ne_NP"/>
        </w:rPr>
        <w:t>यस खण्डमा इसहाकको मृत्युलाई वर्णन गर्न काव्यात्मक शब्द-चित्रहरू प्रयोग गरिन्छ। केही अनुवादहरूले भन्छन् कि इसहाकले अन्तिम सास फेरे। अन्य अनुवादहरूले इसहाकको मृत्यु भयो भनेर भन्छन्। अन्य अनुवादहरूले दुवै वाक्यांशहरूलाई सँगै राखेर इसहाकले अन्तिम श्वास फेरे र मरे भनी उल्लेख गर्छन्। इसहाक मृत्युमा आफ्ना पुर्खाहरूसँग सामेल भए अथवा इसहाक आफ्ना मानिसहरूकहाँ पुगे। इसहाक वृद्ध र दिनहरूले भरिएका थिए वा इसहाक पाको उमेरका थिए। यी शब्द-चित्रहरू सबैको अर्थ इसहाक वृद्ध व्यक्ति थिए र इसहाकको मृत्यु भएको थियो भन्ने हो। शब्द-चित्रहरूको प्रयोगले श्रोतालाई इसहाक धेरै लामो समय बाँचेका थिए भन्ने कुरा बुझ्न मद्दत गर्छ। रोक्नुहोस् र छलफल गर्नुहोस्: एक धेरै वृद्ध व्यक्तिको मृत्यु भएको कथा सुनाउनुहोस्। तपाईं उनको जीवन र मृत्युलाई कसरी वर्णन गर्नुहुन्छ? यसलाई वर्णन गर्न तपाईंले कुन शब्द वा वाक्यांशहरू प्रयोग गरिरहनुभएको छ?</w:t>
      </w:r>
    </w:p>
    <w:p>
      <w:pPr/>
      <w:r>
        <w:rPr>
          <w:lang w:val="ne_NP" w:bidi="ne_NP"/>
        </w:rPr>
      </w:r>
      <w:r>
        <w:rPr>
          <w:lang w:val="ne_NP" w:bidi="ne_NP"/>
        </w:rPr>
        <w:t>जब इसहाकको मृत्यु भयो, एसाव आए र याकूब र एसावले सँगै आफ्ना बुबालाई गाडे। यो अब्राहामको मृत्यु भएको र इसहाक र इश्माएल अब्राहामलाई गाड्न एकसाथ आएका बेलाको जस्तै छ।</w:t>
      </w:r>
      <w:r>
        <w:rPr>
          <w:lang w:val="ne_NP" w:bidi="ne_NP"/>
        </w:rPr>
      </w:r>
    </w:p>
    <w:p>
      <w:pPr>
        <w:pStyle w:val="Heading3"/>
      </w:pPr>
      <w:r>
        <w:rPr>
          <w:lang w:val="ne_NP" w:bidi="ne_NP"/>
        </w:rPr>
        <w:t>Step 3</w:t>
      </w:r>
    </w:p>
    <w:p>
      <w:pPr/>
      <w:r>
        <w:rPr>
          <w:lang w:val="ne_NP" w:bidi="ne_NP"/>
        </w:rPr>
      </w:r>
      <w:r>
        <w:rPr>
          <w:lang w:val="ne_NP" w:bidi="ne_NP"/>
        </w:rPr>
        <w:t>संस्करणलाई सजिलोसँग बुझ्न पाठलाई फेरी एकपटक सुन्नुहोस्।</w:t>
      </w:r>
    </w:p>
    <w:p>
      <w:pPr/>
      <w:r>
        <w:rPr>
          <w:lang w:val="ne_NP" w:bidi="ne_NP"/>
        </w:rPr>
      </w:r>
      <w:r>
        <w:rPr>
          <w:lang w:val="ne_NP" w:bidi="ne_NP"/>
        </w:rPr>
        <w:t>यस सत्रमा, यस कथालाई दृश्यात्मक बनाउन तपाईंले समूहलाई मद्दत गर्नुहुनेछ। तपाईंले समूहलाई दृश्यहरू, सेटिङ र कथाका पात्रहरू परिभाषित गर्न मद्दत गर्नुहुनेछ।</w:t>
      </w:r>
    </w:p>
    <w:p>
      <w:pPr/>
      <w:r>
        <w:rPr>
          <w:lang w:val="ne_NP" w:bidi="ne_NP"/>
        </w:rPr>
      </w:r>
      <w:r>
        <w:rPr>
          <w:lang w:val="ne_NP" w:bidi="ne_NP"/>
        </w:rPr>
        <w:t>यस कथामा ३ दृश्यहरू छन्।</w:t>
      </w:r>
    </w:p>
    <w:p>
      <w:pPr/>
      <w:r>
        <w:rPr>
          <w:lang w:val="ne_NP" w:bidi="ne_NP"/>
        </w:rPr>
      </w:r>
      <w:r>
        <w:rPr>
          <w:b/>
          <w:lang w:val="ne_NP" w:bidi="ne_NP"/>
        </w:rPr>
        <w:t>पहिलो दृश्य:</w:t>
      </w:r>
      <w:r>
        <w:rPr>
          <w:lang w:val="ne_NP" w:bidi="ne_NP"/>
        </w:rPr>
        <w:t xml:space="preserve"> याकूब मिग्दाल-एदेर जान्छन्। रूबेन बिल्हासँग सुत्छन्</w:t>
      </w:r>
    </w:p>
    <w:p>
      <w:pPr/>
      <w:r>
        <w:rPr>
          <w:lang w:val="ne_NP" w:bidi="ne_NP"/>
        </w:rPr>
      </w:r>
      <w:r>
        <w:rPr>
          <w:b/>
          <w:lang w:val="ne_NP" w:bidi="ne_NP"/>
        </w:rPr>
        <w:t>दोस्रो दृश्य:</w:t>
      </w:r>
      <w:r>
        <w:rPr>
          <w:lang w:val="ne_NP" w:bidi="ne_NP"/>
        </w:rPr>
        <w:t xml:space="preserve"> याकूबका पत्नीहरू र प्रत्येक आमाका छोराहरू नामअनुसार सूचीबद्ध छन्।</w:t>
      </w:r>
    </w:p>
    <w:p>
      <w:pPr/>
      <w:r>
        <w:rPr>
          <w:lang w:val="ne_NP" w:bidi="ne_NP"/>
        </w:rPr>
      </w:r>
      <w:r>
        <w:rPr>
          <w:b/>
          <w:lang w:val="ne_NP" w:bidi="ne_NP"/>
        </w:rPr>
        <w:t>तेस्रो दृश्य:</w:t>
      </w:r>
      <w:r>
        <w:rPr>
          <w:lang w:val="ne_NP" w:bidi="ne_NP"/>
        </w:rPr>
        <w:t xml:space="preserve"> याकूब हेब्रोन जान्छन् र फेरि इसहाकलाई भेट्छन्। इसहाक १८० वर्षको उमेरमा बिते। याकूब र एसाव इसहाकलाई गाड्न सँगै आए।</w:t>
      </w:r>
    </w:p>
    <w:p>
      <w:pPr/>
      <w:r>
        <w:rPr>
          <w:lang w:val="ne_NP" w:bidi="ne_NP"/>
        </w:rPr>
      </w:r>
      <w:r>
        <w:rPr>
          <w:lang w:val="ne_NP" w:bidi="ne_NP"/>
        </w:rPr>
        <w:t>यस कथामा यि पात्रहरु समावेश छन्:</w:t>
      </w:r>
    </w:p>
    <w:p>
      <w:pPr>
        <w:pStyle w:val="ListBullet"/>
        <w:spacing w:line="240" w:lineRule="auto"/>
        <w:ind w:left="720"/>
      </w:pPr>
      <w:r>
        <w:rPr>
          <w:lang w:val="ne_NP" w:bidi="ne_NP"/>
        </w:rPr>
      </w:r>
      <w:r>
        <w:rPr>
          <w:lang w:val="ne_NP" w:bidi="ne_NP"/>
        </w:rPr>
        <w:t>इस्राएल वा याकूब</w:t>
      </w:r>
    </w:p>
    <w:p>
      <w:pPr>
        <w:pStyle w:val="ListBullet"/>
        <w:spacing w:line="240" w:lineRule="auto"/>
        <w:ind w:left="720"/>
      </w:pPr>
      <w:r>
        <w:rPr>
          <w:lang w:val="ne_NP" w:bidi="ne_NP"/>
        </w:rPr>
      </w:r>
      <w:r>
        <w:rPr>
          <w:lang w:val="ne_NP" w:bidi="ne_NP"/>
        </w:rPr>
        <w:t>रूबेन</w:t>
      </w:r>
    </w:p>
    <w:p>
      <w:pPr>
        <w:pStyle w:val="ListBullet"/>
        <w:spacing w:line="240" w:lineRule="auto"/>
        <w:ind w:left="720"/>
      </w:pPr>
      <w:r>
        <w:rPr>
          <w:lang w:val="ne_NP" w:bidi="ne_NP"/>
        </w:rPr>
      </w:r>
      <w:r>
        <w:rPr>
          <w:lang w:val="ne_NP" w:bidi="ne_NP"/>
        </w:rPr>
        <w:t>बिल्हा</w:t>
      </w:r>
    </w:p>
    <w:p>
      <w:pPr>
        <w:pStyle w:val="ListBullet"/>
        <w:spacing w:line="240" w:lineRule="auto"/>
        <w:ind w:left="720"/>
      </w:pPr>
      <w:r>
        <w:rPr>
          <w:lang w:val="ne_NP" w:bidi="ne_NP"/>
        </w:rPr>
      </w:r>
      <w:r>
        <w:rPr>
          <w:lang w:val="ne_NP" w:bidi="ne_NP"/>
        </w:rPr>
        <w:t>इसहाक</w:t>
      </w:r>
    </w:p>
    <w:p>
      <w:pPr>
        <w:pStyle w:val="ListBullet"/>
        <w:spacing w:line="240" w:lineRule="auto"/>
        <w:ind w:left="720"/>
      </w:pPr>
      <w:r>
        <w:rPr>
          <w:lang w:val="ne_NP" w:bidi="ne_NP"/>
        </w:rPr>
      </w:r>
      <w:r>
        <w:rPr>
          <w:lang w:val="ne_NP" w:bidi="ne_NP"/>
        </w:rPr>
        <w:t>लेआ र उनका छोराहरू: रूबेन, शिमोन, लेवी, यहूदा, इस्साकार, जबुलोन</w:t>
      </w:r>
    </w:p>
    <w:p>
      <w:pPr>
        <w:pStyle w:val="ListBullet"/>
        <w:spacing w:line="240" w:lineRule="auto"/>
        <w:ind w:left="720"/>
      </w:pPr>
      <w:r>
        <w:rPr>
          <w:lang w:val="ne_NP" w:bidi="ne_NP"/>
        </w:rPr>
      </w:r>
      <w:r>
        <w:rPr>
          <w:lang w:val="ne_NP" w:bidi="ne_NP"/>
        </w:rPr>
        <w:t>राहेल र उनका छोराहरू: योसेफ र बिन्यामिन</w:t>
      </w:r>
    </w:p>
    <w:p>
      <w:pPr>
        <w:pStyle w:val="ListBullet"/>
        <w:spacing w:line="240" w:lineRule="auto"/>
        <w:ind w:left="720"/>
      </w:pPr>
      <w:r>
        <w:rPr>
          <w:lang w:val="ne_NP" w:bidi="ne_NP"/>
        </w:rPr>
      </w:r>
      <w:r>
        <w:rPr>
          <w:lang w:val="ne_NP" w:bidi="ne_NP"/>
        </w:rPr>
        <w:t>बिल्हा र उनका छोराहरू: दान र नप्ताली</w:t>
      </w:r>
    </w:p>
    <w:p>
      <w:pPr>
        <w:pStyle w:val="ListBullet"/>
        <w:spacing w:line="240" w:lineRule="auto"/>
        <w:ind w:left="720"/>
      </w:pPr>
      <w:r>
        <w:rPr>
          <w:lang w:val="ne_NP" w:bidi="ne_NP"/>
        </w:rPr>
      </w:r>
      <w:r>
        <w:rPr>
          <w:lang w:val="ne_NP" w:bidi="ne_NP"/>
        </w:rPr>
        <w:t>जिल्पा र उनका छोराहरू: गाद र आशेर</w:t>
      </w:r>
    </w:p>
    <w:p>
      <w:pPr>
        <w:pStyle w:val="ListBullet"/>
        <w:spacing w:line="240" w:lineRule="auto"/>
        <w:ind w:left="720"/>
      </w:pPr>
      <w:r>
        <w:rPr>
          <w:lang w:val="ne_NP" w:bidi="ne_NP"/>
        </w:rPr>
      </w:r>
      <w:r>
        <w:rPr>
          <w:lang w:val="ne_NP" w:bidi="ne_NP"/>
        </w:rPr>
        <w:t>एसाव</w:t>
      </w:r>
    </w:p>
    <w:p>
      <w:pPr/>
      <w:r>
        <w:rPr>
          <w:lang w:val="ne_NP" w:bidi="ne_NP"/>
        </w:rPr>
      </w:r>
      <w:r>
        <w:rPr>
          <w:lang w:val="ne_NP" w:bidi="ne_NP"/>
        </w:rPr>
        <w:t>यस सत्रमा, समूहलाई स्टोरीबोर्ड बनाउन, चित्र कोर्न वा कुनै प्रकारका हेरफेर गर्न मिल्ने वस्तुहरू (जस्तै ढुङ्गा, लठ्ठी, बच्चाहरूको खेलौनाहरू) प्रयोग गरेर कथा र त्यसमा भएका क्रियाकलापलाई दृश्यात्मक बनाउनुहोस्।</w:t>
      </w:r>
    </w:p>
    <w:p>
      <w:pPr/>
      <w:r>
        <w:rPr>
          <w:lang w:val="ne_NP" w:bidi="ne_NP"/>
        </w:rPr>
      </w:r>
      <w:r>
        <w:rPr>
          <w:lang w:val="ne_NP" w:bidi="ne_NP"/>
        </w:rPr>
        <w:t>दृश्य १ मा, इस्राएलले आफ्नो घरानालाई अझ दक्षिणतिर सार्छन् र मिग्दल-एदेरभन्दा केही पर शिविर बनाउन रोकिन्छन्। यसले तिनीहरू यात्रा गरिरहेको दिशालाई बुझाउँछ। याकूब एप्रात वा बेथलेहेमबाट निस्किएर मिग्दाल-एदेर हुँदै दक्षिणमा रहेको हेब्रोनतर्फ लागे। त्यसपछि यो धरहरा पार गरेपछि, याकूब शिविर बनाउन रोकिए। याकूब केही समयसम्म यस ठाउँमा बसोबास गरे। जब याकूब त्यसको नजिकबाट गए, तब त्यो धरहरा एउटा परिचित स्थल थियो। यो स्तम्भ कहाँ थियो भन्ने हामीलाई थाहा छैन।</w:t>
      </w:r>
    </w:p>
    <w:p>
      <w:pPr/>
      <w:r>
        <w:rPr>
          <w:lang w:val="ne_NP" w:bidi="ne_NP"/>
        </w:rPr>
      </w:r>
      <w:r>
        <w:rPr>
          <w:lang w:val="ne_NP" w:bidi="ne_NP"/>
        </w:rPr>
        <w:t>मिग्दल-एदेर नजिकैको शिविरमा बसोबास गर्दा, याकूबका जेठा छोरा रूबेन राहेलकी सुसारे र याकूबकी पत्नी बिल्हाहसँग सुते। बिल्हा याकूबका २ छोराहरूकी आमा थिइन्। यी छोराहरू रूबेनका सौतेनी भाइहरू हुन्। प्रयोग गरिएका शब्दहरूले कुनै पनि बल वा हिंसालाई संकेत गर्दैनन्। रूबेनले के गरेका थिए भन्ने कुरा याकूबले थाहा पाए तर याकूबले रूबेन वा बिल्हालाई सजाय दिएनन्।</w:t>
      </w:r>
    </w:p>
    <w:p>
      <w:pPr/>
      <w:r>
        <w:rPr>
          <w:lang w:val="ne_NP" w:bidi="ne_NP"/>
        </w:rPr>
      </w:r>
      <w:r>
        <w:rPr>
          <w:lang w:val="ne_NP" w:bidi="ne_NP"/>
        </w:rPr>
        <w:t>दृश्य २ मा, याकूबका पत्नीहरू र १२ छोराहरू सूचीबद्ध छन्। यस दृश्यमा, तपाईंले प्रत्येक छोराको प्रतिनिधित्व गर्न केही वस्तुहरू प्रयोग गर्न सक्नुहुन्छ ताकि कुन छोरा कुन आमाको हो भनेर तपाईंले देख्न सक्नुहुन्छ।</w:t>
      </w:r>
    </w:p>
    <w:p>
      <w:pPr/>
      <w:r>
        <w:rPr>
          <w:lang w:val="ne_NP" w:bidi="ne_NP"/>
        </w:rPr>
      </w:r>
      <w:r>
        <w:rPr>
          <w:lang w:val="ne_NP" w:bidi="ne_NP"/>
        </w:rPr>
        <w:t>लेआका छोराहरू रूबेन, शिमोन, लेवी, यहूदा, इस्साकार र जबुलून थिए।</w:t>
      </w:r>
    </w:p>
    <w:p>
      <w:pPr/>
      <w:r>
        <w:rPr>
          <w:lang w:val="ne_NP" w:bidi="ne_NP"/>
        </w:rPr>
      </w:r>
      <w:r>
        <w:rPr>
          <w:lang w:val="ne_NP" w:bidi="ne_NP"/>
        </w:rPr>
        <w:t>राहेलका छोराहरू योसेफ र बिन्यामिन थिए।</w:t>
      </w:r>
    </w:p>
    <w:p>
      <w:pPr/>
      <w:r>
        <w:rPr>
          <w:lang w:val="ne_NP" w:bidi="ne_NP"/>
        </w:rPr>
      </w:r>
      <w:r>
        <w:rPr>
          <w:lang w:val="ne_NP" w:bidi="ne_NP"/>
        </w:rPr>
        <w:t>राहेलकी नोकर बिल्हाका २ छोराहरू छन्: दान र नप्ताली।</w:t>
      </w:r>
    </w:p>
    <w:p>
      <w:pPr/>
      <w:r>
        <w:rPr>
          <w:lang w:val="ne_NP" w:bidi="ne_NP"/>
        </w:rPr>
      </w:r>
      <w:r>
        <w:rPr>
          <w:lang w:val="ne_NP" w:bidi="ne_NP"/>
        </w:rPr>
        <w:t>लेआकी सुसारे जिल्पाका दुई छोराहरू छन्: गाद र आशेर।</w:t>
      </w:r>
    </w:p>
    <w:p>
      <w:pPr/>
      <w:r>
        <w:rPr>
          <w:lang w:val="ne_NP" w:bidi="ne_NP"/>
        </w:rPr>
      </w:r>
      <w:r>
        <w:rPr>
          <w:lang w:val="ne_NP" w:bidi="ne_NP"/>
        </w:rPr>
        <w:t>छोराहरू जन्म क्रममा सूचीबद्ध छैनन्।</w:t>
      </w:r>
    </w:p>
    <w:p>
      <w:pPr/>
      <w:r>
        <w:rPr>
          <w:lang w:val="ne_NP" w:bidi="ne_NP"/>
        </w:rPr>
      </w:r>
      <w:r>
        <w:rPr>
          <w:lang w:val="ne_NP" w:bidi="ne_NP"/>
        </w:rPr>
        <w:t>दृश्य ३ मा, याकूबले आफ्नो घरानालाई हेब्रोनमा सार्छन्। हेब्रोनका अन्य नामहरू मम्रे र किर्यत-अर्बा हुन्। जब याकूब हेब्रोन पुग्छन्, तब याकूब इसहाकसँग फेरि भेटिन्छन्। इसहाक अब धेरै वृद्ध छन्। १८० वर्षको उमेरमा, इसहाकको मृत्यु भयो।</w:t>
      </w:r>
    </w:p>
    <w:p>
      <w:pPr/>
      <w:r>
        <w:rPr>
          <w:lang w:val="ne_NP" w:bidi="ne_NP"/>
        </w:rPr>
      </w:r>
      <w:r>
        <w:rPr>
          <w:lang w:val="ne_NP" w:bidi="ne_NP"/>
        </w:rPr>
        <w:t>निम्न कुरालाई वर्णन गर्न शब्द-चित्रहरू प्रयोग गर्ने अभ्यास गर्नुहोस्: इसहाकले अन्तिम श्वास फेरे। इसहाकको अत्यन्तै वृद्ध अवस्थामा मृत्यु भयो। इसहाक निकै वृद्ध भइसकेका थिए। इसहाक मृत्युमा आफ्ना पुर्खाहरूसँग सामेल भए। इसहाक आफ्ना मानिसहरूसित मिले। इसहाक वृद्ध र दिनहरूले भरिएका थिए।</w:t>
      </w:r>
    </w:p>
    <w:p>
      <w:pPr/>
      <w:r>
        <w:rPr>
          <w:lang w:val="ne_NP" w:bidi="ne_NP"/>
        </w:rPr>
      </w:r>
      <w:r>
        <w:rPr>
          <w:lang w:val="ne_NP" w:bidi="ne_NP"/>
        </w:rPr>
        <w:t>दिवंगत हुनुभएका एक वृद्ध व्यक्तिको बारेमा आफ्नो संस्कृतिको कथा सुनाउनुहोस्।</w:t>
      </w:r>
    </w:p>
    <w:p>
      <w:pPr/>
      <w:r>
        <w:rPr>
          <w:lang w:val="ne_NP" w:bidi="ne_NP"/>
        </w:rPr>
      </w:r>
      <w:r>
        <w:rPr>
          <w:lang w:val="ne_NP" w:bidi="ne_NP"/>
        </w:rPr>
        <w:t>इसहाकको मृत्यु भयो भनेर बुझ्न मानिसहरूलाई मद्दत गर्नका लागि तपाईंको भाषामा यीमध्ये कुन शब्द-चित्रहरू प्रयोग गर्ने भन्ने निर्णय गर्नुहोस्।</w:t>
      </w:r>
    </w:p>
    <w:p>
      <w:pPr/>
      <w:r>
        <w:rPr>
          <w:lang w:val="ne_NP" w:bidi="ne_NP"/>
        </w:rPr>
      </w:r>
      <w:r>
        <w:rPr>
          <w:lang w:val="ne_NP" w:bidi="ne_NP"/>
        </w:rPr>
        <w:t>एसाव हेब्रोनमा आए र याकूब र एसाव दुवैले मिलेर याकूबलाई गाडे।</w:t>
      </w:r>
      <w:r>
        <w:rPr>
          <w:lang w:val="ne_NP" w:bidi="ne_NP"/>
        </w:rPr>
      </w:r>
    </w:p>
    <w:p>
      <w:pPr>
        <w:pStyle w:val="Heading3"/>
      </w:pPr>
      <w:r>
        <w:rPr>
          <w:lang w:val="ne_NP" w:bidi="ne_NP"/>
        </w:rPr>
        <w:t>Step 4</w:t>
      </w:r>
    </w:p>
    <w:p>
      <w:pPr/>
      <w:r>
        <w:rPr>
          <w:lang w:val="ne_NP" w:bidi="ne_NP"/>
        </w:rPr>
      </w:r>
      <w:r>
        <w:rPr>
          <w:lang w:val="ne_NP" w:bidi="ne_NP"/>
        </w:rPr>
        <w:t>संस्करणलाई सजिलोसँग बुझ्न पाठलाई फेरी एकपटक सुन्नुहोस्।</w:t>
      </w:r>
    </w:p>
    <w:p>
      <w:pPr/>
      <w:r>
        <w:rPr>
          <w:lang w:val="ne_NP" w:bidi="ne_NP"/>
        </w:rPr>
      </w:r>
      <w:r>
        <w:rPr>
          <w:lang w:val="ne_NP" w:bidi="ne_NP"/>
        </w:rPr>
        <w:t>यस सत्रमा, टोलीले कथालाई नाटकीय बनाउनेछ।</w:t>
      </w:r>
    </w:p>
    <w:p>
      <w:pPr/>
      <w:r>
        <w:rPr>
          <w:lang w:val="ne_NP" w:bidi="ne_NP"/>
        </w:rPr>
      </w:r>
      <w:r>
        <w:rPr>
          <w:lang w:val="ne_NP" w:bidi="ne_NP"/>
        </w:rPr>
        <w:t>यस कथामा ३ दृश्यहरू छन्।</w:t>
      </w:r>
    </w:p>
    <w:p>
      <w:pPr/>
      <w:r>
        <w:rPr>
          <w:lang w:val="ne_NP" w:bidi="ne_NP"/>
        </w:rPr>
      </w:r>
      <w:r>
        <w:rPr>
          <w:lang w:val="ne_NP" w:bidi="ne_NP"/>
        </w:rPr>
        <w:t>यस कथामा यि पात्रहरु समावेश छन्:</w:t>
      </w:r>
    </w:p>
    <w:p>
      <w:pPr>
        <w:pStyle w:val="ListBullet"/>
        <w:spacing w:line="240" w:lineRule="auto"/>
        <w:ind w:left="720"/>
      </w:pPr>
      <w:r>
        <w:rPr>
          <w:lang w:val="ne_NP" w:bidi="ne_NP"/>
        </w:rPr>
      </w:r>
      <w:r>
        <w:rPr>
          <w:lang w:val="ne_NP" w:bidi="ne_NP"/>
        </w:rPr>
        <w:t>इस्राएल वा याकूब</w:t>
      </w:r>
    </w:p>
    <w:p>
      <w:pPr>
        <w:pStyle w:val="ListBullet"/>
        <w:spacing w:line="240" w:lineRule="auto"/>
        <w:ind w:left="720"/>
      </w:pPr>
      <w:r>
        <w:rPr>
          <w:lang w:val="ne_NP" w:bidi="ne_NP"/>
        </w:rPr>
      </w:r>
      <w:r>
        <w:rPr>
          <w:lang w:val="ne_NP" w:bidi="ne_NP"/>
        </w:rPr>
        <w:t>रूबेन</w:t>
      </w:r>
    </w:p>
    <w:p>
      <w:pPr>
        <w:pStyle w:val="ListBullet"/>
        <w:spacing w:line="240" w:lineRule="auto"/>
        <w:ind w:left="720"/>
      </w:pPr>
      <w:r>
        <w:rPr>
          <w:lang w:val="ne_NP" w:bidi="ne_NP"/>
        </w:rPr>
      </w:r>
      <w:r>
        <w:rPr>
          <w:lang w:val="ne_NP" w:bidi="ne_NP"/>
        </w:rPr>
        <w:t>बिल्हा</w:t>
      </w:r>
    </w:p>
    <w:p>
      <w:pPr>
        <w:pStyle w:val="ListBullet"/>
        <w:spacing w:line="240" w:lineRule="auto"/>
        <w:ind w:left="720"/>
      </w:pPr>
      <w:r>
        <w:rPr>
          <w:lang w:val="ne_NP" w:bidi="ne_NP"/>
        </w:rPr>
      </w:r>
      <w:r>
        <w:rPr>
          <w:lang w:val="ne_NP" w:bidi="ne_NP"/>
        </w:rPr>
        <w:t>इसहाक</w:t>
      </w:r>
    </w:p>
    <w:p>
      <w:pPr>
        <w:pStyle w:val="ListBullet"/>
        <w:spacing w:line="240" w:lineRule="auto"/>
        <w:ind w:left="720"/>
      </w:pPr>
      <w:r>
        <w:rPr>
          <w:lang w:val="ne_NP" w:bidi="ne_NP"/>
        </w:rPr>
      </w:r>
      <w:r>
        <w:rPr>
          <w:lang w:val="ne_NP" w:bidi="ne_NP"/>
        </w:rPr>
        <w:t>लेआ र उनका छोराहरू: रूबेन, शिमोन, लेवी, यहूदा, इस्साकार, जबुलोन</w:t>
      </w:r>
    </w:p>
    <w:p>
      <w:pPr>
        <w:pStyle w:val="ListBullet"/>
        <w:spacing w:line="240" w:lineRule="auto"/>
        <w:ind w:left="720"/>
      </w:pPr>
      <w:r>
        <w:rPr>
          <w:lang w:val="ne_NP" w:bidi="ne_NP"/>
        </w:rPr>
      </w:r>
      <w:r>
        <w:rPr>
          <w:lang w:val="ne_NP" w:bidi="ne_NP"/>
        </w:rPr>
        <w:t>राहेल र उनका छोराहरू: योसेफ र बिन्यामिन</w:t>
      </w:r>
    </w:p>
    <w:p>
      <w:pPr>
        <w:pStyle w:val="ListBullet"/>
        <w:spacing w:line="240" w:lineRule="auto"/>
        <w:ind w:left="720"/>
      </w:pPr>
      <w:r>
        <w:rPr>
          <w:lang w:val="ne_NP" w:bidi="ne_NP"/>
        </w:rPr>
      </w:r>
      <w:r>
        <w:rPr>
          <w:lang w:val="ne_NP" w:bidi="ne_NP"/>
        </w:rPr>
        <w:t>बिल्हा र उनका छोराहरू: दान र नप्ताली</w:t>
      </w:r>
    </w:p>
    <w:p>
      <w:pPr>
        <w:pStyle w:val="ListBullet"/>
        <w:spacing w:line="240" w:lineRule="auto"/>
        <w:ind w:left="720"/>
      </w:pPr>
      <w:r>
        <w:rPr>
          <w:lang w:val="ne_NP" w:bidi="ne_NP"/>
        </w:rPr>
      </w:r>
      <w:r>
        <w:rPr>
          <w:lang w:val="ne_NP" w:bidi="ne_NP"/>
        </w:rPr>
        <w:t>जिल्पा र उनका छोराहरू: गाद र आशेर</w:t>
      </w:r>
    </w:p>
    <w:p>
      <w:pPr>
        <w:pStyle w:val="ListBullet"/>
        <w:spacing w:line="240" w:lineRule="auto"/>
        <w:ind w:left="720"/>
      </w:pPr>
      <w:r>
        <w:rPr>
          <w:lang w:val="ne_NP" w:bidi="ne_NP"/>
        </w:rPr>
      </w:r>
      <w:r>
        <w:rPr>
          <w:lang w:val="ne_NP" w:bidi="ne_NP"/>
        </w:rPr>
        <w:t>एसाव</w:t>
      </w:r>
    </w:p>
    <w:p>
      <w:pPr/>
      <w:r>
        <w:rPr>
          <w:lang w:val="ne_NP" w:bidi="ne_NP"/>
        </w:rPr>
      </w:r>
      <w:r>
        <w:rPr>
          <w:lang w:val="ne_NP" w:bidi="ne_NP"/>
        </w:rPr>
        <w:t>टोलीले कथालाई दुई पटक अभिनय गर्न लगाउनुहोस्। तिनीहरूले अनुवाद गरिरहेका भाषामा अभिनय गर्नुपर्छ। पहिला, टोलीले नरोकिकन कथालाई अभिनय गर्नु। दोस्रो पटक टोलीले कथालाई अभिनय गर्दा, तिनीहरूलाई कथाको विभिन्न ठाउँहरूमा रोक्नुहोस्।</w:t>
      </w:r>
    </w:p>
    <w:p>
      <w:pPr/>
      <w:r>
        <w:rPr>
          <w:lang w:val="ne_NP" w:bidi="ne_NP"/>
        </w:rPr>
      </w:r>
      <w:r>
        <w:rPr>
          <w:lang w:val="ne_NP" w:bidi="ne_NP"/>
        </w:rPr>
        <w:t>टोलीले पहिलो पटक कथालाई अभिनय गर्दा, संवाद, प्रवाह, प्लटलाइन र कथाको कालक्रममा ध्यान दिनुहोस्। कथा वा खण्डको महत्त्वपूर्ण वा कठिन भागहरूलाई अभिनय गर्नुपर्ने र छुटाउन नहुने कुरामा ध्यान दिनुहोस्। टोलीलाई कथाका भागहरू सम्झन मद्दत गर्नुहोस्।</w:t>
      </w:r>
    </w:p>
    <w:p>
      <w:pPr/>
      <w:r>
        <w:rPr>
          <w:lang w:val="ne_NP" w:bidi="ne_NP"/>
        </w:rPr>
      </w:r>
      <w:r>
        <w:rPr>
          <w:lang w:val="ne_NP" w:bidi="ne_NP"/>
        </w:rPr>
        <w:t>दोस्रो पटक टोलीले यो कथालाई अभिनय गर्छ, तिनीहरूलाई केही ठाउँहरूमा रोक्नुहोस् र अभिनय रोक्नुहोस्।</w:t>
      </w:r>
    </w:p>
    <w:p>
      <w:pPr/>
      <w:r>
        <w:rPr>
          <w:lang w:val="ne_NP" w:bidi="ne_NP"/>
        </w:rPr>
      </w:r>
      <w:r>
        <w:rPr>
          <w:lang w:val="ne_NP" w:bidi="ne_NP"/>
        </w:rPr>
        <w:t>दृश्य १ मा, इस्राएलले आफ्नो परिवारलाई दक्षिणतर्फ लैजान्छन् र मिग्दाल-एदर भनिने एउटा धरहरा पार गरेपछि शिविर बनाउन रोकिन्छन्। तिनीहरू केही समयका लागि यस शिविरमा बस्छन्। त्यसपछि याकूबका जेठा छोरा रूबेन याकूबकी एक उपपत्नी बिल्हासँग सुत्छन्। याकूबले यसको बारेमा केही समयपछि थाहा पाउँछन्।</w:t>
      </w:r>
    </w:p>
    <w:p>
      <w:pPr/>
      <w:r>
        <w:rPr>
          <w:lang w:val="ne_NP" w:bidi="ne_NP"/>
        </w:rPr>
      </w:r>
      <w:r>
        <w:rPr>
          <w:lang w:val="ne_NP" w:bidi="ne_NP"/>
        </w:rPr>
        <w:t>अभिनय रोक्नुहोस्: रूबेनलाई सोध्नुहोस्, "तपाईंले किन यस्तो काम गर्नुभयो?" तपाईंले सुन्न सक्नुहुन्छ, "मेरो बुबा वृद्ध हुँदै हुनुहुन्छ र परिवार सम्हाल्न असमर्थ हुनुहुन्छ। दीनामाथि आक्रमण हुँदा उनले केही गरेनन्। हामीलाई युवा नेतृत्वको आवश्यकता छ। यो मैले परिवारको प्रमुखको रूपमा जिम्मेवारी लिने समय हो। बुबाले मलाई नेतृत्व दिनुपर्छ। "यो मेरो कब्जा गर्ने तरिका हो।" बिल्हालाई सोध्नुहोस्, "रूबेनसँग सुत्दा तिमीलाई कस्तो लाग्छ?" तपाईंले सुन्न सक्नुहुन्छ, "मसँग विकल्प थियो जस्तो मलाई लाग्दैन। मलाई थाहा छ कि मैले यो गर्नु हुँदैनथ्यो तर म कसरी रूबेनलाई अस्वीकार गर्न सक्छु। उनी याकूबका जेठो छोरा हुन्। म केवल एउटी उपपत्नी हुँ।" याकूबलाई सोध्नुहोस्, "तपाईंलाई अहिले कस्तो महसुस भइरहेको छ?" तपाईंले सुन्न सक्नुहुन्छ, "म रिसाएको र निराश छु।" रूबेनले यो नगर्नु पर्ने थियो। म बिल्हालाई दोष दिँदिन। रूबेन गलत छन्। तर म रूबेनलाई सजाय दिन पछिसम्म पर्खनेछु। म अब सम्पूर्ण परिवारलाई दुखी बनाउन चाहन्न।" नाटक फेरि सुरु गर्नुहोस्।</w:t>
      </w:r>
    </w:p>
    <w:p>
      <w:pPr/>
      <w:r>
        <w:rPr>
          <w:lang w:val="ne_NP" w:bidi="ne_NP"/>
        </w:rPr>
      </w:r>
      <w:r>
        <w:rPr>
          <w:lang w:val="ne_NP" w:bidi="ne_NP"/>
        </w:rPr>
        <w:t>दृश्य २ मा, याकूबका १२ छोराहरू आफ्ना आमाहरूसँग सूचीबद्ध छन्। सूचीले जन्म क्रमलाई सही राख्दैन।</w:t>
      </w:r>
    </w:p>
    <w:p>
      <w:pPr>
        <w:pStyle w:val="ListBullet"/>
        <w:spacing w:line="240" w:lineRule="auto"/>
        <w:ind w:left="720"/>
      </w:pPr>
      <w:r>
        <w:rPr>
          <w:lang w:val="ne_NP" w:bidi="ne_NP"/>
        </w:rPr>
      </w:r>
      <w:r>
        <w:rPr>
          <w:lang w:val="ne_NP" w:bidi="ne_NP"/>
        </w:rPr>
        <w:t>लेआका छोराहरू: रूबेन, शिमोन, लेवी, यहूदा, इस्साकार, जबुलोन</w:t>
      </w:r>
    </w:p>
    <w:p>
      <w:pPr>
        <w:pStyle w:val="ListBullet"/>
        <w:spacing w:line="240" w:lineRule="auto"/>
        <w:ind w:left="720"/>
      </w:pPr>
      <w:r>
        <w:rPr>
          <w:lang w:val="ne_NP" w:bidi="ne_NP"/>
        </w:rPr>
      </w:r>
      <w:r>
        <w:rPr>
          <w:lang w:val="ne_NP" w:bidi="ne_NP"/>
        </w:rPr>
        <w:t>राहेलका छोराहरू: योसेफ, बिन्यामिन</w:t>
      </w:r>
    </w:p>
    <w:p>
      <w:pPr>
        <w:pStyle w:val="ListBullet"/>
        <w:spacing w:line="240" w:lineRule="auto"/>
        <w:ind w:left="720"/>
      </w:pPr>
      <w:r>
        <w:rPr>
          <w:lang w:val="ne_NP" w:bidi="ne_NP"/>
        </w:rPr>
      </w:r>
      <w:r>
        <w:rPr>
          <w:lang w:val="ne_NP" w:bidi="ne_NP"/>
        </w:rPr>
        <w:t>बिल्हाका छोराहरू: दान, नप्ताली</w:t>
      </w:r>
    </w:p>
    <w:p>
      <w:pPr>
        <w:pStyle w:val="ListBullet"/>
        <w:spacing w:line="240" w:lineRule="auto"/>
        <w:ind w:left="720"/>
      </w:pPr>
      <w:r>
        <w:rPr>
          <w:lang w:val="ne_NP" w:bidi="ne_NP"/>
        </w:rPr>
      </w:r>
      <w:r>
        <w:rPr>
          <w:lang w:val="ne_NP" w:bidi="ne_NP"/>
        </w:rPr>
        <w:t>जिल्पाका छोराहरू गाद, आशेर</w:t>
      </w:r>
    </w:p>
    <w:p>
      <w:pPr/>
      <w:r>
        <w:rPr>
          <w:lang w:val="ne_NP" w:bidi="ne_NP"/>
        </w:rPr>
      </w:r>
      <w:r>
        <w:rPr>
          <w:lang w:val="ne_NP" w:bidi="ne_NP"/>
        </w:rPr>
        <w:t>दृश्य ३ मा, याकूब हेब्रोनमा आइपुग्छन्। इसहाक हेब्रोनमा सरेका छन्। याकूब र इसहाकको पुनर्मिलन हुन्छ।</w:t>
      </w:r>
    </w:p>
    <w:p>
      <w:pPr/>
      <w:r>
        <w:rPr>
          <w:lang w:val="ne_NP" w:bidi="ne_NP"/>
        </w:rPr>
      </w:r>
      <w:r>
        <w:rPr>
          <w:lang w:val="ne_NP" w:bidi="ne_NP"/>
        </w:rPr>
        <w:t>त्यसपछि इसहाकले आफ्नो अन्तिम श्वास फेर्छन् र धेरै वृद्धावस्थासम्म बाँचेपछि आफ्ना पुर्खाहरूसँग मिल्न जान्छन्। इसहाकको मृत्यु भयो।</w:t>
      </w:r>
    </w:p>
    <w:p>
      <w:pPr/>
      <w:r>
        <w:rPr>
          <w:lang w:val="ne_NP" w:bidi="ne_NP"/>
        </w:rPr>
      </w:r>
      <w:r>
        <w:rPr>
          <w:lang w:val="ne_NP" w:bidi="ne_NP"/>
        </w:rPr>
        <w:t>एसाव हेब्रोनमा आउँछन् र याकूब र एसाव आफ्ना पिता इसहाकको अन्त्येष्टि गर्छन्।</w:t>
      </w:r>
    </w:p>
    <w:p>
      <w:pPr/>
      <w:r>
        <w:rPr>
          <w:lang w:val="ne_NP" w:bidi="ne_NP"/>
        </w:rPr>
      </w:r>
      <w:r>
        <w:rPr>
          <w:lang w:val="ne_NP" w:bidi="ne_NP"/>
        </w:rPr>
        <w:t>अभिनय रोक्नुहोस्: याकूबलाई सोध्नुहोस्, "तपाईंलाई अहिले कस्तो महसुस भइरहेको छ?" तपाईंले सुन्न सक्नुहुन्छ, "म दुःखी छु।" मैले आफ्ना बुबासँगका धेरै वर्षहरू गुमाएँ। मेरा बुबा एक असल मानिस हुनुहुन्थ्यो। म उनलाई धेरै सम्झनेछु। मेरो बुबाले मलाई परमेश्वरको बारेमा सिकाउनुभयो र म धेरै खुसी छु। "उनीसँग बिताउनका लागि मसँग अझ बढी समय भइदिएको भए हुन्थ्यो।" एसावलाई सोध्नुहोस्, "तपाईंलाई अहिले कस्तो महसुस भइरहेको छ?" तपाईंले सुन्न सक्नुहुन्छ, "म दुःखी छु।" म मेरो बुबालाई सम्झनेछु। म धेरै वर्षदेखि उहाँबाट टाढा बस्दै आएको छु तर उहाँ यहाँ हुनुहुन्छ भन्ने मलाई सधैँ थाहा थियो। अहिले उनको मृत्युले मेरो मनमा एउटा रिक्तता छोडेको छ। याकूब र म उनको अन्त्येष्टिका लागि सँगै हुन पाएकोमा म खुसी छु। हामी एकसाथ शोक गर्न सक्छौं।" नाटक फेरि सुरु गर्नुहोस्।</w:t>
      </w:r>
      <w:r>
        <w:rPr>
          <w:lang w:val="ne_NP" w:bidi="ne_NP"/>
        </w:rPr>
      </w:r>
    </w:p>
    <w:p>
      <w:pPr>
        <w:pStyle w:val="Heading3"/>
      </w:pPr>
      <w:r>
        <w:rPr>
          <w:lang w:val="ne_NP" w:bidi="ne_NP"/>
        </w:rPr>
        <w:t>Step 5</w:t>
      </w:r>
    </w:p>
    <w:p>
      <w:pPr/>
      <w:r>
        <w:rPr>
          <w:lang w:val="ne_NP" w:bidi="ne_NP"/>
        </w:rPr>
      </w:r>
      <w:r>
        <w:rPr>
          <w:lang w:val="ne_NP" w:bidi="ne_NP"/>
        </w:rPr>
        <w:t>पाठलाई बुझ्न-सजिलो संस्करणमा एकपटक सुन्नुहोस्।</w:t>
      </w:r>
    </w:p>
    <w:p>
      <w:pPr/>
      <w:r>
        <w:rPr>
          <w:lang w:val="ne_NP" w:bidi="ne_NP"/>
        </w:rPr>
      </w:r>
      <w:r>
        <w:rPr>
          <w:lang w:val="ne_NP" w:bidi="ne_NP"/>
        </w:rPr>
        <w:t xml:space="preserve">यस खण्डमा </w:t>
      </w:r>
      <w:r>
        <w:rPr>
          <w:b/>
          <w:lang w:val="ne_NP" w:bidi="ne_NP"/>
        </w:rPr>
        <w:t>इस्राएल</w:t>
      </w:r>
      <w:r>
        <w:rPr>
          <w:lang w:val="ne_NP" w:bidi="ne_NP"/>
        </w:rPr>
        <w:t xml:space="preserve"> र </w:t>
      </w:r>
      <w:r>
        <w:rPr>
          <w:b/>
          <w:lang w:val="ne_NP" w:bidi="ne_NP"/>
        </w:rPr>
        <w:t>याकूब</w:t>
      </w:r>
      <w:r>
        <w:rPr>
          <w:lang w:val="ne_NP" w:bidi="ne_NP"/>
        </w:rPr>
        <w:t xml:space="preserve"> दुवै प्रयोग गरिएका छन्। इस्राएल र याकूब एउटै व्यक्ति हुन् भन्ने कुरा तपाईंका श्रोताहरूलाई थाहा छ भन्ने कुरा निश्चित गर्नुहोस्।</w:t>
      </w:r>
    </w:p>
    <w:p>
      <w:pPr/>
      <w:r>
        <w:rPr>
          <w:lang w:val="ne_NP" w:bidi="ne_NP"/>
        </w:rPr>
      </w:r>
      <w:r>
        <w:rPr>
          <w:lang w:val="ne_NP" w:bidi="ne_NP"/>
        </w:rPr>
        <w:t xml:space="preserve">याकूबले </w:t>
      </w:r>
      <w:r>
        <w:rPr>
          <w:b/>
          <w:lang w:val="ne_NP" w:bidi="ne_NP"/>
        </w:rPr>
        <w:t>मिग्दल-एदेर</w:t>
      </w:r>
      <w:r>
        <w:rPr>
          <w:lang w:val="ne_NP" w:bidi="ne_NP"/>
        </w:rPr>
        <w:t xml:space="preserve"> भन्दा पर छाउनी हाले। यो एउटा धरहरा थियो। यस नामको अर्थ </w:t>
      </w:r>
      <w:r>
        <w:rPr>
          <w:b/>
          <w:lang w:val="ne_NP" w:bidi="ne_NP"/>
        </w:rPr>
        <w:t>बथानको निगरानी धरहरा</w:t>
      </w:r>
      <w:r>
        <w:rPr>
          <w:lang w:val="ne_NP" w:bidi="ne_NP"/>
        </w:rPr>
        <w:t xml:space="preserve"> हो। केही अनुवादहरूले मिग्दाल-एडेरको पूर्ण नाम प्रयोग गर्छन्। अन्य अनुवादहरूले यसलाई एदेरको धरहरा भन्छन्। यसलाई कुन तरिकाले अनुवाद गर्न चाहनुहुन्छ भन्ने कुरा तपाईंले रोज्न सक्नुहुन्छ।</w:t>
      </w:r>
    </w:p>
    <w:p>
      <w:pPr/>
      <w:r>
        <w:rPr>
          <w:lang w:val="ne_NP" w:bidi="ne_NP"/>
        </w:rPr>
      </w:r>
      <w:r>
        <w:rPr>
          <w:lang w:val="ne_NP" w:bidi="ne_NP"/>
        </w:rPr>
        <w:t xml:space="preserve">रूबेनले याकूबकी </w:t>
      </w:r>
      <w:r>
        <w:rPr>
          <w:b/>
          <w:lang w:val="ne_NP" w:bidi="ne_NP"/>
        </w:rPr>
        <w:t>उपपत्नी</w:t>
      </w:r>
      <w:r>
        <w:rPr>
          <w:lang w:val="ne_NP" w:bidi="ne_NP"/>
        </w:rPr>
        <w:t xml:space="preserve"> बिल्हासँग यौन सम्बन्ध राखेका थिए। उपपत्नी भनेको दोस्रो पत्नी हो। उपपत्नी विवाहित थिइन् तर पत्नीको जस्तो समान दर्जाको थिइनन्। बिल्हा राहेलकी नोकर थिइन् र राहेलले बिल्हालाई याकूबलाई पत्नीको रूपमा दिइन् तर उनी एउटा उपपत्नी थिइन्। केही संस्कृतिहरूले रूबेन बिल्हासँग सुतेका थिए भनेर भन्छन्। रूबेन बिल्हासँग सुतेका थिए भनेर अरूले भन्न सक्छन्। रूबेनको बिल्हासँग यौन सम्बन्ध थियो। यस यौन कार्यका लागि यस्ता शब्द वा अभिव्यक्तिहरू छान्नुहोस् जुन तपाईंको संस्कृतिका सबैका लागि सुन्न उपयुक्त होस्।</w:t>
      </w:r>
    </w:p>
    <w:p>
      <w:pPr/>
      <w:r>
        <w:rPr>
          <w:lang w:val="ne_NP" w:bidi="ne_NP"/>
        </w:rPr>
      </w:r>
      <w:r>
        <w:rPr>
          <w:lang w:val="ne_NP" w:bidi="ne_NP"/>
        </w:rPr>
        <w:t>इसहाकको मृत्यु हुँदा इसहाक १८० वर्षका थिए। यस खण्डमा इसहाकको मृत्युलाई वर्णन गर्न काव्यात्मक शब्द-चित्रहरू प्रयोग गरिन्छ। तपाईंको भाषामा कुन शब्द-चित्रहरू छन् जुन तपाईंले दीर्घ जीवन बाँच्ने व्यक्तिलाई वर्णन गर्न प्रयोग गर्नुहुनेछ?</w:t>
      </w:r>
      <w:r>
        <w:rPr>
          <w:lang w:val="ne_NP" w:bidi="ne_NP"/>
        </w:rPr>
      </w:r>
    </w:p>
    <w:p>
      <w:pPr>
        <w:pStyle w:val="Heading3"/>
      </w:pPr>
      <w:r>
        <w:rPr>
          <w:lang w:val="ne_NP" w:bidi="ne_NP"/>
        </w:rPr>
        <w:t>Step 6</w:t>
      </w:r>
    </w:p>
    <w:p>
      <w:pPr/>
      <w:r>
        <w:rPr>
          <w:lang w:val="ne_NP" w:bidi="ne_NP"/>
        </w:rPr>
      </w:r>
      <w:r>
        <w:rPr>
          <w:lang w:val="ne_NP" w:bidi="ne_NP"/>
        </w:rPr>
        <w:t>अनुवादलाई सजिलोसँग बुझ्न यस खण्डको श्रव्य संस्करण सुन्‍नुहोस्।</w:t>
      </w:r>
    </w:p>
    <w:p>
      <w:pPr/>
      <w:r>
        <w:rPr>
          <w:lang w:val="ne_NP" w:bidi="ne_NP"/>
        </w:rPr>
      </w:r>
      <w:r>
        <w:rPr>
          <w:lang w:val="ne_NP" w:bidi="ne_NP"/>
        </w:rPr>
        <w:t>यस सत्रमा, एउटा समूहको रूपमा तपाईंको आफ्नै भाषामा खण्डलाई पुन: भन्न लगाउनुहोस्।</w:t>
      </w:r>
    </w:p>
    <w:p>
      <w:pPr/>
      <w:r>
        <w:rPr>
          <w:lang w:val="ne_NP" w:bidi="ne_NP"/>
        </w:rPr>
      </w:r>
      <w:r>
        <w:rPr>
          <w:lang w:val="ne_NP" w:bidi="ne_NP"/>
        </w:rPr>
        <w:t>पहिला, सम्पूर्ण समूहले खण्डलाई तपाईंको आफ्नै भाषामा बताउन अभ्यास गर्नुपर्छ। तपाईंले अघिल्लो चरणहरूमा निर्णय गर्नुभएको कुराहरू जस्तै कालक्रम, शब्दहरू, वाक्यांशहरू, भावनाहरू, वा तपाईंले छलफल गर्नुभएको अन्य कुराहरू यसमा समावेश गर्नलाई सम्झनुहोस्।</w:t>
      </w:r>
    </w:p>
    <w:p>
      <w:pPr/>
      <w:r>
        <w:rPr>
          <w:lang w:val="ne_NP" w:bidi="ne_NP"/>
        </w:rPr>
      </w:r>
      <w:r>
        <w:rPr>
          <w:lang w:val="ne_NP" w:bidi="ne_NP"/>
        </w:rPr>
        <w:t>एउटा समूहको सदस्यले खण्डका केही वाक्यहरू भन्नुपर्छ र रोकिनु पर्छ। समूहको अर्को सदस्यले खण्डको अर्को भाग भन्नु पर्छ र रोकिनु पर्छ। समूहले सम्पूर्ण खण्डलाई पुन: नभन्दासम्म यो गर्नुहोस्। यस चरणमा समूहका सदस्यहरूले एक अर्कालाई सच्याउन सक्छन्।</w:t>
      </w:r>
    </w:p>
    <w:p>
      <w:pPr/>
      <w:r>
        <w:rPr>
          <w:lang w:val="ne_NP" w:bidi="ne_NP"/>
        </w:rPr>
      </w:r>
      <w:r>
        <w:rPr>
          <w:lang w:val="ne_NP" w:bidi="ne_NP"/>
        </w:rPr>
        <w:t xml:space="preserve">अडियो रोक्‍नुहोस्। </w:t>
      </w:r>
    </w:p>
    <w:p>
      <w:pPr/>
      <w:r>
        <w:rPr>
          <w:lang w:val="ne_NP" w:bidi="ne_NP"/>
        </w:rPr>
      </w:r>
      <w:r>
        <w:rPr>
          <w:lang w:val="ne_NP" w:bidi="ne_NP"/>
        </w:rPr>
        <w:t>अर्को पटक, समूहको प्रत्येक सदस्यले कम्तिमा पनि एकचोटि सम्पूर्ण खण्डलाई नरोकी भन्नुपर्छ। समूहको सदस्यले खण्डलाई सम्झन मद्दत गर्न कुनैपनि वस्तुहरू, चालहरू, वा तिनीहरूको स्टोरीबोर्ड प्रयोग गर्न सक्छन्।</w:t>
      </w:r>
    </w:p>
    <w:p>
      <w:pPr/>
      <w:r>
        <w:rPr>
          <w:lang w:val="ne_NP" w:bidi="ne_NP"/>
        </w:rPr>
      </w:r>
      <w:r>
        <w:rPr>
          <w:lang w:val="ne_NP" w:bidi="ne_NP"/>
        </w:rPr>
        <w:t xml:space="preserve">अडियो रोक्‍नुहोस्। </w:t>
      </w:r>
    </w:p>
    <w:p>
      <w:pPr/>
      <w:r>
        <w:rPr>
          <w:lang w:val="ne_NP" w:bidi="ne_NP"/>
        </w:rPr>
      </w:r>
      <w:r>
        <w:rPr>
          <w:lang w:val="ne_NP" w:bidi="ne_NP"/>
        </w:rPr>
        <w:t>त्यसपछि, तपाईंलाई सबैभन्दा बढी मनपरेको खण्डको संस्करण कस्को हो समूहले निर्णय गर्न सक्छ। तपाईंले एउटा समूहको सदस्यले एउटा दृश्य बताएको तरिका मनपर्यो तर तपाईंले अर्को दृश्य अर्कै समूहको सदस्यले बताएको तरिका मनपर्यो भनेर निर्णय गर्न सक्नुहुन्छ।</w:t>
      </w:r>
    </w:p>
    <w:p>
      <w:pPr/>
      <w:r>
        <w:rPr>
          <w:lang w:val="ne_NP" w:bidi="ne_NP"/>
        </w:rPr>
      </w:r>
      <w:r>
        <w:rPr>
          <w:lang w:val="ne_NP" w:bidi="ne_NP"/>
        </w:rPr>
        <w:t xml:space="preserve">अडियो रोक्‍नुहोस्। </w:t>
      </w:r>
    </w:p>
    <w:p>
      <w:pPr/>
      <w:r>
        <w:rPr>
          <w:lang w:val="ne_NP" w:bidi="ne_NP"/>
        </w:rPr>
      </w:r>
      <w:r>
        <w:rPr>
          <w:lang w:val="ne_NP" w:bidi="ne_NP"/>
        </w:rPr>
        <w:t>अन्तमा, समूहले सबैजना सहमत हुने खण्डको अन्तिम संस्करणलाई सँगै राख्न सक्छन्। समूहको प्रत्येक सदस्यले यस खण्डको अन्तिम संस्करण सुनाउने अभ्यास गर्नुपर्छ।</w:t>
      </w:r>
      <w:r>
        <w:rPr>
          <w:lang w:val="ne_NP" w:bidi="ne_NP"/>
        </w:rPr>
      </w:r>
      <w:r>
        <w:rPr>
          <w:lang w:val="ne_NP" w:bidi="ne_NP"/>
        </w:rPr>
      </w:r>
    </w:p>
    <w:p>
      <w:pPr/>
      <w:r>
        <w:rPr>
          <w:lang w:val="ne_NP" w:bidi="ne_NP"/>
        </w:rPr>
      </w:r>
    </w:p>
    <w:p>
      <w:pPr>
        <w:pStyle w:val="Heading2"/>
      </w:pPr>
      <w:r>
        <w:rPr>
          <w:lang w:val="ne_NP" w:bidi="ne_NP"/>
        </w:rPr>
        <w:t>Genesis 36:1–19</w:t>
      </w:r>
      <w:r>
        <w:rPr>
          <w:lang w:val="ne_NP" w:bidi="ne_NP"/>
        </w:rPr>
      </w:r>
    </w:p>
    <w:p>
      <w:pPr>
        <w:pStyle w:val="Heading3"/>
      </w:pPr>
      <w:r>
        <w:rPr>
          <w:lang w:val="ne_NP" w:bidi="ne_NP"/>
        </w:rPr>
        <w:t>Step 1</w:t>
      </w:r>
    </w:p>
    <w:p>
      <w:pPr/>
      <w:r>
        <w:rPr>
          <w:lang w:val="ne_NP" w:bidi="ne_NP"/>
        </w:rPr>
      </w:r>
      <w:r>
        <w:rPr>
          <w:lang w:val="ne_NP" w:bidi="ne_NP"/>
        </w:rPr>
        <w:t>उत्पत्ति ३६:१–१९ सुन्नुहोस् र यसलाई आफ्नो हृदयमा राख्नुहोस्। पाठलाई तीन पटक सुन्नुहोस् (सम्भव छ भने तीन फरक अनुवादहरूमा)। त्यसपछि टोलीले निम्न प्रश्नहरूको छलफल गर्नुहोस:</w:t>
      </w:r>
    </w:p>
    <w:p>
      <w:pPr>
        <w:pStyle w:val="ListBullet"/>
        <w:spacing w:line="240" w:lineRule="auto"/>
        <w:ind w:left="720"/>
      </w:pPr>
      <w:r>
        <w:rPr>
          <w:lang w:val="ne_NP" w:bidi="ne_NP"/>
        </w:rPr>
      </w:r>
      <w:r>
        <w:rPr>
          <w:lang w:val="ne_NP" w:bidi="ne_NP"/>
        </w:rPr>
        <w:t>यो खण्डमा तपाईंलाई के मन पर्‍यो?</w:t>
      </w:r>
    </w:p>
    <w:p>
      <w:pPr>
        <w:pStyle w:val="ListBullet"/>
        <w:spacing w:line="240" w:lineRule="auto"/>
        <w:ind w:left="720"/>
      </w:pPr>
      <w:r>
        <w:rPr>
          <w:lang w:val="ne_NP" w:bidi="ne_NP"/>
        </w:rPr>
      </w:r>
      <w:r>
        <w:rPr>
          <w:lang w:val="ne_NP" w:bidi="ne_NP"/>
        </w:rPr>
        <w:t>तपाईलाई के मन पर्दैन वा के बुझ्नुहुन्न?</w:t>
      </w:r>
    </w:p>
    <w:p>
      <w:pPr>
        <w:pStyle w:val="ListBullet"/>
        <w:spacing w:line="240" w:lineRule="auto"/>
        <w:ind w:left="720"/>
      </w:pPr>
      <w:r>
        <w:rPr>
          <w:lang w:val="ne_NP" w:bidi="ne_NP"/>
        </w:rPr>
      </w:r>
      <w:r>
        <w:rPr>
          <w:lang w:val="ne_NP" w:bidi="ne_NP"/>
        </w:rPr>
        <w:t>यो कथाले हामीलाई परमेश्वरको बारेमा के भन्छ?</w:t>
      </w:r>
    </w:p>
    <w:p>
      <w:pPr>
        <w:pStyle w:val="ListBullet"/>
        <w:spacing w:line="240" w:lineRule="auto"/>
        <w:ind w:left="720"/>
      </w:pPr>
      <w:r>
        <w:rPr>
          <w:lang w:val="ne_NP" w:bidi="ne_NP"/>
        </w:rPr>
      </w:r>
      <w:r>
        <w:rPr>
          <w:lang w:val="ne_NP" w:bidi="ne_NP"/>
        </w:rPr>
        <w:t>यो खण्डले मानिसबारे हामीलाई के भन्दछ?</w:t>
      </w:r>
    </w:p>
    <w:p>
      <w:pPr>
        <w:pStyle w:val="ListBullet"/>
        <w:spacing w:line="240" w:lineRule="auto"/>
        <w:ind w:left="720"/>
      </w:pPr>
      <w:r>
        <w:rPr>
          <w:lang w:val="ne_NP" w:bidi="ne_NP"/>
        </w:rPr>
      </w:r>
      <w:r>
        <w:rPr>
          <w:lang w:val="ne_NP" w:bidi="ne_NP"/>
        </w:rPr>
        <w:t>यो खण्डले कसरी हाम्रो दैनिक जीवनलाई प्रभाव पार्छ?</w:t>
      </w:r>
    </w:p>
    <w:p>
      <w:pPr>
        <w:pStyle w:val="ListBullet"/>
        <w:spacing w:line="240" w:lineRule="auto"/>
        <w:ind w:left="720"/>
      </w:pPr>
      <w:r>
        <w:rPr>
          <w:lang w:val="ne_NP" w:bidi="ne_NP"/>
        </w:rPr>
      </w:r>
      <w:r>
        <w:rPr>
          <w:lang w:val="ne_NP" w:bidi="ne_NP"/>
        </w:rPr>
        <w:t>यो कथा सुन्नु पर्ने तपाईंले चिन्नुभएको व्यक्ति को हुनुहुन्छ?</w:t>
      </w:r>
      <w:r>
        <w:rPr>
          <w:lang w:val="ne_NP" w:bidi="ne_NP"/>
        </w:rPr>
      </w:r>
    </w:p>
    <w:p>
      <w:pPr>
        <w:pStyle w:val="Heading3"/>
      </w:pPr>
      <w:r>
        <w:rPr>
          <w:lang w:val="ne_NP" w:bidi="ne_NP"/>
        </w:rPr>
        <w:t>Step 2</w:t>
      </w:r>
    </w:p>
    <w:p>
      <w:pPr/>
      <w:r>
        <w:rPr>
          <w:lang w:val="ne_NP" w:bidi="ne_NP"/>
        </w:rPr>
      </w:r>
      <w:r>
        <w:rPr>
          <w:lang w:val="ne_NP" w:bidi="ne_NP"/>
        </w:rPr>
        <w:t>मञ्चको तयारी</w:t>
      </w:r>
    </w:p>
    <w:p>
      <w:pPr/>
      <w:r>
        <w:rPr>
          <w:lang w:val="ne_NP" w:bidi="ne_NP"/>
        </w:rPr>
      </w:r>
      <w:r>
        <w:rPr>
          <w:lang w:val="ne_NP" w:bidi="ne_NP"/>
        </w:rPr>
        <w:t>उत्पत्ति ३६:१–१९</w:t>
      </w:r>
    </w:p>
    <w:p>
      <w:pPr/>
      <w:r>
        <w:rPr>
          <w:lang w:val="ne_NP" w:bidi="ne_NP"/>
        </w:rPr>
      </w:r>
      <w:r>
        <w:rPr>
          <w:lang w:val="ne_NP" w:bidi="ne_NP"/>
        </w:rPr>
        <w:t>पाठलाई बुझ्न-सजिलो संस्करणमा एकपटक सुन्नुहोस्।</w:t>
      </w:r>
    </w:p>
    <w:p>
      <w:pPr/>
      <w:r>
        <w:rPr>
          <w:lang w:val="ne_NP" w:bidi="ne_NP"/>
        </w:rPr>
      </w:r>
      <w:r>
        <w:rPr>
          <w:lang w:val="ne_NP" w:bidi="ne_NP"/>
        </w:rPr>
        <w:t>यो खण्डले हामीलाई एसावका पुस्ताहरूको बारेमा बताउँछ। अघिल्लो खण्डहरूमा जस्तै, पुस्ताहरू भन्ने शब्दले एसावका सन्तानहरूलाई बुझाउँछ। एसावका सन्तानहरूको यो विवरण इसहाकको मृत्युको ठीक पछि आउँछ। जसरी इश्माएलका सन्तानहरूको विवरण उनका पिता अब्राहामको मृत्युको लगत्तै पछि आउँछ, त्यसरी नै एसावका सन्तानहरूको यो विवरण उनका पिता इसहाकको मृत्युको लगत्तै पछि आउँछ।</w:t>
      </w:r>
    </w:p>
    <w:p>
      <w:pPr/>
      <w:r>
        <w:rPr>
          <w:lang w:val="ne_NP" w:bidi="ne_NP"/>
        </w:rPr>
      </w:r>
      <w:r>
        <w:rPr>
          <w:lang w:val="ne_NP" w:bidi="ne_NP"/>
        </w:rPr>
        <w:t>जब रिबेकाको गर्भमा एसाव र याकूब नामका जुम्ल्याहा छोराहरू थिए, तब परमेश्वरले रिबेकालाई प्रत्येक छोराबाट एक-एक राष्ट्र बन्नेछ भनेर भन्नुभयो। परमेश्वरले अब्राहामलाई गरेको प्रतिज्ञा याकूब र याकूबका सन्तानहरूलाई हस्तान्तरण गरिएको छ। तर, परमेश्वरले एसावकी आमा रिबेकालाई प्रतिज्ञा गर्नुभएअनुसार एसावका सन्तानहरूको एउटा ठूलो राष्ट्र पनि बनाइरहनुभएको छ। यस खण्डमा एसावका सन्तानहरूका नामहरू सूचीबद्ध छन् जो कुलका नेताहरू भए।</w:t>
      </w:r>
    </w:p>
    <w:p>
      <w:pPr/>
      <w:r>
        <w:rPr>
          <w:lang w:val="ne_NP" w:bidi="ne_NP"/>
        </w:rPr>
      </w:r>
      <w:r>
        <w:rPr>
          <w:lang w:val="ne_NP" w:bidi="ne_NP"/>
        </w:rPr>
        <w:t>एसावलाई दोस्रो नामको रूपमा एदोम नाम दिइएको थियो। एदोमको अर्थ रातो हो। एसावलाई एदोम पनि भनिनुका दुईवटा कारणहरू हुन सक्छन्। जन्मिँदा, एसाव धेरै रातो थियो। साथै, एसावले एक कचौरा रातो झोलको लागि आफ्नो जन्मसिद्ध अधिकार याकूबलाई बेचे। एदोम धेरै रातो ढुङ्गा भएको एउटा क्षेत्रको नाम पनि हो। एसावका सन्तानहरूलाई एदोमीहरू भनिनेछ।</w:t>
      </w:r>
    </w:p>
    <w:p>
      <w:pPr/>
      <w:r>
        <w:rPr>
          <w:lang w:val="ne_NP" w:bidi="ne_NP"/>
        </w:rPr>
      </w:r>
      <w:r>
        <w:rPr>
          <w:lang w:val="ne_NP" w:bidi="ne_NP"/>
        </w:rPr>
        <w:t>सिनाई र जोर्दनका क्षेत्र सहित इस्राएलको दक्षिणी भाग भएको एउटा नक्सा देखाउनुहोस्। एदोम र सेइर, अमालेकीहरू र बेर्शेबालाई नक्सामा चिन्ह लगाइएको हुनुपर्छ।</w:t>
      </w:r>
    </w:p>
    <w:p>
      <w:pPr/>
      <w:r>
        <w:rPr>
          <w:lang w:val="ne_NP" w:bidi="ne_NP"/>
        </w:rPr>
      </w:r>
      <w:r>
        <w:rPr>
          <w:lang w:val="ne_NP" w:bidi="ne_NP"/>
        </w:rPr>
        <w:t>एसावले दुई कनानी पत्नीहरूसँग विवाह गरे। रिबेका र इसहाक एसावका पत्नीहरूलाई घृणा गर्थे। त्यसपछि एसावले अब्राहामका पहिलो छोरा इश्माएलकी छोरीसँग विवाह गरे। यस खण्डमा एसावका पत्नीहरूका नाम अघिल्लो खण्डभन्दा फरक छन् जहाँ तिनीहरूको उल्लेख गरिएको छ। नामहरू किन फरक छन् भन्ने हामीलाई थाहा छैन। एसाव अझै बेर्शेबामा बसोबास गरिरहेका बेला उनका पत्नीहरूले सन्तान जन्माउन थाले। प्रत्येक पत्नीका छोराहरू सूचीकृत छन्। एसावले आफ्नो परिवारलाई बेर्शेबाबाट टाढा सार्नुअघि सबै छोराहरू जन्मिएका थिए। कुनै समयमा, एसाव आफ्ना पत्नीहरू र छोराछोरीहरूका साथै आफ्ना सबै पशुहरू अर्थात् बथान र बगालहरू लिएर सेइरतिर सरे। यस खण्डमा भनिएको छ कि एसाव सरे किनभने त्यो भूमिले एसावका सबै पशुहरू र याकूबका सबै पशुहरूलाई धान्न सक्दैनथ्यो। अघिल्लो खण्डमा, याकूब हारानमा हुँदा एसाव सेइर गए। एसाव कहिले सेईर गए, ठ्याक्कै हामीलाई थाहा छैन।</w:t>
      </w:r>
    </w:p>
    <w:p>
      <w:pPr/>
      <w:r>
        <w:rPr>
          <w:lang w:val="ne_NP" w:bidi="ne_NP"/>
        </w:rPr>
      </w:r>
      <w:r>
        <w:rPr>
          <w:lang w:val="ne_NP" w:bidi="ne_NP"/>
        </w:rPr>
        <w:t>नक्सालाई हेर्नुहोस्। एसाव इसहाकसँग बेर्शेबामा बसोबास गरिरहेका थिए। एसाव सेईरतिर सरे।</w:t>
      </w:r>
    </w:p>
    <w:p>
      <w:pPr/>
      <w:r>
        <w:rPr>
          <w:lang w:val="ne_NP" w:bidi="ne_NP"/>
        </w:rPr>
      </w:r>
      <w:r>
        <w:rPr>
          <w:lang w:val="ne_NP" w:bidi="ne_NP"/>
        </w:rPr>
        <w:t>यस खण्डमा फेरि यो वाक्यांश प्रयोग गरिन्छ, "यी एसावका पुस्ताहरू हुन्।" केही अनुवादहरूले यी एसावका सन्तानहरू हुन् भन्छन्। एउटा अनुवादले यो एसावको पारिवारिक वंश हो भन्छ। रोक्नुहोस् र छलफल गर्नुहोस्: आफ्ना पुर्खाहरू वा आफ्नो परिवारको उत्पत्तिका बारेमा एउटा कथा सुनाउनुहोस्। तपाईंले सम्झन सक्ने पहिलो व्यक्तिसँगको सम्बन्धलाई वर्णन गर्न कुन शब्दहरू प्रयोग गर्नुभएको हो भन्ने कुरामा ध्यान दिनुहोस्।</w:t>
      </w:r>
    </w:p>
    <w:p>
      <w:pPr/>
      <w:r>
        <w:rPr>
          <w:lang w:val="ne_NP" w:bidi="ne_NP"/>
        </w:rPr>
      </w:r>
      <w:r>
        <w:rPr>
          <w:lang w:val="ne_NP" w:bidi="ne_NP"/>
        </w:rPr>
        <w:t>प्रत्येक पत्नीका छोराहरू सूचीकृत छन्। पत्नीहरूमध्ये दुई जनाका नातिहरू सूचीबद्ध छन्। यस खण्डका अनुसार प्रत्येक छोरा र प्रत्येक नाति कुलको नेता भए। कुल भनेको एउटा जनजातिभित्रको विभाजन हो। कुलमा एउटा साझा पुर्खा भएका धेरै परिवारहरू भए। कुलका सदस्यहरू त्यही प्रमुख वा नेतालाई पछ्याउँथे। रोक्नुहोस् र छलफल गर्नुहोस्: आफ्नो जनजातिको उत्पत्तिको बारेमा एउटा कथा सुनाउनुहोस्। यस कथामा तपाईंका पुर्खाहरूका नामहरू कति महत्त्वपूर्ण छन्? तपाईं पुर्खाहरूका कति पुस्ताहरूको नाम दिन सक्नुहुन्छ? आज तपाईंको संस्कृतिमा तपाईंका पुर्खाहरूको भूमिका के हो?</w:t>
      </w:r>
    </w:p>
    <w:p>
      <w:pPr/>
      <w:r>
        <w:rPr>
          <w:lang w:val="ne_NP" w:bidi="ne_NP"/>
        </w:rPr>
      </w:r>
      <w:r>
        <w:rPr>
          <w:lang w:val="ne_NP" w:bidi="ne_NP"/>
        </w:rPr>
        <w:t>एसावका छोरा एलीपजकी तिम्ना नामकी एउटी उपपत्नी थिइन्। उपपत्नी भनेको स्तरमा तल्लो दर्जाको वा पत्नीभन्दा कम महत्त्वपूर्ण हुन्छिन्। तिम्नाको अमालेक नाम गरेको छोरा थियो। अमालेकका सन्तानहरूले एउटा ठूलो कुलको गठन गरे जुन पुस्तासम्म याकूबका सन्तानहरूको विरुद्धमा लडे। अमालेकको नाम अन्य धेरै खण्डहरूमा प्रयोग गरिनेछ। अमालेकीहरूको क्षेत्र चिन्ह लगाइएको नक्सा देखाउनुहोस्।</w:t>
      </w:r>
    </w:p>
    <w:p>
      <w:pPr/>
      <w:r>
        <w:rPr>
          <w:lang w:val="ne_NP" w:bidi="ne_NP"/>
        </w:rPr>
      </w:r>
      <w:r>
        <w:rPr>
          <w:lang w:val="ne_NP" w:bidi="ne_NP"/>
        </w:rPr>
        <w:t>एसावका सबै छोराहरू र नातिहरूले कुलहरू बनाए तर तिनीहरू एउटै वंशका हिस्सा थिए। तिनीहरू सबै एदोम भनिने देशमा बसोबास गर्थे। एदोम सेइरको ठीक उत्तरमा भएको क्षेत्र हो। तिनीहरू एदोमीहरूको रूपमा चिनिन्थे। अमालेक नै एउटा यस्तो विशेष क्षेत्र भएका एक मात्र सन्तान हुन् जसको नाम अमालेक थियो। सेइर, एदोम र अमालेक चिन्ह लगाइएको नक्सा हेर्नुहोस्।</w:t>
      </w:r>
    </w:p>
    <w:p>
      <w:pPr/>
      <w:r>
        <w:rPr>
          <w:lang w:val="ne_NP" w:bidi="ne_NP"/>
        </w:rPr>
      </w:r>
      <w:r>
        <w:rPr>
          <w:lang w:val="ne_NP" w:bidi="ne_NP"/>
        </w:rPr>
        <w:t>केही अनुवादहरूले प्रत्येक सन्तानलाई प्रमुखको रूपमा बुझाउँछन्। एउटा कुलको नेता प्रमुख हुने थिए। केही अनुवादहरूले भन्छन् कि यी एसावका छोराहरू हुन्। तिनीहरू सबै एसावका छोराहरू थिएनन्। केही नातिहरू थिए। यहाँ छोरा शब्दको अर्थ कसैको सन्तान भन्ने हुन्छ। रोक्नुहोस् र छलफल गर्नुहोस्: आफ्नो पारिवारिक कथा फेरि सुनाउनुहोस्, तपाईंले सम्झन सक्ने सबैभन्दा प्राचीन पुर्खाबाट सुरु गर्नुहोस्। तपाईंले पुस्ताहरूलाई पार गर्दा, त्यो पहिलो पुर्खासँगको सम्बन्धलाई वर्णन गर्न प्रयोग गर्ने शब्दहरूमा ध्यान दिनुहोस्।</w:t>
      </w:r>
      <w:r>
        <w:rPr>
          <w:lang w:val="ne_NP" w:bidi="ne_NP"/>
        </w:rPr>
      </w:r>
    </w:p>
    <w:p>
      <w:pPr>
        <w:pStyle w:val="Heading3"/>
      </w:pPr>
      <w:r>
        <w:rPr>
          <w:lang w:val="ne_NP" w:bidi="ne_NP"/>
        </w:rPr>
        <w:t>Step 3</w:t>
      </w:r>
    </w:p>
    <w:p>
      <w:pPr/>
      <w:r>
        <w:rPr>
          <w:lang w:val="ne_NP" w:bidi="ne_NP"/>
        </w:rPr>
      </w:r>
      <w:r>
        <w:rPr>
          <w:lang w:val="ne_NP" w:bidi="ne_NP"/>
        </w:rPr>
        <w:t>संस्करणलाई सजिलोसँग बुझ्न पाठलाई फेरी एकपटक सुन्नुहोस्।</w:t>
      </w:r>
    </w:p>
    <w:p>
      <w:pPr/>
      <w:r>
        <w:rPr>
          <w:lang w:val="ne_NP" w:bidi="ne_NP"/>
        </w:rPr>
      </w:r>
      <w:r>
        <w:rPr>
          <w:lang w:val="ne_NP" w:bidi="ne_NP"/>
        </w:rPr>
        <w:t>यस सत्रमा, यस कथालाई दृश्यात्मक बनाउन तपाईंले समूहलाई मद्दत गर्नुहुनेछ। तपाईंले समूहलाई दृश्यहरू, सेटिङ र कथाका पात्रहरू परिभाषित गर्न मद्दत गर्नुहुनेछ।</w:t>
      </w:r>
    </w:p>
    <w:p>
      <w:pPr/>
      <w:r>
        <w:rPr>
          <w:lang w:val="ne_NP" w:bidi="ne_NP"/>
        </w:rPr>
      </w:r>
      <w:r>
        <w:rPr>
          <w:lang w:val="ne_NP" w:bidi="ne_NP"/>
        </w:rPr>
        <w:t>यस कथामा २ दृश्यहरू छन्।</w:t>
      </w:r>
    </w:p>
    <w:p>
      <w:pPr/>
      <w:r>
        <w:rPr>
          <w:lang w:val="ne_NP" w:bidi="ne_NP"/>
        </w:rPr>
      </w:r>
      <w:r>
        <w:rPr>
          <w:b/>
          <w:lang w:val="ne_NP" w:bidi="ne_NP"/>
        </w:rPr>
        <w:t>पहिलो दृश्य:</w:t>
      </w:r>
      <w:r>
        <w:rPr>
          <w:lang w:val="ne_NP" w:bidi="ne_NP"/>
        </w:rPr>
        <w:t xml:space="preserve"> एसावले ३ पत्नीहरूसँग विवाह गर्छन् र उनका छोराहरू हुन्छन्। एसाव बेर्शेबाबाट सेइरतिर सर्छन्।</w:t>
      </w:r>
    </w:p>
    <w:p>
      <w:pPr/>
      <w:r>
        <w:rPr>
          <w:lang w:val="ne_NP" w:bidi="ne_NP"/>
        </w:rPr>
      </w:r>
      <w:r>
        <w:rPr>
          <w:b/>
          <w:lang w:val="ne_NP" w:bidi="ne_NP"/>
        </w:rPr>
        <w:t>दोस्रो दृश्य:</w:t>
      </w:r>
      <w:r>
        <w:rPr>
          <w:lang w:val="ne_NP" w:bidi="ne_NP"/>
        </w:rPr>
        <w:t xml:space="preserve"> यो एसावका सबै पत्नीहरू र प्रत्येक पत्नीका छोराछोरीहरूको सूची हो।</w:t>
      </w:r>
    </w:p>
    <w:p>
      <w:pPr/>
      <w:r>
        <w:rPr>
          <w:lang w:val="ne_NP" w:bidi="ne_NP"/>
        </w:rPr>
      </w:r>
      <w:r>
        <w:rPr>
          <w:lang w:val="ne_NP" w:bidi="ne_NP"/>
        </w:rPr>
        <w:t>यस कथामा यि पात्रहरु समावेश छन्:</w:t>
      </w:r>
    </w:p>
    <w:p>
      <w:pPr>
        <w:pStyle w:val="ListBullet"/>
        <w:spacing w:line="240" w:lineRule="auto"/>
        <w:ind w:left="720"/>
      </w:pPr>
      <w:r>
        <w:rPr>
          <w:lang w:val="ne_NP" w:bidi="ne_NP"/>
        </w:rPr>
      </w:r>
      <w:r>
        <w:rPr>
          <w:lang w:val="ne_NP" w:bidi="ne_NP"/>
        </w:rPr>
        <w:t>एसाव</w:t>
      </w:r>
    </w:p>
    <w:p>
      <w:pPr>
        <w:pStyle w:val="ListBullet"/>
        <w:spacing w:line="240" w:lineRule="auto"/>
        <w:ind w:left="720"/>
      </w:pPr>
      <w:r>
        <w:rPr>
          <w:lang w:val="ne_NP" w:bidi="ne_NP"/>
        </w:rPr>
      </w:r>
      <w:r>
        <w:rPr>
          <w:lang w:val="ne_NP" w:bidi="ne_NP"/>
        </w:rPr>
        <w:t>आदा, एलोन हित्तीकी छोरी</w:t>
      </w:r>
    </w:p>
    <w:p>
      <w:pPr>
        <w:pStyle w:val="ListBullet"/>
        <w:spacing w:line="240" w:lineRule="auto"/>
        <w:ind w:left="720"/>
      </w:pPr>
      <w:r>
        <w:rPr>
          <w:lang w:val="ne_NP" w:bidi="ne_NP"/>
        </w:rPr>
      </w:r>
      <w:r>
        <w:rPr>
          <w:lang w:val="ne_NP" w:bidi="ne_NP"/>
        </w:rPr>
        <w:t>ओहोलीबामा, अनाकी छोरी, सिबोनकी नातिनी, हिव्वी।</w:t>
      </w:r>
    </w:p>
    <w:p>
      <w:pPr>
        <w:pStyle w:val="ListBullet"/>
        <w:spacing w:line="240" w:lineRule="auto"/>
        <w:ind w:left="720"/>
      </w:pPr>
      <w:r>
        <w:rPr>
          <w:lang w:val="ne_NP" w:bidi="ne_NP"/>
        </w:rPr>
      </w:r>
      <w:r>
        <w:rPr>
          <w:lang w:val="ne_NP" w:bidi="ne_NP"/>
        </w:rPr>
        <w:t>बासमत, इश्माएलकी छोरी र नबायोतकी बहिनी</w:t>
      </w:r>
    </w:p>
    <w:p>
      <w:pPr>
        <w:pStyle w:val="ListBullet"/>
        <w:spacing w:line="240" w:lineRule="auto"/>
        <w:ind w:left="720"/>
      </w:pPr>
      <w:r>
        <w:rPr>
          <w:lang w:val="ne_NP" w:bidi="ne_NP"/>
        </w:rPr>
      </w:r>
      <w:r>
        <w:rPr>
          <w:lang w:val="ne_NP" w:bidi="ne_NP"/>
        </w:rPr>
        <w:t>आदाका छोरा एलीपज</w:t>
      </w:r>
    </w:p>
    <w:p>
      <w:pPr>
        <w:pStyle w:val="ListBullet"/>
        <w:spacing w:line="240" w:lineRule="auto"/>
        <w:ind w:left="720"/>
      </w:pPr>
      <w:r>
        <w:rPr>
          <w:lang w:val="ne_NP" w:bidi="ne_NP"/>
        </w:rPr>
      </w:r>
      <w:r>
        <w:rPr>
          <w:lang w:val="ne_NP" w:bidi="ne_NP"/>
        </w:rPr>
        <w:t>बासमतका छोरा, रूएल</w:t>
      </w:r>
    </w:p>
    <w:p>
      <w:pPr>
        <w:pStyle w:val="ListBullet"/>
        <w:spacing w:line="240" w:lineRule="auto"/>
        <w:ind w:left="720"/>
      </w:pPr>
      <w:r>
        <w:rPr>
          <w:lang w:val="ne_NP" w:bidi="ne_NP"/>
        </w:rPr>
      </w:r>
      <w:r>
        <w:rPr>
          <w:lang w:val="ne_NP" w:bidi="ne_NP"/>
        </w:rPr>
        <w:t>ओहोलीबामाका छोराहरू येऊश, यालाम र कोरह</w:t>
      </w:r>
    </w:p>
    <w:p>
      <w:pPr>
        <w:pStyle w:val="ListBullet"/>
        <w:spacing w:line="240" w:lineRule="auto"/>
        <w:ind w:left="720"/>
      </w:pPr>
      <w:r>
        <w:rPr>
          <w:lang w:val="ne_NP" w:bidi="ne_NP"/>
        </w:rPr>
      </w:r>
      <w:r>
        <w:rPr>
          <w:lang w:val="ne_NP" w:bidi="ne_NP"/>
        </w:rPr>
        <w:t>एलीपजका तेमान, ओमार, सपो, गाताम र कनज नाम गरेका छोराहरू थिए। एलीपजले तिम्ना नामकी एउटी रखौटी राखे र तिनीबाट अमालेक नामको छोरा जन्मियो।</w:t>
      </w:r>
    </w:p>
    <w:p>
      <w:pPr>
        <w:pStyle w:val="ListBullet"/>
        <w:spacing w:line="240" w:lineRule="auto"/>
        <w:ind w:left="720"/>
      </w:pPr>
      <w:r>
        <w:rPr>
          <w:lang w:val="ne_NP" w:bidi="ne_NP"/>
        </w:rPr>
      </w:r>
      <w:r>
        <w:rPr>
          <w:lang w:val="ne_NP" w:bidi="ne_NP"/>
        </w:rPr>
        <w:t>रूएलका नाहत, जेरा, शम्मा र मिज्जाह नाम गरेका छोराहरू छन्।</w:t>
      </w:r>
    </w:p>
    <w:p>
      <w:pPr>
        <w:pStyle w:val="ListBullet"/>
        <w:spacing w:line="240" w:lineRule="auto"/>
        <w:ind w:left="720"/>
      </w:pPr>
      <w:r>
        <w:rPr>
          <w:lang w:val="ne_NP" w:bidi="ne_NP"/>
        </w:rPr>
      </w:r>
      <w:r>
        <w:rPr>
          <w:lang w:val="ne_NP" w:bidi="ne_NP"/>
        </w:rPr>
        <w:t>ओहोलीबामाका नातिहरू उल्लेख गरिएका छैनन्।</w:t>
      </w:r>
    </w:p>
    <w:p>
      <w:pPr/>
      <w:r>
        <w:rPr>
          <w:lang w:val="ne_NP" w:bidi="ne_NP"/>
        </w:rPr>
      </w:r>
      <w:r>
        <w:rPr>
          <w:lang w:val="ne_NP" w:bidi="ne_NP"/>
        </w:rPr>
        <w:t>यस सत्रमा, समूहलाई स्टोरीबोर्ड बनाउन, चित्र कोर्न वा कुनै प्रकारका हेरफेर गर्न मिल्ने वस्तुहरू (जस्तै ढुङ्गा, लठ्ठी, बच्चाहरूको खेलौनाहरू) प्रयोग गरेर कथा र त्यसमा भएका क्रियाकलापलाई दृश्यात्मक बनाउनुहोस्।</w:t>
      </w:r>
    </w:p>
    <w:p>
      <w:pPr/>
      <w:r>
        <w:rPr>
          <w:lang w:val="ne_NP" w:bidi="ne_NP"/>
        </w:rPr>
      </w:r>
      <w:r>
        <w:rPr>
          <w:lang w:val="ne_NP" w:bidi="ne_NP"/>
        </w:rPr>
        <w:t>दृश्य १ मा, एसावले दुई कनानी महिलाहरूसँग विवाह गर्छन् र तिनीहरूबाट छोराहरू जन्माउँछन्। त्यसपछि एसावले अब्राहामका पहिलो छोरा इश्माएलकी छोरी बासमतसँग विवाह गर्छन्। अघिल्लो खण्डमा, हामीलाई थाहा छ कि एसावले बासमतसँग विवाह गर्छन् किनभने इसहाक र रिबेकाले उनका दुई कनानी पत्नीहरूलाई घृणा गर्छन्। एसावका छोराहरू जन्मिएपछि, एसावले आफ्नो परिवारलाई सेइरमा सारे। जब एसावले आफ्नो परिवारलाई सारे, याकूब हारानमा थिए। यस खण्डमा भनिएको छ कि एसाव र याकूबका सबै पशुधन वा बथानहरूलाई पाल्न पर्याप्त जमिन नभएकोले एसाव सरे।</w:t>
      </w:r>
    </w:p>
    <w:p>
      <w:pPr/>
      <w:r>
        <w:rPr>
          <w:lang w:val="ne_NP" w:bidi="ne_NP"/>
        </w:rPr>
      </w:r>
      <w:r>
        <w:rPr>
          <w:lang w:val="ne_NP" w:bidi="ne_NP"/>
        </w:rPr>
        <w:t>दृश्य २ मा, प्रत्येक पत्नीलाई आफ्ना छोराहरूसँग सूचीबद्ध गरिएको छ। ती पत्नीहरूमध्ये दुई जनाका नातिहरू सूचीबद्ध छन्। यी मानिसहरूका नामहरू क्रमबद्ध गर्न, तपाईंले केही खेलहरू खेल्न वा प्रत्येक नामको प्रतिनिधित्व गर्न मानिसहरू वा वस्तुहरू प्रयोग गर्न सक्नुहुन्छ।</w:t>
      </w:r>
    </w:p>
    <w:p>
      <w:pPr/>
      <w:r>
        <w:rPr>
          <w:lang w:val="ne_NP" w:bidi="ne_NP"/>
        </w:rPr>
      </w:r>
      <w:r>
        <w:rPr>
          <w:lang w:val="ne_NP" w:bidi="ne_NP"/>
        </w:rPr>
        <w:t>हित्ती एलोनकी छोरी आदाको एलीपाज नाम गरेको एउटा छोरा छ। एलिपजका तेमान, ओमार, सपो, गताम र कनाज नाम गरेका छोराहरू थिए। एलीपजले एकजना उपपत्नी राख्छन् र उनको अमालेक नाम गरेको छोरा हुन्छ।</w:t>
      </w:r>
    </w:p>
    <w:p>
      <w:pPr/>
      <w:r>
        <w:rPr>
          <w:lang w:val="ne_NP" w:bidi="ne_NP"/>
        </w:rPr>
      </w:r>
      <w:r>
        <w:rPr>
          <w:lang w:val="ne_NP" w:bidi="ne_NP"/>
        </w:rPr>
        <w:t>अनाहकी छोरी र हिव्वी सिबोनकी नातिनी ओहोलीबामाका योऊश, यालाम र कोराह नाम गरेका छोराहरू थिए। यस खण्डले ओहोलीबामाका नातिहरूलाई सूचीबद्ध गर्दैन।</w:t>
      </w:r>
    </w:p>
    <w:p>
      <w:pPr/>
      <w:r>
        <w:rPr>
          <w:lang w:val="ne_NP" w:bidi="ne_NP"/>
        </w:rPr>
      </w:r>
      <w:r>
        <w:rPr>
          <w:lang w:val="ne_NP" w:bidi="ne_NP"/>
        </w:rPr>
        <w:t>इश्माएलकी छोरी र नबायोतकी बहिनी बासमतको रेउएल नाम गरेका एक छोरा छन्। रूएलका नाहत, जेरा, शम्मा र मिज्जाह नाम गरेका छोराहरू छन्।</w:t>
      </w:r>
    </w:p>
    <w:p>
      <w:pPr/>
      <w:r>
        <w:rPr>
          <w:lang w:val="ne_NP" w:bidi="ne_NP"/>
        </w:rPr>
      </w:r>
      <w:r>
        <w:rPr>
          <w:lang w:val="ne_NP" w:bidi="ne_NP"/>
        </w:rPr>
        <w:t>प्रत्येक छोराबाट आएका कुलहरूको नाम उल्लेख गर्दै यो खण्ड जारी रहन्छ। यस बिन्दुमा एलीपजका अर्का एक सन्तानको नाम उल्लेख गरिएको छ। कोराह नाम सूचीमा राखिएको छ। कुलको सूचीले भन्छ कि सबै ७ जना एसावकी पत्नी आदाका सन्तानहरू हुन्। तर, अमालेक उपपत्नीका सन्तान हुन्।</w:t>
      </w:r>
    </w:p>
    <w:p>
      <w:pPr/>
      <w:r>
        <w:rPr>
          <w:lang w:val="ne_NP" w:bidi="ne_NP"/>
        </w:rPr>
      </w:r>
      <w:r>
        <w:rPr>
          <w:lang w:val="ne_NP" w:bidi="ne_NP"/>
        </w:rPr>
        <w:t>कोराह ओहोलीबामाका एक छोराको नाम पनि हो। यो कोरा नाम गरेको एउटा फरक व्यक्ति हो।</w:t>
      </w:r>
    </w:p>
    <w:p>
      <w:pPr/>
      <w:r>
        <w:rPr>
          <w:lang w:val="ne_NP" w:bidi="ne_NP"/>
        </w:rPr>
      </w:r>
      <w:r>
        <w:rPr>
          <w:lang w:val="ne_NP" w:bidi="ne_NP"/>
        </w:rPr>
        <w:t>रोक्नुहोस् र कुन आमाका कुन छोराहरू हुन् भनेर पत्ता लगाउन समूहलाई मद्दत गर्नुहोस्। प्रत्येक पत्नीको प्रतिनिधित्व गर्न एक जना व्यक्तिलाई उभ्याउनुहोस्। त्यसपछि प्रत्येक छोराको नाम लिँदा, त्यो छोराको प्रतिनिधित्व गर्ने कोही व्यक्ति उठेर आफ्नी आमासँग सामेल हुन लगाउनुहोस्। यदि तपाईंसँग पर्याप्त मानिसहरू छैनन् भने प्रत्येक छोराको प्रतिनिधित्व गर्न कुनै प्रकारको वस्तु जस्तै खेलौना, ढुङ्गा वा लठ्ठीहरू प्रयोग गर्नुहोस्। तपाईंले कसैलाई एलीपजकी उपपत्नी तिम्नाको प्रतिनिधित्व गर्न लगाउनुहुनेछ, जो अमालेककी आमा हुन्। प्रत्येक व्यक्तिले आफ्नो नाम सिक्न सक्छ। प्रत्येक व्यक्ति क्रमबद्ध रूपमा आफ्नी आमाको छेउमा नउभिएसम्म यो दोहोर्याउनुहोस्।</w:t>
      </w:r>
      <w:r>
        <w:rPr>
          <w:lang w:val="ne_NP" w:bidi="ne_NP"/>
        </w:rPr>
      </w:r>
    </w:p>
    <w:p>
      <w:pPr>
        <w:pStyle w:val="Heading3"/>
      </w:pPr>
      <w:r>
        <w:rPr>
          <w:lang w:val="ne_NP" w:bidi="ne_NP"/>
        </w:rPr>
        <w:t>Step 4</w:t>
      </w:r>
    </w:p>
    <w:p>
      <w:pPr/>
      <w:r>
        <w:rPr>
          <w:lang w:val="ne_NP" w:bidi="ne_NP"/>
        </w:rPr>
      </w:r>
      <w:r>
        <w:rPr>
          <w:lang w:val="ne_NP" w:bidi="ne_NP"/>
        </w:rPr>
        <w:t>संस्करणलाई सजिलोसँग बुझ्न पाठलाई फेरी एकपटक सुन्नुहोस्।</w:t>
      </w:r>
    </w:p>
    <w:p>
      <w:pPr/>
      <w:r>
        <w:rPr>
          <w:lang w:val="ne_NP" w:bidi="ne_NP"/>
        </w:rPr>
      </w:r>
      <w:r>
        <w:rPr>
          <w:lang w:val="ne_NP" w:bidi="ne_NP"/>
        </w:rPr>
        <w:t>यस सत्रमा, टोलीले कथालाई नाटकीय बनाउनेछ।</w:t>
      </w:r>
    </w:p>
    <w:p>
      <w:pPr/>
      <w:r>
        <w:rPr>
          <w:lang w:val="ne_NP" w:bidi="ne_NP"/>
        </w:rPr>
      </w:r>
      <w:r>
        <w:rPr>
          <w:lang w:val="ne_NP" w:bidi="ne_NP"/>
        </w:rPr>
        <w:t>यस कथामा २ दृश्यहरू छन्।</w:t>
      </w:r>
    </w:p>
    <w:p>
      <w:pPr/>
      <w:r>
        <w:rPr>
          <w:lang w:val="ne_NP" w:bidi="ne_NP"/>
        </w:rPr>
      </w:r>
      <w:r>
        <w:rPr>
          <w:lang w:val="ne_NP" w:bidi="ne_NP"/>
        </w:rPr>
        <w:t>यस कथामा यि पात्रहरु समावेश छन्:</w:t>
      </w:r>
    </w:p>
    <w:p>
      <w:pPr>
        <w:pStyle w:val="ListBullet"/>
        <w:spacing w:line="240" w:lineRule="auto"/>
        <w:ind w:left="720"/>
      </w:pPr>
      <w:r>
        <w:rPr>
          <w:lang w:val="ne_NP" w:bidi="ne_NP"/>
        </w:rPr>
      </w:r>
      <w:r>
        <w:rPr>
          <w:lang w:val="ne_NP" w:bidi="ne_NP"/>
        </w:rPr>
        <w:t>एसाव</w:t>
      </w:r>
    </w:p>
    <w:p>
      <w:pPr>
        <w:pStyle w:val="ListBullet"/>
        <w:spacing w:line="240" w:lineRule="auto"/>
        <w:ind w:left="720"/>
      </w:pPr>
      <w:r>
        <w:rPr>
          <w:lang w:val="ne_NP" w:bidi="ne_NP"/>
        </w:rPr>
      </w:r>
      <w:r>
        <w:rPr>
          <w:lang w:val="ne_NP" w:bidi="ne_NP"/>
        </w:rPr>
        <w:t>आदा, एलोन हित्तीकी छोरी</w:t>
      </w:r>
    </w:p>
    <w:p>
      <w:pPr>
        <w:pStyle w:val="ListBullet"/>
        <w:spacing w:line="240" w:lineRule="auto"/>
        <w:ind w:left="720"/>
      </w:pPr>
      <w:r>
        <w:rPr>
          <w:lang w:val="ne_NP" w:bidi="ne_NP"/>
        </w:rPr>
      </w:r>
      <w:r>
        <w:rPr>
          <w:lang w:val="ne_NP" w:bidi="ne_NP"/>
        </w:rPr>
        <w:t>ओहोलीबामा, अनाकी छोरी, हिव्वी सिबोनकी नातिनी।</w:t>
      </w:r>
    </w:p>
    <w:p>
      <w:pPr>
        <w:pStyle w:val="ListBullet"/>
        <w:spacing w:line="240" w:lineRule="auto"/>
        <w:ind w:left="720"/>
      </w:pPr>
      <w:r>
        <w:rPr>
          <w:lang w:val="ne_NP" w:bidi="ne_NP"/>
        </w:rPr>
      </w:r>
      <w:r>
        <w:rPr>
          <w:lang w:val="ne_NP" w:bidi="ne_NP"/>
        </w:rPr>
        <w:t>बासमत, इश्माएलकी छोरी र नबायोतकी बहिनी</w:t>
      </w:r>
    </w:p>
    <w:p>
      <w:pPr>
        <w:pStyle w:val="ListBullet"/>
        <w:spacing w:line="240" w:lineRule="auto"/>
        <w:ind w:left="720"/>
      </w:pPr>
      <w:r>
        <w:rPr>
          <w:lang w:val="ne_NP" w:bidi="ne_NP"/>
        </w:rPr>
      </w:r>
      <w:r>
        <w:rPr>
          <w:lang w:val="ne_NP" w:bidi="ne_NP"/>
        </w:rPr>
        <w:t>आदाका छोरा एलीपज</w:t>
      </w:r>
    </w:p>
    <w:p>
      <w:pPr>
        <w:pStyle w:val="ListBullet"/>
        <w:spacing w:line="240" w:lineRule="auto"/>
        <w:ind w:left="720"/>
      </w:pPr>
      <w:r>
        <w:rPr>
          <w:lang w:val="ne_NP" w:bidi="ne_NP"/>
        </w:rPr>
      </w:r>
      <w:r>
        <w:rPr>
          <w:lang w:val="ne_NP" w:bidi="ne_NP"/>
        </w:rPr>
        <w:t>बासमतका छोरा, रूएल</w:t>
      </w:r>
    </w:p>
    <w:p>
      <w:pPr>
        <w:pStyle w:val="ListBullet"/>
        <w:spacing w:line="240" w:lineRule="auto"/>
        <w:ind w:left="720"/>
      </w:pPr>
      <w:r>
        <w:rPr>
          <w:lang w:val="ne_NP" w:bidi="ne_NP"/>
        </w:rPr>
      </w:r>
      <w:r>
        <w:rPr>
          <w:lang w:val="ne_NP" w:bidi="ne_NP"/>
        </w:rPr>
        <w:t>ओहोलीबामाका छोराहरू यऊश, यालाम र कोरा</w:t>
      </w:r>
    </w:p>
    <w:p>
      <w:pPr>
        <w:pStyle w:val="ListBullet"/>
        <w:spacing w:line="240" w:lineRule="auto"/>
        <w:ind w:left="720"/>
      </w:pPr>
      <w:r>
        <w:rPr>
          <w:lang w:val="ne_NP" w:bidi="ne_NP"/>
        </w:rPr>
      </w:r>
      <w:r>
        <w:rPr>
          <w:lang w:val="ne_NP" w:bidi="ne_NP"/>
        </w:rPr>
        <w:t>एलीफाजका तेमान, ओमार, सपो, गताम र कनाज नाम गरेका छोराहरू छन्। एलीपजले तिम्ना नाम गरेकी एउटी रखौटी राख्छन् र उनीहरूको अमालेक नाम गरेको छोरा हुन्छ।</w:t>
      </w:r>
    </w:p>
    <w:p>
      <w:pPr>
        <w:pStyle w:val="ListBullet"/>
        <w:spacing w:line="240" w:lineRule="auto"/>
        <w:ind w:left="720"/>
      </w:pPr>
      <w:r>
        <w:rPr>
          <w:lang w:val="ne_NP" w:bidi="ne_NP"/>
        </w:rPr>
      </w:r>
      <w:r>
        <w:rPr>
          <w:lang w:val="ne_NP" w:bidi="ne_NP"/>
        </w:rPr>
        <w:t>रूएलका नाहत, जेरा, शम्मा र मिस्जा नाम गरेका छोराहरू छन्।</w:t>
      </w:r>
    </w:p>
    <w:p>
      <w:pPr>
        <w:pStyle w:val="ListBullet"/>
        <w:spacing w:line="240" w:lineRule="auto"/>
        <w:ind w:left="720"/>
      </w:pPr>
      <w:r>
        <w:rPr>
          <w:lang w:val="ne_NP" w:bidi="ne_NP"/>
        </w:rPr>
      </w:r>
      <w:r>
        <w:rPr>
          <w:lang w:val="ne_NP" w:bidi="ne_NP"/>
        </w:rPr>
        <w:t>ओहोलीबामाका नातिनाहरू उल्लेख गरिएको छैन।</w:t>
      </w:r>
    </w:p>
    <w:p>
      <w:pPr/>
      <w:r>
        <w:rPr>
          <w:lang w:val="ne_NP" w:bidi="ne_NP"/>
        </w:rPr>
      </w:r>
      <w:r>
        <w:rPr>
          <w:lang w:val="ne_NP" w:bidi="ne_NP"/>
        </w:rPr>
        <w:t>टोलीले कथालाई दुई पटक अभिनय गर्न लगाउनुहोस्। तिनीहरूले अनुवाद गरिरहेका भाषामा अभिनय गर्नुपर्छ। पहिला, टोलीले नरोकिकन कथालाई अभिनय गर्नु। दोस्रो पटक टोलीले कथालाई अभिनय गर्दा, तिनीहरूलाई कथाको विभिन्न ठाउँहरूमा रोक्नुहोस्।</w:t>
      </w:r>
    </w:p>
    <w:p>
      <w:pPr/>
      <w:r>
        <w:rPr>
          <w:lang w:val="ne_NP" w:bidi="ne_NP"/>
        </w:rPr>
      </w:r>
      <w:r>
        <w:rPr>
          <w:lang w:val="ne_NP" w:bidi="ne_NP"/>
        </w:rPr>
        <w:t>टोलीले पहिलो पटक कथालाई अभिनय गर्दा, संवाद, प्रवाह, प्लटलाइन र कथाको कालक्रममा ध्यान दिनुहोस्। कथा वा खण्डको महत्त्वपूर्ण वा कठिन भागहरूलाई अभिनय गर्नुपर्ने र छुटाउन नहुने कुरामा ध्यान दिनुहोस्। टोलीलाई कथाका भागहरू सम्झन मद्दत गर्नुहोस्।</w:t>
      </w:r>
    </w:p>
    <w:p>
      <w:pPr/>
      <w:r>
        <w:rPr>
          <w:lang w:val="ne_NP" w:bidi="ne_NP"/>
        </w:rPr>
      </w:r>
      <w:r>
        <w:rPr>
          <w:lang w:val="ne_NP" w:bidi="ne_NP"/>
        </w:rPr>
        <w:t>दृश्य १ मा, एसावले २ कनानी महिलाहरूसँग विवाह गर्छन् र तिनीहरूबाट छोराहरू जन्माउँछन्। त्यसपछि एसावले बासमतसँग विवाह गर्छन्, जो इश्माएलकी छोरी र नबायोतकी बहिनी थिइन्। बासमतको एउटा छोरा छ।</w:t>
      </w:r>
    </w:p>
    <w:p>
      <w:pPr/>
      <w:r>
        <w:rPr>
          <w:lang w:val="ne_NP" w:bidi="ne_NP"/>
        </w:rPr>
      </w:r>
      <w:r>
        <w:rPr>
          <w:lang w:val="ne_NP" w:bidi="ne_NP"/>
        </w:rPr>
        <w:t>अभिनय रोक्नुहोस्: एसावलाई सोध्नुहोस्, "तपाईंलाई आफ्नो परिवारको बारेमा कस्तो महसुस भइरहेको छ?" तपाईंले सुन्न सक्नुहुन्छ, "मेरा छोराहरू स्वस्थ छन्।" म खुसी छु।" वा, "मेरा आमाबुबा किन मेरो परिवारसँग दुखी छन् भन्ने मलाई थाहा छैन।" श्रीमतीहरू असल महिलाहरू हुन् र मेरा छोराहरू स्वस्थ छन्।" एसावलाई सोध्नुहोस्, "तिमीले किन बासमतसँग विवाह गर्यौ?" तपाईंले सुन्न सक्नुहुन्छ, "मेरा आमाबुबाले मेरा कनानी पत्नीहरू मन पराउँदैनन्।" मैले सोचेको थिएँ कि उनीहरूले मेरो काका इश्माएलकी छोरी मेरी बहिनीलाई मन पराउनेछन्, तर उनीहरूले उनलाई मन पराउँदैनन्। म तिनीहरूलाई खुसी पार्न सक्दै सक्दिन।" नाटक फेरि सुरु गर्नुहोस्।</w:t>
      </w:r>
    </w:p>
    <w:p>
      <w:pPr/>
      <w:r>
        <w:rPr>
          <w:lang w:val="ne_NP" w:bidi="ne_NP"/>
        </w:rPr>
      </w:r>
      <w:r>
        <w:rPr>
          <w:lang w:val="ne_NP" w:bidi="ne_NP"/>
        </w:rPr>
        <w:t>एसाव आफ्ना ३ पत्नीहरू र आफ्ना छोराछोरीहरूलाई लिएर बेर्शेबाबाट टाढा सेइर भनिने एउटा ठाउँमा जान्छन्। सेइर पहाडी क्षेत्रमा पर्छ र यो इसहाक र रिबेका बस्ने बेर्शेबाबाट केही दिनको यात्राको दूरीमा छ।</w:t>
      </w:r>
    </w:p>
    <w:p>
      <w:pPr/>
      <w:r>
        <w:rPr>
          <w:lang w:val="ne_NP" w:bidi="ne_NP"/>
        </w:rPr>
      </w:r>
      <w:r>
        <w:rPr>
          <w:lang w:val="ne_NP" w:bidi="ne_NP"/>
        </w:rPr>
        <w:t>अभिनय रोक्नुहोस्: एसावलाई सोध्नुहोस्, "तिमी किन सेइर सर्यौ?" तपाईंले सुन्न सक्नुहुन्छ, "मेरो परिवार धेरै ठूलो छ र मसँग यहाँ बेर्शेबामा बस्नका लागि भेडा र बाख्राका धेरै बथान छन्। मेरो परिवार र याकूबको परिवारलाई पालनपोषण गर्नका लागि पर्याप्त पानी र घाँस छैन। हामीबीच द्वन्द्व नहोस् भनेर म सर्नु नै राम्रो हुन्छ। मेरो हजुरबुबा आफ्ना भतिजा लोतबाट यसरी नै अलग हुनुभएको थियो, त्यसैले मलाई थाहा छ कि यो गर्नु राम्रो कुरा हो।" नाटक फेरि सुरु गर्नुहोस्।</w:t>
      </w:r>
    </w:p>
    <w:p>
      <w:pPr/>
      <w:r>
        <w:rPr>
          <w:lang w:val="ne_NP" w:bidi="ne_NP"/>
        </w:rPr>
      </w:r>
      <w:r>
        <w:rPr>
          <w:lang w:val="ne_NP" w:bidi="ne_NP"/>
        </w:rPr>
        <w:t>दृश्य २ मा पत्नीहरू र तिनीहरूका सन्तानहरूको सूची छ। यस दृश्यका लागि, प्रत्येक छोरा र नातिको प्रतिनिधित्व गर्न मानिसहरू वा वस्तुहरू प्रयोग गरिरहनुहोस्। प्रत्येक नाम सूचीबद्ध भएअनुसार, त्यो नामको प्रतिनिधित्व गर्ने व्यक्ति वा वस्तुलाई आफ्नी आमा वा हजुरआमाको छेउमा जान लगाउनुहोस्। टोलीले सम्बन्धहरू स्पष्ट हुँदासम्म यो गरिरहनुहोस्।</w:t>
      </w:r>
    </w:p>
    <w:p>
      <w:pPr/>
      <w:r>
        <w:rPr>
          <w:lang w:val="ne_NP" w:bidi="ne_NP"/>
        </w:rPr>
      </w:r>
      <w:r>
        <w:rPr>
          <w:lang w:val="ne_NP" w:bidi="ne_NP"/>
        </w:rPr>
        <w:t>आदाका एलीपाज नाम गरेको छोरा छन्। एलीपजका तेमान, ओमार, सपो, कनाज र गताम नाम गरेका छोराहरू छन्। एलीपजले तिम्ना नाम गरेकी एउटी उपपत्नी राखे र तिनीबाट अमालेक नाम गरेका छोरा जन्मिए।</w:t>
      </w:r>
    </w:p>
    <w:p>
      <w:pPr/>
      <w:r>
        <w:rPr>
          <w:lang w:val="ne_NP" w:bidi="ne_NP"/>
        </w:rPr>
      </w:r>
      <w:r>
        <w:rPr>
          <w:lang w:val="ne_NP" w:bidi="ne_NP"/>
        </w:rPr>
        <w:t>बासमतको रूएल नाम गरेको छोरा थियो। रूएलका नहत, जेरा, शम्मा र मिस्जा नाम गरेका छोराहरू थिए।</w:t>
      </w:r>
    </w:p>
    <w:p>
      <w:pPr/>
      <w:r>
        <w:rPr>
          <w:lang w:val="ne_NP" w:bidi="ne_NP"/>
        </w:rPr>
      </w:r>
      <w:r>
        <w:rPr>
          <w:lang w:val="ne_NP" w:bidi="ne_NP"/>
        </w:rPr>
        <w:t>ओहोलीबामका योऊश, यालाम र कोरा नाम गरेका छोराहरू थिए। ओहोलीबामाका नातिहरू सूचीबद्ध छैनन्।</w:t>
      </w:r>
    </w:p>
    <w:p>
      <w:pPr/>
      <w:r>
        <w:rPr>
          <w:lang w:val="ne_NP" w:bidi="ne_NP"/>
        </w:rPr>
      </w:r>
      <w:r>
        <w:rPr>
          <w:lang w:val="ne_NP" w:bidi="ne_NP"/>
        </w:rPr>
        <w:t>यस खण्डमा एसावका सन्तानहरूबाट बनेका कुलहरूको सूची छ।</w:t>
      </w:r>
    </w:p>
    <w:p>
      <w:pPr/>
      <w:r>
        <w:rPr>
          <w:lang w:val="ne_NP" w:bidi="ne_NP"/>
        </w:rPr>
      </w:r>
      <w:r>
        <w:rPr>
          <w:lang w:val="ne_NP" w:bidi="ne_NP"/>
        </w:rPr>
        <w:t>एसावकी पत्नी आदाका सन्तानहरू यस प्रकार छन्: एलीपजका यी सन्तानहरू छन्: तेमान, ओमार, सपो, कनज, कोरह, गताम र अमालेक। यस दोस्रो सूचीमा, कोरहलाई थपिएको छ र अमालेककी आमाको उल्लेख गरिएको छैन।</w:t>
      </w:r>
    </w:p>
    <w:p>
      <w:pPr/>
      <w:r>
        <w:rPr>
          <w:lang w:val="ne_NP" w:bidi="ne_NP"/>
        </w:rPr>
      </w:r>
      <w:r>
        <w:rPr>
          <w:lang w:val="ne_NP" w:bidi="ne_NP"/>
        </w:rPr>
        <w:t>अभिनय रोक्नुहोस्: अमालेकलाई सोध्नुहोस्, "तपाईंकी आमाको नाम सूचीमा नपरेको कुरा सुनेर तपाईंलाई कस्तो महसुस हुन्छ?" तपाईंले सुन्न सक्नुहुन्छ, "मलाई यसले कुनै फरक पर्दैन।" यी मेरा भाइहरू हुन्। हामी सबै हाम्रा बुबाका सन्तान हौं। म तिनीहरूको बराबर हुनुपर्छ र यो सूचीकरणले मलाई सबैको नजरमा तिनीहरूको बराबर बनाउँछ।"</w:t>
      </w:r>
    </w:p>
    <w:p>
      <w:pPr/>
      <w:r>
        <w:rPr>
          <w:lang w:val="ne_NP" w:bidi="ne_NP"/>
        </w:rPr>
      </w:r>
      <w:r>
        <w:rPr>
          <w:lang w:val="ne_NP" w:bidi="ne_NP"/>
        </w:rPr>
        <w:t>बासमतका सन्तानहरू यी हुन्: रूएल जसका यी छोराहरू थिए: नहात, जेरा, शम्मा र मिज्जा।</w:t>
      </w:r>
    </w:p>
    <w:p>
      <w:pPr/>
      <w:r>
        <w:rPr>
          <w:lang w:val="ne_NP" w:bidi="ne_NP"/>
        </w:rPr>
      </w:r>
      <w:r>
        <w:rPr>
          <w:lang w:val="ne_NP" w:bidi="ne_NP"/>
        </w:rPr>
        <w:t>ओहोलीबामाका सन्तानहरू यऊश, यालाम र कोरा हुन्।</w:t>
      </w:r>
    </w:p>
    <w:p>
      <w:pPr/>
      <w:r>
        <w:rPr>
          <w:lang w:val="ne_NP" w:bidi="ne_NP"/>
        </w:rPr>
      </w:r>
      <w:r>
        <w:rPr>
          <w:lang w:val="ne_NP" w:bidi="ne_NP"/>
        </w:rPr>
        <w:t>यी सबै सन्तानहरूले कुलहरू बनाएका थिए जसले यो पुर्खाको नाम आफ्नो कुलको नामको रूपमा प्रयोग गर्थे।</w:t>
      </w:r>
      <w:r>
        <w:rPr>
          <w:lang w:val="ne_NP" w:bidi="ne_NP"/>
        </w:rPr>
      </w:r>
    </w:p>
    <w:p>
      <w:pPr>
        <w:pStyle w:val="Heading3"/>
      </w:pPr>
      <w:r>
        <w:rPr>
          <w:lang w:val="ne_NP" w:bidi="ne_NP"/>
        </w:rPr>
        <w:t>Step 5</w:t>
      </w:r>
    </w:p>
    <w:p>
      <w:pPr/>
      <w:r>
        <w:rPr>
          <w:lang w:val="ne_NP" w:bidi="ne_NP"/>
        </w:rPr>
      </w:r>
      <w:r>
        <w:rPr>
          <w:lang w:val="ne_NP" w:bidi="ne_NP"/>
        </w:rPr>
        <w:t>पाठलाई बुझ्न-सजिलो संस्करणमा एकपटक सुन्नुहोस्।</w:t>
      </w:r>
    </w:p>
    <w:p>
      <w:pPr/>
      <w:r>
        <w:rPr>
          <w:lang w:val="ne_NP" w:bidi="ne_NP"/>
        </w:rPr>
      </w:r>
      <w:r>
        <w:rPr>
          <w:lang w:val="ne_NP" w:bidi="ne_NP"/>
        </w:rPr>
        <w:t>यस कथामा एसावका पत्नीहरूका नामहरू जसरी प्रयोग गरिएका छन्, त्यसरी नै प्रयोग गर्नुहोस्। हित्ती एलोनकी छोरी आदा, अनाकी छोरी ओहोलीबामा र इश्माएलकी छोरी बासमत। नामहरू अघिल्लो खण्डमा जस्तै छैनन्। तर, टिप्पणीकारहरू यी एउटै महिलाहरू हुन् भन्ने कुरामा विश्वास गर्छन्।</w:t>
      </w:r>
    </w:p>
    <w:p>
      <w:pPr/>
      <w:r>
        <w:rPr>
          <w:lang w:val="ne_NP" w:bidi="ne_NP"/>
        </w:rPr>
      </w:r>
      <w:r>
        <w:rPr>
          <w:lang w:val="ne_NP" w:bidi="ne_NP"/>
        </w:rPr>
        <w:t xml:space="preserve">यस खण्डले एसावका </w:t>
      </w:r>
      <w:r>
        <w:rPr>
          <w:b/>
          <w:lang w:val="ne_NP" w:bidi="ne_NP"/>
        </w:rPr>
        <w:t>पुस्ताहरूको</w:t>
      </w:r>
      <w:r>
        <w:rPr>
          <w:lang w:val="ne_NP" w:bidi="ne_NP"/>
        </w:rPr>
        <w:t xml:space="preserve"> बारेमा कुरा गर्छ। </w:t>
      </w:r>
      <w:r>
        <w:rPr>
          <w:lang w:val="ne_NP" w:bidi="ne_NP"/>
        </w:rPr>
        <w:t>पुस्ताहरू</w:t>
      </w:r>
      <w:r>
        <w:rPr>
          <w:lang w:val="ne_NP" w:bidi="ne_NP"/>
        </w:rPr>
        <w:t xml:space="preserve"> भन्ने शब्दको बारेमा मुख्य शब्दावलीमा छलफल गरिएको छ। यहाँ यस शब्दले एसावका सन्तानहरूको बारेमा कुरा गरिरहेको छ। तपाईंले अघिल्लो खण्डहरूमा प्रयोग गरेको शब्द नै प्रयोग गर्नुहोस्। </w:t>
      </w:r>
    </w:p>
    <w:p>
      <w:pPr/>
      <w:r>
        <w:rPr>
          <w:lang w:val="ne_NP" w:bidi="ne_NP"/>
        </w:rPr>
      </w:r>
      <w:r>
        <w:rPr>
          <w:lang w:val="ne_NP" w:bidi="ne_NP"/>
        </w:rPr>
        <w:t>एसावको अब अर्को नाम पनि छ। यो नाम परमेश्वरले एसावलाई दिनुभएको थिएन। यो एउटा उपनाम वा दोस्रो नाम वा परिचित नाम जस्तो देखिन्छ। एदोम नामको अर्थ रातो हो। एदोमको क्षेत्रमा धेरै रातो ढुङ्गा छ। जब एसाव जन्मिए, तिनीहरूले उनी रातो भएको पाए। एसावले एक कचौरा रातो झोलको लागि आफ्नो जन्मसिद्ध अधिकार बेचे। एसावलाई "एदोम" वा "रातो" भनेर सम्बोधन गर्नु यी अघिल्ला घटनाहरूलाई सम्झने एउटा तरिका हुन सक्छ। एसावका सन्तानहरू अन्ततः एदोमी भए।</w:t>
      </w:r>
    </w:p>
    <w:p>
      <w:pPr/>
      <w:r>
        <w:rPr>
          <w:lang w:val="ne_NP" w:bidi="ne_NP"/>
        </w:rPr>
      </w:r>
      <w:r>
        <w:rPr>
          <w:lang w:val="ne_NP" w:bidi="ne_NP"/>
        </w:rPr>
        <w:t xml:space="preserve">एसावका सन्तानहरूको सूचीमा प्रत्येक छोरा र नातिलाई </w:t>
      </w:r>
      <w:r>
        <w:rPr>
          <w:b/>
          <w:lang w:val="ne_NP" w:bidi="ne_NP"/>
        </w:rPr>
        <w:t>कुल</w:t>
      </w:r>
      <w:r>
        <w:rPr>
          <w:lang w:val="ne_NP" w:bidi="ne_NP"/>
        </w:rPr>
        <w:t xml:space="preserve">को नेता भनिएको छ। केही अनुवादहरूले </w:t>
      </w:r>
      <w:r>
        <w:rPr>
          <w:b/>
          <w:lang w:val="ne_NP" w:bidi="ne_NP"/>
        </w:rPr>
        <w:t>कुल प्रमुख</w:t>
      </w:r>
      <w:r>
        <w:rPr>
          <w:lang w:val="ne_NP" w:bidi="ne_NP"/>
        </w:rPr>
        <w:t xml:space="preserve"> वाक्यांश प्रयोग गर्छन्। यसको अर्थ प्रत्येक छोरा वा नातिका सन्तानहरू थिए र यी सन्तानहरूले कुल वा पारिवारिक समूहहरू गठन गरे जसले एकजना पुर्खालाई आफ्ना संस्थापक मान्थे। कुलहरूले एदोमी भनिने एउटा जातिको गठन गरे।</w:t>
      </w:r>
    </w:p>
    <w:p>
      <w:pPr/>
      <w:r>
        <w:rPr>
          <w:lang w:val="ne_NP" w:bidi="ne_NP"/>
        </w:rPr>
      </w:r>
      <w:r>
        <w:rPr>
          <w:lang w:val="ne_NP" w:bidi="ne_NP"/>
        </w:rPr>
        <w:t>कोराह नाम दुई मानिसहरूका सन्तानहरूमध्ये सूचीबद्ध छ। यसको अर्थ त्यहाँ कोरा नाम गरेका दुई फरक पुरुषहरू थिए जो एसावका सन्तानहरू थिए।</w:t>
      </w:r>
      <w:r>
        <w:rPr>
          <w:lang w:val="ne_NP" w:bidi="ne_NP"/>
        </w:rPr>
      </w:r>
    </w:p>
    <w:p>
      <w:pPr>
        <w:pStyle w:val="Heading3"/>
      </w:pPr>
      <w:r>
        <w:rPr>
          <w:lang w:val="ne_NP" w:bidi="ne_NP"/>
        </w:rPr>
        <w:t>Step 6</w:t>
      </w:r>
    </w:p>
    <w:p>
      <w:pPr/>
      <w:r>
        <w:rPr>
          <w:lang w:val="ne_NP" w:bidi="ne_NP"/>
        </w:rPr>
      </w:r>
      <w:r>
        <w:rPr>
          <w:lang w:val="ne_NP" w:bidi="ne_NP"/>
        </w:rPr>
        <w:t>अनुवादलाई सजिलोसँग बुझ्न यस खण्डको श्रव्य संस्करण सुन्‍नुहोस्।</w:t>
      </w:r>
    </w:p>
    <w:p>
      <w:pPr/>
      <w:r>
        <w:rPr>
          <w:lang w:val="ne_NP" w:bidi="ne_NP"/>
        </w:rPr>
      </w:r>
      <w:r>
        <w:rPr>
          <w:lang w:val="ne_NP" w:bidi="ne_NP"/>
        </w:rPr>
        <w:t>यस सत्रमा, एउटा समूहको रूपमा तपाईंको आफ्नै भाषामा खण्डलाई पुन: भन्न लगाउनुहोस्।</w:t>
      </w:r>
    </w:p>
    <w:p>
      <w:pPr/>
      <w:r>
        <w:rPr>
          <w:lang w:val="ne_NP" w:bidi="ne_NP"/>
        </w:rPr>
      </w:r>
      <w:r>
        <w:rPr>
          <w:lang w:val="ne_NP" w:bidi="ne_NP"/>
        </w:rPr>
        <w:t>पहिला, सम्पूर्ण समूहले खण्डलाई तपाईंको आफ्नै भाषामा बताउन अभ्यास गर्नुपर्छ। तपाईंले अघिल्लो चरणहरूमा निर्णय गर्नुभएको कुराहरू जस्तै कालक्रम, शब्दहरू, वाक्यांशहरू, भावनाहरू, वा तपाईंले छलफल गर्नुभएको अन्य कुराहरू यसमा समावेश गर्नलाई सम्झनुहोस्।</w:t>
      </w:r>
    </w:p>
    <w:p>
      <w:pPr/>
      <w:r>
        <w:rPr>
          <w:lang w:val="ne_NP" w:bidi="ne_NP"/>
        </w:rPr>
      </w:r>
      <w:r>
        <w:rPr>
          <w:lang w:val="ne_NP" w:bidi="ne_NP"/>
        </w:rPr>
        <w:t>एउटा समूहको सदस्यले खण्डका केही वाक्यहरू भन्नुपर्छ र रोकिनु पर्छ। समूहको अर्को सदस्यले खण्डको अर्को भाग भन्नु पर्छ र रोकिनु पर्छ। समूहले सम्पूर्ण खण्डलाई पुन: नभन्दासम्म यो गर्नुहोस्। यस चरणमा समूहका सदस्यहरूले एक अर्कालाई सच्याउन सक्छन्।</w:t>
      </w:r>
    </w:p>
    <w:p>
      <w:pPr/>
      <w:r>
        <w:rPr>
          <w:lang w:val="ne_NP" w:bidi="ne_NP"/>
        </w:rPr>
      </w:r>
      <w:r>
        <w:rPr>
          <w:lang w:val="ne_NP" w:bidi="ne_NP"/>
        </w:rPr>
        <w:t xml:space="preserve">अडियो रोक्‍नुहोस्। </w:t>
      </w:r>
    </w:p>
    <w:p>
      <w:pPr/>
      <w:r>
        <w:rPr>
          <w:lang w:val="ne_NP" w:bidi="ne_NP"/>
        </w:rPr>
      </w:r>
      <w:r>
        <w:rPr>
          <w:lang w:val="ne_NP" w:bidi="ne_NP"/>
        </w:rPr>
        <w:t>अर्को पटक, समूहको प्रत्येक सदस्यले कम्तिमा पनि एकचोटि सम्पूर्ण खण्डलाई नरोकी भन्नुपर्छ। समूहको सदस्यले खण्डलाई सम्झन मद्दत गर्न कुनैपनि वस्तुहरू, चालहरू, वा तिनीहरूको स्टोरीबोर्ड प्रयोग गर्न सक्छन्।</w:t>
      </w:r>
    </w:p>
    <w:p>
      <w:pPr/>
      <w:r>
        <w:rPr>
          <w:lang w:val="ne_NP" w:bidi="ne_NP"/>
        </w:rPr>
      </w:r>
      <w:r>
        <w:rPr>
          <w:lang w:val="ne_NP" w:bidi="ne_NP"/>
        </w:rPr>
        <w:t xml:space="preserve">अडियो रोक्‍नुहोस्। </w:t>
      </w:r>
    </w:p>
    <w:p>
      <w:pPr/>
      <w:r>
        <w:rPr>
          <w:lang w:val="ne_NP" w:bidi="ne_NP"/>
        </w:rPr>
      </w:r>
      <w:r>
        <w:rPr>
          <w:lang w:val="ne_NP" w:bidi="ne_NP"/>
        </w:rPr>
        <w:t>त्यसपछि, तपाईंलाई सबैभन्दा बढी मनपरेको खण्डको संस्करण कस्को हो समूहले निर्णय गर्न सक्छ। तपाईंले एउटा समूहको सदस्यले एउटा दृश्य बताएको तरिका मनपर्यो तर तपाईंले अर्को दृश्य अर्कै समूहको सदस्यले बताएको तरिका मनपर्यो भनेर निर्णय गर्न सक्नुहुन्छ।</w:t>
      </w:r>
    </w:p>
    <w:p>
      <w:pPr/>
      <w:r>
        <w:rPr>
          <w:lang w:val="ne_NP" w:bidi="ne_NP"/>
        </w:rPr>
      </w:r>
      <w:r>
        <w:rPr>
          <w:lang w:val="ne_NP" w:bidi="ne_NP"/>
        </w:rPr>
        <w:t xml:space="preserve">अडियो रोक्‍नुहोस्। </w:t>
      </w:r>
    </w:p>
    <w:p>
      <w:pPr/>
      <w:r>
        <w:rPr>
          <w:lang w:val="ne_NP" w:bidi="ne_NP"/>
        </w:rPr>
      </w:r>
      <w:r>
        <w:rPr>
          <w:lang w:val="ne_NP" w:bidi="ne_NP"/>
        </w:rPr>
        <w:t>अन्तमा, समूहले सबैजना सहमत हुने खण्डको अन्तिम संस्करणलाई सँगै राख्न सक्छन्। समूहको प्रत्येक सदस्यले यस खण्डको अन्तिम संस्करण सुनाउने अभ्यास गर्नुपर्छ।</w:t>
      </w:r>
      <w:r>
        <w:rPr>
          <w:lang w:val="ne_NP" w:bidi="ne_NP"/>
        </w:rPr>
      </w:r>
      <w:r>
        <w:rPr>
          <w:lang w:val="ne_NP" w:bidi="ne_NP"/>
        </w:rPr>
      </w:r>
    </w:p>
    <w:p>
      <w:pPr/>
      <w:r>
        <w:rPr>
          <w:lang w:val="ne_NP" w:bidi="ne_NP"/>
        </w:rPr>
      </w:r>
    </w:p>
    <w:p>
      <w:pPr>
        <w:pStyle w:val="Heading2"/>
      </w:pPr>
      <w:r>
        <w:rPr>
          <w:lang w:val="ne_NP" w:bidi="ne_NP"/>
        </w:rPr>
        <w:t>Genesis 36:20–30</w:t>
      </w:r>
      <w:r>
        <w:rPr>
          <w:lang w:val="ne_NP" w:bidi="ne_NP"/>
        </w:rPr>
      </w:r>
    </w:p>
    <w:p>
      <w:pPr>
        <w:pStyle w:val="Heading3"/>
      </w:pPr>
      <w:r>
        <w:rPr>
          <w:lang w:val="ne_NP" w:bidi="ne_NP"/>
        </w:rPr>
        <w:t>Step 1</w:t>
      </w:r>
    </w:p>
    <w:p>
      <w:pPr/>
      <w:r>
        <w:rPr>
          <w:lang w:val="ne_NP" w:bidi="ne_NP"/>
        </w:rPr>
      </w:r>
      <w:r>
        <w:rPr>
          <w:lang w:val="ne_NP" w:bidi="ne_NP"/>
        </w:rPr>
        <w:t>उत्पत्ति ३६:२०–३० सुन्नुहोस् र यसलाई आफ्नो हृदयमा राख्नुहोस्। पाठलाई तीन पटक सुन्नुहोस् (सम्भव छ भने तीन फरक अनुवादहरूमा)। त्यसपछि टोलीले निम्न प्रश्नहरूको छलफल गर्नुहोस:</w:t>
      </w:r>
    </w:p>
    <w:p>
      <w:pPr>
        <w:pStyle w:val="ListBullet"/>
        <w:spacing w:line="240" w:lineRule="auto"/>
        <w:ind w:left="720"/>
      </w:pPr>
      <w:r>
        <w:rPr>
          <w:lang w:val="ne_NP" w:bidi="ne_NP"/>
        </w:rPr>
      </w:r>
      <w:r>
        <w:rPr>
          <w:lang w:val="ne_NP" w:bidi="ne_NP"/>
        </w:rPr>
        <w:t>यो खण्डमा तपाईंलाई के मन पर्‍यो?</w:t>
      </w:r>
    </w:p>
    <w:p>
      <w:pPr>
        <w:pStyle w:val="ListBullet"/>
        <w:spacing w:line="240" w:lineRule="auto"/>
        <w:ind w:left="720"/>
      </w:pPr>
      <w:r>
        <w:rPr>
          <w:lang w:val="ne_NP" w:bidi="ne_NP"/>
        </w:rPr>
      </w:r>
      <w:r>
        <w:rPr>
          <w:lang w:val="ne_NP" w:bidi="ne_NP"/>
        </w:rPr>
        <w:t>तपाईलाई के मन पर्दैन वा के बुझ्नुहुन्न?</w:t>
      </w:r>
    </w:p>
    <w:p>
      <w:pPr>
        <w:pStyle w:val="ListBullet"/>
        <w:spacing w:line="240" w:lineRule="auto"/>
        <w:ind w:left="720"/>
      </w:pPr>
      <w:r>
        <w:rPr>
          <w:lang w:val="ne_NP" w:bidi="ne_NP"/>
        </w:rPr>
      </w:r>
      <w:r>
        <w:rPr>
          <w:lang w:val="ne_NP" w:bidi="ne_NP"/>
        </w:rPr>
        <w:t>यो कथाले हामीलाई परमेश्वरको बारेमा के भन्छ?</w:t>
      </w:r>
    </w:p>
    <w:p>
      <w:pPr>
        <w:pStyle w:val="ListBullet"/>
        <w:spacing w:line="240" w:lineRule="auto"/>
        <w:ind w:left="720"/>
      </w:pPr>
      <w:r>
        <w:rPr>
          <w:lang w:val="ne_NP" w:bidi="ne_NP"/>
        </w:rPr>
      </w:r>
      <w:r>
        <w:rPr>
          <w:lang w:val="ne_NP" w:bidi="ne_NP"/>
        </w:rPr>
        <w:t>यो खण्डले मानिसबारे हामीलाई के भन्दछ?</w:t>
      </w:r>
    </w:p>
    <w:p>
      <w:pPr>
        <w:pStyle w:val="ListBullet"/>
        <w:spacing w:line="240" w:lineRule="auto"/>
        <w:ind w:left="720"/>
      </w:pPr>
      <w:r>
        <w:rPr>
          <w:lang w:val="ne_NP" w:bidi="ne_NP"/>
        </w:rPr>
      </w:r>
      <w:r>
        <w:rPr>
          <w:lang w:val="ne_NP" w:bidi="ne_NP"/>
        </w:rPr>
        <w:t>यो खण्डले कसरी हाम्रो दैनिक जीवनलाई प्रभाव पार्छ?</w:t>
      </w:r>
    </w:p>
    <w:p>
      <w:pPr>
        <w:pStyle w:val="ListBullet"/>
        <w:spacing w:line="240" w:lineRule="auto"/>
        <w:ind w:left="720"/>
      </w:pPr>
      <w:r>
        <w:rPr>
          <w:lang w:val="ne_NP" w:bidi="ne_NP"/>
        </w:rPr>
      </w:r>
      <w:r>
        <w:rPr>
          <w:lang w:val="ne_NP" w:bidi="ne_NP"/>
        </w:rPr>
        <w:t>यो कथा सुन्नु पर्ने तपाईंले चिन्नुभएको व्यक्ति को हुनुहुन्छ?</w:t>
      </w:r>
      <w:r>
        <w:rPr>
          <w:lang w:val="ne_NP" w:bidi="ne_NP"/>
        </w:rPr>
      </w:r>
    </w:p>
    <w:p>
      <w:pPr>
        <w:pStyle w:val="Heading3"/>
      </w:pPr>
      <w:r>
        <w:rPr>
          <w:lang w:val="ne_NP" w:bidi="ne_NP"/>
        </w:rPr>
        <w:t>Step 2</w:t>
      </w:r>
    </w:p>
    <w:p>
      <w:pPr/>
      <w:r>
        <w:rPr>
          <w:lang w:val="ne_NP" w:bidi="ne_NP"/>
        </w:rPr>
      </w:r>
      <w:r>
        <w:rPr>
          <w:lang w:val="ne_NP" w:bidi="ne_NP"/>
        </w:rPr>
        <w:t>मञ्चको तयारी</w:t>
      </w:r>
    </w:p>
    <w:p>
      <w:pPr/>
      <w:r>
        <w:rPr>
          <w:lang w:val="ne_NP" w:bidi="ne_NP"/>
        </w:rPr>
      </w:r>
      <w:r>
        <w:rPr>
          <w:lang w:val="ne_NP" w:bidi="ne_NP"/>
        </w:rPr>
        <w:t>उत्पत्ति ३६:२०–३०</w:t>
      </w:r>
    </w:p>
    <w:p>
      <w:pPr/>
      <w:r>
        <w:rPr>
          <w:lang w:val="ne_NP" w:bidi="ne_NP"/>
        </w:rPr>
      </w:r>
      <w:r>
        <w:rPr>
          <w:lang w:val="ne_NP" w:bidi="ne_NP"/>
        </w:rPr>
        <w:t>पाठलाई बुझ्न-सजिलो संस्करणमा एकपटक सुन्नुहोस्।</w:t>
      </w:r>
    </w:p>
    <w:p>
      <w:pPr/>
      <w:r>
        <w:rPr>
          <w:lang w:val="ne_NP" w:bidi="ne_NP"/>
        </w:rPr>
      </w:r>
      <w:r>
        <w:rPr>
          <w:lang w:val="ne_NP" w:bidi="ne_NP"/>
        </w:rPr>
        <w:t>अघिल्लो खण्डमा हामीले एसावका सन्तानहरूको बारेमा थाहा पायौँ। एसावले आफ्नो परिवारलाई त्यस क्षेत्रमा सार्नुअघि सेइरमा बसोबास गर्ने मानिसहरूको सूची यस कथामा अगाडि दिइएको छ। सेइर एदोमको पहाडी भाग हो। एदोम र सेइरलाई चिन्ह लगाइएको देखाउने नक्सालाई हेर्नुहोस्।</w:t>
      </w:r>
    </w:p>
    <w:p>
      <w:pPr/>
      <w:r>
        <w:rPr>
          <w:lang w:val="ne_NP" w:bidi="ne_NP"/>
        </w:rPr>
      </w:r>
      <w:r>
        <w:rPr>
          <w:lang w:val="ne_NP" w:bidi="ne_NP"/>
        </w:rPr>
        <w:t>यस क्षेत्रमा बसोबास गर्ने पहिलो व्यक्तिको नाम सेइर थियो। त्यो क्षेत्रले उनको नाम ग्रहण गर्यो र सेईर क्षेत्र बन्यो। सेइर नाम गरेको मानिस होरी कुल समूहका थिए। सेइरका सन्तानहरू थिए जसले कुलहरू बनाए। केही अनुवादहरूले छोराहरू शब्द प्रयोग गर्छन्। यहाँ छोरा शब्दको अर्थ प्रत्येक नाम दिइएका व्यक्ति सेइरका छोरा थिए भन्ने होइन। यसको अर्थ यी सेइरका सन्तानहरू हुन्। कुल भनेको साझा पुर्खा भएका मानिसहरूको एउटा समूह हो। धेरै कुलहरू मिलेर एउटा जनजाति बन्नेछन्। धेरै कुलहरू एउटा राष्ट्र बन्नेछन्।</w:t>
      </w:r>
    </w:p>
    <w:p>
      <w:pPr/>
      <w:r>
        <w:rPr>
          <w:lang w:val="ne_NP" w:bidi="ne_NP"/>
        </w:rPr>
      </w:r>
      <w:r>
        <w:rPr>
          <w:lang w:val="ne_NP" w:bidi="ne_NP"/>
        </w:rPr>
        <w:t>लोतानको तिम्ना नाम गरेकी एक बहिनी छिन्। केही सोच्छन् कि यी ती महिला हुन् जो एलिपाजकी उपपत्नी र अमालेककी आमा बनेकी थिइन्। अन्य मानिसहरूले यो तिम्ना एउटा फरक व्यक्ति थिइन् भन्ने सोच्छन्।</w:t>
      </w:r>
    </w:p>
    <w:p>
      <w:pPr/>
      <w:r>
        <w:rPr>
          <w:lang w:val="ne_NP" w:bidi="ne_NP"/>
        </w:rPr>
      </w:r>
      <w:r>
        <w:rPr>
          <w:lang w:val="ne_NP" w:bidi="ne_NP"/>
        </w:rPr>
        <w:t>नामहरूको पहिलो सूचीले यी दाजुभाइहरू हुन् जस्तो देखाउँछ। यस खण्डले भन्छ कि तिनीहरू सेईरका छोराहरू हुन्। यसको अर्थ तिनीहरू सबै सेइरका सन्तान थिए तर तिनीहरू वास्तविक दाजुभाइहरू थिए वा एउटै पुस्ताका थिए भन्ने हामीलाई थाहा छैन। तिनीहरू कुलका नेताहरू थिए तर विभिन्न पुस्ताका हुन पनि सक्थे।</w:t>
      </w:r>
    </w:p>
    <w:p>
      <w:pPr/>
      <w:r>
        <w:rPr>
          <w:lang w:val="ne_NP" w:bidi="ne_NP"/>
        </w:rPr>
      </w:r>
      <w:r>
        <w:rPr>
          <w:lang w:val="ne_NP" w:bidi="ne_NP"/>
        </w:rPr>
        <w:t>सन्तानहरूको सूचीमा केही नामहरू दोहोर्याइएको छ। उदाहरणको लागि, त्यहाँ अनाह नाम गरेका दुई मानिसहरू छन्। सिबोन र अना दुवै सेइरका सन्तानहरू हुन् र उनीहरू कुलका नाइकेहरूको पहिलो सूचीमा छन्। उनीहरूको ठ्याक्कै सम्बन्ध हामीलाई थाहा छैन। तिनीहरू सबै सेइरका सन्तानहरू थिए। सिबोनको एउटा छोरा वा अना नाम गरेको सन्तान पनि छ। सिबोनका प्रत्यक्ष सन्तान यी दोस्रो अना ती हुन् जसले उजाडस्थानमा तातो मुहानहरू पत्ता लगाएका थिए। यी दोस्रो अनाह ओहोलीबामाका बुबा वा पुर्खा पनि हुन्। केही अनुवादकहरू यो ओहोलीबामा एसावकी पत्नी हुन् भन्ने सोच्छन् तर अरूहरू उनी अर्कै व्यक्ति हुन् भन्ने सोच्छन्। हामी निश्चित रूपमा थाहा पाउन सक्दैनौं।</w:t>
      </w:r>
    </w:p>
    <w:p>
      <w:pPr/>
      <w:r>
        <w:rPr>
          <w:lang w:val="ne_NP" w:bidi="ne_NP"/>
        </w:rPr>
      </w:r>
      <w:r>
        <w:rPr>
          <w:lang w:val="ne_NP" w:bidi="ne_NP"/>
        </w:rPr>
        <w:t>रोक्नुहोस् र छलफल गर्नुहोस्: आफ्नो परिवारको उत्पत्तिको एउटा कथा सुनाउनुहोस्। नामहरू दोहोरिँदा सुन्नुहोस्। एउटै नाम भएका मानिसहरूलाई तपाईं कसरी छुट्ट्याउनुहुन्छ? एउटै नाम भएका मानिसहरूबीच अलमल हुनबाट जोगिन तपाईंले कुन थप जानकारी थप्नुहुन्छ?</w:t>
      </w:r>
    </w:p>
    <w:p>
      <w:pPr/>
      <w:r>
        <w:rPr>
          <w:lang w:val="ne_NP" w:bidi="ne_NP"/>
        </w:rPr>
      </w:r>
      <w:r>
        <w:rPr>
          <w:lang w:val="ne_NP" w:bidi="ne_NP"/>
        </w:rPr>
        <w:t>दिशोन नाम पनि दुई पटक देखा पर्छ। दिशोन सेईरका प्रत्यक्ष सन्तानहरूमध्ये एक वा कुलका नेता हुन्। दीशोन अनाका एक सन्तान र ओहोलीबामाका दाजु वा भाइको नाम हो।</w:t>
      </w:r>
    </w:p>
    <w:p>
      <w:pPr/>
      <w:r>
        <w:rPr>
          <w:lang w:val="ne_NP" w:bidi="ne_NP"/>
        </w:rPr>
      </w:r>
      <w:r>
        <w:rPr>
          <w:lang w:val="ne_NP" w:bidi="ne_NP"/>
        </w:rPr>
        <w:t>जब एसावले आफ्नो परिवारलाई सेइरमा सारे, यी सबै कुलहरू त्यहाँ बसोबास गरिरहेका थिए। अन्ततः एसावको परिवारले सेइर वा होरी कुलका सन्तानहरूबाट जमिन लिएको थियो। यो क्षेत्र एदोमको एक भाग बन्यो र त्यहाँ बसोबास गर्ने कुललाई एसावको नामबाट एदोमी भन्न थालियो।</w:t>
      </w:r>
    </w:p>
    <w:p>
      <w:pPr/>
      <w:r>
        <w:rPr>
          <w:lang w:val="ne_NP" w:bidi="ne_NP"/>
        </w:rPr>
      </w:r>
      <w:r>
        <w:rPr>
          <w:lang w:val="ne_NP" w:bidi="ne_NP"/>
        </w:rPr>
        <w:t>यो खण्ड कुलका नेताहरूको सूचीबाट सुरु हुन्छ र कुलका नेताहरूको त्यही सूचीमा समाप्त हुन्छ। पहिलो सूचीमा तिनीहरू एदोमको देशमा बसोबास गर्थे भनिएको छ। खण्डको अन्त्यमा भएको दोस्रो सूचीले तिनीहरू सेईर देशमा बसोबास गर्थे भन्छ। सेइर एदोमको एउटा भाग हो। फेरि नक्सा हेर्नुहोस्।</w:t>
      </w:r>
      <w:r>
        <w:rPr>
          <w:lang w:val="ne_NP" w:bidi="ne_NP"/>
        </w:rPr>
      </w:r>
    </w:p>
    <w:p>
      <w:pPr>
        <w:pStyle w:val="Heading3"/>
      </w:pPr>
      <w:r>
        <w:rPr>
          <w:lang w:val="ne_NP" w:bidi="ne_NP"/>
        </w:rPr>
        <w:t>Step 3</w:t>
      </w:r>
    </w:p>
    <w:p>
      <w:pPr/>
      <w:r>
        <w:rPr>
          <w:lang w:val="ne_NP" w:bidi="ne_NP"/>
        </w:rPr>
      </w:r>
      <w:r>
        <w:rPr>
          <w:lang w:val="ne_NP" w:bidi="ne_NP"/>
        </w:rPr>
        <w:t>संस्करणलाई सजिलोसँग बुझ्न पाठलाई फेरी एकपटक सुन्नुहोस्।</w:t>
      </w:r>
    </w:p>
    <w:p>
      <w:pPr/>
      <w:r>
        <w:rPr>
          <w:lang w:val="ne_NP" w:bidi="ne_NP"/>
        </w:rPr>
      </w:r>
      <w:r>
        <w:rPr>
          <w:lang w:val="ne_NP" w:bidi="ne_NP"/>
        </w:rPr>
        <w:t>यस सत्रमा, यस कथालाई दृश्यात्मक बनाउन तपाईंले समूहलाई मद्दत गर्नुहुनेछ। तपाईंले समूहलाई दृश्यहरू, सेटिङ र कथाका पात्रहरू परिभाषित गर्न मद्दत गर्नुहुनेछ।</w:t>
      </w:r>
    </w:p>
    <w:p>
      <w:pPr/>
      <w:r>
        <w:rPr>
          <w:lang w:val="ne_NP" w:bidi="ne_NP"/>
        </w:rPr>
      </w:r>
      <w:r>
        <w:rPr>
          <w:lang w:val="ne_NP" w:bidi="ne_NP"/>
        </w:rPr>
        <w:t>यस कथामा १ दृश्य छ।</w:t>
      </w:r>
    </w:p>
    <w:p>
      <w:pPr/>
      <w:r>
        <w:rPr>
          <w:lang w:val="ne_NP" w:bidi="ne_NP"/>
        </w:rPr>
      </w:r>
      <w:r>
        <w:rPr>
          <w:b/>
          <w:lang w:val="ne_NP" w:bidi="ne_NP"/>
        </w:rPr>
        <w:t>पहिलो दृश्य:</w:t>
      </w:r>
      <w:r>
        <w:rPr>
          <w:lang w:val="ne_NP" w:bidi="ne_NP"/>
        </w:rPr>
        <w:t xml:space="preserve"> यो सेइरमा बसोबास गर्ने कुलहरू र तिनीहरूका सन्तानहरूको सूची हो।</w:t>
      </w:r>
    </w:p>
    <w:p>
      <w:pPr/>
      <w:r>
        <w:rPr>
          <w:lang w:val="ne_NP" w:bidi="ne_NP"/>
        </w:rPr>
      </w:r>
      <w:r>
        <w:rPr>
          <w:lang w:val="ne_NP" w:bidi="ne_NP"/>
        </w:rPr>
        <w:t>यस कथामा यि पात्रहरु समावेश छन्:</w:t>
      </w:r>
    </w:p>
    <w:p>
      <w:pPr>
        <w:pStyle w:val="ListBullet"/>
        <w:spacing w:line="240" w:lineRule="auto"/>
        <w:ind w:left="720"/>
      </w:pPr>
      <w:r>
        <w:rPr>
          <w:lang w:val="ne_NP" w:bidi="ne_NP"/>
        </w:rPr>
      </w:r>
      <w:r>
        <w:rPr>
          <w:lang w:val="ne_NP" w:bidi="ne_NP"/>
        </w:rPr>
        <w:t>सेइर, पहिलो पुर्खा</w:t>
      </w:r>
    </w:p>
    <w:p>
      <w:pPr>
        <w:pStyle w:val="ListBullet"/>
        <w:spacing w:line="240" w:lineRule="auto"/>
        <w:ind w:left="720"/>
      </w:pPr>
      <w:r>
        <w:rPr>
          <w:lang w:val="ne_NP" w:bidi="ne_NP"/>
        </w:rPr>
      </w:r>
      <w:r>
        <w:rPr>
          <w:lang w:val="ne_NP" w:bidi="ne_NP"/>
        </w:rPr>
        <w:t>लोतान</w:t>
      </w:r>
    </w:p>
    <w:p>
      <w:pPr>
        <w:pStyle w:val="ListBullet"/>
        <w:spacing w:line="240" w:lineRule="auto"/>
        <w:ind w:left="720"/>
      </w:pPr>
      <w:r>
        <w:rPr>
          <w:lang w:val="ne_NP" w:bidi="ne_NP"/>
        </w:rPr>
      </w:r>
      <w:r>
        <w:rPr>
          <w:lang w:val="ne_NP" w:bidi="ne_NP"/>
        </w:rPr>
        <w:t>शोबाल</w:t>
      </w:r>
    </w:p>
    <w:p>
      <w:pPr>
        <w:pStyle w:val="ListBullet"/>
        <w:spacing w:line="240" w:lineRule="auto"/>
        <w:ind w:left="720"/>
      </w:pPr>
      <w:r>
        <w:rPr>
          <w:lang w:val="ne_NP" w:bidi="ne_NP"/>
        </w:rPr>
      </w:r>
      <w:r>
        <w:rPr>
          <w:lang w:val="ne_NP" w:bidi="ne_NP"/>
        </w:rPr>
        <w:t>सिबोन</w:t>
      </w:r>
    </w:p>
    <w:p>
      <w:pPr>
        <w:pStyle w:val="ListBullet"/>
        <w:spacing w:line="240" w:lineRule="auto"/>
        <w:ind w:left="720"/>
      </w:pPr>
      <w:r>
        <w:rPr>
          <w:lang w:val="ne_NP" w:bidi="ne_NP"/>
        </w:rPr>
      </w:r>
      <w:r>
        <w:rPr>
          <w:lang w:val="ne_NP" w:bidi="ne_NP"/>
        </w:rPr>
        <w:t>अना</w:t>
      </w:r>
    </w:p>
    <w:p>
      <w:pPr>
        <w:pStyle w:val="ListBullet"/>
        <w:spacing w:line="240" w:lineRule="auto"/>
        <w:ind w:left="720"/>
      </w:pPr>
      <w:r>
        <w:rPr>
          <w:lang w:val="ne_NP" w:bidi="ne_NP"/>
        </w:rPr>
      </w:r>
      <w:r>
        <w:rPr>
          <w:lang w:val="ne_NP" w:bidi="ne_NP"/>
        </w:rPr>
        <w:t>दीशान</w:t>
      </w:r>
    </w:p>
    <w:p>
      <w:pPr>
        <w:pStyle w:val="ListBullet"/>
        <w:spacing w:line="240" w:lineRule="auto"/>
        <w:ind w:left="720"/>
      </w:pPr>
      <w:r>
        <w:rPr>
          <w:lang w:val="ne_NP" w:bidi="ne_NP"/>
        </w:rPr>
      </w:r>
      <w:r>
        <w:rPr>
          <w:lang w:val="ne_NP" w:bidi="ne_NP"/>
        </w:rPr>
        <w:t>एसेर</w:t>
      </w:r>
    </w:p>
    <w:p>
      <w:pPr>
        <w:pStyle w:val="ListBullet"/>
        <w:spacing w:line="240" w:lineRule="auto"/>
        <w:ind w:left="720"/>
      </w:pPr>
      <w:r>
        <w:rPr>
          <w:lang w:val="ne_NP" w:bidi="ne_NP"/>
        </w:rPr>
      </w:r>
      <w:r>
        <w:rPr>
          <w:lang w:val="ne_NP" w:bidi="ne_NP"/>
        </w:rPr>
        <w:t>दीशान</w:t>
      </w:r>
    </w:p>
    <w:p>
      <w:pPr>
        <w:pStyle w:val="ListBullet"/>
        <w:spacing w:line="240" w:lineRule="auto"/>
        <w:ind w:left="720"/>
      </w:pPr>
      <w:r>
        <w:rPr>
          <w:lang w:val="ne_NP" w:bidi="ne_NP"/>
        </w:rPr>
      </w:r>
      <w:r>
        <w:rPr>
          <w:lang w:val="ne_NP" w:bidi="ne_NP"/>
        </w:rPr>
        <w:t>सूचीबद्ध प्रत्येक व्यक्तिका सन्तानहरू</w:t>
      </w:r>
    </w:p>
    <w:p>
      <w:pPr/>
      <w:r>
        <w:rPr>
          <w:lang w:val="ne_NP" w:bidi="ne_NP"/>
        </w:rPr>
      </w:r>
      <w:r>
        <w:rPr>
          <w:lang w:val="ne_NP" w:bidi="ne_NP"/>
        </w:rPr>
        <w:t>यस सत्रमा, समूहलाई स्टोरीबोर्ड बनाउन, चित्र कोर्न वा कुनै प्रकारका हेरफेर गर्न मिल्ने वस्तुहरू (जस्तै ढुङ्गा, लठ्ठी, बच्चाहरूको खेलौनाहरू) प्रयोग गरेर कथा र त्यसमा भएका क्रियाकलापलाई दृश्यात्मक बनाउनुहोस्।</w:t>
      </w:r>
    </w:p>
    <w:p>
      <w:pPr/>
      <w:r>
        <w:rPr>
          <w:lang w:val="ne_NP" w:bidi="ne_NP"/>
        </w:rPr>
      </w:r>
      <w:r>
        <w:rPr>
          <w:lang w:val="ne_NP" w:bidi="ne_NP"/>
        </w:rPr>
        <w:t>यो खण्ड कुल गठन गर्ने मानिसहरूका नामहरूको सूची हो। तिनीहरू सबै होरी सेइरका सन्तानहरू हुन्। प्रत्येक नामको प्रतिनिधित्व गर्न मानिसहरू वा वस्तुहरू प्रयोग गरेर एउटा खेल खेल्नुहोस्। प्रत्येक कुलको अगुवाको उल्लेख गरिएअनुसार, उनका सन्तानहरूको प्रतिनिधित्व गर्ने मानिसहरूलाई आउन र पुर्खाको कुलको साथ उभिन लगाउनुहोस्। तपाईंले यो एउटा रूखजस्तै गर्न सक्नुहुन्छ। सेइरलाई रूखको जरा वा हाँड बन्नका लागि मुनि राख्नुहोस्। सबैभन्दा ठूलो शाखाहरू कुलका नेताहरूको रूपमा सूचीबद्ध ७ जना मानिसहरू हुन्। त्यसपछि साना हाँगाहरू वा पातहरू प्रत्येक नेताका अर्को सन्तानहरू बन्छन्। एउटा मानिसबाट एउटा ठूलो जाति कसरी आउँछ भनेर देखाउन यो दृश्य प्रयोग गर्नुहोस्। यदि तपाईंले चट्टानहरू प्रयोग गर्नुहुन्छ भने ठूलो चट्टान सेइर हुनेछ। सात मध्यम आकारका चट्टानहरू एउटा पंक्तिमा राखिनेछ ताकि प्रत्येक चट्टान समान महत्त्वको हो तर प्रत्यक्ष रूपमा सेरसँग सम्बन्धित होस्। त्यसपछि आफ्ना पुर्खाबाट आउने प्रत्येक कुल नेताको प्रतिनिधित्व गर्न प्रत्येक मध्यम आकारको चट्टानबाट आउने साना चट्टानहरू प्रयोग गर्नुहोस्। यसरी समूहले सबैजना सामान्य पुर्खाको रूपमा सेइरबाट सन्तानबाट जन्मिएका हुन् भन्ने कुरा देख्न सक्छन्।</w:t>
      </w:r>
    </w:p>
    <w:p>
      <w:pPr/>
      <w:r>
        <w:rPr>
          <w:lang w:val="ne_NP" w:bidi="ne_NP"/>
        </w:rPr>
      </w:r>
      <w:r>
        <w:rPr>
          <w:lang w:val="ne_NP" w:bidi="ne_NP"/>
        </w:rPr>
        <w:t>आफन्तहरूलाई ठीक गर्न आवश्यक पर्ने जति पटक यो दोहोर्याउनुहोस्।</w:t>
      </w:r>
    </w:p>
    <w:p>
      <w:pPr/>
      <w:r>
        <w:rPr>
          <w:lang w:val="ne_NP" w:bidi="ne_NP"/>
        </w:rPr>
      </w:r>
      <w:r>
        <w:rPr>
          <w:lang w:val="ne_NP" w:bidi="ne_NP"/>
        </w:rPr>
        <w:t>दुई महिलालाई विशेष रूपमा उल्लेख गरिएको छ। केही सोच्छन् कि तिम्ना एसावका छोरा एलीपकी उपपत्नी थिइन्। उनी अमालेककी आमा थिइन्। कतिलाई लाग्छ कि ओहोलीबामा एसावका पत्नीहरूमध्ये एक भइन्। यी एउटै महिलाहरू हुन् वा एउटै नाम भएका विभिन्न महिलाहरू हुन् कि भन्ने हामीलाई थाहा छैन।</w:t>
      </w:r>
      <w:r>
        <w:rPr>
          <w:lang w:val="ne_NP" w:bidi="ne_NP"/>
        </w:rPr>
      </w:r>
    </w:p>
    <w:p>
      <w:pPr>
        <w:pStyle w:val="Heading3"/>
      </w:pPr>
      <w:r>
        <w:rPr>
          <w:lang w:val="ne_NP" w:bidi="ne_NP"/>
        </w:rPr>
        <w:t>Step 4</w:t>
      </w:r>
    </w:p>
    <w:p>
      <w:pPr/>
      <w:r>
        <w:rPr>
          <w:lang w:val="ne_NP" w:bidi="ne_NP"/>
        </w:rPr>
      </w:r>
      <w:r>
        <w:rPr>
          <w:lang w:val="ne_NP" w:bidi="ne_NP"/>
        </w:rPr>
        <w:t>संस्करणलाई सजिलोसँग बुझ्न पाठलाई फेरी एकपटक सुन्नुहोस्।</w:t>
      </w:r>
    </w:p>
    <w:p>
      <w:pPr/>
      <w:r>
        <w:rPr>
          <w:lang w:val="ne_NP" w:bidi="ne_NP"/>
        </w:rPr>
      </w:r>
      <w:r>
        <w:rPr>
          <w:lang w:val="ne_NP" w:bidi="ne_NP"/>
        </w:rPr>
        <w:t>यस सत्रमा, टोलीले कथालाई नाटकीय बनाउनेछ।</w:t>
      </w:r>
    </w:p>
    <w:p>
      <w:pPr/>
      <w:r>
        <w:rPr>
          <w:lang w:val="ne_NP" w:bidi="ne_NP"/>
        </w:rPr>
      </w:r>
      <w:r>
        <w:rPr>
          <w:lang w:val="ne_NP" w:bidi="ne_NP"/>
        </w:rPr>
        <w:t>यस कथामा १ दृश्य छ।</w:t>
      </w:r>
    </w:p>
    <w:p>
      <w:pPr/>
      <w:r>
        <w:rPr>
          <w:lang w:val="ne_NP" w:bidi="ne_NP"/>
        </w:rPr>
      </w:r>
      <w:r>
        <w:rPr>
          <w:lang w:val="ne_NP" w:bidi="ne_NP"/>
        </w:rPr>
        <w:t>यस कथामा यि पात्रहरु समावेश छन्:</w:t>
      </w:r>
    </w:p>
    <w:p>
      <w:pPr>
        <w:pStyle w:val="ListBullet"/>
        <w:spacing w:line="240" w:lineRule="auto"/>
        <w:ind w:left="720"/>
      </w:pPr>
      <w:r>
        <w:rPr>
          <w:lang w:val="ne_NP" w:bidi="ne_NP"/>
        </w:rPr>
      </w:r>
      <w:r>
        <w:rPr>
          <w:lang w:val="ne_NP" w:bidi="ne_NP"/>
        </w:rPr>
        <w:t>सेइर, पहिलो पुर्खा</w:t>
      </w:r>
    </w:p>
    <w:p>
      <w:pPr>
        <w:pStyle w:val="ListBullet"/>
        <w:spacing w:line="240" w:lineRule="auto"/>
        <w:ind w:left="720"/>
      </w:pPr>
      <w:r>
        <w:rPr>
          <w:lang w:val="ne_NP" w:bidi="ne_NP"/>
        </w:rPr>
      </w:r>
      <w:r>
        <w:rPr>
          <w:lang w:val="ne_NP" w:bidi="ne_NP"/>
        </w:rPr>
        <w:t>लोतान</w:t>
      </w:r>
    </w:p>
    <w:p>
      <w:pPr>
        <w:pStyle w:val="ListBullet"/>
        <w:spacing w:line="240" w:lineRule="auto"/>
        <w:ind w:left="720"/>
      </w:pPr>
      <w:r>
        <w:rPr>
          <w:lang w:val="ne_NP" w:bidi="ne_NP"/>
        </w:rPr>
      </w:r>
      <w:r>
        <w:rPr>
          <w:lang w:val="ne_NP" w:bidi="ne_NP"/>
        </w:rPr>
        <w:t>शोबाल</w:t>
      </w:r>
    </w:p>
    <w:p>
      <w:pPr>
        <w:pStyle w:val="ListBullet"/>
        <w:spacing w:line="240" w:lineRule="auto"/>
        <w:ind w:left="720"/>
      </w:pPr>
      <w:r>
        <w:rPr>
          <w:lang w:val="ne_NP" w:bidi="ne_NP"/>
        </w:rPr>
      </w:r>
      <w:r>
        <w:rPr>
          <w:lang w:val="ne_NP" w:bidi="ne_NP"/>
        </w:rPr>
        <w:t>सिबोन</w:t>
      </w:r>
    </w:p>
    <w:p>
      <w:pPr>
        <w:pStyle w:val="ListBullet"/>
        <w:spacing w:line="240" w:lineRule="auto"/>
        <w:ind w:left="720"/>
      </w:pPr>
      <w:r>
        <w:rPr>
          <w:lang w:val="ne_NP" w:bidi="ne_NP"/>
        </w:rPr>
      </w:r>
      <w:r>
        <w:rPr>
          <w:lang w:val="ne_NP" w:bidi="ne_NP"/>
        </w:rPr>
        <w:t>अना</w:t>
      </w:r>
    </w:p>
    <w:p>
      <w:pPr>
        <w:pStyle w:val="ListBullet"/>
        <w:spacing w:line="240" w:lineRule="auto"/>
        <w:ind w:left="720"/>
      </w:pPr>
      <w:r>
        <w:rPr>
          <w:lang w:val="ne_NP" w:bidi="ne_NP"/>
        </w:rPr>
      </w:r>
      <w:r>
        <w:rPr>
          <w:lang w:val="ne_NP" w:bidi="ne_NP"/>
        </w:rPr>
        <w:t>दीशोन</w:t>
      </w:r>
    </w:p>
    <w:p>
      <w:pPr>
        <w:pStyle w:val="ListBullet"/>
        <w:spacing w:line="240" w:lineRule="auto"/>
        <w:ind w:left="720"/>
      </w:pPr>
      <w:r>
        <w:rPr>
          <w:lang w:val="ne_NP" w:bidi="ne_NP"/>
        </w:rPr>
      </w:r>
      <w:r>
        <w:rPr>
          <w:lang w:val="ne_NP" w:bidi="ne_NP"/>
        </w:rPr>
        <w:t>एसेर</w:t>
      </w:r>
    </w:p>
    <w:p>
      <w:pPr>
        <w:pStyle w:val="ListBullet"/>
        <w:spacing w:line="240" w:lineRule="auto"/>
        <w:ind w:left="720"/>
      </w:pPr>
      <w:r>
        <w:rPr>
          <w:lang w:val="ne_NP" w:bidi="ne_NP"/>
        </w:rPr>
      </w:r>
      <w:r>
        <w:rPr>
          <w:lang w:val="ne_NP" w:bidi="ne_NP"/>
        </w:rPr>
        <w:t>दीशान</w:t>
      </w:r>
    </w:p>
    <w:p>
      <w:pPr>
        <w:pStyle w:val="ListBullet"/>
        <w:spacing w:line="240" w:lineRule="auto"/>
        <w:ind w:left="720"/>
      </w:pPr>
      <w:r>
        <w:rPr>
          <w:lang w:val="ne_NP" w:bidi="ne_NP"/>
        </w:rPr>
      </w:r>
      <w:r>
        <w:rPr>
          <w:lang w:val="ne_NP" w:bidi="ne_NP"/>
        </w:rPr>
        <w:t>सूचीबद्ध प्रत्येक व्यक्तिका सन्तानहरू</w:t>
      </w:r>
    </w:p>
    <w:p>
      <w:pPr/>
      <w:r>
        <w:rPr>
          <w:lang w:val="ne_NP" w:bidi="ne_NP"/>
        </w:rPr>
      </w:r>
      <w:r>
        <w:rPr>
          <w:lang w:val="ne_NP" w:bidi="ne_NP"/>
        </w:rPr>
        <w:t>टोलीले कथालाई दुई पटक अभिनय गर्न लगाउनुहोस्। तिनीहरूले अनुवाद गरिरहेका भाषामा अभिनय गर्नुपर्छ। पहिला, टोलीले नरोकिकन कथालाई अभिनय गर्नु। दोस्रो पटक टोलीले कथालाई अभिनय गर्दा, तिनीहरूलाई कथाको विभिन्न ठाउँहरूमा रोक्नुहोस्।</w:t>
      </w:r>
    </w:p>
    <w:p>
      <w:pPr/>
      <w:r>
        <w:rPr>
          <w:lang w:val="ne_NP" w:bidi="ne_NP"/>
        </w:rPr>
      </w:r>
      <w:r>
        <w:rPr>
          <w:lang w:val="ne_NP" w:bidi="ne_NP"/>
        </w:rPr>
        <w:t>टोलीले पहिलो पटक कथालाई अभिनय गर्दा, संवाद, प्रवाह, प्लटलाइन र कथाको कालक्रममा ध्यान दिनुहोस्। कथा वा खण्डको महत्त्वपूर्ण वा कठिन भागहरूलाई अभिनय गर्नुपर्ने र छुटाउन नहुने कुरामा ध्यान दिनुहोस्। टोलीलाई कथाका भागहरू सम्झन मद्दत गर्नुहोस्।</w:t>
      </w:r>
    </w:p>
    <w:p>
      <w:pPr/>
      <w:r>
        <w:rPr>
          <w:lang w:val="ne_NP" w:bidi="ne_NP"/>
        </w:rPr>
      </w:r>
      <w:r>
        <w:rPr>
          <w:lang w:val="ne_NP" w:bidi="ne_NP"/>
        </w:rPr>
        <w:t>टोलीले यो कथालाई दोस्रो पटक अभिनय गर्दा, तिनीहरूलाई केही निश्चित ठाउँहरूमा रोक्नुहोस्।</w:t>
      </w:r>
    </w:p>
    <w:p>
      <w:pPr/>
      <w:r>
        <w:rPr>
          <w:lang w:val="ne_NP" w:bidi="ne_NP"/>
        </w:rPr>
      </w:r>
      <w:r>
        <w:rPr>
          <w:lang w:val="ne_NP" w:bidi="ne_NP"/>
        </w:rPr>
        <w:t>अभिनय रोक्नुहोस्। भूमिका खेल्ने कलाकारलाई सोध्नुहोस् "तपाईंलाई कस्तो महसुस भइरहेको छ?" तपाईंले विभिन्न प्रतिक्रियाहरू जस्ता कुराहरू सुन्न सक्नुहुन्छ। नाटक फेरि सुरु गर्नुहोस्।</w:t>
      </w:r>
    </w:p>
    <w:p>
      <w:pPr/>
      <w:r>
        <w:rPr>
          <w:lang w:val="ne_NP" w:bidi="ne_NP"/>
        </w:rPr>
      </w:r>
      <w:r>
        <w:rPr>
          <w:lang w:val="ne_NP" w:bidi="ne_NP"/>
        </w:rPr>
        <w:t>यस खण्ड सेइरको होरिको</w:t>
      </w:r>
    </w:p>
    <w:p>
      <w:pPr/>
      <w:r>
        <w:rPr>
          <w:lang w:val="ne_NP" w:bidi="ne_NP"/>
        </w:rPr>
      </w:r>
      <w:r>
        <w:rPr>
          <w:lang w:val="ne_NP" w:bidi="ne_NP"/>
        </w:rPr>
        <w:t>अभिनय रोक्नुहोस्: सेइरलाई सोध्नुहोस्, "कुलका नेता भएका यी धेरै वयस्क पुरुषहरूलाई देख्दा तपाईंलाई कस्तो महसुस हुन्छ?" तपाईंले सुन्न सक्नुहुन्छ, "म तिनीहरूमाथि गर्व गर्छु।" तिनीहरू सबै असल पुरुषहरू र असल नेताहरू हुन्। मेरो परिवार धेरै बलियो र यस्तो ठूलो समूह भएको छ भन्ने कुरा थाहा पाउँदा राम्रो छ।" नाटक फेरि सुरु गर्नुहोस्।</w:t>
      </w:r>
    </w:p>
    <w:p>
      <w:pPr/>
      <w:r>
        <w:rPr>
          <w:lang w:val="ne_NP" w:bidi="ne_NP"/>
        </w:rPr>
      </w:r>
      <w:r>
        <w:rPr>
          <w:lang w:val="ne_NP" w:bidi="ne_NP"/>
        </w:rPr>
        <w:t>प्रत्येक सन्तानको नाम राख्दा, त्यो व्यक्ति आफ्ना प्रत्यक्ष पुर्खासँग सामेल हुन्छ।</w:t>
      </w:r>
    </w:p>
    <w:p>
      <w:pPr/>
      <w:r>
        <w:rPr>
          <w:lang w:val="ne_NP" w:bidi="ne_NP"/>
        </w:rPr>
      </w:r>
      <w:r>
        <w:rPr>
          <w:lang w:val="ne_NP" w:bidi="ne_NP"/>
        </w:rPr>
        <w:t>अभिनय रोक्नुहोस्: आफ्ना सन्तानहरूका विभिन्न व्यक्तिहरूलाई सोध्नुहोस्: "तपाईंको नाममा एउटा कुल भएकोले तपाईंलाई अब कस्तो महसुस हुन्छ?" तपाईंले सुन्न सक्नुहुन्छ, "मलाई आफ्नो परिवारप्रति गर्व लाग्छ।" मेरा छोराहरूले राम्रो गरेका छन्। हामी बलियो र धनी हुँदै छौं।" नाटक फेरि सुरु गर्नुहोस्। तिम्ना र ओहोलीबामा एसावको परिवारसँग विवाह गर्ने एउटै महिलाहरू हुन् भनी मानौं। तिना र ओहोलीबामालाई सोध्नुहोस्, "तपाईंले कुनै विदेशीसँग विवाह गरेकोमा अब तपाईंलाई कस्तो महसुस भइरहेको छ?" तपाईंले सुन्न सक्नुहुन्छ, "मेरो पति एउटा राम्रो मानिस हुन्।" उनले हाम्रो परिवारमा धेरै धन सम्पत्ति ल्याउँछन्।" वा, "मेरो पतिले अर्को परमेश्वरको आराधना गर्छन्।" उनले आराधना गर्ने परमेश्वरलाई म देख्न सक्दिन। मैले त्यो परमेश्वरको बारेमा अझ बढी जान्नु आवश्यक छ।" वा, "मेरो पति मेरो परिवारबाट अलग राख्नुहुन्छ।" उनी अलग हुन चाहन्छन् जस्तो देखिन्छ।" नाटक फेरि सुरु गर्नुहोस्।</w:t>
      </w:r>
      <w:r>
        <w:rPr>
          <w:lang w:val="ne_NP" w:bidi="ne_NP"/>
        </w:rPr>
      </w:r>
    </w:p>
    <w:p>
      <w:pPr>
        <w:pStyle w:val="Heading3"/>
      </w:pPr>
      <w:r>
        <w:rPr>
          <w:lang w:val="ne_NP" w:bidi="ne_NP"/>
        </w:rPr>
        <w:t>Step 5</w:t>
      </w:r>
    </w:p>
    <w:p>
      <w:pPr/>
      <w:r>
        <w:rPr>
          <w:lang w:val="ne_NP" w:bidi="ne_NP"/>
        </w:rPr>
      </w:r>
      <w:r>
        <w:rPr>
          <w:lang w:val="ne_NP" w:bidi="ne_NP"/>
        </w:rPr>
        <w:t>पाठलाई बुझ्न-सजिलो संस्करणमा एकपटक सुन्नुहोस्।</w:t>
      </w:r>
    </w:p>
    <w:p>
      <w:pPr/>
      <w:r>
        <w:rPr>
          <w:lang w:val="ne_NP" w:bidi="ne_NP"/>
        </w:rPr>
      </w:r>
      <w:r>
        <w:rPr>
          <w:lang w:val="ne_NP" w:bidi="ne_NP"/>
        </w:rPr>
        <w:t xml:space="preserve">यो खण्ड यी होरी सेइरका </w:t>
      </w:r>
      <w:r>
        <w:rPr>
          <w:b/>
          <w:lang w:val="ne_NP" w:bidi="ne_NP"/>
        </w:rPr>
        <w:t>छोराहरू</w:t>
      </w:r>
      <w:r>
        <w:rPr>
          <w:lang w:val="ne_NP" w:bidi="ne_NP"/>
        </w:rPr>
        <w:t xml:space="preserve"> हुन् भनेर सुरु हुन्छ। होरीले त्यो कुललाई बुझाउँछ जुन सेइर त्यो क्षेत्रको सेइरमा बस्न जानुअघि एउटा सदस्य थियो। छोराहरू शब्दका सन्दर्भ अनुसार विभिन्न अर्थहरू हुन सक्छन्। यहाँ, छोरा शब्दको अर्थ सन्तान वा कुलको नेता हो जसको पुर्खा सेयर हो। छोरा शब्दको अर्थ सूचीबद्ध भएका सबै मानिसहरू सेइरका छोराहरू र त्यसैले दाजुभाइहरू हुन् भन्ने होइन। तिनीहरू दाजुभाइहरू वा कुनै अन्य आफन्तहरू हुन सक्छन्। अधिकांश अनुवादहरूले छोराहरू शब्द प्रयोग गर्छन्। केही अनुवादहरूले कुलका नेताहरू शब्द प्रयोग गर्छन्।</w:t>
      </w:r>
    </w:p>
    <w:p>
      <w:pPr/>
      <w:r>
        <w:rPr>
          <w:lang w:val="ne_NP" w:bidi="ne_NP"/>
        </w:rPr>
      </w:r>
      <w:r>
        <w:rPr>
          <w:lang w:val="ne_NP" w:bidi="ne_NP"/>
        </w:rPr>
        <w:t>सेइर त्यो क्षेत्रमा बसोबास गर्ने पहिलो व्यक्तिको नाम हो। यो त्यस क्षेत्रको नाम बन्यो। सेइर अन्ततः एदोमको भाग भए। एसाव एदोममा बस्न गए। यस खण्डमा भएका सबै मानिसहरू एसाव त्यहाँ बस्न जानुअघि एदोममा बसोबास गर्थे।</w:t>
      </w:r>
    </w:p>
    <w:p>
      <w:pPr/>
      <w:r>
        <w:rPr>
          <w:lang w:val="ne_NP" w:bidi="ne_NP"/>
        </w:rPr>
      </w:r>
      <w:r>
        <w:rPr>
          <w:lang w:val="ne_NP" w:bidi="ne_NP"/>
        </w:rPr>
        <w:t>केही नामहरू दोहोर्याइन्छन्। ध्यान दिनुहोस् कि लेखकले यी व्यक्तिहरूलाई एकअर्काबाट छुट्याउन सकियोस् र उनीहरू एउटै व्यक्ति हुन् भन्ने भ्रम नपरोस् भनेर उनीहरूमध्ये एकको बारेमा जानकारी प्रदान गर्दछन्।</w:t>
      </w:r>
    </w:p>
    <w:p>
      <w:pPr/>
      <w:r>
        <w:rPr>
          <w:lang w:val="ne_NP" w:bidi="ne_NP"/>
        </w:rPr>
      </w:r>
      <w:r>
        <w:rPr>
          <w:lang w:val="ne_NP" w:bidi="ne_NP"/>
        </w:rPr>
        <w:t xml:space="preserve"> आना नाम गरेका व्यक्ति ती हुन् जसले आफ्ना गधाहरूलाई चराउँदै गर्दा मरुभूमिमा </w:t>
      </w:r>
      <w:r>
        <w:rPr>
          <w:b/>
          <w:lang w:val="ne_NP" w:bidi="ne_NP"/>
        </w:rPr>
        <w:t>तातो पानीको मुहानहरू</w:t>
      </w:r>
      <w:r>
        <w:rPr>
          <w:lang w:val="ne_NP" w:bidi="ne_NP"/>
        </w:rPr>
        <w:t xml:space="preserve"> पत्तालागाइन्। धेरै अनुवादहरूले तातो मुहानहरू भन्छन्। यसको अर्थ पृथ्वीबाट माथिल्लो पानी तातो हो, चिसो होइन। केही अनुवादहरूले केवल मुहानहरू भन्छन् भने एउटा अनुवादले मरुद्यान शब्द प्रयोग गर्छ। </w:t>
      </w:r>
      <w:r>
        <w:rPr>
          <w:b/>
          <w:lang w:val="ne_NP" w:bidi="ne_NP"/>
        </w:rPr>
        <w:t>मरुद्यान</w:t>
      </w:r>
      <w:r>
        <w:rPr>
          <w:lang w:val="ne_NP" w:bidi="ne_NP"/>
        </w:rPr>
        <w:t xml:space="preserve"> एउटा यस्तो ठाउँ हो जहाँ तपाईंले मरुभूमिमा पानी भेट्टाउन सक्नुहुन्छ। मरुभूमि सामान्यतया पानी बिनाको एउटा सुख्खा ठाउँ हो, तर कहिलेकाहीँ त्यहाँ मरुद्यान हुन्छ जहाँ पानीका प्राकृतिक मुहानहरू हुन्छन्।</w:t>
      </w:r>
    </w:p>
    <w:p>
      <w:pPr/>
      <w:r>
        <w:rPr>
          <w:lang w:val="ne_NP" w:bidi="ne_NP"/>
        </w:rPr>
      </w:r>
      <w:r>
        <w:rPr>
          <w:lang w:val="ne_NP" w:bidi="ne_NP"/>
        </w:rPr>
        <w:t>तिम्ना र ओहोलीबामा एसावका परिवारका महिलाहरूका नाम एउटै हो। यी एउटै महिलाहरू हुन सक्छन् तर तिनीहरू फरक महिलाहरू हुन सक्छन्।</w:t>
      </w:r>
    </w:p>
    <w:p>
      <w:pPr/>
      <w:r>
        <w:rPr>
          <w:lang w:val="ne_NP" w:bidi="ne_NP"/>
        </w:rPr>
      </w:r>
      <w:r>
        <w:rPr>
          <w:lang w:val="ne_NP" w:bidi="ne_NP"/>
        </w:rPr>
        <w:t xml:space="preserve">सूचीबद्ध प्रत्येक व्यक्ति </w:t>
      </w:r>
      <w:r>
        <w:rPr>
          <w:b/>
          <w:lang w:val="ne_NP" w:bidi="ne_NP"/>
        </w:rPr>
        <w:t>कुलको</w:t>
      </w:r>
      <w:r>
        <w:rPr>
          <w:lang w:val="ne_NP" w:bidi="ne_NP"/>
        </w:rPr>
        <w:t xml:space="preserve"> नेता भए। यसको अर्थ उनका सन्तानहरूले उनलाई आफ्ना संस्थापक </w:t>
      </w:r>
      <w:r>
        <w:rPr>
          <w:b/>
          <w:lang w:val="ne_NP" w:bidi="ne_NP"/>
        </w:rPr>
        <w:t>पुर्खा</w:t>
      </w:r>
      <w:r>
        <w:rPr>
          <w:lang w:val="ne_NP" w:bidi="ne_NP"/>
        </w:rPr>
        <w:t>को रूपमा हेरेका थिए। यी सबै कुलहरूले सेईर क्षेत्रमा बसोबास गर्ने मानिसहरूको होरी जनजाति बनाए।</w:t>
      </w:r>
      <w:r>
        <w:rPr>
          <w:lang w:val="ne_NP" w:bidi="ne_NP"/>
        </w:rPr>
      </w:r>
    </w:p>
    <w:p>
      <w:pPr>
        <w:pStyle w:val="Heading3"/>
      </w:pPr>
      <w:r>
        <w:rPr>
          <w:lang w:val="ne_NP" w:bidi="ne_NP"/>
        </w:rPr>
        <w:t>Step 6</w:t>
      </w:r>
    </w:p>
    <w:p>
      <w:pPr/>
      <w:r>
        <w:rPr>
          <w:lang w:val="ne_NP" w:bidi="ne_NP"/>
        </w:rPr>
      </w:r>
      <w:r>
        <w:rPr>
          <w:lang w:val="ne_NP" w:bidi="ne_NP"/>
        </w:rPr>
        <w:t>अनुवादलाई सजिलोसँग बुझ्न यस खण्डको श्रव्य संस्करण सुन्‍नुहोस्।</w:t>
      </w:r>
    </w:p>
    <w:p>
      <w:pPr/>
      <w:r>
        <w:rPr>
          <w:lang w:val="ne_NP" w:bidi="ne_NP"/>
        </w:rPr>
      </w:r>
      <w:r>
        <w:rPr>
          <w:lang w:val="ne_NP" w:bidi="ne_NP"/>
        </w:rPr>
        <w:t>यस सत्रमा, एउटा समूहको रूपमा तपाईंको आफ्नै भाषामा खण्डलाई पुन: भन्न लगाउनुहोस्।</w:t>
      </w:r>
    </w:p>
    <w:p>
      <w:pPr/>
      <w:r>
        <w:rPr>
          <w:lang w:val="ne_NP" w:bidi="ne_NP"/>
        </w:rPr>
      </w:r>
      <w:r>
        <w:rPr>
          <w:lang w:val="ne_NP" w:bidi="ne_NP"/>
        </w:rPr>
        <w:t>पहिला, सम्पूर्ण समूहले खण्डलाई तपाईंको आफ्नै भाषामा बताउन अभ्यास गर्नुपर्छ। तपाईंले अघिल्लो चरणहरूमा निर्णय गर्नुभएको कुराहरू जस्तै कालक्रम, शब्दहरू, वाक्यांशहरू, भावनाहरू, वा तपाईंले छलफल गर्नुभएको अन्य कुराहरू यसमा समावेश गर्नलाई सम्झनुहोस्।</w:t>
      </w:r>
    </w:p>
    <w:p>
      <w:pPr/>
      <w:r>
        <w:rPr>
          <w:lang w:val="ne_NP" w:bidi="ne_NP"/>
        </w:rPr>
      </w:r>
      <w:r>
        <w:rPr>
          <w:lang w:val="ne_NP" w:bidi="ne_NP"/>
        </w:rPr>
        <w:t>एउटा समूहको सदस्यले खण्डका केही वाक्यहरू भन्नुपर्छ र रोकिनु पर्छ। समूहको अर्को सदस्यले खण्डको अर्को भाग भन्नु पर्छ र रोकिनु पर्छ। समूहले सम्पूर्ण खण्डलाई पुन: नभन्दासम्म यो गर्नुहोस्। यस चरणमा समूहका सदस्यहरूले एक अर्कालाई सच्याउन सक्छन्।</w:t>
      </w:r>
    </w:p>
    <w:p>
      <w:pPr/>
      <w:r>
        <w:rPr>
          <w:lang w:val="ne_NP" w:bidi="ne_NP"/>
        </w:rPr>
      </w:r>
      <w:r>
        <w:rPr>
          <w:lang w:val="ne_NP" w:bidi="ne_NP"/>
        </w:rPr>
        <w:t xml:space="preserve">अडियो रोक्‍नुहोस्। </w:t>
      </w:r>
    </w:p>
    <w:p>
      <w:pPr/>
      <w:r>
        <w:rPr>
          <w:lang w:val="ne_NP" w:bidi="ne_NP"/>
        </w:rPr>
      </w:r>
      <w:r>
        <w:rPr>
          <w:lang w:val="ne_NP" w:bidi="ne_NP"/>
        </w:rPr>
        <w:t>अर्को पटक, समूहको प्रत्येक सदस्यले कम्तिमा पनि एकचोटि सम्पूर्ण खण्डलाई नरोकी भन्नुपर्छ। समूहको सदस्यले खण्डलाई सम्झन मद्दत गर्न कुनैपनि वस्तुहरू, चालहरू, वा तिनीहरूको स्टोरीबोर्ड प्रयोग गर्न सक्छन्।</w:t>
      </w:r>
    </w:p>
    <w:p>
      <w:pPr/>
      <w:r>
        <w:rPr>
          <w:lang w:val="ne_NP" w:bidi="ne_NP"/>
        </w:rPr>
      </w:r>
      <w:r>
        <w:rPr>
          <w:lang w:val="ne_NP" w:bidi="ne_NP"/>
        </w:rPr>
        <w:t xml:space="preserve">अडियो रोक्‍नुहोस्। </w:t>
      </w:r>
    </w:p>
    <w:p>
      <w:pPr/>
      <w:r>
        <w:rPr>
          <w:lang w:val="ne_NP" w:bidi="ne_NP"/>
        </w:rPr>
      </w:r>
      <w:r>
        <w:rPr>
          <w:lang w:val="ne_NP" w:bidi="ne_NP"/>
        </w:rPr>
        <w:t>त्यसपछि, तपाईंलाई सबैभन्दा बढी मनपरेको खण्डको संस्करण कस्को हो समूहले निर्णय गर्न सक्छ। तपाईंले एउटा समूहको सदस्यले एउटा दृश्य बताएको तरिका मनपर्यो तर तपाईंले अर्को दृश्य अर्कै समूहको सदस्यले बताएको तरिका मनपर्यो भनेर निर्णय गर्न सक्नुहुन्छ।</w:t>
      </w:r>
    </w:p>
    <w:p>
      <w:pPr/>
      <w:r>
        <w:rPr>
          <w:lang w:val="ne_NP" w:bidi="ne_NP"/>
        </w:rPr>
      </w:r>
      <w:r>
        <w:rPr>
          <w:lang w:val="ne_NP" w:bidi="ne_NP"/>
        </w:rPr>
        <w:t xml:space="preserve">अडियो रोक्‍नुहोस्। </w:t>
      </w:r>
    </w:p>
    <w:p>
      <w:pPr/>
      <w:r>
        <w:rPr>
          <w:lang w:val="ne_NP" w:bidi="ne_NP"/>
        </w:rPr>
      </w:r>
      <w:r>
        <w:rPr>
          <w:lang w:val="ne_NP" w:bidi="ne_NP"/>
        </w:rPr>
        <w:t>अन्तमा, समूहले सबैजना सहमत हुने खण्डको अन्तिम संस्करणलाई सँगै राख्न सक्छन्। समूहको प्रत्येक सदस्यले यस खण्डको अन्तिम संस्करण सुनाउने अभ्यास गर्नुपर्छ।</w:t>
      </w:r>
      <w:r>
        <w:rPr>
          <w:lang w:val="ne_NP" w:bidi="ne_NP"/>
        </w:rPr>
      </w:r>
      <w:r>
        <w:rPr>
          <w:lang w:val="ne_NP" w:bidi="ne_NP"/>
        </w:rPr>
      </w:r>
    </w:p>
    <w:p>
      <w:pPr/>
      <w:r>
        <w:rPr>
          <w:lang w:val="ne_NP" w:bidi="ne_NP"/>
        </w:rPr>
      </w:r>
    </w:p>
    <w:p>
      <w:pPr>
        <w:pStyle w:val="Heading2"/>
      </w:pPr>
      <w:r>
        <w:rPr>
          <w:lang w:val="ne_NP" w:bidi="ne_NP"/>
        </w:rPr>
        <w:t>Genesis 36:31–43</w:t>
      </w:r>
      <w:r>
        <w:rPr>
          <w:lang w:val="ne_NP" w:bidi="ne_NP"/>
        </w:rPr>
      </w:r>
    </w:p>
    <w:p>
      <w:pPr>
        <w:pStyle w:val="Heading3"/>
      </w:pPr>
      <w:r>
        <w:rPr>
          <w:lang w:val="ne_NP" w:bidi="ne_NP"/>
        </w:rPr>
        <w:t>Step 1</w:t>
      </w:r>
    </w:p>
    <w:p>
      <w:pPr/>
      <w:r>
        <w:rPr>
          <w:lang w:val="ne_NP" w:bidi="ne_NP"/>
        </w:rPr>
      </w:r>
      <w:r>
        <w:rPr>
          <w:lang w:val="ne_NP" w:bidi="ne_NP"/>
        </w:rPr>
        <w:t>उत्पत्ति ३६:३१–४३ सुन्नुहोस् र यसलाई आफ्नो हृदयमा राख्नुहोस्। पाठलाई तीन पटक सुन्नुहोस् (सम्भव छ भने तीन फरक अनुवादहरूमा)। त्यसपछि टोलीले निम्न प्रश्नहरूको छलफल गर्नुहोस:</w:t>
      </w:r>
    </w:p>
    <w:p>
      <w:pPr>
        <w:pStyle w:val="ListBullet"/>
        <w:spacing w:line="240" w:lineRule="auto"/>
        <w:ind w:left="720"/>
      </w:pPr>
      <w:r>
        <w:rPr>
          <w:lang w:val="ne_NP" w:bidi="ne_NP"/>
        </w:rPr>
      </w:r>
      <w:r>
        <w:rPr>
          <w:lang w:val="ne_NP" w:bidi="ne_NP"/>
        </w:rPr>
        <w:t>यो खण्डमा तपाईंलाई के मन पर्‍यो?</w:t>
      </w:r>
    </w:p>
    <w:p>
      <w:pPr>
        <w:pStyle w:val="ListBullet"/>
        <w:spacing w:line="240" w:lineRule="auto"/>
        <w:ind w:left="720"/>
      </w:pPr>
      <w:r>
        <w:rPr>
          <w:lang w:val="ne_NP" w:bidi="ne_NP"/>
        </w:rPr>
      </w:r>
      <w:r>
        <w:rPr>
          <w:lang w:val="ne_NP" w:bidi="ne_NP"/>
        </w:rPr>
        <w:t>तपाईलाई के मन पर्दैन वा के बुझ्नुहुन्न?</w:t>
      </w:r>
    </w:p>
    <w:p>
      <w:pPr>
        <w:pStyle w:val="ListBullet"/>
        <w:spacing w:line="240" w:lineRule="auto"/>
        <w:ind w:left="720"/>
      </w:pPr>
      <w:r>
        <w:rPr>
          <w:lang w:val="ne_NP" w:bidi="ne_NP"/>
        </w:rPr>
      </w:r>
      <w:r>
        <w:rPr>
          <w:lang w:val="ne_NP" w:bidi="ne_NP"/>
        </w:rPr>
        <w:t>यो कथाले हामीलाई परमेश्वरको बारेमा के भन्छ?</w:t>
      </w:r>
    </w:p>
    <w:p>
      <w:pPr>
        <w:pStyle w:val="ListBullet"/>
        <w:spacing w:line="240" w:lineRule="auto"/>
        <w:ind w:left="720"/>
      </w:pPr>
      <w:r>
        <w:rPr>
          <w:lang w:val="ne_NP" w:bidi="ne_NP"/>
        </w:rPr>
      </w:r>
      <w:r>
        <w:rPr>
          <w:lang w:val="ne_NP" w:bidi="ne_NP"/>
        </w:rPr>
        <w:t>यो खण्डले मानिसबारे हामीलाई के भन्दछ?</w:t>
      </w:r>
    </w:p>
    <w:p>
      <w:pPr>
        <w:pStyle w:val="ListBullet"/>
        <w:spacing w:line="240" w:lineRule="auto"/>
        <w:ind w:left="720"/>
      </w:pPr>
      <w:r>
        <w:rPr>
          <w:lang w:val="ne_NP" w:bidi="ne_NP"/>
        </w:rPr>
      </w:r>
      <w:r>
        <w:rPr>
          <w:lang w:val="ne_NP" w:bidi="ne_NP"/>
        </w:rPr>
        <w:t>यो खण्डले कसरी हाम्रो दैनिक जीवनलाई प्रभाव पार्छ?</w:t>
      </w:r>
    </w:p>
    <w:p>
      <w:pPr>
        <w:pStyle w:val="ListBullet"/>
        <w:spacing w:line="240" w:lineRule="auto"/>
        <w:ind w:left="720"/>
      </w:pPr>
      <w:r>
        <w:rPr>
          <w:lang w:val="ne_NP" w:bidi="ne_NP"/>
        </w:rPr>
      </w:r>
      <w:r>
        <w:rPr>
          <w:lang w:val="ne_NP" w:bidi="ne_NP"/>
        </w:rPr>
        <w:t>यो कथा सुन्नु पर्ने तपाईंले चिन्नुभएको व्यक्ति को हुनुहुन्छ?</w:t>
      </w:r>
      <w:r>
        <w:rPr>
          <w:lang w:val="ne_NP" w:bidi="ne_NP"/>
        </w:rPr>
      </w:r>
    </w:p>
    <w:p>
      <w:pPr>
        <w:pStyle w:val="Heading3"/>
      </w:pPr>
      <w:r>
        <w:rPr>
          <w:lang w:val="ne_NP" w:bidi="ne_NP"/>
        </w:rPr>
        <w:t>Step 2</w:t>
      </w:r>
    </w:p>
    <w:p>
      <w:pPr/>
      <w:r>
        <w:rPr>
          <w:lang w:val="ne_NP" w:bidi="ne_NP"/>
        </w:rPr>
      </w:r>
      <w:r>
        <w:rPr>
          <w:lang w:val="ne_NP" w:bidi="ne_NP"/>
        </w:rPr>
        <w:t>मञ्चको तयारी</w:t>
      </w:r>
    </w:p>
    <w:p>
      <w:pPr/>
      <w:r>
        <w:rPr>
          <w:lang w:val="ne_NP" w:bidi="ne_NP"/>
        </w:rPr>
      </w:r>
      <w:r>
        <w:rPr>
          <w:lang w:val="ne_NP" w:bidi="ne_NP"/>
        </w:rPr>
        <w:t>उत्पत्ति ३६:३१–४३</w:t>
      </w:r>
    </w:p>
    <w:p>
      <w:pPr/>
      <w:r>
        <w:rPr>
          <w:lang w:val="ne_NP" w:bidi="ne_NP"/>
        </w:rPr>
      </w:r>
      <w:r>
        <w:rPr>
          <w:lang w:val="ne_NP" w:bidi="ne_NP"/>
        </w:rPr>
        <w:t>पाठलाई बुझ्न-सजिलो संस्करणमा एकपटक सुन्नुहोस्।</w:t>
      </w:r>
    </w:p>
    <w:p>
      <w:pPr/>
      <w:r>
        <w:rPr>
          <w:lang w:val="ne_NP" w:bidi="ne_NP"/>
        </w:rPr>
      </w:r>
      <w:r>
        <w:rPr>
          <w:lang w:val="ne_NP" w:bidi="ne_NP"/>
        </w:rPr>
        <w:t>यस खण्डले एदोम र एसावका सन्तानहरूको खण्ड समाप्त गर्दछ। यस खण्डले एदोमका राजाहरू वा शासकहरूको सूची दिन्छ। इस्राएली भनिने याकूबका सन्तानहरूमाथि शासन गर्ने कुनै राजा हुनुभन्दा अघि एदोममा राजाहरूले शासन गरेका थिए।</w:t>
      </w:r>
    </w:p>
    <w:p>
      <w:pPr/>
      <w:r>
        <w:rPr>
          <w:lang w:val="ne_NP" w:bidi="ne_NP"/>
        </w:rPr>
      </w:r>
      <w:r>
        <w:rPr>
          <w:lang w:val="ne_NP" w:bidi="ne_NP"/>
        </w:rPr>
        <w:t>यो एदोमका आठ राजाहरूको सूची हो। प्रत्येक राजाले अघिल्लो राजाको स्थान क्रमिकरूपमा लिए।</w:t>
      </w:r>
    </w:p>
    <w:p>
      <w:pPr/>
      <w:r>
        <w:rPr>
          <w:lang w:val="ne_NP" w:bidi="ne_NP"/>
        </w:rPr>
      </w:r>
      <w:r>
        <w:rPr>
          <w:lang w:val="ne_NP" w:bidi="ne_NP"/>
        </w:rPr>
        <w:t>स्पष्ट रूपमा एदोमका राजाहरू निर्वाचित भएका थिए। प्रत्येक राजा सूचीबद्ध छन्, उनका बुबा सूचीबद्ध छन् र उनको जन्मस्थान वा उनी जहाँबाट आएका थिए सो स्थान सूचीबद्ध छ। राजा अघिल्लो राजाका छोरा होइनन्। सामान्यतया जब राजाहरू हुन्छन्, तब राजत्व बुबाबाट छोरामा हस्तान्तरण हुन्छ। यस खण्डमा, प्रत्येक राजा फरक-फरक ठाउँका र फरक-फरक बुबाका सन्तान हुन्। यसले राजाहरू चुनिएका वा निर्वाचित भएका थिए भन्ने संकेत गर्छ। एकपटक राजा चुनिएपछि, उनले सामान्यतया आफ्नो मृत्यु नभएसम्म शासन गर्थे। प्रत्येक राजाले आफू जन्मिएको क्षेत्रबाट शासन गरेको देखिन्छ।</w:t>
      </w:r>
    </w:p>
    <w:p>
      <w:pPr/>
      <w:r>
        <w:rPr>
          <w:lang w:val="ne_NP" w:bidi="ne_NP"/>
        </w:rPr>
      </w:r>
      <w:r>
        <w:rPr>
          <w:lang w:val="ne_NP" w:bidi="ne_NP"/>
        </w:rPr>
        <w:t>रोक्नुहोस् र छलफल गर्नुहोस्: जब तपाईंको संस्कृतिमा कुनै शासकको मृत्यु हुन्छ, अर्को शासक कसरी चयन गरिन्छ? नेतृत्व अर्को पुस्तालाई कसरी हस्तान्तरण हुन्छ?</w:t>
      </w:r>
    </w:p>
    <w:p>
      <w:pPr/>
      <w:r>
        <w:rPr>
          <w:lang w:val="ne_NP" w:bidi="ne_NP"/>
        </w:rPr>
      </w:r>
      <w:r>
        <w:rPr>
          <w:lang w:val="ne_NP" w:bidi="ne_NP"/>
        </w:rPr>
        <w:t>राजा योबाब बोज्राका थिए। बोज्रा एदोमको एउटा महत्त्वपूर्ण सहर थियो।</w:t>
      </w:r>
    </w:p>
    <w:p>
      <w:pPr/>
      <w:r>
        <w:rPr>
          <w:lang w:val="ne_NP" w:bidi="ne_NP"/>
        </w:rPr>
      </w:r>
      <w:r>
        <w:rPr>
          <w:lang w:val="ne_NP" w:bidi="ne_NP"/>
        </w:rPr>
        <w:t>बोज्राको सहर चिन्ह लगाइएको नक्सा देखाउनुहोस्। तपाईंले यस खण्डमा काम गर्दा उल्लेख गरिएका ठाउँका नामहरू पत्ता लगाउन यो नक्सालाई धेरै पटक सन्दर्भ गर्नुहुनेछ।</w:t>
      </w:r>
    </w:p>
    <w:p>
      <w:pPr/>
      <w:r>
        <w:rPr>
          <w:lang w:val="ne_NP" w:bidi="ne_NP"/>
        </w:rPr>
      </w:r>
      <w:r>
        <w:rPr>
          <w:lang w:val="ne_NP" w:bidi="ne_NP"/>
        </w:rPr>
        <w:t>राजा हूशाम तिमानीहरूको देशका थिए। तेमानीहरू एदोमको दक्षिणमा बसोबास गर्थे।</w:t>
      </w:r>
    </w:p>
    <w:p>
      <w:pPr/>
      <w:r>
        <w:rPr>
          <w:lang w:val="ne_NP" w:bidi="ne_NP"/>
        </w:rPr>
      </w:r>
      <w:r>
        <w:rPr>
          <w:lang w:val="ne_NP" w:bidi="ne_NP"/>
        </w:rPr>
        <w:t>एदोम र सेइर चिन्ह लगाइएको नक्सा देखाउनुहोस्।</w:t>
      </w:r>
    </w:p>
    <w:p>
      <w:pPr/>
      <w:r>
        <w:rPr>
          <w:lang w:val="ne_NP" w:bidi="ne_NP"/>
        </w:rPr>
      </w:r>
      <w:r>
        <w:rPr>
          <w:lang w:val="ne_NP" w:bidi="ne_NP"/>
        </w:rPr>
        <w:t>त्यहाँ हदद नाम गरेका दुई राजाहरू छन्। यी विभिन्न सहरहरूका तर एउटै नाम भएका विभिन्न पुरुषहरू हुन्।</w:t>
      </w:r>
    </w:p>
    <w:p>
      <w:pPr/>
      <w:r>
        <w:rPr>
          <w:lang w:val="ne_NP" w:bidi="ne_NP"/>
        </w:rPr>
      </w:r>
      <w:r>
        <w:rPr>
          <w:lang w:val="ne_NP" w:bidi="ne_NP"/>
        </w:rPr>
        <w:t>पहिलो राजा हदद मोआब देशमा मिद्यानीहरूलाई पराजित गर्ने राजा थिए। मिद्यान अब्राहामका छोराहरूमध्ये एक थिए, जो साराको मृत्यु भएपछि र अब्राहामले कतूरासँग विवाह गरेपछि जन्मिएका थिए। यसको अर्थ मिद्यानीहरू र एदोमीहरू दाजुभाइहरू थिए। यस खण्डबाट, यो देखिन्छ कि मिद्यानीहरू त्यहाँका मानिसहरूमाथि आक्रमण गर्न मोआब गए। राजा हदद मोआब देशमा मिद्यानीहरूसँग लड्न एदोमबाट यात्रा गरे।</w:t>
      </w:r>
    </w:p>
    <w:p>
      <w:pPr/>
      <w:r>
        <w:rPr>
          <w:lang w:val="ne_NP" w:bidi="ne_NP"/>
        </w:rPr>
      </w:r>
      <w:r>
        <w:rPr>
          <w:lang w:val="ne_NP" w:bidi="ne_NP"/>
        </w:rPr>
        <w:t>मोआब, एदोम र मिद्यानका क्षेत्रहरू चिन्ह लगाइएको नक्सा देखाउनुहोस्।</w:t>
      </w:r>
    </w:p>
    <w:p>
      <w:pPr/>
      <w:r>
        <w:rPr>
          <w:lang w:val="ne_NP" w:bidi="ne_NP"/>
        </w:rPr>
      </w:r>
      <w:r>
        <w:rPr>
          <w:lang w:val="ne_NP" w:bidi="ne_NP"/>
        </w:rPr>
        <w:t>राजा शाऊल नदी किनारको रहोबोत सहरका थिए। यो कुन नदी थियो भन्ने हामीलाई थाहा छैन। कसैले यो वर्तमान इराक देशमा रहेको युफ्रेटिस नदी हुन सक्छ भन्ने सोचेका छन्। राजाले एदोममाथि शासन गर्नको लागि यो ठाउँ एदोमबाट धेरै टाढा छ। त्यसैले, यो सहर र नदी एदोमको देशमा कतै अवस्थित छन्।</w:t>
      </w:r>
    </w:p>
    <w:p>
      <w:pPr/>
      <w:r>
        <w:rPr>
          <w:lang w:val="ne_NP" w:bidi="ne_NP"/>
        </w:rPr>
      </w:r>
      <w:r>
        <w:rPr>
          <w:lang w:val="ne_NP" w:bidi="ne_NP"/>
        </w:rPr>
        <w:t>केवल एक पत्नी वा रानीको उल्लेख गरिएको छ। उनी दोस्रो राजा हददकी पत्नी हुन्। उनका बुबा र हजुरबुबा उनीसँग सूचीबद्ध छन्।</w:t>
      </w:r>
    </w:p>
    <w:p>
      <w:pPr/>
      <w:r>
        <w:rPr>
          <w:lang w:val="ne_NP" w:bidi="ne_NP"/>
        </w:rPr>
      </w:r>
      <w:r>
        <w:rPr>
          <w:lang w:val="ne_NP" w:bidi="ne_NP"/>
        </w:rPr>
        <w:t>रोक्नुहोस् र छलफल गर्नुहोस्: तपाईंको संस्कृतिमा कुनै महिलाका बुबा र हजुरबुबा उनको नामसँग कहिले सूचीबद्ध गरिन्छ? यसको के महत्व होला?</w:t>
      </w:r>
    </w:p>
    <w:p>
      <w:pPr/>
      <w:r>
        <w:rPr>
          <w:lang w:val="ne_NP" w:bidi="ne_NP"/>
        </w:rPr>
      </w:r>
      <w:r>
        <w:rPr>
          <w:lang w:val="ne_NP" w:bidi="ne_NP"/>
        </w:rPr>
        <w:t>अन्य राजाहरूले आआफ्ना सहरहरूबाट शासन गरे। आज यी सहरहरूको ठ्याक्कै स्थान हामीलाई थाहा छैन।</w:t>
      </w:r>
    </w:p>
    <w:p>
      <w:pPr/>
      <w:r>
        <w:rPr>
          <w:lang w:val="ne_NP" w:bidi="ne_NP"/>
        </w:rPr>
      </w:r>
      <w:r>
        <w:rPr>
          <w:lang w:val="ne_NP" w:bidi="ne_NP"/>
        </w:rPr>
        <w:t>यस खण्डको अन्तमा, लेखक एसावकहाँ फर्किन्छन् र एसावका सन्तानका कुलका नेताहरूको सूची दिन्छन्। तिनीहरू आफ्नै नामबाट राखिएका ठाउँहरूमा बसोबास गर्थे। कुलको नाम पनि पहिलो प्रमुखकै नामबाट राखिएको थियो। केही अनुवादहरूले प्रमुख प्रयोग गर्छन् र केहीले कुलको नेता प्रयोग गर्छन्। यो त्यही व्यक्ति हो। यो रोचक कुरा हो कि सूचीमा एसावका छोरा एलीपजकी उपपत्नी तिम्ना र एसावकी पत्नी ओहोलीबामाका नाम समावेश छन्। यस सूचीका ४ नाम मात्र एसावका सन्तानहरूको अघिल्लो सूचीमा थिए। यी नामहरूले पहिलो सूचीमा रहेकाहरू पछिका कुलका प्रमुखहरूलाई बुझाउन सक्छन्।</w:t>
      </w:r>
    </w:p>
    <w:p>
      <w:pPr/>
      <w:r>
        <w:rPr>
          <w:lang w:val="ne_NP" w:bidi="ne_NP"/>
        </w:rPr>
      </w:r>
      <w:r>
        <w:rPr>
          <w:lang w:val="ne_NP" w:bidi="ne_NP"/>
        </w:rPr>
        <w:t>रोक्नुहोस् र छलफल गर्नुहोस्: तपाईंको क्षेत्र तपाईंको जनजातिले कसरी बसोबास गरेको थियो भन्ने बारेमा कुरा गर्नुहोस्। आफ्नो सामान्य पुर्खाकहाँ फर्कनुहोस्। मानिसहरूले कसरी कुलहरू विकास गरे? तपाईंको क्षेत्रका गाउँहरू र जिल्लाहरूका नामहरू कहाँबाट आए?</w:t>
      </w:r>
    </w:p>
    <w:p>
      <w:pPr/>
      <w:r>
        <w:rPr>
          <w:lang w:val="ne_NP" w:bidi="ne_NP"/>
        </w:rPr>
      </w:r>
      <w:r>
        <w:rPr>
          <w:lang w:val="ne_NP" w:bidi="ne_NP"/>
        </w:rPr>
        <w:t>यस खण्डको पहिलो भागले राजाहरूको बारेमा कुरा गर्छ। यो अन्तिम भागले कुलका नेताहरूको बारेमा कुरा गर्छ। राजाहरूले सम्पूर्ण क्षेत्रमा शासन गर्ने थिए। कुलको प्रमुखले आफ्नो कुलमाथि शासन गर्थे। कुल भनेको साझा पुर्खा भएका परिवारहरूको एउटा समूह हो। कुलका नेताहरू सबै एसावका सन्तानहरू थिए। राजाहरू पनि एसावका सन्तानहरू थिए कि भनेर हामीलाई थाहा छैन।</w:t>
      </w:r>
      <w:r>
        <w:rPr>
          <w:lang w:val="ne_NP" w:bidi="ne_NP"/>
        </w:rPr>
      </w:r>
    </w:p>
    <w:p>
      <w:pPr>
        <w:pStyle w:val="Heading3"/>
      </w:pPr>
      <w:r>
        <w:rPr>
          <w:lang w:val="ne_NP" w:bidi="ne_NP"/>
        </w:rPr>
        <w:t>Step 3</w:t>
      </w:r>
    </w:p>
    <w:p>
      <w:pPr/>
      <w:r>
        <w:rPr>
          <w:lang w:val="ne_NP" w:bidi="ne_NP"/>
        </w:rPr>
      </w:r>
      <w:r>
        <w:rPr>
          <w:lang w:val="ne_NP" w:bidi="ne_NP"/>
        </w:rPr>
        <w:t>संस्करणलाई सजिलोसँग बुझ्न पाठलाई फेरी एकपटक सुन्नुहोस्।</w:t>
      </w:r>
    </w:p>
    <w:p>
      <w:pPr/>
      <w:r>
        <w:rPr>
          <w:lang w:val="ne_NP" w:bidi="ne_NP"/>
        </w:rPr>
      </w:r>
      <w:r>
        <w:rPr>
          <w:lang w:val="ne_NP" w:bidi="ne_NP"/>
        </w:rPr>
        <w:t>यस सत्रमा, यस कथालाई दृश्यात्मक बनाउन तपाईंले समूहलाई मद्दत गर्नुहुनेछ। तपाईंले समूहलाई दृश्यहरू, सेटिङ र कथाका पात्रहरू परिभाषित गर्न मद्दत गर्नुहुनेछ।</w:t>
      </w:r>
    </w:p>
    <w:p>
      <w:pPr/>
      <w:r>
        <w:rPr>
          <w:lang w:val="ne_NP" w:bidi="ne_NP"/>
        </w:rPr>
      </w:r>
      <w:r>
        <w:rPr>
          <w:lang w:val="ne_NP" w:bidi="ne_NP"/>
        </w:rPr>
        <w:t>यस कथामा २ दृश्यहरू छन्।</w:t>
      </w:r>
    </w:p>
    <w:p>
      <w:pPr/>
      <w:r>
        <w:rPr>
          <w:lang w:val="ne_NP" w:bidi="ne_NP"/>
        </w:rPr>
      </w:r>
      <w:r>
        <w:rPr>
          <w:b/>
          <w:lang w:val="ne_NP" w:bidi="ne_NP"/>
        </w:rPr>
        <w:t>पहिलो दृश्य:</w:t>
      </w:r>
      <w:r>
        <w:rPr>
          <w:lang w:val="ne_NP" w:bidi="ne_NP"/>
        </w:rPr>
        <w:t xml:space="preserve"> एदोमका ८ राजाहरूको सूची।</w:t>
      </w:r>
    </w:p>
    <w:p>
      <w:pPr/>
      <w:r>
        <w:rPr>
          <w:lang w:val="ne_NP" w:bidi="ne_NP"/>
        </w:rPr>
      </w:r>
      <w:r>
        <w:rPr>
          <w:b/>
          <w:lang w:val="ne_NP" w:bidi="ne_NP"/>
        </w:rPr>
        <w:t>दोस्रो दृश्य:</w:t>
      </w:r>
      <w:r>
        <w:rPr>
          <w:lang w:val="ne_NP" w:bidi="ne_NP"/>
        </w:rPr>
        <w:t xml:space="preserve"> एसावका सन्तान भएका कुलहरू र तिनीहरूका प्रमुखहरूको अन्तिम सूची।</w:t>
      </w:r>
    </w:p>
    <w:p>
      <w:pPr/>
      <w:r>
        <w:rPr>
          <w:lang w:val="ne_NP" w:bidi="ne_NP"/>
        </w:rPr>
      </w:r>
      <w:r>
        <w:rPr>
          <w:lang w:val="ne_NP" w:bidi="ne_NP"/>
        </w:rPr>
        <w:t>यस कथामा यि पात्रहरु समावेश छन्:</w:t>
      </w:r>
    </w:p>
    <w:p>
      <w:pPr>
        <w:pStyle w:val="ListBullet"/>
        <w:spacing w:line="240" w:lineRule="auto"/>
        <w:ind w:left="720"/>
      </w:pPr>
      <w:r>
        <w:rPr>
          <w:lang w:val="ne_NP" w:bidi="ne_NP"/>
        </w:rPr>
      </w:r>
      <w:r>
        <w:rPr>
          <w:lang w:val="ne_NP" w:bidi="ne_NP"/>
        </w:rPr>
        <w:t>एसाव</w:t>
      </w:r>
    </w:p>
    <w:p>
      <w:pPr>
        <w:pStyle w:val="ListBullet"/>
        <w:spacing w:line="240" w:lineRule="auto"/>
        <w:ind w:left="720"/>
      </w:pPr>
      <w:r>
        <w:rPr>
          <w:lang w:val="ne_NP" w:bidi="ne_NP"/>
        </w:rPr>
      </w:r>
      <w:r>
        <w:rPr>
          <w:lang w:val="ne_NP" w:bidi="ne_NP"/>
        </w:rPr>
        <w:t>८ राजाहरूको सूची</w:t>
      </w:r>
    </w:p>
    <w:p>
      <w:pPr>
        <w:pStyle w:val="ListBullet"/>
        <w:spacing w:line="240" w:lineRule="auto"/>
        <w:ind w:left="720"/>
      </w:pPr>
      <w:r>
        <w:rPr>
          <w:lang w:val="ne_NP" w:bidi="ne_NP"/>
        </w:rPr>
      </w:r>
      <w:r>
        <w:rPr>
          <w:lang w:val="ne_NP" w:bidi="ne_NP"/>
        </w:rPr>
        <w:t>एदोमीहरूका ११ कुलका नेताहरूको सूची। एदोमीहरू एसावका सन्तानहरू हुन्।</w:t>
      </w:r>
    </w:p>
    <w:p>
      <w:pPr/>
      <w:r>
        <w:rPr>
          <w:lang w:val="ne_NP" w:bidi="ne_NP"/>
        </w:rPr>
      </w:r>
      <w:r>
        <w:rPr>
          <w:lang w:val="ne_NP" w:bidi="ne_NP"/>
        </w:rPr>
        <w:t>यस सत्रमा, समूहलाई स्टोरीबोर्ड बनाउन, चित्र कोर्न वा कुनै प्रकारका हेरफेर गर्न मिल्ने वस्तुहरू (जस्तै ढुङ्गा, लठ्ठी, बच्चाहरूको खेलौनाहरू) प्रयोग गरेर कथा र त्यसमा भएका क्रियाकलापलाई दृश्यात्मक बनाउनुहोस्।</w:t>
      </w:r>
    </w:p>
    <w:p>
      <w:pPr/>
      <w:r>
        <w:rPr>
          <w:lang w:val="ne_NP" w:bidi="ne_NP"/>
        </w:rPr>
      </w:r>
      <w:r>
        <w:rPr>
          <w:lang w:val="ne_NP" w:bidi="ne_NP"/>
        </w:rPr>
        <w:t>पहिलो दृश्यमा, तपाईंले एक राजाबाट अर्को राजालाई क्रमबद्ध रूपमा शक्ति हस्तान्तरण भएको देख्नुहुन्छ। सूचीमा ८ राजाहरू छन्।</w:t>
      </w:r>
    </w:p>
    <w:p>
      <w:pPr/>
      <w:r>
        <w:rPr>
          <w:lang w:val="ne_NP" w:bidi="ne_NP"/>
        </w:rPr>
      </w:r>
      <w:r>
        <w:rPr>
          <w:lang w:val="ne_NP" w:bidi="ne_NP"/>
        </w:rPr>
        <w:t>पहिलो राजा हददले मोआबमा मिद्यानीहरूलाई पराजित गरे</w:t>
      </w:r>
    </w:p>
    <w:p>
      <w:pPr/>
      <w:r>
        <w:rPr>
          <w:lang w:val="ne_NP" w:bidi="ne_NP"/>
        </w:rPr>
      </w:r>
      <w:r>
        <w:rPr>
          <w:lang w:val="ne_NP" w:bidi="ne_NP"/>
        </w:rPr>
        <w:t>दोस्रो राजा हददको विवरणमा उनकी पत्नी र उनका बुबा र हजुरबुबाको नाम पनि समावेश छ।</w:t>
      </w:r>
    </w:p>
    <w:p>
      <w:pPr/>
      <w:r>
        <w:rPr>
          <w:lang w:val="ne_NP" w:bidi="ne_NP"/>
        </w:rPr>
      </w:r>
      <w:r>
        <w:rPr>
          <w:lang w:val="ne_NP" w:bidi="ne_NP"/>
        </w:rPr>
        <w:t>यी राजाहरूका लागि समयरेखा प्रदान गरिएको छैन। पहिलो राजाले कहिले शासन गर्न थाले हामीलाई थाहा छैन। इस्राएलीहरूको कुनै राजा हुनुभन्दा अघि यी राजाहरूले एदोममाथि शासन गरेका थिए भन्ने हामीलाई थाहा छ। राजाहरू आफ्ना बुबाबाट सिंहासन उत्तराधिकारमा पाउनुको सट्टा निर्वाचित वा रोजिएका थिए।</w:t>
      </w:r>
    </w:p>
    <w:p>
      <w:pPr/>
      <w:r>
        <w:rPr>
          <w:lang w:val="ne_NP" w:bidi="ne_NP"/>
        </w:rPr>
      </w:r>
      <w:r>
        <w:rPr>
          <w:lang w:val="ne_NP" w:bidi="ne_NP"/>
        </w:rPr>
        <w:t>दृश्य दुईमा, कुलका नेता भएका एसावका सन्तानहरू सूचीबद्ध छन्। हामीसँग दुई महिलासहित ११ नाम छन्।</w:t>
      </w:r>
    </w:p>
    <w:p>
      <w:pPr/>
      <w:r>
        <w:rPr>
          <w:lang w:val="ne_NP" w:bidi="ne_NP"/>
        </w:rPr>
      </w:r>
      <w:r>
        <w:rPr>
          <w:lang w:val="ne_NP" w:bidi="ne_NP"/>
        </w:rPr>
        <w:t>कुलका नेताहरू वा एसावका सन्तानहरू सूचीबद्ध छन्। यी नामहरू पहिलो सूचीमा भएका नामहरू जस्तै छैनन्। ११ नामहरूमध्ये ४ पहिलो सूचीका हुन्। दुई पत्नीहरू सूचीमा समावेश छन्। यी मानिसहरू बसोबास गर्ने क्षेत्रको नाम तिनीहरूको नाममा राखिएको थियो। कुलले आफ्नो नाम राख्यो। यी सबै कुलहरू मिलेर एदोमीहरूको जाति बन्यो।</w:t>
      </w:r>
      <w:r>
        <w:rPr>
          <w:lang w:val="ne_NP" w:bidi="ne_NP"/>
        </w:rPr>
      </w:r>
    </w:p>
    <w:p>
      <w:pPr>
        <w:pStyle w:val="Heading3"/>
      </w:pPr>
      <w:r>
        <w:rPr>
          <w:lang w:val="ne_NP" w:bidi="ne_NP"/>
        </w:rPr>
        <w:t>Step 4</w:t>
      </w:r>
    </w:p>
    <w:p>
      <w:pPr/>
      <w:r>
        <w:rPr>
          <w:lang w:val="ne_NP" w:bidi="ne_NP"/>
        </w:rPr>
      </w:r>
      <w:r>
        <w:rPr>
          <w:lang w:val="ne_NP" w:bidi="ne_NP"/>
        </w:rPr>
        <w:t>संस्करणलाई सजिलोसँग बुझ्न पाठलाई फेरी एकपटक सुन्नुहोस्।</w:t>
      </w:r>
    </w:p>
    <w:p>
      <w:pPr/>
      <w:r>
        <w:rPr>
          <w:lang w:val="ne_NP" w:bidi="ne_NP"/>
        </w:rPr>
      </w:r>
      <w:r>
        <w:rPr>
          <w:lang w:val="ne_NP" w:bidi="ne_NP"/>
        </w:rPr>
        <w:t>यस सत्रमा, टोलीले कथालाई नाटकीय बनाउनेछ।</w:t>
      </w:r>
    </w:p>
    <w:p>
      <w:pPr/>
      <w:r>
        <w:rPr>
          <w:lang w:val="ne_NP" w:bidi="ne_NP"/>
        </w:rPr>
      </w:r>
      <w:r>
        <w:rPr>
          <w:lang w:val="ne_NP" w:bidi="ne_NP"/>
        </w:rPr>
        <w:t>यस कथामा २ दृश्यहरू छन्।</w:t>
      </w:r>
    </w:p>
    <w:p>
      <w:pPr/>
      <w:r>
        <w:rPr>
          <w:lang w:val="ne_NP" w:bidi="ne_NP"/>
        </w:rPr>
      </w:r>
      <w:r>
        <w:rPr>
          <w:lang w:val="ne_NP" w:bidi="ne_NP"/>
        </w:rPr>
        <w:t>यस कथामा यि पात्रहरु समावेश छन्:</w:t>
      </w:r>
    </w:p>
    <w:p>
      <w:pPr>
        <w:pStyle w:val="ListBullet"/>
        <w:spacing w:line="240" w:lineRule="auto"/>
        <w:ind w:left="720"/>
      </w:pPr>
      <w:r>
        <w:rPr>
          <w:lang w:val="ne_NP" w:bidi="ne_NP"/>
        </w:rPr>
      </w:r>
      <w:r>
        <w:rPr>
          <w:lang w:val="ne_NP" w:bidi="ne_NP"/>
        </w:rPr>
        <w:t>एसाव</w:t>
      </w:r>
    </w:p>
    <w:p>
      <w:pPr>
        <w:pStyle w:val="ListBullet"/>
        <w:spacing w:line="240" w:lineRule="auto"/>
        <w:ind w:left="720"/>
      </w:pPr>
      <w:r>
        <w:rPr>
          <w:lang w:val="ne_NP" w:bidi="ne_NP"/>
        </w:rPr>
      </w:r>
      <w:r>
        <w:rPr>
          <w:lang w:val="ne_NP" w:bidi="ne_NP"/>
        </w:rPr>
        <w:t>८ राजाहरूको सूची</w:t>
      </w:r>
    </w:p>
    <w:p>
      <w:pPr>
        <w:pStyle w:val="ListBullet"/>
        <w:spacing w:line="240" w:lineRule="auto"/>
        <w:ind w:left="720"/>
      </w:pPr>
      <w:r>
        <w:rPr>
          <w:lang w:val="ne_NP" w:bidi="ne_NP"/>
        </w:rPr>
      </w:r>
      <w:r>
        <w:rPr>
          <w:lang w:val="ne_NP" w:bidi="ne_NP"/>
        </w:rPr>
        <w:t>एदोमीहरूका ११ कुलका नेताहरूको सूची</w:t>
      </w:r>
    </w:p>
    <w:p>
      <w:pPr/>
      <w:r>
        <w:rPr>
          <w:lang w:val="ne_NP" w:bidi="ne_NP"/>
        </w:rPr>
      </w:r>
      <w:r>
        <w:rPr>
          <w:lang w:val="ne_NP" w:bidi="ne_NP"/>
        </w:rPr>
        <w:t>टोलीले कथालाई दुई पटक अभिनय गर्न लगाउनुहोस्। तिनीहरूले अनुवाद गरिरहेका भाषामा अभिनय गर्नुपर्छ। पहिला, टोलीले नरोकिकन कथालाई अभिनय गर्नु। दोस्रो पटक टोलीले कथालाई अभिनय गर्दा, तिनीहरूलाई कथाको विभिन्न ठाउँहरूमा रोक्नुहोस्।</w:t>
      </w:r>
    </w:p>
    <w:p>
      <w:pPr/>
      <w:r>
        <w:rPr>
          <w:lang w:val="ne_NP" w:bidi="ne_NP"/>
        </w:rPr>
      </w:r>
      <w:r>
        <w:rPr>
          <w:lang w:val="ne_NP" w:bidi="ne_NP"/>
        </w:rPr>
        <w:t>टोलीले पहिलो पटक कथालाई अभिनय गर्दा, संवाद, प्रवाह, प्लटलाइन र कथाको कालक्रममा ध्यान दिनुहोस्। कथा वा खण्डको महत्त्वपूर्ण वा कठिन भागहरूलाई अभिनय गर्नुपर्ने र छुटाउन नहुने कुरामा ध्यान दिनुहोस्। टोलीलाई कथाका भागहरू सम्झन मद्दत गर्नुहोस्।</w:t>
      </w:r>
    </w:p>
    <w:p>
      <w:pPr/>
      <w:r>
        <w:rPr>
          <w:lang w:val="ne_NP" w:bidi="ne_NP"/>
        </w:rPr>
      </w:r>
      <w:r>
        <w:rPr>
          <w:lang w:val="ne_NP" w:bidi="ne_NP"/>
        </w:rPr>
        <w:t>पहिलो दृश्यमा, प्रत्येक राजालाई चयन गरिन्छ र उनले आफ्नो सहरबाट शासन गर्छन्।</w:t>
      </w:r>
    </w:p>
    <w:p>
      <w:pPr/>
      <w:r>
        <w:rPr>
          <w:lang w:val="ne_NP" w:bidi="ne_NP"/>
        </w:rPr>
      </w:r>
      <w:r>
        <w:rPr>
          <w:lang w:val="ne_NP" w:bidi="ne_NP"/>
        </w:rPr>
        <w:t>अभिनय रोक्नुहोस्: प्रत्येक राजालाई सोध्नुहोस्, "एदोमीहरूको राजा भएकोमा तपाईंलाई कस्तो महसुस हुन्छ?" तपाईंले सुन्न सक्नुहुन्छ, "म छानिन पाउँदा सम्मानित छु।" म बुद्धिमानी शासन गर्ने प्रयास गर्नेछु।" वा, "मेरो गाउँको राजा हुने पालो हो।" मलाई लाग्छ कि हामी राम्रो गर्नेछौं।" वा, "मेरो छोराले मलाई पछ्याउन सकोस् भन्ने म चाहन्छु।" तर हाम्रो तरिका भनेको अर्को गाउँबाट नयाँ राजा चुन्नु हो।" नाटक फेरि सुरु गर्नुहोस्।</w:t>
      </w:r>
    </w:p>
    <w:p>
      <w:pPr/>
      <w:r>
        <w:rPr>
          <w:lang w:val="ne_NP" w:bidi="ne_NP"/>
        </w:rPr>
      </w:r>
      <w:r>
        <w:rPr>
          <w:lang w:val="ne_NP" w:bidi="ne_NP"/>
        </w:rPr>
        <w:t>पहिलो राजा हदद मिद्यानीहरूसँग लड्न मोआब जान्छन्।</w:t>
      </w:r>
    </w:p>
    <w:p>
      <w:pPr/>
      <w:r>
        <w:rPr>
          <w:lang w:val="ne_NP" w:bidi="ne_NP"/>
        </w:rPr>
      </w:r>
      <w:r>
        <w:rPr>
          <w:lang w:val="ne_NP" w:bidi="ne_NP"/>
        </w:rPr>
        <w:t>अभिनय रोक्नुहोस्: राजा हददलाई सोध्नुहोस्, "तपाईं किन मोआबमा हुनुहुन्छ?" तपाईंले किन मिद्यानीहरूसँग लड्न एदोम छोडेर जानुभयो? आफ्ना काकाका छोराछोरीहरूसँग लड्ने कुरामा तपाईंलाई कस्तो लाग्छ?" तपाईंले सुन्न सक्नुहुन्छ, "मिद्यानीहरू पनि मेरा शत्रुहरू हुन्।" तिनीहरू मोआब पुग्न मेरो देश भएर यात्रा गरे। मैले तिनीहरूलाई यहाँ रोक्नुपर्छ, अन्यथा तिनीहरूले हामीलाई पनि आक्रमण गर्नेछन्। तिनीहरूले काकाकाकी वा ठूलोबुबा ठूलीआमाका छोराछोरी जस्तो व्यवहार गरिरहेका छैनन्। तिनीहरूले हामीलाई आक्रमण गर्नेछन्। हामीले आफ्नो रक्षा गर्नुपर्छ।" नाटक फेरि सुरु गर्नुहोस्।</w:t>
      </w:r>
    </w:p>
    <w:p>
      <w:pPr/>
      <w:r>
        <w:rPr>
          <w:lang w:val="ne_NP" w:bidi="ne_NP"/>
        </w:rPr>
      </w:r>
      <w:r>
        <w:rPr>
          <w:lang w:val="ne_NP" w:bidi="ne_NP"/>
        </w:rPr>
        <w:t>दोस्रो राजा हदद आफ्नी पत्नी महेताबेलसँग शासन गर्न आउँछन्।</w:t>
      </w:r>
    </w:p>
    <w:p>
      <w:pPr/>
      <w:r>
        <w:rPr>
          <w:lang w:val="ne_NP" w:bidi="ne_NP"/>
        </w:rPr>
      </w:r>
      <w:r>
        <w:rPr>
          <w:lang w:val="ne_NP" w:bidi="ne_NP"/>
        </w:rPr>
        <w:t>अभिनय रोक्नुहोस्: महेताबेललाई सोध्नुहोस्, "अब तपाईं रानी हुनुभएकोले तपाईंका बुबा र हजुरबुबा कस्तो महसुस गरिरहेका छन्?" तपाईंले सुन्न सक्नुहुन्छ, "तिनीहरू खुसी छन्।" म राम्रो रानी हुनेछु। म मेरो पतिलाई यस क्षेत्रमा शासन गर्न मद्दत गर्नेछु।" नाटक फेरि सुरु गर्नुहोस्।</w:t>
      </w:r>
    </w:p>
    <w:p>
      <w:pPr/>
      <w:r>
        <w:rPr>
          <w:lang w:val="ne_NP" w:bidi="ne_NP"/>
        </w:rPr>
      </w:r>
      <w:r>
        <w:rPr>
          <w:lang w:val="ne_NP" w:bidi="ne_NP"/>
        </w:rPr>
        <w:t>दृश्य २ ले एसावका सन्तानका रूपमा रहेका ११ कुलका नेताहरूलाई सूचीबद्ध गर्छ। प्रत्येक कुलको नेताको प्रतिनिधित्व गर्न कसैलाई उभिन लगाउनुहोस्। वा तपाईंले प्रत्येक नेताको प्रतिनिधित्व गर्न खेलौनाहरू वा वस्तुहरू प्रयोग गर्न सक्नुहुन्छ। एदोमको नक्सा कोर्नुहोस् र प्रत्येक नेतालाई फरक ठाउँमा राख्नुहोस्। यो कुलहरू कसरी बढे र एदोमको भूमि ओगटे भनेर देखाउनका लागि हो।</w:t>
      </w:r>
    </w:p>
    <w:p>
      <w:pPr/>
      <w:r>
        <w:rPr>
          <w:lang w:val="ne_NP" w:bidi="ne_NP"/>
        </w:rPr>
      </w:r>
      <w:r>
        <w:rPr>
          <w:lang w:val="ne_NP" w:bidi="ne_NP"/>
        </w:rPr>
        <w:t>अभिनय रोक्नुहोस्: विभिन्न कुलका नेताहरूलाई सोध्नुहोस्, "आफ्नो कुलको यो क्षेत्रको बारेमा तपाईंलाई कस्तो महसुस हुन्छ?" तपाईंले सुन्न सक्नुहुन्छ, "मलाई यो क्षेत्र मन पर्छ। त्यहाँ पशुहरूका लागि पर्याप्त घाँस र पर्याप्त पानी छ। हामी यहाँ समृद्ध हुन सक्छौं। हामीसँग यो क्षेत्र भएकोमा म खुसी छु।" वा, "यो राम्रो छ र मेरा आफन्तहरू कसैले हामीलाई आक्रमण गरे भने मद्दत गर्न पर्याप्त नजिकै छन्।" कुलका अगुवाहरूलाई सोध्नुहोस्, "आफ्ना पुर्खा एसावको बारेमा तपाईंलाई के लाग्छ?" तपाईंले सुन्न सक्नुहुन्छ, "एसाव एक महान व्यक्ति थिए। उनी यहाँ आए र हाम्रा लागि यो जमिन लिए। एसावले हामीलाई धेरै कुराहरू सिकाए। "एसाव एउटा असल मानिस थिए।" नाटक फेरि सुरु गर्नुहोस्।</w:t>
      </w:r>
      <w:r>
        <w:rPr>
          <w:lang w:val="ne_NP" w:bidi="ne_NP"/>
        </w:rPr>
      </w:r>
    </w:p>
    <w:p>
      <w:pPr>
        <w:pStyle w:val="Heading3"/>
      </w:pPr>
      <w:r>
        <w:rPr>
          <w:lang w:val="ne_NP" w:bidi="ne_NP"/>
        </w:rPr>
        <w:t>Step 5</w:t>
      </w:r>
    </w:p>
    <w:p>
      <w:pPr/>
      <w:r>
        <w:rPr>
          <w:lang w:val="ne_NP" w:bidi="ne_NP"/>
        </w:rPr>
      </w:r>
      <w:r>
        <w:rPr>
          <w:lang w:val="ne_NP" w:bidi="ne_NP"/>
        </w:rPr>
        <w:t>पाठलाई बुझ्न-सजिलो संस्करणमा एकपटक सुन्नुहोस्।</w:t>
      </w:r>
    </w:p>
    <w:p>
      <w:pPr/>
      <w:r>
        <w:rPr>
          <w:lang w:val="ne_NP" w:bidi="ne_NP"/>
        </w:rPr>
      </w:r>
      <w:r>
        <w:rPr>
          <w:lang w:val="ne_NP" w:bidi="ne_NP"/>
        </w:rPr>
        <w:t xml:space="preserve">यो एदोमका राजाहरूको सूची हो। एउटै </w:t>
      </w:r>
      <w:r>
        <w:rPr>
          <w:b/>
          <w:lang w:val="ne_NP" w:bidi="ne_NP"/>
        </w:rPr>
        <w:t>राजाले</w:t>
      </w:r>
      <w:r>
        <w:rPr>
          <w:lang w:val="ne_NP" w:bidi="ne_NP"/>
        </w:rPr>
        <w:t xml:space="preserve"> सम्पूर्ण देशमा शासन गरे। यस्तो देखिन्छ कि यी राजाहरू छानिएका थिए र उनीहरूले बुबाबाट उत्तराधिकार पाएका थिएनन्, जसरी अन्य धेरै ठाउँका राजाहरूमा हुने गर्दछ। प्रत्येक राजाका बुबाको नाम र उनले शासन गरेको सहरको नाम उल्लेख गरिएको छ। राजा त्यो सहरमा बसोबास गर्थे तर सम्पूर्ण एदोममाथि शासन गर्थे।</w:t>
      </w:r>
    </w:p>
    <w:p>
      <w:pPr/>
      <w:r>
        <w:rPr>
          <w:lang w:val="ne_NP" w:bidi="ne_NP"/>
        </w:rPr>
      </w:r>
      <w:r>
        <w:rPr>
          <w:lang w:val="ne_NP" w:bidi="ne_NP"/>
        </w:rPr>
        <w:t>पहिलो राजा हददले मोआब देशमा मिद्यानीहरूसित लडे र तिनीहरूलाई पराजित गरे। मिद्यानीहरू अब्राहामका सन्तानहरू र यसरी एदोमीहरूका आफन्तहरू हुन्। यस खण्डले यस सम्बन्धको उल्लेख गर्दैन। मिद्यानीहरू फेरि धर्मशास्त्रमा देखा पर्नेछन्। मोआब एउटा क्षेत्रको नाम हो जस्तै एदोम एउटा क्षेत्रको नाम हो। मोआब धर्मशास्त्रमा फेरि धेरै पटक देखा पर्नेछ।</w:t>
      </w:r>
    </w:p>
    <w:p>
      <w:pPr/>
      <w:r>
        <w:rPr>
          <w:lang w:val="ne_NP" w:bidi="ne_NP"/>
        </w:rPr>
      </w:r>
      <w:r>
        <w:rPr>
          <w:lang w:val="ne_NP" w:bidi="ne_NP"/>
        </w:rPr>
        <w:t>दोस्रो राजा हददकी पत्नी महेताबेलका बुबा र हजुरबुबाको नाम सूचीबद्ध गरिएको छ। हजुरबुबा सायद उनका बुबाका बुबा हुनुपर्छ। यस सम्बन्धलाई वर्णन गर्न उपयुक्त नाताका शब्दहरू प्रयोग गर्नुहोस्।</w:t>
      </w:r>
    </w:p>
    <w:p>
      <w:pPr/>
      <w:r>
        <w:rPr>
          <w:lang w:val="ne_NP" w:bidi="ne_NP"/>
        </w:rPr>
      </w:r>
      <w:r>
        <w:rPr>
          <w:lang w:val="ne_NP" w:bidi="ne_NP"/>
        </w:rPr>
        <w:t xml:space="preserve">एसावका सन्तानहरू जो </w:t>
      </w:r>
      <w:r>
        <w:rPr>
          <w:b/>
          <w:lang w:val="ne_NP" w:bidi="ne_NP"/>
        </w:rPr>
        <w:t>कुल</w:t>
      </w:r>
      <w:r>
        <w:rPr>
          <w:lang w:val="ne_NP" w:bidi="ne_NP"/>
        </w:rPr>
        <w:t>का नेताहरू भए, तिनीहरू सूचीकृत छन्। यस खण्डले नामहरू किन पहिलो सूचीभन्दा फरक छन् भनेर व्याख्या गर्दैन। ४ नामहरू दोहोरिएका छन्। तिम्ना एसावका छोरा एलीपजकी उपपत्नी हुन्। ओहोलीबामा एसावका पत्नीहरूमध्ये एक हुन्। यी कुलका नेताहरूका नामहरू पनि कुल अवस्थित क्षेत्रको नाम भए। कुल भनेको साझा पुर्खा भएका परिवारहरूको सङ्ग्रह हो। धेरै कुलहरूले एउटा जनजाति बनाउँथे। धेरै कुलहरूले एउटा राष्ट्र बनाउँथे।</w:t>
      </w:r>
      <w:r>
        <w:rPr>
          <w:lang w:val="ne_NP" w:bidi="ne_NP"/>
        </w:rPr>
      </w:r>
    </w:p>
    <w:p>
      <w:pPr>
        <w:pStyle w:val="Heading3"/>
      </w:pPr>
      <w:r>
        <w:rPr>
          <w:lang w:val="ne_NP" w:bidi="ne_NP"/>
        </w:rPr>
        <w:t>Step 6</w:t>
      </w:r>
    </w:p>
    <w:p>
      <w:pPr/>
      <w:r>
        <w:rPr>
          <w:lang w:val="ne_NP" w:bidi="ne_NP"/>
        </w:rPr>
      </w:r>
      <w:r>
        <w:rPr>
          <w:lang w:val="ne_NP" w:bidi="ne_NP"/>
        </w:rPr>
        <w:t>अनुवादलाई सजिलोसँग बुझ्न यस खण्डको श्रव्य संस्करण सुन्‍नुहोस्।</w:t>
      </w:r>
    </w:p>
    <w:p>
      <w:pPr/>
      <w:r>
        <w:rPr>
          <w:lang w:val="ne_NP" w:bidi="ne_NP"/>
        </w:rPr>
      </w:r>
      <w:r>
        <w:rPr>
          <w:lang w:val="ne_NP" w:bidi="ne_NP"/>
        </w:rPr>
        <w:t>यस सत्रमा, एउटा समूहको रूपमा तपाईंको आफ्नै भाषामा खण्डलाई पुन: भन्न लगाउनुहोस्।</w:t>
      </w:r>
    </w:p>
    <w:p>
      <w:pPr/>
      <w:r>
        <w:rPr>
          <w:lang w:val="ne_NP" w:bidi="ne_NP"/>
        </w:rPr>
      </w:r>
      <w:r>
        <w:rPr>
          <w:lang w:val="ne_NP" w:bidi="ne_NP"/>
        </w:rPr>
        <w:t>पहिला, सम्पूर्ण समूहले खण्डलाई तपाईंको आफ्नै भाषामा बताउन अभ्यास गर्नुपर्छ। तपाईंले अघिल्लो चरणहरूमा निर्णय गर्नुभएको कुराहरू जस्तै कालक्रम, शब्दहरू, वाक्यांशहरू, भावनाहरू, वा तपाईंले छलफल गर्नुभएको अन्य कुराहरू यसमा समावेश गर्नलाई सम्झनुहोस्।</w:t>
      </w:r>
    </w:p>
    <w:p>
      <w:pPr/>
      <w:r>
        <w:rPr>
          <w:lang w:val="ne_NP" w:bidi="ne_NP"/>
        </w:rPr>
      </w:r>
      <w:r>
        <w:rPr>
          <w:lang w:val="ne_NP" w:bidi="ne_NP"/>
        </w:rPr>
        <w:t>एउटा समूहको सदस्यले खण्डका केही वाक्यहरू भन्नुपर्छ र रोकिनु पर्छ। समूहको अर्को सदस्यले खण्डको अर्को भाग भन्नु पर्छ र रोकिनु पर्छ। समूहले सम्पूर्ण खण्डलाई पुन: नभन्दासम्म यो गर्नुहोस्। यस चरणमा समूहका सदस्यहरूले एक अर्कालाई सच्याउन सक्छन्।</w:t>
      </w:r>
    </w:p>
    <w:p>
      <w:pPr/>
      <w:r>
        <w:rPr>
          <w:lang w:val="ne_NP" w:bidi="ne_NP"/>
        </w:rPr>
      </w:r>
      <w:r>
        <w:rPr>
          <w:lang w:val="ne_NP" w:bidi="ne_NP"/>
        </w:rPr>
        <w:t xml:space="preserve">अडियो रोक्‍नुहोस्। </w:t>
      </w:r>
    </w:p>
    <w:p>
      <w:pPr/>
      <w:r>
        <w:rPr>
          <w:lang w:val="ne_NP" w:bidi="ne_NP"/>
        </w:rPr>
      </w:r>
      <w:r>
        <w:rPr>
          <w:lang w:val="ne_NP" w:bidi="ne_NP"/>
        </w:rPr>
        <w:t>अर्को पटक, समूहको प्रत्येक सदस्यले कम्तिमा पनि एकचोटि सम्पूर्ण खण्डलाई नरोकी भन्नुपर्छ। समूहको सदस्यले खण्डलाई सम्झन मद्दत गर्न कुनैपनि वस्तुहरू, चालहरू, वा तिनीहरूको स्टोरीबोर्ड प्रयोग गर्न सक्छन्।</w:t>
      </w:r>
    </w:p>
    <w:p>
      <w:pPr/>
      <w:r>
        <w:rPr>
          <w:lang w:val="ne_NP" w:bidi="ne_NP"/>
        </w:rPr>
      </w:r>
      <w:r>
        <w:rPr>
          <w:lang w:val="ne_NP" w:bidi="ne_NP"/>
        </w:rPr>
        <w:t xml:space="preserve">अडियो रोक्‍नुहोस्। </w:t>
      </w:r>
    </w:p>
    <w:p>
      <w:pPr/>
      <w:r>
        <w:rPr>
          <w:lang w:val="ne_NP" w:bidi="ne_NP"/>
        </w:rPr>
      </w:r>
      <w:r>
        <w:rPr>
          <w:lang w:val="ne_NP" w:bidi="ne_NP"/>
        </w:rPr>
        <w:t>त्यसपछि, तपाईंलाई सबैभन्दा बढी मनपरेको खण्डको संस्करण कस्को हो समूहले निर्णय गर्न सक्छ। तपाईंले एउटा समूहको सदस्यले एउटा दृश्य बताएको तरिका मनपर्यो तर तपाईंले अर्को दृश्य अर्कै समूहको सदस्यले बताएको तरिका मनपर्यो भनेर निर्णय गर्न सक्नुहुन्छ।</w:t>
      </w:r>
    </w:p>
    <w:p>
      <w:pPr/>
      <w:r>
        <w:rPr>
          <w:lang w:val="ne_NP" w:bidi="ne_NP"/>
        </w:rPr>
      </w:r>
      <w:r>
        <w:rPr>
          <w:lang w:val="ne_NP" w:bidi="ne_NP"/>
        </w:rPr>
        <w:t xml:space="preserve">अडियो रोक्‍नुहोस्। </w:t>
      </w:r>
    </w:p>
    <w:p>
      <w:pPr/>
      <w:r>
        <w:rPr>
          <w:lang w:val="ne_NP" w:bidi="ne_NP"/>
        </w:rPr>
      </w:r>
      <w:r>
        <w:rPr>
          <w:lang w:val="ne_NP" w:bidi="ne_NP"/>
        </w:rPr>
        <w:t>अन्तमा, समूहले सबैजना सहमत हुने खण्डको अन्तिम संस्करणलाई सँगै राख्न सक्छन्। समूहको प्रत्येक सदस्यले यस खण्डको अन्तिम संस्करण सुनाउने अभ्यास गर्नुपर्छ।</w:t>
      </w:r>
      <w:r>
        <w:rPr>
          <w:lang w:val="ne_NP" w:bidi="ne_NP"/>
        </w:rPr>
      </w:r>
      <w:r>
        <w:rPr>
          <w:lang w:val="ne_NP" w:bidi="ne_NP"/>
        </w:rPr>
      </w:r>
    </w:p>
    <w:p>
      <w:pPr/>
      <w:r>
        <w:rPr>
          <w:lang w:val="ne_NP" w:bidi="ne_NP"/>
        </w:rPr>
      </w:r>
    </w:p>
    <w:p>
      <w:pPr>
        <w:pStyle w:val="Heading2"/>
      </w:pPr>
      <w:r>
        <w:rPr>
          <w:lang w:val="ne_NP" w:bidi="ne_NP"/>
        </w:rPr>
        <w:t>Genesis 37:1–11</w:t>
      </w:r>
      <w:r>
        <w:rPr>
          <w:lang w:val="ne_NP" w:bidi="ne_NP"/>
        </w:rPr>
      </w:r>
    </w:p>
    <w:p>
      <w:pPr>
        <w:pStyle w:val="Heading3"/>
      </w:pPr>
      <w:r>
        <w:rPr>
          <w:lang w:val="ne_NP" w:bidi="ne_NP"/>
        </w:rPr>
        <w:t>Step 1</w:t>
      </w:r>
    </w:p>
    <w:p>
      <w:pPr/>
      <w:r>
        <w:rPr>
          <w:lang w:val="ne_NP" w:bidi="ne_NP"/>
        </w:rPr>
      </w:r>
      <w:r>
        <w:rPr>
          <w:lang w:val="ne_NP" w:bidi="ne_NP"/>
        </w:rPr>
        <w:t>उत्पत्ति ३७:१–११ सुन्नुहोस् र यसलाई आफ्नो हृदयमा राख्नुहोस्। पाठलाई तीन पटक सुन्नुहोस् (सम्भव छ भने तीन फरक अनुवादहरूमा)। त्यसपछि टोलीले निम्न प्रश्नहरूको छलफल गर्नुहोस:</w:t>
      </w:r>
    </w:p>
    <w:p>
      <w:pPr>
        <w:pStyle w:val="ListBullet"/>
        <w:spacing w:line="240" w:lineRule="auto"/>
        <w:ind w:left="720"/>
      </w:pPr>
      <w:r>
        <w:rPr>
          <w:lang w:val="ne_NP" w:bidi="ne_NP"/>
        </w:rPr>
      </w:r>
      <w:r>
        <w:rPr>
          <w:lang w:val="ne_NP" w:bidi="ne_NP"/>
        </w:rPr>
        <w:t>यो खण्डमा तपाईंलाई के मन पर्‍यो?</w:t>
      </w:r>
    </w:p>
    <w:p>
      <w:pPr>
        <w:pStyle w:val="ListBullet"/>
        <w:spacing w:line="240" w:lineRule="auto"/>
        <w:ind w:left="720"/>
      </w:pPr>
      <w:r>
        <w:rPr>
          <w:lang w:val="ne_NP" w:bidi="ne_NP"/>
        </w:rPr>
      </w:r>
      <w:r>
        <w:rPr>
          <w:lang w:val="ne_NP" w:bidi="ne_NP"/>
        </w:rPr>
        <w:t>तपाईलाई के मन पर्दैन वा के बुझ्नुहुन्न?</w:t>
      </w:r>
    </w:p>
    <w:p>
      <w:pPr>
        <w:pStyle w:val="ListBullet"/>
        <w:spacing w:line="240" w:lineRule="auto"/>
        <w:ind w:left="720"/>
      </w:pPr>
      <w:r>
        <w:rPr>
          <w:lang w:val="ne_NP" w:bidi="ne_NP"/>
        </w:rPr>
      </w:r>
      <w:r>
        <w:rPr>
          <w:lang w:val="ne_NP" w:bidi="ne_NP"/>
        </w:rPr>
        <w:t>यो कथाले हामीलाई परमेश्वरको बारेमा के भन्छ?</w:t>
      </w:r>
    </w:p>
    <w:p>
      <w:pPr>
        <w:pStyle w:val="ListBullet"/>
        <w:spacing w:line="240" w:lineRule="auto"/>
        <w:ind w:left="720"/>
      </w:pPr>
      <w:r>
        <w:rPr>
          <w:lang w:val="ne_NP" w:bidi="ne_NP"/>
        </w:rPr>
      </w:r>
      <w:r>
        <w:rPr>
          <w:lang w:val="ne_NP" w:bidi="ne_NP"/>
        </w:rPr>
        <w:t>यो खण्डले मानिसबारे हामीलाई के भन्दछ?</w:t>
      </w:r>
    </w:p>
    <w:p>
      <w:pPr>
        <w:pStyle w:val="ListBullet"/>
        <w:spacing w:line="240" w:lineRule="auto"/>
        <w:ind w:left="720"/>
      </w:pPr>
      <w:r>
        <w:rPr>
          <w:lang w:val="ne_NP" w:bidi="ne_NP"/>
        </w:rPr>
      </w:r>
      <w:r>
        <w:rPr>
          <w:lang w:val="ne_NP" w:bidi="ne_NP"/>
        </w:rPr>
        <w:t>यो खण्डले कसरी हाम्रो दैनिक जीवनलाई प्रभाव पार्छ?</w:t>
      </w:r>
    </w:p>
    <w:p>
      <w:pPr>
        <w:pStyle w:val="ListBullet"/>
        <w:spacing w:line="240" w:lineRule="auto"/>
        <w:ind w:left="720"/>
      </w:pPr>
      <w:r>
        <w:rPr>
          <w:lang w:val="ne_NP" w:bidi="ne_NP"/>
        </w:rPr>
      </w:r>
      <w:r>
        <w:rPr>
          <w:lang w:val="ne_NP" w:bidi="ne_NP"/>
        </w:rPr>
        <w:t>यो कथा सुन्नु पर्ने तपाईंले चिन्नुभएको व्यक्ति को हुनुहुन्छ?</w:t>
      </w:r>
      <w:r>
        <w:rPr>
          <w:lang w:val="ne_NP" w:bidi="ne_NP"/>
        </w:rPr>
      </w:r>
    </w:p>
    <w:p>
      <w:pPr>
        <w:pStyle w:val="Heading3"/>
      </w:pPr>
      <w:r>
        <w:rPr>
          <w:lang w:val="ne_NP" w:bidi="ne_NP"/>
        </w:rPr>
        <w:t>Step 2</w:t>
      </w:r>
    </w:p>
    <w:p>
      <w:pPr/>
      <w:r>
        <w:rPr>
          <w:lang w:val="ne_NP" w:bidi="ne_NP"/>
        </w:rPr>
      </w:r>
      <w:r>
        <w:rPr>
          <w:lang w:val="ne_NP" w:bidi="ne_NP"/>
        </w:rPr>
        <w:t>मञ्चको तयारी</w:t>
      </w:r>
    </w:p>
    <w:p>
      <w:pPr/>
      <w:r>
        <w:rPr>
          <w:lang w:val="ne_NP" w:bidi="ne_NP"/>
        </w:rPr>
      </w:r>
      <w:r>
        <w:rPr>
          <w:lang w:val="ne_NP" w:bidi="ne_NP"/>
        </w:rPr>
        <w:t>उत्पत्ति ३७:१–११</w:t>
      </w:r>
    </w:p>
    <w:p>
      <w:pPr/>
      <w:r>
        <w:rPr>
          <w:lang w:val="ne_NP" w:bidi="ne_NP"/>
        </w:rPr>
      </w:r>
      <w:r>
        <w:rPr>
          <w:lang w:val="ne_NP" w:bidi="ne_NP"/>
        </w:rPr>
        <w:t>पाठलाई बुझ्न-सजिलो संस्करणमा एकपटक सुन्नुहोस्।</w:t>
      </w:r>
    </w:p>
    <w:p>
      <w:pPr/>
      <w:r>
        <w:rPr>
          <w:lang w:val="ne_NP" w:bidi="ne_NP"/>
        </w:rPr>
      </w:r>
      <w:r>
        <w:rPr>
          <w:lang w:val="ne_NP" w:bidi="ne_NP"/>
        </w:rPr>
        <w:t>यो खण्डले याकूबका पुस्ताहरूको विवरण सुरु गर्छ। हामीले पहिले देखेका छौं, पुस्ताहरू भन्ने शब्दका विभिन्न अर्थहरू छन्। यहाँ पुस्ताहरू शब्दको अर्थ याकूबको परिवारको कथा हो। यस खण्डमा पुस्ताहरू भन्ने शब्दले पुर्खाहरू वा सन्तानहरूको सूचीलाई बुझाउँदैन।</w:t>
      </w:r>
    </w:p>
    <w:p>
      <w:pPr/>
      <w:r>
        <w:rPr>
          <w:lang w:val="ne_NP" w:bidi="ne_NP"/>
        </w:rPr>
      </w:r>
      <w:r>
        <w:rPr>
          <w:lang w:val="ne_NP" w:bidi="ne_NP"/>
        </w:rPr>
        <w:t>धर्मशास्त्रको यस खण्डले कथालाई एसावबाट पुनः याकूबतर्फ मोड्छ। यो खण्डले याकूब र उनका छोराहरूको एउटा कथा सुरु गर्छ। याकूब कनान देशमा बसे। यसको अर्थ याकूबले फेरि अर्को ठाउँमा सर्ने इच्छा गरेनन्। याकूबका पिता इसहाक कनान देशमा बसोबास गरेका थिए। यसको अर्थ इसहाक त्यहाँ स्थायी रूपमा बसोबास गरेनन् तर उनी त्यस देशमा एक परदेशी वा विदेशीको रूपमा घुमफिर गर्थे र बसोबास गर्थे। कथा याकूब र इसहाकबीचको भिन्नता देखाउँदै सुरु हुन्छ।</w:t>
      </w:r>
    </w:p>
    <w:p>
      <w:pPr/>
      <w:r>
        <w:rPr>
          <w:lang w:val="ne_NP" w:bidi="ne_NP"/>
        </w:rPr>
      </w:r>
      <w:r>
        <w:rPr>
          <w:lang w:val="ne_NP" w:bidi="ne_NP"/>
        </w:rPr>
        <w:t>यस खण्डले याकूबका लागि दुई नामहरू प्रयोग गर्छ। कहिलेकाहीँ, यस खण्डले उनलाई याकूब भन्छ। कहिलेकाहीँ, यस खण्डले उनलाई इस्राएल भन्छ। याकूब र इस्राएल दुवै नामहरूले एउटै मानिसलाई बुझाउँछन्।</w:t>
      </w:r>
    </w:p>
    <w:p>
      <w:pPr/>
      <w:r>
        <w:rPr>
          <w:lang w:val="ne_NP" w:bidi="ne_NP"/>
        </w:rPr>
      </w:r>
      <w:r>
        <w:rPr>
          <w:lang w:val="ne_NP" w:bidi="ne_NP"/>
        </w:rPr>
        <w:t>कथा सुरु हुँदा, हामीले थाहा पाउँछौं कि याकूबले माया गर्ने पत्नी राहेलका छोरा योसेफ १७ वर्षका छन्। योसेफ याकूबका एघारौँ छोरा हुन्। उनी कान्छोभन्दा एक तह माथिका छोरा हुन्। यसको अर्थ यो कथा सुरु हुँदा याकूबका अन्य १० छोराहरू सबै वयस्क छन्। कान्छो छोरा बिन्यामिन मात्र योसेफभन्दा कान्छो छ। योसेफ गोठालाको रूपमा काम गरिरहेका थिए। यसको अर्थ योसेफ बाहिर खेतमा भेडा र बाख्राका बथानको हेरचाह गर्दै थिए। योसेफले आफ्ना चार सौतेनी भाइहरू अर्थात् राहेलकी दासी बिल्हा र लेआकी दासी जिल्पाका छोराहरूसँग काम गरे। बिल्हाका छोराहरू दान र नप्ताली थिए। जिल्पाका छोराहरू गाद र आशेर थिए। यी छोराहरूले केही यस्ता कामहरू पनि गरिरहेका थिए जुन नराम्रा मानिन्थे र योसेफले यी कुराहरू आफ्ना बुबा याकूबलाई बताए।</w:t>
      </w:r>
    </w:p>
    <w:p>
      <w:pPr/>
      <w:r>
        <w:rPr>
          <w:lang w:val="ne_NP" w:bidi="ne_NP"/>
        </w:rPr>
      </w:r>
      <w:r>
        <w:rPr>
          <w:lang w:val="ne_NP" w:bidi="ne_NP"/>
        </w:rPr>
        <w:t>रोक्नुहोस् र छलफल गर्नुहोस्: छोराछोरीले दुर्व्यवहार गरेको वा त्यस्तो काम गरेको जुन कुरा पत्ता लाग्यो भने परिवारलाई लाजमा पार्न सक्ने एउटा कथा सुनाउनुहोस्। एउटा बच्चा आमाबुबाकहाँ जान्छ र अरु बच्चाहरूले के गरिरहेका छन् भनेर बताउँछ। फलस्वरूप, आमाबुबाले अन्य छोराछोरीलाई उनीहरूको दुर्व्यवहारको लागि सजाय दिन्छन्। गएर आमाबुबालाई के भयो भनेर सुनाउने त्यस एक बच्चाको बारेमा ती अन्य बच्चाहरूले कस्तो महसुस गर्छन्?</w:t>
      </w:r>
    </w:p>
    <w:p>
      <w:pPr/>
      <w:r>
        <w:rPr>
          <w:lang w:val="ne_NP" w:bidi="ne_NP"/>
        </w:rPr>
      </w:r>
      <w:r>
        <w:rPr>
          <w:lang w:val="ne_NP" w:bidi="ne_NP"/>
        </w:rPr>
        <w:t>याकूब, जसलाई इस्राएल पनि भनिन्थ्यो, उनले योसेफलाई अन्य छोराहरूभन्दा बढी माया गर्थे। योसेफ याकूबको वृद्धावस्थामा जन्मिएका थिए। योसेफ जन्मिँदा याकूब ठ्याक्कै कति वर्षका थिए भन्ने कुरा हामीलाई थाहा छैन, तर योसेफ एघारौँ छोराका रूपमा जन्मिएका थिए। याकूब हारानमा बसोबास गर्दा योसेफको जन्म भएको थियो। याकूबले योसेफकी आमा राहेललाई माया गरे। योसेफ जन्मिएको धेरै समयपछि मात्र राहेलले आफ्नो दोस्रो सन्तान बिन्यामिनलाई जन्म दिएकी थिइन्। यसको अर्थ योसेफ धेरै वर्षसम्म परिवारका सबैभन्दा कान्छा सन्तान वा शिशु थिए।</w:t>
      </w:r>
    </w:p>
    <w:p>
      <w:pPr/>
      <w:r>
        <w:rPr>
          <w:lang w:val="ne_NP" w:bidi="ne_NP"/>
        </w:rPr>
      </w:r>
      <w:r>
        <w:rPr>
          <w:lang w:val="ne_NP" w:bidi="ne_NP"/>
        </w:rPr>
        <w:t>रोक्नुहोस् र छलफल गर्नुहोस्: तपाईंको संस्कृतिमा परिवारको शिशु वा सबैभन्दा कान्छो सन्तानलाई कसरी व्यवहार गरिन्छ? यो कान्छो सन्तानको बारेमा जेठा दाजुभाइ-दिदीबहिनीहरूले के सोच्छन्?</w:t>
      </w:r>
    </w:p>
    <w:p>
      <w:pPr/>
      <w:r>
        <w:rPr>
          <w:lang w:val="ne_NP" w:bidi="ne_NP"/>
        </w:rPr>
      </w:r>
      <w:r>
        <w:rPr>
          <w:lang w:val="ne_NP" w:bidi="ne_NP"/>
        </w:rPr>
        <w:t>रोक्नुहोस् र छलफल गर्नुहोस्: जब कुनै दम्पतीले लामो समयको पर्खाइपछि सन्तान जन्माउँछ, तब त्यो बच्चालाई के हुन्छ? त्यो बच्चालाई कसरी व्यवहार गरिन्छ?</w:t>
      </w:r>
    </w:p>
    <w:p>
      <w:pPr/>
      <w:r>
        <w:rPr>
          <w:lang w:val="ne_NP" w:bidi="ne_NP"/>
        </w:rPr>
      </w:r>
      <w:r>
        <w:rPr>
          <w:lang w:val="ne_NP" w:bidi="ne_NP"/>
        </w:rPr>
        <w:t>रोक्नुहोस् र छलफल गर्नुहोस्: जब आमाबुबाले एउटा सन्तानलाई अन्य सन्तानभन्दा बढी माया गर्छन् तब परिवारमा के हुन्छ?</w:t>
      </w:r>
    </w:p>
    <w:p>
      <w:pPr/>
      <w:r>
        <w:rPr>
          <w:lang w:val="ne_NP" w:bidi="ne_NP"/>
        </w:rPr>
      </w:r>
      <w:r>
        <w:rPr>
          <w:lang w:val="ne_NP" w:bidi="ne_NP"/>
        </w:rPr>
        <w:t>याकूबले योसेफलाई एउटा विशेष लुगा वा कुर्ता दिए, जसमा सायद लामा बाहुलाहरू थिए। यो सायद घुँडासम्म आउने एउटा पोशाक जस्तै थियो। यसको ओढ्नेमा सायद विशेष बुट्टा वा सजावट थियो। यस वस्त्रलाई अलङ्कृत वा आकर्षक वा सुन्दर वा भव्य रूपमा वर्णन गर्न सकिन्छ। त्यो पोशाकको कपडामा विभिन्न रङहरू बुनिएको हुन सक्छ। कसैलाई यो राजाले लगाउने जस्तो लबेदा हुन सक्छ भन्ने लाग्छ। यो लामो पोशाक लगाउनाले योसेफलाई एक विशेष व्यक्तिको रूपमा अलग देखाउँथ्यो। कुनै पनि अन्य छोरासँग यस्तो पोशाक थिएन। दाजुभाइहरूले योसेफलाई घृणा गरे वा धेरै नै मन पराएनन् किनभने याकूबले योसेफलाई अरूलाईभन्दा बढी माया गरे। दाजुभाइहरूले योसेफसँग मीठो वचन बोल्न सकेनन्। तिनीहरूले योसेफसँग राम्रो कुरा गर्न सकेनन्। यसको अर्थ तिनीहरूले योसेफसँग दयालु वा मित्रवत तरिकाले कुरा गरिरहेका थिएनन्।</w:t>
      </w:r>
    </w:p>
    <w:p>
      <w:pPr/>
      <w:r>
        <w:rPr>
          <w:lang w:val="ne_NP" w:bidi="ne_NP"/>
        </w:rPr>
      </w:r>
      <w:r>
        <w:rPr>
          <w:lang w:val="ne_NP" w:bidi="ne_NP"/>
        </w:rPr>
        <w:t>रोक्नुहोस् र छलफल गर्नुहोस्: आमाबुबाले एउटा सन्तानलाई अरूभन्दा बढी माया गर्ने परिवारको बारेमा एउटा कथा सुनाउनुहोस्। अन्य छोराछोरीहरूले बुबाको मनपर्ने बच्चासँग कसरी कुरा गर्छन्?</w:t>
      </w:r>
    </w:p>
    <w:p>
      <w:pPr/>
      <w:r>
        <w:rPr>
          <w:lang w:val="ne_NP" w:bidi="ne_NP"/>
        </w:rPr>
      </w:r>
      <w:r>
        <w:rPr>
          <w:lang w:val="ne_NP" w:bidi="ne_NP"/>
        </w:rPr>
        <w:t>प्राचीन समयमा कुनै सरदार वा नेताले लगाउने गरेको जस्तै विशेष रूपमा सजाईएको वा बुट्टा भरेको कुर्ता वा कोटको तस्वीर देखाउनुहोस्।</w:t>
      </w:r>
    </w:p>
    <w:p>
      <w:pPr/>
      <w:r>
        <w:rPr>
          <w:lang w:val="ne_NP" w:bidi="ne_NP"/>
        </w:rPr>
      </w:r>
      <w:r>
        <w:rPr>
          <w:lang w:val="ne_NP" w:bidi="ne_NP"/>
        </w:rPr>
        <w:t>योसेफले एउटा सपना देखे र आफ्ना भाइहरूलाई सपनाको बारेमा सुनाए। जब योसेफ सुतिरहेका थिए, उनले सपना देखे। परमेश्वर नबोलिकन कुनै सपनाको उल्लेख गरिएको यो पहिलो पटक हो। प्राचीन समयमा, अधिकांश मानिसहरू विश्वास गर्थे कि सपनाहरू परमेश्वरबाट आएका जानकारी हुन् र परमेश्वर नबोल्नुभएको भए तापनि तिनीहरूलाई धेरै गम्भीर रूपमा लिनुपर्छ। सपनाहरू प्रायः संकेतले भरिएका हुन्थे र सपनाको अर्थ के हो भनेर व्याख्या गर्न वा अर्थ लगाउन कसैको आवश्यकता पर्थ्यो। योसेफले दाजुभाइहरूलाई यसको अर्थ सोधेनन् तर आफ्नो सपनाको बारेमा मात्र सुनाए। सपनामा भएका संकेतहरू गहुँका बिटाहरू थिए। गहुँको कटनी गर्दा, मानिसहरूले डाँठहरू काट्ने गर्थे र बोक्न सकिने गरी धेरै डाँठहरूलाई एकै ठाउँमा राखेर बिटो बनाउने गर्थे। यस सपनामा, गहुँका दश बिटाहरूले गहुँको एउटा बिटालाई दण्डवत् गर्छन्। दाजुभाइहरूले तुरुन्तै सपनाको अर्थ कुनै दिन योसेफले परिवारमाथि शासन गर्नेछन् भन्ने रूपमा लगाए। दाजुभाइहरूले सपनाहरूको बारेमा सुनेपछि योसेफलाई अझ बढी वा अझ कडा घृणा गरे।</w:t>
      </w:r>
    </w:p>
    <w:p>
      <w:pPr/>
      <w:r>
        <w:rPr>
          <w:lang w:val="ne_NP" w:bidi="ne_NP"/>
        </w:rPr>
      </w:r>
      <w:r>
        <w:rPr>
          <w:lang w:val="ne_NP" w:bidi="ne_NP"/>
        </w:rPr>
        <w:t>रोक्नुहोस् र छलफल गर्नुहोस्: मनपर्ने सन्तानका रूपमा रहेको एउटा छोराको बारेमा कथा सुनाउनुहोस्। अरूले यो छोरा र उसको व्यवहारलाई कसरी वर्णन गर्छन् भनेर सुन्नुहोस्। तिनीहरू यस लोकप्रिय व्यक्तित्वलाई के गर्न चाहन्छन्? तिनीहरू उसलाई कस्तो व्यवहार गर्न चाहन्छन्?</w:t>
      </w:r>
    </w:p>
    <w:p>
      <w:pPr/>
      <w:r>
        <w:rPr>
          <w:lang w:val="ne_NP" w:bidi="ne_NP"/>
        </w:rPr>
      </w:r>
      <w:r>
        <w:rPr>
          <w:lang w:val="ne_NP" w:bidi="ne_NP"/>
        </w:rPr>
        <w:t>गहुँका मुठाहरू वा बिटा पारिएका गहुँको तस्वीर देखाउनुहोस्।</w:t>
      </w:r>
    </w:p>
    <w:p>
      <w:pPr/>
      <w:r>
        <w:rPr>
          <w:lang w:val="ne_NP" w:bidi="ne_NP"/>
        </w:rPr>
      </w:r>
      <w:r>
        <w:rPr>
          <w:lang w:val="ne_NP" w:bidi="ne_NP"/>
        </w:rPr>
        <w:t>योसेफले दोस्रो सपना देखे र यस पटक योसेफले याकूबका साथै आफ्ना भाइहरूलाई पनि सपनाको बारेमा सुनाए। याकूब पनि यो सपनाले गर्दा योसेफसँग रिसाएका थिए। जब योसेफले याकूबलाई सपनाको बारेमा सुनाए तब याकूबले योसेफसँग कठोर कुरा गरे। सूर्यले याकूब र चन्द्रमाले राहेललाई साथै ११ ताराहरूले अन्य छोराहरूको प्रतिनिधित्व गरेको हो भनेर याकूबले ठाने। याकूबले सोचे कि दोस्रो सपनाको अर्थ कुनै दिन योसेफले याकूबसहित सम्पूर्ण परिवारमाथि शासन गर्नेछन्। दाजुभाइहरू दोस्रो सपनाको बारेमा सुनेर ईर्ष्यालु भए। त्यसपछि याकूब अर्थको बारेमा निश्चित थिएनन् किनभने याकूबले सपनाहरूको अर्थ के होला भनेर सोचेका थिए।</w:t>
      </w:r>
    </w:p>
    <w:p>
      <w:pPr/>
      <w:r>
        <w:rPr>
          <w:lang w:val="ne_NP" w:bidi="ne_NP"/>
        </w:rPr>
      </w:r>
      <w:r>
        <w:rPr>
          <w:lang w:val="ne_NP" w:bidi="ne_NP"/>
        </w:rPr>
        <w:t>रोक्नुहोस् र छलफल गर्नुहोस्: आफ्नो संस्कृतिका सपनाहरूको बारेमा कुरा गर्नुहोस्। मानिसहरूले सपनाहरूको बारेमा कस्तो महसुस गर्छन्? तिनीहरूले आफ्ना सपनाहरूको बारेमा के भन्छन्? सपनाहरूको व्याख्या कसले गर्छ?</w:t>
      </w:r>
      <w:r>
        <w:rPr>
          <w:lang w:val="ne_NP" w:bidi="ne_NP"/>
        </w:rPr>
      </w:r>
    </w:p>
    <w:p>
      <w:pPr>
        <w:pStyle w:val="Heading3"/>
      </w:pPr>
      <w:r>
        <w:rPr>
          <w:lang w:val="ne_NP" w:bidi="ne_NP"/>
        </w:rPr>
        <w:t>Step 3</w:t>
      </w:r>
    </w:p>
    <w:p>
      <w:pPr/>
      <w:r>
        <w:rPr>
          <w:lang w:val="ne_NP" w:bidi="ne_NP"/>
        </w:rPr>
      </w:r>
      <w:r>
        <w:rPr>
          <w:lang w:val="ne_NP" w:bidi="ne_NP"/>
        </w:rPr>
        <w:t>संस्करणलाई सजिलोसँग बुझ्न पाठलाई फेरी एकपटक सुन्नुहोस्।</w:t>
      </w:r>
    </w:p>
    <w:p>
      <w:pPr/>
      <w:r>
        <w:rPr>
          <w:lang w:val="ne_NP" w:bidi="ne_NP"/>
        </w:rPr>
      </w:r>
      <w:r>
        <w:rPr>
          <w:lang w:val="ne_NP" w:bidi="ne_NP"/>
        </w:rPr>
        <w:t>यस सत्रमा, यस कथालाई दृश्यात्मक बनाउन तपाईंले समूहलाई मद्दत गर्नुहुनेछ। तपाईंले समूहलाई दृश्यहरू, सेटिङ र कथाका पात्रहरू परिभाषित गर्न मद्दत गर्नुहुनेछ।</w:t>
      </w:r>
    </w:p>
    <w:p>
      <w:pPr/>
      <w:r>
        <w:rPr>
          <w:lang w:val="ne_NP" w:bidi="ne_NP"/>
        </w:rPr>
      </w:r>
      <w:r>
        <w:rPr>
          <w:lang w:val="ne_NP" w:bidi="ne_NP"/>
        </w:rPr>
        <w:t>यस कथामा ४ दृश्यहरू छन्।</w:t>
      </w:r>
    </w:p>
    <w:p>
      <w:pPr/>
      <w:r>
        <w:rPr>
          <w:lang w:val="ne_NP" w:bidi="ne_NP"/>
        </w:rPr>
      </w:r>
      <w:r>
        <w:rPr>
          <w:b/>
          <w:lang w:val="ne_NP" w:bidi="ne_NP"/>
        </w:rPr>
        <w:t>पहिलो दृश्य:</w:t>
      </w:r>
      <w:r>
        <w:rPr>
          <w:lang w:val="ne_NP" w:bidi="ne_NP"/>
        </w:rPr>
        <w:t xml:space="preserve"> यो दृश्यले योसेफको कथा सुरु गर्छ। योसेफ १७ वर्षका छन् र आफ्ना सौतेनी दाजुभाइहरूका लागि काम गर्छन्, जो बिल्हा र जिल्पाका छोराहरू हुन्। योसेफले तिनीहरूका गतिविधिहरूको रिपोर्ट याकूबलाई गर्दछन्।</w:t>
      </w:r>
    </w:p>
    <w:p>
      <w:pPr/>
      <w:r>
        <w:rPr>
          <w:lang w:val="ne_NP" w:bidi="ne_NP"/>
        </w:rPr>
      </w:r>
      <w:r>
        <w:rPr>
          <w:b/>
          <w:lang w:val="ne_NP" w:bidi="ne_NP"/>
        </w:rPr>
        <w:t>दोस्रो दृश्य:</w:t>
      </w:r>
      <w:r>
        <w:rPr>
          <w:lang w:val="ne_NP" w:bidi="ne_NP"/>
        </w:rPr>
        <w:t xml:space="preserve"> याकूबले योसेफलाई एउटा विशेष कुर्ता वा कोट दिन्छन् जसले सबैलाई योसेफ सबैभन्दा प्रिय हुन् भनेर बताउँछ। दाजुभाइहरू ईर्ष्यालु छन्।</w:t>
      </w:r>
    </w:p>
    <w:p>
      <w:pPr/>
      <w:r>
        <w:rPr>
          <w:lang w:val="ne_NP" w:bidi="ne_NP"/>
        </w:rPr>
      </w:r>
      <w:r>
        <w:rPr>
          <w:b/>
          <w:lang w:val="ne_NP" w:bidi="ne_NP"/>
        </w:rPr>
        <w:t>तेस्रो दृश्य:</w:t>
      </w:r>
      <w:r>
        <w:rPr>
          <w:lang w:val="ne_NP" w:bidi="ne_NP"/>
        </w:rPr>
        <w:t xml:space="preserve"> योसेफले एउटा सपना देख्छन् जसमा उनले आफ्ना भाइहरूमाथि शासन गर्नेछन् भन्ने देखिन्छ। योसेफले तिनीहरूलाई सपनाको बारेमा सुनाउँछन्। तिनीहरू रिसाएका छन्।</w:t>
      </w:r>
    </w:p>
    <w:p>
      <w:pPr/>
      <w:r>
        <w:rPr>
          <w:lang w:val="ne_NP" w:bidi="ne_NP"/>
        </w:rPr>
      </w:r>
      <w:r>
        <w:rPr>
          <w:b/>
          <w:lang w:val="ne_NP" w:bidi="ne_NP"/>
        </w:rPr>
        <w:t>चौथो दृश्य:</w:t>
      </w:r>
      <w:r>
        <w:rPr>
          <w:lang w:val="ne_NP" w:bidi="ne_NP"/>
        </w:rPr>
        <w:t xml:space="preserve"> योसेफले अर्को सपना देख्छन् जसमा यस पटक उनले आफ्ना आमाबुबा र भाइहरूमाथि पनि शासन गर्ने कुरा देखिन्छ। याकूबसहित सबै जना रिसाएका छन्।</w:t>
      </w:r>
    </w:p>
    <w:p>
      <w:pPr/>
      <w:r>
        <w:rPr>
          <w:lang w:val="ne_NP" w:bidi="ne_NP"/>
        </w:rPr>
      </w:r>
      <w:r>
        <w:rPr>
          <w:lang w:val="ne_NP" w:bidi="ne_NP"/>
        </w:rPr>
        <w:t>यस कथामा यि पात्रहरु समावेश छन्:</w:t>
      </w:r>
    </w:p>
    <w:p>
      <w:pPr>
        <w:pStyle w:val="ListBullet"/>
        <w:spacing w:line="240" w:lineRule="auto"/>
        <w:ind w:left="720"/>
      </w:pPr>
      <w:r>
        <w:rPr>
          <w:lang w:val="ne_NP" w:bidi="ne_NP"/>
        </w:rPr>
      </w:r>
      <w:r>
        <w:rPr>
          <w:lang w:val="ne_NP" w:bidi="ne_NP"/>
        </w:rPr>
        <w:t>याकूब जसलाई इस्राएल पनि भनिन्छ</w:t>
      </w:r>
    </w:p>
    <w:p>
      <w:pPr>
        <w:pStyle w:val="ListBullet"/>
        <w:spacing w:line="240" w:lineRule="auto"/>
        <w:ind w:left="720"/>
      </w:pPr>
      <w:r>
        <w:rPr>
          <w:lang w:val="ne_NP" w:bidi="ne_NP"/>
        </w:rPr>
      </w:r>
      <w:r>
        <w:rPr>
          <w:lang w:val="ne_NP" w:bidi="ne_NP"/>
        </w:rPr>
        <w:t>योसेफ</w:t>
      </w:r>
    </w:p>
    <w:p>
      <w:pPr>
        <w:pStyle w:val="ListBullet"/>
        <w:spacing w:line="240" w:lineRule="auto"/>
        <w:ind w:left="720"/>
      </w:pPr>
      <w:r>
        <w:rPr>
          <w:lang w:val="ne_NP" w:bidi="ne_NP"/>
        </w:rPr>
      </w:r>
      <w:r>
        <w:rPr>
          <w:lang w:val="ne_NP" w:bidi="ne_NP"/>
        </w:rPr>
        <w:t>बिल्हा र जिल्पाका छोराहरू</w:t>
      </w:r>
    </w:p>
    <w:p>
      <w:pPr>
        <w:pStyle w:val="ListBullet"/>
        <w:spacing w:line="240" w:lineRule="auto"/>
        <w:ind w:left="720"/>
      </w:pPr>
      <w:r>
        <w:rPr>
          <w:lang w:val="ne_NP" w:bidi="ne_NP"/>
        </w:rPr>
      </w:r>
      <w:r>
        <w:rPr>
          <w:lang w:val="ne_NP" w:bidi="ne_NP"/>
        </w:rPr>
        <w:t>लेआका अन्य दाजुभाइहरू वा छोराहरू</w:t>
      </w:r>
    </w:p>
    <w:p>
      <w:pPr/>
      <w:r>
        <w:rPr>
          <w:lang w:val="ne_NP" w:bidi="ne_NP"/>
        </w:rPr>
      </w:r>
      <w:r>
        <w:rPr>
          <w:lang w:val="ne_NP" w:bidi="ne_NP"/>
        </w:rPr>
        <w:t>यस सत्रमा, समूहलाई स्टोरीबोर्ड बनाउन, चित्र कोर्न वा कुनै प्रकारका हेरफेर गर्न मिल्ने वस्तुहरू (जस्तै ढुङ्गा, लठ्ठी, बच्चाहरूको खेलौनाहरू) प्रयोग गरेर कथा र त्यसमा भएका क्रियाकलापलाई दृश्यात्मक बनाउनुहोस्।</w:t>
      </w:r>
    </w:p>
    <w:p>
      <w:pPr/>
      <w:r>
        <w:rPr>
          <w:lang w:val="ne_NP" w:bidi="ne_NP"/>
        </w:rPr>
      </w:r>
      <w:r>
        <w:rPr>
          <w:lang w:val="ne_NP" w:bidi="ne_NP"/>
        </w:rPr>
        <w:t>यस कथाका दृश्यहरू अध्ययन गर्दै जाँदा, ध्यान दिनुहोस् कि दाजुभाइहरूले योसेफप्रति महसुस गर्ने घृणा र ईर्ष्याको भावना प्रत्येक घटनासँगै झन् तीव्र हुँदै गएको देखिन्छ। दाजुभाइहरूले योसेफलाई घृणा गरे। दाजुभाइहरू योसेफको डाहा गर्थे। दाजुभाइहरूले योसेफलाई अझ बढी घृणा गरे। दाजुभाइहरू योसेफको डाहा गर्थे। दाजुभाइहरूले योसेफप्रति कस्तो महसुस गरिरहेका थिए भन्ने कुरा याकूबले थाहा पाएको जस्तो देखिँदैन। याकूबले घृणा वा ईर्ष्याको भावना कम गर्न केही गर्दैनन्। १० जना जेठा सौतेनी दाजुभाइहरू सबै वयस्क हुन् भन्ने कुरा मनमा राख्नुहोस्। कथाको सुरुमा योसेफ १७ वर्षका छन्, जसको अर्थ उनका सौतेनी दाजुभाइहरू सबै १७ वर्षभन्दा माथिका वा वयस्क छन्।</w:t>
      </w:r>
    </w:p>
    <w:p>
      <w:pPr/>
      <w:r>
        <w:rPr>
          <w:lang w:val="ne_NP" w:bidi="ne_NP"/>
        </w:rPr>
      </w:r>
      <w:r>
        <w:rPr>
          <w:lang w:val="ne_NP" w:bidi="ne_NP"/>
        </w:rPr>
        <w:t>पहिलो दृश्यमा, याकूब कनान देशमा बसोबास गर्छन्। यो उनका बुबा इसहाकको विपरीत हो, जो कहिल्यै कनानमा बसोबास गर्नुभएन। इसहाक कनानमा बसोबास गरेको सम्पूर्ण समयमा विदेशी वा परदेशीका रूपमा रहे। यो खण्डले भन्छ कि यो याकूब र उनका परिवारको विवरण हो तर चाँडै योसेफको कथातर्फ मोडिन्छ। यस खण्डको मुख्य पात्र योसेफ हुन्।</w:t>
      </w:r>
    </w:p>
    <w:p>
      <w:pPr/>
      <w:r>
        <w:rPr>
          <w:lang w:val="ne_NP" w:bidi="ne_NP"/>
        </w:rPr>
      </w:r>
      <w:r>
        <w:rPr>
          <w:lang w:val="ne_NP" w:bidi="ne_NP"/>
        </w:rPr>
        <w:t>यस कथाको सुरुमा योसेफ १७ वर्षका थिए। यसको अर्थ योसेफ गोठालाको रूपमा काम गर्न वा बगाल चराउन पुग्ने उमेरको भएको छ। योसेफले मुख्यतः बिल्हा र जिल्पाका छोराहरूसँग काम गरे। बिल्हा र जिल्पा उपपत्नीहरू थिइन्। प्रत्येकका २ जना छोराहरू थिए। योसेफले यी छोराहरूसँग काम गरे जो योसेफका सौतेनी भाइहरू थिए र तिनीहरूले के गरिरहेका थिए भन्ने कुरा उनले याकूबलाई सुनाए। स्पष्ट रूपमा, यी छोराहरू नराम्रो कामहरू वा कुराहरू गरिरहेका थिए जसले याकूब र परिवारका बाँकी सदस्यहरूलाई लज्जित बनाउन सक्थे। योसेफले याकूबलाई दिँदै गरेका रिपोर्टहरू सत्य थिए कि थिएनन् भन्ने हामीलाई थाहा छैन। योसेफले किन यिनै विशेष छोराहरूसँग काम गरे भन्ने कुरा हामीलाई थाहा छैन। याकूबले आफ्ना ४ सौतेनी दाजुभाइहरूको बारेमा योसेफले दिएको जानकारीलाई के गरे भन्ने कुरा हामीलाई थाहा छैन।</w:t>
      </w:r>
    </w:p>
    <w:p>
      <w:pPr/>
      <w:r>
        <w:rPr>
          <w:lang w:val="ne_NP" w:bidi="ne_NP"/>
        </w:rPr>
      </w:r>
      <w:r>
        <w:rPr>
          <w:lang w:val="ne_NP" w:bidi="ne_NP"/>
        </w:rPr>
        <w:t>दोस्रो दृश्यमा, याकूबले योसेफलाई अन्य छोराहरूभन्दा बढी माया गर्छन्। योसेफ मनपर्ने छोरा हुन्। योसेफ याकूबको वृद्धावस्थामा जन्मिएका थिए। योसेफ जन्मिँदा याकूबको उमेर के थियो भन्ने बारेमा हामी निश्चित छैनौं। योसेफ ११औँ छोरा र राहेलको पहिलो छोरा हुन्। याकूबले राहेललाई प्रेम गर्थे। याकूब अझै हारानमा हुँदानै योसेफ जन्मिएका थिए। याकूबले योसेफका लागि एउटा विशेष पोशाक वा कुर्ता बनाउन लगाएका थिए। जब योसेफले यो पोशाक लगाए, तब योसेफ विशेष थिए र याकूबले योसेफलाई सबैभन्दा बढी माया गर्थे भन्ने कुरा सबैले थाहा पाए। अन्य छोराहरूमध्ये कुनै पनि छोरासँग लगाउनका लागि यस्तो वस्त्र थिएन। दाजुभाइहरू सबै ईर्ष्यालु थिए। दाजुभाइहरूले योसेफसँग राम्रो वा दयालु तरिकाले कुरा गर्न सकेनन्।</w:t>
      </w:r>
    </w:p>
    <w:p>
      <w:pPr/>
      <w:r>
        <w:rPr>
          <w:lang w:val="ne_NP" w:bidi="ne_NP"/>
        </w:rPr>
      </w:r>
      <w:r>
        <w:rPr>
          <w:lang w:val="ne_NP" w:bidi="ne_NP"/>
        </w:rPr>
        <w:t>तेस्रो दृश्यमा, योसेफले एउटा सपना देख्छन्। यो एउटा यस्तो सपना हो जसमा परमेश्वर बोल्नुहुन्न। सपनाहरू परमेश्वरका सन्देशहरू हुन् र यसलाई धेरै गम्भीर रूपमा लिनुपर्छ भन्ने कुरामा प्राचीन मानिसहरू विश्वास गर्थे। सामान्यतया कसैले सपनाको प्रतीकहरूको व्याख्या गर्नुपर्ने हुन्थ्यो। योसेफले आफ्ना भाइहरूलाई आफ्नो सपना सुनाए र तिनीहरूले तुरुन्तै यसको अर्थ बुझे। तिनीहरूलाई सपनाको व्याख्या गर्न कसैको आवश्यकता थिएन। दाजुभाइहरूले सोचे कि योसेफले कुनै दिन आफू परिवारको शासक बन्ने कुरा भनिरहेका छन्। योसेफ ११ औँ छोरा थिए। सामान्यतया, बुबाको मृत्यु भएपछि जेठा छोराले परिवारको नेतृत्व लिन्थे। यो सपनाको बारेमा सुनेर दाजुभाइहरू धेरै रिसाए। दाजुभाइहरूले जवाफको आवश्यकता नपर्ने प्रश्नहरू सोध्न थाले। यदि तपाईंको भाषाले यी प्रकारका प्रश्नहरू प्रयोग गर्दैन भने तपाईंले तिनीहरूका प्रश्नहरूलाई सकारात्मक कथनहरूको रूपमा राख्न सक्नुहुन्छ। दाजुभाइहरूले योसेफलाई घृणा गरे। घृणा एउटा कडा भावना हो। कथाले भन्छ कि योसेफले सपनाहरूको बारेमा कुरा गर्ने तरिकाका कारणले दाजुभाइहरूले योसेफलाई अझ बढी घृणा गर्थे।</w:t>
      </w:r>
    </w:p>
    <w:p>
      <w:pPr/>
      <w:r>
        <w:rPr>
          <w:lang w:val="ne_NP" w:bidi="ne_NP"/>
        </w:rPr>
      </w:r>
      <w:r>
        <w:rPr>
          <w:lang w:val="ne_NP" w:bidi="ne_NP"/>
        </w:rPr>
        <w:t>चौथो दृश्यमा, योसेफले अर्को सपना देख्छन्। त्यस सपनामा योसेफका आमाबुबा र उनका भाइहरूको प्रतिनिधित्व गर्ने जस्तो देखिने थप वस्तुहरू समावेश थिए। यस पटक योसेफले आफ्ना भाइहरूका साथै याकूबलाई पनि सपना सुनाए। जब योसेफले तिनीहरूलाई सपनाको बारेमा सुनाए, उनले "सुन" वा "हेर" भन्दै सुरु गरे। यस्तो शब्द प्रयोग गर्नुको अर्थ योसेफले केही अचम्मको वा अप्रत्याशित कुरा भन्न खोज्दैछन् भन्ने हुन्छ। योसेफ बोल्नुअघि तिनीहरूको ध्यान खिच्न चाहन्छन्। फेरि एकपटक, दाजुभाइहरू र याकूबले सपनाको व्याख्या गरिदिने कोही व्यक्ति नभए तापनि प्रतीकहरूको अर्थ व्याख्या गर्न सके। याकूब र दाजुभाइहरूले योसेफले कुनै दिन परिवारमाथि शासन गर्नेछन् भनेर भनिरहेको कुरामा विश्वास गरे। याकूब पनि यस सपनाको बारेमा योसेफसँग रिसाएका थिए। दाजुभाइहरू योसेफको डाहा गर्थे। याकूबले सपनाहरूको अर्थको बारेमा सोचे।</w:t>
      </w:r>
      <w:r>
        <w:rPr>
          <w:lang w:val="ne_NP" w:bidi="ne_NP"/>
        </w:rPr>
      </w:r>
    </w:p>
    <w:p>
      <w:pPr>
        <w:pStyle w:val="Heading3"/>
      </w:pPr>
      <w:r>
        <w:rPr>
          <w:lang w:val="ne_NP" w:bidi="ne_NP"/>
        </w:rPr>
        <w:t>Step 4</w:t>
      </w:r>
    </w:p>
    <w:p>
      <w:pPr/>
      <w:r>
        <w:rPr>
          <w:lang w:val="ne_NP" w:bidi="ne_NP"/>
        </w:rPr>
      </w:r>
      <w:r>
        <w:rPr>
          <w:lang w:val="ne_NP" w:bidi="ne_NP"/>
        </w:rPr>
        <w:t>संस्करणलाई सजिलोसँग बुझ्न पाठलाई फेरी एकपटक सुन्नुहोस्।</w:t>
      </w:r>
    </w:p>
    <w:p>
      <w:pPr/>
      <w:r>
        <w:rPr>
          <w:lang w:val="ne_NP" w:bidi="ne_NP"/>
        </w:rPr>
      </w:r>
      <w:r>
        <w:rPr>
          <w:lang w:val="ne_NP" w:bidi="ne_NP"/>
        </w:rPr>
        <w:t>यस सत्रमा, टोलीले कथालाई नाटकीय बनाउनेछ।</w:t>
      </w:r>
    </w:p>
    <w:p>
      <w:pPr/>
      <w:r>
        <w:rPr>
          <w:lang w:val="ne_NP" w:bidi="ne_NP"/>
        </w:rPr>
      </w:r>
      <w:r>
        <w:rPr>
          <w:lang w:val="ne_NP" w:bidi="ne_NP"/>
        </w:rPr>
        <w:t>यस कथामा ४ दृश्यहरू छन्।</w:t>
      </w:r>
    </w:p>
    <w:p>
      <w:pPr/>
      <w:r>
        <w:rPr>
          <w:lang w:val="ne_NP" w:bidi="ne_NP"/>
        </w:rPr>
      </w:r>
      <w:r>
        <w:rPr>
          <w:lang w:val="ne_NP" w:bidi="ne_NP"/>
        </w:rPr>
        <w:t>यस कथामा यि पात्रहरु समावेश छन्:</w:t>
      </w:r>
    </w:p>
    <w:p>
      <w:pPr>
        <w:pStyle w:val="ListBullet"/>
        <w:spacing w:line="240" w:lineRule="auto"/>
        <w:ind w:left="720"/>
      </w:pPr>
      <w:r>
        <w:rPr>
          <w:lang w:val="ne_NP" w:bidi="ne_NP"/>
        </w:rPr>
      </w:r>
      <w:r>
        <w:rPr>
          <w:lang w:val="ne_NP" w:bidi="ne_NP"/>
        </w:rPr>
        <w:t>याकूब जसलाई इस्राएल पनि भनिन्छ</w:t>
      </w:r>
    </w:p>
    <w:p>
      <w:pPr>
        <w:pStyle w:val="ListBullet"/>
        <w:spacing w:line="240" w:lineRule="auto"/>
        <w:ind w:left="720"/>
      </w:pPr>
      <w:r>
        <w:rPr>
          <w:lang w:val="ne_NP" w:bidi="ne_NP"/>
        </w:rPr>
      </w:r>
      <w:r>
        <w:rPr>
          <w:lang w:val="ne_NP" w:bidi="ne_NP"/>
        </w:rPr>
        <w:t>योसेफ</w:t>
      </w:r>
    </w:p>
    <w:p>
      <w:pPr>
        <w:pStyle w:val="ListBullet"/>
        <w:spacing w:line="240" w:lineRule="auto"/>
        <w:ind w:left="720"/>
      </w:pPr>
      <w:r>
        <w:rPr>
          <w:lang w:val="ne_NP" w:bidi="ne_NP"/>
        </w:rPr>
      </w:r>
      <w:r>
        <w:rPr>
          <w:lang w:val="ne_NP" w:bidi="ne_NP"/>
        </w:rPr>
        <w:t>बिल्हा र जिल्पाका छोराहरू</w:t>
      </w:r>
    </w:p>
    <w:p>
      <w:pPr>
        <w:pStyle w:val="ListBullet"/>
        <w:spacing w:line="240" w:lineRule="auto"/>
        <w:ind w:left="720"/>
      </w:pPr>
      <w:r>
        <w:rPr>
          <w:lang w:val="ne_NP" w:bidi="ne_NP"/>
        </w:rPr>
      </w:r>
      <w:r>
        <w:rPr>
          <w:lang w:val="ne_NP" w:bidi="ne_NP"/>
        </w:rPr>
        <w:t>लेआका अन्य भाइहरू वा छोराहरू।</w:t>
      </w:r>
    </w:p>
    <w:p>
      <w:pPr/>
      <w:r>
        <w:rPr>
          <w:lang w:val="ne_NP" w:bidi="ne_NP"/>
        </w:rPr>
      </w:r>
      <w:r>
        <w:rPr>
          <w:lang w:val="ne_NP" w:bidi="ne_NP"/>
        </w:rPr>
        <w:t>टोलीले कथालाई दुई पटक अभिनय गर्न लगाउनुहोस्। तिनीहरूले अनुवाद गरिरहेका भाषामा अभिनय गर्नुपर्छ। पहिला, टोलीले नरोकिकन कथालाई अभिनय गर्नु। दोस्रो पटक टोलीले कथालाई अभिनय गर्दा, तिनीहरूलाई कथाको विभिन्न ठाउँहरूमा रोक्नुहोस्।</w:t>
      </w:r>
    </w:p>
    <w:p>
      <w:pPr/>
      <w:r>
        <w:rPr>
          <w:lang w:val="ne_NP" w:bidi="ne_NP"/>
        </w:rPr>
      </w:r>
      <w:r>
        <w:rPr>
          <w:lang w:val="ne_NP" w:bidi="ne_NP"/>
        </w:rPr>
        <w:t>टोलीले पहिलो पटक कथालाई अभिनय गर्दा, संवाद, प्रवाह, प्लटलाइन र कथाको कालक्रममा ध्यान दिनुहोस्। कथा वा खण्डको महत्त्वपूर्ण वा कठिन भागहरूलाई अभिनय गर्नुपर्ने र छुटाउन नहुने कुरामा ध्यान दिनुहोस्। टोलीलाई कथाका भागहरू सम्झन मद्दत गर्नुहोस्।</w:t>
      </w:r>
    </w:p>
    <w:p>
      <w:pPr/>
      <w:r>
        <w:rPr>
          <w:lang w:val="ne_NP" w:bidi="ne_NP"/>
        </w:rPr>
      </w:r>
      <w:r>
        <w:rPr>
          <w:lang w:val="ne_NP" w:bidi="ne_NP"/>
        </w:rPr>
        <w:t>टोलीले यो कथालाई दोस्रो पटक अभिनय गर्दा, तिनीहरूलाई केही निश्चित ठाउँहरूमा रोक्नुहोस्।</w:t>
      </w:r>
    </w:p>
    <w:p>
      <w:pPr/>
      <w:r>
        <w:rPr>
          <w:lang w:val="ne_NP" w:bidi="ne_NP"/>
        </w:rPr>
      </w:r>
      <w:r>
        <w:rPr>
          <w:lang w:val="ne_NP" w:bidi="ne_NP"/>
        </w:rPr>
        <w:t>पहिलो दृश्यमा, याकूब कनानमा बसोबास गरेका छन्। योसेफ १७ वर्षका छन् र उनले भेडा र बाख्राका बथानको हेरचाह गर्ने गोठालाको रूपमा काम गर्न थालेका छन्। योसेफले आफ्ना सौतेनी भाइहरूका लागि काम गर्छन्, जो बिल्हा र जिल्पाका छोराहरू हुन्। योसेफले आफ्ना भाइहरूलाई नराम्रो कामहरू गरेको देख्छन् र यी कुराहरू याकूबलाई रिपोर्ट गर्छन्।</w:t>
      </w:r>
    </w:p>
    <w:p>
      <w:pPr/>
      <w:r>
        <w:rPr>
          <w:lang w:val="ne_NP" w:bidi="ne_NP"/>
        </w:rPr>
      </w:r>
      <w:r>
        <w:rPr>
          <w:lang w:val="ne_NP" w:bidi="ne_NP"/>
        </w:rPr>
        <w:t>अभिनय रोक्नुहोस्: दाजुभाइहरूलाई सोध्नुहोस्, "जब योसेफले आफ्ना बुबालाई तिमीहरू के गरिरहेका छौ भनेर बताउँछन् तब तिमीहरूलाई कस्तो महसुस हुनेछ?" तपाईंले सुन्न सक्नुहुन्छ, "उनी कथाहरू सुनाउने व्यक्ति हुन्। उनले हाम्रो बारेमा यसरी रिपोर्ट गर्नु हुँदैन। त्यो एउटा बिग्रिएको केटा हो। बुबाले उनलाई अझ माया गर्नुभएकोले उनले यो गर्छन्।" याकूबलाई सोध्नुहोस्, "जब योसेफले तिमीलाई तिम्रा छोराहरूले के गरिरहेका छन् भनेर बताउँछन्, तब तिमीलाई कस्तो महसुस हुन्छ?" तपाईंले सुन्न सक्नुहुन्छ, "उनले मलाई आफूले के गरिरहेका छन् भन्ने कुरा बताएमा म खुसी छु।" मैले थाहा पाउनुपर्छ ताकि म तिनीहरूलाई आफ्ना कार्यहरूद्वारा परिवारमा लज्जित हुनबाट रोक्न सकूँ। तिनीहरू राम्रो केटाहरू होइनन्।" योसेफलाई सोध्नुहोस्, "तिमी किन आफ्ना भाइहरूको बारेमा आफ्ना बुबालाई रिपोर्ट गरिरहेका छौ?" तपाईंले सुन्न सक्नुहुन्छ, "मैले आफ्ना बुबालाई तिनीहरूले के गरिरहेका छन् भनेर बताउनुपर्छ।" उनले थाहा पाउनुपर्छ। तिनीहरूले अझ राम्रो व्यवहार गर्नुपर्छ। तिनीहरूले हामी सबैलाई लज्जित पार्नेछन्।" नाटक फेरि सुरु गर्नुहोस्।</w:t>
      </w:r>
    </w:p>
    <w:p>
      <w:pPr/>
      <w:r>
        <w:rPr>
          <w:lang w:val="ne_NP" w:bidi="ne_NP"/>
        </w:rPr>
      </w:r>
      <w:r>
        <w:rPr>
          <w:lang w:val="ne_NP" w:bidi="ne_NP"/>
        </w:rPr>
        <w:t>दृश्य २ मा, याकूबले एउटा विशेष लुगा वा गुफा बनाउँछन् र योसेफलाई दिन्छन्। यो एउटा यस्तो पोशाक हो जुन एक नेता वा शासकले लगाउने थियो र यसले योसेफलाई अरूबाट अलग राख्थ्यो। दाजुभाइहरूले योसेफलाई देख्दा उनलाई घृणा गर्छन्। तिनीहरूले योसेफलाई घृणा गर्छन् किनभने याकूबले योसेफलाई सबैभन्दा बढी माया गर्छन्। तिनीहरू योसेफसँग राम्रो तरिकाले बोल्न सक्दैनन्।</w:t>
      </w:r>
    </w:p>
    <w:p>
      <w:pPr/>
      <w:r>
        <w:rPr>
          <w:lang w:val="ne_NP" w:bidi="ne_NP"/>
        </w:rPr>
      </w:r>
      <w:r>
        <w:rPr>
          <w:lang w:val="ne_NP" w:bidi="ne_NP"/>
        </w:rPr>
        <w:t>अभिनय रोक्नुहोस्: याकूबलाई सोध्नुहोस्, "तपाईंले किन योसेफलाई यो विशेष लुगा दिनुभयो?" तपाईंले सुन्न सक्नुहुन्छ, "योसेफ एउटा राम्रो केटा हो।" उनले मलाई के भइरहेको छ भन्छन्। म उनलाई केही विशेष दिन चाहन्थे।" केही दाजुभाइहरूलाई सोध्नुहोस्: "जब तिमीहरूले योसेफलाई त्यो विशेष पोशाक लगाएको देख्छौ, तब तिमीहरूलाई कस्तो महसुस हुन्छ?" तपाईंले सुन्न सक्नुहुन्छ, "यसले मलाई धेरै पागल बनाउँछ!" उनी एक बिग्रएको बोला हुन्, जो बुबाका छोरा हुन्। हाम्रा बुबाले किन उनलाई सबैभन्दा बढी माया गर्नुहुन्छ? उनी यसको योग्य छैनन्। उनी हामीभन्दा राम्रो छैनन्। आफूले गरेको काम बुबाबाट लुकाउँनुहुन्छ।" नाटक फेरि सुरु गर्नुहोस्।</w:t>
      </w:r>
    </w:p>
    <w:p>
      <w:pPr/>
      <w:r>
        <w:rPr>
          <w:lang w:val="ne_NP" w:bidi="ne_NP"/>
        </w:rPr>
      </w:r>
      <w:r>
        <w:rPr>
          <w:lang w:val="ne_NP" w:bidi="ne_NP"/>
        </w:rPr>
        <w:t>दृश्य ३ मा, योसेफको एउटा विशेष सपना छ। योसेफले आफ्ना भाइहरूलाई सपनाको बारेमा सुनाउँछन् र तिनीहरूले उनलाई यसका लागि घृणा गर्छन्। दाजुभाइहरूले योसेफलाई सपनाको कारण र योसेफले सपनाको बारेमा कुरा गर्ने तरिकाको कारणले घृणा गर्छन्।</w:t>
      </w:r>
    </w:p>
    <w:p>
      <w:pPr/>
      <w:r>
        <w:rPr>
          <w:lang w:val="ne_NP" w:bidi="ne_NP"/>
        </w:rPr>
      </w:r>
      <w:r>
        <w:rPr>
          <w:lang w:val="ne_NP" w:bidi="ne_NP"/>
        </w:rPr>
        <w:t>अभिनय रोक्नुहोस्: दाजुभाइहरूलाई सोध्नुहोस्, "तिमीहरू किन योसेफलाई यति धेरै घृणा गर्छौ?" तपाईंले सुन्न सक्नुहुन्छ, "उनले कुनै दिन परिवारको प्रमुख बन्नेछन् भन्ने सोच्छन्।" त्यो कहिल्यै हुने छैन। उनी जेठा छोरा होइनन्। उसले मेरो सेवा गर्नुपर्छ, मैले उसको सेवा गर्छु भन्ने आशा राख्ने होइन। उनी हुनै सक्दैनन्! म उसलाई हेर्न पनि सक्दिन।" नाटक फेरि सुरु गर्नुहोस्।</w:t>
      </w:r>
    </w:p>
    <w:p>
      <w:pPr/>
      <w:r>
        <w:rPr>
          <w:lang w:val="ne_NP" w:bidi="ne_NP"/>
        </w:rPr>
      </w:r>
      <w:r>
        <w:rPr>
          <w:lang w:val="ne_NP" w:bidi="ne_NP"/>
        </w:rPr>
        <w:t>दृश्य ४ मा, योसेफले अर्को सपना देख्छन्। यस पटक संकेतहरूले योसेफले भविष्यमा कुनै समयमा आफ्ना आमाबुबामाथि पनि शासन गर्नेछन् भन्ने कुरा संकेत गर्छन् । योसेफले याकूब र आफ्ना भाइहरूलाई सपनाको बारेमा सुनाउँछन्। याकूब पनि योसेफसँग रिसाएका छन्।</w:t>
      </w:r>
    </w:p>
    <w:p>
      <w:pPr/>
      <w:r>
        <w:rPr>
          <w:lang w:val="ne_NP" w:bidi="ne_NP"/>
        </w:rPr>
      </w:r>
      <w:r>
        <w:rPr>
          <w:lang w:val="ne_NP" w:bidi="ne_NP"/>
        </w:rPr>
        <w:t>अभिनय रोक्नुहोस्: याकूबलाई सोध्नुहोस्, "योसेफको बारेमा तपाईंलाई अहिले कस्तो महसुस भइरहेको छ?" तपाईंले सुन्न सक्नुहुन्छ, "म योसेफलाई माया गर्छु तर मलाई यो सपना र उनले यसको बारेमा कुरा गरेको तरिका मन पर्दैन।" यो सही छैन। योसेफले म र आफ्ना भाइहरूसँग कुरा गर्ने तरिकामा अझ होसियार हुनुपर्छ।" योसेफलाई सोध्नुहोस्, "तपाईंलाई अहिले कस्तो महसुस भइरहेको छ?" तपाईंले सुन्न सक्नुहुन्छ, "सबै जना किन मसँग रिसाएका छन्? म तिनीहरूलाई आफ्नो सपना सुनाउँदै छु। म आफ्ना सपनाहरूलाई नियन्त्रण गर्न सक्दिन। यो एउटा सन्देश हो जस्तो देखिन्छ र मैले तिनीहरूलाई यसको बारेमा बताउनुपर्छ। तिनीहरू धेरै घृणा गर्दा दाजुभाइहरूलाई सोध्नुहोस्, "योसेफको बारेमा तिमीहरूलाई अहिले कस्तो महसुस भइरहेको छ?" तपाईंले सुन्न सक्नुहुन्छ, "उनी त अति नै छन्। हाम्रा बुबाले पनि यो अति नै भयो भन्ने कुरा देख्नुहुन्छ। हामीले योसेफलाई उसको सीमामा राख्नका लागि केही गर्नु आवश्यक छ। हामीले उनलाई कुनै पनि हालतमा हामीमाथि शासन गर्न दिनेछैनौं। बुबाले उनलाई अनुशासित दिनुहुने छ भन्ने चाहन्छु।" नाटक फेरि सुरु गर्नुहोस्।</w:t>
      </w:r>
      <w:r>
        <w:rPr>
          <w:lang w:val="ne_NP" w:bidi="ne_NP"/>
        </w:rPr>
      </w:r>
    </w:p>
    <w:p>
      <w:pPr>
        <w:pStyle w:val="Heading3"/>
      </w:pPr>
      <w:r>
        <w:rPr>
          <w:lang w:val="ne_NP" w:bidi="ne_NP"/>
        </w:rPr>
        <w:t>Step 5</w:t>
      </w:r>
    </w:p>
    <w:p>
      <w:pPr/>
      <w:r>
        <w:rPr>
          <w:lang w:val="ne_NP" w:bidi="ne_NP"/>
        </w:rPr>
      </w:r>
      <w:r>
        <w:rPr>
          <w:lang w:val="ne_NP" w:bidi="ne_NP"/>
        </w:rPr>
        <w:t>पाठलाई बुझ्न-सजिलो संस्करणमा एकपटक सुन्नुहोस्।</w:t>
      </w:r>
    </w:p>
    <w:p>
      <w:pPr/>
      <w:r>
        <w:rPr>
          <w:lang w:val="ne_NP" w:bidi="ne_NP"/>
        </w:rPr>
      </w:r>
      <w:r>
        <w:rPr>
          <w:lang w:val="ne_NP" w:bidi="ne_NP"/>
        </w:rPr>
        <w:t>यो खण्डमा याकूबको बारेमा कुरा गर्दा याकूब र इस्राएल प्रयोग गरिन्छ। यो एउटै व्यक्ति हो भन्ने कुरा स्पष्ट गर्नुहोस्।</w:t>
      </w:r>
    </w:p>
    <w:p>
      <w:pPr/>
      <w:r>
        <w:rPr>
          <w:lang w:val="ne_NP" w:bidi="ne_NP"/>
        </w:rPr>
      </w:r>
      <w:r>
        <w:rPr>
          <w:lang w:val="ne_NP" w:bidi="ne_NP"/>
        </w:rPr>
        <w:t xml:space="preserve">याकूब कनानमा बसोबास गर्छन्। याकूबका पिता इसहाक कनान देशमा एक विदेशी वा परदेशीको रूपमा बसेका थिए। तपाईंले अघिल्लो खण्डहरूमा </w:t>
      </w:r>
      <w:r>
        <w:rPr>
          <w:b/>
          <w:lang w:val="ne_NP" w:bidi="ne_NP"/>
        </w:rPr>
        <w:t>विदेशी</w:t>
      </w:r>
      <w:r>
        <w:rPr>
          <w:lang w:val="ne_NP" w:bidi="ne_NP"/>
        </w:rPr>
        <w:t xml:space="preserve"> वा </w:t>
      </w:r>
      <w:r>
        <w:rPr>
          <w:b/>
          <w:lang w:val="ne_NP" w:bidi="ne_NP"/>
        </w:rPr>
        <w:t>परदेशी</w:t>
      </w:r>
      <w:r>
        <w:rPr>
          <w:lang w:val="ne_NP" w:bidi="ne_NP"/>
        </w:rPr>
        <w:t>का लागि प्रयोग गर्नुभएका तिनै शब्दहरू प्रयोग गर्नुहोस्। विदेशीको बारेमा मुख्य शब्दावलीमा छलफल गरिएको छ।</w:t>
      </w:r>
    </w:p>
    <w:p>
      <w:pPr/>
      <w:r>
        <w:rPr>
          <w:lang w:val="ne_NP" w:bidi="ne_NP"/>
        </w:rPr>
      </w:r>
      <w:r>
        <w:rPr>
          <w:lang w:val="ne_NP" w:bidi="ne_NP"/>
        </w:rPr>
        <w:t xml:space="preserve">यी याकूबका </w:t>
      </w:r>
      <w:r>
        <w:rPr>
          <w:b/>
          <w:lang w:val="ne_NP" w:bidi="ne_NP"/>
        </w:rPr>
        <w:t>पुस्ताहरू</w:t>
      </w:r>
      <w:r>
        <w:rPr>
          <w:lang w:val="ne_NP" w:bidi="ne_NP"/>
        </w:rPr>
        <w:t xml:space="preserve"> हुन्। पुस्ताहरूको बारेमा मुख्य शब्दावलीमा छलफल गरिएको छ। यहाँ पुस्ताहरू शब्दको अर्थ याकूबको परिवारको विवरण वा कथा हो। यो वंशावलीको सूची होइन।</w:t>
      </w:r>
    </w:p>
    <w:p>
      <w:pPr/>
      <w:r>
        <w:rPr>
          <w:lang w:val="ne_NP" w:bidi="ne_NP"/>
        </w:rPr>
      </w:r>
      <w:r>
        <w:rPr>
          <w:lang w:val="ne_NP" w:bidi="ne_NP"/>
        </w:rPr>
        <w:t xml:space="preserve">योसेफले बगालको हेरचाह गरे वा गोठालाको रूपमा काम गरे। योसेफले ठ्याक्कै याकूबले गरेजस्तै र उनका भाइहरूले गरेझैँ पशुहरूको जिम्मेवारी लिइरहेका छन्। योसेफ आफ्ना </w:t>
      </w:r>
      <w:r>
        <w:rPr>
          <w:b/>
          <w:lang w:val="ne_NP" w:bidi="ne_NP"/>
        </w:rPr>
        <w:t>सौतेनी भाइहरूका</w:t>
      </w:r>
      <w:r>
        <w:rPr>
          <w:lang w:val="ne_NP" w:bidi="ne_NP"/>
        </w:rPr>
        <w:t xml:space="preserve"> लागि काम गर्छन्। यी पारिवारिक सम्बन्धहरूलाई वर्णन गर्न अघिल्लो खण्डहरूमा तपाईंले प्रयोग गर्नुभएका तिनै शब्दहरू प्रयोग गर्नुहोस्। सौतेनी दाजुभाइको अर्थ दाजुभाइहरूका बुबा एउटै तर आमाहरू फरक छन् भन्ने हो।</w:t>
      </w:r>
    </w:p>
    <w:p>
      <w:pPr/>
      <w:r>
        <w:rPr>
          <w:lang w:val="ne_NP" w:bidi="ne_NP"/>
        </w:rPr>
      </w:r>
      <w:r>
        <w:rPr>
          <w:lang w:val="ne_NP" w:bidi="ne_NP"/>
        </w:rPr>
        <w:t>याकूबले योसेफलाई एउटा सुन्दर कोट वा कुर्ता दिए। लुगाको विवरण स्पष्ट छैन। यो घुँडासम्म आउने एउटा पोशाक वा कुर्ता हुन सक्छ। यसमा लामा बाहुलाहरू भएको हुन सक्छ। यो बुट्टा भरेको वा सजावटहरू सिलाइएको हुन सक्छ। यो रंगिन हुन सक्थ्यो। पोशाक गहनाले भरेको वा भव्य वा सुन्दर थियो। शासक वा नेताले यस्तो लुगा लगाएको हुनुपर्छ। यो लुगाले योसेफलाई अरूबाट अलग गर्यो। जब दाजुभाइहरूले योसेफले यो लुगा लगाएको देखे, तिनीहरूले योसेफप्रति घृणा प्रकट गरे।</w:t>
      </w:r>
    </w:p>
    <w:p>
      <w:pPr/>
      <w:r>
        <w:rPr>
          <w:lang w:val="ne_NP" w:bidi="ne_NP"/>
        </w:rPr>
      </w:r>
      <w:r>
        <w:rPr>
          <w:lang w:val="ne_NP" w:bidi="ne_NP"/>
        </w:rPr>
        <w:t>फेरि कोटको तस्वीर देखाउनुहोस्।</w:t>
      </w:r>
    </w:p>
    <w:p>
      <w:pPr/>
      <w:r>
        <w:rPr>
          <w:lang w:val="ne_NP" w:bidi="ne_NP"/>
        </w:rPr>
      </w:r>
      <w:r>
        <w:rPr>
          <w:lang w:val="ne_NP" w:bidi="ne_NP"/>
        </w:rPr>
        <w:t>दाजुभाइहरूले योसेफलाई घृणा गरे र योसेफको डाहा गरे। घृणा एउटा कडा भावना हो। भावना व्यक्त गर्न सक्ने अन्य शब्दहरूमा तिरस्कार वा घृणा समावेश छ। यस खण्डमा भावनाहरूको बेग बढ्दै गएको देखिन्छ। दाजुभाइहरूले योसेफलाई घृणा गर्छन्। तिनीहरूले योसेफलाई राम्रो वा दयालु शब्दहरू बोल्न सकेनन्। तिनीहरूले योसेफलाई अझ बढी घृणा गरे। तिनीहरू योसेफसँग ईर्ष्यालु थिए। तपाईंसँग तपाईंको भाषामा बढ्दो भावनाहरू देखाउने शब्दहरू हुन सक्छन्। वा तपाईंसँग घृणाको बारेमा कुरा गर्ने यस्ता तरिकाहरू हुन सक्छन् जसले यो घृणाको तीव्रता कसरी बढ्दै थियो भनेर देखाउँछ।</w:t>
      </w:r>
    </w:p>
    <w:p>
      <w:pPr/>
      <w:r>
        <w:rPr>
          <w:lang w:val="ne_NP" w:bidi="ne_NP"/>
        </w:rPr>
      </w:r>
      <w:r>
        <w:rPr>
          <w:lang w:val="ne_NP" w:bidi="ne_NP"/>
        </w:rPr>
        <w:t xml:space="preserve">योसेफका </w:t>
      </w:r>
      <w:r>
        <w:rPr>
          <w:b/>
          <w:lang w:val="ne_NP" w:bidi="ne_NP"/>
        </w:rPr>
        <w:t>सपनाहरू</w:t>
      </w:r>
      <w:r>
        <w:rPr>
          <w:lang w:val="ne_NP" w:bidi="ne_NP"/>
        </w:rPr>
        <w:t xml:space="preserve"> छन्। यसको अर्थ योसेफ सपना देख्दा सुतिरहेका थिए। सपनामा मानिसहरूको प्रतिनिधित्व गर्ने संकेतहरू थिए। कसैले पनि योसेफ र उनका परिवारका लागि सपनाको व्याख्या गरेन। जब तिनीहरूले सपनाको बारेमा सुने, तब तिनीहरूलाई थाहा थियो कि ती संकेतहरूले दाजुभाइहरू र आमाबुबाको प्रतिनिधित्व गर्थे। परमेश्वरले यस सपनामा बोल्नुभएन। प्राचीन मानिसहरूले सपनाहरू परमेश्वरका सन्देशहरू हुन् भन्ने विश्वास गर्थे। तिनीहरूले सपनाहरूलाई गम्भीर रूपमा लिए। तपाईंले अघिल्लो खण्डहरूमा प्रयोग गर्नुभएको सपनाका लागि त्यही शब्द प्रयोग गर्नुहोस्। सपनाहरूको बारेमा मुख्य शब्दावलीमा छलफल गरिएको छ।</w:t>
      </w:r>
    </w:p>
    <w:p>
      <w:pPr/>
      <w:r>
        <w:rPr>
          <w:lang w:val="ne_NP" w:bidi="ne_NP"/>
        </w:rPr>
      </w:r>
      <w:r>
        <w:rPr>
          <w:lang w:val="ne_NP" w:bidi="ne_NP"/>
        </w:rPr>
        <w:t>योसेफको पहिलो सपनामा गहुँका बिटा वा मुठाहरू समावेश थिए। मानिसहरूले गहुँका डाँठहरू काट्थे र तिनीहरूलाई एउटा ठूलो मुठो बनाउन एकसाथ बाँध्थे, जसलाई गहुँ चुट्न वा डाँठबाट अलग गर्न सकिने ठाउँमा लैजान सकिन्थ्यो। योसेफले भने कि सपनामा १० मुठाहरू एउटै मुठाको अगाडि झुकेका थिए। दाजुभाइहरूले यो सपनालाई प्रत्येक बिटाले एक-एक भाइको प्रतिनिधित्व गरेको र एक्लै उभिएको बिटाले योसेफको प्रतिनिधित्व गरेको रूपमा व्याख्या गरे।</w:t>
      </w:r>
    </w:p>
    <w:p>
      <w:pPr/>
      <w:r>
        <w:rPr>
          <w:lang w:val="ne_NP" w:bidi="ne_NP"/>
        </w:rPr>
      </w:r>
      <w:r>
        <w:rPr>
          <w:lang w:val="ne_NP" w:bidi="ne_NP"/>
        </w:rPr>
        <w:t>फेरि गहुँको मुठोको तस्वीर देखाउनुहोस्।</w:t>
      </w:r>
    </w:p>
    <w:p>
      <w:pPr/>
      <w:r>
        <w:rPr>
          <w:lang w:val="ne_NP" w:bidi="ne_NP"/>
        </w:rPr>
      </w:r>
      <w:r>
        <w:rPr>
          <w:b/>
          <w:lang w:val="ne_NP" w:bidi="ne_NP"/>
        </w:rPr>
        <w:t>मिडिया अनुरोधहरू:</w:t>
      </w:r>
    </w:p>
    <w:p>
      <w:pPr/>
      <w:r>
        <w:rPr>
          <w:lang w:val="ne_NP" w:bidi="ne_NP"/>
        </w:rPr>
      </w:r>
      <w:r>
        <w:rPr>
          <w:lang w:val="ne_NP" w:bidi="ne_NP"/>
        </w:rPr>
        <w:t>प्राचीन समयमा कुनै नेताले लगाउन सक्ने विशेष रूपमा सजाइएको वा बुट्टा भरिएको एउटा कोट वा वस्त्रको तस्वीर। यस कालका मिश्रका चित्रहरूले लामो बाहुला भएका, बुट्टा भरिएका लुगाहरू र कम्मरदेखि घुँडासम्म छड्केगरी बेरेको झलरदार ओड्ने सहित राम्रो पहिरन लगाएका कनानीहरूलाई चित्रण गर्छन्।</w:t>
      </w:r>
    </w:p>
    <w:p>
      <w:pPr/>
      <w:r>
        <w:rPr>
          <w:lang w:val="ne_NP" w:bidi="ne_NP"/>
        </w:rPr>
      </w:r>
      <w:r>
        <w:rPr>
          <w:lang w:val="ne_NP" w:bidi="ne_NP"/>
        </w:rPr>
        <w:t>गहुँका बिटाहरू वा मुठाहरूको तस्वीर।</w:t>
      </w:r>
      <w:r>
        <w:rPr>
          <w:lang w:val="ne_NP" w:bidi="ne_NP"/>
        </w:rPr>
      </w:r>
    </w:p>
    <w:p>
      <w:pPr>
        <w:pStyle w:val="Heading3"/>
      </w:pPr>
      <w:r>
        <w:rPr>
          <w:lang w:val="ne_NP" w:bidi="ne_NP"/>
        </w:rPr>
        <w:t>Step 6</w:t>
      </w:r>
    </w:p>
    <w:p>
      <w:pPr/>
      <w:r>
        <w:rPr>
          <w:lang w:val="ne_NP" w:bidi="ne_NP"/>
        </w:rPr>
      </w:r>
      <w:r>
        <w:rPr>
          <w:lang w:val="ne_NP" w:bidi="ne_NP"/>
        </w:rPr>
        <w:t>अनुवादलाई सजिलोसँग बुझ्न यस खण्डको श्रव्य संस्करण सुन्‍नुहोस्।</w:t>
      </w:r>
    </w:p>
    <w:p>
      <w:pPr/>
      <w:r>
        <w:rPr>
          <w:lang w:val="ne_NP" w:bidi="ne_NP"/>
        </w:rPr>
      </w:r>
      <w:r>
        <w:rPr>
          <w:lang w:val="ne_NP" w:bidi="ne_NP"/>
        </w:rPr>
        <w:t>यस सत्रमा, एउटा समूहको रूपमा तपाईंको आफ्नै भाषामा खण्डलाई पुन: भन्न लगाउनुहोस्।</w:t>
      </w:r>
    </w:p>
    <w:p>
      <w:pPr/>
      <w:r>
        <w:rPr>
          <w:lang w:val="ne_NP" w:bidi="ne_NP"/>
        </w:rPr>
      </w:r>
      <w:r>
        <w:rPr>
          <w:lang w:val="ne_NP" w:bidi="ne_NP"/>
        </w:rPr>
        <w:t>पहिला, सम्पूर्ण समूहले खण्डलाई तपाईंको आफ्नै भाषामा बताउन अभ्यास गर्नुपर्छ। तपाईंले अघिल्लो चरणहरूमा निर्णय गर्नुभएको कुराहरू जस्तै कालक्रम, शब्दहरू, वाक्यांशहरू, भावनाहरू, वा तपाईंले छलफल गर्नुभएको अन्य कुराहरू यसमा समावेश गर्नलाई सम्झनुहोस्।</w:t>
      </w:r>
    </w:p>
    <w:p>
      <w:pPr/>
      <w:r>
        <w:rPr>
          <w:lang w:val="ne_NP" w:bidi="ne_NP"/>
        </w:rPr>
      </w:r>
      <w:r>
        <w:rPr>
          <w:lang w:val="ne_NP" w:bidi="ne_NP"/>
        </w:rPr>
        <w:t>एउटा समूहको सदस्यले खण्डका केही वाक्यहरू भन्नुपर्छ र रोकिनु पर्छ। समूहको अर्को सदस्यले खण्डको अर्को भाग भन्नु पर्छ र रोकिनु पर्छ। समूहले सम्पूर्ण खण्डलाई पुन: नभन्दासम्म यो गर्नुहोस्। यस चरणमा समूहका सदस्यहरूले एक अर्कालाई सच्याउन सक्छन्।</w:t>
      </w:r>
    </w:p>
    <w:p>
      <w:pPr/>
      <w:r>
        <w:rPr>
          <w:lang w:val="ne_NP" w:bidi="ne_NP"/>
        </w:rPr>
      </w:r>
      <w:r>
        <w:rPr>
          <w:lang w:val="ne_NP" w:bidi="ne_NP"/>
        </w:rPr>
        <w:t xml:space="preserve">अडियो रोक्‍नुहोस्। </w:t>
      </w:r>
    </w:p>
    <w:p>
      <w:pPr/>
      <w:r>
        <w:rPr>
          <w:lang w:val="ne_NP" w:bidi="ne_NP"/>
        </w:rPr>
      </w:r>
      <w:r>
        <w:rPr>
          <w:lang w:val="ne_NP" w:bidi="ne_NP"/>
        </w:rPr>
        <w:t>अर्को पटक, समूहको प्रत्येक सदस्यले कम्तिमा पनि एकचोटि सम्पूर्ण खण्डलाई नरोकी भन्नुपर्छ। समूहको सदस्यले खण्डलाई सम्झन मद्दत गर्न कुनैपनि वस्तुहरू, चालहरू, वा तिनीहरूको स्टोरीबोर्ड प्रयोग गर्न सक्छन्।</w:t>
      </w:r>
    </w:p>
    <w:p>
      <w:pPr/>
      <w:r>
        <w:rPr>
          <w:lang w:val="ne_NP" w:bidi="ne_NP"/>
        </w:rPr>
      </w:r>
      <w:r>
        <w:rPr>
          <w:lang w:val="ne_NP" w:bidi="ne_NP"/>
        </w:rPr>
        <w:t xml:space="preserve">अडियो रोक्‍नुहोस्। </w:t>
      </w:r>
    </w:p>
    <w:p>
      <w:pPr/>
      <w:r>
        <w:rPr>
          <w:lang w:val="ne_NP" w:bidi="ne_NP"/>
        </w:rPr>
      </w:r>
      <w:r>
        <w:rPr>
          <w:lang w:val="ne_NP" w:bidi="ne_NP"/>
        </w:rPr>
        <w:t>त्यसपछि, तपाईंलाई सबैभन्दा बढी मनपरेको खण्डको संस्करण कस्को हो समूहले निर्णय गर्न सक्छ। तपाईंले एउटा समूहको सदस्यले एउटा दृश्य बताएको तरिका मनपर्यो तर तपाईंले अर्को दृश्य अर्कै समूहको सदस्यले बताएको तरिका मनपर्यो भनेर निर्णय गर्न सक्नुहुन्छ।</w:t>
      </w:r>
    </w:p>
    <w:p>
      <w:pPr/>
      <w:r>
        <w:rPr>
          <w:lang w:val="ne_NP" w:bidi="ne_NP"/>
        </w:rPr>
      </w:r>
      <w:r>
        <w:rPr>
          <w:lang w:val="ne_NP" w:bidi="ne_NP"/>
        </w:rPr>
        <w:t xml:space="preserve">अडियो रोक्‍नुहोस्। </w:t>
      </w:r>
    </w:p>
    <w:p>
      <w:pPr/>
      <w:r>
        <w:rPr>
          <w:lang w:val="ne_NP" w:bidi="ne_NP"/>
        </w:rPr>
      </w:r>
      <w:r>
        <w:rPr>
          <w:lang w:val="ne_NP" w:bidi="ne_NP"/>
        </w:rPr>
        <w:t>अन्तमा, समूहले सबैजना सहमत हुने खण्डको अन्तिम संस्करणलाई सँगै राख्न सक्छन्। समूहको प्रत्येक सदस्यले यस खण्डको अन्तिम संस्करण सुनाउने अभ्यास गर्नुपर्छ।</w:t>
      </w:r>
      <w:r>
        <w:rPr>
          <w:lang w:val="ne_NP" w:bidi="ne_NP"/>
        </w:rPr>
      </w:r>
      <w:r>
        <w:rPr>
          <w:lang w:val="ne_NP" w:bidi="ne_NP"/>
        </w:rPr>
      </w:r>
    </w:p>
    <w:p>
      <w:pPr/>
      <w:r>
        <w:rPr>
          <w:lang w:val="ne_NP" w:bidi="ne_NP"/>
        </w:rPr>
      </w:r>
    </w:p>
    <w:p>
      <w:pPr>
        <w:pStyle w:val="Heading2"/>
      </w:pPr>
      <w:r>
        <w:rPr>
          <w:lang w:val="ne_NP" w:bidi="ne_NP"/>
        </w:rPr>
        <w:t>Genesis 37:12–36</w:t>
      </w:r>
      <w:r>
        <w:rPr>
          <w:lang w:val="ne_NP" w:bidi="ne_NP"/>
        </w:rPr>
      </w:r>
    </w:p>
    <w:p>
      <w:pPr>
        <w:pStyle w:val="Heading3"/>
      </w:pPr>
      <w:r>
        <w:rPr>
          <w:lang w:val="ne_NP" w:bidi="ne_NP"/>
        </w:rPr>
        <w:t>Step 1</w:t>
      </w:r>
    </w:p>
    <w:p>
      <w:pPr/>
      <w:r>
        <w:rPr>
          <w:lang w:val="ne_NP" w:bidi="ne_NP"/>
        </w:rPr>
      </w:r>
      <w:r>
        <w:rPr>
          <w:lang w:val="ne_NP" w:bidi="ne_NP"/>
        </w:rPr>
        <w:t>उत्पत्ति ३७:१२–३६ सुन्नुहोस् र यसलाई आफ्नो हृदयमा राख्नुहोस्। पाठलाई तीन पटक सुन्नुहोस् (सम्भव छ भने तीन फरक अनुवादहरूमा)। त्यसपछि टोलीले निम्न प्रश्नहरूको छलफल गर्नुहोस:</w:t>
      </w:r>
    </w:p>
    <w:p>
      <w:pPr>
        <w:pStyle w:val="ListBullet"/>
        <w:spacing w:line="240" w:lineRule="auto"/>
        <w:ind w:left="720"/>
      </w:pPr>
      <w:r>
        <w:rPr>
          <w:lang w:val="ne_NP" w:bidi="ne_NP"/>
        </w:rPr>
      </w:r>
      <w:r>
        <w:rPr>
          <w:lang w:val="ne_NP" w:bidi="ne_NP"/>
        </w:rPr>
        <w:t>यो खण्डमा तपाईंलाई के मन पर्‍यो?</w:t>
      </w:r>
    </w:p>
    <w:p>
      <w:pPr>
        <w:pStyle w:val="ListBullet"/>
        <w:spacing w:line="240" w:lineRule="auto"/>
        <w:ind w:left="720"/>
      </w:pPr>
      <w:r>
        <w:rPr>
          <w:lang w:val="ne_NP" w:bidi="ne_NP"/>
        </w:rPr>
      </w:r>
      <w:r>
        <w:rPr>
          <w:lang w:val="ne_NP" w:bidi="ne_NP"/>
        </w:rPr>
        <w:t>तपाईलाई के मन पर्दैन वा के बुझ्नुहुन्न?</w:t>
      </w:r>
    </w:p>
    <w:p>
      <w:pPr>
        <w:pStyle w:val="ListBullet"/>
        <w:spacing w:line="240" w:lineRule="auto"/>
        <w:ind w:left="720"/>
      </w:pPr>
      <w:r>
        <w:rPr>
          <w:lang w:val="ne_NP" w:bidi="ne_NP"/>
        </w:rPr>
      </w:r>
      <w:r>
        <w:rPr>
          <w:lang w:val="ne_NP" w:bidi="ne_NP"/>
        </w:rPr>
        <w:t>यो कथाले हामीलाई परमेश्वरको बारेमा के भन्छ?</w:t>
      </w:r>
    </w:p>
    <w:p>
      <w:pPr>
        <w:pStyle w:val="ListBullet"/>
        <w:spacing w:line="240" w:lineRule="auto"/>
        <w:ind w:left="720"/>
      </w:pPr>
      <w:r>
        <w:rPr>
          <w:lang w:val="ne_NP" w:bidi="ne_NP"/>
        </w:rPr>
      </w:r>
      <w:r>
        <w:rPr>
          <w:lang w:val="ne_NP" w:bidi="ne_NP"/>
        </w:rPr>
        <w:t>यो खण्डले मानिसबारे हामीलाई के भन्दछ?</w:t>
      </w:r>
    </w:p>
    <w:p>
      <w:pPr>
        <w:pStyle w:val="ListBullet"/>
        <w:spacing w:line="240" w:lineRule="auto"/>
        <w:ind w:left="720"/>
      </w:pPr>
      <w:r>
        <w:rPr>
          <w:lang w:val="ne_NP" w:bidi="ne_NP"/>
        </w:rPr>
      </w:r>
      <w:r>
        <w:rPr>
          <w:lang w:val="ne_NP" w:bidi="ne_NP"/>
        </w:rPr>
        <w:t>यो खण्डले कसरी हाम्रो दैनिक जीवनलाई प्रभाव पार्छ?</w:t>
      </w:r>
    </w:p>
    <w:p>
      <w:pPr>
        <w:pStyle w:val="ListBullet"/>
        <w:spacing w:line="240" w:lineRule="auto"/>
        <w:ind w:left="720"/>
      </w:pPr>
      <w:r>
        <w:rPr>
          <w:lang w:val="ne_NP" w:bidi="ne_NP"/>
        </w:rPr>
      </w:r>
      <w:r>
        <w:rPr>
          <w:lang w:val="ne_NP" w:bidi="ne_NP"/>
        </w:rPr>
        <w:t>यो कथा सुन्नु पर्ने तपाईंले चिन्नुभएको व्यक्ति को हुनुहुन्छ?</w:t>
      </w:r>
      <w:r>
        <w:rPr>
          <w:lang w:val="ne_NP" w:bidi="ne_NP"/>
        </w:rPr>
      </w:r>
    </w:p>
    <w:p>
      <w:pPr>
        <w:pStyle w:val="Heading3"/>
      </w:pPr>
      <w:r>
        <w:rPr>
          <w:lang w:val="ne_NP" w:bidi="ne_NP"/>
        </w:rPr>
        <w:t>Step 2</w:t>
      </w:r>
    </w:p>
    <w:p>
      <w:pPr/>
      <w:r>
        <w:rPr>
          <w:lang w:val="ne_NP" w:bidi="ne_NP"/>
        </w:rPr>
      </w:r>
      <w:r>
        <w:rPr>
          <w:lang w:val="ne_NP" w:bidi="ne_NP"/>
        </w:rPr>
        <w:t>मञ्चको तयारी</w:t>
      </w:r>
    </w:p>
    <w:p>
      <w:pPr/>
      <w:r>
        <w:rPr>
          <w:lang w:val="ne_NP" w:bidi="ne_NP"/>
        </w:rPr>
      </w:r>
      <w:r>
        <w:rPr>
          <w:lang w:val="ne_NP" w:bidi="ne_NP"/>
        </w:rPr>
        <w:t>उत्पत्ति ३७:१२–३६</w:t>
      </w:r>
    </w:p>
    <w:p>
      <w:pPr/>
      <w:r>
        <w:rPr>
          <w:lang w:val="ne_NP" w:bidi="ne_NP"/>
        </w:rPr>
      </w:r>
      <w:r>
        <w:rPr>
          <w:lang w:val="ne_NP" w:bidi="ne_NP"/>
        </w:rPr>
        <w:t>पाठलाई बुझ्न-सजिलो संस्करणमा एकपटक सुन्नुहोस्।</w:t>
      </w:r>
    </w:p>
    <w:p>
      <w:pPr/>
      <w:r>
        <w:rPr>
          <w:lang w:val="ne_NP" w:bidi="ne_NP"/>
        </w:rPr>
      </w:r>
      <w:r>
        <w:rPr>
          <w:lang w:val="ne_NP" w:bidi="ne_NP"/>
        </w:rPr>
        <w:t>अघिल्लो खण्डले याकूबका मनपर्ने छोरा योसेफको कथा सुरु गर्यो। योसेफका विशेष सपनाहरू थिए जसले गर्दा भविष्यमा योसेफले परिवारमाथि शासन गर्नेछन् भन्ने देखिन्थ्यो। याकूबले योसेफलाई लगाउन एउटा विशेष कोट दिए। योसेफका १० जना दाजुहरू कथाभरि झन् झन् रिसाएका र ईर्ष्यालु हुँदै गए। यो खण्ड एउटा कथा हो जसले योसेफको कथालाई निरन्तरता दिन्छ।</w:t>
      </w:r>
    </w:p>
    <w:p>
      <w:pPr/>
      <w:r>
        <w:rPr>
          <w:lang w:val="ne_NP" w:bidi="ne_NP"/>
        </w:rPr>
      </w:r>
      <w:r>
        <w:rPr>
          <w:lang w:val="ne_NP" w:bidi="ne_NP"/>
        </w:rPr>
        <w:t>याकूब अझै हेब्रोन क्षेत्रमा बसोबास गरिरहेका थिए। दाजुहरूले बथानहरू लिएर घाँस र पानी खोज्न शकेम गए। केही समय बितेपछि याकूबले आफ्ना बथान र छोराहरूको खबर बुझ्न चाहे। याकूबले योसेफलाई आफ्ना दाजुहरूलाई खोज्न शकेम जान र तिनीहरूको समाचार लिएर आउन भने। योसेफ स्पष्ट रूपमा यो यात्रामा एक्लै गए। शकेम हेब्रोनबाट लगभग ५० माइल वा ८० किलोमिटर टाढा छ। आफ्ना भाइहरू दोतान सरेको कुरा थाहा पाउन योसेफ शकेम आइपुगे। दोथान लगभग १५ माइल वा २४ किलोमिटर अझै उत्तरमा छ। योसेफ आफ्ना भाइहरू खोज्न आफ्नो बाटो लागे। दाजुभाइहरू यी सहरबाहिरका खुला घाँसे मैदानहरूमा आफ्ना भेडा र बाख्राका बथानहरू राख्दै थिए।</w:t>
      </w:r>
    </w:p>
    <w:p>
      <w:pPr/>
      <w:r>
        <w:rPr>
          <w:lang w:val="ne_NP" w:bidi="ne_NP"/>
        </w:rPr>
      </w:r>
      <w:r>
        <w:rPr>
          <w:lang w:val="ne_NP" w:bidi="ne_NP"/>
        </w:rPr>
        <w:t>हेब्रोन, शकेम र दोतानलाई चिन्ह लगाइएको इस्राएलको एउटा नक्सा देखाउनुहोस्।</w:t>
      </w:r>
    </w:p>
    <w:p>
      <w:pPr/>
      <w:r>
        <w:rPr>
          <w:lang w:val="ne_NP" w:bidi="ne_NP"/>
        </w:rPr>
      </w:r>
      <w:r>
        <w:rPr>
          <w:lang w:val="ne_NP" w:bidi="ne_NP"/>
        </w:rPr>
        <w:t>जब दाजुभाइहरूले योसेफलाई आउँदै गरेको देखे, तिनीहरूले योसेफलाई मार्ने बिचार गरे। योसेफले आफ्नो परिवारमाथि शासन गर्ने बारेमा देखेका सपनाहरूका कारण तिनीहरूले उनलाई सपना देख्ने व्यक्ति भनी बोलाए। याकूबका जेठा छोरा रूबेन, उनीहरूले योसेफलाई मारून् भन्ने चाहँदैनथे। रूबेनले योसेफलाई एउटा खाली खाडलमा राख्ने सुझाव दिए। खाडल एउटा भूमिगत ट्याङ्की हो जुन वर्षाको पानी सङ्कलन र भण्डारण गर्न प्रयोग गरिन्छ। यस्तो खाडल गोलो बोतलको आकारको हुन्छ, जसको घाँटी वा माथिल्लो भाग जमिनको सतहमा साँघुरो हुन्छ। सामान्यतया प्वालको मुखमा एउटा ढुङ्गा राखिन्थ्यो। अन्य अनुवादहरूले कुण्डलाई सुख्खा कुवा वा खाडल भन्छन्।</w:t>
      </w:r>
    </w:p>
    <w:p>
      <w:pPr/>
      <w:r>
        <w:rPr>
          <w:lang w:val="ne_NP" w:bidi="ne_NP"/>
        </w:rPr>
      </w:r>
      <w:r>
        <w:rPr>
          <w:lang w:val="ne_NP" w:bidi="ne_NP"/>
        </w:rPr>
        <w:t>एउटा कुण्डको तस्वीर देखाउनुहोस्।</w:t>
      </w:r>
    </w:p>
    <w:p>
      <w:pPr/>
      <w:r>
        <w:rPr>
          <w:lang w:val="ne_NP" w:bidi="ne_NP"/>
        </w:rPr>
      </w:r>
      <w:r>
        <w:rPr>
          <w:lang w:val="ne_NP" w:bidi="ne_NP"/>
        </w:rPr>
        <w:t>योसेफ आफैँ त्यो खाडल वा सुक्खा इनारबाट बाहिर निस्कन सक्ने थिएनन्। यदि दाजुभाइहरूले उनलाई त्यहाँ छोडिदिएका भए, उनी मर्ने थिए। त्यो खाडल वा कुवा सुक्खा थियो, जसको अर्थ योसेफसँग पिउने पानी हुने थिएन। रूबेनले योसेफलाई बचाउने र योसेफलाई याकूबकहाँ फिर्ता पठाउने योजना बनाए।</w:t>
      </w:r>
    </w:p>
    <w:p>
      <w:pPr/>
      <w:r>
        <w:rPr>
          <w:lang w:val="ne_NP" w:bidi="ne_NP"/>
        </w:rPr>
      </w:r>
      <w:r>
        <w:rPr>
          <w:lang w:val="ne_NP" w:bidi="ne_NP"/>
        </w:rPr>
        <w:t>दाजुभाइहरू मध्याह्नको खाना खाइरहेका थिए जब तिनीहरूले इश्माएलका व्यापारीहरूको एउटा लस्कर देखे। लस्कर भनेको सँगै यात्रा गर्ने मानिसहरूको समूह हो। इश्माएली व्यापारीहरू भन्नाले यी व्यापारीहरू अब्राहामका पहिलो छोरा इश्माएलका सन्तान थिए भन्ने बुझिन्छ। इश्माएली यस क्षेत्रका सबै व्यापारीहरूका लागि एउटा सामान्य नाम पनि हो। व्यापारीहरूको यो समूह गिलादमा थियो जुन यर्दन नदीको पूर्वी किनारमा छ। याकूबले गिलादमा लाबानलाई भेटेका थिए।</w:t>
      </w:r>
    </w:p>
    <w:p>
      <w:pPr/>
      <w:r>
        <w:rPr>
          <w:lang w:val="ne_NP" w:bidi="ne_NP"/>
        </w:rPr>
      </w:r>
      <w:r>
        <w:rPr>
          <w:lang w:val="ne_NP" w:bidi="ne_NP"/>
        </w:rPr>
        <w:t>यसमा गिलाद चिन्ह लगाइएको नक्सा देखाउनुहोस्। यो तपाईंले यस खण्डका लागि प्रयोग गर्दै आउनुभएको उही नक्सा हो।</w:t>
      </w:r>
    </w:p>
    <w:p>
      <w:pPr/>
      <w:r>
        <w:rPr>
          <w:lang w:val="ne_NP" w:bidi="ne_NP"/>
        </w:rPr>
      </w:r>
      <w:r>
        <w:rPr>
          <w:lang w:val="ne_NP" w:bidi="ne_NP"/>
        </w:rPr>
        <w:t>मिश्र र पूर्वी देशहरू वा क्षेत्रहरूबीचका सामान्य यात्राका मार्गहरूमध्ये एउटा दोथान र शकेम नजिकै पर्दथ्यो। व्यापारीहरू मनमोहक सुगन्ध दिने गम, लेप र सुगन्धित चोपले लादिएका थिए। मिश्रका मानिसहरूलाई यी गन्धहरू मन पर्थ्यो। मिश्रका मानिसहरूले यी उत्पादनहरूलाई अत्तर र औषधिको रूपमा प्रयोग गर्थे। यी सबै तीन उत्पादनहरू रूखबाट आउने गर्छन्।</w:t>
      </w:r>
    </w:p>
    <w:p>
      <w:pPr/>
      <w:r>
        <w:rPr>
          <w:lang w:val="ne_NP" w:bidi="ne_NP"/>
        </w:rPr>
      </w:r>
      <w:r>
        <w:rPr>
          <w:lang w:val="ne_NP" w:bidi="ne_NP"/>
        </w:rPr>
        <w:t>त्यसबाट चोप आइरहेको एउटा रूखको तस्वीर देखाउनुहोस्।</w:t>
      </w:r>
    </w:p>
    <w:p>
      <w:pPr/>
      <w:r>
        <w:rPr>
          <w:lang w:val="ne_NP" w:bidi="ne_NP"/>
        </w:rPr>
      </w:r>
      <w:r>
        <w:rPr>
          <w:lang w:val="ne_NP" w:bidi="ne_NP"/>
        </w:rPr>
        <w:t>यहूदाले योसेफलाई दासको रूपमा व्यापारीहरूलाई बेच्ने प्रस्ताव गरे। यहूदा रूबेनका कान्छो भाइ थिए र तिनीहरूकी आमा लेआ थिइन्। यहूदाले जवाफको आवश्यकता नपर्ने एउटा प्रश्न सोधे। यहूदाले सोधे, "यदि हामीले आफ्नो भाइलाई मार्यौं र उसको रगत लुकायौं भने हामीलाई के फाइदा हुन्छ?" यहूदा योसेफलाई मार्न चाहँदैनन्। योसेफको हत्या गर्दा आफ्नो अपराध लुकाउन गाह्रो हुनेछ भन्ने कुरामा यहूदा विश्वास गर्छन्। त्यसपछि यहूदाले दोषको एउटा शब्द चित्र प्रस्तुत गर्छन्। यहूदाले भने कि यदि तिनीहरूले योसेफलाई मारे भने उनको रगतको दोष तिनीहरूको अन्तस्करणमा रहनेछ। यहूदाको अर्थ तिनीहरूसँग दोषी अन्तस्करण हुनेथियो भन्ने हुन्छ।</w:t>
      </w:r>
    </w:p>
    <w:p>
      <w:pPr/>
      <w:r>
        <w:rPr>
          <w:lang w:val="ne_NP" w:bidi="ne_NP"/>
        </w:rPr>
      </w:r>
      <w:r>
        <w:rPr>
          <w:lang w:val="ne_NP" w:bidi="ne_NP"/>
        </w:rPr>
        <w:t>रोक्नुहोस् र छलफल गर्नुहोस्। एउटाले अर्कोलाई मारेको एउटा कथा सुनाउनुहोस्। हत्यारालाई पछि कस्तो महसुस हुन्छ भनेर वर्णन गर्न प्रयोग गरिने शब्दहरू र वाक्यांशहरू सुन्नुहोस्। उनको पश्चात्ताप वा दोषको भावनाहरूलाई वर्णन गर्न कुन शब्द वा चित्रहरू प्रयोग गरिन्छ?</w:t>
      </w:r>
    </w:p>
    <w:p>
      <w:pPr/>
      <w:r>
        <w:rPr>
          <w:lang w:val="ne_NP" w:bidi="ne_NP"/>
        </w:rPr>
      </w:r>
      <w:r>
        <w:rPr>
          <w:lang w:val="ne_NP" w:bidi="ne_NP"/>
        </w:rPr>
        <w:t>यहूदाले भाइहरूलाई भन्छन् कि योसेफ तिनीहरूका आफ्नै हाडनाता हुन्। यो एउटा शब्द-चित्र हो जसको अर्थ योसेफ र उनीहरूको बुबा एउटै हुनुहुन्छ भन्ने हो। तिनीहरू शारीरिक रूपमा सम्बन्धित छन्।</w:t>
      </w:r>
    </w:p>
    <w:p>
      <w:pPr/>
      <w:r>
        <w:rPr>
          <w:lang w:val="ne_NP" w:bidi="ne_NP"/>
        </w:rPr>
      </w:r>
      <w:r>
        <w:rPr>
          <w:lang w:val="ne_NP" w:bidi="ne_NP"/>
        </w:rPr>
        <w:t>रोक्नुहोस् र छलफल गर्नुहोस्। आफ्नो परिवारको बारेमा एउटा कथा सुनाउनुहोस्। यस कथामा सम्बन्धलाई वर्णन गर्न तपाईं कुन शब्द-चित्रहरू प्रयोग गर्नुहुन्छ?</w:t>
      </w:r>
    </w:p>
    <w:p>
      <w:pPr/>
      <w:r>
        <w:rPr>
          <w:lang w:val="ne_NP" w:bidi="ne_NP"/>
        </w:rPr>
      </w:r>
      <w:r>
        <w:rPr>
          <w:lang w:val="ne_NP" w:bidi="ne_NP"/>
        </w:rPr>
        <w:t>दाजुभाइहरूले योसेफलाई २० टुक्रा चाँदीमा बेचे। यो लगभग ½ पाउन्ड वा २३० ग्राम हुनेछ। यो यस समयमा एउटा दासको लागि सामान्य मूल्य थियो। व्यापारीहरूले योसेफलाई मिश्र लगे। योसेफ अब एक दास थिए। योसेफ ती व्यापारीहरूको अधीनमा थिए। योसेफसँग छोड्ने स्वतन्त्रता थिएन।</w:t>
      </w:r>
    </w:p>
    <w:p>
      <w:pPr/>
      <w:r>
        <w:rPr>
          <w:lang w:val="ne_NP" w:bidi="ne_NP"/>
        </w:rPr>
      </w:r>
      <w:r>
        <w:rPr>
          <w:lang w:val="ne_NP" w:bidi="ne_NP"/>
        </w:rPr>
        <w:t>यस खण्डले व्यापारीहरूका लागि दुई नामहरू प्रयोग गर्छ। इश्माएलीहरू इश्माएलका सन्तानहरू थिए। मिद्यानीहरू अब्राहामकी दोस्री पत्नी कतूराका सन्तानहरू थिए। अधिकांश मानिसहरू विश्वास गर्छन् कि इश्माएलीहरू एउटा अझ सामान्य नाम र मिद्यानीहरू तिनै मानिसहरूका लागि एउटा अझ विशेष नाम हो। त्यहाँबाट व्यापारीहरूको एउटा मात्र लस्कर गएको थियो।</w:t>
      </w:r>
    </w:p>
    <w:p>
      <w:pPr/>
      <w:r>
        <w:rPr>
          <w:lang w:val="ne_NP" w:bidi="ne_NP"/>
        </w:rPr>
      </w:r>
      <w:r>
        <w:rPr>
          <w:lang w:val="ne_NP" w:bidi="ne_NP"/>
        </w:rPr>
        <w:t>जब उनीहरूले योसेफलाई मिद्यानी व्यापारीहरूलाई बेचे, तब रूबेन दाजुभाइहरूको समूहसँग थिएनन्। रूबेन कहाँ थिए भन्ने हामीलाई थाहा छैन तर उनी खेतमा भेडाहरू हेरिरहेका थिए होलान्। रूबेनले योसेफलाई बचाउने र उनलाई याकूबकहाँ फिर्ता पठाउने योजना बनाएका थिए। जब रूबेनले योसेफलाई त्यहाँ नभएको पाए, उनी धेरै दुखी भए र आफ्ना लुगाहरू च्याते। यस समयमा, कसैको मृत्यु वा क्षतिमा शोक मनाउने मानिसहरूले सामान्यतया आफ्नो शोक दर्शाउन आफ्ना लुगाहरू च्यात्ने गर्थे।</w:t>
      </w:r>
    </w:p>
    <w:p>
      <w:pPr/>
      <w:r>
        <w:rPr>
          <w:lang w:val="ne_NP" w:bidi="ne_NP"/>
        </w:rPr>
      </w:r>
      <w:r>
        <w:rPr>
          <w:lang w:val="ne_NP" w:bidi="ne_NP"/>
        </w:rPr>
        <w:t>दाजुभाइहरूले एउटा बाख्राको पाठा मार्ने, योसेफको विशेष कोट रगतमा डुबाउने र त्यो कोट याकूबलाई पठाउने निर्णय गरे। जब याकूबले त्यो कोट देखे, तब उनले तुरुन्तै यो योसेफको विशेष कोट हो भन्ने कुरा चिने, जुन याकूबले नै योसेफलाई दिएका थिए। त्यो समयमा गर्ने शोक अनुरूप नै याकुबले शोक कार्यहरू गरे। याकूबले आफ्ना लुगाहरू च्याते। याकूब रोए। याकूबले भाङ्ग्रा लुगा लगाए। भाङ्ग्रा लुगा बाख्रा वा उँटको रौँबाट बनेको एउटा सामग्री हो, जुन लगाउन धेरै असहज हुन्थ्यो। शोकमा परेका मानिसहरू सामान्यतया धेरै दिनसम्म भाङ्ग्रा लुगा लगाउँथे।</w:t>
      </w:r>
    </w:p>
    <w:p>
      <w:pPr/>
      <w:r>
        <w:rPr>
          <w:lang w:val="ne_NP" w:bidi="ne_NP"/>
        </w:rPr>
      </w:r>
      <w:r>
        <w:rPr>
          <w:lang w:val="ne_NP" w:bidi="ne_NP"/>
        </w:rPr>
        <w:t>भाङ्ग्रा लुगा बनाउने खस्रो कपडाको तस्वीर देखाउनुहोस्। रोक्नुहोस् र छलफल गर्नुहोस्। परिवारमा कोही व्यक्तिको मृत्यु भएको वा बितेको विषयको एउटा कथा सुनाउनुहोस्। यस मृत्युमा आफ्नो शोक व्यक्त गर्न परिवारका विभिन्न सदस्यहरूले के गरे भनेर बताउनुहोस्। शोक सामान्यतया कति समयसम्म रहन्छ?</w:t>
      </w:r>
    </w:p>
    <w:p>
      <w:pPr/>
      <w:r>
        <w:rPr>
          <w:lang w:val="ne_NP" w:bidi="ne_NP"/>
        </w:rPr>
      </w:r>
      <w:r>
        <w:rPr>
          <w:lang w:val="ne_NP" w:bidi="ne_NP"/>
        </w:rPr>
        <w:t>एउटा जंगली पशुले योसेफलाई मारेर खाएको थियो भन्ने कुरामा याकूबले विश्वास गरे। याकूबले लामो समयसम्म विलाप गरे। याकूबका सबै छोराहरू र छोरीहरूले उनलाई सान्त्वना दिने प्रयास गरे, तर याकूबले सान्त्वना लिन मानेनन्। यसको अर्थ योसेफलाई बेच्ने दाजुभाइहरूले याकूबलाई सान्त्वना दिने प्रयास गरे। याकूबले भने, "म योसेफको लागि शोक गर्दै पातालमा जानेछु, अर्थात् म शोक गर्दै आफ्नो चिहानमा जानेछु।" यसको अर्थ याकूब आफ्नो बाँकी जीवनभर शोकमा डुब्नेछन्। पाताल त्यो ठाउँको नाम हो जहाँ मानिसहरू मृत्युपछि जान्थे।</w:t>
      </w:r>
    </w:p>
    <w:p>
      <w:pPr/>
      <w:r>
        <w:rPr>
          <w:lang w:val="ne_NP" w:bidi="ne_NP"/>
        </w:rPr>
      </w:r>
      <w:r>
        <w:rPr>
          <w:lang w:val="ne_NP" w:bidi="ne_NP"/>
        </w:rPr>
        <w:t>व्यापारीहरूले योसेफलाई मिश्र लगे र योसेफलाई पोतीफर नाम गरेको एक व्यक्तिलाई बेचे। पोतीपर मिश्रका राजा फिरऊनका एक अधिकारी थिए। पोतीफर दरबारका अंगरक्षकका कप्तान थिए।</w:t>
      </w:r>
      <w:r>
        <w:rPr>
          <w:lang w:val="ne_NP" w:bidi="ne_NP"/>
        </w:rPr>
      </w:r>
    </w:p>
    <w:p>
      <w:pPr>
        <w:pStyle w:val="Heading3"/>
      </w:pPr>
      <w:r>
        <w:rPr>
          <w:lang w:val="ne_NP" w:bidi="ne_NP"/>
        </w:rPr>
        <w:t>Step 3</w:t>
      </w:r>
    </w:p>
    <w:p>
      <w:pPr/>
      <w:r>
        <w:rPr>
          <w:lang w:val="ne_NP" w:bidi="ne_NP"/>
        </w:rPr>
      </w:r>
      <w:r>
        <w:rPr>
          <w:lang w:val="ne_NP" w:bidi="ne_NP"/>
        </w:rPr>
        <w:t>संस्करणलाई सजिलोसँग बुझ्न पाठलाई फेरी एकपटक सुन्नुहोस्।</w:t>
      </w:r>
    </w:p>
    <w:p>
      <w:pPr/>
      <w:r>
        <w:rPr>
          <w:lang w:val="ne_NP" w:bidi="ne_NP"/>
        </w:rPr>
      </w:r>
      <w:r>
        <w:rPr>
          <w:lang w:val="ne_NP" w:bidi="ne_NP"/>
        </w:rPr>
        <w:t>यस सत्रमा, यस कथालाई दृश्यात्मक बनाउन तपाईंले समूहलाई मद्दत गर्नुहुनेछ। तपाईंले समूहलाई दृश्यहरू, सेटिङ र कथाका पात्रहरू परिभाषित गर्न मद्दत गर्नुहुनेछ।</w:t>
      </w:r>
    </w:p>
    <w:p>
      <w:pPr/>
      <w:r>
        <w:rPr>
          <w:lang w:val="ne_NP" w:bidi="ne_NP"/>
        </w:rPr>
      </w:r>
      <w:r>
        <w:rPr>
          <w:lang w:val="ne_NP" w:bidi="ne_NP"/>
        </w:rPr>
        <w:t>यस कथामा ६ दृश्यहरू छन्।</w:t>
      </w:r>
    </w:p>
    <w:p>
      <w:pPr/>
      <w:r>
        <w:rPr>
          <w:lang w:val="ne_NP" w:bidi="ne_NP"/>
        </w:rPr>
      </w:r>
      <w:r>
        <w:rPr>
          <w:b/>
          <w:lang w:val="ne_NP" w:bidi="ne_NP"/>
        </w:rPr>
        <w:t>पहिलो दृश्य:</w:t>
      </w:r>
      <w:r>
        <w:rPr>
          <w:lang w:val="ne_NP" w:bidi="ne_NP"/>
        </w:rPr>
        <w:t xml:space="preserve"> दाजुभाइहरूले बथानहरू लिन्छन् र घाँस र पानी खोज्न जान्छन्। केही समयपछि, याकूबले योसेफलाई तिनीहरूको खबर बुझ्न पठाए। योसेफ आफ्ना दाजुभाइहरूलाई खोज्न शकेम र त्यसपछि दोथान जान्छन्।</w:t>
      </w:r>
    </w:p>
    <w:p>
      <w:pPr/>
      <w:r>
        <w:rPr>
          <w:lang w:val="ne_NP" w:bidi="ne_NP"/>
        </w:rPr>
      </w:r>
      <w:r>
        <w:rPr>
          <w:b/>
          <w:lang w:val="ne_NP" w:bidi="ne_NP"/>
        </w:rPr>
        <w:t>दोस्रो दृश्य:</w:t>
      </w:r>
      <w:r>
        <w:rPr>
          <w:lang w:val="ne_NP" w:bidi="ne_NP"/>
        </w:rPr>
        <w:t xml:space="preserve"> दाजुभाइहरूले योसेफलाई आउँदै गरेको देख्छन् र योसेफलाई मार्ने योजना बनाउँछन्। त्यसको सट्टा रूबेनले भाइहरूलाई योसेफलाई एउटा सुख्खा इनारमा राख्न मनाउँछन्।</w:t>
      </w:r>
    </w:p>
    <w:p>
      <w:pPr/>
      <w:r>
        <w:rPr>
          <w:lang w:val="ne_NP" w:bidi="ne_NP"/>
        </w:rPr>
      </w:r>
      <w:r>
        <w:rPr>
          <w:b/>
          <w:lang w:val="ne_NP" w:bidi="ne_NP"/>
        </w:rPr>
        <w:t>तेस्रो दृश्य:</w:t>
      </w:r>
      <w:r>
        <w:rPr>
          <w:lang w:val="ne_NP" w:bidi="ne_NP"/>
        </w:rPr>
        <w:t xml:space="preserve"> योसेफ आइपुग्छन्, दाजुभाइहरूले उनको कोट फुकालिदिन्छन् र योसेफलाई सुख्खा इनारमा हाल्छन्। दाजुभाइहरू खानका लागि बस्छन्। तिनीहरूले व्यापारीहरूको एउटा लस्कर आएको देख्छन् र योसेफलाई मिश्र जाँदै गरेका व्यापारीहरूलाई बेच्ने निर्णय गर्छन्। योसेफलाई मिश्र लगिन्छ।</w:t>
      </w:r>
    </w:p>
    <w:p>
      <w:pPr/>
      <w:r>
        <w:rPr>
          <w:lang w:val="ne_NP" w:bidi="ne_NP"/>
        </w:rPr>
      </w:r>
      <w:r>
        <w:rPr>
          <w:b/>
          <w:lang w:val="ne_NP" w:bidi="ne_NP"/>
        </w:rPr>
        <w:t>चौथो दृश्य:</w:t>
      </w:r>
      <w:r>
        <w:rPr>
          <w:lang w:val="ne_NP" w:bidi="ne_NP"/>
        </w:rPr>
        <w:t xml:space="preserve"> रूबेनले योसेफ त्यहाँ नभएको थाहा पाउँछन् र उनी शोकाकुल हुन्छन्। त्यसपछि दाजुभाइहरूले एउटा बाख्राको पाठा मार्छन्, त्यो रगतमा डुबाउँछन् र त्यो कोट याकूबकहाँ पठाउँछन्।</w:t>
      </w:r>
    </w:p>
    <w:p>
      <w:pPr/>
      <w:r>
        <w:rPr>
          <w:lang w:val="ne_NP" w:bidi="ne_NP"/>
        </w:rPr>
      </w:r>
      <w:r>
        <w:rPr>
          <w:b/>
          <w:lang w:val="ne_NP" w:bidi="ne_NP"/>
        </w:rPr>
        <w:t>पाँचौँ दृश्य:</w:t>
      </w:r>
      <w:r>
        <w:rPr>
          <w:lang w:val="ne_NP" w:bidi="ne_NP"/>
        </w:rPr>
        <w:t xml:space="preserve"> याकूबले त्यो कोट योसेफको कोट हो भनेर चिन्छन्। कुनै जंगली जनावरले योसेफलाई मारेर खाएको छ भन्ने कुरामा याकूब विश्वास गर्छन्। याकूबले धेरै समयसम्म शोक गर्छन्।</w:t>
      </w:r>
    </w:p>
    <w:p>
      <w:pPr/>
      <w:r>
        <w:rPr>
          <w:lang w:val="ne_NP" w:bidi="ne_NP"/>
        </w:rPr>
      </w:r>
      <w:r>
        <w:rPr>
          <w:b/>
          <w:lang w:val="ne_NP" w:bidi="ne_NP"/>
        </w:rPr>
        <w:t>छैटौं दृश्य:</w:t>
      </w:r>
      <w:r>
        <w:rPr>
          <w:lang w:val="ne_NP" w:bidi="ne_NP"/>
        </w:rPr>
        <w:t xml:space="preserve"> योसेफ मिश्रमा आइपुग्छन्। पोतीपर नाम गरेको एउटा मानिसले योसेफलाई किन्छ।</w:t>
      </w:r>
    </w:p>
    <w:p>
      <w:pPr/>
      <w:r>
        <w:rPr>
          <w:lang w:val="ne_NP" w:bidi="ne_NP"/>
        </w:rPr>
      </w:r>
      <w:r>
        <w:rPr>
          <w:lang w:val="ne_NP" w:bidi="ne_NP"/>
        </w:rPr>
        <w:t>यस कथामा यि पात्रहरु समावेश छन्:</w:t>
      </w:r>
    </w:p>
    <w:p>
      <w:pPr>
        <w:pStyle w:val="ListBullet"/>
        <w:spacing w:line="240" w:lineRule="auto"/>
        <w:ind w:left="720"/>
      </w:pPr>
      <w:r>
        <w:rPr>
          <w:lang w:val="ne_NP" w:bidi="ne_NP"/>
        </w:rPr>
      </w:r>
      <w:r>
        <w:rPr>
          <w:lang w:val="ne_NP" w:bidi="ne_NP"/>
        </w:rPr>
        <w:t>याकूब</w:t>
      </w:r>
    </w:p>
    <w:p>
      <w:pPr>
        <w:pStyle w:val="ListBullet"/>
        <w:spacing w:line="240" w:lineRule="auto"/>
        <w:ind w:left="720"/>
      </w:pPr>
      <w:r>
        <w:rPr>
          <w:lang w:val="ne_NP" w:bidi="ne_NP"/>
        </w:rPr>
      </w:r>
      <w:r>
        <w:rPr>
          <w:lang w:val="ne_NP" w:bidi="ne_NP"/>
        </w:rPr>
        <w:t>योसेफ</w:t>
      </w:r>
    </w:p>
    <w:p>
      <w:pPr>
        <w:pStyle w:val="ListBullet"/>
        <w:spacing w:line="240" w:lineRule="auto"/>
        <w:ind w:left="720"/>
      </w:pPr>
      <w:r>
        <w:rPr>
          <w:lang w:val="ne_NP" w:bidi="ne_NP"/>
        </w:rPr>
      </w:r>
      <w:r>
        <w:rPr>
          <w:lang w:val="ne_NP" w:bidi="ne_NP"/>
        </w:rPr>
        <w:t>नचिनेको मानिस</w:t>
      </w:r>
    </w:p>
    <w:p>
      <w:pPr>
        <w:pStyle w:val="ListBullet"/>
        <w:spacing w:line="240" w:lineRule="auto"/>
        <w:ind w:left="720"/>
      </w:pPr>
      <w:r>
        <w:rPr>
          <w:lang w:val="ne_NP" w:bidi="ne_NP"/>
        </w:rPr>
      </w:r>
      <w:r>
        <w:rPr>
          <w:lang w:val="ne_NP" w:bidi="ne_NP"/>
        </w:rPr>
        <w:t>रूबेन</w:t>
      </w:r>
    </w:p>
    <w:p>
      <w:pPr>
        <w:pStyle w:val="ListBullet"/>
        <w:spacing w:line="240" w:lineRule="auto"/>
        <w:ind w:left="720"/>
      </w:pPr>
      <w:r>
        <w:rPr>
          <w:lang w:val="ne_NP" w:bidi="ne_NP"/>
        </w:rPr>
      </w:r>
      <w:r>
        <w:rPr>
          <w:lang w:val="ne_NP" w:bidi="ne_NP"/>
        </w:rPr>
        <w:t>यहूदा</w:t>
      </w:r>
    </w:p>
    <w:p>
      <w:pPr>
        <w:pStyle w:val="ListBullet"/>
        <w:spacing w:line="240" w:lineRule="auto"/>
        <w:ind w:left="720"/>
      </w:pPr>
      <w:r>
        <w:rPr>
          <w:lang w:val="ne_NP" w:bidi="ne_NP"/>
        </w:rPr>
      </w:r>
      <w:r>
        <w:rPr>
          <w:lang w:val="ne_NP" w:bidi="ne_NP"/>
        </w:rPr>
        <w:t>अन्य ८ दाजुभाइहरू</w:t>
      </w:r>
    </w:p>
    <w:p>
      <w:pPr>
        <w:pStyle w:val="ListBullet"/>
        <w:spacing w:line="240" w:lineRule="auto"/>
        <w:ind w:left="720"/>
      </w:pPr>
      <w:r>
        <w:rPr>
          <w:lang w:val="ne_NP" w:bidi="ne_NP"/>
        </w:rPr>
      </w:r>
      <w:r>
        <w:rPr>
          <w:lang w:val="ne_NP" w:bidi="ne_NP"/>
        </w:rPr>
        <w:t>इश्माएली/मिद्यानी व्यापारीहरू</w:t>
      </w:r>
    </w:p>
    <w:p>
      <w:pPr>
        <w:pStyle w:val="ListBullet"/>
        <w:spacing w:line="240" w:lineRule="auto"/>
        <w:ind w:left="720"/>
      </w:pPr>
      <w:r>
        <w:rPr>
          <w:lang w:val="ne_NP" w:bidi="ne_NP"/>
        </w:rPr>
      </w:r>
      <w:r>
        <w:rPr>
          <w:lang w:val="ne_NP" w:bidi="ne_NP"/>
        </w:rPr>
        <w:t>पोतीफर</w:t>
      </w:r>
    </w:p>
    <w:p>
      <w:pPr/>
      <w:r>
        <w:rPr>
          <w:lang w:val="ne_NP" w:bidi="ne_NP"/>
        </w:rPr>
      </w:r>
      <w:r>
        <w:rPr>
          <w:lang w:val="ne_NP" w:bidi="ne_NP"/>
        </w:rPr>
        <w:t>यस सत्रमा, समूहलाई स्टोरीबोर्ड बनाउन, चित्र कोर्न वा कुनै प्रकारका हेरफेर गर्न मिल्ने वस्तुहरू (जस्तै ढुङ्गा, लठ्ठी, बच्चाहरूको खेलौनाहरू) प्रयोग गरेर कथा र त्यसमा भएका क्रियाकलापलाई दृश्यात्मक बनाउनुहोस्।</w:t>
      </w:r>
    </w:p>
    <w:p>
      <w:pPr/>
      <w:r>
        <w:rPr>
          <w:lang w:val="ne_NP" w:bidi="ne_NP"/>
        </w:rPr>
      </w:r>
      <w:r>
        <w:rPr>
          <w:lang w:val="ne_NP" w:bidi="ne_NP"/>
        </w:rPr>
        <w:t>अघिल्लो खण्डको कथाको सुरुमा, योसेफ १७ वर्षका छन्। उनी मिश्र आइपुग्दा उनको ठ्याक्कै उमेर हामीलाई थाहा छैन। योसेफका दाजुभाइहरूमध्ये दश जना योसेफभन्दा जेठा छन्। यसको अर्थ तिनीहरूमध्ये सबै दसजना वयस्क थिए। यी वयस्क मानिसहरूले आफ्नो भाइलाई मार्ने षड्यन्त्र रचे। रगतमा डुबाइएको योसेफको कोट यी वयस्क पुरुषहरूले याकूबकहाँ पठाए। यी वयस्क मानिसहरूले आफ्ना बुबा याकूबलाई योसेफको मृत्युमा विलाप गरिरहेको देखे। यी वयस्क मानिसहरूलाई योसेफ सायद अझै जीवितै र मिश्रमा छ भन्ने कुरा थाहा थियो।</w:t>
      </w:r>
    </w:p>
    <w:p>
      <w:pPr/>
      <w:r>
        <w:rPr>
          <w:lang w:val="ne_NP" w:bidi="ne_NP"/>
        </w:rPr>
      </w:r>
      <w:r>
        <w:rPr>
          <w:lang w:val="ne_NP" w:bidi="ne_NP"/>
        </w:rPr>
        <w:t>दाजुभाइहरू भेडाहरूलाई चराउन शकेम गए। शकेम त्यो ठाउँ हो जहाँ कनान आइपुग्दा अब्राहाम पहिलो पटक रोकिएका थिए। शकेम त्यो ठाउँ हो जहाँ याकूब बास बसे र एउटा खेत किने। शकेममा दीनालाई बलात्कार गरिएको थियो। दाजुभाइहरूले शकेमका सबै पुरुषहरूलाई मारेपछि र सबै महिलाहरू र छोराछोरीहरूलाई कैदी बनाएपछि, याकूबले शकेम छोडे र अन्ततः हेब्रोन गए। दीनाको बलात्कारको घटना र दाजुभाइहरूले घाँस र पानी खोज्न आफ्ना भेडाहरू शकेममा लगेको बीचमा कति वर्ष बितेका छन् भन्ने हामीलाई थाहा छैन।</w:t>
      </w:r>
    </w:p>
    <w:p>
      <w:pPr/>
      <w:r>
        <w:rPr>
          <w:lang w:val="ne_NP" w:bidi="ne_NP"/>
        </w:rPr>
      </w:r>
      <w:r>
        <w:rPr>
          <w:lang w:val="ne_NP" w:bidi="ne_NP"/>
        </w:rPr>
        <w:t>दृश्य १ मा, याकूबका १० जना जेठा छोराहरूले याकूब र योसेफलाई हेब्रोनमा छोड्छन्। बिन्यामीनको उल्लेख गरिएको छैन। तिनीहरू बथानहरू लिन्छन् र अझ राम्रो चरन वा घाँस र पानी खोज्न जान्छन्। पहिले तिनीहरू शकेम र त्यसपछि दोथान जान्छन्। याकूबले योसेफलाई तिनीहरू सबैको हाल-चाल कस्तो छ भनेर पत्ता लगाउन पठाउँछन्। याकूब तिनीहरूको खबर चाहन्छ। योसेफ ५० माइल वा ८० किलोमिटरको यस यात्रामा एक्लै जान्छन् भन्ने स्पष्ट रूपमा देखिन्छ। दोथान अझ उत्तरमा अर्को १५ माइल वा २४ किलोमिटर पर छ। योसेफलाई आफ्ना भाइहरू भेट्टाउन कति दिन लाग्यो भन्ने हामीलाई थाहा छैन। शकेममा, एक व्यक्तिले योसेफलाई घुम्दै गरेको भेट्टाए र ती दाजुहरू कहाँ गएका थिए भनेर योसेफलाई सुनाए। योसेफ दोतानतिर गए।</w:t>
      </w:r>
    </w:p>
    <w:p>
      <w:pPr/>
      <w:r>
        <w:rPr>
          <w:lang w:val="ne_NP" w:bidi="ne_NP"/>
        </w:rPr>
      </w:r>
      <w:r>
        <w:rPr>
          <w:lang w:val="ne_NP" w:bidi="ne_NP"/>
        </w:rPr>
        <w:t>दृश्य २ मा, दाजुभाइहरूले योसेफलाई उनीहरूतिर आइरहेको देख्छन् र योसेफलाई मार्ने षड्यन्त्र गर्छन्। यसको सट्टा रूबेनले दाजुभाइहरूलाई योसेफलाई एउटा सुख्खा खाडलमा हाल्न मनाउँछन्। रूबेनले योसेफलाई बचाउने र योसेफलाई फिर्ता याकूबकहाँ पठाउने योजना बनाउँछन्।</w:t>
      </w:r>
    </w:p>
    <w:p>
      <w:pPr/>
      <w:r>
        <w:rPr>
          <w:lang w:val="ne_NP" w:bidi="ne_NP"/>
        </w:rPr>
      </w:r>
      <w:r>
        <w:rPr>
          <w:lang w:val="ne_NP" w:bidi="ne_NP"/>
        </w:rPr>
        <w:t>दृश्य ३ मा, योसेफ तिनीहरूको शिविरमा आइपुग्छन्। दाजुभाइहरूले योसेफलाई समात्छन्, उनको सुन्दर कोट फुकाल्छन्, र उनलाई एउटा सुख्खा खाडलमा फ्याँकिदिन्छन्।</w:t>
      </w:r>
    </w:p>
    <w:p>
      <w:pPr/>
      <w:r>
        <w:rPr>
          <w:lang w:val="ne_NP" w:bidi="ne_NP"/>
        </w:rPr>
      </w:r>
      <w:r>
        <w:rPr>
          <w:lang w:val="ne_NP" w:bidi="ne_NP"/>
        </w:rPr>
        <w:t>रोक्नुहोस् र छलफल गर्नुहोस्: तपाईंले कथाको यस भागको अभिनय तयार गर्दा, यसको वर्णन गर्नुहोस् र तपाईंले प्रयोग गर्नुभएको हिंसात्मक शब्दहरू ध्यान दिनुहोस्। अंग्रेजीमा, हामी कुनै कुरा राख्न, हुत्याउन वा फ्याँक्न सक्छौं। फ्याँक्नु भनेको हुत्याउनुभन्दा धेरै जोडको हुन्छ र हुत्याउनु भनेको राख्नुभन्दा धेरै जोडको हुन्छ।</w:t>
      </w:r>
    </w:p>
    <w:p>
      <w:pPr/>
      <w:r>
        <w:rPr>
          <w:lang w:val="ne_NP" w:bidi="ne_NP"/>
        </w:rPr>
      </w:r>
      <w:r>
        <w:rPr>
          <w:lang w:val="ne_NP" w:bidi="ne_NP"/>
        </w:rPr>
        <w:t>दाजुभाइहरू खानका लागि बस्छन्। स्पष्ट रूपमा यो घटना हुँदा रूबेन अन्य कतै छन्। दाजुभाइहरूले नजिकै आइरहेको एउटा लस्कर देख्छन्। यहूदाले दाजुभाइहरूलाई योसेफलाई मार्नुभन्दा यी व्यापारीहरूलाई बेच्नु राम्रो हो भनेर विश्वस्त पार्छ। तिनीहरूले योसेफलाई २० चाँदीका टुक्राहरूमा बेच्छन्, जुन एउटा दासको सामान्य मूल्य हो। दाजुभाइहरूले योसेफलाई खाडलबाट बाहिर निकाल्छन् र व्यापारीहरूले योसेफलाई मिश्र लैजान्छन्।</w:t>
      </w:r>
    </w:p>
    <w:p>
      <w:pPr/>
      <w:r>
        <w:rPr>
          <w:lang w:val="ne_NP" w:bidi="ne_NP"/>
        </w:rPr>
      </w:r>
      <w:r>
        <w:rPr>
          <w:lang w:val="ne_NP" w:bidi="ne_NP"/>
        </w:rPr>
        <w:t>दृश्य ४ मा, रूबेन फर्किन्छन् र योसेफ गैसकेको पाउँछन्। रूबेनले आफ्नो शोक देखाउन आफ्ना लुगाहरू च्यात्छन्। त्यसपछि दाजुभाइहरूले एउटा बाख्राको बच्चा मार्छन् र योसेफको लुगालाई रगतमा राख्छन्। तिनीहरूले यो कोट याकूबलाई फिर्ता पठाए। तिनीहरूले कोटसँगै एउटा सन्देश पठाए: हामीले के फेला पार्यौँ, हेर्नुहोस्। यो कोट योसेफको हो, होइन र? तिनीहरूको प्रश्न ती प्रश्नहरूमध्ये एक हो जसलाई जवाफको आवश्यकता पर्दैन। तपाईंले यसलाई प्रश्न नगरिकन सकारात्मक कथनको रूपमा बनाउन सक्नुहुन्छ।</w:t>
      </w:r>
    </w:p>
    <w:p>
      <w:pPr/>
      <w:r>
        <w:rPr>
          <w:lang w:val="ne_NP" w:bidi="ne_NP"/>
        </w:rPr>
      </w:r>
      <w:r>
        <w:rPr>
          <w:lang w:val="ne_NP" w:bidi="ne_NP"/>
        </w:rPr>
        <w:t>दृश्य ५ मा, याकूबले एउटा जंगली पशुले योसेफलाई मारेको र खाएको विश्वास गर्छन्। याकूब शोक मनाउँछन्। याकूब रुन्छन्। याकूबले आफ्ना लुगाहरू च्याते। याकूबले भाङ्ग्राको लुगा लगाउँछन्। याकूबका छोराहरू र छोरीहरूले याकूबलाई सान्त्वना दिने प्रयास गरे, तर याकूबले सान्त्वना मानेनन्। अघिल्लो खण्डमा नामद्वारा उल्लेख गरिएको एक मात्र छोरी दीना थिइन्, तर याकूबका अन्य छोरीहरू र बुहारीहरू थिए। दाजुभाइहरूले याकूबलाई आफूले यूसुफलाई के गरेका थिए भनेर कहिल्यै बताएनन्। याकूब भन्छन्, "म नमरुन्जेल शोक गर्नेछु।" याकूबले यो भन्न एउटा शब्द-चित्र प्रयोग गर्छन्। याकूब भन्छन्, "म चिहानमा नपुगुन्जेल शोक गरिरहनेछु।" केही अनुवादहरूले पाताल शब्द प्रयोग गर्छन् जुन मृतकहरूको लोकको नाम हो।</w:t>
      </w:r>
    </w:p>
    <w:p>
      <w:pPr/>
      <w:r>
        <w:rPr>
          <w:lang w:val="ne_NP" w:bidi="ne_NP"/>
        </w:rPr>
      </w:r>
      <w:r>
        <w:rPr>
          <w:lang w:val="ne_NP" w:bidi="ne_NP"/>
        </w:rPr>
        <w:t>दृश्य ६ मा, योसेफ मिश्र आइपुग्छन्। पोतीफर नाम गरेको एउटा मानिसले योसेफलाई किन्छ। पोतीफर मिश्रका राजाको सेवाका एक महत्त्वपूर्ण व्यक्ति हुन्। पोतीफर दरबारका रक्षकका सेनापति हुन्।</w:t>
      </w:r>
      <w:r>
        <w:rPr>
          <w:lang w:val="ne_NP" w:bidi="ne_NP"/>
        </w:rPr>
      </w:r>
    </w:p>
    <w:p>
      <w:pPr>
        <w:pStyle w:val="Heading3"/>
      </w:pPr>
      <w:r>
        <w:rPr>
          <w:lang w:val="ne_NP" w:bidi="ne_NP"/>
        </w:rPr>
        <w:t>Step 4</w:t>
      </w:r>
    </w:p>
    <w:p>
      <w:pPr/>
      <w:r>
        <w:rPr>
          <w:lang w:val="ne_NP" w:bidi="ne_NP"/>
        </w:rPr>
      </w:r>
      <w:r>
        <w:rPr>
          <w:lang w:val="ne_NP" w:bidi="ne_NP"/>
        </w:rPr>
        <w:t>संस्करणलाई सजिलोसँग बुझ्न पाठलाई फेरी एकपटक सुन्नुहोस्।</w:t>
      </w:r>
    </w:p>
    <w:p>
      <w:pPr/>
      <w:r>
        <w:rPr>
          <w:lang w:val="ne_NP" w:bidi="ne_NP"/>
        </w:rPr>
      </w:r>
      <w:r>
        <w:rPr>
          <w:lang w:val="ne_NP" w:bidi="ne_NP"/>
        </w:rPr>
        <w:t>यस सत्रमा, टोलीले कथालाई नाटकीय बनाउनेछ।</w:t>
      </w:r>
    </w:p>
    <w:p>
      <w:pPr/>
      <w:r>
        <w:rPr>
          <w:lang w:val="ne_NP" w:bidi="ne_NP"/>
        </w:rPr>
      </w:r>
      <w:r>
        <w:rPr>
          <w:lang w:val="ne_NP" w:bidi="ne_NP"/>
        </w:rPr>
        <w:t>यस कथामा ६ दृश्यहरू छन्।</w:t>
      </w:r>
    </w:p>
    <w:p>
      <w:pPr/>
      <w:r>
        <w:rPr>
          <w:lang w:val="ne_NP" w:bidi="ne_NP"/>
        </w:rPr>
      </w:r>
      <w:r>
        <w:rPr>
          <w:lang w:val="ne_NP" w:bidi="ne_NP"/>
        </w:rPr>
        <w:t>यस कथामा यि पात्रहरु समावेश छन्:</w:t>
      </w:r>
    </w:p>
    <w:p>
      <w:pPr>
        <w:pStyle w:val="ListBullet"/>
        <w:spacing w:line="240" w:lineRule="auto"/>
        <w:ind w:left="720"/>
      </w:pPr>
      <w:r>
        <w:rPr>
          <w:lang w:val="ne_NP" w:bidi="ne_NP"/>
        </w:rPr>
      </w:r>
      <w:r>
        <w:rPr>
          <w:lang w:val="ne_NP" w:bidi="ne_NP"/>
        </w:rPr>
        <w:t>याकूब</w:t>
      </w:r>
    </w:p>
    <w:p>
      <w:pPr>
        <w:pStyle w:val="ListBullet"/>
        <w:spacing w:line="240" w:lineRule="auto"/>
        <w:ind w:left="720"/>
      </w:pPr>
      <w:r>
        <w:rPr>
          <w:lang w:val="ne_NP" w:bidi="ne_NP"/>
        </w:rPr>
      </w:r>
      <w:r>
        <w:rPr>
          <w:lang w:val="ne_NP" w:bidi="ne_NP"/>
        </w:rPr>
        <w:t>योसेफ</w:t>
      </w:r>
    </w:p>
    <w:p>
      <w:pPr>
        <w:pStyle w:val="ListBullet"/>
        <w:spacing w:line="240" w:lineRule="auto"/>
        <w:ind w:left="720"/>
      </w:pPr>
      <w:r>
        <w:rPr>
          <w:lang w:val="ne_NP" w:bidi="ne_NP"/>
        </w:rPr>
      </w:r>
      <w:r>
        <w:rPr>
          <w:lang w:val="ne_NP" w:bidi="ne_NP"/>
        </w:rPr>
        <w:t>नचिनेको मानिस</w:t>
      </w:r>
    </w:p>
    <w:p>
      <w:pPr>
        <w:pStyle w:val="ListBullet"/>
        <w:spacing w:line="240" w:lineRule="auto"/>
        <w:ind w:left="720"/>
      </w:pPr>
      <w:r>
        <w:rPr>
          <w:lang w:val="ne_NP" w:bidi="ne_NP"/>
        </w:rPr>
      </w:r>
      <w:r>
        <w:rPr>
          <w:lang w:val="ne_NP" w:bidi="ne_NP"/>
        </w:rPr>
        <w:t>रूबेन</w:t>
      </w:r>
    </w:p>
    <w:p>
      <w:pPr>
        <w:pStyle w:val="ListBullet"/>
        <w:spacing w:line="240" w:lineRule="auto"/>
        <w:ind w:left="720"/>
      </w:pPr>
      <w:r>
        <w:rPr>
          <w:lang w:val="ne_NP" w:bidi="ne_NP"/>
        </w:rPr>
      </w:r>
      <w:r>
        <w:rPr>
          <w:lang w:val="ne_NP" w:bidi="ne_NP"/>
        </w:rPr>
        <w:t>यहूदा</w:t>
      </w:r>
    </w:p>
    <w:p>
      <w:pPr>
        <w:pStyle w:val="ListBullet"/>
        <w:spacing w:line="240" w:lineRule="auto"/>
        <w:ind w:left="720"/>
      </w:pPr>
      <w:r>
        <w:rPr>
          <w:lang w:val="ne_NP" w:bidi="ne_NP"/>
        </w:rPr>
      </w:r>
      <w:r>
        <w:rPr>
          <w:lang w:val="ne_NP" w:bidi="ne_NP"/>
        </w:rPr>
        <w:t>अन्य ८ दाजुभाइहरू</w:t>
      </w:r>
    </w:p>
    <w:p>
      <w:pPr>
        <w:pStyle w:val="ListBullet"/>
        <w:spacing w:line="240" w:lineRule="auto"/>
        <w:ind w:left="720"/>
      </w:pPr>
      <w:r>
        <w:rPr>
          <w:lang w:val="ne_NP" w:bidi="ne_NP"/>
        </w:rPr>
      </w:r>
      <w:r>
        <w:rPr>
          <w:lang w:val="ne_NP" w:bidi="ne_NP"/>
        </w:rPr>
        <w:t>इश्माएली/मिद्यानी व्यापारीहरू</w:t>
      </w:r>
    </w:p>
    <w:p>
      <w:pPr>
        <w:pStyle w:val="ListBullet"/>
        <w:spacing w:line="240" w:lineRule="auto"/>
        <w:ind w:left="720"/>
      </w:pPr>
      <w:r>
        <w:rPr>
          <w:lang w:val="ne_NP" w:bidi="ne_NP"/>
        </w:rPr>
      </w:r>
      <w:r>
        <w:rPr>
          <w:lang w:val="ne_NP" w:bidi="ne_NP"/>
        </w:rPr>
        <w:t>पोतीपर</w:t>
      </w:r>
    </w:p>
    <w:p>
      <w:pPr/>
      <w:r>
        <w:rPr>
          <w:lang w:val="ne_NP" w:bidi="ne_NP"/>
        </w:rPr>
      </w:r>
      <w:r>
        <w:rPr>
          <w:lang w:val="ne_NP" w:bidi="ne_NP"/>
        </w:rPr>
        <w:t>टोलीले कथालाई दुई पटक अभिनय गर्न लगाउनुहोस्। तिनीहरूले अनुवाद गरिरहेका भाषामा अभिनय गर्नुपर्छ। पहिला, टोलीले नरोकिकन कथालाई अभिनय गर्नु। दोस्रो पटक टोलीले कथालाई अभिनय गर्दा, तिनीहरूलाई कथाको विभिन्न ठाउँहरूमा रोक्नुहोस्।</w:t>
      </w:r>
    </w:p>
    <w:p>
      <w:pPr/>
      <w:r>
        <w:rPr>
          <w:lang w:val="ne_NP" w:bidi="ne_NP"/>
        </w:rPr>
      </w:r>
      <w:r>
        <w:rPr>
          <w:lang w:val="ne_NP" w:bidi="ne_NP"/>
        </w:rPr>
        <w:t>टोलीले पहिलो पटक कथालाई अभिनय गर्दा, संवाद, प्रवाह, प्लटलाइन र कथाको कालक्रममा ध्यान दिनुहोस्। कथा वा खण्डको महत्त्वपूर्ण वा कठिन भागहरूलाई अभिनय गर्नुपर्ने र छुटाउन नहुने कुरामा ध्यान दिनुहोस्। टोलीलाई कथाका भागहरू सम्झन मद्दत गर्नुहोस्।</w:t>
      </w:r>
    </w:p>
    <w:p>
      <w:pPr/>
      <w:r>
        <w:rPr>
          <w:lang w:val="ne_NP" w:bidi="ne_NP"/>
        </w:rPr>
      </w:r>
      <w:r>
        <w:rPr>
          <w:lang w:val="ne_NP" w:bidi="ne_NP"/>
        </w:rPr>
        <w:t>टोलीले यो कथालाई दोस्रो पटक अभिनय गर्दा, तिनीहरूलाई केही निश्चित ठाउँहरूमा रोक्नुहोस्।</w:t>
      </w:r>
    </w:p>
    <w:p>
      <w:pPr/>
      <w:r>
        <w:rPr>
          <w:lang w:val="ne_NP" w:bidi="ne_NP"/>
        </w:rPr>
      </w:r>
      <w:r>
        <w:rPr>
          <w:lang w:val="ne_NP" w:bidi="ne_NP"/>
        </w:rPr>
        <w:t>अभिनय रोक्नुहोस्। भूमिका खेल्ने कलाकारलाई सोध्नुहोस्, "तपाईंलाई कस्तो महसुस भइरहेको छ?" तपाईंले विभिन्न प्रतिक्रियाहरू जस्ता कुराहरू सुन्न सक्नुहुन्छ। नाटक फेरि सुरु गर्नुहोस्।</w:t>
      </w:r>
    </w:p>
    <w:p>
      <w:pPr/>
      <w:r>
        <w:rPr>
          <w:lang w:val="ne_NP" w:bidi="ne_NP"/>
        </w:rPr>
      </w:r>
      <w:r>
        <w:rPr>
          <w:lang w:val="ne_NP" w:bidi="ne_NP"/>
        </w:rPr>
        <w:t>दृश्य १ मा, याकूबका १० जना पाका छोराहरूले भेडाहरूका लागि चरन खोज्न तिनीहरूलाई लिएर गएका छन्। केही समयपछि, याकूबले योसेफलाई दाजुभाइहरूलाई खोज्न, तिनीहरूको समाचार बुझ्न र फर्केर आएर आफूलाई सुनाउन पठाउँछन्।</w:t>
      </w:r>
    </w:p>
    <w:p>
      <w:pPr/>
      <w:r>
        <w:rPr>
          <w:lang w:val="ne_NP" w:bidi="ne_NP"/>
        </w:rPr>
      </w:r>
      <w:r>
        <w:rPr>
          <w:lang w:val="ne_NP" w:bidi="ne_NP"/>
        </w:rPr>
        <w:t>अभिनय रोक्नुहोस्: याकूबलाई सोध्नुहोस्, "के तपाईं योसेफलाई एक्लै पठाउने बारेमा चिन्तित हुनुहुन्छ?" तपाईंले सुन्न सक्नुहुन्छ, "कसैले पनि योसेफलाई दुःख दिने छैन। योसेफ मेरो छोरा हो भन्ने तिनीहरू सबैलाई थाहा हुनेछ। त्यो कोटले उनलाई रक्षा गर्नेछ। उसलाई केही हुने छैन।" योसेफलाई सोध्नुहोस्, "आफ्ना भाइहरूलाई खोज्न जाने कुरामा तपाईंलाई कस्तो लाग्छ?" तपाईंले सुन्न सक्नुहुन्छ, "म उत्साहित छु। मैले मेरो बुबाको लागि केही गर्ने मौका पाएको छु। उनले मलाई घरमा राख्छन्। म आफ्ना दाजुभाइहरू जस्तै जिम्मेवारी चाहन्छु।" दाजुभाइहरूलाई सोध्नुहोस्, "शकेम फर्कने कुरा तपाईंहरूलाई कस्तो लाग्छ?" तपाईंले सुन्न सक्नुहुन्छ, "म चिन्तित छैन। तिनीहरूले हामीलाई दुःख दिने छैनन्। हामीलाई एक्लै छोडिदिनुपर्छ भन्ने कुरा त्यहाँका मानिसहरूलाई थाहा छ।" नाटक फेरि सुरु गर्नुहोस्।</w:t>
      </w:r>
    </w:p>
    <w:p>
      <w:pPr/>
      <w:r>
        <w:rPr>
          <w:lang w:val="ne_NP" w:bidi="ne_NP"/>
        </w:rPr>
      </w:r>
      <w:r>
        <w:rPr>
          <w:lang w:val="ne_NP" w:bidi="ne_NP"/>
        </w:rPr>
        <w:t>दृश्य २ मा, दाजुभाइहरूले योसेफलाई आउँदै गरेको देख्छन् र उनलाई मार्ने षड्यन्त्र गर्छन्। रूबेनले तिनीहरूलाई त्यसको सट्टा योसेफलाई एउटा सुख्खा इनारमा हाल्न मनाउँछन्। रूबेनले पछि फर्किएर योसेफलाई खाडलबाट बाहिर निकालेर याकूबकहाँ फिर्ता पठाउने योजना गर्छन्।</w:t>
      </w:r>
    </w:p>
    <w:p>
      <w:pPr/>
      <w:r>
        <w:rPr>
          <w:lang w:val="ne_NP" w:bidi="ne_NP"/>
        </w:rPr>
      </w:r>
      <w:r>
        <w:rPr>
          <w:lang w:val="ne_NP" w:bidi="ne_NP"/>
        </w:rPr>
        <w:t>दृश्य ३ मा, दाजुभाइहरूले योसेफलाई समात्छन्, योसेफको लामो पोसाक फुकाल्छन्, र उनलाई सुख्खा कुण्डमा फ्याँक्छन्।</w:t>
      </w:r>
    </w:p>
    <w:p>
      <w:pPr/>
      <w:r>
        <w:rPr>
          <w:lang w:val="ne_NP" w:bidi="ne_NP"/>
        </w:rPr>
      </w:r>
      <w:r>
        <w:rPr>
          <w:lang w:val="ne_NP" w:bidi="ne_NP"/>
        </w:rPr>
        <w:t>अभिनय रोक्नुहोस्: योसेफलाई सोध्नुहोस्, "तपाईंलाई अहिले कस्तो महसुस भइरहेको छ?" तपाईंले सुन्न सक्नुहुन्छ, "म रिसाएको छु।" तिनीहरूले किन मलाई यस्तो व्यवहार गरिरहेका छन्? म तिनीहरूको भाइ हुँ। म भोकाएको र तिर्खाएको छु। तिनीहरूसँग यो गर्ने कुनै अधिकार छैन। घर पुगेपछि म आफ्ना बुबालाई उनीहरूले के गरेका छन् भनेर बताउनेछु।" दाजुभाइहरूलाई सोध्नुहोस्, "तपाईंहरूलाई अहिले कस्तो महसुस भइरहेको छ?" तपाईंले सुन्न सक्नुहुन्छ, "अति उत्तम!" हामीले त्यो बिग्रिएको बच्चालाई उसको औकात देखाइदियौँ। हामीमाथि राजा भएझैँ गरी सोध्न नहुने कुरा उसले सिक्नेछ।" नाटक फेरि सुरु गर्नुहोस्।</w:t>
      </w:r>
    </w:p>
    <w:p>
      <w:pPr/>
      <w:r>
        <w:rPr>
          <w:lang w:val="ne_NP" w:bidi="ne_NP"/>
        </w:rPr>
      </w:r>
      <w:r>
        <w:rPr>
          <w:lang w:val="ne_NP" w:bidi="ne_NP"/>
        </w:rPr>
        <w:t>व्यापारीहरू आइपुग्छन् र यहूदाले अन्य भाइहरूलाई योसेफलाई दासको रूपमा बेच्न राजी गराउँछन्। तिनीहरूले योसेफलाई सुख्खा इनारबाट बाहिर निकाल्छन् र योसेफलाई बेच्छन्। व्यापारीहरूले योसेफलाई मिश्र लैजान्छन्।</w:t>
      </w:r>
    </w:p>
    <w:p>
      <w:pPr/>
      <w:r>
        <w:rPr>
          <w:lang w:val="ne_NP" w:bidi="ne_NP"/>
        </w:rPr>
      </w:r>
      <w:r>
        <w:rPr>
          <w:lang w:val="ne_NP" w:bidi="ne_NP"/>
        </w:rPr>
        <w:t>अभिनय रोक्नुहोस्: योसेफलाई सोध्नुहोस्, "तपाईंलाई अब कस्तो महसुस भइरहेको छ?" तपाईंले सुन्न सक्नुहुन्छ, "म डराएको छु। तिनीहरूले मलाई कहाँ लैजाँदै छन् भन्ने मलाई थाहा छैन। म घर जान चाहन्छु। म आफ्नो बुबासँग बस्न चाहन्छु।" नाटक फेरि सुरु गर्नुहोस्।</w:t>
      </w:r>
    </w:p>
    <w:p>
      <w:pPr/>
      <w:r>
        <w:rPr>
          <w:lang w:val="ne_NP" w:bidi="ne_NP"/>
        </w:rPr>
      </w:r>
      <w:r>
        <w:rPr>
          <w:lang w:val="ne_NP" w:bidi="ne_NP"/>
        </w:rPr>
        <w:t>दृश्य ४ मा, रूबेन आइपुग्छन् र योसेफलाई बेचिएको कुरा थाहा पाउँछन्। रूबेनले शोकको चिन्हको रूपमा आफ्ना लुगाहरू च्याते।</w:t>
      </w:r>
    </w:p>
    <w:p>
      <w:pPr/>
      <w:r>
        <w:rPr>
          <w:lang w:val="ne_NP" w:bidi="ne_NP"/>
        </w:rPr>
      </w:r>
      <w:r>
        <w:rPr>
          <w:lang w:val="ne_NP" w:bidi="ne_NP"/>
        </w:rPr>
        <w:t>अभिनय रोक्नुहोस्: रूबेनलाई सोध्नुहोस्, "यसको बारेमा तपाईं किन शोकाकुल हुनुहुन्छ?" तपाईंले सुन्न सक्नुहुन्छ, "म योसेफलाई खाडलबाट बचाउन र उनलाई घर पठाउन आँटेको थिएँ।" अब, हामी हाम्रो बुबाको बारेमा के गरौँ? हामीलाई के हुन लागेको छ? यो हामीले गरेको एउटा भयानक कुरा हो। योसेफ हाम्रा भाइ हुन्"। वा, "म जेठो छोरा हुँ।" परिवारको हेरचाह गर्नु मेरो जिम्मेवारी हो। मैले योसेफको पनि हेरचाह गर्नुपर्छ।" नाटक फेरि सुरु गर्नुहोस्।</w:t>
      </w:r>
    </w:p>
    <w:p>
      <w:pPr/>
      <w:r>
        <w:rPr>
          <w:lang w:val="ne_NP" w:bidi="ne_NP"/>
        </w:rPr>
      </w:r>
      <w:r>
        <w:rPr>
          <w:lang w:val="ne_NP" w:bidi="ne_NP"/>
        </w:rPr>
        <w:t>दृश्य ५ मा, दाजुभाइहरूले एउटा सानो बाख्रालाई मार्छन्, योसेफको कोट रगतमा डुबाउँछन्, र त्यो कोट याकूबकहाँ पठाउँछन्। एउटा जंगली पशुले योसेफलाई खाएको छ भन्ने कुरा याकूबले सोच्छन्। याकूब विलाप गर्छन्। याकूबका छोराहरू र छोरीहरूले याकूबलाई सान्त्वना दिने प्रयास गर्छन्। कसैले पनि याकूबलाई सान्त्वना दिन सक्दैन।</w:t>
      </w:r>
    </w:p>
    <w:p>
      <w:pPr/>
      <w:r>
        <w:rPr>
          <w:lang w:val="ne_NP" w:bidi="ne_NP"/>
        </w:rPr>
      </w:r>
      <w:r>
        <w:rPr>
          <w:lang w:val="ne_NP" w:bidi="ne_NP"/>
        </w:rPr>
        <w:t>अभिनय रोक्नुहोस्: याकूबलाई सोध्नुहोस्, "तपाईंलाई अहिले कस्तो महसुस भइरहेको छ?" तपाईंले सुन्न सक्नुहुन्छ, "म धेरै दुखी छु। मेरो छोरा, राहेलको छोरा, मेरो प्रिय छोरा बिते। मैले किन उसलाई त्यो यात्रामा जान दिएँ? मैले किन उनलाई आफ्ना भाइहरूलाई भेट्न पठाएँ? यदि मैले उनलाई घरमा राखेको भए, उनी अझै पनि मसँग हुन्थे। ओह, मेरो छोरा! म तिम्रो लागि शोक गर्न कहिल्यै छोड्ने छैन।" दाजुभाइहरूलाई सोध्नुहोस्, "तपाईंहरूलाई अहिले कस्तो महसुस भइरहेको छ?" तपाईंले सुन्न सक्नुहुन्छ, "मेरो बुबालाई यस्तो देख्दा मलाई दुःख लाग्छ।" "हामीले योसेफलाई यस्तो नगरेको भए हुन्थ्यो।" वा, "योसेफले आफूले पाउनुपर्ने फल पाए बुबाले महसुस गर्नुपर्छ कि उहाँसँग अझै हामी सबै छौँ र उहाँ सन्तुष्ट हुनुपर्छ।" वा "म योसेफलाई सजाय दिन चाहन्थेँ, तर यसले हाम्रा बुबालाई कसरी शोकाकुल बनाउनेछ भन्ने कुरा सोचेको थिइनँ। मलाई उसको चिन्ता लागेको छ। उनी साँच्चै गहिरो शोकमा छन्।" नाटक फेरि सुरु गर्नुहोस्।</w:t>
      </w:r>
    </w:p>
    <w:p>
      <w:pPr/>
      <w:r>
        <w:rPr>
          <w:lang w:val="ne_NP" w:bidi="ne_NP"/>
        </w:rPr>
      </w:r>
      <w:r>
        <w:rPr>
          <w:lang w:val="ne_NP" w:bidi="ne_NP"/>
        </w:rPr>
        <w:t>दृश्य ६ मा, योसेफ मिश्र आइपुग्छन्। व्यापारीहरूले योसेफलाई बेच्छन्। पोतीफर नाम गरेका एक महत्त्वपूर्ण मानिसले योसेफलाई किन्छन्।</w:t>
      </w:r>
    </w:p>
    <w:p>
      <w:pPr/>
      <w:r>
        <w:rPr>
          <w:lang w:val="ne_NP" w:bidi="ne_NP"/>
        </w:rPr>
      </w:r>
      <w:r>
        <w:rPr>
          <w:lang w:val="ne_NP" w:bidi="ne_NP"/>
        </w:rPr>
        <w:t>अभिनय रोक्नुहोस्: योसेफलाई सोध्नुहोस्, "तपाईंलाई अहिले कस्तो महसुस भइरहेको छ?" तपाईंले सुन्न सक्नुहुन्छ, "म डराएको छु।" के गर्ने भन्ने मलाई थाहा छैन। म यस विदेशी ठाउँमा छु। म तिनीहरूको भाषा बोल्दिन। मैले यस्तो खाना कहिल्यै खाएको छैन। मलाई घरमा बस्न मन पर्दैन। वरिपरि धेरै नराम्रा गन्धहरू छन्। त्यहाँ धेरै हल्ला छ। म आफ्नो घरलाई सम्झन्छु। म आफ्नो परिवारलाई सम्झन्छु। म घर जान चाहन्छु।" नाटक फेरि सुरु गर्नुहोस्।</w:t>
      </w:r>
      <w:r>
        <w:rPr>
          <w:lang w:val="ne_NP" w:bidi="ne_NP"/>
        </w:rPr>
      </w:r>
    </w:p>
    <w:p>
      <w:pPr>
        <w:pStyle w:val="Heading3"/>
      </w:pPr>
      <w:r>
        <w:rPr>
          <w:lang w:val="ne_NP" w:bidi="ne_NP"/>
        </w:rPr>
        <w:t>Step 5</w:t>
      </w:r>
    </w:p>
    <w:p>
      <w:pPr/>
      <w:r>
        <w:rPr>
          <w:lang w:val="ne_NP" w:bidi="ne_NP"/>
        </w:rPr>
      </w:r>
      <w:r>
        <w:rPr>
          <w:lang w:val="ne_NP" w:bidi="ne_NP"/>
        </w:rPr>
        <w:t>पाठलाई बुझ्न-सजिलो संस्करणमा एकपटक सुन्नुहोस्।</w:t>
      </w:r>
    </w:p>
    <w:p>
      <w:pPr/>
      <w:r>
        <w:rPr>
          <w:lang w:val="ne_NP" w:bidi="ne_NP"/>
        </w:rPr>
      </w:r>
      <w:r>
        <w:rPr>
          <w:lang w:val="ne_NP" w:bidi="ne_NP"/>
        </w:rPr>
        <w:t xml:space="preserve">याकूबका छोराहरू </w:t>
      </w:r>
      <w:r>
        <w:rPr>
          <w:b/>
          <w:lang w:val="ne_NP" w:bidi="ne_NP"/>
        </w:rPr>
        <w:t>चराउन</w:t>
      </w:r>
      <w:r>
        <w:rPr>
          <w:lang w:val="ne_NP" w:bidi="ne_NP"/>
        </w:rPr>
        <w:t xml:space="preserve"> </w:t>
      </w:r>
      <w:r>
        <w:rPr>
          <w:b/>
          <w:lang w:val="ne_NP" w:bidi="ne_NP"/>
        </w:rPr>
        <w:t>बथानलाई</w:t>
      </w:r>
      <w:r>
        <w:rPr>
          <w:lang w:val="ne_NP" w:bidi="ne_NP"/>
        </w:rPr>
        <w:t xml:space="preserve"> शकेम जान्छन्। यसको अर्थ तिनीहरू भेडाका लागि पर्याप्त घाँस र पानी भेट्टाउन गए। चरन एउटा यस्तो खेत हो जहाँ पशुहरूले घाँस खान सक्छन्। बगालहरू भेडा र बाख्रा जस्ता पशुहरूका समूह हुन्।</w:t>
      </w:r>
    </w:p>
    <w:p>
      <w:pPr/>
      <w:r>
        <w:rPr>
          <w:lang w:val="ne_NP" w:bidi="ne_NP"/>
        </w:rPr>
      </w:r>
      <w:r>
        <w:rPr>
          <w:lang w:val="ne_NP" w:bidi="ne_NP"/>
        </w:rPr>
        <w:t>रोक्नुहोस् र चरनमा रहेका भेडाहरूको एउटा तस्वीर देखाउनुहोस्।</w:t>
      </w:r>
    </w:p>
    <w:p>
      <w:pPr/>
      <w:r>
        <w:rPr>
          <w:lang w:val="ne_NP" w:bidi="ne_NP"/>
        </w:rPr>
      </w:r>
      <w:r>
        <w:rPr>
          <w:lang w:val="ne_NP" w:bidi="ne_NP"/>
        </w:rPr>
        <w:t xml:space="preserve">दाजुभाइहरूले योसेफलाई लिएर उनको विशेष कोट हटाए, जुन याकूबले योसेफलाई दिएका थिए। तपाईंले अघिल्लो खण्डमा प्रयोग गर्नुभएको कोटका लागि त्यही शब्द प्रयोग गर्नुहोस्। त्यसपछि तिनीहरूले योसेफलाई एउटा </w:t>
      </w:r>
      <w:r>
        <w:rPr>
          <w:b/>
          <w:lang w:val="ne_NP" w:bidi="ne_NP"/>
        </w:rPr>
        <w:t>सुख्खा खाडल</w:t>
      </w:r>
      <w:r>
        <w:rPr>
          <w:lang w:val="ne_NP" w:bidi="ne_NP"/>
        </w:rPr>
        <w:t xml:space="preserve"> वा सुख्खा कुवामा हाले। केही अनुवादहरूले कुण्ड प्रयोग गर्छन्। केही अनुवादहरूमा सुख्खा इनार भनिएको छ। केही अनुवादहरूले खाडल भन्छन्। यो जमिनमुनि वा जमिनभित्र थियो। सुख्खा मौसममा भेडाहरूका लागि पानी होस् भनेर वर्षाको पानी सङ्कलन गर्नका लागि एउटा पानी ट्याङ्की बनाइएको थियो। यो सुख्खा खाडल हो। योसेफ आफैँ खाडलबाट बाहिर निस्कने कुनै तरिका थिएन। कसैले योसेफलाई बाहिर तान्नुपर्ने थियो। कुवा वा कुण्डमा कुनै पानी थिएन। पानी बिना, योसेफ ३ दिनमै मरिसक्ने थियो। लेखकले योसेफलाई समात्ने, उनको कोट खोसेर उतारेको र योसेफलाई सुख्खा कुवा वा सुख्खा कुवामा फ्याँक्ने प्रक्रियाको वर्णन गर्छन्। लेखकले हिंसात्मक शब्दहरू र कडा शब्दहरू प्रयोग गर्छन्। यो कुनै दयालु कार्य थिएन। तिनीहरूले योसेफलाई समाते, योसेफका लुगाहरू फुकालिदिए, र योसेफलाई एउटा सुख्खा खाडलमा फ्याँकिदिए। दाजुभाइहरूका हिंसात्मक कार्यहरूलाई वर्णन गर्ने शब्दहरू रोज्नुहोस्।</w:t>
      </w:r>
    </w:p>
    <w:p>
      <w:pPr/>
      <w:r>
        <w:rPr>
          <w:lang w:val="ne_NP" w:bidi="ne_NP"/>
        </w:rPr>
      </w:r>
      <w:r>
        <w:rPr>
          <w:lang w:val="ne_NP" w:bidi="ne_NP"/>
        </w:rPr>
        <w:t>रोक्नुहोस् र छलफल गर्नुहोस्: एक अर्कालाई दृश्यको वर्णन गर्नुहोस्। तपाईंले हिंसाको वर्णन गर्न प्रयोग गर्नुहुने शब्द चयनहरूलाई सुन्नुहोस्।</w:t>
      </w:r>
    </w:p>
    <w:p>
      <w:pPr/>
      <w:r>
        <w:rPr>
          <w:lang w:val="ne_NP" w:bidi="ne_NP"/>
        </w:rPr>
      </w:r>
      <w:r>
        <w:rPr>
          <w:lang w:val="ne_NP" w:bidi="ne_NP"/>
        </w:rPr>
        <w:t>योसेफको विशेष कोटको तस्वीर देखाउनुहोस्। []{.चिन्ह}</w:t>
      </w:r>
    </w:p>
    <w:p>
      <w:pPr/>
      <w:r>
        <w:rPr>
          <w:lang w:val="ne_NP" w:bidi="ne_NP"/>
        </w:rPr>
      </w:r>
      <w:r>
        <w:rPr>
          <w:lang w:val="ne_NP" w:bidi="ne_NP"/>
        </w:rPr>
        <w:t xml:space="preserve">यात्रीको लस्कर </w:t>
      </w:r>
      <w:r>
        <w:rPr>
          <w:b/>
          <w:lang w:val="ne_NP" w:bidi="ne_NP"/>
        </w:rPr>
        <w:t>खोटो,</w:t>
      </w:r>
      <w:r>
        <w:rPr>
          <w:lang w:val="ne_NP" w:bidi="ne_NP"/>
        </w:rPr>
        <w:t xml:space="preserve"> </w:t>
      </w:r>
      <w:r>
        <w:rPr>
          <w:b/>
          <w:lang w:val="ne_NP" w:bidi="ne_NP"/>
        </w:rPr>
        <w:t>मलम</w:t>
      </w:r>
      <w:r>
        <w:rPr>
          <w:lang w:val="ne_NP" w:bidi="ne_NP"/>
        </w:rPr>
        <w:t xml:space="preserve"> र </w:t>
      </w:r>
      <w:r>
        <w:rPr>
          <w:b/>
          <w:lang w:val="ne_NP" w:bidi="ne_NP"/>
        </w:rPr>
        <w:t>मुर्र</w:t>
      </w:r>
      <w:r>
        <w:rPr>
          <w:lang w:val="ne_NP" w:bidi="ne_NP"/>
        </w:rPr>
        <w:t xml:space="preserve"> लिएर मिश्र जाँदै थियो। खोटो वा चोप भनेको रूख वा झाडीबाट आउने त्यो टाँसिने पदार्थ हो। केही अनुवादहरूले यी उत्पादनहरूको सूची दिन्छन्। अन्य अनुवादहरू भन्छन् कि लस्कर विभिन्न प्रकारका मसलाहरूले भरिएको थियो। यी उत्पादनहरू मानिसहरूले खानामा मिसाउने खालका मसलाहरू थिएनन्। बरु यी धूप, अत्तर र औषधिहरूमा प्रयोग गरिन्थ्यो।</w:t>
      </w:r>
    </w:p>
    <w:p>
      <w:pPr/>
      <w:r>
        <w:rPr>
          <w:lang w:val="ne_NP" w:bidi="ne_NP"/>
        </w:rPr>
      </w:r>
      <w:r>
        <w:rPr>
          <w:lang w:val="ne_NP" w:bidi="ne_NP"/>
        </w:rPr>
        <w:t>यहूदाले आफ्ना भाइहरूलाई जवाफको आवश्यकता नपर्ने एउटा प्रश्न सोध्छन्। यहूदाले सोध्छन्, "हामीले किन कुनै रगत बगाउने?" तपाईंले यसलाई सकारात्मक तरिकाले भन्न सक्नुहुन्छ, "हामीले कुनै रगत बगाउनुपर्ने आवश्यकता छैन।" आफ्नो भाइलाई मार्दा हामीले केही प्राप्त गर्नेछैनौं।</w:t>
      </w:r>
    </w:p>
    <w:p>
      <w:pPr/>
      <w:r>
        <w:rPr>
          <w:lang w:val="ne_NP" w:bidi="ne_NP"/>
        </w:rPr>
      </w:r>
      <w:r>
        <w:rPr>
          <w:lang w:val="ne_NP" w:bidi="ne_NP"/>
        </w:rPr>
        <w:t>जब दाजुभाइहरूले पहिलो पटक लस्करलाई देखे, तिनीहरूले भने कि यी इश्माएली व्यापारीहरू थिए। इश्माएली एउटा यस्तो शब्द थियो जुन लस्कर प्रयोग गर्ने र व्यापार मार्गहरूमा ओहोरदोहोर गर्ने सबै व्यापारीहरूलाई बुझाउन प्रयोग गरिन्थ्यो। मिद्यानीहरू यस्ता व्यापारीहरूको रूपमा काम गर्ने मानिसहरूको एउटा समूह थिए। इश्माएलहरू एउटा सामान्य शब्द हो र मिद्यानीहरू एउटा विशेष समूहको नाम हुन्। लेखकले व्यापारीहरू नपुगेसम्म इश्माएलहरू शब्द प्रयोग गर्छन्। यो भन्ने एउटा तरिका हो, "त्यसपछि दाजुभाइहरूले मिद्यानी व्यापारी भएका इश्माएलहरूलाई देख्छन्।" यस कथामा व्यापारीहरूको एउटा मात्र लस्कर छ।</w:t>
      </w:r>
    </w:p>
    <w:p>
      <w:pPr/>
      <w:r>
        <w:rPr>
          <w:lang w:val="ne_NP" w:bidi="ne_NP"/>
        </w:rPr>
      </w:r>
      <w:r>
        <w:rPr>
          <w:lang w:val="ne_NP" w:bidi="ne_NP"/>
        </w:rPr>
        <w:t>जब रूबेनले योसेफलाई बेचिएको कुरा पत्ता लगाउँछन्, तब रूबेनले जवाफको आशा नगर्ने एउटा प्रश्न सोध्छन्। तपाईंले यसलाई प्रश्नको रूपमा अनुवाद गर्न सक्नुहुन्छ वा यसलाई सकारात्मक कथनमा परिवर्तन गर्न सक्नुहुन्छ। "म अब के गर्नु?" वा "के गर्ने मलाई थाहा छैन।"</w:t>
      </w:r>
    </w:p>
    <w:p>
      <w:pPr/>
      <w:r>
        <w:rPr>
          <w:lang w:val="ne_NP" w:bidi="ne_NP"/>
        </w:rPr>
      </w:r>
      <w:r>
        <w:rPr>
          <w:lang w:val="ne_NP" w:bidi="ne_NP"/>
        </w:rPr>
        <w:t>जब रूबेनले योसेफलाई गएको देख्छन्, तब उनले शोकमा आफ्नो लुगा च्यात्छन्। जब याकूबले योसेफ मरेका छन् भन्ने सोच्छन् तब याकूबले शोकमा आफ्नो लुगा च्यात्छन्। यस समयमा शोकका सामान्य अभिव्यक्तिहरूमा लुगा च्यात्नु, भाङ्ग्रा लगाउनु, रुनु र टाउकोमा धूलो वा खरानी हाल्नु समावेश थिए। यस खण्डले याकूबले आफूमाथि धूलो वा खरानी फ्याकेको कुरा बताउँदैन। भाङ्ग्रा लुगा बाख्राको रौँबाट बनेको एक प्रकारको सामग्री हो र यो लगाउन धेरै असहज हुन्छ।</w:t>
      </w:r>
    </w:p>
    <w:p>
      <w:pPr/>
      <w:r>
        <w:rPr>
          <w:lang w:val="ne_NP" w:bidi="ne_NP"/>
        </w:rPr>
      </w:r>
      <w:r>
        <w:rPr>
          <w:b/>
          <w:lang w:val="ne_NP" w:bidi="ne_NP"/>
        </w:rPr>
        <w:t>पाताल</w:t>
      </w:r>
      <w:r>
        <w:rPr>
          <w:lang w:val="ne_NP" w:bidi="ne_NP"/>
        </w:rPr>
        <w:t xml:space="preserve"> त्यो ठाउँको नाम हो जहाँ मरेका मानिसहरू जान्छन्। याकूब भन्छन्, "म पाताल नजाउन्जेल विलाप गर्नेछु।" अन्य अनुवादहरू भन्छन्, "म मर्नुसम्म शोक गर्नेछु" वा "म आफ्नो चिहानमा नपुगेसम्म विलाप गर्नेछु।" पातालको बारेमा मुख्य शब्दावलीमा छलफल गरिएको छ।</w:t>
      </w:r>
    </w:p>
    <w:p>
      <w:pPr/>
      <w:r>
        <w:rPr>
          <w:lang w:val="ne_NP" w:bidi="ne_NP"/>
        </w:rPr>
      </w:r>
      <w:r>
        <w:rPr>
          <w:lang w:val="ne_NP" w:bidi="ne_NP"/>
        </w:rPr>
        <w:t>पोतीफर मिश्रका राजा फारोका एक अधिकारी हुन्। फारो मिश्रका राजाहरूलाई दिइएको उपाधि हो।</w:t>
      </w:r>
    </w:p>
    <w:p>
      <w:pPr/>
      <w:r>
        <w:rPr>
          <w:lang w:val="ne_NP" w:bidi="ne_NP"/>
        </w:rPr>
      </w:r>
      <w:r>
        <w:rPr>
          <w:lang w:val="ne_NP" w:bidi="ne_NP"/>
        </w:rPr>
        <w:t>दरबार त्यो ठाउँ हो जहाँ राजा बसोबास गर्छन्। दरबारको रक्षक सैनिकहरूको एउटा समूह हुन्थ्यो जसलाई राजा, उनको घर वा उनी बसोबास गर्ने ठाउँको रक्षा गर्ने काम दिइएको हुन्थ्यो। पोतीफर यस प्रहरीका कप्तान भएकोले, पोतीफर धेरै महत्त्वपूर्ण व्यक्ति हुन्।</w:t>
      </w:r>
      <w:r>
        <w:rPr>
          <w:lang w:val="ne_NP" w:bidi="ne_NP"/>
        </w:rPr>
      </w:r>
    </w:p>
    <w:p>
      <w:pPr>
        <w:pStyle w:val="Heading3"/>
      </w:pPr>
      <w:r>
        <w:rPr>
          <w:lang w:val="ne_NP" w:bidi="ne_NP"/>
        </w:rPr>
        <w:t>Step 6</w:t>
      </w:r>
    </w:p>
    <w:p>
      <w:pPr/>
      <w:r>
        <w:rPr>
          <w:lang w:val="ne_NP" w:bidi="ne_NP"/>
        </w:rPr>
      </w:r>
      <w:r>
        <w:rPr>
          <w:lang w:val="ne_NP" w:bidi="ne_NP"/>
        </w:rPr>
        <w:t>अनुवादलाई सजिलोसँग बुझ्न यस खण्डको श्रव्य संस्करण सुन्‍नुहोस्।</w:t>
      </w:r>
    </w:p>
    <w:p>
      <w:pPr/>
      <w:r>
        <w:rPr>
          <w:lang w:val="ne_NP" w:bidi="ne_NP"/>
        </w:rPr>
      </w:r>
      <w:r>
        <w:rPr>
          <w:lang w:val="ne_NP" w:bidi="ne_NP"/>
        </w:rPr>
        <w:t>यस सत्रमा, एउटा समूहको रूपमा तपाईंको आफ्नै भाषामा खण्डलाई पुन: भन्न लगाउनुहोस्।</w:t>
      </w:r>
    </w:p>
    <w:p>
      <w:pPr/>
      <w:r>
        <w:rPr>
          <w:lang w:val="ne_NP" w:bidi="ne_NP"/>
        </w:rPr>
      </w:r>
      <w:r>
        <w:rPr>
          <w:lang w:val="ne_NP" w:bidi="ne_NP"/>
        </w:rPr>
        <w:t>पहिला, सम्पूर्ण समूहले खण्डलाई तपाईंको आफ्नै भाषामा बताउन अभ्यास गर्नुपर्छ। तपाईंले अघिल्लो चरणहरूमा निर्णय गर्नुभएको कुराहरू जस्तै कालक्रम, शब्दहरू, वाक्यांशहरू, भावनाहरू, वा तपाईंले छलफल गर्नुभएको अन्य कुराहरू यसमा समावेश गर्नलाई सम्झनुहोस्।</w:t>
      </w:r>
    </w:p>
    <w:p>
      <w:pPr/>
      <w:r>
        <w:rPr>
          <w:lang w:val="ne_NP" w:bidi="ne_NP"/>
        </w:rPr>
      </w:r>
      <w:r>
        <w:rPr>
          <w:lang w:val="ne_NP" w:bidi="ne_NP"/>
        </w:rPr>
        <w:t>एउटा समूहको सदस्यले खण्डका केही वाक्यहरू भन्नुपर्छ र रोकिनु पर्छ। समूहको अर्को सदस्यले खण्डको अर्को भाग भन्नु पर्छ र रोकिनु पर्छ। समूहले सम्पूर्ण खण्डलाई पुन: नभन्दासम्म यो गर्नुहोस्। यस चरणमा समूहका सदस्यहरूले एक अर्कालाई सच्याउन सक्छन्।</w:t>
      </w:r>
    </w:p>
    <w:p>
      <w:pPr/>
      <w:r>
        <w:rPr>
          <w:lang w:val="ne_NP" w:bidi="ne_NP"/>
        </w:rPr>
      </w:r>
      <w:r>
        <w:rPr>
          <w:lang w:val="ne_NP" w:bidi="ne_NP"/>
        </w:rPr>
        <w:t xml:space="preserve">अडियो रोक्‍नुहोस्। </w:t>
      </w:r>
    </w:p>
    <w:p>
      <w:pPr/>
      <w:r>
        <w:rPr>
          <w:lang w:val="ne_NP" w:bidi="ne_NP"/>
        </w:rPr>
      </w:r>
      <w:r>
        <w:rPr>
          <w:lang w:val="ne_NP" w:bidi="ne_NP"/>
        </w:rPr>
        <w:t>अर्को पटक, समूहको प्रत्येक सदस्यले कम्तिमा पनि एकचोटि सम्पूर्ण खण्डलाई नरोकी भन्नुपर्छ। समूहको सदस्यले खण्डलाई सम्झन मद्दत गर्न कुनैपनि वस्तुहरू, चालहरू, वा तिनीहरूको स्टोरीबोर्ड प्रयोग गर्न सक्छन्।</w:t>
      </w:r>
    </w:p>
    <w:p>
      <w:pPr/>
      <w:r>
        <w:rPr>
          <w:lang w:val="ne_NP" w:bidi="ne_NP"/>
        </w:rPr>
      </w:r>
      <w:r>
        <w:rPr>
          <w:lang w:val="ne_NP" w:bidi="ne_NP"/>
        </w:rPr>
        <w:t xml:space="preserve">अडियो रोक्‍नुहोस्। </w:t>
      </w:r>
    </w:p>
    <w:p>
      <w:pPr/>
      <w:r>
        <w:rPr>
          <w:lang w:val="ne_NP" w:bidi="ne_NP"/>
        </w:rPr>
      </w:r>
      <w:r>
        <w:rPr>
          <w:lang w:val="ne_NP" w:bidi="ne_NP"/>
        </w:rPr>
        <w:t>त्यसपछि, तपाईंलाई सबैभन्दा बढी मनपरेको खण्डको संस्करण कस्को हो समूहले निर्णय गर्न सक्छ। तपाईंले एउटा समूहको सदस्यले एउटा दृश्य बताएको तरिका मनपर्यो तर तपाईंले अर्को दृश्य अर्कै समूहको सदस्यले बताएको तरिका मनपर्यो भनेर निर्णय गर्न सक्नुहुन्छ।</w:t>
      </w:r>
    </w:p>
    <w:p>
      <w:pPr/>
      <w:r>
        <w:rPr>
          <w:lang w:val="ne_NP" w:bidi="ne_NP"/>
        </w:rPr>
      </w:r>
      <w:r>
        <w:rPr>
          <w:lang w:val="ne_NP" w:bidi="ne_NP"/>
        </w:rPr>
        <w:t xml:space="preserve">अडियो रोक्‍नुहोस्। </w:t>
      </w:r>
    </w:p>
    <w:p>
      <w:pPr/>
      <w:r>
        <w:rPr>
          <w:lang w:val="ne_NP" w:bidi="ne_NP"/>
        </w:rPr>
      </w:r>
      <w:r>
        <w:rPr>
          <w:lang w:val="ne_NP" w:bidi="ne_NP"/>
        </w:rPr>
        <w:t>अन्तमा, समूहले सबैजना सहमत हुने खण्डको अन्तिम संस्करणलाई सँगै राख्न सक्छन्। समूहको प्रत्येक सदस्यले यस खण्डको अन्तिम संस्करण सुनाउने अभ्यास गर्नुपर्छ।</w:t>
      </w:r>
      <w:r>
        <w:rPr>
          <w:lang w:val="ne_NP" w:bidi="ne_NP"/>
        </w:rPr>
      </w:r>
      <w:r>
        <w:rPr>
          <w:lang w:val="ne_NP" w:bidi="ne_NP"/>
        </w:rPr>
      </w:r>
    </w:p>
    <w:p>
      <w:pPr/>
      <w:r>
        <w:rPr>
          <w:lang w:val="ne_NP" w:bidi="ne_NP"/>
        </w:rPr>
      </w:r>
    </w:p>
    <w:p>
      <w:pPr>
        <w:pStyle w:val="Heading2"/>
      </w:pPr>
      <w:r>
        <w:rPr>
          <w:lang w:val="ne_NP" w:bidi="ne_NP"/>
        </w:rPr>
        <w:t>Genesis 38:1–30</w:t>
      </w:r>
      <w:r>
        <w:rPr>
          <w:lang w:val="ne_NP" w:bidi="ne_NP"/>
        </w:rPr>
      </w:r>
    </w:p>
    <w:p>
      <w:pPr>
        <w:pStyle w:val="Heading3"/>
      </w:pPr>
      <w:r>
        <w:rPr>
          <w:lang w:val="ne_NP" w:bidi="ne_NP"/>
        </w:rPr>
        <w:t>Step 1</w:t>
      </w:r>
    </w:p>
    <w:p>
      <w:pPr/>
      <w:r>
        <w:rPr>
          <w:lang w:val="ne_NP" w:bidi="ne_NP"/>
        </w:rPr>
      </w:r>
      <w:r>
        <w:rPr>
          <w:lang w:val="ne_NP" w:bidi="ne_NP"/>
        </w:rPr>
        <w:t>उत्पत्ति ३८:१–३० सुन्नुहोस् र यसलाई आफ्नो हृदयमा राख्नुहोस्। पाठलाई तीन पटक सुन्नुहोस् (सम्भव छ भने तीन फरक अनुवादहरूमा)। त्यसपछि टोलीले निम्न प्रश्नहरूको छलफल गर्नुहोस:</w:t>
      </w:r>
    </w:p>
    <w:p>
      <w:pPr>
        <w:pStyle w:val="ListBullet"/>
        <w:spacing w:line="240" w:lineRule="auto"/>
        <w:ind w:left="720"/>
      </w:pPr>
      <w:r>
        <w:rPr>
          <w:lang w:val="ne_NP" w:bidi="ne_NP"/>
        </w:rPr>
      </w:r>
      <w:r>
        <w:rPr>
          <w:lang w:val="ne_NP" w:bidi="ne_NP"/>
        </w:rPr>
        <w:t>यो खण्डमा तपाईंलाई के मन पर्‍यो?</w:t>
      </w:r>
    </w:p>
    <w:p>
      <w:pPr>
        <w:pStyle w:val="ListBullet"/>
        <w:spacing w:line="240" w:lineRule="auto"/>
        <w:ind w:left="720"/>
      </w:pPr>
      <w:r>
        <w:rPr>
          <w:lang w:val="ne_NP" w:bidi="ne_NP"/>
        </w:rPr>
      </w:r>
      <w:r>
        <w:rPr>
          <w:lang w:val="ne_NP" w:bidi="ne_NP"/>
        </w:rPr>
        <w:t>तपाईलाई के मन पर्दैन वा के बुझ्नुहुन्न?</w:t>
      </w:r>
    </w:p>
    <w:p>
      <w:pPr>
        <w:pStyle w:val="ListBullet"/>
        <w:spacing w:line="240" w:lineRule="auto"/>
        <w:ind w:left="720"/>
      </w:pPr>
      <w:r>
        <w:rPr>
          <w:lang w:val="ne_NP" w:bidi="ne_NP"/>
        </w:rPr>
      </w:r>
      <w:r>
        <w:rPr>
          <w:lang w:val="ne_NP" w:bidi="ne_NP"/>
        </w:rPr>
        <w:t>यो कथाले हामीलाई परमेश्वरको बारेमा के भन्छ?</w:t>
      </w:r>
    </w:p>
    <w:p>
      <w:pPr>
        <w:pStyle w:val="ListBullet"/>
        <w:spacing w:line="240" w:lineRule="auto"/>
        <w:ind w:left="720"/>
      </w:pPr>
      <w:r>
        <w:rPr>
          <w:lang w:val="ne_NP" w:bidi="ne_NP"/>
        </w:rPr>
      </w:r>
      <w:r>
        <w:rPr>
          <w:lang w:val="ne_NP" w:bidi="ne_NP"/>
        </w:rPr>
        <w:t>यो खण्डले मानिसबारे हामीलाई के भन्दछ?</w:t>
      </w:r>
    </w:p>
    <w:p>
      <w:pPr>
        <w:pStyle w:val="ListBullet"/>
        <w:spacing w:line="240" w:lineRule="auto"/>
        <w:ind w:left="720"/>
      </w:pPr>
      <w:r>
        <w:rPr>
          <w:lang w:val="ne_NP" w:bidi="ne_NP"/>
        </w:rPr>
      </w:r>
      <w:r>
        <w:rPr>
          <w:lang w:val="ne_NP" w:bidi="ne_NP"/>
        </w:rPr>
        <w:t>यो खण्डले कसरी हाम्रो दैनिक जीवनलाई प्रभाव पार्छ?</w:t>
      </w:r>
    </w:p>
    <w:p>
      <w:pPr>
        <w:pStyle w:val="ListBullet"/>
        <w:spacing w:line="240" w:lineRule="auto"/>
        <w:ind w:left="720"/>
      </w:pPr>
      <w:r>
        <w:rPr>
          <w:lang w:val="ne_NP" w:bidi="ne_NP"/>
        </w:rPr>
      </w:r>
      <w:r>
        <w:rPr>
          <w:lang w:val="ne_NP" w:bidi="ne_NP"/>
        </w:rPr>
        <w:t>यो कथा सुन्नु पर्ने तपाईंले चिन्नुभएको व्यक्ति को हुनुहुन्छ?</w:t>
      </w:r>
      <w:r>
        <w:rPr>
          <w:lang w:val="ne_NP" w:bidi="ne_NP"/>
        </w:rPr>
      </w:r>
    </w:p>
    <w:p>
      <w:pPr>
        <w:pStyle w:val="Heading3"/>
      </w:pPr>
      <w:r>
        <w:rPr>
          <w:lang w:val="ne_NP" w:bidi="ne_NP"/>
        </w:rPr>
        <w:t>Step 2</w:t>
      </w:r>
    </w:p>
    <w:p>
      <w:pPr/>
      <w:r>
        <w:rPr>
          <w:lang w:val="ne_NP" w:bidi="ne_NP"/>
        </w:rPr>
      </w:r>
      <w:r>
        <w:rPr>
          <w:lang w:val="ne_NP" w:bidi="ne_NP"/>
        </w:rPr>
        <w:t>मञ्चको तयारी</w:t>
      </w:r>
    </w:p>
    <w:p>
      <w:pPr/>
      <w:r>
        <w:rPr>
          <w:lang w:val="ne_NP" w:bidi="ne_NP"/>
        </w:rPr>
      </w:r>
      <w:r>
        <w:rPr>
          <w:lang w:val="ne_NP" w:bidi="ne_NP"/>
        </w:rPr>
        <w:t>उत्पत्ति ३८:१–३०</w:t>
      </w:r>
    </w:p>
    <w:p>
      <w:pPr/>
      <w:r>
        <w:rPr>
          <w:lang w:val="ne_NP" w:bidi="ne_NP"/>
        </w:rPr>
      </w:r>
      <w:r>
        <w:rPr>
          <w:lang w:val="ne_NP" w:bidi="ne_NP"/>
        </w:rPr>
        <w:t>पाठलाई बुझ्न-सजिलो संस्करणमा एकपटक सुन्नुहोस्।</w:t>
      </w:r>
    </w:p>
    <w:p>
      <w:pPr/>
      <w:r>
        <w:rPr>
          <w:lang w:val="ne_NP" w:bidi="ne_NP"/>
        </w:rPr>
      </w:r>
      <w:r>
        <w:rPr>
          <w:lang w:val="ne_NP" w:bidi="ne_NP"/>
        </w:rPr>
        <w:t>यो खण्डले यहूदाको परिवारको एउटा कथात्मक विवरण दिन योसेफको कथालाई रोक्छ। यहूदा याकूबका चौथो छोरा हुन्। लेआ यहूदाकी आमा हुन्। यहूदाले आफ्ना भाइहरूलाई त्यहाँबाट गइरहेका मिद्यानी व्यापारीहरूलाई योसेफलाई कमाराको रूपमा बेच्ने सुझाव दिएर उनको ज्यान बचाए। यो कथा योसेफ मिश्र प्रस्थान गरेको केही समयपछिको हो।</w:t>
      </w:r>
    </w:p>
    <w:p>
      <w:pPr/>
      <w:r>
        <w:rPr>
          <w:lang w:val="ne_NP" w:bidi="ne_NP"/>
        </w:rPr>
      </w:r>
      <w:r>
        <w:rPr>
          <w:lang w:val="ne_NP" w:bidi="ne_NP"/>
        </w:rPr>
        <w:t>यहूदा हेब्रोनबाट अब्दुल्लाममा बस्न गए। अदुल्लाम हेब्रोनको उत्तरपश्चिममा हेब्रोनभन्दा तल्लो उचाइमा अवस्थित छ। याकूब हेब्रोनमा बसोबास गरिरहेका थिए। यहूदा अदुल्लाम गएपछि, उनले एक कनानी महिलासँग विवाह गरे। अब्राहाम, इसहाक र याकूबले कनानी स्त्रीहरूसँग विवाह नगर्नमा सावधानी अपनाएका थिए। कनानीहरू मूर्तिपूजाका कार्यहरूमा संलग्न थिए। यहूदा र उनकी कनानी पत्नीका ३ छोराहरू थिए। पत्नीले सबै तीन छोराहरूको नाम राखिन्। पहिलोको नाम एर थियो। दोस्रोको नाम ओनान थियो। तेस्रो व्यक्तिको नाम शेला थियो।</w:t>
      </w:r>
    </w:p>
    <w:p>
      <w:pPr/>
      <w:r>
        <w:rPr>
          <w:lang w:val="ne_NP" w:bidi="ne_NP"/>
        </w:rPr>
      </w:r>
      <w:r>
        <w:rPr>
          <w:lang w:val="ne_NP" w:bidi="ne_NP"/>
        </w:rPr>
        <w:t>रोक्नुहोस् र छलफल गर्नुहोस्: तपाईंको परिवारका छोराछोरीको नाम कसले राख्छ? छोराहरूका लागि दुलही कसले रोज्छ? हेब्रोन, अब्दुलाम र तिम्ना चिन्ह लगाइएको एउटा नक्सा देखाउनुहोस्।</w:t>
      </w:r>
    </w:p>
    <w:p>
      <w:pPr/>
      <w:r>
        <w:rPr>
          <w:lang w:val="ne_NP" w:bidi="ne_NP"/>
        </w:rPr>
      </w:r>
      <w:r>
        <w:rPr>
          <w:lang w:val="ne_NP" w:bidi="ne_NP"/>
        </w:rPr>
        <w:t>यहूदाले आफ्ना जेठा छोरा एरको विवाह तामार नाम गरेकी एक कनानी महिलासँग गराइदिने व्यवस्था गरे। यसको अर्थ यहूदाले आफ्नो छोराका लागि दुलही रोजे। एर एउटा दुष्ट मानिस थियो। एर दुष्ट भएकोले याहवेले गर्दा एरको मृत्यु भयो। एरको कुनै सन्तान नभई मृत्यु भयो। यसले तामारलाई कुनै सन्तान नभएको विधवा बनायो, जुन प्राचीन मध्य पूर्वको महिलाका लागि एउटा कठिन स्थिति थियो। विधवाहरूले आफ्ना पतिहरूबाट उत्तराधिकार पाउँदैनथे। तिनीहरूसँग पैसा कमाउने कुनै उपाय थिएन। विधवाको पतिको परिवारले पतिको परिवारबाट विधवाका लागि अर्को पति खोज्नुपर्ने थियो। यसको उद्देश्य विधवाले मृत पतिको निम्ति एउटा सन्तान जन्माओस् र उसले पतिको अंश उत्तराधिकारमा पाओस् भन्ने थियो। विधवा सामान्यतया आफ्ना आमाबुबाकहाँ फर्कने गर्दैनथिन्।</w:t>
      </w:r>
    </w:p>
    <w:p>
      <w:pPr/>
      <w:r>
        <w:rPr>
          <w:lang w:val="ne_NP" w:bidi="ne_NP"/>
        </w:rPr>
      </w:r>
      <w:r>
        <w:rPr>
          <w:lang w:val="ne_NP" w:bidi="ne_NP"/>
        </w:rPr>
        <w:t>यहूदाले आफ्ना दोस्रो छोरा ओनानलाई तामारसँग विवाह गर्न र तामारबाट एउटा छोरा जन्माउन भने। यो छोराले एरको भाग उत्तराधिकारमा पाउनेछ। यसलाई देवर-विवाह भनिन्छ, जुन एउटा विशेष प्रकारको विवाह हो। देवर-विवाहमा, मृत पतिको भाइ विधवासँग सुत्ने गर्थ्यो। जन्मने कुनै पनि छोरालाई मृत व्यक्तिको छोरा घोषणा गरिनेछ र उसले मृत व्यक्तिको अंशको उत्तराधिकार पाउनेछ। एक पटक तामारको छोरा जन्मिएपछि, श्रीमानको रूपमा तामारप्रतिको ओनानको जिम्मेवारी समाप्त हुने थियो। यो प्रकारको विवाह प्राचीन मध्य पूर्वमा एउटा सामान्य अभ्यास थियो। ओनान यस्तो छोराको पिता बन्न चाहँदैनथे जो उनको आफ्नै उत्तराधिकारी हुने थिएन। यदि एर्‌को कुनै उत्तराधिकारी नभएको भए, आफ्ना बुबाको उत्तराधिकारमा ओनानको हिस्सा अझ ठूलो हुन्थ्यो। त्यस समयमा प्रचलित जन्म नियन्त्रणको विधिलाई ओनानले अभ्यास गरे। ओनान तामारसँग सुत्न गए तर यौन सम्बन्धको प्रक्रियाको समयमा उनले आफ्नो वीर्य भुइँमा खस्ने गरी आफूलाई बाहिर निकाले। यसले तामारलाई गर्भवती हुन असम्भव बनायो। ओनान यहूदाको आज्ञा उल्लंघन गर्दै थियो। ओनानले त्यस समयको देवर भाउजु विवाहसम्बन्धी व्यवस्था पनि भङ्ग गरिरहेका थिए। याहवेले ओनानको अनाज्ञाकारितालाई दुष्ट ठानेर ओनानलाई मार्नुभयो।</w:t>
      </w:r>
    </w:p>
    <w:p>
      <w:pPr/>
      <w:r>
        <w:rPr>
          <w:lang w:val="ne_NP" w:bidi="ne_NP"/>
        </w:rPr>
      </w:r>
      <w:r>
        <w:rPr>
          <w:lang w:val="ne_NP" w:bidi="ne_NP"/>
        </w:rPr>
        <w:t>रोक्नुहोस् र छलफल गर्नुहोस्: तपाईंको परिवारमा उत्तराधिकार कसरी वितरण गरिन्छ? जब कुनै छोरा उत्तराधिकारी बिना मर्छ तब के हुन्छ?</w:t>
      </w:r>
    </w:p>
    <w:p>
      <w:pPr/>
      <w:r>
        <w:rPr>
          <w:lang w:val="ne_NP" w:bidi="ne_NP"/>
        </w:rPr>
      </w:r>
      <w:r>
        <w:rPr>
          <w:lang w:val="ne_NP" w:bidi="ne_NP"/>
        </w:rPr>
        <w:t>यहूदाका तेस्रो छोरा शेला तामारसँग विवाह गर्न अति सानो थियो। यहूदाले तामारलाई उनका आमाबुबाकहाँ फिर्ता पठाए। यहूदाले तामारलाई विधवा भएर बस्न भने। शेला उमेर पुगेपछि यहूदाले तामारलाई बोलाउन पठाउनेछन् भनेर उनले तामारलाई प्रतिज्ञा गरे। यहूदाको आफ्नो प्रतिज्ञा पूरा गर्ने कुनै मनसाय थिएन। शेला पनि मर्नेछ भन्ने कुरामा यहूदा डराएका थिए। त्यसपछि यहूदाकी पत्नीको मृत्यु भयो।</w:t>
      </w:r>
    </w:p>
    <w:p>
      <w:pPr/>
      <w:r>
        <w:rPr>
          <w:lang w:val="ne_NP" w:bidi="ne_NP"/>
        </w:rPr>
      </w:r>
      <w:r>
        <w:rPr>
          <w:lang w:val="ne_NP" w:bidi="ne_NP"/>
        </w:rPr>
        <w:t>अब यहूदाले शोकको समय भोग्नुपर्ने थियो। यो परिवारको कुनै सदस्यको मृत्युमा शोक गर्ने एउटा विशेष समय हो। आफ्नो शोक व्यक्त गर्न यहूदाले विशेष लुगा लगाउनुपर्ने, रुनुपर्ने, टाउकोमा धूलो वा खरानी छर्कनुपर्ने र आफ्ना लुगाहरू च्यात्नुपर्ने हुन्थ्यो। जब यहूदाको शोकको समय समाप्त भयो, उनी आफ्ना भेडाहरूको ऊन कत्रन तिम्नाहतिर गए।</w:t>
      </w:r>
    </w:p>
    <w:p>
      <w:pPr/>
      <w:r>
        <w:rPr>
          <w:lang w:val="ne_NP" w:bidi="ne_NP"/>
        </w:rPr>
      </w:r>
      <w:r>
        <w:rPr>
          <w:lang w:val="ne_NP" w:bidi="ne_NP"/>
        </w:rPr>
        <w:t>अदुल्लाम र तिम्ना चिन्ह लगाइएको नक्सा देखाउनुहोस्।</w:t>
      </w:r>
    </w:p>
    <w:p>
      <w:pPr/>
      <w:r>
        <w:rPr>
          <w:lang w:val="ne_NP" w:bidi="ne_NP"/>
        </w:rPr>
      </w:r>
      <w:r>
        <w:rPr>
          <w:lang w:val="ne_NP" w:bidi="ne_NP"/>
        </w:rPr>
        <w:t>शेला विवाह गर्ने उमेरको भइसकेको र यहूदाले आफ्नो प्रतिज्ञा पूरा गरेका थिएनन् भन्ने कुरा तामारलाई थाहा थियो। विधवाहरूले विशेष लुगाहरू लगाउँथे जसले सबैलाई उनीहरू विधवा हुन् भन्ने जानकारी दिन्थ्यो। तामारले आफ्नो विधवाका लुगा फुकालिन् र आफूलाई घुम्टोले ढाकिन् ताकि यहूदाले उनी तामार हुन् भनेर चिन्न नसकून्। तामार बाटोको छेउमा निस्किन् र यहूदा त्यहाँबाट जाने प्रतीक्षा गरिन्। यहूदाले तामारलाई वेश्या ठाने। वेश्या भनेको पैसाको लागि यौन सम्बन्धको प्रस्ताव गर्ने व्यक्ति हो। प्राचीन मध्य पूर्वमा, कनानीहरूसँग मन्दिरमा वेश्याहरू थिए। मन्दिर वा तीर्थस्थल कनानी देवताहरूको आराधनाको ठाउँ थियो। पुरुषहरू खेतीपातीको मौसमका महत्त्वपूर्ण समयहरू जस्तै बिरुवा रोप्ने, ऊन कत्रने र पाठापाठी पाउने समयअघि यी मन्दिर वा धार्मिक स्थलका वेश्याहरूकहाँ जाने गर्थे। मन्दिरकी वेश्यासँग यौन सम्बन्ध राख्दा बालीनाली सप्रने वा भेडाहरूको राम्रो प्रजनन् हुने कुरामा तिनीहरू विश्वास गर्थे। यहूदाले यो विश्वास गर्थे वा कुनै वेश्यासँग यौन सम्बन्ध राख्न चाहन्थे भन्ने कुरा हामीलाई थाहा छैन।</w:t>
      </w:r>
    </w:p>
    <w:p>
      <w:pPr/>
      <w:r>
        <w:rPr>
          <w:lang w:val="ne_NP" w:bidi="ne_NP"/>
        </w:rPr>
      </w:r>
      <w:r>
        <w:rPr>
          <w:lang w:val="ne_NP" w:bidi="ne_NP"/>
        </w:rPr>
        <w:t>तामारले यहूदासँग यौन सम्बन्ध राखेमा यहूदाले उनलाई बाख्राको एउटा पाठो दिने प्रस्ताव गरे। तामारले यहूदाका आफ्नै मात्र हुने ३ वटा व्यक्तिगत चीजहरू आफूलाई दिऊन् भन्ने माग गरिन्। तामारले यहूदासँग भएका छाप, डोरी र लाठी मागिन्। पुरुषहरूले आफ्नो घाँटीमा एउटा डोरीमा बाँधिएको बेलनाकार मोहर बोक्ने गर्थे र यसलाई माटोमा थिचेर कागजातहरूमा हस्ताक्षर गर्न प्रयोग गर्थे। यो छाप प्रत्येक व्यक्तिको फरक र बिशेष खालको थियो। यहूदाको लौरो वा हिँड्ने लौरोमा यो यहूदाकै हो भनेर चिन्नका लागि कुँदिएका चिन्हहरू हुन्थे। तामारले यहूदाले बाख्रा नपठाएसम्म यी वस्तुहरू आफूसँगै राख्ने कुरा बताइन्। तर, जब यहूदाले बाख्रा पठाए, कसैले पनि त्यो वेश्यालाई भेट्टाउन सकेन। वेश्या तामार थिइन् भन्ने कुरा यहूदालाई थाहा थिएन। यहूदाले दोस्रो पटक वेश्यालाई खोजेनन्।</w:t>
      </w:r>
    </w:p>
    <w:p>
      <w:pPr/>
      <w:r>
        <w:rPr>
          <w:lang w:val="ne_NP" w:bidi="ne_NP"/>
        </w:rPr>
      </w:r>
      <w:r>
        <w:rPr>
          <w:lang w:val="ne_NP" w:bidi="ne_NP"/>
        </w:rPr>
        <w:t>बेलनाकार छापको एउटा तस्वीर देखाउनुहोस्।</w:t>
      </w:r>
    </w:p>
    <w:p>
      <w:pPr/>
      <w:r>
        <w:rPr>
          <w:lang w:val="ne_NP" w:bidi="ne_NP"/>
        </w:rPr>
      </w:r>
      <w:r>
        <w:rPr>
          <w:lang w:val="ne_NP" w:bidi="ne_NP"/>
        </w:rPr>
        <w:t>तीन महिनापछि कसैले यहूदालाई तामार गर्भवती भएको कुरा बताए। यहूदाले तामारलाई जलाएर मार्ने आदेश दिए। यहूदाले तामारले वेश्याले जस्तै व्यवहार गरेकी थिइन् भन्ने ठाने। जब तिनीहरूले तामारलाई मार्न बाहिर लैजाँदै थिए, तब तामारले यहूदाको छाप, डोरी र लौरो यहूदाकहाँ फिर्ता पठाउन सकिन्। यी वस्तुहरूको मालिक नै उनको बच्चाको बुबा थिए भनेर तामारले यहूदालाई बताइन्। ती वस्तुहरू आफ्नै थिए भन्ने कुरा यहूदाले स्वीकार गरे। यहूदा तामारको बच्चाको पिता थिए भन्ने कुरा यहूदाले बुझे। यहूदाले भने, "तामार म भन्दा बढी धर्मी छिन्।" यहाँ धर्मी हुनुको अर्थ निष्कलङ्क वा दोषी नभएको वा निर्दोष हुनु हो। तामारले एरका लागि उत्तराधिकारी जन्माएर सही काम गरेकी थिइन् भन्ने कुरा यहूदा भनिरहेका थिए। यहूदाले गलत काम गरेका थिए किनभने यहूदाले तामारलाई एरको उत्तराधिकारको लागि एउटा बच्चा प्रदान गर्न आफ्ना छोरा शेलह दिएका थिएनन्।</w:t>
      </w:r>
    </w:p>
    <w:p>
      <w:pPr/>
      <w:r>
        <w:rPr>
          <w:lang w:val="ne_NP" w:bidi="ne_NP"/>
        </w:rPr>
      </w:r>
      <w:r>
        <w:rPr>
          <w:lang w:val="ne_NP" w:bidi="ne_NP"/>
        </w:rPr>
        <w:t>तामारका जुम्ल्याहा सन्तान थिए। एक जुम्ल्याहा शिशुको हात योनि मार्गबाट बाहिर निस्कियो। सुडेनीले नाडीको वरिपरि एउटा रातो धागो बाँधिन् किनभने सुडेनीलाई यो पहिले जन्मिँदै थियो भन्ने लागेको थियो। अंशबन्डा सम्बन्धी कानुनका लागि कुन सन्तान पहिले जन्मिएको हो भन्ने कुरा सुनिश्चित गर्नु महत्त्वपूर्ण थियो। तर हात जन्म नलीभित्र फर्केर गयो र दोस्रो बच्चा वास्तवमा पहिले जन्मियो। यो बच्चाको नाम पेरेस राखिएको थियो किनभने उनी बाहिर निस्किए र पहिले जन्मिए। तिनीहरूले दोस्रो बच्चाको नाम जेरा राखे।</w:t>
      </w:r>
      <w:r>
        <w:rPr>
          <w:lang w:val="ne_NP" w:bidi="ne_NP"/>
        </w:rPr>
      </w:r>
    </w:p>
    <w:p>
      <w:pPr>
        <w:pStyle w:val="Heading3"/>
      </w:pPr>
      <w:r>
        <w:rPr>
          <w:lang w:val="ne_NP" w:bidi="ne_NP"/>
        </w:rPr>
        <w:t>Step 3</w:t>
      </w:r>
    </w:p>
    <w:p>
      <w:pPr/>
      <w:r>
        <w:rPr>
          <w:lang w:val="ne_NP" w:bidi="ne_NP"/>
        </w:rPr>
      </w:r>
      <w:r>
        <w:rPr>
          <w:lang w:val="ne_NP" w:bidi="ne_NP"/>
        </w:rPr>
        <w:t>संस्करणलाई सजिलोसँग बुझ्न पाठलाई फेरी एकपटक सुन्नुहोस्।</w:t>
      </w:r>
    </w:p>
    <w:p>
      <w:pPr/>
      <w:r>
        <w:rPr>
          <w:lang w:val="ne_NP" w:bidi="ne_NP"/>
        </w:rPr>
      </w:r>
      <w:r>
        <w:rPr>
          <w:lang w:val="ne_NP" w:bidi="ne_NP"/>
        </w:rPr>
        <w:t>यस सत्रमा, यस कथालाई दृश्यात्मक बनाउन तपाईंले समूहलाई मद्दत गर्नुहुनेछ। तपाईंले समूहलाई दृश्यहरू, सेटिङ र कथाका पात्रहरू परिभाषित गर्न मद्दत गर्नुहुनेछ।</w:t>
      </w:r>
    </w:p>
    <w:p>
      <w:pPr/>
      <w:r>
        <w:rPr>
          <w:lang w:val="ne_NP" w:bidi="ne_NP"/>
        </w:rPr>
      </w:r>
      <w:r>
        <w:rPr>
          <w:lang w:val="ne_NP" w:bidi="ne_NP"/>
        </w:rPr>
        <w:t>यस कथामा ७ दृश्यहरू छन्।</w:t>
      </w:r>
    </w:p>
    <w:p>
      <w:pPr/>
      <w:r>
        <w:rPr>
          <w:lang w:val="ne_NP" w:bidi="ne_NP"/>
        </w:rPr>
      </w:r>
      <w:r>
        <w:rPr>
          <w:b/>
          <w:lang w:val="ne_NP" w:bidi="ne_NP"/>
        </w:rPr>
        <w:t>पहिलो दृश्य:</w:t>
      </w:r>
      <w:r>
        <w:rPr>
          <w:lang w:val="ne_NP" w:bidi="ne_NP"/>
        </w:rPr>
        <w:t xml:space="preserve"> यहूदा हेब्रोनबाट अदुल्लाममा जान्छन्, एक कनानी महिलासँग विवाह गर्छन् र उनका ३ छोराहरू हुन्छन्।</w:t>
      </w:r>
    </w:p>
    <w:p>
      <w:pPr/>
      <w:r>
        <w:rPr>
          <w:lang w:val="ne_NP" w:bidi="ne_NP"/>
        </w:rPr>
      </w:r>
      <w:r>
        <w:rPr>
          <w:b/>
          <w:lang w:val="ne_NP" w:bidi="ne_NP"/>
        </w:rPr>
        <w:t>दोस्रो दृश्य:</w:t>
      </w:r>
      <w:r>
        <w:rPr>
          <w:lang w:val="ne_NP" w:bidi="ne_NP"/>
        </w:rPr>
        <w:t xml:space="preserve"> यहूदाले आफ्नो पहिलो छोराको तामारसँग विवाहको व्यवस्था गर्छन्। पहिलो छोरा मर्छ। यहूदाले दोस्रो छोरालाई तामारसँग विवाह गर्न भन्छन्। उनी तामारबाट सन्तान जन्माउन अस्वीकार गर्छन् र मर्छन्। यहूदाले तामारलाई उनका आमाबुबाकहाँ फिर्ता पठाउँछन्।</w:t>
      </w:r>
    </w:p>
    <w:p>
      <w:pPr/>
      <w:r>
        <w:rPr>
          <w:lang w:val="ne_NP" w:bidi="ne_NP"/>
        </w:rPr>
      </w:r>
      <w:r>
        <w:rPr>
          <w:b/>
          <w:lang w:val="ne_NP" w:bidi="ne_NP"/>
        </w:rPr>
        <w:t>तेस्रो दृश्य:</w:t>
      </w:r>
      <w:r>
        <w:rPr>
          <w:lang w:val="ne_NP" w:bidi="ne_NP"/>
        </w:rPr>
        <w:t xml:space="preserve"> केही वर्षपछि, यहूदाकी पत्नीको मृत्यु हुन्छ। यहूदा आफ्ना भेडाको ऊन कत्रने कार्यको निरीक्षण गर्न जान्छन्।</w:t>
      </w:r>
    </w:p>
    <w:p>
      <w:pPr/>
      <w:r>
        <w:rPr>
          <w:lang w:val="ne_NP" w:bidi="ne_NP"/>
        </w:rPr>
      </w:r>
      <w:r>
        <w:rPr>
          <w:b/>
          <w:lang w:val="ne_NP" w:bidi="ne_NP"/>
        </w:rPr>
        <w:t>चौथो दृश्य:</w:t>
      </w:r>
      <w:r>
        <w:rPr>
          <w:lang w:val="ne_NP" w:bidi="ne_NP"/>
        </w:rPr>
        <w:t xml:space="preserve"> यहूदाले आफ्नो तेस्रो छोरालाई तामारकहाँ पठाएका छैनन् भन्ने कुरा तामारलाई थाहा छ। तामारले आफ्ना विधवाका लुगाहरू खोल्छिन्, आफूलाई वेश्याको रूपमा भेष लगाउँछिन्, र यहूदासँग सुत्छिन्।</w:t>
      </w:r>
    </w:p>
    <w:p>
      <w:pPr/>
      <w:r>
        <w:rPr>
          <w:lang w:val="ne_NP" w:bidi="ne_NP"/>
        </w:rPr>
      </w:r>
      <w:r>
        <w:rPr>
          <w:b/>
          <w:lang w:val="ne_NP" w:bidi="ne_NP"/>
        </w:rPr>
        <w:t>पाँचौँ दृश्य:</w:t>
      </w:r>
      <w:r>
        <w:rPr>
          <w:lang w:val="ne_NP" w:bidi="ne_NP"/>
        </w:rPr>
        <w:t xml:space="preserve"> यहूदाले वेश्यालाई तिर्ने प्रयास गर्छन् तर कसैले उनलाई भेट्टाउन सक्दैनन्।</w:t>
      </w:r>
    </w:p>
    <w:p>
      <w:pPr/>
      <w:r>
        <w:rPr>
          <w:lang w:val="ne_NP" w:bidi="ne_NP"/>
        </w:rPr>
      </w:r>
      <w:r>
        <w:rPr>
          <w:b/>
          <w:lang w:val="ne_NP" w:bidi="ne_NP"/>
        </w:rPr>
        <w:t>छैटौं दृश्य:</w:t>
      </w:r>
      <w:r>
        <w:rPr>
          <w:lang w:val="ne_NP" w:bidi="ne_NP"/>
        </w:rPr>
        <w:t xml:space="preserve"> यहूदाले तामार गर्भवती भएको कुरा थाहा पाउँछन्। यहूदाले आफू तामारको बच्चाको पिता भएको कुरा पत्ता लगाउँछन्।</w:t>
      </w:r>
    </w:p>
    <w:p>
      <w:pPr/>
      <w:r>
        <w:rPr>
          <w:lang w:val="ne_NP" w:bidi="ne_NP"/>
        </w:rPr>
      </w:r>
      <w:r>
        <w:rPr>
          <w:b/>
          <w:lang w:val="ne_NP" w:bidi="ne_NP"/>
        </w:rPr>
        <w:t>सातौं दृश्य:</w:t>
      </w:r>
      <w:r>
        <w:rPr>
          <w:lang w:val="ne_NP" w:bidi="ne_NP"/>
        </w:rPr>
        <w:t xml:space="preserve"> तामारले जुम्ल्याहा बच्चाहरूलाई जन्म दिन्छिन्।</w:t>
      </w:r>
    </w:p>
    <w:p>
      <w:pPr/>
      <w:r>
        <w:rPr>
          <w:lang w:val="ne_NP" w:bidi="ne_NP"/>
        </w:rPr>
      </w:r>
      <w:r>
        <w:rPr>
          <w:lang w:val="ne_NP" w:bidi="ne_NP"/>
        </w:rPr>
        <w:t>यस कथामा यि पात्रहरु समावेश छन्:</w:t>
      </w:r>
    </w:p>
    <w:p>
      <w:pPr>
        <w:pStyle w:val="ListBullet"/>
        <w:spacing w:line="240" w:lineRule="auto"/>
        <w:ind w:left="720"/>
      </w:pPr>
      <w:r>
        <w:rPr>
          <w:lang w:val="ne_NP" w:bidi="ne_NP"/>
        </w:rPr>
      </w:r>
      <w:r>
        <w:rPr>
          <w:lang w:val="ne_NP" w:bidi="ne_NP"/>
        </w:rPr>
        <w:t>यहूदा</w:t>
      </w:r>
    </w:p>
    <w:p>
      <w:pPr>
        <w:pStyle w:val="ListBullet"/>
        <w:spacing w:line="240" w:lineRule="auto"/>
        <w:ind w:left="720"/>
      </w:pPr>
      <w:r>
        <w:rPr>
          <w:lang w:val="ne_NP" w:bidi="ne_NP"/>
        </w:rPr>
      </w:r>
      <w:r>
        <w:rPr>
          <w:lang w:val="ne_NP" w:bidi="ne_NP"/>
        </w:rPr>
        <w:t>यहूदाकी पत्नी, शूआकी छोरी</w:t>
      </w:r>
    </w:p>
    <w:p>
      <w:pPr>
        <w:pStyle w:val="ListBullet"/>
        <w:spacing w:line="240" w:lineRule="auto"/>
        <w:ind w:left="720"/>
      </w:pPr>
      <w:r>
        <w:rPr>
          <w:lang w:val="ne_NP" w:bidi="ne_NP"/>
        </w:rPr>
      </w:r>
      <w:r>
        <w:rPr>
          <w:lang w:val="ne_NP" w:bidi="ne_NP"/>
        </w:rPr>
        <w:t>एर</w:t>
      </w:r>
    </w:p>
    <w:p>
      <w:pPr>
        <w:pStyle w:val="ListBullet"/>
        <w:spacing w:line="240" w:lineRule="auto"/>
        <w:ind w:left="720"/>
      </w:pPr>
      <w:r>
        <w:rPr>
          <w:lang w:val="ne_NP" w:bidi="ne_NP"/>
        </w:rPr>
      </w:r>
      <w:r>
        <w:rPr>
          <w:lang w:val="ne_NP" w:bidi="ne_NP"/>
        </w:rPr>
        <w:t>ओनान</w:t>
      </w:r>
    </w:p>
    <w:p>
      <w:pPr>
        <w:pStyle w:val="ListBullet"/>
        <w:spacing w:line="240" w:lineRule="auto"/>
        <w:ind w:left="720"/>
      </w:pPr>
      <w:r>
        <w:rPr>
          <w:lang w:val="ne_NP" w:bidi="ne_NP"/>
        </w:rPr>
      </w:r>
      <w:r>
        <w:rPr>
          <w:lang w:val="ne_NP" w:bidi="ne_NP"/>
        </w:rPr>
        <w:t>शेला</w:t>
      </w:r>
    </w:p>
    <w:p>
      <w:pPr>
        <w:pStyle w:val="ListBullet"/>
        <w:spacing w:line="240" w:lineRule="auto"/>
        <w:ind w:left="720"/>
      </w:pPr>
      <w:r>
        <w:rPr>
          <w:lang w:val="ne_NP" w:bidi="ne_NP"/>
        </w:rPr>
      </w:r>
      <w:r>
        <w:rPr>
          <w:lang w:val="ne_NP" w:bidi="ne_NP"/>
        </w:rPr>
        <w:t>तामार</w:t>
      </w:r>
    </w:p>
    <w:p>
      <w:pPr>
        <w:pStyle w:val="ListBullet"/>
        <w:spacing w:line="240" w:lineRule="auto"/>
        <w:ind w:left="720"/>
      </w:pPr>
      <w:r>
        <w:rPr>
          <w:lang w:val="ne_NP" w:bidi="ne_NP"/>
        </w:rPr>
      </w:r>
      <w:r>
        <w:rPr>
          <w:lang w:val="ne_NP" w:bidi="ne_NP"/>
        </w:rPr>
        <w:t>हीरा, अदुल्लामवासी</w:t>
      </w:r>
    </w:p>
    <w:p>
      <w:pPr>
        <w:pStyle w:val="ListBullet"/>
        <w:spacing w:line="240" w:lineRule="auto"/>
        <w:ind w:left="720"/>
      </w:pPr>
      <w:r>
        <w:rPr>
          <w:lang w:val="ne_NP" w:bidi="ne_NP"/>
        </w:rPr>
      </w:r>
      <w:r>
        <w:rPr>
          <w:lang w:val="ne_NP" w:bidi="ne_NP"/>
        </w:rPr>
        <w:t>एनैममा बसोबास गर्ने पुरुषहरू</w:t>
      </w:r>
    </w:p>
    <w:p>
      <w:pPr>
        <w:pStyle w:val="ListBullet"/>
        <w:spacing w:line="240" w:lineRule="auto"/>
        <w:ind w:left="720"/>
      </w:pPr>
      <w:r>
        <w:rPr>
          <w:lang w:val="ne_NP" w:bidi="ne_NP"/>
        </w:rPr>
      </w:r>
      <w:r>
        <w:rPr>
          <w:lang w:val="ne_NP" w:bidi="ne_NP"/>
        </w:rPr>
        <w:t>सुँडिनी</w:t>
      </w:r>
    </w:p>
    <w:p>
      <w:pPr/>
      <w:r>
        <w:rPr>
          <w:lang w:val="ne_NP" w:bidi="ne_NP"/>
        </w:rPr>
      </w:r>
      <w:r>
        <w:rPr>
          <w:lang w:val="ne_NP" w:bidi="ne_NP"/>
        </w:rPr>
        <w:t>यस सत्रमा, समूहलाई स्टोरीबोर्ड बनाउन, चित्र कोर्न वा कुनै प्रकारका हेरफेर गर्न मिल्ने वस्तुहरू (जस्तै ढुङ्गा, लठ्ठी, बच्चाहरूको खेलौनाहरू) प्रयोग गरेर कथा र त्यसमा भएका क्रियाकलापलाई दृश्यात्मक बनाउनुहोस्।</w:t>
      </w:r>
    </w:p>
    <w:p>
      <w:pPr/>
      <w:r>
        <w:rPr>
          <w:lang w:val="ne_NP" w:bidi="ne_NP"/>
        </w:rPr>
      </w:r>
      <w:r>
        <w:rPr>
          <w:lang w:val="ne_NP" w:bidi="ne_NP"/>
        </w:rPr>
        <w:t>यो कथा योसेफलाई दासको रूपमा बेचिएर मिश्र लगिएपछिको घटना हो। यो कथा ठ्याक्कै कहिले घटेको हो भन्ने हामीलाई थाहा छैन।</w:t>
      </w:r>
    </w:p>
    <w:p>
      <w:pPr/>
      <w:r>
        <w:rPr>
          <w:lang w:val="ne_NP" w:bidi="ne_NP"/>
        </w:rPr>
      </w:r>
      <w:r>
        <w:rPr>
          <w:lang w:val="ne_NP" w:bidi="ne_NP"/>
        </w:rPr>
        <w:t>यहूदा अदुल्लाममा ओर्लन्छन् र तिम्नाहमा उक्लन्छन्। यो दिशाले पहाडको उचाइलाई बुझाउँछ। हेब्रोन अदुल्लामभन्दा बढी उचाइमा थियो, त्यसैले यहूदा तल झरे। हेब्रोन र अदुल्लाम बीचको दूरी लगभग १५ माइल वा २४ किलोमिटर छ। तिम्ना अदुल्लामभन्दा उचाइमा थियो, त्यसैले यहूदा तिम्नातिर उक्लिए। अदुल्लाम र तिमनाह बीचको दूरी लगभग ४ माइल वा ७ किलोमिटर छ। शेला केजीबमा जन्मिएका थिए। केजिब अदुल्लामबाट लगभग ३ माइल वा ५ किलोमिटर टाढा छ।</w:t>
      </w:r>
    </w:p>
    <w:p>
      <w:pPr/>
      <w:r>
        <w:rPr>
          <w:lang w:val="ne_NP" w:bidi="ne_NP"/>
        </w:rPr>
      </w:r>
      <w:r>
        <w:rPr>
          <w:lang w:val="ne_NP" w:bidi="ne_NP"/>
        </w:rPr>
        <w:t>हेब्रोन, अदुल्लाम र तिम्ना देखाउने नक्सा हेर्नुहोस्।</w:t>
      </w:r>
    </w:p>
    <w:p>
      <w:pPr/>
      <w:r>
        <w:rPr>
          <w:lang w:val="ne_NP" w:bidi="ne_NP"/>
        </w:rPr>
      </w:r>
      <w:r>
        <w:rPr>
          <w:lang w:val="ne_NP" w:bidi="ne_NP"/>
        </w:rPr>
        <w:t>पहिलो दृश्यमा, यहूदा हेब्रोनको उत्तरपश्चिममा तर तल्लो उचाइको एउटा सहरमा सरे। यहूदा हीरा नाम गरेको एक व्यक्तिसँग बसे। यहूदाले शूआकी छोरीलाई देखेर उनीसँग विवाह गरे। उनी एक कनानी महिला थिइन्। तिनीहरूका ३ छोराहरू थिए: एर, ओनान र शेलह।</w:t>
      </w:r>
    </w:p>
    <w:p>
      <w:pPr/>
      <w:r>
        <w:rPr>
          <w:lang w:val="ne_NP" w:bidi="ne_NP"/>
        </w:rPr>
      </w:r>
      <w:r>
        <w:rPr>
          <w:lang w:val="ne_NP" w:bidi="ne_NP"/>
        </w:rPr>
        <w:t>दोस्रो दृश्यमा, यहूदाका छोरा एर् विवाह गर्न सक्ने उमेरका हुन्छन् र यहूदाले एउटी कनानी महिला तामारलाई उनका (एर्का) पत्नीको रूपमा रोज्छन्। याहवेले एर दुष्ट भएको देख्नुभयो र तिनको ज्यान लिनुभयो। एर कस्तो प्रकारले दुष्ट थिए भन्ने हामीलाई थाहा छैन। एरको उत्तराधिकारी हुने कुनै छोरा थिएन। यहूदाले ओनानलाई तामारसँग विवाह गर्न भने ताकि तामारको एउटा छोरा होस् जो एरको उत्तराधिकारी बनोस्। ओनानले तामार गर्भवती नहोऊन् भन्ने कुरा निश्चित गर्न जन्म नियन्त्रणको एउटा विधि प्रयोग गरे। ओनानले यो धेरै पटक गरे। याहवे ओनानको अनाज्ञाकारिताबाट रिसाउनुभयो र ओनानको जीवन लिनुभयो। यहूदाले तामारलाई शेला विवाह गर्ने उमेरको नभएसम्म पर्खनका लागि उनका आमाबुबाको घर पठाए। तर यहूदाको इच्छा शेलाले तामारसँग विवाह गरोस् भन्ने थिएन। यो श्रोताहरूका लागि थप जानकारी हो। यहूदाका छोरा शेलहका सम्बन्धमा यहूदाको के विचार थियो भन्ने कुरा कसैले पनि तामारलाई भनेनन्।</w:t>
      </w:r>
    </w:p>
    <w:p>
      <w:pPr/>
      <w:r>
        <w:rPr>
          <w:lang w:val="ne_NP" w:bidi="ne_NP"/>
        </w:rPr>
      </w:r>
      <w:r>
        <w:rPr>
          <w:lang w:val="ne_NP" w:bidi="ne_NP"/>
        </w:rPr>
        <w:t>तेस्रो दृश्यमा, यहूदाकी पत्नीको मृत्यु हुन्छ। यो केही वर्षपछि हुन्छ किनभने शेला अब विवाह गर्न पर्याप्त उमेरको भइसकेको छ तर यहूदाले तामारलाई बोलाएको छैन। केही समयको शोकपछि, यहूदा र उनका मित्र हीरा आफ्ना भेडाहरूको ऊन कत्रने कामको निरीक्षण गर्न तिम्नाह जान्छन्।</w:t>
      </w:r>
    </w:p>
    <w:p>
      <w:pPr/>
      <w:r>
        <w:rPr>
          <w:lang w:val="ne_NP" w:bidi="ne_NP"/>
        </w:rPr>
      </w:r>
      <w:r>
        <w:rPr>
          <w:lang w:val="ne_NP" w:bidi="ne_NP"/>
        </w:rPr>
        <w:t>चौथो दृश्यमा, तामारलाई थाहा छ कि शेला विवाह गर्न पर्याप्त उमेरको भइसकेको छ र यहूदाले तामारलाई बोलाउन पठाएको छैन। तामारले आफ्ना विधवाका लुगाहरू खोल्छिन्, आफ्नो अनुहार घुम्टोले ढाक्छिन्, र यहूदाले उनलाई देख्ने बाटोको छेउमा बस्छिन्। यहूदाले तामारलाई वेश्या हो भन्ने सोच्छन् र यदि तामारले यहूदासँग यौन सम्बन्ध राख्छिन् भने उनी बाख्राको भाडा तिर्ने प्रस्ताव गर्छन्। तामारले बाख्रा आउने ग्यारेन्टीको रूपमा यहूदाले आफ्नो छाप, डोरी र लौरो छोडेर जाऊन् भन्ने माग गर्छिन्। त्यसपछि तामार यहूदासँग सुत्छिन्।</w:t>
      </w:r>
    </w:p>
    <w:p>
      <w:pPr/>
      <w:r>
        <w:rPr>
          <w:lang w:val="ne_NP" w:bidi="ne_NP"/>
        </w:rPr>
      </w:r>
      <w:r>
        <w:rPr>
          <w:lang w:val="ne_NP" w:bidi="ne_NP"/>
        </w:rPr>
        <w:t>पाँचौँ दृश्यमा, यहूदाले अदुल्लामी हिरालाई सानो बाख्राका साथ ती महिलालाई तिर्न र यहूदाको छाप, डोरी र लौरो फिर्ता लिन पठाउँछन्। हीराले वेश्या भेट्टाउन सक्दैनन्। त्यहाँ कुनै वेश्या छैन भनेर एनैमका मानिसहरूले हिरालाई भन्छन्। यहूदाले ती महिलालाई छाप, डोरी र लट्ठी राख्न दिने निर्णय गरे। यहूदाले यदि उनी फेरि वेश्यालाई खोज्न गए भने सबैजना उनीमाथि हाँस्नेछन् भन्ने सोचे।</w:t>
      </w:r>
    </w:p>
    <w:p>
      <w:pPr/>
      <w:r>
        <w:rPr>
          <w:lang w:val="ne_NP" w:bidi="ne_NP"/>
        </w:rPr>
      </w:r>
      <w:r>
        <w:rPr>
          <w:lang w:val="ne_NP" w:bidi="ne_NP"/>
        </w:rPr>
        <w:t>छैटौँ दृश्यमा, तीन महिनापछि, यहूदाले तामार गर्भवती भएको कुरा सुन्छन्। यहूदाले तामारलाई जलाएर मार्ने माग राख्छन्। तामारले यहूदालाई छाप, डोरी र लौरी पठाइन्। तामारले भनिन्, "मेरो बच्चाका बुबा यी वस्तुहरूका मालिक हुन्।" यहूदाले तामारको बच्चाको पिता आफैँ हो भन्ने कुरा महसुस गर्छन्। तामारको पतिको एउटा उत्तराधिकारी होस् भनेर गर्भवती भएर उनले सही काम गरेकी छिन् भनेर यहूदा भन्छन्। तामारको सन्तान हुने कुरा सुनिश्चित नगरेर यहूदाले गलत काम गरेका थिए। यहूदा फेरि तामारसँग सुतेनन्।</w:t>
      </w:r>
    </w:p>
    <w:p>
      <w:pPr/>
      <w:r>
        <w:rPr>
          <w:lang w:val="ne_NP" w:bidi="ne_NP"/>
        </w:rPr>
      </w:r>
      <w:r>
        <w:rPr>
          <w:lang w:val="ne_NP" w:bidi="ne_NP"/>
        </w:rPr>
        <w:t>सातौं दृश्यमा, तामारले जुम्ल्याहा सन्तान जन्माउँछिन्। एउटा बच्चाको हात बाहिर आउँछ र सुडेनीले यही नै पहिलो जन्म हुने बच्चा हो भन्ने सोचेर उसको नाडीमा रातो धागो बाँध्छिन्। तर हात फेरि योनिमार्गभित्र जान्छ र अर्को बच्चा पहिले जन्मिन्छ। जेठो छोराको नाम पेरेस र दोस्रो छोराको नाम जेराह हो।</w:t>
      </w:r>
      <w:r>
        <w:rPr>
          <w:lang w:val="ne_NP" w:bidi="ne_NP"/>
        </w:rPr>
      </w:r>
    </w:p>
    <w:p>
      <w:pPr>
        <w:pStyle w:val="Heading3"/>
      </w:pPr>
      <w:r>
        <w:rPr>
          <w:lang w:val="ne_NP" w:bidi="ne_NP"/>
        </w:rPr>
        <w:t>Step 4</w:t>
      </w:r>
    </w:p>
    <w:p>
      <w:pPr/>
      <w:r>
        <w:rPr>
          <w:lang w:val="ne_NP" w:bidi="ne_NP"/>
        </w:rPr>
      </w:r>
      <w:r>
        <w:rPr>
          <w:lang w:val="ne_NP" w:bidi="ne_NP"/>
        </w:rPr>
        <w:t>संस्करणलाई सजिलोसँग बुझ्न पाठलाई फेरी एकपटक सुन्नुहोस्।</w:t>
      </w:r>
    </w:p>
    <w:p>
      <w:pPr/>
      <w:r>
        <w:rPr>
          <w:lang w:val="ne_NP" w:bidi="ne_NP"/>
        </w:rPr>
      </w:r>
      <w:r>
        <w:rPr>
          <w:lang w:val="ne_NP" w:bidi="ne_NP"/>
        </w:rPr>
        <w:t>यस सत्रमा, टोलीले कथालाई नाटकीय बनाउनेछ।</w:t>
      </w:r>
    </w:p>
    <w:p>
      <w:pPr/>
      <w:r>
        <w:rPr>
          <w:lang w:val="ne_NP" w:bidi="ne_NP"/>
        </w:rPr>
      </w:r>
      <w:r>
        <w:rPr>
          <w:lang w:val="ne_NP" w:bidi="ne_NP"/>
        </w:rPr>
        <w:t>यस कथामा ७ दृश्यहरू छन्।</w:t>
      </w:r>
    </w:p>
    <w:p>
      <w:pPr/>
      <w:r>
        <w:rPr>
          <w:lang w:val="ne_NP" w:bidi="ne_NP"/>
        </w:rPr>
      </w:r>
      <w:r>
        <w:rPr>
          <w:lang w:val="ne_NP" w:bidi="ne_NP"/>
        </w:rPr>
        <w:t>यस कथामा यि पात्रहरु समावेश छन्:</w:t>
      </w:r>
    </w:p>
    <w:p>
      <w:pPr>
        <w:pStyle w:val="ListBullet"/>
        <w:spacing w:line="240" w:lineRule="auto"/>
        <w:ind w:left="720"/>
      </w:pPr>
      <w:r>
        <w:rPr>
          <w:lang w:val="ne_NP" w:bidi="ne_NP"/>
        </w:rPr>
      </w:r>
      <w:r>
        <w:rPr>
          <w:lang w:val="ne_NP" w:bidi="ne_NP"/>
        </w:rPr>
        <w:t>यहूदा</w:t>
      </w:r>
    </w:p>
    <w:p>
      <w:pPr>
        <w:pStyle w:val="ListBullet"/>
        <w:spacing w:line="240" w:lineRule="auto"/>
        <w:ind w:left="720"/>
      </w:pPr>
      <w:r>
        <w:rPr>
          <w:lang w:val="ne_NP" w:bidi="ne_NP"/>
        </w:rPr>
      </w:r>
      <w:r>
        <w:rPr>
          <w:lang w:val="ne_NP" w:bidi="ne_NP"/>
        </w:rPr>
        <w:t>यहूदाकी पत्नी, शूआकी छोरी</w:t>
      </w:r>
    </w:p>
    <w:p>
      <w:pPr>
        <w:pStyle w:val="ListBullet"/>
        <w:spacing w:line="240" w:lineRule="auto"/>
        <w:ind w:left="720"/>
      </w:pPr>
      <w:r>
        <w:rPr>
          <w:lang w:val="ne_NP" w:bidi="ne_NP"/>
        </w:rPr>
      </w:r>
      <w:r>
        <w:rPr>
          <w:lang w:val="ne_NP" w:bidi="ne_NP"/>
        </w:rPr>
        <w:t>एर</w:t>
      </w:r>
    </w:p>
    <w:p>
      <w:pPr>
        <w:pStyle w:val="ListBullet"/>
        <w:spacing w:line="240" w:lineRule="auto"/>
        <w:ind w:left="720"/>
      </w:pPr>
      <w:r>
        <w:rPr>
          <w:lang w:val="ne_NP" w:bidi="ne_NP"/>
        </w:rPr>
      </w:r>
      <w:r>
        <w:rPr>
          <w:lang w:val="ne_NP" w:bidi="ne_NP"/>
        </w:rPr>
        <w:t>ओनान</w:t>
      </w:r>
    </w:p>
    <w:p>
      <w:pPr>
        <w:pStyle w:val="ListBullet"/>
        <w:spacing w:line="240" w:lineRule="auto"/>
        <w:ind w:left="720"/>
      </w:pPr>
      <w:r>
        <w:rPr>
          <w:lang w:val="ne_NP" w:bidi="ne_NP"/>
        </w:rPr>
      </w:r>
      <w:r>
        <w:rPr>
          <w:lang w:val="ne_NP" w:bidi="ne_NP"/>
        </w:rPr>
        <w:t>शेला</w:t>
      </w:r>
    </w:p>
    <w:p>
      <w:pPr>
        <w:pStyle w:val="ListBullet"/>
        <w:spacing w:line="240" w:lineRule="auto"/>
        <w:ind w:left="720"/>
      </w:pPr>
      <w:r>
        <w:rPr>
          <w:lang w:val="ne_NP" w:bidi="ne_NP"/>
        </w:rPr>
      </w:r>
      <w:r>
        <w:rPr>
          <w:lang w:val="ne_NP" w:bidi="ne_NP"/>
        </w:rPr>
        <w:t>तामार</w:t>
      </w:r>
    </w:p>
    <w:p>
      <w:pPr>
        <w:pStyle w:val="ListBullet"/>
        <w:spacing w:line="240" w:lineRule="auto"/>
        <w:ind w:left="720"/>
      </w:pPr>
      <w:r>
        <w:rPr>
          <w:lang w:val="ne_NP" w:bidi="ne_NP"/>
        </w:rPr>
      </w:r>
      <w:r>
        <w:rPr>
          <w:lang w:val="ne_NP" w:bidi="ne_NP"/>
        </w:rPr>
        <w:t>हीरा, अदुल्लामी</w:t>
      </w:r>
    </w:p>
    <w:p>
      <w:pPr>
        <w:pStyle w:val="ListBullet"/>
        <w:spacing w:line="240" w:lineRule="auto"/>
        <w:ind w:left="720"/>
      </w:pPr>
      <w:r>
        <w:rPr>
          <w:lang w:val="ne_NP" w:bidi="ne_NP"/>
        </w:rPr>
      </w:r>
      <w:r>
        <w:rPr>
          <w:lang w:val="ne_NP" w:bidi="ne_NP"/>
        </w:rPr>
        <w:t>एनैममा बसोबास गर्ने पुरुषहरू</w:t>
      </w:r>
    </w:p>
    <w:p>
      <w:pPr>
        <w:pStyle w:val="ListBullet"/>
        <w:spacing w:line="240" w:lineRule="auto"/>
        <w:ind w:left="720"/>
      </w:pPr>
      <w:r>
        <w:rPr>
          <w:lang w:val="ne_NP" w:bidi="ne_NP"/>
        </w:rPr>
      </w:r>
      <w:r>
        <w:rPr>
          <w:lang w:val="ne_NP" w:bidi="ne_NP"/>
        </w:rPr>
        <w:t>सुँडिनी</w:t>
      </w:r>
    </w:p>
    <w:p>
      <w:pPr/>
      <w:r>
        <w:rPr>
          <w:lang w:val="ne_NP" w:bidi="ne_NP"/>
        </w:rPr>
      </w:r>
      <w:r>
        <w:rPr>
          <w:lang w:val="ne_NP" w:bidi="ne_NP"/>
        </w:rPr>
        <w:t>टोलीले कथालाई दुई पटक अभिनय गर्न लगाउनुहोस्। तिनीहरूले अनुवाद गरिरहेका भाषामा अभिनय गर्नुपर्छ। पहिला, टोलीले नरोकिकन कथालाई अभिनय गर्नु। दोस्रो पटक टोलीले कथालाई अभिनय गर्दा, तिनीहरूलाई कथाको विभिन्न ठाउँहरूमा रोक्नुहोस्।</w:t>
      </w:r>
    </w:p>
    <w:p>
      <w:pPr/>
      <w:r>
        <w:rPr>
          <w:lang w:val="ne_NP" w:bidi="ne_NP"/>
        </w:rPr>
      </w:r>
      <w:r>
        <w:rPr>
          <w:lang w:val="ne_NP" w:bidi="ne_NP"/>
        </w:rPr>
        <w:t>टोलीले पहिलो पटक कथालाई अभिनय गर्दा, संवाद, प्रवाह, प्लटलाइन र कथाको कालक्रममा ध्यान दिनुहोस्। कथा वा खण्डको महत्त्वपूर्ण वा कठिन भागहरूलाई अभिनय गर्नुपर्ने र छुटाउन नहुने कुरामा ध्यान दिनुहोस्। टोलीलाई कथाका भागहरू सम्झन मद्दत गर्नुहोस्।</w:t>
      </w:r>
    </w:p>
    <w:p>
      <w:pPr/>
      <w:r>
        <w:rPr>
          <w:lang w:val="ne_NP" w:bidi="ne_NP"/>
        </w:rPr>
      </w:r>
      <w:r>
        <w:rPr>
          <w:lang w:val="ne_NP" w:bidi="ne_NP"/>
        </w:rPr>
        <w:t>टोलीले यो कथालाई दोस्रो पटक अभिनय गर्दा, तिनीहरूलाई केही निश्चित ठाउँहरूमा रोक्नुहोस्।</w:t>
      </w:r>
    </w:p>
    <w:p>
      <w:pPr/>
      <w:r>
        <w:rPr>
          <w:lang w:val="ne_NP" w:bidi="ne_NP"/>
        </w:rPr>
      </w:r>
      <w:r>
        <w:rPr>
          <w:lang w:val="ne_NP" w:bidi="ne_NP"/>
        </w:rPr>
        <w:t>पहिलो दृश्यमा, यहूदा अदुल्लामकहाँ जान्छन् र एक कनानी महिलासँग विवाह गर्छन्।</w:t>
      </w:r>
    </w:p>
    <w:p>
      <w:pPr/>
      <w:r>
        <w:rPr>
          <w:lang w:val="ne_NP" w:bidi="ne_NP"/>
        </w:rPr>
      </w:r>
      <w:r>
        <w:rPr>
          <w:lang w:val="ne_NP" w:bidi="ne_NP"/>
        </w:rPr>
        <w:t>अभिनय रोक्नुहोस्: यहूदालाई सोध्नुहोस्, "तपाईंले कनानी स्त्रीसँग विवाह गर्न लाग्नुभएको कुरामा तपाईंको बुबालाई कस्तो लाग्ला?" तपाईंले सुन्न सक्नुहुन्छ, "ऊ खुसी हुने छैन। मेरो बुबा हामी कनानीहरूबाट अलग रहौं भन्ने चाहनुहुन्छ। तर उनी सुन्दरी छिन् र मेरो लागि एउटी असल पत्नी बन्नेछिन्।" नाटक फेरि सुरु गर्नुहोस्।</w:t>
      </w:r>
    </w:p>
    <w:p>
      <w:pPr/>
      <w:r>
        <w:rPr>
          <w:lang w:val="ne_NP" w:bidi="ne_NP"/>
        </w:rPr>
      </w:r>
      <w:r>
        <w:rPr>
          <w:lang w:val="ne_NP" w:bidi="ne_NP"/>
        </w:rPr>
        <w:t>यहूदा र उनकी पत्नीका ३ छोराहरू छन्। पत्नीले तिनीहरूको नाम अर, ओनान र शेला राखिन्।</w:t>
      </w:r>
    </w:p>
    <w:p>
      <w:pPr/>
      <w:r>
        <w:rPr>
          <w:lang w:val="ne_NP" w:bidi="ne_NP"/>
        </w:rPr>
      </w:r>
      <w:r>
        <w:rPr>
          <w:lang w:val="ne_NP" w:bidi="ne_NP"/>
        </w:rPr>
        <w:t>दृश्य २ मा, यहूदाले अरलाई तामार नाम गरेकी एक कनानी महिलासँग विवाह गर्ने व्यवस्था गर्छन्। एर् एक दुष्ट व्यक्ति थिए भन्ने कुरा याहवेले देख्नुभयो। याहवेले एर्‌को जीवन लिनुभयो। तामार एक विधवा थिइन्, जसको कुनै सन्तान थिएन। यहूदाले दोस्रो छोरा ओनानलाई तामारसँग सुत्न र तामारलाई एउटा छोरा दिन भने।</w:t>
      </w:r>
    </w:p>
    <w:p>
      <w:pPr/>
      <w:r>
        <w:rPr>
          <w:lang w:val="ne_NP" w:bidi="ne_NP"/>
        </w:rPr>
      </w:r>
      <w:r>
        <w:rPr>
          <w:lang w:val="ne_NP" w:bidi="ne_NP"/>
        </w:rPr>
        <w:t>अभिनय रोक्नुहोस्: यहूदालाई सोध्नुहोस्, "तपाईंलाई किन एरका लागि उत्तराधिकारी चाहिन्छ?" तपाईंले सुन्न सक्नुहुन्छ, "एरको एउटा उत्तराधिकारी हुनुपर्छ। यसरी तामारसँग उनको हेरचाह गर्ने कोही व्यक्ति हुनेछ। हामीले विधवाको लागि व्यवस्था गर्नुपर्छ।" नाटक फेरि सुरु गर्नुहोस्।</w:t>
      </w:r>
    </w:p>
    <w:p>
      <w:pPr/>
      <w:r>
        <w:rPr>
          <w:lang w:val="ne_NP" w:bidi="ne_NP"/>
        </w:rPr>
      </w:r>
      <w:r>
        <w:rPr>
          <w:lang w:val="ne_NP" w:bidi="ne_NP"/>
        </w:rPr>
        <w:t>छोरालाई अरको उत्तराधिकारी मानिनेछ। ओनानले आफ्ना भाइ एरको सन्तान मानिने सन्तानको पिता बन्न अस्वीकार गरे। तामारबाट सन्तान नजन्माउन ओनानले गर्भनिरोधको अभ्यास गरे।</w:t>
      </w:r>
    </w:p>
    <w:p>
      <w:pPr/>
      <w:r>
        <w:rPr>
          <w:lang w:val="ne_NP" w:bidi="ne_NP"/>
        </w:rPr>
      </w:r>
      <w:r>
        <w:rPr>
          <w:lang w:val="ne_NP" w:bidi="ne_NP"/>
        </w:rPr>
        <w:t>अभिनय रोक्नुहोस्: ओनानलाई सोध्नुहोस्, "तिमी किन आफ्ना दाइ एरका लागि छोरा दिन चाहँदैनौ?" तपाईंले सुन्न सक्नुहुन्छ, "एर मरे। यदि मैले तामारलाई छोरा दिएँ भने त्यो छोराले अरको भाग उत्तराधिकारमा पाउनेछ। मेरो भाग कम हुनेछ। म यस्तो सन्तानका पिता बन्न चाहँदिन, जो अरू कसैको उत्तराधिकारी हुनेछ।" नाटक फेरि सुरु गर्नुहोस्।</w:t>
      </w:r>
    </w:p>
    <w:p>
      <w:pPr/>
      <w:r>
        <w:rPr>
          <w:lang w:val="ne_NP" w:bidi="ne_NP"/>
        </w:rPr>
      </w:r>
      <w:r>
        <w:rPr>
          <w:lang w:val="ne_NP" w:bidi="ne_NP"/>
        </w:rPr>
        <w:t>ओनान अनाज्ञाकारी भएकोले, याहवेले ओनानलाई मर्न लगाउनुभयो। तेस्रो छोरा शेला तामारसँग विवाह गर्न अति सानो थियो। यहूदाले तामारलाई उनका आमाबुबाकहाँ फिर्ता पठाए। यहूदाले तामारलाई प्रतिज्ञा गरे कि शेला उमेर पुगेपछि उनले तामारसँग विवाह गर्नेछन्। यहूदाको यो प्रतिज्ञा पूरा गर्ने कुनै मनसाय थिएन।</w:t>
      </w:r>
    </w:p>
    <w:p>
      <w:pPr/>
      <w:r>
        <w:rPr>
          <w:lang w:val="ne_NP" w:bidi="ne_NP"/>
        </w:rPr>
      </w:r>
      <w:r>
        <w:rPr>
          <w:lang w:val="ne_NP" w:bidi="ne_NP"/>
        </w:rPr>
        <w:t>दृश्य ३ मा, यहूदाकी पत्नीको मृत्यु हुन्छ। यहूदाले सामान्य शोकको समय पालन गरे। त्यसपछि यहूदा भेडाहरूको ऊन कत्रने कामको निरीक्षण गर्न जान्छन्।</w:t>
      </w:r>
    </w:p>
    <w:p>
      <w:pPr/>
      <w:r>
        <w:rPr>
          <w:lang w:val="ne_NP" w:bidi="ne_NP"/>
        </w:rPr>
      </w:r>
      <w:r>
        <w:rPr>
          <w:lang w:val="ne_NP" w:bidi="ne_NP"/>
        </w:rPr>
        <w:t>दृश्य ४ मा, तामारले यहूदाले शेलहको विवाह आफूसँग गराइदिने कुनै मनसाय राखेका छैनन् भन्ने कुरा महसुस गर्छिन्। यहूदा भेडाको ऊन काट्न तामारको घरको बाटो भएर जाँदैछन् भन्ने कुरा तामारलाई थाहा छ। तामारले आफ्ना विधवाका लुगाहरू फुकाल्छिन्। तामारले आफूलाई घुम्टोले ढाक्छिन्। यहूदाले तामारलाई वेश्या ठानून् भनेर उनी बाटोको छेउमा बस्छिन्।</w:t>
      </w:r>
    </w:p>
    <w:p>
      <w:pPr/>
      <w:r>
        <w:rPr>
          <w:lang w:val="ne_NP" w:bidi="ne_NP"/>
        </w:rPr>
      </w:r>
      <w:r>
        <w:rPr>
          <w:lang w:val="ne_NP" w:bidi="ne_NP"/>
        </w:rPr>
        <w:t>अभिनय रोक्नुहोस्: तामारलाई सोध्नुहोस्, "तपाईंलाई अहिले कस्तो महसुस भइरहेको छ?" तपाईंले सुन्न सक्नुहुन्छ, "म रिसाएको र निराश छु।" मेरा ससुराले मलाई प्रतिज्ञा गर्नुभएको थियो र उहाँले आफ्नो प्रतिज्ञा पूरा गर्नुभएको छैन। मलाई वेश्या जस्तै व्यवहार गर्न मन पर्दैन तर मसँग कुनै विकल्प छैन। मैले छोरा पाउनुपर्छ।" नाटक फेरि सुरु गर्नुहोस्।</w:t>
      </w:r>
    </w:p>
    <w:p>
      <w:pPr/>
      <w:r>
        <w:rPr>
          <w:lang w:val="ne_NP" w:bidi="ne_NP"/>
        </w:rPr>
      </w:r>
      <w:r>
        <w:rPr>
          <w:lang w:val="ne_NP" w:bidi="ne_NP"/>
        </w:rPr>
        <w:t>जब यहूदा रोकिन्छन् र बाटोको छेउमा वेश्यासँग पैसा तिरेर यौन सम्बन्ध राख्ने प्रस्ताव गर्छन्, तब ती महिला तामार हुन् भन्ने यहूदालाई थाहा हुँदैन। यहूदाले एउटा सानो बाख्रा तिर्ने प्रस्ताव गर्छन्। तामारले सानो बाख्रा नआइपुगेसम्म धितो वा वस्तुहरू राख्न माग गर्छिन्। तामारले यहूदाको पहिचान गर्ने वस्तुहरूको माग गर्छिन्।</w:t>
      </w:r>
    </w:p>
    <w:p>
      <w:pPr/>
      <w:r>
        <w:rPr>
          <w:lang w:val="ne_NP" w:bidi="ne_NP"/>
        </w:rPr>
      </w:r>
      <w:r>
        <w:rPr>
          <w:lang w:val="ne_NP" w:bidi="ne_NP"/>
        </w:rPr>
        <w:t>अभिनय रोक्नुहोस्: तामारलाई सोध्नुहोस्, "तपाईं किन यहूदाको पहिचान गर्ने वस्तुहरूको माग गरिरहनुभएको छ?" तपाईंले सुन्न सक्नुहुन्छ, "मलाई आशा छ कि म यस संसर्गबाट गर्भवती हुनेछु।" यदि मैले त्यसो गरेँ भने यहूदाले मेरो न्याय गर्नेछ। बुबा को हुन् भनेर प्रमाणित गर्न मलाई यी वस्तुहरू चाहिन्छ। जब यहूदाले आफू बुबा भएको महसुस गर्छन्, तब यहूदाले मलाई चोट पुऱ्याउने छैनन्।" नाटक फेरि सुरु गर्नुहोस्।</w:t>
      </w:r>
    </w:p>
    <w:p>
      <w:pPr/>
      <w:r>
        <w:rPr>
          <w:lang w:val="ne_NP" w:bidi="ne_NP"/>
        </w:rPr>
      </w:r>
      <w:r>
        <w:rPr>
          <w:lang w:val="ne_NP" w:bidi="ne_NP"/>
        </w:rPr>
        <w:t>यहूदा ती महिलालाई तीनवटा वस्तुहरू दिन सहमत भए र त्यसपछि ती वेश्यासँग यौन सम्बन्ध राखे। यहूदा निस्केर गए र भेडाको ऊन कत्रन गए। तामार घर गईन् र आफ्ना विधवाका लुगाहरू फेरि लगाइन्। यहूदालाई आफूले तामारसँग यौन सम्बन्ध राखेको कुरा थाहा थिएन।</w:t>
      </w:r>
    </w:p>
    <w:p>
      <w:pPr/>
      <w:r>
        <w:rPr>
          <w:lang w:val="ne_NP" w:bidi="ne_NP"/>
        </w:rPr>
      </w:r>
      <w:r>
        <w:rPr>
          <w:lang w:val="ne_NP" w:bidi="ne_NP"/>
        </w:rPr>
        <w:t>दृश्य ५ मा, यहूदाले हीरालाई वेश्यालाई सानो बाख्रा दिन र यहूदाका व्यक्तिगत सामानहरू फिर्ता लिन पठाउँछन्। सहरका पुरुषहरूले हीरालाई त्यो क्षेत्रमा कुनै वेश्या छैन भनेर भन्छन्। यहूदाले महिलालाई वस्तुहरू राख्न दिने निर्णय गर्छन्। यहूदालाई लाग्छ कि यदि उनी फेरि ती महिलालाई खोज्न गए भने मानिसहरू उनीमाथि हाँस्नेछन्।</w:t>
      </w:r>
    </w:p>
    <w:p>
      <w:pPr/>
      <w:r>
        <w:rPr>
          <w:lang w:val="ne_NP" w:bidi="ne_NP"/>
        </w:rPr>
      </w:r>
      <w:r>
        <w:rPr>
          <w:lang w:val="ne_NP" w:bidi="ne_NP"/>
        </w:rPr>
        <w:t>दृश्य ६ मा, तामार गर्भवती हुन्छिन् र मानिसहरूलाई गर्भावस्थाको बारेमा थाहा हुन्छ। कसैले यहूदालाई तामार गर्भवती छिन् भनेर भन्छ। यहूदाले तामार वेश्याले जस्तै व्यवहार गरिरहेकी छिन् भन्ने सोच्छन् र उनलाई जलाउनुपर्छ भन्छन्। त्यो समयमा, तामारले यहूदाका तीन व्यक्तिगत वस्तुहरू यहूदालाई फिर्ता पठाउँछिन्। यहूदाले यहूदा नै तामारको बच्चाको पिता हुन् भन्ने कुरा महसुस गर्छन्। त्यसपछि यहूदा भन्छन् कि तामार निर्दोष छिन्। यहूदा ती हुन् जसले गलत काम गरेका छन्।</w:t>
      </w:r>
    </w:p>
    <w:p>
      <w:pPr/>
      <w:r>
        <w:rPr>
          <w:lang w:val="ne_NP" w:bidi="ne_NP"/>
        </w:rPr>
      </w:r>
      <w:r>
        <w:rPr>
          <w:lang w:val="ne_NP" w:bidi="ne_NP"/>
        </w:rPr>
        <w:t>अभिनय रोक्नुहोस्: यहूदालाई सोध्नुहोस्, "तपाईंलाई अब कस्तो महसुस भइरहेको छ?" तपाईंले सुन्न सक्नुहुन्छ, "मैले तामारका लागि जे गर्नुपर्ने थियो, त्यो नगरेकोमा मलाई पछुतो छ। तामारले सही कुरा गरेकी छिन्। म आफ्ना कार्यहरूमा गलत थिएँ।" नाटक फेरि सुरु गर्नुहोस्।</w:t>
      </w:r>
    </w:p>
    <w:p>
      <w:pPr/>
      <w:r>
        <w:rPr>
          <w:lang w:val="ne_NP" w:bidi="ne_NP"/>
        </w:rPr>
      </w:r>
      <w:r>
        <w:rPr>
          <w:lang w:val="ne_NP" w:bidi="ne_NP"/>
        </w:rPr>
        <w:t>दृश्य ७ मा, तामारका जुम्ल्याहा सन्तान जन्मन्छन्। जेठो जन्मिएको व्यक्तिको नाम पेरेस हो।</w:t>
      </w:r>
      <w:r>
        <w:rPr>
          <w:lang w:val="ne_NP" w:bidi="ne_NP"/>
        </w:rPr>
      </w:r>
    </w:p>
    <w:p>
      <w:pPr>
        <w:pStyle w:val="Heading3"/>
      </w:pPr>
      <w:r>
        <w:rPr>
          <w:lang w:val="ne_NP" w:bidi="ne_NP"/>
        </w:rPr>
        <w:t>Step 5</w:t>
      </w:r>
    </w:p>
    <w:p>
      <w:pPr/>
      <w:r>
        <w:rPr>
          <w:lang w:val="ne_NP" w:bidi="ne_NP"/>
        </w:rPr>
      </w:r>
      <w:r>
        <w:rPr>
          <w:lang w:val="ne_NP" w:bidi="ne_NP"/>
        </w:rPr>
        <w:t>पाठलाई बुझ्न-सजिलो संस्करणमा एकपटक सुन्नुहोस्।</w:t>
      </w:r>
    </w:p>
    <w:p>
      <w:pPr/>
      <w:r>
        <w:rPr>
          <w:lang w:val="ne_NP" w:bidi="ne_NP"/>
        </w:rPr>
      </w:r>
      <w:r>
        <w:rPr>
          <w:lang w:val="ne_NP" w:bidi="ne_NP"/>
        </w:rPr>
        <w:t xml:space="preserve">पाठले </w:t>
      </w:r>
      <w:r>
        <w:rPr>
          <w:b/>
          <w:lang w:val="ne_NP" w:bidi="ne_NP"/>
        </w:rPr>
        <w:t>याहवे</w:t>
      </w:r>
      <w:r>
        <w:rPr>
          <w:lang w:val="ne_NP" w:bidi="ne_NP"/>
        </w:rPr>
        <w:t>लाई दुई पटक जनाउँछ। तपाईंले अघिल्लो खण्डहरूमा प्रयोग गर्नुभएको याहवेका लागि त्यही शब्द प्रयोग गर्नुहोस्। याहवेको बारेमा मुख्य शब्दावलीमा छलफल गरिएको छ।</w:t>
      </w:r>
    </w:p>
    <w:p>
      <w:pPr/>
      <w:r>
        <w:rPr>
          <w:lang w:val="ne_NP" w:bidi="ne_NP"/>
        </w:rPr>
      </w:r>
      <w:r>
        <w:rPr>
          <w:lang w:val="ne_NP" w:bidi="ne_NP"/>
        </w:rPr>
        <w:t>यस पाठमा यौन सम्बन्धका धेरै शब्दहरू छन्। विभिन्न अनुवादहरूले महिलासँग यौन सम्बन्ध राख्ने भन्ने अर्थ सुतिन् वा सुतिन् जस्ता वाक्यांशहरू प्रयोग गर्छन्। तपाईंले आफ्नो संस्कृतिका लागि सामाजिक रूपमा स्वीकार गरिएका शब्दहरू प्रयोग गर्नुपर्छ।</w:t>
      </w:r>
    </w:p>
    <w:p>
      <w:pPr/>
      <w:r>
        <w:rPr>
          <w:lang w:val="ne_NP" w:bidi="ne_NP"/>
        </w:rPr>
      </w:r>
      <w:r>
        <w:rPr>
          <w:lang w:val="ne_NP" w:bidi="ne_NP"/>
        </w:rPr>
        <w:t>रोक्नुहोस् र छलफल गर्नुहोस्: कथामा यस्ता यौन भेटघाटहरूका कथाहरू सुनाउनुहोस्। यी कुराहरूको बारेमा सार्वजनिक रूपमा कुरा गर्दा ठीक छ भन्ने कुरा देखाउन प्रयोग गर्नुभएको शब्दहरू र वाक्यांशहरू सुन्नुहोस्।</w:t>
      </w:r>
    </w:p>
    <w:p>
      <w:pPr/>
      <w:r>
        <w:rPr>
          <w:lang w:val="ne_NP" w:bidi="ne_NP"/>
        </w:rPr>
      </w:r>
      <w:r>
        <w:rPr>
          <w:lang w:val="ne_NP" w:bidi="ne_NP"/>
        </w:rPr>
        <w:t>यहूदाले त्यो व्यवस्थालाई बुझाउँछ जसले एउटा भाइले उत्तराधिकारी प्रदान गर्नका लागि आफ्नो भाइकी विधवासँग सुत्नु पर्छ। जन्मिएको बच्चा मृत भाइको उत्तराधिकारी हुनेछ, वास्तवमा बच्चालाई पिता बनाउने व्यक्तिको उत्तराधिकारी होइन। यहूदाले यस व्यवस्थाको नाम दिँदैनन्। यो लेवीरको व्यवस्था थियो र प्राचीन मध्य पूर्वमा एउटा सामान्य अभ्यास थियो।</w:t>
      </w:r>
    </w:p>
    <w:p>
      <w:pPr/>
      <w:r>
        <w:rPr>
          <w:lang w:val="ne_NP" w:bidi="ne_NP"/>
        </w:rPr>
      </w:r>
      <w:r>
        <w:rPr>
          <w:lang w:val="ne_NP" w:bidi="ne_NP"/>
        </w:rPr>
        <w:t>एरको उत्तराधिकारी मानिने बच्चा तामारबाट होस् भन्ने ओनान चाहँदैनथे। ओनान एउटा प्रकारको जन्म नियन्त्रणको अभ्यास गर्छन्। यसको अर्थ ओनानले यौन संभोगको प्रक्रियाको समयमा रोके र आफ्नो बीउ वा शुक्राणु जमिनमा खन्याए। यसले तामारलाई गर्भवती हुनलाई असम्भव बनायो। बच्चा जन्मिनका लागि पुरुषको शुक्राणु महिलाको शरीरमा प्रवेश गर्नुपर्छ। प्रत्येक समूहमा भन्न सकिने यस प्रक्रियालाई वर्णन गर्ने तरिकाहरू पाइन्छ।</w:t>
      </w:r>
    </w:p>
    <w:p>
      <w:pPr/>
      <w:r>
        <w:rPr>
          <w:lang w:val="ne_NP" w:bidi="ne_NP"/>
        </w:rPr>
      </w:r>
      <w:r>
        <w:rPr>
          <w:lang w:val="ne_NP" w:bidi="ne_NP"/>
        </w:rPr>
        <w:t>रोक्नुहोस् र छलफल गर्नुहोस्: तपाईंको संस्कृतिमा भएको यस्तै अवस्थाको बारेमा कुरा गर्नुहोस्। तपाईंले कार्यलाई वर्णन गर्न प्रयोग गर्नुभएको शब्दहरू ध्यान दिनुहोस्। तिम्री हजुरबुबाले यो सुनेर स्वीकार गर्नुभएकोले तपाईं यो कसरी भन्नुहुन्छ?</w:t>
      </w:r>
    </w:p>
    <w:p>
      <w:pPr/>
      <w:r>
        <w:rPr>
          <w:lang w:val="ne_NP" w:bidi="ne_NP"/>
        </w:rPr>
      </w:r>
      <w:r>
        <w:rPr>
          <w:lang w:val="ne_NP" w:bidi="ne_NP"/>
        </w:rPr>
        <w:t xml:space="preserve">ओनानले आफ्ना मृत भाइका लागि उत्तराधिकारी दिन अस्वीकार गर्नु उसको पाप थियो। ओनानले आफ्ना बुबाको आज्ञा मानेनन्। याहवेले ओनानको जीवन लिनुभयो किनभने ओनानले आफ्ना भाइका लागि उत्तराधिकारी दिन अस्वीकार गरे। याहवेले भन्नुभयो कि ओनानले जे गरे, त्यो खराब वा </w:t>
      </w:r>
      <w:r>
        <w:rPr>
          <w:b/>
          <w:lang w:val="ne_NP" w:bidi="ne_NP"/>
        </w:rPr>
        <w:t>दुष्ट</w:t>
      </w:r>
      <w:r>
        <w:rPr>
          <w:lang w:val="ne_NP" w:bidi="ne_NP"/>
        </w:rPr>
        <w:t xml:space="preserve"> थियो। दुष्टको बारेमा मुख्य शब्दावलीमा छलफल गरिएको छ।</w:t>
      </w:r>
    </w:p>
    <w:p>
      <w:pPr/>
      <w:r>
        <w:rPr>
          <w:lang w:val="ne_NP" w:bidi="ne_NP"/>
        </w:rPr>
      </w:r>
      <w:r>
        <w:rPr>
          <w:lang w:val="ne_NP" w:bidi="ne_NP"/>
        </w:rPr>
        <w:t xml:space="preserve">जब यहूदाले तामारलाई बाटोको छेउमा भेटे, तब उनले तामारलाई चिनेनन्। तामारले आफ्नी विधवाका लुगाहरू खोलेर यहूदालाई उनीसँग यौन सम्बन्ध राख्न लोभ पार्न अन्य लुगाहरू लगाएकी थिइन्। तामारले आफ्नो अनुहार पनि घुम्टोले ढाकिन्। यहूदाले तामारलाई एक </w:t>
      </w:r>
      <w:r>
        <w:rPr>
          <w:b/>
          <w:lang w:val="ne_NP" w:bidi="ne_NP"/>
        </w:rPr>
        <w:t>वेश्या</w:t>
      </w:r>
      <w:r>
        <w:rPr>
          <w:lang w:val="ne_NP" w:bidi="ne_NP"/>
        </w:rPr>
        <w:t xml:space="preserve"> ठाने। वेश्या भनेको यौनसम्पर्क गर्नका लागि आफ्नो शरीर बेच्ने व्यक्ति हो। केही अनुवादहरूले वेश्या शब्द प्रयोग गर्छन्। एउटा </w:t>
      </w:r>
      <w:r>
        <w:rPr>
          <w:b/>
          <w:lang w:val="ne_NP" w:bidi="ne_NP"/>
        </w:rPr>
        <w:t>वेश्या</w:t>
      </w:r>
      <w:r>
        <w:rPr>
          <w:lang w:val="ne_NP" w:bidi="ne_NP"/>
        </w:rPr>
        <w:t xml:space="preserve"> भनेकी त्यस्ती महिला थिइन् जो प्रजनन शक्तिसम्बन्धी थान वा मन्दिरमा आराधनाको एउटा भागको रूपमा वेश्यावृत्तिमा समर्पित थिइन्। कनानीहरूका धेरै मन्दिरहरू वा धर्मस्थलहरू छन्। वेश्या भनेको यौनसम्पर्कका लागि आफूलाई बेच्ने कुनै पनि महिला हुन्। एक वेश्या भन्नाले अर्को अर्थमा कुनै विशेष मूर्तिपूजक वा झूटा देवताको सेवा गर्न वेश्यावृत्तिको प्रयोग गर्ने वेश्यालाई बुझिन्थ्यो। तपाईंले सबै मानिसहरूसँग प्रयोग गर्न मिल्ने शब्दहरू खोज्नुपर्छ। यहूदाले सोचे कि वेश्याले एउटा स्थानीय मूर्तिपूजक प्रजनन मन्दिरका लागि काम गरिरहेको थियो।</w:t>
      </w:r>
    </w:p>
    <w:p>
      <w:pPr/>
      <w:r>
        <w:rPr>
          <w:lang w:val="ne_NP" w:bidi="ne_NP"/>
        </w:rPr>
      </w:r>
      <w:r>
        <w:rPr>
          <w:lang w:val="ne_NP" w:bidi="ne_NP"/>
        </w:rPr>
        <w:t xml:space="preserve">जब तामारले बाटोको छेउमा यहूदालाई भेटिन्, तब यहूदाले तामारलाई एक वेश्या ठाने र उनीसँग यौन सम्बन्धका लागि पैसा दिने प्रस्ताव गरे। तामारले ग्यारेन्टी वा </w:t>
      </w:r>
      <w:r>
        <w:rPr>
          <w:b/>
          <w:lang w:val="ne_NP" w:bidi="ne_NP"/>
        </w:rPr>
        <w:t>बन्धकी</w:t>
      </w:r>
      <w:r>
        <w:rPr>
          <w:lang w:val="ne_NP" w:bidi="ne_NP"/>
        </w:rPr>
        <w:t xml:space="preserve"> मागिन्। ग्यारेन्टी वा बन्धकी भनेको प्रतिज्ञा गरिएको भुक्तानी साँच्चै तिरिनेछ भन्ने कुरा पक्का गर्नका लागि छोडिएको मूल्यवान् वस्तु हो। यहूदाले मूल्यको रूपमा बाख्राको एउटा पाठो दिने प्रतिज्ञा गरे। तामारले यहूदाले तामारलाई केही मूल्यवान कुरा छोडेर जाऊन् भन्ने चाहन्थिन्। यसरी यदि यहूदाले बाख्रो नपठाएको भए, तामारसँग अझै केही मूल्यवान कुरा हुन्थ्यो। तामारले यहूदाको छाप, डोरी र लट्ठी मागिन्। त्यो </w:t>
      </w:r>
      <w:r>
        <w:rPr>
          <w:b/>
          <w:lang w:val="ne_NP" w:bidi="ne_NP"/>
        </w:rPr>
        <w:t>छाप</w:t>
      </w:r>
      <w:r>
        <w:rPr>
          <w:lang w:val="ne_NP" w:bidi="ne_NP"/>
        </w:rPr>
        <w:t xml:space="preserve"> एउटा बेलनाकार वस्तु थियो जसमा यहूदाको प्रतिनिधित्व गर्ने एउटा नक्काशी थियो। यहूदाले यो आफ्नो घाँटीको वरिपरि एउटा डोरीमा लगाएका थिए। जब यहूदालाई केही हस्ताक्षर गर्नुपर्ने हुन्थ्यो, उनले यो बेलनाकार वस्तुलाई माटोमा थिच्ने गर्थे। यो हस्ताक्षर यहूदाको थियो भन्ने कुरा सबैले थाहा पाउने थिए। त्यो हिँड्ने लट्ठीमा सबैले चिन्न सक्ने गरी बुट्टाहरू कुँदिएका हुन्थे। यी वस्तुहरू मागेर तामार आफूसँग आएर यौन सम्बन्ध राख्ने व्यक्तिको पहिचान गर्न सफल भइन्।</w:t>
      </w:r>
    </w:p>
    <w:p>
      <w:pPr/>
      <w:r>
        <w:rPr>
          <w:lang w:val="ne_NP" w:bidi="ne_NP"/>
        </w:rPr>
      </w:r>
      <w:r>
        <w:rPr>
          <w:lang w:val="ne_NP" w:bidi="ne_NP"/>
        </w:rPr>
        <w:t>फेरि बेलनाकार छापको तस्वीर देखाउनुहोस्।</w:t>
      </w:r>
    </w:p>
    <w:p>
      <w:pPr/>
      <w:r>
        <w:rPr>
          <w:lang w:val="ne_NP" w:bidi="ne_NP"/>
        </w:rPr>
      </w:r>
      <w:r>
        <w:rPr>
          <w:lang w:val="ne_NP" w:bidi="ne_NP"/>
        </w:rPr>
        <w:t xml:space="preserve">यहूदाले थाहा पाउँछन् कि एरको उत्तराधिकारीको रूपमा एउटा बच्चा जन्माउन तामार यहूदासँग सुतेकी थिइन्। यहूदा भन्छन् कि तामारका कामहरू </w:t>
      </w:r>
      <w:r>
        <w:rPr>
          <w:b/>
          <w:lang w:val="ne_NP" w:bidi="ne_NP"/>
        </w:rPr>
        <w:t>धर्मी</w:t>
      </w:r>
      <w:r>
        <w:rPr>
          <w:lang w:val="ne_NP" w:bidi="ne_NP"/>
        </w:rPr>
        <w:t xml:space="preserve"> छन्। धर्मिकताको बारेमा मुख्य शब्दावलीमा छलफल गरिएको छ। यस अवस्थामा, यहूदा भनिरहेका छन् कि तामार आफ्ना कार्यहरूमा निर्दोष थिइन्। तामार निर्दोष थिइन्। तामारले सही कारणहरूका लागि कार्य गरिन्। यहूदा भन्छन् कि तामार उनीभन्दा बढी धर्मी छिन्, जसको अर्थ उनी यहूदाभन्दा बढी निर्दोष वा निष्कलङ्क छिन्। यहूदा तामारका लागि पति र एरका लागि उत्तराधिकारी प्रदान गर्ने आफ्नो कार्यमा असफल भए। तामारले यो गराउन आफैँले कदम चालेकी थिइन् ।</w:t>
      </w:r>
    </w:p>
    <w:p>
      <w:pPr/>
      <w:r>
        <w:rPr>
          <w:lang w:val="ne_NP" w:bidi="ne_NP"/>
        </w:rPr>
      </w:r>
      <w:r>
        <w:rPr>
          <w:lang w:val="ne_NP" w:bidi="ne_NP"/>
        </w:rPr>
        <w:t>तामारले बच्चा जन्माउने बेलामा, उनले जुम्ल्याहा बच्चा जन्माउँदै गरेको कुरा उनीहरूले पत्ता लगाए। जब एउटा हात जन्म नलीबाट बाहिर निस्कियो, तब सुडेनीले यो पहिलो शिशु हो भन्ने सोचिन् र जेठो जन्मिएको पहिचान गर्नका लागि नाडीको वरिपरि रातो धागो बाँधिन्। त्यो संस्कृतिमा, जेठा छोराहरूका अधिकार र सुअवसरका साथै जिम्मेवारीहरू पनि थिए। अंशबन्डाको अधिकारका लागि कुन जुम्ल्याहा पहिले जन्मिएको थियो भन्ने कुरा थाहा पाउनु महत्त्वपूर्ण थियो। अर्को शिशु वास्तवमा जेठो थियो। रातो धागोले कुन बच्चा जेठो सन्तान थियो भन्ने कुरा निश्चित गर्न मद्दत गर्यो।</w:t>
      </w:r>
      <w:r>
        <w:rPr>
          <w:lang w:val="ne_NP" w:bidi="ne_NP"/>
        </w:rPr>
      </w:r>
    </w:p>
    <w:p>
      <w:pPr>
        <w:pStyle w:val="Heading3"/>
      </w:pPr>
      <w:r>
        <w:rPr>
          <w:lang w:val="ne_NP" w:bidi="ne_NP"/>
        </w:rPr>
        <w:t>Step 6</w:t>
      </w:r>
    </w:p>
    <w:p>
      <w:pPr/>
      <w:r>
        <w:rPr>
          <w:lang w:val="ne_NP" w:bidi="ne_NP"/>
        </w:rPr>
      </w:r>
      <w:r>
        <w:rPr>
          <w:lang w:val="ne_NP" w:bidi="ne_NP"/>
        </w:rPr>
        <w:t>अनुवादलाई सजिलोसँग बुझ्न यस खण्डको श्रव्य संस्करण सुन्‍नुहोस्।</w:t>
      </w:r>
    </w:p>
    <w:p>
      <w:pPr/>
      <w:r>
        <w:rPr>
          <w:lang w:val="ne_NP" w:bidi="ne_NP"/>
        </w:rPr>
      </w:r>
      <w:r>
        <w:rPr>
          <w:lang w:val="ne_NP" w:bidi="ne_NP"/>
        </w:rPr>
        <w:t>यस सत्रमा, एउटा समूहको रूपमा तपाईंको आफ्नै भाषामा खण्डलाई पुन: भन्न लगाउनुहोस्।</w:t>
      </w:r>
    </w:p>
    <w:p>
      <w:pPr/>
      <w:r>
        <w:rPr>
          <w:lang w:val="ne_NP" w:bidi="ne_NP"/>
        </w:rPr>
      </w:r>
      <w:r>
        <w:rPr>
          <w:lang w:val="ne_NP" w:bidi="ne_NP"/>
        </w:rPr>
        <w:t>पहिला, सम्पूर्ण समूहले खण्डलाई तपाईंको आफ्नै भाषामा बताउन अभ्यास गर्नुपर्छ। तपाईंले अघिल्लो चरणहरूमा निर्णय गर्नुभएको कुराहरू जस्तै कालक्रम, शब्दहरू, वाक्यांशहरू, भावनाहरू, वा तपाईंले छलफल गर्नुभएको अन्य कुराहरू यसमा समावेश गर्नलाई सम्झनुहोस्।</w:t>
      </w:r>
    </w:p>
    <w:p>
      <w:pPr/>
      <w:r>
        <w:rPr>
          <w:lang w:val="ne_NP" w:bidi="ne_NP"/>
        </w:rPr>
      </w:r>
      <w:r>
        <w:rPr>
          <w:lang w:val="ne_NP" w:bidi="ne_NP"/>
        </w:rPr>
        <w:t>एउटा समूहको सदस्यले खण्डका केही वाक्यहरू भन्नुपर्छ र रोकिनु पर्छ। समूहको अर्को सदस्यले खण्डको अर्को भाग भन्नु पर्छ र रोकिनु पर्छ। समूहले सम्पूर्ण खण्डलाई पुन: नभन्दासम्म यो गर्नुहोस्। यस चरणमा समूहका सदस्यहरूले एक अर्कालाई सच्याउन सक्छन्।</w:t>
      </w:r>
    </w:p>
    <w:p>
      <w:pPr/>
      <w:r>
        <w:rPr>
          <w:lang w:val="ne_NP" w:bidi="ne_NP"/>
        </w:rPr>
      </w:r>
      <w:r>
        <w:rPr>
          <w:lang w:val="ne_NP" w:bidi="ne_NP"/>
        </w:rPr>
        <w:t xml:space="preserve">अडियो रोक्‍नुहोस्। </w:t>
      </w:r>
    </w:p>
    <w:p>
      <w:pPr/>
      <w:r>
        <w:rPr>
          <w:lang w:val="ne_NP" w:bidi="ne_NP"/>
        </w:rPr>
      </w:r>
      <w:r>
        <w:rPr>
          <w:lang w:val="ne_NP" w:bidi="ne_NP"/>
        </w:rPr>
        <w:t>अर्को पटक, समूहको प्रत्येक सदस्यले कम्तिमा पनि एकचोटि सम्पूर्ण खण्डलाई नरोकी भन्नुपर्छ। समूहको सदस्यले खण्डलाई सम्झन मद्दत गर्न कुनैपनि वस्तुहरू, चालहरू, वा तिनीहरूको स्टोरीबोर्ड प्रयोग गर्न सक्छन्।</w:t>
      </w:r>
    </w:p>
    <w:p>
      <w:pPr/>
      <w:r>
        <w:rPr>
          <w:lang w:val="ne_NP" w:bidi="ne_NP"/>
        </w:rPr>
      </w:r>
      <w:r>
        <w:rPr>
          <w:lang w:val="ne_NP" w:bidi="ne_NP"/>
        </w:rPr>
        <w:t xml:space="preserve">अडियो रोक्‍नुहोस्। </w:t>
      </w:r>
    </w:p>
    <w:p>
      <w:pPr/>
      <w:r>
        <w:rPr>
          <w:lang w:val="ne_NP" w:bidi="ne_NP"/>
        </w:rPr>
      </w:r>
      <w:r>
        <w:rPr>
          <w:lang w:val="ne_NP" w:bidi="ne_NP"/>
        </w:rPr>
        <w:t>त्यसपछि, तपाईंलाई सबैभन्दा बढी मनपरेको खण्डको संस्करण कस्को हो समूहले निर्णय गर्न सक्छ। तपाईंले एउटा समूहको सदस्यले एउटा दृश्य बताएको तरिका मनपर्यो तर तपाईंले अर्को दृश्य अर्कै समूहको सदस्यले बताएको तरिका मनपर्यो भनेर निर्णय गर्न सक्नुहुन्छ।</w:t>
      </w:r>
    </w:p>
    <w:p>
      <w:pPr/>
      <w:r>
        <w:rPr>
          <w:lang w:val="ne_NP" w:bidi="ne_NP"/>
        </w:rPr>
      </w:r>
      <w:r>
        <w:rPr>
          <w:lang w:val="ne_NP" w:bidi="ne_NP"/>
        </w:rPr>
        <w:t xml:space="preserve">अडियो रोक्‍नुहोस्। </w:t>
      </w:r>
    </w:p>
    <w:p>
      <w:pPr/>
      <w:r>
        <w:rPr>
          <w:lang w:val="ne_NP" w:bidi="ne_NP"/>
        </w:rPr>
      </w:r>
      <w:r>
        <w:rPr>
          <w:lang w:val="ne_NP" w:bidi="ne_NP"/>
        </w:rPr>
        <w:t>अन्तमा, समूहले सबैजना सहमत हुने खण्डको अन्तिम संस्करणलाई सँगै राख्न सक्छन्। समूहको प्रत्येक सदस्यले यस खण्डको अन्तिम संस्करण सुनाउने अभ्यास गर्नुपर्छ।</w:t>
      </w:r>
      <w:r>
        <w:rPr>
          <w:lang w:val="ne_NP" w:bidi="ne_NP"/>
        </w:rPr>
      </w:r>
      <w:r>
        <w:rPr>
          <w:lang w:val="ne_NP" w:bidi="ne_NP"/>
        </w:rPr>
      </w:r>
    </w:p>
    <w:p>
      <w:pPr/>
      <w:r>
        <w:rPr>
          <w:lang w:val="ne_NP" w:bidi="ne_NP"/>
        </w:rPr>
      </w:r>
    </w:p>
    <w:p>
      <w:pPr>
        <w:pStyle w:val="Heading2"/>
      </w:pPr>
      <w:r>
        <w:rPr>
          <w:lang w:val="ne_NP" w:bidi="ne_NP"/>
        </w:rPr>
        <w:t>Genesis 39:1–23</w:t>
      </w:r>
      <w:r>
        <w:rPr>
          <w:lang w:val="ne_NP" w:bidi="ne_NP"/>
        </w:rPr>
      </w:r>
    </w:p>
    <w:p>
      <w:pPr>
        <w:pStyle w:val="Heading3"/>
      </w:pPr>
      <w:r>
        <w:rPr>
          <w:lang w:val="ne_NP" w:bidi="ne_NP"/>
        </w:rPr>
        <w:t>Step 1</w:t>
      </w:r>
    </w:p>
    <w:p>
      <w:pPr/>
      <w:r>
        <w:rPr>
          <w:lang w:val="ne_NP" w:bidi="ne_NP"/>
        </w:rPr>
      </w:r>
      <w:r>
        <w:rPr>
          <w:lang w:val="ne_NP" w:bidi="ne_NP"/>
        </w:rPr>
        <w:t>उत्पत्ति ३९:१–२३ सुन्नुहोस् र यसलाई आफ्नो हृदयमा राख्नुहोस्। पाठलाई तीन पटक सुन्नुहोस् (सम्भव छ भने तीन फरक अनुवादहरूमा)। त्यसपछि टोलीले निम्न प्रश्नहरूको छलफल गर्नुहोस:</w:t>
      </w:r>
    </w:p>
    <w:p>
      <w:pPr>
        <w:pStyle w:val="ListBullet"/>
        <w:spacing w:line="240" w:lineRule="auto"/>
        <w:ind w:left="720"/>
      </w:pPr>
      <w:r>
        <w:rPr>
          <w:lang w:val="ne_NP" w:bidi="ne_NP"/>
        </w:rPr>
      </w:r>
      <w:r>
        <w:rPr>
          <w:lang w:val="ne_NP" w:bidi="ne_NP"/>
        </w:rPr>
        <w:t>यो खण्डमा तपाईंलाई के मन पर्‍यो?</w:t>
      </w:r>
    </w:p>
    <w:p>
      <w:pPr>
        <w:pStyle w:val="ListBullet"/>
        <w:spacing w:line="240" w:lineRule="auto"/>
        <w:ind w:left="720"/>
      </w:pPr>
      <w:r>
        <w:rPr>
          <w:lang w:val="ne_NP" w:bidi="ne_NP"/>
        </w:rPr>
      </w:r>
      <w:r>
        <w:rPr>
          <w:lang w:val="ne_NP" w:bidi="ne_NP"/>
        </w:rPr>
        <w:t>तपाईलाई के मन पर्दैन वा के बुझ्नुहुन्न?</w:t>
      </w:r>
    </w:p>
    <w:p>
      <w:pPr>
        <w:pStyle w:val="ListBullet"/>
        <w:spacing w:line="240" w:lineRule="auto"/>
        <w:ind w:left="720"/>
      </w:pPr>
      <w:r>
        <w:rPr>
          <w:lang w:val="ne_NP" w:bidi="ne_NP"/>
        </w:rPr>
      </w:r>
      <w:r>
        <w:rPr>
          <w:lang w:val="ne_NP" w:bidi="ne_NP"/>
        </w:rPr>
        <w:t>यो कथाले हामीलाई परमेश्वरको बारेमा के भन्छ?</w:t>
      </w:r>
    </w:p>
    <w:p>
      <w:pPr>
        <w:pStyle w:val="ListBullet"/>
        <w:spacing w:line="240" w:lineRule="auto"/>
        <w:ind w:left="720"/>
      </w:pPr>
      <w:r>
        <w:rPr>
          <w:lang w:val="ne_NP" w:bidi="ne_NP"/>
        </w:rPr>
      </w:r>
      <w:r>
        <w:rPr>
          <w:lang w:val="ne_NP" w:bidi="ne_NP"/>
        </w:rPr>
        <w:t>यो खण्डले मानिसबारे हामीलाई के भन्दछ?</w:t>
      </w:r>
    </w:p>
    <w:p>
      <w:pPr>
        <w:pStyle w:val="ListBullet"/>
        <w:spacing w:line="240" w:lineRule="auto"/>
        <w:ind w:left="720"/>
      </w:pPr>
      <w:r>
        <w:rPr>
          <w:lang w:val="ne_NP" w:bidi="ne_NP"/>
        </w:rPr>
      </w:r>
      <w:r>
        <w:rPr>
          <w:lang w:val="ne_NP" w:bidi="ne_NP"/>
        </w:rPr>
        <w:t>यो खण्डले कसरी हाम्रो दैनिक जीवनलाई प्रभाव पार्छ?</w:t>
      </w:r>
    </w:p>
    <w:p>
      <w:pPr>
        <w:pStyle w:val="ListBullet"/>
        <w:spacing w:line="240" w:lineRule="auto"/>
        <w:ind w:left="720"/>
      </w:pPr>
      <w:r>
        <w:rPr>
          <w:lang w:val="ne_NP" w:bidi="ne_NP"/>
        </w:rPr>
      </w:r>
      <w:r>
        <w:rPr>
          <w:lang w:val="ne_NP" w:bidi="ne_NP"/>
        </w:rPr>
        <w:t>यो कथा सुन्नु पर्ने तपाईंले चिन्नुभएको व्यक्ति को हुनुहुन्छ?</w:t>
      </w:r>
      <w:r>
        <w:rPr>
          <w:lang w:val="ne_NP" w:bidi="ne_NP"/>
        </w:rPr>
      </w:r>
    </w:p>
    <w:p>
      <w:pPr>
        <w:pStyle w:val="Heading3"/>
      </w:pPr>
      <w:r>
        <w:rPr>
          <w:lang w:val="ne_NP" w:bidi="ne_NP"/>
        </w:rPr>
        <w:t>Step 2</w:t>
      </w:r>
    </w:p>
    <w:p>
      <w:pPr/>
      <w:r>
        <w:rPr>
          <w:lang w:val="ne_NP" w:bidi="ne_NP"/>
        </w:rPr>
      </w:r>
      <w:r>
        <w:rPr>
          <w:lang w:val="ne_NP" w:bidi="ne_NP"/>
        </w:rPr>
        <w:t>मञ्चको तयारी</w:t>
      </w:r>
    </w:p>
    <w:p>
      <w:pPr/>
      <w:r>
        <w:rPr>
          <w:lang w:val="ne_NP" w:bidi="ne_NP"/>
        </w:rPr>
      </w:r>
      <w:r>
        <w:rPr>
          <w:lang w:val="ne_NP" w:bidi="ne_NP"/>
        </w:rPr>
        <w:t>उत्पत्ति ३९:१–२३</w:t>
      </w:r>
    </w:p>
    <w:p>
      <w:pPr/>
      <w:r>
        <w:rPr>
          <w:lang w:val="ne_NP" w:bidi="ne_NP"/>
        </w:rPr>
      </w:r>
      <w:r>
        <w:rPr>
          <w:lang w:val="ne_NP" w:bidi="ne_NP"/>
        </w:rPr>
        <w:t>पाठलाई बुझ्न-सजिलो संस्करणमा एकपटक सुन्नुहोस्।</w:t>
      </w:r>
    </w:p>
    <w:p>
      <w:pPr/>
      <w:r>
        <w:rPr>
          <w:lang w:val="ne_NP" w:bidi="ne_NP"/>
        </w:rPr>
      </w:r>
      <w:r>
        <w:rPr>
          <w:lang w:val="ne_NP" w:bidi="ne_NP"/>
        </w:rPr>
        <w:t>यो खण्ड फेरि योसेफको कथामा फर्कन्छ। यो योसेफ मिश्र आइपुग्दा उनलाई के भयो र उनी मिश्रमा बसोबास गरेको पहिलो केही वर्षहरूको एउटा कथात्मक विवरण हो।</w:t>
      </w:r>
    </w:p>
    <w:p>
      <w:pPr/>
      <w:r>
        <w:rPr>
          <w:lang w:val="ne_NP" w:bidi="ne_NP"/>
        </w:rPr>
      </w:r>
      <w:r>
        <w:rPr>
          <w:lang w:val="ne_NP" w:bidi="ne_NP"/>
        </w:rPr>
        <w:t>कनान र मिश्रको नक्सा देखाउनुहोस्।</w:t>
      </w:r>
    </w:p>
    <w:p>
      <w:pPr/>
      <w:r>
        <w:rPr>
          <w:lang w:val="ne_NP" w:bidi="ne_NP"/>
        </w:rPr>
      </w:r>
      <w:r>
        <w:rPr>
          <w:lang w:val="ne_NP" w:bidi="ne_NP"/>
        </w:rPr>
        <w:t>यस खण्डले व्यापारीहरूका लागि सामान्य नाम, इश्माएलीहरू प्रयोग गर्दछ। यूसुफको अघिल्लो खण्डमा, लेखकले व्यापारीहरूलाई इश्माएली र मिद्यानी भनेका छन्। इश्माएलीहरू सबै व्यापारीहरूका लागि प्रयोग हुने सामान्य शब्द हो। जब तिनीहरू मिश्र आइपुगे, तब इश्माएलीहरूले योसेफलाई पोतीफर नाम गरेको एक व्यक्तिलाई बेचे, जो मिश्रका राजा फारोका रक्षकका कप्तान थिए। यसको अर्थ पोतीफर दरबार र दरबारमा बस्ने सबैको सुरक्षाका लागि जिम्मेवार थिए। मिश्रका राजाहरूले फारोको उपाधि प्रयोग गरे।</w:t>
      </w:r>
    </w:p>
    <w:p>
      <w:pPr/>
      <w:r>
        <w:rPr>
          <w:lang w:val="ne_NP" w:bidi="ne_NP"/>
        </w:rPr>
      </w:r>
      <w:r>
        <w:rPr>
          <w:lang w:val="ne_NP" w:bidi="ne_NP"/>
        </w:rPr>
        <w:t>याहवे योसेफसँग हुनुहुन्थ्यो। यो वाक्यांश खण्डमा ४ पटक दोहोर्याइएको छ। प्रत्येक पटक, यस वाक्यांशले हामीलाई याहवेले योसेफका लागि केही राम्रो कुरा गराउनुभयो भनेर बताउँछ। याहवेले योसेफले गरेका सबै काममा उनलाई सफलता दिनुभयो वा सफल बनाउनुभयो। योसेफले सामान्य दासको रूपमा सुरु गरे। त्यसपछि पोतीफरले योसेफलाई आफ्नो व्यक्तिगत सहायक बनाए। त्यसपछि पोतीफरले योसेफलाई आफ्नो घरको र आफ्नो स्वामित्वमा भएका सबै थोकको जिम्मा दिए। जब पोतीफरले योसेफलाई पोतीफरको घरको जिम्मा दिए, तब परमप्रभुले उनलाई समृद्ध पनि बनाउनुभयो। परमप्रभुले योसेफका खातिर पोतीफरको घरानालाई आशिष् दिनुभयो। यसको अर्थ पोतीफरको घर र उनको व्यापारका सबै कुरा सहज रूपमा चल्थे र फल्थे। परमप्रभुले योसेफको कारणले उनलाई आशिष् दिइरहनुभएको थियो भन्ने कुरा पोतीफरले थाहा पाए। पोतीफरले योसेफलाई आफ्ना सबै कुराको जिम्मा दिए। योसेफले पोतीफरका लागि सबै कुराको हेरचाह गरे ताकि पोतीफरले आफूले खान चाहेको कुराको मात्र चिन्ता गर्नुपर्यो। मिश्रका मानिसहरूले विदेशीहरूलाई उनीहरूको खाना पकाउन दिँदैनथे।</w:t>
      </w:r>
    </w:p>
    <w:p>
      <w:pPr/>
      <w:r>
        <w:rPr>
          <w:lang w:val="ne_NP" w:bidi="ne_NP"/>
        </w:rPr>
      </w:r>
      <w:r>
        <w:rPr>
          <w:lang w:val="ne_NP" w:bidi="ne_NP"/>
        </w:rPr>
        <w:t>योसेफ एक सुन्दर र सुगठित शरीर भएका मानिस थिए। पोतीफरकी पत्नीले योसेफलाई हेरिन् र योसेफसँग सुत्न चाहन्थिन्। पोतीफरकी पत्नीले भनिन्, "आऊ र मसँग सुत।" वा "आऊ र मसँग सुत।" रोक्नुहोस् र छलफल गर्नुहोस्: एकजना महिलाले एउटा युवकलाई आफूसँग आएर यौन सम्बन्ध राख्न मनाउन खोजिरहेको कथा सुनाउनुहोस्। उनी के चाहन्छिन् भन्ने कुरा वर्णन गर्न तपाईं कुन शब्द र वाक्यांशहरू प्रयोग गर्नुहुन्छ? सबैले बुझ्ने गरी तर प्रयोग गरिएको भाषाबाट कोही पनि दुखी नहुने गरी तपाईं यस बारेमा कसरी विनम्रतापूर्वक कुरा गर्नुहुन्छ?</w:t>
      </w:r>
    </w:p>
    <w:p>
      <w:pPr/>
      <w:r>
        <w:rPr>
          <w:lang w:val="ne_NP" w:bidi="ne_NP"/>
        </w:rPr>
      </w:r>
      <w:r>
        <w:rPr>
          <w:lang w:val="ne_NP" w:bidi="ne_NP"/>
        </w:rPr>
        <w:t>योसेफले पोतीफरकी पत्नीसँग सुत्न अस्वीकार गरे। योसेफले पोतीफरले कसरी उनलाई आफ्नो सम्पूर्ण घराना सुम्पेर भरोसा गरेका थिए भन्ने कुराको व्याख्या गरे। पोतीफरले पोतीफरकी पत्नी बाहेक सबै कुराको नियन्त्रण योसेफलाई दिए। योसेफ भन्छन् कि पोतीफरकी पत्नीसँग सुत्नु भनेको दुष्ट्याइँ र परमेश्वरको विरुद्धमा एउटा ठूलो पाप हुनेछ। पाप परमेश्वरप्रतिको अनाज्ञाकारिताको कार्य हो। खण्ड अनुसार, पोतीफरकी पत्नीले योसेफको इन्कार स्वीकार गरिनन्। पोतीफरकी पत्नीले दिनदिनै योसेफलाई आफूसँग सुत्न लगाउने प्रयास गरिरहिन्। पोतीफरकी पत्नीले सोधेको प्रत्येक पटक योसेफले अस्वीकार गरे।</w:t>
      </w:r>
    </w:p>
    <w:p>
      <w:pPr/>
      <w:r>
        <w:rPr>
          <w:lang w:val="ne_NP" w:bidi="ne_NP"/>
        </w:rPr>
      </w:r>
      <w:r>
        <w:rPr>
          <w:lang w:val="ne_NP" w:bidi="ne_NP"/>
        </w:rPr>
        <w:t>त्यसपछि एक दिन, योसेफ घरमा एक्लै केही काम गरिरहेका थिए। पोतीफरकी पत्नीले योसेफको कुर्ता वा लबेदा समातिन्। यो पुरुषहरूले लगाउने एउटा खुल्ला बाहिरी लुगा थियो। कुर्ता यति ठूलो र खुकुलो थियो कि योसेफले त्यो कुर्ता पोतीफरकी पत्नीको हातमा छोडेर त्यसबाट फुत्किएर भाग्न सकेका थिए। कुर्ता दासहरूले लगाउने एउटा साधारण लुगा हुन्थ्यो। त्यो कुर्ता याकूबले यूसुफलाई दिएको यूसुफको कोट जस्तो विशेष थिएन। पोतीफरकी पत्नीले आफ्ना नोकरहरूलाई बताइन् कि योसेफले उनलाई बलात्कार गर्ने प्रयास गरेका थिए र उनले प्रमाणको रूपमा उनको अंगरखा प्रयोग गरिन्। पोतीफरकी पत्नीले त्यो पोशाक आफूसँगै राखिन् र पोतीफरलाई देखाइन् अनि बलात्कारको प्रयास गरेको आरोप फेरि लगाइन्। पोतीफरकी पत्नीले पनि आफ्नो बोल्ने शैलीद्वारा पोतीफरलाई आरोप लगाइन् वा दोष दिइन्। पोतीफरकी पत्नीले भनिन्, "त्यो हिब्रू दास जसलाई तपाईंले घरमा ल्याउनुभएको छ..." हिब्रू इस्राएलीहरू वा याकूबका सन्तानहरूका लागि अर्को शब्द हो। पोतीफरकी पत्नीले भनिरहेकी छिन् कि पोतीफर जिम्मेवार छन् किनभने पोतीफरले नै योसेफलाई घरमा काम गर्न ल्याएका थिए।</w:t>
      </w:r>
    </w:p>
    <w:p>
      <w:pPr/>
      <w:r>
        <w:rPr>
          <w:lang w:val="ne_NP" w:bidi="ne_NP"/>
        </w:rPr>
      </w:r>
      <w:r>
        <w:rPr>
          <w:lang w:val="ne_NP" w:bidi="ne_NP"/>
        </w:rPr>
        <w:t>जब पोतीफरकी पत्नीले योसेफ एउटा हिब्रू दास भएको बारेमा कुरा गरिन्, उनी नकारात्मक रूपमा प्रस्तुत भइरहेकी थिइन् वा योसेफको बारेमा धेरै नराम्रो वा नकारात्मक तरिकाले कुरा गरिरहेकी थिइन्। योसेफ एक विदेशी, तल्लो स्तरको व्यक्ति हुन् भनेर पोतीफरकी पत्नीले भनिरहेकी छिन्। योसेफ अशिष्ट छन्।</w:t>
      </w:r>
    </w:p>
    <w:p>
      <w:pPr/>
      <w:r>
        <w:rPr>
          <w:lang w:val="ne_NP" w:bidi="ne_NP"/>
        </w:rPr>
      </w:r>
      <w:r>
        <w:rPr>
          <w:lang w:val="ne_NP" w:bidi="ne_NP"/>
        </w:rPr>
        <w:t>रोक्नुहोस् र छलफल गर्नुहोस्: गाउँमा आएका एक आप्रवासी वा अपरिचित व्यक्तिको बारेमा एउटा कथा सुनाउनुहोस्। तपाईं यस व्यक्तिलाई वर्णन गर्न कुन शब्दहरू प्रयोग गर्नुहुन्छ? यदि तपाईंले मानिसहरूलाई उनी खराब व्यक्ति हुन् भन्ने सोच्न लगाउन चाहनुहुन्छ भने तपाईंले उनलाई कसरी वर्णन गर्नुहुन्छ?</w:t>
      </w:r>
    </w:p>
    <w:p>
      <w:pPr/>
      <w:r>
        <w:rPr>
          <w:lang w:val="ne_NP" w:bidi="ne_NP"/>
        </w:rPr>
      </w:r>
      <w:r>
        <w:rPr>
          <w:lang w:val="ne_NP" w:bidi="ne_NP"/>
        </w:rPr>
        <w:t>पोतीफरकी पत्नीले नोकरहरू र पोतीफरसँग झूट बोलिन्। योसेफ कोठाबाट बाहिर भाग्दा उनले आफ्नो लुगा वा वस्त्र उनी भएकै ठाउँमा छोडेका थिए भनेर पोतीफरकी पत्नीले भनिन्। यो भनाइ सही होइन। पोतीफरकी पत्नीले त्यो कुर्ता वा लुगा समातेकी थिइन्, तर योसेफ त्यसबाट फुत्किएर र उनको हातमा लुगा छोडेरै भागे। पोतीफरकी पत्नीको छेउमा लुगा छोड्नुको अर्थ योसेफले पोतीफरकी पत्नीमाथि आक्रमण गर्नुअघि लुगा फुकालेर त्यसलाई एक छेउमा राखेका थिए भन्ने हुन्थ्यो। योसेफले आफ्नो सूत्र वा लुगा खोलेनन्। योसेफले उनीबाट मुक्त हुने र भाग्ने प्रयास गर्दा पोतीफरकी पत्नीले त्यो तानिन्।</w:t>
      </w:r>
    </w:p>
    <w:p>
      <w:pPr/>
      <w:r>
        <w:rPr>
          <w:lang w:val="ne_NP" w:bidi="ne_NP"/>
        </w:rPr>
      </w:r>
      <w:r>
        <w:rPr>
          <w:lang w:val="ne_NP" w:bidi="ne_NP"/>
        </w:rPr>
        <w:t>पोतीफरले आफ्नी पत्नीबाट यो कथा सुने र उनी निकै क्रोधित भए। 'क्रुद्ध' एउटा कडा भावनाका लागि प्रयोग गरिने कडा शब्द हो।</w:t>
      </w:r>
    </w:p>
    <w:p>
      <w:pPr/>
      <w:r>
        <w:rPr>
          <w:lang w:val="ne_NP" w:bidi="ne_NP"/>
        </w:rPr>
      </w:r>
      <w:r>
        <w:rPr>
          <w:lang w:val="ne_NP" w:bidi="ne_NP"/>
        </w:rPr>
        <w:t>रोक्नुहोस् र छलफल गर्नुहोस्: रिसाएको कुनै व्यक्तिको बारेमा एउटा कथा सुनाउनुहोस्। त्यो व्यक्तिले महसुस गरिरहेको रिसलाई वर्णन गर्न विभिन्न शब्दहरू प्रयोग गर्नुहोस्। के तपाईं शब्दहरूलाई सामान्य रिसदेखि धेरै रिस हुँदै अत्यन्तै क्रोधको क्रममा राख्न सक्नुहुन्छ? तपाईंले पोतीफरको प्रतिक्रियाको वर्णन गर्दा रिस बुझाउने सबैभन्दा कडा शब्द प्रयोग गर्न चाहनुहुनेछ।</w:t>
      </w:r>
    </w:p>
    <w:p>
      <w:pPr/>
      <w:r>
        <w:rPr>
          <w:lang w:val="ne_NP" w:bidi="ne_NP"/>
        </w:rPr>
      </w:r>
      <w:r>
        <w:rPr>
          <w:lang w:val="ne_NP" w:bidi="ne_NP"/>
        </w:rPr>
        <w:t>पोतीफरले योसेफलाई जेलमा फ्याँकिदिए। पोतीफरले योसेफलाई आफ्नो रक्षा गर्ने मौका दिएनन् भन्ने कुरा ध्यान दिनुहोस्। पोतीफरले योसेफलाई के भयो भनेर सोधेनन्। योसेफलाई अदालती सुनुवाइको मौका दिइएको थिएन। योसेफले केही गलत काम गरेका थिएनन् तापनि उनलाई जेलमा हालिएको थियो। पोतीफरले आफ्नी पत्नीको कुरामा पूर्ण रूपमा विश्वास गरेनन् भन्ने केही मानिसहरूले बिचार गर्छन्। यदि पोतीफरले आफ्नी पत्नीको कुरालाई पूर्ण रूपमा विश्वास गरेको भए, पोतीफरले योसेफलाई मृत्युदण्ड दिने थिए। मृत्युदण्ड बलात्कार वा बलात्कारको प्रयासको सामान्य सजाय थियो। यसको सट्टा, पोतीफरले योसेफलाई जेलमा हाले।</w:t>
      </w:r>
    </w:p>
    <w:p>
      <w:pPr/>
      <w:r>
        <w:rPr>
          <w:lang w:val="ne_NP" w:bidi="ne_NP"/>
        </w:rPr>
      </w:r>
      <w:r>
        <w:rPr>
          <w:lang w:val="ne_NP" w:bidi="ne_NP"/>
        </w:rPr>
        <w:t>पोतीफरले योसेफलाई जेलमा राखे जहाँ राजाका कैदीहरूलाई राखिन्थ्यो। पोतीफरले योसेफलाई जेलमा फालिदिए। कसैलाई फ्याँक्नु एउटा कडा वा हिंसात्मक कार्य हो। जब पोतीफरले योसेफलाई झ्यालखानामा हाले, तब उनी निकै भावुक भएका थिए। पोतीफरले योसेफलाई एउटा जेलमा राखे, जहाँको अवस्था सामान्य जेलको भन्दा अलिक राम्रो थियो। यस जेलमा हुँदा, योसेफले राजाको सेवा गर्ने मानिसहरूलाई भेटे।</w:t>
      </w:r>
    </w:p>
    <w:p>
      <w:pPr/>
      <w:r>
        <w:rPr>
          <w:lang w:val="ne_NP" w:bidi="ne_NP"/>
        </w:rPr>
      </w:r>
      <w:r>
        <w:rPr>
          <w:lang w:val="ne_NP" w:bidi="ne_NP"/>
        </w:rPr>
        <w:t>याहवे जेलमा योसेफसँग थिए। यो यस वाक्यांशको दोहोरिएको रूप हो। याहवे योसेफसँग पोतीफरको घरमा हुनुहुन्थ्यो र योसेफलाई सफल बनाउनुभयो। यस खण्डमा, त्यहाँ एउटा थपिएको वाक्य छ जसले भन्छ, याहवेले योसेफमाथि याहवेको अटूट प्रेम देखाउनुभयो। याहवेले योसेफलाई जेलको हाकिमको मनपर्ने व्यक्ति बनाउनुभयो। जेलवाला वा जेलको प्रबन्धकले योसेफलाई अन्य कैदीहरूको जिम्मेवार बनाए। जेल-हाकिमले योसेफलाई जेलको सबै कुराको जिम्मा दिए। योसेफले सबै कुराको हेरचाह गरे। याहवे योसेफसँग हुनुहुन्थ्यो र योसेफले गरेका सबै कुरामा योसेफलाई सफल बनाउनुभयो।</w:t>
      </w:r>
      <w:r>
        <w:rPr>
          <w:lang w:val="ne_NP" w:bidi="ne_NP"/>
        </w:rPr>
      </w:r>
    </w:p>
    <w:p>
      <w:pPr>
        <w:pStyle w:val="Heading3"/>
      </w:pPr>
      <w:r>
        <w:rPr>
          <w:lang w:val="ne_NP" w:bidi="ne_NP"/>
        </w:rPr>
        <w:t>Step 3</w:t>
      </w:r>
    </w:p>
    <w:p>
      <w:pPr/>
      <w:r>
        <w:rPr>
          <w:lang w:val="ne_NP" w:bidi="ne_NP"/>
        </w:rPr>
      </w:r>
      <w:r>
        <w:rPr>
          <w:lang w:val="ne_NP" w:bidi="ne_NP"/>
        </w:rPr>
        <w:t>संस्करणलाई सजिलोसँग बुझ्न पाठलाई फेरी एकपटक सुन्नुहोस्।</w:t>
      </w:r>
    </w:p>
    <w:p>
      <w:pPr/>
      <w:r>
        <w:rPr>
          <w:lang w:val="ne_NP" w:bidi="ne_NP"/>
        </w:rPr>
      </w:r>
      <w:r>
        <w:rPr>
          <w:lang w:val="ne_NP" w:bidi="ne_NP"/>
        </w:rPr>
        <w:t>यस सत्रमा, यस कथालाई दृश्यात्मक बनाउन तपाईंले समूहलाई मद्दत गर्नुहुनेछ। तपाईंले समूहलाई दृश्यहरू, सेटिङ र कथाका पात्रहरू परिभाषित गर्न मद्दत गर्नुहुनेछ।</w:t>
      </w:r>
    </w:p>
    <w:p>
      <w:pPr/>
      <w:r>
        <w:rPr>
          <w:lang w:val="ne_NP" w:bidi="ne_NP"/>
        </w:rPr>
      </w:r>
      <w:r>
        <w:rPr>
          <w:lang w:val="ne_NP" w:bidi="ne_NP"/>
        </w:rPr>
        <w:t>यस कथामा ६ दृश्यहरू छन्।</w:t>
      </w:r>
    </w:p>
    <w:p>
      <w:pPr/>
      <w:r>
        <w:rPr>
          <w:lang w:val="ne_NP" w:bidi="ne_NP"/>
        </w:rPr>
      </w:r>
      <w:r>
        <w:rPr>
          <w:b/>
          <w:lang w:val="ne_NP" w:bidi="ne_NP"/>
        </w:rPr>
        <w:t>पहिलो दृश्य:</w:t>
      </w:r>
      <w:r>
        <w:rPr>
          <w:lang w:val="ne_NP" w:bidi="ne_NP"/>
        </w:rPr>
        <w:t xml:space="preserve"> योसेफ मिश्रमा आइपुग्छन्। पोतीफरले योसेफलाई किन्छन्।</w:t>
      </w:r>
    </w:p>
    <w:p>
      <w:pPr/>
      <w:r>
        <w:rPr>
          <w:lang w:val="ne_NP" w:bidi="ne_NP"/>
        </w:rPr>
      </w:r>
      <w:r>
        <w:rPr>
          <w:b/>
          <w:lang w:val="ne_NP" w:bidi="ne_NP"/>
        </w:rPr>
        <w:t>दोस्रो दृश्य:</w:t>
      </w:r>
      <w:r>
        <w:rPr>
          <w:lang w:val="ne_NP" w:bidi="ne_NP"/>
        </w:rPr>
        <w:t xml:space="preserve"> योसेफले पोतीफरको घरमा काम गर्छन्। याहवे योसेफसँग हुनुहुन्छ। पोतीफरले योसेफलाई सम्पूर्ण घराना र पोतीफरका सबै कुराको जिम्मा दिन्छन्।</w:t>
      </w:r>
    </w:p>
    <w:p>
      <w:pPr/>
      <w:r>
        <w:rPr>
          <w:lang w:val="ne_NP" w:bidi="ne_NP"/>
        </w:rPr>
      </w:r>
      <w:r>
        <w:rPr>
          <w:b/>
          <w:lang w:val="ne_NP" w:bidi="ne_NP"/>
        </w:rPr>
        <w:t>तेस्रो दृश्य:</w:t>
      </w:r>
      <w:r>
        <w:rPr>
          <w:lang w:val="ne_NP" w:bidi="ne_NP"/>
        </w:rPr>
        <w:t xml:space="preserve"> पोतीफरकी पत्नीले योसेफ सुन्दर भएको देख्छिन् र उनीसँग सुत्न चाहन्छिन्। योसेफले अस्वीकार गर्छन्।</w:t>
      </w:r>
    </w:p>
    <w:p>
      <w:pPr/>
      <w:r>
        <w:rPr>
          <w:lang w:val="ne_NP" w:bidi="ne_NP"/>
        </w:rPr>
      </w:r>
      <w:r>
        <w:rPr>
          <w:b/>
          <w:lang w:val="ne_NP" w:bidi="ne_NP"/>
        </w:rPr>
        <w:t>चौथो दृश्य:</w:t>
      </w:r>
      <w:r>
        <w:rPr>
          <w:lang w:val="ne_NP" w:bidi="ne_NP"/>
        </w:rPr>
        <w:t xml:space="preserve"> पोतीफरकी पत्नीले योसेफलाई समात्छिन्। योसेफ आफ्नो गुफा उनीहरूको हातमा छोडेर दगुर्छन्। योसेफले उनलाई बलात्कार गर्ने प्रयास गरे भनेर पोतीफरकी पत्नीले नोकरहरूलाई भन्छिन्।</w:t>
      </w:r>
    </w:p>
    <w:p>
      <w:pPr/>
      <w:r>
        <w:rPr>
          <w:lang w:val="ne_NP" w:bidi="ne_NP"/>
        </w:rPr>
      </w:r>
      <w:r>
        <w:rPr>
          <w:b/>
          <w:lang w:val="ne_NP" w:bidi="ne_NP"/>
        </w:rPr>
        <w:t>पाँचौँ दृश्य:</w:t>
      </w:r>
      <w:r>
        <w:rPr>
          <w:lang w:val="ne_NP" w:bidi="ne_NP"/>
        </w:rPr>
        <w:t xml:space="preserve"> जब पोतीफर घरमा आइपुग्छन्, तब पोतीफरकी पत्नीले योसेफमाथि बलात्कारको प्रयासको आरोप लगाउँछिन् र प्रमाणको रूपमा कुर्ता देखाउँछिन्। पोतीफरले प्रतिक्रियास्वरूप योसेफलाई जेलमा हाले।</w:t>
      </w:r>
    </w:p>
    <w:p>
      <w:pPr/>
      <w:r>
        <w:rPr>
          <w:lang w:val="ne_NP" w:bidi="ne_NP"/>
        </w:rPr>
      </w:r>
      <w:r>
        <w:rPr>
          <w:b/>
          <w:lang w:val="ne_NP" w:bidi="ne_NP"/>
        </w:rPr>
        <w:t>छैटौं दृश्य:</w:t>
      </w:r>
      <w:r>
        <w:rPr>
          <w:lang w:val="ne_NP" w:bidi="ne_NP"/>
        </w:rPr>
        <w:t xml:space="preserve"> याहवे जेलमा योसेफसँग हुनुहुन्छ। योसेफ आफूले गर्ने सबै कुरामा सफल हुन्छन्। जेलले योसेफलाई अन्य कैदीहरू र जेलमा भएका सबै कुराको जिम्मा दिन्छ।</w:t>
      </w:r>
    </w:p>
    <w:p>
      <w:pPr/>
      <w:r>
        <w:rPr>
          <w:lang w:val="ne_NP" w:bidi="ne_NP"/>
        </w:rPr>
      </w:r>
      <w:r>
        <w:rPr>
          <w:lang w:val="ne_NP" w:bidi="ne_NP"/>
        </w:rPr>
        <w:t>यस कथामा यि पात्रहरु समावेश छन्:</w:t>
      </w:r>
    </w:p>
    <w:p>
      <w:pPr>
        <w:pStyle w:val="ListBullet"/>
        <w:spacing w:line="240" w:lineRule="auto"/>
        <w:ind w:left="720"/>
      </w:pPr>
      <w:r>
        <w:rPr>
          <w:lang w:val="ne_NP" w:bidi="ne_NP"/>
        </w:rPr>
      </w:r>
      <w:r>
        <w:rPr>
          <w:lang w:val="ne_NP" w:bidi="ne_NP"/>
        </w:rPr>
        <w:t>योसेफ</w:t>
      </w:r>
    </w:p>
    <w:p>
      <w:pPr>
        <w:pStyle w:val="ListBullet"/>
        <w:spacing w:line="240" w:lineRule="auto"/>
        <w:ind w:left="720"/>
      </w:pPr>
      <w:r>
        <w:rPr>
          <w:lang w:val="ne_NP" w:bidi="ne_NP"/>
        </w:rPr>
      </w:r>
      <w:r>
        <w:rPr>
          <w:lang w:val="ne_NP" w:bidi="ne_NP"/>
        </w:rPr>
        <w:t>पोतीफर</w:t>
      </w:r>
    </w:p>
    <w:p>
      <w:pPr>
        <w:pStyle w:val="ListBullet"/>
        <w:spacing w:line="240" w:lineRule="auto"/>
        <w:ind w:left="720"/>
      </w:pPr>
      <w:r>
        <w:rPr>
          <w:lang w:val="ne_NP" w:bidi="ne_NP"/>
        </w:rPr>
      </w:r>
      <w:r>
        <w:rPr>
          <w:lang w:val="ne_NP" w:bidi="ne_NP"/>
        </w:rPr>
        <w:t>पोतीफरकी पत्नी</w:t>
      </w:r>
    </w:p>
    <w:p>
      <w:pPr>
        <w:pStyle w:val="ListBullet"/>
        <w:spacing w:line="240" w:lineRule="auto"/>
        <w:ind w:left="720"/>
      </w:pPr>
      <w:r>
        <w:rPr>
          <w:lang w:val="ne_NP" w:bidi="ne_NP"/>
        </w:rPr>
      </w:r>
      <w:r>
        <w:rPr>
          <w:lang w:val="ne_NP" w:bidi="ne_NP"/>
        </w:rPr>
        <w:t>अन्य नोकरहरू</w:t>
      </w:r>
    </w:p>
    <w:p>
      <w:pPr>
        <w:pStyle w:val="ListBullet"/>
        <w:spacing w:line="240" w:lineRule="auto"/>
        <w:ind w:left="720"/>
      </w:pPr>
      <w:r>
        <w:rPr>
          <w:lang w:val="ne_NP" w:bidi="ne_NP"/>
        </w:rPr>
      </w:r>
      <w:r>
        <w:rPr>
          <w:lang w:val="ne_NP" w:bidi="ne_NP"/>
        </w:rPr>
        <w:t>जेलको हाकिम</w:t>
      </w:r>
    </w:p>
    <w:p>
      <w:pPr>
        <w:pStyle w:val="ListBullet"/>
        <w:spacing w:line="240" w:lineRule="auto"/>
        <w:ind w:left="720"/>
      </w:pPr>
      <w:r>
        <w:rPr>
          <w:lang w:val="ne_NP" w:bidi="ne_NP"/>
        </w:rPr>
      </w:r>
      <w:r>
        <w:rPr>
          <w:lang w:val="ne_NP" w:bidi="ne_NP"/>
        </w:rPr>
        <w:t>अन्य कैदीहरू</w:t>
      </w:r>
    </w:p>
    <w:p>
      <w:pPr/>
      <w:r>
        <w:rPr>
          <w:lang w:val="ne_NP" w:bidi="ne_NP"/>
        </w:rPr>
      </w:r>
      <w:r>
        <w:rPr>
          <w:lang w:val="ne_NP" w:bidi="ne_NP"/>
        </w:rPr>
        <w:t>यस सत्रमा, समूहलाई स्टोरीबोर्ड बनाउन, चित्र कोर्न वा कुनै प्रकारका हेरफेर गर्न मिल्ने वस्तुहरू (जस्तै ढुङ्गा, लठ्ठी, बच्चाहरूको खेलौनाहरू) प्रयोग गरेर कथा र त्यसमा भएका क्रियाकलापलाई दृश्यात्मक बनाउनुहोस्।</w:t>
      </w:r>
    </w:p>
    <w:p>
      <w:pPr/>
      <w:r>
        <w:rPr>
          <w:lang w:val="ne_NP" w:bidi="ne_NP"/>
        </w:rPr>
      </w:r>
      <w:r>
        <w:rPr>
          <w:lang w:val="ne_NP" w:bidi="ne_NP"/>
        </w:rPr>
        <w:t>धेरै अनुवादहरूले यस खण्डको परिचयात्मक शब्दको रूपमा "अब" शब्दलाई प्रयोग गर्छन्। "अब" शब्द एउटा जोड्ने शब्द हो जसले योसेफलाई दासको रूपमा बेचिएको कुरालाई बुझाउँछ। यहूदा र तामारको कथाले योसेफको कथालाई बिथोल्यो। लेखकले हामीलाई योसेफको कथामा फर्काउन यो जोड्ने शब्द प्रयोग गरिरहेका छन्।</w:t>
      </w:r>
    </w:p>
    <w:p>
      <w:pPr/>
      <w:r>
        <w:rPr>
          <w:lang w:val="ne_NP" w:bidi="ne_NP"/>
        </w:rPr>
      </w:r>
      <w:r>
        <w:rPr>
          <w:lang w:val="ne_NP" w:bidi="ne_NP"/>
        </w:rPr>
        <w:t>इश्माएलहरूले योसेफलाई तल मिश्रमा लैजान्छन्। "तल" भन्ने दिशा देखाउने शब्दको अर्थ इश्माएलीहरू कनानको पहाडहरूको उच्च उचाइबाट तल झरेर मिश्रको समुद्री सतहसम्म जाँदै छन् भन्ने हो।</w:t>
      </w:r>
    </w:p>
    <w:p>
      <w:pPr/>
      <w:r>
        <w:rPr>
          <w:lang w:val="ne_NP" w:bidi="ne_NP"/>
        </w:rPr>
      </w:r>
      <w:r>
        <w:rPr>
          <w:lang w:val="ne_NP" w:bidi="ne_NP"/>
        </w:rPr>
        <w:t>योसेफले पोतीफरकी पत्नीलाई "हेर" वा "हेर" जस्ता शब्दबाट आफ्नो जवाफ सुरु गर्छन्। यो शब्दले योसेफले भन्न लागेको एउटा महत्त्वपूर्ण कुरातर्फ ध्यान आकर्षित गर्छ।</w:t>
      </w:r>
    </w:p>
    <w:p>
      <w:pPr/>
      <w:r>
        <w:rPr>
          <w:lang w:val="ne_NP" w:bidi="ne_NP"/>
        </w:rPr>
      </w:r>
      <w:r>
        <w:rPr>
          <w:lang w:val="ne_NP" w:bidi="ne_NP"/>
        </w:rPr>
        <w:t>जब योसेफले भन्छन्, "म कसरी यस्तो दुष्ट काम गर्न सक्थेँ?" यसलाई एउटा सकारात्मक कथनमा परिवर्तन गर्न सकिन्छ जस्तो "म यस्तो दुष्ट काम गर्न सक्दिन।"</w:t>
      </w:r>
    </w:p>
    <w:p>
      <w:pPr/>
      <w:r>
        <w:rPr>
          <w:lang w:val="ne_NP" w:bidi="ne_NP"/>
        </w:rPr>
      </w:r>
      <w:r>
        <w:rPr>
          <w:lang w:val="ne_NP" w:bidi="ne_NP"/>
        </w:rPr>
        <w:t>दृश्य १ मा, धेरै अनुवादहरूले यस खण्डको परिचयात्मक शब्दको रूपमा "अब" शब्दलाई प्रयोग गर्छन्। "अब" शब्द एउटा जोड्ने शब्द हो जसले योसेफलाई दासको रूपमा बेचिएको कुरालाई बुझाउँछ। यहूदा र तामारको कथाले योसेफको कथालाई बिथोल्यो। लेखकले हामीलाई योसेफको कथामा फर्काउन यो जोड्ने शब्द प्रयोग गरिरहेका छन्।</w:t>
      </w:r>
    </w:p>
    <w:p>
      <w:pPr/>
      <w:r>
        <w:rPr>
          <w:lang w:val="ne_NP" w:bidi="ne_NP"/>
        </w:rPr>
      </w:r>
      <w:r>
        <w:rPr>
          <w:lang w:val="ne_NP" w:bidi="ne_NP"/>
        </w:rPr>
        <w:t>इश्माएलहरूले योसेफलाई तल मिश्रमा लैजान्छन्। "तल" भन्ने दिशात्मक शब्दको अर्थ इश्माएलहरू कनानको पहाडहरूको उच्च उचाइबाट मिश्रको समुद्रको सतहसम्म जाँदै छन् भन्ने हो। योसेफ मिश्रमा आइपुग्छन्। एक महत्त्वपूर्ण व्यक्ति भएको पोतीफरले योसेफलाई किन्छन्। पोतीफर दरबारका रक्षकका कप्तान हुन्। राजा र आफ्ना सबै परिवारको</w:t>
      </w:r>
    </w:p>
    <w:p>
      <w:pPr/>
      <w:r>
        <w:rPr>
          <w:lang w:val="ne_NP" w:bidi="ne_NP"/>
        </w:rPr>
      </w:r>
      <w:r>
        <w:rPr>
          <w:lang w:val="ne_NP" w:bidi="ne_NP"/>
        </w:rPr>
        <w:t>दृश्य २ मा, योसेफले पोतीफरको घरमा काम गर्न थाल्छन्। याहवे योसेफसँग हुनुहुन्छ। योसेफले गर्ने सबै कुरा सफल हुन्छ। याहवेले योसेफलाई सफल बनाउन लागेको कुरा पोतीफरले महसुस गर्छन्। पोतीफरले योसेफलाई आफ्नो घरको जिम्मा दिन्छन्। तुरुन्तै परमप्रभुले पोतीफरलाई पनि आशिष् दिनुहुन्छ। घरका सबै कुरा सुचारु रूपमा चल्छ। पोतीफरका बाली र पशुहरू फस्टाउँछन्। पोतीफरले योसेफलाई सबै कुराको पूर्ण रूपमा जिम्मेवार बनाउँछन्।</w:t>
      </w:r>
    </w:p>
    <w:p>
      <w:pPr/>
      <w:r>
        <w:rPr>
          <w:lang w:val="ne_NP" w:bidi="ne_NP"/>
        </w:rPr>
      </w:r>
      <w:r>
        <w:rPr>
          <w:lang w:val="ne_NP" w:bidi="ne_NP"/>
        </w:rPr>
        <w:t>दृश्य ३ मा, पोतीफरकी पत्नीले योसेफ सुन्दर र खाइलाग्दो शरीरको भएको कुरा देख्छिन्। पोतीफरकी पत्नीले योसेफलाई आफूसँग सुत्न आग्रह गर्छिन्। योसेफले अस्वीकार गर्छन्। योसेफले पोतीफरकी पत्नीलाई "हेर" वा "हेर" जस्ता शब्दबाट आफ्नो जवाफ सुरु गर्छन्। यो शब्दले योसेफले भन्न लागेको एउटा महत्त्वपूर्ण कुरातर्फ ध्यान आकर्षित गर्छ। योसेफ भन्छन् कि यो एउटा दुष्ट काम हुनेछ र परमेश्वरको विरुद्धमा एउटा ठूलो पाप हुनेछ। जब योसेफले भन्छन्, "म कसरी यस्तो दुष्ट काम गर्न सक्थेँ?" यसलाई एउटा सकारात्मक कथनमा परिवर्तन गर्न सकिन्छ जस्तो "म यस्तो दुष्ट काम गर्न सक्दिन।" योसेफले पोतीफरकी पत्नीसँग सुत्न अस्वीकार गर्छन्। पोतीफरकी पत्नीले योसेफलाई दिनअनुसार आफूसँग सुत्न आग्रह गर्छिन्। योसेफले सधैँ अस्वीकार गर्छन्।</w:t>
      </w:r>
    </w:p>
    <w:p>
      <w:pPr/>
      <w:r>
        <w:rPr>
          <w:lang w:val="ne_NP" w:bidi="ne_NP"/>
        </w:rPr>
      </w:r>
      <w:r>
        <w:rPr>
          <w:lang w:val="ne_NP" w:bidi="ne_NP"/>
        </w:rPr>
        <w:t>दृश्य ४ मा, एक दिन, पोतीफरकी पत्नीले योसेफलाई घरमा एक्लै समात्छिन्। पोतीफरकी पत्नीले योसेफको कुर्ता वा लुगालाई समात्छिन्। योसेफले लुगा झिक्छन् र त्यो लुगा आफ्नो हातमा छोडेर भाग्छन्। पोतीफरकी पत्नीले नोकरहरूलाई बोलाउँछिन्। नोकरहरू आउँछन् र पोतीफरकी पत्नीले योसेफमाथि बलात्कारको प्रयासको आरोप लगाउँछिन्। जब तिनी चिच्याइन् तब योसेफले आफ्नो कुर्ता पछाडि छोडेर भागेका थिए भनेर पोतीफरकी पत्नी भन्छिन्। पोतीफरकी पत्नीले यसरी भन्छिन् कि योसेफले आफ्नै कुर्ता फुकालेको जस्तो देखिन्छ। योसेफले कुर्ता खोलेनन्। योसेफ भाग्दाखेरी पोतीफरकी पत्नीले त्यसलाई समात्दा कुर्ता फुत्किएको हो।</w:t>
      </w:r>
    </w:p>
    <w:p>
      <w:pPr/>
      <w:r>
        <w:rPr>
          <w:lang w:val="ne_NP" w:bidi="ne_NP"/>
        </w:rPr>
      </w:r>
      <w:r>
        <w:rPr>
          <w:lang w:val="ne_NP" w:bidi="ne_NP"/>
        </w:rPr>
        <w:t>दृश्य ५ मा, पोतीफरकी पत्नी पोतीफर घर नआएसम्म पर्खन्छिन्। त्यसपछि पोतीफरकी पत्नीले योसेफलाई आफूलाई बलात्कार गर्ने प्रयास गरेको आरोप लगाउँछिन्। पोतीफरकी पत्नीले योसेफ एक विदेशी, एक तल्लो वर्गको व्यक्ति र सभ्यता नभएको भन्ने कुरा संकेत गर्ने भाषा प्रयोग गर्छिन्। पोतीफरकी पत्नीले पनि पोतीफरलाई दोष दिन्छन् किनभने पोतीफरले योसेफलाई घरमा ल्याउने व्यक्ति हुन्। पोतीफरकी पत्नीले आफ्नो आरोप साँचो हो भन्ने प्रमाणको रूपमा पोतीफरलाई योसेफको कुर्ता वा लुगा देखाउँछिन्। जब पोतीफरले योसेफले के गरे भन्ने सुन्छन्, तब पोतीफर रिसाउँछन्।</w:t>
      </w:r>
    </w:p>
    <w:p>
      <w:pPr/>
      <w:r>
        <w:rPr>
          <w:lang w:val="ne_NP" w:bidi="ne_NP"/>
        </w:rPr>
      </w:r>
      <w:r>
        <w:rPr>
          <w:lang w:val="ne_NP" w:bidi="ne_NP"/>
        </w:rPr>
        <w:t>दृश्य ६ मा, पोतीफरले योसेफलाई जेलमा फ्याँक्छन्। कसैलाई जेलमा फ्याँक्नु एउटा कडा कार्य हो, जुन राख्नु वा पठाउनुभन्दा धेरै कडा हुन्छ। पूर्ण रूपमा निर्दोष भएका योसेफ अब जेलमा छन्। यो जेल एउटा विशेष जेल हो। राजाका कैदीहरूलाई यस जेलमा राखिएको थियो। याहवे जेलमा योसेफसँग हुनुहुन्छ। याहवेले योसेफले गर्ने सबै कुरालाई सफल बनाउनुहुन्छ। याहवेले योसेफलाई याहवेको अटूट प्रेम देखाउनुहुन्छ। याहवेले जेललाई योसेफले के गरिरहेका थिए भन्ने कुराको ध्यान दिनुभयो। चाँडै नै जेलको हाकिमले यूसुफलाई कैदीहरूको जिम्मा दिए र त्यसपछि जेलमा हुने सबै कुराको जिम्मेवारी सुम्पिए। याहवे योसेफसँग हुनुहुन्थ्यो र योसेफले गरेका सबै कुरालाई सफल बनाउनुभयो।</w:t>
      </w:r>
      <w:r>
        <w:rPr>
          <w:lang w:val="ne_NP" w:bidi="ne_NP"/>
        </w:rPr>
      </w:r>
    </w:p>
    <w:p>
      <w:pPr>
        <w:pStyle w:val="Heading3"/>
      </w:pPr>
      <w:r>
        <w:rPr>
          <w:lang w:val="ne_NP" w:bidi="ne_NP"/>
        </w:rPr>
        <w:t>Step 4</w:t>
      </w:r>
    </w:p>
    <w:p>
      <w:pPr/>
      <w:r>
        <w:rPr>
          <w:lang w:val="ne_NP" w:bidi="ne_NP"/>
        </w:rPr>
      </w:r>
      <w:r>
        <w:rPr>
          <w:lang w:val="ne_NP" w:bidi="ne_NP"/>
        </w:rPr>
        <w:t>संस्करणलाई सजिलोसँग बुझ्न पाठलाई फेरी एकपटक सुन्नुहोस्।</w:t>
      </w:r>
    </w:p>
    <w:p>
      <w:pPr/>
      <w:r>
        <w:rPr>
          <w:lang w:val="ne_NP" w:bidi="ne_NP"/>
        </w:rPr>
      </w:r>
      <w:r>
        <w:rPr>
          <w:lang w:val="ne_NP" w:bidi="ne_NP"/>
        </w:rPr>
        <w:t>यस सत्रमा, टोलीले कथालाई नाटकीय बनाउनेछ।</w:t>
      </w:r>
    </w:p>
    <w:p>
      <w:pPr/>
      <w:r>
        <w:rPr>
          <w:lang w:val="ne_NP" w:bidi="ne_NP"/>
        </w:rPr>
      </w:r>
      <w:r>
        <w:rPr>
          <w:lang w:val="ne_NP" w:bidi="ne_NP"/>
        </w:rPr>
        <w:t>यस कथामा ६ दृश्यहरू छन्।</w:t>
      </w:r>
    </w:p>
    <w:p>
      <w:pPr/>
      <w:r>
        <w:rPr>
          <w:lang w:val="ne_NP" w:bidi="ne_NP"/>
        </w:rPr>
      </w:r>
      <w:r>
        <w:rPr>
          <w:lang w:val="ne_NP" w:bidi="ne_NP"/>
        </w:rPr>
        <w:t>यस कथामा यि पात्रहरु समावेश छन्:</w:t>
      </w:r>
    </w:p>
    <w:p>
      <w:pPr>
        <w:pStyle w:val="ListBullet"/>
        <w:spacing w:line="240" w:lineRule="auto"/>
        <w:ind w:left="720"/>
      </w:pPr>
      <w:r>
        <w:rPr>
          <w:lang w:val="ne_NP" w:bidi="ne_NP"/>
        </w:rPr>
      </w:r>
      <w:r>
        <w:rPr>
          <w:lang w:val="ne_NP" w:bidi="ne_NP"/>
        </w:rPr>
        <w:t>योसेफ</w:t>
      </w:r>
    </w:p>
    <w:p>
      <w:pPr>
        <w:pStyle w:val="ListBullet"/>
        <w:spacing w:line="240" w:lineRule="auto"/>
        <w:ind w:left="720"/>
      </w:pPr>
      <w:r>
        <w:rPr>
          <w:lang w:val="ne_NP" w:bidi="ne_NP"/>
        </w:rPr>
      </w:r>
      <w:r>
        <w:rPr>
          <w:lang w:val="ne_NP" w:bidi="ne_NP"/>
        </w:rPr>
        <w:t>पोतिफर</w:t>
      </w:r>
    </w:p>
    <w:p>
      <w:pPr>
        <w:pStyle w:val="ListBullet"/>
        <w:spacing w:line="240" w:lineRule="auto"/>
        <w:ind w:left="720"/>
      </w:pPr>
      <w:r>
        <w:rPr>
          <w:lang w:val="ne_NP" w:bidi="ne_NP"/>
        </w:rPr>
      </w:r>
      <w:r>
        <w:rPr>
          <w:lang w:val="ne_NP" w:bidi="ne_NP"/>
        </w:rPr>
        <w:t>पोतीफरकी पत्नी</w:t>
      </w:r>
    </w:p>
    <w:p>
      <w:pPr>
        <w:pStyle w:val="ListBullet"/>
        <w:spacing w:line="240" w:lineRule="auto"/>
        <w:ind w:left="720"/>
      </w:pPr>
      <w:r>
        <w:rPr>
          <w:lang w:val="ne_NP" w:bidi="ne_NP"/>
        </w:rPr>
      </w:r>
      <w:r>
        <w:rPr>
          <w:lang w:val="ne_NP" w:bidi="ne_NP"/>
        </w:rPr>
        <w:t>अन्य नोकरहरू</w:t>
      </w:r>
    </w:p>
    <w:p>
      <w:pPr>
        <w:pStyle w:val="ListBullet"/>
        <w:spacing w:line="240" w:lineRule="auto"/>
        <w:ind w:left="720"/>
      </w:pPr>
      <w:r>
        <w:rPr>
          <w:lang w:val="ne_NP" w:bidi="ne_NP"/>
        </w:rPr>
      </w:r>
      <w:r>
        <w:rPr>
          <w:lang w:val="ne_NP" w:bidi="ne_NP"/>
        </w:rPr>
        <w:t>जेलको हाकिम</w:t>
      </w:r>
    </w:p>
    <w:p>
      <w:pPr>
        <w:pStyle w:val="ListBullet"/>
        <w:spacing w:line="240" w:lineRule="auto"/>
        <w:ind w:left="720"/>
      </w:pPr>
      <w:r>
        <w:rPr>
          <w:lang w:val="ne_NP" w:bidi="ne_NP"/>
        </w:rPr>
      </w:r>
      <w:r>
        <w:rPr>
          <w:lang w:val="ne_NP" w:bidi="ne_NP"/>
        </w:rPr>
        <w:t>अन्य कैदीहरू</w:t>
      </w:r>
    </w:p>
    <w:p>
      <w:pPr/>
      <w:r>
        <w:rPr>
          <w:lang w:val="ne_NP" w:bidi="ne_NP"/>
        </w:rPr>
      </w:r>
      <w:r>
        <w:rPr>
          <w:lang w:val="ne_NP" w:bidi="ne_NP"/>
        </w:rPr>
        <w:t>टोलीले कथालाई दुई पटक अभिनय गर्न लगाउनुहोस्। तिनीहरूले अनुवाद गरिरहेका भाषामा अभिनय गर्नुपर्छ। पहिला, टोलीले नरोकिकन कथालाई अभिनय गर्नु। दोस्रो पटक टोलीले कथालाई अभिनय गर्दा, तिनीहरूलाई कथाको विभिन्न ठाउँहरूमा रोक्नुहोस्।</w:t>
      </w:r>
    </w:p>
    <w:p>
      <w:pPr/>
      <w:r>
        <w:rPr>
          <w:lang w:val="ne_NP" w:bidi="ne_NP"/>
        </w:rPr>
      </w:r>
      <w:r>
        <w:rPr>
          <w:lang w:val="ne_NP" w:bidi="ne_NP"/>
        </w:rPr>
        <w:t>टोलीले पहिलो पटक कथालाई अभिनय गर्दा, संवाद, प्रवाह, प्लटलाइन र कथाको कालक्रममा ध्यान दिनुहोस्। कथा वा खण्डको महत्त्वपूर्ण वा कठिन भागहरूलाई अभिनय गर्नुपर्ने र छुटाउन नहुने कुरामा ध्यान दिनुहोस्। टोलीलाई कथाका भागहरू सम्झन मद्दत गर्नुहोस्।</w:t>
      </w:r>
    </w:p>
    <w:p>
      <w:pPr/>
      <w:r>
        <w:rPr>
          <w:lang w:val="ne_NP" w:bidi="ne_NP"/>
        </w:rPr>
      </w:r>
      <w:r>
        <w:rPr>
          <w:lang w:val="ne_NP" w:bidi="ne_NP"/>
        </w:rPr>
        <w:t>टोलीले यो कथालाई दोस्रो पटक अभिनय गर्दा, तिनीहरूलाई केही निश्चित ठाउँहरूमा रोक्नुहोस्।</w:t>
      </w:r>
    </w:p>
    <w:p>
      <w:pPr/>
      <w:r>
        <w:rPr>
          <w:lang w:val="ne_NP" w:bidi="ne_NP"/>
        </w:rPr>
      </w:r>
      <w:r>
        <w:rPr>
          <w:lang w:val="ne_NP" w:bidi="ne_NP"/>
        </w:rPr>
        <w:t>दृश्य १ मा, योसेफ मिश्रमा आइपुग्छन्। मिश्रका अधिकारी पोतीफरले योसेफलाई आफ्नो घरमा काम गर्नका लागि दासको रूपमा किन्छन्।</w:t>
      </w:r>
    </w:p>
    <w:p>
      <w:pPr/>
      <w:r>
        <w:rPr>
          <w:lang w:val="ne_NP" w:bidi="ne_NP"/>
        </w:rPr>
      </w:r>
      <w:r>
        <w:rPr>
          <w:lang w:val="ne_NP" w:bidi="ne_NP"/>
        </w:rPr>
        <w:t>दृश्य २ मा, योसेफले पोतीफरको घरमा काम गर्न थाल्छन्। याहवे योसेफसँग हुनुहुन्छ र योसेफले गर्ने सबै कुरा सफल हुन्छ। पोतीफरले ध्यान दिन्छन्, याहवे योसेफसँग हुनुहुन्छ भन्ने कुरा महसुस गर्छन्, र योसेफलाई घरको जिम्मा दिन्छन्। त्यसपछि परमप्रभुले पोतीफरलाई आशिष् दिनुहुन्छ। पोतीफरले योसेफलाई आफ्ना सबै कुराको पूर्ण जिम्मेवारी दिन्छन्।</w:t>
      </w:r>
    </w:p>
    <w:p>
      <w:pPr/>
      <w:r>
        <w:rPr>
          <w:lang w:val="ne_NP" w:bidi="ne_NP"/>
        </w:rPr>
      </w:r>
      <w:r>
        <w:rPr>
          <w:lang w:val="ne_NP" w:bidi="ne_NP"/>
        </w:rPr>
        <w:t>अभिनय रोक्नुहोस्: योसेफलाई सोध्नुहोस्, "परमेश्वर तपाईंको साथमा हुनुहुन्छ भन्ने तपाईंलाई कसरी थाहा छ?" तपाईंले सुन्न सक्नुहुन्छ, "मैले गरिरहेका सबै कुराहरू सफल भइरहेका छन्। म यी सबै अनौठा कुराहरू र अनौठा मानिसहरूलाई कसरी व्यवस्थापन गर्ने भनेर सिक्दै छु। मैले भाषा पनि सिकेको छु। सबै जना मेरो कामबाट खुसी देखिन्छन्। मलाई थाहा छ कि परमेश्वरले मलाई यसमा मद्दत गरिरहनुभएको छ किनभने म एक्लैले के गर्ने होला भन्ने थाहा पाउने थिइनँ।" पोतीफरलाई सोध्नुहोस्, "याहवे योसेफसँग हुनुहुन्छ भन्ने तपाईंलाई कसरी थाहा हुन्छ? तपाईंले के देख्नुभएको छ?" तपाईंले सुन्न सक्नुहुन्छ, "म योसेफका परमेश्वरलाई चिन्दिनँ, तर मलाई थाहा छ कि योसेफले साँच्चै राम्रो गरिरहेको छ। उनले गर्ने सबै कुरा सही छ। योसेफ इमानदार छन्। योसेफले के गर्नुपर्ने हो भनेर देख्छन् र त्यो काम पूरा भएको कुरा निश्चित गर्छन्। मैले पहिले योसेफजस्तो दास कहिल्यै पाएको थिइनँ।" नाटक फेरि सुरु गर्नुहोस्।</w:t>
      </w:r>
    </w:p>
    <w:p>
      <w:pPr/>
      <w:r>
        <w:rPr>
          <w:lang w:val="ne_NP" w:bidi="ne_NP"/>
        </w:rPr>
      </w:r>
      <w:r>
        <w:rPr>
          <w:lang w:val="ne_NP" w:bidi="ne_NP"/>
        </w:rPr>
        <w:t>दृश्य ३ मा, पोतीफरकी पत्नीले योसेफ एउटा सुन्दर जवान भएको देख्छिन्। पोतीफरकी पत्नी योसेफसँग सुत्न चाहन्छिन् तर योसेफले उनीसँग सुत्न अस्वीकार गर्छन्। पोतीफरकी पत्नीले दैनिक रूपमा योसेफलाई आफूसँग सुत्न जिद्दी गरिरहन्छिन्।</w:t>
      </w:r>
    </w:p>
    <w:p>
      <w:pPr/>
      <w:r>
        <w:rPr>
          <w:lang w:val="ne_NP" w:bidi="ne_NP"/>
        </w:rPr>
      </w:r>
      <w:r>
        <w:rPr>
          <w:lang w:val="ne_NP" w:bidi="ne_NP"/>
        </w:rPr>
        <w:t>अभिनय रोक्नुहोस्: योसेफलाई सोध्नुहोस्, "तपाईंलाई अहिले कस्तो महसुस भइरहेको छ?" तिमी किन पोतीफरकी पत्नीसँग सुत्दैनौ?" तपाईंले सुन्न सक्नुहुन्छ, "उनीसँग सुत्नु गलत हुनेथियो।" उनी मेरो मालिकसँग विवाहित छिन्। उनी आफूसँग भएका सबै कुरामा मलाई भरोसा गर्छन्। म यसरी उसको विश्वासलाई धोका दिन सक्दिन। उनीसँग सुत्नुको अर्थ परमेश्वरको आज्ञा उल्लंघन गर्नु हो। उनले मलाई एक्लै छोडिदिउन भन्ने चाहन्छु। म यस समस्याको बारेमा कसैलाई भन्न सक्दिन किनभने उनी पोतीफरकी पत्नी हुन्।" पोतीफरकी पत्नीलाई सोध्नुहोस्, "तपाईं किन योसेफसँग सुत्न चाहनुहुन्छ?" तपाईंले सुन्न सक्नुहुन्छ, "म एक्लो छु र ऊ धेरै सुन्दर छ। मलाई दिक्क लागिरहेको छ। मसँग गर्नका लागि केही छैन। योसेफसँग सुत्नु मेरो लागि रमाइलो हुने थियो। यसले गर्दा मेरो श्रीमान्ले मलाई अझ बढी याद गर्नुहुनेछ।" नाटक फेरि सुरु गर्नुहोस्।</w:t>
      </w:r>
    </w:p>
    <w:p>
      <w:pPr/>
      <w:r>
        <w:rPr>
          <w:lang w:val="ne_NP" w:bidi="ne_NP"/>
        </w:rPr>
      </w:r>
      <w:r>
        <w:rPr>
          <w:lang w:val="ne_NP" w:bidi="ne_NP"/>
        </w:rPr>
        <w:t>दृश्य ४ मा, जोसेफ घरमा एक्लै काम गरिरहेका छन्। पोतीफरकी पत्नी भित्र आउँछिन् र योसेफको कुर्ता वा कमीज समात्छिन्। पोतीफरकी पत्नीले योसेफलाई आफूसँग सुत्न आज्ञा गर्छिन। योसेफ आफ्नो वस्त्रबाट फुत्केर घरबाट बाहिर भाग्छन्। योसेफले पोतीफरकी पत्नीको हातमा वस्त्र छोड्छन्। पोतीफरकी पत्नीले नोकरहरूलाई आउन बोलाइन्। जब पुरुष नोकरहरू आइपुगे, पोतीफरकी पत्नीले तिनीहरूलाई योसेफले उनलाई बलात्कार गर्ने प्रयास गरेको कुरा बताइन्। पोतीफरकी पत्नीले योसेफले यसो गरेको प्रमाणको रूपमा तिनीहरूलाई योसेफको पोशाक देखाइन्।</w:t>
      </w:r>
    </w:p>
    <w:p>
      <w:pPr/>
      <w:r>
        <w:rPr>
          <w:lang w:val="ne_NP" w:bidi="ne_NP"/>
        </w:rPr>
      </w:r>
      <w:r>
        <w:rPr>
          <w:lang w:val="ne_NP" w:bidi="ne_NP"/>
        </w:rPr>
        <w:t>अभिनय रोक्नुहोस्: योसेफलाई सोध्नुहोस्, "तपाईंलाई अहिले कस्तो महसुस भइरहेको छ?" तपाईंले सुन्न सक्नुहुन्छ, "म डराएको छु।" मैले केही गल्ती गरेको छैन, तर उनीसँग मेरो कुर्ता छ। उनले मलाई आरोप लगाइरहेकी छन् र मेरो निर्दोषताका कुनै साक्षीहरू छैनन्। मलाई के हुनेछ भन्ने मलाई थाहा छैन।" पोतीफरकी पत्नीलाई सोध्नुहोस्, "तपाईं किन योसेफलाई यसरी आरोप लगाइरहनुभएको छ?" तपाईंले सुन्न सक्नुहुन्छ, "योसेफले मेरो आज्ञा अस्वीकार गरे।" योसेफ एउटा दास हुन्। योसेफले मेरो आज्ञा पालन गर्नुपर्छ। योसेफले मलाई अस्वीकार गरे र मसँग सुत्न अस्वीकार गरे। म यसका लागि योसेफलाई क्षमा गर्नेछैनँ। मलाई आशा छ कि योसेफले एउटा भयानक सजाय पाउनेछ।" नाटक फेरि सुरु गर्नुहोस्।</w:t>
      </w:r>
    </w:p>
    <w:p>
      <w:pPr/>
      <w:r>
        <w:rPr>
          <w:lang w:val="ne_NP" w:bidi="ne_NP"/>
        </w:rPr>
      </w:r>
      <w:r>
        <w:rPr>
          <w:lang w:val="ne_NP" w:bidi="ne_NP"/>
        </w:rPr>
        <w:t>दृश्य ५ मा, पोतीफर घर फर्किन्छन्। पोतीफरकी पत्नीले पोतीफरलाई बताइन् कि योसेफले उनलाई बलात्कार गर्ने प्रयास गर्‍यो। पोतीफरकी पत्नीले प्रमाणको रूपमा पोतीफरलाई योसेफको वस्त्र देखाइन्। पोतीफरकी पत्नीले योसेफलाई त्यो हिब्रू दास भनेर सम्बोधन गरिन्। यी शब्दहरू प्रयोग गरेर, पोतीफरकी पत्नीले भनिरहेकी छिन् कि योसेफ एक विदेशी, तल्लो वर्गको र बेईमान हुन्। त्यसपछि पोतीफरकी पत्नीले पोतीफरलाई यो कुरा सम्झाउँदै दोष लगाउँछिन् कि पोतीफरले नै योसेफलाई घरमा ल्याए र योसेफलाई अधिकारको पद दिए। पोतीफरले चरम रिसका साथ प्रतिक्रिया दिन्छन् र योसेफलाई जेलमा फ्याँक्छन्।</w:t>
      </w:r>
    </w:p>
    <w:p>
      <w:pPr/>
      <w:r>
        <w:rPr>
          <w:lang w:val="ne_NP" w:bidi="ne_NP"/>
        </w:rPr>
      </w:r>
      <w:r>
        <w:rPr>
          <w:lang w:val="ne_NP" w:bidi="ne_NP"/>
        </w:rPr>
        <w:t>अभिनय रोक्नुहोस्: पोतीफरलाई सोध्नुहोस्, "तपाईंलाई अहिले कस्तो महसुस भइरहेको छ?" तपाईंले सुन्न सक्नुहुन्छ, "म धेरै रिसाएको छु।" मैले सबै कुरामा योसेफलाई भरोसा गरेँ। योसेफले यस्तो भयानक काम गर्ने आँट कसरी गर्यो!" वा, "म रिसाएको छु तर यहाँ को सही र को गलत छ भन्ने मलाई थाहा छैन। योसेफले यो भयानक कुरा गरे कि गरेनन् मलाई थाहा छैन, तर जेसुकै भए तापनि योसेफले घर छोड्नै पर्छ। म योसेफलाई एउटा जेलमा राख्दै छु जहाँ योसेफलाई राम्रो व्यवहार गरिनेछ। मेरी पत्नीको बारेमा के सोच्ने भन्ने मलाई थाहा छैन।" पोतीफरकी पत्नीलाई सोध्नुहोस्, "तपाईंलाई अब कस्तो महसुस भइरहेको छ?" तपाईंले सुन्न सक्नुहुन्छ, "योसेफ जेल गएका छन् भन्ने कुरामा म खुसी छु। योसेफले मलाई अस्वीकार गरे।" नाटक फेरि सुरु गर्नुहोस्।</w:t>
      </w:r>
    </w:p>
    <w:p>
      <w:pPr/>
      <w:r>
        <w:rPr>
          <w:lang w:val="ne_NP" w:bidi="ne_NP"/>
        </w:rPr>
      </w:r>
      <w:r>
        <w:rPr>
          <w:lang w:val="ne_NP" w:bidi="ne_NP"/>
        </w:rPr>
        <w:t>दृश्य ६ मा, योसेफ जेलमा जान्छन् जहाँ राजाका कैदीहरूलाई राखिन्थ्यो। याहवे योसेफसँग थिए र योसेफलाई सफल बनाउनुभयो। याहवेले योसेफलाई जेलको हाकिमको मनपर्ने व्यक्ति बनाउनुभयो। जेलको हाकिमले योसेफलाई अन्य कैदीहरू र जेलको सबै कुराको जिम्मेवारी दिए।</w:t>
      </w:r>
    </w:p>
    <w:p>
      <w:pPr/>
      <w:r>
        <w:rPr>
          <w:lang w:val="ne_NP" w:bidi="ne_NP"/>
        </w:rPr>
      </w:r>
      <w:r>
        <w:rPr>
          <w:lang w:val="ne_NP" w:bidi="ne_NP"/>
        </w:rPr>
        <w:t>अभिनय रोक्नुहोस्: जेलको हाकिमलाई सोध्नुहोस्, "तपाईं किन योसेफसँग यति खुसी हुनुहुन्छ?" तपाईंले सुन्न सक्नुहुन्छ, "योसेफले मैले मागेका सबै कुरा इमानदारीका साथ र राम्रो कामका साथ गर्छन्।" मैले पहिले कहिल्यै योसेफ जस्तो कैदी देखेको छैन। योसेफका परमेश्वरले योसेफलाई आशिष् दिनुभएको जस्तो देखिन्छ। "योसेफले जिम्मेवारी सम्हालेकोले, म आराम गर्न र केही नगर्न सक्छु।" योसेफलाई सोध्नुहोस्, "याहवे यहाँ जेलमा तपाईंसँग हुनुहुन्छ भन्ने तपाईंलाई कसरी थाहा छ?" तपाईंले सुन्न सक्नुहुन्छ, "परमेश्वरले मलाई ती कुराहरू कसरी गर्ने भन्ने कुरा देखाइरहनुभएको छ जुन मलाई थाहा थिएन। जेलको हाकिम मेरो कामबाट खुसी हुनुहुन्छ। मलाई अझ सहज होस भनेर जेलको हाकिमले मलाई यहाँ एउटा उच्च पद दिनुभएको छ। परमेश्वरले यो गराउनुभएको छ भन्ने मलाई विश्वास छ।" नाटक फेरि सुरु गर्नुहोस्।</w:t>
      </w:r>
      <w:r>
        <w:rPr>
          <w:lang w:val="ne_NP" w:bidi="ne_NP"/>
        </w:rPr>
      </w:r>
    </w:p>
    <w:p>
      <w:pPr>
        <w:pStyle w:val="Heading3"/>
      </w:pPr>
      <w:r>
        <w:rPr>
          <w:lang w:val="ne_NP" w:bidi="ne_NP"/>
        </w:rPr>
        <w:t>Step 5</w:t>
      </w:r>
    </w:p>
    <w:p>
      <w:pPr/>
      <w:r>
        <w:rPr>
          <w:lang w:val="ne_NP" w:bidi="ne_NP"/>
        </w:rPr>
      </w:r>
      <w:r>
        <w:rPr>
          <w:lang w:val="ne_NP" w:bidi="ne_NP"/>
        </w:rPr>
        <w:t>पाठलाई बुझ्न-सजिलो संस्करणमा एकपटक सुन्नुहोस्।</w:t>
      </w:r>
    </w:p>
    <w:p>
      <w:pPr/>
      <w:r>
        <w:rPr>
          <w:lang w:val="ne_NP" w:bidi="ne_NP"/>
        </w:rPr>
      </w:r>
      <w:r>
        <w:rPr>
          <w:lang w:val="ne_NP" w:bidi="ne_NP"/>
        </w:rPr>
        <w:t xml:space="preserve">यस खण्डले </w:t>
      </w:r>
      <w:r>
        <w:rPr>
          <w:b/>
          <w:lang w:val="ne_NP" w:bidi="ne_NP"/>
        </w:rPr>
        <w:t>याहवे</w:t>
      </w:r>
      <w:r>
        <w:rPr>
          <w:lang w:val="ne_NP" w:bidi="ne_NP"/>
        </w:rPr>
        <w:t xml:space="preserve"> नाम र </w:t>
      </w:r>
      <w:r>
        <w:rPr>
          <w:b/>
          <w:lang w:val="ne_NP" w:bidi="ne_NP"/>
        </w:rPr>
        <w:t>परमेश्वर</w:t>
      </w:r>
      <w:r>
        <w:rPr>
          <w:lang w:val="ne_NP" w:bidi="ne_NP"/>
        </w:rPr>
        <w:t xml:space="preserve"> नाम प्रयोग गर्छ। योसेफको बारेमा कुरा गर्दा, यस खण्डले याहवे शब्द प्रयोग गर्छ। जब योसेफले कुनै मिश्रीसँग कुरा गर्छन्, तब यस खण्डले परमेश्वर शब्दको प्रयोग गर्छ। जब योसेफले पोतीफरकी पत्नीसँग कुरा गर्छन्, तब योसेफले परमेश्वर नाम प्रयोग गर्छन्। यी एउटै परमेश्वरका दुई नामहरू हुन्। </w:t>
      </w:r>
      <w:r>
        <w:rPr>
          <w:lang w:val="ne_NP" w:bidi="ne_NP"/>
        </w:rPr>
        <w:t>याहवे</w:t>
      </w:r>
      <w:r>
        <w:rPr>
          <w:lang w:val="ne_NP" w:bidi="ne_NP"/>
        </w:rPr>
        <w:t xml:space="preserve"> र </w:t>
      </w:r>
      <w:r>
        <w:rPr>
          <w:lang w:val="ne_NP" w:bidi="ne_NP"/>
        </w:rPr>
        <w:t>परमेश्वर</w:t>
      </w:r>
      <w:r>
        <w:rPr>
          <w:lang w:val="ne_NP" w:bidi="ne_NP"/>
        </w:rPr>
        <w:t>को बारेमा मुख्य शब्दावलीमा छलफल गरिएको छ। तपाईंले अघिल्लो खण्डहरूमा राख्नुभएको नामहरू नै प्रयोग गर्नुहोस्।</w:t>
      </w:r>
    </w:p>
    <w:p>
      <w:pPr/>
      <w:r>
        <w:rPr>
          <w:lang w:val="ne_NP" w:bidi="ne_NP"/>
        </w:rPr>
      </w:r>
      <w:r>
        <w:rPr>
          <w:lang w:val="ne_NP" w:bidi="ne_NP"/>
        </w:rPr>
        <w:t>इश्माएली व्यापारीहरूले योसेफलाई पोतीफरकहाँ बेचे। तपाईंले अघिल्लो खण्डमा प्रयोग गर्नुभएको इश्माएलहरूका लागि त्यही शब्द प्रयोग गर्नुहोस्।</w:t>
      </w:r>
    </w:p>
    <w:p>
      <w:pPr/>
      <w:r>
        <w:rPr>
          <w:lang w:val="ne_NP" w:bidi="ne_NP"/>
        </w:rPr>
      </w:r>
      <w:r>
        <w:rPr>
          <w:lang w:val="ne_NP" w:bidi="ne_NP"/>
        </w:rPr>
        <w:t xml:space="preserve">पोतीफरले योसेफलाई घरको जिम्मा दिएपछि परमप्रभुले पोतीफरलाई </w:t>
      </w:r>
      <w:r>
        <w:rPr>
          <w:b/>
          <w:lang w:val="ne_NP" w:bidi="ne_NP"/>
        </w:rPr>
        <w:t>आशिष् दिनुभयो</w:t>
      </w:r>
      <w:r>
        <w:rPr>
          <w:lang w:val="ne_NP" w:bidi="ne_NP"/>
        </w:rPr>
        <w:t xml:space="preserve">। मुख्य शब्दावलीमा </w:t>
      </w:r>
      <w:r>
        <w:rPr>
          <w:lang w:val="ne_NP" w:bidi="ne_NP"/>
        </w:rPr>
        <w:t>आशीष</w:t>
      </w:r>
      <w:r>
        <w:rPr>
          <w:lang w:val="ne_NP" w:bidi="ne_NP"/>
        </w:rPr>
        <w:t xml:space="preserve">को बारेमा छलफल गरिएको छ। तपाईंले अघिल्लो खण्डहरूमा प्रयोग गर्नुभएको आशिष्का लागि त्यही शब्द प्रयोग गर्नुहोस्। पोतीफरका बाली र पशुहरू </w:t>
      </w:r>
      <w:r>
        <w:rPr>
          <w:b/>
          <w:lang w:val="ne_NP" w:bidi="ne_NP"/>
        </w:rPr>
        <w:t>फस्टाए</w:t>
      </w:r>
      <w:r>
        <w:rPr>
          <w:lang w:val="ne_NP" w:bidi="ne_NP"/>
        </w:rPr>
        <w:t>। फस्टाउनुको अर्थ साँच्चै राम्रो गर्नु र आकार वा मात्रामा वृद्धि हुनु हो। यसको अर्थ पोतीफरको फसल राम्रो भयो। उनका सबै पशुहरूको सङ्ख्या बढेको थियो र ती स्वस्थ थिए। यी सबै आशिष्हरू याहवेबाट थिए भन्ने कुरा पोतीफरले महसुस गरे।</w:t>
      </w:r>
    </w:p>
    <w:p>
      <w:pPr/>
      <w:r>
        <w:rPr>
          <w:lang w:val="ne_NP" w:bidi="ne_NP"/>
        </w:rPr>
      </w:r>
      <w:r>
        <w:rPr>
          <w:lang w:val="ne_NP" w:bidi="ne_NP"/>
        </w:rPr>
        <w:t>पोतीफरले आफूले खाने खानामाथि यूसुफलाई अधिकार दिएका थिएनन्। धेरैको विश्वास छ कि मिश्रवासीहरू सोच्थे कि गैर-मिश्रवासीहरूले राम्ररी खाना बनाउन सक्दैनन्। पोतीफरले कुनै पनि गैर-मिश्रीलाई खानका लागि खाना तयार गर्न भरोसा गर्ने थिएनन्।</w:t>
      </w:r>
    </w:p>
    <w:p>
      <w:pPr/>
      <w:r>
        <w:rPr>
          <w:lang w:val="ne_NP" w:bidi="ne_NP"/>
        </w:rPr>
      </w:r>
      <w:r>
        <w:rPr>
          <w:lang w:val="ne_NP" w:bidi="ne_NP"/>
        </w:rPr>
        <w:t>पोतीफरकी पत्नीले योसेफलाई आफूसँग यौन सम्बन्ध राख्न फकाउने प्रयास गरिन्। विभिन्न अनुवादहरूले यो कुरा विनम्रतापूर्वक भन्नका लागि विभिन्न तरिकाहरू प्रयोग गर्छन्। "आऊ, मसँग सुत। मसँग सुत्न आऊ। मलाई माया गर। आऊ र मसँग सुत।" यी सबै एउटै कुरा विनम्रतापूर्वक भन्ने विभिन्न तरिकाहरू हुन्। सामान्यतया मानिसहरूसँग कुरा गर्दा तपाईंले आफ्नो संस्कृतिमा प्रयोग गर्नुहुने यसको वर्णन गर्न एउटा विनम्र तरिका प्रयोग गर्नुहोस्।</w:t>
      </w:r>
    </w:p>
    <w:p>
      <w:pPr/>
      <w:r>
        <w:rPr>
          <w:lang w:val="ne_NP" w:bidi="ne_NP"/>
        </w:rPr>
      </w:r>
      <w:r>
        <w:rPr>
          <w:lang w:val="ne_NP" w:bidi="ne_NP"/>
        </w:rPr>
        <w:t>योसेफ भन्छन् कि पोतीफरकी पत्नीसँग सुत्नु एउटा दुष्ट वा खराब काम हुनेछ। परमेश्वरले अझै व्यवस्था दिनुभएको थिएन। तर परमेश्वरले विवाहको वरिपरि सीमाहरू राख्नुभएको थियो भन्ने कुरा योसेफलाई थाहा थियो। पति र पत्नीहरूले एक अर्कासँग मात्र सुत्नुपर्ने थियो र विवाहको बाहिर अरूसँग होइन भन्ने कुरा योसेफलाई थाहा थियो।</w:t>
      </w:r>
    </w:p>
    <w:p>
      <w:pPr/>
      <w:r>
        <w:rPr>
          <w:lang w:val="ne_NP" w:bidi="ne_NP"/>
        </w:rPr>
      </w:r>
      <w:r>
        <w:rPr>
          <w:lang w:val="ne_NP" w:bidi="ne_NP"/>
        </w:rPr>
        <w:t xml:space="preserve">योसेफ भन्छन् कि पोतीफरकी पत्नीसँग सुत्नु परमेश्वरको विरुद्धमा एउटा ठूलो </w:t>
      </w:r>
      <w:r>
        <w:rPr>
          <w:b/>
          <w:lang w:val="ne_NP" w:bidi="ne_NP"/>
        </w:rPr>
        <w:t>पाप</w:t>
      </w:r>
      <w:r>
        <w:rPr>
          <w:lang w:val="ne_NP" w:bidi="ne_NP"/>
        </w:rPr>
        <w:t xml:space="preserve"> हुनेछ। पाप परमेश्वरको विरुद्धको अनाज्ञाकारिताको कार्य हो। तपाईंले प्रयोग गर्नुभएको शब्द कुनै धार्मिक आवश्यकता पालन गर्न बिर्सनु वा प्रार्थना पढ्नु जस्ता पापपूर्ण कार्यको लागि प्रयोग गरिएको शब्द होइन भन्ने कुरा निश्चित गर्नुहोस्। मुख्य शब्दावलीमा </w:t>
      </w:r>
      <w:r>
        <w:rPr>
          <w:lang w:val="ne_NP" w:bidi="ne_NP"/>
        </w:rPr>
        <w:t>पाप</w:t>
      </w:r>
      <w:r>
        <w:rPr>
          <w:lang w:val="ne_NP" w:bidi="ne_NP"/>
        </w:rPr>
        <w:t>को बारेमा छलफल गरिएको छ। तपाईंले अघिल्लो खण्डहरूमा प्रयोग गर्नुभएको पापका लागि त्यही शब्द प्रयोग गर्नुहोस्।</w:t>
      </w:r>
    </w:p>
    <w:p>
      <w:pPr/>
      <w:r>
        <w:rPr>
          <w:lang w:val="ne_NP" w:bidi="ne_NP"/>
        </w:rPr>
      </w:r>
      <w:r>
        <w:rPr>
          <w:lang w:val="ne_NP" w:bidi="ne_NP"/>
        </w:rPr>
        <w:t xml:space="preserve">जब पोतीफरले योसेफले आफ्नी पत्नीलाई बलात्कार गर्ने प्रयास गरेको कुरा सुने, तब पोतीफरले </w:t>
      </w:r>
      <w:r>
        <w:rPr>
          <w:b/>
          <w:lang w:val="ne_NP" w:bidi="ne_NP"/>
        </w:rPr>
        <w:t>क्रोध</w:t>
      </w:r>
      <w:r>
        <w:rPr>
          <w:lang w:val="ne_NP" w:bidi="ne_NP"/>
        </w:rPr>
        <w:t xml:space="preserve"> व्यक्त गरे। पोतीपर अत्यन्तै रिसाएका थिए। यो रिसका लागि धेरै कडा शब्द हो। पोतीफरले योसेफलाई जेलमा फ्याँके। कसैलाई जेलमा हाल्नु एउटा कडा कार्य हो। तपाईंले कथाको यस भागमा कडा क्रियात्मक शब्दहरू प्रयोग गर्नुपर्छ।</w:t>
      </w:r>
    </w:p>
    <w:p>
      <w:pPr/>
      <w:r>
        <w:rPr>
          <w:lang w:val="ne_NP" w:bidi="ne_NP"/>
        </w:rPr>
      </w:r>
      <w:r>
        <w:rPr>
          <w:lang w:val="ne_NP" w:bidi="ne_NP"/>
        </w:rPr>
        <w:t>जेल राजाको जेल थियो। यो राजाको नजिक हुने वा कुनै न कुनै रूपमा राजाको सेवा गर्नेहरूका लागि एउटा विशेष जेल थियो। यो जेल, एउटा जेल नै भए तापनि, सायद सामान्य जेलहरू जति खराब थिएन।</w:t>
      </w:r>
      <w:r>
        <w:rPr>
          <w:lang w:val="ne_NP" w:bidi="ne_NP"/>
        </w:rPr>
      </w:r>
    </w:p>
    <w:p>
      <w:pPr>
        <w:pStyle w:val="Heading3"/>
      </w:pPr>
      <w:r>
        <w:rPr>
          <w:lang w:val="ne_NP" w:bidi="ne_NP"/>
        </w:rPr>
        <w:t>Step 6</w:t>
      </w:r>
    </w:p>
    <w:p>
      <w:pPr/>
      <w:r>
        <w:rPr>
          <w:lang w:val="ne_NP" w:bidi="ne_NP"/>
        </w:rPr>
      </w:r>
      <w:r>
        <w:rPr>
          <w:lang w:val="ne_NP" w:bidi="ne_NP"/>
        </w:rPr>
        <w:t>अनुवादलाई सजिलोसँग बुझ्न यस खण्डको श्रव्य संस्करण सुन्‍नुहोस्।</w:t>
      </w:r>
    </w:p>
    <w:p>
      <w:pPr/>
      <w:r>
        <w:rPr>
          <w:lang w:val="ne_NP" w:bidi="ne_NP"/>
        </w:rPr>
      </w:r>
      <w:r>
        <w:rPr>
          <w:lang w:val="ne_NP" w:bidi="ne_NP"/>
        </w:rPr>
        <w:t>यस सत्रमा, एउटा समूहको रूपमा तपाईंको आफ्नै भाषामा खण्डलाई पुन: भन्न लगाउनुहोस्।</w:t>
      </w:r>
    </w:p>
    <w:p>
      <w:pPr/>
      <w:r>
        <w:rPr>
          <w:lang w:val="ne_NP" w:bidi="ne_NP"/>
        </w:rPr>
      </w:r>
      <w:r>
        <w:rPr>
          <w:lang w:val="ne_NP" w:bidi="ne_NP"/>
        </w:rPr>
        <w:t>पहिला, सम्पूर्ण समूहले खण्डलाई तपाईंको आफ्नै भाषामा बताउन अभ्यास गर्नुपर्छ। तपाईंले अघिल्लो चरणहरूमा निर्णय गर्नुभएको कुराहरू जस्तै कालक्रम, शब्दहरू, वाक्यांशहरू, भावनाहरू, वा तपाईंले छलफल गर्नुभएको अन्य कुराहरू यसमा समावेश गर्नलाई सम्झनुहोस्।</w:t>
      </w:r>
    </w:p>
    <w:p>
      <w:pPr/>
      <w:r>
        <w:rPr>
          <w:lang w:val="ne_NP" w:bidi="ne_NP"/>
        </w:rPr>
      </w:r>
      <w:r>
        <w:rPr>
          <w:lang w:val="ne_NP" w:bidi="ne_NP"/>
        </w:rPr>
        <w:t>एउटा समूहको सदस्यले खण्डका केही वाक्यहरू भन्नुपर्छ र रोकिनु पर्छ। समूहको अर्को सदस्यले खण्डको अर्को भाग भन्नु पर्छ र रोकिनु पर्छ। समूहले सम्पूर्ण खण्डलाई पुन: नभन्दासम्म यो गर्नुहोस्। यस चरणमा समूहका सदस्यहरूले एक अर्कालाई सच्याउन सक्छन्।</w:t>
      </w:r>
    </w:p>
    <w:p>
      <w:pPr/>
      <w:r>
        <w:rPr>
          <w:lang w:val="ne_NP" w:bidi="ne_NP"/>
        </w:rPr>
      </w:r>
      <w:r>
        <w:rPr>
          <w:lang w:val="ne_NP" w:bidi="ne_NP"/>
        </w:rPr>
        <w:t xml:space="preserve">अडियो रोक्‍नुहोस्। </w:t>
      </w:r>
    </w:p>
    <w:p>
      <w:pPr/>
      <w:r>
        <w:rPr>
          <w:lang w:val="ne_NP" w:bidi="ne_NP"/>
        </w:rPr>
      </w:r>
      <w:r>
        <w:rPr>
          <w:lang w:val="ne_NP" w:bidi="ne_NP"/>
        </w:rPr>
        <w:t>अर्को पटक, समूहको प्रत्येक सदस्यले कम्तिमा पनि एकचोटि सम्पूर्ण खण्डलाई नरोकी भन्नुपर्छ। समूहको सदस्यले खण्डलाई सम्झन मद्दत गर्न कुनैपनि वस्तुहरू, चालहरू, वा तिनीहरूको स्टोरीबोर्ड प्रयोग गर्न सक्छन्।</w:t>
      </w:r>
    </w:p>
    <w:p>
      <w:pPr/>
      <w:r>
        <w:rPr>
          <w:lang w:val="ne_NP" w:bidi="ne_NP"/>
        </w:rPr>
      </w:r>
      <w:r>
        <w:rPr>
          <w:lang w:val="ne_NP" w:bidi="ne_NP"/>
        </w:rPr>
        <w:t xml:space="preserve">अडियो रोक्‍नुहोस्। </w:t>
      </w:r>
    </w:p>
    <w:p>
      <w:pPr/>
      <w:r>
        <w:rPr>
          <w:lang w:val="ne_NP" w:bidi="ne_NP"/>
        </w:rPr>
      </w:r>
      <w:r>
        <w:rPr>
          <w:lang w:val="ne_NP" w:bidi="ne_NP"/>
        </w:rPr>
        <w:t>त्यसपछि, तपाईंलाई सबैभन्दा बढी मनपरेको खण्डको संस्करण कस्को हो समूहले निर्णय गर्न सक्छ। तपाईंले एउटा समूहको सदस्यले एउटा दृश्य बताएको तरिका मनपर्यो तर तपाईंले अर्को दृश्य अर्कै समूहको सदस्यले बताएको तरिका मनपर्यो भनेर निर्णय गर्न सक्नुहुन्छ।</w:t>
      </w:r>
    </w:p>
    <w:p>
      <w:pPr/>
      <w:r>
        <w:rPr>
          <w:lang w:val="ne_NP" w:bidi="ne_NP"/>
        </w:rPr>
      </w:r>
      <w:r>
        <w:rPr>
          <w:lang w:val="ne_NP" w:bidi="ne_NP"/>
        </w:rPr>
        <w:t xml:space="preserve">अडियो रोक्‍नुहोस्। </w:t>
      </w:r>
    </w:p>
    <w:p>
      <w:pPr/>
      <w:r>
        <w:rPr>
          <w:lang w:val="ne_NP" w:bidi="ne_NP"/>
        </w:rPr>
      </w:r>
      <w:r>
        <w:rPr>
          <w:lang w:val="ne_NP" w:bidi="ne_NP"/>
        </w:rPr>
        <w:t>अन्तमा, समूहले सबैजना सहमत हुने खण्डको अन्तिम संस्करणलाई सँगै राख्न सक्छन्। समूहको प्रत्येक सदस्यले यस खण्डको अन्तिम संस्करण सुनाउने अभ्यास गर्नुपर्छ।</w:t>
      </w:r>
      <w:r>
        <w:rPr>
          <w:lang w:val="ne_NP" w:bidi="ne_NP"/>
        </w:rPr>
      </w:r>
      <w:r>
        <w:rPr>
          <w:lang w:val="ne_NP" w:bidi="ne_NP"/>
        </w:rPr>
      </w:r>
    </w:p>
    <w:p>
      <w:pPr/>
      <w:r>
        <w:rPr>
          <w:lang w:val="ne_NP" w:bidi="ne_NP"/>
        </w:rPr>
      </w:r>
    </w:p>
    <w:p>
      <w:pPr>
        <w:pStyle w:val="Heading2"/>
      </w:pPr>
      <w:r>
        <w:rPr>
          <w:lang w:val="ne_NP" w:bidi="ne_NP"/>
        </w:rPr>
        <w:t>Genesis 40:1–23</w:t>
      </w:r>
      <w:r>
        <w:rPr>
          <w:lang w:val="ne_NP" w:bidi="ne_NP"/>
        </w:rPr>
      </w:r>
    </w:p>
    <w:p>
      <w:pPr>
        <w:pStyle w:val="Heading3"/>
      </w:pPr>
      <w:r>
        <w:rPr>
          <w:lang w:val="ne_NP" w:bidi="ne_NP"/>
        </w:rPr>
        <w:t>Step 1</w:t>
      </w:r>
    </w:p>
    <w:p>
      <w:pPr/>
      <w:r>
        <w:rPr>
          <w:lang w:val="ne_NP" w:bidi="ne_NP"/>
        </w:rPr>
      </w:r>
      <w:r>
        <w:rPr>
          <w:lang w:val="ne_NP" w:bidi="ne_NP"/>
        </w:rPr>
        <w:t>उत्पत्ति ४०:१–२३ सुन्नुहोस् र यसलाई आफ्नो हृदयमा राख्नुहोस्। पाठलाई तीन पटक सुन्नुहोस् (सम्भव छ भने तीन फरक अनुवादहरूमा)। त्यसपछि टोलीले निम्न प्रश्नहरूको छलफल गर्नुहोस:</w:t>
      </w:r>
    </w:p>
    <w:p>
      <w:pPr>
        <w:pStyle w:val="ListBullet"/>
        <w:spacing w:line="240" w:lineRule="auto"/>
        <w:ind w:left="720"/>
      </w:pPr>
      <w:r>
        <w:rPr>
          <w:lang w:val="ne_NP" w:bidi="ne_NP"/>
        </w:rPr>
      </w:r>
      <w:r>
        <w:rPr>
          <w:lang w:val="ne_NP" w:bidi="ne_NP"/>
        </w:rPr>
        <w:t>यो खण्डमा तपाईंलाई के मन पर्‍यो?</w:t>
      </w:r>
    </w:p>
    <w:p>
      <w:pPr>
        <w:pStyle w:val="ListBullet"/>
        <w:spacing w:line="240" w:lineRule="auto"/>
        <w:ind w:left="720"/>
      </w:pPr>
      <w:r>
        <w:rPr>
          <w:lang w:val="ne_NP" w:bidi="ne_NP"/>
        </w:rPr>
      </w:r>
      <w:r>
        <w:rPr>
          <w:lang w:val="ne_NP" w:bidi="ne_NP"/>
        </w:rPr>
        <w:t>तपाईलाई के मन पर्दैन वा के बुझ्नुहुन्न?</w:t>
      </w:r>
    </w:p>
    <w:p>
      <w:pPr>
        <w:pStyle w:val="ListBullet"/>
        <w:spacing w:line="240" w:lineRule="auto"/>
        <w:ind w:left="720"/>
      </w:pPr>
      <w:r>
        <w:rPr>
          <w:lang w:val="ne_NP" w:bidi="ne_NP"/>
        </w:rPr>
      </w:r>
      <w:r>
        <w:rPr>
          <w:lang w:val="ne_NP" w:bidi="ne_NP"/>
        </w:rPr>
        <w:t>यो कथाले हामीलाई परमेश्वरको बारेमा के भन्छ?</w:t>
      </w:r>
    </w:p>
    <w:p>
      <w:pPr>
        <w:pStyle w:val="ListBullet"/>
        <w:spacing w:line="240" w:lineRule="auto"/>
        <w:ind w:left="720"/>
      </w:pPr>
      <w:r>
        <w:rPr>
          <w:lang w:val="ne_NP" w:bidi="ne_NP"/>
        </w:rPr>
      </w:r>
      <w:r>
        <w:rPr>
          <w:lang w:val="ne_NP" w:bidi="ne_NP"/>
        </w:rPr>
        <w:t>यो खण्डले मानिसबारे हामीलाई के भन्दछ?</w:t>
      </w:r>
    </w:p>
    <w:p>
      <w:pPr>
        <w:pStyle w:val="ListBullet"/>
        <w:spacing w:line="240" w:lineRule="auto"/>
        <w:ind w:left="720"/>
      </w:pPr>
      <w:r>
        <w:rPr>
          <w:lang w:val="ne_NP" w:bidi="ne_NP"/>
        </w:rPr>
      </w:r>
      <w:r>
        <w:rPr>
          <w:lang w:val="ne_NP" w:bidi="ne_NP"/>
        </w:rPr>
        <w:t>यो खण्डले कसरी हाम्रो दैनिक जीवनलाई प्रभाव पार्छ?</w:t>
      </w:r>
    </w:p>
    <w:p>
      <w:pPr>
        <w:pStyle w:val="ListBullet"/>
        <w:spacing w:line="240" w:lineRule="auto"/>
        <w:ind w:left="720"/>
      </w:pPr>
      <w:r>
        <w:rPr>
          <w:lang w:val="ne_NP" w:bidi="ne_NP"/>
        </w:rPr>
      </w:r>
      <w:r>
        <w:rPr>
          <w:lang w:val="ne_NP" w:bidi="ne_NP"/>
        </w:rPr>
        <w:t>यो कथा सुन्नु पर्ने तपाईंले चिन्नुभएको व्यक्ति को हुनुहुन्छ?</w:t>
      </w:r>
      <w:r>
        <w:rPr>
          <w:lang w:val="ne_NP" w:bidi="ne_NP"/>
        </w:rPr>
      </w:r>
    </w:p>
    <w:p>
      <w:pPr>
        <w:pStyle w:val="Heading3"/>
      </w:pPr>
      <w:r>
        <w:rPr>
          <w:lang w:val="ne_NP" w:bidi="ne_NP"/>
        </w:rPr>
        <w:t>Step 2</w:t>
      </w:r>
    </w:p>
    <w:p>
      <w:pPr/>
      <w:r>
        <w:rPr>
          <w:lang w:val="ne_NP" w:bidi="ne_NP"/>
        </w:rPr>
      </w:r>
      <w:r>
        <w:rPr>
          <w:lang w:val="ne_NP" w:bidi="ne_NP"/>
        </w:rPr>
        <w:t>मञ्चको तयारी</w:t>
      </w:r>
    </w:p>
    <w:p>
      <w:pPr/>
      <w:r>
        <w:rPr>
          <w:lang w:val="ne_NP" w:bidi="ne_NP"/>
        </w:rPr>
      </w:r>
      <w:r>
        <w:rPr>
          <w:lang w:val="ne_NP" w:bidi="ne_NP"/>
        </w:rPr>
        <w:t>उत्पत्ति ४०:१–२३</w:t>
      </w:r>
    </w:p>
    <w:p>
      <w:pPr/>
      <w:r>
        <w:rPr>
          <w:lang w:val="ne_NP" w:bidi="ne_NP"/>
        </w:rPr>
      </w:r>
      <w:r>
        <w:rPr>
          <w:lang w:val="ne_NP" w:bidi="ne_NP"/>
        </w:rPr>
        <w:t>पाठलाई बुझ्न-सजिलो संस्करणमा एकपटक सुन्नुहोस्।</w:t>
      </w:r>
    </w:p>
    <w:p>
      <w:pPr/>
      <w:r>
        <w:rPr>
          <w:lang w:val="ne_NP" w:bidi="ne_NP"/>
        </w:rPr>
      </w:r>
      <w:r>
        <w:rPr>
          <w:lang w:val="ne_NP" w:bidi="ne_NP"/>
        </w:rPr>
        <w:t>यो खण्ड सुरु हुनासाथ योसेफ जेलमा छन्। पोतीफरकी पत्नीले योसेफलाई बलात्कार गर्ने प्रयास गरेको आरोप लगाएपछि पोतीफरले योसेफलाई जेलमा हालिदिए। योसेफ यस जेलमा कति समयदेखि रहँदै आएका छन् भन्ने हामीलाई थाहा छैन। यो कुरा हामीलाई थाहा छ कि योसेफ अब कैदीहरू र जेलमा हुने सबै कुराको जिम्मामा छन्। यो एउटा कथाको रुपमा भएको कथा हो।</w:t>
      </w:r>
    </w:p>
    <w:p>
      <w:pPr/>
      <w:r>
        <w:rPr>
          <w:lang w:val="ne_NP" w:bidi="ne_NP"/>
        </w:rPr>
      </w:r>
      <w:r>
        <w:rPr>
          <w:lang w:val="ne_NP" w:bidi="ne_NP"/>
        </w:rPr>
        <w:t>फारो मिश्रका राजाहरूलाई दिइएको नाम हो। प्रत्येक राजाको नाममा फारो उपाधि जोडिएको छ। फारोका दुई नोकरहरूले राजालाई मन नपर्ने केही काम गरे। तिनीहरूले राजालाई अपमान गरे। तिनीहरूले के गरे भन्ने हामीलाई थाहा छैन। यी दुई मानिसहरू महत्त्वपूर्ण पदमा थिए। एक जना मुख्य पियाउने ब्यक्ति थिए। यसको अर्थ राजाले पिउने जेनसुकै कुरा तयार गर्ने जिम्मेवारी यस मानिसको थियो। मुख्य पिलाउनेले पेय पदार्थमा विष छैन भन्ने कुरा निश्चित गर्न राजालाई दिनुअघि त्यो पेय पदार्थको स्वाद चाख्नुपर्ने थियो। त्यो अर्को मानिस मुख्य पकाउने ब्यक्ति थियो। यो मानिसलाई राजाले खाने रोटी र केक पकाउने जिम्मा थियो। [यी दुई मानिसहरू प्रमुख थिए, जसको अर्थ अरूले तिनीहरूको अधीनमा सेवा गर्थे, जसले पेय पदार्थ पियाउने र पकाउने काम पनि गर्थे।]</w:t>
      </w:r>
    </w:p>
    <w:p>
      <w:pPr/>
      <w:r>
        <w:rPr>
          <w:lang w:val="ne_NP" w:bidi="ne_NP"/>
        </w:rPr>
      </w:r>
      <w:r>
        <w:rPr>
          <w:lang w:val="ne_NP" w:bidi="ne_NP"/>
        </w:rPr>
        <w:t>यी मानिसहरूलाई अंगरक्षकहरूका कप्तानको झ्यालखानामा राखिएको थियो। रक्षकका कप्तान दरबार र दरबारमा बस्ने सबैको सुरक्षाका लागि जिम्मेवार थिए। जेल अंगरक्षकका कप्तानको दरबारमा थियो। जेल दरबारकै एउटा भाग थियो तर रक्षकहरूका कप्तान बस्ने भाग भने थिएन। यो एउटा जेल थियो। योसेफ त्यही जेलमा थिए। जब पोतीफरले योसेफलाई दासको रूपमा किने, तब उनी रक्षकका कप्तानको पदमा थिए। पोतीफरले योसेफलाई झ्यालखानामा हाल्दा पोतीफर नै अंगरक्षकहरूका कप्तान थिए। केही मानिसहरू सोच्छन् कि यो वर्तमान अंगरक्षकहरूका कप्तान पोतीफर हुन्, तर हामीसँग यस वर्तमान अंगरक्षकहरूका कप्तानको नाम छैन। । अहिले अर्को व्यक्ति दरबारको रक्षक दलको कप्तान छ भन्नेकुरा अरूहरूले सोच्छन्। पोतीफरले योसेफलाई जेलमा हालेपछि केही समय बितिसकेको छ भन्ने कुरा सम्झनुहोस्। अधिकांश अनुवादहरूले रक्षकहरूको कप्तानको उपाधि प्रयोग गर्छन् र पोतीफरको नाम प्रयोग गर्दैनन्। प्रहरीका कप्तानले योसेफलाई यी दुई कैदीहरूको हेरचाह गर्न खटाए। यी दुई कैदीहरू महत्त्वपूर्ण व्यक्तिहरू थिए। यसरी यी दुई मानिसहरूको हेरचाह गर्ने एउटा महत्त्वपूर्ण काम योसेफसँग थियो। तिनीहरू केही समयका लागि जेलमा बसे।</w:t>
      </w:r>
    </w:p>
    <w:p>
      <w:pPr/>
      <w:r>
        <w:rPr>
          <w:lang w:val="ne_NP" w:bidi="ne_NP"/>
        </w:rPr>
      </w:r>
      <w:r>
        <w:rPr>
          <w:lang w:val="ne_NP" w:bidi="ne_NP"/>
        </w:rPr>
        <w:t>एक रात मुख्य मद्य पिलाउने र मुख्य भान्से प्रत्येकले एउटा सपना देखे। यसको अर्थ तिनीहरू सपना देखेर सुतिरहेका थिए भन्ने हो। जब योसेफले अर्को दिन ती दुई मानिसहरूलाई देखे, तब उनले ती दुवैजना कुनै न कुनै कुराले चिन्तित भएको महसुस गरे। योसेफले तिनीहरूलाई किन यति चिन्तित देखिएको भनेर सोधे। ती मानिसहरूले आफूहरू प्रत्येकले कसैले पनि व्याख्या गर्न नसक्ने सपना देखेको कुरा बताए। परमेश्वरले मात्र सपनाहरूको व्याख्या गर्न सक्नुहुन्छ भन्ने कुरा योसेफले व्याख्या गरे। मिश्रीहरूसँग कुरा गर्दा, योसेफले परमेश्वरका लागि सामान्य शब्द प्रयोग गर्छन् तर उनीबारे कुरा गर्दा परमेश्वरको निम्ति आफ्नो व्यक्तिगत नाम प्रयोग गर्दैनन्। सपनाको व्याख्या गर्नुको अर्थ संकेतहरूको अर्थ के हो भन्ने कुरा व्याख्या गर्नु र सपनाको सामान्य अर्थ दिनु हो। त्यसपछि योसेफले प्रत्येक व्यक्तिलाई आफ्नो सपनाको वर्णन गर्न आग्रह गरे।</w:t>
      </w:r>
    </w:p>
    <w:p>
      <w:pPr/>
      <w:r>
        <w:rPr>
          <w:lang w:val="ne_NP" w:bidi="ne_NP"/>
        </w:rPr>
      </w:r>
      <w:r>
        <w:rPr>
          <w:lang w:val="ne_NP" w:bidi="ne_NP"/>
        </w:rPr>
        <w:t>रोक्नुहोस् र छलफल गर्नुहोस्: आफ्नो संस्कृतिका सपनाहरूको बारेमा कुरा गर्नुहोस्। मानिसहरूले सपनाहरूको बारेमा के विश्वास गर्छन्? सपनाको अर्थ के हो भन्ने कुरा कसले व्याख्या गर्छ?</w:t>
      </w:r>
    </w:p>
    <w:p>
      <w:pPr/>
      <w:r>
        <w:rPr>
          <w:lang w:val="ne_NP" w:bidi="ne_NP"/>
        </w:rPr>
      </w:r>
      <w:r>
        <w:rPr>
          <w:lang w:val="ne_NP" w:bidi="ne_NP"/>
        </w:rPr>
        <w:t>प्रत्येक व्यक्तिले योसेफलाई आफ्नो सपना सुनाउँदा, योसेफले आफ्नो व्याख्या सुरु गर्न एउटा शब्द-चित्र प्रयोग गर्छन्। योसेफ भन्छन्, फारोले तिम्रो टाउको उठाउनेछ। यो एउटा शब्द-चित्र हो जसको अर्थ फारोले तिमीहरूलाई आफ्नो उपस्थितिमा बोलाउनेछन् भन्ने हुन्छ। तीन दिनपछि, फारोले ती दुई मानिसहरूलाई झ्यालखानाबाट बाहिर निकाले। यसको अर्थ दुवै मानिसहरूलाई फारोको उपस्थितिमा ल्याइएको थियो। त्यसपछि फारोले प्याला वाहनलाई आफ्नो पदमा पुनर्स्थापित गरे। फारोले रोटी पकाउनेलाई मार्न लगाए।</w:t>
      </w:r>
    </w:p>
    <w:p>
      <w:pPr/>
      <w:r>
        <w:rPr>
          <w:lang w:val="ne_NP" w:bidi="ne_NP"/>
        </w:rPr>
      </w:r>
      <w:r>
        <w:rPr>
          <w:lang w:val="ne_NP" w:bidi="ne_NP"/>
        </w:rPr>
        <w:t>रोक्नुहोस् र छलफल गर्नुहोस्: जस्तै राजा वा प्रमुख वा कुलका प्रमुख जसले नोकरहरूलाई आफूकहाँ आउन बोलाउने कुनै महत्त्वपूर्ण व्यक्तिको बारेमा एउटा कथा सुनाउनुहोस्। के राजा वा नेताले यस बोलाउनका लागि कुनै विशेष शब्दहरू वा वाक्यांशहरू प्रयोग गर्छन्? के यी शब्द-चित्रहरू हुन्? सबैले अर्थ बुझून् भनेर के भयो भनेर तपाईंले कसरी भन्नुहुनेछ?</w:t>
      </w:r>
    </w:p>
    <w:p>
      <w:pPr/>
      <w:r>
        <w:rPr>
          <w:lang w:val="ne_NP" w:bidi="ne_NP"/>
        </w:rPr>
      </w:r>
      <w:r>
        <w:rPr>
          <w:lang w:val="ne_NP" w:bidi="ne_NP"/>
        </w:rPr>
        <w:t>मुख्य पिलाउने अधिकारीले आफ्नो सपनामा एउटा दाखको बोट देख्नुभयो। योसेफले सपनाको अर्थ के हो भन्ने कुरा व्याख्या गरे। सपनाले पिलाउनेलाई शुभ समाचार दियो। पिलाउने व्यक्ति राजाको सेवा गर्ने आफ्नो पदमा फर्किन्थ्यो।</w:t>
      </w:r>
    </w:p>
    <w:p>
      <w:pPr/>
      <w:r>
        <w:rPr>
          <w:lang w:val="ne_NP" w:bidi="ne_NP"/>
        </w:rPr>
      </w:r>
      <w:r>
        <w:rPr>
          <w:lang w:val="ne_NP" w:bidi="ne_NP"/>
        </w:rPr>
        <w:t>त्यसबाट आइरहेको धेरै हाँगाहरू भएको अङ्गुरको एउटा तस्वीर देखाउनुहोस्। दाखको बोटमा पाकेका अङ्गुरको झुप्पा झुण्डिरहेको हुनुपर्छ।</w:t>
      </w:r>
    </w:p>
    <w:p>
      <w:pPr/>
      <w:r>
        <w:rPr>
          <w:lang w:val="ne_NP" w:bidi="ne_NP"/>
        </w:rPr>
      </w:r>
      <w:r>
        <w:rPr>
          <w:lang w:val="ne_NP" w:bidi="ne_NP"/>
        </w:rPr>
        <w:t>कसैले आफ्नो हातले अङ्गुरको झुप्पा निचोर्दै गरेको एउटा तस्वीर देखाउनुहोस्। तस्वीरमा एउटा कप समावेश हुनुपर्छ जसमा हातबाट कपमा रस बगिरहेको देखियोस्।</w:t>
      </w:r>
    </w:p>
    <w:p>
      <w:pPr/>
      <w:r>
        <w:rPr>
          <w:lang w:val="ne_NP" w:bidi="ne_NP"/>
        </w:rPr>
      </w:r>
      <w:r>
        <w:rPr>
          <w:lang w:val="ne_NP" w:bidi="ne_NP"/>
        </w:rPr>
        <w:t>योसेफले मद्यपात्र टक्र्याउनेलाई राजाको सेवामा फर्किँदा आफ्नो बारेमा राजालाई बताइदिन बिन्ती गरे। योसेफ भन्छन्, "मलाई अपहरण गरिएको थियो, वा मलाई चोरिएको थियो, वा मलाई बलपूर्वक ल्याइएको थियो।" यी शब्दहरू एउटै कुरा भन्ने विभिन्न तरिकाहरू हुन्। यी शब्दहरूले योसेफ आफ्नो स्वेच्छाले मिश्र आएका थिएनन् भन्ने कुरा सङ्केत गर्छन्। कसैलाई अपहरण गर्नु भनेको कुनै व्यक्तिलाई बलपूर्वक लानु र उसलाई टाढा पुर्याउनु हो। अपहरणमा सामान्यतया बच्चा संलग्न हुन्छ, तर अहिले यसको अर्थ बन्धक बनाएर आफ्नो घरबाट टाढा लगिएको कुनै पनि व्यक्ति भन्ने हुन्छ।</w:t>
      </w:r>
    </w:p>
    <w:p>
      <w:pPr/>
      <w:r>
        <w:rPr>
          <w:lang w:val="ne_NP" w:bidi="ne_NP"/>
        </w:rPr>
      </w:r>
      <w:r>
        <w:rPr>
          <w:lang w:val="ne_NP" w:bidi="ne_NP"/>
        </w:rPr>
        <w:t>योसेफले कचौरा बोक्नेलाई भने, "म यहाँ हुनुपर्ने लायकको छैन।" योसेफको अर्थ म जेलमा बस्न योग्य छैन। म निर्दोष छु। मैले केही नराम्रो गरिनँ। योसेफले जेल शब्द प्रयोग गर्छन्, जुन योसेफलाई गलत व्यवहार गरिएको छ भन्ने कुरा संकेत गर्न एउटा कडा शब्द हो। योसेफ भन्छन्, "म हिब्रूहरूको देशको हुँ।" यसको अर्थ योसेफ कनान देशका हुन्। हिब्रू याकूब र उनका सन्तानहरूले बोल्ने भाषा हो। हिब्रू याकूबका सन्तानहरूका लागि प्रयोग गरिने अर्को नाम हो। हिब्रूहरूको भूमि कनानको भूमि हो, जहाँ हिब्रू भाषा बोल्ने मानिसहरू बसोबास गर्छन्। योसेफले प्याला बोक्नेलाई बताइरहेका छन् कि योसेफ मिश्रमा एक विदेशी हुन्। पछि, जब प्याला बोक्नेले राजासँग योसेफको बारेमा कुरा गर्छ, तब प्याला बोक्नेले योसेफ एक विदेशी हुन् भन्ने कुरा सम्झन्छ।</w:t>
      </w:r>
    </w:p>
    <w:p>
      <w:pPr/>
      <w:r>
        <w:rPr>
          <w:lang w:val="ne_NP" w:bidi="ne_NP"/>
        </w:rPr>
      </w:r>
      <w:r>
        <w:rPr>
          <w:lang w:val="ne_NP" w:bidi="ne_NP"/>
        </w:rPr>
        <w:t>त्यसपछि पकाउनेले आफ्नो सपनाको व्याख्या गर्छ। पकाउनेले आफ्नो टाउकोमा खात लगाइएका, पिठोबाट बनाइएका साना र गुलिया रोटीहरू अर्थात् पेस्ट्रीहरूले भरिएका तीनवटा टोकरीहरू देख्छ। चराहरू रोटी खानका लागि वरिपरि उडिरहेका छन्। योसेफले यस सपनाको अर्थ पनि व्याख्या गर्छन्। सपनाको अर्थ पाउरोटी पकाउने व्यक्ति मर्नेछ भन्ने हो। राजाले रोटी पकाउनेको टाउको काट्नेछन् भनेर योसेफ भन्छन्। तब रोटी पकाउनेको शरीरलाई एउटा धारिलो खम्बामा रोपिनेछ र चराहरूले आएर मासु लुछ्नका लागि त्यहाँ छोडिनेछ। कसैलाई उन्नु भन्नाले शरीरको वारपार खम्बाको धारिलो टुप्पो छिराउनु भन्ने बुझिन्छ। त्यसपछि शरीरलाई खम्बाको टुप्पोमा झुण्ड्याउँथ्यो। मासु खान आउने चराहरू मरेका जनावरहरू खाने गिद्दहरू जस्ता शिकारी चराहरू हुन्थे। हड्डीहरूबाट मासु हटाएमा त्यो व्यक्तिले अमरत्व प्राप्त गर्न सक्दैन भन्ने कुरा मिश्रवासीहरूले विश्वास गर्थे। यो व्यक्ति मरेकाहरूको संसारमा सधैँका लागि रहन सक्दैनथ्यो। यसको अर्थ राजाले बेकरलाई कठोर सजाय दिइरहनुभएको थियो भन्ने हुन्छ।</w:t>
      </w:r>
    </w:p>
    <w:p>
      <w:pPr/>
      <w:r>
        <w:rPr>
          <w:lang w:val="ne_NP" w:bidi="ne_NP"/>
        </w:rPr>
      </w:r>
      <w:r>
        <w:rPr>
          <w:lang w:val="ne_NP" w:bidi="ne_NP"/>
        </w:rPr>
        <w:t>एकमाथि अर्को खप्ट्याएर राखिएका, रोटिले भरिएका ३ वटा टोकरीहरूको तस्वीर देखाउनुहोस्।</w:t>
      </w:r>
    </w:p>
    <w:p>
      <w:pPr/>
      <w:r>
        <w:rPr>
          <w:lang w:val="ne_NP" w:bidi="ne_NP"/>
        </w:rPr>
      </w:r>
      <w:r>
        <w:rPr>
          <w:lang w:val="ne_NP" w:bidi="ne_NP"/>
        </w:rPr>
        <w:t>फारोले आफ्नो जन्मदिनको उत्सवलाई पिलाउने र रोटी पकाउनेलाई जेलबाट बाहिर ल्याउने समयको रूपमा प्रयोग गरे। प्याला बोक्ने व्यक्ति फारोको मुख्य पिलाउने व्यक्तिको रूपमा आफ्नो पदमा फर्किए। तर, प्याला बोक्नेले योसेफको बारेमा सबै कुरा बिर्स्यो। पाउरोटी पकाउने व्यक्तिको हत्या गरियो। योसेफ जेलमै रहे।</w:t>
      </w:r>
    </w:p>
    <w:p>
      <w:pPr/>
      <w:r>
        <w:rPr>
          <w:lang w:val="ne_NP" w:bidi="ne_NP"/>
        </w:rPr>
      </w:r>
      <w:r>
        <w:rPr>
          <w:lang w:val="ne_NP" w:bidi="ne_NP"/>
        </w:rPr>
        <w:t>रोक्नुहोस् र छलफल गर्नुहोस्: तपाईंका नेताले जन्मदिन जस्ता विशेष अवसरहरू कसरी मनाउँछन्?</w:t>
      </w:r>
      <w:r>
        <w:rPr>
          <w:lang w:val="ne_NP" w:bidi="ne_NP"/>
        </w:rPr>
      </w:r>
    </w:p>
    <w:p>
      <w:pPr>
        <w:pStyle w:val="Heading3"/>
      </w:pPr>
      <w:r>
        <w:rPr>
          <w:lang w:val="ne_NP" w:bidi="ne_NP"/>
        </w:rPr>
        <w:t>Step 3</w:t>
      </w:r>
    </w:p>
    <w:p>
      <w:pPr/>
      <w:r>
        <w:rPr>
          <w:lang w:val="ne_NP" w:bidi="ne_NP"/>
        </w:rPr>
      </w:r>
      <w:r>
        <w:rPr>
          <w:lang w:val="ne_NP" w:bidi="ne_NP"/>
        </w:rPr>
        <w:t>संस्करणलाई सजिलोसँग बुझ्न पाठलाई फेरी एकपटक सुन्नुहोस्।</w:t>
      </w:r>
    </w:p>
    <w:p>
      <w:pPr/>
      <w:r>
        <w:rPr>
          <w:lang w:val="ne_NP" w:bidi="ne_NP"/>
        </w:rPr>
      </w:r>
      <w:r>
        <w:rPr>
          <w:lang w:val="ne_NP" w:bidi="ne_NP"/>
        </w:rPr>
        <w:t>यस सत्रमा, यस कथालाई दृश्यात्मक बनाउन तपाईंले समूहलाई मद्दत गर्नुहुनेछ। तपाईंले समूहलाई दृश्यहरू, सेटिङ र कथाका पात्रहरू परिभाषित गर्न मद्दत गर्नुहुनेछ।</w:t>
      </w:r>
    </w:p>
    <w:p>
      <w:pPr/>
      <w:r>
        <w:rPr>
          <w:lang w:val="ne_NP" w:bidi="ne_NP"/>
        </w:rPr>
      </w:r>
      <w:r>
        <w:rPr>
          <w:lang w:val="ne_NP" w:bidi="ne_NP"/>
        </w:rPr>
        <w:t>यस कथामा ५ दृश्यहरू छन्।</w:t>
      </w:r>
    </w:p>
    <w:p>
      <w:pPr/>
      <w:r>
        <w:rPr>
          <w:lang w:val="ne_NP" w:bidi="ne_NP"/>
        </w:rPr>
      </w:r>
      <w:r>
        <w:rPr>
          <w:b/>
          <w:lang w:val="ne_NP" w:bidi="ne_NP"/>
        </w:rPr>
        <w:t>पहिलो दृश्य:</w:t>
      </w:r>
      <w:r>
        <w:rPr>
          <w:lang w:val="ne_NP" w:bidi="ne_NP"/>
        </w:rPr>
        <w:t xml:space="preserve"> फारो आफ्ना मुख्य पिलाउने र मुख्य रोटी पकाउनेहरूसँग क्रोधित हुन्छन् र तिनीहरूलाई झ्यालखानामा हाल्छन्। प्रहरीका कप्तानले योसेफलाई दुई मानिसहरूको हेरचाह गर्न खटाउँछन्।</w:t>
      </w:r>
    </w:p>
    <w:p>
      <w:pPr/>
      <w:r>
        <w:rPr>
          <w:lang w:val="ne_NP" w:bidi="ne_NP"/>
        </w:rPr>
      </w:r>
      <w:r>
        <w:rPr>
          <w:b/>
          <w:lang w:val="ne_NP" w:bidi="ne_NP"/>
        </w:rPr>
        <w:t>दोस्रो दृश्य:</w:t>
      </w:r>
      <w:r>
        <w:rPr>
          <w:lang w:val="ne_NP" w:bidi="ne_NP"/>
        </w:rPr>
        <w:t xml:space="preserve"> योसेफले ती दुई मानिसहरू कुनै कुराले विचलित भएको देख्छन्। योसेफले के भएको छ भनेर सोध्छन्। प्रत्येक मानिसको एउटा सपना रहेको छ र कसैले पनि यसको व्याख्या गर्न सक्दैन।</w:t>
      </w:r>
    </w:p>
    <w:p>
      <w:pPr/>
      <w:r>
        <w:rPr>
          <w:lang w:val="ne_NP" w:bidi="ne_NP"/>
        </w:rPr>
      </w:r>
      <w:r>
        <w:rPr>
          <w:b/>
          <w:lang w:val="ne_NP" w:bidi="ne_NP"/>
        </w:rPr>
        <w:t>तेस्रो दृश्य:</w:t>
      </w:r>
      <w:r>
        <w:rPr>
          <w:lang w:val="ne_NP" w:bidi="ne_NP"/>
        </w:rPr>
        <w:t xml:space="preserve"> मुख्य मद्यपान गराउने अधिकारीले आफ्नो सपनाको व्याख्या गर्छन्। योसेफले सपनाको व्याख्या गर्छन्। योसेफले प्याला बोक्नेलाई राजालाई योसेफको बारेमा बताउन आग्रह गर्छन्।</w:t>
      </w:r>
    </w:p>
    <w:p>
      <w:pPr/>
      <w:r>
        <w:rPr>
          <w:lang w:val="ne_NP" w:bidi="ne_NP"/>
        </w:rPr>
      </w:r>
      <w:r>
        <w:rPr>
          <w:b/>
          <w:lang w:val="ne_NP" w:bidi="ne_NP"/>
        </w:rPr>
        <w:t>चौथो दृश्य:</w:t>
      </w:r>
      <w:r>
        <w:rPr>
          <w:lang w:val="ne_NP" w:bidi="ne_NP"/>
        </w:rPr>
        <w:t xml:space="preserve"> मुख्य रोटी पकाउनेले आफ्नो सपनाको व्याख्या गर्छन्। योसेफले सपनाको व्याख्या गर्छन्।</w:t>
      </w:r>
    </w:p>
    <w:p>
      <w:pPr/>
      <w:r>
        <w:rPr>
          <w:lang w:val="ne_NP" w:bidi="ne_NP"/>
        </w:rPr>
      </w:r>
      <w:r>
        <w:rPr>
          <w:b/>
          <w:lang w:val="ne_NP" w:bidi="ne_NP"/>
        </w:rPr>
        <w:t>पाँचौँ दृश्य:</w:t>
      </w:r>
      <w:r>
        <w:rPr>
          <w:lang w:val="ne_NP" w:bidi="ne_NP"/>
        </w:rPr>
        <w:t xml:space="preserve"> दुवै पुरुषहरू जेलबाट निस्कन्छन्। प्रत्येक सपनाका योसेफको व्याख्याहरू साँचो हुन्छन्। मुख्य पिलाउनेले योसेफलाई बिर्सिए।</w:t>
      </w:r>
    </w:p>
    <w:p>
      <w:pPr/>
      <w:r>
        <w:rPr>
          <w:lang w:val="ne_NP" w:bidi="ne_NP"/>
        </w:rPr>
      </w:r>
      <w:r>
        <w:rPr>
          <w:lang w:val="ne_NP" w:bidi="ne_NP"/>
        </w:rPr>
        <w:t>यस कथामा यि पात्रहरु समावेश छन्:</w:t>
      </w:r>
    </w:p>
    <w:p>
      <w:pPr>
        <w:pStyle w:val="ListBullet"/>
        <w:spacing w:line="240" w:lineRule="auto"/>
        <w:ind w:left="720"/>
      </w:pPr>
      <w:r>
        <w:rPr>
          <w:lang w:val="ne_NP" w:bidi="ne_NP"/>
        </w:rPr>
      </w:r>
      <w:r>
        <w:rPr>
          <w:lang w:val="ne_NP" w:bidi="ne_NP"/>
        </w:rPr>
        <w:t>योसेफ</w:t>
      </w:r>
    </w:p>
    <w:p>
      <w:pPr>
        <w:pStyle w:val="ListBullet"/>
        <w:spacing w:line="240" w:lineRule="auto"/>
        <w:ind w:left="720"/>
      </w:pPr>
      <w:r>
        <w:rPr>
          <w:lang w:val="ne_NP" w:bidi="ne_NP"/>
        </w:rPr>
      </w:r>
      <w:r>
        <w:rPr>
          <w:lang w:val="ne_NP" w:bidi="ne_NP"/>
        </w:rPr>
        <w:t>प्रहरीका कप्तान।</w:t>
      </w:r>
    </w:p>
    <w:p>
      <w:pPr>
        <w:pStyle w:val="ListBullet"/>
        <w:spacing w:line="240" w:lineRule="auto"/>
        <w:ind w:left="720"/>
      </w:pPr>
      <w:r>
        <w:rPr>
          <w:lang w:val="ne_NP" w:bidi="ne_NP"/>
        </w:rPr>
      </w:r>
      <w:r>
        <w:rPr>
          <w:lang w:val="ne_NP" w:bidi="ne_NP"/>
        </w:rPr>
        <w:t>फारो वा मिश्रका राजा</w:t>
      </w:r>
    </w:p>
    <w:p>
      <w:pPr>
        <w:pStyle w:val="ListBullet"/>
        <w:spacing w:line="240" w:lineRule="auto"/>
        <w:ind w:left="720"/>
      </w:pPr>
      <w:r>
        <w:rPr>
          <w:lang w:val="ne_NP" w:bidi="ne_NP"/>
        </w:rPr>
      </w:r>
      <w:r>
        <w:rPr>
          <w:lang w:val="ne_NP" w:bidi="ne_NP"/>
        </w:rPr>
        <w:t>मुख्य प्याउने</w:t>
      </w:r>
    </w:p>
    <w:p>
      <w:pPr>
        <w:pStyle w:val="ListBullet"/>
        <w:spacing w:line="240" w:lineRule="auto"/>
        <w:ind w:left="720"/>
      </w:pPr>
      <w:r>
        <w:rPr>
          <w:lang w:val="ne_NP" w:bidi="ne_NP"/>
        </w:rPr>
      </w:r>
      <w:r>
        <w:rPr>
          <w:lang w:val="ne_NP" w:bidi="ne_NP"/>
        </w:rPr>
        <w:t>मुख्य पकाउने</w:t>
      </w:r>
    </w:p>
    <w:p>
      <w:pPr/>
      <w:r>
        <w:rPr>
          <w:lang w:val="ne_NP" w:bidi="ne_NP"/>
        </w:rPr>
      </w:r>
      <w:r>
        <w:rPr>
          <w:lang w:val="ne_NP" w:bidi="ne_NP"/>
        </w:rPr>
        <w:t>यस सत्रमा, समूहलाई स्टोरीबोर्ड बनाउन, चित्र कोर्न वा कुनै प्रकारका हेरफेर गर्न मिल्ने वस्तुहरू (जस्तै ढुङ्गा, लठ्ठी, बच्चाहरूको खेलौनाहरू) प्रयोग गरेर कथा र त्यसमा भएका क्रियाकलापलाई दृश्यात्मक बनाउनुहोस्।</w:t>
      </w:r>
    </w:p>
    <w:p>
      <w:pPr/>
      <w:r>
        <w:rPr>
          <w:lang w:val="ne_NP" w:bidi="ne_NP"/>
        </w:rPr>
      </w:r>
      <w:r>
        <w:rPr>
          <w:lang w:val="ne_NP" w:bidi="ne_NP"/>
        </w:rPr>
        <w:t>यो खण्ड समय वाक्यांश वा संक्रमणबाट सुरु हुन्छ। यसले केही समय बितिसकेको छ भन्ने कुरा संकेत गर्छ। यो कथा सुरु हुँदा योसेफ केही समयदेखि जेलमा थिए। योसेफ कति समयदेखि जेलमा छन् भन्ने हामीलाई थाहा छैन। जब राजाका दुई नोकरहरू जेलमा आइपुग्छन्, तिनीहरू पनि केही समय त्यहाँ बस्छन्। यो खण्ड सुरु हुनुअघि राजाका दुई नोकरहरू कति समयसम्म जेलमा थिए भन्ने हामीलाई थाहा छैन।</w:t>
      </w:r>
    </w:p>
    <w:p>
      <w:pPr/>
      <w:r>
        <w:rPr>
          <w:lang w:val="ne_NP" w:bidi="ne_NP"/>
        </w:rPr>
      </w:r>
      <w:r>
        <w:rPr>
          <w:lang w:val="ne_NP" w:bidi="ne_NP"/>
        </w:rPr>
        <w:t>पहिलो दृश्यमा, फारो आफ्ना दुई नोकरहरूसँग रिसाउँछन्। मुख्य पिलाउने व्यक्ति र मुख्य रोटी पकाउने दुवैले राजालाई चिढ्याउने काम गरेका छन्। राजाले दुवै मानिसहरूलाई जेलमा पठाउँछन् र तिनीहरूलाई योसेफसँग एउटै जेलमा राख्छन्। जेल प्रहरीको कप्तानको दरबारमा अवस्थित छ। प्रहरीका कप्तानले योसेफलाई राजाका दुई नोकरहरूको हेरचाह गर्ने जिम्मेवारी दिए। अघिल्लो खण्डमा पोतीफर पहरेदारका कप्तान थिए। यस खण्डमा रक्षकका कप्तानको नाम उल्लेख गरिएको छैन। रक्षकका कप्तान को हुन् भन्ने हामीलाई थाहा छैन। तिनीहरू केही समयका लागि जेलमा बसे।</w:t>
      </w:r>
    </w:p>
    <w:p>
      <w:pPr/>
      <w:r>
        <w:rPr>
          <w:lang w:val="ne_NP" w:bidi="ne_NP"/>
        </w:rPr>
      </w:r>
      <w:r>
        <w:rPr>
          <w:lang w:val="ne_NP" w:bidi="ne_NP"/>
        </w:rPr>
        <w:t>दोस्रो दृश्यमा, योसेफले एक बिहान ती दुई नोकरहरू कुनै कुराले गर्दा दुखी देखिएको कुरा याद गर्छन्। योसेफले तिनीहरूलाई के भएको छ भनेर सोधे। प्रत्येक मानिसले एउटा सपना देखेको छ, र कसैले पनि त्यो सपनाको व्याख्या गर्न सकेको छैन। परमेश्वरले मात्र सपनाहरूको व्याख्या गर्न सक्नुहुन्छ भन्ने कुरा योसेफले व्याख्या गरे। जब योसेफले परमेश्वरले मात्र सपनाहरूको व्याख्या गर्न सक्नुहुन्छ भन्छन्, तब योसेफले एउटा प्रश्न सोध्छन् जसलाई जवाफको आवश्यकता पर्दैन। यसलाई सकारात्मक कथनमा परिवर्तन गर्न सकिन्छ। परमेश्वर मात्र हुनुहुन्छ जसले सपनाहरूको व्याख्या गर्न सक्नुहुन्छ। यो प्रश्न वा कथनले आफ्ना परमेश्वरले सपनाहरूको व्याख्या गर्न सक्नुहुन्छ भन्ने कुरामा योसेफलाई भरोसा छ भन्ने कुरा देखाउँछ। योसेफले परमेश्वरमाथिको भरोसा व्यक्त गरिरहेका छन्। योसेफले प्रत्येक मानिसलाई आफ्नो सपना सुनाउन आग्रह गरे।</w:t>
      </w:r>
    </w:p>
    <w:p>
      <w:pPr/>
      <w:r>
        <w:rPr>
          <w:lang w:val="ne_NP" w:bidi="ne_NP"/>
        </w:rPr>
      </w:r>
      <w:r>
        <w:rPr>
          <w:lang w:val="ne_NP" w:bidi="ne_NP"/>
        </w:rPr>
        <w:t>तेस्रो दृश्यमा, मुख्य पिलाउनेले आफ्नो सपनाको व्याख्या गर्छन्। मुख्य प्याउनेले तीनवटा हाँगा भएको अङ्गुरको एउटा बोट देख्यो। दाखको बोटले अङ्गुरका झुप्पाहरू फलायो। मुख्य प्याउनेले आफ्नो हातमा अङ्गुरको एउटा झुप्पा लिए। मुख्य प्याउनेले अङ्गुर निचोरे। अङ्गुरको रसले राजाको दाखमद्यको कचौरा भर्यो। मुख्य प्याउनेले फारोलाई रसले भरिएको प्याला दिए। योसेफले सपना व्याख्या गर्न सकेका थिए। योसेफले भने कि तीन दिनभित्र पिलाउने व्यक्ति फारोको सेवामा फर्किनेछन्। योसेफले पिलाउनेलाई आफूलाई सम्झन र राजालाई आफ्नो बारेमा बताउन आग्रह गरे। योसेफले भने, "म निर्दोष छु।" यस खण्डमा, योसेफले मुख्य प्याउनेलाई भन्छन् कि योसेफलाई आफ्नो मातृभूमिबाट अपहरण गरिएको थियो वा बलपूर्वक लगिएको थियो। हामीलाई थाहा छ कि उनका दाजुभाइहरूले योसेफलाई दासको रूपमा त्यहाँबाट जाँदै गरेका इश्माएली व्यापारीहरूलाई बेचे। आफूलाई कसरी मिश्र लगिएको थियो भन्ने बारेमा योसेफलाई के थाहा थियो भन्ने कुरा हामीलाई थाहा छैन।</w:t>
      </w:r>
    </w:p>
    <w:p>
      <w:pPr/>
      <w:r>
        <w:rPr>
          <w:lang w:val="ne_NP" w:bidi="ne_NP"/>
        </w:rPr>
      </w:r>
      <w:r>
        <w:rPr>
          <w:lang w:val="ne_NP" w:bidi="ne_NP"/>
        </w:rPr>
        <w:t>चौथो दृश्यमा, मुख्य भान्सेले आफ्नो सपना योसेफलाई सुनाए। पाउरोटी बनाउनेले आफ्नै टाउकोमा पत्रेदार रोटीहरूले भरिएका तीनवटा टोकरीहरू खापिएका देख्यो। चराहरू माथिको टोकरीबाट पेस्ट्री खान आएका थिए। तीन दिनमा फारोले रोटी पकाउने मानिसलाई मार्न लगाउनेछन् भन्ने कुरा योसेफले बताए। फारोले रोटी पकाउनेको टाउको काट्न लगाउनेछन् र त्यसपछि उसको शरीरलाई एउटा खम्बामा झुण्ड्याउनेछन्। शिकारका चराहरू आउनेछन् र हड्डीहरूको मासु खानेछन्।</w:t>
      </w:r>
    </w:p>
    <w:p>
      <w:pPr/>
      <w:r>
        <w:rPr>
          <w:lang w:val="ne_NP" w:bidi="ne_NP"/>
        </w:rPr>
      </w:r>
      <w:r>
        <w:rPr>
          <w:lang w:val="ne_NP" w:bidi="ne_NP"/>
        </w:rPr>
        <w:t>पाँचौँ दृश्यमा, फारोको जन्मदिन योसेफले सपनाहरूको व्याख्या गरेको तीन दिनपछि आउँछ। फारोले आफ्नो जन्मदिन मनाउन एउटा भोज तयार गरे। फारोले आफ्ना अधिकारीहरू र कर्मचारीहरूलाई भोजमा आमन्त्रण गरे। त्यसपछि फारोले मुख्य पिलाउने र मुख्य रोटी पकाउनेलाई जेलबाट आउन आदेश दिए। योसेफले जे-जे हुनेछ भनेका थिए, ती सबै कुराहरू उनले भनेजस्तै गरी पूरा भए। मुख्य पिलाउने अधिकारी राजाको सेवा गर्ने आफ्नो पदमा फर्किए। राजाले मुख्य रोटी पकाउनेको शिर काट्न लगाए र उसको शरीरलाई खम्बामा उनेर झुण्ड्याउन लगाए। मुख्य पिलाउनेले योसेफलाई बिर्सिए। मुख्य पिलाउनेले फारोलाई योसेफको बारेमा बताएनन्।</w:t>
      </w:r>
      <w:r>
        <w:rPr>
          <w:lang w:val="ne_NP" w:bidi="ne_NP"/>
        </w:rPr>
      </w:r>
    </w:p>
    <w:p>
      <w:pPr>
        <w:pStyle w:val="Heading3"/>
      </w:pPr>
      <w:r>
        <w:rPr>
          <w:lang w:val="ne_NP" w:bidi="ne_NP"/>
        </w:rPr>
        <w:t>Step 4</w:t>
      </w:r>
    </w:p>
    <w:p>
      <w:pPr/>
      <w:r>
        <w:rPr>
          <w:lang w:val="ne_NP" w:bidi="ne_NP"/>
        </w:rPr>
      </w:r>
      <w:r>
        <w:rPr>
          <w:lang w:val="ne_NP" w:bidi="ne_NP"/>
        </w:rPr>
        <w:t>संस्करणलाई सजिलोसँग बुझ्न पाठलाई फेरी एकपटक सुन्नुहोस्।</w:t>
      </w:r>
    </w:p>
    <w:p>
      <w:pPr/>
      <w:r>
        <w:rPr>
          <w:lang w:val="ne_NP" w:bidi="ne_NP"/>
        </w:rPr>
      </w:r>
      <w:r>
        <w:rPr>
          <w:lang w:val="ne_NP" w:bidi="ne_NP"/>
        </w:rPr>
        <w:t>यस सत्रमा, टोलीले कथालाई नाटकीय बनाउनेछ।</w:t>
      </w:r>
    </w:p>
    <w:p>
      <w:pPr/>
      <w:r>
        <w:rPr>
          <w:lang w:val="ne_NP" w:bidi="ne_NP"/>
        </w:rPr>
      </w:r>
      <w:r>
        <w:rPr>
          <w:lang w:val="ne_NP" w:bidi="ne_NP"/>
        </w:rPr>
        <w:t>यस कथामा ५ दृश्यहरू छन्।</w:t>
      </w:r>
    </w:p>
    <w:p>
      <w:pPr/>
      <w:r>
        <w:rPr>
          <w:lang w:val="ne_NP" w:bidi="ne_NP"/>
        </w:rPr>
      </w:r>
      <w:r>
        <w:rPr>
          <w:lang w:val="ne_NP" w:bidi="ne_NP"/>
        </w:rPr>
        <w:t>यस कथामा यि पात्रहरु समावेश छन्:</w:t>
      </w:r>
    </w:p>
    <w:p>
      <w:pPr>
        <w:pStyle w:val="ListBullet"/>
        <w:spacing w:line="240" w:lineRule="auto"/>
        <w:ind w:left="720"/>
      </w:pPr>
      <w:r>
        <w:rPr>
          <w:lang w:val="ne_NP" w:bidi="ne_NP"/>
        </w:rPr>
      </w:r>
      <w:r>
        <w:rPr>
          <w:lang w:val="ne_NP" w:bidi="ne_NP"/>
        </w:rPr>
        <w:t>योसेफ</w:t>
      </w:r>
    </w:p>
    <w:p>
      <w:pPr>
        <w:pStyle w:val="ListBullet"/>
        <w:spacing w:line="240" w:lineRule="auto"/>
        <w:ind w:left="720"/>
      </w:pPr>
      <w:r>
        <w:rPr>
          <w:lang w:val="ne_NP" w:bidi="ne_NP"/>
        </w:rPr>
      </w:r>
      <w:r>
        <w:rPr>
          <w:lang w:val="ne_NP" w:bidi="ne_NP"/>
        </w:rPr>
        <w:t>रक्षकहरूका कप्तान।</w:t>
      </w:r>
    </w:p>
    <w:p>
      <w:pPr>
        <w:pStyle w:val="ListBullet"/>
        <w:spacing w:line="240" w:lineRule="auto"/>
        <w:ind w:left="720"/>
      </w:pPr>
      <w:r>
        <w:rPr>
          <w:lang w:val="ne_NP" w:bidi="ne_NP"/>
        </w:rPr>
      </w:r>
      <w:r>
        <w:rPr>
          <w:lang w:val="ne_NP" w:bidi="ne_NP"/>
        </w:rPr>
        <w:t>फारो वा मिश्रका राजा</w:t>
      </w:r>
    </w:p>
    <w:p>
      <w:pPr>
        <w:pStyle w:val="ListBullet"/>
        <w:spacing w:line="240" w:lineRule="auto"/>
        <w:ind w:left="720"/>
      </w:pPr>
      <w:r>
        <w:rPr>
          <w:lang w:val="ne_NP" w:bidi="ne_NP"/>
        </w:rPr>
      </w:r>
      <w:r>
        <w:rPr>
          <w:lang w:val="ne_NP" w:bidi="ne_NP"/>
        </w:rPr>
        <w:t>मुख्य प्याउने</w:t>
      </w:r>
    </w:p>
    <w:p>
      <w:pPr>
        <w:pStyle w:val="ListBullet"/>
        <w:spacing w:line="240" w:lineRule="auto"/>
        <w:ind w:left="720"/>
      </w:pPr>
      <w:r>
        <w:rPr>
          <w:lang w:val="ne_NP" w:bidi="ne_NP"/>
        </w:rPr>
      </w:r>
      <w:r>
        <w:rPr>
          <w:lang w:val="ne_NP" w:bidi="ne_NP"/>
        </w:rPr>
        <w:t>मुख्य पकाउने</w:t>
      </w:r>
    </w:p>
    <w:p>
      <w:pPr/>
      <w:r>
        <w:rPr>
          <w:lang w:val="ne_NP" w:bidi="ne_NP"/>
        </w:rPr>
      </w:r>
      <w:r>
        <w:rPr>
          <w:lang w:val="ne_NP" w:bidi="ne_NP"/>
        </w:rPr>
        <w:t>टोलीले कथालाई दुई पटक अभिनय गर्न लगाउनुहोस्। तिनीहरूले अनुवाद गरिरहेका भाषामा अभिनय गर्नुपर्छ। पहिला, टोलीले नरोकिकन कथालाई अभिनय गर्नु। दोस्रो पटक टोलीले कथालाई अभिनय गर्दा, तिनीहरूलाई कथाको विभिन्न ठाउँहरूमा रोक्नुहोस्।</w:t>
      </w:r>
    </w:p>
    <w:p>
      <w:pPr/>
      <w:r>
        <w:rPr>
          <w:lang w:val="ne_NP" w:bidi="ne_NP"/>
        </w:rPr>
      </w:r>
      <w:r>
        <w:rPr>
          <w:lang w:val="ne_NP" w:bidi="ne_NP"/>
        </w:rPr>
        <w:t>टोलीले पहिलो पटक कथालाई अभिनय गर्दा, संवाद, प्रवाह, प्लटलाइन र कथाको कालक्रममा ध्यान दिनुहोस्। कथा वा खण्डको महत्त्वपूर्ण वा कठिन भागहरूलाई अभिनय गर्नुपर्ने र छुटाउन नहुने कुरामा ध्यान दिनुहोस्। टोलीलाई कथाका भागहरू सम्झन मद्दत गर्नुहोस्।</w:t>
      </w:r>
    </w:p>
    <w:p>
      <w:pPr/>
      <w:r>
        <w:rPr>
          <w:lang w:val="ne_NP" w:bidi="ne_NP"/>
        </w:rPr>
      </w:r>
      <w:r>
        <w:rPr>
          <w:lang w:val="ne_NP" w:bidi="ne_NP"/>
        </w:rPr>
        <w:t>दृश्य १ मा, मुख्य प्याउने र मुख्य पकाउनेले फारोलाई अपमान गरेका छन्। फारोले तिनीहरूलाई जेलमा राख्छ। यी दुई मानिसहरू दरबारका अंगरक्षकका कप्तानको जेलमा छन्। योसेफ त्यही जेलमा छन्। प्रहरीका कप्तानले योसेफलाई राजाका यी दुई नोकरहरूको हेरचाह गर्न खटाउँछन्।</w:t>
      </w:r>
    </w:p>
    <w:p>
      <w:pPr/>
      <w:r>
        <w:rPr>
          <w:lang w:val="ne_NP" w:bidi="ne_NP"/>
        </w:rPr>
      </w:r>
      <w:r>
        <w:rPr>
          <w:lang w:val="ne_NP" w:bidi="ne_NP"/>
        </w:rPr>
        <w:t>अभिनय रोक्नुहोस्: योसेफलाई सोध्नुहोस्, "तपाईं केही समयदेखि जेलमा हुनुभएकोले अब तपाईंलाई कस्तो महसुस भइरहेको छ?" तपाईंले सुन्न सक्नुहुन्छ, "म अझै जेलमा छु भन्ने कुराले म दुखी छु तर याहवे मसँग हुनुहुन्छ भन्ने कुरा मलाई थाहा छ। जेल र यो कसरी चलाइन्छ भन्ने कुराको बारेमा मलाई धेरै अधिकार दिइएको छ। म अझै जेलमै भए पनि मेरो परिस्थिति जति राम्रो हुन सक्थ्यो त्यति नै राम्रो छ। "याहवेले मलाई मद्दत गर्नुभएकोमा म धेरै आभारी छु।" नाटक फेरि सुरु गर्नुहोस्।</w:t>
      </w:r>
    </w:p>
    <w:p>
      <w:pPr/>
      <w:r>
        <w:rPr>
          <w:lang w:val="ne_NP" w:bidi="ne_NP"/>
        </w:rPr>
      </w:r>
      <w:r>
        <w:rPr>
          <w:lang w:val="ne_NP" w:bidi="ne_NP"/>
        </w:rPr>
        <w:t>दृश्य २ मा, योसेफले राजाका दुई नोकरहरू कुनै कुरालाई लिएर चिन्तित देखिएको देख्छन्। योसेफ तिनीहरू किन चिन्तित देखिएका हुन् भनेर सोध्नका लागि रोकिन्छन्। ती दुई नोकरहरूले आफूहरू दुवैले सपना देखेको र कसैले पनि त्यसको व्याख्या गर्न नसकेको कुरा बताउँछन्। योसेफ भन्छन्, "सपनाहरूको व्याख्या गर्नु परमेश्वरको काम हो। हुन्छ, मलाई आफ्ना सपनाहरू सुनाउनुहोस्।"</w:t>
      </w:r>
    </w:p>
    <w:p>
      <w:pPr/>
      <w:r>
        <w:rPr>
          <w:lang w:val="ne_NP" w:bidi="ne_NP"/>
        </w:rPr>
      </w:r>
      <w:r>
        <w:rPr>
          <w:lang w:val="ne_NP" w:bidi="ne_NP"/>
        </w:rPr>
        <w:t>अभिनय रोक्नुहोस्: योसेफलाई सोध्नुहोस्, "तपाईंलाई अहिले कस्तो महसुस भइरहेको छ?" तपाईंले सुन्न सक्नुहुन्छ, "मेरो परमेश्वरले मलाई मद्दत गर्नुहुनेछ भन्ने कुरामा म विश्वस्त छु। मेरो परमेश्वर सबैभन्दा महान् हुनुहुन्छ भन्ने कुरा मलाई थाहा छ। मेरा परमेश्वरले सपनाहरूको व्याख्या गर्न सक्नुहुन्छ। मलाई भरोसा छ कि मेरा परमेश्वरले मलाई मद्दत गर्नुहुनेछ।" नाटक फेरि सुरु गर्नुहोस्।</w:t>
      </w:r>
    </w:p>
    <w:p>
      <w:pPr/>
      <w:r>
        <w:rPr>
          <w:lang w:val="ne_NP" w:bidi="ne_NP"/>
        </w:rPr>
      </w:r>
      <w:r>
        <w:rPr>
          <w:lang w:val="ne_NP" w:bidi="ne_NP"/>
        </w:rPr>
        <w:t>दृश्य ३ मा, मुख्य पिलाउनेले योसेफलाई आफ्नो सपना व्याख्या गर्छ। योसेफले व्याख्या गर्छन् कि सपनाको अर्थ प्याउने राजाको सेवाको आफ्नो पदमा फर्किनेछन्। जेलमा पिलाउनेको समय समाप्त भएको छ। त्यसपछि योसेफले प्याउनेलाई राजालाई योसेफको बारेमा बताउन बिन्ति गर्छन्। योसेफ भन्छन्, "म जेलमा छु तर म यहाँ हुन योग्य छैन।"</w:t>
      </w:r>
    </w:p>
    <w:p>
      <w:pPr/>
      <w:r>
        <w:rPr>
          <w:lang w:val="ne_NP" w:bidi="ne_NP"/>
        </w:rPr>
      </w:r>
      <w:r>
        <w:rPr>
          <w:lang w:val="ne_NP" w:bidi="ne_NP"/>
        </w:rPr>
        <w:t>अभिनय रोक्नुहोस्: पिलाउनेलाई सोध्नुहोस्, "यो समाचार सुन्दा तपाईंलाई कस्तो महसुस हुन्छ?" तपाईंले सुन्न सक्नुहुन्छ, "म धेरै खुसी छु।" मैले केही गलत गरेनँ। राजाले मलाई किन जेलमा हाल्नुभयो भन्ने मलाई थाहा छैन। म राजाको सेवामा फर्किँदै छु भन्ने कुरामा खुसी छु।" योसेफलाई सोध्नुहोस्, "तपाईंले किन प्याला बोक्नेलाई आफ्नो बारेमा राजालाई बताउन भन्दै हुनुहुन्छ?" राजाले के गर्लान् जस्तो तपाईंलाई लाग्छ?" तपाईंले सुन्न सक्नुहुन्छ, "मलाई आशा छ कि राजाले मेरो अवस्थालाई हेर्नेछन् र मलाई यस जेलबाट बाहिर निकाल्नेछन्। म आफ्नो बाँकी जीवन यहाँ बस्न चाहँदिन। मैले जेल सजाय पाउनुपर्ने त्यस्तो केही पनि गरेको थिइनँ।" भान्सेलाई सोध्नुहोस्, "पिलाउनेको सपनाको व्याख्या सुनेपछि तपाईंलाई कस्तो महसुस हुन्छ?" तपाईंले सुन्न सक्नुहुन्छ, "मलाई आशा छ कि मेरो व्याख्या पनि त्यस्तै राम्रो हुनेछ।" म यहाँबाट बाहिर निस्कएर राजाको सेवामा फर्किन चाहन्छु।" नाटक फेरि सुरु गर्नुहोस्।</w:t>
      </w:r>
    </w:p>
    <w:p>
      <w:pPr/>
      <w:r>
        <w:rPr>
          <w:lang w:val="ne_NP" w:bidi="ne_NP"/>
        </w:rPr>
      </w:r>
      <w:r>
        <w:rPr>
          <w:lang w:val="ne_NP" w:bidi="ne_NP"/>
        </w:rPr>
        <w:t>दृश्य ४ मा, मुख्य रोटी पकाउनेले आफ्नो सपनाको व्याख्या गर्छन्। योसेफले सपनाको अर्थ दिन्छन्। पकाउने ब्यक्ति मर्नेवाला छ। राजाले पकाउनेको टाउको काट्न लगाउनेछन् र त्यसपछि सिकारी चराहरूले मासु खान सकून् भनेर उसको शरीरलाई एउटा खम्बामा उनेर राखिदिनेछन्।</w:t>
      </w:r>
    </w:p>
    <w:p>
      <w:pPr/>
      <w:r>
        <w:rPr>
          <w:lang w:val="ne_NP" w:bidi="ne_NP"/>
        </w:rPr>
      </w:r>
      <w:r>
        <w:rPr>
          <w:lang w:val="ne_NP" w:bidi="ne_NP"/>
        </w:rPr>
        <w:t>अभिनय रोक्नुहोस्: पकाउनेलाई सोध्नुहोस्, "यो व्याख्या सुनेर तपाईंलाई कस्तो महसुस हुन्छ?" तपाईंले सुन्न सक्नुहुन्छ, "म धेरै रिसाएको छु। म यसको लायक छैन। मैले राजालाई के भयो भन्ने कुरा व्याख्या गर्नुपर्छ। यो न्याय होइन। मलाई आशा छ कि म यस बारेमा राजाको मन परिवर्तन गर्न सक्छु।" नाटक फेरि सुरु गर्नुहोस्।</w:t>
      </w:r>
    </w:p>
    <w:p>
      <w:pPr/>
      <w:r>
        <w:rPr>
          <w:lang w:val="ne_NP" w:bidi="ne_NP"/>
        </w:rPr>
      </w:r>
      <w:r>
        <w:rPr>
          <w:lang w:val="ne_NP" w:bidi="ne_NP"/>
        </w:rPr>
        <w:t>दृश्य ५ मा, फारोले आफ्नो जन्मदिन भोज दिएर मनाउँछन्। योसेफले सपनाहरूको व्याख्या गरेको ३ दिनपछि यो हुन्छ। फारोले मुख्य पिलाउने र मुख्य रोटी पकाउनेलाई जेलबाट बोलाउँछन्। फारोले मुख्य प्याउनेलाई आफ्नो सेवाको ठाउँमा पुनर्स्थापित गर्छन्। फारोले मुख्य भान्सेको टाउको काट्न लगाउँछन् र उसको शरीरलाई खम्बामा उनिदिन्छन्। योसेफले भनेअनुसार नै सबै कुरा भयो। मुख्य पिलाउनेले योसेफलाई चटक्कै बिर्सिए। मुख्य प्याला टक्र्याउनेले राजालाई योसेफको बारेमा बताउन सम्झिएनन्।</w:t>
      </w:r>
    </w:p>
    <w:p>
      <w:pPr/>
      <w:r>
        <w:rPr>
          <w:lang w:val="ne_NP" w:bidi="ne_NP"/>
        </w:rPr>
      </w:r>
      <w:r>
        <w:rPr>
          <w:lang w:val="ne_NP" w:bidi="ne_NP"/>
        </w:rPr>
        <w:t>अभिनय रोक्नुहोस्:प्याउनेलाई सोध्नुहोस्, "तिमीले किन योसेफलाई बिर्स्यौ?" तपाईंले सुन्न सक्नुहुन्छ, "म त्यो जेलबाट बाहिर निस्किँदा यति खुसी थिएँ कि मैले सबै कुरा बिर्सिहालेँ।" म फेरि आफूलाई खतरामा पार्ने केही गर्न चाहन्नथेँ। म योसेफले मेरा लागि गरेका सबै कुरा बिर्सेँ।" योसेफलाई सोध्नुहोस्, "तपाईंलाई अब कस्तो महसुस भइरहेको छ?" तपाईंले सुन्न सक्नुहुन्छ, "मलाई लाग्छ कि मुख्य पिलाउनेले मेरो बारेमा राजालाई बताउन बिर्सेको हुनुपर्छ। म अझै यहाँ छु। मैले बाहिरबाट केही सुनेको छैन। मैले याहवेमा भरोसा गर्नुपर्छ। याहवे मसँग हुनुहुन्छ भन्ने मलाई थाहा छ। कुनै न कुनै रूपमा याहवेले यो सबै समाधान गर्नुहुनेछ। म आफ्नो भरोसा र भविष्यको मेरो आशा याहवेसँग राख्नेछु।" नाटक फेरि सुरु गर्नुहोस्।</w:t>
      </w:r>
      <w:r>
        <w:rPr>
          <w:lang w:val="ne_NP" w:bidi="ne_NP"/>
        </w:rPr>
      </w:r>
    </w:p>
    <w:p>
      <w:pPr>
        <w:pStyle w:val="Heading3"/>
      </w:pPr>
      <w:r>
        <w:rPr>
          <w:lang w:val="ne_NP" w:bidi="ne_NP"/>
        </w:rPr>
        <w:t>Step 5</w:t>
      </w:r>
    </w:p>
    <w:p>
      <w:pPr/>
      <w:r>
        <w:rPr>
          <w:lang w:val="ne_NP" w:bidi="ne_NP"/>
        </w:rPr>
      </w:r>
      <w:r>
        <w:rPr>
          <w:lang w:val="ne_NP" w:bidi="ne_NP"/>
        </w:rPr>
        <w:t>पाठलाई बुझ्न-सजिलो संस्करणमा एकपटक सुन्नुहोस्।</w:t>
      </w:r>
    </w:p>
    <w:p>
      <w:pPr/>
      <w:r>
        <w:rPr>
          <w:lang w:val="ne_NP" w:bidi="ne_NP"/>
        </w:rPr>
      </w:r>
      <w:r>
        <w:rPr>
          <w:lang w:val="ne_NP" w:bidi="ne_NP"/>
        </w:rPr>
        <w:t>जेल रक्षकको कप्तानको दरबारको एउटा भाग हो। यो एउटा जेल हो। जेलमा भएकाहरूसँग छोड्ने स्वतन्त्रता थिएन। राजाका नोकरहरू जस्ता विशेष कैदीहरूलाई यस जेलमा राखिएको थियो। यो त्यो जेल हो जहाँ पोतीफरले योसेफलाई राखे। तर, समय बितिसकेको छ। हामीलाई दरबारका रक्षकका हालका कप्तानको नाम थाहा छैन।</w:t>
      </w:r>
    </w:p>
    <w:p>
      <w:pPr/>
      <w:r>
        <w:rPr>
          <w:lang w:val="ne_NP" w:bidi="ne_NP"/>
        </w:rPr>
      </w:r>
      <w:r>
        <w:rPr>
          <w:lang w:val="ne_NP" w:bidi="ne_NP"/>
        </w:rPr>
        <w:t>यस खण्डमा समयका लागि दुई सन्दर्भहरू छन्। खण्डको सुरूमा, योसेफलाई जेलमा हालिएदेखि केही समय बितिसकेको छ। त्यसपछि ती दुई नोकरहरू सपना देख्नुअघि केही समयका लागि जेलमा थिए। बितेको समय ठ्याक्कै हामीलाई थाहा छैन। यो हप्ताऔँ वा महिनाऔँ वा वर्षौँ हुन सक्छ। समयको अन्तराल एउटा सामान्य शब्द हो।</w:t>
      </w:r>
    </w:p>
    <w:p>
      <w:pPr/>
      <w:r>
        <w:rPr>
          <w:lang w:val="ne_NP" w:bidi="ne_NP"/>
        </w:rPr>
      </w:r>
      <w:r>
        <w:rPr>
          <w:lang w:val="ne_NP" w:bidi="ne_NP"/>
        </w:rPr>
        <w:t xml:space="preserve">प्रत्येक नोकरको एउटा </w:t>
      </w:r>
      <w:r>
        <w:rPr>
          <w:b/>
          <w:lang w:val="ne_NP" w:bidi="ne_NP"/>
        </w:rPr>
        <w:t>सपना</w:t>
      </w:r>
      <w:r>
        <w:rPr>
          <w:lang w:val="ne_NP" w:bidi="ne_NP"/>
        </w:rPr>
        <w:t xml:space="preserve"> थियो। सपनाहरू राति वा व्यक्ति सुतिरहेको बेला देखा पर्छन्। तपाईंले अघिल्लो खण्डहरूमा प्रयोग गर्नुभएको सपनाका लागि त्यही शब्द प्रयोग गर्नुहोस्। </w:t>
      </w:r>
      <w:r>
        <w:rPr>
          <w:lang w:val="ne_NP" w:bidi="ne_NP"/>
        </w:rPr>
        <w:t>सपना</w:t>
      </w:r>
      <w:r>
        <w:rPr>
          <w:lang w:val="ne_NP" w:bidi="ne_NP"/>
        </w:rPr>
        <w:t xml:space="preserve"> को बारेमा मुख्य शब्दावलीमा छलफल गरिएको छ।</w:t>
      </w:r>
    </w:p>
    <w:p>
      <w:pPr/>
      <w:r>
        <w:rPr>
          <w:lang w:val="ne_NP" w:bidi="ne_NP"/>
        </w:rPr>
      </w:r>
      <w:r>
        <w:rPr>
          <w:lang w:val="ne_NP" w:bidi="ne_NP"/>
        </w:rPr>
        <w:t xml:space="preserve">योसेफले व्याख्या गर्छन् कि केवल </w:t>
      </w:r>
      <w:r>
        <w:rPr>
          <w:b/>
          <w:lang w:val="ne_NP" w:bidi="ne_NP"/>
        </w:rPr>
        <w:t>परमेश्वरले</w:t>
      </w:r>
      <w:r>
        <w:rPr>
          <w:lang w:val="ne_NP" w:bidi="ne_NP"/>
        </w:rPr>
        <w:t xml:space="preserve"> मात्र सपनाको अर्थ बताउन सक्नुहुन्छ। परमेश्वरको निम्ति तपाईंले अन्य खण्डहरूमा प्रयोग गर्नुभएको शब्द नै प्रयोग गर्नुहोस्। </w:t>
      </w:r>
      <w:r>
        <w:rPr>
          <w:lang w:val="ne_NP" w:bidi="ne_NP"/>
        </w:rPr>
        <w:t>परमेश्वर</w:t>
      </w:r>
      <w:r>
        <w:rPr>
          <w:lang w:val="ne_NP" w:bidi="ne_NP"/>
        </w:rPr>
        <w:t>को बारेमा मुख्य शब्दावलीमा छलफल गरिएको छ।</w:t>
      </w:r>
    </w:p>
    <w:p>
      <w:pPr/>
      <w:r>
        <w:rPr>
          <w:lang w:val="ne_NP" w:bidi="ne_NP"/>
        </w:rPr>
      </w:r>
      <w:r>
        <w:rPr>
          <w:lang w:val="ne_NP" w:bidi="ne_NP"/>
        </w:rPr>
        <w:t>जब योसेफले परमेश्वरले मात्र सपनाहरूको व्याख्या गर्न सक्नुहुन्छ भन्छन्, तब योसेफले एउटा प्रश्न सोध्छन् जसलाई जवाफको आवश्यकता पर्दैन। यसलाई सकारात्मक कथनमा परिवर्तन गर्न सकिन्छ। "परमेश्वर मात्र हुनुहुन्छ जसले सपनाहरूको व्याख्या गर्न सक्नुहुन्छ।"</w:t>
      </w:r>
    </w:p>
    <w:p>
      <w:pPr/>
      <w:r>
        <w:rPr>
          <w:lang w:val="ne_NP" w:bidi="ne_NP"/>
        </w:rPr>
      </w:r>
      <w:r>
        <w:rPr>
          <w:lang w:val="ne_NP" w:bidi="ne_NP"/>
        </w:rPr>
        <w:t xml:space="preserve">जब योसेफले पिलाउनेलाई आफू कसरी झ्यालखानामा आएका थिए भन्ने कुरा बताए, योसेफले भने, "मलाई हिब्रूहरूको भूमिबाट चोरी गरेर ल्याइएको थियो।" एउटा अनुवादले </w:t>
      </w:r>
      <w:r>
        <w:rPr>
          <w:b/>
          <w:lang w:val="ne_NP" w:bidi="ne_NP"/>
        </w:rPr>
        <w:t>अपहरण</w:t>
      </w:r>
      <w:r>
        <w:rPr>
          <w:lang w:val="ne_NP" w:bidi="ne_NP"/>
        </w:rPr>
        <w:t xml:space="preserve"> शब्द प्रयोग गर्दछ। अपहरणको अर्थ कसैलाई बलपूर्वक लैजानु हो। अपहरणमा त्यो व्यक्तिको छुट्काराका लागि केही रकम तिर्नु पर्ने हुन्छ। योसेफले भनिरहेका छन् कि योसेफलाई आफ्नो इच्छाको विरुद्धमा मिश्र पठाइएको थियो।</w:t>
      </w:r>
    </w:p>
    <w:p>
      <w:pPr/>
      <w:r>
        <w:rPr>
          <w:lang w:val="ne_NP" w:bidi="ne_NP"/>
        </w:rPr>
      </w:r>
      <w:r>
        <w:rPr>
          <w:b/>
          <w:lang w:val="ne_NP" w:bidi="ne_NP"/>
        </w:rPr>
        <w:t>हिब्रू</w:t>
      </w:r>
      <w:r>
        <w:rPr>
          <w:lang w:val="ne_NP" w:bidi="ne_NP"/>
        </w:rPr>
        <w:t xml:space="preserve"> याकूब र याकूबको परिवार बोल्ने भाषा हो। हिब्रू मानिसहरू इस्राएलीहरू वा याकूबका सन्तानहरूका लागि प्रयोग गरिने अर्को शब्द हो। हिब्रूहरूको भूमि कनानको भूमि नै हो। तपाईंले यो पनि भन्न सक्नुहुन्छ कि तिनीहरूले मलाई हिब्रूहरूको देशबाट लगेका वा अपहरण गरेका हुन्।</w:t>
      </w:r>
    </w:p>
    <w:p>
      <w:pPr/>
      <w:r>
        <w:rPr>
          <w:lang w:val="ne_NP" w:bidi="ne_NP"/>
        </w:rPr>
      </w:r>
      <w:r>
        <w:rPr>
          <w:lang w:val="ne_NP" w:bidi="ne_NP"/>
        </w:rPr>
        <w:t>“फारोले तिम्रो शिर उच्च पार्नेछन्” भन्ने वाक्यांश यस खण्डमा तीन पटक प्रयोग गरिएको एउटा शब्दचित्र हो। यो एउटा अभिव्यक्ति हो जसको अर्थ तपाईंलाई राजाको उपस्थितिमा बोलाइएको छ भन्ने हुन्छ। केही अनुवादहरूले व्याख्या बिना "आफ्नो टाउको उठाउनुहोस्" भन्ने शब्दहरू प्रयोग गर्छन्। अन्य अनुवादहरूले यसलाई प्रयोग गर्छन् र "तिमीलाई राजाकहाँ बोलाउनेछ" भनेर थप्छन्। अन्य अनुवादहरूले तस्वीर शब्द प्रयोग गर्दैनन् तर केवल भन्छन्, "राजाले तिमीलाई आफ्नो उपस्थितिमा बोलाउनुहुनेछ।" एउटा अनुवादले चित्र शब्दको उल्लेख गर्दैन तर प्रत्येक व्यक्तिलाई उनलाई के हुनेछ भनेर बताउँछ।</w:t>
      </w:r>
    </w:p>
    <w:p>
      <w:pPr/>
      <w:r>
        <w:rPr>
          <w:lang w:val="ne_NP" w:bidi="ne_NP"/>
        </w:rPr>
      </w:r>
      <w:r>
        <w:rPr>
          <w:lang w:val="ne_NP" w:bidi="ne_NP"/>
        </w:rPr>
        <w:t>जब योसेफले प्याला टक्र्याउने व्यक्तिलाई आफ्नो बारेमा फारोलाई बताउन आग्रह गर्छन्, तब उनी भन्छन् कि आफूले यस जेलमा पर्नुपर्ने कुनै काम गरेका छैनन्। यहाँ योसेफले जेलका लागि प्रयोग गरेको शब्द एउटा धेरै बलियो शब्द हो जसको अर्थ एउटा खाडल वा धेरै असहज ठाउँ हो। यो त्यही शब्द हो जसले योसेफका भाइहरूले उनलाई सुख्खा कुवामा फ्याँक्दा उनलाई राखेको ठाउँलाई वर्णन गर्दछ। अंगरक्षकका कप्तानको दरबारमा पनि जेल एउटा भयानक ठाउँ हुन्थ्यो। योसेफको जेल मिश्रका केही जेलहरू जति नराम्रो नहुन सक्छ, तर यो अझै पनि जेल हो र योसेफलाई यो एउटा कालकोठरी वा खाडल जस्तो महसुस हुन्छ।</w:t>
      </w:r>
    </w:p>
    <w:p>
      <w:pPr/>
      <w:r>
        <w:rPr>
          <w:lang w:val="ne_NP" w:bidi="ne_NP"/>
        </w:rPr>
      </w:r>
      <w:r>
        <w:rPr>
          <w:lang w:val="ne_NP" w:bidi="ne_NP"/>
        </w:rPr>
        <w:t xml:space="preserve">फारोले आफ्नो जन्मदिनको समारोहलाई नोकरहरूलाई जेलबाट बाहिर ल्याउन प्रयोग गरे। फारोले एउटा </w:t>
      </w:r>
      <w:r>
        <w:rPr>
          <w:b/>
          <w:lang w:val="ne_NP" w:bidi="ne_NP"/>
        </w:rPr>
        <w:t>भोज</w:t>
      </w:r>
      <w:r>
        <w:rPr>
          <w:lang w:val="ne_NP" w:bidi="ne_NP"/>
        </w:rPr>
        <w:t xml:space="preserve"> तयार गरे। राजभोज एउटा धेरै विशेष औपचारिक भोजन हो, जुन भोज जस्तै हुन्छ। भोज सामान्यतया कुनै कुराको उत्सव हो। यो एउटा भोज भएकोले, फारोले पिलाउने र रोटी पकाउनेलाई के गर्छन् भनेर हेर्न त्यहाँ धेरै मानिसहरू उपस्थित हुने थिए।</w:t>
      </w:r>
      <w:r>
        <w:rPr>
          <w:lang w:val="ne_NP" w:bidi="ne_NP"/>
        </w:rPr>
      </w:r>
    </w:p>
    <w:p>
      <w:pPr>
        <w:pStyle w:val="Heading3"/>
      </w:pPr>
      <w:r>
        <w:rPr>
          <w:lang w:val="ne_NP" w:bidi="ne_NP"/>
        </w:rPr>
        <w:t>Step 6</w:t>
      </w:r>
    </w:p>
    <w:p>
      <w:pPr/>
      <w:r>
        <w:rPr>
          <w:lang w:val="ne_NP" w:bidi="ne_NP"/>
        </w:rPr>
      </w:r>
      <w:r>
        <w:rPr>
          <w:lang w:val="ne_NP" w:bidi="ne_NP"/>
        </w:rPr>
        <w:t>अनुवादलाई सजिलोसँग बुझ्न यस खण्डको श्रव्य संस्करण सुन्‍नुहोस्।</w:t>
      </w:r>
    </w:p>
    <w:p>
      <w:pPr/>
      <w:r>
        <w:rPr>
          <w:lang w:val="ne_NP" w:bidi="ne_NP"/>
        </w:rPr>
      </w:r>
      <w:r>
        <w:rPr>
          <w:lang w:val="ne_NP" w:bidi="ne_NP"/>
        </w:rPr>
        <w:t>यस सत्रमा, एउटा समूहको रूपमा तपाईंको आफ्नै भाषामा खण्डलाई पुन: भन्न लगाउनुहोस्।</w:t>
      </w:r>
    </w:p>
    <w:p>
      <w:pPr/>
      <w:r>
        <w:rPr>
          <w:lang w:val="ne_NP" w:bidi="ne_NP"/>
        </w:rPr>
      </w:r>
      <w:r>
        <w:rPr>
          <w:lang w:val="ne_NP" w:bidi="ne_NP"/>
        </w:rPr>
        <w:t>पहिला, सम्पूर्ण समूहले खण्डलाई तपाईंको आफ्नै भाषामा बताउन अभ्यास गर्नुपर्छ। तपाईंले अघिल्लो चरणहरूमा निर्णय गर्नुभएको कुराहरू जस्तै कालक्रम, शब्दहरू, वाक्यांशहरू, भावनाहरू, वा तपाईंले छलफल गर्नुभएको अन्य कुराहरू यसमा समावेश गर्नलाई सम्झनुहोस्।</w:t>
      </w:r>
    </w:p>
    <w:p>
      <w:pPr/>
      <w:r>
        <w:rPr>
          <w:lang w:val="ne_NP" w:bidi="ne_NP"/>
        </w:rPr>
      </w:r>
      <w:r>
        <w:rPr>
          <w:lang w:val="ne_NP" w:bidi="ne_NP"/>
        </w:rPr>
        <w:t>एउटा समूहको सदस्यले खण्डका केही वाक्यहरू भन्नुपर्छ र रोकिनु पर्छ। समूहको अर्को सदस्यले खण्डको अर्को भाग भन्नु पर्छ र रोकिनु पर्छ। समूहले सम्पूर्ण खण्डलाई पुन: नभन्दासम्म यो गर्नुहोस्। यस चरणमा समूहका सदस्यहरूले एक अर्कालाई सच्याउन सक्छन्।</w:t>
      </w:r>
    </w:p>
    <w:p>
      <w:pPr/>
      <w:r>
        <w:rPr>
          <w:lang w:val="ne_NP" w:bidi="ne_NP"/>
        </w:rPr>
      </w:r>
      <w:r>
        <w:rPr>
          <w:lang w:val="ne_NP" w:bidi="ne_NP"/>
        </w:rPr>
        <w:t xml:space="preserve">अडियो रोक्‍नुहोस्। </w:t>
      </w:r>
    </w:p>
    <w:p>
      <w:pPr/>
      <w:r>
        <w:rPr>
          <w:lang w:val="ne_NP" w:bidi="ne_NP"/>
        </w:rPr>
      </w:r>
      <w:r>
        <w:rPr>
          <w:lang w:val="ne_NP" w:bidi="ne_NP"/>
        </w:rPr>
        <w:t>अर्को पटक, समूहको प्रत्येक सदस्यले कम्तिमा पनि एकचोटि सम्पूर्ण खण्डलाई नरोकी भन्नुपर्छ। समूहको सदस्यले खण्डलाई सम्झन मद्दत गर्न कुनैपनि वस्तुहरू, चालहरू, वा तिनीहरूको स्टोरीबोर्ड प्रयोग गर्न सक्छन्।</w:t>
      </w:r>
    </w:p>
    <w:p>
      <w:pPr/>
      <w:r>
        <w:rPr>
          <w:lang w:val="ne_NP" w:bidi="ne_NP"/>
        </w:rPr>
      </w:r>
      <w:r>
        <w:rPr>
          <w:lang w:val="ne_NP" w:bidi="ne_NP"/>
        </w:rPr>
        <w:t xml:space="preserve">अडियो रोक्‍नुहोस्। </w:t>
      </w:r>
    </w:p>
    <w:p>
      <w:pPr/>
      <w:r>
        <w:rPr>
          <w:lang w:val="ne_NP" w:bidi="ne_NP"/>
        </w:rPr>
      </w:r>
      <w:r>
        <w:rPr>
          <w:lang w:val="ne_NP" w:bidi="ne_NP"/>
        </w:rPr>
        <w:t>त्यसपछि, तपाईंलाई सबैभन्दा बढी मनपरेको खण्डको संस्करण कस्को हो समूहले निर्णय गर्न सक्छ। तपाईंले एउटा समूहको सदस्यले एउटा दृश्य बताएको तरिका मनपर्यो तर तपाईंले अर्को दृश्य अर्कै समूहको सदस्यले बताएको तरिका मनपर्यो भनेर निर्णय गर्न सक्नुहुन्छ।</w:t>
      </w:r>
    </w:p>
    <w:p>
      <w:pPr/>
      <w:r>
        <w:rPr>
          <w:lang w:val="ne_NP" w:bidi="ne_NP"/>
        </w:rPr>
      </w:r>
      <w:r>
        <w:rPr>
          <w:lang w:val="ne_NP" w:bidi="ne_NP"/>
        </w:rPr>
        <w:t xml:space="preserve">अडियो रोक्‍नुहोस्। </w:t>
      </w:r>
    </w:p>
    <w:p>
      <w:pPr/>
      <w:r>
        <w:rPr>
          <w:lang w:val="ne_NP" w:bidi="ne_NP"/>
        </w:rPr>
      </w:r>
      <w:r>
        <w:rPr>
          <w:lang w:val="ne_NP" w:bidi="ne_NP"/>
        </w:rPr>
        <w:t>अन्तमा, समूहले सबैजना सहमत हुने खण्डको अन्तिम संस्करणलाई सँगै राख्न सक्छन्। समूहको प्रत्येक सदस्यले यस खण्डको अन्तिम संस्करण सुनाउने अभ्यास गर्नुपर्छ।</w:t>
      </w:r>
      <w:r>
        <w:rPr>
          <w:lang w:val="ne_NP" w:bidi="ne_NP"/>
        </w:rPr>
      </w:r>
      <w:r>
        <w:rPr>
          <w:lang w:val="ne_NP" w:bidi="ne_NP"/>
        </w:rPr>
      </w:r>
    </w:p>
    <w:p>
      <w:pPr/>
      <w:r>
        <w:rPr>
          <w:lang w:val="ne_NP" w:bidi="ne_NP"/>
        </w:rPr>
      </w:r>
    </w:p>
    <w:p>
      <w:pPr>
        <w:pStyle w:val="Heading2"/>
      </w:pPr>
      <w:r>
        <w:rPr>
          <w:lang w:val="ne_NP" w:bidi="ne_NP"/>
        </w:rPr>
        <w:t>Genesis 41:1–36</w:t>
      </w:r>
      <w:r>
        <w:rPr>
          <w:lang w:val="ne_NP" w:bidi="ne_NP"/>
        </w:rPr>
      </w:r>
    </w:p>
    <w:p>
      <w:pPr>
        <w:pStyle w:val="Heading3"/>
      </w:pPr>
      <w:r>
        <w:rPr>
          <w:lang w:val="ne_NP" w:bidi="ne_NP"/>
        </w:rPr>
        <w:t>Step 1</w:t>
      </w:r>
    </w:p>
    <w:p>
      <w:pPr/>
      <w:r>
        <w:rPr>
          <w:lang w:val="ne_NP" w:bidi="ne_NP"/>
        </w:rPr>
      </w:r>
      <w:r>
        <w:rPr>
          <w:lang w:val="ne_NP" w:bidi="ne_NP"/>
        </w:rPr>
        <w:t>उत्पत्ति ४१:१–३६ सुन्नुहोस् र यसलाई आफ्नो हृदयमा राख्नुहोस्। पाठलाई तीन पटक सुन्नुहोस् (सम्भव छ भने तीन फरक अनुवादहरूमा)। त्यसपछि टोलीले निम्न प्रश्नहरूको छलफल गर्नुहोस:</w:t>
      </w:r>
    </w:p>
    <w:p>
      <w:pPr>
        <w:pStyle w:val="ListBullet"/>
        <w:spacing w:line="240" w:lineRule="auto"/>
        <w:ind w:left="720"/>
      </w:pPr>
      <w:r>
        <w:rPr>
          <w:lang w:val="ne_NP" w:bidi="ne_NP"/>
        </w:rPr>
      </w:r>
      <w:r>
        <w:rPr>
          <w:lang w:val="ne_NP" w:bidi="ne_NP"/>
        </w:rPr>
        <w:t>यो खण्डमा तपाईंलाई के मन पर्‍यो?</w:t>
      </w:r>
    </w:p>
    <w:p>
      <w:pPr>
        <w:pStyle w:val="ListBullet"/>
        <w:spacing w:line="240" w:lineRule="auto"/>
        <w:ind w:left="720"/>
      </w:pPr>
      <w:r>
        <w:rPr>
          <w:lang w:val="ne_NP" w:bidi="ne_NP"/>
        </w:rPr>
      </w:r>
      <w:r>
        <w:rPr>
          <w:lang w:val="ne_NP" w:bidi="ne_NP"/>
        </w:rPr>
        <w:t>तपाईलाई के मन पर्दैन वा के बुझ्नुहुन्न?</w:t>
      </w:r>
    </w:p>
    <w:p>
      <w:pPr>
        <w:pStyle w:val="ListBullet"/>
        <w:spacing w:line="240" w:lineRule="auto"/>
        <w:ind w:left="720"/>
      </w:pPr>
      <w:r>
        <w:rPr>
          <w:lang w:val="ne_NP" w:bidi="ne_NP"/>
        </w:rPr>
      </w:r>
      <w:r>
        <w:rPr>
          <w:lang w:val="ne_NP" w:bidi="ne_NP"/>
        </w:rPr>
        <w:t>यो कथाले हामीलाई परमेश्वरको बारेमा के भन्छ?</w:t>
      </w:r>
    </w:p>
    <w:p>
      <w:pPr>
        <w:pStyle w:val="ListBullet"/>
        <w:spacing w:line="240" w:lineRule="auto"/>
        <w:ind w:left="720"/>
      </w:pPr>
      <w:r>
        <w:rPr>
          <w:lang w:val="ne_NP" w:bidi="ne_NP"/>
        </w:rPr>
      </w:r>
      <w:r>
        <w:rPr>
          <w:lang w:val="ne_NP" w:bidi="ne_NP"/>
        </w:rPr>
        <w:t>यो खण्डले मानिसबारे हामीलाई के भन्दछ?</w:t>
      </w:r>
    </w:p>
    <w:p>
      <w:pPr>
        <w:pStyle w:val="ListBullet"/>
        <w:spacing w:line="240" w:lineRule="auto"/>
        <w:ind w:left="720"/>
      </w:pPr>
      <w:r>
        <w:rPr>
          <w:lang w:val="ne_NP" w:bidi="ne_NP"/>
        </w:rPr>
      </w:r>
      <w:r>
        <w:rPr>
          <w:lang w:val="ne_NP" w:bidi="ne_NP"/>
        </w:rPr>
        <w:t>यो खण्डले कसरी हाम्रो दैनिक जीवनलाई प्रभाव पार्छ?</w:t>
      </w:r>
    </w:p>
    <w:p>
      <w:pPr>
        <w:pStyle w:val="ListBullet"/>
        <w:spacing w:line="240" w:lineRule="auto"/>
        <w:ind w:left="720"/>
      </w:pPr>
      <w:r>
        <w:rPr>
          <w:lang w:val="ne_NP" w:bidi="ne_NP"/>
        </w:rPr>
      </w:r>
      <w:r>
        <w:rPr>
          <w:lang w:val="ne_NP" w:bidi="ne_NP"/>
        </w:rPr>
        <w:t>यो कथा सुन्नु पर्ने तपाईंले चिन्नुभएको व्यक्ति को हुनुहुन्छ?</w:t>
      </w:r>
      <w:r>
        <w:rPr>
          <w:lang w:val="ne_NP" w:bidi="ne_NP"/>
        </w:rPr>
      </w:r>
    </w:p>
    <w:p>
      <w:pPr>
        <w:pStyle w:val="Heading3"/>
      </w:pPr>
      <w:r>
        <w:rPr>
          <w:lang w:val="ne_NP" w:bidi="ne_NP"/>
        </w:rPr>
        <w:t>Step 2</w:t>
      </w:r>
    </w:p>
    <w:p>
      <w:pPr/>
      <w:r>
        <w:rPr>
          <w:lang w:val="ne_NP" w:bidi="ne_NP"/>
        </w:rPr>
      </w:r>
      <w:r>
        <w:rPr>
          <w:lang w:val="ne_NP" w:bidi="ne_NP"/>
        </w:rPr>
        <w:t>मञ्चको तयारी</w:t>
      </w:r>
    </w:p>
    <w:p>
      <w:pPr/>
      <w:r>
        <w:rPr>
          <w:lang w:val="ne_NP" w:bidi="ne_NP"/>
        </w:rPr>
      </w:r>
      <w:r>
        <w:rPr>
          <w:lang w:val="ne_NP" w:bidi="ne_NP"/>
        </w:rPr>
        <w:t>उत्पत्ति ४१:१–३६</w:t>
      </w:r>
    </w:p>
    <w:p>
      <w:pPr/>
      <w:r>
        <w:rPr>
          <w:lang w:val="ne_NP" w:bidi="ne_NP"/>
        </w:rPr>
      </w:r>
      <w:r>
        <w:rPr>
          <w:lang w:val="ne_NP" w:bidi="ne_NP"/>
        </w:rPr>
        <w:t>पाठलाई बुझ्न-सजिलो संस्करणमा एकपटक सुन्नुहोस्।</w:t>
      </w:r>
    </w:p>
    <w:p>
      <w:pPr/>
      <w:r>
        <w:rPr>
          <w:lang w:val="ne_NP" w:bidi="ne_NP"/>
        </w:rPr>
      </w:r>
      <w:r>
        <w:rPr>
          <w:lang w:val="ne_NP" w:bidi="ne_NP"/>
        </w:rPr>
        <w:t>योसेफले मुख्य प्याला बोक्ने र मुख्य रोटी पकाउनको सपनाको व्याख्या गरेको पुरै २ वर्ष वा ७३० दिन भएको छ। योसेफ अझै जेलमा छन्। कचौरा बोक्नेले योसेफको कुरा बिर्स्यो। यो योसेफको कथाको अर्को भागको एउटा वृत्तान्त हो।</w:t>
      </w:r>
    </w:p>
    <w:p>
      <w:pPr/>
      <w:r>
        <w:rPr>
          <w:lang w:val="ne_NP" w:bidi="ne_NP"/>
        </w:rPr>
      </w:r>
      <w:r>
        <w:rPr>
          <w:lang w:val="ne_NP" w:bidi="ne_NP"/>
        </w:rPr>
        <w:t>२ वर्षको अन्त्यमा, मिश्रका राजाले एउटा सपना देखे। हामी हाम्रा अधिकांश सपनाहरू सम्झँदैनौँ। मिश्रका राजाले देखेका यी सपनाहरू असामान्य र तर्सिने खालका थिए। सपना यति धेरै चकित पार्ने र असामान्य थियो कि पहिलो सपनापछि राजा ब्यूँझे। मिश्रका राजा ब्यूँझिएपछि उनलाई सपना र त्यसका विवरण याद भयो। फारो मिश्रका सबै राजाहरूलाई दिइएको उपाधि हो। हामीलाई यो फारोको नाम थाहा छैन। केही अनुवादहरूले फारो प्रयोग गर्छन् र केहीले मिश्रका राजा भन्ने प्रयोग गर्छन्। मिश्रका राजाले आफ्नो सपनामा आफू नाइल नदीको छेउमा उभिरहेको देखे। नाइल मिश्रको मुख्य नदी हो। नाइल नदी मिश्रको एक छेउबाट अर्को छेउसम्म बग्छ। नाइल नदीले मिश्रका लागि अधिकांश पानी उपलब्ध गराउँछ। मिश्रका राजाको सपना राजाका लागि अनौठो थियो। मिश्रका राजाले ७ निरोगी गाईहरू देखे। त्यसपछि राजाले ७ रोगी गाईहरूले ७ निरोगी गाईहरूलाई खाएको देखे। बिरामी गाईहरू वा पातलो गाईहरूले स्वस्थ गाईहरूलाई खाएपछि पनि तिनीहरू पातलो नै रहे। गाईहरूले सामान्यतया मासु खाँदैनन्। गाईहरूले घाँस खान्छन्। गाईहरू नदीबाट माथिल्लो तहमा चरिरहेका थिए जहाँ तिनीहरू दलदलको घाँसमा चरिरहेका थिए। यसको अर्थ तिनीहरू नदीको छेउमा एउटा तल्लो बिन्दुमा थिए वा सम्भवतः नदीको किनारमा पानीमा उभिएका थिए र राजा उभिरहनुभएको ठाउँतिर नदीको ढिस्कोबाट माथि चढे। मिश्रका राजाले आफ्नो सपनाको अर्थ बुझ्न सकेनन्।</w:t>
      </w:r>
    </w:p>
    <w:p>
      <w:pPr/>
      <w:r>
        <w:rPr>
          <w:lang w:val="ne_NP" w:bidi="ne_NP"/>
        </w:rPr>
      </w:r>
      <w:r>
        <w:rPr>
          <w:lang w:val="ne_NP" w:bidi="ne_NP"/>
        </w:rPr>
        <w:t>एउटी मोटी गाईको तस्वीर देखाउनुहोस्। भोकाएर मर्न लागेको गाईको तस्वीर देखाउनुहोस्। मिश्रको नाइल नदीको छेउमा उम्रने दलदार घाँसको तस्वीर देखाउनुहोस्। नाइल नदी भएको मिश्रको नक्सा देखाउनुहोस्।</w:t>
      </w:r>
    </w:p>
    <w:p>
      <w:pPr/>
      <w:r>
        <w:rPr>
          <w:lang w:val="ne_NP" w:bidi="ne_NP"/>
        </w:rPr>
      </w:r>
      <w:r>
        <w:rPr>
          <w:lang w:val="ne_NP" w:bidi="ne_NP"/>
        </w:rPr>
        <w:t>पहिलो सपनापछि, मिश्रका राजा फेरि निदाए। निदाउनु एउटा शब्द-चित्र हो जसले सुत्ने प्रक्रियालाई वर्णन गर्छ। राजा खसेनन्। राजा आफ्नो ओछ्यानमा सुतिरहेका थिए। रोक्नुहोस् र छलफल गर्नुहोस्: कोही सुत्न जानलागेको बारेमा एउटा कथा सुनाउनुहोस्। प्रक्रियालाई वर्णन गर्न तपाईं कुन शब्द वा शब्द-चित्रहरू प्रयोग गर्नुहुन्छ?</w:t>
      </w:r>
    </w:p>
    <w:p>
      <w:pPr/>
      <w:r>
        <w:rPr>
          <w:lang w:val="ne_NP" w:bidi="ne_NP"/>
        </w:rPr>
      </w:r>
      <w:r>
        <w:rPr>
          <w:lang w:val="ne_NP" w:bidi="ne_NP"/>
        </w:rPr>
        <w:t>त्यही रात राजाले दोस्रो सपना देखे, जसमा उनले स्वस्थ अन्नको बाला देखे। त्यसपछि राजाले सुक्खा र ओइलाएको अन्नको बालाले स्वस्थ अन्न निलेको देखे। सुकेको अन्नको बालालाई पूर्वी बतासले सुकाएको थियो। मिश्रमा पूर्वको हावा मरुभूमिबाट आउँथ्यो। मिश्रको पूर्वी हावा एउटा तातो, सुख्खा हावा हुन्थ्यो जसले कुनै पनि कुराबाट पानी उडाएर निकाल्थ्यो।</w:t>
      </w:r>
    </w:p>
    <w:p>
      <w:pPr/>
      <w:r>
        <w:rPr>
          <w:lang w:val="ne_NP" w:bidi="ne_NP"/>
        </w:rPr>
      </w:r>
      <w:r>
        <w:rPr>
          <w:lang w:val="ne_NP" w:bidi="ne_NP"/>
        </w:rPr>
        <w:t>अनाजले भरिएको र स्वस्थ अन्नको बालाको तस्वीर देखाउनुहोस्। घाम र सुक्खाले गर्दा ओइलाएको अनाजको बालाको तस्वीर देखाउनुहोस्।</w:t>
      </w:r>
    </w:p>
    <w:p>
      <w:pPr/>
      <w:r>
        <w:rPr>
          <w:lang w:val="ne_NP" w:bidi="ne_NP"/>
        </w:rPr>
      </w:r>
      <w:r>
        <w:rPr>
          <w:lang w:val="ne_NP" w:bidi="ne_NP"/>
        </w:rPr>
        <w:t>अर्को बिहान जब राजा ब्यूँझे, उनको आत्मामा वा मनमा व्याकुल भए। राजा आफ्नो मनमा विचलित थिए किनभने राजाले सपनाहरूको अर्थ बुझ्न सकेनन्। राजाले दुईवटा सपना देखे। यो एकदमै असामान्य छ। एउटै सन्देश बोकेको तर दुई फरक विवरण भएका सपना थिए। राजा र सपनाको बारेमा सुन्नेहरू सबैजना सपनाबाट विचलित भएका थिए। ती दुई सपनाहरूले तिनीहरूलाई अझ विचलित तुल्याउँछन्। मिश्रमा, राजालाई देवता मानिन्थ्यो र सपनाहरूको व्याख्या गर्नुपर्ने आवश्यकता थिएन। यस राजालाई आफ्ना सपनाहरूको व्याख्या गर्ने कुनै ब्यक्तिको आवश्यकता थियो। यो सामान्य थिएन। राजाले आफ्ना जादूगरहरू र बुद्धिमान मानिसहरूलाई बोलाए तर तिनीहरू कसैले पनि सपनाको अर्थ व्याख्या गर्न सकेनन्। जादूगरहरूले प्रकृतिलाई नियन्त्रण गर्न विशेष शक्तिहरू प्रयोग गरे। ति बुद्धिमान मानिसहरू विशेष ज्ञान वा बुद्धि भएका मिश्रका पुजारीहरू थिए। यी दुई समूहहरू मिश्रका विद्वानहरू थिए र तिनीहरूले राजासँग आएका कुनै पनि प्रश्नहरूको जवाफ दिनुपर्ने थियो। यी जादूगरहरू र बुद्धिमान मानिसहरूले प्रायः सपनाहरूको उल्था गर्थे वा व्याख्या गर्थे। यस पटक, जादूगरहरू र बुद्धिमान मानिसहरूले कुनै व्याख्या भेट्टाउन सकेनन्।</w:t>
      </w:r>
    </w:p>
    <w:p>
      <w:pPr/>
      <w:r>
        <w:rPr>
          <w:lang w:val="ne_NP" w:bidi="ne_NP"/>
        </w:rPr>
      </w:r>
      <w:r>
        <w:rPr>
          <w:lang w:val="ne_NP" w:bidi="ne_NP"/>
        </w:rPr>
        <w:t>रोक्नुहोस् र छलफल गर्नुहोस्: एउटा कष्ट ल्याउने खालको सपनाको बारेमा एउटा कथा सुनाउनुहोस्। यो सपनाको अर्थ के हो भनेर तपाईंले कसरी पत्ता लगाउनुभयो? कष्ट ल्याउने खालका सपनाहरू हुँदा तपाईंको संस्कृतिमा मानिसहरूले के गर्छन्?</w:t>
      </w:r>
    </w:p>
    <w:p>
      <w:pPr/>
      <w:r>
        <w:rPr>
          <w:lang w:val="ne_NP" w:bidi="ne_NP"/>
        </w:rPr>
      </w:r>
      <w:r>
        <w:rPr>
          <w:lang w:val="ne_NP" w:bidi="ne_NP"/>
        </w:rPr>
        <w:t>यस बेलामा, मुख्य प्याला बोक्नेले योसेफलाई सम्झे। जेलमा हुँदा योसेफले पिलाउने र रोटी पकाउनेको सपनाहरूको बारेमा के भनेका थिए भनेर पिलाउनेले राजालाई सुनाए। सपनाहरूको बारेमा योसेफको व्याख्या सत्य थियो। कचौरा बोक्नेले योसेफलाई एउटा जवान हिब्रू भनेर उल्लेख गरे। हिब्रू याकूबको परिवारले बोल्ने भाषा हो। हिब्रू याकूबका सन्तानका लागि अर्को शब्द हो। राजाले योसेफलाई ल्याउन पठाए। योसेफ अझै जेलमा थिए।</w:t>
      </w:r>
    </w:p>
    <w:p>
      <w:pPr/>
      <w:r>
        <w:rPr>
          <w:lang w:val="ne_NP" w:bidi="ne_NP"/>
        </w:rPr>
      </w:r>
      <w:r>
        <w:rPr>
          <w:lang w:val="ne_NP" w:bidi="ne_NP"/>
        </w:rPr>
        <w:t>तिनीहरूले योसेफलाई कालकोठरी वा जेलबाट ल्याए। काल कोठरी जेलका लागि प्रयोग गर्ने अर्को शब्द हो। योसेफले राजाको अगाडि आउनुअघि आफ्नो लुगाहरू फेरे र दारी खौरे। योसेफले राजाको अगाडि जान मिल्ने लुगाहरू लगाए। योसेफले आफ्नो दाह्री खौरे र सायद आफ्नो टाउको पनि खौरे। यसरी जब योसेफ राजाको अगाडि आए, उनी झनै मिश्री जस्तै देखिए। राजाले रातमा देखेका सपनाहरूको व्याख्या गर्नुपर्छ भनेर राजाले योसेफलाई भन्छन्। परमेश्वरले मात्र सपनाहरूको व्याख्या गर्न सक्नुहुन्छ भन्ने कुरा योसेफले राजालाई वर्णन गर्छन्। यो त्यही सन्देश हो जुन योसेफले झ्यालखानामा प्याला बोक्ने र रोटी पकाउनेलाई दिएका थिए।</w:t>
      </w:r>
    </w:p>
    <w:p>
      <w:pPr/>
      <w:r>
        <w:rPr>
          <w:lang w:val="ne_NP" w:bidi="ne_NP"/>
        </w:rPr>
      </w:r>
      <w:r>
        <w:rPr>
          <w:lang w:val="ne_NP" w:bidi="ne_NP"/>
        </w:rPr>
        <w:t>राजाले आफ्ना सपनाहरूको वर्णन गर्छन्। ध्यान दिनुहोस्, यी विवरणहरू हामीले पहिलो पटक सुनेको भन्दा अलि फरक छन्। सपनाहरू सुनेपछि, योसेफले सपनाहरूको अर्थ बताउँछन्। दुवै सपनाहरूको अर्थ एउटै हो भनेर योसेफ भन्छन्। मिश्रमा गम्भीर अनिकाल हुनेछ। अनिकाल भनेको बालीनाली नभएर खानेकुरा नहुने समय हो। अनिकालको एउटा कारण सुख्खा वा वर्षाको अभाव हो। बालीलाई बढ्न र राम्रो फल दिनका लागि पर्याप्त पानीको आवश्यकता हुन्छ। योसेफ भन्छन् कि परमेश्वरले मिश्रका राजालाई अनिकाल आउँदै छ भन्ने कुरा प्रकट गर्नुभएको छ ताकि राजाले तयारी गर्न र मानिसहरूका लागि खाद्यान्नको व्यवस्था गर्न सकून्। परमेश्वरले यो अनिकाल हुनेछ भन्ने कुरा उहाँ हुनुहुने परमेश्वरले यो योजना राजालाई प्रकट गर्नुभएको छ ताकि राजाले देश तयार गर्न सकून्।</w:t>
      </w:r>
    </w:p>
    <w:p>
      <w:pPr/>
      <w:r>
        <w:rPr>
          <w:lang w:val="ne_NP" w:bidi="ne_NP"/>
        </w:rPr>
      </w:r>
      <w:r>
        <w:rPr>
          <w:lang w:val="ne_NP" w:bidi="ne_NP"/>
        </w:rPr>
        <w:t>७ वर्षसम्म प्रशस्त फसल वा समृद्धि हुनेछ। समृद्धिको अर्थ सबैलाई खान पुग्ने र केही बचत हुने अवस्था हो। जीवन राम्रो हुनेछ। मानिसहरूले धनी प्राप्त गर्नेछन्। सात वर्षको अनिकाल पछि ७ वर्षको समृद्धि हुनेछ। अनिकाल यति गम्भीर हुनेछ कि मानिसहरूले समृद्धिको समय बिर्सनेछन्।</w:t>
      </w:r>
    </w:p>
    <w:p>
      <w:pPr/>
      <w:r>
        <w:rPr>
          <w:lang w:val="ne_NP" w:bidi="ne_NP"/>
        </w:rPr>
      </w:r>
      <w:r>
        <w:rPr>
          <w:lang w:val="ne_NP" w:bidi="ne_NP"/>
        </w:rPr>
        <w:t>रोक्नुहोस् र छलफल गर्नुहोस्: के तपाईंले कहिल्यै आफ्नो देशमा अनिकाल लागेको समय भोग्नुभएको छ? के तपाईं यसको वर्णन गर्न सक्नुहुन्छ? अनिकालको कारण के हो? युद्ध वा खडेरी वा रोग? मानिसहरूले के गरे?</w:t>
      </w:r>
    </w:p>
    <w:p>
      <w:pPr/>
      <w:r>
        <w:rPr>
          <w:lang w:val="ne_NP" w:bidi="ne_NP"/>
        </w:rPr>
      </w:r>
      <w:r>
        <w:rPr>
          <w:lang w:val="ne_NP" w:bidi="ne_NP"/>
        </w:rPr>
        <w:t>सपनाहरूको अर्थ व्याख्या गरेपछि, योसेफले राजालाई अनिकालका लागि योजना बनाउन के गर्नुपर्छ भन्ने कुरा बताए। राजाले एउटा समझदार र बुद्धिमान मानिसलाई सम्पूर्ण मिश्र देशको जिम्मा दिनुपर्छ भनेर योसेफले भने। राजाले प्रत्येक वर्ष अन्नको पाँच भागको एक भाग सङ्कलन गर्न र अनिकाल नआउन्जेलसम्म भण्डारमा राख्नका लागि स्थानीय निरीक्षकहरू नियुक्त गर्नुपर्छ। यसरी अनिकालको समयमा मानिसहरूका लागि खानेकुरा हुनेछ।</w:t>
      </w:r>
      <w:r>
        <w:rPr>
          <w:lang w:val="ne_NP" w:bidi="ne_NP"/>
        </w:rPr>
      </w:r>
    </w:p>
    <w:p>
      <w:pPr>
        <w:pStyle w:val="Heading3"/>
      </w:pPr>
      <w:r>
        <w:rPr>
          <w:lang w:val="ne_NP" w:bidi="ne_NP"/>
        </w:rPr>
        <w:t>Step 3</w:t>
      </w:r>
    </w:p>
    <w:p>
      <w:pPr/>
      <w:r>
        <w:rPr>
          <w:lang w:val="ne_NP" w:bidi="ne_NP"/>
        </w:rPr>
      </w:r>
      <w:r>
        <w:rPr>
          <w:lang w:val="ne_NP" w:bidi="ne_NP"/>
        </w:rPr>
        <w:t>संस्करणलाई सजिलोसँग बुझ्न पाठलाई फेरी एकपटक सुन्नुहोस्।</w:t>
      </w:r>
    </w:p>
    <w:p>
      <w:pPr/>
      <w:r>
        <w:rPr>
          <w:lang w:val="ne_NP" w:bidi="ne_NP"/>
        </w:rPr>
      </w:r>
      <w:r>
        <w:rPr>
          <w:lang w:val="ne_NP" w:bidi="ne_NP"/>
        </w:rPr>
        <w:t>यस सत्रमा, यस कथालाई दृश्यात्मक बनाउन तपाईंले समूहलाई मद्दत गर्नुहुनेछ। तपाईंले समूहलाई दृश्यहरू, सेटिङ र कथाका पात्रहरू परिभाषित गर्न मद्दत गर्नुहुनेछ।</w:t>
      </w:r>
    </w:p>
    <w:p>
      <w:pPr/>
      <w:r>
        <w:rPr>
          <w:lang w:val="ne_NP" w:bidi="ne_NP"/>
        </w:rPr>
      </w:r>
      <w:r>
        <w:rPr>
          <w:lang w:val="ne_NP" w:bidi="ne_NP"/>
        </w:rPr>
        <w:t>यस कथामा ६ दृश्यहरू छन्।</w:t>
      </w:r>
    </w:p>
    <w:p>
      <w:pPr/>
      <w:r>
        <w:rPr>
          <w:lang w:val="ne_NP" w:bidi="ne_NP"/>
        </w:rPr>
      </w:r>
      <w:r>
        <w:rPr>
          <w:b/>
          <w:lang w:val="ne_NP" w:bidi="ne_NP"/>
        </w:rPr>
        <w:t>पहिलो दृश्य:</w:t>
      </w:r>
      <w:r>
        <w:rPr>
          <w:lang w:val="ne_NP" w:bidi="ne_NP"/>
        </w:rPr>
        <w:t xml:space="preserve"> राजाका २ सपनाहरू छन्।</w:t>
      </w:r>
    </w:p>
    <w:p>
      <w:pPr/>
      <w:r>
        <w:rPr>
          <w:lang w:val="ne_NP" w:bidi="ne_NP"/>
        </w:rPr>
      </w:r>
      <w:r>
        <w:rPr>
          <w:b/>
          <w:lang w:val="ne_NP" w:bidi="ne_NP"/>
        </w:rPr>
        <w:t>दोस्रो दृश्य:</w:t>
      </w:r>
      <w:r>
        <w:rPr>
          <w:lang w:val="ne_NP" w:bidi="ne_NP"/>
        </w:rPr>
        <w:t xml:space="preserve"> राजाका सपनाहरूको अर्थ कसैले पनि व्याख्या गर्न सक्दैन।</w:t>
      </w:r>
    </w:p>
    <w:p>
      <w:pPr/>
      <w:r>
        <w:rPr>
          <w:lang w:val="ne_NP" w:bidi="ne_NP"/>
        </w:rPr>
      </w:r>
      <w:r>
        <w:rPr>
          <w:b/>
          <w:lang w:val="ne_NP" w:bidi="ne_NP"/>
        </w:rPr>
        <w:t>तेस्रो दृश्य:</w:t>
      </w:r>
      <w:r>
        <w:rPr>
          <w:lang w:val="ne_NP" w:bidi="ne_NP"/>
        </w:rPr>
        <w:t xml:space="preserve"> प्याला बोक्नेले योसेफलाई सम्झन्छ।</w:t>
      </w:r>
    </w:p>
    <w:p>
      <w:pPr/>
      <w:r>
        <w:rPr>
          <w:lang w:val="ne_NP" w:bidi="ne_NP"/>
        </w:rPr>
      </w:r>
      <w:r>
        <w:rPr>
          <w:b/>
          <w:lang w:val="ne_NP" w:bidi="ne_NP"/>
        </w:rPr>
        <w:t>चौथो दृश्य:</w:t>
      </w:r>
      <w:r>
        <w:rPr>
          <w:lang w:val="ne_NP" w:bidi="ne_NP"/>
        </w:rPr>
        <w:t xml:space="preserve"> योसेफले आफ्ना लुगाहरू फेर्छन्, दाह्री काट्छन्, र राजाको अगाडि आउँछन्।</w:t>
      </w:r>
    </w:p>
    <w:p>
      <w:pPr/>
      <w:r>
        <w:rPr>
          <w:lang w:val="ne_NP" w:bidi="ne_NP"/>
        </w:rPr>
      </w:r>
      <w:r>
        <w:rPr>
          <w:b/>
          <w:lang w:val="ne_NP" w:bidi="ne_NP"/>
        </w:rPr>
        <w:t>पाँचौँ दृश्य:</w:t>
      </w:r>
      <w:r>
        <w:rPr>
          <w:lang w:val="ne_NP" w:bidi="ne_NP"/>
        </w:rPr>
        <w:t xml:space="preserve"> राजाले योसेफलाई आफ्ना सपनाहरूको वर्णन गर्छन्।</w:t>
      </w:r>
    </w:p>
    <w:p>
      <w:pPr/>
      <w:r>
        <w:rPr>
          <w:lang w:val="ne_NP" w:bidi="ne_NP"/>
        </w:rPr>
      </w:r>
      <w:r>
        <w:rPr>
          <w:b/>
          <w:lang w:val="ne_NP" w:bidi="ne_NP"/>
        </w:rPr>
        <w:t>छैटौं दृश्य:</w:t>
      </w:r>
      <w:r>
        <w:rPr>
          <w:lang w:val="ne_NP" w:bidi="ne_NP"/>
        </w:rPr>
        <w:t xml:space="preserve"> योसेफले राजाका सपनाहरूको अर्थ व्याख्या गर्छन्। योसेफले राजालाई एउटा सिफारिस गर्छन्।</w:t>
      </w:r>
    </w:p>
    <w:p>
      <w:pPr/>
      <w:r>
        <w:rPr>
          <w:lang w:val="ne_NP" w:bidi="ne_NP"/>
        </w:rPr>
      </w:r>
      <w:r>
        <w:rPr>
          <w:lang w:val="ne_NP" w:bidi="ne_NP"/>
        </w:rPr>
        <w:t>यस कथामा यि पात्रहरु समावेश छन्:</w:t>
      </w:r>
    </w:p>
    <w:p>
      <w:pPr>
        <w:pStyle w:val="ListBullet"/>
        <w:spacing w:line="240" w:lineRule="auto"/>
        <w:ind w:left="720"/>
      </w:pPr>
      <w:r>
        <w:rPr>
          <w:lang w:val="ne_NP" w:bidi="ne_NP"/>
        </w:rPr>
      </w:r>
      <w:r>
        <w:rPr>
          <w:lang w:val="ne_NP" w:bidi="ne_NP"/>
        </w:rPr>
        <w:t>मिश्रका राजा</w:t>
      </w:r>
    </w:p>
    <w:p>
      <w:pPr>
        <w:pStyle w:val="ListBullet"/>
        <w:spacing w:line="240" w:lineRule="auto"/>
        <w:ind w:left="720"/>
      </w:pPr>
      <w:r>
        <w:rPr>
          <w:lang w:val="ne_NP" w:bidi="ne_NP"/>
        </w:rPr>
      </w:r>
      <w:r>
        <w:rPr>
          <w:lang w:val="ne_NP" w:bidi="ne_NP"/>
        </w:rPr>
        <w:t>मिश्रका जादूगरहरू र बुद्धिमान मानिसहरू</w:t>
      </w:r>
    </w:p>
    <w:p>
      <w:pPr>
        <w:pStyle w:val="ListBullet"/>
        <w:spacing w:line="240" w:lineRule="auto"/>
        <w:ind w:left="720"/>
      </w:pPr>
      <w:r>
        <w:rPr>
          <w:lang w:val="ne_NP" w:bidi="ne_NP"/>
        </w:rPr>
      </w:r>
      <w:r>
        <w:rPr>
          <w:lang w:val="ne_NP" w:bidi="ne_NP"/>
        </w:rPr>
        <w:t>मुख्य प्याला बोक्ने</w:t>
      </w:r>
    </w:p>
    <w:p>
      <w:pPr>
        <w:pStyle w:val="ListBullet"/>
        <w:spacing w:line="240" w:lineRule="auto"/>
        <w:ind w:left="720"/>
      </w:pPr>
      <w:r>
        <w:rPr>
          <w:lang w:val="ne_NP" w:bidi="ne_NP"/>
        </w:rPr>
      </w:r>
      <w:r>
        <w:rPr>
          <w:lang w:val="ne_NP" w:bidi="ne_NP"/>
        </w:rPr>
        <w:t>योसेफ</w:t>
      </w:r>
    </w:p>
    <w:p>
      <w:pPr/>
      <w:r>
        <w:rPr>
          <w:lang w:val="ne_NP" w:bidi="ne_NP"/>
        </w:rPr>
      </w:r>
      <w:r>
        <w:rPr>
          <w:lang w:val="ne_NP" w:bidi="ne_NP"/>
        </w:rPr>
        <w:t>यस सत्रमा, समूहलाई स्टोरीबोर्ड बनाउन, चित्र कोर्न वा कुनै प्रकारका हेरफेर गर्न मिल्ने वस्तुहरू (जस्तै ढुङ्गा, लठ्ठी, बच्चाहरूको खेलौनाहरू) प्रयोग गरेर कथा र त्यसमा भएका क्रियाकलापलाई दृश्यात्मक बनाउनुहोस्।</w:t>
      </w:r>
    </w:p>
    <w:p>
      <w:pPr/>
      <w:r>
        <w:rPr>
          <w:lang w:val="ne_NP" w:bidi="ne_NP"/>
        </w:rPr>
      </w:r>
      <w:r>
        <w:rPr>
          <w:lang w:val="ne_NP" w:bidi="ne_NP"/>
        </w:rPr>
        <w:t>पहिलो दृश्यमा, प्याला बोक्ने व्यक्ति जेलबाट छुटेको दुई वर्ष पूरा भइसकेको छ। योसेफ अझै जेलमा छन्। मिश्रका राजाका २ सपनाहरू छन् जुन आश्चर्यजनक र असामान्य छन्। पहिलो सपनापछि राजा ब्यूँझिन्छन्। राजा निदाउनुहुन्छ। दोस्रो सपना देखेपछि राजा ब्यूँझिन्छन्। लेखकले राजाका सपनाहरू बताउन तेस्रो पुरुषको प्रयोग गर्छन्। लेखक भन्छन्, "उनले ७ गाई देखे।" लेखकले दुवै सपनाहरूलाई यसरी रिपोर्ट गर्छन्।</w:t>
      </w:r>
    </w:p>
    <w:p>
      <w:pPr/>
      <w:r>
        <w:rPr>
          <w:lang w:val="ne_NP" w:bidi="ne_NP"/>
        </w:rPr>
      </w:r>
      <w:r>
        <w:rPr>
          <w:lang w:val="ne_NP" w:bidi="ne_NP"/>
        </w:rPr>
        <w:t>राजाको सपनाको माध्यमबाट, लेखकले सपनाको प्रत्येक भागलाई परिचय दिन एउटा यस्तो शब्द प्रयोग गर्छन् जसले केही अचम्मको वा असामान्य कुरा हुन लागेको संकेत गर्छ। अंग्रेजीमा यो शब्द "हेर" हो।</w:t>
      </w:r>
    </w:p>
    <w:p>
      <w:pPr/>
      <w:r>
        <w:rPr>
          <w:lang w:val="ne_NP" w:bidi="ne_NP"/>
        </w:rPr>
      </w:r>
      <w:r>
        <w:rPr>
          <w:lang w:val="ne_NP" w:bidi="ne_NP"/>
        </w:rPr>
        <w:t>रोकिनुहोस् र केही असामान्य घटनाको बारेमा कथा सुनाउनुहोस्। कथाकारले कसरी असामान्य वा आश्चर्यजनक बुँदाहरूलाई प्रस्तुत गर्छन् वा तिनतर्फ ध्यान आकर्षित गर्छन् भनेर सुन्नुहोस्।</w:t>
      </w:r>
    </w:p>
    <w:p>
      <w:pPr/>
      <w:r>
        <w:rPr>
          <w:lang w:val="ne_NP" w:bidi="ne_NP"/>
        </w:rPr>
      </w:r>
      <w:r>
        <w:rPr>
          <w:lang w:val="ne_NP" w:bidi="ne_NP"/>
        </w:rPr>
        <w:t>दोस्रो दृश्यमा, सपनाहरू देखेपछि राजा बिहान उठ्छन् र ती सपनाहरूले गर्दा धेरै विचलित हुन्छन्। राजाले आफ्ना जादूगरहरू र बुद्धिमान मानिसहरूलाई सपनाहरूको व्याख्या गर्न बोलाउँछन्। कसैले पनि राजाका सपनाहरूको व्याख्या गर्न सक्दैन।</w:t>
      </w:r>
    </w:p>
    <w:p>
      <w:pPr/>
      <w:r>
        <w:rPr>
          <w:lang w:val="ne_NP" w:bidi="ne_NP"/>
        </w:rPr>
      </w:r>
      <w:r>
        <w:rPr>
          <w:lang w:val="ne_NP" w:bidi="ne_NP"/>
        </w:rPr>
        <w:t>तेस्रो दृश्यमा, योसेफले जेलमा हुँदा उसको सपनाको व्याख्या गर्न सकेका थिए भन्ने कुरा मुख्य प्याला बोक्ने व्यक्तिले सम्झन्छन्। योसेफले मुख्य भान्सेको सपनाको पनि व्याख्या गरे। योसेफले प्रत्येक सपनाको सही अर्थ बताए। प्याला बोक्नेले जेलमा योसेफसँग घटेका सबै घटनाहरू राजालाई बताउँछ। राजाले तुरुन्तै योसेफलाई बोलाए।</w:t>
      </w:r>
    </w:p>
    <w:p>
      <w:pPr/>
      <w:r>
        <w:rPr>
          <w:lang w:val="ne_NP" w:bidi="ne_NP"/>
        </w:rPr>
      </w:r>
      <w:r>
        <w:rPr>
          <w:lang w:val="ne_NP" w:bidi="ne_NP"/>
        </w:rPr>
        <w:t>चौथो दृश्यमा, योसेफले आफ्ना लुगाहरू फेर्छन्। योसेफले आफ्नो दाह्री खौरिन्छन्। योसेफले सायद आफ्नो टाउको खौरन्छन्। योसेफ राजाको उपस्थितिमा आउँछन्। राजाले योसेफलाई बताउँछन् कि योसेफले राजाका सपनाहरूको अर्थ लगाउनुपर्छ। योसेफले सपनाहरूको अर्थ लगाउन सक्ने परमेश्वर मात्र हुनुहुन्छ भनी बताउँछन्।</w:t>
      </w:r>
    </w:p>
    <w:p>
      <w:pPr/>
      <w:r>
        <w:rPr>
          <w:lang w:val="ne_NP" w:bidi="ne_NP"/>
        </w:rPr>
      </w:r>
      <w:r>
        <w:rPr>
          <w:lang w:val="ne_NP" w:bidi="ne_NP"/>
        </w:rPr>
        <w:t>पाँचौँ दृश्यमा, राजाले योसेफलाई दुई सपनाहरू सुनाउँछन्। यस कथामा अलि फरक विवरणहरू ध्यान दिनुहोस्। पहिलो पटक, लेखकले सपनाको वर्णन गर्न तेस्रो पुरुषको प्रयोग गर्छन्। उदाहरणका लागि, "उनले ७ स्वस्थ गाईहरू देखे"। जब राजाले योसेफलाई सपना सुनाउँछन्, तब कथन प्रथम पुरुषमा हुन्छ। राजा भन्छन्, "मैले ७ स्वस्थ गाईहरू देखे।" राजाले के सोच्छन् भन्ने बारेमा टिप्पणी गर्छन्। राजाले थपे, "मैले मिश्रको सम्पूर्ण भूमिमा यस्ता दयनीय देखिने पशुहरू कहिल्यै देखेको छैन।" राजाले आफ्नो सपना सुनाउँदा अझ बढी टिप्पणी थप्छन्। अनाजको बारेमा दोस्रो सपनाको वर्णन गर्दा राजाले पनि त्यही गर्छन्। राजाले मिश्रका जादूगर र बुद्धिमान मानिसहरूले सपनाहरूको अर्थ बताउन नसक्ने कुरा बताउँछन्।</w:t>
      </w:r>
    </w:p>
    <w:p>
      <w:pPr/>
      <w:r>
        <w:rPr>
          <w:lang w:val="ne_NP" w:bidi="ne_NP"/>
        </w:rPr>
      </w:r>
      <w:r>
        <w:rPr>
          <w:lang w:val="ne_NP" w:bidi="ne_NP"/>
        </w:rPr>
        <w:t>छैटौं दृश्यमा, योसेफले दुई सपनाहरू वास्तवमा एउटै सपना हुन् वा दुई सपनाहरूको अर्थ एउटै हो भन्ने कुरा व्याख्या गर्छन्। परमेश्वरले मिश्रमा अनिकाल पठाउन लाग्नुभएको छ र उहाँले राजालाई यस अनिकालको बारेमा पहिले नै बताउँदै हुनुहुन्छ। योसेफले बताउँछन् कि परमेश्वरले यो अनिकाल हुनेछ भनी तोक्नुभएको छ। ७ वर्षको ठूलो समृद्धि हुनेछ, त्यसपछि ७ वर्षको ठूलो अनिकाल वा गम्भीर अनिकाल हुनेछ। परमेश्वरले राजालाई यसको बारेमा अगाडि नै बताउनुभएको छ ताकि राजाले समृद्धिका वर्षहरूमा बढी खाद्यान्न भण्डारण गर्ने योजना बनाउन सकून्। योसेफले राजालाई भन्छन् कि एउटै सन्देश भएका दुई सपनाहरू हुनुको अर्थ परमेश्वरले यी घटनाहरू हुनेछन् भनी निश्चय गरिसक्नुभएको छ। त्यसपछि योसेफले राजालाई सिफारिस गर्छन्। राजाले बुद्धिमान र बौद्धिक व्यक्तिलाई खोज्नुपर्छ र त्यो व्यक्तिलाई मिश्रको सम्पूर्ण भूमिको जिम्मा लगाउनुपर्छ। राजाले प्रत्येक वर्ष सबै अन्नको ५ भागको १ भाग सङ्कलन गर्न र त्यो थप अन्न भण्डारहरूमा राख्न पर्यवेक्षकहरू पनि नियुक्त गर्नुपर्छ। त्यसपछि जब अनिकाल सुरु हुन्छ, मिश्रमा खाद्यान्न हुनेछ।</w:t>
      </w:r>
      <w:r>
        <w:rPr>
          <w:lang w:val="ne_NP" w:bidi="ne_NP"/>
        </w:rPr>
      </w:r>
    </w:p>
    <w:p>
      <w:pPr>
        <w:pStyle w:val="Heading3"/>
      </w:pPr>
      <w:r>
        <w:rPr>
          <w:lang w:val="ne_NP" w:bidi="ne_NP"/>
        </w:rPr>
        <w:t>Step 4</w:t>
      </w:r>
    </w:p>
    <w:p>
      <w:pPr/>
      <w:r>
        <w:rPr>
          <w:lang w:val="ne_NP" w:bidi="ne_NP"/>
        </w:rPr>
      </w:r>
      <w:r>
        <w:rPr>
          <w:lang w:val="ne_NP" w:bidi="ne_NP"/>
        </w:rPr>
        <w:t>संस्करणलाई सजिलोसँग बुझ्न पाठलाई फेरी एकपटक सुन्नुहोस्।</w:t>
      </w:r>
    </w:p>
    <w:p>
      <w:pPr/>
      <w:r>
        <w:rPr>
          <w:lang w:val="ne_NP" w:bidi="ne_NP"/>
        </w:rPr>
      </w:r>
      <w:r>
        <w:rPr>
          <w:lang w:val="ne_NP" w:bidi="ne_NP"/>
        </w:rPr>
        <w:t>यस सत्रमा, टोलीले कथालाई नाटकीय बनाउनेछ।</w:t>
      </w:r>
    </w:p>
    <w:p>
      <w:pPr/>
      <w:r>
        <w:rPr>
          <w:lang w:val="ne_NP" w:bidi="ne_NP"/>
        </w:rPr>
      </w:r>
      <w:r>
        <w:rPr>
          <w:lang w:val="ne_NP" w:bidi="ne_NP"/>
        </w:rPr>
        <w:t>यस कथामा ६ दृश्यहरू छन्।</w:t>
      </w:r>
    </w:p>
    <w:p>
      <w:pPr/>
      <w:r>
        <w:rPr>
          <w:lang w:val="ne_NP" w:bidi="ne_NP"/>
        </w:rPr>
      </w:r>
      <w:r>
        <w:rPr>
          <w:lang w:val="ne_NP" w:bidi="ne_NP"/>
        </w:rPr>
        <w:t>यस कथामा यि पात्रहरु समावेश छन्:</w:t>
      </w:r>
    </w:p>
    <w:p>
      <w:pPr>
        <w:pStyle w:val="ListBullet"/>
        <w:spacing w:line="240" w:lineRule="auto"/>
        <w:ind w:left="720"/>
      </w:pPr>
      <w:r>
        <w:rPr>
          <w:lang w:val="ne_NP" w:bidi="ne_NP"/>
        </w:rPr>
      </w:r>
      <w:r>
        <w:rPr>
          <w:lang w:val="ne_NP" w:bidi="ne_NP"/>
        </w:rPr>
        <w:t>मिश्रका राजा</w:t>
      </w:r>
    </w:p>
    <w:p>
      <w:pPr>
        <w:pStyle w:val="ListBullet"/>
        <w:spacing w:line="240" w:lineRule="auto"/>
        <w:ind w:left="720"/>
      </w:pPr>
      <w:r>
        <w:rPr>
          <w:lang w:val="ne_NP" w:bidi="ne_NP"/>
        </w:rPr>
      </w:r>
      <w:r>
        <w:rPr>
          <w:lang w:val="ne_NP" w:bidi="ne_NP"/>
        </w:rPr>
        <w:t>मिश्रका जादूगरहरू र बुद्धिमान मानिसहरू</w:t>
      </w:r>
    </w:p>
    <w:p>
      <w:pPr>
        <w:pStyle w:val="ListBullet"/>
        <w:spacing w:line="240" w:lineRule="auto"/>
        <w:ind w:left="720"/>
      </w:pPr>
      <w:r>
        <w:rPr>
          <w:lang w:val="ne_NP" w:bidi="ne_NP"/>
        </w:rPr>
      </w:r>
      <w:r>
        <w:rPr>
          <w:lang w:val="ne_NP" w:bidi="ne_NP"/>
        </w:rPr>
        <w:t>मुख्य प्याला बोक्ने</w:t>
      </w:r>
    </w:p>
    <w:p>
      <w:pPr>
        <w:pStyle w:val="ListBullet"/>
        <w:spacing w:line="240" w:lineRule="auto"/>
        <w:ind w:left="720"/>
      </w:pPr>
      <w:r>
        <w:rPr>
          <w:lang w:val="ne_NP" w:bidi="ne_NP"/>
        </w:rPr>
      </w:r>
      <w:r>
        <w:rPr>
          <w:lang w:val="ne_NP" w:bidi="ne_NP"/>
        </w:rPr>
        <w:t>योसेफ</w:t>
      </w:r>
    </w:p>
    <w:p>
      <w:pPr/>
      <w:r>
        <w:rPr>
          <w:lang w:val="ne_NP" w:bidi="ne_NP"/>
        </w:rPr>
      </w:r>
      <w:r>
        <w:rPr>
          <w:lang w:val="ne_NP" w:bidi="ne_NP"/>
        </w:rPr>
        <w:t>टोलीले कथालाई दुई पटक अभिनय गर्न लगाउनुहोस्। तिनीहरूले अनुवाद गरिरहेका भाषामा अभिनय गर्नुपर्छ। पहिला, टोलीले नरोकिकन कथालाई अभिनय गर्नु। दोस्रो पटक टोलीले कथालाई अभिनय गर्दा, तिनीहरूलाई कथाको विभिन्न ठाउँहरूमा रोक्नुहोस्।</w:t>
      </w:r>
    </w:p>
    <w:p>
      <w:pPr/>
      <w:r>
        <w:rPr>
          <w:lang w:val="ne_NP" w:bidi="ne_NP"/>
        </w:rPr>
      </w:r>
      <w:r>
        <w:rPr>
          <w:lang w:val="ne_NP" w:bidi="ne_NP"/>
        </w:rPr>
        <w:t>टोलीले पहिलो पटक कथालाई अभिनय गर्दा, संवाद, प्रवाह, प्लटलाइन र कथाको कालक्रममा ध्यान दिनुहोस्। कथा वा खण्डको महत्त्वपूर्ण वा कठिन भागहरूलाई अभिनय गर्नुपर्ने र छुटाउन नहुने कुरामा ध्यान दिनुहोस्। टोलीलाई कथाका भागहरू सम्झन मद्दत गर्नुहोस्।</w:t>
      </w:r>
    </w:p>
    <w:p>
      <w:pPr/>
      <w:r>
        <w:rPr>
          <w:lang w:val="ne_NP" w:bidi="ne_NP"/>
        </w:rPr>
      </w:r>
      <w:r>
        <w:rPr>
          <w:lang w:val="ne_NP" w:bidi="ne_NP"/>
        </w:rPr>
        <w:t>टोलीले यो कथालाई दोस्रो पटक अभिनय गर्दा, तिनीहरूलाई केही निश्चित ठाउँहरूमा रोक्नुहोस्।</w:t>
      </w:r>
    </w:p>
    <w:p>
      <w:pPr/>
      <w:r>
        <w:rPr>
          <w:lang w:val="ne_NP" w:bidi="ne_NP"/>
        </w:rPr>
      </w:r>
      <w:r>
        <w:rPr>
          <w:lang w:val="ne_NP" w:bidi="ne_NP"/>
        </w:rPr>
        <w:t>दृश्य १ मा, राजाका दुई सपनाहरू छन् जुन अचम्ममा पार्ने र असामान्य छन्। राजाले ७ स्वस्थ गाईहरूलाई ७ दुब्ला गाईहरूले खाएको देख्छन्। त्यसपछि राजाले ७ वटा स्वस्थ बालाहरूलाई ७ वटा सुक्खा र ओइलाएका बालाहरूले खाएको देख्छन्।</w:t>
      </w:r>
    </w:p>
    <w:p>
      <w:pPr/>
      <w:r>
        <w:rPr>
          <w:lang w:val="ne_NP" w:bidi="ne_NP"/>
        </w:rPr>
      </w:r>
      <w:r>
        <w:rPr>
          <w:lang w:val="ne_NP" w:bidi="ne_NP"/>
        </w:rPr>
        <w:t>अभिनय रोक्नुहोस्: राजालाई सोध्नुहोस्, "यी सपनाहरूको बारेमा तपाईंलाई कस्तो महसुस भइरहेको छ?" तपाईंले सुन्न सक्नुहुन्छ, "यी सपनाहरू विचलित पार्ने खालका थिए। मैले पहिले यस्ता सपनाहरू कहिल्यै देखेको थिइनँ। तिनीहरूले के भन्न खोजेका हुन्, मलाई थाहा छैन। मलाई आशा छ कि कसैले मलाई ती कुराहरू बुझाइदिन सक्नेछ।" नाटक फेरि सुरु गर्नुहोस्।</w:t>
      </w:r>
    </w:p>
    <w:p>
      <w:pPr/>
      <w:r>
        <w:rPr>
          <w:lang w:val="ne_NP" w:bidi="ne_NP"/>
        </w:rPr>
      </w:r>
      <w:r>
        <w:rPr>
          <w:lang w:val="ne_NP" w:bidi="ne_NP"/>
        </w:rPr>
        <w:t>दृश्य २ मा, राजाले जादूगरहरू र बुद्धिमान मानिसहरूलाई बोलाउँछन्। राजाले यी जादूगरहरू र बुद्धिमान मानिसहरूलाई सपनाका बारेमा सुनाउँछन्। कसैले पनि राजालाई सपनाहरूको व्याख्या गर्न सक्दैन।</w:t>
      </w:r>
    </w:p>
    <w:p>
      <w:pPr/>
      <w:r>
        <w:rPr>
          <w:lang w:val="ne_NP" w:bidi="ne_NP"/>
        </w:rPr>
      </w:r>
      <w:r>
        <w:rPr>
          <w:lang w:val="ne_NP" w:bidi="ne_NP"/>
        </w:rPr>
        <w:t>अभिनय रोक्नुहोस्: कुनै बुद्धिमान व्यक्ति वा जादूगरलाई सोध्नुहोस्, "तपाईं यी सपनाहरूको व्याख्या किन गर्न सक्नुहुन्न?" तपाईंले सुन्न सक्नुहुन्छ, "मैले कहिल्यै यति अनौठो कुरा सुनेको छैन।" यी निश्चित रूपमा संकेतहरू हुन्, तर तिनीहरूले के को संकेत गर्छन् भन्ने मलाई थाहा छैन। राजाले आफ्नो सपना सही रूपमा सम्झनुभएन कि भनेर म सोच्छु । गाईले गाई खाएको र अन्नले अन्न खाएको कुरा कसैले व्याख्या गर्न सक्दैन। नाटक फेरि सुरु गर्नुहोस्।</w:t>
      </w:r>
    </w:p>
    <w:p>
      <w:pPr/>
      <w:r>
        <w:rPr>
          <w:lang w:val="ne_NP" w:bidi="ne_NP"/>
        </w:rPr>
      </w:r>
      <w:r>
        <w:rPr>
          <w:lang w:val="ne_NP" w:bidi="ne_NP"/>
        </w:rPr>
        <w:t>दृश्य ३ मा, मुख्य प्याला बोक्नेले अचानक जेलमा बिताएको आफ्नो समय सम्झन्छ, त्यतिबेला उनी र मुख्य भान्सेले अनौठो सपनाहरू देखेका थिए। योसेफले सपनाहरूको व्याख्या गर्न सके र उनले भनेजस्तै ती पूरा भए। मुख्य प्याला बोक्नेले भएका सबै कुरा राजालाई बताए। राजाले योसेफलाई आफ्नो अगाडि उपस्थित हुन बोलाए।</w:t>
      </w:r>
    </w:p>
    <w:p>
      <w:pPr/>
      <w:r>
        <w:rPr>
          <w:lang w:val="ne_NP" w:bidi="ne_NP"/>
        </w:rPr>
      </w:r>
      <w:r>
        <w:rPr>
          <w:lang w:val="ne_NP" w:bidi="ne_NP"/>
        </w:rPr>
        <w:t>दृश्य ४ मा, योसेफले राजाको अगाडि आउन आफूलाई तयार गर्छन्। योसेफले लुगा फेर्छन्। योसेफले आफ्नो दाह्री खौरिन्छन्। योसेफले सायद आफ्नो टाउको खौरन्छन्। योसेफ राजाको अगाडि आउँछन्। राजाले योसेफलाई भन्छन् कि राजाले एउटा सपना देखेका छन् र योसेफले त्यस सपनाको व्याख्या गर्नुपर्छ। योसेफले सपनाको अर्थ केवल परमेश्वरले मात्र लगाउन सक्नुहुन्छ भनी बताउँछन्।</w:t>
      </w:r>
    </w:p>
    <w:p>
      <w:pPr/>
      <w:r>
        <w:rPr>
          <w:lang w:val="ne_NP" w:bidi="ne_NP"/>
        </w:rPr>
      </w:r>
      <w:r>
        <w:rPr>
          <w:lang w:val="ne_NP" w:bidi="ne_NP"/>
        </w:rPr>
        <w:t>दृश्य ५ मा, राजाले योसेफलाई दुई सपनाहरू सुनाउँछन्। राजाले ती सपनाहरू सुनाउँदा तिनका बारेमा केही थप विवरण वा विचारहरू पनि दिन्छन्। कसैले पनि सपनाहरूको व्याख्या गर्न वा सपनाहरूको अर्थ दिन सकेको छैन भनी राजाले बताउँछन्।</w:t>
      </w:r>
    </w:p>
    <w:p>
      <w:pPr/>
      <w:r>
        <w:rPr>
          <w:lang w:val="ne_NP" w:bidi="ne_NP"/>
        </w:rPr>
      </w:r>
      <w:r>
        <w:rPr>
          <w:lang w:val="ne_NP" w:bidi="ne_NP"/>
        </w:rPr>
        <w:t>कार्य रोक्नुहोस्: राजालाई सोध्नुहोस्, "तपाईं किन योसेफलाई आफ्ना सपनाहरू सुनाउँदै हुनुहुन्छ?" परमेश्वरले मात्र अर्थ दिन सक्नुहुन्छ भनेर योसेफले तपाईंलाई बताए। तपाईंले सुन्न सक्नुहुन्छ, " योसेफले प्याला बोक्ने र रोटी पकाउनेका अनौठा र चकित पार्ने सपनाहरूको व्याख्या गरिदिएका थिए भन्ने मलाई थाहा छ। पूरै मिश्रमा अरू कसैले पनि मलाई मद्दत गर्न सक्दैन। सायद यो मानिसले सक्ला। उनी अरूभन्दा फरक देखिन्छन्। कम्तिमा उनी सुरुदेखि नै आफ्ना क्षमताहरूमा इमानदार थिए।" योसेफलाई सोध्नुहोस्, "तपाईंलाई अहिले कस्तो महसुस भइरहेको छ?" तपाईंले सुन्न सक्नुहुन्छ, "म डराएको छैन। म यस देशमा आइपुगेदेखि परमेश्वर मसँग हुनुभएको छ। मलाई लाग्छ कि परमेश्वर अब मसँग हुनुहुन्छ। म परमेश्वरले मलाई यो सबैको अर्थ के हो भनेर बताउनुहुनेछ भनी पर्खिरहेको छु। नाटक फेरि सुरु गर्नुहोस्।</w:t>
      </w:r>
    </w:p>
    <w:p>
      <w:pPr/>
      <w:r>
        <w:rPr>
          <w:lang w:val="ne_NP" w:bidi="ne_NP"/>
        </w:rPr>
      </w:r>
      <w:r>
        <w:rPr>
          <w:lang w:val="ne_NP" w:bidi="ne_NP"/>
        </w:rPr>
        <w:t>दृश्य ६ मा, योसेफले राजाका सपनाहरूको अर्थ व्याख्या गर्छन्। दुई वटा सपनाको एउटै अर्थ छ। ७ वर्षको समृद्धि र प्रशस्त अन्न हुनेछ, त्यसपछि ७ वर्षको गम्भीर अनिकाल हुनेछ। परमेश्वरले अनिकाल तोक्नुभएको छ। परमेश्वरले राजालाई अनिकाल आउँदै छ भनी बताउन सपनाहरू पठाउनुभएको छ, ताकि राजाले मिश्र देशलाई तयार पार्न र अनिकालको समयमा प्रयोग गर्नका लागि थप खाद्यान्न भण्डारण गर्न सकून्।</w:t>
      </w:r>
    </w:p>
    <w:p>
      <w:pPr/>
      <w:r>
        <w:rPr>
          <w:lang w:val="ne_NP" w:bidi="ne_NP"/>
        </w:rPr>
      </w:r>
      <w:r>
        <w:rPr>
          <w:lang w:val="ne_NP" w:bidi="ne_NP"/>
        </w:rPr>
        <w:t>त्यसपछि योसेफले राजालाई सिफारिस गर्छन्। योसेफले राजालाई सम्पूर्ण मिश्रको जिम्मा लिन सक्ने एउटा बुद्धिमान र समझदार व्यक्ति खोज्नुपर्ने सुझाव दिन्छन्। राजाले भूमिमा निरीक्षकहरू पनि नियुक्त गर्नुपर्छ। समृद्धिका वर्षहरूमा, यी मानिसहरूले सबै अनाजको पाँच भागको एक भाग पछिको प्रयोगका लागि भण्डारहरूमा राखिएको कुरा पक्का गर्नेछन्। जब अनिकाल हुनेछ, तब मिश्रमा खाद्यान्न हुनेछ।</w:t>
      </w:r>
    </w:p>
    <w:p>
      <w:pPr/>
      <w:r>
        <w:rPr>
          <w:lang w:val="ne_NP" w:bidi="ne_NP"/>
        </w:rPr>
      </w:r>
      <w:r>
        <w:rPr>
          <w:lang w:val="ne_NP" w:bidi="ne_NP"/>
        </w:rPr>
        <w:t>कार्य रोक्नुहोस्: योसेफलाई सोध्नुहोस्, "तपाईंले राजालाई मिश्रमाथि एक बुद्धिमान र समझदार व्यक्ति नियुक्त गर्न किन सुझाव दिनुभयो?" तपाईंले सुन्न सक्नुहुन्छ, "परमेश्वरले राजालाई अनिकालको लागि तयार हुन भन्नुभएको छ।" यो तयारी गर्ने सबैभन्दा राम्रो तरिका हो। मलाई आशा छ कि राजाले मलाई रोज्नेछन्। तर राजाले अरू कसैलाई रोजे पनि यो गर्नैपर्ने हुन्छ। म आशा गरिरहेको छु कि राजाले यस खाद्य कार्यक्रममा मद्दत गर्न मलाई रोज्नेछन् ताकि म जेलबाट निस्कन सकूँ। राजालाई सोध्नुहोस्, "तपाईंलाई अहिले कस्तो महसुस भइरहेको छ?" तपाईंले सुन्न सक्नुहुन्छ, "योसेफले भनेको कुरा अर्थपूर्ण छ।" यो युवकले आफ्नो बुद्धि कहाँबाट पायो भन्ने मलाई थाहा छैन तर उनी धेरै बुद्धिमान देखिन्छन्। यो एउटा राम्रो सुझाव हो। यदि यस्तो गम्भीर अनिकाल आउँदै छ भने, हामीले तयारी गर्नुपर्छ र यो तरिका मलाई ठीक लाग्छ। योसेफले भनेझैँ, यसको जिम्मेवारी लिनका लागि मैले कुनै बुद्धिमान र समझदार व्यक्ति खोज्नुपर्छ। प्याला-बोक्नेलाई सोध्नुहोस्, "२ वर्षपछि फेरि योसेफलाई देख्दा तपाईंलाई अहिले कस्तो महसुस भइरहेको छ?" तपाईंले यस्तो सुन्न सक्नुहुन्छ, "म योसेफलाई बिर्सेकोमा लज्जित छु। योसेफले मलाई मद्दत गरे र मैले योसेफलाई मद्दत गरिनँ। जे होस्, मैले आज सम्झिएकोमा म खुसी छु। राजाले योसेफलाई बोलाउन सुझाव दिने व्यक्ति म नै हुँ भन्ने कुरा सम्झनुहुनेछ भन्ने मलाई आशा छ। यसले राजाको नजरमा मेरो इज्जत बढाउन मद्दत गर्नेछ। नाटक फेरि सुरु गर्नुहोस्।</w:t>
      </w:r>
      <w:r>
        <w:rPr>
          <w:lang w:val="ne_NP" w:bidi="ne_NP"/>
        </w:rPr>
      </w:r>
    </w:p>
    <w:p>
      <w:pPr>
        <w:pStyle w:val="Heading3"/>
      </w:pPr>
      <w:r>
        <w:rPr>
          <w:lang w:val="ne_NP" w:bidi="ne_NP"/>
        </w:rPr>
        <w:t>Step 5</w:t>
      </w:r>
    </w:p>
    <w:p>
      <w:pPr/>
      <w:r>
        <w:rPr>
          <w:lang w:val="ne_NP" w:bidi="ne_NP"/>
        </w:rPr>
      </w:r>
      <w:r>
        <w:rPr>
          <w:lang w:val="ne_NP" w:bidi="ne_NP"/>
        </w:rPr>
        <w:t>पाठलाई बुझ्न-सजिलो संस्करणमा एकपटक सुन्नुहोस्।</w:t>
      </w:r>
    </w:p>
    <w:p>
      <w:pPr/>
      <w:r>
        <w:rPr>
          <w:lang w:val="ne_NP" w:bidi="ne_NP"/>
        </w:rPr>
      </w:r>
      <w:r>
        <w:rPr>
          <w:lang w:val="ne_NP" w:bidi="ne_NP"/>
        </w:rPr>
        <w:t xml:space="preserve">केही अनुवादहरूले </w:t>
      </w:r>
      <w:r>
        <w:rPr>
          <w:b/>
          <w:lang w:val="ne_NP" w:bidi="ne_NP"/>
        </w:rPr>
        <w:t>फारो</w:t>
      </w:r>
      <w:r>
        <w:rPr>
          <w:lang w:val="ne_NP" w:bidi="ne_NP"/>
        </w:rPr>
        <w:t xml:space="preserve"> प्रयोग गर्छन्। अन्य अनुवादहरूले </w:t>
      </w:r>
      <w:r>
        <w:rPr>
          <w:b/>
          <w:lang w:val="ne_NP" w:bidi="ne_NP"/>
        </w:rPr>
        <w:t>मिश्रका राजा</w:t>
      </w:r>
      <w:r>
        <w:rPr>
          <w:lang w:val="ne_NP" w:bidi="ne_NP"/>
        </w:rPr>
        <w:t xml:space="preserve"> प्रयोग गर्छन्। केही अनुवादहरूले दुवै शब्दहरू प्रयोग गर्छन्। फारो मिश्रका राजाले प्रयोग गर्ने एउटा उपाधि हो। हामीलाई राजाको नाम थाहा छैन। तपाईंले अघिल्ला खण्डहरूमा राजालाई सम्बोधन गर्न जुन उपाधि प्रयोग गर्नुभएको थियो, त्यही उपाधि प्रयोग गर्नुपर्छ।</w:t>
      </w:r>
    </w:p>
    <w:p>
      <w:pPr/>
      <w:r>
        <w:rPr>
          <w:lang w:val="ne_NP" w:bidi="ne_NP"/>
        </w:rPr>
      </w:r>
      <w:r>
        <w:rPr>
          <w:lang w:val="ne_NP" w:bidi="ne_NP"/>
        </w:rPr>
        <w:t xml:space="preserve">राजाले एउटा </w:t>
      </w:r>
      <w:r>
        <w:rPr>
          <w:b/>
          <w:lang w:val="ne_NP" w:bidi="ne_NP"/>
        </w:rPr>
        <w:t>सपना</w:t>
      </w:r>
      <w:r>
        <w:rPr>
          <w:lang w:val="ne_NP" w:bidi="ne_NP"/>
        </w:rPr>
        <w:t xml:space="preserve"> देखेका थिए। यसको अर्थ राजा सुतिरहेको बेला उनले सपना देखेका थिए। सपनाहरूको व्याख्या मुख्य शब्दावलीमा गरिएको छ। तपाईंले अघिल्ला खण्डहरूमा सपनाका लागि प्रयोग गर्नुभएको शब्द नै प्रयोग गर्नुहोस्।</w:t>
      </w:r>
    </w:p>
    <w:p>
      <w:pPr/>
      <w:r>
        <w:rPr>
          <w:lang w:val="ne_NP" w:bidi="ne_NP"/>
        </w:rPr>
      </w:r>
      <w:r>
        <w:rPr>
          <w:lang w:val="ne_NP" w:bidi="ne_NP"/>
        </w:rPr>
        <w:t>राजा सुत्नुभयो। यो एउटा शब्द-चित्र हो जसको अर्थ राजा फेरि सुत्न गए भन्ने हुन्छ। राजा आफ्नो ओछ्यानमा सुतिरहेका थिए। राजा कतै खस्नुभएन। निदाउने प्रक्रियालाई वर्णन गर्न तपाईंको भाषामा स्वाभाविक लाग्ने एउटा शब्दचित्र प्रयोग गर्नुहोस्।</w:t>
      </w:r>
    </w:p>
    <w:p>
      <w:pPr/>
      <w:r>
        <w:rPr>
          <w:lang w:val="ne_NP" w:bidi="ne_NP"/>
        </w:rPr>
      </w:r>
      <w:r>
        <w:rPr>
          <w:lang w:val="ne_NP" w:bidi="ne_NP"/>
        </w:rPr>
        <w:t>निल नदि मिश्रलाई पानी आपूर्ति गर्ने नदीको नाम हो। तपाईंको भाषाले यस नदीका लागि प्रयोग गरेको शब्द प्रयोग गर्नुहोस्। नाइल नदीको यो पहिलो उल्लेख हो।</w:t>
      </w:r>
    </w:p>
    <w:p>
      <w:pPr/>
      <w:r>
        <w:rPr>
          <w:lang w:val="ne_NP" w:bidi="ne_NP"/>
        </w:rPr>
      </w:r>
      <w:r>
        <w:rPr>
          <w:lang w:val="ne_NP" w:bidi="ne_NP"/>
        </w:rPr>
        <w:t>यस खण्डले अर्को भाग असामान्य वा आश्चर्यजनक छ भन्ने कुरा संकेत गर्न एउटा विशेष शब्द प्रयोग गर्छ। यस खण्डले "</w:t>
      </w:r>
      <w:r>
        <w:rPr>
          <w:b/>
          <w:lang w:val="ne_NP" w:bidi="ne_NP"/>
        </w:rPr>
        <w:t>हेर</w:t>
      </w:r>
      <w:r>
        <w:rPr>
          <w:lang w:val="ne_NP" w:bidi="ne_NP"/>
        </w:rPr>
        <w:t>" भन्छ। यसले केही नयाँ वा असामान्य हुन लागेको छ भन्ने कुरा संकेत गर्छ।</w:t>
      </w:r>
    </w:p>
    <w:p>
      <w:pPr/>
      <w:r>
        <w:rPr>
          <w:lang w:val="ne_NP" w:bidi="ne_NP"/>
        </w:rPr>
      </w:r>
      <w:r>
        <w:rPr>
          <w:lang w:val="ne_NP" w:bidi="ne_NP"/>
        </w:rPr>
        <w:t>एकछिन रोकिनुहोस् र एउटा असामान्य सपनाको बारेमा कथा सुनाउनुहोस्। असामान्य वा अचम्ममा पार्ने घटनाहरूलाई जनाउन प्रयोग गरिएका शब्दहरूमा ध्यान दिनुहोस्।</w:t>
      </w:r>
    </w:p>
    <w:p>
      <w:pPr/>
      <w:r>
        <w:rPr>
          <w:lang w:val="ne_NP" w:bidi="ne_NP"/>
        </w:rPr>
      </w:r>
      <w:r>
        <w:rPr>
          <w:lang w:val="ne_NP" w:bidi="ne_NP"/>
        </w:rPr>
        <w:t>राजाले स्वस्थ, मोटा गाईहरू देखे। यी गाईहरूका लागि पर्याप्त खानेकुरा थियो। तिनीहरूको रूप राम्रो स्वस्थ देखिन्थ्यो। राजाले दुब्ला र बिरामी गाईहरू देखे। यी गाईहरूसँग खानका लागि पर्याप्त खाना थिएन। तिनीहरू भोकले छटपटाइरहेका जस्तो देखिन्थे। गाईहरू धेरै पातला थिए। यहाँ भएको वर्णनले स्वस्थ, राम्रोसँग खुवाएका गाईहरू र दुब्ला, बिरामी गाईहरूबीचको भिन्नता संकेत गर्नुपर्छ। गाईहरूले सामान्यतया मासु खाँदैनन्। दुब्ला गाईहरूले मोटा गाईहरूलाई खाएको कुरा नै यो सपनाको डरलाग्दो पक्षहरूको एउटा अंश हो।</w:t>
      </w:r>
    </w:p>
    <w:p>
      <w:pPr/>
      <w:r>
        <w:rPr>
          <w:lang w:val="ne_NP" w:bidi="ne_NP"/>
        </w:rPr>
      </w:r>
      <w:r>
        <w:rPr>
          <w:lang w:val="ne_NP" w:bidi="ne_NP"/>
        </w:rPr>
        <w:t>स्वस्थ र अस्वस्थ गाईहरूका तस्वीरहरू फेरि देखाउनुहोस्। तस्बिरहरू हेर्नुहोस् र पशुहरू तथा अन्नलाई वर्णन गर्ने तरिकाहरू खोज्नुहोस्, जसले तुलना गर्न सकोस्, जस्तै: एउटा गाई मोटो र अर्को दुब्लो।</w:t>
      </w:r>
    </w:p>
    <w:p>
      <w:pPr/>
      <w:r>
        <w:rPr>
          <w:lang w:val="ne_NP" w:bidi="ne_NP"/>
        </w:rPr>
      </w:r>
      <w:r>
        <w:rPr>
          <w:lang w:val="ne_NP" w:bidi="ne_NP"/>
        </w:rPr>
        <w:t>राजाले डाँठमा फलेका पुष्ट र सुन्दर अन्न देखे। त्यसपछि राजाले सुक्खा र ओइलाएको अन्न देखे। डाँठहरू खुम्चिएका थिए। ओइलाउनु र खुम्चिएको हुनुको अर्थ डाँठबाट पानी निकालिएको छ भन्ने हो। डाँठ ओइलाएको छ र ठाडो हुन सक्दैन। यसको अर्थ पूर्वी हावाले अनाजबाट सबै पानी निकालेको थियो भन्ने हो। मिश्रको पूर्वी बतास मरुभूमिबाट चल्छ। यो हावा तातो र सुक्खा छ। पूर्वी बतासले हावाबाट पानी सोस्छ र सबैलाई तिर्खाएको महसुस गराउँछ। अस्वास्थ्यकर अनाजले स्वस्थ अनाजलाई खायो वा निल्यो। अन्नले अर्को अन्न खान सक्दैन। स्वस्थ अन्न र अस्वास्थ्यकर अन्नबीचको भिन्नता स्पष्ट पार्न नबिर्सनुहोस्।</w:t>
      </w:r>
    </w:p>
    <w:p>
      <w:pPr/>
      <w:r>
        <w:rPr>
          <w:lang w:val="ne_NP" w:bidi="ne_NP"/>
        </w:rPr>
      </w:r>
      <w:r>
        <w:rPr>
          <w:lang w:val="ne_NP" w:bidi="ne_NP"/>
        </w:rPr>
        <w:t>स्वस्थ र अस्वास्थ्यकर अनाजका फेरि चित्रहरू देखाउनुहोस्। तुलनात्मक शब्दहरू प्रयोग गरेर अनाजको वर्णन गर्नुहोस्।</w:t>
      </w:r>
    </w:p>
    <w:p>
      <w:pPr/>
      <w:r>
        <w:rPr>
          <w:lang w:val="ne_NP" w:bidi="ne_NP"/>
        </w:rPr>
      </w:r>
      <w:r>
        <w:rPr>
          <w:lang w:val="ne_NP" w:bidi="ne_NP"/>
        </w:rPr>
        <w:t xml:space="preserve">राजाले आफ्ना </w:t>
      </w:r>
      <w:r>
        <w:rPr>
          <w:b/>
          <w:lang w:val="ne_NP" w:bidi="ne_NP"/>
        </w:rPr>
        <w:t>जादूगरहरू</w:t>
      </w:r>
      <w:r>
        <w:rPr>
          <w:lang w:val="ne_NP" w:bidi="ne_NP"/>
        </w:rPr>
        <w:t xml:space="preserve"> र बुद्धिमान मानिसहरूलाई बोलाए। जादूगरहरूले प्रकृतिका केही भागहरूलाई नियन्त्रण गर्न विशेष शक्तिहरू प्रयोग गर्थे। जादूगरले सपनाहरू र चिन्ह वा शकुनहरूको व्याख्या गर्नुपर्ने थियो। जादूगरले केही रोगहरूको उपचार गर्नका लागि औषधिहरू बनाउनुपर्ने थियो। यस खण्डले जादू गर्नका लागि स्वीकृति दिँदै छैन। यस खण्डले हामीलाई योसेफलाई बोलाउनुअघि राजाले के-के गरे तर सफल भएनन् भन्ने कुरा बताउँछ। यूसुफले सपनाहरूको व्याख्या गर्दा जादू प्रयोग गरेनन्। जादूगरहरूको बारेमा छलफलका लागि मुख्य शब्दावली हेर्नुहोस्।</w:t>
      </w:r>
    </w:p>
    <w:p>
      <w:pPr/>
      <w:r>
        <w:rPr>
          <w:lang w:val="ne_NP" w:bidi="ne_NP"/>
        </w:rPr>
      </w:r>
      <w:r>
        <w:rPr>
          <w:lang w:val="ne_NP" w:bidi="ne_NP"/>
        </w:rPr>
        <w:t>बुद्धिमान मानिसहरूसँग विशेष ज्ञान वा बुद्धि थियो। विद्वानहरू र जादूगरहरू राजाका सबै प्रश्नहरूको जवाफ दिन जिम्मेवार थिए।</w:t>
      </w:r>
    </w:p>
    <w:p>
      <w:pPr/>
      <w:r>
        <w:rPr>
          <w:lang w:val="ne_NP" w:bidi="ne_NP"/>
        </w:rPr>
      </w:r>
      <w:r>
        <w:rPr>
          <w:lang w:val="ne_NP" w:bidi="ne_NP"/>
        </w:rPr>
        <w:t>दुई समूहहरू: बुद्धिमान मानिसहरू र जादूगरहरूले राजाका कुनै पनि प्रश्नहरूको जवाफ दिनुपर्ने थियो।</w:t>
      </w:r>
    </w:p>
    <w:p>
      <w:pPr/>
      <w:r>
        <w:rPr>
          <w:lang w:val="ne_NP" w:bidi="ne_NP"/>
        </w:rPr>
      </w:r>
      <w:r>
        <w:rPr>
          <w:lang w:val="ne_NP" w:bidi="ne_NP"/>
        </w:rPr>
        <w:t xml:space="preserve">योसेफले व्याख्या गर्छन् कि दोहोरो सपना वा २ वटा सपनाहरूको अर्थ यो हो कि परमेश्वरले </w:t>
      </w:r>
      <w:r>
        <w:rPr>
          <w:b/>
          <w:lang w:val="ne_NP" w:bidi="ne_NP"/>
        </w:rPr>
        <w:t>अनिकाल</w:t>
      </w:r>
      <w:r>
        <w:rPr>
          <w:lang w:val="ne_NP" w:bidi="ne_NP"/>
        </w:rPr>
        <w:t xml:space="preserve"> आउने कुरा निश्चित गर्नुभएको छ। अनिकाल भनेको त्यो समय हो जब मानिसहरूका लागि पर्याप्त खाद्यान्न हुँदैन। खानाको बिना, मानिसहरू र पशुहरू भोकभोकै मर्छन्। अनिकालका केही सामान्य कारणहरूमा खडेरी, युद्ध र रोग समावेश छन्। परमेश्वरले किन यो अनिकाल दिनुभएको हो, योसेफले त्यो भन्दैनन्। परमेश्वरले राजालाई चेतावनी दिइरहनुभएको छ ताकि राजाले मिश्रलाई तयारी गर्न र बचाउन सकून्।</w:t>
      </w:r>
    </w:p>
    <w:p>
      <w:pPr/>
      <w:r>
        <w:rPr>
          <w:lang w:val="ne_NP" w:bidi="ne_NP"/>
        </w:rPr>
      </w:r>
      <w:r>
        <w:rPr>
          <w:lang w:val="ne_NP" w:bidi="ne_NP"/>
        </w:rPr>
        <w:t>योसेफले राजालाई एउटा योजना प्रस्तुत गरे। योसेफले राजालाई सम्पूर्ण मिश्रको शासन गर्न बुद्धिमान र समझदार व्यक्ति रोज्ने सुझाव दिए। योसेफले राजालाई ७ वर्षको समृद्धिको समयमा अतिरिक्त अन्न सङ्कलन र भण्डारण गर्ने जिम्मा लिन सुपरिवेक्षकहरू नियुक्त गर्न सुझाव दिए।</w:t>
      </w:r>
      <w:r>
        <w:rPr>
          <w:lang w:val="ne_NP" w:bidi="ne_NP"/>
        </w:rPr>
      </w:r>
    </w:p>
    <w:p>
      <w:pPr>
        <w:pStyle w:val="Heading3"/>
      </w:pPr>
      <w:r>
        <w:rPr>
          <w:lang w:val="ne_NP" w:bidi="ne_NP"/>
        </w:rPr>
        <w:t>Step 6</w:t>
      </w:r>
    </w:p>
    <w:p>
      <w:pPr/>
      <w:r>
        <w:rPr>
          <w:lang w:val="ne_NP" w:bidi="ne_NP"/>
        </w:rPr>
      </w:r>
      <w:r>
        <w:rPr>
          <w:lang w:val="ne_NP" w:bidi="ne_NP"/>
        </w:rPr>
        <w:t>अनुवादलाई सजिलोसँग बुझ्न यस खण्डको श्रव्य संस्करण सुन्‍नुहोस्।</w:t>
      </w:r>
    </w:p>
    <w:p>
      <w:pPr/>
      <w:r>
        <w:rPr>
          <w:lang w:val="ne_NP" w:bidi="ne_NP"/>
        </w:rPr>
      </w:r>
      <w:r>
        <w:rPr>
          <w:lang w:val="ne_NP" w:bidi="ne_NP"/>
        </w:rPr>
        <w:t>यस सत्रमा, एउटा समूहको रूपमा तपाईंको आफ्नै भाषामा खण्डलाई पुन: भन्न लगाउनुहोस्।</w:t>
      </w:r>
    </w:p>
    <w:p>
      <w:pPr/>
      <w:r>
        <w:rPr>
          <w:lang w:val="ne_NP" w:bidi="ne_NP"/>
        </w:rPr>
      </w:r>
      <w:r>
        <w:rPr>
          <w:lang w:val="ne_NP" w:bidi="ne_NP"/>
        </w:rPr>
        <w:t>पहिला, सम्पूर्ण समूहले खण्डलाई तपाईंको आफ्नै भाषामा बताउन अभ्यास गर्नुपर्छ। तपाईंले अघिल्लो चरणहरूमा निर्णय गर्नुभएको कुराहरू जस्तै कालक्रम, शब्दहरू, वाक्यांशहरू, भावनाहरू, वा तपाईंले छलफल गर्नुभएको अन्य कुराहरू यसमा समावेश गर्नलाई सम्झनुहोस्।</w:t>
      </w:r>
    </w:p>
    <w:p>
      <w:pPr/>
      <w:r>
        <w:rPr>
          <w:lang w:val="ne_NP" w:bidi="ne_NP"/>
        </w:rPr>
      </w:r>
      <w:r>
        <w:rPr>
          <w:lang w:val="ne_NP" w:bidi="ne_NP"/>
        </w:rPr>
        <w:t>एउटा समूहको सदस्यले खण्डका केही वाक्यहरू भन्नुपर्छ र रोकिनु पर्छ। समूहको अर्को सदस्यले खण्डको अर्को भाग भन्नु पर्छ र रोकिनु पर्छ। समूहले सम्पूर्ण खण्डलाई पुन: नभन्दासम्म यो गर्नुहोस्। यस चरणमा समूहका सदस्यहरूले एक अर्कालाई सच्याउन सक्छन्।</w:t>
      </w:r>
    </w:p>
    <w:p>
      <w:pPr/>
      <w:r>
        <w:rPr>
          <w:lang w:val="ne_NP" w:bidi="ne_NP"/>
        </w:rPr>
      </w:r>
      <w:r>
        <w:rPr>
          <w:lang w:val="ne_NP" w:bidi="ne_NP"/>
        </w:rPr>
        <w:t xml:space="preserve">अडियो रोक्‍नुहोस्। </w:t>
      </w:r>
    </w:p>
    <w:p>
      <w:pPr/>
      <w:r>
        <w:rPr>
          <w:lang w:val="ne_NP" w:bidi="ne_NP"/>
        </w:rPr>
      </w:r>
      <w:r>
        <w:rPr>
          <w:lang w:val="ne_NP" w:bidi="ne_NP"/>
        </w:rPr>
        <w:t>अर्को पटक, समूहको प्रत्येक सदस्यले कम्तिमा पनि एकचोटि सम्पूर्ण खण्डलाई नरोकी भन्नुपर्छ। समूहको सदस्यले खण्डलाई सम्झन मद्दत गर्न कुनैपनि वस्तुहरू, चालहरू, वा तिनीहरूको स्टोरीबोर्ड प्रयोग गर्न सक्छन्।</w:t>
      </w:r>
    </w:p>
    <w:p>
      <w:pPr/>
      <w:r>
        <w:rPr>
          <w:lang w:val="ne_NP" w:bidi="ne_NP"/>
        </w:rPr>
      </w:r>
      <w:r>
        <w:rPr>
          <w:lang w:val="ne_NP" w:bidi="ne_NP"/>
        </w:rPr>
        <w:t xml:space="preserve">अडियो रोक्‍नुहोस्। </w:t>
      </w:r>
    </w:p>
    <w:p>
      <w:pPr/>
      <w:r>
        <w:rPr>
          <w:lang w:val="ne_NP" w:bidi="ne_NP"/>
        </w:rPr>
      </w:r>
      <w:r>
        <w:rPr>
          <w:lang w:val="ne_NP" w:bidi="ne_NP"/>
        </w:rPr>
        <w:t>त्यसपछि, तपाईंलाई सबैभन्दा बढी मनपरेको खण्डको संस्करण कस्को हो समूहले निर्णय गर्न सक्छ। तपाईंले एउटा समूहको सदस्यले एउटा दृश्य बताएको तरिका मनपर्यो तर तपाईंले अर्को दृश्य अर्कै समूहको सदस्यले बताएको तरिका मनपर्यो भनेर निर्णय गर्न सक्नुहुन्छ।</w:t>
      </w:r>
    </w:p>
    <w:p>
      <w:pPr/>
      <w:r>
        <w:rPr>
          <w:lang w:val="ne_NP" w:bidi="ne_NP"/>
        </w:rPr>
      </w:r>
      <w:r>
        <w:rPr>
          <w:lang w:val="ne_NP" w:bidi="ne_NP"/>
        </w:rPr>
        <w:t xml:space="preserve">अडियो रोक्‍नुहोस्। </w:t>
      </w:r>
    </w:p>
    <w:p>
      <w:pPr/>
      <w:r>
        <w:rPr>
          <w:lang w:val="ne_NP" w:bidi="ne_NP"/>
        </w:rPr>
      </w:r>
      <w:r>
        <w:rPr>
          <w:lang w:val="ne_NP" w:bidi="ne_NP"/>
        </w:rPr>
        <w:t>अन्तमा, समूहले सबैजना सहमत हुने खण्डको अन्तिम संस्करणलाई सँगै राख्न सक्छन्। समूहको प्रत्येक सदस्यले यस खण्डको अन्तिम संस्करण सुनाउने अभ्यास गर्नुपर्छ।</w:t>
      </w:r>
      <w:r>
        <w:rPr>
          <w:lang w:val="ne_NP" w:bidi="ne_NP"/>
        </w:rPr>
      </w:r>
      <w:r>
        <w:rPr>
          <w:lang w:val="ne_NP" w:bidi="ne_NP"/>
        </w:rPr>
      </w:r>
    </w:p>
    <w:p>
      <w:pPr/>
      <w:r>
        <w:rPr>
          <w:lang w:val="ne_NP" w:bidi="ne_NP"/>
        </w:rPr>
      </w:r>
    </w:p>
    <w:p>
      <w:pPr>
        <w:pStyle w:val="Heading2"/>
      </w:pPr>
      <w:r>
        <w:rPr>
          <w:lang w:val="ne_NP" w:bidi="ne_NP"/>
        </w:rPr>
        <w:t>Genesis 41:37–57</w:t>
      </w:r>
      <w:r>
        <w:rPr>
          <w:lang w:val="ne_NP" w:bidi="ne_NP"/>
        </w:rPr>
      </w:r>
    </w:p>
    <w:p>
      <w:pPr>
        <w:pStyle w:val="Heading3"/>
      </w:pPr>
      <w:r>
        <w:rPr>
          <w:lang w:val="ne_NP" w:bidi="ne_NP"/>
        </w:rPr>
        <w:t>Step 1</w:t>
      </w:r>
    </w:p>
    <w:p>
      <w:pPr/>
      <w:r>
        <w:rPr>
          <w:lang w:val="ne_NP" w:bidi="ne_NP"/>
        </w:rPr>
      </w:r>
      <w:r>
        <w:rPr>
          <w:lang w:val="ne_NP" w:bidi="ne_NP"/>
        </w:rPr>
        <w:t>उत्पत्ति ४१:३७–५७ सुन्नुहोस् र यसलाई आफ्नो हृदयमा राख्नुहोस्। पाठलाई तीन पटक सुन्नुहोस् (सम्भव छ भने तीन फरक अनुवादहरूमा)। त्यसपछि टोलीले निम्न प्रश्नहरूको छलफल गर्नुहोस:</w:t>
      </w:r>
    </w:p>
    <w:p>
      <w:pPr>
        <w:pStyle w:val="ListBullet"/>
        <w:spacing w:line="240" w:lineRule="auto"/>
        <w:ind w:left="720"/>
      </w:pPr>
      <w:r>
        <w:rPr>
          <w:lang w:val="ne_NP" w:bidi="ne_NP"/>
        </w:rPr>
      </w:r>
      <w:r>
        <w:rPr>
          <w:lang w:val="ne_NP" w:bidi="ne_NP"/>
        </w:rPr>
        <w:t>यो खण्डमा तपाईंलाई के मन पर्‍यो?</w:t>
      </w:r>
    </w:p>
    <w:p>
      <w:pPr>
        <w:pStyle w:val="ListBullet"/>
        <w:spacing w:line="240" w:lineRule="auto"/>
        <w:ind w:left="720"/>
      </w:pPr>
      <w:r>
        <w:rPr>
          <w:lang w:val="ne_NP" w:bidi="ne_NP"/>
        </w:rPr>
      </w:r>
      <w:r>
        <w:rPr>
          <w:lang w:val="ne_NP" w:bidi="ne_NP"/>
        </w:rPr>
        <w:t>तपाईलाई के मन परेन वा के बुझ्नुभएन?</w:t>
      </w:r>
    </w:p>
    <w:p>
      <w:pPr>
        <w:pStyle w:val="ListBullet"/>
        <w:spacing w:line="240" w:lineRule="auto"/>
        <w:ind w:left="720"/>
      </w:pPr>
      <w:r>
        <w:rPr>
          <w:lang w:val="ne_NP" w:bidi="ne_NP"/>
        </w:rPr>
      </w:r>
      <w:r>
        <w:rPr>
          <w:lang w:val="ne_NP" w:bidi="ne_NP"/>
        </w:rPr>
        <w:t>यो कथाले हामीलाई परमेश्वरको बारेमा के भन्छ?</w:t>
      </w:r>
    </w:p>
    <w:p>
      <w:pPr>
        <w:pStyle w:val="ListBullet"/>
        <w:spacing w:line="240" w:lineRule="auto"/>
        <w:ind w:left="720"/>
      </w:pPr>
      <w:r>
        <w:rPr>
          <w:lang w:val="ne_NP" w:bidi="ne_NP"/>
        </w:rPr>
      </w:r>
      <w:r>
        <w:rPr>
          <w:lang w:val="ne_NP" w:bidi="ne_NP"/>
        </w:rPr>
        <w:t>यो खण्डले मानिसबारे हामीलाई के भन्दछ?</w:t>
      </w:r>
    </w:p>
    <w:p>
      <w:pPr>
        <w:pStyle w:val="ListBullet"/>
        <w:spacing w:line="240" w:lineRule="auto"/>
        <w:ind w:left="720"/>
      </w:pPr>
      <w:r>
        <w:rPr>
          <w:lang w:val="ne_NP" w:bidi="ne_NP"/>
        </w:rPr>
      </w:r>
      <w:r>
        <w:rPr>
          <w:lang w:val="ne_NP" w:bidi="ne_NP"/>
        </w:rPr>
        <w:t>यो खण्डले कसरी हाम्रो दैनिक जीवनलाई प्रभाव पार्छ?</w:t>
      </w:r>
    </w:p>
    <w:p>
      <w:pPr>
        <w:pStyle w:val="ListBullet"/>
        <w:spacing w:line="240" w:lineRule="auto"/>
        <w:ind w:left="720"/>
      </w:pPr>
      <w:r>
        <w:rPr>
          <w:lang w:val="ne_NP" w:bidi="ne_NP"/>
        </w:rPr>
      </w:r>
      <w:r>
        <w:rPr>
          <w:lang w:val="ne_NP" w:bidi="ne_NP"/>
        </w:rPr>
        <w:t>यो कथा सुन्नु पर्ने तपाईंले चिन्नुभएको व्यक्ति को हुनुहुन्छ?</w:t>
      </w:r>
      <w:r>
        <w:rPr>
          <w:lang w:val="ne_NP" w:bidi="ne_NP"/>
        </w:rPr>
      </w:r>
    </w:p>
    <w:p>
      <w:pPr>
        <w:pStyle w:val="Heading3"/>
      </w:pPr>
      <w:r>
        <w:rPr>
          <w:lang w:val="ne_NP" w:bidi="ne_NP"/>
        </w:rPr>
        <w:t>Step 2</w:t>
      </w:r>
    </w:p>
    <w:p>
      <w:pPr/>
      <w:r>
        <w:rPr>
          <w:lang w:val="ne_NP" w:bidi="ne_NP"/>
        </w:rPr>
      </w:r>
      <w:r>
        <w:rPr>
          <w:lang w:val="ne_NP" w:bidi="ne_NP"/>
        </w:rPr>
        <w:t>मञ्चको तयारी</w:t>
      </w:r>
    </w:p>
    <w:p>
      <w:pPr/>
      <w:r>
        <w:rPr>
          <w:lang w:val="ne_NP" w:bidi="ne_NP"/>
        </w:rPr>
      </w:r>
      <w:r>
        <w:rPr>
          <w:lang w:val="ne_NP" w:bidi="ne_NP"/>
        </w:rPr>
        <w:t>उत्पत्ति ४१:३७–५७</w:t>
      </w:r>
    </w:p>
    <w:p>
      <w:pPr/>
      <w:r>
        <w:rPr>
          <w:lang w:val="ne_NP" w:bidi="ne_NP"/>
        </w:rPr>
      </w:r>
      <w:r>
        <w:rPr>
          <w:lang w:val="ne_NP" w:bidi="ne_NP"/>
        </w:rPr>
        <w:t>पाठलाई बुझ्न-सजिलो संस्करणमा एकपटक सुन्नुहोस्।</w:t>
      </w:r>
    </w:p>
    <w:p>
      <w:pPr/>
      <w:r>
        <w:rPr>
          <w:lang w:val="ne_NP" w:bidi="ne_NP"/>
        </w:rPr>
      </w:r>
      <w:r>
        <w:rPr>
          <w:lang w:val="ne_NP" w:bidi="ne_NP"/>
        </w:rPr>
        <w:t>अन्तिम खण्डमा, मिश्रका राजाले यस्ता सपनाहरू देखेका थिए जसलाई उनका कुनै पनि जादूगर र बुद्धिमान मानिसहरूले व्याख्या गर्न सकेनन्। मुख्य पिलाउनेले यूसुफले जेलमा हुँदा आफ्नो एउटा सपनाको सही व्याख्या गरेको कुरा सम्झे। मद्य पिलाउनेले राजालाई यूसुफको बारेमा सुनायो। राजाले योसेफलाई राजाको अगाडि आउन बोलाएर पठाए। योसेफले राजालाई राजाका सपनाहरूको अर्थ बताए। यो खण्ड योसेफको कथाको एउटा कथात्मक निरन्तरता हो।</w:t>
      </w:r>
    </w:p>
    <w:p>
      <w:pPr/>
      <w:r>
        <w:rPr>
          <w:lang w:val="ne_NP" w:bidi="ne_NP"/>
        </w:rPr>
      </w:r>
      <w:r>
        <w:rPr>
          <w:lang w:val="ne_NP" w:bidi="ne_NP"/>
        </w:rPr>
        <w:t>मिश्रका राजालाई फिरऊन पनि भनिन्छ। आउने अनिकाल व्यवस्थापन गर्न योसेफले सुझाव दिएको खाद्य योजना राजालाई मन पर्यो। अनिकाल भनेको केही समयका लागि परेको खानाको गम्भीर अभाव हो। यदि कुनै खाना छैन भने मानिसहरू र पशुहरू मर्नेछन्। योसेफमा जस्तै अरू कसैमाथि पनि परमेश्वरको आत्मा थिएन भनेर राजाले भने। राजाको भनाइको तात्पर्य यो हो कि योसेफसँग काम गर्ने शक्ति वा क्षमता छ र यो शक्ति परमेश्वरबाट आउँछ। परमेश्वरले योसेफलाई परमेश्वरको बुद्धि दिनुभएको छ भनेर राजा विश्वास गर्छन्।</w:t>
      </w:r>
    </w:p>
    <w:p>
      <w:pPr/>
      <w:r>
        <w:rPr>
          <w:lang w:val="ne_NP" w:bidi="ne_NP"/>
        </w:rPr>
      </w:r>
      <w:r>
        <w:rPr>
          <w:lang w:val="ne_NP" w:bidi="ne_NP"/>
        </w:rPr>
        <w:t>रोक्नुहोस् र छलफल गर्नुहोस्: तपाईंले धेरै महत्त्वपूर्ण कामका लागि कुनै व्यक्तिलाई छान्नु आवश्यक छ। तपाईं कस्ता क्षमताहरू वा त्यो व्यक्तिका कुन कुन विशेषताहरू हेर्नुहुनेछ? यो व्यक्ति यस कामका लागि सबैभन्दा ठीक व्यक्ति हुनेछ भनेर तपाईंलाई कसरी थाहा हुन्छ?</w:t>
      </w:r>
    </w:p>
    <w:p>
      <w:pPr/>
      <w:r>
        <w:rPr>
          <w:lang w:val="ne_NP" w:bidi="ne_NP"/>
        </w:rPr>
      </w:r>
      <w:r>
        <w:rPr>
          <w:lang w:val="ne_NP" w:bidi="ne_NP"/>
        </w:rPr>
        <w:t>अनिकालको समयमा मिश्रलाई खाना उपलब्ध गराउने योजना प्रस्तावित गरेपछि, परमेश्वरको आत्माले योसेफलाई विशेष क्षमता वा शक्ति दिन्छ भन्ने कुरा राजाले उल्लेख गर्छन्। राजाले परमेश्वरको आत्माले योसेफलाई सरकारी कार्यक्रम कसरी व्यवस्थापन गर्ने भन्ने कुरामा विशेष क्षमता वा ज्ञान दिएको देख्छन्। त्यसपछि राजाले योसेफलाई सम्पूर्ण मिश्रको जिम्मा दिन्छन्। राजा मात्र योसेफभन्दा बढी अधिकार भएका व्यक्ति हुन्। अब मिश्रमा राजा बाहेक सबैले योसेफको अगाडि झुक्नुपर्छ।</w:t>
      </w:r>
    </w:p>
    <w:p>
      <w:pPr/>
      <w:r>
        <w:rPr>
          <w:lang w:val="ne_NP" w:bidi="ne_NP"/>
        </w:rPr>
      </w:r>
      <w:r>
        <w:rPr>
          <w:lang w:val="ne_NP" w:bidi="ne_NP"/>
        </w:rPr>
        <w:t>राजाले योसेफको औंलामा राजाको छाप-औंठी लगाइदिए। राजाले महत्त्वपूर्ण कागजातहरूमा हस्ताक्षर गर्न यो औंठी प्रयोग गर्थे। राजाको नाम ढुङ्गामा कुँदिने थियो। महत्त्वपूर्ण कागजातहरू माटोमा हुन्थे र औंठीलाई हस्ताक्षरको रूपमा माटोमा थिचिन्थ्यो। सबैले राजाको हस्ताक्षर चिन्ने थिए। योसेफलाई यो औँठी दिएपछि, उनले हस्ताक्षर गरेको जुनसुकै कुरा राजाकै नाममा हुने थियो। योसेफले राजाको नाममा बोलिरहेका हुनाले मानिसहरूले उनको आज्ञा पालन गर्थे। राजाले योसेफलाई दिएका अन्य वस्तुहरू जस्तै मलमलको मसिनो लुगा र उनको घाँटीको सुनको सिक्रीले योसेफको नयाँ पद र ओहोदालाई दर्शाउँथ्यो। त्यो सिक्री खुकुलो गरी झुण्डिएको एउटा लामो सिक्री वा सुनको कण्ठहार भएको हुन सक्छ। राजाले योसेफलाई चढ्नका लागि एउटा रथ र उनको अगाडि दौडिएर स्थानीयहरूलाई योसेफ आउँदा घुँडा टेक भन्नका लागि मानिसहरू दिए।</w:t>
      </w:r>
    </w:p>
    <w:p>
      <w:pPr/>
      <w:r>
        <w:rPr>
          <w:lang w:val="ne_NP" w:bidi="ne_NP"/>
        </w:rPr>
      </w:r>
      <w:r>
        <w:rPr>
          <w:lang w:val="ne_NP" w:bidi="ne_NP"/>
        </w:rPr>
        <w:t>रोक्नुहोस् र फिरऊनको औंठीको तस्वीर देखाउनुहोस्। रथको तस्वीर देखाउनुहोस्। मलमलको कपडा वा मलमलको कपडाबाट बनेको लुगाको तस्वीर देखाउनुहोस्। कुनै ब्यक्तिले आफ्नो घाँटीमा सुनको सिक्री लगाएको एउटा तस्वीर देखाउनुहोस्। फिरऊनको समयमा लगाइएको मिश्रको सुनको हारको तस्वीर देखाउनुहोस्। रोक्नुहोस् र छलफल गर्नुहोस्: तपाईंको संस्कृतिका नेताहरूले आफ्नो अधिकार देखाउन कुन विशेष लुगा र गहनाहरू लगाउँछन्? रोक्नुहोस् र छलफल गर्नुहोस्: तपाईंको संस्कृतिमा नयाँ पदमा राजनीतिक नेतालाई स्थापित गर्ने प्रक्रियाको वर्णन गर्नुहोस्। समारोहमा प्रयोग गरिने पदका संकेतहरूको वर्णन गर्नुहोस्।</w:t>
      </w:r>
    </w:p>
    <w:p>
      <w:pPr/>
      <w:r>
        <w:rPr>
          <w:lang w:val="ne_NP" w:bidi="ne_NP"/>
        </w:rPr>
      </w:r>
      <w:r>
        <w:rPr>
          <w:lang w:val="ne_NP" w:bidi="ne_NP"/>
        </w:rPr>
        <w:t>राजाले योसेफलाई एउटा मिश्री नाम सापनत-पानेह दिए, जसको अर्थ सायद परमेश्वर बोल्नुहुन्छ र जीवित हुनुहुन्छ भन्ने हुन्छ। त्यसपछि राजाले योसेफलाई एउटी पत्नी दिए। योसेफकी पत्नीको नाम आसनत थियो। असनत पोतीपेराकी छोरी हुन्। पोतीपेरा ओनका एक पुजारी थिए, जुन सूर्य-आराधनाको केन्द्र थियो। पोतीपेरा मिश्रका सबैभन्दा शक्तिशाली मानिसहरूमध्ये एक थिए। असनतसँग विवाह गरेर, योसेफलाई मिश्रको कुलीन वर्गमा पदोन्नति गरियो।</w:t>
      </w:r>
    </w:p>
    <w:p>
      <w:pPr/>
      <w:r>
        <w:rPr>
          <w:lang w:val="ne_NP" w:bidi="ne_NP"/>
        </w:rPr>
      </w:r>
      <w:r>
        <w:rPr>
          <w:lang w:val="ne_NP" w:bidi="ne_NP"/>
        </w:rPr>
        <w:t>रोक्नुहोस् र छलफल गर्नुहोस्: तपाईंको गाउँमा आउने धेरै महत्त्वपूर्ण व्यक्तिको बारेमा एउटा कथा सुनाउनुहोस्। मानिसहरूले यस महत्त्वपूर्ण व्यक्तिलाई कसरी आफ्नो आदर देखाउँछन्?</w:t>
      </w:r>
    </w:p>
    <w:p>
      <w:pPr/>
      <w:r>
        <w:rPr>
          <w:lang w:val="ne_NP" w:bidi="ne_NP"/>
        </w:rPr>
      </w:r>
      <w:r>
        <w:rPr>
          <w:lang w:val="ne_NP" w:bidi="ne_NP"/>
        </w:rPr>
        <w:t>जब योसेफले झ्यालखानाबाट छुटेर सम्पूर्ण मिश्र देशको कार्यभार सम्हाले, तब उनी ३० वर्षका थिए। अघिल्लो खण्डमा, योसेफ १७ वर्षका हुँदा आफ्ना दाजुभाइहरूसँग गोठालाको रूपमा काम गरिरहेका थिए। योसेफले दासको रूपमा र त्यसपछि जेलमा १३ वर्ष बिताइसकेका छन्। ती वर्षहरूमध्ये कति वर्षहरू पोतीफरको घरमा थिए र कति वर्षहरू जेलमा थिए भन्ने हामीलाई थाहा छैन।</w:t>
      </w:r>
    </w:p>
    <w:p>
      <w:pPr/>
      <w:r>
        <w:rPr>
          <w:lang w:val="ne_NP" w:bidi="ne_NP"/>
        </w:rPr>
      </w:r>
      <w:r>
        <w:rPr>
          <w:lang w:val="ne_NP" w:bidi="ne_NP"/>
        </w:rPr>
        <w:t>यूसुफले राजाको उपस्थितिबाट निस्केपछि गरेको पहिलो कुरा भनेको सम्पूर्ण मिश्रको निरीक्षण गर्नु थियो। त्यसपछि योसेफले बढी अनाज भण्डारण गर्ने प्रक्रिया सुरु गरे। त्यहाँ यति धेरै अन्न थियो कि यो समुद्री किनारको बालुवा जस्तै थियो। यो एउटा शब्द-तस्वीर हो। यसको अर्थ त्यहाँ यति धेरै अन्न थियो कि, गन्न वा ठ्याक्कै कति थियो भनेर थाहा पाउन असम्भव थियो। त्यहाँ यति धेरै अन्न थियो कि योसेफले यसको अभिलेख राख्ने प्रयास गर्न छोडे। त्यहाँ यति धेरै अन्न थियो कि योसेफले यसलाई नाप्न सकेनन्।</w:t>
      </w:r>
    </w:p>
    <w:p>
      <w:pPr/>
      <w:r>
        <w:rPr>
          <w:lang w:val="ne_NP" w:bidi="ne_NP"/>
        </w:rPr>
      </w:r>
      <w:r>
        <w:rPr>
          <w:lang w:val="ne_NP" w:bidi="ne_NP"/>
        </w:rPr>
        <w:t>रोक्नुहोस् र छलफल गर्नुहोस्: अति नै धेरै मात्रामा अन्न वा मकै जस्ता बालीको बारेमा कुरा गर्नुहोस्। अन्नका थुप्रोलाई वर्णन गर्न तपाईं कुन शब्द-चित्रहरू प्रयोग गर्नुहुन्छ?</w:t>
      </w:r>
    </w:p>
    <w:p>
      <w:pPr/>
      <w:r>
        <w:rPr>
          <w:lang w:val="ne_NP" w:bidi="ne_NP"/>
        </w:rPr>
      </w:r>
      <w:r>
        <w:rPr>
          <w:lang w:val="ne_NP" w:bidi="ne_NP"/>
        </w:rPr>
        <w:t>अन्न प्रशस्त हुने ७ वर्षको समय भित्रमा योसेफ र उनकी पत्नी आसनतका २ छोराहरू भए। योसेफले पहिलो छोराको नाम मनश्शे राखे, जसको अर्थ बिर्साउने हो। योसेफले दोस्रो छोराको नाम एप्रैम राखे, जसको अर्थ फलदायी हुन्छ। योसेफले भने, "परमेश्वरले मलाई मेरा सबै कष्टहरू बिर्सन लगाउनुभएको छ र परमेश्वरले मलाई मेरो पीडाको भूमिमा फलदायी बनाउनुभएको छ।"</w:t>
      </w:r>
    </w:p>
    <w:p>
      <w:pPr/>
      <w:r>
        <w:rPr>
          <w:lang w:val="ne_NP" w:bidi="ne_NP"/>
        </w:rPr>
      </w:r>
      <w:r>
        <w:rPr>
          <w:lang w:val="ne_NP" w:bidi="ne_NP"/>
        </w:rPr>
        <w:t>रोक्नुहोस् र छलफल गर्नुहोस्: तपाईंको संस्कृतिमा छोराछोरीको नाम कसले राख्छ? नामहरू कसरी रोजिन्छन्?</w:t>
      </w:r>
    </w:p>
    <w:p>
      <w:pPr/>
      <w:r>
        <w:rPr>
          <w:lang w:val="ne_NP" w:bidi="ne_NP"/>
        </w:rPr>
      </w:r>
      <w:r>
        <w:rPr>
          <w:lang w:val="ne_NP" w:bidi="ne_NP"/>
        </w:rPr>
        <w:t>प्रशस्त फसलको ७ वर्षपछि, अनिकाल सुरु भयो। अनिकाल के कारणले भयो भन्ने हामीलाई थाहा छैन। हरेक वर्ष नाइल नदीमा बाढी आउने भएकोले मिश्रमा बालीका लागि पर्याप्त पानी हुने थियो। वरिपरिका देशहरू वर्षामा बढी निर्भर हुने थिए। अन्य कारणहरू बालीमा लाग्ने रोग वा कीराको आक्रमण हुन सक्छ। युद्धले पनि अकाल निम्त्याउन सक्छ तर यस खण्डमा युद्धको कुनै उल्लेख छैन। कुनै कारणले, बालीले राम्रो अन्न उत्पादन गर्न असफल भयो।</w:t>
      </w:r>
    </w:p>
    <w:p>
      <w:pPr/>
      <w:r>
        <w:rPr>
          <w:lang w:val="ne_NP" w:bidi="ne_NP"/>
        </w:rPr>
      </w:r>
      <w:r>
        <w:rPr>
          <w:lang w:val="ne_NP" w:bidi="ne_NP"/>
        </w:rPr>
        <w:t>रोक्नुहोस् र छलफल गर्नुहोस्: तपाईंको संस्कृतिमा भएको अनिकालको समयको बारेमा एउटा कथा सुनाउनुहोस्। मानिसहरूलाई के भयो? तिनीहरूले खाना कहाँ पाए?</w:t>
      </w:r>
    </w:p>
    <w:p>
      <w:pPr/>
      <w:r>
        <w:rPr>
          <w:lang w:val="ne_NP" w:bidi="ne_NP"/>
        </w:rPr>
      </w:r>
      <w:r>
        <w:rPr>
          <w:lang w:val="ne_NP" w:bidi="ne_NP"/>
        </w:rPr>
        <w:t>अन्ततः मानिसहरूसँग कुनै खाना थिएन। जब मानिसहरूले राजालाई खानेकुरा मागे, राजाले तिनीहरूलाई खानेकुराकालागि योसेफकहाँ जान भने। योसेफले थप अन्न मिश्रभरिका भण्डारहरूमा भण्डारण गरे। योसेफले भण्डारहरू खोले र मानिसहरूलाई खानेकुरा दिए। मानिसहरू अन्य देशहरूबाट अन्न किन्न आएका थिए किनभने ती देशहरूमा पनि अनिकाल गम्भीर थियो।</w:t>
      </w:r>
      <w:r>
        <w:rPr>
          <w:lang w:val="ne_NP" w:bidi="ne_NP"/>
        </w:rPr>
      </w:r>
    </w:p>
    <w:p>
      <w:pPr>
        <w:pStyle w:val="Heading3"/>
      </w:pPr>
      <w:r>
        <w:rPr>
          <w:lang w:val="ne_NP" w:bidi="ne_NP"/>
        </w:rPr>
        <w:t>Step 3</w:t>
      </w:r>
    </w:p>
    <w:p>
      <w:pPr/>
      <w:r>
        <w:rPr>
          <w:lang w:val="ne_NP" w:bidi="ne_NP"/>
        </w:rPr>
      </w:r>
      <w:r>
        <w:rPr>
          <w:lang w:val="ne_NP" w:bidi="ne_NP"/>
        </w:rPr>
        <w:t>संस्करणलाई सजिलोसँग बुझ्न पाठलाई फेरी एकपटक सुन्नुहोस्।</w:t>
      </w:r>
    </w:p>
    <w:p>
      <w:pPr/>
      <w:r>
        <w:rPr>
          <w:lang w:val="ne_NP" w:bidi="ne_NP"/>
        </w:rPr>
      </w:r>
      <w:r>
        <w:rPr>
          <w:lang w:val="ne_NP" w:bidi="ne_NP"/>
        </w:rPr>
        <w:t>यस सत्रमा, यस कथालाई दृश्यात्मक बनाउन तपाईंले समूहलाई मद्दत गर्नुहुनेछ। तपाईंले समूहलाई दृश्यहरू, सेटिङ र कथाका पात्रहरू परिभाषित गर्न मद्दत गर्नुहुनेछ।</w:t>
      </w:r>
    </w:p>
    <w:p>
      <w:pPr/>
      <w:r>
        <w:rPr>
          <w:lang w:val="ne_NP" w:bidi="ne_NP"/>
        </w:rPr>
      </w:r>
      <w:r>
        <w:rPr>
          <w:lang w:val="ne_NP" w:bidi="ne_NP"/>
        </w:rPr>
        <w:t>यस कथामा ४ दृश्यहरू छन्।</w:t>
      </w:r>
    </w:p>
    <w:p>
      <w:pPr/>
      <w:r>
        <w:rPr>
          <w:lang w:val="ne_NP" w:bidi="ne_NP"/>
        </w:rPr>
      </w:r>
      <w:r>
        <w:rPr>
          <w:b/>
          <w:lang w:val="ne_NP" w:bidi="ne_NP"/>
        </w:rPr>
        <w:t>पहिलो दृश्य:</w:t>
      </w:r>
      <w:r>
        <w:rPr>
          <w:lang w:val="ne_NP" w:bidi="ne_NP"/>
        </w:rPr>
        <w:t xml:space="preserve"> राजाले अनिकालको तयारीका लागि खाद्य कार्यक्रमको व्यवस्थापन योसेफले गर्नुपर्छ भन्ने निर्णय गर्छन्। राजाले योसेफलाई मिश्रको शासनमा दोस्रो स्थानमा नियुक्त गर्छन्। राजाले योसेफलाई पदका प्रतीकहरू दिन्छन्। राजाले योसेफलाई पत्नी दिन्छन्।</w:t>
      </w:r>
    </w:p>
    <w:p>
      <w:pPr/>
      <w:r>
        <w:rPr>
          <w:lang w:val="ne_NP" w:bidi="ne_NP"/>
        </w:rPr>
      </w:r>
      <w:r>
        <w:rPr>
          <w:b/>
          <w:lang w:val="ne_NP" w:bidi="ne_NP"/>
        </w:rPr>
        <w:t>दोस्रो दृश्य:</w:t>
      </w:r>
      <w:r>
        <w:rPr>
          <w:lang w:val="ne_NP" w:bidi="ne_NP"/>
        </w:rPr>
        <w:t xml:space="preserve"> योसेफले सबै मिश्रको निरीक्षण गर्छन्। योसेफले बढी भएको सबै अन्न भण्डारण गर्छन्।</w:t>
      </w:r>
    </w:p>
    <w:p>
      <w:pPr/>
      <w:r>
        <w:rPr>
          <w:lang w:val="ne_NP" w:bidi="ne_NP"/>
        </w:rPr>
      </w:r>
      <w:r>
        <w:rPr>
          <w:b/>
          <w:lang w:val="ne_NP" w:bidi="ne_NP"/>
        </w:rPr>
        <w:t>तेस्रो दृश्य:</w:t>
      </w:r>
      <w:r>
        <w:rPr>
          <w:lang w:val="ne_NP" w:bidi="ne_NP"/>
        </w:rPr>
        <w:t xml:space="preserve"> योसेफका २ छोराहरू छन्। योसेफले प्रत्येक छोराको नाम राख्दा परमेश्वरलाई सम्झन्छन्।</w:t>
      </w:r>
    </w:p>
    <w:p>
      <w:pPr/>
      <w:r>
        <w:rPr>
          <w:lang w:val="ne_NP" w:bidi="ne_NP"/>
        </w:rPr>
      </w:r>
      <w:r>
        <w:rPr>
          <w:b/>
          <w:lang w:val="ne_NP" w:bidi="ne_NP"/>
        </w:rPr>
        <w:t>चौथो दृश्य:</w:t>
      </w:r>
      <w:r>
        <w:rPr>
          <w:lang w:val="ne_NP" w:bidi="ne_NP"/>
        </w:rPr>
        <w:t xml:space="preserve"> अनिकाल सुरु हुन्छ र भीषण हुन्छ। मिश्रमा अन्न छ। मानिसहरू मिश्रबाट अन्न किन्न वरिपरिका देशहरूबाट आउँछन्।</w:t>
      </w:r>
    </w:p>
    <w:p>
      <w:pPr/>
      <w:r>
        <w:rPr>
          <w:lang w:val="ne_NP" w:bidi="ne_NP"/>
        </w:rPr>
      </w:r>
      <w:r>
        <w:rPr>
          <w:lang w:val="ne_NP" w:bidi="ne_NP"/>
        </w:rPr>
        <w:t>यस कथामा यि पात्रहरु समावेश छन्:</w:t>
      </w:r>
    </w:p>
    <w:p>
      <w:pPr>
        <w:pStyle w:val="ListBullet"/>
        <w:spacing w:line="240" w:lineRule="auto"/>
        <w:ind w:left="720"/>
      </w:pPr>
      <w:r>
        <w:rPr>
          <w:lang w:val="ne_NP" w:bidi="ne_NP"/>
        </w:rPr>
      </w:r>
      <w:r>
        <w:rPr>
          <w:lang w:val="ne_NP" w:bidi="ne_NP"/>
        </w:rPr>
        <w:t>मिश्रका राजा वा फिरऊन</w:t>
      </w:r>
    </w:p>
    <w:p>
      <w:pPr>
        <w:pStyle w:val="ListBullet"/>
        <w:spacing w:line="240" w:lineRule="auto"/>
        <w:ind w:left="720"/>
      </w:pPr>
      <w:r>
        <w:rPr>
          <w:lang w:val="ne_NP" w:bidi="ne_NP"/>
        </w:rPr>
      </w:r>
      <w:r>
        <w:rPr>
          <w:lang w:val="ne_NP" w:bidi="ne_NP"/>
        </w:rPr>
        <w:t>योसेफ</w:t>
      </w:r>
    </w:p>
    <w:p>
      <w:pPr>
        <w:pStyle w:val="ListBullet"/>
        <w:spacing w:line="240" w:lineRule="auto"/>
        <w:ind w:left="720"/>
      </w:pPr>
      <w:r>
        <w:rPr>
          <w:lang w:val="ne_NP" w:bidi="ne_NP"/>
        </w:rPr>
      </w:r>
      <w:r>
        <w:rPr>
          <w:lang w:val="ne_NP" w:bidi="ne_NP"/>
        </w:rPr>
        <w:t>राजाका अधिकारीहरू</w:t>
      </w:r>
    </w:p>
    <w:p>
      <w:pPr>
        <w:pStyle w:val="ListBullet"/>
        <w:spacing w:line="240" w:lineRule="auto"/>
        <w:ind w:left="720"/>
      </w:pPr>
      <w:r>
        <w:rPr>
          <w:lang w:val="ne_NP" w:bidi="ne_NP"/>
        </w:rPr>
      </w:r>
      <w:r>
        <w:rPr>
          <w:lang w:val="ne_NP" w:bidi="ne_NP"/>
        </w:rPr>
        <w:t>असेनाथ</w:t>
      </w:r>
    </w:p>
    <w:p>
      <w:pPr>
        <w:pStyle w:val="ListBullet"/>
        <w:spacing w:line="240" w:lineRule="auto"/>
        <w:ind w:left="720"/>
      </w:pPr>
      <w:r>
        <w:rPr>
          <w:lang w:val="ne_NP" w:bidi="ne_NP"/>
        </w:rPr>
      </w:r>
      <w:r>
        <w:rPr>
          <w:lang w:val="ne_NP" w:bidi="ne_NP"/>
        </w:rPr>
        <w:t>पोतिपेरा, ओनका पुजारीलाई</w:t>
      </w:r>
    </w:p>
    <w:p>
      <w:pPr>
        <w:pStyle w:val="ListBullet"/>
        <w:spacing w:line="240" w:lineRule="auto"/>
        <w:ind w:left="720"/>
      </w:pPr>
      <w:r>
        <w:rPr>
          <w:lang w:val="ne_NP" w:bidi="ne_NP"/>
        </w:rPr>
      </w:r>
      <w:r>
        <w:rPr>
          <w:lang w:val="ne_NP" w:bidi="ne_NP"/>
        </w:rPr>
        <w:t>मनश्शे</w:t>
      </w:r>
    </w:p>
    <w:p>
      <w:pPr>
        <w:pStyle w:val="ListBullet"/>
        <w:spacing w:line="240" w:lineRule="auto"/>
        <w:ind w:left="720"/>
      </w:pPr>
      <w:r>
        <w:rPr>
          <w:lang w:val="ne_NP" w:bidi="ne_NP"/>
        </w:rPr>
      </w:r>
      <w:r>
        <w:rPr>
          <w:lang w:val="ne_NP" w:bidi="ne_NP"/>
        </w:rPr>
        <w:t>एप्रैम</w:t>
      </w:r>
    </w:p>
    <w:p>
      <w:pPr/>
      <w:r>
        <w:rPr>
          <w:lang w:val="ne_NP" w:bidi="ne_NP"/>
        </w:rPr>
      </w:r>
      <w:r>
        <w:rPr>
          <w:lang w:val="ne_NP" w:bidi="ne_NP"/>
        </w:rPr>
        <w:t>यस सत्रमा, समूहलाई स्टोरीबोर्ड बनाउन, चित्र कोर्न वा कुनै प्रकारका हेरफेर गर्न मिल्ने वस्तुहरू (जस्तै ढुङ्गा, लठ्ठी, बच्चाहरूको खेलौनाहरू) प्रयोग गरेर कथा र त्यसमा भएका क्रियाकलापलाई दृश्यात्मक बनाउनुहोस्।</w:t>
      </w:r>
    </w:p>
    <w:p>
      <w:pPr/>
      <w:r>
        <w:rPr>
          <w:lang w:val="ne_NP" w:bidi="ne_NP"/>
        </w:rPr>
      </w:r>
      <w:r>
        <w:rPr>
          <w:lang w:val="ne_NP" w:bidi="ne_NP"/>
        </w:rPr>
        <w:t>दृश्य १ मा, राजाले योसेफको बारेमा एउटा प्रश्न सोध्छन् जसलाई जवाफको आवश्यकता पर्दैन। यदि आवश्यक छ भने, तपाईंले यसलाई सकारात्मक कथन बनाउन सक्नुहुन्छ। हामी योसेफलाई जस्तै योग्य अरू कसैलाई भेट्टाउन सक्दैनौं किनभने योसेफसँग परमेश्वरको आत्मा छ।</w:t>
      </w:r>
    </w:p>
    <w:p>
      <w:pPr/>
      <w:r>
        <w:rPr>
          <w:lang w:val="ne_NP" w:bidi="ne_NP"/>
        </w:rPr>
      </w:r>
      <w:r>
        <w:rPr>
          <w:lang w:val="ne_NP" w:bidi="ne_NP"/>
        </w:rPr>
        <w:t>राजाले योसेफलाई आफ्नो पद र ओहोदाका धेरै प्रतीकहरू दिन्छन्। तपाईंले यसलाई अभिनय गर्दा, यसलाई कसैलाई शक्तिको उच्च पदमा राख्ने समारोहको रूपमा कल्पना गर्नुहोस्। राजाले शक्तिका प्रतीकहरू एक-एक गरी हस्तान्तरण गर्छन्। योसेफ घुँडा टेकिरहेका वा उभिरहेका हुन सक्छन्। अधिकारीहरू राजाको छेउमा उभिएर हेर्छन्। राजाका कार्यहरू योसेफलाई यस पदको दर्जा र अधिकार दिने समारोह जस्तो देखिन्छन्। राजाले योसेफलाई राजाको छाप-औंठी दिन्छन्, जुन महत्त्वपूर्ण कागजातहरूमा हस्ताक्षर गर्न प्रयोग गरिने औंठी हो। राजाले योसेफलाई लगाउन राम्रो मलमलको लुगाहरू दिन्छन्। राजाले योसेफलाई लगाउन सुनको सिक्री वा सुनको हार दिन्छन्। राजाले योसेफलाई एउटा रथ दिन्छन् र योसेफ जाँदा मानिसहरूलाई घुँडा टेक्न आज्ञा दिन्छन्। राजाले योसेफलाई एउटा मिश्री नाम, सापनत-पानेह दिन्छन्।</w:t>
      </w:r>
    </w:p>
    <w:p>
      <w:pPr/>
      <w:r>
        <w:rPr>
          <w:lang w:val="ne_NP" w:bidi="ne_NP"/>
        </w:rPr>
      </w:r>
      <w:r>
        <w:rPr>
          <w:lang w:val="ne_NP" w:bidi="ne_NP"/>
        </w:rPr>
        <w:t>राजाले पोतिफरकी छोरी असनतलाई पत्नीको रूपमा दिए। पोतीपेरा नाम पोतीफर नामसँग धेरै मिल्दोजुल्दो छ, जो दरबारका अंगरक्षकका कप्तान थिए र योसेफ पहिलो पटक मिश्र आइपुग्दा उनलाई दासको रूपमा किनेका थिए। पोतिपेरा एक धेरै महत्त्वपूर्ण पुजारी हुन्। यी एकै पुरुषहरू होइनन्। यी दुई नामहरूलाई यसरी भन्नु महत्त्वपूर्ण हुनेछ कि त्यहाँ कुनै अलमल नहोस् वा यी दुई पुरुषहरू एकै व्यक्ति हुन् भन्ने सोच नआओस्।</w:t>
      </w:r>
    </w:p>
    <w:p>
      <w:pPr/>
      <w:r>
        <w:rPr>
          <w:lang w:val="ne_NP" w:bidi="ne_NP"/>
        </w:rPr>
      </w:r>
      <w:r>
        <w:rPr>
          <w:lang w:val="ne_NP" w:bidi="ne_NP"/>
        </w:rPr>
        <w:t>योसेफ जेलबाट निस्किएर राजाको सेवा गर्न थाल्दा उनी ३० वर्षका थिए। यसको अर्थ योसेफले आफ्ना दाजुभाइहरूसँग गोठालाको रूपमा काम गरेकोबाट १३ वर्ष बितिसकेको छ।</w:t>
      </w:r>
    </w:p>
    <w:p>
      <w:pPr/>
      <w:r>
        <w:rPr>
          <w:lang w:val="ne_NP" w:bidi="ne_NP"/>
        </w:rPr>
      </w:r>
      <w:r>
        <w:rPr>
          <w:lang w:val="ne_NP" w:bidi="ne_NP"/>
        </w:rPr>
        <w:t>दोस्रो दृश्यमा, राजालाई छोडेपछि आफ्नो पहिलो कामको रुपमा योसेफ सबै मिश्रको निरीक्षण गर्न निस्कन्छन्। त्यसपछि राम्रो उब्जनीको ७ वर्ष सुरु हुन्छ। योसेफले बढी भएको अन्न जम्मा गर्छन्। त्यहाँ यति धेरै अन्न हुन्छ कि योसेफले यसलाई नाप्न छोड्छन्। अन्न समुद्रको किनारको बालुवाझैँ गनी नसक्नु थियो।</w:t>
      </w:r>
    </w:p>
    <w:p>
      <w:pPr/>
      <w:r>
        <w:rPr>
          <w:lang w:val="ne_NP" w:bidi="ne_NP"/>
        </w:rPr>
      </w:r>
      <w:r>
        <w:rPr>
          <w:lang w:val="ne_NP" w:bidi="ne_NP"/>
        </w:rPr>
        <w:t>तेस्रो दृश्यमा, योसेफ र उनकी पत्नी असनतका २ छोराहरू छन्। योसेफले पहिलो छोराको नाम मनश्शे राखे। योसेफ भन्छन्, "परमेश्वरले मलाई मेरा कष्टहरू र मेरो बुबाको परिवारलाई बिर्सने तुल्याउनुभएको छ।" योसेफले दोस्रो छोराको नाम एफ्राइम राखे। योसेफ भन्छन्, "परमेश्वरले मलाई मेरो शोकको यस देशमा फलदायी बनाउनुभएको छ।"</w:t>
      </w:r>
    </w:p>
    <w:p>
      <w:pPr/>
      <w:r>
        <w:rPr>
          <w:lang w:val="ne_NP" w:bidi="ne_NP"/>
        </w:rPr>
      </w:r>
      <w:r>
        <w:rPr>
          <w:lang w:val="ne_NP" w:bidi="ne_NP"/>
        </w:rPr>
        <w:t>चौथो दृश्यमा, सात वर्षको राम्रो फसल समाप्त हुन्छ र अकाल सुरु हुन्छ। अकाल गम्भीर छ। अनिकालमा मिश्रको वरिपरिका देशहरू समावेश छन्। बाली राम्रो नभएकाले मानिसहरूसँग खानेकुरा छैन। जब मानिसहरूले मद्दत माग्न राजालाई कराउँछन्, तब राजाले तिनीहरूलाई योसेफकहाँ जान भन्छन्। योसेफले भण्डारहरू खोले। त्याहाँ सम्पूर्ण मिश्र र वरिपरिका देशहरूका लागि पर्याप्त अन्न थियो। योसेफले मिश्रका मानिसहरूलाई अन्न दिए। वरपरका देशहरूबाट मानिसहरू योसेफसँग अन्न किन्न आए।</w:t>
      </w:r>
      <w:r>
        <w:rPr>
          <w:lang w:val="ne_NP" w:bidi="ne_NP"/>
        </w:rPr>
      </w:r>
    </w:p>
    <w:p>
      <w:pPr>
        <w:pStyle w:val="Heading3"/>
      </w:pPr>
      <w:r>
        <w:rPr>
          <w:lang w:val="ne_NP" w:bidi="ne_NP"/>
        </w:rPr>
        <w:t>Step 4</w:t>
      </w:r>
    </w:p>
    <w:p>
      <w:pPr/>
      <w:r>
        <w:rPr>
          <w:lang w:val="ne_NP" w:bidi="ne_NP"/>
        </w:rPr>
      </w:r>
      <w:r>
        <w:rPr>
          <w:lang w:val="ne_NP" w:bidi="ne_NP"/>
        </w:rPr>
        <w:t>संस्करणलाई सजिलोसँग बुझ्न पाठलाई फेरी एकपटक सुन्नुहोस्।</w:t>
      </w:r>
    </w:p>
    <w:p>
      <w:pPr/>
      <w:r>
        <w:rPr>
          <w:lang w:val="ne_NP" w:bidi="ne_NP"/>
        </w:rPr>
      </w:r>
      <w:r>
        <w:rPr>
          <w:lang w:val="ne_NP" w:bidi="ne_NP"/>
        </w:rPr>
        <w:t>यस सत्रमा, टोलीले कथालाई नाटकीय बनाउनेछ।</w:t>
      </w:r>
    </w:p>
    <w:p>
      <w:pPr/>
      <w:r>
        <w:rPr>
          <w:lang w:val="ne_NP" w:bidi="ne_NP"/>
        </w:rPr>
      </w:r>
      <w:r>
        <w:rPr>
          <w:lang w:val="ne_NP" w:bidi="ne_NP"/>
        </w:rPr>
        <w:t>यस कथामा ४ दृश्यहरू छन्।</w:t>
      </w:r>
    </w:p>
    <w:p>
      <w:pPr/>
      <w:r>
        <w:rPr>
          <w:lang w:val="ne_NP" w:bidi="ne_NP"/>
        </w:rPr>
      </w:r>
      <w:r>
        <w:rPr>
          <w:lang w:val="ne_NP" w:bidi="ne_NP"/>
        </w:rPr>
        <w:t>यस कथामा यि पात्रहरु समावेश छन्:</w:t>
      </w:r>
    </w:p>
    <w:p>
      <w:pPr>
        <w:pStyle w:val="ListBullet"/>
        <w:spacing w:line="240" w:lineRule="auto"/>
        <w:ind w:left="720"/>
      </w:pPr>
      <w:r>
        <w:rPr>
          <w:lang w:val="ne_NP" w:bidi="ne_NP"/>
        </w:rPr>
      </w:r>
      <w:r>
        <w:rPr>
          <w:lang w:val="ne_NP" w:bidi="ne_NP"/>
        </w:rPr>
        <w:t>मिश्रका राजा वा फिरऊन</w:t>
      </w:r>
    </w:p>
    <w:p>
      <w:pPr>
        <w:pStyle w:val="ListBullet"/>
        <w:spacing w:line="240" w:lineRule="auto"/>
        <w:ind w:left="720"/>
      </w:pPr>
      <w:r>
        <w:rPr>
          <w:lang w:val="ne_NP" w:bidi="ne_NP"/>
        </w:rPr>
      </w:r>
      <w:r>
        <w:rPr>
          <w:lang w:val="ne_NP" w:bidi="ne_NP"/>
        </w:rPr>
        <w:t>योसेफ</w:t>
      </w:r>
    </w:p>
    <w:p>
      <w:pPr>
        <w:pStyle w:val="ListBullet"/>
        <w:spacing w:line="240" w:lineRule="auto"/>
        <w:ind w:left="720"/>
      </w:pPr>
      <w:r>
        <w:rPr>
          <w:lang w:val="ne_NP" w:bidi="ne_NP"/>
        </w:rPr>
      </w:r>
      <w:r>
        <w:rPr>
          <w:lang w:val="ne_NP" w:bidi="ne_NP"/>
        </w:rPr>
        <w:t>राजाका अधिकारीहरू</w:t>
      </w:r>
    </w:p>
    <w:p>
      <w:pPr>
        <w:pStyle w:val="ListBullet"/>
        <w:spacing w:line="240" w:lineRule="auto"/>
        <w:ind w:left="720"/>
      </w:pPr>
      <w:r>
        <w:rPr>
          <w:lang w:val="ne_NP" w:bidi="ne_NP"/>
        </w:rPr>
      </w:r>
      <w:r>
        <w:rPr>
          <w:lang w:val="ne_NP" w:bidi="ne_NP"/>
        </w:rPr>
        <w:t>आसनत</w:t>
      </w:r>
    </w:p>
    <w:p>
      <w:pPr>
        <w:pStyle w:val="ListBullet"/>
        <w:spacing w:line="240" w:lineRule="auto"/>
        <w:ind w:left="720"/>
      </w:pPr>
      <w:r>
        <w:rPr>
          <w:lang w:val="ne_NP" w:bidi="ne_NP"/>
        </w:rPr>
      </w:r>
      <w:r>
        <w:rPr>
          <w:lang w:val="ne_NP" w:bidi="ne_NP"/>
        </w:rPr>
        <w:t>पोतिपेरा, ओनका पुजारीलाई</w:t>
      </w:r>
    </w:p>
    <w:p>
      <w:pPr>
        <w:pStyle w:val="ListBullet"/>
        <w:spacing w:line="240" w:lineRule="auto"/>
        <w:ind w:left="720"/>
      </w:pPr>
      <w:r>
        <w:rPr>
          <w:lang w:val="ne_NP" w:bidi="ne_NP"/>
        </w:rPr>
      </w:r>
      <w:r>
        <w:rPr>
          <w:lang w:val="ne_NP" w:bidi="ne_NP"/>
        </w:rPr>
        <w:t>मनश्शे</w:t>
      </w:r>
    </w:p>
    <w:p>
      <w:pPr>
        <w:pStyle w:val="ListBullet"/>
        <w:spacing w:line="240" w:lineRule="auto"/>
        <w:ind w:left="720"/>
      </w:pPr>
      <w:r>
        <w:rPr>
          <w:lang w:val="ne_NP" w:bidi="ne_NP"/>
        </w:rPr>
      </w:r>
      <w:r>
        <w:rPr>
          <w:lang w:val="ne_NP" w:bidi="ne_NP"/>
        </w:rPr>
        <w:t>एप्रैम</w:t>
      </w:r>
    </w:p>
    <w:p>
      <w:pPr/>
      <w:r>
        <w:rPr>
          <w:lang w:val="ne_NP" w:bidi="ne_NP"/>
        </w:rPr>
      </w:r>
      <w:r>
        <w:rPr>
          <w:lang w:val="ne_NP" w:bidi="ne_NP"/>
        </w:rPr>
        <w:t>टोलीले कथालाई दुई पटक अभिनय गर्न लगाउनुहोस्। तिनीहरूले अनुवाद गरिरहेका भाषामा अभिनय गर्नुपर्छ। पहिला, टोलीले नरोकिकन कथालाई अभिनय गर्नु। दोस्रो पटक टोलीले कथालाई अभिनय गर्दा, तिनीहरूलाई कथाको विभिन्न ठाउँहरूमा रोक्नुहोस्।</w:t>
      </w:r>
    </w:p>
    <w:p>
      <w:pPr/>
      <w:r>
        <w:rPr>
          <w:lang w:val="ne_NP" w:bidi="ne_NP"/>
        </w:rPr>
      </w:r>
      <w:r>
        <w:rPr>
          <w:lang w:val="ne_NP" w:bidi="ne_NP"/>
        </w:rPr>
        <w:t>टोलीले पहिलो पटक कथालाई अभिनय गर्दा, संवाद, प्रवाह, प्लटलाइन र कथाको कालक्रममा ध्यान दिनुहोस्। कथा वा खण्डको महत्त्वपूर्ण वा कठिन भागहरूलाई अभिनय गर्नुपर्ने र छुटाउन नहुने कुरामा ध्यान दिनुहोस्। टोलीलाई कथाका भागहरू सम्झन मद्दत गर्नुहोस्।</w:t>
      </w:r>
    </w:p>
    <w:p>
      <w:pPr/>
      <w:r>
        <w:rPr>
          <w:lang w:val="ne_NP" w:bidi="ne_NP"/>
        </w:rPr>
      </w:r>
      <w:r>
        <w:rPr>
          <w:lang w:val="ne_NP" w:bidi="ne_NP"/>
        </w:rPr>
        <w:t>दृश्य १ मा, राजाले आफ्ना अधिकारीहरूलाई सोध्छन्, "के हामीले योसेफलाई जस्तै परमेश्वरको आत्मा भरिएको अरू कसैलाई भेट्टाउन सक्छौं?" यो प्रश्नको सट्टा सकारात्मक कथन हुन सक्छ। "योसेफलाई जस्तै परमेश्वरको आत्माले भरिएको अरू कसैलाई पनि हामी भेट्टाउन सक्दैनौं।"</w:t>
      </w:r>
    </w:p>
    <w:p>
      <w:pPr/>
      <w:r>
        <w:rPr>
          <w:lang w:val="ne_NP" w:bidi="ne_NP"/>
        </w:rPr>
      </w:r>
      <w:r>
        <w:rPr>
          <w:lang w:val="ne_NP" w:bidi="ne_NP"/>
        </w:rPr>
        <w:t>अभिनय रोक्नुहोस्: राजालाई सोध्नुहोस्, "तपाईंले योसेफमा के देख्दै हुनुहुन्छ जुन अरूमा देख्नुहुन्न? के कुराले गर्दा तपाईंलाई योसेफमा परमेश्वरको आत्मा छ जस्तो लाग्छ?" तपाईंले सुन्न सक्नुहुन्छ, "यो स्पष्ट छ कि योसेफ ईश्वरीय रूपमा सुसज्जित र वरदान प्राप्त हुनुभएको छ। यी क्षमताहरू कसैले पनि आफैं प्राप्त गर्दैन।" राजालाई सोध्नुहोस्, "योसेफले बढी भएको अन्न भित्र्याउने सुझावहरू दिएपछि, तपाईंले योसेफमा परमेश्वरको आत्मा छ भन्नुभएको थियो। "योसेफले सपनाहरूको व्याख्या गरेपछि तपाईंले यो भन्नुभएको थिएन।" तपाईंले सुन्न सक्नुहुन्छ, "धेरै बुद्धिमान मानिसहरू र जादूगरहरूले सपनाहरूको व्याख्या गर्छन्। मैले शिक्षा वा अनुभव नभएको कुनै व्यक्तिमा यस्तो बुद्धि भएको कहिल्यै देखेको छैन। यो परमेश्वरबाट आएको हुनुपर्छ।" नाटक फेरि सुरु गर्नुहोस्।</w:t>
      </w:r>
    </w:p>
    <w:p>
      <w:pPr/>
      <w:r>
        <w:rPr>
          <w:lang w:val="ne_NP" w:bidi="ne_NP"/>
        </w:rPr>
      </w:r>
      <w:r>
        <w:rPr>
          <w:lang w:val="ne_NP" w:bidi="ne_NP"/>
        </w:rPr>
        <w:t>राजाले योसेफलाई सम्पूर्ण मिश्रको जिम्मा दिन्छन्। योसेफभन्दा बढी अधिकार राजाको मात्र हुनेछ। राजाका अधिकारीहरूले पनि योसेफका आदेशहरू पालन गर्नुपर्छ। राजाले योसेफलाई योसेफको नयाँ अधिकारका प्रतीकहरू दिन्छन्। राजाले योसेफलाई राजाको आफ्नै छाप भएको औंठी, लगाउनका लागि मलमलको लुगा, योसेफको घाँटीमा लगाउन सुनको सिक्री वा हार र चढ्नका लागि एउटा रथ दिन्छन्।</w:t>
      </w:r>
    </w:p>
    <w:p>
      <w:pPr/>
      <w:r>
        <w:rPr>
          <w:lang w:val="ne_NP" w:bidi="ne_NP"/>
        </w:rPr>
      </w:r>
      <w:r>
        <w:rPr>
          <w:lang w:val="ne_NP" w:bidi="ne_NP"/>
        </w:rPr>
        <w:t>अभिनय रोक्नुहोस्: योसेफलाई सोध्नुहोस्, "तपाईंले अधिकारका यी प्रतीकहरू पाउँदा तपाईंलाई कस्तो महसुस भइरहेको छ?" तपाईंले सुन्न सक्नुहुन्छ, "मलाई के सोच्ने हो भन्ने नै मलाइ थाहा छैन।" मैले जेलबाट यस पदसम्म पुग्छु भन्ने कल्पना पनि गरेकी थिइनँ। मैले जेलबाट निस्कने आशा गरेको थिएँ तर यस्तो कुराको अपेक्षा गरेको थिइनँ। म नतमस्तक छु। मलाई परमेश्वर निरन्तर मसँग रहिरहनु आवश्यक छ। परमेश्वर नै हुनुहुन्थ्यो जसले मलाई पोतिफरको घर र जेलमा सफल हुन मद्दत गर्नुभयो। मलाई अब परमेश्वरको मद्दत चाहिन्छ।" नाटक फेरि सुरु गर्नुहोस्।</w:t>
      </w:r>
    </w:p>
    <w:p>
      <w:pPr/>
      <w:r>
        <w:rPr>
          <w:lang w:val="ne_NP" w:bidi="ne_NP"/>
        </w:rPr>
      </w:r>
      <w:r>
        <w:rPr>
          <w:lang w:val="ne_NP" w:bidi="ne_NP"/>
        </w:rPr>
        <w:t>राजाले योसेफलाई पत्नी दिए। उनी ओनका पुजारी पोतिपेराकी छोरी आसनत हुन्।</w:t>
      </w:r>
    </w:p>
    <w:p>
      <w:pPr/>
      <w:r>
        <w:rPr>
          <w:lang w:val="ne_NP" w:bidi="ne_NP"/>
        </w:rPr>
      </w:r>
      <w:r>
        <w:rPr>
          <w:lang w:val="ne_NP" w:bidi="ne_NP"/>
        </w:rPr>
        <w:t>अभिनय रोक्नुहोस्: योसेफलाई सोध्नुहोस्, "यस विवाहको बारेमा तपाईंलाई कस्तो महसुस भइरहेको छ?" तपाईंले सुन्न सक्नुहुन्छ, "मलाई यस्तो पत्नी दिएकोमा राजाप्रति म आभारी छु।" उनको परिवार धेरै शक्तिशाली छ र यसले मलाई मद्दत गर्छ। उनले परमेश्वरलाई चिन्दिनन्। मैले उनलाई परमेश्वरको बारेमा सिकाउनुपर्छ। म मेरा छोराछोरीहरूले अन्य देवताहरूको आराधना गरून् भन्ने चाहँदिन।" नाटक फेरि सुरु गर्नुहोस्।</w:t>
      </w:r>
    </w:p>
    <w:p>
      <w:pPr/>
      <w:r>
        <w:rPr>
          <w:lang w:val="ne_NP" w:bidi="ne_NP"/>
        </w:rPr>
      </w:r>
      <w:r>
        <w:rPr>
          <w:lang w:val="ne_NP" w:bidi="ne_NP"/>
        </w:rPr>
        <w:t>दृश्य २ मा, योसेफ सबै मिश्रको निरीक्षण गर्न बाहिर जान्छन्। त्यसपछि योसेफले प्रत्येक फसलबाट बढी भएको अन्न सङ्कलन गर्न थाल्छन्। योसेफले अनिकालको तयारीको स्वरुप भण्डारण गर्छन्। त्यहाँ यति धेरै अन्न छ कि योसेफले यो सबै नाप्न सक्दैन।</w:t>
      </w:r>
    </w:p>
    <w:p>
      <w:pPr/>
      <w:r>
        <w:rPr>
          <w:lang w:val="ne_NP" w:bidi="ne_NP"/>
        </w:rPr>
      </w:r>
      <w:r>
        <w:rPr>
          <w:lang w:val="ne_NP" w:bidi="ne_NP"/>
        </w:rPr>
        <w:t>दृश्य ३ मा, योसेफका दुई छोराहरू छन्। योसेफले पहिलो छोराको नाम मनश्शे राखे। योसेफ भन्छन्, "परमेश्वरले मलाई मेरा सबै कष्टहरू र मेरो बुबाको परिवारका सबैलाई बिर्सने तुल्याउनुभयो।" योसेफले दोस्रो छोराको नाम एफ्राइम राखेर भने, "परमेश्वरले मलाई मेरो दुर्भाग्यको देशमा फलदायी बनाउनुभएको छ।"</w:t>
      </w:r>
    </w:p>
    <w:p>
      <w:pPr/>
      <w:r>
        <w:rPr>
          <w:lang w:val="ne_NP" w:bidi="ne_NP"/>
        </w:rPr>
      </w:r>
      <w:r>
        <w:rPr>
          <w:lang w:val="ne_NP" w:bidi="ne_NP"/>
        </w:rPr>
        <w:t>अभिनय रोक्नुहोस्: योसेफलाई सोध्नुहोस्, "परमेश्वरले तपाईंलाई कसरी मद्दत गर्दै हुनुहुन्छ भनी तपाईं देख्नुहुन्छ?" तपाईंले सुन्न सक्नुहुन्छ, "परमेश्वरले मलाई यहाँ मिश्रमा र म घरमा हुँदा समेत भएका नराम्रा कुराहरू बिर्सन मद्दत गर्नुभएको छ। परमेश्वरले मलाई त्यो बिर्सन मद्दत गर्नुभएको छ, त्यसैले म यसैमा अल्झिरहन्न र यसलाई अब मेरो जीवन बर्बाद गर्न दिन्न। परमेश्वरले मलाई आशिष् दिनुभएको छ। यहाँ मिश्रमा पनि जहाँ मैले पीडा भोगेको छु, परमेश्वरले मलाई आशिष् दिनुभएको छ र अरूलाई मद्दत गर्न सहायता गर्नुभएको छ। मैले अरूलाई मद्दत गर्नु र आफ्नो काम राम्रोसँग गर्नु भनेको एउटा फलफूलको रूखले खानका लागि राम्रो फल दिएजस्तै हो। मैले परमेश्वरलाई धन्यवाद दिनु पर्छ।" नाटक फेरि सुरु गर्नुहोस्।</w:t>
      </w:r>
    </w:p>
    <w:p>
      <w:pPr/>
      <w:r>
        <w:rPr>
          <w:lang w:val="ne_NP" w:bidi="ne_NP"/>
        </w:rPr>
      </w:r>
      <w:r>
        <w:rPr>
          <w:lang w:val="ne_NP" w:bidi="ne_NP"/>
        </w:rPr>
        <w:t>दृश्य ४ मा, राम्रो फसलको सात वर्ष समाप्त हुन्छ र अनिकाल सुरु हुन्छ। परमेश्वरले भन्नुभएझैं, अनिकाल भीषण छ। बालीमा कुनै पनि अन्न फल्दैन। कसैसँग पनि अन्न हुँदैन। मानिसहरूले मद्दत माग्न राजालाई कराउँछन् र राजाले तिनीहरूलाई योसेफकहाँ जान भन्छन्। योसेफले भण्डारण गरेको अन्न वितरण गर्न थाल्छन् र मानिसहरूले खान पाउँछन्। वरिपरिका देशहरूका मानिसहरूसँग कुनै अन्न छैन। यी मानिसहरू मिश्र आउँछन् र अन्न किन्छन्।</w:t>
      </w:r>
    </w:p>
    <w:p>
      <w:pPr/>
      <w:r>
        <w:rPr>
          <w:lang w:val="ne_NP" w:bidi="ne_NP"/>
        </w:rPr>
      </w:r>
      <w:r>
        <w:rPr>
          <w:lang w:val="ne_NP" w:bidi="ne_NP"/>
        </w:rPr>
        <w:t>अभिनय रोक्नुहोस्: राजालाई सोध्नुहोस्, "तपाईंलाई अब योसेफको बारेमा कस्तो महसुस भइरहेको छ?" तपाईंले सुन्न सक्नुहुन्छ, "यस खाद्य कार्यक्रमको जिम्मामा योसेफलाई नियुक्त गरेकोमा म धेरै खुसी छु। यो कति सहज रूपमा गइरहेको छ भनेर हेर्नुहोस्। हामीसँग मिश्र र मिश्रका वरपरका मानिसहरूका लागि पर्याप्त खाना छ। परमेश्वर साँच्चै योसेफसँग हुनुहुन्थ्यो। योसेफले यो सबै व्यवस्थापन गर्न सकून् भनेर उनलाई बुद्धिको उपहार दिइएको थियो। मैले योसेफलाई रोजेर सही काम गरेँ।" योसेफलाई सोध्नुहोस्, "तपाईंलाई अब कस्तो महसुस भइरहेको छ?" तपाईंले सुन्न सक्नुहुन्छ, "जे भइरहेको छ त्यसको बारेमा मलाई राम्रो महसुस भइरहेको छ। परमेश्वरले हामीलाई यो अनिकाल आउँदैछ भनेर भन्नुभयो र परमेश्वरले मलाई यसको तयारी गर्न मद्दत गर्नुभयो। म मानिसहरूलाई मद्दत गर्न पाउँदा खुसी छु। "परमेश्वर निरन्तर मसँग रहनुभएको र मलाई के गर्ने भनेर थाहा पाउन मद्दत गर्नुभएकोमा म धेरै खुसी छु।" नाटक फेरि सुरु गर्नुहोस्।</w:t>
      </w:r>
      <w:r>
        <w:rPr>
          <w:lang w:val="ne_NP" w:bidi="ne_NP"/>
        </w:rPr>
      </w:r>
    </w:p>
    <w:p>
      <w:pPr>
        <w:pStyle w:val="Heading3"/>
      </w:pPr>
      <w:r>
        <w:rPr>
          <w:lang w:val="ne_NP" w:bidi="ne_NP"/>
        </w:rPr>
        <w:t>Step 5</w:t>
      </w:r>
    </w:p>
    <w:p>
      <w:pPr/>
      <w:r>
        <w:rPr>
          <w:lang w:val="ne_NP" w:bidi="ne_NP"/>
        </w:rPr>
      </w:r>
      <w:r>
        <w:rPr>
          <w:lang w:val="ne_NP" w:bidi="ne_NP"/>
        </w:rPr>
        <w:t>पाठलाई बुझ्न-सजिलो संस्करणमा एकपटक सुन्नुहोस्।</w:t>
      </w:r>
    </w:p>
    <w:p>
      <w:pPr/>
      <w:r>
        <w:rPr>
          <w:lang w:val="ne_NP" w:bidi="ne_NP"/>
        </w:rPr>
      </w:r>
      <w:r>
        <w:rPr>
          <w:lang w:val="ne_NP" w:bidi="ne_NP"/>
        </w:rPr>
        <w:t>मिश्रका राजालाई फिरऊन पनि भनिन्छ। केही अनुवादहरूले फिरऊन, अरूले राजा र कतिपयले दुवै शब्दहरू प्रयोग गर्छन्। तपाईंले प्रयोग गरिरहनुभएको शीर्षक प्रयोग गर्नुहोस्।</w:t>
      </w:r>
    </w:p>
    <w:p>
      <w:pPr/>
      <w:r>
        <w:rPr>
          <w:lang w:val="ne_NP" w:bidi="ne_NP"/>
        </w:rPr>
      </w:r>
      <w:r>
        <w:rPr>
          <w:lang w:val="ne_NP" w:bidi="ne_NP"/>
        </w:rPr>
        <w:t xml:space="preserve">राजाले भने कि योसेफमा परमेश्वरको </w:t>
      </w:r>
      <w:r>
        <w:rPr>
          <w:b/>
          <w:lang w:val="ne_NP" w:bidi="ne_NP"/>
        </w:rPr>
        <w:t>आत्मा</w:t>
      </w:r>
      <w:r>
        <w:rPr>
          <w:lang w:val="ne_NP" w:bidi="ne_NP"/>
        </w:rPr>
        <w:t xml:space="preserve"> थियो। पवित्र आत्माको बारेमा मुख्य शब्दावलीमा छलफल गरिएको छ। यस खण्डमा, राजाले योसेफसँग विशेष क्षमता वा विशेष बुद्धि वा शक्ति छ भन्ने कुरा देख्छन्, जुन पक्कै पनि परमेश्वरबाट आएको हुनुपर्छ। योसेफसँग भएको यो बुद्धि वा शक्तिको कारण, राजाले सम्पूर्ण मिश्रमा खोजी गर्न सक्छन् तर उनले योसेफभन्दा बढी योग्य व्यक्ति भेट्टाउने छैनन्।</w:t>
      </w:r>
    </w:p>
    <w:p>
      <w:pPr/>
      <w:r>
        <w:rPr>
          <w:lang w:val="ne_NP" w:bidi="ne_NP"/>
        </w:rPr>
      </w:r>
      <w:r>
        <w:rPr>
          <w:lang w:val="ne_NP" w:bidi="ne_NP"/>
        </w:rPr>
        <w:t>राजाले योसेफलाई शक्तिका वा योसेफले पाउने पदका धेरै प्रतीकहरू दिए। वर्णन गरिँदै गरेको तस्बिर नयाँ प्रमुख वा नयाँ राज्यपाल वा नयाँ राजा वा नयाँ राष्ट्रपतिको पदस्थापना गरे जस्तो छ। राजाले योसेफलाई प्रत्येक वस्तु, एक-एक गरी दिन्छन्। योसेफले यस औंठीलाई माटोमा थिचेर कागजातहरूमा हस्ताक्षर गर्न प्रयोग गर्थे। सबैले यसलाई राजाको हस्ताक्षरको रूपमा चिन्ने थिए। उच्च शक्ति वा पदमा भएका मानिसहरूले राम्रा मलमलका लुगाहरू लगाउँथे। धेरै महत्त्वपूर्ण अधिकारीहरूले सुनको सिक्री वा सुनको हार लगाउँथे। यो सुनको सिक्री वा हार कस्तो देखिन्थ्यो भन्ने हामीलाई ठ्याक्कै थाहा छैन। यसलाई वर्णन गर्न तपाईंले एउटा सामान्य शब्द प्रयोग गर्नुपर्छ। त्यो रथ एउटा विशेष रथ थियो जुन मिश्रका दोस्रो सर्वोच्च अधिकारीले मात्र प्रयोग गर्थे। रथ हिँड्दा सबैले घुँडा टेक्नुपर्यो।</w:t>
      </w:r>
    </w:p>
    <w:p>
      <w:pPr/>
      <w:r>
        <w:rPr>
          <w:lang w:val="ne_NP" w:bidi="ne_NP"/>
        </w:rPr>
      </w:r>
      <w:r>
        <w:rPr>
          <w:lang w:val="ne_NP" w:bidi="ne_NP"/>
        </w:rPr>
        <w:t>रोक्नुहोस् र फिरऊनको औंठीको तस्वीर देखाउनुहोस्। रथको तस्वीर देखाउनुहोस्। मलमलको कपडा वा मलमलको कपडाबाट बनेको लुगाको तस्वीर देखाउनुहोस्। कुनै ब्यक्तिले आफ्नो घाँटीमा सुनको सिक्री लगाएको एउटा तस्वीर देखाउनुहोस्। फिरऊनको समयमा लगाइएको मिश्रको सुनको हारको तस्वीर देखाउनुहोस्।</w:t>
      </w:r>
    </w:p>
    <w:p>
      <w:pPr/>
      <w:r>
        <w:rPr>
          <w:lang w:val="ne_NP" w:bidi="ne_NP"/>
        </w:rPr>
      </w:r>
      <w:r>
        <w:rPr>
          <w:lang w:val="ne_NP" w:bidi="ne_NP"/>
        </w:rPr>
        <w:t>राजाले योसेफको स्वीकृति बिना मिश्रमा कसैले पनि हात वा खुट्टा उठाउन पाउने छैन भनी घोषणा गरे। यो एउटा शब्द-तस्वीर हो। यसको अर्थ योसेफको अनुमति बिना कसैले पनि देशमा कुनै महत्त्वपूर्ण कुरा गर्न सक्ने थिएन।</w:t>
      </w:r>
    </w:p>
    <w:p>
      <w:pPr/>
      <w:r>
        <w:rPr>
          <w:lang w:val="ne_NP" w:bidi="ne_NP"/>
        </w:rPr>
      </w:r>
      <w:r>
        <w:rPr>
          <w:lang w:val="ne_NP" w:bidi="ne_NP"/>
        </w:rPr>
        <w:t xml:space="preserve">जब योसेफले आफ्ना छोराहरूको नाम राख्छन्, तब योसेफले </w:t>
      </w:r>
      <w:r>
        <w:rPr>
          <w:b/>
          <w:lang w:val="ne_NP" w:bidi="ne_NP"/>
        </w:rPr>
        <w:t>परमेश्वर</w:t>
      </w:r>
      <w:r>
        <w:rPr>
          <w:lang w:val="ne_NP" w:bidi="ne_NP"/>
        </w:rPr>
        <w:t>को नाम लिन्छन्। परमेश्वरलाई मुख्य शब्दावलीमा वर्णन गरिएको छ। परमेश्वरको लागि तपाईंले प्रयोग गरिरहनुभएकै शब्द प्रयोग गर्नुहोस्।</w:t>
      </w:r>
    </w:p>
    <w:p>
      <w:pPr/>
      <w:r>
        <w:rPr>
          <w:lang w:val="ne_NP" w:bidi="ne_NP"/>
        </w:rPr>
      </w:r>
      <w:r>
        <w:rPr>
          <w:lang w:val="ne_NP" w:bidi="ne_NP"/>
        </w:rPr>
        <w:t>एप्रैमको नाम राख्दा, योसेफ भन्छन्, "परमेश्वरले मलाई मेरो शोकको देशमा फलदायी बनाउनुभएको छ।" अन्य अनुवादहरूले पीडा वा कष्ट शब्द प्रयोग गर्छन्। यी शब्दहरूले मिश्रलाई बुझाउँछन्। तिनीहरूले योसेफले दासको रूपमा र जेलमा बिताएका वर्षहरूका बारेमा उनलाई कस्तो लाग्छ भन्ने कुरा वर्णन गरिरहेका छन्।</w:t>
      </w:r>
    </w:p>
    <w:p>
      <w:pPr/>
      <w:r>
        <w:rPr>
          <w:lang w:val="ne_NP" w:bidi="ne_NP"/>
        </w:rPr>
      </w:r>
      <w:r>
        <w:rPr>
          <w:lang w:val="ne_NP" w:bidi="ne_NP"/>
        </w:rPr>
        <w:t xml:space="preserve">प्रशस्त फसलका वर्षहरूपछि, </w:t>
      </w:r>
      <w:r>
        <w:rPr>
          <w:b/>
          <w:lang w:val="ne_NP" w:bidi="ne_NP"/>
        </w:rPr>
        <w:t>अनिकाल</w:t>
      </w:r>
      <w:r>
        <w:rPr>
          <w:lang w:val="ne_NP" w:bidi="ne_NP"/>
        </w:rPr>
        <w:t xml:space="preserve"> सुरु भयो। अनिकालको अर्थ खानाको अभावमा मानिसहरू र पशुहरू भोकले मरिरहेका छन् भन्ने हो। बालीका लागि पानीको अभाव, बालीको रोग, कीराहरू वा युद्ध अनिकालका केही कारणहरू हुन्। तपाईंले अघिल्लो खण्डहरूमा प्रयोग गर्नुभएको अनिकालका लागि त्यही शब्द प्रयोग गर्नुहोस्।</w:t>
      </w:r>
      <w:r>
        <w:rPr>
          <w:lang w:val="ne_NP" w:bidi="ne_NP"/>
        </w:rPr>
      </w:r>
    </w:p>
    <w:p>
      <w:pPr>
        <w:pStyle w:val="Heading3"/>
      </w:pPr>
      <w:r>
        <w:rPr>
          <w:lang w:val="ne_NP" w:bidi="ne_NP"/>
        </w:rPr>
        <w:t>Step 6</w:t>
      </w:r>
    </w:p>
    <w:p>
      <w:pPr/>
      <w:r>
        <w:rPr>
          <w:lang w:val="ne_NP" w:bidi="ne_NP"/>
        </w:rPr>
      </w:r>
      <w:r>
        <w:rPr>
          <w:lang w:val="ne_NP" w:bidi="ne_NP"/>
        </w:rPr>
        <w:t>अनुवादलाई सजिलोसँग बुझ्न यस खण्डको श्रव्य संस्करण सुन्‍नुहोस्।</w:t>
      </w:r>
    </w:p>
    <w:p>
      <w:pPr/>
      <w:r>
        <w:rPr>
          <w:lang w:val="ne_NP" w:bidi="ne_NP"/>
        </w:rPr>
      </w:r>
      <w:r>
        <w:rPr>
          <w:lang w:val="ne_NP" w:bidi="ne_NP"/>
        </w:rPr>
        <w:t>यस सत्रमा, एउटा समूहको रूपमा तपाईंको आफ्नै भाषामा खण्डलाई पुन: भन्न लगाउनुहोस्।</w:t>
      </w:r>
    </w:p>
    <w:p>
      <w:pPr/>
      <w:r>
        <w:rPr>
          <w:lang w:val="ne_NP" w:bidi="ne_NP"/>
        </w:rPr>
      </w:r>
      <w:r>
        <w:rPr>
          <w:lang w:val="ne_NP" w:bidi="ne_NP"/>
        </w:rPr>
        <w:t>पहिला, सम्पूर्ण समूहले खण्डलाई तपाईंको आफ्नै भाषामा बताउन अभ्यास गर्नुपर्छ। तपाईंले अघिल्लो चरणहरूमा निर्णय गर्नुभएको कुराहरू जस्तै कालक्रम, शब्दहरू, वाक्यांशहरू, भावनाहरू, वा तपाईंले छलफल गर्नुभएको अन्य कुराहरू यसमा समावेश गर्नलाई सम्झनुहोस्।</w:t>
      </w:r>
    </w:p>
    <w:p>
      <w:pPr/>
      <w:r>
        <w:rPr>
          <w:lang w:val="ne_NP" w:bidi="ne_NP"/>
        </w:rPr>
      </w:r>
      <w:r>
        <w:rPr>
          <w:lang w:val="ne_NP" w:bidi="ne_NP"/>
        </w:rPr>
        <w:t>एउटा समूहको सदस्यले खण्डका केही वाक्यहरू भन्नुपर्छ र रोकिनु पर्छ। समूहको अर्को सदस्यले खण्डको अर्को भाग भन्नु पर्छ र रोकिनु पर्छ। समूहले सम्पूर्ण खण्डलाई पुन: नभन्दासम्म यो गर्नुहोस्। यस चरणमा समूहका सदस्यहरूले एक अर्कालाई सच्याउन सक्छन्।</w:t>
      </w:r>
    </w:p>
    <w:p>
      <w:pPr/>
      <w:r>
        <w:rPr>
          <w:lang w:val="ne_NP" w:bidi="ne_NP"/>
        </w:rPr>
      </w:r>
      <w:r>
        <w:rPr>
          <w:lang w:val="ne_NP" w:bidi="ne_NP"/>
        </w:rPr>
        <w:t xml:space="preserve">अडियो रोक्‍नुहोस्। </w:t>
      </w:r>
    </w:p>
    <w:p>
      <w:pPr/>
      <w:r>
        <w:rPr>
          <w:lang w:val="ne_NP" w:bidi="ne_NP"/>
        </w:rPr>
      </w:r>
      <w:r>
        <w:rPr>
          <w:lang w:val="ne_NP" w:bidi="ne_NP"/>
        </w:rPr>
        <w:t>अर्को पटक, समूहको प्रत्येक सदस्यले कम्तिमा पनि एकचोटि सम्पूर्ण खण्डलाई नरोकी भन्नुपर्छ। समूहको सदस्यले खण्डलाई सम्झन मद्दत गर्न कुनैपनि वस्तुहरू, चालहरू, वा तिनीहरूको स्टोरीबोर्ड प्रयोग गर्न सक्छन्।</w:t>
      </w:r>
    </w:p>
    <w:p>
      <w:pPr/>
      <w:r>
        <w:rPr>
          <w:lang w:val="ne_NP" w:bidi="ne_NP"/>
        </w:rPr>
      </w:r>
      <w:r>
        <w:rPr>
          <w:lang w:val="ne_NP" w:bidi="ne_NP"/>
        </w:rPr>
        <w:t xml:space="preserve">अडियो रोक्‍नुहोस्। </w:t>
      </w:r>
    </w:p>
    <w:p>
      <w:pPr/>
      <w:r>
        <w:rPr>
          <w:lang w:val="ne_NP" w:bidi="ne_NP"/>
        </w:rPr>
      </w:r>
      <w:r>
        <w:rPr>
          <w:lang w:val="ne_NP" w:bidi="ne_NP"/>
        </w:rPr>
        <w:t>त्यसपछि, तपाईंलाई सबैभन्दा बढी मनपरेको खण्डको संस्करण कस्को हो समूहले निर्णय गर्न सक्छ। तपाईंले एउटा समूहको सदस्यले एउटा दृश्य बताएको तरिका मनपर्यो तर तपाईंले अर्को दृश्य अर्कै समूहको सदस्यले बताएको तरिका मनपर्यो भनेर निर्णय गर्न सक्नुहुन्छ।</w:t>
      </w:r>
    </w:p>
    <w:p>
      <w:pPr/>
      <w:r>
        <w:rPr>
          <w:lang w:val="ne_NP" w:bidi="ne_NP"/>
        </w:rPr>
      </w:r>
      <w:r>
        <w:rPr>
          <w:lang w:val="ne_NP" w:bidi="ne_NP"/>
        </w:rPr>
        <w:t xml:space="preserve">अडियो रोक्‍नुहोस्। </w:t>
      </w:r>
    </w:p>
    <w:p>
      <w:pPr/>
      <w:r>
        <w:rPr>
          <w:lang w:val="ne_NP" w:bidi="ne_NP"/>
        </w:rPr>
      </w:r>
      <w:r>
        <w:rPr>
          <w:lang w:val="ne_NP" w:bidi="ne_NP"/>
        </w:rPr>
        <w:t>अन्तमा, समूहले सबैजना सहमत हुने खण्डको अन्तिम संस्करणलाई सँगै राख्न सक्छन्। समूहको प्रत्येक सदस्यले यस खण्डको अन्तिम संस्करण सुनाउने अभ्यास गर्नुपर्छ।</w:t>
      </w:r>
      <w:r>
        <w:rPr>
          <w:lang w:val="ne_NP" w:bidi="ne_NP"/>
        </w:rPr>
      </w:r>
      <w:r>
        <w:rPr>
          <w:lang w:val="ne_NP" w:bidi="ne_NP"/>
        </w:rPr>
      </w:r>
    </w:p>
    <w:p>
      <w:pPr/>
      <w:r>
        <w:rPr>
          <w:lang w:val="ne_NP" w:bidi="ne_NP"/>
        </w:rPr>
      </w:r>
    </w:p>
    <w:p>
      <w:pPr>
        <w:pStyle w:val="Heading2"/>
      </w:pPr>
      <w:r>
        <w:rPr>
          <w:lang w:val="ne_NP" w:bidi="ne_NP"/>
        </w:rPr>
        <w:t>Genesis 42:1–26</w:t>
      </w:r>
      <w:r>
        <w:rPr>
          <w:lang w:val="ne_NP" w:bidi="ne_NP"/>
        </w:rPr>
      </w:r>
    </w:p>
    <w:p>
      <w:pPr>
        <w:pStyle w:val="Heading3"/>
      </w:pPr>
      <w:r>
        <w:rPr>
          <w:lang w:val="ne_NP" w:bidi="ne_NP"/>
        </w:rPr>
        <w:t>Step 1</w:t>
      </w:r>
    </w:p>
    <w:p>
      <w:pPr/>
      <w:r>
        <w:rPr>
          <w:lang w:val="ne_NP" w:bidi="ne_NP"/>
        </w:rPr>
      </w:r>
      <w:r>
        <w:rPr>
          <w:lang w:val="ne_NP" w:bidi="ne_NP"/>
        </w:rPr>
        <w:t>उत्पत्ति ४२:१–२६ सुन्नुहोस् र यसलाई आफ्नो हृदयमा राख्नुहोस्। पाठलाई तीन पटक सुन्नुहोस् (सम्भव छ भने तीन फरक अनुवादहरूमा)। त्यसपछि टोलीले निम्न प्रश्नहरूको छलफल गर्नुहोस:</w:t>
      </w:r>
    </w:p>
    <w:p>
      <w:pPr>
        <w:pStyle w:val="ListBullet"/>
        <w:spacing w:line="240" w:lineRule="auto"/>
        <w:ind w:left="720"/>
      </w:pPr>
      <w:r>
        <w:rPr>
          <w:lang w:val="ne_NP" w:bidi="ne_NP"/>
        </w:rPr>
      </w:r>
      <w:r>
        <w:rPr>
          <w:lang w:val="ne_NP" w:bidi="ne_NP"/>
        </w:rPr>
        <w:t>यो खण्डमा तपाईंलाई के मन पर्‍यो?</w:t>
      </w:r>
    </w:p>
    <w:p>
      <w:pPr>
        <w:pStyle w:val="ListBullet"/>
        <w:spacing w:line="240" w:lineRule="auto"/>
        <w:ind w:left="720"/>
      </w:pPr>
      <w:r>
        <w:rPr>
          <w:lang w:val="ne_NP" w:bidi="ne_NP"/>
        </w:rPr>
      </w:r>
      <w:r>
        <w:rPr>
          <w:lang w:val="ne_NP" w:bidi="ne_NP"/>
        </w:rPr>
        <w:t>तपाईलाई के मन परेन वा के बुझ्नुभएन?</w:t>
      </w:r>
    </w:p>
    <w:p>
      <w:pPr>
        <w:pStyle w:val="ListBullet"/>
        <w:spacing w:line="240" w:lineRule="auto"/>
        <w:ind w:left="720"/>
      </w:pPr>
      <w:r>
        <w:rPr>
          <w:lang w:val="ne_NP" w:bidi="ne_NP"/>
        </w:rPr>
      </w:r>
      <w:r>
        <w:rPr>
          <w:lang w:val="ne_NP" w:bidi="ne_NP"/>
        </w:rPr>
        <w:t>यो कथाले हामीलाई परमेश्वरको बारेमा के भन्छ?</w:t>
      </w:r>
    </w:p>
    <w:p>
      <w:pPr>
        <w:pStyle w:val="ListBullet"/>
        <w:spacing w:line="240" w:lineRule="auto"/>
        <w:ind w:left="720"/>
      </w:pPr>
      <w:r>
        <w:rPr>
          <w:lang w:val="ne_NP" w:bidi="ne_NP"/>
        </w:rPr>
      </w:r>
      <w:r>
        <w:rPr>
          <w:lang w:val="ne_NP" w:bidi="ne_NP"/>
        </w:rPr>
        <w:t>यो खण्डले मानिसबारे हामीलाई के भन्दछ?</w:t>
      </w:r>
    </w:p>
    <w:p>
      <w:pPr>
        <w:pStyle w:val="ListBullet"/>
        <w:spacing w:line="240" w:lineRule="auto"/>
        <w:ind w:left="720"/>
      </w:pPr>
      <w:r>
        <w:rPr>
          <w:lang w:val="ne_NP" w:bidi="ne_NP"/>
        </w:rPr>
      </w:r>
      <w:r>
        <w:rPr>
          <w:lang w:val="ne_NP" w:bidi="ne_NP"/>
        </w:rPr>
        <w:t>यो खण्डले कसरी हाम्रो दैनिक जीवनलाई प्रभाव पार्छ?</w:t>
      </w:r>
    </w:p>
    <w:p>
      <w:pPr>
        <w:pStyle w:val="ListBullet"/>
        <w:spacing w:line="240" w:lineRule="auto"/>
        <w:ind w:left="720"/>
      </w:pPr>
      <w:r>
        <w:rPr>
          <w:lang w:val="ne_NP" w:bidi="ne_NP"/>
        </w:rPr>
      </w:r>
      <w:r>
        <w:rPr>
          <w:lang w:val="ne_NP" w:bidi="ne_NP"/>
        </w:rPr>
        <w:t>यो कथा सुन्नु पर्ने तपाईंले चिन्नुभएको व्यक्ति को हुनुहुन्छ?</w:t>
      </w:r>
      <w:r>
        <w:rPr>
          <w:lang w:val="ne_NP" w:bidi="ne_NP"/>
        </w:rPr>
      </w:r>
    </w:p>
    <w:p>
      <w:pPr>
        <w:pStyle w:val="Heading3"/>
      </w:pPr>
      <w:r>
        <w:rPr>
          <w:lang w:val="ne_NP" w:bidi="ne_NP"/>
        </w:rPr>
        <w:t>Step 2</w:t>
      </w:r>
    </w:p>
    <w:p>
      <w:pPr/>
      <w:r>
        <w:rPr>
          <w:lang w:val="ne_NP" w:bidi="ne_NP"/>
        </w:rPr>
      </w:r>
      <w:r>
        <w:rPr>
          <w:lang w:val="ne_NP" w:bidi="ne_NP"/>
        </w:rPr>
        <w:t>मञ्चको तयारी</w:t>
      </w:r>
    </w:p>
    <w:p>
      <w:pPr/>
      <w:r>
        <w:rPr>
          <w:lang w:val="ne_NP" w:bidi="ne_NP"/>
        </w:rPr>
      </w:r>
      <w:r>
        <w:rPr>
          <w:lang w:val="ne_NP" w:bidi="ne_NP"/>
        </w:rPr>
        <w:t>उत्पत्ति ४२:१–२६</w:t>
      </w:r>
    </w:p>
    <w:p>
      <w:pPr/>
      <w:r>
        <w:rPr>
          <w:lang w:val="ne_NP" w:bidi="ne_NP"/>
        </w:rPr>
      </w:r>
      <w:r>
        <w:rPr>
          <w:lang w:val="ne_NP" w:bidi="ne_NP"/>
        </w:rPr>
        <w:t>पाठलाई बुझ्न-सजिलो संस्करणमा एकपटक सुन्नुहोस्।</w:t>
      </w:r>
    </w:p>
    <w:p>
      <w:pPr/>
      <w:r>
        <w:rPr>
          <w:lang w:val="ne_NP" w:bidi="ne_NP"/>
        </w:rPr>
      </w:r>
      <w:r>
        <w:rPr>
          <w:lang w:val="ne_NP" w:bidi="ne_NP"/>
        </w:rPr>
        <w:t>अघिल्लो खण्डमा, योसेफले प्रशस्त फसलको ७ वर्षमा अतिरिक्त अन्न भण्डारण गरे। जब अनिकाल सुरु भयो, तब अनिकाल गम्भीर थियो र वरिपरिका देशहरूमा पनि थियो। याकूब र याकूबको परिवार अनिकालबाट पीडित थिए। यो योसेफको कथाको अर्को भागको एउटा कथात्मक विवरण हो।</w:t>
      </w:r>
    </w:p>
    <w:p>
      <w:pPr/>
      <w:r>
        <w:rPr>
          <w:lang w:val="ne_NP" w:bidi="ne_NP"/>
        </w:rPr>
      </w:r>
      <w:r>
        <w:rPr>
          <w:lang w:val="ne_NP" w:bidi="ne_NP"/>
        </w:rPr>
        <w:t>कनानमा अनिकाल भीषण छ र अन्न सकिँदै गएको छ। त्यहाँ खाने केही बाँकी छैन। याकूबले मिश्रमा अनाज छ भन्ने कुरा सुनेर आफ्ना १० जना ठूला छोराहरूलाई परिवारका लागि अनाज किन्न पठाउँछन्। याकूबले बिन्यामिनलाई अरूसँग मिश्र जान दिएनन्। बेन्जामिन राहेलका दोस्रो छोरा थिए। याकूबले राहेललाई प्रेम गर्थे। याकूब बिन्यामीनका भाइ योसेफ मरेका छन् भन्ने कुरा विश्वास गर्छन्। मिश्रमा बेन्जामिनलाई कुनै हानि हुन सक्छ भन्ने डरले याकूबले बेन्जामिनलाई कनानमै राखे। कनान र मिश्रको नक्सा देखाउनुहोस् जसमा हेब्रोन र मिश्र बीचको मार्ग चिन्ह लगाइएको होस्।</w:t>
      </w:r>
    </w:p>
    <w:p>
      <w:pPr/>
      <w:r>
        <w:rPr>
          <w:lang w:val="ne_NP" w:bidi="ne_NP"/>
        </w:rPr>
      </w:r>
      <w:r>
        <w:rPr>
          <w:lang w:val="ne_NP" w:bidi="ne_NP"/>
        </w:rPr>
        <w:t>जब दाजुभाइहरू मिश्रमा आइपुग्छन्, तिनीहरूले योसेफलाई भेट्छन्। योसेफ सबै मिश्रका राज्यपाल हुन् र अन्न बेच्ने जिम्मामा छन्। जब दाजुभाइहरू योसेफकहाँ आए, तिनीहरूले आफ्नो अनुहार जमिनमा टेकाएर योसेफको अगाडि दण्डवत् गरे। रोक्नुहोस् र छलफल गर्नुहोस्: तपाईंको देशको दोस्रो सबैभन्दा शक्तिशाली व्यक्तिलाई कसैले भेटेको बारेमा एउटा कथा सुनाउनुहोस्। यो व्यक्तिले त्यो शक्तिशाली मानिसलाई कसरी अभिवादन गर्छ?</w:t>
      </w:r>
    </w:p>
    <w:p>
      <w:pPr/>
      <w:r>
        <w:rPr>
          <w:lang w:val="ne_NP" w:bidi="ne_NP"/>
        </w:rPr>
      </w:r>
      <w:r>
        <w:rPr>
          <w:lang w:val="ne_NP" w:bidi="ne_NP"/>
        </w:rPr>
        <w:t>जब योसेफले आफ्ना भाइहरूलाई निहुरिएको देखे, तब उनले आफू सानो छँदा देखेका सपनाहरू सम्झे। प्रत्येक सपनाले ती दाजुभाइहरू एक दिन योसेफको अगाडि झुक्नेछन् भन्ने भविष्यवाणी गरेको देखिन्थ्यो। योसेफले आफ्ना भाइहरूलाई चिने। योसेफले तिनीहरूलाई अन्तिम पटक देखेका बेला ती दाजुभाइहरू सबै वयस्क पुरुष थिए। दाजुभाइहरूले एउटै तरिकाले लुगा लगाउने गर्थे र उनीहरूको दाह्री हुन्थ्यो। दाजुभाइहरूले योसेफलाई चिनेनन्। योसेफ मिश्रका एक महत्त्वपूर्ण राज्यपालको रूपमा सजिएका थिए। जब दाजुभाइहरूले योसेफलाई अन्तिम पटक देखे, तब योसेफ अझै लगभग १७ वर्षका केटा थिए र उनलाई दासको रूपमा लगिएको थियो। अब योसेफ लगभग ४० वर्षका छन्। रोक्नुहोस् र छलफल गर्नुहोस्: किशोरदेखि अधबैंसे उमेरसम्मको एक व्यक्तिको कथा सुनाउनुहोस्। उनको रूप र उनको अनुहार पनि कसरी परिवर्तन हुन्छ?</w:t>
      </w:r>
    </w:p>
    <w:p>
      <w:pPr/>
      <w:r>
        <w:rPr>
          <w:lang w:val="ne_NP" w:bidi="ne_NP"/>
        </w:rPr>
      </w:r>
      <w:r>
        <w:rPr>
          <w:lang w:val="ne_NP" w:bidi="ne_NP"/>
        </w:rPr>
        <w:t>योसेफले आफ्ना दाजुभाइहरूसँग कठोर कुरा गर्छन्। केही अनुवादहरूका अनुसार योसेफले आफ्ना दाजुभाइहरूसँग कठोर वा आक्रामक रूपमा कुरा गरेका थिए। योसेफले दाजुभाइहरूलाई जासुसको आरोप लगाउँछन्। जासूस भनेको युद्धमा मद्दत गर्न वा कुनै कुरा चोर्न जस्ता नकारात्मक उद्देश्यका लागि विशेष जानकारी जम्मा गर्न गोप्य रूपमा आउने व्यक्ति हो। दाजुभाइहरूले मिश्रका कमजोरीहरू वा मिश्रमा आक्रमण गर्न सम्भव हुने ठाउँहरू पत्ता लगाउने प्रयास गरिरहेका छन् भनी योसेफ भन्छन्।</w:t>
      </w:r>
    </w:p>
    <w:p>
      <w:pPr/>
      <w:r>
        <w:rPr>
          <w:lang w:val="ne_NP" w:bidi="ne_NP"/>
        </w:rPr>
      </w:r>
      <w:r>
        <w:rPr>
          <w:lang w:val="ne_NP" w:bidi="ne_NP"/>
        </w:rPr>
        <w:t>जब दाजुभाइहरूले योसेफसँग कुरा गर्छन्, तिनीहरूले "मेरो मालिक" शब्द प्रयोग गर्छन्। मेरो प्रभु आदर देखाउने एउटा उपाधि हो। आदरका अन्य शब्दहरू सर वा मालिक हुन सक्छन्। यी शब्दहरूको अर्थ राज्यपालको रूपमा योसेफको पद वा स्थिति दाजुभाइहरूको भन्दा उच्च थियो भन्ने हुन्छ। रोक्नुहोस् र छलफल गर्नुहोस्: गाउँको प्रमुख वा प्रान्तको राज्यपालकहाँ केही माग्न जाने व्यक्तिको बारेमा एउटा कथा सुनाउनुहोस्। यो व्यक्तिले प्रमुख वा राज्यपालसँग सिधै कुरा गर्दा कुन आदरार्थी शब्दहरू प्रयोग गर्छ?</w:t>
      </w:r>
    </w:p>
    <w:p>
      <w:pPr/>
      <w:r>
        <w:rPr>
          <w:lang w:val="ne_NP" w:bidi="ne_NP"/>
        </w:rPr>
      </w:r>
      <w:r>
        <w:rPr>
          <w:lang w:val="ne_NP" w:bidi="ne_NP"/>
        </w:rPr>
        <w:t>१० दाजुभाइहरूले उनीहरू एउटै बुबाका कुल १२ जना दाजुभाइ भएको कुरा बताउँछन्। तिनीहरू एउटै बुबाका हुन् भन्ने कुरा बताउनु उनीहरू जासूस हुन सक्दैनन् भन्ने कुरा व्याख्या गर्ने एउटा तरिका हो। कसैले पनि आफ्ना सबै छोराहरूलाई जासूसको रूपमा पठाउने र आफ्ना सबै छोराहरू गुमाउने जोखिम लिने थिएन। ती १० दाजुभाइहरू भन्छन् कि एक भाइ बुबासँग घरमै छोडिएका छन् र अर्को भाइ हराएका छन् वा अहिले जीवित छैनन्। तिनीहरूको अर्थ योसेफ मरेका छन् भन्ने हो। कोही व्यक्ति अब रहेनन् वा उनीहरूका साथमा छैनन् भन्नु भनेको उनी बितेका हुन् भन्ने कुरा व्यक्त गर्ने एउटा विनम्र तरिका हो। रोक्नुहोस् र छलफल गर्नुहोस्: केही समय अघि बितेका व्यक्तिको बारेमा एउटा कथा सुनाउनुहोस्। कथाकारले त्यो व्यक्ति मरेको छ भनेर कसरी भन्छन् भनेर ध्यानपूर्वक सुन्नुहोस्।</w:t>
      </w:r>
    </w:p>
    <w:p>
      <w:pPr/>
      <w:r>
        <w:rPr>
          <w:lang w:val="ne_NP" w:bidi="ne_NP"/>
        </w:rPr>
      </w:r>
      <w:r>
        <w:rPr>
          <w:lang w:val="ne_NP" w:bidi="ne_NP"/>
        </w:rPr>
        <w:t>जब योसेफले फेरि दाजुभाइहरूसँग कुरा गर्छन्, तब योसेफले एउटा शपथ प्रयोग गर्छन्। मानिसहरूले आफ्नो सहमतिमा रहनुपर्छ र यसलाई परिवर्तन गर्न सकिँदैन भनेर थाहा पाउन एउटा प्रतिज्ञामा शपथ थपिन्छ। योसेफले राजाको जीवनको शपथ खाए। यसरी राजाको नामको शपथ खाँदा योसेफले यो साँच्चै हुनेछ भनेर भनिरहेका छन्। त्यो संस्कृति र समयमा, राजाको शपथ खानु यो भाकल गम्भीर छ भन्ने कुरामा जोड दिने एउटा तरिका थियो। योसेफले आफ्नो भाकललाई कानुनी दर्जा पनि दिइरहेका थिए। योसेफले भनिरहेका थिए कि दाजुभाइहरूले उनको आज्ञा पालन नगरेमा उनीहरूलाई सजाय हुनेछ। योसेफले दाजुभाइहरूसँग कुरा गर्दा शपथ दोहोर्याउँछन्। रोक्नुहोस् र छलफल गर्नुहोस्: धेरै महत्त्वपूर्ण भनाइ राख्ने व्यक्तिको बारेमा एउटा कथा सुनाउनुहोस्। यी व्यक्तिले आफूले भनेको कुरा गर्ने विचार गरेका छन् भनेर तपाईंलाई कसरी थाहा भयो? यो गम्भीर छ भन्ने कुरा तपाईंलाई बुझ्न उनले कुन शब्द वा अभिव्यक्तिहरू प्रयोग गरे?</w:t>
      </w:r>
    </w:p>
    <w:p>
      <w:pPr/>
      <w:r>
        <w:rPr>
          <w:lang w:val="ne_NP" w:bidi="ne_NP"/>
        </w:rPr>
      </w:r>
      <w:r>
        <w:rPr>
          <w:lang w:val="ne_NP" w:bidi="ne_NP"/>
        </w:rPr>
        <w:t>योसेफले सबै १० दाजुभाइहरूलाई ३ दिनका लागि जेलमा हाले। त्यसपछि योसेफले फेरि तिनीहरूसँग कुरा गर्छन्। योसेफ भन्छन्, "म परमेश्वरको भय मान्ने मानिस हुँ।" यसको अर्थ योसेफले परमेश्वरलाई सम्मान वा आदर गर्छन्। योसेफले दाजुभाइहरूलाई आफूले पनि उनीहरूले आराधना गर्ने उही परमेश्वरलाई नै सम्मान गर्ने कुरा बताउँछन्। अन्ततः योसेफले अरूहरू गएर आफ्नो कान्छो भाइलाई लिएर नफर्कुन्जेलसम्म एक जना भाइ झ्यालखानमै बस्नुपर्ने माग गर्छन्। दाजुभाइहरू आपसमा र आफ्नै भाषामा कुरा गर्छन्। योसेफले तिनीहरूले के भनिरहेका छन् भनेर बुझ्छन्। योसेफले तिनीहरूको भाषा बुझ्न सक्छन् भन्ने कुरा दाजुभाइहरूलाई थाहा छैन। योसेफले दाजुभाइहरूले आफूलाई दासको रूपमा बेच्दा गलत गरेका थिए भन्ने कुरा एक अर्कासँग स्वीकार गरेको सुने। योसेफ एकातिर फर्किए र रुन थाले। यसले यो बुझाउँछ कि योसेफ तिनीहरूको दृष्टिबाट ओझेलमा गएर रोए। योसेफले योसेफप्रति गरिएको गल्तीको उनीहरूको स्वीकारोक्ति सुनेका र बुझेका थिए। योसेफले तिनीहरूलाई आफूले बुझेको कुरा थाहा नदिए।</w:t>
      </w:r>
    </w:p>
    <w:p>
      <w:pPr/>
      <w:r>
        <w:rPr>
          <w:lang w:val="ne_NP" w:bidi="ne_NP"/>
        </w:rPr>
      </w:r>
      <w:r>
        <w:rPr>
          <w:lang w:val="ne_NP" w:bidi="ne_NP"/>
        </w:rPr>
        <w:t>रूबेनले आफ्ना दाजुभाइहरूसँग कुरा गर्दा दुईवटा शब्द-चित्रहरू प्रयोग गरे। रूबेनले जवाफको आवश्यकता नपर्ने एउटा प्रश्न सोधे। रूबेनले भने, मैले तिमीहरूलाई केटाको विरुद्धमा पाप नगर्न भनेको थिएँ। यहाँ पाप शब्दको अर्थ कसैलाई हानि गर्नु वा अन्याय गर्नु हो। त्यसपछि रूबेन भन्छन्, "हामीले उसको रगतको हिसाब दिनुपर्छ।" रगत जीवनको एउटा शब्द-चित्र हो। दाजुभाइहरूले योसेफलाई मारेनन्। तिनीहरूले योसेफलाई दासको रूपमा बेचे र उनलाई मिश्रतर्फ प्रस्थान गरेको हेरे। योसेफको मृत्युका लागि तिनीहरू जिम्मेवार छन्। दाजुभाइहरू सबै योसेफ मरेका छन् भनेर विश्वास गर्छन्। योसेफले दासको रूपमा कनान छोडेको २० वर्षभन्दा बढी भइसकेको छ।</w:t>
      </w:r>
    </w:p>
    <w:p>
      <w:pPr/>
      <w:r>
        <w:rPr>
          <w:lang w:val="ne_NP" w:bidi="ne_NP"/>
        </w:rPr>
      </w:r>
      <w:r>
        <w:rPr>
          <w:lang w:val="ne_NP" w:bidi="ne_NP"/>
        </w:rPr>
        <w:t>योसेफले शिमोनलाई जेलमा राखे र अरूलाई अनाजको बोराहरू दिएर घर पठाए। योसेफले नोकरहरूलाई प्रत्येक व्यक्तिको अनाजको पैसा उसैको अनाजको बोराको माथिल्लो भागमा राखिदिन आदेश दिए। दाजुभाइहरू, जो अहिले कुल ९ जना थिए, कनान फर्केर गए। १०औ भाइ कैदीको रूपमा मिश्रमा रहे।</w:t>
      </w:r>
      <w:r>
        <w:rPr>
          <w:lang w:val="ne_NP" w:bidi="ne_NP"/>
        </w:rPr>
      </w:r>
    </w:p>
    <w:p>
      <w:pPr>
        <w:pStyle w:val="Heading3"/>
      </w:pPr>
      <w:r>
        <w:rPr>
          <w:lang w:val="ne_NP" w:bidi="ne_NP"/>
        </w:rPr>
        <w:t>Step 3</w:t>
      </w:r>
    </w:p>
    <w:p>
      <w:pPr/>
      <w:r>
        <w:rPr>
          <w:lang w:val="ne_NP" w:bidi="ne_NP"/>
        </w:rPr>
      </w:r>
      <w:r>
        <w:rPr>
          <w:lang w:val="ne_NP" w:bidi="ne_NP"/>
        </w:rPr>
        <w:t>संस्करणलाई सजिलोसँग बुझ्न पाठलाई फेरी एकपटक सुन्नुहोस्।</w:t>
      </w:r>
    </w:p>
    <w:p>
      <w:pPr/>
      <w:r>
        <w:rPr>
          <w:lang w:val="ne_NP" w:bidi="ne_NP"/>
        </w:rPr>
      </w:r>
      <w:r>
        <w:rPr>
          <w:lang w:val="ne_NP" w:bidi="ne_NP"/>
        </w:rPr>
        <w:t>यस सत्रमा, यस कथालाई दृश्यात्मक बनाउन तपाईंले समूहलाई मद्दत गर्नुहुनेछ। तपाईंले समूहलाई दृश्यहरू, सेटिङ र कथाका पात्रहरू परिभाषित गर्न मद्दत गर्नुहुनेछ।</w:t>
      </w:r>
    </w:p>
    <w:p>
      <w:pPr/>
      <w:r>
        <w:rPr>
          <w:lang w:val="ne_NP" w:bidi="ne_NP"/>
        </w:rPr>
      </w:r>
      <w:r>
        <w:rPr>
          <w:lang w:val="ne_NP" w:bidi="ne_NP"/>
        </w:rPr>
        <w:t>यस कथामा ३ दृश्यहरू छन्।</w:t>
      </w:r>
    </w:p>
    <w:p>
      <w:pPr/>
      <w:r>
        <w:rPr>
          <w:lang w:val="ne_NP" w:bidi="ne_NP"/>
        </w:rPr>
      </w:r>
      <w:r>
        <w:rPr>
          <w:b/>
          <w:lang w:val="ne_NP" w:bidi="ne_NP"/>
        </w:rPr>
        <w:t>पहिलो दृश्य:</w:t>
      </w:r>
      <w:r>
        <w:rPr>
          <w:lang w:val="ne_NP" w:bidi="ne_NP"/>
        </w:rPr>
        <w:t xml:space="preserve"> कनानमा अनिकाल गम्भीर छ। याकूबले आफ्ना १० जना जेठा छोराहरूलाई अन्न किन्न मिश्र पठाउँछन्।</w:t>
      </w:r>
    </w:p>
    <w:p>
      <w:pPr/>
      <w:r>
        <w:rPr>
          <w:lang w:val="ne_NP" w:bidi="ne_NP"/>
        </w:rPr>
      </w:r>
      <w:r>
        <w:rPr>
          <w:b/>
          <w:lang w:val="ne_NP" w:bidi="ne_NP"/>
        </w:rPr>
        <w:t>दोस्रो दृश्य:</w:t>
      </w:r>
      <w:r>
        <w:rPr>
          <w:lang w:val="ne_NP" w:bidi="ne_NP"/>
        </w:rPr>
        <w:t xml:space="preserve"> १० दाजुभाइहरू मिश्र आइपुग्छन् र योसेफलाई भेट्छन्। योसेफले तिनीहरूलाई जासूस भएको आरोप लगाउँछन्। योसेफले १० दाजुभाइहरूलाई ३ दिनको लागि जेलमा हाले।</w:t>
      </w:r>
    </w:p>
    <w:p>
      <w:pPr/>
      <w:r>
        <w:rPr>
          <w:lang w:val="ne_NP" w:bidi="ne_NP"/>
        </w:rPr>
      </w:r>
      <w:r>
        <w:rPr>
          <w:b/>
          <w:lang w:val="ne_NP" w:bidi="ne_NP"/>
        </w:rPr>
        <w:t>तेस्रो दृश्य:</w:t>
      </w:r>
      <w:r>
        <w:rPr>
          <w:lang w:val="ne_NP" w:bidi="ne_NP"/>
        </w:rPr>
        <w:t xml:space="preserve"> ३ दिनको अन्त्यमा, योसेफको दाजुभाइहरूसँग अर्को भेटघाट हुन्छ। योसेफले आफ्ना दाजुभाइहरूले आफूलाई दुर्व्यवहार गरेकोमा आफ्नो अपराध स्वीकार गरेको सुन्छन्। योसेफ एकातिर फर्कन्छन् र रुन्छन्। योसेफले शिमोनलाई जेलमा हाल्छन् र अन्य ९ दाजुभाइहरूलाई कनान फिर्ता पठाउँछन्।</w:t>
      </w:r>
    </w:p>
    <w:p>
      <w:pPr/>
      <w:r>
        <w:rPr>
          <w:lang w:val="ne_NP" w:bidi="ne_NP"/>
        </w:rPr>
      </w:r>
      <w:r>
        <w:rPr>
          <w:lang w:val="ne_NP" w:bidi="ne_NP"/>
        </w:rPr>
        <w:t>यस कथामा यि पात्रहरु समावेश छन्:</w:t>
      </w:r>
    </w:p>
    <w:p>
      <w:pPr>
        <w:pStyle w:val="ListBullet"/>
        <w:spacing w:line="240" w:lineRule="auto"/>
        <w:ind w:left="720"/>
      </w:pPr>
      <w:r>
        <w:rPr>
          <w:lang w:val="ne_NP" w:bidi="ne_NP"/>
        </w:rPr>
      </w:r>
      <w:r>
        <w:rPr>
          <w:lang w:val="ne_NP" w:bidi="ne_NP"/>
        </w:rPr>
        <w:t>योसेफ</w:t>
      </w:r>
    </w:p>
    <w:p>
      <w:pPr>
        <w:pStyle w:val="ListBullet"/>
        <w:spacing w:line="240" w:lineRule="auto"/>
        <w:ind w:left="720"/>
      </w:pPr>
      <w:r>
        <w:rPr>
          <w:lang w:val="ne_NP" w:bidi="ne_NP"/>
        </w:rPr>
      </w:r>
      <w:r>
        <w:rPr>
          <w:lang w:val="ne_NP" w:bidi="ne_NP"/>
        </w:rPr>
        <w:t>रूबेन</w:t>
      </w:r>
    </w:p>
    <w:p>
      <w:pPr>
        <w:pStyle w:val="ListBullet"/>
        <w:spacing w:line="240" w:lineRule="auto"/>
        <w:ind w:left="720"/>
      </w:pPr>
      <w:r>
        <w:rPr>
          <w:lang w:val="ne_NP" w:bidi="ne_NP"/>
        </w:rPr>
      </w:r>
      <w:r>
        <w:rPr>
          <w:lang w:val="ne_NP" w:bidi="ne_NP"/>
        </w:rPr>
        <w:t>शिमोन</w:t>
      </w:r>
    </w:p>
    <w:p>
      <w:pPr>
        <w:pStyle w:val="ListBullet"/>
        <w:spacing w:line="240" w:lineRule="auto"/>
        <w:ind w:left="720"/>
      </w:pPr>
      <w:r>
        <w:rPr>
          <w:lang w:val="ne_NP" w:bidi="ne_NP"/>
        </w:rPr>
      </w:r>
      <w:r>
        <w:rPr>
          <w:lang w:val="ne_NP" w:bidi="ne_NP"/>
        </w:rPr>
        <w:t>अन्य दाजुभाइहरू</w:t>
      </w:r>
    </w:p>
    <w:p>
      <w:pPr>
        <w:pStyle w:val="ListBullet"/>
        <w:spacing w:line="240" w:lineRule="auto"/>
        <w:ind w:left="720"/>
      </w:pPr>
      <w:r>
        <w:rPr>
          <w:lang w:val="ne_NP" w:bidi="ne_NP"/>
        </w:rPr>
      </w:r>
      <w:r>
        <w:rPr>
          <w:lang w:val="ne_NP" w:bidi="ne_NP"/>
        </w:rPr>
        <w:t>याकूब</w:t>
      </w:r>
    </w:p>
    <w:p>
      <w:pPr>
        <w:pStyle w:val="ListBullet"/>
        <w:spacing w:line="240" w:lineRule="auto"/>
        <w:ind w:left="720"/>
      </w:pPr>
      <w:r>
        <w:rPr>
          <w:lang w:val="ne_NP" w:bidi="ne_NP"/>
        </w:rPr>
      </w:r>
      <w:r>
        <w:rPr>
          <w:lang w:val="ne_NP" w:bidi="ne_NP"/>
        </w:rPr>
        <w:t>योसेफका अनुवादक</w:t>
      </w:r>
    </w:p>
    <w:p>
      <w:pPr>
        <w:pStyle w:val="ListBullet"/>
        <w:spacing w:line="240" w:lineRule="auto"/>
        <w:ind w:left="720"/>
      </w:pPr>
      <w:r>
        <w:rPr>
          <w:lang w:val="ne_NP" w:bidi="ne_NP"/>
        </w:rPr>
      </w:r>
      <w:r>
        <w:rPr>
          <w:lang w:val="ne_NP" w:bidi="ne_NP"/>
        </w:rPr>
        <w:t>बेन्जामिनको उल्लेख छ</w:t>
      </w:r>
    </w:p>
    <w:p>
      <w:pPr/>
      <w:r>
        <w:rPr>
          <w:lang w:val="ne_NP" w:bidi="ne_NP"/>
        </w:rPr>
      </w:r>
      <w:r>
        <w:rPr>
          <w:lang w:val="ne_NP" w:bidi="ne_NP"/>
        </w:rPr>
        <w:t>यस सत्रमा, समूहलाई स्टोरीबोर्ड बनाउन, चित्र कोर्न वा कुनै प्रकारका हेरफेर गर्न मिल्ने वस्तुहरू (जस्तै ढुङ्गा, लठ्ठी, बच्चाहरूको खेलौनाहरू) प्रयोग गरेर कथा र त्यसमा भएका क्रियाकलापलाई दृश्यात्मक बनाउनुहोस्।</w:t>
      </w:r>
    </w:p>
    <w:p>
      <w:pPr/>
      <w:r>
        <w:rPr>
          <w:lang w:val="ne_NP" w:bidi="ne_NP"/>
        </w:rPr>
      </w:r>
      <w:r>
        <w:rPr>
          <w:lang w:val="ne_NP" w:bidi="ne_NP"/>
        </w:rPr>
        <w:t>दृश्य १ कनानमा अनिकाल पुगेसँगै सुरु हुन्छ। मिश्रमा अनाज छ भन्ने कुरा याकूबले सुने। त्यसपछि याकूबले जवाफको आवश्यकता नपर्ने प्रश्न सोध्छन्। यो "तपाईंहरू सबै एक अर्कालाई हेर्दै उभिरहनुभएको छ" जस्तो एउटा सकारात्मक कथन हुन सक्छ। याकूबले परिवारका लागि अनाज किन्न १० जना जेठा छोराहरूलाई मिश्र पठाउँछन्। याकूबले आफ्ना छोराहरूसँग कुरा गर्न थाल्दा उनले ध्यान आकर्षित गर्ने शब्द प्रयोग गर्छन्। याकूबले "हेर" भन्छन्। याकूबले बेन्जामिनलाई घरमा राख्छन्। याकूबलाई बेन्जामिनलाई केही हुन सक्छ भन्ने डर छ।</w:t>
      </w:r>
    </w:p>
    <w:p>
      <w:pPr/>
      <w:r>
        <w:rPr>
          <w:lang w:val="ne_NP" w:bidi="ne_NP"/>
        </w:rPr>
      </w:r>
      <w:r>
        <w:rPr>
          <w:lang w:val="ne_NP" w:bidi="ne_NP"/>
        </w:rPr>
        <w:t>रोक्नुहोस् र छलफल गर्नुहोस्: एक बुबाले आफ्ना छोराहरूसँग कुरा गर्नुभएको एउटा कथा सुनाउनुहोस्। बुबासँग छोराहरूलाई दिने महत्त्वपूर्ण जानकारी छ। बुबाले उनीहरूको ध्यान आकर्षित गर्न प्रयोग गर्नुभएका शब्दहरूलाई ध्यान दिनुहोस्।</w:t>
      </w:r>
    </w:p>
    <w:p>
      <w:pPr/>
      <w:r>
        <w:rPr>
          <w:lang w:val="ne_NP" w:bidi="ne_NP"/>
        </w:rPr>
      </w:r>
      <w:r>
        <w:rPr>
          <w:lang w:val="ne_NP" w:bidi="ne_NP"/>
        </w:rPr>
        <w:t>दृश्य २ मा, जब दाजुभाइहरू मिश्रमा आइपुग्छन्, तिनीहरूको भेट मिश्रका राज्यपाल योसेफसँग हुन्छ। दाजुभाइहरूले योसेफलाई देख्दा योसेफलाई चिन्दैनन्। दाजुभाइहरूले उनलाई अन्तिम पटक देख्दा योसेफ १७ वर्षका थिए। मिश्रको शासनसत्तामा दोस्रो पद सम्हाल्दा योसेफ ३० वर्षका थिए। सात वर्षसम्म बालीको सहकाल भयो। अनिकाल यति लामो समयदेखि चलिरहेको छ कि दाजुभाइहरूसँग भएको खाना सकिइसकेको छ। यसको अर्थ दाजुभाइहरूले उनलाई अन्तिम पटक देखेका बेला योसेफ अझै केटा थिए, तर अब योसेफ ४० को दशकका एक मध्यम उमेरका व्यक्ति हुन्। यसका साथै, योसेफको मिश्री नाम छ, उनले एक मिश्रीले जस्तै लुगा लगाएका छन्, उनी तिनीहरूसँग मिश्री भाषामा बोलिरहेका छन् र सम्पूर्ण मिश्रमा राजापछिको सबैभन्दा महत्त्वपूर्ण पदमा छन्। दाजुभाइहरू योसेफलाई भेट्दा भुइँमा घोप्टो परेर निहुरिन्छन्।</w:t>
      </w:r>
    </w:p>
    <w:p>
      <w:pPr/>
      <w:r>
        <w:rPr>
          <w:lang w:val="ne_NP" w:bidi="ne_NP"/>
        </w:rPr>
      </w:r>
      <w:r>
        <w:rPr>
          <w:lang w:val="ne_NP" w:bidi="ne_NP"/>
        </w:rPr>
        <w:t>योसेफले आफ्ना दाजुभाइहरूलाई चिन्छन्। योसेफले तिनीहरूलाई अन्तिम पटक देखेका बेला तिनीहरू सबै वयस्क पुरुष थिए। तिनीहरूले एउटै तरिकाले लुगा लगाएका हुन्थे। योसेफले तिनीहरूलाई अन्तिम पटक देख्दाको जस्तै तिनीहरूका दाह्री थिए। योसेफले तिनीहरूको भाषा बुझ्छन्। यस खण्डको अन्तमा योसेफले एक दोभाषेको माध्यमबाट तिनीहरूसँग कुरा गरेको कुरा हामीलाई बताइएको छ। योसेफले भनेका सबै कुरा दोभाषेमार्फत हुन्छन्। दुभाषेले योसेफलाई दाजुभाइहरूले के भनिरहेका छन् भनेर बताउँछ।</w:t>
      </w:r>
    </w:p>
    <w:p>
      <w:pPr/>
      <w:r>
        <w:rPr>
          <w:lang w:val="ne_NP" w:bidi="ne_NP"/>
        </w:rPr>
      </w:r>
      <w:r>
        <w:rPr>
          <w:lang w:val="ne_NP" w:bidi="ne_NP"/>
        </w:rPr>
        <w:t>जब योसेफले आफ्ना दाजुभाइहरूसँग कुरा गर्छन्, तब योसेफले कठोर स्वरमा कुरा गर्छन् र तिनीहरूलाई जासूसहरू भएको आरोप लगाउँछन्। कठोर आवाज अप्रिय रूपमा तीखो वा खस्रो हुन्छ। दाजुभाइहरूले योसेफ मरेका छन् भन्ने कुरा संकेत गर्न शब्द-चित्रको प्रयोग गरेर आफ्नो परिवारको वर्णन गर्छन्। योसेफले आफ्ना दाजुभाइहरूसँग कुरा गर्दा कसम खान्छन् वा राजाको जीवनको शपथ लिन्छन्। योसेफ भन्छन् कि ९ जना दाजुभाइहरू मिश्रमा बस्नुपर्छ, जबकि एक भाइ कान्छो भाइलाई ल्याउन कनान फर्कन्छ। योसेफ भन्छन् कि तिनीहरूले सत्य बोलिरहेका छन् कि छैनन् भनेर थाहा पाउने एउटै मात्र तरिका यही हो। योसेफले यो एउटै शपथ दुई पटक प्रयोग गर्छन्। योसेफले फेरि दाजुभाइहरूलाई जासुसको आरोप लगाउँछन् र तिनीहरूलाई ३ दिनको लागि जेलमा राख्छन्।</w:t>
      </w:r>
    </w:p>
    <w:p>
      <w:pPr/>
      <w:r>
        <w:rPr>
          <w:lang w:val="ne_NP" w:bidi="ne_NP"/>
        </w:rPr>
      </w:r>
      <w:r>
        <w:rPr>
          <w:lang w:val="ne_NP" w:bidi="ne_NP"/>
        </w:rPr>
        <w:t>दृश्य ३ मा, योसेफले १० दाजुभाइहरूलाई जेलबाट बाहिर ल्याउँछन् र फेरि तिनीहरूलाई जासूस भएको आरोप लगाउँछन्। योसेफले दाजुभाइहरू एक अर्कासँग कुरा गरिरहेको सुने। योसेफप्रति गरेको व्यवहारमा आफूहरू गलत भएको कुरा उनीहरू स्वीकार गर्छन्। रूबेनले के भयो भनेर वर्णन गर्न शब्द-चित्रहरू प्रयोग गर्छन्। रूबेनले तिनीहरूलाई योसेफलाई दासको रूपमा बेच्दा योसेफ कति पीडामा थिए भन्ने कुरा देखेको सम्झाउँछन्। त्यसपछि रूबेनले दाजुभाइहरूलाई उनीहरूले योसेफलाई हानि गरेका छन् र योसेफको मृत्युका लागि तिनीहरू जिम्मेवार छन् भनेर सम्झाउँछन्।</w:t>
      </w:r>
    </w:p>
    <w:p>
      <w:pPr/>
      <w:r>
        <w:rPr>
          <w:lang w:val="ne_NP" w:bidi="ne_NP"/>
        </w:rPr>
      </w:r>
      <w:r>
        <w:rPr>
          <w:lang w:val="ne_NP" w:bidi="ne_NP"/>
        </w:rPr>
        <w:t>योसेफले दाजुभाइहरूको कुरा सुनिरहँदा, आफूहरूले भनेको कुरा उनले बुझ्न सक्छन् भन्ने कुरा उनीहरूलाई थाहा छैन। योसेफ भावविह्वल भए। योसेफ एकातिर फर्कन्छन् र रुन्छन्। यसको अर्थ दाजुभाइहरूले योसेफलाई रोइरहेको देख्दैनन्। योसेफले आफूलाई सम्हाल्छन् र फेरि दाजुभाइहरूसँग कुरा गर्छन्। आफ्नो संयम पुन: प्राप्त गर्नुको अर्थ तपाईं फेरि शान्त र सामान्य हुनु हो।</w:t>
      </w:r>
    </w:p>
    <w:p>
      <w:pPr/>
      <w:r>
        <w:rPr>
          <w:lang w:val="ne_NP" w:bidi="ne_NP"/>
        </w:rPr>
      </w:r>
      <w:r>
        <w:rPr>
          <w:lang w:val="ne_NP" w:bidi="ne_NP"/>
        </w:rPr>
        <w:t>योसेफले शिमोनलाई जेलमा हाल्न भाइको रूपमा रोजे, जबकि अन्य ९ जना कनान फर्किए। योसेफले आफ्ना नोकरहरूलाई तिनीहरूका अनाजका बोराहरू भर्न र प्रत्येक मानिसले तिरेको पैसाको थैली उसकै बोरामा राखिदिनु भनी आदेश दिए। योसेफले तिनीहरूलाई कनान फर्कने यात्राका लागि आवश्यक पर्ने कुराहरू दिए। ९ दाजुभाइहरू कनान फिर्ता गए।</w:t>
      </w:r>
      <w:r>
        <w:rPr>
          <w:lang w:val="ne_NP" w:bidi="ne_NP"/>
        </w:rPr>
      </w:r>
    </w:p>
    <w:p>
      <w:pPr>
        <w:pStyle w:val="Heading3"/>
      </w:pPr>
      <w:r>
        <w:rPr>
          <w:lang w:val="ne_NP" w:bidi="ne_NP"/>
        </w:rPr>
        <w:t>Step 4</w:t>
      </w:r>
    </w:p>
    <w:p>
      <w:pPr/>
      <w:r>
        <w:rPr>
          <w:lang w:val="ne_NP" w:bidi="ne_NP"/>
        </w:rPr>
      </w:r>
      <w:r>
        <w:rPr>
          <w:lang w:val="ne_NP" w:bidi="ne_NP"/>
        </w:rPr>
        <w:t>संस्करणलाई सजिलोसँग बुझ्न पाठलाई फेरी एकपटक सुन्नुहोस्।</w:t>
      </w:r>
    </w:p>
    <w:p>
      <w:pPr/>
      <w:r>
        <w:rPr>
          <w:lang w:val="ne_NP" w:bidi="ne_NP"/>
        </w:rPr>
      </w:r>
      <w:r>
        <w:rPr>
          <w:lang w:val="ne_NP" w:bidi="ne_NP"/>
        </w:rPr>
        <w:t>यस सत्रमा, टोलीले कथालाई नाटकीय बनाउनेछ।</w:t>
      </w:r>
    </w:p>
    <w:p>
      <w:pPr/>
      <w:r>
        <w:rPr>
          <w:lang w:val="ne_NP" w:bidi="ne_NP"/>
        </w:rPr>
      </w:r>
      <w:r>
        <w:rPr>
          <w:lang w:val="ne_NP" w:bidi="ne_NP"/>
        </w:rPr>
        <w:t>यस कथामा ३ दृश्यहरू छन्।</w:t>
      </w:r>
    </w:p>
    <w:p>
      <w:pPr/>
      <w:r>
        <w:rPr>
          <w:lang w:val="ne_NP" w:bidi="ne_NP"/>
        </w:rPr>
      </w:r>
      <w:r>
        <w:rPr>
          <w:lang w:val="ne_NP" w:bidi="ne_NP"/>
        </w:rPr>
        <w:t>यस कथामा यि पात्रहरु समावेश छन्:</w:t>
      </w:r>
    </w:p>
    <w:p>
      <w:pPr>
        <w:pStyle w:val="ListBullet"/>
        <w:spacing w:line="240" w:lineRule="auto"/>
        <w:ind w:left="720"/>
      </w:pPr>
      <w:r>
        <w:rPr>
          <w:lang w:val="ne_NP" w:bidi="ne_NP"/>
        </w:rPr>
      </w:r>
      <w:r>
        <w:rPr>
          <w:lang w:val="ne_NP" w:bidi="ne_NP"/>
        </w:rPr>
        <w:t>योसेफ</w:t>
      </w:r>
    </w:p>
    <w:p>
      <w:pPr>
        <w:pStyle w:val="ListBullet"/>
        <w:spacing w:line="240" w:lineRule="auto"/>
        <w:ind w:left="720"/>
      </w:pPr>
      <w:r>
        <w:rPr>
          <w:lang w:val="ne_NP" w:bidi="ne_NP"/>
        </w:rPr>
      </w:r>
      <w:r>
        <w:rPr>
          <w:lang w:val="ne_NP" w:bidi="ne_NP"/>
        </w:rPr>
        <w:t>रूबेन</w:t>
      </w:r>
    </w:p>
    <w:p>
      <w:pPr>
        <w:pStyle w:val="ListBullet"/>
        <w:spacing w:line="240" w:lineRule="auto"/>
        <w:ind w:left="720"/>
      </w:pPr>
      <w:r>
        <w:rPr>
          <w:lang w:val="ne_NP" w:bidi="ne_NP"/>
        </w:rPr>
      </w:r>
      <w:r>
        <w:rPr>
          <w:lang w:val="ne_NP" w:bidi="ne_NP"/>
        </w:rPr>
        <w:t>शिमोन</w:t>
      </w:r>
    </w:p>
    <w:p>
      <w:pPr>
        <w:pStyle w:val="ListBullet"/>
        <w:spacing w:line="240" w:lineRule="auto"/>
        <w:ind w:left="720"/>
      </w:pPr>
      <w:r>
        <w:rPr>
          <w:lang w:val="ne_NP" w:bidi="ne_NP"/>
        </w:rPr>
      </w:r>
      <w:r>
        <w:rPr>
          <w:lang w:val="ne_NP" w:bidi="ne_NP"/>
        </w:rPr>
        <w:t>अन्य दाजुभाइहरू</w:t>
      </w:r>
    </w:p>
    <w:p>
      <w:pPr>
        <w:pStyle w:val="ListBullet"/>
        <w:spacing w:line="240" w:lineRule="auto"/>
        <w:ind w:left="720"/>
      </w:pPr>
      <w:r>
        <w:rPr>
          <w:lang w:val="ne_NP" w:bidi="ne_NP"/>
        </w:rPr>
      </w:r>
      <w:r>
        <w:rPr>
          <w:lang w:val="ne_NP" w:bidi="ne_NP"/>
        </w:rPr>
        <w:t>याकूब</w:t>
      </w:r>
    </w:p>
    <w:p>
      <w:pPr>
        <w:pStyle w:val="ListBullet"/>
        <w:spacing w:line="240" w:lineRule="auto"/>
        <w:ind w:left="720"/>
      </w:pPr>
      <w:r>
        <w:rPr>
          <w:lang w:val="ne_NP" w:bidi="ne_NP"/>
        </w:rPr>
      </w:r>
      <w:r>
        <w:rPr>
          <w:lang w:val="ne_NP" w:bidi="ne_NP"/>
        </w:rPr>
        <w:t>योसेफका अनुवादक</w:t>
      </w:r>
    </w:p>
    <w:p>
      <w:pPr>
        <w:pStyle w:val="ListBullet"/>
        <w:spacing w:line="240" w:lineRule="auto"/>
        <w:ind w:left="720"/>
      </w:pPr>
      <w:r>
        <w:rPr>
          <w:lang w:val="ne_NP" w:bidi="ne_NP"/>
        </w:rPr>
      </w:r>
      <w:r>
        <w:rPr>
          <w:lang w:val="ne_NP" w:bidi="ne_NP"/>
        </w:rPr>
        <w:t>बेन्जामिनको उल्लेख छ</w:t>
      </w:r>
    </w:p>
    <w:p>
      <w:pPr/>
      <w:r>
        <w:rPr>
          <w:lang w:val="ne_NP" w:bidi="ne_NP"/>
        </w:rPr>
      </w:r>
      <w:r>
        <w:rPr>
          <w:lang w:val="ne_NP" w:bidi="ne_NP"/>
        </w:rPr>
        <w:t>टोलीले कथालाई दुई पटक अभिनय गर्न लगाउनुहोस्। तिनीहरूले अनुवाद गरिरहेका भाषामा अभिनय गर्नुपर्छ। पहिला, टोलीले नरोकिकन कथालाई अभिनय गर्नु। दोस्रो पटक टोलीले कथालाई अभिनय गर्दा, तिनीहरूलाई कथाको विभिन्न ठाउँहरूमा रोक्नुहोस्।</w:t>
      </w:r>
    </w:p>
    <w:p>
      <w:pPr/>
      <w:r>
        <w:rPr>
          <w:lang w:val="ne_NP" w:bidi="ne_NP"/>
        </w:rPr>
      </w:r>
      <w:r>
        <w:rPr>
          <w:lang w:val="ne_NP" w:bidi="ne_NP"/>
        </w:rPr>
        <w:t>टोलीले पहिलो पटक कथालाई अभिनय गर्दा, संवाद, प्रवाह, प्लटलाइन र कथाको कालक्रममा ध्यान दिनुहोस्। कथा वा खण्डको महत्त्वपूर्ण वा कठिन भागहरूलाई अभिनय गर्नुपर्ने र छुटाउन नहुने कुरामा ध्यान दिनुहोस्। टोलीलाई कथाका भागहरू सम्झन मद्दत गर्नुहोस्।</w:t>
      </w:r>
    </w:p>
    <w:p>
      <w:pPr/>
      <w:r>
        <w:rPr>
          <w:lang w:val="ne_NP" w:bidi="ne_NP"/>
        </w:rPr>
      </w:r>
      <w:r>
        <w:rPr>
          <w:lang w:val="ne_NP" w:bidi="ne_NP"/>
        </w:rPr>
        <w:t>दृश्य १ मा, कनानमा अनिकाल गम्भीर छ। याकूबको परिवारको खाना सकिन्छ। याकूबले मिश्रमा अनाज छ भन्ने कुरा सुनेका छन्। याकूबले आफ्ना १० जना ठूला छोराहरूलाई अनाज किन्न मिश्र पठाउँछन्। याकूबले बेन्जामिनलाई घरमा राख्छन्।</w:t>
      </w:r>
    </w:p>
    <w:p>
      <w:pPr/>
      <w:r>
        <w:rPr>
          <w:lang w:val="ne_NP" w:bidi="ne_NP"/>
        </w:rPr>
      </w:r>
      <w:r>
        <w:rPr>
          <w:lang w:val="ne_NP" w:bidi="ne_NP"/>
        </w:rPr>
        <w:t>अभिनय रोक्नुहोस्: याकूबलाई सोध्नुहोस्, "तपाईंले बिन्यामिनलाई किन अरूसँग जान दिनुहुन्न?" तपाईंले सुन्न सक्नुहुन्छ, "राहेलबाट मसँग बाँकी रहेको एक मात्र व्यक्ति बेन्जामिन हुन्। मैले बेन्जामिनलाई आफ्नो नजिकै राख्नुपर्छ।" दाजुभाइहरूलाई सोध्नुहोस्, "बेन्जामिनको बारेमा तपाईंलाई कस्तो लाग्छ?" तपाईंले सुन्न सक्नुहुन्छ, "ऊ सबैभन्दा कान्छो हो। हाम्रो बुबाले उसलाई माया गरेर बिगार्नु ठीकै छ। उनी योसेफका भाइ हुन्। बुबाले उनलाई सबैभन्दा बढी माया गर्छन् भन्ने हामीलाई थाहा छ। योसेफलाई गुमाएपछि, उनले बेन्जामिनलाई माया गर्नु सामान्य कुरा हो।" बेन्जामिनलाई सोध्नुहोस्, "आफ्ना बुबासँग बस्दा तपाईंलाई कस्तो महसुस भइरहेको छ?" तपाईंले सुन्न सक्नुहुन्छ, "म अरूसँग जान चाहन्छु। म अब ठूलो भइसकेँ। तर मेरो बुबालाई उहाँसँग बस्न हामीमध्ये एक जना चाहिन्छ। म आफ्नो कर्तव्य गर्नेछु र यहीँ बस्नेछु।" नाटक फेरि सुरु गर्नुहोस्।</w:t>
      </w:r>
    </w:p>
    <w:p>
      <w:pPr/>
      <w:r>
        <w:rPr>
          <w:lang w:val="ne_NP" w:bidi="ne_NP"/>
        </w:rPr>
      </w:r>
      <w:r>
        <w:rPr>
          <w:lang w:val="ne_NP" w:bidi="ne_NP"/>
        </w:rPr>
        <w:t>दृश्य २ मा, १० दाजुभाइहरू अन्न किन्न मिश्र आइपुग्छन्। तिनीहरूले योसेफ नामका राज्यपाललाई भेट्छन्। दाजुभाइहरू अनुहारलाई भुइँसम्मै पुर्याएर निहुरिन्छन्। दाजुभाइहरूले योसेफलाई चिन्दैनन्। योसेफले तिनीहरूलाई चिनेर तिनीहरूसँग कठोर कुरा गरे।</w:t>
      </w:r>
    </w:p>
    <w:p>
      <w:pPr/>
      <w:r>
        <w:rPr>
          <w:lang w:val="ne_NP" w:bidi="ne_NP"/>
        </w:rPr>
      </w:r>
      <w:r>
        <w:rPr>
          <w:lang w:val="ne_NP" w:bidi="ne_NP"/>
        </w:rPr>
        <w:t>अभिनय रोक्नुहोस्: योसेफलाई सोध्नुहोस्, "तपाईंका दाजुभाइहरू यसरी तपाईंसामु झुकेको देख्दा तपाईंलाई कस्तो महसुस भइरहेको छ?" तपाईंले सुन्न सक्नुहुन्छ, "मलाई सम्झना छ मेरा सपनाहरूले कुनै दिन यस्तो हुनेछ भनेर भविष्यवाणी गरेका थिए र अब यो भएको छ। तिनीहरू सबैको स्वास्थ्य राम्रो देखिन्छ। तिनीहरूले मलाई चिन्दैनन्, त्यसैले म उनीहरूलाई थाहा नदिई उनीहरूको र हाम्रा बुबाको अवस्था कस्तो छ भनेर पत्ता लगाउन सक्छु। "म तिनीहरू उस्तै छन् वा तिनीहरू अझ राम्रा मानिसहरू भएका छन् भनेर पनि जान्न चाहन्छु।" दाजुभाइहरूलाई सोध्नुहोस्, "राज्यपाललाई भेट्दा तपाईंहरूलाई कस्तो महसुस भइरहेको छ?" तपाईंले सुन्न सक्नुहुन्छ, "उहाँ एक महत्त्वपूर्ण व्यक्ति हुनुहुन्छ।" उनलाई भेट्नु एउटा सम्मानको कुरा हो। मैले कहिल्यै सोचेको थिइनँ कि हामी यस्तो हुनेछौँ। हामी गोठालाहरू मात्र हौं र रत्तिभर पनि महत्त्वपूर्ण होइनौं। उनी हामीसँग कुरा गर्न किन बाहिर आएका होलान् भन्ने मलाई लागिरहेको छ। नाटक फेरि सुरु गर्नुहोस्।</w:t>
      </w:r>
    </w:p>
    <w:p>
      <w:pPr/>
      <w:r>
        <w:rPr>
          <w:lang w:val="ne_NP" w:bidi="ne_NP"/>
        </w:rPr>
      </w:r>
      <w:r>
        <w:rPr>
          <w:lang w:val="ne_NP" w:bidi="ne_NP"/>
        </w:rPr>
        <w:t>योसेफले दाजुभाइहरूलाई जासुसको आरोप लगाउँछन्। दाजुभाइहरूले तिनीहरू सबैका पिता एकै हुन् भनेर स्पष्ट पारेपछि पनि, यूसुफले तिनीहरू जासूस हुन् भनी जिद्दी गरिरहन्छन्। योसेफले तिनीहरूमध्ये ९ जना जेल जाऊन् र एक जना चाहिँ कान्छो भाइलाई लिन जाओस् भन्ने माग गर्छन्। योसेफले राजाको जीवनको शपथ खान्छन्। योसेफले सबै १० दाजुभाइहरूलाई ३ दिनको लागि जेलमा पठाउँछन्।</w:t>
      </w:r>
    </w:p>
    <w:p>
      <w:pPr/>
      <w:r>
        <w:rPr>
          <w:lang w:val="ne_NP" w:bidi="ne_NP"/>
        </w:rPr>
      </w:r>
      <w:r>
        <w:rPr>
          <w:lang w:val="ne_NP" w:bidi="ne_NP"/>
        </w:rPr>
        <w:t>अभिनय रोक्नुहोस्: दाजुभाइहरूलाई सोध्नुहोस्, "तपाईंहरूलाई अहिले कस्तो महसुस भइरहेको छ?" तपाईंले सुन्न सक्नुहुन्छ, "म डराएको छु।" घरमा हाम्रा परिवारहरू, हाम्रा बुबा र हाम्रा सबै नोकरहरू छन्। यदि यी राज्यपालले हामी जासूस हौं भन्ने विश्वास गरेर हामीलाई मार्न लगाए भने के होला? हाम्रा परिवारहरूलाई के हुनेछ?" वा, "मलाई डर छ कि हामीलाई यस्तो भइरहेको छ किनभने हामी योसेफसँग धेरै नराम्रो थियौं। "ती सबै वर्षहरू पहिले हाम्रा भयानक कार्यहरूका लागि परमेश्वरले हामीलाई सजाय दिइरहनुभएको छ।" योसेफलाई सोध्नुहोस्, "तपाईंले तिनीहरूलाई किन तीन दिनको लागि जेलमा राख्नुभएको छ?" तपाईंले सुन्न सक्नुहुन्छ, "तिनीहरू अब साँच्चै कस्ता छन् भनेर मैले पत्ता लगाउनु आवश्यक छ "मैले तिनीहरूलाई यति धेरै तर्साउनु आवश्यक छ कि तिनीहरूले झूट बोल्न बिर्सिउन् र म अब तिनीहरूको वास्तविक चरित्र देख्नेछु।" नाटक फेरि सुरु गर्नुहोस्।</w:t>
      </w:r>
    </w:p>
    <w:p>
      <w:pPr/>
      <w:r>
        <w:rPr>
          <w:lang w:val="ne_NP" w:bidi="ne_NP"/>
        </w:rPr>
      </w:r>
      <w:r>
        <w:rPr>
          <w:lang w:val="ne_NP" w:bidi="ne_NP"/>
        </w:rPr>
        <w:t>दृश्य ३ मा, योसेफले तिनीहरूलाई जेलबाट बाहिर ल्याउँछन् र तिनीहरूमध्ये ९ जनालाई कनान फिर्ता पठाउँछन्। योसेफ भन्छन्, "म परमेश्वरको भय मान्ने मानिस हुँ।" योसेफले तिनीहरूलाई भन्छन् कि उनीहरूले आफ्नो कान्छो भाइलाई लिन जाँदा एक जना चाहिँ जेलमा बस्नुपर्छ। दाजुभाइहरू जब उनीहरूको भाषा बोल्छन् तब योसेफले बुझ्न सक्छन्। योसेफले दाजुभाइहरूसँग कुरा गर्दा एक दोभाषे प्रयोग गरिरहेका थिए। योसेफले तिनीहरूको भाषा बुझ्न सक्छन् भन्ने कुरा दाजुभाइहरूलाई थाहा छैन। योसेफले दाजुभाइहरू कुरा गरिरहेको सुन्छन् र उनले महसुस गर्छन् कि आफूलाई दासको रूपमा बेच्दा उनीहरू गलत थिए भन्ने कुरा दाजुभाइहरूलाई थाहा छ। दाजुभाइहरूको कुरा सुनेपछि योसेफ रुन्छन्।</w:t>
      </w:r>
    </w:p>
    <w:p>
      <w:pPr/>
      <w:r>
        <w:rPr>
          <w:lang w:val="ne_NP" w:bidi="ne_NP"/>
        </w:rPr>
      </w:r>
      <w:r>
        <w:rPr>
          <w:lang w:val="ne_NP" w:bidi="ne_NP"/>
        </w:rPr>
        <w:t>अभिनय रोक्नुहोस्: योसेफलाई सोध्नुहोस्, "तिमी किन रोइरहनु भएको छ?" तपाईंले सुन्न सक्नुहुन्छ, "तिनीहरू परिवर्तन भएका छन्!" उनीहरूले मलाई जे गरे, त्यो गलत थियो भन्ने कुरा उनीहरू स्वीकार गर्छन्। त्यसयता ममाथि भएका सबै कुराको बारेमा सोच्दा म भावविह्वल भएको छु। म को हुँ भनेर प्रकट गर्न तयार छैन, तर तिनीहरू परिवर्तन भएका छन् भनेर म खुसी छु।" दाजुभाइहरूलाई सोध्नुहोस्, "राज्यपालले तपाईंसँग किन यस्तो गरिरहेका छन् भन्ने तपाईंलाई लाग्छ?" तपाईंले सुन्न सक्नुहुन्छ, "मलाई लाग्छ कि हामीले योसेफलाई जे गर्यौं त्यसको लागि अहिले हामीलाई सजाय दिइँदैछ।" हामीले योसेफलाई दासको रूपमा बेच्नु हुँदैनथ्यो। हामीले हाम्रा बुबालाई शोक गरिरहेको देखेका छौं र यो हाम्रो गल्ती हो। यसैले यी कुराहरू भइरहेका छन्।" नाटक फेरि सुरु गर्नुहोस्।</w:t>
      </w:r>
    </w:p>
    <w:p>
      <w:pPr/>
      <w:r>
        <w:rPr>
          <w:lang w:val="ne_NP" w:bidi="ne_NP"/>
        </w:rPr>
      </w:r>
      <w:r>
        <w:rPr>
          <w:lang w:val="ne_NP" w:bidi="ne_NP"/>
        </w:rPr>
        <w:t>योसेफले शिमोनलाई जेलमा हाले। अन्य ९ दाजुभाइहरू कनान गए।</w:t>
      </w:r>
    </w:p>
    <w:p>
      <w:pPr/>
      <w:r>
        <w:rPr>
          <w:lang w:val="ne_NP" w:bidi="ne_NP"/>
        </w:rPr>
      </w:r>
      <w:r>
        <w:rPr>
          <w:lang w:val="ne_NP" w:bidi="ne_NP"/>
        </w:rPr>
        <w:t>अभिनय रोक्नुहोस्: शिमोनलाई सोध्नुहोस्, "तपाईंलाई अहिले कस्तो महसुस भइरहेको छ?" तपाईंले सुन्न सक्नुहुन्छ, "म डराएको छु। म जेलमा बस्न चाहन्न। यदि तिनीहरू फिर्ता आएनन् भने के हुन्छ? यदि मलाई यहाँ जेलमा मर्नकै लागि छोडियो भने के होला? म यहाँ कसरी व्यवस्थापन गर्नेछु भन्ने मलाई थाहा छैन। म यो भाषा बोल्न सक्दिन र मलाई तिनीहरूको खाना मन पर्दैन। म सधैँ पालमा सुत्ने गरेको छु। "तिनीहरू फर्किनुअघि म मर्छु कि भन्ने मलाई डर छ।" नाटक फेरि सुरु गर्नुहोस्।</w:t>
      </w:r>
      <w:r>
        <w:rPr>
          <w:lang w:val="ne_NP" w:bidi="ne_NP"/>
        </w:rPr>
      </w:r>
    </w:p>
    <w:p>
      <w:pPr>
        <w:pStyle w:val="Heading3"/>
      </w:pPr>
      <w:r>
        <w:rPr>
          <w:lang w:val="ne_NP" w:bidi="ne_NP"/>
        </w:rPr>
        <w:t>Step 5</w:t>
      </w:r>
    </w:p>
    <w:p>
      <w:pPr/>
      <w:r>
        <w:rPr>
          <w:lang w:val="ne_NP" w:bidi="ne_NP"/>
        </w:rPr>
      </w:r>
      <w:r>
        <w:rPr>
          <w:lang w:val="ne_NP" w:bidi="ne_NP"/>
        </w:rPr>
        <w:t>पाठलाई बुझ्न-सजिलो संस्करणमा एकपटक सुन्नुहोस्।</w:t>
      </w:r>
    </w:p>
    <w:p>
      <w:pPr/>
      <w:r>
        <w:rPr>
          <w:lang w:val="ne_NP" w:bidi="ne_NP"/>
        </w:rPr>
      </w:r>
      <w:r>
        <w:rPr>
          <w:b/>
          <w:lang w:val="ne_NP" w:bidi="ne_NP"/>
        </w:rPr>
        <w:t>अनिकाल</w:t>
      </w:r>
      <w:r>
        <w:rPr>
          <w:lang w:val="ne_NP" w:bidi="ne_NP"/>
        </w:rPr>
        <w:t xml:space="preserve"> जारी छ। तपाईंले अघिल्लो खण्डहरूमा प्रयोग गर्नुभएको अनिकालका लागि त्यही शब्द प्रयोग गर्नुहोस्।</w:t>
      </w:r>
    </w:p>
    <w:p>
      <w:pPr/>
      <w:r>
        <w:rPr>
          <w:lang w:val="ne_NP" w:bidi="ne_NP"/>
        </w:rPr>
      </w:r>
      <w:r>
        <w:rPr>
          <w:lang w:val="ne_NP" w:bidi="ne_NP"/>
        </w:rPr>
        <w:t xml:space="preserve">याकूबले आफ्ना छोराहरूको ध्यान खिच्न </w:t>
      </w:r>
      <w:r>
        <w:rPr>
          <w:b/>
          <w:lang w:val="ne_NP" w:bidi="ne_NP"/>
        </w:rPr>
        <w:t>हेर</w:t>
      </w:r>
      <w:r>
        <w:rPr>
          <w:lang w:val="ne_NP" w:bidi="ne_NP"/>
        </w:rPr>
        <w:t xml:space="preserve"> शब्द प्रयोग गर्छन्। केही अनुवादहरूले यो शब्द प्रयोग गर्दैनन्, तर याकूबका निर्देशनहरू मात्र दिन्छन्। तपाईंको भाषाका लागि उपयुक्त शब्दहरू प्रयोग गर्नुहोस्।</w:t>
      </w:r>
    </w:p>
    <w:p>
      <w:pPr/>
      <w:r>
        <w:rPr>
          <w:lang w:val="ne_NP" w:bidi="ne_NP"/>
        </w:rPr>
      </w:r>
      <w:r>
        <w:rPr>
          <w:lang w:val="ne_NP" w:bidi="ne_NP"/>
        </w:rPr>
        <w:t>योसेफ मिश्रका राज्य</w:t>
      </w:r>
      <w:r>
        <w:rPr>
          <w:b/>
          <w:lang w:val="ne_NP" w:bidi="ne_NP"/>
        </w:rPr>
        <w:t>पाल</w:t>
      </w:r>
      <w:r>
        <w:rPr>
          <w:lang w:val="ne_NP" w:bidi="ne_NP"/>
        </w:rPr>
        <w:t xml:space="preserve"> हुन्। राज्यपाल राजाको अधिकार अन्तर्गत रहेको एउटा क्षेत्रका शासक हुन्। योसेफले राजाका सपनाहरूको व्याख्या गरेपछि र आहार योजनाको प्रस्ताव गरेपछि राजाले योसेफलाई यस पदमा नियुक्त गरे।</w:t>
      </w:r>
    </w:p>
    <w:p>
      <w:pPr/>
      <w:r>
        <w:rPr>
          <w:lang w:val="ne_NP" w:bidi="ne_NP"/>
        </w:rPr>
      </w:r>
      <w:r>
        <w:rPr>
          <w:lang w:val="ne_NP" w:bidi="ne_NP"/>
        </w:rPr>
        <w:t>दाजुभाइहरूले योसेफलाई "</w:t>
      </w:r>
      <w:r>
        <w:rPr>
          <w:b/>
          <w:lang w:val="ne_NP" w:bidi="ne_NP"/>
        </w:rPr>
        <w:t>मेरो मालिक</w:t>
      </w:r>
      <w:r>
        <w:rPr>
          <w:lang w:val="ne_NP" w:bidi="ne_NP"/>
        </w:rPr>
        <w:t>" भनेर सम्बोधन गर्छन्। मेरो मालिक उच्च पद वा अधिकारका व्यक्तिलाई दिइने आदर वा सम्मानको उपाधि हो। अन्य अभिव्यक्तिहरू मालिक वा मालिक हुन सक्छन्।</w:t>
      </w:r>
    </w:p>
    <w:p>
      <w:pPr/>
      <w:r>
        <w:rPr>
          <w:lang w:val="ne_NP" w:bidi="ne_NP"/>
        </w:rPr>
      </w:r>
      <w:r>
        <w:rPr>
          <w:lang w:val="ne_NP" w:bidi="ne_NP"/>
        </w:rPr>
        <w:t xml:space="preserve">योसेफले कठोर कुरा गर्छन् वा आफ्ना दाजुभाइहरूसँग कुरा गर्दा एउटा कठोर स्वर प्रयोग गर्छन्। योसेफले योसेफले केटा </w:t>
      </w:r>
      <w:r>
        <w:rPr>
          <w:b/>
          <w:lang w:val="ne_NP" w:bidi="ne_NP"/>
        </w:rPr>
        <w:t>हुँदा</w:t>
      </w:r>
      <w:r>
        <w:rPr>
          <w:lang w:val="ne_NP" w:bidi="ne_NP"/>
        </w:rPr>
        <w:t xml:space="preserve"> देखेका सपनाहरू सम्झे। तपाईंले अघिल्लो खण्डहरूमा प्रयोग गर्नुभएको सपनाका लागि त्यही शब्द प्रयोग गर्नुहोस्। </w:t>
      </w:r>
      <w:r>
        <w:rPr>
          <w:lang w:val="ne_NP" w:bidi="ne_NP"/>
        </w:rPr>
        <w:t>सपना</w:t>
      </w:r>
      <w:r>
        <w:rPr>
          <w:lang w:val="ne_NP" w:bidi="ne_NP"/>
        </w:rPr>
        <w:t xml:space="preserve"> को बारेमा मुख्य शब्दावलीमा छलफल गरिएको छ।</w:t>
      </w:r>
    </w:p>
    <w:p>
      <w:pPr/>
      <w:r>
        <w:rPr>
          <w:lang w:val="ne_NP" w:bidi="ne_NP"/>
        </w:rPr>
      </w:r>
      <w:r>
        <w:rPr>
          <w:lang w:val="ne_NP" w:bidi="ne_NP"/>
        </w:rPr>
        <w:t>१० दाजुभाइहरूले योसेफलाई दाजुभाइहरूमध्ये एक हराएका छन् वा अब उनीहरूका साथ छैनन् भनेर बताउँछन्। उनीहरूले भन्न खोजेको यो भाइ मरेको छ। केही भाषाहरूमा, व्यक्ति मरेका छन् भनेर भन्नु कठोर देखिन्छ। भाषाले त्यो व्यक्ति मरेको छ भन्ने अर्थ एउटा अभिव्यक्ति प्रयोग गर्छ। तपाईंले यसलाई भाइ मरेको छ भन्ने कुरा भन्न सक्नुभएको कुरा निश्चित गर्नुहोस्। १० दाजुभाइहरू योसेफको मृत्यु भएको छ भनेर विश्वास गर्छन्। योसेफ जीवितै छन् र तिनीहरूसँग कुरा गरिरहेका छन् भन्ने कुरा १० दाजुभाइहरूलाई थाहा छैन।</w:t>
      </w:r>
    </w:p>
    <w:p>
      <w:pPr/>
      <w:r>
        <w:rPr>
          <w:lang w:val="ne_NP" w:bidi="ne_NP"/>
        </w:rPr>
      </w:r>
      <w:r>
        <w:rPr>
          <w:lang w:val="ne_NP" w:bidi="ne_NP"/>
        </w:rPr>
        <w:t xml:space="preserve">योसेफले भन्छन्, "म परमेश्वर डराउने मानिस हुँ।" योसेफको अर्थ "म परमेश्वरसँग डराउने मानिस </w:t>
      </w:r>
      <w:r>
        <w:rPr>
          <w:b/>
          <w:lang w:val="ne_NP" w:bidi="ne_NP"/>
        </w:rPr>
        <w:t>हुँ</w:t>
      </w:r>
      <w:r>
        <w:rPr>
          <w:lang w:val="ne_NP" w:bidi="ne_NP"/>
        </w:rPr>
        <w:t xml:space="preserve">।" योसेफले परमेश्वरको बारेमा कुरा गरिरहेका छन्। तपाईंले अघिल्लो खण्डहरूमा प्रयोग गर्नुभएको परमेश्वरका लागि त्यही नाम प्रयोग गर्नुहोस्। </w:t>
      </w:r>
      <w:r>
        <w:rPr>
          <w:lang w:val="ne_NP" w:bidi="ne_NP"/>
        </w:rPr>
        <w:t>परमेश्वरको</w:t>
      </w:r>
      <w:r>
        <w:rPr>
          <w:lang w:val="ne_NP" w:bidi="ne_NP"/>
        </w:rPr>
        <w:t xml:space="preserve"> बारेमा मुख्य शब्दावलीमा छलफल गरिएको छ। </w:t>
      </w:r>
      <w:r>
        <w:rPr>
          <w:lang w:val="ne_NP" w:bidi="ne_NP"/>
        </w:rPr>
        <w:t>परमेश्वरको डरको बारेमा</w:t>
      </w:r>
      <w:r>
        <w:rPr>
          <w:lang w:val="ne_NP" w:bidi="ne_NP"/>
        </w:rPr>
        <w:t xml:space="preserve"> मुख्य शब्दावलीमा छलफल गरिएको छ।</w:t>
      </w:r>
    </w:p>
    <w:p>
      <w:pPr/>
      <w:r>
        <w:rPr>
          <w:lang w:val="ne_NP" w:bidi="ne_NP"/>
        </w:rPr>
      </w:r>
      <w:r>
        <w:rPr>
          <w:lang w:val="ne_NP" w:bidi="ne_NP"/>
        </w:rPr>
        <w:t xml:space="preserve">रूबेनले दाजुभाइहरूसँग कुरा गर्दा दुईवटा शब्दका चित्रहरू प्रयोग गर्छन्। रूबेन भन्छन्, "हामीले केटाको विरुद्धमा </w:t>
      </w:r>
      <w:r>
        <w:rPr>
          <w:b/>
          <w:lang w:val="ne_NP" w:bidi="ne_NP"/>
        </w:rPr>
        <w:t>पाप गर्यौं</w:t>
      </w:r>
      <w:r>
        <w:rPr>
          <w:lang w:val="ne_NP" w:bidi="ne_NP"/>
        </w:rPr>
        <w:t xml:space="preserve">।" रूबेनले यसलाई जवाफको आवश्यकता नपर्ने प्रश्नको रूपमा सोधे। तपाईंले यसलाई सकारात्मक कथनको रूपमा प्रयोग गर्न सक्नुहुन्छ। मुख्य शब्दावलीमा </w:t>
      </w:r>
      <w:r>
        <w:rPr>
          <w:lang w:val="ne_NP" w:bidi="ne_NP"/>
        </w:rPr>
        <w:t>पाप</w:t>
      </w:r>
      <w:r>
        <w:rPr>
          <w:lang w:val="ne_NP" w:bidi="ne_NP"/>
        </w:rPr>
        <w:t>को बारेमा छलफल गरिएको छ। यहाँ रूबेनले भनिरहेका छन्, "मैले तपाईंलाई केटालाई हानि नगर्न वा हानिकारक कार्य योसेफको विरुद्धमा छ। तपाईंले अन्य खण्डहरूमा प्रयोग गर्नुभएको पापका लागि शब्द प्रयोग गर्नुहुन्थ्यो।</w:t>
      </w:r>
    </w:p>
    <w:p>
      <w:pPr/>
      <w:r>
        <w:rPr>
          <w:lang w:val="ne_NP" w:bidi="ne_NP"/>
        </w:rPr>
      </w:r>
      <w:r>
        <w:rPr>
          <w:lang w:val="ne_NP" w:bidi="ne_NP"/>
        </w:rPr>
        <w:t xml:space="preserve">रूबेनले यो पनि भने, "अब हामीले उसको </w:t>
      </w:r>
      <w:r>
        <w:rPr>
          <w:b/>
          <w:lang w:val="ne_NP" w:bidi="ne_NP"/>
        </w:rPr>
        <w:t>रगत</w:t>
      </w:r>
      <w:r>
        <w:rPr>
          <w:lang w:val="ne_NP" w:bidi="ne_NP"/>
        </w:rPr>
        <w:t xml:space="preserve">को हिसाब दिनुपर्छ।" रूबेनको अर्थ तिनीहरूलाई योसेफको मृत्युका लागि जवाफदेही बनाइँदैछ वा योसेफको मृत्युका लागि तिनीहरूलाई सजाय दिइँदैछ भन्ने हो। रगत योसेफको जीवनलाई चित्रण गर्ने शब्द-चित्र हो। धर्मशास्त्रहरूमा रगत प्रायः जीवनका लागि शब्दको चित्रको रूपमा प्रयोग गरिन्छ। दाजुभाइहरूले योसेफलाई मारेनन्। रूबेनले योसेफको मृत्युका लागि आफू जिम्मेवार हुनुपर्छ भनेर भनिरहेका छन्। रूबेनले योसेफ मरेका छन् र दाजुभाइहरूले गरेका कामका कारण योसेफको मृत्यु भएको हो भनेर विश्वास गर्छन्। रूबेनले भनिरहेका छन्, "हामी उनको मृत्युका लागि कष्ट भोग्नेछौं" वा "हामीले उनको मृत्युको मूल्य तिर्नुपर्छ।" </w:t>
      </w:r>
      <w:r>
        <w:rPr>
          <w:lang w:val="ne_NP" w:bidi="ne_NP"/>
        </w:rPr>
        <w:t>रगतको</w:t>
      </w:r>
      <w:r>
        <w:rPr>
          <w:lang w:val="ne_NP" w:bidi="ne_NP"/>
        </w:rPr>
        <w:t xml:space="preserve"> बारेमा मुख्य शब्दावलीमा छलफल गरिएको छ।</w:t>
      </w:r>
    </w:p>
    <w:p>
      <w:pPr/>
      <w:r>
        <w:rPr>
          <w:lang w:val="ne_NP" w:bidi="ne_NP"/>
        </w:rPr>
      </w:r>
      <w:r>
        <w:rPr>
          <w:lang w:val="ne_NP" w:bidi="ne_NP"/>
        </w:rPr>
        <w:t xml:space="preserve">योसेफले दाजुभाइहरूसँग कुरा गर्दा एउटा </w:t>
      </w:r>
      <w:r>
        <w:rPr>
          <w:b/>
          <w:lang w:val="ne_NP" w:bidi="ne_NP"/>
        </w:rPr>
        <w:t>शपथ</w:t>
      </w:r>
      <w:r>
        <w:rPr>
          <w:lang w:val="ne_NP" w:bidi="ne_NP"/>
        </w:rPr>
        <w:t xml:space="preserve"> प्रयोग गर्छन्। </w:t>
      </w:r>
      <w:r>
        <w:rPr>
          <w:lang w:val="ne_NP" w:bidi="ne_NP"/>
        </w:rPr>
        <w:t>शपथ</w:t>
      </w:r>
      <w:r>
        <w:rPr>
          <w:lang w:val="ne_NP" w:bidi="ne_NP"/>
        </w:rPr>
        <w:t xml:space="preserve"> को बारेमा मुख्य शब्दावलीमा छलफल गरिएको छ। तपाईंले अन्य खण्डहरूमा शपथका लागि प्रयोग गर्नुभएको शब्द नै प्रयोग गर्नुहोस्। योसेफले फिरऊनको जीवनको कसम वा राजाको जीवनको कसम खाएर भन्छन्। </w:t>
      </w:r>
      <w:r>
        <w:rPr>
          <w:b/>
          <w:lang w:val="ne_NP" w:bidi="ne_NP"/>
        </w:rPr>
        <w:t>फिरऊन</w:t>
      </w:r>
      <w:r>
        <w:rPr>
          <w:lang w:val="ne_NP" w:bidi="ne_NP"/>
        </w:rPr>
        <w:t xml:space="preserve"> मिश्रका राजाका लागि एउटा उपाधि हो। तपाईंले प्रयोग गरिरहनुभएको राजाका लागि त्यही शब्द प्रयोग गर्नुहोस्।</w:t>
      </w:r>
    </w:p>
    <w:p>
      <w:pPr/>
      <w:r>
        <w:rPr>
          <w:lang w:val="ne_NP" w:bidi="ne_NP"/>
        </w:rPr>
      </w:r>
      <w:r>
        <w:rPr>
          <w:lang w:val="ne_NP" w:bidi="ne_NP"/>
        </w:rPr>
        <w:t xml:space="preserve">योसेफले १० दाजुभाइहरूलाई ३ दिनको लागि जेलमा हाले। त्यसपछि दाजुभाइहरू बेन्जामिनसँग नफर्किएसम्म योसेफले शिमोनलाई </w:t>
      </w:r>
      <w:r>
        <w:rPr>
          <w:b/>
          <w:lang w:val="ne_NP" w:bidi="ne_NP"/>
        </w:rPr>
        <w:t>जेलमा</w:t>
      </w:r>
      <w:r>
        <w:rPr>
          <w:lang w:val="ne_NP" w:bidi="ne_NP"/>
        </w:rPr>
        <w:t xml:space="preserve"> राखे। तपाईंले अघिल्लो खण्डहरूमा जेलका लागि प्रयोग गर्नुभएको शब्द नै प्रयोग गर्नुहोस्।</w:t>
      </w:r>
      <w:r>
        <w:rPr>
          <w:lang w:val="ne_NP" w:bidi="ne_NP"/>
        </w:rPr>
      </w:r>
    </w:p>
    <w:p>
      <w:pPr>
        <w:pStyle w:val="Heading3"/>
      </w:pPr>
      <w:r>
        <w:rPr>
          <w:lang w:val="ne_NP" w:bidi="ne_NP"/>
        </w:rPr>
        <w:t>Step 6</w:t>
      </w:r>
    </w:p>
    <w:p>
      <w:pPr/>
      <w:r>
        <w:rPr>
          <w:lang w:val="ne_NP" w:bidi="ne_NP"/>
        </w:rPr>
      </w:r>
      <w:r>
        <w:rPr>
          <w:lang w:val="ne_NP" w:bidi="ne_NP"/>
        </w:rPr>
        <w:t>अनुवादलाई सजिलोसँग बुझ्न यस खण्डको श्रव्य संस्करण सुन्‍नुहोस्।</w:t>
      </w:r>
    </w:p>
    <w:p>
      <w:pPr/>
      <w:r>
        <w:rPr>
          <w:lang w:val="ne_NP" w:bidi="ne_NP"/>
        </w:rPr>
      </w:r>
      <w:r>
        <w:rPr>
          <w:lang w:val="ne_NP" w:bidi="ne_NP"/>
        </w:rPr>
        <w:t>यस सत्रमा, एउटा समूहको रूपमा तपाईंको आफ्नै भाषामा खण्डलाई पुन: भन्न लगाउनुहोस्।</w:t>
      </w:r>
    </w:p>
    <w:p>
      <w:pPr/>
      <w:r>
        <w:rPr>
          <w:lang w:val="ne_NP" w:bidi="ne_NP"/>
        </w:rPr>
      </w:r>
      <w:r>
        <w:rPr>
          <w:lang w:val="ne_NP" w:bidi="ne_NP"/>
        </w:rPr>
        <w:t>पहिला, सम्पूर्ण समूहले खण्डलाई तपाईंको आफ्नै भाषामा बताउन अभ्यास गर्नुपर्छ। तपाईंले अघिल्लो चरणहरूमा निर्णय गर्नुभएको कुराहरू जस्तै कालक्रम, शब्दहरू, वाक्यांशहरू, भावनाहरू, वा तपाईंले छलफल गर्नुभएको अन्य कुराहरू यसमा समावेश गर्नलाई सम्झनुहोस्।</w:t>
      </w:r>
    </w:p>
    <w:p>
      <w:pPr/>
      <w:r>
        <w:rPr>
          <w:lang w:val="ne_NP" w:bidi="ne_NP"/>
        </w:rPr>
      </w:r>
      <w:r>
        <w:rPr>
          <w:lang w:val="ne_NP" w:bidi="ne_NP"/>
        </w:rPr>
        <w:t>एउटा समूहको सदस्यले खण्डका केही वाक्यहरू भन्नुपर्छ र रोकिनु पर्छ। समूहको अर्को सदस्यले खण्डको अर्को भाग भन्नु पर्छ र रोकिनु पर्छ। समूहले सम्पूर्ण खण्डलाई पुन: नभन्दासम्म यो गर्नुहोस्। यस चरणमा समूहका सदस्यहरूले एक अर्कालाई सच्याउन सक्छन्।</w:t>
      </w:r>
    </w:p>
    <w:p>
      <w:pPr/>
      <w:r>
        <w:rPr>
          <w:lang w:val="ne_NP" w:bidi="ne_NP"/>
        </w:rPr>
      </w:r>
      <w:r>
        <w:rPr>
          <w:lang w:val="ne_NP" w:bidi="ne_NP"/>
        </w:rPr>
        <w:t xml:space="preserve">अडियो रोक्‍नुहोस्। </w:t>
      </w:r>
    </w:p>
    <w:p>
      <w:pPr/>
      <w:r>
        <w:rPr>
          <w:lang w:val="ne_NP" w:bidi="ne_NP"/>
        </w:rPr>
      </w:r>
      <w:r>
        <w:rPr>
          <w:lang w:val="ne_NP" w:bidi="ne_NP"/>
        </w:rPr>
        <w:t>अर्को पटक, समूहको प्रत्येक सदस्यले कम्तिमा पनि एकचोटि सम्पूर्ण खण्डलाई नरोकी भन्नुपर्छ। समूहको सदस्यले खण्डलाई सम्झन मद्दत गर्न कुनैपनि वस्तुहरू, चालहरू, वा तिनीहरूको स्टोरीबोर्ड प्रयोग गर्न सक्छन्।</w:t>
      </w:r>
    </w:p>
    <w:p>
      <w:pPr/>
      <w:r>
        <w:rPr>
          <w:lang w:val="ne_NP" w:bidi="ne_NP"/>
        </w:rPr>
      </w:r>
      <w:r>
        <w:rPr>
          <w:lang w:val="ne_NP" w:bidi="ne_NP"/>
        </w:rPr>
        <w:t xml:space="preserve">अडियो रोक्‍नुहोस्। </w:t>
      </w:r>
    </w:p>
    <w:p>
      <w:pPr/>
      <w:r>
        <w:rPr>
          <w:lang w:val="ne_NP" w:bidi="ne_NP"/>
        </w:rPr>
      </w:r>
      <w:r>
        <w:rPr>
          <w:lang w:val="ne_NP" w:bidi="ne_NP"/>
        </w:rPr>
        <w:t>त्यसपछि, तपाईंलाई सबैभन्दा बढी मनपरेको खण्डको संस्करण कस्को हो समूहले निर्णय गर्न सक्छ। तपाईंले एउटा समूहको सदस्यले एउटा दृश्य बताएको तरिका मनपर्यो तर तपाईंले अर्को दृश्य अर्कै समूहको सदस्यले बताएको तरिका मनपर्यो भनेर निर्णय गर्न सक्नुहुन्छ।</w:t>
      </w:r>
    </w:p>
    <w:p>
      <w:pPr/>
      <w:r>
        <w:rPr>
          <w:lang w:val="ne_NP" w:bidi="ne_NP"/>
        </w:rPr>
      </w:r>
      <w:r>
        <w:rPr>
          <w:lang w:val="ne_NP" w:bidi="ne_NP"/>
        </w:rPr>
        <w:t xml:space="preserve">अडियो रोक्‍नुहोस्। </w:t>
      </w:r>
    </w:p>
    <w:p>
      <w:pPr/>
      <w:r>
        <w:rPr>
          <w:lang w:val="ne_NP" w:bidi="ne_NP"/>
        </w:rPr>
      </w:r>
      <w:r>
        <w:rPr>
          <w:lang w:val="ne_NP" w:bidi="ne_NP"/>
        </w:rPr>
        <w:t>अन्तमा, समूहले सबैजना सहमत हुने खण्डको अन्तिम संस्करणलाई सँगै राख्न सक्छन्। समूहको प्रत्येक सदस्यले यस खण्डको अन्तिम संस्करण सुनाउने अभ्यास गर्नुपर्छ।</w:t>
      </w:r>
      <w:r>
        <w:rPr>
          <w:lang w:val="ne_NP" w:bidi="ne_NP"/>
        </w:rPr>
      </w:r>
      <w:r>
        <w:rPr>
          <w:lang w:val="ne_NP" w:bidi="ne_NP"/>
        </w:rPr>
      </w:r>
    </w:p>
    <w:p>
      <w:pPr/>
      <w:r>
        <w:rPr>
          <w:lang w:val="ne_NP" w:bidi="ne_NP"/>
        </w:rPr>
      </w:r>
    </w:p>
    <w:p>
      <w:pPr>
        <w:pStyle w:val="Heading2"/>
      </w:pPr>
      <w:r>
        <w:rPr>
          <w:lang w:val="ne_NP" w:bidi="ne_NP"/>
        </w:rPr>
        <w:t>Genesis 42:27–38</w:t>
      </w:r>
      <w:r>
        <w:rPr>
          <w:lang w:val="ne_NP" w:bidi="ne_NP"/>
        </w:rPr>
      </w:r>
    </w:p>
    <w:p>
      <w:pPr>
        <w:pStyle w:val="Heading3"/>
      </w:pPr>
      <w:r>
        <w:rPr>
          <w:lang w:val="ne_NP" w:bidi="ne_NP"/>
        </w:rPr>
        <w:t>Step 1</w:t>
      </w:r>
    </w:p>
    <w:p>
      <w:pPr/>
      <w:r>
        <w:rPr>
          <w:lang w:val="ne_NP" w:bidi="ne_NP"/>
        </w:rPr>
      </w:r>
      <w:r>
        <w:rPr>
          <w:lang w:val="ne_NP" w:bidi="ne_NP"/>
        </w:rPr>
        <w:t>उत्पत्ति ४२:२७–३८ सुन्नुहोस् र यसलाई आफ्नो हृदयमा राख्नुहोस्। पाठलाई तीन पटक सुन्नुहोस् (सम्भव छ भने तीन फरक अनुवादहरूमा)। त्यसपछि टोलीले निम्न प्रश्नहरूको छलफल गर्नुहोस:</w:t>
      </w:r>
    </w:p>
    <w:p>
      <w:pPr>
        <w:pStyle w:val="ListBullet"/>
        <w:spacing w:line="240" w:lineRule="auto"/>
        <w:ind w:left="720"/>
      </w:pPr>
      <w:r>
        <w:rPr>
          <w:lang w:val="ne_NP" w:bidi="ne_NP"/>
        </w:rPr>
      </w:r>
      <w:r>
        <w:rPr>
          <w:lang w:val="ne_NP" w:bidi="ne_NP"/>
        </w:rPr>
        <w:t>यो खण्डमा तपाईंलाई के मन पर्‍यो?</w:t>
      </w:r>
    </w:p>
    <w:p>
      <w:pPr>
        <w:pStyle w:val="ListBullet"/>
        <w:spacing w:line="240" w:lineRule="auto"/>
        <w:ind w:left="720"/>
      </w:pPr>
      <w:r>
        <w:rPr>
          <w:lang w:val="ne_NP" w:bidi="ne_NP"/>
        </w:rPr>
      </w:r>
      <w:r>
        <w:rPr>
          <w:lang w:val="ne_NP" w:bidi="ne_NP"/>
        </w:rPr>
        <w:t>तपाईलाई के मन परेन वा के बुझ्नुभएन?</w:t>
      </w:r>
    </w:p>
    <w:p>
      <w:pPr>
        <w:pStyle w:val="ListBullet"/>
        <w:spacing w:line="240" w:lineRule="auto"/>
        <w:ind w:left="720"/>
      </w:pPr>
      <w:r>
        <w:rPr>
          <w:lang w:val="ne_NP" w:bidi="ne_NP"/>
        </w:rPr>
      </w:r>
      <w:r>
        <w:rPr>
          <w:lang w:val="ne_NP" w:bidi="ne_NP"/>
        </w:rPr>
        <w:t>यो कथाले हामीलाई परमेश्वरको बारेमा के भन्छ?</w:t>
      </w:r>
    </w:p>
    <w:p>
      <w:pPr>
        <w:pStyle w:val="ListBullet"/>
        <w:spacing w:line="240" w:lineRule="auto"/>
        <w:ind w:left="720"/>
      </w:pPr>
      <w:r>
        <w:rPr>
          <w:lang w:val="ne_NP" w:bidi="ne_NP"/>
        </w:rPr>
      </w:r>
      <w:r>
        <w:rPr>
          <w:lang w:val="ne_NP" w:bidi="ne_NP"/>
        </w:rPr>
        <w:t>यो खण्डले मानिसबारे हामीलाई के भन्दछ?</w:t>
      </w:r>
    </w:p>
    <w:p>
      <w:pPr>
        <w:pStyle w:val="ListBullet"/>
        <w:spacing w:line="240" w:lineRule="auto"/>
        <w:ind w:left="720"/>
      </w:pPr>
      <w:r>
        <w:rPr>
          <w:lang w:val="ne_NP" w:bidi="ne_NP"/>
        </w:rPr>
      </w:r>
      <w:r>
        <w:rPr>
          <w:lang w:val="ne_NP" w:bidi="ne_NP"/>
        </w:rPr>
        <w:t>यो खण्डले कसरी हाम्रो दैनिक जीवनलाई प्रभाव पार्छ?</w:t>
      </w:r>
    </w:p>
    <w:p>
      <w:pPr>
        <w:pStyle w:val="ListBullet"/>
        <w:spacing w:line="240" w:lineRule="auto"/>
        <w:ind w:left="720"/>
      </w:pPr>
      <w:r>
        <w:rPr>
          <w:lang w:val="ne_NP" w:bidi="ne_NP"/>
        </w:rPr>
      </w:r>
      <w:r>
        <w:rPr>
          <w:lang w:val="ne_NP" w:bidi="ne_NP"/>
        </w:rPr>
        <w:t>यो कथा सुन्नु पर्ने तपाईंले चिन्नुभएको व्यक्ति को हुनुहुन्छ?</w:t>
      </w:r>
      <w:r>
        <w:rPr>
          <w:lang w:val="ne_NP" w:bidi="ne_NP"/>
        </w:rPr>
      </w:r>
    </w:p>
    <w:p>
      <w:pPr>
        <w:pStyle w:val="Heading3"/>
      </w:pPr>
      <w:r>
        <w:rPr>
          <w:lang w:val="ne_NP" w:bidi="ne_NP"/>
        </w:rPr>
        <w:t>Step 2</w:t>
      </w:r>
    </w:p>
    <w:p>
      <w:pPr/>
      <w:r>
        <w:rPr>
          <w:lang w:val="ne_NP" w:bidi="ne_NP"/>
        </w:rPr>
      </w:r>
      <w:r>
        <w:rPr>
          <w:lang w:val="ne_NP" w:bidi="ne_NP"/>
        </w:rPr>
        <w:t>मञ्चको तयारी</w:t>
      </w:r>
    </w:p>
    <w:p>
      <w:pPr/>
      <w:r>
        <w:rPr>
          <w:lang w:val="ne_NP" w:bidi="ne_NP"/>
        </w:rPr>
      </w:r>
      <w:r>
        <w:rPr>
          <w:lang w:val="ne_NP" w:bidi="ne_NP"/>
        </w:rPr>
        <w:t>उत्पत्ति ४२:२७–३८</w:t>
      </w:r>
    </w:p>
    <w:p>
      <w:pPr/>
      <w:r>
        <w:rPr>
          <w:lang w:val="ne_NP" w:bidi="ne_NP"/>
        </w:rPr>
      </w:r>
      <w:r>
        <w:rPr>
          <w:lang w:val="ne_NP" w:bidi="ne_NP"/>
        </w:rPr>
        <w:t>पाठलाई बुझ्न-सजिलो संस्करणमा एकपटक सुन्नुहोस्।</w:t>
      </w:r>
    </w:p>
    <w:p>
      <w:pPr/>
      <w:r>
        <w:rPr>
          <w:lang w:val="ne_NP" w:bidi="ne_NP"/>
        </w:rPr>
      </w:r>
      <w:r>
        <w:rPr>
          <w:lang w:val="ne_NP" w:bidi="ne_NP"/>
        </w:rPr>
        <w:t>अघिल्लो खण्डमा, योसेफले शिमोनलाई जेलमा राखेर अरूलाई अनाजको बोरा लिएर घर पठाए। योसेफले दाजुभाइहरूलाई बिन्यामिनलाई मिश्र ल्याउनुपर्छ भनेर भने। शिमोन बिन्यामिन नआएसम्म जेलमा रहनेछन्। योसेफले नोकरहरूलाई ती प्रत्येक व्यक्तिको अनाजको पैसा उनीहरूको अनाजको बोराको सबैभन्दा माथि राखिदिन आदेश दिए। दाजुभाइहरू, जो अहिले कुल ९ जना थिए, उनले कनान फिर्ति यात्रा गरे। १०औं दाजु शिमोन कैदीको रूपमा मिश्रमा बसे। यो योसेफको कथाको अर्को भागको एउटा कथात्मक विवरण हो।</w:t>
      </w:r>
    </w:p>
    <w:p>
      <w:pPr/>
      <w:r>
        <w:rPr>
          <w:lang w:val="ne_NP" w:bidi="ne_NP"/>
        </w:rPr>
      </w:r>
      <w:r>
        <w:rPr>
          <w:lang w:val="ne_NP" w:bidi="ne_NP"/>
        </w:rPr>
        <w:t>९ दाजुभाइहरू कनान फर्केर गए। जब तिनीहरू रातका लागि रोकिए, तब दाजुभाइहरूमध्ये एकले आफ्नो गधालाई खुवाउन आफ्नो अनाजको बोरा खोले। गधाहरूको उल्लेख गरिएको यो पहिलो पटक हो। दाजुभाइहरूले अन्न बोकेर कनान फिर्ता लैजानका लागि आफूसँगै गधाहरूलाई मिश्र लिएर गए।</w:t>
      </w:r>
    </w:p>
    <w:p>
      <w:pPr/>
      <w:r>
        <w:rPr>
          <w:lang w:val="ne_NP" w:bidi="ne_NP"/>
        </w:rPr>
      </w:r>
      <w:r>
        <w:rPr>
          <w:lang w:val="ne_NP" w:bidi="ne_NP"/>
        </w:rPr>
        <w:t>भाइले बोराको माथिल्लो भागमा आफ्नो पैसा भेट्टाए। यो उनले अनाजका लागि तिरेको पैसा हो। जब ९ दाजुभाइहरूले यो पैसा देखे, तिनीहरूको मन खिन्न भयो। यो डराएको वा धेरै डराएको कुरा वर्णन गर्न प्रयोग गरिने शब्द चित्र हो। डर यति ठूलो छ कि मुटु पेटमा खसेको छ वा मुटु रोकिएको छ भन्ने महसुस हुन्छ।</w:t>
      </w:r>
    </w:p>
    <w:p>
      <w:pPr/>
      <w:r>
        <w:rPr>
          <w:lang w:val="ne_NP" w:bidi="ne_NP"/>
        </w:rPr>
      </w:r>
      <w:r>
        <w:rPr>
          <w:lang w:val="ne_NP" w:bidi="ne_NP"/>
        </w:rPr>
        <w:t>रोक्नुहोस् र छलफल गर्नुहोस्: यस्तो व्यक्तिको बारेमा कथा सुनाउनुहोस् जसले कुनै कुरा पत्ता लगाउँदा वा देख्दा अत्यन्तै त्रसित भएको वा धेरै डराएको थियो। यो व्यक्तिले भावनाहरूलाई वर्णन गर्न कुन शब्द प्रयोग गरिरहेको छ?</w:t>
      </w:r>
    </w:p>
    <w:p>
      <w:pPr/>
      <w:r>
        <w:rPr>
          <w:lang w:val="ne_NP" w:bidi="ne_NP"/>
        </w:rPr>
      </w:r>
      <w:r>
        <w:rPr>
          <w:lang w:val="ne_NP" w:bidi="ne_NP"/>
        </w:rPr>
        <w:t>गधाको फोटो देखाउनुहोस्।</w:t>
      </w:r>
    </w:p>
    <w:p>
      <w:pPr/>
      <w:r>
        <w:rPr>
          <w:lang w:val="ne_NP" w:bidi="ne_NP"/>
        </w:rPr>
      </w:r>
      <w:r>
        <w:rPr>
          <w:lang w:val="ne_NP" w:bidi="ne_NP"/>
        </w:rPr>
        <w:t>दाजुभाइहरू एक अर्कातिर फर्किए र जवाफको आवश्यकता नपर्ने एउटा प्रश्न सोधे। तिनीहरूले भने, "परमेश्वरले हामीलाई के गर्नुभएको हो?" पाठले सबैले आफ्नो भाइलाई यो प्रश्न सोधिरहेको छ भन्ने देखिन्छ। तिनीहरू खतरनाक अवस्थामा छन् भन्ने कुरा तिनीहरूलाई थाहा छ। योसेफलाई उनीहरूले गरेको कामको लागि तिनीहरूलाई सजाय भइरहेको छ भन्ने तिनीहरू सोच्छन्। केही भाषाहरूका लागि, यो एउटा सकारात्मक कथन हुन सक्छ, "परमेश्वरले हामीलाई यो गर्नुभएको छ।"</w:t>
      </w:r>
    </w:p>
    <w:p>
      <w:pPr/>
      <w:r>
        <w:rPr>
          <w:lang w:val="ne_NP" w:bidi="ne_NP"/>
        </w:rPr>
      </w:r>
      <w:r>
        <w:rPr>
          <w:lang w:val="ne_NP" w:bidi="ne_NP"/>
        </w:rPr>
        <w:t>दोस्रो दिन पनि उनीहरूले कनान फर्कने आफ्नो यात्रालाई जारी राखे। यात्रामा कति दिन लाग्यो भन्ने हामीलाई थाहा छैन।</w:t>
      </w:r>
    </w:p>
    <w:p>
      <w:pPr/>
      <w:r>
        <w:rPr>
          <w:lang w:val="ne_NP" w:bidi="ne_NP"/>
        </w:rPr>
      </w:r>
      <w:r>
        <w:rPr>
          <w:lang w:val="ne_NP" w:bidi="ne_NP"/>
        </w:rPr>
        <w:t>रोक्नुहोस् र मिश्र र कनानको नक्सा देखाउनुहोस्। सम्भावित मार्ग नक्सामा चिन्ह लगाइएको हुनुपर्छ।</w:t>
      </w:r>
    </w:p>
    <w:p>
      <w:pPr/>
      <w:r>
        <w:rPr>
          <w:lang w:val="ne_NP" w:bidi="ne_NP"/>
        </w:rPr>
      </w:r>
      <w:r>
        <w:rPr>
          <w:lang w:val="ne_NP" w:bidi="ne_NP"/>
        </w:rPr>
        <w:t>जब तिनीहरू घर आइपुगे, तिनीहरूले याकूबलाई मिश्रमा तिनीहरूलाई भएको सबै कुरा सुनाए। याकूबलाई कथा सुनाउँदा, तिनीहरूले मिश्रमा प्रयोग गरेको वाक्यांश दोहोर्याउँछन्। एक भाइ अब हामीसँग छैन। योसेफ मरेका छन् भन्ने कुरा बताउने यो एउटा तरिका हो। तिनीहरू सबैले योसेफ मरेका छन् भनेर विश्वास गर्छन्।</w:t>
      </w:r>
    </w:p>
    <w:p>
      <w:pPr/>
      <w:r>
        <w:rPr>
          <w:lang w:val="ne_NP" w:bidi="ne_NP"/>
        </w:rPr>
      </w:r>
      <w:r>
        <w:rPr>
          <w:lang w:val="ne_NP" w:bidi="ne_NP"/>
        </w:rPr>
        <w:t>याकूबलाई मिश्रमा भएका सबै कुराको कथा सुनाएपछि, तिनीहरूले आफ्नो अनाजका बोराहरू खोल्छन् र प्रत्येक व्यक्तिको आफ्नो बोरामा पैसा भेट्टाउँछन्। याकूबका साथ ९ दाजुभाइहरू सबै डराएका छन्। यो एउटा ठूलो डर हो। आत्तिए शब्द डरलाई वर्णन गर्ने सबैभन्दा बलियो शब्दहरूमध्ये एक हो।</w:t>
      </w:r>
    </w:p>
    <w:p>
      <w:pPr/>
      <w:r>
        <w:rPr>
          <w:lang w:val="ne_NP" w:bidi="ne_NP"/>
        </w:rPr>
      </w:r>
      <w:r>
        <w:rPr>
          <w:lang w:val="ne_NP" w:bidi="ne_NP"/>
        </w:rPr>
        <w:t>रोक्नुहोस् र छलफल गर्नुहोस्: ज्यादै डर अनुभव गर्ने व्यक्तिको बारेमा एउटा कथा सुनाउनुहोस्। कथामा विभिन्न प्रकारका डर हुनुपर्छ। शब्दहरूमा रहेको भिन्नता वा डरको विभिन्न स्तरहरूलाई वर्णन गर्ने तरिकाहरूमा ध्यान दिनुहोस्। कथाकारले सबैभन्दा भयानक डरलाई वर्णन गर्न कुन शब्द प्रयोग गरे?</w:t>
      </w:r>
    </w:p>
    <w:p>
      <w:pPr/>
      <w:r>
        <w:rPr>
          <w:lang w:val="ne_NP" w:bidi="ne_NP"/>
        </w:rPr>
      </w:r>
      <w:r>
        <w:rPr>
          <w:lang w:val="ne_NP" w:bidi="ne_NP"/>
        </w:rPr>
        <w:t>याकूबले बोरामा पैसा देख्छन्। याकूबले मिश्रमा के भयो भन्ने कथा सुनेका छन्। शिमोन अब मरिसकेका छन् वा जेलमा मर्नेछन् भन्ने कुरा याकूबले ठान्छन्। याकूबले अरू ९ जनालाई आफ्ना सबै छोराहरूबाट आफूलाई वञ्चित गराएको आरोप लगाउँछन्। याकूब भन्छन्, योसेफ अब छैनन्। शिमोन अब छैनन्। यसको अर्थ याकूबले योसेफ र शिमोन दुवै अब मरेका छन् भन्ने सोच्छन्। कोही अब छैन भनेर भन्नु भनेको कोही मरेको छ भन्ने कुरा बताउने एउटा विनम्र तरिका हो। रोक्नुहोस् र छलफल गर्नुहोस्: मृत्यु भएको कुनै व्यक्ति वा परिवारका धेरै सदस्यहरूको मृत्यु भएको कुनै व्यक्तिको बारेमा एउटा कथा सुनाउनुहोस्। त्यो व्यक्तिले मरेको व्यक्तिलाई वर्णन गर्न कुन शब्द वा वाक्यांशहरू प्रयोग गर्छ?</w:t>
      </w:r>
    </w:p>
    <w:p>
      <w:pPr/>
      <w:r>
        <w:rPr>
          <w:lang w:val="ne_NP" w:bidi="ne_NP"/>
        </w:rPr>
      </w:r>
      <w:r>
        <w:rPr>
          <w:lang w:val="ne_NP" w:bidi="ne_NP"/>
        </w:rPr>
        <w:t>रूबेनले बिन्यामीनको लागि जिम्मेवार हुने प्रस्ताव गर्छन्। यदि रूबेनले बिन्यामिनलाई सुरक्षित रूपमा घर ल्याउन असफल भए उनीहरूका दुई छोराहरूलाई मार्न दिने प्रस्ताव गर्छन्। यो प्रस्ताव रूबेनले बिन्यामिनलाई सुरक्षित रूपमा घर ल्याउने आफ्नो भाकललाई कति गम्भीरतापूर्वक लिन्छन् भन्ने कुरा चित्रण गर्न हो। रूबेन बिन्यामिन याकूबकहाँ फर्किएको कुरा सुनिश्चित गर्न आफ्नै दुई छोराहरूको जीवन जोखिममा पार्न इच्छुक छन्।</w:t>
      </w:r>
    </w:p>
    <w:p>
      <w:pPr/>
      <w:r>
        <w:rPr>
          <w:lang w:val="ne_NP" w:bidi="ne_NP"/>
        </w:rPr>
      </w:r>
      <w:r>
        <w:rPr>
          <w:lang w:val="ne_NP" w:bidi="ne_NP"/>
        </w:rPr>
        <w:t>याकूबले रूबेनको प्रस्ताव अस्वीकार गर्छन्। बिन्यामिन मिश्र जानेछैन भनेर याकूबले भन्छन्। याकूब भन्छन् कि योसेफ मरिसकेका छन् र उनीसँग बाँकी रहेको भनेको बिन्यामिन मात्र हो। योसेफ र बिन्यामिन याकूबले माया गर्ने पत्नी राहेलका छोराहरू हुन्। याकूबले योसेफ मरेका छन् भन्ने विश्वास गर्छन्। त्यसैले, बेन्जामिन राहेलको बचेको एक मात्र छोरा हुन्।</w:t>
      </w:r>
    </w:p>
    <w:p>
      <w:pPr/>
      <w:r>
        <w:rPr>
          <w:lang w:val="ne_NP" w:bidi="ne_NP"/>
        </w:rPr>
      </w:r>
      <w:r>
        <w:rPr>
          <w:lang w:val="ne_NP" w:bidi="ne_NP"/>
        </w:rPr>
        <w:t>याकूब भन्छन्, "तिमीहरूले मेरो फुलेको कपाललाई शोकका साथ पातालमा पुर्याउनेछौ।" याकूबले आफ्नो फुलेको कपाललाई आफू वृद्ध मानिस भएको बताउने माध्यमका रूपमा प्रयोग गर्छन्। यदि बिन्यामिन पनि मर्छ भने याकूब शोक वा पीडाका कारणले मर्नेछन् भनेर याकूबले भनिरहेका छन्। पाताल त्यो ठाउँ हो जहाँ मरेका मानिसहरू जान्छन्। पाताल चिहानको लागि प्रयोग हुने अर्को शब्द हो। याकूब भनिरहेका छन्, "म शोकमा मर्नेछु र मेरो चिहानमा गाडिनेछु।"</w:t>
      </w:r>
    </w:p>
    <w:p>
      <w:pPr/>
      <w:r>
        <w:rPr>
          <w:lang w:val="ne_NP" w:bidi="ne_NP"/>
        </w:rPr>
      </w:r>
      <w:r>
        <w:rPr>
          <w:lang w:val="ne_NP" w:bidi="ne_NP"/>
        </w:rPr>
        <w:t>रोक्नुहोस् र छलफल गर्नुहोस्: मृत्युको नजिक रहेको एक वृद्ध मानिसको एउटा कथा सुनाउनुहोस्। वृद्ध मानिसले आफ्नो मृत्युको बारेमा कसरी कुरा गर्छ र उनले के हुने आशा गर्छन्? त्यो मानिसले आफूलाई लागेको कुरा कुरा वर्णन गर्न प्रयोग गर्ने शब्दहरूलाई ध्यानपूर्वक सुन्नुहोस्।</w:t>
      </w:r>
      <w:r>
        <w:rPr>
          <w:lang w:val="ne_NP" w:bidi="ne_NP"/>
        </w:rPr>
      </w:r>
    </w:p>
    <w:p>
      <w:pPr>
        <w:pStyle w:val="Heading3"/>
      </w:pPr>
      <w:r>
        <w:rPr>
          <w:lang w:val="ne_NP" w:bidi="ne_NP"/>
        </w:rPr>
        <w:t>Step 3</w:t>
      </w:r>
    </w:p>
    <w:p>
      <w:pPr/>
      <w:r>
        <w:rPr>
          <w:lang w:val="ne_NP" w:bidi="ne_NP"/>
        </w:rPr>
      </w:r>
      <w:r>
        <w:rPr>
          <w:lang w:val="ne_NP" w:bidi="ne_NP"/>
        </w:rPr>
        <w:t>संस्करणलाई सजिलोसँग बुझ्न पाठलाई फेरी एकपटक सुन्नुहोस्।</w:t>
      </w:r>
    </w:p>
    <w:p>
      <w:pPr/>
      <w:r>
        <w:rPr>
          <w:lang w:val="ne_NP" w:bidi="ne_NP"/>
        </w:rPr>
      </w:r>
      <w:r>
        <w:rPr>
          <w:lang w:val="ne_NP" w:bidi="ne_NP"/>
        </w:rPr>
        <w:t>यस सत्रमा, यस कथालाई दृश्यात्मक बनाउन तपाईंले समूहलाई मद्दत गर्नुहुनेछ। तपाईंले समूहलाई दृश्यहरू, सेटिङ र कथाका पात्रहरू परिभाषित गर्न मद्दत गर्नुहुनेछ।</w:t>
      </w:r>
    </w:p>
    <w:p>
      <w:pPr/>
      <w:r>
        <w:rPr>
          <w:lang w:val="ne_NP" w:bidi="ne_NP"/>
        </w:rPr>
      </w:r>
      <w:r>
        <w:rPr>
          <w:lang w:val="ne_NP" w:bidi="ne_NP"/>
        </w:rPr>
        <w:t>यस कथामा ३ दृश्यहरू छन्।</w:t>
      </w:r>
    </w:p>
    <w:p>
      <w:pPr/>
      <w:r>
        <w:rPr>
          <w:lang w:val="ne_NP" w:bidi="ne_NP"/>
        </w:rPr>
      </w:r>
      <w:r>
        <w:rPr>
          <w:b/>
          <w:lang w:val="ne_NP" w:bidi="ne_NP"/>
        </w:rPr>
        <w:t>पहिलो दृश्य:</w:t>
      </w:r>
      <w:r>
        <w:rPr>
          <w:lang w:val="ne_NP" w:bidi="ne_NP"/>
        </w:rPr>
        <w:t xml:space="preserve"> दाजुभाइहरू मिश्र छोडेर कनानतिर लाग्छन्। तिनीहरू पहिलो रात रोकिन्छन् र एकजना मानिसको बोरामा अनाजको पैसा भेट्टाउँछन्। तिनीहरू डराएका छन्।</w:t>
      </w:r>
    </w:p>
    <w:p>
      <w:pPr/>
      <w:r>
        <w:rPr>
          <w:lang w:val="ne_NP" w:bidi="ne_NP"/>
        </w:rPr>
      </w:r>
      <w:r>
        <w:rPr>
          <w:b/>
          <w:lang w:val="ne_NP" w:bidi="ne_NP"/>
        </w:rPr>
        <w:t>दोस्रो दृश्य:</w:t>
      </w:r>
      <w:r>
        <w:rPr>
          <w:lang w:val="ne_NP" w:bidi="ne_NP"/>
        </w:rPr>
        <w:t xml:space="preserve"> ९ दाजुभाइहरू कनान आइपुग्छन् र याकूबलाई उनीहरूलाई भएको सबै कुरा सुनाउँछन्।</w:t>
      </w:r>
    </w:p>
    <w:p>
      <w:pPr/>
      <w:r>
        <w:rPr>
          <w:lang w:val="ne_NP" w:bidi="ne_NP"/>
        </w:rPr>
      </w:r>
      <w:r>
        <w:rPr>
          <w:b/>
          <w:lang w:val="ne_NP" w:bidi="ne_NP"/>
        </w:rPr>
        <w:t>तेस्रो दृश्य:</w:t>
      </w:r>
      <w:r>
        <w:rPr>
          <w:lang w:val="ne_NP" w:bidi="ne_NP"/>
        </w:rPr>
        <w:t xml:space="preserve"> तिनीहरूले आफ्ना बोराहरू खाली गर्छन् र ९ जनामा हरेकले आफ्नो बोरामा आफ्नो पैसा भेट्टाउँछन्। याकूब र उनका ९ जना छोराहरू डराएका छन्। याकूबले बिन्यामिनलाई मिश्र जान दिँदैनन्।</w:t>
      </w:r>
    </w:p>
    <w:p>
      <w:pPr/>
      <w:r>
        <w:rPr>
          <w:lang w:val="ne_NP" w:bidi="ne_NP"/>
        </w:rPr>
      </w:r>
      <w:r>
        <w:rPr>
          <w:lang w:val="ne_NP" w:bidi="ne_NP"/>
        </w:rPr>
        <w:t>यस कथामा यि पात्रहरु समावेश छन्:</w:t>
      </w:r>
    </w:p>
    <w:p>
      <w:pPr>
        <w:pStyle w:val="ListBullet"/>
        <w:spacing w:line="240" w:lineRule="auto"/>
        <w:ind w:left="720"/>
      </w:pPr>
      <w:r>
        <w:rPr>
          <w:lang w:val="ne_NP" w:bidi="ne_NP"/>
        </w:rPr>
      </w:r>
      <w:r>
        <w:rPr>
          <w:lang w:val="ne_NP" w:bidi="ne_NP"/>
        </w:rPr>
        <w:t>रूबेन</w:t>
      </w:r>
    </w:p>
    <w:p>
      <w:pPr>
        <w:pStyle w:val="ListBullet"/>
        <w:spacing w:line="240" w:lineRule="auto"/>
        <w:ind w:left="720"/>
      </w:pPr>
      <w:r>
        <w:rPr>
          <w:lang w:val="ne_NP" w:bidi="ne_NP"/>
        </w:rPr>
      </w:r>
      <w:r>
        <w:rPr>
          <w:lang w:val="ne_NP" w:bidi="ne_NP"/>
        </w:rPr>
        <w:t>शिमोनको उल्लेख छ</w:t>
      </w:r>
    </w:p>
    <w:p>
      <w:pPr>
        <w:pStyle w:val="ListBullet"/>
        <w:spacing w:line="240" w:lineRule="auto"/>
        <w:ind w:left="720"/>
      </w:pPr>
      <w:r>
        <w:rPr>
          <w:lang w:val="ne_NP" w:bidi="ne_NP"/>
        </w:rPr>
      </w:r>
      <w:r>
        <w:rPr>
          <w:lang w:val="ne_NP" w:bidi="ne_NP"/>
        </w:rPr>
        <w:t>अन्य दाजुभाइहरू</w:t>
      </w:r>
    </w:p>
    <w:p>
      <w:pPr>
        <w:pStyle w:val="ListBullet"/>
        <w:spacing w:line="240" w:lineRule="auto"/>
        <w:ind w:left="720"/>
      </w:pPr>
      <w:r>
        <w:rPr>
          <w:lang w:val="ne_NP" w:bidi="ne_NP"/>
        </w:rPr>
      </w:r>
      <w:r>
        <w:rPr>
          <w:lang w:val="ne_NP" w:bidi="ne_NP"/>
        </w:rPr>
        <w:t>याकूब</w:t>
      </w:r>
    </w:p>
    <w:p>
      <w:pPr>
        <w:pStyle w:val="ListBullet"/>
        <w:spacing w:line="240" w:lineRule="auto"/>
        <w:ind w:left="720"/>
      </w:pPr>
      <w:r>
        <w:rPr>
          <w:lang w:val="ne_NP" w:bidi="ne_NP"/>
        </w:rPr>
      </w:r>
      <w:r>
        <w:rPr>
          <w:lang w:val="ne_NP" w:bidi="ne_NP"/>
        </w:rPr>
        <w:t>बेन्जामिनको उल्लेख छ</w:t>
      </w:r>
    </w:p>
    <w:p>
      <w:pPr>
        <w:pStyle w:val="ListBullet"/>
        <w:spacing w:line="240" w:lineRule="auto"/>
        <w:ind w:left="720"/>
      </w:pPr>
      <w:r>
        <w:rPr>
          <w:lang w:val="ne_NP" w:bidi="ne_NP"/>
        </w:rPr>
      </w:r>
      <w:r>
        <w:rPr>
          <w:lang w:val="ne_NP" w:bidi="ne_NP"/>
        </w:rPr>
        <w:t>योसेफलाई मिश्रका राज्यपालको रूपमा उल्लेख गरिएको छ</w:t>
      </w:r>
    </w:p>
    <w:p>
      <w:pPr/>
      <w:r>
        <w:rPr>
          <w:lang w:val="ne_NP" w:bidi="ne_NP"/>
        </w:rPr>
      </w:r>
      <w:r>
        <w:rPr>
          <w:lang w:val="ne_NP" w:bidi="ne_NP"/>
        </w:rPr>
        <w:t>यस सत्रमा, समूहलाई स्टोरीबोर्ड बनाउन, चित्र कोर्न वा कुनै प्रकारका हेरफेर गर्न मिल्ने वस्तुहरू (जस्तै ढुङ्गा, लठ्ठी, बच्चाहरूको खेलौनाहरू) प्रयोग गरेर कथा र त्यसमा भएका क्रियाकलापलाई दृश्यात्मक बनाउनुहोस्।</w:t>
      </w:r>
    </w:p>
    <w:p>
      <w:pPr/>
      <w:r>
        <w:rPr>
          <w:lang w:val="ne_NP" w:bidi="ne_NP"/>
        </w:rPr>
      </w:r>
      <w:r>
        <w:rPr>
          <w:lang w:val="ne_NP" w:bidi="ne_NP"/>
        </w:rPr>
        <w:t>दृश्य १ मा, दाजुभाइहरू कनान फर्केर गए। दाजुभाइहरू राति बास बस्छन्। एक भाइले आफ्नो अनाजको बोरा खोल्छन् र पैसा भेट्टाउँछन्। दाजुभाइहरू धेरै डराएका थिए। यस खण्डले "तिनीहरूको हृदय खिन्न भयो" भन्ने शब्द-चित्र प्रयोग गर्दछ। यस्तो लाग्छ कि मुटु छातीको आफ्नो ठाउँबाट पेट वा त्योभन्दा तल खसेको छ। यो डराएको बताउने शब्दचित्र हो। कनान फर्कने यात्रामा कति दिन लाग्यो भन्ने हामीलाई थाहा छैन।</w:t>
      </w:r>
    </w:p>
    <w:p>
      <w:pPr/>
      <w:r>
        <w:rPr>
          <w:lang w:val="ne_NP" w:bidi="ne_NP"/>
        </w:rPr>
      </w:r>
      <w:r>
        <w:rPr>
          <w:lang w:val="ne_NP" w:bidi="ne_NP"/>
        </w:rPr>
        <w:t>दृश्य २ मा, दाजुभाइहरू कनान आइपुग्छन् र याकूबलाई भएको सबै कुरा सुनाउँछन्। तिनीहरूले कुरा गर्दा, तिनीहरूले योसेफ मरेका छन् भनेर जसरी भनेका थिए, त्यही तरिका दोहोर्याउँछन्। तिनीहरूले भने, एक भाइ अब हामीसँग रहेन। राज्यपालले तिनीहरूसँग कठोर कुरा गरेको कुरा तिनीहरूले याकूबलाई बताउँछन्। उनीहरूले याकूबलाई भन्छन् कि उनीहरूले राज्यपाललाई आफूहरू सबैको एउटै बुबा भएको कुरा बताएका थिए। यो तिनीहरू जासूस होइनन् भनेर भन्ने एउटा तरिका हो। कुनै पनि मानिसले आफ्ना सबै १२ छोराहरूलाई जासुसको रूपमा पठाउने थिएन र आफ्ना सबै छोराहरू मारिने वा जेलमा पर्ने जोखिम उठाउने थिएन।</w:t>
      </w:r>
    </w:p>
    <w:p>
      <w:pPr/>
      <w:r>
        <w:rPr>
          <w:lang w:val="ne_NP" w:bidi="ne_NP"/>
        </w:rPr>
      </w:r>
      <w:r>
        <w:rPr>
          <w:lang w:val="ne_NP" w:bidi="ne_NP"/>
        </w:rPr>
        <w:t>तिनीहरूले याकूबलाई बुझाउँछन् कि उनीहरू बिन्यामिनलाई लिएर मिश्र नफर्कुन्जेल शिमोन मिश्रकै जेलमा बस्नुपरेको थियो। तिनीहरूले याकूबलाई शिमोनलाई जेलबाट निकाल्न बिन्यामिनलाई मिश्र लैजानुपर्ने कुरा बताए।</w:t>
      </w:r>
    </w:p>
    <w:p>
      <w:pPr/>
      <w:r>
        <w:rPr>
          <w:lang w:val="ne_NP" w:bidi="ne_NP"/>
        </w:rPr>
      </w:r>
      <w:r>
        <w:rPr>
          <w:lang w:val="ne_NP" w:bidi="ne_NP"/>
        </w:rPr>
        <w:t>दृश्य ३ मा, याकूबलाई भएको सबै कुरा बताएपछि, तिनीहरूले अनाज झारे र प्रत्येक व्यक्तिको पैसा अनाजका बोराहरूमा राखिएको थियो भन्ने कुरा पत्ता लगाए। याकूब र ९ दाजुभाइहरू पैसा देख्दा अत्यन्तै त्रसित भए।</w:t>
      </w:r>
    </w:p>
    <w:p>
      <w:pPr/>
      <w:r>
        <w:rPr>
          <w:lang w:val="ne_NP" w:bidi="ne_NP"/>
        </w:rPr>
      </w:r>
      <w:r>
        <w:rPr>
          <w:lang w:val="ne_NP" w:bidi="ne_NP"/>
        </w:rPr>
        <w:t>याकूबले अरूलाई भने कि उनीहरूले याकूबलाई आफ्ना सबै सन्तानबाट वञ्चित गर्न चाहेका थिए। याकूबले योसेफ मरेको विश्वास गर्छन्। शिमोन जेलमा मर्नेछन् भन्ने कुरा याकूबले विश्वास गर्छन्। यदि बिन्यामिन मिश्र गएमा बिन्यामिनलाई केही नराम्रो होला भन्ने कुरामा याकूब डराएका छन्।</w:t>
      </w:r>
    </w:p>
    <w:p>
      <w:pPr/>
      <w:r>
        <w:rPr>
          <w:lang w:val="ne_NP" w:bidi="ne_NP"/>
        </w:rPr>
      </w:r>
      <w:r>
        <w:rPr>
          <w:lang w:val="ne_NP" w:bidi="ne_NP"/>
        </w:rPr>
        <w:t>जेठा छोरा रूबेनले बिन्यामिनको जिम्मेवारी लिने प्रस्ताव गर्छन्। रूबेनले बिन्यामिनको हेरचाह गर्ने र बिन्यामिनलाई याकूबकहाँ फिर्ता ल्याउने प्रतिज्ञा गर्छन्। यदि रूबेनले यो प्रतिज्ञा पूरा गर्न सकेनन् भने उनले आफ्नै दुई छोराहरूलाई याकूबलाई सुम्पने प्रस्ताव गर्दछन्।</w:t>
      </w:r>
    </w:p>
    <w:p>
      <w:pPr/>
      <w:r>
        <w:rPr>
          <w:lang w:val="ne_NP" w:bidi="ne_NP"/>
        </w:rPr>
      </w:r>
      <w:r>
        <w:rPr>
          <w:lang w:val="ne_NP" w:bidi="ne_NP"/>
        </w:rPr>
        <w:t>याकूबले बिन्यामिनलाई मिश्र जान दिने सम्बन्धी आफ्ना भावनाहरू व्यक्त गर्न शब्द-चित्रहरूको प्रयोग गर्छन्। याकूब आफू वृद्ध मानिस भएको भन्छन्। याकूब भन्छन् कि ९ जना छोराहरूले याकूबलाई शोकका कारणले मर्न लगाउनेछन्।</w:t>
      </w:r>
      <w:r>
        <w:rPr>
          <w:lang w:val="ne_NP" w:bidi="ne_NP"/>
        </w:rPr>
      </w:r>
    </w:p>
    <w:p>
      <w:pPr>
        <w:pStyle w:val="Heading3"/>
      </w:pPr>
      <w:r>
        <w:rPr>
          <w:lang w:val="ne_NP" w:bidi="ne_NP"/>
        </w:rPr>
        <w:t>Step 4</w:t>
      </w:r>
    </w:p>
    <w:p>
      <w:pPr/>
      <w:r>
        <w:rPr>
          <w:lang w:val="ne_NP" w:bidi="ne_NP"/>
        </w:rPr>
      </w:r>
      <w:r>
        <w:rPr>
          <w:lang w:val="ne_NP" w:bidi="ne_NP"/>
        </w:rPr>
        <w:t>संस्करणलाई सजिलोसँग बुझ्न पाठलाई फेरी एकपटक सुन्नुहोस्।</w:t>
      </w:r>
    </w:p>
    <w:p>
      <w:pPr/>
      <w:r>
        <w:rPr>
          <w:lang w:val="ne_NP" w:bidi="ne_NP"/>
        </w:rPr>
      </w:r>
      <w:r>
        <w:rPr>
          <w:lang w:val="ne_NP" w:bidi="ne_NP"/>
        </w:rPr>
        <w:t>यस सत्रमा, टोलीले कथालाई नाटकीय बनाउनेछ।</w:t>
      </w:r>
    </w:p>
    <w:p>
      <w:pPr/>
      <w:r>
        <w:rPr>
          <w:lang w:val="ne_NP" w:bidi="ne_NP"/>
        </w:rPr>
      </w:r>
      <w:r>
        <w:rPr>
          <w:lang w:val="ne_NP" w:bidi="ne_NP"/>
        </w:rPr>
        <w:t>यस कथामा ३ दृश्यहरू छन्।</w:t>
      </w:r>
    </w:p>
    <w:p>
      <w:pPr/>
      <w:r>
        <w:rPr>
          <w:lang w:val="ne_NP" w:bidi="ne_NP"/>
        </w:rPr>
      </w:r>
      <w:r>
        <w:rPr>
          <w:lang w:val="ne_NP" w:bidi="ne_NP"/>
        </w:rPr>
        <w:t>यस कथामा यि पात्रहरु समावेश छन्:</w:t>
      </w:r>
    </w:p>
    <w:p>
      <w:pPr>
        <w:pStyle w:val="ListBullet"/>
        <w:spacing w:line="240" w:lineRule="auto"/>
        <w:ind w:left="720"/>
      </w:pPr>
      <w:r>
        <w:rPr>
          <w:lang w:val="ne_NP" w:bidi="ne_NP"/>
        </w:rPr>
      </w:r>
      <w:r>
        <w:rPr>
          <w:lang w:val="ne_NP" w:bidi="ne_NP"/>
        </w:rPr>
        <w:t>रूबेन</w:t>
      </w:r>
    </w:p>
    <w:p>
      <w:pPr>
        <w:pStyle w:val="ListBullet"/>
        <w:spacing w:line="240" w:lineRule="auto"/>
        <w:ind w:left="720"/>
      </w:pPr>
      <w:r>
        <w:rPr>
          <w:lang w:val="ne_NP" w:bidi="ne_NP"/>
        </w:rPr>
      </w:r>
      <w:r>
        <w:rPr>
          <w:lang w:val="ne_NP" w:bidi="ne_NP"/>
        </w:rPr>
        <w:t>शिमोनको उल्लेख छ</w:t>
      </w:r>
    </w:p>
    <w:p>
      <w:pPr>
        <w:pStyle w:val="ListBullet"/>
        <w:spacing w:line="240" w:lineRule="auto"/>
        <w:ind w:left="720"/>
      </w:pPr>
      <w:r>
        <w:rPr>
          <w:lang w:val="ne_NP" w:bidi="ne_NP"/>
        </w:rPr>
      </w:r>
      <w:r>
        <w:rPr>
          <w:lang w:val="ne_NP" w:bidi="ne_NP"/>
        </w:rPr>
        <w:t>अन्य दाजुभाइहरू</w:t>
      </w:r>
    </w:p>
    <w:p>
      <w:pPr>
        <w:pStyle w:val="ListBullet"/>
        <w:spacing w:line="240" w:lineRule="auto"/>
        <w:ind w:left="720"/>
      </w:pPr>
      <w:r>
        <w:rPr>
          <w:lang w:val="ne_NP" w:bidi="ne_NP"/>
        </w:rPr>
      </w:r>
      <w:r>
        <w:rPr>
          <w:lang w:val="ne_NP" w:bidi="ne_NP"/>
        </w:rPr>
        <w:t>याकूब</w:t>
      </w:r>
    </w:p>
    <w:p>
      <w:pPr>
        <w:pStyle w:val="ListBullet"/>
        <w:spacing w:line="240" w:lineRule="auto"/>
        <w:ind w:left="720"/>
      </w:pPr>
      <w:r>
        <w:rPr>
          <w:lang w:val="ne_NP" w:bidi="ne_NP"/>
        </w:rPr>
      </w:r>
      <w:r>
        <w:rPr>
          <w:lang w:val="ne_NP" w:bidi="ne_NP"/>
        </w:rPr>
        <w:t>बेन्जामिनको उल्लेख छ</w:t>
      </w:r>
    </w:p>
    <w:p>
      <w:pPr>
        <w:pStyle w:val="ListBullet"/>
        <w:spacing w:line="240" w:lineRule="auto"/>
        <w:ind w:left="720"/>
      </w:pPr>
      <w:r>
        <w:rPr>
          <w:lang w:val="ne_NP" w:bidi="ne_NP"/>
        </w:rPr>
      </w:r>
      <w:r>
        <w:rPr>
          <w:lang w:val="ne_NP" w:bidi="ne_NP"/>
        </w:rPr>
        <w:t>योसेफलाई मिश्रका राज्यपालको रूपमा उल्लेख गरिएको छ</w:t>
      </w:r>
    </w:p>
    <w:p>
      <w:pPr/>
      <w:r>
        <w:rPr>
          <w:lang w:val="ne_NP" w:bidi="ne_NP"/>
        </w:rPr>
      </w:r>
      <w:r>
        <w:rPr>
          <w:lang w:val="ne_NP" w:bidi="ne_NP"/>
        </w:rPr>
        <w:t>टोलीले कथालाई दुई पटक अभिनय गर्न लगाउनुहोस्। तिनीहरूले अनुवाद गरिरहेका भाषामा अभिनय गर्नुपर्छ। पहिला, टोलीले नरोकिकन कथालाई अभिनय गर्नु। दोस्रो पटक टोलीले कथालाई अभिनय गर्दा, तिनीहरूलाई कथाको विभिन्न ठाउँहरूमा रोक्नुहोस्।</w:t>
      </w:r>
    </w:p>
    <w:p>
      <w:pPr/>
      <w:r>
        <w:rPr>
          <w:lang w:val="ne_NP" w:bidi="ne_NP"/>
        </w:rPr>
      </w:r>
      <w:r>
        <w:rPr>
          <w:lang w:val="ne_NP" w:bidi="ne_NP"/>
        </w:rPr>
        <w:t>टोलीले पहिलो पटक कथालाई अभिनय गर्दा, संवाद, प्रवाह, प्लटलाइन र कथाको कालक्रममा ध्यान दिनुहोस्। कथा वा खण्डको महत्त्वपूर्ण वा कठिन भागहरूलाई अभिनय गर्नुपर्ने र छुटाउन नहुने कुरामा ध्यान दिनुहोस्। टोलीलाई कथाका भागहरू सम्झन मद्दत गर्नुहोस्।</w:t>
      </w:r>
    </w:p>
    <w:p>
      <w:pPr/>
      <w:r>
        <w:rPr>
          <w:lang w:val="ne_NP" w:bidi="ne_NP"/>
        </w:rPr>
      </w:r>
      <w:r>
        <w:rPr>
          <w:lang w:val="ne_NP" w:bidi="ne_NP"/>
        </w:rPr>
        <w:t>पहिलो दृश्यमा, ९ दाजुभाइहरू कनान फर्कने बाटोमा छन्। तिनीहरूले शिमोनलाई मिश्रको जेलमा छोडेका छन्। यात्राको पहिलो रात, जब तिनीहरू रातका लागि रोकिन्छन्, तब एक भाइले आफ्नो गधाका लागि खाना निकाल्न आफ्नो अनाजको बोरा खोल्छ। उनले अनाजका लागि आफूले तिरेको पैसाको झोला अनाजको बोरामा छ भन्ने कुरा पत्ता लगाउँछन्। उनी अरूलाई बताउँछन्। तिनीहरू सबैको मन भारी हुन्छ। तिनीहरूले एक अर्कालाई सोध्छन्, "परमेश्वरले हामीलाई के गर्नुभएको छ?"</w:t>
      </w:r>
    </w:p>
    <w:p>
      <w:pPr/>
      <w:r>
        <w:rPr>
          <w:lang w:val="ne_NP" w:bidi="ne_NP"/>
        </w:rPr>
      </w:r>
      <w:r>
        <w:rPr>
          <w:lang w:val="ne_NP" w:bidi="ne_NP"/>
        </w:rPr>
        <w:t>अभिनय रोक्नुहोस्: पैसा भेट्टाउने भाइलाई सोध्नुहोस्, "तपाईंलाई अहिले कस्तो महसुस भइरहेको छ?" तपाईंले सुन्न सक्नुहुन्छ, "म डराएको छु।" मैले अनाजका लागि यो पैसा तिरेँ। यो मेरो बोरामा कसरी आयो? तिनीहरूले मलाई यो पैसा चोरेको आरोप लगाउनेछन्। म पक्राउ पर्नेछु, जेलमा हालिनेछु र त्यहीँ मर्नेछु। यो पैसा यहाँ कसरी आयो भन्ने मलाई थाहा छैन। के हुन लागेको छ?" अरूलाई सोध्नुहोस्, "तपाईंहरूलाई अहिले कस्तो महसुस भइरहेको छ?" तपाईंले सुन्न सक्नुहुन्छ, "म अत्यन्तै त्रसित छु।" परमेश्वरले यहाँ के गर्दै हुनुहुन्छ भनेर म बुझ्दिन। मलाई थाहा छ हामीले योसेफसँग गलत गर्यौं तर २० वर्षभन्दा बढी भइसक्यो। यो सबै अब किन भइरहेको छ? यसको बारेमा के गर्ने भन्ने मलाई थाहा छैन। " नाटक फेरि सुरु गर्नुहोस्।</w:t>
      </w:r>
    </w:p>
    <w:p>
      <w:pPr/>
      <w:r>
        <w:rPr>
          <w:lang w:val="ne_NP" w:bidi="ne_NP"/>
        </w:rPr>
      </w:r>
      <w:r>
        <w:rPr>
          <w:lang w:val="ne_NP" w:bidi="ne_NP"/>
        </w:rPr>
        <w:t>दोस्रो दृश्यमा, ९ दाजुभाइहरू कनान आइपुग्छन् र याकूबलाई मिश्रमा के भयो भन्ने कुरा बताउन थाल्छन्। शिमोनलाई मिश्रमा जेलमा छोडिएको छ भन्ने कुरा याकूबले थाहा पाउँछन्। शिमोन जेलबाट रिहा हुनका लागि बिन्यामिन मिश्र जानुपर्ने कुरा याकूबले थाहा पाउँछन्।</w:t>
      </w:r>
    </w:p>
    <w:p>
      <w:pPr/>
      <w:r>
        <w:rPr>
          <w:lang w:val="ne_NP" w:bidi="ne_NP"/>
        </w:rPr>
      </w:r>
      <w:r>
        <w:rPr>
          <w:lang w:val="ne_NP" w:bidi="ne_NP"/>
        </w:rPr>
        <w:t>अभिनय रोक्नुहोस्: याकूबलाई सोध्नुहोस्, "तपाईंलाई अहिले कस्तो महसुस भइरहेको छ?" तपाईंले सुन्न सक्नुहुन्छ, "यो भयानक छ। के गर्ने भन्ने मलाई थाहा छैन। यदि मैले बिन्यामिनलाई जान दिएँ भने मैले दुवै छोराहरू गुमाउन सक्छु। यदि मैले बिन्यामिनलाई यहाँ राखेँ भने शिमोन मर्नेछन्। म बेन्जामिनलाई जान दिन सक्दिन। मसँग राहेलबाट बाँकी रहेको सबै कुरा बेन्जामिन हो। मैले बिन्यामिनलाई आफूसँग राख्नुपर्छ। म शिमोनलाई कसरी मर्न दिन सक्छु? यो एउटा भयानक स्थिति हो।" नाटक फेरि सुरु गर्नुहोस्।</w:t>
      </w:r>
    </w:p>
    <w:p>
      <w:pPr/>
      <w:r>
        <w:rPr>
          <w:lang w:val="ne_NP" w:bidi="ne_NP"/>
        </w:rPr>
      </w:r>
      <w:r>
        <w:rPr>
          <w:lang w:val="ne_NP" w:bidi="ne_NP"/>
        </w:rPr>
        <w:t>तेस्रो दृश्यमा, ९ दाजुभाइहरूले आफ्नो अनाजका बोराहरू बिसाउँछन्। तिनीहरूले बोरालाई खाली गर्दा, प्रत्येक मानिसको पैसा उसको बोराको माथिल्लो भागमा छ भन्ने कुरा तिनीहरूले पत्ता लगाउँछन्। याकूब र ९ दाजुभाइहरू सबै डराएका छन्।</w:t>
      </w:r>
    </w:p>
    <w:p>
      <w:pPr/>
      <w:r>
        <w:rPr>
          <w:lang w:val="ne_NP" w:bidi="ne_NP"/>
        </w:rPr>
      </w:r>
      <w:r>
        <w:rPr>
          <w:lang w:val="ne_NP" w:bidi="ne_NP"/>
        </w:rPr>
        <w:t>अभिनय रोक्नुहोस्: याकूबलाई सोध्नुहोस्, "तपाईं अहिले किन यति डराउनुभएको छ?" तपाईंले सुन्न सक्नुहुन्छ, "यो सामान्य होइन।" तिनीहरूले मेरा छोराहरूलाई चोरीको आरोप लगाउनेछन्। तिनीहरूले चोरेका थिएनन्। तिनीहरूले अनाजको लागि तिरे। हामी के गर्नेछौं भन्ने मलाई थाहा छैन। हामी कसरी फर्केर गएर शिमोनलाई ल्याउन सक्नेछौं? यसको अर्थ शिमोन मिश्रको जेलमा मर्नेछन्। यो किन भइरहेको छ भनेर म बुझ्न सकिरहेको छैन।" नाटक फेरि सुरु गर्नुहोस्।</w:t>
      </w:r>
    </w:p>
    <w:p>
      <w:pPr/>
      <w:r>
        <w:rPr>
          <w:lang w:val="ne_NP" w:bidi="ne_NP"/>
        </w:rPr>
      </w:r>
      <w:r>
        <w:rPr>
          <w:lang w:val="ne_NP" w:bidi="ne_NP"/>
        </w:rPr>
        <w:t>याकूबले आफ्ना छोराहरूलाई आफ्ना सन्तानहरू खोसेको आरोप लगाउँछन्। योसेफ मरेका छन्। शिमोन मरेका छन्। अब तिनीहरू बिन्यामिनलाई लान चाहन्छन्। याकूब जथाभावी बोलिरहेका छन्। शिमोनलाई के भएको छ भन्ने तिनीहरूलाई थाहा छैन।</w:t>
      </w:r>
    </w:p>
    <w:p>
      <w:pPr/>
      <w:r>
        <w:rPr>
          <w:lang w:val="ne_NP" w:bidi="ne_NP"/>
        </w:rPr>
      </w:r>
      <w:r>
        <w:rPr>
          <w:lang w:val="ne_NP" w:bidi="ne_NP"/>
        </w:rPr>
        <w:t>रूबेन जेठा छोरा हुन्। रूबेनले बिन्यामिनको हेरचाह गर्ने प्रतिज्ञा गर्छन्। यदि बिन्यामिन फर्केर आएनन् भने रूबेनले आफ्ना दुई छोराहरूलाई याकूबकहाँ सुम्पने प्रस्ताव गर्छन्। याकूबले बिन्यामिनलाई मिश्र जान दिन इन्कार गर्छन्।</w:t>
      </w:r>
    </w:p>
    <w:p>
      <w:pPr/>
      <w:r>
        <w:rPr>
          <w:lang w:val="ne_NP" w:bidi="ne_NP"/>
        </w:rPr>
      </w:r>
      <w:r>
        <w:rPr>
          <w:lang w:val="ne_NP" w:bidi="ne_NP"/>
        </w:rPr>
        <w:t>अभिनय रोक्नुहोस्: दाजुभाइहरूलाई सोध्नुहोस्, "तपाईंका बुबाले बिन्यामिन मिश्र जाँदैनन् भनेर भन्नुभएको कुरा सुन्दा तपाईंलाई कस्तो महसुस हुन्छ?" तपाईंले सुन्न सक्नुहुन्छ, "यो सामान्य हो।" उनले सधैँ राहेलका सन्तानहरूलाई हामीभन्दा बढी माया गरेका छन्। उनले बिन्यामिनलाई राख्नेछन् र शिमोनलाई मर्न दिनेछन्। त्यो एउटा भयानक विकल्प हो। हाम्रो पनि केही दोष छ। हामी नै हौं जसले गर्दा उनले योसेफलाई गुमाउनुपर्यो। यो हाम्रो पनि गल्ती हो। यदि शिमोनको मृत्यु भयो भने हामी त्यसको जिम्मेवार हुनेछौं।" वा, "मलाई लाग्छ कि हामीले उनको रिस र शोक कम हुनका लागि केही समय पर्खनुपर्छ र त्यसपछि फेरि उनीसँग सम्पर्क गर्नुपर्छ। सायद उनले कुरा बुझ्नेछन् र हामीले शिमोनलाई जेलमा मर्न छोड्न सक्दैनौं भन्ने महसुस गर्नेछन्। सायद उनले रूबेनलाई भरोसा गर्नेछन्।" वा, "हामीले योसेफसँग गरेका सबै कुराहरू उहाँलाई बताउन पाएको भए कस्तो हुन्थ्यो।" यो कुरा थाहा पाउँदा उसलाई मद्दत पुग्न सक्छ। मलाई थाहा छैन। हामी साँच्चै कति नराम्रो छौं भन्ने थाहा भएमा शोकले उनको मृत्यु हुन सक्छ। मलाई लाग्छ हामी उनलाई भन्न सक्दैनौं। हामीले उनलाई शोक गरिरहेको हेरिरहनु मात्र पर्छ।" नाटक फेरि सुरु गर्नुहोस्।</w:t>
      </w:r>
    </w:p>
    <w:p>
      <w:pPr/>
      <w:r>
        <w:rPr>
          <w:lang w:val="ne_NP" w:bidi="ne_NP"/>
        </w:rPr>
      </w:r>
      <w:r>
        <w:rPr>
          <w:lang w:val="ne_NP" w:bidi="ne_NP"/>
        </w:rPr>
        <w:t>याकूबले बिन्यामिनलाई केही भयो भने त्यसले गर्दा आफू जस्तो फुलेको कपाल भएको वृद्ध मानिस शोकका कारण मर्नेछ भन्दै आफ्नो भनाइ समाप्त गर्छन्।</w:t>
      </w:r>
    </w:p>
    <w:p>
      <w:pPr/>
      <w:r>
        <w:rPr>
          <w:lang w:val="ne_NP" w:bidi="ne_NP"/>
        </w:rPr>
      </w:r>
      <w:r>
        <w:rPr>
          <w:lang w:val="ne_NP" w:bidi="ne_NP"/>
        </w:rPr>
        <w:t>अभिनय रोक्नुहोस्: दाजुभाइहरूलाई सोध्नुहोस्, "आफ्ना बुबाले यस्तो कुरा गर्दा तपाईंलाई कस्तो महसुस हुन्छ?" तपाईंले सुन्न सक्नुहुन्छ, "म धेरै दोषी भएको महसुस गर्छु।" मैले योसेफलाई जे गरेँ, त्यसका लागि म केही हदसम्म जिम्मेवार छु भन्ने मलाई थाहा छ। मैले सोचेको थिएँ कि हाम्रा बुबा योसेफको शोकले गर्दा मर्नुहुनेछ। "यदि बिन्यामिनलाई केही भयो भने उनी सम्भवतः शोकका कारणले मर्नेछन् र यो केहि हदसम्म मेरो गल्ती हुनेछ।" नाटक फेरि सुरु गर्नुहोस्।</w:t>
      </w:r>
      <w:r>
        <w:rPr>
          <w:lang w:val="ne_NP" w:bidi="ne_NP"/>
        </w:rPr>
      </w:r>
    </w:p>
    <w:p>
      <w:pPr>
        <w:pStyle w:val="Heading3"/>
      </w:pPr>
      <w:r>
        <w:rPr>
          <w:lang w:val="ne_NP" w:bidi="ne_NP"/>
        </w:rPr>
        <w:t>Step 5</w:t>
      </w:r>
    </w:p>
    <w:p>
      <w:pPr/>
      <w:r>
        <w:rPr>
          <w:lang w:val="ne_NP" w:bidi="ne_NP"/>
        </w:rPr>
      </w:r>
      <w:r>
        <w:rPr>
          <w:lang w:val="ne_NP" w:bidi="ne_NP"/>
        </w:rPr>
        <w:t>पाठलाई बुझ्न-सजिलो संस्करणमा एकपटक सुन्नुहोस्।</w:t>
      </w:r>
    </w:p>
    <w:p>
      <w:pPr/>
      <w:r>
        <w:rPr>
          <w:lang w:val="ne_NP" w:bidi="ne_NP"/>
        </w:rPr>
      </w:r>
      <w:r>
        <w:rPr>
          <w:lang w:val="ne_NP" w:bidi="ne_NP"/>
        </w:rPr>
        <w:t>जब दाजुभाइहरूले अनाजको एउटा बोरामा पैसा भेट्टाए, तिनीहरूको मन खिन्न भयो। यो चरम डरलाई वर्णन गर्ने शब्द चित्र हो। यदि तपाईंको भाषामा यस्ता शब्द-चित्रहरू छन् भने तपाईंले यहाँ एउटा प्रयोग गर्न सक्नुहुन्छ।</w:t>
      </w:r>
    </w:p>
    <w:p>
      <w:pPr/>
      <w:r>
        <w:rPr>
          <w:lang w:val="ne_NP" w:bidi="ne_NP"/>
        </w:rPr>
      </w:r>
      <w:r>
        <w:rPr>
          <w:lang w:val="ne_NP" w:bidi="ne_NP"/>
        </w:rPr>
        <w:t>दाजुभाइहरूले सोधे, "</w:t>
      </w:r>
      <w:r>
        <w:rPr>
          <w:b/>
          <w:lang w:val="ne_NP" w:bidi="ne_NP"/>
        </w:rPr>
        <w:t>परमेश्वरले</w:t>
      </w:r>
      <w:r>
        <w:rPr>
          <w:lang w:val="ne_NP" w:bidi="ne_NP"/>
        </w:rPr>
        <w:t xml:space="preserve"> हामीलाई के गर्नुभएको हो?" परमेश्वरका लागि यो त्यही सामान्य शब्द हो जुन तपाईंले प्रयोग गर्दै आउनुभएको छ। </w:t>
      </w:r>
      <w:r>
        <w:rPr>
          <w:lang w:val="ne_NP" w:bidi="ne_NP"/>
        </w:rPr>
        <w:t>परमेश्वरको</w:t>
      </w:r>
      <w:r>
        <w:rPr>
          <w:lang w:val="ne_NP" w:bidi="ne_NP"/>
        </w:rPr>
        <w:t xml:space="preserve"> बारेमा मुख्य शब्दावलीमा छलफल गरिएको छ। यो यस्तो प्रश्न हो जसलाई जवाफको आवश्यकता पर्दैन। प्रश्नलाई सकारात्मक कथनमा परिवर्तन गर्न सकिन्छ।</w:t>
      </w:r>
    </w:p>
    <w:p>
      <w:pPr/>
      <w:r>
        <w:rPr>
          <w:lang w:val="ne_NP" w:bidi="ne_NP"/>
        </w:rPr>
      </w:r>
      <w:r>
        <w:rPr>
          <w:lang w:val="ne_NP" w:bidi="ne_NP"/>
        </w:rPr>
        <w:t>यस खण्डमा 'योसेफ गयो' वा 'योसेफ अब छैन' भन्ने वाक्यांश धेरै पटक प्रयोग गरिएको छ। योसेफ मरेका छन् भनेर बताउने यो एउटा तरिका हो। याकूबले शिमोनको बारेमा कुरा गर्न त्यही वाक्यांश प्रयोग गर्छन्। योसेफ मरेका छन् भनेर बताउने सांस्कृतिक रूपमा उपयुक्त तरिका प्रयोग गर्नुहोस्।</w:t>
      </w:r>
    </w:p>
    <w:p>
      <w:pPr/>
      <w:r>
        <w:rPr>
          <w:lang w:val="ne_NP" w:bidi="ne_NP"/>
        </w:rPr>
      </w:r>
      <w:r>
        <w:rPr>
          <w:lang w:val="ne_NP" w:bidi="ne_NP"/>
        </w:rPr>
        <w:t xml:space="preserve">याकूब भन्छन् कि बिन्यामीनलाई गुमाउनाले एक वृद्ध मानिस, याकूबको शोकले गर्दा मृत्यु हुनेछ र उनी </w:t>
      </w:r>
      <w:r>
        <w:rPr>
          <w:b/>
          <w:lang w:val="ne_NP" w:bidi="ne_NP"/>
        </w:rPr>
        <w:t>पाताल</w:t>
      </w:r>
      <w:r>
        <w:rPr>
          <w:lang w:val="ne_NP" w:bidi="ne_NP"/>
        </w:rPr>
        <w:t xml:space="preserve"> वा आफ्नो चिहानमा पुग्नेछन्। पाताल त्यो ठाउँको नाम हो जहाँ मरेका मानिसहरू जान्छन्। </w:t>
      </w:r>
      <w:r>
        <w:rPr>
          <w:lang w:val="ne_NP" w:bidi="ne_NP"/>
        </w:rPr>
        <w:t>पातालको</w:t>
      </w:r>
      <w:r>
        <w:rPr>
          <w:lang w:val="ne_NP" w:bidi="ne_NP"/>
        </w:rPr>
        <w:t xml:space="preserve"> बारेमा मुख्य शब्दावलीमा छलफल गरिएको छ। तपाईंले अन्य खण्डहरूमा पातालका लागि प्रयोग गर्नुभएको शब्द नै प्रयोग गर्नुहोस्।</w:t>
      </w:r>
    </w:p>
    <w:p>
      <w:pPr/>
      <w:r>
        <w:rPr>
          <w:lang w:val="ne_NP" w:bidi="ne_NP"/>
        </w:rPr>
      </w:r>
      <w:r>
        <w:rPr>
          <w:lang w:val="ne_NP" w:bidi="ne_NP"/>
        </w:rPr>
        <w:t>याकूबले आफ्नो सेतो कपाल वा आफ्नो फुस्रो कपालको बारेमा कुरा गर्छन्। याकूब एक वृद्ध मानिस हुन् भन्ने कुरा बताउने यो एउटा तरिका हो।</w:t>
      </w:r>
      <w:r>
        <w:rPr>
          <w:lang w:val="ne_NP" w:bidi="ne_NP"/>
        </w:rPr>
      </w:r>
    </w:p>
    <w:p>
      <w:pPr>
        <w:pStyle w:val="Heading3"/>
      </w:pPr>
      <w:r>
        <w:rPr>
          <w:lang w:val="ne_NP" w:bidi="ne_NP"/>
        </w:rPr>
        <w:t>Step 6</w:t>
      </w:r>
    </w:p>
    <w:p>
      <w:pPr/>
      <w:r>
        <w:rPr>
          <w:lang w:val="ne_NP" w:bidi="ne_NP"/>
        </w:rPr>
      </w:r>
      <w:r>
        <w:rPr>
          <w:lang w:val="ne_NP" w:bidi="ne_NP"/>
        </w:rPr>
        <w:t>अनुवादलाई सजिलोसँग बुझ्न यस खण्डको श्रव्य संस्करण सुन्‍नुहोस्।</w:t>
      </w:r>
    </w:p>
    <w:p>
      <w:pPr/>
      <w:r>
        <w:rPr>
          <w:lang w:val="ne_NP" w:bidi="ne_NP"/>
        </w:rPr>
      </w:r>
      <w:r>
        <w:rPr>
          <w:lang w:val="ne_NP" w:bidi="ne_NP"/>
        </w:rPr>
        <w:t>यस सत्रमा, एउटा समूहको रूपमा तपाईंको आफ्नै भाषामा खण्डलाई पुन: भन्न लगाउनुहोस्।</w:t>
      </w:r>
    </w:p>
    <w:p>
      <w:pPr/>
      <w:r>
        <w:rPr>
          <w:lang w:val="ne_NP" w:bidi="ne_NP"/>
        </w:rPr>
      </w:r>
      <w:r>
        <w:rPr>
          <w:lang w:val="ne_NP" w:bidi="ne_NP"/>
        </w:rPr>
        <w:t>पहिला, सम्पूर्ण समूहले खण्डलाई तपाईंको आफ्नै भाषामा बताउन अभ्यास गर्नुपर्छ। तपाईंले अघिल्लो चरणहरूमा निर्णय गर्नुभएको कुराहरू जस्तै कालक्रम, शब्दहरू, वाक्यांशहरू, भावनाहरू, वा तपाईंले छलफल गर्नुभएको अन्य कुराहरू यसमा समावेश गर्नलाई सम्झनुहोस्।</w:t>
      </w:r>
    </w:p>
    <w:p>
      <w:pPr/>
      <w:r>
        <w:rPr>
          <w:lang w:val="ne_NP" w:bidi="ne_NP"/>
        </w:rPr>
      </w:r>
      <w:r>
        <w:rPr>
          <w:lang w:val="ne_NP" w:bidi="ne_NP"/>
        </w:rPr>
        <w:t>एउटा समूहको सदस्यले खण्डका केही वाक्यहरू भन्नुपर्छ र रोकिनु पर्छ। समूहको अर्को सदस्यले खण्डको अर्को भाग भन्नु पर्छ र रोकिनु पर्छ। समूहले सम्पूर्ण खण्डलाई पुन: नभन्दासम्म यो गर्नुहोस्। यस चरणमा समूहका सदस्यहरूले एक अर्कालाई सच्याउन सक्छन्।</w:t>
      </w:r>
    </w:p>
    <w:p>
      <w:pPr/>
      <w:r>
        <w:rPr>
          <w:lang w:val="ne_NP" w:bidi="ne_NP"/>
        </w:rPr>
      </w:r>
      <w:r>
        <w:rPr>
          <w:lang w:val="ne_NP" w:bidi="ne_NP"/>
        </w:rPr>
        <w:t xml:space="preserve">अडियो रोक्‍नुहोस्। </w:t>
      </w:r>
    </w:p>
    <w:p>
      <w:pPr/>
      <w:r>
        <w:rPr>
          <w:lang w:val="ne_NP" w:bidi="ne_NP"/>
        </w:rPr>
      </w:r>
      <w:r>
        <w:rPr>
          <w:lang w:val="ne_NP" w:bidi="ne_NP"/>
        </w:rPr>
        <w:t>अर्को पटक, समूहको प्रत्येक सदस्यले कम्तिमा पनि एकचोटि सम्पूर्ण खण्डलाई नरोकी भन्नुपर्छ। समूहको सदस्यले खण्डलाई सम्झन मद्दत गर्न कुनैपनि वस्तुहरू, चालहरू, वा तिनीहरूको स्टोरीबोर्ड प्रयोग गर्न सक्छन्।</w:t>
      </w:r>
    </w:p>
    <w:p>
      <w:pPr/>
      <w:r>
        <w:rPr>
          <w:lang w:val="ne_NP" w:bidi="ne_NP"/>
        </w:rPr>
      </w:r>
      <w:r>
        <w:rPr>
          <w:lang w:val="ne_NP" w:bidi="ne_NP"/>
        </w:rPr>
        <w:t xml:space="preserve">अडियो रोक्‍नुहोस्। </w:t>
      </w:r>
    </w:p>
    <w:p>
      <w:pPr/>
      <w:r>
        <w:rPr>
          <w:lang w:val="ne_NP" w:bidi="ne_NP"/>
        </w:rPr>
      </w:r>
      <w:r>
        <w:rPr>
          <w:lang w:val="ne_NP" w:bidi="ne_NP"/>
        </w:rPr>
        <w:t>त्यसपछि, तपाईंलाई सबैभन्दा बढी मनपरेको खण्डको संस्करण कस्को हो समूहले निर्णय गर्न सक्छ। तपाईंले एउटा समूहको सदस्यले एउटा दृश्य बताएको तरिका मनपर्यो तर तपाईंले अर्को दृश्य अर्कै समूहको सदस्यले बताएको तरिका मनपर्यो भनेर निर्णय गर्न सक्नुहुन्छ।</w:t>
      </w:r>
    </w:p>
    <w:p>
      <w:pPr/>
      <w:r>
        <w:rPr>
          <w:lang w:val="ne_NP" w:bidi="ne_NP"/>
        </w:rPr>
      </w:r>
      <w:r>
        <w:rPr>
          <w:lang w:val="ne_NP" w:bidi="ne_NP"/>
        </w:rPr>
        <w:t xml:space="preserve">अडियो रोक्‍नुहोस्। </w:t>
      </w:r>
    </w:p>
    <w:p>
      <w:pPr/>
      <w:r>
        <w:rPr>
          <w:lang w:val="ne_NP" w:bidi="ne_NP"/>
        </w:rPr>
      </w:r>
      <w:r>
        <w:rPr>
          <w:lang w:val="ne_NP" w:bidi="ne_NP"/>
        </w:rPr>
        <w:t>अन्तमा, समूहले सबैजना सहमत हुने खण्डको अन्तिम संस्करणलाई सँगै राख्न सक्छन्। समूहको प्रत्येक सदस्यले यस खण्डको अन्तिम संस्करण सुनाउने अभ्यास गर्नुपर्छ।</w:t>
      </w:r>
      <w:r>
        <w:rPr>
          <w:lang w:val="ne_NP" w:bidi="ne_NP"/>
        </w:rPr>
      </w:r>
      <w:r>
        <w:rPr>
          <w:lang w:val="ne_NP" w:bidi="ne_NP"/>
        </w:rPr>
      </w:r>
    </w:p>
    <w:p>
      <w:pPr/>
      <w:r>
        <w:rPr>
          <w:lang w:val="ne_NP" w:bidi="ne_NP"/>
        </w:rPr>
      </w:r>
    </w:p>
    <w:p>
      <w:pPr>
        <w:pStyle w:val="Heading2"/>
      </w:pPr>
      <w:r>
        <w:rPr>
          <w:lang w:val="ne_NP" w:bidi="ne_NP"/>
        </w:rPr>
        <w:t>Genesis 43:1–34</w:t>
      </w:r>
      <w:r>
        <w:rPr>
          <w:lang w:val="ne_NP" w:bidi="ne_NP"/>
        </w:rPr>
      </w:r>
    </w:p>
    <w:p>
      <w:pPr>
        <w:pStyle w:val="Heading3"/>
      </w:pPr>
      <w:r>
        <w:rPr>
          <w:lang w:val="ne_NP" w:bidi="ne_NP"/>
        </w:rPr>
        <w:t>Step 1</w:t>
      </w:r>
    </w:p>
    <w:p>
      <w:pPr/>
      <w:r>
        <w:rPr>
          <w:lang w:val="ne_NP" w:bidi="ne_NP"/>
        </w:rPr>
      </w:r>
      <w:r>
        <w:rPr>
          <w:lang w:val="ne_NP" w:bidi="ne_NP"/>
        </w:rPr>
        <w:t>उत्पत्ति ४३:१–३४ सुन्नुहोस् र यसलाई आफ्नो हृदयमा राख्नुहोस्। पाठलाई तीन पटक सुन्नुहोस् (सम्भव छ भने तीन फरक अनुवादहरूमा)। त्यसपछि टोलीले निम्न प्रश्नहरूको छलफल गर्नुहोस:</w:t>
      </w:r>
    </w:p>
    <w:p>
      <w:pPr>
        <w:pStyle w:val="ListBullet"/>
        <w:spacing w:line="240" w:lineRule="auto"/>
        <w:ind w:left="720"/>
      </w:pPr>
      <w:r>
        <w:rPr>
          <w:lang w:val="ne_NP" w:bidi="ne_NP"/>
        </w:rPr>
      </w:r>
      <w:r>
        <w:rPr>
          <w:lang w:val="ne_NP" w:bidi="ne_NP"/>
        </w:rPr>
        <w:t>यो खण्डमा तपाईंलाई के मन पर्‍यो?</w:t>
      </w:r>
    </w:p>
    <w:p>
      <w:pPr>
        <w:pStyle w:val="ListBullet"/>
        <w:spacing w:line="240" w:lineRule="auto"/>
        <w:ind w:left="720"/>
      </w:pPr>
      <w:r>
        <w:rPr>
          <w:lang w:val="ne_NP" w:bidi="ne_NP"/>
        </w:rPr>
      </w:r>
      <w:r>
        <w:rPr>
          <w:lang w:val="ne_NP" w:bidi="ne_NP"/>
        </w:rPr>
        <w:t>तपाईलाई के मन परेन वा के बुझ्नुभएन?</w:t>
      </w:r>
    </w:p>
    <w:p>
      <w:pPr>
        <w:pStyle w:val="ListBullet"/>
        <w:spacing w:line="240" w:lineRule="auto"/>
        <w:ind w:left="720"/>
      </w:pPr>
      <w:r>
        <w:rPr>
          <w:lang w:val="ne_NP" w:bidi="ne_NP"/>
        </w:rPr>
      </w:r>
      <w:r>
        <w:rPr>
          <w:lang w:val="ne_NP" w:bidi="ne_NP"/>
        </w:rPr>
        <w:t>यो कथाले हामीलाई परमेश्वरको बारेमा के भन्छ?</w:t>
      </w:r>
    </w:p>
    <w:p>
      <w:pPr>
        <w:pStyle w:val="ListBullet"/>
        <w:spacing w:line="240" w:lineRule="auto"/>
        <w:ind w:left="720"/>
      </w:pPr>
      <w:r>
        <w:rPr>
          <w:lang w:val="ne_NP" w:bidi="ne_NP"/>
        </w:rPr>
      </w:r>
      <w:r>
        <w:rPr>
          <w:lang w:val="ne_NP" w:bidi="ne_NP"/>
        </w:rPr>
        <w:t>यो खण्डले मानिसबारे हामीलाई के भन्दछ?</w:t>
      </w:r>
    </w:p>
    <w:p>
      <w:pPr>
        <w:pStyle w:val="ListBullet"/>
        <w:spacing w:line="240" w:lineRule="auto"/>
        <w:ind w:left="720"/>
      </w:pPr>
      <w:r>
        <w:rPr>
          <w:lang w:val="ne_NP" w:bidi="ne_NP"/>
        </w:rPr>
      </w:r>
      <w:r>
        <w:rPr>
          <w:lang w:val="ne_NP" w:bidi="ne_NP"/>
        </w:rPr>
        <w:t>यो खण्डले कसरी हाम्रो दैनिक जीवनलाई प्रभाव पार्छ?</w:t>
      </w:r>
    </w:p>
    <w:p>
      <w:pPr>
        <w:pStyle w:val="ListBullet"/>
        <w:spacing w:line="240" w:lineRule="auto"/>
        <w:ind w:left="720"/>
      </w:pPr>
      <w:r>
        <w:rPr>
          <w:lang w:val="ne_NP" w:bidi="ne_NP"/>
        </w:rPr>
      </w:r>
      <w:r>
        <w:rPr>
          <w:lang w:val="ne_NP" w:bidi="ne_NP"/>
        </w:rPr>
        <w:t>यो कथा सुन्नु पर्ने तपाईंले चिन्नुभएको व्यक्ति को हुनुहुन्छ?</w:t>
      </w:r>
      <w:r>
        <w:rPr>
          <w:lang w:val="ne_NP" w:bidi="ne_NP"/>
        </w:rPr>
      </w:r>
    </w:p>
    <w:p>
      <w:pPr>
        <w:pStyle w:val="Heading3"/>
      </w:pPr>
      <w:r>
        <w:rPr>
          <w:lang w:val="ne_NP" w:bidi="ne_NP"/>
        </w:rPr>
        <w:t>Step 2</w:t>
      </w:r>
    </w:p>
    <w:p>
      <w:pPr/>
      <w:r>
        <w:rPr>
          <w:lang w:val="ne_NP" w:bidi="ne_NP"/>
        </w:rPr>
      </w:r>
      <w:r>
        <w:rPr>
          <w:lang w:val="ne_NP" w:bidi="ne_NP"/>
        </w:rPr>
        <w:t>मञ्चको तयारी</w:t>
      </w:r>
    </w:p>
    <w:p>
      <w:pPr/>
      <w:r>
        <w:rPr>
          <w:lang w:val="ne_NP" w:bidi="ne_NP"/>
        </w:rPr>
      </w:r>
      <w:r>
        <w:rPr>
          <w:lang w:val="ne_NP" w:bidi="ne_NP"/>
        </w:rPr>
        <w:t>उत्पत्ति ४३:१–३४</w:t>
      </w:r>
    </w:p>
    <w:p>
      <w:pPr/>
      <w:r>
        <w:rPr>
          <w:lang w:val="ne_NP" w:bidi="ne_NP"/>
        </w:rPr>
      </w:r>
      <w:r>
        <w:rPr>
          <w:lang w:val="ne_NP" w:bidi="ne_NP"/>
        </w:rPr>
        <w:t>पाठलाई बुझ्न-सजिलो संस्करणमा एकपटक सुन्नुहोस्।</w:t>
      </w:r>
    </w:p>
    <w:p>
      <w:pPr/>
      <w:r>
        <w:rPr>
          <w:lang w:val="ne_NP" w:bidi="ne_NP"/>
        </w:rPr>
      </w:r>
      <w:r>
        <w:rPr>
          <w:lang w:val="ne_NP" w:bidi="ne_NP"/>
        </w:rPr>
        <w:t>अनिकाल जारी थियो र भयानक थियो। अघिल्लो खण्डपछि कति समय बितिसकेको छ भन्ने हामीलाई थाहा छैन। याकूब र उनको परिवारले दाजुभाइहरूले मिश्रबाट ल्याएका लगभग सबै अनाज खाएका छन्। कनानको देशमा कुनै खाना थिएन। यो खण्ड योसेफको कथाको अर्को भागको एउटा कथात्मक विवरण हो।</w:t>
      </w:r>
    </w:p>
    <w:p>
      <w:pPr/>
      <w:r>
        <w:rPr>
          <w:lang w:val="ne_NP" w:bidi="ne_NP"/>
        </w:rPr>
      </w:r>
      <w:r>
        <w:rPr>
          <w:lang w:val="ne_NP" w:bidi="ne_NP"/>
        </w:rPr>
        <w:t>अधिकांश अनुवादहरूले यस खण्डमा याकूबको अर्को नाम, इस्राएल प्रयोग गर्छन्। जब याकूबले रातभर परमेश्वरसँग कुस्ती खेले, तब परमेश्वरले उनलाई नयाँ नाम, इस्राएल दिनुभयो। याकूब र इस्राएल एउटै व्यक्ति हुन्।</w:t>
      </w:r>
    </w:p>
    <w:p>
      <w:pPr/>
      <w:r>
        <w:rPr>
          <w:lang w:val="ne_NP" w:bidi="ne_NP"/>
        </w:rPr>
      </w:r>
      <w:r>
        <w:rPr>
          <w:lang w:val="ne_NP" w:bidi="ne_NP"/>
        </w:rPr>
        <w:t>तिनीहरूले मिश्र फर्कने कुरामा छलफल गर्दा, लेआबाट जन्मेका याकूबका चौथो छोरा यहूदा, दाजुभाइहरूका प्रवक्ता बन्छन्। अघिल्लो खण्डमा, जेठा छोरा रूबेन प्रवक्ता थिए। यस परिवर्तनको कुनै व्याख्या छैन। तपाईंले यो खण्ड सुन्दा, याकूबले बेन्जामिनलाई अन्य छोराहरूसँग मिश्र पठाउनबाट जोगिन वा बेन्जामिनलाई पठाउन ढिलाइ गर्न याकूबले जे गर्न सक्छन् ती सबै गरिरहेका छन् जस्तो देखिन्छ। रोक्नुहोस् र छलफल गर्नुहोस्: केही गर्न नचाहने एक मानिसको बारेमा एउटा कथा सुनाउनुहोस्। यस मानिसले काम पूरा गर्न कसरी ढिलाइ गर्यो वा कसरी ढिलाइ गरायो भन्ने कुरा वर्णन गर्नुहोस्।</w:t>
      </w:r>
    </w:p>
    <w:p>
      <w:pPr/>
      <w:r>
        <w:rPr>
          <w:lang w:val="ne_NP" w:bidi="ne_NP"/>
        </w:rPr>
      </w:r>
      <w:r>
        <w:rPr>
          <w:lang w:val="ne_NP" w:bidi="ne_NP"/>
        </w:rPr>
        <w:t>यहूदाले याकूबलाई बिन्यामीन अरूहरूसँगै मिश्र जानुपर्छ भनेर सम्झाउँछ किनभने राज्यपालले बिन्यामीन मिश्र नआएसम्म उनीहरूलाई थप अनाज दिनेछैन भनेर भनेका थिए। राज्यपालले बिन्यामीन मिश्र नआएसम्म कुनै अनाज पाइने छैन भनेर भनेका थिए। थप अनाज बिना, बिन्यामिन सहित सबै जना भोकले मर्नेछन् भनेर यहूदा भन्छन्। भोकै मर्नु भनेको खानाको अभावले गर्दा मर्नु हो। याकूबले बिन्यामीनलाई मिश्र जाने जोखिम उठाउने वा कनानमा परिवारका सबैलाई अनिकालले मर्न दिने निर्णय गर्नुपर्छ। यहूदाले बिन्यामीनको सुरक्षाको लागि जिम्मेवार हुने प्रस्ताव गर्छ। यहूदाले याकूबलाई भन्छन् कि उनीहरूले यो सबै ढिलाइ र छलफलका कारण समय बर्बाद गरिरहेका छन्। समय बर्बाद गर्नु एउटा यस्तो अभिव्यक्ति हो जसको अर्थ केही पनि नगरिकन समय बित्दै छ भन्ने हुन्छ। अन्तमा, याकूब बिन्यामीनलाई मिश्र जान दिन सहमत भए।</w:t>
      </w:r>
    </w:p>
    <w:p>
      <w:pPr/>
      <w:r>
        <w:rPr>
          <w:lang w:val="ne_NP" w:bidi="ne_NP"/>
        </w:rPr>
      </w:r>
      <w:r>
        <w:rPr>
          <w:lang w:val="ne_NP" w:bidi="ne_NP"/>
        </w:rPr>
        <w:t>याकूबले छोराहरूलाई उनीहरूले कनानका सबैभन्दा राम्रो उपजहरू उपहारको रूपमा लैजानुपर्छ भनेर भन्छन्। यी याकूबका लागि उपलब्ध सबैभन्दा महंगा वस्तुहरू थिए। मलम, मह र दुई प्रकारका ओखरहरू कनानमा उपलब्ध थिए। मसला र मुर्र अन्य देशहरूबाट आउँथे र धेरै महँगा थिए। गम, मलम र सुगन्धित खोटोबाट राम्रो गन्ध आउँथ्यो। मिश्रका मानिसहरूलाई यी गन्धहरू मन पर्थ्यो। मिश्रका मानिसहरूले यी उत्पादनहरूलाई अत्तर र औषधिको रूपमा प्रयोग गर्थे। यी सबै तीन उत्पादनहरू रूखबाट आउने गर्छन्। मुर्र पनि रूखहरूबाट आउँछ। याकूबले यी उपहारहरूद्वारा राज्यपालको कृपा प्राप्त गर्ने उद्देश्य राखेका छन्। रोक्नुहोस् र छलफल गर्नुहोस्: एकजना महत्त्वपूर्ण नेतालाई प्रभावित पार्न तपाईं आफ्नो देशका कुन उत्पादनहरू उपहारको रूपमा लैजानुहुन्छ?</w:t>
      </w:r>
    </w:p>
    <w:p>
      <w:pPr/>
      <w:r>
        <w:rPr>
          <w:lang w:val="ne_NP" w:bidi="ne_NP"/>
        </w:rPr>
      </w:r>
      <w:r>
        <w:rPr>
          <w:lang w:val="ne_NP" w:bidi="ne_NP"/>
        </w:rPr>
        <w:t>रोक्नुहोस् र त्यसबाट राल निस्किएको एउटा रूखको तस्वीर देखाउनुहोस्। महको तस्वीर देखाउनुहोस्। मुर्रको तस्वीर देखाउनुहोस्। पिस्ता बदामको तस्वीर देखाउनुहोस्। हाडे बदामको तस्वीर देखाउनुहोस्।</w:t>
      </w:r>
    </w:p>
    <w:p>
      <w:pPr/>
      <w:r>
        <w:rPr>
          <w:lang w:val="ne_NP" w:bidi="ne_NP"/>
        </w:rPr>
      </w:r>
      <w:r>
        <w:rPr>
          <w:lang w:val="ne_NP" w:bidi="ne_NP"/>
        </w:rPr>
        <w:t>याकूबले छोराहरूलाई मिश्र जाँदा अनाजको लागि दोब्बर पैसा लैजान भन्छन्। यो दोब्बर रकममा दुई भागहरू समावेश छन्। पहिलो कुरा त उनीहरू पहिलो पटक अन्न किन्न जाँदा फिर्ता गरिएको पैसा हो। दोस्रो कुरा, तिनीहरूले थप अनाज किन्नका लागि पैसा पनि लैजानेछन्। अन्तमा, याकूबले बिन्यामीन अरूसँग मिश्र जान सक्छ भनेर भन्छन्।</w:t>
      </w:r>
    </w:p>
    <w:p>
      <w:pPr/>
      <w:r>
        <w:rPr>
          <w:lang w:val="ne_NP" w:bidi="ne_NP"/>
        </w:rPr>
      </w:r>
      <w:r>
        <w:rPr>
          <w:lang w:val="ne_NP" w:bidi="ne_NP"/>
        </w:rPr>
        <w:t>यी सबै निर्देशनहरूपछि, याकूबले आफ्ना छोराहरूको लागि आशिष् घोषणा गर्छन्। तिमीहरू जाँदा सर्वशक्तिमान परमेश्वरले दया गरून् भनेर याकूब भन्छन्। सर्वशक्तिमान परमेश्वर वा सर्वशक्तिशाली परमेश्वर एल-शद्दाईको अनुवाद हो। शद्दाईको अर्थ शक्ति हो। यो परमेश्वरको अर्को नाम हो। याकूबले एल शद्दाईलाई तिनीहरूमाथि कृपा गर्न वा छोराहरूप्रति करुणा देखाउन आग्रह गर्छन् ताकि शिमोन जेलबाट रिहा होऊन् र बिन्यामीन याकूबकहाँ फर्कून्। कनानबाट मिश्रसम्मको मार्ग चिन्ह लगाइएको कनान र मिश्रको नक्सा देखाउनुहोस्।</w:t>
      </w:r>
    </w:p>
    <w:p>
      <w:pPr/>
      <w:r>
        <w:rPr>
          <w:lang w:val="ne_NP" w:bidi="ne_NP"/>
        </w:rPr>
      </w:r>
      <w:r>
        <w:rPr>
          <w:lang w:val="ne_NP" w:bidi="ne_NP"/>
        </w:rPr>
        <w:t>दाजुभाइहरू बिन्यामीनलाई लिएर मिश्र जान्छन्। जब तिनीहरू आइपुग्छन्, तिनीहरूले आफूलाई राज्यपाल योसेफको अगाडि प्रस्तुत गर्छन्। योसेफ भन्छन् कि तिनीहरूले दिउँसो योसेफसँग खाना खानेछन्। योसेफको घरको प्रबन्धकले दाजुभाइहरूलाई योसेफको दरबारमा लैजान्छ। यसले गर्दा तिनीहरू त्रसित छन्। उनीहरूलाई फिर्ता गरिएको अनाजको पैसाको कारणले आफूहरूलाई दासको रूपमा बेचिनेछ भन्ने उनीहरू सोच्छन्। कसैले उनीहरूलाई चोरीको आरोप लगाउन लागेको छ भन्ने उनीहरूको विश्वास छ।</w:t>
      </w:r>
    </w:p>
    <w:p>
      <w:pPr/>
      <w:r>
        <w:rPr>
          <w:lang w:val="ne_NP" w:bidi="ne_NP"/>
        </w:rPr>
      </w:r>
      <w:r>
        <w:rPr>
          <w:lang w:val="ne_NP" w:bidi="ne_NP"/>
        </w:rPr>
        <w:t>दाजुभाइहरू घरको भण्डारेकहाँ गए। भण्डारे घरका नोकरहरूको प्रमुख र एक विश्वासपात्र व्यक्ति थिए। योसेफले यस मानिसलाई भरोसा गर्थे। दाजुभाइहरूले भण्डारेसँग कुरा गरे र आदरको शब्द प्रयोग गरे। तिनीहरूले भने, "प्रभु," जुन उच्च पदमा भएका व्यक्तिसँग कुरा गर्न प्रयोग गरिने आदरको शब्द हो। यस्तो व्यक्तिसँग कुरा गर्ने अन्य तरिकाहरू भनेको हजुर वा मालिक भन्नु हो। दाजुभाइहरूले आफ्नो बोरामा पैसा भएको बारेमा भण्डारेलाई बताउँछन्।</w:t>
      </w:r>
    </w:p>
    <w:p>
      <w:pPr/>
      <w:r>
        <w:rPr>
          <w:lang w:val="ne_NP" w:bidi="ne_NP"/>
        </w:rPr>
      </w:r>
      <w:r>
        <w:rPr>
          <w:lang w:val="ne_NP" w:bidi="ne_NP"/>
        </w:rPr>
        <w:t>भण्डारेले तिनीहरूलाई भन्छन्, "तिमीहरूका परमेश्वर, तिमीहरूका बुबाका परमेश्वरले नै यो गरिदिनुभएको हुनुपर्छ।" भण्डारेले परमेश्वरको बारेमा कुरा गरिरहेका छन्, त्यही परमेश्वर जसको आराधना याकूब र उनको परिवारले गर्थे। भण्डारेले उनीहरूको भाइ शिमोनलाई जेलबाट बाहिर ल्याउँछन्।</w:t>
      </w:r>
    </w:p>
    <w:p>
      <w:pPr/>
      <w:r>
        <w:rPr>
          <w:lang w:val="ne_NP" w:bidi="ne_NP"/>
        </w:rPr>
      </w:r>
      <w:r>
        <w:rPr>
          <w:lang w:val="ne_NP" w:bidi="ne_NP"/>
        </w:rPr>
        <w:t>भण्डारेले राम्रो आतिथ्य सत्कारका साथ उनीहरूलाई घरमा स्वागत गरे। भण्डारेले तिनीहरूलाई खुट्टा धुन पानी र तिनीहरूका गधाहरूलाई खाना दिए।</w:t>
      </w:r>
    </w:p>
    <w:p>
      <w:pPr/>
      <w:r>
        <w:rPr>
          <w:lang w:val="ne_NP" w:bidi="ne_NP"/>
        </w:rPr>
      </w:r>
      <w:r>
        <w:rPr>
          <w:lang w:val="ne_NP" w:bidi="ne_NP"/>
        </w:rPr>
        <w:t>रोक्नुहोस् र छलफल गर्नुहोस्: टाढाबाट तपाईंको घरमा आउनुभएका आगन्तुकहरूको बारेमा बताउनुहोस्। आगन्तुकहरूलाई स्वागत गर्न के गरियो?</w:t>
      </w:r>
    </w:p>
    <w:p>
      <w:pPr/>
      <w:r>
        <w:rPr>
          <w:lang w:val="ne_NP" w:bidi="ne_NP"/>
        </w:rPr>
      </w:r>
      <w:r>
        <w:rPr>
          <w:lang w:val="ne_NP" w:bidi="ne_NP"/>
        </w:rPr>
        <w:t>गधाको तस्वीर देखाउनुहोस्।</w:t>
      </w:r>
    </w:p>
    <w:p>
      <w:pPr/>
      <w:r>
        <w:rPr>
          <w:lang w:val="ne_NP" w:bidi="ne_NP"/>
        </w:rPr>
      </w:r>
      <w:r>
        <w:rPr>
          <w:lang w:val="ne_NP" w:bidi="ne_NP"/>
        </w:rPr>
        <w:t>योसेफ दिउँसो आइपुग्दा दाजुभाइहरूले योसेफलाई आफ्ना उपहारहरू दिए। दाजुभाइहरू योसेफको अगाडि भुइँमा घोप्टो परेर दण्डवत् गरे। योसेफले दाजुभाइहरूलाई तिनीहरूको बुबाको बारेमा सोधे। त्यसपछि योसेफले बिन्यामीनलाई देखे। योसेफले बिन्यामीनलाई आशिष् दिए। योसेफले भने, "मेरो छोरा, परमेश्वर तिमीमाथि कृपालु होऊन्।" योसेफले छोराको यो अभिव्यक्ति प्रयोग गर्छन् किनभने बिन्यामिन सानो छ।</w:t>
      </w:r>
    </w:p>
    <w:p>
      <w:pPr/>
      <w:r>
        <w:rPr>
          <w:lang w:val="ne_NP" w:bidi="ne_NP"/>
        </w:rPr>
      </w:r>
      <w:r>
        <w:rPr>
          <w:lang w:val="ne_NP" w:bidi="ne_NP"/>
        </w:rPr>
        <w:t>योसेफले आफ्नै आमाको छोरा बिन्यामिनलाई देख्छन् र आफ्ना भावनाहरूले गर्दा भावविह्वल हुन्छन्। योसेफकै आफ्नै आमाको छोरा भन्नुको अर्थ योसेफ र बिन्यामीन सहोदर दाजुभाइ थिए भन्ने हुन्छ। तिनीहरूका आमा र बुबा दुवै एउटै थिए। अन्य दाजुभाइहरूको पिता योसेफ र बिन्यामीनकै हुनुहुन्थ्यो तर उनीहरूका आमाहरू भने फरक थिए।</w:t>
      </w:r>
    </w:p>
    <w:p>
      <w:pPr/>
      <w:r>
        <w:rPr>
          <w:lang w:val="ne_NP" w:bidi="ne_NP"/>
        </w:rPr>
      </w:r>
      <w:r>
        <w:rPr>
          <w:lang w:val="ne_NP" w:bidi="ne_NP"/>
        </w:rPr>
        <w:t>रोक्नुहोस् र छलफल गर्नुहोस्: एउटा यस्तो परिवारको बारेमा कथा सुनाउनुहोस् जसमा विभिन्न आमाहरूका तर एउटै बुबाका धेरै दाजुभाइहरू छन्। प्रत्येक दाजुभाइबीचको सम्बन्धको वर्णन गर्नुहोस्। एउटै आमाको भाइ र फरक आमाको भाइलाई वर्णन गर्न तपाईंले प्रयोग गरिरहनुभएको शब्दहरूलाई ध्यान दिनुहोस्।</w:t>
      </w:r>
    </w:p>
    <w:p>
      <w:pPr/>
      <w:r>
        <w:rPr>
          <w:lang w:val="ne_NP" w:bidi="ne_NP"/>
        </w:rPr>
      </w:r>
      <w:r>
        <w:rPr>
          <w:lang w:val="ne_NP" w:bidi="ne_NP"/>
        </w:rPr>
        <w:t>योसेफ भावविह्वल भए। योसेफ आफ्ना भावनाहरूलाई नियन्त्रण गर्न असमर्थ थिए। केही समय रोएपछि, योसेफले आफ्ना भावनाहरूलाई फेरि नियन्त्रणमा लिए। योसेफले आफ्नो अनुहार धोए र कोठामा फर्के।</w:t>
      </w:r>
    </w:p>
    <w:p>
      <w:pPr/>
      <w:r>
        <w:rPr>
          <w:lang w:val="ne_NP" w:bidi="ne_NP"/>
        </w:rPr>
      </w:r>
      <w:r>
        <w:rPr>
          <w:lang w:val="ne_NP" w:bidi="ne_NP"/>
        </w:rPr>
        <w:t>रोक्नुहोस् र छलफल गर्नुहोस्: लामो समयपछि घर आउने कुनै व्यक्तिको बारेमा एउटा कथा सुनाउनुहोस्। मानिसहरूले कस्ता भावनाहरू व्यक्त गरे? यस आगमनमा नजिकका आफन्तहरूले कस्तो प्रतिक्रिया दिए?</w:t>
      </w:r>
    </w:p>
    <w:p>
      <w:pPr/>
      <w:r>
        <w:rPr>
          <w:lang w:val="ne_NP" w:bidi="ne_NP"/>
        </w:rPr>
      </w:r>
      <w:r>
        <w:rPr>
          <w:lang w:val="ne_NP" w:bidi="ne_NP"/>
        </w:rPr>
        <w:t>जब खाना पस्कियो, तब योसेफलाई एउटा छुट्टै टेबलमा खुवाइयो। मिश्रका मानिसहरू अर्को टेबलमा बसे। दाजुभाइहरू सबै एउटै टेबलमा बसेका थिए। योसेफले बस्ने ठाउँ तोके र सबै ११ जना दाजुभाइहरूलाई उनीहरूको उमेर अनुसार बसाले। यसबाट दाजुभाइहरू अचम्मित भए। योसेफले बिन्यामीनलाई अरूले पाएको भन्दा ५ गुणा बढी खाना दिए।</w:t>
      </w:r>
    </w:p>
    <w:p>
      <w:pPr/>
      <w:r>
        <w:rPr>
          <w:lang w:val="ne_NP" w:bidi="ne_NP"/>
        </w:rPr>
      </w:r>
      <w:r>
        <w:rPr>
          <w:lang w:val="ne_NP" w:bidi="ne_NP"/>
        </w:rPr>
        <w:t>मिश्रका मानिसहरूले ती दाजुभाइहरूसँग खाना खाएनन्। मिश्रवासीहरू हिब्रूहरूलाई घृणा गर्थे र तिनीहरूसँग खान अस्वीकार गर्थे।</w:t>
      </w:r>
      <w:r>
        <w:rPr>
          <w:lang w:val="ne_NP" w:bidi="ne_NP"/>
        </w:rPr>
      </w:r>
    </w:p>
    <w:p>
      <w:pPr>
        <w:pStyle w:val="Heading3"/>
      </w:pPr>
      <w:r>
        <w:rPr>
          <w:lang w:val="ne_NP" w:bidi="ne_NP"/>
        </w:rPr>
        <w:t>Step 3</w:t>
      </w:r>
    </w:p>
    <w:p>
      <w:pPr/>
      <w:r>
        <w:rPr>
          <w:lang w:val="ne_NP" w:bidi="ne_NP"/>
        </w:rPr>
      </w:r>
      <w:r>
        <w:rPr>
          <w:lang w:val="ne_NP" w:bidi="ne_NP"/>
        </w:rPr>
        <w:t>संस्करणलाई सजिलोसँग बुझ्न पाठलाई फेरी एकपटक सुन्नुहोस्।</w:t>
      </w:r>
    </w:p>
    <w:p>
      <w:pPr/>
      <w:r>
        <w:rPr>
          <w:lang w:val="ne_NP" w:bidi="ne_NP"/>
        </w:rPr>
      </w:r>
      <w:r>
        <w:rPr>
          <w:lang w:val="ne_NP" w:bidi="ne_NP"/>
        </w:rPr>
        <w:t>यस सत्रमा, यस कथालाई दृश्यात्मक बनाउन तपाईंले समूहलाई मद्दत गर्नुहुनेछ। तपाईंले समूहलाई दृश्यहरू, सेटिङ र कथाका पात्रहरू परिभाषित गर्न मद्दत गर्नुहुनेछ।</w:t>
      </w:r>
    </w:p>
    <w:p>
      <w:pPr/>
      <w:r>
        <w:rPr>
          <w:lang w:val="ne_NP" w:bidi="ne_NP"/>
        </w:rPr>
      </w:r>
      <w:r>
        <w:rPr>
          <w:lang w:val="ne_NP" w:bidi="ne_NP"/>
        </w:rPr>
        <w:t>यस कथामा ६ दृश्यहरू छन्।</w:t>
      </w:r>
    </w:p>
    <w:p>
      <w:pPr/>
      <w:r>
        <w:rPr>
          <w:lang w:val="ne_NP" w:bidi="ne_NP"/>
        </w:rPr>
      </w:r>
      <w:r>
        <w:rPr>
          <w:b/>
          <w:lang w:val="ne_NP" w:bidi="ne_NP"/>
        </w:rPr>
        <w:t>पहिलो दृश्य:</w:t>
      </w:r>
      <w:r>
        <w:rPr>
          <w:lang w:val="ne_NP" w:bidi="ne_NP"/>
        </w:rPr>
        <w:t xml:space="preserve"> अनिकाल जारी छ। याकूबको परिवारले मिश्रमा दाजुभाइहरूले किनेको धेरैजसो अनाज खाइसकेको छ। तिनीहरू थप अन्न ल्याउन फर्केर आउनु आवश्यक छ, तर याकूब बिन्यामीनलाई जान दिन अनिच्छुक छन्। यहूदाले बिन्यामीनको जिम्मेवारी लिने प्रस्ताव गर्छन्। अन्तमा, याकूबले बिन्यामीनलाई मिश्र जान दिन्छन्। दाजुभाइहरू उपहार र पैसा लिएर मिश्र जान्छन्।</w:t>
      </w:r>
    </w:p>
    <w:p>
      <w:pPr/>
      <w:r>
        <w:rPr>
          <w:lang w:val="ne_NP" w:bidi="ne_NP"/>
        </w:rPr>
      </w:r>
      <w:r>
        <w:rPr>
          <w:b/>
          <w:lang w:val="ne_NP" w:bidi="ne_NP"/>
        </w:rPr>
        <w:t>दोस्रो दृश्य:</w:t>
      </w:r>
      <w:r>
        <w:rPr>
          <w:lang w:val="ne_NP" w:bidi="ne_NP"/>
        </w:rPr>
        <w:t xml:space="preserve"> दाजुभाइहरू मिश्र आइपुग्छन् र योसेफलाई भेट्छन्। योसेफले तिनीहरूलाई आफ्नो घरको मुख्य नोकरलाई सुम्पिदिन्छन्। नोकरले दाजुभाइहरूलाई योसेफको दरबारमा लैजान्छ।</w:t>
      </w:r>
    </w:p>
    <w:p>
      <w:pPr/>
      <w:r>
        <w:rPr>
          <w:lang w:val="ne_NP" w:bidi="ne_NP"/>
        </w:rPr>
      </w:r>
      <w:r>
        <w:rPr>
          <w:b/>
          <w:lang w:val="ne_NP" w:bidi="ne_NP"/>
        </w:rPr>
        <w:t>तेस्रो दृश्य:</w:t>
      </w:r>
      <w:r>
        <w:rPr>
          <w:lang w:val="ne_NP" w:bidi="ne_NP"/>
        </w:rPr>
        <w:t xml:space="preserve"> दाजुभाइहरूले मुख्य भण्डारेलाई आफ्नो अनाजको बोरामा भेट्टाएको पैसाको बारेमा बताउँछन्। भण्डारेले तिनीहरूलाई दरबारमा लैजान्छ र तिनीहरूलाई खुट्टा धुन पानी र गधाहरूलाई खाना दिन्छ। जेलमा रहेका शिमोन दाजुभाइहरूसँग सामेल हुन्छन्।</w:t>
      </w:r>
    </w:p>
    <w:p>
      <w:pPr/>
      <w:r>
        <w:rPr>
          <w:lang w:val="ne_NP" w:bidi="ne_NP"/>
        </w:rPr>
      </w:r>
      <w:r>
        <w:rPr>
          <w:b/>
          <w:lang w:val="ne_NP" w:bidi="ne_NP"/>
        </w:rPr>
        <w:t>चौथो दृश्य:</w:t>
      </w:r>
      <w:r>
        <w:rPr>
          <w:lang w:val="ne_NP" w:bidi="ne_NP"/>
        </w:rPr>
        <w:t xml:space="preserve"> योसेफ घर आउँछन्। दाजुभाइहरूले योसेफलाई आफ्ना उपहारहरू दिन्छन्। योसेफले बिन्यामीनलाई देख्छन् र भावनाले भरिन्छन्।</w:t>
      </w:r>
    </w:p>
    <w:p>
      <w:pPr/>
      <w:r>
        <w:rPr>
          <w:lang w:val="ne_NP" w:bidi="ne_NP"/>
        </w:rPr>
      </w:r>
      <w:r>
        <w:rPr>
          <w:b/>
          <w:lang w:val="ne_NP" w:bidi="ne_NP"/>
        </w:rPr>
        <w:t>पाँचौँ दृश्य:</w:t>
      </w:r>
      <w:r>
        <w:rPr>
          <w:lang w:val="ne_NP" w:bidi="ne_NP"/>
        </w:rPr>
        <w:t xml:space="preserve"> योसेफ बैठक कक्षबाट हतारिँदै निस्कन्छन् र रुनका लागि एउटा निजी कोठामा जान्छन्। योसेफले आफूलाई सम्हाल्छन् र आफ्ना दाजुभाइहरूकहाँ फर्कन्छन्।</w:t>
      </w:r>
    </w:p>
    <w:p>
      <w:pPr/>
      <w:r>
        <w:rPr>
          <w:lang w:val="ne_NP" w:bidi="ne_NP"/>
        </w:rPr>
      </w:r>
      <w:r>
        <w:rPr>
          <w:b/>
          <w:lang w:val="ne_NP" w:bidi="ne_NP"/>
        </w:rPr>
        <w:t>छैटौं दृश्य:</w:t>
      </w:r>
      <w:r>
        <w:rPr>
          <w:lang w:val="ne_NP" w:bidi="ne_NP"/>
        </w:rPr>
        <w:t xml:space="preserve"> दाजुभाइहरू योसेफसँग तर फरक टेबलमा खाना खान्छन्। योसेफले तिनीहरूलाई उमेर अनुसार बसाउँछन्। मिश्रीहरूले दाजुभाइहरूसँग खाना खान अस्वीकार गर्छन्।</w:t>
      </w:r>
    </w:p>
    <w:p>
      <w:pPr/>
      <w:r>
        <w:rPr>
          <w:lang w:val="ne_NP" w:bidi="ne_NP"/>
        </w:rPr>
      </w:r>
      <w:r>
        <w:rPr>
          <w:lang w:val="ne_NP" w:bidi="ne_NP"/>
        </w:rPr>
        <w:t>यस कथामा यि पात्रहरु समावेश छन्:</w:t>
      </w:r>
    </w:p>
    <w:p>
      <w:pPr>
        <w:pStyle w:val="ListBullet"/>
        <w:spacing w:line="240" w:lineRule="auto"/>
        <w:ind w:left="720"/>
      </w:pPr>
      <w:r>
        <w:rPr>
          <w:lang w:val="ne_NP" w:bidi="ne_NP"/>
        </w:rPr>
      </w:r>
      <w:r>
        <w:rPr>
          <w:lang w:val="ne_NP" w:bidi="ne_NP"/>
        </w:rPr>
        <w:t>याकूबले इस्राएललाई बोलाए</w:t>
      </w:r>
    </w:p>
    <w:p>
      <w:pPr>
        <w:pStyle w:val="ListBullet"/>
        <w:spacing w:line="240" w:lineRule="auto"/>
        <w:ind w:left="720"/>
      </w:pPr>
      <w:r>
        <w:rPr>
          <w:lang w:val="ne_NP" w:bidi="ne_NP"/>
        </w:rPr>
      </w:r>
      <w:r>
        <w:rPr>
          <w:lang w:val="ne_NP" w:bidi="ne_NP"/>
        </w:rPr>
        <w:t>यहूदा</w:t>
      </w:r>
    </w:p>
    <w:p>
      <w:pPr>
        <w:pStyle w:val="ListBullet"/>
        <w:spacing w:line="240" w:lineRule="auto"/>
        <w:ind w:left="720"/>
      </w:pPr>
      <w:r>
        <w:rPr>
          <w:lang w:val="ne_NP" w:bidi="ne_NP"/>
        </w:rPr>
      </w:r>
      <w:r>
        <w:rPr>
          <w:lang w:val="ne_NP" w:bidi="ne_NP"/>
        </w:rPr>
        <w:t>बेन्जामिनको उल्लेख छ</w:t>
      </w:r>
    </w:p>
    <w:p>
      <w:pPr>
        <w:pStyle w:val="ListBullet"/>
        <w:spacing w:line="240" w:lineRule="auto"/>
        <w:ind w:left="720"/>
      </w:pPr>
      <w:r>
        <w:rPr>
          <w:lang w:val="ne_NP" w:bidi="ne_NP"/>
        </w:rPr>
      </w:r>
      <w:r>
        <w:rPr>
          <w:lang w:val="ne_NP" w:bidi="ne_NP"/>
        </w:rPr>
        <w:t>शिमोन</w:t>
      </w:r>
    </w:p>
    <w:p>
      <w:pPr>
        <w:pStyle w:val="ListBullet"/>
        <w:spacing w:line="240" w:lineRule="auto"/>
        <w:ind w:left="720"/>
      </w:pPr>
      <w:r>
        <w:rPr>
          <w:lang w:val="ne_NP" w:bidi="ne_NP"/>
        </w:rPr>
      </w:r>
      <w:r>
        <w:rPr>
          <w:lang w:val="ne_NP" w:bidi="ne_NP"/>
        </w:rPr>
        <w:t>अन्य दाजुभाइहरू</w:t>
      </w:r>
    </w:p>
    <w:p>
      <w:pPr>
        <w:pStyle w:val="ListBullet"/>
        <w:spacing w:line="240" w:lineRule="auto"/>
        <w:ind w:left="720"/>
      </w:pPr>
      <w:r>
        <w:rPr>
          <w:lang w:val="ne_NP" w:bidi="ne_NP"/>
        </w:rPr>
      </w:r>
      <w:r>
        <w:rPr>
          <w:lang w:val="ne_NP" w:bidi="ne_NP"/>
        </w:rPr>
        <w:t>योसेफ</w:t>
      </w:r>
    </w:p>
    <w:p>
      <w:pPr>
        <w:pStyle w:val="ListBullet"/>
        <w:spacing w:line="240" w:lineRule="auto"/>
        <w:ind w:left="720"/>
      </w:pPr>
      <w:r>
        <w:rPr>
          <w:lang w:val="ne_NP" w:bidi="ne_NP"/>
        </w:rPr>
      </w:r>
      <w:r>
        <w:rPr>
          <w:lang w:val="ne_NP" w:bidi="ne_NP"/>
        </w:rPr>
        <w:t>योसेफको घरका मुख्य भण्डारे</w:t>
      </w:r>
    </w:p>
    <w:p>
      <w:pPr>
        <w:pStyle w:val="ListBullet"/>
        <w:spacing w:line="240" w:lineRule="auto"/>
        <w:ind w:left="720"/>
      </w:pPr>
      <w:r>
        <w:rPr>
          <w:lang w:val="ne_NP" w:bidi="ne_NP"/>
        </w:rPr>
      </w:r>
      <w:r>
        <w:rPr>
          <w:lang w:val="ne_NP" w:bidi="ne_NP"/>
        </w:rPr>
        <w:t>अन्य मिश्रीहरू</w:t>
      </w:r>
    </w:p>
    <w:p>
      <w:pPr>
        <w:pStyle w:val="ListBullet"/>
        <w:spacing w:line="240" w:lineRule="auto"/>
        <w:ind w:left="720"/>
      </w:pPr>
      <w:r>
        <w:rPr>
          <w:lang w:val="ne_NP" w:bidi="ne_NP"/>
        </w:rPr>
      </w:r>
      <w:r>
        <w:rPr>
          <w:lang w:val="ne_NP" w:bidi="ne_NP"/>
        </w:rPr>
        <w:t>भोज पस्कने मान्छे</w:t>
      </w:r>
    </w:p>
    <w:p>
      <w:pPr/>
      <w:r>
        <w:rPr>
          <w:lang w:val="ne_NP" w:bidi="ne_NP"/>
        </w:rPr>
      </w:r>
      <w:r>
        <w:rPr>
          <w:lang w:val="ne_NP" w:bidi="ne_NP"/>
        </w:rPr>
        <w:t>यस सत्रमा, समूहलाई स्टोरीबोर्ड बनाउन, चित्र कोर्न वा कुनै प्रकारका हेरफेर गर्न मिल्ने वस्तुहरू (जस्तै ढुङ्गा, लठ्ठी, बच्चाहरूको खेलौनाहरू) प्रयोग गरेर कथा र त्यसमा भएका क्रियाकलापलाई दृश्यात्मक बनाउनुहोस्।</w:t>
      </w:r>
    </w:p>
    <w:p>
      <w:pPr/>
      <w:r>
        <w:rPr>
          <w:lang w:val="ne_NP" w:bidi="ne_NP"/>
        </w:rPr>
      </w:r>
      <w:r>
        <w:rPr>
          <w:lang w:val="ne_NP" w:bidi="ne_NP"/>
        </w:rPr>
        <w:t>दृश्य १ मा, दाजुभाइहरू कनान फर्केपछि केही समय बितिसकेको छ। अनिकाल अझै गम्भीर भइरहेको छ। दाजुभाइहरूले कनानमा फिर्ता ल्याएको लगभग सबै अनाज परिवारले खाइसकेको छ। याकूबले आफ्ना छोराहरूलाई थप खाना लिन मिश्र फर्केर जान भन्छन्। यहूदाले दाजुभाइहरूको प्रवक्ताको रूपमा बोल्न थाल्छन्। यहूदाले विभिन्न नतिजाका साथ विकल्पहरूको एउटा सेट प्रस्तुत गर्छ। यहूदा "यदि" भन्छन्, त्यसपछि एउटा कथन आउँछ। यदि तपाईंले यो गर्नुहुन्छ भने यो हुनेछ। यो विकल्पहरू प्रस्तुत गर्ने एउटा तरिका हो। याकूबले बिन्यामीनलाई मिश्र जान दिने वा नदिने निर्णय गर्नुपर्छ।</w:t>
      </w:r>
    </w:p>
    <w:p>
      <w:pPr/>
      <w:r>
        <w:rPr>
          <w:lang w:val="ne_NP" w:bidi="ne_NP"/>
        </w:rPr>
      </w:r>
      <w:r>
        <w:rPr>
          <w:lang w:val="ne_NP" w:bidi="ne_NP"/>
        </w:rPr>
        <w:t>रोक्नुहोस् र छलफल गर्नुहोस्: कसैले दुई विकल्पहरूको बीचमा रोज्नुपर्ने एउटा कथा सुनाउनुहोस्। प्रत्येक विकल्पको फरक परिणाम हुन्छ। कथाकारले प्रत्येक विकल्प र ती विकल्पका नतिजाहरूलाई कसरी प्रस्तुत गर्छन् भन्ने कुरामा ध्यान दिनुहोस्।</w:t>
      </w:r>
    </w:p>
    <w:p>
      <w:pPr/>
      <w:r>
        <w:rPr>
          <w:lang w:val="ne_NP" w:bidi="ne_NP"/>
        </w:rPr>
      </w:r>
      <w:r>
        <w:rPr>
          <w:lang w:val="ne_NP" w:bidi="ne_NP"/>
        </w:rPr>
        <w:t>त्यसपछि यहूदाले याकूबलाई राज्यपालले भनेका कुरा सम्झाउँछन्, "यदि तिम्रो भाइ तिमीसँग भएन भने तिमीले मेरो अनुहार फेरि देख्नेछैनौ।" यो एउटा शब्द-चित्र हो जसको अर्थ राज्यपालले मिश्रका दाजुभाइहरूलाई स्वागत गर्नेछैनन् भन्ने हुन्छ। यदि तिनीहरू बिन्यामीनबिना मिश्र जान्छन् भने तिनीहरूले आफ्नो अनाज पाउने छैनन् र तिनीहरूका भाइ शिमोन जेलमा रहनेछ।</w:t>
      </w:r>
    </w:p>
    <w:p>
      <w:pPr/>
      <w:r>
        <w:rPr>
          <w:lang w:val="ne_NP" w:bidi="ne_NP"/>
        </w:rPr>
      </w:r>
      <w:r>
        <w:rPr>
          <w:lang w:val="ne_NP" w:bidi="ne_NP"/>
        </w:rPr>
        <w:t>त्यसपछि यहूदाले हुन सक्ने केही कुराको उल्लेख गर्छ। यहूदा भन्छन्: "यदि हामीले ढिला नगरेको भए" वा "यदि हामीले यो सबै समय खेर नफालेको भए"। यहूदा यस्तो कुराको बारेमा कुरा गर्दैछ जुन हुन सक्थ्यो तर भएन।</w:t>
      </w:r>
    </w:p>
    <w:p>
      <w:pPr/>
      <w:r>
        <w:rPr>
          <w:lang w:val="ne_NP" w:bidi="ne_NP"/>
        </w:rPr>
      </w:r>
      <w:r>
        <w:rPr>
          <w:lang w:val="ne_NP" w:bidi="ne_NP"/>
        </w:rPr>
        <w:t>रोक्नुहोस् र छलफल गर्नुहोस्: विगतमा हुन सक्थ्यो तर नभएको कुनै कुराको बारेमा एउटा कथा सुनाउनुहोस्। त्यो व्यक्तिले विगतको घटनाको बारेमा कसरी कुरा गरिरहेको छ भन्ने कुरामा ध्यान दिनुहोस्। यस व्यक्तिले यो सम्भावनालाई कसरी वर्णन गर्छन् ताकि यो भएन भन्ने कुरा सबैलाई थाहा होस्?</w:t>
      </w:r>
    </w:p>
    <w:p>
      <w:pPr/>
      <w:r>
        <w:rPr>
          <w:lang w:val="ne_NP" w:bidi="ne_NP"/>
        </w:rPr>
      </w:r>
      <w:r>
        <w:rPr>
          <w:lang w:val="ne_NP" w:bidi="ne_NP"/>
        </w:rPr>
        <w:t>अन्ततः याकूब बिन्यामीनलाई मिश्र जान अनुमति दिन सहमत हुन्छन्। याकूबले दाजुभाइहरूलाई अनाजका लागि दोब्बर पैसा र राज्यपालका लागि उपहारहरू लैजान जोड दिन्छन्।</w:t>
      </w:r>
    </w:p>
    <w:p>
      <w:pPr/>
      <w:r>
        <w:rPr>
          <w:lang w:val="ne_NP" w:bidi="ne_NP"/>
        </w:rPr>
      </w:r>
      <w:r>
        <w:rPr>
          <w:lang w:val="ne_NP" w:bidi="ne_NP"/>
        </w:rPr>
        <w:t>याकूबले दाजुभाइहरू जानुअघि उनीहरूलाई आशिष् दिन्छन्। याकूब भन्छन्, "सर्वशक्तिमान परमेश्वर वा एल-शद्दाईले तिमीलाई दया गरून्।" शिमोन जेलबाट रिहा होऊन् र बिन्यामीन सुरक्षित रूपमा कनान फर्केर आऊन् भनेर याकूबले प्रार्थना गरिरहेका छन्। यस यात्रामा बिन्यामीनसहित आफ्ना थप छोराहरू गुमाउन सक्छन् भन्ने कुरा याकूबले स्वीकार गर्छन्। याकूबले यो कुरा यस्तो तरिकाले भन्छन् जसले याकूबले साँच्चै कठिन निर्णय गरेका छन् भन्ने संकेत गर्छ। याकूबलाई थाहा छ कि याकूबले आफ्ना अरू छोराहरू पनि गुमाउन सक्छन्। याकूबले यसलाई स्वीकार गर्छन् किनभने तिनीहरूलाई परिवारका बाँकी सदस्यहरू अर्थात् महिला र छोराछोरीहरूका लागि खानाको आवश्यकता हुन्छ।</w:t>
      </w:r>
    </w:p>
    <w:p>
      <w:pPr/>
      <w:r>
        <w:rPr>
          <w:lang w:val="ne_NP" w:bidi="ne_NP"/>
        </w:rPr>
      </w:r>
      <w:r>
        <w:rPr>
          <w:lang w:val="ne_NP" w:bidi="ne_NP"/>
        </w:rPr>
        <w:t>रोक्नुहोस् र छलफल गर्नुहोस्: कुनै यस्तो व्यक्तिको बारेमा एउटा कथा सुनाउनुहोस् जसले एउटा यस्तो कठिन निर्णय गर्नुपर्छ जसको परिणाम स्वरूप एक वा बढी मानिसहरूको मृत्यु हुन सक्छ। यो व्यक्तिले यस निर्णयको बारेमा कसरी कुरा गर्छ? त्यो व्यक्तिले आफूले भर्खरै गरेको यो निर्णय स्वीकार गर्न कसरी आफूलाई तयार पार्छ?</w:t>
      </w:r>
    </w:p>
    <w:p>
      <w:pPr/>
      <w:r>
        <w:rPr>
          <w:lang w:val="ne_NP" w:bidi="ne_NP"/>
        </w:rPr>
      </w:r>
      <w:r>
        <w:rPr>
          <w:lang w:val="ne_NP" w:bidi="ne_NP"/>
        </w:rPr>
        <w:t>दृश्य २ मा, दाजुभाइहरू आफ्नो पैसा र राज्यपालका लागि उपहारहरू लिएर मिश्र आइपुग्छन्। जब योसेफले बिन्यामिन उनीहरूसँगै भएको देखे, उनले आफ्नो मुख्य भण्डारेलाई ती मानिसहरूले आफूसँगै मध्याह्नको भोजन गर्नेछन् भनी बताए। एउटा पशु मारेर ठूलो भोज तयार गर्न भनेर योसेफले भण्डारेलाई भने। दाजुभाइहरूले आफू राज्यपालको दरबारमा जाँदै गरेको महसुस गर्दा अत्यन्तै त्रसित भए। राज्यपालले तिनीहरूलाई चोरीको आरोप लगाउने र तिनीहरूलाई दास बनाउनेछन् भन्ने कुरामा तिनीहरू डराएका थिए।</w:t>
      </w:r>
    </w:p>
    <w:p>
      <w:pPr/>
      <w:r>
        <w:rPr>
          <w:lang w:val="ne_NP" w:bidi="ne_NP"/>
        </w:rPr>
      </w:r>
      <w:r>
        <w:rPr>
          <w:lang w:val="ne_NP" w:bidi="ne_NP"/>
        </w:rPr>
        <w:t>दृश्य ३ मा, दाजुभाइहरूले दरबारको प्रवेशद्वारमा मुख्य भण्डारेसँग कुरा गरे। तिनीहरूले पहिलो यात्रापछि आफ्नो बोरामा पैसा भेट्टाएको बारेमा बताए। यो परमेश्वरबाट भएको हुनुपर्छ भनेर भण्डारेले तिनीहरूलाई भने किनभने भण्डारेले तिनीहरूले अनाजको लागि पैसा तिरेको कुरा सम्झेका थिए। भण्डारेले शिमोनलाई जेलबाट ल्याउन लगाए। त्यस घरको रेखदेख गर्ने मानिसले तिनीहरूलाई खुट्टा धुन पानी र तिनीहरूका गधाहरूलाई चारो दिए। दाजुभाइहरूले राज्यपालका लागि आफ्ना उपहारहरू तयार गरे।</w:t>
      </w:r>
    </w:p>
    <w:p>
      <w:pPr/>
      <w:r>
        <w:rPr>
          <w:lang w:val="ne_NP" w:bidi="ne_NP"/>
        </w:rPr>
      </w:r>
      <w:r>
        <w:rPr>
          <w:lang w:val="ne_NP" w:bidi="ne_NP"/>
        </w:rPr>
        <w:t>दृश्य ४ मा, योसेफ घर आए। दाजुभाइहरूले योसेफलाई आफ्ना उपहारहरू दिए। दाजुभाइहरू योसेफको अगाडि भुइँसम्मै निहुरिए। योसेफले तिनीहरूको बुबाको बारेमा सोधे। त्यसपछि योसेफले बिन्यामीनको बारेमा सोधे। योसेफले बिन्यामीनलाई आशिष् दिए। योसेफले भने, "मेरो छोरा, परमेश्वर तिमी माथि दयालु होऊन्।" यसलाई यसरी भन्न सकिन्छ, "युवक, परमेश्वर तिमीप्रति दयालु होऊन्।" बिन्यामिन योसेफका भाइ हुन्। यहाँ, छोरा शब्दले संकेत गर्छ कि बिन्यामिन चालीसको दशकमा रहेका यूसुफभन्दा धेरै कान्छो छन्।</w:t>
      </w:r>
    </w:p>
    <w:p>
      <w:pPr/>
      <w:r>
        <w:rPr>
          <w:lang w:val="ne_NP" w:bidi="ne_NP"/>
        </w:rPr>
      </w:r>
      <w:r>
        <w:rPr>
          <w:lang w:val="ne_NP" w:bidi="ne_NP"/>
        </w:rPr>
        <w:t>दृश्य ५ मा, योसेफ भावुक हुन्छन् र तुरुन्तै कोठाबाट निस्कन्छन्। योसेफ एउटा निजी कोठामा जान्छन् र भक्कानिएर रुन्छन्। योसेफ आफ्नो भावनाहरूलाई नियन्त्रण गर्न असमर्थ भएकोले कोठाबाट निस्किए। योसेफ हतारमा कोठाबाट निस्के वा हतारहतार कोठा छोडे। अन्य अनुवादहरूले हतारमा बाहिर निस्कनु वा हतारमा भाग्नु जस्ता अभिव्यक्तिहरू प्रयोग गर्छन्। योसेफ रुन आफ्नै कोठामा गए। लेखकले भनिरहेका छन् कि योसेफ आफ्ना भावनाहरूले यति धेरै प्रभावित भएका थिए कि दाजुभाइहरूको अगाडि रुनबाट जोगिन उनले चाँडै कोठा छोड्नुपर्ने भयो। केही अनुवादहरूमा योसेफ भक्कानिएर रोएको कुरा उल्लेख गरिएको छ। यो एउटा शब्द-चित्र हो जसको अर्थ योसेफले आफ्ना भावनाहरूमाथि नियन्त्रण गुमाएका थिए भन्ने हुन्छ। रुएपछि, योसेफले आफूलाई सम्हाल्छन्, आफ्नो अनुहार धुन्छन्, र अरूकहाँ फर्किन्छन्।</w:t>
      </w:r>
    </w:p>
    <w:p>
      <w:pPr/>
      <w:r>
        <w:rPr>
          <w:lang w:val="ne_NP" w:bidi="ne_NP"/>
        </w:rPr>
      </w:r>
      <w:r>
        <w:rPr>
          <w:lang w:val="ne_NP" w:bidi="ne_NP"/>
        </w:rPr>
        <w:t>दृश्य ६ मा, सबैले भोज खान्छन्। योसेफ एउटा टेबलमा एक्लै बस्छन्। कोठामा बसेका मिश्रीहरू अर्को टेबलमा खाना खान्छन् किनभने तिनीहरू हिब्रूहरूलाई घृणा गर्छन्। ११ दाजुभाइहरू सबै एउटै टेबलमा एकसाथ खाना खान्छन्। योसेफले तिनीहरूलाई उमेर अनुसार बसाउँछन्। राज्यपाल योसेफले तिनीहरूलाई यसरी उमेरअनुसार बसाउन सकेको देखेर दाजुभाइहरू अचम्ममा परे। योसेफले आफ्नै टेबलबाट खानाले तिनीहरूका थालहरू भरिदिए। वेटरहरूले योसेफलाई उहाँको टेबलमा र दाजुभाइहरूलाई उनीहरूको टेबलमा खाना पस्किए। योसेफले बिन्यामीनलाई अरूको भन्दा ५ गुणा बढी खाना दिए। यो खण्ड दाजुभाइहरू खुसी नभएसम्म योसेफसँग खुलेर खाने र पिउने कार्यका साथ समाप्त हुन्छ।</w:t>
      </w:r>
      <w:r>
        <w:rPr>
          <w:lang w:val="ne_NP" w:bidi="ne_NP"/>
        </w:rPr>
      </w:r>
    </w:p>
    <w:p>
      <w:pPr>
        <w:pStyle w:val="Heading3"/>
      </w:pPr>
      <w:r>
        <w:rPr>
          <w:lang w:val="ne_NP" w:bidi="ne_NP"/>
        </w:rPr>
        <w:t>Step 4</w:t>
      </w:r>
    </w:p>
    <w:p>
      <w:pPr/>
      <w:r>
        <w:rPr>
          <w:lang w:val="ne_NP" w:bidi="ne_NP"/>
        </w:rPr>
      </w:r>
      <w:r>
        <w:rPr>
          <w:lang w:val="ne_NP" w:bidi="ne_NP"/>
        </w:rPr>
        <w:t>संस्करणलाई सजिलोसँग बुझ्न पाठलाई फेरी एकपटक सुन्नुहोस्।</w:t>
      </w:r>
    </w:p>
    <w:p>
      <w:pPr/>
      <w:r>
        <w:rPr>
          <w:lang w:val="ne_NP" w:bidi="ne_NP"/>
        </w:rPr>
      </w:r>
      <w:r>
        <w:rPr>
          <w:lang w:val="ne_NP" w:bidi="ne_NP"/>
        </w:rPr>
        <w:t>यस सत्रमा, टोलीले कथालाई नाटकीय बनाउनेछ।</w:t>
      </w:r>
    </w:p>
    <w:p>
      <w:pPr/>
      <w:r>
        <w:rPr>
          <w:lang w:val="ne_NP" w:bidi="ne_NP"/>
        </w:rPr>
      </w:r>
      <w:r>
        <w:rPr>
          <w:lang w:val="ne_NP" w:bidi="ne_NP"/>
        </w:rPr>
        <w:t>यस कथामा ६ दृश्यहरू छन्।</w:t>
      </w:r>
    </w:p>
    <w:p>
      <w:pPr/>
      <w:r>
        <w:rPr>
          <w:lang w:val="ne_NP" w:bidi="ne_NP"/>
        </w:rPr>
      </w:r>
      <w:r>
        <w:rPr>
          <w:lang w:val="ne_NP" w:bidi="ne_NP"/>
        </w:rPr>
        <w:t>यस कथामा यि पात्रहरु समावेश छन्:</w:t>
      </w:r>
    </w:p>
    <w:p>
      <w:pPr>
        <w:pStyle w:val="ListBullet"/>
        <w:spacing w:line="240" w:lineRule="auto"/>
        <w:ind w:left="720"/>
      </w:pPr>
      <w:r>
        <w:rPr>
          <w:lang w:val="ne_NP" w:bidi="ne_NP"/>
        </w:rPr>
      </w:r>
      <w:r>
        <w:rPr>
          <w:lang w:val="ne_NP" w:bidi="ne_NP"/>
        </w:rPr>
        <w:t>याकूबलाई इस्राएल भनियो</w:t>
      </w:r>
    </w:p>
    <w:p>
      <w:pPr>
        <w:pStyle w:val="ListBullet"/>
        <w:spacing w:line="240" w:lineRule="auto"/>
        <w:ind w:left="720"/>
      </w:pPr>
      <w:r>
        <w:rPr>
          <w:lang w:val="ne_NP" w:bidi="ne_NP"/>
        </w:rPr>
      </w:r>
      <w:r>
        <w:rPr>
          <w:lang w:val="ne_NP" w:bidi="ne_NP"/>
        </w:rPr>
        <w:t>यहूदा</w:t>
      </w:r>
    </w:p>
    <w:p>
      <w:pPr>
        <w:pStyle w:val="ListBullet"/>
        <w:spacing w:line="240" w:lineRule="auto"/>
        <w:ind w:left="720"/>
      </w:pPr>
      <w:r>
        <w:rPr>
          <w:lang w:val="ne_NP" w:bidi="ne_NP"/>
        </w:rPr>
      </w:r>
      <w:r>
        <w:rPr>
          <w:lang w:val="ne_NP" w:bidi="ne_NP"/>
        </w:rPr>
        <w:t>बेन्जामिनको उल्लेख छ</w:t>
      </w:r>
    </w:p>
    <w:p>
      <w:pPr>
        <w:pStyle w:val="ListBullet"/>
        <w:spacing w:line="240" w:lineRule="auto"/>
        <w:ind w:left="720"/>
      </w:pPr>
      <w:r>
        <w:rPr>
          <w:lang w:val="ne_NP" w:bidi="ne_NP"/>
        </w:rPr>
      </w:r>
      <w:r>
        <w:rPr>
          <w:lang w:val="ne_NP" w:bidi="ne_NP"/>
        </w:rPr>
        <w:t>शिमोन</w:t>
      </w:r>
    </w:p>
    <w:p>
      <w:pPr>
        <w:pStyle w:val="ListBullet"/>
        <w:spacing w:line="240" w:lineRule="auto"/>
        <w:ind w:left="720"/>
      </w:pPr>
      <w:r>
        <w:rPr>
          <w:lang w:val="ne_NP" w:bidi="ne_NP"/>
        </w:rPr>
      </w:r>
      <w:r>
        <w:rPr>
          <w:lang w:val="ne_NP" w:bidi="ne_NP"/>
        </w:rPr>
        <w:t>अन्य दाजुभाइहरू</w:t>
      </w:r>
    </w:p>
    <w:p>
      <w:pPr>
        <w:pStyle w:val="ListBullet"/>
        <w:spacing w:line="240" w:lineRule="auto"/>
        <w:ind w:left="720"/>
      </w:pPr>
      <w:r>
        <w:rPr>
          <w:lang w:val="ne_NP" w:bidi="ne_NP"/>
        </w:rPr>
      </w:r>
      <w:r>
        <w:rPr>
          <w:lang w:val="ne_NP" w:bidi="ne_NP"/>
        </w:rPr>
        <w:t>योसेफ</w:t>
      </w:r>
    </w:p>
    <w:p>
      <w:pPr>
        <w:pStyle w:val="ListBullet"/>
        <w:spacing w:line="240" w:lineRule="auto"/>
        <w:ind w:left="720"/>
      </w:pPr>
      <w:r>
        <w:rPr>
          <w:lang w:val="ne_NP" w:bidi="ne_NP"/>
        </w:rPr>
      </w:r>
      <w:r>
        <w:rPr>
          <w:lang w:val="ne_NP" w:bidi="ne_NP"/>
        </w:rPr>
        <w:t>योसेफको घरका मुख्य कार्यकारी</w:t>
      </w:r>
    </w:p>
    <w:p>
      <w:pPr>
        <w:pStyle w:val="ListBullet"/>
        <w:spacing w:line="240" w:lineRule="auto"/>
        <w:ind w:left="720"/>
      </w:pPr>
      <w:r>
        <w:rPr>
          <w:lang w:val="ne_NP" w:bidi="ne_NP"/>
        </w:rPr>
      </w:r>
      <w:r>
        <w:rPr>
          <w:lang w:val="ne_NP" w:bidi="ne_NP"/>
        </w:rPr>
        <w:t>अन्य मिश्रका</w:t>
      </w:r>
    </w:p>
    <w:p>
      <w:pPr>
        <w:pStyle w:val="ListBullet"/>
        <w:spacing w:line="240" w:lineRule="auto"/>
        <w:ind w:left="720"/>
      </w:pPr>
      <w:r>
        <w:rPr>
          <w:lang w:val="ne_NP" w:bidi="ne_NP"/>
        </w:rPr>
      </w:r>
      <w:r>
        <w:rPr>
          <w:lang w:val="ne_NP" w:bidi="ne_NP"/>
        </w:rPr>
        <w:t>भोज पस्कने सेवक</w:t>
      </w:r>
    </w:p>
    <w:p>
      <w:pPr/>
      <w:r>
        <w:rPr>
          <w:lang w:val="ne_NP" w:bidi="ne_NP"/>
        </w:rPr>
      </w:r>
      <w:r>
        <w:rPr>
          <w:lang w:val="ne_NP" w:bidi="ne_NP"/>
        </w:rPr>
        <w:t>टोलीले कथालाई दुई पटक अभिनय गर्न लगाउनुहोस्। तिनीहरूले अनुवाद गरिरहेका भाषामा अभिनय गर्नुपर्छ। पहिला, टोलीले नरोकिकन कथालाई अभिनय गर्नु। दोस्रो पटक टोलीले कथालाई अभिनय गर्दा, तिनीहरूलाई कथाको विभिन्न ठाउँहरूमा रोक्नुहोस्।</w:t>
      </w:r>
    </w:p>
    <w:p>
      <w:pPr/>
      <w:r>
        <w:rPr>
          <w:lang w:val="ne_NP" w:bidi="ne_NP"/>
        </w:rPr>
      </w:r>
      <w:r>
        <w:rPr>
          <w:lang w:val="ne_NP" w:bidi="ne_NP"/>
        </w:rPr>
        <w:t>टोलीले पहिलो पटक कथालाई अभिनय गर्दा, संवाद, प्रवाह, प्लटलाइन र कथाको कालक्रममा ध्यान दिनुहोस्। कथा वा खण्डको महत्त्वपूर्ण वा कठिन भागहरूलाई अभिनय गर्नुपर्ने र छुटाउन नहुने कुरामा ध्यान दिनुहोस्। टोलीलाई कथाका भागहरू सम्झन मद्दत गर्नुहोस्।</w:t>
      </w:r>
    </w:p>
    <w:p>
      <w:pPr/>
      <w:r>
        <w:rPr>
          <w:lang w:val="ne_NP" w:bidi="ne_NP"/>
        </w:rPr>
      </w:r>
      <w:r>
        <w:rPr>
          <w:lang w:val="ne_NP" w:bidi="ne_NP"/>
        </w:rPr>
        <w:t>दृश्य १ मा, याकूब र उनको परिवारको खाना सकिँदै छ। दाजुभाइहरू थप खाना ल्याउन मिश्र फर्केर जानुपर्छ, अन्यथा परिवार भोकै मर्नेछ। याकूबले तिनीहरूको प्रस्थानमा ढिलाइको माथि ढिलाइ गरिरहन्छन्। याकूब बिन्यामीनलाई मिश्र जान दिन चाहँदैनन्। यहूदाले बिन्यामीनको जिम्मेवारी लिने प्रस्ताव गर्छन्।</w:t>
      </w:r>
    </w:p>
    <w:p>
      <w:pPr/>
      <w:r>
        <w:rPr>
          <w:lang w:val="ne_NP" w:bidi="ne_NP"/>
        </w:rPr>
      </w:r>
      <w:r>
        <w:rPr>
          <w:lang w:val="ne_NP" w:bidi="ne_NP"/>
        </w:rPr>
        <w:t>अभिनय रोक्नुहोस्: याकूबलाई सोध्नुहोस्, "तपाईंले बिन्यामीनलाई किन मिश्र जान दिनुहुन्न?" तपाईंले सुन्न सक्नुहुन्छ, "मलाई डर छ कि उनी मकहाँ फर्केर आउनेछैनन्। मैले योसेफलाई गुमाएको छु। म बिन्यामीनलाई गुमाउने कुरा सहन गर्न सक्दिन। मलाई लाग्छ कि शिमोन सायद मरेका छन्। मिश्रको जेलमा को बस्न सक्छ? मलाई लाग्छ कि यस राज्यपालले केही नराम्रो योजना बनाएका छन् र म डराएको छु।" यहूदालाई सोध्नुहोस्, "तपाईं किन बिन्यामीनको लागि जिम्मेवार बन्ने प्रस्ताव गरिरहनुभएको छ?" तपाईंले सुन्न सक्नुहुन्छ, "योसेफलाई दासको रूपमा बेच्ने सुझाव दिएको म नै हुँ। योसेफ मरेको कुरा मेरो गल्ती हो। म जिम्मेवार हुनुपर्छ। यसका साथै, हामीले थप खाना ल्याउनुपर्छ, अन्यथा हाम्रा सबै पत्नीहरू र छोराछोरीहरू मर्नेछन्। म त्यो हुन दिन सक्दिन। बुबाले बिन्यामीनलाई जान दिनुपर्छ।" नाटक फेरि सुरु गर्नुहोस्।</w:t>
      </w:r>
    </w:p>
    <w:p>
      <w:pPr/>
      <w:r>
        <w:rPr>
          <w:lang w:val="ne_NP" w:bidi="ne_NP"/>
        </w:rPr>
      </w:r>
      <w:r>
        <w:rPr>
          <w:lang w:val="ne_NP" w:bidi="ne_NP"/>
        </w:rPr>
        <w:t>याकूबले दाजुभाइहरूले अनाजका लागि दोब्बर पैसा लिऊन् भन्ने जोड दिए। याकूबले दाजुभाइहरूले राज्यपालका लागि महंगा उपहारहरू ल्याउनेमा पनि जोड दिए। याकूबले बिन्यामिनलाई दाजुभाइहरूसँग जान अनुमति दिए। याकूबले दाजुभाइहरू जानुअघि उनीहरूलाई आशिष् दिए। याकूबले तिनीहरूलाई दया देखाउन र शिमोनलाई जेलबाट बाहिर निकाल्न र बिन्यामीनलाई कनान फिर्ता ल्याउन एल-शद्दाई वा सर्वशक्तिमान परमेश्वरलाई पुकारे।</w:t>
      </w:r>
    </w:p>
    <w:p>
      <w:pPr/>
      <w:r>
        <w:rPr>
          <w:lang w:val="ne_NP" w:bidi="ne_NP"/>
        </w:rPr>
      </w:r>
      <w:r>
        <w:rPr>
          <w:lang w:val="ne_NP" w:bidi="ne_NP"/>
        </w:rPr>
        <w:t>अभिनय रोक्नुहोस्: याकूबलाई सोध्नुहोस्, "तपाईंलाई अहिले कस्तो महसुस भइरहेको छ?" तपाईंले सुन्न सक्नुहुन्छ, "म डराएको छु।" म यस कुराको हेरचाह गर्नका लागि परमेश्वरमाथि भरोसा राख्न चाहन्छु। तर परमेश्वरले योसेफलाई मर्न दिनुभयो। म यो सबै ठीक हुनेछ भन्ने कुरा विश्वास गर्न चाहन्छु। म केवल डराएको छु। अहिले भरोसा गर्न गाह्रो छ।" दाजुभाइहरूलाई सोध्नुहोस्, "आशिष् सुनेर तपाईंहरूलाई कस्तो महसुस भयो?" तपाईंले सुन्न सक्नुहुन्छ, "सर्वशक्तिमान् परमेश्वरले हाम्रो हेरचाह गरिरहनुभएको छ भन्ने कुरा सोच्दा म खुसी छु।" परमेश्वर सबैभन्दा शक्तिशाली हुनुहुन्छ। मलाई यो आशिष्को आवश्यकता छ। "मैले विगतमा गरेका कुराहरूका कारण मलाई परमेश्वरको दयाको आवश्यकता छ।" नाटक फेरि सुरु गर्नुहोस्।</w:t>
      </w:r>
    </w:p>
    <w:p>
      <w:pPr/>
      <w:r>
        <w:rPr>
          <w:lang w:val="ne_NP" w:bidi="ne_NP"/>
        </w:rPr>
      </w:r>
      <w:r>
        <w:rPr>
          <w:lang w:val="ne_NP" w:bidi="ne_NP"/>
        </w:rPr>
        <w:t>दृश्य २ मा, दाजुभाइहरूको योसेफसँग भेट हुन्छ। बिन्यामिन दाजुभाइहरूसँग छ भन्ने कुरा योसेफले देख्छन्। योसेफले दाजुभाइहरूलाई आफ्नो दरबारमा पठाउँछन् र आफ्नो मुख्य भण्डारेलाई तिनीहरूको हेरचाह गर्न भन्छन्। योसेफले मुख्य भण्डारेलाई दाजुभाइहरूका लागि भोज तयार गर्न भन्छन्। दाजुभाइहरूले आफूहरू राज्यपालको दरबारमा जाँदै छन् भन्ने महसुस गर्छन्। योसेफले तिनीहरूलाई चोरीको आरोप लगाउने र तिनीहरूलाई दास बनाउने विचार गरिरहेका छन् भन्ने कुरामा दाजुभाइहरू डराउँछन्।</w:t>
      </w:r>
    </w:p>
    <w:p>
      <w:pPr/>
      <w:r>
        <w:rPr>
          <w:lang w:val="ne_NP" w:bidi="ne_NP"/>
        </w:rPr>
      </w:r>
      <w:r>
        <w:rPr>
          <w:lang w:val="ne_NP" w:bidi="ne_NP"/>
        </w:rPr>
        <w:t>अभिनय रोक्नुहोस्: मुख्य भण्डारलाई सोध्नुहोस्, "यसको बारेमा तपाईंलाई कस्तो महसुस भइरहेको छ?" तपाईंले सुन्न सक्नुहुन्छ, "यी मानिसहरू को हुन् भन्ने मलाई थाहा छैन, तर राज्यपाललाई तिनीहरूमा साँच्चै रुचि भएको देखिन्छ।" तिनीहरू कनानका साधारण मानिसहरू जस्तै देखिन्छन्। राज्यपालले किन आफू महत्त्वपूर्ण भएजस्तो व्यवहार गरिरहेका छन् भन्ने कुरामा म अचम्मित छु। मैले उनीहरूसँग राम्रो व्यवहार गर्नु नै ठीक हुन्छ। म मेरो मालिक मसँग रिसाएको हेर्न चाहन्न। उनले भोज तयार गर्न भन्छन्, त्यसैले म भोज तयार गर्नेछु।" नाटक फेरि सुरु गर्नुहोस्।</w:t>
      </w:r>
    </w:p>
    <w:p>
      <w:pPr/>
      <w:r>
        <w:rPr>
          <w:lang w:val="ne_NP" w:bidi="ne_NP"/>
        </w:rPr>
      </w:r>
      <w:r>
        <w:rPr>
          <w:lang w:val="ne_NP" w:bidi="ne_NP"/>
        </w:rPr>
        <w:t xml:space="preserve">दृश्य ३ मा, दाजुभाइहरू दरबारमा आइपुग्छन्। तिनीहरूले घर फर्कने बाटोमा आफ्ना बोराहरूमा अनाजका लागि तिरेको पैसा भेट्टाएको बारेमा बताउँछन्। तिनीहरूले त्यो पैसा फिर्ता ल्याएका छन्। भण्डारेले तिनीहरूलाई भन्छ कि पैसा परमेश्वरबाट आएको हुनुपर्छ, किनभने तिनीहरूले अनाजको लागि पैसा तिरिसकेका थिए भन्ने कुरा उनलाई सम्झना छ। भण्डारेले शिमोनलाई जेलबाट रिहा गरेका छन्। शिमोन अरूसँगै मिल्आनउँछन्। </w:t>
      </w:r>
    </w:p>
    <w:p>
      <w:pPr/>
      <w:r>
        <w:rPr>
          <w:lang w:val="ne_NP" w:bidi="ne_NP"/>
        </w:rPr>
      </w:r>
      <w:r>
        <w:rPr>
          <w:lang w:val="ne_NP" w:bidi="ne_NP"/>
        </w:rPr>
        <w:t>अभिनय रोक्नुहोस्: शिमोनलाई सोध्नुहोस्, "तपाईंलाई अहिले कस्तो महसुस भइरहेको छ?" तपाईंले सुन्न सक्नुहुन्छ, "म धेरै ढुक्क भएको छु। मेरो बुबाले बिन्यामीनलाई आउन दिनुहुने छैन र म त्यो जेलमै मर्नेछु भन्ने सोचेको थिएँ। मसँग राम्रो व्यवहार गरिएको थियो तापनि त्यो जेल थियो। म फेरि स्वतन्त्र हुन पाउँदा धेरै खुसी छु। " नाटक फेरि सुरु गर्नुहोस्।</w:t>
      </w:r>
    </w:p>
    <w:p>
      <w:pPr/>
      <w:r>
        <w:rPr>
          <w:lang w:val="ne_NP" w:bidi="ne_NP"/>
        </w:rPr>
      </w:r>
      <w:r>
        <w:rPr>
          <w:lang w:val="ne_NP" w:bidi="ne_NP"/>
        </w:rPr>
        <w:t>दृश्य ४ मा, योसेफ भोजका लागि घर आउँछन्। योसेफ दाजुभाइहरूसँग भेट्छन् र कुरा गर्छन्। दाजुभाइहरूले आफ्नो उपहारहरू दिन्छन् र योसेफको अगाडि निहुरिन्छन्। योसेफले तिनीहरूको बुबाको बारेमा सोध्छन्। योसेफले बिन्यामीनलाई देख्छन् र भन्छन्, "मेरो छोरा, परमेश्वर तिमीमाथि दयालु होऊन्।"</w:t>
      </w:r>
    </w:p>
    <w:p>
      <w:pPr/>
      <w:r>
        <w:rPr>
          <w:lang w:val="ne_NP" w:bidi="ne_NP"/>
        </w:rPr>
      </w:r>
      <w:r>
        <w:rPr>
          <w:lang w:val="ne_NP" w:bidi="ne_NP"/>
        </w:rPr>
        <w:t>अभिनय रोक्नुहोस्: बिन्यामिनलाई सोध्नुहोस्, "त्यो आशिष् सुनेपछि तपाईंलाई कस्तो महसुस भइरहेको छ?" तपाईंले सुन्न सक्नुहुन्छ, "उनले भनेको कुरा मलाई मन पर्यो। उनले मसँग किन त्यसरी कुरा गरे होलान् भन्ने मलाई अचम्म लाग्छ। यो अनौठो देखिन्छ।" नाटक फेरि सुरु गर्नुहोस्।</w:t>
      </w:r>
    </w:p>
    <w:p>
      <w:pPr/>
      <w:r>
        <w:rPr>
          <w:lang w:val="ne_NP" w:bidi="ne_NP"/>
        </w:rPr>
      </w:r>
      <w:r>
        <w:rPr>
          <w:lang w:val="ne_NP" w:bidi="ne_NP"/>
        </w:rPr>
        <w:t>दृश्य ५ मा, योसेफले आफ्नो भावनाहरूमाथिको नियन्त्रण गुमाउँछन् र निजी कोठामा गएर रुनका लागि कोठाबाट हतारिँदै बाहिर निस्कन्छन्। योसेफले आफ्नो नियन्त्रण पुनः प्राप्त गर्छन् र अरूकहाँ फर्किन्छन्।</w:t>
      </w:r>
    </w:p>
    <w:p>
      <w:pPr/>
      <w:r>
        <w:rPr>
          <w:lang w:val="ne_NP" w:bidi="ne_NP"/>
        </w:rPr>
      </w:r>
      <w:r>
        <w:rPr>
          <w:lang w:val="ne_NP" w:bidi="ne_NP"/>
        </w:rPr>
        <w:t>दृश्य ६ मा, योसेफले दाजुभाइहरूलाई तिनीहरूको उमेर अनुसार बस्ने ठाउँहरू बनाउँछन्। योसेफले आफ्नै टेबुलबाट दाजुभाइहरूलाई खाना पस्कन सेवकहरूलाई लगाउँछन्। योसेफले बिन्यामीनलाई अरूको भन्दा ५ गुणा बढी खाना दिन्छन्।</w:t>
      </w:r>
    </w:p>
    <w:p>
      <w:pPr/>
      <w:r>
        <w:rPr>
          <w:lang w:val="ne_NP" w:bidi="ne_NP"/>
        </w:rPr>
      </w:r>
      <w:r>
        <w:rPr>
          <w:lang w:val="ne_NP" w:bidi="ne_NP"/>
        </w:rPr>
        <w:t>अभिनय रोक्नुहोस्: दाजुभाइहरूलाई सोध्नुहोस्, "तपाईंहरूलाई अहिले कस्तो महसुस भइरहेको छ?" तपाईंले सुन्न सक्नुहुन्छ, "म यस मानिसका कामहरू बुझ्दिन।" उनी कोठाबाट हतारमा बाहिर निस्कन्छन्। उनी हतारमा फर्केर भित्र पुग्छन्। उनले हामीलाई भोजमा बोलाउँछन्। उनी हामीसँग टेबलमा खान मान्दैनन्। उनलाई हाम्रा उमेरहरू थाहा भएजस्तो लाग्छ। यो मानिस को हो? उनले हामीलाई किन यस्तो व्यवहार गरिरहेका छन्? तर म यस भोजको आनन्द लिनेछु।" नाटक फेरि सुरु गर्नुहोस्।</w:t>
      </w:r>
      <w:r>
        <w:rPr>
          <w:lang w:val="ne_NP" w:bidi="ne_NP"/>
        </w:rPr>
      </w:r>
    </w:p>
    <w:p>
      <w:pPr>
        <w:pStyle w:val="Heading3"/>
      </w:pPr>
      <w:r>
        <w:rPr>
          <w:lang w:val="ne_NP" w:bidi="ne_NP"/>
        </w:rPr>
        <w:t>Step 5</w:t>
      </w:r>
    </w:p>
    <w:p>
      <w:pPr/>
      <w:r>
        <w:rPr>
          <w:lang w:val="ne_NP" w:bidi="ne_NP"/>
        </w:rPr>
      </w:r>
      <w:r>
        <w:rPr>
          <w:lang w:val="ne_NP" w:bidi="ne_NP"/>
        </w:rPr>
        <w:t>पाठलाई बुझ्न-सजिलो संस्करणमा एकपटक सुन्नुहोस्।</w:t>
      </w:r>
    </w:p>
    <w:p>
      <w:pPr/>
      <w:r>
        <w:rPr>
          <w:lang w:val="ne_NP" w:bidi="ne_NP"/>
        </w:rPr>
      </w:r>
      <w:r>
        <w:rPr>
          <w:lang w:val="ne_NP" w:bidi="ne_NP"/>
        </w:rPr>
        <w:t xml:space="preserve">त्यस देशमा अनिकाल गम्भीर थियो। केही अनुवादहरूले देशको नाम होइन, भूमि शब्द मात्र प्रयोग गर्छन्। अन्य अनुवादहरूमा कनान समावेश गरिएको छ। त्यो भूमिले याकूब र उनका छोराहरू बसोबास गर्ने कनानलाई बुझाउँछ। तपाईंले अघिल्लो खण्डहरूमा प्रयोग गर्नुभएको </w:t>
      </w:r>
      <w:r>
        <w:rPr>
          <w:b/>
          <w:lang w:val="ne_NP" w:bidi="ne_NP"/>
        </w:rPr>
        <w:t>अनिकाल</w:t>
      </w:r>
      <w:r>
        <w:rPr>
          <w:lang w:val="ne_NP" w:bidi="ne_NP"/>
        </w:rPr>
        <w:t xml:space="preserve"> का लागि त्यही शब्द प्रयोग गर्नुहोस्।</w:t>
      </w:r>
    </w:p>
    <w:p>
      <w:pPr/>
      <w:r>
        <w:rPr>
          <w:lang w:val="ne_NP" w:bidi="ne_NP"/>
        </w:rPr>
      </w:r>
      <w:r>
        <w:rPr>
          <w:lang w:val="ne_NP" w:bidi="ne_NP"/>
        </w:rPr>
        <w:t xml:space="preserve">यस खण्डभरि याकूबको नामको रूपमा </w:t>
      </w:r>
      <w:r>
        <w:rPr>
          <w:b/>
          <w:lang w:val="ne_NP" w:bidi="ne_NP"/>
        </w:rPr>
        <w:t>इस्राएल</w:t>
      </w:r>
      <w:r>
        <w:rPr>
          <w:lang w:val="ne_NP" w:bidi="ne_NP"/>
        </w:rPr>
        <w:t xml:space="preserve"> प्रयोग गरिएको छ। केही अनुवादहरूले याकूबको नामको उल्लेख नगरिकन नै इस्राएल नाम प्रयोग गर्छन्। केही अनुवादहरूले इस्राएललाई याकूब भन्न रुचाउँछन्। यसरी तिनीहरूले स्पष्ट गर्छन् कि इस्राएल र याकूब एकै व्यक्ति हुन् र परमेश्वरले याकूबलाई यो नयाँ नाम दिनुभएको कुराको स्मरण गराउँछन्। इजरायललाई मुख्य शब्दावलीमा छलफल गरिएको छ।</w:t>
      </w:r>
    </w:p>
    <w:p>
      <w:pPr/>
      <w:r>
        <w:rPr>
          <w:lang w:val="ne_NP" w:bidi="ne_NP"/>
        </w:rPr>
      </w:r>
      <w:r>
        <w:rPr>
          <w:lang w:val="ne_NP" w:bidi="ne_NP"/>
        </w:rPr>
        <w:t>याकूबले आफ्ना छोराहरूलाई सुगन्धित मलम, मह, चोप, सुगन्धित खोटो, पिस्ता र हाडे बदामका उपहारहरू लैजान भने। केही अनुवादहरूले मलम, अत्तर, र कडा बोक्रा भएका फलहरू जस्ता सामान्य शब्दहरू प्रयोग गर्छन्। यी महंगा वस्तुहरू थिए। खोटो र चोपहरू अत्तर बनाउन प्रयोग गरिन्थ्यो। योसेफलाई दासको रूपमा किन्ने इश्माएली व्यापारीहरूले मिश्रतर्फ सुगन्धित चोप, लोबान र खोटो लैजाँदै थिए।</w:t>
      </w:r>
    </w:p>
    <w:p>
      <w:pPr/>
      <w:r>
        <w:rPr>
          <w:lang w:val="ne_NP" w:bidi="ne_NP"/>
        </w:rPr>
      </w:r>
      <w:r>
        <w:rPr>
          <w:lang w:val="ne_NP" w:bidi="ne_NP"/>
        </w:rPr>
        <w:t>रोक्नुहोस् र त्यसबाट राल निस्किने एउटा रूखको तस्वीर देखाउनुहोस्। महको तस्वीर देखाउनुहोस्।</w:t>
      </w:r>
    </w:p>
    <w:p>
      <w:pPr/>
      <w:r>
        <w:rPr>
          <w:lang w:val="ne_NP" w:bidi="ne_NP"/>
        </w:rPr>
      </w:r>
      <w:r>
        <w:rPr>
          <w:lang w:val="ne_NP" w:bidi="ne_NP"/>
        </w:rPr>
        <w:t>गन्धरसको तस्वीर देखाउनुहोस्। पिस्ताको तस्वीर देखाउनुहोस्। हाडे बदामको तस्वीर देखाउनुहोस्।</w:t>
      </w:r>
    </w:p>
    <w:p>
      <w:pPr/>
      <w:r>
        <w:rPr>
          <w:lang w:val="ne_NP" w:bidi="ne_NP"/>
        </w:rPr>
      </w:r>
      <w:r>
        <w:rPr>
          <w:lang w:val="ne_NP" w:bidi="ne_NP"/>
        </w:rPr>
        <w:t xml:space="preserve">याकूबले आफ्ना छोराहरू जानुअघि उनीहरूलाई </w:t>
      </w:r>
      <w:r>
        <w:rPr>
          <w:b/>
          <w:lang w:val="ne_NP" w:bidi="ne_NP"/>
        </w:rPr>
        <w:t>आशिष्</w:t>
      </w:r>
      <w:r>
        <w:rPr>
          <w:lang w:val="ne_NP" w:bidi="ne_NP"/>
        </w:rPr>
        <w:t xml:space="preserve"> दिए। आशिष्को बारेमा मुख्य शब्दावलीमा छलफल गरिएको छ। योसेफले जब बिन्यामीनलाई देखे तब उनले बिन्यामीनलाई पनि आशिष् सुनाए। यी आशिष्हरू प्रार्थनाको रूपमा छन्।</w:t>
      </w:r>
    </w:p>
    <w:p>
      <w:pPr/>
      <w:r>
        <w:rPr>
          <w:lang w:val="ne_NP" w:bidi="ne_NP"/>
        </w:rPr>
      </w:r>
      <w:r>
        <w:rPr>
          <w:lang w:val="ne_NP" w:bidi="ne_NP"/>
        </w:rPr>
        <w:t xml:space="preserve">याकूब भन्छन्, "तिमीहरू जाँदा सर्वशक्तिमान परमेश्वरले तिमीहरूमाथि दया गरून्।" सर्वशक्तिमान परमेश्वर वा सर्वशक्तिशाली परमेश्वर </w:t>
      </w:r>
      <w:r>
        <w:rPr>
          <w:b/>
          <w:lang w:val="ne_NP" w:bidi="ne_NP"/>
        </w:rPr>
        <w:t>एल-शद्दाई</w:t>
      </w:r>
      <w:r>
        <w:rPr>
          <w:lang w:val="ne_NP" w:bidi="ne_NP"/>
        </w:rPr>
        <w:t>को अनुवाद हो। शद्दाईको अर्थ शक्ति हो। यो परमेश्वरको अर्को नाम हो। केही अनुवादहरूले अर्थ अनुवाद नगरिकन नै एल शदाई नाम प्रयोग गर्छन्। एल शद्दाईको बारेमा मुख्य शब्दावलीमा छलफल गरिएको छ। तपाईंले अघिल्लो खण्डहरूमा प्रयोग गर्नुभएको नाम नै प्रयोग गर्नुहोस्।</w:t>
      </w:r>
    </w:p>
    <w:p>
      <w:pPr/>
      <w:r>
        <w:rPr>
          <w:lang w:val="ne_NP" w:bidi="ne_NP"/>
        </w:rPr>
      </w:r>
      <w:r>
        <w:rPr>
          <w:lang w:val="ne_NP" w:bidi="ne_NP"/>
        </w:rPr>
        <w:t xml:space="preserve">याकूबले एल शद्दाईलाई छोराहरूमाथि </w:t>
      </w:r>
      <w:r>
        <w:rPr>
          <w:b/>
          <w:lang w:val="ne_NP" w:bidi="ne_NP"/>
        </w:rPr>
        <w:t>दया</w:t>
      </w:r>
      <w:r>
        <w:rPr>
          <w:lang w:val="ne_NP" w:bidi="ne_NP"/>
        </w:rPr>
        <w:t xml:space="preserve"> देखाउन आग्रह गरे। दयाको बारेमा मुख्य शब्दावलीमा छलफल गरिएको छ। दया भन्नाले कसैप्रति करुणा राख्नु हो। यस उदाहरणमा, याकूबले परमेश्वरलाई आफ्ना छोराहरूप्रति दयालु हुन अनुरोध गरिरहेका छन् ताकि तिनीहरू सबै घर फर्किन सकून्।</w:t>
      </w:r>
    </w:p>
    <w:p>
      <w:pPr/>
      <w:r>
        <w:rPr>
          <w:lang w:val="ne_NP" w:bidi="ne_NP"/>
        </w:rPr>
      </w:r>
      <w:r>
        <w:rPr>
          <w:lang w:val="ne_NP" w:bidi="ne_NP"/>
        </w:rPr>
        <w:t>जब दाजुभाइहरूले मुख्य भण्डारे वा योसेफका घरका नोकरहरूका प्रमुखसँग कुरा गर्छन्, तिनीहरूले "</w:t>
      </w:r>
      <w:r>
        <w:rPr>
          <w:b/>
          <w:lang w:val="ne_NP" w:bidi="ne_NP"/>
        </w:rPr>
        <w:t>मेरो मालिक</w:t>
      </w:r>
      <w:r>
        <w:rPr>
          <w:lang w:val="ne_NP" w:bidi="ne_NP"/>
        </w:rPr>
        <w:t>" भन्ने उपाधि प्रयोग गर्छन्। दाजुभाइहरूले आफ्नो पहिलो यात्रामा राज्यपालसँग कुरा गर्दा प्रयोग गरेको उपाधि यही हो। यो आदरको उपाधि हो। यो भन्ने अर्को तरिका 'महोदय' वा 'मालिक' हो। यसलाई पनि अघिल्लो खण्डमा जस्तै अनुवाद गर्नुहोस्।</w:t>
      </w:r>
    </w:p>
    <w:p>
      <w:pPr/>
      <w:r>
        <w:rPr>
          <w:lang w:val="ne_NP" w:bidi="ne_NP"/>
        </w:rPr>
      </w:r>
      <w:r>
        <w:rPr>
          <w:lang w:val="ne_NP" w:bidi="ne_NP"/>
        </w:rPr>
        <w:t xml:space="preserve">मुख्य भण्डारे वा योसेफका घरका नोकरहरूका प्रमुखले दाजुभाइहरूलाई भने कि </w:t>
      </w:r>
      <w:r>
        <w:rPr>
          <w:b/>
          <w:lang w:val="ne_NP" w:bidi="ne_NP"/>
        </w:rPr>
        <w:t>परमेश्वर</w:t>
      </w:r>
      <w:r>
        <w:rPr>
          <w:lang w:val="ne_NP" w:bidi="ne_NP"/>
        </w:rPr>
        <w:t>, तिमीहरूका बुबाका परमेश्वरले नै यो गरिदिनुभएको हुनुपर्छ। त्यसपछि योसेफले परमेश्वरले बिन्यामीनमाथि दया गरून भनि बिन्ति गर्छन्। यो परमेश्वरको सामान्य नाम हो। परमेश्वरको बारेमा मुख्य शब्दावलीमा छलफल गरिएको छ। तपाईंले अघिल्लो खण्डहरूमा परमेश्वरका लागि प्रयोग गर्नुभएको त्यही नाम प्रयोग गर्नुहोस्।</w:t>
      </w:r>
    </w:p>
    <w:p>
      <w:pPr/>
      <w:r>
        <w:rPr>
          <w:lang w:val="ne_NP" w:bidi="ne_NP"/>
        </w:rPr>
      </w:r>
      <w:r>
        <w:rPr>
          <w:lang w:val="ne_NP" w:bidi="ne_NP"/>
        </w:rPr>
        <w:t>मिश्रका नोकरहरूले हिब्रूहरूलाई घृणा गरे र तिनीहरूसँग खान अस्वीकार गरे। याकूब र उनका छोराहरूले बोल्ने भाषा हिब्रू हो। तिनीहरूलाई हिब्रू पनि भनिन्थ्यो। हिब्रूहरूका लागि तपाईंले पहिले प्रयोग गर्नुभएको त्यही शब्द प्रयोग गर्नुहोस्।</w:t>
      </w:r>
      <w:r>
        <w:rPr>
          <w:lang w:val="ne_NP" w:bidi="ne_NP"/>
        </w:rPr>
      </w:r>
    </w:p>
    <w:p>
      <w:pPr>
        <w:pStyle w:val="Heading3"/>
      </w:pPr>
      <w:r>
        <w:rPr>
          <w:lang w:val="ne_NP" w:bidi="ne_NP"/>
        </w:rPr>
        <w:t>Step 6</w:t>
      </w:r>
    </w:p>
    <w:p>
      <w:pPr/>
      <w:r>
        <w:rPr>
          <w:lang w:val="ne_NP" w:bidi="ne_NP"/>
        </w:rPr>
      </w:r>
      <w:r>
        <w:rPr>
          <w:lang w:val="ne_NP" w:bidi="ne_NP"/>
        </w:rPr>
        <w:t>अनुवादलाई सजिलोसँग बुझ्न यस खण्डको श्रव्य संस्करण सुन्‍नुहोस्।</w:t>
      </w:r>
    </w:p>
    <w:p>
      <w:pPr/>
      <w:r>
        <w:rPr>
          <w:lang w:val="ne_NP" w:bidi="ne_NP"/>
        </w:rPr>
      </w:r>
      <w:r>
        <w:rPr>
          <w:lang w:val="ne_NP" w:bidi="ne_NP"/>
        </w:rPr>
        <w:t>यस सत्रमा, एउटा समूहको रूपमा तपाईंको आफ्नै भाषामा खण्डलाई पुन: भन्न लगाउनुहोस्।</w:t>
      </w:r>
    </w:p>
    <w:p>
      <w:pPr/>
      <w:r>
        <w:rPr>
          <w:lang w:val="ne_NP" w:bidi="ne_NP"/>
        </w:rPr>
      </w:r>
      <w:r>
        <w:rPr>
          <w:lang w:val="ne_NP" w:bidi="ne_NP"/>
        </w:rPr>
        <w:t>पहिला, सम्पूर्ण समूहले खण्डलाई तपाईंको आफ्नै भाषामा बताउन अभ्यास गर्नुपर्छ। तपाईंले अघिल्लो चरणहरूमा निर्णय गर्नुभएको कुराहरू जस्तै कालक्रम, शब्दहरू, वाक्यांशहरू, भावनाहरू, वा तपाईंले छलफल गर्नुभएको अन्य कुराहरू यसमा समावेश गर्नलाई सम्झनुहोस्।</w:t>
      </w:r>
    </w:p>
    <w:p>
      <w:pPr/>
      <w:r>
        <w:rPr>
          <w:lang w:val="ne_NP" w:bidi="ne_NP"/>
        </w:rPr>
      </w:r>
      <w:r>
        <w:rPr>
          <w:lang w:val="ne_NP" w:bidi="ne_NP"/>
        </w:rPr>
        <w:t>एउटा समूहको सदस्यले खण्डका केही वाक्यहरू भन्नुपर्छ र रोकिनु पर्छ। समूहको अर्को सदस्यले खण्डको अर्को भाग भन्नु पर्छ र रोकिनु पर्छ। समूहले सम्पूर्ण खण्डलाई पुन: नभन्दासम्म यो गर्नुहोस्। यस चरणमा समूहका सदस्यहरूले एक अर्कालाई सच्याउन सक्छन्।</w:t>
      </w:r>
    </w:p>
    <w:p>
      <w:pPr/>
      <w:r>
        <w:rPr>
          <w:lang w:val="ne_NP" w:bidi="ne_NP"/>
        </w:rPr>
      </w:r>
      <w:r>
        <w:rPr>
          <w:lang w:val="ne_NP" w:bidi="ne_NP"/>
        </w:rPr>
        <w:t xml:space="preserve">अडियो रोक्‍नुहोस्। </w:t>
      </w:r>
    </w:p>
    <w:p>
      <w:pPr/>
      <w:r>
        <w:rPr>
          <w:lang w:val="ne_NP" w:bidi="ne_NP"/>
        </w:rPr>
      </w:r>
      <w:r>
        <w:rPr>
          <w:lang w:val="ne_NP" w:bidi="ne_NP"/>
        </w:rPr>
        <w:t>अर्को पटक, समूहको प्रत्येक सदस्यले कम्तिमा पनि एकचोटि सम्पूर्ण खण्डलाई नरोकी भन्नुपर्छ। समूहको सदस्यले खण्डलाई सम्झन मद्दत गर्न कुनैपनि वस्तुहरू, चालहरू, वा तिनीहरूको स्टोरीबोर्ड प्रयोग गर्न सक्छन्।</w:t>
      </w:r>
    </w:p>
    <w:p>
      <w:pPr/>
      <w:r>
        <w:rPr>
          <w:lang w:val="ne_NP" w:bidi="ne_NP"/>
        </w:rPr>
      </w:r>
      <w:r>
        <w:rPr>
          <w:lang w:val="ne_NP" w:bidi="ne_NP"/>
        </w:rPr>
        <w:t xml:space="preserve">अडियो रोक्‍नुहोस्। </w:t>
      </w:r>
    </w:p>
    <w:p>
      <w:pPr/>
      <w:r>
        <w:rPr>
          <w:lang w:val="ne_NP" w:bidi="ne_NP"/>
        </w:rPr>
      </w:r>
      <w:r>
        <w:rPr>
          <w:lang w:val="ne_NP" w:bidi="ne_NP"/>
        </w:rPr>
        <w:t>त्यसपछि, तपाईंलाई सबैभन्दा बढी मनपरेको खण्डको संस्करण कस्को हो समूहले निर्णय गर्न सक्छ। तपाईंले एउटा समूहको सदस्यले एउटा दृश्य बताएको तरिका मनपर्यो तर तपाईंले अर्को दृश्य अर्कै समूहको सदस्यले बताएको तरिका मनपर्यो भनेर निर्णय गर्न सक्नुहुन्छ।</w:t>
      </w:r>
    </w:p>
    <w:p>
      <w:pPr/>
      <w:r>
        <w:rPr>
          <w:lang w:val="ne_NP" w:bidi="ne_NP"/>
        </w:rPr>
      </w:r>
      <w:r>
        <w:rPr>
          <w:lang w:val="ne_NP" w:bidi="ne_NP"/>
        </w:rPr>
        <w:t xml:space="preserve">अडियो रोक्‍नुहोस्। </w:t>
      </w:r>
    </w:p>
    <w:p>
      <w:pPr/>
      <w:r>
        <w:rPr>
          <w:lang w:val="ne_NP" w:bidi="ne_NP"/>
        </w:rPr>
      </w:r>
      <w:r>
        <w:rPr>
          <w:lang w:val="ne_NP" w:bidi="ne_NP"/>
        </w:rPr>
        <w:t>अन्तमा, समूहले सबैजना सहमत हुने खण्डको अन्तिम संस्करणलाई सँगै राख्न सक्छन्। समूहको प्रत्येक सदस्यले यस खण्डको अन्तिम संस्करण सुनाउने अभ्यास गर्नुपर्छ।</w:t>
      </w:r>
      <w:r>
        <w:rPr>
          <w:lang w:val="ne_NP" w:bidi="ne_NP"/>
        </w:rPr>
      </w:r>
      <w:r>
        <w:rPr>
          <w:lang w:val="ne_NP" w:bidi="ne_NP"/>
        </w:rPr>
      </w:r>
    </w:p>
    <w:p>
      <w:pPr/>
      <w:r>
        <w:rPr>
          <w:lang w:val="ne_NP" w:bidi="ne_NP"/>
        </w:rPr>
      </w:r>
    </w:p>
    <w:p>
      <w:pPr>
        <w:pStyle w:val="Heading2"/>
      </w:pPr>
      <w:r>
        <w:rPr>
          <w:lang w:val="ne_NP" w:bidi="ne_NP"/>
        </w:rPr>
        <w:t>Genesis 44:1–13</w:t>
      </w:r>
      <w:r>
        <w:rPr>
          <w:lang w:val="ne_NP" w:bidi="ne_NP"/>
        </w:rPr>
      </w:r>
    </w:p>
    <w:p>
      <w:pPr>
        <w:pStyle w:val="Heading3"/>
      </w:pPr>
      <w:r>
        <w:rPr>
          <w:lang w:val="ne_NP" w:bidi="ne_NP"/>
        </w:rPr>
        <w:t>Step 1</w:t>
      </w:r>
    </w:p>
    <w:p>
      <w:pPr/>
      <w:r>
        <w:rPr>
          <w:lang w:val="ne_NP" w:bidi="ne_NP"/>
        </w:rPr>
      </w:r>
      <w:r>
        <w:rPr>
          <w:lang w:val="ne_NP" w:bidi="ne_NP"/>
        </w:rPr>
        <w:t>उत्पत्ति ४४:१–१३ सुन्नुहोस् र यसलाई आफ्नो हृदयमा राख्नुहोस्। पाठलाई तीन पटक सुन्नुहोस् (सम्भव छ भने तीन फरक अनुवादहरूमा)। त्यसपछि टोलीले निम्न प्रश्नहरूको छलफल गर्नुहोस:</w:t>
      </w:r>
    </w:p>
    <w:p>
      <w:pPr>
        <w:pStyle w:val="ListBullet"/>
        <w:spacing w:line="240" w:lineRule="auto"/>
        <w:ind w:left="720"/>
      </w:pPr>
      <w:r>
        <w:rPr>
          <w:lang w:val="ne_NP" w:bidi="ne_NP"/>
        </w:rPr>
      </w:r>
      <w:r>
        <w:rPr>
          <w:lang w:val="ne_NP" w:bidi="ne_NP"/>
        </w:rPr>
        <w:t>यो खण्डमा तपाईंलाई के मन पर्‍यो?</w:t>
      </w:r>
    </w:p>
    <w:p>
      <w:pPr>
        <w:pStyle w:val="ListBullet"/>
        <w:spacing w:line="240" w:lineRule="auto"/>
        <w:ind w:left="720"/>
      </w:pPr>
      <w:r>
        <w:rPr>
          <w:lang w:val="ne_NP" w:bidi="ne_NP"/>
        </w:rPr>
      </w:r>
      <w:r>
        <w:rPr>
          <w:lang w:val="ne_NP" w:bidi="ne_NP"/>
        </w:rPr>
        <w:t>तपाईलाई के मन परेन वा के बुझ्नुभएन?</w:t>
      </w:r>
    </w:p>
    <w:p>
      <w:pPr>
        <w:pStyle w:val="ListBullet"/>
        <w:spacing w:line="240" w:lineRule="auto"/>
        <w:ind w:left="720"/>
      </w:pPr>
      <w:r>
        <w:rPr>
          <w:lang w:val="ne_NP" w:bidi="ne_NP"/>
        </w:rPr>
      </w:r>
      <w:r>
        <w:rPr>
          <w:lang w:val="ne_NP" w:bidi="ne_NP"/>
        </w:rPr>
        <w:t>यो कथाले हामीलाई परमेश्वरको बारेमा के भन्छ?</w:t>
      </w:r>
    </w:p>
    <w:p>
      <w:pPr>
        <w:pStyle w:val="ListBullet"/>
        <w:spacing w:line="240" w:lineRule="auto"/>
        <w:ind w:left="720"/>
      </w:pPr>
      <w:r>
        <w:rPr>
          <w:lang w:val="ne_NP" w:bidi="ne_NP"/>
        </w:rPr>
      </w:r>
      <w:r>
        <w:rPr>
          <w:lang w:val="ne_NP" w:bidi="ne_NP"/>
        </w:rPr>
        <w:t>यो खण्डले मानिसबारे हामीलाई के भन्दछ?</w:t>
      </w:r>
    </w:p>
    <w:p>
      <w:pPr>
        <w:pStyle w:val="ListBullet"/>
        <w:spacing w:line="240" w:lineRule="auto"/>
        <w:ind w:left="720"/>
      </w:pPr>
      <w:r>
        <w:rPr>
          <w:lang w:val="ne_NP" w:bidi="ne_NP"/>
        </w:rPr>
      </w:r>
      <w:r>
        <w:rPr>
          <w:lang w:val="ne_NP" w:bidi="ne_NP"/>
        </w:rPr>
        <w:t>यो खण्डले कसरी हाम्रो दैनिक जीवनलाई प्रभाव पार्छ?</w:t>
      </w:r>
    </w:p>
    <w:p>
      <w:pPr>
        <w:pStyle w:val="ListBullet"/>
        <w:spacing w:line="240" w:lineRule="auto"/>
        <w:ind w:left="720"/>
      </w:pPr>
      <w:r>
        <w:rPr>
          <w:lang w:val="ne_NP" w:bidi="ne_NP"/>
        </w:rPr>
      </w:r>
      <w:r>
        <w:rPr>
          <w:lang w:val="ne_NP" w:bidi="ne_NP"/>
        </w:rPr>
        <w:t>यो कथा सुन्नु पर्ने तपाईंले चिन्नुभएको व्यक्ति को हुनुहुन्छ?</w:t>
      </w:r>
      <w:r>
        <w:rPr>
          <w:lang w:val="ne_NP" w:bidi="ne_NP"/>
        </w:rPr>
      </w:r>
    </w:p>
    <w:p>
      <w:pPr>
        <w:pStyle w:val="Heading3"/>
      </w:pPr>
      <w:r>
        <w:rPr>
          <w:lang w:val="ne_NP" w:bidi="ne_NP"/>
        </w:rPr>
        <w:t>Step 2</w:t>
      </w:r>
    </w:p>
    <w:p>
      <w:pPr/>
      <w:r>
        <w:rPr>
          <w:lang w:val="ne_NP" w:bidi="ne_NP"/>
        </w:rPr>
      </w:r>
      <w:r>
        <w:rPr>
          <w:lang w:val="ne_NP" w:bidi="ne_NP"/>
        </w:rPr>
        <w:t>मञ्चको तयारी</w:t>
      </w:r>
    </w:p>
    <w:p>
      <w:pPr/>
      <w:r>
        <w:rPr>
          <w:lang w:val="ne_NP" w:bidi="ne_NP"/>
        </w:rPr>
      </w:r>
      <w:r>
        <w:rPr>
          <w:lang w:val="ne_NP" w:bidi="ne_NP"/>
        </w:rPr>
        <w:t>उत्पत्ति ४४:१–१३</w:t>
      </w:r>
    </w:p>
    <w:p>
      <w:pPr/>
      <w:r>
        <w:rPr>
          <w:lang w:val="ne_NP" w:bidi="ne_NP"/>
        </w:rPr>
      </w:r>
      <w:r>
        <w:rPr>
          <w:lang w:val="ne_NP" w:bidi="ne_NP"/>
        </w:rPr>
        <w:t>पाठलाई बुझ्न-सजिलो संस्करणमा एकपटक सुन्नुहोस्।</w:t>
      </w:r>
    </w:p>
    <w:p>
      <w:pPr/>
      <w:r>
        <w:rPr>
          <w:lang w:val="ne_NP" w:bidi="ne_NP"/>
        </w:rPr>
      </w:r>
      <w:r>
        <w:rPr>
          <w:lang w:val="ne_NP" w:bidi="ne_NP"/>
        </w:rPr>
        <w:t>अघिल्लो खण्डमा, योसेफले दाजुभाइहरूलाई योसेफको दरबारमा भोज दिए। अर्को बिहान, दाजुभाइहरू कनान फर्किन तयार थिए। यो खण्ड योसेफको कथाको अर्को भागको एउटा कथात्मक विवरण हो।</w:t>
      </w:r>
    </w:p>
    <w:p>
      <w:pPr/>
      <w:r>
        <w:rPr>
          <w:lang w:val="ne_NP" w:bidi="ne_NP"/>
        </w:rPr>
      </w:r>
      <w:r>
        <w:rPr>
          <w:lang w:val="ne_NP" w:bidi="ne_NP"/>
        </w:rPr>
        <w:t>योसेफले आफ्नो भण्डारे वा घरको प्रबन्धकलाई प्रत्येक मानिसलाई गधाले बोक्न सक्ने जति अन्न दिनु भनी अह्राउँछन्। भण्डारेले प्रत्येक मानिसले तिरेको पैसालाई उसको अनाजको बोराको माथि राख्नुपर्नेछ। प्रत्येक भाइले पहिलो अनाजको पैसा फिर्ता ल्याउनुको साथै नयाँ अनाज किन्ने पैसा पनि ल्याएका थिए। भण्डारेले यो सबै पैसा प्रत्येक व्यक्तिको झोलामा राख्ने थियो।</w:t>
      </w:r>
    </w:p>
    <w:p>
      <w:pPr/>
      <w:r>
        <w:rPr>
          <w:lang w:val="ne_NP" w:bidi="ne_NP"/>
        </w:rPr>
      </w:r>
      <w:r>
        <w:rPr>
          <w:lang w:val="ne_NP" w:bidi="ne_NP"/>
        </w:rPr>
        <w:t>बिन्यामिनको बोराको माथिल्लो भागमा योसेफको व्यक्तिगत चाँदीको कचौरा पनि राख्नु भनेर योसेफले भण्डारेलाई भन्छन्। यो कप भविष्यवाणी गर्ने कप थियो। मिश्रवासीहरूले एउटा कपमा तेल र पानी खन्याउँथे र त्यो संयोजनले कस्तो आकार बनाउँछ भनेर हेर्थे। मिश्रवासीहरूले भविष्य बताउनका लागि संरचनाहरूको अध्ययन गर्ने गर्थे। यस खण्डले योसेफले वास्तवमा भविष्यको भविष्यवाणी गर्न कचौरा प्रयोग गरे भन्ने कुरा बताउँदैन। योसेफसँग प्याला थियो र उनले यसलाई प्रयोग गर्न सक्थे। भण्डारेले योसेफले उनलाई गर्न भनेको सबै कुरा गर्छ।</w:t>
      </w:r>
    </w:p>
    <w:p>
      <w:pPr/>
      <w:r>
        <w:rPr>
          <w:lang w:val="ne_NP" w:bidi="ne_NP"/>
        </w:rPr>
      </w:r>
      <w:r>
        <w:rPr>
          <w:lang w:val="ne_NP" w:bidi="ne_NP"/>
        </w:rPr>
        <w:t>रोक्नुहोस् र छलफल गर्नुहोस्: धेरै नोकरहरू भएका एक धनी मानिसको बारेमा एउटा कथा सुनाउनुहोस्। यस मानिसको एक नोकर छ जो अरू सबै नोकरहरू र त्यो मानिसको घरमा हुने सबै कुराको जिम्मामा छ। कथाकारले यस मानिसलाई कुन उपाधि दिन्छ? त्यो मानिसले आफ्नो मुख्य नोकरमा राखेको भरोसाको मात्राबारे वर्णन गर्नुहोस्। अनाजको बोरा बोकेको गधाको तस्वीर देखाउनुहोस्। भविष्यवाणीका लागि प्रयोग गरिने चाँदीको कपको तस्वीर देखाउनुहोस्।</w:t>
      </w:r>
    </w:p>
    <w:p>
      <w:pPr/>
      <w:r>
        <w:rPr>
          <w:lang w:val="ne_NP" w:bidi="ne_NP"/>
        </w:rPr>
      </w:r>
      <w:r>
        <w:rPr>
          <w:lang w:val="ne_NP" w:bidi="ne_NP"/>
        </w:rPr>
        <w:t>दाजुभाइहरू बिहान उठ्थे र आफ्नो भरिएको गधाहरू लिएर निस्किए। मिर्मिरे भनेको बिहानको उज्यालो सुरु हुने समय हो। मिर्मिरे घाम उदाउनुअघि हुन्छ। देख्न सकिने गरी उज्यालो हुने बित्तिकैको समय नै मिर्मिरे हो। दाजुभाइहरू सहरबाट निस्कनेबित्तिकै, योसेफले आफ्नो भण्डारेलाई तिनीहरूको पछि लाग्न र तिनीहरूले मालिकको चाँदीको कचौरा किन चोरेका हुन् भनी सोध्न लगाए। चाँदीको कप एउटा बहुमूल्य वस्तु थियो। मिश्रवासीहरू भविष्य बताउनका लागि यस्ता कपहरू प्रयोग गर्थे। योसेफले आफ्नो भण्डारे वा घरको प्रबन्धकलाई आफूले यी मानिसहरूलाई किन यो सबै गरिरहेका छन् भन्ने कुरा व्याख्या गर्दैनन्। योसेफले घरको प्रबन्धकलाई यी मानिसहरू को हुन् भनेर बताएका छैनन्।</w:t>
      </w:r>
    </w:p>
    <w:p>
      <w:pPr/>
      <w:r>
        <w:rPr>
          <w:lang w:val="ne_NP" w:bidi="ne_NP"/>
        </w:rPr>
      </w:r>
      <w:r>
        <w:rPr>
          <w:lang w:val="ne_NP" w:bidi="ne_NP"/>
        </w:rPr>
        <w:t>रोक्नुहोस् र छलफल गर्नुहोस्: आफूले लिएको कुरा लिएर भागेका केही चोरहरूको एउटा कथा सुनाउनुहोस्। केही स्थानीय मानिसहरू चोरहरूलाई पक्रन र चोरिएका सामानहरू फिर्ता लिन उनीहरूको पछि लाग्छन्। के हुन्छ भनेर वर्णन गर्न प्रयोग गरिने शब्दहरूमा ध्यान दिनुहोस्।</w:t>
      </w:r>
    </w:p>
    <w:p>
      <w:pPr/>
      <w:r>
        <w:rPr>
          <w:lang w:val="ne_NP" w:bidi="ne_NP"/>
        </w:rPr>
      </w:r>
      <w:r>
        <w:rPr>
          <w:lang w:val="ne_NP" w:bidi="ne_NP"/>
        </w:rPr>
        <w:t>भण्डारेले योसेफले उनलाई गर्न भनेको कुरा ठ्याक्कै गर्छ। भण्डारेले योसेफको आज्ञा पालन गर्छन्। यी मानिसहरू योसेफका भाइहरू हुन् भन्ने कुरा भण्डारेलाई थाहा छैन। योसेफले यी मानिसहरूलाई विशेष तरिकाले व्यवहार गरिरहेका छन् भन्ने कुरा भण्डारेलाई थाहा छ।</w:t>
      </w:r>
    </w:p>
    <w:p>
      <w:pPr/>
      <w:r>
        <w:rPr>
          <w:lang w:val="ne_NP" w:bidi="ne_NP"/>
        </w:rPr>
      </w:r>
      <w:r>
        <w:rPr>
          <w:lang w:val="ne_NP" w:bidi="ne_NP"/>
        </w:rPr>
        <w:t>रोक्नुहोस् र समीक्षा गर्नुहोस्: योसेफले यस मानिसलाई आफ्ना भाइहरूलाई गर्न लगाएका सबै अनौठा वा असामान्य कुराहरूको सूची बनाउनुहोस्। मिश्रको पहिलो यात्रा र यो दोस्रो यात्रा दुवै समावेश गर्नुहोस्।</w:t>
      </w:r>
    </w:p>
    <w:p>
      <w:pPr/>
      <w:r>
        <w:rPr>
          <w:lang w:val="ne_NP" w:bidi="ne_NP"/>
        </w:rPr>
      </w:r>
      <w:r>
        <w:rPr>
          <w:lang w:val="ne_NP" w:bidi="ne_NP"/>
        </w:rPr>
        <w:t>मुख्य भण्डारेले दाजुभाइहरूलाई भेट्टाए र योसेफले उनलाई निर्देशन दिएअनुसार नै तिनीहरूलाई आरोप लगाए। योसेफले आफ्नो भण्डारेले भाइहरूलाई यसो भनोस् भन्ने चाहन्थे, "तिमीहरूले किन भलाइको बदलामा खराबी गर्यौ?" यो भन्ने अर्को तरिका हो, "मालिकले तपाईंलाई मद्दत गरे, तर तपाईंले दुष्ट काम गर्नुभएको छ" वा "हामीले तपाईंको लागि गरेको भलाइको बदलामा तपाईंले खराबी गरेर बदला लिनुभएको छ।"</w:t>
      </w:r>
    </w:p>
    <w:p>
      <w:pPr/>
      <w:r>
        <w:rPr>
          <w:lang w:val="ne_NP" w:bidi="ne_NP"/>
        </w:rPr>
      </w:r>
      <w:r>
        <w:rPr>
          <w:lang w:val="ne_NP" w:bidi="ne_NP"/>
        </w:rPr>
        <w:t>रोक्नुहोस् र छलफल गर्नुहोस्: कुनै मानिसले अरू कसैलाई दया देखाएको एउटा कथाको अभिनय गर्नुहोस्। त्यो दोस्रो व्यक्तिले पहिलो व्यक्तिलाई केही गलत कुरा गरेर प्रतिक्रिया दिन्छ। यो पहिलो व्यक्तिले दोस्रो व्यक्तिसँग कसरी कुरा गर्छ? उनले केही गलत गर्ने व्यक्तिसँग कसरी कुरा गर्छन् भन्ने कुरामा ध्यान दिनुहोस्।</w:t>
      </w:r>
    </w:p>
    <w:p>
      <w:pPr/>
      <w:r>
        <w:rPr>
          <w:lang w:val="ne_NP" w:bidi="ne_NP"/>
        </w:rPr>
      </w:r>
      <w:r>
        <w:rPr>
          <w:lang w:val="ne_NP" w:bidi="ne_NP"/>
        </w:rPr>
        <w:t>दाजुभाइहरू अलमलमा परेका छन्। भण्डारेले किन तिनीहरूलाई यसरी आरोप लगाइरहेका छन् भन्ने तिनीहरूलाई थाहा छैन। दाजुभाइहरूले भण्डारेलाई जवाफ दिँदा आफूलाई नोकरको रूपमा उल्लेख गर्छन्। यो आफू भन्दा बढी अधिकार भएको व्यक्तिसँग कुरा गर्ने एउटा सम्मानजनक तरिका हो। दाजुभाइहरूले मिश्रको पहिलो यात्राबाट पैसा फिर्ता गरिसकेको कुरा भण्डारेलाई सम्झाउँछन्। तिनीहरूले जवाफको आवश्यकता नपर्ने प्रश्नहरूको शृङ्खलाद्वारा आफ्नो अचम्म देखाउँछन्। तिनीहरू सोध्छन्, "हामीले यो किन गर्ने?" "के हामीले पहिले पैसा फिर्ता गरेनौं?" "हामी किन मालिकबाट चाँदी वा सुन चोर्थ्यौं र?"</w:t>
      </w:r>
    </w:p>
    <w:p>
      <w:pPr/>
      <w:r>
        <w:rPr>
          <w:lang w:val="ne_NP" w:bidi="ne_NP"/>
        </w:rPr>
      </w:r>
      <w:r>
        <w:rPr>
          <w:lang w:val="ne_NP" w:bidi="ne_NP"/>
        </w:rPr>
        <w:t>रोक्नुहोस् र छलफल गर्नुहोस्: कसैलाई केही गरेको झूटा आरोप लगाइएको एउटा कथा सुनाउनुहोस्। यो व्यक्तिले आफ्नो रक्षा कसरी गर्छ? के उसले जवाफको आवश्यकता नपर्ने प्रश्नहरू सोध्छ? के उसले एकपछि अर्को गर्दै धेरै भनाइहरू राख्छ?</w:t>
      </w:r>
    </w:p>
    <w:p>
      <w:pPr/>
      <w:r>
        <w:rPr>
          <w:lang w:val="ne_NP" w:bidi="ne_NP"/>
        </w:rPr>
      </w:r>
      <w:r>
        <w:rPr>
          <w:lang w:val="ne_NP" w:bidi="ne_NP"/>
        </w:rPr>
        <w:t>दाजुभाइहरू भन्छन् कि यदि भण्डारेले दाजुभाइहरूमध्ये कुनै एकको सामानमा चाँदीको बटुको भेट्टाए भने, त्यो भाइ मर्नुपर्छ र अरूहरू दास बन्नुपर्छ। यो दाजुभाइहरूले कप चोरेका छैनन् भनेर कडा रूपमा बताउने एउटा तरिका हो। दाजुभाइहरूले आफ्ना बोराहरूमा प्याला भेटिनेछ भन्ने कुरामा विश्वास गर्दैनन्।</w:t>
      </w:r>
    </w:p>
    <w:p>
      <w:pPr/>
      <w:r>
        <w:rPr>
          <w:lang w:val="ne_NP" w:bidi="ne_NP"/>
        </w:rPr>
      </w:r>
      <w:r>
        <w:rPr>
          <w:lang w:val="ne_NP" w:bidi="ne_NP"/>
        </w:rPr>
        <w:t>दाजुभाइहरूले आफ्ना अनाजका बोराहरू गधाहरूबाट ओराल्छन् र बोराहरू खोल्छन् ताकि ती बोराहरू जाँच गर्न सकियोस्। यस समयमा, चाँदीको प्याला कहाँ छ भन्ने कुरा घरको प्रबन्धक वा भण्डारेलाई थाहा छ। उनैले यसलाई बिन्यामिनको झोलामा राखेका थिए। तर, घरका प्रबन्धकले सबैभन्दा जेठोदेखि कान्छोसम्मका प्रत्येक बोरा खोजी गर्ने प्रक्रिया अपनाउँछन्। यसले सम्पूर्ण कथामा नाटकीयता थप्छ।</w:t>
      </w:r>
    </w:p>
    <w:p>
      <w:pPr/>
      <w:r>
        <w:rPr>
          <w:lang w:val="ne_NP" w:bidi="ne_NP"/>
        </w:rPr>
      </w:r>
      <w:r>
        <w:rPr>
          <w:lang w:val="ne_NP" w:bidi="ne_NP"/>
        </w:rPr>
        <w:t>जब भण्डारेले बिन्यामिनको अनाजको झोलामा चाँदीको कचौरा भेट्टाउँछन्, तब दाजुभाइहरूले निराशामा आफ्ना लुगाहरू च्यात्छन्। तिनीहरूको लुगा च्यात्नु तीव्र भावना वा शोक व्यक्त गर्ने एउटा सामान्य सांस्कृतिक तरिका थियो। दाजुभाइहरूले शोक व्यक्त गरिरहेका छन् किनभने बिन्यामिनको झोलामा कचौरा भेटिनुको अर्थ बिन्यामिन मर्नै पर्छ भन्ने हुन्छ। वा, कम्तिमा बिन्यामिन मिश्रको जेलमा हुनेछन्। बेन्जामिन चोरीमा निर्दोष छन् र उनले कचौरा लिएका होइनन् भन्ने कुरामा राज्यपालले विश्वास गर्नेछैनन्। त्यो कचौरा बिन्यामिनको अनाजको बोरामा कसरी पर्यो भन्ने कुरामा तिनीहरूसँग कुनै व्याख्या छैन। दाजुभाइहरू निराशामा छन् किनभने यो समाचारले याकूबलाई कस्तो असर पार्नेछ भन्ने उनीहरूलाई थाहा छ। सबै दाजुभाइहरू आफ्ना गधाहरूमा फेरि भारी लद्छन् र सहर फर्किन्छन्। दाजुभाइहरूले बिन्यामिनलाई छोड्दैनन्।</w:t>
      </w:r>
    </w:p>
    <w:p>
      <w:pPr/>
      <w:r>
        <w:rPr>
          <w:lang w:val="ne_NP" w:bidi="ne_NP"/>
        </w:rPr>
      </w:r>
      <w:r>
        <w:rPr>
          <w:lang w:val="ne_NP" w:bidi="ne_NP"/>
        </w:rPr>
        <w:t>रोक्नुहोस् र छलफल गर्नुहोस्: कुनै काम नगरे तापनि गलत रूपमा आरोप लगाइएको कुनै व्यक्तिको बारेमा एउटा कथा सुनाउनुहोस्। आरोपी व्यक्तिका प्रतिक्रियाहरू ध्यान दिनुहोस्।</w:t>
      </w:r>
      <w:r>
        <w:rPr>
          <w:lang w:val="ne_NP" w:bidi="ne_NP"/>
        </w:rPr>
      </w:r>
    </w:p>
    <w:p>
      <w:pPr>
        <w:pStyle w:val="Heading3"/>
      </w:pPr>
      <w:r>
        <w:rPr>
          <w:lang w:val="ne_NP" w:bidi="ne_NP"/>
        </w:rPr>
        <w:t>Step 3</w:t>
      </w:r>
    </w:p>
    <w:p>
      <w:pPr/>
      <w:r>
        <w:rPr>
          <w:lang w:val="ne_NP" w:bidi="ne_NP"/>
        </w:rPr>
      </w:r>
      <w:r>
        <w:rPr>
          <w:lang w:val="ne_NP" w:bidi="ne_NP"/>
        </w:rPr>
        <w:t>संस्करणलाई सजिलोसँग बुझ्न पाठलाई फेरी एकपटक सुन्नुहोस्।</w:t>
      </w:r>
    </w:p>
    <w:p>
      <w:pPr/>
      <w:r>
        <w:rPr>
          <w:lang w:val="ne_NP" w:bidi="ne_NP"/>
        </w:rPr>
      </w:r>
      <w:r>
        <w:rPr>
          <w:lang w:val="ne_NP" w:bidi="ne_NP"/>
        </w:rPr>
        <w:t>यस सत्रमा, यस कथालाई दृश्यात्मक बनाउन तपाईंले समूहलाई मद्दत गर्नुहुनेछ। तपाईंले समूहलाई दृश्यहरू, सेटिङ र कथाका पात्रहरू परिभाषित गर्न मद्दत गर्नुहुनेछ।</w:t>
      </w:r>
    </w:p>
    <w:p>
      <w:pPr/>
      <w:r>
        <w:rPr>
          <w:lang w:val="ne_NP" w:bidi="ne_NP"/>
        </w:rPr>
      </w:r>
      <w:r>
        <w:rPr>
          <w:lang w:val="ne_NP" w:bidi="ne_NP"/>
        </w:rPr>
        <w:t>यस कथामा ३ दृश्यहरू छन्।</w:t>
      </w:r>
    </w:p>
    <w:p>
      <w:pPr/>
      <w:r>
        <w:rPr>
          <w:lang w:val="ne_NP" w:bidi="ne_NP"/>
        </w:rPr>
      </w:r>
      <w:r>
        <w:rPr>
          <w:b/>
          <w:lang w:val="ne_NP" w:bidi="ne_NP"/>
        </w:rPr>
        <w:t>पहिलो दृश्य:</w:t>
      </w:r>
      <w:r>
        <w:rPr>
          <w:lang w:val="ne_NP" w:bidi="ne_NP"/>
        </w:rPr>
        <w:t xml:space="preserve"> योसेफले मुख्य भण्डारेलाई ११ दाजुभाइहरूका लागि अनाजका बोराहरू तयार गर्न भन्छन्। भण्डारेले योसेफले भनेबमोजिम गरे।</w:t>
      </w:r>
    </w:p>
    <w:p>
      <w:pPr/>
      <w:r>
        <w:rPr>
          <w:lang w:val="ne_NP" w:bidi="ne_NP"/>
        </w:rPr>
      </w:r>
      <w:r>
        <w:rPr>
          <w:b/>
          <w:lang w:val="ne_NP" w:bidi="ne_NP"/>
        </w:rPr>
        <w:t>दोस्रो दृश्य:</w:t>
      </w:r>
      <w:r>
        <w:rPr>
          <w:lang w:val="ne_NP" w:bidi="ne_NP"/>
        </w:rPr>
        <w:t xml:space="preserve"> दाजुभाइहरू झिसमिसेमै निस्कन्छन्। तिनीहरू सहरबाट निस्कनेबित्तिकै, योसेफले उनीहरूलाई आफ्नो कचौरा चोरेको आरोप लगाउन मुख्य भण्डारेलाई उनीहरूको पछि पठाउँछ।</w:t>
      </w:r>
    </w:p>
    <w:p>
      <w:pPr/>
      <w:r>
        <w:rPr>
          <w:lang w:val="ne_NP" w:bidi="ne_NP"/>
        </w:rPr>
      </w:r>
      <w:r>
        <w:rPr>
          <w:b/>
          <w:lang w:val="ne_NP" w:bidi="ne_NP"/>
        </w:rPr>
        <w:t>तेस्रो दृश्य:</w:t>
      </w:r>
      <w:r>
        <w:rPr>
          <w:lang w:val="ne_NP" w:bidi="ne_NP"/>
        </w:rPr>
        <w:t xml:space="preserve"> भण्डारेले ११ दाजुभाइहरूलाई पक्रन्छ र तिनीहरूलाई योसेफको चाँदीको कचौरा चोरेको आरोप लगाउँछ। दाजुभाइहरूले आफू निर्दोष भएको दाबी गर्छन्। भण्डारेले बिन्यामिनको झोलामा कचौरा भेट्टाउँछ। दाजुभाइहरूले निराशामा आफ्ना लुगाहरू च्यात्छन् र सहर फर्किन्छन्।</w:t>
      </w:r>
    </w:p>
    <w:p>
      <w:pPr/>
      <w:r>
        <w:rPr>
          <w:lang w:val="ne_NP" w:bidi="ne_NP"/>
        </w:rPr>
      </w:r>
      <w:r>
        <w:rPr>
          <w:lang w:val="ne_NP" w:bidi="ne_NP"/>
        </w:rPr>
        <w:t>यस कथामा यि पात्रहरु समावेश छन्:</w:t>
      </w:r>
    </w:p>
    <w:p>
      <w:pPr>
        <w:pStyle w:val="ListBullet"/>
        <w:spacing w:line="240" w:lineRule="auto"/>
        <w:ind w:left="720"/>
      </w:pPr>
      <w:r>
        <w:rPr>
          <w:lang w:val="ne_NP" w:bidi="ne_NP"/>
        </w:rPr>
      </w:r>
      <w:r>
        <w:rPr>
          <w:lang w:val="ne_NP" w:bidi="ne_NP"/>
        </w:rPr>
        <w:t>योसेफ</w:t>
      </w:r>
    </w:p>
    <w:p>
      <w:pPr>
        <w:pStyle w:val="ListBullet"/>
        <w:spacing w:line="240" w:lineRule="auto"/>
        <w:ind w:left="720"/>
      </w:pPr>
      <w:r>
        <w:rPr>
          <w:lang w:val="ne_NP" w:bidi="ne_NP"/>
        </w:rPr>
      </w:r>
      <w:r>
        <w:rPr>
          <w:lang w:val="ne_NP" w:bidi="ne_NP"/>
        </w:rPr>
        <w:t>योसेफको मुख्य भण्डारे</w:t>
      </w:r>
    </w:p>
    <w:p>
      <w:pPr>
        <w:pStyle w:val="ListBullet"/>
        <w:spacing w:line="240" w:lineRule="auto"/>
        <w:ind w:left="720"/>
      </w:pPr>
      <w:r>
        <w:rPr>
          <w:lang w:val="ne_NP" w:bidi="ne_NP"/>
        </w:rPr>
      </w:r>
      <w:r>
        <w:rPr>
          <w:lang w:val="ne_NP" w:bidi="ne_NP"/>
        </w:rPr>
        <w:t>बेन्जामिन</w:t>
      </w:r>
    </w:p>
    <w:p>
      <w:pPr>
        <w:pStyle w:val="ListBullet"/>
        <w:spacing w:line="240" w:lineRule="auto"/>
        <w:ind w:left="720"/>
      </w:pPr>
      <w:r>
        <w:rPr>
          <w:lang w:val="ne_NP" w:bidi="ne_NP"/>
        </w:rPr>
      </w:r>
      <w:r>
        <w:rPr>
          <w:lang w:val="ne_NP" w:bidi="ne_NP"/>
        </w:rPr>
        <w:t>अन्य दाजुभाइहरू</w:t>
      </w:r>
    </w:p>
    <w:p>
      <w:pPr/>
      <w:r>
        <w:rPr>
          <w:lang w:val="ne_NP" w:bidi="ne_NP"/>
        </w:rPr>
      </w:r>
      <w:r>
        <w:rPr>
          <w:lang w:val="ne_NP" w:bidi="ne_NP"/>
        </w:rPr>
        <w:t>यस सत्रमा, समूहलाई स्टोरीबोर्ड बनाउन, चित्र कोर्न वा कुनै प्रकारका हेरफेर गर्न मिल्ने वस्तुहरू (जस्तै ढुङ्गा, लठ्ठी, बच्चाहरूको खेलौनाहरू) प्रयोग गरेर कथा र त्यसमा भएका क्रियाकलापलाई दृश्यात्मक बनाउनुहोस्।</w:t>
      </w:r>
    </w:p>
    <w:p>
      <w:pPr/>
      <w:r>
        <w:rPr>
          <w:lang w:val="ne_NP" w:bidi="ne_NP"/>
        </w:rPr>
      </w:r>
      <w:r>
        <w:rPr>
          <w:lang w:val="ne_NP" w:bidi="ne_NP"/>
        </w:rPr>
        <w:t>दृश्य १ मा, योसेफको घरमा भएको भोजपछिका घटनाक्रमहरू देखाइन्छ। योसेफले आफ्नो मुख्य भण्डारेलाई दाजुभाइहरूले आफ्ना गधाहरूमा जति अन्न राख्न सक्छन् र गधाहरूले जति बोक्न सक्छन्, त्यति नै दिन भन्छन्। यदि भार धेरै भारी छ भने, गधाले आफ्नो ढाडमा त्यो भार बोकेर हिँड्न सक्ने छैन। त्यसपछि योसेफले भण्डारेलाई प्रत्येक व्यक्तिको पैसा उसकै अनाजको झोलामा राख्न भन्छन्। यो ती मानिसहरूले मिश्रमा ल्याएको सबै पैसा हुनुपर्छ। तिनीहरूले पहिलो यात्राबाट उनीहरूलाई फिर्ता गरिएको पैसाका साथै यस यात्राको अन्नको लागि तिर्ने पैसा पनि ल्याए। योसेफले आफ्नो भण्डारेलाई बिन्यामिनको झोलामा आफ्नो चाँदीको भविष्यवाणी गर्ने कचौरा राखिदिनु भन्छन्। योसेफले आफू किन यी कुराहरू होस् भन्ने चाहन्छन् भन्ने कुरा व्याख्या गर्दैनन्। भण्डारेले योसेफले उनलाई अह्राएअनुसार नै सबै कुरा गरे।</w:t>
      </w:r>
    </w:p>
    <w:p>
      <w:pPr/>
      <w:r>
        <w:rPr>
          <w:lang w:val="ne_NP" w:bidi="ne_NP"/>
        </w:rPr>
      </w:r>
      <w:r>
        <w:rPr>
          <w:lang w:val="ne_NP" w:bidi="ne_NP"/>
        </w:rPr>
        <w:t>दृश्य २ मा, अर्को बिहान, ११ दाजुभाइहरू उठ्छन् र मिर्मिरेमै निस्कन्छन्। तिनीहरू सहरबाट भर्खरै निस्किएपछि मात्र योसेफले मुख्य भण्डारेलाई ती दाजुभाइहरूको पछि पठाए। योसेफले मुख्य भण्डारेलाई ती दाजुभाइहरूमाथि योसेफको चाँदीको कचौरा चोरीको आरोप लगाउन भने। योसेफले भण्डारेलाई भन्नुपर्ने सबै कुरा बताए।</w:t>
      </w:r>
    </w:p>
    <w:p>
      <w:pPr/>
      <w:r>
        <w:rPr>
          <w:lang w:val="ne_NP" w:bidi="ne_NP"/>
        </w:rPr>
      </w:r>
      <w:r>
        <w:rPr>
          <w:lang w:val="ne_NP" w:bidi="ne_NP"/>
        </w:rPr>
        <w:t>दृश्य ३ मा, मुख्य भण्डारेले सहरको ठीक बाहिर ११ दाजुभाइहरूलाई भेट्टाउँछन्। गधाहरूमा अनाजका भारी बोराहरू लादिएका थिए, जसको अर्थ दाजुभाइहरू सुस्त गतिमा यात्रा गरिरहेका थिए। भण्डारे छिटो अगाडि बढेर दाजुभाइहरूलाई भेट्टाउन सके।</w:t>
      </w:r>
    </w:p>
    <w:p>
      <w:pPr/>
      <w:r>
        <w:rPr>
          <w:lang w:val="ne_NP" w:bidi="ne_NP"/>
        </w:rPr>
      </w:r>
      <w:r>
        <w:rPr>
          <w:lang w:val="ne_NP" w:bidi="ne_NP"/>
        </w:rPr>
        <w:t>भण्डारेले योसेफले उनलाई भन्न लगाएका सबै कुरा बताए। दाजुभाइहरूले केही पनि चोरेको कुरा अस्वीकार गरे। दाजुभाइहरूले जवाफको आवश्यकता नपर्ने प्रश्नहरूको शृङ्खला सोध्छन्। यी प्रश्नहरूलाई भनाइको रूपमा राख्न सकिन्छ। उदाहरणको लागि, "के हामीले आफ्नो झोलामा भेट्टाएको पैसा फिर्ता गरेनौं?" यो प्रश्नलाई सकारात्मक रूपमा यसरी भन्न सकिन्छ, "हामीले आफ्नो झोलामा भेट्टाएको पैसा फिर्ता गर्यौं।"</w:t>
      </w:r>
    </w:p>
    <w:p>
      <w:pPr/>
      <w:r>
        <w:rPr>
          <w:lang w:val="ne_NP" w:bidi="ne_NP"/>
        </w:rPr>
      </w:r>
      <w:r>
        <w:rPr>
          <w:lang w:val="ne_NP" w:bidi="ne_NP"/>
        </w:rPr>
        <w:t>दाजुभाइहरू सबै भन्छन् कि कसैले पनि प्याला चोरेको छैन। दाजुभाइहरू भन्छन् कि यदि भण्डारेले उनीहरूको कुनै पनि झोलामा प्याला भेट्टाउन सकेमा चोर मर्नेछ र अरूहरू राज्यपालका दास बन्नेछन्। दाजुभाइका कार्यहरूले उनीहरू सबै आफूलाई निर्दोष ठान्छन् भन्ने कुरालाई सङ्केत गर्छन्। घरको प्रबन्धक वा भण्डारेले भन्छन्, "त्यो उचित छ, तर जसले प्याला चोरेको छ, ऊ मात्र मेरो दास हुनेछ।" यो भन्दै घरको प्रबन्धकले तिनीहरूको दास हुने प्रस्ताव स्वीकार गर्छन्, तर त्यसपछि दोषी व्यक्ति मात्र दास हुनेछ भन्छन्। घरका प्रबन्धकले सजाय कम गर्छन्।</w:t>
      </w:r>
    </w:p>
    <w:p>
      <w:pPr/>
      <w:r>
        <w:rPr>
          <w:lang w:val="ne_NP" w:bidi="ne_NP"/>
        </w:rPr>
      </w:r>
      <w:r>
        <w:rPr>
          <w:lang w:val="ne_NP" w:bidi="ne_NP"/>
        </w:rPr>
        <w:t>दाजुभाइहरूले स्वेच्छाले र चाँडै अनाजका बोराहरू ओराले। भण्डारेले कचौरा खोजी गर्न सकून् भनेर दाजुभाइहरूले प्रत्येक बोरा खोले। प्याला कहाँ छ भन्ने कुरा भण्डारेलाई थाहा छ। भण्डारेले बोराहरू लोड गर्नुअघि बिन्यामिनको बोरामा कचौरा राखे। तर, भण्डारेले जेठो छोराको झोलाबाट सुरु गर्छन् र बिन्यामिनको झोलामा नपुगुन्जेलसम्म एक-एक गर्दै सबै ११ वटै झोलाहरू हेर्छन्। भण्डारेले बिन्यामिनको झोलामा कचौरा भेट्टाए। दाजुभाइहरू निराशामा थिए र आफ्ना लुगाहरू च्याते। तिनीहरूले गधाहरूमा फेरि बोराहरू लादे र सबै दाजुभाइहरू योसेफलाई भेट्न फर्किए।</w:t>
      </w:r>
      <w:r>
        <w:rPr>
          <w:lang w:val="ne_NP" w:bidi="ne_NP"/>
        </w:rPr>
      </w:r>
    </w:p>
    <w:p>
      <w:pPr>
        <w:pStyle w:val="Heading3"/>
      </w:pPr>
      <w:r>
        <w:rPr>
          <w:lang w:val="ne_NP" w:bidi="ne_NP"/>
        </w:rPr>
        <w:t>Step 4</w:t>
      </w:r>
    </w:p>
    <w:p>
      <w:pPr/>
      <w:r>
        <w:rPr>
          <w:lang w:val="ne_NP" w:bidi="ne_NP"/>
        </w:rPr>
      </w:r>
      <w:r>
        <w:rPr>
          <w:lang w:val="ne_NP" w:bidi="ne_NP"/>
        </w:rPr>
        <w:t>संस्करणलाई सजिलोसँग बुझ्न पाठलाई फेरी एकपटक सुन्नुहोस्।</w:t>
      </w:r>
    </w:p>
    <w:p>
      <w:pPr/>
      <w:r>
        <w:rPr>
          <w:lang w:val="ne_NP" w:bidi="ne_NP"/>
        </w:rPr>
      </w:r>
      <w:r>
        <w:rPr>
          <w:lang w:val="ne_NP" w:bidi="ne_NP"/>
        </w:rPr>
        <w:t>यस सत्रमा, टोलीले कथालाई नाटकीय बनाउनेछ।</w:t>
      </w:r>
    </w:p>
    <w:p>
      <w:pPr/>
      <w:r>
        <w:rPr>
          <w:lang w:val="ne_NP" w:bidi="ne_NP"/>
        </w:rPr>
      </w:r>
      <w:r>
        <w:rPr>
          <w:lang w:val="ne_NP" w:bidi="ne_NP"/>
        </w:rPr>
        <w:t>यस कथामा ३ दृश्यहरू छन्।</w:t>
      </w:r>
    </w:p>
    <w:p>
      <w:pPr/>
      <w:r>
        <w:rPr>
          <w:lang w:val="ne_NP" w:bidi="ne_NP"/>
        </w:rPr>
      </w:r>
      <w:r>
        <w:rPr>
          <w:lang w:val="ne_NP" w:bidi="ne_NP"/>
        </w:rPr>
        <w:t>यस कथामा यि पात्रहरु समावेश छन्:</w:t>
      </w:r>
    </w:p>
    <w:p>
      <w:pPr>
        <w:pStyle w:val="ListBullet"/>
        <w:spacing w:line="240" w:lineRule="auto"/>
        <w:ind w:left="720"/>
      </w:pPr>
      <w:r>
        <w:rPr>
          <w:lang w:val="ne_NP" w:bidi="ne_NP"/>
        </w:rPr>
      </w:r>
      <w:r>
        <w:rPr>
          <w:lang w:val="ne_NP" w:bidi="ne_NP"/>
        </w:rPr>
        <w:t>योसेफ</w:t>
      </w:r>
    </w:p>
    <w:p>
      <w:pPr>
        <w:pStyle w:val="ListBullet"/>
        <w:spacing w:line="240" w:lineRule="auto"/>
        <w:ind w:left="720"/>
      </w:pPr>
      <w:r>
        <w:rPr>
          <w:lang w:val="ne_NP" w:bidi="ne_NP"/>
        </w:rPr>
      </w:r>
      <w:r>
        <w:rPr>
          <w:lang w:val="ne_NP" w:bidi="ne_NP"/>
        </w:rPr>
        <w:t>योसेफको मुख्य भण्डारे</w:t>
      </w:r>
    </w:p>
    <w:p>
      <w:pPr>
        <w:pStyle w:val="ListBullet"/>
        <w:spacing w:line="240" w:lineRule="auto"/>
        <w:ind w:left="720"/>
      </w:pPr>
      <w:r>
        <w:rPr>
          <w:lang w:val="ne_NP" w:bidi="ne_NP"/>
        </w:rPr>
      </w:r>
      <w:r>
        <w:rPr>
          <w:lang w:val="ne_NP" w:bidi="ne_NP"/>
        </w:rPr>
        <w:t>बिन्यामिन</w:t>
      </w:r>
    </w:p>
    <w:p>
      <w:pPr>
        <w:pStyle w:val="ListBullet"/>
        <w:spacing w:line="240" w:lineRule="auto"/>
        <w:ind w:left="720"/>
      </w:pPr>
      <w:r>
        <w:rPr>
          <w:lang w:val="ne_NP" w:bidi="ne_NP"/>
        </w:rPr>
      </w:r>
      <w:r>
        <w:rPr>
          <w:lang w:val="ne_NP" w:bidi="ne_NP"/>
        </w:rPr>
        <w:t>अन्य दाजुभाइहरू</w:t>
      </w:r>
    </w:p>
    <w:p>
      <w:pPr/>
      <w:r>
        <w:rPr>
          <w:lang w:val="ne_NP" w:bidi="ne_NP"/>
        </w:rPr>
      </w:r>
      <w:r>
        <w:rPr>
          <w:lang w:val="ne_NP" w:bidi="ne_NP"/>
        </w:rPr>
        <w:t>टोलीले कथालाई दुई पटक अभिनय गर्न लगाउनुहोस्। तिनीहरूले अनुवाद गरिरहेका भाषामा अभिनय गर्नुपर्छ। पहिला, टोलीले नरोकिकन कथालाई अभिनय गर्नु। दोस्रो पटक टोलीले कथालाई अभिनय गर्दा, तिनीहरूलाई कथाको विभिन्न ठाउँहरूमा रोक्नुहोस्।</w:t>
      </w:r>
    </w:p>
    <w:p>
      <w:pPr/>
      <w:r>
        <w:rPr>
          <w:lang w:val="ne_NP" w:bidi="ne_NP"/>
        </w:rPr>
      </w:r>
      <w:r>
        <w:rPr>
          <w:lang w:val="ne_NP" w:bidi="ne_NP"/>
        </w:rPr>
        <w:t>टोलीले पहिलो पटक कथालाई अभिनय गर्दा, संवाद, प्रवाह, प्लटलाइन र कथाको कालक्रममा ध्यान दिनुहोस्। कथा वा खण्डको महत्त्वपूर्ण वा कठिन भागहरूलाई अभिनय गर्नुपर्ने र छुटाउन नहुने कुरामा ध्यान दिनुहोस्। टोलीलाई कथाका भागहरू सम्झन मद्दत गर्नुहोस्।</w:t>
      </w:r>
    </w:p>
    <w:p>
      <w:pPr/>
      <w:r>
        <w:rPr>
          <w:lang w:val="ne_NP" w:bidi="ne_NP"/>
        </w:rPr>
      </w:r>
      <w:r>
        <w:rPr>
          <w:lang w:val="ne_NP" w:bidi="ne_NP"/>
        </w:rPr>
        <w:t>दृश्य १ मा, योसेफले भण्डारेलाई दाजुभाइहरूका अनाजका झोलाहरू गधाहरूले बोक्न सक्ने जति अनाजले भर्न भन्छन्। योसेफले भण्डारेलाई प्रत्येक व्यक्तिको पैसा उसको अनाजको झोलाको माथिल्लो भागमा राखिदिनु भन्छन्। योसेफले आफ्नो भण्डारेलाई बिन्यामिनको झोलामा आफ्नो चाँदीको भविष्यवाणी गर्ने कचौरा राख्न लगाउँछन्। भण्डारेले योसेफले गर्न भनेको सबै कुरा गरे।</w:t>
      </w:r>
    </w:p>
    <w:p>
      <w:pPr/>
      <w:r>
        <w:rPr>
          <w:lang w:val="ne_NP" w:bidi="ne_NP"/>
        </w:rPr>
      </w:r>
      <w:r>
        <w:rPr>
          <w:lang w:val="ne_NP" w:bidi="ne_NP"/>
        </w:rPr>
        <w:t>अभिनय रोक्नुहोस्: भण्डारेलाई सोध्नुहोस्, "यी क्रियाकलापको बारेमा तपाईंलाई कस्तो महसुस भइरहेको छ?" तपाईंले सुन्न सक्नुहुन्छ, "राज्यपालले यी कुराहरू किन गरिरहनुभएको छ भन्ने कुरा म बुझ्न सक्दिन।" उनले यी मानिसहरूलाई अरू कुनै पनि मानिसहरूभन्दा धेरै फरक व्यवहार गरिरहेका छन्। उनले तिनीहरूलाई कुनै न कुनै रूपमा चिनेको हुनुपर्छ जस्तो देखिन्छ, तर उनले तिनीहरूलाई कहिले भेटेका होलान् भन्ने मलाई थाहा छैन। उनलाई तिनीहरूको उमेर निश्चित रूपमा थाहा छ। यो धेरै अनौठो छ। उनले कुनै तरिकाले तिनीहरूको परीक्षण गरिरहेका छन् जस्तो देखिन्छ। उनी राम्रो मालिक हुन्, त्यसैले म उनका निर्देशनहरू पालन गरिरहेको छु।" योसेफलाई सोध्नुहोस्, "तपाईंले यी कुराहरू किन गरिरहनुभएको छ?" तपाईंले सुन्न सक्नुहुन्छ, "मैले अब आफ्ना दाजुभाइहरूको चरित्रको बारेमा अझ बढी जान्नु आवश्यक छ। तिनीहरू असल मानिस बनेका छन् जस्तो देखिन्छ, तर मैले निश्चित गर्नुपर्छ। म तिनीहरूले बिन्यामिनको बारेमा के गर्नेछन् भन्ने कुरा जान्न चाहन्छु। म उनीहरूलाई आफ्ना बुबाको शोकको साँच्चै चिन्ता छ कि छैन भनेर जान्न चाहन्छु। "यी कुराहरू नथाहा पाएसम्म म तिनीहरूलाई भरोसा गर्न सक्दिन।" नाटक फेरि सुरु गर्नुहोस्।</w:t>
      </w:r>
    </w:p>
    <w:p>
      <w:pPr/>
      <w:r>
        <w:rPr>
          <w:lang w:val="ne_NP" w:bidi="ne_NP"/>
        </w:rPr>
      </w:r>
      <w:r>
        <w:rPr>
          <w:lang w:val="ne_NP" w:bidi="ne_NP"/>
        </w:rPr>
        <w:t>दृश्य २ मा, ११ दाजुभाइहरू बिहान सबेरै निस्कन्छन्। तिनीहरू निस्केको केही समयपछि, योसेफले भण्डारेलाई ती दाजुभाइहरूको पछि लाग्न अह्राए। योसेफले भने कि भण्डारेले दाजुभाइहरूलाई योसेफको कचौरा चोरेको आरोप लगाउनुपर्ने थियो। योसेफले भण्डारेलाई भन्न भने, "तिमीले किन मेरो दयाको बदला दुष्टताले दिएका छौ?" तिमीले मेरो मालिकको भविष्यवाणी गर्ने कचौरा किन चोरेका छौ?"</w:t>
      </w:r>
    </w:p>
    <w:p>
      <w:pPr/>
      <w:r>
        <w:rPr>
          <w:lang w:val="ne_NP" w:bidi="ne_NP"/>
        </w:rPr>
      </w:r>
      <w:r>
        <w:rPr>
          <w:lang w:val="ne_NP" w:bidi="ne_NP"/>
        </w:rPr>
        <w:t>कार्य रोक्नुहोस्: भण्डारेलाई सोध्नुहोस्, "यस कामको बारेमा तपाईंलाई कस्तो महसुस भइरहेको छ?" तपाईंले सुन्न सक्नुहुन्छ, "मलाई तिनीहरूलाई यसरी आरोप लगाउन मन पर्दैन।" मलाई थाहा छ कि तिनीहरूले कचौरा चोरेका थिएनन्। राज्यपालले किन तिनीहरूलाई यसरी डराउने प्रयास गरिरहेका छन् भन्ने मलाई थाहा छैन। तर राज्यपालले मलाई गर्न भनेको कुरा म गर्नेछु। मलाई लाग्छ कि उनीसँग असल कारण छ। मलाई यो के हो भन्ने थाहा छैन।" नाटक फेरि सुरु गर्नुहोस्।</w:t>
      </w:r>
    </w:p>
    <w:p>
      <w:pPr/>
      <w:r>
        <w:rPr>
          <w:lang w:val="ne_NP" w:bidi="ne_NP"/>
        </w:rPr>
      </w:r>
      <w:r>
        <w:rPr>
          <w:lang w:val="ne_NP" w:bidi="ne_NP"/>
        </w:rPr>
        <w:t>दृश्य ३ मा, भण्डारेले सहरको ठीक बाहिर दाजुभाइहरूलाई भेट्टाउँछन्। भण्डारेले योसेफले उनलाई भन्न लगाएका सबै कुरा बताए। दाजुभाइहरूले बुझेनन्। दाजुभाइहरूले जवाफको आवश्यकता नपर्ने धेरै प्रश्नहरू सोधे। त्यसपछि दाजुभाइहरूले भने कि यदि भण्डारेले तिनीहरूको सामानहरूमध्ये प्याला भेट्टाउन सकेमा, प्याला चोर्ने व्यक्ति मर्नुपर्छ र अरूहरू दास बन्नुपर्छ। भण्डारेले जवाफ दिए कि कचौरा चोर्ने व्यक्ति मात्र दास हुनेछ। अरूहरू निःशुल्क हुने थिए।</w:t>
      </w:r>
    </w:p>
    <w:p>
      <w:pPr/>
      <w:r>
        <w:rPr>
          <w:lang w:val="ne_NP" w:bidi="ne_NP"/>
        </w:rPr>
      </w:r>
      <w:r>
        <w:rPr>
          <w:lang w:val="ne_NP" w:bidi="ne_NP"/>
        </w:rPr>
        <w:t>अभिनय रोक्नुहोस्: दाजुभाइहरूलाई सोध्नुहोस्, "तपाईंहरूलाई अहिले कस्तो महसुस भइरहेको छ?" तपाईंले सुन्न सक्नुहुन्छ, "म अलमलमा परेको छु।" उनले किन हामीलाई आरोप लगाइरहेका छन् भन्ने मलाई थाहा छैन। हामी कसैले पनि केही चोरेनौं। हामीले पैसा फिर्ता दिन खोज्यौं तर उनीहरूले लिन मानेनन्। यो कचौरा के हो? मलाई कचौरा देखेको सम्झना छैन।" नाटक फेरि सुरु गर्नुहोस्।</w:t>
      </w:r>
    </w:p>
    <w:p>
      <w:pPr/>
      <w:r>
        <w:rPr>
          <w:lang w:val="ne_NP" w:bidi="ne_NP"/>
        </w:rPr>
      </w:r>
      <w:r>
        <w:rPr>
          <w:lang w:val="ne_NP" w:bidi="ne_NP"/>
        </w:rPr>
        <w:t>दाजुभाइहरूले अनाजका बोराहरू झारे। भण्डारेले जेठोको बोराबाट सुरु गरेर कान्छोको बोरासम्म पुग्दै सबै बोराहरू खोजी गरे। भण्डारेले बिन्यामिनको झोलामा कचौरा भेट्टाए। दाजुभाइहरूले आफ्नो निराशाको संकेत स्वरूप आफ्ना लुगाहरू च्याते। तिनीहरूले गधाहरू लादे र योसेफकहाँ फर्किए।</w:t>
      </w:r>
    </w:p>
    <w:p>
      <w:pPr/>
      <w:r>
        <w:rPr>
          <w:lang w:val="ne_NP" w:bidi="ne_NP"/>
        </w:rPr>
      </w:r>
      <w:r>
        <w:rPr>
          <w:lang w:val="ne_NP" w:bidi="ne_NP"/>
        </w:rPr>
        <w:t>कार्य रोक्नुहोस्: भण्डारेलाई सोध्नुहोस्, "तपाईंले किन सबै बोराहरू खोजी गर्नुभयो र बिन्यामिनको बोरालाई अन्तिमका लागि राख्नुभयो?" तपाईंले सुन्न सक्नुहुन्छ, "राज्यपालले यी मानिसहरूको परीक्षण गरिरहेका छन् भन्ने मलाई लाग्छ। मैले तिनीहरू सबैलाई जाँच गरिरहेको जस्तो गर्ने निर्णय गरेँ। यदि म सिधै बिन्यामिनको झोलामा गएको भए, यो शङ्कास्पद हुने थियो। मैले बिन्यामिनको झोलामा कचौरा राखेको छु भन्ने कुरा उनीहरूले थाहा पाऊन् भन्ने म चाहन्न।" बिन्यामीनलाई सोध्नुहोस्, "तपाईंलाई अहिले कस्तो महसुस भइरहेको छ?" तपाईंले सुन्न सक्नुहुन्छ, "म स्तब्ध छु।" मैले त्यो कचौरा पहिले कहिल्यै देखेको छैन। यो मेरो झोलामा कसरी आयो भन्ने मलाई थाहा छैन। मलाई के हुन लागेको छ? म घर फर्किनुपर्छ, अन्यथा मेरो बुबा मर्नुहुनेछ। मैले यो गरिनँ। म कसरी निर्दोष छु भनेर प्रमाणित गर्न सक्छु? म डराएको छु। मैले यो कचौरा लिएको थिइनँ भन्ने कुरा मेरा दाजुभाइहरूले विश्वास गर्छन् भन्ने आशा गर्छु। मलाई उनीहरूको सहयोग चाहिन्छ। मलाई पनि परमेश्वरको सहाराको आवश्यकता छ। "परमेश्वरले किन यस्तो हुन दिइरहनुभएको छ भन्ने मलाई थाहा छैन।" नाटक फेरि सुरु गर्नुहोस्।</w:t>
      </w:r>
      <w:r>
        <w:rPr>
          <w:lang w:val="ne_NP" w:bidi="ne_NP"/>
        </w:rPr>
      </w:r>
    </w:p>
    <w:p>
      <w:pPr>
        <w:pStyle w:val="Heading3"/>
      </w:pPr>
      <w:r>
        <w:rPr>
          <w:lang w:val="ne_NP" w:bidi="ne_NP"/>
        </w:rPr>
        <w:t>Step 5</w:t>
      </w:r>
    </w:p>
    <w:p>
      <w:pPr/>
      <w:r>
        <w:rPr>
          <w:lang w:val="ne_NP" w:bidi="ne_NP"/>
        </w:rPr>
      </w:r>
      <w:r>
        <w:rPr>
          <w:lang w:val="ne_NP" w:bidi="ne_NP"/>
        </w:rPr>
        <w:t>पाठलाई बुझ्न-सजिलो संस्करणमा एकपटक सुन्नुहोस्।</w:t>
      </w:r>
    </w:p>
    <w:p>
      <w:pPr/>
      <w:r>
        <w:rPr>
          <w:lang w:val="ne_NP" w:bidi="ne_NP"/>
        </w:rPr>
      </w:r>
      <w:r>
        <w:rPr>
          <w:lang w:val="ne_NP" w:bidi="ne_NP"/>
        </w:rPr>
        <w:t>मुख्य भण्डारे त्यही मानिस हुन् जो अघिल्लो खण्डमा मुख्य भण्डारेका रूपमा थिए। तपाईंले पहिले प्रयोग गर्नुभएको शीर्षक नै प्रयोग गर्नुहोस्।</w:t>
      </w:r>
    </w:p>
    <w:p>
      <w:pPr/>
      <w:r>
        <w:rPr>
          <w:lang w:val="ne_NP" w:bidi="ne_NP"/>
        </w:rPr>
      </w:r>
      <w:r>
        <w:rPr>
          <w:lang w:val="ne_NP" w:bidi="ne_NP"/>
        </w:rPr>
        <w:t xml:space="preserve">चाँदीको कचौरा एउटा विशेष कचौरा थियो, जसलाई शकुन हेर्ने कचौरा भनिन्थ्यो। मिश्रमा भविष्य बताउन यस प्रकारको कचौरा प्रयोग गरिन्थ्यो। योसेफसँग यस्तो कचौरा थियो। योसेफले वास्तवमा कचौरा प्रयोग गरे भन्ने कुरा हामीलाई थाहा छैन। </w:t>
      </w:r>
      <w:r>
        <w:rPr>
          <w:b/>
          <w:lang w:val="ne_NP" w:bidi="ne_NP"/>
        </w:rPr>
        <w:t>शकुन</w:t>
      </w:r>
      <w:r>
        <w:rPr>
          <w:lang w:val="ne_NP" w:bidi="ne_NP"/>
        </w:rPr>
        <w:t xml:space="preserve"> बारेमा मुख्य शब्दावलीमा छलफल गरिएको छ। तपाईंले अघिल्लो खण्डहरूमा प्रयोग गरेको शब्द प्रयोग गर्नुहोस्।</w:t>
      </w:r>
    </w:p>
    <w:p>
      <w:pPr/>
      <w:r>
        <w:rPr>
          <w:lang w:val="ne_NP" w:bidi="ne_NP"/>
        </w:rPr>
      </w:r>
      <w:r>
        <w:rPr>
          <w:lang w:val="ne_NP" w:bidi="ne_NP"/>
        </w:rPr>
        <w:t>यहाँ रोक्नुहोस् र भविष्यवाणी गर्ने कपको तस्वीर देखाउनुहोस्।</w:t>
      </w:r>
    </w:p>
    <w:p>
      <w:pPr/>
      <w:r>
        <w:rPr>
          <w:lang w:val="ne_NP" w:bidi="ne_NP"/>
        </w:rPr>
      </w:r>
      <w:r>
        <w:rPr>
          <w:lang w:val="ne_NP" w:bidi="ne_NP"/>
        </w:rPr>
        <w:t xml:space="preserve">योसेफ भन्छन्, तपाईंले किन भलाइको बदलामा </w:t>
      </w:r>
      <w:r>
        <w:rPr>
          <w:b/>
          <w:lang w:val="ne_NP" w:bidi="ne_NP"/>
        </w:rPr>
        <w:t>खराबी</w:t>
      </w:r>
      <w:r>
        <w:rPr>
          <w:lang w:val="ne_NP" w:bidi="ne_NP"/>
        </w:rPr>
        <w:t xml:space="preserve"> फर्काउनुभएको छ? यो बुझ्न एउटा गाह्रो वाक्य हुन सक्छ। योसेफले भनिरहेका छन्, मैले तिम्रा लागि केही राम्रो गरेँ। मैले तिमीहरूलाई तिम्रा परिवारहरूका लागि खाना दिएँ। मैले तिमीलाई आफ्नो घरमा राखेँ र तिमीलाई भोज दिएँ। तिमी फर्किन्छौ र मेरो चाँदीको कचौरा चोर्छौ। मैले तपाईंको लागि केही राम्रो गरेँ र तपाईंले मेरा लागि केही खराबी वा </w:t>
      </w:r>
      <w:r>
        <w:rPr>
          <w:b/>
          <w:lang w:val="ne_NP" w:bidi="ne_NP"/>
        </w:rPr>
        <w:t>दुष्टता</w:t>
      </w:r>
      <w:r>
        <w:rPr>
          <w:lang w:val="ne_NP" w:bidi="ne_NP"/>
        </w:rPr>
        <w:t xml:space="preserve"> गर्नुभयो। दुष्ट र दुष्टता शब्दहरूको बारेमा मुख्य शब्दावलीमा छलफल गरिएको छ।</w:t>
      </w:r>
    </w:p>
    <w:p>
      <w:pPr/>
      <w:r>
        <w:rPr>
          <w:lang w:val="ne_NP" w:bidi="ne_NP"/>
        </w:rPr>
      </w:r>
      <w:r>
        <w:rPr>
          <w:lang w:val="ne_NP" w:bidi="ne_NP"/>
        </w:rPr>
        <w:t xml:space="preserve">दाजुभाइहरूले योसेफका </w:t>
      </w:r>
      <w:r>
        <w:rPr>
          <w:b/>
          <w:lang w:val="ne_NP" w:bidi="ne_NP"/>
        </w:rPr>
        <w:t>दासहरू</w:t>
      </w:r>
      <w:r>
        <w:rPr>
          <w:lang w:val="ne_NP" w:bidi="ne_NP"/>
        </w:rPr>
        <w:t xml:space="preserve"> बन्ने प्रस्ताव गर्छन्। दासको बारेमा मुख्य शब्दावलीमा छलफल गरिएको छ। तपाईंले अघिल्लो खण्डहरूमा प्रयोग गर्नुभएको दासका लागि त्यही शब्द प्रयोग गर्नुहोस्।</w:t>
      </w:r>
    </w:p>
    <w:p>
      <w:pPr/>
      <w:r>
        <w:rPr>
          <w:lang w:val="ne_NP" w:bidi="ne_NP"/>
        </w:rPr>
      </w:r>
      <w:r>
        <w:rPr>
          <w:lang w:val="ne_NP" w:bidi="ne_NP"/>
        </w:rPr>
        <w:t xml:space="preserve">दाजुभाइहरूले आफूलाई भण्डारेको नोकरको रूपमा उल्लेख गर्छन्। </w:t>
      </w:r>
      <w:r>
        <w:rPr>
          <w:b/>
          <w:lang w:val="ne_NP" w:bidi="ne_NP"/>
        </w:rPr>
        <w:t>नोकर</w:t>
      </w:r>
      <w:r>
        <w:rPr>
          <w:lang w:val="ne_NP" w:bidi="ne_NP"/>
        </w:rPr>
        <w:t xml:space="preserve"> बारेमा मुख्य शब्दावलीमा छलफल गरिएको छ। यहाँ यहूदाले आदर देखाउन शब्द प्रयोग गरिरहेका छन्। यहूदाले आफूले कुरा गरिरहेका व्यक्तिको आफूभन्दा उच्च पद वा बढी अधिकार छ भन्ने कुरा संकेत गर्न नोकर शब्द प्रयोग गर्छन्। योसेफको दरबारको मुख्य भण्डारेको यहूदाको भन्दा उच्च पद भएको कुरा यहूदाले देख्छन्। तपाईंले अघिल्लो खण्डहरूमा प्रयोग गर्नुभएको नोकरका लागि त्यही शब्द प्रयोग गर्नुहोस्।</w:t>
      </w:r>
      <w:r>
        <w:rPr>
          <w:lang w:val="ne_NP" w:bidi="ne_NP"/>
        </w:rPr>
      </w:r>
    </w:p>
    <w:p>
      <w:pPr>
        <w:pStyle w:val="Heading3"/>
      </w:pPr>
      <w:r>
        <w:rPr>
          <w:lang w:val="ne_NP" w:bidi="ne_NP"/>
        </w:rPr>
        <w:t>Step 6</w:t>
      </w:r>
    </w:p>
    <w:p>
      <w:pPr/>
      <w:r>
        <w:rPr>
          <w:lang w:val="ne_NP" w:bidi="ne_NP"/>
        </w:rPr>
      </w:r>
      <w:r>
        <w:rPr>
          <w:lang w:val="ne_NP" w:bidi="ne_NP"/>
        </w:rPr>
        <w:t>अनुवादलाई सजिलोसँग बुझ्न यस खण्डको श्रव्य संस्करण सुन्‍नुहोस्।</w:t>
      </w:r>
    </w:p>
    <w:p>
      <w:pPr/>
      <w:r>
        <w:rPr>
          <w:lang w:val="ne_NP" w:bidi="ne_NP"/>
        </w:rPr>
      </w:r>
      <w:r>
        <w:rPr>
          <w:lang w:val="ne_NP" w:bidi="ne_NP"/>
        </w:rPr>
        <w:t>यस सत्रमा, एउटा समूहको रूपमा तपाईंको आफ्नै भाषामा खण्डलाई पुन: भन्न लगाउनुहोस्।</w:t>
      </w:r>
    </w:p>
    <w:p>
      <w:pPr/>
      <w:r>
        <w:rPr>
          <w:lang w:val="ne_NP" w:bidi="ne_NP"/>
        </w:rPr>
      </w:r>
      <w:r>
        <w:rPr>
          <w:lang w:val="ne_NP" w:bidi="ne_NP"/>
        </w:rPr>
        <w:t>पहिला, सम्पूर्ण समूहले खण्डलाई तपाईंको आफ्नै भाषामा बताउन अभ्यास गर्नुपर्छ। तपाईंले अघिल्लो चरणहरूमा निर्णय गर्नुभएको कुराहरू जस्तै कालक्रम, शब्दहरू, वाक्यांशहरू, भावनाहरू, वा तपाईंले छलफल गर्नुभएको अन्य कुराहरू यसमा समावेश गर्नलाई सम्झनुहोस्।</w:t>
      </w:r>
    </w:p>
    <w:p>
      <w:pPr/>
      <w:r>
        <w:rPr>
          <w:lang w:val="ne_NP" w:bidi="ne_NP"/>
        </w:rPr>
      </w:r>
      <w:r>
        <w:rPr>
          <w:lang w:val="ne_NP" w:bidi="ne_NP"/>
        </w:rPr>
        <w:t>एउटा समूहको सदस्यले खण्डका केही वाक्यहरू भन्नुपर्छ र रोकिनु पर्छ। समूहको अर्को सदस्यले खण्डको अर्को भाग भन्नु पर्छ र रोकिनु पर्छ। समूहले सम्पूर्ण खण्डलाई पुन: नभन्दासम्म यो गर्नुहोस्। यस चरणमा समूहका सदस्यहरूले एक अर्कालाई सच्याउन सक्छन्।</w:t>
      </w:r>
    </w:p>
    <w:p>
      <w:pPr/>
      <w:r>
        <w:rPr>
          <w:lang w:val="ne_NP" w:bidi="ne_NP"/>
        </w:rPr>
      </w:r>
      <w:r>
        <w:rPr>
          <w:lang w:val="ne_NP" w:bidi="ne_NP"/>
        </w:rPr>
        <w:t xml:space="preserve">अडियो रोक्‍नुहोस्। </w:t>
      </w:r>
    </w:p>
    <w:p>
      <w:pPr/>
      <w:r>
        <w:rPr>
          <w:lang w:val="ne_NP" w:bidi="ne_NP"/>
        </w:rPr>
      </w:r>
      <w:r>
        <w:rPr>
          <w:lang w:val="ne_NP" w:bidi="ne_NP"/>
        </w:rPr>
        <w:t>अर्को पटक, समूहको प्रत्येक सदस्यले कम्तिमा पनि एकचोटि सम्पूर्ण खण्डलाई नरोकी भन्नुपर्छ। समूहको सदस्यले खण्डलाई सम्झन मद्दत गर्न कुनैपनि वस्तुहरू, चालहरू, वा तिनीहरूको स्टोरीबोर्ड प्रयोग गर्न सक्छन्।</w:t>
      </w:r>
    </w:p>
    <w:p>
      <w:pPr/>
      <w:r>
        <w:rPr>
          <w:lang w:val="ne_NP" w:bidi="ne_NP"/>
        </w:rPr>
      </w:r>
      <w:r>
        <w:rPr>
          <w:lang w:val="ne_NP" w:bidi="ne_NP"/>
        </w:rPr>
        <w:t xml:space="preserve">अडियो रोक्‍नुहोस्। </w:t>
      </w:r>
    </w:p>
    <w:p>
      <w:pPr/>
      <w:r>
        <w:rPr>
          <w:lang w:val="ne_NP" w:bidi="ne_NP"/>
        </w:rPr>
      </w:r>
      <w:r>
        <w:rPr>
          <w:lang w:val="ne_NP" w:bidi="ne_NP"/>
        </w:rPr>
        <w:t>त्यसपछि, तपाईंलाई सबैभन्दा बढी मनपरेको खण्डको संस्करण कस्को हो समूहले निर्णय गर्न सक्छ। तपाईंले एउटा समूहको सदस्यले एउटा दृश्य बताएको तरिका मनपर्यो तर तपाईंले अर्को दृश्य अर्कै समूहको सदस्यले बताएको तरिका मनपर्यो भनेर निर्णय गर्न सक्नुहुन्छ।</w:t>
      </w:r>
    </w:p>
    <w:p>
      <w:pPr/>
      <w:r>
        <w:rPr>
          <w:lang w:val="ne_NP" w:bidi="ne_NP"/>
        </w:rPr>
      </w:r>
      <w:r>
        <w:rPr>
          <w:lang w:val="ne_NP" w:bidi="ne_NP"/>
        </w:rPr>
        <w:t xml:space="preserve">अडियो रोक्‍नुहोस्। </w:t>
      </w:r>
    </w:p>
    <w:p>
      <w:pPr/>
      <w:r>
        <w:rPr>
          <w:lang w:val="ne_NP" w:bidi="ne_NP"/>
        </w:rPr>
      </w:r>
      <w:r>
        <w:rPr>
          <w:lang w:val="ne_NP" w:bidi="ne_NP"/>
        </w:rPr>
        <w:t>अन्तमा, समूहले सबैजना सहमत हुने खण्डको अन्तिम संस्करणलाई सँगै राख्न सक्छन्। समूहको प्रत्येक सदस्यले यस खण्डको अन्तिम संस्करण सुनाउने अभ्यास गर्नुपर्छ।</w:t>
      </w:r>
      <w:r>
        <w:rPr>
          <w:lang w:val="ne_NP" w:bidi="ne_NP"/>
        </w:rPr>
      </w:r>
      <w:r>
        <w:rPr>
          <w:lang w:val="ne_NP" w:bidi="ne_NP"/>
        </w:rPr>
      </w:r>
    </w:p>
    <w:p>
      <w:pPr/>
      <w:r>
        <w:rPr>
          <w:lang w:val="ne_NP" w:bidi="ne_NP"/>
        </w:rPr>
      </w:r>
    </w:p>
    <w:p>
      <w:pPr>
        <w:pStyle w:val="Heading2"/>
      </w:pPr>
      <w:r>
        <w:rPr>
          <w:lang w:val="ne_NP" w:bidi="ne_NP"/>
        </w:rPr>
        <w:t>Genesis 44:14–34</w:t>
      </w:r>
      <w:r>
        <w:rPr>
          <w:lang w:val="ne_NP" w:bidi="ne_NP"/>
        </w:rPr>
      </w:r>
    </w:p>
    <w:p>
      <w:pPr>
        <w:pStyle w:val="Heading3"/>
      </w:pPr>
      <w:r>
        <w:rPr>
          <w:lang w:val="ne_NP" w:bidi="ne_NP"/>
        </w:rPr>
        <w:t>Step 1</w:t>
      </w:r>
    </w:p>
    <w:p>
      <w:pPr/>
      <w:r>
        <w:rPr>
          <w:lang w:val="ne_NP" w:bidi="ne_NP"/>
        </w:rPr>
      </w:r>
      <w:r>
        <w:rPr>
          <w:lang w:val="ne_NP" w:bidi="ne_NP"/>
        </w:rPr>
        <w:t>उत्पत्ति ४४:१४–३४ सुन्नुहोस् र यसलाई आफ्नो हृदयमा राख्नुहोस्। पाठलाई तीन पटक सुन्नुहोस् (सम्भव छ भने तीन फरक अनुवादहरूमा)। त्यसपछि टोलीले निम्न प्रश्नहरूको छलफल गर्नुहोस:</w:t>
      </w:r>
    </w:p>
    <w:p>
      <w:pPr>
        <w:pStyle w:val="ListBullet"/>
        <w:spacing w:line="240" w:lineRule="auto"/>
        <w:ind w:left="720"/>
      </w:pPr>
      <w:r>
        <w:rPr>
          <w:lang w:val="ne_NP" w:bidi="ne_NP"/>
        </w:rPr>
      </w:r>
      <w:r>
        <w:rPr>
          <w:lang w:val="ne_NP" w:bidi="ne_NP"/>
        </w:rPr>
        <w:t>यो खण्डमा तपाईंलाई के मन पर्‍यो?</w:t>
      </w:r>
    </w:p>
    <w:p>
      <w:pPr>
        <w:pStyle w:val="ListBullet"/>
        <w:spacing w:line="240" w:lineRule="auto"/>
        <w:ind w:left="720"/>
      </w:pPr>
      <w:r>
        <w:rPr>
          <w:lang w:val="ne_NP" w:bidi="ne_NP"/>
        </w:rPr>
      </w:r>
      <w:r>
        <w:rPr>
          <w:lang w:val="ne_NP" w:bidi="ne_NP"/>
        </w:rPr>
        <w:t>तपाईलाई के मन परेन वा के बुझ्नुभएन?</w:t>
      </w:r>
    </w:p>
    <w:p>
      <w:pPr>
        <w:pStyle w:val="ListBullet"/>
        <w:spacing w:line="240" w:lineRule="auto"/>
        <w:ind w:left="720"/>
      </w:pPr>
      <w:r>
        <w:rPr>
          <w:lang w:val="ne_NP" w:bidi="ne_NP"/>
        </w:rPr>
      </w:r>
      <w:r>
        <w:rPr>
          <w:lang w:val="ne_NP" w:bidi="ne_NP"/>
        </w:rPr>
        <w:t>यो कथाले हामीलाई परमेश्वरको बारेमा के भन्छ?</w:t>
      </w:r>
    </w:p>
    <w:p>
      <w:pPr>
        <w:pStyle w:val="ListBullet"/>
        <w:spacing w:line="240" w:lineRule="auto"/>
        <w:ind w:left="720"/>
      </w:pPr>
      <w:r>
        <w:rPr>
          <w:lang w:val="ne_NP" w:bidi="ne_NP"/>
        </w:rPr>
      </w:r>
      <w:r>
        <w:rPr>
          <w:lang w:val="ne_NP" w:bidi="ne_NP"/>
        </w:rPr>
        <w:t>यो खण्डले मानिसबारे हामीलाई के भन्दछ?</w:t>
      </w:r>
    </w:p>
    <w:p>
      <w:pPr>
        <w:pStyle w:val="ListBullet"/>
        <w:spacing w:line="240" w:lineRule="auto"/>
        <w:ind w:left="720"/>
      </w:pPr>
      <w:r>
        <w:rPr>
          <w:lang w:val="ne_NP" w:bidi="ne_NP"/>
        </w:rPr>
      </w:r>
      <w:r>
        <w:rPr>
          <w:lang w:val="ne_NP" w:bidi="ne_NP"/>
        </w:rPr>
        <w:t>यो खण्डले कसरी हाम्रो दैनिक जीवनलाई प्रभाव पार्छ?</w:t>
      </w:r>
    </w:p>
    <w:p>
      <w:pPr>
        <w:pStyle w:val="ListBullet"/>
        <w:spacing w:line="240" w:lineRule="auto"/>
        <w:ind w:left="720"/>
      </w:pPr>
      <w:r>
        <w:rPr>
          <w:lang w:val="ne_NP" w:bidi="ne_NP"/>
        </w:rPr>
      </w:r>
      <w:r>
        <w:rPr>
          <w:lang w:val="ne_NP" w:bidi="ne_NP"/>
        </w:rPr>
        <w:t>यो कथा सुन्नु पर्ने तपाईंले चिन्नुभएको व्यक्ति को हुनुहुन्छ?</w:t>
      </w:r>
      <w:r>
        <w:rPr>
          <w:lang w:val="ne_NP" w:bidi="ne_NP"/>
        </w:rPr>
      </w:r>
    </w:p>
    <w:p>
      <w:pPr>
        <w:pStyle w:val="Heading3"/>
      </w:pPr>
      <w:r>
        <w:rPr>
          <w:lang w:val="ne_NP" w:bidi="ne_NP"/>
        </w:rPr>
        <w:t>Step 2</w:t>
      </w:r>
    </w:p>
    <w:p>
      <w:pPr/>
      <w:r>
        <w:rPr>
          <w:lang w:val="ne_NP" w:bidi="ne_NP"/>
        </w:rPr>
      </w:r>
      <w:r>
        <w:rPr>
          <w:lang w:val="ne_NP" w:bidi="ne_NP"/>
        </w:rPr>
        <w:t>मञ्चको तयारी</w:t>
      </w:r>
    </w:p>
    <w:p>
      <w:pPr/>
      <w:r>
        <w:rPr>
          <w:lang w:val="ne_NP" w:bidi="ne_NP"/>
        </w:rPr>
      </w:r>
      <w:r>
        <w:rPr>
          <w:lang w:val="ne_NP" w:bidi="ne_NP"/>
        </w:rPr>
        <w:t>उत्पत्ति ४४:१४–३४</w:t>
      </w:r>
    </w:p>
    <w:p>
      <w:pPr/>
      <w:r>
        <w:rPr>
          <w:lang w:val="ne_NP" w:bidi="ne_NP"/>
        </w:rPr>
      </w:r>
      <w:r>
        <w:rPr>
          <w:lang w:val="ne_NP" w:bidi="ne_NP"/>
        </w:rPr>
        <w:t>पाठलाई बुझ्न-सजिलो संस्करणमा एकपटक सुन्नुहोस्।</w:t>
      </w:r>
    </w:p>
    <w:p>
      <w:pPr/>
      <w:r>
        <w:rPr>
          <w:lang w:val="ne_NP" w:bidi="ne_NP"/>
        </w:rPr>
      </w:r>
      <w:r>
        <w:rPr>
          <w:lang w:val="ne_NP" w:bidi="ne_NP"/>
        </w:rPr>
        <w:t>यो खण्डले योसेफको चाँदीको कचौराको कथालाई जारी राख्छ। योसेफले आफ्नो मुख्य भण्डारे वा घरको मुख्य प्रबन्धकलाई बिन्यामिनको अनाजको बोरामा कचौरा राख्न लगाए। त्यसपछि, दाजुभाइहरू गएपछि, योसेफले उनीहरूमाथि कचौरा चोरेको आरोप लगाउन आफ्नो घरको मुख्य भण्डारेलाई उनीहरूको पछि पठाए। जब भण्डारेले बिन्यामिनको अनाजको झोलामा कचौरा भेट्टाउँछन्, तब दाजुभाइहरूले निराशाका साथ प्रतिक्रिया दिन्छन्। सबै ११ दाजुभाइहरू योसेफसँग कुरा गर्न फर्किन्छन्।</w:t>
      </w:r>
    </w:p>
    <w:p>
      <w:pPr/>
      <w:r>
        <w:rPr>
          <w:lang w:val="ne_NP" w:bidi="ne_NP"/>
        </w:rPr>
      </w:r>
      <w:r>
        <w:rPr>
          <w:lang w:val="ne_NP" w:bidi="ne_NP"/>
        </w:rPr>
        <w:t>दाजुभाइहरू दरबारमा फिर्ता गए, जहाँ योसेफ पर्खिरहेका थिए। दाजुभाइहरूले योसेफको अगाडि आफूलाई जमिनमा फ्याँक्छन्। यो एउटा कडा वा हिंसात्मक कार्य थियो। यो सामान्य जस्तो घुँडा टेकको वा निहुरेको जस्तो थिएन। दाजुभाइहरूमा तीव्र भावना थियो।</w:t>
      </w:r>
    </w:p>
    <w:p>
      <w:pPr/>
      <w:r>
        <w:rPr>
          <w:lang w:val="ne_NP" w:bidi="ne_NP"/>
        </w:rPr>
      </w:r>
      <w:r>
        <w:rPr>
          <w:lang w:val="ne_NP" w:bidi="ne_NP"/>
        </w:rPr>
        <w:t>योसेफले सोध्छन्, "तपाईंले के गर्नुभएको छ?" यहूदा दाजुभाइहरूका लागि बोल्छन्। यहूदा जेठो भाइ होइनन्। सामान्यतया सबैभन्दा जेठो भाइ, जो रूबेन हुन्, उनले भाइहरूको तर्फबाट बोल्ने गर्थे। यहूदाले तिनीहरूको तर्फबाट बोल्ने यो भूमिका खेल्छन्।</w:t>
      </w:r>
    </w:p>
    <w:p>
      <w:pPr/>
      <w:r>
        <w:rPr>
          <w:lang w:val="ne_NP" w:bidi="ne_NP"/>
        </w:rPr>
      </w:r>
      <w:r>
        <w:rPr>
          <w:lang w:val="ne_NP" w:bidi="ne_NP"/>
        </w:rPr>
        <w:t>रोक्नुहोस् र छलफल गर्नुहोस्: धेरै छोराहरू भएको एउटा ठूलो परिवारको बारेमा कुरा गर्नुहोस्। परिवारमा प्रत्येक छोराको भूमिकालाई ध्यानपूर्वक सुन्नुहोस्।</w:t>
      </w:r>
    </w:p>
    <w:p>
      <w:pPr/>
      <w:r>
        <w:rPr>
          <w:lang w:val="ne_NP" w:bidi="ne_NP"/>
        </w:rPr>
      </w:r>
      <w:r>
        <w:rPr>
          <w:lang w:val="ne_NP" w:bidi="ne_NP"/>
        </w:rPr>
        <w:t>यहूदाले जवाफको आवश्यकता नपर्ने प्रश्नहरूको शृङ्खला सोध्छन्। यी प्रश्नहरूको सट्टा सकारात्मक कथनका रूपमा दिन सकिन्छ। यो "हामी तपाईंलाई के भन्न सक्छौं?" भन्ने प्रश्न हुन सक्छ। अथवा, "हामीलाई के भन्ने थाहा छैन" जस्तो स्पष्ट अभिव्यक्ति। "हामी यसलाई व्याख्या गर्न सक्दैनौं।" "हामी निर्दोष छौं भनेर प्रमाणित गर्न सक्दैनन्।" कचौरा बिन्यामिनको बोरामा कसरी पुग्यो भन्ने दाजुभाइहरूलाई थाहा छैन। त्यसैले, तिनीहरूलाई आफ्नो रक्षा कसरी गर्ने भन्ने थाहा छैन।</w:t>
      </w:r>
    </w:p>
    <w:p>
      <w:pPr/>
      <w:r>
        <w:rPr>
          <w:lang w:val="ne_NP" w:bidi="ne_NP"/>
        </w:rPr>
      </w:r>
      <w:r>
        <w:rPr>
          <w:lang w:val="ne_NP" w:bidi="ne_NP"/>
        </w:rPr>
        <w:t>रोक्नुहोस् र छलफल गर्नुहोस्: कुनै कुराको झूटो आरोप लगाइएको व्यक्तिको बारेमा एउटा कथा सुनाउनुहोस्। यो व्यक्तिले कसरी आफ्नो रक्षा गर्यो?</w:t>
      </w:r>
    </w:p>
    <w:p>
      <w:pPr/>
      <w:r>
        <w:rPr>
          <w:lang w:val="ne_NP" w:bidi="ne_NP"/>
        </w:rPr>
      </w:r>
      <w:r>
        <w:rPr>
          <w:lang w:val="ne_NP" w:bidi="ne_NP"/>
        </w:rPr>
        <w:t>मिश्रको शकुनको कचौराको तस्वीर देखाउनुहोस्।</w:t>
      </w:r>
    </w:p>
    <w:p>
      <w:pPr/>
      <w:r>
        <w:rPr>
          <w:lang w:val="ne_NP" w:bidi="ne_NP"/>
        </w:rPr>
      </w:r>
      <w:r>
        <w:rPr>
          <w:lang w:val="ne_NP" w:bidi="ne_NP"/>
        </w:rPr>
        <w:t>यहूदा भन्छन् कि परमेश्वरले हामीलाई हाम्रा पापका लागि सजाय दिइरहनुभएको छ। योसेफलाई दासको रूपमा बेचेको पापको लागि कसैले तिनीहरूलाई कहिल्यै सजाय दिएको छैन भन्ने कुरा यहूदा र अरूलाई थाहा छ। बेन्जामिन योसेफलाई दासको रूपमा बेच्ने समूहमा संलग्न थिएनन्। अब दाजुभाइहरूलाई उनीहरूले नगरेको कुनै कुराको आरोप लगाइएको छ। वर्षौँअघि तिनीहरूले गरेको कुनै कुराका लागि परमेश्वरले तिनीहरूलाई अब सजाय दिइरहनुभएको छ भन्ने कुरा तिनीहरू विश्वास गर्छन्।</w:t>
      </w:r>
    </w:p>
    <w:p>
      <w:pPr/>
      <w:r>
        <w:rPr>
          <w:lang w:val="ne_NP" w:bidi="ne_NP"/>
        </w:rPr>
      </w:r>
      <w:r>
        <w:rPr>
          <w:lang w:val="ne_NP" w:bidi="ne_NP"/>
        </w:rPr>
        <w:t>त्यसपछि यहूदाले योसेफलाई भन्छन् कि सबै ११ दाजुभाइहरू योसेफका दास बन्नेछन्। दाजुभाइहरू आफूलाई एउटै समूहको रूपमा व्यवहार गरियोस् भन्ने चाहन्छन्। १० जना दाजुहरूले बिन्यामिनलाई आफ्नो समर्थन देखाउँछन्। योसेफले यहूदाको प्रस्तावलाई अस्वीकार गर्छन्। योसेफले दाजुभाइहरूलाई भन्छन् कि बेन्जामिन दासको रूपमा रहनेछन् तर अरूहरू कनान फर्किनेछन्। योसेफ भन्छन्, "शान्तिपूर्वक आफ्नो बुबाकहाँ जाऊ।"</w:t>
      </w:r>
    </w:p>
    <w:p>
      <w:pPr/>
      <w:r>
        <w:rPr>
          <w:lang w:val="ne_NP" w:bidi="ne_NP"/>
        </w:rPr>
      </w:r>
      <w:r>
        <w:rPr>
          <w:lang w:val="ne_NP" w:bidi="ne_NP"/>
        </w:rPr>
        <w:t>यहूदाले लामो भाषण दिन्छन्। यो उत्पत्तिमा सबैभन्दा लामो भाषण हो। यहूदाले योसेफलाई चापलुसीपूर्ण शब्दहरू भनेर सुरु गर्छन्। यहूदाले आफूलाई योसेफको नोकरको रूपमा उल्लेख गर्छन्। यसरी यहूदाले देखाउँछ कि योसेफको यहूदाको भन्दा उच्च स्तरको कुरा हो भन्ने कुरा यहूदालाई थाहा छ। यहूदाले योसेफलाई यहूदासँग नरिसाउन आग्रह गर्छन्। यहूदाले यो सोधिरहेको छ किनभने यहूदाले योसेफको मन परिवर्तन गर्ने प्रयास गर्न लागेको छ वा योसेफलाई बिन्यामिनलाई कनान फर्किन दिन सहमत गराउन खोज्दैछ।</w:t>
      </w:r>
    </w:p>
    <w:p>
      <w:pPr/>
      <w:r>
        <w:rPr>
          <w:lang w:val="ne_NP" w:bidi="ne_NP"/>
        </w:rPr>
      </w:r>
      <w:r>
        <w:rPr>
          <w:lang w:val="ne_NP" w:bidi="ne_NP"/>
        </w:rPr>
        <w:t>यहूदाले पारिवारिक इतिहासको व्याख्या गर्छन्। यहूदाले याकूबलाई बेन्जामिनको महत्त्व व्याख्या गर्छन्। बेन्जामिन आफ्नी आमाका सबैभन्दा कान्छा र जीवित रहेका एकमात्र छोरा हुन्। यहूदा योसेफ मरेका छन् भन्ने कुरामा विश्वास गर्छन्। बेन्जामिन याकूबको वृद्धावस्थाका सन्तान हुन् भनेर यहूदा भन्छन्। यसको अर्थ बेन्जामिन जन्मिएको बेलामा याकूब पाको उमेरका व्यक्ति थिए। धेरै संस्कृतिहरूमा सबैभन्दा कान्छो बच्चालाई विशेष सन्तान मानिन्छ।</w:t>
      </w:r>
    </w:p>
    <w:p>
      <w:pPr/>
      <w:r>
        <w:rPr>
          <w:lang w:val="ne_NP" w:bidi="ne_NP"/>
        </w:rPr>
      </w:r>
      <w:r>
        <w:rPr>
          <w:lang w:val="ne_NP" w:bidi="ne_NP"/>
        </w:rPr>
        <w:t>रोक्नुहोस् र छलफल गर्नुहोस्: धेरै छोराहरू भएका एक बुबाको बारेमा एउटा कथा सुनाउनुहोस्। यो बुबा कान्छो छोराको बारेमा कसरी कुरा गर्छन् भनेर ध्यान दिनुहोस्। बुबाले यस कान्छो छोरालाई कसरी वर्णन गर्छन्?</w:t>
      </w:r>
    </w:p>
    <w:p>
      <w:pPr/>
      <w:r>
        <w:rPr>
          <w:lang w:val="ne_NP" w:bidi="ne_NP"/>
        </w:rPr>
      </w:r>
      <w:r>
        <w:rPr>
          <w:lang w:val="ne_NP" w:bidi="ne_NP"/>
        </w:rPr>
        <w:t>यहूदाले बताउँछन् कि दाजुभाइहरूले बिन्यामिनलाई मिश्रमा ल्याउनुको कारण शासकको रूपमा योसेफले उनलाई ल्याउन आदेश दिएकाले मात्र थियो। तपाईंले सम्झनुहुनेछ कि योसेफले दाजुभाइहरूलाई बिन्यामिनलाई नल्याएसम्म मिश्र नफर्कन भन्नुभएको थियो।</w:t>
      </w:r>
    </w:p>
    <w:p>
      <w:pPr/>
      <w:r>
        <w:rPr>
          <w:lang w:val="ne_NP" w:bidi="ne_NP"/>
        </w:rPr>
      </w:r>
      <w:r>
        <w:rPr>
          <w:lang w:val="ne_NP" w:bidi="ne_NP"/>
        </w:rPr>
        <w:t>यहूदाले बिन्यामीनका दाजुलाई एउटा जंगली पशुले मारेको थियो भनेर याकूबले विश्वास गर्छन् भन्ने कुरा व्याख्या गर्छन्।</w:t>
      </w:r>
    </w:p>
    <w:p>
      <w:pPr/>
      <w:r>
        <w:rPr>
          <w:lang w:val="ne_NP" w:bidi="ne_NP"/>
        </w:rPr>
      </w:r>
      <w:r>
        <w:rPr>
          <w:lang w:val="ne_NP" w:bidi="ne_NP"/>
        </w:rPr>
        <w:t>यदि बिन्यामीनलाई केही भयो भने याकूब शोकमा मर्नेछ भनेर यहूदाले वर्णन गर्छन्। याकूबले छोराहरूलाई भनेका थिए कि यदि बिन्यामीनलाई केही नराम्रो भयो भने, यसले एक शोकाकुल फुलेको कपाल भएको मानिसलाई चिहानमा पुर्याउनेछ। यसको अर्थ वृद्ध याकूब शोकले मर्ने थिए।</w:t>
      </w:r>
    </w:p>
    <w:p>
      <w:pPr/>
      <w:r>
        <w:rPr>
          <w:lang w:val="ne_NP" w:bidi="ne_NP"/>
        </w:rPr>
      </w:r>
      <w:r>
        <w:rPr>
          <w:lang w:val="ne_NP" w:bidi="ne_NP"/>
        </w:rPr>
        <w:t>यहूदाले बिन्यामिन बिना दाजुभाइहरू कनान फर्किन सक्दैनन् भन्ने कुरा व्याख्या गर्छन्। यहूदाले योसेफलाई मेरो प्रभु भनेर सम्बोधन गर्छन्। यो उच्च स्थितिमा रहेको व्यक्तिसँग कुरा गर्ने एउटा विनम्र तरिका हो। अन्य विनम्र शब्दहरू मालिक वा महोदय हुन सक्छन्। यहूदाले फेरि आफूलाई र आफ्ना भाइहरूलाई योसेफका नोकरहरूको रूपमा उल्लेख गर्छन्। योसेफको अझ शक्तिशाली स्थान छ भनी बताउने यो एउटा विनम्र तरिका हो।</w:t>
      </w:r>
    </w:p>
    <w:p>
      <w:pPr/>
      <w:r>
        <w:rPr>
          <w:lang w:val="ne_NP" w:bidi="ne_NP"/>
        </w:rPr>
      </w:r>
      <w:r>
        <w:rPr>
          <w:lang w:val="ne_NP" w:bidi="ne_NP"/>
        </w:rPr>
        <w:t>यहूदाले बताउँछन् कि यहूदाले बिन्यामीनको हेरचाह गर्ने प्रतिज्ञा गरेका छन्। यदि बिन्यामिन कनान फर्किएनन् भने आफू जिम्मेवार हुनेछु भनेर यहूदा भन्छन्। यहूदाले बेन्जामिनको ठाउँमा दासको रूपमा रहन बिन्ती गर्छन्। यहूदाले योसेफलाई बिन्यामिनलाई याकूबकहाँ फर्किन दिने कुरा बिन्ती गर्छ। यदि बिन्यामीनलाई केही भयो भने याकूब शोकमा मर्नेछ भन्ने कुरा यहूदाले धेरै पटक दोहोर्याउँछ। यहूदा भन्छन् कि यहूदा बिन्यामिन बिना कनान फर्किन सक्दैनन्। त्यसैले, यहूदाको लागि बिन्यामीनको ठाउँमा दासको रूपमा मिश्रमा बस्नु राम्रो हुन्छ।</w:t>
      </w:r>
      <w:r>
        <w:rPr>
          <w:lang w:val="ne_NP" w:bidi="ne_NP"/>
        </w:rPr>
      </w:r>
    </w:p>
    <w:p>
      <w:pPr>
        <w:pStyle w:val="Heading3"/>
      </w:pPr>
      <w:r>
        <w:rPr>
          <w:lang w:val="ne_NP" w:bidi="ne_NP"/>
        </w:rPr>
        <w:t>Step 3</w:t>
      </w:r>
    </w:p>
    <w:p>
      <w:pPr/>
      <w:r>
        <w:rPr>
          <w:lang w:val="ne_NP" w:bidi="ne_NP"/>
        </w:rPr>
      </w:r>
      <w:r>
        <w:rPr>
          <w:lang w:val="ne_NP" w:bidi="ne_NP"/>
        </w:rPr>
        <w:t>संस्करणलाई सजिलोसँग बुझ्न पाठलाई फेरी एकपटक सुन्नुहोस्।</w:t>
      </w:r>
    </w:p>
    <w:p>
      <w:pPr/>
      <w:r>
        <w:rPr>
          <w:lang w:val="ne_NP" w:bidi="ne_NP"/>
        </w:rPr>
      </w:r>
      <w:r>
        <w:rPr>
          <w:lang w:val="ne_NP" w:bidi="ne_NP"/>
        </w:rPr>
        <w:t>यस सत्रमा, यस कथालाई दृश्यात्मक बनाउन तपाईंले समूहलाई मद्दत गर्नुहुनेछ। तपाईंले समूहलाई दृश्यहरू, सेटिङ र कथाका पात्रहरू परिभाषित गर्न मद्दत गर्नुहुनेछ।</w:t>
      </w:r>
    </w:p>
    <w:p>
      <w:pPr/>
      <w:r>
        <w:rPr>
          <w:lang w:val="ne_NP" w:bidi="ne_NP"/>
        </w:rPr>
      </w:r>
      <w:r>
        <w:rPr>
          <w:lang w:val="ne_NP" w:bidi="ne_NP"/>
        </w:rPr>
        <w:t>यस कथामा १ दृश्य छ।</w:t>
      </w:r>
    </w:p>
    <w:p>
      <w:pPr/>
      <w:r>
        <w:rPr>
          <w:lang w:val="ne_NP" w:bidi="ne_NP"/>
        </w:rPr>
      </w:r>
      <w:r>
        <w:rPr>
          <w:b/>
          <w:lang w:val="ne_NP" w:bidi="ne_NP"/>
        </w:rPr>
        <w:t>पहिलो दृश्य:</w:t>
      </w:r>
      <w:r>
        <w:rPr>
          <w:lang w:val="ne_NP" w:bidi="ne_NP"/>
        </w:rPr>
        <w:t xml:space="preserve"> योसेफले दाजुभाइहरूलाई आफूले गरेको भलाइको बदलामा खराबी गरेको आरोप लगाउँछन्। योसेफ भन्छन् कि बिन्यामिन दासको रूपमा रहनुपर्छ र अरूहरू घर फर्किन सक्छन्। यहूदाले एउटा लामो भाषण दिन्छन् जसमा यहूदाले योसेफलाई पारिवारिक इतिहास बताउँछन्। यदि बिन्यामीनलाई हानि भयो भने याकूब शोकमा मर्नेछ भनेर यहूदाले व्याख्या गर्छन्। यहूदाले बिन्यामीनको ठाउँ दासको रूपमा लिने प्रस्ताव गर्छन्।</w:t>
      </w:r>
    </w:p>
    <w:p>
      <w:pPr/>
      <w:r>
        <w:rPr>
          <w:lang w:val="ne_NP" w:bidi="ne_NP"/>
        </w:rPr>
      </w:r>
      <w:r>
        <w:rPr>
          <w:lang w:val="ne_NP" w:bidi="ne_NP"/>
        </w:rPr>
        <w:t>यस कथामा यि पात्रहरु समावेश छन्:</w:t>
      </w:r>
    </w:p>
    <w:p>
      <w:pPr>
        <w:pStyle w:val="ListBullet"/>
        <w:spacing w:line="240" w:lineRule="auto"/>
        <w:ind w:left="720"/>
      </w:pPr>
      <w:r>
        <w:rPr>
          <w:lang w:val="ne_NP" w:bidi="ne_NP"/>
        </w:rPr>
      </w:r>
      <w:r>
        <w:rPr>
          <w:lang w:val="ne_NP" w:bidi="ne_NP"/>
        </w:rPr>
        <w:t>योसेफ</w:t>
      </w:r>
    </w:p>
    <w:p>
      <w:pPr>
        <w:pStyle w:val="ListBullet"/>
        <w:spacing w:line="240" w:lineRule="auto"/>
        <w:ind w:left="720"/>
      </w:pPr>
      <w:r>
        <w:rPr>
          <w:lang w:val="ne_NP" w:bidi="ne_NP"/>
        </w:rPr>
      </w:r>
      <w:r>
        <w:rPr>
          <w:lang w:val="ne_NP" w:bidi="ne_NP"/>
        </w:rPr>
        <w:t>यहूदा</w:t>
      </w:r>
    </w:p>
    <w:p>
      <w:pPr>
        <w:pStyle w:val="ListBullet"/>
        <w:spacing w:line="240" w:lineRule="auto"/>
        <w:ind w:left="720"/>
      </w:pPr>
      <w:r>
        <w:rPr>
          <w:lang w:val="ne_NP" w:bidi="ne_NP"/>
        </w:rPr>
      </w:r>
      <w:r>
        <w:rPr>
          <w:lang w:val="ne_NP" w:bidi="ne_NP"/>
        </w:rPr>
        <w:t>बिन्यामिन</w:t>
      </w:r>
    </w:p>
    <w:p>
      <w:pPr>
        <w:pStyle w:val="ListBullet"/>
        <w:spacing w:line="240" w:lineRule="auto"/>
        <w:ind w:left="720"/>
      </w:pPr>
      <w:r>
        <w:rPr>
          <w:lang w:val="ne_NP" w:bidi="ne_NP"/>
        </w:rPr>
      </w:r>
      <w:r>
        <w:rPr>
          <w:lang w:val="ne_NP" w:bidi="ne_NP"/>
        </w:rPr>
        <w:t>अन्य दाजुभाइहरू</w:t>
      </w:r>
    </w:p>
    <w:p>
      <w:pPr>
        <w:pStyle w:val="ListBullet"/>
        <w:spacing w:line="240" w:lineRule="auto"/>
        <w:ind w:left="720"/>
      </w:pPr>
      <w:r>
        <w:rPr>
          <w:lang w:val="ne_NP" w:bidi="ne_NP"/>
        </w:rPr>
      </w:r>
      <w:r>
        <w:rPr>
          <w:lang w:val="ne_NP" w:bidi="ne_NP"/>
        </w:rPr>
        <w:t>याकूबको उल्लेख गरिएको छ।</w:t>
      </w:r>
    </w:p>
    <w:p>
      <w:pPr/>
      <w:r>
        <w:rPr>
          <w:lang w:val="ne_NP" w:bidi="ne_NP"/>
        </w:rPr>
      </w:r>
      <w:r>
        <w:rPr>
          <w:lang w:val="ne_NP" w:bidi="ne_NP"/>
        </w:rPr>
        <w:t>यस सत्रमा, समूहलाई स्टोरीबोर्ड बनाउन, चित्र कोर्न वा कुनै प्रकारका हेरफेर गर्न मिल्ने वस्तुहरू (जस्तै ढुङ्गा, लठ्ठी, बच्चाहरूको खेलौनाहरू) प्रयोग गरेर कथा र त्यसमा भएका क्रियाकलापलाई दृश्यात्मक बनाउनुहोस्।</w:t>
      </w:r>
    </w:p>
    <w:p>
      <w:pPr/>
      <w:r>
        <w:rPr>
          <w:lang w:val="ne_NP" w:bidi="ne_NP"/>
        </w:rPr>
      </w:r>
      <w:r>
        <w:rPr>
          <w:lang w:val="ne_NP" w:bidi="ne_NP"/>
        </w:rPr>
        <w:t>यस दृश्यमा, योसेफले दरबारमा दाजुभाइहरूलाई भेटे। दाजुभाइहरू योसेफको अगाडि भुइँमा घोप्टो परे। ती दाजुभाइहरू भुइँमा लड्ने तरिका एउटा हिंसात्मक कार्य हो। यो साधारण झुकाइ होइन। योसेफले दाजुभाइहरूलाई आरोप लगाए। योसेफले भने, "म भविष्यवाणी गर्न सक्छु भन्ने कुरा तपाईंलाई थाहा हुनुपर्छ।"</w:t>
      </w:r>
    </w:p>
    <w:p>
      <w:pPr/>
      <w:r>
        <w:rPr>
          <w:lang w:val="ne_NP" w:bidi="ne_NP"/>
        </w:rPr>
      </w:r>
      <w:r>
        <w:rPr>
          <w:lang w:val="ne_NP" w:bidi="ne_NP"/>
        </w:rPr>
        <w:t>यहूदा दाजुभाइहरूका लागि बोल्छन्। दाजुभाइहरूले कचौरा चोरेका थिएनन्, त्यसैले दाजुभाइहरूलाई कसरी प्रतिरक्षा गर्ने वा आफ्नो निर्दोषिता प्रमाणित गर्ने थाहा छैन। यहूदाले जवाफको आवश्यकता नपर्ने एक पछि अर्को प्रश्नहरू सोध्छन्।</w:t>
      </w:r>
    </w:p>
    <w:p>
      <w:pPr/>
      <w:r>
        <w:rPr>
          <w:lang w:val="ne_NP" w:bidi="ne_NP"/>
        </w:rPr>
      </w:r>
      <w:r>
        <w:rPr>
          <w:lang w:val="ne_NP" w:bidi="ne_NP"/>
        </w:rPr>
        <w:t>रोक्नुहोस् र छलफल गर्नुहोस्: झूटो आरोप लगाइएको व्यक्तिको बारेमा एउटा कथा सुनाउनुहोस्। यो व्यक्तिले आफ्नो रक्षा गर्ने प्रयास गर्छ। विशेष गरी त्यो व्यक्तिले आफ्नो रक्षाका निम्ति बोल्ने तरिकालाई ध्यान दिनुहोस्। के उसले जवाफको आवश्यकता नपर्ने प्रश्नहरू सोध्छ वा उसले सकारात्मक भनाईहरू राख्छ?</w:t>
      </w:r>
    </w:p>
    <w:p>
      <w:pPr/>
      <w:r>
        <w:rPr>
          <w:lang w:val="ne_NP" w:bidi="ne_NP"/>
        </w:rPr>
      </w:r>
      <w:r>
        <w:rPr>
          <w:lang w:val="ne_NP" w:bidi="ne_NP"/>
        </w:rPr>
        <w:t>यहूदा भन्छन् कि परमेश्वरले तिनीहरूलाई तिनीहरूको पापका लागि सजाय दिइरहनुभएको छ। यहूदाको भनाइको तात्पर्य यो हो कि दाजुभाइहरूले पहिले योसेफसँग गलत गरेका थिए र उनीहरूले सजाय पाएका थिएनन्। अब परमेश्वरले उनीहरूलाई विगतमा उनीहरूले गरेका कामहरूकै कारणले सजाय दिइरहनुभएको छ। यहूदाले १० दाजुभाइहरूको बारेमा कुरा गरिरहेका छन् किनभने बेन्जामिन योसेफलाई दासको रूपमा बेच्ने समूहमा थिएनन्। यहूदा भन्छन् कि सबै ११ दाजुभाइहरू योसेफका दास बन्नका लागि रहनेछन्। योसेफले शपथ खाएर बोल्छन्। योसेफ भन्छन्, "यस्तो काम गर्ने विचार मबाट धेरै टाढा रहोस्।" योसेफको अर्थ निर्दोष मानिसहरूलाई सजाय दिनु परमेश्वरको व्यवस्थाको विरुद्धमा हुनेछ भन्ने हुन्छ। योसेफले बोलेको तरिकाले यो सुझावले योसेफलाई अपमानित गरेको जस्तो सुनिन्छ। कचौरासाथमा हुने व्यक्ति मात्र यहाँ रहनेछ भनेर योसेफले भन्छन्। अन्य १० जना घर जान सक्छन्।</w:t>
      </w:r>
    </w:p>
    <w:p>
      <w:pPr/>
      <w:r>
        <w:rPr>
          <w:lang w:val="ne_NP" w:bidi="ne_NP"/>
        </w:rPr>
      </w:r>
      <w:r>
        <w:rPr>
          <w:lang w:val="ne_NP" w:bidi="ne_NP"/>
        </w:rPr>
        <w:t>यहूदाले लामो भाषण सुरु गर्छन्। यहूदाले योसेफको चापलुसी गर्दै यो भाषण सुरु गर्छन्। यहूदा भन्छन् कि योसेफसँग राजाको जति शक्ति छ। यहूदाले योसेफलाई यहूदासँग नरिसाउन आग्रह गर्छन्। यहूदाले यो भन्छन् किनभने यहूदाले योसेफको योजनाबद्ध सजायलाई परिवर्तन गर्ने प्रयास गर्न लागेका छन्।</w:t>
      </w:r>
    </w:p>
    <w:p>
      <w:pPr/>
      <w:r>
        <w:rPr>
          <w:lang w:val="ne_NP" w:bidi="ne_NP"/>
        </w:rPr>
      </w:r>
      <w:r>
        <w:rPr>
          <w:lang w:val="ne_NP" w:bidi="ne_NP"/>
        </w:rPr>
        <w:t>त्यसपछि, यहूदाले योसेफलाई पारिवारिक इतिहास बताउँछन्। यहूदाले बिन्यामिन किन याकूबका लागि यति महत्त्वपूर्ण छन् भन्ने कुरा व्याख्या गर्छन्। यदि बिन्यामीनलाई केही भयो भने याकूब शोकमा मर्नेछ भनेर यहूदाले वर्णन गर्छन्। यहूदाले नै बिन्यामीनको सुरक्षाको ग्यारेन्टी गरेको कुरा यहूदा बताउँछन्। यहूदाले याकूबलाई बिन्यामिन याकूबकहाँ नै फर्काउने कुरा पक्का गर्ने प्रतिज्ञा गरे।</w:t>
      </w:r>
    </w:p>
    <w:p>
      <w:pPr/>
      <w:r>
        <w:rPr>
          <w:lang w:val="ne_NP" w:bidi="ne_NP"/>
        </w:rPr>
      </w:r>
      <w:r>
        <w:rPr>
          <w:lang w:val="ne_NP" w:bidi="ne_NP"/>
        </w:rPr>
        <w:t>रोक्नुहोस् र छलफल गर्नुहोस्: समूहलाई यहूदाको भाषण बुझ्न मद्दत गर्न, भाषणलाई दृश्यको रूपमा प्रस्तुत गर्नु राम्रो हुन सक्छ। एकजनालाई याकूब र अर्कोलाई यहूदाको रूपमा एकअर्कासँग कुरा गर्न लगाउनुहोस्, जहाँ याकूबले यहूदालाई निर्देशन र व्याख्याहरू दिइरहेका हुन्छन्। एकपटक तपाईंले यो संवाद तयार पारिसकेपछि, तपाईंले यहूदालाई योसेफको भूमिका खेल्ने व्यक्तिलाई कनानमा के भएको थियो भनेर बताउन लगाउन सक्नुहुन्छ। यहाँ लक्ष्य भनेको कनानमा याकूब र यहूदाको बीचमा के भयो भनेर बुझ्नु हो र त्यसपछि योसेफलाई यो बताउन सक्षम हुनु हो ताकि योसेफले यसलाई बुझ्न सकून्।</w:t>
      </w:r>
    </w:p>
    <w:p>
      <w:pPr/>
      <w:r>
        <w:rPr>
          <w:lang w:val="ne_NP" w:bidi="ne_NP"/>
        </w:rPr>
      </w:r>
      <w:r>
        <w:rPr>
          <w:lang w:val="ne_NP" w:bidi="ne_NP"/>
        </w:rPr>
        <w:t>यहूदाले बिन्यामीनको ठाउँ दासको रूपमा लिने प्रस्ताव गरेर आफ्नो सम्बोधन समाप्त गर्छन्। यहूदाले योसेफलाई यहूदालाई दास बन्ने अनुमति दिन र बिन्यामिनलाई याकूबकहाँ फर्किन दिनु भनेर बिन्ती गर्छ।</w:t>
      </w:r>
      <w:r>
        <w:rPr>
          <w:lang w:val="ne_NP" w:bidi="ne_NP"/>
        </w:rPr>
      </w:r>
    </w:p>
    <w:p>
      <w:pPr>
        <w:pStyle w:val="Heading3"/>
      </w:pPr>
      <w:r>
        <w:rPr>
          <w:lang w:val="ne_NP" w:bidi="ne_NP"/>
        </w:rPr>
        <w:t>Step 4</w:t>
      </w:r>
    </w:p>
    <w:p>
      <w:pPr/>
      <w:r>
        <w:rPr>
          <w:lang w:val="ne_NP" w:bidi="ne_NP"/>
        </w:rPr>
      </w:r>
      <w:r>
        <w:rPr>
          <w:lang w:val="ne_NP" w:bidi="ne_NP"/>
        </w:rPr>
        <w:t>संस्करणलाई सजिलोसँग बुझ्न पाठलाई फेरी एकपटक सुन्नुहोस्।</w:t>
      </w:r>
    </w:p>
    <w:p>
      <w:pPr/>
      <w:r>
        <w:rPr>
          <w:lang w:val="ne_NP" w:bidi="ne_NP"/>
        </w:rPr>
      </w:r>
      <w:r>
        <w:rPr>
          <w:lang w:val="ne_NP" w:bidi="ne_NP"/>
        </w:rPr>
        <w:t>यस सत्रमा, टोलीले कथालाई नाटकीय बनाउनेछ।</w:t>
      </w:r>
    </w:p>
    <w:p>
      <w:pPr/>
      <w:r>
        <w:rPr>
          <w:lang w:val="ne_NP" w:bidi="ne_NP"/>
        </w:rPr>
      </w:r>
      <w:r>
        <w:rPr>
          <w:lang w:val="ne_NP" w:bidi="ne_NP"/>
        </w:rPr>
        <w:t>यस कथामा १ दृश्य छ।</w:t>
      </w:r>
    </w:p>
    <w:p>
      <w:pPr/>
      <w:r>
        <w:rPr>
          <w:lang w:val="ne_NP" w:bidi="ne_NP"/>
        </w:rPr>
      </w:r>
      <w:r>
        <w:rPr>
          <w:lang w:val="ne_NP" w:bidi="ne_NP"/>
        </w:rPr>
        <w:t>यस कथामा यि पात्रहरु समावेश छन्:</w:t>
      </w:r>
    </w:p>
    <w:p>
      <w:pPr>
        <w:pStyle w:val="ListBullet"/>
        <w:spacing w:line="240" w:lineRule="auto"/>
        <w:ind w:left="720"/>
      </w:pPr>
      <w:r>
        <w:rPr>
          <w:lang w:val="ne_NP" w:bidi="ne_NP"/>
        </w:rPr>
      </w:r>
      <w:r>
        <w:rPr>
          <w:lang w:val="ne_NP" w:bidi="ne_NP"/>
        </w:rPr>
        <w:t>योसेफ</w:t>
      </w:r>
    </w:p>
    <w:p>
      <w:pPr>
        <w:pStyle w:val="ListBullet"/>
        <w:spacing w:line="240" w:lineRule="auto"/>
        <w:ind w:left="720"/>
      </w:pPr>
      <w:r>
        <w:rPr>
          <w:lang w:val="ne_NP" w:bidi="ne_NP"/>
        </w:rPr>
      </w:r>
      <w:r>
        <w:rPr>
          <w:lang w:val="ne_NP" w:bidi="ne_NP"/>
        </w:rPr>
        <w:t>यहूदा</w:t>
      </w:r>
    </w:p>
    <w:p>
      <w:pPr>
        <w:pStyle w:val="ListBullet"/>
        <w:spacing w:line="240" w:lineRule="auto"/>
        <w:ind w:left="720"/>
      </w:pPr>
      <w:r>
        <w:rPr>
          <w:lang w:val="ne_NP" w:bidi="ne_NP"/>
        </w:rPr>
      </w:r>
      <w:r>
        <w:rPr>
          <w:lang w:val="ne_NP" w:bidi="ne_NP"/>
        </w:rPr>
        <w:t>बिन्यामिन</w:t>
      </w:r>
    </w:p>
    <w:p>
      <w:pPr>
        <w:pStyle w:val="ListBullet"/>
        <w:spacing w:line="240" w:lineRule="auto"/>
        <w:ind w:left="720"/>
      </w:pPr>
      <w:r>
        <w:rPr>
          <w:lang w:val="ne_NP" w:bidi="ne_NP"/>
        </w:rPr>
      </w:r>
      <w:r>
        <w:rPr>
          <w:lang w:val="ne_NP" w:bidi="ne_NP"/>
        </w:rPr>
        <w:t>अन्य दाजुभाइहरू</w:t>
      </w:r>
    </w:p>
    <w:p>
      <w:pPr>
        <w:pStyle w:val="ListBullet"/>
        <w:spacing w:line="240" w:lineRule="auto"/>
        <w:ind w:left="720"/>
      </w:pPr>
      <w:r>
        <w:rPr>
          <w:lang w:val="ne_NP" w:bidi="ne_NP"/>
        </w:rPr>
      </w:r>
      <w:r>
        <w:rPr>
          <w:lang w:val="ne_NP" w:bidi="ne_NP"/>
        </w:rPr>
        <w:t>याकूबको उल्लेख गरिएको छ।</w:t>
      </w:r>
    </w:p>
    <w:p>
      <w:pPr/>
      <w:r>
        <w:rPr>
          <w:lang w:val="ne_NP" w:bidi="ne_NP"/>
        </w:rPr>
      </w:r>
      <w:r>
        <w:rPr>
          <w:lang w:val="ne_NP" w:bidi="ne_NP"/>
        </w:rPr>
        <w:t>टोलीले कथालाई दुई पटक अभिनय गर्न लगाउनुहोस्। तिनीहरूले अनुवाद गरिरहेका भाषामा अभिनय गर्नुपर्छ। पहिला, टोलीले नरोकिकन कथालाई अभिनय गर्नु। दोस्रो पटक टोलीले कथालाई अभिनय गर्दा, तिनीहरूलाई कथाको विभिन्न ठाउँहरूमा रोक्नुहोस्।</w:t>
      </w:r>
    </w:p>
    <w:p>
      <w:pPr/>
      <w:r>
        <w:rPr>
          <w:lang w:val="ne_NP" w:bidi="ne_NP"/>
        </w:rPr>
      </w:r>
      <w:r>
        <w:rPr>
          <w:lang w:val="ne_NP" w:bidi="ne_NP"/>
        </w:rPr>
        <w:t>टोलीले पहिलो पटक कथालाई अभिनय गर्दा, संवाद, प्रवाह, प्लटलाइन र कथाको कालक्रममा ध्यान दिनुहोस्। कथा वा खण्डको महत्त्वपूर्ण वा कठिन भागहरूलाई अभिनय गर्नुपर्ने र छुटाउन नहुने कुरामा ध्यान दिनुहोस्। टोलीलाई कथाका भागहरू सम्झन मद्दत गर्नुहोस्।</w:t>
      </w:r>
    </w:p>
    <w:p>
      <w:pPr/>
      <w:r>
        <w:rPr>
          <w:lang w:val="ne_NP" w:bidi="ne_NP"/>
        </w:rPr>
      </w:r>
      <w:r>
        <w:rPr>
          <w:lang w:val="ne_NP" w:bidi="ne_NP"/>
        </w:rPr>
        <w:t>यस दृश्यमा, दाजुभाइहरू योसेफको दरबारमा फिर्ता आइपुग्छन्। दाजुभाइहरू योसेफको अगाडि भुइँमा घोप्टो पर्छन्। योसेफले सबै दाजुभाइहरूलाई आरोप लगाउँछन्। यहूदाले दाजुभाइहरूका लागि जवाफ दिन्छन्। तिनीहरूको रक्षाको रूपमा, यहूदाले जवाफको आवश्यकता नपर्ने प्रश्नहरूको शृङ्खला सोध्छन्। तिनीहरूले प्याला चोरेका थिएनन्, त्यसैले दाजुभाइहरूलाई आफ्नो रक्षा कसरी गर्ने भन्ने थाहा छैन। त्यसपछि यहूदा भन्छन्, "परमेश्वरले हामीलाई हाम्रा पापका लागि सजाय दिइरहनुभएको छ।"</w:t>
      </w:r>
    </w:p>
    <w:p>
      <w:pPr/>
      <w:r>
        <w:rPr>
          <w:lang w:val="ne_NP" w:bidi="ne_NP"/>
        </w:rPr>
      </w:r>
      <w:r>
        <w:rPr>
          <w:lang w:val="ne_NP" w:bidi="ne_NP"/>
        </w:rPr>
        <w:t>कार्य रोक्नुहोस्: योसेफलाई सोध्नुहोस्, "तिनीहरूको पीडा देख्दा तपाईंलाई अब कस्तो महसुस भइरहेको छ?" तपाईंले सुन्न सक्नुहुन्छ, "यसले काम गरिरहेको छ।" मैले तिनीहरूलाई यति धेरै रिस उठाएको छु कि तिनीहरूले मलाई आफ्नो वास्तविक रूप देखाइरहेका छन्। म उनीहरू अब साँच्चै कस्ता छन् भनेर देखिरहेको छु। यो एउटा राम्रो योजना हो।" दाजुभाइहरूलाई सोध्नुहोस्, "तपाईंहरूलाई किन आफ्ना पापका लागि सजाय भइरहेको छ भन्ने महसुस हुन्छ?" तपाईंले सुन्न सक्नुहुन्छ, "हामीले योसेफलाई बेच्नु हुँदैनथ्यो।" हामीलाई यो थाहा थियो। हामीले योसेफको पछि लागेर उनलाई घर ल्याउनुपर्ने थियो। हामीले गरेनौं। अब हामीलाई वर्षौँअघि गरेका ती नराम्रा कामहरूको लागि सजाय भइरहेको छ। परमेश्वरले हामीलाई कहिल्यै सजाय दिनुभएको छैन। परमेश्वरले हामीलाई अझ धनी र बलिया हुन मद्दत गर्नुभएको छ। हामी अब देख्छौं कि हामीले गरेको कुरा परमेश्वरले बिर्सनुभएन। तर बिन्यामिन योसेफलाई बेच्ने कार्यमा सहभागी थिएनन्। बिन्यामिनलाई किन सजाय दिइँदै छ भन्ने कुरा म बुझ्न सक्दिन। "बेन्जामिनको कष्ट देखाएर मलाई सजाय दिन खोजिएको हो भन्ने मलाई लाग्छ।" नाटक फेरि सुरु गर्नुहोस्।</w:t>
      </w:r>
    </w:p>
    <w:p>
      <w:pPr/>
      <w:r>
        <w:rPr>
          <w:lang w:val="ne_NP" w:bidi="ne_NP"/>
        </w:rPr>
      </w:r>
      <w:r>
        <w:rPr>
          <w:lang w:val="ne_NP" w:bidi="ne_NP"/>
        </w:rPr>
        <w:t>यहूदा भन्छन् कि तिनीहरू सबै योसेफका दास बन्न एकसाथ फर्किएका छन्। योसेफले तिनीहरूलाई बताउँछन् कि मिश्रमा रहने एक मात्र व्यक्ति बिन्यामिन हुन्। अरू कनान फर्किन सक्छन्।</w:t>
      </w:r>
    </w:p>
    <w:p>
      <w:pPr/>
      <w:r>
        <w:rPr>
          <w:lang w:val="ne_NP" w:bidi="ne_NP"/>
        </w:rPr>
      </w:r>
      <w:r>
        <w:rPr>
          <w:lang w:val="ne_NP" w:bidi="ne_NP"/>
        </w:rPr>
        <w:t>कार्य रोक्नुहोस्: दाजुभाइहरूलाई सोध्नुहोस्, "राज्यपालले तिमीहरू घर जान सक्छौ भन्नुभएको छ। तपाईं त्यो प्रस्ताव किन स्वीकार गर्नुहुन्न?" तपाईंले सुन्न सक्नुहुन्छ, "म त्यो गर्न सक्दिन।" यदि मैले गरेँ भने मेरो बुबा शोकमा मर्नुहुनेछ। म यहाँ बस्नुपर्छ र बिन्यामीनलाई जान दिनका लागि राज्यपाललाई मनाउनुपर्छ। मैले उनलाई बिन्यामिनको ठाउँमा मलाई स्वीकार गर्न मनाउनुपर्छ।" नाटक फेरि सुरु गर्नुहोस्।</w:t>
      </w:r>
    </w:p>
    <w:p>
      <w:pPr/>
      <w:r>
        <w:rPr>
          <w:lang w:val="ne_NP" w:bidi="ne_NP"/>
        </w:rPr>
      </w:r>
      <w:r>
        <w:rPr>
          <w:lang w:val="ne_NP" w:bidi="ne_NP"/>
        </w:rPr>
        <w:t>यहूदाले लामो भाषण सुरु गर्छन्। यहूदाले पारिवारिक इतिहासको व्याख्या गर्छन्। यहूदाले बिन्यामिन किन याकूबका मनपर्ने छोरा हुन् भन्ने कुरा व्याख्या गर्छन्। यदि बिन्यामीनलाई केही भयो भने याकूब शोकमा मर्नेछ भनेर यहूदा भन्छन्। यहूदाले बताउँछन् कि यहूदाले नै बिन्यामीनको जिम्मेवारी लिएका थिए ताकि याकूबले बिन्यामीनलाई मिश्र आउन अनुमति दिऊन्। यहूदाले बिन्यामिनलाई याकूबकहाँ फर्किन अनुमति दिन र बिन्यामिनको सट्टामा आफूलाई दास बनाउन बिन्ति गर्छन्।</w:t>
      </w:r>
    </w:p>
    <w:p>
      <w:pPr/>
      <w:r>
        <w:rPr>
          <w:lang w:val="ne_NP" w:bidi="ne_NP"/>
        </w:rPr>
      </w:r>
      <w:r>
        <w:rPr>
          <w:lang w:val="ne_NP" w:bidi="ne_NP"/>
        </w:rPr>
        <w:t>कार्य रोक्नुहोस्: यहूदालाई सोध्नुहोस्, "राज्यपाललाई यी सबै कुराहरू बताउँदा तपाईंलाई कस्तो महसुस भइरहेको छ?" तपाईंले सुन्न सक्नुहुन्छ, "म पूर्ण रूपमा निराश छु।" म राज्यपाललाई दया देखाउन मनाउन सक्छु कि सक्दिन भन्ने मलाई थाहा छैन। मलाई थाहा छ कि योसेफलाई दासको रूपमा बेचिएको कुरामा म नै जिम्मेवार थिएँ र मैले यसलाई रोक्न केही गरिनँ। मैले मेरो बुबालाई योसेफको कारणले शोक गरिरहेको देखेँ। म उनलाई बिन्यामीनको लागि शोक गरिरहेको र सम्भवतः मर्न लागेको हेर्न सहन सक्दिन। सक्छु भने मैले यो रोक्नुपर्छ। मैले प्रयास गर्नुपर्छ। म गभर्नरलाई हामीमाथि दया देखाउन मनाउनका लागि आफूले सोच्न सक्ने सबै कुरा भनिरहेको छु।" योसेफलाई सोध्नुहोस्, "यहूदाको भाषण सुनेर तपाईंलाई कस्तो महसुस भइरहेको छ?" तपाईंले सुन्न सक्नुहुन्छ, "म धेरै तनावमा छु।" म आफूलाई थाम्न सकिरहेको छैन। उनले ती सबै वर्षहरू पहिले आफूले गरेका कामका लागि आफूलाई साँच्चै पछुतो भएको देखाइरहेका छन्। उनले आफू बिन्यामीनको ठाउँ लिन इच्छुक भएको कुरा देखाइरहेका छन्। उनी आफ्ना बुबाले थप कष्ट भोगुन् भन्ने चाहँदैनन्। उनीलाई थाहा छ कि उनका बुबाले बिन्यामिनलाई सबैभन्दा बढी माया गर्छन्, तर उनी ईर्ष्यालु छैनन्। यो उसमा एउटा अचम्मको परिवर्तन हो। म यो देखेर धेरै खुसी छु।" नाटक फेरि सुरु गर्नुहोस्।</w:t>
      </w:r>
      <w:r>
        <w:rPr>
          <w:lang w:val="ne_NP" w:bidi="ne_NP"/>
        </w:rPr>
      </w:r>
    </w:p>
    <w:p>
      <w:pPr>
        <w:pStyle w:val="Heading3"/>
      </w:pPr>
      <w:r>
        <w:rPr>
          <w:lang w:val="ne_NP" w:bidi="ne_NP"/>
        </w:rPr>
        <w:t>Step 5</w:t>
      </w:r>
    </w:p>
    <w:p>
      <w:pPr/>
      <w:r>
        <w:rPr>
          <w:lang w:val="ne_NP" w:bidi="ne_NP"/>
        </w:rPr>
      </w:r>
      <w:r>
        <w:rPr>
          <w:lang w:val="ne_NP" w:bidi="ne_NP"/>
        </w:rPr>
        <w:t>पाठलाई बुझ्न-सजिलो संस्करणमा एकपटक सुन्नुहोस्।</w:t>
      </w:r>
    </w:p>
    <w:p>
      <w:pPr/>
      <w:r>
        <w:rPr>
          <w:lang w:val="ne_NP" w:bidi="ne_NP"/>
        </w:rPr>
      </w:r>
      <w:r>
        <w:rPr>
          <w:lang w:val="ne_NP" w:bidi="ne_NP"/>
        </w:rPr>
        <w:t xml:space="preserve">चाँदीको कचौरा एउटा विशेष कचौरा थियो, जसलाई शकुन हेर्ने कचौरा भनिन्थ्यो। मिश्रमा भविष्य बताउन यस प्रकारको कचौरा प्रयोग गरिन्थ्यो। मिश्रवासीहरूले योसेफको कचौरा जस्तो कचौरामा पानी र तेल खन्याउँथे। तेल र पानी छुट्टिँदै गर्दा तिनीहरूले ती आकृतिहरूको अध्ययन गर्थे र भविष्य बताउँथे। योसेफसँग यस्तो कचौरा थियो। योसेफले वास्तवमा कचौरा प्रयोग गरे भन्ने कुरा हामीलाई थाहा छैन। </w:t>
      </w:r>
      <w:r>
        <w:rPr>
          <w:b/>
          <w:lang w:val="ne_NP" w:bidi="ne_NP"/>
        </w:rPr>
        <w:t>शकुन</w:t>
      </w:r>
      <w:r>
        <w:rPr>
          <w:lang w:val="ne_NP" w:bidi="ne_NP"/>
        </w:rPr>
        <w:t xml:space="preserve"> बारेमा मुख्य शब्दावलीमा छलफल गरिएको छ। तपाईंले अघिल्लो खण्डहरूमा प्रयोग गरेको शब्द प्रयोग गर्नुहोस्।</w:t>
      </w:r>
    </w:p>
    <w:p>
      <w:pPr/>
      <w:r>
        <w:rPr>
          <w:lang w:val="ne_NP" w:bidi="ne_NP"/>
        </w:rPr>
      </w:r>
      <w:r>
        <w:rPr>
          <w:lang w:val="ne_NP" w:bidi="ne_NP"/>
        </w:rPr>
        <w:t>यहाँ रोक्नुहोस् र फेरि भविष्यवाणी गर्ने कचौराको तस्वीर देखाउनुहोस्।</w:t>
      </w:r>
    </w:p>
    <w:p>
      <w:pPr/>
      <w:r>
        <w:rPr>
          <w:lang w:val="ne_NP" w:bidi="ne_NP"/>
        </w:rPr>
      </w:r>
      <w:r>
        <w:rPr>
          <w:lang w:val="ne_NP" w:bidi="ne_NP"/>
        </w:rPr>
        <w:t xml:space="preserve">यहूदाले योसेफसँग कुरा गर्दा आफूलाई </w:t>
      </w:r>
      <w:r>
        <w:rPr>
          <w:b/>
          <w:lang w:val="ne_NP" w:bidi="ne_NP"/>
        </w:rPr>
        <w:t>नोकर</w:t>
      </w:r>
      <w:r>
        <w:rPr>
          <w:lang w:val="ne_NP" w:bidi="ne_NP"/>
        </w:rPr>
        <w:t xml:space="preserve"> वा </w:t>
      </w:r>
      <w:r>
        <w:rPr>
          <w:b/>
          <w:lang w:val="ne_NP" w:bidi="ne_NP"/>
        </w:rPr>
        <w:t>दास</w:t>
      </w:r>
      <w:r>
        <w:rPr>
          <w:lang w:val="ne_NP" w:bidi="ne_NP"/>
        </w:rPr>
        <w:t xml:space="preserve"> भन्छ। यहूदाले योसेफलाई गरेको भाषणमा यो शब्द धेरै पटक प्रयोग गर्छन्। नोकर र दासको बारेमा मुख्य शब्दावलीमा छलफल गरिएको छ। यहाँ यहूदाले आदर देखाउन र आफूले कुरा गरिरहेको व्यक्तिको आफूभन्दा उच्च पद वा बढी अधिकार छ भन्ने कुरा संकेत गर्न यो शब्द प्रयोग गरिरहेका छन्। मिश्रका राज्यपालको रूपमा योसेफको पद यहूदाको भन्दा उच्च छ। तपाईंले अघिल्लो खण्डहरूमा प्रयोग गर्नुभएको नोकरका लागि त्यही शब्द प्रयोग गर्नुहोस्।</w:t>
      </w:r>
    </w:p>
    <w:p>
      <w:pPr/>
      <w:r>
        <w:rPr>
          <w:lang w:val="ne_NP" w:bidi="ne_NP"/>
        </w:rPr>
      </w:r>
      <w:r>
        <w:rPr>
          <w:lang w:val="ne_NP" w:bidi="ne_NP"/>
        </w:rPr>
        <w:t xml:space="preserve">यहूदा भन्छन्, "परमेश्वरले हामीलाई हाम्रा पापका लागि सजाय दिइरहनुभएको छ।" परमेश्वरका लागि प्रयोग गरिएको शब्द परमेश्वरको सामान्य नाम हो। </w:t>
      </w:r>
      <w:r>
        <w:rPr>
          <w:b/>
          <w:lang w:val="ne_NP" w:bidi="ne_NP"/>
        </w:rPr>
        <w:t>परमेश्वर</w:t>
      </w:r>
      <w:r>
        <w:rPr>
          <w:lang w:val="ne_NP" w:bidi="ne_NP"/>
        </w:rPr>
        <w:t xml:space="preserve">को बारेमा मुख्य शब्दावलीमा छलफल गरिएको छ। तपाईंले अघिल्लो खण्डहरूमा प्रयोग गरेको शब्द नै प्रयोग गर्नुहोस्। </w:t>
      </w:r>
      <w:r>
        <w:rPr>
          <w:b/>
          <w:lang w:val="ne_NP" w:bidi="ne_NP"/>
        </w:rPr>
        <w:t>पाप</w:t>
      </w:r>
      <w:r>
        <w:rPr>
          <w:lang w:val="ne_NP" w:bidi="ne_NP"/>
        </w:rPr>
        <w:t xml:space="preserve"> को बारेमा मुख्य शब्दावलीमा छलफल गरिएको छ। तपाईंले अघिल्लो खण्डहरूमा प्रयोग गर्नुभएको पापका लागि त्यही शब्द प्रयोग गर्नुहोस्।</w:t>
      </w:r>
    </w:p>
    <w:p>
      <w:pPr/>
      <w:r>
        <w:rPr>
          <w:lang w:val="ne_NP" w:bidi="ne_NP"/>
        </w:rPr>
      </w:r>
      <w:r>
        <w:rPr>
          <w:lang w:val="ne_NP" w:bidi="ne_NP"/>
        </w:rPr>
        <w:t>“तपाईंले फेरि मेरो अनुहार कहिल्यै देख्नुहुने छैन” एउटा यस्तो शब्दचित्र हो जसको अर्थ तपाईंले मलाई फेरि व्यक्तिगत रूपमा भेट्नुहुने छैन भन्ने हुन्छ। हामी फेरि प्रत्यक्ष भेट्ने छैनौं।</w:t>
      </w:r>
    </w:p>
    <w:p>
      <w:pPr/>
      <w:r>
        <w:rPr>
          <w:lang w:val="ne_NP" w:bidi="ne_NP"/>
        </w:rPr>
      </w:r>
      <w:r>
        <w:rPr>
          <w:lang w:val="ne_NP" w:bidi="ne_NP"/>
        </w:rPr>
        <w:t>यहूदाले योसेफसँग कुरा गर्दा "मेरो प्रभु" भन्ने शब्द प्रयोग गर्छन्। यो एउटा व्यक्तिले उच्च पद वा अधिकारको व्यक्तिसँग कुरा गर्दा प्रयोग गर्ने आदरार्थी शब्द हो। अन्य अभिव्यक्तिहरू मालिक वा महोदय हुन सक्छन्। तपाईंले अघिल्लो खण्डहरूमा प्रयोग गर्नुभएको मेरो मालिकका लागि त्यही अनुवाद प्रयोग गर्नुहोस्।</w:t>
      </w:r>
    </w:p>
    <w:p>
      <w:pPr/>
      <w:r>
        <w:rPr>
          <w:lang w:val="ne_NP" w:bidi="ne_NP"/>
        </w:rPr>
      </w:r>
      <w:r>
        <w:rPr>
          <w:lang w:val="ne_NP" w:bidi="ne_NP"/>
        </w:rPr>
        <w:t>यहूदा भन्छन् कि यदि बिन्यामीनलाई कुनै हानि भयो भने, यसले शोकाकुल, फुलेको कपाल भएको मानिसलाई चिहानमा पुर्याउनेछ। यो कसैलाई मर्न लगाउने शब्द-चित्र हो। यहूदा भन्दैछन् कि वृद्ध भइसकेका याकूबको शोकले मृत्यु हुनेछ।</w:t>
      </w:r>
    </w:p>
    <w:p>
      <w:pPr/>
      <w:r>
        <w:rPr>
          <w:lang w:val="ne_NP" w:bidi="ne_NP"/>
        </w:rPr>
      </w:r>
      <w:r>
        <w:rPr>
          <w:lang w:val="ne_NP" w:bidi="ne_NP"/>
        </w:rPr>
        <w:t xml:space="preserve">यहूदाले बिन्यामीनको ठाउँमा योसेफको </w:t>
      </w:r>
      <w:r>
        <w:rPr>
          <w:b/>
          <w:lang w:val="ne_NP" w:bidi="ne_NP"/>
        </w:rPr>
        <w:t>दास</w:t>
      </w:r>
      <w:r>
        <w:rPr>
          <w:lang w:val="ne_NP" w:bidi="ne_NP"/>
        </w:rPr>
        <w:t xml:space="preserve"> बन्ने प्रस्ताव गर्छन्। दासको बारेमा मुख्य शब्दावलीमा छलफल गरिएको छ। तपाईंले अघिल्लो खण्डहरूमा प्रयोग गर्नुभएको दासका लागि त्यही शब्द प्रयोग गर्नुहोस्। यो पनि त्यही शब्द हो जुन कथामा अघि नोकरका लागि प्रयोग गरिएको छ। यी दुई शब्दहरूको एउटै अर्थ छ।</w:t>
      </w:r>
      <w:r>
        <w:rPr>
          <w:lang w:val="ne_NP" w:bidi="ne_NP"/>
        </w:rPr>
      </w:r>
    </w:p>
    <w:p>
      <w:pPr>
        <w:pStyle w:val="Heading3"/>
      </w:pPr>
      <w:r>
        <w:rPr>
          <w:lang w:val="ne_NP" w:bidi="ne_NP"/>
        </w:rPr>
        <w:t>Step 6</w:t>
      </w:r>
    </w:p>
    <w:p>
      <w:pPr/>
      <w:r>
        <w:rPr>
          <w:lang w:val="ne_NP" w:bidi="ne_NP"/>
        </w:rPr>
      </w:r>
      <w:r>
        <w:rPr>
          <w:lang w:val="ne_NP" w:bidi="ne_NP"/>
        </w:rPr>
        <w:t>अनुवादलाई सजिलोसँग बुझ्न यस खण्डको श्रव्य संस्करण सुन्‍नुहोस्।</w:t>
      </w:r>
    </w:p>
    <w:p>
      <w:pPr/>
      <w:r>
        <w:rPr>
          <w:lang w:val="ne_NP" w:bidi="ne_NP"/>
        </w:rPr>
      </w:r>
      <w:r>
        <w:rPr>
          <w:lang w:val="ne_NP" w:bidi="ne_NP"/>
        </w:rPr>
        <w:t>यस सत्रमा, एउटा समूहको रूपमा तपाईंको आफ्नै भाषामा खण्डलाई पुन: भन्न लगाउनुहोस्।</w:t>
      </w:r>
    </w:p>
    <w:p>
      <w:pPr/>
      <w:r>
        <w:rPr>
          <w:lang w:val="ne_NP" w:bidi="ne_NP"/>
        </w:rPr>
      </w:r>
      <w:r>
        <w:rPr>
          <w:lang w:val="ne_NP" w:bidi="ne_NP"/>
        </w:rPr>
        <w:t>पहिला, सम्पूर्ण समूहले खण्डलाई तपाईंको आफ्नै भाषामा बताउन अभ्यास गर्नुपर्छ। तपाईंले अघिल्लो चरणहरूमा निर्णय गर्नुभएको कुराहरू जस्तै कालक्रम, शब्दहरू, वाक्यांशहरू, भावनाहरू, वा तपाईंले छलफल गर्नुभएको अन्य कुराहरू यसमा समावेश गर्नलाई सम्झनुहोस्।</w:t>
      </w:r>
    </w:p>
    <w:p>
      <w:pPr/>
      <w:r>
        <w:rPr>
          <w:lang w:val="ne_NP" w:bidi="ne_NP"/>
        </w:rPr>
      </w:r>
      <w:r>
        <w:rPr>
          <w:lang w:val="ne_NP" w:bidi="ne_NP"/>
        </w:rPr>
        <w:t>एउटा समूहको सदस्यले खण्डका केही वाक्यहरू भन्नुपर्छ र रोकिनु पर्छ। समूहको अर्को सदस्यले खण्डको अर्को भाग भन्नु पर्छ र रोकिनु पर्छ। समूहले सम्पूर्ण खण्डलाई पुन: नभन्दासम्म यो गर्नुहोस्। यस चरणमा समूहका सदस्यहरूले एक अर्कालाई सच्याउन सक्छन्।</w:t>
      </w:r>
    </w:p>
    <w:p>
      <w:pPr/>
      <w:r>
        <w:rPr>
          <w:lang w:val="ne_NP" w:bidi="ne_NP"/>
        </w:rPr>
      </w:r>
      <w:r>
        <w:rPr>
          <w:lang w:val="ne_NP" w:bidi="ne_NP"/>
        </w:rPr>
        <w:t xml:space="preserve">अडियो रोक्‍नुहोस्। </w:t>
      </w:r>
    </w:p>
    <w:p>
      <w:pPr/>
      <w:r>
        <w:rPr>
          <w:lang w:val="ne_NP" w:bidi="ne_NP"/>
        </w:rPr>
      </w:r>
      <w:r>
        <w:rPr>
          <w:lang w:val="ne_NP" w:bidi="ne_NP"/>
        </w:rPr>
        <w:t>अर्को पटक, समूहको प्रत्येक सदस्यले कम्तिमा पनि एकचोटि सम्पूर्ण खण्डलाई नरोकी भन्नुपर्छ। समूहको सदस्यले खण्डलाई सम्झन मद्दत गर्न कुनैपनि वस्तुहरू, चालहरू, वा तिनीहरूको स्टोरीबोर्ड प्रयोग गर्न सक्छन्।</w:t>
      </w:r>
    </w:p>
    <w:p>
      <w:pPr/>
      <w:r>
        <w:rPr>
          <w:lang w:val="ne_NP" w:bidi="ne_NP"/>
        </w:rPr>
      </w:r>
      <w:r>
        <w:rPr>
          <w:lang w:val="ne_NP" w:bidi="ne_NP"/>
        </w:rPr>
        <w:t xml:space="preserve">अडियो रोक्‍नुहोस्। </w:t>
      </w:r>
    </w:p>
    <w:p>
      <w:pPr/>
      <w:r>
        <w:rPr>
          <w:lang w:val="ne_NP" w:bidi="ne_NP"/>
        </w:rPr>
      </w:r>
      <w:r>
        <w:rPr>
          <w:lang w:val="ne_NP" w:bidi="ne_NP"/>
        </w:rPr>
        <w:t>त्यसपछि, तपाईंलाई सबैभन्दा बढी मनपरेको खण्डको संस्करण कस्को हो समूहले निर्णय गर्न सक्छ। तपाईंले एउटा समूहको सदस्यले एउटा दृश्य बताएको तरिका मनपर्यो तर तपाईंले अर्को दृश्य अर्कै समूहको सदस्यले बताएको तरिका मनपर्यो भनेर निर्णय गर्न सक्नुहुन्छ।</w:t>
      </w:r>
    </w:p>
    <w:p>
      <w:pPr/>
      <w:r>
        <w:rPr>
          <w:lang w:val="ne_NP" w:bidi="ne_NP"/>
        </w:rPr>
      </w:r>
      <w:r>
        <w:rPr>
          <w:lang w:val="ne_NP" w:bidi="ne_NP"/>
        </w:rPr>
        <w:t xml:space="preserve">अडियो रोक्‍नुहोस्। </w:t>
      </w:r>
    </w:p>
    <w:p>
      <w:pPr/>
      <w:r>
        <w:rPr>
          <w:lang w:val="ne_NP" w:bidi="ne_NP"/>
        </w:rPr>
      </w:r>
      <w:r>
        <w:rPr>
          <w:lang w:val="ne_NP" w:bidi="ne_NP"/>
        </w:rPr>
        <w:t>अन्तमा, समूहले सबैजना सहमत हुने खण्डको अन्तिम संस्करणलाई सँगै राख्न सक्छन्। समूहको प्रत्येक सदस्यले यस खण्डको अन्तिम संस्करण सुनाउने अभ्यास गर्नुपर्छ।</w:t>
      </w:r>
      <w:r>
        <w:rPr>
          <w:lang w:val="ne_NP" w:bidi="ne_NP"/>
        </w:rPr>
      </w:r>
      <w:r>
        <w:rPr>
          <w:lang w:val="ne_NP" w:bidi="ne_NP"/>
        </w:rPr>
      </w:r>
    </w:p>
    <w:p>
      <w:pPr/>
      <w:r>
        <w:rPr>
          <w:lang w:val="ne_NP" w:bidi="ne_NP"/>
        </w:rPr>
      </w:r>
    </w:p>
    <w:p>
      <w:pPr>
        <w:pStyle w:val="Heading2"/>
      </w:pPr>
      <w:r>
        <w:rPr>
          <w:lang w:val="ne_NP" w:bidi="ne_NP"/>
        </w:rPr>
        <w:t>Genesis 45:1–28</w:t>
      </w:r>
      <w:r>
        <w:rPr>
          <w:lang w:val="ne_NP" w:bidi="ne_NP"/>
        </w:rPr>
      </w:r>
    </w:p>
    <w:p>
      <w:pPr>
        <w:pStyle w:val="Heading3"/>
      </w:pPr>
      <w:r>
        <w:rPr>
          <w:lang w:val="ne_NP" w:bidi="ne_NP"/>
        </w:rPr>
        <w:t>Step 1</w:t>
      </w:r>
    </w:p>
    <w:p>
      <w:pPr/>
      <w:r>
        <w:rPr>
          <w:lang w:val="ne_NP" w:bidi="ne_NP"/>
        </w:rPr>
      </w:r>
      <w:r>
        <w:rPr>
          <w:lang w:val="ne_NP" w:bidi="ne_NP"/>
        </w:rPr>
        <w:t>उत्पत्ति ४५:१–२८ सुन्नुहोस् र यसलाई आफ्नो हृदयमा राख्नुहोस्। पाठलाई तीन पटक सुन्नुहोस् (सम्भव छ भने तीन फरक अनुवादहरूमा)। त्यसपछि टोलीले निम्न प्रश्नहरूको छलफल गर्नुहोस:</w:t>
      </w:r>
    </w:p>
    <w:p>
      <w:pPr>
        <w:pStyle w:val="ListBullet"/>
        <w:spacing w:line="240" w:lineRule="auto"/>
        <w:ind w:left="720"/>
      </w:pPr>
      <w:r>
        <w:rPr>
          <w:lang w:val="ne_NP" w:bidi="ne_NP"/>
        </w:rPr>
      </w:r>
      <w:r>
        <w:rPr>
          <w:lang w:val="ne_NP" w:bidi="ne_NP"/>
        </w:rPr>
        <w:t>यो खण्डमा तपाईंलाई के मन पर्‍यो?</w:t>
      </w:r>
    </w:p>
    <w:p>
      <w:pPr>
        <w:pStyle w:val="ListBullet"/>
        <w:spacing w:line="240" w:lineRule="auto"/>
        <w:ind w:left="720"/>
      </w:pPr>
      <w:r>
        <w:rPr>
          <w:lang w:val="ne_NP" w:bidi="ne_NP"/>
        </w:rPr>
      </w:r>
      <w:r>
        <w:rPr>
          <w:lang w:val="ne_NP" w:bidi="ne_NP"/>
        </w:rPr>
        <w:t>तपाईलाई के मन परेन वा के बुझ्नुभएन?</w:t>
      </w:r>
    </w:p>
    <w:p>
      <w:pPr>
        <w:pStyle w:val="ListBullet"/>
        <w:spacing w:line="240" w:lineRule="auto"/>
        <w:ind w:left="720"/>
      </w:pPr>
      <w:r>
        <w:rPr>
          <w:lang w:val="ne_NP" w:bidi="ne_NP"/>
        </w:rPr>
      </w:r>
      <w:r>
        <w:rPr>
          <w:lang w:val="ne_NP" w:bidi="ne_NP"/>
        </w:rPr>
        <w:t>यो कथाले हामीलाई परमेश्वरको बारेमा के भन्छ?</w:t>
      </w:r>
    </w:p>
    <w:p>
      <w:pPr>
        <w:pStyle w:val="ListBullet"/>
        <w:spacing w:line="240" w:lineRule="auto"/>
        <w:ind w:left="720"/>
      </w:pPr>
      <w:r>
        <w:rPr>
          <w:lang w:val="ne_NP" w:bidi="ne_NP"/>
        </w:rPr>
      </w:r>
      <w:r>
        <w:rPr>
          <w:lang w:val="ne_NP" w:bidi="ne_NP"/>
        </w:rPr>
        <w:t>यो खण्डले मानिसबारे हामीलाई के भन्दछ?</w:t>
      </w:r>
    </w:p>
    <w:p>
      <w:pPr>
        <w:pStyle w:val="ListBullet"/>
        <w:spacing w:line="240" w:lineRule="auto"/>
        <w:ind w:left="720"/>
      </w:pPr>
      <w:r>
        <w:rPr>
          <w:lang w:val="ne_NP" w:bidi="ne_NP"/>
        </w:rPr>
      </w:r>
      <w:r>
        <w:rPr>
          <w:lang w:val="ne_NP" w:bidi="ne_NP"/>
        </w:rPr>
        <w:t>यो खण्डले कसरी हाम्रो दैनिक जीवनलाई प्रभाव पार्छ?</w:t>
      </w:r>
    </w:p>
    <w:p>
      <w:pPr>
        <w:pStyle w:val="ListBullet"/>
        <w:spacing w:line="240" w:lineRule="auto"/>
        <w:ind w:left="720"/>
      </w:pPr>
      <w:r>
        <w:rPr>
          <w:lang w:val="ne_NP" w:bidi="ne_NP"/>
        </w:rPr>
      </w:r>
      <w:r>
        <w:rPr>
          <w:lang w:val="ne_NP" w:bidi="ne_NP"/>
        </w:rPr>
        <w:t>यो कथा सुन्नु पर्ने तपाईंले चिन्नुभएको व्यक्ति को हुनुहुन्छ?</w:t>
      </w:r>
      <w:r>
        <w:rPr>
          <w:lang w:val="ne_NP" w:bidi="ne_NP"/>
        </w:rPr>
      </w:r>
    </w:p>
    <w:p>
      <w:pPr>
        <w:pStyle w:val="Heading3"/>
      </w:pPr>
      <w:r>
        <w:rPr>
          <w:lang w:val="ne_NP" w:bidi="ne_NP"/>
        </w:rPr>
        <w:t>Step 2</w:t>
      </w:r>
    </w:p>
    <w:p>
      <w:pPr/>
      <w:r>
        <w:rPr>
          <w:lang w:val="ne_NP" w:bidi="ne_NP"/>
        </w:rPr>
      </w:r>
      <w:r>
        <w:rPr>
          <w:lang w:val="ne_NP" w:bidi="ne_NP"/>
        </w:rPr>
        <w:t>मञ्चको तयारी</w:t>
      </w:r>
    </w:p>
    <w:p>
      <w:pPr/>
      <w:r>
        <w:rPr>
          <w:lang w:val="ne_NP" w:bidi="ne_NP"/>
        </w:rPr>
      </w:r>
      <w:r>
        <w:rPr>
          <w:lang w:val="ne_NP" w:bidi="ne_NP"/>
        </w:rPr>
        <w:t>उत्पत्ति ४५:१–२८</w:t>
      </w:r>
    </w:p>
    <w:p>
      <w:pPr/>
      <w:r>
        <w:rPr>
          <w:lang w:val="ne_NP" w:bidi="ne_NP"/>
        </w:rPr>
      </w:r>
      <w:r>
        <w:rPr>
          <w:lang w:val="ne_NP" w:bidi="ne_NP"/>
        </w:rPr>
        <w:t>पाठलाई बुझ्न-सजिलो संस्करणमा एकपटक सुन्नुहोस्।</w:t>
      </w:r>
    </w:p>
    <w:p>
      <w:pPr/>
      <w:r>
        <w:rPr>
          <w:lang w:val="ne_NP" w:bidi="ne_NP"/>
        </w:rPr>
      </w:r>
      <w:r>
        <w:rPr>
          <w:lang w:val="ne_NP" w:bidi="ne_NP"/>
        </w:rPr>
        <w:t>अघिल्लो खण्डमा, योसेफले दाजुभाइहरूलाई योसेफको चाँदीको कचौरा चोरेको आरोप लगाए। नोकरले बिन्यामिनको अनाजको बोरामा कचौरा भेटेपछि दाजुभाइहरू सबै योसेफलाई भेट्न फर्केर आए। योसेफले यहूदाले पारिवारिक अवस्थाको व्याख्या गरेको कुरा सुनेका छन्। यो खण्ड योसेफको कथालाई जारी राख्ने एउटा कथात्मक विवरण हो।</w:t>
      </w:r>
    </w:p>
    <w:p>
      <w:pPr/>
      <w:r>
        <w:rPr>
          <w:lang w:val="ne_NP" w:bidi="ne_NP"/>
        </w:rPr>
      </w:r>
      <w:r>
        <w:rPr>
          <w:lang w:val="ne_NP" w:bidi="ne_NP"/>
        </w:rPr>
        <w:t>योसेफले अब यो सहन सकेनन्। यसको अर्थ योसेफले अब आफ्ना भावनाहरू थाम्न सकेनन्। योसेफले सबै मिश्रका नोकरहरूलाई कोठाबाट बाहिर पठाए। योसेफले आफ्ना दाजुभाइहरूलाई आफू योसेफ भएको कुरा बताए। योसेफ भक्कानिएर रोए। यो योसेफले अब आफ्नो भावना नियन्त्रण गर्न नसक्ने कुरा बताउने शब्द-तस्वीर हो। योसेफ यति ठूलो स्वरमा वा यस्तो हल्लाका साथ रोए कि कोठा बाहिरका मानिसहरूले पनि सुन्न सके। योसेफ रोइरहेको खबर राजाकहाँ पुग्यो।</w:t>
      </w:r>
    </w:p>
    <w:p>
      <w:pPr/>
      <w:r>
        <w:rPr>
          <w:lang w:val="ne_NP" w:bidi="ne_NP"/>
        </w:rPr>
      </w:r>
      <w:r>
        <w:rPr>
          <w:lang w:val="ne_NP" w:bidi="ne_NP"/>
        </w:rPr>
        <w:t>योसेफले आफ्ना दाजुभाइहरूलाई भने, "म योसेफ हुँ। के मेरो बुबा अझै जीवितै हुनुहुन्छ?" दाजुभाइहरू जवाफ दिन असमर्थ भए। तिनीहरू मौन थिए। विभिन्न अनुवादहरूले दाजुभाइहरूले महसुस गरिरहेका भावनाहरूलाई वर्णन गर्न विभिन्न शब्दहरू प्रयोग गर्छन्। दाजुभाइहरू स्तब्ध, त्रसित वा निराश भएका थिए। योसेफले सबै सेवकहरूलाई बाहिर पठाएका छन्। त्यहाँ दुभाषेको कुनै उल्लेख छैन। धेरैजसो मानिसहरू योसेफले आफ्ना दाजुभाइहरूसँग हिब्रू भाषामा कुरा गर्न थाल्छन् भन्ने कुरामा विश्वास गर्छन्।</w:t>
      </w:r>
    </w:p>
    <w:p>
      <w:pPr/>
      <w:r>
        <w:rPr>
          <w:lang w:val="ne_NP" w:bidi="ne_NP"/>
        </w:rPr>
      </w:r>
      <w:r>
        <w:rPr>
          <w:lang w:val="ne_NP" w:bidi="ne_NP"/>
        </w:rPr>
        <w:t>रोक्नुहोस् र छलफल गर्नुहोस्: वर्षौँअघि तपाईंले नराम्रो व्यवहार गर्नुभएको कुनै व्यक्तिसँगको भेटको कथा सुनाउनुहोस्। अहिले यो व्यक्ति शक्तिशाली पदमा छ। तपाईंले यस व्यक्तिलाई भेट्दै हुनुहुन्छ। अर्को मानिसलाई अन्याय गर्ने व्यक्तिको भावनाहरूको वर्णन गर्नुहोस्।</w:t>
      </w:r>
    </w:p>
    <w:p>
      <w:pPr/>
      <w:r>
        <w:rPr>
          <w:lang w:val="ne_NP" w:bidi="ne_NP"/>
        </w:rPr>
      </w:r>
      <w:r>
        <w:rPr>
          <w:lang w:val="ne_NP" w:bidi="ne_NP"/>
        </w:rPr>
        <w:t>योसेफले दाजुभाइहरूलाई नजिकै आउन लगाउँछन्। त्यसपछि योसेफले दाजुभाइहरूलाई भन्छन् कि यी सबै कुराहरू गराउने परमेश्वर नै हुनुहुन्छ। परमेश्वरले योसेफको परिवारको जीवन बचाउन योसेफलाई मिश्रमा ल्याउनुभयो। योसेफ भन्छन् कि अनिकाल अझै ५ वर्षसम्म जारी रहनेछ र गम्भीर हुनेछ। योसेफ भन्छन् कि अनिकाल यति भयानक हुनेछ कि त्यहाँ जोत्ने वा कटनी गर्ने कार्य हुने छैन। जमिनको जोताइले बीउ रोप्नका लागि जमिन तयार पार्छ। योसेफले भनिरहेका छन् कि खेत जोत्नुको कुनै अर्थ हुनेछैन किनभने रोपिएको केही पनि उम्रने छैन। कुनै फसल हुने छैन।</w:t>
      </w:r>
    </w:p>
    <w:p>
      <w:pPr/>
      <w:r>
        <w:rPr>
          <w:lang w:val="ne_NP" w:bidi="ne_NP"/>
        </w:rPr>
      </w:r>
      <w:r>
        <w:rPr>
          <w:lang w:val="ne_NP" w:bidi="ne_NP"/>
        </w:rPr>
        <w:t>रोक्नुहोस् र छलफल गर्नुहोस्: तपाईंको क्षेत्रमा भएको अनिकालको वर्णन गर्नुहोस्। मानिसहरूले कहिले र कसरी आफ्ना खेतहरू तयार गरे?</w:t>
      </w:r>
    </w:p>
    <w:p>
      <w:pPr/>
      <w:r>
        <w:rPr>
          <w:lang w:val="ne_NP" w:bidi="ne_NP"/>
        </w:rPr>
      </w:r>
      <w:r>
        <w:rPr>
          <w:lang w:val="ne_NP" w:bidi="ne_NP"/>
        </w:rPr>
        <w:t>खेतमा प्रयोग गरिने हलोको तस्वीर देखाउनुहोस्।</w:t>
      </w:r>
    </w:p>
    <w:p>
      <w:pPr/>
      <w:r>
        <w:rPr>
          <w:lang w:val="ne_NP" w:bidi="ne_NP"/>
        </w:rPr>
      </w:r>
      <w:r>
        <w:rPr>
          <w:lang w:val="ne_NP" w:bidi="ne_NP"/>
        </w:rPr>
        <w:t>खेतमा प्रयोग भइरहेको कोदालोको तस्वीर देखाउनुहोस्।</w:t>
      </w:r>
    </w:p>
    <w:p>
      <w:pPr/>
      <w:r>
        <w:rPr>
          <w:lang w:val="ne_NP" w:bidi="ne_NP"/>
        </w:rPr>
      </w:r>
      <w:r>
        <w:rPr>
          <w:lang w:val="ne_NP" w:bidi="ne_NP"/>
        </w:rPr>
        <w:t>योसेफ भन्छन् कि परमेश्वरले नै उनलाई मिश्रको राज्यपाल बनाउनुभएको हो। परमेश्वरले प्रबन्ध गर्नुभएका सबै कुराको व्याख्या गरेपछि, योसेफले आफ्ना दाजुभाइहरूलाई आफ्नो पदको बारेमा बताए। योसेफ भन्छन् कि योसेफ राजाका लागि पिता, सम्पूर्ण दरबारका प्रबन्धक र मिश्रका राज्यपाल हुन्। जब योसेफले योसेफ राजाका पिता हुन् भन्छन्, तब योसेफको अर्थ योसेफ राजाका एक महत्त्वपूर्ण सल्लाहकार हुन् भन्ने हुन्छ। राजाले योसेफलाई मिश्रको राज्यपालको पदमा पदोन्नति गरे। योसेफ राजाको दरबारका प्रबन्धक पनि हुन् भन्ने कुराको यो पहिलो उल्लेख हो। मिश्रमा योसेफको ज्यादै शक्तिशाली पद छ भनेर योसेफले आफ्ना दाजुभाइहरूलाई बताइरहेका छन्। योसेफले तिनीहरूको हेरचाह गर्न सक्छन्। योसेफले यी सबै कुराहरू गराउनुहुने परमेश्वर नै हुनुहुन्छ भन्ने कुरा व्याख्या गर्छन्।</w:t>
      </w:r>
    </w:p>
    <w:p>
      <w:pPr/>
      <w:r>
        <w:rPr>
          <w:lang w:val="ne_NP" w:bidi="ne_NP"/>
        </w:rPr>
      </w:r>
      <w:r>
        <w:rPr>
          <w:lang w:val="ne_NP" w:bidi="ne_NP"/>
        </w:rPr>
        <w:t>योसेफले दाजुभाइहरूलाई घरमा गएर उनीहरूका बुबा, परिवार र उनीहरूको आफ्ना सबै थोक लिएर आउनु भन्छन्। तिनीहरू मिश्रमा आउनुपर्छ र गोशेन भनिने एउटा विशेष ठाउँमा बस्नुपर्छ। योसेफले दाजुभाइहरूलाई आफूले तिनीहरू सबैको हेरचाह गर्ने कुरा बताउँछन्।</w:t>
      </w:r>
    </w:p>
    <w:p>
      <w:pPr/>
      <w:r>
        <w:rPr>
          <w:lang w:val="ne_NP" w:bidi="ne_NP"/>
        </w:rPr>
      </w:r>
      <w:r>
        <w:rPr>
          <w:lang w:val="ne_NP" w:bidi="ne_NP"/>
        </w:rPr>
        <w:t>नक्सामा गोशेनको क्षेत्र चिन्ह लगाइएको मिश्र र कनानको नक्सा देखाउनुहोस्।</w:t>
      </w:r>
    </w:p>
    <w:p>
      <w:pPr/>
      <w:r>
        <w:rPr>
          <w:lang w:val="ne_NP" w:bidi="ne_NP"/>
        </w:rPr>
      </w:r>
      <w:r>
        <w:rPr>
          <w:lang w:val="ne_NP" w:bidi="ne_NP"/>
        </w:rPr>
        <w:t>योसेफले याकूबलाई "मेरो बुबा" भनेर उल्लेख गर्छन्। याकूब यी सबै १२ मानिसहरूका पिता हुन्।</w:t>
      </w:r>
    </w:p>
    <w:p>
      <w:pPr/>
      <w:r>
        <w:rPr>
          <w:lang w:val="ne_NP" w:bidi="ne_NP"/>
        </w:rPr>
      </w:r>
      <w:r>
        <w:rPr>
          <w:lang w:val="ne_NP" w:bidi="ne_NP"/>
        </w:rPr>
        <w:t>रोक्नुहोस् र धेरै छोराहरू भएको एक मानिसको बारेमा एउटा कथा सुनाउनुहोस्। छोराहरूले आफ्नो बुबालाई कसरी उल्लेख गर्छन्? छोराहरूले बुबाको बारेमा कुरा गर्दा "मेरो बुबा" वा "हाम्रो बुबा" के भन्छन्, त्यसमा ध्यान दिनुहोस्।</w:t>
      </w:r>
    </w:p>
    <w:p>
      <w:pPr/>
      <w:r>
        <w:rPr>
          <w:lang w:val="ne_NP" w:bidi="ne_NP"/>
        </w:rPr>
      </w:r>
      <w:r>
        <w:rPr>
          <w:lang w:val="ne_NP" w:bidi="ne_NP"/>
        </w:rPr>
        <w:t>योसेफले दाजुभाइहरूसँगको कुरालाई जारी राख्छन्। दाजुभाइहरूले केही भनेका छैनन्। योसेफले उनीहरूलाई योसेफ नै वास्तवमा उनीहरूको भाइ योसेफ हो भनेर विश्वस्त पार्ने प्रयास गरिरहन्छन्। योसेफले बिन्यामीनलाई चुम्बन गरे। योसेफले अन्य १० जना दाजुभाइहरूमध्ये प्रत्येकलाई चुम्बन गरे। यदि तपाईंको संस्कृतिमा पुरुषहरूबीच स्नेह देखाउन चुम्बन गर्ने चलन छैन भने, तपाईंले उनीहरूले अँगालो हाले भन्न सक्नुहुन्छ। योसेफ आनन्दले रुए। अन्तमा, दाजुभाइहरूले योसेफसँग खुलेर कुरा गर्न थाले।</w:t>
      </w:r>
    </w:p>
    <w:p>
      <w:pPr/>
      <w:r>
        <w:rPr>
          <w:lang w:val="ne_NP" w:bidi="ne_NP"/>
        </w:rPr>
      </w:r>
      <w:r>
        <w:rPr>
          <w:lang w:val="ne_NP" w:bidi="ne_NP"/>
        </w:rPr>
        <w:t>योसेफका दाजुभाइहरू आएका थिए भन्ने कुरा राजाले सुने। यो समाचार सुनेर राजा खुसी भए। राजाले योसेफलाई आफ्ना दाजुभाइहरू र तिनीहरूका परिवारलाई मिश्रमा बस्नका लागि ल्याउन भने। योसेफको परिवारले त्यस देशको उब्जनीको सर्वोत्तम भाग खानेछ भनी राजाले प्रतिज्ञा गर्छन्। यो एउटा शब्द-चित्र हो जसको अर्थ योसेफको परिवारसँग मिश्रमा उपलब्ध सबैभन्दा राम्रो कुरा हुनेछ भन्ने हुन्छ। राजाले मिश्रतर्फको सम्पूर्ण बाटो हिँड्नुको सट्टा महिलाहरू र बालबालिकाहरू चढ्न सकून् भनेर ठूला रथ वा साना रथहरू पठाए।</w:t>
      </w:r>
    </w:p>
    <w:p>
      <w:pPr/>
      <w:r>
        <w:rPr>
          <w:lang w:val="ne_NP" w:bidi="ne_NP"/>
        </w:rPr>
      </w:r>
      <w:r>
        <w:rPr>
          <w:lang w:val="ne_NP" w:bidi="ne_NP"/>
        </w:rPr>
        <w:t>एउटा मिश्री रथको तस्वीर देखाउनुहोस्।</w:t>
      </w:r>
    </w:p>
    <w:p>
      <w:pPr/>
      <w:r>
        <w:rPr>
          <w:lang w:val="ne_NP" w:bidi="ne_NP"/>
        </w:rPr>
      </w:r>
      <w:r>
        <w:rPr>
          <w:lang w:val="ne_NP" w:bidi="ne_NP"/>
        </w:rPr>
        <w:t>योसेफले दाजुभाइहरूलाई कनान फर्कने यात्राका लागि सरसामानहरू दिए। योसेफले प्रत्येक भाइलाई नयाँ लुगाहरू दिए। योसेफले बिन्यामिनलाई ५ जोर लुगाहरू र ३०० चाँदीका सिक्का दिए। योसेफले याकूबलाई गधाहरू र सामग्रीहरूको उपहार पठाए। योसेफले आफ्ना दाजुभाइहरूलाई यात्राको क्रममा जे भयो त्यसको बारेमा झगडा नगर्नु भने। योसेफले सायद आफ्ना दाजुभाइहरूलाई झगडा नगर्न भनेका थिए, किनभने योसेफले उनीहरू पहिले मिश्र आएको समयमा झगडा गरिरहेको देखेका थिए।</w:t>
      </w:r>
    </w:p>
    <w:p>
      <w:pPr/>
      <w:r>
        <w:rPr>
          <w:lang w:val="ne_NP" w:bidi="ne_NP"/>
        </w:rPr>
      </w:r>
      <w:r>
        <w:rPr>
          <w:lang w:val="ne_NP" w:bidi="ne_NP"/>
        </w:rPr>
        <w:t>गधाको तस्वीर देखाउनुहोस्।</w:t>
      </w:r>
    </w:p>
    <w:p>
      <w:pPr/>
      <w:r>
        <w:rPr>
          <w:lang w:val="ne_NP" w:bidi="ne_NP"/>
        </w:rPr>
      </w:r>
      <w:r>
        <w:rPr>
          <w:lang w:val="ne_NP" w:bidi="ne_NP"/>
        </w:rPr>
        <w:t>जब दाजुभाइहरू कनान आइपुगे, तिनीहरूले याकूबलाई योसेफ जीवितै रहेको कुरा बताए। सुरुमा याकूबले उनीहरूले भनेको कुरा पत्याउन सकेनन्। याकूब स्तब्ध वा यति अचम्ममा परेका थिए कि उनी बोल्नै सकेनन्। अक्क न बक्क परेको व्यक्ति आघात र डरको कारण केहि गर्न नसक्ने हुन्छ। तर त्यसपछि दाजुभाइहरूले योसेफले तिनीहरूलाई भनेका सबै कुरा दोहोर्याए। याकूबले योसेफले पठाएको उपहारहरू देखे। अन्तमा, याकूबले योसेफ जीवितै थिए भन्ने कुरामा विश्वास गरे। याकूब छिट्टै मिश्र पुग्न चाहन्थे। याकूबले भने, "म मर्नुअघि योसेफलाई भेट्न चाहन्छु।" याकूब एक वृद्ध व्यक्ति हुन् भन्ने कुरा बताउने अभिव्यक्ति यो हो। यसको अर्थ याकूब बिरामी थिए र मर्न लागेका थिए भन्ने होइन। याकूब मिश्रमा यात्रा गर्न सफल भएका थिए। याकूबलाई आफू अझै कति समय बाँच्छु भन्ने थाहा थिएन। याकूब योसेफलाई भेट्न उत्सुक थिए।</w:t>
      </w:r>
    </w:p>
    <w:p>
      <w:pPr/>
      <w:r>
        <w:rPr>
          <w:lang w:val="ne_NP" w:bidi="ne_NP"/>
        </w:rPr>
      </w:r>
      <w:r>
        <w:rPr>
          <w:lang w:val="ne_NP" w:bidi="ne_NP"/>
        </w:rPr>
        <w:t>मरेको ठानेका आफ्नो परिवारको एक प्यारो सदस्य अझै जीवितै छन् भन्ने कुरा पत्ता लगाउने एक व्यक्तिको बारेमा एउटा कथा सुनाउनुहोस्। यो मानिसले समाचारमा कस्तो प्रतिक्रिया दिन्छ? उनले कस्ता भावनाहरू व्यक्त गर्छन्?</w:t>
      </w:r>
      <w:r>
        <w:rPr>
          <w:lang w:val="ne_NP" w:bidi="ne_NP"/>
        </w:rPr>
      </w:r>
    </w:p>
    <w:p>
      <w:pPr>
        <w:pStyle w:val="Heading3"/>
      </w:pPr>
      <w:r>
        <w:rPr>
          <w:lang w:val="ne_NP" w:bidi="ne_NP"/>
        </w:rPr>
        <w:t>Step 3</w:t>
      </w:r>
    </w:p>
    <w:p>
      <w:pPr/>
      <w:r>
        <w:rPr>
          <w:lang w:val="ne_NP" w:bidi="ne_NP"/>
        </w:rPr>
      </w:r>
      <w:r>
        <w:rPr>
          <w:lang w:val="ne_NP" w:bidi="ne_NP"/>
        </w:rPr>
        <w:t>संस्करणलाई सजिलोसँग बुझ्न पाठलाई फेरी एकपटक सुन्नुहोस्।</w:t>
      </w:r>
    </w:p>
    <w:p>
      <w:pPr/>
      <w:r>
        <w:rPr>
          <w:lang w:val="ne_NP" w:bidi="ne_NP"/>
        </w:rPr>
      </w:r>
      <w:r>
        <w:rPr>
          <w:lang w:val="ne_NP" w:bidi="ne_NP"/>
        </w:rPr>
        <w:t>यस सत्रमा, यस कथालाई दृश्यात्मक बनाउन तपाईंले समूहलाई मद्दत गर्नुहुनेछ। तपाईंले समूहलाई दृश्यहरू, सेटिङ र कथाका पात्रहरू परिभाषित गर्न मद्दत गर्नुहुनेछ।</w:t>
      </w:r>
    </w:p>
    <w:p>
      <w:pPr/>
      <w:r>
        <w:rPr>
          <w:lang w:val="ne_NP" w:bidi="ne_NP"/>
        </w:rPr>
      </w:r>
      <w:r>
        <w:rPr>
          <w:lang w:val="ne_NP" w:bidi="ne_NP"/>
        </w:rPr>
        <w:t>यस कथामा ४ दृश्यहरू छन्।</w:t>
      </w:r>
    </w:p>
    <w:p>
      <w:pPr/>
      <w:r>
        <w:rPr>
          <w:lang w:val="ne_NP" w:bidi="ne_NP"/>
        </w:rPr>
      </w:r>
      <w:r>
        <w:rPr>
          <w:b/>
          <w:lang w:val="ne_NP" w:bidi="ne_NP"/>
        </w:rPr>
        <w:t>पहिलो दृश्य:</w:t>
      </w:r>
      <w:r>
        <w:rPr>
          <w:lang w:val="ne_NP" w:bidi="ne_NP"/>
        </w:rPr>
        <w:t xml:space="preserve"> यो अघिल्लो खण्डमा दृश्य ४ को निरन्तरता हो। योसेफले दाजुभाइहरूलाई आफ्नो पहिचान प्रकट गर्छन्। योसेफले बताउँछन् कि योसेफले अरूको जीवन बचाउन सकून् भनेर योसेफलाई मिश्रमा पठाउनुभएको परमेश्वर नै हुनुहुन्छ।</w:t>
      </w:r>
    </w:p>
    <w:p>
      <w:pPr/>
      <w:r>
        <w:rPr>
          <w:lang w:val="ne_NP" w:bidi="ne_NP"/>
        </w:rPr>
      </w:r>
      <w:r>
        <w:rPr>
          <w:b/>
          <w:lang w:val="ne_NP" w:bidi="ne_NP"/>
        </w:rPr>
        <w:t>दोस्रो दृश्य:</w:t>
      </w:r>
      <w:r>
        <w:rPr>
          <w:lang w:val="ne_NP" w:bidi="ne_NP"/>
        </w:rPr>
        <w:t xml:space="preserve"> मिश्रका राजाले योसेफका दाजुभाइहरू आइपुगेका छन् भन्ने कुरा सुन्छन्। राजाले दाजुभाइहरूलाई मिश्रमा बस्न आमन्त्रण गर्छन्। राजाले याकूबलाई उपहारहरू पठाउँछन्।</w:t>
      </w:r>
    </w:p>
    <w:p>
      <w:pPr/>
      <w:r>
        <w:rPr>
          <w:lang w:val="ne_NP" w:bidi="ne_NP"/>
        </w:rPr>
      </w:r>
      <w:r>
        <w:rPr>
          <w:b/>
          <w:lang w:val="ne_NP" w:bidi="ne_NP"/>
        </w:rPr>
        <w:t>तेस्रो दृश्य:</w:t>
      </w:r>
      <w:r>
        <w:rPr>
          <w:lang w:val="ne_NP" w:bidi="ne_NP"/>
        </w:rPr>
        <w:t xml:space="preserve"> योसेफले याकूबका लागि उपहारहरू तयार गर्छन्। योसेफले दाजुभाइहरूलाई यात्रा र मिश्र फर्कनलागि आवश्यक पर्ने सबै कुरा दिएर कनान फिर्ता पठाउँछन्।</w:t>
      </w:r>
    </w:p>
    <w:p>
      <w:pPr/>
      <w:r>
        <w:rPr>
          <w:lang w:val="ne_NP" w:bidi="ne_NP"/>
        </w:rPr>
      </w:r>
      <w:r>
        <w:rPr>
          <w:b/>
          <w:lang w:val="ne_NP" w:bidi="ne_NP"/>
        </w:rPr>
        <w:t>चौथो दृश्य:</w:t>
      </w:r>
      <w:r>
        <w:rPr>
          <w:lang w:val="ne_NP" w:bidi="ne_NP"/>
        </w:rPr>
        <w:t xml:space="preserve"> दाजुभाइहरू कनान आइपुग्छन् र याकूबलाई योसेफ जीवितै छन् र उनीहरू मिश्रका राज्यपाल छन् भनेर बताउँछन्। याकूब स्तब्ध छन्। त्यसपछि अन्ततः याकूबले योसेफ जीवितै छन् भन्ने कुरा बुझ्छन्। याकूब चाँडै मिश्र जान चाहन्छन्।</w:t>
      </w:r>
    </w:p>
    <w:p>
      <w:pPr/>
      <w:r>
        <w:rPr>
          <w:lang w:val="ne_NP" w:bidi="ne_NP"/>
        </w:rPr>
      </w:r>
      <w:r>
        <w:rPr>
          <w:lang w:val="ne_NP" w:bidi="ne_NP"/>
        </w:rPr>
        <w:t>यस कथामा यि पात्रहरु समावेश छन्:</w:t>
      </w:r>
    </w:p>
    <w:p>
      <w:pPr>
        <w:pStyle w:val="ListBullet"/>
        <w:spacing w:line="240" w:lineRule="auto"/>
        <w:ind w:left="720"/>
      </w:pPr>
      <w:r>
        <w:rPr>
          <w:lang w:val="ne_NP" w:bidi="ne_NP"/>
        </w:rPr>
      </w:r>
      <w:r>
        <w:rPr>
          <w:lang w:val="ne_NP" w:bidi="ne_NP"/>
        </w:rPr>
        <w:t>योसेफ</w:t>
      </w:r>
    </w:p>
    <w:p>
      <w:pPr>
        <w:pStyle w:val="ListBullet"/>
        <w:spacing w:line="240" w:lineRule="auto"/>
        <w:ind w:left="720"/>
      </w:pPr>
      <w:r>
        <w:rPr>
          <w:lang w:val="ne_NP" w:bidi="ne_NP"/>
        </w:rPr>
      </w:r>
      <w:r>
        <w:rPr>
          <w:lang w:val="ne_NP" w:bidi="ne_NP"/>
        </w:rPr>
        <w:t>योसेफका नोकरहरू</w:t>
      </w:r>
    </w:p>
    <w:p>
      <w:pPr>
        <w:pStyle w:val="ListBullet"/>
        <w:spacing w:line="240" w:lineRule="auto"/>
        <w:ind w:left="720"/>
      </w:pPr>
      <w:r>
        <w:rPr>
          <w:lang w:val="ne_NP" w:bidi="ne_NP"/>
        </w:rPr>
      </w:r>
      <w:r>
        <w:rPr>
          <w:lang w:val="ne_NP" w:bidi="ne_NP"/>
        </w:rPr>
        <w:t>११ दाजुभाइहरू</w:t>
      </w:r>
    </w:p>
    <w:p>
      <w:pPr>
        <w:pStyle w:val="ListBullet"/>
        <w:spacing w:line="240" w:lineRule="auto"/>
        <w:ind w:left="720"/>
      </w:pPr>
      <w:r>
        <w:rPr>
          <w:lang w:val="ne_NP" w:bidi="ne_NP"/>
        </w:rPr>
      </w:r>
      <w:r>
        <w:rPr>
          <w:lang w:val="ne_NP" w:bidi="ne_NP"/>
        </w:rPr>
        <w:t>बिन्यामीनको विशेष रूपमा उल्लेख गरिएको छ।</w:t>
      </w:r>
    </w:p>
    <w:p>
      <w:pPr>
        <w:pStyle w:val="ListBullet"/>
        <w:spacing w:line="240" w:lineRule="auto"/>
        <w:ind w:left="720"/>
      </w:pPr>
      <w:r>
        <w:rPr>
          <w:lang w:val="ne_NP" w:bidi="ne_NP"/>
        </w:rPr>
      </w:r>
      <w:r>
        <w:rPr>
          <w:lang w:val="ne_NP" w:bidi="ne_NP"/>
        </w:rPr>
        <w:t>मिश्रको राजा</w:t>
      </w:r>
    </w:p>
    <w:p>
      <w:pPr>
        <w:pStyle w:val="ListBullet"/>
        <w:spacing w:line="240" w:lineRule="auto"/>
        <w:ind w:left="720"/>
      </w:pPr>
      <w:r>
        <w:rPr>
          <w:lang w:val="ne_NP" w:bidi="ne_NP"/>
        </w:rPr>
      </w:r>
      <w:r>
        <w:rPr>
          <w:lang w:val="ne_NP" w:bidi="ne_NP"/>
        </w:rPr>
        <w:t>राजाका अधिकारीहरू</w:t>
      </w:r>
    </w:p>
    <w:p>
      <w:pPr>
        <w:pStyle w:val="ListBullet"/>
        <w:spacing w:line="240" w:lineRule="auto"/>
        <w:ind w:left="720"/>
      </w:pPr>
      <w:r>
        <w:rPr>
          <w:lang w:val="ne_NP" w:bidi="ne_NP"/>
        </w:rPr>
      </w:r>
      <w:r>
        <w:rPr>
          <w:lang w:val="ne_NP" w:bidi="ne_NP"/>
        </w:rPr>
        <w:t>याकूब</w:t>
      </w:r>
    </w:p>
    <w:p>
      <w:pPr/>
      <w:r>
        <w:rPr>
          <w:lang w:val="ne_NP" w:bidi="ne_NP"/>
        </w:rPr>
      </w:r>
      <w:r>
        <w:rPr>
          <w:lang w:val="ne_NP" w:bidi="ne_NP"/>
        </w:rPr>
        <w:t>यस सत्रमा, समूहलाई स्टोरीबोर्ड बनाउन, चित्र कोर्न वा कुनै प्रकारका हेरफेर गर्न मिल्ने वस्तुहरू (जस्तै ढुङ्गा, लठ्ठी, बच्चाहरूको खेलौनाहरू) प्रयोग गरेर कथा र त्यसमा भएका क्रियाकलापलाई दृश्यात्मक बनाउनुहोस्।</w:t>
      </w:r>
    </w:p>
    <w:p>
      <w:pPr/>
      <w:r>
        <w:rPr>
          <w:lang w:val="ne_NP" w:bidi="ne_NP"/>
        </w:rPr>
      </w:r>
      <w:r>
        <w:rPr>
          <w:lang w:val="ne_NP" w:bidi="ne_NP"/>
        </w:rPr>
        <w:t>दृश्य १ अघिल्लो खण्डको दृश्य ४ को निरन्तरता हो। केही अनुवादहरूले यो दृश्य जारी छ भन्ने संकेत गर्न त्यसपछि जस्तो समयको शब्दबाट यो खण्डलाई सुरु गर्छन्। योसेफले यहूदाले भन्नुभएको सबै कुरा सुने। त्यसपछि योसेफले अब आफ्नो भावनाहरूलाई नियन्त्रणमा राख्न सकेनन्।</w:t>
      </w:r>
    </w:p>
    <w:p>
      <w:pPr/>
      <w:r>
        <w:rPr>
          <w:lang w:val="ne_NP" w:bidi="ne_NP"/>
        </w:rPr>
      </w:r>
      <w:r>
        <w:rPr>
          <w:lang w:val="ne_NP" w:bidi="ne_NP"/>
        </w:rPr>
        <w:t>योसेफले नोकरहरू वा परिचारकहरूलाई कोठाबाट निस्कने आदेश दिए। यो कडा भाषा, आज्ञा र एउटा हो जुन नोकरहरूले तुरुन्तै पालन गर्ने थिए।</w:t>
      </w:r>
    </w:p>
    <w:p>
      <w:pPr/>
      <w:r>
        <w:rPr>
          <w:lang w:val="ne_NP" w:bidi="ne_NP"/>
        </w:rPr>
      </w:r>
      <w:r>
        <w:rPr>
          <w:lang w:val="ne_NP" w:bidi="ne_NP"/>
        </w:rPr>
        <w:t>योसेफले दाजुभाइहरूलाई आफू योसेफ नै भएको कुरा बताउँछन्। योसेफले यति ठूलो स्वरमा रुन थाल्छन् कि उनीहरूको रोएको सुने। योसेफको रुने समाचार राजाकहाँ पुग्छ। दाजुभाइहरू यति स्तब्ध वा स्तब्ध भएका छन् कि तिनीहरू बोल्न सक्दैनन्। योसेफले तिनीहरूलाई योसेफको नजिकै ल्याएका छन्। योसेफले बताउँछन् कि जे भयो त्यो सबै परमेश्वरबाट भएको थियो। परमेश्वरले योसेफलाई मिश्र जान लगाउनुभयो ताकि योसेफले परिवारको जीवन बचाउन सकून्। परमेश्वर नै हुन् जसले योसेफलाई राजाको महत्त्वपूर्ण सलाहकार, राजाको दरबारको मालिक र सबै मिश्रको राज्यपाल बनाउनुभयो। योसेफले दाजुभाइहरूलाई कनानबाट आफ्ना परिवारलाई ल्याउन र योसेफले दिएको क्षेत्रमा बस्न मिश्रमा जान भन्छन्।</w:t>
      </w:r>
    </w:p>
    <w:p>
      <w:pPr/>
      <w:r>
        <w:rPr>
          <w:lang w:val="ne_NP" w:bidi="ne_NP"/>
        </w:rPr>
      </w:r>
      <w:r>
        <w:rPr>
          <w:lang w:val="ne_NP" w:bidi="ne_NP"/>
        </w:rPr>
        <w:t>योसेफले "मेरो बुबा" को बारेमा कुरा गर्छन् र आफ्ना दाजुभाइहरूलाई "तिम्रा छोराहरू" भनेर उल्लेख गर्छन्। योसेफले याकूबसँग घनिष्ठ सम्बन्ध राख्छन् तर यसरी बोल्दा, योसेफले आफ्नो र आफ्ना दाजुभाइहरूको बीचमा केही दूरी राख्छन्।</w:t>
      </w:r>
    </w:p>
    <w:p>
      <w:pPr/>
      <w:r>
        <w:rPr>
          <w:lang w:val="ne_NP" w:bidi="ne_NP"/>
        </w:rPr>
      </w:r>
      <w:r>
        <w:rPr>
          <w:lang w:val="ne_NP" w:bidi="ne_NP"/>
        </w:rPr>
        <w:t>योसेफले तिनीहरूलाई भन्छन् कि अनिकाल अर्को ५ वर्षसम्म रहनेछ। उनीहरू बस्न मिश्र नआएसम्म उनीहरू सबै भोकले मर्नेछन्। योसेफले दाजुभाइहरू र तिनीहरूका परिवारहरूको हेरचाह गर्ने प्रतिज्ञा गर्छन्। योसेफले दाजुभाइहरूलाई आफू साँच्चै योसेफ नै हो भन्ने कुरामा विश्वस्त पार्न कुरा गरिरहन्छन्। योसेफले बिन्यामिनलाई चुम्बन गर्छन् र त्यसपछि आफ्ना सबै दाजुभाइहरूलाई चुम्बन गर्छन्। योसेफ आनन्दले रोइरहेका थिए। अन्तमा, दाजुभाइहरूले योसेफसँग खुलेर कुरा गर्न थाले।</w:t>
      </w:r>
    </w:p>
    <w:p>
      <w:pPr/>
      <w:r>
        <w:rPr>
          <w:lang w:val="ne_NP" w:bidi="ne_NP"/>
        </w:rPr>
      </w:r>
      <w:r>
        <w:rPr>
          <w:lang w:val="ne_NP" w:bidi="ne_NP"/>
        </w:rPr>
        <w:t>दृश्य २ मा, राजा र उनका अधिकारीहरूले योसेफका दाजुभाइहरू मिश्रमा छन् भन्ने कुरा सुनेका छन्। राजा र उनका अधिकारीहरू यो समाचार सुनेर खुसी थिए। राजाले योसेफलाई एउटा सन्देश पठाए। योसेफका दाजुभाइहरू सबै आफ्ना परिवारसहित मिश्रमा सर्नुपर्छ भनेर राजाले भन्नुभयो। राजाले दाजुभाइहरू मिश्रको सबैभन्दा राम्रो ठाउँमा बसोबास गर्ने छन् भनेर प्रतिज्ञा गर्छन्। दाजुभाइहरूका पत्नीहरू र छोराछोरीहरूले कनानबाट मिश्रसम्मको सम्पूर्ण दूरी हिँड्नु नपरोस् भनेर राजाले गाडाहरू वा ठेलागाडाहरू पठाउँछन्।</w:t>
      </w:r>
    </w:p>
    <w:p>
      <w:pPr/>
      <w:r>
        <w:rPr>
          <w:lang w:val="ne_NP" w:bidi="ne_NP"/>
        </w:rPr>
      </w:r>
      <w:r>
        <w:rPr>
          <w:lang w:val="ne_NP" w:bidi="ne_NP"/>
        </w:rPr>
        <w:t>दृश्य ३ मा, योसेफले राजाले प्रतिज्ञा गरेअनुसार गाडा वा ठेलागाडाहरू दिन्छन्। योसेफले दाजुभाइहरूलाई कनान फर्किन र त्यसपछि फेरि मिश्र फर्कनका लागि यात्राको निम्ति खाना र सरसामान दिए। योसेफले याकूबका लागि गधाहरू उपहारहरू तयार गरे। जब सबै कुरा तयार भयो, योसेफले दाजुभाइहरूलाई कनानमा फिर्ता पठाए। योसेफले दाजुभाइहरूलाई भएको कुराको बारेमा झगडा नगर्न भने।</w:t>
      </w:r>
    </w:p>
    <w:p>
      <w:pPr/>
      <w:r>
        <w:rPr>
          <w:lang w:val="ne_NP" w:bidi="ne_NP"/>
        </w:rPr>
      </w:r>
      <w:r>
        <w:rPr>
          <w:lang w:val="ne_NP" w:bidi="ne_NP"/>
        </w:rPr>
        <w:t>दृश्य ४ मा, दाजुभाइहरू कनान आइपुग्छन् र याकूबलाई योसेफ जीवितै छन् भनेर बताउँछन्। योसेफ मिश्रका राज्यपाल हुन्। याकूब यो समाचार सुनेर यति धेरै स्तब्ध छन् कि याकूब बोल्न सक्दैनन्। समाचारले याकूबलाई केही समयका लागि पकवामा पार्छ। दाजुभाइहरूले योसेफले तिनीहरूलाई भनेका सबै कुरा दोहोर्याए। याकूबले योसेफले पठाएको गाडीहरू र उपहारहरू देखे। अन्तमा, याकूबले दाजुभाइहरूलाई विश्वास गर्छन्। यस समयमा याकूबको नाम बदलिएर इस्राएल हुन्छ। याकूब र इस्राएल एउटै व्यक्ति हुन्। याकूब धेरै उत्साहित हुन्छन्। याकूब तुरुन्तै मिश्र जान चाहन्छन्। याकूब योसेफलाई भेट्न चाहन्छन्।</w:t>
      </w:r>
      <w:r>
        <w:rPr>
          <w:lang w:val="ne_NP" w:bidi="ne_NP"/>
        </w:rPr>
      </w:r>
    </w:p>
    <w:p>
      <w:pPr>
        <w:pStyle w:val="Heading3"/>
      </w:pPr>
      <w:r>
        <w:rPr>
          <w:lang w:val="ne_NP" w:bidi="ne_NP"/>
        </w:rPr>
        <w:t>Step 4</w:t>
      </w:r>
    </w:p>
    <w:p>
      <w:pPr/>
      <w:r>
        <w:rPr>
          <w:lang w:val="ne_NP" w:bidi="ne_NP"/>
        </w:rPr>
      </w:r>
      <w:r>
        <w:rPr>
          <w:lang w:val="ne_NP" w:bidi="ne_NP"/>
        </w:rPr>
        <w:t>संस्करणलाई सजिलोसँग बुझ्न पाठलाई फेरी एकपटक सुन्नुहोस्।</w:t>
      </w:r>
    </w:p>
    <w:p>
      <w:pPr/>
      <w:r>
        <w:rPr>
          <w:lang w:val="ne_NP" w:bidi="ne_NP"/>
        </w:rPr>
      </w:r>
      <w:r>
        <w:rPr>
          <w:lang w:val="ne_NP" w:bidi="ne_NP"/>
        </w:rPr>
        <w:t>यस सत्रमा, टोलीले कथालाई नाटकीय बनाउनेछ।</w:t>
      </w:r>
    </w:p>
    <w:p>
      <w:pPr/>
      <w:r>
        <w:rPr>
          <w:lang w:val="ne_NP" w:bidi="ne_NP"/>
        </w:rPr>
      </w:r>
      <w:r>
        <w:rPr>
          <w:lang w:val="ne_NP" w:bidi="ne_NP"/>
        </w:rPr>
        <w:t>यस कथामा ४ दृश्यहरू छन्।</w:t>
      </w:r>
    </w:p>
    <w:p>
      <w:pPr/>
      <w:r>
        <w:rPr>
          <w:lang w:val="ne_NP" w:bidi="ne_NP"/>
        </w:rPr>
      </w:r>
      <w:r>
        <w:rPr>
          <w:lang w:val="ne_NP" w:bidi="ne_NP"/>
        </w:rPr>
        <w:t>यस कथामा यि पात्रहरु समावेश छन्:</w:t>
      </w:r>
    </w:p>
    <w:p>
      <w:pPr>
        <w:pStyle w:val="ListBullet"/>
        <w:spacing w:line="240" w:lineRule="auto"/>
        <w:ind w:left="720"/>
      </w:pPr>
      <w:r>
        <w:rPr>
          <w:lang w:val="ne_NP" w:bidi="ne_NP"/>
        </w:rPr>
      </w:r>
      <w:r>
        <w:rPr>
          <w:lang w:val="ne_NP" w:bidi="ne_NP"/>
        </w:rPr>
        <w:t>योसेफ</w:t>
      </w:r>
    </w:p>
    <w:p>
      <w:pPr>
        <w:pStyle w:val="ListBullet"/>
        <w:spacing w:line="240" w:lineRule="auto"/>
        <w:ind w:left="720"/>
      </w:pPr>
      <w:r>
        <w:rPr>
          <w:lang w:val="ne_NP" w:bidi="ne_NP"/>
        </w:rPr>
      </w:r>
      <w:r>
        <w:rPr>
          <w:lang w:val="ne_NP" w:bidi="ne_NP"/>
        </w:rPr>
        <w:t>योसेफका नोकरहरू</w:t>
      </w:r>
    </w:p>
    <w:p>
      <w:pPr>
        <w:pStyle w:val="ListBullet"/>
        <w:spacing w:line="240" w:lineRule="auto"/>
        <w:ind w:left="720"/>
      </w:pPr>
      <w:r>
        <w:rPr>
          <w:lang w:val="ne_NP" w:bidi="ne_NP"/>
        </w:rPr>
      </w:r>
      <w:r>
        <w:rPr>
          <w:lang w:val="ne_NP" w:bidi="ne_NP"/>
        </w:rPr>
        <w:t>११ दाजुभाइहरू</w:t>
      </w:r>
    </w:p>
    <w:p>
      <w:pPr>
        <w:pStyle w:val="ListBullet"/>
        <w:spacing w:line="240" w:lineRule="auto"/>
        <w:ind w:left="720"/>
      </w:pPr>
      <w:r>
        <w:rPr>
          <w:lang w:val="ne_NP" w:bidi="ne_NP"/>
        </w:rPr>
      </w:r>
      <w:r>
        <w:rPr>
          <w:lang w:val="ne_NP" w:bidi="ne_NP"/>
        </w:rPr>
        <w:t>बिन्यामीनको विशेष रूपमा उल्लेख गरिएको छ।</w:t>
      </w:r>
    </w:p>
    <w:p>
      <w:pPr>
        <w:pStyle w:val="ListBullet"/>
        <w:spacing w:line="240" w:lineRule="auto"/>
        <w:ind w:left="720"/>
      </w:pPr>
      <w:r>
        <w:rPr>
          <w:lang w:val="ne_NP" w:bidi="ne_NP"/>
        </w:rPr>
      </w:r>
      <w:r>
        <w:rPr>
          <w:lang w:val="ne_NP" w:bidi="ne_NP"/>
        </w:rPr>
        <w:t>मिश्रको राजा</w:t>
      </w:r>
    </w:p>
    <w:p>
      <w:pPr>
        <w:pStyle w:val="ListBullet"/>
        <w:spacing w:line="240" w:lineRule="auto"/>
        <w:ind w:left="720"/>
      </w:pPr>
      <w:r>
        <w:rPr>
          <w:lang w:val="ne_NP" w:bidi="ne_NP"/>
        </w:rPr>
      </w:r>
      <w:r>
        <w:rPr>
          <w:lang w:val="ne_NP" w:bidi="ne_NP"/>
        </w:rPr>
        <w:t>राजाका अधिकारीहरू</w:t>
      </w:r>
    </w:p>
    <w:p>
      <w:pPr>
        <w:pStyle w:val="ListBullet"/>
        <w:spacing w:line="240" w:lineRule="auto"/>
        <w:ind w:left="720"/>
      </w:pPr>
      <w:r>
        <w:rPr>
          <w:lang w:val="ne_NP" w:bidi="ne_NP"/>
        </w:rPr>
      </w:r>
      <w:r>
        <w:rPr>
          <w:lang w:val="ne_NP" w:bidi="ne_NP"/>
        </w:rPr>
        <w:t>याकूब</w:t>
      </w:r>
    </w:p>
    <w:p>
      <w:pPr/>
      <w:r>
        <w:rPr>
          <w:lang w:val="ne_NP" w:bidi="ne_NP"/>
        </w:rPr>
      </w:r>
      <w:r>
        <w:rPr>
          <w:lang w:val="ne_NP" w:bidi="ne_NP"/>
        </w:rPr>
        <w:t>टोलीले कथालाई दुई पटक अभिनय गर्न लगाउनुहोस्। तिनीहरूले अनुवाद गरिरहेका भाषामा अभिनय गर्नुपर्छ। पहिला, टोलीलाई नरोकिकन कथाको अभिनय गर्न लगाउनुहोस्। दोस्रो पटक टोलीले कथालाई अभिनय गर्दा, तिनीहरूलाई कथाको विभिन्न ठाउँहरूमा रोक्नुहोस्।</w:t>
      </w:r>
    </w:p>
    <w:p>
      <w:pPr/>
      <w:r>
        <w:rPr>
          <w:lang w:val="ne_NP" w:bidi="ne_NP"/>
        </w:rPr>
      </w:r>
      <w:r>
        <w:rPr>
          <w:lang w:val="ne_NP" w:bidi="ne_NP"/>
        </w:rPr>
        <w:t>टोलीले पहिलो पटक कथालाई अभिनय गर्दा, संवाद, प्रवाह, प्लटलाइन र कथाको कालक्रममा ध्यान दिनुहोस्। कथा वा खण्डको महत्त्वपूर्ण वा कठिन भागहरूलाई अभिनय गर्नुपर्ने र छुटाउन नहुने कुरामा ध्यान दिनुहोस्। टोलीलाई कथाका भागहरू सम्झन मद्दत गर्नुहोस्।</w:t>
      </w:r>
    </w:p>
    <w:p>
      <w:pPr/>
      <w:r>
        <w:rPr>
          <w:lang w:val="ne_NP" w:bidi="ne_NP"/>
        </w:rPr>
      </w:r>
      <w:r>
        <w:rPr>
          <w:lang w:val="ne_NP" w:bidi="ne_NP"/>
        </w:rPr>
        <w:t>दृश्य १ मा, योसेफले नोकरहरूलाई कोठाबाट निस्कने आज्ञा दिन्छन्। नोकरहरू गएपछि, योसेफ भक्कानिएर रुन्छन्।</w:t>
      </w:r>
    </w:p>
    <w:p>
      <w:pPr/>
      <w:r>
        <w:rPr>
          <w:lang w:val="ne_NP" w:bidi="ne_NP"/>
        </w:rPr>
      </w:r>
      <w:r>
        <w:rPr>
          <w:lang w:val="ne_NP" w:bidi="ne_NP"/>
        </w:rPr>
        <w:t>अभिनय रोक्नुहोस्। योसेफलाई सोध्नुहोस्, "तिमी किन रोइरहेका छौ?" तपाईंले सुन्न सक्नुहुन्छ, "म धेरै खुसी छु। यी आनन्दका आँसुहरू हुन्। मेरा दाजुभाइहरू साँच्चै परिवर्तन भएका छन्। उनीहरूले आफूले गरेको कामको लागि पछुतो गर्छन् र उनीहरू अब फरक छन्। तिनीहरूले कसरी बिन्यामिनको जिम्मेवारी लिइरहेका छन् र हाम्रा बुबाले कष्ट भोगेको तिनीहरू चाहँदैनन्, हेर्नुहोस्।" दाजुभाइहरूलाई सोध्नुहोस्, "तपाईंहरूलाई अहिले कस्तो महसुस भइरहेको छ?" तपाईंले सुन्न सक्नुहुन्छ, "म अलमलमा परेको छु।" राज्यपाल किन रोइरहेका छन्? मैले पहिले कहिल्यै एक वयस्क मानिसलाई त्यसरी रोएको देखेको थिइनँ। यो अनौठो छ।" नाटक फेरि सुरु गर्नुहोस्।</w:t>
      </w:r>
    </w:p>
    <w:p>
      <w:pPr/>
      <w:r>
        <w:rPr>
          <w:lang w:val="ne_NP" w:bidi="ne_NP"/>
        </w:rPr>
      </w:r>
      <w:r>
        <w:rPr>
          <w:lang w:val="ne_NP" w:bidi="ne_NP"/>
        </w:rPr>
        <w:t>योसेफले दाजुभाइहरूलाई आफू तिनीहरूको भाइ योसेफ नै भनेर बताउँछन्। सुरुमा, तिनीहरू स्तब्ध हुन्छन् र बोल्न सक्दैनन्। योसेफले तिनीहरूलाई नजिकै बोलाउँछन् र फेरि भन्छन्, "म तिमीहरूको भाइ हुँ, जसलाई तिमीहरूले दासत्वमा बेचेका थियौ।" योसेफले तिनीहरूलाई उनीहरूले गरेको काममा नरिसाउन वा दुखी नहुन भन्छन्। योसेफले आफूलाई मिश्रमा ल्याउने परमेश्वर नै हुन् भनेर व्याख्या गर्छन्। परमेश्वरले यो यसकारण गर्नुभयो ताकि योसेफले तिनीहरू सबै र तिनीहरूका परिवारको जीवन बचाउन सकून्। योसेफलाई राजाको मुख्य सल्लाहकार, राजाको दरबारको रेखदेख गर्ने व्यक्ति र मिश्रको राज्यपाल जस्ता महत्त्वपूर्ण पदहरूमा राख्ने परमेश्वर नै हुनुहुन्छ।</w:t>
      </w:r>
    </w:p>
    <w:p>
      <w:pPr/>
      <w:r>
        <w:rPr>
          <w:lang w:val="ne_NP" w:bidi="ne_NP"/>
        </w:rPr>
      </w:r>
      <w:r>
        <w:rPr>
          <w:lang w:val="ne_NP" w:bidi="ne_NP"/>
        </w:rPr>
        <w:t>अभिनय रोक्नुहोस्: दाजुभाइहरूलाई सोध्नुहोस्, "तपाईंहरूलाई अहिले कस्तो महसुस भइरहेको छ?" तपाईंले सुन्न सक्नुहुन्छ, "मलाई के सोच्ने वा के महसुस गर्ने थाहा छैन।" यो कसरी योसेफ हुन सक्छ? हामीले दासको रूपमा बेचेको व्यक्ति कसरी मिश्रमा यति उच्च पदमा पुग्यो? मैले उनी मरिसके भन्ठानेको थिएँ। यहाँ उनी जीवितै र यस्तो महत्त्वपूर्ण पदमा छन्। हामी विगतको बारेमा चिन्तित हुनु हुँदैन भनेर उनी भन्छन्। उनले हामीसँग के गर्ने योजना बनाएका छन् भन्ने मलाई थाहा छैन।" नाटक फेरि सुरु गर्नुहोस्।</w:t>
      </w:r>
    </w:p>
    <w:p>
      <w:pPr/>
      <w:r>
        <w:rPr>
          <w:lang w:val="ne_NP" w:bidi="ne_NP"/>
        </w:rPr>
      </w:r>
      <w:r>
        <w:rPr>
          <w:lang w:val="ne_NP" w:bidi="ne_NP"/>
        </w:rPr>
        <w:t>योसेफले दाजुभाइहरूसँग कुरा गरिरहन्छन्। योसेफले तिनीहरूलाई योसेफले दिने क्षेत्रमा बस्न मिश्रमा आउन भन्छन्। अनिकाल अझ ५ वर्षसम्म रहने छ भनेर योसेफले तिनीहरूलाई भन्छन्। योसेफले तिनीहरू सबै र तिनीहरूका परिवारहरूको हेरचाह गर्ने प्रतिज्ञा गर्छन्। योसेफले बिन्यामीनलाई चुम्बन गर्छन् र त्यसपछि अन्य दाजुभाइहरूलाई चुम्बन गर्छन्। योसेफ अझै आनन्दका साथ रोइरहेका छन्।</w:t>
      </w:r>
    </w:p>
    <w:p>
      <w:pPr/>
      <w:r>
        <w:rPr>
          <w:lang w:val="ne_NP" w:bidi="ne_NP"/>
        </w:rPr>
      </w:r>
      <w:r>
        <w:rPr>
          <w:lang w:val="ne_NP" w:bidi="ne_NP"/>
        </w:rPr>
        <w:t>कार्य रोक्नुहोस्: दाजुभाइहरूलाई सोध्नुहोस्, "तपाईंहरूलाई अब कस्तो महसुस भइरहेको छ?" तपाईंले सुन्न सक्नुहुन्छ, "मलाई लाज लागिरहेको छ।" मैले योसेफसँग धेरै नराम्रो व्यवहार गरेँ, र यहाँ योसेफले मेरो परिवारको हेरचाह गर्ने प्रतिज्ञा गरिरहेका छन्। मैले ती सबै वर्षहरू पहिले गरेका कामका लागि योसेफले मलाई दोषी ठहराइरहेका छैनन्। म पक्का छु कि योसेफका लागि जीवन सजिलो रहेको छैन। योसेफले हामीलाई यसरी क्षमा गरिरहेका छन् भन्ने कुरा म विश्वास गर्न सक्दिन। योसेफ भन्छन् कि यो परमेश्वरबाट हो। मलाई त्यस्तै आशा छ। म अलमलमा परेको छु।" नाटक फेरि सुरु गर्नुहोस्।</w:t>
      </w:r>
    </w:p>
    <w:p>
      <w:pPr/>
      <w:r>
        <w:rPr>
          <w:lang w:val="ne_NP" w:bidi="ne_NP"/>
        </w:rPr>
      </w:r>
      <w:r>
        <w:rPr>
          <w:lang w:val="ne_NP" w:bidi="ne_NP"/>
        </w:rPr>
        <w:t>दृश्य २ मा, राजा र उनका अधिकारीहरूले योसेफका दाजुभाइहरू आइपुगेका छन् भन्ने कुरा सुन्छन्। राजा र उनका अधिकारीहरू यो समाचार सुनेर खुसी छन्। दाजुभाइहरू मिश्रमा बस्न आउनैपर्छ भनेर राजाले योसेफलाई भन्छन्। राजाले तिनीहरूलाई बस्ने सबैभन्दा राम्रो जमिन दिनेछन् र तिनीहरूसँग खानका लागि प्रशस्त हुनेछ। राजाले पत्नीहरू र छोराछोरीहरू चढ्नका लागि गाडाहरू वा बग्गीहरूको बन्दोबस्त गर्न आदेश दिन्छन्। राजाले योसेफलाई याकूबलाई मिश्रमा ल्याउन लगाउँछन्।</w:t>
      </w:r>
    </w:p>
    <w:p>
      <w:pPr/>
      <w:r>
        <w:rPr>
          <w:lang w:val="ne_NP" w:bidi="ne_NP"/>
        </w:rPr>
      </w:r>
      <w:r>
        <w:rPr>
          <w:lang w:val="ne_NP" w:bidi="ne_NP"/>
        </w:rPr>
        <w:t>कार्य रोक्नुहोस्: राजालाई सोध्नुहोस्, "तपाईं किन योसेफको परिवारप्रति यति उदार हुनुभएको छ?" तपाईंले सुन्न सक्नुहुन्छ, "योसेफले मिश्रलाई बचाएका छन्।" योसेफले कडा मेहनत गरेका छन्। मैले सबै कुरा योसेफलाई सुम्पन सकेको छु। मलाई योसेफले यो सही रूपमा गर्छ भन्ने विश्वास छ। म योसेफ यहाँ बस्न र खुसी होऊन् भन्ने चाहन्छु। मलाई लाग्छ कि योसेफलाई आफ्नो परिवार आफ्नो नजिकै चाहिन्छ।" नाटक फेरि सुरु गर्नुहोस्।</w:t>
      </w:r>
    </w:p>
    <w:p>
      <w:pPr/>
      <w:r>
        <w:rPr>
          <w:lang w:val="ne_NP" w:bidi="ne_NP"/>
        </w:rPr>
      </w:r>
      <w:r>
        <w:rPr>
          <w:lang w:val="ne_NP" w:bidi="ne_NP"/>
        </w:rPr>
        <w:t>दृश्य ३ मा, योसेफले राजाबाट उपहारहरू प्रदान गर्छन्। दाजुभाइहरूसँग बग्गीहरू वा गाडाहरू छन्। योसेफले तिनीहरूलाई लुगा दिन्छन्। योसेफले बिन्यामिनलाई ५ जोर नयाँ लुगाहरू र ३०० चाँदीका टुक्राहरू दिन्छन्। योसेफले याकूबका लागि उपहारहरू पनि तयार गरे र तिनीहरूलाई दाजुभाइहरूसँग पठाए।</w:t>
      </w:r>
    </w:p>
    <w:p>
      <w:pPr/>
      <w:r>
        <w:rPr>
          <w:lang w:val="ne_NP" w:bidi="ne_NP"/>
        </w:rPr>
      </w:r>
      <w:r>
        <w:rPr>
          <w:lang w:val="ne_NP" w:bidi="ne_NP"/>
        </w:rPr>
        <w:t>कार्य रोक्नुहोस्: दाजुभाइहरूलाई सोध्नुहोस्, "योसेफले तिमीहरूलाई दिइरहेको भन्दा बेन्जामिनलाई धेरै दिएको देख्दा तिमीहरूलाई कस्तो महसुस भइरहेको छ?" तपाईंले सुन्न सक्नुहुन्छ, "यो ठीक छ।" बिन्यामिन योसेफका भाइ हुन्। योसेफले बिन्यामीनलाई ठूलो भएर जवान भएको देखेका छैनन्। आफ्नो सख्खै भाइलाई अझ बढी माया गर्नु सामान्य कुरा हो। यसका साथै, योसेफलाई गलत व्यवहार गर्ने हामी नै हौं। योसेफले हाम्रा लागि जे गरिरहेका छन्, त्यसको लागि म आभारी छु।" नाटक फेरि सुरु गर्नुहोस्।</w:t>
      </w:r>
    </w:p>
    <w:p>
      <w:pPr/>
      <w:r>
        <w:rPr>
          <w:lang w:val="ne_NP" w:bidi="ne_NP"/>
        </w:rPr>
      </w:r>
      <w:r>
        <w:rPr>
          <w:lang w:val="ne_NP" w:bidi="ne_NP"/>
        </w:rPr>
        <w:t>दृश्य ४ मा, दाजुभाइहरू कनान आइपुग्छन् र याकूबलाई योसेफ जीवितै रहेको र मिश्रका राज्यपाल भएको कुरा बताउँछन्। याकूब यति स्तब्ध छन् कि याकूब बोल्न सक्दैनन्। छोराहरूले आफूलाई भनेको कुरामा याकूबले विश्वास गर्न सकेका छैनन्। दाजुभाइहरूले योसेफको बारेमा आफूले भनेका सबै कुरा फेरि दोहोर्याउँछन्। तिनीहरूले याकूबलाई योसेफले तिनीहरूलाई भनेको सबै कुरा सुनाउँछन्। अन्तमा, याकूबले विश्वास गर्न सके र त्यसपछि याकूब उत्साहित भए। याकूब योसेफलाई भेट्न मिश्र जान चाहन्छन्। याकूब भन्छन्, "म मर्नुअघि योसेफलाई फेरि हेर्न चाहन्छु।"</w:t>
      </w:r>
    </w:p>
    <w:p>
      <w:pPr/>
      <w:r>
        <w:rPr>
          <w:lang w:val="ne_NP" w:bidi="ne_NP"/>
        </w:rPr>
      </w:r>
      <w:r>
        <w:rPr>
          <w:lang w:val="ne_NP" w:bidi="ne_NP"/>
        </w:rPr>
        <w:t>अभिनय रोक्नुहोस्: याकूबलाई सोध्नुहोस्, "तपाईंलाई अहिले कस्तो महसुस भइरहेको छ?" तपाईंले सुन्न सक्नुहुन्छ, "मसँग कुनै शब्दहरू छैनन्।" मैले धेरै वर्षदेखि योसेफको लागि शोक गरिरहेको छु। तिनीहरू भन्छन् कि परमेश्वरले योसेफलाई मिश्रमा लैजानुभयो। म बुझ्दिन। योसेफ त्यहाँ कसरी हुन सक्छन् र मिश्रका शासक पनि, अनि हामीलाई थाहा भएन? मलाई वास्ता छैन। योसेफ जीवितै छन् र म योसेफलाई फेरि भेट्न जाँदैछु। योसेफ मेरो प्यारो छोरा हुन्। मैले फेरि योसेफलाई देख्न पाउँछु। धन्यवाद, परमेश्वर।" दाजुभाइहरूलाई सोध्नुहोस्, "तपाईंहरूलाई कस्तो महसुस भइरहेको छ?" तपाईंले सुन्न सक्नुहुन्छ, "बुबाले हामीले भनेको कुरा स्वीकार गर्नुभएकोमा ढुक्क लाग्यो।" बुबाले फेरि योसेफलाई देख्नुहुनेछ भन्ने कुराले ढुक्क लागेको छ। हामीले गरेको कामप्रति अझै दोषी महसुस भइरहेको छ। मलाई आशा छ कि मिश्र जानु नै सही कुरा हो।" नाटक फेरि सुरु गर्नुहोस्।</w:t>
      </w:r>
      <w:r>
        <w:rPr>
          <w:lang w:val="ne_NP" w:bidi="ne_NP"/>
        </w:rPr>
      </w:r>
    </w:p>
    <w:p>
      <w:pPr>
        <w:pStyle w:val="Heading3"/>
      </w:pPr>
      <w:r>
        <w:rPr>
          <w:lang w:val="ne_NP" w:bidi="ne_NP"/>
        </w:rPr>
        <w:t>Step 5</w:t>
      </w:r>
    </w:p>
    <w:p>
      <w:pPr/>
      <w:r>
        <w:rPr>
          <w:lang w:val="ne_NP" w:bidi="ne_NP"/>
        </w:rPr>
      </w:r>
      <w:r>
        <w:rPr>
          <w:lang w:val="ne_NP" w:bidi="ne_NP"/>
        </w:rPr>
        <w:t>पाठलाई बुझ्न-सजिलो संस्करणमा एकपटक सुन्नुहोस्।</w:t>
      </w:r>
    </w:p>
    <w:p>
      <w:pPr/>
      <w:r>
        <w:rPr>
          <w:lang w:val="ne_NP" w:bidi="ne_NP"/>
        </w:rPr>
      </w:r>
      <w:r>
        <w:rPr>
          <w:lang w:val="ne_NP" w:bidi="ne_NP"/>
        </w:rPr>
        <w:t>योसेफ भक्कानिएर रोए। भक्कानिएर रुनुको अर्थ योसेफले अब आफ्ना भावनाहरूलाई नियन्त्रण गर्न सकेनन् भन्ने हो। भावनाहरू यति तीव्र थिए कि योसेफले तिनीहरूमाथि नियन्त्रण गुमाए। यसले त्यहाँ तीव्र भावना थियो भन्ने संकेत गर्छ। योसेफ यति ठूलो स्वरमा रोए कि कोठाबाट पठाइएका नोकरहरूले सुन्न सके। यसले योसेफ भक्कानिएर रोइरहेका थिए भन्ने बुझाउँछ।</w:t>
      </w:r>
    </w:p>
    <w:p>
      <w:pPr/>
      <w:r>
        <w:rPr>
          <w:lang w:val="ne_NP" w:bidi="ne_NP"/>
        </w:rPr>
      </w:r>
      <w:r>
        <w:rPr>
          <w:lang w:val="ne_NP" w:bidi="ne_NP"/>
        </w:rPr>
        <w:t xml:space="preserve">योसेफ रुइरहेका थिए भन्ने समाचार राजाको दरबारमा पनि पुग्यो। पछि </w:t>
      </w:r>
      <w:r>
        <w:rPr>
          <w:b/>
          <w:lang w:val="ne_NP" w:bidi="ne_NP"/>
        </w:rPr>
        <w:t>राजाले</w:t>
      </w:r>
      <w:r>
        <w:rPr>
          <w:lang w:val="ne_NP" w:bidi="ne_NP"/>
        </w:rPr>
        <w:t xml:space="preserve"> योसेफका दाजुभाइहरूको बारेमा सुन्छन् र योसेफलाई सन्देश पठाउँछन्। केही अनुवादहरूले </w:t>
      </w:r>
      <w:r>
        <w:rPr>
          <w:b/>
          <w:lang w:val="ne_NP" w:bidi="ne_NP"/>
        </w:rPr>
        <w:t>फिरऊन</w:t>
      </w:r>
      <w:r>
        <w:rPr>
          <w:lang w:val="ne_NP" w:bidi="ne_NP"/>
        </w:rPr>
        <w:t xml:space="preserve"> प्रयोग गर्छन् र कतिपयले राजा प्रयोग गर्छन्। फिरऊन मिश्रका राजाहरूले प्रयोग गर्ने उपाधि हो। तपाईंले प्रयोग गरिरहनुभएको राजाका लागि त्यही शब्द प्रयोग गर्नुहोस्।</w:t>
      </w:r>
    </w:p>
    <w:p>
      <w:pPr/>
      <w:r>
        <w:rPr>
          <w:lang w:val="ne_NP" w:bidi="ne_NP"/>
        </w:rPr>
      </w:r>
      <w:r>
        <w:rPr>
          <w:lang w:val="ne_NP" w:bidi="ne_NP"/>
        </w:rPr>
        <w:t xml:space="preserve">योसेफ भन्छन् कि </w:t>
      </w:r>
      <w:r>
        <w:rPr>
          <w:b/>
          <w:lang w:val="ne_NP" w:bidi="ne_NP"/>
        </w:rPr>
        <w:t>परमेश्वर</w:t>
      </w:r>
      <w:r>
        <w:rPr>
          <w:lang w:val="ne_NP" w:bidi="ne_NP"/>
        </w:rPr>
        <w:t>ले नै उनलाई मिश्रमा पठाउनुभएको हो। योसेफले परमेश्वरको नाम धेरै पटक दोहोर्याउँछन्। यो परमेश्वरको सामान्य नाम हो। परमेश्वरको बारेमा मुख्य शब्दावलीमा छलफल गरिएको छ। परमेश्वरको निम्ति तपाईंले अन्य खण्डहरूमा प्रयोग गर्नुभएको शब्द नै प्रयोग गर्नुहोस्।</w:t>
      </w:r>
    </w:p>
    <w:p>
      <w:pPr/>
      <w:r>
        <w:rPr>
          <w:lang w:val="ne_NP" w:bidi="ne_NP"/>
        </w:rPr>
      </w:r>
      <w:r>
        <w:rPr>
          <w:lang w:val="ne_NP" w:bidi="ne_NP"/>
        </w:rPr>
        <w:t xml:space="preserve">योसेफ बताउँछन् कि </w:t>
      </w:r>
      <w:r>
        <w:rPr>
          <w:b/>
          <w:lang w:val="ne_NP" w:bidi="ne_NP"/>
        </w:rPr>
        <w:t>अनिकाल</w:t>
      </w:r>
      <w:r>
        <w:rPr>
          <w:lang w:val="ne_NP" w:bidi="ne_NP"/>
        </w:rPr>
        <w:t xml:space="preserve"> २ वर्षदेखि चलिरहेको छ र अरू ५ वर्षसम्म जारी रहनेछ। तपाईंले अघिल्लो खण्डहरूमा प्रयोग गर्नुभएको अनिकालका लागि त्यही शब्द प्रयोग गर्नुहोस्। अनिकाल कति गम्भीर हुनेछ भनेर वर्णन गर्न, योसेफ भन्छन् कि त्यहाँ जोत्ने वा बाली काट्ने काम हुने छैन। </w:t>
      </w:r>
      <w:r>
        <w:rPr>
          <w:b/>
          <w:lang w:val="ne_NP" w:bidi="ne_NP"/>
        </w:rPr>
        <w:t>हलो</w:t>
      </w:r>
      <w:r>
        <w:rPr>
          <w:lang w:val="ne_NP" w:bidi="ne_NP"/>
        </w:rPr>
        <w:t xml:space="preserve"> भनेको बीउ रोप्न सकियोस् भनेर माटो खुकुलो पार्न जमिन पल्टाउन प्रयोग गरिने एउटा कृषि औजार हो। सामान्यतया, घोडा, गधा वा गोरुजस्ता पशुले हलो तान्छन्। केही ठाउँहरूमा जहाँ उनीहरूले हलोको प्रयोग गर्दैनन्, त्यहाँ उनीहरूले कोदालो प्रयोग गर्न सक्छन्। एउटा </w:t>
      </w:r>
      <w:r>
        <w:rPr>
          <w:b/>
          <w:lang w:val="ne_NP" w:bidi="ne_NP"/>
        </w:rPr>
        <w:t>कुटो</w:t>
      </w:r>
      <w:r>
        <w:rPr>
          <w:lang w:val="ne_NP" w:bidi="ne_NP"/>
        </w:rPr>
        <w:t xml:space="preserve"> ले बीउ रोप्नका लागि माटो खुकुलो पार्न जमिनलाई उल्टाउने काम पनि गर्थ्यो। किसानले आफ्नो हातमा कोदालो समात्छन्। यदि कुनै बीउले जरा गाड्नु र बढ्नु छ भने, जमिन वा माटोलाई खनजोत गरी खुकुलो बनाउनुपर्छ। तपाईंको संस्कृतिले रोप्नका लागि जमिन कसरी तयार गर्छ भन्ने कुरामा आधारित</w:t>
      </w:r>
    </w:p>
    <w:p>
      <w:pPr/>
      <w:r>
        <w:rPr>
          <w:lang w:val="ne_NP" w:bidi="ne_NP"/>
        </w:rPr>
      </w:r>
      <w:r>
        <w:rPr>
          <w:lang w:val="ne_NP" w:bidi="ne_NP"/>
        </w:rPr>
        <w:t>हलको तस्वीर देखाउनुहोस्। खोरको तस्वीर देखाउनुहोस्।</w:t>
      </w:r>
    </w:p>
    <w:p>
      <w:pPr/>
      <w:r>
        <w:rPr>
          <w:lang w:val="ne_NP" w:bidi="ne_NP"/>
        </w:rPr>
      </w:r>
      <w:r>
        <w:rPr>
          <w:lang w:val="ne_NP" w:bidi="ne_NP"/>
        </w:rPr>
        <w:t>योसेफले दाजुभाइहरूलाई भन्छन् कि परमेश्वरले योसेफलाई राजाका पिता बनाउनुभएको छ। योसेफले राजालाई सल्लाह दिनु भन्ने कुराको अर्थ हो। योसेफ भन्छन् कि परमेश्वरले योसेफलाई राजाको दरबारको प्रबन्धक बनाउनुभएको छ। योसेफका लागि यस भूमिकाको यो पहिलो उल्लेख हो। यसको अर्थ दरबारका सबै नोकरहरू र दरबारमा हुने सबै कुरामा योसेफको अधिकार छ। योसेफ भन्छन् कि परमेश्वरले उनलाई सम्पूर्ण मिश्रको शासक बनाउनुभएको छ। मिश्रमा योसेफले शासन गर्छन् र उनीभन्दा बढी शक्ति राजासँग मात्र छ। योसेफले यी कुराहरू दाजुभाइहरूलाई व्याख्या गर्छन् ताकि उनीहरूले मिश्रमा दाजुभाइहरू र तिनीहरूको परिवारको आपूर्ति गर्ने शक्ति योसेफसँग छ भन्ने कुरा बुझ्न सकून्। योसेफसँग धेरै शक्ति छ भन्ने कुरा दाजुभाइहरूले पनि बुझ्छन्।</w:t>
      </w:r>
    </w:p>
    <w:p>
      <w:pPr/>
      <w:r>
        <w:rPr>
          <w:lang w:val="ne_NP" w:bidi="ne_NP"/>
        </w:rPr>
      </w:r>
      <w:r>
        <w:rPr>
          <w:lang w:val="ne_NP" w:bidi="ne_NP"/>
        </w:rPr>
        <w:t xml:space="preserve">योसेफले दाजुभाइहरूलाई भन्छन् कि यदि तिनीहरू मिश्र नआए भने तिनीहरू </w:t>
      </w:r>
      <w:r>
        <w:rPr>
          <w:b/>
          <w:lang w:val="ne_NP" w:bidi="ne_NP"/>
        </w:rPr>
        <w:t>भोकै बस्नुपर्नेछ</w:t>
      </w:r>
      <w:r>
        <w:rPr>
          <w:lang w:val="ne_NP" w:bidi="ne_NP"/>
        </w:rPr>
        <w:t>। भोकमरीमा पर्नु भनेको खानाको अभावले कष्ट भोग्नु वा मर्नु समेत हो।</w:t>
      </w:r>
    </w:p>
    <w:p>
      <w:pPr/>
      <w:r>
        <w:rPr>
          <w:lang w:val="ne_NP" w:bidi="ne_NP"/>
        </w:rPr>
      </w:r>
      <w:r>
        <w:rPr>
          <w:lang w:val="ne_NP" w:bidi="ne_NP"/>
        </w:rPr>
        <w:t xml:space="preserve">योसेफका दाजुभाइहरूले त्यस देशको बोसो खानेछन् भनेर </w:t>
      </w:r>
      <w:r>
        <w:rPr>
          <w:b/>
          <w:lang w:val="ne_NP" w:bidi="ne_NP"/>
        </w:rPr>
        <w:t>राजा भन्छन्</w:t>
      </w:r>
      <w:r>
        <w:rPr>
          <w:lang w:val="ne_NP" w:bidi="ne_NP"/>
        </w:rPr>
        <w:t>। यो योसेफका दाजुभाइहरूका लागि मिश्रको सबैभन्दा राम्रो कुरा अलग राख्नु भनेर बताउने शब्द-चित्र हो।</w:t>
      </w:r>
    </w:p>
    <w:p>
      <w:pPr/>
      <w:r>
        <w:rPr>
          <w:lang w:val="ne_NP" w:bidi="ne_NP"/>
        </w:rPr>
      </w:r>
      <w:r>
        <w:rPr>
          <w:lang w:val="ne_NP" w:bidi="ne_NP"/>
        </w:rPr>
        <w:t xml:space="preserve">योसेफले आफू तिनीहरूको भाइ योसेफ भएको कुरा बताउँदा दाजुभाइहरू </w:t>
      </w:r>
      <w:r>
        <w:rPr>
          <w:b/>
          <w:lang w:val="ne_NP" w:bidi="ne_NP"/>
        </w:rPr>
        <w:t>स्तब्ध</w:t>
      </w:r>
      <w:r>
        <w:rPr>
          <w:lang w:val="ne_NP" w:bidi="ne_NP"/>
        </w:rPr>
        <w:t xml:space="preserve"> भए। दाजुभाइहरू नि:शब्द थिए। योसेफले कुरा गरिरहँदा तिनीहरूले केही भन्न सकेनन् र केही पनि भनेनन्। दाजुभाइहरूले योसेफ जीवितै छन् भनेर बताउँदा याकूब स्तब्ध भए। हिब्रू भाषामा याकूबको हृदय चिसो भयो भनेर बताइएको छ। यसको अर्थ याकूबले प्रतिक्रिया दिएनन्। त्यो समाचारले उनलाई स्तब्ध बनायो। उनी हलचल गर्न नसक्ने झै भएका थिए। उनी बोल्न सकेनन्। यो समाचार यति धेरै छक्क पार्ने र अप्रत्याशित थियो कि याकूब उनीहरूले के भनिरहेका थिए भनेर सुन्न र बुझ्न असमर्थ भए।</w:t>
      </w:r>
    </w:p>
    <w:p>
      <w:pPr/>
      <w:r>
        <w:rPr>
          <w:lang w:val="ne_NP" w:bidi="ne_NP"/>
        </w:rPr>
      </w:r>
      <w:r>
        <w:rPr>
          <w:lang w:val="ne_NP" w:bidi="ne_NP"/>
        </w:rPr>
        <w:t>दाजुभाइहरूले भन्नुपर्ने सबै कुरा फेरि सुनेपछि, याकूबको आत्मा पुनर्जीवित भयो। यसको अर्थ याकूबको मानसिक क्षमता फेरि सामान्य हुन थाल्यो। याकूबले आफूलाई सम्हाले, वा याकूब फेरि सामान्य हुन थाले। योसेफ जीवितै र मिश्रमा भएको कुरा याकूबले बुझे। याकूब योसेफलाई भेट्न मिश्र जान चाहन्थे।</w:t>
      </w:r>
    </w:p>
    <w:p>
      <w:pPr/>
      <w:r>
        <w:rPr>
          <w:lang w:val="ne_NP" w:bidi="ne_NP"/>
        </w:rPr>
      </w:r>
      <w:r>
        <w:rPr>
          <w:lang w:val="ne_NP" w:bidi="ne_NP"/>
        </w:rPr>
        <w:t xml:space="preserve">यस खण्डको अन्तमा, याकूबको नाम पुनः </w:t>
      </w:r>
      <w:r>
        <w:rPr>
          <w:b/>
          <w:lang w:val="ne_NP" w:bidi="ne_NP"/>
        </w:rPr>
        <w:t>इस्राएल</w:t>
      </w:r>
      <w:r>
        <w:rPr>
          <w:lang w:val="ne_NP" w:bidi="ne_NP"/>
        </w:rPr>
        <w:t xml:space="preserve"> हुन्छ। तपाईंले प्रयोग गरिरहनुभएको इजरायलका लागि त्यही शब्द प्रयोग गर्नुहोस्। केही अनुवादहरूले खण्डको यस अन्त्यका लागि याकूब नाम राख्छन्। अधिकांशले इजरायल नाममा परिवर्तन गर्छन्।</w:t>
      </w:r>
      <w:r>
        <w:rPr>
          <w:lang w:val="ne_NP" w:bidi="ne_NP"/>
        </w:rPr>
      </w:r>
    </w:p>
    <w:p>
      <w:pPr>
        <w:pStyle w:val="Heading3"/>
      </w:pPr>
      <w:r>
        <w:rPr>
          <w:lang w:val="ne_NP" w:bidi="ne_NP"/>
        </w:rPr>
        <w:t>Step 6</w:t>
      </w:r>
    </w:p>
    <w:p>
      <w:pPr/>
      <w:r>
        <w:rPr>
          <w:lang w:val="ne_NP" w:bidi="ne_NP"/>
        </w:rPr>
      </w:r>
      <w:r>
        <w:rPr>
          <w:lang w:val="ne_NP" w:bidi="ne_NP"/>
        </w:rPr>
        <w:t>अनुवादलाई सजिलोसँग बुझ्न यस खण्डको श्रव्य संस्करण सुन्‍नुहोस्।</w:t>
      </w:r>
    </w:p>
    <w:p>
      <w:pPr/>
      <w:r>
        <w:rPr>
          <w:lang w:val="ne_NP" w:bidi="ne_NP"/>
        </w:rPr>
      </w:r>
      <w:r>
        <w:rPr>
          <w:lang w:val="ne_NP" w:bidi="ne_NP"/>
        </w:rPr>
        <w:t>यस सत्रमा, एउटा समूहको रूपमा तपाईंको आफ्नै भाषामा खण्डलाई पुन: भन्न लगाउनुहोस्।</w:t>
      </w:r>
    </w:p>
    <w:p>
      <w:pPr/>
      <w:r>
        <w:rPr>
          <w:lang w:val="ne_NP" w:bidi="ne_NP"/>
        </w:rPr>
      </w:r>
      <w:r>
        <w:rPr>
          <w:lang w:val="ne_NP" w:bidi="ne_NP"/>
        </w:rPr>
        <w:t>पहिला, सम्पूर्ण समूहले खण्डलाई तपाईंको आफ्नै भाषामा बताउन अभ्यास गर्नुपर्छ। तपाईंले अघिल्लो चरणहरूमा निर्णय गर्नुभएको कुराहरू जस्तै कालक्रम, शब्दहरू, वाक्यांशहरू, भावनाहरू, वा तपाईंले छलफल गर्नुभएको अन्य कुराहरू यसमा समावेश गर्नलाई सम्झनुहोस्।</w:t>
      </w:r>
    </w:p>
    <w:p>
      <w:pPr/>
      <w:r>
        <w:rPr>
          <w:lang w:val="ne_NP" w:bidi="ne_NP"/>
        </w:rPr>
      </w:r>
      <w:r>
        <w:rPr>
          <w:lang w:val="ne_NP" w:bidi="ne_NP"/>
        </w:rPr>
        <w:t>एउटा समूहको सदस्यले खण्डका केही वाक्यहरू भन्नुपर्छ र रोकिनु पर्छ। समूहको अर्को सदस्यले खण्डको अर्को भाग भन्नु पर्छ र रोकिनु पर्छ। समूहले सम्पूर्ण खण्डलाई पुन: नभन्दासम्म यो गर्नुहोस्। यस चरणमा समूहका सदस्यहरूले एक अर्कालाई सच्याउन सक्छन्।</w:t>
      </w:r>
    </w:p>
    <w:p>
      <w:pPr/>
      <w:r>
        <w:rPr>
          <w:lang w:val="ne_NP" w:bidi="ne_NP"/>
        </w:rPr>
      </w:r>
      <w:r>
        <w:rPr>
          <w:lang w:val="ne_NP" w:bidi="ne_NP"/>
        </w:rPr>
        <w:t xml:space="preserve">अडियो रोक्‍नुहोस्। </w:t>
      </w:r>
    </w:p>
    <w:p>
      <w:pPr/>
      <w:r>
        <w:rPr>
          <w:lang w:val="ne_NP" w:bidi="ne_NP"/>
        </w:rPr>
      </w:r>
      <w:r>
        <w:rPr>
          <w:lang w:val="ne_NP" w:bidi="ne_NP"/>
        </w:rPr>
        <w:t>अर्को पटक, समूहको प्रत्येक सदस्यले कम्तिमा पनि एकचोटि सम्पूर्ण खण्डलाई नरोकी भन्नुपर्छ। समूहको सदस्यले खण्डलाई सम्झन मद्दत गर्न कुनैपनि वस्तुहरू, चालहरू, वा तिनीहरूको स्टोरीबोर्ड प्रयोग गर्न सक्छन्।</w:t>
      </w:r>
    </w:p>
    <w:p>
      <w:pPr/>
      <w:r>
        <w:rPr>
          <w:lang w:val="ne_NP" w:bidi="ne_NP"/>
        </w:rPr>
      </w:r>
      <w:r>
        <w:rPr>
          <w:lang w:val="ne_NP" w:bidi="ne_NP"/>
        </w:rPr>
        <w:t xml:space="preserve">अडियो रोक्‍नुहोस्। </w:t>
      </w:r>
    </w:p>
    <w:p>
      <w:pPr/>
      <w:r>
        <w:rPr>
          <w:lang w:val="ne_NP" w:bidi="ne_NP"/>
        </w:rPr>
      </w:r>
      <w:r>
        <w:rPr>
          <w:lang w:val="ne_NP" w:bidi="ne_NP"/>
        </w:rPr>
        <w:t>त्यसपछि, तपाईंलाई सबैभन्दा बढी मनपरेको खण्डको संस्करण कस्को हो समूहले निर्णय गर्न सक्छ। तपाईंले एउटा समूहको सदस्यले एउटा दृश्य बताएको तरिका मनपर्यो तर तपाईंले अर्को दृश्य अर्कै समूहको सदस्यले बताएको तरिका मनपर्यो भनेर निर्णय गर्न सक्नुहुन्छ।</w:t>
      </w:r>
    </w:p>
    <w:p>
      <w:pPr/>
      <w:r>
        <w:rPr>
          <w:lang w:val="ne_NP" w:bidi="ne_NP"/>
        </w:rPr>
      </w:r>
      <w:r>
        <w:rPr>
          <w:lang w:val="ne_NP" w:bidi="ne_NP"/>
        </w:rPr>
        <w:t xml:space="preserve">अडियो रोक्‍नुहोस्। </w:t>
      </w:r>
    </w:p>
    <w:p>
      <w:pPr/>
      <w:r>
        <w:rPr>
          <w:lang w:val="ne_NP" w:bidi="ne_NP"/>
        </w:rPr>
      </w:r>
      <w:r>
        <w:rPr>
          <w:lang w:val="ne_NP" w:bidi="ne_NP"/>
        </w:rPr>
        <w:t>अन्तमा, समूहले सबैजना सहमत हुने खण्डको अन्तिम संस्करणलाई सँगै राख्न सक्छन्। समूहको प्रत्येक सदस्यले यस खण्डको अन्तिम संस्करण सुनाउने अभ्यास गर्नुपर्छ।</w:t>
      </w:r>
      <w:r>
        <w:rPr>
          <w:lang w:val="ne_NP" w:bidi="ne_NP"/>
        </w:rPr>
      </w:r>
      <w:r>
        <w:rPr>
          <w:lang w:val="ne_NP" w:bidi="ne_NP"/>
        </w:rPr>
      </w:r>
    </w:p>
    <w:p>
      <w:pPr/>
      <w:r>
        <w:rPr>
          <w:lang w:val="ne_NP" w:bidi="ne_NP"/>
        </w:rPr>
      </w:r>
    </w:p>
    <w:p>
      <w:pPr>
        <w:pStyle w:val="Heading2"/>
      </w:pPr>
      <w:r>
        <w:rPr>
          <w:lang w:val="ne_NP" w:bidi="ne_NP"/>
        </w:rPr>
        <w:t>Genesis 46:1–27</w:t>
      </w:r>
      <w:r>
        <w:rPr>
          <w:lang w:val="ne_NP" w:bidi="ne_NP"/>
        </w:rPr>
      </w:r>
    </w:p>
    <w:p>
      <w:pPr>
        <w:pStyle w:val="Heading3"/>
      </w:pPr>
      <w:r>
        <w:rPr>
          <w:lang w:val="ne_NP" w:bidi="ne_NP"/>
        </w:rPr>
        <w:t>Step 1</w:t>
      </w:r>
    </w:p>
    <w:p>
      <w:pPr/>
      <w:r>
        <w:rPr>
          <w:lang w:val="ne_NP" w:bidi="ne_NP"/>
        </w:rPr>
      </w:r>
      <w:r>
        <w:rPr>
          <w:lang w:val="ne_NP" w:bidi="ne_NP"/>
        </w:rPr>
        <w:t>उत्पत्ति ४६:१–२७ सुन्नुहोस् र यसलाई आफ्नो हृदयमा राख्नुहोस्। पाठलाई तीन पटक सुन्नुहोस् (सम्भव छ भने तीन फरक अनुवादहरूमा)। त्यसपछि टोलीले निम्न प्रश्नहरूको छलफल गर्नुहोस:</w:t>
      </w:r>
    </w:p>
    <w:p>
      <w:pPr>
        <w:pStyle w:val="ListBullet"/>
        <w:spacing w:line="240" w:lineRule="auto"/>
        <w:ind w:left="720"/>
      </w:pPr>
      <w:r>
        <w:rPr>
          <w:lang w:val="ne_NP" w:bidi="ne_NP"/>
        </w:rPr>
      </w:r>
      <w:r>
        <w:rPr>
          <w:lang w:val="ne_NP" w:bidi="ne_NP"/>
        </w:rPr>
        <w:t>यो खण्डमा तपाईंलाई के मन पर्‍यो?</w:t>
      </w:r>
    </w:p>
    <w:p>
      <w:pPr>
        <w:pStyle w:val="ListBullet"/>
        <w:spacing w:line="240" w:lineRule="auto"/>
        <w:ind w:left="720"/>
      </w:pPr>
      <w:r>
        <w:rPr>
          <w:lang w:val="ne_NP" w:bidi="ne_NP"/>
        </w:rPr>
      </w:r>
      <w:r>
        <w:rPr>
          <w:lang w:val="ne_NP" w:bidi="ne_NP"/>
        </w:rPr>
        <w:t>तपाईलाई के मन परेन वा के बुझ्नुभएन?</w:t>
      </w:r>
    </w:p>
    <w:p>
      <w:pPr>
        <w:pStyle w:val="ListBullet"/>
        <w:spacing w:line="240" w:lineRule="auto"/>
        <w:ind w:left="720"/>
      </w:pPr>
      <w:r>
        <w:rPr>
          <w:lang w:val="ne_NP" w:bidi="ne_NP"/>
        </w:rPr>
      </w:r>
      <w:r>
        <w:rPr>
          <w:lang w:val="ne_NP" w:bidi="ne_NP"/>
        </w:rPr>
        <w:t>यो कथाले हामीलाई परमेश्वरको बारेमा के भन्छ?</w:t>
      </w:r>
    </w:p>
    <w:p>
      <w:pPr>
        <w:pStyle w:val="ListBullet"/>
        <w:spacing w:line="240" w:lineRule="auto"/>
        <w:ind w:left="720"/>
      </w:pPr>
      <w:r>
        <w:rPr>
          <w:lang w:val="ne_NP" w:bidi="ne_NP"/>
        </w:rPr>
      </w:r>
      <w:r>
        <w:rPr>
          <w:lang w:val="ne_NP" w:bidi="ne_NP"/>
        </w:rPr>
        <w:t>यो खण्डले मानिसबारे हामीलाई के भन्दछ?</w:t>
      </w:r>
    </w:p>
    <w:p>
      <w:pPr>
        <w:pStyle w:val="ListBullet"/>
        <w:spacing w:line="240" w:lineRule="auto"/>
        <w:ind w:left="720"/>
      </w:pPr>
      <w:r>
        <w:rPr>
          <w:lang w:val="ne_NP" w:bidi="ne_NP"/>
        </w:rPr>
      </w:r>
      <w:r>
        <w:rPr>
          <w:lang w:val="ne_NP" w:bidi="ne_NP"/>
        </w:rPr>
        <w:t>यो खण्डले कसरी हाम्रो दैनिक जीवनलाई प्रभाव पार्छ?</w:t>
      </w:r>
    </w:p>
    <w:p>
      <w:pPr>
        <w:pStyle w:val="ListBullet"/>
        <w:spacing w:line="240" w:lineRule="auto"/>
        <w:ind w:left="720"/>
      </w:pPr>
      <w:r>
        <w:rPr>
          <w:lang w:val="ne_NP" w:bidi="ne_NP"/>
        </w:rPr>
      </w:r>
      <w:r>
        <w:rPr>
          <w:lang w:val="ne_NP" w:bidi="ne_NP"/>
        </w:rPr>
        <w:t>यो कथा सुन्नु पर्ने तपाईंले चिन्नुभएको व्यक्ति को हुनुहुन्छ?</w:t>
      </w:r>
      <w:r>
        <w:rPr>
          <w:lang w:val="ne_NP" w:bidi="ne_NP"/>
        </w:rPr>
      </w:r>
    </w:p>
    <w:p>
      <w:pPr>
        <w:pStyle w:val="Heading3"/>
      </w:pPr>
      <w:r>
        <w:rPr>
          <w:lang w:val="ne_NP" w:bidi="ne_NP"/>
        </w:rPr>
        <w:t>Step 2</w:t>
      </w:r>
    </w:p>
    <w:p>
      <w:pPr/>
      <w:r>
        <w:rPr>
          <w:lang w:val="ne_NP" w:bidi="ne_NP"/>
        </w:rPr>
      </w:r>
      <w:r>
        <w:rPr>
          <w:lang w:val="ne_NP" w:bidi="ne_NP"/>
        </w:rPr>
        <w:t>मञ्चको तयारी</w:t>
      </w:r>
    </w:p>
    <w:p>
      <w:pPr/>
      <w:r>
        <w:rPr>
          <w:lang w:val="ne_NP" w:bidi="ne_NP"/>
        </w:rPr>
      </w:r>
      <w:r>
        <w:rPr>
          <w:lang w:val="ne_NP" w:bidi="ne_NP"/>
        </w:rPr>
        <w:t>उत्पत्ति ४६:१–२७</w:t>
      </w:r>
    </w:p>
    <w:p>
      <w:pPr/>
      <w:r>
        <w:rPr>
          <w:lang w:val="ne_NP" w:bidi="ne_NP"/>
        </w:rPr>
      </w:r>
      <w:r>
        <w:rPr>
          <w:lang w:val="ne_NP" w:bidi="ne_NP"/>
        </w:rPr>
        <w:t>पाठलाई बुझ्न-सजिलो संस्करणमा एकपटक सुन्नुहोस्।</w:t>
      </w:r>
    </w:p>
    <w:p>
      <w:pPr/>
      <w:r>
        <w:rPr>
          <w:lang w:val="ne_NP" w:bidi="ne_NP"/>
        </w:rPr>
      </w:r>
      <w:r>
        <w:rPr>
          <w:lang w:val="ne_NP" w:bidi="ne_NP"/>
        </w:rPr>
        <w:t>याकूबले अन्तिम खण्डमा योसेफ जीवितै छन् र मिश्रका राज्यपाल छन् भन्ने कुरा थाहा पाए। योसेफ याकूब र सम्पूर्ण परिवार मिश्र आऊन् भन्ने चाहन्छन्। याकूबले जाने निर्णय गर्छन्। यो याकूबको तयारी र मिश्रको यात्राको एउटा कथात्मक विवरण हो।</w:t>
      </w:r>
    </w:p>
    <w:p>
      <w:pPr/>
      <w:r>
        <w:rPr>
          <w:lang w:val="ne_NP" w:bidi="ne_NP"/>
        </w:rPr>
      </w:r>
      <w:r>
        <w:rPr>
          <w:lang w:val="ne_NP" w:bidi="ne_NP"/>
        </w:rPr>
        <w:t>रोक्नुहोस् र हेब्रोनदेखि गोशेनसम्मको सामान्य मार्ग चिन्ह लगाइएको कनान र मिश्रको नक्सा देखाउनुहोस्।</w:t>
      </w:r>
    </w:p>
    <w:p>
      <w:pPr/>
      <w:r>
        <w:rPr>
          <w:lang w:val="ne_NP" w:bidi="ne_NP"/>
        </w:rPr>
      </w:r>
      <w:r>
        <w:rPr>
          <w:lang w:val="ne_NP" w:bidi="ne_NP"/>
        </w:rPr>
        <w:t>यो खण्ड याकूबको नामको लागि इस्राएल प्रयोग गरेर सुरु हुन्छ। दुवै नामहरू खण्डको ठीक सुरुमै प्रयोग गरिएका छन्। केही अनुवादहरूले पूर्ण रूपमा याकूब नामसँग रहन रोज्छन्। अरूले इस्राएल र याकूब दुवै प्रयोग गर्छन्। रोक्नुहोस् र दुईवटा फरक नाम भएका एक व्यक्तिको बारेमा एउटा कथा सुनाउनुहोस्। यो एउटै व्यक्ति हो भन्ने कुरा मानिसहरूलाई कसरी थाहा छ?</w:t>
      </w:r>
    </w:p>
    <w:p>
      <w:pPr/>
      <w:r>
        <w:rPr>
          <w:lang w:val="ne_NP" w:bidi="ne_NP"/>
        </w:rPr>
      </w:r>
      <w:r>
        <w:rPr>
          <w:lang w:val="ne_NP" w:bidi="ne_NP"/>
        </w:rPr>
        <w:t>याकूबले आफ्ना सबै सामानहरू पोको पारे। याकूब र उनको परिवार प्रस्थान गरे। याकूब धेरै वर्षसम्म हेब्रोनमा बसोबास गर्नुभयो र अझै हेब्रोनको नजिकै बसोबास गरिरहनुभएको हुन सक्छ। यस कथाले यस समयमा याकूब कहाँ बसोबास गरिरहेका छन् भनेर बताउँदैन। याकूब बेर्शेबामा रोकिए। इसहाक, याकूबका पिता बेर्शेबामा बसोबास गर्थे र इसहाकले बेर्शेबामा एउटा वेदी बनाएका थिए। मानिसहरूले परमेश्वरको आराधना गर्न वेदीहरूमा बलिदानहरू चढाउँथे। याकूबले बेर्शेबामा हुँदा नै इसहाकका परमेश्वरलाई बलिदानहरू चढाए। बलिदान भन्नाले परमेश्वरको आराधनाको रूपमा कुनै पशुलाई मार्नु र त्यसलाई जलाएर चढाउनु हो।</w:t>
      </w:r>
    </w:p>
    <w:p>
      <w:pPr/>
      <w:r>
        <w:rPr>
          <w:lang w:val="ne_NP" w:bidi="ne_NP"/>
        </w:rPr>
      </w:r>
      <w:r>
        <w:rPr>
          <w:lang w:val="ne_NP" w:bidi="ne_NP"/>
        </w:rPr>
        <w:t>रातको समयमा परमेश्वरले याकूबसँग दर्शनहरूमा कुरा गर्नुभयो। सामान्यतया व्यक्ति जागा हुँदा दर्शन देखा पर्छन् र सामान्यतया व्यक्ति सुतिरहेको बेला सपनाहरू देखा पर्छन्। यस खण्डले याकूब जागा थिए वा सुतिरहेका थिए भनेर भन्दैन। यस खण्डले यी दर्शनहरू रातको समयमा भएका थिए भनेर भन्छ। दर्शनहरु शब्द बहुवचन । यसको अर्थ परमेश्वरले एउटै कुरा एकभन्दा बढी पटक भन्नुभएको वा परमेश्वरले एउटै रातको विभिन्न दर्शनहरूमा कुरा गर्नुभएको हुन सक्छ। यी दर्शनहरूमा, परमेश्वरले आफूलाई इसहाकका परमेश्वरको रूपमा पहिचान गर्नुहुन्छ। यस प्रकारले, याकूबले आफू कोसँग कुरा गरिरहेको छ भन्ने कुरा ठ्याक्कै थाहा पाउँछ। परमेश्वरले याकूबलाई एउटा प्रतिज्ञा गर्नुहुन्छ। परमेश्वरले याकूबलाई नडराई मिश्र जान भन्नुहुन्छ। परमेश्वरले याकूबलाई भन्नुहुन्छ, "म तिमीसँगै मिश्रमा झर्नेछु।" परमेश्वरले याकूबलाई भन्नुहुन्छ कि परमेश्वरले याकूबलाई फेरि कनानमा ल्याउनुहुनेछ। यस कथनको अर्थ मिश्रमा जन्मिने याकूबका सन्तानहरू भन्ने देखिन्छ। परमेश्वरले यी सन्तानहरूको एउटा राष्ट्र बनाउन लाग्नुभएको छ। परमेश्वरले त्यो राष्ट्रलाई कनानमा फिर्ता ल्याउनुहुनेछ। परमेश्वरले याकूबलाई उनी मिश्रमा मर्नेछन् भनेर पनि भन्नुहुन्छ। याकूबको मृत्यु मिश्रमा हुने भएकोले, यस खण्डको अर्थ भविष्यमा कुनै समयमा याकूबका सन्तानहरू कनान फर्किनेछन् भन्ने देखिन्छ।</w:t>
      </w:r>
    </w:p>
    <w:p>
      <w:pPr/>
      <w:r>
        <w:rPr>
          <w:lang w:val="ne_NP" w:bidi="ne_NP"/>
        </w:rPr>
      </w:r>
      <w:r>
        <w:rPr>
          <w:lang w:val="ne_NP" w:bidi="ne_NP"/>
        </w:rPr>
        <w:t>परमेश्वरले मृत्युका लागि शब्द-चित्र प्रयोग गर्नुहुन्छ। परमेश्वरले याकूबलाई योसेफले उनका आँखा बन्द गरिदिनेछन् भन्नुहुन्छ। यसको अर्थ जब याकूबको मृत्यु हुन्छ, तब योसेफ उनीसँगै हुनेछन् र योसेफले अन्तिम पटक याकूबका आँखा बन्द गरिदिनका लागि अघि सर्नेछन्।</w:t>
      </w:r>
    </w:p>
    <w:p>
      <w:pPr/>
      <w:r>
        <w:rPr>
          <w:lang w:val="ne_NP" w:bidi="ne_NP"/>
        </w:rPr>
      </w:r>
      <w:r>
        <w:rPr>
          <w:lang w:val="ne_NP" w:bidi="ne_NP"/>
        </w:rPr>
        <w:t>रोक्नुहोस् र छलफल गर्नुहोस्: परिवारका सदस्यहरूबाट घेरिएका कुनै वृद्ध व्यक्तिको शान्तिपूर्ण मृत्युको बारेमा एउटा कथा सुनाउनुहोस्। व्यक्ति मर्दा परिवारका सदस्यहरूले के गर्छन्? कसको के जिम्मेवारी हुन्छ? के हुन्छ भन्ने कुरा वर्णन गर्न कुनै शब्द-चित्रहरू प्रयोग गरिएका छन् कि भनी ध्यान दिनुहोस्।</w:t>
      </w:r>
    </w:p>
    <w:p>
      <w:pPr/>
      <w:r>
        <w:rPr>
          <w:lang w:val="ne_NP" w:bidi="ne_NP"/>
        </w:rPr>
      </w:r>
      <w:r>
        <w:rPr>
          <w:lang w:val="ne_NP" w:bidi="ne_NP"/>
        </w:rPr>
        <w:t>याकूब र उनका छोराहरूले मिश्रको राजाले याकूबलाई उपहारको रूपमा पठाएका गाडाहरू प्रयोग गरे। याकूबले आफ्ना छोराहरू र छोरीहरू, नातिनातिनाहरू र पनातिपनातिनीहरू सहित आफ्ना सबै सन्तानहरूलाई मिश्रमा लगे। याकूबले आफ्ना छोराहरूका पत्नीहरूलाई तिनीहरूसँगै मिश्र लगे। याकूबका सबै सन्तानहरू याकूबसँग मिश्र गए। छोरीहरू शब्द बहुवचन छ। धर्मशास्त्रमा नामद्वारा उल्लेख गरिएकी एक मात्र छोरी दीना हुन्। याकूबका अरू कति छोरीहरू थिए भन्ने हामीलाई थाहा छैन। मिश्र जाने परिवारका सदस्यहरूको कुल संख्याको गणनामा अन्य छोरीहरूलाई समावेश गरिँदैन।</w:t>
      </w:r>
    </w:p>
    <w:p>
      <w:pPr/>
      <w:r>
        <w:rPr>
          <w:lang w:val="ne_NP" w:bidi="ne_NP"/>
        </w:rPr>
      </w:r>
      <w:r>
        <w:rPr>
          <w:lang w:val="ne_NP" w:bidi="ne_NP"/>
        </w:rPr>
        <w:t>मिश्रको बग्गी वा गाडाको तस्वीर देखाउनुहोस्।</w:t>
      </w:r>
    </w:p>
    <w:p>
      <w:pPr/>
      <w:r>
        <w:rPr>
          <w:lang w:val="ne_NP" w:bidi="ne_NP"/>
        </w:rPr>
      </w:r>
      <w:r>
        <w:rPr>
          <w:lang w:val="ne_NP" w:bidi="ne_NP"/>
        </w:rPr>
        <w:t>याकूबले आफ्नो सबै सम्पत्ति र आफ्ना सबै पशुहरू मिश्र लगे। यसको अर्थ याकूब मिश्र जाँदै थिए। यो छोटो यात्रा वा भ्रमण मात्र थिएन। योसेफले सम्पूर्ण परिवारलाई मिश्रमा आउन र बस्न आमन्त्रण गरेका थिए। सबै कुरा आफूसँग लिएर, तिनीहरूले चाँडै कनान फर्किने योजना बनाएनन् भन्ने कुरा हामीलाई थाहा छ।</w:t>
      </w:r>
    </w:p>
    <w:p>
      <w:pPr/>
      <w:r>
        <w:rPr>
          <w:lang w:val="ne_NP" w:bidi="ne_NP"/>
        </w:rPr>
      </w:r>
      <w:r>
        <w:rPr>
          <w:lang w:val="ne_NP" w:bidi="ne_NP"/>
        </w:rPr>
        <w:t>यस खण्डले यहाँको कथालाई रोक्छ र याकूबका प्रत्येक पत्नीहरू, तिनीहरूका छोराहरू र केही नातिहरूको सूची दिन्छ। यस बिन्दुमा, पाठमा पुनः इस्राएल नामको प्रयोग गरिएको छ।</w:t>
      </w:r>
    </w:p>
    <w:p>
      <w:pPr/>
      <w:r>
        <w:rPr>
          <w:lang w:val="ne_NP" w:bidi="ne_NP"/>
        </w:rPr>
      </w:r>
      <w:r>
        <w:rPr>
          <w:lang w:val="ne_NP" w:bidi="ne_NP"/>
        </w:rPr>
        <w:t>लेआ याकूबकी पहिलो पत्नी थिइन्। लेआका प्रत्येक छोराका आफ्नै छोराहरू थिए। यहूदाका ५ छोराहरू थिए। यहूदाका दुई छोराहरू मरे। यहूदाका तामारका तर्फबाट २ छोराहरू थिए। यी छोराहरू सबै अघिल्लो खण्डमा उल्लेख गरिएका थिए। अघिल्लो खण्डमा तपाईंले प्रयोग गर्नुभएको नामहरू नै प्रयोग गर्नुहोस्। यहूदाका छोरा पेरेसका २ छोराहरू सूचीबद्ध छन्। हेस्रोन पेरेसका छोराहरूमध्ये एक थिए। तपाईंले भविष्यका खण्डहरूमा फेरि यो नाम प्रयोग गर्नुहुनेछ। पेरेस र जेराकी आमा तामारको उल्लेख गरिएको छैन। तामार मिश्र गइन् कि गइनन् हामीलाई थाहा छैन।</w:t>
      </w:r>
    </w:p>
    <w:p>
      <w:pPr/>
      <w:r>
        <w:rPr>
          <w:lang w:val="ne_NP" w:bidi="ne_NP"/>
        </w:rPr>
      </w:r>
      <w:r>
        <w:rPr>
          <w:lang w:val="ne_NP" w:bidi="ne_NP"/>
        </w:rPr>
        <w:t>लेआका छोराहरू सबै पद्न-अराममा जन्मिएका थिए। यो लाबान बसोबास गर्ने हारान वरिपरिको क्षेत्रको नाम हो। यो त्यही ठाउँ हो जहाँ याकूब २० वर्षसम्म बस्नुभएको थियो। यस खण्डमा उल्लेख छ कि जिल्पा लेआले विवाह गर्दा लाबानले लेआलाई दिएकी नोकर थिइन्। यस खण्डले अन्य छोराहरू कहाँ जन्मिएका थिए भनेर बताउँदैन। यस खण्डले हामीलाई बताउँछ कि योसेफका छोराहरू मिश्रमा जन्मिएका थिए।</w:t>
      </w:r>
    </w:p>
    <w:p>
      <w:pPr/>
      <w:r>
        <w:rPr>
          <w:lang w:val="ne_NP" w:bidi="ne_NP"/>
        </w:rPr>
      </w:r>
      <w:r>
        <w:rPr>
          <w:lang w:val="ne_NP" w:bidi="ne_NP"/>
        </w:rPr>
        <w:t>राहेलका २ छोराहरू थिए। यस खण्डमा उल्लेख गरिएको बिल्हा ती नोकर थिइन्, जसलाई लाबानले राहेलको विवाह हुँदा उनलाई दिएका थिए।</w:t>
      </w:r>
    </w:p>
    <w:p>
      <w:pPr/>
      <w:r>
        <w:rPr>
          <w:lang w:val="ne_NP" w:bidi="ne_NP"/>
        </w:rPr>
      </w:r>
      <w:r>
        <w:rPr>
          <w:lang w:val="ne_NP" w:bidi="ne_NP"/>
        </w:rPr>
        <w:t>अघिल्लो खण्डले बेन्जामिनको बारेमा यसरी कुरा गर्‍यो, मानौँ उनी अझै केटा नै थिए। यहाँ हामीले थाहा पाउँछौं कि बिन्यामिन १० जना छोराहरू हुने उमेरको पाको भइसकेका छन्। याकूबका सबै सन्तानहरूमध्ये सबैभन्दा बढी छोराहरू बिन्यामिनका छन्।</w:t>
      </w:r>
    </w:p>
    <w:p>
      <w:pPr/>
      <w:r>
        <w:rPr>
          <w:lang w:val="ne_NP" w:bidi="ne_NP"/>
        </w:rPr>
      </w:r>
      <w:r>
        <w:rPr>
          <w:lang w:val="ne_NP" w:bidi="ne_NP"/>
        </w:rPr>
        <w:t>यस खण्डले याकूबका सबै प्रत्यक्ष सन्तानहरूलाई नामसहित सूचीबद्ध गर्दछ र याकूबसँग मिश्र गएका कुल ६६ व्यक्तिहरूको गणना गर्दछ। छोराहरूका पत्नीहरू यस सूचीमा गनिँदैनन्। पत्नीहरूको नाम लिइएको छैन। यस खण्डले योसेफ र योसेफका छोराहरू पहिले नै मिश्रमा थिए भन्ने कुरा व्याख्या गर्छ। तिनीहरूकी आमा ओनका पुजारी पोतीपेराका छोरी एसनथ थिइन्। मिश्रमा बसोबास गर्ने याकूबको परिवारका सदस्यहरू जम्मा ७० जना थिए।</w:t>
      </w:r>
      <w:r>
        <w:rPr>
          <w:lang w:val="ne_NP" w:bidi="ne_NP"/>
        </w:rPr>
      </w:r>
    </w:p>
    <w:p>
      <w:pPr>
        <w:pStyle w:val="Heading3"/>
      </w:pPr>
      <w:r>
        <w:rPr>
          <w:lang w:val="ne_NP" w:bidi="ne_NP"/>
        </w:rPr>
        <w:t>Step 3</w:t>
      </w:r>
    </w:p>
    <w:p>
      <w:pPr/>
      <w:r>
        <w:rPr>
          <w:lang w:val="ne_NP" w:bidi="ne_NP"/>
        </w:rPr>
      </w:r>
      <w:r>
        <w:rPr>
          <w:lang w:val="ne_NP" w:bidi="ne_NP"/>
        </w:rPr>
        <w:t>संस्करणलाई सजिलोसँग बुझ्न पाठलाई फेरी एकपटक सुन्नुहोस्।</w:t>
      </w:r>
    </w:p>
    <w:p>
      <w:pPr/>
      <w:r>
        <w:rPr>
          <w:lang w:val="ne_NP" w:bidi="ne_NP"/>
        </w:rPr>
      </w:r>
      <w:r>
        <w:rPr>
          <w:lang w:val="ne_NP" w:bidi="ne_NP"/>
        </w:rPr>
        <w:t>यस सत्रमा, यस कथालाई दृश्यात्मक बनाउन तपाईंले समूहलाई मद्दत गर्नुहुनेछ। तपाईंले समूहलाई दृश्यहरू, सेटिङ र कथाका पात्रहरू परिभाषित गर्न मद्दत गर्नुहुनेछ।</w:t>
      </w:r>
    </w:p>
    <w:p>
      <w:pPr/>
      <w:r>
        <w:rPr>
          <w:lang w:val="ne_NP" w:bidi="ne_NP"/>
        </w:rPr>
      </w:r>
      <w:r>
        <w:rPr>
          <w:lang w:val="ne_NP" w:bidi="ne_NP"/>
        </w:rPr>
        <w:t>यस कथामा ४ दृश्यहरू छन्।</w:t>
      </w:r>
    </w:p>
    <w:p>
      <w:pPr/>
      <w:r>
        <w:rPr>
          <w:lang w:val="ne_NP" w:bidi="ne_NP"/>
        </w:rPr>
      </w:r>
      <w:r>
        <w:rPr>
          <w:b/>
          <w:lang w:val="ne_NP" w:bidi="ne_NP"/>
        </w:rPr>
        <w:t>पहिलो दृश्य:</w:t>
      </w:r>
      <w:r>
        <w:rPr>
          <w:lang w:val="ne_NP" w:bidi="ne_NP"/>
        </w:rPr>
        <w:t xml:space="preserve"> याकूबले मिश्र जानको तयारी गर्छन्।</w:t>
      </w:r>
    </w:p>
    <w:p>
      <w:pPr/>
      <w:r>
        <w:rPr>
          <w:lang w:val="ne_NP" w:bidi="ne_NP"/>
        </w:rPr>
      </w:r>
      <w:r>
        <w:rPr>
          <w:b/>
          <w:lang w:val="ne_NP" w:bidi="ne_NP"/>
        </w:rPr>
        <w:t>दोस्रो दृश्य:</w:t>
      </w:r>
      <w:r>
        <w:rPr>
          <w:lang w:val="ne_NP" w:bidi="ne_NP"/>
        </w:rPr>
        <w:t xml:space="preserve"> याकूब बेर्शेबामा आइपुग्छन्, परमेश्वरलाई बलिदानहरू चढाउँछन्। परमेश्वरले याकूबसँग दर्शनमा कुरा गर्नुहुन्छ।</w:t>
      </w:r>
    </w:p>
    <w:p>
      <w:pPr/>
      <w:r>
        <w:rPr>
          <w:lang w:val="ne_NP" w:bidi="ne_NP"/>
        </w:rPr>
      </w:r>
      <w:r>
        <w:rPr>
          <w:b/>
          <w:lang w:val="ne_NP" w:bidi="ne_NP"/>
        </w:rPr>
        <w:t>तेस्रो दृश्य:</w:t>
      </w:r>
      <w:r>
        <w:rPr>
          <w:lang w:val="ne_NP" w:bidi="ne_NP"/>
        </w:rPr>
        <w:t xml:space="preserve"> याकूब बेर्शेबाबाट प्रस्थान गर्छन् र मिश्र जान्छन्।</w:t>
      </w:r>
    </w:p>
    <w:p>
      <w:pPr/>
      <w:r>
        <w:rPr>
          <w:lang w:val="ne_NP" w:bidi="ne_NP"/>
        </w:rPr>
      </w:r>
      <w:r>
        <w:rPr>
          <w:b/>
          <w:lang w:val="ne_NP" w:bidi="ne_NP"/>
        </w:rPr>
        <w:t>चौथो दृश्य:</w:t>
      </w:r>
      <w:r>
        <w:rPr>
          <w:lang w:val="ne_NP" w:bidi="ne_NP"/>
        </w:rPr>
        <w:t xml:space="preserve"> याकूबसँग मिश्र जाँदै गरेका याकूबका सन्तानहरू सबै सूचीबद्ध छन्।</w:t>
      </w:r>
    </w:p>
    <w:p>
      <w:pPr/>
      <w:r>
        <w:rPr>
          <w:lang w:val="ne_NP" w:bidi="ne_NP"/>
        </w:rPr>
      </w:r>
      <w:r>
        <w:rPr>
          <w:lang w:val="ne_NP" w:bidi="ne_NP"/>
        </w:rPr>
        <w:t>यस कथामा यि पात्रहरु समावेश छन्:</w:t>
      </w:r>
    </w:p>
    <w:p>
      <w:pPr>
        <w:pStyle w:val="ListBullet"/>
        <w:spacing w:line="240" w:lineRule="auto"/>
        <w:ind w:left="720"/>
      </w:pPr>
      <w:r>
        <w:rPr>
          <w:lang w:val="ne_NP" w:bidi="ne_NP"/>
        </w:rPr>
      </w:r>
      <w:r>
        <w:rPr>
          <w:lang w:val="ne_NP" w:bidi="ne_NP"/>
        </w:rPr>
        <w:t>याकूब</w:t>
      </w:r>
    </w:p>
    <w:p>
      <w:pPr>
        <w:pStyle w:val="ListBullet"/>
        <w:spacing w:line="240" w:lineRule="auto"/>
        <w:ind w:left="720"/>
      </w:pPr>
      <w:r>
        <w:rPr>
          <w:lang w:val="ne_NP" w:bidi="ne_NP"/>
        </w:rPr>
      </w:r>
      <w:r>
        <w:rPr>
          <w:lang w:val="ne_NP" w:bidi="ne_NP"/>
        </w:rPr>
        <w:t>परमेश्वर</w:t>
      </w:r>
    </w:p>
    <w:p>
      <w:pPr>
        <w:pStyle w:val="ListBullet"/>
        <w:spacing w:line="240" w:lineRule="auto"/>
        <w:ind w:left="720"/>
      </w:pPr>
      <w:r>
        <w:rPr>
          <w:lang w:val="ne_NP" w:bidi="ne_NP"/>
        </w:rPr>
      </w:r>
      <w:r>
        <w:rPr>
          <w:lang w:val="ne_NP" w:bidi="ne_NP"/>
        </w:rPr>
        <w:t>मिश्रका राजाको उल्लेख गरिएको छ।</w:t>
      </w:r>
    </w:p>
    <w:p>
      <w:pPr>
        <w:pStyle w:val="ListBullet"/>
        <w:spacing w:line="240" w:lineRule="auto"/>
        <w:ind w:left="720"/>
      </w:pPr>
      <w:r>
        <w:rPr>
          <w:lang w:val="ne_NP" w:bidi="ne_NP"/>
        </w:rPr>
      </w:r>
      <w:r>
        <w:rPr>
          <w:lang w:val="ne_NP" w:bidi="ne_NP"/>
        </w:rPr>
        <w:t>योसेफको उल्लेख गरिएको छ।</w:t>
      </w:r>
    </w:p>
    <w:p>
      <w:pPr>
        <w:pStyle w:val="ListBullet"/>
        <w:spacing w:line="240" w:lineRule="auto"/>
        <w:ind w:left="720"/>
      </w:pPr>
      <w:r>
        <w:rPr>
          <w:lang w:val="ne_NP" w:bidi="ne_NP"/>
        </w:rPr>
      </w:r>
      <w:r>
        <w:rPr>
          <w:lang w:val="ne_NP" w:bidi="ne_NP"/>
        </w:rPr>
        <w:t>याकूबका ४ पत्नीहरूमध्ये प्रत्येकको उल्लेख गरिएको छ।</w:t>
      </w:r>
    </w:p>
    <w:p>
      <w:pPr>
        <w:pStyle w:val="ListBullet"/>
        <w:spacing w:line="240" w:lineRule="auto"/>
        <w:ind w:left="720"/>
      </w:pPr>
      <w:r>
        <w:rPr>
          <w:lang w:val="ne_NP" w:bidi="ne_NP"/>
        </w:rPr>
      </w:r>
      <w:r>
        <w:rPr>
          <w:lang w:val="ne_NP" w:bidi="ne_NP"/>
        </w:rPr>
        <w:t>याकूबका ससुरा लाबानको उल्लेख गरिएको छ।</w:t>
      </w:r>
    </w:p>
    <w:p>
      <w:pPr>
        <w:pStyle w:val="ListBullet"/>
        <w:spacing w:line="240" w:lineRule="auto"/>
        <w:ind w:left="720"/>
      </w:pPr>
      <w:r>
        <w:rPr>
          <w:lang w:val="ne_NP" w:bidi="ne_NP"/>
        </w:rPr>
      </w:r>
      <w:r>
        <w:rPr>
          <w:lang w:val="ne_NP" w:bidi="ne_NP"/>
        </w:rPr>
        <w:t>याकूबका ६६ सन्तानहरूको नाम उल्लेख गरिएको छ।</w:t>
      </w:r>
    </w:p>
    <w:p>
      <w:pPr/>
      <w:r>
        <w:rPr>
          <w:lang w:val="ne_NP" w:bidi="ne_NP"/>
        </w:rPr>
      </w:r>
      <w:r>
        <w:rPr>
          <w:lang w:val="ne_NP" w:bidi="ne_NP"/>
        </w:rPr>
        <w:t>यस सत्रमा, समूहलाई स्टोरीबोर्ड बनाउन, चित्र कोर्न वा कुनै प्रकारका हेरफेर गर्न मिल्ने वस्तुहरू (जस्तै ढुङ्गा, लठ्ठी, बच्चाहरूको खेलौनाहरू) प्रयोग गरेर कथा र त्यसमा भएका क्रियाकलापलाई दृश्यात्मक बनाउनुहोस्।</w:t>
      </w:r>
    </w:p>
    <w:p>
      <w:pPr/>
      <w:r>
        <w:rPr>
          <w:lang w:val="ne_NP" w:bidi="ne_NP"/>
        </w:rPr>
      </w:r>
      <w:r>
        <w:rPr>
          <w:lang w:val="ne_NP" w:bidi="ne_NP"/>
        </w:rPr>
        <w:t>पहिलो दृश्यमा, खण्ड एउटा यस्तो समय बुझाउने शब्दबाट सुरु हुन्छ, जसको अर्थ यो दृश्य अघिल्लो खण्डका घटनाहरू लगत्तै पछि आउँछ भन्ने हुन्छ। त्यो खण्डमा, याकूबले भने, "म मर्नुअघि आफ्नो छोरालाई भेट्न जानुपर्छ।" त्यसैले, याकूबले आफ्ना सबै सामानहरू पोको पारे र मिश्र जान निस्किए। यसले यो तुरुन्तै गरिएको थियो भन्ने संकेत गर्छ।</w:t>
      </w:r>
    </w:p>
    <w:p>
      <w:pPr/>
      <w:r>
        <w:rPr>
          <w:lang w:val="ne_NP" w:bidi="ne_NP"/>
        </w:rPr>
      </w:r>
      <w:r>
        <w:rPr>
          <w:lang w:val="ne_NP" w:bidi="ne_NP"/>
        </w:rPr>
        <w:t>दृश्य २ मा, याकूब बेर्शेबामा आइपुग्छन् र रात बिताउन रोक्छन्। याकूबले परमेश्वरको आराधनाको कार्यको रूपमा परमेश्वरलाई बलिदानहरू चढाउँछन्। रातको समयमा, परमेश्वरले याकूबसँग दर्शनमा कुरा गर्नुहुन्छ। परमेश्वरले याकूबलाई मिश्रमा जान नडराउन भन्नुहुन्छ। धर्मशास्त्रमा कुनै ठाउँमा जाँदा माथि वा तल जाने बारेमा चर्चा गर्नु सामान्य हो। याकूब कनानको हेब्रोन वरिपरिका पहाडहरूमा बसोबास गरे। मिश्र समुद्रको सतहमा थियो। त्यसैले, याकूब मिश्रमा झरे। "तल" शब्दले उत्तर वा दक्षिणलाई नभई उचाइ वा सतहलाई नभई उचाइ वा उचाइलाई बुझाउँछ।</w:t>
      </w:r>
    </w:p>
    <w:p>
      <w:pPr/>
      <w:r>
        <w:rPr>
          <w:lang w:val="ne_NP" w:bidi="ne_NP"/>
        </w:rPr>
      </w:r>
      <w:r>
        <w:rPr>
          <w:lang w:val="ne_NP" w:bidi="ne_NP"/>
        </w:rPr>
        <w:t>परमेश्वरले याकूबलाई एउटा प्रतिज्ञा गर्नुहुन्छ। जब परमेश्वरले याकूबसँग कुरा गर्नुहुन्छ, तब याकूबले परमेश्वरलाई धेरै विनम्र तरिकाले जवाफ दिन्छन्। याकूब भन्छन्, "म यहाँ छु।" परमेश्वर भन्नुहुन्छ, "म तिमीसँग मिश्रमा हुनेछु।" परमेश्वरले याकूबलाई भन्नुहुन्छ कि याकूबको मृत्यु मिश्रमा हुनेछ र याकूबको मृत्यु हुँदा योसेफ उनीसँगै हुनेछन्। परमेश्वरले याकूबलाई उनी कनान फर्किनेछन् भनेर पनि भन्नुहुन्छ। केही अनुवादहरू भन्छन् कि यस प्रतिज्ञाको अर्थ याकूबका सन्तानहरू वा याकूबबाट आउने राष्ट्र कनान फर्किनेछ।</w:t>
      </w:r>
    </w:p>
    <w:p>
      <w:pPr/>
      <w:r>
        <w:rPr>
          <w:lang w:val="ne_NP" w:bidi="ne_NP"/>
        </w:rPr>
      </w:r>
      <w:r>
        <w:rPr>
          <w:lang w:val="ne_NP" w:bidi="ne_NP"/>
        </w:rPr>
        <w:t>दृश्य ३ मा, याकूब र उनको परिवार बेर्शेबाबाट बिदा हुन्छन् र मिश्रतर्फको आफ्नो यात्रा जारी राख्छन्। तिनीहरूले मिश्रका राजा फिरऊनले उपहारको रूपमा पठाएका गाडा वा मालगाडीहरू प्रयोग गरे। याकूब, महिलाहरू र बच्चाहरू यी गाडाहरूमा चढ्छन्। याकूबले आफ्ना सबै सरसामान र याकूबका सबै पशुहरू लिएर मिश्र गए।</w:t>
      </w:r>
    </w:p>
    <w:p>
      <w:pPr/>
      <w:r>
        <w:rPr>
          <w:lang w:val="ne_NP" w:bidi="ne_NP"/>
        </w:rPr>
      </w:r>
      <w:r>
        <w:rPr>
          <w:lang w:val="ne_NP" w:bidi="ne_NP"/>
        </w:rPr>
        <w:t>दृश्य ४ मा, याकूबका ४ पत्नीहरू, प्रत्येक पत्नीका छोराहरू, र ती छोराहरूका छोराछोरी तथा नातिनातिनाहरूको सूची छ। यो सूचीले कथाको प्रवाहलाई रोक्छ। याकूबका १२ छोराहरू र दीना नाम गरेकी एउटी छोरी थिइन्। याकूबका धेरै नातिहरू र पनातिहरू थिए। यस खण्डमा भनिएको छ कि त्यहाँ छोरीहरू थिए तर नाम उल्लेख गरिएको एक मात्र छोरी दीना हुन्। छोराहरूका पत्नीहरू आफ्ना परिवारसँग मिश्र गएका थिए, तर ती पत्नीहरू मिश्र गएका याकूबको परिवारका ६६ व्यक्तिहरूका रूपमा गनिँदैनन्।</w:t>
      </w:r>
    </w:p>
    <w:p>
      <w:pPr/>
      <w:r>
        <w:rPr>
          <w:lang w:val="ne_NP" w:bidi="ne_NP"/>
        </w:rPr>
      </w:r>
      <w:r>
        <w:rPr>
          <w:lang w:val="ne_NP" w:bidi="ne_NP"/>
        </w:rPr>
        <w:t>दृश्य ४ का लागि, छोराहरू, नाति-नातिनीहरू र पनाति-पनातिनीहरूको प्रतिनिधित्व गर्न वस्तुहरू वा खेलौनाहरू प्रयोग गर्नुहोस्। तपाईंले याकूबबाट सुरु गर्नुहुनेछ र ४ पत्नीहरूलाई ढुङ्गा वा लट्ठीद्वारा प्रतिनिधित्व गराउनुहुनेछ। त्यसपछि प्रत्येक पत्नीका सन्तानहरूलाई ढुङ्गा वा लठ्ठा प्रयोग गरेर उनीबाट पंक्तिमा आउन लगाउनुहोस्। त्यसपछि ती छोराहरूबाट आउने अर्को पुस्ताको प्रत्येक व्यक्तिलाई सूचीबद्ध गर्नुहोस्। तपाईं ६६ जना मानिसहरू मिलेर कति ठूलो परिवार बन्छ भनेर हेर्न चाहनुहुन्छ। यस यात्रामा पत्नीहरू र नोकरहरू पनि जाँदै छन् भनेर सम्झनुहोस्। यो मानिसहरूसँग एउटा रमाइलो गतिविधि पनि हुन सक्छ। ६६ वयस्क र बच्चाहरूलाई ल्याउनुहोस् र यस खण्डमा सूचीबद्ध गरिएका कुल अनुसार तिनीहरूलाई मिलाउनुहोस्। प्रत्येक व्यक्तिलाई उसको "बाइबलीय नाम" दिनुहोस् र त्यसपछि सम्बन्धहरू मिलाउँदै गर्दा उनीहरूलाई यो नाम धेरै पटक दोहोर्याउन लगाउनुहोस्।</w:t>
      </w:r>
      <w:r>
        <w:rPr>
          <w:lang w:val="ne_NP" w:bidi="ne_NP"/>
        </w:rPr>
      </w:r>
    </w:p>
    <w:p>
      <w:pPr>
        <w:pStyle w:val="Heading3"/>
      </w:pPr>
      <w:r>
        <w:rPr>
          <w:lang w:val="ne_NP" w:bidi="ne_NP"/>
        </w:rPr>
        <w:t>Step 4</w:t>
      </w:r>
    </w:p>
    <w:p>
      <w:pPr/>
      <w:r>
        <w:rPr>
          <w:lang w:val="ne_NP" w:bidi="ne_NP"/>
        </w:rPr>
      </w:r>
      <w:r>
        <w:rPr>
          <w:lang w:val="ne_NP" w:bidi="ne_NP"/>
        </w:rPr>
        <w:t>संस्करणलाई सजिलोसँग बुझ्न पाठलाई फेरी एकपटक सुन्नुहोस्।</w:t>
      </w:r>
    </w:p>
    <w:p>
      <w:pPr/>
      <w:r>
        <w:rPr>
          <w:lang w:val="ne_NP" w:bidi="ne_NP"/>
        </w:rPr>
      </w:r>
      <w:r>
        <w:rPr>
          <w:lang w:val="ne_NP" w:bidi="ne_NP"/>
        </w:rPr>
        <w:t>यस सत्रमा, टोलीले कथालाई नाटकीय बनाउनेछ।</w:t>
      </w:r>
    </w:p>
    <w:p>
      <w:pPr/>
      <w:r>
        <w:rPr>
          <w:lang w:val="ne_NP" w:bidi="ne_NP"/>
        </w:rPr>
      </w:r>
      <w:r>
        <w:rPr>
          <w:lang w:val="ne_NP" w:bidi="ne_NP"/>
        </w:rPr>
        <w:t>यस कथामा ४ दृश्यहरू छन्।</w:t>
      </w:r>
    </w:p>
    <w:p>
      <w:pPr/>
      <w:r>
        <w:rPr>
          <w:lang w:val="ne_NP" w:bidi="ne_NP"/>
        </w:rPr>
      </w:r>
      <w:r>
        <w:rPr>
          <w:lang w:val="ne_NP" w:bidi="ne_NP"/>
        </w:rPr>
        <w:t>यस कथामा यि पात्रहरु समावेश छन्:</w:t>
      </w:r>
    </w:p>
    <w:p>
      <w:pPr>
        <w:pStyle w:val="ListBullet"/>
        <w:spacing w:line="240" w:lineRule="auto"/>
        <w:ind w:left="720"/>
      </w:pPr>
      <w:r>
        <w:rPr>
          <w:lang w:val="ne_NP" w:bidi="ne_NP"/>
        </w:rPr>
      </w:r>
      <w:r>
        <w:rPr>
          <w:lang w:val="ne_NP" w:bidi="ne_NP"/>
        </w:rPr>
        <w:t>याकूब</w:t>
      </w:r>
    </w:p>
    <w:p>
      <w:pPr>
        <w:pStyle w:val="ListBullet"/>
        <w:spacing w:line="240" w:lineRule="auto"/>
        <w:ind w:left="720"/>
      </w:pPr>
      <w:r>
        <w:rPr>
          <w:lang w:val="ne_NP" w:bidi="ne_NP"/>
        </w:rPr>
      </w:r>
      <w:r>
        <w:rPr>
          <w:lang w:val="ne_NP" w:bidi="ne_NP"/>
        </w:rPr>
        <w:t>परमेश्वर</w:t>
      </w:r>
    </w:p>
    <w:p>
      <w:pPr>
        <w:pStyle w:val="ListBullet"/>
        <w:spacing w:line="240" w:lineRule="auto"/>
        <w:ind w:left="720"/>
      </w:pPr>
      <w:r>
        <w:rPr>
          <w:lang w:val="ne_NP" w:bidi="ne_NP"/>
        </w:rPr>
      </w:r>
      <w:r>
        <w:rPr>
          <w:lang w:val="ne_NP" w:bidi="ne_NP"/>
        </w:rPr>
        <w:t>मिश्रका राजाको उल्लेख गरिएको छ।</w:t>
      </w:r>
    </w:p>
    <w:p>
      <w:pPr>
        <w:pStyle w:val="ListBullet"/>
        <w:spacing w:line="240" w:lineRule="auto"/>
        <w:ind w:left="720"/>
      </w:pPr>
      <w:r>
        <w:rPr>
          <w:lang w:val="ne_NP" w:bidi="ne_NP"/>
        </w:rPr>
      </w:r>
      <w:r>
        <w:rPr>
          <w:lang w:val="ne_NP" w:bidi="ne_NP"/>
        </w:rPr>
        <w:t>योसेफको उल्लेख गरिएको छ।</w:t>
      </w:r>
    </w:p>
    <w:p>
      <w:pPr>
        <w:pStyle w:val="ListBullet"/>
        <w:spacing w:line="240" w:lineRule="auto"/>
        <w:ind w:left="720"/>
      </w:pPr>
      <w:r>
        <w:rPr>
          <w:lang w:val="ne_NP" w:bidi="ne_NP"/>
        </w:rPr>
      </w:r>
      <w:r>
        <w:rPr>
          <w:lang w:val="ne_NP" w:bidi="ne_NP"/>
        </w:rPr>
        <w:t>याकूबका ४ पत्नीहरूमध्ये प्रत्येकको उल्लेख गरिएको छ।</w:t>
      </w:r>
    </w:p>
    <w:p>
      <w:pPr>
        <w:pStyle w:val="ListBullet"/>
        <w:spacing w:line="240" w:lineRule="auto"/>
        <w:ind w:left="720"/>
      </w:pPr>
      <w:r>
        <w:rPr>
          <w:lang w:val="ne_NP" w:bidi="ne_NP"/>
        </w:rPr>
      </w:r>
      <w:r>
        <w:rPr>
          <w:lang w:val="ne_NP" w:bidi="ne_NP"/>
        </w:rPr>
        <w:t>याकूबका ससुरा लाबानको उल्लेख गरिएको छ।</w:t>
      </w:r>
    </w:p>
    <w:p>
      <w:pPr>
        <w:pStyle w:val="ListBullet"/>
        <w:spacing w:line="240" w:lineRule="auto"/>
        <w:ind w:left="720"/>
      </w:pPr>
      <w:r>
        <w:rPr>
          <w:lang w:val="ne_NP" w:bidi="ne_NP"/>
        </w:rPr>
      </w:r>
      <w:r>
        <w:rPr>
          <w:lang w:val="ne_NP" w:bidi="ne_NP"/>
        </w:rPr>
        <w:t>याकूबका ६६ सन्तानहरूको नाम उल्लेख गरिएको छ।</w:t>
      </w:r>
    </w:p>
    <w:p>
      <w:pPr/>
      <w:r>
        <w:rPr>
          <w:lang w:val="ne_NP" w:bidi="ne_NP"/>
        </w:rPr>
      </w:r>
      <w:r>
        <w:rPr>
          <w:lang w:val="ne_NP" w:bidi="ne_NP"/>
        </w:rPr>
        <w:t>टोलीले कथालाई दुई पटक अभिनय गर्न लगाउनुहोस्। तिनीहरूले अनुवाद गरिरहेका भाषामा अभिनय गर्नुपर्छ। पहिला, टोलीले नरोकिकन कथालाई अभिनय गर्नु। दोस्रो पटक टोलीले कथालाई अभिनय गर्दा, तिनीहरूलाई कथाको विभिन्न ठाउँहरूमा रोक्नुहोस्।</w:t>
      </w:r>
    </w:p>
    <w:p>
      <w:pPr/>
      <w:r>
        <w:rPr>
          <w:lang w:val="ne_NP" w:bidi="ne_NP"/>
        </w:rPr>
      </w:r>
      <w:r>
        <w:rPr>
          <w:lang w:val="ne_NP" w:bidi="ne_NP"/>
        </w:rPr>
        <w:t>टोलीले पहिलो पटक कथालाई अभिनय गर्दा, संवाद, प्रवाह, प्लटलाइन र कथाको कालक्रममा ध्यान दिनुहोस्। कथा वा खण्डको महत्त्वपूर्ण वा कठिन भागहरूलाई अभिनय गर्नुपर्ने र छुटाउन नहुने कुरामा ध्यान दिनुहोस्। टोलीलाई कथाका भागहरू सम्झन मद्दत गर्नुहोस्।</w:t>
      </w:r>
    </w:p>
    <w:p>
      <w:pPr/>
      <w:r>
        <w:rPr>
          <w:lang w:val="ne_NP" w:bidi="ne_NP"/>
        </w:rPr>
      </w:r>
      <w:r>
        <w:rPr>
          <w:lang w:val="ne_NP" w:bidi="ne_NP"/>
        </w:rPr>
        <w:t>दृश्य १ मा, याकूबले आफ्ना सामानहरू पोको पार्छन् र मिश्रतर्फ प्रस्थान गर्छन्। यस खण्डले याकूबले प्रस्थान गर्नुअघि कुनै पनि समय बर्बाद गर्दैनन् वा तयारी गर्न धेरै समय लगाउँदैनन् भन्ने कुरा संकेत गरेको देखिन्छ। अघिल्लो खण्ड अनुसार, याकूब आफ्नो मृत्यु हुनुअघि योसेफलाई फेरि भेट्न चाहन्छन्।</w:t>
      </w:r>
    </w:p>
    <w:p>
      <w:pPr/>
      <w:r>
        <w:rPr>
          <w:lang w:val="ne_NP" w:bidi="ne_NP"/>
        </w:rPr>
      </w:r>
      <w:r>
        <w:rPr>
          <w:lang w:val="ne_NP" w:bidi="ne_NP"/>
        </w:rPr>
        <w:t>अभिनय रोक्नुहोस्: याकूबलाई सोध्नुहोस्, "तपाईंलाई अहिले कस्तो महसुस भइरहेको छ?" तपाईंले सुन्न सक्नुहुन्छ, "योसेफ जीवितै छन्। म यो विश्वास गर्न सक्दिन! म योसेफलाई फेरि भेट्नेछु। मैले हतार गरेर सकेसम्म चाँडो त्यहाँ पुग्नुपर्छ। म योसेफलाई फेरि देख्न चाहन्छु। योसेफ कसरी मिश्र र त्यस्तो अधिकारको पदमा पुगे मलाई थाहा छैन। मलाई वास्ता छैन। म योसेफलाई फेरि देख्न चाहन्छु। "हामी चाँडै जानुपर्छ।" नाटक फेरि सुरु गर्नुहोस्।</w:t>
      </w:r>
    </w:p>
    <w:p>
      <w:pPr/>
      <w:r>
        <w:rPr>
          <w:lang w:val="ne_NP" w:bidi="ne_NP"/>
        </w:rPr>
      </w:r>
      <w:r>
        <w:rPr>
          <w:lang w:val="ne_NP" w:bidi="ne_NP"/>
        </w:rPr>
        <w:t>दृश्य २ मा, याकूब परमेश्वरलाई बलिदानहरू चढाउन बेर्शेबामा रोकिन्छन्। रातको समयमा, परमेश्वरले याकूबसँग दर्शनमा कुरा गर्नुहुन्छ। परमेश्वरले याकूबलाई नामले बोलाउनुहुन्छ। याकूब भन्छन्, "म यहाँ छु।" याकूबले परमेश्वरको आवाज सुनिरहेका छन्।</w:t>
      </w:r>
    </w:p>
    <w:p>
      <w:pPr/>
      <w:r>
        <w:rPr>
          <w:lang w:val="ne_NP" w:bidi="ne_NP"/>
        </w:rPr>
      </w:r>
      <w:r>
        <w:rPr>
          <w:lang w:val="ne_NP" w:bidi="ne_NP"/>
        </w:rPr>
        <w:t>अभिनय रोक्नुहोस्: याकूबलाई सोध्नुहोस्, "परमेश्वरले तपाईंसँग बोल्दै हुनुहुन्छ भन्ने तपाईंलाई कसरी थाहा छ?" तपाईंले सुन्न सक्नुहुन्छ, "परमेश्वरले मसँग धेरै पटक कुरा गर्नुभएको छ।" जब म परमेश्वरको आवाज सुन्छु, म त्यसलाई चिन्छु। मलाई परमेश्वरले मसँग कुरा गर्नुभएको सुन्न मन पर्छ। म परमेश्वरसँग डराउँदिन। म परमेश्वरलाई माया गर्छु र मलाई थाहा छ कि परमेश्वरले मलाई माया गर्नुहुन्छ।" नाटक फेरि सुरु गर्नुहोस्।</w:t>
      </w:r>
    </w:p>
    <w:p>
      <w:pPr/>
      <w:r>
        <w:rPr>
          <w:lang w:val="ne_NP" w:bidi="ne_NP"/>
        </w:rPr>
      </w:r>
      <w:r>
        <w:rPr>
          <w:lang w:val="ne_NP" w:bidi="ne_NP"/>
        </w:rPr>
        <w:t>परमेश्वरले याकूबलाई भन्नुहुन्छ, "म तिमीसँग मिश्रमा हुनेछु।" परमेश्वरले याकूबको परिवारलाई एउटा ठूलो राष्ट्र बनाउने प्रतिज्ञा गर्नुहुन्छ। परमेश्वरले याकूबलाई भन्नुहुन्छ कि उनको मृत्यु मिश्रमा हुनेछ र त्यस समयमा योसेफ उनको साथमा हुनेछन्। याकूबलाई कनानमा फिर्ता ल्याइनेछ।</w:t>
      </w:r>
    </w:p>
    <w:p>
      <w:pPr/>
      <w:r>
        <w:rPr>
          <w:lang w:val="ne_NP" w:bidi="ne_NP"/>
        </w:rPr>
      </w:r>
      <w:r>
        <w:rPr>
          <w:lang w:val="ne_NP" w:bidi="ne_NP"/>
        </w:rPr>
        <w:t>अभिनय रोक्नुहोस्: याकूबलाई सोध्नुहोस्, "तपाईंको परिवार ठूलो राष्ट्र बन्नेछ?" भन्ने एउटा प्रतिज्ञा सुन्दा तपाईंलाई कस्तो महसुस हुन्छ? तपाईंले सुन्न सक्नुहुन्छ, "मलाई थाहा छ कि परमेश्वरले मेरा हजुरबुबा अब्राहामलाई हामी एउटा ठूलो राष्ट्र हुनेछौं भन्ने प्रतिज्ञा गर्नुभयो। यो प्रतिज्ञा दोहोर्याइएको सुन्दा राम्रो महसुस हुन्छ। परमेश्वरले आफ्ना प्रतिज्ञाहरू पूरा गर्नुहुन्छ। कनान छोडेर म दुःखी छु। यो त्यो भूमि हो जुन परमेश्वरले मेरा सन्तानहरूलाई दिने प्रतिज्ञा गर्नुभएको थियो। परमेश्वरले मेरा सन्तानहरूलाई फिर्ता ल्याउने प्रतिज्ञा गर्नुभएको छ, जुन राम्रो हो। परमेश्वरले मिश्रमा मसँग हुने प्रतिज्ञा गर्नुभएको छ। म जहाँ जान्छु परमेश्वर हुनुहुन्छ। त्यो अद्भुत छ। म यस यात्राको बारेमा शान्त र ढुक्क महसुस गर्छु। अज्ञात ठाउँमा जानु अलि डरलाग्दो हुन्छ तर हाम्रा लागि तयारी गरिदिन योसेफ त्यहाँ छन्। म भविष्यको बारेमा बिल्कुल चिन्तित छैन। म परमेश्वरमा भरोसा गर्न सक्छु।" नाटक फेरि सुरु गर्नुहोस्।</w:t>
      </w:r>
    </w:p>
    <w:p>
      <w:pPr/>
      <w:r>
        <w:rPr>
          <w:lang w:val="ne_NP" w:bidi="ne_NP"/>
        </w:rPr>
      </w:r>
      <w:r>
        <w:rPr>
          <w:lang w:val="ne_NP" w:bidi="ne_NP"/>
        </w:rPr>
        <w:t>दृश्य ३ मा, छोराहरूले याकूबलाई मिश्र लैजान्छन्। याकूब फिरऊनले पठाएको एउटा गाडीमा सवारी गर्छन्। छोराहरूले आफ्ना पत्नीहरू र साना बच्चाहरूलाई गाडामा राखे। छोराहरूले सबै पशुहरू र आफ्ना सबै सामानहरू आफूसँग लिन्छन्। परिवारका सबै जना मिश्र जान्छन्।</w:t>
      </w:r>
    </w:p>
    <w:p>
      <w:pPr/>
      <w:r>
        <w:rPr>
          <w:lang w:val="ne_NP" w:bidi="ne_NP"/>
        </w:rPr>
      </w:r>
      <w:r>
        <w:rPr>
          <w:lang w:val="ne_NP" w:bidi="ne_NP"/>
        </w:rPr>
        <w:t>अभिनय रोक्नुहोस्: छोराहरूलाई सोध्नुहोस्, "तपाईंहरू मिश्र फर्किएपछि अब तपाईंहरूलाई कस्तो महसुस भइरहेको छ?" तपाईंले सुन्न सक्नुहुन्छ, "हामी जान लागेकोमा म खुसी छु।" योसेफले हाम्रो हेरचाह गर्ने प्रतिज्ञा गरेकोमा म खुसी छु। मलाई थाहा छ कि जबसम्म हाम्रा पिता जीवित रहनुहुन्छ, योसेफ हामीप्रति दयालु हुनेछन्। हाम्रो बुबाको देहावसान भएपछि के होला भनेर म चिन्तित छु। तर म अहिले त्यसलाई सम्हाल्न सक्दिन। महत्त्वपूर्ण कुरा भनेको हाम्रा परिवार र हाम्रा पशुहरूका लागि खानेकुरा प्राप्त गर्नु हो। यदि हामी कनानमा बस्छौं भने हामी भोकै मर्नेछौं। योसेफ हामीसँग इमानदार भइरहेका छन् भन्ने कुरामा मैले भरोसा गर्नुपर्छ।" नाटक फेरि सुरु गर्नुहोस्।</w:t>
      </w:r>
    </w:p>
    <w:p>
      <w:pPr/>
      <w:r>
        <w:rPr>
          <w:lang w:val="ne_NP" w:bidi="ne_NP"/>
        </w:rPr>
      </w:r>
      <w:r>
        <w:rPr>
          <w:lang w:val="ne_NP" w:bidi="ne_NP"/>
        </w:rPr>
        <w:t>दृश्य ४ मा, यस खण्डले याकूबका प्रत्येक पत्नीको सूची प्रस्तुत गर्दछ। पत्नीका छोराहरू आफ्ना सन्तानहरूसँग सूचीबद्ध छन्। केही छोराहरूका नातिनातिनाहरू सूचीबद्ध छन्। याकूबका कुल ६६ सन्तानहरू मिश्र सर्दै छन्। यसको अतिरिक्त, प्रत्येक छोराका पत्नीहरू र विवाहित भएका नातिहरूका पत्नीहरू पनि मिश्र जान्छन्। योसेफ आफ्ना दुई छोराहरूसँग पहिले नै मिश्रमा हुनुहुन्छ। मिश्रमा याकूबको परिवारको कुल संख्या ७० जना छ।</w:t>
      </w:r>
    </w:p>
    <w:p>
      <w:pPr/>
      <w:r>
        <w:rPr>
          <w:lang w:val="ne_NP" w:bidi="ne_NP"/>
        </w:rPr>
      </w:r>
      <w:r>
        <w:rPr>
          <w:lang w:val="ne_NP" w:bidi="ne_NP"/>
        </w:rPr>
        <w:t>अभिनय रोक्नुहोस्: पत्नीहरूमध्ये एकलाई सोध्नुहोस्, "तपाईंलाई अहिले कस्तो महसुस भइरहेको छ?" तपाईंले सुन्न सक्नुहुन्छ, "म चिन्तित महसुस गरिरहेको छु।" म कहिल्यै मिश्र गएको छैन। मलाई आफ्नो आमाबुबा र अन्य परिवारलाई पछाडि छोड्न मन पर्दैन। म त्यो भाषा बोल्दिन, त्यसैले म कसरी व्यवस्थापन गर्नेछु भन्ने मलाई थाहा छैन। तिनीहरूको खाना कसरी पकाउने भन्ने पनि मलाई थाहा छैन। मैले आफ्नो परिवारलाई खुवाउनु पर्नेछ तर हामीले यो कसरी गर्नेछौं भन्ने कुरामा म निश्चित छैन।" बच्चाहरूमध्ये एकजनालाई सोध्नुहोस्, "तिमीलाई अहिले कस्तो महसुस भइरहेको छ?" तपाईंले सुन्न सक्नुहुन्छ, "म धेरै उत्साहित छु।" यो एउटा साहसिक कार्य हो। हामी मेरो मामालाई भेट्न गइरहेका छौं जसको बारेमा सबैले कुरा गर्छन् तर मैले उहाँलाई कहिल्यै भेटेको छैन। मिश्र कस्तो देखिन्छ होला भनेर म सोच्छु। मानिसहरू कस्ता देखिन्छन् होला भनेर म सोच्छु। मेरो बुबा जानुभयो तर उहाँसँग देशको बारेमा भन्नका लागि धेरै कुरा थिएनन्।" याकूबलाई सोध्नुहोस्, "तपाईंलाई अब कस्तो महसुस भइरहेको छ?" तपाईंले सुन्न सक्नुहुन्छ, "हामी बाटोमा छौं।" म धेरै राहत महसुस गरिरहेको छु र उत्साहित छु। मलाई राती मुस्किलले निद्रा लाग्छ। म छिट्टै त्यहाँ पुग्न चाहन्छु। म योसेफलाई देख्न चाहन्छु। म मर्नुअघि योसेफलाई फेरि देख्न पाउँदा धेरै खुसी छु। यस यात्रामा परमेश्वर मसँग हुनुहुन्छ भन्ने कुरामा म खुसी छु।" नाटक फेरि सुरु गर्नुहोस्।</w:t>
      </w:r>
      <w:r>
        <w:rPr>
          <w:lang w:val="ne_NP" w:bidi="ne_NP"/>
        </w:rPr>
      </w:r>
    </w:p>
    <w:p>
      <w:pPr>
        <w:pStyle w:val="Heading3"/>
      </w:pPr>
      <w:r>
        <w:rPr>
          <w:lang w:val="ne_NP" w:bidi="ne_NP"/>
        </w:rPr>
        <w:t>Step 5</w:t>
      </w:r>
    </w:p>
    <w:p>
      <w:pPr/>
      <w:r>
        <w:rPr>
          <w:lang w:val="ne_NP" w:bidi="ne_NP"/>
        </w:rPr>
      </w:r>
      <w:r>
        <w:rPr>
          <w:lang w:val="ne_NP" w:bidi="ne_NP"/>
        </w:rPr>
        <w:t>पाठलाई बुझ्न-सजिलो संस्करणमा एकपटक सुन्नुहोस्।</w:t>
      </w:r>
    </w:p>
    <w:p>
      <w:pPr/>
      <w:r>
        <w:rPr>
          <w:lang w:val="ne_NP" w:bidi="ne_NP"/>
        </w:rPr>
      </w:r>
      <w:r>
        <w:rPr>
          <w:lang w:val="ne_NP" w:bidi="ne_NP"/>
        </w:rPr>
        <w:t>यस खण्डमा याकूबका लागि इस्राएल र याकूब दुवै नामहरू प्रयोग गरिन्छ। तपाईंले याकूब मात्र प्रयोग गर्न रोज्न सक्नुहुन्छ वा दुवै नामहरू प्रयोग गर्न रोज्न सक्नुहुन्छ। इस्राएल र याकूब एकै व्यक्ति हुन् भनेर तपाईंका श्रोताहरूले बुझ्छन् भन्ने कुरा निश्चित गर्नुहोस्।</w:t>
      </w:r>
    </w:p>
    <w:p>
      <w:pPr/>
      <w:r>
        <w:rPr>
          <w:lang w:val="ne_NP" w:bidi="ne_NP"/>
        </w:rPr>
      </w:r>
      <w:r>
        <w:rPr>
          <w:lang w:val="ne_NP" w:bidi="ne_NP"/>
        </w:rPr>
        <w:t xml:space="preserve">याकूबले आफ्ना पिता इसहाकका परमेश्वरलाई </w:t>
      </w:r>
      <w:r>
        <w:rPr>
          <w:b/>
          <w:lang w:val="ne_NP" w:bidi="ne_NP"/>
        </w:rPr>
        <w:t>बलिदानहरू</w:t>
      </w:r>
      <w:r>
        <w:rPr>
          <w:lang w:val="ne_NP" w:bidi="ne_NP"/>
        </w:rPr>
        <w:t xml:space="preserve"> चढाए। यो आराधनाको कार्य थियो। </w:t>
      </w:r>
      <w:r>
        <w:rPr>
          <w:lang w:val="ne_NP" w:bidi="ne_NP"/>
        </w:rPr>
        <w:t>बलिदानको</w:t>
      </w:r>
      <w:r>
        <w:rPr>
          <w:lang w:val="ne_NP" w:bidi="ne_NP"/>
        </w:rPr>
        <w:t xml:space="preserve"> बारेमा मुख्य शब्दावलीमा छलफल गरिएको छ। तपाईंले अघिल्लो खण्डहरूमा प्रयोग गर्नुभएको बलिदानका लागि त्यही शब्द प्रयोग गर्नुहोस्।</w:t>
      </w:r>
    </w:p>
    <w:p>
      <w:pPr/>
      <w:r>
        <w:rPr>
          <w:lang w:val="ne_NP" w:bidi="ne_NP"/>
        </w:rPr>
      </w:r>
      <w:r>
        <w:rPr>
          <w:lang w:val="ne_NP" w:bidi="ne_NP"/>
        </w:rPr>
        <w:t xml:space="preserve">बलिदान याकूबका पिता इसहाकका </w:t>
      </w:r>
      <w:r>
        <w:rPr>
          <w:b/>
          <w:lang w:val="ne_NP" w:bidi="ne_NP"/>
        </w:rPr>
        <w:t>परमेश्वरलाई</w:t>
      </w:r>
      <w:r>
        <w:rPr>
          <w:lang w:val="ne_NP" w:bidi="ne_NP"/>
        </w:rPr>
        <w:t xml:space="preserve"> थियो। यो परमेश्वरको सामान्य नाम हो। </w:t>
      </w:r>
      <w:r>
        <w:rPr>
          <w:lang w:val="ne_NP" w:bidi="ne_NP"/>
        </w:rPr>
        <w:t>परमेश्वर</w:t>
      </w:r>
      <w:r>
        <w:rPr>
          <w:lang w:val="ne_NP" w:bidi="ne_NP"/>
        </w:rPr>
        <w:t>को बारेमा मुख्य शब्दावलीमा छलफल गरिएको छ। परमेश्वरको निम्ति तपाईंले अन्य खण्डहरूमा प्रयोग गर्नुभएको शब्द नै प्रयोग गर्नुहोस्।</w:t>
      </w:r>
    </w:p>
    <w:p>
      <w:pPr/>
      <w:r>
        <w:rPr>
          <w:lang w:val="ne_NP" w:bidi="ne_NP"/>
        </w:rPr>
      </w:r>
      <w:r>
        <w:rPr>
          <w:lang w:val="ne_NP" w:bidi="ne_NP"/>
        </w:rPr>
        <w:t xml:space="preserve">रातको समयमा, परमेश्वरले याकूबसँग </w:t>
      </w:r>
      <w:r>
        <w:rPr>
          <w:b/>
          <w:lang w:val="ne_NP" w:bidi="ne_NP"/>
        </w:rPr>
        <w:t>दर्शनहरूमा</w:t>
      </w:r>
      <w:r>
        <w:rPr>
          <w:lang w:val="ne_NP" w:bidi="ne_NP"/>
        </w:rPr>
        <w:t xml:space="preserve"> कुरा गर्नुभयो। सामान्यतया व्यक्ति जागा हुँदा दर्शन देखिन्छ र व्यक्ति सुतिरहेको बेला सपना देखिन्छ। यी दर्शनहरू रातको समयमा भएका थिए। यी दर्शनहरूको समयमा परमेश्वरले याकूबसँग कुरा गर्नुभयो। परमेश्वरले एउटै दर्शन धेरै पटक दोहोर्याउनुभयो वा विभिन्न दर्शनहरूमा फरक प्रकारले बोल्नुभयो कि भनेर हामीलाई थाहा छैन। शब्द पाठमा बहुवचन छ। तपाईंले अघिल्लो खण्डहरूमा प्रयोग गर्नुभएको दर्शनका लागि त्यही शब्द प्रयोग गर्नुहोस्। </w:t>
      </w:r>
      <w:r>
        <w:rPr>
          <w:lang w:val="ne_NP" w:bidi="ne_NP"/>
        </w:rPr>
        <w:t>दर्शन</w:t>
      </w:r>
      <w:r>
        <w:rPr>
          <w:lang w:val="ne_NP" w:bidi="ne_NP"/>
        </w:rPr>
        <w:t>को बारेमा मुख्य शब्दावलीमा छलफल गरिएको छ।</w:t>
      </w:r>
    </w:p>
    <w:p>
      <w:pPr/>
      <w:r>
        <w:rPr>
          <w:lang w:val="ne_NP" w:bidi="ne_NP"/>
        </w:rPr>
      </w:r>
      <w:r>
        <w:rPr>
          <w:lang w:val="ne_NP" w:bidi="ne_NP"/>
        </w:rPr>
        <w:t>परमेश्वर भन्नुहुन्छ कि याकूब मर्दा योसेफले याकूबका आँखा बन्द गर्नेछन्। यो मृत्युका लागि एउटा शब्द चित्र हो। कहिलेकाहीँ मानिसहरू आँखा खुलेकै अवस्थामा मर्छन्। त्यसपछि कसैले मृत व्यक्तिका आँखा बन्द गर्नुपर्छ। केही अनुवादहरूले तस्वीर शब्द प्रयोग गर्छन्। अन्य अनुवादहरूले केवल योसेफ याकूबसँग हुनेछन् र याकूबको मृत्यु हुँदा उनको साथमा रहनेछन् भनेर भन्छन्। यदि तपाईंको भाषामा यस प्रक्रियाको स्वाभाविक विवरण छ भने, तपाईंले यसलाई प्रयोग गर्न सक्नुहुन्छ।</w:t>
      </w:r>
    </w:p>
    <w:p>
      <w:pPr/>
      <w:r>
        <w:rPr>
          <w:lang w:val="ne_NP" w:bidi="ne_NP"/>
        </w:rPr>
      </w:r>
      <w:r>
        <w:rPr>
          <w:lang w:val="ne_NP" w:bidi="ne_NP"/>
        </w:rPr>
        <w:t xml:space="preserve">याकूबले आफ्ना पत्नीहरू र छोराछोरीहरूसँगै मिश्रका राजाले पठाएका गाडा वा मालगाडीहरू प्रयोग गरे। राजाको उपाधि </w:t>
      </w:r>
      <w:r>
        <w:rPr>
          <w:b/>
          <w:lang w:val="ne_NP" w:bidi="ne_NP"/>
        </w:rPr>
        <w:t>फारो</w:t>
      </w:r>
      <w:r>
        <w:rPr>
          <w:lang w:val="ne_NP" w:bidi="ne_NP"/>
        </w:rPr>
        <w:t xml:space="preserve"> थियो। केही अनुवादहरूले फारो प्रयोग गर्छन् र केहीले राजा प्रयोग गर्छन्। केही दुवै प्रयोग गर्छन्। फिरऊन राजाको नाम होइन। यो मिश्रका सबै राजाहरूले प्रयोग गर्ने उपाधि हो।</w:t>
      </w:r>
    </w:p>
    <w:p>
      <w:pPr/>
      <w:r>
        <w:rPr>
          <w:lang w:val="ne_NP" w:bidi="ne_NP"/>
        </w:rPr>
      </w:r>
      <w:r>
        <w:rPr>
          <w:lang w:val="ne_NP" w:bidi="ne_NP"/>
        </w:rPr>
        <w:t xml:space="preserve">याकूब र उनका छोराहरूले आफ्ना सबै सम्पत्ति र आफ्ना सबै </w:t>
      </w:r>
      <w:r>
        <w:rPr>
          <w:b/>
          <w:lang w:val="ne_NP" w:bidi="ne_NP"/>
        </w:rPr>
        <w:t>पशुधन</w:t>
      </w:r>
      <w:r>
        <w:rPr>
          <w:lang w:val="ne_NP" w:bidi="ne_NP"/>
        </w:rPr>
        <w:t xml:space="preserve"> लिए। पशुधन भन्नाले तिनीहरूका सबै पशुहरूलाई बुझाउँछ। यसको अर्थ भेडाहरू र बाख्राहरूका साथै गाईहरू, गधाहरू र ऊँटहरू हो।</w:t>
      </w:r>
    </w:p>
    <w:p>
      <w:pPr/>
      <w:r>
        <w:rPr>
          <w:lang w:val="ne_NP" w:bidi="ne_NP"/>
        </w:rPr>
      </w:r>
      <w:r>
        <w:rPr>
          <w:lang w:val="ne_NP" w:bidi="ne_NP"/>
        </w:rPr>
        <w:t>जब खण्ड याकूबका सन्तानहरूको सूचीबाट सुरु हुन्छ, तब यस खण्डमा फेरि इस्राएल नाम प्रयोग गरिन्छ। केही अनुवादहरूले मानिसहरूलाई यो एउटै व्यक्ति हो भनी थाहा पाऊन् भन्ने कुरा सुनिश्चित गर्नका लागि "इस्राएलका छोराहरू, जसलाई याकूब पनि भनिन्छ" भनी उल्लेख गर्छन्।</w:t>
      </w:r>
    </w:p>
    <w:p>
      <w:pPr/>
      <w:r>
        <w:rPr>
          <w:lang w:val="ne_NP" w:bidi="ne_NP"/>
        </w:rPr>
      </w:r>
      <w:r>
        <w:rPr>
          <w:lang w:val="ne_NP" w:bidi="ne_NP"/>
        </w:rPr>
        <w:t>योसेफका दुई छोराहरू ओनका पुजारी पोतीपेराकी छोरी असनतका छोराहरू थिए। तपाईंले अघिल्लो खण्डमा प्रयोग गर्नुभएको पोतीपेराका लागि त्यही नाम र उच्चारण प्रयोग गर्ने कुरा निश्चित गर्नुहोस्। पोतीपेरा र दरबारको अंगरक्षकका कप्तान पोतीफरलाई एउटै व्यक्ति ठानेर झुक्किनु हुँदैन।</w:t>
      </w:r>
    </w:p>
    <w:p>
      <w:pPr/>
      <w:r>
        <w:rPr>
          <w:lang w:val="ne_NP" w:bidi="ne_NP"/>
        </w:rPr>
      </w:r>
      <w:r>
        <w:rPr>
          <w:lang w:val="ne_NP" w:bidi="ne_NP"/>
        </w:rPr>
        <w:t>यहूदाका पेरेस नाम गरेको छोरा थिए। पेरेसका हेस्रोन नाम गरेका छोरा थिए। यी नामहरू भविष्यका खण्डहरूमा हुनेछन्। उही नामहरू नै प्रयोग गर्नु महत्त्वपूर्ण हुनेछ।</w:t>
      </w:r>
    </w:p>
    <w:p>
      <w:pPr/>
      <w:r>
        <w:rPr>
          <w:lang w:val="ne_NP" w:bidi="ne_NP"/>
        </w:rPr>
      </w:r>
      <w:r>
        <w:rPr>
          <w:lang w:val="ne_NP" w:bidi="ne_NP"/>
        </w:rPr>
        <w:t>तपाईंले अघिल्लो खण्डहरूमा प्रयोग गर्नुभएको याकूबका प्रत्येक छोराका लागि त्यही नाम र उच्चारण प्रयोग गर्नुहोस्।</w:t>
      </w:r>
      <w:r>
        <w:rPr>
          <w:lang w:val="ne_NP" w:bidi="ne_NP"/>
        </w:rPr>
      </w:r>
    </w:p>
    <w:p>
      <w:pPr>
        <w:pStyle w:val="Heading3"/>
      </w:pPr>
      <w:r>
        <w:rPr>
          <w:lang w:val="ne_NP" w:bidi="ne_NP"/>
        </w:rPr>
        <w:t>Step 6</w:t>
      </w:r>
    </w:p>
    <w:p>
      <w:pPr/>
      <w:r>
        <w:rPr>
          <w:lang w:val="ne_NP" w:bidi="ne_NP"/>
        </w:rPr>
      </w:r>
      <w:r>
        <w:rPr>
          <w:lang w:val="ne_NP" w:bidi="ne_NP"/>
        </w:rPr>
        <w:t>अनुवादलाई सजिलोसँग बुझ्न यस खण्डको श्रव्य संस्करण सुन्‍नुहोस्।</w:t>
      </w:r>
    </w:p>
    <w:p>
      <w:pPr/>
      <w:r>
        <w:rPr>
          <w:lang w:val="ne_NP" w:bidi="ne_NP"/>
        </w:rPr>
      </w:r>
      <w:r>
        <w:rPr>
          <w:lang w:val="ne_NP" w:bidi="ne_NP"/>
        </w:rPr>
        <w:t>यस सत्रमा, एउटा समूहको रूपमा तपाईंको आफ्नै भाषामा खण्डलाई पुन: भन्न लगाउनुहोस्।</w:t>
      </w:r>
    </w:p>
    <w:p>
      <w:pPr/>
      <w:r>
        <w:rPr>
          <w:lang w:val="ne_NP" w:bidi="ne_NP"/>
        </w:rPr>
      </w:r>
      <w:r>
        <w:rPr>
          <w:lang w:val="ne_NP" w:bidi="ne_NP"/>
        </w:rPr>
        <w:t>पहिला, सम्पूर्ण समूहले खण्डलाई तपाईंको आफ्नै भाषामा बताउन अभ्यास गर्नुपर्छ। तपाईंले अघिल्लो चरणहरूमा निर्णय गर्नुभएको कुराहरू जस्तै कालक्रम, शब्दहरू, वाक्यांशहरू, भावनाहरू, वा तपाईंले छलफल गर्नुभएको अन्य कुराहरू यसमा समावेश गर्नलाई सम्झनुहोस्।</w:t>
      </w:r>
    </w:p>
    <w:p>
      <w:pPr/>
      <w:r>
        <w:rPr>
          <w:lang w:val="ne_NP" w:bidi="ne_NP"/>
        </w:rPr>
      </w:r>
      <w:r>
        <w:rPr>
          <w:lang w:val="ne_NP" w:bidi="ne_NP"/>
        </w:rPr>
        <w:t>एउटा समूहको सदस्यले खण्डका केही वाक्यहरू भन्नुपर्छ र रोकिनु पर्छ। समूहको अर्को सदस्यले खण्डको अर्को भाग भन्नु पर्छ र रोकिनु पर्छ। समूहले सम्पूर्ण खण्डलाई पुन: नभन्दासम्म यो गर्नुहोस्। यस चरणमा समूहका सदस्यहरूले एक अर्कालाई सच्याउन सक्छन्।</w:t>
      </w:r>
    </w:p>
    <w:p>
      <w:pPr/>
      <w:r>
        <w:rPr>
          <w:lang w:val="ne_NP" w:bidi="ne_NP"/>
        </w:rPr>
      </w:r>
      <w:r>
        <w:rPr>
          <w:lang w:val="ne_NP" w:bidi="ne_NP"/>
        </w:rPr>
        <w:t xml:space="preserve">अडियो रोक्‍नुहोस्। </w:t>
      </w:r>
    </w:p>
    <w:p>
      <w:pPr/>
      <w:r>
        <w:rPr>
          <w:lang w:val="ne_NP" w:bidi="ne_NP"/>
        </w:rPr>
      </w:r>
      <w:r>
        <w:rPr>
          <w:lang w:val="ne_NP" w:bidi="ne_NP"/>
        </w:rPr>
        <w:t>अर्को पटक, समूहको प्रत्येक सदस्यले कम्तिमा पनि एकचोटि सम्पूर्ण खण्डलाई नरोकी भन्नुपर्छ। समूहको सदस्यले खण्डलाई सम्झन मद्दत गर्न कुनैपनि वस्तुहरू, चालहरू, वा तिनीहरूको स्टोरीबोर्ड प्रयोग गर्न सक्छन्।</w:t>
      </w:r>
    </w:p>
    <w:p>
      <w:pPr/>
      <w:r>
        <w:rPr>
          <w:lang w:val="ne_NP" w:bidi="ne_NP"/>
        </w:rPr>
      </w:r>
      <w:r>
        <w:rPr>
          <w:lang w:val="ne_NP" w:bidi="ne_NP"/>
        </w:rPr>
        <w:t xml:space="preserve">अडियो रोक्‍नुहोस्। </w:t>
      </w:r>
    </w:p>
    <w:p>
      <w:pPr/>
      <w:r>
        <w:rPr>
          <w:lang w:val="ne_NP" w:bidi="ne_NP"/>
        </w:rPr>
      </w:r>
      <w:r>
        <w:rPr>
          <w:lang w:val="ne_NP" w:bidi="ne_NP"/>
        </w:rPr>
        <w:t>त्यसपछि, तपाईंलाई सबैभन्दा बढी मनपरेको खण्डको संस्करण कस्को हो समूहले निर्णय गर्न सक्छ। तपाईंले एउटा समूहको सदस्यले एउटा दृश्य बताएको तरिका मनपर्यो तर तपाईंले अर्को दृश्य अर्कै समूहको सदस्यले बताएको तरिका मनपर्यो भनेर निर्णय गर्न सक्नुहुन्छ।</w:t>
      </w:r>
    </w:p>
    <w:p>
      <w:pPr/>
      <w:r>
        <w:rPr>
          <w:lang w:val="ne_NP" w:bidi="ne_NP"/>
        </w:rPr>
      </w:r>
      <w:r>
        <w:rPr>
          <w:lang w:val="ne_NP" w:bidi="ne_NP"/>
        </w:rPr>
        <w:t xml:space="preserve">अडियो रोक्‍नुहोस्। </w:t>
      </w:r>
    </w:p>
    <w:p>
      <w:pPr/>
      <w:r>
        <w:rPr>
          <w:lang w:val="ne_NP" w:bidi="ne_NP"/>
        </w:rPr>
      </w:r>
      <w:r>
        <w:rPr>
          <w:lang w:val="ne_NP" w:bidi="ne_NP"/>
        </w:rPr>
        <w:t>अन्तमा, समूहले सबैजना सहमत हुने खण्डको अन्तिम संस्करणलाई सँगै राख्न सक्छन्। समूहको प्रत्येक सदस्यले यस खण्डको अन्तिम संस्करण सुनाउने अभ्यास गर्नुपर्छ।</w:t>
      </w:r>
      <w:r>
        <w:rPr>
          <w:lang w:val="ne_NP" w:bidi="ne_NP"/>
        </w:rPr>
      </w:r>
      <w:r>
        <w:rPr>
          <w:lang w:val="ne_NP" w:bidi="ne_NP"/>
        </w:rPr>
      </w:r>
    </w:p>
    <w:p>
      <w:pPr/>
      <w:r>
        <w:rPr>
          <w:lang w:val="ne_NP" w:bidi="ne_NP"/>
        </w:rPr>
      </w:r>
    </w:p>
    <w:p>
      <w:pPr>
        <w:pStyle w:val="Heading2"/>
      </w:pPr>
      <w:r>
        <w:rPr>
          <w:lang w:val="ne_NP" w:bidi="ne_NP"/>
        </w:rPr>
        <w:t>Genesis 46:28–47:12</w:t>
      </w:r>
      <w:r>
        <w:rPr>
          <w:lang w:val="ne_NP" w:bidi="ne_NP"/>
        </w:rPr>
      </w:r>
    </w:p>
    <w:p>
      <w:pPr>
        <w:pStyle w:val="Heading3"/>
      </w:pPr>
      <w:r>
        <w:rPr>
          <w:lang w:val="ne_NP" w:bidi="ne_NP"/>
        </w:rPr>
        <w:t>Step 1</w:t>
      </w:r>
    </w:p>
    <w:p>
      <w:pPr/>
      <w:r>
        <w:rPr>
          <w:lang w:val="ne_NP" w:bidi="ne_NP"/>
        </w:rPr>
      </w:r>
      <w:r>
        <w:rPr>
          <w:lang w:val="ne_NP" w:bidi="ne_NP"/>
        </w:rPr>
        <w:t>उत्पत्ति ४६:२८–४७:१२ सुन्नुहोस् र यसलाई आफ्नो हृदयमा राख्नुहोस्। पाठलाई तीन पटक सुन्नुहोस् (सम्भव छ भने तीन फरक अनुवादहरूमा)। त्यसपछि टोलीले निम्न प्रश्नहरूको छलफल गर्नुहोस:</w:t>
      </w:r>
    </w:p>
    <w:p>
      <w:pPr>
        <w:pStyle w:val="ListBullet"/>
        <w:spacing w:line="240" w:lineRule="auto"/>
        <w:ind w:left="720"/>
      </w:pPr>
      <w:r>
        <w:rPr>
          <w:lang w:val="ne_NP" w:bidi="ne_NP"/>
        </w:rPr>
      </w:r>
      <w:r>
        <w:rPr>
          <w:lang w:val="ne_NP" w:bidi="ne_NP"/>
        </w:rPr>
        <w:t>यो खण्डमा तपाईंलाई के मन पर्‍यो?</w:t>
      </w:r>
    </w:p>
    <w:p>
      <w:pPr>
        <w:pStyle w:val="ListBullet"/>
        <w:spacing w:line="240" w:lineRule="auto"/>
        <w:ind w:left="720"/>
      </w:pPr>
      <w:r>
        <w:rPr>
          <w:lang w:val="ne_NP" w:bidi="ne_NP"/>
        </w:rPr>
      </w:r>
      <w:r>
        <w:rPr>
          <w:lang w:val="ne_NP" w:bidi="ne_NP"/>
        </w:rPr>
        <w:t>तपाईलाई के मन परेन वा के बुझ्नुभएन?</w:t>
      </w:r>
    </w:p>
    <w:p>
      <w:pPr>
        <w:pStyle w:val="ListBullet"/>
        <w:spacing w:line="240" w:lineRule="auto"/>
        <w:ind w:left="720"/>
      </w:pPr>
      <w:r>
        <w:rPr>
          <w:lang w:val="ne_NP" w:bidi="ne_NP"/>
        </w:rPr>
      </w:r>
      <w:r>
        <w:rPr>
          <w:lang w:val="ne_NP" w:bidi="ne_NP"/>
        </w:rPr>
        <w:t>यो कथाले हामीलाई परमेश्वरको बारेमा के भन्छ?</w:t>
      </w:r>
    </w:p>
    <w:p>
      <w:pPr>
        <w:pStyle w:val="ListBullet"/>
        <w:spacing w:line="240" w:lineRule="auto"/>
        <w:ind w:left="720"/>
      </w:pPr>
      <w:r>
        <w:rPr>
          <w:lang w:val="ne_NP" w:bidi="ne_NP"/>
        </w:rPr>
      </w:r>
      <w:r>
        <w:rPr>
          <w:lang w:val="ne_NP" w:bidi="ne_NP"/>
        </w:rPr>
        <w:t>यो खण्डले मानिसबारे हामीलाई के भन्दछ?</w:t>
      </w:r>
    </w:p>
    <w:p>
      <w:pPr>
        <w:pStyle w:val="ListBullet"/>
        <w:spacing w:line="240" w:lineRule="auto"/>
        <w:ind w:left="720"/>
      </w:pPr>
      <w:r>
        <w:rPr>
          <w:lang w:val="ne_NP" w:bidi="ne_NP"/>
        </w:rPr>
      </w:r>
      <w:r>
        <w:rPr>
          <w:lang w:val="ne_NP" w:bidi="ne_NP"/>
        </w:rPr>
        <w:t>यो खण्डले कसरी हाम्रो दैनिक जीवनलाई प्रभाव पार्छ?</w:t>
      </w:r>
    </w:p>
    <w:p>
      <w:pPr>
        <w:pStyle w:val="ListBullet"/>
        <w:spacing w:line="240" w:lineRule="auto"/>
        <w:ind w:left="720"/>
      </w:pPr>
      <w:r>
        <w:rPr>
          <w:lang w:val="ne_NP" w:bidi="ne_NP"/>
        </w:rPr>
      </w:r>
      <w:r>
        <w:rPr>
          <w:lang w:val="ne_NP" w:bidi="ne_NP"/>
        </w:rPr>
        <w:t>यो कथा सुन्नु पर्ने तपाईंले चिन्नुभएको व्यक्ति को हुनुहुन्छ?</w:t>
      </w:r>
      <w:r>
        <w:rPr>
          <w:lang w:val="ne_NP" w:bidi="ne_NP"/>
        </w:rPr>
      </w:r>
    </w:p>
    <w:p>
      <w:pPr>
        <w:pStyle w:val="Heading3"/>
      </w:pPr>
      <w:r>
        <w:rPr>
          <w:lang w:val="ne_NP" w:bidi="ne_NP"/>
        </w:rPr>
        <w:t>Step 2</w:t>
      </w:r>
    </w:p>
    <w:p>
      <w:pPr/>
      <w:r>
        <w:rPr>
          <w:lang w:val="ne_NP" w:bidi="ne_NP"/>
        </w:rPr>
      </w:r>
      <w:r>
        <w:rPr>
          <w:lang w:val="ne_NP" w:bidi="ne_NP"/>
        </w:rPr>
        <w:t>मञ्चको तयारी</w:t>
      </w:r>
    </w:p>
    <w:p>
      <w:pPr/>
      <w:r>
        <w:rPr>
          <w:lang w:val="ne_NP" w:bidi="ne_NP"/>
        </w:rPr>
      </w:r>
      <w:r>
        <w:rPr>
          <w:lang w:val="ne_NP" w:bidi="ne_NP"/>
        </w:rPr>
        <w:t>उत्पत्ति ४६:२८–४७:१२</w:t>
      </w:r>
    </w:p>
    <w:p>
      <w:pPr/>
      <w:r>
        <w:rPr>
          <w:lang w:val="ne_NP" w:bidi="ne_NP"/>
        </w:rPr>
      </w:r>
      <w:r>
        <w:rPr>
          <w:lang w:val="ne_NP" w:bidi="ne_NP"/>
        </w:rPr>
        <w:t>पाठलाई बुझ्न-सजिलो संस्करणमा एकपटक सुन्नुहोस्।</w:t>
      </w:r>
    </w:p>
    <w:p>
      <w:pPr/>
      <w:r>
        <w:rPr>
          <w:lang w:val="ne_NP" w:bidi="ne_NP"/>
        </w:rPr>
      </w:r>
      <w:r>
        <w:rPr>
          <w:lang w:val="ne_NP" w:bidi="ne_NP"/>
        </w:rPr>
        <w:t>याकूबको परिवार मिश्रमा आइपुग्छ। याकूबले आफ्नो सबै परिवार, आफ्ना सबै पशुहरू र आफ्ना सबै सामानहरू मिश्रमा ल्याए। यो याकूबको मिश्रमा आगमनको एउटा कथात्मक विवरण हो।</w:t>
      </w:r>
    </w:p>
    <w:p>
      <w:pPr/>
      <w:r>
        <w:rPr>
          <w:lang w:val="ne_NP" w:bidi="ne_NP"/>
        </w:rPr>
      </w:r>
      <w:r>
        <w:rPr>
          <w:lang w:val="ne_NP" w:bidi="ne_NP"/>
        </w:rPr>
        <w:t>यस खण्डको पहिलो भागले याकूबको नामको रूपमा इस्राएललाई प्रयोग गर्छ। खण्डको दोस्रो आधाले याकूब नाम प्रयोग गर्छ। केही अनुवादहरूले सम्पूर्ण खण्डमा याकूब नाम प्रयोग गर्न रोज्छन्। इस्राएल भनेको याकूब रातभर कुस्ती गर्दा परमेश्वरले याकूबलाई दिनुभएको नाम हो।</w:t>
      </w:r>
    </w:p>
    <w:p>
      <w:pPr/>
      <w:r>
        <w:rPr>
          <w:lang w:val="ne_NP" w:bidi="ne_NP"/>
        </w:rPr>
      </w:r>
      <w:r>
        <w:rPr>
          <w:lang w:val="ne_NP" w:bidi="ne_NP"/>
        </w:rPr>
        <w:t>जब याकूब र उनको परिवार मिश्र आइपुगे र गोशेन देशको नजिकै पुग्न लागेका थिए, तब आफू आइपुग्न लागेको कुरा योसेफलाई बताउन याकूबले यहूदालाई अगाडि पठाए। याकूबले यहूदालाई सम्पूर्ण परिवार कहाँ जानुपर्ने हो भनेर बाटो सोध्न पनि आग्रह गरे। यहूदा लेआका चौथो छोरा हुन्। अघिल्लो खण्डमा यहूदाले पहिले योसेफसँग र त्यसपछि याकूबसँग कुरा गर्ने नेतृत्व लिए। योसेफले तुरुन्तै आफ्ना नोकरहरूलाई घोडाहरू आफ्नो रथमा जोड्न आज्ञा गरे र याकूबलाई भेट्न गोशेनमा गए। योसेफले याकूब आफूकहाँ आउन् भनेर पर्खिरहेनन्। मिश्रको सरकारमा योसेफको एउटा उच्च पद थियो, तर याकूब मिश्र आइपुग्ने बित्तिकै योसेफ आफ्ना पिता याकूबलाई भेट्न गएका थिए।</w:t>
      </w:r>
    </w:p>
    <w:p>
      <w:pPr/>
      <w:r>
        <w:rPr>
          <w:lang w:val="ne_NP" w:bidi="ne_NP"/>
        </w:rPr>
      </w:r>
      <w:r>
        <w:rPr>
          <w:lang w:val="ne_NP" w:bidi="ne_NP"/>
        </w:rPr>
        <w:t>रोक्नुहोस् र गोशेनको क्षेत्र चिन्ह लगाइएको मिश्रको नक्सा देखाउनुहोस्।</w:t>
      </w:r>
    </w:p>
    <w:p>
      <w:pPr/>
      <w:r>
        <w:rPr>
          <w:lang w:val="ne_NP" w:bidi="ne_NP"/>
        </w:rPr>
      </w:r>
      <w:r>
        <w:rPr>
          <w:lang w:val="ne_NP" w:bidi="ne_NP"/>
        </w:rPr>
        <w:t>मिश्रको राज्यपालले प्रयोग गर्ने एउटा रथको तस्वीर देखाउनुहोस्।</w:t>
      </w:r>
    </w:p>
    <w:p>
      <w:pPr/>
      <w:r>
        <w:rPr>
          <w:lang w:val="ne_NP" w:bidi="ne_NP"/>
        </w:rPr>
      </w:r>
      <w:r>
        <w:rPr>
          <w:lang w:val="ne_NP" w:bidi="ne_NP"/>
        </w:rPr>
        <w:t>जब योसेफले याकूबलाई देखे, तब तिनी याकूबको गला लागेर धुरुधुरु रोए। यो एउटा शब्द चित्र हो जसको अर्थ यो हो कि योसेफले याकूबलाई अँगालो हाले र त्यसपछि याकूबको घाँटीमा आफ्नो अनुहार राखेर रोए। कसैको गला लाग्नुको अर्थ त्यो व्यक्ति साँच्चै भावुक भएको छ र गहिरो भावना व्यक्त गरिरहेको छ भन्ने हुन्छ। यो साधारण अँगालो होइन। योसेफ आनन्द व्यक्त गरिरहेका थिए।</w:t>
      </w:r>
    </w:p>
    <w:p>
      <w:pPr/>
      <w:r>
        <w:rPr>
          <w:lang w:val="ne_NP" w:bidi="ne_NP"/>
        </w:rPr>
      </w:r>
      <w:r>
        <w:rPr>
          <w:lang w:val="ne_NP" w:bidi="ne_NP"/>
        </w:rPr>
        <w:t>रोक्नुहोस् र छलफल गर्नुहोस्: धेरै वर्षपछि घर आउने एउटा परिवारको एउटा कथा सुनाउनुहोस्। यो परिवारको सदस्यले आफ्नो बुबालाई कसरी अभिवादन गर्छ भन्ने कुरा वर्णन गर्नुहोस्। यो परिवारको सदस्यले कस्ता भावनाहरू देखाउँछ? कथाकारले दृश्यलाई वर्णन गर्न कुन शब्द-चित्रहरू प्रयोग गर्छन्?</w:t>
      </w:r>
    </w:p>
    <w:p>
      <w:pPr/>
      <w:r>
        <w:rPr>
          <w:lang w:val="ne_NP" w:bidi="ne_NP"/>
        </w:rPr>
      </w:r>
      <w:r>
        <w:rPr>
          <w:lang w:val="ne_NP" w:bidi="ne_NP"/>
        </w:rPr>
        <w:t>याकूब भन्छन्, "मैले फेरि तपाईंको अनुहार देखेकोले अब म मर्न तयार छु।" याकूबले योसेफसँग कुरा गरिरहेका छन्। याकूबको अर्थ याकूबसँग अब सबै कुरा राम्रो छ भन्ने हुन्छ। याकूब शान्तिमा छन्। याकूबको भनाइको अर्थ यो हो कि याकूब मर्नु ठीक छ किनभने याकूबले योसेफलाई देखेका छन् र योसेफ जीवित छन् भन्ने उनलाई थाहा छ। याकूबले यस समयमा मर्न माग गरिरहेका छैनन्।</w:t>
      </w:r>
    </w:p>
    <w:p>
      <w:pPr/>
      <w:r>
        <w:rPr>
          <w:lang w:val="ne_NP" w:bidi="ne_NP"/>
        </w:rPr>
      </w:r>
      <w:r>
        <w:rPr>
          <w:lang w:val="ne_NP" w:bidi="ne_NP"/>
        </w:rPr>
        <w:t>योसेफले परिवारलाई भन्छन् कि उनी राजाकहाँ जानेछन् र राजालाई उनको सम्पूर्ण परिवार आएको र गोशेनमा रहेको कुरा बताउनेछन्। योसेफले राजालाई बताउनेछन् कि ती सबै मानिसहरू गोठालाहरू हुन् जसले कनानबाट आफूसँगै ल्याएका पशुहरूको हेरचाह गर्छन्। पशुधन भन्नाले कुनै पनि घरपालुवा जनावर वा खेतीपातीमा प्रयोग गरिने जनावरहरूलाई बुझाउँछ। याकूबको परिवारका लागि पशुहरूमा भेडाहरू, बाख्राहरू, गाईहरू, गधाहरू र सायद ऊँटहरू समावेश हुन्थे। राजाले तिनीहरूको पेशा के हो भनेर सोध्दा आफूहरू गोठाला हौं भन्नुपर्छ भनेर योसेफले आफ्ना दाजुभाइहरूलाई भन्छन्। योसेफ भन्छन् कि मिश्रीहरूले गोठालाहरूलाई घृणा गर्छन्। गोठालाहरू सामान्यतया भेडा र बाख्राका बथानको विशेष हेरचाह गर्न चरन क्षेत्रमा काम गर्छन्। घृणा एउटा कडा शब्द हो जसको अर्थ मिश्रवासीहरूले गोठालाहरूलाई घृणित, घृणास्पद वा तिरस्करणीय ठान्छन् भन्ने हुन्छ। गोठालाहरूप्रतिको यस कडा भावनाको कारण, मिश्रीहरू योसेफको परिवारको नजिक हुन चाहँदैनथे। योसेफ राजाले योसेफका भाइहरू र तिनीहरूका परिवारहरूलाई गोशेनमा बसोबास गर्न र मिश्रीहरूबाट अलग हुन दिऊन् भन्ने चाहन्छन्। योसेफ आफ्नो परिवारले आफ्नो भेडा र बाख्राका बथानका लागि सबैभन्दा राम्रो जग्गा पाओस् भन्ने पनि चाहन्छन्। गोशेन यी पशुहरूका लागि सबैभन्दा राम्रो मिश्रको भूमि हो।</w:t>
      </w:r>
    </w:p>
    <w:p>
      <w:pPr/>
      <w:r>
        <w:rPr>
          <w:lang w:val="ne_NP" w:bidi="ne_NP"/>
        </w:rPr>
      </w:r>
      <w:r>
        <w:rPr>
          <w:lang w:val="ne_NP" w:bidi="ne_NP"/>
        </w:rPr>
        <w:t>योसेफले याकूब र परिवारलाई गोशेनमा छोड्छन्। योसेफले मिश्रका राजालाई भेट्न ५ जना दाजुभाइलाई आफूसँग लैजान्छन्। योसेफले राजालाई बताए कि योसेफका बुबा र भाइहरू कनानबाट आइपुगेका छन् र गोशेन देशमा छन्। योसेफले ५ दाजुभाइहरूलाई राजालाई प्रस्तुत गरे। जब राजाले तिनीहरूको पेशाको बारेमा सोधे, दाजुभाइहरूले भने, "हामी गोठालाहरू हौ।" दाजुभाइहरूले गोशेनमा बस्न अनुमति मागे।</w:t>
      </w:r>
    </w:p>
    <w:p>
      <w:pPr/>
      <w:r>
        <w:rPr>
          <w:lang w:val="ne_NP" w:bidi="ne_NP"/>
        </w:rPr>
      </w:r>
      <w:r>
        <w:rPr>
          <w:lang w:val="ne_NP" w:bidi="ne_NP"/>
        </w:rPr>
        <w:t>राजाले योसेफलाई आफ्नो परिवार बस्नका लागि सम्पूर्ण मिश्र देशको कुनै पनि ठाउँ रोज्न भने। राजाले योसेफलाई योसेफको परिवारका लागि सबैभन्दा राम्रो ठाउँ रोज्न भने। राजाले भने कि यदि योसेफ तिनीहरू गोशेनमा बसोबास गरेको चाहन्छन् भने त्यो ठीक हुनेछ। त्यसपछि राजाले भने कि विशेष सीप भएका दाजुभाइहरूमध्ये कसैले राजाका भेडाबाख्रा र गाईवस्तुको पनि हेरचाह गर्न पाउनेछन्।</w:t>
      </w:r>
    </w:p>
    <w:p>
      <w:pPr/>
      <w:r>
        <w:rPr>
          <w:lang w:val="ne_NP" w:bidi="ne_NP"/>
        </w:rPr>
      </w:r>
      <w:r>
        <w:rPr>
          <w:lang w:val="ne_NP" w:bidi="ne_NP"/>
        </w:rPr>
        <w:t>यसपछि योसेफले याकूबलाई राजाकहाँ भेटाउन ल्याए। यो खण्ड स्पष्ट छैन कि यो योसेफले आफ्ना भाइहरूलाई ल्याउने त्यही समय हो वा यो अर्को समय हो। याकूबले राजालाई आशिष् दिए। यस आशिषका साथ याकूबले राजालाई के भनेका थिए भन्ने कुरा हामीलाई थाहा छैन। याकूबले राजालाई दीर्घ जीवन र धेरै सन्तानहरू दिन परमेश्वरलाई बिन्ती गरेको हुन सक्छ। वा, याकूबले राजालाई अभिवादन गर्ने एउटा विशेष र विनम्र तरिका प्रयोग गरेको हुन सक्छ। यसको अर्थ याकूबले राजालाई अभिवादन गर्दा उनले ठूलो आदर देखाएको कुरा हुन सक्छ।</w:t>
      </w:r>
    </w:p>
    <w:p>
      <w:pPr/>
      <w:r>
        <w:rPr>
          <w:lang w:val="ne_NP" w:bidi="ne_NP"/>
        </w:rPr>
      </w:r>
      <w:r>
        <w:rPr>
          <w:lang w:val="ne_NP" w:bidi="ne_NP"/>
        </w:rPr>
        <w:t>याकूब राजाको अगाडि आइपुग्दा याकूबले राजालाई आशिष् दिए। याकूब राजाबाट निस्किँदा याकूबले राजालाई फेरि आशिष् दिए।</w:t>
      </w:r>
    </w:p>
    <w:p>
      <w:pPr/>
      <w:r>
        <w:rPr>
          <w:lang w:val="ne_NP" w:bidi="ne_NP"/>
        </w:rPr>
      </w:r>
      <w:r>
        <w:rPr>
          <w:lang w:val="ne_NP" w:bidi="ne_NP"/>
        </w:rPr>
        <w:t>यस खण्डले हामीलाई याकूब अब १३० वर्षका छन् भनेर बताउँछ। याकूब भन्छन् कि आफ्ना केही पुर्खाहरूको तुलनामा यो एउटा छोटो जीवन हो। अब्राहाम र इसहाक दुवै याकूबभन्दा बढी बाँचे।</w:t>
      </w:r>
    </w:p>
    <w:p>
      <w:pPr/>
      <w:r>
        <w:rPr>
          <w:lang w:val="ne_NP" w:bidi="ne_NP"/>
        </w:rPr>
      </w:r>
      <w:r>
        <w:rPr>
          <w:lang w:val="ne_NP" w:bidi="ne_NP"/>
        </w:rPr>
        <w:t>योसेफले याकूब र योसेफका भाइहरूलाई मिश्रको सबैभन्दा राम्रो भूमि दिए। योसेफले तिनीहरूलाई रामसेस क्षेत्र दिए, जुन गोशेन देशको एउटा भाग हो। रामसेस ठ्याक्कै कहाँ छ भन्ने हामीलाई थाहा छैन तर यो गोशेनको एउटा भाग थियो भन्ने चाहिँ हामीलाई थाहा छ। यो भेडा र गाईहरू पाल्नका लागि मिश्रको सबैभन्दा राम्रो जमिन थियो।</w:t>
      </w:r>
    </w:p>
    <w:p>
      <w:pPr/>
      <w:r>
        <w:rPr>
          <w:lang w:val="ne_NP" w:bidi="ne_NP"/>
        </w:rPr>
      </w:r>
      <w:r>
        <w:rPr>
          <w:lang w:val="ne_NP" w:bidi="ne_NP"/>
        </w:rPr>
        <w:t>रोक्नुहोस् र गोशेनको क्षेत्र हेर्न फेरि नक्सा हेर्नुहोस्।</w:t>
      </w:r>
    </w:p>
    <w:p>
      <w:pPr/>
      <w:r>
        <w:rPr>
          <w:lang w:val="ne_NP" w:bidi="ne_NP"/>
        </w:rPr>
      </w:r>
      <w:r>
        <w:rPr>
          <w:lang w:val="ne_NP" w:bidi="ne_NP"/>
        </w:rPr>
        <w:t>योसेफले याकूब, उनका दाजुभाइहरू र तिनीहरूका परिवारहरूलाई खाना दिए, जसले गर्दा सबैभन्दा सानो बच्चाले पनि खानका लागि उचित मात्रामा भोजन पाए।</w:t>
      </w:r>
      <w:r>
        <w:rPr>
          <w:lang w:val="ne_NP" w:bidi="ne_NP"/>
        </w:rPr>
      </w:r>
    </w:p>
    <w:p>
      <w:pPr>
        <w:pStyle w:val="Heading3"/>
      </w:pPr>
      <w:r>
        <w:rPr>
          <w:lang w:val="ne_NP" w:bidi="ne_NP"/>
        </w:rPr>
        <w:t>Step 3</w:t>
      </w:r>
    </w:p>
    <w:p>
      <w:pPr/>
      <w:r>
        <w:rPr>
          <w:lang w:val="ne_NP" w:bidi="ne_NP"/>
        </w:rPr>
      </w:r>
      <w:r>
        <w:rPr>
          <w:lang w:val="ne_NP" w:bidi="ne_NP"/>
        </w:rPr>
        <w:t>संस्करणलाई सजिलोसँग बुझ्न पाठलाई फेरी एकपटक सुन्नुहोस्।</w:t>
      </w:r>
    </w:p>
    <w:p>
      <w:pPr/>
      <w:r>
        <w:rPr>
          <w:lang w:val="ne_NP" w:bidi="ne_NP"/>
        </w:rPr>
      </w:r>
      <w:r>
        <w:rPr>
          <w:lang w:val="ne_NP" w:bidi="ne_NP"/>
        </w:rPr>
        <w:t>यस सत्रमा, यस कथालाई दृश्यात्मक बनाउन तपाईंले समूहलाई मद्दत गर्नुहुनेछ। तपाईंले समूहलाई दृश्यहरू, सेटिङ र कथाका पात्रहरू परिभाषित गर्न मद्दत गर्नुहुनेछ।</w:t>
      </w:r>
    </w:p>
    <w:p>
      <w:pPr/>
      <w:r>
        <w:rPr>
          <w:lang w:val="ne_NP" w:bidi="ne_NP"/>
        </w:rPr>
      </w:r>
      <w:r>
        <w:rPr>
          <w:lang w:val="ne_NP" w:bidi="ne_NP"/>
        </w:rPr>
        <w:t>यस कथामा ३ दृश्यहरू छन्।</w:t>
      </w:r>
    </w:p>
    <w:p>
      <w:pPr/>
      <w:r>
        <w:rPr>
          <w:lang w:val="ne_NP" w:bidi="ne_NP"/>
        </w:rPr>
      </w:r>
      <w:r>
        <w:rPr>
          <w:b/>
          <w:lang w:val="ne_NP" w:bidi="ne_NP"/>
        </w:rPr>
        <w:t>पहिलो दृश्य:</w:t>
      </w:r>
      <w:r>
        <w:rPr>
          <w:lang w:val="ne_NP" w:bidi="ne_NP"/>
        </w:rPr>
        <w:t xml:space="preserve"> याकूब र उनको परिवार गोशेन देशमा मिश्रमा आइपुग्छन्। योसेफ याकूबलाई भेट्न आउँछन्। योसेफले दाजुभाइहरूलाई राजासँग कसरी कुरा गर्ने भनेर निर्देशन दिन्छन्।</w:t>
      </w:r>
    </w:p>
    <w:p>
      <w:pPr/>
      <w:r>
        <w:rPr>
          <w:lang w:val="ne_NP" w:bidi="ne_NP"/>
        </w:rPr>
      </w:r>
      <w:r>
        <w:rPr>
          <w:b/>
          <w:lang w:val="ne_NP" w:bidi="ne_NP"/>
        </w:rPr>
        <w:t>दोस्रो दृश्य:</w:t>
      </w:r>
      <w:r>
        <w:rPr>
          <w:lang w:val="ne_NP" w:bidi="ne_NP"/>
        </w:rPr>
        <w:t xml:space="preserve"> योसेफले राजालाई भेट्न आफ्ना ५ भाइहरूलाई लान्छन्।</w:t>
      </w:r>
    </w:p>
    <w:p>
      <w:pPr/>
      <w:r>
        <w:rPr>
          <w:lang w:val="ne_NP" w:bidi="ne_NP"/>
        </w:rPr>
      </w:r>
      <w:r>
        <w:rPr>
          <w:b/>
          <w:lang w:val="ne_NP" w:bidi="ne_NP"/>
        </w:rPr>
        <w:t>तेस्रो दृश्य:</w:t>
      </w:r>
      <w:r>
        <w:rPr>
          <w:lang w:val="ne_NP" w:bidi="ne_NP"/>
        </w:rPr>
        <w:t xml:space="preserve"> योसेफले याकूबलाई राजालाई भेट्न ल्याउँछन्। योसेफले आफ्नो परिवारलाई गोशेनमा राखेर तिनीहरूलाई आफूलाई आवश्यक भएको अन्न दिन्छन्।</w:t>
      </w:r>
    </w:p>
    <w:p>
      <w:pPr/>
      <w:r>
        <w:rPr>
          <w:lang w:val="ne_NP" w:bidi="ne_NP"/>
        </w:rPr>
      </w:r>
      <w:r>
        <w:rPr>
          <w:lang w:val="ne_NP" w:bidi="ne_NP"/>
        </w:rPr>
        <w:t>यस कथामा यि पात्रहरु समावेश छन्:</w:t>
      </w:r>
    </w:p>
    <w:p>
      <w:pPr>
        <w:pStyle w:val="ListBullet"/>
        <w:spacing w:line="240" w:lineRule="auto"/>
        <w:ind w:left="720"/>
      </w:pPr>
      <w:r>
        <w:rPr>
          <w:lang w:val="ne_NP" w:bidi="ne_NP"/>
        </w:rPr>
      </w:r>
      <w:r>
        <w:rPr>
          <w:lang w:val="ne_NP" w:bidi="ne_NP"/>
        </w:rPr>
        <w:t>याकूब</w:t>
      </w:r>
    </w:p>
    <w:p>
      <w:pPr>
        <w:pStyle w:val="ListBullet"/>
        <w:spacing w:line="240" w:lineRule="auto"/>
        <w:ind w:left="720"/>
      </w:pPr>
      <w:r>
        <w:rPr>
          <w:lang w:val="ne_NP" w:bidi="ne_NP"/>
        </w:rPr>
      </w:r>
      <w:r>
        <w:rPr>
          <w:lang w:val="ne_NP" w:bidi="ne_NP"/>
        </w:rPr>
        <w:t>यहूदा</w:t>
      </w:r>
    </w:p>
    <w:p>
      <w:pPr>
        <w:pStyle w:val="ListBullet"/>
        <w:spacing w:line="240" w:lineRule="auto"/>
        <w:ind w:left="720"/>
      </w:pPr>
      <w:r>
        <w:rPr>
          <w:lang w:val="ne_NP" w:bidi="ne_NP"/>
        </w:rPr>
      </w:r>
      <w:r>
        <w:rPr>
          <w:lang w:val="ne_NP" w:bidi="ne_NP"/>
        </w:rPr>
        <w:t>योसेफ</w:t>
      </w:r>
    </w:p>
    <w:p>
      <w:pPr>
        <w:pStyle w:val="ListBullet"/>
        <w:spacing w:line="240" w:lineRule="auto"/>
        <w:ind w:left="720"/>
      </w:pPr>
      <w:r>
        <w:rPr>
          <w:lang w:val="ne_NP" w:bidi="ne_NP"/>
        </w:rPr>
      </w:r>
      <w:r>
        <w:rPr>
          <w:lang w:val="ne_NP" w:bidi="ne_NP"/>
        </w:rPr>
        <w:t>मिश्रका राजा</w:t>
      </w:r>
    </w:p>
    <w:p>
      <w:pPr>
        <w:pStyle w:val="ListBullet"/>
        <w:spacing w:line="240" w:lineRule="auto"/>
        <w:ind w:left="720"/>
      </w:pPr>
      <w:r>
        <w:rPr>
          <w:lang w:val="ne_NP" w:bidi="ne_NP"/>
        </w:rPr>
      </w:r>
      <w:r>
        <w:rPr>
          <w:lang w:val="ne_NP" w:bidi="ne_NP"/>
        </w:rPr>
        <w:t>राजालाई भेट्न योसेफसँग जाने ५ दाजुभाइहरू</w:t>
      </w:r>
    </w:p>
    <w:p>
      <w:pPr>
        <w:pStyle w:val="ListBullet"/>
        <w:spacing w:line="240" w:lineRule="auto"/>
        <w:ind w:left="720"/>
      </w:pPr>
      <w:r>
        <w:rPr>
          <w:lang w:val="ne_NP" w:bidi="ne_NP"/>
        </w:rPr>
      </w:r>
      <w:r>
        <w:rPr>
          <w:lang w:val="ne_NP" w:bidi="ne_NP"/>
        </w:rPr>
        <w:t>अन्य दाजुभाइहरू र तिनीहरूका सबै परिवारहरू</w:t>
      </w:r>
    </w:p>
    <w:p>
      <w:pPr/>
      <w:r>
        <w:rPr>
          <w:lang w:val="ne_NP" w:bidi="ne_NP"/>
        </w:rPr>
      </w:r>
      <w:r>
        <w:rPr>
          <w:lang w:val="ne_NP" w:bidi="ne_NP"/>
        </w:rPr>
        <w:t>यस सत्रमा, समूहलाई स्टोरीबोर्ड बनाउन, चित्र कोर्न वा कुनै प्रकारका हेरफेर गर्न मिल्ने वस्तुहरू (जस्तै ढुङ्गा, लठ्ठी, बच्चाहरूको खेलौनाहरू) प्रयोग गरेर कथा र त्यसमा भएका क्रियाकलापलाई दृश्यात्मक बनाउनुहोस्।</w:t>
      </w:r>
    </w:p>
    <w:p>
      <w:pPr/>
      <w:r>
        <w:rPr>
          <w:lang w:val="ne_NP" w:bidi="ne_NP"/>
        </w:rPr>
      </w:r>
      <w:r>
        <w:rPr>
          <w:lang w:val="ne_NP" w:bidi="ne_NP"/>
        </w:rPr>
        <w:t>दृश्य १ मा, याकूबको परिवार मिश्रमा आइपुग्छ। याकूबले तिनीहरू नजिकै छन् भनेर योसेफलाई बताउन यहूदालाई अगाडि पठाउँछन्। यहूदाले योसेफलाई कहाँ जाने भनेर निर्देशनहरू माग्नुपर्ने हुन्छ। योसेफ आफ्नो रथ लिन्छन् र याकूबलाई भेट्न तुरुन्तै गोशेनमा जान्छन्। योसेफले याकूबलाई अँगालो हाल्छन् र लामो समयसम्म रोउँछन्। याकूबले योसेफलाई भन्छन्, "म मर्न तयार छु।" मैले तिम्रो अनुहार फेरि देखेको छु। "तपाईं अझै जीवितै हुनुहुन्छ भन्ने मलाई थाहा छ।"</w:t>
      </w:r>
    </w:p>
    <w:p>
      <w:pPr/>
      <w:r>
        <w:rPr>
          <w:lang w:val="ne_NP" w:bidi="ne_NP"/>
        </w:rPr>
      </w:r>
      <w:r>
        <w:rPr>
          <w:lang w:val="ne_NP" w:bidi="ne_NP"/>
        </w:rPr>
        <w:t>योसेफले आफ्ना दाजुभाइहरूलाई भन्छन् कि उनी राजाकहाँ जानेछन् र आफ्नो परिवार मिश्र आइपुगेको कुरा राजालाई बताउनेछन्। दाजुभाइहरू सबै गोठालाहरू हुन् भनेर योसेफले राजालाई बताउनेछन्। योसेफले दाजुभाइहरूलाई आफूहरू गोठालाहरू हुन् भनेर राजालाई बताउनु पर्छ भनेर बताउँछन्। मिश्रीहरू गोठालाहरूलाई घृणा गर्छन् र गोठालाहरूसँग संगत गर्न चाहँदैनन्। यस प्रकारले, योसेफको परिवारले आफूलाई मिश्रीहरूबाट अलग राख्नेछ।</w:t>
      </w:r>
    </w:p>
    <w:p>
      <w:pPr/>
      <w:r>
        <w:rPr>
          <w:lang w:val="ne_NP" w:bidi="ne_NP"/>
        </w:rPr>
      </w:r>
      <w:r>
        <w:rPr>
          <w:lang w:val="ne_NP" w:bidi="ne_NP"/>
        </w:rPr>
        <w:t>दृश्य २ मा, योसेफले राजाकहाँ जान दाजुभाइहरूमध्ये ५ जनालाई छान्छन्। योसेफले निर्देशन दिएअनुसार, दाजुभाइहरूले राजालाई आफूहरू गोठालाहरू भएको कुरा बताउँछन्। दाजुभाइहरूले आफूलाई राजाका नोकरहरूको रूपमा उल्लेख गर्छन्। यो राजासँग कुरा गर्ने एउटा विनम्र तरिका हो। राजाले योसेफलाई दाजुभाइहरूलाई सम्पूर्ण मिश्रको सबैभन्दा राम्रो भूमि दिन भन्छन्।</w:t>
      </w:r>
    </w:p>
    <w:p>
      <w:pPr/>
      <w:r>
        <w:rPr>
          <w:lang w:val="ne_NP" w:bidi="ne_NP"/>
        </w:rPr>
      </w:r>
      <w:r>
        <w:rPr>
          <w:lang w:val="ne_NP" w:bidi="ne_NP"/>
        </w:rPr>
        <w:t>दृश्य ३ मा, योसेफले याकूबलाई राजालाई भेट्न लैजान्छन्। याकूबले राजालाई आशिष् दिन्छन्। राजाले याकूबलाई उनको उमेर सोध्छन् र याकूबले भन्छन्, "म १३० वर्षको हुँ।" याकूबले राजाबाट निस्किनुअघि राजालाई फेरि आशिष् दिए।</w:t>
      </w:r>
    </w:p>
    <w:p>
      <w:pPr/>
      <w:r>
        <w:rPr>
          <w:lang w:val="ne_NP" w:bidi="ne_NP"/>
        </w:rPr>
      </w:r>
      <w:r>
        <w:rPr>
          <w:lang w:val="ne_NP" w:bidi="ne_NP"/>
        </w:rPr>
        <w:t>योसेफले दाजुभाइहरू र तिनीहरूका सबै परिवारलाई गोशेन देशको एउटा भाग रामसेस भनिने क्षेत्रमा राख्नुहुन्छ। यो भेडा र गाईहरू पाल्नका लागि सम्पूर्ण मिश्रको सबैभन्दा राम्रो जमिन हो। योसेफले तिनीहरूलाई उनीहरूको परिवारलाई अन्न पनि दिन्छन्। सानो बच्चा लगायत सबैसँग खानकालागि पर्याप्त खाना छ।</w:t>
      </w:r>
      <w:r>
        <w:rPr>
          <w:lang w:val="ne_NP" w:bidi="ne_NP"/>
        </w:rPr>
      </w:r>
    </w:p>
    <w:p>
      <w:pPr>
        <w:pStyle w:val="Heading3"/>
      </w:pPr>
      <w:r>
        <w:rPr>
          <w:lang w:val="ne_NP" w:bidi="ne_NP"/>
        </w:rPr>
        <w:t>Step 4</w:t>
      </w:r>
    </w:p>
    <w:p>
      <w:pPr/>
      <w:r>
        <w:rPr>
          <w:lang w:val="ne_NP" w:bidi="ne_NP"/>
        </w:rPr>
      </w:r>
      <w:r>
        <w:rPr>
          <w:lang w:val="ne_NP" w:bidi="ne_NP"/>
        </w:rPr>
        <w:t>संस्करणलाई सजिलोसँग बुझ्न पाठलाई फेरी एकपटक सुन्नुहोस्।</w:t>
      </w:r>
    </w:p>
    <w:p>
      <w:pPr/>
      <w:r>
        <w:rPr>
          <w:lang w:val="ne_NP" w:bidi="ne_NP"/>
        </w:rPr>
      </w:r>
      <w:r>
        <w:rPr>
          <w:lang w:val="ne_NP" w:bidi="ne_NP"/>
        </w:rPr>
        <w:t>यस सत्रमा, टोलीले कथालाई नाटकीय बनाउनेछ।</w:t>
      </w:r>
    </w:p>
    <w:p>
      <w:pPr/>
      <w:r>
        <w:rPr>
          <w:lang w:val="ne_NP" w:bidi="ne_NP"/>
        </w:rPr>
      </w:r>
      <w:r>
        <w:rPr>
          <w:lang w:val="ne_NP" w:bidi="ne_NP"/>
        </w:rPr>
        <w:t>यस कथामा ३ दृश्यहरू छन्।</w:t>
      </w:r>
    </w:p>
    <w:p>
      <w:pPr/>
      <w:r>
        <w:rPr>
          <w:lang w:val="ne_NP" w:bidi="ne_NP"/>
        </w:rPr>
      </w:r>
      <w:r>
        <w:rPr>
          <w:lang w:val="ne_NP" w:bidi="ne_NP"/>
        </w:rPr>
        <w:t>यस कथामा यि पात्रहरु समावेश छन्:</w:t>
      </w:r>
    </w:p>
    <w:p>
      <w:pPr>
        <w:pStyle w:val="ListBullet"/>
        <w:spacing w:line="240" w:lineRule="auto"/>
        <w:ind w:left="720"/>
      </w:pPr>
      <w:r>
        <w:rPr>
          <w:lang w:val="ne_NP" w:bidi="ne_NP"/>
        </w:rPr>
      </w:r>
      <w:r>
        <w:rPr>
          <w:lang w:val="ne_NP" w:bidi="ne_NP"/>
        </w:rPr>
        <w:t>याकूब</w:t>
      </w:r>
    </w:p>
    <w:p>
      <w:pPr>
        <w:pStyle w:val="ListBullet"/>
        <w:spacing w:line="240" w:lineRule="auto"/>
        <w:ind w:left="720"/>
      </w:pPr>
      <w:r>
        <w:rPr>
          <w:lang w:val="ne_NP" w:bidi="ne_NP"/>
        </w:rPr>
      </w:r>
      <w:r>
        <w:rPr>
          <w:lang w:val="ne_NP" w:bidi="ne_NP"/>
        </w:rPr>
        <w:t>यहूदा</w:t>
      </w:r>
    </w:p>
    <w:p>
      <w:pPr>
        <w:pStyle w:val="ListBullet"/>
        <w:spacing w:line="240" w:lineRule="auto"/>
        <w:ind w:left="720"/>
      </w:pPr>
      <w:r>
        <w:rPr>
          <w:lang w:val="ne_NP" w:bidi="ne_NP"/>
        </w:rPr>
      </w:r>
      <w:r>
        <w:rPr>
          <w:lang w:val="ne_NP" w:bidi="ne_NP"/>
        </w:rPr>
        <w:t>योसेफ</w:t>
      </w:r>
    </w:p>
    <w:p>
      <w:pPr>
        <w:pStyle w:val="ListBullet"/>
        <w:spacing w:line="240" w:lineRule="auto"/>
        <w:ind w:left="720"/>
      </w:pPr>
      <w:r>
        <w:rPr>
          <w:lang w:val="ne_NP" w:bidi="ne_NP"/>
        </w:rPr>
      </w:r>
      <w:r>
        <w:rPr>
          <w:lang w:val="ne_NP" w:bidi="ne_NP"/>
        </w:rPr>
        <w:t>मिश्रका राजा</w:t>
      </w:r>
    </w:p>
    <w:p>
      <w:pPr>
        <w:pStyle w:val="ListBullet"/>
        <w:spacing w:line="240" w:lineRule="auto"/>
        <w:ind w:left="720"/>
      </w:pPr>
      <w:r>
        <w:rPr>
          <w:lang w:val="ne_NP" w:bidi="ne_NP"/>
        </w:rPr>
      </w:r>
      <w:r>
        <w:rPr>
          <w:lang w:val="ne_NP" w:bidi="ne_NP"/>
        </w:rPr>
        <w:t>५ दाजुभाइहरू</w:t>
      </w:r>
    </w:p>
    <w:p>
      <w:pPr>
        <w:pStyle w:val="ListBullet"/>
        <w:spacing w:line="240" w:lineRule="auto"/>
        <w:ind w:left="720"/>
      </w:pPr>
      <w:r>
        <w:rPr>
          <w:lang w:val="ne_NP" w:bidi="ne_NP"/>
        </w:rPr>
      </w:r>
      <w:r>
        <w:rPr>
          <w:lang w:val="ne_NP" w:bidi="ne_NP"/>
        </w:rPr>
        <w:t>अन्य दाजुभाइहरू र तिनीहरूका सबै परिवारहरू</w:t>
      </w:r>
    </w:p>
    <w:p>
      <w:pPr/>
      <w:r>
        <w:rPr>
          <w:lang w:val="ne_NP" w:bidi="ne_NP"/>
        </w:rPr>
      </w:r>
      <w:r>
        <w:rPr>
          <w:lang w:val="ne_NP" w:bidi="ne_NP"/>
        </w:rPr>
        <w:t>टोलीले कथालाई दुई पटक अभिनय गर्न लगाउनुहोस्। तिनीहरूले अनुवाद गरिरहेका भाषामा अभिनय गर्नुपर्छ। पहिला, टोलीले नरोकिकन कथालाई अभिनय गर्नु। दोस्रो पटक टोलीले कथालाई अभिनय गर्दा, तिनीहरूलाई कथाको विभिन्न ठाउँहरूमा रोक्नुहोस्।</w:t>
      </w:r>
    </w:p>
    <w:p>
      <w:pPr/>
      <w:r>
        <w:rPr>
          <w:lang w:val="ne_NP" w:bidi="ne_NP"/>
        </w:rPr>
      </w:r>
      <w:r>
        <w:rPr>
          <w:lang w:val="ne_NP" w:bidi="ne_NP"/>
        </w:rPr>
        <w:t>टोलीले पहिलो पटक कथालाई अभिनय गर्दा, संवाद, प्रवाह, प्लटलाइन र कथाको कालक्रममा ध्यान दिनुहोस्। कथा वा खण्डको महत्त्वपूर्ण वा कठिन भागहरूलाई अभिनय गर्नुपर्ने र छुटाउन नहुने कुरामा ध्यान दिनुहोस्। टोलीलाई कथाका भागहरू सम्झन मद्दत गर्नुहोस्।</w:t>
      </w:r>
    </w:p>
    <w:p>
      <w:pPr/>
      <w:r>
        <w:rPr>
          <w:lang w:val="ne_NP" w:bidi="ne_NP"/>
        </w:rPr>
      </w:r>
      <w:r>
        <w:rPr>
          <w:lang w:val="ne_NP" w:bidi="ne_NP"/>
        </w:rPr>
        <w:t>दृश्य १ मा, याकूब र उनको सबै परिवार मिश्रमा आइपुग्छन्। तिनीहरू गोशेन क्षेत्रको नजिकै आइपुग्दा, याकूबले यहूदालाई योसेफलाई खोज्न र परिवार कहाँ जाने भन्ने कुरा निर्देशन माग्न पठाए। योसेफ आफ्नो रथमा घोडाहरू राखेर याकूबलाई भेट्न गए। जब योसेफ गोशेनमा आइपुगे, उनले याकूबलाई कसिएर अँगालो हाले र हर्षका आँसु बगाए।</w:t>
      </w:r>
    </w:p>
    <w:p>
      <w:pPr/>
      <w:r>
        <w:rPr>
          <w:lang w:val="ne_NP" w:bidi="ne_NP"/>
        </w:rPr>
      </w:r>
      <w:r>
        <w:rPr>
          <w:lang w:val="ne_NP" w:bidi="ne_NP"/>
        </w:rPr>
        <w:t>अभिनय रोक्नुहोस्: योसेफलाई सोध्नुहोस्, "तपाईंलाई अहिले कस्तो महसुस भइरहेको छ?" तपाईंले सुन्न सक्नुहुन्छ, "म आनन्दले गदगद भएको छु। म खुसीले आँसु रोक्न सक्दिन। म आफ्नो बुबालाई फेरि देख्नेछु कि भन्नेमा मलाई थाहा थिएन, र उनी यहाँ छन्। म अहिले धेरै खुसी छु।" दाजुभाइहरूलाई सोध्नुहोस्, "तपाईंहरूलाई अहिले कस्तो महसुस भइरहेको छ?" तपाईंले सुन्न सक्नुहुन्छ, "बुबाले योसेफलाई फेरि देख्न सकून् भनेर हामीले आफ्ना बुबालाई यहाँ ल्याउन सकेकोमा म खुसी छु।" हामीले योसेफलाई बेच्दा हामीले गरेका कामहरूमा मलाई पछुतो छ। मलाई आशा छ कि यो परमेश्वरको लागि राम्रो हो भनेर योसेफले भन्दा योसेफ सत्य बोलिरहेका थिए। "मलाई अझै पनि हाम्रा बुबा बित्नुहुँदा हामी सबैलाई के हुनेछ भन्ने कुराको चिन्ता लाग्छ।" नाटक फेरि सुरु गर्नुहोस्।</w:t>
      </w:r>
    </w:p>
    <w:p>
      <w:pPr/>
      <w:r>
        <w:rPr>
          <w:lang w:val="ne_NP" w:bidi="ne_NP"/>
        </w:rPr>
      </w:r>
      <w:r>
        <w:rPr>
          <w:lang w:val="ne_NP" w:bidi="ne_NP"/>
        </w:rPr>
        <w:t>याकूबले योसेफलाई भने, "मैले तिम्रो अनुहार फेरि देख्न पाएँ, अब म शान्तिसँग मर्न सक्छु। तिमी अझै जीवितै छौ भन्ने मलाई थाहा छ, त्यसैले म शान्तिपूर्वक मर्न सक्छु।"</w:t>
      </w:r>
    </w:p>
    <w:p>
      <w:pPr/>
      <w:r>
        <w:rPr>
          <w:lang w:val="ne_NP" w:bidi="ne_NP"/>
        </w:rPr>
      </w:r>
      <w:r>
        <w:rPr>
          <w:lang w:val="ne_NP" w:bidi="ne_NP"/>
        </w:rPr>
        <w:t>अभिनय रोक्नुहोस्: याकूबलाई सोध्नुहोस्, "तपाईं किन यस खुसीको समयमा मर्ने बारेमा कुरा गरिरहनुभएको छ?" तपाईंले सुन्न सक्नुहुन्छ, "म वृद्ध व्यक्ति हुँ। मसँग अब बाँच्न धेरै समय छैन। मैले यी सबै वर्षहरूमा योसेफलाई शोक गरे। अब मेरो शोकका आँसुहरू आनन्दका आँसुहरूमा परिवर्तन भएका छन्। म आफ्नो छोरा योसेफलाई फेरि देख्दा धेरै खुसी छु। म शान्तिमा छु। मसँग चिन्ता गर्ने अरू केही छैन। म अहिले मर्ने कुरामा चिन्तित छैन, तर म यसको बारेमा चिन्तित छैनन् किनभने योसेफ अब कहाँ छन् भन्ने मलाई थाहा छ।" नाटक फेरि सुरु गर्नुहोस्।</w:t>
      </w:r>
    </w:p>
    <w:p>
      <w:pPr/>
      <w:r>
        <w:rPr>
          <w:lang w:val="ne_NP" w:bidi="ne_NP"/>
        </w:rPr>
      </w:r>
      <w:r>
        <w:rPr>
          <w:lang w:val="ne_NP" w:bidi="ne_NP"/>
        </w:rPr>
        <w:t>योसेफले दाजुभाइहरूलाई राजालाई आफूहरू गोठालाहरू हुन् भनेर बताउँछन्। मिश्रले गोठालाहरूलाई घृणा गर्छन्। योसेफले आफ्नो परिवारलाई गोशेनमा बसोबास गराउने र मिश्रको संस्कृति र धर्मको प्रभावबाट अलग गर्ने योजना बनाउँछन्।</w:t>
      </w:r>
    </w:p>
    <w:p>
      <w:pPr/>
      <w:r>
        <w:rPr>
          <w:lang w:val="ne_NP" w:bidi="ne_NP"/>
        </w:rPr>
      </w:r>
      <w:r>
        <w:rPr>
          <w:lang w:val="ne_NP" w:bidi="ne_NP"/>
        </w:rPr>
        <w:t>अभिनय रोक्नुहोस्: दाजुभाइहरूलाई सोध्नुहोस्, "योसेफको यस योजनाको बारेमा तपाईंलाई कस्तो महसुस भइरहेको छ?" तपाईंले सुन्न सक्नुहुन्छ, "यो एउटा राम्रो योजना हो। हामी मिश्रीहरूबाट अलग रहनु आवश्यक छ। तिनीहरूले मूर्तिहरूको आराधना गर्छन्। हामी परमेश्वरको आराधना गर्छौं। हाम्रा सन्तानहरू र नातिनातिनाहरू ती झूटा देवताहरूतिर फर्किऊन् भन्ने हामी चाहँदैनौं। यसका साथै, हामी तिनीहरूको भाषा बोल्दैनन् र हामीलाई तिनीहरूको अन्न थाहा छैन। यो अझ राम्रो छ। योसेफसँग हाम्रा लागि एउटा राम्रो योजना छ।" नाटक फेरि सुरु गर्नुहोस्।</w:t>
      </w:r>
    </w:p>
    <w:p>
      <w:pPr/>
      <w:r>
        <w:rPr>
          <w:lang w:val="ne_NP" w:bidi="ne_NP"/>
        </w:rPr>
      </w:r>
      <w:r>
        <w:rPr>
          <w:lang w:val="ne_NP" w:bidi="ne_NP"/>
        </w:rPr>
        <w:t>दृश्य २ मा, योसेफले आफ्ना ५ भाइहरूलाई रोज्छन् र तिनीहरूलाई राजालाई भेट्न लैजान्छन्। दाजुभाइहरूले योसेफले तिनीहरूलाई भनेको जस्तै गरे। दाजुभाइहरूले राजालाई आफूहरू गोठाला भएको बताए। दाजुभाइहरूले गोशेन देशमा बस्न आग्रह गर्छन्। राजाले योसेफलाई दाजुभाइहरूलाई मिश्रको सबैभन्दा राम्रो भूमि दिन भन्छन्। राजाले योसेफलाई यो पनि भन्छन् कि विशेष सीप भएका दाजुभाइहरूमध्ये कुनै पनि राजाको पशुहरूको हेरचाह गर्न सक्छन्।</w:t>
      </w:r>
    </w:p>
    <w:p>
      <w:pPr/>
      <w:r>
        <w:rPr>
          <w:lang w:val="ne_NP" w:bidi="ne_NP"/>
        </w:rPr>
      </w:r>
      <w:r>
        <w:rPr>
          <w:lang w:val="ne_NP" w:bidi="ne_NP"/>
        </w:rPr>
        <w:t>अभिनय रोक्नुहोस्: राजालाई सोध्नुहोस्, "योसेफको परिवारलाई भेट्नुभएपछि तपाईंलाई अहिले कस्तो महसुस भइरहेको छ?" तपाईंले सुन्न सक्नुहुन्छ, "म अचम्ममा परेको छु।" योसेफ अस्तो परिष्कृत र शिक्षित मानिस जस्तो देखिन्छन्। उनका भाइहरू र बुबा सबै कसरी गोठालाहरू बन्न सक्छन्! तिनीहरूलाई गोशेनमा राख्नु राम्रो छ। यसरी मबाट तिनीहरूलाई दरबारमा राख्ने अपेक्षा गरिने छैन।" नाटक फेरि सुरु गर्नुहोस्।</w:t>
      </w:r>
    </w:p>
    <w:p>
      <w:pPr/>
      <w:r>
        <w:rPr>
          <w:lang w:val="ne_NP" w:bidi="ne_NP"/>
        </w:rPr>
      </w:r>
      <w:r>
        <w:rPr>
          <w:lang w:val="ne_NP" w:bidi="ne_NP"/>
        </w:rPr>
        <w:t>दृश्य ३ मा, योसेफले याकूबलाई राजालाई भेट्न ल्याउँछन्। याकूबले राजालाई आशिष् दिन्छन्। याकूबले राजालाई याकूब १३० वर्षका छन् भनेर बताउँछन्। जब याकूब राजालाई छोड्छन्, तब याकूबले फेरि राजालाई आशिष् दिन्छन्।</w:t>
      </w:r>
    </w:p>
    <w:p>
      <w:pPr/>
      <w:r>
        <w:rPr>
          <w:lang w:val="ne_NP" w:bidi="ne_NP"/>
        </w:rPr>
      </w:r>
      <w:r>
        <w:rPr>
          <w:lang w:val="ne_NP" w:bidi="ne_NP"/>
        </w:rPr>
        <w:t>अभिनय रोक्नुहोस्: याकूबलाई सोध्नुहोस्, "मिश्रका राजालाई भेट्दा तपाईंलाई कस्तो महसुस भयो?" तपाईंले सुन्न सक्नुहुन्छ, "म राजालाई भेट्न पाउँदा खुसी थिएँ। राजा योसेफप्रति दयालु देखिएका छन्। राजा म र मेरा सबै छोराहरूप्रति दयालु हुनुभएको छ। म राजालाई धन्यवाद दिन चाहन्थे।" राजालाई सोध्नुहोस्, "तपाईंले योसेफका बुबालाई भेट्दा तपाईंलाई कस्तो महसुस भयो?" तपाईंले सुन्न सक्नुहुन्छ, "फेरि, म अचम्ममा परेको थिएँ।" उनी एक अनौठो वृद्ध मानिस हुन्। उनले योसेफ जस्तो बुद्धिमान मानिसलाई कसरी जन्म दिए भन्ने मलाई थाहा छैन। तैपनि, उनी योसेफका पिता हुन्, त्यसैले म उनलाई आदर गर्नेछु। उनले मलाई दुई पटक आशिष् दिए। त्यो अचम्मको थियो।" नाटक फेरि सुरु गर्नुहोस्।</w:t>
      </w:r>
    </w:p>
    <w:p>
      <w:pPr/>
      <w:r>
        <w:rPr>
          <w:lang w:val="ne_NP" w:bidi="ne_NP"/>
        </w:rPr>
      </w:r>
      <w:r>
        <w:rPr>
          <w:lang w:val="ne_NP" w:bidi="ne_NP"/>
        </w:rPr>
        <w:t>योसेफले आफ्नो परिवारलाई सम्पूर्ण मिश्रको सबैभन्दा राम्रो जमिन दिए। तिनीहरू गोशेन देशको एउटा क्षेत्रमा बसोबास गरे। यो क्षेत्र गोठालाहरूले आफ्नो पशुहरू चर्ने राम्रो जमिन थियो। योसेफले परिवारलाई आवश्यक सबै खानेकुरा उपलब्ध गराए ताकि सबैभन्दा सानो बच्चाले पनि पर्याप्त खान पाओस्।</w:t>
      </w:r>
    </w:p>
    <w:p>
      <w:pPr/>
      <w:r>
        <w:rPr>
          <w:lang w:val="ne_NP" w:bidi="ne_NP"/>
        </w:rPr>
      </w:r>
      <w:r>
        <w:rPr>
          <w:lang w:val="ne_NP" w:bidi="ne_NP"/>
        </w:rPr>
        <w:t>अभिनय रोक्नुहोस्: योसेफलाई सोध्नुहोस्, "तपाईं किन आफ्ना दाजुभाइहरूप्रति धेरै दयालु हुनुभएको छ?" तिनीहरूले तपाईंलाई के गरे, के तपाईंलाई सम्झनु पर्दैन?" तपाईंले सुन्न सक्नुहुन्छ, "मलाई थाहा छ उनीहरूले मलाई दासको रूपमा बेच्दा हानि नै गर्न चाहेका थिए। तर परमेश्वर मसँग हुनुहुन्थ्यो र परमेश्वरले मलाई मद्दत गर्नुभएको छ र परमेश्वरले यो सबै कुरा अझ राम्रो बनाउनुभएको छ। म विश्वास गर्छु कि मेरो परिवारका सबैको ज्यान बचाउन सकूँ भनेर परमेश्वरले मलाई मिश्र ल्याउनुभयो। म अन्य मानिसहरूको जीवन पनि बचाइरहेको छु। तिनीहरूले यसलाई नराम्रो बनाउने कुरा बताउँथे, तर परमेश्वरले यसलाई राम्रो होस् भन्ने योजना बनाउनुभयो। म तिनीहरू अब आफ्नो जीवनमा खुसी र सफल होऊन् भन्ने चाहन्छु। म बदला लिन वा कसैलाई कुनै हानि गर्न चाहँदैन। "म हामी एउटा राम्रो परिवार होऔँ भन्ने चाहन्छु।" नाटक फेरि सुरु गर्नुहोस्।</w:t>
      </w:r>
      <w:r>
        <w:rPr>
          <w:lang w:val="ne_NP" w:bidi="ne_NP"/>
        </w:rPr>
      </w:r>
    </w:p>
    <w:p>
      <w:pPr>
        <w:pStyle w:val="Heading3"/>
      </w:pPr>
      <w:r>
        <w:rPr>
          <w:lang w:val="ne_NP" w:bidi="ne_NP"/>
        </w:rPr>
        <w:t>Step 5</w:t>
      </w:r>
    </w:p>
    <w:p>
      <w:pPr/>
      <w:r>
        <w:rPr>
          <w:lang w:val="ne_NP" w:bidi="ne_NP"/>
        </w:rPr>
      </w:r>
      <w:r>
        <w:rPr>
          <w:lang w:val="ne_NP" w:bidi="ne_NP"/>
        </w:rPr>
        <w:t>पाठलाई बुझ्न-सजिलो संस्करणमा एकपटक सुन्नुहोस्।</w:t>
      </w:r>
    </w:p>
    <w:p>
      <w:pPr/>
      <w:r>
        <w:rPr>
          <w:lang w:val="ne_NP" w:bidi="ne_NP"/>
        </w:rPr>
      </w:r>
      <w:r>
        <w:rPr>
          <w:lang w:val="ne_NP" w:bidi="ne_NP"/>
        </w:rPr>
        <w:t>यस खण्डको पहिलो भागमा याकूबको लागि इस्राएल नाम प्रयोग गरिएको छ र त्यसपछि दोस्रो भागमा याकूबमा परिवर्तन हुन्छ। केही अनुवादहरूले याकूब नाम मात्र प्रयोग गर्छन्। महत्त्वपूर्ण कुरा यो हो कि इस्राएल र याकूब २ नाम भएका एकै व्यक्ति हुन् भनेर मानिसहरूले बुझ्ने कुरा सुनिश्चित गर्नुपर्छ।</w:t>
      </w:r>
    </w:p>
    <w:p>
      <w:pPr/>
      <w:r>
        <w:rPr>
          <w:lang w:val="ne_NP" w:bidi="ne_NP"/>
        </w:rPr>
      </w:r>
      <w:r>
        <w:rPr>
          <w:lang w:val="ne_NP" w:bidi="ne_NP"/>
        </w:rPr>
        <w:t xml:space="preserve">योसेफले याकूबलाई भेट्न गोशेन जान आफ्नो </w:t>
      </w:r>
      <w:r>
        <w:rPr>
          <w:b/>
          <w:lang w:val="ne_NP" w:bidi="ne_NP"/>
        </w:rPr>
        <w:t>रथ</w:t>
      </w:r>
      <w:r>
        <w:rPr>
          <w:lang w:val="ne_NP" w:bidi="ne_NP"/>
        </w:rPr>
        <w:t>को प्रयोग गरे। रथ एउटा विशेष प्रकारको गाडी थियो जसमा २ पाङ्ग्रा थिए। रथ घोडाले वा घोडाहरूले तानेको थियो। रथ छिटो यात्राका लागि प्रयोग गरिन्थ्यो। युद्धको समयमा सैनिकहरूले रथहरू पनि प्रयोग गर्थे। मिश्रको राज्यपालको रूपमा, योसेफसँग एउटा विशेष रथ थियो।</w:t>
      </w:r>
    </w:p>
    <w:p>
      <w:pPr/>
      <w:r>
        <w:rPr>
          <w:lang w:val="ne_NP" w:bidi="ne_NP"/>
        </w:rPr>
      </w:r>
      <w:r>
        <w:rPr>
          <w:lang w:val="ne_NP" w:bidi="ne_NP"/>
        </w:rPr>
        <w:t>फेरि रथको तस्वीर देखाउनुहोस्।</w:t>
      </w:r>
    </w:p>
    <w:p>
      <w:pPr/>
      <w:r>
        <w:rPr>
          <w:lang w:val="ne_NP" w:bidi="ne_NP"/>
        </w:rPr>
      </w:r>
      <w:r>
        <w:rPr>
          <w:lang w:val="ne_NP" w:bidi="ne_NP"/>
        </w:rPr>
        <w:t>योसेफ याकूबको गला अँगालो हालेर लामो समयसम्म रोए। यो योसेफले याकूबलाई अँगालो हालेर उनलाई कसिलो गरी अँगाल्नुभएको कुरालाई वर्णन गर्ने एउटा शब्द-चित्र हो। योसेफ आफ्नो अनुहार याकूबको घाँटीतिर फर्काएर रोए। यदि तपाईंसँग भावनात्मक अभिवादनलाई वर्णन गर्ने विशेष शब्दहरू छन् भने तपाईंले तिनीहरूलाई यहाँ प्रयोग गर्न सक्नुहुन्छ।</w:t>
      </w:r>
    </w:p>
    <w:p>
      <w:pPr/>
      <w:r>
        <w:rPr>
          <w:lang w:val="ne_NP" w:bidi="ne_NP"/>
        </w:rPr>
      </w:r>
      <w:r>
        <w:rPr>
          <w:lang w:val="ne_NP" w:bidi="ne_NP"/>
        </w:rPr>
        <w:t xml:space="preserve">योसेफ चाहन्छन् कि परिवारले ती पुरुषहरू आफ्ना पशुहरूको हेरचाह गर्ने </w:t>
      </w:r>
      <w:r>
        <w:rPr>
          <w:b/>
          <w:lang w:val="ne_NP" w:bidi="ne_NP"/>
        </w:rPr>
        <w:t>गोठालाहरू</w:t>
      </w:r>
      <w:r>
        <w:rPr>
          <w:lang w:val="ne_NP" w:bidi="ne_NP"/>
        </w:rPr>
        <w:t xml:space="preserve"> हुन् भनी भनून्। </w:t>
      </w:r>
      <w:r>
        <w:rPr>
          <w:lang w:val="ne_NP" w:bidi="ne_NP"/>
        </w:rPr>
        <w:t>गोठालाको</w:t>
      </w:r>
      <w:r>
        <w:rPr>
          <w:lang w:val="ne_NP" w:bidi="ne_NP"/>
        </w:rPr>
        <w:t xml:space="preserve"> मुख्य शब्दावलीमा छलफल गरिएको छ। तपाईंले अन्य खण्डहरूमा प्रयोग गर्नुभएको गोठालाका लागि त्यही शब्द प्रयोग गर्नुहोस्। मिश्रका मानिसहरूले गोठालाहरूलाई </w:t>
      </w:r>
      <w:r>
        <w:rPr>
          <w:b/>
          <w:lang w:val="ne_NP" w:bidi="ne_NP"/>
        </w:rPr>
        <w:t>तिरस्कार</w:t>
      </w:r>
      <w:r>
        <w:rPr>
          <w:lang w:val="ne_NP" w:bidi="ne_NP"/>
        </w:rPr>
        <w:t xml:space="preserve"> गर्छन्। तिरस्कार एउटा कडा शब्द हो जसको अर्थ घृणा गर्नु, घिन मान्नु, अत्यन्तै घृणा गर्नु वा असाध्यै मन नपराउनु हो। घृणा गर्नु मन नपराउनु भन्दा धेरै कडा शब्द हो। गोठालाहरूप्रतिको यस भावनालाई वर्णन गर्न एउटा कडा शब्द रोज्नुहोस्।</w:t>
      </w:r>
    </w:p>
    <w:p>
      <w:pPr/>
      <w:r>
        <w:rPr>
          <w:lang w:val="ne_NP" w:bidi="ne_NP"/>
        </w:rPr>
      </w:r>
      <w:r>
        <w:rPr>
          <w:b/>
          <w:lang w:val="ne_NP" w:bidi="ne_NP"/>
        </w:rPr>
        <w:t>फारो</w:t>
      </w:r>
      <w:r>
        <w:rPr>
          <w:lang w:val="ne_NP" w:bidi="ne_NP"/>
        </w:rPr>
        <w:t xml:space="preserve"> मिश्रका </w:t>
      </w:r>
      <w:r>
        <w:rPr>
          <w:b/>
          <w:lang w:val="ne_NP" w:bidi="ne_NP"/>
        </w:rPr>
        <w:t>राजा</w:t>
      </w:r>
      <w:r>
        <w:rPr>
          <w:lang w:val="ne_NP" w:bidi="ne_NP"/>
        </w:rPr>
        <w:t>को उपाधि हो। केही अनुवादहरूले उनलाई राजा भन्छन् र अरूले उनलाई फारो भन्छन्। कसैले राजा र फारो दुवै प्रयोग गर्छन्। तपाईंले प्रयोग गरिरहनुभएको राजालाई वर्णन गर्ने तरिका नै प्रयोग गर्नुहोस्।</w:t>
      </w:r>
    </w:p>
    <w:p>
      <w:pPr/>
      <w:r>
        <w:rPr>
          <w:lang w:val="ne_NP" w:bidi="ne_NP"/>
        </w:rPr>
      </w:r>
      <w:r>
        <w:rPr>
          <w:lang w:val="ne_NP" w:bidi="ne_NP"/>
        </w:rPr>
        <w:t xml:space="preserve">राजालाई भेट्ने ५ दाजुभाइहरूले आफूलाई राजाका </w:t>
      </w:r>
      <w:r>
        <w:rPr>
          <w:b/>
          <w:lang w:val="ne_NP" w:bidi="ne_NP"/>
        </w:rPr>
        <w:t>सेवकहरू</w:t>
      </w:r>
      <w:r>
        <w:rPr>
          <w:lang w:val="ne_NP" w:bidi="ne_NP"/>
        </w:rPr>
        <w:t xml:space="preserve"> भनेर सम्बोधन गरे। यो राजासँग कुरा गर्ने एउटा विनम्र तरिका हो। तिनीहरू वास्तवमा राजाका नोकरहरू होइनन्। तपाईंले अन्य खण्डहरूमा प्रयोग गर्नुभएको नोकरका लागि त्यही शब्द प्रयोग गर्नुहोस्। </w:t>
      </w:r>
      <w:r>
        <w:rPr>
          <w:lang w:val="ne_NP" w:bidi="ne_NP"/>
        </w:rPr>
        <w:t>सेवकको</w:t>
      </w:r>
      <w:r>
        <w:rPr>
          <w:lang w:val="ne_NP" w:bidi="ne_NP"/>
        </w:rPr>
        <w:t xml:space="preserve"> बारेमा मुख्य शब्दावलीमा छलफल गरिएको छ।</w:t>
      </w:r>
    </w:p>
    <w:p>
      <w:pPr/>
      <w:r>
        <w:rPr>
          <w:lang w:val="ne_NP" w:bidi="ne_NP"/>
        </w:rPr>
      </w:r>
      <w:r>
        <w:rPr>
          <w:lang w:val="ne_NP" w:bidi="ne_NP"/>
        </w:rPr>
        <w:t xml:space="preserve">जब याकूबले राजालाई भेटे, याकूबले राजालाई </w:t>
      </w:r>
      <w:r>
        <w:rPr>
          <w:b/>
          <w:lang w:val="ne_NP" w:bidi="ne_NP"/>
        </w:rPr>
        <w:t>आशिष्</w:t>
      </w:r>
      <w:r>
        <w:rPr>
          <w:lang w:val="ne_NP" w:bidi="ne_NP"/>
        </w:rPr>
        <w:t xml:space="preserve"> दिए। आशिष् के थियो भन्ने हामीलाई थाहा छैन। मुख्य शब्दावलीमा </w:t>
      </w:r>
      <w:r>
        <w:rPr>
          <w:lang w:val="ne_NP" w:bidi="ne_NP"/>
        </w:rPr>
        <w:t>आशीष</w:t>
      </w:r>
      <w:r>
        <w:rPr>
          <w:lang w:val="ne_NP" w:bidi="ne_NP"/>
        </w:rPr>
        <w:t>को बारेमा छलफल गरिएको छ। तपाईंले अघिल्लो खण्डहरूमा प्रयोग गर्नुभएको आशिष्का लागि त्यही शब्द प्रयोग गर्नुहोस्। याकूब राजाको उपस्थितिबाट निस्किँदा उनले राजालाई आशिष् दिए। आशिष्का लागि त्यही शब्द प्रयोग गर्नुहोस्।</w:t>
      </w:r>
    </w:p>
    <w:p>
      <w:pPr/>
      <w:r>
        <w:rPr>
          <w:lang w:val="ne_NP" w:bidi="ne_NP"/>
        </w:rPr>
      </w:r>
      <w:r>
        <w:rPr>
          <w:lang w:val="ne_NP" w:bidi="ne_NP"/>
        </w:rPr>
        <w:t>योसेफले याकूब र भाइहरूलाई रामसेसको जमिन दिए, जुन गोशेनको देशको एउटा भाग थियो। यो गोठालाहरूका लागि मिश्रको सबैभन्दा राम्रो भूमि थियो। योसेफले प्रत्येक परिवारलाई आवश्यक पर्ने अन्न पनि दिए ताकि सबैभन्दा कान्छो बच्चाले पनि पर्याप्त खान पाओस्।</w:t>
      </w:r>
      <w:r>
        <w:rPr>
          <w:lang w:val="ne_NP" w:bidi="ne_NP"/>
        </w:rPr>
      </w:r>
    </w:p>
    <w:p>
      <w:pPr>
        <w:pStyle w:val="Heading3"/>
      </w:pPr>
      <w:r>
        <w:rPr>
          <w:lang w:val="ne_NP" w:bidi="ne_NP"/>
        </w:rPr>
        <w:t>Step 6</w:t>
      </w:r>
    </w:p>
    <w:p>
      <w:pPr/>
      <w:r>
        <w:rPr>
          <w:lang w:val="ne_NP" w:bidi="ne_NP"/>
        </w:rPr>
      </w:r>
      <w:r>
        <w:rPr>
          <w:lang w:val="ne_NP" w:bidi="ne_NP"/>
        </w:rPr>
        <w:t>अनुवादलाई सजिलोसँग बुझ्न यस खण्डको श्रव्य संस्करण सुन्‍नुहोस्।</w:t>
      </w:r>
    </w:p>
    <w:p>
      <w:pPr/>
      <w:r>
        <w:rPr>
          <w:lang w:val="ne_NP" w:bidi="ne_NP"/>
        </w:rPr>
      </w:r>
      <w:r>
        <w:rPr>
          <w:lang w:val="ne_NP" w:bidi="ne_NP"/>
        </w:rPr>
        <w:t>यस सत्रमा, एउटा समूहको रूपमा तपाईंको आफ्नै भाषामा खण्डलाई पुन: भन्न लगाउनुहोस्।</w:t>
      </w:r>
    </w:p>
    <w:p>
      <w:pPr/>
      <w:r>
        <w:rPr>
          <w:lang w:val="ne_NP" w:bidi="ne_NP"/>
        </w:rPr>
      </w:r>
      <w:r>
        <w:rPr>
          <w:lang w:val="ne_NP" w:bidi="ne_NP"/>
        </w:rPr>
        <w:t>पहिला, सम्पूर्ण समूहले खण्डलाई तपाईंको आफ्नै भाषामा बताउन अभ्यास गर्नुपर्छ। तपाईंले अघिल्लो चरणहरूमा निर्णय गर्नुभएको कुराहरू जस्तै कालक्रम, शब्दहरू, वाक्यांशहरू, भावनाहरू, वा तपाईंले छलफल गर्नुभएको अन्य कुराहरू यसमा समावेश गर्नलाई सम्झनुहोस्।</w:t>
      </w:r>
    </w:p>
    <w:p>
      <w:pPr/>
      <w:r>
        <w:rPr>
          <w:lang w:val="ne_NP" w:bidi="ne_NP"/>
        </w:rPr>
      </w:r>
      <w:r>
        <w:rPr>
          <w:lang w:val="ne_NP" w:bidi="ne_NP"/>
        </w:rPr>
        <w:t>एउटा समूहको सदस्यले खण्डका केही वाक्यहरू भन्नुपर्छ र रोकिनु पर्छ। समूहको अर्को सदस्यले खण्डको अर्को भाग भन्नु पर्छ र रोकिनु पर्छ। समूहले सम्पूर्ण खण्डलाई पुन: नभन्दासम्म यो गर्नुहोस्। यस चरणमा समूहका सदस्यहरूले एक अर्कालाई सच्याउन सक्छन्।</w:t>
      </w:r>
    </w:p>
    <w:p>
      <w:pPr/>
      <w:r>
        <w:rPr>
          <w:lang w:val="ne_NP" w:bidi="ne_NP"/>
        </w:rPr>
      </w:r>
      <w:r>
        <w:rPr>
          <w:lang w:val="ne_NP" w:bidi="ne_NP"/>
        </w:rPr>
        <w:t xml:space="preserve">अडियो रोक्‍नुहोस्। </w:t>
      </w:r>
    </w:p>
    <w:p>
      <w:pPr/>
      <w:r>
        <w:rPr>
          <w:lang w:val="ne_NP" w:bidi="ne_NP"/>
        </w:rPr>
      </w:r>
      <w:r>
        <w:rPr>
          <w:lang w:val="ne_NP" w:bidi="ne_NP"/>
        </w:rPr>
        <w:t>अर्को पटक, समूहको प्रत्येक सदस्यले कम्तिमा पनि एकचोटि सम्पूर्ण खण्डलाई नरोकी भन्नुपर्छ। समूहको सदस्यले खण्डलाई सम्झन मद्दत गर्न कुनैपनि वस्तुहरू, चालहरू, वा तिनीहरूको स्टोरीबोर्ड प्रयोग गर्न सक्छन्।</w:t>
      </w:r>
    </w:p>
    <w:p>
      <w:pPr/>
      <w:r>
        <w:rPr>
          <w:lang w:val="ne_NP" w:bidi="ne_NP"/>
        </w:rPr>
      </w:r>
      <w:r>
        <w:rPr>
          <w:lang w:val="ne_NP" w:bidi="ne_NP"/>
        </w:rPr>
        <w:t xml:space="preserve">अडियो रोक्‍नुहोस्। </w:t>
      </w:r>
    </w:p>
    <w:p>
      <w:pPr/>
      <w:r>
        <w:rPr>
          <w:lang w:val="ne_NP" w:bidi="ne_NP"/>
        </w:rPr>
      </w:r>
      <w:r>
        <w:rPr>
          <w:lang w:val="ne_NP" w:bidi="ne_NP"/>
        </w:rPr>
        <w:t>त्यसपछि, तपाईंलाई सबैभन्दा बढी मनपरेको खण्डको संस्करण कस्को हो समूहले निर्णय गर्न सक्छ। तपाईंले एउटा समूहको सदस्यले एउटा दृश्य बताएको तरिका मनपर्यो तर तपाईंले अर्को दृश्य अर्कै समूहको सदस्यले बताएको तरिका मनपर्यो भनेर निर्णय गर्न सक्नुहुन्छ।</w:t>
      </w:r>
    </w:p>
    <w:p>
      <w:pPr/>
      <w:r>
        <w:rPr>
          <w:lang w:val="ne_NP" w:bidi="ne_NP"/>
        </w:rPr>
      </w:r>
      <w:r>
        <w:rPr>
          <w:lang w:val="ne_NP" w:bidi="ne_NP"/>
        </w:rPr>
        <w:t xml:space="preserve">अडियो रोक्‍नुहोस्। </w:t>
      </w:r>
    </w:p>
    <w:p>
      <w:pPr/>
      <w:r>
        <w:rPr>
          <w:lang w:val="ne_NP" w:bidi="ne_NP"/>
        </w:rPr>
      </w:r>
      <w:r>
        <w:rPr>
          <w:lang w:val="ne_NP" w:bidi="ne_NP"/>
        </w:rPr>
        <w:t>अन्तमा, समूहले सबैजना सहमत हुने खण्डको अन्तिम संस्करणलाई सँगै राख्न सक्छन्। समूहको प्रत्येक सदस्यले यस खण्डको अन्तिम संस्करण सुनाउने अभ्यास गर्नुपर्छ।</w:t>
      </w:r>
      <w:r>
        <w:rPr>
          <w:lang w:val="ne_NP" w:bidi="ne_NP"/>
        </w:rPr>
      </w:r>
      <w:r>
        <w:rPr>
          <w:lang w:val="ne_NP" w:bidi="ne_NP"/>
        </w:rPr>
      </w:r>
    </w:p>
    <w:p>
      <w:pPr/>
      <w:r>
        <w:rPr>
          <w:lang w:val="ne_NP" w:bidi="ne_NP"/>
        </w:rPr>
      </w:r>
    </w:p>
    <w:p>
      <w:pPr>
        <w:pStyle w:val="Heading2"/>
      </w:pPr>
      <w:r>
        <w:rPr>
          <w:lang w:val="ne_NP" w:bidi="ne_NP"/>
        </w:rPr>
        <w:t>Genesis 47:13–26</w:t>
      </w:r>
      <w:r>
        <w:rPr>
          <w:lang w:val="ne_NP" w:bidi="ne_NP"/>
        </w:rPr>
      </w:r>
    </w:p>
    <w:p>
      <w:pPr>
        <w:pStyle w:val="Heading3"/>
      </w:pPr>
      <w:r>
        <w:rPr>
          <w:lang w:val="ne_NP" w:bidi="ne_NP"/>
        </w:rPr>
        <w:t>Step 1</w:t>
      </w:r>
    </w:p>
    <w:p>
      <w:pPr/>
      <w:r>
        <w:rPr>
          <w:lang w:val="ne_NP" w:bidi="ne_NP"/>
        </w:rPr>
      </w:r>
      <w:r>
        <w:rPr>
          <w:lang w:val="ne_NP" w:bidi="ne_NP"/>
        </w:rPr>
        <w:t>उत्पत्ति ४७:१३–२६ सुन्नुहोस् र यसलाई आफ्नो हृदयमा राख्नुहोस्। पाठलाई तीन पटक सुन्नुहोस् (सम्भव छ भने तीन फरक अनुवादहरूमा)। त्यसपछि टोलीले निम्न प्रश्नहरूको छलफल गर्नुहोस:</w:t>
      </w:r>
    </w:p>
    <w:p>
      <w:pPr>
        <w:pStyle w:val="ListBullet"/>
        <w:spacing w:line="240" w:lineRule="auto"/>
        <w:ind w:left="720"/>
      </w:pPr>
      <w:r>
        <w:rPr>
          <w:lang w:val="ne_NP" w:bidi="ne_NP"/>
        </w:rPr>
      </w:r>
      <w:r>
        <w:rPr>
          <w:lang w:val="ne_NP" w:bidi="ne_NP"/>
        </w:rPr>
        <w:t>यो खण्डमा तपाईंलाई के मन पर्‍यो?</w:t>
      </w:r>
    </w:p>
    <w:p>
      <w:pPr>
        <w:pStyle w:val="ListBullet"/>
        <w:spacing w:line="240" w:lineRule="auto"/>
        <w:ind w:left="720"/>
      </w:pPr>
      <w:r>
        <w:rPr>
          <w:lang w:val="ne_NP" w:bidi="ne_NP"/>
        </w:rPr>
      </w:r>
      <w:r>
        <w:rPr>
          <w:lang w:val="ne_NP" w:bidi="ne_NP"/>
        </w:rPr>
        <w:t>तपाईलाई के मन परेन वा के बुझ्नुभएन?</w:t>
      </w:r>
    </w:p>
    <w:p>
      <w:pPr>
        <w:pStyle w:val="ListBullet"/>
        <w:spacing w:line="240" w:lineRule="auto"/>
        <w:ind w:left="720"/>
      </w:pPr>
      <w:r>
        <w:rPr>
          <w:lang w:val="ne_NP" w:bidi="ne_NP"/>
        </w:rPr>
      </w:r>
      <w:r>
        <w:rPr>
          <w:lang w:val="ne_NP" w:bidi="ne_NP"/>
        </w:rPr>
        <w:t>यो कथाले हामीलाई परमेश्वरको बारेमा के भन्छ?</w:t>
      </w:r>
    </w:p>
    <w:p>
      <w:pPr>
        <w:pStyle w:val="ListBullet"/>
        <w:spacing w:line="240" w:lineRule="auto"/>
        <w:ind w:left="720"/>
      </w:pPr>
      <w:r>
        <w:rPr>
          <w:lang w:val="ne_NP" w:bidi="ne_NP"/>
        </w:rPr>
      </w:r>
      <w:r>
        <w:rPr>
          <w:lang w:val="ne_NP" w:bidi="ne_NP"/>
        </w:rPr>
        <w:t>यो खण्डले मानिसबारे हामीलाई के भन्दछ?</w:t>
      </w:r>
    </w:p>
    <w:p>
      <w:pPr>
        <w:pStyle w:val="ListBullet"/>
        <w:spacing w:line="240" w:lineRule="auto"/>
        <w:ind w:left="720"/>
      </w:pPr>
      <w:r>
        <w:rPr>
          <w:lang w:val="ne_NP" w:bidi="ne_NP"/>
        </w:rPr>
      </w:r>
      <w:r>
        <w:rPr>
          <w:lang w:val="ne_NP" w:bidi="ne_NP"/>
        </w:rPr>
        <w:t>यो खण्डले कसरी हाम्रो दैनिक जीवनलाई प्रभाव पार्छ?</w:t>
      </w:r>
    </w:p>
    <w:p>
      <w:pPr>
        <w:pStyle w:val="ListBullet"/>
        <w:spacing w:line="240" w:lineRule="auto"/>
        <w:ind w:left="720"/>
      </w:pPr>
      <w:r>
        <w:rPr>
          <w:lang w:val="ne_NP" w:bidi="ne_NP"/>
        </w:rPr>
      </w:r>
      <w:r>
        <w:rPr>
          <w:lang w:val="ne_NP" w:bidi="ne_NP"/>
        </w:rPr>
        <w:t>यो कथा सुन्नु पर्ने तपाईंले चिन्नुभएको व्यक्ति को हुनुहुन्छ?</w:t>
      </w:r>
      <w:r>
        <w:rPr>
          <w:lang w:val="ne_NP" w:bidi="ne_NP"/>
        </w:rPr>
      </w:r>
    </w:p>
    <w:p>
      <w:pPr>
        <w:pStyle w:val="Heading3"/>
      </w:pPr>
      <w:r>
        <w:rPr>
          <w:lang w:val="ne_NP" w:bidi="ne_NP"/>
        </w:rPr>
        <w:t>Step 2</w:t>
      </w:r>
    </w:p>
    <w:p>
      <w:pPr/>
      <w:r>
        <w:rPr>
          <w:lang w:val="ne_NP" w:bidi="ne_NP"/>
        </w:rPr>
      </w:r>
      <w:r>
        <w:rPr>
          <w:lang w:val="ne_NP" w:bidi="ne_NP"/>
        </w:rPr>
        <w:t>पाठलाई बुझ्न-सजिलो संस्करणमा एकपटक सुन्नुहोस्।</w:t>
      </w:r>
    </w:p>
    <w:p>
      <w:pPr/>
      <w:r>
        <w:rPr>
          <w:lang w:val="ne_NP" w:bidi="ne_NP"/>
        </w:rPr>
      </w:r>
      <w:r>
        <w:rPr>
          <w:lang w:val="ne_NP" w:bidi="ne_NP"/>
        </w:rPr>
        <w:t>याकूब र उनका छोराहरू मिश्रको गोशेन देशमा बसोबास गरे। योसेफले मिश्रको राज्यपालको रूपमा आफ्नो काम जारी राखे। परमेश्वरले अकाल ७ वर्षसम्म रहनेछ भन्नुभएको थियो। जब योसेफले आफ्ना भाइहरूलाई मिश्र सर्न भने, तब अनिकाल लागेको २ वर्ष भइसकेको थियो। यो खण्ड योसेफले अर्को ५ वर्षमा अनिकाललाई कसरी व्यवस्थापन गरे भन्ने एउटा कथात्मक विवरण हो।</w:t>
      </w:r>
    </w:p>
    <w:p>
      <w:pPr/>
      <w:r>
        <w:rPr>
          <w:lang w:val="ne_NP" w:bidi="ne_NP"/>
        </w:rPr>
      </w:r>
      <w:r>
        <w:rPr>
          <w:lang w:val="ne_NP" w:bidi="ne_NP"/>
        </w:rPr>
        <w:t>अकाल जारी रहँदा, मानिसहरूसँग खानेकुरा सकियो। मिश्र र कनानमा अनिकाल गम्भीर थियो। मानिसहरूसँग कुनै खानेकुरा बाँकी थिएन। मानिसहरू भोकभोकै हुन थाले। योसेफले ७ वर्षको प्रशस्त फसलको समयमा सङ्कलन र भण्डारण गरेको अन्न बेचे। मिश्र र कनानका मानिसहरूले खानका लागि खानेकुरा किने। योसेफले सबै पैसा राजाको ढुकुटीमा राखे। ढुकुटी त्यो भण्डार हो जहाँ राजाका लागि पैसा वा अन्य बहुमूल्य वस्तुहरू राखिन्थ्यो। अन्ततः मानिसहरूसँग पैसा सकियो। तिनीहरूसँग अन्न किन्ने कुनै पैसा बाँकी थिएन।</w:t>
      </w:r>
    </w:p>
    <w:p>
      <w:pPr/>
      <w:r>
        <w:rPr>
          <w:lang w:val="ne_NP" w:bidi="ne_NP"/>
        </w:rPr>
      </w:r>
      <w:r>
        <w:rPr>
          <w:lang w:val="ne_NP" w:bidi="ne_NP"/>
        </w:rPr>
        <w:t>मानिसहरू योसेफकहाँ आए र अन्नका लागि बिन्ती गरे। मानिसहरूले जवाफको आवश्यकता नपर्ने एउटा प्रश्न सोधे। तिनीहरूले भने, "हामी किन तपाईंको आँखाको अगाडि मर्नुपर्छ?" यो एउटा सकारात्मक कथन हुन सक्छ, जस्तै, "हामी तपाईंको आँखाकै अगाडि मर्नेछौं।" तपाईंको आँखाको अगाडि एउटा यस्तो शब्द चित्र छ जसले मानिसहरू यूसुफकै अगाडि मर्नेछन् वा यूसुफको उपस्थितिमा मर्नेछन् भन्ने कुरा बताउँछ।</w:t>
      </w:r>
    </w:p>
    <w:p>
      <w:pPr/>
      <w:r>
        <w:rPr>
          <w:lang w:val="ne_NP" w:bidi="ne_NP"/>
        </w:rPr>
      </w:r>
      <w:r>
        <w:rPr>
          <w:lang w:val="ne_NP" w:bidi="ne_NP"/>
        </w:rPr>
        <w:t>रोक्नुहोस् र छलफल गर्नुहोस्: धेरै मानिसहरू मार्ने अकाल वा रोगको बारेमा एउटा कथा सुनाउनुहोस्। मानिसहरूले अवस्थालाई कसरी वर्णन गर्छन्? धेरै मानिसहरू भोकले मरिरहेको यो अवस्था वास्तवमै गाह्रो छ भनेर सबैले थाहा पाउने गरी उनीहरू यसका बारेमा कसरी कुरा गर्छन्? वर्णनमा कुनै शब्द-चित्रहरू प्रयोग गरिएका छन् कि छैनन् भनेर सुन्नुहोस्।</w:t>
      </w:r>
    </w:p>
    <w:p>
      <w:pPr/>
      <w:r>
        <w:rPr>
          <w:lang w:val="ne_NP" w:bidi="ne_NP"/>
        </w:rPr>
      </w:r>
      <w:r>
        <w:rPr>
          <w:lang w:val="ne_NP" w:bidi="ne_NP"/>
        </w:rPr>
        <w:t>स्पष्ट रूपमा, मानिसहरूसँग अझै आफ्ना पशुहरू थिए। योसेफले मानिसहरूलाई अन्नको भुक्तानको रूपमा आफ्ना पशुहरू ल्याउन भन्छन्। यसरी योसेफले सबै पशुहरू, भेडाहरू, बाख्राहरू, घोडाहरू, गधाहरू र गाईहरू लिए। मानिसहरूले यी पशुहरू योसेफलाई दिए र योसेफले तिनीहरूलाई एक वर्षसम्म खानेकुरा दिए। मानिसहरूसँग कुनै पनि पशुहरू बाँकी थिएनन्।</w:t>
      </w:r>
    </w:p>
    <w:p>
      <w:pPr/>
      <w:r>
        <w:rPr>
          <w:lang w:val="ne_NP" w:bidi="ne_NP"/>
        </w:rPr>
      </w:r>
      <w:r>
        <w:rPr>
          <w:lang w:val="ne_NP" w:bidi="ne_NP"/>
        </w:rPr>
        <w:t>अर्को वर्ष, अझै पनि गम्भीर अनिकाल थियो। मानिसहरूसँग पैसा र पशुचौपाया केही पनि थिएन। मानिसहरू खाद्यान्नको अभावका कारण भोकभोकै थिए। फेरि, मानिसहरूले जवाफको आवश्यकता नपर्ने प्रश्न सोध्छन्। तिनीहरूले सोध्छन्, "हामी किन तपाईंको आँखाकै अगाडि मर्नु?" मानिसहरूले अन्नको बदलामा योसेफलाई आफ्नो जमिन र आफूलाई दासको रूपमा अर्पण गरे। मानिसहरूले योसेफलाई भन्छन् कि यदि मानिसहरू मरे भने जमिनमा खेतीपाती गर्ने कुनै व्यक्ति हुने छैन। जमिन खाली हुनेछ र त्यहाँ झारपात पलाउनेछ।</w:t>
      </w:r>
    </w:p>
    <w:p>
      <w:pPr/>
      <w:r>
        <w:rPr>
          <w:lang w:val="ne_NP" w:bidi="ne_NP"/>
        </w:rPr>
      </w:r>
      <w:r>
        <w:rPr>
          <w:lang w:val="ne_NP" w:bidi="ne_NP"/>
        </w:rPr>
        <w:t>योसेफले अनाजलाई पैसाको रूपमा प्रयोग गरे र मिश्रको सबै जमिन किने। त्यो जमिन राजाको थियो, योसेफको होइन। मानिसहरू राजाका दास भए। योसेफले तिनीहरूलाई तिनीहरूको जमिनको भुक्तानीको रूपमा खानेकुरा दिए।</w:t>
      </w:r>
    </w:p>
    <w:p>
      <w:pPr/>
      <w:r>
        <w:rPr>
          <w:lang w:val="ne_NP" w:bidi="ne_NP"/>
        </w:rPr>
      </w:r>
      <w:r>
        <w:rPr>
          <w:lang w:val="ne_NP" w:bidi="ne_NP"/>
        </w:rPr>
        <w:t>मिश्रमा पुजारीहरूले अन्न पाउन आफ्नो जमिन बेच्नु परेको थिएन। पुजारीहरूको राजासँग एउटा सम्झौता थियो। पुजारीहरूले राजाबाट आफ्नो भोजन पाए। यी पुजारीहरूले धेरै फरक मिश्रका देवताहरूको सेवा गर्थे।</w:t>
      </w:r>
    </w:p>
    <w:p>
      <w:pPr/>
      <w:r>
        <w:rPr>
          <w:lang w:val="ne_NP" w:bidi="ne_NP"/>
        </w:rPr>
      </w:r>
      <w:r>
        <w:rPr>
          <w:lang w:val="ne_NP" w:bidi="ne_NP"/>
        </w:rPr>
        <w:t>जमिन किनेपछि, योसेफले मानिसहरूलाई बाली लगाउनका लागि बीउ दिने प्रस्ताव गरे। बालीको २० प्रतिशत वा १/५ हिस्सा राजालाई बुझाउनुपर्ने नियम थियो। मानिसहरूले आफ्नो फसलको ८० प्रतिशत वा ४/५ आफ्नो परिवारका लागि राख्थे। यो फसल उनीहरूले चाहेअनुसार जे पनि गर्नका लागि उनीहरूकै थियो।</w:t>
      </w:r>
    </w:p>
    <w:p>
      <w:pPr/>
      <w:r>
        <w:rPr>
          <w:lang w:val="ne_NP" w:bidi="ne_NP"/>
        </w:rPr>
      </w:r>
      <w:r>
        <w:rPr>
          <w:lang w:val="ne_NP" w:bidi="ne_NP"/>
        </w:rPr>
        <w:t>रोक्नुहोस् र छलफल गर्नुहोस्: कर तिर्न वा आफूले कमाएको वा बालीको केही भाग अरू कसैलाई दिने बारेमा कुरा गर्नुहोस्। तिर्नुपर्ने रकमलाई कसरी व्याख्या गरिएको छ भनेर सुन्नुहोस्। कसैले १/५ जस्ता भिन्नहरू प्रयोग गर्न सक्छन् भने कसैले २० प्रतिशत जस्ता प्रतिशतहरू प्रयोग गर्न सक्छन्। १/५ वा २० प्रतिशत भन्नु एउटै परिमाण बुझाउने दुई तरिकाहरू हुन्।</w:t>
      </w:r>
    </w:p>
    <w:p>
      <w:pPr/>
      <w:r>
        <w:rPr>
          <w:lang w:val="ne_NP" w:bidi="ne_NP"/>
        </w:rPr>
      </w:r>
      <w:r>
        <w:rPr>
          <w:lang w:val="ne_NP" w:bidi="ne_NP"/>
        </w:rPr>
        <w:t>मानिसहरू योसेफको विचारबाट खुसी थिए। तिनीहरूले भने, "तपाईंले हाम्रो जीवन बचाउनुभएको छ!" मानिसहरूले राजाका सेवकहरू बन्नका लागि अनुरोध गरे।</w:t>
      </w:r>
    </w:p>
    <w:p>
      <w:pPr/>
      <w:r>
        <w:rPr>
          <w:lang w:val="ne_NP" w:bidi="ne_NP"/>
        </w:rPr>
      </w:r>
      <w:r>
        <w:rPr>
          <w:lang w:val="ne_NP" w:bidi="ne_NP"/>
        </w:rPr>
        <w:t>योसेफले सबैले थाहा पाउने गरी एउटा उर्दी वा घोषणा जारी गरे। योसेफले भने कि सबै बालीको १/५ राजाको हुनेछ। यो उर्दी आज पनि लागू छ भनेर यस खण्डले भन्छ। यसको अर्थ यो कथा लेखिएको समयमा त्यो उर्दी अझै प्रभावमा थियो।</w:t>
      </w:r>
      <w:r>
        <w:rPr>
          <w:lang w:val="ne_NP" w:bidi="ne_NP"/>
        </w:rPr>
      </w:r>
    </w:p>
    <w:p>
      <w:pPr>
        <w:pStyle w:val="Heading3"/>
      </w:pPr>
      <w:r>
        <w:rPr>
          <w:lang w:val="ne_NP" w:bidi="ne_NP"/>
        </w:rPr>
        <w:t>Step 3</w:t>
      </w:r>
    </w:p>
    <w:p>
      <w:pPr/>
      <w:r>
        <w:rPr>
          <w:lang w:val="ne_NP" w:bidi="ne_NP"/>
        </w:rPr>
      </w:r>
      <w:r>
        <w:rPr>
          <w:lang w:val="ne_NP" w:bidi="ne_NP"/>
        </w:rPr>
        <w:t>संस्करणलाई सजिलोसँग बुझ्न पाठलाई फेरी एकपटक सुन्नुहोस्।</w:t>
      </w:r>
    </w:p>
    <w:p>
      <w:pPr/>
      <w:r>
        <w:rPr>
          <w:lang w:val="ne_NP" w:bidi="ne_NP"/>
        </w:rPr>
      </w:r>
      <w:r>
        <w:rPr>
          <w:lang w:val="ne_NP" w:bidi="ne_NP"/>
        </w:rPr>
        <w:t>यस सत्रमा, यस कथालाई दृश्यात्मक बनाउन तपाईंले समूहलाई मद्दत गर्नुहुनेछ। तपाईंले समूहलाई दृश्यहरू, सेटिङ र कथाका पात्रहरू परिभाषित गर्न मद्दत गर्नुहुनेछ।</w:t>
      </w:r>
    </w:p>
    <w:p>
      <w:pPr/>
      <w:r>
        <w:rPr>
          <w:lang w:val="ne_NP" w:bidi="ne_NP"/>
        </w:rPr>
      </w:r>
      <w:r>
        <w:rPr>
          <w:lang w:val="ne_NP" w:bidi="ne_NP"/>
        </w:rPr>
        <w:t>यस कथामा ३ दृश्यहरू छन्।</w:t>
      </w:r>
    </w:p>
    <w:p>
      <w:pPr/>
      <w:r>
        <w:rPr>
          <w:lang w:val="ne_NP" w:bidi="ne_NP"/>
        </w:rPr>
      </w:r>
      <w:r>
        <w:rPr>
          <w:b/>
          <w:lang w:val="ne_NP" w:bidi="ne_NP"/>
        </w:rPr>
        <w:t>पहिलो दृश्य:</w:t>
      </w:r>
      <w:r>
        <w:rPr>
          <w:lang w:val="ne_NP" w:bidi="ne_NP"/>
        </w:rPr>
        <w:t xml:space="preserve"> अनिकाल गम्भीर छ। मानिसहरूसँग कुनै खानेकुरा छैन र खानेकुरा किन्नका लागि थप पैसा पनि छैन। योसेफले मानिसहरूलाई आफ्ना घरपालुवा जनावर वा पशुहरू ल्याउन र मानिसहरूका लागि अन्न किन्न ती पशुहरूलाई प्रयोग गर्न भन्छन्।</w:t>
      </w:r>
    </w:p>
    <w:p>
      <w:pPr/>
      <w:r>
        <w:rPr>
          <w:lang w:val="ne_NP" w:bidi="ne_NP"/>
        </w:rPr>
      </w:r>
      <w:r>
        <w:rPr>
          <w:b/>
          <w:lang w:val="ne_NP" w:bidi="ne_NP"/>
        </w:rPr>
        <w:t>दोस्रो दृश्य:</w:t>
      </w:r>
      <w:r>
        <w:rPr>
          <w:lang w:val="ne_NP" w:bidi="ne_NP"/>
        </w:rPr>
        <w:t xml:space="preserve"> अनिकाल जारी छ। मानिसहरूसँग अरू कुनै पशुहरू छैनन्। मानिसहरूले राजाका दास बन्ने र अन्नका लागि राजालाई आफ्नो जमिन बेच्ने प्रस्ताव गर्छन्।</w:t>
      </w:r>
    </w:p>
    <w:p>
      <w:pPr/>
      <w:r>
        <w:rPr>
          <w:lang w:val="ne_NP" w:bidi="ne_NP"/>
        </w:rPr>
      </w:r>
      <w:r>
        <w:rPr>
          <w:b/>
          <w:lang w:val="ne_NP" w:bidi="ne_NP"/>
        </w:rPr>
        <w:t>तेस्रो दृश्य:</w:t>
      </w:r>
      <w:r>
        <w:rPr>
          <w:lang w:val="ne_NP" w:bidi="ne_NP"/>
        </w:rPr>
        <w:t xml:space="preserve"> योसेफले मानिसहरूलाई रोप्नका लागि बीउ दिन्छन् ताकि त्यहाँ बालीको उब्जनी होस्। योसेफले मानिसहरूलाई भन्छन् कि उनीहरूले प्रत्येक वर्ष फसलको १/५ राजालाई दिनुपर्छ।</w:t>
      </w:r>
    </w:p>
    <w:p>
      <w:pPr/>
      <w:r>
        <w:rPr>
          <w:lang w:val="ne_NP" w:bidi="ne_NP"/>
        </w:rPr>
      </w:r>
      <w:r>
        <w:rPr>
          <w:lang w:val="ne_NP" w:bidi="ne_NP"/>
        </w:rPr>
        <w:t>यस कथामा यि पात्रहरु समावेश छन्:</w:t>
      </w:r>
    </w:p>
    <w:p>
      <w:pPr>
        <w:pStyle w:val="ListBullet"/>
        <w:spacing w:line="240" w:lineRule="auto"/>
        <w:ind w:left="720"/>
      </w:pPr>
      <w:r>
        <w:rPr>
          <w:lang w:val="ne_NP" w:bidi="ne_NP"/>
        </w:rPr>
      </w:r>
      <w:r>
        <w:rPr>
          <w:lang w:val="ne_NP" w:bidi="ne_NP"/>
        </w:rPr>
        <w:t>योसेफ</w:t>
      </w:r>
    </w:p>
    <w:p>
      <w:pPr>
        <w:pStyle w:val="ListBullet"/>
        <w:spacing w:line="240" w:lineRule="auto"/>
        <w:ind w:left="720"/>
      </w:pPr>
      <w:r>
        <w:rPr>
          <w:lang w:val="ne_NP" w:bidi="ne_NP"/>
        </w:rPr>
      </w:r>
      <w:r>
        <w:rPr>
          <w:lang w:val="ne_NP" w:bidi="ne_NP"/>
        </w:rPr>
        <w:t>मानिसहरू</w:t>
      </w:r>
    </w:p>
    <w:p>
      <w:pPr>
        <w:pStyle w:val="ListBullet"/>
        <w:spacing w:line="240" w:lineRule="auto"/>
        <w:ind w:left="720"/>
      </w:pPr>
      <w:r>
        <w:rPr>
          <w:lang w:val="ne_NP" w:bidi="ne_NP"/>
        </w:rPr>
      </w:r>
      <w:r>
        <w:rPr>
          <w:lang w:val="ne_NP" w:bidi="ne_NP"/>
        </w:rPr>
        <w:t>राजा वा फारोको उल्लेख गरिएको छ।</w:t>
      </w:r>
    </w:p>
    <w:p>
      <w:pPr>
        <w:pStyle w:val="ListBullet"/>
        <w:spacing w:line="240" w:lineRule="auto"/>
        <w:ind w:left="720"/>
      </w:pPr>
      <w:r>
        <w:rPr>
          <w:lang w:val="ne_NP" w:bidi="ne_NP"/>
        </w:rPr>
      </w:r>
      <w:r>
        <w:rPr>
          <w:lang w:val="ne_NP" w:bidi="ne_NP"/>
        </w:rPr>
        <w:t>पुजारीहरूको उल्लेख गरिएको छ।</w:t>
      </w:r>
    </w:p>
    <w:p>
      <w:pPr/>
      <w:r>
        <w:rPr>
          <w:lang w:val="ne_NP" w:bidi="ne_NP"/>
        </w:rPr>
      </w:r>
      <w:r>
        <w:rPr>
          <w:lang w:val="ne_NP" w:bidi="ne_NP"/>
        </w:rPr>
        <w:t>यस सत्रमा, समूहलाई स्टोरीबोर्ड बनाउन, चित्र कोर्न वा कुनै प्रकारका हेरफेर गर्न मिल्ने वस्तुहरू (जस्तै ढुङ्गा, लठ्ठी, बच्चाहरूको खेलौनाहरू) प्रयोग गरेर कथा र त्यसमा भएका क्रियाकलापलाई दृश्यात्मक बनाउनुहोस्।</w:t>
      </w:r>
    </w:p>
    <w:p>
      <w:pPr/>
      <w:r>
        <w:rPr>
          <w:lang w:val="ne_NP" w:bidi="ne_NP"/>
        </w:rPr>
      </w:r>
      <w:r>
        <w:rPr>
          <w:lang w:val="ne_NP" w:bidi="ne_NP"/>
        </w:rPr>
        <w:t>पहिलो दृश्यमा, जब योसेफका बुबा र भाइहरू गोशेन देशमा बसोबास गरिरहेका थिए, तब मिश्रका मानिसहरूसँग कुनै खानेकुरा थिएन। केही अनुवादहरूले कथा सुरु गर्न एउटा शब्द प्रयोग गर्छन् जसको अर्थ दुवै घटनाहरू एकै समयमा भइरहेका छन् भन्ने हुन्छ। एउटा अनुवादले "यसैबीच" शब्द प्रयोग गर्छ। अरूले "अहिले" शब्द प्रयोग गर्छन्। यस शब्दको प्रयोगले योसेफले आफ्नो परिवारलाई बसाल्नु र मानिसहरूको खानेकुरा सकिनु एकै समयमा भएको कुरालाई संकेत गर्दछ।</w:t>
      </w:r>
    </w:p>
    <w:p>
      <w:pPr/>
      <w:r>
        <w:rPr>
          <w:lang w:val="ne_NP" w:bidi="ne_NP"/>
        </w:rPr>
      </w:r>
      <w:r>
        <w:rPr>
          <w:lang w:val="ne_NP" w:bidi="ne_NP"/>
        </w:rPr>
        <w:t>रोक्नुहोस् र छलफल गर्नुहोस्: एकै समयमा २ वटा घटनाहरू भइरहेको एउटा कथा सुनाउनुहोस्। परिचयात्मक शब्दहरूमा ध्यान दिनुहोस्। कथाकारले यी घटनाहरू एकै समयमा भइरहेका छन् भनेर श्रोताहरूलाई कसरी थाहा दिन्छन्?</w:t>
      </w:r>
    </w:p>
    <w:p>
      <w:pPr/>
      <w:r>
        <w:rPr>
          <w:lang w:val="ne_NP" w:bidi="ne_NP"/>
        </w:rPr>
      </w:r>
      <w:r>
        <w:rPr>
          <w:lang w:val="ne_NP" w:bidi="ne_NP"/>
        </w:rPr>
        <w:t>अनिकाल अझै गम्भीर भइरहेको छ। मानिसहरूले योसेफबाट खाना किन्न आफ्नो सबै पैसा खर्च गरेका छन्। योसेफले पैसा राजाको भण्डारमा राख्छन्। योसेफले योसेफका लागि पैसा राख्दैनन्। जब मानिसहरूसँग पैसा सकिन्छ, तिनीहरू अझ बढी खानेकुरा माग्न योसेफकहाँ आउँछन्। योसेफले तिनीहरूले अन्न किन्नका लागि आफ्ना पशुहरू प्रयोग गर्ने सुझाव दिन्छ। मानिसहरूले आफ्ना पशुहरू योसेफलाई दिन्छन् र योसेफले मानिसहरूलाई खानेकुरा दिन्छन्। पशुहरू राजाका भए।</w:t>
      </w:r>
    </w:p>
    <w:p>
      <w:pPr/>
      <w:r>
        <w:rPr>
          <w:lang w:val="ne_NP" w:bidi="ne_NP"/>
        </w:rPr>
      </w:r>
      <w:r>
        <w:rPr>
          <w:lang w:val="ne_NP" w:bidi="ne_NP"/>
        </w:rPr>
        <w:t>मानिसहरूले यहाँ र दृश्य ३ मा जवाफको आवश्यकता नपर्ने प्रश्न सोध्छन्। तिनीहरू भन्छन्, "हामी किन तपाईंको आँखाकै अगाडि मर्ने?" जब तिनीहरूले प्रश्न सोध्छन्, तिनीहरूले जवाफको आशा गर्दैनन्। उनीहरूले भनिरहेका छन् कि मर्नुभन्दा पशुहरूलाई त्याग्नु राम्रो छ। दृश्य ३ मा, मर्नुभन्दा आफ्नो जमिन र स्वतन्त्रता त्याग्नु राम्रो हुन्छ।</w:t>
      </w:r>
    </w:p>
    <w:p>
      <w:pPr/>
      <w:r>
        <w:rPr>
          <w:lang w:val="ne_NP" w:bidi="ne_NP"/>
        </w:rPr>
      </w:r>
      <w:r>
        <w:rPr>
          <w:lang w:val="ne_NP" w:bidi="ne_NP"/>
        </w:rPr>
        <w:t>दोस्रो दृश्यमा, अनिकाल जारी छ। मानिसहरूसँग खानेकुरा, पैसा र पशुहरू केही पनि छैनन्। मानिसहरू फेरि खानेकुराका लागि योसेफकहाँ आउँछन्। मानिसहरूले योसेफलाई आफ्नो जमिन र आफूलाई अन्नका लागि दासको रूपमा बेच्ने प्रस्ताव गर्छन्। मानिसहरूले योसेफलाई भन्छन् कि यदि सबै मानिसहरू मर्छन् भने मिश्रमा कोही पनि बाँकी रहने छैन। जमिन खाली हुनेछ। यदि मानिसहरू बाँचे भने, तिनीहरूले जमिनमा खेती गर्न जारी राख्न र अनिकाल समाप्त भएपछि अनाज उत्पादन गर्न सक्छन्। योसेफ सहमत हुन्छन्। जमिन अब राजाको हो। मानिसहरू राजाका दासहरू हुन्। योसेफले मानिसहरूलाई खानेकुरा दिन्छन्।</w:t>
      </w:r>
    </w:p>
    <w:p>
      <w:pPr/>
      <w:r>
        <w:rPr>
          <w:lang w:val="ne_NP" w:bidi="ne_NP"/>
        </w:rPr>
      </w:r>
      <w:r>
        <w:rPr>
          <w:lang w:val="ne_NP" w:bidi="ne_NP"/>
        </w:rPr>
        <w:t>योसेफले पुजारीहरूको जमिन किनेका थिएनन्। पुजारीहरूले मिश्रका विभिन्न देवताहरूको सेवा गर्थे। पुजारीहरूको राजासँग विशेष सम्बन्ध थियो। राजाले पुजारीहरूलाई खानको लागि खानेकुरा दिए। त्यसैले, पुजारीहरूले आफ्नो जमिन बेच्नु परेन।</w:t>
      </w:r>
    </w:p>
    <w:p>
      <w:pPr/>
      <w:r>
        <w:rPr>
          <w:lang w:val="ne_NP" w:bidi="ne_NP"/>
        </w:rPr>
      </w:r>
      <w:r>
        <w:rPr>
          <w:lang w:val="ne_NP" w:bidi="ne_NP"/>
        </w:rPr>
        <w:t>तेस्रो दृश्यमा, मानिसहरू फेरि योसेफकहाँ आउँछन्। तिनीहरूसँग खानेकुरा किन्नका लागि बेच्ने केही छैन। योसेफले मानिसहरूलाई बाली लगाउन बीउ दिने प्रस्ताव गर्छन् ताकि उनीहरूले बाली पाउन सकून्। योसेफले मानिसहरूलाई भन्छन् कि फसलको १/५ वा २० प्रतिशत राजाको हुनेछ। मानिसहरूले यो प्रस्ताव स्वीकार गर्छन्। यो प्रस्ताव मिश्रमा कानुनको रूपमा रह्यो।</w:t>
      </w:r>
    </w:p>
    <w:p>
      <w:pPr/>
      <w:r>
        <w:rPr>
          <w:lang w:val="ne_NP" w:bidi="ne_NP"/>
        </w:rPr>
      </w:r>
      <w:r>
        <w:rPr>
          <w:lang w:val="ne_NP" w:bidi="ne_NP"/>
        </w:rPr>
        <w:t>रोक्नुहोस् र छलफल गर्नुहोस्: केही मानिसहरूलाई प्रतिशत वा कुनै कुराका अंशहरू व्याख्या गर्न कठिनाई हुन सक्छ। तपाईंले ढुङ्गाका थुप्राहरू वा लठ्ठीहरू प्रयोग गर्न सक्नुहुन्छ। थुप्रोमा टुक्राहरूको संख्या गणना गर्नुहोस्। यदि त्यहाँ ५ ढुङ्गाहरू छन् भने तपाईंले एउटा ढुङ्गा एकातर्फ राख्न सक्नुहुन्छ र ४ ढुङ्गाहरू थुप्रोमा छोड्न सक्नुहुन्छ। तपाईंले १० ढुङ्गाहरू प्रयोग गरेर २ ढुङ्गाहरू एकतर्फ राख्न सक्नुहुन्छ, वा २० ढुङ्गाहरू प्रयोग गरेर ४ ढुङ्गाहरू एकतर्फ राख्न सक्नुहुन्छ। यसले योसेफले मानिसहरूलाई दिएको उर्दी स्पष्ट रूपमा व्याख्या गर्न तपाईंका अनुवादकहरूलाई मद्दत गर्नेछ।</w:t>
      </w:r>
      <w:r>
        <w:rPr>
          <w:lang w:val="ne_NP" w:bidi="ne_NP"/>
        </w:rPr>
      </w:r>
    </w:p>
    <w:p>
      <w:pPr>
        <w:pStyle w:val="Heading3"/>
      </w:pPr>
      <w:r>
        <w:rPr>
          <w:lang w:val="ne_NP" w:bidi="ne_NP"/>
        </w:rPr>
        <w:t>Step 4</w:t>
      </w:r>
    </w:p>
    <w:p>
      <w:pPr/>
      <w:r>
        <w:rPr>
          <w:lang w:val="ne_NP" w:bidi="ne_NP"/>
        </w:rPr>
      </w:r>
      <w:r>
        <w:rPr>
          <w:lang w:val="ne_NP" w:bidi="ne_NP"/>
        </w:rPr>
        <w:t>संस्करणलाई सजिलोसँग बुझ्न पाठलाई फेरी एकपटक सुन्नुहोस्।</w:t>
      </w:r>
    </w:p>
    <w:p>
      <w:pPr/>
      <w:r>
        <w:rPr>
          <w:lang w:val="ne_NP" w:bidi="ne_NP"/>
        </w:rPr>
      </w:r>
      <w:r>
        <w:rPr>
          <w:lang w:val="ne_NP" w:bidi="ne_NP"/>
        </w:rPr>
        <w:t>यस सत्रमा, टोलीले कथालाई नाटकीय बनाउनेछ।</w:t>
      </w:r>
    </w:p>
    <w:p>
      <w:pPr/>
      <w:r>
        <w:rPr>
          <w:lang w:val="ne_NP" w:bidi="ne_NP"/>
        </w:rPr>
      </w:r>
      <w:r>
        <w:rPr>
          <w:lang w:val="ne_NP" w:bidi="ne_NP"/>
        </w:rPr>
        <w:t>यस कथामा ३ दृश्यहरू छन्।</w:t>
      </w:r>
    </w:p>
    <w:p>
      <w:pPr/>
      <w:r>
        <w:rPr>
          <w:lang w:val="ne_NP" w:bidi="ne_NP"/>
        </w:rPr>
      </w:r>
      <w:r>
        <w:rPr>
          <w:lang w:val="ne_NP" w:bidi="ne_NP"/>
        </w:rPr>
        <w:t>यस कथामा यि पात्रहरु समावेश छन्:</w:t>
      </w:r>
    </w:p>
    <w:p>
      <w:pPr>
        <w:pStyle w:val="ListBullet"/>
        <w:spacing w:line="240" w:lineRule="auto"/>
        <w:ind w:left="720"/>
      </w:pPr>
      <w:r>
        <w:rPr>
          <w:lang w:val="ne_NP" w:bidi="ne_NP"/>
        </w:rPr>
      </w:r>
      <w:r>
        <w:rPr>
          <w:lang w:val="ne_NP" w:bidi="ne_NP"/>
        </w:rPr>
        <w:t>योसेफ</w:t>
      </w:r>
    </w:p>
    <w:p>
      <w:pPr>
        <w:pStyle w:val="ListBullet"/>
        <w:spacing w:line="240" w:lineRule="auto"/>
        <w:ind w:left="720"/>
      </w:pPr>
      <w:r>
        <w:rPr>
          <w:lang w:val="ne_NP" w:bidi="ne_NP"/>
        </w:rPr>
      </w:r>
      <w:r>
        <w:rPr>
          <w:lang w:val="ne_NP" w:bidi="ne_NP"/>
        </w:rPr>
        <w:t>मानिसहरू</w:t>
      </w:r>
    </w:p>
    <w:p>
      <w:pPr>
        <w:pStyle w:val="ListBullet"/>
        <w:spacing w:line="240" w:lineRule="auto"/>
        <w:ind w:left="720"/>
      </w:pPr>
      <w:r>
        <w:rPr>
          <w:lang w:val="ne_NP" w:bidi="ne_NP"/>
        </w:rPr>
      </w:r>
      <w:r>
        <w:rPr>
          <w:lang w:val="ne_NP" w:bidi="ne_NP"/>
        </w:rPr>
        <w:t>राजा वा फारोको उल्लेख गरिएको छ।</w:t>
      </w:r>
    </w:p>
    <w:p>
      <w:pPr>
        <w:pStyle w:val="ListBullet"/>
        <w:spacing w:line="240" w:lineRule="auto"/>
        <w:ind w:left="720"/>
      </w:pPr>
      <w:r>
        <w:rPr>
          <w:lang w:val="ne_NP" w:bidi="ne_NP"/>
        </w:rPr>
      </w:r>
      <w:r>
        <w:rPr>
          <w:lang w:val="ne_NP" w:bidi="ne_NP"/>
        </w:rPr>
        <w:t>पुजारीहरूको उल्लेख गरिएको छ।</w:t>
      </w:r>
    </w:p>
    <w:p>
      <w:pPr/>
      <w:r>
        <w:rPr>
          <w:lang w:val="ne_NP" w:bidi="ne_NP"/>
        </w:rPr>
      </w:r>
      <w:r>
        <w:rPr>
          <w:lang w:val="ne_NP" w:bidi="ne_NP"/>
        </w:rPr>
        <w:t>टोलीले कथालाई दुई पटक अभिनय गर्न लगाउनुहोस्। तिनीहरूले अनुवाद गरिरहेका भाषामा अभिनय गर्नुपर्छ। पहिला, टोलीले नरोकिकन कथालाई अभिनय गर्नु। दोस्रो पटक टोलीले कथालाई अभिनय गर्दा, तिनीहरूलाई कथाको विभिन्न ठाउँहरूमा रोक्नुहोस्।</w:t>
      </w:r>
    </w:p>
    <w:p>
      <w:pPr/>
      <w:r>
        <w:rPr>
          <w:lang w:val="ne_NP" w:bidi="ne_NP"/>
        </w:rPr>
      </w:r>
      <w:r>
        <w:rPr>
          <w:lang w:val="ne_NP" w:bidi="ne_NP"/>
        </w:rPr>
        <w:t>टोलीले पहिलो पटक कथालाई अभिनय गर्दा, संवाद, प्रवाह, प्लटलाइन र कथाको कालक्रममा ध्यान दिनुहोस्। कथा वा खण्डको महत्त्वपूर्ण वा कठिन भागहरूलाई अभिनय गर्नुपर्ने र छुटाउन नहुने कुरामा ध्यान दिनुहोस्। टोलीलाई कथाका भागहरू सम्झन मद्दत गर्नुहोस्।</w:t>
      </w:r>
    </w:p>
    <w:p>
      <w:pPr/>
      <w:r>
        <w:rPr>
          <w:lang w:val="ne_NP" w:bidi="ne_NP"/>
        </w:rPr>
      </w:r>
      <w:r>
        <w:rPr>
          <w:lang w:val="ne_NP" w:bidi="ne_NP"/>
        </w:rPr>
        <w:t>पहिलो दृश्यमा, योसेफले मानिसहरूलाई खानका लागि अन्न बेच्छन्। अन्ततः मानिसहरूले आफ्नो सबै पैसा खर्च गर्छन् र उनीहरूसँग थप खाना किन्नका लागि कुनै पैसा बाँकी हुँदैन। मानिसहरू भोकभोकै छन्। मानिसहरू योसेफकहाँ आउँछन् र खानेकुरा माग्छन्। तिनीहरूले योसेफलाई भन्छन्, "हामी खानेकुरा नभएर तपाईंको आँखाकै अगाडि मर्नेछौं।" योसेफसँग एउटा सुझाव छ। योसेफले मानिसहरूलाई उनीहरूका पशुहरू वा चौपायाहरू आफूलाई दिन सुझाव दिन्छन् र बदलामा उनले मानिसहरूलाई खानेकुरा दिनेछन्। पशुहरू राजाका हुन्। मानिसहरूले योसेफको विचार स्वीकार गर्छन् र वर्षभरिका लागि खानेकुरा पाउँछन्।</w:t>
      </w:r>
    </w:p>
    <w:p>
      <w:pPr/>
      <w:r>
        <w:rPr>
          <w:lang w:val="ne_NP" w:bidi="ne_NP"/>
        </w:rPr>
      </w:r>
      <w:r>
        <w:rPr>
          <w:lang w:val="ne_NP" w:bidi="ne_NP"/>
        </w:rPr>
        <w:t>अभिनय रोक्नुहोस्: मानिसहरूलाई सोध्नुहोस्, "यस अनिकालको बारेमा तपाईंलाई अहिले कस्तो महसुस भइरहेको छ?" तपाईंले सुन्न सक्नुहुन्छ, "हामीले फेरि कहिल्यै खानेकुरा पाउँदैनौँ होला जस्तो लाग्छ। मैले यस्तो केही कहिल्यै देखेको छैन। मेरो परिवार भोकभोकै छ। योसेफ भन्छन् कि हामी आफ्ना पशुहरू खानाको लागि योसेफलाई बेच्न सक्छौं। हामीले त्यो गर्नुपर्नेछ किनभने खानेकुरा बिना जनावरहरू त्यसै पनि मरिहाल्छन्। हामीजस्तै तिनीहरूलाई पनि खानेकुरा आवश्यक छ। मेरो गधा वा गाईबिना मैले के गर्ने होला मलाई थाहा छैन, तर हामीले बच्चाहरूका लागि खानेकुराको जोहो गर्नैपर्छ।" योसेफलाई सोध्नुहोस्, "उनीहरूका पशुहरूलाई यसरी लैजाँदा तपाईंलाई कस्तो महसुस हुन्छ?" तपाईंले सुन्न सक्नुहुन्छ, "म यो जनावरहरूलाई जीवितै राख्नका लागि गरिरहेको छु।" अन्यथा तिनीहरूले पशुहरूलाई मार्नेछन् र तिनीहरूलाई खानेछन्। अनिकाल समाप्त हुँदा हामीलाई हाम्रा बथान र गाईवस्तुको आवश्यकता हुनेछ। म जनावरहरूको हेरचाह हुने कुरा पक्का गर्नेछु।" नाटक फेरि सुरु गर्नुहोस्।</w:t>
      </w:r>
    </w:p>
    <w:p>
      <w:pPr/>
      <w:r>
        <w:rPr>
          <w:lang w:val="ne_NP" w:bidi="ne_NP"/>
        </w:rPr>
      </w:r>
      <w:r>
        <w:rPr>
          <w:lang w:val="ne_NP" w:bidi="ne_NP"/>
        </w:rPr>
        <w:t>दोस्रो दृश्यमा, अनिकाल जारी रहन्छ। मानिसहरू भोकभोकै छन्। मानिसहरूसँग पैसा छैन र खानाका लागि कुनै पशुहरू पनि छैनन्। मानिसहरू योसेफकहाँ आउँछन् र अन्नको लागि आफ्नो जमिन बेच्ने प्रस्ताव गर्छन्। मानिसहरूले राजाका दास बन्ने प्रस्ताव गर्छन्। मानिसहरू भन्छन् कि यदि तिनीहरू मरे भने मिश्रमा जमिनमा खेतीपाती गर्ने कुनै पनि व्यक्ति बाँकी रहने छैन। योसेफले राजाका लागि मिश्रको सबै जमिन किने। मानिसहरू राजाका दास भए।</w:t>
      </w:r>
    </w:p>
    <w:p>
      <w:pPr/>
      <w:r>
        <w:rPr>
          <w:lang w:val="ne_NP" w:bidi="ne_NP"/>
        </w:rPr>
      </w:r>
      <w:r>
        <w:rPr>
          <w:lang w:val="ne_NP" w:bidi="ne_NP"/>
        </w:rPr>
        <w:t>अभिनय रोक्नुहोस्: मानिसहरूलाई सोध्नुहोस्, "तपाईंहरू किन खानेकुराको लागि आफ्नो स्वतन्त्रता त्यागिरहनुभएको छ?" यदि तिमी दास बन्छौ भने तिमी स्वतन्त्र हुने छैनौ।" तपाईंले सुन्न सक्नुहुन्छ, "खानेकुरा बिना, हामी मर्नेछौं।" मर्नुभन्दा स्वतन्त्रताबिना बाँच्नु नै राम्रो छ। म मेरा छोराछोरीहरू बाँचून् भन्ने चाहन्छु। तिनीहरूका लागि बाँच्ने यो नै एउटा मात्र तरिका हो। हामीले यो जमिनमा पुस्ताौंदेखि काम गरेका छौं। म यो जमिन बाँझो रहोस् र यसमा झारहरू मात्र उम्रियोस् भन्ने चाहँदिन। म यहाँ बस्न र यसै भूमिमा आफ्नो परिवार हुर्काउन चाहन्छु। हामीले खान सकौं भनेर यसलाई राजालाई बेच्नु नै एकमात्र समाधान हो।" नाटक फेरि सुरु गर्नुहोस्।</w:t>
      </w:r>
    </w:p>
    <w:p>
      <w:pPr/>
      <w:r>
        <w:rPr>
          <w:lang w:val="ne_NP" w:bidi="ne_NP"/>
        </w:rPr>
      </w:r>
      <w:r>
        <w:rPr>
          <w:lang w:val="ne_NP" w:bidi="ne_NP"/>
        </w:rPr>
        <w:t>योसेफले पुजारीहरूको जमिन किनेका थिएनन्। पुजारीहरूले मिश्रका विभिन्न देवताहरूको सेवा गर्थे। राजाले पुजारीहरूलाई खानका लागि खानेकुरा दिए। पुजारीहरूसँग अन्न भएकोले, तिनीहरूले आफ्नो जमिन बेच्नु आवश्यक थिएन।</w:t>
      </w:r>
    </w:p>
    <w:p>
      <w:pPr/>
      <w:r>
        <w:rPr>
          <w:lang w:val="ne_NP" w:bidi="ne_NP"/>
        </w:rPr>
      </w:r>
      <w:r>
        <w:rPr>
          <w:lang w:val="ne_NP" w:bidi="ne_NP"/>
        </w:rPr>
        <w:t>तेस्रो दृश्यमा, अनिकाल जारी छ। मानिसहरूसँग केही छैन। मानिसहरूसँग न त पैसा छ, न पशुहरू छन्, न त जमिन नै छ। जमिन र पशुहरू अब राजाका हुन्। मानिसहरू अब राजाका दासहरू हुन्। योसेफले मानिसहरूलाई रोप्नका लागि बीउ दिने प्रस्ताव गर्छन् ताकि तिनीहरूसँग फसल होस्। योसेफ भन्छन् कि मानिसहरूले कुनै पनि फसलको १/५ राजालाई दिनुपर्छ। मानिसहरूले योसेफको सुझाव स्वीकार गर्छन्। मानिसहरू राजालाई फसलको १/५ दिन पाउँदा खुसी छन्। मानिसहरूले योसेफलाई भन्छन्, "तपाईंले हाम्रो जीवन बचाउनुभएको छ।" योसेफले मानिसहरूले प्रत्येक वर्ष फसलको १/५ भाग राजालाई दिनुपर्ने एउटा नियम बसाले।</w:t>
      </w:r>
    </w:p>
    <w:p>
      <w:pPr/>
      <w:r>
        <w:rPr>
          <w:lang w:val="ne_NP" w:bidi="ne_NP"/>
        </w:rPr>
      </w:r>
      <w:r>
        <w:rPr>
          <w:lang w:val="ne_NP" w:bidi="ne_NP"/>
        </w:rPr>
        <w:t>अभिनय रोक्नुहोस्: योसेफलाई सोध्नुहोस्, "तपाईंलाई अब कस्तो महसुस भइरहेको छ?" तपाईंले सुन्न सक्नुहुन्छ, "म साँच्चै खुसी छु।" मिश्र अनिकालबाट जोगिएको छ। फेरि फसल हुनेछ। जनताले प्रत्येक फसलको १/५ भाग राजालाई दिनुपर्छ भन्ने मेरो एउटा कानुन छ। यसले राजालाई थप अन्न भण्डारण गर्न र अर्को अनिकाल परेको अवस्थाका लागि जोगाएर राख्न अनुमति दिन्छ। यदि अनिकाल भयो भने मानिसहरूका लागि खानेकुरा हुनेछ। मैले राजालाई अझ धनी बनाएको छु। मैले आफ्नो काम इमानदारीपूर्वक गर्ने प्रयास गरेको छु। मलाई लाग्छ कि राजा खुसी छन्। "परमेश्वर खुसी हुनुभएको छ भन्ने मलाई आशा छ।" राजालाई सोध्नुहोस्, "तपाईंलाई अब कस्तो महसुस भइरहेको छ?" तपाईंले सुन्न सक्नुहुन्छ, "म जोसेफ र जोसेफको कामबाट धेरै प्रसन्न छु।" योसेफले साँच्चै राम्रो गरेका छन्। मलाई योसेफका परमेश्वरलाई थाहा छैन, तर योसेफका परमेश्वरले योसेफलाई आशिष् दिनुभएको छ। याकूबले मलाई पनि आशिष् दिए। सायद यसैले म पनि आशिष् पाएको छु। मानिसहरूसँग खानेकुरा छ र उनीहरू योसेफले उनीहरूको हेरचाह गर्ने तरिकाबाट सन्तुष्ट छन्। मैले यस काममा योसेफलाई नियुक्त गरेकोमा म खुसी छु।" नाटक फेरि सुरु गर्नुहोस्।</w:t>
      </w:r>
      <w:r>
        <w:rPr>
          <w:lang w:val="ne_NP" w:bidi="ne_NP"/>
        </w:rPr>
      </w:r>
    </w:p>
    <w:p>
      <w:pPr>
        <w:pStyle w:val="Heading3"/>
      </w:pPr>
      <w:r>
        <w:rPr>
          <w:lang w:val="ne_NP" w:bidi="ne_NP"/>
        </w:rPr>
        <w:t>Step 5</w:t>
      </w:r>
    </w:p>
    <w:p>
      <w:pPr/>
      <w:r>
        <w:rPr>
          <w:lang w:val="ne_NP" w:bidi="ne_NP"/>
        </w:rPr>
      </w:r>
      <w:r>
        <w:rPr>
          <w:lang w:val="ne_NP" w:bidi="ne_NP"/>
        </w:rPr>
        <w:t>पाठलाई बुझ्न-सजिलो संस्करणमा एकपटक सुन्नुहोस्।</w:t>
      </w:r>
    </w:p>
    <w:p>
      <w:pPr/>
      <w:r>
        <w:rPr>
          <w:lang w:val="ne_NP" w:bidi="ne_NP"/>
        </w:rPr>
      </w:r>
      <w:r>
        <w:rPr>
          <w:b/>
          <w:lang w:val="ne_NP" w:bidi="ne_NP"/>
        </w:rPr>
        <w:t>अनिकाल</w:t>
      </w:r>
      <w:r>
        <w:rPr>
          <w:lang w:val="ne_NP" w:bidi="ne_NP"/>
        </w:rPr>
        <w:t xml:space="preserve"> गम्भीर हुन जारी थियो। तपाईंले अन्य खण्डहरूमा प्रयोग गर्नुभएको अनिकालका लागि त्यही शब्द प्रयोग गर्नुहोस्।</w:t>
      </w:r>
    </w:p>
    <w:p>
      <w:pPr/>
      <w:r>
        <w:rPr>
          <w:lang w:val="ne_NP" w:bidi="ne_NP"/>
        </w:rPr>
      </w:r>
      <w:r>
        <w:rPr>
          <w:lang w:val="ne_NP" w:bidi="ne_NP"/>
        </w:rPr>
        <w:t xml:space="preserve">मिश्रका </w:t>
      </w:r>
      <w:r>
        <w:rPr>
          <w:b/>
          <w:lang w:val="ne_NP" w:bidi="ne_NP"/>
        </w:rPr>
        <w:t>राजा</w:t>
      </w:r>
      <w:r>
        <w:rPr>
          <w:lang w:val="ne_NP" w:bidi="ne_NP"/>
        </w:rPr>
        <w:t xml:space="preserve">लाई </w:t>
      </w:r>
      <w:r>
        <w:rPr>
          <w:b/>
          <w:lang w:val="ne_NP" w:bidi="ne_NP"/>
        </w:rPr>
        <w:t>फारो</w:t>
      </w:r>
      <w:r>
        <w:rPr>
          <w:lang w:val="ne_NP" w:bidi="ne_NP"/>
        </w:rPr>
        <w:t xml:space="preserve"> पनि भनिन्छ। फारो राजाको लागि एउटा उपाधि हो। केही अनुवादहरूले राजा, केहीले फारो र केहीले दुवै प्रयोग गर्छन्। तपाईंले प्रयोग गरिरहनुभएको राजाका लागि त्यही शब्द प्रयोग गर्नुहोस्।</w:t>
      </w:r>
    </w:p>
    <w:p>
      <w:pPr/>
      <w:r>
        <w:rPr>
          <w:lang w:val="ne_NP" w:bidi="ne_NP"/>
        </w:rPr>
      </w:r>
      <w:r>
        <w:rPr>
          <w:lang w:val="ne_NP" w:bidi="ne_NP"/>
        </w:rPr>
        <w:t xml:space="preserve">मानिसहरूले खानाको लागि जोसेफलाई आफ्ना </w:t>
      </w:r>
      <w:r>
        <w:rPr>
          <w:b/>
          <w:lang w:val="ne_NP" w:bidi="ne_NP"/>
        </w:rPr>
        <w:t>पशुधन</w:t>
      </w:r>
      <w:r>
        <w:rPr>
          <w:lang w:val="ne_NP" w:bidi="ne_NP"/>
        </w:rPr>
        <w:t xml:space="preserve"> बेचे। पशुधन भन्नाले खेतीपातीमा प्रयोग गरिने सबै जनावरहरूलाई बुझिन्छ, जस्तै भेडा, बाख्रा, गाई, गधा, ऊँट र घोडा। तपाईंले अघिल्लो खण्डहरूमा प्रयोग गर्नुभएको पशुधनकालागि त्यही शब्द प्रयोग गर्नुहोस्।</w:t>
      </w:r>
    </w:p>
    <w:p>
      <w:pPr/>
      <w:r>
        <w:rPr>
          <w:lang w:val="ne_NP" w:bidi="ne_NP"/>
        </w:rPr>
      </w:r>
      <w:r>
        <w:rPr>
          <w:lang w:val="ne_NP" w:bidi="ne_NP"/>
        </w:rPr>
        <w:t xml:space="preserve">मानिसहरूले खानाका लागि राजाका </w:t>
      </w:r>
      <w:r>
        <w:rPr>
          <w:b/>
          <w:lang w:val="ne_NP" w:bidi="ne_NP"/>
        </w:rPr>
        <w:t>दास</w:t>
      </w:r>
      <w:r>
        <w:rPr>
          <w:lang w:val="ne_NP" w:bidi="ne_NP"/>
        </w:rPr>
        <w:t xml:space="preserve"> बन्ने प्रस्ताव गरे। मूल भाषामा दास र नोकरका लागि एउटै शब्द प्रयोग गरिएको छ। </w:t>
      </w:r>
      <w:r>
        <w:rPr>
          <w:lang w:val="ne_NP" w:bidi="ne_NP"/>
        </w:rPr>
        <w:t>दासको</w:t>
      </w:r>
      <w:r>
        <w:rPr>
          <w:lang w:val="ne_NP" w:bidi="ne_NP"/>
        </w:rPr>
        <w:t xml:space="preserve"> बारेमा मुख्य शब्दावलीमा छलफल गरिएको छ। तपाईंले अन्य खण्डहरूमा प्रयोग गर्नुभएको दासका लागि त्यही शब्द प्रयोग गर्नुहोस्।</w:t>
      </w:r>
    </w:p>
    <w:p>
      <w:pPr/>
      <w:r>
        <w:rPr>
          <w:lang w:val="ne_NP" w:bidi="ne_NP"/>
        </w:rPr>
      </w:r>
      <w:r>
        <w:rPr>
          <w:lang w:val="ne_NP" w:bidi="ne_NP"/>
        </w:rPr>
        <w:t xml:space="preserve">योसेफले मानिसहरूलाई तिनीहरूको जमिनको बदलामा रोप्नका लागि </w:t>
      </w:r>
      <w:r>
        <w:rPr>
          <w:b/>
          <w:lang w:val="ne_NP" w:bidi="ne_NP"/>
        </w:rPr>
        <w:t>बीउ</w:t>
      </w:r>
      <w:r>
        <w:rPr>
          <w:lang w:val="ne_NP" w:bidi="ne_NP"/>
        </w:rPr>
        <w:t xml:space="preserve"> दिने प्रस्ताव गरे। </w:t>
      </w:r>
      <w:r>
        <w:rPr>
          <w:lang w:val="ne_NP" w:bidi="ne_NP"/>
        </w:rPr>
        <w:t>बीउ</w:t>
      </w:r>
      <w:r>
        <w:rPr>
          <w:lang w:val="ne_NP" w:bidi="ne_NP"/>
        </w:rPr>
        <w:t xml:space="preserve"> बारेमा मुख्य शब्दावलीमा छलफल गरिएको छ। यहाँ बीउ भन्नाले जमिनमा रोपिने ती साना दानाहरू हुन् जुन उम्रन्छन् र खानका लागि अन्न उत्पादन गर्छन्।</w:t>
      </w:r>
    </w:p>
    <w:p>
      <w:pPr/>
      <w:r>
        <w:rPr>
          <w:lang w:val="ne_NP" w:bidi="ne_NP"/>
        </w:rPr>
      </w:r>
      <w:r>
        <w:rPr>
          <w:b/>
          <w:lang w:val="ne_NP" w:bidi="ne_NP"/>
        </w:rPr>
        <w:t>पुजारीहरू</w:t>
      </w:r>
      <w:r>
        <w:rPr>
          <w:lang w:val="ne_NP" w:bidi="ne_NP"/>
        </w:rPr>
        <w:t xml:space="preserve">ले अन्नको लागि आफ्नो जमिन बेचेनन्। पुजारीहरूको राजासँग एउटा सम्झौता थियो। राजाले पुजारीहरूलाई खानेकुरा दिए। </w:t>
      </w:r>
      <w:r>
        <w:rPr>
          <w:lang w:val="ne_NP" w:bidi="ne_NP"/>
        </w:rPr>
        <w:t>पुजारीको</w:t>
      </w:r>
      <w:r>
        <w:rPr>
          <w:lang w:val="ne_NP" w:bidi="ne_NP"/>
        </w:rPr>
        <w:t xml:space="preserve"> बारेमा मुख्य शब्दावलीमा छलफल गरिएको छ। यहाँ पुजारीले मूर्तिको सेवा गरिरहेका छन्। पुजारीले परमेश्वरको सेवा गरिरहेको छैन। प्रयोग गरिएको शब्द तपाईंले पुजारीका लागि अन्य खण्डहरूमा प्रयोग गर्नुभएको शब्द नै हो।</w:t>
      </w:r>
    </w:p>
    <w:p>
      <w:pPr/>
      <w:r>
        <w:rPr>
          <w:lang w:val="ne_NP" w:bidi="ne_NP"/>
        </w:rPr>
      </w:r>
      <w:r>
        <w:rPr>
          <w:lang w:val="ne_NP" w:bidi="ne_NP"/>
        </w:rPr>
        <w:t>मानिसहरूले प्रत्येक वर्ष आफ्नो फसलको पाँचौँ भाग राजालाई दिनुपर्ने थियो। पाँचौँ भनेको २० प्रतिशत हो। मानिसहरूले फसलको ४/५ वा ८० प्रतिशत आफ्नो परिवारका लागि राख्नुपर्ने थियो। सरकारलाई के गर्नुपर्ने हो भनेर वर्णन गर्ने सामान्य तरिका प्रयोग गर्नुहोस्।</w:t>
      </w:r>
    </w:p>
    <w:p>
      <w:pPr/>
      <w:r>
        <w:rPr>
          <w:lang w:val="ne_NP" w:bidi="ne_NP"/>
        </w:rPr>
      </w:r>
      <w:r>
        <w:rPr>
          <w:lang w:val="ne_NP" w:bidi="ne_NP"/>
        </w:rPr>
        <w:t>यस खण्डको अन्तमा, लेखक भन्छन् कि योसेफले फसलको सम्बन्धमा गरेको उर्दी वा व्यवस्था आज पनि प्रभावी छ। यसको अर्थ यो व्यवस्था लामो समयसम्म जारी रह्यो भन्ने हो। लेखकले यो कथा लेखेको बेला त्यो उर्दी अझै प्रभावमा थियो। यो कथनले योसेफपछिका कयौं पुस्ता बितिसके पछिको भविष्यको समयलाई बुझाउँछ।</w:t>
      </w:r>
      <w:r>
        <w:rPr>
          <w:lang w:val="ne_NP" w:bidi="ne_NP"/>
        </w:rPr>
      </w:r>
    </w:p>
    <w:p>
      <w:pPr>
        <w:pStyle w:val="Heading3"/>
      </w:pPr>
      <w:r>
        <w:rPr>
          <w:lang w:val="ne_NP" w:bidi="ne_NP"/>
        </w:rPr>
        <w:t>Step 6</w:t>
      </w:r>
    </w:p>
    <w:p>
      <w:pPr/>
      <w:r>
        <w:rPr>
          <w:lang w:val="ne_NP" w:bidi="ne_NP"/>
        </w:rPr>
      </w:r>
      <w:r>
        <w:rPr>
          <w:lang w:val="ne_NP" w:bidi="ne_NP"/>
        </w:rPr>
        <w:t>अनुवादलाई सजिलोसँग बुझ्न यस खण्डको श्रव्य संस्करण सुन्‍नुहोस्।</w:t>
      </w:r>
    </w:p>
    <w:p>
      <w:pPr/>
      <w:r>
        <w:rPr>
          <w:lang w:val="ne_NP" w:bidi="ne_NP"/>
        </w:rPr>
      </w:r>
      <w:r>
        <w:rPr>
          <w:lang w:val="ne_NP" w:bidi="ne_NP"/>
        </w:rPr>
        <w:t>यस सत्रमा, एउटा समूहको रूपमा तपाईंको आफ्नै भाषामा खण्डलाई पुन: भन्न लगाउनुहोस्।</w:t>
      </w:r>
    </w:p>
    <w:p>
      <w:pPr/>
      <w:r>
        <w:rPr>
          <w:lang w:val="ne_NP" w:bidi="ne_NP"/>
        </w:rPr>
      </w:r>
      <w:r>
        <w:rPr>
          <w:lang w:val="ne_NP" w:bidi="ne_NP"/>
        </w:rPr>
        <w:t>पहिला, सम्पूर्ण समूहले खण्डलाई तपाईंको आफ्नै भाषामा बताउन अभ्यास गर्नुपर्छ। तपाईंले अघिल्लो चरणहरूमा निर्णय गर्नुभएको कुराहरू जस्तै कालक्रम, शब्दहरू, वाक्यांशहरू, भावनाहरू, वा तपाईंले छलफल गर्नुभएको अन्य कुराहरू यसमा समावेश गर्नलाई सम्झनुहोस्।</w:t>
      </w:r>
    </w:p>
    <w:p>
      <w:pPr/>
      <w:r>
        <w:rPr>
          <w:lang w:val="ne_NP" w:bidi="ne_NP"/>
        </w:rPr>
      </w:r>
      <w:r>
        <w:rPr>
          <w:lang w:val="ne_NP" w:bidi="ne_NP"/>
        </w:rPr>
        <w:t>एउटा समूहको सदस्यले खण्डका केही वाक्यहरू भन्नुपर्छ र रोकिनु पर्छ। समूहको अर्को सदस्यले खण्डको अर्को भाग भन्नु पर्छ र रोकिनु पर्छ। समूहले सम्पूर्ण खण्डलाई पुन: नभन्दासम्म यो गर्नुहोस्। यस चरणमा समूहका सदस्यहरूले एक अर्कालाई सच्याउन सक्छन्।</w:t>
      </w:r>
    </w:p>
    <w:p>
      <w:pPr/>
      <w:r>
        <w:rPr>
          <w:lang w:val="ne_NP" w:bidi="ne_NP"/>
        </w:rPr>
      </w:r>
      <w:r>
        <w:rPr>
          <w:lang w:val="ne_NP" w:bidi="ne_NP"/>
        </w:rPr>
        <w:t xml:space="preserve">अडियो रोक्‍नुहोस्। </w:t>
      </w:r>
    </w:p>
    <w:p>
      <w:pPr/>
      <w:r>
        <w:rPr>
          <w:lang w:val="ne_NP" w:bidi="ne_NP"/>
        </w:rPr>
      </w:r>
      <w:r>
        <w:rPr>
          <w:lang w:val="ne_NP" w:bidi="ne_NP"/>
        </w:rPr>
        <w:t>अर्को पटक, समूहको प्रत्येक सदस्यले कम्तिमा पनि एकचोटि सम्पूर्ण खण्डलाई नरोकी भन्नुपर्छ। समूहको सदस्यले खण्डलाई सम्झन मद्दत गर्न कुनैपनि वस्तुहरू, चालहरू, वा तिनीहरूको स्टोरीबोर्ड प्रयोग गर्न सक्छन्।</w:t>
      </w:r>
    </w:p>
    <w:p>
      <w:pPr/>
      <w:r>
        <w:rPr>
          <w:lang w:val="ne_NP" w:bidi="ne_NP"/>
        </w:rPr>
      </w:r>
      <w:r>
        <w:rPr>
          <w:lang w:val="ne_NP" w:bidi="ne_NP"/>
        </w:rPr>
        <w:t xml:space="preserve">अडियो रोक्‍नुहोस्। </w:t>
      </w:r>
    </w:p>
    <w:p>
      <w:pPr/>
      <w:r>
        <w:rPr>
          <w:lang w:val="ne_NP" w:bidi="ne_NP"/>
        </w:rPr>
      </w:r>
      <w:r>
        <w:rPr>
          <w:lang w:val="ne_NP" w:bidi="ne_NP"/>
        </w:rPr>
        <w:t>त्यसपछि, तपाईंलाई सबैभन्दा बढी मनपरेको खण्डको संस्करण कस्को हो समूहले निर्णय गर्न सक्छ। तपाईंले एउटा समूहको सदस्यले एउटा दृश्य बताएको तरिका मनपर्यो तर तपाईंले अर्को दृश्य अर्कै समूहको सदस्यले बताएको तरिका मनपर्यो भनेर निर्णय गर्न सक्नुहुन्छ।</w:t>
      </w:r>
    </w:p>
    <w:p>
      <w:pPr/>
      <w:r>
        <w:rPr>
          <w:lang w:val="ne_NP" w:bidi="ne_NP"/>
        </w:rPr>
      </w:r>
      <w:r>
        <w:rPr>
          <w:lang w:val="ne_NP" w:bidi="ne_NP"/>
        </w:rPr>
        <w:t xml:space="preserve">अडियो रोक्‍नुहोस्। </w:t>
      </w:r>
    </w:p>
    <w:p>
      <w:pPr/>
      <w:r>
        <w:rPr>
          <w:lang w:val="ne_NP" w:bidi="ne_NP"/>
        </w:rPr>
      </w:r>
      <w:r>
        <w:rPr>
          <w:lang w:val="ne_NP" w:bidi="ne_NP"/>
        </w:rPr>
        <w:t>अन्तमा, समूहले सबैजना सहमत हुने खण्डको अन्तिम संस्करणलाई सँगै राख्न सक्छन्। समूहको प्रत्येक सदस्यले यस खण्डको अन्तिम संस्करण सुनाउने अभ्यास गर्नुपर्छ।</w:t>
      </w:r>
      <w:r>
        <w:rPr>
          <w:lang w:val="ne_NP" w:bidi="ne_NP"/>
        </w:rPr>
      </w:r>
      <w:r>
        <w:rPr>
          <w:lang w:val="ne_NP" w:bidi="ne_NP"/>
        </w:rPr>
      </w:r>
    </w:p>
    <w:p>
      <w:pPr/>
      <w:r>
        <w:rPr>
          <w:lang w:val="ne_NP" w:bidi="ne_NP"/>
        </w:rPr>
      </w:r>
    </w:p>
    <w:p>
      <w:pPr>
        <w:pStyle w:val="Heading2"/>
      </w:pPr>
      <w:r>
        <w:rPr>
          <w:lang w:val="ne_NP" w:bidi="ne_NP"/>
        </w:rPr>
        <w:t>Genesis 47:27–31</w:t>
      </w:r>
      <w:r>
        <w:rPr>
          <w:lang w:val="ne_NP" w:bidi="ne_NP"/>
        </w:rPr>
      </w:r>
    </w:p>
    <w:p>
      <w:pPr>
        <w:pStyle w:val="Heading3"/>
      </w:pPr>
      <w:r>
        <w:rPr>
          <w:lang w:val="ne_NP" w:bidi="ne_NP"/>
        </w:rPr>
        <w:t>Step 1</w:t>
      </w:r>
    </w:p>
    <w:p>
      <w:pPr/>
      <w:r>
        <w:rPr>
          <w:lang w:val="ne_NP" w:bidi="ne_NP"/>
        </w:rPr>
      </w:r>
      <w:r>
        <w:rPr>
          <w:lang w:val="ne_NP" w:bidi="ne_NP"/>
        </w:rPr>
        <w:t>उत्पत्ति ४७:२७–३१ सुन्नुहोस् र यसलाई आफ्नो हृदयमा राख्नुहोस्। पाठलाई तीन पटक सुन्नुहोस् (सम्भव छ भने तीन फरक अनुवादहरूमा)। त्यसपछि टोलीले निम्न प्रश्नहरूको छलफल गर्नुहोस:</w:t>
      </w:r>
    </w:p>
    <w:p>
      <w:pPr>
        <w:pStyle w:val="ListBullet"/>
        <w:spacing w:line="240" w:lineRule="auto"/>
        <w:ind w:left="720"/>
      </w:pPr>
      <w:r>
        <w:rPr>
          <w:lang w:val="ne_NP" w:bidi="ne_NP"/>
        </w:rPr>
      </w:r>
      <w:r>
        <w:rPr>
          <w:lang w:val="ne_NP" w:bidi="ne_NP"/>
        </w:rPr>
        <w:t>यो खण्डमा तपाईंलाई के मन पर्‍यो?</w:t>
      </w:r>
    </w:p>
    <w:p>
      <w:pPr>
        <w:pStyle w:val="ListBullet"/>
        <w:spacing w:line="240" w:lineRule="auto"/>
        <w:ind w:left="720"/>
      </w:pPr>
      <w:r>
        <w:rPr>
          <w:lang w:val="ne_NP" w:bidi="ne_NP"/>
        </w:rPr>
      </w:r>
      <w:r>
        <w:rPr>
          <w:lang w:val="ne_NP" w:bidi="ne_NP"/>
        </w:rPr>
        <w:t>तपाईलाई के मन परेन वा के बुझ्नुभएन?</w:t>
      </w:r>
    </w:p>
    <w:p>
      <w:pPr>
        <w:pStyle w:val="ListBullet"/>
        <w:spacing w:line="240" w:lineRule="auto"/>
        <w:ind w:left="720"/>
      </w:pPr>
      <w:r>
        <w:rPr>
          <w:lang w:val="ne_NP" w:bidi="ne_NP"/>
        </w:rPr>
      </w:r>
      <w:r>
        <w:rPr>
          <w:lang w:val="ne_NP" w:bidi="ne_NP"/>
        </w:rPr>
        <w:t>यो कथाले हामीलाई परमेश्वरको बारेमा के भन्छ?</w:t>
      </w:r>
    </w:p>
    <w:p>
      <w:pPr>
        <w:pStyle w:val="ListBullet"/>
        <w:spacing w:line="240" w:lineRule="auto"/>
        <w:ind w:left="720"/>
      </w:pPr>
      <w:r>
        <w:rPr>
          <w:lang w:val="ne_NP" w:bidi="ne_NP"/>
        </w:rPr>
      </w:r>
      <w:r>
        <w:rPr>
          <w:lang w:val="ne_NP" w:bidi="ne_NP"/>
        </w:rPr>
        <w:t>यो खण्डले मानिसबारे हामीलाई के भन्दछ?</w:t>
      </w:r>
    </w:p>
    <w:p>
      <w:pPr>
        <w:pStyle w:val="ListBullet"/>
        <w:spacing w:line="240" w:lineRule="auto"/>
        <w:ind w:left="720"/>
      </w:pPr>
      <w:r>
        <w:rPr>
          <w:lang w:val="ne_NP" w:bidi="ne_NP"/>
        </w:rPr>
      </w:r>
      <w:r>
        <w:rPr>
          <w:lang w:val="ne_NP" w:bidi="ne_NP"/>
        </w:rPr>
        <w:t>यो खण्डले कसरी हाम्रो दैनिक जीवनलाई प्रभाव पार्छ?</w:t>
      </w:r>
    </w:p>
    <w:p>
      <w:pPr>
        <w:pStyle w:val="ListBullet"/>
        <w:spacing w:line="240" w:lineRule="auto"/>
        <w:ind w:left="720"/>
      </w:pPr>
      <w:r>
        <w:rPr>
          <w:lang w:val="ne_NP" w:bidi="ne_NP"/>
        </w:rPr>
      </w:r>
      <w:r>
        <w:rPr>
          <w:lang w:val="ne_NP" w:bidi="ne_NP"/>
        </w:rPr>
        <w:t>यो कथा सुन्नु पर्ने तपाईंले चिन्नुभएको व्यक्ति को हुनुहुन्छ?</w:t>
      </w:r>
      <w:r>
        <w:rPr>
          <w:lang w:val="ne_NP" w:bidi="ne_NP"/>
        </w:rPr>
      </w:r>
    </w:p>
    <w:p>
      <w:pPr>
        <w:pStyle w:val="Heading3"/>
      </w:pPr>
      <w:r>
        <w:rPr>
          <w:lang w:val="ne_NP" w:bidi="ne_NP"/>
        </w:rPr>
        <w:t>Step 2</w:t>
      </w:r>
    </w:p>
    <w:p>
      <w:pPr/>
      <w:r>
        <w:rPr>
          <w:lang w:val="ne_NP" w:bidi="ne_NP"/>
        </w:rPr>
      </w:r>
      <w:r>
        <w:rPr>
          <w:lang w:val="ne_NP" w:bidi="ne_NP"/>
        </w:rPr>
        <w:t>मञ्चको तयारी</w:t>
      </w:r>
    </w:p>
    <w:p>
      <w:pPr/>
      <w:r>
        <w:rPr>
          <w:lang w:val="ne_NP" w:bidi="ne_NP"/>
        </w:rPr>
      </w:r>
      <w:r>
        <w:rPr>
          <w:lang w:val="ne_NP" w:bidi="ne_NP"/>
        </w:rPr>
        <w:t>उत्पत्ति ४७:२७–३१</w:t>
      </w:r>
    </w:p>
    <w:p>
      <w:pPr/>
      <w:r>
        <w:rPr>
          <w:lang w:val="ne_NP" w:bidi="ne_NP"/>
        </w:rPr>
      </w:r>
      <w:r>
        <w:rPr>
          <w:lang w:val="ne_NP" w:bidi="ne_NP"/>
        </w:rPr>
        <w:t>पाठलाई बुझ्न-सजिलो संस्करणमा एकपटक सुन्नुहोस्।</w:t>
      </w:r>
    </w:p>
    <w:p>
      <w:pPr/>
      <w:r>
        <w:rPr>
          <w:lang w:val="ne_NP" w:bidi="ne_NP"/>
        </w:rPr>
      </w:r>
      <w:r>
        <w:rPr>
          <w:lang w:val="ne_NP" w:bidi="ne_NP"/>
        </w:rPr>
        <w:t>अनिकालको समयमा योसेफ सबै मिश्रको हेरचाह गरिरहेका बेला, याकूब र याकूबको परिवारका बाँकी सदस्यहरू गोशेन देशमा बसोबास गरे। यो मिश्रमा याकूबको जीवनको एउटा छोटो कथात्मक विवरण हो।</w:t>
      </w:r>
    </w:p>
    <w:p>
      <w:pPr/>
      <w:r>
        <w:rPr>
          <w:lang w:val="ne_NP" w:bidi="ne_NP"/>
        </w:rPr>
      </w:r>
      <w:r>
        <w:rPr>
          <w:lang w:val="ne_NP" w:bidi="ne_NP"/>
        </w:rPr>
        <w:t>यो खण्ड यसै समयमा भन्ने शब्दबाट सुरु हुन्छ जुन एक समय बुझाउने शब्द हो। यसले यस खण्डमा भएका घटनाहरू अघिल्लो खण्डका घटनाहरूसँगै एकै समयमा भइरहेका छन् भन्ने कुरा संकेत गर्छ। यो खण्डले हामीलाई याकूब र याकूबका छोराहरू गोशेन देशमा बसोबास गर्दा उनीहरूलाई के भयो भनेर बताउँछ।</w:t>
      </w:r>
    </w:p>
    <w:p>
      <w:pPr/>
      <w:r>
        <w:rPr>
          <w:lang w:val="ne_NP" w:bidi="ne_NP"/>
        </w:rPr>
      </w:r>
      <w:r>
        <w:rPr>
          <w:lang w:val="ne_NP" w:bidi="ne_NP"/>
        </w:rPr>
        <w:t>यो खण्ड इस्राएल नामबाट सुरु हुन्छ। यस उदाहरणमा, इस्राएल नामले याकूबका सबै छोराहरू र तिनीहरूका सन्तानहरूलाई बुझाउँछ। इस्राएल याकूबको अर्को नाम हो, परमेश्वरले याकूबलाई कनान फर्किँदा दिनुभएको नाम हो। इस्राएल पनि याकूबका सबै सन्तानहरूको नाम बन्यो।</w:t>
      </w:r>
    </w:p>
    <w:p>
      <w:pPr/>
      <w:r>
        <w:rPr>
          <w:lang w:val="ne_NP" w:bidi="ne_NP"/>
        </w:rPr>
      </w:r>
      <w:r>
        <w:rPr>
          <w:lang w:val="ne_NP" w:bidi="ne_NP"/>
        </w:rPr>
        <w:t>याकूबको परिवार गोशेनमा बसोबास गर्यो। याकूबका छोराहरूले सम्पत्ति प्राप्त गरे वा जमिनको मालिक भए। याकूबका सन्तानहरू फलदायी थिए। यो एउटा यस्तो शब्द-चित्र हो जसको अर्थ उनीहरूका धेरै सन्तानहरू र ती सन्तानहरूका पनि धेरै सन्तानहरू थिए भन्ने हुन्छ। कनानबाट ६६ जना मानिसहरू योसेफ र उनका छोराहरूसँग सामेल हुन आएका थिए, जसले गर्दा याकूबको परिवारमा जम्मा ७० जना पुगे। जब तिनीहरू गोशेनमा बसोबास गरे, तिनीहरूको संख्या तीव्र रूपमा बढ्यो, जसको अर्थ तिनीहरूका धेरै सन्तानहरू थिए।</w:t>
      </w:r>
    </w:p>
    <w:p>
      <w:pPr/>
      <w:r>
        <w:rPr>
          <w:lang w:val="ne_NP" w:bidi="ne_NP"/>
        </w:rPr>
      </w:r>
      <w:r>
        <w:rPr>
          <w:lang w:val="ne_NP" w:bidi="ne_NP"/>
        </w:rPr>
        <w:t>याकूब १७ वर्षसम्म गोशेनमा बसोबास गरे। कथा सुरु हुँदा योसेफ १७ वर्षका थिए। योसेफलाई दासको रूपमा बेचिनु अघि याकूबले योसेफसँग १७ वर्ष बिताए। याकूबको जीवनको अन्त्यमा अब उनले यूसुफसँग अरू १७ वर्ष बिताउँछन्। याकूब मिश्रमा आइपुग्दा याकूब १३० वर्षका थिए। अब याकूब १४७ वर्षका छन्।</w:t>
      </w:r>
    </w:p>
    <w:p>
      <w:pPr/>
      <w:r>
        <w:rPr>
          <w:lang w:val="ne_NP" w:bidi="ne_NP"/>
        </w:rPr>
      </w:r>
      <w:r>
        <w:rPr>
          <w:lang w:val="ne_NP" w:bidi="ne_NP"/>
        </w:rPr>
        <w:t>याकूब अब आफ्नो जीवनको अन्त्यमा पुग्नुभएको छ। याकूबको मृत्युको समय नजिकै आयो। यसको अर्थ याकूब चाँडै मर्नुहुनेछ। याकूब १४७ वर्षका छन्। याकूब १४८ वर्षसम्म बाँच्नेछैनन्। याकूबलाई थाहा थियो कि याकूब चाँडै मर्न लागेका थिए।</w:t>
      </w:r>
    </w:p>
    <w:p>
      <w:pPr/>
      <w:r>
        <w:rPr>
          <w:lang w:val="ne_NP" w:bidi="ne_NP"/>
        </w:rPr>
      </w:r>
      <w:r>
        <w:rPr>
          <w:b/>
          <w:lang w:val="ne_NP" w:bidi="ne_NP"/>
        </w:rPr>
        <w:t>रोक्नुहोस् र छलफल गर्नुहोस्:</w:t>
      </w:r>
      <w:r>
        <w:rPr>
          <w:lang w:val="ne_NP" w:bidi="ne_NP"/>
        </w:rPr>
        <w:t xml:space="preserve"> याकूब आफ्नो मृत्युसँग डराएका छन् भन्ने कुनै संकेत छैन। धेरै वृद्ध व्यक्तिको बारेमा एउटा कथा सुनाउनुहोस् जो मृत्युको नजिक छ। यो व्यक्तिले मर्ने बारेमा कस्तो महसुस गर्छ? यो व्यक्तिले आफ्नो मृत्युको बारेमा कसरी कुरा गर्छ भन्ने कुरामा ध्यान दिनुहोस्।</w:t>
      </w:r>
    </w:p>
    <w:p>
      <w:pPr/>
      <w:r>
        <w:rPr>
          <w:lang w:val="ne_NP" w:bidi="ne_NP"/>
        </w:rPr>
      </w:r>
      <w:r>
        <w:rPr>
          <w:lang w:val="ne_NP" w:bidi="ne_NP"/>
        </w:rPr>
        <w:t>याकूबले योसेफलाई आफूलाई भेट्न आउन बोलाए। त्यसपछि याकूबले योसेफलाई याकूबको मृत्यु भएपछि याकूबकै शरीरको जिम्मेवारी लिन आग्रह गर्छन्। याकूबले योसेफसँग कुरा गरेको तरिकाबाट योसेफ मिश्रमा एक महत्त्वपूर्ण व्यक्ति बनेका छन् भन्ने कुरा याकूबलाई थाहा भएको देखिन्छ। याकूब आफ्नो छोरासँग कुरा गरिरहेका छन् तर साथै याकूब मिश्रमा धेरै महत्त्वपूर्ण पद भएको व्यक्तिसँग पनि कुरा गरिरहेका छन्। याकूबले प्रयोग गर्ने आदरणीय भाषाद्वारा उनले यो कुरा देखाउँछन्। याकूबले योसेफलाई आफ्नो शव कनान फिर्ता लगेर आफ्ना पुर्खाहरू अर्थात् इसहाक र अब्राहामसँगै गाड्ने प्रतिज्ञा गर्न लगाउँछन्। अब्राहाम र इसहाकलाई कनानको हेब्रोन नजिकैको एउटा गुफामा गाडिएको थियो। याकूब आफूलाई त्यही गुफामा राखिन वा गाडिन चाहन्छन्। याकूबले योसेफलाई यो प्रतिज्ञालाई एक गम्भीर भाकल वा शपथको रूपमा गर्न आग्रह गर्छन्।</w:t>
      </w:r>
    </w:p>
    <w:p>
      <w:pPr/>
      <w:r>
        <w:rPr>
          <w:lang w:val="ne_NP" w:bidi="ne_NP"/>
        </w:rPr>
      </w:r>
      <w:r>
        <w:rPr>
          <w:lang w:val="ne_NP" w:bidi="ne_NP"/>
        </w:rPr>
        <w:t>मिश्र र कनान भएको नक्सा देखाउनुहोस्। गोशेनको भूमि र हेब्रोनलाई चिन्ह लगाउनुपर्छ।</w:t>
      </w:r>
    </w:p>
    <w:p>
      <w:pPr/>
      <w:r>
        <w:rPr>
          <w:lang w:val="ne_NP" w:bidi="ne_NP"/>
        </w:rPr>
      </w:r>
      <w:r>
        <w:rPr>
          <w:lang w:val="ne_NP" w:bidi="ne_NP"/>
        </w:rPr>
        <w:t>यो शपथ एउटा गम्भीर प्रतीकात्मक संकेत थियो। याकूबले योसेफलाई आफ्नो हात याकूबको जाँघमुनि राख्न आग्रह गरे। यो याकूबको जननांग क्षेत्रलाई बुझाउने एउटा विनम्र तरिका थियो। यो इशाराले याकूबको परिवारका भावी पुस्ताहरूको प्रतिनिधित्व गर्थ्यो। यस प्रकारको शपथले योसेफमाथि एउटा बोझ राख्यो। जब योसेफले यो शपथ लिन्छन्, तब योसेफले आफूलाई परमेश्वरप्रति प्रत्यक्ष जवाफदेही बनाउँछन्। यदि योसेफले आफ्नो प्रतिज्ञा पूरा गर्दैनन् भने, योसेफ आफैँ परमेश्वरको क्रोधको पात्र बन्छन्। यदि योसेफले शपथ भङ्ग गर्छन् भने, परमेश्वरले योसेफलाई सजाय दिनुहुनेछ। योसेफले परमेश्वरलाई यो प्रतिज्ञा गरिरहेका छन्।</w:t>
      </w:r>
    </w:p>
    <w:p>
      <w:pPr/>
      <w:r>
        <w:rPr>
          <w:lang w:val="ne_NP" w:bidi="ne_NP"/>
        </w:rPr>
      </w:r>
      <w:r>
        <w:rPr>
          <w:b/>
          <w:lang w:val="ne_NP" w:bidi="ne_NP"/>
        </w:rPr>
        <w:t>रोक्नुहोस् र छलफल गर्नुहोस्:</w:t>
      </w:r>
      <w:r>
        <w:rPr>
          <w:lang w:val="ne_NP" w:bidi="ne_NP"/>
        </w:rPr>
        <w:t xml:space="preserve"> यस्तो अवस्थाको वर्णन गर्नुहोस् जसमा कसैले गम्भीर शपथ लिन्छ जुन परमेश्वरसँगको एउटा प्रतिज्ञा पनि हो। यो गम्भीर र पवित्र हो भन्ने कुरा संकेत गर्न त्यो व्यक्तिले के गर्छ? यो कुनै व्यक्तिले आफूले गरेको भाकल पूरा गर्ने एउटा पूर्ण प्रतिज्ञा हो।</w:t>
      </w:r>
    </w:p>
    <w:p>
      <w:pPr/>
      <w:r>
        <w:rPr>
          <w:lang w:val="ne_NP" w:bidi="ne_NP"/>
        </w:rPr>
      </w:r>
      <w:r>
        <w:rPr>
          <w:lang w:val="ne_NP" w:bidi="ne_NP"/>
        </w:rPr>
        <w:t>याकूबले योसेफलाई गर्न भने बमोजिम नै योसेफले प्रतिज्ञा गरे। याकूबले योसेफलाई शपथ खान जोड दिए। याकूबले मागेअनुसार योसेफले शपथ खाए।</w:t>
      </w:r>
    </w:p>
    <w:p>
      <w:pPr/>
      <w:r>
        <w:rPr>
          <w:lang w:val="ne_NP" w:bidi="ne_NP"/>
        </w:rPr>
      </w:r>
      <w:r>
        <w:rPr>
          <w:lang w:val="ne_NP" w:bidi="ne_NP"/>
        </w:rPr>
        <w:t>योसेफले शपथ लिएपछि, याकूब धन्यवाद दिन आफ्नो ओछ्यानको सिरानीतिर झुके। केही अनुवादहरू भन्छन् कि याकूबले आराधनामा शिर झुकाए वा परमेश्वरको उपासना गरे। केही अनुवादकहरूलाई लाग्छ कि याकूबले पनि योसेफलाई धन्यवाद दिइरहेका थिए। कुनै स्पष्ट विवरण नदिई याकूब नम्रतापूर्वक झुके भन्नु राम्रो हो। यस खण्डको अन्तमा यहाँ याकूबको नामको रूपमा इस्राएल नाम प्रयोग गरिन्छ। केही अनुवादहरूमा इस्राएल नाम प्रयोग गरिन्छ भने अरूले याकूबकै नाम राख्छन्।</w:t>
      </w:r>
      <w:r>
        <w:rPr>
          <w:lang w:val="ne_NP" w:bidi="ne_NP"/>
        </w:rPr>
      </w:r>
    </w:p>
    <w:p>
      <w:pPr>
        <w:pStyle w:val="Heading3"/>
      </w:pPr>
      <w:r>
        <w:rPr>
          <w:lang w:val="ne_NP" w:bidi="ne_NP"/>
        </w:rPr>
        <w:t>Step 3</w:t>
      </w:r>
    </w:p>
    <w:p>
      <w:pPr/>
      <w:r>
        <w:rPr>
          <w:lang w:val="ne_NP" w:bidi="ne_NP"/>
        </w:rPr>
      </w:r>
      <w:r>
        <w:rPr>
          <w:lang w:val="ne_NP" w:bidi="ne_NP"/>
        </w:rPr>
        <w:t>संस्करणलाई सजिलोसँग बुझ्न पाठलाई फेरी एकपटक सुन्नुहोस्।</w:t>
      </w:r>
    </w:p>
    <w:p>
      <w:pPr/>
      <w:r>
        <w:rPr>
          <w:lang w:val="ne_NP" w:bidi="ne_NP"/>
        </w:rPr>
      </w:r>
      <w:r>
        <w:rPr>
          <w:lang w:val="ne_NP" w:bidi="ne_NP"/>
        </w:rPr>
        <w:t>यस सत्रमा, यस कथालाई दृश्यात्मक बनाउन तपाईंले समूहलाई मद्दत गर्नुहुनेछ। तपाईंले समूहलाई दृश्यहरू, सेटिङ र कथाका पात्रहरू परिभाषित गर्न मद्दत गर्नुहुनेछ।</w:t>
      </w:r>
    </w:p>
    <w:p>
      <w:pPr/>
      <w:r>
        <w:rPr>
          <w:lang w:val="ne_NP" w:bidi="ne_NP"/>
        </w:rPr>
      </w:r>
      <w:r>
        <w:rPr>
          <w:lang w:val="ne_NP" w:bidi="ne_NP"/>
        </w:rPr>
        <w:t>यस कथामा २ दृश्यहरू छन्।</w:t>
      </w:r>
    </w:p>
    <w:p>
      <w:pPr/>
      <w:r>
        <w:rPr>
          <w:lang w:val="ne_NP" w:bidi="ne_NP"/>
        </w:rPr>
      </w:r>
      <w:r>
        <w:rPr>
          <w:b/>
          <w:lang w:val="ne_NP" w:bidi="ne_NP"/>
        </w:rPr>
        <w:t>पहिलो दृश्य:</w:t>
      </w:r>
      <w:r>
        <w:rPr>
          <w:lang w:val="ne_NP" w:bidi="ne_NP"/>
        </w:rPr>
        <w:t xml:space="preserve"> याकूबको परिवार १७ वर्षसम्म गोशेन देशमा बसोबास गर्छ र फलिफाप हुन्छ।</w:t>
      </w:r>
    </w:p>
    <w:p>
      <w:pPr/>
      <w:r>
        <w:rPr>
          <w:lang w:val="ne_NP" w:bidi="ne_NP"/>
        </w:rPr>
      </w:r>
      <w:r>
        <w:rPr>
          <w:b/>
          <w:lang w:val="ne_NP" w:bidi="ne_NP"/>
        </w:rPr>
        <w:t>दोस्रो दृश्य:</w:t>
      </w:r>
      <w:r>
        <w:rPr>
          <w:lang w:val="ne_NP" w:bidi="ne_NP"/>
        </w:rPr>
        <w:t xml:space="preserve"> आफू चाँडै मर्ने कुरा याकूबलाई थाहा छ। याकूबले योसेफलाई याकूबकै शरीर कनानमा फिर्ता लगेर आफ्ना पुर्खाहरूसँग गाड्नका लागि गम्भीर शपथ खान आग्रह गर्छन्।</w:t>
      </w:r>
    </w:p>
    <w:p>
      <w:pPr/>
      <w:r>
        <w:rPr>
          <w:lang w:val="ne_NP" w:bidi="ne_NP"/>
        </w:rPr>
      </w:r>
      <w:r>
        <w:rPr>
          <w:lang w:val="ne_NP" w:bidi="ne_NP"/>
        </w:rPr>
        <w:t>यस कथामा यि पात्रहरु समावेश छन्:</w:t>
      </w:r>
    </w:p>
    <w:p>
      <w:pPr>
        <w:pStyle w:val="ListBullet"/>
        <w:spacing w:line="240" w:lineRule="auto"/>
        <w:ind w:left="720"/>
      </w:pPr>
      <w:r>
        <w:rPr>
          <w:lang w:val="ne_NP" w:bidi="ne_NP"/>
        </w:rPr>
      </w:r>
      <w:r>
        <w:rPr>
          <w:lang w:val="ne_NP" w:bidi="ne_NP"/>
        </w:rPr>
        <w:t>याकूब</w:t>
      </w:r>
    </w:p>
    <w:p>
      <w:pPr>
        <w:pStyle w:val="ListBullet"/>
        <w:spacing w:line="240" w:lineRule="auto"/>
        <w:ind w:left="720"/>
      </w:pPr>
      <w:r>
        <w:rPr>
          <w:lang w:val="ne_NP" w:bidi="ne_NP"/>
        </w:rPr>
      </w:r>
      <w:r>
        <w:rPr>
          <w:lang w:val="ne_NP" w:bidi="ne_NP"/>
        </w:rPr>
        <w:t>योसेफ</w:t>
      </w:r>
    </w:p>
    <w:p>
      <w:pPr>
        <w:pStyle w:val="ListBullet"/>
        <w:spacing w:line="240" w:lineRule="auto"/>
        <w:ind w:left="720"/>
      </w:pPr>
      <w:r>
        <w:rPr>
          <w:lang w:val="ne_NP" w:bidi="ne_NP"/>
        </w:rPr>
      </w:r>
      <w:r>
        <w:rPr>
          <w:lang w:val="ne_NP" w:bidi="ne_NP"/>
        </w:rPr>
        <w:t>याकूबको परिवार</w:t>
      </w:r>
    </w:p>
    <w:p>
      <w:pPr/>
      <w:r>
        <w:rPr>
          <w:lang w:val="ne_NP" w:bidi="ne_NP"/>
        </w:rPr>
      </w:r>
      <w:r>
        <w:rPr>
          <w:lang w:val="ne_NP" w:bidi="ne_NP"/>
        </w:rPr>
        <w:t>यस सत्रमा, समूहलाई स्टोरीबोर्ड बनाउन, चित्र कोर्न वा कुनै प्रकारका हेरफेर गर्न मिल्ने वस्तुहरू (जस्तै ढुङ्गा, लठ्ठी, बच्चाहरूको खेलौनाहरू) प्रयोग गरेर कथा र त्यसमा भएका क्रियाकलापलाई दृश्यात्मक बनाउनुहोस्।</w:t>
      </w:r>
    </w:p>
    <w:p>
      <w:pPr/>
      <w:r>
        <w:rPr>
          <w:lang w:val="ne_NP" w:bidi="ne_NP"/>
        </w:rPr>
      </w:r>
      <w:r>
        <w:rPr>
          <w:lang w:val="ne_NP" w:bidi="ne_NP"/>
        </w:rPr>
        <w:t>पहिलो दृश्य एउटा यस्तो समयको शब्दबाट सुरु हुन्छ जसले यो संकेत गर्छ कि अर्को ठाउँमा केही भइरहेको बेला याकूबको परिवारमा पनि केही भइरहेको थियो।</w:t>
      </w:r>
    </w:p>
    <w:p>
      <w:pPr/>
      <w:r>
        <w:rPr>
          <w:lang w:val="ne_NP" w:bidi="ne_NP"/>
        </w:rPr>
      </w:r>
      <w:r>
        <w:rPr>
          <w:lang w:val="ne_NP" w:bidi="ne_NP"/>
        </w:rPr>
        <w:t>रोक्नुहोस् र छलफल गर्नुहोस्: दुई घटनाहरू भइरहेका एउटा कथा सुनाउनुहोस्। एउटा घटनाको वर्णन गर्नुहोस्। त्यसपछि अर्को घटना सुनाउनुहोस्। दुवै घटनाहरू एकै समयमा भएका थिए भन्ने संकेत गर्ने शब्दहरू हेर्नुहोस्।</w:t>
      </w:r>
    </w:p>
    <w:p>
      <w:pPr/>
      <w:r>
        <w:rPr>
          <w:lang w:val="ne_NP" w:bidi="ne_NP"/>
        </w:rPr>
      </w:r>
      <w:r>
        <w:rPr>
          <w:lang w:val="ne_NP" w:bidi="ne_NP"/>
        </w:rPr>
        <w:t>गोशेनमा याकूबको परिवारलाई के हुन्छ भन्ने सामान्य वर्णनसँग दृश्य जारी रहन्छ। अनिकाल समाप्त भयो। परिवारले जमिन किनेर समृद्ध भयो। परिवारमा धेरै सन्तानहरू थिए, त्यसैले तिनीहरूको संख्या छिट्टै बढ्यो। याकूब मिश्रमा आइपुग्दा याकूब १३० वर्षका थिए। सत्र वर्ष बितिसकेका छन्। याकूब अब १४७ वर्षका छन्।</w:t>
      </w:r>
    </w:p>
    <w:p>
      <w:pPr/>
      <w:r>
        <w:rPr>
          <w:lang w:val="ne_NP" w:bidi="ne_NP"/>
        </w:rPr>
      </w:r>
      <w:r>
        <w:rPr>
          <w:lang w:val="ne_NP" w:bidi="ne_NP"/>
        </w:rPr>
        <w:t>दोस्रो दृश्यमा, मृत्यु चाँडै आउँदै छ भन्ने कुरा याकूबलाई थाहा छ। याकूब अब्राहाम र इसहाकसँग हेब्रोन नजिकैको एउटा गुफामा गाडिन चाहन्छन्। याकूबले योसेफलाई आउन बोलाउँछन्। याकूबले योसेफलाई योसेफले नै याकूबको शव कनानमा फिर्ता लैजाने र अब्राहाम र इसहाकलाई गाडिएको त्यही गुफामा याकूबको शव गाड्ने प्रतिज्ञा गर्न आग्रह गर्छन्। योसेफले यो गर्ने प्रतिज्ञा गर्छन्।</w:t>
      </w:r>
    </w:p>
    <w:p>
      <w:pPr/>
      <w:r>
        <w:rPr>
          <w:lang w:val="ne_NP" w:bidi="ne_NP"/>
        </w:rPr>
      </w:r>
      <w:r>
        <w:rPr>
          <w:lang w:val="ne_NP" w:bidi="ne_NP"/>
        </w:rPr>
        <w:t>याकूबले योसेफलाई यो एउटा गम्भीर भाकल वा शपथ हो भन्ने कुरा संकेत गर्ने एउटा विशेष संस्कार गर्न आग्रह गर्छन्। यस संस्कारद्वारा योसेफले परमेश्वरको अगाडि यो प्रतिज्ञा गरिरहेका छन् र यदि योसेफले आफ्नो प्रतिज्ञा पूरा गर्न सकेनन् भने उनले सजायको अपेक्षा गर्नेछन्। योसेफले याकूबको जाँघमुनि आफ्नो हात राख्नु पर्ने यो संस्कार हो। केही अनुवादहरूले जाँघको मुनि हात राख्ने कार्यको वर्णन गर्नुको सट्टा गम्भीर प्रतिज्ञा शब्दहरू प्रयोग गर्न रोज्छन्।</w:t>
      </w:r>
    </w:p>
    <w:p>
      <w:pPr/>
      <w:r>
        <w:rPr>
          <w:lang w:val="ne_NP" w:bidi="ne_NP"/>
        </w:rPr>
      </w:r>
      <w:r>
        <w:rPr>
          <w:lang w:val="ne_NP" w:bidi="ne_NP"/>
        </w:rPr>
        <w:t>योसेफले यो प्रतिज्ञा गरेपछि, याकूब आफ्नो ओछ्यानको सिरानतिर झुक्छन्। ओछ्यानका लागि प्रयोग हुने शब्द र याकूबले प्रयोग गरेको लाठी वा हिँड्ने लौरोका लागि प्रयोग हुने शब्द धेरै मिल्दाजुल्दा शब्दहरू हुन्। केही अनुवादकहरू सोच्छन् कि याकूब आफ्नो लौरोमाथि झुके। जे भए पनि, याकूबले सकेजति आफ्नो टाउको झुकाए। याकूब धेरै वृद्ध र धेरै कमजोर थिए।</w:t>
      </w:r>
      <w:r>
        <w:rPr>
          <w:lang w:val="ne_NP" w:bidi="ne_NP"/>
        </w:rPr>
      </w:r>
    </w:p>
    <w:p>
      <w:pPr>
        <w:pStyle w:val="Heading3"/>
      </w:pPr>
      <w:r>
        <w:rPr>
          <w:lang w:val="ne_NP" w:bidi="ne_NP"/>
        </w:rPr>
        <w:t>Step 4</w:t>
      </w:r>
    </w:p>
    <w:p>
      <w:pPr/>
      <w:r>
        <w:rPr>
          <w:lang w:val="ne_NP" w:bidi="ne_NP"/>
        </w:rPr>
      </w:r>
      <w:r>
        <w:rPr>
          <w:lang w:val="ne_NP" w:bidi="ne_NP"/>
        </w:rPr>
        <w:t>संस्करणलाई सजिलोसँग बुझ्न पाठलाई फेरी एकपटक सुन्नुहोस्।</w:t>
      </w:r>
    </w:p>
    <w:p>
      <w:pPr/>
      <w:r>
        <w:rPr>
          <w:lang w:val="ne_NP" w:bidi="ne_NP"/>
        </w:rPr>
      </w:r>
      <w:r>
        <w:rPr>
          <w:lang w:val="ne_NP" w:bidi="ne_NP"/>
        </w:rPr>
        <w:t>यस सत्रमा, टोलीले कथालाई नाटकीय बनाउनेछ।</w:t>
      </w:r>
    </w:p>
    <w:p>
      <w:pPr/>
      <w:r>
        <w:rPr>
          <w:lang w:val="ne_NP" w:bidi="ne_NP"/>
        </w:rPr>
      </w:r>
      <w:r>
        <w:rPr>
          <w:lang w:val="ne_NP" w:bidi="ne_NP"/>
        </w:rPr>
        <w:t>यस कथामा २ दृश्यहरू छन्।</w:t>
      </w:r>
    </w:p>
    <w:p>
      <w:pPr/>
      <w:r>
        <w:rPr>
          <w:lang w:val="ne_NP" w:bidi="ne_NP"/>
        </w:rPr>
      </w:r>
      <w:r>
        <w:rPr>
          <w:lang w:val="ne_NP" w:bidi="ne_NP"/>
        </w:rPr>
        <w:t>यस कथामा यि पात्रहरु समावेश छन्:</w:t>
      </w:r>
    </w:p>
    <w:p>
      <w:pPr>
        <w:pStyle w:val="ListBullet"/>
        <w:spacing w:line="240" w:lineRule="auto"/>
        <w:ind w:left="720"/>
      </w:pPr>
      <w:r>
        <w:rPr>
          <w:lang w:val="ne_NP" w:bidi="ne_NP"/>
        </w:rPr>
      </w:r>
      <w:r>
        <w:rPr>
          <w:lang w:val="ne_NP" w:bidi="ne_NP"/>
        </w:rPr>
        <w:t>याकूब</w:t>
      </w:r>
    </w:p>
    <w:p>
      <w:pPr>
        <w:pStyle w:val="ListBullet"/>
        <w:spacing w:line="240" w:lineRule="auto"/>
        <w:ind w:left="720"/>
      </w:pPr>
      <w:r>
        <w:rPr>
          <w:lang w:val="ne_NP" w:bidi="ne_NP"/>
        </w:rPr>
      </w:r>
      <w:r>
        <w:rPr>
          <w:lang w:val="ne_NP" w:bidi="ne_NP"/>
        </w:rPr>
        <w:t>योसेफ</w:t>
      </w:r>
    </w:p>
    <w:p>
      <w:pPr>
        <w:pStyle w:val="ListBullet"/>
        <w:spacing w:line="240" w:lineRule="auto"/>
        <w:ind w:left="720"/>
      </w:pPr>
      <w:r>
        <w:rPr>
          <w:lang w:val="ne_NP" w:bidi="ne_NP"/>
        </w:rPr>
      </w:r>
      <w:r>
        <w:rPr>
          <w:lang w:val="ne_NP" w:bidi="ne_NP"/>
        </w:rPr>
        <w:t>याकूबको परिवार</w:t>
      </w:r>
    </w:p>
    <w:p>
      <w:pPr/>
      <w:r>
        <w:rPr>
          <w:lang w:val="ne_NP" w:bidi="ne_NP"/>
        </w:rPr>
      </w:r>
      <w:r>
        <w:rPr>
          <w:lang w:val="ne_NP" w:bidi="ne_NP"/>
        </w:rPr>
        <w:t>टोलीले कथालाई दुई पटक अभिनय गर्न लगाउनुहोस्। तिनीहरूले अनुवाद गरिरहेका भाषामा अभिनय गर्नुपर्छ। पहिला, टोलीले नरोकिकन कथालाई अभिनय गर्नु। दोस्रो पटक टोलीले कथालाई अभिनय गर्दा, तिनीहरूलाई कथाको विभिन्न ठाउँहरूमा रोक्नुहोस्।</w:t>
      </w:r>
    </w:p>
    <w:p>
      <w:pPr/>
      <w:r>
        <w:rPr>
          <w:lang w:val="ne_NP" w:bidi="ne_NP"/>
        </w:rPr>
      </w:r>
      <w:r>
        <w:rPr>
          <w:lang w:val="ne_NP" w:bidi="ne_NP"/>
        </w:rPr>
        <w:t>टोलीले पहिलो पटक कथालाई अभिनय गर्दा, संवाद, प्रवाह, प्लटलाइन र कथाको कालक्रममा ध्यान दिनुहोस्। कथा वा खण्डको महत्त्वपूर्ण वा कठिन भागहरूलाई अभिनय गर्नुपर्ने र छुटाउन नहुने कुरामा ध्यान दिनुहोस्। टोलीलाई कथाका भागहरू सम्झन मद्दत गर्नुहोस्।</w:t>
      </w:r>
    </w:p>
    <w:p>
      <w:pPr/>
      <w:r>
        <w:rPr>
          <w:lang w:val="ne_NP" w:bidi="ne_NP"/>
        </w:rPr>
      </w:r>
      <w:r>
        <w:rPr>
          <w:lang w:val="ne_NP" w:bidi="ne_NP"/>
        </w:rPr>
        <w:t>पहिलो दृश्यमा, याकूबको परिवारले गोशेन देशमा आफूलाई स्थापित गर्छन। तिनीहरूले जमिन किन्छन्। तिनीहरूका धेरै सन्तान छन्। त्यो परिवार १७ वर्षसम्म गोशेन देशमा बसोबास गर्यो। याकूब अब १४७ वर्षका छन्।</w:t>
      </w:r>
    </w:p>
    <w:p>
      <w:pPr/>
      <w:r>
        <w:rPr>
          <w:lang w:val="ne_NP" w:bidi="ne_NP"/>
        </w:rPr>
      </w:r>
      <w:r>
        <w:rPr>
          <w:lang w:val="ne_NP" w:bidi="ne_NP"/>
        </w:rPr>
        <w:t>अभिनय रोक्नुहोस्: याकूबलाई सोध्नुहोस्, "तपाईंलाई अहिले कस्तो महसुस भइरहेको छ?" तपाईंले सुन्न सक्नुहुन्छ, "म वृद्ध व्यक्ति हुँ तर म सन्तुष्ट छु।" मेरो वरिपरि हेर्नुहोस्। ती सबै साना छोराछोरीहरू हेर्नुहोस्। मेरो परिवार बढ्दै छ। परमेश्वरले मलाई धेरै सन्तानहरूको प्रतिज्ञा गर्नुभयो। तिनीहरूलाई हेर्नुहोस्। हामी यहाँ समृद्ध छौं। योसेफले हाम्रा लागि बस्न यो ठाउँ भेट्टाएकोमा म खुसी छु। यहाँ आउन मलाई कुनै पछतावा छैन। परमेश्वर मप्रति भलो हुनुभएको छ।" याकूबका छोराहरूलाई सोध्नुहोस्, "तपाईंहरूलाई अब कस्तो महसुस भइरहेको छ?" तपाईंले सुन्न सक्नुहुन्छ, "मलाई राम्रो महसुस हुन्छ। मेरो परिवार यहाँ खुसी छ। मेरा छोराछोरी, नातिनातिना र पनातिपनातिनाहरू समेत छन्। हामी पैसा कमाउँदैछौं। सबै जना स्वस्थ छन्। म बुबा बित्नुहुँदा के हुनेछ भन्ने कुराको चिन्ता गर्छु। जोसेफले ठीक छ भन्नुभयो तर म निश्चित छैन। " नाटक फेरि सुरु गर्नुहोस्।</w:t>
      </w:r>
    </w:p>
    <w:p>
      <w:pPr/>
      <w:r>
        <w:rPr>
          <w:lang w:val="ne_NP" w:bidi="ne_NP"/>
        </w:rPr>
      </w:r>
      <w:r>
        <w:rPr>
          <w:lang w:val="ne_NP" w:bidi="ne_NP"/>
        </w:rPr>
        <w:t>दृश्य २ मा, याकूबलाई आफू चाँडै मर्नेछु भन्ने थाहा छ। याकूबले योसेफलाई आउन बोलाउँछन्। योसेफ याकूबलाई भेट्न आउँछन्। याकूबले योसेफलाई आफ्नो शरीर कनान फिर्ता लगेर अब्राहाम र इसहाक गाडिएको गुफामा गाड्ने एउटा गम्भीर शपथ लिन माग गर्छन्। योसेफले यो भाकल गर्छन्। याकूब आफ्नो ओछ्यानको सिरानमा झुक्छन्।</w:t>
      </w:r>
    </w:p>
    <w:p>
      <w:pPr/>
      <w:r>
        <w:rPr>
          <w:lang w:val="ne_NP" w:bidi="ne_NP"/>
        </w:rPr>
      </w:r>
      <w:r>
        <w:rPr>
          <w:lang w:val="ne_NP" w:bidi="ne_NP"/>
        </w:rPr>
        <w:t>अभिनय रोक्नुहोस्: याकूबलाई सोध्नुहोस्, "तपाईं किन कनानमा गाडिन चाहनुहुन्छ?" तपाईंले सुन्न सक्नुहुन्छ, "त्यो परमेश्वरले मेरा हजुरबुबा अब्राहाम र मेरा बुबा इसहाकलाई प्रतिज्ञा गर्नुभएको भूमि हो, परमेश्वरले मलाई मेरा सन्तानहरूका लागि यो प्रतिज्ञा पनि गर्नुभयो। मलाई त्यहाँ गाडिएको छ भन्ने कुरा मेरा छोराहरूले थाहा पाऊन् भन्ने चाहन्छु। यसले हामी सबैलाई एकसाथ बाँध्न मद्दत गर्नेछ। परमेश्वरले हामीलाई प्रतिज्ञा गर्नुभएको देशमा तिनीहरू फिर्ता जानुपर्छ भन्ने कुरा बिर्सून् भन्ने म चाहन्न। मिश्रको यो समय अस्थायी हो।" योसेफलाई सोध्नुहोस्, "यो गम्भीर प्रतिज्ञा गर्दा तपाईंलाई कस्तो महसुस हुन्छ?" तपाईंले सुन्न सक्नुहुन्छ, "म मेरा बुबाका लागि यो गर्न पाउँदा खुसी छु। म उनको मनमा शान्त हुन चाहन्छु। म उनका अन्तिम दिनहरू खुसी र कुनै चिन्ता बिनाका होऊन् भन्ने चाहन्छु। यदि यो प्रतिज्ञाले मेरो बुबालाई शान्तिसँग मर्न मद्दत गर्छ भने, म यो प्रतिज्ञा गर्न पाउँदा खुसी छु। म त्यसमा कुनै समस्या देख्दिन। राजाले मलाई उनको शरीर फिर्ता लैजान अनुमति दिनुहुनेछ भन्ने कुरामा म निश्चित छु। उनी किन त्यहाँ गाडिन चाहन्छन् भनेर म बुझ्छु। यो हाम्रा सबै परिवारका लागि राम्रो कुरा हुनेछ। "हामी सबै कुनै दिन कनान फर्कनुपर्छ भन्ने कुरा थाहा पाउँदा सबै बच्चाहरूलाई राम्रो हुनेछ।" नाटक फेरि सुरु गर्नुहोस्।</w:t>
      </w:r>
      <w:r>
        <w:rPr>
          <w:lang w:val="ne_NP" w:bidi="ne_NP"/>
        </w:rPr>
      </w:r>
    </w:p>
    <w:p>
      <w:pPr>
        <w:pStyle w:val="Heading3"/>
      </w:pPr>
      <w:r>
        <w:rPr>
          <w:lang w:val="ne_NP" w:bidi="ne_NP"/>
        </w:rPr>
        <w:t>Step 5</w:t>
      </w:r>
    </w:p>
    <w:p>
      <w:pPr/>
      <w:r>
        <w:rPr>
          <w:lang w:val="ne_NP" w:bidi="ne_NP"/>
        </w:rPr>
      </w:r>
      <w:r>
        <w:rPr>
          <w:lang w:val="ne_NP" w:bidi="ne_NP"/>
        </w:rPr>
        <w:t>पाठलाई बुझ्न-सजिलो संस्करणमा एकपटक सुन्नुहोस्।</w:t>
      </w:r>
    </w:p>
    <w:p>
      <w:pPr/>
      <w:r>
        <w:rPr>
          <w:lang w:val="ne_NP" w:bidi="ne_NP"/>
        </w:rPr>
      </w:r>
      <w:r>
        <w:rPr>
          <w:lang w:val="ne_NP" w:bidi="ne_NP"/>
        </w:rPr>
        <w:t xml:space="preserve">यो खण्ड मिश्रमा बसोबास गर्ने याकूबका सबै सन्तानहरूलाई बुझाउन </w:t>
      </w:r>
      <w:r>
        <w:rPr>
          <w:b/>
          <w:lang w:val="ne_NP" w:bidi="ne_NP"/>
        </w:rPr>
        <w:t>इस्राएल</w:t>
      </w:r>
      <w:r>
        <w:rPr>
          <w:lang w:val="ne_NP" w:bidi="ne_NP"/>
        </w:rPr>
        <w:t xml:space="preserve"> नाम प्रयोग गरेर सुरु हुन्छ। </w:t>
      </w:r>
      <w:r>
        <w:rPr>
          <w:lang w:val="ne_NP" w:bidi="ne_NP"/>
        </w:rPr>
        <w:t>इजरायलको</w:t>
      </w:r>
      <w:r>
        <w:rPr>
          <w:lang w:val="ne_NP" w:bidi="ne_NP"/>
        </w:rPr>
        <w:t xml:space="preserve"> बारेमा मुख्य शब्दावलीमा छलफल गरिएको छ।</w:t>
      </w:r>
    </w:p>
    <w:p>
      <w:pPr/>
      <w:r>
        <w:rPr>
          <w:lang w:val="ne_NP" w:bidi="ne_NP"/>
        </w:rPr>
      </w:r>
      <w:r>
        <w:rPr>
          <w:lang w:val="ne_NP" w:bidi="ne_NP"/>
        </w:rPr>
        <w:t>याकूबको परिवार फलदायी थियो र संख्यामा वृद्धि हुँदै गयो। यो धर्मशास्त्रमा एउटा सामान्य वाक्यांश हो जसको अर्थ धेरै सन्तान हुनु र तिनीहरूका पनि धेरै सन्तान हुनु हो। परमेश्वरले आदम र हव्वालाई फलदायी हुन र सन्तान बढाउन भन्नुभयो।</w:t>
      </w:r>
    </w:p>
    <w:p>
      <w:pPr/>
      <w:r>
        <w:rPr>
          <w:lang w:val="ne_NP" w:bidi="ne_NP"/>
        </w:rPr>
      </w:r>
      <w:r>
        <w:rPr>
          <w:lang w:val="ne_NP" w:bidi="ne_NP"/>
        </w:rPr>
        <w:t xml:space="preserve">याकूबले योसेफलाई एउटा गम्भीर प्रतिज्ञा वा </w:t>
      </w:r>
      <w:r>
        <w:rPr>
          <w:b/>
          <w:lang w:val="ne_NP" w:bidi="ne_NP"/>
        </w:rPr>
        <w:t>कसम</w:t>
      </w:r>
      <w:r>
        <w:rPr>
          <w:lang w:val="ne_NP" w:bidi="ne_NP"/>
        </w:rPr>
        <w:t xml:space="preserve"> खान लगाए कि योसेफले याकूबको शरीरलाई कनानमा फिर्ता लैजानेछन् र उनलाई उनका पुर्खाहरू अब्राहाम र इसहाकसँगै गाड्नेछन्। कसैलाई आफ्ना पुर्खाहरूसँग गाड्नुको अर्थ एउटै क्षेत्रमा हुनु वा एउटै चिहानमा हुनु भन्ने बुझिन्छ। अब्राहामले दफनका लागि एउटा गुफा किनेका थिए। इसहाकलाई त्यो गुफामा गाडिएको थियो। याकूब आफूलाई त्यही गुफामा गाडिन चाहन्थे।</w:t>
      </w:r>
    </w:p>
    <w:p>
      <w:pPr/>
      <w:r>
        <w:rPr>
          <w:lang w:val="ne_NP" w:bidi="ne_NP"/>
        </w:rPr>
      </w:r>
      <w:r>
        <w:rPr>
          <w:lang w:val="ne_NP" w:bidi="ne_NP"/>
        </w:rPr>
        <w:t xml:space="preserve">केही अनुवादहरूले गम्भीर प्रतिज्ञा भन्ने शब्दहरू प्रयोग गर्छन्। अरूले याकूबले माग गरेको भाकलको ठ्याक्कै कार्यलाई अनुवाद गर्छन्। याकूबले योसेफलाई योसेफकै हात याकूबको जाँघमुनि राख्न र शपथ खान आग्रह गरे। यसरी शपथ खाएर, यदि योसेफले आफ्नो प्रतिज्ञा पूरा नगरेमा उनी परमेश्वरको सजाय भोग्न सहमत भइरहेका थिए। </w:t>
      </w:r>
      <w:r>
        <w:rPr>
          <w:lang w:val="ne_NP" w:bidi="ne_NP"/>
        </w:rPr>
        <w:t>शपथ</w:t>
      </w:r>
      <w:r>
        <w:rPr>
          <w:lang w:val="ne_NP" w:bidi="ne_NP"/>
        </w:rPr>
        <w:t xml:space="preserve"> को बारेमा मुख्य शब्दावलीमा छलफल गरिएको छ। तपाईंले अन्य खण्डहरूमा प्रयोग गर्नुभएको शपथका लागि त्यही शब्द प्रयोग गर्नुहोस्।</w:t>
      </w:r>
    </w:p>
    <w:p>
      <w:pPr/>
      <w:r>
        <w:rPr>
          <w:lang w:val="ne_NP" w:bidi="ne_NP"/>
        </w:rPr>
      </w:r>
      <w:r>
        <w:rPr>
          <w:lang w:val="ne_NP" w:bidi="ne_NP"/>
        </w:rPr>
        <w:t xml:space="preserve">यो खण्ड </w:t>
      </w:r>
      <w:r>
        <w:rPr>
          <w:b/>
          <w:lang w:val="ne_NP" w:bidi="ne_NP"/>
        </w:rPr>
        <w:t>इस्राएल</w:t>
      </w:r>
      <w:r>
        <w:rPr>
          <w:lang w:val="ne_NP" w:bidi="ne_NP"/>
        </w:rPr>
        <w:t xml:space="preserve"> नामबाट समाप्त हुन्छ तर यस पटक यसको अर्थ याकूब हो।</w:t>
      </w:r>
    </w:p>
    <w:p>
      <w:pPr/>
      <w:r>
        <w:rPr>
          <w:lang w:val="ne_NP" w:bidi="ne_NP"/>
        </w:rPr>
      </w:r>
      <w:r>
        <w:rPr>
          <w:lang w:val="ne_NP" w:bidi="ne_NP"/>
        </w:rPr>
        <w:t>याकूब आफ्नो ओछ्यानको सिरानीतिर निहुरिए। यसको अर्थ याकूबले परमेश्वरको आराधना गरेको हुन सक्छ। यसको अर्थ याकूबले योसेफलाई धन्यवाद दिन ढोगेका थिए भन्ने पनि हुन सक्छ। अर्थ अस्पष्ट छ। धेरै अनुवादहरूले याकूब आफ्नो ओछ्यानको सिरानीतिर झुके भनेर भन्दै अर्थ अस्पष्ट छोड्छन्।</w:t>
      </w:r>
      <w:r>
        <w:rPr>
          <w:lang w:val="ne_NP" w:bidi="ne_NP"/>
        </w:rPr>
      </w:r>
    </w:p>
    <w:p>
      <w:pPr>
        <w:pStyle w:val="Heading3"/>
      </w:pPr>
      <w:r>
        <w:rPr>
          <w:lang w:val="ne_NP" w:bidi="ne_NP"/>
        </w:rPr>
        <w:t>Step 6</w:t>
      </w:r>
    </w:p>
    <w:p>
      <w:pPr/>
      <w:r>
        <w:rPr>
          <w:lang w:val="ne_NP" w:bidi="ne_NP"/>
        </w:rPr>
      </w:r>
      <w:r>
        <w:rPr>
          <w:lang w:val="ne_NP" w:bidi="ne_NP"/>
        </w:rPr>
        <w:t>अनुवादलाई सजिलोसँग बुझ्न यस खण्डको श्रव्य संस्करण सुन्‍नुहोस्।</w:t>
      </w:r>
    </w:p>
    <w:p>
      <w:pPr/>
      <w:r>
        <w:rPr>
          <w:lang w:val="ne_NP" w:bidi="ne_NP"/>
        </w:rPr>
      </w:r>
      <w:r>
        <w:rPr>
          <w:lang w:val="ne_NP" w:bidi="ne_NP"/>
        </w:rPr>
        <w:t>यस सत्रमा, एउटा समूहको रूपमा तपाईंको आफ्नै भाषामा खण्डलाई पुन: भन्न लगाउनुहोस्।</w:t>
      </w:r>
    </w:p>
    <w:p>
      <w:pPr/>
      <w:r>
        <w:rPr>
          <w:lang w:val="ne_NP" w:bidi="ne_NP"/>
        </w:rPr>
      </w:r>
      <w:r>
        <w:rPr>
          <w:lang w:val="ne_NP" w:bidi="ne_NP"/>
        </w:rPr>
        <w:t>पहिला, सम्पूर्ण समूहले खण्डलाई तपाईंको आफ्नै भाषामा बताउन अभ्यास गर्नुपर्छ। तपाईंले अघिल्लो चरणहरूमा निर्णय गर्नुभएको कुराहरू जस्तै कालक्रम, शब्दहरू, वाक्यांशहरू, भावनाहरू, वा तपाईंले छलफल गर्नुभएको अन्य कुराहरू यसमा समावेश गर्नलाई सम्झनुहोस्।</w:t>
      </w:r>
    </w:p>
    <w:p>
      <w:pPr/>
      <w:r>
        <w:rPr>
          <w:lang w:val="ne_NP" w:bidi="ne_NP"/>
        </w:rPr>
      </w:r>
      <w:r>
        <w:rPr>
          <w:lang w:val="ne_NP" w:bidi="ne_NP"/>
        </w:rPr>
        <w:t>एउटा समूहको सदस्यले खण्डका केही वाक्यहरू भन्नुपर्छ र रोकिनु पर्छ। समूहको अर्को सदस्यले खण्डको अर्को भाग भन्नु पर्छ र रोकिनु पर्छ। समूहले सम्पूर्ण खण्डलाई पुन: नभन्दासम्म यो गर्नुहोस्। यस चरणमा समूहका सदस्यहरूले एक अर्कालाई सच्याउन सक्छन्।</w:t>
      </w:r>
    </w:p>
    <w:p>
      <w:pPr/>
      <w:r>
        <w:rPr>
          <w:lang w:val="ne_NP" w:bidi="ne_NP"/>
        </w:rPr>
      </w:r>
      <w:r>
        <w:rPr>
          <w:lang w:val="ne_NP" w:bidi="ne_NP"/>
        </w:rPr>
        <w:t xml:space="preserve">अडियो रोक्‍नुहोस्। </w:t>
      </w:r>
    </w:p>
    <w:p>
      <w:pPr/>
      <w:r>
        <w:rPr>
          <w:lang w:val="ne_NP" w:bidi="ne_NP"/>
        </w:rPr>
      </w:r>
      <w:r>
        <w:rPr>
          <w:lang w:val="ne_NP" w:bidi="ne_NP"/>
        </w:rPr>
        <w:t>अर्को पटक, समूहको प्रत्येक सदस्यले कम्तिमा पनि एकचोटि सम्पूर्ण खण्डलाई नरोकी भन्नुपर्छ। समूहको सदस्यले खण्डलाई सम्झन मद्दत गर्न कुनैपनि वस्तुहरू, चालहरू, वा तिनीहरूको स्टोरीबोर्ड प्रयोग गर्न सक्छन्।</w:t>
      </w:r>
    </w:p>
    <w:p>
      <w:pPr/>
      <w:r>
        <w:rPr>
          <w:lang w:val="ne_NP" w:bidi="ne_NP"/>
        </w:rPr>
      </w:r>
      <w:r>
        <w:rPr>
          <w:lang w:val="ne_NP" w:bidi="ne_NP"/>
        </w:rPr>
        <w:t xml:space="preserve">अडियो रोक्‍नुहोस्। </w:t>
      </w:r>
    </w:p>
    <w:p>
      <w:pPr/>
      <w:r>
        <w:rPr>
          <w:lang w:val="ne_NP" w:bidi="ne_NP"/>
        </w:rPr>
      </w:r>
      <w:r>
        <w:rPr>
          <w:lang w:val="ne_NP" w:bidi="ne_NP"/>
        </w:rPr>
        <w:t>त्यसपछि, तपाईंलाई सबैभन्दा बढी मनपरेको खण्डको संस्करण कस्को हो समूहले निर्णय गर्न सक्छ। तपाईंले एउटा समूहको सदस्यले एउटा दृश्य बताएको तरिका मनपर्यो तर तपाईंले अर्को दृश्य अर्कै समूहको सदस्यले बताएको तरिका मनपर्यो भनेर निर्णय गर्न सक्नुहुन्छ।</w:t>
      </w:r>
    </w:p>
    <w:p>
      <w:pPr/>
      <w:r>
        <w:rPr>
          <w:lang w:val="ne_NP" w:bidi="ne_NP"/>
        </w:rPr>
      </w:r>
      <w:r>
        <w:rPr>
          <w:lang w:val="ne_NP" w:bidi="ne_NP"/>
        </w:rPr>
        <w:t xml:space="preserve">अडियो रोक्‍नुहोस्। </w:t>
      </w:r>
    </w:p>
    <w:p>
      <w:pPr/>
      <w:r>
        <w:rPr>
          <w:lang w:val="ne_NP" w:bidi="ne_NP"/>
        </w:rPr>
      </w:r>
      <w:r>
        <w:rPr>
          <w:lang w:val="ne_NP" w:bidi="ne_NP"/>
        </w:rPr>
        <w:t>अन्तमा, समूहले सबैजना सहमत हुने खण्डको अन्तिम संस्करणलाई सँगै राख्न सक्छन्। समूहको प्रत्येक सदस्यले यस खण्डको अन्तिम संस्करण सुनाउने अभ्यास गर्नुपर्छ।</w:t>
      </w:r>
      <w:r>
        <w:rPr>
          <w:lang w:val="ne_NP" w:bidi="ne_NP"/>
        </w:rPr>
      </w:r>
      <w:r>
        <w:rPr>
          <w:lang w:val="ne_NP" w:bidi="ne_NP"/>
        </w:rPr>
      </w:r>
    </w:p>
    <w:p>
      <w:pPr/>
      <w:r>
        <w:rPr>
          <w:lang w:val="ne_NP" w:bidi="ne_NP"/>
        </w:rPr>
      </w:r>
    </w:p>
    <w:p>
      <w:pPr>
        <w:pStyle w:val="Heading2"/>
      </w:pPr>
      <w:r>
        <w:rPr>
          <w:lang w:val="ne_NP" w:bidi="ne_NP"/>
        </w:rPr>
        <w:t>Genesis 48:1–22</w:t>
      </w:r>
      <w:r>
        <w:rPr>
          <w:lang w:val="ne_NP" w:bidi="ne_NP"/>
        </w:rPr>
      </w:r>
    </w:p>
    <w:p>
      <w:pPr>
        <w:pStyle w:val="Heading3"/>
      </w:pPr>
      <w:r>
        <w:rPr>
          <w:lang w:val="ne_NP" w:bidi="ne_NP"/>
        </w:rPr>
        <w:t>Step 1</w:t>
      </w:r>
    </w:p>
    <w:p>
      <w:pPr/>
      <w:r>
        <w:rPr>
          <w:lang w:val="ne_NP" w:bidi="ne_NP"/>
        </w:rPr>
      </w:r>
      <w:r>
        <w:rPr>
          <w:lang w:val="ne_NP" w:bidi="ne_NP"/>
        </w:rPr>
        <w:t>उत्पत्ति ४८:१–२२ सुन्नुहोस् र यसलाई आफ्नो हृदयमा राख्नुहोस्। पाठलाई तीन पटक सुन्नुहोस् (सम्भव छ भने तीन फरक अनुवादहरूमा)। त्यसपछि टोलीले निम्न प्रश्नहरूको छलफल गर्नुहोस:</w:t>
      </w:r>
    </w:p>
    <w:p>
      <w:pPr>
        <w:pStyle w:val="ListBullet"/>
        <w:spacing w:line="240" w:lineRule="auto"/>
        <w:ind w:left="720"/>
      </w:pPr>
      <w:r>
        <w:rPr>
          <w:lang w:val="ne_NP" w:bidi="ne_NP"/>
        </w:rPr>
      </w:r>
      <w:r>
        <w:rPr>
          <w:lang w:val="ne_NP" w:bidi="ne_NP"/>
        </w:rPr>
        <w:t>यो खण्डमा तपाईंलाई के मन पर्‍यो?</w:t>
      </w:r>
    </w:p>
    <w:p>
      <w:pPr>
        <w:pStyle w:val="ListBullet"/>
        <w:spacing w:line="240" w:lineRule="auto"/>
        <w:ind w:left="720"/>
      </w:pPr>
      <w:r>
        <w:rPr>
          <w:lang w:val="ne_NP" w:bidi="ne_NP"/>
        </w:rPr>
      </w:r>
      <w:r>
        <w:rPr>
          <w:lang w:val="ne_NP" w:bidi="ne_NP"/>
        </w:rPr>
        <w:t>तपाईलाई के मन परेन वा के बुझ्नुभएन?</w:t>
      </w:r>
    </w:p>
    <w:p>
      <w:pPr>
        <w:pStyle w:val="ListBullet"/>
        <w:spacing w:line="240" w:lineRule="auto"/>
        <w:ind w:left="720"/>
      </w:pPr>
      <w:r>
        <w:rPr>
          <w:lang w:val="ne_NP" w:bidi="ne_NP"/>
        </w:rPr>
      </w:r>
      <w:r>
        <w:rPr>
          <w:lang w:val="ne_NP" w:bidi="ne_NP"/>
        </w:rPr>
        <w:t>यो कथाले हामीलाई परमेश्वरको बारेमा के भन्छ?</w:t>
      </w:r>
    </w:p>
    <w:p>
      <w:pPr>
        <w:pStyle w:val="ListBullet"/>
        <w:spacing w:line="240" w:lineRule="auto"/>
        <w:ind w:left="720"/>
      </w:pPr>
      <w:r>
        <w:rPr>
          <w:lang w:val="ne_NP" w:bidi="ne_NP"/>
        </w:rPr>
      </w:r>
      <w:r>
        <w:rPr>
          <w:lang w:val="ne_NP" w:bidi="ne_NP"/>
        </w:rPr>
        <w:t>यो खण्डले मानिसबारे हामीलाई के भन्दछ?</w:t>
      </w:r>
    </w:p>
    <w:p>
      <w:pPr>
        <w:pStyle w:val="ListBullet"/>
        <w:spacing w:line="240" w:lineRule="auto"/>
        <w:ind w:left="720"/>
      </w:pPr>
      <w:r>
        <w:rPr>
          <w:lang w:val="ne_NP" w:bidi="ne_NP"/>
        </w:rPr>
      </w:r>
      <w:r>
        <w:rPr>
          <w:lang w:val="ne_NP" w:bidi="ne_NP"/>
        </w:rPr>
        <w:t>यो खण्डले कसरी हाम्रो दैनिक जीवनलाई प्रभाव पार्छ?</w:t>
      </w:r>
    </w:p>
    <w:p>
      <w:pPr>
        <w:pStyle w:val="ListBullet"/>
        <w:spacing w:line="240" w:lineRule="auto"/>
        <w:ind w:left="720"/>
      </w:pPr>
      <w:r>
        <w:rPr>
          <w:lang w:val="ne_NP" w:bidi="ne_NP"/>
        </w:rPr>
      </w:r>
      <w:r>
        <w:rPr>
          <w:lang w:val="ne_NP" w:bidi="ne_NP"/>
        </w:rPr>
        <w:t>यो कथा सुन्नु पर्ने तपाईंले चिन्नुभएको व्यक्ति को हुनुहुन्छ?</w:t>
      </w:r>
      <w:r>
        <w:rPr>
          <w:lang w:val="ne_NP" w:bidi="ne_NP"/>
        </w:rPr>
      </w:r>
    </w:p>
    <w:p>
      <w:pPr>
        <w:pStyle w:val="Heading3"/>
      </w:pPr>
      <w:r>
        <w:rPr>
          <w:lang w:val="ne_NP" w:bidi="ne_NP"/>
        </w:rPr>
        <w:t>Step 2</w:t>
      </w:r>
    </w:p>
    <w:p>
      <w:pPr/>
      <w:r>
        <w:rPr>
          <w:lang w:val="ne_NP" w:bidi="ne_NP"/>
        </w:rPr>
      </w:r>
      <w:r>
        <w:rPr>
          <w:lang w:val="ne_NP" w:bidi="ne_NP"/>
        </w:rPr>
        <w:t>मञ्चको तयारी</w:t>
      </w:r>
    </w:p>
    <w:p>
      <w:pPr/>
      <w:r>
        <w:rPr>
          <w:lang w:val="ne_NP" w:bidi="ne_NP"/>
        </w:rPr>
      </w:r>
      <w:r>
        <w:rPr>
          <w:lang w:val="ne_NP" w:bidi="ne_NP"/>
        </w:rPr>
        <w:t>उत्पत्ति ४८:१–२२</w:t>
      </w:r>
    </w:p>
    <w:p>
      <w:pPr/>
      <w:r>
        <w:rPr>
          <w:lang w:val="ne_NP" w:bidi="ne_NP"/>
        </w:rPr>
      </w:r>
      <w:r>
        <w:rPr>
          <w:lang w:val="ne_NP" w:bidi="ne_NP"/>
        </w:rPr>
        <w:t>पाठलाई बुझ्न-सजिलो संस्करणमा एकपटक सुन्नुहोस्।</w:t>
      </w:r>
    </w:p>
    <w:p>
      <w:pPr/>
      <w:r>
        <w:rPr>
          <w:lang w:val="ne_NP" w:bidi="ne_NP"/>
        </w:rPr>
      </w:r>
      <w:r>
        <w:rPr>
          <w:lang w:val="ne_NP" w:bidi="ne_NP"/>
        </w:rPr>
        <w:t>हामी अब उत्पत्ति पुस्तकका अन्तिम खण्डहरू वा पुस्तकको निष्कर्ष सुरु गरिरहेका छौं। कथाको मुख्य भाग र कथाको चरमोत्कर्ष भइसकेको छ। यी खण्डहरूले कथाका अन्तिम विवरणहरूलाई टुङ्ग्याउँछन् र एकसाथ ल्याउँछन्। निष्कर्षको यस पहिलो खण्डमा, याकूब मृत्युको नजिक छन्। योसेफ याकूबलाई भेट्न जान्छन्। योसेफले आफ्ना दुई छोराहरू मनश्शे र एप्रैमलाई याकूबलाई भेट्न लैजानुहुन्छ। यो यस भ्रमणको एउटा कथात्मक विवरण हो।</w:t>
      </w:r>
    </w:p>
    <w:p>
      <w:pPr/>
      <w:r>
        <w:rPr>
          <w:lang w:val="ne_NP" w:bidi="ne_NP"/>
        </w:rPr>
      </w:r>
      <w:r>
        <w:rPr>
          <w:lang w:val="ne_NP" w:bidi="ne_NP"/>
        </w:rPr>
        <w:t>याकूबको स्वास्थ्य अवस्था छिटो छिटो बिग्रँदै गएको छ। यो याकूब मृत्युको नजिक छन् भन्ने कुरा सङ्केत गर्ने एउटा शब्द-चित्र हो। याकूबले आफ्नो शक्ति र सामर्थ्य गुमाउँदै छन्। केही अनुवादहरूले याकूब बिरामी छन् भनेर भन्छन्। यस प्रकारको बिरामी तब हुन्छ जब कुनै व्यक्ति मृत्युको नजिक हुन्छ र शरीरमा भएका सबै कुराले काम गर्न छोड्छन्।</w:t>
      </w:r>
    </w:p>
    <w:p>
      <w:pPr/>
      <w:r>
        <w:rPr>
          <w:lang w:val="ne_NP" w:bidi="ne_NP"/>
        </w:rPr>
      </w:r>
      <w:r>
        <w:rPr>
          <w:lang w:val="ne_NP" w:bidi="ne_NP"/>
        </w:rPr>
        <w:t>कसैले योसेफलाई याकूब मृत्यु नजिकै छन् भनेर भन्छन्। योसेफ याकूबलाई भेट्न गए। योसेफले आफ्ना छोराहरू मनश्शे र एप्रैमलाई याकूबलाई भेट्न लगे। यी दुई युवाहरू लगभग २० वर्षका होलान्। याकूब मिश्रमा १७ वर्ष बसे। यी दुई केटाहरू याकूब मिश्र आउनुअघि जन्मिएका थिए। यस भ्रमणका लागि योसेफले राज्यपालको रूपमा काम गरेको ठाउँबाट याकूब बसोबास गर्ने गोशेनको भूमिमा यात्रा गर्नुपर्ने थियो। जब योसेफ आइपुगे, याकूबले आफ्नो बल जुटाए वा आफ्नो बल बटुलेर ओछ्यानमा उठेर बसे। यो याकूबलाई उठेर बस्न कति गाह्रो थियो भनेर वर्णन गर्ने एउटा शब्द-चित्र हो। याकूब धेरै वृद्ध र कमजोर थिए।</w:t>
      </w:r>
    </w:p>
    <w:p>
      <w:pPr/>
      <w:r>
        <w:rPr>
          <w:lang w:val="ne_NP" w:bidi="ne_NP"/>
        </w:rPr>
      </w:r>
      <w:r>
        <w:rPr>
          <w:lang w:val="ne_NP" w:bidi="ne_NP"/>
        </w:rPr>
        <w:t>रोक्नुहोस् र छलफल गर्नुहोस्: धेरै थकित भएको र कुनै शक्ति वा ऊर्जा बाँकी नभएको कुनै व्यक्तिको बारेमा एउटा कथा सुनाउनुहोस्। तर, यो व्यक्तिले केही गर्नुपर्छ। थकित व्यक्तिले कृयाकलाप गर्नका लागि आफूलाई कसरी तयार पार्छ भन्ने कुरालाई कथाकारले कसरी वर्णन गर्छन्, सुन्नुहोस्।</w:t>
      </w:r>
    </w:p>
    <w:p>
      <w:pPr/>
      <w:r>
        <w:rPr>
          <w:lang w:val="ne_NP" w:bidi="ne_NP"/>
        </w:rPr>
      </w:r>
      <w:r>
        <w:rPr>
          <w:lang w:val="ne_NP" w:bidi="ne_NP"/>
        </w:rPr>
        <w:t>याकूबले योसेफलाई लूजमा सर्वशक्तिमान परमेश्वर वा एल-शद्दाई याकूबकहाँ देखा परेको कथा सुनाए। याकूब आफ्ना मामा लाबानलाई भेट्न कनानबाट प्रस्थान गर्दै थिए। लुज बेथेल नजिकैको सहरको प्राचीन नाम हो। याकूब लूजको नजिकै थिए र उनले सर्वशक्तिमान परमेश्वर देखा पर्नुभएको त्यस ठाउँको नाम बेथेल राखे। सिँढीको माथिल्लो भागमा परमेश्वर हुनुभएको याकूबको दर्शन बेथेलमा भएको थियो। परमेश्वरले याकूबलाई याकूबका सन्तानहरू धेरै हुनेछन् भन्ने प्रतिज्ञा गर्नुभयो। जब याकूब कनान फर्किए, याकूब बेथेलमा रोकिए र परमेश्वरको आराधना गरे। एल-शद्दाईको रूपमा परमेश्वर याकूबकहाँ देखा पर्नुभयो, याकूबलाई आशिष् दिनुभयो र याकूबको नाम इस्राएल हुनेछ भनेर दोहोर्याउनुभयो। जब याकूबले योसेफलाई एल-शद्दाई लूजमा याकूबकहाँ देखा पर्नुभएको कुरा बताउँछन्, तब याकूबले यो इतिहासको समीक्षा गर्छन्। याकूबले "फलदायी हुनुहोस् र वृद्धि हुनुहोस्" भन्ने अभिव्यक्ति पनि प्रयोग गरे। अन्य खण्डहरूमा जस्तै, यसको अर्थ याकूबका धेरै सन्तानहरू हुनुपर्थ्यो जसका धेरै सन्तानहरू हुने थिए ताकि उनका सन्तानहरूको सङ्ख्या धेरै बढून्। परमेश्वरले याकूबलाई प्रतिज्ञा गर्नुभयो कि कनान देश याकूबका सन्तानहरूका लागि एउटा सनातन वा अनन्त सम्पत्ति हुनेछ।</w:t>
      </w:r>
    </w:p>
    <w:p>
      <w:pPr/>
      <w:r>
        <w:rPr>
          <w:lang w:val="ne_NP" w:bidi="ne_NP"/>
        </w:rPr>
      </w:r>
      <w:r>
        <w:rPr>
          <w:lang w:val="ne_NP" w:bidi="ne_NP"/>
        </w:rPr>
        <w:t>रोक्नुहोस् र लूज, बेथेल, बेथलेहेम/एप्रात चिन्ह लगाइएको नक्सा देखाउनुहोस्।</w:t>
      </w:r>
    </w:p>
    <w:p>
      <w:pPr/>
      <w:r>
        <w:rPr>
          <w:lang w:val="ne_NP" w:bidi="ne_NP"/>
        </w:rPr>
      </w:r>
      <w:r>
        <w:rPr>
          <w:lang w:val="ne_NP" w:bidi="ne_NP"/>
        </w:rPr>
        <w:t>याकूबले योसेफलाई भने कि याकूबले योसेफका दुई छोराहरूलाई आफ्नै छोराहरूको रूपमा धर्मपुत्र बनाउन लागेका थिए। याकूबले योसेफकी आमा राहेलको मृत्यु भएको कुरा व्याख्या गर्छन्। राहेलले थप सन्तान जन्माउन सक्नुभएन। याकूबले यस समयमा बिन्यामीनको उल्लेख गर्दैनन्। त्यसैले, याकूबले योसेफका दुई छोराहरूलाई आफ्ना अन्य छोराहरू सरह नै मान्छन्। याकूबले योसेफलाई भन्छन् कि भविष्यमा योसेफका कुनै पनि छोराहरू योसेफका छोराहरू हुनेछन् तर मनश्शे र एप्रैम याकूबका छोराहरू हुनेछन्।</w:t>
      </w:r>
    </w:p>
    <w:p>
      <w:pPr/>
      <w:r>
        <w:rPr>
          <w:lang w:val="ne_NP" w:bidi="ne_NP"/>
        </w:rPr>
      </w:r>
      <w:r>
        <w:rPr>
          <w:lang w:val="ne_NP" w:bidi="ne_NP"/>
        </w:rPr>
        <w:t>त्यसपछि याकूबले योसेफका दुई छोराहरूलाई याकूबका आफ्नै छोराहरूको रूपमा अपनाए। कसैलाई धर्मपुत्र वा धर्मपुत्रीको रूपमा ग्रहण गर्नु भनेको त्यस व्यक्तिलाई परिवारमा जन्मिए सरह समान अधिकार र सुविधाहरूका साथ परिवारमा समावेश गर्नु हो। याकूब भन्छन् कि योसेफका दुई छोराहरूको याकूबसँगको सम्बन्ध त्यस्तै हुनेछ जस्तो याकूबका दुई छोराहरू रूबेन र शिमोनको छ। यसरी योसेफका प्रत्येक छोराले याकूबबाट योसेफका भाइहरूले जस्तै उत्तराधिकारको पूर्ण भाग पाउनेछन्। सामान्यतया दुई छोराहरूले योसेफको अंशलाई आपसमा बाँड्ने थिए। याकूबले दुई छोराहरूलाई दम्पति दिँदा प्रत्येक छोरालाई याकूबका सम्पत्तिको १/१२औँ वा उत्तराधिकारको पूर्ण हिस्सा दिए। धेरै वर्षपछि, जब याकूबका छोराहरूका सन्तानहरूले ठूला कुलहरू गठन गरेर मिश्रबाट प्रस्थान गरे, परमेश्वरले लेवीका सन्तानहरू अन्य सबै कुलहरूका पुजारीहरू हुनेछन् र उनीहरूले भूमिको कुनै भाग उत्तराधिकारमा पाउने छैनन् भन्ने निर्णय गर्नुभयो। मनश्शे र एप्रैमले योसेफको हिस्सा र लेवीको हिस्साको उत्तराधिकार लिए।</w:t>
      </w:r>
    </w:p>
    <w:p>
      <w:pPr/>
      <w:r>
        <w:rPr>
          <w:lang w:val="ne_NP" w:bidi="ne_NP"/>
        </w:rPr>
      </w:r>
      <w:r>
        <w:rPr>
          <w:lang w:val="ne_NP" w:bidi="ne_NP"/>
        </w:rPr>
        <w:t>याकूबले योसेफका छोराहरूलाई आशिष् दिने निर्णय गरे। याकूब वृद्धावस्थाका कारण लगभग अन्धो थिए। योसेफले आफ्ना दुई छोराहरूलाई याकूबको नजिक ल्याए। याकूबले प्रत्येक छोरालाई अँगालो हाले र चुम्बन गरे। प्रत्येक छोरा याकूबका घुँडाको छेउमा थिए तर सायद याकूबका घुँडामाथि बसेका थिएनन्। याकूबका घुँडामा छोराहरू हुनुका साथै चुम्बन र अँगालो मार्नु धर्मपुत्र ग्रहण समारोहका भाग थिए। याकूबले योसेफका दुई छोराहरूलाई आफ्नै छोराहरूको रूपमा धर्मपुत्र बनाउन एउटा संस्कार गर्दैछन्। योसेफले आफ्नो अनुहार भुइँमा झुकाएर दण्डवत् गरे। यो मान र सम्मान देखाउने एउटा तरिका हो। यसरी योसेफले याकूबले आफ्ना २ छोराहरूलाई धर्मपुत्र बनाउने कुरालाई स्वीकार गरेको बताउँछन्।</w:t>
      </w:r>
    </w:p>
    <w:p>
      <w:pPr/>
      <w:r>
        <w:rPr>
          <w:lang w:val="ne_NP" w:bidi="ne_NP"/>
        </w:rPr>
      </w:r>
      <w:r>
        <w:rPr>
          <w:lang w:val="ne_NP" w:bidi="ne_NP"/>
        </w:rPr>
        <w:t>रोक्नुहोस् र छलफल गर्नुहोस्: तपाईंको गाउँ वा समुदायमा कसैले छोरा वा छोराहरूलाई धर्मपुत्र बनाएको एउटा कथा सुनाउनुहोस्। धर्मपुत्र वा धर्मपुत्री अब बुबाको प्राकृतिक रूपमा जन्मिएको सन्तान सरह नै हो भन्ने कुरा सबैलाई जानकारी होस् भन्नका लागि के कस्ता संस्कार र प्रक्रियाहरू अपनाइन्छन्?</w:t>
      </w:r>
    </w:p>
    <w:p>
      <w:pPr/>
      <w:r>
        <w:rPr>
          <w:lang w:val="ne_NP" w:bidi="ne_NP"/>
        </w:rPr>
      </w:r>
      <w:r>
        <w:rPr>
          <w:lang w:val="ne_NP" w:bidi="ne_NP"/>
        </w:rPr>
        <w:t>योसेफले आफ्ना दुई छोराहरूलाई याकूबको आशिष् प्राप्त गर्नका लागि अघि उभ्याए। योसेफले जेठो छोरा मनश्शेलाई यसरी राखे, जहाँ आशिष्का लागि याकूबको दायाँ हात मनश्शेको टाउकोमा परोस्। योसेफले एफ्राइमलाई यसरी राखे कि आशिष् दिँदा याकूबको बायाँ हात एफ्राइमको टाउकोमा परोस्। दाहिने हातको आशिष् बढी महत्त्वपूर्ण आशिष् हो। योसेफले जेठो छोराले चलन अनुसार सबैभन्दा महत्त्वपूर्ण आशिष् पाओस् भन्ने कुरा सुनिश्चित गरिरहेका छन्। तर, याकूबले आफ्ना हातहरू यसरी तेर्स्याए कि उनको दायाँ हात कान्छो छोरा एफ्राइमको टाउकोमा र उनको बायाँ हात जेठो छोरा मनश्शेको टाउकोमा पर्यो।</w:t>
      </w:r>
    </w:p>
    <w:p>
      <w:pPr/>
      <w:r>
        <w:rPr>
          <w:lang w:val="ne_NP" w:bidi="ne_NP"/>
        </w:rPr>
      </w:r>
      <w:r>
        <w:rPr>
          <w:lang w:val="ne_NP" w:bidi="ne_NP"/>
        </w:rPr>
        <w:t>रोक्नुहोस् र छलफल गर्नुहोस्: एक बुबाले आफ्ना छोराहरूलाई आशिष् दिएको वा एक जना पाको व्यक्तिले आफूभन्दा सानाहरूलाई आशिष् दिएको एउटा कथा सुनाउनुहोस्। प्रत्येक व्यक्तिको स्थिति ध्यान दिनुहोस्। बुबाले आशिष् घोषणा गर्दा के गर्छन् भन्ने कुरामा ध्यान दिनुहोस्। आशिष्को भाषामा ध्यान दिनुहोस्। आशिष्मा कुनै पनि कविता वा गीत छ कि हेर्नुहोस्।</w:t>
      </w:r>
    </w:p>
    <w:p>
      <w:pPr/>
      <w:r>
        <w:rPr>
          <w:lang w:val="ne_NP" w:bidi="ne_NP"/>
        </w:rPr>
      </w:r>
      <w:r>
        <w:rPr>
          <w:lang w:val="ne_NP" w:bidi="ne_NP"/>
        </w:rPr>
        <w:t>याकूबले आशिष् उच्चारण गर्न कविता प्रयोग गरे। याकूबले योसेफलाई आशिष् दिए। याकूबले दुई छोराहरूका टाउकोमा आफ्ना हातहरू राखेका थिए। जब याकूबले ती दुई केटाहरूलाई आशिष् दिए, याकूबले योसेफलाई पनि आशिष् दिइरहेका थिए। याकूबले परमेश्वरको बारेमा अब्राहाम र इसहाकका परमेश्वरको रूपमा कुरा गरे। याकूबले परमेश्वरलाई गोठालाको रूपमा उल्लेख गरे। गोठाला भनेको भेडा वा बाख्राको बथानको हेरचाह गर्ने व्यक्ति हो। यी पशुहरूको हेरचाह गर्नुको अर्थ गोठालाले तिनीहरूका लागि घाँस र पानी खोजिदिन्छ र तिनीहरूलाई हानिबाट बचाउँछ भन्ने हो। परमेश्वरले यो याकूबका लागि गर्नुभएको हो भनेर याकूब भन्छन्।</w:t>
      </w:r>
    </w:p>
    <w:p>
      <w:pPr/>
      <w:r>
        <w:rPr>
          <w:lang w:val="ne_NP" w:bidi="ne_NP"/>
        </w:rPr>
      </w:r>
      <w:r>
        <w:rPr>
          <w:lang w:val="ne_NP" w:bidi="ne_NP"/>
        </w:rPr>
        <w:t>याकूबले परमेश्वरलाई स्वर्गदूतको रूपमा पनि सम्बोधन गर्छन्। स्वर्गदूतहरू परमेश्वरका लागि सन्देशहरू बोक्ने स्वर्गीय प्राणीहरू हुन्। कहिलेकाहीँ, परमेश्वरले स्वर्गदूतको रूप लिनुभयो। जब याकूबले स्वर्गदूतले याकूबलाई सबै हानिबाट बचाउनुभयो र याकूबलाई आशिष् दिनुभयो भनी भन्छन्, तब याकूबले परमेश्वरको बारेमा कुरा गरिरहेका हुन्छन्। याकूबले स्वर्गदूतलाई दुई केटाहरूलाई आशिष् दिन आग्रह गर्छन्।</w:t>
      </w:r>
    </w:p>
    <w:p>
      <w:pPr/>
      <w:r>
        <w:rPr>
          <w:lang w:val="ne_NP" w:bidi="ne_NP"/>
        </w:rPr>
      </w:r>
      <w:r>
        <w:rPr>
          <w:lang w:val="ne_NP" w:bidi="ne_NP"/>
        </w:rPr>
        <w:t>जब योसेफले याकूबले आफ्ना हातहरू खप्ट्याएको र याकूबको बायाँ हात मनश्शेको टाउकोमा भएको देखे, तब उनलाई नराम्रो लाग्यो। योसेफले याकूबलाई हातहरू सही रूपमा राख्न लगाउने प्रयास गरे। याकूबले अस्वीकार गरे। याकूबले प्रत्येक छोरालाई आशिष् दिए तर अझ ठूलो आशिष् कान्छो छोरा एफ्राइमलाई मिल्यो।</w:t>
      </w:r>
    </w:p>
    <w:p>
      <w:pPr/>
      <w:r>
        <w:rPr>
          <w:lang w:val="ne_NP" w:bidi="ne_NP"/>
        </w:rPr>
      </w:r>
      <w:r>
        <w:rPr>
          <w:lang w:val="ne_NP" w:bidi="ne_NP"/>
        </w:rPr>
        <w:t>याकूबले आफू चाँडै मर्न लागेको कुरा योसेफलाई सम्झाउँदै टुङ्ग्याउँछन्। याकूबले योसेफलाई परमेश्वर योसेफसँग हुनुहुनेछ र परमेश्वरले योसेफलाई तिम्रा पुर्खाहरूको भूमि वा कनानमा फिर्ता लैजानुहुनेछ भनेर सम्झाउँछन्। तपाईंका पुर्खाहरूको भूमि एउटा विशेष ठाउँलाई वर्णन गर्ने एउटा शब्द-चित्र हो। याकूबले कनानलाई बुझाउँदै छन्।</w:t>
      </w:r>
    </w:p>
    <w:p>
      <w:pPr/>
      <w:r>
        <w:rPr>
          <w:lang w:val="ne_NP" w:bidi="ne_NP"/>
        </w:rPr>
      </w:r>
      <w:r>
        <w:rPr>
          <w:lang w:val="ne_NP" w:bidi="ne_NP"/>
        </w:rPr>
        <w:t>याकूबले योसेफलाई अन्य दाजुभाइहरूसँग नहुने थप उत्तराधिकारको प्रतिज्ञा गर्छन्। याकूबले योसेफलाई याकूबले बलपूर्वक जितेको भूमि दिइरहेका छन्। याकूबले यो जमिनको टुक्रा जित्न एउटा तरवार र बाणसहित धनुष प्रयोग गरे। कनानमा बस्ने मानिसहरूलाई दिइने एउटा साझा नाम अमोरीहरू हो। हामीलाई थाहा छ कि योसेफको अंश कनानमा छ तर हामीलाई ठ्याक्कै ठाउँ थाहा छैन।</w:t>
      </w:r>
      <w:r>
        <w:rPr>
          <w:lang w:val="ne_NP" w:bidi="ne_NP"/>
        </w:rPr>
      </w:r>
    </w:p>
    <w:p>
      <w:pPr>
        <w:pStyle w:val="Heading3"/>
      </w:pPr>
      <w:r>
        <w:rPr>
          <w:lang w:val="ne_NP" w:bidi="ne_NP"/>
        </w:rPr>
        <w:t>Step 3</w:t>
      </w:r>
    </w:p>
    <w:p>
      <w:pPr/>
      <w:r>
        <w:rPr>
          <w:lang w:val="ne_NP" w:bidi="ne_NP"/>
        </w:rPr>
      </w:r>
      <w:r>
        <w:rPr>
          <w:lang w:val="ne_NP" w:bidi="ne_NP"/>
        </w:rPr>
        <w:t>संस्करणलाई सजिलोसँग बुझ्न पाठलाई फेरी एकपटक सुन्नुहोस्।</w:t>
      </w:r>
    </w:p>
    <w:p>
      <w:pPr/>
      <w:r>
        <w:rPr>
          <w:lang w:val="ne_NP" w:bidi="ne_NP"/>
        </w:rPr>
      </w:r>
      <w:r>
        <w:rPr>
          <w:lang w:val="ne_NP" w:bidi="ne_NP"/>
        </w:rPr>
        <w:t>यस सत्रमा, यस कथालाई दृश्यात्मक बनाउन तपाईंले समूहलाई मद्दत गर्नुहुनेछ। तपाईंले समूहलाई दृश्यहरू, सेटिङ र कथाका पात्रहरू परिभाषित गर्न मद्दत गर्नुहुनेछ।</w:t>
      </w:r>
    </w:p>
    <w:p>
      <w:pPr/>
      <w:r>
        <w:rPr>
          <w:lang w:val="ne_NP" w:bidi="ne_NP"/>
        </w:rPr>
      </w:r>
      <w:r>
        <w:rPr>
          <w:lang w:val="ne_NP" w:bidi="ne_NP"/>
        </w:rPr>
        <w:t>यस कथामा ३ दृश्यहरू छन्।</w:t>
      </w:r>
    </w:p>
    <w:p>
      <w:pPr/>
      <w:r>
        <w:rPr>
          <w:lang w:val="ne_NP" w:bidi="ne_NP"/>
        </w:rPr>
      </w:r>
      <w:r>
        <w:rPr>
          <w:b/>
          <w:lang w:val="ne_NP" w:bidi="ne_NP"/>
        </w:rPr>
        <w:t>पहिलो दृश्य:</w:t>
      </w:r>
      <w:r>
        <w:rPr>
          <w:lang w:val="ne_NP" w:bidi="ne_NP"/>
        </w:rPr>
        <w:t xml:space="preserve"> कसैले योसेफलाई याकूब मृत्युको मुखमा हुनुहुन्छ भनेर बताउँछ। योसेफले आफ्ना दुई छोराहरू मनश्शे र एप्रैमलाई भेला गर्छन् र याकूबलाई भेट्न जान्छन्।</w:t>
      </w:r>
    </w:p>
    <w:p>
      <w:pPr/>
      <w:r>
        <w:rPr>
          <w:lang w:val="ne_NP" w:bidi="ne_NP"/>
        </w:rPr>
      </w:r>
      <w:r>
        <w:rPr>
          <w:b/>
          <w:lang w:val="ne_NP" w:bidi="ne_NP"/>
        </w:rPr>
        <w:t>दोस्रो दृश्य:</w:t>
      </w:r>
      <w:r>
        <w:rPr>
          <w:lang w:val="ne_NP" w:bidi="ne_NP"/>
        </w:rPr>
        <w:t xml:space="preserve"> याकूबले योसेफलाई परमेश्वरले याकूबलाई कसरी मद्दत गर्नुभएको छ भनेर बताउँछन्। त्यसपछि याकूबले योसेफका छोराहरूलाई अपनाउँछन्।</w:t>
      </w:r>
    </w:p>
    <w:p>
      <w:pPr/>
      <w:r>
        <w:rPr>
          <w:lang w:val="ne_NP" w:bidi="ne_NP"/>
        </w:rPr>
      </w:r>
      <w:r>
        <w:rPr>
          <w:b/>
          <w:lang w:val="ne_NP" w:bidi="ne_NP"/>
        </w:rPr>
        <w:t>तेस्रो दृश्य:</w:t>
      </w:r>
      <w:r>
        <w:rPr>
          <w:lang w:val="ne_NP" w:bidi="ne_NP"/>
        </w:rPr>
        <w:t xml:space="preserve"> धर्मपुत्र ग्रहण समारोहपछि, याकूबले मनश्शे र एफ्राइमलाई आशिष् दिन्छन्।</w:t>
      </w:r>
    </w:p>
    <w:p>
      <w:pPr/>
      <w:r>
        <w:rPr>
          <w:lang w:val="ne_NP" w:bidi="ne_NP"/>
        </w:rPr>
      </w:r>
      <w:r>
        <w:rPr>
          <w:lang w:val="ne_NP" w:bidi="ne_NP"/>
        </w:rPr>
        <w:t>यस कथामा यि पात्रहरु समावेश छन्:</w:t>
      </w:r>
    </w:p>
    <w:p>
      <w:pPr>
        <w:pStyle w:val="ListBullet"/>
        <w:spacing w:line="240" w:lineRule="auto"/>
        <w:ind w:left="720"/>
      </w:pPr>
      <w:r>
        <w:rPr>
          <w:lang w:val="ne_NP" w:bidi="ne_NP"/>
        </w:rPr>
      </w:r>
      <w:r>
        <w:rPr>
          <w:lang w:val="ne_NP" w:bidi="ne_NP"/>
        </w:rPr>
        <w:t>याकूब</w:t>
      </w:r>
    </w:p>
    <w:p>
      <w:pPr>
        <w:pStyle w:val="ListBullet"/>
        <w:spacing w:line="240" w:lineRule="auto"/>
        <w:ind w:left="720"/>
      </w:pPr>
      <w:r>
        <w:rPr>
          <w:lang w:val="ne_NP" w:bidi="ne_NP"/>
        </w:rPr>
      </w:r>
      <w:r>
        <w:rPr>
          <w:lang w:val="ne_NP" w:bidi="ne_NP"/>
        </w:rPr>
        <w:t>योसेफ</w:t>
      </w:r>
    </w:p>
    <w:p>
      <w:pPr>
        <w:pStyle w:val="ListBullet"/>
        <w:spacing w:line="240" w:lineRule="auto"/>
        <w:ind w:left="720"/>
      </w:pPr>
      <w:r>
        <w:rPr>
          <w:lang w:val="ne_NP" w:bidi="ne_NP"/>
        </w:rPr>
      </w:r>
      <w:r>
        <w:rPr>
          <w:lang w:val="ne_NP" w:bidi="ne_NP"/>
        </w:rPr>
        <w:t>मनश्शे</w:t>
      </w:r>
    </w:p>
    <w:p>
      <w:pPr>
        <w:pStyle w:val="ListBullet"/>
        <w:spacing w:line="240" w:lineRule="auto"/>
        <w:ind w:left="720"/>
      </w:pPr>
      <w:r>
        <w:rPr>
          <w:lang w:val="ne_NP" w:bidi="ne_NP"/>
        </w:rPr>
      </w:r>
      <w:r>
        <w:rPr>
          <w:lang w:val="ne_NP" w:bidi="ne_NP"/>
        </w:rPr>
        <w:t>एप्रैम</w:t>
      </w:r>
    </w:p>
    <w:p>
      <w:pPr>
        <w:pStyle w:val="ListBullet"/>
        <w:spacing w:line="240" w:lineRule="auto"/>
        <w:ind w:left="720"/>
      </w:pPr>
      <w:r>
        <w:rPr>
          <w:lang w:val="ne_NP" w:bidi="ne_NP"/>
        </w:rPr>
      </w:r>
      <w:r>
        <w:rPr>
          <w:lang w:val="ne_NP" w:bidi="ne_NP"/>
        </w:rPr>
        <w:t>याकूब मृत्यु नजिकै छन् भनेर योसेफलाई बताउने कोही व्यक्ति।</w:t>
      </w:r>
    </w:p>
    <w:p>
      <w:pPr/>
      <w:r>
        <w:rPr>
          <w:lang w:val="ne_NP" w:bidi="ne_NP"/>
        </w:rPr>
      </w:r>
      <w:r>
        <w:rPr>
          <w:lang w:val="ne_NP" w:bidi="ne_NP"/>
        </w:rPr>
        <w:t>यस सत्रमा, समूहलाई स्टोरीबोर्ड बनाउन, चित्र कोर्न वा कुनै प्रकारका हेरफेर गर्न मिल्ने वस्तुहरू (जस्तै ढुङ्गा, लठ्ठी, बच्चाहरूको खेलौनाहरू) प्रयोग गरेर कथा र त्यसमा भएका क्रियाकलापलाई दृश्यात्मक बनाउनुहोस्।</w:t>
      </w:r>
    </w:p>
    <w:p>
      <w:pPr/>
      <w:r>
        <w:rPr>
          <w:lang w:val="ne_NP" w:bidi="ne_NP"/>
        </w:rPr>
      </w:r>
      <w:r>
        <w:rPr>
          <w:lang w:val="ne_NP" w:bidi="ne_NP"/>
        </w:rPr>
        <w:t>पहिलो दृश्यमा, याकूब गोशेनमा छन् र मृत्युको नजिकै छन्। यो अघिल्लो खण्डको केही समयपछि हुन्छ। पाठले अघिल्लो खण्डपछि धेरै समय बितिसकेको छैन भन्ने कुरा संकेत गर्न समयका शब्दहरू प्रयोग गर्छ।</w:t>
      </w:r>
    </w:p>
    <w:p>
      <w:pPr/>
      <w:r>
        <w:rPr>
          <w:lang w:val="ne_NP" w:bidi="ne_NP"/>
        </w:rPr>
      </w:r>
      <w:r>
        <w:rPr>
          <w:lang w:val="ne_NP" w:bidi="ne_NP"/>
        </w:rPr>
        <w:t>योसेफ राजधानी सहर वा मिश्रको कुनै अन्य ठाउँमा छन्। कोही व्यक्ति योसेफकहाँ उनलाई याकूब मृत्युको मुखमा छन् भनेर बताउन जान्छ। योसेफले याकूबलाई भेट्न यात्रा गर्नुपर्छ। योसेफले आफ्ना दुई छोराहरू मनश्शे र एफ्राइमलाई याकूबलाई भेट्न आफूसँगै लैजान्छन्। यी दुई छोराहरू वयस्क छन्। तिनीहरू लगभग २० वर्षका छन्। याकूब मिश्र आउनुअघि तिनीहरू जन्मिएका थिए। याकूब १७ वर्षदेखि मिश्रमा छन्।</w:t>
      </w:r>
    </w:p>
    <w:p>
      <w:pPr/>
      <w:r>
        <w:rPr>
          <w:lang w:val="ne_NP" w:bidi="ne_NP"/>
        </w:rPr>
      </w:r>
      <w:r>
        <w:rPr>
          <w:lang w:val="ne_NP" w:bidi="ne_NP"/>
        </w:rPr>
        <w:t>दोस्रो दृश्यमा, योसेफ र दुई छोराहरू मनश्शे र एप्रैम याकूबलाई भेट्न जान्छन्। याकूबले योसेफलाई बेथेलमा परमेश्वरले याकूबलाई दर्शन दिनुभएको समयको कथा सुनाउँछन्। परमेश्वर यस ठाउँमा याकूबकहाँ दुई पटक देखा पर्नुभयो। पहिलो पटक याकूब कनान छोडेर याकूबका मामा लाबानलाई भेट्न हारान जाँदै गर्दाको थियो। दोस्रो पटक तब थियो जब याकूब कनान फर्किँदै गर्दा परमेश्वरको आराधना गर्न बेथेल गएका थिए। याकूबले योसेफलाई ती दर्शनहरूमा परमेश्वरले दिनुभएको प्रतिज्ञाहरूको सम्झना दिलाए।</w:t>
      </w:r>
    </w:p>
    <w:p>
      <w:pPr/>
      <w:r>
        <w:rPr>
          <w:lang w:val="ne_NP" w:bidi="ne_NP"/>
        </w:rPr>
      </w:r>
      <w:r>
        <w:rPr>
          <w:lang w:val="ne_NP" w:bidi="ne_NP"/>
        </w:rPr>
        <w:t>याकूबले योसेफलाई आफूले उनका छोराहरूलाई धर्मपुत्र बनाउन लागेको कुरा बताउँछन्। योसेफका छोराहरू अब याकूबका छोराहरू हुन्। याकूब धर्मपुत्र ग्रहण गर्ने एउटा बिधि गर्छन्। अबदेखि, यी दुई छोराहरूको पनि याकूबका अन्य छोराहरूको जस्तै समान अधिकार र समान उत्तराधिकार हुनेछ। याकूबले याकूबका छोराहरू रूबेन र लेवीको नाम उल्लेख गर्छ। याकूबले रूबेन र लेवीबाट उत्तराधिकार खोस्दैनन्। तिनीहरूले आफ्नो उत्तराधिकार पाउनेछन्। याकूबले मनश्शे र एप्रैमलाई आफ्नो परिवारमा पूर्ण छोराहरूको रूपमा थप्दै छन्।</w:t>
      </w:r>
    </w:p>
    <w:p>
      <w:pPr/>
      <w:r>
        <w:rPr>
          <w:lang w:val="ne_NP" w:bidi="ne_NP"/>
        </w:rPr>
      </w:r>
      <w:r>
        <w:rPr>
          <w:lang w:val="ne_NP" w:bidi="ne_NP"/>
        </w:rPr>
        <w:t>याकूबले योसेफलाई आफ्नी आमा राहेलको मृत्युको सम्झना गराउँछन्। राहेलको मृत्यु भएकोले, याकूबले योसेफका छोराछोरीहरूलाई याकूबकै सन्तानको रूपमा धर्मपुत्र बनाउँदै छन्। याकूबले दुई छोराहरूलाई हेर्छन् र तिनीहरू को हुन् भनेर सोध्छन्। यो सम्भव छ कि याकूबले तिनीहरूलाई स्पष्ट रूपमा देख्न सकेनन् किनभने याकूबको दृष्टि कमजोर हुँदै गएको थियो। सम्भवतः याकूबले दत्तक लिने समारोहको एउटा भागको रूपमा ती केटाहरू को हुन् भनेर सोधे। योसेफले औपचारिक रूपमा यी मिश्रमा जन्मिएका आफ्ना दुई छोराहरू हुन् भनी चिनाउँछन्। दत्तक समारोहको अन्त्यमा, योसेफ याकूबको अगाडि भुइँमा अनुहार राखेर दण्डवत् गर्छन्। योसेफले याकूबलाई सम्मान गर्छन् र यो धर्मपुत्र बनाउने कार्यलाई स्वीकार गर्छन् भनेर देखाइरहेका छन्।</w:t>
      </w:r>
    </w:p>
    <w:p>
      <w:pPr/>
      <w:r>
        <w:rPr>
          <w:lang w:val="ne_NP" w:bidi="ne_NP"/>
        </w:rPr>
      </w:r>
      <w:r>
        <w:rPr>
          <w:lang w:val="ne_NP" w:bidi="ne_NP"/>
        </w:rPr>
        <w:t>तेस्रो दृश्यमा, याकूब दुई छोराहरूलाई धर्मपुत्रका रूपमा स्वीकार गर्ने कार्यबाट उनीहरूलाई आशिष् दिने कार्यतर्फ अघि बढ्छन्। दुई छोराहरू याकूबका घुँडामा थिए। योसेफले छोराहरूलाई याकूबको नजिक सार्छन्। योसेफले मनश्शेलाई यसरी राखे कि याकूबको दायाँ हात मनश्शेको टाउकोमा रहोस्। योसेफले एफ्राइमलाई यसरी सारे कि याकूबको बायाँ हात एफ्राइमको टाउकोमा परोस्। याकूबले आफ्ना हातहरू क्रस गरे र आफ्नो दायाँ हात एप्रैमको टाउकोमा र आफ्नो बायाँ हात मनश्शेको टाउकोमा राखे।</w:t>
      </w:r>
    </w:p>
    <w:p>
      <w:pPr/>
      <w:r>
        <w:rPr>
          <w:lang w:val="ne_NP" w:bidi="ne_NP"/>
        </w:rPr>
      </w:r>
      <w:r>
        <w:rPr>
          <w:lang w:val="ne_NP" w:bidi="ne_NP"/>
        </w:rPr>
        <w:t>याकूबले पहिले योसेफलाई आशिष् दिए। याकूबले योसेफलाई छोइरहेका थिएनन्। योसेफलाई आशिष् दिएपछि, याकूबले दुई छोराहरूका लागि आशिष् दिए।</w:t>
      </w:r>
    </w:p>
    <w:p>
      <w:pPr/>
      <w:r>
        <w:rPr>
          <w:lang w:val="ne_NP" w:bidi="ne_NP"/>
        </w:rPr>
      </w:r>
      <w:r>
        <w:rPr>
          <w:lang w:val="ne_NP" w:bidi="ne_NP"/>
        </w:rPr>
        <w:t>रोक्नुहोस् र स्थितिहरू पत्ता लगाउनुहोस्। टोलीले सजिलै कार्यको वर्णन गर्न नसक्दासम्म यस चालमार्फत अभ्यास गर्नुहोस्। एउटा मानिस हात बाँधेर बसिरहेको तस्बिर देखाउनुहोस्, जसमा उसको दाहिने हात देब्रेतिर बसिरहेको छोराको टाउकोमा र देब्रे हात दाहिनेतिर बसिरहेको छोराको टाउकोमा होस्।</w:t>
      </w:r>
    </w:p>
    <w:p>
      <w:pPr/>
      <w:r>
        <w:rPr>
          <w:lang w:val="ne_NP" w:bidi="ne_NP"/>
        </w:rPr>
      </w:r>
      <w:r>
        <w:rPr>
          <w:lang w:val="ne_NP" w:bidi="ne_NP"/>
        </w:rPr>
        <w:t>याकूबले काव्यात्मक रूपमा आशिष् बोले। याकूबले प्रार्थनाको रूपमा आशिष् पनि बोले। याकूबले भने, "परमेश्वरले आशिष् दिऊन्।" याकूबले परमेश्वरले अब्राहाम, इसहाक र याकूबका लागि गर्नुभएका विभिन्न कुराहरूको सूची दिए। याकूबले यी कुराहरू गर्ने परमेश्वरलाई ती दुई केटाहरूलाई पनि आशिष् दिनुहुन बिन्ती गरे।</w:t>
      </w:r>
    </w:p>
    <w:p>
      <w:pPr/>
      <w:r>
        <w:rPr>
          <w:lang w:val="ne_NP" w:bidi="ne_NP"/>
        </w:rPr>
      </w:r>
      <w:r>
        <w:rPr>
          <w:lang w:val="ne_NP" w:bidi="ne_NP"/>
        </w:rPr>
        <w:t>योसेफले देखे कि याकूबले आफ्ना हातहरू क्रस गरेका थिए र याकूबको दाहिने हात एप्रैममा र याकूबको बायाँ हात मनश्शेमा थियो। योसेफले याकूबको दृष्टि कमजोर भएकोले याकूबले गल्ती गरे भन्ने सोचे। योसेफले याकूबको दाहिने हात मनश्शेमा राख्ने प्रयास गरे। योसेफले याकूबलाई मनश्शे जेठा छोरा हुन् भन्ने कुरा सम्झाए। योसेफले याकूबलाई यो परिवर्तन गर्न लगाउने र याकूबको दाहिने हात मनश्शेमाथि राख्ने प्रयास गरे। याकूबले परिवर्तन गर्न अस्वीकार गरे। याकूबले भने कि मनश्शे जेठा थिए तर एप्रैम अझ महान् हुनेछन्। याकूबले प्रत्येक छोरालाई राम्रो आशिष् दिए तर कान्छो छोरा एफ्राइमलाई ठूलो आशिष् दिए। याकूबले पहिले एफ्राइमको नाम र दोस्रो मनश्शेको नाम उच्चारण गरे। याकूबले तिनीहरूलाई भने कि भविष्यमा मानिसहरूले अरूलाई आशिष् दिन चाहेको बेला एफ्राइम र मनश्शेका नाम प्रयोग गर्नेछन्।</w:t>
      </w:r>
    </w:p>
    <w:p>
      <w:pPr/>
      <w:r>
        <w:rPr>
          <w:lang w:val="ne_NP" w:bidi="ne_NP"/>
        </w:rPr>
      </w:r>
      <w:r>
        <w:rPr>
          <w:lang w:val="ne_NP" w:bidi="ne_NP"/>
        </w:rPr>
        <w:t>याकूबले योसेफलाई थप भूमि उत्तराधिकारमा पाउनेछौ भनी बताएर आशिष्को यो समय समाप्त गरे। याकूबले योसेफलाई जग्गाको एउटा टुक्रा दिन्छन् जुन उनले युद्धमा जितेका थिए।</w:t>
      </w:r>
      <w:r>
        <w:rPr>
          <w:lang w:val="ne_NP" w:bidi="ne_NP"/>
        </w:rPr>
      </w:r>
    </w:p>
    <w:p>
      <w:pPr>
        <w:pStyle w:val="Heading3"/>
      </w:pPr>
      <w:r>
        <w:rPr>
          <w:lang w:val="ne_NP" w:bidi="ne_NP"/>
        </w:rPr>
        <w:t>Step 4</w:t>
      </w:r>
    </w:p>
    <w:p>
      <w:pPr/>
      <w:r>
        <w:rPr>
          <w:lang w:val="ne_NP" w:bidi="ne_NP"/>
        </w:rPr>
      </w:r>
      <w:r>
        <w:rPr>
          <w:lang w:val="ne_NP" w:bidi="ne_NP"/>
        </w:rPr>
        <w:t>संस्करणलाई सजिलोसँग बुझ्न पाठलाई फेरी एकपटक सुन्नुहोस्।</w:t>
      </w:r>
    </w:p>
    <w:p>
      <w:pPr/>
      <w:r>
        <w:rPr>
          <w:lang w:val="ne_NP" w:bidi="ne_NP"/>
        </w:rPr>
      </w:r>
      <w:r>
        <w:rPr>
          <w:lang w:val="ne_NP" w:bidi="ne_NP"/>
        </w:rPr>
        <w:t>यस सत्रमा, टोलीले कथालाई नाटकीय बनाउनेछ।</w:t>
      </w:r>
    </w:p>
    <w:p>
      <w:pPr/>
      <w:r>
        <w:rPr>
          <w:lang w:val="ne_NP" w:bidi="ne_NP"/>
        </w:rPr>
      </w:r>
      <w:r>
        <w:rPr>
          <w:lang w:val="ne_NP" w:bidi="ne_NP"/>
        </w:rPr>
        <w:t>यस कथामा ३ दृश्यहरू छन्।</w:t>
      </w:r>
    </w:p>
    <w:p>
      <w:pPr/>
      <w:r>
        <w:rPr>
          <w:lang w:val="ne_NP" w:bidi="ne_NP"/>
        </w:rPr>
      </w:r>
      <w:r>
        <w:rPr>
          <w:lang w:val="ne_NP" w:bidi="ne_NP"/>
        </w:rPr>
        <w:t>यस कथामा यि पात्रहरु समावेश छन्:</w:t>
      </w:r>
    </w:p>
    <w:p>
      <w:pPr>
        <w:pStyle w:val="ListBullet"/>
        <w:spacing w:line="240" w:lineRule="auto"/>
        <w:ind w:left="720"/>
      </w:pPr>
      <w:r>
        <w:rPr>
          <w:lang w:val="ne_NP" w:bidi="ne_NP"/>
        </w:rPr>
      </w:r>
      <w:r>
        <w:rPr>
          <w:lang w:val="ne_NP" w:bidi="ne_NP"/>
        </w:rPr>
        <w:t>याकूब</w:t>
      </w:r>
    </w:p>
    <w:p>
      <w:pPr>
        <w:pStyle w:val="ListBullet"/>
        <w:spacing w:line="240" w:lineRule="auto"/>
        <w:ind w:left="720"/>
      </w:pPr>
      <w:r>
        <w:rPr>
          <w:lang w:val="ne_NP" w:bidi="ne_NP"/>
        </w:rPr>
      </w:r>
      <w:r>
        <w:rPr>
          <w:lang w:val="ne_NP" w:bidi="ne_NP"/>
        </w:rPr>
        <w:t>योसेफ</w:t>
      </w:r>
    </w:p>
    <w:p>
      <w:pPr>
        <w:pStyle w:val="ListBullet"/>
        <w:spacing w:line="240" w:lineRule="auto"/>
        <w:ind w:left="720"/>
      </w:pPr>
      <w:r>
        <w:rPr>
          <w:lang w:val="ne_NP" w:bidi="ne_NP"/>
        </w:rPr>
      </w:r>
      <w:r>
        <w:rPr>
          <w:lang w:val="ne_NP" w:bidi="ne_NP"/>
        </w:rPr>
        <w:t>मनश्शे</w:t>
      </w:r>
    </w:p>
    <w:p>
      <w:pPr>
        <w:pStyle w:val="ListBullet"/>
        <w:spacing w:line="240" w:lineRule="auto"/>
        <w:ind w:left="720"/>
      </w:pPr>
      <w:r>
        <w:rPr>
          <w:lang w:val="ne_NP" w:bidi="ne_NP"/>
        </w:rPr>
      </w:r>
      <w:r>
        <w:rPr>
          <w:lang w:val="ne_NP" w:bidi="ne_NP"/>
        </w:rPr>
        <w:t>एप्रैम</w:t>
      </w:r>
    </w:p>
    <w:p>
      <w:pPr>
        <w:pStyle w:val="ListBullet"/>
        <w:spacing w:line="240" w:lineRule="auto"/>
        <w:ind w:left="720"/>
      </w:pPr>
      <w:r>
        <w:rPr>
          <w:lang w:val="ne_NP" w:bidi="ne_NP"/>
        </w:rPr>
      </w:r>
      <w:r>
        <w:rPr>
          <w:lang w:val="ne_NP" w:bidi="ne_NP"/>
        </w:rPr>
        <w:t>याकूब मृत्यु नजिकै छन् भनेर योसेफलाई बताउने कुनै व्यक्ति</w:t>
      </w:r>
    </w:p>
    <w:p>
      <w:pPr/>
      <w:r>
        <w:rPr>
          <w:lang w:val="ne_NP" w:bidi="ne_NP"/>
        </w:rPr>
      </w:r>
      <w:r>
        <w:rPr>
          <w:lang w:val="ne_NP" w:bidi="ne_NP"/>
        </w:rPr>
        <w:t>टोलीले कथालाई दुई पटक अभिनय गर्न लगाउनुहोस्। तिनीहरूले अनुवाद गरिरहेका भाषामा अभिनय गर्नुपर्छ। पहिला, टोलीले नरोकिकन कथालाई अभिनय गर्नु। दोस्रो पटक टोलीले कथालाई अभिनय गर्दा, तिनीहरूलाई कथाको विभिन्न ठाउँहरूमा रोक्नुहोस्।</w:t>
      </w:r>
    </w:p>
    <w:p>
      <w:pPr/>
      <w:r>
        <w:rPr>
          <w:lang w:val="ne_NP" w:bidi="ne_NP"/>
        </w:rPr>
      </w:r>
      <w:r>
        <w:rPr>
          <w:lang w:val="ne_NP" w:bidi="ne_NP"/>
        </w:rPr>
        <w:t>टोलीले पहिलो पटक कथालाई अभिनय गर्दा, संवाद, प्रवाह, प्लटलाइन र कथाको कालक्रममा ध्यान दिनुहोस्। कथा वा खण्डको महत्त्वपूर्ण वा कठिन भागहरूलाई अभिनय गर्नुपर्ने र छुटाउन नहुने कुरामा ध्यान दिनुहोस्। टोलीलाई कथाका भागहरू सम्झन मद्दत गर्नुहोस्।</w:t>
      </w:r>
    </w:p>
    <w:p>
      <w:pPr/>
      <w:r>
        <w:rPr>
          <w:lang w:val="ne_NP" w:bidi="ne_NP"/>
        </w:rPr>
      </w:r>
      <w:r>
        <w:rPr>
          <w:lang w:val="ne_NP" w:bidi="ne_NP"/>
        </w:rPr>
        <w:t>पहिलो दृश्यमा, कोही योसेफकहाँ जान्छ र योसेफलाई याकूब चाँडै मर्नेछ भनेर भन्छ। योसेफ याकूबलाई भेट्न जान्छन्। योसेफले आफ्ना दुई छोराहरू मनश्शे र एफ्राइमलाई याकूबलाई भेट्न आफूसँगै लैजान्छन्।</w:t>
      </w:r>
    </w:p>
    <w:p>
      <w:pPr/>
      <w:r>
        <w:rPr>
          <w:lang w:val="ne_NP" w:bidi="ne_NP"/>
        </w:rPr>
      </w:r>
      <w:r>
        <w:rPr>
          <w:lang w:val="ne_NP" w:bidi="ne_NP"/>
        </w:rPr>
        <w:t>दोस्रो दृश्यमा, याकूब ओछ्यानमा उठेर बस्न र योसेफ, मनश्शि र एफ्राइमलाई भेट्न संघर्ष गर्छन्। याकूबले योसेफलाई लूज वा बेथेलमा परमेश्वर उनीकहाँ दुई पटक दर्शनमा देखा पर्नुभएको कुरा बताउँछन्। याकूबले योसेफलाई परमेश्वरले याकूबलाई गरेका प्रतिज्ञाहरूको बारेमा सुनाउँछन्।</w:t>
      </w:r>
    </w:p>
    <w:p>
      <w:pPr/>
      <w:r>
        <w:rPr>
          <w:lang w:val="ne_NP" w:bidi="ne_NP"/>
        </w:rPr>
      </w:r>
      <w:r>
        <w:rPr>
          <w:lang w:val="ne_NP" w:bidi="ne_NP"/>
        </w:rPr>
        <w:t>अभिनय रोक्नुहोस्: मनश्शे र एफ्राइमलाई सोध्नुहोस्, "परमेश्वरले तपाईंहरूका हजुरबुबालाई गर्नुभएको यी प्रतिज्ञाहरू सुनेर तपाईंहरूलाई कस्तो महसुस हुन्छ?" तपाईंले सुन्न सक्नुहुन्छ, "मलाई उनलाई यो बताएको सुन्न मन पर्छ।" मैले पहिले यी प्रतिज्ञाहरू सुनेको छु। हाम्रा बुबाले हामीलाई परमेश्वरको बारेमा सिकाउनुभएको छ। हाम्रा हजुरबुबाबाट सुन्न र उहाँकै शब्दमा सुन्न पाउनु राम्रो छ। परमेश्वरले हाम्रो परिवारलाई ठूला कुराहरूको प्रतिज्ञा गर्नुभएको छ। परमेश्वर सबैभन्दा शक्तिशाली हुनुहुन्छ।" नाटक फेरि सुरु गर्नुहोस्।</w:t>
      </w:r>
    </w:p>
    <w:p>
      <w:pPr/>
      <w:r>
        <w:rPr>
          <w:lang w:val="ne_NP" w:bidi="ne_NP"/>
        </w:rPr>
      </w:r>
      <w:r>
        <w:rPr>
          <w:lang w:val="ne_NP" w:bidi="ne_NP"/>
        </w:rPr>
        <w:t>याकूबले योसेफलाई भन्छन् कि याकूबले मनश्शे र एप्रैमलाई आफ्नै छोराहरूको रूपमा स्वीकार गर्दैछन्। मनश्शे र एप्रैमले याकूबका अन्य छोराहरूले जस्तै उत्तराधिकार पाउनेछन्। योसेफले दुई केटाहरूलाई याकूबकहाँ ल्याए। याकूबले प्रत्येक छोरालाई चुम्बन गरे र अँगालो हाले। यो दत्तक ग्रहण संस्कारको एक भाग हो। दुई छोराहरू योसेफका घुँडामा थिए।</w:t>
      </w:r>
    </w:p>
    <w:p>
      <w:pPr/>
      <w:r>
        <w:rPr>
          <w:lang w:val="ne_NP" w:bidi="ne_NP"/>
        </w:rPr>
      </w:r>
      <w:r>
        <w:rPr>
          <w:lang w:val="ne_NP" w:bidi="ne_NP"/>
        </w:rPr>
        <w:t>अभिनय रोक्नुहोस्: योसेफलाई सोध्नुहोस्, "तपाईंका बुबाले तपाईंका दुई छोराहरूलाई आफ्नै सन्तानको रूपमा स्वीकार गर्नुभएको कुरामा तपाईंलाई कस्तो महसुस हुन्छ?" तपाईंले सुन्न सक्नुहुन्छ, "यो एउटा अद्भुत कुरा हो।" मेरा दुई छोराहरूमध्ये प्रत्येकले छोराको भाग बराबरको अंश पाउनेछन्। यो तिनीहरूको भविष्यका लागि अद्भुत छ। मेरो बुबाले यो गरिरहनुभएको कुरामा म धेरै खुसी छु। यसले मेरा बुबाले मलाई अझै माया गर्नुहुन्छ भन्ने कुरा देखाउँछ। म उसलाई माया गर्छु।" याकूबलाई सोध्नुहोस्, "तपाईं किन योसेफका छोराहरूलाई धर्मपुत्र बनाउन चाहनुहुन्छ?" तपाईंले सुन्न सक्नुहुन्छ, "राहेल मेरी प्यारी पत्नी थिइन्। राहेलले २ जना छोराहरू मात्र पाउन सकिन् र दोस्रो छोरा जन्माउँदा उनको मृत्यु भयो। योसेफका दुई छोराहरूलाई आफ्नै छोराको रूपमा स्वीकार गर्दा, राहेलबाट मेरा अरू छोराहरू थपिए जस्तै भएको छ।" नाटक फेरि सुरु गर्नुहोस्।</w:t>
      </w:r>
    </w:p>
    <w:p>
      <w:pPr/>
      <w:r>
        <w:rPr>
          <w:lang w:val="ne_NP" w:bidi="ne_NP"/>
        </w:rPr>
      </w:r>
      <w:r>
        <w:rPr>
          <w:lang w:val="ne_NP" w:bidi="ne_NP"/>
        </w:rPr>
        <w:t>दृश्य ३ मा, याकूबले दुई छोराहरूलाई आशिष् दिने निर्णय गर्छन्। ती दुई छोराहरू आफ्ना हजुरबुबाको काखमा बस्दै आएका थिए। तिनीहरू उनका घुँडामाथि बसेका थिएनन् तर उनका घुँडाको छेउमा बसेका थिए। योसेफले तिनीहरूलाई याकूबका हातहरूको नजिक सारे। योसेफले मनश्शेलाई यसरी राखे कि याकूबको दाहिने हात मनश्शेको टाउकोमा परोस्। योसेफले एफ्राइमलाई यसरी राखे कि याकूबको बायाँ हात एफ्राइमको टाउकोमा परोस्। तर याकूबले आफ्ना हातहरू टुप्पिए। याकूबले आफ्नो दाहिने हात एफ्राइमको टाउकोमा र याकूबको बायाँ हात मनश्शेको टाउकोमा राख्नुभयो। त्यसपछि याकूबले आशिष् दिए, जुन एउटा प्रार्थना थियो र कविताको रूपमा भनिएको थियो।</w:t>
      </w:r>
    </w:p>
    <w:p>
      <w:pPr/>
      <w:r>
        <w:rPr>
          <w:lang w:val="ne_NP" w:bidi="ne_NP"/>
        </w:rPr>
      </w:r>
      <w:r>
        <w:rPr>
          <w:lang w:val="ne_NP" w:bidi="ne_NP"/>
        </w:rPr>
        <w:t>योसेफले याकूबका हातहरू देखेर याकूबलाई रोक्ने प्रयास गरे। याकूब लगभग अन्धो थिए। योसेफले सोचे कि याकूबले स्पष्ट रूपमा देख्न नसक्ने भएकोले उनले केटाहरूलाई चिन्नमा झुक्किएका थिए। योसेफले याकूबका हातहरू सार्ने प्रयास गरे ताकि याकूबको दाहिने हात मनश्शेको टाउकोमा होस्। याकूबले अस्वीकार गरे। याकूबले भने, "मलाई थाहा छ", जसको अर्थ कुन छोरा याकूबको दायाँ हातमुनि थियो र कुन छोरा याकूबको बायाँ हातमुनि थियो भन्ने कुरा याकूबलाई थाहा थियो। याकूबले भने कि एप्रैम मनश्शेभन्दा ठूलो हुनेछ। याकूबले प्रत्येक छोरालाई राम्रो आशिष् दिए। याकूबले भने कि एप्रैम मनश्शेभन्दा पनि महान् जाति हुनेछ।</w:t>
      </w:r>
    </w:p>
    <w:p>
      <w:pPr/>
      <w:r>
        <w:rPr>
          <w:lang w:val="ne_NP" w:bidi="ne_NP"/>
        </w:rPr>
      </w:r>
      <w:r>
        <w:rPr>
          <w:lang w:val="ne_NP" w:bidi="ne_NP"/>
        </w:rPr>
        <w:t>अभिनय रोक्नुहोस्: मनश्शेलाई सोध्नुहोस्, "यो आशिष्को बारेमा तपाईंलाई कस्तो महसुस भइरहेको छ?" तपाईंले सुन्न सक्नुहुन्छ, "म यसमा ठीक छु।" मेरो हजुरबुबाले भन्नुभयो कि म धेरै सन्तानहरू भएको एउटा महान् जाति बन्नेछु र भविष्यमा मानिसहरूले आफ्ना छोराछोरीलाई आशिष् दिँदा मेरो नाम प्रयोग गर्नेछन्। यो एउटा राम्रो आशिष् हो। म दुखी हुनुपर्ने कुनै कारण देख्दिन।" एप्रैमलाई सोध्नुहोस्, "यो आशिष्को बारेमा तपाईंलाई कस्तो महसुस भइरहेको छ?" तपाईंले सुन्न सक्नुहुन्छ, "म खुसी छु।" मेरो हजुरबुबाले किन यो गर्नुभयो भन्ने मलाई थाहा छैन तर उहाँले हामी दुवैलाई राम्रो आशिष् दिनुभयो। म आफ्नो भाइलाई माया गर्छु। म यसको लागि लड्न चाहँदिन। मलाई लाग्छ कि हामी दुवै यसमा सहमत छौं।" योसेफलाई सोध्नुहोस्, "तपाईंलाई अहिले कस्तो महसुस भइरहेको छ?" तपाईंले सुन्न सक्नुहुन्छ, "मेरो बुबाले हामीलाई चाँडै छोडेर जाँदै हुनुहुन्छ भन्ने कुराले म दुखी छु।" म चाहन्छु कि हामीले उनलाई यहाँ अझ धेरै समय राख्न सक्थ्यौँ। उनी गएपछि म उनलाई सम्झनेछु। उनले मेरा दुई छोराहरूलाई माया गर्दा म खुसी छु। उनले तिनीहरूलाई राम्रो आशिष् दिए। उनले किन एफ्राइमलाई जेठो छोराको आशिष् दिए, म बुझ्न सक्दिनँ। उसले उनीहरूलाई आफ्ना छोराहरूको रूपमा अपनाएकोमा म धेरै आभारी छु, जसले गर्दा उनीहरूले राम्रो उत्तराधिकार पाउनेछन्। परमेश्वर हामीप्रति राम्रो हुनुभएको छ।" नाटक फेरि सुरु गर्नुहोस्।</w:t>
      </w:r>
    </w:p>
    <w:p>
      <w:pPr/>
      <w:r>
        <w:rPr>
          <w:lang w:val="ne_NP" w:bidi="ne_NP"/>
        </w:rPr>
      </w:r>
      <w:r>
        <w:rPr>
          <w:lang w:val="ne_NP" w:bidi="ne_NP"/>
        </w:rPr>
        <w:t>परमेश्वर योसेफसँग हुनुहुनेछ र योसेफलाई कनानमा फिर्ता लैजानुहुनेछ भनेर याकूबले दोहोर्याए। कनान तिनीहरूका पुर्खाहरूको भूमि हो। याकूबले योसेफलाई एउटा जमिनको टुक्रा पनि दिए जुन याकूबले युद्धमा जितेका थिए। यो योसेफका लागि थप उत्तराधिकार थियो।</w:t>
      </w:r>
      <w:r>
        <w:rPr>
          <w:lang w:val="ne_NP" w:bidi="ne_NP"/>
        </w:rPr>
      </w:r>
    </w:p>
    <w:p>
      <w:pPr>
        <w:pStyle w:val="Heading3"/>
      </w:pPr>
      <w:r>
        <w:rPr>
          <w:lang w:val="ne_NP" w:bidi="ne_NP"/>
        </w:rPr>
        <w:t>Step 5</w:t>
      </w:r>
    </w:p>
    <w:p>
      <w:pPr/>
      <w:r>
        <w:rPr>
          <w:lang w:val="ne_NP" w:bidi="ne_NP"/>
        </w:rPr>
      </w:r>
      <w:r>
        <w:rPr>
          <w:lang w:val="ne_NP" w:bidi="ne_NP"/>
        </w:rPr>
        <w:t>पाठलाई बुझ्न-सजिलो संस्करणमा एकपटक सुन्नुहोस्।</w:t>
      </w:r>
    </w:p>
    <w:p>
      <w:pPr/>
      <w:r>
        <w:rPr>
          <w:lang w:val="ne_NP" w:bidi="ne_NP"/>
        </w:rPr>
      </w:r>
      <w:r>
        <w:rPr>
          <w:b/>
          <w:lang w:val="ne_NP" w:bidi="ne_NP"/>
        </w:rPr>
        <w:t>एल-शद्दाई</w:t>
      </w:r>
      <w:r>
        <w:rPr>
          <w:lang w:val="ne_NP" w:bidi="ne_NP"/>
        </w:rPr>
        <w:t xml:space="preserve"> परमेश्वरको एउटा नाम हो जसको अर्थ सर्वशक्तिमान वा शक्तिशाली हुन्छ। </w:t>
      </w:r>
      <w:r>
        <w:rPr>
          <w:lang w:val="ne_NP" w:bidi="ne_NP"/>
        </w:rPr>
        <w:t>एल-शद्दाई</w:t>
      </w:r>
      <w:r>
        <w:rPr>
          <w:lang w:val="ne_NP" w:bidi="ne_NP"/>
        </w:rPr>
        <w:t>को बारेमा मुख्य शब्दावलीमा छलफल गरिएको छ। तपाईंले अघिल्लो खण्डहरूमा प्रयोग गर्नुभएको एल-शद्दाईका लागि त्यही नाम प्रयोग गर्नुहोस्।</w:t>
      </w:r>
    </w:p>
    <w:p>
      <w:pPr/>
      <w:r>
        <w:rPr>
          <w:lang w:val="ne_NP" w:bidi="ne_NP"/>
        </w:rPr>
      </w:r>
      <w:r>
        <w:rPr>
          <w:lang w:val="ne_NP" w:bidi="ne_NP"/>
        </w:rPr>
        <w:t>लुज बेथेलको छेउमा रहेको सहरको नाम हो। बेथेल त्यो ठाउँ हो जहाँ याकूबले स्वर्ग जाने सिँढीको दर्शन पाएका थिए जब उनी कनान छोडेर आफ्ना मामा लाबानकहाँ जाँदै थिए। बेथेल त्यो ठाउँ पनि हो जहाँ याकूबले कनान फर्किएपछि परमेश्वरको आराधना गरे। परमेश्वरले बेथेलमा याकूबको नयाँ नाम इस्राएल हो भनी दोहोर्याउनुभयो।</w:t>
      </w:r>
    </w:p>
    <w:p>
      <w:pPr/>
      <w:r>
        <w:rPr>
          <w:lang w:val="ne_NP" w:bidi="ne_NP"/>
        </w:rPr>
      </w:r>
      <w:r>
        <w:rPr>
          <w:lang w:val="ne_NP" w:bidi="ne_NP"/>
        </w:rPr>
        <w:t>पाठले अपनाएको भन्ने शब्द प्रयोग गर्दैन। तर, याकूब भन्छन् कि याकूबले मनश्शे र एप्रैमलाई आफ्नै छोराहरूको रूपमा दाबी गरिरहेका छन्। तिनीहरूले याकूबका अन्य छोराहरूले जस्तै उत्तराधिकार प्राप्त गर्नेछन्। तिनीहरू याकूबका लागि अन्य छोराहरू जस्तै हुनेछन्। याकूब धर्मपुत्र ग्रहण गर्ने एउटा बिधि गर्छन्। तपाईंले धर्मपुत्र शब्द प्रयोग गर्नुहुने छैन तर यी दुई केटाहरू अब याकूबका छोराहरू हुन् भन्ने कुरा स्पष्ट पार्नुपर्छ।</w:t>
      </w:r>
    </w:p>
    <w:p>
      <w:pPr/>
      <w:r>
        <w:rPr>
          <w:lang w:val="ne_NP" w:bidi="ne_NP"/>
        </w:rPr>
      </w:r>
      <w:r>
        <w:rPr>
          <w:lang w:val="ne_NP" w:bidi="ne_NP"/>
        </w:rPr>
        <w:t xml:space="preserve">याकूबले योसेफका दुई छोराहरूलाई </w:t>
      </w:r>
      <w:r>
        <w:rPr>
          <w:b/>
          <w:lang w:val="ne_NP" w:bidi="ne_NP"/>
        </w:rPr>
        <w:t>आशिष् दिए</w:t>
      </w:r>
      <w:r>
        <w:rPr>
          <w:lang w:val="ne_NP" w:bidi="ne_NP"/>
        </w:rPr>
        <w:t xml:space="preserve">। मुख्य शब्दावलीमा </w:t>
      </w:r>
      <w:r>
        <w:rPr>
          <w:lang w:val="ne_NP" w:bidi="ne_NP"/>
        </w:rPr>
        <w:t>आशीष</w:t>
      </w:r>
      <w:r>
        <w:rPr>
          <w:lang w:val="ne_NP" w:bidi="ne_NP"/>
        </w:rPr>
        <w:t>को बारेमा छलफल गरिएको छ। तपाईंले अघिल्लो खण्डहरूमा प्रयोग गर्नुभएको आशिष्का लागि त्यही शब्द प्रयोग गर्नुहोस्।</w:t>
      </w:r>
    </w:p>
    <w:p>
      <w:pPr/>
      <w:r>
        <w:rPr>
          <w:lang w:val="ne_NP" w:bidi="ne_NP"/>
        </w:rPr>
      </w:r>
      <w:r>
        <w:rPr>
          <w:lang w:val="ne_NP" w:bidi="ne_NP"/>
        </w:rPr>
        <w:t xml:space="preserve">अघिल्लो खण्डहरूमा जस्तै, लेखकले </w:t>
      </w:r>
      <w:r>
        <w:rPr>
          <w:b/>
          <w:lang w:val="ne_NP" w:bidi="ne_NP"/>
        </w:rPr>
        <w:t>इस्राएल</w:t>
      </w:r>
      <w:r>
        <w:rPr>
          <w:lang w:val="ne_NP" w:bidi="ne_NP"/>
        </w:rPr>
        <w:t xml:space="preserve"> र याकूब नामहरू अदलबदल गरेर प्रयोग गर्छन्। केही अनुवादहरूले याकूबलाई मात्र प्रयोग गर्छन्। अन्य अनुवादहरूले पाठमा देखा पर्दा इस्राएल नाम प्रयोग गर्छन्। याकूब र इस्राएल एउटै व्यक्ति हुन्। तपाईंले प्रयोग गर्नुभएको याकूबको नाम राख्ने त्यही तरिका प्रयोग गर्नुहोस्।</w:t>
      </w:r>
    </w:p>
    <w:p>
      <w:pPr/>
      <w:r>
        <w:rPr>
          <w:lang w:val="ne_NP" w:bidi="ne_NP"/>
        </w:rPr>
      </w:r>
      <w:r>
        <w:rPr>
          <w:lang w:val="ne_NP" w:bidi="ne_NP"/>
        </w:rPr>
        <w:t>याकूब वृद्धावस्थाका कारणले लगभग अन्धो थिए। त्यहाँ धेरै अवस्थाहरू छन् जसले यो अन्धोपन निम्त्याउन सक्छन्। समस्या के थियो भन्ने हामीलाई थाहा छैन। याकूबले स्पष्ट रूपमा देख्न सक्दैनन् भन्ने कुरा मात्र हामीलाई थाहा छ। जसरी तपाईंले इसहाकको अन्धोपनाको वर्णन गर्नुभयो, त्यसरी नै यसको पनि वर्णन गर्नुपर्छ।</w:t>
      </w:r>
    </w:p>
    <w:p>
      <w:pPr/>
      <w:r>
        <w:rPr>
          <w:lang w:val="ne_NP" w:bidi="ne_NP"/>
        </w:rPr>
      </w:r>
      <w:r>
        <w:rPr>
          <w:lang w:val="ne_NP" w:bidi="ne_NP"/>
        </w:rPr>
        <w:t xml:space="preserve">जब याकूबले आशिष् उच्चारण गर्छन्, तब याकूबले अब्राहामका परमेश्वर र इसहाकका परमेश्वरको बारेमा कुरा गर्छन्। तपाईंले अघिल्लो खण्डहरूमा प्रयोग गर्नुभएको </w:t>
      </w:r>
      <w:r>
        <w:rPr>
          <w:b/>
          <w:lang w:val="ne_NP" w:bidi="ne_NP"/>
        </w:rPr>
        <w:t>परमेश्वर</w:t>
      </w:r>
      <w:r>
        <w:rPr>
          <w:lang w:val="ne_NP" w:bidi="ne_NP"/>
        </w:rPr>
        <w:t xml:space="preserve">का लागि त्यही शब्द प्रयोग गर्नुहोस्। </w:t>
      </w:r>
      <w:r>
        <w:rPr>
          <w:lang w:val="ne_NP" w:bidi="ne_NP"/>
        </w:rPr>
        <w:t>परमेश्वर</w:t>
      </w:r>
      <w:r>
        <w:rPr>
          <w:lang w:val="ne_NP" w:bidi="ne_NP"/>
        </w:rPr>
        <w:t>को बारेमा मुख्य शब्दावलीमा छलफल गरिएको छ।</w:t>
      </w:r>
    </w:p>
    <w:p>
      <w:pPr/>
      <w:r>
        <w:rPr>
          <w:lang w:val="ne_NP" w:bidi="ne_NP"/>
        </w:rPr>
      </w:r>
      <w:r>
        <w:rPr>
          <w:lang w:val="ne_NP" w:bidi="ne_NP"/>
        </w:rPr>
        <w:t xml:space="preserve">याकूबले परमेश्वरलाई </w:t>
      </w:r>
      <w:r>
        <w:rPr>
          <w:b/>
          <w:lang w:val="ne_NP" w:bidi="ne_NP"/>
        </w:rPr>
        <w:t>गोठाला</w:t>
      </w:r>
      <w:r>
        <w:rPr>
          <w:lang w:val="ne_NP" w:bidi="ne_NP"/>
        </w:rPr>
        <w:t xml:space="preserve">को रूपमा वर्णन गर्छन्। सामान्यतया गोठालाले भेडा र बाख्राका बथानको हेरचाह गर्छ। </w:t>
      </w:r>
      <w:r>
        <w:rPr>
          <w:lang w:val="ne_NP" w:bidi="ne_NP"/>
        </w:rPr>
        <w:t>गोठालालाई</w:t>
      </w:r>
      <w:r>
        <w:rPr>
          <w:lang w:val="ne_NP" w:bidi="ne_NP"/>
        </w:rPr>
        <w:t xml:space="preserve"> मुख्य शब्दावलीमा वर्णन गरिएको छ। तपाईंले अन्य खण्डहरूमा प्रयोग गर्नुभएको गोठालाका लागि त्यही शब्द प्रयोग गर्नुहोस्।</w:t>
      </w:r>
    </w:p>
    <w:p>
      <w:pPr/>
      <w:r>
        <w:rPr>
          <w:lang w:val="ne_NP" w:bidi="ne_NP"/>
        </w:rPr>
      </w:r>
      <w:r>
        <w:rPr>
          <w:lang w:val="ne_NP" w:bidi="ne_NP"/>
        </w:rPr>
        <w:t xml:space="preserve">याकूबले आशिष् उच्चारण गर्दा एक </w:t>
      </w:r>
      <w:r>
        <w:rPr>
          <w:b/>
          <w:lang w:val="ne_NP" w:bidi="ne_NP"/>
        </w:rPr>
        <w:t>स्वर्गदूत</w:t>
      </w:r>
      <w:r>
        <w:rPr>
          <w:lang w:val="ne_NP" w:bidi="ne_NP"/>
        </w:rPr>
        <w:t xml:space="preserve">को उल्लेख गर्छन्। स्वर्गदूत एउटा अलौकिक प्राणी हो जो परमेश्वरको सन्देशवाहक हो। तपाईंले अघिल्लो खण्डहरूमा प्रयोग गर्नुभएको स्वर्गदूतका लागि त्यही शब्द प्रयोग गर्नुहोस्। </w:t>
      </w:r>
      <w:r>
        <w:rPr>
          <w:lang w:val="ne_NP" w:bidi="ne_NP"/>
        </w:rPr>
        <w:t>स्वर्गदूत</w:t>
      </w:r>
      <w:r>
        <w:rPr>
          <w:lang w:val="ne_NP" w:bidi="ne_NP"/>
        </w:rPr>
        <w:t xml:space="preserve"> बारेमा मुख्य शब्दावलीमा छलफल गरिएको छ।</w:t>
      </w:r>
    </w:p>
    <w:p>
      <w:pPr/>
      <w:r>
        <w:rPr>
          <w:lang w:val="ne_NP" w:bidi="ne_NP"/>
        </w:rPr>
      </w:r>
      <w:r>
        <w:rPr>
          <w:lang w:val="ne_NP" w:bidi="ne_NP"/>
        </w:rPr>
        <w:t>तरवार र धनुषको बलमा केही लिनुको अर्थ त्यसलाई युद्धको माध्यमबाट कब्जा गर्नु वा प्राप्त गर्नु हो। याकूबले जमिनको त्यो टुक्राका लागि लडे, जुन याकूबले योसेफलाई दिँदैछन्।</w:t>
      </w:r>
      <w:r>
        <w:rPr>
          <w:lang w:val="ne_NP" w:bidi="ne_NP"/>
        </w:rPr>
      </w:r>
    </w:p>
    <w:p>
      <w:pPr>
        <w:pStyle w:val="Heading3"/>
      </w:pPr>
      <w:r>
        <w:rPr>
          <w:lang w:val="ne_NP" w:bidi="ne_NP"/>
        </w:rPr>
        <w:t>Step 6</w:t>
      </w:r>
    </w:p>
    <w:p>
      <w:pPr/>
      <w:r>
        <w:rPr>
          <w:lang w:val="ne_NP" w:bidi="ne_NP"/>
        </w:rPr>
      </w:r>
      <w:r>
        <w:rPr>
          <w:lang w:val="ne_NP" w:bidi="ne_NP"/>
        </w:rPr>
        <w:t>अनुवादलाई सजिलोसँग बुझ्न यस खण्डको श्रव्य संस्करण सुन्‍नुहोस्।</w:t>
      </w:r>
    </w:p>
    <w:p>
      <w:pPr/>
      <w:r>
        <w:rPr>
          <w:lang w:val="ne_NP" w:bidi="ne_NP"/>
        </w:rPr>
      </w:r>
      <w:r>
        <w:rPr>
          <w:lang w:val="ne_NP" w:bidi="ne_NP"/>
        </w:rPr>
        <w:t>यस सत्रमा, एउटा समूहको रूपमा तपाईंको आफ्नै भाषामा खण्डलाई पुन: भन्न लगाउनुहोस्।</w:t>
      </w:r>
    </w:p>
    <w:p>
      <w:pPr/>
      <w:r>
        <w:rPr>
          <w:lang w:val="ne_NP" w:bidi="ne_NP"/>
        </w:rPr>
      </w:r>
      <w:r>
        <w:rPr>
          <w:lang w:val="ne_NP" w:bidi="ne_NP"/>
        </w:rPr>
        <w:t>पहिला, सम्पूर्ण समूहले खण्डलाई तपाईंको आफ्नै भाषामा बताउन अभ्यास गर्नुपर्छ। तपाईंले अघिल्लो चरणहरूमा निर्णय गर्नुभएको कुराहरू जस्तै कालक्रम, शब्दहरू, वाक्यांशहरू, भावनाहरू, वा तपाईंले छलफल गर्नुभएको अन्य कुराहरू यसमा समावेश गर्नलाई सम्झनुहोस्।</w:t>
      </w:r>
    </w:p>
    <w:p>
      <w:pPr/>
      <w:r>
        <w:rPr>
          <w:lang w:val="ne_NP" w:bidi="ne_NP"/>
        </w:rPr>
      </w:r>
      <w:r>
        <w:rPr>
          <w:lang w:val="ne_NP" w:bidi="ne_NP"/>
        </w:rPr>
        <w:t>एउटा समूहको सदस्यले खण्डका केही वाक्यहरू भन्नुपर्छ र रोकिनु पर्छ। समूहको अर्को सदस्यले खण्डको अर्को भाग भन्नु पर्छ र रोकिनु पर्छ। समूहले सम्पूर्ण खण्डलाई पुन: नभन्दासम्म यो गर्नुहोस्। यस चरणमा समूहका सदस्यहरूले एक अर्कालाई सच्याउन सक्छन्।</w:t>
      </w:r>
    </w:p>
    <w:p>
      <w:pPr/>
      <w:r>
        <w:rPr>
          <w:lang w:val="ne_NP" w:bidi="ne_NP"/>
        </w:rPr>
      </w:r>
      <w:r>
        <w:rPr>
          <w:lang w:val="ne_NP" w:bidi="ne_NP"/>
        </w:rPr>
        <w:t xml:space="preserve">अडियो रोक्‍नुहोस्। </w:t>
      </w:r>
    </w:p>
    <w:p>
      <w:pPr/>
      <w:r>
        <w:rPr>
          <w:lang w:val="ne_NP" w:bidi="ne_NP"/>
        </w:rPr>
      </w:r>
      <w:r>
        <w:rPr>
          <w:lang w:val="ne_NP" w:bidi="ne_NP"/>
        </w:rPr>
        <w:t>अर्को पटक, समूहको प्रत्येक सदस्यले कम्तिमा पनि एकचोटि सम्पूर्ण खण्डलाई नरोकी भन्नुपर्छ। समूहको सदस्यले खण्डलाई सम्झन मद्दत गर्न कुनैपनि वस्तुहरू, चालहरू, वा तिनीहरूको स्टोरीबोर्ड प्रयोग गर्न सक्छन्।</w:t>
      </w:r>
    </w:p>
    <w:p>
      <w:pPr/>
      <w:r>
        <w:rPr>
          <w:lang w:val="ne_NP" w:bidi="ne_NP"/>
        </w:rPr>
      </w:r>
      <w:r>
        <w:rPr>
          <w:lang w:val="ne_NP" w:bidi="ne_NP"/>
        </w:rPr>
        <w:t xml:space="preserve">अडियो रोक्‍नुहोस्। </w:t>
      </w:r>
    </w:p>
    <w:p>
      <w:pPr/>
      <w:r>
        <w:rPr>
          <w:lang w:val="ne_NP" w:bidi="ne_NP"/>
        </w:rPr>
      </w:r>
      <w:r>
        <w:rPr>
          <w:lang w:val="ne_NP" w:bidi="ne_NP"/>
        </w:rPr>
        <w:t>त्यसपछि, तपाईंलाई सबैभन्दा बढी मनपरेको खण्डको संस्करण कस्को हो समूहले निर्णय गर्न सक्छ। तपाईंले एउटा समूहको सदस्यले एउटा दृश्य बताएको तरिका मनपर्यो तर तपाईंले अर्को दृश्य अर्कै समूहको सदस्यले बताएको तरिका मनपर्यो भनेर निर्णय गर्न सक्नुहुन्छ।</w:t>
      </w:r>
    </w:p>
    <w:p>
      <w:pPr/>
      <w:r>
        <w:rPr>
          <w:lang w:val="ne_NP" w:bidi="ne_NP"/>
        </w:rPr>
      </w:r>
      <w:r>
        <w:rPr>
          <w:lang w:val="ne_NP" w:bidi="ne_NP"/>
        </w:rPr>
        <w:t xml:space="preserve">अडियो रोक्‍नुहोस्। </w:t>
      </w:r>
    </w:p>
    <w:p>
      <w:pPr/>
      <w:r>
        <w:rPr>
          <w:lang w:val="ne_NP" w:bidi="ne_NP"/>
        </w:rPr>
      </w:r>
      <w:r>
        <w:rPr>
          <w:lang w:val="ne_NP" w:bidi="ne_NP"/>
        </w:rPr>
        <w:t>अन्तमा, समूहले सबैजना सहमत हुने खण्डको अन्तिम संस्करणलाई सँगै राख्न सक्छन्। समूहको प्रत्येक सदस्यले यस खण्डको अन्तिम संस्करण सुनाउने अभ्यास गर्नुपर्छ।</w:t>
      </w:r>
      <w:r>
        <w:rPr>
          <w:lang w:val="ne_NP" w:bidi="ne_NP"/>
        </w:rPr>
      </w:r>
      <w:r>
        <w:rPr>
          <w:lang w:val="ne_NP" w:bidi="ne_NP"/>
        </w:rPr>
      </w:r>
    </w:p>
    <w:p>
      <w:pPr/>
      <w:r>
        <w:rPr>
          <w:lang w:val="ne_NP" w:bidi="ne_NP"/>
        </w:rPr>
      </w:r>
    </w:p>
    <w:p>
      <w:pPr>
        <w:pStyle w:val="Heading2"/>
      </w:pPr>
      <w:r>
        <w:rPr>
          <w:lang w:val="ne_NP" w:bidi="ne_NP"/>
        </w:rPr>
        <w:t>Genesis 49:1–28</w:t>
      </w:r>
      <w:r>
        <w:rPr>
          <w:lang w:val="ne_NP" w:bidi="ne_NP"/>
        </w:rPr>
      </w:r>
    </w:p>
    <w:p>
      <w:pPr>
        <w:pStyle w:val="Heading3"/>
      </w:pPr>
      <w:r>
        <w:rPr>
          <w:lang w:val="ne_NP" w:bidi="ne_NP"/>
        </w:rPr>
        <w:t>Step 1</w:t>
      </w:r>
    </w:p>
    <w:p>
      <w:pPr/>
      <w:r>
        <w:rPr>
          <w:lang w:val="ne_NP" w:bidi="ne_NP"/>
        </w:rPr>
      </w:r>
      <w:r>
        <w:rPr>
          <w:lang w:val="ne_NP" w:bidi="ne_NP"/>
        </w:rPr>
        <w:t>उत्पत्ति ४९:१–२८ सुन्नुहोस् र यसलाई आफ्नो हृदयमा राख्नुहोस्। पाठलाई तीन पटक सुन्नुहोस् (सम्भव छ भने तीन फरक अनुवादहरूमा)। त्यसपछि टोलीले निम्न प्रश्नहरूको छलफल गर्नुहोस:</w:t>
      </w:r>
    </w:p>
    <w:p>
      <w:pPr>
        <w:pStyle w:val="ListBullet"/>
        <w:spacing w:line="240" w:lineRule="auto"/>
        <w:ind w:left="720"/>
      </w:pPr>
      <w:r>
        <w:rPr>
          <w:lang w:val="ne_NP" w:bidi="ne_NP"/>
        </w:rPr>
      </w:r>
      <w:r>
        <w:rPr>
          <w:lang w:val="ne_NP" w:bidi="ne_NP"/>
        </w:rPr>
        <w:t>यो खण्डमा तपाईंलाई के मन पर्‍यो?</w:t>
      </w:r>
    </w:p>
    <w:p>
      <w:pPr>
        <w:pStyle w:val="ListBullet"/>
        <w:spacing w:line="240" w:lineRule="auto"/>
        <w:ind w:left="720"/>
      </w:pPr>
      <w:r>
        <w:rPr>
          <w:lang w:val="ne_NP" w:bidi="ne_NP"/>
        </w:rPr>
      </w:r>
      <w:r>
        <w:rPr>
          <w:lang w:val="ne_NP" w:bidi="ne_NP"/>
        </w:rPr>
        <w:t>तपाईलाई के मन पर्दैन वा के बुझ्नुहुन्न?</w:t>
      </w:r>
    </w:p>
    <w:p>
      <w:pPr>
        <w:pStyle w:val="ListBullet"/>
        <w:spacing w:line="240" w:lineRule="auto"/>
        <w:ind w:left="720"/>
      </w:pPr>
      <w:r>
        <w:rPr>
          <w:lang w:val="ne_NP" w:bidi="ne_NP"/>
        </w:rPr>
      </w:r>
      <w:r>
        <w:rPr>
          <w:lang w:val="ne_NP" w:bidi="ne_NP"/>
        </w:rPr>
        <w:t>यो कथाले हामीलाई परमेश्वरको बारेमा के भन्छ?</w:t>
      </w:r>
    </w:p>
    <w:p>
      <w:pPr>
        <w:pStyle w:val="ListBullet"/>
        <w:spacing w:line="240" w:lineRule="auto"/>
        <w:ind w:left="720"/>
      </w:pPr>
      <w:r>
        <w:rPr>
          <w:lang w:val="ne_NP" w:bidi="ne_NP"/>
        </w:rPr>
      </w:r>
      <w:r>
        <w:rPr>
          <w:lang w:val="ne_NP" w:bidi="ne_NP"/>
        </w:rPr>
        <w:t>यो खण्डले मानिसबारे हामीलाई के भन्दछ?</w:t>
      </w:r>
    </w:p>
    <w:p>
      <w:pPr>
        <w:pStyle w:val="ListBullet"/>
        <w:spacing w:line="240" w:lineRule="auto"/>
        <w:ind w:left="720"/>
      </w:pPr>
      <w:r>
        <w:rPr>
          <w:lang w:val="ne_NP" w:bidi="ne_NP"/>
        </w:rPr>
      </w:r>
      <w:r>
        <w:rPr>
          <w:lang w:val="ne_NP" w:bidi="ne_NP"/>
        </w:rPr>
        <w:t>यो खण्डले कसरी हाम्रो दैनिक जीवनलाई प्रभाव पार्छ?</w:t>
      </w:r>
    </w:p>
    <w:p>
      <w:pPr>
        <w:pStyle w:val="ListBullet"/>
        <w:spacing w:line="240" w:lineRule="auto"/>
        <w:ind w:left="720"/>
      </w:pPr>
      <w:r>
        <w:rPr>
          <w:lang w:val="ne_NP" w:bidi="ne_NP"/>
        </w:rPr>
      </w:r>
      <w:r>
        <w:rPr>
          <w:lang w:val="ne_NP" w:bidi="ne_NP"/>
        </w:rPr>
        <w:t>यो कथा सुन्नु पर्ने तपाईंले चिन्नुभएको व्यक्ति को हुनुहुन्छ?</w:t>
      </w:r>
      <w:r>
        <w:rPr>
          <w:lang w:val="ne_NP" w:bidi="ne_NP"/>
        </w:rPr>
      </w:r>
    </w:p>
    <w:p>
      <w:pPr>
        <w:pStyle w:val="Heading3"/>
      </w:pPr>
      <w:r>
        <w:rPr>
          <w:lang w:val="ne_NP" w:bidi="ne_NP"/>
        </w:rPr>
        <w:t>Step 2</w:t>
      </w:r>
    </w:p>
    <w:p>
      <w:pPr/>
      <w:r>
        <w:rPr>
          <w:lang w:val="ne_NP" w:bidi="ne_NP"/>
        </w:rPr>
      </w:r>
      <w:r>
        <w:rPr>
          <w:lang w:val="ne_NP" w:bidi="ne_NP"/>
        </w:rPr>
        <w:t>मञ्चको तयारी</w:t>
      </w:r>
    </w:p>
    <w:p>
      <w:pPr/>
      <w:r>
        <w:rPr>
          <w:lang w:val="ne_NP" w:bidi="ne_NP"/>
        </w:rPr>
      </w:r>
      <w:r>
        <w:rPr>
          <w:lang w:val="ne_NP" w:bidi="ne_NP"/>
        </w:rPr>
        <w:t>उत्पत्ति ४९:१–२८</w:t>
      </w:r>
    </w:p>
    <w:p>
      <w:pPr/>
      <w:r>
        <w:rPr>
          <w:lang w:val="ne_NP" w:bidi="ne_NP"/>
        </w:rPr>
      </w:r>
      <w:r>
        <w:rPr>
          <w:lang w:val="ne_NP" w:bidi="ne_NP"/>
        </w:rPr>
        <w:t>पाठलाई बुझ्न-सजिलो संस्करणमा एकपटक सुन्नुहोस्।</w:t>
      </w:r>
    </w:p>
    <w:p>
      <w:pPr/>
      <w:r>
        <w:rPr>
          <w:lang w:val="ne_NP" w:bidi="ne_NP"/>
        </w:rPr>
      </w:r>
      <w:r>
        <w:rPr>
          <w:lang w:val="ne_NP" w:bidi="ne_NP"/>
        </w:rPr>
        <w:t>यो खण्डले याकूब र योसेफको कथाको निष्कर्षलाई जारी राख्छ। याकूब मृत्युको नजिक छन्। याकूबले योसेफ र योसेफका २ छोराहरू मनश्शे र एप्रैमलाई आशिष् दिएका छन्। अब याकूबले आफ्ना अन्तिम शब्दहरू सुन्न आउन अन्य सबै छोराहरूलाई बोलाउँछन्। याकूबका शब्दहरू आशिष् भन्दा बढी भविष्यवाणी जस्तै छन्। यसको अर्थ याकूबले भविष्यमा यो हुनेछ भनी बताइरहेका छन्। याकूबले प्रत्येक छोरालाई तिनका सन्तानहरूको भविष्यमा के हुनेछ भनी बताउँछन्। आशिष गम्भीर छ। याकूबको समयमा अधिकांश मानिसहरूले आशिष् पाउने व्यक्ति त्यो आशिषमा बाँधिन्छ भनेर मान्थे। याकूबले केही छोराहरूलाई सराप्छन्। याकूबले कविताको ढाँचामा बोल्छन्। रोक्नुहोस् र छलफल गर्नुहोस्: हजुरबुबा जस्ता मृत्युको नजिक पुगेका एक वृद्ध व्यक्तिको बारेमा कथा सुनाउनुहोस्। यस्ता हजुरबुबाले आफ्ना छोराहरू र नातिहरूलाई के भन्लान्? उनले यो कसरी भन्लान्? यदि तपाईंको संस्कृतिमा बुबाले मर्नुअघि आफ्ना सन्तानहरूलाई आशिष् दिने परम्परा छैन भने, आशिष् कहिले दिइन्छ? कसले आशिष् दिन्थ्यो होला? मानिसहरूले कसरी आशिष् पाउने थिए?</w:t>
      </w:r>
    </w:p>
    <w:p>
      <w:pPr/>
      <w:r>
        <w:rPr>
          <w:lang w:val="ne_NP" w:bidi="ne_NP"/>
        </w:rPr>
      </w:r>
      <w:r>
        <w:rPr>
          <w:lang w:val="ne_NP" w:bidi="ne_NP"/>
        </w:rPr>
        <w:t>रूबेन जेठा छोरा हुन्। सामान्यतया, यस छोरासँग अन्य छोराहरूसँग नभएका अधिकार र सुविधाहरू हुन्छन्। केही संस्कृतिहरूमा, जेठो छोराले सबै कुराको उत्तराधिकार पाउँछ। जेठा छोराले पनि परिवारमा नेतृत्वदायी भूमिका निर्वाह गर्छ। यस समयभन्दा धेरै वर्षअघि, रूबेनले याकूबकी एक पत्नी बिल्हासँग यौन सम्बन्ध राखेका थिए। याकूबले यस कार्यलाई वर्णन गर्न एउटा शब्दचित्र प्रयोग गर्छन्। याकूब भन्छन् कि रूबेनले वैवाहिक ओछ्यानलाई अपमानित वा अपवित्र पारेका थिए। यसको अर्थ यो हो कि रूबेनले बिल्हासँग सुतेर विवाहको ओछ्यान वा याकूब सामान्यतया सुत्ने ओछ्यानलाई अशुद्ध बनाए। रूबेन बिल्हासँग सुतेको समयमा याकूबले उनलाई सजाय दिएनन्। यस समयमा याकूबले रूबेनलाई जे भन्छन्, त्यसको कारणको रूपमा याकूबले त्यो घटनालाई प्रयोग गरिरहेका देखिन्छ। अब, याकूब भन्छन् कि रूबेनले परिवारमा आफ्नो नेतृत्वको पद गुमाउनेछन्। रूबेन आफूलाई नियन्त्रण गर्न असमर्थ भएकोले, रूबेन परिवारको अगुवा हुनेछैन।</w:t>
      </w:r>
    </w:p>
    <w:p>
      <w:pPr/>
      <w:r>
        <w:rPr>
          <w:lang w:val="ne_NP" w:bidi="ne_NP"/>
        </w:rPr>
      </w:r>
      <w:r>
        <w:rPr>
          <w:lang w:val="ne_NP" w:bidi="ne_NP"/>
        </w:rPr>
        <w:t>याकूबले शिमोन र लेवी दुवैको बारेमा कुरा गरे। यी दुई भाइले एउटै सन्देश पाए। याकूबले शिमोन र लेवीको बारेमा तिनीहरू त्यहाँ नभएझैं गरी कुरा गरे। याकूबले शिमोन र लेवीलाई तिनीहरूको रिस र क्रोधको कारणले सरापे। क्रोध रिसका लागि प्रयोग गरिने अझ कडा शब्द हो। याकूब भन्छन् कि शिमोन र लेवीले गोरुहरूलाई लङ्गडो बनाए। यसको अर्थ तिनीहरूले पछाडिको खुट्टाको घुँडाको पछाडि रहेको नसा काट्छन्। यो नसा काटिएपछि, पशु राम्ररी हिँड्न सक्दैन र हलो वा गाडा जस्ता कुनै पनि कुरा तान्न सक्दैन। अघिल्लो खण्डमा, दीनालाई बलात्कार गरेपछि, शिमोन र लेवीले शकेमका सबै मानिसहरूलाई मारे। त्यो समयमा याकूबले तिनीहरूलाई सजाय दिएनन्। तर, त्यो कार्य यस खण्डमा याकूबले दिएका श्रापहरूको कारण जस्तो देखिन्छ।</w:t>
      </w:r>
    </w:p>
    <w:p>
      <w:pPr/>
      <w:r>
        <w:rPr>
          <w:lang w:val="ne_NP" w:bidi="ne_NP"/>
        </w:rPr>
      </w:r>
      <w:r>
        <w:rPr>
          <w:lang w:val="ne_NP" w:bidi="ne_NP"/>
        </w:rPr>
        <w:t>गोरुको तस्वीर देखाउनुहोस्।</w:t>
      </w:r>
    </w:p>
    <w:p>
      <w:pPr/>
      <w:r>
        <w:rPr>
          <w:lang w:val="ne_NP" w:bidi="ne_NP"/>
        </w:rPr>
      </w:r>
      <w:r>
        <w:rPr>
          <w:lang w:val="ne_NP" w:bidi="ne_NP"/>
        </w:rPr>
        <w:t>याकूबले यी पछिल्ला छोराहरूलाई भनेका शब्दहरू आशिष् जस्तै देखिन्छन्।</w:t>
      </w:r>
    </w:p>
    <w:p>
      <w:pPr/>
      <w:r>
        <w:rPr>
          <w:lang w:val="ne_NP" w:bidi="ne_NP"/>
        </w:rPr>
      </w:r>
      <w:r>
        <w:rPr>
          <w:lang w:val="ne_NP" w:bidi="ne_NP"/>
        </w:rPr>
        <w:t>याकूबले यहूदासँग सिधै कुरा गर्छन्। यहूदालाई दिइएको सन्देश आशिष् जस्तै लाग्छ। यहूदाका सन्तानहरू शासक हुनेछन्। याकूबले यहूदाको परिवार कति बलियो हुनेछ भनी बताउन शब्द-चित्रहरूको प्रयोग गर्छन्। सिंह खाएपछि, सुत्नका लागि पल्टिन्छ। सिंह सुतिरहेको बेला पनि, अन्य पशुहरूले सिंहलाई आक्रमण गर्ने हिम्मत गर्दैनन्। राजदण्ड त्यो दण्ड हो जुन राजाले समात्छन् र आफ्नो शक्ति प्रदर्शन गर्न प्रयोग गर्छन्। याकूबले यहूदाका सन्तानहरू समृद्ध हुनेछन् वा धनी हुनेछन् भन्ने कुरा बताउन दाखको बोट, दाखमद्य र दूधका शब्दचित्र प्रयोग गर्छन्। यहूदाका सन्तानहरूले भविष्यमा परमेश्वरको आशिष्को अनुभव गर्नेछन्। याकूबले यहूदाका सन्तानहरू धेरै धनी हुनेछन् भन्ने कुरा संकेत गर्न दाखमद्यमा लुगा धुने भन्ने शब्दचित्रको प्रयोग गर्छन्।</w:t>
      </w:r>
    </w:p>
    <w:p>
      <w:pPr/>
      <w:r>
        <w:rPr>
          <w:lang w:val="ne_NP" w:bidi="ne_NP"/>
        </w:rPr>
      </w:r>
      <w:r>
        <w:rPr>
          <w:lang w:val="ne_NP" w:bidi="ne_NP"/>
        </w:rPr>
        <w:t>राजदण्ड समातेका मिश्रका राजाको एउटा तस्वीर देखाउनुहोस्।</w:t>
      </w:r>
    </w:p>
    <w:p>
      <w:pPr/>
      <w:r>
        <w:rPr>
          <w:lang w:val="ne_NP" w:bidi="ne_NP"/>
        </w:rPr>
      </w:r>
      <w:r>
        <w:rPr>
          <w:lang w:val="ne_NP" w:bidi="ne_NP"/>
        </w:rPr>
        <w:t>सुत्दै गरेको सिंहको तस्वीर देखाउनुहोस्। आफ्नो बच्चासँग भएको गधाको तस्वीर देखाउनुहोस्।</w:t>
      </w:r>
    </w:p>
    <w:p>
      <w:pPr/>
      <w:r>
        <w:rPr>
          <w:lang w:val="ne_NP" w:bidi="ne_NP"/>
        </w:rPr>
      </w:r>
      <w:r>
        <w:rPr>
          <w:lang w:val="ne_NP" w:bidi="ne_NP"/>
        </w:rPr>
        <w:t>अङ्गुरको लहराको तस्वीर देखाउनुहोस्।</w:t>
      </w:r>
    </w:p>
    <w:p>
      <w:pPr/>
      <w:r>
        <w:rPr>
          <w:lang w:val="ne_NP" w:bidi="ne_NP"/>
        </w:rPr>
      </w:r>
      <w:r>
        <w:rPr>
          <w:lang w:val="ne_NP" w:bidi="ne_NP"/>
        </w:rPr>
        <w:t>याकूबले जबुलुनको बारेमा कुरा गर्छन्। याकूब भन्छन् कि जबुलूनका सन्तानहरूले जहाजमा काम गर्नेछन्। याकूबले इस्साकारको बारेमा कुरा गर्छन्। इस्साकारका सन्तानहरूले शान्तिपूर्वक बाँच्नका लागि अन्य मालिकहरूका निम्ति कडा परिश्रम गर्नेछन् भनेर याकूबले इस्साकारलाई भन्दै गरेको जस्तो देखिन्छ। शान्ति र सुरक्षा इस्साकारका सन्तानहरूलाई स्वतन्त्रताभन्दा बढी महत्त्वपूर्ण देखिन्छन्। इस्साकारका लागि सन्देशमा स्पष्ट नभएको एउटा शब्द प्रयोग गरिएको छ। केही मानिसहरूले यो शब्दको अर्थ भेडाको खोर हो भन्ने सोच्छन्, भने केहीले यसको अर्थ कसैको एकल स्वामित्वमा नरहेको जमिन हो भन्ने सोच्छन्। यो जमिन सबैका लागि चरनको रूपमा प्रयोग गरिन्छ। यस शब्दको अर्थ दाउराको आगो पनि हुन सक्छ। जनावर यस ठाउँमा निहुरिएर वा लम्पसार परेर आराम गर्छ। जबुलून र इस्साकारका लागि सन्देशहरू आशिष् जस्तै सुनिन्छन्।</w:t>
      </w:r>
    </w:p>
    <w:p>
      <w:pPr/>
      <w:r>
        <w:rPr>
          <w:lang w:val="ne_NP" w:bidi="ne_NP"/>
        </w:rPr>
      </w:r>
      <w:r>
        <w:rPr>
          <w:lang w:val="ne_NP" w:bidi="ne_NP"/>
        </w:rPr>
        <w:t>यहाँ रोक्नुहोस् र निहुरेर वा पल्टिएर बसेको जनावरको तस्वीर देखाउनुहोस्।</w:t>
      </w:r>
    </w:p>
    <w:p>
      <w:pPr/>
      <w:r>
        <w:rPr>
          <w:lang w:val="ne_NP" w:bidi="ne_NP"/>
        </w:rPr>
      </w:r>
      <w:r>
        <w:rPr>
          <w:lang w:val="ne_NP" w:bidi="ne_NP"/>
        </w:rPr>
        <w:t>सीदोन चिन्ह लगाइएको इस्राएलको नक्सा देखाउनुहोस्। यस नक्सामा बेर्शेबा र हेब्रोनलाई चिन्ह लगाइएको हुनुपर्छ।</w:t>
      </w:r>
    </w:p>
    <w:p>
      <w:pPr/>
      <w:r>
        <w:rPr>
          <w:lang w:val="ne_NP" w:bidi="ne_NP"/>
        </w:rPr>
      </w:r>
      <w:r>
        <w:rPr>
          <w:lang w:val="ne_NP" w:bidi="ne_NP"/>
        </w:rPr>
        <w:t>याकूबले दानको बारेमा कुरा गर्छन्। याकूबले दानलाई एउटा विषालु सर्पसँग तुलना गर्छन्। याकूबले दानका सन्तानहरूले इस्राएलमा न्याय ल्याउनेछन् भनेर भनिरहेका छन्। इस्राएलले ती मानिसहरू वा याकूबका सन्तानहरूलाई बुझाउँछ।</w:t>
      </w:r>
    </w:p>
    <w:p>
      <w:pPr/>
      <w:r>
        <w:rPr>
          <w:lang w:val="ne_NP" w:bidi="ne_NP"/>
        </w:rPr>
      </w:r>
      <w:r>
        <w:rPr>
          <w:lang w:val="ne_NP" w:bidi="ne_NP"/>
        </w:rPr>
        <w:t>याकूबले गादको बारेमा कुरा गर्छन्। मानिसहरू गादका सन्तानहरूमाथि आक्रमण गर्न आउनेछन्, तर गादका सन्तानहरूले त्यसपछि आक्रमण वा छापा मार्न आउनेहरूमाथि नै जाइलाग्नेछन्।</w:t>
      </w:r>
    </w:p>
    <w:p>
      <w:pPr/>
      <w:r>
        <w:rPr>
          <w:lang w:val="ne_NP" w:bidi="ne_NP"/>
        </w:rPr>
      </w:r>
      <w:r>
        <w:rPr>
          <w:lang w:val="ne_NP" w:bidi="ne_NP"/>
        </w:rPr>
        <w:t>याकूब आशेरको बारेमा कुरा गर्छन्। आशेरका सन्तानहरू एउटा उर्वर क्षेत्रमा बसोबास गर्नेछन्। यसको अर्थ तिनीहरूले प्रशस्त राम्रो खाद्यान्न पाउनेछन्।</w:t>
      </w:r>
    </w:p>
    <w:p>
      <w:pPr/>
      <w:r>
        <w:rPr>
          <w:lang w:val="ne_NP" w:bidi="ne_NP"/>
        </w:rPr>
      </w:r>
      <w:r>
        <w:rPr>
          <w:lang w:val="ne_NP" w:bidi="ne_NP"/>
        </w:rPr>
        <w:t>याकूबले नप्तालीको बारेमा कुरा गर्छन्। नप्तालीका सन्तानहरू सुन्दर मृगका छाउरा वा जवान हरिणहरू जन्माउने एउटा पोथी हरिणको जस्तै हुनेछन्। केही अनुवादहरूमा पोथी हरिणको सट्टा ठूलो रूख शब्दको प्रयोग गरिएको छ। यो ठूलो रूखमा सुन्दर हाँगाहरू छन्।</w:t>
      </w:r>
    </w:p>
    <w:p>
      <w:pPr/>
      <w:r>
        <w:rPr>
          <w:lang w:val="ne_NP" w:bidi="ne_NP"/>
        </w:rPr>
      </w:r>
      <w:r>
        <w:rPr>
          <w:lang w:val="ne_NP" w:bidi="ne_NP"/>
        </w:rPr>
        <w:t>रोक्नुहोस् र बच्चासहितको हरिणको तस्वीर देखाउनुहोस्।</w:t>
      </w:r>
    </w:p>
    <w:p>
      <w:pPr/>
      <w:r>
        <w:rPr>
          <w:lang w:val="ne_NP" w:bidi="ne_NP"/>
        </w:rPr>
      </w:r>
      <w:r>
        <w:rPr>
          <w:lang w:val="ne_NP" w:bidi="ne_NP"/>
        </w:rPr>
        <w:t>योसेफका लागि याकूबको सन्देश सबैभन्दा लामो छ। पहिले याकूबले योसेफको बारेमा कुरा गर्छन्। याकूबले योसेफलाई एउटा जंगली गधासँग तुलना गर्छन्। विगतमा कुनै समयमा जोसेफमाथि आक्रमण भएको थियो। योसेफले आफ्नो रक्षा गरे र अझ बलियो भए। धनुर्धारीहरूले योसेफतिर बाणहरू हाने, तर योसेफको धनुष बलियो रह्यो। केही अनुवादहरूले फरक शब्दचित्र प्रयोग गर्छन्। केही अनुवादहरूले योसेफलाई पर्खालमाथि चढ्ने फल दिने बोटसँग तुलना गर्छन्। अधिकांश मानिसहरूले गधाको दृष्टान्त रुचाउँछन् किनभने यसले अन्य छोराहरूको ढाँचा पछ्याउँछ। याकूबले अन्य छोराहरूलाई वर्णन गर्न पशुहरू प्रयोग गरे।</w:t>
      </w:r>
    </w:p>
    <w:p>
      <w:pPr/>
      <w:r>
        <w:rPr>
          <w:lang w:val="ne_NP" w:bidi="ne_NP"/>
        </w:rPr>
      </w:r>
      <w:r>
        <w:rPr>
          <w:lang w:val="ne_NP" w:bidi="ne_NP"/>
        </w:rPr>
        <w:t>यहाँ रोक्नुहोस् र धनुष र बाणहरू भएको एउटा धनुर्धारीको तस्वीर देखाउनुहोस्।</w:t>
      </w:r>
    </w:p>
    <w:p>
      <w:pPr/>
      <w:r>
        <w:rPr>
          <w:lang w:val="ne_NP" w:bidi="ne_NP"/>
        </w:rPr>
      </w:r>
      <w:r>
        <w:rPr>
          <w:lang w:val="ne_NP" w:bidi="ne_NP"/>
        </w:rPr>
        <w:t>त्यसपछि याकूबले योसेफसँग प्रत्यक्ष कुरा गर्छन् र योसेफलाई आशिष् दिन्छन्। याकूबले आशिष् उच्चारण गर्दा परमेश्वरका विभिन्न नामहरू प्रयोग गर्छन्।</w:t>
      </w:r>
    </w:p>
    <w:p>
      <w:pPr/>
      <w:r>
        <w:rPr>
          <w:lang w:val="ne_NP" w:bidi="ne_NP"/>
        </w:rPr>
      </w:r>
      <w:r>
        <w:rPr>
          <w:lang w:val="ne_NP" w:bidi="ne_NP"/>
        </w:rPr>
        <w:t>याकूबले बिन्यामीनको बारेमा कुरा गर्छन्। याकूबले बिन्यामीनका सन्तानहरूलाई भोकाएको ब्वाँसोसँग तुलना गर्छन्। मानिसहरूले ब्वाँसोलाई लोभी ठान्थे। ब्वाँसो एउटा हिंस्रक जनावर थियो। याकूबले सम्पूर्ण दिनलाई बुझाउन बिहान र साँझको एउटा शब्दचित्र प्रयोग गर्छन्।</w:t>
      </w:r>
    </w:p>
    <w:p>
      <w:pPr/>
      <w:r>
        <w:rPr>
          <w:lang w:val="ne_NP" w:bidi="ne_NP"/>
        </w:rPr>
      </w:r>
      <w:r>
        <w:rPr>
          <w:lang w:val="ne_NP" w:bidi="ne_NP"/>
        </w:rPr>
        <w:t>रोक्नुहोस् र ब्वाँसोको तस्वीर देखाउनुहोस्।</w:t>
      </w:r>
    </w:p>
    <w:p>
      <w:pPr/>
      <w:r>
        <w:rPr>
          <w:lang w:val="ne_NP" w:bidi="ne_NP"/>
        </w:rPr>
      </w:r>
      <w:r>
        <w:rPr>
          <w:lang w:val="ne_NP" w:bidi="ne_NP"/>
        </w:rPr>
        <w:t>यी याकूबले आफ्ना प्रत्येक छोरालाई भनेका अन्तिम शब्दहरू थिए। याकूबले प्रत्येक छोरालाई एउटा सन्देश दिए।</w:t>
      </w:r>
      <w:r>
        <w:rPr>
          <w:lang w:val="ne_NP" w:bidi="ne_NP"/>
        </w:rPr>
      </w:r>
    </w:p>
    <w:p>
      <w:pPr>
        <w:pStyle w:val="Heading3"/>
      </w:pPr>
      <w:r>
        <w:rPr>
          <w:lang w:val="ne_NP" w:bidi="ne_NP"/>
        </w:rPr>
        <w:t>Step 3</w:t>
      </w:r>
    </w:p>
    <w:p>
      <w:pPr/>
      <w:r>
        <w:rPr>
          <w:lang w:val="ne_NP" w:bidi="ne_NP"/>
        </w:rPr>
      </w:r>
      <w:r>
        <w:rPr>
          <w:lang w:val="ne_NP" w:bidi="ne_NP"/>
        </w:rPr>
        <w:t>संस्करणलाई सजिलोसँग बुझ्न पाठलाई फेरी एकपटक सुन्नुहोस्।</w:t>
      </w:r>
    </w:p>
    <w:p>
      <w:pPr/>
      <w:r>
        <w:rPr>
          <w:lang w:val="ne_NP" w:bidi="ne_NP"/>
        </w:rPr>
      </w:r>
      <w:r>
        <w:rPr>
          <w:lang w:val="ne_NP" w:bidi="ne_NP"/>
        </w:rPr>
        <w:t>यस सत्रमा, यस कथालाई दृश्यात्मक बनाउन तपाईंले समूहलाई मद्दत गर्नुहुनेछ। तपाईंले समूहलाई दृश्यहरू, सेटिङ र कथाका पात्रहरू परिभाषित गर्न मद्दत गर्नुहुनेछ।</w:t>
      </w:r>
    </w:p>
    <w:p>
      <w:pPr/>
      <w:r>
        <w:rPr>
          <w:lang w:val="ne_NP" w:bidi="ne_NP"/>
        </w:rPr>
      </w:r>
      <w:r>
        <w:rPr>
          <w:lang w:val="ne_NP" w:bidi="ne_NP"/>
        </w:rPr>
        <w:t>यस कथामा एउटा दृश्य छ।</w:t>
      </w:r>
    </w:p>
    <w:p>
      <w:pPr/>
      <w:r>
        <w:rPr>
          <w:lang w:val="ne_NP" w:bidi="ne_NP"/>
        </w:rPr>
      </w:r>
      <w:r>
        <w:rPr>
          <w:b/>
          <w:lang w:val="ne_NP" w:bidi="ne_NP"/>
        </w:rPr>
        <w:t>पहिलो दृश्य:</w:t>
      </w:r>
      <w:r>
        <w:rPr>
          <w:lang w:val="ne_NP" w:bidi="ne_NP"/>
        </w:rPr>
        <w:t xml:space="preserve"> याकूबले आफ्ना छोराहरूलाई बोलाउँछन् र प्रत्येक छोरालाई उनीहरूको भविष्य सुनाउँछन्।</w:t>
      </w:r>
    </w:p>
    <w:p>
      <w:pPr/>
      <w:r>
        <w:rPr>
          <w:lang w:val="ne_NP" w:bidi="ne_NP"/>
        </w:rPr>
      </w:r>
      <w:r>
        <w:rPr>
          <w:lang w:val="ne_NP" w:bidi="ne_NP"/>
        </w:rPr>
        <w:t>यस कथामा यि पात्रहरु समावेश छन्:</w:t>
      </w:r>
    </w:p>
    <w:p>
      <w:pPr>
        <w:pStyle w:val="ListBullet"/>
        <w:spacing w:line="240" w:lineRule="auto"/>
        <w:ind w:left="720"/>
      </w:pPr>
      <w:r>
        <w:rPr>
          <w:lang w:val="ne_NP" w:bidi="ne_NP"/>
        </w:rPr>
      </w:r>
      <w:r>
        <w:rPr>
          <w:lang w:val="ne_NP" w:bidi="ne_NP"/>
        </w:rPr>
        <w:t>याकूब</w:t>
      </w:r>
    </w:p>
    <w:p>
      <w:pPr>
        <w:pStyle w:val="ListBullet"/>
        <w:spacing w:line="240" w:lineRule="auto"/>
        <w:ind w:left="720"/>
      </w:pPr>
      <w:r>
        <w:rPr>
          <w:lang w:val="ne_NP" w:bidi="ne_NP"/>
        </w:rPr>
      </w:r>
      <w:r>
        <w:rPr>
          <w:lang w:val="ne_NP" w:bidi="ne_NP"/>
        </w:rPr>
        <w:t>रूबेन</w:t>
      </w:r>
    </w:p>
    <w:p>
      <w:pPr>
        <w:pStyle w:val="ListBullet"/>
        <w:spacing w:line="240" w:lineRule="auto"/>
        <w:ind w:left="720"/>
      </w:pPr>
      <w:r>
        <w:rPr>
          <w:lang w:val="ne_NP" w:bidi="ne_NP"/>
        </w:rPr>
      </w:r>
      <w:r>
        <w:rPr>
          <w:lang w:val="ne_NP" w:bidi="ne_NP"/>
        </w:rPr>
        <w:t>शिमोन</w:t>
      </w:r>
    </w:p>
    <w:p>
      <w:pPr>
        <w:pStyle w:val="ListBullet"/>
        <w:spacing w:line="240" w:lineRule="auto"/>
        <w:ind w:left="720"/>
      </w:pPr>
      <w:r>
        <w:rPr>
          <w:lang w:val="ne_NP" w:bidi="ne_NP"/>
        </w:rPr>
      </w:r>
      <w:r>
        <w:rPr>
          <w:lang w:val="ne_NP" w:bidi="ne_NP"/>
        </w:rPr>
        <w:t>लेवी</w:t>
      </w:r>
    </w:p>
    <w:p>
      <w:pPr>
        <w:pStyle w:val="ListBullet"/>
        <w:spacing w:line="240" w:lineRule="auto"/>
        <w:ind w:left="720"/>
      </w:pPr>
      <w:r>
        <w:rPr>
          <w:lang w:val="ne_NP" w:bidi="ne_NP"/>
        </w:rPr>
      </w:r>
      <w:r>
        <w:rPr>
          <w:lang w:val="ne_NP" w:bidi="ne_NP"/>
        </w:rPr>
        <w:t>यहूदा</w:t>
      </w:r>
    </w:p>
    <w:p>
      <w:pPr>
        <w:pStyle w:val="ListBullet"/>
        <w:spacing w:line="240" w:lineRule="auto"/>
        <w:ind w:left="720"/>
      </w:pPr>
      <w:r>
        <w:rPr>
          <w:lang w:val="ne_NP" w:bidi="ne_NP"/>
        </w:rPr>
      </w:r>
      <w:r>
        <w:rPr>
          <w:lang w:val="ne_NP" w:bidi="ne_NP"/>
        </w:rPr>
        <w:t>जेबुलून</w:t>
      </w:r>
    </w:p>
    <w:p>
      <w:pPr>
        <w:pStyle w:val="ListBullet"/>
        <w:spacing w:line="240" w:lineRule="auto"/>
        <w:ind w:left="720"/>
      </w:pPr>
      <w:r>
        <w:rPr>
          <w:lang w:val="ne_NP" w:bidi="ne_NP"/>
        </w:rPr>
      </w:r>
      <w:r>
        <w:rPr>
          <w:lang w:val="ne_NP" w:bidi="ne_NP"/>
        </w:rPr>
        <w:t>इस्साकार</w:t>
      </w:r>
    </w:p>
    <w:p>
      <w:pPr>
        <w:pStyle w:val="ListBullet"/>
        <w:spacing w:line="240" w:lineRule="auto"/>
        <w:ind w:left="720"/>
      </w:pPr>
      <w:r>
        <w:rPr>
          <w:lang w:val="ne_NP" w:bidi="ne_NP"/>
        </w:rPr>
      </w:r>
      <w:r>
        <w:rPr>
          <w:lang w:val="ne_NP" w:bidi="ne_NP"/>
        </w:rPr>
        <w:t>दान</w:t>
      </w:r>
    </w:p>
    <w:p>
      <w:pPr>
        <w:pStyle w:val="ListBullet"/>
        <w:spacing w:line="240" w:lineRule="auto"/>
        <w:ind w:left="720"/>
      </w:pPr>
      <w:r>
        <w:rPr>
          <w:lang w:val="ne_NP" w:bidi="ne_NP"/>
        </w:rPr>
      </w:r>
      <w:r>
        <w:rPr>
          <w:lang w:val="ne_NP" w:bidi="ne_NP"/>
        </w:rPr>
        <w:t>गाद</w:t>
      </w:r>
    </w:p>
    <w:p>
      <w:pPr>
        <w:pStyle w:val="ListBullet"/>
        <w:spacing w:line="240" w:lineRule="auto"/>
        <w:ind w:left="720"/>
      </w:pPr>
      <w:r>
        <w:rPr>
          <w:lang w:val="ne_NP" w:bidi="ne_NP"/>
        </w:rPr>
      </w:r>
      <w:r>
        <w:rPr>
          <w:lang w:val="ne_NP" w:bidi="ne_NP"/>
        </w:rPr>
        <w:t>आशेर</w:t>
      </w:r>
    </w:p>
    <w:p>
      <w:pPr>
        <w:pStyle w:val="ListBullet"/>
        <w:spacing w:line="240" w:lineRule="auto"/>
        <w:ind w:left="720"/>
      </w:pPr>
      <w:r>
        <w:rPr>
          <w:lang w:val="ne_NP" w:bidi="ne_NP"/>
        </w:rPr>
      </w:r>
      <w:r>
        <w:rPr>
          <w:lang w:val="ne_NP" w:bidi="ne_NP"/>
        </w:rPr>
        <w:t>नप्ताली</w:t>
      </w:r>
    </w:p>
    <w:p>
      <w:pPr>
        <w:pStyle w:val="ListBullet"/>
        <w:spacing w:line="240" w:lineRule="auto"/>
        <w:ind w:left="720"/>
      </w:pPr>
      <w:r>
        <w:rPr>
          <w:lang w:val="ne_NP" w:bidi="ne_NP"/>
        </w:rPr>
      </w:r>
      <w:r>
        <w:rPr>
          <w:lang w:val="ne_NP" w:bidi="ne_NP"/>
        </w:rPr>
        <w:t>योसेफ</w:t>
      </w:r>
    </w:p>
    <w:p>
      <w:pPr>
        <w:pStyle w:val="ListBullet"/>
        <w:spacing w:line="240" w:lineRule="auto"/>
        <w:ind w:left="720"/>
      </w:pPr>
      <w:r>
        <w:rPr>
          <w:lang w:val="ne_NP" w:bidi="ne_NP"/>
        </w:rPr>
      </w:r>
      <w:r>
        <w:rPr>
          <w:lang w:val="ne_NP" w:bidi="ne_NP"/>
        </w:rPr>
        <w:t>बिन्यामिन</w:t>
      </w:r>
    </w:p>
    <w:p>
      <w:pPr/>
      <w:r>
        <w:rPr>
          <w:lang w:val="ne_NP" w:bidi="ne_NP"/>
        </w:rPr>
      </w:r>
      <w:r>
        <w:rPr>
          <w:lang w:val="ne_NP" w:bidi="ne_NP"/>
        </w:rPr>
        <w:t>यस सत्रमा, समूहलाई स्टोरीबोर्ड बनाउन, चित्र कोर्न वा कुनै प्रकारका हेरफेर गर्न मिल्ने वस्तुहरू (जस्तै ढुङ्गा, लठ्ठी, बच्चाहरूको खेलौनाहरू) प्रयोग गरेर कथा र त्यसमा भएका क्रियाकलापलाई दृश्यात्मक बनाउनुहोस्।</w:t>
      </w:r>
    </w:p>
    <w:p>
      <w:pPr/>
      <w:r>
        <w:rPr>
          <w:lang w:val="ne_NP" w:bidi="ne_NP"/>
        </w:rPr>
      </w:r>
      <w:r>
        <w:rPr>
          <w:lang w:val="ne_NP" w:bidi="ne_NP"/>
        </w:rPr>
        <w:t>याकूबले प्रत्येक छोरासँग कुरा गर्दा, याकूबले आफ्नो छोराहरूसँग कुरा गर्ने तरिकालाई परिवर्तन गर्छन्। कहिलेकाहीँ याकूबले छोरासँग प्रत्यक्ष कुरा गर्छन्। याकूब भन्छन्, "तिमीहरू हुन्छौ वा हुनेछौ।" अरू बेला याकूबले छोराको बारेमा कुरा गर्छन्। यी छोराहरूको बारेमा कुरा गर्दा याकूब "उनी र उनका" भन्छन्। भाषा र तदनुसार क्रियाको प्रयोग कहाँ परिवर्तन हुन्छ, त्यसमा ध्यान दिनुहोस्। याकूबले छोराहरूसँग जन्मको क्रमअनुसार कुरा गर्दैनन्। बरु, याकूबले जन्मक्रम अनुसार नभई पहिले लेआका प्रत्येक छोरासँग, त्यसपछि बिल्हा र जिल्पाका छोराहरूसँग र अन्तमा राहेलका छोराहरूसँग कुरा गर्छन्।</w:t>
      </w:r>
    </w:p>
    <w:p>
      <w:pPr/>
      <w:r>
        <w:rPr>
          <w:lang w:val="ne_NP" w:bidi="ne_NP"/>
        </w:rPr>
      </w:r>
      <w:r>
        <w:rPr>
          <w:lang w:val="ne_NP" w:bidi="ne_NP"/>
        </w:rPr>
        <w:t>याकूब कवितात्मक रूपमा बोले। याकूबको भाषामा, मानिसहरूले प्रायः कवितामा आशिष् र श्राप दिन्थे।</w:t>
      </w:r>
    </w:p>
    <w:p>
      <w:pPr/>
      <w:r>
        <w:rPr>
          <w:lang w:val="ne_NP" w:bidi="ne_NP"/>
        </w:rPr>
      </w:r>
      <w:r>
        <w:rPr>
          <w:lang w:val="ne_NP" w:bidi="ne_NP"/>
        </w:rPr>
        <w:t>यी शब्दहरू आफ्ना छोराहरूलाई भन्दै, याकूब सामान्यतया केही कुरा गर्छन् र त्यसपछि आफूले भनेका कुरा अलि फरक तरिकाले दोहोर्याउँछन्। कविताको दोस्रो पंक्तिले पहिलो पंक्तिलाई अझ बलियो बनाओस भनेर याकूबले यसरी बोल्छन्। कहिलेकाहीँ दोस्रो पंक्तिले पहिलो पंक्तिभन्दा कडा शब्दहरू प्रयोग गर्छन्। यसरी बोल्दा धेरै दोहोरिन्छ।</w:t>
      </w:r>
    </w:p>
    <w:p>
      <w:pPr/>
      <w:r>
        <w:rPr>
          <w:lang w:val="ne_NP" w:bidi="ne_NP"/>
        </w:rPr>
      </w:r>
      <w:r>
        <w:rPr>
          <w:lang w:val="ne_NP" w:bidi="ne_NP"/>
        </w:rPr>
        <w:t>रोक्नुहोस् र खेल खेल्नुहोस्। अनुवाद टोलीलाई दुई टोलीमा विभाजन गर्नुहोस्। एउटा समूहलाई यस्तो कुरा भन्न लगाउनुहोस्, "तपाईं एउटा अग्लो व्यक्ति हुनुहुन्छ।" अर्को टोलीलाई अझ कडा जवाफ दिन लगाउनुहोस्। "तपाईं एउटा अग्लो रूख जस्तै हुनुहुन्छ।" यस्तै खालका थुप्रै अतिरिक्त विवरणहरू तयार पार्न टोलीलाई लगाउनुहोस्। अर्को उदाहरण: "तपाईं जंगलमा घुम्दै बग्ने नदी हुनुहुन्छ।" उत्तर दिनुहोस्, "तपाईं खोँच वा गल्छीहरूमा बग्ने एउटा उर्लँदो नदी जस्तै हुनुहुन्छ।" यस खेलको लक्ष्य भनेको अनुवादकहरूले याकूबले आफ्ना छोराहरूलाई अन्तिम शब्दहरू दिँदा कसरी कविता र दोहोर्याउने शैलीको प्रयोग गरी दोस्रो वाक्यलाई अझ बलियो बनाउँछन् भन्ने कुरा बुझ्न सकून् भन्ने हो। सम्पूर्ण खण्डले यस प्रकारको कविता प्रयोग गर्छ। यो खेलले अनुवादकहरूलाई कविताको लय बुझ्न मद्दत गर्नेछ।</w:t>
      </w:r>
    </w:p>
    <w:p>
      <w:pPr/>
      <w:r>
        <w:rPr>
          <w:lang w:val="ne_NP" w:bidi="ne_NP"/>
        </w:rPr>
      </w:r>
      <w:r>
        <w:rPr>
          <w:lang w:val="ne_NP" w:bidi="ne_NP"/>
        </w:rPr>
        <w:t>याकूबले पहिले रूबेनसँग कुरा गरे। रूबेनलाई पठाइएको सन्देशमा ३ जोडी विचारहरू छन्। पहिलो एउटा कथन हो। दोस्रोले पहिलोलाई नै दोहोर्याउँछ, तर अझ सशक्त रूपमा। तपाईं सबैभन्दा बढी अहंकारी हुनुहुन्छ। तपाईं सबैभन्दा शक्तिशाली हुनुहुन्छ। यी प्रत्येक कथनलाई केलाउने प्रयास गर्नुहोस् र दोस्रो भागले पहिलो भागलाई अझ बलियो भाषामा कसरी दोहोर्याउँछ भन्ने कुरा हेर्नुहोस्।</w:t>
      </w:r>
    </w:p>
    <w:p>
      <w:pPr/>
      <w:r>
        <w:rPr>
          <w:lang w:val="ne_NP" w:bidi="ne_NP"/>
        </w:rPr>
      </w:r>
      <w:r>
        <w:rPr>
          <w:lang w:val="ne_NP" w:bidi="ne_NP"/>
        </w:rPr>
        <w:t>रूबेन, शिमोन र लेवीले अघिल्ला वर्षहरूमा साँच्चै नराम्रो काम गरेका थिए। रूबेन याकूबकी पत्नी बिल्हासँग सुते। शिमोन र लेवी शकेम सहरमा गए र आफ्नी बहिनी दीनालाई बलात्कार गरिएको बदला लिन सबै पुरुषहरूलाई मारे। याकूबले त्यस समयमा यी छोराहरूलाई सजाय दिएनन्। याकूबको अन्तिम सन्देश दिने समयमा, याकूबले आफ्ना पहिलो तीन छोराहरूलाई सजाय दिन्छन्। याकूबले जेठा छोरा रूबेनको अधिकार खोसे। याकूबले शिमोन र लेवीलाई श्राप दिए।</w:t>
      </w:r>
    </w:p>
    <w:p>
      <w:pPr/>
      <w:r>
        <w:rPr>
          <w:lang w:val="ne_NP" w:bidi="ne_NP"/>
        </w:rPr>
      </w:r>
      <w:r>
        <w:rPr>
          <w:lang w:val="ne_NP" w:bidi="ne_NP"/>
        </w:rPr>
        <w:t>याकूबले चौथो छोरा यहूदासँग प्रत्यक्ष कुरा गरे। यहूदाका सन्तान नै राजा हुनेछन् भनेर याकूब भन्छन्। याकूबले यहूदाका सन्तानहरू धनी हुनेछन् भनी देखाउन विभिन्न शब्दचित्रहरूको प्रयोग गर्छन्।</w:t>
      </w:r>
    </w:p>
    <w:p>
      <w:pPr/>
      <w:r>
        <w:rPr>
          <w:lang w:val="ne_NP" w:bidi="ne_NP"/>
        </w:rPr>
      </w:r>
      <w:r>
        <w:rPr>
          <w:lang w:val="ne_NP" w:bidi="ne_NP"/>
        </w:rPr>
        <w:t>रोकिनुहोस् र छलफल गर्नुहोस्: धनी मानिसहरूको समूहको बारेमा कुरा गर्नुहोस्। तिनीहरूको धन र शक्तिलाई वर्णन गर्न कुनै शब्द-चित्रहरू प्रयोग गरिएका छन् कि छैनन्, सुन्नुहोस्।</w:t>
      </w:r>
    </w:p>
    <w:p>
      <w:pPr/>
      <w:r>
        <w:rPr>
          <w:lang w:val="ne_NP" w:bidi="ne_NP"/>
        </w:rPr>
      </w:r>
      <w:r>
        <w:rPr>
          <w:lang w:val="ne_NP" w:bidi="ne_NP"/>
        </w:rPr>
        <w:t>इस्साकारका लागि सन्देश स्पष्ट छैन। इस्साकार दुई भारीको बीचमा आराम गरिरहेको गधा जस्तै हुन्। यसको अर्थका लागि एउटा काठीमा राख्ने झोला वा गधा वा उँटमा बोकाउने भारी हो, जुन यी पशुहरूले ओसार्ने गर्छन्। अर्को अर्थ आगो बाल्ने ठाउँ हुन सक्छ। अर्को अर्थ सहर बाहिरको त्यो ठाउँ हुन सक्छ जहाँ जो कोहीले पनि आफ्ना पशुहरू चराउन सक्छन्। यो कुनै एउटा व्यक्तिको होइन, बरु यो सबैले प्रयोगका गर्ने जमिन हो। यस शब्दको अर्थ भेडाको खोर वा भेडालाई राखिएको ठाउँ पनि हुन सक्छ। यी विकल्पहरूमध्ये कुन विकल्पलाई तपाईंका श्रोताहरूले सबैभन्दा बढी बुझ्नेछन् भनेर तपाईंले छान्नु पर्छ। इस्साकारले त्यो क्षेत्रमा आराम गर्न कति रमाइलो हुन्छ भन्ने देखेर अरू मानिसहरूका लागि कडा परिश्रम गर्न त्यहाँ बस्छन्।</w:t>
      </w:r>
    </w:p>
    <w:p>
      <w:pPr/>
      <w:r>
        <w:rPr>
          <w:lang w:val="ne_NP" w:bidi="ne_NP"/>
        </w:rPr>
      </w:r>
      <w:r>
        <w:rPr>
          <w:lang w:val="ne_NP" w:bidi="ne_NP"/>
        </w:rPr>
        <w:t>योसेफलाई दिइएको सन्देशमा परमेश्वरका लागि धेरै नामहरू प्रयोग गरिएका छन्। यी नामहरू हुन्: याकूबका पराक्रमी जन, गोठालो, इस्राएलका चट्टान, तपाईंका पिताका परमेश्वर, सर्वशक्तिमान।</w:t>
      </w:r>
    </w:p>
    <w:p>
      <w:pPr/>
      <w:r>
        <w:rPr>
          <w:lang w:val="ne_NP" w:bidi="ne_NP"/>
        </w:rPr>
      </w:r>
      <w:r>
        <w:rPr>
          <w:lang w:val="ne_NP" w:bidi="ne_NP"/>
        </w:rPr>
        <w:t>रोक्नुहोस् र खेल खेल्नुहोस्। अनुवाद टोलीका प्रत्येक व्यक्तिलाई यी मध्ये एउटा नाम तोक्नुहोस्। नामले बोलाउनुहोस्। त्यो नाम भएको व्यक्ति खडा हुन्छ र नामको अर्थ व्याख्या गर्छ। सबैले छिट्टै प्रतिक्रिया दिन सक्ने नभएसम्म जारी राख्नुहोस्। त्यसपछि कार्यहरू परिवर्तन गर्नुहोस् र फेरि खेल खेल्नुहोस्।</w:t>
      </w:r>
    </w:p>
    <w:p>
      <w:pPr/>
      <w:r>
        <w:rPr>
          <w:lang w:val="ne_NP" w:bidi="ne_NP"/>
        </w:rPr>
      </w:r>
      <w:r>
        <w:rPr>
          <w:lang w:val="ne_NP" w:bidi="ne_NP"/>
        </w:rPr>
        <w:t>रोक्नुहोस् र छलफल गर्नुहोस्: प्रत्येक आशिष् वा श्रापमा प्रयोग गरिएका शब्दचित्रहरूका बारेमा कुरा गर्नुहोस्। शब्दचित्र र यसको वास्तविक अर्थ के हो भन्ने बारेमा चर्चा गर्नुहोस्।</w:t>
      </w:r>
      <w:r>
        <w:rPr>
          <w:lang w:val="ne_NP" w:bidi="ne_NP"/>
        </w:rPr>
      </w:r>
    </w:p>
    <w:p>
      <w:pPr>
        <w:pStyle w:val="Heading3"/>
      </w:pPr>
      <w:r>
        <w:rPr>
          <w:lang w:val="ne_NP" w:bidi="ne_NP"/>
        </w:rPr>
        <w:t>Step 4</w:t>
      </w:r>
    </w:p>
    <w:p>
      <w:pPr/>
      <w:r>
        <w:rPr>
          <w:lang w:val="ne_NP" w:bidi="ne_NP"/>
        </w:rPr>
      </w:r>
      <w:r>
        <w:rPr>
          <w:lang w:val="ne_NP" w:bidi="ne_NP"/>
        </w:rPr>
        <w:t>संस्करणलाई सजिलोसँग बुझ्न पाठलाई फेरी एकपटक सुन्नुहोस्।</w:t>
      </w:r>
    </w:p>
    <w:p>
      <w:pPr/>
      <w:r>
        <w:rPr>
          <w:lang w:val="ne_NP" w:bidi="ne_NP"/>
        </w:rPr>
      </w:r>
      <w:r>
        <w:rPr>
          <w:lang w:val="ne_NP" w:bidi="ne_NP"/>
        </w:rPr>
        <w:t>यस सत्रमा, टोलीले कथालाई नाटकीय बनाउनेछ।</w:t>
      </w:r>
    </w:p>
    <w:p>
      <w:pPr/>
      <w:r>
        <w:rPr>
          <w:lang w:val="ne_NP" w:bidi="ne_NP"/>
        </w:rPr>
      </w:r>
      <w:r>
        <w:rPr>
          <w:lang w:val="ne_NP" w:bidi="ne_NP"/>
        </w:rPr>
        <w:t>यस कथामा १ दृश्य छ।</w:t>
      </w:r>
    </w:p>
    <w:p>
      <w:pPr/>
      <w:r>
        <w:rPr>
          <w:lang w:val="ne_NP" w:bidi="ne_NP"/>
        </w:rPr>
      </w:r>
      <w:r>
        <w:rPr>
          <w:lang w:val="ne_NP" w:bidi="ne_NP"/>
        </w:rPr>
        <w:t>यस कथामा यि पात्रहरु समावेश छन्:</w:t>
      </w:r>
    </w:p>
    <w:p>
      <w:pPr>
        <w:pStyle w:val="ListBullet"/>
        <w:spacing w:line="240" w:lineRule="auto"/>
        <w:ind w:left="720"/>
      </w:pPr>
      <w:r>
        <w:rPr>
          <w:lang w:val="ne_NP" w:bidi="ne_NP"/>
        </w:rPr>
      </w:r>
      <w:r>
        <w:rPr>
          <w:lang w:val="ne_NP" w:bidi="ne_NP"/>
        </w:rPr>
        <w:t>याकूब</w:t>
      </w:r>
    </w:p>
    <w:p>
      <w:pPr>
        <w:pStyle w:val="ListBullet"/>
        <w:spacing w:line="240" w:lineRule="auto"/>
        <w:ind w:left="720"/>
      </w:pPr>
      <w:r>
        <w:rPr>
          <w:lang w:val="ne_NP" w:bidi="ne_NP"/>
        </w:rPr>
      </w:r>
      <w:r>
        <w:rPr>
          <w:lang w:val="ne_NP" w:bidi="ne_NP"/>
        </w:rPr>
        <w:t>रूबेन</w:t>
      </w:r>
    </w:p>
    <w:p>
      <w:pPr>
        <w:pStyle w:val="ListBullet"/>
        <w:spacing w:line="240" w:lineRule="auto"/>
        <w:ind w:left="720"/>
      </w:pPr>
      <w:r>
        <w:rPr>
          <w:lang w:val="ne_NP" w:bidi="ne_NP"/>
        </w:rPr>
      </w:r>
      <w:r>
        <w:rPr>
          <w:lang w:val="ne_NP" w:bidi="ne_NP"/>
        </w:rPr>
        <w:t>शिमोन</w:t>
      </w:r>
    </w:p>
    <w:p>
      <w:pPr>
        <w:pStyle w:val="ListBullet"/>
        <w:spacing w:line="240" w:lineRule="auto"/>
        <w:ind w:left="720"/>
      </w:pPr>
      <w:r>
        <w:rPr>
          <w:lang w:val="ne_NP" w:bidi="ne_NP"/>
        </w:rPr>
      </w:r>
      <w:r>
        <w:rPr>
          <w:lang w:val="ne_NP" w:bidi="ne_NP"/>
        </w:rPr>
        <w:t>लेवी</w:t>
      </w:r>
    </w:p>
    <w:p>
      <w:pPr>
        <w:pStyle w:val="ListBullet"/>
        <w:spacing w:line="240" w:lineRule="auto"/>
        <w:ind w:left="720"/>
      </w:pPr>
      <w:r>
        <w:rPr>
          <w:lang w:val="ne_NP" w:bidi="ne_NP"/>
        </w:rPr>
      </w:r>
      <w:r>
        <w:rPr>
          <w:lang w:val="ne_NP" w:bidi="ne_NP"/>
        </w:rPr>
        <w:t>यहूदा</w:t>
      </w:r>
    </w:p>
    <w:p>
      <w:pPr>
        <w:pStyle w:val="ListBullet"/>
        <w:spacing w:line="240" w:lineRule="auto"/>
        <w:ind w:left="720"/>
      </w:pPr>
      <w:r>
        <w:rPr>
          <w:lang w:val="ne_NP" w:bidi="ne_NP"/>
        </w:rPr>
      </w:r>
      <w:r>
        <w:rPr>
          <w:lang w:val="ne_NP" w:bidi="ne_NP"/>
        </w:rPr>
        <w:t>जेबुलून</w:t>
      </w:r>
    </w:p>
    <w:p>
      <w:pPr>
        <w:pStyle w:val="ListBullet"/>
        <w:spacing w:line="240" w:lineRule="auto"/>
        <w:ind w:left="720"/>
      </w:pPr>
      <w:r>
        <w:rPr>
          <w:lang w:val="ne_NP" w:bidi="ne_NP"/>
        </w:rPr>
      </w:r>
      <w:r>
        <w:rPr>
          <w:lang w:val="ne_NP" w:bidi="ne_NP"/>
        </w:rPr>
        <w:t>इस्साकार</w:t>
      </w:r>
    </w:p>
    <w:p>
      <w:pPr>
        <w:pStyle w:val="ListBullet"/>
        <w:spacing w:line="240" w:lineRule="auto"/>
        <w:ind w:left="720"/>
      </w:pPr>
      <w:r>
        <w:rPr>
          <w:lang w:val="ne_NP" w:bidi="ne_NP"/>
        </w:rPr>
      </w:r>
      <w:r>
        <w:rPr>
          <w:lang w:val="ne_NP" w:bidi="ne_NP"/>
        </w:rPr>
        <w:t>दान</w:t>
      </w:r>
    </w:p>
    <w:p>
      <w:pPr>
        <w:pStyle w:val="ListBullet"/>
        <w:spacing w:line="240" w:lineRule="auto"/>
        <w:ind w:left="720"/>
      </w:pPr>
      <w:r>
        <w:rPr>
          <w:lang w:val="ne_NP" w:bidi="ne_NP"/>
        </w:rPr>
      </w:r>
      <w:r>
        <w:rPr>
          <w:lang w:val="ne_NP" w:bidi="ne_NP"/>
        </w:rPr>
        <w:t>गाद</w:t>
      </w:r>
    </w:p>
    <w:p>
      <w:pPr>
        <w:pStyle w:val="ListBullet"/>
        <w:spacing w:line="240" w:lineRule="auto"/>
        <w:ind w:left="720"/>
      </w:pPr>
      <w:r>
        <w:rPr>
          <w:lang w:val="ne_NP" w:bidi="ne_NP"/>
        </w:rPr>
      </w:r>
      <w:r>
        <w:rPr>
          <w:lang w:val="ne_NP" w:bidi="ne_NP"/>
        </w:rPr>
        <w:t>आशेर</w:t>
      </w:r>
    </w:p>
    <w:p>
      <w:pPr>
        <w:pStyle w:val="ListBullet"/>
        <w:spacing w:line="240" w:lineRule="auto"/>
        <w:ind w:left="720"/>
      </w:pPr>
      <w:r>
        <w:rPr>
          <w:lang w:val="ne_NP" w:bidi="ne_NP"/>
        </w:rPr>
      </w:r>
      <w:r>
        <w:rPr>
          <w:lang w:val="ne_NP" w:bidi="ne_NP"/>
        </w:rPr>
        <w:t>नप्ताली</w:t>
      </w:r>
    </w:p>
    <w:p>
      <w:pPr>
        <w:pStyle w:val="ListBullet"/>
        <w:spacing w:line="240" w:lineRule="auto"/>
        <w:ind w:left="720"/>
      </w:pPr>
      <w:r>
        <w:rPr>
          <w:lang w:val="ne_NP" w:bidi="ne_NP"/>
        </w:rPr>
      </w:r>
      <w:r>
        <w:rPr>
          <w:lang w:val="ne_NP" w:bidi="ne_NP"/>
        </w:rPr>
        <w:t>योसेफ</w:t>
      </w:r>
    </w:p>
    <w:p>
      <w:pPr>
        <w:pStyle w:val="ListBullet"/>
        <w:spacing w:line="240" w:lineRule="auto"/>
        <w:ind w:left="720"/>
      </w:pPr>
      <w:r>
        <w:rPr>
          <w:lang w:val="ne_NP" w:bidi="ne_NP"/>
        </w:rPr>
      </w:r>
      <w:r>
        <w:rPr>
          <w:lang w:val="ne_NP" w:bidi="ne_NP"/>
        </w:rPr>
        <w:t>बिन्यामिन</w:t>
      </w:r>
    </w:p>
    <w:p>
      <w:pPr/>
      <w:r>
        <w:rPr>
          <w:lang w:val="ne_NP" w:bidi="ne_NP"/>
        </w:rPr>
      </w:r>
      <w:r>
        <w:rPr>
          <w:lang w:val="ne_NP" w:bidi="ne_NP"/>
        </w:rPr>
        <w:t>टोलीले कथालाई दुई पटक अभिनय गर्न लगाउनुहोस्। तिनीहरूले अनुवाद गरिरहेका भाषामा अभिनय गर्नुपर्छ। पहिला, टोलीले नरोकिकन कथालाई अभिनय गर्नु। दोस्रो पटक टोलीले कथालाई अभिनय गर्दा, तिनीहरूलाई कथाको विभिन्न ठाउँहरूमा रोक्नुहोस्।</w:t>
      </w:r>
    </w:p>
    <w:p>
      <w:pPr/>
      <w:r>
        <w:rPr>
          <w:lang w:val="ne_NP" w:bidi="ne_NP"/>
        </w:rPr>
      </w:r>
      <w:r>
        <w:rPr>
          <w:lang w:val="ne_NP" w:bidi="ne_NP"/>
        </w:rPr>
        <w:t>टोलीले पहिलो पटक कथालाई अभिनय गर्दा, संवाद, प्रवाह, प्लटलाइन र कथाको कालक्रममा ध्यान दिनुहोस्। कथा वा खण्डको महत्त्वपूर्ण वा कठिन भागहरूलाई अभिनय गर्नुपर्ने र छुटाउन नहुने कुरामा ध्यान दिनुहोस्। टोलीलाई कथाका भागहरू सम्झन मद्दत गर्नुहोस्।</w:t>
      </w:r>
    </w:p>
    <w:p>
      <w:pPr/>
      <w:r>
        <w:rPr>
          <w:lang w:val="ne_NP" w:bidi="ne_NP"/>
        </w:rPr>
      </w:r>
      <w:r>
        <w:rPr>
          <w:lang w:val="ne_NP" w:bidi="ne_NP"/>
        </w:rPr>
        <w:t>यो एउटा लामो दृश्य हो जसमा याकूबले प्रत्येक छोरासँग फरकमा कुरा गरिरहेका छन्। सबै छोराहरू उपस्थित छन् र याकूबको ओछ्यानको वरिपरि जम्मा भएका छन्। याकूब मृत्युको नजिक छन्।</w:t>
      </w:r>
    </w:p>
    <w:p>
      <w:pPr/>
      <w:r>
        <w:rPr>
          <w:lang w:val="ne_NP" w:bidi="ne_NP"/>
        </w:rPr>
      </w:r>
      <w:r>
        <w:rPr>
          <w:lang w:val="ne_NP" w:bidi="ne_NP"/>
        </w:rPr>
        <w:t>याकूबले पहिले रूबेन, शिमोन र लेवीसँग कुरा गर्छन्। रूबेन, शिमोन र लेवीका लागि दिइएका सन्देशहरूले यी छोराहरूले विगतमा गरेका र त्यो समयमा दण्डित नभएका कामहरूलाई बुझाउँछन्।</w:t>
      </w:r>
    </w:p>
    <w:p>
      <w:pPr/>
      <w:r>
        <w:rPr>
          <w:lang w:val="ne_NP" w:bidi="ne_NP"/>
        </w:rPr>
      </w:r>
      <w:r>
        <w:rPr>
          <w:lang w:val="ne_NP" w:bidi="ne_NP"/>
        </w:rPr>
        <w:t>कार्य रोक्नुहोस्: प्रत्येक छोरालाई सोध्नुहोस्, "तपाईंको बुबाले भनिरहनुभएको कुरा सुन्दा तपाईंलाई अहिले कस्तो महसुस भइरहेको छ?" तपाईंले सुन्न सक्नुहुन्छ, "मैले गरेको काममा मलाई पछुतो छ। मैले बिल्हासँग सुत्नु हुँदैनथ्यो। मैले धेरै अघि गरेको कुनै कुराको कारणले मेरो उत्तराधिकार गुमाउनु निकै कठिन छ। मैले आफ्ना बुबालाई मलाई पछुतो लागेको छ भनी बताउनुपर्ने थियो। वा, "मलाई पछुतो छैन।" हामीले आफ्नी बहिनीको बदला लिनुपर्ने थियो। बुबाले केही गर्नुभएन। हामीले केही गर्नुपर्ने थियो। जे होस्, मलाई आशिष्को कुनै परवाह छैन। नाटक फेरि सुरु गर्नुहोस्।</w:t>
      </w:r>
    </w:p>
    <w:p>
      <w:pPr/>
      <w:r>
        <w:rPr>
          <w:lang w:val="ne_NP" w:bidi="ne_NP"/>
        </w:rPr>
      </w:r>
      <w:r>
        <w:rPr>
          <w:lang w:val="ne_NP" w:bidi="ne_NP"/>
        </w:rPr>
        <w:t>याकूबले यहूदालाई लामो आशिष् दिन्छन्। याकूब भन्छन् कि यहूदाको परिवारले अरूमाथि शासन गर्नेछ। यहूदाको परिवार धनी हुनेछ।</w:t>
      </w:r>
    </w:p>
    <w:p>
      <w:pPr/>
      <w:r>
        <w:rPr>
          <w:lang w:val="ne_NP" w:bidi="ne_NP"/>
        </w:rPr>
      </w:r>
      <w:r>
        <w:rPr>
          <w:lang w:val="ne_NP" w:bidi="ne_NP"/>
        </w:rPr>
        <w:t>कार्य रोक्नुहोस्: यहूदालाई सोध्नुहोस्, "यस आशिष्बारे तपाईंलाई कस्तो महसुस भइरहेको छ?" तपाईंले सुन्न सक्नुहुन्छ, "म अचम्ममा परेको छु।" बुबाले मलाई यो आशिष्का लागि किन रोज्नुभएको छ, मलाई थाहा छैन। राजाहरू मेरा सन्तानहरूबाट आउनेछन् भनेर बुबाले भन्दै हुनुहुन्छ। पिताले भविष्यमा आउने एउटा राजाको बारेमा एउटा विशेष प्रतिज्ञा गर्नुभएको देखिन्छ। त्यसको अर्थ के होला, मलाई अचम्म लाग्छ। नाटक फेरि सुरु गर्नुहोस्।</w:t>
      </w:r>
    </w:p>
    <w:p>
      <w:pPr/>
      <w:r>
        <w:rPr>
          <w:lang w:val="ne_NP" w:bidi="ne_NP"/>
        </w:rPr>
      </w:r>
      <w:r>
        <w:rPr>
          <w:lang w:val="ne_NP" w:bidi="ne_NP"/>
        </w:rPr>
        <w:t>इस्साकारका सन्तानहरूले एउटा समृद्ध र सुरक्षित ठाउँमा बस्न चाहनेछन् र यसले गर्दा आफ्नो स्वतन्त्रता गुमाउनेछन् भनी याकूब बताउँछन्।</w:t>
      </w:r>
    </w:p>
    <w:p>
      <w:pPr/>
      <w:r>
        <w:rPr>
          <w:lang w:val="ne_NP" w:bidi="ne_NP"/>
        </w:rPr>
      </w:r>
      <w:r>
        <w:rPr>
          <w:lang w:val="ne_NP" w:bidi="ne_NP"/>
        </w:rPr>
        <w:t>क्रियाकलाप रोक्नुहोस्: इस्साकारलाई सोध्नुहोस्, "आफ्ना सन्तानलाई के हुनेछ भन्ने बिषयमा तपाईंलाई कस्तो महसुस भइरहेको छ?" तपाईंले सुन्न सक्नुहुन्छ, "म बुझ्दिन कि तिनीहरूले किन आफ्नो स्वतन्त्रता गुमाउनुपर्छ र अरूका लागि काम गर्नुपर्छ।" सुरक्षित र समृद्ध ठाउँमा बस्न चाहनु स्वाभाविक देखिन्छ। सायद बुबाले यसमा गलत हुनुभएको छ। म तिनीहरू खुसी होऊन् भन्ने चाहन्छु।" नाटक फेरि सुरु गर्नुहोस्।</w:t>
      </w:r>
    </w:p>
    <w:p>
      <w:pPr/>
      <w:r>
        <w:rPr>
          <w:lang w:val="ne_NP" w:bidi="ne_NP"/>
        </w:rPr>
      </w:r>
      <w:r>
        <w:rPr>
          <w:lang w:val="ne_NP" w:bidi="ne_NP"/>
        </w:rPr>
        <w:t>याकूबले जबुलून, दान, गाद, आशेर, नप्ताली र बिन्यामीनलाई छोटो आशिष् दिन्छन्। प्रत्येक आशिष् फरक छ।</w:t>
      </w:r>
    </w:p>
    <w:p>
      <w:pPr/>
      <w:r>
        <w:rPr>
          <w:lang w:val="ne_NP" w:bidi="ne_NP"/>
        </w:rPr>
      </w:r>
      <w:r>
        <w:rPr>
          <w:lang w:val="ne_NP" w:bidi="ne_NP"/>
        </w:rPr>
        <w:t>कार्य रोक्नुहोस्: प्रत्येकलाई सोध्नुहोस्, "आफ्नो आशिष्को बारेमा तपाईंलाई कस्तो महसुस भइरहेको छ?" तपाईंले सुन्न सक्नुहुन्छ, "म खुसी छु। यो निष्पक्ष देखिन्छ। मेरा सन्तानहरूले राम्रो गर्नुपर्छ र खुसी हुनुपर्छ।" वा, "मलाई कुनै विषालु सर्पसँग तुलना गर्न मन पर्दैन।" मलाई लाग्छ कि बुबाले मेरो र मेरा सन्तानहरूका लागि केही अझ राम्रो कुरा भेट्टाउन सक्नुभयो।" वा, "मलाई भोक ब्वाँसाको रूपमा सोचिएको मन पर्दैन।" यसले नराम्रो छवि दिन्छ। बरु बुबाले प्रयोग गर्नुभएको अन्य दृष्टान्तहरूमध्ये म एउटा हुन चाहन्छु।" वा, "मेरा सन्तानहरूले राम्रो प्रदर्शन गरून् र खुसी होऊन् भन्ने म चाहन्छु। बुबाले तिनीहरू खुसी हुनेछन् र यसले मलाई खुसी पार्छ भन्ने कुरा संकेत गर्नुभएको देखिन्छ। नाटक फेरि सुरु गर्नुहोस्।</w:t>
      </w:r>
    </w:p>
    <w:p>
      <w:pPr/>
      <w:r>
        <w:rPr>
          <w:lang w:val="ne_NP" w:bidi="ne_NP"/>
        </w:rPr>
      </w:r>
      <w:r>
        <w:rPr>
          <w:lang w:val="ne_NP" w:bidi="ne_NP"/>
        </w:rPr>
        <w:t>याकूबले योसेफलाई सबैभन्दा लामो आशिष् दिए। याकूबले पहिले नै योसेफलाई आशिष् दिएका छन् र योसेफका दुई छोराहरू मनश्शे र एप्रैमलाई आशिष् दिएका छन्। अब याकूबले योसेफलाई फेरि र याकूबले उच्चारण गरेको सबैभन्दा लामो आशिष् दिन्छन्। याकूबले योसेफलाई आशिष् दिन परमेश्वरलाई बोलाउँछन्। अन्य छोराहरूलाई याकूबको सन्देश दिँदा याकूबले परमेश्वरलाई बोलाएनन्।</w:t>
      </w:r>
    </w:p>
    <w:p>
      <w:pPr/>
      <w:r>
        <w:rPr>
          <w:lang w:val="ne_NP" w:bidi="ne_NP"/>
        </w:rPr>
      </w:r>
      <w:r>
        <w:rPr>
          <w:lang w:val="ne_NP" w:bidi="ne_NP"/>
        </w:rPr>
        <w:t>अभिनय रोक्नुहोस्: अन्य भाइहरूलाई सोध्नुहोस्, "तपाईंले योसेफको आशिष् सुनेपछि तपाईंलाई अहिले कस्तो महसुस भइरहेको छ?" तपाईंले सुन्न सक्नुहुन्छ, "म ठीक छु।" मैले आफ्ना लागि एउटा राम्रो खाट पाएँ। म अब योसेफसँग ईर्ष्यालु छैन। बुबाले सधैँ योसेफलाई सबैभन्दा बढी माया गर्नुभएको छ र यो हामी सबैलाई थाहा थियो। योसेफले हामीलाई राम्रो व्यवहार गरेका छन्। म योसेफको राम्रो होस् भन्ने कामना गर्छु।" वा, "बुबाले योसेफलाई सबैभन्दा बढी माया गर्नुहुन्छ। हामीलाई त्यो थाहा छ। म चाहन्छु कि बुबाले मलाई त्यति नै माया गर्नुहुनेछ तर त्यो हुने छैन।" वा, "मलाई आशा छ कि योसेफले हामीलाई मार्ने वा बुबाको मृत्यु भएपछि आफ्नो बदला लिने प्रयास गर्नेछैनन्। यो आशिष्ले योसेफलाई धेरै शक्ति दिन्छ। हामीले योसेफलाई गरेको कामको लागि योसेफले बदला लिऊन् भन्ने म चाहँदिन।" योसेफलाई सोध्नुहोस्, "यो आशिष्को बारेमा तपाईंलाई कस्तो महसुस भइरहेको छ?" तपाईंले सुन्न सक्नुहुन्छ, "म यसमा खुसी छु।" म आफ्नो बुबालाई माया गर्छु। म उनी मर्न चाहँदिन, तर त्यो समय आएको छ भन्ने मलाई थाहा छ। बुबाले मलाई भन्नुभएका यी कुराहरू सम्झँदा म खुसी हुनेछु। बुबाले परमेश्वरलाई मलाई अझ बढी आशिष् दिनुहोस् भनेर बिन्ती गर्नुभएको छ, जुन कुरा उहाँले मलाई अहिले पनि दिनुभएको छ। म धेरै आभारी छु।" नाटक फेरि सुरु गर्नुहोस्।</w:t>
      </w:r>
      <w:r>
        <w:rPr>
          <w:lang w:val="ne_NP" w:bidi="ne_NP"/>
        </w:rPr>
      </w:r>
    </w:p>
    <w:p>
      <w:pPr>
        <w:pStyle w:val="Heading3"/>
      </w:pPr>
      <w:r>
        <w:rPr>
          <w:lang w:val="ne_NP" w:bidi="ne_NP"/>
        </w:rPr>
        <w:t>Step 5</w:t>
      </w:r>
    </w:p>
    <w:p>
      <w:pPr/>
      <w:r>
        <w:rPr>
          <w:lang w:val="ne_NP" w:bidi="ne_NP"/>
        </w:rPr>
      </w:r>
      <w:r>
        <w:rPr>
          <w:lang w:val="ne_NP" w:bidi="ne_NP"/>
        </w:rPr>
        <w:t>पाठलाई बुझ्न-सजिलो संस्करणमा एकपटक सुन्नुहोस्।</w:t>
      </w:r>
    </w:p>
    <w:p>
      <w:pPr/>
      <w:r>
        <w:rPr>
          <w:lang w:val="ne_NP" w:bidi="ne_NP"/>
        </w:rPr>
      </w:r>
      <w:r>
        <w:rPr>
          <w:lang w:val="ne_NP" w:bidi="ne_NP"/>
        </w:rPr>
        <w:t xml:space="preserve">याकूबले प्रत्येक छोरासँग कुरा गर्छन्। याकूबले भनेका केही कुरा आशिष् हुन्। </w:t>
      </w:r>
      <w:r>
        <w:rPr>
          <w:b/>
          <w:lang w:val="ne_NP" w:bidi="ne_NP"/>
        </w:rPr>
        <w:t>आशिष्‌</w:t>
      </w:r>
      <w:r>
        <w:rPr>
          <w:lang w:val="ne_NP" w:bidi="ne_NP"/>
        </w:rPr>
        <w:t xml:space="preserve"> का लागि तपाईंले अघिल्ला खण्डहरूमा प्रयोग गर्नुभएको शब्द नै प्रयोग गर्नुहोस्। मुख्य शब्दावलीमा </w:t>
      </w:r>
      <w:r>
        <w:rPr>
          <w:lang w:val="ne_NP" w:bidi="ne_NP"/>
        </w:rPr>
        <w:t>आशीष</w:t>
      </w:r>
      <w:r>
        <w:rPr>
          <w:lang w:val="ne_NP" w:bidi="ne_NP"/>
        </w:rPr>
        <w:t xml:space="preserve">को बारेमा छलफल गरिएको छ। याकूबले केही छोराहरूलाई श्राप दिन्छन्। तपाईंले अन्य खण्डहरूमा </w:t>
      </w:r>
      <w:r>
        <w:rPr>
          <w:b/>
          <w:lang w:val="ne_NP" w:bidi="ne_NP"/>
        </w:rPr>
        <w:t>श्राप</w:t>
      </w:r>
      <w:r>
        <w:rPr>
          <w:lang w:val="ne_NP" w:bidi="ne_NP"/>
        </w:rPr>
        <w:t xml:space="preserve">का लागि प्रयोग गर्नुभएको शब्द नै प्रयोग गर्नुहोस्। मुख्य शब्दावलीमा </w:t>
      </w:r>
      <w:r>
        <w:rPr>
          <w:lang w:val="ne_NP" w:bidi="ne_NP"/>
        </w:rPr>
        <w:t>श्राप</w:t>
      </w:r>
      <w:r>
        <w:rPr>
          <w:lang w:val="ne_NP" w:bidi="ne_NP"/>
        </w:rPr>
        <w:t>को बारेमा छलफल गरिएको छ।</w:t>
      </w:r>
    </w:p>
    <w:p>
      <w:pPr/>
      <w:r>
        <w:rPr>
          <w:lang w:val="ne_NP" w:bidi="ne_NP"/>
        </w:rPr>
      </w:r>
      <w:r>
        <w:rPr>
          <w:lang w:val="ne_NP" w:bidi="ne_NP"/>
        </w:rPr>
        <w:t xml:space="preserve">याकूबले आफूलाई </w:t>
      </w:r>
      <w:r>
        <w:rPr>
          <w:b/>
          <w:lang w:val="ne_NP" w:bidi="ne_NP"/>
        </w:rPr>
        <w:t>इस्राएल</w:t>
      </w:r>
      <w:r>
        <w:rPr>
          <w:lang w:val="ne_NP" w:bidi="ne_NP"/>
        </w:rPr>
        <w:t xml:space="preserve"> भनेर उल्लेख गर्छन्। याकूब र इस्राएल एउटै व्यक्ति हुन्। </w:t>
      </w:r>
      <w:r>
        <w:rPr>
          <w:lang w:val="ne_NP" w:bidi="ne_NP"/>
        </w:rPr>
        <w:t>इजरायलको</w:t>
      </w:r>
      <w:r>
        <w:rPr>
          <w:lang w:val="ne_NP" w:bidi="ne_NP"/>
        </w:rPr>
        <w:t xml:space="preserve"> बारेमा मुख्य शब्दावलीमा छलफल गरिएको छ। तपाईंले अघिल्ला परिच्छेदहरूमा इस्राएलका लागि प्रयोग गर्नुभएको शब्द नै प्रयोग गर्नुहोस्।</w:t>
      </w:r>
    </w:p>
    <w:p>
      <w:pPr/>
      <w:r>
        <w:rPr>
          <w:lang w:val="ne_NP" w:bidi="ne_NP"/>
        </w:rPr>
      </w:r>
      <w:r>
        <w:rPr>
          <w:lang w:val="ne_NP" w:bidi="ne_NP"/>
        </w:rPr>
        <w:t xml:space="preserve">याकूबले परमेश्वरका लागि निम्न नामहरू प्रयोग गरे। </w:t>
      </w:r>
      <w:r>
        <w:rPr>
          <w:lang w:val="ne_NP" w:bidi="ne_NP"/>
        </w:rPr>
        <w:t>परमेश्वर</w:t>
      </w:r>
      <w:r>
        <w:rPr>
          <w:lang w:val="ne_NP" w:bidi="ne_NP"/>
        </w:rPr>
        <w:t>को बारेमा मुख्य शब्दावलीमा छलफल गरिएको छ। तपाईंले यी नामहरू प्रयोग गर्दा, यी एउटै परमेश्वरका नामहरू हुन् भन्ने कुरा तपाईंका श्रोताहरूले बुझ्छन् भन्ने कुरा निश्चित गर्नुहोस्।</w:t>
      </w:r>
    </w:p>
    <w:p>
      <w:pPr>
        <w:pStyle w:val="ListBullet"/>
        <w:spacing w:line="240" w:lineRule="auto"/>
        <w:ind w:left="720"/>
      </w:pPr>
      <w:r>
        <w:rPr>
          <w:lang w:val="ne_NP" w:bidi="ne_NP"/>
        </w:rPr>
      </w:r>
      <w:r>
        <w:rPr>
          <w:lang w:val="ne_NP" w:bidi="ne_NP"/>
        </w:rPr>
        <w:t>याकूबका शक्तिशाली परमेश्वर: यो परमेश्वरको एउटा उपाधि हो जसले परमेश्वर अत्यन्त शक्तिशाली हुनुहुन्छ भनी घोषणा गर्दछ। याकूबले यस परमेश्वरको आराधना गर्छन्।</w:t>
      </w:r>
    </w:p>
    <w:p>
      <w:pPr>
        <w:pStyle w:val="ListBullet"/>
        <w:spacing w:line="240" w:lineRule="auto"/>
        <w:ind w:left="720"/>
      </w:pPr>
      <w:r>
        <w:rPr>
          <w:lang w:val="ne_NP" w:bidi="ne_NP"/>
        </w:rPr>
      </w:r>
      <w:r>
        <w:rPr>
          <w:lang w:val="ne_NP" w:bidi="ne_NP"/>
        </w:rPr>
        <w:t>गोठाला: यो शीर्षक एउटा शब्दचित्र हो। गोठालाले आफ्ना भेडाहरूको हेरचाह गर्छ। गोठालाले भेडाहरूलाई मार्गदर्शन गर्छ र रक्षा गर्छ। गोठालाको रूपमा परमेश्वरले आफ्ना मानिसहरूको हेरचाह गर्नुहुन्छ र रक्षा गर्नुहुन्छ।</w:t>
      </w:r>
    </w:p>
    <w:p>
      <w:pPr>
        <w:pStyle w:val="ListBullet"/>
        <w:spacing w:line="240" w:lineRule="auto"/>
        <w:ind w:left="720"/>
      </w:pPr>
      <w:r>
        <w:rPr>
          <w:lang w:val="ne_NP" w:bidi="ne_NP"/>
        </w:rPr>
      </w:r>
      <w:r>
        <w:rPr>
          <w:lang w:val="ne_NP" w:bidi="ne_NP"/>
        </w:rPr>
        <w:t>इस्राएलको चट्टान: यो एउटा शब्दचित्र हो जसले परमेश्वरलाई जग ढुङ्गा जस्तै ठूलो ढुङ्गाको रूपमा वर्णन गर्छ। परमेश्वर बलियो हुनुहुन्छ। परमेश्वर स्थायी वा सदाका लागि हो। मानिसहरूले परमेश्वरमा भरोसा गर्न र भरोसा गर्न सक्छन्। यदि तपाईंका मानिसहरूले चित्र शब्द बुझेनन् भने, तपाईंले परमेश्वर नै हुनुहुन्छ जसमा इस्राएल निर्भर हुन्छ, भनेर भन्न सक्नुहुन्छ।</w:t>
      </w:r>
    </w:p>
    <w:p>
      <w:pPr>
        <w:pStyle w:val="ListBullet"/>
        <w:spacing w:line="240" w:lineRule="auto"/>
        <w:ind w:left="720"/>
      </w:pPr>
      <w:r>
        <w:rPr>
          <w:lang w:val="ne_NP" w:bidi="ne_NP"/>
        </w:rPr>
      </w:r>
      <w:r>
        <w:rPr>
          <w:lang w:val="ne_NP" w:bidi="ne_NP"/>
        </w:rPr>
        <w:t>तिम्रा बुबाका परमेश्वर: याकूबले यो वाक्यांशलाई परमेश्वरका लागि उपाधिको रूपमा प्रयोग गरिरहेका छन्। याकूबले परमेश्वरको आराधना गरे। याकूबले परमेश्वरको आराधना गर्छन्, त्यसैले उनका छोराहरूले पनि त्यही परमेश्वरको आराधना गर्नुपर्छ।</w:t>
      </w:r>
    </w:p>
    <w:p>
      <w:pPr>
        <w:pStyle w:val="ListBullet"/>
        <w:spacing w:line="240" w:lineRule="auto"/>
        <w:ind w:left="720"/>
      </w:pPr>
      <w:r>
        <w:rPr>
          <w:lang w:val="ne_NP" w:bidi="ne_NP"/>
        </w:rPr>
      </w:r>
      <w:r>
        <w:rPr>
          <w:lang w:val="ne_NP" w:bidi="ne_NP"/>
        </w:rPr>
        <w:t xml:space="preserve">सर्वशक्तिमान: यो परमेश्वर शद्दाईको उपाधि हो, जसको अर्थ सर्वशक्तिमान हुन्छ। परमेश्वरका लागि प्रयोग गरिने यो शब्द पाठमा छैन। सामान्यतया उपाधि </w:t>
      </w:r>
      <w:r>
        <w:rPr>
          <w:b/>
          <w:lang w:val="ne_NP" w:bidi="ne_NP"/>
        </w:rPr>
        <w:t>एल-शद्दाई</w:t>
      </w:r>
      <w:r>
        <w:rPr>
          <w:lang w:val="ne_NP" w:bidi="ne_NP"/>
        </w:rPr>
        <w:t xml:space="preserve"> हो। </w:t>
      </w:r>
      <w:r>
        <w:rPr>
          <w:lang w:val="ne_NP" w:bidi="ne_NP"/>
        </w:rPr>
        <w:t>एल-शद्दाई</w:t>
      </w:r>
      <w:r>
        <w:rPr>
          <w:lang w:val="ne_NP" w:bidi="ne_NP"/>
        </w:rPr>
        <w:t xml:space="preserve">को बारेमा मुख्य शब्दावलीमा छलफल गरिएको छ। तपाईंले अघिल्लो खण्डहरूमा प्रयोग गरेको शब्द नै प्रयोग गर्नुहोस्। </w:t>
      </w:r>
    </w:p>
    <w:p>
      <w:pPr/>
      <w:r>
        <w:rPr>
          <w:lang w:val="ne_NP" w:bidi="ne_NP"/>
        </w:rPr>
      </w:r>
      <w:r>
        <w:rPr>
          <w:lang w:val="ne_NP" w:bidi="ne_NP"/>
        </w:rPr>
        <w:t xml:space="preserve">यी इस्राएलका १२ कुलहरू हुन्। याकूबका प्रत्येक छोराका सन्तानहरू थिए जसले कुलहरू बनाए। १२ कुलहरूले याकूबका छोराहरूका नामहरू प्रयोग गरे। </w:t>
      </w:r>
      <w:r>
        <w:rPr>
          <w:b/>
          <w:lang w:val="ne_NP" w:bidi="ne_NP"/>
        </w:rPr>
        <w:t>कुल</w:t>
      </w:r>
      <w:r>
        <w:rPr>
          <w:lang w:val="ne_NP" w:bidi="ne_NP"/>
        </w:rPr>
        <w:t xml:space="preserve"> भनेको एउटै पुर्खाबाट सन्तान भएका परिवारहरूको सङ्ग्रह हो।</w:t>
      </w:r>
      <w:r>
        <w:rPr>
          <w:lang w:val="ne_NP" w:bidi="ne_NP"/>
        </w:rPr>
      </w:r>
    </w:p>
    <w:p>
      <w:pPr>
        <w:pStyle w:val="Heading3"/>
      </w:pPr>
      <w:r>
        <w:rPr>
          <w:lang w:val="ne_NP" w:bidi="ne_NP"/>
        </w:rPr>
        <w:t>Step 6</w:t>
      </w:r>
    </w:p>
    <w:p>
      <w:pPr/>
      <w:r>
        <w:rPr>
          <w:lang w:val="ne_NP" w:bidi="ne_NP"/>
        </w:rPr>
      </w:r>
      <w:r>
        <w:rPr>
          <w:lang w:val="ne_NP" w:bidi="ne_NP"/>
        </w:rPr>
        <w:t>अनुवादलाई सजिलोसँग बुझ्न यस खण्डको श्रव्य संस्करण सुन्‍नुहोस्।</w:t>
      </w:r>
    </w:p>
    <w:p>
      <w:pPr/>
      <w:r>
        <w:rPr>
          <w:lang w:val="ne_NP" w:bidi="ne_NP"/>
        </w:rPr>
      </w:r>
      <w:r>
        <w:rPr>
          <w:lang w:val="ne_NP" w:bidi="ne_NP"/>
        </w:rPr>
        <w:t>यस सत्रमा, एउटा समूहको रूपमा तपाईंको आफ्नै भाषामा खण्डलाई पुन: भन्न लगाउनुहोस्।</w:t>
      </w:r>
    </w:p>
    <w:p>
      <w:pPr/>
      <w:r>
        <w:rPr>
          <w:lang w:val="ne_NP" w:bidi="ne_NP"/>
        </w:rPr>
      </w:r>
      <w:r>
        <w:rPr>
          <w:lang w:val="ne_NP" w:bidi="ne_NP"/>
        </w:rPr>
        <w:t>पहिला, सम्पूर्ण समूहले खण्डलाई तपाईंको आफ्नै भाषामा बताउन अभ्यास गर्नुपर्छ। तपाईंले अघिल्लो चरणहरूमा निर्णय गर्नुभएको कुराहरू जस्तै कालक्रम, शब्दहरू, वाक्यांशहरू, भावनाहरू, वा तपाईंले छलफल गर्नुभएको अन्य कुराहरू यसमा समावेश गर्नलाई सम्झनुहोस्।</w:t>
      </w:r>
    </w:p>
    <w:p>
      <w:pPr/>
      <w:r>
        <w:rPr>
          <w:lang w:val="ne_NP" w:bidi="ne_NP"/>
        </w:rPr>
      </w:r>
      <w:r>
        <w:rPr>
          <w:lang w:val="ne_NP" w:bidi="ne_NP"/>
        </w:rPr>
        <w:t>एउटा समूहको सदस्यले खण्डका केही वाक्यहरू भन्नुपर्छ र रोकिनु पर्छ। समूहको अर्को सदस्यले खण्डको अर्को भाग भन्नु पर्छ र रोकिनु पर्छ। समूहले सम्पूर्ण खण्डलाई पुन: नभन्दासम्म यो गर्नुहोस्। यस चरणमा समूहका सदस्यहरूले एक अर्कालाई सच्याउन सक्छन्।</w:t>
      </w:r>
    </w:p>
    <w:p>
      <w:pPr/>
      <w:r>
        <w:rPr>
          <w:lang w:val="ne_NP" w:bidi="ne_NP"/>
        </w:rPr>
      </w:r>
      <w:r>
        <w:rPr>
          <w:lang w:val="ne_NP" w:bidi="ne_NP"/>
        </w:rPr>
        <w:t xml:space="preserve">अडियो रोक्‍नुहोस्। </w:t>
      </w:r>
    </w:p>
    <w:p>
      <w:pPr/>
      <w:r>
        <w:rPr>
          <w:lang w:val="ne_NP" w:bidi="ne_NP"/>
        </w:rPr>
      </w:r>
      <w:r>
        <w:rPr>
          <w:lang w:val="ne_NP" w:bidi="ne_NP"/>
        </w:rPr>
        <w:t>अर्को पटक, समूहको प्रत्येक सदस्यले कम्तिमा पनि एकचोटि सम्पूर्ण खण्डलाई नरोकी भन्नुपर्छ। समूहको सदस्यले खण्डलाई सम्झन मद्दत गर्न कुनैपनि वस्तुहरू, चालहरू, वा तिनीहरूको स्टोरीबोर्ड प्रयोग गर्न सक्छन्।</w:t>
      </w:r>
    </w:p>
    <w:p>
      <w:pPr/>
      <w:r>
        <w:rPr>
          <w:lang w:val="ne_NP" w:bidi="ne_NP"/>
        </w:rPr>
      </w:r>
      <w:r>
        <w:rPr>
          <w:lang w:val="ne_NP" w:bidi="ne_NP"/>
        </w:rPr>
        <w:t xml:space="preserve">अडियो रोक्‍नुहोस्। </w:t>
      </w:r>
    </w:p>
    <w:p>
      <w:pPr/>
      <w:r>
        <w:rPr>
          <w:lang w:val="ne_NP" w:bidi="ne_NP"/>
        </w:rPr>
      </w:r>
      <w:r>
        <w:rPr>
          <w:lang w:val="ne_NP" w:bidi="ne_NP"/>
        </w:rPr>
        <w:t>त्यसपछि, तपाईंलाई सबैभन्दा बढी मनपरेको खण्डको संस्करण कस्को हो समूहले निर्णय गर्न सक्छ। तपाईंले एउटा समूहको सदस्यले एउटा दृश्य बताएको तरिका मनपर्यो तर तपाईंले अर्को दृश्य अर्कै समूहको सदस्यले बताएको तरिका मनपर्यो भनेर निर्णय गर्न सक्नुहुन्छ।</w:t>
      </w:r>
    </w:p>
    <w:p>
      <w:pPr/>
      <w:r>
        <w:rPr>
          <w:lang w:val="ne_NP" w:bidi="ne_NP"/>
        </w:rPr>
      </w:r>
      <w:r>
        <w:rPr>
          <w:lang w:val="ne_NP" w:bidi="ne_NP"/>
        </w:rPr>
        <w:t xml:space="preserve">अडियो रोक्‍नुहोस्। </w:t>
      </w:r>
    </w:p>
    <w:p>
      <w:pPr/>
      <w:r>
        <w:rPr>
          <w:lang w:val="ne_NP" w:bidi="ne_NP"/>
        </w:rPr>
      </w:r>
      <w:r>
        <w:rPr>
          <w:lang w:val="ne_NP" w:bidi="ne_NP"/>
        </w:rPr>
        <w:t>अन्तमा, समूहले सबैजना सहमत हुने खण्डको अन्तिम संस्करणलाई सँगै राख्न सक्छन्। समूहको प्रत्येक सदस्यले यस खण्डको अन्तिम संस्करण सुनाउने अभ्यास गर्नुपर्छ।</w:t>
      </w:r>
      <w:r>
        <w:rPr>
          <w:lang w:val="ne_NP" w:bidi="ne_NP"/>
        </w:rPr>
      </w:r>
      <w:r>
        <w:rPr>
          <w:lang w:val="ne_NP" w:bidi="ne_NP"/>
        </w:rPr>
      </w:r>
    </w:p>
    <w:p>
      <w:pPr/>
      <w:r>
        <w:rPr>
          <w:lang w:val="ne_NP" w:bidi="ne_NP"/>
        </w:rPr>
      </w:r>
    </w:p>
    <w:p>
      <w:pPr>
        <w:pStyle w:val="Heading2"/>
      </w:pPr>
      <w:r>
        <w:rPr>
          <w:lang w:val="ne_NP" w:bidi="ne_NP"/>
        </w:rPr>
        <w:t>Genesis 49:29–50:14</w:t>
      </w:r>
      <w:r>
        <w:rPr>
          <w:lang w:val="ne_NP" w:bidi="ne_NP"/>
        </w:rPr>
      </w:r>
    </w:p>
    <w:p>
      <w:pPr>
        <w:pStyle w:val="Heading3"/>
      </w:pPr>
      <w:r>
        <w:rPr>
          <w:lang w:val="ne_NP" w:bidi="ne_NP"/>
        </w:rPr>
        <w:t>Step 1</w:t>
      </w:r>
    </w:p>
    <w:p>
      <w:pPr/>
      <w:r>
        <w:rPr>
          <w:lang w:val="ne_NP" w:bidi="ne_NP"/>
        </w:rPr>
      </w:r>
      <w:r>
        <w:rPr>
          <w:lang w:val="ne_NP" w:bidi="ne_NP"/>
        </w:rPr>
        <w:t>उत्पत्ति ४९:२९–५०:१४ सुन्नुहोस् र यसलाई आफ्नो हृदयमा राख्नुहोस्। पाठलाई तीन पटक सुन्नुहोस् (सम्भव छ भने तीन फरक अनुवादहरूमा)। त्यसपछि टोलीले निम्न प्रश्नहरूको छलफल गर्नुहोस:</w:t>
      </w:r>
    </w:p>
    <w:p>
      <w:pPr>
        <w:pStyle w:val="ListBullet"/>
        <w:spacing w:line="240" w:lineRule="auto"/>
        <w:ind w:left="720"/>
      </w:pPr>
      <w:r>
        <w:rPr>
          <w:lang w:val="ne_NP" w:bidi="ne_NP"/>
        </w:rPr>
      </w:r>
      <w:r>
        <w:rPr>
          <w:lang w:val="ne_NP" w:bidi="ne_NP"/>
        </w:rPr>
        <w:t>यो खण्डमा तपाईंलाई के मन पर्‍यो?</w:t>
      </w:r>
    </w:p>
    <w:p>
      <w:pPr>
        <w:pStyle w:val="ListBullet"/>
        <w:spacing w:line="240" w:lineRule="auto"/>
        <w:ind w:left="720"/>
      </w:pPr>
      <w:r>
        <w:rPr>
          <w:lang w:val="ne_NP" w:bidi="ne_NP"/>
        </w:rPr>
      </w:r>
      <w:r>
        <w:rPr>
          <w:lang w:val="ne_NP" w:bidi="ne_NP"/>
        </w:rPr>
        <w:t>तपाईलाई के मन पर्दैन वा के बुझ्नुहुन्न?</w:t>
      </w:r>
    </w:p>
    <w:p>
      <w:pPr>
        <w:pStyle w:val="ListBullet"/>
        <w:spacing w:line="240" w:lineRule="auto"/>
        <w:ind w:left="720"/>
      </w:pPr>
      <w:r>
        <w:rPr>
          <w:lang w:val="ne_NP" w:bidi="ne_NP"/>
        </w:rPr>
      </w:r>
      <w:r>
        <w:rPr>
          <w:lang w:val="ne_NP" w:bidi="ne_NP"/>
        </w:rPr>
        <w:t>यो कथाले हामीलाई परमेश्वरको बारेमा के भन्छ?</w:t>
      </w:r>
    </w:p>
    <w:p>
      <w:pPr>
        <w:pStyle w:val="ListBullet"/>
        <w:spacing w:line="240" w:lineRule="auto"/>
        <w:ind w:left="720"/>
      </w:pPr>
      <w:r>
        <w:rPr>
          <w:lang w:val="ne_NP" w:bidi="ne_NP"/>
        </w:rPr>
      </w:r>
      <w:r>
        <w:rPr>
          <w:lang w:val="ne_NP" w:bidi="ne_NP"/>
        </w:rPr>
        <w:t>यो खण्डले मानिसबारे हामीलाई के भन्दछ?</w:t>
      </w:r>
    </w:p>
    <w:p>
      <w:pPr>
        <w:pStyle w:val="ListBullet"/>
        <w:spacing w:line="240" w:lineRule="auto"/>
        <w:ind w:left="720"/>
      </w:pPr>
      <w:r>
        <w:rPr>
          <w:lang w:val="ne_NP" w:bidi="ne_NP"/>
        </w:rPr>
      </w:r>
      <w:r>
        <w:rPr>
          <w:lang w:val="ne_NP" w:bidi="ne_NP"/>
        </w:rPr>
        <w:t>यो खण्डले कसरी हाम्रो दैनिक जीवनलाई प्रभाव पार्छ?</w:t>
      </w:r>
    </w:p>
    <w:p>
      <w:pPr>
        <w:pStyle w:val="ListBullet"/>
        <w:spacing w:line="240" w:lineRule="auto"/>
        <w:ind w:left="720"/>
      </w:pPr>
      <w:r>
        <w:rPr>
          <w:lang w:val="ne_NP" w:bidi="ne_NP"/>
        </w:rPr>
      </w:r>
      <w:r>
        <w:rPr>
          <w:lang w:val="ne_NP" w:bidi="ne_NP"/>
        </w:rPr>
        <w:t>यो कथा सुन्नु पर्ने तपाईंले चिन्नुभएको व्यक्ति को हुनुहुन्छ?</w:t>
      </w:r>
      <w:r>
        <w:rPr>
          <w:lang w:val="ne_NP" w:bidi="ne_NP"/>
        </w:rPr>
      </w:r>
    </w:p>
    <w:p>
      <w:pPr>
        <w:pStyle w:val="Heading3"/>
      </w:pPr>
      <w:r>
        <w:rPr>
          <w:lang w:val="ne_NP" w:bidi="ne_NP"/>
        </w:rPr>
        <w:t>Step 2</w:t>
      </w:r>
    </w:p>
    <w:p>
      <w:pPr/>
      <w:r>
        <w:rPr>
          <w:lang w:val="ne_NP" w:bidi="ne_NP"/>
        </w:rPr>
      </w:r>
      <w:r>
        <w:rPr>
          <w:lang w:val="ne_NP" w:bidi="ne_NP"/>
        </w:rPr>
        <w:t>मञ्चको तयारी</w:t>
      </w:r>
    </w:p>
    <w:p>
      <w:pPr/>
      <w:r>
        <w:rPr>
          <w:lang w:val="ne_NP" w:bidi="ne_NP"/>
        </w:rPr>
      </w:r>
      <w:r>
        <w:rPr>
          <w:lang w:val="ne_NP" w:bidi="ne_NP"/>
        </w:rPr>
        <w:t>उत्पत्ति ४९:२९–५०:१४</w:t>
      </w:r>
    </w:p>
    <w:p>
      <w:pPr/>
      <w:r>
        <w:rPr>
          <w:lang w:val="ne_NP" w:bidi="ne_NP"/>
        </w:rPr>
      </w:r>
      <w:r>
        <w:rPr>
          <w:lang w:val="ne_NP" w:bidi="ne_NP"/>
        </w:rPr>
        <w:t>पाठलाई बुझ्न-सजिलो संस्करणमा एकपटक सुन्नुहोस्।</w:t>
      </w:r>
    </w:p>
    <w:p>
      <w:pPr/>
      <w:r>
        <w:rPr>
          <w:lang w:val="ne_NP" w:bidi="ne_NP"/>
        </w:rPr>
      </w:r>
      <w:r>
        <w:rPr>
          <w:lang w:val="ne_NP" w:bidi="ne_NP"/>
        </w:rPr>
        <w:t>याकूबले आफ्नो मृत्यु नजिक भएको कुरा महसुस गर्छन्। याकूबले आफ्ना छोराहरूलाई आउन बोलाएका छन् र उनीहरूलाई आफ्ना अन्तिम शब्दहरू भनेका छन्। यो याकूबको मृत्यु र दफनको एउटा कथात्मक विवरण हो।</w:t>
      </w:r>
    </w:p>
    <w:p>
      <w:pPr/>
      <w:r>
        <w:rPr>
          <w:lang w:val="ne_NP" w:bidi="ne_NP"/>
        </w:rPr>
      </w:r>
      <w:r>
        <w:rPr>
          <w:lang w:val="ne_NP" w:bidi="ne_NP"/>
        </w:rPr>
        <w:t>याकूबले आफ्ना छोराहरूलाई आफू चाँडै आफ्ना पुर्खाहरूसँग सामेल हुने कुरा बताए। याकूबको अर्थ यो हो कि याकूब चाँडै मर्नेछन् र त्यसपछि उनी आफ्ना पुर्खाहरूसँग मिल्नेछन्, जो पहिले नै मरिसकेका छन्। रोक्नुहोस् र छलफल गर्नुहोस्: आफू चाँडै मर्नेछ भन्ने थाहा भएको कुनै व्यक्तिको बारेमा एउटा कथा सुनाउनुहोस्। यो व्यक्तिले आफ्नो आउनलागेको मृत्युको बारेमा कसरी कुरा गर्छ? उनले आफ्नो नजिक आउँदै गरेको मृत्युलाई वर्णन गर्न कुन शब्द-चित्रहरू प्रयोग गर्छन्?</w:t>
      </w:r>
    </w:p>
    <w:p>
      <w:pPr/>
      <w:r>
        <w:rPr>
          <w:lang w:val="ne_NP" w:bidi="ne_NP"/>
        </w:rPr>
      </w:r>
      <w:r>
        <w:rPr>
          <w:lang w:val="ne_NP" w:bidi="ne_NP"/>
        </w:rPr>
        <w:t>याकूबले आफ्ना छोराहरूलाई आफूलाई आफ्ना बुबा इसहाक र हजुरबुबा अब्राहामसँग अब्राहामले किनेको गुफामा गाडिदिनु भनी बताए। याकूबले यो गुफा ठ्याक्कै कहाँ रहेको छ भन्ने कुरा सम्झे। हित्ती एफ्रोनले खेत र मकपेलाको गुफा अब्राहामलाई बेचेका थिए। अघिल्लो खण्डमा, अब्राहामले गुफा किनेका बेला ती सबै नामहरू प्रयोग भएका थिए। खेतका मालिकको नाम तपाईंले कसरी उच्चारण गर्नुभयो र गुफा कहाँ अवस्थित छ भन्ने कुराका लागि उत्पत्ति २३ हेर्नुहोस्। याकूब लामो समयसम्म बसेको हेब्रोनमा त्यो गुफा छ। याकूब यो गुफामा गाडिन चाहन्छन्। यसको अर्थ याकूबको शरीर गुफामा राखिनेछ, जमिनमा खनेको खाडलमा होइन। अब्राहाम, सारा, इसहाक, रिबेका र लेआ सबै पहिले नै यस गुफामा गाडिएका छन् भन्ने कुरा याकूबले आफ्ना छोराहरूलाई सम्झाउँछन्। अब्राहाम र सारा याकूबका हजुरबा-हजुरआमा हुन्। इसहाक र रिबेका याकूबका आमाबुबा हुन्। लेआ याकूबकी पहिलो पत्नी हुन्। लेआकी बहिनी र याकूबकी प्रिय पत्नी राहेलको बेथलेहेम नजिकै मृत्यु भयो र उनलाई त्यहाँ बेथलेहेम जाने बाटोमा गाडिएको छ।</w:t>
      </w:r>
    </w:p>
    <w:p>
      <w:pPr/>
      <w:r>
        <w:rPr>
          <w:lang w:val="ne_NP" w:bidi="ne_NP"/>
        </w:rPr>
      </w:r>
      <w:r>
        <w:rPr>
          <w:lang w:val="ne_NP" w:bidi="ne_NP"/>
        </w:rPr>
        <w:t>याकूबले यी निर्देशनहरू पूरा गरिसकेपछि, उहाँले आफ्ना खुट्टाहरू ओछ्यानमा तान्नुभयो, अन्तिम श्वास फेर्नुभयो र आफ्ना पुर्खाहरूसँग मिल्नुभयो। अघिल्लो खण्ड अनुसार, याकूब योसेफसँग कुरा गर्न र योसेफलाई आशिष् दिन उठेर बसे। याकूब आफ्ना अन्य छोराहरूलाई अन्तिम शब्दहरू दिन बसी नै रहे। जब याकूबले बोली सक्छन् तब याकूब पल्टिन्छन्। आफ्ना खुट्टाहरू ओछ्यानमा तान्ने सन्दर्भको अर्थ याकूब ओछ्यानमा पल्टिए भन्ने हुन्छ। "अन्तिम श्वास फेर्नु" भनेको याकूबको मृत्यु भयो भनी बताउने एउटा शब्दचित्र हो। आफ्नो अन्तिम श्वास फेर्नु र आफ्ना पुर्खाहरूसँग सामेल हुनु मृत्युलाई वर्णन गर्ने एउटा सामान्य तरिका थियो। यही वाक्यांश अब्राहामको मृत्यु र इसहाकको मृत्युको लागि प्रयोग गरिएको थियो।</w:t>
      </w:r>
    </w:p>
    <w:p>
      <w:pPr/>
      <w:r>
        <w:rPr>
          <w:lang w:val="ne_NP" w:bidi="ne_NP"/>
        </w:rPr>
      </w:r>
      <w:r>
        <w:rPr>
          <w:lang w:val="ne_NP" w:bidi="ne_NP"/>
        </w:rPr>
        <w:t>रोक्नुहोस् र छलफल गर्नुहोस्: कसैको मृत्यु भएको विषयमा केही कथाहरू सुनाउनुहोस्। कथाकारले ती व्यक्ति बितेको कुरा कसरी बताउँछन्, ध्यानपूर्वक सुन्नुहोस्। मृत्युलाई वर्णन गर्न बारम्बार प्रयोग गरिने कुनै पनि शब्द-चित्रहरू वा विशेष शब्दहरूमा ध्यान दिनुहोस्।</w:t>
      </w:r>
    </w:p>
    <w:p>
      <w:pPr/>
      <w:r>
        <w:rPr>
          <w:lang w:val="ne_NP" w:bidi="ne_NP"/>
        </w:rPr>
      </w:r>
      <w:r>
        <w:rPr>
          <w:lang w:val="ne_NP" w:bidi="ne_NP"/>
        </w:rPr>
        <w:t>योसेफ याकूबमाथि लडिबुडी गर्छन् र रुन्छन्। यो ठूलो शोकमा निहुरिएर याकूबको शरीरलाई अङ्कमाल गर्ने वा अँगालो हाल्ने कार्य हो। शोक व्यक्त गर्ने एउटा सामान्य तरिका ठूलो स्वरमा रुनु र मृत व्यक्तिको शरीरलाई चुम्बन गर्नु थियो। योसेफका कार्यहरू शोक गर्ने सामान्य हिब्रू रीतिरिवाज अनुसार थियो। योसेफका कार्यहरूले उनले याकूबलाई कति माया गर्थे भन्ने कुरा देखाउँछन्।</w:t>
      </w:r>
    </w:p>
    <w:p>
      <w:pPr/>
      <w:r>
        <w:rPr>
          <w:lang w:val="ne_NP" w:bidi="ne_NP"/>
        </w:rPr>
      </w:r>
      <w:r>
        <w:rPr>
          <w:lang w:val="ne_NP" w:bidi="ne_NP"/>
        </w:rPr>
        <w:t>रोक्नुहोस् र छलफल गर्नुहोस्: वृद्धावस्थामा मृत्यु भएको एक प्यारो व्यक्तिको कथा सुनाउनुहोस्। परिवारका सदस्यहरूले कसरी आफ्नो शोक व्यक्त गर्छन् भन्ने कुरा ध्यान दिनुहोस्।</w:t>
      </w:r>
    </w:p>
    <w:p>
      <w:pPr/>
      <w:r>
        <w:rPr>
          <w:lang w:val="ne_NP" w:bidi="ne_NP"/>
        </w:rPr>
      </w:r>
      <w:r>
        <w:rPr>
          <w:lang w:val="ne_NP" w:bidi="ne_NP"/>
        </w:rPr>
        <w:t>योसेफले मिश्रीहरूलाई याकूबको शवलाई दफनका लागि तयार गर्न आज्ञा दिए। मिश्रका मानिसहरूसँग शरीरलाई संरक्षण गर्ने एउटा तरिका थियो। मिस्रका डाक्टरहरूले शरीरलाई सुरक्षित राख्न लेप लगाउने विधि अपनाउँथे, जुन प्रक्रिया गर्नका लागि ४० दिन लाग्थ्यो। शव लेपनले शरीरलाई कुहिनबाट बचाउँछ। शवलाई लेपन गरेकोले याकूबका छोराहरूले याकूबले चाहेअनुसार उनको शरीरलाई कनान लैजान सके। लेपन प्रक्रियामा मसला र तेलको प्रयोग गरेर शरीरलाई कपडाका टुक्राहरूले बेर्ने काम गरिन्थ्यो। मिश्रको शुरक्षित लासको तस्वीर देखाउनुहोस्।</w:t>
      </w:r>
    </w:p>
    <w:p>
      <w:pPr/>
      <w:r>
        <w:rPr>
          <w:lang w:val="ne_NP" w:bidi="ne_NP"/>
        </w:rPr>
      </w:r>
      <w:r>
        <w:rPr>
          <w:lang w:val="ne_NP" w:bidi="ne_NP"/>
        </w:rPr>
        <w:t>मिश्रीहरूले याकूबको मृत्युमा ७० दिनसम्म विलाप गरे। शव संरक्षणको काम गर्न ४० दिन लाग्यो, त्यसैले मिश्रका मानिसहरूले थप ३० दिनसम्म शोक मनाए। मिश्रीहरूले याकूबका लागि ७० दिनसम्म शोक गर्नुले तिनीहरूले याकूबलाई उच्च पदको व्यक्तिको रूपमा व्यवहार गरेको जस्तो देखिन्छ। केही मानिसहरू विश्वास गर्छन् कि राजाले योसेफका बुबाप्रति आदर देखाउन यस शोकको अवधिको आदेश दिएका थिए। यस खण्डले याकूबको शवमा लेप लगाउने सन्दर्भमा इस्राएल नाम प्रयोग गर्छ। केही अनुवादहरूले इस्राएल प्रयोग गर्छन् र अन्य अनुवादहरूले याकूब नाम राख्छन्।</w:t>
      </w:r>
    </w:p>
    <w:p>
      <w:pPr/>
      <w:r>
        <w:rPr>
          <w:lang w:val="ne_NP" w:bidi="ne_NP"/>
        </w:rPr>
      </w:r>
      <w:r>
        <w:rPr>
          <w:lang w:val="ne_NP" w:bidi="ne_NP"/>
        </w:rPr>
        <w:t>शोकको अवधि सकिएपछि, योसेफले राजाका सल्लाहकारहरूलाई आफ्नो तर्फबाट राजासँग कुरा गर्न आग्रह गरे। योसेफ यस अनुरोधका साथ सीधै राजाकहाँ गएका थिएनन्। योसेफ याकूबको मृत शरीरलाई लेपन गर्ने प्रक्रियामा वा छुने काममा संलग्न थिए। सामान्यतया, मिस्रीहरूले मृत शरीर छोइसकेपछि तुरुन्तै योसेफलाई राजाकहाँ जान दिँदैनथे।</w:t>
      </w:r>
    </w:p>
    <w:p>
      <w:pPr/>
      <w:r>
        <w:rPr>
          <w:lang w:val="ne_NP" w:bidi="ne_NP"/>
        </w:rPr>
      </w:r>
      <w:r>
        <w:rPr>
          <w:lang w:val="ne_NP" w:bidi="ne_NP"/>
        </w:rPr>
        <w:t>योसेफले बताए कि उनले याकूबको शरीरलाई कनानमा फिर्ता लैजान र त्यहाँ गाड्नका लागि याकूबसमक्ष शपथ खाएका थिए। योसेफले याकूबको शरीरलाई कनान लैजान राजाबाट अनुमति माग्छन्। योसेफले मिश्र फर्कने प्रतिज्ञा गर्छन्। राजाले योसेफको अनुरोध स्वीकार गरे।</w:t>
      </w:r>
    </w:p>
    <w:p>
      <w:pPr/>
      <w:r>
        <w:rPr>
          <w:lang w:val="ne_NP" w:bidi="ne_NP"/>
        </w:rPr>
      </w:r>
      <w:r>
        <w:rPr>
          <w:lang w:val="ne_NP" w:bidi="ne_NP"/>
        </w:rPr>
        <w:t>मिस्रका वरिष्ठ अधिकारीहरू, राजदरबारका वरिष्ठ सदस्यहरू र मिस्रका अन्य अधिकारीहरू योसेफसँग गए। योसेफले आफ्नो घरानालाई लिए, जसको अर्थ उनको परिवार र उनका नोकरहरू हो। दाजुभाइहरूले आफ्ना घरपरिवारलाई लगे। तिनीहरूले साना छोराछोरी र पशुहरूलाई मिश्रमा छोडे। बथानमा सामान्यतया भेडा र बाख्राहरू जस्ता पशुहरू समावेश हुन्छन्। बथानहरूमा गाई, गधा, ऊँट वा घोडाहरू जस्ता पशुहरू समावेश हुन्छन्। सारथीहरू सहितका धेरै रथहरू पनि योसेफसँग गए। []{.चिन्ह}</w:t>
      </w:r>
    </w:p>
    <w:p>
      <w:pPr/>
      <w:r>
        <w:rPr>
          <w:lang w:val="ne_NP" w:bidi="ne_NP"/>
        </w:rPr>
      </w:r>
      <w:r>
        <w:rPr>
          <w:lang w:val="ne_NP" w:bidi="ne_NP"/>
        </w:rPr>
        <w:t>गोशेनको भूमि र हेब्रोन चिन्ह लगाइएको मिश्र र कनानको नक्सा देखाउनुहोस्। मिश्र र कनानबीचको सामान्य मार्ग देखाउनुहोस्। रथ हाँक्ने सारथीसहितको मिश्रको रथको तस्वीर देखाउनुहोस्।</w:t>
      </w:r>
    </w:p>
    <w:p>
      <w:pPr/>
      <w:r>
        <w:rPr>
          <w:lang w:val="ne_NP" w:bidi="ne_NP"/>
        </w:rPr>
      </w:r>
      <w:r>
        <w:rPr>
          <w:lang w:val="ne_NP" w:bidi="ne_NP"/>
        </w:rPr>
        <w:t>तिनीहरू यर्दन नदीको नजिकै रहेको आतादको खला भनिने ठाउँमा रोकिए र याकूबका लागि ७ दिनसम्म शोक मनाउँदै एउटा ठूलो र श्रद्धापूर्ण शोक सभा गरे। खला भनेको यस्तो ठाउँ हो जहाँ अन्नलाई डाँठबाट अलग गर्न चुटिन्छ। यो यस्तो ठाउँ हो जहाँ जमिन निकै कडा हुन्छ, जसले गर्दा अन्न माटोभित्र नपसी जमिनको सतहमाथि नै रहन्छ। कनानी मानिसहरूले यो स्मृति सभा हेरे। अन्न चुट्ने खला स्मृति सभा आयोजना गर्नका लागि राम्रो ठाउँ हुनेथियो। खला एउटा ठूलो खुला ठाउँ थियो जहाँ मानिसहरूलाई भेला हुन सजिलो हुन्थ्यो। योसेफले यो खला किन रोजे भन्ने हामीलाई थाहा छैन। सामान्यतया, प्रत्येक गाउँमा एउटा खला हुन्थ्यो।</w:t>
      </w:r>
    </w:p>
    <w:p>
      <w:pPr/>
      <w:r>
        <w:rPr>
          <w:lang w:val="ne_NP" w:bidi="ne_NP"/>
        </w:rPr>
      </w:r>
      <w:r>
        <w:rPr>
          <w:lang w:val="ne_NP" w:bidi="ne_NP"/>
        </w:rPr>
        <w:t>खलाको एउटा तस्वीर देखाउनुहोस्।</w:t>
      </w:r>
    </w:p>
    <w:p>
      <w:pPr/>
      <w:r>
        <w:rPr>
          <w:lang w:val="ne_NP" w:bidi="ne_NP"/>
        </w:rPr>
      </w:r>
      <w:r>
        <w:rPr>
          <w:lang w:val="ne_NP" w:bidi="ne_NP"/>
        </w:rPr>
        <w:t>अन्ततः याकूबका सबै १२ जना छोराहरूले याकूबलाई त्यस गुफामा लगे, र अब्राहाम र इसहाकलाई गाडिएको त्यही ठाउँमा उनलाई गाडे।</w:t>
      </w:r>
      <w:r>
        <w:rPr>
          <w:lang w:val="ne_NP" w:bidi="ne_NP"/>
        </w:rPr>
      </w:r>
    </w:p>
    <w:p>
      <w:pPr>
        <w:pStyle w:val="Heading3"/>
      </w:pPr>
      <w:r>
        <w:rPr>
          <w:lang w:val="ne_NP" w:bidi="ne_NP"/>
        </w:rPr>
        <w:t>Step 3</w:t>
      </w:r>
    </w:p>
    <w:p>
      <w:pPr/>
      <w:r>
        <w:rPr>
          <w:lang w:val="ne_NP" w:bidi="ne_NP"/>
        </w:rPr>
      </w:r>
      <w:r>
        <w:rPr>
          <w:lang w:val="ne_NP" w:bidi="ne_NP"/>
        </w:rPr>
        <w:t>संस्करणलाई सजिलोसँग बुझ्न पाठलाई फेरी एकपटक सुन्नुहोस्।</w:t>
      </w:r>
    </w:p>
    <w:p>
      <w:pPr/>
      <w:r>
        <w:rPr>
          <w:lang w:val="ne_NP" w:bidi="ne_NP"/>
        </w:rPr>
      </w:r>
      <w:r>
        <w:rPr>
          <w:lang w:val="ne_NP" w:bidi="ne_NP"/>
        </w:rPr>
        <w:t>यस सत्रमा, यस कथालाई दृश्यात्मक बनाउन तपाईंले समूहलाई मद्दत गर्नुहुनेछ। तपाईंले समूहलाई दृश्यहरू, सेटिङ र कथाका पात्रहरू परिभाषित गर्न मद्दत गर्नुहुनेछ।</w:t>
      </w:r>
    </w:p>
    <w:p>
      <w:pPr/>
      <w:r>
        <w:rPr>
          <w:lang w:val="ne_NP" w:bidi="ne_NP"/>
        </w:rPr>
      </w:r>
      <w:r>
        <w:rPr>
          <w:lang w:val="ne_NP" w:bidi="ne_NP"/>
        </w:rPr>
        <w:t>यस कथामा ४ दृश्यहरू छन्।</w:t>
      </w:r>
    </w:p>
    <w:p>
      <w:pPr/>
      <w:r>
        <w:rPr>
          <w:lang w:val="ne_NP" w:bidi="ne_NP"/>
        </w:rPr>
      </w:r>
      <w:r>
        <w:rPr>
          <w:b/>
          <w:lang w:val="ne_NP" w:bidi="ne_NP"/>
        </w:rPr>
        <w:t>पहिलो दृश्य:</w:t>
      </w:r>
      <w:r>
        <w:rPr>
          <w:lang w:val="ne_NP" w:bidi="ne_NP"/>
        </w:rPr>
        <w:t xml:space="preserve"> याकूबले आफूलाई कहाँ गाड्ने भन्ने विषयमा आफ्ना अन्तिम निर्देशनहरू दिन्छन्। त्यसपछि याकूबको मरे।</w:t>
      </w:r>
    </w:p>
    <w:p>
      <w:pPr/>
      <w:r>
        <w:rPr>
          <w:lang w:val="ne_NP" w:bidi="ne_NP"/>
        </w:rPr>
      </w:r>
      <w:r>
        <w:rPr>
          <w:b/>
          <w:lang w:val="ne_NP" w:bidi="ne_NP"/>
        </w:rPr>
        <w:t>दोस्रो दृश्य:</w:t>
      </w:r>
      <w:r>
        <w:rPr>
          <w:lang w:val="ne_NP" w:bidi="ne_NP"/>
        </w:rPr>
        <w:t xml:space="preserve"> योसेफले विलाप गरे। योसेफले याकूबको शवमा लेप लगाउने आदेश दिए। मिश्रवासीहरूले याकूबका लागि ७० दिनसम्म शोक गरे।</w:t>
      </w:r>
    </w:p>
    <w:p>
      <w:pPr/>
      <w:r>
        <w:rPr>
          <w:lang w:val="ne_NP" w:bidi="ne_NP"/>
        </w:rPr>
      </w:r>
      <w:r>
        <w:rPr>
          <w:b/>
          <w:lang w:val="ne_NP" w:bidi="ne_NP"/>
        </w:rPr>
        <w:t>तेस्रो दृश्य:</w:t>
      </w:r>
      <w:r>
        <w:rPr>
          <w:lang w:val="ne_NP" w:bidi="ne_NP"/>
        </w:rPr>
        <w:t xml:space="preserve"> योसेफ याकूबको शवलाई गाड्नका लागि कनानमा फिर्ता लैजान अनुमति माग्न जान्छन्। राजा सहमत हुन्छन्।</w:t>
      </w:r>
    </w:p>
    <w:p>
      <w:pPr/>
      <w:r>
        <w:rPr>
          <w:lang w:val="ne_NP" w:bidi="ne_NP"/>
        </w:rPr>
      </w:r>
      <w:r>
        <w:rPr>
          <w:b/>
          <w:lang w:val="ne_NP" w:bidi="ne_NP"/>
        </w:rPr>
        <w:t>चौथो दृश्य:</w:t>
      </w:r>
      <w:r>
        <w:rPr>
          <w:lang w:val="ne_NP" w:bidi="ne_NP"/>
        </w:rPr>
        <w:t xml:space="preserve"> ठूलो संख्यामा मानिसहरू याकूबलाई गाड्नका लागि कनान फर्काउन योसेफ र उनका भाइहरूसँग जान्छन्। तिनीहरूले याकूबको अनुरोधअनुसार उनलाई गुफामा उनका पुर्खाहरूसँग गाड्छन्।</w:t>
      </w:r>
    </w:p>
    <w:p>
      <w:pPr/>
      <w:r>
        <w:rPr>
          <w:lang w:val="ne_NP" w:bidi="ne_NP"/>
        </w:rPr>
      </w:r>
      <w:r>
        <w:rPr>
          <w:lang w:val="ne_NP" w:bidi="ne_NP"/>
        </w:rPr>
        <w:t>यस कथामा यि पात्रहरु समावेश छन्:</w:t>
      </w:r>
    </w:p>
    <w:p>
      <w:pPr>
        <w:pStyle w:val="ListBullet"/>
        <w:spacing w:line="240" w:lineRule="auto"/>
        <w:ind w:left="720"/>
      </w:pPr>
      <w:r>
        <w:rPr>
          <w:lang w:val="ne_NP" w:bidi="ne_NP"/>
        </w:rPr>
      </w:r>
      <w:r>
        <w:rPr>
          <w:lang w:val="ne_NP" w:bidi="ne_NP"/>
        </w:rPr>
        <w:t>याकूब</w:t>
      </w:r>
    </w:p>
    <w:p>
      <w:pPr>
        <w:pStyle w:val="ListBullet"/>
        <w:spacing w:line="240" w:lineRule="auto"/>
        <w:ind w:left="720"/>
      </w:pPr>
      <w:r>
        <w:rPr>
          <w:lang w:val="ne_NP" w:bidi="ne_NP"/>
        </w:rPr>
      </w:r>
      <w:r>
        <w:rPr>
          <w:lang w:val="ne_NP" w:bidi="ne_NP"/>
        </w:rPr>
        <w:t>योसेफ</w:t>
      </w:r>
    </w:p>
    <w:p>
      <w:pPr>
        <w:pStyle w:val="ListBullet"/>
        <w:spacing w:line="240" w:lineRule="auto"/>
        <w:ind w:left="720"/>
      </w:pPr>
      <w:r>
        <w:rPr>
          <w:lang w:val="ne_NP" w:bidi="ne_NP"/>
        </w:rPr>
      </w:r>
      <w:r>
        <w:rPr>
          <w:lang w:val="ne_NP" w:bidi="ne_NP"/>
        </w:rPr>
        <w:t>योसेफका भाइहरू</w:t>
      </w:r>
    </w:p>
    <w:p>
      <w:pPr>
        <w:pStyle w:val="ListBullet"/>
        <w:spacing w:line="240" w:lineRule="auto"/>
        <w:ind w:left="720"/>
      </w:pPr>
      <w:r>
        <w:rPr>
          <w:lang w:val="ne_NP" w:bidi="ne_NP"/>
        </w:rPr>
      </w:r>
      <w:r>
        <w:rPr>
          <w:lang w:val="ne_NP" w:bidi="ne_NP"/>
        </w:rPr>
        <w:t>मिश्रका डाक्टरहरू</w:t>
      </w:r>
    </w:p>
    <w:p>
      <w:pPr>
        <w:pStyle w:val="ListBullet"/>
        <w:spacing w:line="240" w:lineRule="auto"/>
        <w:ind w:left="720"/>
      </w:pPr>
      <w:r>
        <w:rPr>
          <w:lang w:val="ne_NP" w:bidi="ne_NP"/>
        </w:rPr>
      </w:r>
      <w:r>
        <w:rPr>
          <w:lang w:val="ne_NP" w:bidi="ne_NP"/>
        </w:rPr>
        <w:t>मिश्रका राजा</w:t>
      </w:r>
    </w:p>
    <w:p>
      <w:pPr>
        <w:pStyle w:val="ListBullet"/>
        <w:spacing w:line="240" w:lineRule="auto"/>
        <w:ind w:left="720"/>
      </w:pPr>
      <w:r>
        <w:rPr>
          <w:lang w:val="ne_NP" w:bidi="ne_NP"/>
        </w:rPr>
      </w:r>
      <w:r>
        <w:rPr>
          <w:lang w:val="ne_NP" w:bidi="ne_NP"/>
        </w:rPr>
        <w:t>राजाका सल्लाहकारहरू</w:t>
      </w:r>
    </w:p>
    <w:p>
      <w:pPr>
        <w:pStyle w:val="ListBullet"/>
        <w:spacing w:line="240" w:lineRule="auto"/>
        <w:ind w:left="720"/>
      </w:pPr>
      <w:r>
        <w:rPr>
          <w:lang w:val="ne_NP" w:bidi="ne_NP"/>
        </w:rPr>
      </w:r>
      <w:r>
        <w:rPr>
          <w:lang w:val="ne_NP" w:bidi="ne_NP"/>
        </w:rPr>
        <w:t>मिश्रका वरिष्ठ अधिकारीहरू</w:t>
      </w:r>
    </w:p>
    <w:p>
      <w:pPr>
        <w:pStyle w:val="ListBullet"/>
        <w:spacing w:line="240" w:lineRule="auto"/>
        <w:ind w:left="720"/>
      </w:pPr>
      <w:r>
        <w:rPr>
          <w:lang w:val="ne_NP" w:bidi="ne_NP"/>
        </w:rPr>
      </w:r>
      <w:r>
        <w:rPr>
          <w:lang w:val="ne_NP" w:bidi="ne_NP"/>
        </w:rPr>
        <w:t>राजाका दरबारका वरिष्ठ सदस्यहरू</w:t>
      </w:r>
    </w:p>
    <w:p>
      <w:pPr>
        <w:pStyle w:val="ListBullet"/>
        <w:spacing w:line="240" w:lineRule="auto"/>
        <w:ind w:left="720"/>
      </w:pPr>
      <w:r>
        <w:rPr>
          <w:lang w:val="ne_NP" w:bidi="ne_NP"/>
        </w:rPr>
      </w:r>
      <w:r>
        <w:rPr>
          <w:lang w:val="ne_NP" w:bidi="ne_NP"/>
        </w:rPr>
        <w:t>राजाका अधिकारीहरू</w:t>
      </w:r>
    </w:p>
    <w:p>
      <w:pPr>
        <w:pStyle w:val="ListBullet"/>
        <w:spacing w:line="240" w:lineRule="auto"/>
        <w:ind w:left="720"/>
      </w:pPr>
      <w:r>
        <w:rPr>
          <w:lang w:val="ne_NP" w:bidi="ne_NP"/>
        </w:rPr>
      </w:r>
      <w:r>
        <w:rPr>
          <w:lang w:val="ne_NP" w:bidi="ne_NP"/>
        </w:rPr>
        <w:t>योसेफको सम्पूर्ण घरान</w:t>
      </w:r>
    </w:p>
    <w:p>
      <w:pPr>
        <w:pStyle w:val="ListBullet"/>
        <w:spacing w:line="240" w:lineRule="auto"/>
        <w:ind w:left="720"/>
      </w:pPr>
      <w:r>
        <w:rPr>
          <w:lang w:val="ne_NP" w:bidi="ne_NP"/>
        </w:rPr>
      </w:r>
      <w:r>
        <w:rPr>
          <w:lang w:val="ne_NP" w:bidi="ne_NP"/>
        </w:rPr>
        <w:t>प्रत्येक भाइको सम्पूर्ण परिवार</w:t>
      </w:r>
    </w:p>
    <w:p>
      <w:pPr>
        <w:pStyle w:val="ListBullet"/>
        <w:spacing w:line="240" w:lineRule="auto"/>
        <w:ind w:left="720"/>
      </w:pPr>
      <w:r>
        <w:rPr>
          <w:lang w:val="ne_NP" w:bidi="ne_NP"/>
        </w:rPr>
      </w:r>
      <w:r>
        <w:rPr>
          <w:lang w:val="ne_NP" w:bidi="ne_NP"/>
        </w:rPr>
        <w:t>रथ चालकहरू</w:t>
      </w:r>
    </w:p>
    <w:p>
      <w:pPr>
        <w:pStyle w:val="ListBullet"/>
        <w:spacing w:line="240" w:lineRule="auto"/>
        <w:ind w:left="720"/>
      </w:pPr>
      <w:r>
        <w:rPr>
          <w:lang w:val="ne_NP" w:bidi="ne_NP"/>
        </w:rPr>
      </w:r>
      <w:r>
        <w:rPr>
          <w:lang w:val="ne_NP" w:bidi="ne_NP"/>
        </w:rPr>
        <w:t>स्थानीय कनानीहरू</w:t>
      </w:r>
    </w:p>
    <w:p>
      <w:pPr/>
      <w:r>
        <w:rPr>
          <w:lang w:val="ne_NP" w:bidi="ne_NP"/>
        </w:rPr>
      </w:r>
      <w:r>
        <w:rPr>
          <w:lang w:val="ne_NP" w:bidi="ne_NP"/>
        </w:rPr>
        <w:t>यस सत्रमा, समूहलाई स्टोरीबोर्ड बनाउन, चित्र कोर्न वा कुनै प्रकारका हेरफेर गर्न मिल्ने वस्तुहरू (जस्तै ढुङ्गा, लठ्ठी, बच्चाहरूको खेलौनाहरू) प्रयोग गरेर कथा र त्यसमा भएका क्रियाकलापलाई दृश्यात्मक बनाउनुहोस्।</w:t>
      </w:r>
    </w:p>
    <w:p>
      <w:pPr/>
      <w:r>
        <w:rPr>
          <w:lang w:val="ne_NP" w:bidi="ne_NP"/>
        </w:rPr>
      </w:r>
      <w:r>
        <w:rPr>
          <w:lang w:val="ne_NP" w:bidi="ne_NP"/>
        </w:rPr>
        <w:t>दृश्य १ मा, याकूबले आफ्ना छोराहरूलाई भन्छन् कि उनी अब्राहाम र इसहाक गाडिएको त्यही गुफामा गाडिन चाहन्छन्। याकूबलाई गुफा ठ्याक्कै कहाँ छ भन्ने कुरा याद छ र उनले छोराहरूलाई गुफाका बारेमा विस्तृत विवरणहरू दिन्छन् ताकि पछि कुनै अलमल नहोस्। याकूब आफ्ना छोराहरूसँग कुरा गरिरहँदा याकूब बसिरहेका थिए। जब याकूबले कुरा सिध्याए, तब उनी ओछ्यानमा पल्टिए र मरे। यस खण्डले मृत्युका लागि त्यही सूत्र प्रयोग गर्छ जुन अब्राहाम र इसहाकका लागि प्रयोग गरिएको थियो। यस खण्डमा भनिएको छ, "उनले आफ्नो अन्तिम श्वास फेरे र मृत्युमा आफ्ना पुर्खाहरूसँग सामेल भए।"</w:t>
      </w:r>
    </w:p>
    <w:p>
      <w:pPr/>
      <w:r>
        <w:rPr>
          <w:lang w:val="ne_NP" w:bidi="ne_NP"/>
        </w:rPr>
      </w:r>
      <w:r>
        <w:rPr>
          <w:lang w:val="ne_NP" w:bidi="ne_NP"/>
        </w:rPr>
        <w:t>दृश्य २ मा, योसेफले आफ्ना बुबाको शरीरलाई अङ्कमाल गरेर रुन्छन्। योसेफले याकूबको अनुहारमा पनि चुम्बन गर्छन्। कनानमा गाड्नका लागि लैजान सकियोस् भनेर योसेफले मिश्रका डाक्टरहरूलाई याकूबको शरीरलाई लेपन वा संरक्षण गर्न आदेश दिन्छन्। मिश्रका मानिसहरूले याकूबका लागि ७० दिनसम्म विलाप गर्छन्। तिनीहरूले याकूबलाई धेरै महत्त्वपूर्ण व्यक्ति मानेरै व्यवहार गरिरहेका छन्।</w:t>
      </w:r>
    </w:p>
    <w:p>
      <w:pPr/>
      <w:r>
        <w:rPr>
          <w:lang w:val="ne_NP" w:bidi="ne_NP"/>
        </w:rPr>
      </w:r>
      <w:r>
        <w:rPr>
          <w:lang w:val="ne_NP" w:bidi="ne_NP"/>
        </w:rPr>
        <w:t>दृश्य ३ मा, योसेफले राजाका सल्लाहकारहरूलाई याकूबको शरीर गाड्नका लागि कनान लैजान अनुमति दिन राजालाई अनुरोध गर्न भन्छन्। योसेफले मिश्र फर्कने प्रतिज्ञा गर्छन्। राजाले योसेफलाई याकूबको शव कनान लैजान अनुमति दिन्छन्।</w:t>
      </w:r>
    </w:p>
    <w:p>
      <w:pPr/>
      <w:r>
        <w:rPr>
          <w:lang w:val="ne_NP" w:bidi="ne_NP"/>
        </w:rPr>
      </w:r>
      <w:r>
        <w:rPr>
          <w:lang w:val="ne_NP" w:bidi="ne_NP"/>
        </w:rPr>
        <w:t>दृश्य ४ मा, योसेफ र दाजुभाइहरूले आफ्ना घरपरिवारलाई लिएर कनान जान्छन्। तिनीहरूले साना छोराछोरी र आफ्ना पशुहरूलाई मिश्रमा छोड्छन्। परिवारले याकूबलाई कनान फिर्ता लैजाँदा ठूलो सङ्ख्यामा मिश्रका अधिकारीहरू उनीहरूसँग जान्छन्। तिनीहरू यर्दन नदी नजिकैको एउटा खलामा रोकिन्छन् र ७ दिनको शोक मनाउँदै शोक सभा गर्छन्। स्थानीय कनानी मानिसहरूले यो हेर्छन्।</w:t>
      </w:r>
    </w:p>
    <w:p>
      <w:pPr/>
      <w:r>
        <w:rPr>
          <w:lang w:val="ne_NP" w:bidi="ne_NP"/>
        </w:rPr>
      </w:r>
      <w:r>
        <w:rPr>
          <w:lang w:val="ne_NP" w:bidi="ne_NP"/>
        </w:rPr>
        <w:t>तिनीहरूले याकूबको शरीरलाई गुफामा लगेर गाडे। यो अब्राहामले किनेको गुफा हो। याकूबका छोराहरूले याकूबले आज्ञा दिएअनुसार नै गरे।</w:t>
      </w:r>
      <w:r>
        <w:rPr>
          <w:lang w:val="ne_NP" w:bidi="ne_NP"/>
        </w:rPr>
      </w:r>
    </w:p>
    <w:p>
      <w:pPr>
        <w:pStyle w:val="Heading3"/>
      </w:pPr>
      <w:r>
        <w:rPr>
          <w:lang w:val="ne_NP" w:bidi="ne_NP"/>
        </w:rPr>
        <w:t>Step 4</w:t>
      </w:r>
    </w:p>
    <w:p>
      <w:pPr/>
      <w:r>
        <w:rPr>
          <w:lang w:val="ne_NP" w:bidi="ne_NP"/>
        </w:rPr>
      </w:r>
      <w:r>
        <w:rPr>
          <w:lang w:val="ne_NP" w:bidi="ne_NP"/>
        </w:rPr>
        <w:t>संस्करणलाई सजिलोसँग बुझ्न पाठलाई फेरी एकपटक सुन्नुहोस्।</w:t>
      </w:r>
    </w:p>
    <w:p>
      <w:pPr/>
      <w:r>
        <w:rPr>
          <w:lang w:val="ne_NP" w:bidi="ne_NP"/>
        </w:rPr>
      </w:r>
      <w:r>
        <w:rPr>
          <w:lang w:val="ne_NP" w:bidi="ne_NP"/>
        </w:rPr>
        <w:t>यस सत्रमा, टोलीले कथालाई नाटकीय बनाउनेछ।</w:t>
      </w:r>
    </w:p>
    <w:p>
      <w:pPr/>
      <w:r>
        <w:rPr>
          <w:lang w:val="ne_NP" w:bidi="ne_NP"/>
        </w:rPr>
      </w:r>
      <w:r>
        <w:rPr>
          <w:lang w:val="ne_NP" w:bidi="ne_NP"/>
        </w:rPr>
        <w:t>यस कथामा ४ दृश्यहरू छन्।</w:t>
      </w:r>
    </w:p>
    <w:p>
      <w:pPr/>
      <w:r>
        <w:rPr>
          <w:lang w:val="ne_NP" w:bidi="ne_NP"/>
        </w:rPr>
      </w:r>
      <w:r>
        <w:rPr>
          <w:lang w:val="ne_NP" w:bidi="ne_NP"/>
        </w:rPr>
        <w:t>यस कथामा यि पात्रहरु समावेश छन्:</w:t>
      </w:r>
    </w:p>
    <w:p>
      <w:pPr>
        <w:pStyle w:val="ListBullet"/>
        <w:spacing w:line="240" w:lineRule="auto"/>
        <w:ind w:left="720"/>
      </w:pPr>
      <w:r>
        <w:rPr>
          <w:lang w:val="ne_NP" w:bidi="ne_NP"/>
        </w:rPr>
      </w:r>
      <w:r>
        <w:rPr>
          <w:lang w:val="ne_NP" w:bidi="ne_NP"/>
        </w:rPr>
        <w:t>याकूब</w:t>
      </w:r>
    </w:p>
    <w:p>
      <w:pPr>
        <w:pStyle w:val="ListBullet"/>
        <w:spacing w:line="240" w:lineRule="auto"/>
        <w:ind w:left="720"/>
      </w:pPr>
      <w:r>
        <w:rPr>
          <w:lang w:val="ne_NP" w:bidi="ne_NP"/>
        </w:rPr>
      </w:r>
      <w:r>
        <w:rPr>
          <w:lang w:val="ne_NP" w:bidi="ne_NP"/>
        </w:rPr>
        <w:t>योसेफ</w:t>
      </w:r>
    </w:p>
    <w:p>
      <w:pPr>
        <w:pStyle w:val="ListBullet"/>
        <w:spacing w:line="240" w:lineRule="auto"/>
        <w:ind w:left="720"/>
      </w:pPr>
      <w:r>
        <w:rPr>
          <w:lang w:val="ne_NP" w:bidi="ne_NP"/>
        </w:rPr>
      </w:r>
      <w:r>
        <w:rPr>
          <w:lang w:val="ne_NP" w:bidi="ne_NP"/>
        </w:rPr>
        <w:t>योसेफका भाइहरू</w:t>
      </w:r>
    </w:p>
    <w:p>
      <w:pPr>
        <w:pStyle w:val="ListBullet"/>
        <w:spacing w:line="240" w:lineRule="auto"/>
        <w:ind w:left="720"/>
      </w:pPr>
      <w:r>
        <w:rPr>
          <w:lang w:val="ne_NP" w:bidi="ne_NP"/>
        </w:rPr>
      </w:r>
      <w:r>
        <w:rPr>
          <w:lang w:val="ne_NP" w:bidi="ne_NP"/>
        </w:rPr>
        <w:t>मिश्रका डाक्टरहरू</w:t>
      </w:r>
    </w:p>
    <w:p>
      <w:pPr>
        <w:pStyle w:val="ListBullet"/>
        <w:spacing w:line="240" w:lineRule="auto"/>
        <w:ind w:left="720"/>
      </w:pPr>
      <w:r>
        <w:rPr>
          <w:lang w:val="ne_NP" w:bidi="ne_NP"/>
        </w:rPr>
      </w:r>
      <w:r>
        <w:rPr>
          <w:lang w:val="ne_NP" w:bidi="ne_NP"/>
        </w:rPr>
        <w:t>मिश्रका राजा</w:t>
      </w:r>
    </w:p>
    <w:p>
      <w:pPr>
        <w:pStyle w:val="ListBullet"/>
        <w:spacing w:line="240" w:lineRule="auto"/>
        <w:ind w:left="720"/>
      </w:pPr>
      <w:r>
        <w:rPr>
          <w:lang w:val="ne_NP" w:bidi="ne_NP"/>
        </w:rPr>
      </w:r>
      <w:r>
        <w:rPr>
          <w:lang w:val="ne_NP" w:bidi="ne_NP"/>
        </w:rPr>
        <w:t>राजाका सल्लाहकारहरू</w:t>
      </w:r>
    </w:p>
    <w:p>
      <w:pPr>
        <w:pStyle w:val="ListBullet"/>
        <w:spacing w:line="240" w:lineRule="auto"/>
        <w:ind w:left="720"/>
      </w:pPr>
      <w:r>
        <w:rPr>
          <w:lang w:val="ne_NP" w:bidi="ne_NP"/>
        </w:rPr>
      </w:r>
      <w:r>
        <w:rPr>
          <w:lang w:val="ne_NP" w:bidi="ne_NP"/>
        </w:rPr>
        <w:t>मिश्रका वरिष्ठ अधिकारीहरू</w:t>
      </w:r>
    </w:p>
    <w:p>
      <w:pPr>
        <w:pStyle w:val="ListBullet"/>
        <w:spacing w:line="240" w:lineRule="auto"/>
        <w:ind w:left="720"/>
      </w:pPr>
      <w:r>
        <w:rPr>
          <w:lang w:val="ne_NP" w:bidi="ne_NP"/>
        </w:rPr>
      </w:r>
      <w:r>
        <w:rPr>
          <w:lang w:val="ne_NP" w:bidi="ne_NP"/>
        </w:rPr>
        <w:t>राजाको घरपरिवारका वरिष्ठ सदस्यहरू</w:t>
      </w:r>
    </w:p>
    <w:p>
      <w:pPr>
        <w:pStyle w:val="ListBullet"/>
        <w:spacing w:line="240" w:lineRule="auto"/>
        <w:ind w:left="720"/>
      </w:pPr>
      <w:r>
        <w:rPr>
          <w:lang w:val="ne_NP" w:bidi="ne_NP"/>
        </w:rPr>
      </w:r>
      <w:r>
        <w:rPr>
          <w:lang w:val="ne_NP" w:bidi="ne_NP"/>
        </w:rPr>
        <w:t>राजाका अधिकारीहरू</w:t>
      </w:r>
    </w:p>
    <w:p>
      <w:pPr>
        <w:pStyle w:val="ListBullet"/>
        <w:spacing w:line="240" w:lineRule="auto"/>
        <w:ind w:left="720"/>
      </w:pPr>
      <w:r>
        <w:rPr>
          <w:lang w:val="ne_NP" w:bidi="ne_NP"/>
        </w:rPr>
      </w:r>
      <w:r>
        <w:rPr>
          <w:lang w:val="ne_NP" w:bidi="ne_NP"/>
        </w:rPr>
        <w:t>योसेफको सम्पूर्ण घरपरिवार</w:t>
      </w:r>
    </w:p>
    <w:p>
      <w:pPr>
        <w:pStyle w:val="ListBullet"/>
        <w:spacing w:line="240" w:lineRule="auto"/>
        <w:ind w:left="720"/>
      </w:pPr>
      <w:r>
        <w:rPr>
          <w:lang w:val="ne_NP" w:bidi="ne_NP"/>
        </w:rPr>
      </w:r>
      <w:r>
        <w:rPr>
          <w:lang w:val="ne_NP" w:bidi="ne_NP"/>
        </w:rPr>
        <w:t>प्रत्येक भाइको सम्पूर्ण परिवार</w:t>
      </w:r>
    </w:p>
    <w:p>
      <w:pPr>
        <w:pStyle w:val="ListBullet"/>
        <w:spacing w:line="240" w:lineRule="auto"/>
        <w:ind w:left="720"/>
      </w:pPr>
      <w:r>
        <w:rPr>
          <w:lang w:val="ne_NP" w:bidi="ne_NP"/>
        </w:rPr>
      </w:r>
      <w:r>
        <w:rPr>
          <w:lang w:val="ne_NP" w:bidi="ne_NP"/>
        </w:rPr>
        <w:t>रथ चालकहरू</w:t>
      </w:r>
    </w:p>
    <w:p>
      <w:pPr>
        <w:pStyle w:val="ListBullet"/>
        <w:spacing w:line="240" w:lineRule="auto"/>
        <w:ind w:left="720"/>
      </w:pPr>
      <w:r>
        <w:rPr>
          <w:lang w:val="ne_NP" w:bidi="ne_NP"/>
        </w:rPr>
      </w:r>
      <w:r>
        <w:rPr>
          <w:lang w:val="ne_NP" w:bidi="ne_NP"/>
        </w:rPr>
        <w:t>स्थानीय कनानीहरू</w:t>
      </w:r>
    </w:p>
    <w:p>
      <w:pPr/>
      <w:r>
        <w:rPr>
          <w:lang w:val="ne_NP" w:bidi="ne_NP"/>
        </w:rPr>
      </w:r>
      <w:r>
        <w:rPr>
          <w:lang w:val="ne_NP" w:bidi="ne_NP"/>
        </w:rPr>
        <w:t>टोलीले कथालाई दुई पटक अभिनय गर्न लगाउनुहोस्। तिनीहरूले अनुवाद गरिरहेका भाषामा अभिनय गर्नुपर्छ। पहिला, टोलीले नरोकिकन कथालाई अभिनय गर्नु। दोस्रो पटक टोलीले कथालाई अभिनय गर्दा, तिनीहरूलाई कथाको विभिन्न ठाउँहरूमा रोक्नुहोस्।</w:t>
      </w:r>
    </w:p>
    <w:p>
      <w:pPr/>
      <w:r>
        <w:rPr>
          <w:lang w:val="ne_NP" w:bidi="ne_NP"/>
        </w:rPr>
      </w:r>
      <w:r>
        <w:rPr>
          <w:lang w:val="ne_NP" w:bidi="ne_NP"/>
        </w:rPr>
        <w:t>टोलीले पहिलो पटक कथालाई अभिनय गर्दा, संवाद, प्रवाह, प्लटलाइन र कथाको कालक्रममा ध्यान दिनुहोस्। कथा वा खण्डको महत्त्वपूर्ण वा कठिन भागहरूलाई अभिनय गर्नुपर्ने र छुटाउन नहुने कुरामा ध्यान दिनुहोस्। टोलीलाई कथाका भागहरू सम्झन मद्दत गर्नुहोस्।</w:t>
      </w:r>
    </w:p>
    <w:p>
      <w:pPr/>
      <w:r>
        <w:rPr>
          <w:lang w:val="ne_NP" w:bidi="ne_NP"/>
        </w:rPr>
      </w:r>
      <w:r>
        <w:rPr>
          <w:lang w:val="ne_NP" w:bidi="ne_NP"/>
        </w:rPr>
        <w:t>दृश्य १ मा, याकूबले आफ्ना प्रत्येक छोरालाई अन्तिम उपदेश दिइसकेका छन्। याकूबले आफ्ना छोराहरूलाई आफूलाई कनान फर्काएर लैजान र अब्राहाम तथा इसहाक गाडिएको एउटै गुफामा आफूलाई पनि गाड्न चाहेको कुरा बताउँछन्।</w:t>
      </w:r>
    </w:p>
    <w:p>
      <w:pPr/>
      <w:r>
        <w:rPr>
          <w:lang w:val="ne_NP" w:bidi="ne_NP"/>
        </w:rPr>
      </w:r>
      <w:r>
        <w:rPr>
          <w:lang w:val="ne_NP" w:bidi="ne_NP"/>
        </w:rPr>
        <w:t>अभिनय रोक्नुहोस्: याकूबलाई सोध्नुहोस्, "तपाईंलाई आफ्ना पुर्खाहरूसँग गाडिनु किन यति महत्त्वपूर्ण छ?" तपाईंले सुन्न सक्नुहुन्छ, "कनान हाम्रो घर हो। परमेश्वरले मलाई र मेरा सन्तानहरूलाई त्यो भूमि दिने प्रतिज्ञा गर्नुभयो। यदि तिनीहरूले मलाई गाड्न त्यहाँ लगे भने, तिनीहरू भविष्यमा कुनै दिन त्यहाँ बस्न फर्किनेछन्। तिनीहरू कनान फर्केर जानुपर्छ। परमेश्वरले चाहनुभएको कुरा यही हो।" नाटक फेरि सुरु गर्नुहोस्।</w:t>
      </w:r>
    </w:p>
    <w:p>
      <w:pPr/>
      <w:r>
        <w:rPr>
          <w:lang w:val="ne_NP" w:bidi="ne_NP"/>
        </w:rPr>
      </w:r>
      <w:r>
        <w:rPr>
          <w:lang w:val="ne_NP" w:bidi="ne_NP"/>
        </w:rPr>
        <w:t>त्यसपछि याकूब ओछ्यानमा पल्टिन्छन्, आफ्नो अन्तिम श्वास फेर्छन् र मर्छन्।</w:t>
      </w:r>
    </w:p>
    <w:p>
      <w:pPr/>
      <w:r>
        <w:rPr>
          <w:lang w:val="ne_NP" w:bidi="ne_NP"/>
        </w:rPr>
      </w:r>
      <w:r>
        <w:rPr>
          <w:lang w:val="ne_NP" w:bidi="ne_NP"/>
        </w:rPr>
        <w:t>दृश्य २ मा, योसेफ याकूबको शरीरमा लडिबस्छन् र रुन्छन्। योसेफले याकूबलाई चुम्बन गर्छन्।</w:t>
      </w:r>
    </w:p>
    <w:p>
      <w:pPr/>
      <w:r>
        <w:rPr>
          <w:lang w:val="ne_NP" w:bidi="ne_NP"/>
        </w:rPr>
      </w:r>
      <w:r>
        <w:rPr>
          <w:lang w:val="ne_NP" w:bidi="ne_NP"/>
        </w:rPr>
        <w:t>अभिनय रोक्नुहोस्: दाजुभाइहरूलाई सोध्नुहोस्, "तपाईंहरूलाई अहिले कस्तो महसुस भइरहेको छ?" तपाईंले सुन्न सक्नुहुन्छ, "बुबा मर्नुभएको छ। हामीसँग सधैँ बुबा रहिरहनुहुनेछ जस्तो लाग्थ्यो। हामी आफ्ना बुबा बिना कसरी अगाडि बढ्ने भन्ने मलाई थाहा छैन। म खुसी छु कि उनी मर्नुअघि फेरि योसेफसँग हुन पाए। हामीले दफनका लागि कनान फर्कने उनको अनुरोधलाई सम्मान गर्नुपर्छ। हाम्रा बुबाको मृत्यु भइसकेको हुनाले अब योसेफले हामीलाई कस्तो व्यवहार गर्लान भनी म सोच्दैछु। म त्यसको बारेमा पछि चिन्ता गर्नेछु। म अब मेरो बुबाको लागि शोक गर्न चाहन्छु। यो राम्रो कुरा हो कि उनलाई चुम्बन गर्नका लागि उनको छेउमा योसेफ छ। योसेफ बुबाका प्रिय थिए। यो कुरा हामीलाई सधैँ थाहा थियो। नाटक फेरि सुरु गर्नुहोस्।</w:t>
      </w:r>
    </w:p>
    <w:p>
      <w:pPr/>
      <w:r>
        <w:rPr>
          <w:lang w:val="ne_NP" w:bidi="ne_NP"/>
        </w:rPr>
      </w:r>
      <w:r>
        <w:rPr>
          <w:lang w:val="ne_NP" w:bidi="ne_NP"/>
        </w:rPr>
        <w:t>योसेफले मिश्रका डाक्टरहरूलाई याकूबको शरीरमा वा त्यसलाई सुरक्षित राख्न आज्ञा दिन्छन्। यो प्रक्रियाले याकूबको शरीरलाई कुहिनबाट रोक्छ। मिस्रका मानिसहरूले याकूबका लागि ७० दिनसम्म शोक गर्छन्।</w:t>
      </w:r>
    </w:p>
    <w:p>
      <w:pPr/>
      <w:r>
        <w:rPr>
          <w:lang w:val="ne_NP" w:bidi="ne_NP"/>
        </w:rPr>
      </w:r>
      <w:r>
        <w:rPr>
          <w:lang w:val="ne_NP" w:bidi="ne_NP"/>
        </w:rPr>
        <w:t>कार्य रोक्नुहोस्: मिश्रका मानिसहरूलाई सोध्नुहोस्, "तपाईंहरू याकूबका लागि किन शोक गर्दै हुनुहुन्छ?" उनी तिमीहरूमध्ये एक होइनन्। तपाईंले सुन्न सक्नुहुन्छ, "उनी महान व्यक्ति थिए उनका छोराहरूलाई हेर्नुहोस्। हाम्रा राज्यपाल योसेफलाई हेर्नुहोस्। हामीले योसेफका बुबाको स्मृतिलाई सम्मान गर्नुपर्छ। नाटक फेरि सुरु गर्नुहोस्।</w:t>
      </w:r>
    </w:p>
    <w:p>
      <w:pPr/>
      <w:r>
        <w:rPr>
          <w:lang w:val="ne_NP" w:bidi="ne_NP"/>
        </w:rPr>
      </w:r>
      <w:r>
        <w:rPr>
          <w:lang w:val="ne_NP" w:bidi="ne_NP"/>
        </w:rPr>
        <w:t>दृश्य ३ मा, योसेफले याकूबको शवलाई गाड्नका लागि कनान लैजान राजासँग अनुमति माग्छन्। योसेफले व्याख्या गर्छन् कि उनले याकूबसँग शपथ खाएका थिए वा यो काम गरिनेछ भनी गम्भीर प्रतिज्ञा गरेका थिए। योसेफले आफ्नो प्रतिज्ञा पूरा गर्नुपर्छ भन्ने कुरामा राजा सहमत भए।</w:t>
      </w:r>
    </w:p>
    <w:p>
      <w:pPr/>
      <w:r>
        <w:rPr>
          <w:lang w:val="ne_NP" w:bidi="ne_NP"/>
        </w:rPr>
      </w:r>
      <w:r>
        <w:rPr>
          <w:lang w:val="ne_NP" w:bidi="ne_NP"/>
        </w:rPr>
        <w:t>अभिनय रोक्नुहोस्: राजालाई सोध्नुहोस्, "तपाईं किन योसेफलाई कनान जान दिँदै हुनुहुन्छ?" "के तपाईंलाई उनी नफर्केलान भन्ने डर छैन?" तपाईंले सुन्न सक्नुहुन्छ, "योसेफले प्रतिज्ञा गरे कि उनी फर्किनेछन्। मैले सिकेको एउटा कुरा के हो भने योसेफले आफ्ना प्रतिज्ञाहरू पूरा गर्छन्। योसेफले आफूले भनेजस्तै गर्नेछन्। योसेफले आफ्ना बुबालाई वचन दिए र उनले त्यो वचन पूरा गर्नुपर्छ। म यसको बारेमा चिन्तित छैन। मलाई थाहा छ कि योसेफ फर्किनेछन्।" नाटक फेरि सुरु गर्नुहोस्।</w:t>
      </w:r>
    </w:p>
    <w:p>
      <w:pPr/>
      <w:r>
        <w:rPr>
          <w:lang w:val="ne_NP" w:bidi="ne_NP"/>
        </w:rPr>
      </w:r>
      <w:r>
        <w:rPr>
          <w:lang w:val="ne_NP" w:bidi="ne_NP"/>
        </w:rPr>
        <w:t>दृश्य ४ मा, योसेफ, दाजुभाइहरू र तिनीहरूका सबै घरपरिवारहरू कनान जान्छन्। तिनीहरूले साना छोराछोरी र पशुहरूलाई मिश्रमा छोड्छन्। धेरै मिश्रका अधिकारीहरू तिनीहरूसँग जान्छन्।</w:t>
      </w:r>
    </w:p>
    <w:p>
      <w:pPr/>
      <w:r>
        <w:rPr>
          <w:lang w:val="ne_NP" w:bidi="ne_NP"/>
        </w:rPr>
      </w:r>
      <w:r>
        <w:rPr>
          <w:lang w:val="ne_NP" w:bidi="ne_NP"/>
        </w:rPr>
        <w:t>कार्य रोक्नुहोस्: योसेफलाई सोध्नुहोस्, "फेरि कनानमा फर्किएपछि कस्तो महसुस भइरहेको छ?" तपाईंले सुन्न सक्नुहुन्छ, "यो मेरो घर हो।" म एउटा दुखी अवसरमा पनि यसलाई फेरि देख्दा खुसी छु। म अहिले फर्किएर यहाँ बस्न पाए हुन्थ्यो। मैले राजालाई गरेको आफ्नो प्रतिज्ञा पूरा गर्नुपर्छ। यो हाम्रो वास्तविक घर हो भन्ने कुरा थाहा पाउँनु राम्रो हो। कुनै दिन, मेरा छोराछोरीहरू बस्न यहाँ आउनेछन्। परमेश्वरले हामीलाई यो भूमि दिनुभयो। तिनीहरू आफ्नो उत्तराधिकारका लागि आउनुपर्छ। दाजुभाइहरूलाई सोध्नुहोस्, "कनान फर्किएपछि तपाईंहरूलाई कस्तो महसुस भइरहेको छ?" तपाईंले सुन्न सक्नुहुन्छ, "यो घर हो। यो यहाँ मिश्रभन्दा धेरै राम्रो छ। हामी अनिकालबाट बच्नका लागि मिश्र जान सकेकोमा म खुसी छु। हामी फर्किएर यहाँ बस्नुपर्छ। यो हाम्रो पुर्ख्यौली घर हो। परमेश्वरले हामीलाई यो भूमि दिनुभएको छ भन्ने हामीलाई थाहा छ। मैले आफ्ना छोराछोरीलाई सिकाउँदै रहनुपर्छ ताकि तिनीहरूले नबिर्सून्। मलाई लाग्छ कि हाम्रा पुर्खाहरू यहाँ गाडिएका छन् भन्ने तथ्यले उनीहरूलाई यहाँ फर्केर बस्न आउन प्रेरित गर्नेछ। साथै, बुबाले आफ्ना अन्तिम शब्दहरूमा हामीलाई यहाँ बस्ने बारेमा बताउनुभयो। बुबाले हामी यहाँ फर्किने आशा गर्नुहुन्छ। छोराछोरीहरू बस्न यहाँ फर्किनुपर्छ।" नाटक फेरि सुरु गर्नुहोस्।</w:t>
      </w:r>
      <w:r>
        <w:rPr>
          <w:lang w:val="ne_NP" w:bidi="ne_NP"/>
        </w:rPr>
      </w:r>
    </w:p>
    <w:p>
      <w:pPr>
        <w:pStyle w:val="Heading3"/>
      </w:pPr>
      <w:r>
        <w:rPr>
          <w:lang w:val="ne_NP" w:bidi="ne_NP"/>
        </w:rPr>
        <w:t>Step 5</w:t>
      </w:r>
    </w:p>
    <w:p>
      <w:pPr/>
      <w:r>
        <w:rPr>
          <w:lang w:val="ne_NP" w:bidi="ne_NP"/>
        </w:rPr>
      </w:r>
      <w:r>
        <w:rPr>
          <w:lang w:val="ne_NP" w:bidi="ne_NP"/>
        </w:rPr>
        <w:t>पाठलाई बुझ्न-सजिलो संस्करणमा एकपटक सुन्नुहोस्।</w:t>
      </w:r>
    </w:p>
    <w:p>
      <w:pPr/>
      <w:r>
        <w:rPr>
          <w:lang w:val="ne_NP" w:bidi="ne_NP"/>
        </w:rPr>
      </w:r>
      <w:r>
        <w:rPr>
          <w:lang w:val="ne_NP" w:bidi="ne_NP"/>
        </w:rPr>
        <w:t>याकूबले कनानको पुर्ख्यौली चिहान गुफाको बारेमा कुरा गर्छन्। याकूबले अब्राहामले गुफा किनेको व्यक्तिको नाम र यसको ठ्याक्कै स्थान सम्झन्छन्। तपाईंले अघिल्ला खण्डहरूमा प्रयोग गर्नुभएको यी नामहरूका लागि त्यही उच्चारण प्रयोग गर्नुहोस्।</w:t>
      </w:r>
    </w:p>
    <w:p>
      <w:pPr/>
      <w:r>
        <w:rPr>
          <w:lang w:val="ne_NP" w:bidi="ne_NP"/>
        </w:rPr>
      </w:r>
      <w:r>
        <w:rPr>
          <w:lang w:val="ne_NP" w:bidi="ne_NP"/>
        </w:rPr>
        <w:t>यस खण्डले अब्राहाम र इसहाकका लागि प्रयोग गरिएको मृत्युलाई वर्णन गर्न त्यही तरिका प्रयोग गर्छ। याकूबले आफ्नो अन्तिम श्वास फेरे र आफ्ना पुर्खाहरूसँग सामेल भए। तपाईंले अब्राहाम र इसहाकसँग प्रयोग गर्नुभएको अभिव्यक्तिहरू नै प्रयोग गर्नु राम्रो हुनेछ।</w:t>
      </w:r>
    </w:p>
    <w:p>
      <w:pPr/>
      <w:r>
        <w:rPr>
          <w:lang w:val="ne_NP" w:bidi="ne_NP"/>
        </w:rPr>
      </w:r>
      <w:r>
        <w:rPr>
          <w:lang w:val="ne_NP" w:bidi="ne_NP"/>
        </w:rPr>
        <w:t>योसेफले याकूबको शरीरलाई अँगालो हाले, रोए र याकूबको अनुहारलाई चुम्बन गरे। यी त्यस समयका हिब्रू मानिसहरूका लागि सामान्य सांस्कृतिक शोक कार्यहरू हुन्। जोसेफको शोक देखाउने तरिका तपाईंको संस्कृतिमा अनौठो लाग्न सक्छ। अर्को सम्भावना भनेको योसेफले गरेको कुरालाई अनुवाद गर्नु र एउटा कथन थप्नु हो, "प्राचीन हिब्रूहरूले यही प्रकारले शोक गर्थे।"</w:t>
      </w:r>
    </w:p>
    <w:p>
      <w:pPr/>
      <w:r>
        <w:rPr>
          <w:lang w:val="ne_NP" w:bidi="ne_NP"/>
        </w:rPr>
      </w:r>
      <w:r>
        <w:rPr>
          <w:lang w:val="ne_NP" w:bidi="ne_NP"/>
        </w:rPr>
        <w:t>कसैको मृत्युमा शोक मनाउनुको अर्थ त्यो व्यक्ति बितेकोमा तपाईंले दुःख वा पीडा महसुस गर्नु हो। धेरै संस्कृतिहरूमा शोकको अवधि भनेको यस्तो समय हो जब मानिसहरू शोकका रीतिरिवाज वा संस्कारहरू पूरा गर्न एकसाथ भेला हुन्छन्। कसै-कसैले विशेष लुगाहरू लगाउँछन्। कोही एकसाथ रुन्छन्। केही संस्कृतिहरूमा, शोक मनाउनेहरूले आफ्नो टाउकोमा खरानी वा धूलो छर्किन्छन्। मिश्रवासीहरूले याकूबका लागि ७० दिनसम्म शोक गरे।</w:t>
      </w:r>
    </w:p>
    <w:p>
      <w:pPr/>
      <w:r>
        <w:rPr>
          <w:lang w:val="ne_NP" w:bidi="ne_NP"/>
        </w:rPr>
      </w:r>
      <w:r>
        <w:rPr>
          <w:lang w:val="ne_NP" w:bidi="ne_NP"/>
        </w:rPr>
        <w:t>शवलाई लेप लगाउनु भनेको शरीरलाई संरक्षित गर्ने एउटा विशेष प्रक्रियाबाट गुज्रिनु हो ताकि यो सामान्यतया मृत शरीर सडेझैँ नकुहियोस्। केही संस्कृतिहरूमा, शव लेपनको प्रक्रियाबारे जानकारी छैन। शवलाई लेपन गर्ने सट्टा, योसेफले मिश्रका डाक्टरहरूलाई याकूबको शरीर गाड्नका लागि तयार गर्न आज्ञा दिएका थिए भनी तपाईंले भन्न सक्नुहुन्छ। वा, तपाईंले भन्न सक्नुहुन्छ कि योसेफले याकूबको शरीरलाई गाड्नका लागि तयार पार्न आदेश दिएका थिए।</w:t>
      </w:r>
    </w:p>
    <w:p>
      <w:pPr/>
      <w:r>
        <w:rPr>
          <w:lang w:val="ne_NP" w:bidi="ne_NP"/>
        </w:rPr>
      </w:r>
      <w:r>
        <w:rPr>
          <w:lang w:val="ne_NP" w:bidi="ne_NP"/>
        </w:rPr>
        <w:t>योसेफ याकूबको शरीरलाई कनानमा गाड्नका लागि अनुमति माग्न राजाकहाँ गए। केही अनुवादहरूले राजा र अन्यले फारो शब्दको प्रयोग गर्छन्। फारो मिश्रका राजाले प्रयोग गरेको उपाधि हो। तपाईंले अघिल्ला खण्डहरूमा राजालाई सम्बोधन गर्न प्रयोग गर्नुभएको त्यही तरिका प्रयोग गर्नुहोस्।</w:t>
      </w:r>
    </w:p>
    <w:p>
      <w:pPr/>
      <w:r>
        <w:rPr>
          <w:lang w:val="ne_NP" w:bidi="ne_NP"/>
        </w:rPr>
      </w:r>
      <w:r>
        <w:rPr>
          <w:lang w:val="ne_NP" w:bidi="ne_NP"/>
        </w:rPr>
        <w:t xml:space="preserve">योसेफले याकूबको शरीरलाई कनानमा फिर्ता लैजान </w:t>
      </w:r>
      <w:r>
        <w:rPr>
          <w:b/>
          <w:lang w:val="ne_NP" w:bidi="ne_NP"/>
        </w:rPr>
        <w:t>शपथ</w:t>
      </w:r>
      <w:r>
        <w:rPr>
          <w:lang w:val="ne_NP" w:bidi="ne_NP"/>
        </w:rPr>
        <w:t xml:space="preserve"> खाएको कुरा बताए। शपथ एउटा गम्भीर प्रतिज्ञा हो। शपथबारे मुख्य शब्दावलीमा छलफल गरिएको छ। तपाईंले अघिल्ला खण्डहरूमा शपथका लागि प्रयोग गर्नुभएको त्यही शब्द प्रयोग गर्नुहोस्।</w:t>
      </w:r>
    </w:p>
    <w:p>
      <w:pPr/>
      <w:r>
        <w:rPr>
          <w:lang w:val="ne_NP" w:bidi="ne_NP"/>
        </w:rPr>
      </w:r>
      <w:r>
        <w:rPr>
          <w:lang w:val="ne_NP" w:bidi="ne_NP"/>
        </w:rPr>
        <w:t>योसेफ र उनका भाइहरूले अति साना बालबालिकाहरू बाहेक आफ्ना परिवारका सबै सदस्यहरूलाई लिए। घरपरिवार भनेको घरमा बस्ने र घरभित्रै काम गर्ने सबै व्यक्तिहरू हुन्। यसमा परिवारका सदस्यहरूका साथै सेवकहरू पनि समावेश हुनेछन्। घरपरिवार मुख्य शब्दावलीमा छ।</w:t>
      </w:r>
    </w:p>
    <w:p>
      <w:pPr/>
      <w:r>
        <w:rPr>
          <w:lang w:val="ne_NP" w:bidi="ne_NP"/>
        </w:rPr>
      </w:r>
      <w:r>
        <w:rPr>
          <w:lang w:val="ne_NP" w:bidi="ne_NP"/>
        </w:rPr>
        <w:t>सारथीहरूद्वारा हाँकिएका रथहरू याकूबको परिवारसँग कनान गए। सारथी भनेको रथमा उभिएर घोडाहरूलाई हाँक्ने वा निर्देशन दिने व्यक्ति हो।</w:t>
      </w:r>
    </w:p>
    <w:p>
      <w:pPr/>
      <w:r>
        <w:rPr>
          <w:lang w:val="ne_NP" w:bidi="ne_NP"/>
        </w:rPr>
      </w:r>
      <w:r>
        <w:rPr>
          <w:lang w:val="ne_NP" w:bidi="ne_NP"/>
        </w:rPr>
        <w:t>सारथी भएको रथको तस्वीर देखाउनुहोस्।</w:t>
      </w:r>
    </w:p>
    <w:p>
      <w:pPr/>
      <w:r>
        <w:rPr>
          <w:lang w:val="ne_NP" w:bidi="ne_NP"/>
        </w:rPr>
      </w:r>
      <w:r>
        <w:rPr>
          <w:lang w:val="ne_NP" w:bidi="ne_NP"/>
        </w:rPr>
        <w:t>उक्त परिवार र मिश्रीहरू स्मृति सभा गर्न र ७ दिनको शोक मनाउन यर्दन नदी नजिकैको एउटा खलामा रोकिए। खलो कडा पारिएको माटोको सतह भएको एउटा क्षेत्र हो जहाँ अनाजलाई डाँठबाट अलग गर्न कुटिन्छ।</w:t>
      </w:r>
    </w:p>
    <w:p>
      <w:pPr/>
      <w:r>
        <w:rPr>
          <w:lang w:val="ne_NP" w:bidi="ne_NP"/>
        </w:rPr>
      </w:r>
      <w:r>
        <w:rPr>
          <w:lang w:val="ne_NP" w:bidi="ne_NP"/>
        </w:rPr>
        <w:t>खलाको तस्वीर देखाउनुहोस्।</w:t>
      </w:r>
      <w:r>
        <w:rPr>
          <w:lang w:val="ne_NP" w:bidi="ne_NP"/>
        </w:rPr>
      </w:r>
    </w:p>
    <w:p>
      <w:pPr>
        <w:pStyle w:val="Heading3"/>
      </w:pPr>
      <w:r>
        <w:rPr>
          <w:lang w:val="ne_NP" w:bidi="ne_NP"/>
        </w:rPr>
        <w:t>Step 6</w:t>
      </w:r>
    </w:p>
    <w:p>
      <w:pPr/>
      <w:r>
        <w:rPr>
          <w:lang w:val="ne_NP" w:bidi="ne_NP"/>
        </w:rPr>
      </w:r>
      <w:r>
        <w:rPr>
          <w:lang w:val="ne_NP" w:bidi="ne_NP"/>
        </w:rPr>
        <w:t>अनुवादलाई सजिलोसँग बुझ्न यस खण्डको श्रव्य संस्करण सुन्‍नुहोस्।</w:t>
      </w:r>
    </w:p>
    <w:p>
      <w:pPr/>
      <w:r>
        <w:rPr>
          <w:lang w:val="ne_NP" w:bidi="ne_NP"/>
        </w:rPr>
      </w:r>
      <w:r>
        <w:rPr>
          <w:lang w:val="ne_NP" w:bidi="ne_NP"/>
        </w:rPr>
        <w:t>यस सत्रमा, एउटा समूहको रूपमा तपाईंको आफ्नै भाषामा खण्डलाई पुन: भन्न लगाउनुहोस्।</w:t>
      </w:r>
    </w:p>
    <w:p>
      <w:pPr/>
      <w:r>
        <w:rPr>
          <w:lang w:val="ne_NP" w:bidi="ne_NP"/>
        </w:rPr>
      </w:r>
      <w:r>
        <w:rPr>
          <w:lang w:val="ne_NP" w:bidi="ne_NP"/>
        </w:rPr>
        <w:t>पहिला, सम्पूर्ण समूहले खण्डलाई तपाईंको आफ्नै भाषामा बताउन अभ्यास गर्नुपर्छ। तपाईंले अघिल्लो चरणहरूमा निर्णय गर्नुभएको कुराहरू जस्तै कालक्रम, शब्दहरू, वाक्यांशहरू, भावनाहरू, वा तपाईंले छलफल गर्नुभएको अन्य कुराहरू यसमा समावेश गर्नलाई सम्झनुहोस्।</w:t>
      </w:r>
    </w:p>
    <w:p>
      <w:pPr/>
      <w:r>
        <w:rPr>
          <w:lang w:val="ne_NP" w:bidi="ne_NP"/>
        </w:rPr>
      </w:r>
      <w:r>
        <w:rPr>
          <w:lang w:val="ne_NP" w:bidi="ne_NP"/>
        </w:rPr>
        <w:t>एउटा समूहको सदस्यले खण्डका केही वाक्यहरू भन्नुपर्छ र रोकिनु पर्छ। समूहको अर्को सदस्यले खण्डको अर्को भाग भन्नु पर्छ र रोकिनु पर्छ। समूहले सम्पूर्ण खण्डलाई पुन: नभन्दासम्म यो गर्नुहोस्। यस चरणमा समूहका सदस्यहरूले एक अर्कालाई सच्याउन सक्छन्।</w:t>
      </w:r>
    </w:p>
    <w:p>
      <w:pPr/>
      <w:r>
        <w:rPr>
          <w:lang w:val="ne_NP" w:bidi="ne_NP"/>
        </w:rPr>
      </w:r>
      <w:r>
        <w:rPr>
          <w:lang w:val="ne_NP" w:bidi="ne_NP"/>
        </w:rPr>
        <w:t xml:space="preserve">अडियो रोक्‍नुहोस्। </w:t>
      </w:r>
    </w:p>
    <w:p>
      <w:pPr/>
      <w:r>
        <w:rPr>
          <w:lang w:val="ne_NP" w:bidi="ne_NP"/>
        </w:rPr>
      </w:r>
      <w:r>
        <w:rPr>
          <w:lang w:val="ne_NP" w:bidi="ne_NP"/>
        </w:rPr>
        <w:t>अर्को पटक, समूहको प्रत्येक सदस्यले कम्तिमा पनि एकचोटि सम्पूर्ण खण्डलाई नरोकी भन्नुपर्छ। समूहको सदस्यले खण्डलाई सम्झन मद्दत गर्न कुनैपनि वस्तुहरू, चालहरू, वा तिनीहरूको स्टोरीबोर्ड प्रयोग गर्न सक्छन्।</w:t>
      </w:r>
    </w:p>
    <w:p>
      <w:pPr/>
      <w:r>
        <w:rPr>
          <w:lang w:val="ne_NP" w:bidi="ne_NP"/>
        </w:rPr>
      </w:r>
      <w:r>
        <w:rPr>
          <w:lang w:val="ne_NP" w:bidi="ne_NP"/>
        </w:rPr>
        <w:t xml:space="preserve">अडियो रोक्‍नुहोस्। </w:t>
      </w:r>
    </w:p>
    <w:p>
      <w:pPr/>
      <w:r>
        <w:rPr>
          <w:lang w:val="ne_NP" w:bidi="ne_NP"/>
        </w:rPr>
      </w:r>
      <w:r>
        <w:rPr>
          <w:lang w:val="ne_NP" w:bidi="ne_NP"/>
        </w:rPr>
        <w:t>त्यसपछि, तपाईंलाई सबैभन्दा बढी मनपरेको खण्डको संस्करण कस्को हो समूहले निर्णय गर्न सक्छ। तपाईंले एउटा समूहको सदस्यले एउटा दृश्य बताएको तरिका मनपर्यो तर तपाईंले अर्को दृश्य अर्कै समूहको सदस्यले बताएको तरिका मनपर्यो भनेर निर्णय गर्न सक्नुहुन्छ।</w:t>
      </w:r>
    </w:p>
    <w:p>
      <w:pPr/>
      <w:r>
        <w:rPr>
          <w:lang w:val="ne_NP" w:bidi="ne_NP"/>
        </w:rPr>
      </w:r>
      <w:r>
        <w:rPr>
          <w:lang w:val="ne_NP" w:bidi="ne_NP"/>
        </w:rPr>
        <w:t xml:space="preserve">अडियो रोक्‍नुहोस्। </w:t>
      </w:r>
    </w:p>
    <w:p>
      <w:pPr/>
      <w:r>
        <w:rPr>
          <w:lang w:val="ne_NP" w:bidi="ne_NP"/>
        </w:rPr>
      </w:r>
      <w:r>
        <w:rPr>
          <w:lang w:val="ne_NP" w:bidi="ne_NP"/>
        </w:rPr>
        <w:t>अन्तमा, समूहले सबैजना सहमत हुने खण्डको अन्तिम संस्करणलाई सँगै राख्न सक्छन्। समूहको प्रत्येक सदस्यले यस खण्डको अन्तिम संस्करण सुनाउने अभ्यास गर्नुपर्छ।</w:t>
      </w:r>
      <w:r>
        <w:rPr>
          <w:lang w:val="ne_NP" w:bidi="ne_NP"/>
        </w:rPr>
      </w:r>
      <w:r>
        <w:rPr>
          <w:lang w:val="ne_NP" w:bidi="ne_NP"/>
        </w:rPr>
      </w:r>
    </w:p>
    <w:p>
      <w:pPr/>
      <w:r>
        <w:rPr>
          <w:lang w:val="ne_NP" w:bidi="ne_NP"/>
        </w:rPr>
      </w:r>
    </w:p>
    <w:p>
      <w:pPr>
        <w:pStyle w:val="Heading2"/>
      </w:pPr>
      <w:r>
        <w:rPr>
          <w:lang w:val="ne_NP" w:bidi="ne_NP"/>
        </w:rPr>
        <w:t>Genesis 50:15–21</w:t>
      </w:r>
      <w:r>
        <w:rPr>
          <w:lang w:val="ne_NP" w:bidi="ne_NP"/>
        </w:rPr>
      </w:r>
    </w:p>
    <w:p>
      <w:pPr>
        <w:pStyle w:val="Heading3"/>
      </w:pPr>
      <w:r>
        <w:rPr>
          <w:lang w:val="ne_NP" w:bidi="ne_NP"/>
        </w:rPr>
        <w:t>Step 1</w:t>
      </w:r>
    </w:p>
    <w:p>
      <w:pPr/>
      <w:r>
        <w:rPr>
          <w:lang w:val="ne_NP" w:bidi="ne_NP"/>
        </w:rPr>
      </w:r>
      <w:r>
        <w:rPr>
          <w:lang w:val="ne_NP" w:bidi="ne_NP"/>
        </w:rPr>
        <w:t>उत्पत्ति ५०:१५–२१ सुन्नुहोस् र यसलाई आफ्नो हृदयमा राख्नुहोस्। पाठलाई तीन पटक सुन्नुहोस् (सम्भव छ भने तीन फरक अनुवादहरूमा)। त्यसपछि टोलीले निम्न प्रश्नहरूको छलफल गर्नुहोस:</w:t>
      </w:r>
    </w:p>
    <w:p>
      <w:pPr>
        <w:pStyle w:val="ListBullet"/>
        <w:spacing w:line="240" w:lineRule="auto"/>
        <w:ind w:left="720"/>
      </w:pPr>
      <w:r>
        <w:rPr>
          <w:lang w:val="ne_NP" w:bidi="ne_NP"/>
        </w:rPr>
      </w:r>
      <w:r>
        <w:rPr>
          <w:lang w:val="ne_NP" w:bidi="ne_NP"/>
        </w:rPr>
        <w:t>यो खण्डमा तपाईंलाई के मन पर्‍यो?</w:t>
      </w:r>
    </w:p>
    <w:p>
      <w:pPr>
        <w:pStyle w:val="ListBullet"/>
        <w:spacing w:line="240" w:lineRule="auto"/>
        <w:ind w:left="720"/>
      </w:pPr>
      <w:r>
        <w:rPr>
          <w:lang w:val="ne_NP" w:bidi="ne_NP"/>
        </w:rPr>
      </w:r>
      <w:r>
        <w:rPr>
          <w:lang w:val="ne_NP" w:bidi="ne_NP"/>
        </w:rPr>
        <w:t>तपाईलाई के मन पर्दैन वा के बुझ्नुहुन्न?</w:t>
      </w:r>
    </w:p>
    <w:p>
      <w:pPr>
        <w:pStyle w:val="ListBullet"/>
        <w:spacing w:line="240" w:lineRule="auto"/>
        <w:ind w:left="720"/>
      </w:pPr>
      <w:r>
        <w:rPr>
          <w:lang w:val="ne_NP" w:bidi="ne_NP"/>
        </w:rPr>
      </w:r>
      <w:r>
        <w:rPr>
          <w:lang w:val="ne_NP" w:bidi="ne_NP"/>
        </w:rPr>
        <w:t>यो कथाले हामीलाई परमेश्वरको बारेमा के भन्छ?</w:t>
      </w:r>
    </w:p>
    <w:p>
      <w:pPr>
        <w:pStyle w:val="ListBullet"/>
        <w:spacing w:line="240" w:lineRule="auto"/>
        <w:ind w:left="720"/>
      </w:pPr>
      <w:r>
        <w:rPr>
          <w:lang w:val="ne_NP" w:bidi="ne_NP"/>
        </w:rPr>
      </w:r>
      <w:r>
        <w:rPr>
          <w:lang w:val="ne_NP" w:bidi="ne_NP"/>
        </w:rPr>
        <w:t>यो खण्डले मानिसबारे हामीलाई के भन्दछ?</w:t>
      </w:r>
    </w:p>
    <w:p>
      <w:pPr>
        <w:pStyle w:val="ListBullet"/>
        <w:spacing w:line="240" w:lineRule="auto"/>
        <w:ind w:left="720"/>
      </w:pPr>
      <w:r>
        <w:rPr>
          <w:lang w:val="ne_NP" w:bidi="ne_NP"/>
        </w:rPr>
      </w:r>
      <w:r>
        <w:rPr>
          <w:lang w:val="ne_NP" w:bidi="ne_NP"/>
        </w:rPr>
        <w:t>यो खण्डले कसरी हाम्रो दैनिक जीवनलाई प्रभाव पार्छ?</w:t>
      </w:r>
    </w:p>
    <w:p>
      <w:pPr>
        <w:pStyle w:val="ListBullet"/>
        <w:spacing w:line="240" w:lineRule="auto"/>
        <w:ind w:left="720"/>
      </w:pPr>
      <w:r>
        <w:rPr>
          <w:lang w:val="ne_NP" w:bidi="ne_NP"/>
        </w:rPr>
      </w:r>
      <w:r>
        <w:rPr>
          <w:lang w:val="ne_NP" w:bidi="ne_NP"/>
        </w:rPr>
        <w:t>यो कथा सुन्नु पर्ने तपाईंले चिन्नुभएको व्यक्ति को हुनुहुन्छ?</w:t>
      </w:r>
      <w:r>
        <w:rPr>
          <w:lang w:val="ne_NP" w:bidi="ne_NP"/>
        </w:rPr>
      </w:r>
    </w:p>
    <w:p>
      <w:pPr>
        <w:pStyle w:val="Heading3"/>
      </w:pPr>
      <w:r>
        <w:rPr>
          <w:lang w:val="ne_NP" w:bidi="ne_NP"/>
        </w:rPr>
        <w:t>Step 2</w:t>
      </w:r>
    </w:p>
    <w:p>
      <w:pPr/>
      <w:r>
        <w:rPr>
          <w:lang w:val="ne_NP" w:bidi="ne_NP"/>
        </w:rPr>
      </w:r>
      <w:r>
        <w:rPr>
          <w:lang w:val="ne_NP" w:bidi="ne_NP"/>
        </w:rPr>
        <w:t>मञ्चको तयारी</w:t>
      </w:r>
    </w:p>
    <w:p>
      <w:pPr/>
      <w:r>
        <w:rPr>
          <w:lang w:val="ne_NP" w:bidi="ne_NP"/>
        </w:rPr>
      </w:r>
      <w:r>
        <w:rPr>
          <w:lang w:val="ne_NP" w:bidi="ne_NP"/>
        </w:rPr>
        <w:t>उत्पत्ति ५०:१५–२१</w:t>
      </w:r>
    </w:p>
    <w:p>
      <w:pPr/>
      <w:r>
        <w:rPr>
          <w:lang w:val="ne_NP" w:bidi="ne_NP"/>
        </w:rPr>
      </w:r>
      <w:r>
        <w:rPr>
          <w:lang w:val="ne_NP" w:bidi="ne_NP"/>
        </w:rPr>
        <w:t>पाठलाई बुझ्न-सजिलो संस्करणमा एकपटक सुन्नुहोस्।</w:t>
      </w:r>
    </w:p>
    <w:p>
      <w:pPr/>
      <w:r>
        <w:rPr>
          <w:lang w:val="ne_NP" w:bidi="ne_NP"/>
        </w:rPr>
      </w:r>
      <w:r>
        <w:rPr>
          <w:lang w:val="ne_NP" w:bidi="ne_NP"/>
        </w:rPr>
        <w:t>याकूबको अन्त्येष्टि र शोकको समय बितिसकेको छ। योसेफका भाइहरूले अब महसुस गर्छन् कि याकूबको मृत्यु भएपछि, योसेफले वर्षौँअघि उनीसँग गरेका भयानक कामहरूका बदला लिन सक्छन्। उत्पत्तिका लेखक याकूब र योसेफको कथाको अन्त्यतिर द्रुत गतिमा अगाडि बढिरहेका छन्। यो दाजुभाइहरूको योसेफसँग भएको भेटको एउटा कथात्मक विवरण हो।</w:t>
      </w:r>
    </w:p>
    <w:p>
      <w:pPr/>
      <w:r>
        <w:rPr>
          <w:lang w:val="ne_NP" w:bidi="ne_NP"/>
        </w:rPr>
      </w:r>
      <w:r>
        <w:rPr>
          <w:lang w:val="ne_NP" w:bidi="ne_NP"/>
        </w:rPr>
        <w:t>याकूबलाई कनानमा गाडिएको थियो। कनान गएका सबैले मिश्र फर्कनुपर्ने थियो। ७० दिनको शोकको साथै, हेब्रोनको यो यात्रा र मिश्र फर्किनमा धेरै दिनहरू लाग्ने थियो। रोक्नुहोस् र कनान र मिश्र चिन्ह लगाइएको नक्सा देखाउनुहोस्। हेब्रोन र गोशेन भूमि नक्सामा चिन्ह लगाइएको हुनुपर्छ। हेब्रोन र गोशेन देशबीचको मार्ग चिन्ह लगाइएको हुनुपर्छ।</w:t>
      </w:r>
    </w:p>
    <w:p>
      <w:pPr/>
      <w:r>
        <w:rPr>
          <w:lang w:val="ne_NP" w:bidi="ne_NP"/>
        </w:rPr>
      </w:r>
      <w:r>
        <w:rPr>
          <w:lang w:val="ne_NP" w:bidi="ne_NP"/>
        </w:rPr>
        <w:t>सबैजना फेरि मिश्रमा र सामान्य जीवनमा फर्किएका थिए। दाजुभाइहरू आफ्ना परिवार र पशुहरूसँग गोशेन क्षेत्रको आफ्नो क्षेत्रमा हुनुपर्ने थियो। योसेफ मिश्रको राज्यपालको रूपमा योसेफको काम गरिरहेको राजासँग सहरमा भएको हुनुपर्छ। योसेफका १० भाइहरू, जसले योसेफलाई दासको रूपमा बेचेका थिए, तिनीहरू डराए। याकूब अब जीवितै छैनन् र तिनीहरूको रक्षा गर्न असमर्थ छन् भन्ने कुरा तिनीहरूले अब महसुस गरिरहेका छन्। बिन्यामिन यस समूहका सदस्य होइनन्। याकूब जीवित रहुन्जेलसम्म योसेफले तिनीहरूका कामको निम्ति आफूहरूलाई सजाय दिनेछैनन् भन्ने कुरा दाजुभाइहरूलाई लागेको थियो। याकूब अब रक्षकको रूपमा त्यहाँ छैनन्। अब दाजुभाइहरू योसेफले बदला लिनेछन् भन्ने कुरामा डराएका छन्।</w:t>
      </w:r>
    </w:p>
    <w:p>
      <w:pPr/>
      <w:r>
        <w:rPr>
          <w:lang w:val="ne_NP" w:bidi="ne_NP"/>
        </w:rPr>
      </w:r>
      <w:r>
        <w:rPr>
          <w:lang w:val="ne_NP" w:bidi="ne_NP"/>
        </w:rPr>
        <w:t>रोक्नुहोस् र छलफल गर्नुहोस्: एउटा ठूलो परिवारको बारेमा कथा सुनाउनुहोस्। परिवार भीत्रै एउटाले अर्को व्यक्तिमाथि निकै नराम्रो काम गर्छ। जबसम्म बुबा जीवित रहनुहुन्छ, तबसम्म नराम्रो कार्य गर्ने व्यक्तिलाई केही हुँदैन। जब बुबाको मृत्यु हुन्छ, तब के हुन्छ? तिनीहरूले बदला लिन बुबाको मृत्यु नभएसम्म किन पर्खिए?</w:t>
      </w:r>
    </w:p>
    <w:p>
      <w:pPr/>
      <w:r>
        <w:rPr>
          <w:lang w:val="ne_NP" w:bidi="ne_NP"/>
        </w:rPr>
      </w:r>
      <w:r>
        <w:rPr>
          <w:lang w:val="ne_NP" w:bidi="ne_NP"/>
        </w:rPr>
        <w:t>दाजुभाइहरूलाई डर छ कि उनीहरूले योसेफलाई दासको रूपमा बेच्दा उनीमाथि जे गरेका थिए, त्यसका लागि योसेफले अब उनीहरूलाई सजाय दिनेछ। तिनीहरूले एउटा काल्पनिक प्रश्न खडा गर्छन्। यो यस्तो प्रकारको प्रश्न हो जुन 'मानौं' वा 'के हुन्छ यदि' जस्ता शब्दहरूबाट सुरु हुन्छ। प्रश्न सोध्ने व्यक्तिलाई आफूले सोचेको कुरा सत्य हो कि होइन भन्ने थाहा हुँदैन। यो सत्य हो कि भनेर उसले प्रश्न सोध्छ। दाजुभाइहरू भनिरहेका छन्, यदि योसेफले हामीलाई घृणा गर्छन् वा हामीप्रति प्रतिशोध राख्छन् भने के होला? मनमा रिस पाल्नु एउटा शब्दचित्र हो, जसको अर्थ कुनै व्यक्तिले आफ्नो मनभित्र रिस र बदला लिने इच्छा पालेर राख्नु हो। यी भावनाहरू कसैले गरेको कुनै कामको कारणले उनीप्रति हुने खिन्नता हुन्। केही अनुवादहरूले शब्दचित्र प्रयोग गर्छन् र भन्छन्, "हामीले गरेको खराबीको बदला योसेफले हामीलाई लिनेछन्।" यो बदलाको एउटा शाब्दिक चित्रण हो। यसको अर्थ तिनीहरूले योसेफलाई केही नराम्रो गरे र अब योसेफले तिनीहरूलाई केही नराम्रो गर्नेछन्।</w:t>
      </w:r>
    </w:p>
    <w:p>
      <w:pPr/>
      <w:r>
        <w:rPr>
          <w:lang w:val="ne_NP" w:bidi="ne_NP"/>
        </w:rPr>
      </w:r>
      <w:r>
        <w:rPr>
          <w:lang w:val="ne_NP" w:bidi="ne_NP"/>
        </w:rPr>
        <w:t>रोक्नुहोस् र छलफल गर्नुहोस्: लामो समय वा धेरै वर्षपछि वर्षौँअघि आफूमाथि भएको कुनै कुराको बदला लिने निर्णय गर्ने एउटा व्यक्तिको बारेमा एउटा कथा सुनाउनुहोस्। आफ्ना कार्यहरूको योजना बनाउँदै गर्दा त्यो मानिसले के भन्छ, सुन्नुहोस्। उनले के गर्न चाहन्छन् र किन गर्न चाहन्छन् भन्ने कुरा कसरी वर्णन गर्छन्? तपाईं आफ्नो संस्कृतिमा स्वाभाविक लाग्ने शब्द-चित्रहरू सुन्दै हुनुहुन्छ।</w:t>
      </w:r>
    </w:p>
    <w:p>
      <w:pPr/>
      <w:r>
        <w:rPr>
          <w:lang w:val="ne_NP" w:bidi="ne_NP"/>
        </w:rPr>
      </w:r>
      <w:r>
        <w:rPr>
          <w:lang w:val="ne_NP" w:bidi="ne_NP"/>
        </w:rPr>
        <w:t>योसेफलाई दासको रूपमा बेच्नु गलत थियो भन्ने कुरा दाजुभाइहरूले बुझ्छन्। अब दाजुभाइहरूले योसेफले तिनीहरूबाट बदला लिनुअघि कदम चाल्ने निर्णय गर्छन्। दाजुभाइहरूले योसेफले लिने बदलाबाट आफूलाई जोगाउने प्रयास गरिरहेका छन्। योसेफले बदला लिनेछन् भन्ने कुरा तिनीहरू विश्वास गर्छन्।</w:t>
      </w:r>
    </w:p>
    <w:p>
      <w:pPr/>
      <w:r>
        <w:rPr>
          <w:lang w:val="ne_NP" w:bidi="ne_NP"/>
        </w:rPr>
      </w:r>
      <w:r>
        <w:rPr>
          <w:lang w:val="ne_NP" w:bidi="ne_NP"/>
        </w:rPr>
        <w:t>ती १० दाजुभाइले योसेफलाई एउटा सन्देश पठाउँछन्। क्षमा माग्नु भनेर याकूबले भनेका थिए भनेर दाजुभाइहरूले भन्छन्। यो गर्नका लागि याकूबले दाजुभाइहरूले धेरै वर्षअघि योसेफलाई बेचेको कुरा थाहा पाउन आवश्यक थियो। दाजुभाइहरूले के गरेका थिए भन्ने कुरा याकूबलाई थाहा थियो भनी संकेत गर्ने कुनै काम उनले कहिल्यै गरेनन्। दाजुभाइहरूले यसरी आफ्ना बुबाको नाम प्रयोग गर्नाले योसेफले तिनीहरूलाई दया देखाउनेछन् भनी सोचेको जस्तो देखिन्छ। दाजुभाइहरूले याकूबले योसेफलाई आफ्ना भाइहरूलाई क्षमा गरिदिन आग्रह गरिरहेका छन् जस्तो देखिँदै छ। धर्मशास्त्रहरूले यो कथन सत्य हो कि होइन भन्ने कुनै संकेत दिँदैनन्। अनुवादकहरूले यसलाई सत्य हो भन्ने ठानेर अनुवाद गर्नुपर्छ।</w:t>
      </w:r>
    </w:p>
    <w:p>
      <w:pPr/>
      <w:r>
        <w:rPr>
          <w:lang w:val="ne_NP" w:bidi="ne_NP"/>
        </w:rPr>
      </w:r>
      <w:r>
        <w:rPr>
          <w:lang w:val="ne_NP" w:bidi="ne_NP"/>
        </w:rPr>
        <w:t>दाजुभाइहरूले आफूलाई तपाईंको बुबाका परमेश्वरका दासहरू भन्छन्। यसको अर्थ दाजुभाइहरूले याकूब र योसेफले जस्तै एउटै परमेश्वरको आराधना गर्छन्। दाजुभाइहरूले परमेश्वरको सेवा गर्छन् वा उहाँको आराधना गर्छन्। तिनीहरूले याकूबलाई तिम्रो बुबा वा योसेफका बुबा भनेर उल्लेख गरिरहन्छन्। तिनीहरूले योसेफलाई याकूबको इच्छा पूरा गर्ने जिम्मेवारीको सम्झना दिलाउन यो गर्छन्। सन्देशमा भनिएको छ, "कृपया आफ्ना भाइहरूले तिमीप्रति गरेको ठूलो पाप वा अपराधको लागि क्षमा गरिदिनु।" दाजुभाइहरूले के गरे भनेर वर्णन गर्न पाठले तीन शब्दहरू प्रयोग गर्छ। पाठले अपराध, पाप र गल्ती शब्दहरू प्रयोग गर्छ। अपराध एउटा पापपूर्ण कार्य हो जसमा विद्रोह र क्रान्ति सम्मिलित हुन्छ। अपराध एउटा निकै कडा शब्द हो। गलत एउटा अझ सामान्य शब्द हो जसमा धेरै प्रकारका गल्तीहरू समावेश हुन्छन्। क्षमा गर्नुको अर्थ पाप वा गल्ती हटाउनु वा दूर गर्नु हो। यहाँ 'पाप' वा 'गलत काम' भन्नाले अपराधलाई बुझाउने कडा शब्दहरू हुन्। पाप शब्दमा कसैले स्वेच्छाले कानुन तोडेको छ भन्ने विचार समावेश हुन्छ। दाजुभाइहरूले योसेफलाई दासको रूपमा बेच्दा गलत थियो भन्ने कुरा स्वीकार गरेको यो पहिलो पटक हो।</w:t>
      </w:r>
    </w:p>
    <w:p>
      <w:pPr/>
      <w:r>
        <w:rPr>
          <w:lang w:val="ne_NP" w:bidi="ne_NP"/>
        </w:rPr>
      </w:r>
      <w:r>
        <w:rPr>
          <w:lang w:val="ne_NP" w:bidi="ne_NP"/>
        </w:rPr>
        <w:t>रोक्नुहोस् र छलफल गर्नुहोस्: परिवारका सदस्यहरू वा साथीहरूबीचमा केही समय अघि भएको घटनाको बारेमा कुरा गर्नुहोस्। जसले कम्तिमा एउटा व्यक्तिको जीवनमा परिवर्तन ल्याउने गम्भीर कुरा हुनुपर्छ। जब त्यो व्यक्तिले आफूमाथि कसैले गरेको व्यवहारबारे कुरा गर्छ, तब उसको शब्द छनोटमा ध्यान दिनुहोस्। सबै शब्दहरूको अर्थ एउटै स्तरको छ वा केही शब्दहरू अरूभन्दा बलियो छन् कि छैनन् भनी पत्ता लगाउन तपाईं सुनिरहनुभएको छ।</w:t>
      </w:r>
    </w:p>
    <w:p>
      <w:pPr/>
      <w:r>
        <w:rPr>
          <w:lang w:val="ne_NP" w:bidi="ne_NP"/>
        </w:rPr>
      </w:r>
      <w:r>
        <w:rPr>
          <w:lang w:val="ne_NP" w:bidi="ne_NP"/>
        </w:rPr>
        <w:t>याकूबले दाजुभाइहरूका लागि क्षमा मागेका थिए भनी भनिसकेपछि, दाजुभाइहरूले आफ्ना लागि क्षमा माग्छन्। जब योसेफले यो सुन्छन्, तब उनी भक्कानिन्छन् र रुन्छन्। यसको अर्थ योसेफले आफ्ना भावनाहरूमाथिको नियन्त्रण गुमाउँछन् वा आफ्ना भावनाहरूलाई नियन्त्रण गर्न सक्दैनन् र रुन्छन्। योसेफ किन रोइरहेका छन् भन्ने हामीलाई थाहा छैन।</w:t>
      </w:r>
    </w:p>
    <w:p>
      <w:pPr/>
      <w:r>
        <w:rPr>
          <w:lang w:val="ne_NP" w:bidi="ne_NP"/>
        </w:rPr>
      </w:r>
      <w:r>
        <w:rPr>
          <w:lang w:val="ne_NP" w:bidi="ne_NP"/>
        </w:rPr>
        <w:t>त्यसपछि दाजुभाइहरू योसेफलाई भेट्न आउँछन् र योसेफको अगाडि भुइँमा घोप्टो पर्छन्। कुनै चिज फ्याँक्नु भनेको एउटा हिंसात्मक कार्य हो। यो साधारण निहुरिनु वा घुँडा टेक्नु मात्र होइन। दाजुभाइहरूले योसेफका दास बन्ने प्रस्ताव गर्छन्। दाजुभाइहरूले योसेफलाई दासको रूपमा बेचे र यहाँ दाजुभाइहरू योसेफका दास बन्न स्वेच्छाले तयार भएका छन्। दास अर्को व्यक्तिको अधीनमा हुन्छ। दाससँग आफूखुसि कुनै पनि कार्य गर्ने स्वतन्त्रता हुँदैन। सानो केटाको रूपमा योसेफले सपनाहरू देखेका थिए जसले भविष्यमा कुनै दिन आफ्ना भाइहरूले योसेफसामु झुक्नेछन् भन्ने कुरा संकेत गर्थ्यो। योसेफले यस समयमा यी सपनाहरू सम्झन्छन् कि भनेर पाठले हामीलाई बताउँदैन।</w:t>
      </w:r>
    </w:p>
    <w:p>
      <w:pPr/>
      <w:r>
        <w:rPr>
          <w:lang w:val="ne_NP" w:bidi="ne_NP"/>
        </w:rPr>
      </w:r>
      <w:r>
        <w:rPr>
          <w:lang w:val="ne_NP" w:bidi="ne_NP"/>
        </w:rPr>
        <w:t>योसेफले तिनीहरूलाई नडराउन भन्छन्। योसेफले सोध्छन्, "के म परमेश्वर हुँ?" यो यस्तो प्रश्न हो जसलाई जवाफको आवश्यकता पर्दैन। योसेफको अर्थ मानिसहरूको न्याय गर्ने वा पापको बारेमा निर्णय गर्ने परमेश्वर नै हुनुहुन्छ भन्ने हो। योसेफ भनिरहेका छन्, "म परमेश्वर होइन। म तिमीलाई सजाय दिन सक्दिन।" योसेफले पहिलो पटक आफूलाई आफ्ना भाइहरूकहाँ प्रकट गर्दा भनेका केही कुरा दोहोर्याउँछन्। योसेफले दाजुभाइहरूलाई भन्छन् कि परमेश्वरले योसेफलाई यस्तो ठाउँमा ल्याउनुभयो जहाँ उनले धेरै मानिसहरूको जीवन बचाउन सक्थे। दाजुभाइहरूले योसेफलाई हानि गर्न चाहेका थिए तर परमेश्वर साँच्चै नियन्त्रणमा हुनुहुन्थ्यो।</w:t>
      </w:r>
    </w:p>
    <w:p>
      <w:pPr/>
      <w:r>
        <w:rPr>
          <w:lang w:val="ne_NP" w:bidi="ne_NP"/>
        </w:rPr>
      </w:r>
      <w:r>
        <w:rPr>
          <w:lang w:val="ne_NP" w:bidi="ne_NP"/>
        </w:rPr>
        <w:t>योसेफले दाजुभाइहरूलाई नडराउन भने। योसेफले दाजुभाइहरू र तिनीहरूका परिवारहरूको हेरचाह जारी राख्ने प्रतिज्ञा गरे। योसेफले दाजुभाइहरूसँग दयालु कुरा गरे। योसेफले तिनीहरूलाई फेरि राम्रो महसुस गराए।</w:t>
      </w:r>
      <w:r>
        <w:rPr>
          <w:lang w:val="ne_NP" w:bidi="ne_NP"/>
        </w:rPr>
      </w:r>
    </w:p>
    <w:p>
      <w:pPr>
        <w:pStyle w:val="Heading3"/>
      </w:pPr>
      <w:r>
        <w:rPr>
          <w:lang w:val="ne_NP" w:bidi="ne_NP"/>
        </w:rPr>
        <w:t>Step 3</w:t>
      </w:r>
    </w:p>
    <w:p>
      <w:pPr/>
      <w:r>
        <w:rPr>
          <w:lang w:val="ne_NP" w:bidi="ne_NP"/>
        </w:rPr>
      </w:r>
      <w:r>
        <w:rPr>
          <w:lang w:val="ne_NP" w:bidi="ne_NP"/>
        </w:rPr>
        <w:t>संस्करणलाई सजिलोसँग बुझ्न पाठलाई फेरी एकपटक सुन्नुहोस्।</w:t>
      </w:r>
    </w:p>
    <w:p>
      <w:pPr/>
      <w:r>
        <w:rPr>
          <w:lang w:val="ne_NP" w:bidi="ne_NP"/>
        </w:rPr>
      </w:r>
      <w:r>
        <w:rPr>
          <w:lang w:val="ne_NP" w:bidi="ne_NP"/>
        </w:rPr>
        <w:t>यस सत्रमा, यस कथालाई दृश्यात्मक बनाउन तपाईंले समूहलाई मद्दत गर्नुहुनेछ। तपाईंले समूहलाई दृश्यहरू, सेटिङ र कथाका पात्रहरू परिभाषित गर्न मद्दत गर्नुहुनेछ।</w:t>
      </w:r>
    </w:p>
    <w:p>
      <w:pPr/>
      <w:r>
        <w:rPr>
          <w:lang w:val="ne_NP" w:bidi="ne_NP"/>
        </w:rPr>
      </w:r>
      <w:r>
        <w:rPr>
          <w:lang w:val="ne_NP" w:bidi="ne_NP"/>
        </w:rPr>
        <w:t>यस कथामा ३ दृश्यहरू छन्।</w:t>
      </w:r>
    </w:p>
    <w:p>
      <w:pPr/>
      <w:r>
        <w:rPr>
          <w:lang w:val="ne_NP" w:bidi="ne_NP"/>
        </w:rPr>
      </w:r>
      <w:r>
        <w:rPr>
          <w:b/>
          <w:lang w:val="ne_NP" w:bidi="ne_NP"/>
        </w:rPr>
        <w:t>पहिलो दृश्य:</w:t>
      </w:r>
      <w:r>
        <w:rPr>
          <w:lang w:val="ne_NP" w:bidi="ne_NP"/>
        </w:rPr>
        <w:t xml:space="preserve"> आफूहरूले गरेका सबै कामको बदला योसेफले लिने हुन् कि भनी दाजुभाइहरू डराउँछन्।</w:t>
      </w:r>
    </w:p>
    <w:p>
      <w:pPr/>
      <w:r>
        <w:rPr>
          <w:lang w:val="ne_NP" w:bidi="ne_NP"/>
        </w:rPr>
      </w:r>
      <w:r>
        <w:rPr>
          <w:b/>
          <w:lang w:val="ne_NP" w:bidi="ne_NP"/>
        </w:rPr>
        <w:t>दोस्रो दृश्य:</w:t>
      </w:r>
      <w:r>
        <w:rPr>
          <w:lang w:val="ne_NP" w:bidi="ne_NP"/>
        </w:rPr>
        <w:t xml:space="preserve"> दाजुभाइहरूले योसेफलाई सन्देश पठाउँछन्।</w:t>
      </w:r>
    </w:p>
    <w:p>
      <w:pPr/>
      <w:r>
        <w:rPr>
          <w:lang w:val="ne_NP" w:bidi="ne_NP"/>
        </w:rPr>
      </w:r>
      <w:r>
        <w:rPr>
          <w:b/>
          <w:lang w:val="ne_NP" w:bidi="ne_NP"/>
        </w:rPr>
        <w:t>तेस्रो दृश्य:</w:t>
      </w:r>
      <w:r>
        <w:rPr>
          <w:lang w:val="ne_NP" w:bidi="ne_NP"/>
        </w:rPr>
        <w:t xml:space="preserve"> दाजुभाइहरू योसेफलाई भेट्न आउँछन्। योसेफले तिनीहरूलाई सम्झाउँछन् कि परमेश्वरले योसेफलाई मिश्र ल्याउनुभयो ताकि योसेफले धेरै मानिसहरूको जीवन बचाउन सकून्।</w:t>
      </w:r>
    </w:p>
    <w:p>
      <w:pPr/>
      <w:r>
        <w:rPr>
          <w:lang w:val="ne_NP" w:bidi="ne_NP"/>
        </w:rPr>
      </w:r>
      <w:r>
        <w:rPr>
          <w:lang w:val="ne_NP" w:bidi="ne_NP"/>
        </w:rPr>
        <w:t>यस कथामा यि पात्रहरु समावेश छन्:</w:t>
      </w:r>
    </w:p>
    <w:p>
      <w:pPr>
        <w:pStyle w:val="ListBullet"/>
        <w:spacing w:line="240" w:lineRule="auto"/>
        <w:ind w:left="720"/>
      </w:pPr>
      <w:r>
        <w:rPr>
          <w:lang w:val="ne_NP" w:bidi="ne_NP"/>
        </w:rPr>
      </w:r>
      <w:r>
        <w:rPr>
          <w:lang w:val="ne_NP" w:bidi="ne_NP"/>
        </w:rPr>
        <w:t>१० दाजुभाइहरू</w:t>
      </w:r>
    </w:p>
    <w:p>
      <w:pPr>
        <w:pStyle w:val="ListBullet"/>
        <w:spacing w:line="240" w:lineRule="auto"/>
        <w:ind w:left="720"/>
      </w:pPr>
      <w:r>
        <w:rPr>
          <w:lang w:val="ne_NP" w:bidi="ne_NP"/>
        </w:rPr>
      </w:r>
      <w:r>
        <w:rPr>
          <w:lang w:val="ne_NP" w:bidi="ne_NP"/>
        </w:rPr>
        <w:t>योसेफ</w:t>
      </w:r>
    </w:p>
    <w:p>
      <w:pPr>
        <w:pStyle w:val="ListBullet"/>
        <w:spacing w:line="240" w:lineRule="auto"/>
        <w:ind w:left="720"/>
      </w:pPr>
      <w:r>
        <w:rPr>
          <w:lang w:val="ne_NP" w:bidi="ne_NP"/>
        </w:rPr>
      </w:r>
      <w:r>
        <w:rPr>
          <w:lang w:val="ne_NP" w:bidi="ne_NP"/>
        </w:rPr>
        <w:t>याकूबको उल्लेख गरिएको छ।</w:t>
      </w:r>
    </w:p>
    <w:p>
      <w:pPr/>
      <w:r>
        <w:rPr>
          <w:lang w:val="ne_NP" w:bidi="ne_NP"/>
        </w:rPr>
      </w:r>
      <w:r>
        <w:rPr>
          <w:lang w:val="ne_NP" w:bidi="ne_NP"/>
        </w:rPr>
        <w:t>यस सत्रमा, समूहलाई स्टोरीबोर्ड बनाउन, चित्र कोर्न वा कुनै प्रकारका हेरफेर गर्न मिल्ने वस्तुहरू (जस्तै ढुङ्गा, लठ्ठी, बच्चाहरूको खेलौनाहरू) प्रयोग गरेर कथा र त्यसमा भएका क्रियाकलापलाई दृश्यात्मक बनाउनुहोस्।</w:t>
      </w:r>
    </w:p>
    <w:p>
      <w:pPr/>
      <w:r>
        <w:rPr>
          <w:lang w:val="ne_NP" w:bidi="ne_NP"/>
        </w:rPr>
      </w:r>
      <w:r>
        <w:rPr>
          <w:lang w:val="ne_NP" w:bidi="ne_NP"/>
        </w:rPr>
        <w:t>दृश्य १ मा, याकूबको अन्त्येष्टि सकिएको छ। सबैजना मिश्र फर्किएका छन्। जीवन सामान्य अवस्थामा फर्किन्छ। केही समय बितिसकेको छ। याकूब तिनीहरूलाई योसेफको क्रोधबाट बचाउन अब उपस्थित छैनन् भन्नेकुरा दाजुभाइहरूले महसुस गर्छन्। दाजुभाइहरूले योसेफले गर्न सक्ने कुराहरूको बारेमा सोच्न थाल्छन्। दाजुभाइहरूले "के होला यदि..." भन्ने अभिव्यक्ति प्रयोग गर्छन्। वा "मानौं..." यो कुनै कुरा हुन सक्छ वा नहुन सक्छ भन्ने सुझाव दिने एउटा तरिका हो।</w:t>
      </w:r>
    </w:p>
    <w:p>
      <w:pPr/>
      <w:r>
        <w:rPr>
          <w:lang w:val="ne_NP" w:bidi="ne_NP"/>
        </w:rPr>
      </w:r>
      <w:r>
        <w:rPr>
          <w:lang w:val="ne_NP" w:bidi="ne_NP"/>
        </w:rPr>
        <w:t>रोक्नुहोस् र छलफल गर्नुहोस्: टोलीका विभिन्न सदस्यहरूलाई हुन सक्ने तर अझै नभएका अवस्थाहरूको बारेमा कुरा गर्न लगाउनुहोस्, जस्तै, "धेरै ठूलो पानी पर्यो भने के हुन्छ?" अथवा, "यदि बाढी आयो भने के हुन्छ?" अथवा, "यो वर्ष बाली उत्पादन भएन भने के हुन्छ?" अथवा, "यदि म आफ्नो जाँचमा सफल भइनँ भने के हुन्छ?" यो हुन पनि सक्छ वा नहुन पनि सक्छ भन्ने कुरा हरेक व्यक्तिले कसरी भन्छन् भनेर सुन्नुहोस्। तपाईं दाजुभाइहरूको यो भनाई प्रस्तुत गर्ने तरिका खोजिरहनुभएको छ।</w:t>
      </w:r>
    </w:p>
    <w:p>
      <w:pPr/>
      <w:r>
        <w:rPr>
          <w:lang w:val="ne_NP" w:bidi="ne_NP"/>
        </w:rPr>
      </w:r>
      <w:r>
        <w:rPr>
          <w:lang w:val="ne_NP" w:bidi="ne_NP"/>
        </w:rPr>
        <w:t>योसेफले आफूहरूमाथि बदला लिनेहुन् कि भनेर दाजुभाइहरू डराएका छन्। दाजुभाइहरूले योसेफलाई बेच्दा गल्ती गरेको कुरा स्वीकार गरिरहेका छन्।</w:t>
      </w:r>
    </w:p>
    <w:p>
      <w:pPr/>
      <w:r>
        <w:rPr>
          <w:lang w:val="ne_NP" w:bidi="ne_NP"/>
        </w:rPr>
      </w:r>
      <w:r>
        <w:rPr>
          <w:lang w:val="ne_NP" w:bidi="ne_NP"/>
        </w:rPr>
        <w:t>दृश्य २ मा, दाजुभाइहरूले योसेफलाई सन्देश पठाउँछन्। सन्देश प्रवक्ताद्वारा मौखिक रूपमा दिइएको थियो वा लिखित रूपमा, त्यो हामीलाई थाहा छैन। दाजुभाइहरूले याकूबलाई संकेत गर्दै योसेफलाई "तिम्रो बुबा" भन्छन्। दाजुभाइहरूले "हाम्रा बुबा" भन्दैनन्। दाजुभाइहरूले योसेफलाई भने कि याकूबले उनीहरूलाई योसेफकहाँ गएर यसो भन्नु भनेका थिए, "तिमीलाई उनीहरूले गरेको ठूलो गल्ती वा दुष्ट कामका लागि तिनीहरूलाई क्षमा गरिदेऊ।" याकूबको यो सन्देश दिएपछि, दाजुभाइहरूले योसेफलाई आफ्नो पापका लागि क्षमा गरिदिन बिन्ती गर्छन्। योसेफ सन्देश सुनेपछि भक्कानिन्छन् र रुन्छन्।</w:t>
      </w:r>
    </w:p>
    <w:p>
      <w:pPr/>
      <w:r>
        <w:rPr>
          <w:lang w:val="ne_NP" w:bidi="ne_NP"/>
        </w:rPr>
      </w:r>
      <w:r>
        <w:rPr>
          <w:lang w:val="ne_NP" w:bidi="ne_NP"/>
        </w:rPr>
        <w:t>दृश्य ३ मा, दाजुभाइहरू योसेफलाई भेट्न आउँछन् र योसेफको अगाडि भुइँसम्मै ढोग्छन्। कुनै वस्तु फ्याँक्नु एउटा हिंसात्मक कार्य हो। यो साधारण निहुरिनु वा केवल घुँडा टेक्नु मात्र होइन।</w:t>
      </w:r>
    </w:p>
    <w:p>
      <w:pPr/>
      <w:r>
        <w:rPr>
          <w:lang w:val="ne_NP" w:bidi="ne_NP"/>
        </w:rPr>
      </w:r>
      <w:r>
        <w:rPr>
          <w:lang w:val="ne_NP" w:bidi="ne_NP"/>
        </w:rPr>
        <w:t>रोकिनुहोस् र अभिनय गर्नुहोस्: आफ्नो घुँडा टेक्ने र आफ्नो अनुहार भुइँमा राख्ने विभिन्न तरिकाहरू प्रदर्शन गर्नुहोस्। तपाईंले जति पटक यो गर्नुहुन्छ, त्यति नै जोडले खस्ने अभिनय गर्नुहोस्। कोही लड्दा प्रत्येक पटक वर्णन गर्न शब्दहरू प्रयोग गर्ने प्रयास गर्नुहोस्। प्रयोग गरिएका शब्दहरू अझ कडा र अझ हिंसात्मक हुँदै गएका छन् भन्ने कुरामा ध्यान दिनुहोस्। ब्यक्तिले आफूलाई भुइँमा नपछारेसम्म जारी राख्नुहोस्। चोट नलागोस् भनेर होसियार रहनुहोस्। तपाईंको अनुवादले सबैभन्दा सशक्त कदमको वर्णन गर्ने थियो।</w:t>
      </w:r>
    </w:p>
    <w:p>
      <w:pPr/>
      <w:r>
        <w:rPr>
          <w:lang w:val="ne_NP" w:bidi="ne_NP"/>
        </w:rPr>
      </w:r>
      <w:r>
        <w:rPr>
          <w:lang w:val="ne_NP" w:bidi="ne_NP"/>
        </w:rPr>
        <w:t>दाजुभाइहरूले योसेफका दास बन्ने प्रस्ताव गर्छन्। योसेफले तिनीहरूलाई मार्नेछन् भन्ने कुरामा दाजुभाइहरू डराउँछन्। दास बन्नु मर्नुभन्दा राम्रो हो। तिनीहरू मारिनुभन्दा दास भएर बाँच्न रुचाउँछन्।</w:t>
      </w:r>
    </w:p>
    <w:p>
      <w:pPr/>
      <w:r>
        <w:rPr>
          <w:lang w:val="ne_NP" w:bidi="ne_NP"/>
        </w:rPr>
      </w:r>
      <w:r>
        <w:rPr>
          <w:lang w:val="ne_NP" w:bidi="ne_NP"/>
        </w:rPr>
        <w:t>योसेफले आफ्ना दाजुहरूलाई आफूसँग डराउनु पर्दैन भन्छन्। योसेफ परमेश्वर होइन भनेर उनीहरूलाई भन्छन्। योसेफले जवाफको आवश्यकता नपर्ने प्रश्नको रूपमा यो भन्छन्। योसेफ भन्छन्, "के म परमेश्वर हुँ?" त्यसपछि योसेफले दाजुभाइहरूलाई पापको न्याय गर्ने परमेश्वर नै हुनुहुन्छ भन्ने कुरा सम्झाउँछन्। योसेफले तिनीहरूको न्याय गर्ने छैनन् किनभने योसेफ परमेश्वर होइनन्। योसेफले पहिलो पटक आफूलाई दाजुभाइहरूसामु प्रकट गर्दा भनेका कुरा उनले तिनीहरूलाई सम्झाउँछन्। योसेफले तिनीहरूलाई भने, "तिमीहरूले यसलाई हानि गर्ने उद्देश्य राखेका थियौ, तर परमेश्वरले यसलाई भलाइका निम्ति नै ठहराउनुभयो।" "परमेश्वरले मलाई मिश्र ल्याउनुभयो ताकि म धेरै मानिसहरूको जीवन बचाउन सकूँ।" योसेफले दाजुभाइहरूसँग दयापूर्वक कुरा गरिरहनुभयो। अन्ततः जोसेफले आफ्ना भाइहरूलाई आफूले तिनीहरूलाई हानि गर्ने छैन भनी विश्वस्त पारे।</w:t>
      </w:r>
      <w:r>
        <w:rPr>
          <w:lang w:val="ne_NP" w:bidi="ne_NP"/>
        </w:rPr>
      </w:r>
    </w:p>
    <w:p>
      <w:pPr>
        <w:pStyle w:val="Heading3"/>
      </w:pPr>
      <w:r>
        <w:rPr>
          <w:lang w:val="ne_NP" w:bidi="ne_NP"/>
        </w:rPr>
        <w:t>Step 4</w:t>
      </w:r>
    </w:p>
    <w:p>
      <w:pPr/>
      <w:r>
        <w:rPr>
          <w:lang w:val="ne_NP" w:bidi="ne_NP"/>
        </w:rPr>
      </w:r>
      <w:r>
        <w:rPr>
          <w:lang w:val="ne_NP" w:bidi="ne_NP"/>
        </w:rPr>
        <w:t>संस्करणलाई सजिलोसँग बुझ्न पाठलाई फेरी एकपटक सुन्नुहोस्।</w:t>
      </w:r>
    </w:p>
    <w:p>
      <w:pPr/>
      <w:r>
        <w:rPr>
          <w:lang w:val="ne_NP" w:bidi="ne_NP"/>
        </w:rPr>
      </w:r>
      <w:r>
        <w:rPr>
          <w:lang w:val="ne_NP" w:bidi="ne_NP"/>
        </w:rPr>
        <w:t>यस सत्रमा, टोलीले कथालाई नाटकीय बनाउनेछ।</w:t>
      </w:r>
    </w:p>
    <w:p>
      <w:pPr/>
      <w:r>
        <w:rPr>
          <w:lang w:val="ne_NP" w:bidi="ne_NP"/>
        </w:rPr>
      </w:r>
      <w:r>
        <w:rPr>
          <w:lang w:val="ne_NP" w:bidi="ne_NP"/>
        </w:rPr>
        <w:t>यस कथामा ३ दृश्यहरू छन्।</w:t>
      </w:r>
    </w:p>
    <w:p>
      <w:pPr/>
      <w:r>
        <w:rPr>
          <w:lang w:val="ne_NP" w:bidi="ne_NP"/>
        </w:rPr>
      </w:r>
      <w:r>
        <w:rPr>
          <w:lang w:val="ne_NP" w:bidi="ne_NP"/>
        </w:rPr>
        <w:t>यस कथामा यि पात्रहरु समावेश छन्:</w:t>
      </w:r>
    </w:p>
    <w:p>
      <w:pPr>
        <w:pStyle w:val="ListBullet"/>
        <w:spacing w:line="240" w:lineRule="auto"/>
        <w:ind w:left="720"/>
      </w:pPr>
      <w:r>
        <w:rPr>
          <w:lang w:val="ne_NP" w:bidi="ne_NP"/>
        </w:rPr>
      </w:r>
      <w:r>
        <w:rPr>
          <w:lang w:val="ne_NP" w:bidi="ne_NP"/>
        </w:rPr>
        <w:t>१० दाजुभाइहरू</w:t>
      </w:r>
    </w:p>
    <w:p>
      <w:pPr>
        <w:pStyle w:val="ListBullet"/>
        <w:spacing w:line="240" w:lineRule="auto"/>
        <w:ind w:left="720"/>
      </w:pPr>
      <w:r>
        <w:rPr>
          <w:lang w:val="ne_NP" w:bidi="ne_NP"/>
        </w:rPr>
      </w:r>
      <w:r>
        <w:rPr>
          <w:lang w:val="ne_NP" w:bidi="ne_NP"/>
        </w:rPr>
        <w:t>योसेफ</w:t>
      </w:r>
    </w:p>
    <w:p>
      <w:pPr>
        <w:pStyle w:val="ListBullet"/>
        <w:spacing w:line="240" w:lineRule="auto"/>
        <w:ind w:left="720"/>
      </w:pPr>
      <w:r>
        <w:rPr>
          <w:lang w:val="ne_NP" w:bidi="ne_NP"/>
        </w:rPr>
      </w:r>
      <w:r>
        <w:rPr>
          <w:lang w:val="ne_NP" w:bidi="ne_NP"/>
        </w:rPr>
        <w:t>याकूबको उल्लेख गरिएको छ।</w:t>
      </w:r>
    </w:p>
    <w:p>
      <w:pPr/>
      <w:r>
        <w:rPr>
          <w:lang w:val="ne_NP" w:bidi="ne_NP"/>
        </w:rPr>
      </w:r>
      <w:r>
        <w:rPr>
          <w:lang w:val="ne_NP" w:bidi="ne_NP"/>
        </w:rPr>
        <w:t>टोलीले कथालाई दुई पटक अभिनय गर्न लगाउनुहोस्। तिनीहरूले अनुवाद गरिरहेका भाषामा अभिनय गर्नुपर्छ। पहिला, टोलीले नरोकिकन कथालाई अभिनय गर्नु। दोस्रो पटक टोलीले कथालाई अभिनय गर्दा, तिनीहरूलाई कथाको विभिन्न ठाउँहरूमा रोक्नुहोस्।</w:t>
      </w:r>
    </w:p>
    <w:p>
      <w:pPr/>
      <w:r>
        <w:rPr>
          <w:lang w:val="ne_NP" w:bidi="ne_NP"/>
        </w:rPr>
      </w:r>
      <w:r>
        <w:rPr>
          <w:lang w:val="ne_NP" w:bidi="ne_NP"/>
        </w:rPr>
        <w:t>टोलीले पहिलो पटक कथालाई अभिनय गर्दा, संवाद, प्रवाह, प्लटलाइन र कथाको कालक्रममा ध्यान दिनुहोस्। कथा वा खण्डको महत्त्वपूर्ण वा कठिन भागहरूलाई अभिनय गर्नुपर्ने र छुटाउन नहुने कुरामा ध्यान दिनुहोस्। टोलीलाई कथाका भागहरू सम्झन मद्दत गर्नुहोस्।</w:t>
      </w:r>
    </w:p>
    <w:p>
      <w:pPr/>
      <w:r>
        <w:rPr>
          <w:lang w:val="ne_NP" w:bidi="ne_NP"/>
        </w:rPr>
      </w:r>
      <w:r>
        <w:rPr>
          <w:lang w:val="ne_NP" w:bidi="ne_NP"/>
        </w:rPr>
        <w:t>दृश्य १ मा, याकूबको परिवार र अन्तिम संस्कारमा जाने सबै मानिसहरू मिश्र फर्किएका छन्। जीवन सामान्यमा फर्किएको छ। यदि योसेफले बदला लिने निर्णय गरे भने आफूलाई के होला भनी योसेफका दाजुभाइहरूले सोच्न थाले। दाजुभाइहरूलाई योसेफको बदलाबाट बचाउन याकूब त्यहाँ छैनन्। यी १० दाजुभाइहरू हुन् जसले योसेफलाई दासको रूपमा बेचे। बिन्यामिन यस समूहका सदस्य होइनन्।</w:t>
      </w:r>
    </w:p>
    <w:p>
      <w:pPr/>
      <w:r>
        <w:rPr>
          <w:lang w:val="ne_NP" w:bidi="ne_NP"/>
        </w:rPr>
      </w:r>
      <w:r>
        <w:rPr>
          <w:lang w:val="ne_NP" w:bidi="ne_NP"/>
        </w:rPr>
        <w:t>कार्य रोक्नुहोस्: दाजुभाइहरूलाई सोध्नुहोस्, "तिमीहरू अब किन डराउँछौ?" "याकूबको मृत्यु हुनुअघि तपाईं किन डराउनुभएन?" तपाईंले सुन्न सक्नुहुन्छ, "जबसम्म बुबा जीवित हुनुहुन्थ्यो, योसेफले कहिल्यै पनि कुनै कदम चाल्ने थिएनन्।" योसेफले हाम्रा बुबालाई दुःखी बनाउने कुनै पनि काम गर्ने थिएनन्। योसेफले हाम्रा बुबालाई माया गर्थे। हामी हाम्रा बुबालाई पनि दुखी बनाउन चाहँदैनथ्यौं। त्यसैले हामीले बुबालाई हामीले के गर्यौँ भनेर कहिल्यै बताएनौँ। बुबा यस कुरामा साँच्चै दुखी हुनुहुने थियो। अब बुबा योसेफलाई कुनै कदम चाल्नबाट रोक्न यहाँ हुनुहुन्न, त्यसैले योसेफले के गर्नुहुनेछ भन्ने हामीलाई थाहा छैन। म बदलाको भागिदार हुन्छु भन्ने मलाई थाहा छ। मलाई लाग्छ कि योसेफले बदला लिन सक्छ। मलाई लाग्छ कि हामीले गरेको कामको बदला लिन योसेफले हामीलाई केही नराम्रो गर्नेछ। नाटक फेरि सुरु गर्नुहोस्।</w:t>
      </w:r>
    </w:p>
    <w:p>
      <w:pPr/>
      <w:r>
        <w:rPr>
          <w:lang w:val="ne_NP" w:bidi="ne_NP"/>
        </w:rPr>
      </w:r>
      <w:r>
        <w:rPr>
          <w:lang w:val="ne_NP" w:bidi="ne_NP"/>
        </w:rPr>
        <w:t>दृश्य २ मा, दाजुभाइहरूले योसेफलाई एउटा सन्देश पठाए। याकूबले आफ्नो मृत्युपछि योसेफलाई यो सन्देश दिनु भनी दाजुभाइहरूलाई अह्राएका थिए भनेर दाजुभाइहरूले योसेफलाई यो सन्देश मार्फत भन्दछन्। दाजुभाइहरूले योसेफसँग कुरा गर्दा याकूबलाई "तिम्रो बुबा" भनेर सम्बोधन गर्छन्। दाजुभाइहरूले योसेफलाई आफूहरूले तपाईँका बुबाका परमेश्वरको आराधना गर्ने गरेको बताउँछन्। सन्देशमा, दाजुभाइहरूले आफूले योसेफलाई बेचेर गल्ती गरेको कुरा उनको अगाडि स्वीकार गर्छन्। तिनीहरूले आफ्नो अपराध वा आफूले गरेको काम गलत थियो भनी स्वीकार गरेको यो पहिलो पटक हो। जब योसेफले सन्देश प्राप्त गर्छन्, तब उनी रुन्छन्।</w:t>
      </w:r>
    </w:p>
    <w:p>
      <w:pPr/>
      <w:r>
        <w:rPr>
          <w:lang w:val="ne_NP" w:bidi="ne_NP"/>
        </w:rPr>
      </w:r>
      <w:r>
        <w:rPr>
          <w:lang w:val="ne_NP" w:bidi="ne_NP"/>
        </w:rPr>
        <w:t>कार्य रोक्नुहोस्: दाजुभाइहरूलाई सोध्नुहोस्, "तपाईं किन योसेफलाई 'तपाईंका बुबा' भन्ने अभिव्यक्ति प्रयोग गरिरहनुभएको छ?" तपाईंले यस्तो सुन्न सक्नुहुन्छ, "मलाई लाग्छ कि मैले योसेफलाई हामी दुवैको बुबा एउटै हुनुहुन्छ भन्ने कुरा सम्झाउनुपर्छ।" याकूबले योसेफलाई माया गर्थे भन्ने कुरा योसेफले सम्झून् भन्ने म चाहन्छु। म चाहन्छु कि योसेफले हामीलाई केही गर्नुअघि याकूबले के चाहनुहुन्थ्यो भन्ने कुरामा विचार गरुन्। हामी सबै एउटै परमेश्वरको आराधना गर्छौ भन्ने कुरा म योसेफलाई सम्झाउन चाहन्छु। योसेफलाई सोध्नुहोस्, "आफ्ना भाइहरूबाट यो सन्देश प्राप्त गर्दा तपाईंलाई कस्तो महसुस भइरहेको छ?" तपाईंले सुन्न सक्नुहुन्छ, "मैले तिनीहरूलाई हानि गर्नेछु भनेर तिनिहरूले सोचेकोमा म सारै दुखी छु।" मैले तिनीहरूको हेरचाह गर्नेछु भनी तिनीहरूलाई भनेको थिएँ। तिनीहरूले त्यो स्वीकार गर्न नसकेको र आफ्नो भविष्यको बारेमा चिन्तित भएकोमा मलाई धेरै दुःख लागेको छ। उनीहरूले मलाई गलत गरेका थिए भनी भन्नु एक हिसाबले सन्तोषजनक छ। तिनीहरूले गरे। तर मैले तिनीहरूलाई पहिले नै बताइसकेको थिएँ कि परमेश्वरले यो भलाइका लागि नै गर्नुभएको थियो। तिनीहरूले किन यसलाई विश्वास गर्न सक्दैनन्?" योसेफलाई सोध्नुहोस्, "तिमी किन रोइरहेका छौ?" तपाईंले सुन्न सक्नुहुन्छ, "म धेरै कुराहरूले गर्दा रोइरहेको छु." हामी बीचको सम्बन्ध अझै सामान्य छैन र सायद कहिल्यै हुने छैन भन्ने कुराले म रुँदै छु। म मेरो बुबालाई सम्झन्छु। तिनीहरूले बुबाको नाम यसरी प्रयोग गरेका छन् भन्ने कुराले मलाई दुखी बनाउँछ। मलाई थाहा छ कि मेरो बुबाले यो सन्देश पठाउनुभएको थिएन। मैले यो कुरा पत्याउँछु भनी उनीहरूले सोचेकोमा मलाई दुःख लाग्छ। भविष्यलाई लिएर नडराउनु भनेर मैले तिनीहरूलाई फेरि भन्नुपर्छ। नाटक फेरि सुरु गर्नुहोस्।</w:t>
      </w:r>
    </w:p>
    <w:p>
      <w:pPr/>
      <w:r>
        <w:rPr>
          <w:lang w:val="ne_NP" w:bidi="ne_NP"/>
        </w:rPr>
      </w:r>
      <w:r>
        <w:rPr>
          <w:lang w:val="ne_NP" w:bidi="ne_NP"/>
        </w:rPr>
        <w:t>दृश्य ३ मा, दाजुभाइहरू योसेफलाई भेट्न आउँछन्। दाजुभाइहरू योसेफको अगाडि भुइँमा घोप्टो पर्छन्। दाजुभाइहरूले योसेफका दास बन्ने प्रस्ताव गर्छन्।</w:t>
      </w:r>
    </w:p>
    <w:p>
      <w:pPr/>
      <w:r>
        <w:rPr>
          <w:lang w:val="ne_NP" w:bidi="ne_NP"/>
        </w:rPr>
      </w:r>
      <w:r>
        <w:rPr>
          <w:lang w:val="ne_NP" w:bidi="ne_NP"/>
        </w:rPr>
        <w:t>कार्य रोक्नुहोस्: दाजुभाइहरूलाई सोध्नुहोस्, "तपाईंहरू किन योसेफका दास बन्न तयार हुनुहुन्छ?" तपाईंले सुन्न सक्नुहुन्छ, "मलाई लाग्छ कि योसेफले हामीलाई मार्न सक्छ। मृत्यु भन्दा दास बन्नु नै राम्रो हुन्थ्यो। हामीले योसेफलाई बेच्यौं। बदलाको रुपमा योसेफले हामीलाई बेचिदिने छन्। नाटक फेरि सुरु गर्नुहोस्।</w:t>
      </w:r>
    </w:p>
    <w:p>
      <w:pPr/>
      <w:r>
        <w:rPr>
          <w:lang w:val="ne_NP" w:bidi="ne_NP"/>
        </w:rPr>
      </w:r>
      <w:r>
        <w:rPr>
          <w:lang w:val="ne_NP" w:bidi="ne_NP"/>
        </w:rPr>
        <w:t>योसेफले दाजुभाइहरूलाई नडराउनु भन्छन्। योसेफ परमेश्वर होइनन् भनेर उनीहरूलाई बताउँछन्। न्याय गर्ने परमेश्वर नै हुनुहुन्छ, योसेफ होइन। तिनीहरूले जे कुरा खराब उद्देश्यले गरेका थिए, परमेश्वरले त्यसलाई भलाइ गर्ने विचार गर्नुभयो भनेर योसेफले तिनीहरूलाई सम्झाउँछन्। योसेफले दाजुभाइहरूलाई यो कुरा सम्झाउँछन् कि परमेश्वरले योसेफलाई मिश्रमा ल्याउनुभयो र मिश्रको राज्यपालको पदमा पुर्‍याउनुभयो ताकि योसेफले धेरै मानिसहरूको जीवन बचाउन सकून्। योसेफले आफ्ना भाइहरूसँग नम्रतापूर्वक कुरा गरिरहनुभयो। अन्ततः दाजुभाइहरूले योसेफले तिनीहरूलाई सत्य बोलिरहेका छन् भन्ने विश्वास गरे।</w:t>
      </w:r>
    </w:p>
    <w:p>
      <w:pPr/>
      <w:r>
        <w:rPr>
          <w:lang w:val="ne_NP" w:bidi="ne_NP"/>
        </w:rPr>
      </w:r>
      <w:r>
        <w:rPr>
          <w:lang w:val="ne_NP" w:bidi="ne_NP"/>
        </w:rPr>
        <w:t>अभिनय रोक्नुहोस्: योसेफलाई सोध्नुहोस्, "तपाईंलाई अहिले कस्तो महसुस भइरहेको छ?" तपाईंले यस्तो सुन्न सक्नुहुन्छ, "मैले उनीहरूलाई ढुक्क बनाएको छु भन्ने मलाई आशा छ।" तिनीहरू अब डराउँदैनन् भन्ने मलाई आशा छ। म सत्य भनिरहेको छु। मलाई विश्वास छ कि परमेश्वरले मलाई यहाँ ल्याउनुभयो र मलाई यो स्थितिमा राख्नुभयो ताकि म धेरैको जीवन बचाउन सकूँ। हाम्रो बीचमा सामान्य पारिवारिक सम्बन्ध कायम हुन सक्छ भन्ने मलाई आशा छ। दाजुभाइहरूलाई सोध्नुहोस्, "तपाईंहरूलाई अब कस्तो महसुस भइरहेको छ?" तपाईंले सुन्न सक्नुहुन्छ, " योसेफले हामीलाई हानि पुर्‍याउनेछैनन् भन्ने कुरामा मलाई विश्वास छ। योसेफले हामीलाई न्याय गर्दैनन् भन्दा उनी सत्य बोलिरहेका छन् भन्ने मलाई लाग्छ। परमेश्वरले योसेफलाई यस महत्त्वपूर्ण पदमा राख्नुभएको कुरा सत्य हुनुपर्छ। उनी कनान छोड्दा दास थिए भन्ने मलाई थाहा छ। हामीले त्यस्तो व्यवहार नगरेको भए हुन्थ्यो। मैले धेरै वर्षदेखि अपराधबोधको भारी बोकेको छु। जोसेफ यसबाट सकुशल बाहिर निस्किएका छन् भन्ने थाहा पाउँदा मलाई खुसी लागेको छ। सायद हामी फेरि परिवार हुन सक्छौं।" नाटक फेरि सुरु गर्नुहोस्।</w:t>
      </w:r>
      <w:r>
        <w:rPr>
          <w:lang w:val="ne_NP" w:bidi="ne_NP"/>
        </w:rPr>
      </w:r>
    </w:p>
    <w:p>
      <w:pPr>
        <w:pStyle w:val="Heading3"/>
      </w:pPr>
      <w:r>
        <w:rPr>
          <w:lang w:val="ne_NP" w:bidi="ne_NP"/>
        </w:rPr>
        <w:t>Step 5</w:t>
      </w:r>
    </w:p>
    <w:p>
      <w:pPr/>
      <w:r>
        <w:rPr>
          <w:lang w:val="ne_NP" w:bidi="ne_NP"/>
        </w:rPr>
      </w:r>
      <w:r>
        <w:rPr>
          <w:lang w:val="ne_NP" w:bidi="ne_NP"/>
        </w:rPr>
        <w:t>पाठलाई बुझ्न-सजिलो संस्करणमा एकपटक सुन्नुहोस्।</w:t>
      </w:r>
    </w:p>
    <w:p>
      <w:pPr/>
      <w:r>
        <w:rPr>
          <w:lang w:val="ne_NP" w:bidi="ne_NP"/>
        </w:rPr>
      </w:r>
      <w:r>
        <w:rPr>
          <w:lang w:val="ne_NP" w:bidi="ne_NP"/>
        </w:rPr>
        <w:t>दाजुभाइहरूले जवाफको आवश्यकता नपर्ने एउटा प्रश्न सोध्छन्। यसलाई सकारात्मक कथनको रूपमा बताउन सकिन्छ। "यदि योसेफले आफ्नो रिस देखाए भने के हुन्छ?" यस्तो हुन सक्छ: "योसेफले आफ्नो रिस देखाउनेछन्"। यस प्रकारका प्रश्नहरूले भविष्यमा केही कुरा हुन सक्ने तर नहुन पनि सक्ने सम्भावनालाई संकेत गर्छन्।</w:t>
      </w:r>
    </w:p>
    <w:p>
      <w:pPr/>
      <w:r>
        <w:rPr>
          <w:lang w:val="ne_NP" w:bidi="ne_NP"/>
        </w:rPr>
      </w:r>
      <w:r>
        <w:rPr>
          <w:lang w:val="ne_NP" w:bidi="ne_NP"/>
        </w:rPr>
        <w:t xml:space="preserve">दाजुभाइहरूले योसेफप्रति गरेको आफ्नो </w:t>
      </w:r>
      <w:r>
        <w:rPr>
          <w:b/>
          <w:lang w:val="ne_NP" w:bidi="ne_NP"/>
        </w:rPr>
        <w:t>पाप</w:t>
      </w:r>
      <w:r>
        <w:rPr>
          <w:lang w:val="ne_NP" w:bidi="ne_NP"/>
        </w:rPr>
        <w:t xml:space="preserve"> को उल्लेख गर्छन् र आफूलाई </w:t>
      </w:r>
      <w:r>
        <w:rPr>
          <w:b/>
          <w:lang w:val="ne_NP" w:bidi="ne_NP"/>
        </w:rPr>
        <w:t>क्षमा</w:t>
      </w:r>
      <w:r>
        <w:rPr>
          <w:lang w:val="ne_NP" w:bidi="ne_NP"/>
        </w:rPr>
        <w:t xml:space="preserve"> दिन योसेफसँग बिन्ती गर्छन्। दाजुभाइहरूले के गरे भनेर वर्णन गर्न पाठले तीनवटा शब्दहरू प्रयोग गर्छ। पाठले अपराध, पाप र गल्ती शब्दहरू प्रयोग गर्छ। अपराध एउटा पापपूर्ण कार्य हो जसमा विद्रोह र क्रान्ति सम्मिलित हुन्छ। अपराध एउटा निकै कडा शब्द हो। गलत एउटा यस्तो व्यापक शब्द हो जसले धेरै प्रकारका अपराधहरूलाई समेट्छ। मुख्य शब्दावलीमा </w:t>
      </w:r>
      <w:r>
        <w:rPr>
          <w:lang w:val="ne_NP" w:bidi="ne_NP"/>
        </w:rPr>
        <w:t>पाप</w:t>
      </w:r>
      <w:r>
        <w:rPr>
          <w:lang w:val="ne_NP" w:bidi="ne_NP"/>
        </w:rPr>
        <w:t xml:space="preserve">को बारेमा छलफल गरिएको छ। </w:t>
      </w:r>
      <w:r>
        <w:rPr>
          <w:lang w:val="ne_NP" w:bidi="ne_NP"/>
        </w:rPr>
        <w:t>क्षमा</w:t>
      </w:r>
      <w:r>
        <w:rPr>
          <w:lang w:val="ne_NP" w:bidi="ne_NP"/>
        </w:rPr>
        <w:t xml:space="preserve"> को बारेमा मुख्य शब्दावलीमा छलफल गरिएको छ। तपाईंले अन्य खण्डहरूमा प्रयोग गर्नुभएको शब्द नै प्रयोग गर्नुहोस्।</w:t>
      </w:r>
    </w:p>
    <w:p>
      <w:pPr/>
      <w:r>
        <w:rPr>
          <w:lang w:val="ne_NP" w:bidi="ne_NP"/>
        </w:rPr>
      </w:r>
      <w:r>
        <w:rPr>
          <w:lang w:val="ne_NP" w:bidi="ne_NP"/>
        </w:rPr>
        <w:t xml:space="preserve">दाजुभाइहरू भन्छन् कि तिनीहरू परमेश्वरका </w:t>
      </w:r>
      <w:r>
        <w:rPr>
          <w:b/>
          <w:lang w:val="ne_NP" w:bidi="ne_NP"/>
        </w:rPr>
        <w:t>दासहरू</w:t>
      </w:r>
      <w:r>
        <w:rPr>
          <w:lang w:val="ne_NP" w:bidi="ne_NP"/>
        </w:rPr>
        <w:t xml:space="preserve"> हुन्। यसको अर्थ तिनीहरूले परमेश्वरको आराधना गर्छन्। त्यसपछि दाजुभाइहरूले योसेफका दास बन्ने प्रस्ताव गर्छन्। दास शब्द र </w:t>
      </w:r>
      <w:r>
        <w:rPr>
          <w:b/>
          <w:lang w:val="ne_NP" w:bidi="ne_NP"/>
        </w:rPr>
        <w:t>दास</w:t>
      </w:r>
      <w:r>
        <w:rPr>
          <w:lang w:val="ne_NP" w:bidi="ne_NP"/>
        </w:rPr>
        <w:t xml:space="preserve"> शब्द यहाँ एउटै शब्द हुन् तर अर्थ फरक छ। यहाँ प्रयोग गरिएको सेवक शब्दले परमेश्वर र परमेश्वरको आराधना गर्ने व्यक्तिबीचको विशेष सम्बन्धलाई बुझाउँछ। यो भन्ने एउटा तरिका भनेको "हामी तपाईंको बुबाले जस्तै एउटै परमेश्वरको आराधना गर्छौं" वा "हामी तपाईंको बुबाले जस्तै एउटै परमेश्वरको सेवा गर्छौं।" योसेफको दास बन्ने प्रस्ताव गरेर, तिनीहरू आफ्नो स्वतन्त्रता त्याग्ने प्रस्ताव गरिरहेका छन्। यदि तिनीहरू योसेफका दास बन्छन् भने, तिनीहरूले कुनै स्वतन्त्रता पाउनेछैनन्। </w:t>
      </w:r>
      <w:r>
        <w:rPr>
          <w:lang w:val="ne_NP" w:bidi="ne_NP"/>
        </w:rPr>
        <w:t>सेवक</w:t>
      </w:r>
      <w:r>
        <w:rPr>
          <w:lang w:val="ne_NP" w:bidi="ne_NP"/>
        </w:rPr>
        <w:t xml:space="preserve"> शब्द मुख्य शब्दावलीमा समावेश छ। </w:t>
      </w:r>
      <w:r>
        <w:rPr>
          <w:lang w:val="ne_NP" w:bidi="ne_NP"/>
        </w:rPr>
        <w:t>दास</w:t>
      </w:r>
      <w:r>
        <w:rPr>
          <w:lang w:val="ne_NP" w:bidi="ne_NP"/>
        </w:rPr>
        <w:t xml:space="preserve"> शब्द मुख्य शब्दावलीमा छ। तपाईंले पहिले प्रयोग गर्नुभएको शब्द नै प्रयोग गर्नुहोस्। </w:t>
      </w:r>
      <w:r>
        <w:rPr>
          <w:b/>
          <w:lang w:val="ne_NP" w:bidi="ne_NP"/>
        </w:rPr>
        <w:t>परमेश्वर</w:t>
      </w:r>
      <w:r>
        <w:rPr>
          <w:lang w:val="ne_NP" w:bidi="ne_NP"/>
        </w:rPr>
        <w:t xml:space="preserve"> शब्द परमेश्वरका लागि प्रयोग गरिने सामान्य नाम हो। </w:t>
      </w:r>
      <w:r>
        <w:rPr>
          <w:lang w:val="ne_NP" w:bidi="ne_NP"/>
        </w:rPr>
        <w:t>परमेश्वर</w:t>
      </w:r>
      <w:r>
        <w:rPr>
          <w:lang w:val="ne_NP" w:bidi="ne_NP"/>
        </w:rPr>
        <w:t>को बारेमा मुख्य शब्दावलीमा छलफल गरिएको छ। परमेश्वरका लागि तपाईंले प्रयोग गर्नुभएको नाम नै प्रयोग गर्नुहोस्।</w:t>
      </w:r>
      <w:r>
        <w:rPr>
          <w:lang w:val="ne_NP" w:bidi="ne_NP"/>
        </w:rPr>
      </w:r>
    </w:p>
    <w:p>
      <w:pPr>
        <w:pStyle w:val="Heading3"/>
      </w:pPr>
      <w:r>
        <w:rPr>
          <w:lang w:val="ne_NP" w:bidi="ne_NP"/>
        </w:rPr>
        <w:t>Step 6</w:t>
      </w:r>
    </w:p>
    <w:p>
      <w:pPr/>
      <w:r>
        <w:rPr>
          <w:lang w:val="ne_NP" w:bidi="ne_NP"/>
        </w:rPr>
      </w:r>
      <w:r>
        <w:rPr>
          <w:lang w:val="ne_NP" w:bidi="ne_NP"/>
        </w:rPr>
        <w:t>अनुवादलाई सजिलोसँग बुझ्न यस खण्डको श्रव्य संस्करण सुन्‍नुहोस्।</w:t>
      </w:r>
    </w:p>
    <w:p>
      <w:pPr/>
      <w:r>
        <w:rPr>
          <w:lang w:val="ne_NP" w:bidi="ne_NP"/>
        </w:rPr>
      </w:r>
      <w:r>
        <w:rPr>
          <w:lang w:val="ne_NP" w:bidi="ne_NP"/>
        </w:rPr>
        <w:t>यस सत्रमा, एउटा समूहको रूपमा तपाईंको आफ्नै भाषामा खण्डलाई पुन: भन्न लगाउनुहोस्।</w:t>
      </w:r>
    </w:p>
    <w:p>
      <w:pPr/>
      <w:r>
        <w:rPr>
          <w:lang w:val="ne_NP" w:bidi="ne_NP"/>
        </w:rPr>
      </w:r>
      <w:r>
        <w:rPr>
          <w:lang w:val="ne_NP" w:bidi="ne_NP"/>
        </w:rPr>
        <w:t>पहिला, सम्पूर्ण समूहले खण्डलाई तपाईंको आफ्नै भाषामा बताउन अभ्यास गर्नुपर्छ। तपाईंले अघिल्लो चरणहरूमा निर्णय गर्नुभएको कुराहरू जस्तै कालक्रम, शब्दहरू, वाक्यांशहरू, भावनाहरू, वा तपाईंले छलफल गर्नुभएको अन्य कुराहरू यसमा समावेश गर्नलाई सम्झनुहोस्।</w:t>
      </w:r>
    </w:p>
    <w:p>
      <w:pPr/>
      <w:r>
        <w:rPr>
          <w:lang w:val="ne_NP" w:bidi="ne_NP"/>
        </w:rPr>
      </w:r>
      <w:r>
        <w:rPr>
          <w:lang w:val="ne_NP" w:bidi="ne_NP"/>
        </w:rPr>
        <w:t>एउटा समूहको सदस्यले खण्डका केही वाक्यहरू भन्नुपर्छ र रोकिनु पर्छ। समूहको अर्को सदस्यले खण्डको अर्को भाग भन्नु पर्छ र रोकिनु पर्छ। समूहले सम्पूर्ण खण्डलाई पुन: नभन्दासम्म यो गर्नुहोस्। यस चरणमा समूहका सदस्यहरूले एक अर्कालाई सच्याउन सक्छन्।</w:t>
      </w:r>
    </w:p>
    <w:p>
      <w:pPr/>
      <w:r>
        <w:rPr>
          <w:lang w:val="ne_NP" w:bidi="ne_NP"/>
        </w:rPr>
      </w:r>
      <w:r>
        <w:rPr>
          <w:lang w:val="ne_NP" w:bidi="ne_NP"/>
        </w:rPr>
        <w:t xml:space="preserve">अडियो रोक्‍नुहोस्। </w:t>
      </w:r>
    </w:p>
    <w:p>
      <w:pPr/>
      <w:r>
        <w:rPr>
          <w:lang w:val="ne_NP" w:bidi="ne_NP"/>
        </w:rPr>
      </w:r>
      <w:r>
        <w:rPr>
          <w:lang w:val="ne_NP" w:bidi="ne_NP"/>
        </w:rPr>
        <w:t>अर्को पटक, समूहको प्रत्येक सदस्यले कम्तिमा पनि एकचोटि सम्पूर्ण खण्डलाई नरोकी भन्नुपर्छ। समूहको सदस्यले खण्डलाई सम्झन मद्दत गर्न कुनैपनि वस्तुहरू, चालहरू, वा तिनीहरूको स्टोरीबोर्ड प्रयोग गर्न सक्छन्।</w:t>
      </w:r>
    </w:p>
    <w:p>
      <w:pPr/>
      <w:r>
        <w:rPr>
          <w:lang w:val="ne_NP" w:bidi="ne_NP"/>
        </w:rPr>
      </w:r>
      <w:r>
        <w:rPr>
          <w:lang w:val="ne_NP" w:bidi="ne_NP"/>
        </w:rPr>
        <w:t xml:space="preserve">अडियो रोक्‍नुहोस्। </w:t>
      </w:r>
    </w:p>
    <w:p>
      <w:pPr/>
      <w:r>
        <w:rPr>
          <w:lang w:val="ne_NP" w:bidi="ne_NP"/>
        </w:rPr>
      </w:r>
      <w:r>
        <w:rPr>
          <w:lang w:val="ne_NP" w:bidi="ne_NP"/>
        </w:rPr>
        <w:t>त्यसपछि, तपाईंलाई सबैभन्दा बढी मनपरेको खण्डको संस्करण कस्को हो समूहले निर्णय गर्न सक्छ। तपाईंले एउटा समूहको सदस्यले एउटा दृश्य बताएको तरिका मनपर्यो तर तपाईंले अर्को दृश्य अर्कै समूहको सदस्यले बताएको तरिका मनपर्यो भनेर निर्णय गर्न सक्नुहुन्छ।</w:t>
      </w:r>
    </w:p>
    <w:p>
      <w:pPr/>
      <w:r>
        <w:rPr>
          <w:lang w:val="ne_NP" w:bidi="ne_NP"/>
        </w:rPr>
      </w:r>
      <w:r>
        <w:rPr>
          <w:lang w:val="ne_NP" w:bidi="ne_NP"/>
        </w:rPr>
        <w:t xml:space="preserve">अडियो रोक्‍नुहोस्। </w:t>
      </w:r>
    </w:p>
    <w:p>
      <w:pPr/>
      <w:r>
        <w:rPr>
          <w:lang w:val="ne_NP" w:bidi="ne_NP"/>
        </w:rPr>
      </w:r>
      <w:r>
        <w:rPr>
          <w:lang w:val="ne_NP" w:bidi="ne_NP"/>
        </w:rPr>
        <w:t>अन्तमा, समूहले सबैजना सहमत हुने खण्डको अन्तिम संस्करणलाई सँगै राख्न सक्छन्। समूहको प्रत्येक सदस्यले यस खण्डको अन्तिम संस्करण सुनाउने अभ्यास गर्नुपर्छ।</w:t>
      </w:r>
      <w:r>
        <w:rPr>
          <w:lang w:val="ne_NP" w:bidi="ne_NP"/>
        </w:rPr>
      </w:r>
      <w:r>
        <w:rPr>
          <w:lang w:val="ne_NP" w:bidi="ne_NP"/>
        </w:rPr>
      </w:r>
    </w:p>
    <w:p>
      <w:pPr/>
      <w:r>
        <w:rPr>
          <w:lang w:val="ne_NP" w:bidi="ne_NP"/>
        </w:rPr>
      </w:r>
    </w:p>
    <w:p>
      <w:pPr>
        <w:pStyle w:val="Heading2"/>
      </w:pPr>
      <w:r>
        <w:rPr>
          <w:lang w:val="ne_NP" w:bidi="ne_NP"/>
        </w:rPr>
        <w:t>Genesis 50:22–26</w:t>
      </w:r>
      <w:r>
        <w:rPr>
          <w:lang w:val="ne_NP" w:bidi="ne_NP"/>
        </w:rPr>
      </w:r>
    </w:p>
    <w:p>
      <w:pPr>
        <w:pStyle w:val="Heading3"/>
      </w:pPr>
      <w:r>
        <w:rPr>
          <w:lang w:val="ne_NP" w:bidi="ne_NP"/>
        </w:rPr>
        <w:t>Step 1</w:t>
      </w:r>
    </w:p>
    <w:p>
      <w:pPr/>
      <w:r>
        <w:rPr>
          <w:lang w:val="ne_NP" w:bidi="ne_NP"/>
        </w:rPr>
      </w:r>
      <w:r>
        <w:rPr>
          <w:lang w:val="ne_NP" w:bidi="ne_NP"/>
        </w:rPr>
        <w:t>उत्पत्ति ५०:२२–२६ सुन्नुहोस् र यसलाई आफ्नो हृदयमा राख्नुहोस्। पाठलाई तीन पटक सुन्नुहोस् (सम्भव छ भने तीन फरक अनुवादहरूमा)। त्यसपछि टोलीले निम्न प्रश्नहरूको छलफल गर्नुहोस:</w:t>
      </w:r>
    </w:p>
    <w:p>
      <w:pPr>
        <w:pStyle w:val="ListBullet"/>
        <w:spacing w:line="240" w:lineRule="auto"/>
        <w:ind w:left="720"/>
      </w:pPr>
      <w:r>
        <w:rPr>
          <w:lang w:val="ne_NP" w:bidi="ne_NP"/>
        </w:rPr>
      </w:r>
      <w:r>
        <w:rPr>
          <w:lang w:val="ne_NP" w:bidi="ne_NP"/>
        </w:rPr>
        <w:t>यो खण्डमा तपाईंलाई के मन पर्‍यो?</w:t>
      </w:r>
    </w:p>
    <w:p>
      <w:pPr>
        <w:pStyle w:val="ListBullet"/>
        <w:spacing w:line="240" w:lineRule="auto"/>
        <w:ind w:left="720"/>
      </w:pPr>
      <w:r>
        <w:rPr>
          <w:lang w:val="ne_NP" w:bidi="ne_NP"/>
        </w:rPr>
      </w:r>
      <w:r>
        <w:rPr>
          <w:lang w:val="ne_NP" w:bidi="ne_NP"/>
        </w:rPr>
        <w:t>तपाईलाई के मन पर्दैन वा के बुझ्नुहुन्न?</w:t>
      </w:r>
    </w:p>
    <w:p>
      <w:pPr>
        <w:pStyle w:val="ListBullet"/>
        <w:spacing w:line="240" w:lineRule="auto"/>
        <w:ind w:left="720"/>
      </w:pPr>
      <w:r>
        <w:rPr>
          <w:lang w:val="ne_NP" w:bidi="ne_NP"/>
        </w:rPr>
      </w:r>
      <w:r>
        <w:rPr>
          <w:lang w:val="ne_NP" w:bidi="ne_NP"/>
        </w:rPr>
        <w:t>यो कथाले हामीलाई परमेश्वरको बारेमा के भन्छ?</w:t>
      </w:r>
    </w:p>
    <w:p>
      <w:pPr>
        <w:pStyle w:val="ListBullet"/>
        <w:spacing w:line="240" w:lineRule="auto"/>
        <w:ind w:left="720"/>
      </w:pPr>
      <w:r>
        <w:rPr>
          <w:lang w:val="ne_NP" w:bidi="ne_NP"/>
        </w:rPr>
      </w:r>
      <w:r>
        <w:rPr>
          <w:lang w:val="ne_NP" w:bidi="ne_NP"/>
        </w:rPr>
        <w:t>यो खण्डले मानिसबारे हामीलाई के भन्दछ?</w:t>
      </w:r>
    </w:p>
    <w:p>
      <w:pPr>
        <w:pStyle w:val="ListBullet"/>
        <w:spacing w:line="240" w:lineRule="auto"/>
        <w:ind w:left="720"/>
      </w:pPr>
      <w:r>
        <w:rPr>
          <w:lang w:val="ne_NP" w:bidi="ne_NP"/>
        </w:rPr>
      </w:r>
      <w:r>
        <w:rPr>
          <w:lang w:val="ne_NP" w:bidi="ne_NP"/>
        </w:rPr>
        <w:t>यो खण्डले कसरी हाम्रो दैनिक जीवनलाई प्रभाव पार्छ?</w:t>
      </w:r>
    </w:p>
    <w:p>
      <w:pPr>
        <w:pStyle w:val="ListBullet"/>
        <w:spacing w:line="240" w:lineRule="auto"/>
        <w:ind w:left="720"/>
      </w:pPr>
      <w:r>
        <w:rPr>
          <w:lang w:val="ne_NP" w:bidi="ne_NP"/>
        </w:rPr>
      </w:r>
      <w:r>
        <w:rPr>
          <w:lang w:val="ne_NP" w:bidi="ne_NP"/>
        </w:rPr>
        <w:t>यो कथा सुन्नु पर्ने तपाईंले चिन्नुभएको व्यक्ति को हुनुहुन्छ?</w:t>
      </w:r>
      <w:r>
        <w:rPr>
          <w:lang w:val="ne_NP" w:bidi="ne_NP"/>
        </w:rPr>
      </w:r>
    </w:p>
    <w:p>
      <w:pPr>
        <w:pStyle w:val="Heading3"/>
      </w:pPr>
      <w:r>
        <w:rPr>
          <w:lang w:val="ne_NP" w:bidi="ne_NP"/>
        </w:rPr>
        <w:t>Step 2</w:t>
      </w:r>
    </w:p>
    <w:p>
      <w:pPr/>
      <w:r>
        <w:rPr>
          <w:lang w:val="ne_NP" w:bidi="ne_NP"/>
        </w:rPr>
      </w:r>
      <w:r>
        <w:rPr>
          <w:lang w:val="ne_NP" w:bidi="ne_NP"/>
        </w:rPr>
        <w:t>मञ्चको तयारी</w:t>
      </w:r>
    </w:p>
    <w:p>
      <w:pPr/>
      <w:r>
        <w:rPr>
          <w:lang w:val="ne_NP" w:bidi="ne_NP"/>
        </w:rPr>
      </w:r>
      <w:r>
        <w:rPr>
          <w:lang w:val="ne_NP" w:bidi="ne_NP"/>
        </w:rPr>
        <w:t>उत्पत्ति ५०:२२–२६</w:t>
      </w:r>
    </w:p>
    <w:p>
      <w:pPr/>
      <w:r>
        <w:rPr>
          <w:lang w:val="ne_NP" w:bidi="ne_NP"/>
        </w:rPr>
      </w:r>
      <w:r>
        <w:rPr>
          <w:lang w:val="ne_NP" w:bidi="ne_NP"/>
        </w:rPr>
        <w:t>पाठलाई बुझ्न-सजिलो संस्करणमा एकपटक सुन्नुहोस्।</w:t>
      </w:r>
    </w:p>
    <w:p>
      <w:pPr/>
      <w:r>
        <w:rPr>
          <w:lang w:val="ne_NP" w:bidi="ne_NP"/>
        </w:rPr>
      </w:r>
      <w:r>
        <w:rPr>
          <w:lang w:val="ne_NP" w:bidi="ne_NP"/>
        </w:rPr>
        <w:t>लेखकले योसेफको कथा समाप्त गर्छन्। यो कथाको निष्कर्ष र उत्पत्तिको पुस्तकको अन्त्य हो। यो योसेफको मृत्युको एउटा कथात्मक विवरण हो।</w:t>
      </w:r>
    </w:p>
    <w:p>
      <w:pPr/>
      <w:r>
        <w:rPr>
          <w:lang w:val="ne_NP" w:bidi="ne_NP"/>
        </w:rPr>
      </w:r>
      <w:r>
        <w:rPr>
          <w:lang w:val="ne_NP" w:bidi="ne_NP"/>
        </w:rPr>
        <w:t>योसेफ र उनका ११ दाजुभाइहरू तथा तिनका परिवारहरू अझै मिश्रमा बसोबास गरिरहेका छन्।</w:t>
      </w:r>
    </w:p>
    <w:p>
      <w:pPr/>
      <w:r>
        <w:rPr>
          <w:lang w:val="ne_NP" w:bidi="ne_NP"/>
        </w:rPr>
      </w:r>
      <w:r>
        <w:rPr>
          <w:b/>
          <w:lang w:val="ne_NP" w:bidi="ne_NP"/>
        </w:rPr>
        <w:t>रोक्नुहोस् र छलफल गर्नुहोस्:</w:t>
      </w:r>
      <w:r>
        <w:rPr>
          <w:lang w:val="ne_NP" w:bidi="ne_NP"/>
        </w:rPr>
        <w:t xml:space="preserve"> धेरै सन्तान भएका बुबाको बारेमा सुनाउनुहोस्। ती छोराछोरीका छोराछोरीहरू र तिनीहरूका सन्तानहरूको बारेमा कुरा गर्नुहोस्। अब पहिलो पिताका सन्तानका रूपमा एक-अर्कासँग सम्बन्धित यी सबै मानिसहरूका बारेमा कुरा गर्नुहोस्। ठूलो परिवारलाई वर्णन गर्न तपाईं कुन शब्दहरू प्रयोग गर्नुहुन्छ? तपाईं परिवार र ठूला नाता समूहहरूलाई वर्णन गर्न प्रयोग गर्ने शब्दहरू खोजिरहनुभएको छ।</w:t>
      </w:r>
    </w:p>
    <w:p>
      <w:pPr/>
      <w:r>
        <w:rPr>
          <w:lang w:val="ne_NP" w:bidi="ne_NP"/>
        </w:rPr>
      </w:r>
      <w:r>
        <w:rPr>
          <w:lang w:val="ne_NP" w:bidi="ne_NP"/>
        </w:rPr>
        <w:t>योसेफ ११० वर्षको उमेरसम्म बाँच्छन्। योसेफ कनानमा १७ वर्ष बसे। योसेफ ९३ वर्ष मिस्रमा बसे। मिश्रहरूले ११० वर्षलाई आदर्श उमेर मान्थे।</w:t>
      </w:r>
    </w:p>
    <w:p>
      <w:pPr/>
      <w:r>
        <w:rPr>
          <w:lang w:val="ne_NP" w:bidi="ne_NP"/>
        </w:rPr>
      </w:r>
      <w:r>
        <w:rPr>
          <w:lang w:val="ne_NP" w:bidi="ne_NP"/>
        </w:rPr>
        <w:t>योसेफले एप्रैमका तीन पुस्ताका सन्तानहरूलाई देखे। यसको अर्थ एप्रैमका छोराहरू, नातिहरू र पनातिहरू थिए र योसेफले तिनीहरूलाई देखे। अनुवादको अर्थ योसेफले तेस्रो पुस्तासम्म एफ्राइमका सन्तानहरूलाई देखेको कुरा पनि हुन सक्छ।</w:t>
      </w:r>
    </w:p>
    <w:p>
      <w:pPr/>
      <w:r>
        <w:rPr>
          <w:lang w:val="ne_NP" w:bidi="ne_NP"/>
        </w:rPr>
      </w:r>
      <w:r>
        <w:rPr>
          <w:lang w:val="ne_NP" w:bidi="ne_NP"/>
        </w:rPr>
        <w:t>याकूबले मनश्शे र एप्रैमलाई आफ्नै छोराहरूको रूपमा अपनाएका थिए। याकूबले एप्रैम र मनश्शेलाई आशिष् दिए, र एप्रैम दोस्रो छोरा भए तापनि उनलाई जेठो छोराको आशिष् दिए। अब योसेफले मनश्शेका नातिहरूलाई स्वीकार गर्छन्।</w:t>
      </w:r>
    </w:p>
    <w:p>
      <w:pPr/>
      <w:r>
        <w:rPr>
          <w:lang w:val="ne_NP" w:bidi="ne_NP"/>
        </w:rPr>
      </w:r>
      <w:r>
        <w:rPr>
          <w:lang w:val="ne_NP" w:bidi="ne_NP"/>
        </w:rPr>
        <w:t>योसेफको जेठो छोरा मनश्शेको माकीर नाम गरेको एउटा छोरा थियो। यस खण्डले भन्छ कि माकीरका छोराहरूलाई योसेफले स्वीकार गरेका थिए। हामीले यो अभिव्यक्ति पहिलो पटक राहेलको सन्दर्भमा देख्यौँ, त्यतिबेला बिल्हाका सन्तानहरू राहेलको काखमा जन्मिएका थिए। यसरी बिल्हाका सन्तानहरू राहेलका सन्तानहरू भए। जब याकूबले मनश्शे र एप्रैमलाई ग्रहण गरे, तब याकूबले ती केटाहरूलाई आफ्ना काखमा राखे। यो भन्नुको अर्थ योसेफले यी छोराछोरीहरूलाई आफ्नै सन्तानको रूपमा स्वीकार गरे वा उनले यिनीहरूलाई धर्मपुत्र/धर्मपुत्री बनाए भन्ने हो। धर्मपुत्र/धर्मपुत्री राख्नुको अर्थ भनेको तपाईंले त्यो बच्चालाई जन्म दिनुभए जस्तै गरी आफ्नो सन्तानको रूपमा स्वीकार गर्नु हो। धर्मपुत्र वा धर्मपुत्रीको रूपमा ग्रहण गरिएको सन्तानले आफ्ना आमाबाबुबाट जन्मिएका सन्तान सरह नै अधिकार पाउँछन्।</w:t>
      </w:r>
    </w:p>
    <w:p>
      <w:pPr/>
      <w:r>
        <w:rPr>
          <w:lang w:val="ne_NP" w:bidi="ne_NP"/>
        </w:rPr>
      </w:r>
      <w:r>
        <w:rPr>
          <w:b/>
          <w:lang w:val="ne_NP" w:bidi="ne_NP"/>
        </w:rPr>
        <w:t>रोक्नुहोस् र छलफल गर्नुहोस्:</w:t>
      </w:r>
      <w:r>
        <w:rPr>
          <w:lang w:val="ne_NP" w:bidi="ne_NP"/>
        </w:rPr>
        <w:t xml:space="preserve"> नवजात शिशु वा बच्चालाई धर्मपुत्र वा धर्मपुत्रीका रूपमा स्वीकार गरेको कुनै व्यक्तिको बारेमा बताउनुहोस्। धर्म पुत्र-पुत्री स्वीकार गर्ने प्रक्रिया के हो? यो बच्चा अब धर्म पुत्र-पुत्री लिने अभिभावकको सन्तान हो भन्ने कुरा मानिसहरूलाई कसरी थाहा हुन्छ?</w:t>
      </w:r>
    </w:p>
    <w:p>
      <w:pPr/>
      <w:r>
        <w:rPr>
          <w:lang w:val="ne_NP" w:bidi="ne_NP"/>
        </w:rPr>
      </w:r>
      <w:r>
        <w:rPr>
          <w:lang w:val="ne_NP" w:bidi="ne_NP"/>
        </w:rPr>
        <w:t>आफू चाँडै मर्ने कुरा योसेफले आफ्ना भाइहरूलाई बताए। यहाँ दाजुभाइहरू शब्दको अर्थ योसेफका वास्तविक दाजुभाइहरू वा दाजुभाइहरूका परिवार वा सन्तानहरू हो भन्ने कुरा हामीलाई थाहा छैन। योसेफ ११० वर्षका थिए, जसको अर्थ बिन्यामिन बाहेक सबै दाजुभाइहरू ११० वर्षभन्दा धेरै जेठा थिए। योसेफले दाजुभाइहरू वा दाजुभाइहरूका सन्तानहरूलाई भने, "परमेश्वर आउनुहुनेछ र तपाईंहरूलाई मिश्रबाट बाहिर डोऱ्याउनुहुनेछ र परमेश्वरले अब्राहाम, इसहाक र याकूबलाई प्रतिज्ञा गर्नुभएको भूमिमा तपाईंहरू फर्किनुहुनेछ।"</w:t>
      </w:r>
    </w:p>
    <w:p>
      <w:pPr/>
      <w:r>
        <w:rPr>
          <w:lang w:val="ne_NP" w:bidi="ne_NP"/>
        </w:rPr>
      </w:r>
      <w:r>
        <w:rPr>
          <w:lang w:val="ne_NP" w:bidi="ne_NP"/>
        </w:rPr>
        <w:t>योसेफले इस्राएलका छोराहरूलाई कनान फर्किँदा आफ्ना हड्डीहरू पनि कनान लैजान शपथ खुवाए। योसेफको मृत्यु हुँदा दाजुभाइहरूमध्ये कोही जीवितै थिए कि थिएनन् भन्ने हामीलाई थाहा छैन। योसेफभन्दा कान्छो एक मात्र व्यक्ति बिन्यामिन हुन्। इस्राएलका छोराहरू भन्नाले याकूबका कुनै पनि सन्तानलाई बुझाउन सक्छ। प्रत्येक भाइको मृत्यु हुँदा, उनका प्रत्यक्ष सन्तानहरूमध्ये कसैले उनको परिवारको शाखाको नेतृत्व लिन्थे। योसेफले परिवारका यी नेताहरूसँग कुरा गरिरहेका हुनसक्थे। चाहे ती दाजुभाइहरू हुन् वा तिनीहरूका सन्तानहरू, योसेफले आफ्नो शरीरलाई कनानमा लगेर गाडिने छ भनी प्रतिज्ञा गर्न लगाए। योसेफले मागेको प्रतिज्ञा एउटा शपथ हो। शपथ खानु एउटा गम्भीर प्रतिज्ञा हो, जसलाई तोड्न सकिँदैन। योसेफले आफ्नो शरीरलाई कनान फिर्ता लैजाऊन् भन्ने कुरा सुनिश्चित गर्न चाहन्छन्। योसेफ मिश्रमा गाडिन चाहँदैनथे।</w:t>
      </w:r>
    </w:p>
    <w:p>
      <w:pPr/>
      <w:r>
        <w:rPr>
          <w:lang w:val="ne_NP" w:bidi="ne_NP"/>
        </w:rPr>
      </w:r>
      <w:r>
        <w:rPr>
          <w:lang w:val="ne_NP" w:bidi="ne_NP"/>
        </w:rPr>
        <w:t>रोक्नुहोस् र हेब्रोन चिन्ह लगाइएको मिश्र र कनानको नक्सा देखाउनुहोस्।</w:t>
      </w:r>
    </w:p>
    <w:p>
      <w:pPr/>
      <w:r>
        <w:rPr>
          <w:lang w:val="ne_NP" w:bidi="ne_NP"/>
        </w:rPr>
      </w:r>
      <w:r>
        <w:rPr>
          <w:lang w:val="ne_NP" w:bidi="ne_NP"/>
        </w:rPr>
        <w:t>योसेफको मृत्यु भयो। मिश्रवासीहरूले योसेफको शवमा लेपन गरे। यो त्यही प्रक्रिया हो जुन याकूबसँग प्रयोग गरिन्थ्यो। शव लेपनले शरीरलाई कुहिनबाट बचाउँछ। इजिप्टका बैद्यहरूले शवलाई लेपन गर्थे, जुन प्रक्रिया पूरा हुन ४० दिन लाग्थ्यो। शरीरलाई लेपन गर्नाले याकूबका सन्तानहरूले योसेफले चाहेअनुसार नै उनको शरीरलाई कनान लैजान सक्ने थिए। शव लेपन प्रक्रियामा मसला र तेलको प्रयोग तथा शरीरलाई कपडाका टुक्राहरूले बेर्ने काम गरिन्थ्यो। प्रक्रिया पूरा भएपछि, त्यो शरीरलाई ममी भनिन्थ्यो। योसेफको शरीरलाई एउटा शवपेटिकामा राखिएको थियो। शरीरलाई गाड्नका लागि प्रयोग गरिने कुनै पनि बाकसलाई शवपेटिका भनिन्छ। मिश्रीहरूले लेप लगाइएका शवहरूलाई सार्कोफ्यागस भनिने एउटा विशेष बाकसमा राख्थे। यो विशेष बाकसले ममी बनाइएको शरीरलाई सुरक्षित राख्न मद्दत गर्यो।</w:t>
      </w:r>
    </w:p>
    <w:p>
      <w:pPr/>
      <w:r>
        <w:rPr>
          <w:lang w:val="ne_NP" w:bidi="ne_NP"/>
        </w:rPr>
      </w:r>
      <w:r>
        <w:rPr>
          <w:lang w:val="ne_NP" w:bidi="ne_NP"/>
        </w:rPr>
        <w:t>रोक्नुहोस् र एउटा महत्त्वपूर्ण व्यक्तिका लागि प्रयोग गरिने ढुङ्गाको शवपेटिकाको तस्वीर देखाउनुहोस्।</w:t>
      </w:r>
      <w:r>
        <w:rPr>
          <w:lang w:val="ne_NP" w:bidi="ne_NP"/>
        </w:rPr>
      </w:r>
    </w:p>
    <w:p>
      <w:pPr>
        <w:pStyle w:val="Heading3"/>
      </w:pPr>
      <w:r>
        <w:rPr>
          <w:lang w:val="ne_NP" w:bidi="ne_NP"/>
        </w:rPr>
        <w:t>Step 3</w:t>
      </w:r>
    </w:p>
    <w:p>
      <w:pPr/>
      <w:r>
        <w:rPr>
          <w:lang w:val="ne_NP" w:bidi="ne_NP"/>
        </w:rPr>
      </w:r>
      <w:r>
        <w:rPr>
          <w:lang w:val="ne_NP" w:bidi="ne_NP"/>
        </w:rPr>
        <w:t>संस्करणलाई सजिलोसँग बुझ्न पाठलाई फेरी एकपटक सुन्नुहोस्।</w:t>
      </w:r>
    </w:p>
    <w:p>
      <w:pPr/>
      <w:r>
        <w:rPr>
          <w:lang w:val="ne_NP" w:bidi="ne_NP"/>
        </w:rPr>
      </w:r>
      <w:r>
        <w:rPr>
          <w:lang w:val="ne_NP" w:bidi="ne_NP"/>
        </w:rPr>
        <w:t>यस सत्रमा, यस कथालाई दृश्यात्मक बनाउन तपाईंले समूहलाई मद्दत गर्नुहुनेछ। तपाईंले समूहलाई दृश्यहरू, सेटिङ र कथाका पात्रहरू परिभाषित गर्न मद्दत गर्नुहुनेछ।</w:t>
      </w:r>
    </w:p>
    <w:p>
      <w:pPr/>
      <w:r>
        <w:rPr>
          <w:lang w:val="ne_NP" w:bidi="ne_NP"/>
        </w:rPr>
      </w:r>
      <w:r>
        <w:rPr>
          <w:lang w:val="ne_NP" w:bidi="ne_NP"/>
        </w:rPr>
        <w:t>यस कथामा ३ दृश्यहरू छन्।</w:t>
      </w:r>
    </w:p>
    <w:p>
      <w:pPr/>
      <w:r>
        <w:rPr>
          <w:lang w:val="ne_NP" w:bidi="ne_NP"/>
        </w:rPr>
      </w:r>
      <w:r>
        <w:rPr>
          <w:b/>
          <w:lang w:val="ne_NP" w:bidi="ne_NP"/>
        </w:rPr>
        <w:t>पहिलो दृश्य:</w:t>
      </w:r>
      <w:r>
        <w:rPr>
          <w:lang w:val="ne_NP" w:bidi="ne_NP"/>
        </w:rPr>
        <w:t xml:space="preserve"> योसेफ ११० वर्षसम्म बाँच्छन्। योसेफले मनश्शेका छोरा माकीरका सन्तानहरूलाई धर्मपुत्र बनाउँछन्। मनश्शे योसेफका जेठा छोरा हो।</w:t>
      </w:r>
    </w:p>
    <w:p>
      <w:pPr/>
      <w:r>
        <w:rPr>
          <w:lang w:val="ne_NP" w:bidi="ne_NP"/>
        </w:rPr>
      </w:r>
      <w:r>
        <w:rPr>
          <w:b/>
          <w:lang w:val="ne_NP" w:bidi="ne_NP"/>
        </w:rPr>
        <w:t>दोस्रो दृश्य:</w:t>
      </w:r>
      <w:r>
        <w:rPr>
          <w:lang w:val="ne_NP" w:bidi="ne_NP"/>
        </w:rPr>
        <w:t xml:space="preserve"> योसेफले आफ्ना भाइहरूका परिवारलाई आफू चाँडै मर्ने कुरा बताउँछन्। योसेफले तिनीहरूलाई योसेफको शरीर गाड्नका लागि कनानमा फिर्ता लैजाने प्रतिज्ञा गराउँछन्।</w:t>
      </w:r>
    </w:p>
    <w:p>
      <w:pPr/>
      <w:r>
        <w:rPr>
          <w:lang w:val="ne_NP" w:bidi="ne_NP"/>
        </w:rPr>
      </w:r>
      <w:r>
        <w:rPr>
          <w:b/>
          <w:lang w:val="ne_NP" w:bidi="ne_NP"/>
        </w:rPr>
        <w:t>तेस्रो दृश्य:</w:t>
      </w:r>
      <w:r>
        <w:rPr>
          <w:lang w:val="ne_NP" w:bidi="ne_NP"/>
        </w:rPr>
        <w:t xml:space="preserve"> योसेफको मृत्यु हुन्छ र तिनको शवमा मसाला लगाइन्छ।</w:t>
      </w:r>
    </w:p>
    <w:p>
      <w:pPr/>
      <w:r>
        <w:rPr>
          <w:lang w:val="ne_NP" w:bidi="ne_NP"/>
        </w:rPr>
      </w:r>
      <w:r>
        <w:rPr>
          <w:lang w:val="ne_NP" w:bidi="ne_NP"/>
        </w:rPr>
        <w:t>यस कथामा यि पात्रहरु समावेश छन्:</w:t>
      </w:r>
    </w:p>
    <w:p>
      <w:pPr>
        <w:pStyle w:val="ListBullet"/>
        <w:spacing w:line="240" w:lineRule="auto"/>
        <w:ind w:left="720"/>
      </w:pPr>
      <w:r>
        <w:rPr>
          <w:lang w:val="ne_NP" w:bidi="ne_NP"/>
        </w:rPr>
      </w:r>
      <w:r>
        <w:rPr>
          <w:lang w:val="ne_NP" w:bidi="ne_NP"/>
        </w:rPr>
        <w:t>योसेफ</w:t>
      </w:r>
    </w:p>
    <w:p>
      <w:pPr>
        <w:pStyle w:val="ListBullet"/>
        <w:spacing w:line="240" w:lineRule="auto"/>
        <w:ind w:left="720"/>
      </w:pPr>
      <w:r>
        <w:rPr>
          <w:lang w:val="ne_NP" w:bidi="ne_NP"/>
        </w:rPr>
      </w:r>
      <w:r>
        <w:rPr>
          <w:lang w:val="ne_NP" w:bidi="ne_NP"/>
        </w:rPr>
        <w:t>एप्रैम र एप्रैमका छोराहरू र नातिहरू</w:t>
      </w:r>
    </w:p>
    <w:p>
      <w:pPr>
        <w:pStyle w:val="ListBullet"/>
        <w:spacing w:line="240" w:lineRule="auto"/>
        <w:ind w:left="720"/>
      </w:pPr>
      <w:r>
        <w:rPr>
          <w:lang w:val="ne_NP" w:bidi="ne_NP"/>
        </w:rPr>
      </w:r>
      <w:r>
        <w:rPr>
          <w:lang w:val="ne_NP" w:bidi="ne_NP"/>
        </w:rPr>
        <w:t>मनश्शे र मनश्शेका छोरा माकीर</w:t>
      </w:r>
    </w:p>
    <w:p>
      <w:pPr>
        <w:pStyle w:val="ListBullet"/>
        <w:spacing w:line="240" w:lineRule="auto"/>
        <w:ind w:left="720"/>
      </w:pPr>
      <w:r>
        <w:rPr>
          <w:lang w:val="ne_NP" w:bidi="ne_NP"/>
        </w:rPr>
      </w:r>
      <w:r>
        <w:rPr>
          <w:lang w:val="ne_NP" w:bidi="ne_NP"/>
        </w:rPr>
        <w:t>माकीरका छोराहरू</w:t>
      </w:r>
    </w:p>
    <w:p>
      <w:pPr>
        <w:pStyle w:val="ListBullet"/>
        <w:spacing w:line="240" w:lineRule="auto"/>
        <w:ind w:left="720"/>
      </w:pPr>
      <w:r>
        <w:rPr>
          <w:lang w:val="ne_NP" w:bidi="ne_NP"/>
        </w:rPr>
      </w:r>
      <w:r>
        <w:rPr>
          <w:lang w:val="ne_NP" w:bidi="ne_NP"/>
        </w:rPr>
        <w:t>योसेफका भाइहरू र तिनीहरूका परिवारहरू</w:t>
      </w:r>
    </w:p>
    <w:p>
      <w:pPr>
        <w:pStyle w:val="ListBullet"/>
        <w:spacing w:line="240" w:lineRule="auto"/>
        <w:ind w:left="720"/>
      </w:pPr>
      <w:r>
        <w:rPr>
          <w:lang w:val="ne_NP" w:bidi="ne_NP"/>
        </w:rPr>
      </w:r>
      <w:r>
        <w:rPr>
          <w:lang w:val="ne_NP" w:bidi="ne_NP"/>
        </w:rPr>
        <w:t>मिश्रको शवमा लेपन गर्नेहरू</w:t>
      </w:r>
    </w:p>
    <w:p>
      <w:pPr/>
      <w:r>
        <w:rPr>
          <w:lang w:val="ne_NP" w:bidi="ne_NP"/>
        </w:rPr>
      </w:r>
      <w:r>
        <w:rPr>
          <w:lang w:val="ne_NP" w:bidi="ne_NP"/>
        </w:rPr>
        <w:t>यस सत्रमा, समूहलाई स्टोरीबोर्ड बनाउन, चित्र कोर्न वा कुनै प्रकारका हेरफेर गर्न मिल्ने वस्तुहरू (जस्तै ढुङ्गा, लठ्ठी, बच्चाहरूको खेलौनाहरू) प्रयोग गरेर कथा र त्यसमा भएका क्रियाकलापलाई दृश्यात्मक बनाउनुहोस्।</w:t>
      </w:r>
    </w:p>
    <w:p>
      <w:pPr/>
      <w:r>
        <w:rPr>
          <w:lang w:val="ne_NP" w:bidi="ne_NP"/>
        </w:rPr>
      </w:r>
      <w:r>
        <w:rPr>
          <w:lang w:val="ne_NP" w:bidi="ne_NP"/>
        </w:rPr>
        <w:t>कनानबाट फर्किएपछि र योसेफले तिनीहरूको हेरचाह गर्नेछन् भनी आफ्ना भाइहरूलाई फेरि बताएपछि, परिवारहरू गोशेन क्षेत्रमा बसोबास गर्छन्। समय बित्छ। योसेफ ११० वर्षसम्म बाँचे। योसेफका भाइहरूको मृत्युको उल्लेख गरिएको छैन। योसेफ १० जना दाजुभाइहरूभन्दा कान्छा हुन्। बिन्यामिन मात्र योसेफभन्दा कान्छो छ। दाजुभाइहरूको मृत्यु भइसकेको छ र प्रत्येक भाइका सन्तानहरूले अब तिनका परिवारको नेतृत्व गरिरहेका छन् भनी मान्नु उचित हुनेछ।</w:t>
      </w:r>
    </w:p>
    <w:p>
      <w:pPr/>
      <w:r>
        <w:rPr>
          <w:lang w:val="ne_NP" w:bidi="ne_NP"/>
        </w:rPr>
      </w:r>
      <w:r>
        <w:rPr>
          <w:lang w:val="ne_NP" w:bidi="ne_NP"/>
        </w:rPr>
        <w:t>योसेफका २ छोराहरूका सन्तान छन्। योसेफले एफ्राइमका सन्तानहरूलाई तेस्रो पुस्तासम्म देख्छन्। यसको अर्थ योसेफले एप्रैमका छोराछोरी, नातिनातिना र पनातिहरूलाई देख्छन् भन्ने हुन सक्छ। योसेफ ११० वर्षको उमेर पुग्दा कुन पुस्ता जीवितै छन् भन्ने कुरा अनुवादमा स्पष्ट छैन। एप्रैम योसेफका दोस्रो छोरा हुन्। याकूबले एफ्राइमलाई धर्मपुत्र बनाए र एफ्राइमलाई पहिलो छोराको आशिष् दिए।</w:t>
      </w:r>
    </w:p>
    <w:p>
      <w:pPr/>
      <w:r>
        <w:rPr>
          <w:lang w:val="ne_NP" w:bidi="ne_NP"/>
        </w:rPr>
      </w:r>
      <w:r>
        <w:rPr>
          <w:lang w:val="ne_NP" w:bidi="ne_NP"/>
        </w:rPr>
        <w:t>योसेफका छोरा मनश्शेको माकीर नाम गरेको छोरा छ। याकूबले मनश्शेलाई पनि ग्रहण गरे तर मनश्शे जेठा छोरा भए तापनि उनले मनश्शेलाई कान्छो छोराको आशिष् दिए। योसेफले माकीरका सन्तानहरूलाई धर्मपुत्र/धर्मपुत्री बनाए। यसको अर्थ माकिरका सन्तानहरूले योसेफको सम्पत्ति उत्तराधिकारमा पाए।</w:t>
      </w:r>
    </w:p>
    <w:p>
      <w:pPr/>
      <w:r>
        <w:rPr>
          <w:lang w:val="ne_NP" w:bidi="ne_NP"/>
        </w:rPr>
      </w:r>
      <w:r>
        <w:rPr>
          <w:lang w:val="ne_NP" w:bidi="ne_NP"/>
        </w:rPr>
        <w:t>दृश्य २ मा, योसेफले आफ्ना भाइहरू वा आफ्ना भाइहरूका सन्तानहरूलाई आफू चाँडै मर्न लागेको कुरा बताउँछन्। परमेश्वरले तिनीहरूलाई कनान फर्काएर लैजाने प्रतिज्ञा गर्नुभएको छ, जुन भूमि उहाँले अब्राहाम, इसहाक र याकूबलाई दिनुभएको थियो भनेर योसेफले दाजुभाइहरूलाई सम्झाउँछन्।</w:t>
      </w:r>
    </w:p>
    <w:p>
      <w:pPr/>
      <w:r>
        <w:rPr>
          <w:lang w:val="ne_NP" w:bidi="ne_NP"/>
        </w:rPr>
      </w:r>
      <w:r>
        <w:rPr>
          <w:lang w:val="ne_NP" w:bidi="ne_NP"/>
        </w:rPr>
        <w:t>योसेफले इस्राएलका सन्तानहरू वा याकूबका सन्तानहरूलाई योसेफको शरीर गाड्नका लागि कनान फिर्ता लैजान शपथ खुवाए। परमेश्वरले तिनीहरूलाई कनान फर्काएर लैजानुहुँदा तिनीहरूले योसेफको शरीर आफूसँगै लैजानुपर्छ।</w:t>
      </w:r>
    </w:p>
    <w:p>
      <w:pPr/>
      <w:r>
        <w:rPr>
          <w:lang w:val="ne_NP" w:bidi="ne_NP"/>
        </w:rPr>
      </w:r>
      <w:r>
        <w:rPr>
          <w:lang w:val="ne_NP" w:bidi="ne_NP"/>
        </w:rPr>
        <w:t>दृश्य ३ मा, योसेफको मृत्यु भयो। इजिप्टका शवलाई लेपन गर्नेहरूले योसेफको शरीरमा लेपन गरे र त्यसलाई एउटा शवपेटिकामा राखे। यो शवपेटिकाले योसेफको लेप लगाइएको शरीरलाई संरक्षण गर्न मद्दत गर्ने थियो।</w:t>
      </w:r>
      <w:r>
        <w:rPr>
          <w:lang w:val="ne_NP" w:bidi="ne_NP"/>
        </w:rPr>
      </w:r>
    </w:p>
    <w:p>
      <w:pPr>
        <w:pStyle w:val="Heading3"/>
      </w:pPr>
      <w:r>
        <w:rPr>
          <w:lang w:val="ne_NP" w:bidi="ne_NP"/>
        </w:rPr>
        <w:t>Step 4</w:t>
      </w:r>
    </w:p>
    <w:p>
      <w:pPr/>
      <w:r>
        <w:rPr>
          <w:lang w:val="ne_NP" w:bidi="ne_NP"/>
        </w:rPr>
      </w:r>
      <w:r>
        <w:rPr>
          <w:lang w:val="ne_NP" w:bidi="ne_NP"/>
        </w:rPr>
        <w:t>संस्करणलाई सजिलोसँग बुझ्न पाठलाई फेरी एकपटक सुन्नुहोस्।</w:t>
      </w:r>
    </w:p>
    <w:p>
      <w:pPr/>
      <w:r>
        <w:rPr>
          <w:lang w:val="ne_NP" w:bidi="ne_NP"/>
        </w:rPr>
      </w:r>
      <w:r>
        <w:rPr>
          <w:lang w:val="ne_NP" w:bidi="ne_NP"/>
        </w:rPr>
        <w:t>यस सत्रमा, टोलीले कथालाई नाटकीय बनाउनेछ।</w:t>
      </w:r>
    </w:p>
    <w:p>
      <w:pPr/>
      <w:r>
        <w:rPr>
          <w:lang w:val="ne_NP" w:bidi="ne_NP"/>
        </w:rPr>
      </w:r>
      <w:r>
        <w:rPr>
          <w:lang w:val="ne_NP" w:bidi="ne_NP"/>
        </w:rPr>
        <w:t>यस कथामा ३ दृश्यहरू छन्।</w:t>
      </w:r>
    </w:p>
    <w:p>
      <w:pPr/>
      <w:r>
        <w:rPr>
          <w:lang w:val="ne_NP" w:bidi="ne_NP"/>
        </w:rPr>
      </w:r>
      <w:r>
        <w:rPr>
          <w:lang w:val="ne_NP" w:bidi="ne_NP"/>
        </w:rPr>
        <w:t>यस कथामा यि पात्रहरु समावेश छन्:</w:t>
      </w:r>
    </w:p>
    <w:p>
      <w:pPr>
        <w:pStyle w:val="ListBullet"/>
        <w:spacing w:line="240" w:lineRule="auto"/>
        <w:ind w:left="720"/>
      </w:pPr>
      <w:r>
        <w:rPr>
          <w:lang w:val="ne_NP" w:bidi="ne_NP"/>
        </w:rPr>
      </w:r>
      <w:r>
        <w:rPr>
          <w:lang w:val="ne_NP" w:bidi="ne_NP"/>
        </w:rPr>
        <w:t>योसेफ</w:t>
      </w:r>
    </w:p>
    <w:p>
      <w:pPr>
        <w:pStyle w:val="ListBullet"/>
        <w:spacing w:line="240" w:lineRule="auto"/>
        <w:ind w:left="720"/>
      </w:pPr>
      <w:r>
        <w:rPr>
          <w:lang w:val="ne_NP" w:bidi="ne_NP"/>
        </w:rPr>
      </w:r>
      <w:r>
        <w:rPr>
          <w:lang w:val="ne_NP" w:bidi="ne_NP"/>
        </w:rPr>
        <w:t>एप्रैम र एप्रैमका छोराहरू र नातिहरू</w:t>
      </w:r>
    </w:p>
    <w:p>
      <w:pPr>
        <w:pStyle w:val="ListBullet"/>
        <w:spacing w:line="240" w:lineRule="auto"/>
        <w:ind w:left="720"/>
      </w:pPr>
      <w:r>
        <w:rPr>
          <w:lang w:val="ne_NP" w:bidi="ne_NP"/>
        </w:rPr>
      </w:r>
      <w:r>
        <w:rPr>
          <w:lang w:val="ne_NP" w:bidi="ne_NP"/>
        </w:rPr>
        <w:t>मनश्शे र मनश्शेका छोरा माकीर</w:t>
      </w:r>
    </w:p>
    <w:p>
      <w:pPr>
        <w:pStyle w:val="ListBullet"/>
        <w:spacing w:line="240" w:lineRule="auto"/>
        <w:ind w:left="720"/>
      </w:pPr>
      <w:r>
        <w:rPr>
          <w:lang w:val="ne_NP" w:bidi="ne_NP"/>
        </w:rPr>
      </w:r>
      <w:r>
        <w:rPr>
          <w:lang w:val="ne_NP" w:bidi="ne_NP"/>
        </w:rPr>
        <w:t>माकीरका छोराहरू</w:t>
      </w:r>
    </w:p>
    <w:p>
      <w:pPr>
        <w:pStyle w:val="ListBullet"/>
        <w:spacing w:line="240" w:lineRule="auto"/>
        <w:ind w:left="720"/>
      </w:pPr>
      <w:r>
        <w:rPr>
          <w:lang w:val="ne_NP" w:bidi="ne_NP"/>
        </w:rPr>
      </w:r>
      <w:r>
        <w:rPr>
          <w:lang w:val="ne_NP" w:bidi="ne_NP"/>
        </w:rPr>
        <w:t>योसेफका भाइहरू र तिनीहरूका परिवारहरू</w:t>
      </w:r>
    </w:p>
    <w:p>
      <w:pPr>
        <w:pStyle w:val="ListBullet"/>
        <w:spacing w:line="240" w:lineRule="auto"/>
        <w:ind w:left="720"/>
      </w:pPr>
      <w:r>
        <w:rPr>
          <w:lang w:val="ne_NP" w:bidi="ne_NP"/>
        </w:rPr>
      </w:r>
      <w:r>
        <w:rPr>
          <w:lang w:val="ne_NP" w:bidi="ne_NP"/>
        </w:rPr>
        <w:t>मिश्रको सुगन्धित</w:t>
      </w:r>
    </w:p>
    <w:p>
      <w:pPr/>
      <w:r>
        <w:rPr>
          <w:lang w:val="ne_NP" w:bidi="ne_NP"/>
        </w:rPr>
      </w:r>
      <w:r>
        <w:rPr>
          <w:lang w:val="ne_NP" w:bidi="ne_NP"/>
        </w:rPr>
        <w:t>टोलीले कथालाई दुई पटक अभिनय गर्न लगाउनुहोस्। तिनीहरूले अनुवाद गरिरहेका भाषामा अभिनय गर्नुपर्छ। पहिला, टोलीले नरोकिकन कथालाई अभिनय गर्नु। दोस्रो पटक टोलीले कथालाई अभिनय गर्दा, तिनीहरूलाई कथाको विभिन्न ठाउँहरूमा रोक्नुहोस्।</w:t>
      </w:r>
    </w:p>
    <w:p>
      <w:pPr/>
      <w:r>
        <w:rPr>
          <w:lang w:val="ne_NP" w:bidi="ne_NP"/>
        </w:rPr>
      </w:r>
      <w:r>
        <w:rPr>
          <w:lang w:val="ne_NP" w:bidi="ne_NP"/>
        </w:rPr>
        <w:t>टोलीले पहिलो पटक कथालाई अभिनय गर्दा, संवाद, प्रवाह, प्लटलाइन र कथाको कालक्रममा ध्यान दिनुहोस्। कथा वा खण्डको महत्त्वपूर्ण वा कठिन भागहरूलाई अभिनय गर्नुपर्ने र छुटाउन नहुने कुरामा ध्यान दिनुहोस्। टोलीलाई कथाका भागहरू सम्झन मद्दत गर्नुहोस्।</w:t>
      </w:r>
    </w:p>
    <w:p>
      <w:pPr/>
      <w:r>
        <w:rPr>
          <w:lang w:val="ne_NP" w:bidi="ne_NP"/>
        </w:rPr>
      </w:r>
      <w:r>
        <w:rPr>
          <w:lang w:val="ne_NP" w:bidi="ne_NP"/>
        </w:rPr>
        <w:t>पहिलो दृश्यमा, योसेफ मिश्रमा नै बस्छन्। याकूबका अन्य छोराहरू र तिनीहरूका परिवारहरू पनि मिश्रमा बसोबास गरिरहेका छन्। योसेफ ११० वर्षसम्म बाँचे। योसेफले एफ्राइम, जो उनका दोस्रो छोरा थिए, तिनका सन्तानहरूलाई तेस्रो पुस्तासम्म देखे। योसेफले योसेफका जेठा छोरा मनश्शेका सन्तानहरूलाई पनि देख्छन्। योसेफले मनश्शेका छोरा माकीरका छोराहरूलाई ग्रहण गर्ने निर्णय गर्छन्।</w:t>
      </w:r>
    </w:p>
    <w:p>
      <w:pPr/>
      <w:r>
        <w:rPr>
          <w:lang w:val="ne_NP" w:bidi="ne_NP"/>
        </w:rPr>
      </w:r>
      <w:r>
        <w:rPr>
          <w:lang w:val="ne_NP" w:bidi="ne_NP"/>
        </w:rPr>
        <w:t>कार्य रोक्नुहोस्: मनश्शेलाई सोध्नुहोस्, "तपाईंको बुबाले आफ्ना नातिहरूलाई धर्मपुत्र/धर्मपुत्री बनाउनुभएको कुरामा तपाईंलाई कस्तो महसुस हुन्छ?" तपाईंले सुन्न सक्नुहुन्छ, "यसले मलाई खुसी पार्छ। मेरो बुबाले मेरो नाति र उसका छोराछोरीहरूलाई यस्तो सद्भाव देखाउनुभएको कुरा मलाई मन पर्छ। यसले तिनीहरूलाई पछिको जीवनमा मद्दत गर्नेछ।" योसेफलाई सोध्नुहोस्, "तपाईं किन माकिरका सन्तानहरूलाई धर्मसन्तान बनाउँदै हुनुहुन्छ?" तपाईंले सुन्न सक्नुहुन्छ, "मेरो बुबाले मनश्शे र एप्रैमलाई आफ्ना छोराहरूको रूपमा लिनुभयो।" म छोराहरूले मेरो भाग उत्तराधिकारमा पाउन् भन्ने चाहन्छु। मनास्से मेरो जेठा हुन्। मैले मनश्शेका नातिहरूलाई विशेष प्राथमिकता दिनु सही हो। नाटक फेरि सुरु गर्नुहोस्।</w:t>
      </w:r>
    </w:p>
    <w:p>
      <w:pPr/>
      <w:r>
        <w:rPr>
          <w:lang w:val="ne_NP" w:bidi="ne_NP"/>
        </w:rPr>
      </w:r>
      <w:r>
        <w:rPr>
          <w:lang w:val="ne_NP" w:bidi="ne_NP"/>
        </w:rPr>
        <w:t>दृश्य २ मा, योसेफले आफ्नो चाँडै मृत्यु हुने कुरा परिवारलाई बताउँछन्। योसेफ भन्छन्, "परमेश्वर तपाईंलाई मद्दत गर्न र तपाईंलाई कनानमा फर्काउन आउनुहुनेछ, जुन परमेश्वरले अब्राहाम, इसहाक र याकूबलाई प्रतिज्ञा गर्नुभएको भूमि हो।"</w:t>
      </w:r>
    </w:p>
    <w:p>
      <w:pPr/>
      <w:r>
        <w:rPr>
          <w:lang w:val="ne_NP" w:bidi="ne_NP"/>
        </w:rPr>
      </w:r>
      <w:r>
        <w:rPr>
          <w:lang w:val="ne_NP" w:bidi="ne_NP"/>
        </w:rPr>
        <w:t>अभिनय रोक्नुहोस्: याकूबका सन्तानहरूलाई सोध्नुहोस्, "योसेफको चाँडै मृत्यु हुनेछ भन्ने कुरा सुन्दा तपाईंलाई कस्तो महसुस हुन्छ?" तपाईंले सुन्न सक्नुहुन्छ, "यो डरलाग्दो समाचार हो। यस्तो लाग्छ कि योसेफ सधैँ यहाँ हाम्रो हेरचाह गर्दै र हामीलाई आवश्यक पर्ने सबै कुराको सुनिश्चित गर्दै आएका छन्। हामी योसेफको मद्दत बिना कसरी बाँच्नेछौं र? योसेफ भन्छन् कि परमेश्वर हामीलाई मद्दत गर्न आउनुहुनेछ। मलाई लाग्छ कि त्यो प्रतिज्ञा पूरा गर्न हामीले परमेश्वरमा भरोसा गर्नुपर्छ। योसेफ भन्छन् कि परमेश्वर हामीलाई कनान फर्काएर लैजान आउनुहुनेछ। हामी कहिले फर्किने हो कुन्नि। मिश्र मेरो घर हो। कनानमा कसरी बस्ने भन्ने मलाई थाहा छैन। त्यो सुन्दा धेरै गाह्रो लाग्छ। म यसको बारेमा चिन्ता नगर्न प्रयास गर्नेछु। योसेफलाई सोध्नुहोस्, "आफ्नो मृत्युको बारेमा तपाईंलाई कस्तो महसुस भइरहेको छ?" तपाईंले सुन्न सक्नुहुन्छ, "म वृद्ध छु र थकित छु। " यो मेरो जाने समय हो। मेरो बुबा याकूबलाई फेरि देख्नु राम्रो हुनेछ। मेरो हजुरबुबा इसहाकलाई भेट्नु राम्रो हुनेछ। मैले आफ्ना जिजुबाजे अब्राहामलाई कहिल्यै भेटिनँ। उनलाई भेट्नु राम्रो हुनेछ। मैले आफ्नो जीवनभर परमेश्वरमा भरोसा गरेको छु। म अब परमेश्वरमा भरोसा गरिरहनेछु। मलाई थाहा छ कि म जहाँ भएपनि परमेश्वर मसँग हुनुभएको छ। पोतीफरको घर र जेलमा परमेश्वर मसँग हुनुहुन्थ्यो। परमेश्वरले मलाई मिश्रको नेतृत्व गर्न मद्दत गर्नुभयो। म मर्दा परमेश्वर मसँग हुनुहुनेछ। म यसमा परमेश्वरमा भरोसा गर्न सक्छु।" नाटक फेरि सुरु गर्नुहोस्।</w:t>
      </w:r>
    </w:p>
    <w:p>
      <w:pPr/>
      <w:r>
        <w:rPr>
          <w:lang w:val="ne_NP" w:bidi="ne_NP"/>
        </w:rPr>
      </w:r>
      <w:r>
        <w:rPr>
          <w:lang w:val="ne_NP" w:bidi="ne_NP"/>
        </w:rPr>
        <w:t>योसेफले इस्राएलका सन्तानहरूलाई याकूबको शरीर कनानमा फिर्ता लैजाने कसम खुवाए।</w:t>
      </w:r>
    </w:p>
    <w:p>
      <w:pPr/>
      <w:r>
        <w:rPr>
          <w:lang w:val="ne_NP" w:bidi="ne_NP"/>
        </w:rPr>
      </w:r>
      <w:r>
        <w:rPr>
          <w:lang w:val="ne_NP" w:bidi="ne_NP"/>
        </w:rPr>
        <w:t>कार्य रोक्नुहोस्: योसेफलाई सोध्नुहोस्, "तपाईं किन कनानमा गाडिन चाहनुहुन्छ?" तपाईंले यस्तो सुन्न सक्नुहुन्छ, "कनान परमेश्वरले हामीलाई प्रतिज्ञा गर्नुभएको भूमि हो।" हामी कनान फर्किनुपर्छ भन्ने कुरा तिनीहरूले सम्झून् भन्ने म चाहन्छु। म चाहन्न कि उनीहरू यहाँ यति धेरै सहज होऊन् कि उनीहरू फर्किन अस्वीकार गरून्। यदि तिनीहरूले शपथ खाएकोले मलाई फिर्ता लैजानुपर्ने हो भने, यसले तिनीहरूलाई फर्किन मद्दत गर्नेछ। पुर्खाहरूको चिहान सोही भूमिमा भएको हुनुले वर्तमान पुस्तालाई त्यस भूमिसँग जोड्दछ। यो साँच्चै महत्त्वपूर्ण छ। तिनीहरू फर्केर जानुपर्छ।" नाटक फेरि सुरु गर्नुहोस्।</w:t>
      </w:r>
    </w:p>
    <w:p>
      <w:pPr/>
      <w:r>
        <w:rPr>
          <w:lang w:val="ne_NP" w:bidi="ne_NP"/>
        </w:rPr>
      </w:r>
      <w:r>
        <w:rPr>
          <w:lang w:val="ne_NP" w:bidi="ne_NP"/>
        </w:rPr>
        <w:t>दृश्य ३ मा, योसेफको मृत्यु भएपछि, इजिप्टका शव संरक्षणकर्ताहरूले योसेफको शरीरमा लेप लगाए। यसले योसेफको शरीरलाई सुरक्षित राख्यो ताकि सन्तानहरू कनान फर्किँदा योसेफको शरीर लिन सकून्। मिश्रका मानिसहरूले योसेफको लेप लगाइएको शरीरलाई संरक्षित गर्न एउटा विशेष बाकस वा सन्दूक प्रयोग गरे।</w:t>
      </w:r>
      <w:r>
        <w:rPr>
          <w:lang w:val="ne_NP" w:bidi="ne_NP"/>
        </w:rPr>
      </w:r>
    </w:p>
    <w:p>
      <w:pPr>
        <w:pStyle w:val="Heading3"/>
      </w:pPr>
      <w:r>
        <w:rPr>
          <w:lang w:val="ne_NP" w:bidi="ne_NP"/>
        </w:rPr>
        <w:t>Step 5</w:t>
      </w:r>
    </w:p>
    <w:p>
      <w:pPr/>
      <w:r>
        <w:rPr>
          <w:lang w:val="ne_NP" w:bidi="ne_NP"/>
        </w:rPr>
      </w:r>
      <w:r>
        <w:rPr>
          <w:lang w:val="ne_NP" w:bidi="ne_NP"/>
        </w:rPr>
        <w:t>पाठलाई बुझ्न-सजिलो संस्करणमा एकपटक सुन्नुहोस्।</w:t>
      </w:r>
    </w:p>
    <w:p>
      <w:pPr/>
      <w:r>
        <w:rPr>
          <w:lang w:val="ne_NP" w:bidi="ne_NP"/>
        </w:rPr>
      </w:r>
      <w:r>
        <w:rPr>
          <w:lang w:val="ne_NP" w:bidi="ne_NP"/>
        </w:rPr>
        <w:t>योसेफले मनश्शेका छोरा माकीरका छोराहरूलाई धर्मपुत्र बनाए। धर्मपुत्र लिनुको अर्थ छोराहरूलाई आफ्नै सन्तानको रूपमा लिनु हो। यो एउटा कानुनी प्रक्रिया हो। धर्मपुत्रसँग अरू छोराका जस्तै सबै अधिकारहरू हुन्छ। माकीरका छोराहरूले छोराले उत्तराधिकार पाएझैँ योसेफबाट उत्तराधिकार पाउने थिए। तपाईंले अघिल्ला खण्डहरूमा धर्म पुत्र-पुत्रि स्विकार्नु को लागि जुन शब्द प्रयोग गर्नुभएको थियो, त्यही शब्द प्रयोग गर्नुहोस्।</w:t>
      </w:r>
    </w:p>
    <w:p>
      <w:pPr/>
      <w:r>
        <w:rPr>
          <w:lang w:val="ne_NP" w:bidi="ne_NP"/>
        </w:rPr>
      </w:r>
      <w:r>
        <w:rPr>
          <w:lang w:val="ne_NP" w:bidi="ne_NP"/>
        </w:rPr>
        <w:t>योसेफले आफ्ना भाइहरू वा आफ्ना भाइहरूका परिवारहरूलाई भन्छन् कि "</w:t>
      </w:r>
      <w:r>
        <w:rPr>
          <w:b/>
          <w:lang w:val="ne_NP" w:bidi="ne_NP"/>
        </w:rPr>
        <w:t>परमेश्वरले</w:t>
      </w:r>
      <w:r>
        <w:rPr>
          <w:lang w:val="ne_NP" w:bidi="ne_NP"/>
        </w:rPr>
        <w:t xml:space="preserve"> तिमीहरूलाई यस मिश्र देशबाट बाहिर निकाल्नुहुनेछ।" परमेश्वर शब्द परमेश्वरको लागि प्रयोग गरिने सामान्य नाम हो। परमेश्वरको बारेमा मुख्य शब्दावलीमा छलफल गरिएको छ। परमेश्वरका लागि त्यही शब्द प्रयोग गर्नुहोस् जुन तपाईंले अन्य खण्डहरूमा प्रयोग गर्नुभएको थियो।</w:t>
      </w:r>
    </w:p>
    <w:p>
      <w:pPr/>
      <w:r>
        <w:rPr>
          <w:lang w:val="ne_NP" w:bidi="ne_NP"/>
        </w:rPr>
      </w:r>
      <w:r>
        <w:rPr>
          <w:lang w:val="ne_NP" w:bidi="ne_NP"/>
        </w:rPr>
        <w:t xml:space="preserve">याकूबले इस्राएलका छोराहरू वा याकूबका सन्तानहरूलाई एउटा </w:t>
      </w:r>
      <w:r>
        <w:rPr>
          <w:b/>
          <w:lang w:val="ne_NP" w:bidi="ne_NP"/>
        </w:rPr>
        <w:t>शपथ</w:t>
      </w:r>
      <w:r>
        <w:rPr>
          <w:lang w:val="ne_NP" w:bidi="ne_NP"/>
        </w:rPr>
        <w:t xml:space="preserve"> खान लगाए। शपथ एउटा गम्भीर प्रतिज्ञा हो। मुख्य शब्दावलीमा शपथको बारेमा छलफल गरिएको छ। तपाईंले अघिल्ला खण्डहरूमा शपथका लागि प्रयोग गर्नुभएको त्यही शब्द प्रयोग गर्नुहोस्। </w:t>
      </w:r>
      <w:r>
        <w:rPr>
          <w:b/>
          <w:lang w:val="ne_NP" w:bidi="ne_NP"/>
        </w:rPr>
        <w:t>इस्राएल</w:t>
      </w:r>
      <w:r>
        <w:rPr>
          <w:lang w:val="ne_NP" w:bidi="ne_NP"/>
        </w:rPr>
        <w:t xml:space="preserve"> याकूबको नयाँ नाम हो। इस्राएलका लागि त्यही शब्द प्रयोग गर्नुहोस् जुन तपाईंले अन्य खण्डहरूमा प्रयोग गर्नुभएको छ। इजरायललाई मुख्य शब्दावलीमा छलफल गरिएको छ।</w:t>
      </w:r>
    </w:p>
    <w:p>
      <w:pPr/>
      <w:r>
        <w:rPr>
          <w:lang w:val="ne_NP" w:bidi="ne_NP"/>
        </w:rPr>
      </w:r>
      <w:r>
        <w:rPr>
          <w:lang w:val="ne_NP" w:bidi="ne_NP"/>
        </w:rPr>
        <w:t>जब योसेफको मृत्यु भयो, तब मिश्रका मानिसहरूले तिनको शवमा लेप लगाएर सुरक्षित राखे। यो त्यही प्रक्रिया हो जुन याकूबको लागि प्रयोग गरियो। तपाईंले याकूबको मृत्युको समयमा प्रयोग गर्नुभएको शब्दहरू नै यसलाई वर्णन गर्न प्रयोग गर्नुहोस्।</w:t>
      </w:r>
    </w:p>
    <w:p>
      <w:pPr/>
      <w:r>
        <w:rPr>
          <w:lang w:val="ne_NP" w:bidi="ne_NP"/>
        </w:rPr>
      </w:r>
      <w:r>
        <w:rPr>
          <w:lang w:val="ne_NP" w:bidi="ne_NP"/>
        </w:rPr>
        <w:t>योसेफको शरीरलाई मिश्रको एउटा शवपेटिकामा राखिएको थियो। शव राख्ने कुनै पनि बाकसलाई शवपेटीका भनिन्छ। योसेफका लागि प्रयोग गरिएको शवपेटी एउटा विशेष रूपमा सजाइएको बाकस थियो जसले लेप लगाइएको शरीरलाई सुरक्षित राख्न मद्दत गर्थ्यो। मिस्रवासीहरूले यसलाई सार्कोफ्यागस भने। ममी वा लेप लगाइएको शवलाई यस विशेष बाकसमा राखिएको थियो। याकूबका सन्तानहरूले यो बाकस राखे, र ४०० वर्षपछि मिश्र छोड्दा यसलाई कनान लिएर गए।</w:t>
      </w:r>
    </w:p>
    <w:p>
      <w:pPr/>
      <w:r>
        <w:rPr>
          <w:lang w:val="ne_NP" w:bidi="ne_NP"/>
        </w:rPr>
      </w:r>
      <w:r>
        <w:rPr>
          <w:lang w:val="ne_NP" w:bidi="ne_NP"/>
        </w:rPr>
        <w:t>एउटा महत्त्वपूर्ण व्यक्तिका लागि प्रयोग गरिने शवपेटिकाको तस्वीर देखाउनुहोस्।</w:t>
      </w:r>
      <w:r>
        <w:rPr>
          <w:lang w:val="ne_NP" w:bidi="ne_NP"/>
        </w:rPr>
      </w:r>
    </w:p>
    <w:p>
      <w:pPr>
        <w:pStyle w:val="Heading3"/>
      </w:pPr>
      <w:r>
        <w:rPr>
          <w:lang w:val="ne_NP" w:bidi="ne_NP"/>
        </w:rPr>
        <w:t>Step 6</w:t>
      </w:r>
    </w:p>
    <w:p>
      <w:pPr/>
      <w:r>
        <w:rPr>
          <w:lang w:val="ne_NP" w:bidi="ne_NP"/>
        </w:rPr>
      </w:r>
      <w:r>
        <w:rPr>
          <w:lang w:val="ne_NP" w:bidi="ne_NP"/>
        </w:rPr>
        <w:t>अनुवादलाई सजिलोसँग बुझ्न यस खण्डको श्रव्य संस्करण सुन्‍नुहोस्।</w:t>
      </w:r>
    </w:p>
    <w:p>
      <w:pPr/>
      <w:r>
        <w:rPr>
          <w:lang w:val="ne_NP" w:bidi="ne_NP"/>
        </w:rPr>
      </w:r>
      <w:r>
        <w:rPr>
          <w:lang w:val="ne_NP" w:bidi="ne_NP"/>
        </w:rPr>
        <w:t>यस सत्रमा, एउटा समूहको रूपमा तपाईंको आफ्नै भाषामा खण्डलाई पुन: भन्न लगाउनुहोस्।</w:t>
      </w:r>
    </w:p>
    <w:p>
      <w:pPr/>
      <w:r>
        <w:rPr>
          <w:lang w:val="ne_NP" w:bidi="ne_NP"/>
        </w:rPr>
      </w:r>
      <w:r>
        <w:rPr>
          <w:lang w:val="ne_NP" w:bidi="ne_NP"/>
        </w:rPr>
        <w:t>पहिला, सम्पूर्ण समूहले खण्डलाई तपाईंको आफ्नै भाषामा बताउन अभ्यास गर्नुपर्छ। तपाईंले अघिल्लो चरणहरूमा निर्णय गर्नुभएको कुराहरू जस्तै कालक्रम, शब्दहरू, वाक्यांशहरू, भावनाहरू, वा तपाईंले छलफल गर्नुभएको अन्य कुराहरू यसमा समावेश गर्नलाई सम्झनुहोस्।</w:t>
      </w:r>
    </w:p>
    <w:p>
      <w:pPr/>
      <w:r>
        <w:rPr>
          <w:lang w:val="ne_NP" w:bidi="ne_NP"/>
        </w:rPr>
      </w:r>
      <w:r>
        <w:rPr>
          <w:lang w:val="ne_NP" w:bidi="ne_NP"/>
        </w:rPr>
        <w:t>एउटा समूहको सदस्यले खण्डका केही वाक्यहरू भन्नुपर्छ र रोकिनु पर्छ। समूहको अर्को सदस्यले खण्डको अर्को भाग भन्नु पर्छ र रोकिनु पर्छ। समूहले सम्पूर्ण खण्डलाई पुन: नभन्दासम्म यो गर्नुहोस्। यस चरणमा समूहका सदस्यहरूले एक अर्कालाई सच्याउन सक्छन्।</w:t>
      </w:r>
    </w:p>
    <w:p>
      <w:pPr/>
      <w:r>
        <w:rPr>
          <w:lang w:val="ne_NP" w:bidi="ne_NP"/>
        </w:rPr>
      </w:r>
      <w:r>
        <w:rPr>
          <w:lang w:val="ne_NP" w:bidi="ne_NP"/>
        </w:rPr>
        <w:t xml:space="preserve">अडियो रोक्‍नुहोस्। </w:t>
      </w:r>
    </w:p>
    <w:p>
      <w:pPr/>
      <w:r>
        <w:rPr>
          <w:lang w:val="ne_NP" w:bidi="ne_NP"/>
        </w:rPr>
      </w:r>
      <w:r>
        <w:rPr>
          <w:lang w:val="ne_NP" w:bidi="ne_NP"/>
        </w:rPr>
        <w:t>अर्को पटक, समूहको प्रत्येक सदस्यले कम्तिमा पनि एकचोटि सम्पूर्ण खण्डलाई नरोकी भन्नुपर्छ। समूहको सदस्यले खण्डलाई सम्झन मद्दत गर्न कुनैपनि वस्तुहरू, चालहरू, वा तिनीहरूको स्टोरीबोर्ड प्रयोग गर्न सक्छन्।</w:t>
      </w:r>
    </w:p>
    <w:p>
      <w:pPr/>
      <w:r>
        <w:rPr>
          <w:lang w:val="ne_NP" w:bidi="ne_NP"/>
        </w:rPr>
      </w:r>
      <w:r>
        <w:rPr>
          <w:lang w:val="ne_NP" w:bidi="ne_NP"/>
        </w:rPr>
        <w:t xml:space="preserve">अडियो रोक्‍नुहोस्। </w:t>
      </w:r>
    </w:p>
    <w:p>
      <w:pPr/>
      <w:r>
        <w:rPr>
          <w:lang w:val="ne_NP" w:bidi="ne_NP"/>
        </w:rPr>
      </w:r>
      <w:r>
        <w:rPr>
          <w:lang w:val="ne_NP" w:bidi="ne_NP"/>
        </w:rPr>
        <w:t>त्यसपछि, तपाईंलाई सबैभन्दा बढी मनपरेको खण्डको संस्करण कस्को हो समूहले निर्णय गर्न सक्छ। तपाईंले एउटा समूहको सदस्यले एउटा दृश्य बताएको तरिका मनपर्यो तर तपाईंले अर्को दृश्य अर्कै समूहको सदस्यले बताएको तरिका मनपर्यो भनेर निर्णय गर्न सक्नुहुन्छ।</w:t>
      </w:r>
    </w:p>
    <w:p>
      <w:pPr/>
      <w:r>
        <w:rPr>
          <w:lang w:val="ne_NP" w:bidi="ne_NP"/>
        </w:rPr>
      </w:r>
      <w:r>
        <w:rPr>
          <w:lang w:val="ne_NP" w:bidi="ne_NP"/>
        </w:rPr>
        <w:t xml:space="preserve">अडियो रोक्‍नुहोस्। </w:t>
      </w:r>
    </w:p>
    <w:p>
      <w:pPr/>
      <w:r>
        <w:rPr>
          <w:lang w:val="ne_NP" w:bidi="ne_NP"/>
        </w:rPr>
      </w:r>
      <w:r>
        <w:rPr>
          <w:lang w:val="ne_NP" w:bidi="ne_NP"/>
        </w:rPr>
        <w:t>अन्तमा, समूहले सबैजना सहमत हुने खण्डको अन्तिम संस्करणलाई सँगै राख्न सक्छन्। समूहको प्रत्येक सदस्यले यस खण्डको अन्तिम संस्करण सुनाउने अभ्यास गर्नुपर्छ।</w:t>
      </w:r>
      <w:r>
        <w:rPr>
          <w:lang w:val="ne_NP" w:bidi="ne_NP"/>
        </w:rPr>
      </w:r>
      <w:r>
        <w:rPr>
          <w:lang w:val="ne_NP" w:bidi="ne_NP"/>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ne_NP"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